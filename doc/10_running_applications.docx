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5A176E" w14:textId="37232054" w:rsidR="00731375" w:rsidRDefault="00575D84" w:rsidP="00FA62D9">
      <w:pPr>
        <w:pStyle w:val="Heading1"/>
        <w:ind w:firstLine="880"/>
      </w:pPr>
      <w:r>
        <w:rPr>
          <w:rFonts w:hint="eastAsia"/>
        </w:rPr>
        <w:t>Spark</w:t>
      </w:r>
      <w:r w:rsidR="00DC4D5D">
        <w:rPr>
          <w:rFonts w:hint="eastAsia"/>
        </w:rPr>
        <w:t>应用</w:t>
      </w:r>
      <w:r w:rsidR="009908E7">
        <w:rPr>
          <w:rFonts w:hint="eastAsia"/>
        </w:rPr>
        <w:t>程序</w:t>
      </w:r>
    </w:p>
    <w:p w14:paraId="19C73D5B" w14:textId="740B4ED2" w:rsidR="000C5F51" w:rsidRDefault="000C5F51" w:rsidP="000C5F51">
      <w:pPr>
        <w:ind w:firstLine="420"/>
      </w:pPr>
      <w:r>
        <w:rPr>
          <w:rFonts w:hint="eastAsia"/>
        </w:rPr>
        <w:t>Apache Spark</w:t>
      </w:r>
      <w:r>
        <w:rPr>
          <w:rFonts w:hint="eastAsia"/>
        </w:rPr>
        <w:t>被广泛认为是</w:t>
      </w:r>
      <w:r>
        <w:rPr>
          <w:rFonts w:hint="eastAsia"/>
        </w:rPr>
        <w:t>MapReduce</w:t>
      </w:r>
      <w:r>
        <w:rPr>
          <w:rFonts w:hint="eastAsia"/>
        </w:rPr>
        <w:t>在</w:t>
      </w:r>
      <w:r>
        <w:rPr>
          <w:rFonts w:hint="eastAsia"/>
        </w:rPr>
        <w:t>Apache Hadoop</w:t>
      </w:r>
      <w:r>
        <w:rPr>
          <w:rFonts w:hint="eastAsia"/>
        </w:rPr>
        <w:t>集群上进行通用数据处理的后继者。与</w:t>
      </w:r>
      <w:r>
        <w:rPr>
          <w:rFonts w:hint="eastAsia"/>
        </w:rPr>
        <w:t>MapReduce</w:t>
      </w:r>
      <w:r>
        <w:rPr>
          <w:rFonts w:hint="eastAsia"/>
        </w:rPr>
        <w:t>应用程序一样，每个</w:t>
      </w:r>
      <w:r>
        <w:rPr>
          <w:rFonts w:hint="eastAsia"/>
        </w:rPr>
        <w:t>Spark</w:t>
      </w:r>
      <w:r>
        <w:rPr>
          <w:rFonts w:hint="eastAsia"/>
        </w:rPr>
        <w:t>应用程序都是一个自包含的计算，它运行用户提供的代码来计算结果。与</w:t>
      </w:r>
      <w:r>
        <w:rPr>
          <w:rFonts w:hint="eastAsia"/>
        </w:rPr>
        <w:t>MapReduce</w:t>
      </w:r>
      <w:r>
        <w:rPr>
          <w:rFonts w:hint="eastAsia"/>
        </w:rPr>
        <w:t>作业一样，</w:t>
      </w:r>
      <w:r>
        <w:rPr>
          <w:rFonts w:hint="eastAsia"/>
        </w:rPr>
        <w:t>Spark</w:t>
      </w:r>
      <w:r>
        <w:rPr>
          <w:rFonts w:hint="eastAsia"/>
        </w:rPr>
        <w:t>应用程序可以使用多个主机的资源。但是，</w:t>
      </w:r>
      <w:r>
        <w:rPr>
          <w:rFonts w:hint="eastAsia"/>
        </w:rPr>
        <w:t>Spark</w:t>
      </w:r>
      <w:r>
        <w:rPr>
          <w:rFonts w:hint="eastAsia"/>
        </w:rPr>
        <w:t>比</w:t>
      </w:r>
      <w:r>
        <w:rPr>
          <w:rFonts w:hint="eastAsia"/>
        </w:rPr>
        <w:t>MapReduce</w:t>
      </w:r>
      <w:r>
        <w:rPr>
          <w:rFonts w:hint="eastAsia"/>
        </w:rPr>
        <w:t>有很多优点。</w:t>
      </w:r>
    </w:p>
    <w:p w14:paraId="3941B4FF" w14:textId="45CB107C" w:rsidR="00731375" w:rsidRPr="00CC572C" w:rsidRDefault="000C5F51" w:rsidP="00653115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MapReduce</w:t>
      </w:r>
      <w:r>
        <w:rPr>
          <w:rFonts w:hint="eastAsia"/>
        </w:rPr>
        <w:t>中，最高级别的计算单位是</w:t>
      </w:r>
      <w:r w:rsidR="00A245AB">
        <w:rPr>
          <w:rFonts w:hint="eastAsia"/>
        </w:rPr>
        <w:t>Job</w:t>
      </w:r>
      <w:r w:rsidR="00653115">
        <w:rPr>
          <w:rFonts w:hint="eastAsia"/>
        </w:rPr>
        <w:t>，用来</w:t>
      </w:r>
      <w:r>
        <w:rPr>
          <w:rFonts w:hint="eastAsia"/>
        </w:rPr>
        <w:t>加载数据</w:t>
      </w:r>
      <w:r w:rsidR="00653115">
        <w:rPr>
          <w:rFonts w:hint="eastAsia"/>
        </w:rPr>
        <w:t>、</w:t>
      </w:r>
      <w:r>
        <w:rPr>
          <w:rFonts w:hint="eastAsia"/>
        </w:rPr>
        <w:t>应用</w:t>
      </w:r>
      <w:r w:rsidR="00A245AB">
        <w:rPr>
          <w:rFonts w:hint="eastAsia"/>
        </w:rPr>
        <w:t>Map</w:t>
      </w:r>
      <w:r>
        <w:rPr>
          <w:rFonts w:hint="eastAsia"/>
        </w:rPr>
        <w:t>函数</w:t>
      </w:r>
      <w:r w:rsidR="00A245AB">
        <w:rPr>
          <w:rFonts w:hint="eastAsia"/>
        </w:rPr>
        <w:t>、</w:t>
      </w:r>
      <w:r w:rsidR="00A245AB">
        <w:rPr>
          <w:rFonts w:hint="eastAsia"/>
        </w:rPr>
        <w:t>Shuffle</w:t>
      </w:r>
      <w:r w:rsidR="00A245AB">
        <w:rPr>
          <w:rFonts w:hint="eastAsia"/>
        </w:rPr>
        <w:t>、</w:t>
      </w:r>
      <w:r>
        <w:rPr>
          <w:rFonts w:hint="eastAsia"/>
        </w:rPr>
        <w:t>应用</w:t>
      </w:r>
      <w:r w:rsidR="00A245AB">
        <w:rPr>
          <w:rFonts w:hint="eastAsia"/>
        </w:rPr>
        <w:t>Reduce</w:t>
      </w:r>
      <w:r>
        <w:rPr>
          <w:rFonts w:hint="eastAsia"/>
        </w:rPr>
        <w:t>函数，并将数据写回持久存储。在</w:t>
      </w:r>
      <w:r>
        <w:rPr>
          <w:rFonts w:hint="eastAsia"/>
        </w:rPr>
        <w:t>Spark</w:t>
      </w:r>
      <w:r>
        <w:rPr>
          <w:rFonts w:hint="eastAsia"/>
        </w:rPr>
        <w:t>中，最高级别的计算单位是应用程序。</w:t>
      </w:r>
      <w:r>
        <w:rPr>
          <w:rFonts w:hint="eastAsia"/>
        </w:rPr>
        <w:t>Spark</w:t>
      </w:r>
      <w:r>
        <w:rPr>
          <w:rFonts w:hint="eastAsia"/>
        </w:rPr>
        <w:t>应用程序</w:t>
      </w:r>
      <w:r w:rsidR="00653115">
        <w:rPr>
          <w:rFonts w:hint="eastAsia"/>
        </w:rPr>
        <w:t>有多种方式，其中包括</w:t>
      </w:r>
      <w:r>
        <w:rPr>
          <w:rFonts w:hint="eastAsia"/>
        </w:rPr>
        <w:t>可用于单个批处理作业</w:t>
      </w:r>
      <w:r w:rsidR="00A245AB">
        <w:rPr>
          <w:rFonts w:hint="eastAsia"/>
        </w:rPr>
        <w:t>，</w:t>
      </w:r>
      <w:r>
        <w:rPr>
          <w:rFonts w:hint="eastAsia"/>
        </w:rPr>
        <w:t>具有多个作业的交互式会话或持续满足请求的长期服务。</w:t>
      </w:r>
      <w:r>
        <w:rPr>
          <w:rFonts w:hint="eastAsia"/>
        </w:rPr>
        <w:t>Spark</w:t>
      </w:r>
      <w:r w:rsidR="00A245AB">
        <w:rPr>
          <w:rFonts w:hint="eastAsia"/>
        </w:rPr>
        <w:t>作业</w:t>
      </w:r>
      <w:r>
        <w:rPr>
          <w:rFonts w:hint="eastAsia"/>
        </w:rPr>
        <w:t>可以包含</w:t>
      </w:r>
      <w:r w:rsidR="00A245AB">
        <w:rPr>
          <w:rFonts w:hint="eastAsia"/>
        </w:rPr>
        <w:t>多个</w:t>
      </w:r>
      <w:r w:rsidR="00A245AB">
        <w:rPr>
          <w:rFonts w:hint="eastAsia"/>
        </w:rPr>
        <w:t>Map</w:t>
      </w:r>
      <w:r w:rsidR="00653115">
        <w:rPr>
          <w:rFonts w:hint="eastAsia"/>
        </w:rPr>
        <w:t>和</w:t>
      </w:r>
      <w:r w:rsidR="00653115">
        <w:rPr>
          <w:rFonts w:hint="eastAsia"/>
        </w:rPr>
        <w:t>Reduce</w:t>
      </w:r>
      <w:r>
        <w:rPr>
          <w:rFonts w:hint="eastAsia"/>
        </w:rPr>
        <w:t>。</w:t>
      </w:r>
      <w:r w:rsidR="00653115">
        <w:rPr>
          <w:rFonts w:hint="eastAsia"/>
        </w:rPr>
        <w:t>本章将学习怎样构建和部署单个批处理作业的独立应用程序。</w:t>
      </w:r>
    </w:p>
    <w:p w14:paraId="7F1AC3C9" w14:textId="77777777" w:rsidR="00073BA1" w:rsidRDefault="00073BA1" w:rsidP="00073BA1">
      <w:pPr>
        <w:pStyle w:val="Heading2"/>
      </w:pPr>
      <w:r>
        <w:rPr>
          <w:rFonts w:hint="eastAsia"/>
        </w:rPr>
        <w:t>SparkContext</w:t>
      </w:r>
      <w:r>
        <w:rPr>
          <w:rFonts w:hint="eastAsia"/>
        </w:rPr>
        <w:t>与</w:t>
      </w:r>
      <w:r>
        <w:rPr>
          <w:rFonts w:hint="eastAsia"/>
        </w:rPr>
        <w:t>SparkSession</w:t>
      </w:r>
    </w:p>
    <w:p w14:paraId="40D5F8B2" w14:textId="77777777" w:rsidR="00073BA1" w:rsidRDefault="00073BA1" w:rsidP="00073BA1">
      <w:pPr>
        <w:ind w:firstLine="420"/>
      </w:pPr>
      <w:r>
        <w:rPr>
          <w:rFonts w:hint="eastAsia"/>
        </w:rPr>
        <w:t>如果在</w:t>
      </w:r>
      <w:r>
        <w:rPr>
          <w:rFonts w:hint="eastAsia"/>
        </w:rPr>
        <w:t>Spark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之前的版本，如果要使用</w:t>
      </w:r>
      <w:r>
        <w:rPr>
          <w:rFonts w:hint="eastAsia"/>
        </w:rPr>
        <w:t>Spark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的功能必须创建</w:t>
      </w:r>
      <w:r w:rsidRPr="00783C32">
        <w:t>SQLContext</w:t>
      </w:r>
      <w:r>
        <w:rPr>
          <w:rFonts w:hint="eastAsia"/>
        </w:rPr>
        <w:t>。应用程序中创建</w:t>
      </w:r>
      <w:r>
        <w:rPr>
          <w:rFonts w:hint="eastAsia"/>
        </w:rPr>
        <w:t>SQLContext</w:t>
      </w:r>
      <w:r>
        <w:rPr>
          <w:rFonts w:hint="eastAsia"/>
        </w:rPr>
        <w:t>方法：</w:t>
      </w:r>
    </w:p>
    <w:p w14:paraId="6BB2961C" w14:textId="77777777" w:rsidR="00073BA1" w:rsidRDefault="00073BA1" w:rsidP="00073BA1">
      <w:pPr>
        <w:pStyle w:val="a7"/>
      </w:pPr>
      <w:r>
        <w:t>//set up the spark configuration and create contexts</w:t>
      </w:r>
    </w:p>
    <w:p w14:paraId="3D359B05" w14:textId="77777777" w:rsidR="00073BA1" w:rsidRDefault="00073BA1" w:rsidP="00073BA1">
      <w:pPr>
        <w:pStyle w:val="a7"/>
      </w:pPr>
      <w:r>
        <w:t>val sparkConf = new SparkConf(</w:t>
      </w:r>
      <w:proofErr w:type="gramStart"/>
      <w:r>
        <w:t>).setAppName</w:t>
      </w:r>
      <w:proofErr w:type="gramEnd"/>
      <w:r>
        <w:t>("SparkSessionZipsExample").setMaster("local")</w:t>
      </w:r>
    </w:p>
    <w:p w14:paraId="4C88E98E" w14:textId="77777777" w:rsidR="00073BA1" w:rsidRDefault="00073BA1" w:rsidP="00073BA1">
      <w:pPr>
        <w:pStyle w:val="a7"/>
      </w:pPr>
      <w:r>
        <w:t xml:space="preserve">// your handle to SparkContext to access </w:t>
      </w:r>
      <w:proofErr w:type="gramStart"/>
      <w:r>
        <w:t>other</w:t>
      </w:r>
      <w:proofErr w:type="gramEnd"/>
      <w:r>
        <w:t xml:space="preserve"> context like SQLContext</w:t>
      </w:r>
    </w:p>
    <w:p w14:paraId="3B74C527" w14:textId="77777777" w:rsidR="00073BA1" w:rsidRDefault="00073BA1" w:rsidP="00073BA1">
      <w:pPr>
        <w:pStyle w:val="a7"/>
      </w:pPr>
      <w:r>
        <w:t>val sc = new SparkContext(sparkConf</w:t>
      </w:r>
      <w:proofErr w:type="gramStart"/>
      <w:r>
        <w:t>).set</w:t>
      </w:r>
      <w:proofErr w:type="gramEnd"/>
      <w:r>
        <w:t>("spark.some.config.option", "some-value")</w:t>
      </w:r>
    </w:p>
    <w:p w14:paraId="09BC3779" w14:textId="77777777" w:rsidR="00073BA1" w:rsidRDefault="00073BA1" w:rsidP="00073BA1">
      <w:pPr>
        <w:pStyle w:val="a7"/>
      </w:pPr>
      <w:r>
        <w:t xml:space="preserve">val sqlContext = new </w:t>
      </w:r>
      <w:proofErr w:type="gramStart"/>
      <w:r>
        <w:t>org.apache.spark.sql.SQLContext</w:t>
      </w:r>
      <w:proofErr w:type="gramEnd"/>
      <w:r>
        <w:t>(sc)</w:t>
      </w:r>
    </w:p>
    <w:p w14:paraId="14A8C951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2A3FF049" w14:textId="77777777" w:rsidR="00073BA1" w:rsidRDefault="00073BA1" w:rsidP="00073BA1">
      <w:pPr>
        <w:ind w:firstLine="420"/>
      </w:pPr>
      <w:r w:rsidRPr="002C2BB2">
        <w:rPr>
          <w:rFonts w:hint="eastAsia"/>
        </w:rPr>
        <w:t>而在</w:t>
      </w:r>
      <w:r w:rsidRPr="002C2BB2">
        <w:rPr>
          <w:rFonts w:hint="eastAsia"/>
        </w:rPr>
        <w:t>Spark 2.0</w:t>
      </w:r>
      <w:r w:rsidRPr="002C2BB2">
        <w:rPr>
          <w:rFonts w:hint="eastAsia"/>
        </w:rPr>
        <w:t>中，通过</w:t>
      </w:r>
      <w:r w:rsidRPr="002C2BB2">
        <w:rPr>
          <w:rFonts w:hint="eastAsia"/>
        </w:rPr>
        <w:t>SparkSession</w:t>
      </w:r>
      <w:r w:rsidRPr="002C2BB2">
        <w:rPr>
          <w:rFonts w:hint="eastAsia"/>
        </w:rPr>
        <w:t>可以实现相同的效果，而不会显式创建</w:t>
      </w:r>
      <w:r w:rsidRPr="002C2BB2">
        <w:rPr>
          <w:rFonts w:hint="eastAsia"/>
        </w:rPr>
        <w:t>SparkConf</w:t>
      </w:r>
      <w:r>
        <w:rPr>
          <w:rFonts w:hint="eastAsia"/>
        </w:rPr>
        <w:t>、</w:t>
      </w:r>
      <w:r w:rsidRPr="002C2BB2">
        <w:rPr>
          <w:rFonts w:hint="eastAsia"/>
        </w:rPr>
        <w:t>SparkContext</w:t>
      </w:r>
      <w:r w:rsidRPr="002C2BB2">
        <w:rPr>
          <w:rFonts w:hint="eastAsia"/>
        </w:rPr>
        <w:t>或</w:t>
      </w:r>
      <w:r w:rsidRPr="002C2BB2">
        <w:rPr>
          <w:rFonts w:hint="eastAsia"/>
        </w:rPr>
        <w:t>SQLContext</w:t>
      </w:r>
      <w:r w:rsidRPr="002C2BB2">
        <w:rPr>
          <w:rFonts w:hint="eastAsia"/>
        </w:rPr>
        <w:t>，因为它们被封装在</w:t>
      </w:r>
      <w:r w:rsidRPr="002C2BB2">
        <w:rPr>
          <w:rFonts w:hint="eastAsia"/>
        </w:rPr>
        <w:t>SparkSession</w:t>
      </w:r>
      <w:r w:rsidRPr="002C2BB2">
        <w:rPr>
          <w:rFonts w:hint="eastAsia"/>
        </w:rPr>
        <w:t>中。使用构建器设计模式，它会实例化</w:t>
      </w:r>
      <w:r w:rsidRPr="002C2BB2">
        <w:rPr>
          <w:rFonts w:hint="eastAsia"/>
        </w:rPr>
        <w:t>SparkSession</w:t>
      </w:r>
      <w:r w:rsidRPr="002C2BB2">
        <w:rPr>
          <w:rFonts w:hint="eastAsia"/>
        </w:rPr>
        <w:t>对象（如果尚不存在的话）以及相关的基础上下文。</w:t>
      </w:r>
      <w:r>
        <w:rPr>
          <w:rFonts w:hint="eastAsia"/>
        </w:rPr>
        <w:t>实际上，</w:t>
      </w:r>
      <w:r>
        <w:rPr>
          <w:rFonts w:hint="eastAsia"/>
        </w:rPr>
        <w:t>SparkSession</w:t>
      </w:r>
      <w:r>
        <w:rPr>
          <w:rFonts w:hint="eastAsia"/>
        </w:rPr>
        <w:t>成为</w:t>
      </w:r>
      <w:r>
        <w:rPr>
          <w:rFonts w:hint="eastAsia"/>
        </w:rPr>
        <w:t>Spark SQL</w:t>
      </w:r>
      <w:r>
        <w:rPr>
          <w:rFonts w:hint="eastAsia"/>
        </w:rPr>
        <w:t>的入口点，在使用强制类型的</w:t>
      </w:r>
      <w:r>
        <w:rPr>
          <w:rFonts w:hint="eastAsia"/>
        </w:rPr>
        <w:t>DataSet</w:t>
      </w:r>
      <w:r>
        <w:rPr>
          <w:rFonts w:hint="eastAsia"/>
        </w:rPr>
        <w:t>（或可变类型的基于</w:t>
      </w:r>
      <w:r>
        <w:rPr>
          <w:rFonts w:hint="eastAsia"/>
        </w:rPr>
        <w:t>Row</w:t>
      </w:r>
      <w:r>
        <w:rPr>
          <w:rFonts w:hint="eastAsia"/>
        </w:rPr>
        <w:t>的</w:t>
      </w:r>
      <w:r>
        <w:rPr>
          <w:rFonts w:hint="eastAsia"/>
        </w:rPr>
        <w:t>DataFrame</w:t>
      </w:r>
      <w:r>
        <w:rPr>
          <w:rFonts w:hint="eastAsia"/>
        </w:rPr>
        <w:t>）数据抽象开发</w:t>
      </w:r>
      <w:r>
        <w:rPr>
          <w:rFonts w:hint="eastAsia"/>
        </w:rPr>
        <w:t>Spark SQL</w:t>
      </w:r>
      <w:r>
        <w:rPr>
          <w:rFonts w:hint="eastAsia"/>
        </w:rPr>
        <w:t>应用程序时，必须创建</w:t>
      </w:r>
      <w:r>
        <w:rPr>
          <w:rFonts w:hint="eastAsia"/>
        </w:rPr>
        <w:t>SparkSession</w:t>
      </w:r>
      <w:r>
        <w:rPr>
          <w:rFonts w:hint="eastAsia"/>
        </w:rPr>
        <w:t>对象。</w:t>
      </w:r>
    </w:p>
    <w:p w14:paraId="71F1DB69" w14:textId="77777777" w:rsidR="00073BA1" w:rsidRDefault="00073BA1" w:rsidP="00073BA1">
      <w:pPr>
        <w:pStyle w:val="a0"/>
        <w:spacing w:before="156"/>
        <w:ind w:firstLine="420"/>
      </w:pPr>
      <w:r>
        <w:rPr>
          <w:rFonts w:hint="eastAsia"/>
        </w:rPr>
        <w:t>注意</w:t>
      </w:r>
    </w:p>
    <w:p w14:paraId="667B4281" w14:textId="77777777" w:rsidR="00073BA1" w:rsidRDefault="00073BA1" w:rsidP="00073BA1">
      <w:pPr>
        <w:pStyle w:val="ab"/>
        <w:ind w:firstLine="420"/>
      </w:pPr>
      <w:r>
        <w:rPr>
          <w:rFonts w:hint="eastAsia"/>
        </w:rPr>
        <w:t>SparkSession已将SQLContext和HiveContext合并到Spark 2.0中的一个对象中。</w:t>
      </w:r>
    </w:p>
    <w:p w14:paraId="21B33657" w14:textId="77777777" w:rsidR="00073BA1" w:rsidRDefault="00073BA1" w:rsidP="00073BA1">
      <w:pPr>
        <w:ind w:firstLine="420"/>
      </w:pPr>
      <w:r>
        <w:rPr>
          <w:rFonts w:hint="eastAsia"/>
        </w:rPr>
        <w:t>可以使用</w:t>
      </w:r>
      <w:r>
        <w:rPr>
          <w:rFonts w:hint="eastAsia"/>
        </w:rPr>
        <w:t>SparkSession.builder</w:t>
      </w:r>
      <w:r>
        <w:rPr>
          <w:rFonts w:hint="eastAsia"/>
        </w:rPr>
        <w:t>方法创建</w:t>
      </w:r>
      <w:r>
        <w:rPr>
          <w:rFonts w:hint="eastAsia"/>
        </w:rPr>
        <w:t>SparkSession</w:t>
      </w:r>
      <w:r>
        <w:rPr>
          <w:rFonts w:hint="eastAsia"/>
        </w:rPr>
        <w:t>的实例。</w:t>
      </w:r>
    </w:p>
    <w:p w14:paraId="73387B86" w14:textId="77777777" w:rsidR="00073BA1" w:rsidRDefault="00073BA1" w:rsidP="00073BA1">
      <w:pPr>
        <w:pStyle w:val="a7"/>
      </w:pPr>
      <w:r>
        <w:t xml:space="preserve">import </w:t>
      </w:r>
      <w:proofErr w:type="gramStart"/>
      <w:r>
        <w:t>org.apache.spark.sql.SparkSession</w:t>
      </w:r>
      <w:proofErr w:type="gramEnd"/>
    </w:p>
    <w:p w14:paraId="58E7AE4D" w14:textId="77777777" w:rsidR="00073BA1" w:rsidRPr="00011277" w:rsidRDefault="00073BA1" w:rsidP="00073BA1">
      <w:pPr>
        <w:pStyle w:val="a7"/>
      </w:pPr>
      <w:r w:rsidRPr="00011277">
        <w:t>val spark = SparkSession</w:t>
      </w:r>
    </w:p>
    <w:p w14:paraId="4B16AC18" w14:textId="77777777" w:rsidR="00073BA1" w:rsidRPr="00011277" w:rsidRDefault="00073BA1" w:rsidP="00073BA1">
      <w:pPr>
        <w:pStyle w:val="a7"/>
      </w:pPr>
      <w:r w:rsidRPr="00011277">
        <w:t xml:space="preserve">  </w:t>
      </w:r>
      <w:proofErr w:type="gramStart"/>
      <w:r w:rsidRPr="00011277">
        <w:t>.builder</w:t>
      </w:r>
      <w:proofErr w:type="gramEnd"/>
      <w:r w:rsidRPr="00011277">
        <w:t>()</w:t>
      </w:r>
    </w:p>
    <w:p w14:paraId="3FD4F2AE" w14:textId="77777777" w:rsidR="00073BA1" w:rsidRPr="00011277" w:rsidRDefault="00073BA1" w:rsidP="00073BA1">
      <w:pPr>
        <w:pStyle w:val="a7"/>
      </w:pPr>
      <w:r w:rsidRPr="00011277">
        <w:t xml:space="preserve">  </w:t>
      </w:r>
      <w:proofErr w:type="gramStart"/>
      <w:r w:rsidRPr="00011277">
        <w:t>.appName</w:t>
      </w:r>
      <w:proofErr w:type="gramEnd"/>
      <w:r w:rsidRPr="00011277">
        <w:t>("Spark SQL basic example")</w:t>
      </w:r>
    </w:p>
    <w:p w14:paraId="676ECE82" w14:textId="77777777" w:rsidR="00073BA1" w:rsidRPr="00011277" w:rsidRDefault="00073BA1" w:rsidP="00073BA1">
      <w:pPr>
        <w:pStyle w:val="a7"/>
      </w:pPr>
      <w:r w:rsidRPr="00011277">
        <w:t xml:space="preserve">  .</w:t>
      </w:r>
      <w:proofErr w:type="gramStart"/>
      <w:r w:rsidRPr="00011277">
        <w:t>config(</w:t>
      </w:r>
      <w:proofErr w:type="gramEnd"/>
      <w:r w:rsidRPr="00011277">
        <w:t>"spark.some.config.option", "some-value")</w:t>
      </w:r>
    </w:p>
    <w:p w14:paraId="20F52E24" w14:textId="77777777" w:rsidR="00073BA1" w:rsidRDefault="00073BA1" w:rsidP="00073BA1">
      <w:pPr>
        <w:pStyle w:val="a7"/>
      </w:pPr>
      <w:r w:rsidRPr="00011277">
        <w:t xml:space="preserve">  </w:t>
      </w:r>
      <w:proofErr w:type="gramStart"/>
      <w:r w:rsidRPr="00011277">
        <w:t>.getOrCreate</w:t>
      </w:r>
      <w:proofErr w:type="gramEnd"/>
      <w:r w:rsidRPr="00011277">
        <w:t>()</w:t>
      </w:r>
    </w:p>
    <w:p w14:paraId="78F7D78B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5714DFBD" w14:textId="77777777" w:rsidR="00073BA1" w:rsidRDefault="00073BA1" w:rsidP="00073BA1">
      <w:pPr>
        <w:ind w:firstLine="420"/>
      </w:pPr>
      <w:r>
        <w:rPr>
          <w:rFonts w:hint="eastAsia"/>
        </w:rPr>
        <w:t>并使用</w:t>
      </w:r>
      <w:r>
        <w:rPr>
          <w:rFonts w:hint="eastAsia"/>
        </w:rPr>
        <w:t>stop</w:t>
      </w:r>
      <w:r>
        <w:rPr>
          <w:rFonts w:hint="eastAsia"/>
        </w:rPr>
        <w:t>方法停止当前的</w:t>
      </w:r>
      <w:r>
        <w:rPr>
          <w:rFonts w:hint="eastAsia"/>
        </w:rPr>
        <w:t xml:space="preserve">SparkSession </w:t>
      </w:r>
      <w:r>
        <w:rPr>
          <w:rFonts w:hint="eastAsia"/>
        </w:rPr>
        <w:t>。</w:t>
      </w:r>
    </w:p>
    <w:p w14:paraId="56D83365" w14:textId="77777777" w:rsidR="00073BA1" w:rsidRDefault="00073BA1" w:rsidP="00073BA1">
      <w:pPr>
        <w:pStyle w:val="a7"/>
      </w:pPr>
      <w:proofErr w:type="gramStart"/>
      <w:r>
        <w:t>spark.stop</w:t>
      </w:r>
      <w:proofErr w:type="gramEnd"/>
    </w:p>
    <w:p w14:paraId="3F388C73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7770DAAF" w14:textId="77777777" w:rsidR="00073BA1" w:rsidRDefault="00073BA1" w:rsidP="00073BA1">
      <w:pPr>
        <w:ind w:firstLine="420"/>
      </w:pPr>
      <w:r w:rsidRPr="00B26959">
        <w:rPr>
          <w:rFonts w:hint="eastAsia"/>
        </w:rPr>
        <w:t>正如在以前的</w:t>
      </w:r>
      <w:r w:rsidRPr="00B26959">
        <w:rPr>
          <w:rFonts w:hint="eastAsia"/>
        </w:rPr>
        <w:t>Spark</w:t>
      </w:r>
      <w:r w:rsidRPr="00B26959">
        <w:rPr>
          <w:rFonts w:hint="eastAsia"/>
        </w:rPr>
        <w:t>版本，</w:t>
      </w:r>
      <w:r w:rsidRPr="00B26959">
        <w:rPr>
          <w:rFonts w:hint="eastAsia"/>
        </w:rPr>
        <w:t>spark-shell</w:t>
      </w:r>
      <w:r w:rsidRPr="00B26959">
        <w:rPr>
          <w:rFonts w:hint="eastAsia"/>
        </w:rPr>
        <w:t>创建了一个</w:t>
      </w:r>
      <w:r w:rsidRPr="00B26959">
        <w:rPr>
          <w:rFonts w:hint="eastAsia"/>
        </w:rPr>
        <w:t>SparkContext</w:t>
      </w:r>
      <w:r>
        <w:rPr>
          <w:rFonts w:hint="eastAsia"/>
        </w:rPr>
        <w:t>，变量名为</w:t>
      </w:r>
      <w:r w:rsidRPr="00B26959">
        <w:rPr>
          <w:rFonts w:hint="eastAsia"/>
        </w:rPr>
        <w:t>sc</w:t>
      </w:r>
      <w:r>
        <w:rPr>
          <w:rFonts w:hint="eastAsia"/>
        </w:rPr>
        <w:t>。</w:t>
      </w:r>
      <w:r w:rsidRPr="00B26959">
        <w:rPr>
          <w:rFonts w:hint="eastAsia"/>
        </w:rPr>
        <w:t>在</w:t>
      </w:r>
      <w:r w:rsidRPr="00B26959">
        <w:rPr>
          <w:rFonts w:hint="eastAsia"/>
        </w:rPr>
        <w:t>Spark 2.0</w:t>
      </w:r>
      <w:r>
        <w:rPr>
          <w:rFonts w:hint="eastAsia"/>
        </w:rPr>
        <w:t>之后</w:t>
      </w:r>
      <w:r w:rsidRPr="00B26959">
        <w:rPr>
          <w:rFonts w:hint="eastAsia"/>
        </w:rPr>
        <w:t>，</w:t>
      </w:r>
      <w:r w:rsidRPr="00B26959">
        <w:rPr>
          <w:rFonts w:hint="eastAsia"/>
        </w:rPr>
        <w:t>spark-shell</w:t>
      </w:r>
      <w:r w:rsidRPr="00B26959">
        <w:rPr>
          <w:rFonts w:hint="eastAsia"/>
        </w:rPr>
        <w:t>会创建一个</w:t>
      </w:r>
      <w:r w:rsidRPr="00B26959">
        <w:rPr>
          <w:rFonts w:hint="eastAsia"/>
        </w:rPr>
        <w:t>SparkSession</w:t>
      </w:r>
      <w:r>
        <w:rPr>
          <w:rFonts w:hint="eastAsia"/>
        </w:rPr>
        <w:t>，变量名为</w:t>
      </w:r>
      <w:r w:rsidRPr="00B26959">
        <w:rPr>
          <w:rFonts w:hint="eastAsia"/>
        </w:rPr>
        <w:t>spark</w:t>
      </w:r>
      <w:r w:rsidRPr="00B26959">
        <w:rPr>
          <w:rFonts w:hint="eastAsia"/>
        </w:rPr>
        <w:t>。在这个</w:t>
      </w:r>
      <w:r w:rsidRPr="00B26959">
        <w:rPr>
          <w:rFonts w:hint="eastAsia"/>
        </w:rPr>
        <w:t>spark-shell</w:t>
      </w:r>
      <w:r w:rsidRPr="00B26959">
        <w:rPr>
          <w:rFonts w:hint="eastAsia"/>
        </w:rPr>
        <w:t>中，可以</w:t>
      </w:r>
      <w:r w:rsidRPr="00B26959">
        <w:rPr>
          <w:rFonts w:hint="eastAsia"/>
        </w:rPr>
        <w:lastRenderedPageBreak/>
        <w:t>看到</w:t>
      </w:r>
      <w:r w:rsidRPr="00B26959">
        <w:rPr>
          <w:rFonts w:hint="eastAsia"/>
        </w:rPr>
        <w:t>spark</w:t>
      </w:r>
      <w:r w:rsidRPr="00B26959">
        <w:rPr>
          <w:rFonts w:hint="eastAsia"/>
        </w:rPr>
        <w:t>已经存在，并且可以查看它的所有属性。</w:t>
      </w:r>
    </w:p>
    <w:p w14:paraId="3F8273A5" w14:textId="77777777" w:rsidR="00073BA1" w:rsidRPr="000B61CC" w:rsidRDefault="00073BA1" w:rsidP="00073BA1">
      <w:pPr>
        <w:pStyle w:val="a7"/>
      </w:pPr>
      <w:r w:rsidRPr="000B61CC">
        <w:t>root@3997e0349ac</w:t>
      </w:r>
      <w:proofErr w:type="gramStart"/>
      <w:r w:rsidRPr="000B61CC">
        <w:t>9:~</w:t>
      </w:r>
      <w:proofErr w:type="gramEnd"/>
      <w:r w:rsidRPr="000B61CC">
        <w:t># spark-shell</w:t>
      </w:r>
    </w:p>
    <w:p w14:paraId="0A9B5564" w14:textId="77777777" w:rsidR="00073BA1" w:rsidRPr="000B61CC" w:rsidRDefault="00073BA1" w:rsidP="00073BA1">
      <w:pPr>
        <w:pStyle w:val="a7"/>
      </w:pPr>
      <w:r w:rsidRPr="000B61CC">
        <w:t>Spark context Web UI available at http://172.17.0.2:4040</w:t>
      </w:r>
    </w:p>
    <w:p w14:paraId="042785A5" w14:textId="77777777" w:rsidR="00073BA1" w:rsidRPr="000B61CC" w:rsidRDefault="00073BA1" w:rsidP="00073BA1">
      <w:pPr>
        <w:pStyle w:val="a7"/>
      </w:pPr>
      <w:r w:rsidRPr="000B61CC">
        <w:t xml:space="preserve">Spark context available as 'sc' (master = </w:t>
      </w:r>
      <w:proofErr w:type="gramStart"/>
      <w:r w:rsidRPr="000B61CC">
        <w:t>local[</w:t>
      </w:r>
      <w:proofErr w:type="gramEnd"/>
      <w:r w:rsidRPr="000B61CC">
        <w:t>*], app id = local-1525959700559).</w:t>
      </w:r>
    </w:p>
    <w:p w14:paraId="7B3EB3C6" w14:textId="77777777" w:rsidR="00073BA1" w:rsidRPr="000B61CC" w:rsidRDefault="00073BA1" w:rsidP="00073BA1">
      <w:pPr>
        <w:pStyle w:val="a7"/>
      </w:pPr>
      <w:r w:rsidRPr="000B61CC">
        <w:t>Spark session available as 'spark'.</w:t>
      </w:r>
    </w:p>
    <w:p w14:paraId="2F83B2E9" w14:textId="77777777" w:rsidR="00073BA1" w:rsidRPr="000B61CC" w:rsidRDefault="00073BA1" w:rsidP="00073BA1">
      <w:pPr>
        <w:pStyle w:val="a7"/>
      </w:pPr>
      <w:r w:rsidRPr="000B61CC">
        <w:t>Welcome to</w:t>
      </w:r>
    </w:p>
    <w:p w14:paraId="6A735169" w14:textId="77777777" w:rsidR="00073BA1" w:rsidRPr="000B61CC" w:rsidRDefault="00073BA1" w:rsidP="00073BA1">
      <w:pPr>
        <w:pStyle w:val="a7"/>
      </w:pPr>
      <w:r w:rsidRPr="000B61CC">
        <w:t xml:space="preserve">      ____              __</w:t>
      </w:r>
    </w:p>
    <w:p w14:paraId="65070EE5" w14:textId="77777777" w:rsidR="00073BA1" w:rsidRPr="000B61CC" w:rsidRDefault="00073BA1" w:rsidP="00073BA1">
      <w:pPr>
        <w:pStyle w:val="a7"/>
      </w:pPr>
      <w:r w:rsidRPr="000B61CC">
        <w:t xml:space="preserve">     / __/__  ___ _____/ /__</w:t>
      </w:r>
    </w:p>
    <w:p w14:paraId="5AD35AA8" w14:textId="77777777" w:rsidR="00073BA1" w:rsidRPr="000B61CC" w:rsidRDefault="00073BA1" w:rsidP="00073BA1">
      <w:pPr>
        <w:pStyle w:val="a7"/>
      </w:pPr>
      <w:r w:rsidRPr="000B61CC">
        <w:t xml:space="preserve">    _\ \/ _ \/ _ `/ __/  '_/</w:t>
      </w:r>
    </w:p>
    <w:p w14:paraId="7949B558" w14:textId="77777777" w:rsidR="00073BA1" w:rsidRPr="000B61CC" w:rsidRDefault="00073BA1" w:rsidP="00073BA1">
      <w:pPr>
        <w:pStyle w:val="a7"/>
      </w:pPr>
      <w:r w:rsidRPr="000B61CC">
        <w:t xml:space="preserve">   /___</w:t>
      </w:r>
      <w:proofErr w:type="gramStart"/>
      <w:r w:rsidRPr="000B61CC">
        <w:t>/ .</w:t>
      </w:r>
      <w:proofErr w:type="gramEnd"/>
      <w:r w:rsidRPr="000B61CC">
        <w:t>__/\_,_/_/ /_/\_\   version 2.2.0</w:t>
      </w:r>
    </w:p>
    <w:p w14:paraId="1BBEFAC4" w14:textId="77777777" w:rsidR="00073BA1" w:rsidRPr="000B61CC" w:rsidRDefault="00073BA1" w:rsidP="00073BA1">
      <w:pPr>
        <w:pStyle w:val="a7"/>
      </w:pPr>
      <w:r w:rsidRPr="000B61CC">
        <w:t xml:space="preserve">      /_/</w:t>
      </w:r>
    </w:p>
    <w:p w14:paraId="08A6E62E" w14:textId="77777777" w:rsidR="00073BA1" w:rsidRPr="000B61CC" w:rsidRDefault="00073BA1" w:rsidP="00073BA1">
      <w:pPr>
        <w:pStyle w:val="a7"/>
      </w:pPr>
    </w:p>
    <w:p w14:paraId="05D9364D" w14:textId="77777777" w:rsidR="00073BA1" w:rsidRPr="000B61CC" w:rsidRDefault="00073BA1" w:rsidP="00073BA1">
      <w:pPr>
        <w:pStyle w:val="a7"/>
      </w:pPr>
      <w:r w:rsidRPr="000B61CC">
        <w:t>Using Scala version 2.11.8 (OpenJDK 64-Bit Server VM, Java 1.8.0_131)</w:t>
      </w:r>
    </w:p>
    <w:p w14:paraId="7904D54D" w14:textId="77777777" w:rsidR="00073BA1" w:rsidRPr="000B61CC" w:rsidRDefault="00073BA1" w:rsidP="00073BA1">
      <w:pPr>
        <w:pStyle w:val="a7"/>
      </w:pPr>
      <w:r w:rsidRPr="000B61CC">
        <w:t>Type in expressions to have them evaluated.</w:t>
      </w:r>
    </w:p>
    <w:p w14:paraId="4977E70E" w14:textId="77777777" w:rsidR="00073BA1" w:rsidRPr="000B61CC" w:rsidRDefault="00073BA1" w:rsidP="00073BA1">
      <w:pPr>
        <w:pStyle w:val="a7"/>
      </w:pPr>
      <w:proofErr w:type="gramStart"/>
      <w:r w:rsidRPr="000B61CC">
        <w:t>Type :help</w:t>
      </w:r>
      <w:proofErr w:type="gramEnd"/>
      <w:r w:rsidRPr="000B61CC">
        <w:t xml:space="preserve"> for more information.</w:t>
      </w:r>
    </w:p>
    <w:p w14:paraId="17E7D623" w14:textId="77777777" w:rsidR="00073BA1" w:rsidRPr="000B61CC" w:rsidRDefault="00073BA1" w:rsidP="00073BA1">
      <w:pPr>
        <w:pStyle w:val="a7"/>
      </w:pPr>
    </w:p>
    <w:p w14:paraId="340EAC38" w14:textId="77777777" w:rsidR="00073BA1" w:rsidRPr="000B61CC" w:rsidRDefault="00073BA1" w:rsidP="00073BA1">
      <w:pPr>
        <w:pStyle w:val="a7"/>
      </w:pPr>
      <w:r w:rsidRPr="000B61CC">
        <w:t>scala&gt; spark</w:t>
      </w:r>
    </w:p>
    <w:p w14:paraId="31F1C054" w14:textId="77777777" w:rsidR="00073BA1" w:rsidRDefault="00073BA1" w:rsidP="00073BA1">
      <w:pPr>
        <w:pStyle w:val="a7"/>
      </w:pPr>
      <w:r w:rsidRPr="000B61CC">
        <w:t xml:space="preserve">res0: </w:t>
      </w:r>
      <w:proofErr w:type="gramStart"/>
      <w:r w:rsidRPr="000B61CC">
        <w:t>org.apache.spark.sql.SparkSession</w:t>
      </w:r>
      <w:proofErr w:type="gramEnd"/>
      <w:r w:rsidRPr="000B61CC">
        <w:t xml:space="preserve"> = </w:t>
      </w:r>
      <w:hyperlink r:id="rId8" w:history="1">
        <w:r w:rsidRPr="000B61CC">
          <w:rPr>
            <w:rStyle w:val="Hyperlink"/>
            <w:sz w:val="13"/>
            <w:szCs w:val="13"/>
          </w:rPr>
          <w:t>org.apache.spark.sql.SparkSession@47fbf95e</w:t>
        </w:r>
      </w:hyperlink>
    </w:p>
    <w:p w14:paraId="226C2425" w14:textId="77777777" w:rsidR="00073BA1" w:rsidRPr="00AD1CB6" w:rsidRDefault="00073BA1" w:rsidP="00073BA1">
      <w:pPr>
        <w:pStyle w:val="a7"/>
      </w:pPr>
    </w:p>
    <w:p w14:paraId="29B359D0" w14:textId="77777777" w:rsidR="00073BA1" w:rsidRPr="00AD1CB6" w:rsidRDefault="00073BA1" w:rsidP="00073BA1">
      <w:pPr>
        <w:pStyle w:val="a7"/>
      </w:pPr>
      <w:r w:rsidRPr="00AD1CB6">
        <w:t>scala&gt; sc</w:t>
      </w:r>
    </w:p>
    <w:p w14:paraId="60894725" w14:textId="77777777" w:rsidR="00073BA1" w:rsidRDefault="00073BA1" w:rsidP="00073BA1">
      <w:pPr>
        <w:pStyle w:val="a7"/>
      </w:pPr>
      <w:r w:rsidRPr="00AD1CB6">
        <w:t xml:space="preserve">res2: </w:t>
      </w:r>
      <w:proofErr w:type="gramStart"/>
      <w:r w:rsidRPr="00AD1CB6">
        <w:t>org.apache</w:t>
      </w:r>
      <w:proofErr w:type="gramEnd"/>
      <w:r w:rsidRPr="00AD1CB6">
        <w:t xml:space="preserve">.spark.SparkContext = </w:t>
      </w:r>
      <w:hyperlink r:id="rId9" w:history="1">
        <w:r w:rsidRPr="00122530">
          <w:rPr>
            <w:rStyle w:val="Hyperlink"/>
            <w:sz w:val="13"/>
            <w:szCs w:val="13"/>
          </w:rPr>
          <w:t>org.apache.spark.SparkContext@5e9af5d4</w:t>
        </w:r>
      </w:hyperlink>
    </w:p>
    <w:p w14:paraId="0D7B3454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4A9344D8" w14:textId="77777777" w:rsidR="00073BA1" w:rsidRDefault="00073BA1" w:rsidP="00073BA1">
      <w:pPr>
        <w:ind w:firstLine="420"/>
      </w:pPr>
      <w:r>
        <w:rPr>
          <w:rFonts w:hint="eastAsia"/>
        </w:rPr>
        <w:t>SparkSession</w:t>
      </w:r>
      <w:r>
        <w:rPr>
          <w:rFonts w:hint="eastAsia"/>
        </w:rPr>
        <w:t>封装了</w:t>
      </w:r>
      <w:r>
        <w:rPr>
          <w:rFonts w:hint="eastAsia"/>
        </w:rPr>
        <w:t>SparkCon</w:t>
      </w:r>
      <w:r>
        <w:t>text</w:t>
      </w:r>
      <w:r>
        <w:rPr>
          <w:rFonts w:hint="eastAsia"/>
        </w:rPr>
        <w:t>。首先简单理解一下</w:t>
      </w:r>
      <w:r>
        <w:rPr>
          <w:rFonts w:hint="eastAsia"/>
        </w:rPr>
        <w:t>SparkContext</w:t>
      </w:r>
      <w:r>
        <w:rPr>
          <w:rFonts w:hint="eastAsia"/>
        </w:rPr>
        <w:t>的功能。</w:t>
      </w:r>
    </w:p>
    <w:p w14:paraId="0EC4F381" w14:textId="77777777" w:rsidR="00073BA1" w:rsidRDefault="00073BA1" w:rsidP="00073BA1">
      <w:pPr>
        <w:ind w:firstLine="420"/>
        <w:jc w:val="center"/>
      </w:pPr>
      <w:r>
        <w:rPr>
          <w:noProof/>
        </w:rPr>
        <w:drawing>
          <wp:inline distT="0" distB="0" distL="0" distR="0" wp14:anchorId="66F6044B" wp14:editId="070FA8C3">
            <wp:extent cx="3505844" cy="1879288"/>
            <wp:effectExtent l="0" t="0" r="0" b="6985"/>
            <wp:docPr id="7" name="图片 7" descr="Fig 7. SparkContext as it relates to Driver and Cluster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 7. SparkContext as it relates to Driver and Cluster Manag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467" cy="189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E57F5" w14:textId="77777777" w:rsidR="00073BA1" w:rsidRDefault="00073BA1" w:rsidP="00073BA1">
      <w:pPr>
        <w:pStyle w:val="Caption"/>
      </w:pPr>
      <w:bookmarkStart w:id="0" w:name="_Ref513754545"/>
      <w:r>
        <w:rPr>
          <w:rFonts w:hint="eastAsia"/>
        </w:rPr>
        <w:t>图例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图例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rPr>
          <w:rFonts w:hint="eastAsia"/>
        </w:rPr>
        <w:t>S</w:t>
      </w:r>
      <w:r>
        <w:t xml:space="preserve">parkContext </w:t>
      </w:r>
      <w:r>
        <w:rPr>
          <w:rFonts w:hint="eastAsia"/>
        </w:rPr>
        <w:t>与</w:t>
      </w:r>
      <w:r>
        <w:rPr>
          <w:rFonts w:hint="eastAsia"/>
        </w:rPr>
        <w:t>Driver</w:t>
      </w:r>
      <w:r>
        <w:rPr>
          <w:rFonts w:hint="eastAsia"/>
        </w:rPr>
        <w:t>和</w:t>
      </w:r>
      <w:r>
        <w:rPr>
          <w:rFonts w:hint="eastAsia"/>
        </w:rPr>
        <w:t>Cluster</w:t>
      </w:r>
      <w:r>
        <w:t xml:space="preserve"> </w:t>
      </w:r>
      <w:r>
        <w:rPr>
          <w:rFonts w:hint="eastAsia"/>
        </w:rPr>
        <w:t>Manager</w:t>
      </w:r>
      <w:r>
        <w:rPr>
          <w:rFonts w:hint="eastAsia"/>
        </w:rPr>
        <w:t>的关系</w:t>
      </w:r>
    </w:p>
    <w:p w14:paraId="05411F69" w14:textId="6B969F45" w:rsidR="00073BA1" w:rsidRDefault="00073BA1" w:rsidP="00073BA1">
      <w:pPr>
        <w:ind w:firstLine="420"/>
      </w:pPr>
      <w:r>
        <w:rPr>
          <w:rFonts w:hint="eastAsia"/>
        </w:rPr>
        <w:t>如图所示（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_Ref513754545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图例</w:t>
      </w:r>
      <w:r>
        <w:rPr>
          <w:rFonts w:hint="eastAsia"/>
        </w:rPr>
        <w:t xml:space="preserve"> </w:t>
      </w:r>
      <w:r>
        <w:rPr>
          <w:noProof/>
        </w:rPr>
        <w:t>4</w:t>
      </w:r>
      <w:r>
        <w:noBreakHyphen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），</w:t>
      </w:r>
      <w:r>
        <w:rPr>
          <w:rFonts w:hint="eastAsia"/>
        </w:rPr>
        <w:t>SparkContext</w:t>
      </w:r>
      <w:r>
        <w:rPr>
          <w:rFonts w:hint="eastAsia"/>
        </w:rPr>
        <w:t>是一个访问所有</w:t>
      </w:r>
      <w:r>
        <w:rPr>
          <w:rFonts w:hint="eastAsia"/>
        </w:rPr>
        <w:t>Spark</w:t>
      </w:r>
      <w:r>
        <w:rPr>
          <w:rFonts w:hint="eastAsia"/>
        </w:rPr>
        <w:t>功能的渠道；每个</w:t>
      </w:r>
      <w:r>
        <w:rPr>
          <w:rFonts w:hint="eastAsia"/>
        </w:rPr>
        <w:t>JVM</w:t>
      </w:r>
      <w:r>
        <w:rPr>
          <w:rFonts w:hint="eastAsia"/>
        </w:rPr>
        <w:t>只有一个</w:t>
      </w:r>
      <w:r>
        <w:rPr>
          <w:rFonts w:hint="eastAsia"/>
        </w:rPr>
        <w:t>SparkContext</w:t>
      </w:r>
      <w:r>
        <w:rPr>
          <w:rFonts w:hint="eastAsia"/>
        </w:rPr>
        <w:t>存在。</w:t>
      </w:r>
      <w:r>
        <w:rPr>
          <w:rFonts w:hint="eastAsia"/>
        </w:rPr>
        <w:t>Spark</w:t>
      </w:r>
      <w:r>
        <w:rPr>
          <w:rFonts w:hint="eastAsia"/>
        </w:rPr>
        <w:t>驱动程序（</w:t>
      </w:r>
      <w:r>
        <w:rPr>
          <w:rFonts w:hint="eastAsia"/>
        </w:rPr>
        <w:t>Driver</w:t>
      </w:r>
      <w:r w:rsidR="007E6E16">
        <w:rPr>
          <w:rFonts w:hint="eastAsia"/>
        </w:rPr>
        <w:t xml:space="preserve"> Program</w:t>
      </w:r>
      <w:r>
        <w:rPr>
          <w:rFonts w:hint="eastAsia"/>
        </w:rPr>
        <w:t>）使用</w:t>
      </w:r>
      <w:r>
        <w:rPr>
          <w:rFonts w:hint="eastAsia"/>
        </w:rPr>
        <w:t>SparkContext</w:t>
      </w:r>
      <w:r>
        <w:rPr>
          <w:rFonts w:hint="eastAsia"/>
        </w:rPr>
        <w:t>连接到集群管理器（</w:t>
      </w:r>
      <w:r>
        <w:rPr>
          <w:rFonts w:hint="eastAsia"/>
        </w:rPr>
        <w:t>Cluster</w:t>
      </w:r>
      <w:r>
        <w:t xml:space="preserve"> </w:t>
      </w:r>
      <w:r>
        <w:rPr>
          <w:rFonts w:hint="eastAsia"/>
        </w:rPr>
        <w:t>Manager</w:t>
      </w:r>
      <w:r>
        <w:rPr>
          <w:rFonts w:hint="eastAsia"/>
        </w:rPr>
        <w:t>）进行通信，提交</w:t>
      </w:r>
      <w:r>
        <w:rPr>
          <w:rFonts w:hint="eastAsia"/>
        </w:rPr>
        <w:t>Spark</w:t>
      </w:r>
      <w:r>
        <w:rPr>
          <w:rFonts w:hint="eastAsia"/>
        </w:rPr>
        <w:t>作业并知道要与之通信的资源管理器（</w:t>
      </w:r>
      <w:r>
        <w:rPr>
          <w:rFonts w:hint="eastAsia"/>
        </w:rPr>
        <w:t>YARN</w:t>
      </w:r>
      <w:r>
        <w:rPr>
          <w:rFonts w:hint="eastAsia"/>
        </w:rPr>
        <w:t>，</w:t>
      </w:r>
      <w:r>
        <w:rPr>
          <w:rFonts w:hint="eastAsia"/>
        </w:rPr>
        <w:t>Mesos</w:t>
      </w:r>
      <w:r>
        <w:rPr>
          <w:rFonts w:hint="eastAsia"/>
        </w:rPr>
        <w:t>或</w:t>
      </w:r>
      <w:r>
        <w:rPr>
          <w:rFonts w:hint="eastAsia"/>
        </w:rPr>
        <w:t>Standalone</w:t>
      </w:r>
      <w:r>
        <w:rPr>
          <w:rFonts w:hint="eastAsia"/>
        </w:rPr>
        <w:t>）。</w:t>
      </w:r>
      <w:r>
        <w:rPr>
          <w:rFonts w:hint="eastAsia"/>
        </w:rPr>
        <w:t>SparkContext</w:t>
      </w:r>
      <w:r>
        <w:rPr>
          <w:rFonts w:hint="eastAsia"/>
        </w:rPr>
        <w:t>允许配置</w:t>
      </w:r>
      <w:r>
        <w:rPr>
          <w:rFonts w:hint="eastAsia"/>
        </w:rPr>
        <w:t>Spark</w:t>
      </w:r>
      <w:r>
        <w:rPr>
          <w:rFonts w:hint="eastAsia"/>
        </w:rPr>
        <w:t>配置参数。通过</w:t>
      </w:r>
      <w:r>
        <w:rPr>
          <w:rFonts w:hint="eastAsia"/>
        </w:rPr>
        <w:t>SparkContext</w:t>
      </w:r>
      <w:r>
        <w:rPr>
          <w:rFonts w:hint="eastAsia"/>
        </w:rPr>
        <w:t>，</w:t>
      </w:r>
      <w:r w:rsidR="002D0BAB">
        <w:rPr>
          <w:rFonts w:hint="eastAsia"/>
        </w:rPr>
        <w:t>驱动程序</w:t>
      </w:r>
      <w:r>
        <w:rPr>
          <w:rFonts w:hint="eastAsia"/>
        </w:rPr>
        <w:t>可以访问其他上下文，如</w:t>
      </w:r>
      <w:r>
        <w:rPr>
          <w:rFonts w:hint="eastAsia"/>
        </w:rPr>
        <w:t>SQLContext</w:t>
      </w:r>
      <w:r>
        <w:rPr>
          <w:rFonts w:hint="eastAsia"/>
        </w:rPr>
        <w:t>、</w:t>
      </w:r>
      <w:r>
        <w:rPr>
          <w:rFonts w:hint="eastAsia"/>
        </w:rPr>
        <w:t>HiveContext</w:t>
      </w:r>
      <w:r>
        <w:rPr>
          <w:rFonts w:hint="eastAsia"/>
        </w:rPr>
        <w:t>和</w:t>
      </w:r>
      <w:r>
        <w:rPr>
          <w:rFonts w:hint="eastAsia"/>
        </w:rPr>
        <w:t>StreamingContext</w:t>
      </w:r>
      <w:r>
        <w:rPr>
          <w:rFonts w:hint="eastAsia"/>
        </w:rPr>
        <w:t>来进行</w:t>
      </w:r>
      <w:r>
        <w:rPr>
          <w:rFonts w:hint="eastAsia"/>
        </w:rPr>
        <w:t>Spark</w:t>
      </w:r>
      <w:r>
        <w:rPr>
          <w:rFonts w:hint="eastAsia"/>
        </w:rPr>
        <w:t>编程。</w:t>
      </w:r>
    </w:p>
    <w:p w14:paraId="2E5EA49C" w14:textId="588319E4" w:rsidR="00073BA1" w:rsidRDefault="00073BA1" w:rsidP="00073BA1">
      <w:pPr>
        <w:ind w:firstLine="420"/>
      </w:pPr>
      <w:r>
        <w:rPr>
          <w:rFonts w:hint="eastAsia"/>
        </w:rPr>
        <w:t>但是，从</w:t>
      </w:r>
      <w:r>
        <w:rPr>
          <w:rFonts w:hint="eastAsia"/>
        </w:rPr>
        <w:t>Spark 2.0</w:t>
      </w:r>
      <w:r>
        <w:rPr>
          <w:rFonts w:hint="eastAsia"/>
        </w:rPr>
        <w:t>版本开始，</w:t>
      </w:r>
      <w:r>
        <w:rPr>
          <w:rFonts w:hint="eastAsia"/>
        </w:rPr>
        <w:t>SparkSession</w:t>
      </w:r>
      <w:r>
        <w:rPr>
          <w:rFonts w:hint="eastAsia"/>
        </w:rPr>
        <w:t>可以通过单一统一的入口点访问前面提到的所有</w:t>
      </w:r>
      <w:r>
        <w:rPr>
          <w:rFonts w:hint="eastAsia"/>
        </w:rPr>
        <w:t>Spark</w:t>
      </w:r>
      <w:r w:rsidR="002D0BAB">
        <w:rPr>
          <w:rFonts w:hint="eastAsia"/>
        </w:rPr>
        <w:t>功能，</w:t>
      </w:r>
      <w:r>
        <w:rPr>
          <w:rFonts w:hint="eastAsia"/>
        </w:rPr>
        <w:t>并且除了使访问</w:t>
      </w:r>
      <w:r>
        <w:rPr>
          <w:rFonts w:hint="eastAsia"/>
        </w:rPr>
        <w:t>DataFrame</w:t>
      </w:r>
      <w:r>
        <w:rPr>
          <w:rFonts w:hint="eastAsia"/>
        </w:rPr>
        <w:t>和</w:t>
      </w:r>
      <w:r>
        <w:rPr>
          <w:rFonts w:hint="eastAsia"/>
        </w:rPr>
        <w:t>Dataset API</w:t>
      </w:r>
      <w:r w:rsidR="002D0BAB">
        <w:rPr>
          <w:rFonts w:hint="eastAsia"/>
        </w:rPr>
        <w:t>更简单外，</w:t>
      </w:r>
      <w:r>
        <w:rPr>
          <w:rFonts w:hint="eastAsia"/>
        </w:rPr>
        <w:t>还包含底层的上下文以操纵数据。总而言之，以前通过</w:t>
      </w:r>
      <w:r>
        <w:rPr>
          <w:rFonts w:hint="eastAsia"/>
        </w:rPr>
        <w:t>SparkContext</w:t>
      </w:r>
      <w:r>
        <w:rPr>
          <w:rFonts w:hint="eastAsia"/>
        </w:rPr>
        <w:t>，</w:t>
      </w:r>
      <w:r>
        <w:rPr>
          <w:rFonts w:hint="eastAsia"/>
        </w:rPr>
        <w:t>SQLContext</w:t>
      </w:r>
      <w:r>
        <w:rPr>
          <w:rFonts w:hint="eastAsia"/>
        </w:rPr>
        <w:t>或</w:t>
      </w:r>
      <w:r>
        <w:rPr>
          <w:rFonts w:hint="eastAsia"/>
        </w:rPr>
        <w:t>HiveContext</w:t>
      </w:r>
      <w:r>
        <w:rPr>
          <w:rFonts w:hint="eastAsia"/>
        </w:rPr>
        <w:t>在早期版本的</w:t>
      </w:r>
      <w:r>
        <w:rPr>
          <w:rFonts w:hint="eastAsia"/>
        </w:rPr>
        <w:t>Spark</w:t>
      </w:r>
      <w:r>
        <w:rPr>
          <w:rFonts w:hint="eastAsia"/>
        </w:rPr>
        <w:t>中提供的所有功能现在均可通过</w:t>
      </w:r>
      <w:r>
        <w:rPr>
          <w:rFonts w:hint="eastAsia"/>
        </w:rPr>
        <w:t>SparkSession</w:t>
      </w:r>
      <w:r>
        <w:rPr>
          <w:rFonts w:hint="eastAsia"/>
        </w:rPr>
        <w:t>获得。从本质上讲，</w:t>
      </w:r>
      <w:r>
        <w:rPr>
          <w:rFonts w:hint="eastAsia"/>
        </w:rPr>
        <w:t>SparkSession</w:t>
      </w:r>
      <w:r>
        <w:rPr>
          <w:rFonts w:hint="eastAsia"/>
        </w:rPr>
        <w:t>是一个统一的入口点，用于</w:t>
      </w:r>
      <w:r>
        <w:rPr>
          <w:rFonts w:hint="eastAsia"/>
        </w:rPr>
        <w:t>Spark</w:t>
      </w:r>
      <w:r>
        <w:rPr>
          <w:rFonts w:hint="eastAsia"/>
        </w:rPr>
        <w:t>处理数据，最大限度地减少要记住或</w:t>
      </w:r>
      <w:r w:rsidR="002D0BAB">
        <w:rPr>
          <w:rFonts w:hint="eastAsia"/>
        </w:rPr>
        <w:t>构建的概念数量，因此更可能犯的错误更少，并且代码可能不那么混乱，</w:t>
      </w:r>
      <w:r>
        <w:rPr>
          <w:rFonts w:hint="eastAsia"/>
        </w:rPr>
        <w:t>如下是</w:t>
      </w:r>
      <w:r>
        <w:rPr>
          <w:rFonts w:hint="eastAsia"/>
        </w:rPr>
        <w:t>SparkSession</w:t>
      </w:r>
      <w:r>
        <w:rPr>
          <w:rFonts w:hint="eastAsia"/>
        </w:rPr>
        <w:t>的类和实例方法</w:t>
      </w:r>
    </w:p>
    <w:p w14:paraId="7FDDC79D" w14:textId="77777777" w:rsidR="00073BA1" w:rsidRDefault="00073BA1" w:rsidP="00073BA1">
      <w:pPr>
        <w:pStyle w:val="a4"/>
        <w:ind w:firstLine="420"/>
      </w:pPr>
      <w:proofErr w:type="gramStart"/>
      <w:r w:rsidRPr="0057723A">
        <w:t>builder(</w:t>
      </w:r>
      <w:proofErr w:type="gramEnd"/>
      <w:r w:rsidRPr="0057723A">
        <w:t>): Builder</w:t>
      </w:r>
    </w:p>
    <w:p w14:paraId="7A3FD528" w14:textId="77777777" w:rsidR="00073BA1" w:rsidRDefault="00073BA1" w:rsidP="00073BA1">
      <w:pPr>
        <w:ind w:left="420" w:firstLineChars="0" w:firstLine="0"/>
      </w:pPr>
      <w:r>
        <w:rPr>
          <w:rFonts w:hint="eastAsia"/>
        </w:rPr>
        <w:t>创建一个</w:t>
      </w:r>
      <w:r>
        <w:rPr>
          <w:rFonts w:hint="eastAsia"/>
        </w:rPr>
        <w:t>Builder</w:t>
      </w:r>
      <w:r>
        <w:rPr>
          <w:rFonts w:hint="eastAsia"/>
        </w:rPr>
        <w:t>来获取或创建一个</w:t>
      </w:r>
      <w:r>
        <w:rPr>
          <w:rFonts w:hint="eastAsia"/>
        </w:rPr>
        <w:t>SparkSession</w:t>
      </w:r>
      <w:r>
        <w:rPr>
          <w:rFonts w:hint="eastAsia"/>
        </w:rPr>
        <w:t>实例，</w:t>
      </w:r>
      <w:r>
        <w:rPr>
          <w:rFonts w:hint="eastAsia"/>
        </w:rPr>
        <w:t>builder</w:t>
      </w:r>
      <w:r>
        <w:t>()</w:t>
      </w:r>
      <w:r>
        <w:rPr>
          <w:rFonts w:hint="eastAsia"/>
        </w:rPr>
        <w:t>创建一个新的</w:t>
      </w:r>
      <w:r>
        <w:rPr>
          <w:rFonts w:hint="eastAsia"/>
        </w:rPr>
        <w:t>Builder</w:t>
      </w:r>
      <w:r>
        <w:rPr>
          <w:rFonts w:hint="eastAsia"/>
        </w:rPr>
        <w:t>，</w:t>
      </w:r>
      <w:r>
        <w:rPr>
          <w:rFonts w:hint="eastAsia"/>
        </w:rPr>
        <w:lastRenderedPageBreak/>
        <w:t>可以使用</w:t>
      </w:r>
      <w:r>
        <w:rPr>
          <w:rFonts w:hint="eastAsia"/>
        </w:rPr>
        <w:t>SparkSession API</w:t>
      </w:r>
      <w:r>
        <w:rPr>
          <w:rFonts w:hint="eastAsia"/>
        </w:rPr>
        <w:t>构建完整配置的</w:t>
      </w:r>
      <w:r>
        <w:rPr>
          <w:rFonts w:hint="eastAsia"/>
        </w:rPr>
        <w:t>SparkSession</w:t>
      </w:r>
      <w:r>
        <w:rPr>
          <w:rFonts w:hint="eastAsia"/>
        </w:rPr>
        <w:t>。下面代码是在</w:t>
      </w:r>
      <w:r>
        <w:rPr>
          <w:rFonts w:hint="eastAsia"/>
        </w:rPr>
        <w:t>Scala</w:t>
      </w:r>
      <w:r>
        <w:rPr>
          <w:rFonts w:hint="eastAsia"/>
        </w:rPr>
        <w:t>应用程序中的方法，在</w:t>
      </w:r>
      <w:r>
        <w:rPr>
          <w:rFonts w:hint="eastAsia"/>
        </w:rPr>
        <w:t>Scala</w:t>
      </w:r>
      <w:r>
        <w:rPr>
          <w:rFonts w:hint="eastAsia"/>
        </w:rPr>
        <w:t>交互界面不需要创建</w:t>
      </w:r>
      <w:r>
        <w:rPr>
          <w:rFonts w:hint="eastAsia"/>
        </w:rPr>
        <w:t>SparkSession</w:t>
      </w:r>
      <w:r>
        <w:rPr>
          <w:rFonts w:hint="eastAsia"/>
        </w:rPr>
        <w:t>。</w:t>
      </w:r>
    </w:p>
    <w:p w14:paraId="7DE15AEF" w14:textId="77777777" w:rsidR="00073BA1" w:rsidRDefault="00073BA1" w:rsidP="00073BA1">
      <w:pPr>
        <w:pStyle w:val="a7"/>
      </w:pPr>
      <w:r>
        <w:t xml:space="preserve">import </w:t>
      </w:r>
      <w:proofErr w:type="gramStart"/>
      <w:r>
        <w:t>org.apache.spark.sql.SparkSession</w:t>
      </w:r>
      <w:proofErr w:type="gramEnd"/>
      <w:r>
        <w:t xml:space="preserve"> </w:t>
      </w:r>
    </w:p>
    <w:p w14:paraId="496A8952" w14:textId="77777777" w:rsidR="00073BA1" w:rsidRDefault="00073BA1" w:rsidP="00073BA1">
      <w:pPr>
        <w:pStyle w:val="a7"/>
      </w:pPr>
      <w:r>
        <w:t xml:space="preserve">val builder = SparkSession.builder </w:t>
      </w:r>
    </w:p>
    <w:p w14:paraId="1722EA6E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3188370F" w14:textId="77777777" w:rsidR="00073BA1" w:rsidRDefault="00073BA1" w:rsidP="00073BA1">
      <w:pPr>
        <w:pStyle w:val="a4"/>
        <w:ind w:firstLine="420"/>
      </w:pPr>
      <w:r w:rsidRPr="00A07296">
        <w:t>version: String</w:t>
      </w:r>
    </w:p>
    <w:p w14:paraId="51B4FDA9" w14:textId="77777777" w:rsidR="00073BA1" w:rsidRDefault="00073BA1" w:rsidP="00073BA1">
      <w:pPr>
        <w:ind w:left="420" w:firstLineChars="0" w:firstLine="0"/>
      </w:pPr>
      <w:r>
        <w:rPr>
          <w:rFonts w:hint="eastAsia"/>
        </w:rPr>
        <w:t>返回当前</w:t>
      </w:r>
      <w:r>
        <w:rPr>
          <w:rFonts w:hint="eastAsia"/>
        </w:rPr>
        <w:t>Spark</w:t>
      </w:r>
      <w:r>
        <w:rPr>
          <w:rFonts w:hint="eastAsia"/>
        </w:rPr>
        <w:t>的版本。</w:t>
      </w:r>
      <w:r w:rsidRPr="004E7E2F">
        <w:rPr>
          <w:rFonts w:hint="eastAsia"/>
        </w:rPr>
        <w:t>在内部，</w:t>
      </w:r>
      <w:r w:rsidRPr="004E7E2F">
        <w:rPr>
          <w:rFonts w:hint="eastAsia"/>
        </w:rPr>
        <w:t>version</w:t>
      </w:r>
      <w:r w:rsidRPr="004E7E2F">
        <w:rPr>
          <w:rFonts w:hint="eastAsia"/>
        </w:rPr>
        <w:t>使用</w:t>
      </w:r>
      <w:r>
        <w:rPr>
          <w:rFonts w:hint="eastAsia"/>
        </w:rPr>
        <w:t>spark.SPARK_VERSION</w:t>
      </w:r>
      <w:r w:rsidRPr="004E7E2F">
        <w:rPr>
          <w:rFonts w:hint="eastAsia"/>
        </w:rPr>
        <w:t>值，即</w:t>
      </w:r>
      <w:r w:rsidRPr="004E7E2F">
        <w:rPr>
          <w:rFonts w:hint="eastAsia"/>
        </w:rPr>
        <w:t>CLASSPATH</w:t>
      </w:r>
      <w:r w:rsidRPr="004E7E2F">
        <w:rPr>
          <w:rFonts w:hint="eastAsia"/>
        </w:rPr>
        <w:t>中</w:t>
      </w:r>
      <w:r w:rsidRPr="004E7E2F">
        <w:rPr>
          <w:rFonts w:hint="eastAsia"/>
        </w:rPr>
        <w:t>spark-version-info.properties</w:t>
      </w:r>
      <w:r w:rsidRPr="004E7E2F">
        <w:rPr>
          <w:rFonts w:hint="eastAsia"/>
        </w:rPr>
        <w:t>属性文件中的</w:t>
      </w:r>
      <w:r w:rsidRPr="004E7E2F">
        <w:rPr>
          <w:rFonts w:hint="eastAsia"/>
        </w:rPr>
        <w:t>version</w:t>
      </w:r>
      <w:r w:rsidRPr="004E7E2F">
        <w:rPr>
          <w:rFonts w:hint="eastAsia"/>
        </w:rPr>
        <w:t>属性。</w:t>
      </w:r>
    </w:p>
    <w:p w14:paraId="2774139D" w14:textId="77777777" w:rsidR="00073BA1" w:rsidRDefault="00073BA1" w:rsidP="00073BA1">
      <w:pPr>
        <w:pStyle w:val="a7"/>
      </w:pPr>
      <w:r>
        <w:t xml:space="preserve">scala&gt; </w:t>
      </w:r>
      <w:proofErr w:type="gramStart"/>
      <w:r>
        <w:t>spark.version</w:t>
      </w:r>
      <w:proofErr w:type="gramEnd"/>
    </w:p>
    <w:p w14:paraId="2B2131FF" w14:textId="77777777" w:rsidR="00073BA1" w:rsidRDefault="00073BA1" w:rsidP="00073BA1">
      <w:pPr>
        <w:pStyle w:val="a7"/>
      </w:pPr>
      <w:r>
        <w:t>res4: String = 2.2.0</w:t>
      </w:r>
    </w:p>
    <w:p w14:paraId="3387D3D0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7CD593AC" w14:textId="77777777" w:rsidR="00073BA1" w:rsidRDefault="00073BA1" w:rsidP="00073BA1">
      <w:pPr>
        <w:pStyle w:val="a4"/>
        <w:ind w:firstLine="420"/>
      </w:pPr>
      <w:r>
        <w:t>implicits</w:t>
      </w:r>
    </w:p>
    <w:p w14:paraId="288F27C5" w14:textId="77777777" w:rsidR="00073BA1" w:rsidRPr="00823233" w:rsidRDefault="00073BA1" w:rsidP="00073BA1">
      <w:pPr>
        <w:ind w:firstLine="420"/>
      </w:pPr>
      <w:r w:rsidRPr="00823233">
        <w:rPr>
          <w:rFonts w:hint="eastAsia"/>
        </w:rPr>
        <w:t>implicits</w:t>
      </w:r>
      <w:r w:rsidRPr="00823233">
        <w:rPr>
          <w:rFonts w:hint="eastAsia"/>
        </w:rPr>
        <w:t>对象是一个具有</w:t>
      </w:r>
      <w:r w:rsidRPr="00823233">
        <w:rPr>
          <w:rFonts w:hint="eastAsia"/>
        </w:rPr>
        <w:t>Scala</w:t>
      </w:r>
      <w:r w:rsidRPr="00823233">
        <w:rPr>
          <w:rFonts w:hint="eastAsia"/>
        </w:rPr>
        <w:t>隐式方法的帮助类，用于将</w:t>
      </w:r>
      <w:r w:rsidRPr="00823233">
        <w:rPr>
          <w:rFonts w:hint="eastAsia"/>
        </w:rPr>
        <w:t>Scala</w:t>
      </w:r>
      <w:r w:rsidRPr="00823233">
        <w:rPr>
          <w:rFonts w:hint="eastAsia"/>
        </w:rPr>
        <w:t>对象转换为</w:t>
      </w:r>
      <w:r w:rsidRPr="00823233">
        <w:rPr>
          <w:rFonts w:hint="eastAsia"/>
        </w:rPr>
        <w:t>Dataset</w:t>
      </w:r>
      <w:r w:rsidRPr="00823233">
        <w:rPr>
          <w:rFonts w:hint="eastAsia"/>
        </w:rPr>
        <w:t>、</w:t>
      </w:r>
      <w:r w:rsidRPr="00823233">
        <w:rPr>
          <w:rFonts w:hint="eastAsia"/>
        </w:rPr>
        <w:t>DataFrame</w:t>
      </w:r>
      <w:r w:rsidRPr="00823233">
        <w:rPr>
          <w:rFonts w:hint="eastAsia"/>
        </w:rPr>
        <w:t>和</w:t>
      </w:r>
      <w:r w:rsidRPr="00823233">
        <w:rPr>
          <w:rFonts w:hint="eastAsia"/>
        </w:rPr>
        <w:t>Column</w:t>
      </w:r>
      <w:r w:rsidRPr="00823233">
        <w:rPr>
          <w:rFonts w:hint="eastAsia"/>
        </w:rPr>
        <w:t>。它还定义了</w:t>
      </w:r>
      <w:r w:rsidRPr="00823233">
        <w:rPr>
          <w:rFonts w:hint="eastAsia"/>
        </w:rPr>
        <w:t>Scala</w:t>
      </w:r>
      <w:r w:rsidRPr="00823233">
        <w:rPr>
          <w:rFonts w:hint="eastAsia"/>
        </w:rPr>
        <w:t>原始类型的</w:t>
      </w:r>
      <w:r w:rsidRPr="00823233">
        <w:rPr>
          <w:rFonts w:hint="eastAsia"/>
        </w:rPr>
        <w:t>Encoder</w:t>
      </w:r>
      <w:r w:rsidRPr="00823233">
        <w:rPr>
          <w:rFonts w:hint="eastAsia"/>
        </w:rPr>
        <w:t>，例如</w:t>
      </w:r>
      <w:r w:rsidRPr="00823233">
        <w:rPr>
          <w:rFonts w:hint="eastAsia"/>
        </w:rPr>
        <w:t>Int</w:t>
      </w:r>
      <w:r w:rsidRPr="00823233">
        <w:rPr>
          <w:rFonts w:hint="eastAsia"/>
        </w:rPr>
        <w:t>、</w:t>
      </w:r>
      <w:r w:rsidRPr="00823233">
        <w:rPr>
          <w:rFonts w:hint="eastAsia"/>
        </w:rPr>
        <w:t>Double</w:t>
      </w:r>
      <w:r w:rsidRPr="00823233">
        <w:rPr>
          <w:rFonts w:hint="eastAsia"/>
        </w:rPr>
        <w:t>、</w:t>
      </w:r>
      <w:r w:rsidRPr="00823233">
        <w:rPr>
          <w:rFonts w:hint="eastAsia"/>
        </w:rPr>
        <w:t>String</w:t>
      </w:r>
      <w:r w:rsidRPr="00823233">
        <w:rPr>
          <w:rFonts w:hint="eastAsia"/>
        </w:rPr>
        <w:t>及其</w:t>
      </w:r>
      <w:r>
        <w:rPr>
          <w:rFonts w:hint="eastAsia"/>
        </w:rPr>
        <w:t>Product</w:t>
      </w:r>
      <w:r w:rsidRPr="00823233">
        <w:rPr>
          <w:rFonts w:hint="eastAsia"/>
        </w:rPr>
        <w:t>和</w:t>
      </w:r>
      <w:r>
        <w:t>Collection</w:t>
      </w:r>
      <w:r w:rsidRPr="00823233">
        <w:rPr>
          <w:rFonts w:hint="eastAsia"/>
        </w:rPr>
        <w:t>。</w:t>
      </w:r>
    </w:p>
    <w:p w14:paraId="16F574D4" w14:textId="77777777" w:rsidR="00073BA1" w:rsidRDefault="00073BA1" w:rsidP="00073BA1">
      <w:pPr>
        <w:pStyle w:val="a7"/>
      </w:pPr>
      <w:r>
        <w:t xml:space="preserve">val spark = </w:t>
      </w:r>
      <w:proofErr w:type="gramStart"/>
      <w:r>
        <w:t>SparkSession.builder.getOrCreate</w:t>
      </w:r>
      <w:proofErr w:type="gramEnd"/>
      <w:r>
        <w:t xml:space="preserve">() </w:t>
      </w:r>
    </w:p>
    <w:p w14:paraId="618FAEB2" w14:textId="77777777" w:rsidR="00073BA1" w:rsidRDefault="00073BA1" w:rsidP="00073BA1">
      <w:pPr>
        <w:pStyle w:val="a7"/>
      </w:pPr>
      <w:r>
        <w:t xml:space="preserve">import </w:t>
      </w:r>
      <w:proofErr w:type="gramStart"/>
      <w:r>
        <w:t>spark.implicits</w:t>
      </w:r>
      <w:proofErr w:type="gramEnd"/>
      <w:r>
        <w:t xml:space="preserve">._ </w:t>
      </w:r>
    </w:p>
    <w:p w14:paraId="602DE004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5AF7F53C" w14:textId="64A92478" w:rsidR="00073BA1" w:rsidRDefault="00073BA1" w:rsidP="00073BA1">
      <w:pPr>
        <w:ind w:firstLine="420"/>
      </w:pPr>
      <w:r>
        <w:rPr>
          <w:rFonts w:hint="eastAsia"/>
        </w:rPr>
        <w:t>implicits</w:t>
      </w:r>
      <w:r>
        <w:rPr>
          <w:rFonts w:hint="eastAsia"/>
        </w:rPr>
        <w:t>对象提供对从任何类型的</w:t>
      </w:r>
      <w:r>
        <w:rPr>
          <w:rFonts w:hint="eastAsia"/>
        </w:rPr>
        <w:t>RDD</w:t>
      </w:r>
      <w:r>
        <w:rPr>
          <w:rFonts w:hint="eastAsia"/>
        </w:rPr>
        <w:t>（</w:t>
      </w:r>
      <w:r>
        <w:rPr>
          <w:rFonts w:hint="eastAsia"/>
        </w:rPr>
        <w:t>Encoder</w:t>
      </w:r>
      <w:r>
        <w:rPr>
          <w:rFonts w:hint="eastAsia"/>
        </w:rPr>
        <w:t>所包括的）、</w:t>
      </w:r>
      <w:r>
        <w:rPr>
          <w:rFonts w:hint="eastAsia"/>
        </w:rPr>
        <w:t>c</w:t>
      </w:r>
      <w:r>
        <w:t>ase</w:t>
      </w:r>
      <w:r>
        <w:rPr>
          <w:rFonts w:hint="eastAsia"/>
        </w:rPr>
        <w:t>类或元组以及</w:t>
      </w:r>
      <w:r>
        <w:rPr>
          <w:rFonts w:hint="eastAsia"/>
        </w:rPr>
        <w:t>Seq</w:t>
      </w:r>
      <w:r>
        <w:rPr>
          <w:rFonts w:hint="eastAsia"/>
        </w:rPr>
        <w:t>创建</w:t>
      </w:r>
      <w:r>
        <w:rPr>
          <w:rFonts w:hint="eastAsia"/>
        </w:rPr>
        <w:t>Dataset</w:t>
      </w:r>
      <w:r w:rsidR="0049418D">
        <w:rPr>
          <w:rFonts w:hint="eastAsia"/>
        </w:rPr>
        <w:t>，</w:t>
      </w:r>
      <w:r>
        <w:rPr>
          <w:rFonts w:hint="eastAsia"/>
        </w:rPr>
        <w:t>还提供从</w:t>
      </w:r>
      <w:r>
        <w:rPr>
          <w:rFonts w:hint="eastAsia"/>
        </w:rPr>
        <w:t>Scala</w:t>
      </w:r>
      <w:r>
        <w:rPr>
          <w:rFonts w:hint="eastAsia"/>
        </w:rPr>
        <w:t>的</w:t>
      </w:r>
      <w:r>
        <w:rPr>
          <w:rFonts w:hint="eastAsia"/>
        </w:rPr>
        <w:t>Symbol</w:t>
      </w:r>
      <w:r>
        <w:rPr>
          <w:rFonts w:hint="eastAsia"/>
        </w:rPr>
        <w:t>或</w:t>
      </w:r>
      <w:r>
        <w:rPr>
          <w:rFonts w:hint="eastAsia"/>
        </w:rPr>
        <w:t>$</w:t>
      </w:r>
      <w:r>
        <w:rPr>
          <w:rFonts w:hint="eastAsia"/>
        </w:rPr>
        <w:t>到</w:t>
      </w:r>
      <w:r>
        <w:rPr>
          <w:rFonts w:hint="eastAsia"/>
        </w:rPr>
        <w:t>Column</w:t>
      </w:r>
      <w:r w:rsidR="0049418D">
        <w:rPr>
          <w:rFonts w:hint="eastAsia"/>
        </w:rPr>
        <w:t>的转换，</w:t>
      </w:r>
      <w:r>
        <w:rPr>
          <w:rFonts w:hint="eastAsia"/>
        </w:rPr>
        <w:t>还提供从</w:t>
      </w:r>
      <w:r>
        <w:rPr>
          <w:rFonts w:hint="eastAsia"/>
        </w:rPr>
        <w:t>Product</w:t>
      </w:r>
      <w:r>
        <w:rPr>
          <w:rFonts w:hint="eastAsia"/>
        </w:rPr>
        <w:t>类型（例如</w:t>
      </w:r>
      <w:r w:rsidR="0049418D">
        <w:rPr>
          <w:rFonts w:hint="eastAsia"/>
        </w:rPr>
        <w:t>案例</w:t>
      </w:r>
      <w:r>
        <w:rPr>
          <w:rFonts w:hint="eastAsia"/>
        </w:rPr>
        <w:t>类或元组）的</w:t>
      </w:r>
      <w:r>
        <w:rPr>
          <w:rFonts w:hint="eastAsia"/>
        </w:rPr>
        <w:t>RDD</w:t>
      </w:r>
      <w:r>
        <w:rPr>
          <w:rFonts w:hint="eastAsia"/>
        </w:rPr>
        <w:t>或</w:t>
      </w:r>
      <w:r>
        <w:rPr>
          <w:rFonts w:hint="eastAsia"/>
        </w:rPr>
        <w:t>Seq</w:t>
      </w:r>
      <w:r>
        <w:rPr>
          <w:rFonts w:hint="eastAsia"/>
        </w:rPr>
        <w:t>到</w:t>
      </w:r>
      <w:r>
        <w:rPr>
          <w:rFonts w:hint="eastAsia"/>
        </w:rPr>
        <w:t>DataFrame</w:t>
      </w:r>
      <w:r w:rsidR="0049418D">
        <w:rPr>
          <w:rFonts w:hint="eastAsia"/>
        </w:rPr>
        <w:t>的转换，</w:t>
      </w:r>
      <w:r>
        <w:rPr>
          <w:rFonts w:hint="eastAsia"/>
        </w:rPr>
        <w:t>具有从</w:t>
      </w:r>
      <w:r>
        <w:rPr>
          <w:rFonts w:hint="eastAsia"/>
        </w:rPr>
        <w:t>Int</w:t>
      </w:r>
      <w:r>
        <w:rPr>
          <w:rFonts w:hint="eastAsia"/>
        </w:rPr>
        <w:t>、</w:t>
      </w:r>
      <w:r>
        <w:rPr>
          <w:rFonts w:hint="eastAsia"/>
        </w:rPr>
        <w:t>Long</w:t>
      </w:r>
      <w:r>
        <w:rPr>
          <w:rFonts w:hint="eastAsia"/>
        </w:rPr>
        <w:t>和</w:t>
      </w:r>
      <w:r>
        <w:rPr>
          <w:rFonts w:hint="eastAsia"/>
        </w:rPr>
        <w:t>String</w:t>
      </w:r>
      <w:r>
        <w:rPr>
          <w:rFonts w:hint="eastAsia"/>
        </w:rPr>
        <w:t>的</w:t>
      </w:r>
      <w:r>
        <w:rPr>
          <w:rFonts w:hint="eastAsia"/>
        </w:rPr>
        <w:t>RDD</w:t>
      </w:r>
      <w:r>
        <w:rPr>
          <w:rFonts w:hint="eastAsia"/>
        </w:rPr>
        <w:t>到具有单个列名“</w:t>
      </w:r>
      <w:r>
        <w:rPr>
          <w:rFonts w:hint="eastAsia"/>
        </w:rPr>
        <w:t>_1</w:t>
      </w:r>
      <w:r>
        <w:rPr>
          <w:rFonts w:hint="eastAsia"/>
        </w:rPr>
        <w:t>”</w:t>
      </w:r>
      <w:r w:rsidR="00B87EEB">
        <w:rPr>
          <w:rFonts w:hint="eastAsia"/>
        </w:rPr>
        <w:t>的</w:t>
      </w:r>
      <w:r>
        <w:rPr>
          <w:rFonts w:hint="eastAsia"/>
        </w:rPr>
        <w:t>DataFrame</w:t>
      </w:r>
      <w:r>
        <w:rPr>
          <w:rFonts w:hint="eastAsia"/>
        </w:rPr>
        <w:t>直接转换。</w:t>
      </w:r>
    </w:p>
    <w:p w14:paraId="7587DB55" w14:textId="77777777" w:rsidR="00073BA1" w:rsidRDefault="00073BA1" w:rsidP="00073BA1">
      <w:pPr>
        <w:pStyle w:val="a0"/>
        <w:spacing w:before="156"/>
        <w:ind w:firstLine="420"/>
      </w:pPr>
      <w:r>
        <w:rPr>
          <w:rFonts w:hint="eastAsia"/>
        </w:rPr>
        <w:t>注意</w:t>
      </w:r>
    </w:p>
    <w:p w14:paraId="77F6323A" w14:textId="505DF5D2" w:rsidR="00073BA1" w:rsidRDefault="00073BA1" w:rsidP="00073BA1">
      <w:pPr>
        <w:ind w:left="420" w:firstLineChars="0" w:firstLine="0"/>
      </w:pPr>
      <w:r>
        <w:rPr>
          <w:rFonts w:hint="eastAsia"/>
        </w:rPr>
        <w:t>只能在</w:t>
      </w:r>
      <w:r>
        <w:rPr>
          <w:rFonts w:hint="eastAsia"/>
        </w:rPr>
        <w:t>Int</w:t>
      </w:r>
      <w:r w:rsidR="00B87EEB">
        <w:rPr>
          <w:rFonts w:hint="eastAsia"/>
        </w:rPr>
        <w:t>、</w:t>
      </w:r>
      <w:r>
        <w:rPr>
          <w:rFonts w:hint="eastAsia"/>
        </w:rPr>
        <w:t>Long</w:t>
      </w:r>
      <w:r>
        <w:rPr>
          <w:rFonts w:hint="eastAsia"/>
        </w:rPr>
        <w:t>和</w:t>
      </w:r>
      <w:r>
        <w:rPr>
          <w:rFonts w:hint="eastAsia"/>
        </w:rPr>
        <w:t>String</w:t>
      </w:r>
      <w:r>
        <w:rPr>
          <w:rFonts w:hint="eastAsia"/>
        </w:rPr>
        <w:t>原始类型的</w:t>
      </w:r>
      <w:r>
        <w:rPr>
          <w:rFonts w:hint="eastAsia"/>
        </w:rPr>
        <w:t>RDD</w:t>
      </w:r>
      <w:r>
        <w:rPr>
          <w:rFonts w:hint="eastAsia"/>
        </w:rPr>
        <w:t>对象上调用</w:t>
      </w:r>
      <w:r>
        <w:rPr>
          <w:rFonts w:hint="eastAsia"/>
        </w:rPr>
        <w:t>toDF</w:t>
      </w:r>
      <w:r>
        <w:rPr>
          <w:rFonts w:hint="eastAsia"/>
        </w:rPr>
        <w:t>方法。</w:t>
      </w:r>
    </w:p>
    <w:p w14:paraId="3AF1E012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>def</w:t>
      </w:r>
      <w:r w:rsidRPr="00270088">
        <w:t xml:space="preserve"> emptyDataset[T</w:t>
      </w:r>
      <w:proofErr w:type="gramStart"/>
      <w:r w:rsidRPr="00270088">
        <w:t>](</w:t>
      </w:r>
      <w:proofErr w:type="gramEnd"/>
      <w:r w:rsidRPr="00270088">
        <w:t>implicit arg0: Encoder[T]): Dataset[T]</w:t>
      </w:r>
    </w:p>
    <w:p w14:paraId="6C2DD5E6" w14:textId="6FF32E18" w:rsidR="00073BA1" w:rsidRPr="00937811" w:rsidRDefault="00073BA1" w:rsidP="00073BA1">
      <w:pPr>
        <w:ind w:left="420" w:firstLineChars="0" w:firstLine="0"/>
      </w:pPr>
      <w:r>
        <w:rPr>
          <w:rFonts w:hint="eastAsia"/>
        </w:rPr>
        <w:t>创建一个空</w:t>
      </w:r>
      <w:r>
        <w:rPr>
          <w:rFonts w:hint="eastAsia"/>
        </w:rPr>
        <w:t>Dataset[T]</w:t>
      </w:r>
      <w:r>
        <w:rPr>
          <w:rFonts w:hint="eastAsia"/>
        </w:rPr>
        <w:t>。</w:t>
      </w:r>
      <w:r>
        <w:rPr>
          <w:rFonts w:hint="eastAsia"/>
        </w:rPr>
        <w:t>emptyDataset</w:t>
      </w:r>
      <w:r w:rsidR="00B87EEB">
        <w:rPr>
          <w:rFonts w:hint="eastAsia"/>
        </w:rPr>
        <w:t>创建一个空数据集，</w:t>
      </w:r>
      <w:r>
        <w:rPr>
          <w:rFonts w:hint="eastAsia"/>
        </w:rPr>
        <w:t>假设将来的记录是类型</w:t>
      </w:r>
      <w:r w:rsidR="00B87EEB">
        <w:rPr>
          <w:rFonts w:hint="eastAsia"/>
        </w:rPr>
        <w:t>T</w:t>
      </w:r>
      <w:r>
        <w:rPr>
          <w:rFonts w:hint="eastAsia"/>
        </w:rPr>
        <w:t>。</w:t>
      </w:r>
    </w:p>
    <w:p w14:paraId="3573BDB5" w14:textId="77777777" w:rsidR="00073BA1" w:rsidRDefault="00073BA1" w:rsidP="00073BA1">
      <w:pPr>
        <w:pStyle w:val="a7"/>
      </w:pPr>
      <w:r>
        <w:t xml:space="preserve">scala&gt; val strings = </w:t>
      </w:r>
      <w:proofErr w:type="gramStart"/>
      <w:r>
        <w:t>spark.emptyDataset</w:t>
      </w:r>
      <w:proofErr w:type="gramEnd"/>
      <w:r>
        <w:t>[String]</w:t>
      </w:r>
    </w:p>
    <w:p w14:paraId="3441AAFC" w14:textId="77777777" w:rsidR="00073BA1" w:rsidRDefault="00073BA1" w:rsidP="00073BA1">
      <w:pPr>
        <w:pStyle w:val="a7"/>
      </w:pPr>
      <w:r>
        <w:t xml:space="preserve">strings: </w:t>
      </w:r>
      <w:proofErr w:type="gramStart"/>
      <w:r>
        <w:t>org.apache.spark.sql.Dataset</w:t>
      </w:r>
      <w:proofErr w:type="gramEnd"/>
      <w:r>
        <w:t>[String] = [value: string]</w:t>
      </w:r>
    </w:p>
    <w:p w14:paraId="56496468" w14:textId="77777777" w:rsidR="00073BA1" w:rsidRDefault="00073BA1" w:rsidP="00073BA1">
      <w:pPr>
        <w:pStyle w:val="a7"/>
      </w:pPr>
    </w:p>
    <w:p w14:paraId="589DC1F8" w14:textId="77777777" w:rsidR="00073BA1" w:rsidRDefault="00073BA1" w:rsidP="00073BA1">
      <w:pPr>
        <w:pStyle w:val="a7"/>
      </w:pPr>
      <w:r>
        <w:t xml:space="preserve">scala&gt; </w:t>
      </w:r>
      <w:proofErr w:type="gramStart"/>
      <w:r>
        <w:t>strings.printSchema</w:t>
      </w:r>
      <w:proofErr w:type="gramEnd"/>
    </w:p>
    <w:p w14:paraId="37273F48" w14:textId="77777777" w:rsidR="00073BA1" w:rsidRDefault="00073BA1" w:rsidP="00073BA1">
      <w:pPr>
        <w:pStyle w:val="a7"/>
      </w:pPr>
      <w:r>
        <w:t>root</w:t>
      </w:r>
    </w:p>
    <w:p w14:paraId="77B36E1E" w14:textId="77777777" w:rsidR="00073BA1" w:rsidRDefault="00073BA1" w:rsidP="00073BA1">
      <w:pPr>
        <w:pStyle w:val="a7"/>
      </w:pPr>
      <w:r>
        <w:t xml:space="preserve"> |-- value: string (nullable = true)</w:t>
      </w:r>
    </w:p>
    <w:p w14:paraId="3994613F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0C637A8B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proofErr w:type="gramStart"/>
      <w:r>
        <w:t>range(</w:t>
      </w:r>
      <w:proofErr w:type="gramEnd"/>
      <w:r>
        <w:t>end: Long): Dataset[java.lang.Long]</w:t>
      </w:r>
    </w:p>
    <w:p w14:paraId="5F60D300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proofErr w:type="gramStart"/>
      <w:r>
        <w:t>range(</w:t>
      </w:r>
      <w:proofErr w:type="gramEnd"/>
      <w:r>
        <w:t>start: Long, end: Long): Dataset[java.lang.Long]</w:t>
      </w:r>
    </w:p>
    <w:p w14:paraId="208BA329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proofErr w:type="gramStart"/>
      <w:r>
        <w:t>range(</w:t>
      </w:r>
      <w:proofErr w:type="gramEnd"/>
      <w:r>
        <w:t>start: Long, end: Long, step: Long): Dataset[java.lang.Long]</w:t>
      </w:r>
    </w:p>
    <w:p w14:paraId="27FF0E8C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proofErr w:type="gramStart"/>
      <w:r>
        <w:t>range(</w:t>
      </w:r>
      <w:proofErr w:type="gramEnd"/>
      <w:r>
        <w:t>start: Long, end: Long, step: Long, numPartitions: Int): Dataset[java.lang.Long]</w:t>
      </w:r>
    </w:p>
    <w:p w14:paraId="7EDDE29A" w14:textId="77777777" w:rsidR="00073BA1" w:rsidRDefault="00073BA1" w:rsidP="00073BA1">
      <w:pPr>
        <w:ind w:left="420" w:firstLineChars="0" w:firstLine="0"/>
      </w:pPr>
      <w:r>
        <w:rPr>
          <w:rFonts w:hint="eastAsia"/>
        </w:rPr>
        <w:t>创建一个</w:t>
      </w:r>
      <w:r>
        <w:rPr>
          <w:rFonts w:hint="eastAsia"/>
        </w:rPr>
        <w:t>Dataset[Long]</w:t>
      </w:r>
      <w:r>
        <w:rPr>
          <w:rFonts w:hint="eastAsia"/>
        </w:rPr>
        <w:t>。</w:t>
      </w:r>
      <w:r>
        <w:rPr>
          <w:rFonts w:hint="eastAsia"/>
        </w:rPr>
        <w:t>range</w:t>
      </w:r>
      <w:r>
        <w:rPr>
          <w:rFonts w:hint="eastAsia"/>
        </w:rPr>
        <w:t>的方法系列创建一个</w:t>
      </w:r>
      <w:r>
        <w:rPr>
          <w:rFonts w:hint="eastAsia"/>
        </w:rPr>
        <w:t>Long</w:t>
      </w:r>
      <w:r>
        <w:rPr>
          <w:rFonts w:hint="eastAsia"/>
        </w:rPr>
        <w:t>数据的数据集。</w:t>
      </w:r>
    </w:p>
    <w:p w14:paraId="214B34AB" w14:textId="77777777" w:rsidR="00073BA1" w:rsidRDefault="00073BA1" w:rsidP="00073BA1">
      <w:pPr>
        <w:pStyle w:val="a7"/>
      </w:pPr>
      <w:r>
        <w:t xml:space="preserve">scala&gt; </w:t>
      </w:r>
      <w:proofErr w:type="gramStart"/>
      <w:r>
        <w:t>spark.range</w:t>
      </w:r>
      <w:proofErr w:type="gramEnd"/>
      <w:r>
        <w:t>(start = 0, end = 4, step = 2, numPartitions = 5).show</w:t>
      </w:r>
    </w:p>
    <w:p w14:paraId="5D304E60" w14:textId="77777777" w:rsidR="00073BA1" w:rsidRDefault="00073BA1" w:rsidP="00073BA1">
      <w:pPr>
        <w:pStyle w:val="a7"/>
      </w:pPr>
      <w:r>
        <w:t>+---+</w:t>
      </w:r>
    </w:p>
    <w:p w14:paraId="213B92F1" w14:textId="77777777" w:rsidR="00073BA1" w:rsidRDefault="00073BA1" w:rsidP="00073BA1">
      <w:pPr>
        <w:pStyle w:val="a7"/>
      </w:pPr>
      <w:r>
        <w:t>| id|</w:t>
      </w:r>
    </w:p>
    <w:p w14:paraId="0580E7C5" w14:textId="77777777" w:rsidR="00073BA1" w:rsidRDefault="00073BA1" w:rsidP="00073BA1">
      <w:pPr>
        <w:pStyle w:val="a7"/>
      </w:pPr>
      <w:r>
        <w:t>+---+</w:t>
      </w:r>
    </w:p>
    <w:p w14:paraId="3D48173B" w14:textId="77777777" w:rsidR="00073BA1" w:rsidRDefault="00073BA1" w:rsidP="00073BA1">
      <w:pPr>
        <w:pStyle w:val="a7"/>
      </w:pPr>
      <w:proofErr w:type="gramStart"/>
      <w:r>
        <w:t>|  0</w:t>
      </w:r>
      <w:proofErr w:type="gramEnd"/>
      <w:r>
        <w:t>|</w:t>
      </w:r>
    </w:p>
    <w:p w14:paraId="11B001C9" w14:textId="77777777" w:rsidR="00073BA1" w:rsidRDefault="00073BA1" w:rsidP="00073BA1">
      <w:pPr>
        <w:pStyle w:val="a7"/>
      </w:pPr>
      <w:proofErr w:type="gramStart"/>
      <w:r>
        <w:t>|  2</w:t>
      </w:r>
      <w:proofErr w:type="gramEnd"/>
      <w:r>
        <w:t>|</w:t>
      </w:r>
    </w:p>
    <w:p w14:paraId="28413D35" w14:textId="77777777" w:rsidR="00073BA1" w:rsidRDefault="00073BA1" w:rsidP="00073BA1">
      <w:pPr>
        <w:pStyle w:val="a7"/>
      </w:pPr>
      <w:r>
        <w:t>+---+</w:t>
      </w:r>
    </w:p>
    <w:p w14:paraId="69D5F524" w14:textId="77777777" w:rsidR="00073BA1" w:rsidRPr="000C57BC" w:rsidRDefault="00073BA1" w:rsidP="00073BA1">
      <w:pPr>
        <w:pStyle w:val="Caption"/>
      </w:pPr>
      <w:r>
        <w:rPr>
          <w:rFonts w:hint="eastAsia"/>
        </w:rPr>
        <w:lastRenderedPageBreak/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502A4C94" w14:textId="77777777" w:rsidR="00073BA1" w:rsidRDefault="00073BA1" w:rsidP="00073BA1">
      <w:pPr>
        <w:pStyle w:val="a0"/>
        <w:spacing w:before="156"/>
        <w:ind w:firstLine="420"/>
      </w:pPr>
      <w:r>
        <w:rPr>
          <w:rFonts w:hint="eastAsia"/>
        </w:rPr>
        <w:t>注意</w:t>
      </w:r>
    </w:p>
    <w:p w14:paraId="01C8B631" w14:textId="77777777" w:rsidR="00073BA1" w:rsidRDefault="00073BA1" w:rsidP="00073BA1">
      <w:pPr>
        <w:ind w:firstLine="420"/>
      </w:pPr>
      <w:r>
        <w:rPr>
          <w:rFonts w:hint="eastAsia"/>
        </w:rPr>
        <w:t>第一个变体（不明确指定</w:t>
      </w:r>
      <w:r>
        <w:rPr>
          <w:rFonts w:hint="eastAsia"/>
        </w:rPr>
        <w:t>numPartitions</w:t>
      </w:r>
      <w:r>
        <w:rPr>
          <w:rFonts w:hint="eastAsia"/>
        </w:rPr>
        <w:t>）使用</w:t>
      </w:r>
      <w:r>
        <w:rPr>
          <w:rFonts w:hint="eastAsia"/>
        </w:rPr>
        <w:t>SparkContext.defaultParallelism</w:t>
      </w:r>
      <w:r>
        <w:rPr>
          <w:rFonts w:hint="eastAsia"/>
        </w:rPr>
        <w:t>来分配</w:t>
      </w:r>
      <w:r>
        <w:rPr>
          <w:rFonts w:hint="eastAsia"/>
        </w:rPr>
        <w:t>numPartitions</w:t>
      </w:r>
      <w:r>
        <w:rPr>
          <w:rFonts w:hint="eastAsia"/>
        </w:rPr>
        <w:t>。</w:t>
      </w:r>
    </w:p>
    <w:p w14:paraId="0C0222E9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proofErr w:type="gramStart"/>
      <w:r w:rsidRPr="003720EA">
        <w:t>sql(</w:t>
      </w:r>
      <w:proofErr w:type="gramEnd"/>
      <w:r w:rsidRPr="003720EA">
        <w:t>sqlText: String): DataFrame</w:t>
      </w:r>
    </w:p>
    <w:p w14:paraId="49020576" w14:textId="77777777" w:rsidR="00073BA1" w:rsidRDefault="00073BA1" w:rsidP="00073BA1">
      <w:pPr>
        <w:ind w:firstLine="420"/>
      </w:pPr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查询（并返回</w:t>
      </w:r>
      <w:r>
        <w:rPr>
          <w:rFonts w:hint="eastAsia"/>
        </w:rPr>
        <w:t>DataFrame</w:t>
      </w:r>
      <w:r>
        <w:rPr>
          <w:rFonts w:hint="eastAsia"/>
        </w:rPr>
        <w:t>）。</w:t>
      </w:r>
      <w:r>
        <w:rPr>
          <w:rFonts w:hint="eastAsia"/>
        </w:rPr>
        <w:t>sql</w:t>
      </w:r>
      <w:r>
        <w:rPr>
          <w:rFonts w:hint="eastAsia"/>
        </w:rPr>
        <w:t>执行参数</w:t>
      </w:r>
      <w:r>
        <w:rPr>
          <w:rFonts w:hint="eastAsia"/>
        </w:rPr>
        <w:t>sqlText</w:t>
      </w:r>
      <w:r>
        <w:rPr>
          <w:rFonts w:hint="eastAsia"/>
        </w:rPr>
        <w:t>传递的</w:t>
      </w:r>
      <w:r>
        <w:rPr>
          <w:rFonts w:hint="eastAsia"/>
        </w:rPr>
        <w:t>SQL</w:t>
      </w:r>
      <w:r>
        <w:rPr>
          <w:rFonts w:hint="eastAsia"/>
        </w:rPr>
        <w:t>语句并创建一个</w:t>
      </w:r>
      <w:r>
        <w:rPr>
          <w:rFonts w:hint="eastAsia"/>
        </w:rPr>
        <w:t>DataFrame</w:t>
      </w:r>
      <w:r>
        <w:rPr>
          <w:rFonts w:hint="eastAsia"/>
        </w:rPr>
        <w:t>。</w:t>
      </w:r>
    </w:p>
    <w:p w14:paraId="6D984EE8" w14:textId="77777777" w:rsidR="00073BA1" w:rsidRDefault="00073BA1" w:rsidP="00073BA1">
      <w:pPr>
        <w:pStyle w:val="a7"/>
      </w:pPr>
      <w:r>
        <w:t xml:space="preserve">scala&gt; </w:t>
      </w:r>
      <w:proofErr w:type="gramStart"/>
      <w:r>
        <w:t>sql(</w:t>
      </w:r>
      <w:proofErr w:type="gramEnd"/>
      <w:r>
        <w:t>"SHOW TABLES")</w:t>
      </w:r>
    </w:p>
    <w:p w14:paraId="0717FD0A" w14:textId="77777777" w:rsidR="00073BA1" w:rsidRDefault="00073BA1" w:rsidP="00073BA1">
      <w:pPr>
        <w:pStyle w:val="a7"/>
      </w:pPr>
      <w:r>
        <w:t xml:space="preserve">res0: </w:t>
      </w:r>
      <w:proofErr w:type="gramStart"/>
      <w:r>
        <w:t>org.apache.spark.sql.DataFrame</w:t>
      </w:r>
      <w:proofErr w:type="gramEnd"/>
      <w:r>
        <w:t xml:space="preserve"> = [tableName: string, isTemporary: boolean]</w:t>
      </w:r>
    </w:p>
    <w:p w14:paraId="3E532BB2" w14:textId="77777777" w:rsidR="00073BA1" w:rsidRDefault="00073BA1" w:rsidP="00073BA1">
      <w:pPr>
        <w:pStyle w:val="a7"/>
      </w:pPr>
    </w:p>
    <w:p w14:paraId="17C014F2" w14:textId="77777777" w:rsidR="00073BA1" w:rsidRDefault="00073BA1" w:rsidP="00073BA1">
      <w:pPr>
        <w:pStyle w:val="a7"/>
      </w:pPr>
      <w:r>
        <w:t xml:space="preserve">scala&gt; </w:t>
      </w:r>
      <w:proofErr w:type="gramStart"/>
      <w:r>
        <w:t>sql(</w:t>
      </w:r>
      <w:proofErr w:type="gramEnd"/>
      <w:r>
        <w:t>"DROP TABLE IF EXISTS testData")</w:t>
      </w:r>
    </w:p>
    <w:p w14:paraId="3EF0541E" w14:textId="77777777" w:rsidR="00073BA1" w:rsidRDefault="00073BA1" w:rsidP="00073BA1">
      <w:pPr>
        <w:pStyle w:val="a7"/>
      </w:pPr>
      <w:r>
        <w:t xml:space="preserve">res1: </w:t>
      </w:r>
      <w:proofErr w:type="gramStart"/>
      <w:r>
        <w:t>org.apache.spark.sql.DataFrame</w:t>
      </w:r>
      <w:proofErr w:type="gramEnd"/>
      <w:r>
        <w:t xml:space="preserve"> = []</w:t>
      </w:r>
    </w:p>
    <w:p w14:paraId="24D7D253" w14:textId="77777777" w:rsidR="00073BA1" w:rsidRDefault="00073BA1" w:rsidP="00073BA1">
      <w:pPr>
        <w:pStyle w:val="a7"/>
      </w:pPr>
    </w:p>
    <w:p w14:paraId="06AC8250" w14:textId="77777777" w:rsidR="00073BA1" w:rsidRDefault="00073BA1" w:rsidP="00073BA1">
      <w:pPr>
        <w:pStyle w:val="a7"/>
      </w:pPr>
      <w:r>
        <w:t>// Let's create a table to SHOW it</w:t>
      </w:r>
    </w:p>
    <w:p w14:paraId="230FE778" w14:textId="77777777" w:rsidR="00073BA1" w:rsidRDefault="00073BA1" w:rsidP="00073BA1">
      <w:pPr>
        <w:pStyle w:val="a7"/>
      </w:pPr>
      <w:proofErr w:type="gramStart"/>
      <w:r>
        <w:t>spark.range</w:t>
      </w:r>
      <w:proofErr w:type="gramEnd"/>
      <w:r>
        <w:t>(10).write.option("path", "/tmp/test").saveAsTable("testData")</w:t>
      </w:r>
    </w:p>
    <w:p w14:paraId="342FA71C" w14:textId="77777777" w:rsidR="00073BA1" w:rsidRDefault="00073BA1" w:rsidP="00073BA1">
      <w:pPr>
        <w:pStyle w:val="a7"/>
      </w:pPr>
    </w:p>
    <w:p w14:paraId="232A9FB6" w14:textId="77777777" w:rsidR="00073BA1" w:rsidRDefault="00073BA1" w:rsidP="00073BA1">
      <w:pPr>
        <w:pStyle w:val="a7"/>
      </w:pPr>
      <w:r>
        <w:t xml:space="preserve">scala&gt; </w:t>
      </w:r>
      <w:proofErr w:type="gramStart"/>
      <w:r>
        <w:t>sql(</w:t>
      </w:r>
      <w:proofErr w:type="gramEnd"/>
      <w:r>
        <w:t>"SHOW TABLES").show</w:t>
      </w:r>
    </w:p>
    <w:p w14:paraId="353DC7FC" w14:textId="77777777" w:rsidR="00073BA1" w:rsidRDefault="00073BA1" w:rsidP="00073BA1">
      <w:pPr>
        <w:pStyle w:val="a7"/>
      </w:pPr>
      <w:r>
        <w:t>+---------+-----------+</w:t>
      </w:r>
    </w:p>
    <w:p w14:paraId="1E2DD13C" w14:textId="77777777" w:rsidR="00073BA1" w:rsidRDefault="00073BA1" w:rsidP="00073BA1">
      <w:pPr>
        <w:pStyle w:val="a7"/>
      </w:pPr>
      <w:r>
        <w:t>|tableName|isTemporary|</w:t>
      </w:r>
    </w:p>
    <w:p w14:paraId="5EC0B799" w14:textId="77777777" w:rsidR="00073BA1" w:rsidRDefault="00073BA1" w:rsidP="00073BA1">
      <w:pPr>
        <w:pStyle w:val="a7"/>
      </w:pPr>
      <w:r>
        <w:t>+---------+-----------+</w:t>
      </w:r>
    </w:p>
    <w:p w14:paraId="22504964" w14:textId="77777777" w:rsidR="00073BA1" w:rsidRDefault="00073BA1" w:rsidP="00073BA1">
      <w:pPr>
        <w:pStyle w:val="a7"/>
      </w:pPr>
      <w:r>
        <w:t>| testdata|      false|</w:t>
      </w:r>
    </w:p>
    <w:p w14:paraId="7D1C4EE0" w14:textId="77777777" w:rsidR="00073BA1" w:rsidRDefault="00073BA1" w:rsidP="00073BA1">
      <w:pPr>
        <w:pStyle w:val="a7"/>
      </w:pPr>
      <w:r>
        <w:t>+---------+-----------+</w:t>
      </w:r>
    </w:p>
    <w:p w14:paraId="420AE781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</w:p>
    <w:p w14:paraId="37600AB8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r w:rsidRPr="003720EA">
        <w:t>udf: UDFRegistration</w:t>
      </w:r>
    </w:p>
    <w:p w14:paraId="7A87F9ED" w14:textId="77777777" w:rsidR="00073BA1" w:rsidRDefault="00073BA1" w:rsidP="00073BA1">
      <w:pPr>
        <w:ind w:firstLine="420"/>
      </w:pPr>
      <w:r>
        <w:rPr>
          <w:rFonts w:hint="eastAsia"/>
        </w:rPr>
        <w:t>访问用户定义的函数（</w:t>
      </w:r>
      <w:r>
        <w:rPr>
          <w:rFonts w:hint="eastAsia"/>
        </w:rPr>
        <w:t>UDF</w:t>
      </w:r>
      <w:r>
        <w:rPr>
          <w:rFonts w:hint="eastAsia"/>
        </w:rPr>
        <w:t>）。</w:t>
      </w:r>
      <w:r>
        <w:rPr>
          <w:rFonts w:hint="eastAsia"/>
        </w:rPr>
        <w:t>udf</w:t>
      </w:r>
      <w:r>
        <w:rPr>
          <w:rFonts w:hint="eastAsia"/>
        </w:rPr>
        <w:t>属性允许访问</w:t>
      </w:r>
      <w:r>
        <w:rPr>
          <w:rFonts w:hint="eastAsia"/>
        </w:rPr>
        <w:t>UDFRegistration</w:t>
      </w:r>
      <w:r>
        <w:rPr>
          <w:rFonts w:hint="eastAsia"/>
        </w:rPr>
        <w:t>，允许注册基于</w:t>
      </w:r>
      <w:r>
        <w:rPr>
          <w:rFonts w:hint="eastAsia"/>
        </w:rPr>
        <w:t>SQL</w:t>
      </w:r>
      <w:r>
        <w:rPr>
          <w:rFonts w:hint="eastAsia"/>
        </w:rPr>
        <w:t>查询的用户定义函数。</w:t>
      </w:r>
    </w:p>
    <w:p w14:paraId="4D8BE512" w14:textId="77777777" w:rsidR="00073BA1" w:rsidRPr="0034143B" w:rsidRDefault="00073BA1" w:rsidP="00073BA1">
      <w:pPr>
        <w:pStyle w:val="a7"/>
      </w:pPr>
      <w:r w:rsidRPr="0034143B">
        <w:t xml:space="preserve">scala&gt; </w:t>
      </w:r>
      <w:proofErr w:type="gramStart"/>
      <w:r w:rsidRPr="0034143B">
        <w:t>spark.udf.register</w:t>
      </w:r>
      <w:proofErr w:type="gramEnd"/>
      <w:r w:rsidRPr="0034143B">
        <w:t>("myUpper", (s: String) =&gt; s.toUpperCase)</w:t>
      </w:r>
    </w:p>
    <w:p w14:paraId="0ADFB3A4" w14:textId="77777777" w:rsidR="00073BA1" w:rsidRPr="0034143B" w:rsidRDefault="00073BA1" w:rsidP="00073BA1">
      <w:pPr>
        <w:pStyle w:val="a7"/>
      </w:pPr>
      <w:r w:rsidRPr="0034143B">
        <w:t xml:space="preserve">res6: </w:t>
      </w:r>
      <w:proofErr w:type="gramStart"/>
      <w:r w:rsidRPr="0034143B">
        <w:t>org.apache.spark.sql.expressions</w:t>
      </w:r>
      <w:proofErr w:type="gramEnd"/>
      <w:r w:rsidRPr="0034143B">
        <w:t>.UserDefinedFunction = UserDefinedFunction(&lt;function1&gt;,StringType,Some(List(StringType)))</w:t>
      </w:r>
    </w:p>
    <w:p w14:paraId="42FB54B9" w14:textId="77777777" w:rsidR="00073BA1" w:rsidRPr="0034143B" w:rsidRDefault="00073BA1" w:rsidP="00073BA1">
      <w:pPr>
        <w:pStyle w:val="a7"/>
      </w:pPr>
    </w:p>
    <w:p w14:paraId="3EEE1540" w14:textId="77777777" w:rsidR="00073BA1" w:rsidRPr="0034143B" w:rsidRDefault="00073BA1" w:rsidP="00073BA1">
      <w:pPr>
        <w:pStyle w:val="a7"/>
      </w:pPr>
      <w:r w:rsidRPr="0034143B">
        <w:t>scala&gt; val strs = ('a' to 'c'</w:t>
      </w:r>
      <w:proofErr w:type="gramStart"/>
      <w:r w:rsidRPr="0034143B">
        <w:t>).map</w:t>
      </w:r>
      <w:proofErr w:type="gramEnd"/>
      <w:r w:rsidRPr="0034143B">
        <w:t>(_.toString).toDS</w:t>
      </w:r>
    </w:p>
    <w:p w14:paraId="4EB1FC22" w14:textId="77777777" w:rsidR="00073BA1" w:rsidRDefault="00073BA1" w:rsidP="00073BA1">
      <w:pPr>
        <w:pStyle w:val="a7"/>
      </w:pPr>
      <w:r w:rsidRPr="0034143B">
        <w:t xml:space="preserve">strs: </w:t>
      </w:r>
      <w:proofErr w:type="gramStart"/>
      <w:r w:rsidRPr="0034143B">
        <w:t>org.apache.spark.sql.Dataset</w:t>
      </w:r>
      <w:proofErr w:type="gramEnd"/>
      <w:r w:rsidRPr="0034143B">
        <w:t>[String] = [value: string]</w:t>
      </w:r>
    </w:p>
    <w:p w14:paraId="1D2293EC" w14:textId="77777777" w:rsidR="00073BA1" w:rsidRPr="0034143B" w:rsidRDefault="00073BA1" w:rsidP="00073BA1">
      <w:pPr>
        <w:pStyle w:val="a7"/>
      </w:pPr>
    </w:p>
    <w:p w14:paraId="529189F8" w14:textId="77777777" w:rsidR="00073BA1" w:rsidRDefault="00073BA1" w:rsidP="00073BA1">
      <w:pPr>
        <w:pStyle w:val="a7"/>
      </w:pPr>
      <w:r>
        <w:t xml:space="preserve">scala&gt; </w:t>
      </w:r>
      <w:proofErr w:type="gramStart"/>
      <w:r>
        <w:t>strs.createOrReplaceTempView</w:t>
      </w:r>
      <w:proofErr w:type="gramEnd"/>
      <w:r>
        <w:t>("strs")</w:t>
      </w:r>
    </w:p>
    <w:p w14:paraId="3466C2A4" w14:textId="77777777" w:rsidR="00073BA1" w:rsidRDefault="00073BA1" w:rsidP="00073BA1">
      <w:pPr>
        <w:pStyle w:val="a7"/>
      </w:pPr>
    </w:p>
    <w:p w14:paraId="6545D55C" w14:textId="77777777" w:rsidR="00073BA1" w:rsidRDefault="00073BA1" w:rsidP="00073BA1">
      <w:pPr>
        <w:pStyle w:val="a7"/>
      </w:pPr>
      <w:r>
        <w:t xml:space="preserve">scala&gt; </w:t>
      </w:r>
      <w:proofErr w:type="gramStart"/>
      <w:r>
        <w:t>sql(</w:t>
      </w:r>
      <w:proofErr w:type="gramEnd"/>
      <w:r>
        <w:t>"SELECT *, myUpper(value) UPPER FROM strs").show</w:t>
      </w:r>
    </w:p>
    <w:p w14:paraId="431704B6" w14:textId="77777777" w:rsidR="00073BA1" w:rsidRDefault="00073BA1" w:rsidP="00073BA1">
      <w:pPr>
        <w:pStyle w:val="a7"/>
      </w:pPr>
      <w:r>
        <w:t>+-----+-----+</w:t>
      </w:r>
    </w:p>
    <w:p w14:paraId="651C8F3C" w14:textId="77777777" w:rsidR="00073BA1" w:rsidRDefault="00073BA1" w:rsidP="00073BA1">
      <w:pPr>
        <w:pStyle w:val="a7"/>
      </w:pPr>
      <w:r>
        <w:t>|value|UPPER|</w:t>
      </w:r>
    </w:p>
    <w:p w14:paraId="13AFD7D4" w14:textId="77777777" w:rsidR="00073BA1" w:rsidRDefault="00073BA1" w:rsidP="00073BA1">
      <w:pPr>
        <w:pStyle w:val="a7"/>
      </w:pPr>
      <w:r>
        <w:t>+-----+-----+</w:t>
      </w:r>
    </w:p>
    <w:p w14:paraId="5BF78A20" w14:textId="77777777" w:rsidR="00073BA1" w:rsidRDefault="00073BA1" w:rsidP="00073BA1">
      <w:pPr>
        <w:pStyle w:val="a7"/>
      </w:pPr>
      <w:r>
        <w:t>|    a|    A|</w:t>
      </w:r>
    </w:p>
    <w:p w14:paraId="427ACA9C" w14:textId="77777777" w:rsidR="00073BA1" w:rsidRDefault="00073BA1" w:rsidP="00073BA1">
      <w:pPr>
        <w:pStyle w:val="a7"/>
      </w:pPr>
      <w:r>
        <w:t>|    b|    B|</w:t>
      </w:r>
    </w:p>
    <w:p w14:paraId="7BBBAC78" w14:textId="77777777" w:rsidR="00073BA1" w:rsidRDefault="00073BA1" w:rsidP="00073BA1">
      <w:pPr>
        <w:pStyle w:val="a7"/>
      </w:pPr>
      <w:r>
        <w:t>|    c|    C|</w:t>
      </w:r>
    </w:p>
    <w:p w14:paraId="69D463B7" w14:textId="77777777" w:rsidR="00073BA1" w:rsidRDefault="00073BA1" w:rsidP="00073BA1">
      <w:pPr>
        <w:pStyle w:val="a7"/>
      </w:pPr>
      <w:r>
        <w:t>+-----+-----+</w:t>
      </w:r>
    </w:p>
    <w:p w14:paraId="14024185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</w:p>
    <w:p w14:paraId="35983D38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proofErr w:type="gramStart"/>
      <w:r w:rsidRPr="003720EA">
        <w:t>table(</w:t>
      </w:r>
      <w:proofErr w:type="gramEnd"/>
      <w:r w:rsidRPr="003720EA">
        <w:t>tableName: String): DataFrame</w:t>
      </w:r>
    </w:p>
    <w:p w14:paraId="2C716623" w14:textId="77777777" w:rsidR="00073BA1" w:rsidRDefault="00073BA1" w:rsidP="00073BA1">
      <w:pPr>
        <w:ind w:firstLine="420"/>
      </w:pPr>
      <w:r>
        <w:rPr>
          <w:rFonts w:hint="eastAsia"/>
        </w:rPr>
        <w:t>从表创建</w:t>
      </w:r>
      <w:r>
        <w:rPr>
          <w:rFonts w:hint="eastAsia"/>
        </w:rPr>
        <w:t>DataFrame</w:t>
      </w:r>
      <w:r>
        <w:rPr>
          <w:rFonts w:hint="eastAsia"/>
        </w:rPr>
        <w:t>。将表加载为</w:t>
      </w:r>
      <w:r>
        <w:rPr>
          <w:rFonts w:hint="eastAsia"/>
        </w:rPr>
        <w:t>DataFrame</w:t>
      </w:r>
      <w:r>
        <w:rPr>
          <w:rFonts w:hint="eastAsia"/>
        </w:rPr>
        <w:t>，如果存在。</w:t>
      </w:r>
    </w:p>
    <w:p w14:paraId="1568098F" w14:textId="77777777" w:rsidR="00073BA1" w:rsidRDefault="00073BA1" w:rsidP="00073BA1">
      <w:pPr>
        <w:pStyle w:val="a7"/>
      </w:pPr>
      <w:r>
        <w:t xml:space="preserve">scala&gt; </w:t>
      </w:r>
      <w:proofErr w:type="gramStart"/>
      <w:r>
        <w:t>spark.catalog</w:t>
      </w:r>
      <w:proofErr w:type="gramEnd"/>
      <w:r>
        <w:t>.tableExists("strs")</w:t>
      </w:r>
    </w:p>
    <w:p w14:paraId="5343794E" w14:textId="77777777" w:rsidR="00073BA1" w:rsidRDefault="00073BA1" w:rsidP="00073BA1">
      <w:pPr>
        <w:pStyle w:val="a7"/>
      </w:pPr>
      <w:r>
        <w:t>res12: Boolean = true</w:t>
      </w:r>
    </w:p>
    <w:p w14:paraId="5E9194AE" w14:textId="77777777" w:rsidR="00073BA1" w:rsidRDefault="00073BA1" w:rsidP="00073BA1">
      <w:pPr>
        <w:pStyle w:val="a7"/>
      </w:pPr>
    </w:p>
    <w:p w14:paraId="1201ADE8" w14:textId="77777777" w:rsidR="00073BA1" w:rsidRDefault="00073BA1" w:rsidP="00073BA1">
      <w:pPr>
        <w:pStyle w:val="a7"/>
      </w:pPr>
      <w:r>
        <w:lastRenderedPageBreak/>
        <w:t xml:space="preserve">scala&gt; val t1 = </w:t>
      </w:r>
      <w:proofErr w:type="gramStart"/>
      <w:r>
        <w:t>spark.table</w:t>
      </w:r>
      <w:proofErr w:type="gramEnd"/>
      <w:r>
        <w:t>("strs")</w:t>
      </w:r>
    </w:p>
    <w:p w14:paraId="657956D3" w14:textId="77777777" w:rsidR="00073BA1" w:rsidRDefault="00073BA1" w:rsidP="00073BA1">
      <w:pPr>
        <w:pStyle w:val="a7"/>
      </w:pPr>
      <w:r>
        <w:t xml:space="preserve">t1: </w:t>
      </w:r>
      <w:proofErr w:type="gramStart"/>
      <w:r>
        <w:t>org.apache.spark.sql.DataFrame</w:t>
      </w:r>
      <w:proofErr w:type="gramEnd"/>
      <w:r>
        <w:t xml:space="preserve"> = [value: string]</w:t>
      </w:r>
    </w:p>
    <w:p w14:paraId="7B04C9AB" w14:textId="77777777" w:rsidR="00073BA1" w:rsidRDefault="00073BA1" w:rsidP="00073BA1">
      <w:pPr>
        <w:pStyle w:val="a7"/>
      </w:pPr>
    </w:p>
    <w:p w14:paraId="01B9B058" w14:textId="77777777" w:rsidR="00073BA1" w:rsidRDefault="00073BA1" w:rsidP="00073BA1">
      <w:pPr>
        <w:pStyle w:val="a7"/>
      </w:pPr>
      <w:r>
        <w:t>scala&gt; t</w:t>
      </w:r>
      <w:proofErr w:type="gramStart"/>
      <w:r>
        <w:t>1.show</w:t>
      </w:r>
      <w:proofErr w:type="gramEnd"/>
    </w:p>
    <w:p w14:paraId="4BAEBFF6" w14:textId="77777777" w:rsidR="00073BA1" w:rsidRDefault="00073BA1" w:rsidP="00073BA1">
      <w:pPr>
        <w:pStyle w:val="a7"/>
      </w:pPr>
      <w:r>
        <w:t>+-----+</w:t>
      </w:r>
    </w:p>
    <w:p w14:paraId="0A072FB7" w14:textId="77777777" w:rsidR="00073BA1" w:rsidRDefault="00073BA1" w:rsidP="00073BA1">
      <w:pPr>
        <w:pStyle w:val="a7"/>
      </w:pPr>
      <w:r>
        <w:t>|value|</w:t>
      </w:r>
    </w:p>
    <w:p w14:paraId="50BE46D0" w14:textId="77777777" w:rsidR="00073BA1" w:rsidRDefault="00073BA1" w:rsidP="00073BA1">
      <w:pPr>
        <w:pStyle w:val="a7"/>
      </w:pPr>
      <w:r>
        <w:t>+-----+</w:t>
      </w:r>
    </w:p>
    <w:p w14:paraId="2EAF7068" w14:textId="77777777" w:rsidR="00073BA1" w:rsidRDefault="00073BA1" w:rsidP="00073BA1">
      <w:pPr>
        <w:pStyle w:val="a7"/>
      </w:pPr>
      <w:r>
        <w:t>|    a|</w:t>
      </w:r>
    </w:p>
    <w:p w14:paraId="1B780D44" w14:textId="77777777" w:rsidR="00073BA1" w:rsidRDefault="00073BA1" w:rsidP="00073BA1">
      <w:pPr>
        <w:pStyle w:val="a7"/>
      </w:pPr>
      <w:r>
        <w:t>|    b|</w:t>
      </w:r>
    </w:p>
    <w:p w14:paraId="67A1A81E" w14:textId="77777777" w:rsidR="00073BA1" w:rsidRDefault="00073BA1" w:rsidP="00073BA1">
      <w:pPr>
        <w:pStyle w:val="a7"/>
      </w:pPr>
      <w:r>
        <w:t>|    c|</w:t>
      </w:r>
    </w:p>
    <w:p w14:paraId="3FBB6C80" w14:textId="77777777" w:rsidR="00073BA1" w:rsidRDefault="00073BA1" w:rsidP="00073BA1">
      <w:pPr>
        <w:pStyle w:val="a7"/>
      </w:pPr>
      <w:r>
        <w:t>+-----+</w:t>
      </w:r>
    </w:p>
    <w:p w14:paraId="143E5008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14:paraId="3590FB1A" w14:textId="77777777" w:rsidR="00073BA1" w:rsidRDefault="00073BA1" w:rsidP="00073BA1">
      <w:pPr>
        <w:pStyle w:val="a4"/>
        <w:ind w:firstLine="420"/>
      </w:pPr>
      <w:r>
        <w:t>lazy val</w:t>
      </w:r>
      <w:r>
        <w:rPr>
          <w:rFonts w:hint="eastAsia"/>
        </w:rPr>
        <w:t xml:space="preserve"> </w:t>
      </w:r>
      <w:r>
        <w:t>catalog: Catalog</w:t>
      </w:r>
    </w:p>
    <w:p w14:paraId="15FDF721" w14:textId="77777777" w:rsidR="00073BA1" w:rsidRDefault="00073BA1" w:rsidP="00073BA1">
      <w:pPr>
        <w:ind w:firstLine="420"/>
      </w:pPr>
      <w:r>
        <w:rPr>
          <w:rFonts w:hint="eastAsia"/>
        </w:rPr>
        <w:t>访问结构化查询实体的元数据目录，</w:t>
      </w:r>
      <w:r>
        <w:rPr>
          <w:rFonts w:hint="eastAsia"/>
        </w:rPr>
        <w:t>catalog</w:t>
      </w:r>
      <w:r>
        <w:rPr>
          <w:rFonts w:hint="eastAsia"/>
        </w:rPr>
        <w:t>属性是当前元数据目录的查询接口，元数据目录包括关系实体，如数据库、表、函数、表列和临时视图。</w:t>
      </w:r>
    </w:p>
    <w:p w14:paraId="4AFE68EE" w14:textId="77777777" w:rsidR="00073BA1" w:rsidRDefault="00073BA1" w:rsidP="00073BA1">
      <w:pPr>
        <w:pStyle w:val="a7"/>
      </w:pPr>
      <w:r>
        <w:t xml:space="preserve">scala&gt; </w:t>
      </w:r>
      <w:proofErr w:type="gramStart"/>
      <w:r>
        <w:t>spark.catalog</w:t>
      </w:r>
      <w:proofErr w:type="gramEnd"/>
      <w:r>
        <w:t>.listTables.show</w:t>
      </w:r>
    </w:p>
    <w:p w14:paraId="1D0C584A" w14:textId="77777777" w:rsidR="00073BA1" w:rsidRDefault="00073BA1" w:rsidP="00073BA1">
      <w:pPr>
        <w:pStyle w:val="a7"/>
      </w:pPr>
      <w:r>
        <w:t>+------------------+--------+-----------+---------+-----------+</w:t>
      </w:r>
    </w:p>
    <w:p w14:paraId="7DA3E2F3" w14:textId="77777777" w:rsidR="00073BA1" w:rsidRDefault="00073BA1" w:rsidP="00073BA1">
      <w:pPr>
        <w:pStyle w:val="a7"/>
      </w:pPr>
      <w:r>
        <w:t>|              name|database|description|tableType|isTemporary|</w:t>
      </w:r>
    </w:p>
    <w:p w14:paraId="13467CD7" w14:textId="77777777" w:rsidR="00073BA1" w:rsidRDefault="00073BA1" w:rsidP="00073BA1">
      <w:pPr>
        <w:pStyle w:val="a7"/>
      </w:pPr>
      <w:r>
        <w:t>+------------------+--------+-----------+---------+-----------+</w:t>
      </w:r>
    </w:p>
    <w:p w14:paraId="123001A0" w14:textId="77777777" w:rsidR="00073BA1" w:rsidRDefault="00073BA1" w:rsidP="00073BA1">
      <w:pPr>
        <w:pStyle w:val="a7"/>
      </w:pPr>
      <w:r>
        <w:t>|my_permanent_table| default|       null</w:t>
      </w:r>
      <w:proofErr w:type="gramStart"/>
      <w:r>
        <w:t>|  MANAGED</w:t>
      </w:r>
      <w:proofErr w:type="gramEnd"/>
      <w:r>
        <w:t>|      false|</w:t>
      </w:r>
    </w:p>
    <w:p w14:paraId="56BB0F78" w14:textId="77777777" w:rsidR="00073BA1" w:rsidRDefault="00073BA1" w:rsidP="00073BA1">
      <w:pPr>
        <w:pStyle w:val="a7"/>
      </w:pPr>
      <w:r>
        <w:t>|              strs|    null|       null|TEMPORARY|       true|</w:t>
      </w:r>
    </w:p>
    <w:p w14:paraId="614D5F36" w14:textId="77777777" w:rsidR="00073BA1" w:rsidRDefault="00073BA1" w:rsidP="00073BA1">
      <w:pPr>
        <w:pStyle w:val="a7"/>
      </w:pPr>
      <w:r>
        <w:t>+------------------+--------+-----------+---------+-----------+</w:t>
      </w:r>
    </w:p>
    <w:p w14:paraId="704A74AE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14:paraId="736B1DC9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r w:rsidRPr="003720EA">
        <w:t>read: DataFrameReader</w:t>
      </w:r>
    </w:p>
    <w:p w14:paraId="6F629B7B" w14:textId="77777777" w:rsidR="00073BA1" w:rsidRDefault="00073BA1" w:rsidP="00073BA1">
      <w:pPr>
        <w:ind w:firstLine="420"/>
      </w:pPr>
      <w:r>
        <w:rPr>
          <w:rFonts w:hint="eastAsia"/>
        </w:rPr>
        <w:t>read</w:t>
      </w:r>
      <w:r>
        <w:rPr>
          <w:rFonts w:hint="eastAsia"/>
        </w:rPr>
        <w:t>方法返回一个</w:t>
      </w:r>
      <w:r>
        <w:rPr>
          <w:rFonts w:hint="eastAsia"/>
        </w:rPr>
        <w:t>DataFrameReader</w:t>
      </w:r>
      <w:r>
        <w:rPr>
          <w:rFonts w:hint="eastAsia"/>
        </w:rPr>
        <w:t>，用于从外部存储系统读取数据并将其加载到</w:t>
      </w:r>
      <w:r>
        <w:rPr>
          <w:rFonts w:hint="eastAsia"/>
        </w:rPr>
        <w:t>DataFrame</w:t>
      </w:r>
      <w:r>
        <w:rPr>
          <w:rFonts w:hint="eastAsia"/>
        </w:rPr>
        <w:t>。</w:t>
      </w:r>
    </w:p>
    <w:p w14:paraId="34F3BA71" w14:textId="77777777" w:rsidR="00073BA1" w:rsidRDefault="00073BA1" w:rsidP="00073BA1">
      <w:pPr>
        <w:pStyle w:val="a7"/>
      </w:pPr>
      <w:r>
        <w:t xml:space="preserve">val dfReader: DataFrameReader = </w:t>
      </w:r>
      <w:proofErr w:type="gramStart"/>
      <w:r>
        <w:t>spark.read</w:t>
      </w:r>
      <w:proofErr w:type="gramEnd"/>
    </w:p>
    <w:p w14:paraId="0544452A" w14:textId="77777777" w:rsidR="00073BA1" w:rsidRPr="000C57BC" w:rsidRDefault="00073BA1" w:rsidP="00073BA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14</w:t>
      </w:r>
      <w:r>
        <w:fldChar w:fldCharType="end"/>
      </w:r>
    </w:p>
    <w:p w14:paraId="271E1402" w14:textId="77777777" w:rsidR="00073BA1" w:rsidRDefault="00073BA1" w:rsidP="00073BA1">
      <w:pPr>
        <w:pStyle w:val="a4"/>
        <w:ind w:firstLine="420"/>
      </w:pPr>
      <w:r>
        <w:t>lazy val</w:t>
      </w:r>
      <w:r>
        <w:rPr>
          <w:rFonts w:hint="eastAsia"/>
        </w:rPr>
        <w:t xml:space="preserve"> </w:t>
      </w:r>
      <w:r>
        <w:t>conf: RuntimeConfig</w:t>
      </w:r>
    </w:p>
    <w:p w14:paraId="47F24999" w14:textId="77777777" w:rsidR="00073BA1" w:rsidRDefault="00073BA1" w:rsidP="00073BA1">
      <w:pPr>
        <w:ind w:firstLine="420"/>
      </w:pPr>
      <w:r>
        <w:rPr>
          <w:rFonts w:hint="eastAsia"/>
        </w:rPr>
        <w:t>访问当前的运行时配置。</w:t>
      </w:r>
    </w:p>
    <w:p w14:paraId="34FE4741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r w:rsidRPr="003720EA">
        <w:t>readStream: DataStreamReader</w:t>
      </w:r>
    </w:p>
    <w:p w14:paraId="1A0045D5" w14:textId="77777777" w:rsidR="00073BA1" w:rsidRDefault="00073BA1" w:rsidP="00073BA1">
      <w:pPr>
        <w:ind w:firstLine="420"/>
      </w:pPr>
      <w:r>
        <w:rPr>
          <w:rFonts w:hint="eastAsia"/>
        </w:rPr>
        <w:t>访问</w:t>
      </w:r>
      <w:r>
        <w:rPr>
          <w:rFonts w:hint="eastAsia"/>
        </w:rPr>
        <w:t>DataStreamReader</w:t>
      </w:r>
      <w:r>
        <w:rPr>
          <w:rFonts w:hint="eastAsia"/>
        </w:rPr>
        <w:t>以读取流数据集。</w:t>
      </w:r>
    </w:p>
    <w:p w14:paraId="1783BF38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r w:rsidRPr="003720EA">
        <w:t>streams: StreamingQueryManager</w:t>
      </w:r>
    </w:p>
    <w:p w14:paraId="344B7BB8" w14:textId="77777777" w:rsidR="00073BA1" w:rsidRDefault="00073BA1" w:rsidP="00073BA1">
      <w:pPr>
        <w:ind w:firstLine="420"/>
      </w:pPr>
      <w:r>
        <w:rPr>
          <w:rFonts w:hint="eastAsia"/>
        </w:rPr>
        <w:t>访问</w:t>
      </w:r>
      <w:r>
        <w:rPr>
          <w:rFonts w:hint="eastAsia"/>
        </w:rPr>
        <w:t>StreamingQueryManager</w:t>
      </w:r>
      <w:r>
        <w:rPr>
          <w:rFonts w:hint="eastAsia"/>
        </w:rPr>
        <w:t>以管理结构化流查询。</w:t>
      </w:r>
    </w:p>
    <w:p w14:paraId="4ED61A69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proofErr w:type="gramStart"/>
      <w:r w:rsidRPr="003720EA">
        <w:t>newSession(</w:t>
      </w:r>
      <w:proofErr w:type="gramEnd"/>
      <w:r w:rsidRPr="003720EA">
        <w:t>): SparkSession</w:t>
      </w:r>
    </w:p>
    <w:p w14:paraId="06BFFC73" w14:textId="77777777" w:rsidR="00073BA1" w:rsidRDefault="00073BA1" w:rsidP="00073BA1">
      <w:pPr>
        <w:ind w:firstLine="420"/>
      </w:pPr>
      <w:r>
        <w:rPr>
          <w:rFonts w:hint="eastAsia"/>
        </w:rPr>
        <w:t>创建一个新的</w:t>
      </w:r>
      <w:r>
        <w:rPr>
          <w:rFonts w:hint="eastAsia"/>
        </w:rPr>
        <w:t xml:space="preserve">SparkSession </w:t>
      </w:r>
      <w:r>
        <w:rPr>
          <w:rFonts w:hint="eastAsia"/>
        </w:rPr>
        <w:t>。</w:t>
      </w:r>
    </w:p>
    <w:p w14:paraId="0E447423" w14:textId="77777777" w:rsidR="00073BA1" w:rsidRDefault="00073BA1" w:rsidP="00073BA1">
      <w:pPr>
        <w:pStyle w:val="a4"/>
        <w:ind w:firstLine="420"/>
      </w:pPr>
      <w:r>
        <w:rPr>
          <w:rFonts w:hint="eastAsia"/>
        </w:rPr>
        <w:t xml:space="preserve">def </w:t>
      </w:r>
      <w:proofErr w:type="gramStart"/>
      <w:r w:rsidRPr="003720EA">
        <w:t>stop(</w:t>
      </w:r>
      <w:proofErr w:type="gramEnd"/>
      <w:r w:rsidRPr="003720EA">
        <w:t>): Unit</w:t>
      </w:r>
    </w:p>
    <w:p w14:paraId="2D1E511E" w14:textId="73282A91" w:rsidR="00073BA1" w:rsidRPr="00073BA1" w:rsidRDefault="00073BA1" w:rsidP="00073BA1">
      <w:pPr>
        <w:ind w:firstLine="420"/>
      </w:pPr>
      <w:r>
        <w:rPr>
          <w:rFonts w:hint="eastAsia"/>
        </w:rPr>
        <w:t>停止</w:t>
      </w:r>
      <w:r>
        <w:rPr>
          <w:rFonts w:hint="eastAsia"/>
        </w:rPr>
        <w:t xml:space="preserve">SparkSession </w:t>
      </w:r>
      <w:r>
        <w:rPr>
          <w:rFonts w:hint="eastAsia"/>
        </w:rPr>
        <w:t>。</w:t>
      </w:r>
    </w:p>
    <w:p w14:paraId="29BC8460" w14:textId="3C7C5779" w:rsidR="00052A6C" w:rsidRDefault="0091381F" w:rsidP="006E2EB1">
      <w:pPr>
        <w:pStyle w:val="Heading2"/>
      </w:pPr>
      <w:r>
        <w:rPr>
          <w:rFonts w:hint="eastAsia"/>
        </w:rPr>
        <w:t>构建</w:t>
      </w:r>
      <w:r w:rsidR="00052A6C">
        <w:rPr>
          <w:rFonts w:hint="eastAsia"/>
        </w:rPr>
        <w:t>应用</w:t>
      </w:r>
    </w:p>
    <w:p w14:paraId="13E03295" w14:textId="5A9B6A40" w:rsidR="00343E98" w:rsidRDefault="00343E98" w:rsidP="00343E98">
      <w:pPr>
        <w:ind w:firstLine="420"/>
      </w:pPr>
      <w:r w:rsidRPr="00343E98">
        <w:rPr>
          <w:rFonts w:hint="eastAsia"/>
        </w:rPr>
        <w:t>假设希望使用</w:t>
      </w:r>
      <w:r w:rsidRPr="00343E98">
        <w:rPr>
          <w:rFonts w:hint="eastAsia"/>
        </w:rPr>
        <w:t>Spark API</w:t>
      </w:r>
      <w:r w:rsidRPr="00343E98">
        <w:rPr>
          <w:rFonts w:hint="eastAsia"/>
        </w:rPr>
        <w:t>编写一个独立的应用程序</w:t>
      </w:r>
      <w:r w:rsidR="00587BAD">
        <w:rPr>
          <w:rFonts w:hint="eastAsia"/>
        </w:rPr>
        <w:t>，</w:t>
      </w:r>
      <w:r w:rsidRPr="00343E98">
        <w:rPr>
          <w:rFonts w:hint="eastAsia"/>
        </w:rPr>
        <w:t>将在</w:t>
      </w:r>
      <w:r w:rsidRPr="00343E98">
        <w:rPr>
          <w:rFonts w:hint="eastAsia"/>
        </w:rPr>
        <w:t>Scala</w:t>
      </w:r>
      <w:r w:rsidRPr="00343E98">
        <w:rPr>
          <w:rFonts w:hint="eastAsia"/>
        </w:rPr>
        <w:t>中</w:t>
      </w:r>
      <w:r w:rsidR="00845303">
        <w:rPr>
          <w:rFonts w:hint="eastAsia"/>
        </w:rPr>
        <w:t>运行</w:t>
      </w:r>
      <w:r w:rsidRPr="00343E98">
        <w:rPr>
          <w:rFonts w:hint="eastAsia"/>
        </w:rPr>
        <w:t>一个简单的应用程序</w:t>
      </w:r>
      <w:r w:rsidR="00845303">
        <w:rPr>
          <w:rFonts w:hint="eastAsia"/>
        </w:rPr>
        <w:t>，代码如下：</w:t>
      </w:r>
    </w:p>
    <w:p w14:paraId="3CB9BC13" w14:textId="77777777" w:rsidR="00B215DD" w:rsidRDefault="00B215DD" w:rsidP="00631664">
      <w:pPr>
        <w:pStyle w:val="a7"/>
      </w:pPr>
      <w:r>
        <w:t>/* SimpleApp.scala */</w:t>
      </w:r>
    </w:p>
    <w:p w14:paraId="3C7109AE" w14:textId="77777777" w:rsidR="00B215DD" w:rsidRDefault="00B215DD" w:rsidP="00631664">
      <w:pPr>
        <w:pStyle w:val="a7"/>
      </w:pPr>
      <w:r>
        <w:t xml:space="preserve">import </w:t>
      </w:r>
      <w:proofErr w:type="gramStart"/>
      <w:r>
        <w:t>org.apache.spark.sql.SparkSession</w:t>
      </w:r>
      <w:proofErr w:type="gramEnd"/>
    </w:p>
    <w:p w14:paraId="578D3DD0" w14:textId="77777777" w:rsidR="00B215DD" w:rsidRDefault="00B215DD" w:rsidP="00631664">
      <w:pPr>
        <w:pStyle w:val="a7"/>
      </w:pPr>
    </w:p>
    <w:p w14:paraId="60893A17" w14:textId="77777777" w:rsidR="00B215DD" w:rsidRDefault="00B215DD" w:rsidP="00631664">
      <w:pPr>
        <w:pStyle w:val="a7"/>
      </w:pPr>
      <w:r>
        <w:t>object SimpleApp {</w:t>
      </w:r>
    </w:p>
    <w:p w14:paraId="0B8662EB" w14:textId="77777777" w:rsidR="00B215DD" w:rsidRDefault="00B215DD" w:rsidP="00631664">
      <w:pPr>
        <w:pStyle w:val="a7"/>
      </w:pPr>
      <w:r>
        <w:lastRenderedPageBreak/>
        <w:t xml:space="preserve">  def </w:t>
      </w:r>
      <w:proofErr w:type="gramStart"/>
      <w:r>
        <w:t>main(</w:t>
      </w:r>
      <w:proofErr w:type="gramEnd"/>
      <w:r>
        <w:t>args: Array[String]) {</w:t>
      </w:r>
    </w:p>
    <w:p w14:paraId="3D8D8DB0" w14:textId="77777777" w:rsidR="00B215DD" w:rsidRDefault="00B215DD" w:rsidP="00631664">
      <w:pPr>
        <w:pStyle w:val="a7"/>
      </w:pPr>
      <w:r>
        <w:t xml:space="preserve">    val logFile = "YOUR_SPARK_HOME/README.md" // Should be some file on your system</w:t>
      </w:r>
    </w:p>
    <w:p w14:paraId="7A817B3D" w14:textId="77777777" w:rsidR="00B215DD" w:rsidRDefault="00B215DD" w:rsidP="00631664">
      <w:pPr>
        <w:pStyle w:val="a7"/>
      </w:pPr>
      <w:r>
        <w:t xml:space="preserve">    val spark = </w:t>
      </w:r>
      <w:proofErr w:type="gramStart"/>
      <w:r>
        <w:t>SparkSession.builder.appName</w:t>
      </w:r>
      <w:proofErr w:type="gramEnd"/>
      <w:r>
        <w:t>("Simple Application").getOrCreate()</w:t>
      </w:r>
    </w:p>
    <w:p w14:paraId="5461DF5A" w14:textId="77777777" w:rsidR="00B215DD" w:rsidRDefault="00B215DD" w:rsidP="00631664">
      <w:pPr>
        <w:pStyle w:val="a7"/>
      </w:pPr>
      <w:r>
        <w:t xml:space="preserve">    val logData = </w:t>
      </w:r>
      <w:proofErr w:type="gramStart"/>
      <w:r>
        <w:t>spark.read</w:t>
      </w:r>
      <w:proofErr w:type="gramEnd"/>
      <w:r>
        <w:t>.textFile(logFile).cache()</w:t>
      </w:r>
    </w:p>
    <w:p w14:paraId="49C253D7" w14:textId="77777777" w:rsidR="00B215DD" w:rsidRDefault="00B215DD" w:rsidP="00631664">
      <w:pPr>
        <w:pStyle w:val="a7"/>
      </w:pPr>
      <w:r>
        <w:t xml:space="preserve">    val numAs = logData.filter(line =&gt; </w:t>
      </w:r>
      <w:proofErr w:type="gramStart"/>
      <w:r>
        <w:t>line.contains</w:t>
      </w:r>
      <w:proofErr w:type="gramEnd"/>
      <w:r>
        <w:t>("a")).count()</w:t>
      </w:r>
    </w:p>
    <w:p w14:paraId="3F173845" w14:textId="77777777" w:rsidR="00B215DD" w:rsidRDefault="00B215DD" w:rsidP="00631664">
      <w:pPr>
        <w:pStyle w:val="a7"/>
      </w:pPr>
      <w:r>
        <w:t xml:space="preserve">    val numBs = logData.filter(line =&gt; </w:t>
      </w:r>
      <w:proofErr w:type="gramStart"/>
      <w:r>
        <w:t>line.contains</w:t>
      </w:r>
      <w:proofErr w:type="gramEnd"/>
      <w:r>
        <w:t>("b")).count()</w:t>
      </w:r>
    </w:p>
    <w:p w14:paraId="78D68EBF" w14:textId="77777777" w:rsidR="00B215DD" w:rsidRDefault="00B215DD" w:rsidP="00631664">
      <w:pPr>
        <w:pStyle w:val="a7"/>
      </w:pPr>
      <w:r>
        <w:t xml:space="preserve">    </w:t>
      </w:r>
      <w:proofErr w:type="gramStart"/>
      <w:r>
        <w:t>println(</w:t>
      </w:r>
      <w:proofErr w:type="gramEnd"/>
      <w:r>
        <w:t>s"Lines with a: $numAs, Lines with b: $numBs")</w:t>
      </w:r>
    </w:p>
    <w:p w14:paraId="5A2F33DD" w14:textId="77777777" w:rsidR="00B215DD" w:rsidRDefault="00B215DD" w:rsidP="00631664">
      <w:pPr>
        <w:pStyle w:val="a7"/>
      </w:pPr>
      <w:r>
        <w:t xml:space="preserve">    </w:t>
      </w:r>
      <w:proofErr w:type="gramStart"/>
      <w:r>
        <w:t>spark.stop</w:t>
      </w:r>
      <w:proofErr w:type="gramEnd"/>
      <w:r>
        <w:t>()</w:t>
      </w:r>
    </w:p>
    <w:p w14:paraId="5FE59680" w14:textId="77777777" w:rsidR="00B215DD" w:rsidRDefault="00B215DD" w:rsidP="00631664">
      <w:pPr>
        <w:pStyle w:val="a7"/>
      </w:pPr>
      <w:r>
        <w:t xml:space="preserve">  }</w:t>
      </w:r>
    </w:p>
    <w:p w14:paraId="7F1FF5BA" w14:textId="444D1552" w:rsidR="00B215DD" w:rsidRDefault="00B215DD" w:rsidP="00631664">
      <w:pPr>
        <w:pStyle w:val="a7"/>
      </w:pPr>
      <w:r>
        <w:t>}</w:t>
      </w:r>
    </w:p>
    <w:p w14:paraId="5C37C500" w14:textId="0E6D0E70" w:rsidR="00AF6631" w:rsidRPr="00AF6631" w:rsidRDefault="00AF6631" w:rsidP="004D7EF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1</w:t>
      </w:r>
      <w:r w:rsidR="00C56D57">
        <w:fldChar w:fldCharType="end"/>
      </w:r>
    </w:p>
    <w:p w14:paraId="72BE63C7" w14:textId="77777777" w:rsidR="00445F3D" w:rsidRDefault="00445F3D" w:rsidP="00445F3D">
      <w:pPr>
        <w:pStyle w:val="a0"/>
        <w:spacing w:before="156"/>
      </w:pPr>
      <w:r>
        <w:rPr>
          <w:rFonts w:hint="eastAsia"/>
        </w:rPr>
        <w:t>注意</w:t>
      </w:r>
    </w:p>
    <w:p w14:paraId="5A2FCA85" w14:textId="586B0412" w:rsidR="00E02EEC" w:rsidRDefault="00445F3D" w:rsidP="00AF6631">
      <w:pPr>
        <w:ind w:firstLine="420"/>
      </w:pPr>
      <w:r>
        <w:rPr>
          <w:rFonts w:hint="eastAsia"/>
        </w:rPr>
        <w:t>Scala</w:t>
      </w:r>
      <w:r w:rsidR="00E02EEC">
        <w:rPr>
          <w:rFonts w:hint="eastAsia"/>
        </w:rPr>
        <w:t>应用程序应该定义一个</w:t>
      </w:r>
      <w:r w:rsidR="00E02EEC">
        <w:rPr>
          <w:rFonts w:hint="eastAsia"/>
        </w:rPr>
        <w:t>main()</w:t>
      </w:r>
      <w:r w:rsidR="00E02EEC">
        <w:rPr>
          <w:rFonts w:hint="eastAsia"/>
        </w:rPr>
        <w:t>方法，而不是扩展</w:t>
      </w:r>
      <w:r w:rsidR="00B215DD">
        <w:rPr>
          <w:rFonts w:hint="eastAsia"/>
        </w:rPr>
        <w:t>scala.App</w:t>
      </w:r>
      <w:r w:rsidR="00464668">
        <w:rPr>
          <w:rFonts w:hint="eastAsia"/>
        </w:rPr>
        <w:t>，</w:t>
      </w:r>
      <w:r w:rsidR="00E02EEC">
        <w:rPr>
          <w:rFonts w:hint="eastAsia"/>
        </w:rPr>
        <w:t>scala.App</w:t>
      </w:r>
      <w:r w:rsidR="00E02EEC">
        <w:rPr>
          <w:rFonts w:hint="eastAsia"/>
        </w:rPr>
        <w:t>子类可能无法正常工作。</w:t>
      </w:r>
    </w:p>
    <w:p w14:paraId="06CBCF7E" w14:textId="214C253A" w:rsidR="00E02EEC" w:rsidRDefault="00E02EEC" w:rsidP="00E02EEC">
      <w:pPr>
        <w:ind w:firstLine="420"/>
      </w:pPr>
      <w:r>
        <w:rPr>
          <w:rFonts w:hint="eastAsia"/>
        </w:rPr>
        <w:t>该程序仅计算</w:t>
      </w:r>
      <w:r w:rsidR="00464668">
        <w:rPr>
          <w:rFonts w:hint="eastAsia"/>
        </w:rPr>
        <w:t>README</w:t>
      </w:r>
      <w:r w:rsidR="00464668">
        <w:rPr>
          <w:rFonts w:hint="eastAsia"/>
        </w:rPr>
        <w:t>文件中</w:t>
      </w:r>
      <w:r>
        <w:rPr>
          <w:rFonts w:hint="eastAsia"/>
        </w:rPr>
        <w:t>包含“</w:t>
      </w:r>
      <w:r>
        <w:rPr>
          <w:rFonts w:hint="eastAsia"/>
        </w:rPr>
        <w:t>a</w:t>
      </w:r>
      <w:r>
        <w:rPr>
          <w:rFonts w:hint="eastAsia"/>
        </w:rPr>
        <w:t>”的行数和包含“</w:t>
      </w:r>
      <w:r>
        <w:rPr>
          <w:rFonts w:hint="eastAsia"/>
        </w:rPr>
        <w:t>b</w:t>
      </w:r>
      <w:r>
        <w:rPr>
          <w:rFonts w:hint="eastAsia"/>
        </w:rPr>
        <w:t>”的</w:t>
      </w:r>
      <w:r w:rsidR="00464668">
        <w:rPr>
          <w:rFonts w:hint="eastAsia"/>
        </w:rPr>
        <w:t>行数</w:t>
      </w:r>
      <w:r>
        <w:rPr>
          <w:rFonts w:hint="eastAsia"/>
        </w:rPr>
        <w:t>。注意，需要将</w:t>
      </w:r>
      <w:r>
        <w:rPr>
          <w:rFonts w:hint="eastAsia"/>
        </w:rPr>
        <w:t>YOUR_SPARK_HOME</w:t>
      </w:r>
      <w:r>
        <w:rPr>
          <w:rFonts w:hint="eastAsia"/>
        </w:rPr>
        <w:t>替换为安装</w:t>
      </w:r>
      <w:r>
        <w:rPr>
          <w:rFonts w:hint="eastAsia"/>
        </w:rPr>
        <w:t>Spark</w:t>
      </w:r>
      <w:r>
        <w:rPr>
          <w:rFonts w:hint="eastAsia"/>
        </w:rPr>
        <w:t>的位置。与</w:t>
      </w:r>
      <w:r w:rsidR="00464668">
        <w:rPr>
          <w:rFonts w:hint="eastAsia"/>
        </w:rPr>
        <w:t>前几章</w:t>
      </w:r>
      <w:r>
        <w:rPr>
          <w:rFonts w:hint="eastAsia"/>
        </w:rPr>
        <w:t>的具有</w:t>
      </w:r>
      <w:r w:rsidR="00445F3D">
        <w:rPr>
          <w:rFonts w:hint="eastAsia"/>
        </w:rPr>
        <w:t>Spark</w:t>
      </w:r>
      <w:r w:rsidR="00445F3D">
        <w:rPr>
          <w:rFonts w:hint="eastAsia"/>
        </w:rPr>
        <w:t>交互界面</w:t>
      </w:r>
      <w:r>
        <w:rPr>
          <w:rFonts w:hint="eastAsia"/>
        </w:rPr>
        <w:t>的示例不同，</w:t>
      </w:r>
      <w:r w:rsidR="00445F3D">
        <w:rPr>
          <w:rFonts w:hint="eastAsia"/>
        </w:rPr>
        <w:t>Spark</w:t>
      </w:r>
      <w:r w:rsidR="00445F3D">
        <w:rPr>
          <w:rFonts w:hint="eastAsia"/>
        </w:rPr>
        <w:t>交互界面</w:t>
      </w:r>
      <w:r>
        <w:rPr>
          <w:rFonts w:hint="eastAsia"/>
        </w:rPr>
        <w:t>会初始化自己的</w:t>
      </w:r>
      <w:r>
        <w:rPr>
          <w:rFonts w:hint="eastAsia"/>
        </w:rPr>
        <w:t>SparkSession</w:t>
      </w:r>
      <w:r>
        <w:rPr>
          <w:rFonts w:hint="eastAsia"/>
        </w:rPr>
        <w:t>，</w:t>
      </w:r>
      <w:r w:rsidR="00464668">
        <w:rPr>
          <w:rFonts w:hint="eastAsia"/>
        </w:rPr>
        <w:t>而</w:t>
      </w:r>
      <w:r w:rsidR="00464668">
        <w:rPr>
          <w:rFonts w:hint="eastAsia"/>
        </w:rPr>
        <w:t>Spark</w:t>
      </w:r>
      <w:r w:rsidR="00464668">
        <w:rPr>
          <w:rFonts w:hint="eastAsia"/>
        </w:rPr>
        <w:t>应用程序需要初始化一个</w:t>
      </w:r>
      <w:r w:rsidR="00464668">
        <w:rPr>
          <w:rFonts w:hint="eastAsia"/>
        </w:rPr>
        <w:t>SparkSession</w:t>
      </w:r>
      <w:r>
        <w:rPr>
          <w:rFonts w:hint="eastAsia"/>
        </w:rPr>
        <w:t>作为程序的一部分。调用</w:t>
      </w:r>
      <w:r>
        <w:rPr>
          <w:rFonts w:hint="eastAsia"/>
        </w:rPr>
        <w:t>SparkSession.builder</w:t>
      </w:r>
      <w:r>
        <w:rPr>
          <w:rFonts w:hint="eastAsia"/>
        </w:rPr>
        <w:t>构造一个</w:t>
      </w:r>
      <w:r w:rsidR="00445F3D">
        <w:rPr>
          <w:rFonts w:hint="eastAsia"/>
        </w:rPr>
        <w:t>SparkSession</w:t>
      </w:r>
      <w:r>
        <w:rPr>
          <w:rFonts w:hint="eastAsia"/>
        </w:rPr>
        <w:t>，然后设置</w:t>
      </w:r>
      <w:r w:rsidR="00464668">
        <w:rPr>
          <w:rFonts w:hint="eastAsia"/>
        </w:rPr>
        <w:t>Spark</w:t>
      </w:r>
      <w:r>
        <w:rPr>
          <w:rFonts w:hint="eastAsia"/>
        </w:rPr>
        <w:t>应用程序名称</w:t>
      </w:r>
      <w:r w:rsidR="00464668">
        <w:rPr>
          <w:rFonts w:hint="eastAsia"/>
        </w:rPr>
        <w:t>（可以在后面的介绍的</w:t>
      </w:r>
      <w:r w:rsidR="00464668">
        <w:rPr>
          <w:rFonts w:hint="eastAsia"/>
        </w:rPr>
        <w:t>Spark</w:t>
      </w:r>
      <w:r w:rsidR="00464668">
        <w:rPr>
          <w:rFonts w:hint="eastAsia"/>
        </w:rPr>
        <w:t>监控界面上找到）</w:t>
      </w:r>
      <w:r>
        <w:rPr>
          <w:rFonts w:hint="eastAsia"/>
        </w:rPr>
        <w:t>，最后调用</w:t>
      </w:r>
      <w:r>
        <w:rPr>
          <w:rFonts w:hint="eastAsia"/>
        </w:rPr>
        <w:t>getOrCreate</w:t>
      </w:r>
      <w:r>
        <w:rPr>
          <w:rFonts w:hint="eastAsia"/>
        </w:rPr>
        <w:t>获取</w:t>
      </w:r>
      <w:r w:rsidR="00445F3D">
        <w:rPr>
          <w:rFonts w:hint="eastAsia"/>
        </w:rPr>
        <w:t>SparkSession</w:t>
      </w:r>
      <w:r>
        <w:rPr>
          <w:rFonts w:hint="eastAsia"/>
        </w:rPr>
        <w:t>实例</w:t>
      </w:r>
      <w:r w:rsidR="00464668">
        <w:rPr>
          <w:rFonts w:hint="eastAsia"/>
        </w:rPr>
        <w:t>s</w:t>
      </w:r>
      <w:r w:rsidR="00445F3D">
        <w:rPr>
          <w:rFonts w:hint="eastAsia"/>
        </w:rPr>
        <w:t>park</w:t>
      </w:r>
      <w:r>
        <w:rPr>
          <w:rFonts w:hint="eastAsia"/>
        </w:rPr>
        <w:t>。</w:t>
      </w:r>
    </w:p>
    <w:p w14:paraId="42C7BEF6" w14:textId="523DB772" w:rsidR="00343E98" w:rsidRDefault="00445F3D" w:rsidP="00E02EEC">
      <w:pPr>
        <w:ind w:firstLine="420"/>
      </w:pPr>
      <w:r>
        <w:rPr>
          <w:rFonts w:hint="eastAsia"/>
        </w:rPr>
        <w:t>应用程序依赖</w:t>
      </w:r>
      <w:r w:rsidR="00E02EEC">
        <w:rPr>
          <w:rFonts w:hint="eastAsia"/>
        </w:rPr>
        <w:t>于</w:t>
      </w:r>
      <w:r w:rsidR="00E02EEC">
        <w:rPr>
          <w:rFonts w:hint="eastAsia"/>
        </w:rPr>
        <w:t>Spark API</w:t>
      </w:r>
      <w:r w:rsidR="00E02EEC">
        <w:rPr>
          <w:rFonts w:hint="eastAsia"/>
        </w:rPr>
        <w:t>，所以还将包括一个</w:t>
      </w:r>
      <w:r w:rsidR="00E02EEC">
        <w:rPr>
          <w:rFonts w:hint="eastAsia"/>
        </w:rPr>
        <w:t>sbt</w:t>
      </w:r>
      <w:r w:rsidR="00E02EEC">
        <w:rPr>
          <w:rFonts w:hint="eastAsia"/>
        </w:rPr>
        <w:t>配置文件</w:t>
      </w:r>
      <w:r w:rsidR="00E02EEC">
        <w:rPr>
          <w:rFonts w:hint="eastAsia"/>
        </w:rPr>
        <w:t>build.sbt</w:t>
      </w:r>
      <w:r w:rsidR="00E02EEC">
        <w:rPr>
          <w:rFonts w:hint="eastAsia"/>
        </w:rPr>
        <w:t>，它解释</w:t>
      </w:r>
      <w:r w:rsidR="00E02EEC">
        <w:rPr>
          <w:rFonts w:hint="eastAsia"/>
        </w:rPr>
        <w:t>Spark</w:t>
      </w:r>
      <w:r w:rsidR="00464668">
        <w:rPr>
          <w:rFonts w:hint="eastAsia"/>
        </w:rPr>
        <w:t>编译过程需要的</w:t>
      </w:r>
      <w:r w:rsidR="00E02EEC">
        <w:rPr>
          <w:rFonts w:hint="eastAsia"/>
        </w:rPr>
        <w:t>依赖关系</w:t>
      </w:r>
      <w:r w:rsidR="00464668">
        <w:rPr>
          <w:rFonts w:hint="eastAsia"/>
        </w:rPr>
        <w:t>，在</w:t>
      </w:r>
      <w:r w:rsidR="00E02EEC">
        <w:rPr>
          <w:rFonts w:hint="eastAsia"/>
        </w:rPr>
        <w:t>该文件</w:t>
      </w:r>
      <w:r w:rsidR="00464668">
        <w:rPr>
          <w:rFonts w:hint="eastAsia"/>
        </w:rPr>
        <w:t>中</w:t>
      </w:r>
      <w:r w:rsidR="00E02EEC">
        <w:rPr>
          <w:rFonts w:hint="eastAsia"/>
        </w:rPr>
        <w:t>添加了</w:t>
      </w:r>
      <w:r w:rsidR="00E02EEC">
        <w:rPr>
          <w:rFonts w:hint="eastAsia"/>
        </w:rPr>
        <w:t>Spark</w:t>
      </w:r>
      <w:r w:rsidR="00E02EEC">
        <w:rPr>
          <w:rFonts w:hint="eastAsia"/>
        </w:rPr>
        <w:t>依赖的</w:t>
      </w:r>
      <w:r w:rsidR="00464668">
        <w:rPr>
          <w:rFonts w:hint="eastAsia"/>
        </w:rPr>
        <w:t>类</w:t>
      </w:r>
      <w:r w:rsidR="00E02EEC">
        <w:rPr>
          <w:rFonts w:hint="eastAsia"/>
        </w:rPr>
        <w:t>库：</w:t>
      </w:r>
    </w:p>
    <w:p w14:paraId="09BE27F5" w14:textId="77777777" w:rsidR="00156E56" w:rsidRDefault="00156E56" w:rsidP="00631664">
      <w:pPr>
        <w:pStyle w:val="a7"/>
      </w:pPr>
      <w:proofErr w:type="gramStart"/>
      <w:r>
        <w:t>name :</w:t>
      </w:r>
      <w:proofErr w:type="gramEnd"/>
      <w:r>
        <w:t>= "Simple Project"</w:t>
      </w:r>
    </w:p>
    <w:p w14:paraId="5F0F9720" w14:textId="77777777" w:rsidR="00156E56" w:rsidRDefault="00156E56" w:rsidP="00631664">
      <w:pPr>
        <w:pStyle w:val="a7"/>
      </w:pPr>
    </w:p>
    <w:p w14:paraId="74259E82" w14:textId="77777777" w:rsidR="00156E56" w:rsidRDefault="00156E56" w:rsidP="00631664">
      <w:pPr>
        <w:pStyle w:val="a7"/>
      </w:pPr>
      <w:proofErr w:type="gramStart"/>
      <w:r>
        <w:t>version :</w:t>
      </w:r>
      <w:proofErr w:type="gramEnd"/>
      <w:r>
        <w:t>= "1.0"</w:t>
      </w:r>
    </w:p>
    <w:p w14:paraId="623ED30A" w14:textId="77777777" w:rsidR="00156E56" w:rsidRDefault="00156E56" w:rsidP="00631664">
      <w:pPr>
        <w:pStyle w:val="a7"/>
      </w:pPr>
    </w:p>
    <w:p w14:paraId="1F33238A" w14:textId="77777777" w:rsidR="00156E56" w:rsidRDefault="00156E56" w:rsidP="00631664">
      <w:pPr>
        <w:pStyle w:val="a7"/>
      </w:pPr>
      <w:proofErr w:type="gramStart"/>
      <w:r>
        <w:t>scalaVersion :</w:t>
      </w:r>
      <w:proofErr w:type="gramEnd"/>
      <w:r>
        <w:t>= "2.11.8"</w:t>
      </w:r>
    </w:p>
    <w:p w14:paraId="07E7371C" w14:textId="77777777" w:rsidR="00156E56" w:rsidRDefault="00156E56" w:rsidP="00631664">
      <w:pPr>
        <w:pStyle w:val="a7"/>
      </w:pPr>
    </w:p>
    <w:p w14:paraId="1C5837B3" w14:textId="55872EAE" w:rsidR="00156E56" w:rsidRDefault="00156E56" w:rsidP="00631664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.spark" %% "spark-sql" % "2.2.0"</w:t>
      </w:r>
    </w:p>
    <w:p w14:paraId="3E16BBC7" w14:textId="6352A0B7" w:rsidR="001E2533" w:rsidRPr="001E2533" w:rsidRDefault="001E2533" w:rsidP="004D7EF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2</w:t>
      </w:r>
      <w:r w:rsidR="00C56D57">
        <w:fldChar w:fldCharType="end"/>
      </w:r>
    </w:p>
    <w:p w14:paraId="75BE359E" w14:textId="7BCB1FDB" w:rsidR="00E02EEC" w:rsidRDefault="00E02EEC" w:rsidP="00E02EEC">
      <w:pPr>
        <w:ind w:firstLine="420"/>
      </w:pPr>
      <w:r>
        <w:rPr>
          <w:rFonts w:hint="eastAsia"/>
        </w:rPr>
        <w:t>要使</w:t>
      </w:r>
      <w:r>
        <w:rPr>
          <w:rFonts w:hint="eastAsia"/>
        </w:rPr>
        <w:t>sbt</w:t>
      </w:r>
      <w:r>
        <w:rPr>
          <w:rFonts w:hint="eastAsia"/>
        </w:rPr>
        <w:t>正常工作，需要根据典型的目录结构布局</w:t>
      </w:r>
      <w:r>
        <w:rPr>
          <w:rFonts w:hint="eastAsia"/>
        </w:rPr>
        <w:t>build.sbt</w:t>
      </w:r>
      <w:r>
        <w:rPr>
          <w:rFonts w:hint="eastAsia"/>
        </w:rPr>
        <w:t>和</w:t>
      </w:r>
      <w:r w:rsidR="007D35CD">
        <w:t>SimpleApp.scala</w:t>
      </w:r>
      <w:r w:rsidR="00631664">
        <w:rPr>
          <w:rFonts w:hint="eastAsia"/>
        </w:rPr>
        <w:t>。</w:t>
      </w:r>
      <w:r>
        <w:rPr>
          <w:rFonts w:hint="eastAsia"/>
        </w:rPr>
        <w:t>一旦</w:t>
      </w:r>
      <w:r w:rsidR="00944197">
        <w:rPr>
          <w:rFonts w:hint="eastAsia"/>
        </w:rPr>
        <w:t>构建完成</w:t>
      </w:r>
      <w:r>
        <w:rPr>
          <w:rFonts w:hint="eastAsia"/>
        </w:rPr>
        <w:t>，</w:t>
      </w:r>
      <w:r w:rsidR="00944197">
        <w:rPr>
          <w:rFonts w:hint="eastAsia"/>
        </w:rPr>
        <w:t>就</w:t>
      </w:r>
      <w:r>
        <w:rPr>
          <w:rFonts w:hint="eastAsia"/>
        </w:rPr>
        <w:t>可以创建一个包含应用程序代码的</w:t>
      </w:r>
      <w:r w:rsidR="00F91460">
        <w:rPr>
          <w:rFonts w:hint="eastAsia"/>
        </w:rPr>
        <w:t>jar</w:t>
      </w:r>
      <w:r>
        <w:rPr>
          <w:rFonts w:hint="eastAsia"/>
        </w:rPr>
        <w:t>包，然后使用</w:t>
      </w:r>
      <w:r>
        <w:rPr>
          <w:rFonts w:hint="eastAsia"/>
        </w:rPr>
        <w:t>spark-submit</w:t>
      </w:r>
      <w:r>
        <w:rPr>
          <w:rFonts w:hint="eastAsia"/>
        </w:rPr>
        <w:t>脚本运行</w:t>
      </w:r>
      <w:r w:rsidR="00944197">
        <w:rPr>
          <w:rFonts w:hint="eastAsia"/>
        </w:rPr>
        <w:t>Spark</w:t>
      </w:r>
      <w:r>
        <w:rPr>
          <w:rFonts w:hint="eastAsia"/>
        </w:rPr>
        <w:t>程序。</w:t>
      </w:r>
    </w:p>
    <w:p w14:paraId="3F9DED19" w14:textId="4E3DEEBA" w:rsidR="00551A5C" w:rsidRDefault="00551A5C" w:rsidP="00551A5C">
      <w:pPr>
        <w:ind w:firstLine="420"/>
      </w:pPr>
      <w:r>
        <w:rPr>
          <w:rFonts w:hint="eastAsia"/>
        </w:rPr>
        <w:t>SBT</w:t>
      </w:r>
      <w:r>
        <w:rPr>
          <w:rFonts w:hint="eastAsia"/>
        </w:rPr>
        <w:t>是</w:t>
      </w:r>
      <w:r>
        <w:rPr>
          <w:rFonts w:hint="eastAsia"/>
        </w:rPr>
        <w:t>Simple Build Tool</w:t>
      </w:r>
      <w:r>
        <w:rPr>
          <w:rFonts w:hint="eastAsia"/>
        </w:rPr>
        <w:t>的简称，如果读者使用过</w:t>
      </w:r>
      <w:r>
        <w:rPr>
          <w:rFonts w:hint="eastAsia"/>
        </w:rPr>
        <w:t>Maven</w:t>
      </w:r>
      <w:r>
        <w:rPr>
          <w:rFonts w:hint="eastAsia"/>
        </w:rPr>
        <w:t>，那么可以简单将</w:t>
      </w:r>
      <w:r>
        <w:rPr>
          <w:rFonts w:hint="eastAsia"/>
        </w:rPr>
        <w:t>SBT</w:t>
      </w:r>
      <w:r>
        <w:rPr>
          <w:rFonts w:hint="eastAsia"/>
        </w:rPr>
        <w:t>看做是</w:t>
      </w:r>
      <w:r>
        <w:rPr>
          <w:rFonts w:hint="eastAsia"/>
        </w:rPr>
        <w:t>Scala</w:t>
      </w:r>
      <w:r>
        <w:rPr>
          <w:rFonts w:hint="eastAsia"/>
        </w:rPr>
        <w:t>世界的</w:t>
      </w:r>
      <w:r>
        <w:rPr>
          <w:rFonts w:hint="eastAsia"/>
        </w:rPr>
        <w:t>Maven</w:t>
      </w:r>
      <w:r>
        <w:rPr>
          <w:rFonts w:hint="eastAsia"/>
        </w:rPr>
        <w:t>，虽然二者各有优劣，但完成的工作基本是类似的。虽然</w:t>
      </w:r>
      <w:r>
        <w:rPr>
          <w:rFonts w:hint="eastAsia"/>
        </w:rPr>
        <w:t>Maven</w:t>
      </w:r>
      <w:r>
        <w:rPr>
          <w:rFonts w:hint="eastAsia"/>
        </w:rPr>
        <w:t>同样可以管理</w:t>
      </w:r>
      <w:r>
        <w:rPr>
          <w:rFonts w:hint="eastAsia"/>
        </w:rPr>
        <w:t>Scala</w:t>
      </w:r>
      <w:r>
        <w:rPr>
          <w:rFonts w:hint="eastAsia"/>
        </w:rPr>
        <w:t>项目的依赖并进行构建，但</w:t>
      </w:r>
      <w:r>
        <w:rPr>
          <w:rFonts w:hint="eastAsia"/>
        </w:rPr>
        <w:t>SBT</w:t>
      </w:r>
      <w:r w:rsidR="00B87EEB">
        <w:rPr>
          <w:rFonts w:hint="eastAsia"/>
        </w:rPr>
        <w:t>具有</w:t>
      </w:r>
      <w:r>
        <w:rPr>
          <w:rFonts w:hint="eastAsia"/>
        </w:rPr>
        <w:t>某些特性</w:t>
      </w:r>
      <w:r w:rsidR="00B87EEB">
        <w:rPr>
          <w:rFonts w:hint="eastAsia"/>
        </w:rPr>
        <w:t>，</w:t>
      </w:r>
      <w:r>
        <w:rPr>
          <w:rFonts w:hint="eastAsia"/>
        </w:rPr>
        <w:t>比如：</w:t>
      </w:r>
    </w:p>
    <w:p w14:paraId="289DA110" w14:textId="53960062" w:rsidR="00551A5C" w:rsidRPr="004D1DCE" w:rsidRDefault="004D1DCE" w:rsidP="004D1DC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51A5C">
        <w:rPr>
          <w:rFonts w:hint="eastAsia"/>
        </w:rPr>
        <w:t>使用</w:t>
      </w:r>
      <w:r w:rsidR="00551A5C">
        <w:rPr>
          <w:rFonts w:hint="eastAsia"/>
        </w:rPr>
        <w:t>Sca</w:t>
      </w:r>
      <w:r w:rsidR="00551A5C" w:rsidRPr="004D1DCE">
        <w:rPr>
          <w:rFonts w:hint="eastAsia"/>
        </w:rPr>
        <w:t>la</w:t>
      </w:r>
      <w:r w:rsidR="00551A5C" w:rsidRPr="004D1DCE">
        <w:rPr>
          <w:rFonts w:hint="eastAsia"/>
        </w:rPr>
        <w:t>作为</w:t>
      </w:r>
      <w:r w:rsidR="00551A5C" w:rsidRPr="004D1DCE">
        <w:rPr>
          <w:rFonts w:hint="eastAsia"/>
        </w:rPr>
        <w:t>DSL</w:t>
      </w:r>
      <w:r w:rsidR="00551A5C" w:rsidRPr="004D1DCE">
        <w:rPr>
          <w:rFonts w:hint="eastAsia"/>
        </w:rPr>
        <w:t>来定义</w:t>
      </w:r>
      <w:r w:rsidR="00551A5C" w:rsidRPr="004D1DCE">
        <w:rPr>
          <w:rFonts w:hint="eastAsia"/>
        </w:rPr>
        <w:t>build</w:t>
      </w:r>
      <w:r w:rsidR="00551A5C" w:rsidRPr="004D1DCE">
        <w:rPr>
          <w:rFonts w:hint="eastAsia"/>
        </w:rPr>
        <w:t>文件</w:t>
      </w:r>
    </w:p>
    <w:p w14:paraId="4238B981" w14:textId="69C47F83" w:rsidR="00551A5C" w:rsidRPr="004D1DCE" w:rsidRDefault="004D1DCE" w:rsidP="004D1DC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551A5C" w:rsidRPr="004D1DCE">
        <w:rPr>
          <w:rFonts w:hint="eastAsia"/>
        </w:rPr>
        <w:t>通过触发执行特性支持持续的编译与测试</w:t>
      </w:r>
    </w:p>
    <w:p w14:paraId="153169C6" w14:textId="2AFF3C8B" w:rsidR="00551A5C" w:rsidRPr="004D1DCE" w:rsidRDefault="004D1DCE" w:rsidP="004D1DC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551A5C" w:rsidRPr="004D1DCE">
        <w:rPr>
          <w:rFonts w:hint="eastAsia"/>
        </w:rPr>
        <w:t>增量编译</w:t>
      </w:r>
    </w:p>
    <w:p w14:paraId="23B39797" w14:textId="6769BA20" w:rsidR="00551A5C" w:rsidRPr="004D1DCE" w:rsidRDefault="004D1DCE" w:rsidP="004D1DC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551A5C" w:rsidRPr="004D1DCE">
        <w:rPr>
          <w:rFonts w:hint="eastAsia"/>
        </w:rPr>
        <w:t>可以混合构建</w:t>
      </w:r>
      <w:r w:rsidR="00551A5C" w:rsidRPr="004D1DCE">
        <w:rPr>
          <w:rFonts w:hint="eastAsia"/>
        </w:rPr>
        <w:t>Java</w:t>
      </w:r>
      <w:r w:rsidR="00551A5C" w:rsidRPr="004D1DCE">
        <w:rPr>
          <w:rFonts w:hint="eastAsia"/>
        </w:rPr>
        <w:t>和</w:t>
      </w:r>
      <w:r w:rsidR="00551A5C" w:rsidRPr="004D1DCE">
        <w:rPr>
          <w:rFonts w:hint="eastAsia"/>
        </w:rPr>
        <w:t>Scala</w:t>
      </w:r>
      <w:r w:rsidR="00551A5C" w:rsidRPr="004D1DCE">
        <w:rPr>
          <w:rFonts w:hint="eastAsia"/>
        </w:rPr>
        <w:t>项目</w:t>
      </w:r>
    </w:p>
    <w:p w14:paraId="3BCB3A59" w14:textId="1862BEFD" w:rsidR="00551A5C" w:rsidRPr="004D1DCE" w:rsidRDefault="004D1DCE" w:rsidP="004D1DC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551A5C" w:rsidRPr="004D1DCE">
        <w:rPr>
          <w:rFonts w:hint="eastAsia"/>
        </w:rPr>
        <w:t>并行的任务执行</w:t>
      </w:r>
    </w:p>
    <w:p w14:paraId="7E8A2E89" w14:textId="4D82DFAC" w:rsidR="00551A5C" w:rsidRPr="004D1DCE" w:rsidRDefault="004D1DCE" w:rsidP="004D1DC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551A5C" w:rsidRPr="004D1DCE">
        <w:rPr>
          <w:rFonts w:hint="eastAsia"/>
        </w:rPr>
        <w:t>可以重用</w:t>
      </w:r>
      <w:r w:rsidR="00551A5C" w:rsidRPr="004D1DCE">
        <w:rPr>
          <w:rFonts w:hint="eastAsia"/>
        </w:rPr>
        <w:t>Maven</w:t>
      </w:r>
      <w:r w:rsidR="00551A5C" w:rsidRPr="004D1DCE">
        <w:rPr>
          <w:rFonts w:hint="eastAsia"/>
        </w:rPr>
        <w:t>或者</w:t>
      </w:r>
      <w:r w:rsidR="00551A5C" w:rsidRPr="004D1DCE">
        <w:rPr>
          <w:rFonts w:hint="eastAsia"/>
        </w:rPr>
        <w:t>ivy</w:t>
      </w:r>
      <w:r w:rsidR="00551A5C" w:rsidRPr="004D1DCE">
        <w:rPr>
          <w:rFonts w:hint="eastAsia"/>
        </w:rPr>
        <w:t>的</w:t>
      </w:r>
      <w:r w:rsidR="00551A5C" w:rsidRPr="004D1DCE">
        <w:rPr>
          <w:rFonts w:hint="eastAsia"/>
        </w:rPr>
        <w:t>repository</w:t>
      </w:r>
      <w:r w:rsidR="00551A5C" w:rsidRPr="004D1DCE">
        <w:rPr>
          <w:rFonts w:hint="eastAsia"/>
        </w:rPr>
        <w:t>进行依赖管理</w:t>
      </w:r>
    </w:p>
    <w:p w14:paraId="73321AFB" w14:textId="38AD0777" w:rsidR="00656424" w:rsidRDefault="00551A5C" w:rsidP="00656424">
      <w:pPr>
        <w:ind w:firstLine="420"/>
      </w:pPr>
      <w:r>
        <w:rPr>
          <w:rFonts w:hint="eastAsia"/>
        </w:rPr>
        <w:t>SBT</w:t>
      </w:r>
      <w:r>
        <w:rPr>
          <w:rFonts w:hint="eastAsia"/>
        </w:rPr>
        <w:t>的发展可以分为两个阶段，即</w:t>
      </w:r>
      <w:r>
        <w:rPr>
          <w:rFonts w:hint="eastAsia"/>
        </w:rPr>
        <w:t>SBT_0.7.x</w:t>
      </w:r>
      <w:r>
        <w:rPr>
          <w:rFonts w:hint="eastAsia"/>
        </w:rPr>
        <w:t>时代以及</w:t>
      </w:r>
      <w:r>
        <w:rPr>
          <w:rFonts w:hint="eastAsia"/>
        </w:rPr>
        <w:t>SBT_0.10.x</w:t>
      </w:r>
      <w:r>
        <w:rPr>
          <w:rFonts w:hint="eastAsia"/>
        </w:rPr>
        <w:t>以后的时代。目前来讲，</w:t>
      </w:r>
      <w:r>
        <w:rPr>
          <w:rFonts w:hint="eastAsia"/>
        </w:rPr>
        <w:t>SBT_0.7.x</w:t>
      </w:r>
      <w:r>
        <w:rPr>
          <w:rFonts w:hint="eastAsia"/>
        </w:rPr>
        <w:t>已经很少使用，大部分公司和项目都已经迁移到</w:t>
      </w:r>
      <w:r>
        <w:rPr>
          <w:rFonts w:hint="eastAsia"/>
        </w:rPr>
        <w:t>0.10.x</w:t>
      </w:r>
      <w:r>
        <w:rPr>
          <w:rFonts w:hint="eastAsia"/>
        </w:rPr>
        <w:t>以后的版本上来，最新的是</w:t>
      </w:r>
      <w:r>
        <w:rPr>
          <w:rFonts w:hint="eastAsia"/>
        </w:rPr>
        <w:t>1.1.4</w:t>
      </w:r>
      <w:r w:rsidR="005A79D4">
        <w:rPr>
          <w:rFonts w:hint="eastAsia"/>
        </w:rPr>
        <w:t>版本，</w:t>
      </w:r>
      <w:r>
        <w:rPr>
          <w:rFonts w:hint="eastAsia"/>
        </w:rPr>
        <w:t>0.10.x</w:t>
      </w:r>
      <w:r>
        <w:rPr>
          <w:rFonts w:hint="eastAsia"/>
        </w:rPr>
        <w:t>之后的版本</w:t>
      </w:r>
      <w:r>
        <w:rPr>
          <w:rFonts w:hint="eastAsia"/>
        </w:rPr>
        <w:t>build</w:t>
      </w:r>
      <w:r>
        <w:rPr>
          <w:rFonts w:hint="eastAsia"/>
        </w:rPr>
        <w:t>定义采用了新的设置系统。</w:t>
      </w:r>
      <w:r w:rsidR="00656424" w:rsidRPr="00656424">
        <w:rPr>
          <w:rFonts w:hint="eastAsia"/>
        </w:rPr>
        <w:t>SBT</w:t>
      </w:r>
      <w:r w:rsidR="00656424" w:rsidRPr="00656424">
        <w:rPr>
          <w:rFonts w:hint="eastAsia"/>
        </w:rPr>
        <w:t>已成为事实上的构建</w:t>
      </w:r>
      <w:r w:rsidR="00587BAD" w:rsidRPr="00656424">
        <w:rPr>
          <w:rFonts w:hint="eastAsia"/>
        </w:rPr>
        <w:t>Scala</w:t>
      </w:r>
      <w:r w:rsidR="00587BAD" w:rsidRPr="00656424">
        <w:rPr>
          <w:rFonts w:hint="eastAsia"/>
        </w:rPr>
        <w:t>应用程序</w:t>
      </w:r>
      <w:r w:rsidR="00587BAD">
        <w:rPr>
          <w:rFonts w:hint="eastAsia"/>
        </w:rPr>
        <w:t>的默认</w:t>
      </w:r>
      <w:r w:rsidR="00656424" w:rsidRPr="00656424">
        <w:rPr>
          <w:rFonts w:hint="eastAsia"/>
        </w:rPr>
        <w:t>工具</w:t>
      </w:r>
      <w:r w:rsidR="005A79D4">
        <w:rPr>
          <w:rFonts w:hint="eastAsia"/>
        </w:rPr>
        <w:t>，</w:t>
      </w:r>
      <w:r w:rsidR="00656424" w:rsidRPr="00656424">
        <w:rPr>
          <w:rFonts w:hint="eastAsia"/>
        </w:rPr>
        <w:t>SBT</w:t>
      </w:r>
      <w:r w:rsidR="00FE56C1">
        <w:rPr>
          <w:rFonts w:hint="eastAsia"/>
        </w:rPr>
        <w:t>使用</w:t>
      </w:r>
      <w:r w:rsidR="00656424" w:rsidRPr="00656424">
        <w:rPr>
          <w:rFonts w:hint="eastAsia"/>
        </w:rPr>
        <w:t>Apache Ivy</w:t>
      </w:r>
      <w:r w:rsidR="00656424" w:rsidRPr="00656424">
        <w:rPr>
          <w:rFonts w:hint="eastAsia"/>
        </w:rPr>
        <w:t>内部管理库依赖性</w:t>
      </w:r>
      <w:r w:rsidR="005A79D4">
        <w:rPr>
          <w:rFonts w:hint="eastAsia"/>
        </w:rPr>
        <w:t>，</w:t>
      </w:r>
      <w:r w:rsidR="00656424" w:rsidRPr="00656424">
        <w:rPr>
          <w:rFonts w:hint="eastAsia"/>
        </w:rPr>
        <w:t>如果正在编写一</w:t>
      </w:r>
      <w:r w:rsidR="00656424" w:rsidRPr="00656424">
        <w:rPr>
          <w:rFonts w:hint="eastAsia"/>
        </w:rPr>
        <w:lastRenderedPageBreak/>
        <w:t>个纯</w:t>
      </w:r>
      <w:r w:rsidR="00656424" w:rsidRPr="00656424">
        <w:rPr>
          <w:rFonts w:hint="eastAsia"/>
        </w:rPr>
        <w:t>Scala Spark</w:t>
      </w:r>
      <w:r w:rsidR="00656424" w:rsidRPr="00656424">
        <w:rPr>
          <w:rFonts w:hint="eastAsia"/>
        </w:rPr>
        <w:t>应用程序，或者具有</w:t>
      </w:r>
      <w:r w:rsidR="00656424" w:rsidRPr="00656424">
        <w:rPr>
          <w:rFonts w:hint="eastAsia"/>
        </w:rPr>
        <w:t>Java</w:t>
      </w:r>
      <w:r w:rsidR="00656424" w:rsidRPr="00656424">
        <w:rPr>
          <w:rFonts w:hint="eastAsia"/>
        </w:rPr>
        <w:t>和</w:t>
      </w:r>
      <w:r w:rsidR="00656424" w:rsidRPr="00656424">
        <w:rPr>
          <w:rFonts w:hint="eastAsia"/>
        </w:rPr>
        <w:t>Scala</w:t>
      </w:r>
      <w:r w:rsidR="00656424" w:rsidRPr="00656424">
        <w:rPr>
          <w:rFonts w:hint="eastAsia"/>
        </w:rPr>
        <w:t>代码的混合代码库，则最有可能从采用</w:t>
      </w:r>
      <w:r w:rsidR="00656424" w:rsidRPr="00656424">
        <w:rPr>
          <w:rFonts w:hint="eastAsia"/>
        </w:rPr>
        <w:t>SBT</w:t>
      </w:r>
      <w:r w:rsidR="00656424" w:rsidRPr="00656424">
        <w:rPr>
          <w:rFonts w:hint="eastAsia"/>
        </w:rPr>
        <w:t>中获益。</w:t>
      </w:r>
    </w:p>
    <w:p w14:paraId="48DF968E" w14:textId="412E37C1" w:rsidR="001F1BDD" w:rsidRDefault="001F1BDD" w:rsidP="005C4679">
      <w:pPr>
        <w:pStyle w:val="Heading3"/>
      </w:pPr>
      <w:r>
        <w:rPr>
          <w:rFonts w:hint="eastAsia"/>
        </w:rPr>
        <w:t>sbt</w:t>
      </w:r>
    </w:p>
    <w:p w14:paraId="251DAC6D" w14:textId="0412AA53" w:rsidR="005C4679" w:rsidRDefault="005C4679" w:rsidP="005C4679">
      <w:pPr>
        <w:pStyle w:val="Heading4"/>
      </w:pPr>
      <w:r>
        <w:rPr>
          <w:rFonts w:hint="eastAsia"/>
        </w:rPr>
        <w:t>项目结构</w:t>
      </w:r>
    </w:p>
    <w:p w14:paraId="7CD917B8" w14:textId="77777777" w:rsidR="005C4679" w:rsidRDefault="005C4679" w:rsidP="005C4679">
      <w:pPr>
        <w:ind w:firstLine="420"/>
      </w:pPr>
      <w:r w:rsidRPr="00645A25">
        <w:rPr>
          <w:rFonts w:hint="eastAsia"/>
        </w:rPr>
        <w:t>如果使用</w:t>
      </w:r>
      <w:r w:rsidRPr="00645A25">
        <w:rPr>
          <w:rFonts w:hint="eastAsia"/>
        </w:rPr>
        <w:t>sbt 0.13.13</w:t>
      </w:r>
      <w:r w:rsidRPr="00645A25">
        <w:rPr>
          <w:rFonts w:hint="eastAsia"/>
        </w:rPr>
        <w:t>或更高版本，则可以使用</w:t>
      </w:r>
      <w:r w:rsidRPr="00645A25">
        <w:rPr>
          <w:rFonts w:hint="eastAsia"/>
        </w:rPr>
        <w:t>sbt new</w:t>
      </w:r>
      <w:r w:rsidRPr="00645A25">
        <w:rPr>
          <w:rFonts w:hint="eastAsia"/>
        </w:rPr>
        <w:t>命令快速设置简单的</w:t>
      </w:r>
      <w:r w:rsidRPr="00645A25">
        <w:rPr>
          <w:rFonts w:hint="eastAsia"/>
        </w:rPr>
        <w:t>Hello World</w:t>
      </w:r>
      <w:r w:rsidRPr="00645A25">
        <w:rPr>
          <w:rFonts w:hint="eastAsia"/>
        </w:rPr>
        <w:t>构建</w:t>
      </w:r>
      <w:r>
        <w:rPr>
          <w:rFonts w:hint="eastAsia"/>
        </w:rPr>
        <w:t>，</w:t>
      </w:r>
      <w:r w:rsidRPr="00645A25">
        <w:rPr>
          <w:rFonts w:hint="eastAsia"/>
        </w:rPr>
        <w:t>键入以下命令到终端。</w:t>
      </w:r>
    </w:p>
    <w:p w14:paraId="2F6FF0AB" w14:textId="77777777" w:rsidR="005C4679" w:rsidRDefault="005C4679" w:rsidP="005C4679">
      <w:pPr>
        <w:pStyle w:val="a7"/>
      </w:pPr>
      <w:r>
        <w:t>$ sbt new sbt/scala-</w:t>
      </w:r>
      <w:proofErr w:type="gramStart"/>
      <w:r>
        <w:t>seed.g</w:t>
      </w:r>
      <w:proofErr w:type="gramEnd"/>
      <w:r>
        <w:t>8</w:t>
      </w:r>
    </w:p>
    <w:p w14:paraId="7470AFA7" w14:textId="77777777" w:rsidR="005C4679" w:rsidRDefault="005C4679" w:rsidP="005C4679">
      <w:pPr>
        <w:pStyle w:val="a7"/>
      </w:pPr>
      <w:r>
        <w:t>....</w:t>
      </w:r>
    </w:p>
    <w:p w14:paraId="220F8A36" w14:textId="77777777" w:rsidR="005C4679" w:rsidRDefault="005C4679" w:rsidP="005C4679">
      <w:pPr>
        <w:pStyle w:val="a7"/>
      </w:pPr>
      <w:r>
        <w:t>Minimum Scala build.</w:t>
      </w:r>
    </w:p>
    <w:p w14:paraId="49360CDD" w14:textId="77777777" w:rsidR="005C4679" w:rsidRDefault="005C4679" w:rsidP="005C4679">
      <w:pPr>
        <w:pStyle w:val="a7"/>
      </w:pPr>
    </w:p>
    <w:p w14:paraId="39984C8F" w14:textId="77777777" w:rsidR="005C4679" w:rsidRDefault="005C4679" w:rsidP="005C4679">
      <w:pPr>
        <w:pStyle w:val="a7"/>
      </w:pPr>
      <w:r>
        <w:t>name [My Something Project]: hello</w:t>
      </w:r>
    </w:p>
    <w:p w14:paraId="22BDCE5C" w14:textId="77777777" w:rsidR="005C4679" w:rsidRDefault="005C4679" w:rsidP="005C4679">
      <w:pPr>
        <w:pStyle w:val="a7"/>
      </w:pPr>
    </w:p>
    <w:p w14:paraId="66A2730A" w14:textId="65693C17" w:rsidR="005C4679" w:rsidRDefault="005C4679" w:rsidP="005C4679">
      <w:pPr>
        <w:pStyle w:val="a7"/>
      </w:pPr>
      <w:r>
        <w:t xml:space="preserve">Template applied </w:t>
      </w:r>
      <w:proofErr w:type="gramStart"/>
      <w:r>
        <w:t>in .</w:t>
      </w:r>
      <w:proofErr w:type="gramEnd"/>
      <w:r>
        <w:t>/hello</w:t>
      </w:r>
    </w:p>
    <w:p w14:paraId="113320E4" w14:textId="229A204A" w:rsidR="00C56D57" w:rsidRPr="00C56D57" w:rsidRDefault="00C56D57" w:rsidP="00C56D57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01243BC0" w14:textId="77777777" w:rsidR="005C4679" w:rsidRDefault="005C4679" w:rsidP="005C4679">
      <w:pPr>
        <w:ind w:firstLine="420"/>
      </w:pPr>
      <w:r>
        <w:rPr>
          <w:rFonts w:hint="eastAsia"/>
        </w:rPr>
        <w:t>当提示输入项目名称时，输入</w:t>
      </w:r>
      <w:r>
        <w:rPr>
          <w:rFonts w:hint="eastAsia"/>
        </w:rPr>
        <w:t>hello</w:t>
      </w:r>
      <w:r>
        <w:rPr>
          <w:rFonts w:hint="eastAsia"/>
        </w:rPr>
        <w:t>。这将在名为</w:t>
      </w:r>
      <w:r>
        <w:rPr>
          <w:rFonts w:hint="eastAsia"/>
        </w:rPr>
        <w:t>hello</w:t>
      </w:r>
      <w:r>
        <w:rPr>
          <w:rFonts w:hint="eastAsia"/>
        </w:rPr>
        <w:t>目录下创建一个新项目。现在从</w:t>
      </w:r>
      <w:r>
        <w:rPr>
          <w:rFonts w:hint="eastAsia"/>
        </w:rPr>
        <w:t>hello</w:t>
      </w:r>
      <w:r>
        <w:rPr>
          <w:rFonts w:hint="eastAsia"/>
        </w:rPr>
        <w:t>目录中，启动</w:t>
      </w:r>
      <w:r>
        <w:rPr>
          <w:rFonts w:hint="eastAsia"/>
        </w:rPr>
        <w:t>sbt</w:t>
      </w:r>
      <w:r>
        <w:rPr>
          <w:rFonts w:hint="eastAsia"/>
        </w:rPr>
        <w:t>并在</w:t>
      </w:r>
      <w:r>
        <w:rPr>
          <w:rFonts w:hint="eastAsia"/>
        </w:rPr>
        <w:t>sbt shell</w:t>
      </w:r>
      <w:r>
        <w:rPr>
          <w:rFonts w:hint="eastAsia"/>
        </w:rPr>
        <w:t>中输入</w:t>
      </w:r>
      <w:r>
        <w:rPr>
          <w:rFonts w:hint="eastAsia"/>
        </w:rPr>
        <w:t>run</w:t>
      </w:r>
      <w:r>
        <w:rPr>
          <w:rFonts w:hint="eastAsia"/>
        </w:rPr>
        <w:t>。在</w:t>
      </w:r>
      <w:r>
        <w:rPr>
          <w:rFonts w:hint="eastAsia"/>
        </w:rPr>
        <w:t>Linux</w:t>
      </w:r>
      <w:r>
        <w:rPr>
          <w:rFonts w:hint="eastAsia"/>
        </w:rPr>
        <w:t>或</w:t>
      </w:r>
      <w:r>
        <w:rPr>
          <w:rFonts w:hint="eastAsia"/>
        </w:rPr>
        <w:t>OS X</w:t>
      </w:r>
      <w:r>
        <w:rPr>
          <w:rFonts w:hint="eastAsia"/>
        </w:rPr>
        <w:t>上，这些命令可能如下所示：</w:t>
      </w:r>
    </w:p>
    <w:p w14:paraId="6614E48D" w14:textId="77777777" w:rsidR="005C4679" w:rsidRDefault="005C4679" w:rsidP="005C4679">
      <w:pPr>
        <w:pStyle w:val="a7"/>
      </w:pPr>
      <w:r>
        <w:t>$ cd hello</w:t>
      </w:r>
    </w:p>
    <w:p w14:paraId="4A90F114" w14:textId="77777777" w:rsidR="005C4679" w:rsidRDefault="005C4679" w:rsidP="005C4679">
      <w:pPr>
        <w:pStyle w:val="a7"/>
      </w:pPr>
      <w:r>
        <w:t>$ sbt</w:t>
      </w:r>
    </w:p>
    <w:p w14:paraId="357D7B3C" w14:textId="77777777" w:rsidR="005C4679" w:rsidRDefault="005C4679" w:rsidP="005C4679">
      <w:pPr>
        <w:pStyle w:val="a7"/>
      </w:pPr>
      <w:r>
        <w:t>...</w:t>
      </w:r>
    </w:p>
    <w:p w14:paraId="29ED8703" w14:textId="77777777" w:rsidR="005C4679" w:rsidRDefault="005C4679" w:rsidP="005C4679">
      <w:pPr>
        <w:pStyle w:val="a7"/>
      </w:pPr>
      <w:r>
        <w:t>&gt; run</w:t>
      </w:r>
    </w:p>
    <w:p w14:paraId="18614C3E" w14:textId="77777777" w:rsidR="005C4679" w:rsidRDefault="005C4679" w:rsidP="005C4679">
      <w:pPr>
        <w:pStyle w:val="a7"/>
      </w:pPr>
      <w:r>
        <w:t>...</w:t>
      </w:r>
    </w:p>
    <w:p w14:paraId="67B6AB4E" w14:textId="77777777" w:rsidR="005C4679" w:rsidRDefault="005C4679" w:rsidP="005C4679">
      <w:pPr>
        <w:pStyle w:val="a7"/>
      </w:pPr>
      <w:r>
        <w:t>[info] Compiling 1 Scala source to /xxx/hello/target/scala-2.12/classes...</w:t>
      </w:r>
    </w:p>
    <w:p w14:paraId="65D6C5CC" w14:textId="77777777" w:rsidR="005C4679" w:rsidRDefault="005C4679" w:rsidP="005C4679">
      <w:pPr>
        <w:pStyle w:val="a7"/>
      </w:pPr>
      <w:r>
        <w:t xml:space="preserve">[info] Running </w:t>
      </w:r>
      <w:proofErr w:type="gramStart"/>
      <w:r>
        <w:t>example.Hello</w:t>
      </w:r>
      <w:proofErr w:type="gramEnd"/>
    </w:p>
    <w:p w14:paraId="7B6F039D" w14:textId="7F1AB4A1" w:rsidR="005C4679" w:rsidRDefault="00C56D57" w:rsidP="005C4679">
      <w:pPr>
        <w:pStyle w:val="a7"/>
      </w:pPr>
      <w:r>
        <w:t>H</w:t>
      </w:r>
      <w:r w:rsidR="005C4679">
        <w:t>ello</w:t>
      </w:r>
    </w:p>
    <w:p w14:paraId="709F25B7" w14:textId="4AD1242E" w:rsidR="00C56D57" w:rsidRPr="00C56D57" w:rsidRDefault="00C0751D" w:rsidP="00C0751D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>STYLEREF 1 \s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4</w:t>
      </w:r>
      <w:r w:rsidR="00012432">
        <w:fldChar w:fldCharType="end"/>
      </w:r>
      <w:r w:rsidR="00012432">
        <w:t>.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 xml:space="preserve">SEQ </w:instrText>
      </w:r>
      <w:r w:rsidR="00012432">
        <w:rPr>
          <w:rFonts w:hint="eastAsia"/>
        </w:rPr>
        <w:instrText>命令</w:instrText>
      </w:r>
      <w:r w:rsidR="00012432">
        <w:rPr>
          <w:rFonts w:hint="eastAsia"/>
        </w:rPr>
        <w:instrText xml:space="preserve"> \* ARABIC \s 1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1</w:t>
      </w:r>
      <w:r w:rsidR="00012432">
        <w:fldChar w:fldCharType="end"/>
      </w:r>
    </w:p>
    <w:p w14:paraId="6CEA9C70" w14:textId="77777777" w:rsidR="005C4679" w:rsidRDefault="005C4679" w:rsidP="005C4679">
      <w:pPr>
        <w:ind w:firstLine="420"/>
      </w:pPr>
      <w:r>
        <w:rPr>
          <w:rFonts w:hint="eastAsia"/>
        </w:rPr>
        <w:t>要离开</w:t>
      </w:r>
      <w:r>
        <w:rPr>
          <w:rFonts w:hint="eastAsia"/>
        </w:rPr>
        <w:t>sbt shell</w:t>
      </w:r>
      <w:r>
        <w:rPr>
          <w:rFonts w:hint="eastAsia"/>
        </w:rPr>
        <w:t>，请键入</w:t>
      </w:r>
      <w:r>
        <w:rPr>
          <w:rFonts w:hint="eastAsia"/>
        </w:rPr>
        <w:t>exit</w:t>
      </w:r>
      <w:r>
        <w:rPr>
          <w:rFonts w:hint="eastAsia"/>
        </w:rPr>
        <w:t>或使用</w:t>
      </w:r>
      <w:r>
        <w:rPr>
          <w:rFonts w:hint="eastAsia"/>
        </w:rPr>
        <w:t>Ctrl + D</w:t>
      </w:r>
      <w:r>
        <w:rPr>
          <w:rFonts w:hint="eastAsia"/>
        </w:rPr>
        <w:t>（</w:t>
      </w:r>
      <w:r>
        <w:rPr>
          <w:rFonts w:hint="eastAsia"/>
        </w:rPr>
        <w:t>Unix</w:t>
      </w:r>
      <w:r>
        <w:rPr>
          <w:rFonts w:hint="eastAsia"/>
        </w:rPr>
        <w:t>）或</w:t>
      </w:r>
      <w:r>
        <w:rPr>
          <w:rFonts w:hint="eastAsia"/>
        </w:rPr>
        <w:t>Ctrl + Z</w:t>
      </w:r>
      <w:r>
        <w:rPr>
          <w:rFonts w:hint="eastAsia"/>
        </w:rPr>
        <w:t>（</w:t>
      </w:r>
      <w:r>
        <w:rPr>
          <w:rFonts w:hint="eastAsia"/>
        </w:rPr>
        <w:t>Windows</w:t>
      </w:r>
      <w:r>
        <w:rPr>
          <w:rFonts w:hint="eastAsia"/>
        </w:rPr>
        <w:t>）。</w:t>
      </w:r>
    </w:p>
    <w:p w14:paraId="7F805F02" w14:textId="18B9EF19" w:rsidR="005C4679" w:rsidRDefault="005C4679" w:rsidP="005C4679">
      <w:pPr>
        <w:pStyle w:val="a7"/>
      </w:pPr>
      <w:r>
        <w:t>&gt; exit</w:t>
      </w:r>
    </w:p>
    <w:p w14:paraId="30165166" w14:textId="3EBE8E89" w:rsidR="00C56D57" w:rsidRPr="00C56D57" w:rsidRDefault="00C0751D" w:rsidP="00C0751D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>STYLEREF 1 \s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4</w:t>
      </w:r>
      <w:r w:rsidR="00012432">
        <w:fldChar w:fldCharType="end"/>
      </w:r>
      <w:r w:rsidR="00012432">
        <w:t>.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 xml:space="preserve">SEQ </w:instrText>
      </w:r>
      <w:r w:rsidR="00012432">
        <w:rPr>
          <w:rFonts w:hint="eastAsia"/>
        </w:rPr>
        <w:instrText>命令</w:instrText>
      </w:r>
      <w:r w:rsidR="00012432">
        <w:rPr>
          <w:rFonts w:hint="eastAsia"/>
        </w:rPr>
        <w:instrText xml:space="preserve"> \* ARABIC \s 1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2</w:t>
      </w:r>
      <w:r w:rsidR="00012432">
        <w:fldChar w:fldCharType="end"/>
      </w:r>
    </w:p>
    <w:p w14:paraId="7AC9C656" w14:textId="0739F21E" w:rsidR="005C4679" w:rsidRDefault="005C4679" w:rsidP="005C4679">
      <w:pPr>
        <w:ind w:firstLine="420"/>
      </w:pPr>
      <w:r w:rsidRPr="00645A25">
        <w:rPr>
          <w:rFonts w:hint="eastAsia"/>
        </w:rPr>
        <w:t>在</w:t>
      </w:r>
      <w:r w:rsidRPr="00645A25">
        <w:rPr>
          <w:rFonts w:hint="eastAsia"/>
        </w:rPr>
        <w:t>sbt</w:t>
      </w:r>
      <w:r w:rsidR="0050338C">
        <w:rPr>
          <w:rFonts w:hint="eastAsia"/>
        </w:rPr>
        <w:t>的术语中，基础目录是包含项目的目录，因此</w:t>
      </w:r>
      <w:r w:rsidRPr="00645A25">
        <w:rPr>
          <w:rFonts w:hint="eastAsia"/>
        </w:rPr>
        <w:t>如果创建了一个包含</w:t>
      </w:r>
      <w:r w:rsidRPr="00645A25">
        <w:rPr>
          <w:rFonts w:hint="eastAsia"/>
        </w:rPr>
        <w:t>hello/build.sbt</w:t>
      </w:r>
      <w:r w:rsidRPr="00645A25">
        <w:rPr>
          <w:rFonts w:hint="eastAsia"/>
        </w:rPr>
        <w:t>的项目</w:t>
      </w:r>
      <w:r w:rsidRPr="00645A25">
        <w:rPr>
          <w:rFonts w:hint="eastAsia"/>
        </w:rPr>
        <w:t>hello</w:t>
      </w:r>
      <w:r w:rsidRPr="00645A25">
        <w:rPr>
          <w:rFonts w:hint="eastAsia"/>
        </w:rPr>
        <w:t>，如</w:t>
      </w:r>
      <w:r>
        <w:rPr>
          <w:rFonts w:hint="eastAsia"/>
        </w:rPr>
        <w:t>上面</w:t>
      </w:r>
      <w:r w:rsidRPr="00645A25">
        <w:rPr>
          <w:rFonts w:hint="eastAsia"/>
        </w:rPr>
        <w:t>示例中所示，</w:t>
      </w:r>
      <w:r w:rsidRPr="00645A25">
        <w:rPr>
          <w:rFonts w:hint="eastAsia"/>
        </w:rPr>
        <w:t>hello</w:t>
      </w:r>
      <w:r w:rsidRPr="00645A25">
        <w:rPr>
          <w:rFonts w:hint="eastAsia"/>
        </w:rPr>
        <w:t>就是基本目录。</w:t>
      </w:r>
      <w:r>
        <w:rPr>
          <w:rFonts w:hint="eastAsia"/>
        </w:rPr>
        <w:t>像</w:t>
      </w:r>
      <w:r>
        <w:rPr>
          <w:rFonts w:hint="eastAsia"/>
        </w:rPr>
        <w:t>Maven</w:t>
      </w:r>
      <w:r>
        <w:rPr>
          <w:rFonts w:hint="eastAsia"/>
        </w:rPr>
        <w:t>一样，</w:t>
      </w:r>
      <w:r>
        <w:rPr>
          <w:rFonts w:hint="eastAsia"/>
        </w:rPr>
        <w:t>SBT</w:t>
      </w:r>
      <w:r>
        <w:rPr>
          <w:rFonts w:hint="eastAsia"/>
        </w:rPr>
        <w:t>使用标准的项目目录结构。首先要构建一下相对简单的项目，</w:t>
      </w:r>
      <w:r>
        <w:rPr>
          <w:rFonts w:hint="eastAsia"/>
        </w:rPr>
        <w:t>SBT</w:t>
      </w:r>
      <w:r>
        <w:rPr>
          <w:rFonts w:hint="eastAsia"/>
        </w:rPr>
        <w:t>期望一个看起来像这样的结构：</w:t>
      </w:r>
    </w:p>
    <w:p w14:paraId="29CABFC3" w14:textId="77777777" w:rsidR="005C4679" w:rsidRDefault="005C4679" w:rsidP="005C4679">
      <w:pPr>
        <w:pStyle w:val="a7"/>
      </w:pPr>
      <w:r>
        <w:t>build.sbt</w:t>
      </w:r>
    </w:p>
    <w:p w14:paraId="622B72AE" w14:textId="77777777" w:rsidR="005C4679" w:rsidRDefault="005C4679" w:rsidP="005C4679">
      <w:pPr>
        <w:pStyle w:val="a7"/>
      </w:pPr>
      <w:r>
        <w:t>lib/</w:t>
      </w:r>
    </w:p>
    <w:p w14:paraId="37DB6B0E" w14:textId="77777777" w:rsidR="005C4679" w:rsidRDefault="005C4679" w:rsidP="005C4679">
      <w:pPr>
        <w:pStyle w:val="a7"/>
      </w:pPr>
      <w:r>
        <w:t>project/</w:t>
      </w:r>
    </w:p>
    <w:p w14:paraId="77A6DCDD" w14:textId="77777777" w:rsidR="005C4679" w:rsidRDefault="005C4679" w:rsidP="005C4679">
      <w:pPr>
        <w:pStyle w:val="a7"/>
      </w:pPr>
      <w:r>
        <w:t>src/</w:t>
      </w:r>
    </w:p>
    <w:p w14:paraId="5773EFE3" w14:textId="77777777" w:rsidR="005C4679" w:rsidRDefault="005C4679" w:rsidP="005C4679">
      <w:pPr>
        <w:pStyle w:val="a7"/>
      </w:pPr>
      <w:r>
        <w:t xml:space="preserve">  main/</w:t>
      </w:r>
    </w:p>
    <w:p w14:paraId="15C6BCFF" w14:textId="77777777" w:rsidR="005C4679" w:rsidRDefault="005C4679" w:rsidP="005C4679">
      <w:pPr>
        <w:pStyle w:val="a7"/>
      </w:pPr>
      <w:r>
        <w:t xml:space="preserve">    resources/</w:t>
      </w:r>
    </w:p>
    <w:p w14:paraId="044D3AD6" w14:textId="77777777" w:rsidR="005C4679" w:rsidRDefault="005C4679" w:rsidP="005C4679">
      <w:pPr>
        <w:pStyle w:val="a7"/>
      </w:pPr>
      <w:r>
        <w:t xml:space="preserve">       &lt;files to include in main jar here&gt;</w:t>
      </w:r>
    </w:p>
    <w:p w14:paraId="21D6E010" w14:textId="77777777" w:rsidR="005C4679" w:rsidRDefault="005C4679" w:rsidP="005C4679">
      <w:pPr>
        <w:pStyle w:val="a7"/>
      </w:pPr>
      <w:r>
        <w:t xml:space="preserve">    scala/</w:t>
      </w:r>
    </w:p>
    <w:p w14:paraId="4B5E81C1" w14:textId="77777777" w:rsidR="005C4679" w:rsidRDefault="005C4679" w:rsidP="005C4679">
      <w:pPr>
        <w:pStyle w:val="a7"/>
      </w:pPr>
      <w:r>
        <w:t xml:space="preserve">       &lt;main Scala sources&gt;</w:t>
      </w:r>
    </w:p>
    <w:p w14:paraId="03A4AEF2" w14:textId="77777777" w:rsidR="005C4679" w:rsidRDefault="005C4679" w:rsidP="005C4679">
      <w:pPr>
        <w:pStyle w:val="a7"/>
      </w:pPr>
      <w:r>
        <w:t xml:space="preserve">    java/</w:t>
      </w:r>
    </w:p>
    <w:p w14:paraId="5FD8279E" w14:textId="77777777" w:rsidR="005C4679" w:rsidRDefault="005C4679" w:rsidP="005C4679">
      <w:pPr>
        <w:pStyle w:val="a7"/>
      </w:pPr>
      <w:r>
        <w:t xml:space="preserve">       &lt;main Java sources&gt;</w:t>
      </w:r>
    </w:p>
    <w:p w14:paraId="0274D0F6" w14:textId="77777777" w:rsidR="005C4679" w:rsidRDefault="005C4679" w:rsidP="005C4679">
      <w:pPr>
        <w:pStyle w:val="a7"/>
      </w:pPr>
      <w:r>
        <w:t xml:space="preserve">  test/</w:t>
      </w:r>
    </w:p>
    <w:p w14:paraId="56812ACF" w14:textId="77777777" w:rsidR="005C4679" w:rsidRDefault="005C4679" w:rsidP="005C4679">
      <w:pPr>
        <w:pStyle w:val="a7"/>
      </w:pPr>
      <w:r>
        <w:t xml:space="preserve">    resources</w:t>
      </w:r>
    </w:p>
    <w:p w14:paraId="34541EF2" w14:textId="77777777" w:rsidR="005C4679" w:rsidRDefault="005C4679" w:rsidP="005C4679">
      <w:pPr>
        <w:pStyle w:val="a7"/>
      </w:pPr>
      <w:r>
        <w:t xml:space="preserve">       &lt;files to include in test jar here&gt;</w:t>
      </w:r>
    </w:p>
    <w:p w14:paraId="1A33E8EE" w14:textId="77777777" w:rsidR="005C4679" w:rsidRDefault="005C4679" w:rsidP="005C4679">
      <w:pPr>
        <w:pStyle w:val="a7"/>
      </w:pPr>
      <w:r>
        <w:t xml:space="preserve">    scala/</w:t>
      </w:r>
    </w:p>
    <w:p w14:paraId="547BC315" w14:textId="77777777" w:rsidR="005C4679" w:rsidRDefault="005C4679" w:rsidP="005C4679">
      <w:pPr>
        <w:pStyle w:val="a7"/>
      </w:pPr>
      <w:r>
        <w:lastRenderedPageBreak/>
        <w:t xml:space="preserve">       &lt;test Scala sources&gt;</w:t>
      </w:r>
    </w:p>
    <w:p w14:paraId="2AF7E78E" w14:textId="77777777" w:rsidR="005C4679" w:rsidRDefault="005C4679" w:rsidP="005C4679">
      <w:pPr>
        <w:pStyle w:val="a7"/>
      </w:pPr>
      <w:r>
        <w:t xml:space="preserve">    java/</w:t>
      </w:r>
    </w:p>
    <w:p w14:paraId="037AEDC9" w14:textId="77777777" w:rsidR="005C4679" w:rsidRDefault="005C4679" w:rsidP="005C4679">
      <w:pPr>
        <w:pStyle w:val="a7"/>
      </w:pPr>
      <w:r>
        <w:t xml:space="preserve">       &lt;test Java sources&gt;</w:t>
      </w:r>
    </w:p>
    <w:p w14:paraId="21719A2D" w14:textId="77777777" w:rsidR="005C4679" w:rsidRDefault="005C4679" w:rsidP="005C4679">
      <w:pPr>
        <w:ind w:firstLine="420"/>
      </w:pPr>
      <w:r>
        <w:rPr>
          <w:rFonts w:hint="eastAsia"/>
        </w:rPr>
        <w:t>其中包含以下重要路径和文件：</w:t>
      </w:r>
    </w:p>
    <w:p w14:paraId="1E347ECD" w14:textId="77777777" w:rsidR="005C4679" w:rsidRDefault="005C4679" w:rsidP="005C4679">
      <w:pPr>
        <w:pStyle w:val="a6"/>
        <w:ind w:firstLine="420"/>
      </w:pPr>
      <w:r>
        <w:rPr>
          <w:rFonts w:hint="eastAsia"/>
        </w:rPr>
        <w:t>build.sbt</w:t>
      </w:r>
    </w:p>
    <w:p w14:paraId="5EF138C4" w14:textId="77777777" w:rsidR="005C4679" w:rsidRDefault="005C4679" w:rsidP="005C4679">
      <w:pPr>
        <w:ind w:firstLine="420"/>
      </w:pPr>
      <w:r>
        <w:rPr>
          <w:rFonts w:hint="eastAsia"/>
        </w:rPr>
        <w:t>此文件包含有关该项目的重要属性。</w:t>
      </w:r>
      <w:r w:rsidRPr="007615C8">
        <w:rPr>
          <w:rFonts w:hint="eastAsia"/>
        </w:rPr>
        <w:t>构建定义在项目基本目录</w:t>
      </w:r>
      <w:r>
        <w:rPr>
          <w:rFonts w:hint="eastAsia"/>
        </w:rPr>
        <w:t>的</w:t>
      </w:r>
      <w:r w:rsidRPr="007615C8">
        <w:rPr>
          <w:rFonts w:hint="eastAsia"/>
        </w:rPr>
        <w:t>build.sbt</w:t>
      </w:r>
      <w:r>
        <w:rPr>
          <w:rFonts w:hint="eastAsia"/>
        </w:rPr>
        <w:t>文件中</w:t>
      </w:r>
      <w:r w:rsidRPr="007615C8">
        <w:rPr>
          <w:rFonts w:hint="eastAsia"/>
        </w:rPr>
        <w:t>（实际上是任何名为</w:t>
      </w:r>
      <w:r w:rsidRPr="007615C8">
        <w:rPr>
          <w:rFonts w:hint="eastAsia"/>
        </w:rPr>
        <w:t>*.sbt</w:t>
      </w:r>
      <w:r w:rsidRPr="007615C8">
        <w:rPr>
          <w:rFonts w:hint="eastAsia"/>
        </w:rPr>
        <w:t>的文件）描述。</w:t>
      </w:r>
      <w:r>
        <w:rPr>
          <w:rFonts w:hint="eastAsia"/>
        </w:rPr>
        <w:t>build.sbt</w:t>
      </w:r>
      <w:r>
        <w:rPr>
          <w:rFonts w:hint="eastAsia"/>
        </w:rPr>
        <w:t>文件是一个基于</w:t>
      </w:r>
      <w:r>
        <w:rPr>
          <w:rFonts w:hint="eastAsia"/>
        </w:rPr>
        <w:t>Scala</w:t>
      </w:r>
      <w:r>
        <w:rPr>
          <w:rFonts w:hint="eastAsia"/>
        </w:rPr>
        <w:t>的文件，其中包含有关该项目的属性。早期版本的</w:t>
      </w:r>
      <w:r>
        <w:rPr>
          <w:rFonts w:hint="eastAsia"/>
        </w:rPr>
        <w:t>SBT</w:t>
      </w:r>
      <w:r>
        <w:rPr>
          <w:rFonts w:hint="eastAsia"/>
        </w:rPr>
        <w:t>需要文件两行间隔，但是这个限制已经在较新的版本中被删除了。</w:t>
      </w:r>
      <w:r>
        <w:rPr>
          <w:rFonts w:hint="eastAsia"/>
        </w:rPr>
        <w:t>libraryDependencies</w:t>
      </w:r>
      <w:r>
        <w:rPr>
          <w:rFonts w:hint="eastAsia"/>
        </w:rPr>
        <w:t>设置的语法将在下一节中介绍。</w:t>
      </w:r>
    </w:p>
    <w:p w14:paraId="671B9D2E" w14:textId="77777777" w:rsidR="005C4679" w:rsidRDefault="005C4679" w:rsidP="005C4679">
      <w:pPr>
        <w:pStyle w:val="a7"/>
      </w:pPr>
      <w:proofErr w:type="gramStart"/>
      <w:r>
        <w:t>name :</w:t>
      </w:r>
      <w:proofErr w:type="gramEnd"/>
      <w:r>
        <w:t>= "BuildingSBT"</w:t>
      </w:r>
    </w:p>
    <w:p w14:paraId="2969CFB8" w14:textId="77777777" w:rsidR="005C4679" w:rsidRDefault="005C4679" w:rsidP="005C4679">
      <w:pPr>
        <w:pStyle w:val="a7"/>
      </w:pPr>
      <w:proofErr w:type="gramStart"/>
      <w:r>
        <w:t>version :</w:t>
      </w:r>
      <w:proofErr w:type="gramEnd"/>
      <w:r>
        <w:t>= "1.0"</w:t>
      </w:r>
    </w:p>
    <w:p w14:paraId="5B528FCC" w14:textId="77777777" w:rsidR="005C4679" w:rsidRDefault="005C4679" w:rsidP="005C4679">
      <w:pPr>
        <w:pStyle w:val="a7"/>
      </w:pPr>
      <w:proofErr w:type="gramStart"/>
      <w:r>
        <w:t>scalaVersion :</w:t>
      </w:r>
      <w:proofErr w:type="gramEnd"/>
      <w:r>
        <w:t>= "2.11.11"</w:t>
      </w:r>
    </w:p>
    <w:p w14:paraId="096369AB" w14:textId="77777777" w:rsidR="005C4679" w:rsidRDefault="005C4679" w:rsidP="005C4679">
      <w:pPr>
        <w:pStyle w:val="a7"/>
      </w:pPr>
      <w:r>
        <w:t xml:space="preserve"> </w:t>
      </w:r>
    </w:p>
    <w:p w14:paraId="45D96F75" w14:textId="77777777" w:rsidR="005C4679" w:rsidRDefault="005C4679" w:rsidP="005C4679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.spark" %% "spark-core" % "2.2.0"</w:t>
      </w:r>
    </w:p>
    <w:p w14:paraId="4195A708" w14:textId="77777777" w:rsidR="005C4679" w:rsidRDefault="005C4679" w:rsidP="005C4679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.spark" %% "spark-sql" % "2.2.0"</w:t>
      </w:r>
    </w:p>
    <w:p w14:paraId="2535BB58" w14:textId="77777777" w:rsidR="005C4679" w:rsidRDefault="005C4679" w:rsidP="005C4679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.commons" % "commons-csv" % "1.2"</w:t>
      </w:r>
    </w:p>
    <w:p w14:paraId="1960E5DB" w14:textId="711F66D7" w:rsidR="005C4679" w:rsidRDefault="005C4679" w:rsidP="005C4679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7</w:t>
      </w:r>
      <w:r w:rsidR="00C56D57">
        <w:fldChar w:fldCharType="end"/>
      </w:r>
    </w:p>
    <w:p w14:paraId="355EAF97" w14:textId="77777777" w:rsidR="005C4679" w:rsidRDefault="005C4679" w:rsidP="005C4679">
      <w:pPr>
        <w:pStyle w:val="a6"/>
        <w:ind w:firstLine="420"/>
      </w:pPr>
      <w:r>
        <w:rPr>
          <w:rFonts w:hint="eastAsia"/>
        </w:rPr>
        <w:t>lib/</w:t>
      </w:r>
    </w:p>
    <w:p w14:paraId="0C831411" w14:textId="77777777" w:rsidR="005C4679" w:rsidRDefault="005C4679" w:rsidP="005C4679">
      <w:pPr>
        <w:ind w:firstLine="420"/>
      </w:pPr>
      <w:r>
        <w:rPr>
          <w:rFonts w:hint="eastAsia"/>
        </w:rPr>
        <w:t>此目录包含在本地下载的任何非托管库依赖项。</w:t>
      </w:r>
    </w:p>
    <w:p w14:paraId="1BA58C59" w14:textId="77777777" w:rsidR="005C4679" w:rsidRDefault="005C4679" w:rsidP="005C4679">
      <w:pPr>
        <w:pStyle w:val="a6"/>
        <w:ind w:firstLine="420"/>
      </w:pPr>
      <w:r>
        <w:t>p</w:t>
      </w:r>
      <w:r>
        <w:rPr>
          <w:rFonts w:hint="eastAsia"/>
        </w:rPr>
        <w:t>r</w:t>
      </w:r>
      <w:r>
        <w:t>oject</w:t>
      </w:r>
    </w:p>
    <w:p w14:paraId="317C3150" w14:textId="67A2F37A" w:rsidR="005C4679" w:rsidRDefault="005C4679" w:rsidP="005C4679">
      <w:pPr>
        <w:ind w:firstLine="420"/>
      </w:pPr>
      <w:r w:rsidRPr="00C12C80">
        <w:rPr>
          <w:rFonts w:hint="eastAsia"/>
        </w:rPr>
        <w:t>已经在项目的基础目录中看到了</w:t>
      </w:r>
      <w:r w:rsidRPr="00C12C80">
        <w:rPr>
          <w:rFonts w:hint="eastAsia"/>
        </w:rPr>
        <w:t>build.sbt</w:t>
      </w:r>
      <w:r w:rsidRPr="00C12C80">
        <w:rPr>
          <w:rFonts w:hint="eastAsia"/>
        </w:rPr>
        <w:t>。其他的</w:t>
      </w:r>
      <w:r w:rsidRPr="00C12C80">
        <w:rPr>
          <w:rFonts w:hint="eastAsia"/>
        </w:rPr>
        <w:t xml:space="preserve">sbt </w:t>
      </w:r>
      <w:r w:rsidRPr="00C12C80">
        <w:rPr>
          <w:rFonts w:hint="eastAsia"/>
        </w:rPr>
        <w:t>文件在</w:t>
      </w:r>
      <w:r w:rsidRPr="00C12C80">
        <w:rPr>
          <w:rFonts w:hint="eastAsia"/>
        </w:rPr>
        <w:t>project</w:t>
      </w:r>
      <w:r w:rsidRPr="00C12C80">
        <w:rPr>
          <w:rFonts w:hint="eastAsia"/>
        </w:rPr>
        <w:t>子目录中。</w:t>
      </w:r>
      <w:r w:rsidRPr="00C12C80">
        <w:rPr>
          <w:rFonts w:hint="eastAsia"/>
        </w:rPr>
        <w:t>project</w:t>
      </w:r>
      <w:r w:rsidRPr="00C12C80">
        <w:rPr>
          <w:rFonts w:hint="eastAsia"/>
        </w:rPr>
        <w:t>目录可以包含</w:t>
      </w:r>
      <w:r w:rsidRPr="00C12C80">
        <w:rPr>
          <w:rFonts w:hint="eastAsia"/>
        </w:rPr>
        <w:t>.scala</w:t>
      </w:r>
      <w:r w:rsidRPr="00C12C80">
        <w:rPr>
          <w:rFonts w:hint="eastAsia"/>
        </w:rPr>
        <w:t>文件，这些文件最后会和</w:t>
      </w:r>
      <w:r w:rsidRPr="00C12C80">
        <w:rPr>
          <w:rFonts w:hint="eastAsia"/>
        </w:rPr>
        <w:t>.sbt</w:t>
      </w:r>
      <w:r w:rsidR="001F3CB6">
        <w:rPr>
          <w:rFonts w:hint="eastAsia"/>
        </w:rPr>
        <w:t>文件合并共同构成完整的构建定义。</w:t>
      </w:r>
      <w:r w:rsidRPr="00EA729A">
        <w:rPr>
          <w:rFonts w:hint="eastAsia"/>
        </w:rPr>
        <w:t>除</w:t>
      </w:r>
      <w:r w:rsidRPr="00EA729A">
        <w:rPr>
          <w:rFonts w:hint="eastAsia"/>
        </w:rPr>
        <w:t>build.sbt</w:t>
      </w:r>
      <w:r w:rsidRPr="00EA729A">
        <w:rPr>
          <w:rFonts w:hint="eastAsia"/>
        </w:rPr>
        <w:t>之外，</w:t>
      </w:r>
      <w:r>
        <w:rPr>
          <w:rFonts w:hint="eastAsia"/>
        </w:rPr>
        <w:t>p</w:t>
      </w:r>
      <w:r>
        <w:t>roject</w:t>
      </w:r>
      <w:r w:rsidRPr="00EA729A">
        <w:rPr>
          <w:rFonts w:hint="eastAsia"/>
        </w:rPr>
        <w:t>目录还可以包含</w:t>
      </w:r>
      <w:r w:rsidRPr="00EA729A">
        <w:rPr>
          <w:rFonts w:hint="eastAsia"/>
        </w:rPr>
        <w:t>.scala</w:t>
      </w:r>
      <w:r w:rsidRPr="00EA729A">
        <w:rPr>
          <w:rFonts w:hint="eastAsia"/>
        </w:rPr>
        <w:t>文件</w:t>
      </w:r>
      <w:r w:rsidR="00E04D45">
        <w:rPr>
          <w:rFonts w:hint="eastAsia"/>
        </w:rPr>
        <w:t>用来</w:t>
      </w:r>
      <w:r w:rsidRPr="00EA729A">
        <w:rPr>
          <w:rFonts w:hint="eastAsia"/>
        </w:rPr>
        <w:t>定义助手对象和一次性插件。</w:t>
      </w:r>
      <w:r w:rsidR="000619DC">
        <w:rPr>
          <w:rFonts w:hint="eastAsia"/>
        </w:rPr>
        <w:t>我们</w:t>
      </w:r>
      <w:r w:rsidRPr="00EA729A">
        <w:rPr>
          <w:rFonts w:hint="eastAsia"/>
        </w:rPr>
        <w:t>可能会在项目中看到</w:t>
      </w:r>
      <w:r w:rsidRPr="00EA729A">
        <w:rPr>
          <w:rFonts w:hint="eastAsia"/>
        </w:rPr>
        <w:t>.sbt</w:t>
      </w:r>
      <w:r w:rsidR="000619DC">
        <w:rPr>
          <w:rFonts w:hint="eastAsia"/>
        </w:rPr>
        <w:t>文件，但</w:t>
      </w:r>
      <w:r w:rsidRPr="00EA729A">
        <w:rPr>
          <w:rFonts w:hint="eastAsia"/>
        </w:rPr>
        <w:t>不等同于项目基本目录中的</w:t>
      </w:r>
      <w:r w:rsidRPr="00EA729A">
        <w:rPr>
          <w:rFonts w:hint="eastAsia"/>
        </w:rPr>
        <w:t>.sbt</w:t>
      </w:r>
      <w:r w:rsidRPr="00EA729A">
        <w:rPr>
          <w:rFonts w:hint="eastAsia"/>
        </w:rPr>
        <w:t>文件。</w:t>
      </w:r>
      <w:r>
        <w:rPr>
          <w:rFonts w:hint="eastAsia"/>
        </w:rPr>
        <w:t>build.properties</w:t>
      </w:r>
      <w:r>
        <w:rPr>
          <w:rFonts w:hint="eastAsia"/>
        </w:rPr>
        <w:t>文件控制</w:t>
      </w:r>
      <w:r>
        <w:rPr>
          <w:rFonts w:hint="eastAsia"/>
        </w:rPr>
        <w:t>SBT</w:t>
      </w:r>
      <w:r>
        <w:rPr>
          <w:rFonts w:hint="eastAsia"/>
        </w:rPr>
        <w:t>的版本。不同的项目可以在同一开发环境中使用不同版本的工具。</w:t>
      </w:r>
      <w:r>
        <w:rPr>
          <w:rFonts w:hint="eastAsia"/>
        </w:rPr>
        <w:t>build.properties</w:t>
      </w:r>
      <w:r>
        <w:rPr>
          <w:rFonts w:hint="eastAsia"/>
        </w:rPr>
        <w:t>文件始终包含一个标识</w:t>
      </w:r>
      <w:r>
        <w:rPr>
          <w:rFonts w:hint="eastAsia"/>
        </w:rPr>
        <w:t>SBT</w:t>
      </w:r>
      <w:r w:rsidR="00E04D45">
        <w:rPr>
          <w:rFonts w:hint="eastAsia"/>
        </w:rPr>
        <w:t>版本的属性，</w:t>
      </w:r>
      <w:r>
        <w:rPr>
          <w:rFonts w:hint="eastAsia"/>
        </w:rPr>
        <w:t>例子中该版本是</w:t>
      </w:r>
      <w:r>
        <w:rPr>
          <w:rFonts w:hint="eastAsia"/>
        </w:rPr>
        <w:t>0.13.15</w:t>
      </w:r>
      <w:r>
        <w:rPr>
          <w:rFonts w:hint="eastAsia"/>
        </w:rPr>
        <w:t>。</w:t>
      </w:r>
    </w:p>
    <w:p w14:paraId="047C9D63" w14:textId="77777777" w:rsidR="005C4679" w:rsidRDefault="005C4679" w:rsidP="005C4679">
      <w:pPr>
        <w:pStyle w:val="a7"/>
      </w:pPr>
      <w:r>
        <w:t># SBT Properties File: controls version of sbt tool</w:t>
      </w:r>
    </w:p>
    <w:p w14:paraId="3BAE91D7" w14:textId="77777777" w:rsidR="005C4679" w:rsidRDefault="005C4679" w:rsidP="005C4679">
      <w:pPr>
        <w:pStyle w:val="a7"/>
      </w:pPr>
      <w:proofErr w:type="gramStart"/>
      <w:r>
        <w:t>sbt.version</w:t>
      </w:r>
      <w:proofErr w:type="gramEnd"/>
      <w:r>
        <w:t>=0.13.15</w:t>
      </w:r>
    </w:p>
    <w:p w14:paraId="331DCBC2" w14:textId="426C38BA" w:rsidR="005C4679" w:rsidRDefault="005C4679" w:rsidP="005C4679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8</w:t>
      </w:r>
      <w:r w:rsidR="00C56D57">
        <w:fldChar w:fldCharType="end"/>
      </w:r>
    </w:p>
    <w:p w14:paraId="191EA579" w14:textId="283AFA0C" w:rsidR="005C4679" w:rsidRDefault="00B524E9" w:rsidP="005C4679">
      <w:pPr>
        <w:ind w:firstLine="420"/>
      </w:pPr>
      <w:r>
        <w:rPr>
          <w:rFonts w:hint="eastAsia"/>
        </w:rPr>
        <w:t>什么是插件？插件继承了构建定义，大多数通常是添加设置，</w:t>
      </w:r>
      <w:r w:rsidR="005C4679">
        <w:rPr>
          <w:rFonts w:hint="eastAsia"/>
        </w:rPr>
        <w:t>新的设置可以是新的任务。例如，一个插件可以添加一个</w:t>
      </w:r>
      <w:r w:rsidR="005C4679">
        <w:rPr>
          <w:rFonts w:hint="eastAsia"/>
        </w:rPr>
        <w:t>codeCoverage</w:t>
      </w:r>
      <w:r w:rsidR="005C4679">
        <w:rPr>
          <w:rFonts w:hint="eastAsia"/>
        </w:rPr>
        <w:t>任务来生成一个测试覆盖率报告。如果在</w:t>
      </w:r>
      <w:r w:rsidR="005C4679">
        <w:rPr>
          <w:rFonts w:hint="eastAsia"/>
        </w:rPr>
        <w:t>hello</w:t>
      </w:r>
      <w:r w:rsidR="005C4679">
        <w:rPr>
          <w:rFonts w:hint="eastAsia"/>
        </w:rPr>
        <w:t>目录下，而且正在往构建定义中添加一个</w:t>
      </w:r>
      <w:r w:rsidR="005C4679">
        <w:rPr>
          <w:rFonts w:hint="eastAsia"/>
        </w:rPr>
        <w:t>sbt-site</w:t>
      </w:r>
      <w:r w:rsidR="005C4679">
        <w:rPr>
          <w:rFonts w:hint="eastAsia"/>
        </w:rPr>
        <w:t>插件，创建</w:t>
      </w:r>
      <w:r w:rsidR="005C4679">
        <w:rPr>
          <w:rFonts w:hint="eastAsia"/>
        </w:rPr>
        <w:t>hello/project/site.sbt</w:t>
      </w:r>
      <w:r w:rsidR="005C4679">
        <w:rPr>
          <w:rFonts w:hint="eastAsia"/>
        </w:rPr>
        <w:t>并且通过传递插件的</w:t>
      </w:r>
      <w:r w:rsidR="005C4679">
        <w:rPr>
          <w:rFonts w:hint="eastAsia"/>
        </w:rPr>
        <w:t>Ivy</w:t>
      </w:r>
      <w:r w:rsidR="005C4679">
        <w:rPr>
          <w:rFonts w:hint="eastAsia"/>
        </w:rPr>
        <w:t>模块</w:t>
      </w:r>
      <w:r w:rsidR="005C4679">
        <w:rPr>
          <w:rFonts w:hint="eastAsia"/>
        </w:rPr>
        <w:t>ID</w:t>
      </w:r>
      <w:r w:rsidR="005C4679">
        <w:rPr>
          <w:rFonts w:hint="eastAsia"/>
        </w:rPr>
        <w:t>声明插件依赖给</w:t>
      </w:r>
      <w:r w:rsidR="005C4679">
        <w:rPr>
          <w:rFonts w:hint="eastAsia"/>
        </w:rPr>
        <w:t>addSbtPlugin</w:t>
      </w:r>
      <w:r w:rsidR="005C4679">
        <w:rPr>
          <w:rFonts w:hint="eastAsia"/>
        </w:rPr>
        <w:t>：</w:t>
      </w:r>
    </w:p>
    <w:p w14:paraId="47BEDE2F" w14:textId="77777777" w:rsidR="005C4679" w:rsidRDefault="005C4679" w:rsidP="005C4679">
      <w:pPr>
        <w:ind w:firstLine="420"/>
      </w:pPr>
    </w:p>
    <w:p w14:paraId="005E9901" w14:textId="77777777" w:rsidR="005C4679" w:rsidRDefault="005C4679" w:rsidP="005C4679">
      <w:pPr>
        <w:pStyle w:val="a7"/>
      </w:pPr>
      <w:proofErr w:type="gramStart"/>
      <w:r>
        <w:t>addSbtPlugin(</w:t>
      </w:r>
      <w:proofErr w:type="gramEnd"/>
      <w:r>
        <w:t>"com.typesafe.sbt" % "sbt-site" % "0.7.0")</w:t>
      </w:r>
    </w:p>
    <w:p w14:paraId="48206C5E" w14:textId="51971FB7" w:rsidR="005C4679" w:rsidRPr="00823663" w:rsidRDefault="005C4679" w:rsidP="005C4679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9</w:t>
      </w:r>
      <w:r w:rsidR="00C56D57">
        <w:fldChar w:fldCharType="end"/>
      </w:r>
    </w:p>
    <w:p w14:paraId="1EEA240D" w14:textId="77777777" w:rsidR="005C4679" w:rsidRDefault="005C4679" w:rsidP="005C4679">
      <w:pPr>
        <w:ind w:firstLine="420"/>
      </w:pPr>
      <w:r>
        <w:rPr>
          <w:rFonts w:hint="eastAsia"/>
        </w:rPr>
        <w:t>如果添加</w:t>
      </w:r>
      <w:r>
        <w:rPr>
          <w:rFonts w:hint="eastAsia"/>
        </w:rPr>
        <w:t>sbt-assembly</w:t>
      </w:r>
      <w:r>
        <w:rPr>
          <w:rFonts w:hint="eastAsia"/>
        </w:rPr>
        <w:t>，像下面这样创建</w:t>
      </w:r>
      <w:r>
        <w:rPr>
          <w:rFonts w:hint="eastAsia"/>
        </w:rPr>
        <w:t xml:space="preserve"> hello/project/assembly.sbt</w:t>
      </w:r>
      <w:r>
        <w:rPr>
          <w:rFonts w:hint="eastAsia"/>
        </w:rPr>
        <w:t>：</w:t>
      </w:r>
    </w:p>
    <w:p w14:paraId="1775B6AE" w14:textId="77777777" w:rsidR="005C4679" w:rsidRDefault="005C4679" w:rsidP="005C4679">
      <w:pPr>
        <w:pStyle w:val="a7"/>
      </w:pPr>
      <w:proofErr w:type="gramStart"/>
      <w:r>
        <w:t>addSbtPlugin(</w:t>
      </w:r>
      <w:proofErr w:type="gramEnd"/>
      <w:r>
        <w:t>"com.eed3si9n" % "sbt-assembly" % "0.11.2")</w:t>
      </w:r>
    </w:p>
    <w:p w14:paraId="19EDEE48" w14:textId="142E50BA" w:rsidR="005C4679" w:rsidRPr="00823663" w:rsidRDefault="005C4679" w:rsidP="005C4679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10</w:t>
      </w:r>
      <w:r w:rsidR="00C56D57">
        <w:fldChar w:fldCharType="end"/>
      </w:r>
    </w:p>
    <w:p w14:paraId="57DAF50E" w14:textId="77777777" w:rsidR="005C4679" w:rsidRDefault="005C4679" w:rsidP="005C4679">
      <w:pPr>
        <w:ind w:firstLine="420"/>
      </w:pPr>
      <w:r>
        <w:rPr>
          <w:rFonts w:hint="eastAsia"/>
        </w:rPr>
        <w:t>不是所有的插件都在同一个默认的仓库中，而且一个插件的文档会指导添加能够找到它的仓库：</w:t>
      </w:r>
    </w:p>
    <w:p w14:paraId="05F7FD12" w14:textId="77777777" w:rsidR="005C4679" w:rsidRDefault="005C4679" w:rsidP="005C4679">
      <w:pPr>
        <w:pStyle w:val="a7"/>
      </w:pPr>
      <w:r>
        <w:t>resolvers += Resolver.sonatypeRepo("public")</w:t>
      </w:r>
    </w:p>
    <w:p w14:paraId="15B44CFF" w14:textId="1E8BFAC1" w:rsidR="005C4679" w:rsidRPr="00823663" w:rsidRDefault="005C4679" w:rsidP="005C4679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11</w:t>
      </w:r>
      <w:r w:rsidR="00C56D57">
        <w:fldChar w:fldCharType="end"/>
      </w:r>
    </w:p>
    <w:p w14:paraId="40FA819E" w14:textId="77777777" w:rsidR="005C4679" w:rsidRPr="00C12C80" w:rsidRDefault="005C4679" w:rsidP="005C4679">
      <w:pPr>
        <w:ind w:firstLine="420"/>
      </w:pPr>
      <w:r>
        <w:rPr>
          <w:rFonts w:hint="eastAsia"/>
        </w:rPr>
        <w:t>插件通常提供设置将它添加到项目并且开启插件功能。</w:t>
      </w:r>
    </w:p>
    <w:p w14:paraId="654B5FF7" w14:textId="77777777" w:rsidR="005C4679" w:rsidRDefault="005C4679" w:rsidP="005C4679">
      <w:pPr>
        <w:pStyle w:val="a6"/>
        <w:ind w:firstLine="420"/>
      </w:pPr>
      <w:r>
        <w:t>src</w:t>
      </w:r>
    </w:p>
    <w:p w14:paraId="17AD7135" w14:textId="77777777" w:rsidR="005C4679" w:rsidRDefault="005C4679" w:rsidP="005C4679">
      <w:pPr>
        <w:ind w:firstLine="420"/>
      </w:pPr>
      <w:r w:rsidRPr="007615C8">
        <w:rPr>
          <w:rFonts w:hint="eastAsia"/>
        </w:rPr>
        <w:lastRenderedPageBreak/>
        <w:t>sbt</w:t>
      </w:r>
      <w:r w:rsidRPr="007615C8">
        <w:rPr>
          <w:rFonts w:hint="eastAsia"/>
        </w:rPr>
        <w:t>默认使用与</w:t>
      </w:r>
      <w:r w:rsidRPr="007615C8">
        <w:rPr>
          <w:rFonts w:hint="eastAsia"/>
        </w:rPr>
        <w:t>Maven</w:t>
      </w:r>
      <w:r w:rsidRPr="007615C8">
        <w:rPr>
          <w:rFonts w:hint="eastAsia"/>
        </w:rPr>
        <w:t>相同的目录结构</w:t>
      </w:r>
      <w:r>
        <w:rPr>
          <w:rFonts w:hint="eastAsia"/>
        </w:rPr>
        <w:t>放置</w:t>
      </w:r>
      <w:r w:rsidRPr="007615C8">
        <w:rPr>
          <w:rFonts w:hint="eastAsia"/>
        </w:rPr>
        <w:t>源文件</w:t>
      </w:r>
      <w:r>
        <w:rPr>
          <w:rFonts w:hint="eastAsia"/>
        </w:rPr>
        <w:t>，</w:t>
      </w:r>
      <w:r w:rsidRPr="007615C8">
        <w:rPr>
          <w:rFonts w:hint="eastAsia"/>
        </w:rPr>
        <w:t>所有路径都相对于基本目录</w:t>
      </w:r>
      <w:r>
        <w:rPr>
          <w:rFonts w:hint="eastAsia"/>
        </w:rPr>
        <w:t>。在</w:t>
      </w:r>
      <w:r>
        <w:rPr>
          <w:rFonts w:hint="eastAsia"/>
        </w:rPr>
        <w:t>src/</w:t>
      </w:r>
      <w:r>
        <w:rPr>
          <w:rFonts w:hint="eastAsia"/>
        </w:rPr>
        <w:t>中的其他目录将被忽略。另外，所有隐藏的目录都将被忽略。源代码可以放在项目的基本目录中</w:t>
      </w:r>
      <w:r>
        <w:rPr>
          <w:rFonts w:hint="eastAsia"/>
        </w:rPr>
        <w:t>hello/app.scala</w:t>
      </w:r>
      <w:r>
        <w:rPr>
          <w:rFonts w:hint="eastAsia"/>
        </w:rPr>
        <w:t>，这可能适用于小型项目，但对于普通项目，人们倾向于将项目放在</w:t>
      </w:r>
      <w:r>
        <w:rPr>
          <w:rFonts w:hint="eastAsia"/>
        </w:rPr>
        <w:t>src/main/</w:t>
      </w:r>
      <w:r>
        <w:rPr>
          <w:rFonts w:hint="eastAsia"/>
        </w:rPr>
        <w:t>目录中以保持整洁。</w:t>
      </w:r>
      <w:r>
        <w:rPr>
          <w:rFonts w:hint="eastAsia"/>
        </w:rPr>
        <w:t>src/main/java</w:t>
      </w:r>
      <w:r>
        <w:rPr>
          <w:rFonts w:hint="eastAsia"/>
        </w:rPr>
        <w:t>这个目录是</w:t>
      </w:r>
      <w:r>
        <w:rPr>
          <w:rFonts w:hint="eastAsia"/>
        </w:rPr>
        <w:t>SBT</w:t>
      </w:r>
      <w:r>
        <w:rPr>
          <w:rFonts w:hint="eastAsia"/>
        </w:rPr>
        <w:t>希望放</w:t>
      </w:r>
      <w:r>
        <w:rPr>
          <w:rFonts w:hint="eastAsia"/>
        </w:rPr>
        <w:t>Java</w:t>
      </w:r>
      <w:r>
        <w:rPr>
          <w:rFonts w:hint="eastAsia"/>
        </w:rPr>
        <w:t>源代码的地方；</w:t>
      </w:r>
      <w:r>
        <w:rPr>
          <w:rFonts w:hint="eastAsia"/>
        </w:rPr>
        <w:t>src/main/scala</w:t>
      </w:r>
      <w:r>
        <w:rPr>
          <w:rFonts w:hint="eastAsia"/>
        </w:rPr>
        <w:t>这个目录是</w:t>
      </w:r>
      <w:r>
        <w:rPr>
          <w:rFonts w:hint="eastAsia"/>
        </w:rPr>
        <w:t>SBT</w:t>
      </w:r>
      <w:r>
        <w:rPr>
          <w:rFonts w:hint="eastAsia"/>
        </w:rPr>
        <w:t>放</w:t>
      </w:r>
      <w:r>
        <w:rPr>
          <w:rFonts w:hint="eastAsia"/>
        </w:rPr>
        <w:t>Scala</w:t>
      </w:r>
      <w:r>
        <w:rPr>
          <w:rFonts w:hint="eastAsia"/>
        </w:rPr>
        <w:t>源代码的地方。</w:t>
      </w:r>
    </w:p>
    <w:p w14:paraId="73DCB5FF" w14:textId="77777777" w:rsidR="005C4679" w:rsidRDefault="005C4679" w:rsidP="005C4679">
      <w:pPr>
        <w:pStyle w:val="a6"/>
        <w:ind w:firstLine="420"/>
      </w:pPr>
      <w:r>
        <w:rPr>
          <w:rFonts w:hint="eastAsia"/>
        </w:rPr>
        <w:t>target</w:t>
      </w:r>
    </w:p>
    <w:p w14:paraId="753EFD3B" w14:textId="62257202" w:rsidR="005C4679" w:rsidRDefault="005C4679" w:rsidP="005C4679">
      <w:pPr>
        <w:ind w:firstLine="420"/>
      </w:pPr>
      <w:r>
        <w:rPr>
          <w:rFonts w:hint="eastAsia"/>
        </w:rPr>
        <w:t>此目录是</w:t>
      </w:r>
      <w:r>
        <w:rPr>
          <w:rFonts w:hint="eastAsia"/>
        </w:rPr>
        <w:t>SBT</w:t>
      </w:r>
      <w:r>
        <w:rPr>
          <w:rFonts w:hint="eastAsia"/>
        </w:rPr>
        <w:t>放置编译的类和</w:t>
      </w:r>
      <w:r w:rsidR="00F91460">
        <w:rPr>
          <w:rFonts w:hint="eastAsia"/>
        </w:rPr>
        <w:t>jar</w:t>
      </w:r>
      <w:r>
        <w:rPr>
          <w:rFonts w:hint="eastAsia"/>
        </w:rPr>
        <w:t>文件的位置。</w:t>
      </w:r>
    </w:p>
    <w:p w14:paraId="0C85BB8B" w14:textId="77777777" w:rsidR="005C4679" w:rsidRDefault="005C4679" w:rsidP="005C4679">
      <w:pPr>
        <w:ind w:firstLine="420"/>
      </w:pPr>
      <w:r w:rsidRPr="009E6F70">
        <w:rPr>
          <w:rFonts w:hint="eastAsia"/>
        </w:rPr>
        <w:t>最后，有两个非常简单的</w:t>
      </w:r>
      <w:r w:rsidRPr="009E6F70">
        <w:rPr>
          <w:rFonts w:hint="eastAsia"/>
        </w:rPr>
        <w:t>Spark</w:t>
      </w:r>
      <w:r w:rsidRPr="009E6F70">
        <w:rPr>
          <w:rFonts w:hint="eastAsia"/>
        </w:rPr>
        <w:t>应用程序（在</w:t>
      </w:r>
      <w:r w:rsidRPr="009E6F70">
        <w:rPr>
          <w:rFonts w:hint="eastAsia"/>
        </w:rPr>
        <w:t>Java</w:t>
      </w:r>
      <w:r w:rsidRPr="009E6F70">
        <w:rPr>
          <w:rFonts w:hint="eastAsia"/>
        </w:rPr>
        <w:t>和</w:t>
      </w:r>
      <w:r w:rsidRPr="009E6F70">
        <w:rPr>
          <w:rFonts w:hint="eastAsia"/>
        </w:rPr>
        <w:t>Scala</w:t>
      </w:r>
      <w:r w:rsidRPr="009E6F70">
        <w:rPr>
          <w:rFonts w:hint="eastAsia"/>
        </w:rPr>
        <w:t>中）用于演示</w:t>
      </w:r>
      <w:r w:rsidRPr="009E6F70">
        <w:rPr>
          <w:rFonts w:hint="eastAsia"/>
        </w:rPr>
        <w:t>SBT</w:t>
      </w:r>
      <w:r>
        <w:rPr>
          <w:rFonts w:hint="eastAsia"/>
        </w:rPr>
        <w:t>。</w:t>
      </w:r>
      <w:r w:rsidRPr="009E6F70">
        <w:rPr>
          <w:rFonts w:hint="eastAsia"/>
        </w:rPr>
        <w:t>每个应用程序都依赖于</w:t>
      </w:r>
      <w:r w:rsidRPr="009E6F70">
        <w:rPr>
          <w:rFonts w:hint="eastAsia"/>
        </w:rPr>
        <w:t>Apache Commons CS</w:t>
      </w:r>
      <w:r>
        <w:rPr>
          <w:rFonts w:hint="eastAsia"/>
        </w:rPr>
        <w:t>V</w:t>
      </w:r>
      <w:r w:rsidRPr="009E6F70">
        <w:rPr>
          <w:rFonts w:hint="eastAsia"/>
        </w:rPr>
        <w:t>库，因此可以演示</w:t>
      </w:r>
      <w:r w:rsidRPr="009E6F70">
        <w:rPr>
          <w:rFonts w:hint="eastAsia"/>
        </w:rPr>
        <w:t>SBT</w:t>
      </w:r>
      <w:r w:rsidRPr="009E6F70">
        <w:rPr>
          <w:rFonts w:hint="eastAsia"/>
        </w:rPr>
        <w:t>如何处理依赖关系。</w:t>
      </w:r>
    </w:p>
    <w:p w14:paraId="3F174CB3" w14:textId="77777777" w:rsidR="005C4679" w:rsidRDefault="005C4679" w:rsidP="005C4679">
      <w:pPr>
        <w:pStyle w:val="a7"/>
      </w:pPr>
      <w:r>
        <w:t>/**</w:t>
      </w:r>
    </w:p>
    <w:p w14:paraId="7BE655E7" w14:textId="77777777" w:rsidR="005C4679" w:rsidRDefault="005C4679" w:rsidP="005C4679">
      <w:pPr>
        <w:pStyle w:val="a7"/>
      </w:pPr>
      <w:r>
        <w:t xml:space="preserve"> * A simple Scala application with an external dependency to</w:t>
      </w:r>
    </w:p>
    <w:p w14:paraId="4E7A67D1" w14:textId="77777777" w:rsidR="005C4679" w:rsidRDefault="005C4679" w:rsidP="005C4679">
      <w:pPr>
        <w:pStyle w:val="a7"/>
      </w:pPr>
      <w:r>
        <w:t xml:space="preserve"> * demonstrate building and submitting as well as creating an</w:t>
      </w:r>
    </w:p>
    <w:p w14:paraId="48EDA227" w14:textId="450D224B" w:rsidR="005C4679" w:rsidRDefault="005C4679" w:rsidP="005C4679">
      <w:pPr>
        <w:pStyle w:val="a7"/>
      </w:pPr>
      <w:r>
        <w:t xml:space="preserve"> * assembly </w:t>
      </w:r>
      <w:r w:rsidR="00F91460">
        <w:t>jar</w:t>
      </w:r>
      <w:r>
        <w:t>.</w:t>
      </w:r>
    </w:p>
    <w:p w14:paraId="5F729B37" w14:textId="77777777" w:rsidR="005C4679" w:rsidRDefault="005C4679" w:rsidP="005C4679">
      <w:pPr>
        <w:pStyle w:val="a7"/>
      </w:pPr>
      <w:r>
        <w:t xml:space="preserve"> */</w:t>
      </w:r>
    </w:p>
    <w:p w14:paraId="4AB98025" w14:textId="77777777" w:rsidR="005C4679" w:rsidRDefault="005C4679" w:rsidP="005C4679">
      <w:pPr>
        <w:pStyle w:val="a7"/>
      </w:pPr>
      <w:r>
        <w:t xml:space="preserve">object </w:t>
      </w:r>
      <w:proofErr w:type="gramStart"/>
      <w:r>
        <w:t>SBuilding{</w:t>
      </w:r>
      <w:proofErr w:type="gramEnd"/>
    </w:p>
    <w:p w14:paraId="4975EC40" w14:textId="77777777" w:rsidR="005C4679" w:rsidRDefault="005C4679" w:rsidP="005C4679">
      <w:pPr>
        <w:pStyle w:val="a7"/>
      </w:pPr>
      <w:r>
        <w:t xml:space="preserve">    def </w:t>
      </w:r>
      <w:proofErr w:type="gramStart"/>
      <w:r>
        <w:t>main(</w:t>
      </w:r>
      <w:proofErr w:type="gramEnd"/>
      <w:r>
        <w:t>args: Array[String]) {</w:t>
      </w:r>
    </w:p>
    <w:p w14:paraId="4BF520CD" w14:textId="77777777" w:rsidR="005C4679" w:rsidRDefault="005C4679" w:rsidP="005C4679">
      <w:pPr>
        <w:pStyle w:val="a7"/>
      </w:pPr>
      <w:r>
        <w:t xml:space="preserve">        val spark = </w:t>
      </w:r>
      <w:proofErr w:type="gramStart"/>
      <w:r>
        <w:t>SparkSession.builder.appName</w:t>
      </w:r>
      <w:proofErr w:type="gramEnd"/>
      <w:r>
        <w:t>("SBuilding").getOrCreate()</w:t>
      </w:r>
    </w:p>
    <w:p w14:paraId="15F8323D" w14:textId="77777777" w:rsidR="005C4679" w:rsidRDefault="005C4679" w:rsidP="005C4679">
      <w:pPr>
        <w:pStyle w:val="a7"/>
      </w:pPr>
      <w:r>
        <w:t xml:space="preserve"> </w:t>
      </w:r>
    </w:p>
    <w:p w14:paraId="6DAC18DC" w14:textId="77777777" w:rsidR="005C4679" w:rsidRDefault="005C4679" w:rsidP="005C4679">
      <w:pPr>
        <w:pStyle w:val="a7"/>
      </w:pPr>
      <w:r>
        <w:t xml:space="preserve">        // Create a simple RDD containing 4 numbers.</w:t>
      </w:r>
    </w:p>
    <w:p w14:paraId="7E42B3CB" w14:textId="77777777" w:rsidR="005C4679" w:rsidRDefault="005C4679" w:rsidP="005C4679">
      <w:pPr>
        <w:pStyle w:val="a7"/>
      </w:pPr>
      <w:r>
        <w:t xml:space="preserve">        val numbers = </w:t>
      </w:r>
      <w:proofErr w:type="gramStart"/>
      <w:r>
        <w:t>Array(</w:t>
      </w:r>
      <w:proofErr w:type="gramEnd"/>
      <w:r>
        <w:t>1, 2, 3, 4)</w:t>
      </w:r>
    </w:p>
    <w:p w14:paraId="5FF866F5" w14:textId="77777777" w:rsidR="005C4679" w:rsidRDefault="005C4679" w:rsidP="005C4679">
      <w:pPr>
        <w:pStyle w:val="a7"/>
      </w:pPr>
      <w:r>
        <w:t xml:space="preserve">        val numbersListRdd = </w:t>
      </w:r>
      <w:proofErr w:type="gramStart"/>
      <w:r>
        <w:t>spark.sparkContext.parallelize</w:t>
      </w:r>
      <w:proofErr w:type="gramEnd"/>
      <w:r>
        <w:t>(numbers)</w:t>
      </w:r>
    </w:p>
    <w:p w14:paraId="5792BAB7" w14:textId="77777777" w:rsidR="005C4679" w:rsidRDefault="005C4679" w:rsidP="005C4679">
      <w:pPr>
        <w:pStyle w:val="a7"/>
      </w:pPr>
      <w:r>
        <w:t xml:space="preserve"> </w:t>
      </w:r>
    </w:p>
    <w:p w14:paraId="3311E608" w14:textId="77777777" w:rsidR="005C4679" w:rsidRDefault="005C4679" w:rsidP="005C4679">
      <w:pPr>
        <w:pStyle w:val="a7"/>
      </w:pPr>
      <w:r>
        <w:t xml:space="preserve">        // Convert this RDD into CSV (using Java CSV Commons library).</w:t>
      </w:r>
    </w:p>
    <w:p w14:paraId="50B29BCB" w14:textId="77777777" w:rsidR="005C4679" w:rsidRDefault="005C4679" w:rsidP="005C4679">
      <w:pPr>
        <w:pStyle w:val="a7"/>
      </w:pPr>
      <w:r>
        <w:t xml:space="preserve">        val printer = new </w:t>
      </w:r>
      <w:proofErr w:type="gramStart"/>
      <w:r>
        <w:t>CSVPrinter(</w:t>
      </w:r>
      <w:proofErr w:type="gramEnd"/>
      <w:r>
        <w:t>Console.out, CSVFormat.DEFAULT)</w:t>
      </w:r>
    </w:p>
    <w:p w14:paraId="6F0FA13F" w14:textId="77777777" w:rsidR="005C4679" w:rsidRDefault="005C4679" w:rsidP="005C4679">
      <w:pPr>
        <w:pStyle w:val="a7"/>
      </w:pPr>
      <w:r>
        <w:t xml:space="preserve">        val javaArray: Array[</w:t>
      </w:r>
      <w:proofErr w:type="gramStart"/>
      <w:r>
        <w:t>java.lang</w:t>
      </w:r>
      <w:proofErr w:type="gramEnd"/>
      <w:r>
        <w:t>.Integer] = numbersListRdd.collect() map java.lang.Integer.valueOf</w:t>
      </w:r>
    </w:p>
    <w:p w14:paraId="45A9DA4F" w14:textId="77777777" w:rsidR="005C4679" w:rsidRDefault="005C4679" w:rsidP="005C4679">
      <w:pPr>
        <w:pStyle w:val="a7"/>
      </w:pPr>
      <w:r>
        <w:t xml:space="preserve">        </w:t>
      </w:r>
      <w:proofErr w:type="gramStart"/>
      <w:r>
        <w:t>printer.printRecords</w:t>
      </w:r>
      <w:proofErr w:type="gramEnd"/>
      <w:r>
        <w:t>(javaArray)</w:t>
      </w:r>
    </w:p>
    <w:p w14:paraId="2028DC3F" w14:textId="77777777" w:rsidR="005C4679" w:rsidRDefault="005C4679" w:rsidP="005C4679">
      <w:pPr>
        <w:pStyle w:val="a7"/>
      </w:pPr>
      <w:r>
        <w:t xml:space="preserve"> </w:t>
      </w:r>
    </w:p>
    <w:p w14:paraId="5A9624AB" w14:textId="77777777" w:rsidR="005C4679" w:rsidRDefault="005C4679" w:rsidP="005C4679">
      <w:pPr>
        <w:pStyle w:val="a7"/>
      </w:pPr>
      <w:r>
        <w:t xml:space="preserve">        </w:t>
      </w:r>
      <w:proofErr w:type="gramStart"/>
      <w:r>
        <w:t>spark.stop</w:t>
      </w:r>
      <w:proofErr w:type="gramEnd"/>
      <w:r>
        <w:t>()</w:t>
      </w:r>
    </w:p>
    <w:p w14:paraId="4D098E69" w14:textId="77777777" w:rsidR="005C4679" w:rsidRDefault="005C4679" w:rsidP="005C4679">
      <w:pPr>
        <w:pStyle w:val="a7"/>
      </w:pPr>
      <w:r>
        <w:t xml:space="preserve">    }</w:t>
      </w:r>
    </w:p>
    <w:p w14:paraId="02A92744" w14:textId="77777777" w:rsidR="005C4679" w:rsidRDefault="005C4679" w:rsidP="005C4679">
      <w:pPr>
        <w:pStyle w:val="a7"/>
      </w:pPr>
      <w:r>
        <w:t>}</w:t>
      </w:r>
    </w:p>
    <w:p w14:paraId="5B1CD9B7" w14:textId="531EF2E0" w:rsidR="005C4679" w:rsidRDefault="005C4679" w:rsidP="00223A0D">
      <w:pPr>
        <w:pStyle w:val="Caption"/>
      </w:pPr>
      <w:bookmarkStart w:id="1" w:name="_Ref495263445"/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13</w:t>
      </w:r>
      <w:r w:rsidR="00C56D57">
        <w:fldChar w:fldCharType="end"/>
      </w:r>
      <w:bookmarkEnd w:id="1"/>
      <w:r>
        <w:t xml:space="preserve"> Scala</w:t>
      </w:r>
    </w:p>
    <w:p w14:paraId="5EE62E1D" w14:textId="132DCDF0" w:rsidR="00223A0D" w:rsidRDefault="00223A0D" w:rsidP="00223A0D">
      <w:pPr>
        <w:pStyle w:val="Heading4"/>
      </w:pPr>
      <w:r>
        <w:rPr>
          <w:rFonts w:hint="eastAsia"/>
        </w:rPr>
        <w:t>编译集成</w:t>
      </w:r>
    </w:p>
    <w:p w14:paraId="144BF6B2" w14:textId="738666A4" w:rsidR="005C7FE5" w:rsidRDefault="005C7FE5" w:rsidP="005C7FE5">
      <w:pPr>
        <w:ind w:firstLine="420"/>
      </w:pPr>
      <w:r>
        <w:rPr>
          <w:rFonts w:hint="eastAsia"/>
        </w:rPr>
        <w:t>对于底层的实现</w:t>
      </w:r>
      <w:r w:rsidRPr="008731F2">
        <w:rPr>
          <w:rFonts w:hint="eastAsia"/>
        </w:rPr>
        <w:t>，</w:t>
      </w:r>
      <w:r w:rsidRPr="008731F2">
        <w:rPr>
          <w:rFonts w:hint="eastAsia"/>
        </w:rPr>
        <w:t>SBT</w:t>
      </w:r>
      <w:r w:rsidRPr="008731F2">
        <w:rPr>
          <w:rFonts w:hint="eastAsia"/>
        </w:rPr>
        <w:t>使用</w:t>
      </w:r>
      <w:r w:rsidRPr="008731F2">
        <w:rPr>
          <w:rFonts w:hint="eastAsia"/>
        </w:rPr>
        <w:t>Apache Ivy</w:t>
      </w:r>
      <w:r w:rsidRPr="008731F2">
        <w:rPr>
          <w:rFonts w:hint="eastAsia"/>
        </w:rPr>
        <w:t>从</w:t>
      </w:r>
      <w:r w:rsidRPr="008731F2">
        <w:rPr>
          <w:rFonts w:hint="eastAsia"/>
        </w:rPr>
        <w:t>Maven2</w:t>
      </w:r>
      <w:r w:rsidRPr="008731F2">
        <w:rPr>
          <w:rFonts w:hint="eastAsia"/>
        </w:rPr>
        <w:t>存储库下载依赖关系。可以在</w:t>
      </w:r>
      <w:r w:rsidRPr="008731F2">
        <w:rPr>
          <w:rFonts w:hint="eastAsia"/>
        </w:rPr>
        <w:t>build.sbt</w:t>
      </w:r>
      <w:r w:rsidRPr="008731F2">
        <w:rPr>
          <w:rFonts w:hint="eastAsia"/>
        </w:rPr>
        <w:t>文件中定义的依赖关系，格式为</w:t>
      </w:r>
      <w:r>
        <w:rPr>
          <w:rFonts w:hint="eastAsia"/>
        </w:rPr>
        <w:t xml:space="preserve">groupID % </w:t>
      </w:r>
      <w:r w:rsidRPr="008731F2">
        <w:rPr>
          <w:rFonts w:hint="eastAsia"/>
        </w:rPr>
        <w:t>artifactID</w:t>
      </w:r>
      <w:r>
        <w:rPr>
          <w:rFonts w:hint="eastAsia"/>
        </w:rPr>
        <w:t xml:space="preserve"> % </w:t>
      </w:r>
      <w:r w:rsidRPr="008731F2">
        <w:rPr>
          <w:rFonts w:hint="eastAsia"/>
        </w:rPr>
        <w:t xml:space="preserve">revision </w:t>
      </w:r>
      <w:r w:rsidRPr="008731F2">
        <w:rPr>
          <w:rFonts w:hint="eastAsia"/>
        </w:rPr>
        <w:t>，对于使用</w:t>
      </w:r>
      <w:r w:rsidRPr="008731F2">
        <w:rPr>
          <w:rFonts w:hint="eastAsia"/>
        </w:rPr>
        <w:t>Maven</w:t>
      </w:r>
      <w:r w:rsidRPr="008731F2">
        <w:rPr>
          <w:rFonts w:hint="eastAsia"/>
        </w:rPr>
        <w:t>的开发人员来说，这可能是熟悉的。在示例中，有</w:t>
      </w:r>
      <w:r w:rsidRPr="008731F2">
        <w:rPr>
          <w:rFonts w:hint="eastAsia"/>
        </w:rPr>
        <w:t>3</w:t>
      </w:r>
      <w:r>
        <w:rPr>
          <w:rFonts w:hint="eastAsia"/>
        </w:rPr>
        <w:t>个依赖关系：</w:t>
      </w:r>
      <w:r w:rsidRPr="008731F2">
        <w:rPr>
          <w:rFonts w:hint="eastAsia"/>
        </w:rPr>
        <w:t>Commons CSV</w:t>
      </w:r>
      <w:r>
        <w:rPr>
          <w:rFonts w:hint="eastAsia"/>
        </w:rPr>
        <w:t>、</w:t>
      </w:r>
      <w:r w:rsidRPr="008731F2">
        <w:rPr>
          <w:rFonts w:hint="eastAsia"/>
        </w:rPr>
        <w:t>Spark Core</w:t>
      </w:r>
      <w:r w:rsidRPr="008731F2">
        <w:rPr>
          <w:rFonts w:hint="eastAsia"/>
        </w:rPr>
        <w:t>和</w:t>
      </w:r>
      <w:r w:rsidRPr="008731F2">
        <w:rPr>
          <w:rFonts w:hint="eastAsia"/>
        </w:rPr>
        <w:t>Spark SQL</w:t>
      </w:r>
      <w:r w:rsidRPr="008731F2">
        <w:rPr>
          <w:rFonts w:hint="eastAsia"/>
        </w:rPr>
        <w:t>：</w:t>
      </w:r>
    </w:p>
    <w:p w14:paraId="4143CC60" w14:textId="77777777" w:rsidR="005C7FE5" w:rsidRDefault="005C7FE5" w:rsidP="005C7FE5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.spark" %% "spark-core" % "2.2.0"</w:t>
      </w:r>
    </w:p>
    <w:p w14:paraId="6104642D" w14:textId="77777777" w:rsidR="005C7FE5" w:rsidRDefault="005C7FE5" w:rsidP="005C7FE5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.spark" %% "spark-sql" % "2.2.0"</w:t>
      </w:r>
    </w:p>
    <w:p w14:paraId="0084025F" w14:textId="77777777" w:rsidR="005C7FE5" w:rsidRDefault="005C7FE5" w:rsidP="005C7FE5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.commons" % "commons-csv" % "1.2"</w:t>
      </w:r>
    </w:p>
    <w:p w14:paraId="635B98D4" w14:textId="0D10F6B5" w:rsidR="005C7FE5" w:rsidRPr="001E2533" w:rsidRDefault="005C7FE5" w:rsidP="005C7FE5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14</w:t>
      </w:r>
      <w:r w:rsidR="00C56D57">
        <w:fldChar w:fldCharType="end"/>
      </w:r>
    </w:p>
    <w:p w14:paraId="4C02DE33" w14:textId="4249239B" w:rsidR="005C7FE5" w:rsidRDefault="005C7FE5" w:rsidP="005C7FE5">
      <w:pPr>
        <w:ind w:firstLine="420"/>
      </w:pPr>
      <w:r w:rsidRPr="003B2477">
        <w:rPr>
          <w:rFonts w:hint="eastAsia"/>
        </w:rPr>
        <w:t>如果使用</w:t>
      </w:r>
      <w:r>
        <w:rPr>
          <w:rFonts w:hint="eastAsia"/>
        </w:rPr>
        <w:t xml:space="preserve">groupID %% </w:t>
      </w:r>
      <w:r w:rsidRPr="003B2477">
        <w:rPr>
          <w:rFonts w:hint="eastAsia"/>
        </w:rPr>
        <w:t>artifactID</w:t>
      </w:r>
      <w:r>
        <w:rPr>
          <w:rFonts w:hint="eastAsia"/>
        </w:rPr>
        <w:t xml:space="preserve"> % </w:t>
      </w:r>
      <w:r w:rsidRPr="003B2477">
        <w:rPr>
          <w:rFonts w:hint="eastAsia"/>
        </w:rPr>
        <w:t>revision</w:t>
      </w:r>
      <w:r>
        <w:rPr>
          <w:rFonts w:hint="eastAsia"/>
        </w:rPr>
        <w:t>，</w:t>
      </w:r>
      <w:r w:rsidRPr="003B2477">
        <w:rPr>
          <w:rFonts w:hint="eastAsia"/>
        </w:rPr>
        <w:t>而不是</w:t>
      </w:r>
      <w:r w:rsidRPr="003B2477">
        <w:rPr>
          <w:rFonts w:hint="eastAsia"/>
        </w:rPr>
        <w:t>groupID</w:t>
      </w:r>
      <w:r>
        <w:rPr>
          <w:rFonts w:hint="eastAsia"/>
        </w:rPr>
        <w:t xml:space="preserve"> % </w:t>
      </w:r>
      <w:r w:rsidRPr="003B2477">
        <w:rPr>
          <w:rFonts w:hint="eastAsia"/>
        </w:rPr>
        <w:t>artifactID</w:t>
      </w:r>
      <w:r>
        <w:rPr>
          <w:rFonts w:hint="eastAsia"/>
        </w:rPr>
        <w:t xml:space="preserve"> % </w:t>
      </w:r>
      <w:r w:rsidRPr="003B2477">
        <w:rPr>
          <w:rFonts w:hint="eastAsia"/>
        </w:rPr>
        <w:t>revision</w:t>
      </w:r>
      <w:r w:rsidRPr="003B2477">
        <w:rPr>
          <w:rFonts w:hint="eastAsia"/>
        </w:rPr>
        <w:t>（区别是</w:t>
      </w:r>
      <w:r w:rsidRPr="003B2477">
        <w:rPr>
          <w:rFonts w:hint="eastAsia"/>
        </w:rPr>
        <w:t>groupID</w:t>
      </w:r>
      <w:r w:rsidRPr="003B2477">
        <w:rPr>
          <w:rFonts w:hint="eastAsia"/>
        </w:rPr>
        <w:t>后的</w:t>
      </w:r>
      <w:r>
        <w:rPr>
          <w:rFonts w:hint="eastAsia"/>
        </w:rPr>
        <w:t>双百分号</w:t>
      </w:r>
      <w:r w:rsidRPr="003B2477">
        <w:rPr>
          <w:rFonts w:hint="eastAsia"/>
        </w:rPr>
        <w:t>），</w:t>
      </w:r>
      <w:r w:rsidRPr="003B2477">
        <w:rPr>
          <w:rFonts w:hint="eastAsia"/>
        </w:rPr>
        <w:t>SBT</w:t>
      </w:r>
      <w:r>
        <w:rPr>
          <w:rFonts w:hint="eastAsia"/>
        </w:rPr>
        <w:t>将</w:t>
      </w:r>
      <w:r w:rsidRPr="003B2477">
        <w:rPr>
          <w:rFonts w:hint="eastAsia"/>
        </w:rPr>
        <w:t>项目的</w:t>
      </w:r>
      <w:r w:rsidRPr="003B2477">
        <w:rPr>
          <w:rFonts w:hint="eastAsia"/>
        </w:rPr>
        <w:t>Scala</w:t>
      </w:r>
      <w:r w:rsidRPr="003B2477">
        <w:rPr>
          <w:rFonts w:hint="eastAsia"/>
        </w:rPr>
        <w:t>版本添加到</w:t>
      </w:r>
      <w:r w:rsidRPr="003B2477">
        <w:rPr>
          <w:rFonts w:hint="eastAsia"/>
        </w:rPr>
        <w:t>artifactID</w:t>
      </w:r>
      <w:r>
        <w:rPr>
          <w:rFonts w:hint="eastAsia"/>
        </w:rPr>
        <w:t>，即</w:t>
      </w:r>
      <w:r>
        <w:t>spark-core</w:t>
      </w:r>
      <w:r>
        <w:rPr>
          <w:rFonts w:hint="eastAsia"/>
        </w:rPr>
        <w:t>_</w:t>
      </w:r>
      <w:r>
        <w:t>2.11.11</w:t>
      </w:r>
      <w:r w:rsidR="00F0781A">
        <w:rPr>
          <w:rFonts w:hint="eastAsia"/>
        </w:rPr>
        <w:t>，这只是一种</w:t>
      </w:r>
      <w:r>
        <w:rPr>
          <w:rFonts w:hint="eastAsia"/>
        </w:rPr>
        <w:t>明确</w:t>
      </w:r>
      <w:r>
        <w:rPr>
          <w:rFonts w:hint="eastAsia"/>
        </w:rPr>
        <w:t>Scala</w:t>
      </w:r>
      <w:r>
        <w:rPr>
          <w:rFonts w:hint="eastAsia"/>
        </w:rPr>
        <w:t>版本的捷径方式</w:t>
      </w:r>
      <w:r w:rsidRPr="0066340E">
        <w:rPr>
          <w:rFonts w:hint="eastAsia"/>
        </w:rPr>
        <w:t>。只能在</w:t>
      </w:r>
      <w:r w:rsidRPr="0066340E">
        <w:rPr>
          <w:rFonts w:hint="eastAsia"/>
        </w:rPr>
        <w:t>Java</w:t>
      </w:r>
      <w:r>
        <w:rPr>
          <w:rFonts w:hint="eastAsia"/>
        </w:rPr>
        <w:t>中使用的依赖库</w:t>
      </w:r>
      <w:r w:rsidRPr="0066340E">
        <w:rPr>
          <w:rFonts w:hint="eastAsia"/>
        </w:rPr>
        <w:t>应始终用单个百分比操作符（</w:t>
      </w:r>
      <w:r>
        <w:rPr>
          <w:rFonts w:hint="eastAsia"/>
        </w:rPr>
        <w:t>%</w:t>
      </w:r>
      <w:r w:rsidRPr="0066340E">
        <w:rPr>
          <w:rFonts w:hint="eastAsia"/>
        </w:rPr>
        <w:t>）编写。</w:t>
      </w:r>
      <w:r>
        <w:rPr>
          <w:rFonts w:hint="eastAsia"/>
        </w:rPr>
        <w:t>如果不知道依赖库</w:t>
      </w:r>
      <w:r w:rsidRPr="0066340E">
        <w:rPr>
          <w:rFonts w:hint="eastAsia"/>
        </w:rPr>
        <w:t>的</w:t>
      </w:r>
      <w:r w:rsidRPr="0066340E">
        <w:rPr>
          <w:rFonts w:hint="eastAsia"/>
        </w:rPr>
        <w:t>groupID</w:t>
      </w:r>
      <w:r w:rsidRPr="0066340E">
        <w:rPr>
          <w:rFonts w:hint="eastAsia"/>
        </w:rPr>
        <w:t>或</w:t>
      </w:r>
      <w:r w:rsidRPr="0066340E">
        <w:rPr>
          <w:rFonts w:hint="eastAsia"/>
        </w:rPr>
        <w:t>artifactID</w:t>
      </w:r>
      <w:r w:rsidRPr="0066340E">
        <w:rPr>
          <w:rFonts w:hint="eastAsia"/>
        </w:rPr>
        <w:t>，则可能会在该依赖项的网站或</w:t>
      </w:r>
      <w:r w:rsidRPr="0066340E">
        <w:rPr>
          <w:rFonts w:hint="eastAsia"/>
        </w:rPr>
        <w:t>Maven Central Repository</w:t>
      </w:r>
      <w:r w:rsidR="00F0781A">
        <w:rPr>
          <w:rFonts w:hint="eastAsia"/>
        </w:rPr>
        <w:t>中找到它们，</w:t>
      </w:r>
      <w:r w:rsidRPr="00012543">
        <w:rPr>
          <w:rFonts w:hint="eastAsia"/>
        </w:rPr>
        <w:t>用</w:t>
      </w:r>
      <w:r w:rsidRPr="00012543">
        <w:rPr>
          <w:rFonts w:hint="eastAsia"/>
        </w:rPr>
        <w:t>SBT</w:t>
      </w:r>
      <w:r w:rsidRPr="00012543">
        <w:rPr>
          <w:rFonts w:hint="eastAsia"/>
        </w:rPr>
        <w:t>构建的示例源代码。</w:t>
      </w:r>
    </w:p>
    <w:p w14:paraId="25132006" w14:textId="714569AE" w:rsidR="005C7FE5" w:rsidRDefault="005C7FE5" w:rsidP="005C7FE5">
      <w:pPr>
        <w:pStyle w:val="a7"/>
      </w:pPr>
      <w:r>
        <w:t>cd /root/spark</w:t>
      </w:r>
      <w:r w:rsidR="00FB7D26" w:rsidRPr="0060651F">
        <w:rPr>
          <w:rFonts w:hint="eastAsia"/>
        </w:rPr>
        <w:t>-</w:t>
      </w:r>
      <w:r>
        <w:t>app/building-sbt</w:t>
      </w:r>
    </w:p>
    <w:p w14:paraId="69C04352" w14:textId="77777777" w:rsidR="005C7FE5" w:rsidRDefault="005C7FE5" w:rsidP="005C7FE5">
      <w:pPr>
        <w:pStyle w:val="a7"/>
      </w:pPr>
      <w:r>
        <w:lastRenderedPageBreak/>
        <w:t>sbt clean</w:t>
      </w:r>
    </w:p>
    <w:p w14:paraId="0FE38306" w14:textId="77777777" w:rsidR="005C7FE5" w:rsidRDefault="005C7FE5" w:rsidP="005C7FE5">
      <w:pPr>
        <w:pStyle w:val="a7"/>
      </w:pPr>
      <w:r>
        <w:t>sbt package</w:t>
      </w:r>
    </w:p>
    <w:p w14:paraId="262635AD" w14:textId="77777777" w:rsidR="005C7FE5" w:rsidRDefault="005C7FE5" w:rsidP="005C7FE5">
      <w:pPr>
        <w:pStyle w:val="a7"/>
      </w:pPr>
      <w:r>
        <w:t># (This command may take a long time on its first run)</w:t>
      </w:r>
    </w:p>
    <w:p w14:paraId="22E6060A" w14:textId="0E2354BF" w:rsidR="005C7FE5" w:rsidRDefault="00C0751D" w:rsidP="00C0751D">
      <w:pPr>
        <w:pStyle w:val="Caption"/>
      </w:pPr>
      <w:bookmarkStart w:id="2" w:name="_Ref495268349"/>
      <w:r>
        <w:rPr>
          <w:rFonts w:hint="eastAsia"/>
        </w:rPr>
        <w:t>命令</w:t>
      </w:r>
      <w:r>
        <w:rPr>
          <w:rFonts w:hint="eastAsia"/>
        </w:rPr>
        <w:t xml:space="preserve"> 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>STYLEREF 1 \s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4</w:t>
      </w:r>
      <w:r w:rsidR="00012432">
        <w:fldChar w:fldCharType="end"/>
      </w:r>
      <w:r w:rsidR="00012432">
        <w:t>.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 xml:space="preserve">SEQ </w:instrText>
      </w:r>
      <w:r w:rsidR="00012432">
        <w:rPr>
          <w:rFonts w:hint="eastAsia"/>
        </w:rPr>
        <w:instrText>命令</w:instrText>
      </w:r>
      <w:r w:rsidR="00012432">
        <w:rPr>
          <w:rFonts w:hint="eastAsia"/>
        </w:rPr>
        <w:instrText xml:space="preserve"> \* ARABIC \s 1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3</w:t>
      </w:r>
      <w:r w:rsidR="00012432">
        <w:fldChar w:fldCharType="end"/>
      </w:r>
      <w:bookmarkEnd w:id="2"/>
      <w:r>
        <w:t xml:space="preserve"> </w:t>
      </w:r>
      <w:r w:rsidR="005C7FE5">
        <w:rPr>
          <w:rFonts w:hint="eastAsia"/>
        </w:rPr>
        <w:t>SBT</w:t>
      </w:r>
      <w:r w:rsidR="005C7FE5">
        <w:rPr>
          <w:rFonts w:hint="eastAsia"/>
        </w:rPr>
        <w:t>构建命令</w:t>
      </w:r>
    </w:p>
    <w:p w14:paraId="42606C78" w14:textId="434EF6E9" w:rsidR="005C7FE5" w:rsidRDefault="005C7FE5" w:rsidP="005C7FE5">
      <w:pPr>
        <w:ind w:firstLine="420"/>
      </w:pPr>
      <w:r>
        <w:rPr>
          <w:rFonts w:hint="eastAsia"/>
        </w:rPr>
        <w:t>package</w:t>
      </w:r>
      <w:r>
        <w:rPr>
          <w:rFonts w:hint="eastAsia"/>
        </w:rPr>
        <w:t>命令用于编译</w:t>
      </w:r>
      <w:r>
        <w:rPr>
          <w:rFonts w:hint="eastAsia"/>
        </w:rPr>
        <w:t>/src/main/</w:t>
      </w:r>
      <w:r>
        <w:rPr>
          <w:rFonts w:hint="eastAsia"/>
        </w:rPr>
        <w:t>中的源代码，并且创建一个没有任何依赖关系的项目代码的</w:t>
      </w:r>
      <w:r w:rsidR="00F91460">
        <w:rPr>
          <w:rFonts w:hint="eastAsia"/>
        </w:rPr>
        <w:t>jar</w:t>
      </w:r>
      <w:r>
        <w:rPr>
          <w:rFonts w:hint="eastAsia"/>
        </w:rPr>
        <w:t>文件。在</w:t>
      </w:r>
      <w:r w:rsidR="00362A00">
        <w:rPr>
          <w:rFonts w:hint="eastAsia"/>
        </w:rPr>
        <w:t>例子中的</w:t>
      </w:r>
      <w:r>
        <w:rPr>
          <w:rFonts w:hint="eastAsia"/>
        </w:rPr>
        <w:t>目录有</w:t>
      </w:r>
      <w:r>
        <w:rPr>
          <w:rFonts w:hint="eastAsia"/>
        </w:rPr>
        <w:t>Java</w:t>
      </w:r>
      <w:r>
        <w:rPr>
          <w:rFonts w:hint="eastAsia"/>
        </w:rPr>
        <w:t>和</w:t>
      </w:r>
      <w:r>
        <w:rPr>
          <w:rFonts w:hint="eastAsia"/>
        </w:rPr>
        <w:t>Scala</w:t>
      </w:r>
      <w:r>
        <w:rPr>
          <w:rFonts w:hint="eastAsia"/>
        </w:rPr>
        <w:t>应用程序，所以最终得到一个包含这两个应用程序的</w:t>
      </w:r>
      <w:r w:rsidR="00F91460">
        <w:rPr>
          <w:rFonts w:hint="eastAsia"/>
        </w:rPr>
        <w:t>jar</w:t>
      </w:r>
      <w:r>
        <w:rPr>
          <w:rFonts w:hint="eastAsia"/>
        </w:rPr>
        <w:t>文件。</w:t>
      </w:r>
      <w:r>
        <w:rPr>
          <w:rFonts w:hint="eastAsia"/>
        </w:rPr>
        <w:t>SBT</w:t>
      </w:r>
      <w:r>
        <w:rPr>
          <w:rFonts w:hint="eastAsia"/>
        </w:rPr>
        <w:t>中还有更多的配置选项可能需要了解，例如可以使用</w:t>
      </w:r>
      <w:r>
        <w:rPr>
          <w:rFonts w:hint="eastAsia"/>
        </w:rPr>
        <w:t>dependencyClasspath</w:t>
      </w:r>
      <w:r>
        <w:rPr>
          <w:rFonts w:hint="eastAsia"/>
        </w:rPr>
        <w:t>分隔编译</w:t>
      </w:r>
      <w:r w:rsidR="00362A00">
        <w:rPr>
          <w:rFonts w:hint="eastAsia"/>
        </w:rPr>
        <w:t>、</w:t>
      </w:r>
      <w:r>
        <w:rPr>
          <w:rFonts w:hint="eastAsia"/>
        </w:rPr>
        <w:t>测试和运行时依赖关系，或添加</w:t>
      </w:r>
      <w:r w:rsidRPr="00347FAB">
        <w:t>resolvers</w:t>
      </w:r>
      <w:r>
        <w:rPr>
          <w:rFonts w:hint="eastAsia"/>
        </w:rPr>
        <w:t>来标识用于下载依赖关系的备用存储库。有关详细信息，参阅</w:t>
      </w:r>
      <w:r>
        <w:rPr>
          <w:rFonts w:hint="eastAsia"/>
        </w:rPr>
        <w:t>SBT</w:t>
      </w:r>
      <w:r>
        <w:rPr>
          <w:rFonts w:hint="eastAsia"/>
        </w:rPr>
        <w:t>参考手册。</w:t>
      </w:r>
    </w:p>
    <w:p w14:paraId="082DFDA8" w14:textId="77777777" w:rsidR="005C7FE5" w:rsidRDefault="005C7FE5" w:rsidP="005C7FE5">
      <w:pPr>
        <w:ind w:firstLine="420"/>
      </w:pPr>
      <w:r>
        <w:rPr>
          <w:rFonts w:hint="eastAsia"/>
        </w:rPr>
        <w:t>现在可以使用熟悉的</w:t>
      </w:r>
      <w:r>
        <w:rPr>
          <w:rFonts w:hint="eastAsia"/>
        </w:rPr>
        <w:t>spark-submit</w:t>
      </w:r>
      <w:r>
        <w:rPr>
          <w:rFonts w:hint="eastAsia"/>
        </w:rPr>
        <w:t>脚本运行这些应用程序。使用</w:t>
      </w:r>
      <w:r>
        <w:rPr>
          <w:rFonts w:hint="eastAsia"/>
        </w:rPr>
        <w:t>--packages</w:t>
      </w:r>
      <w:r>
        <w:rPr>
          <w:rFonts w:hint="eastAsia"/>
        </w:rPr>
        <w:t>参数将</w:t>
      </w:r>
      <w:r>
        <w:rPr>
          <w:rFonts w:hint="eastAsia"/>
        </w:rPr>
        <w:t>Commons CSV</w:t>
      </w:r>
      <w:r>
        <w:rPr>
          <w:rFonts w:hint="eastAsia"/>
        </w:rPr>
        <w:t>作为运行时依赖关系。记住，</w:t>
      </w:r>
      <w:r>
        <w:rPr>
          <w:rFonts w:hint="eastAsia"/>
        </w:rPr>
        <w:t>spark-submit</w:t>
      </w:r>
      <w:r>
        <w:rPr>
          <w:rFonts w:hint="eastAsia"/>
        </w:rPr>
        <w:t>使用</w:t>
      </w:r>
      <w:r>
        <w:rPr>
          <w:rFonts w:hint="eastAsia"/>
        </w:rPr>
        <w:t>Maven</w:t>
      </w:r>
      <w:r>
        <w:rPr>
          <w:rFonts w:hint="eastAsia"/>
        </w:rPr>
        <w:t>语法，而不是</w:t>
      </w:r>
      <w:r>
        <w:rPr>
          <w:rFonts w:hint="eastAsia"/>
        </w:rPr>
        <w:t>SBT</w:t>
      </w:r>
      <w:r>
        <w:rPr>
          <w:rFonts w:hint="eastAsia"/>
        </w:rPr>
        <w:t>语法（冒号作为分隔符而不是百分号），并且不需要将</w:t>
      </w:r>
      <w:r>
        <w:rPr>
          <w:rFonts w:hint="eastAsia"/>
        </w:rPr>
        <w:t>Spark</w:t>
      </w:r>
      <w:r>
        <w:rPr>
          <w:rFonts w:hint="eastAsia"/>
        </w:rPr>
        <w:t>本身作为依赖关系，因为默认情况下它是隐含的。可以使用逗号分隔列表添加其他</w:t>
      </w:r>
      <w:r>
        <w:rPr>
          <w:rFonts w:hint="eastAsia"/>
        </w:rPr>
        <w:t>Maven ID</w:t>
      </w:r>
      <w:r>
        <w:rPr>
          <w:rFonts w:hint="eastAsia"/>
        </w:rPr>
        <w:t>。</w:t>
      </w:r>
    </w:p>
    <w:p w14:paraId="380904BE" w14:textId="77777777" w:rsidR="005C7FE5" w:rsidRDefault="005C7FE5" w:rsidP="005C7FE5">
      <w:pPr>
        <w:pStyle w:val="a7"/>
      </w:pPr>
      <w:r>
        <w:t># Run the Scala version.</w:t>
      </w:r>
    </w:p>
    <w:p w14:paraId="4D07C9A2" w14:textId="60CCF073" w:rsidR="005C7FE5" w:rsidRDefault="005C7FE5" w:rsidP="005C7FE5">
      <w:pPr>
        <w:pStyle w:val="a7"/>
      </w:pPr>
      <w:r>
        <w:t>cd /root/spark</w:t>
      </w:r>
      <w:r w:rsidR="00362A00" w:rsidRPr="0060651F">
        <w:t>-</w:t>
      </w:r>
      <w:r>
        <w:t>app/building-sbt</w:t>
      </w:r>
    </w:p>
    <w:p w14:paraId="3ECF392C" w14:textId="77777777" w:rsidR="005C7FE5" w:rsidRDefault="005C7FE5" w:rsidP="005C7FE5">
      <w:pPr>
        <w:pStyle w:val="a7"/>
      </w:pPr>
      <w:r>
        <w:t>$SPARK_HOME/bin/spark-submit \</w:t>
      </w:r>
    </w:p>
    <w:p w14:paraId="2ED12759" w14:textId="77777777" w:rsidR="005C7FE5" w:rsidRDefault="005C7FE5" w:rsidP="005C7FE5">
      <w:pPr>
        <w:pStyle w:val="a7"/>
      </w:pPr>
      <w:r>
        <w:t xml:space="preserve">    --class </w:t>
      </w:r>
      <w:proofErr w:type="gramStart"/>
      <w:r>
        <w:t>com.pinecone</w:t>
      </w:r>
      <w:proofErr w:type="gramEnd"/>
      <w:r>
        <w:t>.SBuilding \</w:t>
      </w:r>
    </w:p>
    <w:p w14:paraId="28DF5D6C" w14:textId="77777777" w:rsidR="005C7FE5" w:rsidRDefault="005C7FE5" w:rsidP="005C7FE5">
      <w:pPr>
        <w:pStyle w:val="a7"/>
      </w:pPr>
      <w:r>
        <w:t xml:space="preserve">    --packages </w:t>
      </w:r>
      <w:proofErr w:type="gramStart"/>
      <w:r>
        <w:t>org.apache</w:t>
      </w:r>
      <w:proofErr w:type="gramEnd"/>
      <w:r>
        <w:t>.commons:commons-csv:1.2 \</w:t>
      </w:r>
    </w:p>
    <w:p w14:paraId="1C0FB4C7" w14:textId="77777777" w:rsidR="005C7FE5" w:rsidRDefault="005C7FE5" w:rsidP="005C7FE5">
      <w:pPr>
        <w:pStyle w:val="a7"/>
      </w:pPr>
      <w:r>
        <w:t xml:space="preserve">    target/scala-2.11/buildingsbt_2.11-1.0.jar</w:t>
      </w:r>
    </w:p>
    <w:p w14:paraId="21970725" w14:textId="2C4078BC" w:rsidR="005C7FE5" w:rsidRPr="001E2533" w:rsidRDefault="00C0751D" w:rsidP="00C0751D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>STYLEREF 1 \s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4</w:t>
      </w:r>
      <w:r w:rsidR="00012432">
        <w:fldChar w:fldCharType="end"/>
      </w:r>
      <w:r w:rsidR="00012432">
        <w:t>.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 xml:space="preserve">SEQ </w:instrText>
      </w:r>
      <w:r w:rsidR="00012432">
        <w:rPr>
          <w:rFonts w:hint="eastAsia"/>
        </w:rPr>
        <w:instrText>命令</w:instrText>
      </w:r>
      <w:r w:rsidR="00012432">
        <w:rPr>
          <w:rFonts w:hint="eastAsia"/>
        </w:rPr>
        <w:instrText xml:space="preserve"> \* ARABIC \s 1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5</w:t>
      </w:r>
      <w:r w:rsidR="00012432">
        <w:fldChar w:fldCharType="end"/>
      </w:r>
    </w:p>
    <w:p w14:paraId="39F9C98B" w14:textId="2C8C3339" w:rsidR="005C7FE5" w:rsidRDefault="005C7FE5" w:rsidP="005C7FE5">
      <w:pPr>
        <w:ind w:firstLine="420"/>
      </w:pPr>
      <w:r>
        <w:rPr>
          <w:rFonts w:hint="eastAsia"/>
        </w:rPr>
        <w:t>让</w:t>
      </w:r>
      <w:r>
        <w:rPr>
          <w:rFonts w:hint="eastAsia"/>
        </w:rPr>
        <w:t>SBT</w:t>
      </w:r>
      <w:r>
        <w:rPr>
          <w:rFonts w:hint="eastAsia"/>
        </w:rPr>
        <w:t>处理的依赖项的另一种方法是自行下载它们。以下是如何更改的示例项目来使用此方法：</w:t>
      </w:r>
    </w:p>
    <w:p w14:paraId="3EB5AEB1" w14:textId="460575D8" w:rsidR="005C7FE5" w:rsidRDefault="00B85E89" w:rsidP="005C7FE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C7FE5">
        <w:rPr>
          <w:rFonts w:hint="eastAsia"/>
        </w:rPr>
        <w:t>更新</w:t>
      </w:r>
      <w:r w:rsidR="005C7FE5">
        <w:rPr>
          <w:rFonts w:hint="eastAsia"/>
        </w:rPr>
        <w:t>build.sbt</w:t>
      </w:r>
      <w:r w:rsidR="005C7FE5">
        <w:rPr>
          <w:rFonts w:hint="eastAsia"/>
        </w:rPr>
        <w:t>文件以删除</w:t>
      </w:r>
      <w:r w:rsidR="005C7FE5">
        <w:rPr>
          <w:rFonts w:hint="eastAsia"/>
        </w:rPr>
        <w:t>Commons CSV</w:t>
      </w:r>
      <w:r w:rsidR="005C7FE5">
        <w:rPr>
          <w:rFonts w:hint="eastAsia"/>
        </w:rPr>
        <w:t>依赖关系。</w:t>
      </w:r>
    </w:p>
    <w:p w14:paraId="5AFB83EE" w14:textId="77777777" w:rsidR="005C7FE5" w:rsidRDefault="005C7FE5" w:rsidP="005C7FE5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.spark" %% "spark-core" % "2.2.0"</w:t>
      </w:r>
    </w:p>
    <w:p w14:paraId="7E01342C" w14:textId="77777777" w:rsidR="005C7FE5" w:rsidRDefault="005C7FE5" w:rsidP="005C7FE5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.spark" %% "spark-sql" % "2.2.0"</w:t>
      </w:r>
    </w:p>
    <w:p w14:paraId="0F3B7FB6" w14:textId="77777777" w:rsidR="005C7FE5" w:rsidRDefault="005C7FE5" w:rsidP="005C7FE5">
      <w:pPr>
        <w:pStyle w:val="a7"/>
      </w:pPr>
      <w:r>
        <w:t>//libraryDependencies += "</w:t>
      </w:r>
      <w:proofErr w:type="gramStart"/>
      <w:r>
        <w:t>org.apache</w:t>
      </w:r>
      <w:proofErr w:type="gramEnd"/>
      <w:r>
        <w:t>.commons" % "commons-csv" % "1.2"</w:t>
      </w:r>
    </w:p>
    <w:p w14:paraId="789F292E" w14:textId="00083928" w:rsidR="005C7FE5" w:rsidRPr="001E2533" w:rsidRDefault="005C7FE5" w:rsidP="005C7FE5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18</w:t>
      </w:r>
      <w:r w:rsidR="00C56D57">
        <w:fldChar w:fldCharType="end"/>
      </w:r>
    </w:p>
    <w:p w14:paraId="0CFBAF2B" w14:textId="1E062149" w:rsidR="005C7FE5" w:rsidRDefault="00B85E89" w:rsidP="005C7FE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5C7FE5" w:rsidRPr="007F3895">
        <w:rPr>
          <w:rFonts w:hint="eastAsia"/>
        </w:rPr>
        <w:t>将</w:t>
      </w:r>
      <w:r w:rsidR="005C7FE5" w:rsidRPr="007F3895">
        <w:rPr>
          <w:rFonts w:hint="eastAsia"/>
        </w:rPr>
        <w:t>Commons CSV</w:t>
      </w:r>
      <w:r w:rsidR="005C7FE5" w:rsidRPr="007F3895">
        <w:rPr>
          <w:rFonts w:hint="eastAsia"/>
        </w:rPr>
        <w:t>下载到本地的</w:t>
      </w:r>
      <w:r w:rsidR="005C7FE5" w:rsidRPr="007F3895">
        <w:rPr>
          <w:rFonts w:hint="eastAsia"/>
        </w:rPr>
        <w:t>lib /</w:t>
      </w:r>
      <w:r w:rsidR="005C7FE5" w:rsidRPr="007F3895">
        <w:rPr>
          <w:rFonts w:hint="eastAsia"/>
        </w:rPr>
        <w:t>目录</w:t>
      </w:r>
      <w:r w:rsidR="005C7FE5">
        <w:rPr>
          <w:rFonts w:hint="eastAsia"/>
        </w:rPr>
        <w:t>。</w:t>
      </w:r>
      <w:r w:rsidR="005C7FE5" w:rsidRPr="007F3895">
        <w:rPr>
          <w:rFonts w:hint="eastAsia"/>
        </w:rPr>
        <w:t>SBT</w:t>
      </w:r>
      <w:r w:rsidR="005C7FE5" w:rsidRPr="007F3895">
        <w:rPr>
          <w:rFonts w:hint="eastAsia"/>
        </w:rPr>
        <w:t>在编译时隐含地使用此目录中的任何东西。</w:t>
      </w:r>
    </w:p>
    <w:p w14:paraId="2E7BB600" w14:textId="5C4F6780" w:rsidR="005C7FE5" w:rsidRDefault="005C7FE5" w:rsidP="005C7FE5">
      <w:pPr>
        <w:pStyle w:val="a7"/>
      </w:pPr>
      <w:r>
        <w:t>cd /root/</w:t>
      </w:r>
      <w:r w:rsidR="00362A00">
        <w:t>spark-app</w:t>
      </w:r>
      <w:r>
        <w:t>/building-sbt/lib</w:t>
      </w:r>
    </w:p>
    <w:p w14:paraId="5B01EC60" w14:textId="77777777" w:rsidR="005C7FE5" w:rsidRDefault="005C7FE5" w:rsidP="005C7FE5">
      <w:pPr>
        <w:pStyle w:val="a7"/>
      </w:pPr>
      <w:r>
        <w:t xml:space="preserve">wget </w:t>
      </w:r>
      <w:hyperlink r:id="rId11" w:history="1">
        <w:r w:rsidRPr="00D05814">
          <w:t>http://central.maven.org/maven2/org/apache/commons/commons-csv/1.2/commons-csv-1.2.jar</w:t>
        </w:r>
      </w:hyperlink>
    </w:p>
    <w:p w14:paraId="73D5F890" w14:textId="58DC9211" w:rsidR="005C7FE5" w:rsidRPr="001E2533" w:rsidRDefault="00C0751D" w:rsidP="00C0751D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>STYLEREF 1 \s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4</w:t>
      </w:r>
      <w:r w:rsidR="00012432">
        <w:fldChar w:fldCharType="end"/>
      </w:r>
      <w:r w:rsidR="00012432">
        <w:t>.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 xml:space="preserve">SEQ </w:instrText>
      </w:r>
      <w:r w:rsidR="00012432">
        <w:rPr>
          <w:rFonts w:hint="eastAsia"/>
        </w:rPr>
        <w:instrText>命令</w:instrText>
      </w:r>
      <w:r w:rsidR="00012432">
        <w:rPr>
          <w:rFonts w:hint="eastAsia"/>
        </w:rPr>
        <w:instrText xml:space="preserve"> \* ARABIC \s 1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6</w:t>
      </w:r>
      <w:r w:rsidR="00012432">
        <w:fldChar w:fldCharType="end"/>
      </w:r>
    </w:p>
    <w:p w14:paraId="72AD9668" w14:textId="6A5612EF" w:rsidR="005C7FE5" w:rsidRPr="002472CA" w:rsidRDefault="00B85E89" w:rsidP="005C7FE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5C7FE5" w:rsidRPr="002472CA">
        <w:rPr>
          <w:rFonts w:hint="eastAsia"/>
        </w:rPr>
        <w:t>像以前一样构建代码</w:t>
      </w:r>
      <w:r w:rsidR="005C7FE5">
        <w:rPr>
          <w:rFonts w:hint="eastAsia"/>
        </w:rPr>
        <w:t>（</w:t>
      </w:r>
      <w:r w:rsidR="005C7FE5">
        <w:fldChar w:fldCharType="begin"/>
      </w:r>
      <w:r w:rsidR="005C7FE5">
        <w:instrText xml:space="preserve"> </w:instrText>
      </w:r>
      <w:r w:rsidR="005C7FE5">
        <w:rPr>
          <w:rFonts w:hint="eastAsia"/>
        </w:rPr>
        <w:instrText>REF _Ref495268349 \h</w:instrText>
      </w:r>
      <w:r w:rsidR="005C7FE5">
        <w:instrText xml:space="preserve"> </w:instrText>
      </w:r>
      <w:r w:rsidR="005C7FE5">
        <w:fldChar w:fldCharType="separate"/>
      </w:r>
      <w:r w:rsidR="004B2A71">
        <w:rPr>
          <w:rFonts w:hint="eastAsia"/>
        </w:rPr>
        <w:t>代码</w:t>
      </w:r>
      <w:r w:rsidR="004B2A71">
        <w:rPr>
          <w:rFonts w:hint="eastAsia"/>
        </w:rPr>
        <w:t xml:space="preserve"> </w:t>
      </w:r>
      <w:r w:rsidR="004B2A71">
        <w:rPr>
          <w:noProof/>
        </w:rPr>
        <w:t>4</w:t>
      </w:r>
      <w:r w:rsidR="004B2A71">
        <w:t>.</w:t>
      </w:r>
      <w:r w:rsidR="004B2A71">
        <w:rPr>
          <w:noProof/>
        </w:rPr>
        <w:t>15</w:t>
      </w:r>
      <w:r w:rsidR="005C7FE5">
        <w:fldChar w:fldCharType="end"/>
      </w:r>
      <w:r w:rsidR="005C7FE5">
        <w:rPr>
          <w:rFonts w:hint="eastAsia"/>
        </w:rPr>
        <w:t>）</w:t>
      </w:r>
      <w:r w:rsidR="005C7FE5" w:rsidRPr="002472CA">
        <w:rPr>
          <w:rFonts w:hint="eastAsia"/>
        </w:rPr>
        <w:t>。这导致与以前的方法相同的</w:t>
      </w:r>
      <w:r w:rsidR="00F91460">
        <w:rPr>
          <w:rFonts w:hint="eastAsia"/>
        </w:rPr>
        <w:t>jar</w:t>
      </w:r>
      <w:r w:rsidR="005C7FE5">
        <w:rPr>
          <w:rFonts w:hint="eastAsia"/>
        </w:rPr>
        <w:t>文件。</w:t>
      </w:r>
    </w:p>
    <w:p w14:paraId="08701BC8" w14:textId="650FF069" w:rsidR="005C7FE5" w:rsidRDefault="00B85E89" w:rsidP="005C7FE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5C7FE5" w:rsidRPr="00F87BCA">
        <w:rPr>
          <w:rFonts w:hint="eastAsia"/>
        </w:rPr>
        <w:t>现在可以使用</w:t>
      </w:r>
      <w:r w:rsidR="005C7FE5" w:rsidRPr="00F87BCA">
        <w:rPr>
          <w:rFonts w:hint="eastAsia"/>
        </w:rPr>
        <w:t>spark-submit</w:t>
      </w:r>
      <w:r w:rsidR="005C7FE5" w:rsidRPr="00F87BCA">
        <w:rPr>
          <w:rFonts w:hint="eastAsia"/>
        </w:rPr>
        <w:t>使用</w:t>
      </w:r>
      <w:r w:rsidR="005C7FE5" w:rsidRPr="00F87BCA">
        <w:rPr>
          <w:rFonts w:hint="eastAsia"/>
        </w:rPr>
        <w:t>--jars</w:t>
      </w:r>
      <w:r w:rsidR="005C7FE5" w:rsidRPr="00F87BCA">
        <w:rPr>
          <w:rFonts w:hint="eastAsia"/>
        </w:rPr>
        <w:t>参数运行应用程序，以将</w:t>
      </w:r>
      <w:r w:rsidR="005C7FE5" w:rsidRPr="00F87BCA">
        <w:rPr>
          <w:rFonts w:hint="eastAsia"/>
        </w:rPr>
        <w:t>Commons CSV</w:t>
      </w:r>
      <w:r w:rsidR="005C7FE5" w:rsidRPr="00F87BCA">
        <w:rPr>
          <w:rFonts w:hint="eastAsia"/>
        </w:rPr>
        <w:t>作为运行时依赖关系。可以使用逗号分隔列表添加其他</w:t>
      </w:r>
      <w:r w:rsidR="00F91460">
        <w:rPr>
          <w:rFonts w:hint="eastAsia"/>
        </w:rPr>
        <w:t>jar</w:t>
      </w:r>
      <w:r w:rsidR="005C7FE5" w:rsidRPr="00F87BCA">
        <w:rPr>
          <w:rFonts w:hint="eastAsia"/>
        </w:rPr>
        <w:t>。</w:t>
      </w:r>
    </w:p>
    <w:p w14:paraId="51DE8D9F" w14:textId="77777777" w:rsidR="005C7FE5" w:rsidRDefault="005C7FE5" w:rsidP="005C7FE5">
      <w:pPr>
        <w:pStyle w:val="a7"/>
      </w:pPr>
      <w:r>
        <w:t># Run the Scala version.</w:t>
      </w:r>
    </w:p>
    <w:p w14:paraId="61EBFAD4" w14:textId="165F3CB5" w:rsidR="005C7FE5" w:rsidRDefault="005C7FE5" w:rsidP="005C7FE5">
      <w:pPr>
        <w:pStyle w:val="a7"/>
      </w:pPr>
      <w:r>
        <w:t>cd /root/</w:t>
      </w:r>
      <w:r w:rsidR="00362A00">
        <w:t>spark-app</w:t>
      </w:r>
      <w:r>
        <w:t>/building-sbt</w:t>
      </w:r>
    </w:p>
    <w:p w14:paraId="350290B3" w14:textId="77777777" w:rsidR="005C7FE5" w:rsidRDefault="005C7FE5" w:rsidP="005C7FE5">
      <w:pPr>
        <w:pStyle w:val="a7"/>
      </w:pPr>
      <w:r>
        <w:t>$SPARK_HOME/bin/spark-submit \</w:t>
      </w:r>
    </w:p>
    <w:p w14:paraId="3E75FC44" w14:textId="0D2D8862" w:rsidR="005C7FE5" w:rsidRDefault="005C7FE5" w:rsidP="005C7FE5">
      <w:pPr>
        <w:pStyle w:val="a7"/>
      </w:pPr>
      <w:r>
        <w:t xml:space="preserve">    --class </w:t>
      </w:r>
      <w:proofErr w:type="gramStart"/>
      <w:r>
        <w:t>com.pinecone</w:t>
      </w:r>
      <w:proofErr w:type="gramEnd"/>
      <w:r>
        <w:t>.SBuilding</w:t>
      </w:r>
      <w:r w:rsidR="005E5708">
        <w:rPr>
          <w:rFonts w:asciiTheme="minorEastAsia" w:eastAsiaTheme="minorEastAsia" w:hAnsiTheme="minorEastAsia" w:hint="eastAsia"/>
        </w:rPr>
        <w:t>SBT</w:t>
      </w:r>
      <w:r>
        <w:t xml:space="preserve"> \</w:t>
      </w:r>
    </w:p>
    <w:p w14:paraId="4F5BA35B" w14:textId="77777777" w:rsidR="005C7FE5" w:rsidRDefault="005C7FE5" w:rsidP="005C7FE5">
      <w:pPr>
        <w:pStyle w:val="a7"/>
      </w:pPr>
      <w:r>
        <w:t xml:space="preserve">    --jars lib/commons-csv-1.2.jar \</w:t>
      </w:r>
    </w:p>
    <w:p w14:paraId="0996AE0F" w14:textId="77777777" w:rsidR="005C7FE5" w:rsidRDefault="005C7FE5" w:rsidP="005C7FE5">
      <w:pPr>
        <w:pStyle w:val="a7"/>
      </w:pPr>
      <w:r>
        <w:t xml:space="preserve">    target/scala-2.11/buildingsbt_2.11-1.0.jar</w:t>
      </w:r>
    </w:p>
    <w:p w14:paraId="74A01A50" w14:textId="0BFF4C19" w:rsidR="005C7FE5" w:rsidRPr="00CC327D" w:rsidRDefault="00C0751D" w:rsidP="00C0751D">
      <w:pPr>
        <w:pStyle w:val="Caption"/>
      </w:pPr>
      <w:bookmarkStart w:id="3" w:name="_Ref495270324"/>
      <w:r>
        <w:rPr>
          <w:rFonts w:hint="eastAsia"/>
        </w:rPr>
        <w:t>命令</w:t>
      </w:r>
      <w:r>
        <w:rPr>
          <w:rFonts w:hint="eastAsia"/>
        </w:rPr>
        <w:t xml:space="preserve"> 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>STYLEREF 1 \s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4</w:t>
      </w:r>
      <w:r w:rsidR="00012432">
        <w:fldChar w:fldCharType="end"/>
      </w:r>
      <w:r w:rsidR="00012432">
        <w:t>.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 xml:space="preserve">SEQ </w:instrText>
      </w:r>
      <w:r w:rsidR="00012432">
        <w:rPr>
          <w:rFonts w:hint="eastAsia"/>
        </w:rPr>
        <w:instrText>命令</w:instrText>
      </w:r>
      <w:r w:rsidR="00012432">
        <w:rPr>
          <w:rFonts w:hint="eastAsia"/>
        </w:rPr>
        <w:instrText xml:space="preserve"> \* ARABIC \s 1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8</w:t>
      </w:r>
      <w:r w:rsidR="00012432">
        <w:fldChar w:fldCharType="end"/>
      </w:r>
      <w:bookmarkEnd w:id="3"/>
      <w:r w:rsidR="005C7FE5">
        <w:rPr>
          <w:rFonts w:hint="eastAsia"/>
        </w:rPr>
        <w:t>提交</w:t>
      </w:r>
      <w:r w:rsidR="005C7FE5">
        <w:rPr>
          <w:rFonts w:hint="eastAsia"/>
        </w:rPr>
        <w:t>scala</w:t>
      </w:r>
      <w:r w:rsidR="005C7FE5">
        <w:rPr>
          <w:rFonts w:hint="eastAsia"/>
        </w:rPr>
        <w:t>程序</w:t>
      </w:r>
    </w:p>
    <w:p w14:paraId="3D1E56FD" w14:textId="39F3C5D5" w:rsidR="005C7FE5" w:rsidRDefault="005C7FE5" w:rsidP="005C7FE5">
      <w:pPr>
        <w:ind w:firstLine="420"/>
      </w:pPr>
      <w:r>
        <w:rPr>
          <w:rFonts w:hint="eastAsia"/>
        </w:rPr>
        <w:t>作为最佳做法，应确保依赖库不是同时即在</w:t>
      </w:r>
      <w:r>
        <w:rPr>
          <w:rFonts w:hint="eastAsia"/>
        </w:rPr>
        <w:t>lib</w:t>
      </w:r>
      <w:r>
        <w:rPr>
          <w:rFonts w:hint="eastAsia"/>
        </w:rPr>
        <w:t>目录中保存，也在</w:t>
      </w:r>
      <w:r>
        <w:rPr>
          <w:rFonts w:hint="eastAsia"/>
        </w:rPr>
        <w:t>build.sbt</w:t>
      </w:r>
      <w:r>
        <w:rPr>
          <w:rFonts w:hint="eastAsia"/>
        </w:rPr>
        <w:t>中定义</w:t>
      </w:r>
      <w:r w:rsidRPr="00626D3F">
        <w:rPr>
          <w:rFonts w:hint="eastAsia"/>
        </w:rPr>
        <w:t>。如果指定受管理的依赖项，并且还</w:t>
      </w:r>
      <w:r>
        <w:rPr>
          <w:rFonts w:hint="eastAsia"/>
        </w:rPr>
        <w:t>在</w:t>
      </w:r>
      <w:r>
        <w:rPr>
          <w:rFonts w:hint="eastAsia"/>
        </w:rPr>
        <w:t>lib</w:t>
      </w:r>
      <w:r>
        <w:rPr>
          <w:rFonts w:hint="eastAsia"/>
        </w:rPr>
        <w:t>目录中有</w:t>
      </w:r>
      <w:r w:rsidRPr="00626D3F">
        <w:rPr>
          <w:rFonts w:hint="eastAsia"/>
        </w:rPr>
        <w:t>本地副本，则如果</w:t>
      </w:r>
      <w:r>
        <w:rPr>
          <w:rFonts w:hint="eastAsia"/>
        </w:rPr>
        <w:t>依赖库的</w:t>
      </w:r>
      <w:r w:rsidRPr="00626D3F">
        <w:rPr>
          <w:rFonts w:hint="eastAsia"/>
        </w:rPr>
        <w:t>版本不同步，则可能会浪费</w:t>
      </w:r>
      <w:r>
        <w:rPr>
          <w:rFonts w:hint="eastAsia"/>
        </w:rPr>
        <w:t>时间</w:t>
      </w:r>
      <w:r w:rsidRPr="00626D3F">
        <w:rPr>
          <w:rFonts w:hint="eastAsia"/>
        </w:rPr>
        <w:t>排除</w:t>
      </w:r>
      <w:r>
        <w:rPr>
          <w:rFonts w:hint="eastAsia"/>
        </w:rPr>
        <w:t>这个小故障</w:t>
      </w:r>
      <w:r w:rsidRPr="00626D3F">
        <w:rPr>
          <w:rFonts w:hint="eastAsia"/>
        </w:rPr>
        <w:t>。还应该查看</w:t>
      </w:r>
      <w:r w:rsidRPr="00626D3F">
        <w:rPr>
          <w:rFonts w:hint="eastAsia"/>
        </w:rPr>
        <w:t>Spark</w:t>
      </w:r>
      <w:r>
        <w:rPr>
          <w:rFonts w:hint="eastAsia"/>
        </w:rPr>
        <w:t>自己的集成</w:t>
      </w:r>
      <w:r w:rsidR="00F91460">
        <w:rPr>
          <w:rFonts w:hint="eastAsia"/>
        </w:rPr>
        <w:t>jar</w:t>
      </w:r>
      <w:r w:rsidRPr="00626D3F">
        <w:rPr>
          <w:rFonts w:hint="eastAsia"/>
        </w:rPr>
        <w:t>，当运行</w:t>
      </w:r>
      <w:r w:rsidRPr="00626D3F">
        <w:rPr>
          <w:rFonts w:hint="eastAsia"/>
        </w:rPr>
        <w:t>spark-submit</w:t>
      </w:r>
      <w:r w:rsidRPr="00626D3F">
        <w:rPr>
          <w:rFonts w:hint="eastAsia"/>
        </w:rPr>
        <w:t>时，它将隐含在类路径中。如果需要的</w:t>
      </w:r>
      <w:r>
        <w:rPr>
          <w:rFonts w:hint="eastAsia"/>
        </w:rPr>
        <w:t>应用依赖</w:t>
      </w:r>
      <w:r w:rsidRPr="00626D3F">
        <w:rPr>
          <w:rFonts w:hint="eastAsia"/>
        </w:rPr>
        <w:t>库已经是</w:t>
      </w:r>
      <w:r w:rsidRPr="00626D3F">
        <w:rPr>
          <w:rFonts w:hint="eastAsia"/>
        </w:rPr>
        <w:t>Spark</w:t>
      </w:r>
      <w:r w:rsidRPr="00626D3F">
        <w:rPr>
          <w:rFonts w:hint="eastAsia"/>
        </w:rPr>
        <w:t>的核心依赖</w:t>
      </w:r>
      <w:r>
        <w:rPr>
          <w:rFonts w:hint="eastAsia"/>
        </w:rPr>
        <w:t>库</w:t>
      </w:r>
      <w:r w:rsidRPr="00626D3F">
        <w:rPr>
          <w:rFonts w:hint="eastAsia"/>
        </w:rPr>
        <w:t>，</w:t>
      </w:r>
      <w:r>
        <w:rPr>
          <w:rFonts w:hint="eastAsia"/>
        </w:rPr>
        <w:t>在应用</w:t>
      </w:r>
      <w:r w:rsidR="00F91460">
        <w:rPr>
          <w:rFonts w:hint="eastAsia"/>
        </w:rPr>
        <w:t>jar</w:t>
      </w:r>
      <w:r>
        <w:rPr>
          <w:rFonts w:hint="eastAsia"/>
        </w:rPr>
        <w:lastRenderedPageBreak/>
        <w:t>中</w:t>
      </w:r>
      <w:r w:rsidRPr="00626D3F">
        <w:rPr>
          <w:rFonts w:hint="eastAsia"/>
        </w:rPr>
        <w:t>包括</w:t>
      </w:r>
      <w:r>
        <w:rPr>
          <w:rFonts w:hint="eastAsia"/>
        </w:rPr>
        <w:t>应用依赖库的</w:t>
      </w:r>
      <w:r w:rsidRPr="00626D3F">
        <w:rPr>
          <w:rFonts w:hint="eastAsia"/>
        </w:rPr>
        <w:t>副本可能会导致版本冲突。</w:t>
      </w:r>
    </w:p>
    <w:p w14:paraId="74345AEF" w14:textId="11E3A5BD" w:rsidR="00D23818" w:rsidRDefault="00D23818" w:rsidP="00D23818">
      <w:pPr>
        <w:pStyle w:val="Heading4"/>
      </w:pPr>
      <w:r>
        <w:rPr>
          <w:rFonts w:hint="eastAsia"/>
        </w:rPr>
        <w:t>创建</w:t>
      </w:r>
      <w:r w:rsidR="00F91460">
        <w:rPr>
          <w:rFonts w:hint="eastAsia"/>
        </w:rPr>
        <w:t>jar</w:t>
      </w:r>
    </w:p>
    <w:p w14:paraId="598DF3E5" w14:textId="7AFEBEEE" w:rsidR="00882252" w:rsidRDefault="00882252" w:rsidP="00882252">
      <w:pPr>
        <w:ind w:firstLine="420"/>
      </w:pPr>
      <w:r>
        <w:rPr>
          <w:rFonts w:hint="eastAsia"/>
        </w:rPr>
        <w:t>随着库依赖性的增加，将所有这些文件发送到</w:t>
      </w:r>
      <w:r>
        <w:rPr>
          <w:rFonts w:hint="eastAsia"/>
        </w:rPr>
        <w:t>Spark</w:t>
      </w:r>
      <w:r>
        <w:rPr>
          <w:rFonts w:hint="eastAsia"/>
        </w:rPr>
        <w:t>集群中的每个节点的网络开销也会增加。官方的</w:t>
      </w:r>
      <w:r>
        <w:rPr>
          <w:rFonts w:hint="eastAsia"/>
        </w:rPr>
        <w:t>Spark</w:t>
      </w:r>
      <w:r>
        <w:rPr>
          <w:rFonts w:hint="eastAsia"/>
        </w:rPr>
        <w:t>文档建议创建一个特殊的</w:t>
      </w:r>
      <w:r w:rsidR="00F91460">
        <w:rPr>
          <w:rFonts w:hint="eastAsia"/>
        </w:rPr>
        <w:t>jar</w:t>
      </w:r>
      <w:r>
        <w:rPr>
          <w:rFonts w:hint="eastAsia"/>
        </w:rPr>
        <w:t>文件，其中包含应用程序及其所有依赖项，称为装配</w:t>
      </w:r>
      <w:r w:rsidR="00F91460">
        <w:rPr>
          <w:rFonts w:hint="eastAsia"/>
        </w:rPr>
        <w:t>jar</w:t>
      </w:r>
      <w:r>
        <w:rPr>
          <w:rFonts w:hint="eastAsia"/>
        </w:rPr>
        <w:t xml:space="preserve"> </w:t>
      </w:r>
      <w:r>
        <w:rPr>
          <w:rFonts w:hint="eastAsia"/>
        </w:rPr>
        <w:t>（或“</w:t>
      </w:r>
      <w:r>
        <w:rPr>
          <w:rFonts w:hint="eastAsia"/>
        </w:rPr>
        <w:t>uber</w:t>
      </w:r>
      <w:r>
        <w:rPr>
          <w:rFonts w:hint="eastAsia"/>
        </w:rPr>
        <w:t>”</w:t>
      </w:r>
      <w:r w:rsidR="00F91460">
        <w:rPr>
          <w:rFonts w:hint="eastAsia"/>
        </w:rPr>
        <w:t>jar</w:t>
      </w:r>
      <w:r>
        <w:rPr>
          <w:rFonts w:hint="eastAsia"/>
        </w:rPr>
        <w:t>）以减少网络负载。装配</w:t>
      </w:r>
      <w:r w:rsidR="00F91460">
        <w:rPr>
          <w:rFonts w:hint="eastAsia"/>
        </w:rPr>
        <w:t>jar</w:t>
      </w:r>
      <w:r>
        <w:rPr>
          <w:rFonts w:hint="eastAsia"/>
        </w:rPr>
        <w:t>包含被组合和扁平化的一组类和资源文件。使用</w:t>
      </w:r>
      <w:r>
        <w:rPr>
          <w:rFonts w:hint="eastAsia"/>
        </w:rPr>
        <w:t>sbt-assembly</w:t>
      </w:r>
      <w:r>
        <w:rPr>
          <w:rFonts w:hint="eastAsia"/>
        </w:rPr>
        <w:t>插件生成</w:t>
      </w:r>
      <w:r w:rsidR="00F91460">
        <w:rPr>
          <w:rFonts w:hint="eastAsia"/>
        </w:rPr>
        <w:t>装配</w:t>
      </w:r>
      <w:r w:rsidR="00F91460">
        <w:rPr>
          <w:rFonts w:hint="eastAsia"/>
        </w:rPr>
        <w:t>jar</w:t>
      </w:r>
      <w:r>
        <w:rPr>
          <w:rFonts w:hint="eastAsia"/>
        </w:rPr>
        <w:t>。这个插件已经在的示例项目中，如</w:t>
      </w:r>
      <w:r>
        <w:rPr>
          <w:rFonts w:hint="eastAsia"/>
        </w:rPr>
        <w:t>project/assembly.sbt</w:t>
      </w:r>
      <w:r>
        <w:rPr>
          <w:rFonts w:hint="eastAsia"/>
        </w:rPr>
        <w:t>文件所示：</w:t>
      </w:r>
    </w:p>
    <w:p w14:paraId="35D26E0F" w14:textId="77777777" w:rsidR="00882252" w:rsidRDefault="00882252" w:rsidP="00882252">
      <w:pPr>
        <w:pStyle w:val="a7"/>
      </w:pPr>
      <w:proofErr w:type="gramStart"/>
      <w:r w:rsidRPr="004A734E">
        <w:t>addSbtPlugin(</w:t>
      </w:r>
      <w:proofErr w:type="gramEnd"/>
      <w:r w:rsidRPr="004A734E">
        <w:t>"com.eed3si9n" % "sbt-assembly" % "0.14.4")</w:t>
      </w:r>
    </w:p>
    <w:p w14:paraId="64D5156E" w14:textId="77777777" w:rsidR="00882252" w:rsidRPr="001E2533" w:rsidRDefault="00882252" w:rsidP="0088225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41</w:t>
      </w:r>
      <w:r>
        <w:fldChar w:fldCharType="end"/>
      </w:r>
    </w:p>
    <w:p w14:paraId="5DA410F3" w14:textId="18DDF82A" w:rsidR="00882252" w:rsidRDefault="00882252" w:rsidP="00882252">
      <w:pPr>
        <w:ind w:firstLine="420"/>
      </w:pPr>
      <w:r w:rsidRPr="00B40354">
        <w:rPr>
          <w:rFonts w:hint="eastAsia"/>
        </w:rPr>
        <w:t>更新</w:t>
      </w:r>
      <w:r w:rsidRPr="00B40354">
        <w:rPr>
          <w:rFonts w:hint="eastAsia"/>
        </w:rPr>
        <w:t>build.sbt</w:t>
      </w:r>
      <w:r w:rsidRPr="00B40354">
        <w:rPr>
          <w:rFonts w:hint="eastAsia"/>
        </w:rPr>
        <w:t>文件</w:t>
      </w:r>
      <w:r>
        <w:rPr>
          <w:rFonts w:hint="eastAsia"/>
        </w:rPr>
        <w:t>将</w:t>
      </w:r>
      <w:r w:rsidRPr="00B40354">
        <w:rPr>
          <w:rFonts w:hint="eastAsia"/>
        </w:rPr>
        <w:t>所提供的</w:t>
      </w:r>
      <w:r w:rsidRPr="00B40354">
        <w:rPr>
          <w:rFonts w:hint="eastAsia"/>
        </w:rPr>
        <w:t>Spark</w:t>
      </w:r>
      <w:r w:rsidRPr="00B40354">
        <w:rPr>
          <w:rFonts w:hint="eastAsia"/>
        </w:rPr>
        <w:t>依赖关系标记</w:t>
      </w:r>
      <w:r>
        <w:rPr>
          <w:rFonts w:hint="eastAsia"/>
        </w:rPr>
        <w:t>为</w:t>
      </w:r>
      <w:r>
        <w:rPr>
          <w:rFonts w:hint="eastAsia"/>
        </w:rPr>
        <w:t>provided</w:t>
      </w:r>
      <w:r w:rsidRPr="00B40354">
        <w:rPr>
          <w:rFonts w:hint="eastAsia"/>
        </w:rPr>
        <w:t>。这防止</w:t>
      </w:r>
      <w:r>
        <w:rPr>
          <w:rFonts w:hint="eastAsia"/>
        </w:rPr>
        <w:t>依赖关系</w:t>
      </w:r>
      <w:r w:rsidRPr="00B40354">
        <w:rPr>
          <w:rFonts w:hint="eastAsia"/>
        </w:rPr>
        <w:t>被包含在装配</w:t>
      </w:r>
      <w:r w:rsidR="00F91460">
        <w:rPr>
          <w:rFonts w:hint="eastAsia"/>
        </w:rPr>
        <w:t>jar</w:t>
      </w:r>
      <w:r w:rsidRPr="00B40354">
        <w:rPr>
          <w:rFonts w:hint="eastAsia"/>
        </w:rPr>
        <w:t>中</w:t>
      </w:r>
      <w:r>
        <w:rPr>
          <w:rFonts w:hint="eastAsia"/>
        </w:rPr>
        <w:t>。</w:t>
      </w:r>
      <w:r w:rsidRPr="00B40354">
        <w:rPr>
          <w:rFonts w:hint="eastAsia"/>
        </w:rPr>
        <w:t>如果需要，还可以恢复</w:t>
      </w:r>
      <w:r w:rsidRPr="00B40354">
        <w:rPr>
          <w:rFonts w:hint="eastAsia"/>
        </w:rPr>
        <w:t>Commons CSV</w:t>
      </w:r>
      <w:r w:rsidRPr="00B40354">
        <w:rPr>
          <w:rFonts w:hint="eastAsia"/>
        </w:rPr>
        <w:t>依赖关系，尽管</w:t>
      </w:r>
      <w:r w:rsidRPr="00B40354">
        <w:rPr>
          <w:rFonts w:hint="eastAsia"/>
        </w:rPr>
        <w:t>lib/</w:t>
      </w:r>
      <w:r w:rsidRPr="00B40354">
        <w:rPr>
          <w:rFonts w:hint="eastAsia"/>
        </w:rPr>
        <w:t>目录中的本地副本仍将在编译时自动获取。</w:t>
      </w:r>
    </w:p>
    <w:p w14:paraId="7A2B1B02" w14:textId="77777777" w:rsidR="00882252" w:rsidRDefault="00882252" w:rsidP="00882252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.spark" %% "spark-core" % "2.2.0" % provided</w:t>
      </w:r>
    </w:p>
    <w:p w14:paraId="62B808AC" w14:textId="77777777" w:rsidR="00882252" w:rsidRDefault="00882252" w:rsidP="00882252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.spark" %% "spark-sql" % "2.2.0" % provided</w:t>
      </w:r>
    </w:p>
    <w:p w14:paraId="49318C85" w14:textId="2F41FE8A" w:rsidR="00882252" w:rsidRDefault="00882252" w:rsidP="00882252">
      <w:pPr>
        <w:pStyle w:val="a7"/>
      </w:pPr>
      <w:r>
        <w:t>libraryDependencies += "</w:t>
      </w:r>
      <w:proofErr w:type="gramStart"/>
      <w:r>
        <w:t>org.apache</w:t>
      </w:r>
      <w:proofErr w:type="gramEnd"/>
      <w:r>
        <w:t>.commons" % "commons-csv" % "1.2"</w:t>
      </w:r>
    </w:p>
    <w:p w14:paraId="0CE8A296" w14:textId="77777777" w:rsidR="00882252" w:rsidRPr="001E2533" w:rsidRDefault="00882252" w:rsidP="0088225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42</w:t>
      </w:r>
      <w:r>
        <w:fldChar w:fldCharType="end"/>
      </w:r>
    </w:p>
    <w:p w14:paraId="53B206EB" w14:textId="31AA15E4" w:rsidR="00882252" w:rsidRDefault="00882252" w:rsidP="00882252">
      <w:pPr>
        <w:ind w:firstLine="420"/>
      </w:pPr>
      <w:r w:rsidRPr="00EB1D9D">
        <w:rPr>
          <w:rFonts w:hint="eastAsia"/>
        </w:rPr>
        <w:t>接下来，运行</w:t>
      </w:r>
      <w:r w:rsidRPr="00EB1D9D">
        <w:rPr>
          <w:rFonts w:hint="eastAsia"/>
        </w:rPr>
        <w:t>assembly</w:t>
      </w:r>
      <w:r w:rsidRPr="00EB1D9D">
        <w:rPr>
          <w:rFonts w:hint="eastAsia"/>
        </w:rPr>
        <w:t>命令</w:t>
      </w:r>
      <w:r>
        <w:rPr>
          <w:rFonts w:hint="eastAsia"/>
        </w:rPr>
        <w:t>。</w:t>
      </w:r>
      <w:r w:rsidRPr="00EB1D9D">
        <w:rPr>
          <w:rFonts w:hint="eastAsia"/>
        </w:rPr>
        <w:t>此命令创建一个包含应用程序和</w:t>
      </w:r>
      <w:r w:rsidRPr="00EB1D9D">
        <w:rPr>
          <w:rFonts w:hint="eastAsia"/>
        </w:rPr>
        <w:t>GSON</w:t>
      </w:r>
      <w:r w:rsidRPr="00EB1D9D">
        <w:rPr>
          <w:rFonts w:hint="eastAsia"/>
        </w:rPr>
        <w:t>类的</w:t>
      </w:r>
      <w:r>
        <w:rPr>
          <w:rFonts w:hint="eastAsia"/>
        </w:rPr>
        <w:t>装配</w:t>
      </w:r>
      <w:r w:rsidR="00F91460">
        <w:rPr>
          <w:rFonts w:hint="eastAsia"/>
        </w:rPr>
        <w:t>jar</w:t>
      </w:r>
      <w:r w:rsidRPr="00EB1D9D">
        <w:rPr>
          <w:rFonts w:hint="eastAsia"/>
        </w:rPr>
        <w:t>。</w:t>
      </w:r>
    </w:p>
    <w:p w14:paraId="6FC04893" w14:textId="77777777" w:rsidR="00882252" w:rsidRDefault="00882252" w:rsidP="00882252">
      <w:pPr>
        <w:pStyle w:val="a7"/>
      </w:pPr>
      <w:r>
        <w:t>cd /root/spark-app/building-sbt</w:t>
      </w:r>
    </w:p>
    <w:p w14:paraId="3EAD1C20" w14:textId="77777777" w:rsidR="00882252" w:rsidRDefault="00882252" w:rsidP="00882252">
      <w:pPr>
        <w:pStyle w:val="a7"/>
      </w:pPr>
      <w:r>
        <w:t>sbt assembly</w:t>
      </w:r>
    </w:p>
    <w:p w14:paraId="121CC0AF" w14:textId="77777777" w:rsidR="00882252" w:rsidRPr="001E2533" w:rsidRDefault="00882252" w:rsidP="0088225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43</w:t>
      </w:r>
      <w:r>
        <w:fldChar w:fldCharType="end"/>
      </w:r>
    </w:p>
    <w:p w14:paraId="7418B0DE" w14:textId="308546CE" w:rsidR="00882252" w:rsidRDefault="00882252" w:rsidP="00882252">
      <w:pPr>
        <w:ind w:firstLine="420"/>
      </w:pPr>
      <w:r>
        <w:rPr>
          <w:rFonts w:hint="eastAsia"/>
        </w:rPr>
        <w:t>还有更多配置选项可用，例如使用</w:t>
      </w:r>
      <w:r>
        <w:rPr>
          <w:rFonts w:hint="eastAsia"/>
        </w:rPr>
        <w:t>MergeStrategy</w:t>
      </w:r>
      <w:r>
        <w:rPr>
          <w:rFonts w:hint="eastAsia"/>
        </w:rPr>
        <w:t>来解决潜在的重复和依赖冲突。可以使用</w:t>
      </w:r>
      <w:r>
        <w:rPr>
          <w:rFonts w:hint="eastAsia"/>
        </w:rPr>
        <w:t>less</w:t>
      </w:r>
      <w:r>
        <w:rPr>
          <w:rFonts w:hint="eastAsia"/>
        </w:rPr>
        <w:t>命令确认装配</w:t>
      </w:r>
      <w:r w:rsidR="00F91460">
        <w:rPr>
          <w:rFonts w:hint="eastAsia"/>
        </w:rPr>
        <w:t>jar</w:t>
      </w:r>
      <w:r>
        <w:rPr>
          <w:rFonts w:hint="eastAsia"/>
        </w:rPr>
        <w:t>的内容：</w:t>
      </w:r>
    </w:p>
    <w:p w14:paraId="724636CC" w14:textId="77777777" w:rsidR="00882252" w:rsidRDefault="00882252" w:rsidP="00882252">
      <w:pPr>
        <w:pStyle w:val="a7"/>
      </w:pPr>
      <w:r>
        <w:t>cd /root/spark-app/building-sbt</w:t>
      </w:r>
    </w:p>
    <w:p w14:paraId="0AB11D95" w14:textId="77777777" w:rsidR="00882252" w:rsidRDefault="00882252" w:rsidP="00882252">
      <w:pPr>
        <w:pStyle w:val="a7"/>
      </w:pPr>
      <w:r>
        <w:t>less target/scala-2.11/BuildingSBT-assembly-1.0.jar | grep commons</w:t>
      </w:r>
    </w:p>
    <w:p w14:paraId="47C89F24" w14:textId="77777777" w:rsidR="00882252" w:rsidRDefault="00882252" w:rsidP="00882252">
      <w:pPr>
        <w:pStyle w:val="a7"/>
      </w:pPr>
      <w:r>
        <w:t>-rw----     1.0 fat        0 b- stor 16-Mar-20 13:31 org/apache/commons/</w:t>
      </w:r>
    </w:p>
    <w:p w14:paraId="768E02E3" w14:textId="77777777" w:rsidR="00882252" w:rsidRDefault="00882252" w:rsidP="00882252">
      <w:pPr>
        <w:pStyle w:val="a7"/>
      </w:pPr>
      <w:r>
        <w:t>-rw----     1.0 fat        0 b- stor 16-Mar-20 13:31 org/apache/commons/csv/</w:t>
      </w:r>
    </w:p>
    <w:p w14:paraId="4111C45D" w14:textId="77777777" w:rsidR="00882252" w:rsidRDefault="00882252" w:rsidP="00882252">
      <w:pPr>
        <w:pStyle w:val="a7"/>
      </w:pPr>
      <w:r>
        <w:t>-rw----     2.0 fat    11560 bl defN 15-Aug-21 17:48 META-INF/LICENSE_commons-csv-1.2.txt</w:t>
      </w:r>
    </w:p>
    <w:p w14:paraId="61A6EE0A" w14:textId="77777777" w:rsidR="00882252" w:rsidRDefault="00882252" w:rsidP="00882252">
      <w:pPr>
        <w:pStyle w:val="a7"/>
      </w:pPr>
      <w:r>
        <w:t>-rw----     2.0 fat     1094 bl defN 15-Aug-21 17:48 META-INF/NOTICE_commons-csv-1.2.txt</w:t>
      </w:r>
    </w:p>
    <w:p w14:paraId="5C06CFB2" w14:textId="77777777" w:rsidR="00882252" w:rsidRDefault="00882252" w:rsidP="00882252">
      <w:pPr>
        <w:pStyle w:val="a7"/>
      </w:pPr>
      <w:r>
        <w:t>-rw----     2.0 fat      824 bl defN 15-Aug-21 17:48 org/apache/commons/csv/Assertions.class</w:t>
      </w:r>
    </w:p>
    <w:p w14:paraId="0C5AC63F" w14:textId="77777777" w:rsidR="00882252" w:rsidRDefault="00882252" w:rsidP="00882252">
      <w:pPr>
        <w:pStyle w:val="a7"/>
      </w:pPr>
      <w:r>
        <w:t>-rw----     2.0 fat     1710 bl defN 15-Aug-21 17:48 org/apache/commons/csv/CSVFormat$Predefined.class</w:t>
      </w:r>
    </w:p>
    <w:p w14:paraId="1174058E" w14:textId="77777777" w:rsidR="00882252" w:rsidRDefault="00882252" w:rsidP="00882252">
      <w:pPr>
        <w:pStyle w:val="a7"/>
      </w:pPr>
      <w:r>
        <w:t>-rw----     2.0 fat    13983 bl defN 15-Aug-21 17:48 org/apache/commons/csv/CSVFormat.class</w:t>
      </w:r>
    </w:p>
    <w:p w14:paraId="2B05C193" w14:textId="77777777" w:rsidR="00882252" w:rsidRDefault="00882252" w:rsidP="00882252">
      <w:pPr>
        <w:pStyle w:val="a7"/>
      </w:pPr>
      <w:r>
        <w:t>-rw----     2.0 fat     1811 bl defN 15-Aug-21 17:48 org/apache/commons/csv/CSVParser$1.class</w:t>
      </w:r>
    </w:p>
    <w:p w14:paraId="16DFE598" w14:textId="77777777" w:rsidR="00882252" w:rsidRDefault="00882252" w:rsidP="00882252">
      <w:pPr>
        <w:pStyle w:val="a7"/>
      </w:pPr>
      <w:r>
        <w:t>-rw----     2.0 fat     1005 bl defN 15-Aug-21 17:48 org/apache/commons/csv/CSVParser$2.class</w:t>
      </w:r>
    </w:p>
    <w:p w14:paraId="2677ACBF" w14:textId="77777777" w:rsidR="00882252" w:rsidRDefault="00882252" w:rsidP="00882252">
      <w:pPr>
        <w:pStyle w:val="a7"/>
      </w:pPr>
      <w:r>
        <w:t>-rw----     2.0 fat     7784 bl defN 15-Aug-21 17:48 org/apache/commons/csv/CSVParser.class</w:t>
      </w:r>
    </w:p>
    <w:p w14:paraId="582ADB86" w14:textId="77777777" w:rsidR="00882252" w:rsidRDefault="00882252" w:rsidP="00882252">
      <w:pPr>
        <w:pStyle w:val="a7"/>
      </w:pPr>
      <w:r>
        <w:t>-rw----     2.0 fat      899 bl defN 15-Aug-21 17:48 org/apache/commons/csv/CSVPrinter$1.class</w:t>
      </w:r>
    </w:p>
    <w:p w14:paraId="7F349019" w14:textId="77777777" w:rsidR="00882252" w:rsidRDefault="00882252" w:rsidP="00882252">
      <w:pPr>
        <w:pStyle w:val="a7"/>
      </w:pPr>
      <w:r>
        <w:t>-rw----     2.0 fat     7457 bl defN 15-Aug-21 17:48 org/apache/commons/csv/CSVPrinter.class</w:t>
      </w:r>
    </w:p>
    <w:p w14:paraId="1E8908EB" w14:textId="77777777" w:rsidR="00882252" w:rsidRDefault="00882252" w:rsidP="00882252">
      <w:pPr>
        <w:pStyle w:val="a7"/>
      </w:pPr>
      <w:r>
        <w:t>-rw----     2.0 fat     5546 bl defN 15-Aug-21 17:48 org/apache/commons/csv/CSVRecord.class</w:t>
      </w:r>
    </w:p>
    <w:p w14:paraId="0A27E056" w14:textId="77777777" w:rsidR="00882252" w:rsidRDefault="00882252" w:rsidP="00882252">
      <w:pPr>
        <w:pStyle w:val="a7"/>
      </w:pPr>
      <w:r>
        <w:t>-rw----     2.0 fat     1100 bl defN 15-Aug-21 17:48 org/apache/commons/csv/Constants.class</w:t>
      </w:r>
    </w:p>
    <w:p w14:paraId="36D6093A" w14:textId="77777777" w:rsidR="00882252" w:rsidRDefault="00882252" w:rsidP="00882252">
      <w:pPr>
        <w:pStyle w:val="a7"/>
      </w:pPr>
      <w:r>
        <w:t>-rw----     2.0 fat     2160 bl defN 15-Aug-21 17:48 org/apache/commons/csv/ExtendedBufferedReader.class</w:t>
      </w:r>
    </w:p>
    <w:p w14:paraId="4C2CC292" w14:textId="77777777" w:rsidR="00882252" w:rsidRDefault="00882252" w:rsidP="00882252">
      <w:pPr>
        <w:pStyle w:val="a7"/>
      </w:pPr>
      <w:r>
        <w:t>-rw----     2.0 fat     6407 bl defN 15-Aug-21 17:48 org/apache/commons/csv/Lexer.class</w:t>
      </w:r>
    </w:p>
    <w:p w14:paraId="6C314656" w14:textId="77777777" w:rsidR="00882252" w:rsidRDefault="00882252" w:rsidP="00882252">
      <w:pPr>
        <w:pStyle w:val="a7"/>
      </w:pPr>
      <w:r>
        <w:t>-rw----     2.0 fat     1124 bl defN 15-Aug-21 17:48 org/apache/commons/csv/QuoteMode.class</w:t>
      </w:r>
    </w:p>
    <w:p w14:paraId="39642F47" w14:textId="77777777" w:rsidR="00882252" w:rsidRDefault="00882252" w:rsidP="00882252">
      <w:pPr>
        <w:pStyle w:val="a7"/>
      </w:pPr>
      <w:r>
        <w:lastRenderedPageBreak/>
        <w:t>-rw----     2.0 fat     1250 bl defN 15-Aug-21 17:48 org/apache/commons/csv/Token$Type.class</w:t>
      </w:r>
    </w:p>
    <w:p w14:paraId="53768F22" w14:textId="77777777" w:rsidR="00882252" w:rsidRPr="004A734E" w:rsidRDefault="00882252" w:rsidP="00882252">
      <w:pPr>
        <w:pStyle w:val="a7"/>
      </w:pPr>
      <w:r>
        <w:t>-rw----     2.0 fat     1036 bl defN 15-Aug-21 17:48 org/apache/commons/csv/Token.class</w:t>
      </w:r>
    </w:p>
    <w:p w14:paraId="065DEB1D" w14:textId="64839C5A" w:rsidR="00882252" w:rsidRDefault="00C0751D" w:rsidP="00C0751D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>STYLEREF 1 \s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4</w:t>
      </w:r>
      <w:r w:rsidR="00012432">
        <w:fldChar w:fldCharType="end"/>
      </w:r>
      <w:r w:rsidR="00012432">
        <w:t>.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 xml:space="preserve">SEQ </w:instrText>
      </w:r>
      <w:r w:rsidR="00012432">
        <w:rPr>
          <w:rFonts w:hint="eastAsia"/>
        </w:rPr>
        <w:instrText>命令</w:instrText>
      </w:r>
      <w:r w:rsidR="00012432">
        <w:rPr>
          <w:rFonts w:hint="eastAsia"/>
        </w:rPr>
        <w:instrText xml:space="preserve"> \* ARABIC \s 1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9</w:t>
      </w:r>
      <w:r w:rsidR="00012432">
        <w:fldChar w:fldCharType="end"/>
      </w:r>
      <w:r w:rsidR="00882252">
        <w:rPr>
          <w:rFonts w:hint="eastAsia"/>
        </w:rPr>
        <w:t>使用</w:t>
      </w:r>
      <w:r w:rsidR="00882252">
        <w:rPr>
          <w:rFonts w:hint="eastAsia"/>
        </w:rPr>
        <w:t>less</w:t>
      </w:r>
      <w:r w:rsidR="00882252">
        <w:rPr>
          <w:rFonts w:hint="eastAsia"/>
        </w:rPr>
        <w:t>命令确认装配</w:t>
      </w:r>
      <w:r w:rsidR="00F91460">
        <w:rPr>
          <w:rFonts w:hint="eastAsia"/>
        </w:rPr>
        <w:t>jar</w:t>
      </w:r>
      <w:r w:rsidR="00882252">
        <w:rPr>
          <w:rFonts w:hint="eastAsia"/>
        </w:rPr>
        <w:t>的内容</w:t>
      </w:r>
    </w:p>
    <w:p w14:paraId="5C117041" w14:textId="55D4CE36" w:rsidR="00882252" w:rsidRDefault="00882252" w:rsidP="00882252">
      <w:pPr>
        <w:ind w:firstLine="420"/>
      </w:pPr>
      <w:r w:rsidRPr="00162B53">
        <w:rPr>
          <w:rFonts w:hint="eastAsia"/>
        </w:rPr>
        <w:t>现在可以使用</w:t>
      </w:r>
      <w:r>
        <w:rPr>
          <w:rFonts w:hint="eastAsia"/>
        </w:rPr>
        <w:t>装配</w:t>
      </w:r>
      <w:r w:rsidR="00F91460">
        <w:rPr>
          <w:rFonts w:hint="eastAsia"/>
        </w:rPr>
        <w:t>jar</w:t>
      </w:r>
      <w:r w:rsidRPr="00162B53">
        <w:rPr>
          <w:rFonts w:hint="eastAsia"/>
        </w:rPr>
        <w:t>提交执行应用程序</w:t>
      </w:r>
      <w:r>
        <w:rPr>
          <w:rFonts w:hint="eastAsia"/>
        </w:rPr>
        <w:t>。</w:t>
      </w:r>
      <w:r w:rsidRPr="00162B53">
        <w:rPr>
          <w:rFonts w:hint="eastAsia"/>
        </w:rPr>
        <w:t>因为依赖关系是捆绑在一起的，所以不需要使用</w:t>
      </w:r>
      <w:r w:rsidRPr="00162B53">
        <w:rPr>
          <w:rFonts w:hint="eastAsia"/>
        </w:rPr>
        <w:t>--jars</w:t>
      </w:r>
      <w:r w:rsidRPr="00162B53">
        <w:rPr>
          <w:rFonts w:hint="eastAsia"/>
        </w:rPr>
        <w:t>或</w:t>
      </w:r>
      <w:r>
        <w:t>—</w:t>
      </w:r>
      <w:r>
        <w:rPr>
          <w:rFonts w:hint="eastAsia"/>
        </w:rPr>
        <w:t>packages</w:t>
      </w:r>
      <w:r>
        <w:rPr>
          <w:rFonts w:hint="eastAsia"/>
        </w:rPr>
        <w:t>：</w:t>
      </w:r>
    </w:p>
    <w:p w14:paraId="5547FDA8" w14:textId="77777777" w:rsidR="00882252" w:rsidRDefault="00882252" w:rsidP="00882252">
      <w:pPr>
        <w:pStyle w:val="a7"/>
      </w:pPr>
      <w:r>
        <w:t># Run the Scala version.</w:t>
      </w:r>
    </w:p>
    <w:p w14:paraId="45DB0B4B" w14:textId="77777777" w:rsidR="00882252" w:rsidRDefault="00882252" w:rsidP="00882252">
      <w:pPr>
        <w:pStyle w:val="a7"/>
      </w:pPr>
      <w:r>
        <w:t>cd /root/spark-app/building-sbt</w:t>
      </w:r>
    </w:p>
    <w:p w14:paraId="7F4D2059" w14:textId="77777777" w:rsidR="00882252" w:rsidRDefault="00882252" w:rsidP="00882252">
      <w:pPr>
        <w:pStyle w:val="a7"/>
      </w:pPr>
      <w:r>
        <w:t>$SPARK_HOME/bin/spark-submit \</w:t>
      </w:r>
    </w:p>
    <w:p w14:paraId="4CDEE9F2" w14:textId="2BC9C0E6" w:rsidR="00882252" w:rsidRDefault="00882252" w:rsidP="00882252">
      <w:pPr>
        <w:pStyle w:val="a7"/>
      </w:pPr>
      <w:r>
        <w:t xml:space="preserve">    --class </w:t>
      </w:r>
      <w:proofErr w:type="gramStart"/>
      <w:r w:rsidR="0044094A">
        <w:t>com.pinecone</w:t>
      </w:r>
      <w:proofErr w:type="gramEnd"/>
      <w:r>
        <w:t>.SBuilding</w:t>
      </w:r>
      <w:r w:rsidR="00F069AF">
        <w:rPr>
          <w:rFonts w:asciiTheme="minorEastAsia" w:eastAsiaTheme="minorEastAsia" w:hAnsiTheme="minorEastAsia" w:hint="eastAsia"/>
        </w:rPr>
        <w:t>SBT</w:t>
      </w:r>
      <w:r>
        <w:t xml:space="preserve"> \</w:t>
      </w:r>
    </w:p>
    <w:p w14:paraId="1EC1CD3F" w14:textId="77777777" w:rsidR="00882252" w:rsidRPr="004A734E" w:rsidRDefault="00882252" w:rsidP="00882252">
      <w:pPr>
        <w:pStyle w:val="a7"/>
      </w:pPr>
      <w:r>
        <w:t xml:space="preserve">    target/scala-2.11/BuildingSBT-assembly-1.0.jar</w:t>
      </w:r>
    </w:p>
    <w:p w14:paraId="4C08BAED" w14:textId="4DA3F71A" w:rsidR="00D23818" w:rsidRDefault="00C0751D" w:rsidP="00AF6A6E">
      <w:pPr>
        <w:pStyle w:val="Caption"/>
      </w:pPr>
      <w:bookmarkStart w:id="4" w:name="_Ref495270989"/>
      <w:r>
        <w:rPr>
          <w:rFonts w:hint="eastAsia"/>
        </w:rPr>
        <w:t>命令</w:t>
      </w:r>
      <w:r>
        <w:rPr>
          <w:rFonts w:hint="eastAsia"/>
        </w:rPr>
        <w:t xml:space="preserve"> 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>STYLEREF 1 \s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4</w:t>
      </w:r>
      <w:r w:rsidR="00012432">
        <w:fldChar w:fldCharType="end"/>
      </w:r>
      <w:r w:rsidR="00012432">
        <w:t>.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 xml:space="preserve">SEQ </w:instrText>
      </w:r>
      <w:r w:rsidR="00012432">
        <w:rPr>
          <w:rFonts w:hint="eastAsia"/>
        </w:rPr>
        <w:instrText>命令</w:instrText>
      </w:r>
      <w:r w:rsidR="00012432">
        <w:rPr>
          <w:rFonts w:hint="eastAsia"/>
        </w:rPr>
        <w:instrText xml:space="preserve"> \* ARABIC \s 1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11</w:t>
      </w:r>
      <w:r w:rsidR="00012432">
        <w:fldChar w:fldCharType="end"/>
      </w:r>
      <w:bookmarkEnd w:id="4"/>
      <w:r w:rsidR="00882252">
        <w:rPr>
          <w:rFonts w:hint="eastAsia"/>
        </w:rPr>
        <w:t>提交</w:t>
      </w:r>
      <w:r w:rsidR="00882252">
        <w:rPr>
          <w:rFonts w:hint="eastAsia"/>
        </w:rPr>
        <w:t>scala</w:t>
      </w:r>
      <w:r w:rsidR="00882252">
        <w:rPr>
          <w:rFonts w:hint="eastAsia"/>
        </w:rPr>
        <w:t>程序</w:t>
      </w:r>
    </w:p>
    <w:p w14:paraId="3E7BC850" w14:textId="279DD7A8" w:rsidR="000856E5" w:rsidRDefault="00B7237B" w:rsidP="006E2EB1">
      <w:pPr>
        <w:pStyle w:val="Heading2"/>
      </w:pPr>
      <w:r>
        <w:rPr>
          <w:rFonts w:hint="eastAsia"/>
        </w:rPr>
        <w:t>部署应用</w:t>
      </w:r>
    </w:p>
    <w:p w14:paraId="3EC1FCB1" w14:textId="77777777" w:rsidR="00676B71" w:rsidRDefault="00E809BD" w:rsidP="00E809BD">
      <w:pPr>
        <w:ind w:firstLine="420"/>
        <w:rPr>
          <w:rFonts w:hint="eastAsia"/>
        </w:rPr>
      </w:pPr>
      <w:r>
        <w:rPr>
          <w:rFonts w:hint="eastAsia"/>
        </w:rPr>
        <w:t>Spark</w:t>
      </w:r>
      <w:r w:rsidR="005750FE">
        <w:rPr>
          <w:rFonts w:hint="eastAsia"/>
        </w:rPr>
        <w:t>程序</w:t>
      </w:r>
      <w:r>
        <w:rPr>
          <w:rFonts w:hint="eastAsia"/>
        </w:rPr>
        <w:t>bin</w:t>
      </w:r>
      <w:r>
        <w:rPr>
          <w:rFonts w:hint="eastAsia"/>
        </w:rPr>
        <w:t>目录中的</w:t>
      </w:r>
      <w:r>
        <w:rPr>
          <w:rFonts w:hint="eastAsia"/>
        </w:rPr>
        <w:t>spark-submit</w:t>
      </w:r>
      <w:r>
        <w:rPr>
          <w:rFonts w:hint="eastAsia"/>
        </w:rPr>
        <w:t>脚本用于在集群上启动应用程序。它可以通过统一的界面</w:t>
      </w:r>
      <w:r w:rsidR="005750FE">
        <w:rPr>
          <w:rFonts w:hint="eastAsia"/>
        </w:rPr>
        <w:t>，</w:t>
      </w:r>
      <w:r>
        <w:rPr>
          <w:rFonts w:hint="eastAsia"/>
        </w:rPr>
        <w:t>使用所有</w:t>
      </w:r>
      <w:r>
        <w:rPr>
          <w:rFonts w:hint="eastAsia"/>
        </w:rPr>
        <w:t>Spark</w:t>
      </w:r>
      <w:r w:rsidR="003C5F59">
        <w:rPr>
          <w:rFonts w:hint="eastAsia"/>
        </w:rPr>
        <w:t>支持的集群管理器。</w:t>
      </w:r>
      <w:r>
        <w:rPr>
          <w:rFonts w:hint="eastAsia"/>
        </w:rPr>
        <w:t>因此不必为每个应用程序专门配置应用程序。如果</w:t>
      </w:r>
      <w:r w:rsidR="005750FE">
        <w:rPr>
          <w:rFonts w:hint="eastAsia"/>
        </w:rPr>
        <w:t>开发的</w:t>
      </w:r>
      <w:r>
        <w:rPr>
          <w:rFonts w:hint="eastAsia"/>
        </w:rPr>
        <w:t>代码依赖于其他项目，则需要将它们与应用程序一起打包，才能将代码分发到</w:t>
      </w:r>
      <w:r>
        <w:rPr>
          <w:rFonts w:hint="eastAsia"/>
        </w:rPr>
        <w:t>Spark</w:t>
      </w:r>
      <w:r w:rsidR="003C5F59">
        <w:rPr>
          <w:rFonts w:hint="eastAsia"/>
        </w:rPr>
        <w:t>群集。为此，</w:t>
      </w:r>
      <w:r w:rsidR="005750FE">
        <w:rPr>
          <w:rFonts w:hint="eastAsia"/>
        </w:rPr>
        <w:t>需要</w:t>
      </w:r>
      <w:r>
        <w:rPr>
          <w:rFonts w:hint="eastAsia"/>
        </w:rPr>
        <w:t>创建一个包含代码及其依赖关系的</w:t>
      </w:r>
      <w:r w:rsidR="00F47456">
        <w:rPr>
          <w:rFonts w:hint="eastAsia"/>
        </w:rPr>
        <w:t>装配</w:t>
      </w:r>
      <w:r w:rsidR="00C07C69">
        <w:t>jar</w:t>
      </w:r>
      <w:r>
        <w:rPr>
          <w:rFonts w:hint="eastAsia"/>
        </w:rPr>
        <w:t>或</w:t>
      </w:r>
      <w:r>
        <w:rPr>
          <w:rFonts w:hint="eastAsia"/>
        </w:rPr>
        <w:t>uber-jar</w:t>
      </w:r>
      <w:r>
        <w:rPr>
          <w:rFonts w:hint="eastAsia"/>
        </w:rPr>
        <w:t>。</w:t>
      </w:r>
      <w:r w:rsidR="003B237D" w:rsidRPr="003B237D">
        <w:rPr>
          <w:rFonts w:hint="eastAsia"/>
        </w:rPr>
        <w:t>一个</w:t>
      </w:r>
      <w:r w:rsidR="003B237D" w:rsidRPr="003B237D">
        <w:rPr>
          <w:rFonts w:hint="eastAsia"/>
        </w:rPr>
        <w:t>uber-jar</w:t>
      </w:r>
      <w:r w:rsidR="00676B71">
        <w:rPr>
          <w:rFonts w:hint="eastAsia"/>
        </w:rPr>
        <w:t>也</w:t>
      </w:r>
      <w:r w:rsidR="003B237D" w:rsidRPr="003B237D">
        <w:rPr>
          <w:rFonts w:hint="eastAsia"/>
        </w:rPr>
        <w:t>是一个</w:t>
      </w:r>
      <w:r w:rsidR="003B237D" w:rsidRPr="003B237D">
        <w:rPr>
          <w:rFonts w:hint="eastAsia"/>
        </w:rPr>
        <w:t>jar</w:t>
      </w:r>
      <w:r w:rsidR="003B237D" w:rsidRPr="003B237D">
        <w:rPr>
          <w:rFonts w:hint="eastAsia"/>
        </w:rPr>
        <w:t>文件，不仅包含一个</w:t>
      </w:r>
      <w:r w:rsidR="003B237D" w:rsidRPr="003B237D">
        <w:rPr>
          <w:rFonts w:hint="eastAsia"/>
        </w:rPr>
        <w:t>Java</w:t>
      </w:r>
      <w:r w:rsidR="003B237D" w:rsidRPr="003B237D">
        <w:rPr>
          <w:rFonts w:hint="eastAsia"/>
        </w:rPr>
        <w:t>程序，还嵌入了它的依赖关系。这意味着</w:t>
      </w:r>
      <w:r w:rsidR="003B237D" w:rsidRPr="003B237D">
        <w:rPr>
          <w:rFonts w:hint="eastAsia"/>
        </w:rPr>
        <w:t>jar</w:t>
      </w:r>
      <w:r w:rsidR="00676B71">
        <w:rPr>
          <w:rFonts w:hint="eastAsia"/>
        </w:rPr>
        <w:t>作为软件的一体化</w:t>
      </w:r>
      <w:r w:rsidR="003B237D" w:rsidRPr="003B237D">
        <w:rPr>
          <w:rFonts w:hint="eastAsia"/>
        </w:rPr>
        <w:t>分发，不需要任何其他</w:t>
      </w:r>
      <w:r w:rsidR="003B237D" w:rsidRPr="003B237D">
        <w:rPr>
          <w:rFonts w:hint="eastAsia"/>
        </w:rPr>
        <w:t>Java</w:t>
      </w:r>
      <w:r w:rsidR="003B237D" w:rsidRPr="003B237D">
        <w:rPr>
          <w:rFonts w:hint="eastAsia"/>
        </w:rPr>
        <w:t>代码。</w:t>
      </w:r>
      <w:r w:rsidR="00676B71">
        <w:rPr>
          <w:rFonts w:hint="eastAsia"/>
        </w:rPr>
        <w:t>优点在于</w:t>
      </w:r>
      <w:r w:rsidR="003B237D" w:rsidRPr="003B237D">
        <w:rPr>
          <w:rFonts w:hint="eastAsia"/>
        </w:rPr>
        <w:t>可以分发的</w:t>
      </w:r>
      <w:r w:rsidR="003B237D" w:rsidRPr="003B237D">
        <w:rPr>
          <w:rFonts w:hint="eastAsia"/>
        </w:rPr>
        <w:t>uber-jar</w:t>
      </w:r>
      <w:r w:rsidR="003B237D" w:rsidRPr="003B237D">
        <w:rPr>
          <w:rFonts w:hint="eastAsia"/>
        </w:rPr>
        <w:t>，并不关心任何依赖关系是否安装在目标位置，因为的</w:t>
      </w:r>
      <w:r w:rsidR="003B237D" w:rsidRPr="003B237D">
        <w:rPr>
          <w:rFonts w:hint="eastAsia"/>
        </w:rPr>
        <w:t>uber-jar</w:t>
      </w:r>
      <w:r w:rsidR="003B237D" w:rsidRPr="003B237D">
        <w:rPr>
          <w:rFonts w:hint="eastAsia"/>
        </w:rPr>
        <w:t>实际上没有依赖关系。</w:t>
      </w:r>
    </w:p>
    <w:p w14:paraId="5737A2DB" w14:textId="02AB9581" w:rsidR="00E809BD" w:rsidRDefault="00E809BD" w:rsidP="00E809BD">
      <w:pPr>
        <w:ind w:firstLine="420"/>
      </w:pPr>
      <w:r>
        <w:rPr>
          <w:rFonts w:hint="eastAsia"/>
        </w:rPr>
        <w:t>sbt</w:t>
      </w:r>
      <w:r>
        <w:rPr>
          <w:rFonts w:hint="eastAsia"/>
        </w:rPr>
        <w:t>和</w:t>
      </w:r>
      <w:r>
        <w:rPr>
          <w:rFonts w:hint="eastAsia"/>
        </w:rPr>
        <w:t>Maven</w:t>
      </w:r>
      <w:r>
        <w:rPr>
          <w:rFonts w:hint="eastAsia"/>
        </w:rPr>
        <w:t>都</w:t>
      </w:r>
      <w:r w:rsidR="00676B71">
        <w:rPr>
          <w:rFonts w:hint="eastAsia"/>
        </w:rPr>
        <w:t>提供了</w:t>
      </w:r>
      <w:r>
        <w:rPr>
          <w:rFonts w:hint="eastAsia"/>
        </w:rPr>
        <w:t>装配插件。创建</w:t>
      </w:r>
      <w:r w:rsidR="005750FE">
        <w:rPr>
          <w:rFonts w:hint="eastAsia"/>
        </w:rPr>
        <w:t>装配</w:t>
      </w:r>
      <w:r>
        <w:rPr>
          <w:rFonts w:hint="eastAsia"/>
        </w:rPr>
        <w:t>jar</w:t>
      </w:r>
      <w:r>
        <w:rPr>
          <w:rFonts w:hint="eastAsia"/>
        </w:rPr>
        <w:t>时，列出</w:t>
      </w:r>
      <w:r>
        <w:rPr>
          <w:rFonts w:hint="eastAsia"/>
        </w:rPr>
        <w:t>Spark</w:t>
      </w:r>
      <w:r>
        <w:rPr>
          <w:rFonts w:hint="eastAsia"/>
        </w:rPr>
        <w:t>和</w:t>
      </w:r>
      <w:r>
        <w:rPr>
          <w:rFonts w:hint="eastAsia"/>
        </w:rPr>
        <w:t>Hadoop</w:t>
      </w:r>
      <w:r>
        <w:rPr>
          <w:rFonts w:hint="eastAsia"/>
        </w:rPr>
        <w:t>作为</w:t>
      </w:r>
      <w:r>
        <w:rPr>
          <w:rFonts w:hint="eastAsia"/>
        </w:rPr>
        <w:t>provided</w:t>
      </w:r>
      <w:r>
        <w:rPr>
          <w:rFonts w:hint="eastAsia"/>
        </w:rPr>
        <w:t>依赖项</w:t>
      </w:r>
      <w:r w:rsidR="00BF18E9">
        <w:rPr>
          <w:rFonts w:hint="eastAsia"/>
        </w:rPr>
        <w:t>，指出</w:t>
      </w:r>
      <w:r>
        <w:rPr>
          <w:rFonts w:hint="eastAsia"/>
        </w:rPr>
        <w:t>这</w:t>
      </w:r>
      <w:r w:rsidR="00F47456">
        <w:rPr>
          <w:rFonts w:hint="eastAsia"/>
        </w:rPr>
        <w:t>些不需要捆绑，因为它们在运行时由集群管理器提供。一旦有一个装配</w:t>
      </w:r>
      <w:r>
        <w:rPr>
          <w:rFonts w:hint="eastAsia"/>
        </w:rPr>
        <w:t>jar</w:t>
      </w:r>
      <w:r>
        <w:rPr>
          <w:rFonts w:hint="eastAsia"/>
        </w:rPr>
        <w:t>，可以调用</w:t>
      </w:r>
      <w:r>
        <w:rPr>
          <w:rFonts w:hint="eastAsia"/>
        </w:rPr>
        <w:t>bin/spark-submit</w:t>
      </w:r>
      <w:r>
        <w:rPr>
          <w:rFonts w:hint="eastAsia"/>
        </w:rPr>
        <w:t>脚本</w:t>
      </w:r>
      <w:r w:rsidR="009C55DB">
        <w:rPr>
          <w:rFonts w:hint="eastAsia"/>
        </w:rPr>
        <w:t>传递</w:t>
      </w:r>
      <w:r w:rsidR="009C55DB">
        <w:rPr>
          <w:rFonts w:hint="eastAsia"/>
        </w:rPr>
        <w:t>jar</w:t>
      </w:r>
      <w:r w:rsidR="00F47456">
        <w:rPr>
          <w:rFonts w:hint="eastAsia"/>
        </w:rPr>
        <w:t>运行应用程序</w:t>
      </w:r>
      <w:r>
        <w:rPr>
          <w:rFonts w:hint="eastAsia"/>
        </w:rPr>
        <w:t>。</w:t>
      </w:r>
      <w:r w:rsidR="00377374">
        <w:rPr>
          <w:rFonts w:hint="eastAsia"/>
        </w:rPr>
        <w:t>用户应用程序打包完成后</w:t>
      </w:r>
      <w:r>
        <w:rPr>
          <w:rFonts w:hint="eastAsia"/>
        </w:rPr>
        <w:t>，可以使用</w:t>
      </w:r>
      <w:r>
        <w:rPr>
          <w:rFonts w:hint="eastAsia"/>
        </w:rPr>
        <w:t>bin/spark-submit</w:t>
      </w:r>
      <w:r w:rsidR="001E55B1">
        <w:rPr>
          <w:rFonts w:hint="eastAsia"/>
        </w:rPr>
        <w:t>脚本启动，</w:t>
      </w:r>
      <w:r>
        <w:rPr>
          <w:rFonts w:hint="eastAsia"/>
        </w:rPr>
        <w:t>此脚本负责使用</w:t>
      </w:r>
      <w:r>
        <w:rPr>
          <w:rFonts w:hint="eastAsia"/>
        </w:rPr>
        <w:t>Spark</w:t>
      </w:r>
      <w:r>
        <w:rPr>
          <w:rFonts w:hint="eastAsia"/>
        </w:rPr>
        <w:t>及其依赖关系设置类路径，并可支持</w:t>
      </w:r>
      <w:r>
        <w:rPr>
          <w:rFonts w:hint="eastAsia"/>
        </w:rPr>
        <w:t>Spark</w:t>
      </w:r>
      <w:r>
        <w:rPr>
          <w:rFonts w:hint="eastAsia"/>
        </w:rPr>
        <w:t>支持的不同群集管理器和部署模式：</w:t>
      </w:r>
    </w:p>
    <w:p w14:paraId="0C6F931D" w14:textId="77777777" w:rsidR="00E809BD" w:rsidRDefault="00E809BD" w:rsidP="00631664">
      <w:pPr>
        <w:pStyle w:val="a7"/>
      </w:pPr>
      <w:proofErr w:type="gramStart"/>
      <w:r>
        <w:t>./</w:t>
      </w:r>
      <w:proofErr w:type="gramEnd"/>
      <w:r>
        <w:t>bin/spark-submit \</w:t>
      </w:r>
    </w:p>
    <w:p w14:paraId="2F6B7410" w14:textId="77777777" w:rsidR="00E809BD" w:rsidRDefault="00E809BD" w:rsidP="00631664">
      <w:pPr>
        <w:pStyle w:val="a7"/>
      </w:pPr>
      <w:r>
        <w:t xml:space="preserve">  --class &lt;main-class&gt; \</w:t>
      </w:r>
    </w:p>
    <w:p w14:paraId="485049F3" w14:textId="77777777" w:rsidR="00E809BD" w:rsidRDefault="00E809BD" w:rsidP="00631664">
      <w:pPr>
        <w:pStyle w:val="a7"/>
      </w:pPr>
      <w:r>
        <w:t xml:space="preserve">  --master &lt;master-url&gt; \</w:t>
      </w:r>
    </w:p>
    <w:p w14:paraId="4B31DBB3" w14:textId="77777777" w:rsidR="00E809BD" w:rsidRDefault="00E809BD" w:rsidP="00631664">
      <w:pPr>
        <w:pStyle w:val="a7"/>
      </w:pPr>
      <w:r>
        <w:t xml:space="preserve">  --deploy-mode &lt;deploy-mode&gt; \</w:t>
      </w:r>
    </w:p>
    <w:p w14:paraId="52C6357F" w14:textId="77777777" w:rsidR="00E809BD" w:rsidRDefault="00E809BD" w:rsidP="00631664">
      <w:pPr>
        <w:pStyle w:val="a7"/>
      </w:pPr>
      <w:r>
        <w:t xml:space="preserve">  --conf &lt;key&gt;=&lt;value&gt; \</w:t>
      </w:r>
    </w:p>
    <w:p w14:paraId="18FF3051" w14:textId="77777777" w:rsidR="00E809BD" w:rsidRDefault="00E809BD" w:rsidP="00631664">
      <w:pPr>
        <w:pStyle w:val="a7"/>
      </w:pPr>
      <w:r>
        <w:t xml:space="preserve">  ... # other options</w:t>
      </w:r>
    </w:p>
    <w:p w14:paraId="10ED4B7A" w14:textId="77777777" w:rsidR="00E809BD" w:rsidRDefault="00E809BD" w:rsidP="00631664">
      <w:pPr>
        <w:pStyle w:val="a7"/>
      </w:pPr>
      <w:r>
        <w:t xml:space="preserve">  &lt;application-jar&gt; \</w:t>
      </w:r>
    </w:p>
    <w:p w14:paraId="7A7535B3" w14:textId="77777777" w:rsidR="00E809BD" w:rsidRDefault="00E809BD" w:rsidP="00631664">
      <w:pPr>
        <w:pStyle w:val="a7"/>
      </w:pPr>
      <w:r>
        <w:t xml:space="preserve">  [application-arguments]</w:t>
      </w:r>
    </w:p>
    <w:p w14:paraId="1B044B61" w14:textId="655A31DA" w:rsidR="001E2533" w:rsidRDefault="001E2533" w:rsidP="004D7EF1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48</w:t>
      </w:r>
      <w:r w:rsidR="00C56D57">
        <w:fldChar w:fldCharType="end"/>
      </w:r>
    </w:p>
    <w:p w14:paraId="7D99FE92" w14:textId="6B22397C" w:rsidR="00E809BD" w:rsidRPr="006624F5" w:rsidRDefault="00E809BD" w:rsidP="00E809BD">
      <w:pPr>
        <w:ind w:firstLine="420"/>
      </w:pPr>
      <w:r>
        <w:rPr>
          <w:rFonts w:hint="eastAsia"/>
        </w:rPr>
        <w:t>一些常用的选项是：</w:t>
      </w:r>
    </w:p>
    <w:p w14:paraId="764B339C" w14:textId="5A5177D5" w:rsidR="00E809BD" w:rsidRPr="00303965" w:rsidRDefault="00303965" w:rsidP="0030396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809BD">
        <w:rPr>
          <w:rFonts w:hint="eastAsia"/>
        </w:rPr>
        <w:t>--</w:t>
      </w:r>
      <w:r w:rsidR="00E809BD" w:rsidRPr="00303965">
        <w:rPr>
          <w:rFonts w:hint="eastAsia"/>
        </w:rPr>
        <w:t>class</w:t>
      </w:r>
      <w:r>
        <w:rPr>
          <w:rFonts w:hint="eastAsia"/>
        </w:rPr>
        <w:t>：</w:t>
      </w:r>
      <w:r w:rsidR="00E809BD" w:rsidRPr="00303965">
        <w:rPr>
          <w:rFonts w:hint="eastAsia"/>
        </w:rPr>
        <w:t>应用程序的入口点（例如</w:t>
      </w:r>
      <w:r w:rsidR="00E809BD" w:rsidRPr="00303965">
        <w:rPr>
          <w:rFonts w:hint="eastAsia"/>
        </w:rPr>
        <w:t xml:space="preserve">org.apache.spark.examples.SparkPi </w:t>
      </w:r>
      <w:r w:rsidR="00E809BD" w:rsidRPr="00303965">
        <w:rPr>
          <w:rFonts w:hint="eastAsia"/>
        </w:rPr>
        <w:t>）</w:t>
      </w:r>
    </w:p>
    <w:p w14:paraId="4F6E78AC" w14:textId="7A9E5106" w:rsidR="00E809BD" w:rsidRPr="00303965" w:rsidRDefault="00303965" w:rsidP="0030396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809BD" w:rsidRPr="00303965">
        <w:rPr>
          <w:rFonts w:hint="eastAsia"/>
        </w:rPr>
        <w:t>--master</w:t>
      </w:r>
      <w:r>
        <w:rPr>
          <w:rFonts w:hint="eastAsia"/>
        </w:rPr>
        <w:t>：</w:t>
      </w:r>
      <w:r w:rsidR="00E809BD" w:rsidRPr="00303965">
        <w:rPr>
          <w:rFonts w:hint="eastAsia"/>
        </w:rPr>
        <w:t>群集的主</w:t>
      </w:r>
      <w:r w:rsidR="00E809BD" w:rsidRPr="00303965">
        <w:rPr>
          <w:rFonts w:hint="eastAsia"/>
        </w:rPr>
        <w:t xml:space="preserve">URL </w:t>
      </w:r>
      <w:r w:rsidR="00E809BD" w:rsidRPr="00303965">
        <w:rPr>
          <w:rFonts w:hint="eastAsia"/>
        </w:rPr>
        <w:t>（例如：</w:t>
      </w:r>
      <w:r w:rsidR="00E809BD" w:rsidRPr="00303965">
        <w:rPr>
          <w:rFonts w:hint="eastAsia"/>
        </w:rPr>
        <w:t xml:space="preserve"> spark://23.195.26.187:7077 </w:t>
      </w:r>
      <w:r w:rsidR="00E809BD" w:rsidRPr="00303965">
        <w:rPr>
          <w:rFonts w:hint="eastAsia"/>
        </w:rPr>
        <w:t>）</w:t>
      </w:r>
    </w:p>
    <w:p w14:paraId="28833656" w14:textId="2F0C3B9E" w:rsidR="00E809BD" w:rsidRPr="00303965" w:rsidRDefault="00303965" w:rsidP="0030396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E809BD" w:rsidRPr="00303965">
        <w:rPr>
          <w:rFonts w:hint="eastAsia"/>
        </w:rPr>
        <w:t>--deploy-mode</w:t>
      </w:r>
      <w:r>
        <w:rPr>
          <w:rFonts w:hint="eastAsia"/>
        </w:rPr>
        <w:t>：</w:t>
      </w:r>
      <w:r w:rsidR="00E809BD" w:rsidRPr="00303965">
        <w:rPr>
          <w:rFonts w:hint="eastAsia"/>
        </w:rPr>
        <w:t>是否将驱动程序部署在工作节点（</w:t>
      </w:r>
      <w:r w:rsidR="00E809BD" w:rsidRPr="00303965">
        <w:rPr>
          <w:rFonts w:hint="eastAsia"/>
        </w:rPr>
        <w:t>cluster</w:t>
      </w:r>
      <w:r w:rsidR="00E809BD" w:rsidRPr="00303965">
        <w:rPr>
          <w:rFonts w:hint="eastAsia"/>
        </w:rPr>
        <w:t>）上，或作为外部客户机（</w:t>
      </w:r>
      <w:r w:rsidR="00377374" w:rsidRPr="00303965">
        <w:rPr>
          <w:rFonts w:hint="eastAsia"/>
        </w:rPr>
        <w:t>client</w:t>
      </w:r>
      <w:r w:rsidR="001E55B1">
        <w:rPr>
          <w:rFonts w:hint="eastAsia"/>
        </w:rPr>
        <w:t>）本地部署，默认值为</w:t>
      </w:r>
      <w:r w:rsidR="001E55B1">
        <w:rPr>
          <w:rFonts w:hint="eastAsia"/>
        </w:rPr>
        <w:t>client</w:t>
      </w:r>
      <w:r w:rsidR="00E809BD" w:rsidRPr="00303965">
        <w:rPr>
          <w:rFonts w:hint="eastAsia"/>
        </w:rPr>
        <w:t>。</w:t>
      </w:r>
    </w:p>
    <w:p w14:paraId="381CA2B2" w14:textId="051A5CBE" w:rsidR="00E809BD" w:rsidRPr="00303965" w:rsidRDefault="00303965" w:rsidP="0030396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E809BD" w:rsidRPr="00303965">
        <w:rPr>
          <w:rFonts w:hint="eastAsia"/>
        </w:rPr>
        <w:t>--conf</w:t>
      </w:r>
      <w:r w:rsidR="001E55B1">
        <w:rPr>
          <w:rFonts w:hint="eastAsia"/>
        </w:rPr>
        <w:t>：</w:t>
      </w:r>
      <w:r w:rsidR="00E809BD" w:rsidRPr="00303965">
        <w:rPr>
          <w:rFonts w:hint="eastAsia"/>
        </w:rPr>
        <w:t>Key = value</w:t>
      </w:r>
      <w:r w:rsidR="00E809BD" w:rsidRPr="00303965">
        <w:rPr>
          <w:rFonts w:hint="eastAsia"/>
        </w:rPr>
        <w:t>格式的任意</w:t>
      </w:r>
      <w:r w:rsidR="00E809BD" w:rsidRPr="00303965">
        <w:rPr>
          <w:rFonts w:hint="eastAsia"/>
        </w:rPr>
        <w:t>Spark</w:t>
      </w:r>
      <w:r w:rsidR="00E809BD" w:rsidRPr="00303965">
        <w:rPr>
          <w:rFonts w:hint="eastAsia"/>
        </w:rPr>
        <w:t>配置属性</w:t>
      </w:r>
      <w:r w:rsidR="00631664" w:rsidRPr="00303965">
        <w:rPr>
          <w:rFonts w:hint="eastAsia"/>
        </w:rPr>
        <w:t>。</w:t>
      </w:r>
      <w:r w:rsidR="00E809BD" w:rsidRPr="00303965">
        <w:rPr>
          <w:rFonts w:hint="eastAsia"/>
        </w:rPr>
        <w:t>对于包含空格的值，用引号括起“</w:t>
      </w:r>
      <w:r w:rsidR="00E809BD" w:rsidRPr="00303965">
        <w:rPr>
          <w:rFonts w:hint="eastAsia"/>
        </w:rPr>
        <w:t>key = value</w:t>
      </w:r>
      <w:r w:rsidR="00E809BD" w:rsidRPr="00303965">
        <w:rPr>
          <w:rFonts w:hint="eastAsia"/>
        </w:rPr>
        <w:t>”。</w:t>
      </w:r>
    </w:p>
    <w:p w14:paraId="67581C51" w14:textId="5C24A6A8" w:rsidR="00E809BD" w:rsidRPr="00303965" w:rsidRDefault="00303965" w:rsidP="0030396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E809BD" w:rsidRPr="00303965">
        <w:rPr>
          <w:rFonts w:hint="eastAsia"/>
        </w:rPr>
        <w:t>application-jar</w:t>
      </w:r>
      <w:r w:rsidR="001E55B1">
        <w:rPr>
          <w:rFonts w:hint="eastAsia"/>
        </w:rPr>
        <w:t>：</w:t>
      </w:r>
      <w:r w:rsidR="00E809BD" w:rsidRPr="00303965">
        <w:rPr>
          <w:rFonts w:hint="eastAsia"/>
        </w:rPr>
        <w:t>包含应用程序和所有依赖关系的捆绑</w:t>
      </w:r>
      <w:r w:rsidR="00E809BD" w:rsidRPr="00303965">
        <w:rPr>
          <w:rFonts w:hint="eastAsia"/>
        </w:rPr>
        <w:t>jar</w:t>
      </w:r>
      <w:r w:rsidR="00E809BD" w:rsidRPr="00303965">
        <w:rPr>
          <w:rFonts w:hint="eastAsia"/>
        </w:rPr>
        <w:t>的路径</w:t>
      </w:r>
      <w:r w:rsidR="001E55B1">
        <w:rPr>
          <w:rFonts w:hint="eastAsia"/>
        </w:rPr>
        <w:t>，</w:t>
      </w:r>
      <w:r w:rsidR="00E809BD" w:rsidRPr="00303965">
        <w:rPr>
          <w:rFonts w:hint="eastAsia"/>
        </w:rPr>
        <w:t>该</w:t>
      </w:r>
      <w:r w:rsidR="00E809BD" w:rsidRPr="00303965">
        <w:rPr>
          <w:rFonts w:hint="eastAsia"/>
        </w:rPr>
        <w:t>URL</w:t>
      </w:r>
      <w:r w:rsidR="00E809BD" w:rsidRPr="00303965">
        <w:rPr>
          <w:rFonts w:hint="eastAsia"/>
        </w:rPr>
        <w:t>必须在集群中全局可见，例如</w:t>
      </w:r>
      <w:r w:rsidR="00E809BD" w:rsidRPr="00303965">
        <w:rPr>
          <w:rFonts w:hint="eastAsia"/>
        </w:rPr>
        <w:t>hdfs://</w:t>
      </w:r>
      <w:r w:rsidR="00E809BD" w:rsidRPr="00303965">
        <w:rPr>
          <w:rFonts w:hint="eastAsia"/>
        </w:rPr>
        <w:t>路径或所有节点上存在的</w:t>
      </w:r>
      <w:r w:rsidR="00E809BD" w:rsidRPr="00303965">
        <w:rPr>
          <w:rFonts w:hint="eastAsia"/>
        </w:rPr>
        <w:t>file://</w:t>
      </w:r>
      <w:r w:rsidR="00E809BD" w:rsidRPr="00303965">
        <w:rPr>
          <w:rFonts w:hint="eastAsia"/>
        </w:rPr>
        <w:t>路径。</w:t>
      </w:r>
    </w:p>
    <w:p w14:paraId="4075A623" w14:textId="521CB576" w:rsidR="00E809BD" w:rsidRDefault="00303965" w:rsidP="004D7EF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E809BD" w:rsidRPr="00303965">
        <w:rPr>
          <w:rFonts w:hint="eastAsia"/>
        </w:rPr>
        <w:t>application-arguments</w:t>
      </w:r>
      <w:r w:rsidR="001E55B1">
        <w:rPr>
          <w:rFonts w:hint="eastAsia"/>
        </w:rPr>
        <w:t>：</w:t>
      </w:r>
      <w:r w:rsidR="00E809BD">
        <w:rPr>
          <w:rFonts w:hint="eastAsia"/>
        </w:rPr>
        <w:t>参数传递给主类的</w:t>
      </w:r>
      <w:r w:rsidR="00E809BD">
        <w:rPr>
          <w:rFonts w:hint="eastAsia"/>
        </w:rPr>
        <w:t>main</w:t>
      </w:r>
      <w:r w:rsidR="00E809BD">
        <w:rPr>
          <w:rFonts w:hint="eastAsia"/>
        </w:rPr>
        <w:t>方法</w:t>
      </w:r>
    </w:p>
    <w:p w14:paraId="02900058" w14:textId="5BDD4D2F" w:rsidR="00377374" w:rsidRDefault="003D1762" w:rsidP="00E809BD">
      <w:pPr>
        <w:ind w:firstLine="420"/>
      </w:pPr>
      <w:r>
        <w:rPr>
          <w:rFonts w:hint="eastAsia"/>
        </w:rPr>
        <w:lastRenderedPageBreak/>
        <w:t>如果集群中运行驱动程序的主节点和工作节点在同一个物理网络中，</w:t>
      </w:r>
      <w:r w:rsidR="00377374">
        <w:rPr>
          <w:rFonts w:hint="eastAsia"/>
        </w:rPr>
        <w:t>常见的部署策略是从</w:t>
      </w:r>
      <w:r>
        <w:rPr>
          <w:rFonts w:hint="eastAsia"/>
        </w:rPr>
        <w:t>主节点上</w:t>
      </w:r>
      <w:r w:rsidR="00377374">
        <w:rPr>
          <w:rFonts w:hint="eastAsia"/>
        </w:rPr>
        <w:t>提交应用程序。在此设置中，</w:t>
      </w:r>
      <w:r w:rsidR="00377374">
        <w:rPr>
          <w:rFonts w:hint="eastAsia"/>
        </w:rPr>
        <w:t>client</w:t>
      </w:r>
      <w:r w:rsidR="00377374">
        <w:rPr>
          <w:rFonts w:hint="eastAsia"/>
        </w:rPr>
        <w:t>模式是适当的。在</w:t>
      </w:r>
      <w:r w:rsidR="00377374">
        <w:rPr>
          <w:rFonts w:hint="eastAsia"/>
        </w:rPr>
        <w:t>client</w:t>
      </w:r>
      <w:r w:rsidR="00377374">
        <w:rPr>
          <w:rFonts w:hint="eastAsia"/>
        </w:rPr>
        <w:t>模式下，驱动程序直接在</w:t>
      </w:r>
      <w:r w:rsidR="00377374">
        <w:rPr>
          <w:rFonts w:hint="eastAsia"/>
        </w:rPr>
        <w:t>spark-submit</w:t>
      </w:r>
      <w:r w:rsidR="00377374">
        <w:rPr>
          <w:rFonts w:hint="eastAsia"/>
        </w:rPr>
        <w:t>过程中启动，作为集群的客户端。应用程序的输入和输出连接到控制台。因此，此模式特别适用于涉及</w:t>
      </w:r>
      <w:r w:rsidR="00377374">
        <w:rPr>
          <w:rFonts w:hint="eastAsia"/>
        </w:rPr>
        <w:t>REPL</w:t>
      </w:r>
      <w:r w:rsidR="001E55B1">
        <w:rPr>
          <w:rFonts w:hint="eastAsia"/>
        </w:rPr>
        <w:t>的应用程序，</w:t>
      </w:r>
      <w:r w:rsidR="001E55B1">
        <w:rPr>
          <w:rFonts w:hint="eastAsia"/>
        </w:rPr>
        <w:t>例如</w:t>
      </w:r>
      <w:r w:rsidR="001E55B1">
        <w:rPr>
          <w:rFonts w:hint="eastAsia"/>
        </w:rPr>
        <w:t>Spark</w:t>
      </w:r>
      <w:r w:rsidR="001E55B1">
        <w:rPr>
          <w:rFonts w:hint="eastAsia"/>
        </w:rPr>
        <w:t>交互界面</w:t>
      </w:r>
      <w:r w:rsidR="001E55B1">
        <w:rPr>
          <w:rFonts w:hint="eastAsia"/>
        </w:rPr>
        <w:t>。</w:t>
      </w:r>
    </w:p>
    <w:p w14:paraId="7C737529" w14:textId="663A5004" w:rsidR="00E809BD" w:rsidRDefault="00E809BD" w:rsidP="00E809BD">
      <w:pPr>
        <w:ind w:firstLine="420"/>
      </w:pPr>
      <w:r>
        <w:rPr>
          <w:rFonts w:hint="eastAsia"/>
        </w:rPr>
        <w:t>如果的应用程序从远离工作</w:t>
      </w:r>
      <w:r w:rsidR="00873110">
        <w:rPr>
          <w:rFonts w:hint="eastAsia"/>
        </w:rPr>
        <w:t>节点</w:t>
      </w:r>
      <w:r>
        <w:rPr>
          <w:rFonts w:hint="eastAsia"/>
        </w:rPr>
        <w:t>的机器提交</w:t>
      </w:r>
      <w:r w:rsidR="00A1233D">
        <w:rPr>
          <w:rFonts w:hint="eastAsia"/>
        </w:rPr>
        <w:t>，</w:t>
      </w:r>
      <w:r w:rsidR="00A1233D">
        <w:rPr>
          <w:rFonts w:hint="eastAsia"/>
        </w:rPr>
        <w:t>例如本地在笔记本电脑上</w:t>
      </w:r>
      <w:r>
        <w:rPr>
          <w:rFonts w:hint="eastAsia"/>
        </w:rPr>
        <w:t>，通常使用</w:t>
      </w:r>
      <w:r>
        <w:rPr>
          <w:rFonts w:hint="eastAsia"/>
        </w:rPr>
        <w:t>cluster</w:t>
      </w:r>
      <w:r>
        <w:rPr>
          <w:rFonts w:hint="eastAsia"/>
        </w:rPr>
        <w:t>模式来最大限度地减少驱动程序和</w:t>
      </w:r>
      <w:r w:rsidR="00170632">
        <w:t>执行器</w:t>
      </w:r>
      <w:r w:rsidR="00A1233D">
        <w:rPr>
          <w:rFonts w:hint="eastAsia"/>
        </w:rPr>
        <w:t>之间的网络延迟，目前</w:t>
      </w:r>
      <w:r w:rsidR="007262D7">
        <w:rPr>
          <w:rFonts w:hint="eastAsia"/>
        </w:rPr>
        <w:t>Standalone</w:t>
      </w:r>
      <w:r>
        <w:rPr>
          <w:rFonts w:hint="eastAsia"/>
        </w:rPr>
        <w:t>模式不支持</w:t>
      </w:r>
      <w:r>
        <w:rPr>
          <w:rFonts w:hint="eastAsia"/>
        </w:rPr>
        <w:t>Python</w:t>
      </w:r>
      <w:r w:rsidR="007262D7">
        <w:rPr>
          <w:rFonts w:hint="eastAsia"/>
        </w:rPr>
        <w:t>应用程序的</w:t>
      </w:r>
      <w:r w:rsidR="007262D7">
        <w:rPr>
          <w:rFonts w:hint="eastAsia"/>
        </w:rPr>
        <w:t>cluster</w:t>
      </w:r>
      <w:r>
        <w:rPr>
          <w:rFonts w:hint="eastAsia"/>
        </w:rPr>
        <w:t>模式。</w:t>
      </w:r>
    </w:p>
    <w:p w14:paraId="08BB9120" w14:textId="75AD1A16" w:rsidR="00E809BD" w:rsidRDefault="00A1233D" w:rsidP="00E809BD">
      <w:pPr>
        <w:ind w:firstLine="420"/>
      </w:pPr>
      <w:r>
        <w:rPr>
          <w:rFonts w:hint="eastAsia"/>
        </w:rPr>
        <w:t>有几个可用的选项是特定于正在使用的集群管理器，例如</w:t>
      </w:r>
      <w:r w:rsidR="00E809BD">
        <w:rPr>
          <w:rFonts w:hint="eastAsia"/>
        </w:rPr>
        <w:t>使用具有</w:t>
      </w:r>
      <w:r w:rsidR="00E809BD">
        <w:rPr>
          <w:rFonts w:hint="eastAsia"/>
        </w:rPr>
        <w:t>cluster</w:t>
      </w:r>
      <w:r w:rsidR="00E809BD">
        <w:rPr>
          <w:rFonts w:hint="eastAsia"/>
        </w:rPr>
        <w:t>部署模式的</w:t>
      </w:r>
      <w:r w:rsidR="00E809BD">
        <w:rPr>
          <w:rFonts w:hint="eastAsia"/>
        </w:rPr>
        <w:t>Spark</w:t>
      </w:r>
      <w:r w:rsidR="00E809BD">
        <w:rPr>
          <w:rFonts w:hint="eastAsia"/>
        </w:rPr>
        <w:t>独立集群，还可以指定</w:t>
      </w:r>
      <w:r w:rsidR="00E809BD">
        <w:rPr>
          <w:rFonts w:hint="eastAsia"/>
        </w:rPr>
        <w:t>--supervise</w:t>
      </w:r>
      <w:r w:rsidR="000F24FC">
        <w:rPr>
          <w:rFonts w:hint="eastAsia"/>
        </w:rPr>
        <w:t>，以确保如果出现</w:t>
      </w:r>
      <w:r>
        <w:rPr>
          <w:rFonts w:hint="eastAsia"/>
        </w:rPr>
        <w:t>非零退出代码失败，则自动重新启动驱动程序，</w:t>
      </w:r>
      <w:r w:rsidR="00E809BD">
        <w:rPr>
          <w:rFonts w:hint="eastAsia"/>
        </w:rPr>
        <w:t>要枚举所有可用于</w:t>
      </w:r>
      <w:r w:rsidR="00E809BD">
        <w:rPr>
          <w:rFonts w:hint="eastAsia"/>
        </w:rPr>
        <w:t>spark-submit</w:t>
      </w:r>
      <w:r w:rsidR="00E809BD">
        <w:rPr>
          <w:rFonts w:hint="eastAsia"/>
        </w:rPr>
        <w:t>可用选项，使用</w:t>
      </w:r>
      <w:r w:rsidR="00E809BD">
        <w:rPr>
          <w:rFonts w:hint="eastAsia"/>
        </w:rPr>
        <w:t>--help</w:t>
      </w:r>
      <w:r>
        <w:rPr>
          <w:rFonts w:hint="eastAsia"/>
        </w:rPr>
        <w:t>运行它，</w:t>
      </w:r>
      <w:r w:rsidR="00E809BD">
        <w:rPr>
          <w:rFonts w:hint="eastAsia"/>
        </w:rPr>
        <w:t>以下是常见选项的几个示例：</w:t>
      </w:r>
    </w:p>
    <w:p w14:paraId="1EBB23DC" w14:textId="77777777" w:rsidR="00E809BD" w:rsidRDefault="00E809BD" w:rsidP="00631664">
      <w:pPr>
        <w:pStyle w:val="a7"/>
      </w:pPr>
      <w:r>
        <w:t xml:space="preserve"> # Run application locally on 8 cores</w:t>
      </w:r>
    </w:p>
    <w:p w14:paraId="0C5B8159" w14:textId="77777777" w:rsidR="00E809BD" w:rsidRDefault="00E809BD" w:rsidP="00631664">
      <w:pPr>
        <w:pStyle w:val="a7"/>
      </w:pPr>
      <w:proofErr w:type="gramStart"/>
      <w:r>
        <w:t>./</w:t>
      </w:r>
      <w:proofErr w:type="gramEnd"/>
      <w:r>
        <w:t>bin/spark-submit \</w:t>
      </w:r>
    </w:p>
    <w:p w14:paraId="2D7DDF51" w14:textId="77777777" w:rsidR="00E809BD" w:rsidRDefault="00E809BD" w:rsidP="00631664">
      <w:pPr>
        <w:pStyle w:val="a7"/>
      </w:pPr>
      <w:r>
        <w:t xml:space="preserve">  --class </w:t>
      </w:r>
      <w:proofErr w:type="gramStart"/>
      <w:r>
        <w:t>org.apache</w:t>
      </w:r>
      <w:proofErr w:type="gramEnd"/>
      <w:r>
        <w:t>.spark.examples.SparkPi \</w:t>
      </w:r>
    </w:p>
    <w:p w14:paraId="50ECF1CE" w14:textId="77777777" w:rsidR="00E809BD" w:rsidRDefault="00E809BD" w:rsidP="00631664">
      <w:pPr>
        <w:pStyle w:val="a7"/>
      </w:pPr>
      <w:r>
        <w:t xml:space="preserve">  --master </w:t>
      </w:r>
      <w:proofErr w:type="gramStart"/>
      <w:r>
        <w:t>local[</w:t>
      </w:r>
      <w:proofErr w:type="gramEnd"/>
      <w:r>
        <w:t>8] \</w:t>
      </w:r>
    </w:p>
    <w:p w14:paraId="2D053B56" w14:textId="77777777" w:rsidR="00E809BD" w:rsidRDefault="00E809BD" w:rsidP="00631664">
      <w:pPr>
        <w:pStyle w:val="a7"/>
      </w:pPr>
      <w:r>
        <w:t xml:space="preserve">  /path/to/examples.jar \</w:t>
      </w:r>
    </w:p>
    <w:p w14:paraId="3CC2215E" w14:textId="77777777" w:rsidR="00E809BD" w:rsidRDefault="00E809BD" w:rsidP="00631664">
      <w:pPr>
        <w:pStyle w:val="a7"/>
      </w:pPr>
      <w:r>
        <w:t xml:space="preserve">  100</w:t>
      </w:r>
    </w:p>
    <w:p w14:paraId="7E86E5CA" w14:textId="77777777" w:rsidR="00E809BD" w:rsidRDefault="00E809BD" w:rsidP="00631664">
      <w:pPr>
        <w:pStyle w:val="a7"/>
      </w:pPr>
    </w:p>
    <w:p w14:paraId="182A8400" w14:textId="77777777" w:rsidR="00E809BD" w:rsidRDefault="00E809BD" w:rsidP="00631664">
      <w:pPr>
        <w:pStyle w:val="a7"/>
      </w:pPr>
      <w:r>
        <w:t># Run on a Spark standalone cluster in client deploy mode</w:t>
      </w:r>
    </w:p>
    <w:p w14:paraId="3216B32A" w14:textId="77777777" w:rsidR="00E809BD" w:rsidRDefault="00E809BD" w:rsidP="00631664">
      <w:pPr>
        <w:pStyle w:val="a7"/>
      </w:pPr>
      <w:proofErr w:type="gramStart"/>
      <w:r>
        <w:t>./</w:t>
      </w:r>
      <w:proofErr w:type="gramEnd"/>
      <w:r>
        <w:t>bin/spark-submit \</w:t>
      </w:r>
    </w:p>
    <w:p w14:paraId="2BE430D2" w14:textId="77777777" w:rsidR="00E809BD" w:rsidRDefault="00E809BD" w:rsidP="00631664">
      <w:pPr>
        <w:pStyle w:val="a7"/>
      </w:pPr>
      <w:r>
        <w:t xml:space="preserve">  --class </w:t>
      </w:r>
      <w:proofErr w:type="gramStart"/>
      <w:r>
        <w:t>org.apache</w:t>
      </w:r>
      <w:proofErr w:type="gramEnd"/>
      <w:r>
        <w:t>.spark.examples.SparkPi \</w:t>
      </w:r>
    </w:p>
    <w:p w14:paraId="6C31A49B" w14:textId="77777777" w:rsidR="00E809BD" w:rsidRDefault="00E809BD" w:rsidP="00631664">
      <w:pPr>
        <w:pStyle w:val="a7"/>
      </w:pPr>
      <w:r>
        <w:t xml:space="preserve">  --master spark://207.184.161.138:7077 \</w:t>
      </w:r>
    </w:p>
    <w:p w14:paraId="4784B09D" w14:textId="77777777" w:rsidR="00E809BD" w:rsidRDefault="00E809BD" w:rsidP="00631664">
      <w:pPr>
        <w:pStyle w:val="a7"/>
      </w:pPr>
      <w:r>
        <w:t xml:space="preserve">  --executor-memory 20G \</w:t>
      </w:r>
    </w:p>
    <w:p w14:paraId="48785CDD" w14:textId="77777777" w:rsidR="00E809BD" w:rsidRDefault="00E809BD" w:rsidP="00631664">
      <w:pPr>
        <w:pStyle w:val="a7"/>
      </w:pPr>
      <w:r>
        <w:t xml:space="preserve">  --total-executor-cores 100 \</w:t>
      </w:r>
    </w:p>
    <w:p w14:paraId="4C8F5E5B" w14:textId="77777777" w:rsidR="00E809BD" w:rsidRDefault="00E809BD" w:rsidP="00631664">
      <w:pPr>
        <w:pStyle w:val="a7"/>
      </w:pPr>
      <w:r>
        <w:t xml:space="preserve">  /path/to/examples.jar \</w:t>
      </w:r>
    </w:p>
    <w:p w14:paraId="33239B42" w14:textId="77777777" w:rsidR="00E809BD" w:rsidRDefault="00E809BD" w:rsidP="00631664">
      <w:pPr>
        <w:pStyle w:val="a7"/>
      </w:pPr>
      <w:r>
        <w:t xml:space="preserve">  1000</w:t>
      </w:r>
    </w:p>
    <w:p w14:paraId="7807F06A" w14:textId="77777777" w:rsidR="00E809BD" w:rsidRDefault="00E809BD" w:rsidP="00631664">
      <w:pPr>
        <w:pStyle w:val="a7"/>
      </w:pPr>
    </w:p>
    <w:p w14:paraId="639F109C" w14:textId="77777777" w:rsidR="00E809BD" w:rsidRDefault="00E809BD" w:rsidP="00631664">
      <w:pPr>
        <w:pStyle w:val="a7"/>
      </w:pPr>
      <w:r>
        <w:t># Run on a Spark standalone cluster in cluster deploy mode with supervise</w:t>
      </w:r>
    </w:p>
    <w:p w14:paraId="684D257C" w14:textId="77777777" w:rsidR="00E809BD" w:rsidRDefault="00E809BD" w:rsidP="00631664">
      <w:pPr>
        <w:pStyle w:val="a7"/>
      </w:pPr>
      <w:proofErr w:type="gramStart"/>
      <w:r>
        <w:t>./</w:t>
      </w:r>
      <w:proofErr w:type="gramEnd"/>
      <w:r>
        <w:t>bin/spark-submit \</w:t>
      </w:r>
    </w:p>
    <w:p w14:paraId="72A3E6B4" w14:textId="77777777" w:rsidR="00E809BD" w:rsidRDefault="00E809BD" w:rsidP="00631664">
      <w:pPr>
        <w:pStyle w:val="a7"/>
      </w:pPr>
      <w:r>
        <w:t xml:space="preserve">  --class </w:t>
      </w:r>
      <w:proofErr w:type="gramStart"/>
      <w:r>
        <w:t>org.apache</w:t>
      </w:r>
      <w:proofErr w:type="gramEnd"/>
      <w:r>
        <w:t>.spark.examples.SparkPi \</w:t>
      </w:r>
    </w:p>
    <w:p w14:paraId="14D66D5F" w14:textId="77777777" w:rsidR="00E809BD" w:rsidRDefault="00E809BD" w:rsidP="00631664">
      <w:pPr>
        <w:pStyle w:val="a7"/>
      </w:pPr>
      <w:r>
        <w:t xml:space="preserve">  --master spark://207.184.161.138:7077 \</w:t>
      </w:r>
    </w:p>
    <w:p w14:paraId="012E913C" w14:textId="77777777" w:rsidR="00E809BD" w:rsidRDefault="00E809BD" w:rsidP="00631664">
      <w:pPr>
        <w:pStyle w:val="a7"/>
      </w:pPr>
      <w:r>
        <w:t xml:space="preserve">  --deploy-mode cluster \</w:t>
      </w:r>
    </w:p>
    <w:p w14:paraId="7286555A" w14:textId="77777777" w:rsidR="00E809BD" w:rsidRDefault="00E809BD" w:rsidP="00631664">
      <w:pPr>
        <w:pStyle w:val="a7"/>
      </w:pPr>
      <w:r>
        <w:t xml:space="preserve">  --supervise \</w:t>
      </w:r>
    </w:p>
    <w:p w14:paraId="2685647F" w14:textId="77777777" w:rsidR="00E809BD" w:rsidRDefault="00E809BD" w:rsidP="00631664">
      <w:pPr>
        <w:pStyle w:val="a7"/>
      </w:pPr>
      <w:r>
        <w:t xml:space="preserve">  --executor-memory 20G \</w:t>
      </w:r>
    </w:p>
    <w:p w14:paraId="666D1275" w14:textId="77777777" w:rsidR="00E809BD" w:rsidRDefault="00E809BD" w:rsidP="00631664">
      <w:pPr>
        <w:pStyle w:val="a7"/>
      </w:pPr>
      <w:r>
        <w:t xml:space="preserve">  --total-executor-cores 100 \</w:t>
      </w:r>
    </w:p>
    <w:p w14:paraId="016A06CC" w14:textId="77777777" w:rsidR="00E809BD" w:rsidRDefault="00E809BD" w:rsidP="00631664">
      <w:pPr>
        <w:pStyle w:val="a7"/>
      </w:pPr>
      <w:r>
        <w:t xml:space="preserve">  /path/to/examples.jar \</w:t>
      </w:r>
    </w:p>
    <w:p w14:paraId="5B936FFD" w14:textId="77777777" w:rsidR="00E809BD" w:rsidRDefault="00E809BD" w:rsidP="00631664">
      <w:pPr>
        <w:pStyle w:val="a7"/>
      </w:pPr>
      <w:r>
        <w:t xml:space="preserve">  1000</w:t>
      </w:r>
    </w:p>
    <w:p w14:paraId="423C195F" w14:textId="77777777" w:rsidR="00E809BD" w:rsidRDefault="00E809BD" w:rsidP="00631664">
      <w:pPr>
        <w:pStyle w:val="a7"/>
      </w:pPr>
    </w:p>
    <w:p w14:paraId="16A63C5D" w14:textId="77777777" w:rsidR="00E809BD" w:rsidRDefault="00E809BD" w:rsidP="00631664">
      <w:pPr>
        <w:pStyle w:val="a7"/>
      </w:pPr>
      <w:r>
        <w:t># Run on a YARN cluster</w:t>
      </w:r>
    </w:p>
    <w:p w14:paraId="02667004" w14:textId="77777777" w:rsidR="00E809BD" w:rsidRDefault="00E809BD" w:rsidP="00631664">
      <w:pPr>
        <w:pStyle w:val="a7"/>
      </w:pPr>
      <w:r>
        <w:t>export HADOOP_CONF_DIR=XXX</w:t>
      </w:r>
    </w:p>
    <w:p w14:paraId="2EE3EDB8" w14:textId="77777777" w:rsidR="00E809BD" w:rsidRDefault="00E809BD" w:rsidP="00631664">
      <w:pPr>
        <w:pStyle w:val="a7"/>
      </w:pPr>
      <w:proofErr w:type="gramStart"/>
      <w:r>
        <w:t>./</w:t>
      </w:r>
      <w:proofErr w:type="gramEnd"/>
      <w:r>
        <w:t>bin/spark-submit \</w:t>
      </w:r>
    </w:p>
    <w:p w14:paraId="79238263" w14:textId="77777777" w:rsidR="00E809BD" w:rsidRDefault="00E809BD" w:rsidP="00631664">
      <w:pPr>
        <w:pStyle w:val="a7"/>
      </w:pPr>
      <w:r>
        <w:t xml:space="preserve">  --class </w:t>
      </w:r>
      <w:proofErr w:type="gramStart"/>
      <w:r>
        <w:t>org.apache</w:t>
      </w:r>
      <w:proofErr w:type="gramEnd"/>
      <w:r>
        <w:t>.spark.examples.SparkPi \</w:t>
      </w:r>
    </w:p>
    <w:p w14:paraId="624DF8F0" w14:textId="77777777" w:rsidR="00E809BD" w:rsidRDefault="00E809BD" w:rsidP="00631664">
      <w:pPr>
        <w:pStyle w:val="a7"/>
      </w:pPr>
      <w:r>
        <w:t xml:space="preserve">  --master yarn \</w:t>
      </w:r>
    </w:p>
    <w:p w14:paraId="6453FB75" w14:textId="77777777" w:rsidR="00E809BD" w:rsidRDefault="00E809BD" w:rsidP="00631664">
      <w:pPr>
        <w:pStyle w:val="a7"/>
      </w:pPr>
      <w:r>
        <w:t xml:space="preserve">  --deploy-mode cluster </w:t>
      </w:r>
      <w:proofErr w:type="gramStart"/>
      <w:r>
        <w:t>\  #</w:t>
      </w:r>
      <w:proofErr w:type="gramEnd"/>
      <w:r>
        <w:t xml:space="preserve"> can be client for client mode</w:t>
      </w:r>
    </w:p>
    <w:p w14:paraId="04E2A368" w14:textId="77777777" w:rsidR="00E809BD" w:rsidRDefault="00E809BD" w:rsidP="00631664">
      <w:pPr>
        <w:pStyle w:val="a7"/>
      </w:pPr>
      <w:r>
        <w:t xml:space="preserve">  --executor-memory 20G \</w:t>
      </w:r>
    </w:p>
    <w:p w14:paraId="05A36F7A" w14:textId="77777777" w:rsidR="00E809BD" w:rsidRDefault="00E809BD" w:rsidP="00631664">
      <w:pPr>
        <w:pStyle w:val="a7"/>
      </w:pPr>
      <w:r>
        <w:t xml:space="preserve">  --num-executors 50 \</w:t>
      </w:r>
    </w:p>
    <w:p w14:paraId="69F8529D" w14:textId="77777777" w:rsidR="00E809BD" w:rsidRDefault="00E809BD" w:rsidP="00631664">
      <w:pPr>
        <w:pStyle w:val="a7"/>
      </w:pPr>
      <w:r>
        <w:t xml:space="preserve">  /path/to/examples.jar \</w:t>
      </w:r>
    </w:p>
    <w:p w14:paraId="7686532F" w14:textId="77777777" w:rsidR="00E809BD" w:rsidRDefault="00E809BD" w:rsidP="00631664">
      <w:pPr>
        <w:pStyle w:val="a7"/>
      </w:pPr>
      <w:r>
        <w:t xml:space="preserve">  1000</w:t>
      </w:r>
    </w:p>
    <w:p w14:paraId="1A321F79" w14:textId="77777777" w:rsidR="00E809BD" w:rsidRDefault="00E809BD" w:rsidP="00631664">
      <w:pPr>
        <w:pStyle w:val="a7"/>
      </w:pPr>
    </w:p>
    <w:p w14:paraId="0FEE1FEE" w14:textId="77777777" w:rsidR="00E809BD" w:rsidRDefault="00E809BD" w:rsidP="00631664">
      <w:pPr>
        <w:pStyle w:val="a7"/>
      </w:pPr>
      <w:r>
        <w:t># Run a Python application on a Spark standalone cluster</w:t>
      </w:r>
    </w:p>
    <w:p w14:paraId="3D4B9F10" w14:textId="77777777" w:rsidR="00E809BD" w:rsidRDefault="00E809BD" w:rsidP="00631664">
      <w:pPr>
        <w:pStyle w:val="a7"/>
      </w:pPr>
      <w:proofErr w:type="gramStart"/>
      <w:r>
        <w:lastRenderedPageBreak/>
        <w:t>./</w:t>
      </w:r>
      <w:proofErr w:type="gramEnd"/>
      <w:r>
        <w:t>bin/spark-submit \</w:t>
      </w:r>
    </w:p>
    <w:p w14:paraId="19220C18" w14:textId="77777777" w:rsidR="00E809BD" w:rsidRDefault="00E809BD" w:rsidP="00631664">
      <w:pPr>
        <w:pStyle w:val="a7"/>
      </w:pPr>
      <w:r>
        <w:t xml:space="preserve">  --master spark://207.184.161.138:7077 \</w:t>
      </w:r>
    </w:p>
    <w:p w14:paraId="4A36C20B" w14:textId="77777777" w:rsidR="00E809BD" w:rsidRDefault="00E809BD" w:rsidP="00631664">
      <w:pPr>
        <w:pStyle w:val="a7"/>
      </w:pPr>
      <w:r>
        <w:t xml:space="preserve">  examples/src/main/python/pi.py \</w:t>
      </w:r>
    </w:p>
    <w:p w14:paraId="31BF0B38" w14:textId="77777777" w:rsidR="00E809BD" w:rsidRDefault="00E809BD" w:rsidP="00631664">
      <w:pPr>
        <w:pStyle w:val="a7"/>
      </w:pPr>
      <w:r>
        <w:t xml:space="preserve">  1000</w:t>
      </w:r>
    </w:p>
    <w:p w14:paraId="091E3A6A" w14:textId="77777777" w:rsidR="00E809BD" w:rsidRDefault="00E809BD" w:rsidP="00631664">
      <w:pPr>
        <w:pStyle w:val="a7"/>
      </w:pPr>
    </w:p>
    <w:p w14:paraId="67B3AA87" w14:textId="77777777" w:rsidR="00E809BD" w:rsidRDefault="00E809BD" w:rsidP="00631664">
      <w:pPr>
        <w:pStyle w:val="a7"/>
      </w:pPr>
      <w:r>
        <w:t># Run on a Mesos cluster in cluster deploy mode with supervise</w:t>
      </w:r>
    </w:p>
    <w:p w14:paraId="72A1FBD2" w14:textId="77777777" w:rsidR="00E809BD" w:rsidRDefault="00E809BD" w:rsidP="00631664">
      <w:pPr>
        <w:pStyle w:val="a7"/>
      </w:pPr>
      <w:proofErr w:type="gramStart"/>
      <w:r>
        <w:t>./</w:t>
      </w:r>
      <w:proofErr w:type="gramEnd"/>
      <w:r>
        <w:t>bin/spark-submit \</w:t>
      </w:r>
    </w:p>
    <w:p w14:paraId="4B468E04" w14:textId="77777777" w:rsidR="00E809BD" w:rsidRDefault="00E809BD" w:rsidP="00631664">
      <w:pPr>
        <w:pStyle w:val="a7"/>
      </w:pPr>
      <w:r>
        <w:t xml:space="preserve">  --class </w:t>
      </w:r>
      <w:proofErr w:type="gramStart"/>
      <w:r>
        <w:t>org.apache</w:t>
      </w:r>
      <w:proofErr w:type="gramEnd"/>
      <w:r>
        <w:t>.spark.examples.SparkPi \</w:t>
      </w:r>
    </w:p>
    <w:p w14:paraId="6CC30A7D" w14:textId="77777777" w:rsidR="00E809BD" w:rsidRDefault="00E809BD" w:rsidP="00631664">
      <w:pPr>
        <w:pStyle w:val="a7"/>
      </w:pPr>
      <w:r>
        <w:t xml:space="preserve">  --master mesos://207.184.161.138:7077 \</w:t>
      </w:r>
    </w:p>
    <w:p w14:paraId="117651DA" w14:textId="77777777" w:rsidR="00E809BD" w:rsidRDefault="00E809BD" w:rsidP="00631664">
      <w:pPr>
        <w:pStyle w:val="a7"/>
      </w:pPr>
      <w:r>
        <w:t xml:space="preserve">  --deploy-mode cluster \</w:t>
      </w:r>
    </w:p>
    <w:p w14:paraId="032ED62A" w14:textId="77777777" w:rsidR="00E809BD" w:rsidRDefault="00E809BD" w:rsidP="00631664">
      <w:pPr>
        <w:pStyle w:val="a7"/>
      </w:pPr>
      <w:r>
        <w:t xml:space="preserve">  --supervise \</w:t>
      </w:r>
    </w:p>
    <w:p w14:paraId="36DAC50D" w14:textId="77777777" w:rsidR="00E809BD" w:rsidRDefault="00E809BD" w:rsidP="00631664">
      <w:pPr>
        <w:pStyle w:val="a7"/>
      </w:pPr>
      <w:r>
        <w:t xml:space="preserve">  --executor-memory 20G \</w:t>
      </w:r>
    </w:p>
    <w:p w14:paraId="01C65B9F" w14:textId="77777777" w:rsidR="00E809BD" w:rsidRDefault="00E809BD" w:rsidP="00631664">
      <w:pPr>
        <w:pStyle w:val="a7"/>
      </w:pPr>
      <w:r>
        <w:t xml:space="preserve">  --total-executor-cores 100 \</w:t>
      </w:r>
    </w:p>
    <w:p w14:paraId="31B5895A" w14:textId="77777777" w:rsidR="00E809BD" w:rsidRDefault="00E809BD" w:rsidP="00631664">
      <w:pPr>
        <w:pStyle w:val="a7"/>
      </w:pPr>
      <w:r>
        <w:t xml:space="preserve">  http://path/to/examples.jar \</w:t>
      </w:r>
    </w:p>
    <w:p w14:paraId="1C630A15" w14:textId="788D9D3E" w:rsidR="00E809BD" w:rsidRDefault="00E809BD" w:rsidP="00631664">
      <w:pPr>
        <w:pStyle w:val="a7"/>
      </w:pPr>
      <w:r>
        <w:t xml:space="preserve">  1000</w:t>
      </w:r>
    </w:p>
    <w:p w14:paraId="6BD63B39" w14:textId="0B6C50F6" w:rsidR="00C0751D" w:rsidRPr="00C0751D" w:rsidRDefault="00C0751D" w:rsidP="00C0751D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>STYLEREF 1 \s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4</w:t>
      </w:r>
      <w:r w:rsidR="00012432">
        <w:fldChar w:fldCharType="end"/>
      </w:r>
      <w:r w:rsidR="00012432">
        <w:t>.</w:t>
      </w:r>
      <w:r w:rsidR="00012432">
        <w:fldChar w:fldCharType="begin"/>
      </w:r>
      <w:r w:rsidR="00012432">
        <w:instrText xml:space="preserve"> </w:instrText>
      </w:r>
      <w:r w:rsidR="00012432">
        <w:rPr>
          <w:rFonts w:hint="eastAsia"/>
        </w:rPr>
        <w:instrText xml:space="preserve">SEQ </w:instrText>
      </w:r>
      <w:r w:rsidR="00012432">
        <w:rPr>
          <w:rFonts w:hint="eastAsia"/>
        </w:rPr>
        <w:instrText>命令</w:instrText>
      </w:r>
      <w:r w:rsidR="00012432">
        <w:rPr>
          <w:rFonts w:hint="eastAsia"/>
        </w:rPr>
        <w:instrText xml:space="preserve"> \* ARABIC \s 1</w:instrText>
      </w:r>
      <w:r w:rsidR="00012432">
        <w:instrText xml:space="preserve"> </w:instrText>
      </w:r>
      <w:r w:rsidR="00012432">
        <w:fldChar w:fldCharType="separate"/>
      </w:r>
      <w:r w:rsidR="00012432">
        <w:rPr>
          <w:noProof/>
        </w:rPr>
        <w:t>19</w:t>
      </w:r>
      <w:r w:rsidR="00012432">
        <w:fldChar w:fldCharType="end"/>
      </w:r>
    </w:p>
    <w:p w14:paraId="1E867D94" w14:textId="5BC0AF8E" w:rsidR="00E809BD" w:rsidRDefault="00C0751D" w:rsidP="008F5B10">
      <w:pPr>
        <w:ind w:firstLine="420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844B23">
        <w:rPr>
          <w:rFonts w:hint="eastAsia"/>
        </w:rPr>
        <w:t>给出了</w:t>
      </w:r>
      <w:r w:rsidR="00E809BD">
        <w:rPr>
          <w:rFonts w:hint="eastAsia"/>
        </w:rPr>
        <w:t>传递给</w:t>
      </w:r>
      <w:r w:rsidR="00E809BD">
        <w:rPr>
          <w:rFonts w:hint="eastAsia"/>
        </w:rPr>
        <w:t>Spark</w:t>
      </w:r>
      <w:r w:rsidR="00E809BD">
        <w:rPr>
          <w:rFonts w:hint="eastAsia"/>
        </w:rPr>
        <w:t>的</w:t>
      </w:r>
      <w:r w:rsidR="00E809BD">
        <w:rPr>
          <w:rFonts w:hint="eastAsia"/>
        </w:rPr>
        <w:t>master URL</w:t>
      </w:r>
      <w:r w:rsidR="00E809BD">
        <w:rPr>
          <w:rFonts w:hint="eastAsia"/>
        </w:rPr>
        <w:t>是以下格式之一：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5694"/>
      </w:tblGrid>
      <w:tr w:rsidR="00A1482D" w14:paraId="6C57D933" w14:textId="77777777" w:rsidTr="006E4719">
        <w:tc>
          <w:tcPr>
            <w:tcW w:w="2660" w:type="dxa"/>
          </w:tcPr>
          <w:p w14:paraId="6E12950B" w14:textId="1B8DF5F6" w:rsidR="00A1482D" w:rsidRDefault="00A1233D" w:rsidP="00A1482D">
            <w:pPr>
              <w:pStyle w:val="aa"/>
            </w:pPr>
            <w:r w:rsidRPr="00A1233D">
              <w:t>master URL</w:t>
            </w:r>
          </w:p>
        </w:tc>
        <w:tc>
          <w:tcPr>
            <w:tcW w:w="5862" w:type="dxa"/>
          </w:tcPr>
          <w:p w14:paraId="59ECCBEB" w14:textId="1D999AF3" w:rsidR="00A1482D" w:rsidRDefault="00A1482D" w:rsidP="00A1482D">
            <w:pPr>
              <w:pStyle w:val="aa"/>
            </w:pPr>
            <w:r w:rsidRPr="00272295">
              <w:rPr>
                <w:rFonts w:hint="eastAsia"/>
              </w:rPr>
              <w:t>含义</w:t>
            </w:r>
          </w:p>
        </w:tc>
      </w:tr>
      <w:tr w:rsidR="00A1482D" w14:paraId="3EDBD4BB" w14:textId="77777777" w:rsidTr="006E4719">
        <w:tc>
          <w:tcPr>
            <w:tcW w:w="2660" w:type="dxa"/>
          </w:tcPr>
          <w:p w14:paraId="013469C6" w14:textId="69D11A0F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local</w:t>
            </w:r>
          </w:p>
        </w:tc>
        <w:tc>
          <w:tcPr>
            <w:tcW w:w="5862" w:type="dxa"/>
          </w:tcPr>
          <w:p w14:paraId="52CA884D" w14:textId="77B4EAEB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用一个工作线程在本地运行</w:t>
            </w:r>
            <w:r w:rsidRPr="0028274F">
              <w:rPr>
                <w:rFonts w:hint="eastAsia"/>
              </w:rPr>
              <w:t>Spark</w:t>
            </w:r>
            <w:r w:rsidR="00A1233D">
              <w:rPr>
                <w:rFonts w:hint="eastAsia"/>
              </w:rPr>
              <w:t>，即根本没有并行性</w:t>
            </w:r>
            <w:r w:rsidRPr="0028274F">
              <w:rPr>
                <w:rFonts w:hint="eastAsia"/>
              </w:rPr>
              <w:t>。</w:t>
            </w:r>
          </w:p>
        </w:tc>
      </w:tr>
      <w:tr w:rsidR="00A1482D" w14:paraId="74B1480F" w14:textId="77777777" w:rsidTr="006E4719">
        <w:tc>
          <w:tcPr>
            <w:tcW w:w="2660" w:type="dxa"/>
          </w:tcPr>
          <w:p w14:paraId="127CD850" w14:textId="099ADCB2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local[K]</w:t>
            </w:r>
          </w:p>
        </w:tc>
        <w:tc>
          <w:tcPr>
            <w:tcW w:w="5862" w:type="dxa"/>
          </w:tcPr>
          <w:p w14:paraId="5A832863" w14:textId="72C9DFF6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使用</w:t>
            </w:r>
            <w:r w:rsidRPr="0028274F">
              <w:rPr>
                <w:rFonts w:hint="eastAsia"/>
              </w:rPr>
              <w:t>K</w:t>
            </w:r>
            <w:r w:rsidRPr="0028274F">
              <w:rPr>
                <w:rFonts w:hint="eastAsia"/>
              </w:rPr>
              <w:t>个工作线程在本地运行</w:t>
            </w:r>
            <w:r w:rsidRPr="0028274F">
              <w:rPr>
                <w:rFonts w:hint="eastAsia"/>
              </w:rPr>
              <w:t>Spark</w:t>
            </w:r>
            <w:r w:rsidR="00A1233D">
              <w:rPr>
                <w:rFonts w:hint="eastAsia"/>
              </w:rPr>
              <w:t>，理想情况下将其设置为机器上的核心数</w:t>
            </w:r>
            <w:r w:rsidRPr="0028274F">
              <w:rPr>
                <w:rFonts w:hint="eastAsia"/>
              </w:rPr>
              <w:t>。</w:t>
            </w:r>
          </w:p>
        </w:tc>
      </w:tr>
      <w:tr w:rsidR="00A1482D" w14:paraId="03B91E80" w14:textId="77777777" w:rsidTr="00A1233D">
        <w:trPr>
          <w:trHeight w:val="638"/>
        </w:trPr>
        <w:tc>
          <w:tcPr>
            <w:tcW w:w="2660" w:type="dxa"/>
          </w:tcPr>
          <w:p w14:paraId="50266F72" w14:textId="536F1514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local[</w:t>
            </w:r>
            <w:proofErr w:type="gramStart"/>
            <w:r w:rsidRPr="0028274F">
              <w:rPr>
                <w:rFonts w:hint="eastAsia"/>
              </w:rPr>
              <w:t>K,F</w:t>
            </w:r>
            <w:proofErr w:type="gramEnd"/>
            <w:r w:rsidRPr="0028274F">
              <w:rPr>
                <w:rFonts w:hint="eastAsia"/>
              </w:rPr>
              <w:t>]</w:t>
            </w:r>
          </w:p>
        </w:tc>
        <w:tc>
          <w:tcPr>
            <w:tcW w:w="5862" w:type="dxa"/>
          </w:tcPr>
          <w:p w14:paraId="6D8E35F6" w14:textId="78619F6F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使用</w:t>
            </w:r>
            <w:r w:rsidRPr="0028274F">
              <w:rPr>
                <w:rFonts w:hint="eastAsia"/>
              </w:rPr>
              <w:t>K</w:t>
            </w:r>
            <w:r w:rsidR="00A1233D">
              <w:rPr>
                <w:rFonts w:hint="eastAsia"/>
              </w:rPr>
              <w:t>个</w:t>
            </w:r>
            <w:r w:rsidRPr="0028274F">
              <w:rPr>
                <w:rFonts w:hint="eastAsia"/>
              </w:rPr>
              <w:t>工作线程和</w:t>
            </w:r>
            <w:r w:rsidR="00A1233D">
              <w:rPr>
                <w:rFonts w:hint="eastAsia"/>
              </w:rPr>
              <w:t>F</w:t>
            </w:r>
            <w:r w:rsidR="00A1233D">
              <w:rPr>
                <w:rFonts w:hint="eastAsia"/>
              </w:rPr>
              <w:t>个</w:t>
            </w:r>
            <w:r w:rsidRPr="0028274F">
              <w:rPr>
                <w:rFonts w:hint="eastAsia"/>
              </w:rPr>
              <w:t>maxFailures</w:t>
            </w:r>
            <w:r w:rsidRPr="0028274F">
              <w:rPr>
                <w:rFonts w:hint="eastAsia"/>
              </w:rPr>
              <w:t>本地运行</w:t>
            </w:r>
            <w:r w:rsidRPr="0028274F">
              <w:rPr>
                <w:rFonts w:hint="eastAsia"/>
              </w:rPr>
              <w:t>Spark</w:t>
            </w:r>
            <w:r w:rsidR="00A1233D">
              <w:rPr>
                <w:rFonts w:hint="eastAsia"/>
              </w:rPr>
              <w:t>，</w:t>
            </w:r>
            <w:r w:rsidRPr="0028274F">
              <w:rPr>
                <w:rFonts w:hint="eastAsia"/>
              </w:rPr>
              <w:t>有关此变量的说明，参阅</w:t>
            </w:r>
            <w:r w:rsidR="00A1233D">
              <w:rPr>
                <w:rFonts w:hint="eastAsia"/>
              </w:rPr>
              <w:t>spark.task.maxFailures</w:t>
            </w:r>
            <w:r w:rsidR="00A1233D">
              <w:rPr>
                <w:rFonts w:hint="eastAsia"/>
              </w:rPr>
              <w:t>。</w:t>
            </w:r>
          </w:p>
        </w:tc>
      </w:tr>
      <w:tr w:rsidR="00A1482D" w14:paraId="6C43682E" w14:textId="77777777" w:rsidTr="006E4719">
        <w:tc>
          <w:tcPr>
            <w:tcW w:w="2660" w:type="dxa"/>
          </w:tcPr>
          <w:p w14:paraId="6FD3B8FD" w14:textId="794E34A6" w:rsidR="00A1482D" w:rsidRDefault="00A1482D" w:rsidP="001608DA">
            <w:pPr>
              <w:pStyle w:val="af"/>
            </w:pPr>
            <w:proofErr w:type="gramStart"/>
            <w:r w:rsidRPr="0028274F">
              <w:rPr>
                <w:rFonts w:hint="eastAsia"/>
              </w:rPr>
              <w:t>local[</w:t>
            </w:r>
            <w:proofErr w:type="gramEnd"/>
            <w:r w:rsidRPr="0028274F">
              <w:rPr>
                <w:rFonts w:hint="eastAsia"/>
              </w:rPr>
              <w:t>*]</w:t>
            </w:r>
          </w:p>
        </w:tc>
        <w:tc>
          <w:tcPr>
            <w:tcW w:w="5862" w:type="dxa"/>
          </w:tcPr>
          <w:p w14:paraId="286CAD5C" w14:textId="4846CF72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在本地运行</w:t>
            </w:r>
            <w:r w:rsidRPr="0028274F">
              <w:rPr>
                <w:rFonts w:hint="eastAsia"/>
              </w:rPr>
              <w:t>Spark</w:t>
            </w:r>
            <w:r w:rsidRPr="0028274F">
              <w:rPr>
                <w:rFonts w:hint="eastAsia"/>
              </w:rPr>
              <w:t>，其工作线程与机器上的逻辑内核一样多。</w:t>
            </w:r>
          </w:p>
        </w:tc>
      </w:tr>
      <w:tr w:rsidR="00A1482D" w14:paraId="47EDCA62" w14:textId="77777777" w:rsidTr="006E4719">
        <w:tc>
          <w:tcPr>
            <w:tcW w:w="2660" w:type="dxa"/>
          </w:tcPr>
          <w:p w14:paraId="71008AAB" w14:textId="5F912E17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local[</w:t>
            </w:r>
            <w:proofErr w:type="gramStart"/>
            <w:r w:rsidRPr="0028274F">
              <w:rPr>
                <w:rFonts w:hint="eastAsia"/>
              </w:rPr>
              <w:t>*,F</w:t>
            </w:r>
            <w:proofErr w:type="gramEnd"/>
            <w:r w:rsidRPr="0028274F">
              <w:rPr>
                <w:rFonts w:hint="eastAsia"/>
              </w:rPr>
              <w:t>]</w:t>
            </w:r>
          </w:p>
        </w:tc>
        <w:tc>
          <w:tcPr>
            <w:tcW w:w="5862" w:type="dxa"/>
          </w:tcPr>
          <w:p w14:paraId="3CD4B9EF" w14:textId="44813B18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在本地运行</w:t>
            </w:r>
            <w:r w:rsidRPr="0028274F">
              <w:rPr>
                <w:rFonts w:hint="eastAsia"/>
              </w:rPr>
              <w:t>Spark</w:t>
            </w:r>
            <w:r w:rsidRPr="0028274F">
              <w:rPr>
                <w:rFonts w:hint="eastAsia"/>
              </w:rPr>
              <w:t>，其工作线程与机器上的逻辑内核</w:t>
            </w:r>
            <w:r w:rsidR="009638AA" w:rsidRPr="0028274F">
              <w:rPr>
                <w:rFonts w:hint="eastAsia"/>
              </w:rPr>
              <w:t>一样多</w:t>
            </w:r>
            <w:r w:rsidRPr="0028274F">
              <w:rPr>
                <w:rFonts w:hint="eastAsia"/>
              </w:rPr>
              <w:t>和</w:t>
            </w:r>
            <w:r w:rsidR="009638AA">
              <w:rPr>
                <w:rFonts w:hint="eastAsia"/>
              </w:rPr>
              <w:t>F</w:t>
            </w:r>
            <w:r w:rsidR="009638AA">
              <w:rPr>
                <w:rFonts w:hint="eastAsia"/>
              </w:rPr>
              <w:t>个</w:t>
            </w:r>
            <w:r w:rsidRPr="0028274F">
              <w:rPr>
                <w:rFonts w:hint="eastAsia"/>
              </w:rPr>
              <w:t>maxFailures</w:t>
            </w:r>
            <w:r w:rsidRPr="0028274F">
              <w:rPr>
                <w:rFonts w:hint="eastAsia"/>
              </w:rPr>
              <w:t>。</w:t>
            </w:r>
          </w:p>
        </w:tc>
      </w:tr>
      <w:tr w:rsidR="00A1482D" w14:paraId="3D047056" w14:textId="77777777" w:rsidTr="001608DA">
        <w:trPr>
          <w:trHeight w:val="413"/>
        </w:trPr>
        <w:tc>
          <w:tcPr>
            <w:tcW w:w="2660" w:type="dxa"/>
          </w:tcPr>
          <w:p w14:paraId="0879F329" w14:textId="6806C9A2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spark://HOST:PORT</w:t>
            </w:r>
          </w:p>
        </w:tc>
        <w:tc>
          <w:tcPr>
            <w:tcW w:w="5862" w:type="dxa"/>
          </w:tcPr>
          <w:p w14:paraId="49723267" w14:textId="57430180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连接到给定的</w:t>
            </w:r>
            <w:r w:rsidRPr="0028274F">
              <w:rPr>
                <w:rFonts w:hint="eastAsia"/>
              </w:rPr>
              <w:t>Spark</w:t>
            </w:r>
            <w:r w:rsidR="001608DA">
              <w:rPr>
                <w:rFonts w:hint="eastAsia"/>
              </w:rPr>
              <w:t>独立集群主控，端口必须是主服务器配置</w:t>
            </w:r>
            <w:r w:rsidR="001608DA" w:rsidRPr="001608DA">
              <w:rPr>
                <w:rFonts w:hint="eastAsia"/>
              </w:rPr>
              <w:t>使用的端口，默认情况下为</w:t>
            </w:r>
            <w:r w:rsidR="001608DA" w:rsidRPr="001608DA">
              <w:rPr>
                <w:rFonts w:hint="eastAsia"/>
              </w:rPr>
              <w:t>7077</w:t>
            </w:r>
            <w:r w:rsidR="001608DA" w:rsidRPr="001608DA">
              <w:rPr>
                <w:rFonts w:hint="eastAsia"/>
              </w:rPr>
              <w:t>。</w:t>
            </w:r>
          </w:p>
        </w:tc>
      </w:tr>
      <w:tr w:rsidR="00A1482D" w14:paraId="1814D422" w14:textId="77777777" w:rsidTr="006E4719">
        <w:tc>
          <w:tcPr>
            <w:tcW w:w="2660" w:type="dxa"/>
          </w:tcPr>
          <w:p w14:paraId="6E5661B1" w14:textId="227E5911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spark://HOST1:PORT1,HOST2:PORT2</w:t>
            </w:r>
          </w:p>
        </w:tc>
        <w:tc>
          <w:tcPr>
            <w:tcW w:w="5862" w:type="dxa"/>
          </w:tcPr>
          <w:p w14:paraId="02EEA3F6" w14:textId="750212D5" w:rsidR="00A1482D" w:rsidRDefault="00A1482D" w:rsidP="001608DA">
            <w:pPr>
              <w:pStyle w:val="af"/>
            </w:pPr>
            <w:r w:rsidRPr="0028274F">
              <w:rPr>
                <w:rFonts w:hint="eastAsia"/>
              </w:rPr>
              <w:t>使用</w:t>
            </w:r>
            <w:r w:rsidRPr="0028274F">
              <w:rPr>
                <w:rFonts w:hint="eastAsia"/>
              </w:rPr>
              <w:t>Zookeeper</w:t>
            </w:r>
            <w:r w:rsidRPr="0028274F">
              <w:rPr>
                <w:rFonts w:hint="eastAsia"/>
              </w:rPr>
              <w:t>连接到带有备用主机的给定</w:t>
            </w:r>
            <w:r w:rsidRPr="0028274F">
              <w:rPr>
                <w:rFonts w:hint="eastAsia"/>
              </w:rPr>
              <w:t>Spark</w:t>
            </w:r>
            <w:r w:rsidRPr="0028274F">
              <w:rPr>
                <w:rFonts w:hint="eastAsia"/>
              </w:rPr>
              <w:t>独立集群。该列表必须具有使用</w:t>
            </w:r>
            <w:r w:rsidRPr="0028274F">
              <w:rPr>
                <w:rFonts w:hint="eastAsia"/>
              </w:rPr>
              <w:t>Zookeeper</w:t>
            </w:r>
            <w:r w:rsidR="001608DA">
              <w:rPr>
                <w:rFonts w:hint="eastAsia"/>
              </w:rPr>
              <w:t>设置的高可用性群集中的所有主机，</w:t>
            </w:r>
            <w:r w:rsidR="001608DA">
              <w:rPr>
                <w:rFonts w:hint="eastAsia"/>
              </w:rPr>
              <w:t>端口必须是主服务器配置</w:t>
            </w:r>
            <w:r w:rsidR="001608DA" w:rsidRPr="001608DA">
              <w:rPr>
                <w:rFonts w:hint="eastAsia"/>
              </w:rPr>
              <w:t>使用的端口，默认情况下为</w:t>
            </w:r>
            <w:r w:rsidR="001608DA" w:rsidRPr="001608DA">
              <w:rPr>
                <w:rFonts w:hint="eastAsia"/>
              </w:rPr>
              <w:t>7077</w:t>
            </w:r>
            <w:r w:rsidR="001608DA" w:rsidRPr="001608DA">
              <w:rPr>
                <w:rFonts w:hint="eastAsia"/>
              </w:rPr>
              <w:t>。</w:t>
            </w:r>
          </w:p>
        </w:tc>
      </w:tr>
      <w:tr w:rsidR="00A1482D" w14:paraId="2E83CD40" w14:textId="77777777" w:rsidTr="006E4719">
        <w:tc>
          <w:tcPr>
            <w:tcW w:w="2660" w:type="dxa"/>
          </w:tcPr>
          <w:p w14:paraId="4E26FB82" w14:textId="5A67B716" w:rsidR="00A1482D" w:rsidRPr="00A1482D" w:rsidRDefault="00A1482D" w:rsidP="001608DA">
            <w:pPr>
              <w:pStyle w:val="af"/>
            </w:pPr>
            <w:r w:rsidRPr="00101EAD">
              <w:rPr>
                <w:rFonts w:hint="eastAsia"/>
              </w:rPr>
              <w:t>mesos://HOST:PORT</w:t>
            </w:r>
          </w:p>
        </w:tc>
        <w:tc>
          <w:tcPr>
            <w:tcW w:w="5862" w:type="dxa"/>
          </w:tcPr>
          <w:p w14:paraId="488B9945" w14:textId="01389DB3" w:rsidR="00A1482D" w:rsidRPr="0028274F" w:rsidRDefault="00A1482D" w:rsidP="001608DA">
            <w:pPr>
              <w:pStyle w:val="af"/>
            </w:pPr>
            <w:r w:rsidRPr="00101EAD">
              <w:rPr>
                <w:rFonts w:hint="eastAsia"/>
              </w:rPr>
              <w:t>连接到给定的</w:t>
            </w:r>
            <w:r w:rsidRPr="00101EAD">
              <w:rPr>
                <w:rFonts w:hint="eastAsia"/>
              </w:rPr>
              <w:t>Mesos</w:t>
            </w:r>
            <w:r w:rsidR="001608DA">
              <w:rPr>
                <w:rFonts w:hint="eastAsia"/>
              </w:rPr>
              <w:t>集群，端口必须是配置</w:t>
            </w:r>
            <w:r w:rsidRPr="00101EAD">
              <w:rPr>
                <w:rFonts w:hint="eastAsia"/>
              </w:rPr>
              <w:t>使用的端口，默认值为</w:t>
            </w:r>
            <w:r w:rsidRPr="00101EAD">
              <w:rPr>
                <w:rFonts w:hint="eastAsia"/>
              </w:rPr>
              <w:t>5050</w:t>
            </w:r>
            <w:r w:rsidR="001608DA">
              <w:rPr>
                <w:rFonts w:hint="eastAsia"/>
              </w:rPr>
              <w:t>，或者</w:t>
            </w:r>
            <w:r w:rsidRPr="00101EAD">
              <w:rPr>
                <w:rFonts w:hint="eastAsia"/>
              </w:rPr>
              <w:t>对于使用</w:t>
            </w:r>
            <w:r w:rsidRPr="00101EAD">
              <w:rPr>
                <w:rFonts w:hint="eastAsia"/>
              </w:rPr>
              <w:t>ZooKeeper</w:t>
            </w:r>
            <w:r w:rsidRPr="00101EAD">
              <w:rPr>
                <w:rFonts w:hint="eastAsia"/>
              </w:rPr>
              <w:t>的</w:t>
            </w:r>
            <w:r w:rsidRPr="00101EAD">
              <w:rPr>
                <w:rFonts w:hint="eastAsia"/>
              </w:rPr>
              <w:t>Mesos</w:t>
            </w:r>
            <w:r w:rsidRPr="00101EAD">
              <w:rPr>
                <w:rFonts w:hint="eastAsia"/>
              </w:rPr>
              <w:t>集群，使用</w:t>
            </w:r>
            <w:r w:rsidR="001608DA">
              <w:rPr>
                <w:rFonts w:hint="eastAsia"/>
              </w:rPr>
              <w:t>mesos://zk://</w:t>
            </w:r>
            <w:r w:rsidR="001608DA">
              <w:rPr>
                <w:rFonts w:hint="eastAsia"/>
              </w:rPr>
              <w:t>。</w:t>
            </w:r>
            <w:r w:rsidRPr="00101EAD">
              <w:rPr>
                <w:rFonts w:hint="eastAsia"/>
              </w:rPr>
              <w:t>要使用</w:t>
            </w:r>
            <w:r w:rsidRPr="00101EAD">
              <w:rPr>
                <w:rFonts w:hint="eastAsia"/>
              </w:rPr>
              <w:t>--deploy-mode cluster</w:t>
            </w:r>
            <w:r w:rsidRPr="00101EAD">
              <w:rPr>
                <w:rFonts w:hint="eastAsia"/>
              </w:rPr>
              <w:t>提交，</w:t>
            </w:r>
            <w:r w:rsidR="001608DA" w:rsidRPr="001608DA">
              <w:rPr>
                <w:rFonts w:hint="eastAsia"/>
              </w:rPr>
              <w:t>应将</w:t>
            </w:r>
            <w:r w:rsidR="001608DA" w:rsidRPr="001608DA">
              <w:rPr>
                <w:rFonts w:hint="eastAsia"/>
              </w:rPr>
              <w:t>HOST</w:t>
            </w:r>
            <w:r w:rsidR="001608DA" w:rsidRPr="001608DA">
              <w:rPr>
                <w:rFonts w:hint="eastAsia"/>
              </w:rPr>
              <w:t>：</w:t>
            </w:r>
            <w:r w:rsidR="001608DA" w:rsidRPr="001608DA">
              <w:rPr>
                <w:rFonts w:hint="eastAsia"/>
              </w:rPr>
              <w:t>PORT</w:t>
            </w:r>
            <w:r w:rsidR="001608DA" w:rsidRPr="001608DA">
              <w:rPr>
                <w:rFonts w:hint="eastAsia"/>
              </w:rPr>
              <w:t>配置为连接到</w:t>
            </w:r>
            <w:r w:rsidR="001608DA" w:rsidRPr="001608DA">
              <w:rPr>
                <w:rFonts w:hint="eastAsia"/>
              </w:rPr>
              <w:t>MesosClusterDispatcher</w:t>
            </w:r>
          </w:p>
        </w:tc>
      </w:tr>
      <w:tr w:rsidR="00A1482D" w14:paraId="79B4D4EA" w14:textId="77777777" w:rsidTr="006E4719">
        <w:tc>
          <w:tcPr>
            <w:tcW w:w="2660" w:type="dxa"/>
          </w:tcPr>
          <w:p w14:paraId="1B189DCB" w14:textId="70226E3B" w:rsidR="00A1482D" w:rsidRPr="00A1482D" w:rsidRDefault="00A1482D" w:rsidP="001608DA">
            <w:pPr>
              <w:pStyle w:val="af"/>
            </w:pPr>
            <w:r w:rsidRPr="00101EAD">
              <w:rPr>
                <w:rFonts w:hint="eastAsia"/>
              </w:rPr>
              <w:t>yarn</w:t>
            </w:r>
          </w:p>
        </w:tc>
        <w:tc>
          <w:tcPr>
            <w:tcW w:w="5862" w:type="dxa"/>
          </w:tcPr>
          <w:p w14:paraId="1A6A43B9" w14:textId="3A20E085" w:rsidR="00A1482D" w:rsidRPr="0028274F" w:rsidRDefault="00A1482D" w:rsidP="001608DA">
            <w:pPr>
              <w:pStyle w:val="af"/>
            </w:pPr>
            <w:r w:rsidRPr="00101EAD">
              <w:rPr>
                <w:rFonts w:hint="eastAsia"/>
              </w:rPr>
              <w:t>根据</w:t>
            </w:r>
            <w:r w:rsidRPr="00101EAD">
              <w:rPr>
                <w:rFonts w:hint="eastAsia"/>
              </w:rPr>
              <w:t>--deploy-mode</w:t>
            </w:r>
            <w:r w:rsidRPr="00101EAD">
              <w:rPr>
                <w:rFonts w:hint="eastAsia"/>
              </w:rPr>
              <w:t>的值，以</w:t>
            </w:r>
            <w:r w:rsidRPr="00101EAD">
              <w:rPr>
                <w:rFonts w:hint="eastAsia"/>
              </w:rPr>
              <w:t>client</w:t>
            </w:r>
            <w:r w:rsidRPr="00101EAD">
              <w:rPr>
                <w:rFonts w:hint="eastAsia"/>
              </w:rPr>
              <w:t>或</w:t>
            </w:r>
            <w:r w:rsidRPr="00101EAD">
              <w:rPr>
                <w:rFonts w:hint="eastAsia"/>
              </w:rPr>
              <w:t>cluster</w:t>
            </w:r>
            <w:r w:rsidRPr="00101EAD">
              <w:rPr>
                <w:rFonts w:hint="eastAsia"/>
              </w:rPr>
              <w:t>模式连接到</w:t>
            </w:r>
            <w:r w:rsidRPr="00101EAD">
              <w:rPr>
                <w:rFonts w:hint="eastAsia"/>
              </w:rPr>
              <w:t>YARN</w:t>
            </w:r>
            <w:r w:rsidR="001608DA">
              <w:rPr>
                <w:rFonts w:hint="eastAsia"/>
              </w:rPr>
              <w:t>群集，</w:t>
            </w:r>
            <w:r w:rsidRPr="00101EAD">
              <w:rPr>
                <w:rFonts w:hint="eastAsia"/>
              </w:rPr>
              <w:t>将基于</w:t>
            </w:r>
            <w:r w:rsidRPr="00101EAD">
              <w:rPr>
                <w:rFonts w:hint="eastAsia"/>
              </w:rPr>
              <w:t>HADOOP_CONF_DIR</w:t>
            </w:r>
            <w:r w:rsidRPr="00101EAD">
              <w:rPr>
                <w:rFonts w:hint="eastAsia"/>
              </w:rPr>
              <w:t>或</w:t>
            </w:r>
            <w:r w:rsidRPr="00101EAD">
              <w:rPr>
                <w:rFonts w:hint="eastAsia"/>
              </w:rPr>
              <w:t>YARN_CONF_DIR</w:t>
            </w:r>
            <w:r w:rsidRPr="00101EAD">
              <w:rPr>
                <w:rFonts w:hint="eastAsia"/>
              </w:rPr>
              <w:t>变量找到集群位置。</w:t>
            </w:r>
          </w:p>
        </w:tc>
      </w:tr>
    </w:tbl>
    <w:p w14:paraId="4B966FDE" w14:textId="4A1EAE94" w:rsidR="001E2533" w:rsidRDefault="001E2533" w:rsidP="004D7EF1">
      <w:pPr>
        <w:pStyle w:val="Caption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 w:rsidR="00C0751D">
        <w:fldChar w:fldCharType="begin"/>
      </w:r>
      <w:r w:rsidR="00C0751D">
        <w:instrText xml:space="preserve"> </w:instrText>
      </w:r>
      <w:r w:rsidR="00C0751D">
        <w:rPr>
          <w:rFonts w:hint="eastAsia"/>
        </w:rPr>
        <w:instrText>STYLEREF 1 \s</w:instrText>
      </w:r>
      <w:r w:rsidR="00C0751D">
        <w:instrText xml:space="preserve"> </w:instrText>
      </w:r>
      <w:r w:rsidR="00C0751D">
        <w:fldChar w:fldCharType="separate"/>
      </w:r>
      <w:r w:rsidR="00C0751D">
        <w:rPr>
          <w:noProof/>
        </w:rPr>
        <w:t>4</w:t>
      </w:r>
      <w:r w:rsidR="00C0751D">
        <w:fldChar w:fldCharType="end"/>
      </w:r>
      <w:r w:rsidR="00C0751D">
        <w:t>.</w:t>
      </w:r>
      <w:r w:rsidR="00C0751D">
        <w:fldChar w:fldCharType="begin"/>
      </w:r>
      <w:r w:rsidR="00C0751D">
        <w:instrText xml:space="preserve"> </w:instrText>
      </w:r>
      <w:r w:rsidR="00C0751D">
        <w:rPr>
          <w:rFonts w:hint="eastAsia"/>
        </w:rPr>
        <w:instrText xml:space="preserve">SEQ </w:instrText>
      </w:r>
      <w:r w:rsidR="00C0751D">
        <w:rPr>
          <w:rFonts w:hint="eastAsia"/>
        </w:rPr>
        <w:instrText>表格</w:instrText>
      </w:r>
      <w:r w:rsidR="00C0751D">
        <w:rPr>
          <w:rFonts w:hint="eastAsia"/>
        </w:rPr>
        <w:instrText xml:space="preserve"> \* ARABIC \s 1</w:instrText>
      </w:r>
      <w:r w:rsidR="00C0751D">
        <w:instrText xml:space="preserve"> </w:instrText>
      </w:r>
      <w:r w:rsidR="00C0751D">
        <w:fldChar w:fldCharType="separate"/>
      </w:r>
      <w:r w:rsidR="00C0751D">
        <w:rPr>
          <w:noProof/>
        </w:rPr>
        <w:t>2</w:t>
      </w:r>
      <w:r w:rsidR="00C0751D">
        <w:fldChar w:fldCharType="end"/>
      </w:r>
      <w:r w:rsidR="00844B23">
        <w:rPr>
          <w:rFonts w:hint="eastAsia"/>
        </w:rPr>
        <w:t>Spark</w:t>
      </w:r>
      <w:r w:rsidR="00844B23">
        <w:rPr>
          <w:rFonts w:hint="eastAsia"/>
        </w:rPr>
        <w:t>的</w:t>
      </w:r>
      <w:r w:rsidR="00844B23">
        <w:rPr>
          <w:rFonts w:hint="eastAsia"/>
        </w:rPr>
        <w:t>master URL</w:t>
      </w:r>
      <w:r w:rsidR="00844B23">
        <w:rPr>
          <w:rFonts w:hint="eastAsia"/>
        </w:rPr>
        <w:t>格式</w:t>
      </w:r>
    </w:p>
    <w:p w14:paraId="3EF2AD5A" w14:textId="1A75E4A0" w:rsidR="00294081" w:rsidRDefault="00C369E2" w:rsidP="00E809BD">
      <w:pPr>
        <w:ind w:firstLine="420"/>
      </w:pPr>
      <w:r>
        <w:rPr>
          <w:rFonts w:hint="eastAsia"/>
        </w:rPr>
        <w:t>另外，</w:t>
      </w:r>
      <w:r w:rsidR="00E809BD">
        <w:rPr>
          <w:rFonts w:hint="eastAsia"/>
        </w:rPr>
        <w:t>spark-submit</w:t>
      </w:r>
      <w:r w:rsidR="00E809BD">
        <w:rPr>
          <w:rFonts w:hint="eastAsia"/>
        </w:rPr>
        <w:t>脚本可以从属性文件加载默认的</w:t>
      </w:r>
      <w:r w:rsidR="00E809BD">
        <w:rPr>
          <w:rFonts w:hint="eastAsia"/>
        </w:rPr>
        <w:t>Spark</w:t>
      </w:r>
      <w:r w:rsidR="00E809BD">
        <w:rPr>
          <w:rFonts w:hint="eastAsia"/>
        </w:rPr>
        <w:t>配置值，并将它们传递到应用程序。默认情况下，它将从</w:t>
      </w:r>
      <w:r w:rsidR="00E809BD">
        <w:rPr>
          <w:rFonts w:hint="eastAsia"/>
        </w:rPr>
        <w:t>Spark</w:t>
      </w:r>
      <w:r w:rsidR="00E809BD">
        <w:rPr>
          <w:rFonts w:hint="eastAsia"/>
        </w:rPr>
        <w:t>目录中的</w:t>
      </w:r>
      <w:r w:rsidR="00E809BD">
        <w:rPr>
          <w:rFonts w:hint="eastAsia"/>
        </w:rPr>
        <w:t>conf/spark-defaults.conf</w:t>
      </w:r>
      <w:r w:rsidR="001608DA">
        <w:rPr>
          <w:rFonts w:hint="eastAsia"/>
        </w:rPr>
        <w:t>中读取选项，</w:t>
      </w:r>
      <w:r w:rsidR="00294081">
        <w:rPr>
          <w:rFonts w:hint="eastAsia"/>
        </w:rPr>
        <w:t>以这种方式加载默认</w:t>
      </w:r>
      <w:r w:rsidR="00294081">
        <w:rPr>
          <w:rFonts w:hint="eastAsia"/>
        </w:rPr>
        <w:t>Spark</w:t>
      </w:r>
      <w:r w:rsidR="00294081">
        <w:rPr>
          <w:rFonts w:hint="eastAsia"/>
        </w:rPr>
        <w:t>配置可以避免需要某些配置信息通过</w:t>
      </w:r>
      <w:r w:rsidR="00294081">
        <w:rPr>
          <w:rFonts w:hint="eastAsia"/>
        </w:rPr>
        <w:t>spark-submit</w:t>
      </w:r>
      <w:r w:rsidR="001608DA">
        <w:rPr>
          <w:rFonts w:hint="eastAsia"/>
        </w:rPr>
        <w:t>设置，例如</w:t>
      </w:r>
      <w:r w:rsidR="00294081">
        <w:rPr>
          <w:rFonts w:hint="eastAsia"/>
        </w:rPr>
        <w:t>如果设置了</w:t>
      </w:r>
      <w:r w:rsidR="00294081">
        <w:rPr>
          <w:rFonts w:hint="eastAsia"/>
        </w:rPr>
        <w:t>spark.master</w:t>
      </w:r>
      <w:r w:rsidR="00294081">
        <w:rPr>
          <w:rFonts w:hint="eastAsia"/>
        </w:rPr>
        <w:t>属性，则可以从</w:t>
      </w:r>
      <w:r w:rsidR="00294081">
        <w:rPr>
          <w:rFonts w:hint="eastAsia"/>
        </w:rPr>
        <w:t>spark-submit</w:t>
      </w:r>
      <w:r w:rsidR="00294081">
        <w:rPr>
          <w:rFonts w:hint="eastAsia"/>
        </w:rPr>
        <w:t>安全地省略</w:t>
      </w:r>
      <w:r w:rsidR="00294081">
        <w:rPr>
          <w:rFonts w:hint="eastAsia"/>
        </w:rPr>
        <w:t>--master</w:t>
      </w:r>
      <w:r w:rsidR="00294081">
        <w:rPr>
          <w:rFonts w:hint="eastAsia"/>
        </w:rPr>
        <w:t>标志。</w:t>
      </w:r>
      <w:r w:rsidR="001608DA">
        <w:rPr>
          <w:rFonts w:hint="eastAsia"/>
        </w:rPr>
        <w:t>实际上</w:t>
      </w:r>
      <w:r w:rsidR="00294081">
        <w:rPr>
          <w:rFonts w:hint="eastAsia"/>
        </w:rPr>
        <w:t>可以通过三个地方设置运行</w:t>
      </w:r>
      <w:r w:rsidR="00294081">
        <w:rPr>
          <w:rFonts w:hint="eastAsia"/>
        </w:rPr>
        <w:t>Spark</w:t>
      </w:r>
      <w:r w:rsidR="00294081">
        <w:rPr>
          <w:rFonts w:hint="eastAsia"/>
        </w:rPr>
        <w:t>应用程序的配置信息，分别为：</w:t>
      </w:r>
    </w:p>
    <w:p w14:paraId="042F9E2A" w14:textId="3575E254" w:rsidR="00294081" w:rsidRPr="001608DA" w:rsidRDefault="001608DA" w:rsidP="001608DA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294081" w:rsidRPr="001608DA">
        <w:rPr>
          <w:rFonts w:hint="eastAsia"/>
        </w:rPr>
        <w:t>应用程序中的</w:t>
      </w:r>
      <w:r w:rsidR="00294081" w:rsidRPr="001608DA">
        <w:rPr>
          <w:rFonts w:hint="eastAsia"/>
        </w:rPr>
        <w:t>SparkConf</w:t>
      </w:r>
    </w:p>
    <w:p w14:paraId="2B2E225D" w14:textId="58FBFB41" w:rsidR="00294081" w:rsidRPr="001608DA" w:rsidRDefault="001608DA" w:rsidP="001608DA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94081" w:rsidRPr="001608DA">
        <w:rPr>
          <w:rFonts w:hint="eastAsia"/>
        </w:rPr>
        <w:t>spark-submit</w:t>
      </w:r>
      <w:r w:rsidR="00294081" w:rsidRPr="001608DA">
        <w:rPr>
          <w:rFonts w:hint="eastAsia"/>
        </w:rPr>
        <w:t>命令行参数</w:t>
      </w:r>
    </w:p>
    <w:p w14:paraId="78D1C324" w14:textId="7C311047" w:rsidR="00294081" w:rsidRPr="001608DA" w:rsidRDefault="001608DA" w:rsidP="001608DA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294081" w:rsidRPr="001608DA">
        <w:rPr>
          <w:rFonts w:hint="eastAsia"/>
        </w:rPr>
        <w:t>Spark</w:t>
      </w:r>
      <w:r w:rsidR="00294081" w:rsidRPr="001608DA">
        <w:rPr>
          <w:rFonts w:hint="eastAsia"/>
        </w:rPr>
        <w:t>目录中的配置文件</w:t>
      </w:r>
    </w:p>
    <w:p w14:paraId="5F4A9A82" w14:textId="1A6BC447" w:rsidR="00E809BD" w:rsidRDefault="00E809BD" w:rsidP="00E809BD">
      <w:pPr>
        <w:ind w:firstLine="420"/>
      </w:pPr>
      <w:r>
        <w:rPr>
          <w:rFonts w:hint="eastAsia"/>
        </w:rPr>
        <w:t>通常，在</w:t>
      </w:r>
      <w:r w:rsidR="005363A6">
        <w:rPr>
          <w:rFonts w:hint="eastAsia"/>
        </w:rPr>
        <w:t>应用程序的</w:t>
      </w:r>
      <w:r>
        <w:rPr>
          <w:rFonts w:hint="eastAsia"/>
        </w:rPr>
        <w:t>SparkConf</w:t>
      </w:r>
      <w:r w:rsidR="005363A6">
        <w:rPr>
          <w:rFonts w:hint="eastAsia"/>
        </w:rPr>
        <w:t>上显式设置的配置值具有最高优先级，其次是通过</w:t>
      </w:r>
      <w:r w:rsidR="005363A6">
        <w:rPr>
          <w:rFonts w:hint="eastAsia"/>
        </w:rPr>
        <w:t>spark-submit</w:t>
      </w:r>
      <w:r w:rsidR="005363A6">
        <w:rPr>
          <w:rFonts w:hint="eastAsia"/>
        </w:rPr>
        <w:t>命令行参数传递配置值</w:t>
      </w:r>
      <w:r>
        <w:rPr>
          <w:rFonts w:hint="eastAsia"/>
        </w:rPr>
        <w:t>，然后将该值设置为默认值。如果不清楚配置选项的来源，可以使用</w:t>
      </w:r>
      <w:r>
        <w:rPr>
          <w:rFonts w:hint="eastAsia"/>
        </w:rPr>
        <w:t>--verbose</w:t>
      </w:r>
      <w:r>
        <w:rPr>
          <w:rFonts w:hint="eastAsia"/>
        </w:rPr>
        <w:t>选项运行</w:t>
      </w:r>
      <w:r>
        <w:rPr>
          <w:rFonts w:hint="eastAsia"/>
        </w:rPr>
        <w:t>spark-submit</w:t>
      </w:r>
      <w:r>
        <w:rPr>
          <w:rFonts w:hint="eastAsia"/>
        </w:rPr>
        <w:t>来打印出细粒度的调试信息。</w:t>
      </w:r>
    </w:p>
    <w:p w14:paraId="4C165633" w14:textId="0E1A3A15" w:rsidR="00E809BD" w:rsidRDefault="00E809BD" w:rsidP="00E809BD">
      <w:pPr>
        <w:ind w:firstLine="420"/>
      </w:pPr>
      <w:r>
        <w:rPr>
          <w:rFonts w:hint="eastAsia"/>
        </w:rPr>
        <w:t>当使用</w:t>
      </w:r>
      <w:r>
        <w:rPr>
          <w:rFonts w:hint="eastAsia"/>
        </w:rPr>
        <w:t>spark-submit</w:t>
      </w:r>
      <w:r>
        <w:rPr>
          <w:rFonts w:hint="eastAsia"/>
        </w:rPr>
        <w:t>，应用程序</w:t>
      </w:r>
      <w:r>
        <w:rPr>
          <w:rFonts w:hint="eastAsia"/>
        </w:rPr>
        <w:t>jar</w:t>
      </w:r>
      <w:r>
        <w:rPr>
          <w:rFonts w:hint="eastAsia"/>
        </w:rPr>
        <w:t>以及</w:t>
      </w:r>
      <w:r>
        <w:rPr>
          <w:rFonts w:hint="eastAsia"/>
        </w:rPr>
        <w:t>--jars</w:t>
      </w:r>
      <w:r>
        <w:rPr>
          <w:rFonts w:hint="eastAsia"/>
        </w:rPr>
        <w:t>选项中包含的任何</w:t>
      </w:r>
      <w:r>
        <w:rPr>
          <w:rFonts w:hint="eastAsia"/>
        </w:rPr>
        <w:t>jar</w:t>
      </w:r>
      <w:r>
        <w:rPr>
          <w:rFonts w:hint="eastAsia"/>
        </w:rPr>
        <w:t>将被自动传输到群集</w:t>
      </w:r>
      <w:r w:rsidR="00631664">
        <w:rPr>
          <w:rFonts w:hint="eastAsia"/>
        </w:rPr>
        <w:t>。</w:t>
      </w:r>
      <w:r>
        <w:rPr>
          <w:rFonts w:hint="eastAsia"/>
        </w:rPr>
        <w:t>--jars</w:t>
      </w:r>
      <w:r>
        <w:rPr>
          <w:rFonts w:hint="eastAsia"/>
        </w:rPr>
        <w:t>之后提供的</w:t>
      </w:r>
      <w:r>
        <w:rPr>
          <w:rFonts w:hint="eastAsia"/>
        </w:rPr>
        <w:t>URL</w:t>
      </w:r>
      <w:r>
        <w:rPr>
          <w:rFonts w:hint="eastAsia"/>
        </w:rPr>
        <w:t>必须用逗号分隔。</w:t>
      </w:r>
      <w:r w:rsidR="0055021C">
        <w:rPr>
          <w:rFonts w:hint="eastAsia"/>
        </w:rPr>
        <w:t>这些</w:t>
      </w:r>
      <w:r w:rsidR="0055021C">
        <w:rPr>
          <w:rFonts w:hint="eastAsia"/>
        </w:rPr>
        <w:t>jar</w:t>
      </w:r>
      <w:r w:rsidR="0055021C">
        <w:rPr>
          <w:rFonts w:hint="eastAsia"/>
        </w:rPr>
        <w:t>文件必须</w:t>
      </w:r>
      <w:r>
        <w:rPr>
          <w:rFonts w:hint="eastAsia"/>
        </w:rPr>
        <w:t>包含在驱动程序和执行器类路径上。目录扩展不适用于</w:t>
      </w:r>
      <w:r>
        <w:rPr>
          <w:rFonts w:hint="eastAsia"/>
        </w:rPr>
        <w:t>--jars</w:t>
      </w:r>
      <w:r>
        <w:rPr>
          <w:rFonts w:hint="eastAsia"/>
        </w:rPr>
        <w:t>。</w:t>
      </w:r>
      <w:r>
        <w:rPr>
          <w:rFonts w:hint="eastAsia"/>
        </w:rPr>
        <w:t>Spark</w:t>
      </w:r>
      <w:r>
        <w:rPr>
          <w:rFonts w:hint="eastAsia"/>
        </w:rPr>
        <w:t>使用以下</w:t>
      </w:r>
      <w:r>
        <w:rPr>
          <w:rFonts w:hint="eastAsia"/>
        </w:rPr>
        <w:t>URL</w:t>
      </w:r>
      <w:r>
        <w:rPr>
          <w:rFonts w:hint="eastAsia"/>
        </w:rPr>
        <w:t>方案来允许不同的策略来传播</w:t>
      </w:r>
      <w:r>
        <w:rPr>
          <w:rFonts w:hint="eastAsia"/>
        </w:rPr>
        <w:t>jar</w:t>
      </w:r>
      <w:r>
        <w:rPr>
          <w:rFonts w:hint="eastAsia"/>
        </w:rPr>
        <w:t>：</w:t>
      </w:r>
    </w:p>
    <w:p w14:paraId="64087422" w14:textId="758D0259" w:rsidR="00E809BD" w:rsidRDefault="002F358D" w:rsidP="004D7EF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809BD">
        <w:rPr>
          <w:rFonts w:hint="eastAsia"/>
        </w:rPr>
        <w:t>file:</w:t>
      </w:r>
      <w:r w:rsidR="00E809BD">
        <w:rPr>
          <w:rFonts w:hint="eastAsia"/>
        </w:rPr>
        <w:t>绝对路径和</w:t>
      </w:r>
      <w:r w:rsidR="00E809BD">
        <w:rPr>
          <w:rFonts w:hint="eastAsia"/>
        </w:rPr>
        <w:t>file:/ URI</w:t>
      </w:r>
      <w:r w:rsidR="00E809BD">
        <w:rPr>
          <w:rFonts w:hint="eastAsia"/>
        </w:rPr>
        <w:t>由驱动程序的</w:t>
      </w:r>
      <w:r w:rsidR="00E809BD">
        <w:rPr>
          <w:rFonts w:hint="eastAsia"/>
        </w:rPr>
        <w:t>HTTP</w:t>
      </w:r>
      <w:r w:rsidR="00E809BD">
        <w:rPr>
          <w:rFonts w:hint="eastAsia"/>
        </w:rPr>
        <w:t>文件服务器提供，每个</w:t>
      </w:r>
      <w:r w:rsidR="00170632">
        <w:t>执行器</w:t>
      </w:r>
      <w:r w:rsidR="00E809BD">
        <w:rPr>
          <w:rFonts w:hint="eastAsia"/>
        </w:rPr>
        <w:t>从驱动程序</w:t>
      </w:r>
      <w:r w:rsidR="00E809BD">
        <w:rPr>
          <w:rFonts w:hint="eastAsia"/>
        </w:rPr>
        <w:t>HTTP</w:t>
      </w:r>
      <w:r w:rsidR="00E809BD">
        <w:rPr>
          <w:rFonts w:hint="eastAsia"/>
        </w:rPr>
        <w:t>服务器提取文件。</w:t>
      </w:r>
    </w:p>
    <w:p w14:paraId="72A61B1C" w14:textId="01C2A95F" w:rsidR="00E809BD" w:rsidRDefault="002F358D" w:rsidP="004D7EF1">
      <w:pPr>
        <w:ind w:firstLine="42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809BD">
        <w:rPr>
          <w:rFonts w:hint="eastAsia"/>
        </w:rPr>
        <w:t>hdfs:</w:t>
      </w:r>
      <w:r>
        <w:rPr>
          <w:rFonts w:hint="eastAsia"/>
        </w:rPr>
        <w:t>、</w:t>
      </w:r>
      <w:r w:rsidR="00E809BD">
        <w:rPr>
          <w:rFonts w:hint="eastAsia"/>
        </w:rPr>
        <w:t>http:</w:t>
      </w:r>
      <w:r>
        <w:rPr>
          <w:rFonts w:hint="eastAsia"/>
        </w:rPr>
        <w:t>、</w:t>
      </w:r>
      <w:r w:rsidR="00E809BD">
        <w:rPr>
          <w:rFonts w:hint="eastAsia"/>
        </w:rPr>
        <w:t>https</w:t>
      </w:r>
      <w:r>
        <w:rPr>
          <w:rFonts w:hint="eastAsia"/>
        </w:rPr>
        <w:t>：、</w:t>
      </w:r>
      <w:r w:rsidR="00E809BD">
        <w:rPr>
          <w:rFonts w:hint="eastAsia"/>
        </w:rPr>
        <w:t>ftp</w:t>
      </w:r>
      <w:r w:rsidR="00E809BD">
        <w:rPr>
          <w:rFonts w:hint="eastAsia"/>
        </w:rPr>
        <w:t>：这些按照预期从</w:t>
      </w:r>
      <w:r w:rsidR="00E809BD">
        <w:rPr>
          <w:rFonts w:hint="eastAsia"/>
        </w:rPr>
        <w:t>URI</w:t>
      </w:r>
      <w:r w:rsidR="00E809BD">
        <w:rPr>
          <w:rFonts w:hint="eastAsia"/>
        </w:rPr>
        <w:t>中下拉文件和</w:t>
      </w:r>
      <w:r w:rsidR="00F91460">
        <w:rPr>
          <w:rFonts w:hint="eastAsia"/>
        </w:rPr>
        <w:t>jar</w:t>
      </w:r>
    </w:p>
    <w:p w14:paraId="586E8C08" w14:textId="0E2F1CBD" w:rsidR="00991409" w:rsidRPr="00894402" w:rsidRDefault="002F358D" w:rsidP="002F358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E809BD">
        <w:rPr>
          <w:rFonts w:hint="eastAsia"/>
        </w:rPr>
        <w:t>local:</w:t>
      </w:r>
      <w:r w:rsidR="00E23372">
        <w:rPr>
          <w:rFonts w:hint="eastAsia"/>
        </w:rPr>
        <w:t>以</w:t>
      </w:r>
      <w:r w:rsidR="00E23372">
        <w:rPr>
          <w:rFonts w:hint="eastAsia"/>
        </w:rPr>
        <w:t>local:</w:t>
      </w:r>
      <w:r w:rsidR="00E809BD">
        <w:rPr>
          <w:rFonts w:hint="eastAsia"/>
        </w:rPr>
        <w:t>开头的</w:t>
      </w:r>
      <w:r w:rsidR="00E809BD">
        <w:rPr>
          <w:rFonts w:hint="eastAsia"/>
        </w:rPr>
        <w:t>URI</w:t>
      </w:r>
      <w:r w:rsidR="00DE19EE">
        <w:rPr>
          <w:rFonts w:hint="eastAsia"/>
        </w:rPr>
        <w:t>，</w:t>
      </w:r>
      <w:r w:rsidR="00E809BD">
        <w:rPr>
          <w:rFonts w:hint="eastAsia"/>
        </w:rPr>
        <w:t>预计作为每个工作节点上的本地文件存在。这意味着不会出现网络</w:t>
      </w:r>
      <w:r w:rsidR="00DE19EE">
        <w:rPr>
          <w:rFonts w:hint="eastAsia"/>
        </w:rPr>
        <w:t>传递文件</w:t>
      </w:r>
      <w:r w:rsidR="00E809BD">
        <w:rPr>
          <w:rFonts w:hint="eastAsia"/>
        </w:rPr>
        <w:t>，并且适用于推送</w:t>
      </w:r>
      <w:r w:rsidR="00CC6BD3">
        <w:rPr>
          <w:rFonts w:hint="eastAsia"/>
        </w:rPr>
        <w:t>大型文件和</w:t>
      </w:r>
      <w:r w:rsidR="00F91460">
        <w:rPr>
          <w:rFonts w:hint="eastAsia"/>
        </w:rPr>
        <w:t>jar</w:t>
      </w:r>
      <w:r w:rsidR="00E809BD">
        <w:rPr>
          <w:rFonts w:hint="eastAsia"/>
        </w:rPr>
        <w:t>到每个</w:t>
      </w:r>
      <w:r w:rsidR="00CC6BD3">
        <w:rPr>
          <w:rFonts w:hint="eastAsia"/>
        </w:rPr>
        <w:t>工作节点上</w:t>
      </w:r>
      <w:r w:rsidR="00E809BD">
        <w:rPr>
          <w:rFonts w:hint="eastAsia"/>
        </w:rPr>
        <w:t>，或通过</w:t>
      </w:r>
      <w:r w:rsidR="00E809BD">
        <w:rPr>
          <w:rFonts w:hint="eastAsia"/>
        </w:rPr>
        <w:t>NFS</w:t>
      </w:r>
      <w:r w:rsidR="00CC6BD3">
        <w:rPr>
          <w:rFonts w:hint="eastAsia"/>
        </w:rPr>
        <w:t>、</w:t>
      </w:r>
      <w:r w:rsidR="00E809BD">
        <w:rPr>
          <w:rFonts w:hint="eastAsia"/>
        </w:rPr>
        <w:t>GlusterFS</w:t>
      </w:r>
      <w:r w:rsidR="00E809BD">
        <w:rPr>
          <w:rFonts w:hint="eastAsia"/>
        </w:rPr>
        <w:t>等共享。</w:t>
      </w:r>
      <w:r w:rsidR="00894402" w:rsidRPr="00894402">
        <w:rPr>
          <w:rFonts w:hint="eastAsia"/>
        </w:rPr>
        <w:t>NFS</w:t>
      </w:r>
      <w:r w:rsidR="00894402" w:rsidRPr="00894402">
        <w:rPr>
          <w:rFonts w:hint="eastAsia"/>
        </w:rPr>
        <w:t>（</w:t>
      </w:r>
      <w:r w:rsidR="00894402" w:rsidRPr="00894402">
        <w:rPr>
          <w:rFonts w:hint="eastAsia"/>
        </w:rPr>
        <w:t>Network File System</w:t>
      </w:r>
      <w:r w:rsidR="00894402" w:rsidRPr="00894402">
        <w:rPr>
          <w:rFonts w:hint="eastAsia"/>
        </w:rPr>
        <w:t>）即网络文件系统，是</w:t>
      </w:r>
      <w:r w:rsidR="00894402" w:rsidRPr="00894402">
        <w:rPr>
          <w:rFonts w:hint="eastAsia"/>
        </w:rPr>
        <w:t>FreeBSD</w:t>
      </w:r>
      <w:r w:rsidR="00894402" w:rsidRPr="00894402">
        <w:rPr>
          <w:rFonts w:hint="eastAsia"/>
        </w:rPr>
        <w:t>支持的文件系统中的一种，它允许网络中的计算机之间通过</w:t>
      </w:r>
      <w:r w:rsidR="00894402" w:rsidRPr="00894402">
        <w:rPr>
          <w:rFonts w:hint="eastAsia"/>
        </w:rPr>
        <w:t>TCP/IP</w:t>
      </w:r>
      <w:r w:rsidR="00894402" w:rsidRPr="00894402">
        <w:rPr>
          <w:rFonts w:hint="eastAsia"/>
        </w:rPr>
        <w:t>网络共享资源。在</w:t>
      </w:r>
      <w:r w:rsidR="00894402" w:rsidRPr="00894402">
        <w:rPr>
          <w:rFonts w:hint="eastAsia"/>
        </w:rPr>
        <w:t>NFS</w:t>
      </w:r>
      <w:r w:rsidR="00894402" w:rsidRPr="00894402">
        <w:rPr>
          <w:rFonts w:hint="eastAsia"/>
        </w:rPr>
        <w:t>的应用中，本地</w:t>
      </w:r>
      <w:r w:rsidR="00894402" w:rsidRPr="00894402">
        <w:rPr>
          <w:rFonts w:hint="eastAsia"/>
        </w:rPr>
        <w:t>NFS</w:t>
      </w:r>
      <w:r w:rsidR="00894402" w:rsidRPr="00894402">
        <w:rPr>
          <w:rFonts w:hint="eastAsia"/>
        </w:rPr>
        <w:t>的客户端应用可以透明地读写位于远端</w:t>
      </w:r>
      <w:r w:rsidR="00894402" w:rsidRPr="00894402">
        <w:rPr>
          <w:rFonts w:hint="eastAsia"/>
        </w:rPr>
        <w:t>NFS</w:t>
      </w:r>
      <w:r w:rsidR="00894402" w:rsidRPr="00894402">
        <w:rPr>
          <w:rFonts w:hint="eastAsia"/>
        </w:rPr>
        <w:t>服务器上的文件，就像访问本地文件一样。</w:t>
      </w:r>
      <w:r w:rsidR="00991409" w:rsidRPr="00991409">
        <w:t>GlusterFS</w:t>
      </w:r>
      <w:r w:rsidR="00991409" w:rsidRPr="00991409">
        <w:rPr>
          <w:rFonts w:hint="eastAsia"/>
        </w:rPr>
        <w:t>是</w:t>
      </w:r>
      <w:r w:rsidR="00991409" w:rsidRPr="00991409">
        <w:rPr>
          <w:rFonts w:hint="eastAsia"/>
        </w:rPr>
        <w:t>Scale-Out</w:t>
      </w:r>
      <w:r w:rsidR="00991409" w:rsidRPr="00991409">
        <w:rPr>
          <w:rFonts w:hint="eastAsia"/>
        </w:rPr>
        <w:t>存储解决方案</w:t>
      </w:r>
      <w:r w:rsidR="00991409" w:rsidRPr="00991409">
        <w:rPr>
          <w:rFonts w:hint="eastAsia"/>
        </w:rPr>
        <w:t>Gluster</w:t>
      </w:r>
      <w:r w:rsidR="00991409" w:rsidRPr="00991409">
        <w:rPr>
          <w:rFonts w:hint="eastAsia"/>
        </w:rPr>
        <w:t>的核心，它是一个开源的分布式文件系统，具有强大的横向扩展能力，通过扩展能够支持数</w:t>
      </w:r>
      <w:r w:rsidR="00991409" w:rsidRPr="00991409">
        <w:rPr>
          <w:rFonts w:hint="eastAsia"/>
        </w:rPr>
        <w:t>PB</w:t>
      </w:r>
      <w:r w:rsidR="00991409" w:rsidRPr="00991409">
        <w:rPr>
          <w:rFonts w:hint="eastAsia"/>
        </w:rPr>
        <w:t>存储容量和处理数千客户端。</w:t>
      </w:r>
      <w:r w:rsidR="00991409" w:rsidRPr="00991409">
        <w:rPr>
          <w:rFonts w:hint="eastAsia"/>
        </w:rPr>
        <w:t>GlusterFS</w:t>
      </w:r>
      <w:r w:rsidR="00991409" w:rsidRPr="00991409">
        <w:rPr>
          <w:rFonts w:hint="eastAsia"/>
        </w:rPr>
        <w:t>借助</w:t>
      </w:r>
      <w:r w:rsidR="00991409" w:rsidRPr="00991409">
        <w:rPr>
          <w:rFonts w:hint="eastAsia"/>
        </w:rPr>
        <w:t>TCP/IP</w:t>
      </w:r>
      <w:r w:rsidR="00991409" w:rsidRPr="00991409">
        <w:rPr>
          <w:rFonts w:hint="eastAsia"/>
        </w:rPr>
        <w:t>或</w:t>
      </w:r>
      <w:r w:rsidR="00991409" w:rsidRPr="00991409">
        <w:rPr>
          <w:rFonts w:hint="eastAsia"/>
        </w:rPr>
        <w:t>InfiniBandRDMA</w:t>
      </w:r>
      <w:r w:rsidR="00991409" w:rsidRPr="00991409">
        <w:rPr>
          <w:rFonts w:hint="eastAsia"/>
        </w:rPr>
        <w:t>网络将物理分布的存储资源聚集在一起，使用单一全局命名空间来管理数据。</w:t>
      </w:r>
    </w:p>
    <w:p w14:paraId="34EBA813" w14:textId="77777777" w:rsidR="00136F81" w:rsidRDefault="00136F81" w:rsidP="00136F81">
      <w:pPr>
        <w:pStyle w:val="a0"/>
        <w:spacing w:before="156"/>
      </w:pPr>
      <w:r>
        <w:rPr>
          <w:rFonts w:hint="eastAsia"/>
        </w:rPr>
        <w:t>注意</w:t>
      </w:r>
    </w:p>
    <w:p w14:paraId="7390B344" w14:textId="17C61806" w:rsidR="00E809BD" w:rsidRDefault="00F91460" w:rsidP="004D7EF1">
      <w:pPr>
        <w:ind w:firstLine="420"/>
      </w:pPr>
      <w:r>
        <w:rPr>
          <w:rFonts w:hint="eastAsia"/>
        </w:rPr>
        <w:t>jar</w:t>
      </w:r>
      <w:r w:rsidR="00E809BD">
        <w:rPr>
          <w:rFonts w:hint="eastAsia"/>
        </w:rPr>
        <w:t>和文件将复制到执行</w:t>
      </w:r>
      <w:r w:rsidR="002C1534">
        <w:rPr>
          <w:rFonts w:hint="eastAsia"/>
        </w:rPr>
        <w:t>器</w:t>
      </w:r>
      <w:r w:rsidR="00E809BD">
        <w:rPr>
          <w:rFonts w:hint="eastAsia"/>
        </w:rPr>
        <w:t>节点上每个</w:t>
      </w:r>
      <w:r w:rsidR="00E809BD">
        <w:rPr>
          <w:rFonts w:hint="eastAsia"/>
        </w:rPr>
        <w:t>SparkContext</w:t>
      </w:r>
      <w:r w:rsidR="00327C14">
        <w:rPr>
          <w:rFonts w:hint="eastAsia"/>
        </w:rPr>
        <w:t>的工作目录，</w:t>
      </w:r>
      <w:r w:rsidR="00E809BD">
        <w:rPr>
          <w:rFonts w:hint="eastAsia"/>
        </w:rPr>
        <w:t>这可能会随着时间的推移占用大量空间，并需要清理。使用</w:t>
      </w:r>
      <w:r w:rsidR="00E809BD">
        <w:rPr>
          <w:rFonts w:hint="eastAsia"/>
        </w:rPr>
        <w:t>YARN</w:t>
      </w:r>
      <w:r w:rsidR="006E4719">
        <w:rPr>
          <w:rFonts w:hint="eastAsia"/>
        </w:rPr>
        <w:t>时</w:t>
      </w:r>
      <w:r w:rsidR="002C1534">
        <w:rPr>
          <w:rFonts w:hint="eastAsia"/>
        </w:rPr>
        <w:t>，清理将自动进行处理；如果</w:t>
      </w:r>
      <w:r w:rsidR="00E809BD">
        <w:rPr>
          <w:rFonts w:hint="eastAsia"/>
        </w:rPr>
        <w:t>通过</w:t>
      </w:r>
      <w:r w:rsidR="00E809BD">
        <w:rPr>
          <w:rFonts w:hint="eastAsia"/>
        </w:rPr>
        <w:t>Spark</w:t>
      </w:r>
      <w:r w:rsidR="002C1534">
        <w:rPr>
          <w:rFonts w:hint="eastAsia"/>
        </w:rPr>
        <w:t xml:space="preserve"> Standalone</w:t>
      </w:r>
      <w:r w:rsidR="00E809BD">
        <w:rPr>
          <w:rFonts w:hint="eastAsia"/>
        </w:rPr>
        <w:t>，可以使用</w:t>
      </w:r>
      <w:r w:rsidR="00E809BD">
        <w:rPr>
          <w:rFonts w:hint="eastAsia"/>
        </w:rPr>
        <w:t>spark.worker.cleanup.appDataTtl</w:t>
      </w:r>
      <w:r w:rsidR="00E809BD">
        <w:rPr>
          <w:rFonts w:hint="eastAsia"/>
        </w:rPr>
        <w:t>属性配置自动清理。</w:t>
      </w:r>
    </w:p>
    <w:p w14:paraId="7E1B7815" w14:textId="1348CB6B" w:rsidR="00E809BD" w:rsidRDefault="00E809BD" w:rsidP="00E809BD">
      <w:pPr>
        <w:ind w:firstLine="420"/>
      </w:pPr>
      <w:r>
        <w:rPr>
          <w:rFonts w:hint="eastAsia"/>
        </w:rPr>
        <w:t>用户可能还包括任何其他依赖关系</w:t>
      </w:r>
      <w:r w:rsidR="007912C5">
        <w:rPr>
          <w:rFonts w:hint="eastAsia"/>
        </w:rPr>
        <w:t>通过使用</w:t>
      </w:r>
      <w:r w:rsidR="007912C5">
        <w:t>—</w:t>
      </w:r>
      <w:r w:rsidR="007912C5">
        <w:rPr>
          <w:rFonts w:hint="eastAsia"/>
        </w:rPr>
        <w:t>packages</w:t>
      </w:r>
      <w:r w:rsidR="007912C5">
        <w:rPr>
          <w:rFonts w:hint="eastAsia"/>
        </w:rPr>
        <w:t>参数</w:t>
      </w:r>
      <w:r>
        <w:rPr>
          <w:rFonts w:hint="eastAsia"/>
        </w:rPr>
        <w:t>，</w:t>
      </w:r>
      <w:r w:rsidR="007912C5">
        <w:rPr>
          <w:rFonts w:hint="eastAsia"/>
        </w:rPr>
        <w:t>其中</w:t>
      </w:r>
      <w:r>
        <w:rPr>
          <w:rFonts w:hint="eastAsia"/>
        </w:rPr>
        <w:t>提供逗号分隔的</w:t>
      </w:r>
      <w:r>
        <w:rPr>
          <w:rFonts w:hint="eastAsia"/>
        </w:rPr>
        <w:t>Maven</w:t>
      </w:r>
      <w:r w:rsidR="007912C5">
        <w:rPr>
          <w:rFonts w:hint="eastAsia"/>
        </w:rPr>
        <w:t>坐标列表</w:t>
      </w:r>
      <w:r>
        <w:rPr>
          <w:rFonts w:hint="eastAsia"/>
        </w:rPr>
        <w:t>。使用此命令时将处理所有传递依赖关系</w:t>
      </w:r>
      <w:r w:rsidR="00296A4D">
        <w:rPr>
          <w:rFonts w:hint="eastAsia"/>
        </w:rPr>
        <w:t>，</w:t>
      </w:r>
      <w:r w:rsidR="00296A4D" w:rsidRPr="00296A4D">
        <w:rPr>
          <w:rFonts w:hint="eastAsia"/>
        </w:rPr>
        <w:t>搜索当地的</w:t>
      </w:r>
      <w:r w:rsidR="00296A4D" w:rsidRPr="00296A4D">
        <w:rPr>
          <w:rFonts w:hint="eastAsia"/>
        </w:rPr>
        <w:t>maven</w:t>
      </w:r>
      <w:r w:rsidR="00296A4D">
        <w:rPr>
          <w:rFonts w:hint="eastAsia"/>
        </w:rPr>
        <w:t>资源库</w:t>
      </w:r>
      <w:r w:rsidR="00296A4D" w:rsidRPr="00296A4D">
        <w:rPr>
          <w:rFonts w:hint="eastAsia"/>
        </w:rPr>
        <w:t>，然后搜索</w:t>
      </w:r>
      <w:r w:rsidR="00296A4D" w:rsidRPr="00296A4D">
        <w:rPr>
          <w:rFonts w:hint="eastAsia"/>
        </w:rPr>
        <w:t>maven</w:t>
      </w:r>
      <w:r w:rsidR="00296A4D" w:rsidRPr="00296A4D">
        <w:rPr>
          <w:rFonts w:hint="eastAsia"/>
        </w:rPr>
        <w:t>中心和由</w:t>
      </w:r>
      <w:r w:rsidR="00296A4D" w:rsidRPr="00296A4D">
        <w:rPr>
          <w:rFonts w:hint="eastAsia"/>
        </w:rPr>
        <w:t>--repositories</w:t>
      </w:r>
      <w:r w:rsidR="00296A4D" w:rsidRPr="00296A4D">
        <w:rPr>
          <w:rFonts w:hint="eastAsia"/>
        </w:rPr>
        <w:t>提供的任何其他远程存储库。坐标的格式应为</w:t>
      </w:r>
      <w:r w:rsidR="00296A4D" w:rsidRPr="00296A4D">
        <w:rPr>
          <w:rFonts w:hint="eastAsia"/>
        </w:rPr>
        <w:t>groupId</w:t>
      </w:r>
      <w:r w:rsidR="00296A4D">
        <w:rPr>
          <w:rFonts w:hint="eastAsia"/>
        </w:rPr>
        <w:t>:</w:t>
      </w:r>
      <w:r w:rsidR="00296A4D" w:rsidRPr="00296A4D">
        <w:rPr>
          <w:rFonts w:hint="eastAsia"/>
        </w:rPr>
        <w:t>artifactId</w:t>
      </w:r>
      <w:r w:rsidR="00296A4D">
        <w:rPr>
          <w:rFonts w:hint="eastAsia"/>
        </w:rPr>
        <w:t>:</w:t>
      </w:r>
      <w:r w:rsidR="00296A4D" w:rsidRPr="00296A4D">
        <w:rPr>
          <w:rFonts w:hint="eastAsia"/>
        </w:rPr>
        <w:t>version</w:t>
      </w:r>
      <w:r>
        <w:rPr>
          <w:rFonts w:hint="eastAsia"/>
        </w:rPr>
        <w:t>。</w:t>
      </w:r>
      <w:r w:rsidR="0028218D">
        <w:rPr>
          <w:rFonts w:hint="eastAsia"/>
        </w:rPr>
        <w:t>这些参数可以</w:t>
      </w:r>
      <w:r>
        <w:rPr>
          <w:rFonts w:hint="eastAsia"/>
        </w:rPr>
        <w:t>与</w:t>
      </w:r>
      <w:r w:rsidR="0028218D">
        <w:rPr>
          <w:rFonts w:hint="eastAsia"/>
        </w:rPr>
        <w:t>pyspark</w:t>
      </w:r>
      <w:r w:rsidR="0028218D">
        <w:rPr>
          <w:rFonts w:hint="eastAsia"/>
        </w:rPr>
        <w:t>、</w:t>
      </w:r>
      <w:r>
        <w:rPr>
          <w:rFonts w:hint="eastAsia"/>
        </w:rPr>
        <w:t>spark-shell</w:t>
      </w:r>
      <w:r>
        <w:rPr>
          <w:rFonts w:hint="eastAsia"/>
        </w:rPr>
        <w:t>和</w:t>
      </w:r>
      <w:r>
        <w:rPr>
          <w:rFonts w:hint="eastAsia"/>
        </w:rPr>
        <w:t>spark-submit</w:t>
      </w:r>
      <w:r w:rsidR="00237DD9">
        <w:rPr>
          <w:rFonts w:hint="eastAsia"/>
        </w:rPr>
        <w:t>一起使用。</w:t>
      </w:r>
      <w:r>
        <w:rPr>
          <w:rFonts w:hint="eastAsia"/>
        </w:rPr>
        <w:t>对于</w:t>
      </w:r>
      <w:r>
        <w:rPr>
          <w:rFonts w:hint="eastAsia"/>
        </w:rPr>
        <w:t>Python</w:t>
      </w:r>
      <w:r>
        <w:rPr>
          <w:rFonts w:hint="eastAsia"/>
        </w:rPr>
        <w:t>，等效的</w:t>
      </w:r>
      <w:r>
        <w:rPr>
          <w:rFonts w:hint="eastAsia"/>
        </w:rPr>
        <w:t>--py-files</w:t>
      </w:r>
      <w:r>
        <w:rPr>
          <w:rFonts w:hint="eastAsia"/>
        </w:rPr>
        <w:t>选项可用于将</w:t>
      </w:r>
      <w:r w:rsidR="00F533D7">
        <w:rPr>
          <w:rFonts w:hint="eastAsia"/>
        </w:rPr>
        <w:t>.egg</w:t>
      </w:r>
      <w:r w:rsidR="00996C61">
        <w:rPr>
          <w:rFonts w:hint="eastAsia"/>
        </w:rPr>
        <w:t>、</w:t>
      </w:r>
      <w:r>
        <w:rPr>
          <w:rFonts w:hint="eastAsia"/>
        </w:rPr>
        <w:t>.zip</w:t>
      </w:r>
      <w:r>
        <w:rPr>
          <w:rFonts w:hint="eastAsia"/>
        </w:rPr>
        <w:t>和</w:t>
      </w:r>
      <w:r>
        <w:rPr>
          <w:rFonts w:hint="eastAsia"/>
        </w:rPr>
        <w:t>.py</w:t>
      </w:r>
      <w:r>
        <w:rPr>
          <w:rFonts w:hint="eastAsia"/>
        </w:rPr>
        <w:t>库分发到</w:t>
      </w:r>
      <w:r w:rsidR="00237DD9">
        <w:rPr>
          <w:rFonts w:hint="eastAsia"/>
        </w:rPr>
        <w:t>执行器上</w:t>
      </w:r>
      <w:r>
        <w:rPr>
          <w:rFonts w:hint="eastAsia"/>
        </w:rPr>
        <w:t>。</w:t>
      </w:r>
    </w:p>
    <w:p w14:paraId="130C0C3A" w14:textId="02CA49EE" w:rsidR="00241938" w:rsidRDefault="00F14323" w:rsidP="00241938">
      <w:pPr>
        <w:pStyle w:val="Heading3"/>
      </w:pPr>
      <w:r>
        <w:rPr>
          <w:rFonts w:hint="eastAsia"/>
        </w:rPr>
        <w:t>集群</w:t>
      </w:r>
      <w:r w:rsidR="00DA6CB4">
        <w:rPr>
          <w:rFonts w:hint="eastAsia"/>
        </w:rPr>
        <w:t>架构</w:t>
      </w:r>
    </w:p>
    <w:p w14:paraId="19117AC5" w14:textId="6F79D7F1" w:rsidR="00F72291" w:rsidRDefault="00F72291" w:rsidP="00F72291">
      <w:pPr>
        <w:ind w:firstLine="420"/>
      </w:pPr>
      <w:r>
        <w:rPr>
          <w:rFonts w:hint="eastAsia"/>
        </w:rPr>
        <w:t>Spark</w:t>
      </w:r>
      <w:r>
        <w:rPr>
          <w:rFonts w:hint="eastAsia"/>
        </w:rPr>
        <w:t>应用程序作为独立的集群进程运行，由</w:t>
      </w:r>
      <w:r w:rsidR="00FE08C5">
        <w:rPr>
          <w:rFonts w:hint="eastAsia"/>
        </w:rPr>
        <w:t>称为</w:t>
      </w:r>
      <w:r w:rsidR="00537E69">
        <w:rPr>
          <w:rFonts w:hint="eastAsia"/>
        </w:rPr>
        <w:t>驱动程序（</w:t>
      </w:r>
      <w:r w:rsidR="00FE08C5">
        <w:rPr>
          <w:rFonts w:hint="eastAsia"/>
        </w:rPr>
        <w:t>Driver Program</w:t>
      </w:r>
      <w:r w:rsidR="00537E69">
        <w:rPr>
          <w:rFonts w:hint="eastAsia"/>
        </w:rPr>
        <w:t>）</w:t>
      </w:r>
      <w:r w:rsidR="00FE08C5">
        <w:rPr>
          <w:rFonts w:hint="eastAsia"/>
        </w:rPr>
        <w:t>中的</w:t>
      </w:r>
      <w:r>
        <w:rPr>
          <w:rFonts w:hint="eastAsia"/>
        </w:rPr>
        <w:t>SparkContext</w:t>
      </w:r>
      <w:r>
        <w:rPr>
          <w:rFonts w:hint="eastAsia"/>
        </w:rPr>
        <w:t>对象协调。具体来说，要在集群上运行，</w:t>
      </w:r>
      <w:r>
        <w:rPr>
          <w:rFonts w:hint="eastAsia"/>
        </w:rPr>
        <w:t>SparkContext</w:t>
      </w:r>
      <w:r>
        <w:rPr>
          <w:rFonts w:hint="eastAsia"/>
        </w:rPr>
        <w:t>可以连接到几种类型的集群管理器，它们跨应用程序分配资源</w:t>
      </w:r>
      <w:r w:rsidR="00631664">
        <w:rPr>
          <w:rFonts w:hint="eastAsia"/>
        </w:rPr>
        <w:t>。</w:t>
      </w:r>
      <w:r>
        <w:rPr>
          <w:rFonts w:hint="eastAsia"/>
        </w:rPr>
        <w:t>一旦连接，</w:t>
      </w:r>
      <w:r>
        <w:rPr>
          <w:rFonts w:hint="eastAsia"/>
        </w:rPr>
        <w:t>Spark</w:t>
      </w:r>
      <w:r>
        <w:rPr>
          <w:rFonts w:hint="eastAsia"/>
        </w:rPr>
        <w:t>将在集群中的节点上获取</w:t>
      </w:r>
      <w:r w:rsidR="00170632">
        <w:t>执行器</w:t>
      </w:r>
      <w:r w:rsidR="00346C9E">
        <w:rPr>
          <w:rFonts w:hint="eastAsia"/>
        </w:rPr>
        <w:t>（</w:t>
      </w:r>
      <w:r w:rsidR="00346C9E">
        <w:rPr>
          <w:rFonts w:hint="eastAsia"/>
        </w:rPr>
        <w:t>Executor</w:t>
      </w:r>
      <w:r w:rsidR="00346C9E">
        <w:rPr>
          <w:rFonts w:hint="eastAsia"/>
        </w:rPr>
        <w:t>）</w:t>
      </w:r>
      <w:r>
        <w:rPr>
          <w:rFonts w:hint="eastAsia"/>
        </w:rPr>
        <w:t>，这些进程可以为应用程序运行计算和存储数据。</w:t>
      </w:r>
      <w:r w:rsidR="00346C9E">
        <w:rPr>
          <w:rFonts w:hint="eastAsia"/>
        </w:rPr>
        <w:t>接下来，</w:t>
      </w:r>
      <w:r w:rsidR="00346C9E">
        <w:rPr>
          <w:rFonts w:hint="eastAsia"/>
        </w:rPr>
        <w:t>Spark</w:t>
      </w:r>
      <w:r w:rsidR="00346C9E">
        <w:rPr>
          <w:rFonts w:hint="eastAsia"/>
        </w:rPr>
        <w:t>将</w:t>
      </w:r>
      <w:r w:rsidR="0057254A">
        <w:rPr>
          <w:rFonts w:hint="eastAsia"/>
        </w:rPr>
        <w:t>由</w:t>
      </w:r>
      <w:r w:rsidR="00F91460">
        <w:rPr>
          <w:rFonts w:hint="eastAsia"/>
        </w:rPr>
        <w:t>jar</w:t>
      </w:r>
      <w:r w:rsidR="0057254A">
        <w:rPr>
          <w:rFonts w:hint="eastAsia"/>
        </w:rPr>
        <w:t>或</w:t>
      </w:r>
      <w:r w:rsidR="0057254A">
        <w:rPr>
          <w:rFonts w:hint="eastAsia"/>
        </w:rPr>
        <w:t>Python</w:t>
      </w:r>
      <w:r w:rsidR="0057254A">
        <w:rPr>
          <w:rFonts w:hint="eastAsia"/>
        </w:rPr>
        <w:t>文件定义</w:t>
      </w:r>
      <w:r>
        <w:rPr>
          <w:rFonts w:hint="eastAsia"/>
        </w:rPr>
        <w:t>应用程序代码（</w:t>
      </w:r>
      <w:r w:rsidR="0057254A">
        <w:rPr>
          <w:rFonts w:hint="eastAsia"/>
        </w:rPr>
        <w:t>被</w:t>
      </w:r>
      <w:r>
        <w:rPr>
          <w:rFonts w:hint="eastAsia"/>
        </w:rPr>
        <w:t>传递给</w:t>
      </w:r>
      <w:r>
        <w:rPr>
          <w:rFonts w:hint="eastAsia"/>
        </w:rPr>
        <w:t>SparkContext</w:t>
      </w:r>
      <w:r>
        <w:rPr>
          <w:rFonts w:hint="eastAsia"/>
        </w:rPr>
        <w:t>）发送给</w:t>
      </w:r>
      <w:r w:rsidR="00170632">
        <w:t>执行器</w:t>
      </w:r>
      <w:r w:rsidR="00631664">
        <w:rPr>
          <w:rFonts w:hint="eastAsia"/>
        </w:rPr>
        <w:t>。</w:t>
      </w:r>
      <w:r>
        <w:rPr>
          <w:rFonts w:hint="eastAsia"/>
        </w:rPr>
        <w:t>最后，</w:t>
      </w:r>
      <w:r>
        <w:rPr>
          <w:rFonts w:hint="eastAsia"/>
        </w:rPr>
        <w:t>SparkContext</w:t>
      </w:r>
      <w:r>
        <w:rPr>
          <w:rFonts w:hint="eastAsia"/>
        </w:rPr>
        <w:t>将任务发送给</w:t>
      </w:r>
      <w:r w:rsidR="00170632">
        <w:t>执行器</w:t>
      </w:r>
      <w:r>
        <w:rPr>
          <w:rFonts w:hint="eastAsia"/>
        </w:rPr>
        <w:t>运行。</w:t>
      </w:r>
    </w:p>
    <w:p w14:paraId="3B1EAFBE" w14:textId="5F0B7174" w:rsidR="00311764" w:rsidRPr="00E13AF7" w:rsidRDefault="00311764" w:rsidP="00E13AF7">
      <w:pPr>
        <w:ind w:firstLine="420"/>
      </w:pPr>
      <w:r w:rsidRPr="00E13AF7">
        <w:rPr>
          <w:noProof/>
        </w:rPr>
        <w:drawing>
          <wp:inline distT="0" distB="0" distL="0" distR="0" wp14:anchorId="4D3310F7" wp14:editId="5E7B74AF">
            <wp:extent cx="3805681" cy="1827731"/>
            <wp:effectExtent l="0" t="0" r="4445" b="1270"/>
            <wp:docPr id="3" name="Picture 3" descr="park cluster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k cluster componen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598" cy="182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4AB0" w14:textId="46D08378" w:rsidR="00494D8E" w:rsidRDefault="004D7EF1" w:rsidP="004D7EF1">
      <w:pPr>
        <w:pStyle w:val="Caption"/>
      </w:pPr>
      <w:r>
        <w:rPr>
          <w:rFonts w:hint="eastAsia"/>
        </w:rPr>
        <w:t>图例</w:t>
      </w:r>
      <w:r>
        <w:rPr>
          <w:rFonts w:hint="eastAsia"/>
        </w:rPr>
        <w:t xml:space="preserve"> </w:t>
      </w:r>
      <w:r w:rsidR="00825692">
        <w:fldChar w:fldCharType="begin"/>
      </w:r>
      <w:r w:rsidR="00825692">
        <w:instrText xml:space="preserve"> </w:instrText>
      </w:r>
      <w:r w:rsidR="00825692">
        <w:rPr>
          <w:rFonts w:hint="eastAsia"/>
        </w:rPr>
        <w:instrText>STYLEREF 1 \s</w:instrText>
      </w:r>
      <w:r w:rsidR="00825692">
        <w:instrText xml:space="preserve"> </w:instrText>
      </w:r>
      <w:r w:rsidR="00825692">
        <w:fldChar w:fldCharType="separate"/>
      </w:r>
      <w:r w:rsidR="00825692">
        <w:rPr>
          <w:noProof/>
        </w:rPr>
        <w:t>4</w:t>
      </w:r>
      <w:r w:rsidR="00825692">
        <w:fldChar w:fldCharType="end"/>
      </w:r>
      <w:r w:rsidR="00825692">
        <w:noBreakHyphen/>
      </w:r>
      <w:r w:rsidR="00825692">
        <w:fldChar w:fldCharType="begin"/>
      </w:r>
      <w:r w:rsidR="00825692">
        <w:instrText xml:space="preserve"> </w:instrText>
      </w:r>
      <w:r w:rsidR="00825692">
        <w:rPr>
          <w:rFonts w:hint="eastAsia"/>
        </w:rPr>
        <w:instrText xml:space="preserve">SEQ </w:instrText>
      </w:r>
      <w:r w:rsidR="00825692">
        <w:rPr>
          <w:rFonts w:hint="eastAsia"/>
        </w:rPr>
        <w:instrText>图例</w:instrText>
      </w:r>
      <w:r w:rsidR="00825692">
        <w:rPr>
          <w:rFonts w:hint="eastAsia"/>
        </w:rPr>
        <w:instrText xml:space="preserve"> \* ARABIC \s 1</w:instrText>
      </w:r>
      <w:r w:rsidR="00825692">
        <w:instrText xml:space="preserve"> </w:instrText>
      </w:r>
      <w:r w:rsidR="00825692">
        <w:fldChar w:fldCharType="separate"/>
      </w:r>
      <w:r w:rsidR="00825692">
        <w:rPr>
          <w:noProof/>
        </w:rPr>
        <w:t>1</w:t>
      </w:r>
      <w:r w:rsidR="00825692">
        <w:fldChar w:fldCharType="end"/>
      </w:r>
      <w:r w:rsidR="00494D8E">
        <w:rPr>
          <w:rFonts w:hint="eastAsia"/>
        </w:rPr>
        <w:t>集群框架</w:t>
      </w:r>
    </w:p>
    <w:p w14:paraId="42D0DD7E" w14:textId="77777777" w:rsidR="009A5FCB" w:rsidRDefault="009A5FCB" w:rsidP="009A5FCB">
      <w:pPr>
        <w:ind w:firstLine="420"/>
      </w:pPr>
      <w:r>
        <w:rPr>
          <w:rFonts w:hint="eastAsia"/>
        </w:rPr>
        <w:t>Apache Spark</w:t>
      </w:r>
      <w:r>
        <w:rPr>
          <w:rFonts w:hint="eastAsia"/>
        </w:rPr>
        <w:t>遵循主</w:t>
      </w:r>
      <w:r>
        <w:rPr>
          <w:rFonts w:hint="eastAsia"/>
        </w:rPr>
        <w:t>/</w:t>
      </w:r>
      <w:r>
        <w:rPr>
          <w:rFonts w:hint="eastAsia"/>
        </w:rPr>
        <w:t>从架构，包含两个主要守护程序和一个集群管理器：</w:t>
      </w:r>
    </w:p>
    <w:p w14:paraId="61CE10F9" w14:textId="0666107A" w:rsidR="009A5FCB" w:rsidRPr="001C0E76" w:rsidRDefault="001C0E76" w:rsidP="001C0E76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A5FCB">
        <w:rPr>
          <w:rFonts w:hint="eastAsia"/>
        </w:rPr>
        <w:t>主（</w:t>
      </w:r>
      <w:r w:rsidR="009A5FCB">
        <w:rPr>
          <w:rFonts w:hint="eastAsia"/>
        </w:rPr>
        <w:t>Master</w:t>
      </w:r>
      <w:r w:rsidR="009A5FCB">
        <w:rPr>
          <w:rFonts w:hint="eastAsia"/>
        </w:rPr>
        <w:t>）进程：驱动程序（</w:t>
      </w:r>
      <w:r w:rsidR="009A5FCB">
        <w:rPr>
          <w:rFonts w:hint="eastAsia"/>
        </w:rPr>
        <w:t>Dr</w:t>
      </w:r>
      <w:r w:rsidR="009A5FCB" w:rsidRPr="001C0E76">
        <w:rPr>
          <w:rFonts w:hint="eastAsia"/>
        </w:rPr>
        <w:t>iver Program</w:t>
      </w:r>
      <w:r w:rsidR="009A5FCB" w:rsidRPr="001C0E76">
        <w:rPr>
          <w:rFonts w:hint="eastAsia"/>
        </w:rPr>
        <w:t>）</w:t>
      </w:r>
    </w:p>
    <w:p w14:paraId="396E175E" w14:textId="618101AC" w:rsidR="009A5FCB" w:rsidRDefault="001C0E76" w:rsidP="001C0E76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9A5FCB" w:rsidRPr="001C0E76">
        <w:rPr>
          <w:rFonts w:hint="eastAsia"/>
        </w:rPr>
        <w:t>从（</w:t>
      </w:r>
      <w:r w:rsidR="009A5FCB" w:rsidRPr="001C0E76">
        <w:rPr>
          <w:rFonts w:hint="eastAsia"/>
        </w:rPr>
        <w:t>Slaver</w:t>
      </w:r>
      <w:r w:rsidR="009A5FCB" w:rsidRPr="001C0E76">
        <w:rPr>
          <w:rFonts w:hint="eastAsia"/>
        </w:rPr>
        <w:t>）进程：工作节点（</w:t>
      </w:r>
      <w:r w:rsidR="009A5FCB" w:rsidRPr="001C0E76">
        <w:rPr>
          <w:rFonts w:hint="eastAsia"/>
        </w:rPr>
        <w:t>Work</w:t>
      </w:r>
      <w:r w:rsidR="009A5FCB">
        <w:rPr>
          <w:rFonts w:hint="eastAsia"/>
        </w:rPr>
        <w:t>er Node</w:t>
      </w:r>
      <w:r w:rsidR="009A5FCB">
        <w:rPr>
          <w:rFonts w:hint="eastAsia"/>
        </w:rPr>
        <w:t>）</w:t>
      </w:r>
    </w:p>
    <w:p w14:paraId="44BCF295" w14:textId="7D702517" w:rsidR="00C70EE4" w:rsidRDefault="009A5FCB" w:rsidP="00C70EE4">
      <w:pPr>
        <w:ind w:firstLine="420"/>
      </w:pPr>
      <w:r>
        <w:t>Spark</w:t>
      </w:r>
      <w:r>
        <w:rPr>
          <w:rFonts w:hint="eastAsia"/>
        </w:rPr>
        <w:t>集群有一个主进程和任意数量的从进程。驱动程序和</w:t>
      </w:r>
      <w:r>
        <w:t>执行器</w:t>
      </w:r>
      <w:r>
        <w:rPr>
          <w:rFonts w:hint="eastAsia"/>
        </w:rPr>
        <w:t>运行他们各自的</w:t>
      </w:r>
      <w:r>
        <w:rPr>
          <w:rFonts w:hint="eastAsia"/>
        </w:rPr>
        <w:t>Java</w:t>
      </w:r>
      <w:r>
        <w:rPr>
          <w:rFonts w:hint="eastAsia"/>
        </w:rPr>
        <w:t>进程，用户可以在同一个水平</w:t>
      </w:r>
      <w:r>
        <w:t>Spark</w:t>
      </w:r>
      <w:r>
        <w:rPr>
          <w:rFonts w:hint="eastAsia"/>
        </w:rPr>
        <w:t>集群上或在单独的机器上运行它们，即在垂直</w:t>
      </w:r>
      <w:r>
        <w:t>Spark</w:t>
      </w:r>
      <w:r w:rsidR="00BE1C71">
        <w:rPr>
          <w:rFonts w:hint="eastAsia"/>
        </w:rPr>
        <w:t>集群或混合机器配置中运行它们，</w:t>
      </w:r>
      <w:r w:rsidR="00C70EE4">
        <w:rPr>
          <w:rFonts w:hint="eastAsia"/>
        </w:rPr>
        <w:t>有关这种架构有几件有用的事情要注意。</w:t>
      </w:r>
    </w:p>
    <w:p w14:paraId="1FB31247" w14:textId="3BBFBEDF" w:rsidR="00C70EE4" w:rsidRDefault="00C70EE4" w:rsidP="00C70EE4">
      <w:pPr>
        <w:ind w:firstLine="420"/>
      </w:pPr>
      <w:r>
        <w:rPr>
          <w:rFonts w:hint="eastAsia"/>
        </w:rPr>
        <w:lastRenderedPageBreak/>
        <w:t>每个应用程序都获得自己的</w:t>
      </w:r>
      <w:r>
        <w:t>执行器</w:t>
      </w:r>
      <w:r>
        <w:rPr>
          <w:rFonts w:hint="eastAsia"/>
        </w:rPr>
        <w:t>进程，这些进程在整个应用程序的持续时间内保持不变，并在多线程中运行任务。这有利于在调度方（每个驱动程序安排自己的任务）和执行方（在不同</w:t>
      </w:r>
      <w:r>
        <w:rPr>
          <w:rFonts w:hint="eastAsia"/>
        </w:rPr>
        <w:t>JVM</w:t>
      </w:r>
      <w:r w:rsidR="00BE1C71">
        <w:rPr>
          <w:rFonts w:hint="eastAsia"/>
        </w:rPr>
        <w:t>中运行的不同应用程序的任务）之间彼此隔离应用程序，但是</w:t>
      </w:r>
      <w:r>
        <w:rPr>
          <w:rFonts w:hint="eastAsia"/>
        </w:rPr>
        <w:t>这也意味着数据不能在不写入外部存储系统的情况下在不同的</w:t>
      </w:r>
      <w:r>
        <w:rPr>
          <w:rFonts w:hint="eastAsia"/>
        </w:rPr>
        <w:t>Spark</w:t>
      </w:r>
      <w:r>
        <w:rPr>
          <w:rFonts w:hint="eastAsia"/>
        </w:rPr>
        <w:t>应用程序（</w:t>
      </w:r>
      <w:r>
        <w:rPr>
          <w:rFonts w:hint="eastAsia"/>
        </w:rPr>
        <w:t>SparkContext</w:t>
      </w:r>
      <w:r>
        <w:rPr>
          <w:rFonts w:hint="eastAsia"/>
        </w:rPr>
        <w:t>的实例）之间共享。</w:t>
      </w:r>
    </w:p>
    <w:p w14:paraId="6F4506E6" w14:textId="7BA45CEA" w:rsidR="00C70EE4" w:rsidRDefault="00C70EE4" w:rsidP="00C70EE4">
      <w:pPr>
        <w:ind w:firstLine="420"/>
      </w:pPr>
      <w:r>
        <w:rPr>
          <w:rFonts w:hint="eastAsia"/>
        </w:rPr>
        <w:t>Spark</w:t>
      </w:r>
      <w:r w:rsidR="00BE1C71">
        <w:rPr>
          <w:rFonts w:hint="eastAsia"/>
        </w:rPr>
        <w:t>与底层群集管理器无关，</w:t>
      </w:r>
      <w:r>
        <w:rPr>
          <w:rFonts w:hint="eastAsia"/>
        </w:rPr>
        <w:t>只要可以获取</w:t>
      </w:r>
      <w:r>
        <w:t>执行器</w:t>
      </w:r>
      <w:r>
        <w:rPr>
          <w:rFonts w:hint="eastAsia"/>
        </w:rPr>
        <w:t>进程，并且这些进程彼此通信</w:t>
      </w:r>
      <w:r w:rsidR="00BE1C71">
        <w:rPr>
          <w:rFonts w:hint="eastAsia"/>
        </w:rPr>
        <w:t>，即使在也支持其他应用程序的集群管理器上运行，它也是相对容易的。驱动程序必须在其生命周期中监听并接收其执行器的传入连接，因此</w:t>
      </w:r>
      <w:r>
        <w:rPr>
          <w:rFonts w:hint="eastAsia"/>
        </w:rPr>
        <w:t>驱动程序必须能够从工作节点进行网络寻址。</w:t>
      </w:r>
    </w:p>
    <w:p w14:paraId="4C49C2A4" w14:textId="09CA9899" w:rsidR="00C70EE4" w:rsidRPr="009A5FCB" w:rsidRDefault="00C70EE4" w:rsidP="00C70EE4">
      <w:pPr>
        <w:ind w:firstLine="420"/>
      </w:pPr>
      <w:r>
        <w:rPr>
          <w:rFonts w:hint="eastAsia"/>
        </w:rPr>
        <w:t>因为驱动程序调度集群上的任务，所以它应该靠近工作节点运行，最好在相同的局域网上运行。如果要远程发送求到集群，最好是向驱动程序打开一个</w:t>
      </w:r>
      <w:r>
        <w:rPr>
          <w:rFonts w:hint="eastAsia"/>
        </w:rPr>
        <w:t>RPC</w:t>
      </w:r>
      <w:r>
        <w:rPr>
          <w:rFonts w:hint="eastAsia"/>
        </w:rPr>
        <w:t>，并从附近提交操作，而不是从远离工作节点运行驱动程序。</w:t>
      </w:r>
    </w:p>
    <w:p w14:paraId="6135810D" w14:textId="77777777" w:rsidR="00DD52AE" w:rsidRDefault="00DD52AE" w:rsidP="00DA0B06">
      <w:pPr>
        <w:pStyle w:val="Heading4"/>
      </w:pPr>
      <w:r>
        <w:rPr>
          <w:rFonts w:hint="eastAsia"/>
        </w:rPr>
        <w:t>驱动程序</w:t>
      </w:r>
    </w:p>
    <w:p w14:paraId="5CA4C9DB" w14:textId="3C4CDD8E" w:rsidR="00DD52AE" w:rsidRDefault="00DD52AE" w:rsidP="00DD52AE">
      <w:pPr>
        <w:ind w:firstLine="420"/>
      </w:pPr>
      <w:r>
        <w:rPr>
          <w:rFonts w:hint="eastAsia"/>
        </w:rPr>
        <w:t>Spark</w:t>
      </w:r>
      <w:r>
        <w:rPr>
          <w:rFonts w:hint="eastAsia"/>
        </w:rPr>
        <w:t>驱动程序（也称为应用程序的驱动程序进程）是为</w:t>
      </w:r>
      <w:r>
        <w:rPr>
          <w:rFonts w:hint="eastAsia"/>
        </w:rPr>
        <w:t>Spark</w:t>
      </w:r>
      <w:r>
        <w:rPr>
          <w:rFonts w:hint="eastAsia"/>
        </w:rPr>
        <w:t>应用程序承载</w:t>
      </w:r>
      <w:r>
        <w:rPr>
          <w:rFonts w:hint="eastAsia"/>
        </w:rPr>
        <w:t>SparkContext</w:t>
      </w:r>
      <w:r>
        <w:rPr>
          <w:rFonts w:hint="eastAsia"/>
        </w:rPr>
        <w:t>的</w:t>
      </w:r>
      <w:r>
        <w:rPr>
          <w:rFonts w:hint="eastAsia"/>
        </w:rPr>
        <w:t>JVM</w:t>
      </w:r>
      <w:r>
        <w:rPr>
          <w:rFonts w:hint="eastAsia"/>
        </w:rPr>
        <w:t>进程。它是</w:t>
      </w:r>
      <w:r>
        <w:rPr>
          <w:rFonts w:hint="eastAsia"/>
        </w:rPr>
        <w:t>Spark</w:t>
      </w:r>
      <w:r>
        <w:rPr>
          <w:rFonts w:hint="eastAsia"/>
        </w:rPr>
        <w:t>应用程序中的主节点。它是作业和任务执行的驾驶舱（使用</w:t>
      </w:r>
      <w:r>
        <w:rPr>
          <w:rFonts w:hint="eastAsia"/>
        </w:rPr>
        <w:t>DAGScheduler</w:t>
      </w:r>
      <w:r>
        <w:rPr>
          <w:rFonts w:hint="eastAsia"/>
        </w:rPr>
        <w:t>和任务计划程序）。它承载环境的</w:t>
      </w:r>
      <w:r>
        <w:rPr>
          <w:rFonts w:hint="eastAsia"/>
        </w:rPr>
        <w:t>Web UI</w:t>
      </w:r>
      <w:r>
        <w:rPr>
          <w:rFonts w:hint="eastAsia"/>
        </w:rPr>
        <w:t>。</w:t>
      </w:r>
    </w:p>
    <w:p w14:paraId="38E0B33F" w14:textId="63ADEB01" w:rsidR="00DD52AE" w:rsidRDefault="00A04880" w:rsidP="00DD52AE">
      <w:pPr>
        <w:ind w:firstLine="420"/>
      </w:pPr>
      <w:r>
        <w:rPr>
          <w:rFonts w:hint="eastAsia"/>
        </w:rPr>
        <w:t>驱动程序</w:t>
      </w:r>
      <w:r w:rsidR="00AD5CD9">
        <w:rPr>
          <w:rFonts w:hint="eastAsia"/>
        </w:rPr>
        <w:t>是</w:t>
      </w:r>
      <w:r>
        <w:rPr>
          <w:rFonts w:hint="eastAsia"/>
        </w:rPr>
        <w:t>Spark</w:t>
      </w:r>
      <w:r>
        <w:rPr>
          <w:rFonts w:hint="eastAsia"/>
        </w:rPr>
        <w:t>应用程序的主节点</w:t>
      </w:r>
      <w:r w:rsidR="00AD5CD9">
        <w:rPr>
          <w:rFonts w:hint="eastAsia"/>
        </w:rPr>
        <w:t>。</w:t>
      </w:r>
      <w:r w:rsidR="00DD52AE">
        <w:rPr>
          <w:rFonts w:hint="eastAsia"/>
        </w:rPr>
        <w:t>将</w:t>
      </w:r>
      <w:r w:rsidR="00DD52AE">
        <w:rPr>
          <w:rFonts w:hint="eastAsia"/>
        </w:rPr>
        <w:t>Spark</w:t>
      </w:r>
      <w:r w:rsidR="00DD52AE">
        <w:rPr>
          <w:rFonts w:hint="eastAsia"/>
        </w:rPr>
        <w:t>应用程序分解为任务并安排它们在</w:t>
      </w:r>
      <w:r w:rsidR="00AD5CD9">
        <w:rPr>
          <w:rFonts w:hint="eastAsia"/>
        </w:rPr>
        <w:t>执行器</w:t>
      </w:r>
      <w:r w:rsidR="00DD52AE">
        <w:rPr>
          <w:rFonts w:hint="eastAsia"/>
        </w:rPr>
        <w:t>上运行。一个驱动程序是任务调度程序生活和产生任务的</w:t>
      </w:r>
      <w:r w:rsidR="00866937">
        <w:rPr>
          <w:rFonts w:hint="eastAsia"/>
        </w:rPr>
        <w:t>工作节点</w:t>
      </w:r>
      <w:r w:rsidR="00DD52AE">
        <w:rPr>
          <w:rFonts w:hint="eastAsia"/>
        </w:rPr>
        <w:t>司机协调</w:t>
      </w:r>
      <w:r w:rsidR="00866937">
        <w:rPr>
          <w:rFonts w:hint="eastAsia"/>
        </w:rPr>
        <w:t>工作节点</w:t>
      </w:r>
      <w:r w:rsidR="00DD52AE">
        <w:rPr>
          <w:rFonts w:hint="eastAsia"/>
        </w:rPr>
        <w:t>和整体执行任务。</w:t>
      </w:r>
    </w:p>
    <w:p w14:paraId="1A42E381" w14:textId="1D5E0179" w:rsidR="00FB06BD" w:rsidRDefault="002C29BD" w:rsidP="00656BC8">
      <w:pPr>
        <w:ind w:firstLine="420"/>
      </w:pPr>
      <w:r>
        <w:rPr>
          <w:rFonts w:hint="eastAsia"/>
        </w:rPr>
        <w:t>驱动程序</w:t>
      </w:r>
      <w:r w:rsidR="00FB06BD">
        <w:rPr>
          <w:rFonts w:hint="eastAsia"/>
        </w:rPr>
        <w:t>是</w:t>
      </w:r>
      <w:r>
        <w:rPr>
          <w:rFonts w:hint="eastAsia"/>
        </w:rPr>
        <w:t>Spark</w:t>
      </w:r>
      <w:r>
        <w:rPr>
          <w:rFonts w:hint="eastAsia"/>
        </w:rPr>
        <w:t>交互界面</w:t>
      </w:r>
      <w:r w:rsidR="00FB06BD">
        <w:rPr>
          <w:rFonts w:hint="eastAsia"/>
        </w:rPr>
        <w:t>的核心点和入口点</w:t>
      </w:r>
      <w:r>
        <w:rPr>
          <w:rFonts w:hint="eastAsia"/>
        </w:rPr>
        <w:t>，包括</w:t>
      </w:r>
      <w:r w:rsidR="00FB06BD">
        <w:rPr>
          <w:rFonts w:hint="eastAsia"/>
        </w:rPr>
        <w:t>Scala</w:t>
      </w:r>
      <w:r w:rsidR="00FB06BD">
        <w:rPr>
          <w:rFonts w:hint="eastAsia"/>
        </w:rPr>
        <w:t>，</w:t>
      </w:r>
      <w:r w:rsidR="00FB06BD">
        <w:rPr>
          <w:rFonts w:hint="eastAsia"/>
        </w:rPr>
        <w:t>Python</w:t>
      </w:r>
      <w:r w:rsidR="00FB06BD">
        <w:rPr>
          <w:rFonts w:hint="eastAsia"/>
        </w:rPr>
        <w:t>和</w:t>
      </w:r>
      <w:r w:rsidR="00FB06BD">
        <w:rPr>
          <w:rFonts w:hint="eastAsia"/>
        </w:rPr>
        <w:t>R</w:t>
      </w:r>
      <w:r>
        <w:rPr>
          <w:rFonts w:hint="eastAsia"/>
        </w:rPr>
        <w:t>三种语言</w:t>
      </w:r>
      <w:r w:rsidR="00FB06BD">
        <w:rPr>
          <w:rFonts w:hint="eastAsia"/>
        </w:rPr>
        <w:t>。驱动程序运行应用程序的</w:t>
      </w:r>
      <w:r w:rsidR="00FB06BD">
        <w:rPr>
          <w:rFonts w:hint="eastAsia"/>
        </w:rPr>
        <w:t>main</w:t>
      </w:r>
      <w:r w:rsidR="00FB06BD">
        <w:rPr>
          <w:rFonts w:hint="eastAsia"/>
        </w:rPr>
        <w:t>函数，并且是创建</w:t>
      </w:r>
      <w:r w:rsidR="00FB06BD">
        <w:rPr>
          <w:rFonts w:hint="eastAsia"/>
        </w:rPr>
        <w:t>Spark</w:t>
      </w:r>
      <w:r w:rsidR="00CB7E4D">
        <w:rPr>
          <w:rFonts w:hint="eastAsia"/>
        </w:rPr>
        <w:t>上下文的地方</w:t>
      </w:r>
      <w:r w:rsidR="00FB06BD">
        <w:rPr>
          <w:rFonts w:hint="eastAsia"/>
        </w:rPr>
        <w:t>。</w:t>
      </w:r>
      <w:r w:rsidR="00FB06BD">
        <w:rPr>
          <w:rFonts w:hint="eastAsia"/>
        </w:rPr>
        <w:t>Spark</w:t>
      </w:r>
      <w:r w:rsidR="00FB06BD">
        <w:rPr>
          <w:rFonts w:hint="eastAsia"/>
        </w:rPr>
        <w:t>驱动程序包含各种组件</w:t>
      </w:r>
      <w:r w:rsidR="007241E6">
        <w:t>—</w:t>
      </w:r>
      <w:r w:rsidR="00FB06BD">
        <w:rPr>
          <w:rFonts w:hint="eastAsia"/>
        </w:rPr>
        <w:t>DAGScheduler</w:t>
      </w:r>
      <w:r w:rsidR="007241E6">
        <w:rPr>
          <w:rFonts w:hint="eastAsia"/>
        </w:rPr>
        <w:t>、</w:t>
      </w:r>
      <w:r w:rsidR="00FB06BD">
        <w:rPr>
          <w:rFonts w:hint="eastAsia"/>
        </w:rPr>
        <w:t>TaskScheduler</w:t>
      </w:r>
      <w:r w:rsidR="007241E6">
        <w:rPr>
          <w:rFonts w:hint="eastAsia"/>
        </w:rPr>
        <w:t>、</w:t>
      </w:r>
      <w:r w:rsidR="00FB06BD">
        <w:rPr>
          <w:rFonts w:hint="eastAsia"/>
        </w:rPr>
        <w:t>BackendScheduler</w:t>
      </w:r>
      <w:r w:rsidR="00FB06BD">
        <w:rPr>
          <w:rFonts w:hint="eastAsia"/>
        </w:rPr>
        <w:t>和</w:t>
      </w:r>
      <w:r w:rsidR="00FB06BD">
        <w:rPr>
          <w:rFonts w:hint="eastAsia"/>
        </w:rPr>
        <w:t>BlockManager</w:t>
      </w:r>
      <w:r w:rsidR="00FB06BD">
        <w:rPr>
          <w:rFonts w:hint="eastAsia"/>
        </w:rPr>
        <w:t>，负责将</w:t>
      </w:r>
      <w:r w:rsidR="00FB06BD">
        <w:t>Spark</w:t>
      </w:r>
      <w:r w:rsidR="00FB06BD">
        <w:rPr>
          <w:rFonts w:hint="eastAsia"/>
        </w:rPr>
        <w:t>用户代码转换为在集群上执行的实际</w:t>
      </w:r>
      <w:r w:rsidR="00FB06BD">
        <w:t>Spark</w:t>
      </w:r>
      <w:r w:rsidR="00656BC8">
        <w:rPr>
          <w:rFonts w:hint="eastAsia"/>
        </w:rPr>
        <w:t>作业，</w:t>
      </w:r>
      <w:r w:rsidR="008E72F9">
        <w:rPr>
          <w:rFonts w:hint="eastAsia"/>
        </w:rPr>
        <w:t>其主要任务包括：</w:t>
      </w:r>
    </w:p>
    <w:p w14:paraId="131E844A" w14:textId="5C801EED" w:rsidR="00FB06BD" w:rsidRDefault="00BE1C71" w:rsidP="004D7EF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B06BD">
        <w:rPr>
          <w:rFonts w:hint="eastAsia"/>
        </w:rPr>
        <w:t>在</w:t>
      </w:r>
      <w:r w:rsidR="00FB06BD">
        <w:t>Spark</w:t>
      </w:r>
      <w:r w:rsidR="000C69EE">
        <w:rPr>
          <w:rFonts w:hint="eastAsia"/>
        </w:rPr>
        <w:t>集群的主节点上运行的驱动程序会调度作业执行，并与集群管理器协商；</w:t>
      </w:r>
    </w:p>
    <w:p w14:paraId="14C5B5BF" w14:textId="3A6B39C7" w:rsidR="00FB06BD" w:rsidRDefault="00BE1C71" w:rsidP="004D7EF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B06BD">
        <w:rPr>
          <w:rFonts w:hint="eastAsia"/>
        </w:rPr>
        <w:t>将</w:t>
      </w:r>
      <w:r w:rsidR="00FB06BD">
        <w:rPr>
          <w:rFonts w:hint="eastAsia"/>
        </w:rPr>
        <w:t>RDD</w:t>
      </w:r>
      <w:r w:rsidR="000C69EE">
        <w:rPr>
          <w:rFonts w:hint="eastAsia"/>
        </w:rPr>
        <w:t>转换为执行图并将图分解成多个阶段；</w:t>
      </w:r>
    </w:p>
    <w:p w14:paraId="7FDA0FF6" w14:textId="4993A227" w:rsidR="00FB06BD" w:rsidRDefault="00BE1C71" w:rsidP="004D7EF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0C69EE">
        <w:rPr>
          <w:rFonts w:hint="eastAsia"/>
        </w:rPr>
        <w:t>驱动程序存储有关所有弹性分布式数据库及其分区的元数据；</w:t>
      </w:r>
    </w:p>
    <w:p w14:paraId="6BA35DAE" w14:textId="6A15967A" w:rsidR="00FB06BD" w:rsidRDefault="00BE1C71" w:rsidP="004D7EF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0C69EE">
        <w:rPr>
          <w:rFonts w:hint="eastAsia"/>
        </w:rPr>
        <w:t>作为</w:t>
      </w:r>
      <w:r w:rsidR="00FB06BD">
        <w:rPr>
          <w:rFonts w:hint="eastAsia"/>
        </w:rPr>
        <w:t>作业和任务</w:t>
      </w:r>
      <w:r w:rsidR="000C69EE">
        <w:rPr>
          <w:rFonts w:hint="eastAsia"/>
        </w:rPr>
        <w:t>执行</w:t>
      </w:r>
      <w:r w:rsidR="00FB06BD">
        <w:rPr>
          <w:rFonts w:hint="eastAsia"/>
        </w:rPr>
        <w:t>的</w:t>
      </w:r>
      <w:r w:rsidR="000C69EE">
        <w:rPr>
          <w:rFonts w:hint="eastAsia"/>
        </w:rPr>
        <w:t>控制部分，</w:t>
      </w:r>
      <w:r w:rsidR="00FB06BD">
        <w:rPr>
          <w:rFonts w:hint="eastAsia"/>
        </w:rPr>
        <w:t>将用户应用程序转换为称为任务的较小执行单元</w:t>
      </w:r>
      <w:r w:rsidR="00656BC8">
        <w:rPr>
          <w:rFonts w:hint="eastAsia"/>
        </w:rPr>
        <w:t>，然后</w:t>
      </w:r>
      <w:r w:rsidR="000C69EE">
        <w:rPr>
          <w:rFonts w:hint="eastAsia"/>
        </w:rPr>
        <w:t>执行器执行任务，即运行单个任务的工作进程；</w:t>
      </w:r>
    </w:p>
    <w:p w14:paraId="754DCC3A" w14:textId="291C81E1" w:rsidR="00FB06BD" w:rsidRDefault="00BE1C71" w:rsidP="004D7EF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FB06BD">
        <w:rPr>
          <w:rFonts w:hint="eastAsia"/>
        </w:rPr>
        <w:t>驱动程序通过端口</w:t>
      </w:r>
      <w:r w:rsidR="00FB06BD">
        <w:rPr>
          <w:rFonts w:hint="eastAsia"/>
        </w:rPr>
        <w:t>4040</w:t>
      </w:r>
      <w:r w:rsidR="000C69EE">
        <w:rPr>
          <w:rFonts w:hint="eastAsia"/>
        </w:rPr>
        <w:t>（默认端口）</w:t>
      </w:r>
      <w:r w:rsidR="00FB06BD">
        <w:rPr>
          <w:rFonts w:hint="eastAsia"/>
        </w:rPr>
        <w:t>的</w:t>
      </w:r>
      <w:r w:rsidR="00FB06BD">
        <w:rPr>
          <w:rFonts w:hint="eastAsia"/>
        </w:rPr>
        <w:t>Web UI</w:t>
      </w:r>
      <w:r w:rsidR="00FB06BD">
        <w:rPr>
          <w:rFonts w:hint="eastAsia"/>
        </w:rPr>
        <w:t>公开有关正在运行的</w:t>
      </w:r>
      <w:r w:rsidR="00FB06BD">
        <w:rPr>
          <w:rFonts w:hint="eastAsia"/>
        </w:rPr>
        <w:t>spark</w:t>
      </w:r>
      <w:r w:rsidR="00FB06BD">
        <w:rPr>
          <w:rFonts w:hint="eastAsia"/>
        </w:rPr>
        <w:t>应用程序的信息。</w:t>
      </w:r>
    </w:p>
    <w:p w14:paraId="1F4945D1" w14:textId="77777777" w:rsidR="00DD52AE" w:rsidRDefault="00DD52AE" w:rsidP="00DD52AE">
      <w:pPr>
        <w:pStyle w:val="a0"/>
        <w:spacing w:before="156"/>
      </w:pPr>
      <w:r>
        <w:rPr>
          <w:rFonts w:hint="eastAsia"/>
        </w:rPr>
        <w:t>注意</w:t>
      </w:r>
    </w:p>
    <w:p w14:paraId="590812CE" w14:textId="73CBC3F9" w:rsidR="00DD52AE" w:rsidRPr="00CE3789" w:rsidRDefault="00DD52AE" w:rsidP="004D7EF1">
      <w:pPr>
        <w:ind w:firstLine="420"/>
      </w:pPr>
      <w:r w:rsidRPr="007A4A5C">
        <w:rPr>
          <w:rFonts w:hint="eastAsia"/>
        </w:rPr>
        <w:t>Spark shell</w:t>
      </w:r>
      <w:r w:rsidRPr="007A4A5C">
        <w:rPr>
          <w:rFonts w:hint="eastAsia"/>
        </w:rPr>
        <w:t>是一个</w:t>
      </w:r>
      <w:r w:rsidRPr="007A4A5C">
        <w:rPr>
          <w:rFonts w:hint="eastAsia"/>
        </w:rPr>
        <w:t>Spark</w:t>
      </w:r>
      <w:r w:rsidRPr="007A4A5C">
        <w:rPr>
          <w:rFonts w:hint="eastAsia"/>
        </w:rPr>
        <w:t>应用程序和驱动程序</w:t>
      </w:r>
      <w:r w:rsidR="00656BC8">
        <w:rPr>
          <w:rFonts w:hint="eastAsia"/>
        </w:rPr>
        <w:t>，</w:t>
      </w:r>
      <w:r w:rsidRPr="007A4A5C">
        <w:rPr>
          <w:rFonts w:hint="eastAsia"/>
        </w:rPr>
        <w:t>创建一个可用作为</w:t>
      </w:r>
      <w:r w:rsidRPr="007A4A5C">
        <w:rPr>
          <w:rFonts w:hint="eastAsia"/>
        </w:rPr>
        <w:t>sc</w:t>
      </w:r>
      <w:r w:rsidRPr="007A4A5C">
        <w:rPr>
          <w:rFonts w:hint="eastAsia"/>
        </w:rPr>
        <w:t>的</w:t>
      </w:r>
      <w:r w:rsidRPr="007A4A5C">
        <w:rPr>
          <w:rFonts w:hint="eastAsia"/>
        </w:rPr>
        <w:t>SparkContext</w:t>
      </w:r>
      <w:r w:rsidRPr="007A4A5C">
        <w:rPr>
          <w:rFonts w:hint="eastAsia"/>
        </w:rPr>
        <w:t>。</w:t>
      </w:r>
    </w:p>
    <w:p w14:paraId="0821CADB" w14:textId="77777777" w:rsidR="00DD52AE" w:rsidRDefault="00DD52AE" w:rsidP="00DA0B06">
      <w:pPr>
        <w:pStyle w:val="Heading4"/>
      </w:pPr>
      <w:r>
        <w:rPr>
          <w:rFonts w:hint="eastAsia"/>
        </w:rPr>
        <w:t>执行器</w:t>
      </w:r>
    </w:p>
    <w:p w14:paraId="2F4025BB" w14:textId="3F0A5F60" w:rsidR="0013325B" w:rsidRDefault="0013325B" w:rsidP="0036128E">
      <w:pPr>
        <w:ind w:firstLine="420"/>
      </w:pPr>
      <w:r>
        <w:rPr>
          <w:rFonts w:hint="eastAsia"/>
        </w:rPr>
        <w:t>工作节点也称从节点，是</w:t>
      </w:r>
      <w:r w:rsidRPr="00C632A5">
        <w:rPr>
          <w:rFonts w:hint="eastAsia"/>
        </w:rPr>
        <w:t>正在运行</w:t>
      </w:r>
      <w:r w:rsidRPr="00C632A5">
        <w:rPr>
          <w:rFonts w:hint="eastAsia"/>
        </w:rPr>
        <w:t>Spark</w:t>
      </w:r>
      <w:r w:rsidRPr="00C632A5">
        <w:rPr>
          <w:rFonts w:hint="eastAsia"/>
        </w:rPr>
        <w:t>实例，其中</w:t>
      </w:r>
      <w:r>
        <w:rPr>
          <w:rFonts w:hint="eastAsia"/>
        </w:rPr>
        <w:t>执行器</w:t>
      </w:r>
      <w:r w:rsidR="00656BC8">
        <w:rPr>
          <w:rFonts w:hint="eastAsia"/>
        </w:rPr>
        <w:t>（</w:t>
      </w:r>
      <w:r w:rsidR="00656BC8">
        <w:rPr>
          <w:rFonts w:hint="eastAsia"/>
        </w:rPr>
        <w:t>Executor</w:t>
      </w:r>
      <w:r w:rsidR="00656BC8">
        <w:rPr>
          <w:rFonts w:hint="eastAsia"/>
        </w:rPr>
        <w:t>）</w:t>
      </w:r>
      <w:r w:rsidRPr="00C632A5">
        <w:rPr>
          <w:rFonts w:hint="eastAsia"/>
        </w:rPr>
        <w:t>执行任务。它们是</w:t>
      </w:r>
      <w:r w:rsidRPr="00C632A5">
        <w:rPr>
          <w:rFonts w:hint="eastAsia"/>
        </w:rPr>
        <w:t>Spark</w:t>
      </w:r>
      <w:r w:rsidRPr="00C632A5">
        <w:rPr>
          <w:rFonts w:hint="eastAsia"/>
        </w:rPr>
        <w:t>中的计算节点。</w:t>
      </w:r>
      <w:r w:rsidR="00C77266">
        <w:rPr>
          <w:rFonts w:hint="eastAsia"/>
        </w:rPr>
        <w:t>工作节点</w:t>
      </w:r>
      <w:r w:rsidR="006B50CE">
        <w:rPr>
          <w:rFonts w:hint="eastAsia"/>
        </w:rPr>
        <w:t>接收在线程池中运行的序列化任务，</w:t>
      </w:r>
      <w:r>
        <w:rPr>
          <w:rFonts w:hint="eastAsia"/>
        </w:rPr>
        <w:t>托管一个</w:t>
      </w:r>
      <w:r w:rsidRPr="006C175B">
        <w:t>BlockManager</w:t>
      </w:r>
      <w:r>
        <w:rPr>
          <w:rFonts w:hint="eastAsia"/>
        </w:rPr>
        <w:t>可以向</w:t>
      </w:r>
      <w:r>
        <w:rPr>
          <w:rFonts w:hint="eastAsia"/>
        </w:rPr>
        <w:t>Spark</w:t>
      </w:r>
      <w:r w:rsidR="00C77266">
        <w:rPr>
          <w:rFonts w:hint="eastAsia"/>
        </w:rPr>
        <w:t>群集中的其他工作节点</w:t>
      </w:r>
      <w:r>
        <w:rPr>
          <w:rFonts w:hint="eastAsia"/>
        </w:rPr>
        <w:t>提供块。工作</w:t>
      </w:r>
      <w:r w:rsidR="00C77266">
        <w:rPr>
          <w:rFonts w:hint="eastAsia"/>
        </w:rPr>
        <w:t>节点</w:t>
      </w:r>
      <w:r>
        <w:rPr>
          <w:rFonts w:hint="eastAsia"/>
        </w:rPr>
        <w:t>之间使用其块管理器实例进行通信。</w:t>
      </w:r>
      <w:r w:rsidRPr="0006776D">
        <w:rPr>
          <w:rFonts w:hint="eastAsia"/>
        </w:rPr>
        <w:t>BlockManager</w:t>
      </w:r>
      <w:r w:rsidRPr="0006776D">
        <w:rPr>
          <w:rFonts w:hint="eastAsia"/>
        </w:rPr>
        <w:t>是</w:t>
      </w:r>
      <w:r w:rsidRPr="0006776D">
        <w:rPr>
          <w:rFonts w:hint="eastAsia"/>
        </w:rPr>
        <w:t>Spark</w:t>
      </w:r>
      <w:r w:rsidRPr="0006776D">
        <w:rPr>
          <w:rFonts w:hint="eastAsia"/>
        </w:rPr>
        <w:t>中数据块（简单的块）的键值存储</w:t>
      </w:r>
      <w:r w:rsidR="00631664">
        <w:rPr>
          <w:rFonts w:hint="eastAsia"/>
        </w:rPr>
        <w:t>。</w:t>
      </w:r>
      <w:r w:rsidRPr="0006776D">
        <w:rPr>
          <w:rFonts w:hint="eastAsia"/>
        </w:rPr>
        <w:t>BlockManager</w:t>
      </w:r>
      <w:r w:rsidRPr="0006776D">
        <w:rPr>
          <w:rFonts w:hint="eastAsia"/>
        </w:rPr>
        <w:t>充当在</w:t>
      </w:r>
      <w:r w:rsidRPr="0006776D">
        <w:rPr>
          <w:rFonts w:hint="eastAsia"/>
        </w:rPr>
        <w:t>Spark</w:t>
      </w:r>
      <w:r w:rsidR="006B50CE">
        <w:rPr>
          <w:rFonts w:hint="eastAsia"/>
        </w:rPr>
        <w:t>应用程序中的每个节点</w:t>
      </w:r>
      <w:r w:rsidRPr="0006776D">
        <w:rPr>
          <w:rFonts w:hint="eastAsia"/>
        </w:rPr>
        <w:t>上运行的本地缓存，即驱动程序和执行程序（并在创建</w:t>
      </w:r>
      <w:r w:rsidRPr="0006776D">
        <w:rPr>
          <w:rFonts w:hint="eastAsia"/>
        </w:rPr>
        <w:t>SparkEnv</w:t>
      </w:r>
      <w:r w:rsidRPr="0006776D">
        <w:rPr>
          <w:rFonts w:hint="eastAsia"/>
        </w:rPr>
        <w:t>时创建</w:t>
      </w:r>
      <w:r>
        <w:rPr>
          <w:rFonts w:hint="eastAsia"/>
        </w:rPr>
        <w:t>）</w:t>
      </w:r>
    </w:p>
    <w:p w14:paraId="1497C538" w14:textId="2A79ABE1" w:rsidR="006E6CE3" w:rsidRDefault="007869E6" w:rsidP="00AF6FA5">
      <w:pPr>
        <w:ind w:firstLine="420"/>
      </w:pPr>
      <w:r>
        <w:rPr>
          <w:rFonts w:hint="eastAsia"/>
        </w:rPr>
        <w:t>工作节点中</w:t>
      </w:r>
      <w:r w:rsidR="006B50CE">
        <w:rPr>
          <w:rFonts w:hint="eastAsia"/>
        </w:rPr>
        <w:t>执行器是负责执行任务的分布式代理，</w:t>
      </w:r>
      <w:r w:rsidR="00DD52AE">
        <w:rPr>
          <w:rFonts w:hint="eastAsia"/>
        </w:rPr>
        <w:t>执行器为在</w:t>
      </w:r>
      <w:r w:rsidR="00DD52AE">
        <w:rPr>
          <w:rFonts w:hint="eastAsia"/>
        </w:rPr>
        <w:t>Spark</w:t>
      </w:r>
      <w:r w:rsidR="00DD52AE">
        <w:rPr>
          <w:rFonts w:hint="eastAsia"/>
        </w:rPr>
        <w:t>应用程序中缓存的</w:t>
      </w:r>
      <w:r w:rsidR="00DD52AE">
        <w:rPr>
          <w:rFonts w:hint="eastAsia"/>
        </w:rPr>
        <w:t>RDD</w:t>
      </w:r>
      <w:r w:rsidR="00DD52AE">
        <w:rPr>
          <w:rFonts w:hint="eastAsia"/>
        </w:rPr>
        <w:t>提供内存中的存储。执行器启动时，首先向驱动程序注册并直接通信执行任务。</w:t>
      </w:r>
      <w:r>
        <w:rPr>
          <w:rFonts w:hint="eastAsia"/>
        </w:rPr>
        <w:t>执行器</w:t>
      </w:r>
      <w:r w:rsidR="00DD52AE">
        <w:rPr>
          <w:rFonts w:hint="eastAsia"/>
        </w:rPr>
        <w:t>可以在其生命周期内并行运行多个任务，并跟踪运行的任务。</w:t>
      </w:r>
      <w:r w:rsidR="00C70EE4">
        <w:rPr>
          <w:rFonts w:hint="eastAsia"/>
        </w:rPr>
        <w:t>执行器</w:t>
      </w:r>
      <w:r w:rsidR="0014661E">
        <w:rPr>
          <w:rFonts w:hint="eastAsia"/>
        </w:rPr>
        <w:t>是负责执行任务的分布式代理</w:t>
      </w:r>
      <w:r w:rsidR="00631664">
        <w:rPr>
          <w:rFonts w:hint="eastAsia"/>
        </w:rPr>
        <w:t>。</w:t>
      </w:r>
      <w:r w:rsidR="0014661E">
        <w:rPr>
          <w:rFonts w:hint="eastAsia"/>
        </w:rPr>
        <w:t>每个</w:t>
      </w:r>
      <w:r w:rsidR="00FE08C5">
        <w:t>Spark</w:t>
      </w:r>
      <w:r w:rsidR="0014661E">
        <w:rPr>
          <w:rFonts w:hint="eastAsia"/>
        </w:rPr>
        <w:t>应用程序都有自己的</w:t>
      </w:r>
      <w:r w:rsidR="00170632">
        <w:t>执行器</w:t>
      </w:r>
      <w:r w:rsidR="00631664">
        <w:rPr>
          <w:rFonts w:hint="eastAsia"/>
        </w:rPr>
        <w:t>。</w:t>
      </w:r>
      <w:r w:rsidR="0014661E">
        <w:rPr>
          <w:rFonts w:hint="eastAsia"/>
        </w:rPr>
        <w:t>执行者通常在</w:t>
      </w:r>
      <w:r w:rsidR="0014661E">
        <w:rPr>
          <w:rFonts w:hint="eastAsia"/>
        </w:rPr>
        <w:t>Spark</w:t>
      </w:r>
      <w:r w:rsidR="0014661E">
        <w:rPr>
          <w:rFonts w:hint="eastAsia"/>
        </w:rPr>
        <w:t>应用程序的整个生命</w:t>
      </w:r>
      <w:r w:rsidR="006B50CE">
        <w:rPr>
          <w:rFonts w:hint="eastAsia"/>
        </w:rPr>
        <w:lastRenderedPageBreak/>
        <w:t>周期中运行，这种现象称为</w:t>
      </w:r>
      <w:r w:rsidR="00170632">
        <w:t>执行器</w:t>
      </w:r>
      <w:r w:rsidR="006B50CE">
        <w:rPr>
          <w:rFonts w:hint="eastAsia"/>
        </w:rPr>
        <w:t>的静态分配</w:t>
      </w:r>
      <w:r w:rsidR="00631664">
        <w:rPr>
          <w:rFonts w:hint="eastAsia"/>
        </w:rPr>
        <w:t>。</w:t>
      </w:r>
      <w:r w:rsidR="0014661E">
        <w:rPr>
          <w:rFonts w:hint="eastAsia"/>
        </w:rPr>
        <w:t>然而，用户还可以选择动态分配</w:t>
      </w:r>
      <w:r w:rsidR="00170632">
        <w:t>执行器</w:t>
      </w:r>
      <w:r w:rsidR="0014661E">
        <w:rPr>
          <w:rFonts w:hint="eastAsia"/>
        </w:rPr>
        <w:t>，其中可以动态添加或删除</w:t>
      </w:r>
      <w:r w:rsidR="00FE08C5">
        <w:t>Spark</w:t>
      </w:r>
      <w:r w:rsidR="0014661E">
        <w:rPr>
          <w:rFonts w:hint="eastAsia"/>
        </w:rPr>
        <w:t>执行器以匹配总体负载。</w:t>
      </w:r>
      <w:r w:rsidR="006E6CE3">
        <w:rPr>
          <w:rFonts w:hint="eastAsia"/>
        </w:rPr>
        <w:t>执行器的主要功能：</w:t>
      </w:r>
    </w:p>
    <w:p w14:paraId="21068F1D" w14:textId="7B055D74" w:rsidR="0014661E" w:rsidRDefault="00AF6FA5" w:rsidP="004D7EF1">
      <w:pPr>
        <w:ind w:firstLine="420"/>
      </w:pPr>
      <w:r>
        <w:rPr>
          <w:rFonts w:hint="eastAsia"/>
        </w:rPr>
        <w:t>（</w:t>
      </w:r>
      <w:r w:rsidR="006E6CE3">
        <w:rPr>
          <w:rFonts w:hint="eastAsia"/>
        </w:rPr>
        <w:t>1</w:t>
      </w:r>
      <w:r>
        <w:rPr>
          <w:rFonts w:hint="eastAsia"/>
        </w:rPr>
        <w:t>）</w:t>
      </w:r>
      <w:r w:rsidR="0014661E">
        <w:rPr>
          <w:rFonts w:hint="eastAsia"/>
        </w:rPr>
        <w:t>执行器执行所有的数据处理。</w:t>
      </w:r>
    </w:p>
    <w:p w14:paraId="13AD04EF" w14:textId="545C2E0C" w:rsidR="0014661E" w:rsidRDefault="00AF6FA5" w:rsidP="004D7EF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4661E">
        <w:rPr>
          <w:rFonts w:hint="eastAsia"/>
        </w:rPr>
        <w:t>从外部来源读取和写入数据。</w:t>
      </w:r>
    </w:p>
    <w:p w14:paraId="6FA2FD8B" w14:textId="51BDD924" w:rsidR="0014661E" w:rsidRDefault="00AF6FA5" w:rsidP="004D7EF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4661E">
        <w:rPr>
          <w:rFonts w:hint="eastAsia"/>
        </w:rPr>
        <w:t>执行器将计算结果数据存储在内存，缓存或硬盘驱动器中。</w:t>
      </w:r>
    </w:p>
    <w:p w14:paraId="5AE5AA97" w14:textId="52D16F64" w:rsidR="0014661E" w:rsidRDefault="00AF6FA5" w:rsidP="004D7EF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14661E">
        <w:rPr>
          <w:rFonts w:hint="eastAsia"/>
        </w:rPr>
        <w:t>与存储系统交互。</w:t>
      </w:r>
    </w:p>
    <w:p w14:paraId="64FA1284" w14:textId="353D25F7" w:rsidR="00304FD7" w:rsidRDefault="00304FD7" w:rsidP="00304FD7">
      <w:pPr>
        <w:pStyle w:val="Heading3"/>
      </w:pPr>
      <w:r>
        <w:rPr>
          <w:rFonts w:hint="eastAsia"/>
        </w:rPr>
        <w:t>集群管理</w:t>
      </w:r>
    </w:p>
    <w:p w14:paraId="68A53036" w14:textId="28CB8011" w:rsidR="00304FD7" w:rsidRDefault="00BF0E1E" w:rsidP="00304FD7">
      <w:pPr>
        <w:ind w:firstLine="420"/>
      </w:pPr>
      <w:r>
        <w:rPr>
          <w:rFonts w:hint="eastAsia"/>
        </w:rPr>
        <w:t>集群管理器（</w:t>
      </w:r>
      <w:r>
        <w:rPr>
          <w:rFonts w:hint="eastAsia"/>
        </w:rPr>
        <w:t>Cluster Manager</w:t>
      </w:r>
      <w:r>
        <w:rPr>
          <w:rFonts w:hint="eastAsia"/>
        </w:rPr>
        <w:t>）是</w:t>
      </w:r>
      <w:r w:rsidR="00304FD7">
        <w:rPr>
          <w:rFonts w:hint="eastAsia"/>
        </w:rPr>
        <w:t>一个外部服务负责获取</w:t>
      </w:r>
      <w:r w:rsidR="00304FD7">
        <w:t>Spark</w:t>
      </w:r>
      <w:r w:rsidR="00304FD7">
        <w:rPr>
          <w:rFonts w:hint="eastAsia"/>
        </w:rPr>
        <w:t>集群上的资源并将其分配给</w:t>
      </w:r>
      <w:r w:rsidR="00304FD7">
        <w:t>Spark</w:t>
      </w:r>
      <w:r w:rsidR="006D1DBC">
        <w:rPr>
          <w:rFonts w:hint="eastAsia"/>
        </w:rPr>
        <w:t>的作业（</w:t>
      </w:r>
      <w:r w:rsidR="006D1DBC">
        <w:rPr>
          <w:rFonts w:hint="eastAsia"/>
        </w:rPr>
        <w:t>Job</w:t>
      </w:r>
      <w:r w:rsidR="006D1DBC">
        <w:rPr>
          <w:rFonts w:hint="eastAsia"/>
        </w:rPr>
        <w:t>）</w:t>
      </w:r>
      <w:r w:rsidR="00304FD7">
        <w:rPr>
          <w:rFonts w:hint="eastAsia"/>
        </w:rPr>
        <w:t>。有</w:t>
      </w:r>
      <w:r w:rsidR="00304FD7">
        <w:rPr>
          <w:rFonts w:hint="eastAsia"/>
        </w:rPr>
        <w:t>3</w:t>
      </w:r>
      <w:r w:rsidR="00304FD7">
        <w:rPr>
          <w:rFonts w:hint="eastAsia"/>
        </w:rPr>
        <w:t>种不同类型的集群管理器，</w:t>
      </w:r>
      <w:r w:rsidR="00304FD7">
        <w:rPr>
          <w:rFonts w:hint="eastAsia"/>
        </w:rPr>
        <w:t>Spark</w:t>
      </w:r>
      <w:r w:rsidR="00304FD7">
        <w:rPr>
          <w:rFonts w:hint="eastAsia"/>
        </w:rPr>
        <w:t>应用程序可以利用</w:t>
      </w:r>
      <w:r w:rsidR="006D1DBC">
        <w:rPr>
          <w:rFonts w:hint="eastAsia"/>
        </w:rPr>
        <w:t>其进行</w:t>
      </w:r>
      <w:r w:rsidR="00304FD7">
        <w:rPr>
          <w:rFonts w:hint="eastAsia"/>
        </w:rPr>
        <w:t>各种</w:t>
      </w:r>
      <w:r w:rsidR="003934B8">
        <w:rPr>
          <w:rFonts w:hint="eastAsia"/>
        </w:rPr>
        <w:t>物理资源的分配和释放，例如</w:t>
      </w:r>
      <w:r w:rsidR="003934B8">
        <w:rPr>
          <w:rFonts w:hint="eastAsia"/>
        </w:rPr>
        <w:t>Spark</w:t>
      </w:r>
      <w:r w:rsidR="00304FD7">
        <w:rPr>
          <w:rFonts w:hint="eastAsia"/>
        </w:rPr>
        <w:t>作业</w:t>
      </w:r>
      <w:r w:rsidR="006D1DBC">
        <w:rPr>
          <w:rFonts w:hint="eastAsia"/>
        </w:rPr>
        <w:t>的内存、</w:t>
      </w:r>
      <w:r w:rsidR="00304FD7">
        <w:rPr>
          <w:rFonts w:hint="eastAsia"/>
        </w:rPr>
        <w:t>CPU</w:t>
      </w:r>
      <w:r w:rsidR="00304FD7">
        <w:rPr>
          <w:rFonts w:hint="eastAsia"/>
        </w:rPr>
        <w:t>内存等。</w:t>
      </w:r>
      <w:r w:rsidR="00304FD7">
        <w:rPr>
          <w:rFonts w:hint="eastAsia"/>
        </w:rPr>
        <w:t>Hadoop YARN</w:t>
      </w:r>
      <w:r w:rsidR="003934B8">
        <w:rPr>
          <w:rFonts w:hint="eastAsia"/>
        </w:rPr>
        <w:t>、</w:t>
      </w:r>
      <w:r w:rsidR="00304FD7">
        <w:rPr>
          <w:rFonts w:hint="eastAsia"/>
        </w:rPr>
        <w:t>Apache Mesos</w:t>
      </w:r>
      <w:r w:rsidR="00304FD7">
        <w:rPr>
          <w:rFonts w:hint="eastAsia"/>
        </w:rPr>
        <w:t>或</w:t>
      </w:r>
      <w:r w:rsidR="003934B8">
        <w:rPr>
          <w:rFonts w:hint="eastAsia"/>
        </w:rPr>
        <w:t>Standalone</w:t>
      </w:r>
      <w:r w:rsidR="00304FD7">
        <w:rPr>
          <w:rFonts w:hint="eastAsia"/>
        </w:rPr>
        <w:t>集群管理器可以在内部或云端启动一个</w:t>
      </w:r>
      <w:r w:rsidR="00304FD7">
        <w:t>Spark</w:t>
      </w:r>
      <w:r w:rsidR="00304FD7">
        <w:rPr>
          <w:rFonts w:hint="eastAsia"/>
        </w:rPr>
        <w:t>应用程序来运行。</w:t>
      </w:r>
    </w:p>
    <w:p w14:paraId="0FE8D171" w14:textId="4843B057" w:rsidR="00D41FBE" w:rsidRDefault="00304FD7" w:rsidP="00D41FBE">
      <w:pPr>
        <w:ind w:firstLine="420"/>
      </w:pPr>
      <w:r>
        <w:rPr>
          <w:rFonts w:hint="eastAsia"/>
        </w:rPr>
        <w:t>为任何</w:t>
      </w:r>
      <w:r>
        <w:t>Spark</w:t>
      </w:r>
      <w:r>
        <w:rPr>
          <w:rFonts w:hint="eastAsia"/>
        </w:rPr>
        <w:t>应用选择集群管理器取决于应用程序的目标，因为所有集群管理器都提供不同的调度功能集。要开始使用</w:t>
      </w:r>
      <w:r w:rsidR="003934B8">
        <w:rPr>
          <w:rFonts w:hint="eastAsia"/>
        </w:rPr>
        <w:t>S</w:t>
      </w:r>
      <w:r>
        <w:rPr>
          <w:rFonts w:hint="eastAsia"/>
        </w:rPr>
        <w:t>park</w:t>
      </w:r>
      <w:r w:rsidR="003934B8">
        <w:rPr>
          <w:rFonts w:hint="eastAsia"/>
        </w:rPr>
        <w:t>时</w:t>
      </w:r>
      <w:r>
        <w:rPr>
          <w:rFonts w:hint="eastAsia"/>
        </w:rPr>
        <w:t>，</w:t>
      </w:r>
      <w:r w:rsidR="003934B8">
        <w:rPr>
          <w:rFonts w:hint="eastAsia"/>
        </w:rPr>
        <w:t>Standalone</w:t>
      </w:r>
      <w:r>
        <w:rPr>
          <w:rFonts w:hint="eastAsia"/>
        </w:rPr>
        <w:t>集群管理器是开发新的</w:t>
      </w:r>
      <w:r w:rsidR="003934B8">
        <w:rPr>
          <w:rFonts w:hint="eastAsia"/>
        </w:rPr>
        <w:t>S</w:t>
      </w:r>
      <w:r>
        <w:rPr>
          <w:rFonts w:hint="eastAsia"/>
        </w:rPr>
        <w:t>park</w:t>
      </w:r>
      <w:r>
        <w:rPr>
          <w:rFonts w:hint="eastAsia"/>
        </w:rPr>
        <w:t>应用程序时最容易使用的集群管理器。</w:t>
      </w:r>
      <w:r w:rsidR="00D41FBE">
        <w:rPr>
          <w:rFonts w:hint="eastAsia"/>
        </w:rPr>
        <w:t>目前支持</w:t>
      </w:r>
      <w:r w:rsidR="003934B8">
        <w:rPr>
          <w:rFonts w:hint="eastAsia"/>
        </w:rPr>
        <w:t>的三个集群管理器包括：</w:t>
      </w:r>
    </w:p>
    <w:p w14:paraId="2ADEB625" w14:textId="1BD6D981" w:rsidR="00D41FBE" w:rsidRDefault="00B42108" w:rsidP="00D41FB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5E45">
        <w:rPr>
          <w:rFonts w:hint="eastAsia"/>
        </w:rPr>
        <w:t>Standalone</w:t>
      </w:r>
      <w:r>
        <w:rPr>
          <w:rFonts w:hint="eastAsia"/>
        </w:rPr>
        <w:t>：</w:t>
      </w:r>
      <w:r w:rsidR="00D41FBE">
        <w:rPr>
          <w:rFonts w:hint="eastAsia"/>
        </w:rPr>
        <w:t>Spark</w:t>
      </w:r>
      <w:r w:rsidR="00D41FBE">
        <w:rPr>
          <w:rFonts w:hint="eastAsia"/>
        </w:rPr>
        <w:t>包含的简单集群管理器，可以轻松设置集群。</w:t>
      </w:r>
    </w:p>
    <w:p w14:paraId="3CFE84C8" w14:textId="3DAACADB" w:rsidR="00D41FBE" w:rsidRDefault="00B42108" w:rsidP="00D41FB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 w:rsidR="00F70273">
        <w:rPr>
          <w:rFonts w:hint="eastAsia"/>
        </w:rPr>
        <w:t>）</w:t>
      </w:r>
      <w:r w:rsidR="001F4952">
        <w:rPr>
          <w:rFonts w:hint="eastAsia"/>
        </w:rPr>
        <w:t>Apache Mesos</w:t>
      </w:r>
      <w:r>
        <w:rPr>
          <w:rFonts w:hint="eastAsia"/>
        </w:rPr>
        <w:t>：</w:t>
      </w:r>
      <w:r w:rsidR="00D41FBE">
        <w:rPr>
          <w:rFonts w:hint="eastAsia"/>
        </w:rPr>
        <w:t>也可以运行</w:t>
      </w:r>
      <w:r w:rsidR="00D41FBE">
        <w:rPr>
          <w:rFonts w:hint="eastAsia"/>
        </w:rPr>
        <w:t>Hadoop MapReduce</w:t>
      </w:r>
      <w:r w:rsidR="00D41FBE">
        <w:rPr>
          <w:rFonts w:hint="eastAsia"/>
        </w:rPr>
        <w:t>和服务应用程序的通用集群管理器。</w:t>
      </w:r>
    </w:p>
    <w:p w14:paraId="0B38B03F" w14:textId="2044FD6F" w:rsidR="00D41FBE" w:rsidRDefault="00B42108" w:rsidP="00D41FB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F4952">
        <w:rPr>
          <w:rFonts w:hint="eastAsia"/>
        </w:rPr>
        <w:t>Hadoop YARN</w:t>
      </w:r>
      <w:r>
        <w:rPr>
          <w:rFonts w:hint="eastAsia"/>
        </w:rPr>
        <w:t>：</w:t>
      </w:r>
      <w:r w:rsidR="00D41FBE">
        <w:rPr>
          <w:rFonts w:hint="eastAsia"/>
        </w:rPr>
        <w:t>Hadoop 2</w:t>
      </w:r>
      <w:r w:rsidR="00D41FBE">
        <w:rPr>
          <w:rFonts w:hint="eastAsia"/>
        </w:rPr>
        <w:t>中的资源管理器。</w:t>
      </w:r>
    </w:p>
    <w:p w14:paraId="41383338" w14:textId="5CA9337D" w:rsidR="00311764" w:rsidRPr="00D41FBE" w:rsidRDefault="00B42108" w:rsidP="00D41FB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D41FBE">
        <w:rPr>
          <w:rFonts w:hint="eastAsia"/>
        </w:rPr>
        <w:t>Kubernetes</w:t>
      </w:r>
      <w:r>
        <w:rPr>
          <w:rFonts w:hint="eastAsia"/>
        </w:rPr>
        <w:t>：</w:t>
      </w:r>
      <w:r w:rsidR="00D41FBE">
        <w:rPr>
          <w:rFonts w:hint="eastAsia"/>
        </w:rPr>
        <w:t>除了上述之外，还有</w:t>
      </w:r>
      <w:r w:rsidR="00D41FBE">
        <w:rPr>
          <w:rFonts w:hint="eastAsia"/>
        </w:rPr>
        <w:t>Kubernetes</w:t>
      </w:r>
      <w:r w:rsidR="00D41FBE">
        <w:rPr>
          <w:rFonts w:hint="eastAsia"/>
        </w:rPr>
        <w:t>的实验支持。</w:t>
      </w:r>
      <w:r w:rsidR="00D41FBE">
        <w:rPr>
          <w:rFonts w:hint="eastAsia"/>
        </w:rPr>
        <w:t>Kubernetes</w:t>
      </w:r>
      <w:r w:rsidR="00D41FBE">
        <w:rPr>
          <w:rFonts w:hint="eastAsia"/>
        </w:rPr>
        <w:t>是提供以容器为中心的基础设施的开源平台。</w:t>
      </w:r>
      <w:r w:rsidR="00D41FBE">
        <w:rPr>
          <w:rFonts w:hint="eastAsia"/>
        </w:rPr>
        <w:t>Kubernetes</w:t>
      </w:r>
      <w:r w:rsidR="00D41FBE">
        <w:rPr>
          <w:rFonts w:hint="eastAsia"/>
        </w:rPr>
        <w:t>的支持正在</w:t>
      </w:r>
      <w:r w:rsidR="00D41FBE">
        <w:rPr>
          <w:rFonts w:hint="eastAsia"/>
        </w:rPr>
        <w:t>apache-spark-on-k8s Github</w:t>
      </w:r>
      <w:r w:rsidR="00D41FBE">
        <w:rPr>
          <w:rFonts w:hint="eastAsia"/>
        </w:rPr>
        <w:t>组织中积极开发。有关文档，参阅该项目的</w:t>
      </w:r>
      <w:r w:rsidR="00D41FBE">
        <w:rPr>
          <w:rFonts w:hint="eastAsia"/>
        </w:rPr>
        <w:t>README</w:t>
      </w:r>
      <w:r w:rsidR="00D41FBE">
        <w:rPr>
          <w:rFonts w:hint="eastAsia"/>
        </w:rPr>
        <w:t>。</w:t>
      </w:r>
    </w:p>
    <w:p w14:paraId="14F0C38E" w14:textId="5FC5BD25" w:rsidR="00D37F31" w:rsidRDefault="00D37F31" w:rsidP="00241938">
      <w:pPr>
        <w:pStyle w:val="Heading4"/>
      </w:pPr>
      <w:r>
        <w:t>Stand</w:t>
      </w:r>
      <w:r w:rsidR="000E27DF">
        <w:t>alone</w:t>
      </w:r>
    </w:p>
    <w:p w14:paraId="27FE709F" w14:textId="04BB4DBA" w:rsidR="00DE5F9C" w:rsidRDefault="00DE5F9C" w:rsidP="00DE5F9C">
      <w:pPr>
        <w:ind w:firstLine="420"/>
      </w:pPr>
      <w:r>
        <w:rPr>
          <w:rFonts w:hint="eastAsia"/>
        </w:rPr>
        <w:t>要安装</w:t>
      </w:r>
      <w:r>
        <w:rPr>
          <w:rFonts w:hint="eastAsia"/>
        </w:rPr>
        <w:t>Spark Standalone</w:t>
      </w:r>
      <w:r>
        <w:rPr>
          <w:rFonts w:hint="eastAsia"/>
        </w:rPr>
        <w:t>模式，只需将</w:t>
      </w:r>
      <w:r>
        <w:rPr>
          <w:rFonts w:hint="eastAsia"/>
        </w:rPr>
        <w:t>Spark</w:t>
      </w:r>
      <w:r>
        <w:rPr>
          <w:rFonts w:hint="eastAsia"/>
        </w:rPr>
        <w:t>的编译版本放在群集上的每个节点上即可</w:t>
      </w:r>
      <w:r w:rsidR="00631664">
        <w:rPr>
          <w:rFonts w:hint="eastAsia"/>
        </w:rPr>
        <w:t>。</w:t>
      </w:r>
      <w:r>
        <w:rPr>
          <w:rFonts w:hint="eastAsia"/>
        </w:rPr>
        <w:t>可以使用每个版本获取</w:t>
      </w:r>
      <w:r>
        <w:rPr>
          <w:rFonts w:hint="eastAsia"/>
        </w:rPr>
        <w:t>Spark</w:t>
      </w:r>
      <w:r>
        <w:rPr>
          <w:rFonts w:hint="eastAsia"/>
        </w:rPr>
        <w:t>的预构建版本，也可以自行构建。</w:t>
      </w:r>
    </w:p>
    <w:p w14:paraId="378C7AC6" w14:textId="59D67AB0" w:rsidR="00DE5F9C" w:rsidRDefault="00DE5F9C" w:rsidP="002942B2">
      <w:pPr>
        <w:pStyle w:val="a6"/>
        <w:ind w:firstLine="420"/>
      </w:pPr>
      <w:r>
        <w:rPr>
          <w:rFonts w:hint="eastAsia"/>
        </w:rPr>
        <w:t>手动启动集群</w:t>
      </w:r>
    </w:p>
    <w:p w14:paraId="234EDB11" w14:textId="3C841FB0" w:rsidR="00DE5F9C" w:rsidRDefault="00DE5F9C" w:rsidP="00DE5F9C">
      <w:pPr>
        <w:ind w:firstLine="420"/>
      </w:pPr>
      <w:r>
        <w:rPr>
          <w:rFonts w:hint="eastAsia"/>
        </w:rPr>
        <w:t>可以通过执行以下命令启动独立的主服务器：</w:t>
      </w:r>
    </w:p>
    <w:p w14:paraId="0D1D9ABE" w14:textId="6CA0FC85" w:rsidR="00DE5F9C" w:rsidRDefault="00DE5F9C" w:rsidP="00631664">
      <w:pPr>
        <w:pStyle w:val="a7"/>
      </w:pPr>
      <w:r>
        <w:t xml:space="preserve"> ./sbin/start-master.sh </w:t>
      </w:r>
    </w:p>
    <w:p w14:paraId="77046011" w14:textId="382577C4" w:rsidR="004D7EF1" w:rsidRPr="004D7EF1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14:paraId="1247E245" w14:textId="1A987E0C" w:rsidR="00DE5F9C" w:rsidRDefault="00D5609A" w:rsidP="00DE5F9C">
      <w:pPr>
        <w:ind w:firstLine="420"/>
      </w:pPr>
      <w:r>
        <w:rPr>
          <w:rFonts w:hint="eastAsia"/>
        </w:rPr>
        <w:t>一旦开始，主节点</w:t>
      </w:r>
      <w:r w:rsidR="009D53A4">
        <w:rPr>
          <w:rFonts w:hint="eastAsia"/>
        </w:rPr>
        <w:t>的显示终端</w:t>
      </w:r>
      <w:r w:rsidR="00DE5F9C">
        <w:rPr>
          <w:rFonts w:hint="eastAsia"/>
        </w:rPr>
        <w:t>将打印出一个</w:t>
      </w:r>
      <w:r w:rsidR="009D53A4">
        <w:rPr>
          <w:rFonts w:hint="eastAsia"/>
        </w:rPr>
        <w:t>类似</w:t>
      </w:r>
      <w:r w:rsidR="009D53A4">
        <w:rPr>
          <w:rFonts w:hint="eastAsia"/>
        </w:rPr>
        <w:t>spark://HOST:PORT</w:t>
      </w:r>
      <w:r w:rsidR="009D53A4">
        <w:rPr>
          <w:rFonts w:hint="eastAsia"/>
        </w:rPr>
        <w:t>的</w:t>
      </w:r>
      <w:r w:rsidR="00DE5F9C">
        <w:rPr>
          <w:rFonts w:hint="eastAsia"/>
        </w:rPr>
        <w:t>URL</w:t>
      </w:r>
      <w:r w:rsidR="00D658D4">
        <w:rPr>
          <w:rFonts w:hint="eastAsia"/>
        </w:rPr>
        <w:t>，可以使用其</w:t>
      </w:r>
      <w:r w:rsidR="00DE5F9C">
        <w:rPr>
          <w:rFonts w:hint="eastAsia"/>
        </w:rPr>
        <w:t>连接</w:t>
      </w:r>
      <w:r w:rsidR="009D53A4">
        <w:rPr>
          <w:rFonts w:hint="eastAsia"/>
        </w:rPr>
        <w:t>工作节点</w:t>
      </w:r>
      <w:r w:rsidR="00D658D4">
        <w:rPr>
          <w:rFonts w:hint="eastAsia"/>
        </w:rPr>
        <w:t>，或作为“</w:t>
      </w:r>
      <w:r w:rsidR="00D658D4">
        <w:rPr>
          <w:rFonts w:hint="eastAsia"/>
        </w:rPr>
        <w:t>master</w:t>
      </w:r>
      <w:r w:rsidR="00DE5F9C">
        <w:rPr>
          <w:rFonts w:hint="eastAsia"/>
        </w:rPr>
        <w:t>”参数传递给</w:t>
      </w:r>
      <w:r w:rsidR="001F0B7A">
        <w:rPr>
          <w:rFonts w:hint="eastAsia"/>
        </w:rPr>
        <w:t>SparkContext</w:t>
      </w:r>
      <w:r w:rsidR="00DE5F9C">
        <w:rPr>
          <w:rFonts w:hint="eastAsia"/>
        </w:rPr>
        <w:t>。还可以在</w:t>
      </w:r>
      <w:r w:rsidR="00347E39">
        <w:rPr>
          <w:rFonts w:hint="eastAsia"/>
        </w:rPr>
        <w:t>主节点</w:t>
      </w:r>
      <w:r w:rsidR="00DE5F9C">
        <w:rPr>
          <w:rFonts w:hint="eastAsia"/>
        </w:rPr>
        <w:t>的</w:t>
      </w:r>
      <w:r w:rsidR="00DE5F9C">
        <w:rPr>
          <w:rFonts w:hint="eastAsia"/>
        </w:rPr>
        <w:t>Web UI</w:t>
      </w:r>
      <w:r w:rsidR="00DE5F9C">
        <w:rPr>
          <w:rFonts w:hint="eastAsia"/>
        </w:rPr>
        <w:t>上找到此</w:t>
      </w:r>
      <w:r w:rsidR="00DE5F9C">
        <w:rPr>
          <w:rFonts w:hint="eastAsia"/>
        </w:rPr>
        <w:t>URL</w:t>
      </w:r>
      <w:r w:rsidR="00DE5F9C">
        <w:rPr>
          <w:rFonts w:hint="eastAsia"/>
        </w:rPr>
        <w:t>，默认情况下</w:t>
      </w:r>
      <w:r w:rsidR="001F0B7A">
        <w:rPr>
          <w:rFonts w:hint="eastAsia"/>
        </w:rPr>
        <w:t>Web UI</w:t>
      </w:r>
      <w:r w:rsidR="001F0B7A">
        <w:rPr>
          <w:rFonts w:hint="eastAsia"/>
        </w:rPr>
        <w:t>的地址</w:t>
      </w:r>
      <w:r w:rsidR="00DE5F9C">
        <w:rPr>
          <w:rFonts w:hint="eastAsia"/>
        </w:rPr>
        <w:t>为</w:t>
      </w:r>
      <w:r w:rsidR="00DE5F9C">
        <w:rPr>
          <w:rFonts w:hint="eastAsia"/>
        </w:rPr>
        <w:t>http</w:t>
      </w:r>
      <w:r w:rsidR="001F0B7A">
        <w:rPr>
          <w:rFonts w:hint="eastAsia"/>
        </w:rPr>
        <w:t>://</w:t>
      </w:r>
      <w:r w:rsidR="00DE5F9C">
        <w:rPr>
          <w:rFonts w:hint="eastAsia"/>
        </w:rPr>
        <w:t>localhost</w:t>
      </w:r>
      <w:r w:rsidR="001F0B7A">
        <w:rPr>
          <w:rFonts w:hint="eastAsia"/>
        </w:rPr>
        <w:t>:</w:t>
      </w:r>
      <w:r w:rsidR="003F053E">
        <w:rPr>
          <w:rFonts w:hint="eastAsia"/>
        </w:rPr>
        <w:t>8080</w:t>
      </w:r>
      <w:r w:rsidR="00DE5F9C">
        <w:rPr>
          <w:rFonts w:hint="eastAsia"/>
        </w:rPr>
        <w:t>。同样，可以启动一个或多个</w:t>
      </w:r>
      <w:r w:rsidR="007E455B">
        <w:rPr>
          <w:rFonts w:hint="eastAsia"/>
        </w:rPr>
        <w:t>从</w:t>
      </w:r>
      <w:r w:rsidR="00B9482A">
        <w:rPr>
          <w:rFonts w:hint="eastAsia"/>
        </w:rPr>
        <w:t>节点，</w:t>
      </w:r>
      <w:r w:rsidR="00DE5F9C">
        <w:rPr>
          <w:rFonts w:hint="eastAsia"/>
        </w:rPr>
        <w:t>并通过以下方式将其连接到主服务器：</w:t>
      </w:r>
    </w:p>
    <w:p w14:paraId="6A2F642E" w14:textId="3FB6E6EF" w:rsidR="00DE5F9C" w:rsidRDefault="00DE5F9C" w:rsidP="00631664">
      <w:pPr>
        <w:pStyle w:val="a7"/>
      </w:pPr>
      <w:r>
        <w:t xml:space="preserve"> ./sbin/start-slave.sh &lt;master-spark-URL&gt; </w:t>
      </w:r>
    </w:p>
    <w:p w14:paraId="66C63F68" w14:textId="57586C84" w:rsidR="004D7EF1" w:rsidRPr="004D7EF1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21</w:t>
      </w:r>
      <w:r>
        <w:fldChar w:fldCharType="end"/>
      </w:r>
    </w:p>
    <w:p w14:paraId="4D0580DD" w14:textId="2460CF36" w:rsidR="0016511B" w:rsidRDefault="00347E39" w:rsidP="00DE5F9C">
      <w:pPr>
        <w:ind w:firstLine="420"/>
      </w:pPr>
      <w:r>
        <w:rPr>
          <w:rFonts w:hint="eastAsia"/>
        </w:rPr>
        <w:t>一旦开始工作，查看主节点</w:t>
      </w:r>
      <w:r w:rsidR="00DE5F9C">
        <w:rPr>
          <w:rFonts w:hint="eastAsia"/>
        </w:rPr>
        <w:t>的</w:t>
      </w:r>
      <w:r w:rsidR="00DE5F9C">
        <w:rPr>
          <w:rFonts w:hint="eastAsia"/>
        </w:rPr>
        <w:t>Web UI</w:t>
      </w:r>
      <w:r>
        <w:rPr>
          <w:rFonts w:hint="eastAsia"/>
        </w:rPr>
        <w:t>，</w:t>
      </w:r>
      <w:r w:rsidR="00DE5F9C">
        <w:rPr>
          <w:rFonts w:hint="eastAsia"/>
        </w:rPr>
        <w:t>应该看到列出的新节点，以及其</w:t>
      </w:r>
      <w:r>
        <w:rPr>
          <w:rFonts w:hint="eastAsia"/>
        </w:rPr>
        <w:t>CPU</w:t>
      </w:r>
      <w:r>
        <w:rPr>
          <w:rFonts w:hint="eastAsia"/>
        </w:rPr>
        <w:t>和内存的数量，其中内存为操作系统留下了一千兆字节</w:t>
      </w:r>
      <w:r w:rsidR="006B50CE">
        <w:rPr>
          <w:rFonts w:hint="eastAsia"/>
        </w:rPr>
        <w:t>，最后</w:t>
      </w:r>
      <w:r w:rsidR="00DE5F9C">
        <w:rPr>
          <w:rFonts w:hint="eastAsia"/>
        </w:rPr>
        <w:t>以下配置选项可以传递给</w:t>
      </w:r>
      <w:r w:rsidR="00C05089">
        <w:rPr>
          <w:rFonts w:hint="eastAsia"/>
        </w:rPr>
        <w:t>主节点</w:t>
      </w:r>
      <w:r w:rsidR="00DE5F9C">
        <w:rPr>
          <w:rFonts w:hint="eastAsia"/>
        </w:rPr>
        <w:t>和</w:t>
      </w:r>
      <w:r w:rsidR="00C05089">
        <w:rPr>
          <w:rFonts w:hint="eastAsia"/>
        </w:rPr>
        <w:t>从节点</w:t>
      </w:r>
      <w:r w:rsidR="00DE5F9C">
        <w:rPr>
          <w:rFonts w:hint="eastAsia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012"/>
      </w:tblGrid>
      <w:tr w:rsidR="00537E69" w14:paraId="15299B22" w14:textId="77777777" w:rsidTr="00537E69">
        <w:tc>
          <w:tcPr>
            <w:tcW w:w="3510" w:type="dxa"/>
          </w:tcPr>
          <w:p w14:paraId="4C38A16E" w14:textId="2A1A87F6" w:rsidR="00537E69" w:rsidRDefault="00537E69" w:rsidP="00537E69">
            <w:pPr>
              <w:pStyle w:val="aa"/>
            </w:pPr>
            <w:r w:rsidRPr="00CB0880">
              <w:rPr>
                <w:rFonts w:hint="eastAsia"/>
              </w:rPr>
              <w:t>参数</w:t>
            </w:r>
          </w:p>
        </w:tc>
        <w:tc>
          <w:tcPr>
            <w:tcW w:w="5012" w:type="dxa"/>
          </w:tcPr>
          <w:p w14:paraId="3395CEC1" w14:textId="56DEBD1C" w:rsidR="00537E69" w:rsidRDefault="00537E69" w:rsidP="00537E69">
            <w:pPr>
              <w:pStyle w:val="aa"/>
            </w:pPr>
            <w:r w:rsidRPr="00CB0880">
              <w:rPr>
                <w:rFonts w:hint="eastAsia"/>
              </w:rPr>
              <w:t>含义</w:t>
            </w:r>
          </w:p>
        </w:tc>
      </w:tr>
      <w:tr w:rsidR="00537E69" w14:paraId="17A8754A" w14:textId="77777777" w:rsidTr="00537E69">
        <w:tc>
          <w:tcPr>
            <w:tcW w:w="3510" w:type="dxa"/>
          </w:tcPr>
          <w:p w14:paraId="783112BB" w14:textId="3A09C5B8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t xml:space="preserve">-h HOST </w:t>
            </w:r>
            <w:r w:rsidRPr="00CB0880">
              <w:rPr>
                <w:rFonts w:hint="eastAsia"/>
              </w:rPr>
              <w:t>，</w:t>
            </w:r>
            <w:r w:rsidRPr="00CB0880">
              <w:rPr>
                <w:rFonts w:hint="eastAsia"/>
              </w:rPr>
              <w:t>--host HOST</w:t>
            </w:r>
          </w:p>
        </w:tc>
        <w:tc>
          <w:tcPr>
            <w:tcW w:w="5012" w:type="dxa"/>
          </w:tcPr>
          <w:p w14:paraId="0DA896A8" w14:textId="23F308ED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t>要监听的主机名</w:t>
            </w:r>
          </w:p>
        </w:tc>
      </w:tr>
      <w:tr w:rsidR="00537E69" w14:paraId="3E11E1C8" w14:textId="77777777" w:rsidTr="00537E69">
        <w:tc>
          <w:tcPr>
            <w:tcW w:w="3510" w:type="dxa"/>
          </w:tcPr>
          <w:p w14:paraId="34A84B96" w14:textId="3DAA20D9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t xml:space="preserve">-i HOST </w:t>
            </w:r>
            <w:r w:rsidRPr="00CB0880">
              <w:rPr>
                <w:rFonts w:hint="eastAsia"/>
              </w:rPr>
              <w:t>，</w:t>
            </w:r>
            <w:r w:rsidRPr="00CB0880">
              <w:rPr>
                <w:rFonts w:hint="eastAsia"/>
              </w:rPr>
              <w:t>--ip HOST</w:t>
            </w:r>
          </w:p>
        </w:tc>
        <w:tc>
          <w:tcPr>
            <w:tcW w:w="5012" w:type="dxa"/>
          </w:tcPr>
          <w:p w14:paraId="376879B5" w14:textId="42BAF9E0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t>要监听的主机名（已弃用，使用</w:t>
            </w:r>
            <w:r w:rsidRPr="00CB0880">
              <w:rPr>
                <w:rFonts w:hint="eastAsia"/>
              </w:rPr>
              <w:t>-h</w:t>
            </w:r>
            <w:r w:rsidRPr="00CB0880">
              <w:rPr>
                <w:rFonts w:hint="eastAsia"/>
              </w:rPr>
              <w:t>或</w:t>
            </w:r>
            <w:r w:rsidRPr="00CB0880">
              <w:rPr>
                <w:rFonts w:hint="eastAsia"/>
              </w:rPr>
              <w:t>--host</w:t>
            </w:r>
            <w:r w:rsidRPr="00CB0880">
              <w:rPr>
                <w:rFonts w:hint="eastAsia"/>
              </w:rPr>
              <w:t>）</w:t>
            </w:r>
          </w:p>
        </w:tc>
      </w:tr>
      <w:tr w:rsidR="00537E69" w14:paraId="223C11E6" w14:textId="77777777" w:rsidTr="00537E69">
        <w:tc>
          <w:tcPr>
            <w:tcW w:w="3510" w:type="dxa"/>
          </w:tcPr>
          <w:p w14:paraId="4F0F8501" w14:textId="1A10E670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t xml:space="preserve">-p PORT </w:t>
            </w:r>
            <w:r w:rsidRPr="00CB0880">
              <w:rPr>
                <w:rFonts w:hint="eastAsia"/>
              </w:rPr>
              <w:t>，</w:t>
            </w:r>
            <w:r w:rsidRPr="00CB0880">
              <w:rPr>
                <w:rFonts w:hint="eastAsia"/>
              </w:rPr>
              <w:t>--port PORT</w:t>
            </w:r>
          </w:p>
        </w:tc>
        <w:tc>
          <w:tcPr>
            <w:tcW w:w="5012" w:type="dxa"/>
          </w:tcPr>
          <w:p w14:paraId="216E5EEB" w14:textId="774BE778" w:rsidR="00537E69" w:rsidRDefault="00C118E5" w:rsidP="001608DA">
            <w:pPr>
              <w:pStyle w:val="af"/>
            </w:pPr>
            <w:r>
              <w:rPr>
                <w:rFonts w:hint="eastAsia"/>
              </w:rPr>
              <w:t>用于侦听的服务端口，默认值</w:t>
            </w:r>
            <w:r w:rsidR="004958AF" w:rsidRPr="004958AF">
              <w:rPr>
                <w:rFonts w:hint="eastAsia"/>
              </w:rPr>
              <w:t>主服务器为</w:t>
            </w:r>
            <w:r w:rsidR="004958AF" w:rsidRPr="004958AF">
              <w:rPr>
                <w:rFonts w:hint="eastAsia"/>
              </w:rPr>
              <w:t>7077</w:t>
            </w:r>
            <w:r>
              <w:rPr>
                <w:rFonts w:hint="eastAsia"/>
              </w:rPr>
              <w:t>，工作节点</w:t>
            </w:r>
            <w:r w:rsidR="004958AF" w:rsidRPr="004958AF">
              <w:rPr>
                <w:rFonts w:hint="eastAsia"/>
              </w:rPr>
              <w:t>为随机</w:t>
            </w:r>
          </w:p>
        </w:tc>
      </w:tr>
      <w:tr w:rsidR="00537E69" w14:paraId="2B8A7AC1" w14:textId="77777777" w:rsidTr="00537E69">
        <w:tc>
          <w:tcPr>
            <w:tcW w:w="3510" w:type="dxa"/>
          </w:tcPr>
          <w:p w14:paraId="758764B1" w14:textId="5F7A87FB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t>--webui-port PORT</w:t>
            </w:r>
          </w:p>
        </w:tc>
        <w:tc>
          <w:tcPr>
            <w:tcW w:w="5012" w:type="dxa"/>
          </w:tcPr>
          <w:p w14:paraId="662EC6B8" w14:textId="0F74FAB7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t>Web UI</w:t>
            </w:r>
            <w:r w:rsidR="00224D76">
              <w:rPr>
                <w:rFonts w:hint="eastAsia"/>
              </w:rPr>
              <w:t>端口，</w:t>
            </w:r>
            <w:r w:rsidRPr="00CB0880">
              <w:rPr>
                <w:rFonts w:hint="eastAsia"/>
              </w:rPr>
              <w:t>默认值为</w:t>
            </w:r>
            <w:r w:rsidRPr="00CB0880">
              <w:rPr>
                <w:rFonts w:hint="eastAsia"/>
              </w:rPr>
              <w:t>8080</w:t>
            </w:r>
            <w:r w:rsidRPr="00CB0880">
              <w:rPr>
                <w:rFonts w:hint="eastAsia"/>
              </w:rPr>
              <w:t>，主服务器为</w:t>
            </w:r>
            <w:r w:rsidRPr="00CB0880">
              <w:rPr>
                <w:rFonts w:hint="eastAsia"/>
              </w:rPr>
              <w:t>8081</w:t>
            </w:r>
          </w:p>
        </w:tc>
      </w:tr>
      <w:tr w:rsidR="00537E69" w14:paraId="3C8CCFE1" w14:textId="77777777" w:rsidTr="00537E69">
        <w:tc>
          <w:tcPr>
            <w:tcW w:w="3510" w:type="dxa"/>
          </w:tcPr>
          <w:p w14:paraId="7A9405E4" w14:textId="22D7503B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t xml:space="preserve">-c CORES --cores CORES </w:t>
            </w:r>
            <w:r w:rsidRPr="00CB0880">
              <w:rPr>
                <w:rFonts w:hint="eastAsia"/>
              </w:rPr>
              <w:t>，</w:t>
            </w:r>
            <w:r w:rsidRPr="00CB0880">
              <w:rPr>
                <w:rFonts w:hint="eastAsia"/>
              </w:rPr>
              <w:t xml:space="preserve"> --cores CORES</w:t>
            </w:r>
          </w:p>
        </w:tc>
        <w:tc>
          <w:tcPr>
            <w:tcW w:w="5012" w:type="dxa"/>
          </w:tcPr>
          <w:p w14:paraId="1BB2FC7C" w14:textId="0878FFAE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t>允许</w:t>
            </w:r>
            <w:r w:rsidRPr="00CB0880">
              <w:rPr>
                <w:rFonts w:hint="eastAsia"/>
              </w:rPr>
              <w:t>Spark</w:t>
            </w:r>
            <w:r w:rsidRPr="00CB0880">
              <w:rPr>
                <w:rFonts w:hint="eastAsia"/>
              </w:rPr>
              <w:t>应用程序在机器上使用的总</w:t>
            </w:r>
            <w:r w:rsidRPr="00CB0880">
              <w:rPr>
                <w:rFonts w:hint="eastAsia"/>
              </w:rPr>
              <w:t>CPU</w:t>
            </w:r>
            <w:r w:rsidR="00224D76">
              <w:rPr>
                <w:rFonts w:hint="eastAsia"/>
              </w:rPr>
              <w:t>内核，默认值为全部可用</w:t>
            </w:r>
            <w:r w:rsidRPr="00CB0880">
              <w:rPr>
                <w:rFonts w:hint="eastAsia"/>
              </w:rPr>
              <w:t xml:space="preserve">; </w:t>
            </w:r>
            <w:r w:rsidR="006747EE">
              <w:rPr>
                <w:rFonts w:hint="eastAsia"/>
              </w:rPr>
              <w:t>仅在</w:t>
            </w:r>
            <w:r w:rsidR="00224D76">
              <w:rPr>
                <w:rFonts w:hint="eastAsia"/>
              </w:rPr>
              <w:t>工作节点</w:t>
            </w:r>
            <w:r w:rsidR="006747EE">
              <w:rPr>
                <w:rFonts w:hint="eastAsia"/>
              </w:rPr>
              <w:t>上</w:t>
            </w:r>
          </w:p>
        </w:tc>
      </w:tr>
      <w:tr w:rsidR="00537E69" w14:paraId="30ECA5A6" w14:textId="77777777" w:rsidTr="00537E69">
        <w:tc>
          <w:tcPr>
            <w:tcW w:w="3510" w:type="dxa"/>
          </w:tcPr>
          <w:p w14:paraId="010FB260" w14:textId="25F8AA2E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lastRenderedPageBreak/>
              <w:t xml:space="preserve">-m MEM </w:t>
            </w:r>
            <w:r w:rsidRPr="00CB0880">
              <w:rPr>
                <w:rFonts w:hint="eastAsia"/>
              </w:rPr>
              <w:t>，</w:t>
            </w:r>
            <w:r w:rsidRPr="00CB0880">
              <w:rPr>
                <w:rFonts w:hint="eastAsia"/>
              </w:rPr>
              <w:t>--memory MEM</w:t>
            </w:r>
          </w:p>
        </w:tc>
        <w:tc>
          <w:tcPr>
            <w:tcW w:w="5012" w:type="dxa"/>
          </w:tcPr>
          <w:p w14:paraId="523AB2DD" w14:textId="446BA159" w:rsidR="00537E69" w:rsidRDefault="009A4174" w:rsidP="001608DA">
            <w:pPr>
              <w:pStyle w:val="af"/>
            </w:pPr>
            <w:r w:rsidRPr="009A4174">
              <w:rPr>
                <w:rFonts w:hint="eastAsia"/>
              </w:rPr>
              <w:t>允许</w:t>
            </w:r>
            <w:r w:rsidRPr="009A4174">
              <w:rPr>
                <w:rFonts w:hint="eastAsia"/>
              </w:rPr>
              <w:t>Spark</w:t>
            </w:r>
            <w:r w:rsidRPr="009A4174">
              <w:rPr>
                <w:rFonts w:hint="eastAsia"/>
              </w:rPr>
              <w:t>应用程序在计算机上使用的内存总量，格式为</w:t>
            </w:r>
            <w:r w:rsidRPr="009A4174">
              <w:rPr>
                <w:rFonts w:hint="eastAsia"/>
              </w:rPr>
              <w:t>1000M</w:t>
            </w:r>
            <w:r w:rsidRPr="009A4174">
              <w:rPr>
                <w:rFonts w:hint="eastAsia"/>
              </w:rPr>
              <w:t>或</w:t>
            </w:r>
            <w:r w:rsidRPr="009A4174">
              <w:rPr>
                <w:rFonts w:hint="eastAsia"/>
              </w:rPr>
              <w:t>2G</w:t>
            </w:r>
            <w:r>
              <w:rPr>
                <w:rFonts w:hint="eastAsia"/>
              </w:rPr>
              <w:t>，默认值为</w:t>
            </w:r>
            <w:r w:rsidRPr="009A4174">
              <w:rPr>
                <w:rFonts w:hint="eastAsia"/>
              </w:rPr>
              <w:t>计算机的总</w:t>
            </w:r>
            <w:r w:rsidRPr="009A4174">
              <w:rPr>
                <w:rFonts w:hint="eastAsia"/>
              </w:rPr>
              <w:t>RAM</w:t>
            </w:r>
            <w:r w:rsidRPr="009A4174">
              <w:rPr>
                <w:rFonts w:hint="eastAsia"/>
              </w:rPr>
              <w:t>减去</w:t>
            </w:r>
            <w:r w:rsidRPr="009A4174">
              <w:rPr>
                <w:rFonts w:hint="eastAsia"/>
              </w:rPr>
              <w:t>1 GB</w:t>
            </w:r>
            <w:r>
              <w:rPr>
                <w:rFonts w:hint="eastAsia"/>
              </w:rPr>
              <w:t>；仅在工作节点</w:t>
            </w:r>
            <w:r w:rsidRPr="009A4174">
              <w:rPr>
                <w:rFonts w:hint="eastAsia"/>
              </w:rPr>
              <w:t>上</w:t>
            </w:r>
          </w:p>
        </w:tc>
      </w:tr>
      <w:tr w:rsidR="00537E69" w14:paraId="4CED6907" w14:textId="77777777" w:rsidTr="00537E69">
        <w:tc>
          <w:tcPr>
            <w:tcW w:w="3510" w:type="dxa"/>
          </w:tcPr>
          <w:p w14:paraId="019B9CB0" w14:textId="18AC50A4" w:rsidR="00537E69" w:rsidRDefault="00537E69" w:rsidP="001608DA">
            <w:pPr>
              <w:pStyle w:val="af"/>
            </w:pPr>
            <w:r w:rsidRPr="00CB0880">
              <w:rPr>
                <w:rFonts w:hint="eastAsia"/>
              </w:rPr>
              <w:t xml:space="preserve">-d DIR </w:t>
            </w:r>
            <w:r w:rsidRPr="00CB0880">
              <w:rPr>
                <w:rFonts w:hint="eastAsia"/>
              </w:rPr>
              <w:t>，</w:t>
            </w:r>
            <w:r w:rsidRPr="00CB0880">
              <w:rPr>
                <w:rFonts w:hint="eastAsia"/>
              </w:rPr>
              <w:t xml:space="preserve"> --work-dir DIR</w:t>
            </w:r>
          </w:p>
        </w:tc>
        <w:tc>
          <w:tcPr>
            <w:tcW w:w="5012" w:type="dxa"/>
          </w:tcPr>
          <w:p w14:paraId="49D6B513" w14:textId="71354D4F" w:rsidR="00537E69" w:rsidRDefault="00320C51" w:rsidP="001608DA">
            <w:pPr>
              <w:pStyle w:val="af"/>
            </w:pPr>
            <w:r>
              <w:rPr>
                <w:rFonts w:hint="eastAsia"/>
              </w:rPr>
              <w:t>用于临时空间和作业输出日志的目录，默认值为</w:t>
            </w:r>
            <w:r w:rsidR="001B2C9D">
              <w:rPr>
                <w:rFonts w:hint="eastAsia"/>
              </w:rPr>
              <w:t>SPARK_HOME/</w:t>
            </w:r>
            <w:r w:rsidR="00537E69" w:rsidRPr="00CB0880">
              <w:rPr>
                <w:rFonts w:hint="eastAsia"/>
              </w:rPr>
              <w:t>work</w:t>
            </w:r>
            <w:r w:rsidR="00A26C39">
              <w:rPr>
                <w:rFonts w:hint="eastAsia"/>
              </w:rPr>
              <w:t>；</w:t>
            </w:r>
            <w:r>
              <w:rPr>
                <w:rFonts w:hint="eastAsia"/>
              </w:rPr>
              <w:t>仅在工作节点上。</w:t>
            </w:r>
          </w:p>
        </w:tc>
      </w:tr>
      <w:tr w:rsidR="00537E69" w14:paraId="6099DFA8" w14:textId="77777777" w:rsidTr="00537E69">
        <w:tc>
          <w:tcPr>
            <w:tcW w:w="3510" w:type="dxa"/>
          </w:tcPr>
          <w:p w14:paraId="44F1670F" w14:textId="79389295" w:rsidR="00537E69" w:rsidRPr="00CB0880" w:rsidRDefault="00537E69" w:rsidP="001608DA">
            <w:pPr>
              <w:pStyle w:val="af"/>
            </w:pPr>
            <w:r w:rsidRPr="006C6EC8">
              <w:rPr>
                <w:rFonts w:hint="eastAsia"/>
              </w:rPr>
              <w:t>--properties-file FILE</w:t>
            </w:r>
          </w:p>
        </w:tc>
        <w:tc>
          <w:tcPr>
            <w:tcW w:w="5012" w:type="dxa"/>
          </w:tcPr>
          <w:p w14:paraId="7C0B827D" w14:textId="4FFE10E9" w:rsidR="00537E69" w:rsidRPr="00CB0880" w:rsidRDefault="00537E69" w:rsidP="001608DA">
            <w:pPr>
              <w:pStyle w:val="af"/>
            </w:pPr>
            <w:r w:rsidRPr="006C6EC8">
              <w:rPr>
                <w:rFonts w:hint="eastAsia"/>
              </w:rPr>
              <w:t>要加载的自定义</w:t>
            </w:r>
            <w:r w:rsidRPr="006C6EC8">
              <w:rPr>
                <w:rFonts w:hint="eastAsia"/>
              </w:rPr>
              <w:t>Spark</w:t>
            </w:r>
            <w:r w:rsidR="00653444">
              <w:rPr>
                <w:rFonts w:hint="eastAsia"/>
              </w:rPr>
              <w:t>属性文件的路径，默认值为</w:t>
            </w:r>
            <w:r w:rsidR="00653444">
              <w:rPr>
                <w:rFonts w:hint="eastAsia"/>
              </w:rPr>
              <w:t>conf</w:t>
            </w:r>
            <w:r w:rsidRPr="006C6EC8">
              <w:rPr>
                <w:rFonts w:hint="eastAsia"/>
              </w:rPr>
              <w:t>/ spark-defaults.conf</w:t>
            </w:r>
          </w:p>
        </w:tc>
      </w:tr>
    </w:tbl>
    <w:p w14:paraId="336A493B" w14:textId="6DF3A334" w:rsidR="004D7EF1" w:rsidRPr="004D7EF1" w:rsidRDefault="004D7EF1" w:rsidP="004D7EF1">
      <w:pPr>
        <w:pStyle w:val="Caption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 w:rsidR="00C0751D">
        <w:fldChar w:fldCharType="begin"/>
      </w:r>
      <w:r w:rsidR="00C0751D">
        <w:instrText xml:space="preserve"> </w:instrText>
      </w:r>
      <w:r w:rsidR="00C0751D">
        <w:rPr>
          <w:rFonts w:hint="eastAsia"/>
        </w:rPr>
        <w:instrText>STYLEREF 1 \s</w:instrText>
      </w:r>
      <w:r w:rsidR="00C0751D">
        <w:instrText xml:space="preserve"> </w:instrText>
      </w:r>
      <w:r w:rsidR="00C0751D">
        <w:fldChar w:fldCharType="separate"/>
      </w:r>
      <w:r w:rsidR="00C0751D">
        <w:rPr>
          <w:noProof/>
        </w:rPr>
        <w:t>4</w:t>
      </w:r>
      <w:r w:rsidR="00C0751D">
        <w:fldChar w:fldCharType="end"/>
      </w:r>
      <w:r w:rsidR="00C0751D">
        <w:t>.</w:t>
      </w:r>
      <w:r w:rsidR="00C0751D">
        <w:fldChar w:fldCharType="begin"/>
      </w:r>
      <w:r w:rsidR="00C0751D">
        <w:instrText xml:space="preserve"> </w:instrText>
      </w:r>
      <w:r w:rsidR="00C0751D">
        <w:rPr>
          <w:rFonts w:hint="eastAsia"/>
        </w:rPr>
        <w:instrText xml:space="preserve">SEQ </w:instrText>
      </w:r>
      <w:r w:rsidR="00C0751D">
        <w:rPr>
          <w:rFonts w:hint="eastAsia"/>
        </w:rPr>
        <w:instrText>表格</w:instrText>
      </w:r>
      <w:r w:rsidR="00C0751D">
        <w:rPr>
          <w:rFonts w:hint="eastAsia"/>
        </w:rPr>
        <w:instrText xml:space="preserve"> \* ARABIC \s 1</w:instrText>
      </w:r>
      <w:r w:rsidR="00C0751D">
        <w:instrText xml:space="preserve"> </w:instrText>
      </w:r>
      <w:r w:rsidR="00C0751D">
        <w:fldChar w:fldCharType="separate"/>
      </w:r>
      <w:r w:rsidR="00C0751D">
        <w:rPr>
          <w:noProof/>
        </w:rPr>
        <w:t>3</w:t>
      </w:r>
      <w:r w:rsidR="00C0751D">
        <w:fldChar w:fldCharType="end"/>
      </w:r>
      <w:r w:rsidR="00844B23">
        <w:rPr>
          <w:rFonts w:hint="eastAsia"/>
        </w:rPr>
        <w:t>传递给主节点和从节点的配置选项</w:t>
      </w:r>
    </w:p>
    <w:p w14:paraId="53566C42" w14:textId="5313A33D" w:rsidR="00D1388A" w:rsidRDefault="00D1388A" w:rsidP="009E5C21">
      <w:pPr>
        <w:pStyle w:val="a6"/>
        <w:ind w:firstLine="420"/>
      </w:pPr>
      <w:r>
        <w:rPr>
          <w:rFonts w:hint="eastAsia"/>
        </w:rPr>
        <w:t>集群启动脚本</w:t>
      </w:r>
    </w:p>
    <w:p w14:paraId="50EA0260" w14:textId="6862799C" w:rsidR="00D1388A" w:rsidRDefault="00D1388A" w:rsidP="00D1388A">
      <w:pPr>
        <w:ind w:firstLine="420"/>
      </w:pPr>
      <w:r>
        <w:rPr>
          <w:rFonts w:hint="eastAsia"/>
        </w:rPr>
        <w:t>要启动具有启动脚本的</w:t>
      </w:r>
      <w:r>
        <w:rPr>
          <w:rFonts w:hint="eastAsia"/>
        </w:rPr>
        <w:t>Spark</w:t>
      </w:r>
      <w:r>
        <w:rPr>
          <w:rFonts w:hint="eastAsia"/>
        </w:rPr>
        <w:t>独立集群，应该在</w:t>
      </w:r>
      <w:r>
        <w:rPr>
          <w:rFonts w:hint="eastAsia"/>
        </w:rPr>
        <w:t>Spark</w:t>
      </w:r>
      <w:r>
        <w:rPr>
          <w:rFonts w:hint="eastAsia"/>
        </w:rPr>
        <w:t>目录</w:t>
      </w:r>
      <w:r w:rsidR="009E5C21">
        <w:rPr>
          <w:rFonts w:hint="eastAsia"/>
        </w:rPr>
        <w:t>conf</w:t>
      </w:r>
      <w:r>
        <w:rPr>
          <w:rFonts w:hint="eastAsia"/>
        </w:rPr>
        <w:t>中创建一个名为</w:t>
      </w:r>
      <w:r>
        <w:rPr>
          <w:rFonts w:hint="eastAsia"/>
        </w:rPr>
        <w:t>slaves</w:t>
      </w:r>
      <w:r>
        <w:rPr>
          <w:rFonts w:hint="eastAsia"/>
        </w:rPr>
        <w:t>的文件，该文件必须包含打算启动</w:t>
      </w:r>
      <w:r>
        <w:rPr>
          <w:rFonts w:hint="eastAsia"/>
        </w:rPr>
        <w:t>Spark</w:t>
      </w:r>
      <w:r>
        <w:rPr>
          <w:rFonts w:hint="eastAsia"/>
        </w:rPr>
        <w:t>工作的所有计算机的主机名，每行一个。如果</w:t>
      </w:r>
      <w:r>
        <w:rPr>
          <w:rFonts w:hint="eastAsia"/>
        </w:rPr>
        <w:t>slave</w:t>
      </w:r>
      <w:r w:rsidR="009E5C21">
        <w:rPr>
          <w:rFonts w:hint="eastAsia"/>
        </w:rPr>
        <w:t>s</w:t>
      </w:r>
      <w:r w:rsidR="003D54C2">
        <w:rPr>
          <w:rFonts w:hint="eastAsia"/>
        </w:rPr>
        <w:t>文件</w:t>
      </w:r>
      <w:r>
        <w:rPr>
          <w:rFonts w:hint="eastAsia"/>
        </w:rPr>
        <w:t>不存在，则启动脚本默认为单个机器（</w:t>
      </w:r>
      <w:r>
        <w:rPr>
          <w:rFonts w:hint="eastAsia"/>
        </w:rPr>
        <w:t>localhost</w:t>
      </w:r>
      <w:r>
        <w:rPr>
          <w:rFonts w:hint="eastAsia"/>
        </w:rPr>
        <w:t>），这对于测试非常有用。主机通过</w:t>
      </w:r>
      <w:r>
        <w:rPr>
          <w:rFonts w:hint="eastAsia"/>
        </w:rPr>
        <w:t>ssh</w:t>
      </w:r>
      <w:r>
        <w:rPr>
          <w:rFonts w:hint="eastAsia"/>
        </w:rPr>
        <w:t>访问每个工作机器。默认情况下，</w:t>
      </w:r>
      <w:r>
        <w:rPr>
          <w:rFonts w:hint="eastAsia"/>
        </w:rPr>
        <w:t>ssh</w:t>
      </w:r>
      <w:r>
        <w:rPr>
          <w:rFonts w:hint="eastAsia"/>
        </w:rPr>
        <w:t>并行运行，需要无密码（使用私钥）访问进行设置。如果没有</w:t>
      </w:r>
      <w:r w:rsidR="006E4719">
        <w:rPr>
          <w:rFonts w:hint="eastAsia"/>
        </w:rPr>
        <w:t>无</w:t>
      </w:r>
      <w:r>
        <w:rPr>
          <w:rFonts w:hint="eastAsia"/>
        </w:rPr>
        <w:t>密码设置，可以设置环境变量</w:t>
      </w:r>
      <w:r>
        <w:rPr>
          <w:rFonts w:hint="eastAsia"/>
        </w:rPr>
        <w:t>SPARK_SSH_FOREGROUND</w:t>
      </w:r>
      <w:r>
        <w:rPr>
          <w:rFonts w:hint="eastAsia"/>
        </w:rPr>
        <w:t>，并为每个</w:t>
      </w:r>
      <w:r w:rsidR="009E5C21">
        <w:rPr>
          <w:rFonts w:hint="eastAsia"/>
        </w:rPr>
        <w:t>工作节点</w:t>
      </w:r>
      <w:r>
        <w:rPr>
          <w:rFonts w:hint="eastAsia"/>
        </w:rPr>
        <w:t>提供一个密码。设置此文件后，可以使用以下</w:t>
      </w:r>
      <w:r w:rsidR="006B4C59">
        <w:rPr>
          <w:rFonts w:hint="eastAsia"/>
        </w:rPr>
        <w:t>Shell</w:t>
      </w:r>
      <w:r>
        <w:rPr>
          <w:rFonts w:hint="eastAsia"/>
        </w:rPr>
        <w:t>脚本启动或停止集群，这些脚本基于</w:t>
      </w:r>
      <w:r>
        <w:rPr>
          <w:rFonts w:hint="eastAsia"/>
        </w:rPr>
        <w:t>Hadoop</w:t>
      </w:r>
      <w:r>
        <w:rPr>
          <w:rFonts w:hint="eastAsia"/>
        </w:rPr>
        <w:t>的部署脚本，并且可以在</w:t>
      </w:r>
      <w:r w:rsidR="006B4C59">
        <w:rPr>
          <w:rFonts w:hint="eastAsia"/>
        </w:rPr>
        <w:t>SPARK_HOME/sbin</w:t>
      </w:r>
      <w:r w:rsidR="006B4C59">
        <w:rPr>
          <w:rFonts w:hint="eastAsia"/>
        </w:rPr>
        <w:t>中，其中包括：</w:t>
      </w:r>
    </w:p>
    <w:p w14:paraId="48FF5295" w14:textId="1559FE0E" w:rsidR="00D1388A" w:rsidRDefault="006B4C59" w:rsidP="00D1388A">
      <w:pPr>
        <w:ind w:firstLine="420"/>
      </w:pPr>
      <w:r>
        <w:rPr>
          <w:rFonts w:hint="eastAsia"/>
        </w:rPr>
        <w:t>sbin/start-master.sh</w:t>
      </w:r>
      <w:r>
        <w:rPr>
          <w:rFonts w:hint="eastAsia"/>
        </w:rPr>
        <w:t>：</w:t>
      </w:r>
      <w:r w:rsidR="00D1388A">
        <w:rPr>
          <w:rFonts w:hint="eastAsia"/>
        </w:rPr>
        <w:t>在脚本执行的机器上启动主实例。</w:t>
      </w:r>
    </w:p>
    <w:p w14:paraId="060FF978" w14:textId="1752E703" w:rsidR="00D1388A" w:rsidRDefault="006B4C59" w:rsidP="00D1388A">
      <w:pPr>
        <w:ind w:firstLine="420"/>
      </w:pPr>
      <w:r>
        <w:rPr>
          <w:rFonts w:hint="eastAsia"/>
        </w:rPr>
        <w:t>sbin/start-slaves.sh</w:t>
      </w:r>
      <w:r>
        <w:rPr>
          <w:rFonts w:hint="eastAsia"/>
        </w:rPr>
        <w:t>：</w:t>
      </w:r>
      <w:r w:rsidR="00D1388A">
        <w:rPr>
          <w:rFonts w:hint="eastAsia"/>
        </w:rPr>
        <w:t>在</w:t>
      </w:r>
      <w:r w:rsidR="00D1388A">
        <w:rPr>
          <w:rFonts w:hint="eastAsia"/>
        </w:rPr>
        <w:t>conf/slaves</w:t>
      </w:r>
      <w:r w:rsidR="003A275E">
        <w:rPr>
          <w:rFonts w:hint="eastAsia"/>
        </w:rPr>
        <w:t>文件中指定的每台机器上启动一个从</w:t>
      </w:r>
      <w:r w:rsidR="00D1388A">
        <w:rPr>
          <w:rFonts w:hint="eastAsia"/>
        </w:rPr>
        <w:t>实例。</w:t>
      </w:r>
    </w:p>
    <w:p w14:paraId="2DE2342E" w14:textId="4396B229" w:rsidR="00D1388A" w:rsidRDefault="006B4C59" w:rsidP="00D1388A">
      <w:pPr>
        <w:ind w:firstLine="420"/>
      </w:pPr>
      <w:r>
        <w:rPr>
          <w:rFonts w:hint="eastAsia"/>
        </w:rPr>
        <w:t>sbin/start-slave.sh</w:t>
      </w:r>
      <w:r>
        <w:rPr>
          <w:rFonts w:hint="eastAsia"/>
        </w:rPr>
        <w:t>：</w:t>
      </w:r>
      <w:r w:rsidR="003A275E">
        <w:rPr>
          <w:rFonts w:hint="eastAsia"/>
        </w:rPr>
        <w:t>在脚本执行的机器上启动一个从</w:t>
      </w:r>
      <w:r w:rsidR="00D1388A">
        <w:rPr>
          <w:rFonts w:hint="eastAsia"/>
        </w:rPr>
        <w:t>实例。</w:t>
      </w:r>
    </w:p>
    <w:p w14:paraId="59F89C68" w14:textId="416BFE35" w:rsidR="00D1388A" w:rsidRDefault="00D1388A" w:rsidP="00D1388A">
      <w:pPr>
        <w:ind w:firstLine="420"/>
      </w:pPr>
      <w:r>
        <w:rPr>
          <w:rFonts w:hint="eastAsia"/>
        </w:rPr>
        <w:t>sbin/start-all.sh</w:t>
      </w:r>
      <w:r w:rsidR="006B4C59">
        <w:rPr>
          <w:rFonts w:hint="eastAsia"/>
        </w:rPr>
        <w:t>：</w:t>
      </w:r>
      <w:r w:rsidR="003A275E">
        <w:rPr>
          <w:rFonts w:hint="eastAsia"/>
        </w:rPr>
        <w:t>启动主和多个从实例</w:t>
      </w:r>
      <w:r>
        <w:rPr>
          <w:rFonts w:hint="eastAsia"/>
        </w:rPr>
        <w:t>。</w:t>
      </w:r>
    </w:p>
    <w:p w14:paraId="31951780" w14:textId="28B771A3" w:rsidR="00D1388A" w:rsidRDefault="006B4C59" w:rsidP="00D1388A">
      <w:pPr>
        <w:ind w:firstLine="420"/>
      </w:pPr>
      <w:r>
        <w:rPr>
          <w:rFonts w:hint="eastAsia"/>
        </w:rPr>
        <w:t>sbin/stop-master.sh</w:t>
      </w:r>
      <w:r>
        <w:rPr>
          <w:rFonts w:hint="eastAsia"/>
        </w:rPr>
        <w:t>：</w:t>
      </w:r>
      <w:r w:rsidR="00D1388A">
        <w:rPr>
          <w:rFonts w:hint="eastAsia"/>
        </w:rPr>
        <w:t>停止通过</w:t>
      </w:r>
      <w:r w:rsidR="00D1388A">
        <w:rPr>
          <w:rFonts w:hint="eastAsia"/>
        </w:rPr>
        <w:t>sbin/start-master.sh</w:t>
      </w:r>
      <w:r w:rsidR="00D1388A">
        <w:rPr>
          <w:rFonts w:hint="eastAsia"/>
        </w:rPr>
        <w:t>脚本启动的主服务器。</w:t>
      </w:r>
    </w:p>
    <w:p w14:paraId="3FB35B8C" w14:textId="20DA255C" w:rsidR="00D1388A" w:rsidRDefault="006B4C59" w:rsidP="00D1388A">
      <w:pPr>
        <w:ind w:firstLine="420"/>
      </w:pPr>
      <w:r>
        <w:rPr>
          <w:rFonts w:hint="eastAsia"/>
        </w:rPr>
        <w:t>sbin/stop-slaves.sh</w:t>
      </w:r>
      <w:r>
        <w:rPr>
          <w:rFonts w:hint="eastAsia"/>
        </w:rPr>
        <w:t>：</w:t>
      </w:r>
      <w:r w:rsidR="00D1388A">
        <w:rPr>
          <w:rFonts w:hint="eastAsia"/>
        </w:rPr>
        <w:t>停止在</w:t>
      </w:r>
      <w:r w:rsidR="00D1388A">
        <w:rPr>
          <w:rFonts w:hint="eastAsia"/>
        </w:rPr>
        <w:t>conf/slaves</w:t>
      </w:r>
      <w:r w:rsidR="003A275E">
        <w:rPr>
          <w:rFonts w:hint="eastAsia"/>
        </w:rPr>
        <w:t>文件中指定的计算机上的所有从</w:t>
      </w:r>
      <w:r w:rsidR="00D1388A">
        <w:rPr>
          <w:rFonts w:hint="eastAsia"/>
        </w:rPr>
        <w:t>实例。</w:t>
      </w:r>
    </w:p>
    <w:p w14:paraId="5ECBDFBA" w14:textId="1DD322E9" w:rsidR="00D1388A" w:rsidRDefault="00D1388A" w:rsidP="00D1388A">
      <w:pPr>
        <w:ind w:firstLine="420"/>
      </w:pPr>
      <w:r>
        <w:rPr>
          <w:rFonts w:hint="eastAsia"/>
        </w:rPr>
        <w:t>sbin/stop-all.sh</w:t>
      </w:r>
      <w:r w:rsidR="006B4C59">
        <w:rPr>
          <w:rFonts w:hint="eastAsia"/>
        </w:rPr>
        <w:t>：</w:t>
      </w:r>
      <w:r w:rsidR="003A275E">
        <w:rPr>
          <w:rFonts w:hint="eastAsia"/>
        </w:rPr>
        <w:t>停止主和从实例</w:t>
      </w:r>
      <w:r>
        <w:rPr>
          <w:rFonts w:hint="eastAsia"/>
        </w:rPr>
        <w:t>。</w:t>
      </w:r>
    </w:p>
    <w:p w14:paraId="01764BCA" w14:textId="6F8B4576" w:rsidR="00DE5F9C" w:rsidRDefault="00D1388A" w:rsidP="00D1388A">
      <w:pPr>
        <w:ind w:firstLine="420"/>
      </w:pPr>
      <w:r>
        <w:rPr>
          <w:rFonts w:hint="eastAsia"/>
        </w:rPr>
        <w:t>这些脚本必须在要</w:t>
      </w:r>
      <w:r w:rsidR="009145EB">
        <w:rPr>
          <w:rFonts w:hint="eastAsia"/>
        </w:rPr>
        <w:t>作为主节点</w:t>
      </w:r>
      <w:r w:rsidR="00D42D17">
        <w:rPr>
          <w:rFonts w:hint="eastAsia"/>
        </w:rPr>
        <w:t>的计算机上执行，而不是在本地计算机上执行，</w:t>
      </w:r>
      <w:r>
        <w:rPr>
          <w:rFonts w:hint="eastAsia"/>
        </w:rPr>
        <w:t>还可以通过在</w:t>
      </w:r>
      <w:r w:rsidR="009145EB">
        <w:rPr>
          <w:rFonts w:hint="eastAsia"/>
        </w:rPr>
        <w:t>目录</w:t>
      </w:r>
      <w:r w:rsidR="009145EB">
        <w:rPr>
          <w:rFonts w:hint="eastAsia"/>
        </w:rPr>
        <w:t>conf</w:t>
      </w:r>
      <w:r w:rsidR="009145EB">
        <w:rPr>
          <w:rFonts w:hint="eastAsia"/>
        </w:rPr>
        <w:t>中的</w:t>
      </w:r>
      <w:r>
        <w:rPr>
          <w:rFonts w:hint="eastAsia"/>
        </w:rPr>
        <w:t>spark-env.sh</w:t>
      </w:r>
      <w:r>
        <w:rPr>
          <w:rFonts w:hint="eastAsia"/>
        </w:rPr>
        <w:t>设置环境变量来进一步配置集群。通过从</w:t>
      </w:r>
      <w:r>
        <w:rPr>
          <w:rFonts w:hint="eastAsia"/>
        </w:rPr>
        <w:t>spark-env.sh.template</w:t>
      </w:r>
      <w:r>
        <w:rPr>
          <w:rFonts w:hint="eastAsia"/>
        </w:rPr>
        <w:t>开始创建此文件，并将其复制到所有的工作机器，以使设置生效</w:t>
      </w:r>
      <w:r w:rsidR="00631664">
        <w:rPr>
          <w:rFonts w:hint="eastAsia"/>
        </w:rPr>
        <w:t>。</w:t>
      </w:r>
      <w:r>
        <w:rPr>
          <w:rFonts w:hint="eastAsia"/>
        </w:rPr>
        <w:t>以下设置可用：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5862"/>
      </w:tblGrid>
      <w:tr w:rsidR="007E2563" w14:paraId="6FC8CE8E" w14:textId="77777777" w:rsidTr="00537E69">
        <w:tc>
          <w:tcPr>
            <w:tcW w:w="2660" w:type="dxa"/>
          </w:tcPr>
          <w:p w14:paraId="56B81556" w14:textId="6C83AA59" w:rsidR="007E2563" w:rsidRDefault="007E2563" w:rsidP="007E2563">
            <w:pPr>
              <w:pStyle w:val="aa"/>
            </w:pPr>
            <w:r w:rsidRPr="00352EB7">
              <w:rPr>
                <w:rFonts w:hint="eastAsia"/>
              </w:rPr>
              <w:t>环境变量</w:t>
            </w:r>
          </w:p>
        </w:tc>
        <w:tc>
          <w:tcPr>
            <w:tcW w:w="5862" w:type="dxa"/>
          </w:tcPr>
          <w:p w14:paraId="6F17669F" w14:textId="122B07FA" w:rsidR="007E2563" w:rsidRDefault="007E2563" w:rsidP="007E2563">
            <w:pPr>
              <w:pStyle w:val="aa"/>
            </w:pPr>
            <w:r w:rsidRPr="00352EB7">
              <w:rPr>
                <w:rFonts w:hint="eastAsia"/>
              </w:rPr>
              <w:t>含义</w:t>
            </w:r>
          </w:p>
        </w:tc>
      </w:tr>
      <w:tr w:rsidR="007E2563" w14:paraId="720558C7" w14:textId="77777777" w:rsidTr="00537E69">
        <w:tc>
          <w:tcPr>
            <w:tcW w:w="2660" w:type="dxa"/>
          </w:tcPr>
          <w:p w14:paraId="05A913E7" w14:textId="17DDCE2D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SPARK_MASTER_HOST</w:t>
            </w:r>
          </w:p>
        </w:tc>
        <w:tc>
          <w:tcPr>
            <w:tcW w:w="5862" w:type="dxa"/>
          </w:tcPr>
          <w:p w14:paraId="426D3133" w14:textId="333B4B59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将主机绑定到特定的主机名或</w:t>
            </w:r>
            <w:r w:rsidRPr="00352EB7">
              <w:rPr>
                <w:rFonts w:hint="eastAsia"/>
              </w:rPr>
              <w:t>IP</w:t>
            </w:r>
            <w:r w:rsidRPr="00352EB7">
              <w:rPr>
                <w:rFonts w:hint="eastAsia"/>
              </w:rPr>
              <w:t>地址，例如公共地址。</w:t>
            </w:r>
          </w:p>
        </w:tc>
      </w:tr>
      <w:tr w:rsidR="007E2563" w14:paraId="0802189B" w14:textId="77777777" w:rsidTr="00537E69">
        <w:tc>
          <w:tcPr>
            <w:tcW w:w="2660" w:type="dxa"/>
          </w:tcPr>
          <w:p w14:paraId="522BAFAC" w14:textId="04C65540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SPARK_MASTER_PORT</w:t>
            </w:r>
          </w:p>
        </w:tc>
        <w:tc>
          <w:tcPr>
            <w:tcW w:w="5862" w:type="dxa"/>
          </w:tcPr>
          <w:p w14:paraId="70FF2A2E" w14:textId="629BD9C4" w:rsidR="007E2563" w:rsidRDefault="00D42D17" w:rsidP="001608DA">
            <w:pPr>
              <w:pStyle w:val="af"/>
            </w:pPr>
            <w:r>
              <w:rPr>
                <w:rFonts w:hint="eastAsia"/>
              </w:rPr>
              <w:t>在不同的端口上启动主实例，默认值为</w:t>
            </w:r>
            <w:r w:rsidR="007E2563" w:rsidRPr="00352EB7">
              <w:rPr>
                <w:rFonts w:hint="eastAsia"/>
              </w:rPr>
              <w:t>7077</w:t>
            </w:r>
            <w:r w:rsidR="007E2563" w:rsidRPr="00352EB7">
              <w:rPr>
                <w:rFonts w:hint="eastAsia"/>
              </w:rPr>
              <w:t>。</w:t>
            </w:r>
          </w:p>
        </w:tc>
      </w:tr>
      <w:tr w:rsidR="007E2563" w14:paraId="418CF771" w14:textId="77777777" w:rsidTr="00537E69">
        <w:tc>
          <w:tcPr>
            <w:tcW w:w="2660" w:type="dxa"/>
          </w:tcPr>
          <w:p w14:paraId="5376A961" w14:textId="585E3440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SPARK_MASTER_WEBUI_PORT</w:t>
            </w:r>
          </w:p>
        </w:tc>
        <w:tc>
          <w:tcPr>
            <w:tcW w:w="5862" w:type="dxa"/>
          </w:tcPr>
          <w:p w14:paraId="0A4CDB7D" w14:textId="5256F4C9" w:rsidR="007E2563" w:rsidRDefault="00D42D17" w:rsidP="001608DA">
            <w:pPr>
              <w:pStyle w:val="af"/>
            </w:pPr>
            <w:r>
              <w:rPr>
                <w:rFonts w:hint="eastAsia"/>
              </w:rPr>
              <w:t>主网页界面的端口，默认值为</w:t>
            </w:r>
            <w:r w:rsidR="007E2563" w:rsidRPr="00352EB7">
              <w:rPr>
                <w:rFonts w:hint="eastAsia"/>
              </w:rPr>
              <w:t>8080</w:t>
            </w:r>
            <w:r w:rsidR="007E2563" w:rsidRPr="00352EB7">
              <w:rPr>
                <w:rFonts w:hint="eastAsia"/>
              </w:rPr>
              <w:t>。</w:t>
            </w:r>
          </w:p>
        </w:tc>
      </w:tr>
      <w:tr w:rsidR="007E2563" w14:paraId="0EBD9799" w14:textId="77777777" w:rsidTr="00537E69">
        <w:tc>
          <w:tcPr>
            <w:tcW w:w="2660" w:type="dxa"/>
          </w:tcPr>
          <w:p w14:paraId="57FD8A42" w14:textId="032CAFF4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SPARK_MASTER_OPTS</w:t>
            </w:r>
          </w:p>
        </w:tc>
        <w:tc>
          <w:tcPr>
            <w:tcW w:w="5862" w:type="dxa"/>
          </w:tcPr>
          <w:p w14:paraId="34ADE882" w14:textId="24A37E3E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仅适用于主机的配置属性，格式为“</w:t>
            </w:r>
            <w:r w:rsidRPr="00352EB7">
              <w:rPr>
                <w:rFonts w:hint="eastAsia"/>
              </w:rPr>
              <w:t>-Dx = y</w:t>
            </w:r>
            <w:r w:rsidRPr="00352EB7">
              <w:rPr>
                <w:rFonts w:hint="eastAsia"/>
              </w:rPr>
              <w:t>”</w:t>
            </w:r>
            <w:r w:rsidR="00D42D17">
              <w:rPr>
                <w:rFonts w:hint="eastAsia"/>
              </w:rPr>
              <w:t>，默认值为无</w:t>
            </w:r>
            <w:r w:rsidRPr="00352EB7">
              <w:rPr>
                <w:rFonts w:hint="eastAsia"/>
              </w:rPr>
              <w:t>。有关可能的选项列表，参见下文。</w:t>
            </w:r>
          </w:p>
        </w:tc>
      </w:tr>
      <w:tr w:rsidR="007E2563" w14:paraId="12D6B622" w14:textId="77777777" w:rsidTr="00537E69">
        <w:tc>
          <w:tcPr>
            <w:tcW w:w="2660" w:type="dxa"/>
          </w:tcPr>
          <w:p w14:paraId="1A6D904B" w14:textId="5557EE1A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SPARK_LOCAL_DIRS</w:t>
            </w:r>
          </w:p>
        </w:tc>
        <w:tc>
          <w:tcPr>
            <w:tcW w:w="5862" w:type="dxa"/>
          </w:tcPr>
          <w:p w14:paraId="78453A33" w14:textId="68975759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用于</w:t>
            </w:r>
            <w:r w:rsidRPr="00352EB7">
              <w:rPr>
                <w:rFonts w:hint="eastAsia"/>
              </w:rPr>
              <w:t>Spark</w:t>
            </w:r>
            <w:r w:rsidRPr="00352EB7">
              <w:rPr>
                <w:rFonts w:hint="eastAsia"/>
              </w:rPr>
              <w:t>中“</w:t>
            </w:r>
            <w:r w:rsidRPr="00352EB7">
              <w:rPr>
                <w:rFonts w:hint="eastAsia"/>
              </w:rPr>
              <w:t>scratch</w:t>
            </w:r>
            <w:r w:rsidRPr="00352EB7">
              <w:rPr>
                <w:rFonts w:hint="eastAsia"/>
              </w:rPr>
              <w:t>”空间的目录，包括存储在磁盘上的地图输出文件和</w:t>
            </w:r>
            <w:r w:rsidRPr="00352EB7">
              <w:rPr>
                <w:rFonts w:hint="eastAsia"/>
              </w:rPr>
              <w:t>RDD</w:t>
            </w:r>
            <w:r w:rsidR="00DB3CE5">
              <w:rPr>
                <w:rFonts w:hint="eastAsia"/>
              </w:rPr>
              <w:t>。这应该在系统中的快速本地磁盘上。</w:t>
            </w:r>
            <w:r w:rsidRPr="00352EB7">
              <w:rPr>
                <w:rFonts w:hint="eastAsia"/>
              </w:rPr>
              <w:t>也可以是不同磁盘上的多个目录的逗号分隔列表。</w:t>
            </w:r>
          </w:p>
        </w:tc>
      </w:tr>
      <w:tr w:rsidR="007E2563" w14:paraId="2725CD86" w14:textId="77777777" w:rsidTr="00537E69">
        <w:tc>
          <w:tcPr>
            <w:tcW w:w="2660" w:type="dxa"/>
          </w:tcPr>
          <w:p w14:paraId="5215F6B7" w14:textId="6CD3B158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SPARK_WORKER_CORES</w:t>
            </w:r>
          </w:p>
        </w:tc>
        <w:tc>
          <w:tcPr>
            <w:tcW w:w="5862" w:type="dxa"/>
          </w:tcPr>
          <w:p w14:paraId="2FA6A572" w14:textId="428E57DC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允许</w:t>
            </w:r>
            <w:r w:rsidRPr="00352EB7">
              <w:rPr>
                <w:rFonts w:hint="eastAsia"/>
              </w:rPr>
              <w:t>Spark</w:t>
            </w:r>
            <w:r w:rsidR="00DB3CE5">
              <w:rPr>
                <w:rFonts w:hint="eastAsia"/>
              </w:rPr>
              <w:t>应用程序在机器上使用的核心总数，默认值为所有可用内核</w:t>
            </w:r>
            <w:r w:rsidRPr="00352EB7">
              <w:rPr>
                <w:rFonts w:hint="eastAsia"/>
              </w:rPr>
              <w:t>。</w:t>
            </w:r>
          </w:p>
        </w:tc>
      </w:tr>
      <w:tr w:rsidR="007E2563" w14:paraId="5A2A1240" w14:textId="77777777" w:rsidTr="00537E69">
        <w:tc>
          <w:tcPr>
            <w:tcW w:w="2660" w:type="dxa"/>
          </w:tcPr>
          <w:p w14:paraId="704A4F9D" w14:textId="1CCB8A16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SPARK_WORKER_MEMORY</w:t>
            </w:r>
          </w:p>
        </w:tc>
        <w:tc>
          <w:tcPr>
            <w:tcW w:w="5862" w:type="dxa"/>
          </w:tcPr>
          <w:p w14:paraId="6DDD343E" w14:textId="497B3ABD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允许</w:t>
            </w:r>
            <w:r w:rsidRPr="00352EB7">
              <w:rPr>
                <w:rFonts w:hint="eastAsia"/>
              </w:rPr>
              <w:t>Spark</w:t>
            </w:r>
            <w:r w:rsidRPr="00352EB7">
              <w:rPr>
                <w:rFonts w:hint="eastAsia"/>
              </w:rPr>
              <w:t>应用程序在机器上使用的总内存量，例如</w:t>
            </w:r>
            <w:r w:rsidR="00DB3CE5">
              <w:rPr>
                <w:rFonts w:hint="eastAsia"/>
              </w:rPr>
              <w:t>1000m</w:t>
            </w:r>
            <w:r w:rsidRPr="00352EB7">
              <w:rPr>
                <w:rFonts w:hint="eastAsia"/>
              </w:rPr>
              <w:t>，</w:t>
            </w:r>
            <w:r w:rsidR="00DB3CE5">
              <w:rPr>
                <w:rFonts w:hint="eastAsia"/>
              </w:rPr>
              <w:t>2g</w:t>
            </w:r>
            <w:r w:rsidR="00DB3CE5">
              <w:rPr>
                <w:rFonts w:hint="eastAsia"/>
              </w:rPr>
              <w:t>，默认值为</w:t>
            </w:r>
            <w:r w:rsidRPr="00352EB7">
              <w:rPr>
                <w:rFonts w:hint="eastAsia"/>
              </w:rPr>
              <w:t>总内存减去</w:t>
            </w:r>
            <w:r w:rsidRPr="00352EB7">
              <w:rPr>
                <w:rFonts w:hint="eastAsia"/>
              </w:rPr>
              <w:t>1 GB</w:t>
            </w:r>
            <w:r w:rsidR="00DB3CE5">
              <w:rPr>
                <w:rFonts w:hint="eastAsia"/>
              </w:rPr>
              <w:t>；注意</w:t>
            </w:r>
            <w:r w:rsidRPr="00352EB7">
              <w:rPr>
                <w:rFonts w:hint="eastAsia"/>
              </w:rPr>
              <w:t>每个应用程序的单个内存都使用其</w:t>
            </w:r>
            <w:r w:rsidRPr="00352EB7">
              <w:rPr>
                <w:rFonts w:hint="eastAsia"/>
              </w:rPr>
              <w:t>spark.executor.memory</w:t>
            </w:r>
            <w:r w:rsidRPr="00352EB7">
              <w:rPr>
                <w:rFonts w:hint="eastAsia"/>
              </w:rPr>
              <w:t>属性进行配置。</w:t>
            </w:r>
          </w:p>
        </w:tc>
      </w:tr>
      <w:tr w:rsidR="007E2563" w14:paraId="5BFB561F" w14:textId="77777777" w:rsidTr="00537E69">
        <w:tc>
          <w:tcPr>
            <w:tcW w:w="2660" w:type="dxa"/>
          </w:tcPr>
          <w:p w14:paraId="51CED212" w14:textId="27516091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SPARK_WORKER_PORT</w:t>
            </w:r>
          </w:p>
        </w:tc>
        <w:tc>
          <w:tcPr>
            <w:tcW w:w="5862" w:type="dxa"/>
          </w:tcPr>
          <w:p w14:paraId="065DEA8A" w14:textId="67B704DC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在特定端口启动</w:t>
            </w:r>
            <w:r w:rsidR="00DB3CE5">
              <w:rPr>
                <w:rFonts w:hint="eastAsia"/>
              </w:rPr>
              <w:t>Spark worker</w:t>
            </w:r>
            <w:r w:rsidR="00DB3CE5">
              <w:rPr>
                <w:rFonts w:hint="eastAsia"/>
              </w:rPr>
              <w:t>，默认值为</w:t>
            </w:r>
            <w:r w:rsidRPr="00352EB7">
              <w:rPr>
                <w:rFonts w:hint="eastAsia"/>
              </w:rPr>
              <w:t>random</w:t>
            </w:r>
            <w:r w:rsidRPr="00352EB7">
              <w:rPr>
                <w:rFonts w:hint="eastAsia"/>
              </w:rPr>
              <w:t>。</w:t>
            </w:r>
          </w:p>
        </w:tc>
      </w:tr>
      <w:tr w:rsidR="007E2563" w14:paraId="0A5EB145" w14:textId="77777777" w:rsidTr="00537E69">
        <w:tc>
          <w:tcPr>
            <w:tcW w:w="2660" w:type="dxa"/>
          </w:tcPr>
          <w:p w14:paraId="1FD3A927" w14:textId="2B082227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SPARK_WORKER_WEBUI_PORT</w:t>
            </w:r>
          </w:p>
        </w:tc>
        <w:tc>
          <w:tcPr>
            <w:tcW w:w="5862" w:type="dxa"/>
          </w:tcPr>
          <w:p w14:paraId="160CF6A4" w14:textId="40084FBD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用于工作者</w:t>
            </w:r>
            <w:r w:rsidRPr="00352EB7">
              <w:rPr>
                <w:rFonts w:hint="eastAsia"/>
              </w:rPr>
              <w:t>Web UI</w:t>
            </w:r>
            <w:r w:rsidRPr="00352EB7">
              <w:rPr>
                <w:rFonts w:hint="eastAsia"/>
              </w:rPr>
              <w:t>的端口</w:t>
            </w:r>
            <w:r w:rsidR="00DB3CE5">
              <w:rPr>
                <w:rFonts w:hint="eastAsia"/>
              </w:rPr>
              <w:t>，默认值为</w:t>
            </w:r>
            <w:r w:rsidRPr="00352EB7">
              <w:rPr>
                <w:rFonts w:hint="eastAsia"/>
              </w:rPr>
              <w:t>8081</w:t>
            </w:r>
            <w:r w:rsidRPr="00352EB7">
              <w:rPr>
                <w:rFonts w:hint="eastAsia"/>
              </w:rPr>
              <w:t>。</w:t>
            </w:r>
          </w:p>
        </w:tc>
      </w:tr>
      <w:tr w:rsidR="007E2563" w14:paraId="4ED48496" w14:textId="77777777" w:rsidTr="00537E69">
        <w:tc>
          <w:tcPr>
            <w:tcW w:w="2660" w:type="dxa"/>
          </w:tcPr>
          <w:p w14:paraId="471A75ED" w14:textId="5E508AF3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SPARK_WORKER_DIR</w:t>
            </w:r>
          </w:p>
        </w:tc>
        <w:tc>
          <w:tcPr>
            <w:tcW w:w="5862" w:type="dxa"/>
          </w:tcPr>
          <w:p w14:paraId="5D2AD259" w14:textId="4B747F32" w:rsidR="007E2563" w:rsidRDefault="00DB3CE5" w:rsidP="001608DA">
            <w:pPr>
              <w:pStyle w:val="af"/>
            </w:pPr>
            <w:r>
              <w:rPr>
                <w:rFonts w:hint="eastAsia"/>
              </w:rPr>
              <w:t>用于运行应用程序的目录，其中将包括日志和临时空间，默认值为</w:t>
            </w:r>
            <w:r>
              <w:rPr>
                <w:rFonts w:hint="eastAsia"/>
              </w:rPr>
              <w:t>SPARK_HOME</w:t>
            </w:r>
            <w:r w:rsidR="007E2563" w:rsidRPr="00352EB7">
              <w:rPr>
                <w:rFonts w:hint="eastAsia"/>
              </w:rPr>
              <w:t>/ work</w:t>
            </w:r>
            <w:r w:rsidR="007E2563" w:rsidRPr="00352EB7">
              <w:rPr>
                <w:rFonts w:hint="eastAsia"/>
              </w:rPr>
              <w:t>。</w:t>
            </w:r>
          </w:p>
        </w:tc>
      </w:tr>
      <w:tr w:rsidR="007E2563" w14:paraId="673A93AE" w14:textId="77777777" w:rsidTr="00537E69">
        <w:tc>
          <w:tcPr>
            <w:tcW w:w="2660" w:type="dxa"/>
          </w:tcPr>
          <w:p w14:paraId="6C798AA4" w14:textId="4971AD6D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SPARK_WORKER_OPTS</w:t>
            </w:r>
          </w:p>
        </w:tc>
        <w:tc>
          <w:tcPr>
            <w:tcW w:w="5862" w:type="dxa"/>
          </w:tcPr>
          <w:p w14:paraId="0DC8B0FD" w14:textId="5A641C71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仅适用于“</w:t>
            </w:r>
            <w:r w:rsidRPr="00352EB7">
              <w:rPr>
                <w:rFonts w:hint="eastAsia"/>
              </w:rPr>
              <w:t>-Dx = y</w:t>
            </w:r>
            <w:r w:rsidRPr="00352EB7">
              <w:rPr>
                <w:rFonts w:hint="eastAsia"/>
              </w:rPr>
              <w:t>”形式的工作的配置属性</w:t>
            </w:r>
            <w:r w:rsidR="003676C5">
              <w:rPr>
                <w:rFonts w:hint="eastAsia"/>
              </w:rPr>
              <w:t>，</w:t>
            </w:r>
            <w:r w:rsidRPr="00352EB7">
              <w:rPr>
                <w:rFonts w:hint="eastAsia"/>
              </w:rPr>
              <w:t>有关可能的选项列表，参见下文。</w:t>
            </w:r>
          </w:p>
        </w:tc>
      </w:tr>
      <w:tr w:rsidR="007E2563" w14:paraId="6C3D81CC" w14:textId="77777777" w:rsidTr="00537E69">
        <w:tc>
          <w:tcPr>
            <w:tcW w:w="2660" w:type="dxa"/>
          </w:tcPr>
          <w:p w14:paraId="5A6AA791" w14:textId="74A2B73C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SPARK_DAEMON_MEMORY</w:t>
            </w:r>
          </w:p>
        </w:tc>
        <w:tc>
          <w:tcPr>
            <w:tcW w:w="5862" w:type="dxa"/>
          </w:tcPr>
          <w:p w14:paraId="48AB3C84" w14:textId="215C6F69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内存分配给</w:t>
            </w:r>
            <w:r w:rsidRPr="00352EB7">
              <w:rPr>
                <w:rFonts w:hint="eastAsia"/>
              </w:rPr>
              <w:t>Spark</w:t>
            </w:r>
            <w:r w:rsidRPr="00352EB7">
              <w:rPr>
                <w:rFonts w:hint="eastAsia"/>
              </w:rPr>
              <w:t>主人和工程师守护进程自身（默认值：</w:t>
            </w:r>
            <w:r w:rsidRPr="00352EB7">
              <w:rPr>
                <w:rFonts w:hint="eastAsia"/>
              </w:rPr>
              <w:t>1g</w:t>
            </w:r>
            <w:r w:rsidRPr="00352EB7">
              <w:rPr>
                <w:rFonts w:hint="eastAsia"/>
              </w:rPr>
              <w:t>）。</w:t>
            </w:r>
          </w:p>
        </w:tc>
      </w:tr>
      <w:tr w:rsidR="007E2563" w14:paraId="5FC9C629" w14:textId="77777777" w:rsidTr="00537E69">
        <w:tc>
          <w:tcPr>
            <w:tcW w:w="2660" w:type="dxa"/>
          </w:tcPr>
          <w:p w14:paraId="64127E93" w14:textId="722AD74C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SPARK_DAEMON_JAVA_OPTS</w:t>
            </w:r>
          </w:p>
        </w:tc>
        <w:tc>
          <w:tcPr>
            <w:tcW w:w="5862" w:type="dxa"/>
          </w:tcPr>
          <w:p w14:paraId="348EA7D8" w14:textId="70927BBD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</w:t>
            </w:r>
            <w:r w:rsidRPr="00352EB7">
              <w:rPr>
                <w:rFonts w:hint="eastAsia"/>
              </w:rPr>
              <w:t>主和工作程序守护进程的</w:t>
            </w:r>
            <w:r w:rsidRPr="00352EB7">
              <w:rPr>
                <w:rFonts w:hint="eastAsia"/>
              </w:rPr>
              <w:t>JVM</w:t>
            </w:r>
            <w:r w:rsidRPr="00352EB7">
              <w:rPr>
                <w:rFonts w:hint="eastAsia"/>
              </w:rPr>
              <w:t>选项本身以“</w:t>
            </w:r>
            <w:r w:rsidRPr="00352EB7">
              <w:rPr>
                <w:rFonts w:hint="eastAsia"/>
              </w:rPr>
              <w:t>-Dx = y</w:t>
            </w:r>
            <w:r w:rsidRPr="00352EB7">
              <w:rPr>
                <w:rFonts w:hint="eastAsia"/>
              </w:rPr>
              <w:t>”的形式（默认值：无）。</w:t>
            </w:r>
          </w:p>
        </w:tc>
      </w:tr>
      <w:tr w:rsidR="007E2563" w14:paraId="597FBEAF" w14:textId="77777777" w:rsidTr="00537E69">
        <w:tc>
          <w:tcPr>
            <w:tcW w:w="2660" w:type="dxa"/>
          </w:tcPr>
          <w:p w14:paraId="79DB8544" w14:textId="3EA1E8B0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SPARK_PUBLIC_DNS</w:t>
            </w:r>
          </w:p>
        </w:tc>
        <w:tc>
          <w:tcPr>
            <w:tcW w:w="5862" w:type="dxa"/>
          </w:tcPr>
          <w:p w14:paraId="759468A7" w14:textId="5D5B4E3B" w:rsidR="007E2563" w:rsidRDefault="007E2563" w:rsidP="001608DA">
            <w:pPr>
              <w:pStyle w:val="af"/>
            </w:pPr>
            <w:r w:rsidRPr="00352EB7">
              <w:rPr>
                <w:rFonts w:hint="eastAsia"/>
              </w:rPr>
              <w:t>Spark</w:t>
            </w:r>
            <w:r w:rsidRPr="00352EB7">
              <w:rPr>
                <w:rFonts w:hint="eastAsia"/>
              </w:rPr>
              <w:t>主人和</w:t>
            </w:r>
            <w:r w:rsidR="00866937">
              <w:rPr>
                <w:rFonts w:hint="eastAsia"/>
              </w:rPr>
              <w:t>工作节点</w:t>
            </w:r>
            <w:r w:rsidRPr="00352EB7">
              <w:rPr>
                <w:rFonts w:hint="eastAsia"/>
              </w:rPr>
              <w:t>的公共</w:t>
            </w:r>
            <w:r w:rsidRPr="00352EB7">
              <w:rPr>
                <w:rFonts w:hint="eastAsia"/>
              </w:rPr>
              <w:t>DNS</w:t>
            </w:r>
            <w:r w:rsidRPr="00352EB7">
              <w:rPr>
                <w:rFonts w:hint="eastAsia"/>
              </w:rPr>
              <w:t>名称（默认值：无）。</w:t>
            </w:r>
          </w:p>
        </w:tc>
      </w:tr>
    </w:tbl>
    <w:p w14:paraId="463A7CDA" w14:textId="46751FBD" w:rsidR="004D7EF1" w:rsidRPr="004D7EF1" w:rsidRDefault="004D7EF1" w:rsidP="004D7EF1">
      <w:pPr>
        <w:pStyle w:val="Caption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 w:rsidR="00C0751D">
        <w:fldChar w:fldCharType="begin"/>
      </w:r>
      <w:r w:rsidR="00C0751D">
        <w:instrText xml:space="preserve"> </w:instrText>
      </w:r>
      <w:r w:rsidR="00C0751D">
        <w:rPr>
          <w:rFonts w:hint="eastAsia"/>
        </w:rPr>
        <w:instrText>STYLEREF 1 \s</w:instrText>
      </w:r>
      <w:r w:rsidR="00C0751D">
        <w:instrText xml:space="preserve"> </w:instrText>
      </w:r>
      <w:r w:rsidR="00C0751D">
        <w:fldChar w:fldCharType="separate"/>
      </w:r>
      <w:r w:rsidR="00C0751D">
        <w:rPr>
          <w:noProof/>
        </w:rPr>
        <w:t>4</w:t>
      </w:r>
      <w:r w:rsidR="00C0751D">
        <w:fldChar w:fldCharType="end"/>
      </w:r>
      <w:r w:rsidR="00C0751D">
        <w:t>.</w:t>
      </w:r>
      <w:r w:rsidR="00C0751D">
        <w:fldChar w:fldCharType="begin"/>
      </w:r>
      <w:r w:rsidR="00C0751D">
        <w:instrText xml:space="preserve"> </w:instrText>
      </w:r>
      <w:r w:rsidR="00C0751D">
        <w:rPr>
          <w:rFonts w:hint="eastAsia"/>
        </w:rPr>
        <w:instrText xml:space="preserve">SEQ </w:instrText>
      </w:r>
      <w:r w:rsidR="00C0751D">
        <w:rPr>
          <w:rFonts w:hint="eastAsia"/>
        </w:rPr>
        <w:instrText>表格</w:instrText>
      </w:r>
      <w:r w:rsidR="00C0751D">
        <w:rPr>
          <w:rFonts w:hint="eastAsia"/>
        </w:rPr>
        <w:instrText xml:space="preserve"> \* ARABIC \s 1</w:instrText>
      </w:r>
      <w:r w:rsidR="00C0751D">
        <w:instrText xml:space="preserve"> </w:instrText>
      </w:r>
      <w:r w:rsidR="00C0751D">
        <w:fldChar w:fldCharType="separate"/>
      </w:r>
      <w:r w:rsidR="00C0751D">
        <w:rPr>
          <w:noProof/>
        </w:rPr>
        <w:t>4</w:t>
      </w:r>
      <w:r w:rsidR="00C0751D">
        <w:fldChar w:fldCharType="end"/>
      </w:r>
      <w:r w:rsidR="00844B23">
        <w:rPr>
          <w:rFonts w:hint="eastAsia"/>
        </w:rPr>
        <w:t>spark-env.sh</w:t>
      </w:r>
      <w:r w:rsidR="00844B23">
        <w:rPr>
          <w:rFonts w:hint="eastAsia"/>
        </w:rPr>
        <w:t>设置环境变量</w:t>
      </w:r>
    </w:p>
    <w:p w14:paraId="13C221F9" w14:textId="252E7F40" w:rsidR="001D51D1" w:rsidRDefault="001D51D1" w:rsidP="00F53FC9">
      <w:pPr>
        <w:pStyle w:val="a6"/>
        <w:ind w:firstLine="420"/>
      </w:pPr>
      <w:r>
        <w:rPr>
          <w:rFonts w:hint="eastAsia"/>
        </w:rPr>
        <w:t>将应用程序连接到群集</w:t>
      </w:r>
    </w:p>
    <w:p w14:paraId="707560B1" w14:textId="2EE4B349" w:rsidR="001D51D1" w:rsidRDefault="001D51D1" w:rsidP="001D51D1">
      <w:pPr>
        <w:ind w:firstLine="420"/>
      </w:pPr>
      <w:r>
        <w:rPr>
          <w:rFonts w:hint="eastAsia"/>
        </w:rPr>
        <w:t>要在</w:t>
      </w:r>
      <w:r>
        <w:rPr>
          <w:rFonts w:hint="eastAsia"/>
        </w:rPr>
        <w:t>Spark</w:t>
      </w:r>
      <w:r>
        <w:rPr>
          <w:rFonts w:hint="eastAsia"/>
        </w:rPr>
        <w:t>群集上运行应用程序，只需将</w:t>
      </w:r>
      <w:r w:rsidR="00BE11AC">
        <w:rPr>
          <w:rFonts w:hint="eastAsia"/>
        </w:rPr>
        <w:t>主节点的</w:t>
      </w:r>
      <w:r w:rsidR="00BE11AC">
        <w:rPr>
          <w:rFonts w:hint="eastAsia"/>
        </w:rPr>
        <w:t>URL</w:t>
      </w:r>
      <w:r w:rsidR="00BE11AC">
        <w:rPr>
          <w:rFonts w:hint="eastAsia"/>
        </w:rPr>
        <w:t>地址，类似</w:t>
      </w:r>
      <w:r>
        <w:rPr>
          <w:rFonts w:hint="eastAsia"/>
        </w:rPr>
        <w:t>spark://IP:PORT</w:t>
      </w:r>
      <w:r w:rsidR="00BE11AC">
        <w:rPr>
          <w:rFonts w:hint="eastAsia"/>
        </w:rPr>
        <w:t>，</w:t>
      </w:r>
      <w:r>
        <w:rPr>
          <w:rFonts w:hint="eastAsia"/>
        </w:rPr>
        <w:t>传递给</w:t>
      </w:r>
      <w:r>
        <w:rPr>
          <w:rFonts w:hint="eastAsia"/>
        </w:rPr>
        <w:t>SparkContext</w:t>
      </w:r>
      <w:r>
        <w:rPr>
          <w:rFonts w:hint="eastAsia"/>
        </w:rPr>
        <w:t>构造函数即可</w:t>
      </w:r>
      <w:r w:rsidR="00F53FC9">
        <w:rPr>
          <w:rFonts w:hint="eastAsia"/>
        </w:rPr>
        <w:t>。</w:t>
      </w:r>
      <w:r>
        <w:rPr>
          <w:rFonts w:hint="eastAsia"/>
        </w:rPr>
        <w:t>要针对群集运行交互式，运行以下命令：</w:t>
      </w:r>
    </w:p>
    <w:p w14:paraId="67407906" w14:textId="69B768F3" w:rsidR="001D51D1" w:rsidRDefault="001D51D1" w:rsidP="00631664">
      <w:pPr>
        <w:pStyle w:val="a7"/>
      </w:pPr>
      <w:proofErr w:type="gramStart"/>
      <w:r>
        <w:t>./</w:t>
      </w:r>
      <w:proofErr w:type="gramEnd"/>
      <w:r>
        <w:t xml:space="preserve">bin/spark-shell --master spark://IP:PORT </w:t>
      </w:r>
    </w:p>
    <w:p w14:paraId="3824A806" w14:textId="384C97A5" w:rsidR="004D7EF1" w:rsidRPr="004D7EF1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22</w:t>
      </w:r>
      <w:r>
        <w:fldChar w:fldCharType="end"/>
      </w:r>
    </w:p>
    <w:p w14:paraId="2F6FC9A0" w14:textId="0E526876" w:rsidR="001D51D1" w:rsidRDefault="001D51D1" w:rsidP="001D51D1">
      <w:pPr>
        <w:ind w:firstLine="420"/>
      </w:pPr>
      <w:r>
        <w:rPr>
          <w:rFonts w:hint="eastAsia"/>
        </w:rPr>
        <w:t>还可以传递一个选项</w:t>
      </w:r>
      <w:r>
        <w:rPr>
          <w:rFonts w:hint="eastAsia"/>
        </w:rPr>
        <w:t>--total-executor-cores &lt;numCores&gt;</w:t>
      </w:r>
      <w:r>
        <w:rPr>
          <w:rFonts w:hint="eastAsia"/>
        </w:rPr>
        <w:t>来控制</w:t>
      </w:r>
      <w:r>
        <w:rPr>
          <w:rFonts w:hint="eastAsia"/>
        </w:rPr>
        <w:t>spark-shell</w:t>
      </w:r>
      <w:r>
        <w:rPr>
          <w:rFonts w:hint="eastAsia"/>
        </w:rPr>
        <w:t>在群集上使用</w:t>
      </w:r>
      <w:r>
        <w:rPr>
          <w:rFonts w:hint="eastAsia"/>
        </w:rPr>
        <w:lastRenderedPageBreak/>
        <w:t>的核心数。</w:t>
      </w:r>
    </w:p>
    <w:p w14:paraId="2A8D1EBC" w14:textId="16BEC0A7" w:rsidR="001D51D1" w:rsidRDefault="001D51D1" w:rsidP="00BE11AC">
      <w:pPr>
        <w:pStyle w:val="a6"/>
        <w:ind w:firstLine="420"/>
      </w:pPr>
      <w:r>
        <w:rPr>
          <w:rFonts w:hint="eastAsia"/>
        </w:rPr>
        <w:t>启动</w:t>
      </w:r>
      <w:r>
        <w:rPr>
          <w:rFonts w:hint="eastAsia"/>
        </w:rPr>
        <w:t>Spark</w:t>
      </w:r>
      <w:r>
        <w:rPr>
          <w:rFonts w:hint="eastAsia"/>
        </w:rPr>
        <w:t>应用程序</w:t>
      </w:r>
    </w:p>
    <w:p w14:paraId="02E0D476" w14:textId="49C8AC6A" w:rsidR="001D51D1" w:rsidRDefault="001D51D1" w:rsidP="001D51D1">
      <w:pPr>
        <w:ind w:firstLine="420"/>
      </w:pPr>
      <w:r>
        <w:rPr>
          <w:rFonts w:hint="eastAsia"/>
        </w:rPr>
        <w:t>spark-submit</w:t>
      </w:r>
      <w:r>
        <w:rPr>
          <w:rFonts w:hint="eastAsia"/>
        </w:rPr>
        <w:t>脚本提供了将编译的</w:t>
      </w:r>
      <w:r>
        <w:rPr>
          <w:rFonts w:hint="eastAsia"/>
        </w:rPr>
        <w:t>Spark</w:t>
      </w:r>
      <w:r w:rsidR="00FE61A2">
        <w:rPr>
          <w:rFonts w:hint="eastAsia"/>
        </w:rPr>
        <w:t>应用程序提交到集群的最直接</w:t>
      </w:r>
      <w:r>
        <w:rPr>
          <w:rFonts w:hint="eastAsia"/>
        </w:rPr>
        <w:t>方法。</w:t>
      </w:r>
      <w:r w:rsidR="00BE11AC">
        <w:rPr>
          <w:rFonts w:hint="eastAsia"/>
        </w:rPr>
        <w:t>对于</w:t>
      </w:r>
      <w:r w:rsidR="00BE11AC">
        <w:rPr>
          <w:rFonts w:hint="eastAsia"/>
        </w:rPr>
        <w:t>Standalone</w:t>
      </w:r>
      <w:r>
        <w:rPr>
          <w:rFonts w:hint="eastAsia"/>
        </w:rPr>
        <w:t>集群，</w:t>
      </w:r>
      <w:r>
        <w:rPr>
          <w:rFonts w:hint="eastAsia"/>
        </w:rPr>
        <w:t>Spark</w:t>
      </w:r>
      <w:r>
        <w:rPr>
          <w:rFonts w:hint="eastAsia"/>
        </w:rPr>
        <w:t>目前支持两种部署模式。在</w:t>
      </w:r>
      <w:r>
        <w:rPr>
          <w:rFonts w:hint="eastAsia"/>
        </w:rPr>
        <w:t>client</w:t>
      </w:r>
      <w:r w:rsidR="007C2216">
        <w:rPr>
          <w:rFonts w:hint="eastAsia"/>
        </w:rPr>
        <w:t>模式下，驱动程序以与提交应用程序的客户端相同的进程</w:t>
      </w:r>
      <w:r w:rsidR="000D56B6">
        <w:rPr>
          <w:rFonts w:hint="eastAsia"/>
        </w:rPr>
        <w:t>启动，但是</w:t>
      </w:r>
      <w:r>
        <w:rPr>
          <w:rFonts w:hint="eastAsia"/>
        </w:rPr>
        <w:t>在</w:t>
      </w:r>
      <w:r>
        <w:rPr>
          <w:rFonts w:hint="eastAsia"/>
        </w:rPr>
        <w:t>cluster</w:t>
      </w:r>
      <w:r>
        <w:rPr>
          <w:rFonts w:hint="eastAsia"/>
        </w:rPr>
        <w:t>模式下，驱动程序是从群集中的一个</w:t>
      </w:r>
      <w:r w:rsidR="00BE11AC">
        <w:rPr>
          <w:rFonts w:hint="eastAsia"/>
        </w:rPr>
        <w:t>工作节点中</w:t>
      </w:r>
      <w:r w:rsidR="004567C0">
        <w:rPr>
          <w:rFonts w:hint="eastAsia"/>
        </w:rPr>
        <w:t>启动</w:t>
      </w:r>
      <w:r>
        <w:rPr>
          <w:rFonts w:hint="eastAsia"/>
        </w:rPr>
        <w:t>进程，客户端进程在履行其提交应用程序的责任后立即退出，而不必等待应用程序完成。</w:t>
      </w:r>
    </w:p>
    <w:p w14:paraId="64F615E8" w14:textId="08629233" w:rsidR="001D51D1" w:rsidRDefault="001D51D1" w:rsidP="001D51D1">
      <w:pPr>
        <w:ind w:firstLine="420"/>
      </w:pPr>
      <w:r>
        <w:rPr>
          <w:rFonts w:hint="eastAsia"/>
        </w:rPr>
        <w:t>如果的应用程序是通过</w:t>
      </w:r>
      <w:r>
        <w:rPr>
          <w:rFonts w:hint="eastAsia"/>
        </w:rPr>
        <w:t>Spark</w:t>
      </w:r>
      <w:r>
        <w:rPr>
          <w:rFonts w:hint="eastAsia"/>
        </w:rPr>
        <w:t>提交启动的，则应用程序</w:t>
      </w:r>
      <w:r>
        <w:rPr>
          <w:rFonts w:hint="eastAsia"/>
        </w:rPr>
        <w:t>jar</w:t>
      </w:r>
      <w:r>
        <w:rPr>
          <w:rFonts w:hint="eastAsia"/>
        </w:rPr>
        <w:t>会自动分发到所有工作节点</w:t>
      </w:r>
      <w:r w:rsidR="00631664">
        <w:rPr>
          <w:rFonts w:hint="eastAsia"/>
        </w:rPr>
        <w:t>。</w:t>
      </w:r>
      <w:r>
        <w:rPr>
          <w:rFonts w:hint="eastAsia"/>
        </w:rPr>
        <w:t>对于应用程序所依赖的任何其他</w:t>
      </w:r>
      <w:r>
        <w:rPr>
          <w:rFonts w:hint="eastAsia"/>
        </w:rPr>
        <w:t>jar</w:t>
      </w:r>
      <w:r>
        <w:rPr>
          <w:rFonts w:hint="eastAsia"/>
        </w:rPr>
        <w:t>，应该使用逗号作为分隔符</w:t>
      </w:r>
      <w:r w:rsidR="00EE7F14">
        <w:rPr>
          <w:rFonts w:hint="eastAsia"/>
        </w:rPr>
        <w:t>，</w:t>
      </w:r>
      <w:r>
        <w:rPr>
          <w:rFonts w:hint="eastAsia"/>
        </w:rPr>
        <w:t>通过</w:t>
      </w:r>
      <w:r>
        <w:rPr>
          <w:rFonts w:hint="eastAsia"/>
        </w:rPr>
        <w:t>--jars</w:t>
      </w:r>
      <w:r>
        <w:rPr>
          <w:rFonts w:hint="eastAsia"/>
        </w:rPr>
        <w:t>标志指定它们</w:t>
      </w:r>
      <w:r w:rsidR="00EE7F14">
        <w:rPr>
          <w:rFonts w:hint="eastAsia"/>
        </w:rPr>
        <w:t>，例如</w:t>
      </w:r>
      <w:r w:rsidR="00EE7F14">
        <w:rPr>
          <w:rFonts w:hint="eastAsia"/>
        </w:rPr>
        <w:t>--jars jar1,jar2</w:t>
      </w:r>
      <w:r>
        <w:rPr>
          <w:rFonts w:hint="eastAsia"/>
        </w:rPr>
        <w:t>。</w:t>
      </w:r>
    </w:p>
    <w:p w14:paraId="6A36CA37" w14:textId="406AA8BF" w:rsidR="001D51D1" w:rsidRDefault="00FE61A2" w:rsidP="001D51D1">
      <w:pPr>
        <w:ind w:firstLine="420"/>
      </w:pPr>
      <w:r w:rsidRPr="00FE61A2">
        <w:rPr>
          <w:rFonts w:hint="eastAsia"/>
        </w:rPr>
        <w:t>此</w:t>
      </w:r>
      <w:r>
        <w:rPr>
          <w:rFonts w:hint="eastAsia"/>
        </w:rPr>
        <w:t>外，独立集群模式支持使用非零退出代码退出的应用程序自动重新启动，要使用此功能，我们</w:t>
      </w:r>
      <w:r w:rsidRPr="00FE61A2">
        <w:rPr>
          <w:rFonts w:hint="eastAsia"/>
        </w:rPr>
        <w:t>可以在启动应用程序时传入</w:t>
      </w:r>
      <w:r w:rsidRPr="00FE61A2">
        <w:rPr>
          <w:rFonts w:hint="eastAsia"/>
        </w:rPr>
        <w:t>--supervise</w:t>
      </w:r>
      <w:r>
        <w:rPr>
          <w:rFonts w:hint="eastAsia"/>
        </w:rPr>
        <w:t>标志给</w:t>
      </w:r>
      <w:r w:rsidRPr="00FE61A2">
        <w:t>spark-submit</w:t>
      </w:r>
      <w:r>
        <w:rPr>
          <w:rFonts w:hint="eastAsia"/>
        </w:rPr>
        <w:t>命令，如果希望终止反复失败的应用程序，则可以通过以下方法进行</w:t>
      </w:r>
      <w:r w:rsidR="001D51D1">
        <w:rPr>
          <w:rFonts w:hint="eastAsia"/>
        </w:rPr>
        <w:t>：</w:t>
      </w:r>
    </w:p>
    <w:p w14:paraId="52F8935F" w14:textId="5D58128E" w:rsidR="001D51D1" w:rsidRPr="00631664" w:rsidRDefault="001D51D1" w:rsidP="00631664">
      <w:pPr>
        <w:pStyle w:val="a7"/>
      </w:pPr>
      <w:proofErr w:type="gramStart"/>
      <w:r w:rsidRPr="00631664">
        <w:t>./</w:t>
      </w:r>
      <w:proofErr w:type="gramEnd"/>
      <w:r w:rsidRPr="00631664">
        <w:t xml:space="preserve">bin/spark-class org.apache.spark.deploy.Client kill &lt;master url&gt; &lt;driver ID&gt; </w:t>
      </w:r>
    </w:p>
    <w:p w14:paraId="16CCAB5A" w14:textId="4AFB5574" w:rsidR="00631664" w:rsidRPr="00631664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23</w:t>
      </w:r>
      <w:r>
        <w:fldChar w:fldCharType="end"/>
      </w:r>
    </w:p>
    <w:p w14:paraId="253A72DD" w14:textId="672AC009" w:rsidR="001D51D1" w:rsidRDefault="001D51D1" w:rsidP="001D51D1">
      <w:pPr>
        <w:ind w:firstLine="420"/>
      </w:pPr>
      <w:r>
        <w:rPr>
          <w:rFonts w:hint="eastAsia"/>
        </w:rPr>
        <w:t>可以通过</w:t>
      </w:r>
      <w:r w:rsidR="00E85D04">
        <w:rPr>
          <w:rFonts w:hint="eastAsia"/>
        </w:rPr>
        <w:t>Standalone</w:t>
      </w:r>
      <w:r w:rsidR="00E85D04">
        <w:rPr>
          <w:rFonts w:hint="eastAsia"/>
        </w:rPr>
        <w:t>的主</w:t>
      </w:r>
      <w:r w:rsidR="00E85D04">
        <w:rPr>
          <w:rFonts w:hint="eastAsia"/>
        </w:rPr>
        <w:t>Web UI</w:t>
      </w:r>
      <w:r w:rsidR="00E85D04">
        <w:rPr>
          <w:rFonts w:hint="eastAsia"/>
        </w:rPr>
        <w:t>（类似</w:t>
      </w:r>
      <w:r>
        <w:rPr>
          <w:rFonts w:hint="eastAsia"/>
        </w:rPr>
        <w:t>http://&lt;master url&gt;:8080</w:t>
      </w:r>
      <w:r w:rsidR="00E85D04">
        <w:rPr>
          <w:rFonts w:hint="eastAsia"/>
        </w:rPr>
        <w:t>）</w:t>
      </w:r>
      <w:r>
        <w:rPr>
          <w:rFonts w:hint="eastAsia"/>
        </w:rPr>
        <w:t>找到驱动程序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38F081D9" w14:textId="6E160743" w:rsidR="001D51D1" w:rsidRDefault="001D51D1" w:rsidP="00E85D04">
      <w:pPr>
        <w:pStyle w:val="a6"/>
        <w:ind w:firstLine="420"/>
      </w:pPr>
      <w:r>
        <w:rPr>
          <w:rFonts w:hint="eastAsia"/>
        </w:rPr>
        <w:t>资源调度</w:t>
      </w:r>
    </w:p>
    <w:p w14:paraId="35CE1384" w14:textId="4B69977B" w:rsidR="001D51D1" w:rsidRDefault="001D51D1" w:rsidP="001D51D1">
      <w:pPr>
        <w:ind w:firstLine="420"/>
      </w:pPr>
      <w:r>
        <w:rPr>
          <w:rFonts w:hint="eastAsia"/>
        </w:rPr>
        <w:t>独立集群模式目前只支持跨应用程序的简单</w:t>
      </w:r>
      <w:r>
        <w:rPr>
          <w:rFonts w:hint="eastAsia"/>
        </w:rPr>
        <w:t>FIFO</w:t>
      </w:r>
      <w:r w:rsidR="00FE61A2">
        <w:rPr>
          <w:rFonts w:hint="eastAsia"/>
        </w:rPr>
        <w:t>调度器，但是</w:t>
      </w:r>
      <w:r>
        <w:rPr>
          <w:rFonts w:hint="eastAsia"/>
        </w:rPr>
        <w:t>为了允许多个并发用户，可以控制每个应用程序将使用的最大资源数量。默认情况</w:t>
      </w:r>
      <w:r w:rsidR="00FE61A2">
        <w:rPr>
          <w:rFonts w:hint="eastAsia"/>
        </w:rPr>
        <w:t>下，它将获取集群中的所有内核，只有一次运行一个应用程序才有意义，</w:t>
      </w:r>
      <w:r>
        <w:rPr>
          <w:rFonts w:hint="eastAsia"/>
        </w:rPr>
        <w:t>可以通过在</w:t>
      </w:r>
      <w:r>
        <w:rPr>
          <w:rFonts w:hint="eastAsia"/>
        </w:rPr>
        <w:t>SparkConf</w:t>
      </w:r>
      <w:r>
        <w:rPr>
          <w:rFonts w:hint="eastAsia"/>
        </w:rPr>
        <w:t>中设置</w:t>
      </w:r>
      <w:r>
        <w:rPr>
          <w:rFonts w:hint="eastAsia"/>
        </w:rPr>
        <w:t>spark.cores.max</w:t>
      </w:r>
      <w:r>
        <w:rPr>
          <w:rFonts w:hint="eastAsia"/>
        </w:rPr>
        <w:t>来封顶核心数</w:t>
      </w:r>
      <w:r w:rsidR="00FE61A2">
        <w:rPr>
          <w:rFonts w:hint="eastAsia"/>
        </w:rPr>
        <w:t>量，</w:t>
      </w:r>
      <w:r>
        <w:rPr>
          <w:rFonts w:hint="eastAsia"/>
        </w:rPr>
        <w:t>例如：</w:t>
      </w:r>
    </w:p>
    <w:p w14:paraId="38E18A2F" w14:textId="77777777" w:rsidR="00E85D04" w:rsidRDefault="00E85D04" w:rsidP="00631664">
      <w:pPr>
        <w:pStyle w:val="a7"/>
      </w:pPr>
      <w:r>
        <w:t xml:space="preserve"> val conf = new </w:t>
      </w:r>
      <w:proofErr w:type="gramStart"/>
      <w:r>
        <w:t>SparkConf(</w:t>
      </w:r>
      <w:proofErr w:type="gramEnd"/>
      <w:r>
        <w:t>)</w:t>
      </w:r>
    </w:p>
    <w:p w14:paraId="3F7F1081" w14:textId="77777777" w:rsidR="00E85D04" w:rsidRDefault="00E85D04" w:rsidP="00631664">
      <w:pPr>
        <w:pStyle w:val="a7"/>
      </w:pPr>
      <w:r>
        <w:t xml:space="preserve">  </w:t>
      </w:r>
      <w:proofErr w:type="gramStart"/>
      <w:r>
        <w:t>.setMaster</w:t>
      </w:r>
      <w:proofErr w:type="gramEnd"/>
      <w:r>
        <w:t>(...)</w:t>
      </w:r>
    </w:p>
    <w:p w14:paraId="08A90021" w14:textId="77777777" w:rsidR="00E85D04" w:rsidRDefault="00E85D04" w:rsidP="00631664">
      <w:pPr>
        <w:pStyle w:val="a7"/>
      </w:pPr>
      <w:r>
        <w:t xml:space="preserve">  </w:t>
      </w:r>
      <w:proofErr w:type="gramStart"/>
      <w:r>
        <w:t>.setAppName</w:t>
      </w:r>
      <w:proofErr w:type="gramEnd"/>
      <w:r>
        <w:t>(...)</w:t>
      </w:r>
    </w:p>
    <w:p w14:paraId="5676AE9B" w14:textId="77777777" w:rsidR="00E85D04" w:rsidRDefault="00E85D04" w:rsidP="00631664">
      <w:pPr>
        <w:pStyle w:val="a7"/>
      </w:pPr>
      <w:r>
        <w:t xml:space="preserve">  </w:t>
      </w:r>
      <w:proofErr w:type="gramStart"/>
      <w:r>
        <w:t>.set</w:t>
      </w:r>
      <w:proofErr w:type="gramEnd"/>
      <w:r>
        <w:t>("spark.cores.max", "10")</w:t>
      </w:r>
    </w:p>
    <w:p w14:paraId="3DCF8280" w14:textId="5754A4B9" w:rsidR="001D51D1" w:rsidRDefault="00E85D04" w:rsidP="00631664">
      <w:pPr>
        <w:pStyle w:val="a7"/>
      </w:pPr>
      <w:r>
        <w:t>val sc = new SparkContext(conf)</w:t>
      </w:r>
    </w:p>
    <w:p w14:paraId="6540356E" w14:textId="59D4923E" w:rsidR="00631664" w:rsidRPr="00631664" w:rsidRDefault="00631664" w:rsidP="00631664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54</w:t>
      </w:r>
      <w:r w:rsidR="00C56D57">
        <w:fldChar w:fldCharType="end"/>
      </w:r>
    </w:p>
    <w:p w14:paraId="5CCE3048" w14:textId="40DFDDD4" w:rsidR="001D51D1" w:rsidRDefault="00FE61A2" w:rsidP="001D51D1">
      <w:pPr>
        <w:ind w:firstLine="420"/>
      </w:pPr>
      <w:r>
        <w:rPr>
          <w:rFonts w:hint="eastAsia"/>
        </w:rPr>
        <w:t>此外，我们</w:t>
      </w:r>
      <w:r w:rsidRPr="00FE61A2">
        <w:rPr>
          <w:rFonts w:hint="eastAsia"/>
        </w:rPr>
        <w:t>可以在集群主进程上配置</w:t>
      </w:r>
      <w:r w:rsidRPr="00FE61A2">
        <w:rPr>
          <w:rFonts w:hint="eastAsia"/>
        </w:rPr>
        <w:t>spark.deploy.defaultCores</w:t>
      </w:r>
      <w:r>
        <w:rPr>
          <w:rFonts w:hint="eastAsia"/>
        </w:rPr>
        <w:t>，</w:t>
      </w:r>
      <w:r w:rsidR="00AF2B49">
        <w:rPr>
          <w:rFonts w:hint="eastAsia"/>
        </w:rPr>
        <w:t>如果</w:t>
      </w:r>
      <w:r w:rsidR="00AF2B49">
        <w:rPr>
          <w:rFonts w:hint="eastAsia"/>
        </w:rPr>
        <w:t>应用程序</w:t>
      </w:r>
      <w:r w:rsidR="00AF2B49">
        <w:rPr>
          <w:rFonts w:hint="eastAsia"/>
        </w:rPr>
        <w:t>没有设置</w:t>
      </w:r>
      <w:r w:rsidRPr="00FE61A2">
        <w:rPr>
          <w:rFonts w:hint="eastAsia"/>
        </w:rPr>
        <w:t>spark.cores.max</w:t>
      </w:r>
      <w:r w:rsidR="00AF2B49">
        <w:rPr>
          <w:rFonts w:hint="eastAsia"/>
        </w:rPr>
        <w:t>参数，将使用</w:t>
      </w:r>
      <w:r>
        <w:rPr>
          <w:rFonts w:hint="eastAsia"/>
        </w:rPr>
        <w:t>默认值</w:t>
      </w:r>
      <w:r w:rsidR="000770A7">
        <w:rPr>
          <w:rFonts w:hint="eastAsia"/>
        </w:rPr>
        <w:t>而不是最多的核心数</w:t>
      </w:r>
      <w:r>
        <w:rPr>
          <w:rFonts w:hint="eastAsia"/>
        </w:rPr>
        <w:t>，为此</w:t>
      </w:r>
      <w:r w:rsidRPr="00FE61A2">
        <w:rPr>
          <w:rFonts w:hint="eastAsia"/>
        </w:rPr>
        <w:t>请在</w:t>
      </w:r>
      <w:r>
        <w:rPr>
          <w:rFonts w:hint="eastAsia"/>
        </w:rPr>
        <w:t>conf/</w:t>
      </w:r>
      <w:r w:rsidRPr="00FE61A2">
        <w:rPr>
          <w:rFonts w:hint="eastAsia"/>
        </w:rPr>
        <w:t>spark-env.sh</w:t>
      </w:r>
      <w:r w:rsidRPr="00FE61A2">
        <w:rPr>
          <w:rFonts w:hint="eastAsia"/>
        </w:rPr>
        <w:t>中添加以下内容：</w:t>
      </w:r>
      <w:r w:rsidR="001D51D1">
        <w:rPr>
          <w:rFonts w:hint="eastAsia"/>
        </w:rPr>
        <w:t>：</w:t>
      </w:r>
    </w:p>
    <w:p w14:paraId="5C602E88" w14:textId="3FD6AF48" w:rsidR="001D51D1" w:rsidRDefault="001D51D1" w:rsidP="00631664">
      <w:pPr>
        <w:pStyle w:val="a7"/>
      </w:pPr>
      <w:r>
        <w:t>export SPARK_MASTER_OPTS = "-</w:t>
      </w:r>
      <w:proofErr w:type="gramStart"/>
      <w:r>
        <w:t>Dspark.deploy.defaultCores</w:t>
      </w:r>
      <w:proofErr w:type="gramEnd"/>
      <w:r>
        <w:t>=&lt;value&gt;"</w:t>
      </w:r>
    </w:p>
    <w:p w14:paraId="0BBF2AB9" w14:textId="0EA85F73" w:rsidR="00631664" w:rsidRPr="00631664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24</w:t>
      </w:r>
      <w:r>
        <w:fldChar w:fldCharType="end"/>
      </w:r>
    </w:p>
    <w:p w14:paraId="70E5FE6E" w14:textId="468FE48F" w:rsidR="001D51D1" w:rsidRDefault="00D04938" w:rsidP="001D51D1">
      <w:pPr>
        <w:ind w:firstLine="420"/>
      </w:pPr>
      <w:r>
        <w:rPr>
          <w:rFonts w:hint="eastAsia"/>
        </w:rPr>
        <w:t>这对于共享群集而言非常有用，用户可能不能</w:t>
      </w:r>
      <w:r w:rsidR="001D51D1">
        <w:rPr>
          <w:rFonts w:hint="eastAsia"/>
        </w:rPr>
        <w:t>单独配置最大数量的内核。</w:t>
      </w:r>
    </w:p>
    <w:p w14:paraId="46E4473F" w14:textId="1EB3E1CA" w:rsidR="001D51D1" w:rsidRDefault="001D51D1" w:rsidP="00E85D04">
      <w:pPr>
        <w:pStyle w:val="a6"/>
        <w:ind w:firstLine="420"/>
      </w:pPr>
      <w:r>
        <w:rPr>
          <w:rFonts w:hint="eastAsia"/>
        </w:rPr>
        <w:t>监控和记录</w:t>
      </w:r>
    </w:p>
    <w:p w14:paraId="041F3046" w14:textId="05FE5916" w:rsidR="001D51D1" w:rsidRDefault="001D51D1" w:rsidP="001D51D1">
      <w:pPr>
        <w:ind w:firstLine="420"/>
      </w:pPr>
      <w:r>
        <w:rPr>
          <w:rFonts w:hint="eastAsia"/>
        </w:rPr>
        <w:t>Spark</w:t>
      </w:r>
      <w:r>
        <w:rPr>
          <w:rFonts w:hint="eastAsia"/>
        </w:rPr>
        <w:t>的独立模式提供基于</w:t>
      </w:r>
      <w:r>
        <w:rPr>
          <w:rFonts w:hint="eastAsia"/>
        </w:rPr>
        <w:t>Web</w:t>
      </w:r>
      <w:r w:rsidR="00B761B2">
        <w:rPr>
          <w:rFonts w:hint="eastAsia"/>
        </w:rPr>
        <w:t>的用户界面来监控集群，主节点</w:t>
      </w:r>
      <w:r>
        <w:rPr>
          <w:rFonts w:hint="eastAsia"/>
        </w:rPr>
        <w:t>和每个</w:t>
      </w:r>
      <w:r w:rsidR="00866937">
        <w:rPr>
          <w:rFonts w:hint="eastAsia"/>
        </w:rPr>
        <w:t>工作节点</w:t>
      </w:r>
      <w:r>
        <w:rPr>
          <w:rFonts w:hint="eastAsia"/>
        </w:rPr>
        <w:t>都有自己的</w:t>
      </w:r>
      <w:r>
        <w:rPr>
          <w:rFonts w:hint="eastAsia"/>
        </w:rPr>
        <w:t>Web UI</w:t>
      </w:r>
      <w:r>
        <w:rPr>
          <w:rFonts w:hint="eastAsia"/>
        </w:rPr>
        <w:t>，显示群集和作业统计信息</w:t>
      </w:r>
      <w:r w:rsidR="00631664">
        <w:rPr>
          <w:rFonts w:hint="eastAsia"/>
        </w:rPr>
        <w:t>。</w:t>
      </w:r>
      <w:r>
        <w:rPr>
          <w:rFonts w:hint="eastAsia"/>
        </w:rPr>
        <w:t>默认情况下，可以访问端口</w:t>
      </w:r>
      <w:r>
        <w:rPr>
          <w:rFonts w:hint="eastAsia"/>
        </w:rPr>
        <w:t>8080</w:t>
      </w:r>
      <w:r w:rsidR="00B761B2">
        <w:rPr>
          <w:rFonts w:hint="eastAsia"/>
        </w:rPr>
        <w:t>为的主服务器</w:t>
      </w:r>
      <w:r>
        <w:rPr>
          <w:rFonts w:hint="eastAsia"/>
        </w:rPr>
        <w:t>Web UI</w:t>
      </w:r>
      <w:r w:rsidR="00A54880">
        <w:rPr>
          <w:rFonts w:hint="eastAsia"/>
        </w:rPr>
        <w:t>，</w:t>
      </w:r>
      <w:r>
        <w:rPr>
          <w:rFonts w:hint="eastAsia"/>
        </w:rPr>
        <w:t>可以在配置文件或命令行选项中更改端口。此外，每个作业的详细日志输出也会写入每个从节点的工作目录（默认情况下为</w:t>
      </w:r>
      <w:r w:rsidR="004460DF">
        <w:rPr>
          <w:rFonts w:hint="eastAsia"/>
        </w:rPr>
        <w:t>SPARK_HOME/work</w:t>
      </w:r>
      <w:r>
        <w:rPr>
          <w:rFonts w:hint="eastAsia"/>
        </w:rPr>
        <w:t>）</w:t>
      </w:r>
      <w:r w:rsidR="00631664">
        <w:rPr>
          <w:rFonts w:hint="eastAsia"/>
        </w:rPr>
        <w:t>。</w:t>
      </w:r>
      <w:r>
        <w:rPr>
          <w:rFonts w:hint="eastAsia"/>
        </w:rPr>
        <w:t>将看到每个作业</w:t>
      </w:r>
      <w:r>
        <w:rPr>
          <w:rFonts w:hint="eastAsia"/>
        </w:rPr>
        <w:t>stdout</w:t>
      </w:r>
      <w:r>
        <w:rPr>
          <w:rFonts w:hint="eastAsia"/>
        </w:rPr>
        <w:t>和</w:t>
      </w:r>
      <w:r>
        <w:rPr>
          <w:rFonts w:hint="eastAsia"/>
        </w:rPr>
        <w:t>stderr</w:t>
      </w:r>
      <w:r>
        <w:rPr>
          <w:rFonts w:hint="eastAsia"/>
        </w:rPr>
        <w:t>两个文件，其中所有输出都写入其控制台。</w:t>
      </w:r>
    </w:p>
    <w:p w14:paraId="7452D0DA" w14:textId="2184C368" w:rsidR="001D51D1" w:rsidRDefault="001D51D1" w:rsidP="00E85D04">
      <w:pPr>
        <w:pStyle w:val="a6"/>
        <w:ind w:firstLine="420"/>
      </w:pPr>
      <w:r>
        <w:rPr>
          <w:rFonts w:hint="eastAsia"/>
        </w:rPr>
        <w:t>与</w:t>
      </w:r>
      <w:r>
        <w:rPr>
          <w:rFonts w:hint="eastAsia"/>
        </w:rPr>
        <w:t>Hadoop</w:t>
      </w:r>
      <w:r>
        <w:rPr>
          <w:rFonts w:hint="eastAsia"/>
        </w:rPr>
        <w:t>一起运行</w:t>
      </w:r>
    </w:p>
    <w:p w14:paraId="282321C6" w14:textId="6B75CB1E" w:rsidR="001D51D1" w:rsidRDefault="001D51D1" w:rsidP="001D51D1">
      <w:pPr>
        <w:ind w:firstLine="420"/>
      </w:pPr>
      <w:r>
        <w:rPr>
          <w:rFonts w:hint="eastAsia"/>
        </w:rPr>
        <w:t>可以在现有的</w:t>
      </w:r>
      <w:r>
        <w:rPr>
          <w:rFonts w:hint="eastAsia"/>
        </w:rPr>
        <w:t>Hadoop</w:t>
      </w:r>
      <w:r>
        <w:rPr>
          <w:rFonts w:hint="eastAsia"/>
        </w:rPr>
        <w:t>集群</w:t>
      </w:r>
      <w:r w:rsidR="00A54880">
        <w:rPr>
          <w:rFonts w:hint="eastAsia"/>
        </w:rPr>
        <w:t>上</w:t>
      </w:r>
      <w:r>
        <w:rPr>
          <w:rFonts w:hint="eastAsia"/>
        </w:rPr>
        <w:t>运行</w:t>
      </w:r>
      <w:r>
        <w:rPr>
          <w:rFonts w:hint="eastAsia"/>
        </w:rPr>
        <w:t>Spark</w:t>
      </w:r>
      <w:r>
        <w:rPr>
          <w:rFonts w:hint="eastAsia"/>
        </w:rPr>
        <w:t>，只需在同一台机器上将其作为单独的服务启动。要从</w:t>
      </w:r>
      <w:r>
        <w:rPr>
          <w:rFonts w:hint="eastAsia"/>
        </w:rPr>
        <w:t>Spark</w:t>
      </w:r>
      <w:r>
        <w:rPr>
          <w:rFonts w:hint="eastAsia"/>
        </w:rPr>
        <w:t>访问</w:t>
      </w:r>
      <w:r>
        <w:rPr>
          <w:rFonts w:hint="eastAsia"/>
        </w:rPr>
        <w:t>Hadoop</w:t>
      </w:r>
      <w:r>
        <w:rPr>
          <w:rFonts w:hint="eastAsia"/>
        </w:rPr>
        <w:t>数据，只需使用</w:t>
      </w:r>
      <w:r>
        <w:rPr>
          <w:rFonts w:hint="eastAsia"/>
        </w:rPr>
        <w:t>hdfs</w:t>
      </w:r>
      <w:r w:rsidR="00DB6A79">
        <w:rPr>
          <w:rFonts w:hint="eastAsia"/>
        </w:rPr>
        <w:t>://</w:t>
      </w:r>
      <w:r>
        <w:rPr>
          <w:rFonts w:hint="eastAsia"/>
        </w:rPr>
        <w:t>URL</w:t>
      </w:r>
      <w:r w:rsidR="0036128E">
        <w:rPr>
          <w:rFonts w:hint="eastAsia"/>
        </w:rPr>
        <w:t>，</w:t>
      </w:r>
      <w:r>
        <w:rPr>
          <w:rFonts w:hint="eastAsia"/>
        </w:rPr>
        <w:t>通常为</w:t>
      </w:r>
      <w:r>
        <w:rPr>
          <w:rFonts w:hint="eastAsia"/>
        </w:rPr>
        <w:t>hd</w:t>
      </w:r>
      <w:r w:rsidR="00A54880">
        <w:rPr>
          <w:rFonts w:hint="eastAsia"/>
        </w:rPr>
        <w:t>fs://&lt;namenode&gt;:9000/path</w:t>
      </w:r>
      <w:r w:rsidR="00A54880">
        <w:rPr>
          <w:rFonts w:hint="eastAsia"/>
        </w:rPr>
        <w:t>，</w:t>
      </w:r>
      <w:r>
        <w:rPr>
          <w:rFonts w:hint="eastAsia"/>
        </w:rPr>
        <w:t>可以在</w:t>
      </w:r>
      <w:r>
        <w:rPr>
          <w:rFonts w:hint="eastAsia"/>
        </w:rPr>
        <w:t>Hadoop Namenode</w:t>
      </w:r>
      <w:r>
        <w:rPr>
          <w:rFonts w:hint="eastAsia"/>
        </w:rPr>
        <w:t>的</w:t>
      </w:r>
      <w:r>
        <w:rPr>
          <w:rFonts w:hint="eastAsia"/>
        </w:rPr>
        <w:t>Web UI</w:t>
      </w:r>
      <w:r>
        <w:rPr>
          <w:rFonts w:hint="eastAsia"/>
        </w:rPr>
        <w:t>上找到正确的</w:t>
      </w:r>
      <w:r>
        <w:rPr>
          <w:rFonts w:hint="eastAsia"/>
        </w:rPr>
        <w:t>URL</w:t>
      </w:r>
      <w:r w:rsidR="00E476B6">
        <w:rPr>
          <w:rFonts w:hint="eastAsia"/>
        </w:rPr>
        <w:t>，或者</w:t>
      </w:r>
      <w:r>
        <w:rPr>
          <w:rFonts w:hint="eastAsia"/>
        </w:rPr>
        <w:t>可以为</w:t>
      </w:r>
      <w:r>
        <w:rPr>
          <w:rFonts w:hint="eastAsia"/>
        </w:rPr>
        <w:t>Spark</w:t>
      </w:r>
      <w:r>
        <w:rPr>
          <w:rFonts w:hint="eastAsia"/>
        </w:rPr>
        <w:t>设置单独的群集，并且仍然可以通过网络访问</w:t>
      </w:r>
      <w:r w:rsidR="00A54880">
        <w:rPr>
          <w:rFonts w:hint="eastAsia"/>
        </w:rPr>
        <w:t>HDFS</w:t>
      </w:r>
      <w:r w:rsidR="00A54880">
        <w:rPr>
          <w:rFonts w:hint="eastAsia"/>
        </w:rPr>
        <w:t>；</w:t>
      </w:r>
      <w:r>
        <w:rPr>
          <w:rFonts w:hint="eastAsia"/>
        </w:rPr>
        <w:t>这将比磁盘本地</w:t>
      </w:r>
      <w:r w:rsidR="00A54880">
        <w:rPr>
          <w:rFonts w:hint="eastAsia"/>
        </w:rPr>
        <w:t>访问速度慢，但是如果仍然在同一局域</w:t>
      </w:r>
      <w:r w:rsidR="00A54880">
        <w:rPr>
          <w:rFonts w:hint="eastAsia"/>
        </w:rPr>
        <w:lastRenderedPageBreak/>
        <w:t>网中运行</w:t>
      </w:r>
      <w:r w:rsidR="00E476B6">
        <w:rPr>
          <w:rFonts w:hint="eastAsia"/>
        </w:rPr>
        <w:t>可能不会产生网络通讯的问题，</w:t>
      </w:r>
      <w:r w:rsidR="00A54880">
        <w:rPr>
          <w:rFonts w:hint="eastAsia"/>
        </w:rPr>
        <w:t>例如</w:t>
      </w:r>
      <w:r>
        <w:rPr>
          <w:rFonts w:hint="eastAsia"/>
        </w:rPr>
        <w:t>将</w:t>
      </w:r>
      <w:r>
        <w:rPr>
          <w:rFonts w:hint="eastAsia"/>
        </w:rPr>
        <w:t>Hadoop</w:t>
      </w:r>
      <w:r>
        <w:rPr>
          <w:rFonts w:hint="eastAsia"/>
        </w:rPr>
        <w:t>上的每个机架上放置一些</w:t>
      </w:r>
      <w:r>
        <w:rPr>
          <w:rFonts w:hint="eastAsia"/>
        </w:rPr>
        <w:t>Spark</w:t>
      </w:r>
      <w:r>
        <w:rPr>
          <w:rFonts w:hint="eastAsia"/>
        </w:rPr>
        <w:t>机器。</w:t>
      </w:r>
    </w:p>
    <w:p w14:paraId="23E50BC9" w14:textId="5FB3B920" w:rsidR="00FF3202" w:rsidRDefault="000E27DF" w:rsidP="00241938">
      <w:pPr>
        <w:pStyle w:val="Heading4"/>
      </w:pPr>
      <w:r>
        <w:rPr>
          <w:rFonts w:hint="eastAsia"/>
        </w:rPr>
        <w:t>YARN</w:t>
      </w:r>
    </w:p>
    <w:p w14:paraId="5D8D9EE3" w14:textId="4CB4FF51" w:rsidR="00F44102" w:rsidRDefault="00F44102" w:rsidP="00F44102">
      <w:pPr>
        <w:ind w:firstLine="420"/>
      </w:pPr>
      <w:r>
        <w:rPr>
          <w:rFonts w:hint="eastAsia"/>
        </w:rPr>
        <w:t>Apache Hadoop YARN</w:t>
      </w:r>
      <w:r w:rsidRPr="00FF3202">
        <w:rPr>
          <w:rFonts w:hint="eastAsia"/>
        </w:rPr>
        <w:t>是一种新的</w:t>
      </w:r>
      <w:r w:rsidRPr="00FF3202">
        <w:rPr>
          <w:rFonts w:hint="eastAsia"/>
        </w:rPr>
        <w:t xml:space="preserve"> Hadoop </w:t>
      </w:r>
      <w:r w:rsidR="00E476B6">
        <w:rPr>
          <w:rFonts w:hint="eastAsia"/>
        </w:rPr>
        <w:t>资源管理器</w:t>
      </w:r>
      <w:r w:rsidRPr="00FF3202">
        <w:rPr>
          <w:rFonts w:hint="eastAsia"/>
        </w:rPr>
        <w:t>，可为上层应用提供统一的资源管理和调度，它的引入为集群在利用率、资源统一管理和数据共享等方面带来了巨大好处。</w:t>
      </w:r>
      <w:r w:rsidRPr="00C278D2">
        <w:rPr>
          <w:rFonts w:hint="eastAsia"/>
        </w:rPr>
        <w:t>支持在</w:t>
      </w:r>
      <w:r w:rsidRPr="00C278D2">
        <w:rPr>
          <w:rFonts w:hint="eastAsia"/>
        </w:rPr>
        <w:t>YARN</w:t>
      </w:r>
      <w:r w:rsidRPr="00C278D2">
        <w:rPr>
          <w:rFonts w:hint="eastAsia"/>
        </w:rPr>
        <w:t>（</w:t>
      </w:r>
      <w:r w:rsidRPr="00C278D2">
        <w:rPr>
          <w:rFonts w:hint="eastAsia"/>
        </w:rPr>
        <w:t>Hadoop NextGen</w:t>
      </w:r>
      <w:r w:rsidRPr="00C278D2">
        <w:rPr>
          <w:rFonts w:hint="eastAsia"/>
        </w:rPr>
        <w:t>）上运行的版本已添加到</w:t>
      </w:r>
      <w:r w:rsidR="00D230EC" w:rsidRPr="00C278D2">
        <w:rPr>
          <w:rFonts w:hint="eastAsia"/>
        </w:rPr>
        <w:t>Spark</w:t>
      </w:r>
      <w:r w:rsidR="00D230EC">
        <w:rPr>
          <w:rFonts w:hint="eastAsia"/>
        </w:rPr>
        <w:t xml:space="preserve"> </w:t>
      </w:r>
      <w:r w:rsidR="00D230EC" w:rsidRPr="00C278D2">
        <w:rPr>
          <w:rFonts w:hint="eastAsia"/>
        </w:rPr>
        <w:t>0.6.0</w:t>
      </w:r>
      <w:r w:rsidRPr="00C278D2">
        <w:rPr>
          <w:rFonts w:hint="eastAsia"/>
        </w:rPr>
        <w:t>版本的中，并在后续版本中得到改进。</w:t>
      </w:r>
    </w:p>
    <w:p w14:paraId="3D4C4A8F" w14:textId="111A17F0" w:rsidR="00F44102" w:rsidRDefault="00F44102" w:rsidP="00F44102">
      <w:pPr>
        <w:ind w:firstLine="420"/>
      </w:pPr>
      <w:r>
        <w:rPr>
          <w:rFonts w:hint="eastAsia"/>
        </w:rPr>
        <w:t>YARN</w:t>
      </w:r>
      <w:r>
        <w:rPr>
          <w:rFonts w:hint="eastAsia"/>
        </w:rPr>
        <w:t>的基本思想是将</w:t>
      </w:r>
      <w:r>
        <w:rPr>
          <w:rFonts w:hint="eastAsia"/>
        </w:rPr>
        <w:t>JobTracker</w:t>
      </w:r>
      <w:r>
        <w:rPr>
          <w:rFonts w:hint="eastAsia"/>
        </w:rPr>
        <w:t>的两个主要功能（资源管理和作业调度</w:t>
      </w:r>
      <w:r>
        <w:rPr>
          <w:rFonts w:hint="eastAsia"/>
        </w:rPr>
        <w:t>/</w:t>
      </w:r>
      <w:r>
        <w:rPr>
          <w:rFonts w:hint="eastAsia"/>
        </w:rPr>
        <w:t>监控）分离，主要方法是创建一个全局的</w:t>
      </w:r>
      <w:r>
        <w:rPr>
          <w:rFonts w:hint="eastAsia"/>
        </w:rPr>
        <w:t>ResourceManager</w:t>
      </w:r>
      <w:r>
        <w:rPr>
          <w:rFonts w:hint="eastAsia"/>
        </w:rPr>
        <w:t>（</w:t>
      </w:r>
      <w:r>
        <w:rPr>
          <w:rFonts w:hint="eastAsia"/>
        </w:rPr>
        <w:t>RM</w:t>
      </w:r>
      <w:r>
        <w:rPr>
          <w:rFonts w:hint="eastAsia"/>
        </w:rPr>
        <w:t>）和若干个针对应用程序的</w:t>
      </w:r>
      <w:r>
        <w:rPr>
          <w:rFonts w:hint="eastAsia"/>
        </w:rPr>
        <w:t>ApplicationMaster</w:t>
      </w:r>
      <w:r>
        <w:rPr>
          <w:rFonts w:hint="eastAsia"/>
        </w:rPr>
        <w:t>（</w:t>
      </w:r>
      <w:r>
        <w:rPr>
          <w:rFonts w:hint="eastAsia"/>
        </w:rPr>
        <w:t>AM</w:t>
      </w:r>
      <w:r w:rsidR="00864943">
        <w:rPr>
          <w:rFonts w:hint="eastAsia"/>
        </w:rPr>
        <w:t>），</w:t>
      </w:r>
      <w:r>
        <w:rPr>
          <w:rFonts w:hint="eastAsia"/>
        </w:rPr>
        <w:t>这里的应用程序是指传统的</w:t>
      </w:r>
      <w:r>
        <w:rPr>
          <w:rFonts w:hint="eastAsia"/>
        </w:rPr>
        <w:t>MapReduce</w:t>
      </w:r>
      <w:r>
        <w:rPr>
          <w:rFonts w:hint="eastAsia"/>
        </w:rPr>
        <w:t>作业或作业的</w:t>
      </w:r>
      <w:r>
        <w:rPr>
          <w:rFonts w:hint="eastAsia"/>
        </w:rPr>
        <w:t>DAG</w:t>
      </w:r>
      <w:r>
        <w:rPr>
          <w:rFonts w:hint="eastAsia"/>
        </w:rPr>
        <w:t>（有向无环图）。</w:t>
      </w:r>
      <w:r>
        <w:rPr>
          <w:rFonts w:hint="eastAsia"/>
        </w:rPr>
        <w:t xml:space="preserve">YARN </w:t>
      </w:r>
      <w:r>
        <w:rPr>
          <w:rFonts w:hint="eastAsia"/>
        </w:rPr>
        <w:t>分层结构的本质是</w:t>
      </w:r>
      <w:r>
        <w:rPr>
          <w:rFonts w:hint="eastAsia"/>
        </w:rPr>
        <w:t xml:space="preserve"> ResourceManager</w:t>
      </w:r>
      <w:r w:rsidR="00C21154">
        <w:rPr>
          <w:rFonts w:hint="eastAsia"/>
        </w:rPr>
        <w:t>，</w:t>
      </w:r>
      <w:r>
        <w:rPr>
          <w:rFonts w:hint="eastAsia"/>
        </w:rPr>
        <w:t>这个实体控制整个集群并管理应用程序向基础计算资源的分配。</w:t>
      </w:r>
      <w:r>
        <w:rPr>
          <w:rFonts w:hint="eastAsia"/>
        </w:rPr>
        <w:t xml:space="preserve">ResourceManager </w:t>
      </w:r>
      <w:r>
        <w:rPr>
          <w:rFonts w:hint="eastAsia"/>
        </w:rPr>
        <w:t>将各个资源部分（计算、内存、带宽等）精心安排给基础</w:t>
      </w:r>
      <w:r>
        <w:rPr>
          <w:rFonts w:hint="eastAsia"/>
        </w:rPr>
        <w:t xml:space="preserve"> NodeManager</w:t>
      </w:r>
      <w:r>
        <w:rPr>
          <w:rFonts w:hint="eastAsia"/>
        </w:rPr>
        <w:t>（</w:t>
      </w:r>
      <w:r>
        <w:rPr>
          <w:rFonts w:hint="eastAsia"/>
        </w:rPr>
        <w:t>YARN</w:t>
      </w:r>
      <w:r>
        <w:rPr>
          <w:rFonts w:hint="eastAsia"/>
        </w:rPr>
        <w:t>的每节点代理）。</w:t>
      </w:r>
      <w:r>
        <w:rPr>
          <w:rFonts w:hint="eastAsia"/>
        </w:rPr>
        <w:t xml:space="preserve">ResourceManager </w:t>
      </w:r>
      <w:r>
        <w:rPr>
          <w:rFonts w:hint="eastAsia"/>
        </w:rPr>
        <w:t>还与</w:t>
      </w:r>
      <w:r>
        <w:rPr>
          <w:rFonts w:hint="eastAsia"/>
        </w:rPr>
        <w:t xml:space="preserve"> ApplicationMaster </w:t>
      </w:r>
      <w:r>
        <w:rPr>
          <w:rFonts w:hint="eastAsia"/>
        </w:rPr>
        <w:t>一起分配资源，与</w:t>
      </w:r>
      <w:r>
        <w:rPr>
          <w:rFonts w:hint="eastAsia"/>
        </w:rPr>
        <w:t xml:space="preserve">NodeManager </w:t>
      </w:r>
      <w:r>
        <w:rPr>
          <w:rFonts w:hint="eastAsia"/>
        </w:rPr>
        <w:t>一起启动和监视它们的基础应用程序。在此上下文中，</w:t>
      </w:r>
      <w:r>
        <w:rPr>
          <w:rFonts w:hint="eastAsia"/>
        </w:rPr>
        <w:t>ApplicationMaster</w:t>
      </w:r>
      <w:r>
        <w:rPr>
          <w:rFonts w:hint="eastAsia"/>
        </w:rPr>
        <w:t>承担了以前的</w:t>
      </w:r>
      <w:r>
        <w:rPr>
          <w:rFonts w:hint="eastAsia"/>
        </w:rPr>
        <w:t>TaskTracker</w:t>
      </w:r>
      <w:r>
        <w:rPr>
          <w:rFonts w:hint="eastAsia"/>
        </w:rPr>
        <w:t>的一些角色，</w:t>
      </w:r>
      <w:r>
        <w:rPr>
          <w:rFonts w:hint="eastAsia"/>
        </w:rPr>
        <w:t xml:space="preserve">ResourceManager </w:t>
      </w:r>
      <w:r>
        <w:rPr>
          <w:rFonts w:hint="eastAsia"/>
        </w:rPr>
        <w:t>承担了</w:t>
      </w:r>
      <w:r>
        <w:rPr>
          <w:rFonts w:hint="eastAsia"/>
        </w:rPr>
        <w:t xml:space="preserve"> JobTracker </w:t>
      </w:r>
      <w:r>
        <w:rPr>
          <w:rFonts w:hint="eastAsia"/>
        </w:rPr>
        <w:t>的角色。</w:t>
      </w:r>
    </w:p>
    <w:p w14:paraId="32D53315" w14:textId="3FF7F39B" w:rsidR="00F44102" w:rsidRDefault="00F44102" w:rsidP="00F44102">
      <w:pPr>
        <w:ind w:firstLine="420"/>
      </w:pPr>
      <w:r>
        <w:rPr>
          <w:rFonts w:hint="eastAsia"/>
        </w:rPr>
        <w:t xml:space="preserve">ApplicationMaster </w:t>
      </w:r>
      <w:r>
        <w:rPr>
          <w:rFonts w:hint="eastAsia"/>
        </w:rPr>
        <w:t>管理一个在</w:t>
      </w:r>
      <w:r>
        <w:rPr>
          <w:rFonts w:hint="eastAsia"/>
        </w:rPr>
        <w:t>YARN</w:t>
      </w:r>
      <w:r>
        <w:rPr>
          <w:rFonts w:hint="eastAsia"/>
        </w:rPr>
        <w:t>内运行的应用程序的每个实例。</w:t>
      </w:r>
      <w:r>
        <w:rPr>
          <w:rFonts w:hint="eastAsia"/>
        </w:rPr>
        <w:t xml:space="preserve">ApplicationMaster </w:t>
      </w:r>
      <w:r>
        <w:rPr>
          <w:rFonts w:hint="eastAsia"/>
        </w:rPr>
        <w:t>负责协调来自</w:t>
      </w:r>
      <w:r>
        <w:rPr>
          <w:rFonts w:hint="eastAsia"/>
        </w:rPr>
        <w:t xml:space="preserve"> ResourceManager</w:t>
      </w:r>
      <w:r>
        <w:rPr>
          <w:rFonts w:hint="eastAsia"/>
        </w:rPr>
        <w:t>的资源，并通过</w:t>
      </w:r>
      <w:r>
        <w:rPr>
          <w:rFonts w:hint="eastAsia"/>
        </w:rPr>
        <w:t xml:space="preserve">NodeManager </w:t>
      </w:r>
      <w:r>
        <w:rPr>
          <w:rFonts w:hint="eastAsia"/>
        </w:rPr>
        <w:t>监视容器的执行和资源使用（</w:t>
      </w:r>
      <w:r>
        <w:rPr>
          <w:rFonts w:hint="eastAsia"/>
        </w:rPr>
        <w:t>CPU</w:t>
      </w:r>
      <w:r>
        <w:rPr>
          <w:rFonts w:hint="eastAsia"/>
        </w:rPr>
        <w:t>、内存等的资源分配）。请注意，尽管目前的资源更加传统（</w:t>
      </w:r>
      <w:r>
        <w:rPr>
          <w:rFonts w:hint="eastAsia"/>
        </w:rPr>
        <w:t>CPU</w:t>
      </w:r>
      <w:r w:rsidR="00864943">
        <w:rPr>
          <w:rFonts w:hint="eastAsia"/>
        </w:rPr>
        <w:t>核心、内存），但未来会带来基于当前任务的新资源类型，比如图形处理单元或专用处理设备</w:t>
      </w:r>
      <w:r>
        <w:rPr>
          <w:rFonts w:hint="eastAsia"/>
        </w:rPr>
        <w:t>。从</w:t>
      </w:r>
      <w:r>
        <w:rPr>
          <w:rFonts w:hint="eastAsia"/>
        </w:rPr>
        <w:t>YARN</w:t>
      </w:r>
      <w:r>
        <w:rPr>
          <w:rFonts w:hint="eastAsia"/>
        </w:rPr>
        <w:t>角度讲，</w:t>
      </w:r>
      <w:r>
        <w:rPr>
          <w:rFonts w:hint="eastAsia"/>
        </w:rPr>
        <w:t>ApplicationMaster</w:t>
      </w:r>
      <w:r w:rsidR="003D5217">
        <w:rPr>
          <w:rFonts w:hint="eastAsia"/>
        </w:rPr>
        <w:t>是用户代码，因此存在潜在的安全问题，</w:t>
      </w:r>
      <w:r>
        <w:rPr>
          <w:rFonts w:hint="eastAsia"/>
        </w:rPr>
        <w:t>YARN</w:t>
      </w:r>
      <w:r>
        <w:rPr>
          <w:rFonts w:hint="eastAsia"/>
        </w:rPr>
        <w:t>假设</w:t>
      </w:r>
      <w:r>
        <w:rPr>
          <w:rFonts w:hint="eastAsia"/>
        </w:rPr>
        <w:t>ApplicationMaster</w:t>
      </w:r>
      <w:r>
        <w:rPr>
          <w:rFonts w:hint="eastAsia"/>
        </w:rPr>
        <w:t>存在错误或者甚至是恶意的，因此将它们当作无特权的代码对待。</w:t>
      </w:r>
    </w:p>
    <w:p w14:paraId="38156C05" w14:textId="599DD686" w:rsidR="00F44102" w:rsidRDefault="00F44102" w:rsidP="00F44102">
      <w:pPr>
        <w:ind w:firstLine="420"/>
      </w:pPr>
      <w:r>
        <w:rPr>
          <w:rFonts w:hint="eastAsia"/>
        </w:rPr>
        <w:t>NodeManager</w:t>
      </w:r>
      <w:r>
        <w:rPr>
          <w:rFonts w:hint="eastAsia"/>
        </w:rPr>
        <w:t>管理一个</w:t>
      </w:r>
      <w:r>
        <w:rPr>
          <w:rFonts w:hint="eastAsia"/>
        </w:rPr>
        <w:t>YARN</w:t>
      </w:r>
      <w:r w:rsidR="0003472E">
        <w:rPr>
          <w:rFonts w:hint="eastAsia"/>
        </w:rPr>
        <w:t>集群中的每个节点，</w:t>
      </w:r>
      <w:r>
        <w:rPr>
          <w:rFonts w:hint="eastAsia"/>
        </w:rPr>
        <w:t>NodeManager</w:t>
      </w:r>
      <w:r>
        <w:rPr>
          <w:rFonts w:hint="eastAsia"/>
        </w:rPr>
        <w:t>提供针对集群中每个节点的服务，从监督对一个容器的终生管理到监视资源和跟踪节点健康。</w:t>
      </w:r>
      <w:r>
        <w:rPr>
          <w:rFonts w:hint="eastAsia"/>
        </w:rPr>
        <w:t>MRv1</w:t>
      </w:r>
      <w:r>
        <w:rPr>
          <w:rFonts w:hint="eastAsia"/>
        </w:rPr>
        <w:t>通过插槽管理</w:t>
      </w:r>
      <w:r>
        <w:rPr>
          <w:rFonts w:hint="eastAsia"/>
        </w:rPr>
        <w:t>Map</w:t>
      </w:r>
      <w:r>
        <w:rPr>
          <w:rFonts w:hint="eastAsia"/>
        </w:rPr>
        <w:t>和</w:t>
      </w:r>
      <w:r>
        <w:rPr>
          <w:rFonts w:hint="eastAsia"/>
        </w:rPr>
        <w:t>Reduce</w:t>
      </w:r>
      <w:r>
        <w:rPr>
          <w:rFonts w:hint="eastAsia"/>
        </w:rPr>
        <w:t>任务的执行，而</w:t>
      </w:r>
      <w:r>
        <w:rPr>
          <w:rFonts w:hint="eastAsia"/>
        </w:rPr>
        <w:t xml:space="preserve"> NodeManager</w:t>
      </w:r>
      <w:r>
        <w:rPr>
          <w:rFonts w:hint="eastAsia"/>
        </w:rPr>
        <w:t>管理抽象容器，这些容器代表着可供一个特定应用程序使用的针对每个节点的资源。</w:t>
      </w:r>
      <w:r>
        <w:rPr>
          <w:rFonts w:hint="eastAsia"/>
        </w:rPr>
        <w:t>YARN</w:t>
      </w:r>
      <w:r>
        <w:rPr>
          <w:rFonts w:hint="eastAsia"/>
        </w:rPr>
        <w:t>继续使用</w:t>
      </w:r>
      <w:r>
        <w:rPr>
          <w:rFonts w:hint="eastAsia"/>
        </w:rPr>
        <w:t>HDFS</w:t>
      </w:r>
      <w:r w:rsidR="0003472E">
        <w:rPr>
          <w:rFonts w:hint="eastAsia"/>
        </w:rPr>
        <w:t>层，</w:t>
      </w:r>
      <w:r>
        <w:rPr>
          <w:rFonts w:hint="eastAsia"/>
        </w:rPr>
        <w:t>它的主要</w:t>
      </w:r>
      <w:r>
        <w:rPr>
          <w:rFonts w:hint="eastAsia"/>
        </w:rPr>
        <w:t>NameNode</w:t>
      </w:r>
      <w:r>
        <w:rPr>
          <w:rFonts w:hint="eastAsia"/>
        </w:rPr>
        <w:t>用于元数据服务，而</w:t>
      </w:r>
      <w:r>
        <w:rPr>
          <w:rFonts w:hint="eastAsia"/>
        </w:rPr>
        <w:t xml:space="preserve"> DataNode </w:t>
      </w:r>
      <w:r>
        <w:rPr>
          <w:rFonts w:hint="eastAsia"/>
        </w:rPr>
        <w:t>用于分散在一个集群中的复制存储服务。</w:t>
      </w:r>
    </w:p>
    <w:p w14:paraId="6543A508" w14:textId="28DDC8EB" w:rsidR="00C74990" w:rsidRDefault="00F44102" w:rsidP="00F44102">
      <w:pPr>
        <w:ind w:firstLine="420"/>
      </w:pPr>
      <w:r>
        <w:rPr>
          <w:rFonts w:hint="eastAsia"/>
        </w:rPr>
        <w:t>要使用一个</w:t>
      </w:r>
      <w:r>
        <w:rPr>
          <w:rFonts w:hint="eastAsia"/>
        </w:rPr>
        <w:t xml:space="preserve"> YARN </w:t>
      </w:r>
      <w:r>
        <w:rPr>
          <w:rFonts w:hint="eastAsia"/>
        </w:rPr>
        <w:t>集群，首先需要来自包含一个应用程序的客户的请求。</w:t>
      </w:r>
      <w:r>
        <w:rPr>
          <w:rFonts w:hint="eastAsia"/>
        </w:rPr>
        <w:t xml:space="preserve">ResourceManager </w:t>
      </w:r>
      <w:r>
        <w:rPr>
          <w:rFonts w:hint="eastAsia"/>
        </w:rPr>
        <w:t>协商一个容器的必要资源，启动一个</w:t>
      </w:r>
      <w:r>
        <w:rPr>
          <w:rFonts w:hint="eastAsia"/>
        </w:rPr>
        <w:t xml:space="preserve"> ApplicationMaster </w:t>
      </w:r>
      <w:r>
        <w:rPr>
          <w:rFonts w:hint="eastAsia"/>
        </w:rPr>
        <w:t>来表示已提交的应用程序。通过使用一个资源请求协议，</w:t>
      </w:r>
      <w:r>
        <w:rPr>
          <w:rFonts w:hint="eastAsia"/>
        </w:rPr>
        <w:t xml:space="preserve">ApplicationMaster </w:t>
      </w:r>
      <w:r>
        <w:rPr>
          <w:rFonts w:hint="eastAsia"/>
        </w:rPr>
        <w:t>协商每个节点上供应用程序使用的资源容器。执行应用程序时，</w:t>
      </w:r>
      <w:r>
        <w:rPr>
          <w:rFonts w:hint="eastAsia"/>
        </w:rPr>
        <w:t xml:space="preserve">ApplicationMaster </w:t>
      </w:r>
      <w:r>
        <w:rPr>
          <w:rFonts w:hint="eastAsia"/>
        </w:rPr>
        <w:t>监视容器直到完成。当应用程序完成时，</w:t>
      </w:r>
      <w:r>
        <w:rPr>
          <w:rFonts w:hint="eastAsia"/>
        </w:rPr>
        <w:t xml:space="preserve">ApplicationMaster </w:t>
      </w:r>
      <w:r>
        <w:rPr>
          <w:rFonts w:hint="eastAsia"/>
        </w:rPr>
        <w:t>从</w:t>
      </w:r>
      <w:r>
        <w:rPr>
          <w:rFonts w:hint="eastAsia"/>
        </w:rPr>
        <w:t xml:space="preserve"> ResourceManager </w:t>
      </w:r>
      <w:r>
        <w:rPr>
          <w:rFonts w:hint="eastAsia"/>
        </w:rPr>
        <w:t>注销其容器，执行周期就完成了。</w:t>
      </w:r>
    </w:p>
    <w:p w14:paraId="3BA8809F" w14:textId="60CA48A3" w:rsidR="00D63CD7" w:rsidRDefault="00D63CD7" w:rsidP="00D63CD7">
      <w:pPr>
        <w:ind w:firstLine="420"/>
      </w:pPr>
      <w:r>
        <w:rPr>
          <w:rFonts w:hint="eastAsia"/>
        </w:rPr>
        <w:t>确保</w:t>
      </w:r>
      <w:r>
        <w:rPr>
          <w:rFonts w:hint="eastAsia"/>
        </w:rPr>
        <w:t>HADOOP_CONF_DIR</w:t>
      </w:r>
      <w:r>
        <w:rPr>
          <w:rFonts w:hint="eastAsia"/>
        </w:rPr>
        <w:t>或</w:t>
      </w:r>
      <w:r>
        <w:rPr>
          <w:rFonts w:hint="eastAsia"/>
        </w:rPr>
        <w:t>YARN_CONF_DIR</w:t>
      </w:r>
      <w:r>
        <w:rPr>
          <w:rFonts w:hint="eastAsia"/>
        </w:rPr>
        <w:t>指向包含</w:t>
      </w:r>
      <w:r>
        <w:rPr>
          <w:rFonts w:hint="eastAsia"/>
        </w:rPr>
        <w:t>Hadoop</w:t>
      </w:r>
      <w:r>
        <w:rPr>
          <w:rFonts w:hint="eastAsia"/>
        </w:rPr>
        <w:t>集群的（客户端）配置文件的目录</w:t>
      </w:r>
      <w:r w:rsidR="00631664">
        <w:rPr>
          <w:rFonts w:hint="eastAsia"/>
        </w:rPr>
        <w:t>。</w:t>
      </w:r>
      <w:r>
        <w:rPr>
          <w:rFonts w:hint="eastAsia"/>
        </w:rPr>
        <w:t>这些配置用于写入</w:t>
      </w:r>
      <w:r>
        <w:rPr>
          <w:rFonts w:hint="eastAsia"/>
        </w:rPr>
        <w:t>HDFS</w:t>
      </w:r>
      <w:r>
        <w:rPr>
          <w:rFonts w:hint="eastAsia"/>
        </w:rPr>
        <w:t>并连接到</w:t>
      </w:r>
      <w:r>
        <w:rPr>
          <w:rFonts w:hint="eastAsia"/>
        </w:rPr>
        <w:t>YARN ResourceManager</w:t>
      </w:r>
      <w:r w:rsidR="00631664">
        <w:rPr>
          <w:rFonts w:hint="eastAsia"/>
        </w:rPr>
        <w:t>。</w:t>
      </w:r>
      <w:r>
        <w:rPr>
          <w:rFonts w:hint="eastAsia"/>
        </w:rPr>
        <w:t>此目录中包含的配置将分发到</w:t>
      </w:r>
      <w:r>
        <w:rPr>
          <w:rFonts w:hint="eastAsia"/>
        </w:rPr>
        <w:t>YARN</w:t>
      </w:r>
      <w:r>
        <w:rPr>
          <w:rFonts w:hint="eastAsia"/>
        </w:rPr>
        <w:t>群集，以便应用程序使用的所有容器都使用相同的配置</w:t>
      </w:r>
      <w:r w:rsidR="00631664">
        <w:rPr>
          <w:rFonts w:hint="eastAsia"/>
        </w:rPr>
        <w:t>。</w:t>
      </w:r>
      <w:r>
        <w:rPr>
          <w:rFonts w:hint="eastAsia"/>
        </w:rPr>
        <w:t>如果配置引用了不受</w:t>
      </w:r>
      <w:r>
        <w:rPr>
          <w:rFonts w:hint="eastAsia"/>
        </w:rPr>
        <w:t>YARN</w:t>
      </w:r>
      <w:r>
        <w:rPr>
          <w:rFonts w:hint="eastAsia"/>
        </w:rPr>
        <w:t>管理的</w:t>
      </w:r>
      <w:r>
        <w:rPr>
          <w:rFonts w:hint="eastAsia"/>
        </w:rPr>
        <w:t>Java</w:t>
      </w:r>
      <w:r>
        <w:rPr>
          <w:rFonts w:hint="eastAsia"/>
        </w:rPr>
        <w:t>系统属性或环境变量，那么也应该在</w:t>
      </w:r>
      <w:r>
        <w:rPr>
          <w:rFonts w:hint="eastAsia"/>
        </w:rPr>
        <w:t>Spark</w:t>
      </w:r>
      <w:r>
        <w:rPr>
          <w:rFonts w:hint="eastAsia"/>
        </w:rPr>
        <w:t>应用程序的配置（驱动程序，执行程序和</w:t>
      </w:r>
      <w:r>
        <w:rPr>
          <w:rFonts w:hint="eastAsia"/>
        </w:rPr>
        <w:t>AM</w:t>
      </w:r>
      <w:r>
        <w:rPr>
          <w:rFonts w:hint="eastAsia"/>
        </w:rPr>
        <w:t>在客户端模式下运行时）中进行设置。</w:t>
      </w:r>
    </w:p>
    <w:p w14:paraId="0D9CCDB5" w14:textId="13315D01" w:rsidR="00D63CD7" w:rsidRDefault="00D63CD7" w:rsidP="00D63CD7">
      <w:pPr>
        <w:ind w:firstLine="420"/>
      </w:pPr>
      <w:r>
        <w:rPr>
          <w:rFonts w:hint="eastAsia"/>
        </w:rPr>
        <w:t>有两种可用于在</w:t>
      </w:r>
      <w:r>
        <w:rPr>
          <w:rFonts w:hint="eastAsia"/>
        </w:rPr>
        <w:t>YARN</w:t>
      </w:r>
      <w:r>
        <w:rPr>
          <w:rFonts w:hint="eastAsia"/>
        </w:rPr>
        <w:t>上启动</w:t>
      </w:r>
      <w:r>
        <w:rPr>
          <w:rFonts w:hint="eastAsia"/>
        </w:rPr>
        <w:t>Spark</w:t>
      </w:r>
      <w:r>
        <w:rPr>
          <w:rFonts w:hint="eastAsia"/>
        </w:rPr>
        <w:t>应用程序的部署模式</w:t>
      </w:r>
      <w:r w:rsidR="00631664">
        <w:rPr>
          <w:rFonts w:hint="eastAsia"/>
        </w:rPr>
        <w:t>。</w:t>
      </w:r>
      <w:r>
        <w:rPr>
          <w:rFonts w:hint="eastAsia"/>
        </w:rPr>
        <w:t>在</w:t>
      </w:r>
      <w:r>
        <w:rPr>
          <w:rFonts w:hint="eastAsia"/>
        </w:rPr>
        <w:t>cluster</w:t>
      </w:r>
      <w:r>
        <w:rPr>
          <w:rFonts w:hint="eastAsia"/>
        </w:rPr>
        <w:t>模式下，</w:t>
      </w:r>
      <w:r>
        <w:rPr>
          <w:rFonts w:hint="eastAsia"/>
        </w:rPr>
        <w:t>Spark</w:t>
      </w:r>
      <w:r>
        <w:rPr>
          <w:rFonts w:hint="eastAsia"/>
        </w:rPr>
        <w:t>驱动程序在由集群上的</w:t>
      </w:r>
      <w:r>
        <w:rPr>
          <w:rFonts w:hint="eastAsia"/>
        </w:rPr>
        <w:t>YARN</w:t>
      </w:r>
      <w:r>
        <w:rPr>
          <w:rFonts w:hint="eastAsia"/>
        </w:rPr>
        <w:t>管理的应用程序主进程中运行，客户端可以在启动应用程序后离开</w:t>
      </w:r>
      <w:r w:rsidR="00631664">
        <w:rPr>
          <w:rFonts w:hint="eastAsia"/>
        </w:rPr>
        <w:t>。</w:t>
      </w:r>
      <w:r>
        <w:rPr>
          <w:rFonts w:hint="eastAsia"/>
        </w:rPr>
        <w:t>在</w:t>
      </w:r>
      <w:r>
        <w:rPr>
          <w:rFonts w:hint="eastAsia"/>
        </w:rPr>
        <w:t>client</w:t>
      </w:r>
      <w:r>
        <w:rPr>
          <w:rFonts w:hint="eastAsia"/>
        </w:rPr>
        <w:t>模式下，驱动程序在客户端进程中运行，应用程序主程序仅用于从</w:t>
      </w:r>
      <w:r>
        <w:rPr>
          <w:rFonts w:hint="eastAsia"/>
        </w:rPr>
        <w:t>YARN</w:t>
      </w:r>
      <w:r>
        <w:rPr>
          <w:rFonts w:hint="eastAsia"/>
        </w:rPr>
        <w:t>请求资源。不同于</w:t>
      </w:r>
      <w:r>
        <w:rPr>
          <w:rFonts w:hint="eastAsia"/>
        </w:rPr>
        <w:t>Spark</w:t>
      </w:r>
      <w:r>
        <w:rPr>
          <w:rFonts w:hint="eastAsia"/>
        </w:rPr>
        <w:t>独立和</w:t>
      </w:r>
      <w:r>
        <w:rPr>
          <w:rFonts w:hint="eastAsia"/>
        </w:rPr>
        <w:t>Mesos</w:t>
      </w:r>
      <w:r>
        <w:rPr>
          <w:rFonts w:hint="eastAsia"/>
        </w:rPr>
        <w:t>模式，其中</w:t>
      </w:r>
      <w:r>
        <w:rPr>
          <w:rFonts w:hint="eastAsia"/>
        </w:rPr>
        <w:t>master</w:t>
      </w:r>
      <w:r>
        <w:rPr>
          <w:rFonts w:hint="eastAsia"/>
        </w:rPr>
        <w:t>地址在</w:t>
      </w:r>
      <w:r>
        <w:rPr>
          <w:rFonts w:hint="eastAsia"/>
        </w:rPr>
        <w:t>--master</w:t>
      </w:r>
      <w:r>
        <w:rPr>
          <w:rFonts w:hint="eastAsia"/>
        </w:rPr>
        <w:t>参数中指定，在</w:t>
      </w:r>
      <w:r>
        <w:rPr>
          <w:rFonts w:hint="eastAsia"/>
        </w:rPr>
        <w:t>YARN</w:t>
      </w:r>
      <w:r>
        <w:rPr>
          <w:rFonts w:hint="eastAsia"/>
        </w:rPr>
        <w:t>模式下，</w:t>
      </w:r>
      <w:r>
        <w:rPr>
          <w:rFonts w:hint="eastAsia"/>
        </w:rPr>
        <w:t>ResourceManager</w:t>
      </w:r>
      <w:r>
        <w:rPr>
          <w:rFonts w:hint="eastAsia"/>
        </w:rPr>
        <w:t>的地址从</w:t>
      </w:r>
      <w:r>
        <w:rPr>
          <w:rFonts w:hint="eastAsia"/>
        </w:rPr>
        <w:t>Hadoop</w:t>
      </w:r>
      <w:r>
        <w:rPr>
          <w:rFonts w:hint="eastAsia"/>
        </w:rPr>
        <w:t>配置中提取</w:t>
      </w:r>
      <w:r w:rsidR="00631664">
        <w:rPr>
          <w:rFonts w:hint="eastAsia"/>
        </w:rPr>
        <w:t>。</w:t>
      </w:r>
      <w:r>
        <w:rPr>
          <w:rFonts w:hint="eastAsia"/>
        </w:rPr>
        <w:t>因此，</w:t>
      </w:r>
      <w:r>
        <w:rPr>
          <w:rFonts w:hint="eastAsia"/>
        </w:rPr>
        <w:t>-- --master</w:t>
      </w:r>
      <w:r>
        <w:rPr>
          <w:rFonts w:hint="eastAsia"/>
        </w:rPr>
        <w:t>参数是</w:t>
      </w:r>
      <w:r w:rsidR="0003472E">
        <w:rPr>
          <w:rFonts w:hint="eastAsia"/>
        </w:rPr>
        <w:t>yarn</w:t>
      </w:r>
      <w:r>
        <w:rPr>
          <w:rFonts w:hint="eastAsia"/>
        </w:rPr>
        <w:t>。要在</w:t>
      </w:r>
      <w:r>
        <w:rPr>
          <w:rFonts w:hint="eastAsia"/>
        </w:rPr>
        <w:t>cluster</w:t>
      </w:r>
      <w:r>
        <w:rPr>
          <w:rFonts w:hint="eastAsia"/>
        </w:rPr>
        <w:t>模式下启动</w:t>
      </w:r>
      <w:r>
        <w:rPr>
          <w:rFonts w:hint="eastAsia"/>
        </w:rPr>
        <w:t>Spark</w:t>
      </w:r>
      <w:r>
        <w:rPr>
          <w:rFonts w:hint="eastAsia"/>
        </w:rPr>
        <w:t>应用程序：</w:t>
      </w:r>
    </w:p>
    <w:p w14:paraId="2E0ED4FC" w14:textId="6AD2C99B" w:rsidR="004F1949" w:rsidRDefault="004F1949" w:rsidP="00631664">
      <w:pPr>
        <w:pStyle w:val="a7"/>
      </w:pPr>
      <w:proofErr w:type="gramStart"/>
      <w:r w:rsidRPr="004F1949">
        <w:lastRenderedPageBreak/>
        <w:t>$ .</w:t>
      </w:r>
      <w:proofErr w:type="gramEnd"/>
      <w:r w:rsidRPr="004F1949">
        <w:t>/bin/spark-submit --class path.to.your.Class --master yarn --deploy-mode cluster [options] &lt;app jar&gt; [app options]</w:t>
      </w:r>
    </w:p>
    <w:p w14:paraId="338D23F0" w14:textId="63DA8841" w:rsidR="00631664" w:rsidRPr="00631664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25</w:t>
      </w:r>
      <w:r>
        <w:fldChar w:fldCharType="end"/>
      </w:r>
    </w:p>
    <w:p w14:paraId="419AD6CE" w14:textId="77777777" w:rsidR="00D63CD7" w:rsidRDefault="00D63CD7" w:rsidP="00D63CD7">
      <w:pPr>
        <w:ind w:firstLine="420"/>
      </w:pPr>
      <w:r>
        <w:rPr>
          <w:rFonts w:hint="eastAsia"/>
        </w:rPr>
        <w:t>例如：</w:t>
      </w:r>
    </w:p>
    <w:p w14:paraId="56081D96" w14:textId="77777777" w:rsidR="004F1949" w:rsidRDefault="004F1949" w:rsidP="00631664">
      <w:pPr>
        <w:pStyle w:val="a7"/>
      </w:pPr>
      <w:proofErr w:type="gramStart"/>
      <w:r>
        <w:t>$ .</w:t>
      </w:r>
      <w:proofErr w:type="gramEnd"/>
      <w:r>
        <w:t>/bin/spark-submit --class org.apache.spark.examples.SparkPi \</w:t>
      </w:r>
    </w:p>
    <w:p w14:paraId="1063D4A5" w14:textId="77777777" w:rsidR="004F1949" w:rsidRDefault="004F1949" w:rsidP="00631664">
      <w:pPr>
        <w:pStyle w:val="a7"/>
      </w:pPr>
      <w:r>
        <w:t xml:space="preserve">    --master yarn \</w:t>
      </w:r>
    </w:p>
    <w:p w14:paraId="60E1668D" w14:textId="77777777" w:rsidR="004F1949" w:rsidRDefault="004F1949" w:rsidP="00631664">
      <w:pPr>
        <w:pStyle w:val="a7"/>
      </w:pPr>
      <w:r>
        <w:t xml:space="preserve">    --deploy-mode cluster \</w:t>
      </w:r>
    </w:p>
    <w:p w14:paraId="42281A4C" w14:textId="77777777" w:rsidR="004F1949" w:rsidRDefault="004F1949" w:rsidP="00631664">
      <w:pPr>
        <w:pStyle w:val="a7"/>
      </w:pPr>
      <w:r>
        <w:t xml:space="preserve">    --driver-memory 4g \</w:t>
      </w:r>
    </w:p>
    <w:p w14:paraId="17859EBE" w14:textId="77777777" w:rsidR="004F1949" w:rsidRDefault="004F1949" w:rsidP="00631664">
      <w:pPr>
        <w:pStyle w:val="a7"/>
      </w:pPr>
      <w:r>
        <w:t xml:space="preserve">    --executor-memory 2g \</w:t>
      </w:r>
    </w:p>
    <w:p w14:paraId="7C279D49" w14:textId="77777777" w:rsidR="004F1949" w:rsidRDefault="004F1949" w:rsidP="00631664">
      <w:pPr>
        <w:pStyle w:val="a7"/>
      </w:pPr>
      <w:r>
        <w:t xml:space="preserve">    --executor-cores 1 \</w:t>
      </w:r>
    </w:p>
    <w:p w14:paraId="16C9F78D" w14:textId="77777777" w:rsidR="004F1949" w:rsidRDefault="004F1949" w:rsidP="00631664">
      <w:pPr>
        <w:pStyle w:val="a7"/>
      </w:pPr>
      <w:r>
        <w:t xml:space="preserve">    --queue thequeue \</w:t>
      </w:r>
    </w:p>
    <w:p w14:paraId="5D2AA3C7" w14:textId="77777777" w:rsidR="004F1949" w:rsidRDefault="004F1949" w:rsidP="00631664">
      <w:pPr>
        <w:pStyle w:val="a7"/>
      </w:pPr>
      <w:r>
        <w:t xml:space="preserve">    lib/spark-examples*.jar \</w:t>
      </w:r>
    </w:p>
    <w:p w14:paraId="7278AD12" w14:textId="4407C12D" w:rsidR="00D63CD7" w:rsidRDefault="004F1949" w:rsidP="00631664">
      <w:pPr>
        <w:pStyle w:val="a7"/>
      </w:pPr>
      <w:r>
        <w:t xml:space="preserve">    10</w:t>
      </w:r>
      <w:r w:rsidR="00D63CD7">
        <w:t xml:space="preserve"> </w:t>
      </w:r>
    </w:p>
    <w:p w14:paraId="788AC033" w14:textId="7597FE13" w:rsidR="00631664" w:rsidRPr="00631664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26</w:t>
      </w:r>
      <w:r>
        <w:fldChar w:fldCharType="end"/>
      </w:r>
    </w:p>
    <w:p w14:paraId="7C17D15A" w14:textId="00FB11F4" w:rsidR="00D63CD7" w:rsidRDefault="00A120F9" w:rsidP="00A120F9">
      <w:pPr>
        <w:ind w:firstLine="420"/>
      </w:pPr>
      <w:r>
        <w:rPr>
          <w:rFonts w:hint="eastAsia"/>
        </w:rPr>
        <w:t>上面启动了一个</w:t>
      </w:r>
      <w:r>
        <w:rPr>
          <w:rFonts w:hint="eastAsia"/>
        </w:rPr>
        <w:t>YARN</w:t>
      </w:r>
      <w:r>
        <w:rPr>
          <w:rFonts w:hint="eastAsia"/>
        </w:rPr>
        <w:t>客户端程序，该程序启动了默认的</w:t>
      </w:r>
      <w:r>
        <w:rPr>
          <w:rFonts w:hint="eastAsia"/>
        </w:rPr>
        <w:t>Application Master</w:t>
      </w:r>
      <w:r w:rsidR="009B4632">
        <w:rPr>
          <w:rFonts w:hint="eastAsia"/>
        </w:rPr>
        <w:t>，然后</w:t>
      </w:r>
      <w:r>
        <w:rPr>
          <w:rFonts w:hint="eastAsia"/>
        </w:rPr>
        <w:t>SparkPi</w:t>
      </w:r>
      <w:r>
        <w:rPr>
          <w:rFonts w:hint="eastAsia"/>
        </w:rPr>
        <w:t>将作为</w:t>
      </w:r>
      <w:r>
        <w:rPr>
          <w:rFonts w:hint="eastAsia"/>
        </w:rPr>
        <w:t>Application Master</w:t>
      </w:r>
      <w:r>
        <w:rPr>
          <w:rFonts w:hint="eastAsia"/>
        </w:rPr>
        <w:t>的子线程运行。</w:t>
      </w:r>
      <w:r>
        <w:rPr>
          <w:rFonts w:hint="eastAsia"/>
        </w:rPr>
        <w:t xml:space="preserve"> </w:t>
      </w:r>
      <w:r>
        <w:rPr>
          <w:rFonts w:hint="eastAsia"/>
        </w:rPr>
        <w:t>客户端将定期轮询</w:t>
      </w:r>
      <w:r>
        <w:rPr>
          <w:rFonts w:hint="eastAsia"/>
        </w:rPr>
        <w:t>Application Master</w:t>
      </w:r>
      <w:r w:rsidR="009B4632">
        <w:rPr>
          <w:rFonts w:hint="eastAsia"/>
        </w:rPr>
        <w:t>以获取状态更新，并将其显示在控制台中，应用程序完成运行后</w:t>
      </w:r>
      <w:r>
        <w:rPr>
          <w:rFonts w:hint="eastAsia"/>
        </w:rPr>
        <w:t>客户端将退出。</w:t>
      </w:r>
      <w:r w:rsidR="00D63CD7">
        <w:rPr>
          <w:rFonts w:hint="eastAsia"/>
        </w:rPr>
        <w:t>要在</w:t>
      </w:r>
      <w:r w:rsidR="00D63CD7">
        <w:rPr>
          <w:rFonts w:hint="eastAsia"/>
        </w:rPr>
        <w:t>client</w:t>
      </w:r>
      <w:r w:rsidR="00D63CD7">
        <w:rPr>
          <w:rFonts w:hint="eastAsia"/>
        </w:rPr>
        <w:t>模式下启动</w:t>
      </w:r>
      <w:r w:rsidR="00D63CD7">
        <w:rPr>
          <w:rFonts w:hint="eastAsia"/>
        </w:rPr>
        <w:t>Spark</w:t>
      </w:r>
      <w:r w:rsidR="00CE2CE7">
        <w:rPr>
          <w:rFonts w:hint="eastAsia"/>
        </w:rPr>
        <w:t>应用程序</w:t>
      </w:r>
      <w:r w:rsidR="00D35F97">
        <w:rPr>
          <w:rFonts w:hint="eastAsia"/>
        </w:rPr>
        <w:t>请执行相同操作，否则</w:t>
      </w:r>
      <w:r w:rsidR="00D63CD7">
        <w:rPr>
          <w:rFonts w:hint="eastAsia"/>
        </w:rPr>
        <w:t>将</w:t>
      </w:r>
      <w:r w:rsidR="00D63CD7">
        <w:rPr>
          <w:rFonts w:hint="eastAsia"/>
        </w:rPr>
        <w:t>client</w:t>
      </w:r>
      <w:r w:rsidR="00D63CD7">
        <w:rPr>
          <w:rFonts w:hint="eastAsia"/>
        </w:rPr>
        <w:t>替换为</w:t>
      </w:r>
      <w:r w:rsidR="00D63CD7">
        <w:rPr>
          <w:rFonts w:hint="eastAsia"/>
        </w:rPr>
        <w:t>cluster</w:t>
      </w:r>
      <w:r w:rsidR="009B4632">
        <w:rPr>
          <w:rFonts w:hint="eastAsia"/>
        </w:rPr>
        <w:t>，</w:t>
      </w:r>
      <w:r w:rsidR="00D63CD7">
        <w:rPr>
          <w:rFonts w:hint="eastAsia"/>
        </w:rPr>
        <w:t>以下显示如何在</w:t>
      </w:r>
      <w:r w:rsidR="00D63CD7">
        <w:rPr>
          <w:rFonts w:hint="eastAsia"/>
        </w:rPr>
        <w:t>client</w:t>
      </w:r>
      <w:r w:rsidR="00D63CD7">
        <w:rPr>
          <w:rFonts w:hint="eastAsia"/>
        </w:rPr>
        <w:t>模式下运行</w:t>
      </w:r>
      <w:r w:rsidR="00D63CD7">
        <w:rPr>
          <w:rFonts w:hint="eastAsia"/>
        </w:rPr>
        <w:t>spark-shell</w:t>
      </w:r>
      <w:r w:rsidR="00D63CD7">
        <w:rPr>
          <w:rFonts w:hint="eastAsia"/>
        </w:rPr>
        <w:t>：</w:t>
      </w:r>
    </w:p>
    <w:p w14:paraId="56F11A62" w14:textId="2707DD08" w:rsidR="00D63CD7" w:rsidRDefault="00024F91" w:rsidP="00631664">
      <w:pPr>
        <w:pStyle w:val="a7"/>
      </w:pPr>
      <w:proofErr w:type="gramStart"/>
      <w:r w:rsidRPr="00024F91">
        <w:t>$ .</w:t>
      </w:r>
      <w:proofErr w:type="gramEnd"/>
      <w:r w:rsidRPr="00024F91">
        <w:t>/bin/spark-shell --master yarn --deploy-mode client</w:t>
      </w:r>
    </w:p>
    <w:p w14:paraId="73B73AFE" w14:textId="6A9F5998" w:rsidR="00631664" w:rsidRPr="00631664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27</w:t>
      </w:r>
      <w:r>
        <w:fldChar w:fldCharType="end"/>
      </w:r>
    </w:p>
    <w:p w14:paraId="378EA636" w14:textId="5C7D551F" w:rsidR="00D63CD7" w:rsidRDefault="00D63CD7" w:rsidP="00D63CD7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cluster</w:t>
      </w:r>
      <w:r>
        <w:rPr>
          <w:rFonts w:hint="eastAsia"/>
        </w:rPr>
        <w:t>模式下，驱动程序在与客户机不同的机器上运行，因此</w:t>
      </w:r>
      <w:r>
        <w:rPr>
          <w:rFonts w:hint="eastAsia"/>
        </w:rPr>
        <w:t>SparkContext.addJar</w:t>
      </w:r>
      <w:r>
        <w:rPr>
          <w:rFonts w:hint="eastAsia"/>
        </w:rPr>
        <w:t>将不会与客户端本地的文件一起使用</w:t>
      </w:r>
      <w:r w:rsidR="009B4632">
        <w:rPr>
          <w:rFonts w:hint="eastAsia"/>
        </w:rPr>
        <w:t>，</w:t>
      </w:r>
      <w:r>
        <w:rPr>
          <w:rFonts w:hint="eastAsia"/>
        </w:rPr>
        <w:t>要使客户端上的文件可用于</w:t>
      </w:r>
      <w:r w:rsidR="009B4632">
        <w:rPr>
          <w:rFonts w:hint="eastAsia"/>
        </w:rPr>
        <w:t>SparkContext.addJar</w:t>
      </w:r>
      <w:r>
        <w:rPr>
          <w:rFonts w:hint="eastAsia"/>
        </w:rPr>
        <w:t>，请在启动命令中使用</w:t>
      </w:r>
      <w:r>
        <w:rPr>
          <w:rFonts w:hint="eastAsia"/>
        </w:rPr>
        <w:t>--jars</w:t>
      </w:r>
      <w:r>
        <w:rPr>
          <w:rFonts w:hint="eastAsia"/>
        </w:rPr>
        <w:t>选项包含它们。</w:t>
      </w:r>
    </w:p>
    <w:p w14:paraId="2AE54C47" w14:textId="77777777" w:rsidR="00C719F7" w:rsidRDefault="00C719F7" w:rsidP="00631664">
      <w:pPr>
        <w:pStyle w:val="a7"/>
      </w:pPr>
      <w:proofErr w:type="gramStart"/>
      <w:r>
        <w:t>$ .</w:t>
      </w:r>
      <w:proofErr w:type="gramEnd"/>
      <w:r>
        <w:t>/bin/spark-submit --class my.main.Class \</w:t>
      </w:r>
    </w:p>
    <w:p w14:paraId="39AC0E52" w14:textId="77777777" w:rsidR="00C719F7" w:rsidRDefault="00C719F7" w:rsidP="00631664">
      <w:pPr>
        <w:pStyle w:val="a7"/>
      </w:pPr>
      <w:r>
        <w:t xml:space="preserve">    --master yarn \</w:t>
      </w:r>
    </w:p>
    <w:p w14:paraId="18AE210E" w14:textId="77777777" w:rsidR="00C719F7" w:rsidRDefault="00C719F7" w:rsidP="00631664">
      <w:pPr>
        <w:pStyle w:val="a7"/>
      </w:pPr>
      <w:r>
        <w:t xml:space="preserve">    --deploy-mode cluster \</w:t>
      </w:r>
    </w:p>
    <w:p w14:paraId="6B36D194" w14:textId="77777777" w:rsidR="00C719F7" w:rsidRDefault="00C719F7" w:rsidP="00631664">
      <w:pPr>
        <w:pStyle w:val="a7"/>
      </w:pPr>
      <w:r>
        <w:t xml:space="preserve">    --jars </w:t>
      </w:r>
      <w:proofErr w:type="gramStart"/>
      <w:r>
        <w:t>my-other-jar.jar,my-other-other-jar.jar</w:t>
      </w:r>
      <w:proofErr w:type="gramEnd"/>
      <w:r>
        <w:t xml:space="preserve"> \</w:t>
      </w:r>
    </w:p>
    <w:p w14:paraId="3112FD26" w14:textId="77777777" w:rsidR="00C719F7" w:rsidRDefault="00C719F7" w:rsidP="00631664">
      <w:pPr>
        <w:pStyle w:val="a7"/>
      </w:pPr>
      <w:r>
        <w:t xml:space="preserve">    my-main-jar.jar \</w:t>
      </w:r>
    </w:p>
    <w:p w14:paraId="4D67BE79" w14:textId="3E8DD086" w:rsidR="00C278D2" w:rsidRDefault="00C719F7" w:rsidP="00631664">
      <w:pPr>
        <w:pStyle w:val="a7"/>
      </w:pPr>
      <w:r>
        <w:t xml:space="preserve">    app_arg1 app_arg2</w:t>
      </w:r>
    </w:p>
    <w:p w14:paraId="61857F0B" w14:textId="6050A90B" w:rsidR="00631664" w:rsidRPr="00631664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28</w:t>
      </w:r>
      <w:r>
        <w:fldChar w:fldCharType="end"/>
      </w:r>
    </w:p>
    <w:p w14:paraId="557ABC85" w14:textId="0CD1EC86" w:rsidR="00FF3202" w:rsidRDefault="00032761" w:rsidP="00241938">
      <w:pPr>
        <w:pStyle w:val="Heading4"/>
      </w:pPr>
      <w:r w:rsidRPr="00E46195">
        <w:rPr>
          <w:rFonts w:hint="eastAsia"/>
        </w:rPr>
        <w:t>Mesos</w:t>
      </w:r>
    </w:p>
    <w:p w14:paraId="2CFC79A3" w14:textId="77777777" w:rsidR="00375CF0" w:rsidRDefault="00F22D99" w:rsidP="00555F87">
      <w:pPr>
        <w:ind w:firstLine="420"/>
        <w:rPr>
          <w:rFonts w:hint="eastAsia"/>
        </w:rPr>
      </w:pPr>
      <w:bookmarkStart w:id="5" w:name="_Toc308729993"/>
      <w:bookmarkStart w:id="6" w:name="_Toc317023439"/>
      <w:bookmarkStart w:id="7" w:name="_Toc492234174"/>
      <w:r w:rsidRPr="00F22D99">
        <w:rPr>
          <w:rFonts w:hint="eastAsia"/>
        </w:rPr>
        <w:t>Mesos</w:t>
      </w:r>
      <w:r w:rsidRPr="00F22D99">
        <w:rPr>
          <w:rFonts w:hint="eastAsia"/>
        </w:rPr>
        <w:t>是</w:t>
      </w:r>
      <w:r w:rsidRPr="00F22D99">
        <w:rPr>
          <w:rFonts w:hint="eastAsia"/>
        </w:rPr>
        <w:t>Apache</w:t>
      </w:r>
      <w:r w:rsidR="009B4632">
        <w:rPr>
          <w:rFonts w:hint="eastAsia"/>
        </w:rPr>
        <w:t>下的开源分布式资源管理框架，</w:t>
      </w:r>
      <w:r w:rsidRPr="00F22D99">
        <w:rPr>
          <w:rFonts w:hint="eastAsia"/>
        </w:rPr>
        <w:t>被称为是分布式系统的内核。</w:t>
      </w:r>
      <w:r w:rsidRPr="00F22D99">
        <w:rPr>
          <w:rFonts w:hint="eastAsia"/>
        </w:rPr>
        <w:t>Mesos</w:t>
      </w:r>
      <w:r w:rsidRPr="00F22D99">
        <w:rPr>
          <w:rFonts w:hint="eastAsia"/>
        </w:rPr>
        <w:t>最初是由加州大学伯克利分校的</w:t>
      </w:r>
      <w:r w:rsidRPr="00F22D99">
        <w:rPr>
          <w:rFonts w:hint="eastAsia"/>
        </w:rPr>
        <w:t>AMPLab</w:t>
      </w:r>
      <w:r w:rsidRPr="00F22D99">
        <w:rPr>
          <w:rFonts w:hint="eastAsia"/>
        </w:rPr>
        <w:t>开发的，后在</w:t>
      </w:r>
      <w:r w:rsidRPr="00F22D99">
        <w:rPr>
          <w:rFonts w:hint="eastAsia"/>
        </w:rPr>
        <w:t>Twitter</w:t>
      </w:r>
      <w:r w:rsidRPr="00F22D99">
        <w:rPr>
          <w:rFonts w:hint="eastAsia"/>
        </w:rPr>
        <w:t>得到广泛使用。</w:t>
      </w:r>
      <w:r w:rsidRPr="00F22D99">
        <w:rPr>
          <w:rFonts w:hint="eastAsia"/>
        </w:rPr>
        <w:t>Apache Mesos</w:t>
      </w:r>
      <w:r w:rsidRPr="00F22D99">
        <w:rPr>
          <w:rFonts w:hint="eastAsia"/>
        </w:rPr>
        <w:t>是一个通用的集群管理器，起源于</w:t>
      </w:r>
      <w:r w:rsidRPr="00F22D99">
        <w:rPr>
          <w:rFonts w:hint="eastAsia"/>
        </w:rPr>
        <w:t xml:space="preserve"> Google </w:t>
      </w:r>
      <w:r w:rsidRPr="00F22D99">
        <w:rPr>
          <w:rFonts w:hint="eastAsia"/>
        </w:rPr>
        <w:t>的数据中心资源管理系统</w:t>
      </w:r>
      <w:r w:rsidRPr="00F22D99">
        <w:rPr>
          <w:rFonts w:hint="eastAsia"/>
        </w:rPr>
        <w:t>Borg</w:t>
      </w:r>
      <w:r w:rsidRPr="00F22D99">
        <w:rPr>
          <w:rFonts w:hint="eastAsia"/>
        </w:rPr>
        <w:t>。</w:t>
      </w:r>
    </w:p>
    <w:p w14:paraId="668B972A" w14:textId="59B366C1" w:rsidR="00455902" w:rsidRDefault="00555F87" w:rsidP="00F7245F">
      <w:pPr>
        <w:ind w:firstLine="420"/>
      </w:pPr>
      <w:r>
        <w:rPr>
          <w:rFonts w:hint="eastAsia"/>
        </w:rPr>
        <w:t>Spark 2.2.0</w:t>
      </w:r>
      <w:r>
        <w:rPr>
          <w:rFonts w:hint="eastAsia"/>
        </w:rPr>
        <w:t>设计用于</w:t>
      </w:r>
      <w:r>
        <w:rPr>
          <w:rFonts w:hint="eastAsia"/>
        </w:rPr>
        <w:t>Mesos 1.0.0</w:t>
      </w:r>
      <w:r>
        <w:rPr>
          <w:rFonts w:hint="eastAsia"/>
        </w:rPr>
        <w:t>或更高版本，不需要任何特殊的</w:t>
      </w:r>
      <w:r>
        <w:rPr>
          <w:rFonts w:hint="eastAsia"/>
        </w:rPr>
        <w:t>Mesos</w:t>
      </w:r>
      <w:r w:rsidR="009B4632">
        <w:rPr>
          <w:rFonts w:hint="eastAsia"/>
        </w:rPr>
        <w:t>补丁，</w:t>
      </w:r>
      <w:r>
        <w:rPr>
          <w:rFonts w:hint="eastAsia"/>
        </w:rPr>
        <w:t>如果已经运行了</w:t>
      </w:r>
      <w:r>
        <w:rPr>
          <w:rFonts w:hint="eastAsia"/>
        </w:rPr>
        <w:t>Mesos</w:t>
      </w:r>
      <w:r w:rsidR="00375CF0">
        <w:rPr>
          <w:rFonts w:hint="eastAsia"/>
        </w:rPr>
        <w:t>集群，则可以跳过</w:t>
      </w:r>
      <w:r>
        <w:rPr>
          <w:rFonts w:hint="eastAsia"/>
        </w:rPr>
        <w:t>Mesos</w:t>
      </w:r>
      <w:r w:rsidR="00375CF0">
        <w:rPr>
          <w:rFonts w:hint="eastAsia"/>
        </w:rPr>
        <w:t>的</w:t>
      </w:r>
      <w:r w:rsidR="009B4632">
        <w:rPr>
          <w:rFonts w:hint="eastAsia"/>
        </w:rPr>
        <w:t>安装步骤，</w:t>
      </w:r>
      <w:r>
        <w:rPr>
          <w:rFonts w:hint="eastAsia"/>
        </w:rPr>
        <w:t>安装</w:t>
      </w:r>
      <w:r w:rsidR="00375CF0">
        <w:rPr>
          <w:rFonts w:hint="eastAsia"/>
        </w:rPr>
        <w:t>针对</w:t>
      </w:r>
      <w:r w:rsidR="00375CF0">
        <w:rPr>
          <w:rFonts w:hint="eastAsia"/>
        </w:rPr>
        <w:t>Spark</w:t>
      </w:r>
      <w:r w:rsidR="00375CF0">
        <w:rPr>
          <w:rFonts w:hint="eastAsia"/>
        </w:rPr>
        <w:t>的</w:t>
      </w:r>
      <w:r>
        <w:rPr>
          <w:rFonts w:hint="eastAsia"/>
        </w:rPr>
        <w:t>Mesos</w:t>
      </w:r>
      <w:r>
        <w:rPr>
          <w:rFonts w:hint="eastAsia"/>
        </w:rPr>
        <w:t>与其他框架使用的</w:t>
      </w:r>
      <w:r>
        <w:rPr>
          <w:rFonts w:hint="eastAsia"/>
        </w:rPr>
        <w:t>Mesos</w:t>
      </w:r>
      <w:r w:rsidR="006E62E2">
        <w:rPr>
          <w:rFonts w:hint="eastAsia"/>
        </w:rPr>
        <w:t>没有什么不同，</w:t>
      </w:r>
      <w:r>
        <w:rPr>
          <w:rFonts w:hint="eastAsia"/>
        </w:rPr>
        <w:t>可以从源或使用预构建软件包安装</w:t>
      </w:r>
      <w:r>
        <w:rPr>
          <w:rFonts w:hint="eastAsia"/>
        </w:rPr>
        <w:t>Mesos</w:t>
      </w:r>
      <w:r>
        <w:rPr>
          <w:rFonts w:hint="eastAsia"/>
        </w:rPr>
        <w:t>。</w:t>
      </w:r>
      <w:r w:rsidR="00F7245F">
        <w:rPr>
          <w:rFonts w:hint="eastAsia"/>
        </w:rPr>
        <w:t>要使用</w:t>
      </w:r>
      <w:r w:rsidR="00F7245F">
        <w:rPr>
          <w:rFonts w:hint="eastAsia"/>
        </w:rPr>
        <w:t>Spark</w:t>
      </w:r>
      <w:r w:rsidR="00F7245F">
        <w:rPr>
          <w:rFonts w:hint="eastAsia"/>
        </w:rPr>
        <w:t>中的</w:t>
      </w:r>
      <w:r w:rsidR="00F7245F">
        <w:rPr>
          <w:rFonts w:hint="eastAsia"/>
        </w:rPr>
        <w:t>Mesos</w:t>
      </w:r>
      <w:r w:rsidR="00F7245F">
        <w:rPr>
          <w:rFonts w:hint="eastAsia"/>
        </w:rPr>
        <w:t>，需要</w:t>
      </w:r>
      <w:r w:rsidR="0055679C">
        <w:rPr>
          <w:rFonts w:hint="eastAsia"/>
        </w:rPr>
        <w:t>Spark</w:t>
      </w:r>
      <w:r w:rsidR="0055679C">
        <w:rPr>
          <w:rFonts w:hint="eastAsia"/>
        </w:rPr>
        <w:t>二进制包</w:t>
      </w:r>
      <w:r w:rsidR="0055679C">
        <w:rPr>
          <w:rFonts w:hint="eastAsia"/>
        </w:rPr>
        <w:t>在</w:t>
      </w:r>
      <w:r w:rsidR="00F7245F">
        <w:rPr>
          <w:rFonts w:hint="eastAsia"/>
        </w:rPr>
        <w:t>Mesos</w:t>
      </w:r>
      <w:r w:rsidR="0055679C">
        <w:rPr>
          <w:rFonts w:hint="eastAsia"/>
        </w:rPr>
        <w:t>可访问的位置上</w:t>
      </w:r>
      <w:r w:rsidR="00F7245F">
        <w:rPr>
          <w:rFonts w:hint="eastAsia"/>
        </w:rPr>
        <w:t>，并</w:t>
      </w:r>
      <w:r w:rsidR="001540C4">
        <w:rPr>
          <w:rFonts w:hint="eastAsia"/>
        </w:rPr>
        <w:t>将</w:t>
      </w:r>
      <w:r w:rsidR="001540C4">
        <w:rPr>
          <w:rFonts w:hint="eastAsia"/>
        </w:rPr>
        <w:t>Spark</w:t>
      </w:r>
      <w:r w:rsidR="001540C4">
        <w:rPr>
          <w:rFonts w:hint="eastAsia"/>
        </w:rPr>
        <w:t>驱动程序</w:t>
      </w:r>
      <w:r w:rsidR="00F7245F">
        <w:rPr>
          <w:rFonts w:hint="eastAsia"/>
        </w:rPr>
        <w:t>配置连接到</w:t>
      </w:r>
      <w:r w:rsidR="00F7245F">
        <w:rPr>
          <w:rFonts w:hint="eastAsia"/>
        </w:rPr>
        <w:t>Mesos</w:t>
      </w:r>
      <w:r w:rsidR="00195021">
        <w:rPr>
          <w:rFonts w:hint="eastAsia"/>
        </w:rPr>
        <w:t>，或者</w:t>
      </w:r>
      <w:r w:rsidR="00F7245F">
        <w:rPr>
          <w:rFonts w:hint="eastAsia"/>
        </w:rPr>
        <w:t>也可以将</w:t>
      </w:r>
      <w:r w:rsidR="00F7245F">
        <w:rPr>
          <w:rFonts w:hint="eastAsia"/>
        </w:rPr>
        <w:t>Spark</w:t>
      </w:r>
      <w:r w:rsidR="00F7245F">
        <w:rPr>
          <w:rFonts w:hint="eastAsia"/>
        </w:rPr>
        <w:t>安装在所有</w:t>
      </w:r>
      <w:r w:rsidR="00F7245F">
        <w:rPr>
          <w:rFonts w:hint="eastAsia"/>
        </w:rPr>
        <w:t>Mesos</w:t>
      </w:r>
      <w:r w:rsidR="00195021">
        <w:rPr>
          <w:rFonts w:hint="eastAsia"/>
        </w:rPr>
        <w:t>从节点</w:t>
      </w:r>
      <w:r w:rsidR="00F7245F">
        <w:rPr>
          <w:rFonts w:hint="eastAsia"/>
        </w:rPr>
        <w:t>中的相同位置，并将</w:t>
      </w:r>
      <w:r w:rsidR="00F7245F">
        <w:rPr>
          <w:rFonts w:hint="eastAsia"/>
        </w:rPr>
        <w:t>spark.mes</w:t>
      </w:r>
      <w:r w:rsidR="00211E26">
        <w:rPr>
          <w:rFonts w:hint="eastAsia"/>
        </w:rPr>
        <w:t>os.executor.home</w:t>
      </w:r>
      <w:r w:rsidR="00F7245F">
        <w:rPr>
          <w:rFonts w:hint="eastAsia"/>
        </w:rPr>
        <w:t>（默认为</w:t>
      </w:r>
      <w:r w:rsidR="00F7245F">
        <w:rPr>
          <w:rFonts w:hint="eastAsia"/>
        </w:rPr>
        <w:t>SPARK_HOME</w:t>
      </w:r>
      <w:r w:rsidR="00F7245F">
        <w:rPr>
          <w:rFonts w:hint="eastAsia"/>
        </w:rPr>
        <w:t>）配置为指向该位置。</w:t>
      </w:r>
      <w:r w:rsidR="00F7245F">
        <w:rPr>
          <w:rFonts w:hint="eastAsia"/>
        </w:rPr>
        <w:t>Spark</w:t>
      </w:r>
      <w:r w:rsidR="00F7245F">
        <w:rPr>
          <w:rFonts w:hint="eastAsia"/>
        </w:rPr>
        <w:t>软件包可以通过任何</w:t>
      </w:r>
      <w:r w:rsidR="00F7245F">
        <w:rPr>
          <w:rFonts w:hint="eastAsia"/>
        </w:rPr>
        <w:t>Hadoop</w:t>
      </w:r>
      <w:r w:rsidR="00F7245F">
        <w:rPr>
          <w:rFonts w:hint="eastAsia"/>
        </w:rPr>
        <w:t>可访问的</w:t>
      </w:r>
      <w:r w:rsidR="00E25ED8">
        <w:rPr>
          <w:rFonts w:hint="eastAsia"/>
        </w:rPr>
        <w:t>地址</w:t>
      </w:r>
      <w:r w:rsidR="008260E7">
        <w:rPr>
          <w:rFonts w:hint="eastAsia"/>
        </w:rPr>
        <w:t>进行</w:t>
      </w:r>
      <w:r w:rsidR="00F7245F">
        <w:rPr>
          <w:rFonts w:hint="eastAsia"/>
        </w:rPr>
        <w:t>托管，包括</w:t>
      </w:r>
      <w:r w:rsidR="006262D3">
        <w:rPr>
          <w:rFonts w:hint="eastAsia"/>
        </w:rPr>
        <w:t>通过</w:t>
      </w:r>
      <w:r w:rsidR="00952248">
        <w:rPr>
          <w:rFonts w:hint="eastAsia"/>
        </w:rPr>
        <w:t>HTTP</w:t>
      </w:r>
      <w:r w:rsidR="00952248">
        <w:rPr>
          <w:rFonts w:hint="eastAsia"/>
        </w:rPr>
        <w:t>服务方式</w:t>
      </w:r>
      <w:r w:rsidR="006262D3">
        <w:rPr>
          <w:rFonts w:hint="eastAsia"/>
        </w:rPr>
        <w:t>提供</w:t>
      </w:r>
      <w:r w:rsidR="00952248">
        <w:rPr>
          <w:rFonts w:hint="eastAsia"/>
        </w:rPr>
        <w:t>访问</w:t>
      </w:r>
      <w:r w:rsidR="006262D3">
        <w:rPr>
          <w:rFonts w:hint="eastAsia"/>
        </w:rPr>
        <w:t>，</w:t>
      </w:r>
      <w:r w:rsidR="00F7245F">
        <w:rPr>
          <w:rFonts w:hint="eastAsia"/>
        </w:rPr>
        <w:t>要在</w:t>
      </w:r>
      <w:r w:rsidR="00F7245F">
        <w:rPr>
          <w:rFonts w:hint="eastAsia"/>
        </w:rPr>
        <w:t>HDFS</w:t>
      </w:r>
      <w:r w:rsidR="00F7245F">
        <w:rPr>
          <w:rFonts w:hint="eastAsia"/>
        </w:rPr>
        <w:t>上托管，</w:t>
      </w:r>
      <w:r w:rsidR="00012432">
        <w:rPr>
          <w:rFonts w:hint="eastAsia"/>
        </w:rPr>
        <w:t>可以</w:t>
      </w:r>
      <w:r w:rsidR="00F7245F">
        <w:rPr>
          <w:rFonts w:hint="eastAsia"/>
        </w:rPr>
        <w:t>使用</w:t>
      </w:r>
      <w:r w:rsidR="00F7245F">
        <w:rPr>
          <w:rFonts w:hint="eastAsia"/>
        </w:rPr>
        <w:t>Hadoop fs put</w:t>
      </w:r>
      <w:r w:rsidR="00F7245F">
        <w:rPr>
          <w:rFonts w:hint="eastAsia"/>
        </w:rPr>
        <w:t>命令：</w:t>
      </w:r>
      <w:r w:rsidR="00F7245F">
        <w:rPr>
          <w:rFonts w:hint="eastAsia"/>
        </w:rPr>
        <w:t xml:space="preserve"> </w:t>
      </w:r>
    </w:p>
    <w:p w14:paraId="0F7F70E6" w14:textId="60141A19" w:rsidR="00F7245F" w:rsidRDefault="00F7245F" w:rsidP="00631664">
      <w:pPr>
        <w:pStyle w:val="a7"/>
      </w:pPr>
      <w:r>
        <w:rPr>
          <w:rFonts w:hint="eastAsia"/>
        </w:rPr>
        <w:t>hadoop fs -put spark-2.2.0.tar.gz /path/to/spark-2.2.0.tar.gz</w:t>
      </w:r>
    </w:p>
    <w:p w14:paraId="7E3A21EC" w14:textId="69AADE3C" w:rsidR="00825692" w:rsidRPr="00825692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29</w:t>
      </w:r>
      <w:r>
        <w:fldChar w:fldCharType="end"/>
      </w:r>
    </w:p>
    <w:p w14:paraId="4D9F0493" w14:textId="2915A394" w:rsidR="00F7245F" w:rsidRDefault="00F7245F" w:rsidP="00F7245F">
      <w:pPr>
        <w:ind w:firstLine="420"/>
      </w:pPr>
      <w:r>
        <w:rPr>
          <w:rFonts w:hint="eastAsia"/>
        </w:rPr>
        <w:lastRenderedPageBreak/>
        <w:t>如果使用的是</w:t>
      </w:r>
      <w:r>
        <w:rPr>
          <w:rFonts w:hint="eastAsia"/>
        </w:rPr>
        <w:t>Spark</w:t>
      </w:r>
      <w:r>
        <w:rPr>
          <w:rFonts w:hint="eastAsia"/>
        </w:rPr>
        <w:t>的自定义编译版本，则需要使用</w:t>
      </w:r>
      <w:r>
        <w:rPr>
          <w:rFonts w:hint="eastAsia"/>
        </w:rPr>
        <w:t>Spark</w:t>
      </w:r>
      <w:r w:rsidR="00455902">
        <w:rPr>
          <w:rFonts w:hint="eastAsia"/>
        </w:rPr>
        <w:t>源目录</w:t>
      </w:r>
      <w:r w:rsidR="00455902">
        <w:rPr>
          <w:rFonts w:hint="eastAsia"/>
        </w:rPr>
        <w:t>tarball</w:t>
      </w:r>
      <w:r>
        <w:rPr>
          <w:rFonts w:hint="eastAsia"/>
        </w:rPr>
        <w:t>/checkout</w:t>
      </w:r>
      <w:r>
        <w:rPr>
          <w:rFonts w:hint="eastAsia"/>
        </w:rPr>
        <w:t>中包含的</w:t>
      </w:r>
      <w:r>
        <w:rPr>
          <w:rFonts w:hint="eastAsia"/>
        </w:rPr>
        <w:t>dev/make-distribution.sh</w:t>
      </w:r>
      <w:r w:rsidR="00657EEA">
        <w:rPr>
          <w:rFonts w:hint="eastAsia"/>
        </w:rPr>
        <w:t>脚本创建一个包，</w:t>
      </w:r>
      <w:r w:rsidR="005D3E3E">
        <w:rPr>
          <w:rFonts w:hint="eastAsia"/>
        </w:rPr>
        <w:t>其过程包括：</w:t>
      </w:r>
    </w:p>
    <w:p w14:paraId="7AFE1A46" w14:textId="75A201D6" w:rsidR="00F7245F" w:rsidRDefault="00657EEA" w:rsidP="00F7245F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7245F">
        <w:rPr>
          <w:rFonts w:hint="eastAsia"/>
        </w:rPr>
        <w:t>使用这里的说明下载并构建</w:t>
      </w:r>
      <w:r w:rsidR="00F7245F">
        <w:rPr>
          <w:rFonts w:hint="eastAsia"/>
        </w:rPr>
        <w:t>Spark</w:t>
      </w:r>
    </w:p>
    <w:p w14:paraId="0142EF09" w14:textId="7F250571" w:rsidR="00F7245F" w:rsidRDefault="00657EEA" w:rsidP="00F7245F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7245F">
        <w:rPr>
          <w:rFonts w:hint="eastAsia"/>
        </w:rPr>
        <w:t>使用</w:t>
      </w:r>
      <w:r w:rsidR="00F7245F">
        <w:rPr>
          <w:rFonts w:hint="eastAsia"/>
        </w:rPr>
        <w:t>./dev/make-distribution.sh --tgz</w:t>
      </w:r>
      <w:r w:rsidR="00F7245F">
        <w:rPr>
          <w:rFonts w:hint="eastAsia"/>
        </w:rPr>
        <w:t>创建二进制包。</w:t>
      </w:r>
    </w:p>
    <w:p w14:paraId="7FD8ECA1" w14:textId="5D770FF1" w:rsidR="00F7245F" w:rsidRDefault="00657EEA" w:rsidP="00F7245F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F7245F">
        <w:rPr>
          <w:rFonts w:hint="eastAsia"/>
        </w:rPr>
        <w:t>将档案上传到</w:t>
      </w:r>
      <w:r w:rsidR="005D3E3E">
        <w:rPr>
          <w:rFonts w:hint="eastAsia"/>
        </w:rPr>
        <w:t>http</w:t>
      </w:r>
      <w:r w:rsidR="005D3E3E">
        <w:rPr>
          <w:rFonts w:hint="eastAsia"/>
        </w:rPr>
        <w:t>、</w:t>
      </w:r>
      <w:r w:rsidR="005D3E3E">
        <w:rPr>
          <w:rFonts w:hint="eastAsia"/>
        </w:rPr>
        <w:t>s3</w:t>
      </w:r>
      <w:r w:rsidR="005D3E3E">
        <w:rPr>
          <w:rFonts w:hint="eastAsia"/>
        </w:rPr>
        <w:t>或</w:t>
      </w:r>
      <w:r w:rsidR="00F7245F">
        <w:rPr>
          <w:rFonts w:hint="eastAsia"/>
        </w:rPr>
        <w:t>hdfs</w:t>
      </w:r>
    </w:p>
    <w:p w14:paraId="161C6D93" w14:textId="65C5F87D" w:rsidR="00F7245F" w:rsidRDefault="00F7245F" w:rsidP="00F7245F">
      <w:pPr>
        <w:ind w:firstLine="420"/>
      </w:pPr>
      <w:r>
        <w:rPr>
          <w:rFonts w:hint="eastAsia"/>
        </w:rPr>
        <w:t>Mesos</w:t>
      </w:r>
      <w:r>
        <w:rPr>
          <w:rFonts w:hint="eastAsia"/>
        </w:rPr>
        <w:t>的</w:t>
      </w:r>
      <w:r w:rsidR="006262D3">
        <w:rPr>
          <w:rFonts w:hint="eastAsia"/>
        </w:rPr>
        <w:t>主节点</w:t>
      </w:r>
      <w:r>
        <w:rPr>
          <w:rFonts w:hint="eastAsia"/>
        </w:rPr>
        <w:t>的格式为</w:t>
      </w:r>
      <w:r>
        <w:rPr>
          <w:rFonts w:hint="eastAsia"/>
        </w:rPr>
        <w:t>mesos://host:5050</w:t>
      </w:r>
      <w:r w:rsidR="002703C8">
        <w:rPr>
          <w:rFonts w:hint="eastAsia"/>
        </w:rPr>
        <w:t>，这是为</w:t>
      </w:r>
      <w:r w:rsidR="005D3E3E">
        <w:rPr>
          <w:rFonts w:hint="eastAsia"/>
        </w:rPr>
        <w:t>single-master</w:t>
      </w:r>
      <w:r w:rsidR="005D3E3E">
        <w:rPr>
          <w:rFonts w:hint="eastAsia"/>
        </w:rPr>
        <w:t>集群</w:t>
      </w:r>
      <w:r w:rsidR="002703C8">
        <w:rPr>
          <w:rFonts w:hint="eastAsia"/>
        </w:rPr>
        <w:t>；或者</w:t>
      </w:r>
      <w:r>
        <w:rPr>
          <w:rFonts w:hint="eastAsia"/>
        </w:rPr>
        <w:t>mesos://zk://host1:2181,host2:2181,host3:2181/mesos</w:t>
      </w:r>
      <w:r w:rsidR="002703C8">
        <w:rPr>
          <w:rFonts w:hint="eastAsia"/>
        </w:rPr>
        <w:t>，这是为</w:t>
      </w:r>
      <w:r w:rsidR="005D3E3E" w:rsidRPr="005D3E3E">
        <w:t>multi-master</w:t>
      </w:r>
      <w:r w:rsidR="005D3E3E">
        <w:rPr>
          <w:rFonts w:hint="eastAsia"/>
        </w:rPr>
        <w:t>群集，</w:t>
      </w:r>
      <w:r>
        <w:rPr>
          <w:rFonts w:hint="eastAsia"/>
        </w:rPr>
        <w:t>使用</w:t>
      </w:r>
      <w:r>
        <w:rPr>
          <w:rFonts w:hint="eastAsia"/>
        </w:rPr>
        <w:t>ZooKeeper</w:t>
      </w:r>
      <w:r>
        <w:rPr>
          <w:rFonts w:hint="eastAsia"/>
        </w:rPr>
        <w:t>。</w:t>
      </w:r>
    </w:p>
    <w:p w14:paraId="1273249C" w14:textId="56BFDE65" w:rsidR="00F7245F" w:rsidRDefault="00F7245F" w:rsidP="003255B5">
      <w:pPr>
        <w:ind w:firstLine="420"/>
      </w:pPr>
      <w:r>
        <w:rPr>
          <w:rFonts w:hint="eastAsia"/>
        </w:rPr>
        <w:t>在客户端模式下，</w:t>
      </w:r>
      <w:r>
        <w:rPr>
          <w:rFonts w:hint="eastAsia"/>
        </w:rPr>
        <w:t>Spark Mesos</w:t>
      </w:r>
      <w:r>
        <w:rPr>
          <w:rFonts w:hint="eastAsia"/>
        </w:rPr>
        <w:t>框架直接在客户端机</w:t>
      </w:r>
      <w:r w:rsidR="00CF7C36">
        <w:rPr>
          <w:rFonts w:hint="eastAsia"/>
        </w:rPr>
        <w:t>器上启动，并等待驱动程序输出，</w:t>
      </w:r>
      <w:r>
        <w:rPr>
          <w:rFonts w:hint="eastAsia"/>
        </w:rPr>
        <w:t>驱动程序需要在</w:t>
      </w:r>
      <w:r>
        <w:rPr>
          <w:rFonts w:hint="eastAsia"/>
        </w:rPr>
        <w:t>spark-env.sh</w:t>
      </w:r>
      <w:r>
        <w:rPr>
          <w:rFonts w:hint="eastAsia"/>
        </w:rPr>
        <w:t>进行一些配置才能与</w:t>
      </w:r>
      <w:r>
        <w:rPr>
          <w:rFonts w:hint="eastAsia"/>
        </w:rPr>
        <w:t>Mesos</w:t>
      </w:r>
      <w:r w:rsidR="00334F3C">
        <w:rPr>
          <w:rFonts w:hint="eastAsia"/>
        </w:rPr>
        <w:t>正常交互，</w:t>
      </w:r>
      <w:r>
        <w:rPr>
          <w:rFonts w:hint="eastAsia"/>
        </w:rPr>
        <w:t>在</w:t>
      </w:r>
      <w:r>
        <w:rPr>
          <w:rFonts w:hint="eastAsia"/>
        </w:rPr>
        <w:t>spark-env.sh</w:t>
      </w:r>
      <w:r w:rsidR="005D3E3E">
        <w:rPr>
          <w:rFonts w:hint="eastAsia"/>
        </w:rPr>
        <w:t>设置一些环境变量</w:t>
      </w:r>
      <w:r w:rsidR="00334F3C">
        <w:rPr>
          <w:rFonts w:hint="eastAsia"/>
        </w:rPr>
        <w:t>：</w:t>
      </w:r>
    </w:p>
    <w:p w14:paraId="59417756" w14:textId="17DBE934" w:rsidR="000F338B" w:rsidRDefault="00334F3C" w:rsidP="003255B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7245F">
        <w:rPr>
          <w:rFonts w:hint="eastAsia"/>
        </w:rPr>
        <w:t>export MESOS_NATIVE_JAV</w:t>
      </w:r>
      <w:r w:rsidR="005D3E3E">
        <w:rPr>
          <w:rFonts w:hint="eastAsia"/>
        </w:rPr>
        <w:t>A_LIBRARY=&lt;path to libmesos.so&gt;</w:t>
      </w:r>
      <w:r w:rsidR="00F7245F">
        <w:rPr>
          <w:rFonts w:hint="eastAsia"/>
        </w:rPr>
        <w:t>。</w:t>
      </w:r>
    </w:p>
    <w:p w14:paraId="7B2E1D31" w14:textId="77777777" w:rsidR="003255B5" w:rsidRDefault="00F7245F" w:rsidP="003255B5">
      <w:pPr>
        <w:ind w:firstLine="420"/>
        <w:rPr>
          <w:rFonts w:hint="eastAsia"/>
        </w:rPr>
      </w:pPr>
      <w:r w:rsidRPr="000F338B">
        <w:rPr>
          <w:rFonts w:hint="eastAsia"/>
        </w:rPr>
        <w:t>此路径通常为</w:t>
      </w:r>
      <w:r w:rsidRPr="000F338B">
        <w:rPr>
          <w:rFonts w:hint="eastAsia"/>
        </w:rPr>
        <w:t xml:space="preserve">&lt;prefix&gt;/lib/libmesos.so </w:t>
      </w:r>
      <w:r w:rsidRPr="000F338B">
        <w:rPr>
          <w:rFonts w:hint="eastAsia"/>
        </w:rPr>
        <w:t>，默认情况下前缀为</w:t>
      </w:r>
      <w:r w:rsidRPr="000F338B">
        <w:rPr>
          <w:rFonts w:hint="eastAsia"/>
        </w:rPr>
        <w:t xml:space="preserve">/usr/local </w:t>
      </w:r>
      <w:r w:rsidR="00631664" w:rsidRPr="000F338B">
        <w:rPr>
          <w:rFonts w:hint="eastAsia"/>
        </w:rPr>
        <w:t>。</w:t>
      </w:r>
    </w:p>
    <w:p w14:paraId="2EEFAB25" w14:textId="6D2B7992" w:rsidR="00F7245F" w:rsidRDefault="00334F3C" w:rsidP="003255B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7245F">
        <w:rPr>
          <w:rFonts w:hint="eastAsia"/>
        </w:rPr>
        <w:t xml:space="preserve">export SPARK_EXECUTOR_URI=&lt;URL of spark-2.2.0.tar.gz uploaded above&gt; </w:t>
      </w:r>
      <w:r w:rsidR="00F7245F">
        <w:rPr>
          <w:rFonts w:hint="eastAsia"/>
        </w:rPr>
        <w:t>。</w:t>
      </w:r>
    </w:p>
    <w:p w14:paraId="3B858960" w14:textId="77777777" w:rsidR="00F7245F" w:rsidRDefault="00F7245F" w:rsidP="00D633D7">
      <w:pPr>
        <w:ind w:firstLine="420"/>
      </w:pPr>
      <w:r>
        <w:rPr>
          <w:rFonts w:hint="eastAsia"/>
        </w:rPr>
        <w:t>spark.executor.uri</w:t>
      </w:r>
      <w:r>
        <w:rPr>
          <w:rFonts w:hint="eastAsia"/>
        </w:rPr>
        <w:t>设置为</w:t>
      </w:r>
      <w:r>
        <w:rPr>
          <w:rFonts w:hint="eastAsia"/>
        </w:rPr>
        <w:t xml:space="preserve">&lt;URL of spark-2.2.0.tar.gz&gt; </w:t>
      </w:r>
      <w:r>
        <w:rPr>
          <w:rFonts w:hint="eastAsia"/>
        </w:rPr>
        <w:t>。</w:t>
      </w:r>
    </w:p>
    <w:p w14:paraId="0CF4070A" w14:textId="0A249959" w:rsidR="00F7245F" w:rsidRDefault="00F7245F" w:rsidP="00F7245F">
      <w:pPr>
        <w:ind w:firstLine="420"/>
      </w:pPr>
      <w:r>
        <w:rPr>
          <w:rFonts w:hint="eastAsia"/>
        </w:rPr>
        <w:t>现在，当对集群启动</w:t>
      </w:r>
      <w:r>
        <w:rPr>
          <w:rFonts w:hint="eastAsia"/>
        </w:rPr>
        <w:t>Spark</w:t>
      </w:r>
      <w:r>
        <w:rPr>
          <w:rFonts w:hint="eastAsia"/>
        </w:rPr>
        <w:t>应用程序时，在创建</w:t>
      </w:r>
      <w:r>
        <w:rPr>
          <w:rFonts w:hint="eastAsia"/>
        </w:rPr>
        <w:t>SparkContext</w:t>
      </w:r>
      <w:r>
        <w:rPr>
          <w:rFonts w:hint="eastAsia"/>
        </w:rPr>
        <w:t>时传递一个</w:t>
      </w:r>
      <w:r>
        <w:rPr>
          <w:rFonts w:hint="eastAsia"/>
        </w:rPr>
        <w:t>mesos:// URL</w:t>
      </w:r>
      <w:r w:rsidR="00CF7C36">
        <w:rPr>
          <w:rFonts w:hint="eastAsia"/>
        </w:rPr>
        <w:t>地址</w:t>
      </w:r>
      <w:r w:rsidR="00BD3798">
        <w:rPr>
          <w:rFonts w:hint="eastAsia"/>
        </w:rPr>
        <w:t>，</w:t>
      </w:r>
      <w:r>
        <w:rPr>
          <w:rFonts w:hint="eastAsia"/>
        </w:rPr>
        <w:t>例如：</w:t>
      </w:r>
    </w:p>
    <w:p w14:paraId="4D991A23" w14:textId="77777777" w:rsidR="00E521AD" w:rsidRDefault="00E521AD" w:rsidP="00631664">
      <w:pPr>
        <w:pStyle w:val="a7"/>
      </w:pPr>
      <w:r>
        <w:t xml:space="preserve">val conf = new </w:t>
      </w:r>
      <w:proofErr w:type="gramStart"/>
      <w:r>
        <w:t>SparkConf(</w:t>
      </w:r>
      <w:proofErr w:type="gramEnd"/>
      <w:r>
        <w:t>)</w:t>
      </w:r>
    </w:p>
    <w:p w14:paraId="058C8B15" w14:textId="77777777" w:rsidR="00E521AD" w:rsidRDefault="00E521AD" w:rsidP="00631664">
      <w:pPr>
        <w:pStyle w:val="a7"/>
      </w:pPr>
      <w:r>
        <w:t xml:space="preserve">  </w:t>
      </w:r>
      <w:proofErr w:type="gramStart"/>
      <w:r>
        <w:t>.setMaster</w:t>
      </w:r>
      <w:proofErr w:type="gramEnd"/>
      <w:r>
        <w:t>("mesos://HOST:5050")</w:t>
      </w:r>
    </w:p>
    <w:p w14:paraId="7BC05A59" w14:textId="77777777" w:rsidR="00E521AD" w:rsidRDefault="00E521AD" w:rsidP="00631664">
      <w:pPr>
        <w:pStyle w:val="a7"/>
      </w:pPr>
      <w:r>
        <w:t xml:space="preserve">  </w:t>
      </w:r>
      <w:proofErr w:type="gramStart"/>
      <w:r>
        <w:t>.setAppName</w:t>
      </w:r>
      <w:proofErr w:type="gramEnd"/>
      <w:r>
        <w:t>("My app")</w:t>
      </w:r>
    </w:p>
    <w:p w14:paraId="1D57119A" w14:textId="77777777" w:rsidR="00E521AD" w:rsidRDefault="00E521AD" w:rsidP="00631664">
      <w:pPr>
        <w:pStyle w:val="a7"/>
      </w:pPr>
      <w:r>
        <w:t xml:space="preserve">  </w:t>
      </w:r>
      <w:proofErr w:type="gramStart"/>
      <w:r>
        <w:t>.set</w:t>
      </w:r>
      <w:proofErr w:type="gramEnd"/>
      <w:r>
        <w:t>("spark.executor.uri", "&lt;path to spark-2.2.0.tar.gz uploaded above&gt;")</w:t>
      </w:r>
    </w:p>
    <w:p w14:paraId="16BE5ECC" w14:textId="20D62779" w:rsidR="00F7245F" w:rsidRDefault="00E521AD" w:rsidP="00631664">
      <w:pPr>
        <w:pStyle w:val="a7"/>
      </w:pPr>
      <w:r>
        <w:t>val sc = new SparkContext(conf)</w:t>
      </w:r>
    </w:p>
    <w:p w14:paraId="52B50A79" w14:textId="5F38D249" w:rsidR="00825692" w:rsidRPr="00825692" w:rsidRDefault="00825692" w:rsidP="0082569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>STYLEREF 1 \s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4</w:t>
      </w:r>
      <w:r w:rsidR="00C56D57">
        <w:fldChar w:fldCharType="end"/>
      </w:r>
      <w:r w:rsidR="00C56D57">
        <w:t>.</w:t>
      </w:r>
      <w:r w:rsidR="00C56D57">
        <w:fldChar w:fldCharType="begin"/>
      </w:r>
      <w:r w:rsidR="00C56D57">
        <w:instrText xml:space="preserve"> </w:instrText>
      </w:r>
      <w:r w:rsidR="00C56D57">
        <w:rPr>
          <w:rFonts w:hint="eastAsia"/>
        </w:rPr>
        <w:instrText xml:space="preserve">SEQ </w:instrText>
      </w:r>
      <w:r w:rsidR="00C56D57">
        <w:rPr>
          <w:rFonts w:hint="eastAsia"/>
        </w:rPr>
        <w:instrText>代码</w:instrText>
      </w:r>
      <w:r w:rsidR="00C56D57">
        <w:rPr>
          <w:rFonts w:hint="eastAsia"/>
        </w:rPr>
        <w:instrText xml:space="preserve"> \* ARABIC \s 1</w:instrText>
      </w:r>
      <w:r w:rsidR="00C56D57">
        <w:instrText xml:space="preserve"> </w:instrText>
      </w:r>
      <w:r w:rsidR="00C56D57">
        <w:fldChar w:fldCharType="separate"/>
      </w:r>
      <w:r w:rsidR="00C56D57">
        <w:rPr>
          <w:noProof/>
        </w:rPr>
        <w:t>61</w:t>
      </w:r>
      <w:r w:rsidR="00C56D57">
        <w:fldChar w:fldCharType="end"/>
      </w:r>
    </w:p>
    <w:p w14:paraId="42427DC8" w14:textId="4BB828E1" w:rsidR="00F7245F" w:rsidRDefault="00F7245F" w:rsidP="00F7245F">
      <w:pPr>
        <w:ind w:firstLine="420"/>
      </w:pPr>
      <w:r>
        <w:rPr>
          <w:rFonts w:hint="eastAsia"/>
        </w:rPr>
        <w:t>运行</w:t>
      </w:r>
      <w:r w:rsidR="00BD3798">
        <w:rPr>
          <w:rFonts w:hint="eastAsia"/>
        </w:rPr>
        <w:t>交互界面</w:t>
      </w:r>
      <w:r>
        <w:rPr>
          <w:rFonts w:hint="eastAsia"/>
        </w:rPr>
        <w:t>时，</w:t>
      </w:r>
      <w:r>
        <w:rPr>
          <w:rFonts w:hint="eastAsia"/>
        </w:rPr>
        <w:t>spark.executor.uri</w:t>
      </w:r>
      <w:r>
        <w:rPr>
          <w:rFonts w:hint="eastAsia"/>
        </w:rPr>
        <w:t>参数从</w:t>
      </w:r>
      <w:r>
        <w:rPr>
          <w:rFonts w:hint="eastAsia"/>
        </w:rPr>
        <w:t>SPARK_EXECUTOR_URI</w:t>
      </w:r>
      <w:r>
        <w:rPr>
          <w:rFonts w:hint="eastAsia"/>
        </w:rPr>
        <w:t>继承，因此不需要作为系统属性冗余地传入。</w:t>
      </w:r>
    </w:p>
    <w:p w14:paraId="32579FD4" w14:textId="02703614" w:rsidR="00F7245F" w:rsidRDefault="00F7245F" w:rsidP="00631664">
      <w:pPr>
        <w:pStyle w:val="a7"/>
      </w:pPr>
      <w:r>
        <w:t xml:space="preserve"> </w:t>
      </w:r>
      <w:proofErr w:type="gramStart"/>
      <w:r>
        <w:t>./</w:t>
      </w:r>
      <w:proofErr w:type="gramEnd"/>
      <w:r>
        <w:t xml:space="preserve">bin/spark-shell --master mesos://host:5050 </w:t>
      </w:r>
    </w:p>
    <w:p w14:paraId="25D741AF" w14:textId="4D44431A" w:rsidR="00825692" w:rsidRPr="00825692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30</w:t>
      </w:r>
      <w:r>
        <w:fldChar w:fldCharType="end"/>
      </w:r>
    </w:p>
    <w:p w14:paraId="56F1B4A6" w14:textId="517C36CB" w:rsidR="00A901CF" w:rsidRDefault="00F7245F" w:rsidP="00F7245F">
      <w:pPr>
        <w:ind w:firstLine="420"/>
      </w:pPr>
      <w:r>
        <w:rPr>
          <w:rFonts w:hint="eastAsia"/>
        </w:rPr>
        <w:t>Spark on Mesos</w:t>
      </w:r>
      <w:r>
        <w:rPr>
          <w:rFonts w:hint="eastAsia"/>
        </w:rPr>
        <w:t>还支持</w:t>
      </w:r>
      <w:r w:rsidR="003F039E">
        <w:rPr>
          <w:rFonts w:hint="eastAsia"/>
        </w:rPr>
        <w:t>cluster</w:t>
      </w:r>
      <w:r>
        <w:rPr>
          <w:rFonts w:hint="eastAsia"/>
        </w:rPr>
        <w:t>模式，驱动程序在群集中启动，客户端可以从</w:t>
      </w:r>
      <w:r>
        <w:rPr>
          <w:rFonts w:hint="eastAsia"/>
        </w:rPr>
        <w:t>Mesos Web UI</w:t>
      </w:r>
      <w:r>
        <w:rPr>
          <w:rFonts w:hint="eastAsia"/>
        </w:rPr>
        <w:t>中找到驱动程序的结果。要使用</w:t>
      </w:r>
      <w:r w:rsidR="00E96D0E">
        <w:rPr>
          <w:rFonts w:hint="eastAsia"/>
        </w:rPr>
        <w:t>cluster</w:t>
      </w:r>
      <w:r>
        <w:rPr>
          <w:rFonts w:hint="eastAsia"/>
        </w:rPr>
        <w:t>模式，必须通过</w:t>
      </w:r>
      <w:r>
        <w:rPr>
          <w:rFonts w:hint="eastAsia"/>
        </w:rPr>
        <w:t>sbin/start-mesos-dispatcher.sh</w:t>
      </w:r>
      <w:r>
        <w:rPr>
          <w:rFonts w:hint="eastAsia"/>
        </w:rPr>
        <w:t>脚本启动群集中的</w:t>
      </w:r>
      <w:r>
        <w:rPr>
          <w:rFonts w:hint="eastAsia"/>
        </w:rPr>
        <w:t>sbin/start-mesos-dispatcher.sh</w:t>
      </w:r>
      <w:r>
        <w:rPr>
          <w:rFonts w:hint="eastAsia"/>
        </w:rPr>
        <w:t>，传入</w:t>
      </w:r>
      <w:r>
        <w:rPr>
          <w:rFonts w:hint="eastAsia"/>
        </w:rPr>
        <w:t>Mesos</w:t>
      </w:r>
      <w:r w:rsidR="00E96D0E">
        <w:rPr>
          <w:rFonts w:hint="eastAsia"/>
        </w:rPr>
        <w:t>主节点地址，例如</w:t>
      </w:r>
      <w:r>
        <w:rPr>
          <w:rFonts w:hint="eastAsia"/>
        </w:rPr>
        <w:t>mesos</w:t>
      </w:r>
      <w:r>
        <w:rPr>
          <w:rFonts w:hint="eastAsia"/>
        </w:rPr>
        <w:t>：</w:t>
      </w:r>
      <w:r>
        <w:rPr>
          <w:rFonts w:hint="eastAsia"/>
        </w:rPr>
        <w:t>// host</w:t>
      </w:r>
      <w:r>
        <w:rPr>
          <w:rFonts w:hint="eastAsia"/>
        </w:rPr>
        <w:t>：</w:t>
      </w:r>
      <w:r>
        <w:rPr>
          <w:rFonts w:hint="eastAsia"/>
        </w:rPr>
        <w:t>5050</w:t>
      </w:r>
      <w:r w:rsidR="00262411">
        <w:rPr>
          <w:rFonts w:hint="eastAsia"/>
        </w:rPr>
        <w:t>，</w:t>
      </w:r>
      <w:r>
        <w:rPr>
          <w:rFonts w:hint="eastAsia"/>
        </w:rPr>
        <w:t>这将在主机上启动</w:t>
      </w:r>
      <w:r>
        <w:rPr>
          <w:rFonts w:hint="eastAsia"/>
        </w:rPr>
        <w:t>MesosClusterDispatcher</w:t>
      </w:r>
      <w:r w:rsidR="00D92E29">
        <w:rPr>
          <w:rFonts w:hint="eastAsia"/>
        </w:rPr>
        <w:t>守护程序</w:t>
      </w:r>
      <w:r w:rsidR="00262411">
        <w:rPr>
          <w:rFonts w:hint="eastAsia"/>
        </w:rPr>
        <w:t>，</w:t>
      </w:r>
      <w:r>
        <w:rPr>
          <w:rFonts w:hint="eastAsia"/>
        </w:rPr>
        <w:t>如果喜欢使用</w:t>
      </w:r>
      <w:r>
        <w:rPr>
          <w:rFonts w:hint="eastAsia"/>
        </w:rPr>
        <w:t>Marathon</w:t>
      </w:r>
      <w:r>
        <w:rPr>
          <w:rFonts w:hint="eastAsia"/>
        </w:rPr>
        <w:t>运行</w:t>
      </w:r>
      <w:r>
        <w:rPr>
          <w:rFonts w:hint="eastAsia"/>
        </w:rPr>
        <w:t xml:space="preserve">MesosClusterDispatcher </w:t>
      </w:r>
      <w:r>
        <w:rPr>
          <w:rFonts w:hint="eastAsia"/>
        </w:rPr>
        <w:t>，则需要在前台运行</w:t>
      </w:r>
      <w:r>
        <w:rPr>
          <w:rFonts w:hint="eastAsia"/>
        </w:rPr>
        <w:t>MesosClusterDispatcher</w:t>
      </w:r>
      <w:r w:rsidR="00262411">
        <w:rPr>
          <w:rFonts w:hint="eastAsia"/>
        </w:rPr>
        <w:t>，例如</w:t>
      </w:r>
    </w:p>
    <w:p w14:paraId="559873DA" w14:textId="77C9F003" w:rsidR="00A901CF" w:rsidRDefault="00F7245F" w:rsidP="00631664">
      <w:pPr>
        <w:pStyle w:val="a7"/>
      </w:pPr>
      <w:r>
        <w:rPr>
          <w:rFonts w:hint="eastAsia"/>
        </w:rPr>
        <w:t xml:space="preserve">bin/spark-class </w:t>
      </w:r>
      <w:proofErr w:type="gramStart"/>
      <w:r>
        <w:rPr>
          <w:rFonts w:hint="eastAsia"/>
        </w:rPr>
        <w:t>org.apache</w:t>
      </w:r>
      <w:proofErr w:type="gramEnd"/>
      <w:r>
        <w:rPr>
          <w:rFonts w:hint="eastAsia"/>
        </w:rPr>
        <w:t>.spark.depl</w:t>
      </w:r>
      <w:r w:rsidR="00A901CF">
        <w:rPr>
          <w:rFonts w:hint="eastAsia"/>
        </w:rPr>
        <w:t>oy.mesos.MesosClusterDispatcher</w:t>
      </w:r>
    </w:p>
    <w:p w14:paraId="1909ACF6" w14:textId="57B8BE4F" w:rsidR="00825692" w:rsidRPr="00825692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31</w:t>
      </w:r>
      <w:r>
        <w:fldChar w:fldCharType="end"/>
      </w:r>
    </w:p>
    <w:p w14:paraId="2A70746F" w14:textId="6AC52511" w:rsidR="00F7245F" w:rsidRDefault="00F7097D" w:rsidP="00F7097D">
      <w:pPr>
        <w:ind w:firstLine="420"/>
      </w:pPr>
      <w:r>
        <w:rPr>
          <w:rFonts w:hint="eastAsia"/>
        </w:rPr>
        <w:t>MesosClusterDispatcher</w:t>
      </w:r>
      <w:r>
        <w:rPr>
          <w:rFonts w:hint="eastAsia"/>
        </w:rPr>
        <w:t>还支持将恢复状态写入</w:t>
      </w:r>
      <w:r>
        <w:rPr>
          <w:rFonts w:hint="eastAsia"/>
        </w:rPr>
        <w:t>Zookeeper</w:t>
      </w:r>
      <w:r>
        <w:rPr>
          <w:rFonts w:hint="eastAsia"/>
        </w:rPr>
        <w:t>。这将使</w:t>
      </w:r>
      <w:r>
        <w:rPr>
          <w:rFonts w:hint="eastAsia"/>
        </w:rPr>
        <w:t>MesosClusterDispatcher</w:t>
      </w:r>
      <w:r w:rsidR="00AE6C78">
        <w:rPr>
          <w:rFonts w:hint="eastAsia"/>
        </w:rPr>
        <w:t>能够在重新启动时恢复所有已提交并正在运行的容器，为了启用此恢复模式，我们</w:t>
      </w:r>
      <w:r>
        <w:rPr>
          <w:rFonts w:hint="eastAsia"/>
        </w:rPr>
        <w:t>可以通过</w:t>
      </w:r>
      <w:r w:rsidR="00446910">
        <w:rPr>
          <w:rFonts w:hint="eastAsia"/>
        </w:rPr>
        <w:t>spark-env</w:t>
      </w:r>
      <w:r w:rsidR="00446910">
        <w:rPr>
          <w:rFonts w:hint="eastAsia"/>
        </w:rPr>
        <w:t>中</w:t>
      </w:r>
      <w:r w:rsidR="00446910">
        <w:rPr>
          <w:rFonts w:hint="eastAsia"/>
        </w:rPr>
        <w:t>的</w:t>
      </w:r>
      <w:r w:rsidR="00446910">
        <w:rPr>
          <w:rFonts w:hint="eastAsia"/>
        </w:rPr>
        <w:t>SPARK_DAEMON_JAVA_OPTS</w:t>
      </w:r>
      <w:r>
        <w:rPr>
          <w:rFonts w:hint="eastAsia"/>
        </w:rPr>
        <w:t>配置</w:t>
      </w:r>
      <w:r>
        <w:rPr>
          <w:rFonts w:hint="eastAsia"/>
        </w:rPr>
        <w:t>spark.deploy.recoveryMode</w:t>
      </w:r>
      <w:r w:rsidR="00A075B5">
        <w:rPr>
          <w:rFonts w:hint="eastAsia"/>
        </w:rPr>
        <w:t>以及</w:t>
      </w:r>
      <w:r>
        <w:rPr>
          <w:rFonts w:hint="eastAsia"/>
        </w:rPr>
        <w:t>spark.deploy.zookeeper</w:t>
      </w:r>
      <w:r w:rsidR="00D23CE5">
        <w:rPr>
          <w:rFonts w:hint="eastAsia"/>
        </w:rPr>
        <w:t>.</w:t>
      </w:r>
      <w:r>
        <w:rPr>
          <w:rFonts w:hint="eastAsia"/>
        </w:rPr>
        <w:t>*</w:t>
      </w:r>
      <w:r w:rsidR="00446910">
        <w:rPr>
          <w:rFonts w:hint="eastAsia"/>
        </w:rPr>
        <w:t>。</w:t>
      </w:r>
      <w:r>
        <w:rPr>
          <w:rFonts w:hint="eastAsia"/>
        </w:rPr>
        <w:t>我们</w:t>
      </w:r>
      <w:r>
        <w:rPr>
          <w:rFonts w:hint="eastAsia"/>
        </w:rPr>
        <w:t>还可以通过在</w:t>
      </w:r>
      <w:r>
        <w:rPr>
          <w:rFonts w:hint="eastAsia"/>
        </w:rPr>
        <w:t>spark-env</w:t>
      </w:r>
      <w:r>
        <w:rPr>
          <w:rFonts w:hint="eastAsia"/>
        </w:rPr>
        <w:t>中设置环境变量</w:t>
      </w:r>
      <w:r>
        <w:rPr>
          <w:rFonts w:hint="eastAsia"/>
        </w:rPr>
        <w:t>SPARK_DAEMON_CLASSPATH</w:t>
      </w:r>
      <w:r>
        <w:rPr>
          <w:rFonts w:hint="eastAsia"/>
        </w:rPr>
        <w:t>来指定</w:t>
      </w:r>
      <w:r>
        <w:rPr>
          <w:rFonts w:hint="eastAsia"/>
        </w:rPr>
        <w:t>MesosClusterDispatcher</w:t>
      </w:r>
      <w:r>
        <w:rPr>
          <w:rFonts w:hint="eastAsia"/>
        </w:rPr>
        <w:t>在类路径中所需的任何其他</w:t>
      </w:r>
      <w:r>
        <w:rPr>
          <w:rFonts w:hint="eastAsia"/>
        </w:rPr>
        <w:t>jar</w:t>
      </w:r>
      <w:r w:rsidR="00F7245F">
        <w:rPr>
          <w:rFonts w:hint="eastAsia"/>
        </w:rPr>
        <w:t>。</w:t>
      </w:r>
    </w:p>
    <w:p w14:paraId="5B303891" w14:textId="1DE06C86" w:rsidR="00F7245F" w:rsidRDefault="00F51D52" w:rsidP="00F7245F">
      <w:pPr>
        <w:ind w:firstLine="420"/>
      </w:pPr>
      <w:r>
        <w:rPr>
          <w:rFonts w:hint="eastAsia"/>
        </w:rPr>
        <w:t>对于</w:t>
      </w:r>
      <w:r>
        <w:rPr>
          <w:rFonts w:hint="eastAsia"/>
        </w:rPr>
        <w:t>client</w:t>
      </w:r>
      <w:r w:rsidR="00F7245F">
        <w:rPr>
          <w:rFonts w:hint="eastAsia"/>
        </w:rPr>
        <w:t>，可以通过运行</w:t>
      </w:r>
      <w:r w:rsidR="00F7245F">
        <w:rPr>
          <w:rFonts w:hint="eastAsia"/>
        </w:rPr>
        <w:t>spark-submit</w:t>
      </w:r>
      <w:r w:rsidR="00F7245F">
        <w:rPr>
          <w:rFonts w:hint="eastAsia"/>
        </w:rPr>
        <w:t>并将</w:t>
      </w:r>
      <w:r>
        <w:rPr>
          <w:rFonts w:hint="eastAsia"/>
        </w:rPr>
        <w:t>主节点地址</w:t>
      </w:r>
      <w:r w:rsidR="00F7245F">
        <w:rPr>
          <w:rFonts w:hint="eastAsia"/>
        </w:rPr>
        <w:t>指定到</w:t>
      </w:r>
      <w:r w:rsidR="00F7245F">
        <w:rPr>
          <w:rFonts w:hint="eastAsia"/>
        </w:rPr>
        <w:t>MesosClusterDispatcher</w:t>
      </w:r>
      <w:r w:rsidR="00F7245F">
        <w:rPr>
          <w:rFonts w:hint="eastAsia"/>
        </w:rPr>
        <w:t>的</w:t>
      </w:r>
      <w:r w:rsidR="00F7245F">
        <w:rPr>
          <w:rFonts w:hint="eastAsia"/>
        </w:rPr>
        <w:t>URL</w:t>
      </w:r>
      <w:r>
        <w:rPr>
          <w:rFonts w:hint="eastAsia"/>
        </w:rPr>
        <w:t>，例如</w:t>
      </w:r>
      <w:r w:rsidR="00F7245F">
        <w:rPr>
          <w:rFonts w:hint="eastAsia"/>
        </w:rPr>
        <w:t>mesos</w:t>
      </w:r>
      <w:r>
        <w:rPr>
          <w:rFonts w:hint="eastAsia"/>
        </w:rPr>
        <w:t>://</w:t>
      </w:r>
      <w:r w:rsidR="00F7245F">
        <w:rPr>
          <w:rFonts w:hint="eastAsia"/>
        </w:rPr>
        <w:t>dispatcher</w:t>
      </w:r>
      <w:r>
        <w:rPr>
          <w:rFonts w:hint="eastAsia"/>
        </w:rPr>
        <w:t>:</w:t>
      </w:r>
      <w:r w:rsidR="00F7245F">
        <w:rPr>
          <w:rFonts w:hint="eastAsia"/>
        </w:rPr>
        <w:t>7077</w:t>
      </w:r>
      <w:r w:rsidR="00F7245F">
        <w:rPr>
          <w:rFonts w:hint="eastAsia"/>
        </w:rPr>
        <w:t>，向</w:t>
      </w:r>
      <w:r w:rsidR="00F7245F">
        <w:rPr>
          <w:rFonts w:hint="eastAsia"/>
        </w:rPr>
        <w:t>Mesos</w:t>
      </w:r>
      <w:r w:rsidR="00F7245F">
        <w:rPr>
          <w:rFonts w:hint="eastAsia"/>
        </w:rPr>
        <w:t>集群提交作业</w:t>
      </w:r>
      <w:r>
        <w:rPr>
          <w:rFonts w:hint="eastAsia"/>
        </w:rPr>
        <w:t>，</w:t>
      </w:r>
      <w:r w:rsidR="00F7245F">
        <w:rPr>
          <w:rFonts w:hint="eastAsia"/>
        </w:rPr>
        <w:t>可以在</w:t>
      </w:r>
      <w:r w:rsidR="00F7245F">
        <w:rPr>
          <w:rFonts w:hint="eastAsia"/>
        </w:rPr>
        <w:t>Spark</w:t>
      </w:r>
      <w:r w:rsidR="00F7245F">
        <w:rPr>
          <w:rFonts w:hint="eastAsia"/>
        </w:rPr>
        <w:t>群集</w:t>
      </w:r>
      <w:r w:rsidR="00F7245F">
        <w:rPr>
          <w:rFonts w:hint="eastAsia"/>
        </w:rPr>
        <w:t>Web UI</w:t>
      </w:r>
      <w:r w:rsidR="001F3D62">
        <w:rPr>
          <w:rFonts w:hint="eastAsia"/>
        </w:rPr>
        <w:t>上查看驱动程序状态，</w:t>
      </w:r>
      <w:r w:rsidR="00F7245F">
        <w:rPr>
          <w:rFonts w:hint="eastAsia"/>
        </w:rPr>
        <w:t>例如：</w:t>
      </w:r>
    </w:p>
    <w:p w14:paraId="6136F6A7" w14:textId="4D7F0F96" w:rsidR="001F3D62" w:rsidRDefault="00F7245F" w:rsidP="00631664">
      <w:pPr>
        <w:pStyle w:val="a7"/>
      </w:pPr>
      <w:r>
        <w:t>.</w:t>
      </w:r>
      <w:r w:rsidR="001F3D62" w:rsidRPr="001F3D62">
        <w:t xml:space="preserve"> </w:t>
      </w:r>
      <w:proofErr w:type="gramStart"/>
      <w:r w:rsidR="001F3D62">
        <w:t>./</w:t>
      </w:r>
      <w:proofErr w:type="gramEnd"/>
      <w:r w:rsidR="001F3D62">
        <w:t>bin/spark-submit \</w:t>
      </w:r>
    </w:p>
    <w:p w14:paraId="14A15FDA" w14:textId="77777777" w:rsidR="001F3D62" w:rsidRDefault="001F3D62" w:rsidP="00631664">
      <w:pPr>
        <w:pStyle w:val="a7"/>
      </w:pPr>
      <w:r>
        <w:t xml:space="preserve">  --class </w:t>
      </w:r>
      <w:proofErr w:type="gramStart"/>
      <w:r>
        <w:t>org.apache</w:t>
      </w:r>
      <w:proofErr w:type="gramEnd"/>
      <w:r>
        <w:t>.spark.examples.SparkPi \</w:t>
      </w:r>
    </w:p>
    <w:p w14:paraId="0DE6F95A" w14:textId="77777777" w:rsidR="001F3D62" w:rsidRDefault="001F3D62" w:rsidP="00631664">
      <w:pPr>
        <w:pStyle w:val="a7"/>
      </w:pPr>
      <w:r>
        <w:lastRenderedPageBreak/>
        <w:t xml:space="preserve">  --master mesos://207.184.161.138:7077 \</w:t>
      </w:r>
    </w:p>
    <w:p w14:paraId="70F8AC49" w14:textId="77777777" w:rsidR="001F3D62" w:rsidRDefault="001F3D62" w:rsidP="00631664">
      <w:pPr>
        <w:pStyle w:val="a7"/>
      </w:pPr>
      <w:r>
        <w:t xml:space="preserve">  --deploy-mode cluster \</w:t>
      </w:r>
    </w:p>
    <w:p w14:paraId="0EF66E60" w14:textId="77777777" w:rsidR="001F3D62" w:rsidRDefault="001F3D62" w:rsidP="00631664">
      <w:pPr>
        <w:pStyle w:val="a7"/>
      </w:pPr>
      <w:r>
        <w:t xml:space="preserve">  --supervise \</w:t>
      </w:r>
    </w:p>
    <w:p w14:paraId="1EF5041C" w14:textId="77777777" w:rsidR="001F3D62" w:rsidRDefault="001F3D62" w:rsidP="00631664">
      <w:pPr>
        <w:pStyle w:val="a7"/>
      </w:pPr>
      <w:r>
        <w:t xml:space="preserve">  --executor-memory 20G \</w:t>
      </w:r>
    </w:p>
    <w:p w14:paraId="38AB7898" w14:textId="77777777" w:rsidR="001F3D62" w:rsidRDefault="001F3D62" w:rsidP="00631664">
      <w:pPr>
        <w:pStyle w:val="a7"/>
      </w:pPr>
      <w:r>
        <w:t xml:space="preserve">  --total-executor-cores 100 \</w:t>
      </w:r>
    </w:p>
    <w:p w14:paraId="253E3191" w14:textId="77777777" w:rsidR="001F3D62" w:rsidRDefault="001F3D62" w:rsidP="00631664">
      <w:pPr>
        <w:pStyle w:val="a7"/>
      </w:pPr>
      <w:r>
        <w:t xml:space="preserve">  http://path/to/examples.jar \</w:t>
      </w:r>
    </w:p>
    <w:p w14:paraId="1509FC8A" w14:textId="1E200DB9" w:rsidR="00F7245F" w:rsidRDefault="001F3D62" w:rsidP="00631664">
      <w:pPr>
        <w:pStyle w:val="a7"/>
      </w:pPr>
      <w:r>
        <w:t xml:space="preserve">  1000</w:t>
      </w:r>
    </w:p>
    <w:p w14:paraId="4EBB4441" w14:textId="5ECF141C" w:rsidR="00012432" w:rsidRPr="00012432" w:rsidRDefault="00012432" w:rsidP="00012432">
      <w:pPr>
        <w:pStyle w:val="Caption"/>
      </w:pP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命令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32</w:t>
      </w:r>
      <w:r>
        <w:fldChar w:fldCharType="end"/>
      </w:r>
    </w:p>
    <w:p w14:paraId="1C1F640C" w14:textId="77777777" w:rsidR="001F3D62" w:rsidRDefault="001F3D62" w:rsidP="00B65D3D">
      <w:pPr>
        <w:pStyle w:val="a0"/>
        <w:spacing w:before="156"/>
      </w:pPr>
      <w:r>
        <w:rPr>
          <w:rFonts w:hint="eastAsia"/>
        </w:rPr>
        <w:t>注意</w:t>
      </w:r>
    </w:p>
    <w:p w14:paraId="3B29F34E" w14:textId="3D9F15CE" w:rsidR="00F7245F" w:rsidRDefault="00F7245F" w:rsidP="004D7EF1">
      <w:pPr>
        <w:ind w:firstLine="420"/>
      </w:pPr>
      <w:r>
        <w:rPr>
          <w:rFonts w:hint="eastAsia"/>
        </w:rPr>
        <w:t>传递给</w:t>
      </w:r>
      <w:r>
        <w:rPr>
          <w:rFonts w:hint="eastAsia"/>
        </w:rPr>
        <w:t>spark-submit</w:t>
      </w:r>
      <w:r>
        <w:rPr>
          <w:rFonts w:hint="eastAsia"/>
        </w:rPr>
        <w:t>的</w:t>
      </w:r>
      <w:r>
        <w:rPr>
          <w:rFonts w:hint="eastAsia"/>
        </w:rPr>
        <w:t>jar</w:t>
      </w:r>
      <w:r>
        <w:rPr>
          <w:rFonts w:hint="eastAsia"/>
        </w:rPr>
        <w:t>或</w:t>
      </w:r>
      <w:r w:rsidR="0018609F">
        <w:rPr>
          <w:rFonts w:hint="eastAsia"/>
        </w:rPr>
        <w:t>P</w:t>
      </w:r>
      <w:r>
        <w:rPr>
          <w:rFonts w:hint="eastAsia"/>
        </w:rPr>
        <w:t>ython</w:t>
      </w:r>
      <w:r>
        <w:rPr>
          <w:rFonts w:hint="eastAsia"/>
        </w:rPr>
        <w:t>文件应该是</w:t>
      </w:r>
      <w:r>
        <w:rPr>
          <w:rFonts w:hint="eastAsia"/>
        </w:rPr>
        <w:t>Mesos</w:t>
      </w:r>
      <w:r w:rsidR="0018609F">
        <w:rPr>
          <w:rFonts w:hint="eastAsia"/>
        </w:rPr>
        <w:t>从节点</w:t>
      </w:r>
      <w:r>
        <w:rPr>
          <w:rFonts w:hint="eastAsia"/>
        </w:rPr>
        <w:t>可访问的</w:t>
      </w:r>
      <w:r w:rsidR="0018609F">
        <w:rPr>
          <w:rFonts w:hint="eastAsia"/>
        </w:rPr>
        <w:t>地址</w:t>
      </w:r>
      <w:r>
        <w:rPr>
          <w:rFonts w:hint="eastAsia"/>
        </w:rPr>
        <w:t>，因为</w:t>
      </w:r>
      <w:r>
        <w:rPr>
          <w:rFonts w:hint="eastAsia"/>
        </w:rPr>
        <w:t>Spark</w:t>
      </w:r>
      <w:r>
        <w:rPr>
          <w:rFonts w:hint="eastAsia"/>
        </w:rPr>
        <w:t>驱动程序不会自动上传本地</w:t>
      </w:r>
      <w:r>
        <w:rPr>
          <w:rFonts w:hint="eastAsia"/>
        </w:rPr>
        <w:t>jar</w:t>
      </w:r>
      <w:r>
        <w:rPr>
          <w:rFonts w:hint="eastAsia"/>
        </w:rPr>
        <w:t>。</w:t>
      </w:r>
    </w:p>
    <w:p w14:paraId="375B255C" w14:textId="695D0242" w:rsidR="00F7245F" w:rsidRDefault="00F7245F" w:rsidP="00F7245F">
      <w:pPr>
        <w:ind w:firstLine="420"/>
      </w:pPr>
      <w:r>
        <w:rPr>
          <w:rFonts w:hint="eastAsia"/>
        </w:rPr>
        <w:t>Spark</w:t>
      </w:r>
      <w:r>
        <w:rPr>
          <w:rFonts w:hint="eastAsia"/>
        </w:rPr>
        <w:t>可以通过两种模式运行</w:t>
      </w:r>
      <w:r>
        <w:rPr>
          <w:rFonts w:hint="eastAsia"/>
        </w:rPr>
        <w:t>Mesos</w:t>
      </w:r>
      <w:r>
        <w:rPr>
          <w:rFonts w:hint="eastAsia"/>
        </w:rPr>
        <w:t>：“粗粒度”（默认）和“细粒度”（不推荐使用）。“粗粒度”模式下，每个</w:t>
      </w:r>
      <w:r>
        <w:rPr>
          <w:rFonts w:hint="eastAsia"/>
        </w:rPr>
        <w:t>Spark</w:t>
      </w:r>
      <w:r>
        <w:rPr>
          <w:rFonts w:hint="eastAsia"/>
        </w:rPr>
        <w:t>执行程序作为单个</w:t>
      </w:r>
      <w:r>
        <w:rPr>
          <w:rFonts w:hint="eastAsia"/>
        </w:rPr>
        <w:t>Mesos</w:t>
      </w:r>
      <w:r w:rsidR="00A523D3">
        <w:rPr>
          <w:rFonts w:hint="eastAsia"/>
        </w:rPr>
        <w:t>任务运行，</w:t>
      </w:r>
      <w:r>
        <w:rPr>
          <w:rFonts w:hint="eastAsia"/>
        </w:rPr>
        <w:t>Spark</w:t>
      </w:r>
      <w:r>
        <w:rPr>
          <w:rFonts w:hint="eastAsia"/>
        </w:rPr>
        <w:t>执行器的大小根据以下配置变量：</w:t>
      </w:r>
    </w:p>
    <w:p w14:paraId="3EB50C2B" w14:textId="3533241A" w:rsidR="00F7245F" w:rsidRPr="00C35E81" w:rsidRDefault="00C35E81" w:rsidP="00C35E8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7245F">
        <w:rPr>
          <w:rFonts w:hint="eastAsia"/>
        </w:rPr>
        <w:t>执行程序内</w:t>
      </w:r>
      <w:r w:rsidR="00F7245F" w:rsidRPr="00C35E81">
        <w:rPr>
          <w:rFonts w:hint="eastAsia"/>
        </w:rPr>
        <w:t>存：</w:t>
      </w:r>
      <w:r w:rsidR="00F7245F" w:rsidRPr="00C35E81">
        <w:rPr>
          <w:rFonts w:hint="eastAsia"/>
        </w:rPr>
        <w:t>spark.executor.memory</w:t>
      </w:r>
    </w:p>
    <w:p w14:paraId="42A0ADFB" w14:textId="4ED52E1B" w:rsidR="00F7245F" w:rsidRPr="00C35E81" w:rsidRDefault="00C35E81" w:rsidP="00C35E8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7245F" w:rsidRPr="00C35E81">
        <w:rPr>
          <w:rFonts w:hint="eastAsia"/>
        </w:rPr>
        <w:t>执行核心：</w:t>
      </w:r>
      <w:r w:rsidR="00F7245F" w:rsidRPr="00C35E81">
        <w:rPr>
          <w:rFonts w:hint="eastAsia"/>
        </w:rPr>
        <w:t>spark.executor.cores</w:t>
      </w:r>
    </w:p>
    <w:p w14:paraId="293F404A" w14:textId="0D057C53" w:rsidR="00F7245F" w:rsidRPr="00C35E81" w:rsidRDefault="00C35E81" w:rsidP="00C35E8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F7245F" w:rsidRPr="00C35E81">
        <w:rPr>
          <w:rFonts w:hint="eastAsia"/>
        </w:rPr>
        <w:t>执行人数：</w:t>
      </w:r>
      <w:r w:rsidR="00F7245F" w:rsidRPr="00C35E81">
        <w:rPr>
          <w:rFonts w:hint="eastAsia"/>
        </w:rPr>
        <w:t>spark.cores.max / spark.executor.cores</w:t>
      </w:r>
    </w:p>
    <w:p w14:paraId="0034FA1A" w14:textId="3794E375" w:rsidR="00F7245F" w:rsidRDefault="00F7245F" w:rsidP="00F7245F">
      <w:pPr>
        <w:ind w:firstLine="420"/>
      </w:pPr>
      <w:r>
        <w:rPr>
          <w:rFonts w:hint="eastAsia"/>
        </w:rPr>
        <w:t>当应用程序启动时，</w:t>
      </w:r>
      <w:r w:rsidR="00866937">
        <w:rPr>
          <w:rFonts w:hint="eastAsia"/>
        </w:rPr>
        <w:t>执行器</w:t>
      </w:r>
      <w:r>
        <w:rPr>
          <w:rFonts w:hint="eastAsia"/>
        </w:rPr>
        <w:t>将</w:t>
      </w:r>
      <w:r w:rsidR="00866937">
        <w:rPr>
          <w:rFonts w:hint="eastAsia"/>
        </w:rPr>
        <w:t>尽量的启动</w:t>
      </w:r>
      <w:r>
        <w:rPr>
          <w:rFonts w:hint="eastAsia"/>
        </w:rPr>
        <w:t>，直到达到</w:t>
      </w:r>
      <w:r w:rsidR="00A523D3">
        <w:rPr>
          <w:rFonts w:hint="eastAsia"/>
        </w:rPr>
        <w:t>spark.cores.max</w:t>
      </w:r>
      <w:r w:rsidR="00101A6A">
        <w:rPr>
          <w:rFonts w:hint="eastAsia"/>
        </w:rPr>
        <w:t>，</w:t>
      </w:r>
      <w:r>
        <w:rPr>
          <w:rFonts w:hint="eastAsia"/>
        </w:rPr>
        <w:t>如果没有设置</w:t>
      </w:r>
      <w:r w:rsidR="00101A6A">
        <w:rPr>
          <w:rFonts w:hint="eastAsia"/>
        </w:rPr>
        <w:t>spark.cores.max</w:t>
      </w:r>
      <w:r>
        <w:rPr>
          <w:rFonts w:hint="eastAsia"/>
        </w:rPr>
        <w:t>，</w:t>
      </w:r>
      <w:r>
        <w:rPr>
          <w:rFonts w:hint="eastAsia"/>
        </w:rPr>
        <w:t>Spark</w:t>
      </w:r>
      <w:r>
        <w:rPr>
          <w:rFonts w:hint="eastAsia"/>
        </w:rPr>
        <w:t>应用程序将保留</w:t>
      </w:r>
      <w:r>
        <w:rPr>
          <w:rFonts w:hint="eastAsia"/>
        </w:rPr>
        <w:t>Mesos</w:t>
      </w:r>
      <w:r>
        <w:rPr>
          <w:rFonts w:hint="eastAsia"/>
        </w:rPr>
        <w:t>提供的所有资源，因此当然会</w:t>
      </w:r>
      <w:r w:rsidR="00866937">
        <w:rPr>
          <w:rFonts w:hint="eastAsia"/>
        </w:rPr>
        <w:t>建议设置</w:t>
      </w:r>
      <w:r>
        <w:rPr>
          <w:rFonts w:hint="eastAsia"/>
        </w:rPr>
        <w:t>此变量为任何多租户群集，包括运行多个并发</w:t>
      </w:r>
      <w:r w:rsidR="00782E2F">
        <w:t>Spark</w:t>
      </w:r>
      <w:r>
        <w:rPr>
          <w:rFonts w:hint="eastAsia"/>
        </w:rPr>
        <w:t>应用。调度程序将在</w:t>
      </w:r>
      <w:r>
        <w:rPr>
          <w:rFonts w:hint="eastAsia"/>
        </w:rPr>
        <w:t>Mesos</w:t>
      </w:r>
      <w:r>
        <w:rPr>
          <w:rFonts w:hint="eastAsia"/>
        </w:rPr>
        <w:t>提供的优惠中启动执行者循环，但是没有传播保证，因为</w:t>
      </w:r>
      <w:r>
        <w:rPr>
          <w:rFonts w:hint="eastAsia"/>
        </w:rPr>
        <w:t>Mesos</w:t>
      </w:r>
      <w:r>
        <w:rPr>
          <w:rFonts w:hint="eastAsia"/>
        </w:rPr>
        <w:t>在提供流中不提供此类保证。</w:t>
      </w:r>
    </w:p>
    <w:p w14:paraId="3298956B" w14:textId="3C66AF35" w:rsidR="00F7245F" w:rsidRDefault="00F7245F" w:rsidP="00F7245F">
      <w:pPr>
        <w:ind w:firstLine="420"/>
      </w:pPr>
      <w:r>
        <w:rPr>
          <w:rFonts w:hint="eastAsia"/>
        </w:rPr>
        <w:t>在这种模式下，如果用户提供这种方式，则</w:t>
      </w:r>
      <w:r w:rsidR="00782E2F">
        <w:t>Spark</w:t>
      </w:r>
      <w:r>
        <w:rPr>
          <w:rFonts w:hint="eastAsia"/>
        </w:rPr>
        <w:t>执行器将会遵守端口分配</w:t>
      </w:r>
      <w:r w:rsidR="00631664">
        <w:rPr>
          <w:rFonts w:hint="eastAsia"/>
        </w:rPr>
        <w:t>。</w:t>
      </w:r>
      <w:r>
        <w:rPr>
          <w:rFonts w:hint="eastAsia"/>
        </w:rPr>
        <w:t>具体来说，如果用户在</w:t>
      </w:r>
      <w:r>
        <w:rPr>
          <w:rFonts w:hint="eastAsia"/>
        </w:rPr>
        <w:t>Spark</w:t>
      </w:r>
      <w:r>
        <w:rPr>
          <w:rFonts w:hint="eastAsia"/>
        </w:rPr>
        <w:t>配置中定义了</w:t>
      </w:r>
      <w:r>
        <w:rPr>
          <w:rFonts w:hint="eastAsia"/>
        </w:rPr>
        <w:t>spark.executor.port</w:t>
      </w:r>
      <w:r>
        <w:rPr>
          <w:rFonts w:hint="eastAsia"/>
        </w:rPr>
        <w:t>或</w:t>
      </w:r>
      <w:r w:rsidR="00E50736">
        <w:rPr>
          <w:rFonts w:hint="eastAsia"/>
        </w:rPr>
        <w:t>spark.blockManager.port</w:t>
      </w:r>
      <w:r>
        <w:rPr>
          <w:rFonts w:hint="eastAsia"/>
        </w:rPr>
        <w:t>，则</w:t>
      </w:r>
      <w:r>
        <w:rPr>
          <w:rFonts w:hint="eastAsia"/>
        </w:rPr>
        <w:t>mesos</w:t>
      </w:r>
      <w:r>
        <w:rPr>
          <w:rFonts w:hint="eastAsia"/>
        </w:rPr>
        <w:t>调度程序将检查包含端口号的有效端口范围的可用提议</w:t>
      </w:r>
      <w:r w:rsidR="001D29FE">
        <w:rPr>
          <w:rFonts w:hint="eastAsia"/>
        </w:rPr>
        <w:t>，</w:t>
      </w:r>
      <w:r>
        <w:rPr>
          <w:rFonts w:hint="eastAsia"/>
        </w:rPr>
        <w:t>如果没有这样的范围可用，它将不会启动任何任务</w:t>
      </w:r>
      <w:r w:rsidR="001D29FE">
        <w:rPr>
          <w:rFonts w:hint="eastAsia"/>
        </w:rPr>
        <w:t>；</w:t>
      </w:r>
      <w:r>
        <w:rPr>
          <w:rFonts w:hint="eastAsia"/>
        </w:rPr>
        <w:t>如果用户对端口号没有限制，则照常使用临时端口</w:t>
      </w:r>
      <w:r w:rsidR="001D29FE">
        <w:rPr>
          <w:rFonts w:hint="eastAsia"/>
        </w:rPr>
        <w:t>；</w:t>
      </w:r>
      <w:r>
        <w:rPr>
          <w:rFonts w:hint="eastAsia"/>
        </w:rPr>
        <w:t>如果用户定义了一个端口，那么这个承认端口的每个主机意味着一个任务</w:t>
      </w:r>
      <w:r w:rsidR="001D29FE">
        <w:rPr>
          <w:rFonts w:hint="eastAsia"/>
        </w:rPr>
        <w:t>，</w:t>
      </w:r>
      <w:r>
        <w:rPr>
          <w:rFonts w:hint="eastAsia"/>
        </w:rPr>
        <w:t>未来网络隔离应得到支持。</w:t>
      </w:r>
    </w:p>
    <w:p w14:paraId="03F8E5F0" w14:textId="2BB96EC7" w:rsidR="00F7245F" w:rsidRDefault="00F7245F" w:rsidP="00F7245F">
      <w:pPr>
        <w:ind w:firstLine="420"/>
      </w:pPr>
      <w:r>
        <w:rPr>
          <w:rFonts w:hint="eastAsia"/>
        </w:rPr>
        <w:t>粗粒度模式的优点是启动开销要低得多，但是</w:t>
      </w:r>
      <w:r w:rsidR="001D29FE">
        <w:rPr>
          <w:rFonts w:hint="eastAsia"/>
        </w:rPr>
        <w:t>需要</w:t>
      </w:r>
      <w:r>
        <w:rPr>
          <w:rFonts w:hint="eastAsia"/>
        </w:rPr>
        <w:t>在整个应用程序期间保留</w:t>
      </w:r>
      <w:r>
        <w:rPr>
          <w:rFonts w:hint="eastAsia"/>
        </w:rPr>
        <w:t>Mesos</w:t>
      </w:r>
      <w:r w:rsidR="001D29FE">
        <w:rPr>
          <w:rFonts w:hint="eastAsia"/>
        </w:rPr>
        <w:t>资源，</w:t>
      </w:r>
      <w:r>
        <w:rPr>
          <w:rFonts w:hint="eastAsia"/>
        </w:rPr>
        <w:t>要配置作业以动态调整其资源需求，请查看动态分配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E04C544" w14:textId="77777777" w:rsidR="00731375" w:rsidRDefault="000D0720" w:rsidP="00A65FF4">
      <w:pPr>
        <w:pStyle w:val="Heading2"/>
      </w:pPr>
      <w:bookmarkStart w:id="8" w:name="_Toc317023443"/>
      <w:bookmarkStart w:id="9" w:name="_Toc492234183"/>
      <w:bookmarkStart w:id="10" w:name="_GoBack"/>
      <w:bookmarkEnd w:id="5"/>
      <w:bookmarkEnd w:id="6"/>
      <w:bookmarkEnd w:id="7"/>
      <w:bookmarkEnd w:id="10"/>
      <w:r>
        <w:rPr>
          <w:rFonts w:hint="eastAsia"/>
        </w:rPr>
        <w:t>小结</w:t>
      </w:r>
      <w:bookmarkEnd w:id="8"/>
      <w:bookmarkEnd w:id="9"/>
    </w:p>
    <w:p w14:paraId="081097E0" w14:textId="556AAEC9" w:rsidR="00731375" w:rsidRDefault="00C5725A" w:rsidP="00A65FF4">
      <w:pPr>
        <w:ind w:firstLine="420"/>
      </w:pPr>
      <w:r w:rsidRPr="00C5725A">
        <w:rPr>
          <w:rFonts w:hint="eastAsia"/>
        </w:rPr>
        <w:t>本</w:t>
      </w:r>
      <w:r w:rsidR="0077164A">
        <w:rPr>
          <w:rFonts w:hint="eastAsia"/>
        </w:rPr>
        <w:t>章讲述</w:t>
      </w:r>
      <w:r w:rsidRPr="00C5725A">
        <w:rPr>
          <w:rFonts w:hint="eastAsia"/>
        </w:rPr>
        <w:t>如何设置一个完整的开发环境来开发和调试</w:t>
      </w:r>
      <w:r w:rsidRPr="00C5725A">
        <w:rPr>
          <w:rFonts w:hint="eastAsia"/>
        </w:rPr>
        <w:t>Spark</w:t>
      </w:r>
      <w:r w:rsidRPr="00C5725A">
        <w:rPr>
          <w:rFonts w:hint="eastAsia"/>
        </w:rPr>
        <w:t>应用程序。本</w:t>
      </w:r>
      <w:r w:rsidR="0077164A">
        <w:rPr>
          <w:rFonts w:hint="eastAsia"/>
        </w:rPr>
        <w:t>章</w:t>
      </w:r>
      <w:r w:rsidRPr="00C5725A">
        <w:rPr>
          <w:rFonts w:hint="eastAsia"/>
        </w:rPr>
        <w:t>使用</w:t>
      </w:r>
      <w:r w:rsidRPr="00C5725A">
        <w:rPr>
          <w:rFonts w:hint="eastAsia"/>
        </w:rPr>
        <w:t>Scala</w:t>
      </w:r>
      <w:r w:rsidR="0077164A">
        <w:rPr>
          <w:rFonts w:hint="eastAsia"/>
        </w:rPr>
        <w:t>作为开发语言，</w:t>
      </w:r>
      <w:r w:rsidR="0077164A">
        <w:rPr>
          <w:rFonts w:hint="eastAsia"/>
        </w:rPr>
        <w:t>sbt</w:t>
      </w:r>
      <w:r w:rsidR="0077164A">
        <w:rPr>
          <w:rFonts w:hint="eastAsia"/>
        </w:rPr>
        <w:t>作为构建工具，讲述</w:t>
      </w:r>
      <w:r w:rsidRPr="00C5725A">
        <w:rPr>
          <w:rFonts w:hint="eastAsia"/>
        </w:rPr>
        <w:t>如何使用管理依赖项</w:t>
      </w:r>
      <w:r w:rsidR="0077164A">
        <w:rPr>
          <w:rFonts w:hint="eastAsia"/>
        </w:rPr>
        <w:t>、</w:t>
      </w:r>
      <w:r w:rsidRPr="00C5725A">
        <w:rPr>
          <w:rFonts w:hint="eastAsia"/>
        </w:rPr>
        <w:t>如何打包和部署</w:t>
      </w:r>
      <w:r w:rsidRPr="00C5725A">
        <w:rPr>
          <w:rFonts w:hint="eastAsia"/>
        </w:rPr>
        <w:t>Spark</w:t>
      </w:r>
      <w:r w:rsidRPr="00C5725A">
        <w:rPr>
          <w:rFonts w:hint="eastAsia"/>
        </w:rPr>
        <w:t>应用程序</w:t>
      </w:r>
      <w:r w:rsidR="0077164A">
        <w:rPr>
          <w:rFonts w:hint="eastAsia"/>
        </w:rPr>
        <w:t>。另外还介绍了</w:t>
      </w:r>
      <w:r w:rsidR="0077164A">
        <w:rPr>
          <w:rFonts w:hint="eastAsia"/>
        </w:rPr>
        <w:t>Spark</w:t>
      </w:r>
      <w:r w:rsidR="0077164A">
        <w:rPr>
          <w:rFonts w:hint="eastAsia"/>
        </w:rPr>
        <w:t>应用程序的几种部署模式。</w:t>
      </w:r>
    </w:p>
    <w:sectPr w:rsidR="00731375" w:rsidSect="009F248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93FE77" w14:textId="77777777" w:rsidR="002542AE" w:rsidRDefault="002542AE" w:rsidP="00465B92">
      <w:pPr>
        <w:ind w:firstLine="420"/>
      </w:pPr>
      <w:r>
        <w:separator/>
      </w:r>
    </w:p>
  </w:endnote>
  <w:endnote w:type="continuationSeparator" w:id="0">
    <w:p w14:paraId="0BCDD1E3" w14:textId="77777777" w:rsidR="002542AE" w:rsidRDefault="002542AE" w:rsidP="00465B92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楷体">
    <w:charset w:val="86"/>
    <w:family w:val="auto"/>
    <w:pitch w:val="variable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Kai">
    <w:panose1 w:val="02000500000000000000"/>
    <w:charset w:val="86"/>
    <w:family w:val="auto"/>
    <w:pitch w:val="variable"/>
    <w:sig w:usb0="00000001" w:usb1="080E0000" w:usb2="00000010" w:usb3="00000000" w:csb0="0004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07E96C" w14:textId="77777777" w:rsidR="009F76CA" w:rsidRDefault="009F76CA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4E8DB" w14:textId="32943B31" w:rsidR="009F76CA" w:rsidRDefault="009F76CA">
    <w:pPr>
      <w:ind w:firstLine="42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93696" w:rsidRPr="00A93696">
      <w:rPr>
        <w:noProof/>
        <w:lang w:val="zh-CN"/>
      </w:rPr>
      <w:t>23</w:t>
    </w:r>
    <w:r>
      <w:rPr>
        <w:noProof/>
        <w:lang w:val="zh-CN"/>
      </w:rPr>
      <w:fldChar w:fldCharType="end"/>
    </w:r>
  </w:p>
  <w:p w14:paraId="4D15C7CA" w14:textId="77777777" w:rsidR="009F76CA" w:rsidRDefault="009F76CA">
    <w:pPr>
      <w:ind w:firstLine="420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446E5F" w14:textId="77777777" w:rsidR="009F76CA" w:rsidRDefault="009F76C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C5B8D0" w14:textId="77777777" w:rsidR="002542AE" w:rsidRDefault="002542AE" w:rsidP="00465B92">
      <w:pPr>
        <w:ind w:firstLine="420"/>
      </w:pPr>
      <w:r>
        <w:separator/>
      </w:r>
    </w:p>
  </w:footnote>
  <w:footnote w:type="continuationSeparator" w:id="0">
    <w:p w14:paraId="0AB463B3" w14:textId="77777777" w:rsidR="002542AE" w:rsidRDefault="002542AE" w:rsidP="00465B92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3D6F19" w14:textId="77777777" w:rsidR="009F76CA" w:rsidRDefault="009F76CA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331734" w14:textId="77777777" w:rsidR="009F76CA" w:rsidRDefault="009F76CA" w:rsidP="0045741E">
    <w:pPr>
      <w:ind w:firstLine="420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C83997" w14:textId="77777777" w:rsidR="009F76CA" w:rsidRDefault="009F76CA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84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0000000D"/>
    <w:multiLevelType w:val="multilevel"/>
    <w:tmpl w:val="0000000D"/>
    <w:lvl w:ilvl="0">
      <w:start w:val="1"/>
      <w:numFmt w:val="bullet"/>
      <w:lvlText w:val=""/>
      <w:lvlJc w:val="left"/>
      <w:pPr>
        <w:tabs>
          <w:tab w:val="num" w:pos="84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00D05628"/>
    <w:multiLevelType w:val="hybridMultilevel"/>
    <w:tmpl w:val="E418148E"/>
    <w:lvl w:ilvl="0" w:tplc="E48C7B08">
      <w:start w:val="1"/>
      <w:numFmt w:val="bullet"/>
      <w:pStyle w:val="a"/>
      <w:lvlText w:val=""/>
      <w:lvlJc w:val="left"/>
      <w:pPr>
        <w:ind w:left="9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>
    <w:nsid w:val="09536319"/>
    <w:multiLevelType w:val="hybridMultilevel"/>
    <w:tmpl w:val="01C05FDA"/>
    <w:lvl w:ilvl="0" w:tplc="AB72DF28">
      <w:start w:val="1"/>
      <w:numFmt w:val="bullet"/>
      <w:pStyle w:val="a0"/>
      <w:lvlText w:val=""/>
      <w:lvlJc w:val="left"/>
      <w:pPr>
        <w:ind w:left="432" w:hanging="23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4">
    <w:nsid w:val="0B992816"/>
    <w:multiLevelType w:val="hybridMultilevel"/>
    <w:tmpl w:val="145A498A"/>
    <w:lvl w:ilvl="0" w:tplc="0409000F">
      <w:start w:val="1"/>
      <w:numFmt w:val="decimal"/>
      <w:lvlText w:val="%1."/>
      <w:lvlJc w:val="left"/>
      <w:pPr>
        <w:ind w:left="900" w:hanging="480"/>
      </w:p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5">
    <w:nsid w:val="14FE7694"/>
    <w:multiLevelType w:val="hybridMultilevel"/>
    <w:tmpl w:val="4D3C5CE8"/>
    <w:lvl w:ilvl="0" w:tplc="99AE1EF4">
      <w:start w:val="1"/>
      <w:numFmt w:val="bullet"/>
      <w:pStyle w:val="a1"/>
      <w:lvlText w:val="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6">
    <w:nsid w:val="183E48EF"/>
    <w:multiLevelType w:val="multilevel"/>
    <w:tmpl w:val="9E20CC40"/>
    <w:lvl w:ilvl="0">
      <w:start w:val="1"/>
      <w:numFmt w:val="bullet"/>
      <w:lvlText w:val=""/>
      <w:lvlJc w:val="left"/>
      <w:pPr>
        <w:ind w:left="432" w:hanging="23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7">
    <w:nsid w:val="1DA878E8"/>
    <w:multiLevelType w:val="hybridMultilevel"/>
    <w:tmpl w:val="9E20CC40"/>
    <w:lvl w:ilvl="0" w:tplc="0428C038">
      <w:start w:val="1"/>
      <w:numFmt w:val="bullet"/>
      <w:pStyle w:val="a2"/>
      <w:lvlText w:val=""/>
      <w:lvlJc w:val="left"/>
      <w:pPr>
        <w:ind w:left="432" w:hanging="23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8">
    <w:nsid w:val="26D7403F"/>
    <w:multiLevelType w:val="multilevel"/>
    <w:tmpl w:val="72B2719C"/>
    <w:lvl w:ilvl="0">
      <w:start w:val="4"/>
      <w:numFmt w:val="decimal"/>
      <w:lvlText w:val="第%1章"/>
      <w:lvlJc w:val="left"/>
      <w:pPr>
        <w:ind w:left="420" w:hanging="420"/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ascii="Arial" w:hAnsi="Arial" w:cs="Times New Roman"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eastAsia"/>
      </w:rPr>
    </w:lvl>
  </w:abstractNum>
  <w:abstractNum w:abstractNumId="9">
    <w:nsid w:val="2ED153CC"/>
    <w:multiLevelType w:val="multilevel"/>
    <w:tmpl w:val="CABC1014"/>
    <w:lvl w:ilvl="0">
      <w:start w:val="1"/>
      <w:numFmt w:val="bullet"/>
      <w:lvlText w:val="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0">
    <w:nsid w:val="3F3803D1"/>
    <w:multiLevelType w:val="multilevel"/>
    <w:tmpl w:val="30CC7D5C"/>
    <w:lvl w:ilvl="0">
      <w:start w:val="1"/>
      <w:numFmt w:val="decimal"/>
      <w:lvlText w:val="实验%1 "/>
      <w:lvlJc w:val="left"/>
      <w:pPr>
        <w:ind w:left="562" w:hanging="420"/>
      </w:pPr>
      <w:rPr>
        <w:rFonts w:cs="Times New Roman" w:hint="eastAsia"/>
      </w:rPr>
    </w:lvl>
    <w:lvl w:ilvl="1">
      <w:start w:val="1"/>
      <w:numFmt w:val="decimal"/>
      <w:pStyle w:val="a3"/>
      <w:lvlText w:val="步骤%2"/>
      <w:lvlJc w:val="left"/>
      <w:pPr>
        <w:ind w:left="-258"/>
      </w:pPr>
      <w:rPr>
        <w:rFonts w:ascii="Arial Unicode MS" w:eastAsia="楷体" w:hAnsi="Arial Unicode MS" w:cs="Times New Roman" w:hint="eastAsia"/>
      </w:rPr>
    </w:lvl>
    <w:lvl w:ilvl="2">
      <w:start w:val="1"/>
      <w:numFmt w:val="lowerRoman"/>
      <w:lvlText w:val="%3."/>
      <w:lvlJc w:val="right"/>
      <w:pPr>
        <w:ind w:left="1422" w:hanging="420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ind w:left="1842" w:hanging="420"/>
      </w:pPr>
      <w:rPr>
        <w:rFonts w:cs="Times New Roman" w:hint="eastAsia"/>
      </w:rPr>
    </w:lvl>
    <w:lvl w:ilvl="4">
      <w:start w:val="1"/>
      <w:numFmt w:val="lowerLetter"/>
      <w:lvlText w:val="%5)"/>
      <w:lvlJc w:val="left"/>
      <w:pPr>
        <w:ind w:left="2262" w:hanging="42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682" w:hanging="42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3102" w:hanging="420"/>
      </w:pPr>
      <w:rPr>
        <w:rFonts w:cs="Times New Roman" w:hint="eastAsia"/>
      </w:rPr>
    </w:lvl>
    <w:lvl w:ilvl="7">
      <w:start w:val="1"/>
      <w:numFmt w:val="lowerLetter"/>
      <w:lvlText w:val="%8)"/>
      <w:lvlJc w:val="left"/>
      <w:pPr>
        <w:ind w:left="3522" w:hanging="42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3942" w:hanging="420"/>
      </w:pPr>
      <w:rPr>
        <w:rFonts w:cs="Times New Roman" w:hint="eastAsia"/>
      </w:rPr>
    </w:lvl>
  </w:abstractNum>
  <w:abstractNum w:abstractNumId="11">
    <w:nsid w:val="3F68428B"/>
    <w:multiLevelType w:val="hybridMultilevel"/>
    <w:tmpl w:val="B9CE87BE"/>
    <w:lvl w:ilvl="0" w:tplc="0E0C5BAA">
      <w:start w:val="1"/>
      <w:numFmt w:val="bullet"/>
      <w:pStyle w:val="a4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4C6C1FB4"/>
    <w:multiLevelType w:val="multilevel"/>
    <w:tmpl w:val="DF2E832C"/>
    <w:lvl w:ilvl="0">
      <w:start w:val="1"/>
      <w:numFmt w:val="bullet"/>
      <w:lvlText w:val=""/>
      <w:lvlJc w:val="left"/>
      <w:pPr>
        <w:ind w:left="6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3">
    <w:nsid w:val="4D945988"/>
    <w:multiLevelType w:val="hybridMultilevel"/>
    <w:tmpl w:val="FB6E35C2"/>
    <w:lvl w:ilvl="0" w:tplc="C63457D2">
      <w:start w:val="1"/>
      <w:numFmt w:val="bullet"/>
      <w:pStyle w:val="a5"/>
      <w:lvlText w:val="o"/>
      <w:lvlJc w:val="left"/>
      <w:pPr>
        <w:ind w:left="1320" w:hanging="48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4">
    <w:nsid w:val="5240CA90"/>
    <w:multiLevelType w:val="multilevel"/>
    <w:tmpl w:val="6DE090A4"/>
    <w:lvl w:ilvl="0">
      <w:start w:val="1"/>
      <w:numFmt w:val="decimal"/>
      <w:lvlText w:val="第%1章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eastAsia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ascii="Arial" w:hAnsi="Arial"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eastAsia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eastAsia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5">
    <w:nsid w:val="591A7EEC"/>
    <w:multiLevelType w:val="hybridMultilevel"/>
    <w:tmpl w:val="D0A866EE"/>
    <w:lvl w:ilvl="0" w:tplc="280829F6">
      <w:start w:val="1"/>
      <w:numFmt w:val="bullet"/>
      <w:pStyle w:val="a6"/>
      <w:lvlText w:val=""/>
      <w:lvlJc w:val="left"/>
      <w:pPr>
        <w:ind w:left="680" w:hanging="48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>
    <w:nsid w:val="648F0916"/>
    <w:multiLevelType w:val="multilevel"/>
    <w:tmpl w:val="605C414E"/>
    <w:lvl w:ilvl="0">
      <w:start w:val="1"/>
      <w:numFmt w:val="bullet"/>
      <w:lvlText w:val=""/>
      <w:lvlJc w:val="left"/>
      <w:pPr>
        <w:ind w:left="680" w:hanging="6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7">
    <w:nsid w:val="683F7649"/>
    <w:multiLevelType w:val="multilevel"/>
    <w:tmpl w:val="6CC42604"/>
    <w:lvl w:ilvl="0">
      <w:start w:val="1"/>
      <w:numFmt w:val="bullet"/>
      <w:lvlText w:val=""/>
      <w:lvlJc w:val="left"/>
      <w:pPr>
        <w:ind w:left="792" w:hanging="432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8">
    <w:nsid w:val="6FBC5F1D"/>
    <w:multiLevelType w:val="multilevel"/>
    <w:tmpl w:val="9E20CC40"/>
    <w:lvl w:ilvl="0">
      <w:start w:val="1"/>
      <w:numFmt w:val="bullet"/>
      <w:lvlText w:val=""/>
      <w:lvlJc w:val="left"/>
      <w:pPr>
        <w:ind w:left="432" w:hanging="23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9">
    <w:nsid w:val="74C45DDE"/>
    <w:multiLevelType w:val="multilevel"/>
    <w:tmpl w:val="A79A629C"/>
    <w:lvl w:ilvl="0">
      <w:start w:val="4"/>
      <w:numFmt w:val="decimal"/>
      <w:pStyle w:val="Heading1"/>
      <w:lvlText w:val="第%1章"/>
      <w:lvlJc w:val="left"/>
      <w:pPr>
        <w:ind w:left="420" w:hanging="420"/>
      </w:pPr>
      <w:rPr>
        <w:rFonts w:cs="Times New Roman"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Times New Roman"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280"/>
        </w:tabs>
        <w:ind w:left="2280" w:hanging="720"/>
      </w:pPr>
      <w:rPr>
        <w:rFonts w:ascii="Arial" w:hAnsi="Arial" w:cs="Times New Roman"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eastAsia"/>
      </w:rPr>
    </w:lvl>
  </w:abstractNum>
  <w:abstractNum w:abstractNumId="20">
    <w:nsid w:val="7AA138F8"/>
    <w:multiLevelType w:val="multilevel"/>
    <w:tmpl w:val="5D1463BE"/>
    <w:lvl w:ilvl="0">
      <w:start w:val="1"/>
      <w:numFmt w:val="bullet"/>
      <w:lvlText w:val=""/>
      <w:lvlJc w:val="left"/>
      <w:pPr>
        <w:ind w:left="6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5"/>
  </w:num>
  <w:num w:numId="6">
    <w:abstractNumId w:val="5"/>
  </w:num>
  <w:num w:numId="7">
    <w:abstractNumId w:val="2"/>
  </w:num>
  <w:num w:numId="8">
    <w:abstractNumId w:val="3"/>
  </w:num>
  <w:num w:numId="9">
    <w:abstractNumId w:val="13"/>
  </w:num>
  <w:num w:numId="10">
    <w:abstractNumId w:val="7"/>
  </w:num>
  <w:num w:numId="11">
    <w:abstractNumId w:val="10"/>
  </w:num>
  <w:num w:numId="12">
    <w:abstractNumId w:val="4"/>
  </w:num>
  <w:num w:numId="13">
    <w:abstractNumId w:val="20"/>
  </w:num>
  <w:num w:numId="14">
    <w:abstractNumId w:val="17"/>
  </w:num>
  <w:num w:numId="15">
    <w:abstractNumId w:val="12"/>
  </w:num>
  <w:num w:numId="16">
    <w:abstractNumId w:val="16"/>
  </w:num>
  <w:num w:numId="17">
    <w:abstractNumId w:val="9"/>
  </w:num>
  <w:num w:numId="18">
    <w:abstractNumId w:val="18"/>
  </w:num>
  <w:num w:numId="19">
    <w:abstractNumId w:val="6"/>
  </w:num>
  <w:num w:numId="20">
    <w:abstractNumId w:val="1"/>
  </w:num>
  <w:num w:numId="21">
    <w:abstractNumId w:val="0"/>
  </w:num>
  <w:num w:numId="22">
    <w:abstractNumId w:val="14"/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hideSpellingErrors/>
  <w:proofState w:grammar="clean"/>
  <w:attachedTemplate r:id="rId1"/>
  <w:linkStyle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A4E"/>
    <w:rsid w:val="0000025D"/>
    <w:rsid w:val="00000273"/>
    <w:rsid w:val="00000AE8"/>
    <w:rsid w:val="00001937"/>
    <w:rsid w:val="00002396"/>
    <w:rsid w:val="00003163"/>
    <w:rsid w:val="000040C0"/>
    <w:rsid w:val="000046FB"/>
    <w:rsid w:val="00004B18"/>
    <w:rsid w:val="00005F33"/>
    <w:rsid w:val="00006900"/>
    <w:rsid w:val="00010A65"/>
    <w:rsid w:val="00010D58"/>
    <w:rsid w:val="00011DB1"/>
    <w:rsid w:val="0001241A"/>
    <w:rsid w:val="00012432"/>
    <w:rsid w:val="00012543"/>
    <w:rsid w:val="00014BA0"/>
    <w:rsid w:val="00016595"/>
    <w:rsid w:val="00017C5F"/>
    <w:rsid w:val="00020280"/>
    <w:rsid w:val="00020BC1"/>
    <w:rsid w:val="00020C26"/>
    <w:rsid w:val="00021936"/>
    <w:rsid w:val="00021E66"/>
    <w:rsid w:val="00022374"/>
    <w:rsid w:val="00022B95"/>
    <w:rsid w:val="00024740"/>
    <w:rsid w:val="00024943"/>
    <w:rsid w:val="00024F91"/>
    <w:rsid w:val="000262ED"/>
    <w:rsid w:val="00027474"/>
    <w:rsid w:val="000276DD"/>
    <w:rsid w:val="000311CF"/>
    <w:rsid w:val="00031BE5"/>
    <w:rsid w:val="00032162"/>
    <w:rsid w:val="00032418"/>
    <w:rsid w:val="000326FE"/>
    <w:rsid w:val="00032761"/>
    <w:rsid w:val="0003472E"/>
    <w:rsid w:val="00035442"/>
    <w:rsid w:val="000358F4"/>
    <w:rsid w:val="000365D1"/>
    <w:rsid w:val="00036A12"/>
    <w:rsid w:val="000402B4"/>
    <w:rsid w:val="00041399"/>
    <w:rsid w:val="0004193C"/>
    <w:rsid w:val="00042499"/>
    <w:rsid w:val="000433F8"/>
    <w:rsid w:val="000467C2"/>
    <w:rsid w:val="00050666"/>
    <w:rsid w:val="00050CCD"/>
    <w:rsid w:val="00050D10"/>
    <w:rsid w:val="00050F99"/>
    <w:rsid w:val="00052A6C"/>
    <w:rsid w:val="00052CB8"/>
    <w:rsid w:val="00053121"/>
    <w:rsid w:val="00053D79"/>
    <w:rsid w:val="000554B9"/>
    <w:rsid w:val="0005569D"/>
    <w:rsid w:val="00056364"/>
    <w:rsid w:val="00057008"/>
    <w:rsid w:val="000574DA"/>
    <w:rsid w:val="00057864"/>
    <w:rsid w:val="000579D8"/>
    <w:rsid w:val="000619DC"/>
    <w:rsid w:val="0006296A"/>
    <w:rsid w:val="00062B95"/>
    <w:rsid w:val="00062F87"/>
    <w:rsid w:val="00063FC8"/>
    <w:rsid w:val="00065069"/>
    <w:rsid w:val="0006776D"/>
    <w:rsid w:val="00067AFE"/>
    <w:rsid w:val="00067BBD"/>
    <w:rsid w:val="00070DFC"/>
    <w:rsid w:val="000722BC"/>
    <w:rsid w:val="00072BFA"/>
    <w:rsid w:val="00073214"/>
    <w:rsid w:val="00073BA1"/>
    <w:rsid w:val="000740D5"/>
    <w:rsid w:val="00074150"/>
    <w:rsid w:val="00075623"/>
    <w:rsid w:val="000759FE"/>
    <w:rsid w:val="00075AEA"/>
    <w:rsid w:val="000760F1"/>
    <w:rsid w:val="000765D4"/>
    <w:rsid w:val="000770A7"/>
    <w:rsid w:val="00080C0D"/>
    <w:rsid w:val="00081805"/>
    <w:rsid w:val="00082AFC"/>
    <w:rsid w:val="000833D6"/>
    <w:rsid w:val="000836E5"/>
    <w:rsid w:val="000838E0"/>
    <w:rsid w:val="00083B29"/>
    <w:rsid w:val="000846B7"/>
    <w:rsid w:val="000856E5"/>
    <w:rsid w:val="00085B23"/>
    <w:rsid w:val="00087B0F"/>
    <w:rsid w:val="00087EF5"/>
    <w:rsid w:val="00087F8F"/>
    <w:rsid w:val="00091537"/>
    <w:rsid w:val="00091881"/>
    <w:rsid w:val="0009188D"/>
    <w:rsid w:val="00092FC9"/>
    <w:rsid w:val="0009352C"/>
    <w:rsid w:val="00095565"/>
    <w:rsid w:val="00096C88"/>
    <w:rsid w:val="000979E0"/>
    <w:rsid w:val="000A075F"/>
    <w:rsid w:val="000A0C08"/>
    <w:rsid w:val="000A26B7"/>
    <w:rsid w:val="000A36AE"/>
    <w:rsid w:val="000A3E87"/>
    <w:rsid w:val="000A4D8A"/>
    <w:rsid w:val="000A522D"/>
    <w:rsid w:val="000A6135"/>
    <w:rsid w:val="000A7605"/>
    <w:rsid w:val="000A7ED4"/>
    <w:rsid w:val="000A7F69"/>
    <w:rsid w:val="000B1BF0"/>
    <w:rsid w:val="000B2E6B"/>
    <w:rsid w:val="000B406F"/>
    <w:rsid w:val="000B4385"/>
    <w:rsid w:val="000B4A9D"/>
    <w:rsid w:val="000B6CAC"/>
    <w:rsid w:val="000B70D5"/>
    <w:rsid w:val="000C1BB8"/>
    <w:rsid w:val="000C2812"/>
    <w:rsid w:val="000C28E8"/>
    <w:rsid w:val="000C3000"/>
    <w:rsid w:val="000C3311"/>
    <w:rsid w:val="000C344D"/>
    <w:rsid w:val="000C36AF"/>
    <w:rsid w:val="000C3949"/>
    <w:rsid w:val="000C4013"/>
    <w:rsid w:val="000C4375"/>
    <w:rsid w:val="000C4873"/>
    <w:rsid w:val="000C5F51"/>
    <w:rsid w:val="000C69EE"/>
    <w:rsid w:val="000D0720"/>
    <w:rsid w:val="000D0D61"/>
    <w:rsid w:val="000D1983"/>
    <w:rsid w:val="000D1B3E"/>
    <w:rsid w:val="000D31C1"/>
    <w:rsid w:val="000D390D"/>
    <w:rsid w:val="000D3B83"/>
    <w:rsid w:val="000D4804"/>
    <w:rsid w:val="000D56B6"/>
    <w:rsid w:val="000D59C2"/>
    <w:rsid w:val="000D6511"/>
    <w:rsid w:val="000D6EC5"/>
    <w:rsid w:val="000D7C52"/>
    <w:rsid w:val="000E02AA"/>
    <w:rsid w:val="000E04F8"/>
    <w:rsid w:val="000E2417"/>
    <w:rsid w:val="000E27DF"/>
    <w:rsid w:val="000E29A7"/>
    <w:rsid w:val="000E371F"/>
    <w:rsid w:val="000E45EF"/>
    <w:rsid w:val="000E4D7A"/>
    <w:rsid w:val="000E589F"/>
    <w:rsid w:val="000E5F0C"/>
    <w:rsid w:val="000E6C97"/>
    <w:rsid w:val="000E71F5"/>
    <w:rsid w:val="000F01FE"/>
    <w:rsid w:val="000F0B69"/>
    <w:rsid w:val="000F0F49"/>
    <w:rsid w:val="000F24FC"/>
    <w:rsid w:val="000F3084"/>
    <w:rsid w:val="000F32A6"/>
    <w:rsid w:val="000F335A"/>
    <w:rsid w:val="000F338B"/>
    <w:rsid w:val="000F3B8B"/>
    <w:rsid w:val="000F56D3"/>
    <w:rsid w:val="000F5890"/>
    <w:rsid w:val="000F6CA4"/>
    <w:rsid w:val="000F7160"/>
    <w:rsid w:val="00100AA0"/>
    <w:rsid w:val="00101A6A"/>
    <w:rsid w:val="00102DC0"/>
    <w:rsid w:val="00103383"/>
    <w:rsid w:val="0010338D"/>
    <w:rsid w:val="00104ABE"/>
    <w:rsid w:val="001052AC"/>
    <w:rsid w:val="001054B0"/>
    <w:rsid w:val="0010574C"/>
    <w:rsid w:val="00105C51"/>
    <w:rsid w:val="00106C05"/>
    <w:rsid w:val="00110273"/>
    <w:rsid w:val="00112ADB"/>
    <w:rsid w:val="00117900"/>
    <w:rsid w:val="00117FBA"/>
    <w:rsid w:val="001203DD"/>
    <w:rsid w:val="0012131A"/>
    <w:rsid w:val="00123149"/>
    <w:rsid w:val="001234CE"/>
    <w:rsid w:val="00123C6C"/>
    <w:rsid w:val="001256FF"/>
    <w:rsid w:val="001258F4"/>
    <w:rsid w:val="00130200"/>
    <w:rsid w:val="001327DC"/>
    <w:rsid w:val="001330EF"/>
    <w:rsid w:val="0013325B"/>
    <w:rsid w:val="00133B24"/>
    <w:rsid w:val="001347FC"/>
    <w:rsid w:val="00135254"/>
    <w:rsid w:val="0013578C"/>
    <w:rsid w:val="00135A41"/>
    <w:rsid w:val="00135BB6"/>
    <w:rsid w:val="001363E1"/>
    <w:rsid w:val="001369AD"/>
    <w:rsid w:val="00136F0F"/>
    <w:rsid w:val="00136F81"/>
    <w:rsid w:val="0013711B"/>
    <w:rsid w:val="00137775"/>
    <w:rsid w:val="00137C4D"/>
    <w:rsid w:val="00140275"/>
    <w:rsid w:val="00140987"/>
    <w:rsid w:val="001410B0"/>
    <w:rsid w:val="001412A0"/>
    <w:rsid w:val="0014144C"/>
    <w:rsid w:val="0014286B"/>
    <w:rsid w:val="00142DC4"/>
    <w:rsid w:val="00143309"/>
    <w:rsid w:val="0014483B"/>
    <w:rsid w:val="00145011"/>
    <w:rsid w:val="00145710"/>
    <w:rsid w:val="00145D15"/>
    <w:rsid w:val="001465DB"/>
    <w:rsid w:val="0014661E"/>
    <w:rsid w:val="00146803"/>
    <w:rsid w:val="00146AAF"/>
    <w:rsid w:val="00147137"/>
    <w:rsid w:val="001472DB"/>
    <w:rsid w:val="00147CFB"/>
    <w:rsid w:val="00147FB5"/>
    <w:rsid w:val="00150B47"/>
    <w:rsid w:val="00152B2C"/>
    <w:rsid w:val="001540C4"/>
    <w:rsid w:val="001541EE"/>
    <w:rsid w:val="0015486E"/>
    <w:rsid w:val="00155268"/>
    <w:rsid w:val="001568D6"/>
    <w:rsid w:val="00156E56"/>
    <w:rsid w:val="00157116"/>
    <w:rsid w:val="00157C0B"/>
    <w:rsid w:val="00157E8D"/>
    <w:rsid w:val="001608DA"/>
    <w:rsid w:val="00161CD7"/>
    <w:rsid w:val="00161DC7"/>
    <w:rsid w:val="00162AF5"/>
    <w:rsid w:val="00162B53"/>
    <w:rsid w:val="00162FD0"/>
    <w:rsid w:val="001636EF"/>
    <w:rsid w:val="00164426"/>
    <w:rsid w:val="00164C75"/>
    <w:rsid w:val="0016511B"/>
    <w:rsid w:val="00165543"/>
    <w:rsid w:val="00166F46"/>
    <w:rsid w:val="00167F02"/>
    <w:rsid w:val="00170632"/>
    <w:rsid w:val="00171091"/>
    <w:rsid w:val="00171CDE"/>
    <w:rsid w:val="0017299F"/>
    <w:rsid w:val="00172E01"/>
    <w:rsid w:val="00174232"/>
    <w:rsid w:val="00174321"/>
    <w:rsid w:val="001744BF"/>
    <w:rsid w:val="001749E1"/>
    <w:rsid w:val="00175474"/>
    <w:rsid w:val="0017547D"/>
    <w:rsid w:val="001772F4"/>
    <w:rsid w:val="00177CA7"/>
    <w:rsid w:val="00180A73"/>
    <w:rsid w:val="00181163"/>
    <w:rsid w:val="001817B9"/>
    <w:rsid w:val="001820C6"/>
    <w:rsid w:val="001827F4"/>
    <w:rsid w:val="001831AF"/>
    <w:rsid w:val="001855AD"/>
    <w:rsid w:val="0018609F"/>
    <w:rsid w:val="00187F78"/>
    <w:rsid w:val="0019019D"/>
    <w:rsid w:val="00191EF0"/>
    <w:rsid w:val="00193477"/>
    <w:rsid w:val="00194037"/>
    <w:rsid w:val="00194541"/>
    <w:rsid w:val="00195021"/>
    <w:rsid w:val="001960F9"/>
    <w:rsid w:val="00196508"/>
    <w:rsid w:val="001966C4"/>
    <w:rsid w:val="00197372"/>
    <w:rsid w:val="00197E07"/>
    <w:rsid w:val="001A0477"/>
    <w:rsid w:val="001A1AF5"/>
    <w:rsid w:val="001A2720"/>
    <w:rsid w:val="001A2EA1"/>
    <w:rsid w:val="001A3888"/>
    <w:rsid w:val="001A485B"/>
    <w:rsid w:val="001A4BBB"/>
    <w:rsid w:val="001A59F3"/>
    <w:rsid w:val="001A7CD1"/>
    <w:rsid w:val="001B0BB1"/>
    <w:rsid w:val="001B2866"/>
    <w:rsid w:val="001B2C9D"/>
    <w:rsid w:val="001B3193"/>
    <w:rsid w:val="001B3F31"/>
    <w:rsid w:val="001B55AA"/>
    <w:rsid w:val="001B5EB5"/>
    <w:rsid w:val="001B6344"/>
    <w:rsid w:val="001B6640"/>
    <w:rsid w:val="001C0E76"/>
    <w:rsid w:val="001C1408"/>
    <w:rsid w:val="001C2E19"/>
    <w:rsid w:val="001C328E"/>
    <w:rsid w:val="001C3FAA"/>
    <w:rsid w:val="001C4464"/>
    <w:rsid w:val="001C5338"/>
    <w:rsid w:val="001C641C"/>
    <w:rsid w:val="001C6C3B"/>
    <w:rsid w:val="001D0B65"/>
    <w:rsid w:val="001D21D4"/>
    <w:rsid w:val="001D225D"/>
    <w:rsid w:val="001D2440"/>
    <w:rsid w:val="001D2466"/>
    <w:rsid w:val="001D2977"/>
    <w:rsid w:val="001D29FE"/>
    <w:rsid w:val="001D2D4B"/>
    <w:rsid w:val="001D51A9"/>
    <w:rsid w:val="001D51D1"/>
    <w:rsid w:val="001D7F7A"/>
    <w:rsid w:val="001E0336"/>
    <w:rsid w:val="001E063B"/>
    <w:rsid w:val="001E1995"/>
    <w:rsid w:val="001E2295"/>
    <w:rsid w:val="001E2533"/>
    <w:rsid w:val="001E292C"/>
    <w:rsid w:val="001E31EC"/>
    <w:rsid w:val="001E4BCF"/>
    <w:rsid w:val="001E55B1"/>
    <w:rsid w:val="001E6740"/>
    <w:rsid w:val="001E7D46"/>
    <w:rsid w:val="001E7F22"/>
    <w:rsid w:val="001F0B7A"/>
    <w:rsid w:val="001F0C25"/>
    <w:rsid w:val="001F13D3"/>
    <w:rsid w:val="001F1BDD"/>
    <w:rsid w:val="001F2192"/>
    <w:rsid w:val="001F36AD"/>
    <w:rsid w:val="001F3CB6"/>
    <w:rsid w:val="001F3D62"/>
    <w:rsid w:val="001F4952"/>
    <w:rsid w:val="00200136"/>
    <w:rsid w:val="00200933"/>
    <w:rsid w:val="002031C8"/>
    <w:rsid w:val="00203622"/>
    <w:rsid w:val="00204862"/>
    <w:rsid w:val="002052EC"/>
    <w:rsid w:val="002077A9"/>
    <w:rsid w:val="00207FFD"/>
    <w:rsid w:val="00210CFC"/>
    <w:rsid w:val="0021125D"/>
    <w:rsid w:val="00211C62"/>
    <w:rsid w:val="00211E26"/>
    <w:rsid w:val="00213054"/>
    <w:rsid w:val="00213742"/>
    <w:rsid w:val="00213A08"/>
    <w:rsid w:val="00214300"/>
    <w:rsid w:val="00215B83"/>
    <w:rsid w:val="00216D00"/>
    <w:rsid w:val="002178B2"/>
    <w:rsid w:val="00217EFA"/>
    <w:rsid w:val="0022071A"/>
    <w:rsid w:val="0022143F"/>
    <w:rsid w:val="00221A4E"/>
    <w:rsid w:val="002221C0"/>
    <w:rsid w:val="0022283E"/>
    <w:rsid w:val="00222CA2"/>
    <w:rsid w:val="00223A0D"/>
    <w:rsid w:val="00223B9C"/>
    <w:rsid w:val="002241F2"/>
    <w:rsid w:val="00224514"/>
    <w:rsid w:val="00224A1D"/>
    <w:rsid w:val="00224D76"/>
    <w:rsid w:val="00224F51"/>
    <w:rsid w:val="0022635B"/>
    <w:rsid w:val="002264EE"/>
    <w:rsid w:val="00227DFF"/>
    <w:rsid w:val="00230E85"/>
    <w:rsid w:val="00230F86"/>
    <w:rsid w:val="0023299E"/>
    <w:rsid w:val="00233261"/>
    <w:rsid w:val="0023461B"/>
    <w:rsid w:val="00234EFA"/>
    <w:rsid w:val="002353D3"/>
    <w:rsid w:val="00235A6F"/>
    <w:rsid w:val="0023687A"/>
    <w:rsid w:val="0023758F"/>
    <w:rsid w:val="00237676"/>
    <w:rsid w:val="00237773"/>
    <w:rsid w:val="00237CF0"/>
    <w:rsid w:val="00237DD9"/>
    <w:rsid w:val="00241938"/>
    <w:rsid w:val="0024462F"/>
    <w:rsid w:val="0024556F"/>
    <w:rsid w:val="0024560D"/>
    <w:rsid w:val="00246F7D"/>
    <w:rsid w:val="002472CA"/>
    <w:rsid w:val="002510DF"/>
    <w:rsid w:val="002518D7"/>
    <w:rsid w:val="00253158"/>
    <w:rsid w:val="002542AE"/>
    <w:rsid w:val="00257558"/>
    <w:rsid w:val="00257FC4"/>
    <w:rsid w:val="00260245"/>
    <w:rsid w:val="00260DC4"/>
    <w:rsid w:val="00261EF1"/>
    <w:rsid w:val="00262411"/>
    <w:rsid w:val="00262E2F"/>
    <w:rsid w:val="0026447E"/>
    <w:rsid w:val="002647F0"/>
    <w:rsid w:val="002653E4"/>
    <w:rsid w:val="002672BF"/>
    <w:rsid w:val="002703C8"/>
    <w:rsid w:val="002711AC"/>
    <w:rsid w:val="00272198"/>
    <w:rsid w:val="002721AD"/>
    <w:rsid w:val="00272901"/>
    <w:rsid w:val="002729BE"/>
    <w:rsid w:val="00272E3E"/>
    <w:rsid w:val="00273086"/>
    <w:rsid w:val="00273B19"/>
    <w:rsid w:val="002776BD"/>
    <w:rsid w:val="0028218D"/>
    <w:rsid w:val="002830BB"/>
    <w:rsid w:val="002839D0"/>
    <w:rsid w:val="00283F88"/>
    <w:rsid w:val="002867BD"/>
    <w:rsid w:val="002873D7"/>
    <w:rsid w:val="002877E0"/>
    <w:rsid w:val="00287B53"/>
    <w:rsid w:val="00287BF1"/>
    <w:rsid w:val="00287FCD"/>
    <w:rsid w:val="00291DFD"/>
    <w:rsid w:val="00294081"/>
    <w:rsid w:val="002942B2"/>
    <w:rsid w:val="00294440"/>
    <w:rsid w:val="00296215"/>
    <w:rsid w:val="00296A4D"/>
    <w:rsid w:val="00297905"/>
    <w:rsid w:val="0029793F"/>
    <w:rsid w:val="002A0134"/>
    <w:rsid w:val="002A1826"/>
    <w:rsid w:val="002A1DF1"/>
    <w:rsid w:val="002A1F2C"/>
    <w:rsid w:val="002A2307"/>
    <w:rsid w:val="002A337D"/>
    <w:rsid w:val="002A3B91"/>
    <w:rsid w:val="002A4500"/>
    <w:rsid w:val="002A5798"/>
    <w:rsid w:val="002A59C5"/>
    <w:rsid w:val="002A5CB2"/>
    <w:rsid w:val="002A5E68"/>
    <w:rsid w:val="002A6CFE"/>
    <w:rsid w:val="002A71DF"/>
    <w:rsid w:val="002A744C"/>
    <w:rsid w:val="002B0EA7"/>
    <w:rsid w:val="002B2865"/>
    <w:rsid w:val="002B32CE"/>
    <w:rsid w:val="002B4847"/>
    <w:rsid w:val="002B561E"/>
    <w:rsid w:val="002C1534"/>
    <w:rsid w:val="002C21EB"/>
    <w:rsid w:val="002C29BD"/>
    <w:rsid w:val="002C4327"/>
    <w:rsid w:val="002C46BD"/>
    <w:rsid w:val="002C47E8"/>
    <w:rsid w:val="002C4DF7"/>
    <w:rsid w:val="002C58C5"/>
    <w:rsid w:val="002C629F"/>
    <w:rsid w:val="002C6900"/>
    <w:rsid w:val="002C6F84"/>
    <w:rsid w:val="002C7E7D"/>
    <w:rsid w:val="002D02B1"/>
    <w:rsid w:val="002D0BAB"/>
    <w:rsid w:val="002D11C7"/>
    <w:rsid w:val="002D47AE"/>
    <w:rsid w:val="002D4A8D"/>
    <w:rsid w:val="002D4D2B"/>
    <w:rsid w:val="002D4FE3"/>
    <w:rsid w:val="002D5177"/>
    <w:rsid w:val="002D5657"/>
    <w:rsid w:val="002D75B2"/>
    <w:rsid w:val="002E09F2"/>
    <w:rsid w:val="002E0D93"/>
    <w:rsid w:val="002E18B0"/>
    <w:rsid w:val="002E1A09"/>
    <w:rsid w:val="002E1F94"/>
    <w:rsid w:val="002E302D"/>
    <w:rsid w:val="002E3D41"/>
    <w:rsid w:val="002E3EC5"/>
    <w:rsid w:val="002E4177"/>
    <w:rsid w:val="002E4845"/>
    <w:rsid w:val="002E5827"/>
    <w:rsid w:val="002E58ED"/>
    <w:rsid w:val="002E5FCC"/>
    <w:rsid w:val="002F0109"/>
    <w:rsid w:val="002F01DC"/>
    <w:rsid w:val="002F0530"/>
    <w:rsid w:val="002F13A0"/>
    <w:rsid w:val="002F1733"/>
    <w:rsid w:val="002F1C9B"/>
    <w:rsid w:val="002F2F8C"/>
    <w:rsid w:val="002F31F5"/>
    <w:rsid w:val="002F358D"/>
    <w:rsid w:val="002F37D8"/>
    <w:rsid w:val="002F3EFE"/>
    <w:rsid w:val="002F4257"/>
    <w:rsid w:val="002F49BB"/>
    <w:rsid w:val="002F57FA"/>
    <w:rsid w:val="002F67B2"/>
    <w:rsid w:val="002F6A92"/>
    <w:rsid w:val="002F7030"/>
    <w:rsid w:val="002F787A"/>
    <w:rsid w:val="002F7B1B"/>
    <w:rsid w:val="0030179F"/>
    <w:rsid w:val="00303606"/>
    <w:rsid w:val="00303965"/>
    <w:rsid w:val="003040F7"/>
    <w:rsid w:val="00304FD7"/>
    <w:rsid w:val="003050D4"/>
    <w:rsid w:val="0030630F"/>
    <w:rsid w:val="003108E6"/>
    <w:rsid w:val="00311764"/>
    <w:rsid w:val="003127DC"/>
    <w:rsid w:val="0031326D"/>
    <w:rsid w:val="00313A7C"/>
    <w:rsid w:val="003147EA"/>
    <w:rsid w:val="00314ECE"/>
    <w:rsid w:val="00315726"/>
    <w:rsid w:val="003157CF"/>
    <w:rsid w:val="00315F3C"/>
    <w:rsid w:val="00316C32"/>
    <w:rsid w:val="00317F26"/>
    <w:rsid w:val="00320330"/>
    <w:rsid w:val="00320523"/>
    <w:rsid w:val="0032069A"/>
    <w:rsid w:val="00320C51"/>
    <w:rsid w:val="003219F4"/>
    <w:rsid w:val="00323976"/>
    <w:rsid w:val="00324126"/>
    <w:rsid w:val="00324877"/>
    <w:rsid w:val="0032502E"/>
    <w:rsid w:val="003255B5"/>
    <w:rsid w:val="00325E92"/>
    <w:rsid w:val="003262FC"/>
    <w:rsid w:val="003263C4"/>
    <w:rsid w:val="00326446"/>
    <w:rsid w:val="0032740E"/>
    <w:rsid w:val="00327C14"/>
    <w:rsid w:val="00330C97"/>
    <w:rsid w:val="003319A6"/>
    <w:rsid w:val="00332C9A"/>
    <w:rsid w:val="003331A7"/>
    <w:rsid w:val="00334F3C"/>
    <w:rsid w:val="00334FAB"/>
    <w:rsid w:val="00335125"/>
    <w:rsid w:val="003359D4"/>
    <w:rsid w:val="00335A5B"/>
    <w:rsid w:val="00336243"/>
    <w:rsid w:val="0033636A"/>
    <w:rsid w:val="003365D7"/>
    <w:rsid w:val="00337EFE"/>
    <w:rsid w:val="003402DA"/>
    <w:rsid w:val="00340ECF"/>
    <w:rsid w:val="003411D6"/>
    <w:rsid w:val="003422FA"/>
    <w:rsid w:val="003429AC"/>
    <w:rsid w:val="003429C8"/>
    <w:rsid w:val="0034380D"/>
    <w:rsid w:val="00343E7D"/>
    <w:rsid w:val="00343E98"/>
    <w:rsid w:val="0034420C"/>
    <w:rsid w:val="0034450F"/>
    <w:rsid w:val="00344732"/>
    <w:rsid w:val="00344E44"/>
    <w:rsid w:val="00345F88"/>
    <w:rsid w:val="00346358"/>
    <w:rsid w:val="00346C9E"/>
    <w:rsid w:val="00347E39"/>
    <w:rsid w:val="00347FAB"/>
    <w:rsid w:val="00350F2F"/>
    <w:rsid w:val="00353231"/>
    <w:rsid w:val="003559AA"/>
    <w:rsid w:val="003573A1"/>
    <w:rsid w:val="003574C2"/>
    <w:rsid w:val="003608E2"/>
    <w:rsid w:val="0036128E"/>
    <w:rsid w:val="003618FD"/>
    <w:rsid w:val="00361BB4"/>
    <w:rsid w:val="00362208"/>
    <w:rsid w:val="00362A00"/>
    <w:rsid w:val="00362A68"/>
    <w:rsid w:val="00365DA8"/>
    <w:rsid w:val="00365DC6"/>
    <w:rsid w:val="00365F34"/>
    <w:rsid w:val="00366E6D"/>
    <w:rsid w:val="003676C5"/>
    <w:rsid w:val="00367DDE"/>
    <w:rsid w:val="00367F74"/>
    <w:rsid w:val="003700D4"/>
    <w:rsid w:val="00371952"/>
    <w:rsid w:val="00371B68"/>
    <w:rsid w:val="0037247C"/>
    <w:rsid w:val="00372E61"/>
    <w:rsid w:val="0037306B"/>
    <w:rsid w:val="003732E1"/>
    <w:rsid w:val="0037337A"/>
    <w:rsid w:val="0037565C"/>
    <w:rsid w:val="00375CF0"/>
    <w:rsid w:val="00377374"/>
    <w:rsid w:val="00377806"/>
    <w:rsid w:val="0037788C"/>
    <w:rsid w:val="0038036C"/>
    <w:rsid w:val="0038048D"/>
    <w:rsid w:val="003814F6"/>
    <w:rsid w:val="003873D8"/>
    <w:rsid w:val="0039012A"/>
    <w:rsid w:val="003906D1"/>
    <w:rsid w:val="003920F0"/>
    <w:rsid w:val="00392B60"/>
    <w:rsid w:val="003934B8"/>
    <w:rsid w:val="003935AC"/>
    <w:rsid w:val="0039379F"/>
    <w:rsid w:val="0039446F"/>
    <w:rsid w:val="0039594E"/>
    <w:rsid w:val="00395DC3"/>
    <w:rsid w:val="00396406"/>
    <w:rsid w:val="00397037"/>
    <w:rsid w:val="0039735B"/>
    <w:rsid w:val="00397DC4"/>
    <w:rsid w:val="003A0168"/>
    <w:rsid w:val="003A029D"/>
    <w:rsid w:val="003A1CBC"/>
    <w:rsid w:val="003A1D39"/>
    <w:rsid w:val="003A275E"/>
    <w:rsid w:val="003A2DEC"/>
    <w:rsid w:val="003A2F69"/>
    <w:rsid w:val="003A3B85"/>
    <w:rsid w:val="003A5B24"/>
    <w:rsid w:val="003A61E9"/>
    <w:rsid w:val="003A6A95"/>
    <w:rsid w:val="003A6D7E"/>
    <w:rsid w:val="003B0333"/>
    <w:rsid w:val="003B0AF9"/>
    <w:rsid w:val="003B1B8F"/>
    <w:rsid w:val="003B237D"/>
    <w:rsid w:val="003B2477"/>
    <w:rsid w:val="003B2CF6"/>
    <w:rsid w:val="003B3B27"/>
    <w:rsid w:val="003B4039"/>
    <w:rsid w:val="003B440D"/>
    <w:rsid w:val="003B4793"/>
    <w:rsid w:val="003B53D9"/>
    <w:rsid w:val="003B56EF"/>
    <w:rsid w:val="003B78C4"/>
    <w:rsid w:val="003B7A9A"/>
    <w:rsid w:val="003C0832"/>
    <w:rsid w:val="003C08DF"/>
    <w:rsid w:val="003C0F94"/>
    <w:rsid w:val="003C151D"/>
    <w:rsid w:val="003C1890"/>
    <w:rsid w:val="003C2AAD"/>
    <w:rsid w:val="003C3136"/>
    <w:rsid w:val="003C3DF2"/>
    <w:rsid w:val="003C4A55"/>
    <w:rsid w:val="003C55F1"/>
    <w:rsid w:val="003C572A"/>
    <w:rsid w:val="003C5AF1"/>
    <w:rsid w:val="003C5F59"/>
    <w:rsid w:val="003C6EF6"/>
    <w:rsid w:val="003C726A"/>
    <w:rsid w:val="003C7A71"/>
    <w:rsid w:val="003C7B1B"/>
    <w:rsid w:val="003C7DE0"/>
    <w:rsid w:val="003D1093"/>
    <w:rsid w:val="003D1762"/>
    <w:rsid w:val="003D1909"/>
    <w:rsid w:val="003D1E02"/>
    <w:rsid w:val="003D2947"/>
    <w:rsid w:val="003D4351"/>
    <w:rsid w:val="003D4DC8"/>
    <w:rsid w:val="003D5217"/>
    <w:rsid w:val="003D54C2"/>
    <w:rsid w:val="003D6793"/>
    <w:rsid w:val="003E038E"/>
    <w:rsid w:val="003E088D"/>
    <w:rsid w:val="003E2E1E"/>
    <w:rsid w:val="003E55D8"/>
    <w:rsid w:val="003E6929"/>
    <w:rsid w:val="003E6EEA"/>
    <w:rsid w:val="003F039E"/>
    <w:rsid w:val="003F053E"/>
    <w:rsid w:val="003F0C41"/>
    <w:rsid w:val="003F1E59"/>
    <w:rsid w:val="003F22BA"/>
    <w:rsid w:val="003F27F2"/>
    <w:rsid w:val="003F2C0D"/>
    <w:rsid w:val="003F2D34"/>
    <w:rsid w:val="003F5D31"/>
    <w:rsid w:val="003F5E8D"/>
    <w:rsid w:val="00400DB2"/>
    <w:rsid w:val="0040239E"/>
    <w:rsid w:val="00403D24"/>
    <w:rsid w:val="00404D53"/>
    <w:rsid w:val="004058BC"/>
    <w:rsid w:val="00405B22"/>
    <w:rsid w:val="00406B48"/>
    <w:rsid w:val="00406CA8"/>
    <w:rsid w:val="004077FB"/>
    <w:rsid w:val="00407AC3"/>
    <w:rsid w:val="00407D19"/>
    <w:rsid w:val="00407E8A"/>
    <w:rsid w:val="00410216"/>
    <w:rsid w:val="004108CD"/>
    <w:rsid w:val="00411681"/>
    <w:rsid w:val="00411F00"/>
    <w:rsid w:val="0041219C"/>
    <w:rsid w:val="0041413D"/>
    <w:rsid w:val="00414E3B"/>
    <w:rsid w:val="0041515C"/>
    <w:rsid w:val="00416689"/>
    <w:rsid w:val="004166CF"/>
    <w:rsid w:val="00416883"/>
    <w:rsid w:val="00416C91"/>
    <w:rsid w:val="00417DD7"/>
    <w:rsid w:val="004202F7"/>
    <w:rsid w:val="00420981"/>
    <w:rsid w:val="00421D10"/>
    <w:rsid w:val="00422635"/>
    <w:rsid w:val="00422645"/>
    <w:rsid w:val="00422E69"/>
    <w:rsid w:val="00423E6F"/>
    <w:rsid w:val="0042430B"/>
    <w:rsid w:val="004252CB"/>
    <w:rsid w:val="00426282"/>
    <w:rsid w:val="004273BA"/>
    <w:rsid w:val="00430899"/>
    <w:rsid w:val="004312B0"/>
    <w:rsid w:val="00432A5F"/>
    <w:rsid w:val="004337D9"/>
    <w:rsid w:val="0044094A"/>
    <w:rsid w:val="00440AC8"/>
    <w:rsid w:val="00440ADD"/>
    <w:rsid w:val="00441A7D"/>
    <w:rsid w:val="00441B20"/>
    <w:rsid w:val="004428AF"/>
    <w:rsid w:val="004432F6"/>
    <w:rsid w:val="00443DF2"/>
    <w:rsid w:val="00445529"/>
    <w:rsid w:val="00445F3D"/>
    <w:rsid w:val="004460DF"/>
    <w:rsid w:val="00446910"/>
    <w:rsid w:val="004471E3"/>
    <w:rsid w:val="004506F3"/>
    <w:rsid w:val="00451CA2"/>
    <w:rsid w:val="00451FDE"/>
    <w:rsid w:val="004527BF"/>
    <w:rsid w:val="00453398"/>
    <w:rsid w:val="0045432F"/>
    <w:rsid w:val="00455902"/>
    <w:rsid w:val="004567C0"/>
    <w:rsid w:val="0045741E"/>
    <w:rsid w:val="00457FE2"/>
    <w:rsid w:val="0046032C"/>
    <w:rsid w:val="0046164D"/>
    <w:rsid w:val="00462370"/>
    <w:rsid w:val="00462D8E"/>
    <w:rsid w:val="004634C5"/>
    <w:rsid w:val="00464668"/>
    <w:rsid w:val="0046531B"/>
    <w:rsid w:val="00465789"/>
    <w:rsid w:val="00465AA2"/>
    <w:rsid w:val="00465B92"/>
    <w:rsid w:val="00466393"/>
    <w:rsid w:val="0046703C"/>
    <w:rsid w:val="00467177"/>
    <w:rsid w:val="00467E99"/>
    <w:rsid w:val="004710BF"/>
    <w:rsid w:val="004725C8"/>
    <w:rsid w:val="00473E23"/>
    <w:rsid w:val="004741C9"/>
    <w:rsid w:val="004747B3"/>
    <w:rsid w:val="00474A5A"/>
    <w:rsid w:val="00476F63"/>
    <w:rsid w:val="00477297"/>
    <w:rsid w:val="004777DC"/>
    <w:rsid w:val="0048031B"/>
    <w:rsid w:val="004810BA"/>
    <w:rsid w:val="004828BC"/>
    <w:rsid w:val="00482F68"/>
    <w:rsid w:val="00484957"/>
    <w:rsid w:val="0048511F"/>
    <w:rsid w:val="00485DF0"/>
    <w:rsid w:val="00485EB1"/>
    <w:rsid w:val="0048629A"/>
    <w:rsid w:val="00486902"/>
    <w:rsid w:val="00487208"/>
    <w:rsid w:val="00487A49"/>
    <w:rsid w:val="00490C19"/>
    <w:rsid w:val="004918E2"/>
    <w:rsid w:val="004923DB"/>
    <w:rsid w:val="00493A1D"/>
    <w:rsid w:val="0049418D"/>
    <w:rsid w:val="00494741"/>
    <w:rsid w:val="00494D8E"/>
    <w:rsid w:val="004958AF"/>
    <w:rsid w:val="0049599B"/>
    <w:rsid w:val="004963A7"/>
    <w:rsid w:val="004969E1"/>
    <w:rsid w:val="004A01D0"/>
    <w:rsid w:val="004A060D"/>
    <w:rsid w:val="004A0D06"/>
    <w:rsid w:val="004A4713"/>
    <w:rsid w:val="004A4D6D"/>
    <w:rsid w:val="004A60C3"/>
    <w:rsid w:val="004A6589"/>
    <w:rsid w:val="004A734E"/>
    <w:rsid w:val="004A799D"/>
    <w:rsid w:val="004B20FC"/>
    <w:rsid w:val="004B2A71"/>
    <w:rsid w:val="004B38AA"/>
    <w:rsid w:val="004B4D4A"/>
    <w:rsid w:val="004B7353"/>
    <w:rsid w:val="004B7A68"/>
    <w:rsid w:val="004B7C4C"/>
    <w:rsid w:val="004B7D1F"/>
    <w:rsid w:val="004C08C3"/>
    <w:rsid w:val="004C0F86"/>
    <w:rsid w:val="004C1372"/>
    <w:rsid w:val="004C172C"/>
    <w:rsid w:val="004C515F"/>
    <w:rsid w:val="004C63B9"/>
    <w:rsid w:val="004C6C83"/>
    <w:rsid w:val="004C6EEF"/>
    <w:rsid w:val="004C7386"/>
    <w:rsid w:val="004D058B"/>
    <w:rsid w:val="004D0A40"/>
    <w:rsid w:val="004D0B76"/>
    <w:rsid w:val="004D0EC3"/>
    <w:rsid w:val="004D142D"/>
    <w:rsid w:val="004D1DCE"/>
    <w:rsid w:val="004D3328"/>
    <w:rsid w:val="004D4B1A"/>
    <w:rsid w:val="004D5B46"/>
    <w:rsid w:val="004D5B77"/>
    <w:rsid w:val="004D6073"/>
    <w:rsid w:val="004D6645"/>
    <w:rsid w:val="004D6B4E"/>
    <w:rsid w:val="004D6DAB"/>
    <w:rsid w:val="004D7A28"/>
    <w:rsid w:val="004D7EF1"/>
    <w:rsid w:val="004E0201"/>
    <w:rsid w:val="004E1B42"/>
    <w:rsid w:val="004E4BC9"/>
    <w:rsid w:val="004E4DD7"/>
    <w:rsid w:val="004E4F75"/>
    <w:rsid w:val="004E51DA"/>
    <w:rsid w:val="004E68EE"/>
    <w:rsid w:val="004E6AA6"/>
    <w:rsid w:val="004F1949"/>
    <w:rsid w:val="004F4C6D"/>
    <w:rsid w:val="004F545D"/>
    <w:rsid w:val="004F60E1"/>
    <w:rsid w:val="00502713"/>
    <w:rsid w:val="0050338C"/>
    <w:rsid w:val="00505C1F"/>
    <w:rsid w:val="005064A2"/>
    <w:rsid w:val="0051003B"/>
    <w:rsid w:val="005103A5"/>
    <w:rsid w:val="00510B8F"/>
    <w:rsid w:val="005124A3"/>
    <w:rsid w:val="0051334E"/>
    <w:rsid w:val="00513C98"/>
    <w:rsid w:val="00513CD4"/>
    <w:rsid w:val="0051515E"/>
    <w:rsid w:val="005154D2"/>
    <w:rsid w:val="005154E6"/>
    <w:rsid w:val="0051577F"/>
    <w:rsid w:val="00515D31"/>
    <w:rsid w:val="00516EF9"/>
    <w:rsid w:val="005203D9"/>
    <w:rsid w:val="005203E2"/>
    <w:rsid w:val="00520547"/>
    <w:rsid w:val="00522C76"/>
    <w:rsid w:val="00522E1D"/>
    <w:rsid w:val="00523C98"/>
    <w:rsid w:val="00524FF0"/>
    <w:rsid w:val="00525394"/>
    <w:rsid w:val="00526D9B"/>
    <w:rsid w:val="00527A04"/>
    <w:rsid w:val="00530235"/>
    <w:rsid w:val="00530521"/>
    <w:rsid w:val="00531563"/>
    <w:rsid w:val="005316BE"/>
    <w:rsid w:val="0053175E"/>
    <w:rsid w:val="00531809"/>
    <w:rsid w:val="0053217A"/>
    <w:rsid w:val="00533B2F"/>
    <w:rsid w:val="00534222"/>
    <w:rsid w:val="005363A6"/>
    <w:rsid w:val="00537E69"/>
    <w:rsid w:val="00537EE5"/>
    <w:rsid w:val="00540948"/>
    <w:rsid w:val="00540AE6"/>
    <w:rsid w:val="00540DDC"/>
    <w:rsid w:val="00542275"/>
    <w:rsid w:val="005427D6"/>
    <w:rsid w:val="005430F8"/>
    <w:rsid w:val="00543EF9"/>
    <w:rsid w:val="0054451E"/>
    <w:rsid w:val="00545D99"/>
    <w:rsid w:val="00546339"/>
    <w:rsid w:val="00547D40"/>
    <w:rsid w:val="00547F24"/>
    <w:rsid w:val="0055021C"/>
    <w:rsid w:val="00550BCB"/>
    <w:rsid w:val="00551A5C"/>
    <w:rsid w:val="00552F8A"/>
    <w:rsid w:val="00553413"/>
    <w:rsid w:val="0055428F"/>
    <w:rsid w:val="00555316"/>
    <w:rsid w:val="00555F87"/>
    <w:rsid w:val="0055679C"/>
    <w:rsid w:val="005579AF"/>
    <w:rsid w:val="00561C3F"/>
    <w:rsid w:val="00565F27"/>
    <w:rsid w:val="005661B0"/>
    <w:rsid w:val="005665FF"/>
    <w:rsid w:val="005671C5"/>
    <w:rsid w:val="005672AC"/>
    <w:rsid w:val="005705B3"/>
    <w:rsid w:val="00570A21"/>
    <w:rsid w:val="005715BD"/>
    <w:rsid w:val="0057254A"/>
    <w:rsid w:val="005728A8"/>
    <w:rsid w:val="005750FE"/>
    <w:rsid w:val="005756F8"/>
    <w:rsid w:val="00575743"/>
    <w:rsid w:val="00575D84"/>
    <w:rsid w:val="00576CF7"/>
    <w:rsid w:val="00577002"/>
    <w:rsid w:val="0057717C"/>
    <w:rsid w:val="00580422"/>
    <w:rsid w:val="005808E3"/>
    <w:rsid w:val="00581F73"/>
    <w:rsid w:val="00582FA2"/>
    <w:rsid w:val="00583AE8"/>
    <w:rsid w:val="00583E50"/>
    <w:rsid w:val="005858C1"/>
    <w:rsid w:val="00586E7B"/>
    <w:rsid w:val="00587BAD"/>
    <w:rsid w:val="00587C92"/>
    <w:rsid w:val="00587CF8"/>
    <w:rsid w:val="005920FA"/>
    <w:rsid w:val="00592133"/>
    <w:rsid w:val="0059261A"/>
    <w:rsid w:val="00594C4E"/>
    <w:rsid w:val="0059521B"/>
    <w:rsid w:val="005962FB"/>
    <w:rsid w:val="005969AC"/>
    <w:rsid w:val="005A0CBB"/>
    <w:rsid w:val="005A0FB9"/>
    <w:rsid w:val="005A1D8B"/>
    <w:rsid w:val="005A2AC7"/>
    <w:rsid w:val="005A6B7A"/>
    <w:rsid w:val="005A6F5E"/>
    <w:rsid w:val="005A710B"/>
    <w:rsid w:val="005A79D4"/>
    <w:rsid w:val="005A7CF1"/>
    <w:rsid w:val="005B1249"/>
    <w:rsid w:val="005B17DD"/>
    <w:rsid w:val="005B2B06"/>
    <w:rsid w:val="005B2E86"/>
    <w:rsid w:val="005B336E"/>
    <w:rsid w:val="005B3D4D"/>
    <w:rsid w:val="005B424C"/>
    <w:rsid w:val="005B4684"/>
    <w:rsid w:val="005B6CA5"/>
    <w:rsid w:val="005B760C"/>
    <w:rsid w:val="005B76D3"/>
    <w:rsid w:val="005C1714"/>
    <w:rsid w:val="005C195E"/>
    <w:rsid w:val="005C24B6"/>
    <w:rsid w:val="005C2D36"/>
    <w:rsid w:val="005C30C1"/>
    <w:rsid w:val="005C4679"/>
    <w:rsid w:val="005C4A88"/>
    <w:rsid w:val="005C6025"/>
    <w:rsid w:val="005C66C6"/>
    <w:rsid w:val="005C6DCC"/>
    <w:rsid w:val="005C6F6A"/>
    <w:rsid w:val="005C6F84"/>
    <w:rsid w:val="005C739C"/>
    <w:rsid w:val="005C7A6C"/>
    <w:rsid w:val="005C7FE5"/>
    <w:rsid w:val="005D17F0"/>
    <w:rsid w:val="005D1FA9"/>
    <w:rsid w:val="005D1FB3"/>
    <w:rsid w:val="005D299C"/>
    <w:rsid w:val="005D3E3E"/>
    <w:rsid w:val="005D4738"/>
    <w:rsid w:val="005D4F34"/>
    <w:rsid w:val="005D504A"/>
    <w:rsid w:val="005D5336"/>
    <w:rsid w:val="005D5C25"/>
    <w:rsid w:val="005D5D02"/>
    <w:rsid w:val="005D6364"/>
    <w:rsid w:val="005D72F4"/>
    <w:rsid w:val="005D76BC"/>
    <w:rsid w:val="005D7DD8"/>
    <w:rsid w:val="005D7FE5"/>
    <w:rsid w:val="005E240E"/>
    <w:rsid w:val="005E24E3"/>
    <w:rsid w:val="005E2C08"/>
    <w:rsid w:val="005E2F1A"/>
    <w:rsid w:val="005E36DB"/>
    <w:rsid w:val="005E4BB7"/>
    <w:rsid w:val="005E5708"/>
    <w:rsid w:val="005E5B3D"/>
    <w:rsid w:val="005E7091"/>
    <w:rsid w:val="005E77F1"/>
    <w:rsid w:val="005F06D8"/>
    <w:rsid w:val="005F10F8"/>
    <w:rsid w:val="005F24CE"/>
    <w:rsid w:val="005F2BB3"/>
    <w:rsid w:val="005F38DB"/>
    <w:rsid w:val="005F3AD4"/>
    <w:rsid w:val="005F4A45"/>
    <w:rsid w:val="005F69D8"/>
    <w:rsid w:val="005F7DEB"/>
    <w:rsid w:val="00600057"/>
    <w:rsid w:val="006014C2"/>
    <w:rsid w:val="00602C3E"/>
    <w:rsid w:val="00602F9C"/>
    <w:rsid w:val="00603DA0"/>
    <w:rsid w:val="00604C14"/>
    <w:rsid w:val="006057E9"/>
    <w:rsid w:val="0060651F"/>
    <w:rsid w:val="00606E69"/>
    <w:rsid w:val="006072E2"/>
    <w:rsid w:val="006106C7"/>
    <w:rsid w:val="006114C0"/>
    <w:rsid w:val="00612DA7"/>
    <w:rsid w:val="006152A7"/>
    <w:rsid w:val="006153BB"/>
    <w:rsid w:val="0062013B"/>
    <w:rsid w:val="0062074A"/>
    <w:rsid w:val="00620C4D"/>
    <w:rsid w:val="00621A80"/>
    <w:rsid w:val="00621C4D"/>
    <w:rsid w:val="0062253C"/>
    <w:rsid w:val="00623333"/>
    <w:rsid w:val="00623864"/>
    <w:rsid w:val="00623A24"/>
    <w:rsid w:val="00624343"/>
    <w:rsid w:val="0062452B"/>
    <w:rsid w:val="00624808"/>
    <w:rsid w:val="006262D3"/>
    <w:rsid w:val="00626D3F"/>
    <w:rsid w:val="00626E77"/>
    <w:rsid w:val="00627A4E"/>
    <w:rsid w:val="00630681"/>
    <w:rsid w:val="006312A0"/>
    <w:rsid w:val="00631566"/>
    <w:rsid w:val="00631664"/>
    <w:rsid w:val="00631F2F"/>
    <w:rsid w:val="0063205A"/>
    <w:rsid w:val="00633041"/>
    <w:rsid w:val="006338BF"/>
    <w:rsid w:val="00634D6D"/>
    <w:rsid w:val="00636C21"/>
    <w:rsid w:val="006419FF"/>
    <w:rsid w:val="00644C9C"/>
    <w:rsid w:val="00644E16"/>
    <w:rsid w:val="00645A25"/>
    <w:rsid w:val="006467BC"/>
    <w:rsid w:val="00646B57"/>
    <w:rsid w:val="00647587"/>
    <w:rsid w:val="006527E6"/>
    <w:rsid w:val="0065293E"/>
    <w:rsid w:val="00653099"/>
    <w:rsid w:val="00653115"/>
    <w:rsid w:val="00653388"/>
    <w:rsid w:val="00653444"/>
    <w:rsid w:val="006534BC"/>
    <w:rsid w:val="00653EF6"/>
    <w:rsid w:val="00653F36"/>
    <w:rsid w:val="00655202"/>
    <w:rsid w:val="0065546A"/>
    <w:rsid w:val="00656424"/>
    <w:rsid w:val="0065649D"/>
    <w:rsid w:val="00656ACF"/>
    <w:rsid w:val="00656BC8"/>
    <w:rsid w:val="00657713"/>
    <w:rsid w:val="00657EEA"/>
    <w:rsid w:val="00661CD9"/>
    <w:rsid w:val="006624F5"/>
    <w:rsid w:val="00662C13"/>
    <w:rsid w:val="00662C82"/>
    <w:rsid w:val="0066340E"/>
    <w:rsid w:val="00663A4F"/>
    <w:rsid w:val="0066475A"/>
    <w:rsid w:val="00665193"/>
    <w:rsid w:val="0066543C"/>
    <w:rsid w:val="006656DE"/>
    <w:rsid w:val="00666379"/>
    <w:rsid w:val="006663E8"/>
    <w:rsid w:val="006678DF"/>
    <w:rsid w:val="00670CF2"/>
    <w:rsid w:val="00670E0A"/>
    <w:rsid w:val="00670F7E"/>
    <w:rsid w:val="0067107F"/>
    <w:rsid w:val="0067120B"/>
    <w:rsid w:val="006714B2"/>
    <w:rsid w:val="00671619"/>
    <w:rsid w:val="006716FE"/>
    <w:rsid w:val="00671C15"/>
    <w:rsid w:val="006722EC"/>
    <w:rsid w:val="00672A3A"/>
    <w:rsid w:val="00672D00"/>
    <w:rsid w:val="00672D23"/>
    <w:rsid w:val="00674378"/>
    <w:rsid w:val="006747EE"/>
    <w:rsid w:val="0067562D"/>
    <w:rsid w:val="006756DC"/>
    <w:rsid w:val="00675B48"/>
    <w:rsid w:val="00676B71"/>
    <w:rsid w:val="00677651"/>
    <w:rsid w:val="006778CF"/>
    <w:rsid w:val="0068127F"/>
    <w:rsid w:val="006813CF"/>
    <w:rsid w:val="00681620"/>
    <w:rsid w:val="00683C62"/>
    <w:rsid w:val="006849D7"/>
    <w:rsid w:val="00685F5B"/>
    <w:rsid w:val="006864FD"/>
    <w:rsid w:val="006872AA"/>
    <w:rsid w:val="006873E8"/>
    <w:rsid w:val="00687DBC"/>
    <w:rsid w:val="006901B0"/>
    <w:rsid w:val="00692CF1"/>
    <w:rsid w:val="006951DA"/>
    <w:rsid w:val="00695FE9"/>
    <w:rsid w:val="006967FC"/>
    <w:rsid w:val="00697D0C"/>
    <w:rsid w:val="006A0D50"/>
    <w:rsid w:val="006A16CD"/>
    <w:rsid w:val="006A1ED5"/>
    <w:rsid w:val="006A3607"/>
    <w:rsid w:val="006A38FF"/>
    <w:rsid w:val="006A4C1B"/>
    <w:rsid w:val="006A4E94"/>
    <w:rsid w:val="006A59D5"/>
    <w:rsid w:val="006A5ACE"/>
    <w:rsid w:val="006A5C4F"/>
    <w:rsid w:val="006A70FE"/>
    <w:rsid w:val="006B08B7"/>
    <w:rsid w:val="006B0B96"/>
    <w:rsid w:val="006B0F30"/>
    <w:rsid w:val="006B202A"/>
    <w:rsid w:val="006B215F"/>
    <w:rsid w:val="006B41E6"/>
    <w:rsid w:val="006B4C59"/>
    <w:rsid w:val="006B50CE"/>
    <w:rsid w:val="006B5A49"/>
    <w:rsid w:val="006B5FB2"/>
    <w:rsid w:val="006B6927"/>
    <w:rsid w:val="006B6E88"/>
    <w:rsid w:val="006C175B"/>
    <w:rsid w:val="006C2EA1"/>
    <w:rsid w:val="006C2FAB"/>
    <w:rsid w:val="006C32DF"/>
    <w:rsid w:val="006C3DD9"/>
    <w:rsid w:val="006C4913"/>
    <w:rsid w:val="006D0924"/>
    <w:rsid w:val="006D09EE"/>
    <w:rsid w:val="006D167F"/>
    <w:rsid w:val="006D1DBC"/>
    <w:rsid w:val="006D29AB"/>
    <w:rsid w:val="006D29B4"/>
    <w:rsid w:val="006D3FB0"/>
    <w:rsid w:val="006D4468"/>
    <w:rsid w:val="006D4714"/>
    <w:rsid w:val="006D5CBF"/>
    <w:rsid w:val="006D6603"/>
    <w:rsid w:val="006E2296"/>
    <w:rsid w:val="006E2C08"/>
    <w:rsid w:val="006E2EB1"/>
    <w:rsid w:val="006E4719"/>
    <w:rsid w:val="006E5546"/>
    <w:rsid w:val="006E5AC3"/>
    <w:rsid w:val="006E5F74"/>
    <w:rsid w:val="006E62E2"/>
    <w:rsid w:val="006E6CAA"/>
    <w:rsid w:val="006E6CE3"/>
    <w:rsid w:val="006E714D"/>
    <w:rsid w:val="006F17FF"/>
    <w:rsid w:val="006F2010"/>
    <w:rsid w:val="006F478A"/>
    <w:rsid w:val="006F6FE2"/>
    <w:rsid w:val="006F75EF"/>
    <w:rsid w:val="00700239"/>
    <w:rsid w:val="007012FB"/>
    <w:rsid w:val="0070385F"/>
    <w:rsid w:val="00704DD7"/>
    <w:rsid w:val="00706066"/>
    <w:rsid w:val="00707A5C"/>
    <w:rsid w:val="00710EAB"/>
    <w:rsid w:val="00710EFF"/>
    <w:rsid w:val="00711141"/>
    <w:rsid w:val="007113B4"/>
    <w:rsid w:val="007114ED"/>
    <w:rsid w:val="00711C95"/>
    <w:rsid w:val="00712E3A"/>
    <w:rsid w:val="007137C9"/>
    <w:rsid w:val="00715745"/>
    <w:rsid w:val="007157AC"/>
    <w:rsid w:val="00716EE6"/>
    <w:rsid w:val="00717090"/>
    <w:rsid w:val="007209B0"/>
    <w:rsid w:val="00721985"/>
    <w:rsid w:val="00721AD3"/>
    <w:rsid w:val="00721E30"/>
    <w:rsid w:val="0072254A"/>
    <w:rsid w:val="00722659"/>
    <w:rsid w:val="0072294E"/>
    <w:rsid w:val="00723133"/>
    <w:rsid w:val="007235AC"/>
    <w:rsid w:val="00723DAA"/>
    <w:rsid w:val="00723FEF"/>
    <w:rsid w:val="007241E6"/>
    <w:rsid w:val="00724341"/>
    <w:rsid w:val="00725438"/>
    <w:rsid w:val="00725804"/>
    <w:rsid w:val="007262D7"/>
    <w:rsid w:val="00727A7B"/>
    <w:rsid w:val="00730715"/>
    <w:rsid w:val="00731375"/>
    <w:rsid w:val="00732AA7"/>
    <w:rsid w:val="00732D8E"/>
    <w:rsid w:val="00732DD9"/>
    <w:rsid w:val="0073333B"/>
    <w:rsid w:val="0073349C"/>
    <w:rsid w:val="00734045"/>
    <w:rsid w:val="00734E32"/>
    <w:rsid w:val="00735218"/>
    <w:rsid w:val="00736821"/>
    <w:rsid w:val="0073742D"/>
    <w:rsid w:val="0074164F"/>
    <w:rsid w:val="00741D7E"/>
    <w:rsid w:val="007420DA"/>
    <w:rsid w:val="00742265"/>
    <w:rsid w:val="00742A78"/>
    <w:rsid w:val="007437FC"/>
    <w:rsid w:val="0074538A"/>
    <w:rsid w:val="007458DA"/>
    <w:rsid w:val="00747F11"/>
    <w:rsid w:val="0075213F"/>
    <w:rsid w:val="00752ED6"/>
    <w:rsid w:val="00753150"/>
    <w:rsid w:val="007535DE"/>
    <w:rsid w:val="00755495"/>
    <w:rsid w:val="00756F3F"/>
    <w:rsid w:val="0075755E"/>
    <w:rsid w:val="007603A3"/>
    <w:rsid w:val="00761304"/>
    <w:rsid w:val="007615C8"/>
    <w:rsid w:val="007626E6"/>
    <w:rsid w:val="00764337"/>
    <w:rsid w:val="00765AC3"/>
    <w:rsid w:val="00765CDE"/>
    <w:rsid w:val="0076603D"/>
    <w:rsid w:val="00766CA4"/>
    <w:rsid w:val="0076708A"/>
    <w:rsid w:val="007676AC"/>
    <w:rsid w:val="00770B81"/>
    <w:rsid w:val="007713B9"/>
    <w:rsid w:val="0077164A"/>
    <w:rsid w:val="00772D9B"/>
    <w:rsid w:val="00772E90"/>
    <w:rsid w:val="00774EE9"/>
    <w:rsid w:val="00776FB2"/>
    <w:rsid w:val="007810EF"/>
    <w:rsid w:val="00782879"/>
    <w:rsid w:val="00782E2F"/>
    <w:rsid w:val="00784D4B"/>
    <w:rsid w:val="00785868"/>
    <w:rsid w:val="00786597"/>
    <w:rsid w:val="007869E6"/>
    <w:rsid w:val="007874A3"/>
    <w:rsid w:val="007904E5"/>
    <w:rsid w:val="00790FF4"/>
    <w:rsid w:val="007912C5"/>
    <w:rsid w:val="0079165B"/>
    <w:rsid w:val="00791A6E"/>
    <w:rsid w:val="00792421"/>
    <w:rsid w:val="00792A4E"/>
    <w:rsid w:val="00793095"/>
    <w:rsid w:val="00793BFA"/>
    <w:rsid w:val="00795140"/>
    <w:rsid w:val="0079530C"/>
    <w:rsid w:val="007968AB"/>
    <w:rsid w:val="00796DA4"/>
    <w:rsid w:val="00797993"/>
    <w:rsid w:val="007A109E"/>
    <w:rsid w:val="007A33DF"/>
    <w:rsid w:val="007A3DEA"/>
    <w:rsid w:val="007A4A5C"/>
    <w:rsid w:val="007A552F"/>
    <w:rsid w:val="007A559F"/>
    <w:rsid w:val="007A55AF"/>
    <w:rsid w:val="007A7140"/>
    <w:rsid w:val="007B17AC"/>
    <w:rsid w:val="007B2E44"/>
    <w:rsid w:val="007B3C3D"/>
    <w:rsid w:val="007B4FE4"/>
    <w:rsid w:val="007B57BB"/>
    <w:rsid w:val="007B5F72"/>
    <w:rsid w:val="007B63B8"/>
    <w:rsid w:val="007B6EDB"/>
    <w:rsid w:val="007B70F2"/>
    <w:rsid w:val="007C018D"/>
    <w:rsid w:val="007C07BD"/>
    <w:rsid w:val="007C2216"/>
    <w:rsid w:val="007C3FCD"/>
    <w:rsid w:val="007C433A"/>
    <w:rsid w:val="007C5737"/>
    <w:rsid w:val="007C67E8"/>
    <w:rsid w:val="007C693C"/>
    <w:rsid w:val="007C6E87"/>
    <w:rsid w:val="007D0208"/>
    <w:rsid w:val="007D079B"/>
    <w:rsid w:val="007D112E"/>
    <w:rsid w:val="007D262A"/>
    <w:rsid w:val="007D35CD"/>
    <w:rsid w:val="007D44CF"/>
    <w:rsid w:val="007D4E53"/>
    <w:rsid w:val="007D61CE"/>
    <w:rsid w:val="007D6E43"/>
    <w:rsid w:val="007D7ECB"/>
    <w:rsid w:val="007E002F"/>
    <w:rsid w:val="007E0365"/>
    <w:rsid w:val="007E0F42"/>
    <w:rsid w:val="007E2563"/>
    <w:rsid w:val="007E259C"/>
    <w:rsid w:val="007E2883"/>
    <w:rsid w:val="007E28E3"/>
    <w:rsid w:val="007E42EF"/>
    <w:rsid w:val="007E4306"/>
    <w:rsid w:val="007E455B"/>
    <w:rsid w:val="007E4D70"/>
    <w:rsid w:val="007E511A"/>
    <w:rsid w:val="007E674B"/>
    <w:rsid w:val="007E67E8"/>
    <w:rsid w:val="007E6E16"/>
    <w:rsid w:val="007E7A55"/>
    <w:rsid w:val="007E7F1C"/>
    <w:rsid w:val="007F1EB2"/>
    <w:rsid w:val="007F226E"/>
    <w:rsid w:val="007F339D"/>
    <w:rsid w:val="007F3411"/>
    <w:rsid w:val="007F3895"/>
    <w:rsid w:val="007F396E"/>
    <w:rsid w:val="007F4DE5"/>
    <w:rsid w:val="007F7019"/>
    <w:rsid w:val="007F78C4"/>
    <w:rsid w:val="00801182"/>
    <w:rsid w:val="00801D39"/>
    <w:rsid w:val="008034EF"/>
    <w:rsid w:val="008035C3"/>
    <w:rsid w:val="00803E36"/>
    <w:rsid w:val="00805B4D"/>
    <w:rsid w:val="00805D8C"/>
    <w:rsid w:val="0080648D"/>
    <w:rsid w:val="00806F78"/>
    <w:rsid w:val="00807331"/>
    <w:rsid w:val="00810223"/>
    <w:rsid w:val="00812777"/>
    <w:rsid w:val="008128BA"/>
    <w:rsid w:val="00812CA6"/>
    <w:rsid w:val="008149FA"/>
    <w:rsid w:val="00814D49"/>
    <w:rsid w:val="00816936"/>
    <w:rsid w:val="00817094"/>
    <w:rsid w:val="00820D70"/>
    <w:rsid w:val="00822AE8"/>
    <w:rsid w:val="00822B87"/>
    <w:rsid w:val="00822BA2"/>
    <w:rsid w:val="00823663"/>
    <w:rsid w:val="0082519A"/>
    <w:rsid w:val="00825528"/>
    <w:rsid w:val="00825692"/>
    <w:rsid w:val="0082571C"/>
    <w:rsid w:val="00825925"/>
    <w:rsid w:val="008260E7"/>
    <w:rsid w:val="008301A7"/>
    <w:rsid w:val="00830320"/>
    <w:rsid w:val="0083132D"/>
    <w:rsid w:val="008319FE"/>
    <w:rsid w:val="008320CA"/>
    <w:rsid w:val="008348C2"/>
    <w:rsid w:val="00835725"/>
    <w:rsid w:val="00836228"/>
    <w:rsid w:val="008364D7"/>
    <w:rsid w:val="00836EA1"/>
    <w:rsid w:val="00837055"/>
    <w:rsid w:val="008409CD"/>
    <w:rsid w:val="008413E5"/>
    <w:rsid w:val="008418D9"/>
    <w:rsid w:val="00842FB6"/>
    <w:rsid w:val="008437AA"/>
    <w:rsid w:val="00844B23"/>
    <w:rsid w:val="0084508E"/>
    <w:rsid w:val="00845303"/>
    <w:rsid w:val="00845891"/>
    <w:rsid w:val="008466D8"/>
    <w:rsid w:val="00846E49"/>
    <w:rsid w:val="008501FF"/>
    <w:rsid w:val="00853795"/>
    <w:rsid w:val="00854065"/>
    <w:rsid w:val="00854F21"/>
    <w:rsid w:val="008551C1"/>
    <w:rsid w:val="00855AA2"/>
    <w:rsid w:val="008576A9"/>
    <w:rsid w:val="00857EC8"/>
    <w:rsid w:val="0086391E"/>
    <w:rsid w:val="00863BBD"/>
    <w:rsid w:val="00864852"/>
    <w:rsid w:val="00864943"/>
    <w:rsid w:val="008657E1"/>
    <w:rsid w:val="00865C9F"/>
    <w:rsid w:val="00866937"/>
    <w:rsid w:val="00870CCA"/>
    <w:rsid w:val="008722B5"/>
    <w:rsid w:val="00872E45"/>
    <w:rsid w:val="00873110"/>
    <w:rsid w:val="008731F2"/>
    <w:rsid w:val="008733CC"/>
    <w:rsid w:val="00874691"/>
    <w:rsid w:val="00874F45"/>
    <w:rsid w:val="0087567C"/>
    <w:rsid w:val="00881CA6"/>
    <w:rsid w:val="00882162"/>
    <w:rsid w:val="00882252"/>
    <w:rsid w:val="00882A97"/>
    <w:rsid w:val="008857B0"/>
    <w:rsid w:val="00887AF2"/>
    <w:rsid w:val="00887EBB"/>
    <w:rsid w:val="00890875"/>
    <w:rsid w:val="00890A7D"/>
    <w:rsid w:val="00891F61"/>
    <w:rsid w:val="00892F94"/>
    <w:rsid w:val="00894402"/>
    <w:rsid w:val="008948D1"/>
    <w:rsid w:val="00894A5C"/>
    <w:rsid w:val="008973D6"/>
    <w:rsid w:val="00897501"/>
    <w:rsid w:val="008A0A1A"/>
    <w:rsid w:val="008A16D3"/>
    <w:rsid w:val="008A2817"/>
    <w:rsid w:val="008A29B1"/>
    <w:rsid w:val="008A348F"/>
    <w:rsid w:val="008A3659"/>
    <w:rsid w:val="008A3768"/>
    <w:rsid w:val="008A4318"/>
    <w:rsid w:val="008A4AF7"/>
    <w:rsid w:val="008A62B9"/>
    <w:rsid w:val="008B2BD0"/>
    <w:rsid w:val="008B3BC7"/>
    <w:rsid w:val="008B3EBE"/>
    <w:rsid w:val="008B4934"/>
    <w:rsid w:val="008B5D3C"/>
    <w:rsid w:val="008B5FE0"/>
    <w:rsid w:val="008B60FE"/>
    <w:rsid w:val="008B6485"/>
    <w:rsid w:val="008B747E"/>
    <w:rsid w:val="008B7BCE"/>
    <w:rsid w:val="008B7CBB"/>
    <w:rsid w:val="008C1065"/>
    <w:rsid w:val="008C1180"/>
    <w:rsid w:val="008C1C74"/>
    <w:rsid w:val="008C1DC5"/>
    <w:rsid w:val="008C2E20"/>
    <w:rsid w:val="008C46A2"/>
    <w:rsid w:val="008C6FE1"/>
    <w:rsid w:val="008D1C6A"/>
    <w:rsid w:val="008D224D"/>
    <w:rsid w:val="008D26C0"/>
    <w:rsid w:val="008D29CD"/>
    <w:rsid w:val="008D35B7"/>
    <w:rsid w:val="008D3AB9"/>
    <w:rsid w:val="008D3D82"/>
    <w:rsid w:val="008D3E4D"/>
    <w:rsid w:val="008D6375"/>
    <w:rsid w:val="008D6A65"/>
    <w:rsid w:val="008D7DED"/>
    <w:rsid w:val="008E03B1"/>
    <w:rsid w:val="008E0744"/>
    <w:rsid w:val="008E0A40"/>
    <w:rsid w:val="008E1516"/>
    <w:rsid w:val="008E1A11"/>
    <w:rsid w:val="008E1F26"/>
    <w:rsid w:val="008E5FEE"/>
    <w:rsid w:val="008E72F9"/>
    <w:rsid w:val="008F23A1"/>
    <w:rsid w:val="008F2EE2"/>
    <w:rsid w:val="008F4F40"/>
    <w:rsid w:val="008F517F"/>
    <w:rsid w:val="008F58DF"/>
    <w:rsid w:val="008F5B10"/>
    <w:rsid w:val="008F5C44"/>
    <w:rsid w:val="008F643A"/>
    <w:rsid w:val="008F65FD"/>
    <w:rsid w:val="008F69F3"/>
    <w:rsid w:val="008F7920"/>
    <w:rsid w:val="00900BA7"/>
    <w:rsid w:val="0090453F"/>
    <w:rsid w:val="009058EA"/>
    <w:rsid w:val="00905BE7"/>
    <w:rsid w:val="00906581"/>
    <w:rsid w:val="009065B6"/>
    <w:rsid w:val="00906C8D"/>
    <w:rsid w:val="00911AC9"/>
    <w:rsid w:val="0091231E"/>
    <w:rsid w:val="00912752"/>
    <w:rsid w:val="0091381F"/>
    <w:rsid w:val="009145EB"/>
    <w:rsid w:val="00914657"/>
    <w:rsid w:val="00914752"/>
    <w:rsid w:val="00914F4C"/>
    <w:rsid w:val="00915417"/>
    <w:rsid w:val="00915F9A"/>
    <w:rsid w:val="00915FD1"/>
    <w:rsid w:val="0091608F"/>
    <w:rsid w:val="0091622F"/>
    <w:rsid w:val="00916AA9"/>
    <w:rsid w:val="00921B2A"/>
    <w:rsid w:val="009242F7"/>
    <w:rsid w:val="0092454C"/>
    <w:rsid w:val="00924851"/>
    <w:rsid w:val="00925133"/>
    <w:rsid w:val="009257E6"/>
    <w:rsid w:val="00926112"/>
    <w:rsid w:val="0092693A"/>
    <w:rsid w:val="00927FA0"/>
    <w:rsid w:val="00930344"/>
    <w:rsid w:val="00931725"/>
    <w:rsid w:val="00932760"/>
    <w:rsid w:val="0093387F"/>
    <w:rsid w:val="00933CFF"/>
    <w:rsid w:val="00934135"/>
    <w:rsid w:val="00934B86"/>
    <w:rsid w:val="00934BFD"/>
    <w:rsid w:val="009360D8"/>
    <w:rsid w:val="00936253"/>
    <w:rsid w:val="00937197"/>
    <w:rsid w:val="00937B38"/>
    <w:rsid w:val="00940B41"/>
    <w:rsid w:val="009419C6"/>
    <w:rsid w:val="00941C79"/>
    <w:rsid w:val="00941F3D"/>
    <w:rsid w:val="00942532"/>
    <w:rsid w:val="00944197"/>
    <w:rsid w:val="00944503"/>
    <w:rsid w:val="0094450D"/>
    <w:rsid w:val="0094493F"/>
    <w:rsid w:val="00944A3A"/>
    <w:rsid w:val="0094645A"/>
    <w:rsid w:val="009467D8"/>
    <w:rsid w:val="009471DE"/>
    <w:rsid w:val="00947CA8"/>
    <w:rsid w:val="0095014E"/>
    <w:rsid w:val="00952248"/>
    <w:rsid w:val="009526E4"/>
    <w:rsid w:val="00955376"/>
    <w:rsid w:val="00955625"/>
    <w:rsid w:val="00956946"/>
    <w:rsid w:val="00956DBA"/>
    <w:rsid w:val="0095784D"/>
    <w:rsid w:val="0096002D"/>
    <w:rsid w:val="009622A3"/>
    <w:rsid w:val="00962E53"/>
    <w:rsid w:val="009637CF"/>
    <w:rsid w:val="009638AA"/>
    <w:rsid w:val="00965259"/>
    <w:rsid w:val="00965DA6"/>
    <w:rsid w:val="00966500"/>
    <w:rsid w:val="00966BE5"/>
    <w:rsid w:val="00967233"/>
    <w:rsid w:val="009721E9"/>
    <w:rsid w:val="00972C98"/>
    <w:rsid w:val="009737FE"/>
    <w:rsid w:val="009748B7"/>
    <w:rsid w:val="00974978"/>
    <w:rsid w:val="00974A9F"/>
    <w:rsid w:val="00975177"/>
    <w:rsid w:val="0097636F"/>
    <w:rsid w:val="00976EDA"/>
    <w:rsid w:val="00977163"/>
    <w:rsid w:val="0097745D"/>
    <w:rsid w:val="009775E3"/>
    <w:rsid w:val="00980292"/>
    <w:rsid w:val="00980BBE"/>
    <w:rsid w:val="00982B75"/>
    <w:rsid w:val="00984B0F"/>
    <w:rsid w:val="00986340"/>
    <w:rsid w:val="00986ACF"/>
    <w:rsid w:val="00990739"/>
    <w:rsid w:val="009908E7"/>
    <w:rsid w:val="00990918"/>
    <w:rsid w:val="00990E19"/>
    <w:rsid w:val="00990EC0"/>
    <w:rsid w:val="00991409"/>
    <w:rsid w:val="00992D05"/>
    <w:rsid w:val="009935B3"/>
    <w:rsid w:val="00995FB8"/>
    <w:rsid w:val="00996729"/>
    <w:rsid w:val="00996C61"/>
    <w:rsid w:val="00996E2F"/>
    <w:rsid w:val="009970A0"/>
    <w:rsid w:val="0099759E"/>
    <w:rsid w:val="009A0D44"/>
    <w:rsid w:val="009A1775"/>
    <w:rsid w:val="009A1B1C"/>
    <w:rsid w:val="009A1B24"/>
    <w:rsid w:val="009A1B40"/>
    <w:rsid w:val="009A2719"/>
    <w:rsid w:val="009A35B2"/>
    <w:rsid w:val="009A4174"/>
    <w:rsid w:val="009A4608"/>
    <w:rsid w:val="009A55C7"/>
    <w:rsid w:val="009A5F01"/>
    <w:rsid w:val="009A5FCB"/>
    <w:rsid w:val="009A63C5"/>
    <w:rsid w:val="009A6C66"/>
    <w:rsid w:val="009A79CC"/>
    <w:rsid w:val="009B1F49"/>
    <w:rsid w:val="009B1FD2"/>
    <w:rsid w:val="009B32CC"/>
    <w:rsid w:val="009B34F7"/>
    <w:rsid w:val="009B3BDB"/>
    <w:rsid w:val="009B43B6"/>
    <w:rsid w:val="009B4632"/>
    <w:rsid w:val="009B653D"/>
    <w:rsid w:val="009C005D"/>
    <w:rsid w:val="009C1785"/>
    <w:rsid w:val="009C17CC"/>
    <w:rsid w:val="009C2B0D"/>
    <w:rsid w:val="009C3C46"/>
    <w:rsid w:val="009C4A42"/>
    <w:rsid w:val="009C502E"/>
    <w:rsid w:val="009C55DB"/>
    <w:rsid w:val="009C57F3"/>
    <w:rsid w:val="009C606E"/>
    <w:rsid w:val="009C6129"/>
    <w:rsid w:val="009C63AA"/>
    <w:rsid w:val="009C67D3"/>
    <w:rsid w:val="009C6DF6"/>
    <w:rsid w:val="009D0CD0"/>
    <w:rsid w:val="009D12DA"/>
    <w:rsid w:val="009D13EF"/>
    <w:rsid w:val="009D1680"/>
    <w:rsid w:val="009D1DBF"/>
    <w:rsid w:val="009D1FA0"/>
    <w:rsid w:val="009D27B2"/>
    <w:rsid w:val="009D3455"/>
    <w:rsid w:val="009D3DBD"/>
    <w:rsid w:val="009D4B36"/>
    <w:rsid w:val="009D53A4"/>
    <w:rsid w:val="009D5892"/>
    <w:rsid w:val="009D58CC"/>
    <w:rsid w:val="009D6050"/>
    <w:rsid w:val="009D60C8"/>
    <w:rsid w:val="009D6135"/>
    <w:rsid w:val="009D6899"/>
    <w:rsid w:val="009D6F15"/>
    <w:rsid w:val="009D7D2A"/>
    <w:rsid w:val="009E04EC"/>
    <w:rsid w:val="009E0A18"/>
    <w:rsid w:val="009E3494"/>
    <w:rsid w:val="009E382E"/>
    <w:rsid w:val="009E395F"/>
    <w:rsid w:val="009E4B77"/>
    <w:rsid w:val="009E4C32"/>
    <w:rsid w:val="009E5C21"/>
    <w:rsid w:val="009E5E34"/>
    <w:rsid w:val="009E6F70"/>
    <w:rsid w:val="009E7794"/>
    <w:rsid w:val="009F0A4F"/>
    <w:rsid w:val="009F2489"/>
    <w:rsid w:val="009F2C8A"/>
    <w:rsid w:val="009F3F7B"/>
    <w:rsid w:val="009F49CE"/>
    <w:rsid w:val="009F5B85"/>
    <w:rsid w:val="009F634E"/>
    <w:rsid w:val="009F76CA"/>
    <w:rsid w:val="009F7927"/>
    <w:rsid w:val="00A003A4"/>
    <w:rsid w:val="00A04754"/>
    <w:rsid w:val="00A04880"/>
    <w:rsid w:val="00A06FBE"/>
    <w:rsid w:val="00A075B5"/>
    <w:rsid w:val="00A10BE1"/>
    <w:rsid w:val="00A1106F"/>
    <w:rsid w:val="00A1162B"/>
    <w:rsid w:val="00A120F9"/>
    <w:rsid w:val="00A1233D"/>
    <w:rsid w:val="00A126DE"/>
    <w:rsid w:val="00A12816"/>
    <w:rsid w:val="00A13384"/>
    <w:rsid w:val="00A133FC"/>
    <w:rsid w:val="00A13BDB"/>
    <w:rsid w:val="00A1482D"/>
    <w:rsid w:val="00A14F46"/>
    <w:rsid w:val="00A20315"/>
    <w:rsid w:val="00A226F2"/>
    <w:rsid w:val="00A22FF2"/>
    <w:rsid w:val="00A23510"/>
    <w:rsid w:val="00A23DB7"/>
    <w:rsid w:val="00A240DE"/>
    <w:rsid w:val="00A241FC"/>
    <w:rsid w:val="00A245AB"/>
    <w:rsid w:val="00A24823"/>
    <w:rsid w:val="00A24A9A"/>
    <w:rsid w:val="00A25520"/>
    <w:rsid w:val="00A26885"/>
    <w:rsid w:val="00A26924"/>
    <w:rsid w:val="00A26C39"/>
    <w:rsid w:val="00A2700F"/>
    <w:rsid w:val="00A3083D"/>
    <w:rsid w:val="00A308B4"/>
    <w:rsid w:val="00A31010"/>
    <w:rsid w:val="00A31E32"/>
    <w:rsid w:val="00A32234"/>
    <w:rsid w:val="00A3311C"/>
    <w:rsid w:val="00A34315"/>
    <w:rsid w:val="00A359CD"/>
    <w:rsid w:val="00A359D9"/>
    <w:rsid w:val="00A364A5"/>
    <w:rsid w:val="00A36DCB"/>
    <w:rsid w:val="00A37C73"/>
    <w:rsid w:val="00A41EDB"/>
    <w:rsid w:val="00A4545A"/>
    <w:rsid w:val="00A46B2E"/>
    <w:rsid w:val="00A4774B"/>
    <w:rsid w:val="00A47D4B"/>
    <w:rsid w:val="00A50306"/>
    <w:rsid w:val="00A51170"/>
    <w:rsid w:val="00A51348"/>
    <w:rsid w:val="00A513F2"/>
    <w:rsid w:val="00A51ACB"/>
    <w:rsid w:val="00A5226D"/>
    <w:rsid w:val="00A523D3"/>
    <w:rsid w:val="00A52790"/>
    <w:rsid w:val="00A52DEF"/>
    <w:rsid w:val="00A53052"/>
    <w:rsid w:val="00A541E0"/>
    <w:rsid w:val="00A54564"/>
    <w:rsid w:val="00A5479E"/>
    <w:rsid w:val="00A54880"/>
    <w:rsid w:val="00A56FCF"/>
    <w:rsid w:val="00A57E71"/>
    <w:rsid w:val="00A57F84"/>
    <w:rsid w:val="00A60561"/>
    <w:rsid w:val="00A61B66"/>
    <w:rsid w:val="00A632B8"/>
    <w:rsid w:val="00A63B26"/>
    <w:rsid w:val="00A64D94"/>
    <w:rsid w:val="00A65324"/>
    <w:rsid w:val="00A658CA"/>
    <w:rsid w:val="00A659B6"/>
    <w:rsid w:val="00A65FF4"/>
    <w:rsid w:val="00A66F5F"/>
    <w:rsid w:val="00A702FB"/>
    <w:rsid w:val="00A7064D"/>
    <w:rsid w:val="00A72296"/>
    <w:rsid w:val="00A741C1"/>
    <w:rsid w:val="00A7447D"/>
    <w:rsid w:val="00A74DFF"/>
    <w:rsid w:val="00A75243"/>
    <w:rsid w:val="00A76084"/>
    <w:rsid w:val="00A76477"/>
    <w:rsid w:val="00A76700"/>
    <w:rsid w:val="00A76DD5"/>
    <w:rsid w:val="00A76EC8"/>
    <w:rsid w:val="00A76EE1"/>
    <w:rsid w:val="00A80019"/>
    <w:rsid w:val="00A81AF0"/>
    <w:rsid w:val="00A81C30"/>
    <w:rsid w:val="00A82AF1"/>
    <w:rsid w:val="00A8463D"/>
    <w:rsid w:val="00A85CBA"/>
    <w:rsid w:val="00A86492"/>
    <w:rsid w:val="00A86AEC"/>
    <w:rsid w:val="00A86CB8"/>
    <w:rsid w:val="00A86F0B"/>
    <w:rsid w:val="00A870AA"/>
    <w:rsid w:val="00A8769E"/>
    <w:rsid w:val="00A901CF"/>
    <w:rsid w:val="00A90613"/>
    <w:rsid w:val="00A91CFE"/>
    <w:rsid w:val="00A923D3"/>
    <w:rsid w:val="00A92944"/>
    <w:rsid w:val="00A93086"/>
    <w:rsid w:val="00A93696"/>
    <w:rsid w:val="00A95C6D"/>
    <w:rsid w:val="00AA263F"/>
    <w:rsid w:val="00AA2C49"/>
    <w:rsid w:val="00AA2E27"/>
    <w:rsid w:val="00AA39C5"/>
    <w:rsid w:val="00AB07F5"/>
    <w:rsid w:val="00AB1928"/>
    <w:rsid w:val="00AB3C08"/>
    <w:rsid w:val="00AB3D2E"/>
    <w:rsid w:val="00AB46A3"/>
    <w:rsid w:val="00AB4B69"/>
    <w:rsid w:val="00AB4BB8"/>
    <w:rsid w:val="00AB5543"/>
    <w:rsid w:val="00AB5DE7"/>
    <w:rsid w:val="00AB7939"/>
    <w:rsid w:val="00AC1646"/>
    <w:rsid w:val="00AC179C"/>
    <w:rsid w:val="00AC2608"/>
    <w:rsid w:val="00AC2612"/>
    <w:rsid w:val="00AC2E0A"/>
    <w:rsid w:val="00AC3719"/>
    <w:rsid w:val="00AC371F"/>
    <w:rsid w:val="00AC4707"/>
    <w:rsid w:val="00AC56E7"/>
    <w:rsid w:val="00AC67F2"/>
    <w:rsid w:val="00AC710E"/>
    <w:rsid w:val="00AD02F9"/>
    <w:rsid w:val="00AD04B5"/>
    <w:rsid w:val="00AD1682"/>
    <w:rsid w:val="00AD1CFE"/>
    <w:rsid w:val="00AD27E6"/>
    <w:rsid w:val="00AD2B87"/>
    <w:rsid w:val="00AD2C92"/>
    <w:rsid w:val="00AD405D"/>
    <w:rsid w:val="00AD42DE"/>
    <w:rsid w:val="00AD5CD9"/>
    <w:rsid w:val="00AD6823"/>
    <w:rsid w:val="00AD69FD"/>
    <w:rsid w:val="00AE03AF"/>
    <w:rsid w:val="00AE2024"/>
    <w:rsid w:val="00AE2672"/>
    <w:rsid w:val="00AE39A3"/>
    <w:rsid w:val="00AE6C78"/>
    <w:rsid w:val="00AE7751"/>
    <w:rsid w:val="00AF08D4"/>
    <w:rsid w:val="00AF0A6A"/>
    <w:rsid w:val="00AF14CF"/>
    <w:rsid w:val="00AF1809"/>
    <w:rsid w:val="00AF1941"/>
    <w:rsid w:val="00AF2B49"/>
    <w:rsid w:val="00AF3D24"/>
    <w:rsid w:val="00AF541E"/>
    <w:rsid w:val="00AF572E"/>
    <w:rsid w:val="00AF5C3A"/>
    <w:rsid w:val="00AF65BD"/>
    <w:rsid w:val="00AF6631"/>
    <w:rsid w:val="00AF6A6E"/>
    <w:rsid w:val="00AF6FA5"/>
    <w:rsid w:val="00AF7045"/>
    <w:rsid w:val="00B0217D"/>
    <w:rsid w:val="00B021A7"/>
    <w:rsid w:val="00B03F8B"/>
    <w:rsid w:val="00B04F76"/>
    <w:rsid w:val="00B06593"/>
    <w:rsid w:val="00B06C76"/>
    <w:rsid w:val="00B06CB9"/>
    <w:rsid w:val="00B0718D"/>
    <w:rsid w:val="00B07406"/>
    <w:rsid w:val="00B10AB1"/>
    <w:rsid w:val="00B10E7E"/>
    <w:rsid w:val="00B11450"/>
    <w:rsid w:val="00B114F9"/>
    <w:rsid w:val="00B132F0"/>
    <w:rsid w:val="00B1341C"/>
    <w:rsid w:val="00B13C3E"/>
    <w:rsid w:val="00B142A5"/>
    <w:rsid w:val="00B142BC"/>
    <w:rsid w:val="00B1459B"/>
    <w:rsid w:val="00B154E9"/>
    <w:rsid w:val="00B1663B"/>
    <w:rsid w:val="00B16FB0"/>
    <w:rsid w:val="00B1720C"/>
    <w:rsid w:val="00B175AA"/>
    <w:rsid w:val="00B1789C"/>
    <w:rsid w:val="00B17935"/>
    <w:rsid w:val="00B17DE2"/>
    <w:rsid w:val="00B20AFC"/>
    <w:rsid w:val="00B2155D"/>
    <w:rsid w:val="00B215DD"/>
    <w:rsid w:val="00B22068"/>
    <w:rsid w:val="00B23677"/>
    <w:rsid w:val="00B24B16"/>
    <w:rsid w:val="00B24BD8"/>
    <w:rsid w:val="00B2642A"/>
    <w:rsid w:val="00B27A46"/>
    <w:rsid w:val="00B27A73"/>
    <w:rsid w:val="00B27BFA"/>
    <w:rsid w:val="00B34040"/>
    <w:rsid w:val="00B349CB"/>
    <w:rsid w:val="00B34D06"/>
    <w:rsid w:val="00B363FA"/>
    <w:rsid w:val="00B36E06"/>
    <w:rsid w:val="00B37E59"/>
    <w:rsid w:val="00B37FBE"/>
    <w:rsid w:val="00B40354"/>
    <w:rsid w:val="00B4040A"/>
    <w:rsid w:val="00B420CD"/>
    <w:rsid w:val="00B42108"/>
    <w:rsid w:val="00B42E19"/>
    <w:rsid w:val="00B434B3"/>
    <w:rsid w:val="00B440F1"/>
    <w:rsid w:val="00B463DE"/>
    <w:rsid w:val="00B47026"/>
    <w:rsid w:val="00B47320"/>
    <w:rsid w:val="00B477D9"/>
    <w:rsid w:val="00B50FE8"/>
    <w:rsid w:val="00B51183"/>
    <w:rsid w:val="00B51AD4"/>
    <w:rsid w:val="00B524E9"/>
    <w:rsid w:val="00B537BB"/>
    <w:rsid w:val="00B543F9"/>
    <w:rsid w:val="00B54E77"/>
    <w:rsid w:val="00B55657"/>
    <w:rsid w:val="00B5572F"/>
    <w:rsid w:val="00B5658D"/>
    <w:rsid w:val="00B60654"/>
    <w:rsid w:val="00B60D6D"/>
    <w:rsid w:val="00B60EF9"/>
    <w:rsid w:val="00B61497"/>
    <w:rsid w:val="00B62366"/>
    <w:rsid w:val="00B6334A"/>
    <w:rsid w:val="00B63566"/>
    <w:rsid w:val="00B63DBC"/>
    <w:rsid w:val="00B64BC6"/>
    <w:rsid w:val="00B65BF7"/>
    <w:rsid w:val="00B65D3D"/>
    <w:rsid w:val="00B65EA6"/>
    <w:rsid w:val="00B65FDF"/>
    <w:rsid w:val="00B660EF"/>
    <w:rsid w:val="00B67084"/>
    <w:rsid w:val="00B670A2"/>
    <w:rsid w:val="00B673B4"/>
    <w:rsid w:val="00B67AAF"/>
    <w:rsid w:val="00B67E91"/>
    <w:rsid w:val="00B70419"/>
    <w:rsid w:val="00B71678"/>
    <w:rsid w:val="00B7237B"/>
    <w:rsid w:val="00B73153"/>
    <w:rsid w:val="00B7335E"/>
    <w:rsid w:val="00B733A1"/>
    <w:rsid w:val="00B73A10"/>
    <w:rsid w:val="00B740E0"/>
    <w:rsid w:val="00B761B2"/>
    <w:rsid w:val="00B76B27"/>
    <w:rsid w:val="00B77600"/>
    <w:rsid w:val="00B7774D"/>
    <w:rsid w:val="00B80219"/>
    <w:rsid w:val="00B8054C"/>
    <w:rsid w:val="00B80EAD"/>
    <w:rsid w:val="00B8112C"/>
    <w:rsid w:val="00B823DC"/>
    <w:rsid w:val="00B82C88"/>
    <w:rsid w:val="00B82DE5"/>
    <w:rsid w:val="00B840C6"/>
    <w:rsid w:val="00B85580"/>
    <w:rsid w:val="00B857B9"/>
    <w:rsid w:val="00B85E89"/>
    <w:rsid w:val="00B861D5"/>
    <w:rsid w:val="00B8701B"/>
    <w:rsid w:val="00B8788C"/>
    <w:rsid w:val="00B87D39"/>
    <w:rsid w:val="00B87EEB"/>
    <w:rsid w:val="00B90BFD"/>
    <w:rsid w:val="00B9482A"/>
    <w:rsid w:val="00B95079"/>
    <w:rsid w:val="00B95E36"/>
    <w:rsid w:val="00B96747"/>
    <w:rsid w:val="00B97072"/>
    <w:rsid w:val="00B97D6C"/>
    <w:rsid w:val="00BA1275"/>
    <w:rsid w:val="00BA3040"/>
    <w:rsid w:val="00BA34E7"/>
    <w:rsid w:val="00BA50AE"/>
    <w:rsid w:val="00BA6E26"/>
    <w:rsid w:val="00BB1598"/>
    <w:rsid w:val="00BB2D86"/>
    <w:rsid w:val="00BB3200"/>
    <w:rsid w:val="00BB3385"/>
    <w:rsid w:val="00BB349B"/>
    <w:rsid w:val="00BB40A5"/>
    <w:rsid w:val="00BB5551"/>
    <w:rsid w:val="00BB583F"/>
    <w:rsid w:val="00BB5B69"/>
    <w:rsid w:val="00BB671E"/>
    <w:rsid w:val="00BB7BDA"/>
    <w:rsid w:val="00BB7CEA"/>
    <w:rsid w:val="00BC1609"/>
    <w:rsid w:val="00BC1D85"/>
    <w:rsid w:val="00BC2329"/>
    <w:rsid w:val="00BC2615"/>
    <w:rsid w:val="00BC2E83"/>
    <w:rsid w:val="00BC3530"/>
    <w:rsid w:val="00BC3B25"/>
    <w:rsid w:val="00BC484E"/>
    <w:rsid w:val="00BC4D82"/>
    <w:rsid w:val="00BC4E42"/>
    <w:rsid w:val="00BC60FB"/>
    <w:rsid w:val="00BC676C"/>
    <w:rsid w:val="00BC70E6"/>
    <w:rsid w:val="00BD0C43"/>
    <w:rsid w:val="00BD1B49"/>
    <w:rsid w:val="00BD2194"/>
    <w:rsid w:val="00BD28DE"/>
    <w:rsid w:val="00BD3798"/>
    <w:rsid w:val="00BD3CF8"/>
    <w:rsid w:val="00BD672B"/>
    <w:rsid w:val="00BE01D7"/>
    <w:rsid w:val="00BE0B42"/>
    <w:rsid w:val="00BE0C44"/>
    <w:rsid w:val="00BE11AC"/>
    <w:rsid w:val="00BE12E5"/>
    <w:rsid w:val="00BE1812"/>
    <w:rsid w:val="00BE1BE9"/>
    <w:rsid w:val="00BE1C71"/>
    <w:rsid w:val="00BE1F32"/>
    <w:rsid w:val="00BE4E9C"/>
    <w:rsid w:val="00BE5B91"/>
    <w:rsid w:val="00BE5D92"/>
    <w:rsid w:val="00BE60E1"/>
    <w:rsid w:val="00BE79F7"/>
    <w:rsid w:val="00BF0E1E"/>
    <w:rsid w:val="00BF0EDA"/>
    <w:rsid w:val="00BF18E9"/>
    <w:rsid w:val="00BF3875"/>
    <w:rsid w:val="00BF59AD"/>
    <w:rsid w:val="00BF5CE6"/>
    <w:rsid w:val="00BF7029"/>
    <w:rsid w:val="00BF73D9"/>
    <w:rsid w:val="00C005E1"/>
    <w:rsid w:val="00C01DE2"/>
    <w:rsid w:val="00C02E61"/>
    <w:rsid w:val="00C030F1"/>
    <w:rsid w:val="00C03FB7"/>
    <w:rsid w:val="00C047C1"/>
    <w:rsid w:val="00C05089"/>
    <w:rsid w:val="00C05DE0"/>
    <w:rsid w:val="00C061F7"/>
    <w:rsid w:val="00C0751D"/>
    <w:rsid w:val="00C07C69"/>
    <w:rsid w:val="00C116A3"/>
    <w:rsid w:val="00C118E5"/>
    <w:rsid w:val="00C12C80"/>
    <w:rsid w:val="00C13088"/>
    <w:rsid w:val="00C15A00"/>
    <w:rsid w:val="00C16776"/>
    <w:rsid w:val="00C1743B"/>
    <w:rsid w:val="00C205B1"/>
    <w:rsid w:val="00C20979"/>
    <w:rsid w:val="00C21154"/>
    <w:rsid w:val="00C21C94"/>
    <w:rsid w:val="00C21EC6"/>
    <w:rsid w:val="00C23E94"/>
    <w:rsid w:val="00C23EDC"/>
    <w:rsid w:val="00C25054"/>
    <w:rsid w:val="00C2573D"/>
    <w:rsid w:val="00C267DE"/>
    <w:rsid w:val="00C26811"/>
    <w:rsid w:val="00C2702D"/>
    <w:rsid w:val="00C27071"/>
    <w:rsid w:val="00C273E8"/>
    <w:rsid w:val="00C278D2"/>
    <w:rsid w:val="00C30017"/>
    <w:rsid w:val="00C32DB9"/>
    <w:rsid w:val="00C344E7"/>
    <w:rsid w:val="00C34BF3"/>
    <w:rsid w:val="00C35536"/>
    <w:rsid w:val="00C35D6B"/>
    <w:rsid w:val="00C35E81"/>
    <w:rsid w:val="00C369E2"/>
    <w:rsid w:val="00C37B74"/>
    <w:rsid w:val="00C40B7F"/>
    <w:rsid w:val="00C41418"/>
    <w:rsid w:val="00C41E18"/>
    <w:rsid w:val="00C431B7"/>
    <w:rsid w:val="00C442DD"/>
    <w:rsid w:val="00C46F66"/>
    <w:rsid w:val="00C47516"/>
    <w:rsid w:val="00C477EF"/>
    <w:rsid w:val="00C47F8B"/>
    <w:rsid w:val="00C523A4"/>
    <w:rsid w:val="00C52834"/>
    <w:rsid w:val="00C52E9D"/>
    <w:rsid w:val="00C539E0"/>
    <w:rsid w:val="00C53EA0"/>
    <w:rsid w:val="00C5516D"/>
    <w:rsid w:val="00C556FD"/>
    <w:rsid w:val="00C565CE"/>
    <w:rsid w:val="00C56D57"/>
    <w:rsid w:val="00C56E1B"/>
    <w:rsid w:val="00C5725A"/>
    <w:rsid w:val="00C574A3"/>
    <w:rsid w:val="00C621BE"/>
    <w:rsid w:val="00C6289E"/>
    <w:rsid w:val="00C62F0B"/>
    <w:rsid w:val="00C632A5"/>
    <w:rsid w:val="00C63C23"/>
    <w:rsid w:val="00C63E7B"/>
    <w:rsid w:val="00C644E5"/>
    <w:rsid w:val="00C65F50"/>
    <w:rsid w:val="00C6643F"/>
    <w:rsid w:val="00C668B6"/>
    <w:rsid w:val="00C66C0B"/>
    <w:rsid w:val="00C66C41"/>
    <w:rsid w:val="00C66E79"/>
    <w:rsid w:val="00C66F01"/>
    <w:rsid w:val="00C67427"/>
    <w:rsid w:val="00C67431"/>
    <w:rsid w:val="00C70E4A"/>
    <w:rsid w:val="00C70EE4"/>
    <w:rsid w:val="00C719F7"/>
    <w:rsid w:val="00C733BA"/>
    <w:rsid w:val="00C7358B"/>
    <w:rsid w:val="00C73682"/>
    <w:rsid w:val="00C74990"/>
    <w:rsid w:val="00C74C61"/>
    <w:rsid w:val="00C756AE"/>
    <w:rsid w:val="00C76739"/>
    <w:rsid w:val="00C77266"/>
    <w:rsid w:val="00C80B92"/>
    <w:rsid w:val="00C8131D"/>
    <w:rsid w:val="00C81DE2"/>
    <w:rsid w:val="00C82B9D"/>
    <w:rsid w:val="00C835BF"/>
    <w:rsid w:val="00C8454D"/>
    <w:rsid w:val="00C85334"/>
    <w:rsid w:val="00C85431"/>
    <w:rsid w:val="00C857C2"/>
    <w:rsid w:val="00C86010"/>
    <w:rsid w:val="00C86C2F"/>
    <w:rsid w:val="00C90906"/>
    <w:rsid w:val="00C9280A"/>
    <w:rsid w:val="00C92EA4"/>
    <w:rsid w:val="00C92F7B"/>
    <w:rsid w:val="00C93A5D"/>
    <w:rsid w:val="00C94311"/>
    <w:rsid w:val="00C95CB6"/>
    <w:rsid w:val="00C962ED"/>
    <w:rsid w:val="00C964CF"/>
    <w:rsid w:val="00C973A6"/>
    <w:rsid w:val="00C97D8D"/>
    <w:rsid w:val="00C97F15"/>
    <w:rsid w:val="00CA0158"/>
    <w:rsid w:val="00CA11CD"/>
    <w:rsid w:val="00CA12D5"/>
    <w:rsid w:val="00CA1361"/>
    <w:rsid w:val="00CA157C"/>
    <w:rsid w:val="00CA1C86"/>
    <w:rsid w:val="00CA1CC9"/>
    <w:rsid w:val="00CA4046"/>
    <w:rsid w:val="00CA4777"/>
    <w:rsid w:val="00CA564C"/>
    <w:rsid w:val="00CA5D00"/>
    <w:rsid w:val="00CA6241"/>
    <w:rsid w:val="00CA6252"/>
    <w:rsid w:val="00CA6E1A"/>
    <w:rsid w:val="00CA7C47"/>
    <w:rsid w:val="00CA7CA5"/>
    <w:rsid w:val="00CA7F85"/>
    <w:rsid w:val="00CB072E"/>
    <w:rsid w:val="00CB09E8"/>
    <w:rsid w:val="00CB0CA3"/>
    <w:rsid w:val="00CB1710"/>
    <w:rsid w:val="00CB1CEB"/>
    <w:rsid w:val="00CB2593"/>
    <w:rsid w:val="00CB2B9A"/>
    <w:rsid w:val="00CB3C3B"/>
    <w:rsid w:val="00CB5412"/>
    <w:rsid w:val="00CB6117"/>
    <w:rsid w:val="00CB61F3"/>
    <w:rsid w:val="00CB723B"/>
    <w:rsid w:val="00CB72D7"/>
    <w:rsid w:val="00CB7321"/>
    <w:rsid w:val="00CB736C"/>
    <w:rsid w:val="00CB767D"/>
    <w:rsid w:val="00CB7E4D"/>
    <w:rsid w:val="00CC0A18"/>
    <w:rsid w:val="00CC0CF7"/>
    <w:rsid w:val="00CC0FEF"/>
    <w:rsid w:val="00CC14FD"/>
    <w:rsid w:val="00CC1B3C"/>
    <w:rsid w:val="00CC327D"/>
    <w:rsid w:val="00CC3C49"/>
    <w:rsid w:val="00CC3E7E"/>
    <w:rsid w:val="00CC3FFF"/>
    <w:rsid w:val="00CC4FDA"/>
    <w:rsid w:val="00CC572C"/>
    <w:rsid w:val="00CC59F8"/>
    <w:rsid w:val="00CC6367"/>
    <w:rsid w:val="00CC6BD3"/>
    <w:rsid w:val="00CD6DA1"/>
    <w:rsid w:val="00CD6FDA"/>
    <w:rsid w:val="00CD759D"/>
    <w:rsid w:val="00CD7A53"/>
    <w:rsid w:val="00CE0557"/>
    <w:rsid w:val="00CE081A"/>
    <w:rsid w:val="00CE0903"/>
    <w:rsid w:val="00CE1372"/>
    <w:rsid w:val="00CE1579"/>
    <w:rsid w:val="00CE1C3D"/>
    <w:rsid w:val="00CE2451"/>
    <w:rsid w:val="00CE2A47"/>
    <w:rsid w:val="00CE2B71"/>
    <w:rsid w:val="00CE2CE7"/>
    <w:rsid w:val="00CE3789"/>
    <w:rsid w:val="00CE6E6E"/>
    <w:rsid w:val="00CE7CF9"/>
    <w:rsid w:val="00CF09C1"/>
    <w:rsid w:val="00CF1A2E"/>
    <w:rsid w:val="00CF2E74"/>
    <w:rsid w:val="00CF3801"/>
    <w:rsid w:val="00CF410C"/>
    <w:rsid w:val="00CF44E0"/>
    <w:rsid w:val="00CF529D"/>
    <w:rsid w:val="00CF5E45"/>
    <w:rsid w:val="00CF6958"/>
    <w:rsid w:val="00CF6F68"/>
    <w:rsid w:val="00CF7C36"/>
    <w:rsid w:val="00D004D6"/>
    <w:rsid w:val="00D008C9"/>
    <w:rsid w:val="00D01587"/>
    <w:rsid w:val="00D016AB"/>
    <w:rsid w:val="00D01E86"/>
    <w:rsid w:val="00D02EE9"/>
    <w:rsid w:val="00D03303"/>
    <w:rsid w:val="00D03437"/>
    <w:rsid w:val="00D035A1"/>
    <w:rsid w:val="00D038C5"/>
    <w:rsid w:val="00D03E0A"/>
    <w:rsid w:val="00D04096"/>
    <w:rsid w:val="00D04938"/>
    <w:rsid w:val="00D05135"/>
    <w:rsid w:val="00D0515A"/>
    <w:rsid w:val="00D05443"/>
    <w:rsid w:val="00D06B30"/>
    <w:rsid w:val="00D06B31"/>
    <w:rsid w:val="00D071F4"/>
    <w:rsid w:val="00D07704"/>
    <w:rsid w:val="00D10B34"/>
    <w:rsid w:val="00D130EE"/>
    <w:rsid w:val="00D1388A"/>
    <w:rsid w:val="00D13BEA"/>
    <w:rsid w:val="00D143F6"/>
    <w:rsid w:val="00D20D5C"/>
    <w:rsid w:val="00D21031"/>
    <w:rsid w:val="00D21971"/>
    <w:rsid w:val="00D22BD8"/>
    <w:rsid w:val="00D22BF6"/>
    <w:rsid w:val="00D22EAC"/>
    <w:rsid w:val="00D22F4D"/>
    <w:rsid w:val="00D230EC"/>
    <w:rsid w:val="00D23367"/>
    <w:rsid w:val="00D23516"/>
    <w:rsid w:val="00D23818"/>
    <w:rsid w:val="00D23CE5"/>
    <w:rsid w:val="00D24489"/>
    <w:rsid w:val="00D24F05"/>
    <w:rsid w:val="00D2530D"/>
    <w:rsid w:val="00D25B2C"/>
    <w:rsid w:val="00D25DAA"/>
    <w:rsid w:val="00D2626D"/>
    <w:rsid w:val="00D2717D"/>
    <w:rsid w:val="00D271CB"/>
    <w:rsid w:val="00D272FC"/>
    <w:rsid w:val="00D27AEB"/>
    <w:rsid w:val="00D27AFF"/>
    <w:rsid w:val="00D31747"/>
    <w:rsid w:val="00D31750"/>
    <w:rsid w:val="00D31E64"/>
    <w:rsid w:val="00D32162"/>
    <w:rsid w:val="00D322FB"/>
    <w:rsid w:val="00D32F9C"/>
    <w:rsid w:val="00D34DAB"/>
    <w:rsid w:val="00D34FA2"/>
    <w:rsid w:val="00D35055"/>
    <w:rsid w:val="00D35DC8"/>
    <w:rsid w:val="00D35F97"/>
    <w:rsid w:val="00D36262"/>
    <w:rsid w:val="00D37F31"/>
    <w:rsid w:val="00D41ADB"/>
    <w:rsid w:val="00D41FBE"/>
    <w:rsid w:val="00D42CDB"/>
    <w:rsid w:val="00D42D17"/>
    <w:rsid w:val="00D42F06"/>
    <w:rsid w:val="00D440F6"/>
    <w:rsid w:val="00D44171"/>
    <w:rsid w:val="00D458D5"/>
    <w:rsid w:val="00D464E6"/>
    <w:rsid w:val="00D46866"/>
    <w:rsid w:val="00D47105"/>
    <w:rsid w:val="00D4712F"/>
    <w:rsid w:val="00D50051"/>
    <w:rsid w:val="00D5029A"/>
    <w:rsid w:val="00D510AB"/>
    <w:rsid w:val="00D52C1F"/>
    <w:rsid w:val="00D54DEF"/>
    <w:rsid w:val="00D5609A"/>
    <w:rsid w:val="00D56627"/>
    <w:rsid w:val="00D61585"/>
    <w:rsid w:val="00D61A85"/>
    <w:rsid w:val="00D62155"/>
    <w:rsid w:val="00D62DBA"/>
    <w:rsid w:val="00D62F05"/>
    <w:rsid w:val="00D62F2A"/>
    <w:rsid w:val="00D63149"/>
    <w:rsid w:val="00D633D7"/>
    <w:rsid w:val="00D63CD7"/>
    <w:rsid w:val="00D6587F"/>
    <w:rsid w:val="00D658D4"/>
    <w:rsid w:val="00D65A09"/>
    <w:rsid w:val="00D66601"/>
    <w:rsid w:val="00D668CA"/>
    <w:rsid w:val="00D66BF1"/>
    <w:rsid w:val="00D670B2"/>
    <w:rsid w:val="00D67893"/>
    <w:rsid w:val="00D7020C"/>
    <w:rsid w:val="00D702E8"/>
    <w:rsid w:val="00D71952"/>
    <w:rsid w:val="00D72957"/>
    <w:rsid w:val="00D72EEB"/>
    <w:rsid w:val="00D7340D"/>
    <w:rsid w:val="00D737DC"/>
    <w:rsid w:val="00D738CF"/>
    <w:rsid w:val="00D742EE"/>
    <w:rsid w:val="00D75C3F"/>
    <w:rsid w:val="00D76B77"/>
    <w:rsid w:val="00D82DED"/>
    <w:rsid w:val="00D834AD"/>
    <w:rsid w:val="00D8421A"/>
    <w:rsid w:val="00D84787"/>
    <w:rsid w:val="00D84FCF"/>
    <w:rsid w:val="00D85384"/>
    <w:rsid w:val="00D8540E"/>
    <w:rsid w:val="00D85A7E"/>
    <w:rsid w:val="00D8684E"/>
    <w:rsid w:val="00D86D46"/>
    <w:rsid w:val="00D87B42"/>
    <w:rsid w:val="00D87C34"/>
    <w:rsid w:val="00D924D9"/>
    <w:rsid w:val="00D92E29"/>
    <w:rsid w:val="00D92E2A"/>
    <w:rsid w:val="00D945A0"/>
    <w:rsid w:val="00D96EBF"/>
    <w:rsid w:val="00DA0137"/>
    <w:rsid w:val="00DA0B06"/>
    <w:rsid w:val="00DA1459"/>
    <w:rsid w:val="00DA1A7E"/>
    <w:rsid w:val="00DA1D5F"/>
    <w:rsid w:val="00DA2D8A"/>
    <w:rsid w:val="00DA2D94"/>
    <w:rsid w:val="00DA4C17"/>
    <w:rsid w:val="00DA59C9"/>
    <w:rsid w:val="00DA5B60"/>
    <w:rsid w:val="00DA6CB4"/>
    <w:rsid w:val="00DA704A"/>
    <w:rsid w:val="00DA725D"/>
    <w:rsid w:val="00DA76B4"/>
    <w:rsid w:val="00DB01E3"/>
    <w:rsid w:val="00DB09F1"/>
    <w:rsid w:val="00DB221E"/>
    <w:rsid w:val="00DB2BB6"/>
    <w:rsid w:val="00DB34B3"/>
    <w:rsid w:val="00DB3B32"/>
    <w:rsid w:val="00DB3CE5"/>
    <w:rsid w:val="00DB42BA"/>
    <w:rsid w:val="00DB4EB0"/>
    <w:rsid w:val="00DB5721"/>
    <w:rsid w:val="00DB5989"/>
    <w:rsid w:val="00DB5BC6"/>
    <w:rsid w:val="00DB64FB"/>
    <w:rsid w:val="00DB657F"/>
    <w:rsid w:val="00DB6A79"/>
    <w:rsid w:val="00DB70E7"/>
    <w:rsid w:val="00DB799D"/>
    <w:rsid w:val="00DC0AB1"/>
    <w:rsid w:val="00DC0F29"/>
    <w:rsid w:val="00DC12EA"/>
    <w:rsid w:val="00DC31ED"/>
    <w:rsid w:val="00DC44B4"/>
    <w:rsid w:val="00DC4D5D"/>
    <w:rsid w:val="00DC51A4"/>
    <w:rsid w:val="00DC5CCD"/>
    <w:rsid w:val="00DC63D7"/>
    <w:rsid w:val="00DC6938"/>
    <w:rsid w:val="00DC69B7"/>
    <w:rsid w:val="00DD106C"/>
    <w:rsid w:val="00DD29D1"/>
    <w:rsid w:val="00DD2F3F"/>
    <w:rsid w:val="00DD2F6B"/>
    <w:rsid w:val="00DD4770"/>
    <w:rsid w:val="00DD4892"/>
    <w:rsid w:val="00DD52AE"/>
    <w:rsid w:val="00DD6641"/>
    <w:rsid w:val="00DD69D2"/>
    <w:rsid w:val="00DD7FF5"/>
    <w:rsid w:val="00DE0430"/>
    <w:rsid w:val="00DE043F"/>
    <w:rsid w:val="00DE0FA8"/>
    <w:rsid w:val="00DE1638"/>
    <w:rsid w:val="00DE19EE"/>
    <w:rsid w:val="00DE1E6D"/>
    <w:rsid w:val="00DE2BB8"/>
    <w:rsid w:val="00DE2CA1"/>
    <w:rsid w:val="00DE3572"/>
    <w:rsid w:val="00DE56AC"/>
    <w:rsid w:val="00DE574C"/>
    <w:rsid w:val="00DE5F9C"/>
    <w:rsid w:val="00DE7F81"/>
    <w:rsid w:val="00DF00EB"/>
    <w:rsid w:val="00DF2252"/>
    <w:rsid w:val="00DF22B1"/>
    <w:rsid w:val="00DF26EC"/>
    <w:rsid w:val="00DF42A5"/>
    <w:rsid w:val="00DF44B8"/>
    <w:rsid w:val="00DF480B"/>
    <w:rsid w:val="00DF493A"/>
    <w:rsid w:val="00DF53F3"/>
    <w:rsid w:val="00DF54BE"/>
    <w:rsid w:val="00DF5785"/>
    <w:rsid w:val="00DF6CD0"/>
    <w:rsid w:val="00E009D1"/>
    <w:rsid w:val="00E02EEC"/>
    <w:rsid w:val="00E02F77"/>
    <w:rsid w:val="00E03B2A"/>
    <w:rsid w:val="00E047A0"/>
    <w:rsid w:val="00E04D45"/>
    <w:rsid w:val="00E0510E"/>
    <w:rsid w:val="00E062EC"/>
    <w:rsid w:val="00E0702E"/>
    <w:rsid w:val="00E0712F"/>
    <w:rsid w:val="00E07FE7"/>
    <w:rsid w:val="00E104E1"/>
    <w:rsid w:val="00E10A41"/>
    <w:rsid w:val="00E10B1C"/>
    <w:rsid w:val="00E11178"/>
    <w:rsid w:val="00E11532"/>
    <w:rsid w:val="00E11CC9"/>
    <w:rsid w:val="00E11FEF"/>
    <w:rsid w:val="00E12054"/>
    <w:rsid w:val="00E127C5"/>
    <w:rsid w:val="00E13AF7"/>
    <w:rsid w:val="00E1648E"/>
    <w:rsid w:val="00E20598"/>
    <w:rsid w:val="00E23372"/>
    <w:rsid w:val="00E23753"/>
    <w:rsid w:val="00E2403D"/>
    <w:rsid w:val="00E244D9"/>
    <w:rsid w:val="00E24981"/>
    <w:rsid w:val="00E25885"/>
    <w:rsid w:val="00E25C3E"/>
    <w:rsid w:val="00E25ED8"/>
    <w:rsid w:val="00E27380"/>
    <w:rsid w:val="00E2762F"/>
    <w:rsid w:val="00E3265C"/>
    <w:rsid w:val="00E333C7"/>
    <w:rsid w:val="00E35612"/>
    <w:rsid w:val="00E35CC6"/>
    <w:rsid w:val="00E377F0"/>
    <w:rsid w:val="00E37A45"/>
    <w:rsid w:val="00E411AA"/>
    <w:rsid w:val="00E44474"/>
    <w:rsid w:val="00E447D3"/>
    <w:rsid w:val="00E44AF2"/>
    <w:rsid w:val="00E44B04"/>
    <w:rsid w:val="00E46195"/>
    <w:rsid w:val="00E4660D"/>
    <w:rsid w:val="00E4676C"/>
    <w:rsid w:val="00E476B6"/>
    <w:rsid w:val="00E47A22"/>
    <w:rsid w:val="00E47DAF"/>
    <w:rsid w:val="00E50736"/>
    <w:rsid w:val="00E521AD"/>
    <w:rsid w:val="00E52B43"/>
    <w:rsid w:val="00E52EEA"/>
    <w:rsid w:val="00E54EEC"/>
    <w:rsid w:val="00E557D2"/>
    <w:rsid w:val="00E55C61"/>
    <w:rsid w:val="00E617EA"/>
    <w:rsid w:val="00E63B3E"/>
    <w:rsid w:val="00E6628A"/>
    <w:rsid w:val="00E6668E"/>
    <w:rsid w:val="00E66E7B"/>
    <w:rsid w:val="00E723E3"/>
    <w:rsid w:val="00E72D6D"/>
    <w:rsid w:val="00E738CF"/>
    <w:rsid w:val="00E75850"/>
    <w:rsid w:val="00E75F1C"/>
    <w:rsid w:val="00E769CD"/>
    <w:rsid w:val="00E8072B"/>
    <w:rsid w:val="00E809BD"/>
    <w:rsid w:val="00E811EA"/>
    <w:rsid w:val="00E81354"/>
    <w:rsid w:val="00E81B02"/>
    <w:rsid w:val="00E8222A"/>
    <w:rsid w:val="00E825EC"/>
    <w:rsid w:val="00E827D7"/>
    <w:rsid w:val="00E83F6B"/>
    <w:rsid w:val="00E84116"/>
    <w:rsid w:val="00E846CE"/>
    <w:rsid w:val="00E851F5"/>
    <w:rsid w:val="00E8578E"/>
    <w:rsid w:val="00E85D04"/>
    <w:rsid w:val="00E86C95"/>
    <w:rsid w:val="00E907CE"/>
    <w:rsid w:val="00E91AC7"/>
    <w:rsid w:val="00E928D1"/>
    <w:rsid w:val="00E933E1"/>
    <w:rsid w:val="00E93CA0"/>
    <w:rsid w:val="00E94257"/>
    <w:rsid w:val="00E94E7F"/>
    <w:rsid w:val="00E95016"/>
    <w:rsid w:val="00E95575"/>
    <w:rsid w:val="00E95B8D"/>
    <w:rsid w:val="00E95BAC"/>
    <w:rsid w:val="00E960AD"/>
    <w:rsid w:val="00E96260"/>
    <w:rsid w:val="00E9668B"/>
    <w:rsid w:val="00E96D0E"/>
    <w:rsid w:val="00E96F53"/>
    <w:rsid w:val="00E96F9F"/>
    <w:rsid w:val="00E97378"/>
    <w:rsid w:val="00EA13B4"/>
    <w:rsid w:val="00EA1F07"/>
    <w:rsid w:val="00EA2169"/>
    <w:rsid w:val="00EA2CC7"/>
    <w:rsid w:val="00EA475F"/>
    <w:rsid w:val="00EA555C"/>
    <w:rsid w:val="00EA563B"/>
    <w:rsid w:val="00EA6F24"/>
    <w:rsid w:val="00EA729A"/>
    <w:rsid w:val="00EA78E8"/>
    <w:rsid w:val="00EB0021"/>
    <w:rsid w:val="00EB0884"/>
    <w:rsid w:val="00EB152C"/>
    <w:rsid w:val="00EB1B64"/>
    <w:rsid w:val="00EB1D9D"/>
    <w:rsid w:val="00EB23EE"/>
    <w:rsid w:val="00EB2983"/>
    <w:rsid w:val="00EB3E65"/>
    <w:rsid w:val="00EB3FFE"/>
    <w:rsid w:val="00EB7081"/>
    <w:rsid w:val="00EB796B"/>
    <w:rsid w:val="00EC22CD"/>
    <w:rsid w:val="00EC234B"/>
    <w:rsid w:val="00EC2853"/>
    <w:rsid w:val="00EC3049"/>
    <w:rsid w:val="00EC3129"/>
    <w:rsid w:val="00EC5D3C"/>
    <w:rsid w:val="00EC6EBF"/>
    <w:rsid w:val="00EC7E9B"/>
    <w:rsid w:val="00ED025B"/>
    <w:rsid w:val="00ED2CE1"/>
    <w:rsid w:val="00ED38F7"/>
    <w:rsid w:val="00ED4566"/>
    <w:rsid w:val="00ED4EDA"/>
    <w:rsid w:val="00ED5240"/>
    <w:rsid w:val="00ED5FE5"/>
    <w:rsid w:val="00ED63C6"/>
    <w:rsid w:val="00EE0474"/>
    <w:rsid w:val="00EE0CA0"/>
    <w:rsid w:val="00EE22E5"/>
    <w:rsid w:val="00EE4217"/>
    <w:rsid w:val="00EE4AB7"/>
    <w:rsid w:val="00EE4FDA"/>
    <w:rsid w:val="00EE593A"/>
    <w:rsid w:val="00EE5941"/>
    <w:rsid w:val="00EE6105"/>
    <w:rsid w:val="00EE7B5D"/>
    <w:rsid w:val="00EE7F14"/>
    <w:rsid w:val="00EF2BD7"/>
    <w:rsid w:val="00EF3886"/>
    <w:rsid w:val="00EF392E"/>
    <w:rsid w:val="00EF3E0C"/>
    <w:rsid w:val="00EF43C4"/>
    <w:rsid w:val="00EF4521"/>
    <w:rsid w:val="00EF4B8B"/>
    <w:rsid w:val="00EF4BD7"/>
    <w:rsid w:val="00EF4C98"/>
    <w:rsid w:val="00EF545D"/>
    <w:rsid w:val="00EF79DA"/>
    <w:rsid w:val="00F0010A"/>
    <w:rsid w:val="00F00296"/>
    <w:rsid w:val="00F01EC9"/>
    <w:rsid w:val="00F03029"/>
    <w:rsid w:val="00F0414A"/>
    <w:rsid w:val="00F05034"/>
    <w:rsid w:val="00F05369"/>
    <w:rsid w:val="00F05CD3"/>
    <w:rsid w:val="00F069AF"/>
    <w:rsid w:val="00F07486"/>
    <w:rsid w:val="00F074DF"/>
    <w:rsid w:val="00F0781A"/>
    <w:rsid w:val="00F07C07"/>
    <w:rsid w:val="00F10C80"/>
    <w:rsid w:val="00F1131D"/>
    <w:rsid w:val="00F119AA"/>
    <w:rsid w:val="00F13F2D"/>
    <w:rsid w:val="00F14143"/>
    <w:rsid w:val="00F14323"/>
    <w:rsid w:val="00F14420"/>
    <w:rsid w:val="00F14B4F"/>
    <w:rsid w:val="00F1647F"/>
    <w:rsid w:val="00F16E3F"/>
    <w:rsid w:val="00F17E45"/>
    <w:rsid w:val="00F225AA"/>
    <w:rsid w:val="00F226FA"/>
    <w:rsid w:val="00F22C66"/>
    <w:rsid w:val="00F22C79"/>
    <w:rsid w:val="00F22D99"/>
    <w:rsid w:val="00F22EA1"/>
    <w:rsid w:val="00F24DDD"/>
    <w:rsid w:val="00F26364"/>
    <w:rsid w:val="00F2656E"/>
    <w:rsid w:val="00F26A42"/>
    <w:rsid w:val="00F2713F"/>
    <w:rsid w:val="00F33767"/>
    <w:rsid w:val="00F33956"/>
    <w:rsid w:val="00F34A92"/>
    <w:rsid w:val="00F35610"/>
    <w:rsid w:val="00F357CB"/>
    <w:rsid w:val="00F360F4"/>
    <w:rsid w:val="00F36C0B"/>
    <w:rsid w:val="00F36E96"/>
    <w:rsid w:val="00F371FF"/>
    <w:rsid w:val="00F3787F"/>
    <w:rsid w:val="00F41BCF"/>
    <w:rsid w:val="00F41F98"/>
    <w:rsid w:val="00F42B74"/>
    <w:rsid w:val="00F439A4"/>
    <w:rsid w:val="00F43BBA"/>
    <w:rsid w:val="00F44102"/>
    <w:rsid w:val="00F44132"/>
    <w:rsid w:val="00F44CD1"/>
    <w:rsid w:val="00F44DB5"/>
    <w:rsid w:val="00F45034"/>
    <w:rsid w:val="00F453B0"/>
    <w:rsid w:val="00F4549F"/>
    <w:rsid w:val="00F456C2"/>
    <w:rsid w:val="00F45BB4"/>
    <w:rsid w:val="00F47456"/>
    <w:rsid w:val="00F47FC1"/>
    <w:rsid w:val="00F505F9"/>
    <w:rsid w:val="00F50834"/>
    <w:rsid w:val="00F51D52"/>
    <w:rsid w:val="00F51E8B"/>
    <w:rsid w:val="00F5254F"/>
    <w:rsid w:val="00F526C7"/>
    <w:rsid w:val="00F532EC"/>
    <w:rsid w:val="00F533D7"/>
    <w:rsid w:val="00F53797"/>
    <w:rsid w:val="00F53E83"/>
    <w:rsid w:val="00F53FC9"/>
    <w:rsid w:val="00F54018"/>
    <w:rsid w:val="00F54155"/>
    <w:rsid w:val="00F5426F"/>
    <w:rsid w:val="00F543F3"/>
    <w:rsid w:val="00F5465B"/>
    <w:rsid w:val="00F5484A"/>
    <w:rsid w:val="00F5616F"/>
    <w:rsid w:val="00F60521"/>
    <w:rsid w:val="00F60AA3"/>
    <w:rsid w:val="00F60F2D"/>
    <w:rsid w:val="00F6160F"/>
    <w:rsid w:val="00F61F86"/>
    <w:rsid w:val="00F63836"/>
    <w:rsid w:val="00F64E19"/>
    <w:rsid w:val="00F66A01"/>
    <w:rsid w:val="00F676A5"/>
    <w:rsid w:val="00F67E50"/>
    <w:rsid w:val="00F70273"/>
    <w:rsid w:val="00F7097D"/>
    <w:rsid w:val="00F70C03"/>
    <w:rsid w:val="00F72291"/>
    <w:rsid w:val="00F7236C"/>
    <w:rsid w:val="00F7245F"/>
    <w:rsid w:val="00F724B5"/>
    <w:rsid w:val="00F7311D"/>
    <w:rsid w:val="00F73919"/>
    <w:rsid w:val="00F7423C"/>
    <w:rsid w:val="00F745F7"/>
    <w:rsid w:val="00F7526D"/>
    <w:rsid w:val="00F75E51"/>
    <w:rsid w:val="00F7649A"/>
    <w:rsid w:val="00F803F6"/>
    <w:rsid w:val="00F80BDA"/>
    <w:rsid w:val="00F80E21"/>
    <w:rsid w:val="00F83660"/>
    <w:rsid w:val="00F857D1"/>
    <w:rsid w:val="00F85C05"/>
    <w:rsid w:val="00F8673B"/>
    <w:rsid w:val="00F867D4"/>
    <w:rsid w:val="00F867F3"/>
    <w:rsid w:val="00F87BCA"/>
    <w:rsid w:val="00F90B76"/>
    <w:rsid w:val="00F91460"/>
    <w:rsid w:val="00F91FC1"/>
    <w:rsid w:val="00F920AF"/>
    <w:rsid w:val="00F92775"/>
    <w:rsid w:val="00F92BC3"/>
    <w:rsid w:val="00F93BAA"/>
    <w:rsid w:val="00F97543"/>
    <w:rsid w:val="00F9766F"/>
    <w:rsid w:val="00F97A4C"/>
    <w:rsid w:val="00FA080F"/>
    <w:rsid w:val="00FA250A"/>
    <w:rsid w:val="00FA3196"/>
    <w:rsid w:val="00FA4C1F"/>
    <w:rsid w:val="00FA62D9"/>
    <w:rsid w:val="00FA66B1"/>
    <w:rsid w:val="00FB0353"/>
    <w:rsid w:val="00FB06BD"/>
    <w:rsid w:val="00FB0AA2"/>
    <w:rsid w:val="00FB0F85"/>
    <w:rsid w:val="00FB10A9"/>
    <w:rsid w:val="00FB1809"/>
    <w:rsid w:val="00FB1928"/>
    <w:rsid w:val="00FB1B97"/>
    <w:rsid w:val="00FB25DF"/>
    <w:rsid w:val="00FB28AE"/>
    <w:rsid w:val="00FB34BA"/>
    <w:rsid w:val="00FB3F18"/>
    <w:rsid w:val="00FB61CF"/>
    <w:rsid w:val="00FB6ACC"/>
    <w:rsid w:val="00FB7A77"/>
    <w:rsid w:val="00FB7D26"/>
    <w:rsid w:val="00FC13D6"/>
    <w:rsid w:val="00FC2BE0"/>
    <w:rsid w:val="00FC2D1D"/>
    <w:rsid w:val="00FC3170"/>
    <w:rsid w:val="00FC384C"/>
    <w:rsid w:val="00FC47BE"/>
    <w:rsid w:val="00FC5BA2"/>
    <w:rsid w:val="00FC619B"/>
    <w:rsid w:val="00FC6CA0"/>
    <w:rsid w:val="00FC6E21"/>
    <w:rsid w:val="00FC713D"/>
    <w:rsid w:val="00FC7316"/>
    <w:rsid w:val="00FC740B"/>
    <w:rsid w:val="00FD00B9"/>
    <w:rsid w:val="00FD288D"/>
    <w:rsid w:val="00FD2C8B"/>
    <w:rsid w:val="00FD30F6"/>
    <w:rsid w:val="00FD3ECD"/>
    <w:rsid w:val="00FD4503"/>
    <w:rsid w:val="00FD4D01"/>
    <w:rsid w:val="00FD65B4"/>
    <w:rsid w:val="00FD6B5B"/>
    <w:rsid w:val="00FE08C5"/>
    <w:rsid w:val="00FE29C7"/>
    <w:rsid w:val="00FE319C"/>
    <w:rsid w:val="00FE35E0"/>
    <w:rsid w:val="00FE452B"/>
    <w:rsid w:val="00FE56C1"/>
    <w:rsid w:val="00FE587E"/>
    <w:rsid w:val="00FE61A2"/>
    <w:rsid w:val="00FE6B97"/>
    <w:rsid w:val="00FF0CDF"/>
    <w:rsid w:val="00FF1649"/>
    <w:rsid w:val="00FF2697"/>
    <w:rsid w:val="00FF3202"/>
    <w:rsid w:val="00FF3A0E"/>
    <w:rsid w:val="00FF421B"/>
    <w:rsid w:val="00FF515F"/>
    <w:rsid w:val="00FF5371"/>
    <w:rsid w:val="00FF5D17"/>
    <w:rsid w:val="00FF66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2EA046"/>
  <w15:docId w15:val="{B07B04D2-F80C-416D-A606-086C908E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C5F5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C5F51"/>
    <w:pPr>
      <w:keepNext/>
      <w:keepLines/>
      <w:numPr>
        <w:numId w:val="2"/>
      </w:numPr>
      <w:spacing w:before="360" w:after="360"/>
      <w:ind w:left="418" w:firstLineChars="0" w:hanging="418"/>
      <w:jc w:val="center"/>
      <w:outlineLvl w:val="0"/>
    </w:pPr>
    <w:rPr>
      <w:rFonts w:ascii="Arial" w:hAnsi="Arial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0C5F51"/>
    <w:pPr>
      <w:keepNext/>
      <w:keepLines/>
      <w:numPr>
        <w:ilvl w:val="1"/>
        <w:numId w:val="2"/>
      </w:numPr>
      <w:tabs>
        <w:tab w:val="clear" w:pos="576"/>
      </w:tabs>
      <w:spacing w:before="240" w:after="240"/>
      <w:ind w:left="0" w:firstLineChars="0" w:firstLine="0"/>
      <w:jc w:val="center"/>
      <w:outlineLvl w:val="1"/>
    </w:pPr>
    <w:rPr>
      <w:rFonts w:ascii="Arial" w:hAnsi="Arial"/>
      <w:b/>
      <w:bCs/>
      <w:sz w:val="32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9"/>
    <w:qFormat/>
    <w:rsid w:val="000C5F51"/>
    <w:pPr>
      <w:keepNext/>
      <w:keepLines/>
      <w:numPr>
        <w:ilvl w:val="2"/>
        <w:numId w:val="2"/>
      </w:numPr>
      <w:tabs>
        <w:tab w:val="clear" w:pos="2280"/>
      </w:tabs>
      <w:adjustRightInd w:val="0"/>
      <w:snapToGrid w:val="0"/>
      <w:spacing w:before="120" w:after="120"/>
      <w:ind w:left="0" w:firstLineChars="0" w:firstLine="0"/>
      <w:jc w:val="left"/>
      <w:outlineLvl w:val="2"/>
    </w:pPr>
    <w:rPr>
      <w:rFonts w:ascii="宋体" w:eastAsia="黑体" w:hAnsi="宋体"/>
      <w:b/>
      <w:sz w:val="28"/>
      <w:szCs w:val="21"/>
    </w:rPr>
  </w:style>
  <w:style w:type="paragraph" w:styleId="Heading4">
    <w:name w:val="heading 4"/>
    <w:basedOn w:val="Normal"/>
    <w:next w:val="Normal"/>
    <w:link w:val="Heading4Char"/>
    <w:autoRedefine/>
    <w:uiPriority w:val="99"/>
    <w:qFormat/>
    <w:rsid w:val="000C5F51"/>
    <w:pPr>
      <w:keepNext/>
      <w:keepLines/>
      <w:numPr>
        <w:ilvl w:val="3"/>
        <w:numId w:val="2"/>
      </w:numPr>
      <w:tabs>
        <w:tab w:val="clear" w:pos="864"/>
      </w:tabs>
      <w:spacing w:before="120" w:after="120"/>
      <w:ind w:left="0" w:firstLineChars="0" w:firstLine="0"/>
      <w:outlineLvl w:val="3"/>
    </w:pPr>
    <w:rPr>
      <w:rFonts w:ascii="Arial" w:eastAsia="黑体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C5F51"/>
    <w:pPr>
      <w:keepNext/>
      <w:keepLines/>
      <w:numPr>
        <w:ilvl w:val="4"/>
        <w:numId w:val="4"/>
      </w:numPr>
      <w:tabs>
        <w:tab w:val="clear" w:pos="1008"/>
      </w:tabs>
      <w:spacing w:before="60" w:after="60"/>
      <w:ind w:left="0" w:firstLineChars="0" w:firstLine="0"/>
      <w:outlineLvl w:val="4"/>
    </w:pPr>
    <w:rPr>
      <w:rFonts w:eastAsia="KaiTi"/>
      <w:b/>
      <w:bCs/>
      <w:szCs w:val="28"/>
    </w:rPr>
  </w:style>
  <w:style w:type="paragraph" w:styleId="Heading6">
    <w:name w:val="heading 6"/>
    <w:basedOn w:val="Normal"/>
    <w:next w:val="Normal"/>
    <w:link w:val="Heading6Char"/>
    <w:locked/>
    <w:rsid w:val="000C5F51"/>
    <w:pPr>
      <w:keepNext/>
      <w:keepLines/>
      <w:numPr>
        <w:ilvl w:val="5"/>
        <w:numId w:val="22"/>
      </w:numPr>
      <w:tabs>
        <w:tab w:val="left" w:pos="1152"/>
      </w:tabs>
      <w:spacing w:before="120" w:after="120" w:line="360" w:lineRule="auto"/>
      <w:outlineLvl w:val="5"/>
    </w:pPr>
    <w:rPr>
      <w:rFonts w:ascii="Arial" w:hAnsi="Arial"/>
      <w:b/>
      <w:bCs/>
      <w:sz w:val="24"/>
      <w:szCs w:val="20"/>
    </w:rPr>
  </w:style>
  <w:style w:type="paragraph" w:styleId="Heading7">
    <w:name w:val="heading 7"/>
    <w:basedOn w:val="Normal"/>
    <w:next w:val="Normal"/>
    <w:link w:val="Heading7Char"/>
    <w:locked/>
    <w:rsid w:val="000C5F51"/>
    <w:pPr>
      <w:keepNext/>
      <w:keepLines/>
      <w:numPr>
        <w:ilvl w:val="6"/>
        <w:numId w:val="22"/>
      </w:numPr>
      <w:tabs>
        <w:tab w:val="left" w:pos="1296"/>
      </w:tabs>
      <w:spacing w:before="240" w:after="64" w:line="320" w:lineRule="auto"/>
      <w:outlineLvl w:val="6"/>
    </w:pPr>
    <w:rPr>
      <w:rFonts w:ascii="Arial" w:hAnsi="Arial"/>
      <w:b/>
      <w:bCs/>
      <w:sz w:val="24"/>
      <w:szCs w:val="20"/>
    </w:rPr>
  </w:style>
  <w:style w:type="paragraph" w:styleId="Heading8">
    <w:name w:val="heading 8"/>
    <w:basedOn w:val="Normal"/>
    <w:next w:val="Normal"/>
    <w:link w:val="Heading8Char"/>
    <w:locked/>
    <w:rsid w:val="000C5F51"/>
    <w:pPr>
      <w:keepNext/>
      <w:keepLines/>
      <w:numPr>
        <w:ilvl w:val="7"/>
        <w:numId w:val="22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  <w:szCs w:val="20"/>
    </w:rPr>
  </w:style>
  <w:style w:type="paragraph" w:styleId="Heading9">
    <w:name w:val="heading 9"/>
    <w:basedOn w:val="Normal"/>
    <w:next w:val="Normal"/>
    <w:link w:val="Heading9Char"/>
    <w:locked/>
    <w:rsid w:val="000C5F51"/>
    <w:pPr>
      <w:keepNext/>
      <w:keepLines/>
      <w:numPr>
        <w:ilvl w:val="8"/>
        <w:numId w:val="22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C5F51"/>
    <w:rPr>
      <w:rFonts w:ascii="Arial" w:hAnsi="Arial"/>
      <w:b/>
      <w:bCs/>
      <w:kern w:val="44"/>
      <w:sz w:val="44"/>
      <w:szCs w:val="44"/>
    </w:rPr>
  </w:style>
  <w:style w:type="character" w:customStyle="1" w:styleId="Heading2Char">
    <w:name w:val="Heading 2 Char"/>
    <w:link w:val="Heading2"/>
    <w:uiPriority w:val="99"/>
    <w:locked/>
    <w:rsid w:val="000C5F51"/>
    <w:rPr>
      <w:rFonts w:ascii="Arial" w:hAnsi="Arial"/>
      <w:b/>
      <w:bCs/>
      <w:kern w:val="2"/>
      <w:sz w:val="32"/>
      <w:szCs w:val="36"/>
    </w:rPr>
  </w:style>
  <w:style w:type="character" w:customStyle="1" w:styleId="Heading3Char">
    <w:name w:val="Heading 3 Char"/>
    <w:link w:val="Heading3"/>
    <w:uiPriority w:val="99"/>
    <w:locked/>
    <w:rsid w:val="000C5F51"/>
    <w:rPr>
      <w:rFonts w:ascii="宋体" w:eastAsia="黑体" w:hAnsi="宋体"/>
      <w:b/>
      <w:kern w:val="2"/>
      <w:sz w:val="28"/>
      <w:szCs w:val="21"/>
    </w:rPr>
  </w:style>
  <w:style w:type="character" w:customStyle="1" w:styleId="Heading4Char">
    <w:name w:val="Heading 4 Char"/>
    <w:link w:val="Heading4"/>
    <w:uiPriority w:val="99"/>
    <w:locked/>
    <w:rsid w:val="000C5F51"/>
    <w:rPr>
      <w:rFonts w:ascii="Arial" w:eastAsia="黑体" w:hAnsi="Arial"/>
      <w:b/>
      <w:bCs/>
      <w:kern w:val="2"/>
      <w:sz w:val="21"/>
      <w:szCs w:val="28"/>
    </w:rPr>
  </w:style>
  <w:style w:type="character" w:customStyle="1" w:styleId="Heading5Char">
    <w:name w:val="Heading 5 Char"/>
    <w:link w:val="Heading5"/>
    <w:uiPriority w:val="99"/>
    <w:locked/>
    <w:rsid w:val="000C5F51"/>
    <w:rPr>
      <w:rFonts w:eastAsia="KaiTi"/>
      <w:b/>
      <w:bCs/>
      <w:kern w:val="2"/>
      <w:sz w:val="21"/>
      <w:szCs w:val="28"/>
    </w:rPr>
  </w:style>
  <w:style w:type="character" w:customStyle="1" w:styleId="Heading6Char">
    <w:name w:val="Heading 6 Char"/>
    <w:basedOn w:val="DefaultParagraphFont"/>
    <w:link w:val="Heading6"/>
    <w:rsid w:val="000C5F51"/>
    <w:rPr>
      <w:rFonts w:ascii="Arial" w:hAnsi="Arial"/>
      <w:b/>
      <w:bCs/>
      <w:kern w:val="2"/>
      <w:sz w:val="24"/>
    </w:rPr>
  </w:style>
  <w:style w:type="character" w:customStyle="1" w:styleId="Heading7Char">
    <w:name w:val="Heading 7 Char"/>
    <w:basedOn w:val="DefaultParagraphFont"/>
    <w:link w:val="Heading7"/>
    <w:rsid w:val="000C5F51"/>
    <w:rPr>
      <w:rFonts w:ascii="Arial" w:hAnsi="Arial"/>
      <w:b/>
      <w:bCs/>
      <w:kern w:val="2"/>
      <w:sz w:val="24"/>
    </w:rPr>
  </w:style>
  <w:style w:type="character" w:customStyle="1" w:styleId="Heading8Char">
    <w:name w:val="Heading 8 Char"/>
    <w:basedOn w:val="DefaultParagraphFont"/>
    <w:link w:val="Heading8"/>
    <w:rsid w:val="000C5F51"/>
    <w:rPr>
      <w:rFonts w:ascii="Arial" w:eastAsia="黑体" w:hAnsi="Arial"/>
      <w:kern w:val="2"/>
      <w:sz w:val="24"/>
    </w:rPr>
  </w:style>
  <w:style w:type="character" w:customStyle="1" w:styleId="Heading9Char">
    <w:name w:val="Heading 9 Char"/>
    <w:basedOn w:val="DefaultParagraphFont"/>
    <w:link w:val="Heading9"/>
    <w:rsid w:val="000C5F51"/>
    <w:rPr>
      <w:rFonts w:ascii="Arial" w:eastAsia="黑体" w:hAnsi="Arial"/>
      <w:kern w:val="2"/>
      <w:sz w:val="21"/>
    </w:rPr>
  </w:style>
  <w:style w:type="paragraph" w:styleId="DocumentMap">
    <w:name w:val="Document Map"/>
    <w:basedOn w:val="Normal"/>
    <w:link w:val="DocumentMapChar"/>
    <w:uiPriority w:val="99"/>
    <w:rsid w:val="00AF6631"/>
    <w:rPr>
      <w:rFonts w:ascii="宋体"/>
      <w:sz w:val="18"/>
      <w:szCs w:val="18"/>
    </w:rPr>
  </w:style>
  <w:style w:type="character" w:customStyle="1" w:styleId="DocumentMapChar">
    <w:name w:val="Document Map Char"/>
    <w:link w:val="DocumentMap"/>
    <w:uiPriority w:val="99"/>
    <w:locked/>
    <w:rsid w:val="00AF6631"/>
    <w:rPr>
      <w:rFonts w:ascii="宋体"/>
      <w:kern w:val="2"/>
      <w:sz w:val="18"/>
      <w:szCs w:val="18"/>
    </w:rPr>
  </w:style>
  <w:style w:type="paragraph" w:customStyle="1" w:styleId="a3">
    <w:name w:val="步骤"/>
    <w:basedOn w:val="Normal"/>
    <w:next w:val="Normal"/>
    <w:link w:val="CharChar"/>
    <w:autoRedefine/>
    <w:uiPriority w:val="99"/>
    <w:rsid w:val="000C5F51"/>
    <w:pPr>
      <w:numPr>
        <w:ilvl w:val="1"/>
        <w:numId w:val="11"/>
      </w:numPr>
      <w:adjustRightInd w:val="0"/>
      <w:snapToGrid w:val="0"/>
      <w:spacing w:beforeLines="25" w:before="25" w:afterLines="25" w:after="25"/>
      <w:ind w:left="0"/>
    </w:pPr>
    <w:rPr>
      <w:rFonts w:ascii="Arial Unicode MS" w:eastAsia="黑体" w:hAnsi="Arial Unicode MS"/>
      <w:b/>
      <w:i/>
      <w:szCs w:val="21"/>
    </w:rPr>
  </w:style>
  <w:style w:type="character" w:customStyle="1" w:styleId="CharChar">
    <w:name w:val="步骤 Char Char"/>
    <w:link w:val="a3"/>
    <w:uiPriority w:val="99"/>
    <w:rsid w:val="000C5F51"/>
    <w:rPr>
      <w:rFonts w:ascii="Arial Unicode MS" w:eastAsia="黑体" w:hAnsi="Arial Unicode MS"/>
      <w:b/>
      <w:i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rsid w:val="00AF6631"/>
    <w:pPr>
      <w:ind w:firstLine="420"/>
    </w:pPr>
  </w:style>
  <w:style w:type="paragraph" w:customStyle="1" w:styleId="a7">
    <w:name w:val="程序代码"/>
    <w:basedOn w:val="Normal"/>
    <w:next w:val="Normal"/>
    <w:autoRedefine/>
    <w:uiPriority w:val="99"/>
    <w:qFormat/>
    <w:rsid w:val="000C5F51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line="260" w:lineRule="exact"/>
      <w:ind w:firstLine="360"/>
      <w:jc w:val="left"/>
    </w:pPr>
    <w:rPr>
      <w:rFonts w:ascii="宋体" w:eastAsia="Courier New" w:hAnsi="宋体"/>
      <w:bCs/>
      <w:kern w:val="0"/>
      <w:sz w:val="18"/>
      <w:szCs w:val="21"/>
    </w:rPr>
  </w:style>
  <w:style w:type="paragraph" w:customStyle="1" w:styleId="a8">
    <w:name w:val="段内要点"/>
    <w:basedOn w:val="Normal"/>
    <w:next w:val="Normal"/>
    <w:qFormat/>
    <w:rsid w:val="00AF6631"/>
    <w:rPr>
      <w:rFonts w:ascii="黑体" w:eastAsiaTheme="majorEastAsia" w:hAnsi="黑体"/>
      <w:b/>
      <w:i/>
    </w:rPr>
  </w:style>
  <w:style w:type="paragraph" w:styleId="BalloonText">
    <w:name w:val="Balloon Text"/>
    <w:basedOn w:val="Normal"/>
    <w:link w:val="BalloonTextChar"/>
    <w:uiPriority w:val="99"/>
    <w:semiHidden/>
    <w:rsid w:val="000C5F51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0C5F51"/>
    <w:rPr>
      <w:kern w:val="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rsid w:val="000C5F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0C5F51"/>
    <w:rPr>
      <w:rFonts w:ascii="宋体" w:hAnsi="宋体" w:cs="宋体"/>
      <w:sz w:val="24"/>
      <w:szCs w:val="24"/>
    </w:rPr>
  </w:style>
  <w:style w:type="table" w:styleId="TableGrid">
    <w:name w:val="Table Grid"/>
    <w:basedOn w:val="TableNormal"/>
    <w:uiPriority w:val="99"/>
    <w:rsid w:val="000C5F51"/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uiPriority w:val="20"/>
    <w:qFormat/>
    <w:rsid w:val="002F4257"/>
    <w:rPr>
      <w:rFonts w:cs="Times New Roman"/>
      <w:i/>
      <w:iCs/>
    </w:rPr>
  </w:style>
  <w:style w:type="table" w:customStyle="1" w:styleId="1">
    <w:name w:val="浅色列表1"/>
    <w:uiPriority w:val="99"/>
    <w:rsid w:val="000C5F51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name w:val="表格内容样式"/>
    <w:uiPriority w:val="99"/>
    <w:rsid w:val="000C5F51"/>
    <w:rPr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6">
    <w:name w:val="段内标题"/>
    <w:basedOn w:val="Normal"/>
    <w:next w:val="Normal"/>
    <w:link w:val="Char"/>
    <w:autoRedefine/>
    <w:uiPriority w:val="99"/>
    <w:qFormat/>
    <w:rsid w:val="00B42108"/>
    <w:pPr>
      <w:numPr>
        <w:numId w:val="5"/>
      </w:numPr>
      <w:ind w:left="0" w:firstLine="200"/>
    </w:pPr>
    <w:rPr>
      <w:rFonts w:eastAsia="Kai"/>
      <w:b/>
    </w:rPr>
  </w:style>
  <w:style w:type="character" w:customStyle="1" w:styleId="Char">
    <w:name w:val="段内标题 Char"/>
    <w:link w:val="a6"/>
    <w:uiPriority w:val="99"/>
    <w:locked/>
    <w:rsid w:val="00B42108"/>
    <w:rPr>
      <w:rFonts w:eastAsia="Kai"/>
      <w:b/>
      <w:kern w:val="2"/>
      <w:sz w:val="21"/>
      <w:szCs w:val="22"/>
    </w:rPr>
  </w:style>
  <w:style w:type="table" w:styleId="LightList">
    <w:name w:val="Light List"/>
    <w:basedOn w:val="TableNormal"/>
    <w:uiPriority w:val="99"/>
    <w:rsid w:val="000C5F51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0C5F51"/>
    <w:rPr>
      <w:rFonts w:ascii="Courier" w:eastAsia="宋体" w:hAnsi="Courier" w:cs="Courier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C5F5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5F51"/>
    <w:rPr>
      <w:kern w:val="2"/>
      <w:sz w:val="21"/>
      <w:szCs w:val="22"/>
    </w:rPr>
  </w:style>
  <w:style w:type="paragraph" w:styleId="Header">
    <w:name w:val="header"/>
    <w:basedOn w:val="Normal"/>
    <w:link w:val="HeaderChar"/>
    <w:unhideWhenUsed/>
    <w:locked/>
    <w:rsid w:val="00AF66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AF6631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8B60FE"/>
    <w:pPr>
      <w:tabs>
        <w:tab w:val="center" w:pos="4153"/>
        <w:tab w:val="right" w:pos="8306"/>
      </w:tabs>
      <w:snapToGrid w:val="0"/>
      <w:ind w:firstLine="420"/>
      <w:jc w:val="left"/>
    </w:pPr>
    <w:rPr>
      <w:sz w:val="18"/>
      <w:szCs w:val="18"/>
    </w:rPr>
  </w:style>
  <w:style w:type="character" w:customStyle="1" w:styleId="FooterChar">
    <w:name w:val="Footer Char"/>
    <w:link w:val="Footer"/>
    <w:rsid w:val="008B60F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Caption">
    <w:name w:val="caption"/>
    <w:basedOn w:val="Normal"/>
    <w:next w:val="Normal"/>
    <w:autoRedefine/>
    <w:unhideWhenUsed/>
    <w:qFormat/>
    <w:locked/>
    <w:rsid w:val="000C5F51"/>
    <w:pPr>
      <w:ind w:firstLine="360"/>
      <w:jc w:val="center"/>
    </w:pPr>
    <w:rPr>
      <w:rFonts w:asciiTheme="majorHAnsi" w:eastAsiaTheme="minorEastAsia" w:hAnsiTheme="majorHAnsi" w:cstheme="majorBidi"/>
      <w:sz w:val="18"/>
      <w:szCs w:val="20"/>
    </w:rPr>
  </w:style>
  <w:style w:type="paragraph" w:styleId="NormalWeb">
    <w:name w:val="Normal (Web)"/>
    <w:basedOn w:val="Normal"/>
    <w:uiPriority w:val="99"/>
    <w:semiHidden/>
    <w:unhideWhenUsed/>
    <w:rsid w:val="000C5F51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Revision">
    <w:name w:val="Revision"/>
    <w:hidden/>
    <w:uiPriority w:val="99"/>
    <w:semiHidden/>
    <w:rsid w:val="000C5F51"/>
    <w:rPr>
      <w:kern w:val="2"/>
      <w:sz w:val="21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2F4257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F4257"/>
    <w:rPr>
      <w:kern w:val="2"/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2F425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2F4257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F4257"/>
    <w:rPr>
      <w:kern w:val="2"/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2F4257"/>
    <w:rPr>
      <w:vertAlign w:val="superscript"/>
    </w:rPr>
  </w:style>
  <w:style w:type="paragraph" w:styleId="TOC1">
    <w:name w:val="toc 1"/>
    <w:basedOn w:val="Normal"/>
    <w:next w:val="Normal"/>
    <w:uiPriority w:val="39"/>
    <w:locked/>
    <w:rsid w:val="008B60FE"/>
    <w:pPr>
      <w:ind w:firstLine="420"/>
    </w:pPr>
    <w:rPr>
      <w:rFonts w:ascii="Times New Roman" w:hAnsi="Times New Roman"/>
      <w:szCs w:val="20"/>
    </w:rPr>
  </w:style>
  <w:style w:type="paragraph" w:styleId="TOC2">
    <w:name w:val="toc 2"/>
    <w:basedOn w:val="Normal"/>
    <w:next w:val="Normal"/>
    <w:uiPriority w:val="39"/>
    <w:locked/>
    <w:rsid w:val="008B60FE"/>
    <w:pPr>
      <w:ind w:leftChars="200" w:left="420" w:firstLine="420"/>
    </w:pPr>
    <w:rPr>
      <w:rFonts w:ascii="Times New Roman" w:hAnsi="Times New Roman"/>
      <w:szCs w:val="20"/>
    </w:rPr>
  </w:style>
  <w:style w:type="paragraph" w:styleId="TOC3">
    <w:name w:val="toc 3"/>
    <w:basedOn w:val="Normal"/>
    <w:next w:val="Normal"/>
    <w:uiPriority w:val="39"/>
    <w:locked/>
    <w:rsid w:val="008B60FE"/>
    <w:pPr>
      <w:ind w:leftChars="400" w:left="840" w:firstLine="420"/>
    </w:pPr>
    <w:rPr>
      <w:rFonts w:ascii="Times New Roman" w:hAnsi="Times New Roman"/>
      <w:szCs w:val="20"/>
    </w:rPr>
  </w:style>
  <w:style w:type="paragraph" w:styleId="TOC4">
    <w:name w:val="toc 4"/>
    <w:basedOn w:val="Normal"/>
    <w:next w:val="Normal"/>
    <w:uiPriority w:val="39"/>
    <w:locked/>
    <w:rsid w:val="008B60FE"/>
    <w:pPr>
      <w:ind w:leftChars="600" w:left="1260" w:firstLine="420"/>
    </w:pPr>
    <w:rPr>
      <w:rFonts w:ascii="Times New Roman" w:hAnsi="Times New Roman"/>
      <w:szCs w:val="20"/>
    </w:rPr>
  </w:style>
  <w:style w:type="paragraph" w:styleId="TOC5">
    <w:name w:val="toc 5"/>
    <w:basedOn w:val="Normal"/>
    <w:next w:val="Normal"/>
    <w:uiPriority w:val="39"/>
    <w:locked/>
    <w:rsid w:val="008B60FE"/>
    <w:pPr>
      <w:ind w:leftChars="800" w:left="1680" w:firstLine="420"/>
    </w:pPr>
    <w:rPr>
      <w:rFonts w:ascii="Times New Roman" w:hAnsi="Times New Roman"/>
      <w:szCs w:val="20"/>
    </w:rPr>
  </w:style>
  <w:style w:type="paragraph" w:styleId="TOC6">
    <w:name w:val="toc 6"/>
    <w:basedOn w:val="Normal"/>
    <w:next w:val="Normal"/>
    <w:uiPriority w:val="39"/>
    <w:locked/>
    <w:rsid w:val="008B60FE"/>
    <w:pPr>
      <w:ind w:leftChars="1000" w:left="2100" w:firstLine="420"/>
    </w:pPr>
    <w:rPr>
      <w:rFonts w:ascii="Times New Roman" w:hAnsi="Times New Roman"/>
      <w:szCs w:val="20"/>
    </w:rPr>
  </w:style>
  <w:style w:type="paragraph" w:styleId="TOC7">
    <w:name w:val="toc 7"/>
    <w:basedOn w:val="Normal"/>
    <w:next w:val="Normal"/>
    <w:uiPriority w:val="39"/>
    <w:locked/>
    <w:rsid w:val="008B60FE"/>
    <w:pPr>
      <w:ind w:leftChars="1200" w:left="2520" w:firstLine="420"/>
    </w:pPr>
    <w:rPr>
      <w:rFonts w:ascii="Times New Roman" w:hAnsi="Times New Roman"/>
      <w:szCs w:val="20"/>
    </w:rPr>
  </w:style>
  <w:style w:type="paragraph" w:styleId="TOC8">
    <w:name w:val="toc 8"/>
    <w:basedOn w:val="Normal"/>
    <w:next w:val="Normal"/>
    <w:uiPriority w:val="39"/>
    <w:locked/>
    <w:rsid w:val="008B60FE"/>
    <w:pPr>
      <w:ind w:leftChars="1400" w:left="2940" w:firstLine="420"/>
    </w:pPr>
    <w:rPr>
      <w:rFonts w:ascii="Times New Roman" w:hAnsi="Times New Roman"/>
      <w:szCs w:val="20"/>
    </w:rPr>
  </w:style>
  <w:style w:type="paragraph" w:styleId="TOC9">
    <w:name w:val="toc 9"/>
    <w:basedOn w:val="Normal"/>
    <w:next w:val="Normal"/>
    <w:uiPriority w:val="39"/>
    <w:locked/>
    <w:rsid w:val="008B60FE"/>
    <w:pPr>
      <w:ind w:leftChars="1600" w:left="3360" w:firstLine="420"/>
    </w:pPr>
    <w:rPr>
      <w:rFonts w:ascii="Times New Roman" w:hAnsi="Times New Roman"/>
      <w:szCs w:val="20"/>
    </w:rPr>
  </w:style>
  <w:style w:type="paragraph" w:customStyle="1" w:styleId="aa">
    <w:name w:val="表格标题"/>
    <w:basedOn w:val="Normal"/>
    <w:autoRedefine/>
    <w:uiPriority w:val="99"/>
    <w:qFormat/>
    <w:rsid w:val="005579AF"/>
    <w:pPr>
      <w:spacing w:line="300" w:lineRule="auto"/>
      <w:ind w:firstLineChars="0" w:firstLine="0"/>
      <w:jc w:val="center"/>
    </w:pPr>
    <w:rPr>
      <w:rFonts w:ascii="Arial" w:hAnsi="Arial" w:cs="宋体"/>
      <w:b/>
      <w:bCs/>
      <w:sz w:val="15"/>
      <w:szCs w:val="18"/>
    </w:rPr>
  </w:style>
  <w:style w:type="paragraph" w:styleId="TOCHeading">
    <w:name w:val="TOC Heading"/>
    <w:basedOn w:val="Heading1"/>
    <w:next w:val="Normal"/>
    <w:uiPriority w:val="99"/>
    <w:rsid w:val="000C5F51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1">
    <w:name w:val="问题"/>
    <w:basedOn w:val="Normal"/>
    <w:next w:val="Normal"/>
    <w:autoRedefine/>
    <w:qFormat/>
    <w:rsid w:val="000C5F51"/>
    <w:pPr>
      <w:numPr>
        <w:numId w:val="6"/>
      </w:numPr>
      <w:spacing w:beforeLines="50" w:before="50"/>
      <w:ind w:left="0" w:firstLine="200"/>
      <w:contextualSpacing/>
    </w:pPr>
    <w:rPr>
      <w:rFonts w:ascii="黑体" w:eastAsia="黑体" w:hAnsi="黑体"/>
      <w:b/>
      <w:i/>
      <w:szCs w:val="21"/>
    </w:rPr>
  </w:style>
  <w:style w:type="paragraph" w:customStyle="1" w:styleId="a">
    <w:name w:val="代码类别"/>
    <w:basedOn w:val="Normal"/>
    <w:next w:val="Normal"/>
    <w:qFormat/>
    <w:rsid w:val="000C5F51"/>
    <w:pPr>
      <w:numPr>
        <w:numId w:val="7"/>
      </w:numPr>
      <w:ind w:left="0" w:firstLine="200"/>
    </w:pPr>
    <w:rPr>
      <w:rFonts w:ascii="黑体" w:eastAsia="黑体" w:hAnsi="黑体"/>
      <w:b/>
      <w:i/>
    </w:rPr>
  </w:style>
  <w:style w:type="paragraph" w:customStyle="1" w:styleId="a4">
    <w:name w:val="方法和类标题"/>
    <w:basedOn w:val="Normal"/>
    <w:next w:val="Normal"/>
    <w:autoRedefine/>
    <w:uiPriority w:val="99"/>
    <w:rsid w:val="000C5F51"/>
    <w:pPr>
      <w:numPr>
        <w:numId w:val="1"/>
      </w:numPr>
      <w:adjustRightInd w:val="0"/>
      <w:ind w:left="0" w:firstLine="200"/>
      <w:jc w:val="left"/>
    </w:pPr>
    <w:rPr>
      <w:rFonts w:ascii="黑体" w:eastAsia="黑体" w:hAnsi="黑体" w:cs="Arial"/>
      <w:b/>
      <w:bCs/>
      <w:i/>
      <w:color w:val="000000"/>
      <w:szCs w:val="21"/>
      <w:shd w:val="clear" w:color="auto" w:fill="FFFFFF"/>
    </w:rPr>
  </w:style>
  <w:style w:type="paragraph" w:customStyle="1" w:styleId="ab">
    <w:name w:val="术语正文"/>
    <w:basedOn w:val="Normal"/>
    <w:next w:val="Normal"/>
    <w:qFormat/>
    <w:rsid w:val="000C5F51"/>
    <w:pPr>
      <w:ind w:firstLineChars="0" w:firstLine="431"/>
    </w:pPr>
    <w:rPr>
      <w:rFonts w:ascii="黑体" w:eastAsia="黑体" w:hAnsi="黑体"/>
      <w:b/>
      <w:i/>
      <w:sz w:val="15"/>
    </w:rPr>
  </w:style>
  <w:style w:type="paragraph" w:customStyle="1" w:styleId="a0">
    <w:name w:val="注意和要点"/>
    <w:basedOn w:val="Normal"/>
    <w:next w:val="Normal"/>
    <w:autoRedefine/>
    <w:qFormat/>
    <w:rsid w:val="000C5F51"/>
    <w:pPr>
      <w:numPr>
        <w:numId w:val="8"/>
      </w:numPr>
      <w:spacing w:beforeLines="50" w:before="50"/>
      <w:ind w:left="202" w:firstLineChars="0" w:firstLine="230"/>
    </w:pPr>
    <w:rPr>
      <w:rFonts w:ascii="黑体" w:eastAsia="黑体" w:hAnsi="黑体"/>
      <w:b/>
      <w:i/>
    </w:rPr>
  </w:style>
  <w:style w:type="paragraph" w:customStyle="1" w:styleId="a5">
    <w:name w:val="段内分项"/>
    <w:basedOn w:val="Normal"/>
    <w:next w:val="Normal"/>
    <w:qFormat/>
    <w:rsid w:val="000C5F51"/>
    <w:pPr>
      <w:numPr>
        <w:numId w:val="9"/>
      </w:numPr>
      <w:ind w:leftChars="200" w:left="200" w:firstLine="200"/>
    </w:pPr>
    <w:rPr>
      <w:rFonts w:ascii="黑体" w:eastAsia="黑体" w:hAnsi="黑体"/>
      <w:b/>
      <w:i/>
    </w:rPr>
  </w:style>
  <w:style w:type="paragraph" w:customStyle="1" w:styleId="a2">
    <w:name w:val="术语标题"/>
    <w:basedOn w:val="ab"/>
    <w:next w:val="ab"/>
    <w:qFormat/>
    <w:rsid w:val="000C5F51"/>
    <w:pPr>
      <w:numPr>
        <w:numId w:val="23"/>
      </w:numPr>
      <w:spacing w:beforeLines="50" w:before="50"/>
      <w:ind w:firstLine="0"/>
    </w:pPr>
  </w:style>
  <w:style w:type="paragraph" w:customStyle="1" w:styleId="4">
    <w:name w:val="标题4"/>
    <w:basedOn w:val="Heading4"/>
    <w:next w:val="Normal"/>
    <w:link w:val="4CharChar"/>
    <w:rsid w:val="000C5F51"/>
    <w:pPr>
      <w:keepNext w:val="0"/>
      <w:keepLines w:val="0"/>
      <w:numPr>
        <w:numId w:val="0"/>
      </w:numPr>
      <w:tabs>
        <w:tab w:val="left" w:pos="578"/>
        <w:tab w:val="left" w:pos="864"/>
      </w:tabs>
      <w:autoSpaceDE w:val="0"/>
      <w:autoSpaceDN w:val="0"/>
      <w:spacing w:before="0" w:after="0" w:line="300" w:lineRule="auto"/>
      <w:ind w:left="864" w:hanging="864"/>
    </w:pPr>
    <w:rPr>
      <w:rFonts w:asciiTheme="minorHAnsi" w:eastAsiaTheme="minorEastAsia" w:hAnsiTheme="minorHAnsi" w:cstheme="minorBidi"/>
      <w:b w:val="0"/>
      <w:bCs w:val="0"/>
      <w:color w:val="000000"/>
      <w:kern w:val="24"/>
      <w:sz w:val="24"/>
      <w:szCs w:val="24"/>
      <w:lang w:val="zh-CN"/>
    </w:rPr>
  </w:style>
  <w:style w:type="character" w:customStyle="1" w:styleId="4CharChar">
    <w:name w:val="标题4 Char Char"/>
    <w:link w:val="4"/>
    <w:rsid w:val="000C5F51"/>
    <w:rPr>
      <w:rFonts w:asciiTheme="minorHAnsi" w:eastAsiaTheme="minorEastAsia" w:hAnsiTheme="minorHAnsi" w:cstheme="minorBidi"/>
      <w:color w:val="000000"/>
      <w:kern w:val="24"/>
      <w:sz w:val="24"/>
      <w:szCs w:val="24"/>
      <w:lang w:val="zh-CN"/>
    </w:rPr>
  </w:style>
  <w:style w:type="paragraph" w:customStyle="1" w:styleId="ac">
    <w:name w:val="首行缩进"/>
    <w:basedOn w:val="Normal"/>
    <w:link w:val="CharChar0"/>
    <w:rsid w:val="000C5F51"/>
    <w:pPr>
      <w:ind w:firstLine="420"/>
    </w:pPr>
  </w:style>
  <w:style w:type="character" w:customStyle="1" w:styleId="CharChar0">
    <w:name w:val="首行缩进 Char Char"/>
    <w:link w:val="ac"/>
    <w:rsid w:val="000C5F51"/>
    <w:rPr>
      <w:kern w:val="2"/>
      <w:sz w:val="21"/>
      <w:szCs w:val="22"/>
    </w:rPr>
  </w:style>
  <w:style w:type="paragraph" w:customStyle="1" w:styleId="ad">
    <w:name w:val="图"/>
    <w:basedOn w:val="Normal"/>
    <w:rsid w:val="008B60FE"/>
    <w:pPr>
      <w:adjustRightInd w:val="0"/>
      <w:spacing w:beforeLines="50" w:before="156" w:afterLines="50" w:after="156"/>
      <w:ind w:firstLine="420"/>
      <w:jc w:val="center"/>
    </w:pPr>
    <w:rPr>
      <w:rFonts w:ascii="Times New Roman" w:hAnsi="Times New Roman"/>
      <w:bCs/>
      <w:color w:val="000000"/>
      <w:szCs w:val="20"/>
    </w:rPr>
  </w:style>
  <w:style w:type="paragraph" w:customStyle="1" w:styleId="ae">
    <w:name w:val="图题"/>
    <w:basedOn w:val="Normal"/>
    <w:rsid w:val="008B60FE"/>
    <w:pPr>
      <w:adjustRightInd w:val="0"/>
      <w:spacing w:beforeLines="50" w:before="156" w:afterLines="50" w:after="156"/>
      <w:ind w:firstLine="420"/>
      <w:jc w:val="center"/>
    </w:pPr>
    <w:rPr>
      <w:rFonts w:ascii="Times New Roman" w:hAnsi="Times New Roman"/>
      <w:bCs/>
      <w:color w:val="000000"/>
      <w:sz w:val="18"/>
      <w:szCs w:val="20"/>
    </w:rPr>
  </w:style>
  <w:style w:type="paragraph" w:styleId="Title">
    <w:name w:val="Title"/>
    <w:basedOn w:val="Normal"/>
    <w:next w:val="Normal"/>
    <w:link w:val="TitleChar"/>
    <w:qFormat/>
    <w:locked/>
    <w:rsid w:val="008B60FE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8B60FE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8B60FE"/>
  </w:style>
  <w:style w:type="character" w:customStyle="1" w:styleId="SubtitleChar">
    <w:name w:val="Subtitle Char"/>
    <w:basedOn w:val="DefaultParagraphFont"/>
    <w:link w:val="Subtitle"/>
    <w:uiPriority w:val="11"/>
    <w:rsid w:val="008B60FE"/>
    <w:rPr>
      <w:rFonts w:asciiTheme="minorHAnsi" w:eastAsiaTheme="minorEastAsia" w:hAnsiTheme="minorHAnsi" w:cstheme="minorBidi"/>
      <w:kern w:val="2"/>
      <w:sz w:val="21"/>
      <w:szCs w:val="21"/>
    </w:rPr>
  </w:style>
  <w:style w:type="table" w:styleId="MediumGrid2">
    <w:name w:val="Medium Grid 2"/>
    <w:basedOn w:val="TableNormal"/>
    <w:link w:val="2Char"/>
    <w:semiHidden/>
    <w:unhideWhenUsed/>
    <w:rsid w:val="000C5F51"/>
    <w:rPr>
      <w:rFonts w:ascii="Times New Roman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2Char">
    <w:name w:val="中等深浅网格 2 Char"/>
    <w:link w:val="MediumGrid2"/>
    <w:semiHidden/>
    <w:rsid w:val="000C5F51"/>
    <w:rPr>
      <w:rFonts w:ascii="Times New Roman" w:hint="default"/>
      <w:sz w:val="22"/>
    </w:rPr>
  </w:style>
  <w:style w:type="table" w:styleId="ColorfulList-Accent1">
    <w:name w:val="Colorful List Accent 1"/>
    <w:basedOn w:val="TableNormal"/>
    <w:link w:val="-1Char"/>
    <w:semiHidden/>
    <w:unhideWhenUsed/>
    <w:rsid w:val="000C5F51"/>
    <w:rPr>
      <w:b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-1Char">
    <w:name w:val="彩色列表 - 着色 1 Char"/>
    <w:link w:val="ColorfulList-Accent1"/>
    <w:semiHidden/>
    <w:rsid w:val="000C5F51"/>
    <w:rPr>
      <w:b/>
    </w:rPr>
  </w:style>
  <w:style w:type="character" w:customStyle="1" w:styleId="10">
    <w:name w:val="未处理的提及1"/>
    <w:basedOn w:val="DefaultParagraphFont"/>
    <w:uiPriority w:val="99"/>
    <w:rsid w:val="001E2533"/>
    <w:rPr>
      <w:color w:val="808080"/>
      <w:shd w:val="clear" w:color="auto" w:fill="E6E6E6"/>
    </w:rPr>
  </w:style>
  <w:style w:type="paragraph" w:customStyle="1" w:styleId="af">
    <w:name w:val="表格正文"/>
    <w:basedOn w:val="Normal"/>
    <w:next w:val="Normal"/>
    <w:link w:val="Char0"/>
    <w:autoRedefine/>
    <w:uiPriority w:val="99"/>
    <w:qFormat/>
    <w:rsid w:val="001608DA"/>
    <w:pPr>
      <w:spacing w:line="0" w:lineRule="atLeast"/>
      <w:ind w:firstLineChars="0" w:firstLine="0"/>
      <w:jc w:val="left"/>
    </w:pPr>
    <w:rPr>
      <w:rFonts w:ascii="Arial" w:hAnsi="Arial" w:cs="Arial"/>
      <w:sz w:val="15"/>
      <w:szCs w:val="18"/>
    </w:rPr>
  </w:style>
  <w:style w:type="paragraph" w:customStyle="1" w:styleId="2">
    <w:name w:val="样式 表格标题 + (中文) +中文标题 (宋体) 非加粗 倾斜 首行缩进:  2 字符"/>
    <w:basedOn w:val="aa"/>
    <w:rsid w:val="00A1482D"/>
    <w:pPr>
      <w:ind w:firstLine="300"/>
    </w:pPr>
    <w:rPr>
      <w:rFonts w:eastAsiaTheme="majorEastAsia"/>
      <w:b w:val="0"/>
      <w:bCs w:val="0"/>
      <w:iCs/>
      <w:szCs w:val="20"/>
    </w:rPr>
  </w:style>
  <w:style w:type="character" w:customStyle="1" w:styleId="Char0">
    <w:name w:val="表格正文 Char"/>
    <w:link w:val="af"/>
    <w:uiPriority w:val="99"/>
    <w:locked/>
    <w:rsid w:val="001608DA"/>
    <w:rPr>
      <w:rFonts w:ascii="Arial" w:hAnsi="Arial" w:cs="Arial"/>
      <w:kern w:val="2"/>
      <w:sz w:val="15"/>
      <w:szCs w:val="18"/>
    </w:rPr>
  </w:style>
  <w:style w:type="paragraph" w:customStyle="1" w:styleId="11">
    <w:name w:val="表格标题1"/>
    <w:basedOn w:val="Normal"/>
    <w:uiPriority w:val="99"/>
    <w:rsid w:val="000C5F51"/>
    <w:pPr>
      <w:spacing w:line="300" w:lineRule="auto"/>
      <w:jc w:val="center"/>
    </w:pPr>
    <w:rPr>
      <w:rFonts w:ascii="Arial" w:hAnsi="Arial" w:cs="宋体"/>
      <w:b/>
      <w:bCs/>
      <w:sz w:val="15"/>
      <w:szCs w:val="18"/>
    </w:rPr>
  </w:style>
  <w:style w:type="character" w:styleId="Hyperlink">
    <w:name w:val="Hyperlink"/>
    <w:basedOn w:val="DefaultParagraphFont"/>
    <w:uiPriority w:val="99"/>
    <w:unhideWhenUsed/>
    <w:rsid w:val="000C5F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296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26313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39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3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4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3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72143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43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948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9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94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39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99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721439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95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3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org.apache.spark.SparkContext@5e9af5d4" TargetMode="External"/><Relationship Id="rId20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hyperlink" Target="http://central.maven.org/maven2/org/apache/commons/commons-csv/1.2/commons-csv-1.2.jar" TargetMode="External"/><Relationship Id="rId12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fontTable" Target="fontTab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org.apache.spark.sql.SparkSession@47fbf95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an\Google%20&#20113;&#31471;&#30828;&#30424;\Developing%20Projects\Spark%20Lab%20Tutorial%20Step%20By%20Step\Spark&#23454;&#39564;&#25945;&#31243;&#27169;&#26495;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707F4-A5B8-CA42-9744-618E1C225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C:\Users\ivan\Google 云端硬盘\Developing Projects\Spark Lab Tutorial Step By Step\Spark实验教程模板V1.0.dotx</Template>
  <TotalTime>2965</TotalTime>
  <Pages>23</Pages>
  <Words>5846</Words>
  <Characters>33325</Characters>
  <Application>Microsoft Macintosh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Microsoft Office User</cp:lastModifiedBy>
  <cp:revision>99</cp:revision>
  <dcterms:created xsi:type="dcterms:W3CDTF">2017-08-07T12:37:00Z</dcterms:created>
  <dcterms:modified xsi:type="dcterms:W3CDTF">2020-04-30T03:55:00Z</dcterms:modified>
</cp:coreProperties>
</file>