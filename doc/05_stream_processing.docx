
<file path=[Content_Types].xml><?xml version="1.0" encoding="utf-8"?>
<Types xmlns="http://schemas.openxmlformats.org/package/2006/content-types">
  <Default Extension="xml" ContentType="application/xml"/>
  <Default Extension="jpeg" ContentType="image/jpeg"/>
  <Default Extension="png" ContentType="image/png"/>
  <Default Extension="wdp" ContentType="image/vnd.ms-photo"/>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754B6B9" w14:textId="126B3BF5" w:rsidR="00731375" w:rsidRDefault="002E26A6" w:rsidP="009726ED">
      <w:pPr>
        <w:pStyle w:val="Heading1"/>
      </w:pPr>
      <w:r>
        <w:rPr>
          <w:rFonts w:hint="eastAsia"/>
        </w:rPr>
        <w:t>数据流</w:t>
      </w:r>
      <w:r w:rsidR="00BE5818">
        <w:rPr>
          <w:rFonts w:hint="eastAsia"/>
        </w:rPr>
        <w:t>的操作</w:t>
      </w:r>
    </w:p>
    <w:p w14:paraId="556E55E2" w14:textId="6C7C9F23" w:rsidR="003E089E" w:rsidRDefault="00AA4769" w:rsidP="002B6FDC">
      <w:pPr>
        <w:ind w:firstLine="420"/>
      </w:pPr>
      <w:r w:rsidRPr="00AA4769">
        <w:rPr>
          <w:rFonts w:hint="eastAsia"/>
        </w:rPr>
        <w:t>在当今互连的设备和服务的世界中，</w:t>
      </w:r>
      <w:r>
        <w:rPr>
          <w:rFonts w:hint="eastAsia"/>
        </w:rPr>
        <w:t>我们</w:t>
      </w:r>
      <w:r w:rsidRPr="00AA4769">
        <w:rPr>
          <w:rFonts w:hint="eastAsia"/>
        </w:rPr>
        <w:t>一天也要花费数小时来检查</w:t>
      </w:r>
      <w:r>
        <w:rPr>
          <w:rFonts w:hint="eastAsia"/>
        </w:rPr>
        <w:t>各种社交媒体上的</w:t>
      </w:r>
      <w:r w:rsidR="00210A76">
        <w:rPr>
          <w:rFonts w:hint="eastAsia"/>
        </w:rPr>
        <w:t>最新消息</w:t>
      </w:r>
      <w:r w:rsidRPr="00AA4769">
        <w:rPr>
          <w:rFonts w:hint="eastAsia"/>
        </w:rPr>
        <w:t>，</w:t>
      </w:r>
      <w:r w:rsidR="00210A76">
        <w:rPr>
          <w:rFonts w:hint="eastAsia"/>
        </w:rPr>
        <w:t>电商平台上的产品优惠信息，或者查看</w:t>
      </w:r>
      <w:r w:rsidRPr="00AA4769">
        <w:rPr>
          <w:rFonts w:hint="eastAsia"/>
        </w:rPr>
        <w:t>最新新闻或体育更新，这几乎是很难的</w:t>
      </w:r>
      <w:r w:rsidRPr="00AA4769">
        <w:rPr>
          <w:rFonts w:hint="eastAsia"/>
        </w:rPr>
        <w:t xml:space="preserve"> </w:t>
      </w:r>
      <w:r w:rsidRPr="00AA4769">
        <w:rPr>
          <w:rFonts w:hint="eastAsia"/>
        </w:rPr>
        <w:t>最喜欢的队。无论是要完成</w:t>
      </w:r>
      <w:r w:rsidR="008B6538">
        <w:rPr>
          <w:rFonts w:hint="eastAsia"/>
        </w:rPr>
        <w:t>手头的工作，还是浏览信息或发送电子邮件，我们都依赖于智能设备</w:t>
      </w:r>
      <w:r w:rsidRPr="00AA4769">
        <w:rPr>
          <w:rFonts w:hint="eastAsia"/>
        </w:rPr>
        <w:t>和</w:t>
      </w:r>
      <w:r w:rsidR="008B6538">
        <w:rPr>
          <w:rFonts w:hint="eastAsia"/>
        </w:rPr>
        <w:t>互联网</w:t>
      </w:r>
      <w:r w:rsidRPr="00AA4769">
        <w:rPr>
          <w:rFonts w:hint="eastAsia"/>
        </w:rPr>
        <w:t>。</w:t>
      </w:r>
      <w:r w:rsidR="008B6538">
        <w:rPr>
          <w:rFonts w:hint="eastAsia"/>
        </w:rPr>
        <w:t>目前来说，应用程序和服务的数量和种类只会随着时间的推移而增长，这种现象成为了一种趋势</w:t>
      </w:r>
      <w:r w:rsidR="003E089E">
        <w:rPr>
          <w:rFonts w:hint="eastAsia"/>
        </w:rPr>
        <w:t>。结果</w:t>
      </w:r>
      <w:r w:rsidR="003E089E" w:rsidRPr="003E089E">
        <w:rPr>
          <w:rFonts w:hint="eastAsia"/>
        </w:rPr>
        <w:t>智能</w:t>
      </w:r>
      <w:r w:rsidR="003E089E">
        <w:rPr>
          <w:rFonts w:hint="eastAsia"/>
        </w:rPr>
        <w:t>终端</w:t>
      </w:r>
      <w:r w:rsidR="003E089E" w:rsidRPr="003E089E">
        <w:rPr>
          <w:rFonts w:hint="eastAsia"/>
        </w:rPr>
        <w:t>设备无处</w:t>
      </w:r>
      <w:r w:rsidR="003E089E">
        <w:rPr>
          <w:rFonts w:hint="eastAsia"/>
        </w:rPr>
        <w:t>不在，并且一直在生成大量数据，这种现象也被广泛称为物联网，它不断地</w:t>
      </w:r>
      <w:r w:rsidR="003E089E" w:rsidRPr="003E089E">
        <w:rPr>
          <w:rFonts w:hint="eastAsia"/>
        </w:rPr>
        <w:t>改变了数据处理的动力。</w:t>
      </w:r>
      <w:r w:rsidR="003E089E">
        <w:rPr>
          <w:rFonts w:hint="eastAsia"/>
        </w:rPr>
        <w:t>每当我们</w:t>
      </w:r>
      <w:r w:rsidR="003E089E" w:rsidRPr="003E089E">
        <w:rPr>
          <w:rFonts w:hint="eastAsia"/>
        </w:rPr>
        <w:t>以某种形式使用</w:t>
      </w:r>
      <w:r w:rsidR="003E089E">
        <w:rPr>
          <w:rFonts w:hint="eastAsia"/>
        </w:rPr>
        <w:t>智能手机上</w:t>
      </w:r>
      <w:r w:rsidR="003E089E" w:rsidRPr="003E089E">
        <w:rPr>
          <w:rFonts w:hint="eastAsia"/>
        </w:rPr>
        <w:t>的任何服务或应用程序时，实时数据处理就会起作用</w:t>
      </w:r>
      <w:r w:rsidR="00A67A81">
        <w:rPr>
          <w:rFonts w:hint="eastAsia"/>
        </w:rPr>
        <w:t>。而且这种实时数据处理能力在</w:t>
      </w:r>
      <w:r w:rsidR="003E089E" w:rsidRPr="003E089E">
        <w:rPr>
          <w:rFonts w:hint="eastAsia"/>
        </w:rPr>
        <w:t>很大程度上取决于应用程序的质量和价值，因此很多</w:t>
      </w:r>
      <w:r w:rsidR="00057F9E">
        <w:rPr>
          <w:rFonts w:hint="eastAsia"/>
        </w:rPr>
        <w:t>互联网公司将</w:t>
      </w:r>
      <w:r w:rsidR="003E089E" w:rsidRPr="003E089E">
        <w:rPr>
          <w:rFonts w:hint="eastAsia"/>
        </w:rPr>
        <w:t>重点放在如何应对数据的实用性和及时性</w:t>
      </w:r>
      <w:r w:rsidR="00057F9E">
        <w:rPr>
          <w:rFonts w:hint="eastAsia"/>
        </w:rPr>
        <w:t>等</w:t>
      </w:r>
      <w:r w:rsidR="003E089E" w:rsidRPr="003E089E">
        <w:rPr>
          <w:rFonts w:hint="eastAsia"/>
        </w:rPr>
        <w:t>方面的复杂挑战。</w:t>
      </w:r>
    </w:p>
    <w:p w14:paraId="49E318C1" w14:textId="457B3143" w:rsidR="003E089E" w:rsidRDefault="00160523" w:rsidP="002B6FDC">
      <w:pPr>
        <w:ind w:firstLine="420"/>
      </w:pPr>
      <w:r>
        <w:rPr>
          <w:rFonts w:hint="eastAsia"/>
        </w:rPr>
        <w:t>互联网</w:t>
      </w:r>
      <w:r w:rsidR="008A39BE" w:rsidRPr="008A39BE">
        <w:rPr>
          <w:rFonts w:hint="eastAsia"/>
        </w:rPr>
        <w:t>服务提供商正在研究和采用</w:t>
      </w:r>
      <w:r w:rsidR="00380C9E">
        <w:rPr>
          <w:rFonts w:hint="eastAsia"/>
        </w:rPr>
        <w:t>了一种</w:t>
      </w:r>
      <w:r w:rsidR="008A39BE" w:rsidRPr="008A39BE">
        <w:rPr>
          <w:rFonts w:hint="eastAsia"/>
        </w:rPr>
        <w:t>非常前沿的平台或基础架构</w:t>
      </w:r>
      <w:r w:rsidR="00380C9E">
        <w:rPr>
          <w:rFonts w:hint="eastAsia"/>
        </w:rPr>
        <w:t>，在此基础</w:t>
      </w:r>
      <w:r w:rsidR="008A39BE" w:rsidRPr="008A39BE">
        <w:rPr>
          <w:rFonts w:hint="eastAsia"/>
        </w:rPr>
        <w:t>上构建可扩展性强，接近实时或实时的处理框架。一切都必须是快速的</w:t>
      </w:r>
      <w:r w:rsidR="00A52D0B">
        <w:rPr>
          <w:rFonts w:hint="eastAsia"/>
        </w:rPr>
        <w:t>，并且必须对变化和异常</w:t>
      </w:r>
      <w:r w:rsidR="00712349">
        <w:rPr>
          <w:rFonts w:hint="eastAsia"/>
        </w:rPr>
        <w:t>做出反应，至关重要的是数据流的</w:t>
      </w:r>
      <w:r w:rsidR="008A39BE" w:rsidRPr="008A39BE">
        <w:rPr>
          <w:rFonts w:hint="eastAsia"/>
        </w:rPr>
        <w:t>处理和使用都必须尽可能接近实时。</w:t>
      </w:r>
      <w:r w:rsidR="003A3412">
        <w:rPr>
          <w:rFonts w:hint="eastAsia"/>
        </w:rPr>
        <w:t>这些平台或系统每天</w:t>
      </w:r>
      <w:r w:rsidR="008A39BE" w:rsidRPr="008A39BE">
        <w:rPr>
          <w:rFonts w:hint="eastAsia"/>
        </w:rPr>
        <w:t>会生</w:t>
      </w:r>
      <w:r w:rsidR="003A3412">
        <w:rPr>
          <w:rFonts w:hint="eastAsia"/>
        </w:rPr>
        <w:t>处理</w:t>
      </w:r>
      <w:r w:rsidR="008A39BE" w:rsidRPr="008A39BE">
        <w:rPr>
          <w:rFonts w:hint="eastAsia"/>
        </w:rPr>
        <w:t>大量数据，</w:t>
      </w:r>
      <w:r w:rsidR="00C31F07">
        <w:rPr>
          <w:rFonts w:hint="eastAsia"/>
        </w:rPr>
        <w:t>而且</w:t>
      </w:r>
      <w:r w:rsidR="008A39BE" w:rsidRPr="008A39BE">
        <w:rPr>
          <w:rFonts w:hint="eastAsia"/>
        </w:rPr>
        <w:t>是不确定的连续事件流。</w:t>
      </w:r>
    </w:p>
    <w:p w14:paraId="616DC80B" w14:textId="00AA6581" w:rsidR="00E14EDB" w:rsidRDefault="00E14EDB" w:rsidP="002B6FDC">
      <w:pPr>
        <w:ind w:firstLine="420"/>
      </w:pPr>
      <w:r>
        <w:rPr>
          <w:rFonts w:hint="eastAsia"/>
        </w:rPr>
        <w:t>与任何其他数据处理系统一样，我们在数据收集、存储和数据处理方面也面临着相同的基本挑战，但是</w:t>
      </w:r>
      <w:r w:rsidRPr="00E14EDB">
        <w:rPr>
          <w:rFonts w:hint="eastAsia"/>
        </w:rPr>
        <w:t>由于平台的实时需求，因此增加了复杂性。</w:t>
      </w:r>
      <w:r w:rsidR="006D32DB">
        <w:rPr>
          <w:rFonts w:hint="eastAsia"/>
        </w:rPr>
        <w:t>为了收集此类不确定事件流，</w:t>
      </w:r>
      <w:r w:rsidR="00D5191A">
        <w:rPr>
          <w:rFonts w:hint="eastAsia"/>
        </w:rPr>
        <w:t>随后处理所有此类事件以生成可以利用的数据价值</w:t>
      </w:r>
      <w:r w:rsidR="00C8199D">
        <w:rPr>
          <w:rFonts w:hint="eastAsia"/>
        </w:rPr>
        <w:t>，我们需要使用高度可扩展的专业架构来处理大量事件，因此</w:t>
      </w:r>
      <w:r w:rsidRPr="00E14EDB">
        <w:rPr>
          <w:rFonts w:hint="eastAsia"/>
        </w:rPr>
        <w:t>数十年来已经构建了许多系统</w:t>
      </w:r>
      <w:r w:rsidR="00C8199D">
        <w:rPr>
          <w:rFonts w:hint="eastAsia"/>
        </w:rPr>
        <w:t>用来处理实时的连续数据流，包括</w:t>
      </w:r>
      <w:r w:rsidR="00C8199D" w:rsidRPr="00E14EDB">
        <w:rPr>
          <w:rFonts w:hint="eastAsia"/>
        </w:rPr>
        <w:t>AMQ</w:t>
      </w:r>
      <w:r w:rsidR="00C8199D">
        <w:rPr>
          <w:rFonts w:hint="eastAsia"/>
        </w:rPr>
        <w:t>、</w:t>
      </w:r>
      <w:r w:rsidR="00C8199D" w:rsidRPr="00E14EDB">
        <w:rPr>
          <w:rFonts w:hint="eastAsia"/>
        </w:rPr>
        <w:t>RabbitMQ</w:t>
      </w:r>
      <w:r w:rsidR="00C8199D">
        <w:rPr>
          <w:rFonts w:hint="eastAsia"/>
        </w:rPr>
        <w:t>、</w:t>
      </w:r>
      <w:r w:rsidR="00C8199D" w:rsidRPr="00E14EDB">
        <w:rPr>
          <w:rFonts w:hint="eastAsia"/>
        </w:rPr>
        <w:t>Storm</w:t>
      </w:r>
      <w:r w:rsidR="00C8199D">
        <w:rPr>
          <w:rFonts w:hint="eastAsia"/>
        </w:rPr>
        <w:t>、</w:t>
      </w:r>
      <w:r w:rsidR="00C8199D" w:rsidRPr="00E14EDB">
        <w:rPr>
          <w:rFonts w:hint="eastAsia"/>
        </w:rPr>
        <w:t>Kafka</w:t>
      </w:r>
      <w:r w:rsidR="00C8199D">
        <w:rPr>
          <w:rFonts w:hint="eastAsia"/>
        </w:rPr>
        <w:t>、</w:t>
      </w:r>
      <w:r w:rsidR="00C8199D" w:rsidRPr="00E14EDB">
        <w:rPr>
          <w:rFonts w:hint="eastAsia"/>
        </w:rPr>
        <w:t>Spark</w:t>
      </w:r>
      <w:r w:rsidR="00C8199D">
        <w:rPr>
          <w:rFonts w:hint="eastAsia"/>
        </w:rPr>
        <w:t>、</w:t>
      </w:r>
      <w:r w:rsidR="00C8199D" w:rsidRPr="00E14EDB">
        <w:rPr>
          <w:rFonts w:hint="eastAsia"/>
        </w:rPr>
        <w:t>Flink</w:t>
      </w:r>
      <w:r w:rsidR="00C8199D">
        <w:rPr>
          <w:rFonts w:hint="eastAsia"/>
        </w:rPr>
        <w:t>、</w:t>
      </w:r>
      <w:r w:rsidR="00C8199D" w:rsidRPr="00E14EDB">
        <w:rPr>
          <w:rFonts w:hint="eastAsia"/>
        </w:rPr>
        <w:t>Gearpump</w:t>
      </w:r>
      <w:r w:rsidR="00C8199D">
        <w:rPr>
          <w:rFonts w:hint="eastAsia"/>
        </w:rPr>
        <w:t>、</w:t>
      </w:r>
      <w:r w:rsidR="00C8199D" w:rsidRPr="00E14EDB">
        <w:rPr>
          <w:rFonts w:hint="eastAsia"/>
        </w:rPr>
        <w:t>Apex</w:t>
      </w:r>
      <w:r w:rsidRPr="00E14EDB">
        <w:rPr>
          <w:rFonts w:hint="eastAsia"/>
        </w:rPr>
        <w:t>。</w:t>
      </w:r>
    </w:p>
    <w:p w14:paraId="3CF5957B" w14:textId="19F4AF8F" w:rsidR="00734D5A" w:rsidRDefault="00734D5A" w:rsidP="002B6FDC">
      <w:pPr>
        <w:ind w:firstLine="420"/>
        <w:rPr>
          <w:rFonts w:hint="eastAsia"/>
        </w:rPr>
      </w:pPr>
      <w:r w:rsidRPr="00734D5A">
        <w:rPr>
          <w:rFonts w:hint="eastAsia"/>
        </w:rPr>
        <w:t>构建用于处理大量流数据的现代系统具有非常灵活和可扩展的技术，这些技术不仅非常高效，而且比以前更好地帮助实现了业务目标。使用这样的技术，可以从各种数据源中</w:t>
      </w:r>
      <w:r>
        <w:rPr>
          <w:rFonts w:hint="eastAsia"/>
        </w:rPr>
        <w:t>获取处理</w:t>
      </w:r>
      <w:r w:rsidRPr="00734D5A">
        <w:rPr>
          <w:rFonts w:hint="eastAsia"/>
        </w:rPr>
        <w:t>数据，然后根据需要</w:t>
      </w:r>
      <w:r w:rsidR="008C3A40">
        <w:rPr>
          <w:rFonts w:hint="eastAsia"/>
        </w:rPr>
        <w:t>在各种情景</w:t>
      </w:r>
      <w:r w:rsidR="006E0A55">
        <w:rPr>
          <w:rFonts w:hint="eastAsia"/>
        </w:rPr>
        <w:t>中使用</w:t>
      </w:r>
      <w:r w:rsidRPr="00734D5A">
        <w:rPr>
          <w:rFonts w:hint="eastAsia"/>
        </w:rPr>
        <w:t>。</w:t>
      </w:r>
      <w:r w:rsidR="0083501E" w:rsidRPr="0083501E">
        <w:rPr>
          <w:rFonts w:hint="eastAsia"/>
        </w:rPr>
        <w:t>现在，为了了解这种实时流传输体系结构如何工作以提供</w:t>
      </w:r>
      <w:r w:rsidR="000871B5">
        <w:rPr>
          <w:rFonts w:hint="eastAsia"/>
        </w:rPr>
        <w:t>有价值</w:t>
      </w:r>
      <w:r w:rsidR="0083501E" w:rsidRPr="0083501E">
        <w:rPr>
          <w:rFonts w:hint="eastAsia"/>
        </w:rPr>
        <w:t>的信息，我们需要了解</w:t>
      </w:r>
      <w:r w:rsidR="00752320">
        <w:rPr>
          <w:rFonts w:hint="eastAsia"/>
        </w:rPr>
        <w:t>数据</w:t>
      </w:r>
      <w:r w:rsidR="0083501E" w:rsidRPr="0083501E">
        <w:rPr>
          <w:rFonts w:hint="eastAsia"/>
        </w:rPr>
        <w:t>流传输体系结构的基本原则。</w:t>
      </w:r>
      <w:r w:rsidR="0083501E" w:rsidRPr="0083501E">
        <w:rPr>
          <w:rFonts w:hint="eastAsia"/>
        </w:rPr>
        <w:t xml:space="preserve"> </w:t>
      </w:r>
      <w:r w:rsidR="00DB5200">
        <w:rPr>
          <w:rFonts w:hint="eastAsia"/>
        </w:rPr>
        <w:t>一方面</w:t>
      </w:r>
      <w:r w:rsidR="00CF482F">
        <w:rPr>
          <w:rFonts w:hint="eastAsia"/>
        </w:rPr>
        <w:t>对于实时流体系结构而言，能够以非常高的速率处理</w:t>
      </w:r>
      <w:r w:rsidR="0083501E" w:rsidRPr="0083501E">
        <w:rPr>
          <w:rFonts w:hint="eastAsia"/>
        </w:rPr>
        <w:t>大量数据</w:t>
      </w:r>
      <w:r w:rsidR="00DB5200">
        <w:rPr>
          <w:rFonts w:hint="eastAsia"/>
        </w:rPr>
        <w:t>非常重要，而另一方面</w:t>
      </w:r>
      <w:r w:rsidR="00CF482F">
        <w:rPr>
          <w:rFonts w:hint="eastAsia"/>
        </w:rPr>
        <w:t>还应确保合理地确保所摄取的数据也得到处理</w:t>
      </w:r>
      <w:r w:rsidR="0083501E" w:rsidRPr="0083501E">
        <w:rPr>
          <w:rFonts w:hint="eastAsia"/>
        </w:rPr>
        <w:t>。</w:t>
      </w:r>
    </w:p>
    <w:p w14:paraId="4885FCBA" w14:textId="569F14EC" w:rsidR="0082058D" w:rsidRDefault="00594C83" w:rsidP="0082058D">
      <w:pPr>
        <w:ind w:firstLine="420"/>
        <w:rPr>
          <w:rFonts w:hint="eastAsia"/>
        </w:rPr>
      </w:pPr>
      <w:r>
        <w:rPr>
          <w:rFonts w:hint="eastAsia"/>
        </w:rPr>
        <w:t>另外，流式</w:t>
      </w:r>
      <w:r w:rsidR="0082058D">
        <w:rPr>
          <w:rFonts w:hint="eastAsia"/>
        </w:rPr>
        <w:t>处理是用于从无限制数据中提取信息的</w:t>
      </w:r>
      <w:r w:rsidR="00D34285">
        <w:rPr>
          <w:rFonts w:hint="eastAsia"/>
        </w:rPr>
        <w:t>技术。鉴于我们的信息系统是基于</w:t>
      </w:r>
      <w:r w:rsidR="0082058D">
        <w:rPr>
          <w:rFonts w:hint="eastAsia"/>
        </w:rPr>
        <w:t>有限资源（例如内存和存储容量）的硬件构建的，因此它们可能无法容纳无限制的数据集。取而代之的是，</w:t>
      </w:r>
      <w:r w:rsidR="00D34285">
        <w:rPr>
          <w:rFonts w:hint="eastAsia"/>
        </w:rPr>
        <w:t>我们观察</w:t>
      </w:r>
      <w:r w:rsidR="00277F95">
        <w:rPr>
          <w:rFonts w:hint="eastAsia"/>
        </w:rPr>
        <w:t>到</w:t>
      </w:r>
      <w:r w:rsidR="00D34285">
        <w:rPr>
          <w:rFonts w:hint="eastAsia"/>
        </w:rPr>
        <w:t>的数据</w:t>
      </w:r>
      <w:r w:rsidR="00277F95">
        <w:rPr>
          <w:rFonts w:hint="eastAsia"/>
        </w:rPr>
        <w:t>形式</w:t>
      </w:r>
      <w:r w:rsidR="00D34285">
        <w:rPr>
          <w:rFonts w:hint="eastAsia"/>
        </w:rPr>
        <w:t>是在处理系统中接收到的</w:t>
      </w:r>
      <w:r w:rsidR="00277F95">
        <w:rPr>
          <w:rFonts w:hint="eastAsia"/>
        </w:rPr>
        <w:t>，</w:t>
      </w:r>
      <w:r w:rsidR="00D34285">
        <w:rPr>
          <w:rFonts w:hint="eastAsia"/>
        </w:rPr>
        <w:t>随时间流逝的事件，</w:t>
      </w:r>
      <w:r w:rsidR="0082058D">
        <w:rPr>
          <w:rFonts w:hint="eastAsia"/>
        </w:rPr>
        <w:t>我们称其为数据流。相反，我们将有界数据视为已知大小的数据集</w:t>
      </w:r>
      <w:r w:rsidR="00BC36C6">
        <w:rPr>
          <w:rFonts w:hint="eastAsia"/>
        </w:rPr>
        <w:t>，</w:t>
      </w:r>
      <w:r w:rsidR="0082058D">
        <w:rPr>
          <w:rFonts w:hint="eastAsia"/>
        </w:rPr>
        <w:t>可以计算有界数据集中的元素数量。我们如何处理两种类型的数据集？对于批处理，我们指的是有限数据集的计算分析。实际上，这意味着</w:t>
      </w:r>
      <w:r w:rsidR="007364FD">
        <w:rPr>
          <w:rFonts w:hint="eastAsia"/>
        </w:rPr>
        <w:t>可以从某种形式的存储中整体上获得和检索</w:t>
      </w:r>
      <w:r w:rsidR="0082058D">
        <w:rPr>
          <w:rFonts w:hint="eastAsia"/>
        </w:rPr>
        <w:t>这些数据集</w:t>
      </w:r>
      <w:r w:rsidR="007B2AA0">
        <w:rPr>
          <w:rFonts w:hint="eastAsia"/>
        </w:rPr>
        <w:t>，我们在计算过程开始时</w:t>
      </w:r>
      <w:r w:rsidR="0082058D">
        <w:rPr>
          <w:rFonts w:hint="eastAsia"/>
        </w:rPr>
        <w:t>知道</w:t>
      </w:r>
      <w:r w:rsidR="00772717">
        <w:rPr>
          <w:rFonts w:hint="eastAsia"/>
        </w:rPr>
        <w:t>数据集的大小，并且处理</w:t>
      </w:r>
      <w:r w:rsidR="0082058D">
        <w:rPr>
          <w:rFonts w:hint="eastAsia"/>
        </w:rPr>
        <w:t>过程的持续时间受到限制。</w:t>
      </w:r>
      <w:r w:rsidR="002F0474">
        <w:rPr>
          <w:rFonts w:hint="eastAsia"/>
        </w:rPr>
        <w:t>相反</w:t>
      </w:r>
      <w:r w:rsidR="0082058D">
        <w:rPr>
          <w:rFonts w:hint="eastAsia"/>
        </w:rPr>
        <w:t>在流处理中，我们关注数</w:t>
      </w:r>
      <w:r w:rsidR="000A3509">
        <w:rPr>
          <w:rFonts w:hint="eastAsia"/>
        </w:rPr>
        <w:t>据到达系统时的处理。考虑到数据流的无限性，只要流</w:t>
      </w:r>
      <w:r w:rsidR="00F70BAB">
        <w:rPr>
          <w:rFonts w:hint="eastAsia"/>
        </w:rPr>
        <w:t>中一直</w:t>
      </w:r>
      <w:r w:rsidR="000A3509">
        <w:rPr>
          <w:rFonts w:hint="eastAsia"/>
        </w:rPr>
        <w:t>传递新数据</w:t>
      </w:r>
      <w:r w:rsidR="0082058D">
        <w:rPr>
          <w:rFonts w:hint="eastAsia"/>
        </w:rPr>
        <w:t>流</w:t>
      </w:r>
      <w:r w:rsidR="000A3509">
        <w:rPr>
          <w:rFonts w:hint="eastAsia"/>
        </w:rPr>
        <w:t>式处理</w:t>
      </w:r>
      <w:r w:rsidR="0082058D">
        <w:rPr>
          <w:rFonts w:hint="eastAsia"/>
        </w:rPr>
        <w:t>就需要持续</w:t>
      </w:r>
      <w:r w:rsidR="000A3509">
        <w:rPr>
          <w:rFonts w:hint="eastAsia"/>
        </w:rPr>
        <w:t>运行，从理论上讲</w:t>
      </w:r>
      <w:r w:rsidR="0082058D">
        <w:rPr>
          <w:rFonts w:hint="eastAsia"/>
        </w:rPr>
        <w:t>这可能是永远的。</w:t>
      </w:r>
    </w:p>
    <w:p w14:paraId="5A5DE479" w14:textId="55462B6E" w:rsidR="005E1B09" w:rsidRDefault="008E6AF6" w:rsidP="0082058D">
      <w:pPr>
        <w:ind w:firstLine="420"/>
      </w:pPr>
      <w:r>
        <w:rPr>
          <w:rFonts w:hint="eastAsia"/>
        </w:rPr>
        <w:t>总体来说，</w:t>
      </w:r>
      <w:r w:rsidR="0082058D">
        <w:rPr>
          <w:rFonts w:hint="eastAsia"/>
        </w:rPr>
        <w:t>流</w:t>
      </w:r>
      <w:r>
        <w:rPr>
          <w:rFonts w:hint="eastAsia"/>
        </w:rPr>
        <w:t>式</w:t>
      </w:r>
      <w:r w:rsidR="0082058D">
        <w:rPr>
          <w:rFonts w:hint="eastAsia"/>
        </w:rPr>
        <w:t>处理系统应用编程和操作技术，以利用有限数量的计算资源来处理潜在的无限数据流成为可能。</w:t>
      </w:r>
    </w:p>
    <w:p w14:paraId="53E8528A" w14:textId="71007C3F" w:rsidR="004653CE" w:rsidRDefault="000D13AE" w:rsidP="004653CE">
      <w:pPr>
        <w:pStyle w:val="Heading2"/>
      </w:pPr>
      <w:r>
        <w:rPr>
          <w:rFonts w:hint="eastAsia"/>
        </w:rPr>
        <w:t>处理</w:t>
      </w:r>
      <w:r w:rsidR="004653CE">
        <w:rPr>
          <w:rFonts w:hint="eastAsia"/>
        </w:rPr>
        <w:t>范例</w:t>
      </w:r>
    </w:p>
    <w:p w14:paraId="5D9087B6" w14:textId="200EC75A" w:rsidR="000A30F1" w:rsidRDefault="004F01A3" w:rsidP="002B6FDC">
      <w:pPr>
        <w:ind w:firstLine="420"/>
      </w:pPr>
      <w:r w:rsidRPr="004F01A3">
        <w:rPr>
          <w:rFonts w:hint="eastAsia"/>
        </w:rPr>
        <w:t>现在，为了了解这种实时流传输体系结构如何工作以提供</w:t>
      </w:r>
      <w:r>
        <w:rPr>
          <w:rFonts w:hint="eastAsia"/>
        </w:rPr>
        <w:t>有价值</w:t>
      </w:r>
      <w:r w:rsidRPr="004F01A3">
        <w:rPr>
          <w:rFonts w:hint="eastAsia"/>
        </w:rPr>
        <w:t>的信息，我们需要了解</w:t>
      </w:r>
      <w:r w:rsidRPr="004F01A3">
        <w:rPr>
          <w:rFonts w:hint="eastAsia"/>
        </w:rPr>
        <w:lastRenderedPageBreak/>
        <w:t>流传输体系结构的基本原则。</w:t>
      </w:r>
      <w:r w:rsidR="00714429">
        <w:rPr>
          <w:rFonts w:hint="eastAsia"/>
        </w:rPr>
        <w:t>一方面，对于实时流体系结构而言，能够以非常高的速率处理大量数据非常重要，而另一方面还应</w:t>
      </w:r>
      <w:r w:rsidRPr="004F01A3">
        <w:rPr>
          <w:rFonts w:hint="eastAsia"/>
        </w:rPr>
        <w:t>合理地确保所摄取的数据也得到处理。</w:t>
      </w:r>
      <w:r w:rsidR="00D4599A">
        <w:fldChar w:fldCharType="begin"/>
      </w:r>
      <w:r w:rsidR="00D4599A">
        <w:instrText xml:space="preserve"> </w:instrText>
      </w:r>
      <w:r w:rsidR="00D4599A">
        <w:rPr>
          <w:rFonts w:hint="eastAsia"/>
        </w:rPr>
        <w:instrText>REF _Ref35765171 \h</w:instrText>
      </w:r>
      <w:r w:rsidR="00D4599A">
        <w:instrText xml:space="preserve"> </w:instrText>
      </w:r>
      <w:r w:rsidR="00D4599A">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1</w:t>
      </w:r>
      <w:r w:rsidR="00D4599A">
        <w:fldChar w:fldCharType="end"/>
      </w:r>
      <w:r w:rsidRPr="004F01A3">
        <w:rPr>
          <w:rFonts w:hint="eastAsia"/>
        </w:rPr>
        <w:t>显示了一个通用的流处理系统，其中生产者</w:t>
      </w:r>
      <w:r w:rsidR="00D4599A">
        <w:rPr>
          <w:rFonts w:hint="eastAsia"/>
        </w:rPr>
        <w:t>将事件放入</w:t>
      </w:r>
      <w:r w:rsidRPr="004F01A3">
        <w:rPr>
          <w:rFonts w:hint="eastAsia"/>
        </w:rPr>
        <w:t>消息传递系统中</w:t>
      </w:r>
      <w:r w:rsidR="00D4599A">
        <w:rPr>
          <w:rFonts w:hint="eastAsia"/>
        </w:rPr>
        <w:t>，</w:t>
      </w:r>
      <w:r w:rsidR="00BD6F4F">
        <w:rPr>
          <w:rFonts w:hint="eastAsia"/>
        </w:rPr>
        <w:t>同时消费着从消息传递系统中</w:t>
      </w:r>
      <w:r w:rsidRPr="004F01A3">
        <w:rPr>
          <w:rFonts w:hint="eastAsia"/>
        </w:rPr>
        <w:t>读取消息：</w:t>
      </w:r>
    </w:p>
    <w:p w14:paraId="0AE3660F" w14:textId="2A399116" w:rsidR="009F0A7A" w:rsidRDefault="002A04D9" w:rsidP="00253B79">
      <w:pPr>
        <w:ind w:firstLine="420"/>
        <w:jc w:val="center"/>
      </w:pPr>
      <w:r w:rsidRPr="002A04D9">
        <w:rPr>
          <w:noProof/>
        </w:rPr>
        <w:drawing>
          <wp:inline distT="0" distB="0" distL="0" distR="0" wp14:anchorId="7D7FCAE3" wp14:editId="1FFCAB34">
            <wp:extent cx="3553171" cy="1925454"/>
            <wp:effectExtent l="0" t="0" r="317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559142" cy="1928689"/>
                    </a:xfrm>
                    <a:prstGeom prst="rect">
                      <a:avLst/>
                    </a:prstGeom>
                  </pic:spPr>
                </pic:pic>
              </a:graphicData>
            </a:graphic>
          </wp:inline>
        </w:drawing>
      </w:r>
    </w:p>
    <w:p w14:paraId="5E15769A" w14:textId="73E63795" w:rsidR="00253B79" w:rsidRDefault="00D42911" w:rsidP="007301FC">
      <w:pPr>
        <w:pStyle w:val="Caption"/>
      </w:pPr>
      <w:bookmarkStart w:id="0" w:name="_Ref35765171"/>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w:t>
      </w:r>
      <w:r w:rsidR="005C3025">
        <w:fldChar w:fldCharType="end"/>
      </w:r>
      <w:bookmarkEnd w:id="0"/>
      <w:r>
        <w:rPr>
          <w:rFonts w:hint="eastAsia"/>
        </w:rPr>
        <w:t xml:space="preserve"> </w:t>
      </w:r>
      <w:r>
        <w:rPr>
          <w:rFonts w:hint="eastAsia"/>
        </w:rPr>
        <w:t>流处理系统</w:t>
      </w:r>
    </w:p>
    <w:p w14:paraId="6C414895" w14:textId="77777777" w:rsidR="0066455A" w:rsidRDefault="0066455A" w:rsidP="0066455A">
      <w:pPr>
        <w:ind w:firstLine="420"/>
      </w:pPr>
      <w:r>
        <w:rPr>
          <w:rFonts w:hint="eastAsia"/>
        </w:rPr>
        <w:t>实时流数据的处理可以分为以下三个基本范例：</w:t>
      </w:r>
    </w:p>
    <w:p w14:paraId="1F8A62C8" w14:textId="2866589F" w:rsidR="0066455A" w:rsidRDefault="00436FB1" w:rsidP="0066455A">
      <w:pPr>
        <w:ind w:firstLine="420"/>
      </w:pPr>
      <w:r>
        <w:rPr>
          <w:rFonts w:hint="eastAsia"/>
        </w:rPr>
        <w:t>（</w:t>
      </w:r>
      <w:r>
        <w:rPr>
          <w:rFonts w:hint="eastAsia"/>
        </w:rPr>
        <w:t>1</w:t>
      </w:r>
      <w:r>
        <w:rPr>
          <w:rFonts w:hint="eastAsia"/>
        </w:rPr>
        <w:t>）</w:t>
      </w:r>
      <w:r w:rsidR="00801606">
        <w:rPr>
          <w:rFonts w:hint="eastAsia"/>
        </w:rPr>
        <w:t>至少</w:t>
      </w:r>
      <w:r w:rsidR="0066455A">
        <w:rPr>
          <w:rFonts w:hint="eastAsia"/>
        </w:rPr>
        <w:t>一次</w:t>
      </w:r>
    </w:p>
    <w:p w14:paraId="1AFC66CE" w14:textId="3C23F7D4" w:rsidR="0066455A" w:rsidRDefault="00436FB1" w:rsidP="0066455A">
      <w:pPr>
        <w:ind w:firstLine="420"/>
      </w:pPr>
      <w:r>
        <w:rPr>
          <w:rFonts w:hint="eastAsia"/>
        </w:rPr>
        <w:t>（</w:t>
      </w:r>
      <w:r>
        <w:rPr>
          <w:rFonts w:hint="eastAsia"/>
        </w:rPr>
        <w:t>2</w:t>
      </w:r>
      <w:r>
        <w:rPr>
          <w:rFonts w:hint="eastAsia"/>
        </w:rPr>
        <w:t>）</w:t>
      </w:r>
      <w:r w:rsidR="00801606">
        <w:rPr>
          <w:rFonts w:hint="eastAsia"/>
        </w:rPr>
        <w:t>最多一次</w:t>
      </w:r>
    </w:p>
    <w:p w14:paraId="60009FA3" w14:textId="54812445" w:rsidR="0066455A" w:rsidRDefault="00436FB1" w:rsidP="0066455A">
      <w:pPr>
        <w:ind w:firstLine="420"/>
      </w:pPr>
      <w:r>
        <w:rPr>
          <w:rFonts w:hint="eastAsia"/>
        </w:rPr>
        <w:t>（</w:t>
      </w:r>
      <w:r>
        <w:rPr>
          <w:rFonts w:hint="eastAsia"/>
        </w:rPr>
        <w:t>3</w:t>
      </w:r>
      <w:r>
        <w:rPr>
          <w:rFonts w:hint="eastAsia"/>
        </w:rPr>
        <w:t>）</w:t>
      </w:r>
      <w:r w:rsidR="00801606">
        <w:rPr>
          <w:rFonts w:hint="eastAsia"/>
        </w:rPr>
        <w:t>恰好一次</w:t>
      </w:r>
    </w:p>
    <w:p w14:paraId="54676120" w14:textId="19683B6C" w:rsidR="0066455A" w:rsidRDefault="0066455A" w:rsidP="0066455A">
      <w:pPr>
        <w:ind w:firstLine="420"/>
      </w:pPr>
      <w:r>
        <w:rPr>
          <w:rFonts w:hint="eastAsia"/>
        </w:rPr>
        <w:t>让我们看一下这三个流处理范例对我们的业务用例意味着什么。虽然对实时事件的</w:t>
      </w:r>
      <w:r w:rsidR="00436FB1">
        <w:rPr>
          <w:rFonts w:hint="eastAsia"/>
        </w:rPr>
        <w:t>恰好</w:t>
      </w:r>
      <w:r w:rsidR="000E1E7D">
        <w:rPr>
          <w:rFonts w:hint="eastAsia"/>
        </w:rPr>
        <w:t>处理一次对我们来说是最终的目标，但要始终在不同的情况下实现此目标非常困难，如果实施的复杂性超过了这种保证的益处</w:t>
      </w:r>
      <w:r>
        <w:rPr>
          <w:rFonts w:hint="eastAsia"/>
        </w:rPr>
        <w:t>，我们必须妥协</w:t>
      </w:r>
      <w:r w:rsidR="0059394A">
        <w:rPr>
          <w:rFonts w:hint="eastAsia"/>
        </w:rPr>
        <w:t>选择其他基本范例。</w:t>
      </w:r>
    </w:p>
    <w:p w14:paraId="678159BB" w14:textId="67ACE908" w:rsidR="00871D94" w:rsidRDefault="00871D94" w:rsidP="00432FA6">
      <w:pPr>
        <w:pStyle w:val="Heading3"/>
      </w:pPr>
      <w:r>
        <w:rPr>
          <w:rFonts w:hint="eastAsia"/>
        </w:rPr>
        <w:t>至少一次</w:t>
      </w:r>
    </w:p>
    <w:p w14:paraId="0BB85D19" w14:textId="30931A5A" w:rsidR="00481F49" w:rsidRDefault="005E3207" w:rsidP="0066455A">
      <w:pPr>
        <w:ind w:firstLine="420"/>
      </w:pPr>
      <w:r>
        <w:rPr>
          <w:rFonts w:hint="eastAsia"/>
        </w:rPr>
        <w:t>至少一次</w:t>
      </w:r>
      <w:r w:rsidR="00AC6C07" w:rsidRPr="00AC6C07">
        <w:rPr>
          <w:rFonts w:hint="eastAsia"/>
        </w:rPr>
        <w:t>范例涉及一种机制，</w:t>
      </w:r>
      <w:r w:rsidR="007A2F91">
        <w:rPr>
          <w:rFonts w:hint="eastAsia"/>
        </w:rPr>
        <w:t>当</w:t>
      </w:r>
      <w:r w:rsidR="00AC6C07" w:rsidRPr="00AC6C07">
        <w:rPr>
          <w:rFonts w:hint="eastAsia"/>
        </w:rPr>
        <w:t>实际处理</w:t>
      </w:r>
      <w:r w:rsidR="006C7C57">
        <w:rPr>
          <w:rFonts w:hint="eastAsia"/>
        </w:rPr>
        <w:t>完</w:t>
      </w:r>
      <w:r w:rsidR="00AC6C07" w:rsidRPr="00AC6C07">
        <w:rPr>
          <w:rFonts w:hint="eastAsia"/>
        </w:rPr>
        <w:t>了事件并且</w:t>
      </w:r>
      <w:r w:rsidR="0083264A">
        <w:rPr>
          <w:rFonts w:hint="eastAsia"/>
        </w:rPr>
        <w:t>获得了</w:t>
      </w:r>
      <w:r w:rsidR="00AC6C07" w:rsidRPr="00AC6C07">
        <w:rPr>
          <w:rFonts w:hint="eastAsia"/>
        </w:rPr>
        <w:t>结果之后</w:t>
      </w:r>
      <w:r w:rsidR="00226882">
        <w:rPr>
          <w:rFonts w:hint="eastAsia"/>
        </w:rPr>
        <w:t>，</w:t>
      </w:r>
      <w:r w:rsidR="00AC6C07" w:rsidRPr="00AC6C07">
        <w:rPr>
          <w:rFonts w:hint="eastAsia"/>
        </w:rPr>
        <w:t>才</w:t>
      </w:r>
      <w:r w:rsidR="00226882" w:rsidRPr="00AC6C07">
        <w:rPr>
          <w:rFonts w:hint="eastAsia"/>
        </w:rPr>
        <w:t>保存</w:t>
      </w:r>
      <w:r w:rsidR="009272FC">
        <w:rPr>
          <w:rFonts w:hint="eastAsia"/>
        </w:rPr>
        <w:t>刚才</w:t>
      </w:r>
      <w:r w:rsidR="00154941">
        <w:rPr>
          <w:rFonts w:hint="eastAsia"/>
        </w:rPr>
        <w:t>接收了最后一个事件的位置，这样</w:t>
      </w:r>
      <w:r w:rsidR="00931262">
        <w:rPr>
          <w:rFonts w:hint="eastAsia"/>
        </w:rPr>
        <w:t>如果发生故障并且事件消费者重新启动，消费者</w:t>
      </w:r>
      <w:r w:rsidR="00AC6C07" w:rsidRPr="00AC6C07">
        <w:rPr>
          <w:rFonts w:hint="eastAsia"/>
        </w:rPr>
        <w:t>将重新读取旧事件并进行处理他们。</w:t>
      </w:r>
      <w:r w:rsidR="00085F01">
        <w:rPr>
          <w:rFonts w:hint="eastAsia"/>
        </w:rPr>
        <w:t>但是，由于不能保证所接收的事件</w:t>
      </w:r>
      <w:r w:rsidR="00A412AE">
        <w:rPr>
          <w:rFonts w:hint="eastAsia"/>
        </w:rPr>
        <w:t>被全部或部分地处理，因此</w:t>
      </w:r>
      <w:r w:rsidR="00AC6C07" w:rsidRPr="00AC6C07">
        <w:rPr>
          <w:rFonts w:hint="eastAsia"/>
        </w:rPr>
        <w:t>如果事件再次被提取，则可能导致事件重复。这导致事件至少被处理一次的行为。</w:t>
      </w:r>
      <w:r w:rsidR="00C64CB6">
        <w:rPr>
          <w:rFonts w:hint="eastAsia"/>
        </w:rPr>
        <w:t>理论上，</w:t>
      </w:r>
      <w:r w:rsidR="00AC6C07" w:rsidRPr="00AC6C07">
        <w:rPr>
          <w:rFonts w:hint="eastAsia"/>
        </w:rPr>
        <w:t>至少一次</w:t>
      </w:r>
      <w:r w:rsidR="002F32E0">
        <w:rPr>
          <w:rFonts w:hint="eastAsia"/>
        </w:rPr>
        <w:t>范例</w:t>
      </w:r>
      <w:r w:rsidR="00AC6C07" w:rsidRPr="00AC6C07">
        <w:rPr>
          <w:rFonts w:hint="eastAsia"/>
        </w:rPr>
        <w:t>适用</w:t>
      </w:r>
      <w:r w:rsidR="00C64CB6">
        <w:rPr>
          <w:rFonts w:hint="eastAsia"/>
        </w:rPr>
        <w:t>的</w:t>
      </w:r>
      <w:r w:rsidR="001C6171" w:rsidRPr="00AC6C07">
        <w:rPr>
          <w:rFonts w:hint="eastAsia"/>
        </w:rPr>
        <w:t>应用程序</w:t>
      </w:r>
      <w:r w:rsidR="00AC6C07" w:rsidRPr="00AC6C07">
        <w:rPr>
          <w:rFonts w:hint="eastAsia"/>
        </w:rPr>
        <w:t>涉及更新某些瞬时行情</w:t>
      </w:r>
      <w:r w:rsidR="00C64CB6">
        <w:rPr>
          <w:rFonts w:hint="eastAsia"/>
        </w:rPr>
        <w:t>的</w:t>
      </w:r>
      <w:r w:rsidR="00AC6C07" w:rsidRPr="00AC6C07">
        <w:rPr>
          <w:rFonts w:hint="eastAsia"/>
        </w:rPr>
        <w:t>自动收录器</w:t>
      </w:r>
      <w:r w:rsidR="007200E9">
        <w:rPr>
          <w:rFonts w:hint="eastAsia"/>
        </w:rPr>
        <w:t>，</w:t>
      </w:r>
      <w:r w:rsidR="00AC6C07" w:rsidRPr="00AC6C07">
        <w:rPr>
          <w:rFonts w:hint="eastAsia"/>
        </w:rPr>
        <w:t>或</w:t>
      </w:r>
      <w:r w:rsidR="00001329">
        <w:rPr>
          <w:rFonts w:hint="eastAsia"/>
        </w:rPr>
        <w:t>以显示当前值的</w:t>
      </w:r>
      <w:r w:rsidR="00001329" w:rsidRPr="00AC6C07">
        <w:rPr>
          <w:rFonts w:hint="eastAsia"/>
        </w:rPr>
        <w:t>仪表</w:t>
      </w:r>
      <w:r w:rsidR="00AC6C07" w:rsidRPr="00AC6C07">
        <w:rPr>
          <w:rFonts w:hint="eastAsia"/>
        </w:rPr>
        <w:t>。</w:t>
      </w:r>
      <w:r w:rsidR="0027608A">
        <w:rPr>
          <w:rFonts w:hint="eastAsia"/>
        </w:rPr>
        <w:t>任何累积</w:t>
      </w:r>
      <w:r w:rsidR="00AC6C07" w:rsidRPr="00AC6C07">
        <w:rPr>
          <w:rFonts w:hint="eastAsia"/>
        </w:rPr>
        <w:t>总和，计数器或对准确性</w:t>
      </w:r>
      <w:r w:rsidR="00F464C9">
        <w:rPr>
          <w:rFonts w:hint="eastAsia"/>
        </w:rPr>
        <w:t>有依赖的</w:t>
      </w:r>
      <w:r w:rsidR="00F464C9" w:rsidRPr="00AC6C07">
        <w:rPr>
          <w:rFonts w:hint="eastAsia"/>
        </w:rPr>
        <w:t>聚合</w:t>
      </w:r>
      <w:r w:rsidR="00F464C9">
        <w:rPr>
          <w:rFonts w:hint="eastAsia"/>
        </w:rPr>
        <w:t>计算（例如求和、分组</w:t>
      </w:r>
      <w:r w:rsidR="00AC6C07" w:rsidRPr="00AC6C07">
        <w:rPr>
          <w:rFonts w:hint="eastAsia"/>
        </w:rPr>
        <w:t>等）都不适合这种处理</w:t>
      </w:r>
      <w:r w:rsidR="006970AE">
        <w:rPr>
          <w:rFonts w:hint="eastAsia"/>
        </w:rPr>
        <w:t>范例</w:t>
      </w:r>
      <w:r w:rsidR="00AC6C07" w:rsidRPr="00AC6C07">
        <w:rPr>
          <w:rFonts w:hint="eastAsia"/>
        </w:rPr>
        <w:t>，因为重复事件将导致不正确的结果。</w:t>
      </w:r>
      <w:r w:rsidR="00A90402">
        <w:rPr>
          <w:rFonts w:hint="eastAsia"/>
        </w:rPr>
        <w:t>消费者</w:t>
      </w:r>
      <w:r w:rsidR="00A90402" w:rsidRPr="00A90402">
        <w:rPr>
          <w:rFonts w:hint="eastAsia"/>
        </w:rPr>
        <w:t>的操作顺序如下：</w:t>
      </w:r>
      <w:r w:rsidR="00255D30">
        <w:rPr>
          <w:rFonts w:hint="eastAsia"/>
        </w:rPr>
        <w:t>（</w:t>
      </w:r>
      <w:r w:rsidR="00255D30">
        <w:rPr>
          <w:rFonts w:hint="eastAsia"/>
        </w:rPr>
        <w:t>1</w:t>
      </w:r>
      <w:r w:rsidR="00255D30">
        <w:rPr>
          <w:rFonts w:hint="eastAsia"/>
        </w:rPr>
        <w:t>）保存结果，（</w:t>
      </w:r>
      <w:r w:rsidR="00255D30">
        <w:rPr>
          <w:rFonts w:hint="eastAsia"/>
        </w:rPr>
        <w:t>2</w:t>
      </w:r>
      <w:r w:rsidR="00255D30">
        <w:rPr>
          <w:rFonts w:hint="eastAsia"/>
        </w:rPr>
        <w:t>）保存偏移量。</w:t>
      </w:r>
      <w:r w:rsidR="002F7450">
        <w:fldChar w:fldCharType="begin"/>
      </w:r>
      <w:r w:rsidR="002F7450">
        <w:instrText xml:space="preserve"> </w:instrText>
      </w:r>
      <w:r w:rsidR="002F7450">
        <w:rPr>
          <w:rFonts w:hint="eastAsia"/>
        </w:rPr>
        <w:instrText>REF _Ref35800106 \h</w:instrText>
      </w:r>
      <w:r w:rsidR="002F7450">
        <w:instrText xml:space="preserve"> </w:instrText>
      </w:r>
      <w:r w:rsidR="002F7450">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2</w:t>
      </w:r>
      <w:r w:rsidR="002F7450">
        <w:fldChar w:fldCharType="end"/>
      </w:r>
      <w:r w:rsidR="002D31E7" w:rsidRPr="002D31E7">
        <w:rPr>
          <w:rFonts w:hint="eastAsia"/>
        </w:rPr>
        <w:t>显示了如果发生故障并且</w:t>
      </w:r>
      <w:r w:rsidR="002D31E7">
        <w:rPr>
          <w:rFonts w:hint="eastAsia"/>
        </w:rPr>
        <w:t>消费者</w:t>
      </w:r>
      <w:r w:rsidR="002D31E7" w:rsidRPr="002D31E7">
        <w:rPr>
          <w:rFonts w:hint="eastAsia"/>
        </w:rPr>
        <w:t>重新启动时将发生的情况。</w:t>
      </w:r>
      <w:r w:rsidR="003B6160">
        <w:rPr>
          <w:rFonts w:hint="eastAsia"/>
        </w:rPr>
        <w:t>由于事件已被处理但尚未保存偏移量，因此消费者</w:t>
      </w:r>
      <w:r w:rsidR="00334D4C">
        <w:rPr>
          <w:rFonts w:hint="eastAsia"/>
        </w:rPr>
        <w:t>将读取先前保存的偏移量，从而导致重复。</w:t>
      </w:r>
      <w:r w:rsidR="002D31E7" w:rsidRPr="002D31E7">
        <w:rPr>
          <w:rFonts w:hint="eastAsia"/>
        </w:rPr>
        <w:t>图中事件</w:t>
      </w:r>
      <w:r w:rsidR="002D31E7" w:rsidRPr="002D31E7">
        <w:rPr>
          <w:rFonts w:hint="eastAsia"/>
        </w:rPr>
        <w:t>0</w:t>
      </w:r>
      <w:r w:rsidR="00481F49">
        <w:rPr>
          <w:rFonts w:hint="eastAsia"/>
        </w:rPr>
        <w:t>被处理两次。</w:t>
      </w:r>
    </w:p>
    <w:p w14:paraId="5C381DAE" w14:textId="43C6A7BD" w:rsidR="00C021FF" w:rsidRDefault="00020DE6" w:rsidP="00E548D0">
      <w:pPr>
        <w:ind w:firstLine="420"/>
        <w:jc w:val="center"/>
      </w:pPr>
      <w:r w:rsidRPr="00020DE6">
        <w:rPr>
          <w:noProof/>
        </w:rPr>
        <w:lastRenderedPageBreak/>
        <w:drawing>
          <wp:inline distT="0" distB="0" distL="0" distR="0" wp14:anchorId="371DCA50" wp14:editId="5C81F5A8">
            <wp:extent cx="4007139" cy="226794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14222" cy="2271955"/>
                    </a:xfrm>
                    <a:prstGeom prst="rect">
                      <a:avLst/>
                    </a:prstGeom>
                  </pic:spPr>
                </pic:pic>
              </a:graphicData>
            </a:graphic>
          </wp:inline>
        </w:drawing>
      </w:r>
    </w:p>
    <w:p w14:paraId="0BE81137" w14:textId="49DB04B2" w:rsidR="00E548D0" w:rsidRDefault="00E548D0" w:rsidP="007301FC">
      <w:pPr>
        <w:pStyle w:val="Caption"/>
      </w:pPr>
      <w:bookmarkStart w:id="1" w:name="_Ref35800106"/>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2</w:t>
      </w:r>
      <w:r w:rsidR="005C3025">
        <w:fldChar w:fldCharType="end"/>
      </w:r>
      <w:bookmarkEnd w:id="1"/>
      <w:r>
        <w:rPr>
          <w:rFonts w:hint="eastAsia"/>
        </w:rPr>
        <w:t xml:space="preserve"> </w:t>
      </w:r>
      <w:r>
        <w:rPr>
          <w:rFonts w:hint="eastAsia"/>
        </w:rPr>
        <w:t>至少一次</w:t>
      </w:r>
    </w:p>
    <w:p w14:paraId="55BA63CC" w14:textId="0A7E1292" w:rsidR="00BA7A4E" w:rsidRDefault="00BA7A4E" w:rsidP="00432FA6">
      <w:pPr>
        <w:pStyle w:val="Heading3"/>
      </w:pPr>
      <w:r>
        <w:rPr>
          <w:rFonts w:hint="eastAsia"/>
        </w:rPr>
        <w:t>最多一次</w:t>
      </w:r>
    </w:p>
    <w:p w14:paraId="0655DBFB" w14:textId="63F342D1" w:rsidR="00115B4E" w:rsidRDefault="00311D00" w:rsidP="00115B4E">
      <w:pPr>
        <w:ind w:firstLine="420"/>
      </w:pPr>
      <w:r>
        <w:rPr>
          <w:rFonts w:hint="eastAsia"/>
        </w:rPr>
        <w:t>最多一次</w:t>
      </w:r>
      <w:r w:rsidR="004F759B" w:rsidRPr="004F759B">
        <w:rPr>
          <w:rFonts w:hint="eastAsia"/>
        </w:rPr>
        <w:t>范例涉及一种机制，该机制</w:t>
      </w:r>
      <w:r w:rsidR="00831573">
        <w:rPr>
          <w:rFonts w:hint="eastAsia"/>
        </w:rPr>
        <w:t>在实际处理事件</w:t>
      </w:r>
      <w:r w:rsidR="00FD29C1">
        <w:rPr>
          <w:rFonts w:hint="eastAsia"/>
        </w:rPr>
        <w:t>并将结果保留下来之前</w:t>
      </w:r>
      <w:r w:rsidR="0009360D">
        <w:rPr>
          <w:rFonts w:hint="eastAsia"/>
        </w:rPr>
        <w:t>，先</w:t>
      </w:r>
      <w:r w:rsidR="00FD29C1" w:rsidRPr="004F759B">
        <w:rPr>
          <w:rFonts w:hint="eastAsia"/>
        </w:rPr>
        <w:t>保存</w:t>
      </w:r>
      <w:r w:rsidR="004F759B" w:rsidRPr="004F759B">
        <w:rPr>
          <w:rFonts w:hint="eastAsia"/>
        </w:rPr>
        <w:t>接收到的最后一个</w:t>
      </w:r>
      <w:r w:rsidR="00FD29C1">
        <w:rPr>
          <w:rFonts w:hint="eastAsia"/>
        </w:rPr>
        <w:t>事件的位置</w:t>
      </w:r>
      <w:r w:rsidR="0009360D">
        <w:rPr>
          <w:rFonts w:hint="eastAsia"/>
        </w:rPr>
        <w:t>，这样</w:t>
      </w:r>
      <w:r w:rsidR="004F759B" w:rsidRPr="004F759B">
        <w:rPr>
          <w:rFonts w:hint="eastAsia"/>
        </w:rPr>
        <w:t>如果发生故障并且</w:t>
      </w:r>
      <w:r w:rsidR="0009360D">
        <w:rPr>
          <w:rFonts w:hint="eastAsia"/>
        </w:rPr>
        <w:t>消费者重新启动，消费者</w:t>
      </w:r>
      <w:r w:rsidR="004F759B" w:rsidRPr="004F759B">
        <w:rPr>
          <w:rFonts w:hint="eastAsia"/>
        </w:rPr>
        <w:t>将不会尝试再次读取旧的事件。</w:t>
      </w:r>
      <w:r w:rsidR="00E31F4A">
        <w:rPr>
          <w:rFonts w:hint="eastAsia"/>
        </w:rPr>
        <w:t>但是</w:t>
      </w:r>
      <w:r w:rsidR="004F759B" w:rsidRPr="004F759B">
        <w:rPr>
          <w:rFonts w:hint="eastAsia"/>
        </w:rPr>
        <w:t>由于不能保证已接收到的</w:t>
      </w:r>
      <w:r w:rsidR="00815B27">
        <w:rPr>
          <w:rFonts w:hint="eastAsia"/>
        </w:rPr>
        <w:t>事件都已全部处理，</w:t>
      </w:r>
      <w:r w:rsidR="000227A6">
        <w:rPr>
          <w:rFonts w:hint="eastAsia"/>
        </w:rPr>
        <w:t>而且它们再也不会被提取，</w:t>
      </w:r>
      <w:r w:rsidR="00A535B4">
        <w:rPr>
          <w:rFonts w:hint="eastAsia"/>
        </w:rPr>
        <w:t>因此可能导致事件丢失，所以</w:t>
      </w:r>
      <w:r w:rsidR="004F759B" w:rsidRPr="004F759B">
        <w:rPr>
          <w:rFonts w:hint="eastAsia"/>
        </w:rPr>
        <w:t>导致事件最多处理一次或根本不处理的行为。</w:t>
      </w:r>
    </w:p>
    <w:p w14:paraId="3D226BDA" w14:textId="458DE5D4" w:rsidR="006B0303" w:rsidRDefault="00D91194" w:rsidP="00115B4E">
      <w:pPr>
        <w:ind w:firstLine="420"/>
      </w:pPr>
      <w:r>
        <w:rPr>
          <w:rFonts w:hint="eastAsia"/>
        </w:rPr>
        <w:t>理想情况下，最</w:t>
      </w:r>
      <w:r w:rsidR="00C24464">
        <w:rPr>
          <w:rFonts w:hint="eastAsia"/>
        </w:rPr>
        <w:t>多一次适用的任何应用程序</w:t>
      </w:r>
      <w:r w:rsidR="00AF2349" w:rsidRPr="00AF2349">
        <w:rPr>
          <w:rFonts w:hint="eastAsia"/>
        </w:rPr>
        <w:t>涉及更新即时行情自动收录器或仪表以显示当前值，以及任何累积的总和，计数器或其他汇总的应用程序，</w:t>
      </w:r>
      <w:r w:rsidR="00CF6492">
        <w:rPr>
          <w:rFonts w:hint="eastAsia"/>
        </w:rPr>
        <w:t>要求的</w:t>
      </w:r>
      <w:r w:rsidR="00AF2349" w:rsidRPr="00AF2349">
        <w:rPr>
          <w:rFonts w:hint="eastAsia"/>
        </w:rPr>
        <w:t>条件是精度不是强制性的，或者应用程序</w:t>
      </w:r>
      <w:r w:rsidR="000B03EA">
        <w:rPr>
          <w:rFonts w:hint="eastAsia"/>
        </w:rPr>
        <w:t>不是</w:t>
      </w:r>
      <w:r w:rsidR="00AF2349" w:rsidRPr="00AF2349">
        <w:rPr>
          <w:rFonts w:hint="eastAsia"/>
        </w:rPr>
        <w:t>绝对需要所有事件。任何丢失的事件都将导致错误的结果或结果丢失。</w:t>
      </w:r>
      <w:r w:rsidR="002D4287">
        <w:rPr>
          <w:rFonts w:hint="eastAsia"/>
        </w:rPr>
        <w:t>消费者</w:t>
      </w:r>
      <w:r w:rsidR="002D4287" w:rsidRPr="002D4287">
        <w:rPr>
          <w:rFonts w:hint="eastAsia"/>
        </w:rPr>
        <w:t>的操作顺序如下：</w:t>
      </w:r>
      <w:r w:rsidR="002D4287">
        <w:rPr>
          <w:rFonts w:hint="eastAsia"/>
        </w:rPr>
        <w:t>（</w:t>
      </w:r>
      <w:r w:rsidR="002D4287">
        <w:rPr>
          <w:rFonts w:hint="eastAsia"/>
        </w:rPr>
        <w:t>1</w:t>
      </w:r>
      <w:r w:rsidR="002D4287">
        <w:rPr>
          <w:rFonts w:hint="eastAsia"/>
        </w:rPr>
        <w:t>）保存偏移量，（</w:t>
      </w:r>
      <w:r w:rsidR="002D4287">
        <w:rPr>
          <w:rFonts w:hint="eastAsia"/>
        </w:rPr>
        <w:t>2</w:t>
      </w:r>
      <w:r w:rsidR="002D4287">
        <w:rPr>
          <w:rFonts w:hint="eastAsia"/>
        </w:rPr>
        <w:t>）保存结果</w:t>
      </w:r>
      <w:r w:rsidR="00B8281C">
        <w:rPr>
          <w:rFonts w:hint="eastAsia"/>
        </w:rPr>
        <w:t>。</w:t>
      </w:r>
      <w:r w:rsidR="00C07D98">
        <w:fldChar w:fldCharType="begin"/>
      </w:r>
      <w:r w:rsidR="00C07D98">
        <w:instrText xml:space="preserve"> </w:instrText>
      </w:r>
      <w:r w:rsidR="00C07D98">
        <w:rPr>
          <w:rFonts w:hint="eastAsia"/>
        </w:rPr>
        <w:instrText>REF _Ref35800143 \h</w:instrText>
      </w:r>
      <w:r w:rsidR="00C07D98">
        <w:instrText xml:space="preserve"> </w:instrText>
      </w:r>
      <w:r w:rsidR="00C07D98">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3</w:t>
      </w:r>
      <w:r w:rsidR="00C07D98">
        <w:fldChar w:fldCharType="end"/>
      </w:r>
      <w:r w:rsidR="00B8281C" w:rsidRPr="00B8281C">
        <w:rPr>
          <w:rFonts w:hint="eastAsia"/>
        </w:rPr>
        <w:t>显示了如果发生故障并且消费者重新启动后会发生的情况。由于</w:t>
      </w:r>
      <w:r w:rsidR="00922BC0">
        <w:rPr>
          <w:rFonts w:hint="eastAsia"/>
        </w:rPr>
        <w:t>存在</w:t>
      </w:r>
      <w:r w:rsidR="00B8281C" w:rsidRPr="00B8281C">
        <w:rPr>
          <w:rFonts w:hint="eastAsia"/>
        </w:rPr>
        <w:t>尚未处理事件但保存了偏移量，因此</w:t>
      </w:r>
      <w:r w:rsidR="00922BC0">
        <w:rPr>
          <w:rFonts w:hint="eastAsia"/>
        </w:rPr>
        <w:t>消费者将从已保存的偏移量中读取数据，从而导致消耗的事件出现间隔，</w:t>
      </w:r>
      <w:r w:rsidR="00B8281C" w:rsidRPr="00B8281C">
        <w:rPr>
          <w:rFonts w:hint="eastAsia"/>
        </w:rPr>
        <w:t>图中</w:t>
      </w:r>
      <w:r w:rsidR="00922BC0">
        <w:rPr>
          <w:rFonts w:hint="eastAsia"/>
        </w:rPr>
        <w:t>出现了</w:t>
      </w:r>
      <w:r w:rsidR="00B8281C" w:rsidRPr="00B8281C">
        <w:rPr>
          <w:rFonts w:hint="eastAsia"/>
        </w:rPr>
        <w:t>从未处理事件</w:t>
      </w:r>
      <w:r w:rsidR="00B8281C" w:rsidRPr="00B8281C">
        <w:rPr>
          <w:rFonts w:hint="eastAsia"/>
        </w:rPr>
        <w:t>0</w:t>
      </w:r>
      <w:r w:rsidR="00B8281C" w:rsidRPr="00B8281C">
        <w:rPr>
          <w:rFonts w:hint="eastAsia"/>
        </w:rPr>
        <w:t>：</w:t>
      </w:r>
    </w:p>
    <w:p w14:paraId="6ED9E5EB" w14:textId="3DFB84F8" w:rsidR="00003506" w:rsidRDefault="00AC1C04" w:rsidP="005D7DE1">
      <w:pPr>
        <w:ind w:firstLine="420"/>
        <w:jc w:val="center"/>
      </w:pPr>
      <w:r w:rsidRPr="00AC1C04">
        <w:rPr>
          <w:noProof/>
        </w:rPr>
        <w:drawing>
          <wp:inline distT="0" distB="0" distL="0" distR="0" wp14:anchorId="7528F409" wp14:editId="1DE18EC1">
            <wp:extent cx="4435114" cy="2556625"/>
            <wp:effectExtent l="0" t="0" r="1016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38799" cy="2558749"/>
                    </a:xfrm>
                    <a:prstGeom prst="rect">
                      <a:avLst/>
                    </a:prstGeom>
                  </pic:spPr>
                </pic:pic>
              </a:graphicData>
            </a:graphic>
          </wp:inline>
        </w:drawing>
      </w:r>
    </w:p>
    <w:p w14:paraId="006B3DE8" w14:textId="7EAC6716" w:rsidR="0092225A" w:rsidRDefault="00CE6D80" w:rsidP="007301FC">
      <w:pPr>
        <w:pStyle w:val="Caption"/>
      </w:pPr>
      <w:bookmarkStart w:id="2" w:name="_Ref35800143"/>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3</w:t>
      </w:r>
      <w:r w:rsidR="005C3025">
        <w:fldChar w:fldCharType="end"/>
      </w:r>
      <w:bookmarkEnd w:id="2"/>
      <w:r w:rsidR="00C07D98">
        <w:rPr>
          <w:rFonts w:hint="eastAsia"/>
        </w:rPr>
        <w:t xml:space="preserve"> </w:t>
      </w:r>
      <w:r>
        <w:rPr>
          <w:rFonts w:hint="eastAsia"/>
        </w:rPr>
        <w:t>最多一次</w:t>
      </w:r>
    </w:p>
    <w:p w14:paraId="46293127" w14:textId="77777777" w:rsidR="00D2058B" w:rsidRPr="00D2058B" w:rsidRDefault="00D2058B" w:rsidP="00D2058B">
      <w:pPr>
        <w:ind w:firstLine="420"/>
      </w:pPr>
    </w:p>
    <w:p w14:paraId="4DEEE53E" w14:textId="7CD0B087" w:rsidR="002D4287" w:rsidRDefault="00DE1446" w:rsidP="00432FA6">
      <w:pPr>
        <w:pStyle w:val="Heading3"/>
      </w:pPr>
      <w:r>
        <w:rPr>
          <w:rFonts w:hint="eastAsia"/>
        </w:rPr>
        <w:t>恰好一次</w:t>
      </w:r>
    </w:p>
    <w:p w14:paraId="7DE0C7D7" w14:textId="46AC0624" w:rsidR="00711450" w:rsidRDefault="00CE3498" w:rsidP="0070228F">
      <w:pPr>
        <w:ind w:firstLine="420"/>
      </w:pPr>
      <w:r>
        <w:rPr>
          <w:rFonts w:hint="eastAsia"/>
        </w:rPr>
        <w:t>恰好</w:t>
      </w:r>
      <w:r w:rsidRPr="00CE3498">
        <w:rPr>
          <w:rFonts w:hint="eastAsia"/>
        </w:rPr>
        <w:t>一次范例与至少一次使用范例相似，并且涉及一种机制，该机制仅在事件已被实际</w:t>
      </w:r>
      <w:r w:rsidRPr="00CE3498">
        <w:rPr>
          <w:rFonts w:hint="eastAsia"/>
        </w:rPr>
        <w:lastRenderedPageBreak/>
        <w:t>处理并且结果</w:t>
      </w:r>
      <w:r w:rsidR="005064E1">
        <w:rPr>
          <w:rFonts w:hint="eastAsia"/>
        </w:rPr>
        <w:t>被持久化</w:t>
      </w:r>
      <w:r w:rsidR="006A58AA">
        <w:rPr>
          <w:rFonts w:hint="eastAsia"/>
        </w:rPr>
        <w:t>之后</w:t>
      </w:r>
      <w:r w:rsidR="005064E1">
        <w:rPr>
          <w:rFonts w:hint="eastAsia"/>
        </w:rPr>
        <w:t>，</w:t>
      </w:r>
      <w:r w:rsidR="00540558">
        <w:rPr>
          <w:rFonts w:hint="eastAsia"/>
        </w:rPr>
        <w:t>保存最后接收到的事件</w:t>
      </w:r>
      <w:r w:rsidRPr="00CE3498">
        <w:rPr>
          <w:rFonts w:hint="eastAsia"/>
        </w:rPr>
        <w:t>位置，以便在发生故障时</w:t>
      </w:r>
      <w:r w:rsidR="00DC5A6F">
        <w:rPr>
          <w:rFonts w:hint="eastAsia"/>
        </w:rPr>
        <w:t>并且消费者</w:t>
      </w:r>
      <w:r w:rsidRPr="00CE3498">
        <w:rPr>
          <w:rFonts w:hint="eastAsia"/>
        </w:rPr>
        <w:t>重新启动后，</w:t>
      </w:r>
      <w:r w:rsidR="00456231">
        <w:rPr>
          <w:rFonts w:hint="eastAsia"/>
        </w:rPr>
        <w:t>消费者</w:t>
      </w:r>
      <w:r w:rsidRPr="00CE3498">
        <w:rPr>
          <w:rFonts w:hint="eastAsia"/>
        </w:rPr>
        <w:t>将再次读取旧事件并进行处理。</w:t>
      </w:r>
      <w:r w:rsidR="00E73E83">
        <w:rPr>
          <w:rFonts w:hint="eastAsia"/>
        </w:rPr>
        <w:t>但是，由于不能保证所接收的事件被全部或部分地处理，因此</w:t>
      </w:r>
      <w:r w:rsidRPr="00CE3498">
        <w:rPr>
          <w:rFonts w:hint="eastAsia"/>
        </w:rPr>
        <w:t>再次提取事件时可能会导致事件重复。但是，与至少一次范例不同，重复事件不会被处理并被丢弃，从而导致恰好</w:t>
      </w:r>
      <w:r w:rsidR="004960D0">
        <w:rPr>
          <w:rFonts w:hint="eastAsia"/>
        </w:rPr>
        <w:t>处理</w:t>
      </w:r>
      <w:r w:rsidRPr="00CE3498">
        <w:rPr>
          <w:rFonts w:hint="eastAsia"/>
        </w:rPr>
        <w:t>一次的范例。</w:t>
      </w:r>
      <w:r w:rsidR="00496982" w:rsidRPr="00496982">
        <w:rPr>
          <w:rFonts w:hint="eastAsia"/>
        </w:rPr>
        <w:t>恰好一次处理范例适用于涉及精确计数器，聚合或通常只需要每个事件仅处理一次且肯定要处理一次（无损失）的任何应用程序。</w:t>
      </w:r>
      <w:r w:rsidR="00711450">
        <w:rPr>
          <w:rFonts w:hint="eastAsia"/>
        </w:rPr>
        <w:t>消费者</w:t>
      </w:r>
      <w:r w:rsidR="00711450" w:rsidRPr="00711450">
        <w:rPr>
          <w:rFonts w:hint="eastAsia"/>
        </w:rPr>
        <w:t>的操作顺序如下：</w:t>
      </w:r>
      <w:r w:rsidR="00711450">
        <w:rPr>
          <w:rFonts w:hint="eastAsia"/>
        </w:rPr>
        <w:t>（</w:t>
      </w:r>
      <w:r w:rsidR="00711450">
        <w:rPr>
          <w:rFonts w:hint="eastAsia"/>
        </w:rPr>
        <w:t>1</w:t>
      </w:r>
      <w:r w:rsidR="00711450">
        <w:rPr>
          <w:rFonts w:hint="eastAsia"/>
        </w:rPr>
        <w:t>）</w:t>
      </w:r>
      <w:r w:rsidR="00711450" w:rsidRPr="00711450">
        <w:rPr>
          <w:rFonts w:hint="eastAsia"/>
        </w:rPr>
        <w:t>保存结果</w:t>
      </w:r>
      <w:r w:rsidR="00711450">
        <w:rPr>
          <w:rFonts w:hint="eastAsia"/>
        </w:rPr>
        <w:t>，（</w:t>
      </w:r>
      <w:r w:rsidR="00711450">
        <w:rPr>
          <w:rFonts w:hint="eastAsia"/>
        </w:rPr>
        <w:t>2</w:t>
      </w:r>
      <w:r w:rsidR="00711450">
        <w:rPr>
          <w:rFonts w:hint="eastAsia"/>
        </w:rPr>
        <w:t>）</w:t>
      </w:r>
      <w:r w:rsidR="00711450" w:rsidRPr="00711450">
        <w:rPr>
          <w:rFonts w:hint="eastAsia"/>
        </w:rPr>
        <w:t>保存偏移量</w:t>
      </w:r>
      <w:r w:rsidR="00711450">
        <w:rPr>
          <w:rFonts w:hint="eastAsia"/>
        </w:rPr>
        <w:t>。</w:t>
      </w:r>
      <w:r w:rsidR="00C27598">
        <w:rPr>
          <w:rFonts w:hint="eastAsia"/>
        </w:rPr>
        <w:t>显示了如果发生故障并且消费者</w:t>
      </w:r>
      <w:r w:rsidR="00C27598" w:rsidRPr="00C27598">
        <w:rPr>
          <w:rFonts w:hint="eastAsia"/>
        </w:rPr>
        <w:t>重新启动会发生的情况。由于事件已被处理，但偏移量尚</w:t>
      </w:r>
      <w:r w:rsidR="00553277">
        <w:rPr>
          <w:rFonts w:hint="eastAsia"/>
        </w:rPr>
        <w:t>未保存，因此消费者将从先前保存的偏移量中读取数据，从而导致重复，在图中</w:t>
      </w:r>
      <w:r w:rsidR="00C27598" w:rsidRPr="00C27598">
        <w:rPr>
          <w:rFonts w:hint="eastAsia"/>
        </w:rPr>
        <w:t>事件</w:t>
      </w:r>
      <w:r w:rsidR="00C27598" w:rsidRPr="00C27598">
        <w:rPr>
          <w:rFonts w:hint="eastAsia"/>
        </w:rPr>
        <w:t>0</w:t>
      </w:r>
      <w:r w:rsidR="00C27598" w:rsidRPr="00C27598">
        <w:rPr>
          <w:rFonts w:hint="eastAsia"/>
        </w:rPr>
        <w:t>仅处理一次，因为</w:t>
      </w:r>
      <w:r w:rsidR="00553277">
        <w:rPr>
          <w:rFonts w:hint="eastAsia"/>
        </w:rPr>
        <w:t>消费者</w:t>
      </w:r>
      <w:r w:rsidR="00C27598" w:rsidRPr="00C27598">
        <w:rPr>
          <w:rFonts w:hint="eastAsia"/>
        </w:rPr>
        <w:t>删除了重复的</w:t>
      </w:r>
      <w:r w:rsidR="00C27598">
        <w:rPr>
          <w:rFonts w:hint="eastAsia"/>
        </w:rPr>
        <w:t>事件</w:t>
      </w:r>
      <w:r w:rsidR="00C27598">
        <w:rPr>
          <w:rFonts w:hint="eastAsia"/>
        </w:rPr>
        <w:t>0</w:t>
      </w:r>
      <w:r w:rsidR="00C27598">
        <w:rPr>
          <w:rFonts w:hint="eastAsia"/>
        </w:rPr>
        <w:t>：</w:t>
      </w:r>
    </w:p>
    <w:p w14:paraId="6C23E2B8" w14:textId="0104EA50" w:rsidR="00834821" w:rsidRDefault="00834821" w:rsidP="00834821">
      <w:pPr>
        <w:ind w:firstLine="420"/>
        <w:jc w:val="center"/>
      </w:pPr>
      <w:r w:rsidRPr="00834821">
        <w:rPr>
          <w:noProof/>
        </w:rPr>
        <w:drawing>
          <wp:inline distT="0" distB="0" distL="0" distR="0" wp14:anchorId="349DBEE7" wp14:editId="37B84154">
            <wp:extent cx="3943835" cy="22435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50154" cy="2247108"/>
                    </a:xfrm>
                    <a:prstGeom prst="rect">
                      <a:avLst/>
                    </a:prstGeom>
                  </pic:spPr>
                </pic:pic>
              </a:graphicData>
            </a:graphic>
          </wp:inline>
        </w:drawing>
      </w:r>
    </w:p>
    <w:p w14:paraId="51E28F1D" w14:textId="5F8E112D" w:rsidR="005242AE" w:rsidRDefault="008A5B9A" w:rsidP="007301FC">
      <w:pPr>
        <w:pStyle w:val="Caption"/>
      </w:pPr>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4</w:t>
      </w:r>
      <w:r w:rsidR="005C3025">
        <w:fldChar w:fldCharType="end"/>
      </w:r>
      <w:r>
        <w:rPr>
          <w:rFonts w:hint="eastAsia"/>
        </w:rPr>
        <w:t xml:space="preserve"> </w:t>
      </w:r>
      <w:r>
        <w:rPr>
          <w:rFonts w:hint="eastAsia"/>
        </w:rPr>
        <w:t>恰好一次</w:t>
      </w:r>
    </w:p>
    <w:p w14:paraId="494824EE" w14:textId="01CBFBA6" w:rsidR="00834567" w:rsidRDefault="0023234E" w:rsidP="005A449F">
      <w:pPr>
        <w:ind w:firstLine="420"/>
      </w:pPr>
      <w:r>
        <w:rPr>
          <w:rFonts w:hint="eastAsia"/>
        </w:rPr>
        <w:t>恰好一次范例</w:t>
      </w:r>
      <w:r w:rsidR="000C3122" w:rsidRPr="000C3122">
        <w:rPr>
          <w:rFonts w:hint="eastAsia"/>
        </w:rPr>
        <w:t>如何删除重复项？</w:t>
      </w:r>
      <w:r>
        <w:rPr>
          <w:rFonts w:hint="eastAsia"/>
        </w:rPr>
        <w:t>这里有两种技术可以起作用</w:t>
      </w:r>
      <w:r w:rsidR="000C3122" w:rsidRPr="000C3122">
        <w:rPr>
          <w:rFonts w:hint="eastAsia"/>
        </w:rPr>
        <w:t>：</w:t>
      </w:r>
      <w:r w:rsidR="005A449F">
        <w:rPr>
          <w:rFonts w:hint="eastAsia"/>
        </w:rPr>
        <w:t>幂等更新和</w:t>
      </w:r>
      <w:r w:rsidR="003911B3">
        <w:rPr>
          <w:rFonts w:hint="eastAsia"/>
        </w:rPr>
        <w:t>事务</w:t>
      </w:r>
      <w:r w:rsidR="005A449F">
        <w:rPr>
          <w:rFonts w:hint="eastAsia"/>
        </w:rPr>
        <w:t>更新。</w:t>
      </w:r>
      <w:r w:rsidR="00A94867" w:rsidRPr="00A94867">
        <w:rPr>
          <w:rFonts w:hint="eastAsia"/>
        </w:rPr>
        <w:t>幂等更新涉及基于生成的某些唯一</w:t>
      </w:r>
      <w:r w:rsidR="00A94867">
        <w:rPr>
          <w:rFonts w:hint="eastAsia"/>
        </w:rPr>
        <w:t>ID</w:t>
      </w:r>
      <w:r w:rsidR="002F0466">
        <w:rPr>
          <w:rFonts w:hint="eastAsia"/>
        </w:rPr>
        <w:t>保存结果，因此</w:t>
      </w:r>
      <w:r w:rsidR="00A94867" w:rsidRPr="00A94867">
        <w:rPr>
          <w:rFonts w:hint="eastAsia"/>
        </w:rPr>
        <w:t>如果存在重复，则生成的唯一</w:t>
      </w:r>
      <w:r w:rsidR="002F0466">
        <w:rPr>
          <w:rFonts w:hint="eastAsia"/>
        </w:rPr>
        <w:t xml:space="preserve">ID </w:t>
      </w:r>
      <w:r w:rsidR="00A94867" w:rsidRPr="00A94867">
        <w:rPr>
          <w:rFonts w:hint="eastAsia"/>
        </w:rPr>
        <w:t>已经存在于结果中（例如数据库），以便</w:t>
      </w:r>
      <w:r w:rsidR="002F0466">
        <w:rPr>
          <w:rFonts w:hint="eastAsia"/>
        </w:rPr>
        <w:t>消费者</w:t>
      </w:r>
      <w:r w:rsidR="00A94867" w:rsidRPr="00A94867">
        <w:rPr>
          <w:rFonts w:hint="eastAsia"/>
        </w:rPr>
        <w:t>可以删除副本而无需更新结果。</w:t>
      </w:r>
      <w:r w:rsidR="002D0A8D">
        <w:rPr>
          <w:rFonts w:hint="eastAsia"/>
        </w:rPr>
        <w:t>因为并非总是可能而且方便地生成唯一</w:t>
      </w:r>
      <w:r w:rsidR="002D0A8D">
        <w:rPr>
          <w:rFonts w:hint="eastAsia"/>
        </w:rPr>
        <w:t>ID</w:t>
      </w:r>
      <w:r w:rsidR="002D0A8D">
        <w:rPr>
          <w:rFonts w:hint="eastAsia"/>
        </w:rPr>
        <w:t>，所以</w:t>
      </w:r>
      <w:r w:rsidR="002F0466">
        <w:rPr>
          <w:rFonts w:hint="eastAsia"/>
        </w:rPr>
        <w:t>这很复杂</w:t>
      </w:r>
      <w:r w:rsidR="004E7F61">
        <w:rPr>
          <w:rFonts w:hint="eastAsia"/>
        </w:rPr>
        <w:t>，</w:t>
      </w:r>
      <w:r w:rsidR="002D0A8D">
        <w:rPr>
          <w:rFonts w:hint="eastAsia"/>
        </w:rPr>
        <w:t>而且</w:t>
      </w:r>
      <w:r w:rsidR="009E70F8">
        <w:rPr>
          <w:rFonts w:hint="eastAsia"/>
        </w:rPr>
        <w:t>这</w:t>
      </w:r>
      <w:r w:rsidR="00A94867" w:rsidRPr="00A94867">
        <w:rPr>
          <w:rFonts w:hint="eastAsia"/>
        </w:rPr>
        <w:t>还需要在</w:t>
      </w:r>
      <w:r w:rsidR="004E7F61">
        <w:rPr>
          <w:rFonts w:hint="eastAsia"/>
        </w:rPr>
        <w:t>消费者</w:t>
      </w:r>
      <w:r w:rsidR="002D0A8D">
        <w:rPr>
          <w:rFonts w:hint="eastAsia"/>
        </w:rPr>
        <w:t>上</w:t>
      </w:r>
      <w:r w:rsidR="00A94867" w:rsidRPr="00A94867">
        <w:rPr>
          <w:rFonts w:hint="eastAsia"/>
        </w:rPr>
        <w:t>进行</w:t>
      </w:r>
      <w:r w:rsidR="002D0A8D">
        <w:rPr>
          <w:rFonts w:hint="eastAsia"/>
        </w:rPr>
        <w:t>额外的</w:t>
      </w:r>
      <w:r w:rsidR="00A94867" w:rsidRPr="00A94867">
        <w:rPr>
          <w:rFonts w:hint="eastAsia"/>
        </w:rPr>
        <w:t>处理。</w:t>
      </w:r>
      <w:r w:rsidR="004E7F61">
        <w:rPr>
          <w:rFonts w:hint="eastAsia"/>
        </w:rPr>
        <w:t>另一点是</w:t>
      </w:r>
      <w:r w:rsidR="00A94867" w:rsidRPr="00A94867">
        <w:rPr>
          <w:rFonts w:hint="eastAsia"/>
        </w:rPr>
        <w:t>数据库可以针对结果和偏移量</w:t>
      </w:r>
      <w:r w:rsidR="004E7F61">
        <w:rPr>
          <w:rFonts w:hint="eastAsia"/>
        </w:rPr>
        <w:t>进行分离</w:t>
      </w:r>
      <w:r w:rsidR="00A94867" w:rsidRPr="00A94867">
        <w:rPr>
          <w:rFonts w:hint="eastAsia"/>
        </w:rPr>
        <w:t>。</w:t>
      </w:r>
      <w:r w:rsidR="0037322A" w:rsidRPr="0037322A">
        <w:rPr>
          <w:rFonts w:hint="eastAsia"/>
        </w:rPr>
        <w:t>事务更新将结</w:t>
      </w:r>
      <w:r w:rsidR="003911B3">
        <w:rPr>
          <w:rFonts w:hint="eastAsia"/>
        </w:rPr>
        <w:t>果保存在具有事务开始和事务提交阶段的批处理中，以便在发生提交时</w:t>
      </w:r>
      <w:r w:rsidR="002D0A8D">
        <w:rPr>
          <w:rFonts w:hint="eastAsia"/>
        </w:rPr>
        <w:t>我们知道事件已成功处理，</w:t>
      </w:r>
      <w:r w:rsidR="003911B3">
        <w:rPr>
          <w:rFonts w:hint="eastAsia"/>
        </w:rPr>
        <w:t>因此</w:t>
      </w:r>
      <w:r w:rsidR="0037322A" w:rsidRPr="0037322A">
        <w:rPr>
          <w:rFonts w:hint="eastAsia"/>
        </w:rPr>
        <w:t>当收到重复事件时，可以删除它们而不更新结果。这种技术比幂等更新要复杂得多，因为现在我们需要一些事务性数据存储。</w:t>
      </w:r>
      <w:r w:rsidR="00F44B7E">
        <w:rPr>
          <w:rFonts w:hint="eastAsia"/>
        </w:rPr>
        <w:t>另一点是数据库</w:t>
      </w:r>
      <w:r w:rsidR="00F44B7E" w:rsidRPr="00A94867">
        <w:rPr>
          <w:rFonts w:hint="eastAsia"/>
        </w:rPr>
        <w:t>针对结果和偏移量</w:t>
      </w:r>
      <w:r w:rsidR="00F44B7E">
        <w:rPr>
          <w:rFonts w:hint="eastAsia"/>
        </w:rPr>
        <w:t>必须一致</w:t>
      </w:r>
      <w:r w:rsidR="00F44B7E" w:rsidRPr="00A94867">
        <w:rPr>
          <w:rFonts w:hint="eastAsia"/>
        </w:rPr>
        <w:t>。</w:t>
      </w:r>
    </w:p>
    <w:p w14:paraId="11300FB7" w14:textId="781B35D9" w:rsidR="004305DD" w:rsidRPr="0070228F" w:rsidRDefault="008C599A" w:rsidP="004921C7">
      <w:pPr>
        <w:ind w:firstLine="420"/>
      </w:pPr>
      <w:r w:rsidRPr="008C599A">
        <w:rPr>
          <w:rFonts w:hint="eastAsia"/>
        </w:rPr>
        <w:t>Spark Streaming</w:t>
      </w:r>
      <w:r w:rsidRPr="008C599A">
        <w:rPr>
          <w:rFonts w:hint="eastAsia"/>
        </w:rPr>
        <w:t>在</w:t>
      </w:r>
      <w:r w:rsidR="002634CC">
        <w:rPr>
          <w:rFonts w:hint="eastAsia"/>
        </w:rPr>
        <w:t>Spark 2.x</w:t>
      </w:r>
      <w:r w:rsidR="002634CC">
        <w:rPr>
          <w:rFonts w:hint="eastAsia"/>
        </w:rPr>
        <w:t>中还实现了结构化流传输</w:t>
      </w:r>
      <w:r>
        <w:rPr>
          <w:rFonts w:hint="eastAsia"/>
        </w:rPr>
        <w:t>并且支持恰好一次范例，</w:t>
      </w:r>
      <w:r w:rsidRPr="008C599A">
        <w:rPr>
          <w:rFonts w:hint="eastAsia"/>
        </w:rPr>
        <w:t>我们将在本章后面介绍结构化流。</w:t>
      </w:r>
    </w:p>
    <w:p w14:paraId="1672CD7C" w14:textId="0130D27E" w:rsidR="00A62E4A" w:rsidRDefault="002F5ABA" w:rsidP="004D23EF">
      <w:pPr>
        <w:pStyle w:val="Heading2"/>
        <w:rPr>
          <w:rFonts w:hint="eastAsia"/>
        </w:rPr>
      </w:pPr>
      <w:r>
        <w:rPr>
          <w:rFonts w:hint="eastAsia"/>
        </w:rPr>
        <w:t>理解</w:t>
      </w:r>
      <w:r w:rsidR="00A62E4A">
        <w:rPr>
          <w:rFonts w:hint="eastAsia"/>
        </w:rPr>
        <w:t>时间</w:t>
      </w:r>
    </w:p>
    <w:p w14:paraId="5144A80E" w14:textId="1D9DBB9C" w:rsidR="00E2424D" w:rsidRDefault="005D72E3" w:rsidP="00E2424D">
      <w:pPr>
        <w:ind w:firstLine="420"/>
        <w:rPr>
          <w:rFonts w:hint="eastAsia"/>
        </w:rPr>
      </w:pPr>
      <w:r>
        <w:rPr>
          <w:rFonts w:hint="eastAsia"/>
        </w:rPr>
        <w:t>我们可能遇到</w:t>
      </w:r>
      <w:r w:rsidR="00E2424D">
        <w:rPr>
          <w:rFonts w:hint="eastAsia"/>
        </w:rPr>
        <w:t>两种形式</w:t>
      </w:r>
      <w:r>
        <w:rPr>
          <w:rFonts w:hint="eastAsia"/>
        </w:rPr>
        <w:t>的</w:t>
      </w:r>
      <w:r w:rsidR="00E736E7">
        <w:rPr>
          <w:rFonts w:hint="eastAsia"/>
        </w:rPr>
        <w:t>数据：一是静止的，以文件</w:t>
      </w:r>
      <w:r w:rsidR="00EB2D42">
        <w:rPr>
          <w:rFonts w:hint="eastAsia"/>
        </w:rPr>
        <w:t>的形式，</w:t>
      </w:r>
      <w:r w:rsidR="00E2424D">
        <w:rPr>
          <w:rFonts w:hint="eastAsia"/>
        </w:rPr>
        <w:t>数据库的内容</w:t>
      </w:r>
      <w:r w:rsidR="00EB2D42">
        <w:rPr>
          <w:rFonts w:hint="eastAsia"/>
        </w:rPr>
        <w:t>或者各种</w:t>
      </w:r>
      <w:r w:rsidR="00E2424D">
        <w:rPr>
          <w:rFonts w:hint="eastAsia"/>
        </w:rPr>
        <w:t>记录的形式</w:t>
      </w:r>
      <w:r w:rsidR="00EB2D42">
        <w:rPr>
          <w:rFonts w:hint="eastAsia"/>
        </w:rPr>
        <w:t>；二是运动的</w:t>
      </w:r>
      <w:r w:rsidR="00E2424D">
        <w:rPr>
          <w:rFonts w:hint="eastAsia"/>
        </w:rPr>
        <w:t>，作为连续生成的信号序列，例如传感器的测量或来自移动车辆的</w:t>
      </w:r>
      <w:r w:rsidR="00E2424D">
        <w:rPr>
          <w:rFonts w:hint="eastAsia"/>
        </w:rPr>
        <w:t>GPS</w:t>
      </w:r>
      <w:r w:rsidR="00E2424D">
        <w:rPr>
          <w:rFonts w:hint="eastAsia"/>
        </w:rPr>
        <w:t>信号</w:t>
      </w:r>
      <w:r w:rsidR="00450922">
        <w:rPr>
          <w:rFonts w:hint="eastAsia"/>
        </w:rPr>
        <w:t>。</w:t>
      </w:r>
    </w:p>
    <w:p w14:paraId="0065B1A9" w14:textId="1D7FD184" w:rsidR="00E2424D" w:rsidRDefault="00E2424D" w:rsidP="00E2424D">
      <w:pPr>
        <w:ind w:firstLine="420"/>
        <w:rPr>
          <w:rFonts w:hint="eastAsia"/>
        </w:rPr>
      </w:pPr>
      <w:r>
        <w:rPr>
          <w:rFonts w:hint="eastAsia"/>
        </w:rPr>
        <w:t>我们已经讨论过，流</w:t>
      </w:r>
      <w:r w:rsidR="00757CD5">
        <w:rPr>
          <w:rFonts w:hint="eastAsia"/>
        </w:rPr>
        <w:t>式</w:t>
      </w:r>
      <w:r>
        <w:rPr>
          <w:rFonts w:hint="eastAsia"/>
        </w:rPr>
        <w:t>处理程序是一个假定其输入</w:t>
      </w:r>
      <w:r w:rsidR="000078D7">
        <w:rPr>
          <w:rFonts w:hint="eastAsia"/>
        </w:rPr>
        <w:t>数据</w:t>
      </w:r>
      <w:r w:rsidR="00B85A96">
        <w:rPr>
          <w:rFonts w:hint="eastAsia"/>
        </w:rPr>
        <w:t>大小可能无限的程序，更具体地说，流式</w:t>
      </w:r>
      <w:r>
        <w:rPr>
          <w:rFonts w:hint="eastAsia"/>
        </w:rPr>
        <w:t>处理程序假定其输入</w:t>
      </w:r>
      <w:r w:rsidR="00B85A96">
        <w:rPr>
          <w:rFonts w:hint="eastAsia"/>
        </w:rPr>
        <w:t>数据</w:t>
      </w:r>
      <w:r>
        <w:rPr>
          <w:rFonts w:hint="eastAsia"/>
        </w:rPr>
        <w:t>是随时间推移观察到的不确定长度的信号序列。</w:t>
      </w:r>
      <w:r w:rsidR="00A80C76">
        <w:rPr>
          <w:rFonts w:hint="eastAsia"/>
        </w:rPr>
        <w:t>从时间轴的角度来看，静止数据是过去的数据，可以说是</w:t>
      </w:r>
      <w:r w:rsidR="002C625B">
        <w:rPr>
          <w:rFonts w:hint="eastAsia"/>
        </w:rPr>
        <w:t>有界数据集。</w:t>
      </w:r>
      <w:r>
        <w:rPr>
          <w:rFonts w:hint="eastAsia"/>
        </w:rPr>
        <w:t>无论是存储在文件中还是包含在</w:t>
      </w:r>
      <w:r w:rsidR="00D2131D">
        <w:rPr>
          <w:rFonts w:hint="eastAsia"/>
        </w:rPr>
        <w:t>数据库中，最初都是随着时间推移收集到某个存储中的数据流，例如用户数据库中的</w:t>
      </w:r>
      <w:r>
        <w:rPr>
          <w:rFonts w:hint="eastAsia"/>
        </w:rPr>
        <w:t>上一季度的所有订单，城市出租车</w:t>
      </w:r>
      <w:r w:rsidR="00D2131D">
        <w:rPr>
          <w:rFonts w:hint="eastAsia"/>
        </w:rPr>
        <w:t>行驶</w:t>
      </w:r>
      <w:r>
        <w:rPr>
          <w:rFonts w:hint="eastAsia"/>
        </w:rPr>
        <w:t>的</w:t>
      </w:r>
      <w:r>
        <w:rPr>
          <w:rFonts w:hint="eastAsia"/>
        </w:rPr>
        <w:t>GPS</w:t>
      </w:r>
      <w:r>
        <w:rPr>
          <w:rFonts w:hint="eastAsia"/>
        </w:rPr>
        <w:t>坐标等，都是从单个事件开始的</w:t>
      </w:r>
      <w:r w:rsidR="00C73C89">
        <w:rPr>
          <w:rFonts w:hint="eastAsia"/>
        </w:rPr>
        <w:t>被收集到存储库中</w:t>
      </w:r>
      <w:r>
        <w:rPr>
          <w:rFonts w:hint="eastAsia"/>
        </w:rPr>
        <w:t>。</w:t>
      </w:r>
    </w:p>
    <w:p w14:paraId="0D36DCE8" w14:textId="2BF95F3C" w:rsidR="00E2424D" w:rsidRDefault="00AC61A2" w:rsidP="00E2424D">
      <w:pPr>
        <w:ind w:firstLine="420"/>
        <w:rPr>
          <w:rFonts w:hint="eastAsia"/>
        </w:rPr>
      </w:pPr>
      <w:r>
        <w:rPr>
          <w:rFonts w:hint="eastAsia"/>
        </w:rPr>
        <w:lastRenderedPageBreak/>
        <w:t>但是，更具挑战性的是试图研究运动</w:t>
      </w:r>
      <w:r w:rsidR="00E2424D">
        <w:rPr>
          <w:rFonts w:hint="eastAsia"/>
        </w:rPr>
        <w:t>的数据。在最初生成数据的时刻与数据</w:t>
      </w:r>
      <w:r>
        <w:rPr>
          <w:rFonts w:hint="eastAsia"/>
        </w:rPr>
        <w:t>被</w:t>
      </w:r>
      <w:r w:rsidR="00E2424D">
        <w:rPr>
          <w:rFonts w:hint="eastAsia"/>
        </w:rPr>
        <w:t>处理</w:t>
      </w:r>
      <w:r>
        <w:rPr>
          <w:rFonts w:hint="eastAsia"/>
        </w:rPr>
        <w:t>的时刻之间存在时间差，</w:t>
      </w:r>
      <w:r w:rsidR="00E2424D">
        <w:rPr>
          <w:rFonts w:hint="eastAsia"/>
        </w:rPr>
        <w:t>该时间增量可能很短，例如在同一数据中心内生成和处理的</w:t>
      </w:r>
      <w:r w:rsidR="00E2424D">
        <w:rPr>
          <w:rFonts w:hint="eastAsia"/>
        </w:rPr>
        <w:t>Web</w:t>
      </w:r>
      <w:r>
        <w:rPr>
          <w:rFonts w:hint="eastAsia"/>
        </w:rPr>
        <w:t>日志事件；该时间增量也可能</w:t>
      </w:r>
      <w:r w:rsidR="00E2424D">
        <w:rPr>
          <w:rFonts w:hint="eastAsia"/>
        </w:rPr>
        <w:t>更长，例如</w:t>
      </w:r>
      <w:r>
        <w:rPr>
          <w:rFonts w:hint="eastAsia"/>
        </w:rPr>
        <w:t>汽车</w:t>
      </w:r>
      <w:r w:rsidR="00E2424D">
        <w:rPr>
          <w:rFonts w:hint="eastAsia"/>
        </w:rPr>
        <w:t>通过隧道</w:t>
      </w:r>
      <w:r>
        <w:rPr>
          <w:rFonts w:hint="eastAsia"/>
        </w:rPr>
        <w:t>时的</w:t>
      </w:r>
      <w:r w:rsidR="00E2424D">
        <w:rPr>
          <w:rFonts w:hint="eastAsia"/>
        </w:rPr>
        <w:t>GPS</w:t>
      </w:r>
      <w:r>
        <w:rPr>
          <w:rFonts w:hint="eastAsia"/>
        </w:rPr>
        <w:t>数据，只有当车辆离开隧道后重新建立无线连接时，</w:t>
      </w:r>
      <w:r w:rsidR="00E2424D">
        <w:rPr>
          <w:rFonts w:hint="eastAsia"/>
        </w:rPr>
        <w:t>GPS</w:t>
      </w:r>
      <w:r w:rsidR="00E2424D">
        <w:rPr>
          <w:rFonts w:hint="eastAsia"/>
        </w:rPr>
        <w:t>数据才会被调度。我们可以看到，</w:t>
      </w:r>
      <w:r w:rsidR="00D433CC">
        <w:rPr>
          <w:rFonts w:hint="eastAsia"/>
        </w:rPr>
        <w:t>其中包含</w:t>
      </w:r>
      <w:r w:rsidR="00E2424D">
        <w:rPr>
          <w:rFonts w:hint="eastAsia"/>
        </w:rPr>
        <w:t>一个事件发生的时间轴，</w:t>
      </w:r>
      <w:r w:rsidR="00D433CC">
        <w:rPr>
          <w:rFonts w:hint="eastAsia"/>
        </w:rPr>
        <w:t>还包含另一个事件经过流式</w:t>
      </w:r>
      <w:r w:rsidR="00E2424D">
        <w:rPr>
          <w:rFonts w:hint="eastAsia"/>
        </w:rPr>
        <w:t>处理系统时间轴。这些时间表非常重要，我们为它们指定了特定的名称：</w:t>
      </w:r>
    </w:p>
    <w:p w14:paraId="0CC56FAD" w14:textId="156912C1" w:rsidR="00E2424D" w:rsidRDefault="002F63CE" w:rsidP="002F63CE">
      <w:pPr>
        <w:pStyle w:val="a6"/>
        <w:ind w:firstLine="420"/>
        <w:rPr>
          <w:rFonts w:hint="eastAsia"/>
        </w:rPr>
      </w:pPr>
      <w:r>
        <w:rPr>
          <w:rFonts w:hint="eastAsia"/>
        </w:rPr>
        <w:t>事件</w:t>
      </w:r>
      <w:r w:rsidR="00E2424D">
        <w:rPr>
          <w:rFonts w:hint="eastAsia"/>
        </w:rPr>
        <w:t>时间</w:t>
      </w:r>
    </w:p>
    <w:p w14:paraId="0D59E697" w14:textId="3D26BF0E" w:rsidR="00E2424D" w:rsidRDefault="002F63CE" w:rsidP="00E2424D">
      <w:pPr>
        <w:ind w:firstLine="420"/>
        <w:rPr>
          <w:rFonts w:hint="eastAsia"/>
        </w:rPr>
      </w:pPr>
      <w:r>
        <w:rPr>
          <w:rFonts w:hint="eastAsia"/>
        </w:rPr>
        <w:t>创建事件的时间，时间信息由生成事件</w:t>
      </w:r>
      <w:r w:rsidR="00E2424D">
        <w:rPr>
          <w:rFonts w:hint="eastAsia"/>
        </w:rPr>
        <w:t>设备的本地时钟提供。</w:t>
      </w:r>
    </w:p>
    <w:p w14:paraId="4CEFDECF" w14:textId="77777777" w:rsidR="00E2424D" w:rsidRDefault="00E2424D" w:rsidP="002F63CE">
      <w:pPr>
        <w:pStyle w:val="a6"/>
        <w:ind w:firstLine="420"/>
        <w:rPr>
          <w:rFonts w:hint="eastAsia"/>
        </w:rPr>
      </w:pPr>
      <w:r>
        <w:rPr>
          <w:rFonts w:hint="eastAsia"/>
        </w:rPr>
        <w:t>处理时间</w:t>
      </w:r>
    </w:p>
    <w:p w14:paraId="29438EA1" w14:textId="71F6EE63" w:rsidR="00E2424D" w:rsidRDefault="002F63CE" w:rsidP="00E2424D">
      <w:pPr>
        <w:ind w:firstLine="420"/>
        <w:rPr>
          <w:rFonts w:hint="eastAsia"/>
        </w:rPr>
      </w:pPr>
      <w:r>
        <w:rPr>
          <w:rFonts w:hint="eastAsia"/>
        </w:rPr>
        <w:t>流式系统处理事件的时间，</w:t>
      </w:r>
      <w:r w:rsidR="00CC7202">
        <w:rPr>
          <w:rFonts w:hint="eastAsia"/>
        </w:rPr>
        <w:t>这是服务器运行处理逻辑的时钟，</w:t>
      </w:r>
      <w:r w:rsidR="00910B80">
        <w:rPr>
          <w:rFonts w:hint="eastAsia"/>
        </w:rPr>
        <w:t>通常与</w:t>
      </w:r>
      <w:r w:rsidR="00CC7202">
        <w:rPr>
          <w:rFonts w:hint="eastAsia"/>
        </w:rPr>
        <w:t>技术原因</w:t>
      </w:r>
      <w:r w:rsidR="00910B80">
        <w:rPr>
          <w:rFonts w:hint="eastAsia"/>
        </w:rPr>
        <w:t>相关，</w:t>
      </w:r>
      <w:r w:rsidR="00CC7202">
        <w:rPr>
          <w:rFonts w:hint="eastAsia"/>
        </w:rPr>
        <w:t>例如计算处理延迟，</w:t>
      </w:r>
      <w:r w:rsidR="00E2424D">
        <w:rPr>
          <w:rFonts w:hint="eastAsia"/>
        </w:rPr>
        <w:t>或</w:t>
      </w:r>
      <w:r w:rsidR="0055334E">
        <w:rPr>
          <w:rFonts w:hint="eastAsia"/>
        </w:rPr>
        <w:t>作为标准</w:t>
      </w:r>
      <w:r w:rsidR="00E2424D">
        <w:rPr>
          <w:rFonts w:hint="eastAsia"/>
        </w:rPr>
        <w:t>确定重复输出。</w:t>
      </w:r>
    </w:p>
    <w:p w14:paraId="331B9718" w14:textId="4CCAA77A" w:rsidR="00E2453B" w:rsidRDefault="00E2424D" w:rsidP="00E2453B">
      <w:pPr>
        <w:ind w:firstLine="420"/>
        <w:rPr>
          <w:rFonts w:hint="eastAsia"/>
        </w:rPr>
      </w:pPr>
      <w:r>
        <w:rPr>
          <w:rFonts w:hint="eastAsia"/>
        </w:rPr>
        <w:t>当我们需要相互关联，排序或聚合事件时，这些时间线之间的区别变得非常重要。</w:t>
      </w:r>
      <w:r w:rsidR="00E2453B">
        <w:rPr>
          <w:rFonts w:hint="eastAsia"/>
        </w:rPr>
        <w:t>数据流中的元素始终具有处理时间，</w:t>
      </w:r>
      <w:r w:rsidR="00234998">
        <w:rPr>
          <w:rFonts w:hint="eastAsia"/>
        </w:rPr>
        <w:t>因为</w:t>
      </w:r>
      <w:r w:rsidR="00E2453B">
        <w:rPr>
          <w:rFonts w:hint="eastAsia"/>
        </w:rPr>
        <w:t>流处理系统观察到来自数据源新事件</w:t>
      </w:r>
      <w:r w:rsidR="00234998">
        <w:rPr>
          <w:rFonts w:hint="eastAsia"/>
        </w:rPr>
        <w:t>然后进行处理，</w:t>
      </w:r>
      <w:r w:rsidR="00E2453B">
        <w:rPr>
          <w:rFonts w:hint="eastAsia"/>
        </w:rPr>
        <w:t>处理运行时</w:t>
      </w:r>
      <w:r w:rsidR="00234998">
        <w:rPr>
          <w:rFonts w:hint="eastAsia"/>
        </w:rPr>
        <w:t>可以记录一个时间</w:t>
      </w:r>
      <w:r w:rsidR="00E2453B">
        <w:rPr>
          <w:rFonts w:hint="eastAsia"/>
        </w:rPr>
        <w:t>，</w:t>
      </w:r>
      <w:r w:rsidR="000C05E3">
        <w:rPr>
          <w:rFonts w:hint="eastAsia"/>
        </w:rPr>
        <w:t>这个时间</w:t>
      </w:r>
      <w:r w:rsidR="00E2453B">
        <w:rPr>
          <w:rFonts w:hint="eastAsia"/>
        </w:rPr>
        <w:t>并且完全独立于流元素的内容。但是</w:t>
      </w:r>
      <w:r w:rsidR="000C05E3">
        <w:rPr>
          <w:rFonts w:hint="eastAsia"/>
        </w:rPr>
        <w:t>对于大多数数据流，我们另外提到</w:t>
      </w:r>
      <w:r w:rsidR="00E2453B">
        <w:rPr>
          <w:rFonts w:hint="eastAsia"/>
        </w:rPr>
        <w:t>事件时间的概念，即</w:t>
      </w:r>
      <w:r w:rsidR="000C05E3">
        <w:rPr>
          <w:rFonts w:hint="eastAsia"/>
        </w:rPr>
        <w:t>数据流</w:t>
      </w:r>
      <w:r w:rsidR="00E2453B">
        <w:rPr>
          <w:rFonts w:hint="eastAsia"/>
        </w:rPr>
        <w:t>事件实际发生的时间。如果流处理系统具有检测</w:t>
      </w:r>
      <w:r w:rsidR="000C05E3">
        <w:rPr>
          <w:rFonts w:hint="eastAsia"/>
        </w:rPr>
        <w:t>和记录</w:t>
      </w:r>
      <w:r w:rsidR="00E2453B">
        <w:rPr>
          <w:rFonts w:hint="eastAsia"/>
        </w:rPr>
        <w:t>事件的能力，通常将此事件时间作为流中消息有效负载的一部分。</w:t>
      </w:r>
      <w:r w:rsidR="006B7617">
        <w:rPr>
          <w:rFonts w:hint="eastAsia"/>
        </w:rPr>
        <w:t>在事件中定义</w:t>
      </w:r>
      <w:r w:rsidR="00E2453B">
        <w:rPr>
          <w:rFonts w:hint="eastAsia"/>
        </w:rPr>
        <w:t>时间戳</w:t>
      </w:r>
      <w:r w:rsidR="006B7617">
        <w:rPr>
          <w:rFonts w:hint="eastAsia"/>
        </w:rPr>
        <w:t>就是在</w:t>
      </w:r>
      <w:r w:rsidR="00E2453B">
        <w:rPr>
          <w:rFonts w:hint="eastAsia"/>
        </w:rPr>
        <w:t>消息生成时添加一个时间寄存器，该时间将成为数据流的一部分，</w:t>
      </w:r>
      <w:r w:rsidR="006B7617">
        <w:rPr>
          <w:rFonts w:hint="eastAsia"/>
        </w:rPr>
        <w:t>例如</w:t>
      </w:r>
      <w:r w:rsidR="00E2453B">
        <w:rPr>
          <w:rFonts w:hint="eastAsia"/>
        </w:rPr>
        <w:t>某些不起眼的嵌入式设备</w:t>
      </w:r>
      <w:r w:rsidR="006B7617">
        <w:rPr>
          <w:rFonts w:hint="eastAsia"/>
        </w:rPr>
        <w:t>（一般都有时钟系统）</w:t>
      </w:r>
      <w:r w:rsidR="00E2453B">
        <w:rPr>
          <w:rFonts w:hint="eastAsia"/>
        </w:rPr>
        <w:t>以及金融交易系统中的日志中都存在</w:t>
      </w:r>
      <w:r w:rsidR="006B7617">
        <w:rPr>
          <w:rFonts w:hint="eastAsia"/>
        </w:rPr>
        <w:t>定义时间戳的</w:t>
      </w:r>
      <w:r w:rsidR="00E2453B">
        <w:rPr>
          <w:rFonts w:hint="eastAsia"/>
        </w:rPr>
        <w:t>做法</w:t>
      </w:r>
      <w:r w:rsidR="006B7617">
        <w:rPr>
          <w:rFonts w:hint="eastAsia"/>
        </w:rPr>
        <w:t>，这就可以作为事件时间</w:t>
      </w:r>
      <w:r w:rsidR="00E2453B">
        <w:rPr>
          <w:rFonts w:hint="eastAsia"/>
        </w:rPr>
        <w:t>。</w:t>
      </w:r>
    </w:p>
    <w:p w14:paraId="3AB0FE61" w14:textId="20DA526F" w:rsidR="00E2453B" w:rsidRDefault="00E2453B" w:rsidP="00E2453B">
      <w:pPr>
        <w:ind w:firstLine="420"/>
        <w:rPr>
          <w:rFonts w:hint="eastAsia"/>
        </w:rPr>
      </w:pPr>
      <w:r>
        <w:rPr>
          <w:rFonts w:hint="eastAsia"/>
        </w:rPr>
        <w:t>时间戳的重要性在于可以考虑使用数据生成的时间来分析</w:t>
      </w:r>
      <w:r w:rsidR="006B7617">
        <w:rPr>
          <w:rFonts w:hint="eastAsia"/>
        </w:rPr>
        <w:t>，</w:t>
      </w:r>
      <w:r>
        <w:rPr>
          <w:rFonts w:hint="eastAsia"/>
        </w:rPr>
        <w:t>例如晨跑时使用可穿戴设备，回到家时将设备中的数据同步到手机，查看一下刚才穿过公园时的心率和速度等</w:t>
      </w:r>
      <w:r w:rsidR="001B5764">
        <w:rPr>
          <w:rFonts w:hint="eastAsia"/>
        </w:rPr>
        <w:t>详细信息，</w:t>
      </w:r>
      <w:r>
        <w:rPr>
          <w:rFonts w:hint="eastAsia"/>
        </w:rPr>
        <w:t>在将数据上传到某些云服务器时，这些数据是具有时间戳的</w:t>
      </w:r>
      <w:r w:rsidR="00B845F8">
        <w:rPr>
          <w:rFonts w:hint="eastAsia"/>
        </w:rPr>
        <w:t>。时间戳为数据提供了时间的上下文，根据事件发生时记录的时间戳进行分析才更有意义。因此，基于时间戳的</w:t>
      </w:r>
      <w:r>
        <w:rPr>
          <w:rFonts w:hint="eastAsia"/>
        </w:rPr>
        <w:t>日志构成了当今正在分析数据流的很大一部分，</w:t>
      </w:r>
      <w:r w:rsidR="00191B39">
        <w:rPr>
          <w:rFonts w:hint="eastAsia"/>
        </w:rPr>
        <w:t>因此这些时间戳有助于弄清楚特定时间在给定系统上发生了什么。当</w:t>
      </w:r>
      <w:r>
        <w:rPr>
          <w:rFonts w:hint="eastAsia"/>
        </w:rPr>
        <w:t>将</w:t>
      </w:r>
      <w:r w:rsidR="00191B39">
        <w:rPr>
          <w:rFonts w:hint="eastAsia"/>
        </w:rPr>
        <w:t>数据从</w:t>
      </w:r>
      <w:r>
        <w:rPr>
          <w:rFonts w:hint="eastAsia"/>
        </w:rPr>
        <w:t>创建数据的各种系统或设备传输到处理该数据的群集，通常</w:t>
      </w:r>
      <w:r w:rsidR="00191B39">
        <w:rPr>
          <w:rFonts w:hint="eastAsia"/>
        </w:rPr>
        <w:t>会出现令人</w:t>
      </w:r>
      <w:r>
        <w:rPr>
          <w:rFonts w:hint="eastAsia"/>
        </w:rPr>
        <w:t>难以捉摸</w:t>
      </w:r>
      <w:r w:rsidR="00191B39">
        <w:rPr>
          <w:rFonts w:hint="eastAsia"/>
        </w:rPr>
        <w:t>的情况</w:t>
      </w:r>
      <w:r>
        <w:rPr>
          <w:rFonts w:hint="eastAsia"/>
        </w:rPr>
        <w:t>，</w:t>
      </w:r>
      <w:r w:rsidR="00191B39">
        <w:rPr>
          <w:rFonts w:hint="eastAsia"/>
        </w:rPr>
        <w:t>这是因为跨系统之间的传输</w:t>
      </w:r>
      <w:r>
        <w:rPr>
          <w:rFonts w:hint="eastAsia"/>
        </w:rPr>
        <w:t>操作易于发生不同形式的故障，</w:t>
      </w:r>
      <w:r w:rsidR="00191B39">
        <w:rPr>
          <w:rFonts w:hint="eastAsia"/>
        </w:rPr>
        <w:t>例如</w:t>
      </w:r>
      <w:r>
        <w:rPr>
          <w:rFonts w:hint="eastAsia"/>
        </w:rPr>
        <w:t>延迟</w:t>
      </w:r>
      <w:r w:rsidR="00191B39">
        <w:rPr>
          <w:rFonts w:hint="eastAsia"/>
        </w:rPr>
        <w:t>、</w:t>
      </w:r>
      <w:r>
        <w:rPr>
          <w:rFonts w:hint="eastAsia"/>
        </w:rPr>
        <w:t>重新排序或丢失。通常，</w:t>
      </w:r>
      <w:r w:rsidR="00E02C67">
        <w:rPr>
          <w:rFonts w:hint="eastAsia"/>
        </w:rPr>
        <w:t>用户希望</w:t>
      </w:r>
      <w:r>
        <w:rPr>
          <w:rFonts w:hint="eastAsia"/>
        </w:rPr>
        <w:t>框架具有容错机制为这种</w:t>
      </w:r>
      <w:r w:rsidR="00804348">
        <w:rPr>
          <w:rFonts w:hint="eastAsia"/>
        </w:rPr>
        <w:t>可能发生的</w:t>
      </w:r>
      <w:r>
        <w:rPr>
          <w:rFonts w:hint="eastAsia"/>
        </w:rPr>
        <w:t>故障提供</w:t>
      </w:r>
      <w:r w:rsidR="00804348">
        <w:rPr>
          <w:rFonts w:hint="eastAsia"/>
        </w:rPr>
        <w:t>技术解决</w:t>
      </w:r>
      <w:r>
        <w:rPr>
          <w:rFonts w:hint="eastAsia"/>
        </w:rPr>
        <w:t>，而且</w:t>
      </w:r>
      <w:r w:rsidR="00804348">
        <w:rPr>
          <w:rFonts w:hint="eastAsia"/>
        </w:rPr>
        <w:t>不牺牲</w:t>
      </w:r>
      <w:r>
        <w:rPr>
          <w:rFonts w:hint="eastAsia"/>
        </w:rPr>
        <w:t>系统的响应</w:t>
      </w:r>
      <w:r w:rsidR="00804348">
        <w:rPr>
          <w:rFonts w:hint="eastAsia"/>
        </w:rPr>
        <w:t>能力</w:t>
      </w:r>
      <w:r>
        <w:rPr>
          <w:rFonts w:hint="eastAsia"/>
        </w:rPr>
        <w:t>。</w:t>
      </w:r>
      <w:r w:rsidR="009146A9">
        <w:rPr>
          <w:rFonts w:hint="eastAsia"/>
        </w:rPr>
        <w:t>为了实现</w:t>
      </w:r>
      <w:r w:rsidR="00192262">
        <w:rPr>
          <w:rFonts w:hint="eastAsia"/>
        </w:rPr>
        <w:t>这种愿景</w:t>
      </w:r>
      <w:r w:rsidR="00425B44">
        <w:rPr>
          <w:rFonts w:hint="eastAsia"/>
        </w:rPr>
        <w:t>，</w:t>
      </w:r>
      <w:r w:rsidR="009146A9">
        <w:rPr>
          <w:rFonts w:hint="eastAsia"/>
        </w:rPr>
        <w:t>基于</w:t>
      </w:r>
      <w:r w:rsidR="00192262">
        <w:rPr>
          <w:rFonts w:hint="eastAsia"/>
        </w:rPr>
        <w:t>事件时间的流</w:t>
      </w:r>
      <w:r w:rsidR="009146A9">
        <w:rPr>
          <w:rFonts w:hint="eastAsia"/>
        </w:rPr>
        <w:t>处理</w:t>
      </w:r>
      <w:r w:rsidR="00192262">
        <w:rPr>
          <w:rFonts w:hint="eastAsia"/>
        </w:rPr>
        <w:t>系统</w:t>
      </w:r>
      <w:r w:rsidR="009146A9">
        <w:rPr>
          <w:rFonts w:hint="eastAsia"/>
        </w:rPr>
        <w:t>需要</w:t>
      </w:r>
      <w:r w:rsidR="00085E0A">
        <w:rPr>
          <w:rFonts w:hint="eastAsia"/>
        </w:rPr>
        <w:t>解决两个原则问题：</w:t>
      </w:r>
      <w:r w:rsidR="006D69F0">
        <w:rPr>
          <w:rFonts w:hint="eastAsia"/>
        </w:rPr>
        <w:t>其一是可以清楚标记正确和重新排序的结果，另外时</w:t>
      </w:r>
      <w:r w:rsidR="003D3DE0">
        <w:rPr>
          <w:rFonts w:hint="eastAsia"/>
        </w:rPr>
        <w:t>可以产生</w:t>
      </w:r>
      <w:r w:rsidR="006D69F0">
        <w:rPr>
          <w:rFonts w:hint="eastAsia"/>
        </w:rPr>
        <w:t>中间预期结果</w:t>
      </w:r>
      <w:r w:rsidR="003D3DE0">
        <w:rPr>
          <w:rFonts w:hint="eastAsia"/>
        </w:rPr>
        <w:t>。</w:t>
      </w:r>
      <w:r w:rsidR="00F9102A">
        <w:rPr>
          <w:rFonts w:hint="eastAsia"/>
        </w:rPr>
        <w:t>这两个原则</w:t>
      </w:r>
      <w:r w:rsidR="006D69F0">
        <w:rPr>
          <w:rFonts w:hint="eastAsia"/>
        </w:rPr>
        <w:t>构成</w:t>
      </w:r>
      <w:r w:rsidR="007B635D">
        <w:rPr>
          <w:rFonts w:hint="eastAsia"/>
        </w:rPr>
        <w:t>了</w:t>
      </w:r>
      <w:r w:rsidR="006D69F0">
        <w:rPr>
          <w:rFonts w:hint="eastAsia"/>
        </w:rPr>
        <w:t>事件时间处理的基础。</w:t>
      </w:r>
      <w:r>
        <w:rPr>
          <w:rFonts w:hint="eastAsia"/>
        </w:rPr>
        <w:t>在</w:t>
      </w:r>
      <w:r>
        <w:rPr>
          <w:rFonts w:hint="eastAsia"/>
        </w:rPr>
        <w:t>Spark</w:t>
      </w:r>
      <w:r>
        <w:rPr>
          <w:rFonts w:hint="eastAsia"/>
        </w:rPr>
        <w:t>中，此功能仅由结构化流提供，离散流缺乏对事件时间处理的内置支持。</w:t>
      </w:r>
    </w:p>
    <w:p w14:paraId="390C2A58" w14:textId="23DCB6D0" w:rsidR="004D23EF" w:rsidRDefault="00A05CB4" w:rsidP="004D23EF">
      <w:pPr>
        <w:pStyle w:val="Heading2"/>
      </w:pPr>
      <w:r>
        <w:rPr>
          <w:rFonts w:hint="eastAsia"/>
        </w:rPr>
        <w:t>离散化</w:t>
      </w:r>
      <w:r w:rsidR="008753C6">
        <w:rPr>
          <w:rFonts w:hint="eastAsia"/>
        </w:rPr>
        <w:t>流</w:t>
      </w:r>
    </w:p>
    <w:p w14:paraId="32F56A0E" w14:textId="7D6ECEF7" w:rsidR="001A235C" w:rsidRDefault="002F5126" w:rsidP="006D0495">
      <w:pPr>
        <w:ind w:firstLine="420"/>
      </w:pPr>
      <w:r w:rsidRPr="002F5126">
        <w:rPr>
          <w:rFonts w:hint="eastAsia"/>
        </w:rPr>
        <w:t>Spark Streaming</w:t>
      </w:r>
      <w:r w:rsidR="00B62A84">
        <w:t>是</w:t>
      </w:r>
      <w:r w:rsidR="00835D44" w:rsidRPr="002B6FDC">
        <w:t>Spark</w:t>
      </w:r>
      <w:r w:rsidR="00B62A84">
        <w:rPr>
          <w:rFonts w:hint="eastAsia"/>
        </w:rPr>
        <w:t>核心</w:t>
      </w:r>
      <w:r w:rsidR="00046503">
        <w:t>的扩展</w:t>
      </w:r>
      <w:r w:rsidR="0033435F">
        <w:rPr>
          <w:rFonts w:hint="eastAsia"/>
        </w:rPr>
        <w:t>组件之一</w:t>
      </w:r>
      <w:r w:rsidR="00046503">
        <w:t>，可扩展</w:t>
      </w:r>
      <w:r w:rsidR="00046503">
        <w:rPr>
          <w:rFonts w:hint="eastAsia"/>
        </w:rPr>
        <w:t>地</w:t>
      </w:r>
      <w:r w:rsidR="00FB39DB">
        <w:t>实现实时数据流的高吞吐量、</w:t>
      </w:r>
      <w:r w:rsidR="001D551B">
        <w:t>容错</w:t>
      </w:r>
      <w:r w:rsidR="00835D44" w:rsidRPr="002B6FDC">
        <w:t>处理</w:t>
      </w:r>
      <w:r w:rsidR="00CE67F7">
        <w:t>。</w:t>
      </w:r>
      <w:r w:rsidR="00835D44" w:rsidRPr="002B6FDC">
        <w:t>数据可以从诸如</w:t>
      </w:r>
      <w:r w:rsidR="00835D44" w:rsidRPr="002B6FDC">
        <w:t>Kafka</w:t>
      </w:r>
      <w:r w:rsidR="00CE67F7">
        <w:rPr>
          <w:rFonts w:hint="eastAsia"/>
        </w:rPr>
        <w:t>、</w:t>
      </w:r>
      <w:r w:rsidR="00835D44" w:rsidRPr="002B6FDC">
        <w:t>Flume</w:t>
      </w:r>
      <w:r w:rsidR="00CE67F7">
        <w:rPr>
          <w:rFonts w:hint="eastAsia"/>
        </w:rPr>
        <w:t>、</w:t>
      </w:r>
      <w:r w:rsidR="00835D44" w:rsidRPr="002B6FDC">
        <w:t>Kinesis</w:t>
      </w:r>
      <w:r w:rsidR="00835D44" w:rsidRPr="002B6FDC">
        <w:t>或</w:t>
      </w:r>
      <w:r w:rsidR="00835D44" w:rsidRPr="002B6FDC">
        <w:t>TCP</w:t>
      </w:r>
      <w:r w:rsidR="00835D44" w:rsidRPr="002B6FDC">
        <w:t>套接字的许多来源中获取，并且可以使用由高级功能表达的复杂算法进行处理</w:t>
      </w:r>
      <w:r w:rsidR="00CE67F7">
        <w:t>。</w:t>
      </w:r>
      <w:r w:rsidR="00835D44" w:rsidRPr="002B6FDC">
        <w:t>处理后的数据可以推送到文件系统</w:t>
      </w:r>
      <w:r w:rsidR="00CE67F7">
        <w:rPr>
          <w:rFonts w:hint="eastAsia"/>
        </w:rPr>
        <w:t>、</w:t>
      </w:r>
      <w:r w:rsidR="00835D44" w:rsidRPr="002B6FDC">
        <w:t>数据库和实时仪表板，</w:t>
      </w:r>
      <w:r w:rsidR="00CE67F7">
        <w:rPr>
          <w:rFonts w:hint="eastAsia"/>
        </w:rPr>
        <w:t>也</w:t>
      </w:r>
      <w:r w:rsidR="00835D44" w:rsidRPr="002B6FDC">
        <w:t>可以将</w:t>
      </w:r>
      <w:r w:rsidR="00835D44" w:rsidRPr="002B6FDC">
        <w:t>Spark</w:t>
      </w:r>
      <w:r w:rsidR="00835D44" w:rsidRPr="002B6FDC">
        <w:t>的</w:t>
      </w:r>
      <w:hyperlink r:id="rId12" w:history="1">
        <w:r w:rsidR="00835D44" w:rsidRPr="002B6FDC">
          <w:t>机器学习</w:t>
        </w:r>
      </w:hyperlink>
      <w:r w:rsidR="00835D44" w:rsidRPr="002B6FDC">
        <w:t>和图处理算法应用于数据流。</w:t>
      </w:r>
    </w:p>
    <w:p w14:paraId="3D361196" w14:textId="577FC647" w:rsidR="006D0495" w:rsidRDefault="009553AD" w:rsidP="006D0495">
      <w:pPr>
        <w:ind w:firstLine="420"/>
      </w:pPr>
      <w:r w:rsidRPr="002F5126">
        <w:rPr>
          <w:rFonts w:hint="eastAsia"/>
        </w:rPr>
        <w:t>Spark Streaming</w:t>
      </w:r>
      <w:r w:rsidR="001E50C5">
        <w:rPr>
          <w:rFonts w:hint="eastAsia"/>
        </w:rPr>
        <w:t>总体架构通常由以下组件构成</w:t>
      </w:r>
      <w:r w:rsidR="009F4EA1">
        <w:rPr>
          <w:rFonts w:hint="eastAsia"/>
        </w:rPr>
        <w:t>（</w:t>
      </w:r>
      <w:r w:rsidR="009F4EA1">
        <w:fldChar w:fldCharType="begin"/>
      </w:r>
      <w:r w:rsidR="009F4EA1">
        <w:instrText xml:space="preserve"> </w:instrText>
      </w:r>
      <w:r w:rsidR="009F4EA1">
        <w:rPr>
          <w:rFonts w:hint="eastAsia"/>
        </w:rPr>
        <w:instrText>REF _Ref35933917 \h</w:instrText>
      </w:r>
      <w:r w:rsidR="009F4EA1">
        <w:instrText xml:space="preserve"> </w:instrText>
      </w:r>
      <w:r w:rsidR="009F4EA1">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5</w:t>
      </w:r>
      <w:r w:rsidR="009F4EA1">
        <w:fldChar w:fldCharType="end"/>
      </w:r>
      <w:r w:rsidR="009F4EA1">
        <w:rPr>
          <w:rFonts w:hint="eastAsia"/>
        </w:rPr>
        <w:t>）</w:t>
      </w:r>
      <w:r w:rsidR="001E50C5">
        <w:rPr>
          <w:rFonts w:hint="eastAsia"/>
        </w:rPr>
        <w:t>。首先是要处理的数据必须来自某个外部动态数据源</w:t>
      </w:r>
      <w:r w:rsidR="006D0495">
        <w:rPr>
          <w:rFonts w:hint="eastAsia"/>
        </w:rPr>
        <w:t>，例如传感器、移动应用程序、</w:t>
      </w:r>
      <w:r w:rsidR="006D0495">
        <w:rPr>
          <w:rFonts w:hint="eastAsia"/>
        </w:rPr>
        <w:t>Web</w:t>
      </w:r>
      <w:r w:rsidR="006D0495">
        <w:rPr>
          <w:rFonts w:hint="eastAsia"/>
        </w:rPr>
        <w:t>客户端、服务器日志等等</w:t>
      </w:r>
      <w:r w:rsidR="001A235C">
        <w:rPr>
          <w:rFonts w:hint="eastAsia"/>
        </w:rPr>
        <w:t>，</w:t>
      </w:r>
      <w:r w:rsidR="006D0495">
        <w:rPr>
          <w:rFonts w:hint="eastAsia"/>
        </w:rPr>
        <w:t>这个数据通过消息</w:t>
      </w:r>
      <w:r w:rsidR="001E50C5">
        <w:rPr>
          <w:rFonts w:hint="eastAsia"/>
        </w:rPr>
        <w:t>机制</w:t>
      </w:r>
      <w:r w:rsidR="006D0495">
        <w:rPr>
          <w:rFonts w:hint="eastAsia"/>
        </w:rPr>
        <w:t>传送</w:t>
      </w:r>
      <w:r w:rsidR="001A235C">
        <w:rPr>
          <w:rFonts w:hint="eastAsia"/>
        </w:rPr>
        <w:t>给数据采集</w:t>
      </w:r>
      <w:r w:rsidR="006D0495">
        <w:rPr>
          <w:rFonts w:hint="eastAsia"/>
        </w:rPr>
        <w:t>系统，如</w:t>
      </w:r>
      <w:r w:rsidR="006D0495">
        <w:t>Kafka</w:t>
      </w:r>
      <w:r w:rsidR="006D0495">
        <w:rPr>
          <w:rFonts w:hint="eastAsia"/>
        </w:rPr>
        <w:t>、</w:t>
      </w:r>
      <w:r w:rsidR="006D0495">
        <w:t>Flume</w:t>
      </w:r>
      <w:r w:rsidR="006D0495">
        <w:rPr>
          <w:rFonts w:hint="eastAsia"/>
        </w:rPr>
        <w:t>等，递送或沉积在文件系统中。</w:t>
      </w:r>
    </w:p>
    <w:p w14:paraId="5E4D7CD6" w14:textId="56CD58C4" w:rsidR="006D0495" w:rsidRDefault="00C65D43" w:rsidP="00C65D43">
      <w:pPr>
        <w:ind w:firstLine="420"/>
        <w:jc w:val="center"/>
      </w:pPr>
      <w:r w:rsidRPr="00C65D43">
        <w:rPr>
          <w:noProof/>
        </w:rPr>
        <w:lastRenderedPageBreak/>
        <w:drawing>
          <wp:inline distT="0" distB="0" distL="0" distR="0" wp14:anchorId="1ED339F6" wp14:editId="273F4686">
            <wp:extent cx="3786626" cy="1239566"/>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BEBA8EAE-BF5A-486C-A8C5-ECC9F3942E4B}">
                          <a14:imgProps xmlns:a14="http://schemas.microsoft.com/office/drawing/2010/main">
                            <a14:imgLayer r:embed="rId14">
                              <a14:imgEffect>
                                <a14:colorTemperature colorTemp="4485"/>
                              </a14:imgEffect>
                              <a14:imgEffect>
                                <a14:saturation sat="0"/>
                              </a14:imgEffect>
                            </a14:imgLayer>
                          </a14:imgProps>
                        </a:ext>
                      </a:extLst>
                    </a:blip>
                    <a:stretch>
                      <a:fillRect/>
                    </a:stretch>
                  </pic:blipFill>
                  <pic:spPr>
                    <a:xfrm>
                      <a:off x="0" y="0"/>
                      <a:ext cx="3806715" cy="1246142"/>
                    </a:xfrm>
                    <a:prstGeom prst="rect">
                      <a:avLst/>
                    </a:prstGeom>
                  </pic:spPr>
                </pic:pic>
              </a:graphicData>
            </a:graphic>
          </wp:inline>
        </w:drawing>
      </w:r>
    </w:p>
    <w:p w14:paraId="5DBAF34F" w14:textId="69431CFC" w:rsidR="006D0495" w:rsidRDefault="006D0495" w:rsidP="007301FC">
      <w:pPr>
        <w:pStyle w:val="Caption"/>
      </w:pPr>
      <w:bookmarkStart w:id="3" w:name="_Ref35933917"/>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5</w:t>
      </w:r>
      <w:r w:rsidR="005C3025">
        <w:fldChar w:fldCharType="end"/>
      </w:r>
      <w:bookmarkEnd w:id="3"/>
      <w:r>
        <w:t xml:space="preserve"> Spark</w:t>
      </w:r>
      <w:r>
        <w:t>数据流</w:t>
      </w:r>
      <w:r w:rsidR="001E50C5">
        <w:rPr>
          <w:rFonts w:hint="eastAsia"/>
        </w:rPr>
        <w:t>总体框架</w:t>
      </w:r>
    </w:p>
    <w:p w14:paraId="116E3070" w14:textId="57384E0C" w:rsidR="00CE67F7" w:rsidRDefault="001A235C" w:rsidP="00660901">
      <w:pPr>
        <w:ind w:firstLine="420"/>
      </w:pPr>
      <w:r>
        <w:rPr>
          <w:rFonts w:hint="eastAsia"/>
        </w:rPr>
        <w:t>然后是流处理过程，</w:t>
      </w:r>
      <w:r w:rsidR="006D0495">
        <w:rPr>
          <w:rFonts w:hint="eastAsia"/>
        </w:rPr>
        <w:t>获得的数据由</w:t>
      </w:r>
      <w:r w:rsidR="006D0495">
        <w:rPr>
          <w:rFonts w:hint="eastAsia"/>
        </w:rPr>
        <w:t>Spark</w:t>
      </w:r>
      <w:r w:rsidR="006D0495">
        <w:t xml:space="preserve"> </w:t>
      </w:r>
      <w:r w:rsidR="006D0495">
        <w:rPr>
          <w:rFonts w:hint="eastAsia"/>
        </w:rPr>
        <w:t>Streaming</w:t>
      </w:r>
      <w:r w:rsidR="006D0495">
        <w:rPr>
          <w:rFonts w:hint="eastAsia"/>
        </w:rPr>
        <w:t>系统进行</w:t>
      </w:r>
      <w:r>
        <w:rPr>
          <w:rFonts w:hint="eastAsia"/>
        </w:rPr>
        <w:t>处理，接下来是基于</w:t>
      </w:r>
      <w:r>
        <w:rPr>
          <w:rFonts w:hint="eastAsia"/>
        </w:rPr>
        <w:t>NoSql</w:t>
      </w:r>
      <w:r>
        <w:rPr>
          <w:rFonts w:hint="eastAsia"/>
        </w:rPr>
        <w:t>的数据存储，</w:t>
      </w:r>
      <w:r w:rsidR="006D0495">
        <w:rPr>
          <w:rFonts w:hint="eastAsia"/>
        </w:rPr>
        <w:t>如</w:t>
      </w:r>
      <w:r w:rsidR="006D0495">
        <w:rPr>
          <w:rFonts w:hint="eastAsia"/>
        </w:rPr>
        <w:t>HBase</w:t>
      </w:r>
      <w:r w:rsidR="006D0495">
        <w:rPr>
          <w:rFonts w:hint="eastAsia"/>
        </w:rPr>
        <w:t>等</w:t>
      </w:r>
      <w:r>
        <w:rPr>
          <w:rFonts w:hint="eastAsia"/>
        </w:rPr>
        <w:t>用于存储处理的数据，</w:t>
      </w:r>
      <w:r w:rsidR="006D0495">
        <w:rPr>
          <w:rFonts w:hint="eastAsia"/>
        </w:rPr>
        <w:t>该系统必须能够实现低延迟地、快速地</w:t>
      </w:r>
      <w:r>
        <w:rPr>
          <w:rFonts w:hint="eastAsia"/>
        </w:rPr>
        <w:t>读写操作，最后是通过</w:t>
      </w:r>
      <w:r w:rsidR="006D0495">
        <w:rPr>
          <w:rFonts w:hint="eastAsia"/>
        </w:rPr>
        <w:t>终端应用程序</w:t>
      </w:r>
      <w:r>
        <w:rPr>
          <w:rFonts w:hint="eastAsia"/>
        </w:rPr>
        <w:t>显示</w:t>
      </w:r>
      <w:r w:rsidR="00660901">
        <w:rPr>
          <w:rFonts w:hint="eastAsia"/>
        </w:rPr>
        <w:t>或分析，终端应用程序可以包括</w:t>
      </w:r>
      <w:r w:rsidR="006D0495">
        <w:rPr>
          <w:rFonts w:hint="eastAsia"/>
        </w:rPr>
        <w:t>仪表板、商业智能工具和其他</w:t>
      </w:r>
      <w:r w:rsidR="00660901">
        <w:rPr>
          <w:rFonts w:hint="eastAsia"/>
        </w:rPr>
        <w:t>使用已处理的流数据进行分析的</w:t>
      </w:r>
      <w:r w:rsidR="006D0495">
        <w:rPr>
          <w:rFonts w:hint="eastAsia"/>
        </w:rPr>
        <w:t>应用程序，输出的数据也可以存储在数据库中，以便稍后进一步处理。</w:t>
      </w:r>
    </w:p>
    <w:p w14:paraId="67558362" w14:textId="2BB4D11B" w:rsidR="00835D44" w:rsidRPr="009C6BEA" w:rsidRDefault="00451B80" w:rsidP="009C6BEA">
      <w:pPr>
        <w:ind w:firstLine="420"/>
      </w:pPr>
      <w:r w:rsidRPr="002F5126">
        <w:rPr>
          <w:rFonts w:hint="eastAsia"/>
        </w:rPr>
        <w:t>Spark Streaming</w:t>
      </w:r>
      <w:r w:rsidR="00835D44" w:rsidRPr="009C6BEA">
        <w:t>的</w:t>
      </w:r>
      <w:r w:rsidR="004C2263">
        <w:rPr>
          <w:rFonts w:hint="eastAsia"/>
        </w:rPr>
        <w:t>内部</w:t>
      </w:r>
      <w:r w:rsidR="00835D44" w:rsidRPr="009C6BEA">
        <w:t>工作原理如下</w:t>
      </w:r>
      <w:r w:rsidR="009E1D0F">
        <w:rPr>
          <w:rFonts w:hint="eastAsia"/>
        </w:rPr>
        <w:t>（</w:t>
      </w:r>
      <w:r w:rsidR="004C2263">
        <w:fldChar w:fldCharType="begin"/>
      </w:r>
      <w:r w:rsidR="004C2263">
        <w:instrText xml:space="preserve"> REF _Ref35761036 \h </w:instrText>
      </w:r>
      <w:r w:rsidR="004C2263">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6</w:t>
      </w:r>
      <w:r w:rsidR="004C2263">
        <w:fldChar w:fldCharType="end"/>
      </w:r>
      <w:r w:rsidR="009E1D0F">
        <w:rPr>
          <w:rFonts w:hint="eastAsia"/>
        </w:rPr>
        <w:t>）</w:t>
      </w:r>
      <w:r w:rsidR="00CE67F7">
        <w:t>。</w:t>
      </w:r>
      <w:r w:rsidR="002E26A6">
        <w:t>Spark</w:t>
      </w:r>
      <w:r w:rsidR="002E26A6">
        <w:t>数据流</w:t>
      </w:r>
      <w:r w:rsidR="00835D44" w:rsidRPr="009C6BEA">
        <w:t>接收实时输入数据流并将数据分成批，然后由</w:t>
      </w:r>
      <w:r w:rsidR="00835D44" w:rsidRPr="009C6BEA">
        <w:t>Spark</w:t>
      </w:r>
      <w:r w:rsidR="00835D44" w:rsidRPr="009C6BEA">
        <w:t>引擎进行处理，以批量生成最终的结果流。</w:t>
      </w:r>
    </w:p>
    <w:p w14:paraId="569E2563" w14:textId="1A42BFDC" w:rsidR="00835D44" w:rsidRDefault="00835D44" w:rsidP="000F77C1">
      <w:pPr>
        <w:ind w:firstLine="420"/>
        <w:jc w:val="center"/>
      </w:pPr>
      <w:r w:rsidRPr="009C6BEA">
        <w:rPr>
          <w:noProof/>
        </w:rPr>
        <w:drawing>
          <wp:inline distT="0" distB="0" distL="0" distR="0" wp14:anchorId="4DB92280" wp14:editId="0DC4B296">
            <wp:extent cx="4764506" cy="1062715"/>
            <wp:effectExtent l="0" t="0" r="0" b="0"/>
            <wp:docPr id="10" name="Picture 10" descr="火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火流"/>
                    <pic:cNvPicPr>
                      <a:picLocks noChangeAspect="1" noChangeArrowheads="1"/>
                    </pic:cNvPicPr>
                  </pic:nvPicPr>
                  <pic:blipFill>
                    <a:blip r:embed="rId15">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05623" cy="1071886"/>
                    </a:xfrm>
                    <a:prstGeom prst="rect">
                      <a:avLst/>
                    </a:prstGeom>
                    <a:noFill/>
                    <a:ln>
                      <a:noFill/>
                    </a:ln>
                  </pic:spPr>
                </pic:pic>
              </a:graphicData>
            </a:graphic>
          </wp:inline>
        </w:drawing>
      </w:r>
    </w:p>
    <w:p w14:paraId="0DC722EE" w14:textId="60B9D262" w:rsidR="00CE67F7" w:rsidRPr="009C6BEA" w:rsidRDefault="00777910" w:rsidP="007301FC">
      <w:pPr>
        <w:pStyle w:val="Caption"/>
      </w:pPr>
      <w:bookmarkStart w:id="4" w:name="_Ref35761036"/>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6</w:t>
      </w:r>
      <w:r w:rsidR="005C3025">
        <w:fldChar w:fldCharType="end"/>
      </w:r>
      <w:bookmarkEnd w:id="4"/>
      <w:r w:rsidR="004C2263">
        <w:rPr>
          <w:rFonts w:hint="eastAsia"/>
        </w:rPr>
        <w:t xml:space="preserve"> Spark Streaming</w:t>
      </w:r>
      <w:r w:rsidR="00CE67F7">
        <w:rPr>
          <w:rFonts w:hint="eastAsia"/>
        </w:rPr>
        <w:t>工作原理</w:t>
      </w:r>
    </w:p>
    <w:p w14:paraId="0C0D1831" w14:textId="7B6252C9" w:rsidR="00835D44" w:rsidRDefault="00CD5372" w:rsidP="002B6FDC">
      <w:pPr>
        <w:ind w:firstLine="420"/>
      </w:pPr>
      <w:r w:rsidRPr="002F5126">
        <w:rPr>
          <w:rFonts w:hint="eastAsia"/>
        </w:rPr>
        <w:t>Spark Streaming</w:t>
      </w:r>
      <w:r w:rsidR="00835D44" w:rsidRPr="002B6FDC">
        <w:t>提供称为离散</w:t>
      </w:r>
      <w:r w:rsidR="00B956C3">
        <w:rPr>
          <w:rFonts w:hint="eastAsia"/>
        </w:rPr>
        <w:t>化数据</w:t>
      </w:r>
      <w:r w:rsidR="00835D44" w:rsidRPr="002B6FDC">
        <w:t>流</w:t>
      </w:r>
      <w:r w:rsidR="00B956C3">
        <w:rPr>
          <w:rFonts w:hint="eastAsia"/>
        </w:rPr>
        <w:t>（</w:t>
      </w:r>
      <w:r w:rsidR="00B956C3" w:rsidRPr="00ED4802">
        <w:t>Discretized Stream</w:t>
      </w:r>
      <w:r w:rsidR="00B956C3">
        <w:rPr>
          <w:rFonts w:hint="eastAsia"/>
        </w:rPr>
        <w:t>，</w:t>
      </w:r>
      <w:r w:rsidR="00B956C3" w:rsidRPr="002B6FDC">
        <w:t>DStream</w:t>
      </w:r>
      <w:r w:rsidR="00B956C3">
        <w:rPr>
          <w:rFonts w:hint="eastAsia"/>
        </w:rPr>
        <w:t>）</w:t>
      </w:r>
      <w:r w:rsidR="00B956C3" w:rsidRPr="002B6FDC">
        <w:t>的高级抽象</w:t>
      </w:r>
      <w:r w:rsidR="00B956C3">
        <w:rPr>
          <w:rFonts w:hint="eastAsia"/>
        </w:rPr>
        <w:t>，可以简称离散流</w:t>
      </w:r>
      <w:r w:rsidR="00835D44" w:rsidRPr="002B6FDC">
        <w:t>，它代表连续</w:t>
      </w:r>
      <w:r w:rsidR="009251B5">
        <w:rPr>
          <w:rFonts w:hint="eastAsia"/>
        </w:rPr>
        <w:t>产生</w:t>
      </w:r>
      <w:r w:rsidR="00835D44" w:rsidRPr="002B6FDC">
        <w:t>的数据流。可以从诸如</w:t>
      </w:r>
      <w:r w:rsidR="00835D44" w:rsidRPr="002B6FDC">
        <w:t>Kafka</w:t>
      </w:r>
      <w:r w:rsidR="000F77C1">
        <w:t>、</w:t>
      </w:r>
      <w:r w:rsidR="00835D44" w:rsidRPr="002B6FDC">
        <w:t>Flume</w:t>
      </w:r>
      <w:r w:rsidR="00835D44" w:rsidRPr="002B6FDC">
        <w:t>和</w:t>
      </w:r>
      <w:r w:rsidR="00835D44" w:rsidRPr="002B6FDC">
        <w:t>Kinesis</w:t>
      </w:r>
      <w:r w:rsidR="00835D44" w:rsidRPr="002B6FDC">
        <w:t>等来源的输入数据流中创建</w:t>
      </w:r>
      <w:r w:rsidR="009251B5">
        <w:rPr>
          <w:rFonts w:hint="eastAsia"/>
        </w:rPr>
        <w:t>离散流</w:t>
      </w:r>
      <w:r w:rsidR="00835D44" w:rsidRPr="002B6FDC">
        <w:t>，或者通过对其他</w:t>
      </w:r>
      <w:r w:rsidR="009251B5">
        <w:rPr>
          <w:rFonts w:hint="eastAsia"/>
        </w:rPr>
        <w:t>离散流</w:t>
      </w:r>
      <w:r w:rsidR="00835D44" w:rsidRPr="002B6FDC">
        <w:t>应用高级操作来创建。在内部，</w:t>
      </w:r>
      <w:r w:rsidR="0060031D">
        <w:rPr>
          <w:rFonts w:hint="eastAsia"/>
        </w:rPr>
        <w:t>离散流可以</w:t>
      </w:r>
      <w:r w:rsidR="00835D44" w:rsidRPr="002B6FDC">
        <w:t>表示为</w:t>
      </w:r>
      <w:r w:rsidR="0060031D">
        <w:rPr>
          <w:rFonts w:hint="eastAsia"/>
        </w:rPr>
        <w:t>一个批次接着一个批次以</w:t>
      </w:r>
      <w:r w:rsidR="007C000F" w:rsidRPr="002B6FDC">
        <w:t>RDD</w:t>
      </w:r>
      <w:r w:rsidR="007C000F">
        <w:rPr>
          <w:rFonts w:hint="eastAsia"/>
        </w:rPr>
        <w:t>为</w:t>
      </w:r>
      <w:r w:rsidR="0060031D">
        <w:rPr>
          <w:rFonts w:hint="eastAsia"/>
        </w:rPr>
        <w:t>底层结构的数据流</w:t>
      </w:r>
      <w:r w:rsidR="00835D44" w:rsidRPr="002B6FDC">
        <w:t>。</w:t>
      </w:r>
    </w:p>
    <w:p w14:paraId="429813CC" w14:textId="311000E2" w:rsidR="00DA4E4E" w:rsidRDefault="00DA4E4E" w:rsidP="00DA4E4E">
      <w:pPr>
        <w:ind w:firstLine="420"/>
      </w:pPr>
      <w:r>
        <w:rPr>
          <w:rFonts w:hint="eastAsia"/>
        </w:rPr>
        <w:t>数据流</w:t>
      </w:r>
      <w:r w:rsidR="007C000F">
        <w:rPr>
          <w:rFonts w:hint="eastAsia"/>
        </w:rPr>
        <w:t>本身是连续的，但是为了处理数据流</w:t>
      </w:r>
      <w:r>
        <w:rPr>
          <w:rFonts w:hint="eastAsia"/>
        </w:rPr>
        <w:t>需要批量化。</w:t>
      </w:r>
      <w:r>
        <w:t>Spark</w:t>
      </w:r>
      <w:r>
        <w:rPr>
          <w:rFonts w:hint="eastAsia"/>
        </w:rPr>
        <w:t xml:space="preserve"> S</w:t>
      </w:r>
      <w:r>
        <w:t>treaming</w:t>
      </w:r>
      <w:r>
        <w:rPr>
          <w:rFonts w:hint="eastAsia"/>
        </w:rPr>
        <w:t>将数据流分割成</w:t>
      </w:r>
      <w:r>
        <w:rPr>
          <w:rFonts w:hint="eastAsia"/>
        </w:rPr>
        <w:t>x</w:t>
      </w:r>
      <w:r>
        <w:rPr>
          <w:rFonts w:hint="eastAsia"/>
        </w:rPr>
        <w:t>毫秒的批次，这些批次总称离散流。</w:t>
      </w:r>
      <w:r w:rsidR="00074C63">
        <w:rPr>
          <w:rFonts w:hint="eastAsia"/>
        </w:rPr>
        <w:t>离散流</w:t>
      </w:r>
      <w:r>
        <w:rPr>
          <w:rFonts w:hint="eastAsia"/>
        </w:rPr>
        <w:t>是这种批次的一组序列，其中序列中的每个小批量表示为</w:t>
      </w:r>
      <w:r>
        <w:rPr>
          <w:rFonts w:hint="eastAsia"/>
        </w:rPr>
        <w:t>RDD</w:t>
      </w:r>
      <w:r>
        <w:rPr>
          <w:rFonts w:hint="eastAsia"/>
        </w:rPr>
        <w:t>，数据流被分解成时间间隔相同的</w:t>
      </w:r>
      <w:r>
        <w:rPr>
          <w:rFonts w:hint="eastAsia"/>
        </w:rPr>
        <w:t>RDD</w:t>
      </w:r>
      <w:r>
        <w:rPr>
          <w:rFonts w:hint="eastAsia"/>
        </w:rPr>
        <w:t>段。按照</w:t>
      </w:r>
      <w:r>
        <w:rPr>
          <w:rFonts w:hint="eastAsia"/>
        </w:rPr>
        <w:t>Spark</w:t>
      </w:r>
      <w:r>
        <w:rPr>
          <w:rFonts w:hint="eastAsia"/>
        </w:rPr>
        <w:t>批处理的间隔，在</w:t>
      </w:r>
      <w:r w:rsidR="00074C63">
        <w:rPr>
          <w:rFonts w:hint="eastAsia"/>
        </w:rPr>
        <w:t>离散流</w:t>
      </w:r>
      <w:r>
        <w:rPr>
          <w:rFonts w:hint="eastAsia"/>
        </w:rPr>
        <w:t>中的每个</w:t>
      </w:r>
      <w:r>
        <w:rPr>
          <w:rFonts w:hint="eastAsia"/>
        </w:rPr>
        <w:t>RDD</w:t>
      </w:r>
      <w:r>
        <w:rPr>
          <w:rFonts w:hint="eastAsia"/>
        </w:rPr>
        <w:t>包含了由</w:t>
      </w:r>
      <w:r>
        <w:rPr>
          <w:rFonts w:hint="eastAsia"/>
        </w:rPr>
        <w:t>Spark</w:t>
      </w:r>
      <w:r>
        <w:t xml:space="preserve"> </w:t>
      </w:r>
      <w:r>
        <w:rPr>
          <w:rFonts w:hint="eastAsia"/>
        </w:rPr>
        <w:t>S</w:t>
      </w:r>
      <w:r>
        <w:t>treaming</w:t>
      </w:r>
      <w:r>
        <w:rPr>
          <w:rFonts w:hint="eastAsia"/>
        </w:rPr>
        <w:t>应用程序接收的记录。</w:t>
      </w:r>
    </w:p>
    <w:p w14:paraId="6D284AD2" w14:textId="389FD032" w:rsidR="00DA4E4E" w:rsidRDefault="00DA4E4E" w:rsidP="00751434">
      <w:pPr>
        <w:ind w:firstLine="420"/>
      </w:pPr>
      <w:r>
        <w:rPr>
          <w:rFonts w:hint="eastAsia"/>
        </w:rPr>
        <w:t>有两种类型的</w:t>
      </w:r>
      <w:r w:rsidR="008C7149">
        <w:rPr>
          <w:rFonts w:hint="eastAsia"/>
        </w:rPr>
        <w:t>离散流</w:t>
      </w:r>
      <w:r>
        <w:rPr>
          <w:rFonts w:hint="eastAsia"/>
        </w:rPr>
        <w:t>操作：转换和输出。在</w:t>
      </w:r>
      <w:r>
        <w:t>Spark</w:t>
      </w:r>
      <w:r>
        <w:rPr>
          <w:rFonts w:hint="eastAsia"/>
        </w:rPr>
        <w:t>应用程序中，在</w:t>
      </w:r>
      <w:r w:rsidR="00475706">
        <w:rPr>
          <w:rFonts w:hint="eastAsia"/>
        </w:rPr>
        <w:t>离散流</w:t>
      </w:r>
      <w:r>
        <w:rPr>
          <w:rFonts w:hint="eastAsia"/>
        </w:rPr>
        <w:t>上应用转换操作，例如</w:t>
      </w:r>
      <w:r>
        <w:rPr>
          <w:rFonts w:hint="eastAsia"/>
        </w:rPr>
        <w:t>m</w:t>
      </w:r>
      <w:r>
        <w:t>ap</w:t>
      </w:r>
      <w:r w:rsidR="00475706">
        <w:rPr>
          <w:rFonts w:hint="eastAsia"/>
        </w:rPr>
        <w:t>()</w:t>
      </w:r>
      <w:r>
        <w:rPr>
          <w:rFonts w:hint="eastAsia"/>
        </w:rPr>
        <w:t>、</w:t>
      </w:r>
      <w:r>
        <w:rPr>
          <w:rFonts w:hint="eastAsia"/>
        </w:rPr>
        <w:t>reduce</w:t>
      </w:r>
      <w:r w:rsidR="00475706">
        <w:rPr>
          <w:rFonts w:hint="eastAsia"/>
        </w:rPr>
        <w:t>()</w:t>
      </w:r>
      <w:r>
        <w:rPr>
          <w:rFonts w:hint="eastAsia"/>
        </w:rPr>
        <w:t>和</w:t>
      </w:r>
      <w:r>
        <w:rPr>
          <w:rFonts w:hint="eastAsia"/>
        </w:rPr>
        <w:t>join</w:t>
      </w:r>
      <w:r w:rsidR="00475706">
        <w:rPr>
          <w:rFonts w:hint="eastAsia"/>
        </w:rPr>
        <w:t>()</w:t>
      </w:r>
      <w:r>
        <w:rPr>
          <w:rFonts w:hint="eastAsia"/>
        </w:rPr>
        <w:t>等</w:t>
      </w:r>
      <w:r w:rsidR="00B12DB4">
        <w:rPr>
          <w:rFonts w:hint="eastAsia"/>
        </w:rPr>
        <w:t>，</w:t>
      </w:r>
      <w:r>
        <w:rPr>
          <w:rFonts w:hint="eastAsia"/>
        </w:rPr>
        <w:t>处理其中的每个</w:t>
      </w:r>
      <w:r>
        <w:rPr>
          <w:rFonts w:hint="eastAsia"/>
        </w:rPr>
        <w:t>RDD</w:t>
      </w:r>
      <w:r>
        <w:rPr>
          <w:rFonts w:hint="eastAsia"/>
        </w:rPr>
        <w:t>，</w:t>
      </w:r>
      <w:r w:rsidR="00475706">
        <w:rPr>
          <w:rFonts w:hint="eastAsia"/>
        </w:rPr>
        <w:t>在这个过程中</w:t>
      </w:r>
      <w:r>
        <w:rPr>
          <w:rFonts w:hint="eastAsia"/>
        </w:rPr>
        <w:t>创造新的</w:t>
      </w:r>
      <w:r>
        <w:rPr>
          <w:rFonts w:hint="eastAsia"/>
        </w:rPr>
        <w:t>RDD</w:t>
      </w:r>
      <w:r w:rsidR="007A22E3">
        <w:rPr>
          <w:rFonts w:hint="eastAsia"/>
        </w:rPr>
        <w:t>，</w:t>
      </w:r>
      <w:r>
        <w:rPr>
          <w:rFonts w:hint="eastAsia"/>
        </w:rPr>
        <w:t>施加在</w:t>
      </w:r>
      <w:r w:rsidR="00475706">
        <w:rPr>
          <w:rFonts w:hint="eastAsia"/>
        </w:rPr>
        <w:t>离散流</w:t>
      </w:r>
      <w:r>
        <w:rPr>
          <w:rFonts w:hint="eastAsia"/>
        </w:rPr>
        <w:t>上的任何转换会应用到上一级</w:t>
      </w:r>
      <w:r w:rsidR="00475706">
        <w:rPr>
          <w:rFonts w:hint="eastAsia"/>
        </w:rPr>
        <w:t>离散流</w:t>
      </w:r>
      <w:r>
        <w:rPr>
          <w:rFonts w:hint="eastAsia"/>
        </w:rPr>
        <w:t>，然后依次施加转换到每个</w:t>
      </w:r>
      <w:r>
        <w:rPr>
          <w:rFonts w:hint="eastAsia"/>
        </w:rPr>
        <w:t>RDD</w:t>
      </w:r>
      <w:r>
        <w:rPr>
          <w:rFonts w:hint="eastAsia"/>
        </w:rPr>
        <w:t>上。输出</w:t>
      </w:r>
      <w:r w:rsidR="00B12DB4">
        <w:rPr>
          <w:rFonts w:hint="eastAsia"/>
        </w:rPr>
        <w:t>是</w:t>
      </w:r>
      <w:r>
        <w:rPr>
          <w:rFonts w:hint="eastAsia"/>
        </w:rPr>
        <w:t>类似于</w:t>
      </w:r>
      <w:r>
        <w:rPr>
          <w:rFonts w:hint="eastAsia"/>
        </w:rPr>
        <w:t>RDD</w:t>
      </w:r>
      <w:r w:rsidR="00B12DB4">
        <w:rPr>
          <w:rFonts w:hint="eastAsia"/>
        </w:rPr>
        <w:t>操作</w:t>
      </w:r>
      <w:r>
        <w:rPr>
          <w:rFonts w:hint="eastAsia"/>
        </w:rPr>
        <w:t>的动作，因为它们将数据写到外部系统。在</w:t>
      </w:r>
      <w:r>
        <w:rPr>
          <w:rFonts w:hint="eastAsia"/>
        </w:rPr>
        <w:t>Spark</w:t>
      </w:r>
      <w:r>
        <w:rPr>
          <w:rFonts w:hint="eastAsia"/>
        </w:rPr>
        <w:t>数据流中，它们在每个时间步长周期性运行，批量生成输出。</w:t>
      </w:r>
    </w:p>
    <w:p w14:paraId="7A67FB8E" w14:textId="4E7EE20B" w:rsidR="00531A38" w:rsidRPr="00531A38" w:rsidRDefault="00151AB9" w:rsidP="00432FA6">
      <w:pPr>
        <w:pStyle w:val="Heading3"/>
      </w:pPr>
      <w:r>
        <w:rPr>
          <w:rFonts w:hint="eastAsia"/>
        </w:rPr>
        <w:t>一个例子</w:t>
      </w:r>
    </w:p>
    <w:p w14:paraId="7877FCA6" w14:textId="1DFB6D59" w:rsidR="00CB3CD5" w:rsidRDefault="00CB3CD5" w:rsidP="00CB3CD5">
      <w:pPr>
        <w:ind w:firstLine="420"/>
      </w:pPr>
      <w:r>
        <w:rPr>
          <w:rFonts w:hint="eastAsia"/>
        </w:rPr>
        <w:t>在详细介绍</w:t>
      </w:r>
      <w:r>
        <w:rPr>
          <w:rFonts w:hint="eastAsia"/>
        </w:rPr>
        <w:t>Spark</w:t>
      </w:r>
      <w:r w:rsidR="00751434">
        <w:rPr>
          <w:rFonts w:hint="eastAsia"/>
        </w:rPr>
        <w:t>数据流程序之前，来看一个</w:t>
      </w:r>
      <w:r>
        <w:rPr>
          <w:rFonts w:hint="eastAsia"/>
        </w:rPr>
        <w:t>简单的</w:t>
      </w:r>
      <w:r>
        <w:rPr>
          <w:rFonts w:hint="eastAsia"/>
        </w:rPr>
        <w:t>Spark</w:t>
      </w:r>
      <w:r w:rsidR="00751434">
        <w:rPr>
          <w:rFonts w:hint="eastAsia"/>
        </w:rPr>
        <w:t>数据流程序，这个程序</w:t>
      </w:r>
      <w:r>
        <w:rPr>
          <w:rFonts w:hint="eastAsia"/>
        </w:rPr>
        <w:t>通过</w:t>
      </w:r>
      <w:r w:rsidR="00751434">
        <w:rPr>
          <w:rFonts w:hint="eastAsia"/>
        </w:rPr>
        <w:t>Spark Streaming</w:t>
      </w:r>
      <w:r w:rsidR="00751434">
        <w:rPr>
          <w:rFonts w:hint="eastAsia"/>
        </w:rPr>
        <w:t>的</w:t>
      </w:r>
      <w:r w:rsidR="00751434">
        <w:rPr>
          <w:rFonts w:hint="eastAsia"/>
        </w:rPr>
        <w:t>TCP</w:t>
      </w:r>
      <w:r w:rsidR="00751434">
        <w:rPr>
          <w:rFonts w:hint="eastAsia"/>
        </w:rPr>
        <w:t>套接字接口侦听</w:t>
      </w:r>
      <w:r w:rsidR="00751434">
        <w:rPr>
          <w:rFonts w:hint="eastAsia"/>
        </w:rPr>
        <w:t>NetCat</w:t>
      </w:r>
      <w:r w:rsidR="00751434">
        <w:rPr>
          <w:rFonts w:hint="eastAsia"/>
        </w:rPr>
        <w:t>发生的数据，统计</w:t>
      </w:r>
      <w:r>
        <w:rPr>
          <w:rFonts w:hint="eastAsia"/>
        </w:rPr>
        <w:t>接收到的文本数据中的字数</w:t>
      </w:r>
      <w:r w:rsidR="00751434">
        <w:rPr>
          <w:rFonts w:hint="eastAsia"/>
        </w:rPr>
        <w:t>，这个代码的主程序为</w:t>
      </w:r>
      <w:r>
        <w:rPr>
          <w:rFonts w:hint="eastAsia"/>
        </w:rPr>
        <w:t>：</w:t>
      </w:r>
    </w:p>
    <w:p w14:paraId="16E75DF3" w14:textId="77777777" w:rsidR="000967AC" w:rsidRDefault="000967AC" w:rsidP="000967AC">
      <w:pPr>
        <w:pStyle w:val="a7"/>
      </w:pPr>
      <w:r>
        <w:t>import org.apache.spark.SparkConf</w:t>
      </w:r>
    </w:p>
    <w:p w14:paraId="450BE0D5" w14:textId="77777777" w:rsidR="000967AC" w:rsidRDefault="000967AC" w:rsidP="000967AC">
      <w:pPr>
        <w:pStyle w:val="a7"/>
      </w:pPr>
      <w:r>
        <w:t>import org.apache.spark.streaming.{Seconds, StreamingContext}</w:t>
      </w:r>
    </w:p>
    <w:p w14:paraId="73BD3600" w14:textId="77777777" w:rsidR="000967AC" w:rsidRDefault="000967AC" w:rsidP="000967AC">
      <w:pPr>
        <w:pStyle w:val="a7"/>
      </w:pPr>
    </w:p>
    <w:p w14:paraId="3CCD8A0C" w14:textId="77777777" w:rsidR="000967AC" w:rsidRDefault="000967AC" w:rsidP="000967AC">
      <w:pPr>
        <w:pStyle w:val="a7"/>
      </w:pPr>
      <w:r>
        <w:t>object NetworkWordCount {</w:t>
      </w:r>
    </w:p>
    <w:p w14:paraId="3435C581" w14:textId="77777777" w:rsidR="000967AC" w:rsidRDefault="000967AC" w:rsidP="000967AC">
      <w:pPr>
        <w:pStyle w:val="a7"/>
      </w:pPr>
      <w:r>
        <w:t xml:space="preserve">  def main(args: Array[String]) {</w:t>
      </w:r>
    </w:p>
    <w:p w14:paraId="0DE6A2DC" w14:textId="77777777" w:rsidR="000967AC" w:rsidRDefault="000967AC" w:rsidP="000967AC">
      <w:pPr>
        <w:pStyle w:val="a7"/>
      </w:pPr>
      <w:r>
        <w:lastRenderedPageBreak/>
        <w:t xml:space="preserve">    if (args.length &lt; 2) {</w:t>
      </w:r>
    </w:p>
    <w:p w14:paraId="64027FDA" w14:textId="77777777" w:rsidR="000967AC" w:rsidRDefault="000967AC" w:rsidP="000967AC">
      <w:pPr>
        <w:pStyle w:val="a7"/>
      </w:pPr>
      <w:r>
        <w:t xml:space="preserve">      System.err.println("Usage: NetworkWordCount &lt;hostname&gt; &lt;port&gt;")</w:t>
      </w:r>
    </w:p>
    <w:p w14:paraId="4EEFB54C" w14:textId="77777777" w:rsidR="000967AC" w:rsidRDefault="000967AC" w:rsidP="000967AC">
      <w:pPr>
        <w:pStyle w:val="a7"/>
      </w:pPr>
      <w:r>
        <w:t xml:space="preserve">      System.exit(1)</w:t>
      </w:r>
    </w:p>
    <w:p w14:paraId="09745797" w14:textId="5DD1CC5A" w:rsidR="000967AC" w:rsidRDefault="00E27BC7" w:rsidP="00E27BC7">
      <w:pPr>
        <w:pStyle w:val="a7"/>
      </w:pPr>
      <w:r>
        <w:t xml:space="preserve">    }</w:t>
      </w:r>
    </w:p>
    <w:p w14:paraId="4F50FFAA" w14:textId="77777777" w:rsidR="000967AC" w:rsidRDefault="000967AC" w:rsidP="000967AC">
      <w:pPr>
        <w:pStyle w:val="a7"/>
      </w:pPr>
      <w:r>
        <w:t xml:space="preserve">    val sparkConf = new SparkConf().setAppName("NetworkWordCount").setMaster("local[2]")</w:t>
      </w:r>
    </w:p>
    <w:p w14:paraId="716D055B" w14:textId="1713F351" w:rsidR="000967AC" w:rsidRDefault="000967AC" w:rsidP="000967AC">
      <w:pPr>
        <w:pStyle w:val="a7"/>
      </w:pPr>
      <w:r>
        <w:t xml:space="preserve">    val ssc = new StreamingContext(sparkConf, Seconds(1</w:t>
      </w:r>
      <w:r w:rsidR="008F1BD9">
        <w:rPr>
          <w:rFonts w:hint="eastAsia"/>
        </w:rPr>
        <w:t>0</w:t>
      </w:r>
      <w:r>
        <w:t>))</w:t>
      </w:r>
    </w:p>
    <w:p w14:paraId="7E7363C6" w14:textId="77777777" w:rsidR="000967AC" w:rsidRDefault="000967AC" w:rsidP="000967AC">
      <w:pPr>
        <w:pStyle w:val="a7"/>
      </w:pPr>
      <w:r>
        <w:t xml:space="preserve">    val lines = ssc.socketTextStream(args(0), args(1).toInt)</w:t>
      </w:r>
    </w:p>
    <w:p w14:paraId="2BC79C8A" w14:textId="77777777" w:rsidR="000967AC" w:rsidRDefault="000967AC" w:rsidP="000967AC">
      <w:pPr>
        <w:pStyle w:val="a7"/>
      </w:pPr>
      <w:r>
        <w:t xml:space="preserve">    val words = lines.flatMap(_.split(" "))</w:t>
      </w:r>
    </w:p>
    <w:p w14:paraId="23CD2C7B" w14:textId="77777777" w:rsidR="000967AC" w:rsidRDefault="000967AC" w:rsidP="000967AC">
      <w:pPr>
        <w:pStyle w:val="a7"/>
      </w:pPr>
      <w:r>
        <w:t xml:space="preserve">    val wordCounts = words.map(x =&gt; (x, 1)).reduceByKey(_ + _)</w:t>
      </w:r>
    </w:p>
    <w:p w14:paraId="11303611" w14:textId="77777777" w:rsidR="000967AC" w:rsidRDefault="000967AC" w:rsidP="000967AC">
      <w:pPr>
        <w:pStyle w:val="a7"/>
      </w:pPr>
      <w:r>
        <w:t xml:space="preserve">    wordCounts.print()</w:t>
      </w:r>
    </w:p>
    <w:p w14:paraId="0196D351" w14:textId="77777777" w:rsidR="000967AC" w:rsidRDefault="000967AC" w:rsidP="000967AC">
      <w:pPr>
        <w:pStyle w:val="a7"/>
      </w:pPr>
      <w:r>
        <w:t xml:space="preserve">    ssc.start()</w:t>
      </w:r>
    </w:p>
    <w:p w14:paraId="12357331" w14:textId="77777777" w:rsidR="000967AC" w:rsidRDefault="000967AC" w:rsidP="000967AC">
      <w:pPr>
        <w:pStyle w:val="a7"/>
      </w:pPr>
      <w:r>
        <w:t xml:space="preserve">    ssc.awaitTermination()</w:t>
      </w:r>
    </w:p>
    <w:p w14:paraId="2790CB16" w14:textId="77777777" w:rsidR="000967AC" w:rsidRDefault="000967AC" w:rsidP="000967AC">
      <w:pPr>
        <w:pStyle w:val="a7"/>
      </w:pPr>
      <w:r>
        <w:t xml:space="preserve">  }</w:t>
      </w:r>
    </w:p>
    <w:p w14:paraId="37FA7471" w14:textId="78CBD761" w:rsidR="00CB3CD5" w:rsidRDefault="000967AC" w:rsidP="000967AC">
      <w:pPr>
        <w:pStyle w:val="a7"/>
      </w:pPr>
      <w:r>
        <w:t>}</w:t>
      </w:r>
    </w:p>
    <w:p w14:paraId="1E51E3AD" w14:textId="2E37CE3C" w:rsidR="00CB3CD5" w:rsidRDefault="00652429" w:rsidP="007301FC">
      <w:pPr>
        <w:pStyle w:val="Caption"/>
      </w:pPr>
      <w:bookmarkStart w:id="5" w:name="_Ref35960539"/>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w:t>
      </w:r>
      <w:r w:rsidR="008160CE">
        <w:fldChar w:fldCharType="end"/>
      </w:r>
      <w:bookmarkEnd w:id="5"/>
    </w:p>
    <w:p w14:paraId="46982868" w14:textId="16166449" w:rsidR="00CB3CD5" w:rsidRDefault="00F453F4" w:rsidP="00CB3CD5">
      <w:pPr>
        <w:ind w:firstLine="420"/>
      </w:pPr>
      <w:r>
        <w:rPr>
          <w:rFonts w:hint="eastAsia"/>
        </w:rPr>
        <w:t>这个代码是一个简单的</w:t>
      </w:r>
      <w:r>
        <w:rPr>
          <w:rFonts w:hint="eastAsia"/>
        </w:rPr>
        <w:t>Spark</w:t>
      </w:r>
      <w:r>
        <w:rPr>
          <w:rFonts w:hint="eastAsia"/>
        </w:rPr>
        <w:t>应用程序，</w:t>
      </w:r>
      <w:r w:rsidR="004A5764">
        <w:rPr>
          <w:rFonts w:hint="eastAsia"/>
        </w:rPr>
        <w:t>首先</w:t>
      </w:r>
      <w:r w:rsidR="00CB3CD5">
        <w:rPr>
          <w:rFonts w:hint="eastAsia"/>
        </w:rPr>
        <w:t>导入与</w:t>
      </w:r>
      <w:r w:rsidR="00CB3CD5">
        <w:rPr>
          <w:rFonts w:hint="eastAsia"/>
        </w:rPr>
        <w:t>Spark</w:t>
      </w:r>
      <w:r w:rsidR="00CB3CD5">
        <w:rPr>
          <w:rFonts w:hint="eastAsia"/>
        </w:rPr>
        <w:t>数据流相关的类</w:t>
      </w:r>
      <w:r w:rsidR="009428F8">
        <w:rPr>
          <w:rFonts w:hint="eastAsia"/>
        </w:rPr>
        <w:t>，主要是</w:t>
      </w:r>
      <w:r w:rsidR="009428F8">
        <w:t>SparkConf</w:t>
      </w:r>
      <w:r w:rsidR="009428F8">
        <w:rPr>
          <w:rFonts w:hint="eastAsia"/>
        </w:rPr>
        <w:t>和</w:t>
      </w:r>
      <w:r w:rsidR="009428F8">
        <w:t>StreamingContext</w:t>
      </w:r>
      <w:r w:rsidR="00CB3CD5">
        <w:rPr>
          <w:rFonts w:hint="eastAsia"/>
        </w:rPr>
        <w:t>。</w:t>
      </w:r>
      <w:r w:rsidR="009428F8">
        <w:t>SparkConf</w:t>
      </w:r>
      <w:r w:rsidR="009428F8">
        <w:rPr>
          <w:rFonts w:hint="eastAsia"/>
        </w:rPr>
        <w:t>用来设置</w:t>
      </w:r>
      <w:r w:rsidR="00590C3A">
        <w:rPr>
          <w:rFonts w:hint="eastAsia"/>
        </w:rPr>
        <w:t>启动</w:t>
      </w:r>
      <w:r w:rsidR="00590C3A">
        <w:rPr>
          <w:rFonts w:hint="eastAsia"/>
        </w:rPr>
        <w:t>Spark</w:t>
      </w:r>
      <w:r w:rsidR="00590C3A">
        <w:rPr>
          <w:rFonts w:hint="eastAsia"/>
        </w:rPr>
        <w:t>应用程序的参数，</w:t>
      </w:r>
      <w:r w:rsidR="006F1A45">
        <w:rPr>
          <w:rFonts w:hint="eastAsia"/>
        </w:rPr>
        <w:t>创建的应用的名称为</w:t>
      </w:r>
      <w:r w:rsidR="006F1A45">
        <w:t>NetworkWordCount</w:t>
      </w:r>
      <w:r w:rsidR="006F1A45">
        <w:rPr>
          <w:rFonts w:hint="eastAsia"/>
        </w:rPr>
        <w:t>，</w:t>
      </w:r>
      <w:r w:rsidR="00412DB8">
        <w:rPr>
          <w:rFonts w:hint="eastAsia"/>
        </w:rPr>
        <w:t>并</w:t>
      </w:r>
      <w:r w:rsidR="006F1A45">
        <w:rPr>
          <w:rFonts w:hint="eastAsia"/>
        </w:rPr>
        <w:t>带有两个执行线程（</w:t>
      </w:r>
      <w:r w:rsidR="006F1A45">
        <w:rPr>
          <w:rFonts w:hint="eastAsia"/>
        </w:rPr>
        <w:t>local[2]</w:t>
      </w:r>
      <w:r w:rsidR="006F1A45">
        <w:rPr>
          <w:rFonts w:hint="eastAsia"/>
        </w:rPr>
        <w:t>）的本地</w:t>
      </w:r>
      <w:r w:rsidR="006F1A45">
        <w:rPr>
          <w:rFonts w:hint="eastAsia"/>
        </w:rPr>
        <w:t>StreamingContext</w:t>
      </w:r>
      <w:r w:rsidR="006F1A45">
        <w:rPr>
          <w:rFonts w:hint="eastAsia"/>
        </w:rPr>
        <w:t>，批处理</w:t>
      </w:r>
      <w:r w:rsidR="009E1839">
        <w:rPr>
          <w:rFonts w:hint="eastAsia"/>
        </w:rPr>
        <w:t>时间</w:t>
      </w:r>
      <w:r w:rsidR="006F1A45">
        <w:rPr>
          <w:rFonts w:hint="eastAsia"/>
        </w:rPr>
        <w:t>间隔为</w:t>
      </w:r>
      <w:r w:rsidR="006F1A45">
        <w:rPr>
          <w:rFonts w:hint="eastAsia"/>
        </w:rPr>
        <w:t>1</w:t>
      </w:r>
      <w:r w:rsidR="006B57E4">
        <w:rPr>
          <w:rFonts w:hint="eastAsia"/>
        </w:rPr>
        <w:t>0</w:t>
      </w:r>
      <w:r w:rsidR="006F1A45">
        <w:rPr>
          <w:rFonts w:hint="eastAsia"/>
        </w:rPr>
        <w:t>秒。</w:t>
      </w:r>
      <w:r w:rsidR="00CB3CD5">
        <w:rPr>
          <w:rFonts w:hint="eastAsia"/>
        </w:rPr>
        <w:t>StreamingContext</w:t>
      </w:r>
      <w:r w:rsidR="00CB3CD5">
        <w:rPr>
          <w:rFonts w:hint="eastAsia"/>
        </w:rPr>
        <w:t>是所有完成</w:t>
      </w:r>
      <w:r w:rsidR="00CB3CD5">
        <w:rPr>
          <w:rFonts w:hint="eastAsia"/>
        </w:rPr>
        <w:t>Spark</w:t>
      </w:r>
      <w:r w:rsidR="004A5764">
        <w:rPr>
          <w:rFonts w:hint="eastAsia"/>
        </w:rPr>
        <w:t xml:space="preserve"> Streaming</w:t>
      </w:r>
      <w:r w:rsidR="00C4272F">
        <w:rPr>
          <w:rFonts w:hint="eastAsia"/>
        </w:rPr>
        <w:t>功能的主要入口点，</w:t>
      </w:r>
      <w:r w:rsidR="00CB3CD5">
        <w:rPr>
          <w:rFonts w:hint="eastAsia"/>
        </w:rPr>
        <w:t>使用</w:t>
      </w:r>
      <w:r w:rsidR="00CB3CD5">
        <w:rPr>
          <w:rFonts w:hint="eastAsia"/>
        </w:rPr>
        <w:t>ssc.socketTextStream</w:t>
      </w:r>
      <w:r w:rsidR="00CB3CD5">
        <w:rPr>
          <w:rFonts w:hint="eastAsia"/>
        </w:rPr>
        <w:t>可以创建一个</w:t>
      </w:r>
      <w:r w:rsidR="004A5764">
        <w:rPr>
          <w:rFonts w:hint="eastAsia"/>
        </w:rPr>
        <w:t>离散流</w:t>
      </w:r>
      <w:r w:rsidR="00C4272F">
        <w:rPr>
          <w:rFonts w:hint="eastAsia"/>
        </w:rPr>
        <w:t>，</w:t>
      </w:r>
      <w:r w:rsidR="00CB3CD5">
        <w:rPr>
          <w:rFonts w:hint="eastAsia"/>
        </w:rPr>
        <w:t>代表一个来自</w:t>
      </w:r>
      <w:r w:rsidR="00CB3CD5">
        <w:rPr>
          <w:rFonts w:hint="eastAsia"/>
        </w:rPr>
        <w:t>TCP</w:t>
      </w:r>
      <w:r w:rsidR="00C4272F">
        <w:rPr>
          <w:rFonts w:hint="eastAsia"/>
        </w:rPr>
        <w:t>套接字</w:t>
      </w:r>
      <w:r w:rsidR="00CB3CD5">
        <w:rPr>
          <w:rFonts w:hint="eastAsia"/>
        </w:rPr>
        <w:t>源的流数据，通过参数传入，</w:t>
      </w:r>
      <w:r w:rsidR="00C4272F">
        <w:t>args(0)</w:t>
      </w:r>
      <w:r w:rsidR="00CB3CD5">
        <w:rPr>
          <w:rFonts w:hint="eastAsia"/>
        </w:rPr>
        <w:t>指定为主机名（例如</w:t>
      </w:r>
      <w:r w:rsidR="00CB3CD5">
        <w:rPr>
          <w:rFonts w:hint="eastAsia"/>
        </w:rPr>
        <w:t xml:space="preserve">localhost </w:t>
      </w:r>
      <w:r w:rsidR="00CB3CD5">
        <w:rPr>
          <w:rFonts w:hint="eastAsia"/>
        </w:rPr>
        <w:t>）和</w:t>
      </w:r>
      <w:r w:rsidR="00C4272F">
        <w:t>args(1)</w:t>
      </w:r>
      <w:r w:rsidR="00C4272F">
        <w:rPr>
          <w:rFonts w:hint="eastAsia"/>
        </w:rPr>
        <w:t>指定为</w:t>
      </w:r>
      <w:r w:rsidR="00CB3CD5">
        <w:rPr>
          <w:rFonts w:hint="eastAsia"/>
        </w:rPr>
        <w:t>端口（例如</w:t>
      </w:r>
      <w:r w:rsidR="00CB3CD5">
        <w:rPr>
          <w:rFonts w:hint="eastAsia"/>
        </w:rPr>
        <w:t xml:space="preserve">9999 </w:t>
      </w:r>
      <w:r w:rsidR="00CB3CD5">
        <w:rPr>
          <w:rFonts w:hint="eastAsia"/>
        </w:rPr>
        <w:t>）。</w:t>
      </w:r>
      <w:r w:rsidR="00CB3CD5">
        <w:rPr>
          <w:rFonts w:hint="eastAsia"/>
        </w:rPr>
        <w:t>lines</w:t>
      </w:r>
      <w:r w:rsidR="00CB3CD5">
        <w:rPr>
          <w:rFonts w:hint="eastAsia"/>
        </w:rPr>
        <w:t>为</w:t>
      </w:r>
      <w:r w:rsidR="00C4272F">
        <w:rPr>
          <w:rFonts w:hint="eastAsia"/>
        </w:rPr>
        <w:t>离散流对象</w:t>
      </w:r>
      <w:r w:rsidR="00CB3CD5">
        <w:rPr>
          <w:rFonts w:hint="eastAsia"/>
        </w:rPr>
        <w:t>，表示将从</w:t>
      </w:r>
      <w:r w:rsidR="00C4272F">
        <w:rPr>
          <w:rFonts w:hint="eastAsia"/>
        </w:rPr>
        <w:t>NetCat</w:t>
      </w:r>
      <w:r w:rsidR="00C4272F">
        <w:rPr>
          <w:rFonts w:hint="eastAsia"/>
        </w:rPr>
        <w:t>数据服务器接收的数据流，</w:t>
      </w:r>
      <w:r w:rsidR="00CB3CD5">
        <w:rPr>
          <w:rFonts w:hint="eastAsia"/>
        </w:rPr>
        <w:t>此</w:t>
      </w:r>
      <w:r w:rsidR="00C4272F">
        <w:rPr>
          <w:rFonts w:hint="eastAsia"/>
        </w:rPr>
        <w:t>离散流</w:t>
      </w:r>
      <w:r w:rsidR="00CB3CD5">
        <w:rPr>
          <w:rFonts w:hint="eastAsia"/>
        </w:rPr>
        <w:t>中的每条记录都是一行文本。接下来，</w:t>
      </w:r>
      <w:r w:rsidR="00C4272F">
        <w:t>_.split(" ")</w:t>
      </w:r>
      <w:r w:rsidR="00CB3CD5">
        <w:rPr>
          <w:rFonts w:hint="eastAsia"/>
        </w:rPr>
        <w:t>将</w:t>
      </w:r>
      <w:r w:rsidR="00C4272F">
        <w:rPr>
          <w:rFonts w:hint="eastAsia"/>
        </w:rPr>
        <w:t>包含空格字符的行分割成单词，</w:t>
      </w:r>
      <w:r w:rsidR="00CB3CD5">
        <w:rPr>
          <w:rFonts w:hint="eastAsia"/>
        </w:rPr>
        <w:t>flatMap</w:t>
      </w:r>
      <w:r w:rsidR="00F94AFD">
        <w:rPr>
          <w:rFonts w:hint="eastAsia"/>
        </w:rPr>
        <w:t>()</w:t>
      </w:r>
      <w:r w:rsidR="00F94AFD">
        <w:rPr>
          <w:rFonts w:hint="eastAsia"/>
        </w:rPr>
        <w:t>将包含多个单词的集合扁平化拆分成包含独立单词的</w:t>
      </w:r>
      <w:r w:rsidR="00C4272F">
        <w:rPr>
          <w:rFonts w:hint="eastAsia"/>
        </w:rPr>
        <w:t>离散流</w:t>
      </w:r>
      <w:r w:rsidR="00CB3CD5">
        <w:rPr>
          <w:rFonts w:hint="eastAsia"/>
        </w:rPr>
        <w:t>，通过从源</w:t>
      </w:r>
      <w:r w:rsidR="00F94AFD">
        <w:rPr>
          <w:rFonts w:hint="eastAsia"/>
        </w:rPr>
        <w:t>离散流中的每条输入</w:t>
      </w:r>
      <w:r w:rsidR="00CB3CD5">
        <w:rPr>
          <w:rFonts w:hint="eastAsia"/>
        </w:rPr>
        <w:t>记录生成多个新记录来创建新</w:t>
      </w:r>
      <w:r w:rsidR="00F94AFD">
        <w:rPr>
          <w:rFonts w:hint="eastAsia"/>
        </w:rPr>
        <w:t>的输出离散流</w:t>
      </w:r>
      <w:r w:rsidR="00CB3CD5">
        <w:rPr>
          <w:rFonts w:hint="eastAsia"/>
        </w:rPr>
        <w:t>。在这种情况下，每一行将被分割成多个单词</w:t>
      </w:r>
      <w:r w:rsidR="00224160">
        <w:rPr>
          <w:rFonts w:hint="eastAsia"/>
        </w:rPr>
        <w:t>并且创建</w:t>
      </w:r>
      <w:r w:rsidR="00CB3CD5">
        <w:rPr>
          <w:rFonts w:hint="eastAsia"/>
        </w:rPr>
        <w:t>words</w:t>
      </w:r>
      <w:r w:rsidR="00224160">
        <w:rPr>
          <w:rFonts w:hint="eastAsia"/>
        </w:rPr>
        <w:t>离散流</w:t>
      </w:r>
      <w:r w:rsidR="00BF0D75">
        <w:rPr>
          <w:rFonts w:hint="eastAsia"/>
        </w:rPr>
        <w:t>。接下来，通过在</w:t>
      </w:r>
      <w:r w:rsidR="00BF0D75">
        <w:rPr>
          <w:rFonts w:hint="eastAsia"/>
        </w:rPr>
        <w:t>words</w:t>
      </w:r>
      <w:r w:rsidR="00BF0D75">
        <w:rPr>
          <w:rFonts w:hint="eastAsia"/>
        </w:rPr>
        <w:t>离散流上应用聚合操作统计</w:t>
      </w:r>
      <w:r w:rsidR="00CB3CD5">
        <w:rPr>
          <w:rFonts w:hint="eastAsia"/>
        </w:rPr>
        <w:t>这些单词的数量。</w:t>
      </w:r>
      <w:r w:rsidR="00A20BB0">
        <w:rPr>
          <w:rFonts w:hint="eastAsia"/>
        </w:rPr>
        <w:t>首先，</w:t>
      </w:r>
      <w:r w:rsidR="00CB3CD5">
        <w:rPr>
          <w:rFonts w:hint="eastAsia"/>
        </w:rPr>
        <w:t>通过</w:t>
      </w:r>
      <w:r w:rsidR="00CB3CD5">
        <w:rPr>
          <w:rFonts w:hint="eastAsia"/>
        </w:rPr>
        <w:t>map</w:t>
      </w:r>
      <w:r w:rsidR="00BF0D75">
        <w:rPr>
          <w:rFonts w:hint="eastAsia"/>
        </w:rPr>
        <w:t>()</w:t>
      </w:r>
      <w:r w:rsidR="00A20BB0">
        <w:rPr>
          <w:rFonts w:hint="eastAsia"/>
        </w:rPr>
        <w:t>操作将</w:t>
      </w:r>
      <w:r w:rsidR="00CB3CD5">
        <w:rPr>
          <w:rFonts w:hint="eastAsia"/>
        </w:rPr>
        <w:t>words</w:t>
      </w:r>
      <w:r w:rsidR="00A20BB0">
        <w:rPr>
          <w:rFonts w:hint="eastAsia"/>
        </w:rPr>
        <w:t>一对一</w:t>
      </w:r>
      <w:r w:rsidR="00CB3CD5">
        <w:rPr>
          <w:rFonts w:hint="eastAsia"/>
        </w:rPr>
        <w:t>转换成包含键值对</w:t>
      </w:r>
      <w:r w:rsidR="00CB3CD5">
        <w:rPr>
          <w:rFonts w:hint="eastAsia"/>
        </w:rPr>
        <w:t>(word, 1)</w:t>
      </w:r>
      <w:r w:rsidR="00CB3CD5">
        <w:rPr>
          <w:rFonts w:hint="eastAsia"/>
        </w:rPr>
        <w:t>的</w:t>
      </w:r>
      <w:r w:rsidR="00A20BB0">
        <w:rPr>
          <w:rFonts w:hint="eastAsia"/>
        </w:rPr>
        <w:t>离散流</w:t>
      </w:r>
      <w:r w:rsidR="00CB3CD5">
        <w:rPr>
          <w:rFonts w:hint="eastAsia"/>
        </w:rPr>
        <w:t>，然后通过</w:t>
      </w:r>
      <w:r w:rsidR="00CB3CD5">
        <w:rPr>
          <w:rFonts w:hint="eastAsia"/>
        </w:rPr>
        <w:t>reduceByKey</w:t>
      </w:r>
      <w:r w:rsidR="00A249D4">
        <w:rPr>
          <w:rFonts w:hint="eastAsia"/>
        </w:rPr>
        <w:t>()</w:t>
      </w:r>
      <w:r w:rsidR="00A249D4">
        <w:rPr>
          <w:rFonts w:hint="eastAsia"/>
        </w:rPr>
        <w:t>以获得每批数据中的单词统计离散流</w:t>
      </w:r>
      <w:r w:rsidR="00CB3CD5">
        <w:rPr>
          <w:rFonts w:hint="eastAsia"/>
        </w:rPr>
        <w:t>wordCounts</w:t>
      </w:r>
      <w:r w:rsidR="00A249D4">
        <w:rPr>
          <w:rFonts w:hint="eastAsia"/>
        </w:rPr>
        <w:t>。</w:t>
      </w:r>
      <w:r w:rsidR="00CB3CD5">
        <w:rPr>
          <w:rFonts w:hint="eastAsia"/>
        </w:rPr>
        <w:t>最后</w:t>
      </w:r>
      <w:r w:rsidR="00A249D4">
        <w:rPr>
          <w:rFonts w:hint="eastAsia"/>
        </w:rPr>
        <w:t>，</w:t>
      </w:r>
      <w:r w:rsidR="00CB3CD5">
        <w:rPr>
          <w:rFonts w:hint="eastAsia"/>
        </w:rPr>
        <w:t>wordCounts.print()</w:t>
      </w:r>
      <w:r w:rsidR="00A249D4">
        <w:rPr>
          <w:rFonts w:hint="eastAsia"/>
        </w:rPr>
        <w:t>将打印每秒输入</w:t>
      </w:r>
      <w:r w:rsidR="00CB3CD5">
        <w:rPr>
          <w:rFonts w:hint="eastAsia"/>
        </w:rPr>
        <w:t>的</w:t>
      </w:r>
      <w:r w:rsidR="00A249D4">
        <w:rPr>
          <w:rFonts w:hint="eastAsia"/>
        </w:rPr>
        <w:t>单词</w:t>
      </w:r>
      <w:r w:rsidR="00CB3CD5">
        <w:rPr>
          <w:rFonts w:hint="eastAsia"/>
        </w:rPr>
        <w:t>计数。请注意，当</w:t>
      </w:r>
      <w:r w:rsidR="000E56E1">
        <w:rPr>
          <w:rFonts w:hint="eastAsia"/>
        </w:rPr>
        <w:t>描述完这些操作过程后</w:t>
      </w:r>
      <w:r w:rsidR="00CB3CD5">
        <w:rPr>
          <w:rFonts w:hint="eastAsia"/>
        </w:rPr>
        <w:t>，</w:t>
      </w:r>
      <w:r w:rsidR="000E56E1">
        <w:rPr>
          <w:rFonts w:hint="eastAsia"/>
        </w:rPr>
        <w:t>这个单词计数的</w:t>
      </w:r>
      <w:r w:rsidR="00F73A8B">
        <w:rPr>
          <w:rFonts w:hint="eastAsia"/>
        </w:rPr>
        <w:t>数据</w:t>
      </w:r>
      <w:r w:rsidR="000E56E1">
        <w:rPr>
          <w:rFonts w:hint="eastAsia"/>
        </w:rPr>
        <w:t>流应用程序</w:t>
      </w:r>
      <w:r w:rsidR="00CB3CD5">
        <w:rPr>
          <w:rFonts w:hint="eastAsia"/>
        </w:rPr>
        <w:t>仅</w:t>
      </w:r>
      <w:r w:rsidR="00F73A8B">
        <w:rPr>
          <w:rFonts w:hint="eastAsia"/>
        </w:rPr>
        <w:t>定义了</w:t>
      </w:r>
      <w:r w:rsidR="00CB3CD5">
        <w:rPr>
          <w:rFonts w:hint="eastAsia"/>
        </w:rPr>
        <w:t>需要执行的计算</w:t>
      </w:r>
      <w:r w:rsidR="00F73A8B">
        <w:rPr>
          <w:rFonts w:hint="eastAsia"/>
        </w:rPr>
        <w:t>过程，但是</w:t>
      </w:r>
      <w:r w:rsidR="00CB3CD5">
        <w:rPr>
          <w:rFonts w:hint="eastAsia"/>
        </w:rPr>
        <w:t>尚未开始实际处理。在所有转换</w:t>
      </w:r>
      <w:r w:rsidR="00F73A8B">
        <w:rPr>
          <w:rFonts w:hint="eastAsia"/>
        </w:rPr>
        <w:t>操作</w:t>
      </w:r>
      <w:r w:rsidR="00CB3CD5">
        <w:rPr>
          <w:rFonts w:hint="eastAsia"/>
        </w:rPr>
        <w:t>设置完成后如果要开始处理，最终需要调用</w:t>
      </w:r>
      <w:r w:rsidR="00CB3CD5">
        <w:rPr>
          <w:rFonts w:hint="eastAsia"/>
        </w:rPr>
        <w:t>ssc.start</w:t>
      </w:r>
      <w:r w:rsidR="00CB3CD5">
        <w:rPr>
          <w:rFonts w:hint="eastAsia"/>
        </w:rPr>
        <w:t>。</w:t>
      </w:r>
    </w:p>
    <w:p w14:paraId="472BEA48" w14:textId="60D30475" w:rsidR="00CB3CD5" w:rsidRDefault="006934EB" w:rsidP="00CB3CD5">
      <w:pPr>
        <w:ind w:firstLine="420"/>
      </w:pPr>
      <w:r>
        <w:rPr>
          <w:rFonts w:hint="eastAsia"/>
        </w:rPr>
        <w:t>在虚拟实验环境中已经编译和打包了上面的应用程序，我们需要通过</w:t>
      </w:r>
      <w:r w:rsidR="00DD314F">
        <w:rPr>
          <w:rFonts w:hint="eastAsia"/>
        </w:rPr>
        <w:t>s</w:t>
      </w:r>
      <w:r>
        <w:rPr>
          <w:rFonts w:hint="eastAsia"/>
        </w:rPr>
        <w:t>park-submit</w:t>
      </w:r>
      <w:r>
        <w:rPr>
          <w:rFonts w:hint="eastAsia"/>
        </w:rPr>
        <w:t>启动这个应用程序包。</w:t>
      </w:r>
      <w:r w:rsidR="00CB3CD5">
        <w:rPr>
          <w:rFonts w:hint="eastAsia"/>
        </w:rPr>
        <w:t>首先需要运行</w:t>
      </w:r>
      <w:r w:rsidR="00CB3CD5">
        <w:rPr>
          <w:rFonts w:hint="eastAsia"/>
        </w:rPr>
        <w:t>Netcat</w:t>
      </w:r>
      <w:r w:rsidR="00CB3CD5">
        <w:rPr>
          <w:rFonts w:hint="eastAsia"/>
        </w:rPr>
        <w:t>作为数据服务器，使用</w:t>
      </w:r>
      <w:r w:rsidR="00CB3CD5">
        <w:rPr>
          <w:rFonts w:hint="eastAsia"/>
        </w:rPr>
        <w:t xml:space="preserve">Docker exec </w:t>
      </w:r>
      <w:r w:rsidR="00CB3CD5">
        <w:rPr>
          <w:rFonts w:hint="eastAsia"/>
        </w:rPr>
        <w:t>命令进入到容器中</w:t>
      </w:r>
      <w:r w:rsidR="008F6E86">
        <w:rPr>
          <w:rFonts w:hint="eastAsia"/>
        </w:rPr>
        <w:t>打开一个终端界面：</w:t>
      </w:r>
      <w:r w:rsidR="008F6E86">
        <w:rPr>
          <w:rFonts w:hint="eastAsia"/>
        </w:rPr>
        <w:t xml:space="preserve"> </w:t>
      </w:r>
    </w:p>
    <w:p w14:paraId="1FB40448" w14:textId="5019999B" w:rsidR="008F6E86" w:rsidRDefault="00BD526B" w:rsidP="00BD526B">
      <w:pPr>
        <w:pStyle w:val="a7"/>
      </w:pPr>
      <w:r>
        <w:t>root@48feaa001420</w:t>
      </w:r>
      <w:r w:rsidR="00CB3CD5">
        <w:t xml:space="preserve">:~# </w:t>
      </w:r>
      <w:r w:rsidR="00055B6E" w:rsidRPr="00055B6E">
        <w:t xml:space="preserve">{ while :; do echo "Hello Apache Spark"; sleep 0.05; done; } | netcat -l -p </w:t>
      </w:r>
      <w:r w:rsidR="00055B6E">
        <w:rPr>
          <w:rFonts w:hint="eastAsia"/>
        </w:rPr>
        <w:t>9999</w:t>
      </w:r>
    </w:p>
    <w:p w14:paraId="78DA9971" w14:textId="5CF4C152" w:rsidR="00BD526B" w:rsidRDefault="00BD526B" w:rsidP="007301FC">
      <w:pPr>
        <w:pStyle w:val="Caption"/>
      </w:pPr>
      <w:bookmarkStart w:id="6" w:name="_Ref35954799"/>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w:t>
      </w:r>
      <w:r w:rsidR="008160CE">
        <w:fldChar w:fldCharType="end"/>
      </w:r>
      <w:bookmarkEnd w:id="6"/>
    </w:p>
    <w:p w14:paraId="73594668" w14:textId="7DA2B10D" w:rsidR="00CB3CD5" w:rsidRDefault="00802803" w:rsidP="00CB3CD5">
      <w:pPr>
        <w:ind w:firstLine="420"/>
      </w:pPr>
      <w:r>
        <w:rPr>
          <w:rFonts w:hint="eastAsia"/>
        </w:rPr>
        <w:t>使用</w:t>
      </w:r>
      <w:r>
        <w:rPr>
          <w:rFonts w:hint="eastAsia"/>
        </w:rPr>
        <w:t xml:space="preserve">Docker exec </w:t>
      </w:r>
      <w:r>
        <w:rPr>
          <w:rFonts w:hint="eastAsia"/>
        </w:rPr>
        <w:t>命令进入到容器中</w:t>
      </w:r>
      <w:r w:rsidR="00CB3CD5">
        <w:rPr>
          <w:rFonts w:hint="eastAsia"/>
        </w:rPr>
        <w:t>打开另一终端</w:t>
      </w:r>
      <w:r>
        <w:rPr>
          <w:rFonts w:hint="eastAsia"/>
        </w:rPr>
        <w:t>界面</w:t>
      </w:r>
      <w:r w:rsidR="00CB3CD5">
        <w:rPr>
          <w:rFonts w:hint="eastAsia"/>
        </w:rPr>
        <w:t>，运行</w:t>
      </w:r>
      <w:r w:rsidR="00CB3CD5">
        <w:rPr>
          <w:rFonts w:hint="eastAsia"/>
        </w:rPr>
        <w:t>Spark</w:t>
      </w:r>
      <w:r w:rsidR="00CB3CD5">
        <w:rPr>
          <w:rFonts w:hint="eastAsia"/>
        </w:rPr>
        <w:t>应用程序：</w:t>
      </w:r>
    </w:p>
    <w:p w14:paraId="60484B53" w14:textId="22A7BAF2" w:rsidR="00576CB3" w:rsidRPr="00576CB3" w:rsidRDefault="004B1F8F" w:rsidP="00576CB3">
      <w:pPr>
        <w:pStyle w:val="a7"/>
        <w:rPr>
          <w:rFonts w:hint="eastAsia"/>
        </w:rPr>
      </w:pPr>
      <w:r>
        <w:t>root@48feaa001420:~# spark-submit --class NetworkWordCount /data/application/simple-streaming/target/scala-2.11/simple-strea</w:t>
      </w:r>
      <w:r w:rsidR="00784368">
        <w:t xml:space="preserve">ming_2.11-0.1.jar localhost </w:t>
      </w:r>
      <w:r w:rsidR="00576CB3">
        <w:rPr>
          <w:rFonts w:hint="eastAsia"/>
        </w:rPr>
        <w:t>9999</w:t>
      </w:r>
    </w:p>
    <w:p w14:paraId="3FC84501" w14:textId="77777777" w:rsidR="004B1F8F" w:rsidRDefault="004B1F8F" w:rsidP="004B1F8F">
      <w:pPr>
        <w:pStyle w:val="a7"/>
      </w:pPr>
      <w:r>
        <w:t>20/03/26 08:28:39 WARN NativeCodeLoader: Unable to load native-hadoop library for your platform... using builtin-java classes where applicable</w:t>
      </w:r>
    </w:p>
    <w:p w14:paraId="010BFF60" w14:textId="77777777" w:rsidR="004B1F8F" w:rsidRDefault="004B1F8F" w:rsidP="004B1F8F">
      <w:pPr>
        <w:pStyle w:val="a7"/>
      </w:pPr>
      <w:r>
        <w:t>-------------------------------------------</w:t>
      </w:r>
    </w:p>
    <w:p w14:paraId="4450A858" w14:textId="77777777" w:rsidR="004B1F8F" w:rsidRDefault="004B1F8F" w:rsidP="004B1F8F">
      <w:pPr>
        <w:pStyle w:val="a7"/>
      </w:pPr>
      <w:r>
        <w:t>Time: 1585211330000 ms</w:t>
      </w:r>
    </w:p>
    <w:p w14:paraId="655700B9" w14:textId="77777777" w:rsidR="004B1F8F" w:rsidRDefault="004B1F8F" w:rsidP="004B1F8F">
      <w:pPr>
        <w:pStyle w:val="a7"/>
      </w:pPr>
      <w:r>
        <w:t>-------------------------------------------</w:t>
      </w:r>
    </w:p>
    <w:p w14:paraId="55C3ACD2" w14:textId="77777777" w:rsidR="004B1F8F" w:rsidRDefault="004B1F8F" w:rsidP="004B1F8F">
      <w:pPr>
        <w:pStyle w:val="a7"/>
      </w:pPr>
      <w:r>
        <w:t>(Hello,1028)</w:t>
      </w:r>
    </w:p>
    <w:p w14:paraId="4EC9D88B" w14:textId="77777777" w:rsidR="004B1F8F" w:rsidRDefault="004B1F8F" w:rsidP="004B1F8F">
      <w:pPr>
        <w:pStyle w:val="a7"/>
      </w:pPr>
      <w:r>
        <w:t>(Apache,1028)</w:t>
      </w:r>
    </w:p>
    <w:p w14:paraId="308527AF" w14:textId="77777777" w:rsidR="004B1F8F" w:rsidRDefault="004B1F8F" w:rsidP="004B1F8F">
      <w:pPr>
        <w:pStyle w:val="a7"/>
      </w:pPr>
      <w:r>
        <w:lastRenderedPageBreak/>
        <w:t>(Spark,1028)</w:t>
      </w:r>
    </w:p>
    <w:p w14:paraId="7F504095" w14:textId="77777777" w:rsidR="004B1F8F" w:rsidRDefault="004B1F8F" w:rsidP="004B1F8F">
      <w:pPr>
        <w:pStyle w:val="a7"/>
      </w:pPr>
    </w:p>
    <w:p w14:paraId="44CA966E" w14:textId="77777777" w:rsidR="004B1F8F" w:rsidRDefault="004B1F8F" w:rsidP="004B1F8F">
      <w:pPr>
        <w:pStyle w:val="a7"/>
      </w:pPr>
      <w:r>
        <w:t>-------------------------------------------</w:t>
      </w:r>
    </w:p>
    <w:p w14:paraId="2AF9CF02" w14:textId="77777777" w:rsidR="004B1F8F" w:rsidRDefault="004B1F8F" w:rsidP="004B1F8F">
      <w:pPr>
        <w:pStyle w:val="a7"/>
      </w:pPr>
      <w:r>
        <w:t>Time: 1585211340000 ms</w:t>
      </w:r>
    </w:p>
    <w:p w14:paraId="4C87396C" w14:textId="77777777" w:rsidR="004B1F8F" w:rsidRDefault="004B1F8F" w:rsidP="004B1F8F">
      <w:pPr>
        <w:pStyle w:val="a7"/>
      </w:pPr>
      <w:r>
        <w:t>-------------------------------------------</w:t>
      </w:r>
    </w:p>
    <w:p w14:paraId="7AB2B8D3" w14:textId="77777777" w:rsidR="004B1F8F" w:rsidRDefault="004B1F8F" w:rsidP="004B1F8F">
      <w:pPr>
        <w:pStyle w:val="a7"/>
      </w:pPr>
      <w:r>
        <w:t>(Hello,188)</w:t>
      </w:r>
    </w:p>
    <w:p w14:paraId="356979A1" w14:textId="77777777" w:rsidR="004B1F8F" w:rsidRDefault="004B1F8F" w:rsidP="004B1F8F">
      <w:pPr>
        <w:pStyle w:val="a7"/>
      </w:pPr>
      <w:r>
        <w:t>(Apache,188)</w:t>
      </w:r>
    </w:p>
    <w:p w14:paraId="63C0CFF4" w14:textId="2A6BDC72" w:rsidR="00CB3CD5" w:rsidRDefault="004B1F8F" w:rsidP="004B1F8F">
      <w:pPr>
        <w:pStyle w:val="a7"/>
      </w:pPr>
      <w:r>
        <w:t>(Spark,188)</w:t>
      </w:r>
    </w:p>
    <w:p w14:paraId="76F6ABF0" w14:textId="59BF2BC5" w:rsidR="00CB3CD5" w:rsidRDefault="00944118" w:rsidP="007301FC">
      <w:pPr>
        <w:pStyle w:val="Caption"/>
      </w:pPr>
      <w:bookmarkStart w:id="7" w:name="_Ref35954809"/>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w:t>
      </w:r>
      <w:r w:rsidR="008160CE">
        <w:fldChar w:fldCharType="end"/>
      </w:r>
      <w:bookmarkEnd w:id="7"/>
    </w:p>
    <w:p w14:paraId="59F19A05" w14:textId="2937A399" w:rsidR="009344FF" w:rsidRDefault="000B0B2D" w:rsidP="00CB3CD5">
      <w:pPr>
        <w:ind w:firstLine="420"/>
      </w:pPr>
      <w:r>
        <w:rPr>
          <w:rFonts w:hint="eastAsia"/>
        </w:rPr>
        <w:t>就这样，第一个终端窗口负责</w:t>
      </w:r>
      <w:r w:rsidR="00CB3CD5">
        <w:rPr>
          <w:rFonts w:hint="eastAsia"/>
        </w:rPr>
        <w:t>发送数据</w:t>
      </w:r>
      <w:r w:rsidR="00B458D0">
        <w:rPr>
          <w:rFonts w:hint="eastAsia"/>
        </w:rPr>
        <w:t>（</w:t>
      </w:r>
      <w:r w:rsidR="00B458D0">
        <w:fldChar w:fldCharType="begin"/>
      </w:r>
      <w:r w:rsidR="00B458D0">
        <w:instrText xml:space="preserve"> </w:instrText>
      </w:r>
      <w:r w:rsidR="00B458D0">
        <w:rPr>
          <w:rFonts w:hint="eastAsia"/>
        </w:rPr>
        <w:instrText>REF _Ref35954799 \h</w:instrText>
      </w:r>
      <w:r w:rsidR="00B458D0">
        <w:instrText xml:space="preserve"> </w:instrText>
      </w:r>
      <w:r w:rsidR="00B458D0">
        <w:fldChar w:fldCharType="separate"/>
      </w:r>
      <w:r w:rsidR="00E00E5C">
        <w:rPr>
          <w:rFonts w:hint="eastAsia"/>
        </w:rPr>
        <w:t>代码</w:t>
      </w:r>
      <w:r w:rsidR="00E00E5C">
        <w:rPr>
          <w:rFonts w:hint="eastAsia"/>
        </w:rPr>
        <w:t xml:space="preserve"> </w:t>
      </w:r>
      <w:r w:rsidR="00E00E5C">
        <w:rPr>
          <w:noProof/>
        </w:rPr>
        <w:t>4</w:t>
      </w:r>
      <w:r w:rsidR="00E00E5C">
        <w:noBreakHyphen/>
      </w:r>
      <w:r w:rsidR="00E00E5C">
        <w:rPr>
          <w:noProof/>
        </w:rPr>
        <w:t>2</w:t>
      </w:r>
      <w:r w:rsidR="00B458D0">
        <w:fldChar w:fldCharType="end"/>
      </w:r>
      <w:r w:rsidR="00B458D0">
        <w:rPr>
          <w:rFonts w:hint="eastAsia"/>
        </w:rPr>
        <w:t>）</w:t>
      </w:r>
      <w:r w:rsidR="00CB3CD5">
        <w:rPr>
          <w:rFonts w:hint="eastAsia"/>
        </w:rPr>
        <w:t>，</w:t>
      </w:r>
      <w:r>
        <w:rPr>
          <w:rFonts w:hint="eastAsia"/>
        </w:rPr>
        <w:t>第二个终端窗口负责</w:t>
      </w:r>
      <w:r w:rsidR="00CB3CD5">
        <w:rPr>
          <w:rFonts w:hint="eastAsia"/>
        </w:rPr>
        <w:t>接收</w:t>
      </w:r>
      <w:r>
        <w:rPr>
          <w:rFonts w:hint="eastAsia"/>
        </w:rPr>
        <w:t>处理</w:t>
      </w:r>
      <w:r w:rsidR="00CB3CD5">
        <w:rPr>
          <w:rFonts w:hint="eastAsia"/>
        </w:rPr>
        <w:t>数据</w:t>
      </w:r>
      <w:r w:rsidR="00B458D0">
        <w:rPr>
          <w:rFonts w:hint="eastAsia"/>
        </w:rPr>
        <w:t>（</w:t>
      </w:r>
      <w:r w:rsidR="00B458D0">
        <w:fldChar w:fldCharType="begin"/>
      </w:r>
      <w:r w:rsidR="00B458D0">
        <w:instrText xml:space="preserve"> </w:instrText>
      </w:r>
      <w:r w:rsidR="00B458D0">
        <w:rPr>
          <w:rFonts w:hint="eastAsia"/>
        </w:rPr>
        <w:instrText>REF _Ref35954809 \h</w:instrText>
      </w:r>
      <w:r w:rsidR="00B458D0">
        <w:instrText xml:space="preserve"> </w:instrText>
      </w:r>
      <w:r w:rsidR="00B458D0">
        <w:fldChar w:fldCharType="separate"/>
      </w:r>
      <w:r w:rsidR="00E00E5C">
        <w:rPr>
          <w:rFonts w:hint="eastAsia"/>
        </w:rPr>
        <w:t>代码</w:t>
      </w:r>
      <w:r w:rsidR="00E00E5C">
        <w:rPr>
          <w:rFonts w:hint="eastAsia"/>
        </w:rPr>
        <w:t xml:space="preserve"> </w:t>
      </w:r>
      <w:r w:rsidR="00E00E5C">
        <w:rPr>
          <w:noProof/>
        </w:rPr>
        <w:t>4</w:t>
      </w:r>
      <w:r w:rsidR="00E00E5C">
        <w:noBreakHyphen/>
      </w:r>
      <w:r w:rsidR="00E00E5C">
        <w:rPr>
          <w:noProof/>
        </w:rPr>
        <w:t>3</w:t>
      </w:r>
      <w:r w:rsidR="00B458D0">
        <w:fldChar w:fldCharType="end"/>
      </w:r>
      <w:r w:rsidR="00B458D0">
        <w:rPr>
          <w:rFonts w:hint="eastAsia"/>
        </w:rPr>
        <w:t>）</w:t>
      </w:r>
      <w:r w:rsidR="00CB3CD5">
        <w:rPr>
          <w:rFonts w:hint="eastAsia"/>
        </w:rPr>
        <w:t>。</w:t>
      </w:r>
    </w:p>
    <w:p w14:paraId="6BD196FA" w14:textId="7F575614" w:rsidR="00C57033" w:rsidRDefault="0043007C" w:rsidP="00432FA6">
      <w:pPr>
        <w:pStyle w:val="Heading3"/>
      </w:pPr>
      <w:r w:rsidRPr="0043007C">
        <w:t>StreamingContext</w:t>
      </w:r>
    </w:p>
    <w:p w14:paraId="452A61A3" w14:textId="30CB414D" w:rsidR="00260B9A" w:rsidRDefault="005E5551" w:rsidP="00C57033">
      <w:pPr>
        <w:ind w:firstLine="420"/>
      </w:pPr>
      <w:r w:rsidRPr="005E5551">
        <w:rPr>
          <w:rFonts w:hint="eastAsia"/>
        </w:rPr>
        <w:t>StreamingContext</w:t>
      </w:r>
      <w:r w:rsidRPr="005E5551">
        <w:rPr>
          <w:rFonts w:hint="eastAsia"/>
        </w:rPr>
        <w:t>是流传输的主要入口点，本质上负责流传输应用程序，包括检查点，转换和对</w:t>
      </w:r>
      <w:r w:rsidRPr="005E5551">
        <w:rPr>
          <w:rFonts w:hint="eastAsia"/>
        </w:rPr>
        <w:t>RDD</w:t>
      </w:r>
      <w:r w:rsidRPr="005E5551">
        <w:rPr>
          <w:rFonts w:hint="eastAsia"/>
        </w:rPr>
        <w:t>的</w:t>
      </w:r>
      <w:r w:rsidRPr="005E5551">
        <w:rPr>
          <w:rFonts w:hint="eastAsia"/>
        </w:rPr>
        <w:t>DStreams</w:t>
      </w:r>
      <w:r w:rsidRPr="005E5551">
        <w:rPr>
          <w:rFonts w:hint="eastAsia"/>
        </w:rPr>
        <w:t>的操作。</w:t>
      </w:r>
      <w:r w:rsidR="004C6704">
        <w:rPr>
          <w:rFonts w:hint="eastAsia"/>
        </w:rPr>
        <w:t>StreamingContext</w:t>
      </w:r>
      <w:r w:rsidR="004C6704">
        <w:rPr>
          <w:rFonts w:hint="eastAsia"/>
        </w:rPr>
        <w:t>是</w:t>
      </w:r>
      <w:r w:rsidR="00492ED3">
        <w:rPr>
          <w:rFonts w:hint="eastAsia"/>
        </w:rPr>
        <w:t>所有</w:t>
      </w:r>
      <w:r w:rsidR="00AC0F57">
        <w:rPr>
          <w:rFonts w:hint="eastAsia"/>
        </w:rPr>
        <w:t>数据</w:t>
      </w:r>
      <w:r w:rsidR="00492ED3">
        <w:rPr>
          <w:rFonts w:hint="eastAsia"/>
        </w:rPr>
        <w:t>流功能切入点</w:t>
      </w:r>
      <w:r w:rsidR="001D3808">
        <w:rPr>
          <w:rFonts w:hint="eastAsia"/>
        </w:rPr>
        <w:t>，</w:t>
      </w:r>
      <w:r w:rsidR="004C6704">
        <w:rPr>
          <w:rFonts w:hint="eastAsia"/>
        </w:rPr>
        <w:t>提供了访问方法可以创建来自各种输入源</w:t>
      </w:r>
      <w:r w:rsidR="00492ED3">
        <w:rPr>
          <w:rFonts w:hint="eastAsia"/>
        </w:rPr>
        <w:t>的</w:t>
      </w:r>
      <w:r w:rsidR="00E96A5E">
        <w:rPr>
          <w:rFonts w:hint="eastAsia"/>
        </w:rPr>
        <w:t>离散流</w:t>
      </w:r>
      <w:r w:rsidR="004C6704">
        <w:rPr>
          <w:rFonts w:hint="eastAsia"/>
        </w:rPr>
        <w:t>。</w:t>
      </w:r>
      <w:r w:rsidR="004C6704">
        <w:rPr>
          <w:rFonts w:hint="eastAsia"/>
        </w:rPr>
        <w:t>StreamingContext</w:t>
      </w:r>
      <w:r w:rsidR="004C6704">
        <w:rPr>
          <w:rFonts w:hint="eastAsia"/>
        </w:rPr>
        <w:t>可以从现有</w:t>
      </w:r>
      <w:r w:rsidR="004C6704">
        <w:rPr>
          <w:rFonts w:hint="eastAsia"/>
        </w:rPr>
        <w:t>SparkContext</w:t>
      </w:r>
      <w:r w:rsidR="00CE67F7">
        <w:rPr>
          <w:rFonts w:hint="eastAsia"/>
        </w:rPr>
        <w:t xml:space="preserve"> </w:t>
      </w:r>
      <w:r w:rsidR="004C6704">
        <w:rPr>
          <w:rFonts w:hint="eastAsia"/>
        </w:rPr>
        <w:t>或</w:t>
      </w:r>
      <w:r w:rsidR="00CE67F7">
        <w:rPr>
          <w:rFonts w:hint="eastAsia"/>
        </w:rPr>
        <w:t xml:space="preserve"> </w:t>
      </w:r>
      <w:r w:rsidR="004C6704">
        <w:rPr>
          <w:rFonts w:hint="eastAsia"/>
        </w:rPr>
        <w:t>SparkConf</w:t>
      </w:r>
      <w:r w:rsidR="00CE67F7">
        <w:rPr>
          <w:rFonts w:hint="eastAsia"/>
        </w:rPr>
        <w:t xml:space="preserve"> </w:t>
      </w:r>
      <w:r w:rsidR="004C6704">
        <w:rPr>
          <w:rFonts w:hint="eastAsia"/>
        </w:rPr>
        <w:t>创建</w:t>
      </w:r>
      <w:r w:rsidR="00747AD9">
        <w:rPr>
          <w:rFonts w:hint="eastAsia"/>
        </w:rPr>
        <w:t>，其指定了</w:t>
      </w:r>
      <w:r w:rsidR="00747AD9">
        <w:rPr>
          <w:rFonts w:hint="eastAsia"/>
        </w:rPr>
        <w:t>Master</w:t>
      </w:r>
      <w:r w:rsidR="00CE67F7">
        <w:rPr>
          <w:rFonts w:hint="eastAsia"/>
        </w:rPr>
        <w:t xml:space="preserve"> </w:t>
      </w:r>
      <w:r w:rsidR="00747AD9">
        <w:rPr>
          <w:rFonts w:hint="eastAsia"/>
        </w:rPr>
        <w:t>URL</w:t>
      </w:r>
      <w:r w:rsidR="00747AD9">
        <w:rPr>
          <w:rFonts w:hint="eastAsia"/>
        </w:rPr>
        <w:t>和应用程序名称等其他配置信息</w:t>
      </w:r>
      <w:r w:rsidR="00260B9A">
        <w:rPr>
          <w:rFonts w:hint="eastAsia"/>
        </w:rPr>
        <w:t>：</w:t>
      </w:r>
    </w:p>
    <w:p w14:paraId="798AC1C9" w14:textId="20DD9E22" w:rsidR="00260B9A" w:rsidRDefault="00260B9A" w:rsidP="005616CF">
      <w:pPr>
        <w:pStyle w:val="a4"/>
      </w:pPr>
      <w:r>
        <w:t>new</w:t>
      </w:r>
      <w:r w:rsidR="00CE67F7">
        <w:rPr>
          <w:rFonts w:hint="eastAsia"/>
        </w:rPr>
        <w:t xml:space="preserve"> </w:t>
      </w:r>
      <w:r>
        <w:t>StreamingContext(conf:</w:t>
      </w:r>
      <w:r w:rsidR="00CE67F7">
        <w:t xml:space="preserve"> </w:t>
      </w:r>
      <w:r>
        <w:t>SparkConf,</w:t>
      </w:r>
      <w:r w:rsidR="00CE67F7">
        <w:t xml:space="preserve"> </w:t>
      </w:r>
      <w:r>
        <w:t>batchDuration:</w:t>
      </w:r>
      <w:r w:rsidR="00CE67F7">
        <w:t xml:space="preserve"> </w:t>
      </w:r>
      <w:r>
        <w:t>Duration)</w:t>
      </w:r>
    </w:p>
    <w:p w14:paraId="0F54D2A2" w14:textId="46CB94EB" w:rsidR="00260B9A" w:rsidRPr="00260B9A" w:rsidRDefault="00260B9A" w:rsidP="00260B9A">
      <w:pPr>
        <w:ind w:firstLine="420"/>
      </w:pPr>
      <w:r w:rsidRPr="00260B9A">
        <w:rPr>
          <w:rFonts w:hint="eastAsia"/>
        </w:rPr>
        <w:t>通过提供新的</w:t>
      </w:r>
      <w:r w:rsidRPr="00260B9A">
        <w:rPr>
          <w:rFonts w:hint="eastAsia"/>
        </w:rPr>
        <w:t>SparkContext</w:t>
      </w:r>
      <w:r w:rsidRPr="00260B9A">
        <w:rPr>
          <w:rFonts w:hint="eastAsia"/>
        </w:rPr>
        <w:t>所需的配置来创建</w:t>
      </w:r>
      <w:r w:rsidRPr="00260B9A">
        <w:rPr>
          <w:rFonts w:hint="eastAsia"/>
        </w:rPr>
        <w:t>StreamingContext</w:t>
      </w:r>
      <w:r w:rsidRPr="00260B9A">
        <w:rPr>
          <w:rFonts w:hint="eastAsia"/>
        </w:rPr>
        <w:t>。</w:t>
      </w:r>
    </w:p>
    <w:p w14:paraId="27CE8D5F" w14:textId="56149216" w:rsidR="00260B9A" w:rsidRDefault="00260B9A" w:rsidP="005616CF">
      <w:pPr>
        <w:pStyle w:val="a4"/>
      </w:pPr>
      <w:r>
        <w:rPr>
          <w:rFonts w:hint="eastAsia"/>
        </w:rPr>
        <w:t>new</w:t>
      </w:r>
      <w:r w:rsidR="00CE67F7">
        <w:rPr>
          <w:rFonts w:hint="eastAsia"/>
        </w:rPr>
        <w:t xml:space="preserve"> </w:t>
      </w:r>
      <w:r w:rsidRPr="00260B9A">
        <w:t>StreamingContext(sparkContext:</w:t>
      </w:r>
      <w:r w:rsidR="00CE67F7">
        <w:t xml:space="preserve"> </w:t>
      </w:r>
      <w:r w:rsidRPr="00260B9A">
        <w:t>SparkContext,</w:t>
      </w:r>
      <w:r w:rsidR="00CE67F7">
        <w:t xml:space="preserve"> </w:t>
      </w:r>
      <w:r w:rsidRPr="00260B9A">
        <w:t>batchDuration:</w:t>
      </w:r>
      <w:r w:rsidR="00CE67F7">
        <w:t xml:space="preserve"> </w:t>
      </w:r>
      <w:r w:rsidRPr="00260B9A">
        <w:t>Duration)</w:t>
      </w:r>
    </w:p>
    <w:p w14:paraId="0B1CD032" w14:textId="1FED6D27" w:rsidR="00260B9A" w:rsidRPr="00260B9A" w:rsidRDefault="00260B9A" w:rsidP="00260B9A">
      <w:pPr>
        <w:ind w:firstLine="420"/>
      </w:pPr>
      <w:r w:rsidRPr="00260B9A">
        <w:rPr>
          <w:rFonts w:hint="eastAsia"/>
        </w:rPr>
        <w:t>使用现有的</w:t>
      </w:r>
      <w:r w:rsidRPr="00260B9A">
        <w:rPr>
          <w:rFonts w:hint="eastAsia"/>
        </w:rPr>
        <w:t>SparkContext</w:t>
      </w:r>
      <w:r w:rsidRPr="00260B9A">
        <w:rPr>
          <w:rFonts w:hint="eastAsia"/>
        </w:rPr>
        <w:t>创建一个</w:t>
      </w:r>
      <w:r w:rsidRPr="00260B9A">
        <w:rPr>
          <w:rFonts w:hint="eastAsia"/>
        </w:rPr>
        <w:t>StreamingContext</w:t>
      </w:r>
      <w:r w:rsidRPr="00260B9A">
        <w:rPr>
          <w:rFonts w:hint="eastAsia"/>
        </w:rPr>
        <w:t>。</w:t>
      </w:r>
    </w:p>
    <w:p w14:paraId="3829AB67" w14:textId="535375A4" w:rsidR="00887D4A" w:rsidRDefault="00747AD9" w:rsidP="00C57033">
      <w:pPr>
        <w:ind w:firstLine="420"/>
      </w:pPr>
      <w:r>
        <w:rPr>
          <w:rFonts w:hint="eastAsia"/>
        </w:rPr>
        <w:t>上面</w:t>
      </w:r>
      <w:r w:rsidRPr="00747AD9">
        <w:t>StreamingContext</w:t>
      </w:r>
      <w:r>
        <w:rPr>
          <w:rFonts w:hint="eastAsia"/>
        </w:rPr>
        <w:t>两个构造</w:t>
      </w:r>
      <w:r w:rsidR="004C6704">
        <w:rPr>
          <w:rFonts w:hint="eastAsia"/>
        </w:rPr>
        <w:t>这里的第二个参数是</w:t>
      </w:r>
      <w:r w:rsidR="004C6704">
        <w:rPr>
          <w:rFonts w:hint="eastAsia"/>
        </w:rPr>
        <w:t>batchDuration</w:t>
      </w:r>
      <w:r w:rsidR="005E55DB">
        <w:rPr>
          <w:rFonts w:hint="eastAsia"/>
        </w:rPr>
        <w:t>，</w:t>
      </w:r>
      <w:r>
        <w:rPr>
          <w:rFonts w:hint="eastAsia"/>
        </w:rPr>
        <w:t>这是</w:t>
      </w:r>
      <w:r w:rsidR="003122BD">
        <w:rPr>
          <w:rFonts w:hint="eastAsia"/>
        </w:rPr>
        <w:t>数据流</w:t>
      </w:r>
      <w:r>
        <w:rPr>
          <w:rFonts w:hint="eastAsia"/>
        </w:rPr>
        <w:t>被分批</w:t>
      </w:r>
      <w:r w:rsidR="004C6704">
        <w:rPr>
          <w:rFonts w:hint="eastAsia"/>
        </w:rPr>
        <w:t>的时间间隔。无论使用</w:t>
      </w:r>
      <w:r w:rsidR="004C6704">
        <w:rPr>
          <w:rFonts w:hint="eastAsia"/>
        </w:rPr>
        <w:t>Spark</w:t>
      </w:r>
      <w:r w:rsidR="004C6704">
        <w:rPr>
          <w:rFonts w:hint="eastAsia"/>
        </w:rPr>
        <w:t>交互</w:t>
      </w:r>
      <w:r w:rsidR="00B00952">
        <w:rPr>
          <w:rFonts w:hint="eastAsia"/>
        </w:rPr>
        <w:t>界面</w:t>
      </w:r>
      <w:r w:rsidR="004C6704">
        <w:rPr>
          <w:rFonts w:hint="eastAsia"/>
        </w:rPr>
        <w:t>或创建一个独立的应用程序，需要创建一个新的</w:t>
      </w:r>
      <w:r w:rsidR="004C6704">
        <w:rPr>
          <w:rFonts w:hint="eastAsia"/>
        </w:rPr>
        <w:t>StreamingContext</w:t>
      </w:r>
      <w:r w:rsidR="004C6704">
        <w:rPr>
          <w:rFonts w:hint="eastAsia"/>
        </w:rPr>
        <w:t>。</w:t>
      </w:r>
      <w:r w:rsidR="00C57033">
        <w:rPr>
          <w:rFonts w:hint="eastAsia"/>
        </w:rPr>
        <w:t>要初始化</w:t>
      </w:r>
      <w:r w:rsidR="002E26A6">
        <w:rPr>
          <w:rFonts w:hint="eastAsia"/>
        </w:rPr>
        <w:t>Spark</w:t>
      </w:r>
      <w:r w:rsidR="002E26A6">
        <w:rPr>
          <w:rFonts w:hint="eastAsia"/>
        </w:rPr>
        <w:t>数据流</w:t>
      </w:r>
      <w:r w:rsidR="00C57033">
        <w:rPr>
          <w:rFonts w:hint="eastAsia"/>
        </w:rPr>
        <w:t>程序，必须创建一个</w:t>
      </w:r>
      <w:r w:rsidR="00C57033">
        <w:rPr>
          <w:rFonts w:hint="eastAsia"/>
        </w:rPr>
        <w:t>StreamingContext</w:t>
      </w:r>
      <w:r w:rsidR="00C57033">
        <w:rPr>
          <w:rFonts w:hint="eastAsia"/>
        </w:rPr>
        <w:t>对象，它是所有</w:t>
      </w:r>
      <w:r w:rsidR="002E26A6">
        <w:rPr>
          <w:rFonts w:hint="eastAsia"/>
        </w:rPr>
        <w:t>Spark</w:t>
      </w:r>
      <w:r w:rsidR="002E26A6">
        <w:rPr>
          <w:rFonts w:hint="eastAsia"/>
        </w:rPr>
        <w:t>数据流</w:t>
      </w:r>
      <w:r w:rsidR="00C57033">
        <w:rPr>
          <w:rFonts w:hint="eastAsia"/>
        </w:rPr>
        <w:t>功能的主要入口点。</w:t>
      </w:r>
      <w:r w:rsidR="00042525" w:rsidRPr="00042525">
        <w:rPr>
          <w:rFonts w:hint="eastAsia"/>
        </w:rPr>
        <w:t>可以通过两种方式创建新的</w:t>
      </w:r>
      <w:r w:rsidR="00042525" w:rsidRPr="00042525">
        <w:rPr>
          <w:rFonts w:hint="eastAsia"/>
        </w:rPr>
        <w:t>StreamingContext</w:t>
      </w:r>
      <w:r w:rsidR="00042525" w:rsidRPr="00042525">
        <w:rPr>
          <w:rFonts w:hint="eastAsia"/>
        </w:rPr>
        <w:t>：</w:t>
      </w:r>
    </w:p>
    <w:p w14:paraId="5D5D50AE" w14:textId="097183CE" w:rsidR="00C57033" w:rsidRDefault="00887D4A" w:rsidP="00C57033">
      <w:pPr>
        <w:ind w:firstLine="420"/>
      </w:pPr>
      <w:r>
        <w:rPr>
          <w:rFonts w:hint="eastAsia"/>
        </w:rPr>
        <w:t>（</w:t>
      </w:r>
      <w:r>
        <w:rPr>
          <w:rFonts w:hint="eastAsia"/>
        </w:rPr>
        <w:t>1</w:t>
      </w:r>
      <w:r>
        <w:rPr>
          <w:rFonts w:hint="eastAsia"/>
        </w:rPr>
        <w:t>）</w:t>
      </w:r>
      <w:r w:rsidR="00DF0149">
        <w:rPr>
          <w:rFonts w:hint="eastAsia"/>
        </w:rPr>
        <w:t>如果是在</w:t>
      </w:r>
      <w:r w:rsidR="00DF0149">
        <w:rPr>
          <w:rFonts w:hint="eastAsia"/>
        </w:rPr>
        <w:t>Spark</w:t>
      </w:r>
      <w:r w:rsidR="00DF0149">
        <w:rPr>
          <w:rFonts w:hint="eastAsia"/>
        </w:rPr>
        <w:t>应用程序中，</w:t>
      </w:r>
      <w:r w:rsidR="00C57033" w:rsidRPr="00C57033">
        <w:rPr>
          <w:rFonts w:hint="eastAsia"/>
        </w:rPr>
        <w:t>StreamingContext</w:t>
      </w:r>
      <w:r w:rsidR="00C57033" w:rsidRPr="00C57033">
        <w:rPr>
          <w:rFonts w:hint="eastAsia"/>
        </w:rPr>
        <w:t>对象可以从</w:t>
      </w:r>
      <w:r w:rsidR="00C57033" w:rsidRPr="00C57033">
        <w:rPr>
          <w:rFonts w:hint="eastAsia"/>
        </w:rPr>
        <w:t>SparkConf</w:t>
      </w:r>
      <w:r w:rsidR="00C57033" w:rsidRPr="00C57033">
        <w:rPr>
          <w:rFonts w:hint="eastAsia"/>
        </w:rPr>
        <w:t>对象创建。</w:t>
      </w:r>
    </w:p>
    <w:p w14:paraId="28563144" w14:textId="0C77F8A5" w:rsidR="00C57033" w:rsidRDefault="00C57033" w:rsidP="00C57033">
      <w:pPr>
        <w:pStyle w:val="a7"/>
      </w:pPr>
      <w:r>
        <w:t>import</w:t>
      </w:r>
      <w:r w:rsidR="00CE67F7">
        <w:t xml:space="preserve"> </w:t>
      </w:r>
      <w:r>
        <w:t>org.apache.spark._</w:t>
      </w:r>
    </w:p>
    <w:p w14:paraId="0DACD79F" w14:textId="69BA30B7" w:rsidR="00C57033" w:rsidRDefault="00C57033" w:rsidP="00C57033">
      <w:pPr>
        <w:pStyle w:val="a7"/>
      </w:pPr>
      <w:r>
        <w:t>import</w:t>
      </w:r>
      <w:r w:rsidR="00CE67F7">
        <w:t xml:space="preserve"> </w:t>
      </w:r>
      <w:r>
        <w:t>org.apache.spark.streaming._</w:t>
      </w:r>
    </w:p>
    <w:p w14:paraId="3AD8A10A" w14:textId="77777777" w:rsidR="00C57033" w:rsidRDefault="00C57033" w:rsidP="00C57033">
      <w:pPr>
        <w:pStyle w:val="a7"/>
      </w:pPr>
    </w:p>
    <w:p w14:paraId="23A6D1E7" w14:textId="789968C0" w:rsidR="00C57033" w:rsidRDefault="00C57033" w:rsidP="00C57033">
      <w:pPr>
        <w:pStyle w:val="a7"/>
      </w:pPr>
      <w:r>
        <w:t>val</w:t>
      </w:r>
      <w:r w:rsidR="00CE67F7">
        <w:t xml:space="preserve"> </w:t>
      </w:r>
      <w:r>
        <w:t>conf</w:t>
      </w:r>
      <w:r w:rsidR="00CE67F7">
        <w:t xml:space="preserve"> </w:t>
      </w:r>
      <w:r>
        <w:t>=</w:t>
      </w:r>
      <w:r w:rsidR="00CE67F7">
        <w:t xml:space="preserve"> </w:t>
      </w:r>
      <w:r>
        <w:t>new</w:t>
      </w:r>
      <w:r w:rsidR="00CE67F7">
        <w:t xml:space="preserve"> </w:t>
      </w:r>
      <w:r>
        <w:t>SparkConf().setAppName(appName).setMaster(master)</w:t>
      </w:r>
    </w:p>
    <w:p w14:paraId="15EEE799" w14:textId="25CB1DD5" w:rsidR="00C57033" w:rsidRDefault="00C57033" w:rsidP="00C57033">
      <w:pPr>
        <w:pStyle w:val="a7"/>
      </w:pPr>
      <w:r>
        <w:t>val</w:t>
      </w:r>
      <w:r w:rsidR="00CE67F7">
        <w:t xml:space="preserve"> </w:t>
      </w:r>
      <w:r>
        <w:t>ssc</w:t>
      </w:r>
      <w:r w:rsidR="00CE67F7">
        <w:t xml:space="preserve"> </w:t>
      </w:r>
      <w:r>
        <w:t>=</w:t>
      </w:r>
      <w:r w:rsidR="00CE67F7">
        <w:t xml:space="preserve"> </w:t>
      </w:r>
      <w:r>
        <w:t>new</w:t>
      </w:r>
      <w:r w:rsidR="00CE67F7">
        <w:t xml:space="preserve"> </w:t>
      </w:r>
      <w:r>
        <w:t>StreamingContext(conf,</w:t>
      </w:r>
      <w:r w:rsidR="00CE67F7">
        <w:t xml:space="preserve"> </w:t>
      </w:r>
      <w:r>
        <w:t>Seconds(1))</w:t>
      </w:r>
    </w:p>
    <w:p w14:paraId="7C44424D" w14:textId="59B25FE2"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4</w:t>
      </w:r>
      <w:r w:rsidR="008160CE">
        <w:fldChar w:fldCharType="end"/>
      </w:r>
    </w:p>
    <w:p w14:paraId="5041D34C" w14:textId="1E63F808" w:rsidR="00887D4A" w:rsidRDefault="00C57033" w:rsidP="00C57033">
      <w:pPr>
        <w:ind w:firstLine="420"/>
      </w:pPr>
      <w:r>
        <w:rPr>
          <w:rFonts w:hint="eastAsia"/>
        </w:rPr>
        <w:t>appName</w:t>
      </w:r>
      <w:r>
        <w:rPr>
          <w:rFonts w:hint="eastAsia"/>
        </w:rPr>
        <w:t>参数是应用程序在集群</w:t>
      </w:r>
      <w:r w:rsidR="00B00952">
        <w:rPr>
          <w:rFonts w:hint="eastAsia"/>
        </w:rPr>
        <w:t>监控界面</w:t>
      </w:r>
      <w:r>
        <w:rPr>
          <w:rFonts w:hint="eastAsia"/>
        </w:rPr>
        <w:t>上显示的名称。</w:t>
      </w:r>
      <w:r>
        <w:rPr>
          <w:rFonts w:hint="eastAsia"/>
        </w:rPr>
        <w:t>master</w:t>
      </w:r>
      <w:r w:rsidR="007468C7">
        <w:rPr>
          <w:rFonts w:hint="eastAsia"/>
        </w:rPr>
        <w:t>可以是</w:t>
      </w:r>
      <w:r>
        <w:rPr>
          <w:rFonts w:hint="eastAsia"/>
        </w:rPr>
        <w:t>Spark</w:t>
      </w:r>
      <w:r w:rsidR="007468C7">
        <w:rPr>
          <w:rFonts w:hint="eastAsia"/>
        </w:rPr>
        <w:t>、</w:t>
      </w:r>
      <w:r>
        <w:rPr>
          <w:rFonts w:hint="eastAsia"/>
        </w:rPr>
        <w:t>Mesos</w:t>
      </w:r>
      <w:r>
        <w:rPr>
          <w:rFonts w:hint="eastAsia"/>
        </w:rPr>
        <w:t>或</w:t>
      </w:r>
      <w:r>
        <w:rPr>
          <w:rFonts w:hint="eastAsia"/>
        </w:rPr>
        <w:t>YARN</w:t>
      </w:r>
      <w:r>
        <w:rPr>
          <w:rFonts w:hint="eastAsia"/>
        </w:rPr>
        <w:t>集群</w:t>
      </w:r>
      <w:r w:rsidR="007468C7">
        <w:rPr>
          <w:rFonts w:hint="eastAsia"/>
        </w:rPr>
        <w:t>URL</w:t>
      </w:r>
      <w:r w:rsidR="007468C7">
        <w:rPr>
          <w:rFonts w:hint="eastAsia"/>
        </w:rPr>
        <w:t>，或者以本地模式运行的特殊</w:t>
      </w:r>
      <w:r>
        <w:rPr>
          <w:rFonts w:hint="eastAsia"/>
        </w:rPr>
        <w:t>字符串</w:t>
      </w:r>
      <w:r w:rsidR="007468C7">
        <w:rPr>
          <w:rFonts w:hint="eastAsia"/>
        </w:rPr>
        <w:t>local</w:t>
      </w:r>
      <w:r w:rsidR="00CE67F7">
        <w:rPr>
          <w:rFonts w:hint="eastAsia"/>
        </w:rPr>
        <w:t xml:space="preserve"> </w:t>
      </w:r>
      <w:r w:rsidR="007468C7">
        <w:rPr>
          <w:rFonts w:hint="eastAsia"/>
        </w:rPr>
        <w:t>[*]</w:t>
      </w:r>
      <w:r w:rsidR="00CE67F7">
        <w:rPr>
          <w:rFonts w:hint="eastAsia"/>
        </w:rPr>
        <w:t>。</w:t>
      </w:r>
      <w:r>
        <w:rPr>
          <w:rFonts w:hint="eastAsia"/>
        </w:rPr>
        <w:t>实际上，当在集群上运行时，不需要在</w:t>
      </w:r>
      <w:r w:rsidR="00856764">
        <w:rPr>
          <w:rFonts w:hint="eastAsia"/>
        </w:rPr>
        <w:t>应用</w:t>
      </w:r>
      <w:r>
        <w:rPr>
          <w:rFonts w:hint="eastAsia"/>
        </w:rPr>
        <w:t>程序中硬编码</w:t>
      </w:r>
      <w:r w:rsidR="007468C7">
        <w:rPr>
          <w:rFonts w:hint="eastAsia"/>
        </w:rPr>
        <w:t>master</w:t>
      </w:r>
      <w:r>
        <w:rPr>
          <w:rFonts w:hint="eastAsia"/>
        </w:rPr>
        <w:t>，而是使用</w:t>
      </w:r>
      <w:r>
        <w:rPr>
          <w:rFonts w:hint="eastAsia"/>
        </w:rPr>
        <w:t>spark-submit</w:t>
      </w:r>
      <w:r>
        <w:rPr>
          <w:rFonts w:hint="eastAsia"/>
        </w:rPr>
        <w:t>启动应用程序并</w:t>
      </w:r>
      <w:r w:rsidR="007468C7">
        <w:rPr>
          <w:rFonts w:hint="eastAsia"/>
        </w:rPr>
        <w:t>设置</w:t>
      </w:r>
      <w:r w:rsidR="007468C7">
        <w:rPr>
          <w:rFonts w:hint="eastAsia"/>
        </w:rPr>
        <w:t>master</w:t>
      </w:r>
      <w:r w:rsidR="007468C7">
        <w:rPr>
          <w:rFonts w:hint="eastAsia"/>
        </w:rPr>
        <w:t>参数</w:t>
      </w:r>
      <w:r>
        <w:rPr>
          <w:rFonts w:hint="eastAsia"/>
        </w:rPr>
        <w:t>。</w:t>
      </w:r>
      <w:r w:rsidR="0001116F">
        <w:rPr>
          <w:rFonts w:hint="eastAsia"/>
        </w:rPr>
        <w:t>但是，对于本地测试和单元测试，可以通过</w:t>
      </w:r>
      <w:r w:rsidR="007468C7">
        <w:rPr>
          <w:rFonts w:hint="eastAsia"/>
        </w:rPr>
        <w:t>local</w:t>
      </w:r>
      <w:r>
        <w:rPr>
          <w:rFonts w:hint="eastAsia"/>
        </w:rPr>
        <w:t>[*]</w:t>
      </w:r>
      <w:r>
        <w:rPr>
          <w:rFonts w:hint="eastAsia"/>
        </w:rPr>
        <w:t>来运行</w:t>
      </w:r>
      <w:r w:rsidR="002E26A6">
        <w:rPr>
          <w:rFonts w:hint="eastAsia"/>
        </w:rPr>
        <w:t>Spark</w:t>
      </w:r>
      <w:r w:rsidR="00856764">
        <w:rPr>
          <w:rFonts w:hint="eastAsia"/>
        </w:rPr>
        <w:t xml:space="preserve"> Streaming</w:t>
      </w:r>
      <w:r>
        <w:rPr>
          <w:rFonts w:hint="eastAsia"/>
        </w:rPr>
        <w:t>（检测本地系统中的核心数）。请注意，这在内部创建一个</w:t>
      </w:r>
      <w:r w:rsidR="007B6990">
        <w:rPr>
          <w:rFonts w:hint="eastAsia"/>
        </w:rPr>
        <w:t>SparkContext</w:t>
      </w:r>
      <w:r>
        <w:rPr>
          <w:rFonts w:hint="eastAsia"/>
        </w:rPr>
        <w:t>（所有</w:t>
      </w:r>
      <w:r>
        <w:rPr>
          <w:rFonts w:hint="eastAsia"/>
        </w:rPr>
        <w:t>Spark</w:t>
      </w:r>
      <w:r w:rsidR="007468C7">
        <w:rPr>
          <w:rFonts w:hint="eastAsia"/>
        </w:rPr>
        <w:t>功能的起始点），可以通过</w:t>
      </w:r>
      <w:r>
        <w:rPr>
          <w:rFonts w:hint="eastAsia"/>
        </w:rPr>
        <w:t>ssc.sparkContext</w:t>
      </w:r>
      <w:r>
        <w:rPr>
          <w:rFonts w:hint="eastAsia"/>
        </w:rPr>
        <w:t>进行访问。批处理间隔必须根据应用程序的延迟要求和可用的集群资源进行设置。</w:t>
      </w:r>
    </w:p>
    <w:p w14:paraId="09378398" w14:textId="05469C73" w:rsidR="00C57033" w:rsidRDefault="00887D4A" w:rsidP="00C57033">
      <w:pPr>
        <w:ind w:firstLine="420"/>
      </w:pPr>
      <w:r>
        <w:rPr>
          <w:rFonts w:hint="eastAsia"/>
        </w:rPr>
        <w:t>（</w:t>
      </w:r>
      <w:r>
        <w:rPr>
          <w:rFonts w:hint="eastAsia"/>
        </w:rPr>
        <w:t>2</w:t>
      </w:r>
      <w:r>
        <w:rPr>
          <w:rFonts w:hint="eastAsia"/>
        </w:rPr>
        <w:t>）</w:t>
      </w:r>
      <w:r w:rsidR="008B3E4F">
        <w:rPr>
          <w:rFonts w:hint="eastAsia"/>
        </w:rPr>
        <w:t>如果通过</w:t>
      </w:r>
      <w:r w:rsidR="008B3E4F">
        <w:rPr>
          <w:rFonts w:hint="eastAsia"/>
        </w:rPr>
        <w:t>spark-shell</w:t>
      </w:r>
      <w:r w:rsidR="008B3E4F">
        <w:rPr>
          <w:rFonts w:hint="eastAsia"/>
        </w:rPr>
        <w:t>打开交互界面，</w:t>
      </w:r>
      <w:r w:rsidR="00C57033">
        <w:rPr>
          <w:rFonts w:hint="eastAsia"/>
        </w:rPr>
        <w:t>StreamingContext</w:t>
      </w:r>
      <w:r w:rsidR="00C57033">
        <w:rPr>
          <w:rFonts w:hint="eastAsia"/>
        </w:rPr>
        <w:t>对象也可以从现有的</w:t>
      </w:r>
      <w:r w:rsidR="00C57033">
        <w:rPr>
          <w:rFonts w:hint="eastAsia"/>
        </w:rPr>
        <w:t>SparkContext</w:t>
      </w:r>
      <w:r w:rsidR="00C57033">
        <w:rPr>
          <w:rFonts w:hint="eastAsia"/>
        </w:rPr>
        <w:t>对象创建。</w:t>
      </w:r>
    </w:p>
    <w:p w14:paraId="68B53E7F" w14:textId="77777777" w:rsidR="00B23091" w:rsidRDefault="00B23091" w:rsidP="00B23091">
      <w:pPr>
        <w:pStyle w:val="a7"/>
      </w:pPr>
      <w:r>
        <w:t>scala&gt; import org.apache.spark.streaming._</w:t>
      </w:r>
    </w:p>
    <w:p w14:paraId="0C2B856D" w14:textId="77777777" w:rsidR="00B23091" w:rsidRDefault="00B23091" w:rsidP="00B23091">
      <w:pPr>
        <w:pStyle w:val="a7"/>
      </w:pPr>
      <w:r>
        <w:t>import org.apache.spark.streaming._</w:t>
      </w:r>
    </w:p>
    <w:p w14:paraId="7CAA60AA" w14:textId="77777777" w:rsidR="00B23091" w:rsidRDefault="00B23091" w:rsidP="00B23091">
      <w:pPr>
        <w:pStyle w:val="a7"/>
      </w:pPr>
    </w:p>
    <w:p w14:paraId="2F4B5132" w14:textId="77777777" w:rsidR="00B23091" w:rsidRDefault="00B23091" w:rsidP="00B23091">
      <w:pPr>
        <w:pStyle w:val="a7"/>
      </w:pPr>
      <w:r>
        <w:t>scala&gt; val ssc = new StreamingContext(sc, Seconds(10))</w:t>
      </w:r>
    </w:p>
    <w:p w14:paraId="65BAB12A" w14:textId="7776B351" w:rsidR="00C57033" w:rsidRDefault="00B23091" w:rsidP="00B23091">
      <w:pPr>
        <w:pStyle w:val="a7"/>
      </w:pPr>
      <w:r>
        <w:t>ssc: org.apache.spark.streaming.StreamingContext = org.apache.spark.streaming.StreamingContext@3c4231e5</w:t>
      </w:r>
    </w:p>
    <w:p w14:paraId="0ADD18C1" w14:textId="7D91D30D" w:rsidR="00777910" w:rsidRPr="00777910" w:rsidRDefault="00777910" w:rsidP="007301FC">
      <w:pPr>
        <w:pStyle w:val="Caption"/>
      </w:pPr>
      <w:r>
        <w:rPr>
          <w:rFonts w:hint="eastAsia"/>
        </w:rPr>
        <w:lastRenderedPageBreak/>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5</w:t>
      </w:r>
      <w:r w:rsidR="008160CE">
        <w:fldChar w:fldCharType="end"/>
      </w:r>
    </w:p>
    <w:p w14:paraId="32FC8A94" w14:textId="1FE2CFF8" w:rsidR="00C57033" w:rsidRDefault="00B9012B" w:rsidP="00C57033">
      <w:pPr>
        <w:ind w:firstLine="420"/>
      </w:pPr>
      <w:r>
        <w:rPr>
          <w:rFonts w:hint="eastAsia"/>
        </w:rPr>
        <w:t>定义</w:t>
      </w:r>
      <w:r w:rsidR="00DC11C2">
        <w:rPr>
          <w:rFonts w:hint="eastAsia"/>
        </w:rPr>
        <w:t>好</w:t>
      </w:r>
      <w:r w:rsidR="00DC11C2" w:rsidRPr="00DC11C2">
        <w:t>StreamingContext</w:t>
      </w:r>
      <w:r>
        <w:rPr>
          <w:rFonts w:hint="eastAsia"/>
        </w:rPr>
        <w:t>后，必须执行以下操作：</w:t>
      </w:r>
    </w:p>
    <w:p w14:paraId="192BFB54" w14:textId="35627D34" w:rsidR="00C57033" w:rsidRPr="00E92C9A" w:rsidRDefault="00E92C9A" w:rsidP="00E92C9A">
      <w:pPr>
        <w:ind w:firstLine="420"/>
      </w:pPr>
      <w:r>
        <w:rPr>
          <w:rFonts w:hint="eastAsia"/>
        </w:rPr>
        <w:t>（</w:t>
      </w:r>
      <w:r>
        <w:rPr>
          <w:rFonts w:hint="eastAsia"/>
        </w:rPr>
        <w:t>1</w:t>
      </w:r>
      <w:r>
        <w:rPr>
          <w:rFonts w:hint="eastAsia"/>
        </w:rPr>
        <w:t>）</w:t>
      </w:r>
      <w:r w:rsidR="00C57033" w:rsidRPr="00B9012B">
        <w:rPr>
          <w:rFonts w:hint="eastAsia"/>
        </w:rPr>
        <w:t>通过创建输入</w:t>
      </w:r>
      <w:r>
        <w:rPr>
          <w:rFonts w:hint="eastAsia"/>
        </w:rPr>
        <w:t>离散流</w:t>
      </w:r>
      <w:r w:rsidR="00C57033" w:rsidRPr="00B9012B">
        <w:rPr>
          <w:rFonts w:hint="eastAsia"/>
        </w:rPr>
        <w:t>来定义</w:t>
      </w:r>
      <w:r w:rsidR="00C57033" w:rsidRPr="00E92C9A">
        <w:rPr>
          <w:rFonts w:hint="eastAsia"/>
        </w:rPr>
        <w:t>输入源。</w:t>
      </w:r>
    </w:p>
    <w:p w14:paraId="47558F52" w14:textId="58C7ACF1" w:rsidR="00C57033" w:rsidRPr="00E92C9A" w:rsidRDefault="00E92C9A" w:rsidP="00E92C9A">
      <w:pPr>
        <w:ind w:firstLine="420"/>
      </w:pPr>
      <w:r>
        <w:rPr>
          <w:rFonts w:hint="eastAsia"/>
        </w:rPr>
        <w:t>（</w:t>
      </w:r>
      <w:r>
        <w:rPr>
          <w:rFonts w:hint="eastAsia"/>
        </w:rPr>
        <w:t>2</w:t>
      </w:r>
      <w:r>
        <w:rPr>
          <w:rFonts w:hint="eastAsia"/>
        </w:rPr>
        <w:t>）</w:t>
      </w:r>
      <w:r w:rsidR="00C57033" w:rsidRPr="00E92C9A">
        <w:rPr>
          <w:rFonts w:hint="eastAsia"/>
        </w:rPr>
        <w:t>通过将转换和输出操作应用于</w:t>
      </w:r>
      <w:r w:rsidR="00C57033" w:rsidRPr="00E92C9A">
        <w:rPr>
          <w:rFonts w:hint="eastAsia"/>
        </w:rPr>
        <w:t>DStream</w:t>
      </w:r>
      <w:r w:rsidR="00C57033" w:rsidRPr="00E92C9A">
        <w:rPr>
          <w:rFonts w:hint="eastAsia"/>
        </w:rPr>
        <w:t>来定义流式计算。</w:t>
      </w:r>
    </w:p>
    <w:p w14:paraId="38681368" w14:textId="1AB4343F" w:rsidR="00C57033" w:rsidRPr="00E92C9A" w:rsidRDefault="00DC11C2" w:rsidP="00E92C9A">
      <w:pPr>
        <w:ind w:firstLine="420"/>
      </w:pPr>
      <w:r>
        <w:rPr>
          <w:rFonts w:hint="eastAsia"/>
        </w:rPr>
        <w:t>（</w:t>
      </w:r>
      <w:r>
        <w:rPr>
          <w:rFonts w:hint="eastAsia"/>
        </w:rPr>
        <w:t>3</w:t>
      </w:r>
      <w:r>
        <w:rPr>
          <w:rFonts w:hint="eastAsia"/>
        </w:rPr>
        <w:t>）</w:t>
      </w:r>
      <w:r w:rsidR="00B9012B" w:rsidRPr="00E92C9A">
        <w:rPr>
          <w:rFonts w:hint="eastAsia"/>
        </w:rPr>
        <w:t>使用</w:t>
      </w:r>
      <w:r w:rsidR="0049426F">
        <w:rPr>
          <w:rFonts w:hint="eastAsia"/>
        </w:rPr>
        <w:t>S</w:t>
      </w:r>
      <w:r w:rsidR="00B9012B" w:rsidRPr="00E92C9A">
        <w:rPr>
          <w:rFonts w:hint="eastAsia"/>
        </w:rPr>
        <w:t>treamingContext.start</w:t>
      </w:r>
      <w:r w:rsidR="00B9012B" w:rsidRPr="00E92C9A">
        <w:rPr>
          <w:rFonts w:hint="eastAsia"/>
        </w:rPr>
        <w:t>开始接收数据</w:t>
      </w:r>
      <w:r w:rsidR="00C57033" w:rsidRPr="00E92C9A">
        <w:rPr>
          <w:rFonts w:hint="eastAsia"/>
        </w:rPr>
        <w:t>。</w:t>
      </w:r>
    </w:p>
    <w:p w14:paraId="0BBD55BA" w14:textId="09280BEB" w:rsidR="00C57033" w:rsidRPr="00E92C9A" w:rsidRDefault="00DC11C2" w:rsidP="00E92C9A">
      <w:pPr>
        <w:ind w:firstLine="420"/>
      </w:pPr>
      <w:r>
        <w:rPr>
          <w:rFonts w:hint="eastAsia"/>
        </w:rPr>
        <w:t>（</w:t>
      </w:r>
      <w:r>
        <w:rPr>
          <w:rFonts w:hint="eastAsia"/>
        </w:rPr>
        <w:t>4</w:t>
      </w:r>
      <w:r>
        <w:rPr>
          <w:rFonts w:hint="eastAsia"/>
        </w:rPr>
        <w:t>）</w:t>
      </w:r>
      <w:r w:rsidR="00C57033" w:rsidRPr="00E92C9A">
        <w:rPr>
          <w:rFonts w:hint="eastAsia"/>
        </w:rPr>
        <w:t>使用</w:t>
      </w:r>
      <w:r w:rsidR="0049426F">
        <w:rPr>
          <w:rFonts w:hint="eastAsia"/>
        </w:rPr>
        <w:t>S</w:t>
      </w:r>
      <w:r w:rsidR="00C57033" w:rsidRPr="00E92C9A">
        <w:rPr>
          <w:rFonts w:hint="eastAsia"/>
        </w:rPr>
        <w:t>tr</w:t>
      </w:r>
      <w:r w:rsidR="00B9012B" w:rsidRPr="00E92C9A">
        <w:rPr>
          <w:rFonts w:hint="eastAsia"/>
        </w:rPr>
        <w:t>eamingContext.awaitTermination</w:t>
      </w:r>
      <w:r w:rsidR="00C57033" w:rsidRPr="00E92C9A">
        <w:rPr>
          <w:rFonts w:hint="eastAsia"/>
        </w:rPr>
        <w:t>等待处理停止（手动或由于任何错误</w:t>
      </w:r>
      <w:r w:rsidR="00B9012B" w:rsidRPr="00E92C9A">
        <w:rPr>
          <w:rFonts w:hint="eastAsia"/>
        </w:rPr>
        <w:t>）</w:t>
      </w:r>
      <w:r w:rsidR="00C57033" w:rsidRPr="00E92C9A">
        <w:rPr>
          <w:rFonts w:hint="eastAsia"/>
        </w:rPr>
        <w:t>。</w:t>
      </w:r>
    </w:p>
    <w:p w14:paraId="798E64FB" w14:textId="0E0C1991" w:rsidR="00C57033" w:rsidRPr="00B9012B" w:rsidRDefault="00DC11C2" w:rsidP="00E92C9A">
      <w:pPr>
        <w:ind w:firstLine="420"/>
      </w:pPr>
      <w:r>
        <w:rPr>
          <w:rFonts w:hint="eastAsia"/>
        </w:rPr>
        <w:t>（</w:t>
      </w:r>
      <w:r>
        <w:rPr>
          <w:rFonts w:hint="eastAsia"/>
        </w:rPr>
        <w:t>5</w:t>
      </w:r>
      <w:r>
        <w:rPr>
          <w:rFonts w:hint="eastAsia"/>
        </w:rPr>
        <w:t>）</w:t>
      </w:r>
      <w:r w:rsidR="00C57033" w:rsidRPr="00E92C9A">
        <w:rPr>
          <w:rFonts w:hint="eastAsia"/>
        </w:rPr>
        <w:t>可以使用</w:t>
      </w:r>
      <w:r w:rsidR="0049426F">
        <w:rPr>
          <w:rFonts w:hint="eastAsia"/>
        </w:rPr>
        <w:t>S</w:t>
      </w:r>
      <w:r w:rsidR="00B9012B" w:rsidRPr="00E92C9A">
        <w:rPr>
          <w:rFonts w:hint="eastAsia"/>
        </w:rPr>
        <w:t>treamingC</w:t>
      </w:r>
      <w:r w:rsidR="00B9012B" w:rsidRPr="00B9012B">
        <w:rPr>
          <w:rFonts w:hint="eastAsia"/>
        </w:rPr>
        <w:t>ontext.stop</w:t>
      </w:r>
      <w:r w:rsidR="00C57033" w:rsidRPr="00B9012B">
        <w:rPr>
          <w:rFonts w:hint="eastAsia"/>
        </w:rPr>
        <w:t>手动停止处理。</w:t>
      </w:r>
    </w:p>
    <w:p w14:paraId="462B7DEF" w14:textId="2978919C" w:rsidR="00C57033" w:rsidRDefault="001D09E9" w:rsidP="00041335">
      <w:pPr>
        <w:ind w:firstLine="420"/>
      </w:pPr>
      <w:r>
        <w:rPr>
          <w:rFonts w:hint="eastAsia"/>
        </w:rPr>
        <w:t>注意，</w:t>
      </w:r>
      <w:r w:rsidR="00220693">
        <w:rPr>
          <w:rFonts w:hint="eastAsia"/>
        </w:rPr>
        <w:t>一旦</w:t>
      </w:r>
      <w:r w:rsidR="00C42338" w:rsidRPr="00C42338">
        <w:t>StreamingContext</w:t>
      </w:r>
      <w:r w:rsidR="000A2F27">
        <w:rPr>
          <w:rFonts w:hint="eastAsia"/>
        </w:rPr>
        <w:t>对象</w:t>
      </w:r>
      <w:r w:rsidR="00220693">
        <w:rPr>
          <w:rFonts w:hint="eastAsia"/>
        </w:rPr>
        <w:t>已经开始</w:t>
      </w:r>
      <w:r w:rsidR="0060379E">
        <w:rPr>
          <w:rFonts w:hint="eastAsia"/>
        </w:rPr>
        <w:t>启动</w:t>
      </w:r>
      <w:r w:rsidR="00220693">
        <w:rPr>
          <w:rFonts w:hint="eastAsia"/>
        </w:rPr>
        <w:t>，就不能建立或添加新的</w:t>
      </w:r>
      <w:r w:rsidR="00D238CC">
        <w:rPr>
          <w:rFonts w:hint="eastAsia"/>
        </w:rPr>
        <w:t>数据</w:t>
      </w:r>
      <w:r w:rsidR="00220693">
        <w:rPr>
          <w:rFonts w:hint="eastAsia"/>
        </w:rPr>
        <w:t>流</w:t>
      </w:r>
      <w:r w:rsidR="00D238CC">
        <w:rPr>
          <w:rFonts w:hint="eastAsia"/>
        </w:rPr>
        <w:t>操作</w:t>
      </w:r>
      <w:r w:rsidR="0049426F">
        <w:rPr>
          <w:rFonts w:hint="eastAsia"/>
        </w:rPr>
        <w:t>，只能按照定义好的操作运行</w:t>
      </w:r>
      <w:r w:rsidR="00220693">
        <w:rPr>
          <w:rFonts w:hint="eastAsia"/>
        </w:rPr>
        <w:t>；一旦</w:t>
      </w:r>
      <w:r w:rsidR="0049426F">
        <w:rPr>
          <w:rFonts w:hint="eastAsia"/>
        </w:rPr>
        <w:t>当前的</w:t>
      </w:r>
      <w:r w:rsidR="00C42338" w:rsidRPr="00C42338">
        <w:t>StreamingContext</w:t>
      </w:r>
      <w:r w:rsidR="000A2F27">
        <w:rPr>
          <w:rFonts w:hint="eastAsia"/>
        </w:rPr>
        <w:t>对象</w:t>
      </w:r>
      <w:r w:rsidR="0049426F">
        <w:rPr>
          <w:rFonts w:hint="eastAsia"/>
        </w:rPr>
        <w:t>被</w:t>
      </w:r>
      <w:r w:rsidR="00220693">
        <w:rPr>
          <w:rFonts w:hint="eastAsia"/>
        </w:rPr>
        <w:t>停止，就无法重新启动</w:t>
      </w:r>
      <w:r w:rsidR="0049426F">
        <w:rPr>
          <w:rFonts w:hint="eastAsia"/>
        </w:rPr>
        <w:t>这个</w:t>
      </w:r>
      <w:r w:rsidR="0049426F" w:rsidRPr="00C42338">
        <w:t>StreamingContext</w:t>
      </w:r>
      <w:r w:rsidR="000A2F27">
        <w:rPr>
          <w:rFonts w:hint="eastAsia"/>
        </w:rPr>
        <w:t>对象</w:t>
      </w:r>
      <w:r w:rsidR="00220693">
        <w:rPr>
          <w:rFonts w:hint="eastAsia"/>
        </w:rPr>
        <w:t>；</w:t>
      </w:r>
      <w:r w:rsidR="00C57033">
        <w:rPr>
          <w:rFonts w:hint="eastAsia"/>
        </w:rPr>
        <w:t>只有一个</w:t>
      </w:r>
      <w:r w:rsidR="00C57033">
        <w:rPr>
          <w:rFonts w:hint="eastAsia"/>
        </w:rPr>
        <w:t>StreamingContext</w:t>
      </w:r>
      <w:r w:rsidR="000A2F27">
        <w:rPr>
          <w:rFonts w:hint="eastAsia"/>
        </w:rPr>
        <w:t>对象</w:t>
      </w:r>
      <w:r w:rsidR="00C57033">
        <w:rPr>
          <w:rFonts w:hint="eastAsia"/>
        </w:rPr>
        <w:t>可以同时在</w:t>
      </w:r>
      <w:r w:rsidR="00C57033">
        <w:rPr>
          <w:rFonts w:hint="eastAsia"/>
        </w:rPr>
        <w:t>JVM</w:t>
      </w:r>
      <w:r w:rsidR="00220693">
        <w:rPr>
          <w:rFonts w:hint="eastAsia"/>
        </w:rPr>
        <w:t>中处于活动状态；</w:t>
      </w:r>
      <w:r w:rsidR="00C57033">
        <w:rPr>
          <w:rFonts w:hint="eastAsia"/>
        </w:rPr>
        <w:t>StreamingContext</w:t>
      </w:r>
      <w:r w:rsidR="000A2F27">
        <w:rPr>
          <w:rFonts w:hint="eastAsia"/>
        </w:rPr>
        <w:t>对象</w:t>
      </w:r>
      <w:r w:rsidR="00C57033">
        <w:rPr>
          <w:rFonts w:hint="eastAsia"/>
        </w:rPr>
        <w:t>上的</w:t>
      </w:r>
      <w:r w:rsidR="00C57033">
        <w:rPr>
          <w:rFonts w:hint="eastAsia"/>
        </w:rPr>
        <w:t>stop</w:t>
      </w:r>
      <w:r w:rsidR="000A2F27">
        <w:rPr>
          <w:rFonts w:hint="eastAsia"/>
        </w:rPr>
        <w:t>()</w:t>
      </w:r>
      <w:r w:rsidR="000A2F27">
        <w:rPr>
          <w:rFonts w:hint="eastAsia"/>
        </w:rPr>
        <w:t>方法</w:t>
      </w:r>
      <w:r w:rsidR="00C57033">
        <w:rPr>
          <w:rFonts w:hint="eastAsia"/>
        </w:rPr>
        <w:t>也会停止</w:t>
      </w:r>
      <w:r w:rsidR="00C57033">
        <w:rPr>
          <w:rFonts w:hint="eastAsia"/>
        </w:rPr>
        <w:t>SparkContext</w:t>
      </w:r>
      <w:r w:rsidR="000A2F27">
        <w:rPr>
          <w:rFonts w:hint="eastAsia"/>
        </w:rPr>
        <w:t>对象</w:t>
      </w:r>
      <w:r w:rsidR="00220693">
        <w:rPr>
          <w:rFonts w:hint="eastAsia"/>
        </w:rPr>
        <w:t>；</w:t>
      </w:r>
      <w:r w:rsidR="000A2F27">
        <w:rPr>
          <w:rFonts w:hint="eastAsia"/>
        </w:rPr>
        <w:t>如果</w:t>
      </w:r>
      <w:r w:rsidR="00C57033">
        <w:rPr>
          <w:rFonts w:hint="eastAsia"/>
        </w:rPr>
        <w:t>仅停止</w:t>
      </w:r>
      <w:r w:rsidR="00C57033">
        <w:rPr>
          <w:rFonts w:hint="eastAsia"/>
        </w:rPr>
        <w:t>StreamingContext</w:t>
      </w:r>
      <w:r w:rsidR="000A2F27">
        <w:rPr>
          <w:rFonts w:hint="eastAsia"/>
        </w:rPr>
        <w:t>对象，可以将</w:t>
      </w:r>
      <w:r w:rsidR="000A2F27">
        <w:rPr>
          <w:rFonts w:hint="eastAsia"/>
        </w:rPr>
        <w:t>s</w:t>
      </w:r>
      <w:r w:rsidR="00220693">
        <w:rPr>
          <w:rFonts w:hint="eastAsia"/>
        </w:rPr>
        <w:t>top</w:t>
      </w:r>
      <w:r w:rsidR="000A2F27">
        <w:rPr>
          <w:rFonts w:hint="eastAsia"/>
        </w:rPr>
        <w:t>()</w:t>
      </w:r>
      <w:r w:rsidR="008360B0">
        <w:rPr>
          <w:rFonts w:hint="eastAsia"/>
        </w:rPr>
        <w:t>方法</w:t>
      </w:r>
      <w:r w:rsidR="00C57033">
        <w:rPr>
          <w:rFonts w:hint="eastAsia"/>
        </w:rPr>
        <w:t>的可选参数</w:t>
      </w:r>
      <w:r w:rsidR="00C57033">
        <w:rPr>
          <w:rFonts w:hint="eastAsia"/>
        </w:rPr>
        <w:t>stopSparkContext</w:t>
      </w:r>
      <w:r w:rsidR="008360B0">
        <w:rPr>
          <w:rFonts w:hint="eastAsia"/>
        </w:rPr>
        <w:t>设置</w:t>
      </w:r>
      <w:r w:rsidR="00C57033">
        <w:rPr>
          <w:rFonts w:hint="eastAsia"/>
        </w:rPr>
        <w:t>为</w:t>
      </w:r>
      <w:r w:rsidR="00C57033">
        <w:rPr>
          <w:rFonts w:hint="eastAsia"/>
        </w:rPr>
        <w:t>false</w:t>
      </w:r>
      <w:r w:rsidR="00220693">
        <w:rPr>
          <w:rFonts w:hint="eastAsia"/>
        </w:rPr>
        <w:t>；</w:t>
      </w:r>
      <w:r w:rsidR="00C57033">
        <w:rPr>
          <w:rFonts w:hint="eastAsia"/>
        </w:rPr>
        <w:t>只要先前的</w:t>
      </w:r>
      <w:r w:rsidR="00C57033">
        <w:rPr>
          <w:rFonts w:hint="eastAsia"/>
        </w:rPr>
        <w:t>StreamingContext</w:t>
      </w:r>
      <w:r w:rsidR="009F65A2">
        <w:rPr>
          <w:rFonts w:hint="eastAsia"/>
        </w:rPr>
        <w:t>对象</w:t>
      </w:r>
      <w:r w:rsidR="00C57033">
        <w:rPr>
          <w:rFonts w:hint="eastAsia"/>
        </w:rPr>
        <w:t>在创建下一个</w:t>
      </w:r>
      <w:r w:rsidR="008014C3">
        <w:rPr>
          <w:rFonts w:hint="eastAsia"/>
        </w:rPr>
        <w:t>之前停止，而且</w:t>
      </w:r>
      <w:r w:rsidR="00C57033">
        <w:rPr>
          <w:rFonts w:hint="eastAsia"/>
        </w:rPr>
        <w:t>不停止</w:t>
      </w:r>
      <w:r w:rsidR="00C57033">
        <w:rPr>
          <w:rFonts w:hint="eastAsia"/>
        </w:rPr>
        <w:t>SparkContext</w:t>
      </w:r>
      <w:r w:rsidR="008014C3">
        <w:rPr>
          <w:rFonts w:hint="eastAsia"/>
        </w:rPr>
        <w:t>对象</w:t>
      </w:r>
      <w:r w:rsidR="00C57033">
        <w:rPr>
          <w:rFonts w:hint="eastAsia"/>
        </w:rPr>
        <w:t>，就可以</w:t>
      </w:r>
      <w:r w:rsidR="009F65A2">
        <w:rPr>
          <w:rFonts w:hint="eastAsia"/>
        </w:rPr>
        <w:t>使用</w:t>
      </w:r>
      <w:r w:rsidR="003474ED">
        <w:rPr>
          <w:rFonts w:hint="eastAsia"/>
        </w:rPr>
        <w:t>这个</w:t>
      </w:r>
      <w:r w:rsidR="009F65A2">
        <w:rPr>
          <w:rFonts w:hint="eastAsia"/>
        </w:rPr>
        <w:t>SparkContext</w:t>
      </w:r>
      <w:r w:rsidR="003474ED">
        <w:rPr>
          <w:rFonts w:hint="eastAsia"/>
        </w:rPr>
        <w:t>对象</w:t>
      </w:r>
      <w:r w:rsidR="00A66B85">
        <w:rPr>
          <w:rFonts w:hint="eastAsia"/>
        </w:rPr>
        <w:t>重复</w:t>
      </w:r>
      <w:r w:rsidR="00D801EF">
        <w:rPr>
          <w:rFonts w:hint="eastAsia"/>
        </w:rPr>
        <w:t>创建</w:t>
      </w:r>
      <w:r w:rsidR="00220693">
        <w:rPr>
          <w:rFonts w:hint="eastAsia"/>
        </w:rPr>
        <w:t>StreamingContext</w:t>
      </w:r>
      <w:r w:rsidR="00D801EF">
        <w:rPr>
          <w:rFonts w:hint="eastAsia"/>
        </w:rPr>
        <w:t>对象</w:t>
      </w:r>
      <w:r w:rsidR="00C57033">
        <w:rPr>
          <w:rFonts w:hint="eastAsia"/>
        </w:rPr>
        <w:t>。</w:t>
      </w:r>
    </w:p>
    <w:p w14:paraId="080355C3" w14:textId="5F68D059" w:rsidR="00C11D66" w:rsidRDefault="00C11D66" w:rsidP="005616CF">
      <w:pPr>
        <w:pStyle w:val="a4"/>
      </w:pPr>
      <w:r w:rsidRPr="00C11D66">
        <w:t>stop(stopSparkContext:</w:t>
      </w:r>
      <w:r w:rsidR="00CE67F7">
        <w:t xml:space="preserve"> </w:t>
      </w:r>
      <w:r w:rsidRPr="00C11D66">
        <w:t>Boolean</w:t>
      </w:r>
      <w:r w:rsidR="00CE67F7">
        <w:t xml:space="preserve"> </w:t>
      </w:r>
      <w:r w:rsidRPr="00C11D66">
        <w:t>=</w:t>
      </w:r>
      <w:r w:rsidR="00CE67F7">
        <w:t xml:space="preserve"> </w:t>
      </w:r>
      <w:r w:rsidRPr="00C11D66">
        <w:t>...):</w:t>
      </w:r>
      <w:r w:rsidR="00CE67F7">
        <w:t xml:space="preserve"> </w:t>
      </w:r>
      <w:r w:rsidRPr="00C11D66">
        <w:t>Unit</w:t>
      </w:r>
    </w:p>
    <w:p w14:paraId="5C2D4F82" w14:textId="2143339E" w:rsidR="00C11D66" w:rsidRPr="00C11D66" w:rsidRDefault="008A3733" w:rsidP="00C11D66">
      <w:pPr>
        <w:ind w:firstLine="420"/>
      </w:pPr>
      <w:r>
        <w:rPr>
          <w:rFonts w:hint="eastAsia"/>
        </w:rPr>
        <w:t>这个方法</w:t>
      </w:r>
      <w:r w:rsidR="00CE6FEE" w:rsidRPr="00CE6FEE">
        <w:rPr>
          <w:rFonts w:hint="eastAsia"/>
        </w:rPr>
        <w:t>立即停止</w:t>
      </w:r>
      <w:r w:rsidR="00F90378" w:rsidRPr="00C42338">
        <w:t>StreamingContext</w:t>
      </w:r>
      <w:r>
        <w:rPr>
          <w:rFonts w:hint="eastAsia"/>
        </w:rPr>
        <w:t>()</w:t>
      </w:r>
      <w:r>
        <w:rPr>
          <w:rFonts w:hint="eastAsia"/>
        </w:rPr>
        <w:t>的执行，不等待所有接收的数据被处理</w:t>
      </w:r>
      <w:r w:rsidR="00CE6FEE" w:rsidRPr="00CE6FEE">
        <w:rPr>
          <w:rFonts w:hint="eastAsia"/>
        </w:rPr>
        <w:t>。默认情况下，如果没有指定</w:t>
      </w:r>
      <w:r w:rsidR="00CE6FEE" w:rsidRPr="00CE6FEE">
        <w:rPr>
          <w:rFonts w:hint="eastAsia"/>
        </w:rPr>
        <w:t>stopSparkContext</w:t>
      </w:r>
      <w:r>
        <w:rPr>
          <w:rFonts w:hint="eastAsia"/>
        </w:rPr>
        <w:t>参数</w:t>
      </w:r>
      <w:r w:rsidR="00CE6FEE">
        <w:rPr>
          <w:rFonts w:hint="eastAsia"/>
        </w:rPr>
        <w:t>，</w:t>
      </w:r>
      <w:r w:rsidR="00CE6FEE" w:rsidRPr="00CE6FEE">
        <w:rPr>
          <w:rFonts w:hint="eastAsia"/>
        </w:rPr>
        <w:t>SparkContext</w:t>
      </w:r>
      <w:r>
        <w:rPr>
          <w:rFonts w:hint="eastAsia"/>
        </w:rPr>
        <w:t>对象将被停止，也</w:t>
      </w:r>
      <w:r w:rsidR="00CE6FEE" w:rsidRPr="00CE6FEE">
        <w:rPr>
          <w:rFonts w:hint="eastAsia"/>
        </w:rPr>
        <w:t>可以使用</w:t>
      </w:r>
      <w:r w:rsidR="00CE6FEE" w:rsidRPr="00CE6FEE">
        <w:rPr>
          <w:rFonts w:hint="eastAsia"/>
        </w:rPr>
        <w:t>SparkConf</w:t>
      </w:r>
      <w:r>
        <w:rPr>
          <w:rFonts w:hint="eastAsia"/>
        </w:rPr>
        <w:t>对象</w:t>
      </w:r>
      <w:r w:rsidR="00CE6FEE" w:rsidRPr="00CE6FEE">
        <w:rPr>
          <w:rFonts w:hint="eastAsia"/>
        </w:rPr>
        <w:t>配置</w:t>
      </w:r>
      <w:r w:rsidR="00CE6FEE" w:rsidRPr="00CE6FEE">
        <w:rPr>
          <w:rFonts w:hint="eastAsia"/>
        </w:rPr>
        <w:t>spark.streaming.stopSparkContextByDefault</w:t>
      </w:r>
      <w:r>
        <w:rPr>
          <w:rFonts w:hint="eastAsia"/>
        </w:rPr>
        <w:t>参数</w:t>
      </w:r>
      <w:r w:rsidR="00CE6FEE" w:rsidRPr="00CE6FEE">
        <w:rPr>
          <w:rFonts w:hint="eastAsia"/>
        </w:rPr>
        <w:t>来配置此隐式行为。</w:t>
      </w:r>
    </w:p>
    <w:p w14:paraId="1F34C843" w14:textId="56187B45" w:rsidR="00F103BE" w:rsidRDefault="00F103BE" w:rsidP="00432FA6">
      <w:pPr>
        <w:pStyle w:val="Heading3"/>
      </w:pPr>
      <w:r>
        <w:rPr>
          <w:rFonts w:hint="eastAsia"/>
        </w:rPr>
        <w:t>输入</w:t>
      </w:r>
      <w:r w:rsidR="00B36DD5">
        <w:rPr>
          <w:rFonts w:hint="eastAsia"/>
        </w:rPr>
        <w:t>流</w:t>
      </w:r>
    </w:p>
    <w:p w14:paraId="46F373E7" w14:textId="5AAB1B9B" w:rsidR="00F103BE" w:rsidRDefault="00B36DD5" w:rsidP="00F103BE">
      <w:pPr>
        <w:ind w:firstLine="420"/>
      </w:pPr>
      <w:r w:rsidRPr="00B36DD5">
        <w:rPr>
          <w:rFonts w:hint="eastAsia"/>
        </w:rPr>
        <w:t>可以使用</w:t>
      </w:r>
      <w:r w:rsidRPr="00B36DD5">
        <w:rPr>
          <w:rFonts w:hint="eastAsia"/>
        </w:rPr>
        <w:t>StreamingContext</w:t>
      </w:r>
      <w:r w:rsidRPr="00B36DD5">
        <w:rPr>
          <w:rFonts w:hint="eastAsia"/>
        </w:rPr>
        <w:t>创建多种类型的输入流，例如</w:t>
      </w:r>
      <w:r w:rsidR="00BF74C7" w:rsidRPr="00BF74C7">
        <w:t>receiverStream</w:t>
      </w:r>
      <w:r w:rsidRPr="00B36DD5">
        <w:rPr>
          <w:rFonts w:hint="eastAsia"/>
        </w:rPr>
        <w:t>和</w:t>
      </w:r>
      <w:r w:rsidR="00BF74C7" w:rsidRPr="00BF74C7">
        <w:t>fileStream</w:t>
      </w:r>
      <w:r w:rsidR="00F103BE">
        <w:rPr>
          <w:rFonts w:hint="eastAsia"/>
        </w:rPr>
        <w:t>。在</w:t>
      </w:r>
      <w:r w:rsidR="006425D5">
        <w:fldChar w:fldCharType="begin"/>
      </w:r>
      <w:r w:rsidR="006425D5">
        <w:instrText xml:space="preserve"> </w:instrText>
      </w:r>
      <w:r w:rsidR="006425D5">
        <w:rPr>
          <w:rFonts w:hint="eastAsia"/>
        </w:rPr>
        <w:instrText>REF _Ref35960539 \h</w:instrText>
      </w:r>
      <w:r w:rsidR="006425D5">
        <w:instrText xml:space="preserve"> </w:instrText>
      </w:r>
      <w:r w:rsidR="006425D5">
        <w:fldChar w:fldCharType="separate"/>
      </w:r>
      <w:r w:rsidR="00E00E5C">
        <w:rPr>
          <w:rFonts w:hint="eastAsia"/>
        </w:rPr>
        <w:t>代码</w:t>
      </w:r>
      <w:r w:rsidR="00E00E5C">
        <w:rPr>
          <w:rFonts w:hint="eastAsia"/>
        </w:rPr>
        <w:t xml:space="preserve"> </w:t>
      </w:r>
      <w:r w:rsidR="00E00E5C">
        <w:rPr>
          <w:noProof/>
        </w:rPr>
        <w:t>4</w:t>
      </w:r>
      <w:r w:rsidR="00E00E5C">
        <w:noBreakHyphen/>
      </w:r>
      <w:r w:rsidR="00E00E5C">
        <w:rPr>
          <w:noProof/>
        </w:rPr>
        <w:t>1</w:t>
      </w:r>
      <w:r w:rsidR="006425D5">
        <w:fldChar w:fldCharType="end"/>
      </w:r>
      <w:r w:rsidR="00F103BE">
        <w:rPr>
          <w:rFonts w:hint="eastAsia"/>
        </w:rPr>
        <w:t>中，</w:t>
      </w:r>
      <w:r w:rsidR="00F103BE">
        <w:rPr>
          <w:rFonts w:hint="eastAsia"/>
        </w:rPr>
        <w:t>lines</w:t>
      </w:r>
      <w:r w:rsidR="00F103BE">
        <w:rPr>
          <w:rFonts w:hint="eastAsia"/>
        </w:rPr>
        <w:t>是一个输入</w:t>
      </w:r>
      <w:r w:rsidR="00CA55F7">
        <w:rPr>
          <w:rFonts w:hint="eastAsia"/>
        </w:rPr>
        <w:t>离散流</w:t>
      </w:r>
      <w:r w:rsidR="00F103BE">
        <w:rPr>
          <w:rFonts w:hint="eastAsia"/>
        </w:rPr>
        <w:t>，</w:t>
      </w:r>
      <w:r w:rsidR="006C0C37">
        <w:rPr>
          <w:rFonts w:hint="eastAsia"/>
        </w:rPr>
        <w:t>通过</w:t>
      </w:r>
      <w:r w:rsidR="006C0C37">
        <w:t>socketTextStream</w:t>
      </w:r>
      <w:r w:rsidR="00F103BE">
        <w:rPr>
          <w:rFonts w:hint="eastAsia"/>
        </w:rPr>
        <w:t>从</w:t>
      </w:r>
      <w:r w:rsidR="00F103BE">
        <w:rPr>
          <w:rFonts w:hint="eastAsia"/>
        </w:rPr>
        <w:t>NetCat</w:t>
      </w:r>
      <w:r w:rsidR="00F103BE">
        <w:rPr>
          <w:rFonts w:hint="eastAsia"/>
        </w:rPr>
        <w:t>服务器接收的数据流。每个输入</w:t>
      </w:r>
      <w:r w:rsidR="00204E4A">
        <w:rPr>
          <w:rFonts w:hint="eastAsia"/>
        </w:rPr>
        <w:t>流</w:t>
      </w:r>
      <w:r w:rsidR="00F103BE">
        <w:rPr>
          <w:rFonts w:hint="eastAsia"/>
        </w:rPr>
        <w:t>与</w:t>
      </w:r>
      <w:r w:rsidR="001A7E10">
        <w:rPr>
          <w:rFonts w:hint="eastAsia"/>
        </w:rPr>
        <w:t>接收器（</w:t>
      </w:r>
      <w:r w:rsidR="001A7E10">
        <w:rPr>
          <w:rFonts w:hint="eastAsia"/>
        </w:rPr>
        <w:t>Receiver</w:t>
      </w:r>
      <w:r w:rsidR="001A7E10">
        <w:rPr>
          <w:rFonts w:hint="eastAsia"/>
        </w:rPr>
        <w:t>）</w:t>
      </w:r>
      <w:r w:rsidR="00C84AFC">
        <w:rPr>
          <w:rFonts w:hint="eastAsia"/>
        </w:rPr>
        <w:t>对象相关联，该对象</w:t>
      </w:r>
      <w:r w:rsidR="00F103BE">
        <w:rPr>
          <w:rFonts w:hint="eastAsia"/>
        </w:rPr>
        <w:t>接收数据并将其存储在内存中进行处理。</w:t>
      </w:r>
    </w:p>
    <w:p w14:paraId="04B23C4A" w14:textId="77777777" w:rsidR="00F103BE" w:rsidRDefault="00F103BE" w:rsidP="005616CF">
      <w:pPr>
        <w:pStyle w:val="a4"/>
      </w:pPr>
      <w:r w:rsidRPr="000C7FEA">
        <w:t>abstract</w:t>
      </w:r>
      <w:r>
        <w:t xml:space="preserve"> </w:t>
      </w:r>
      <w:r w:rsidRPr="000C7FEA">
        <w:t>class</w:t>
      </w:r>
      <w:r>
        <w:t xml:space="preserve"> </w:t>
      </w:r>
      <w:r w:rsidRPr="000C7FEA">
        <w:t>Receiver[T]</w:t>
      </w:r>
      <w:r>
        <w:t xml:space="preserve"> </w:t>
      </w:r>
      <w:r w:rsidRPr="000C7FEA">
        <w:t>extends</w:t>
      </w:r>
      <w:r>
        <w:t xml:space="preserve"> </w:t>
      </w:r>
      <w:r w:rsidRPr="000C7FEA">
        <w:t>Serializable</w:t>
      </w:r>
    </w:p>
    <w:p w14:paraId="44BF8E6B" w14:textId="7BEE3158" w:rsidR="00F103BE" w:rsidRPr="000C7FEA" w:rsidRDefault="002A5E8A" w:rsidP="00F103BE">
      <w:pPr>
        <w:ind w:firstLine="420"/>
      </w:pPr>
      <w:r>
        <w:rPr>
          <w:rFonts w:hint="eastAsia"/>
        </w:rPr>
        <w:t>这是接收外部数据的</w:t>
      </w:r>
      <w:r w:rsidRPr="000C7FEA">
        <w:rPr>
          <w:rFonts w:hint="eastAsia"/>
        </w:rPr>
        <w:t>抽象类</w:t>
      </w:r>
      <w:r>
        <w:rPr>
          <w:rFonts w:hint="eastAsia"/>
        </w:rPr>
        <w:t>，</w:t>
      </w:r>
      <w:r w:rsidR="00ED56CE">
        <w:rPr>
          <w:rFonts w:hint="eastAsia"/>
        </w:rPr>
        <w:t>接收器</w:t>
      </w:r>
      <w:r w:rsidR="00F103BE" w:rsidRPr="000C7FEA">
        <w:rPr>
          <w:rFonts w:hint="eastAsia"/>
        </w:rPr>
        <w:t>可以在</w:t>
      </w:r>
      <w:r w:rsidR="00CD6329">
        <w:rPr>
          <w:rFonts w:hint="eastAsia"/>
        </w:rPr>
        <w:t>Spark</w:t>
      </w:r>
      <w:r w:rsidR="00CD6329">
        <w:rPr>
          <w:rFonts w:hint="eastAsia"/>
        </w:rPr>
        <w:t>集群的</w:t>
      </w:r>
      <w:r w:rsidR="00F103BE" w:rsidRPr="000C7FEA">
        <w:rPr>
          <w:rFonts w:hint="eastAsia"/>
        </w:rPr>
        <w:t>工作节点上运行</w:t>
      </w:r>
      <w:r w:rsidR="00485A29">
        <w:rPr>
          <w:rFonts w:hint="eastAsia"/>
        </w:rPr>
        <w:t>，可以通过定义方法</w:t>
      </w:r>
      <w:r w:rsidR="00F103BE" w:rsidRPr="000C7FEA">
        <w:rPr>
          <w:rFonts w:hint="eastAsia"/>
        </w:rPr>
        <w:t>onStart</w:t>
      </w:r>
      <w:r w:rsidR="00485A29">
        <w:rPr>
          <w:rFonts w:hint="eastAsia"/>
        </w:rPr>
        <w:t>()</w:t>
      </w:r>
      <w:r w:rsidR="00F103BE" w:rsidRPr="000C7FEA">
        <w:rPr>
          <w:rFonts w:hint="eastAsia"/>
        </w:rPr>
        <w:t>和</w:t>
      </w:r>
      <w:r w:rsidR="00F103BE" w:rsidRPr="000C7FEA">
        <w:rPr>
          <w:rFonts w:hint="eastAsia"/>
        </w:rPr>
        <w:t>onStop</w:t>
      </w:r>
      <w:r w:rsidR="00485A29">
        <w:rPr>
          <w:rFonts w:hint="eastAsia"/>
        </w:rPr>
        <w:t>()</w:t>
      </w:r>
      <w:r w:rsidR="003424F0">
        <w:rPr>
          <w:rFonts w:hint="eastAsia"/>
        </w:rPr>
        <w:t>来定义自定义接收器，</w:t>
      </w:r>
      <w:r w:rsidR="00F103BE" w:rsidRPr="000C7FEA">
        <w:rPr>
          <w:rFonts w:hint="eastAsia"/>
        </w:rPr>
        <w:t>onStart</w:t>
      </w:r>
      <w:r w:rsidR="003424F0">
        <w:rPr>
          <w:rFonts w:hint="eastAsia"/>
        </w:rPr>
        <w:t>()</w:t>
      </w:r>
      <w:r w:rsidR="00F103BE" w:rsidRPr="000C7FEA">
        <w:rPr>
          <w:rFonts w:hint="eastAsia"/>
        </w:rPr>
        <w:t>定义开始接收数据所需的设置步骤，</w:t>
      </w:r>
      <w:r w:rsidR="00F103BE" w:rsidRPr="000C7FEA">
        <w:rPr>
          <w:rFonts w:hint="eastAsia"/>
        </w:rPr>
        <w:t>onStop</w:t>
      </w:r>
      <w:r w:rsidR="003424F0">
        <w:rPr>
          <w:rFonts w:hint="eastAsia"/>
        </w:rPr>
        <w:t>()</w:t>
      </w:r>
      <w:r w:rsidR="00CD6329">
        <w:rPr>
          <w:rFonts w:hint="eastAsia"/>
        </w:rPr>
        <w:t>定义停止接收数据所需的清除步骤，</w:t>
      </w:r>
      <w:r w:rsidR="00133CFA">
        <w:rPr>
          <w:rFonts w:hint="eastAsia"/>
        </w:rPr>
        <w:t>接收到</w:t>
      </w:r>
      <w:r w:rsidR="00F103BE">
        <w:rPr>
          <w:rFonts w:hint="eastAsia"/>
        </w:rPr>
        <w:t>异常</w:t>
      </w:r>
      <w:r w:rsidR="00CD6329">
        <w:rPr>
          <w:rFonts w:hint="eastAsia"/>
        </w:rPr>
        <w:t>时</w:t>
      </w:r>
      <w:r w:rsidR="00F103BE">
        <w:rPr>
          <w:rFonts w:hint="eastAsia"/>
        </w:rPr>
        <w:t>可以通过</w:t>
      </w:r>
      <w:r w:rsidR="00F103BE">
        <w:rPr>
          <w:rFonts w:hint="eastAsia"/>
        </w:rPr>
        <w:t>restart</w:t>
      </w:r>
      <w:r w:rsidR="00CD6329">
        <w:rPr>
          <w:rFonts w:hint="eastAsia"/>
        </w:rPr>
        <w:t>()</w:t>
      </w:r>
      <w:r w:rsidR="00F103BE">
        <w:rPr>
          <w:rFonts w:hint="eastAsia"/>
        </w:rPr>
        <w:t>重新启动接收机或通过</w:t>
      </w:r>
      <w:r w:rsidR="00F103BE">
        <w:rPr>
          <w:rFonts w:hint="eastAsia"/>
        </w:rPr>
        <w:t>stop</w:t>
      </w:r>
      <w:r w:rsidR="00CD6329">
        <w:rPr>
          <w:rFonts w:hint="eastAsia"/>
        </w:rPr>
        <w:t>()</w:t>
      </w:r>
      <w:r w:rsidR="00F103BE" w:rsidRPr="000C7FEA">
        <w:rPr>
          <w:rFonts w:hint="eastAsia"/>
        </w:rPr>
        <w:t>全停止来处理。</w:t>
      </w:r>
    </w:p>
    <w:p w14:paraId="24EACDB7" w14:textId="4127DC97" w:rsidR="00F103BE" w:rsidRDefault="00F103BE" w:rsidP="00F103BE">
      <w:pPr>
        <w:ind w:firstLine="420"/>
      </w:pPr>
      <w:r>
        <w:rPr>
          <w:rFonts w:hint="eastAsia"/>
        </w:rPr>
        <w:t>Spark</w:t>
      </w:r>
      <w:r w:rsidR="00133CFA">
        <w:rPr>
          <w:rFonts w:hint="eastAsia"/>
        </w:rPr>
        <w:t xml:space="preserve"> Streaming</w:t>
      </w:r>
      <w:r w:rsidR="00546882">
        <w:rPr>
          <w:rFonts w:hint="eastAsia"/>
        </w:rPr>
        <w:t>具有</w:t>
      </w:r>
      <w:r w:rsidR="00133CFA">
        <w:rPr>
          <w:rFonts w:hint="eastAsia"/>
        </w:rPr>
        <w:t>两</w:t>
      </w:r>
      <w:r w:rsidR="00546882">
        <w:rPr>
          <w:rFonts w:hint="eastAsia"/>
        </w:rPr>
        <w:t>类</w:t>
      </w:r>
      <w:r w:rsidR="00133CFA">
        <w:rPr>
          <w:rFonts w:hint="eastAsia"/>
        </w:rPr>
        <w:t>输入</w:t>
      </w:r>
      <w:r w:rsidR="00546882">
        <w:rPr>
          <w:rFonts w:hint="eastAsia"/>
        </w:rPr>
        <w:t>源，</w:t>
      </w:r>
      <w:r w:rsidR="008F7C6D">
        <w:rPr>
          <w:rFonts w:hint="eastAsia"/>
        </w:rPr>
        <w:t>第一类是</w:t>
      </w:r>
      <w:r>
        <w:rPr>
          <w:rFonts w:hint="eastAsia"/>
        </w:rPr>
        <w:t>StreamingContext</w:t>
      </w:r>
      <w:r w:rsidR="008873C6">
        <w:rPr>
          <w:rFonts w:hint="eastAsia"/>
        </w:rPr>
        <w:t>中直接提供的输入源</w:t>
      </w:r>
      <w:r>
        <w:rPr>
          <w:rFonts w:hint="eastAsia"/>
        </w:rPr>
        <w:t>，例如</w:t>
      </w:r>
      <w:r w:rsidR="00220A93" w:rsidRPr="00220A93">
        <w:t>textFileStream</w:t>
      </w:r>
      <w:r>
        <w:rPr>
          <w:rFonts w:hint="eastAsia"/>
        </w:rPr>
        <w:t>和</w:t>
      </w:r>
      <w:r w:rsidR="008969D7" w:rsidRPr="008969D7">
        <w:t>socketTextStream</w:t>
      </w:r>
      <w:r w:rsidR="008969D7">
        <w:rPr>
          <w:rFonts w:hint="eastAsia"/>
        </w:rPr>
        <w:t>等，第二类是</w:t>
      </w:r>
      <w:r w:rsidR="00D1318B">
        <w:rPr>
          <w:rFonts w:hint="eastAsia"/>
        </w:rPr>
        <w:t>通过额外的接口获得</w:t>
      </w:r>
      <w:r>
        <w:rPr>
          <w:rFonts w:hint="eastAsia"/>
        </w:rPr>
        <w:t>Kafka</w:t>
      </w:r>
      <w:r>
        <w:rPr>
          <w:rFonts w:hint="eastAsia"/>
        </w:rPr>
        <w:t>、</w:t>
      </w:r>
      <w:r>
        <w:rPr>
          <w:rFonts w:hint="eastAsia"/>
        </w:rPr>
        <w:t>Flume</w:t>
      </w:r>
      <w:r>
        <w:rPr>
          <w:rFonts w:hint="eastAsia"/>
        </w:rPr>
        <w:t>、</w:t>
      </w:r>
      <w:r>
        <w:rPr>
          <w:rFonts w:hint="eastAsia"/>
        </w:rPr>
        <w:t>Kinesis</w:t>
      </w:r>
      <w:r w:rsidR="00D1318B">
        <w:rPr>
          <w:rFonts w:hint="eastAsia"/>
        </w:rPr>
        <w:t>等输入流</w:t>
      </w:r>
      <w:r>
        <w:rPr>
          <w:rFonts w:hint="eastAsia"/>
        </w:rPr>
        <w:t>。</w:t>
      </w:r>
      <w:r w:rsidR="00C92C5D">
        <w:rPr>
          <w:rFonts w:hint="eastAsia"/>
        </w:rPr>
        <w:t>如果要在</w:t>
      </w:r>
      <w:r w:rsidR="00C92C5D">
        <w:rPr>
          <w:rFonts w:hint="eastAsia"/>
        </w:rPr>
        <w:t>Spark Streaming</w:t>
      </w:r>
      <w:r>
        <w:rPr>
          <w:rFonts w:hint="eastAsia"/>
        </w:rPr>
        <w:t>应用程序中并行接收多个</w:t>
      </w:r>
      <w:r w:rsidR="00C92C5D">
        <w:rPr>
          <w:rFonts w:hint="eastAsia"/>
        </w:rPr>
        <w:t>输入源</w:t>
      </w:r>
      <w:r>
        <w:rPr>
          <w:rFonts w:hint="eastAsia"/>
        </w:rPr>
        <w:t>，</w:t>
      </w:r>
      <w:r w:rsidR="00F4144F">
        <w:rPr>
          <w:rFonts w:hint="eastAsia"/>
        </w:rPr>
        <w:t>这将创建多个接收器</w:t>
      </w:r>
      <w:r>
        <w:rPr>
          <w:rFonts w:hint="eastAsia"/>
        </w:rPr>
        <w:t>同</w:t>
      </w:r>
      <w:r w:rsidR="003B243A">
        <w:rPr>
          <w:rFonts w:hint="eastAsia"/>
        </w:rPr>
        <w:t>时接收多个数据流，</w:t>
      </w:r>
      <w:r w:rsidR="00E50D8B">
        <w:rPr>
          <w:rFonts w:hint="eastAsia"/>
        </w:rPr>
        <w:t>但是</w:t>
      </w:r>
      <w:r w:rsidR="007A6039">
        <w:rPr>
          <w:rFonts w:hint="eastAsia"/>
        </w:rPr>
        <w:t>接收器</w:t>
      </w:r>
      <w:r>
        <w:rPr>
          <w:rFonts w:hint="eastAsia"/>
        </w:rPr>
        <w:t>占据分配给</w:t>
      </w:r>
      <w:r w:rsidR="007A6039">
        <w:rPr>
          <w:rFonts w:hint="eastAsia"/>
        </w:rPr>
        <w:t>Spark Streaming</w:t>
      </w:r>
      <w:r>
        <w:rPr>
          <w:rFonts w:hint="eastAsia"/>
        </w:rPr>
        <w:t>应用程序的一个</w:t>
      </w:r>
      <w:r>
        <w:t>CPU</w:t>
      </w:r>
      <w:r>
        <w:rPr>
          <w:rFonts w:hint="eastAsia"/>
        </w:rPr>
        <w:t>核心</w:t>
      </w:r>
      <w:r w:rsidR="00E50D8B">
        <w:rPr>
          <w:rFonts w:hint="eastAsia"/>
        </w:rPr>
        <w:t>，所以</w:t>
      </w:r>
      <w:r>
        <w:rPr>
          <w:rFonts w:hint="eastAsia"/>
        </w:rPr>
        <w:t>重要的是要记住，</w:t>
      </w:r>
      <w:r w:rsidR="00E50D8B">
        <w:rPr>
          <w:rFonts w:hint="eastAsia"/>
        </w:rPr>
        <w:t>Spark Streaming</w:t>
      </w:r>
      <w:r>
        <w:rPr>
          <w:rFonts w:hint="eastAsia"/>
        </w:rPr>
        <w:t>应用程序需要</w:t>
      </w:r>
      <w:r w:rsidR="00E50D8B">
        <w:rPr>
          <w:rFonts w:hint="eastAsia"/>
        </w:rPr>
        <w:t>至少</w:t>
      </w:r>
      <w:r>
        <w:rPr>
          <w:rFonts w:hint="eastAsia"/>
        </w:rPr>
        <w:t>分配</w:t>
      </w:r>
      <w:r w:rsidR="00E50D8B">
        <w:rPr>
          <w:rFonts w:hint="eastAsia"/>
        </w:rPr>
        <w:t>两个</w:t>
      </w:r>
      <w:r w:rsidR="00E50D8B">
        <w:rPr>
          <w:rFonts w:hint="eastAsia"/>
        </w:rPr>
        <w:t>CPU</w:t>
      </w:r>
      <w:r>
        <w:rPr>
          <w:rFonts w:hint="eastAsia"/>
        </w:rPr>
        <w:t>内核</w:t>
      </w:r>
      <w:r w:rsidR="00727CE3">
        <w:rPr>
          <w:rFonts w:hint="eastAsia"/>
        </w:rPr>
        <w:t>，其中一个内核</w:t>
      </w:r>
      <w:r w:rsidR="00D95935">
        <w:rPr>
          <w:rFonts w:hint="eastAsia"/>
        </w:rPr>
        <w:t>运行接收器</w:t>
      </w:r>
      <w:r w:rsidR="00D7123F">
        <w:rPr>
          <w:rFonts w:hint="eastAsia"/>
        </w:rPr>
        <w:t>，</w:t>
      </w:r>
      <w:r w:rsidR="000D4DD9">
        <w:rPr>
          <w:rFonts w:hint="eastAsia"/>
        </w:rPr>
        <w:t>余下</w:t>
      </w:r>
      <w:r w:rsidR="00766C43">
        <w:rPr>
          <w:rFonts w:hint="eastAsia"/>
        </w:rPr>
        <w:t>的</w:t>
      </w:r>
      <w:r w:rsidR="00D7123F">
        <w:rPr>
          <w:rFonts w:hint="eastAsia"/>
        </w:rPr>
        <w:t>内核</w:t>
      </w:r>
      <w:r w:rsidR="00D95935">
        <w:rPr>
          <w:rFonts w:hint="eastAsia"/>
        </w:rPr>
        <w:t>用来处理接收到的数据</w:t>
      </w:r>
      <w:r>
        <w:rPr>
          <w:rFonts w:hint="eastAsia"/>
        </w:rPr>
        <w:t>。当本地运行</w:t>
      </w:r>
      <w:r w:rsidR="00BF3CF2">
        <w:rPr>
          <w:rFonts w:hint="eastAsia"/>
        </w:rPr>
        <w:t>Spark Streaming</w:t>
      </w:r>
      <w:r w:rsidR="00BF3CF2">
        <w:rPr>
          <w:rFonts w:hint="eastAsia"/>
        </w:rPr>
        <w:t>应用</w:t>
      </w:r>
      <w:r>
        <w:rPr>
          <w:rFonts w:hint="eastAsia"/>
        </w:rPr>
        <w:t>程序时，请勿使用“</w:t>
      </w:r>
      <w:r>
        <w:rPr>
          <w:rFonts w:hint="eastAsia"/>
        </w:rPr>
        <w:t>local</w:t>
      </w:r>
      <w:r>
        <w:rPr>
          <w:rFonts w:hint="eastAsia"/>
        </w:rPr>
        <w:t>”或“</w:t>
      </w:r>
      <w:r>
        <w:rPr>
          <w:rFonts w:hint="eastAsia"/>
        </w:rPr>
        <w:t>local [1]</w:t>
      </w:r>
      <w:r>
        <w:rPr>
          <w:rFonts w:hint="eastAsia"/>
        </w:rPr>
        <w:t>”</w:t>
      </w:r>
      <w:r w:rsidR="00D5058E">
        <w:rPr>
          <w:rFonts w:hint="eastAsia"/>
        </w:rPr>
        <w:t>设置</w:t>
      </w:r>
      <w:r>
        <w:rPr>
          <w:rFonts w:hint="eastAsia"/>
        </w:rPr>
        <w:t xml:space="preserve">master </w:t>
      </w:r>
      <w:r w:rsidR="00D5058E">
        <w:rPr>
          <w:rFonts w:hint="eastAsia"/>
        </w:rPr>
        <w:t>参数</w:t>
      </w:r>
      <w:r w:rsidR="00F00627">
        <w:rPr>
          <w:rFonts w:hint="eastAsia"/>
        </w:rPr>
        <w:t>，因为</w:t>
      </w:r>
      <w:r>
        <w:rPr>
          <w:rFonts w:hint="eastAsia"/>
        </w:rPr>
        <w:t>这</w:t>
      </w:r>
      <w:r w:rsidR="00D7123F">
        <w:rPr>
          <w:rFonts w:hint="eastAsia"/>
        </w:rPr>
        <w:t>意味着只有一个线程</w:t>
      </w:r>
      <w:r>
        <w:rPr>
          <w:rFonts w:hint="eastAsia"/>
        </w:rPr>
        <w:t>用于在本地运行任务</w:t>
      </w:r>
      <w:r w:rsidR="00EC4F0A">
        <w:rPr>
          <w:rFonts w:hint="eastAsia"/>
        </w:rPr>
        <w:t>，</w:t>
      </w:r>
      <w:r w:rsidR="00907076">
        <w:rPr>
          <w:rFonts w:hint="eastAsia"/>
        </w:rPr>
        <w:t>这个线程将用于运行接收器，</w:t>
      </w:r>
      <w:r w:rsidR="002478D8">
        <w:rPr>
          <w:rFonts w:hint="eastAsia"/>
        </w:rPr>
        <w:t>不会留出线程来处理接收到的数据。因此，当通过</w:t>
      </w:r>
      <w:r>
        <w:rPr>
          <w:rFonts w:hint="eastAsia"/>
        </w:rPr>
        <w:t>本地</w:t>
      </w:r>
      <w:r w:rsidR="002478D8">
        <w:rPr>
          <w:rFonts w:hint="eastAsia"/>
        </w:rPr>
        <w:t>模式</w:t>
      </w:r>
      <w:r>
        <w:rPr>
          <w:rFonts w:hint="eastAsia"/>
        </w:rPr>
        <w:t>运行</w:t>
      </w:r>
      <w:r w:rsidR="002478D8">
        <w:rPr>
          <w:rFonts w:hint="eastAsia"/>
        </w:rPr>
        <w:t>Spark Streaming</w:t>
      </w:r>
      <w:r w:rsidR="002478D8">
        <w:rPr>
          <w:rFonts w:hint="eastAsia"/>
        </w:rPr>
        <w:t>应用程序时，始终使用</w:t>
      </w:r>
      <w:r>
        <w:rPr>
          <w:rFonts w:hint="eastAsia"/>
        </w:rPr>
        <w:t>local[n]</w:t>
      </w:r>
      <w:r w:rsidR="002478D8">
        <w:rPr>
          <w:rFonts w:hint="eastAsia"/>
        </w:rPr>
        <w:t>设置</w:t>
      </w:r>
      <w:r>
        <w:rPr>
          <w:rFonts w:hint="eastAsia"/>
        </w:rPr>
        <w:t>master</w:t>
      </w:r>
      <w:r w:rsidR="002478D8">
        <w:rPr>
          <w:rFonts w:hint="eastAsia"/>
        </w:rPr>
        <w:t>参数</w:t>
      </w:r>
      <w:r>
        <w:rPr>
          <w:rFonts w:hint="eastAsia"/>
        </w:rPr>
        <w:t>，其中</w:t>
      </w:r>
      <w:r>
        <w:rPr>
          <w:rFonts w:hint="eastAsia"/>
        </w:rPr>
        <w:t xml:space="preserve">n </w:t>
      </w:r>
      <w:r>
        <w:rPr>
          <w:rFonts w:hint="eastAsia"/>
        </w:rPr>
        <w:t>要大于</w:t>
      </w:r>
      <w:r w:rsidR="002478D8">
        <w:rPr>
          <w:rFonts w:hint="eastAsia"/>
        </w:rPr>
        <w:t>需要运行</w:t>
      </w:r>
      <w:r>
        <w:rPr>
          <w:rFonts w:hint="eastAsia"/>
        </w:rPr>
        <w:t>接收器</w:t>
      </w:r>
      <w:r w:rsidR="002478D8">
        <w:rPr>
          <w:rFonts w:hint="eastAsia"/>
        </w:rPr>
        <w:t>的</w:t>
      </w:r>
      <w:r>
        <w:rPr>
          <w:rFonts w:hint="eastAsia"/>
        </w:rPr>
        <w:t>数量。</w:t>
      </w:r>
      <w:r w:rsidR="00FE468A">
        <w:rPr>
          <w:rFonts w:hint="eastAsia"/>
        </w:rPr>
        <w:t>如果将</w:t>
      </w:r>
      <w:r>
        <w:rPr>
          <w:rFonts w:hint="eastAsia"/>
        </w:rPr>
        <w:t>此规则扩展到在</w:t>
      </w:r>
      <w:r w:rsidR="00FE468A">
        <w:rPr>
          <w:rFonts w:hint="eastAsia"/>
        </w:rPr>
        <w:t>Spark</w:t>
      </w:r>
      <w:r w:rsidR="00FE468A">
        <w:rPr>
          <w:rFonts w:hint="eastAsia"/>
        </w:rPr>
        <w:t>集群上</w:t>
      </w:r>
      <w:r>
        <w:rPr>
          <w:rFonts w:hint="eastAsia"/>
        </w:rPr>
        <w:t>，分配给</w:t>
      </w:r>
      <w:r w:rsidR="00FE468A">
        <w:rPr>
          <w:rFonts w:hint="eastAsia"/>
        </w:rPr>
        <w:t>Spark Streaming</w:t>
      </w:r>
      <w:r w:rsidR="00FE468A">
        <w:rPr>
          <w:rFonts w:hint="eastAsia"/>
        </w:rPr>
        <w:t>应用程序的内核数量必须大于接收器数量，</w:t>
      </w:r>
      <w:r>
        <w:rPr>
          <w:rFonts w:hint="eastAsia"/>
        </w:rPr>
        <w:t>否则系统将收到数据，但无法处理。</w:t>
      </w:r>
    </w:p>
    <w:p w14:paraId="1D7BC333" w14:textId="669EC4AB" w:rsidR="00F103BE" w:rsidRDefault="00F44E52" w:rsidP="00F103BE">
      <w:pPr>
        <w:ind w:firstLine="420"/>
      </w:pPr>
      <w:r>
        <w:rPr>
          <w:rFonts w:hint="eastAsia"/>
        </w:rPr>
        <w:t>另外，</w:t>
      </w:r>
      <w:r w:rsidR="00F103BE">
        <w:rPr>
          <w:rFonts w:hint="eastAsia"/>
        </w:rPr>
        <w:t>基于接收信息的可靠性</w:t>
      </w:r>
      <w:r w:rsidR="00F336FB">
        <w:rPr>
          <w:rFonts w:hint="eastAsia"/>
        </w:rPr>
        <w:t>也</w:t>
      </w:r>
      <w:r w:rsidR="00F103BE">
        <w:rPr>
          <w:rFonts w:hint="eastAsia"/>
        </w:rPr>
        <w:t>可以</w:t>
      </w:r>
      <w:r w:rsidR="00F336FB">
        <w:rPr>
          <w:rFonts w:hint="eastAsia"/>
        </w:rPr>
        <w:t>用来区分</w:t>
      </w:r>
      <w:r w:rsidR="00BA4593">
        <w:rPr>
          <w:rFonts w:hint="eastAsia"/>
        </w:rPr>
        <w:t>数据接收器</w:t>
      </w:r>
      <w:r w:rsidR="00F336FB">
        <w:rPr>
          <w:rFonts w:hint="eastAsia"/>
        </w:rPr>
        <w:t>。当数据被接收并且复制存储在</w:t>
      </w:r>
      <w:r w:rsidR="00F336FB">
        <w:rPr>
          <w:rFonts w:hint="eastAsia"/>
        </w:rPr>
        <w:t>Spark</w:t>
      </w:r>
      <w:r w:rsidR="00966E13">
        <w:rPr>
          <w:rFonts w:hint="eastAsia"/>
        </w:rPr>
        <w:t>中时，接收器正确地向可靠的数据源发送确认，可靠的数据源，</w:t>
      </w:r>
      <w:r w:rsidR="00F103BE">
        <w:rPr>
          <w:rFonts w:hint="eastAsia"/>
        </w:rPr>
        <w:t>如</w:t>
      </w:r>
      <w:r w:rsidR="00F103BE">
        <w:rPr>
          <w:rFonts w:hint="eastAsia"/>
        </w:rPr>
        <w:t>Kafka</w:t>
      </w:r>
      <w:r w:rsidR="00F103BE">
        <w:rPr>
          <w:rFonts w:hint="eastAsia"/>
        </w:rPr>
        <w:t>和</w:t>
      </w:r>
      <w:r w:rsidR="00F103BE">
        <w:rPr>
          <w:rFonts w:hint="eastAsia"/>
        </w:rPr>
        <w:t>Flume</w:t>
      </w:r>
      <w:r w:rsidR="00F103BE">
        <w:rPr>
          <w:rFonts w:hint="eastAsia"/>
        </w:rPr>
        <w:t>，</w:t>
      </w:r>
      <w:r w:rsidR="00966E13">
        <w:rPr>
          <w:rFonts w:hint="eastAsia"/>
        </w:rPr>
        <w:t>实现了传输数据的</w:t>
      </w:r>
      <w:r w:rsidR="00F103BE">
        <w:rPr>
          <w:rFonts w:hint="eastAsia"/>
        </w:rPr>
        <w:t>确认</w:t>
      </w:r>
      <w:r w:rsidR="00966E13">
        <w:rPr>
          <w:rFonts w:hint="eastAsia"/>
        </w:rPr>
        <w:t>机制，接收器可以确认接收的数据</w:t>
      </w:r>
      <w:r w:rsidR="00F64646">
        <w:rPr>
          <w:rFonts w:hint="eastAsia"/>
        </w:rPr>
        <w:t>，可以确保在产生故障时不会丢失任何数据</w:t>
      </w:r>
      <w:r w:rsidR="00966E13">
        <w:rPr>
          <w:rFonts w:hint="eastAsia"/>
        </w:rPr>
        <w:t>。</w:t>
      </w:r>
      <w:r w:rsidR="00F64646">
        <w:rPr>
          <w:rFonts w:hint="eastAsia"/>
        </w:rPr>
        <w:t>如果</w:t>
      </w:r>
      <w:r w:rsidR="00F103BE">
        <w:rPr>
          <w:rFonts w:hint="eastAsia"/>
        </w:rPr>
        <w:t>接收器不向</w:t>
      </w:r>
      <w:r w:rsidR="00F64646">
        <w:rPr>
          <w:rFonts w:hint="eastAsia"/>
        </w:rPr>
        <w:t>数据</w:t>
      </w:r>
      <w:r w:rsidR="00F103BE">
        <w:rPr>
          <w:rFonts w:hint="eastAsia"/>
        </w:rPr>
        <w:t>源发送确认</w:t>
      </w:r>
      <w:r w:rsidR="00F64646">
        <w:rPr>
          <w:rFonts w:hint="eastAsia"/>
        </w:rPr>
        <w:t>信息</w:t>
      </w:r>
      <w:r w:rsidR="00D36A02">
        <w:rPr>
          <w:rFonts w:hint="eastAsia"/>
        </w:rPr>
        <w:t>，可以使用</w:t>
      </w:r>
      <w:r w:rsidR="00F103BE">
        <w:rPr>
          <w:rFonts w:hint="eastAsia"/>
        </w:rPr>
        <w:t>不支持</w:t>
      </w:r>
      <w:r w:rsidR="00D36A02">
        <w:rPr>
          <w:rFonts w:hint="eastAsia"/>
        </w:rPr>
        <w:t>发送确认的数据源，</w:t>
      </w:r>
      <w:r w:rsidR="00F103BE">
        <w:rPr>
          <w:rFonts w:hint="eastAsia"/>
        </w:rPr>
        <w:t>也</w:t>
      </w:r>
      <w:r w:rsidR="00D36A02">
        <w:rPr>
          <w:rFonts w:hint="eastAsia"/>
        </w:rPr>
        <w:t>可</w:t>
      </w:r>
      <w:r w:rsidR="00D36A02">
        <w:rPr>
          <w:rFonts w:hint="eastAsia"/>
        </w:rPr>
        <w:lastRenderedPageBreak/>
        <w:t>以使用</w:t>
      </w:r>
      <w:r w:rsidR="00F103BE">
        <w:rPr>
          <w:rFonts w:hint="eastAsia"/>
        </w:rPr>
        <w:t>可靠</w:t>
      </w:r>
      <w:r w:rsidR="00D36A02">
        <w:rPr>
          <w:rFonts w:hint="eastAsia"/>
        </w:rPr>
        <w:t>的数据</w:t>
      </w:r>
      <w:r w:rsidR="00F103BE">
        <w:rPr>
          <w:rFonts w:hint="eastAsia"/>
        </w:rPr>
        <w:t>源但是不需要进行复杂的确认。</w:t>
      </w:r>
    </w:p>
    <w:p w14:paraId="7C27C28E" w14:textId="0774D930" w:rsidR="00F103BE" w:rsidRDefault="007301FC" w:rsidP="00F103BE">
      <w:pPr>
        <w:ind w:firstLine="420"/>
      </w:pPr>
      <w:r>
        <w:rPr>
          <w:rFonts w:hint="eastAsia"/>
        </w:rPr>
        <w:t>下面我们介绍</w:t>
      </w:r>
      <w:r w:rsidR="00EC47A2">
        <w:rPr>
          <w:rFonts w:hint="eastAsia"/>
        </w:rPr>
        <w:t>几种</w:t>
      </w:r>
      <w:r>
        <w:rPr>
          <w:rFonts w:hint="eastAsia"/>
        </w:rPr>
        <w:t>接收器。</w:t>
      </w:r>
      <w:r>
        <w:rPr>
          <w:rFonts w:hint="eastAsia"/>
        </w:rPr>
        <w:t>SocketTextStream</w:t>
      </w:r>
      <w:r w:rsidR="00F103BE">
        <w:rPr>
          <w:rFonts w:hint="eastAsia"/>
        </w:rPr>
        <w:t>已经在</w:t>
      </w:r>
      <w:r w:rsidR="00B42A50">
        <w:fldChar w:fldCharType="begin"/>
      </w:r>
      <w:r w:rsidR="00B42A50">
        <w:instrText xml:space="preserve"> </w:instrText>
      </w:r>
      <w:r w:rsidR="00B42A50">
        <w:rPr>
          <w:rFonts w:hint="eastAsia"/>
        </w:rPr>
        <w:instrText>REF _Ref35960539 \h</w:instrText>
      </w:r>
      <w:r w:rsidR="00B42A50">
        <w:instrText xml:space="preserve"> </w:instrText>
      </w:r>
      <w:r w:rsidR="00B42A50">
        <w:fldChar w:fldCharType="separate"/>
      </w:r>
      <w:r w:rsidR="00E00E5C">
        <w:rPr>
          <w:rFonts w:hint="eastAsia"/>
        </w:rPr>
        <w:t>代码</w:t>
      </w:r>
      <w:r w:rsidR="00E00E5C">
        <w:rPr>
          <w:rFonts w:hint="eastAsia"/>
        </w:rPr>
        <w:t xml:space="preserve"> </w:t>
      </w:r>
      <w:r w:rsidR="00E00E5C">
        <w:rPr>
          <w:noProof/>
        </w:rPr>
        <w:t>4</w:t>
      </w:r>
      <w:r w:rsidR="00E00E5C">
        <w:noBreakHyphen/>
      </w:r>
      <w:r w:rsidR="00E00E5C">
        <w:rPr>
          <w:noProof/>
        </w:rPr>
        <w:t>1</w:t>
      </w:r>
      <w:r w:rsidR="00B42A50">
        <w:fldChar w:fldCharType="end"/>
      </w:r>
      <w:r w:rsidR="00F103BE">
        <w:rPr>
          <w:rFonts w:hint="eastAsia"/>
        </w:rPr>
        <w:t>中使用了</w:t>
      </w:r>
      <w:r w:rsidR="00D22388">
        <w:rPr>
          <w:rFonts w:hint="eastAsia"/>
        </w:rPr>
        <w:t>，</w:t>
      </w:r>
      <w:r w:rsidR="00F103BE">
        <w:rPr>
          <w:rFonts w:hint="eastAsia"/>
        </w:rPr>
        <w:t>通过</w:t>
      </w:r>
      <w:r w:rsidR="00F103BE">
        <w:rPr>
          <w:rFonts w:hint="eastAsia"/>
        </w:rPr>
        <w:t>TCP</w:t>
      </w:r>
      <w:r w:rsidR="00F103BE">
        <w:rPr>
          <w:rFonts w:hint="eastAsia"/>
        </w:rPr>
        <w:t>套接字</w:t>
      </w:r>
      <w:r w:rsidR="00D22388">
        <w:rPr>
          <w:rFonts w:hint="eastAsia"/>
        </w:rPr>
        <w:t>接口</w:t>
      </w:r>
      <w:r w:rsidR="00F103BE">
        <w:rPr>
          <w:rFonts w:hint="eastAsia"/>
        </w:rPr>
        <w:t>接收文本数据</w:t>
      </w:r>
      <w:r w:rsidR="00D22388">
        <w:rPr>
          <w:rFonts w:hint="eastAsia"/>
        </w:rPr>
        <w:t>，</w:t>
      </w:r>
      <w:r w:rsidR="009F3C68">
        <w:rPr>
          <w:rFonts w:hint="eastAsia"/>
        </w:rPr>
        <w:t>创建</w:t>
      </w:r>
      <w:r w:rsidR="00F103BE">
        <w:rPr>
          <w:rFonts w:hint="eastAsia"/>
        </w:rPr>
        <w:t>一个</w:t>
      </w:r>
      <w:r w:rsidR="00B42A50">
        <w:rPr>
          <w:rFonts w:hint="eastAsia"/>
        </w:rPr>
        <w:t>离散流</w:t>
      </w:r>
      <w:r w:rsidR="00F103BE">
        <w:rPr>
          <w:rFonts w:hint="eastAsia"/>
        </w:rPr>
        <w:t>。</w:t>
      </w:r>
    </w:p>
    <w:p w14:paraId="1C5FA970" w14:textId="77777777" w:rsidR="00F103BE" w:rsidRDefault="00F103BE" w:rsidP="005616CF">
      <w:pPr>
        <w:pStyle w:val="a4"/>
      </w:pPr>
      <w:r w:rsidRPr="00911104">
        <w:t>socketTextStream(hostname:</w:t>
      </w:r>
      <w:r>
        <w:t xml:space="preserve"> </w:t>
      </w:r>
      <w:r w:rsidRPr="00911104">
        <w:t>String,</w:t>
      </w:r>
      <w:r>
        <w:t xml:space="preserve"> </w:t>
      </w:r>
      <w:r w:rsidRPr="00911104">
        <w:t>port:</w:t>
      </w:r>
      <w:r>
        <w:t xml:space="preserve"> </w:t>
      </w:r>
      <w:r w:rsidRPr="00911104">
        <w:t>Int,</w:t>
      </w:r>
      <w:r>
        <w:t xml:space="preserve"> </w:t>
      </w:r>
      <w:r w:rsidRPr="00911104">
        <w:t>storageLevel:</w:t>
      </w:r>
      <w:r>
        <w:t xml:space="preserve"> </w:t>
      </w:r>
      <w:r w:rsidRPr="00911104">
        <w:t>StorageLevel</w:t>
      </w:r>
      <w:r>
        <w:t xml:space="preserve"> </w:t>
      </w:r>
      <w:r w:rsidRPr="00911104">
        <w:t>=</w:t>
      </w:r>
      <w:r>
        <w:t xml:space="preserve"> </w:t>
      </w:r>
      <w:r w:rsidRPr="00911104">
        <w:t>StorageLevel.MEMORY_AND_DISK_SER_2):</w:t>
      </w:r>
      <w:r>
        <w:t xml:space="preserve"> </w:t>
      </w:r>
      <w:r w:rsidRPr="00911104">
        <w:t>ReceiverInputDStream[String]</w:t>
      </w:r>
    </w:p>
    <w:p w14:paraId="1CF3FE3D" w14:textId="1F93644A" w:rsidR="00F103BE" w:rsidRDefault="00F103BE" w:rsidP="00F103BE">
      <w:pPr>
        <w:ind w:firstLine="420"/>
      </w:pPr>
      <w:r>
        <w:rPr>
          <w:rFonts w:hint="eastAsia"/>
        </w:rPr>
        <w:t>从</w:t>
      </w:r>
      <w:r>
        <w:rPr>
          <w:rFonts w:hint="eastAsia"/>
        </w:rPr>
        <w:t>hostname:port</w:t>
      </w:r>
      <w:r w:rsidR="007D2C61">
        <w:rPr>
          <w:rFonts w:hint="eastAsia"/>
        </w:rPr>
        <w:t>地址接收数据创建输入流，</w:t>
      </w:r>
      <w:r>
        <w:rPr>
          <w:rFonts w:hint="eastAsia"/>
        </w:rPr>
        <w:t>使用</w:t>
      </w:r>
      <w:r>
        <w:rPr>
          <w:rFonts w:hint="eastAsia"/>
        </w:rPr>
        <w:t>TCP</w:t>
      </w:r>
      <w:r>
        <w:rPr>
          <w:rFonts w:hint="eastAsia"/>
        </w:rPr>
        <w:t>套接字接收数据，</w:t>
      </w:r>
      <w:r w:rsidR="00333324">
        <w:rPr>
          <w:rFonts w:hint="eastAsia"/>
        </w:rPr>
        <w:t>使用</w:t>
      </w:r>
      <w:r w:rsidR="00333324">
        <w:rPr>
          <w:rFonts w:hint="eastAsia"/>
        </w:rPr>
        <w:t>UTF8</w:t>
      </w:r>
      <w:r w:rsidR="00333324">
        <w:rPr>
          <w:rFonts w:hint="eastAsia"/>
        </w:rPr>
        <w:t>编码</w:t>
      </w:r>
      <w:r w:rsidR="008630BB">
        <w:rPr>
          <w:rFonts w:hint="eastAsia"/>
        </w:rPr>
        <w:t>接收文本</w:t>
      </w:r>
      <w:r>
        <w:rPr>
          <w:rFonts w:hint="eastAsia"/>
        </w:rPr>
        <w:t>，</w:t>
      </w:r>
      <w:r w:rsidR="00D76692">
        <w:rPr>
          <w:rFonts w:hint="eastAsia"/>
        </w:rPr>
        <w:t>换行作为分隔</w:t>
      </w:r>
      <w:r>
        <w:rPr>
          <w:rFonts w:hint="eastAsia"/>
        </w:rPr>
        <w:t>。</w:t>
      </w:r>
    </w:p>
    <w:p w14:paraId="576D27C0" w14:textId="77777777" w:rsidR="00F103BE" w:rsidRDefault="00F103BE" w:rsidP="00F103BE">
      <w:pPr>
        <w:pStyle w:val="a5"/>
        <w:ind w:left="315" w:firstLine="360"/>
      </w:pPr>
      <w:r>
        <w:rPr>
          <w:rFonts w:hint="eastAsia"/>
        </w:rPr>
        <w:t>hostname</w:t>
      </w:r>
      <w:r>
        <w:rPr>
          <w:rFonts w:hint="eastAsia"/>
        </w:rPr>
        <w:t>：要连接的用于接收数据的主机名</w:t>
      </w:r>
    </w:p>
    <w:p w14:paraId="119AD66E" w14:textId="77777777" w:rsidR="00F103BE" w:rsidRDefault="00F103BE" w:rsidP="00F103BE">
      <w:pPr>
        <w:pStyle w:val="a5"/>
        <w:ind w:left="315" w:firstLine="360"/>
      </w:pPr>
      <w:r>
        <w:rPr>
          <w:rFonts w:hint="eastAsia"/>
        </w:rPr>
        <w:t>port</w:t>
      </w:r>
      <w:r>
        <w:rPr>
          <w:rFonts w:hint="eastAsia"/>
        </w:rPr>
        <w:t>：要连接的用于接收数据的端口</w:t>
      </w:r>
    </w:p>
    <w:p w14:paraId="7C210017" w14:textId="57ECE53B" w:rsidR="00F103BE" w:rsidRPr="00911104" w:rsidRDefault="00F103BE" w:rsidP="00F103BE">
      <w:pPr>
        <w:pStyle w:val="a5"/>
        <w:ind w:left="315" w:firstLine="360"/>
      </w:pPr>
      <w:r>
        <w:t>storageLevel</w:t>
      </w:r>
      <w:r w:rsidR="00514495">
        <w:rPr>
          <w:rFonts w:hint="eastAsia"/>
        </w:rPr>
        <w:t>：</w:t>
      </w:r>
      <w:r w:rsidR="009C45A4">
        <w:rPr>
          <w:rFonts w:hint="eastAsia"/>
        </w:rPr>
        <w:t>接收</w:t>
      </w:r>
      <w:r>
        <w:rPr>
          <w:rFonts w:hint="eastAsia"/>
        </w:rPr>
        <w:t>对象的存储级别（默认值为</w:t>
      </w:r>
      <w:r>
        <w:rPr>
          <w:rFonts w:hint="eastAsia"/>
        </w:rPr>
        <w:t>StorageLevel.MEMORY_AND_DISK_SER_2</w:t>
      </w:r>
      <w:r>
        <w:rPr>
          <w:rFonts w:hint="eastAsia"/>
        </w:rPr>
        <w:t>）</w:t>
      </w:r>
    </w:p>
    <w:p w14:paraId="190D7329" w14:textId="0DF5E2FD" w:rsidR="00F103BE" w:rsidRDefault="00F103BE" w:rsidP="00F103BE">
      <w:pPr>
        <w:ind w:firstLine="420"/>
      </w:pPr>
      <w:r>
        <w:rPr>
          <w:rFonts w:hint="eastAsia"/>
        </w:rPr>
        <w:t>除了套接字之外，</w:t>
      </w:r>
      <w:r>
        <w:rPr>
          <w:rFonts w:hint="eastAsia"/>
        </w:rPr>
        <w:t>StreamingContext</w:t>
      </w:r>
      <w:r>
        <w:rPr>
          <w:rFonts w:hint="eastAsia"/>
        </w:rPr>
        <w:t>提供了从文件创建</w:t>
      </w:r>
      <w:r w:rsidR="00EA248E">
        <w:rPr>
          <w:rFonts w:hint="eastAsia"/>
        </w:rPr>
        <w:t>离散流</w:t>
      </w:r>
      <w:r>
        <w:rPr>
          <w:rFonts w:hint="eastAsia"/>
        </w:rPr>
        <w:t>作为输入源的方法，即从与</w:t>
      </w:r>
      <w:r w:rsidR="00EA248E">
        <w:rPr>
          <w:rFonts w:hint="eastAsia"/>
        </w:rPr>
        <w:t>Hadoop</w:t>
      </w:r>
      <w:r>
        <w:rPr>
          <w:rFonts w:hint="eastAsia"/>
        </w:rPr>
        <w:t>兼容的任何文件系统上读取文件数据。</w:t>
      </w:r>
    </w:p>
    <w:p w14:paraId="3407A8AA" w14:textId="2F30722F" w:rsidR="00F103BE" w:rsidRDefault="00F81AD9" w:rsidP="005616CF">
      <w:pPr>
        <w:pStyle w:val="a4"/>
      </w:pPr>
      <w:r w:rsidRPr="00F81AD9">
        <w:t>def fileStream[K: ClassTag, V: ClassTag, F &lt;: NewInputFormat[K, V]:ClassTag] (directory: String): InputDStream[(K, V)]</w:t>
      </w:r>
    </w:p>
    <w:p w14:paraId="24DE4126" w14:textId="7FB0CBA5" w:rsidR="00F103BE" w:rsidRDefault="00877775" w:rsidP="00F103BE">
      <w:pPr>
        <w:ind w:firstLine="420"/>
      </w:pPr>
      <w:r w:rsidRPr="00877775">
        <w:rPr>
          <w:rFonts w:hint="eastAsia"/>
        </w:rPr>
        <w:t>创建一个输入流，该</w:t>
      </w:r>
      <w:r>
        <w:rPr>
          <w:rFonts w:hint="eastAsia"/>
        </w:rPr>
        <w:t>输入</w:t>
      </w:r>
      <w:r w:rsidRPr="00877775">
        <w:rPr>
          <w:rFonts w:hint="eastAsia"/>
        </w:rPr>
        <w:t>流监视文件系统中的新文件，并使用给定的键值类型和输入格式读取它们。</w:t>
      </w:r>
      <w:r w:rsidR="00E807BD">
        <w:rPr>
          <w:rFonts w:hint="eastAsia"/>
        </w:rPr>
        <w:t>必须通过将文件从同一文件系统中的</w:t>
      </w:r>
      <w:r w:rsidR="008D3F22">
        <w:rPr>
          <w:rFonts w:hint="eastAsia"/>
        </w:rPr>
        <w:t>一个位置移动到受监控目录中，</w:t>
      </w:r>
      <w:r w:rsidR="00E807BD">
        <w:rPr>
          <w:rFonts w:hint="eastAsia"/>
        </w:rPr>
        <w:t>以点“</w:t>
      </w:r>
      <w:r w:rsidR="00E807BD">
        <w:rPr>
          <w:rFonts w:hint="eastAsia"/>
        </w:rPr>
        <w:t>.</w:t>
      </w:r>
      <w:r w:rsidR="00E807BD">
        <w:rPr>
          <w:rFonts w:hint="eastAsia"/>
        </w:rPr>
        <w:t>”</w:t>
      </w:r>
      <w:r w:rsidRPr="00877775">
        <w:rPr>
          <w:rFonts w:hint="eastAsia"/>
        </w:rPr>
        <w:t>开头</w:t>
      </w:r>
      <w:r w:rsidR="00E807BD">
        <w:rPr>
          <w:rFonts w:hint="eastAsia"/>
        </w:rPr>
        <w:t>的隐含</w:t>
      </w:r>
      <w:r w:rsidRPr="00877775">
        <w:rPr>
          <w:rFonts w:hint="eastAsia"/>
        </w:rPr>
        <w:t>文件名将被忽略</w:t>
      </w:r>
      <w:r w:rsidR="00F103BE">
        <w:rPr>
          <w:rFonts w:hint="eastAsia"/>
        </w:rPr>
        <w:t>。</w:t>
      </w:r>
    </w:p>
    <w:p w14:paraId="7651F28F" w14:textId="77777777" w:rsidR="00F103BE" w:rsidRDefault="00F103BE" w:rsidP="005616CF">
      <w:pPr>
        <w:pStyle w:val="a4"/>
      </w:pPr>
      <w:r w:rsidRPr="005C6952">
        <w:t>textFileStream(directory:</w:t>
      </w:r>
      <w:r>
        <w:t xml:space="preserve"> </w:t>
      </w:r>
      <w:r w:rsidRPr="005C6952">
        <w:t>String):</w:t>
      </w:r>
      <w:r>
        <w:t xml:space="preserve"> </w:t>
      </w:r>
      <w:r w:rsidRPr="005C6952">
        <w:t>DStream[String]</w:t>
      </w:r>
    </w:p>
    <w:p w14:paraId="40D35C6D" w14:textId="747C1961" w:rsidR="00F103BE" w:rsidRDefault="00FF541C" w:rsidP="00F103BE">
      <w:pPr>
        <w:ind w:firstLine="420"/>
      </w:pPr>
      <w:r w:rsidRPr="00FF541C">
        <w:rPr>
          <w:rFonts w:hint="eastAsia"/>
        </w:rPr>
        <w:t>创建一个输入流，该流监视与</w:t>
      </w:r>
      <w:r w:rsidRPr="00FF541C">
        <w:rPr>
          <w:rFonts w:hint="eastAsia"/>
        </w:rPr>
        <w:t>Hadoop</w:t>
      </w:r>
      <w:r w:rsidRPr="00FF541C">
        <w:rPr>
          <w:rFonts w:hint="eastAsia"/>
        </w:rPr>
        <w:t>兼容的文件系统中的新文件，并将其读取为文本文件（使用键作为</w:t>
      </w:r>
      <w:r w:rsidRPr="00FF541C">
        <w:rPr>
          <w:rFonts w:hint="eastAsia"/>
        </w:rPr>
        <w:t>LongWritable</w:t>
      </w:r>
      <w:r w:rsidRPr="00FF541C">
        <w:rPr>
          <w:rFonts w:hint="eastAsia"/>
        </w:rPr>
        <w:t>，将值作为</w:t>
      </w:r>
      <w:r w:rsidRPr="00FF541C">
        <w:rPr>
          <w:rFonts w:hint="eastAsia"/>
        </w:rPr>
        <w:t>Text</w:t>
      </w:r>
      <w:r w:rsidRPr="00FF541C">
        <w:rPr>
          <w:rFonts w:hint="eastAsia"/>
        </w:rPr>
        <w:t>，将输入格式作为</w:t>
      </w:r>
      <w:r w:rsidRPr="00FF541C">
        <w:rPr>
          <w:rFonts w:hint="eastAsia"/>
        </w:rPr>
        <w:t>TextInputFormat</w:t>
      </w:r>
      <w:r w:rsidRPr="00FF541C">
        <w:rPr>
          <w:rFonts w:hint="eastAsia"/>
        </w:rPr>
        <w:t>）。</w:t>
      </w:r>
      <w:r w:rsidRPr="00FF541C">
        <w:rPr>
          <w:rFonts w:hint="eastAsia"/>
        </w:rPr>
        <w:t xml:space="preserve"> </w:t>
      </w:r>
      <w:r w:rsidRPr="00FF541C">
        <w:rPr>
          <w:rFonts w:hint="eastAsia"/>
        </w:rPr>
        <w:t>必须通过将文件从同一文件系统中的另一个位置移动到受监控目录中。</w:t>
      </w:r>
      <w:r w:rsidRPr="00FF541C">
        <w:rPr>
          <w:rFonts w:hint="eastAsia"/>
        </w:rPr>
        <w:t xml:space="preserve"> </w:t>
      </w:r>
      <w:r w:rsidRPr="00FF541C">
        <w:rPr>
          <w:rFonts w:hint="eastAsia"/>
        </w:rPr>
        <w:t>文件名以开头。</w:t>
      </w:r>
      <w:r w:rsidRPr="00FF541C">
        <w:rPr>
          <w:rFonts w:hint="eastAsia"/>
        </w:rPr>
        <w:t xml:space="preserve"> </w:t>
      </w:r>
      <w:r w:rsidRPr="00FF541C">
        <w:rPr>
          <w:rFonts w:hint="eastAsia"/>
        </w:rPr>
        <w:t>被忽略：</w:t>
      </w:r>
      <w:r w:rsidR="00F103BE" w:rsidRPr="00F06B2B">
        <w:rPr>
          <w:rFonts w:hint="eastAsia"/>
        </w:rPr>
        <w:t>创建一个输入流，</w:t>
      </w:r>
      <w:r w:rsidRPr="00877775">
        <w:rPr>
          <w:rFonts w:hint="eastAsia"/>
        </w:rPr>
        <w:t>该</w:t>
      </w:r>
      <w:r>
        <w:rPr>
          <w:rFonts w:hint="eastAsia"/>
        </w:rPr>
        <w:t>输入</w:t>
      </w:r>
      <w:r w:rsidRPr="00877775">
        <w:rPr>
          <w:rFonts w:hint="eastAsia"/>
        </w:rPr>
        <w:t>流</w:t>
      </w:r>
      <w:r w:rsidR="00F103BE" w:rsidRPr="00F06B2B">
        <w:rPr>
          <w:rFonts w:hint="eastAsia"/>
        </w:rPr>
        <w:t>监视文件系统</w:t>
      </w:r>
      <w:r>
        <w:rPr>
          <w:rFonts w:hint="eastAsia"/>
        </w:rPr>
        <w:t>中的</w:t>
      </w:r>
      <w:r w:rsidR="00F103BE">
        <w:rPr>
          <w:rFonts w:hint="eastAsia"/>
        </w:rPr>
        <w:t>新文件</w:t>
      </w:r>
      <w:r w:rsidR="00F75B99">
        <w:rPr>
          <w:rFonts w:hint="eastAsia"/>
        </w:rPr>
        <w:t>，并将其作为文本文件读取，键的数据类型为</w:t>
      </w:r>
      <w:r w:rsidR="00F103BE" w:rsidRPr="00F06B2B">
        <w:rPr>
          <w:rFonts w:hint="eastAsia"/>
        </w:rPr>
        <w:t>LongWritable</w:t>
      </w:r>
      <w:r w:rsidR="00F103BE" w:rsidRPr="00F06B2B">
        <w:rPr>
          <w:rFonts w:hint="eastAsia"/>
        </w:rPr>
        <w:t>，值</w:t>
      </w:r>
      <w:r w:rsidR="00F75B99">
        <w:rPr>
          <w:rFonts w:hint="eastAsia"/>
        </w:rPr>
        <w:t>的数据类型</w:t>
      </w:r>
      <w:r w:rsidR="00F103BE" w:rsidRPr="00F06B2B">
        <w:rPr>
          <w:rFonts w:hint="eastAsia"/>
        </w:rPr>
        <w:t>为</w:t>
      </w:r>
      <w:r w:rsidR="00F103BE" w:rsidRPr="00F06B2B">
        <w:rPr>
          <w:rFonts w:hint="eastAsia"/>
        </w:rPr>
        <w:t>Text</w:t>
      </w:r>
      <w:r w:rsidR="00F103BE" w:rsidRPr="00F06B2B">
        <w:rPr>
          <w:rFonts w:hint="eastAsia"/>
        </w:rPr>
        <w:t>，输入格式为</w:t>
      </w:r>
      <w:r w:rsidR="00F103BE" w:rsidRPr="00F06B2B">
        <w:rPr>
          <w:rFonts w:hint="eastAsia"/>
        </w:rPr>
        <w:t>TextInputFormat</w:t>
      </w:r>
      <w:r w:rsidR="00F103BE" w:rsidRPr="00F06B2B">
        <w:rPr>
          <w:rFonts w:hint="eastAsia"/>
        </w:rPr>
        <w:t>。</w:t>
      </w:r>
      <w:r w:rsidR="008D3F22">
        <w:rPr>
          <w:rFonts w:hint="eastAsia"/>
        </w:rPr>
        <w:t>必须通过将文件从同一文件系统中的一个位置移动到受监控目录中，以点“</w:t>
      </w:r>
      <w:r w:rsidR="008D3F22">
        <w:rPr>
          <w:rFonts w:hint="eastAsia"/>
        </w:rPr>
        <w:t>.</w:t>
      </w:r>
      <w:r w:rsidR="008D3F22">
        <w:rPr>
          <w:rFonts w:hint="eastAsia"/>
        </w:rPr>
        <w:t>”</w:t>
      </w:r>
      <w:r w:rsidR="008D3F22" w:rsidRPr="00877775">
        <w:rPr>
          <w:rFonts w:hint="eastAsia"/>
        </w:rPr>
        <w:t>开头</w:t>
      </w:r>
      <w:r w:rsidR="008D3F22">
        <w:rPr>
          <w:rFonts w:hint="eastAsia"/>
        </w:rPr>
        <w:t>的隐含</w:t>
      </w:r>
      <w:r w:rsidR="008D3F22" w:rsidRPr="00877775">
        <w:rPr>
          <w:rFonts w:hint="eastAsia"/>
        </w:rPr>
        <w:t>文件名将被忽略</w:t>
      </w:r>
      <w:r w:rsidR="00F103BE" w:rsidRPr="00F06B2B">
        <w:rPr>
          <w:rFonts w:hint="eastAsia"/>
        </w:rPr>
        <w:t>。</w:t>
      </w:r>
      <w:r w:rsidR="006C74D8">
        <w:rPr>
          <w:rFonts w:hint="eastAsia"/>
        </w:rPr>
        <w:t>在虚拟环境的终端界面启动</w:t>
      </w:r>
      <w:r w:rsidR="006C74D8">
        <w:rPr>
          <w:rFonts w:hint="eastAsia"/>
        </w:rPr>
        <w:t>spark-shell</w:t>
      </w:r>
      <w:r w:rsidR="006C74D8">
        <w:rPr>
          <w:rFonts w:hint="eastAsia"/>
        </w:rPr>
        <w:t>，</w:t>
      </w:r>
      <w:r w:rsidR="00C126DA">
        <w:rPr>
          <w:rFonts w:hint="eastAsia"/>
        </w:rPr>
        <w:t>使用</w:t>
      </w:r>
      <w:r w:rsidR="00C126DA" w:rsidRPr="005C6952">
        <w:t>textFileStream</w:t>
      </w:r>
      <w:r w:rsidR="00C126DA">
        <w:rPr>
          <w:rFonts w:hint="eastAsia"/>
        </w:rPr>
        <w:t>创建输入流</w:t>
      </w:r>
      <w:r w:rsidR="00F103BE">
        <w:rPr>
          <w:rFonts w:hint="eastAsia"/>
        </w:rPr>
        <w:t>：</w:t>
      </w:r>
    </w:p>
    <w:p w14:paraId="69D64FE2" w14:textId="77777777" w:rsidR="001C2D27" w:rsidRDefault="001C2D27" w:rsidP="001C2D27">
      <w:pPr>
        <w:pStyle w:val="a7"/>
      </w:pPr>
      <w:r>
        <w:t>scala&gt; import org.apache.spark.streaming._</w:t>
      </w:r>
    </w:p>
    <w:p w14:paraId="5DC3871D" w14:textId="77777777" w:rsidR="001C2D27" w:rsidRDefault="001C2D27" w:rsidP="001C2D27">
      <w:pPr>
        <w:pStyle w:val="a7"/>
      </w:pPr>
      <w:r>
        <w:t>import org.apache.spark.streaming._</w:t>
      </w:r>
    </w:p>
    <w:p w14:paraId="31234099" w14:textId="77777777" w:rsidR="001C2D27" w:rsidRDefault="001C2D27" w:rsidP="001C2D27">
      <w:pPr>
        <w:pStyle w:val="a7"/>
      </w:pPr>
    </w:p>
    <w:p w14:paraId="3071F7FD" w14:textId="552A9D03" w:rsidR="001C2D27" w:rsidRDefault="001C2D27" w:rsidP="001C2D27">
      <w:pPr>
        <w:pStyle w:val="a7"/>
      </w:pPr>
      <w:r>
        <w:t>scala&gt; val ssc = new StreamingContext(sc, Seconds(10))</w:t>
      </w:r>
    </w:p>
    <w:p w14:paraId="1F43668D" w14:textId="77777777" w:rsidR="001C2D27" w:rsidRDefault="001C2D27" w:rsidP="001C2D27">
      <w:pPr>
        <w:pStyle w:val="a7"/>
      </w:pPr>
      <w:r>
        <w:t>ssc: org.apache.spark.streaming.StreamingContext = org.apache.spark.streaming.StreamingContext@54a5eff</w:t>
      </w:r>
    </w:p>
    <w:p w14:paraId="77C1E731" w14:textId="77777777" w:rsidR="001C2D27" w:rsidRDefault="001C2D27" w:rsidP="001C2D27">
      <w:pPr>
        <w:pStyle w:val="a7"/>
      </w:pPr>
    </w:p>
    <w:p w14:paraId="64CF36F0" w14:textId="5ED66C55" w:rsidR="001C2D27" w:rsidRDefault="001C2D27" w:rsidP="001C2D27">
      <w:pPr>
        <w:pStyle w:val="a7"/>
      </w:pPr>
      <w:r>
        <w:t>scala&gt; val lines = ssc.textFileStream("/data/input")</w:t>
      </w:r>
    </w:p>
    <w:p w14:paraId="7C7B8401" w14:textId="77777777" w:rsidR="001C2D27" w:rsidRDefault="001C2D27" w:rsidP="001C2D27">
      <w:pPr>
        <w:pStyle w:val="a7"/>
      </w:pPr>
      <w:r>
        <w:t>lines: org.apache.spark.streaming.dstream.DStream[String] = org.apache.spark.streaming.dstream.MappedDStream@3a70acd5</w:t>
      </w:r>
    </w:p>
    <w:p w14:paraId="29840D01" w14:textId="77777777" w:rsidR="001C2D27" w:rsidRDefault="001C2D27" w:rsidP="007D287C">
      <w:pPr>
        <w:pStyle w:val="a7"/>
        <w:ind w:firstLineChars="0" w:firstLine="0"/>
      </w:pPr>
    </w:p>
    <w:p w14:paraId="49F3B5E8" w14:textId="6306D676" w:rsidR="001C2D27" w:rsidRDefault="001C2D27" w:rsidP="001C2D27">
      <w:pPr>
        <w:pStyle w:val="a7"/>
      </w:pPr>
      <w:r>
        <w:t>scala&gt; val words = lines.flatMap(_.split(" "))</w:t>
      </w:r>
    </w:p>
    <w:p w14:paraId="25965741" w14:textId="77777777" w:rsidR="001C2D27" w:rsidRDefault="001C2D27" w:rsidP="001C2D27">
      <w:pPr>
        <w:pStyle w:val="a7"/>
      </w:pPr>
      <w:r>
        <w:t>words: org.apache.spark.streaming.dstream.DStream[String] = org.apache.spark.streaming.dstream.FlatMappedDStream@c4fc610</w:t>
      </w:r>
    </w:p>
    <w:p w14:paraId="139E2784" w14:textId="77777777" w:rsidR="001C2D27" w:rsidRDefault="001C2D27" w:rsidP="001C2D27">
      <w:pPr>
        <w:pStyle w:val="a7"/>
      </w:pPr>
    </w:p>
    <w:p w14:paraId="355EB0B2" w14:textId="2D0BEE8E" w:rsidR="001C2D27" w:rsidRDefault="001C2D27" w:rsidP="001C2D27">
      <w:pPr>
        <w:pStyle w:val="a7"/>
      </w:pPr>
      <w:r>
        <w:t>scala&gt; val wordCounts = words.map(x =&gt; (x, 1)).reduceByKey(_ + _)</w:t>
      </w:r>
    </w:p>
    <w:p w14:paraId="0CAD69EB" w14:textId="77777777" w:rsidR="001C2D27" w:rsidRDefault="001C2D27" w:rsidP="001C2D27">
      <w:pPr>
        <w:pStyle w:val="a7"/>
      </w:pPr>
      <w:r>
        <w:t>wordCounts: org.apache.spark.streaming.dstream.DStream[(String, Int)] = org.apache.spark.streaming.dstream.ShuffledDStream@3a5922ec</w:t>
      </w:r>
    </w:p>
    <w:p w14:paraId="73C51A42" w14:textId="77777777" w:rsidR="001C2D27" w:rsidRDefault="001C2D27" w:rsidP="001C2D27">
      <w:pPr>
        <w:pStyle w:val="a7"/>
      </w:pPr>
    </w:p>
    <w:p w14:paraId="6B8D5786" w14:textId="3DCB8E82" w:rsidR="001C2D27" w:rsidRDefault="001C2D27" w:rsidP="001C2D27">
      <w:pPr>
        <w:pStyle w:val="a7"/>
      </w:pPr>
      <w:r>
        <w:t>scala&gt; wordCounts.print()</w:t>
      </w:r>
    </w:p>
    <w:p w14:paraId="2863B222" w14:textId="77777777" w:rsidR="001C2D27" w:rsidRDefault="001C2D27" w:rsidP="001C2D27">
      <w:pPr>
        <w:pStyle w:val="a7"/>
      </w:pPr>
    </w:p>
    <w:p w14:paraId="13B57EF9" w14:textId="4526F1A9" w:rsidR="001C2D27" w:rsidRDefault="001C2D27" w:rsidP="001C2D27">
      <w:pPr>
        <w:pStyle w:val="a7"/>
      </w:pPr>
      <w:r>
        <w:t>scala&gt; ssc.start()</w:t>
      </w:r>
    </w:p>
    <w:p w14:paraId="34D4C7E9" w14:textId="77777777" w:rsidR="001C2D27" w:rsidRDefault="001C2D27" w:rsidP="001C2D27">
      <w:pPr>
        <w:pStyle w:val="a7"/>
      </w:pPr>
    </w:p>
    <w:p w14:paraId="62060AFC" w14:textId="0211B179" w:rsidR="001C2D27" w:rsidRDefault="001C2D27" w:rsidP="001C2D27">
      <w:pPr>
        <w:pStyle w:val="a7"/>
      </w:pPr>
      <w:r>
        <w:lastRenderedPageBreak/>
        <w:t>scala&gt; ssc.awaitTermination()</w:t>
      </w:r>
    </w:p>
    <w:p w14:paraId="1CE0617B" w14:textId="77777777" w:rsidR="001C2D27" w:rsidRDefault="001C2D27" w:rsidP="001C2D27">
      <w:pPr>
        <w:pStyle w:val="a7"/>
      </w:pPr>
      <w:r>
        <w:t>-------------------------------------------</w:t>
      </w:r>
    </w:p>
    <w:p w14:paraId="67086FCB" w14:textId="77777777" w:rsidR="001C2D27" w:rsidRDefault="001C2D27" w:rsidP="001C2D27">
      <w:pPr>
        <w:pStyle w:val="a7"/>
      </w:pPr>
      <w:r>
        <w:t>Time: 1585054770000 ms</w:t>
      </w:r>
    </w:p>
    <w:p w14:paraId="6906F815" w14:textId="71D3C12B" w:rsidR="00F103BE" w:rsidRDefault="001C2D27" w:rsidP="00AA6A9E">
      <w:pPr>
        <w:pStyle w:val="a7"/>
      </w:pPr>
      <w:r>
        <w:t>-------------------------------------------</w:t>
      </w:r>
    </w:p>
    <w:p w14:paraId="41E4955B" w14:textId="07A4CA33" w:rsidR="001C0FBF" w:rsidRDefault="001C0FBF" w:rsidP="001C0FBF">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6</w:t>
      </w:r>
      <w:r w:rsidR="008160CE">
        <w:fldChar w:fldCharType="end"/>
      </w:r>
    </w:p>
    <w:p w14:paraId="77D6F488" w14:textId="71244FDB" w:rsidR="00F103BE" w:rsidRDefault="00A5073D" w:rsidP="00F103BE">
      <w:pPr>
        <w:ind w:firstLine="420"/>
      </w:pPr>
      <w:r>
        <w:rPr>
          <w:rFonts w:hint="eastAsia"/>
        </w:rPr>
        <w:t>此时，应该看到终端界面中每</w:t>
      </w:r>
      <w:r>
        <w:rPr>
          <w:rFonts w:hint="eastAsia"/>
        </w:rPr>
        <w:t>10</w:t>
      </w:r>
      <w:r>
        <w:rPr>
          <w:rFonts w:hint="eastAsia"/>
        </w:rPr>
        <w:t>秒刷新一次。现在</w:t>
      </w:r>
      <w:r w:rsidR="001C0FBF">
        <w:rPr>
          <w:rFonts w:hint="eastAsia"/>
        </w:rPr>
        <w:t>打开另一个终端界面，</w:t>
      </w:r>
      <w:r w:rsidR="00F103BE">
        <w:rPr>
          <w:rFonts w:hint="eastAsia"/>
        </w:rPr>
        <w:t>将</w:t>
      </w:r>
      <w:r w:rsidR="001C0FBF">
        <w:rPr>
          <w:rFonts w:hint="eastAsia"/>
        </w:rPr>
        <w:t>文本文件</w:t>
      </w:r>
      <w:r w:rsidR="00F103BE">
        <w:rPr>
          <w:rFonts w:hint="eastAsia"/>
        </w:rPr>
        <w:t>添加</w:t>
      </w:r>
      <w:r w:rsidR="001C0FBF">
        <w:rPr>
          <w:rFonts w:hint="eastAsia"/>
        </w:rPr>
        <w:t>到</w:t>
      </w:r>
      <w:r w:rsidR="001C0FBF">
        <w:rPr>
          <w:rFonts w:hint="eastAsia"/>
        </w:rPr>
        <w:t>/data/input</w:t>
      </w:r>
      <w:r w:rsidR="001C0FBF">
        <w:rPr>
          <w:rFonts w:hint="eastAsia"/>
        </w:rPr>
        <w:t>目录中</w:t>
      </w:r>
      <w:r w:rsidR="00F103BE">
        <w:rPr>
          <w:rFonts w:hint="eastAsia"/>
        </w:rPr>
        <w:t>：</w:t>
      </w:r>
    </w:p>
    <w:p w14:paraId="40B0C220" w14:textId="60AE1E81" w:rsidR="00F103BE" w:rsidRDefault="001C0FBF" w:rsidP="00F103BE">
      <w:pPr>
        <w:pStyle w:val="a7"/>
      </w:pPr>
      <w:r w:rsidRPr="001C0FBF">
        <w:t>cp /usr/local/spark/README.md /root/data/input/1.txt</w:t>
      </w:r>
    </w:p>
    <w:p w14:paraId="411F60F3" w14:textId="5B5F2CA7" w:rsidR="00F103BE" w:rsidRDefault="00F103BE" w:rsidP="00F103BE">
      <w:pPr>
        <w:ind w:firstLine="420"/>
      </w:pPr>
      <w:r>
        <w:rPr>
          <w:rFonts w:hint="eastAsia"/>
        </w:rPr>
        <w:t>一旦将</w:t>
      </w:r>
      <w:r w:rsidR="00683900">
        <w:rPr>
          <w:rFonts w:hint="eastAsia"/>
        </w:rPr>
        <w:t>文件添加到目录中，应该可以在执行程序的终端中看到刚添加文件的单词统计</w:t>
      </w:r>
      <w:r>
        <w:rPr>
          <w:rFonts w:hint="eastAsia"/>
        </w:rPr>
        <w:t>输出：</w:t>
      </w:r>
    </w:p>
    <w:p w14:paraId="4C034A34" w14:textId="77777777" w:rsidR="00683900" w:rsidRDefault="00683900" w:rsidP="00683900">
      <w:pPr>
        <w:pStyle w:val="a7"/>
      </w:pPr>
      <w:r>
        <w:t>-------------------------------------------</w:t>
      </w:r>
    </w:p>
    <w:p w14:paraId="35428395" w14:textId="77777777" w:rsidR="00683900" w:rsidRDefault="00683900" w:rsidP="00683900">
      <w:pPr>
        <w:pStyle w:val="a7"/>
      </w:pPr>
      <w:r>
        <w:t>Time: 1585054780000 ms</w:t>
      </w:r>
    </w:p>
    <w:p w14:paraId="53BECB09" w14:textId="77777777" w:rsidR="00683900" w:rsidRDefault="00683900" w:rsidP="00683900">
      <w:pPr>
        <w:pStyle w:val="a7"/>
      </w:pPr>
      <w:r>
        <w:t>-------------------------------------------</w:t>
      </w:r>
    </w:p>
    <w:p w14:paraId="5980054A" w14:textId="77777777" w:rsidR="00683900" w:rsidRDefault="00683900" w:rsidP="00683900">
      <w:pPr>
        <w:pStyle w:val="a7"/>
      </w:pPr>
      <w:r>
        <w:t>(stream,1)</w:t>
      </w:r>
    </w:p>
    <w:p w14:paraId="1F57CCBD" w14:textId="77777777" w:rsidR="00683900" w:rsidRDefault="00683900" w:rsidP="00683900">
      <w:pPr>
        <w:pStyle w:val="a7"/>
      </w:pPr>
      <w:r>
        <w:t>(review,1)</w:t>
      </w:r>
    </w:p>
    <w:p w14:paraId="065634DF" w14:textId="77777777" w:rsidR="00683900" w:rsidRDefault="00683900" w:rsidP="00683900">
      <w:pPr>
        <w:pStyle w:val="a7"/>
      </w:pPr>
      <w:r>
        <w:t>(its,1)</w:t>
      </w:r>
    </w:p>
    <w:p w14:paraId="34370A0E" w14:textId="77777777" w:rsidR="00683900" w:rsidRDefault="00683900" w:rsidP="00683900">
      <w:pPr>
        <w:pStyle w:val="a7"/>
      </w:pPr>
      <w:r>
        <w:t>([run,1)</w:t>
      </w:r>
    </w:p>
    <w:p w14:paraId="3E899A05" w14:textId="77777777" w:rsidR="00683900" w:rsidRDefault="00683900" w:rsidP="00683900">
      <w:pPr>
        <w:pStyle w:val="a7"/>
      </w:pPr>
      <w:r>
        <w:t>(can,6)</w:t>
      </w:r>
    </w:p>
    <w:p w14:paraId="3FE690FA" w14:textId="77777777" w:rsidR="00683900" w:rsidRDefault="00683900" w:rsidP="00683900">
      <w:pPr>
        <w:pStyle w:val="a7"/>
      </w:pPr>
      <w:r>
        <w:t>(guidance,2)</w:t>
      </w:r>
    </w:p>
    <w:p w14:paraId="0B549486" w14:textId="77777777" w:rsidR="00683900" w:rsidRDefault="00683900" w:rsidP="00683900">
      <w:pPr>
        <w:pStyle w:val="a7"/>
      </w:pPr>
      <w:r>
        <w:t>(have,1)</w:t>
      </w:r>
    </w:p>
    <w:p w14:paraId="46D29A04" w14:textId="77777777" w:rsidR="00683900" w:rsidRDefault="00683900" w:rsidP="00683900">
      <w:pPr>
        <w:pStyle w:val="a7"/>
      </w:pPr>
      <w:r>
        <w:t>(locally,2)</w:t>
      </w:r>
    </w:p>
    <w:p w14:paraId="186B7448" w14:textId="77777777" w:rsidR="00683900" w:rsidRDefault="00683900" w:rsidP="00683900">
      <w:pPr>
        <w:pStyle w:val="a7"/>
      </w:pPr>
      <w:r>
        <w:t>(sc.parallelize(1,1)</w:t>
      </w:r>
    </w:p>
    <w:p w14:paraId="6D58A60D" w14:textId="77777777" w:rsidR="00683900" w:rsidRDefault="00683900" w:rsidP="00683900">
      <w:pPr>
        <w:pStyle w:val="a7"/>
      </w:pPr>
      <w:r>
        <w:t>(,72)</w:t>
      </w:r>
    </w:p>
    <w:p w14:paraId="218CE94A" w14:textId="7CE72DE4" w:rsidR="00F103BE" w:rsidRDefault="00683900" w:rsidP="00683900">
      <w:pPr>
        <w:pStyle w:val="a7"/>
      </w:pPr>
      <w:r>
        <w:t>...</w:t>
      </w:r>
    </w:p>
    <w:p w14:paraId="718B5BD8" w14:textId="7A14BB84" w:rsidR="003B069E" w:rsidRDefault="00F103BE" w:rsidP="00F103BE">
      <w:pPr>
        <w:ind w:firstLine="420"/>
      </w:pPr>
      <w:r>
        <w:rPr>
          <w:rFonts w:hint="eastAsia"/>
        </w:rPr>
        <w:t>要停止流式传输，在运行程序的终端中使用</w:t>
      </w:r>
      <w:r>
        <w:rPr>
          <w:rFonts w:hint="eastAsia"/>
        </w:rPr>
        <w:t>Ctrl+C</w:t>
      </w:r>
      <w:r>
        <w:rPr>
          <w:rFonts w:hint="eastAsia"/>
        </w:rPr>
        <w:t>。还可以使用</w:t>
      </w:r>
      <w:r w:rsidR="00B15ABA">
        <w:rPr>
          <w:rFonts w:hint="eastAsia"/>
        </w:rPr>
        <w:t>Q</w:t>
      </w:r>
      <w:r>
        <w:rPr>
          <w:rFonts w:hint="eastAsia"/>
        </w:rPr>
        <w:t>ueueStream</w:t>
      </w:r>
      <w:r>
        <w:rPr>
          <w:rFonts w:hint="eastAsia"/>
        </w:rPr>
        <w:t>创建基于</w:t>
      </w:r>
      <w:r>
        <w:rPr>
          <w:rFonts w:hint="eastAsia"/>
        </w:rPr>
        <w:t>RDD</w:t>
      </w:r>
      <w:r>
        <w:rPr>
          <w:rFonts w:hint="eastAsia"/>
        </w:rPr>
        <w:t>队列的</w:t>
      </w:r>
      <w:r w:rsidR="001B3EE4">
        <w:rPr>
          <w:rFonts w:hint="eastAsia"/>
        </w:rPr>
        <w:t>离散流</w:t>
      </w:r>
      <w:r>
        <w:rPr>
          <w:rFonts w:hint="eastAsia"/>
        </w:rPr>
        <w:t>，推送到队列中的每个</w:t>
      </w:r>
      <w:r>
        <w:rPr>
          <w:rFonts w:hint="eastAsia"/>
        </w:rPr>
        <w:t>RDD</w:t>
      </w:r>
      <w:r>
        <w:rPr>
          <w:rFonts w:hint="eastAsia"/>
        </w:rPr>
        <w:t>将被视为</w:t>
      </w:r>
      <w:r w:rsidR="00780DA2">
        <w:rPr>
          <w:rFonts w:hint="eastAsia"/>
        </w:rPr>
        <w:t>离散流</w:t>
      </w:r>
      <w:r>
        <w:rPr>
          <w:rFonts w:hint="eastAsia"/>
        </w:rPr>
        <w:t>中的一批数据，并像流一样处理。</w:t>
      </w:r>
    </w:p>
    <w:p w14:paraId="222128D3" w14:textId="49B019A4" w:rsidR="003B069E" w:rsidRDefault="003B069E" w:rsidP="005616CF">
      <w:pPr>
        <w:pStyle w:val="a4"/>
      </w:pPr>
      <w:r w:rsidRPr="003B069E">
        <w:t>def queueStream[T: ClassTag](queue: Queue[RDD[T]], oneAtATime: Boolean =true): InputDStream[T]</w:t>
      </w:r>
    </w:p>
    <w:p w14:paraId="35DE8D08" w14:textId="323439AA" w:rsidR="00F103BE" w:rsidRDefault="00F103BE" w:rsidP="00F103BE">
      <w:pPr>
        <w:ind w:firstLine="420"/>
      </w:pPr>
      <w:r w:rsidRPr="006829E5">
        <w:rPr>
          <w:rFonts w:hint="eastAsia"/>
        </w:rPr>
        <w:t>下面</w:t>
      </w:r>
      <w:r w:rsidR="00E772DD">
        <w:rPr>
          <w:rFonts w:hint="eastAsia"/>
        </w:rPr>
        <w:t>代码</w:t>
      </w:r>
      <w:r w:rsidRPr="006829E5">
        <w:rPr>
          <w:rFonts w:hint="eastAsia"/>
        </w:rPr>
        <w:t>每隔</w:t>
      </w:r>
      <w:r w:rsidRPr="006829E5">
        <w:rPr>
          <w:rFonts w:hint="eastAsia"/>
        </w:rPr>
        <w:t>1</w:t>
      </w:r>
      <w:r w:rsidRPr="006829E5">
        <w:rPr>
          <w:rFonts w:hint="eastAsia"/>
        </w:rPr>
        <w:t>秒创建一个</w:t>
      </w:r>
      <w:r w:rsidRPr="006829E5">
        <w:rPr>
          <w:rFonts w:hint="eastAsia"/>
        </w:rPr>
        <w:t>RDD</w:t>
      </w:r>
      <w:r w:rsidR="00D40276">
        <w:rPr>
          <w:rFonts w:hint="eastAsia"/>
        </w:rPr>
        <w:t>放入到队列中</w:t>
      </w:r>
      <w:r w:rsidRPr="006829E5">
        <w:rPr>
          <w:rFonts w:hint="eastAsia"/>
        </w:rPr>
        <w:t>，</w:t>
      </w:r>
      <w:r w:rsidR="006063A9">
        <w:rPr>
          <w:rFonts w:hint="eastAsia"/>
        </w:rPr>
        <w:t>QueueStream</w:t>
      </w:r>
      <w:r w:rsidRPr="006829E5">
        <w:rPr>
          <w:rFonts w:hint="eastAsia"/>
        </w:rPr>
        <w:t>每隔</w:t>
      </w:r>
      <w:r>
        <w:rPr>
          <w:rFonts w:hint="eastAsia"/>
        </w:rPr>
        <w:t>1</w:t>
      </w:r>
      <w:r w:rsidR="006063A9">
        <w:rPr>
          <w:rFonts w:hint="eastAsia"/>
        </w:rPr>
        <w:t>秒接收队列中的数据</w:t>
      </w:r>
      <w:r w:rsidRPr="006829E5">
        <w:rPr>
          <w:rFonts w:hint="eastAsia"/>
        </w:rPr>
        <w:t>进行</w:t>
      </w:r>
      <w:r w:rsidR="0014357B">
        <w:rPr>
          <w:rFonts w:hint="eastAsia"/>
        </w:rPr>
        <w:t>处理：</w:t>
      </w:r>
    </w:p>
    <w:p w14:paraId="6FE97B6A" w14:textId="77777777" w:rsidR="003217F3" w:rsidRDefault="003217F3" w:rsidP="003217F3">
      <w:pPr>
        <w:pStyle w:val="a7"/>
        <w:ind w:firstLineChars="0" w:firstLine="0"/>
      </w:pPr>
      <w:r>
        <w:t>scala&gt; import org.apache.spark.rdd.RDD</w:t>
      </w:r>
    </w:p>
    <w:p w14:paraId="6B307409" w14:textId="77777777" w:rsidR="003217F3" w:rsidRDefault="003217F3" w:rsidP="003217F3">
      <w:pPr>
        <w:pStyle w:val="a7"/>
        <w:ind w:firstLineChars="0" w:firstLine="0"/>
      </w:pPr>
      <w:r>
        <w:t>import org.apache.spark.rdd.RDD</w:t>
      </w:r>
    </w:p>
    <w:p w14:paraId="3CE07814" w14:textId="77777777" w:rsidR="003217F3" w:rsidRDefault="003217F3" w:rsidP="003217F3">
      <w:pPr>
        <w:pStyle w:val="a7"/>
        <w:ind w:firstLineChars="0" w:firstLine="0"/>
      </w:pPr>
    </w:p>
    <w:p w14:paraId="0A6B6605" w14:textId="77777777" w:rsidR="003217F3" w:rsidRDefault="003217F3" w:rsidP="003217F3">
      <w:pPr>
        <w:pStyle w:val="a7"/>
        <w:ind w:firstLineChars="0" w:firstLine="0"/>
      </w:pPr>
      <w:r>
        <w:t>scala&gt; import org.apache.spark.streaming.{Seconds, StreamingContext}</w:t>
      </w:r>
    </w:p>
    <w:p w14:paraId="55357D9F" w14:textId="77777777" w:rsidR="003217F3" w:rsidRDefault="003217F3" w:rsidP="003217F3">
      <w:pPr>
        <w:pStyle w:val="a7"/>
        <w:ind w:firstLineChars="0" w:firstLine="0"/>
      </w:pPr>
      <w:r>
        <w:t>import org.apache.spark.streaming.{Seconds, StreamingContext}</w:t>
      </w:r>
    </w:p>
    <w:p w14:paraId="00211242" w14:textId="77777777" w:rsidR="003217F3" w:rsidRDefault="003217F3" w:rsidP="003217F3">
      <w:pPr>
        <w:pStyle w:val="a7"/>
        <w:ind w:firstLineChars="0" w:firstLine="0"/>
      </w:pPr>
    </w:p>
    <w:p w14:paraId="0FC62B1F" w14:textId="77777777" w:rsidR="003217F3" w:rsidRDefault="003217F3" w:rsidP="003217F3">
      <w:pPr>
        <w:pStyle w:val="a7"/>
        <w:ind w:firstLineChars="0" w:firstLine="0"/>
      </w:pPr>
      <w:r>
        <w:t>scala&gt; import scala.collection.mutable.Queue</w:t>
      </w:r>
    </w:p>
    <w:p w14:paraId="40710022" w14:textId="77777777" w:rsidR="003217F3" w:rsidRDefault="003217F3" w:rsidP="003217F3">
      <w:pPr>
        <w:pStyle w:val="a7"/>
        <w:ind w:firstLineChars="0" w:firstLine="0"/>
      </w:pPr>
      <w:r>
        <w:t>import scala.collection.mutable.Queue</w:t>
      </w:r>
    </w:p>
    <w:p w14:paraId="71565980" w14:textId="77777777" w:rsidR="003217F3" w:rsidRDefault="003217F3" w:rsidP="003217F3">
      <w:pPr>
        <w:pStyle w:val="a7"/>
        <w:ind w:firstLineChars="0" w:firstLine="0"/>
      </w:pPr>
    </w:p>
    <w:p w14:paraId="18B481AF" w14:textId="77777777" w:rsidR="003217F3" w:rsidRDefault="003217F3" w:rsidP="003217F3">
      <w:pPr>
        <w:pStyle w:val="a7"/>
        <w:ind w:firstLineChars="0" w:firstLine="0"/>
      </w:pPr>
      <w:r>
        <w:t>scala&gt; val ssc = new StreamingContext(sc, Seconds(1))</w:t>
      </w:r>
    </w:p>
    <w:p w14:paraId="5FDFC58D" w14:textId="77777777" w:rsidR="003217F3" w:rsidRDefault="003217F3" w:rsidP="003217F3">
      <w:pPr>
        <w:pStyle w:val="a7"/>
        <w:ind w:firstLineChars="0" w:firstLine="0"/>
      </w:pPr>
      <w:r>
        <w:t>ssc: org.apache.spark.streaming.StreamingContext = org.apache.spark.streaming.StreamingContext@3031d9e9</w:t>
      </w:r>
    </w:p>
    <w:p w14:paraId="26AAAE28" w14:textId="77777777" w:rsidR="003217F3" w:rsidRDefault="003217F3" w:rsidP="003217F3">
      <w:pPr>
        <w:pStyle w:val="a7"/>
        <w:ind w:firstLineChars="0" w:firstLine="0"/>
      </w:pPr>
    </w:p>
    <w:p w14:paraId="7CE7F8A3" w14:textId="77777777" w:rsidR="003217F3" w:rsidRDefault="003217F3" w:rsidP="003217F3">
      <w:pPr>
        <w:pStyle w:val="a7"/>
        <w:ind w:firstLineChars="0" w:firstLine="0"/>
      </w:pPr>
      <w:r>
        <w:t>scala&gt; val rddQueue = new Queue[RDD[Int]]()</w:t>
      </w:r>
    </w:p>
    <w:p w14:paraId="6A3A89B0" w14:textId="77777777" w:rsidR="003217F3" w:rsidRDefault="003217F3" w:rsidP="003217F3">
      <w:pPr>
        <w:pStyle w:val="a7"/>
        <w:ind w:firstLineChars="0" w:firstLine="0"/>
      </w:pPr>
      <w:r>
        <w:t>rddQueue: scala.collection.mutable.Queue[org.apache.spark.rdd.RDD[Int]] = Queue()</w:t>
      </w:r>
    </w:p>
    <w:p w14:paraId="62C1042B" w14:textId="77777777" w:rsidR="003217F3" w:rsidRDefault="003217F3" w:rsidP="003217F3">
      <w:pPr>
        <w:pStyle w:val="a7"/>
        <w:ind w:firstLineChars="0" w:firstLine="0"/>
      </w:pPr>
    </w:p>
    <w:p w14:paraId="21C9E0A8" w14:textId="3B718815" w:rsidR="003217F3" w:rsidRDefault="003217F3" w:rsidP="003217F3">
      <w:pPr>
        <w:pStyle w:val="a7"/>
        <w:ind w:firstLineChars="0" w:firstLine="0"/>
      </w:pPr>
      <w:r>
        <w:t>scala&gt; val inputStream = ssc.queueStream(rddQueue)</w:t>
      </w:r>
    </w:p>
    <w:p w14:paraId="58BC4A3F" w14:textId="77777777" w:rsidR="003217F3" w:rsidRDefault="003217F3" w:rsidP="003217F3">
      <w:pPr>
        <w:pStyle w:val="a7"/>
        <w:ind w:firstLineChars="0" w:firstLine="0"/>
      </w:pPr>
      <w:r>
        <w:t>inputStream: org.apache.spark.streaming.dstream.InputDStream[Int] = org.apache.spark.streaming.dstream.QueueInputDStream@80f3111</w:t>
      </w:r>
    </w:p>
    <w:p w14:paraId="4A793C16" w14:textId="77777777" w:rsidR="003217F3" w:rsidRDefault="003217F3" w:rsidP="003217F3">
      <w:pPr>
        <w:pStyle w:val="a7"/>
        <w:ind w:firstLineChars="0" w:firstLine="0"/>
      </w:pPr>
    </w:p>
    <w:p w14:paraId="2802F2BB" w14:textId="77777777" w:rsidR="003217F3" w:rsidRDefault="003217F3" w:rsidP="003217F3">
      <w:pPr>
        <w:pStyle w:val="a7"/>
        <w:ind w:firstLineChars="0" w:firstLine="0"/>
      </w:pPr>
      <w:r>
        <w:t>scala&gt; val mappedStream = inputStream.map(x =&gt; (x % 10, 1))</w:t>
      </w:r>
    </w:p>
    <w:p w14:paraId="1426C880" w14:textId="77777777" w:rsidR="003217F3" w:rsidRDefault="003217F3" w:rsidP="003217F3">
      <w:pPr>
        <w:pStyle w:val="a7"/>
        <w:ind w:firstLineChars="0" w:firstLine="0"/>
      </w:pPr>
      <w:r>
        <w:t>mappedStream: org.apache.spark.streaming.dstream.DStream[(Int, Int)] = org.apache.spark.streaming.dstream.MappedDStream@222e9ace</w:t>
      </w:r>
    </w:p>
    <w:p w14:paraId="2EE6A4CD" w14:textId="77777777" w:rsidR="003217F3" w:rsidRDefault="003217F3" w:rsidP="003217F3">
      <w:pPr>
        <w:pStyle w:val="a7"/>
        <w:ind w:firstLineChars="0" w:firstLine="0"/>
      </w:pPr>
    </w:p>
    <w:p w14:paraId="614D1F31" w14:textId="02901818" w:rsidR="003217F3" w:rsidRDefault="003217F3" w:rsidP="003217F3">
      <w:pPr>
        <w:pStyle w:val="a7"/>
        <w:ind w:firstLineChars="0" w:firstLine="0"/>
      </w:pPr>
      <w:r>
        <w:t>scala&gt; val reducedStream = mappedStream.reduceByKey(_ + _)</w:t>
      </w:r>
    </w:p>
    <w:p w14:paraId="66B28905" w14:textId="77777777" w:rsidR="003217F3" w:rsidRDefault="003217F3" w:rsidP="003217F3">
      <w:pPr>
        <w:pStyle w:val="a7"/>
        <w:ind w:firstLineChars="0" w:firstLine="0"/>
      </w:pPr>
      <w:r>
        <w:t>reducedStream: org.apache.spark.streaming.dstream.DStream[(Int, Int)] = org.apache.spark.streaming.dstream.ShuffledDStream@6a636c62</w:t>
      </w:r>
    </w:p>
    <w:p w14:paraId="6A3F6612" w14:textId="77777777" w:rsidR="003217F3" w:rsidRDefault="003217F3" w:rsidP="003217F3">
      <w:pPr>
        <w:pStyle w:val="a7"/>
        <w:ind w:firstLineChars="0" w:firstLine="0"/>
      </w:pPr>
    </w:p>
    <w:p w14:paraId="1D3BB7E7" w14:textId="28BA54EB" w:rsidR="003217F3" w:rsidRDefault="003217F3" w:rsidP="003217F3">
      <w:pPr>
        <w:pStyle w:val="a7"/>
        <w:ind w:firstLineChars="0" w:firstLine="0"/>
      </w:pPr>
      <w:r>
        <w:t xml:space="preserve">scala&gt; </w:t>
      </w:r>
      <w:r>
        <w:rPr>
          <w:rFonts w:hint="eastAsia"/>
        </w:rPr>
        <w:t>r</w:t>
      </w:r>
      <w:r>
        <w:t>educedStream.print()</w:t>
      </w:r>
    </w:p>
    <w:p w14:paraId="170AD9F5" w14:textId="77777777" w:rsidR="003217F3" w:rsidRDefault="003217F3" w:rsidP="003217F3">
      <w:pPr>
        <w:pStyle w:val="a7"/>
        <w:ind w:firstLineChars="0" w:firstLine="0"/>
      </w:pPr>
    </w:p>
    <w:p w14:paraId="165858F5" w14:textId="04F071FF" w:rsidR="003217F3" w:rsidRDefault="003217F3" w:rsidP="003217F3">
      <w:pPr>
        <w:pStyle w:val="a7"/>
        <w:ind w:firstLineChars="0" w:firstLine="0"/>
      </w:pPr>
      <w:r>
        <w:t>scala&gt; ssc.start()</w:t>
      </w:r>
    </w:p>
    <w:p w14:paraId="2F3A15F2" w14:textId="77777777" w:rsidR="003217F3" w:rsidRDefault="003217F3" w:rsidP="003217F3">
      <w:pPr>
        <w:pStyle w:val="a7"/>
        <w:ind w:firstLineChars="0" w:firstLine="0"/>
      </w:pPr>
    </w:p>
    <w:p w14:paraId="6268A893" w14:textId="05F4370C" w:rsidR="003217F3" w:rsidRDefault="003217F3" w:rsidP="003217F3">
      <w:pPr>
        <w:pStyle w:val="a7"/>
        <w:ind w:firstLineChars="0" w:firstLine="0"/>
      </w:pPr>
      <w:r>
        <w:t>scala&gt; for (i &lt;- 1 to 30) {</w:t>
      </w:r>
    </w:p>
    <w:p w14:paraId="6417EA10" w14:textId="77777777" w:rsidR="003217F3" w:rsidRDefault="003217F3" w:rsidP="003217F3">
      <w:pPr>
        <w:pStyle w:val="a7"/>
        <w:ind w:firstLineChars="0" w:firstLine="0"/>
      </w:pPr>
      <w:r>
        <w:t xml:space="preserve">     |       rddQueue.synchronized {</w:t>
      </w:r>
    </w:p>
    <w:p w14:paraId="047B5FC7" w14:textId="77777777" w:rsidR="003217F3" w:rsidRDefault="003217F3" w:rsidP="003217F3">
      <w:pPr>
        <w:pStyle w:val="a7"/>
        <w:ind w:firstLineChars="0" w:firstLine="0"/>
      </w:pPr>
      <w:r>
        <w:t xml:space="preserve">     |         rddQueue += ssc.sparkContext.makeRDD(1 to 1000, 10)</w:t>
      </w:r>
    </w:p>
    <w:p w14:paraId="0C16015B" w14:textId="77777777" w:rsidR="003217F3" w:rsidRDefault="003217F3" w:rsidP="003217F3">
      <w:pPr>
        <w:pStyle w:val="a7"/>
        <w:ind w:firstLineChars="0" w:firstLine="0"/>
      </w:pPr>
      <w:r>
        <w:t xml:space="preserve">     |       }</w:t>
      </w:r>
    </w:p>
    <w:p w14:paraId="433EAC0B" w14:textId="77777777" w:rsidR="003217F3" w:rsidRDefault="003217F3" w:rsidP="003217F3">
      <w:pPr>
        <w:pStyle w:val="a7"/>
        <w:ind w:firstLineChars="0" w:firstLine="0"/>
      </w:pPr>
      <w:r>
        <w:t xml:space="preserve">     |       Thread.sleep(1000)</w:t>
      </w:r>
    </w:p>
    <w:p w14:paraId="565AED5F" w14:textId="77777777" w:rsidR="003217F3" w:rsidRDefault="003217F3" w:rsidP="003217F3">
      <w:pPr>
        <w:pStyle w:val="a7"/>
        <w:ind w:firstLineChars="0" w:firstLine="0"/>
      </w:pPr>
      <w:r>
        <w:t xml:space="preserve">     |     }</w:t>
      </w:r>
    </w:p>
    <w:p w14:paraId="79514B5F" w14:textId="77777777" w:rsidR="003217F3" w:rsidRDefault="003217F3" w:rsidP="003217F3">
      <w:pPr>
        <w:pStyle w:val="a7"/>
        <w:ind w:firstLineChars="0" w:firstLine="0"/>
      </w:pPr>
      <w:r>
        <w:t>-------------------------------------------</w:t>
      </w:r>
    </w:p>
    <w:p w14:paraId="3EC57100" w14:textId="77777777" w:rsidR="003217F3" w:rsidRDefault="003217F3" w:rsidP="003217F3">
      <w:pPr>
        <w:pStyle w:val="a7"/>
        <w:ind w:firstLineChars="0" w:firstLine="0"/>
      </w:pPr>
      <w:r>
        <w:t>Time: 1585059428000 ms</w:t>
      </w:r>
    </w:p>
    <w:p w14:paraId="378CDFA6" w14:textId="77777777" w:rsidR="003217F3" w:rsidRDefault="003217F3" w:rsidP="003217F3">
      <w:pPr>
        <w:pStyle w:val="a7"/>
        <w:ind w:firstLineChars="0" w:firstLine="0"/>
      </w:pPr>
      <w:r>
        <w:t>-------------------------------------------</w:t>
      </w:r>
    </w:p>
    <w:p w14:paraId="326CA432" w14:textId="77777777" w:rsidR="003217F3" w:rsidRDefault="003217F3" w:rsidP="003217F3">
      <w:pPr>
        <w:pStyle w:val="a7"/>
        <w:ind w:firstLineChars="0" w:firstLine="0"/>
      </w:pPr>
      <w:r>
        <w:t>(0,100)</w:t>
      </w:r>
    </w:p>
    <w:p w14:paraId="0CE3D12F" w14:textId="77777777" w:rsidR="003217F3" w:rsidRDefault="003217F3" w:rsidP="003217F3">
      <w:pPr>
        <w:pStyle w:val="a7"/>
        <w:ind w:firstLineChars="0" w:firstLine="0"/>
      </w:pPr>
      <w:r>
        <w:t>(1,100)</w:t>
      </w:r>
    </w:p>
    <w:p w14:paraId="1ADCA256" w14:textId="77777777" w:rsidR="003217F3" w:rsidRDefault="003217F3" w:rsidP="003217F3">
      <w:pPr>
        <w:pStyle w:val="a7"/>
        <w:ind w:firstLineChars="0" w:firstLine="0"/>
      </w:pPr>
      <w:r>
        <w:t>(2,100)</w:t>
      </w:r>
    </w:p>
    <w:p w14:paraId="1D4C81CE" w14:textId="77777777" w:rsidR="003217F3" w:rsidRDefault="003217F3" w:rsidP="003217F3">
      <w:pPr>
        <w:pStyle w:val="a7"/>
        <w:ind w:firstLineChars="0" w:firstLine="0"/>
      </w:pPr>
      <w:r>
        <w:t>(3,100)</w:t>
      </w:r>
    </w:p>
    <w:p w14:paraId="1B1C7708" w14:textId="77777777" w:rsidR="003217F3" w:rsidRDefault="003217F3" w:rsidP="003217F3">
      <w:pPr>
        <w:pStyle w:val="a7"/>
        <w:ind w:firstLineChars="0" w:firstLine="0"/>
      </w:pPr>
      <w:r>
        <w:t>(4,100)</w:t>
      </w:r>
    </w:p>
    <w:p w14:paraId="2E0F346A" w14:textId="77777777" w:rsidR="003217F3" w:rsidRDefault="003217F3" w:rsidP="003217F3">
      <w:pPr>
        <w:pStyle w:val="a7"/>
        <w:ind w:firstLineChars="0" w:firstLine="0"/>
      </w:pPr>
      <w:r>
        <w:t>(5,100)</w:t>
      </w:r>
    </w:p>
    <w:p w14:paraId="185A9D6D" w14:textId="77777777" w:rsidR="003217F3" w:rsidRDefault="003217F3" w:rsidP="003217F3">
      <w:pPr>
        <w:pStyle w:val="a7"/>
        <w:ind w:firstLineChars="0" w:firstLine="0"/>
      </w:pPr>
      <w:r>
        <w:t>(6,100)</w:t>
      </w:r>
    </w:p>
    <w:p w14:paraId="67562D0C" w14:textId="77777777" w:rsidR="003217F3" w:rsidRDefault="003217F3" w:rsidP="003217F3">
      <w:pPr>
        <w:pStyle w:val="a7"/>
        <w:ind w:firstLineChars="0" w:firstLine="0"/>
      </w:pPr>
      <w:r>
        <w:t>(7,100)</w:t>
      </w:r>
    </w:p>
    <w:p w14:paraId="700B0604" w14:textId="77777777" w:rsidR="003217F3" w:rsidRDefault="003217F3" w:rsidP="003217F3">
      <w:pPr>
        <w:pStyle w:val="a7"/>
        <w:ind w:firstLineChars="0" w:firstLine="0"/>
      </w:pPr>
      <w:r>
        <w:t>(8,100)</w:t>
      </w:r>
    </w:p>
    <w:p w14:paraId="57E36A94" w14:textId="606AD3E7" w:rsidR="00F103BE" w:rsidRDefault="003217F3" w:rsidP="003217F3">
      <w:pPr>
        <w:pStyle w:val="a7"/>
        <w:ind w:firstLineChars="0" w:firstLine="0"/>
      </w:pPr>
      <w:r>
        <w:t>(9,100)</w:t>
      </w:r>
      <w:r w:rsidR="00F103BE">
        <w:t xml:space="preserve">  </w:t>
      </w:r>
    </w:p>
    <w:p w14:paraId="4A4C1D6F" w14:textId="77777777" w:rsidR="008B1D44" w:rsidRDefault="008B1D44" w:rsidP="005616CF">
      <w:pPr>
        <w:pStyle w:val="a4"/>
      </w:pPr>
      <w:r w:rsidRPr="00B15D12">
        <w:t>def rawSocketStream[T: ClassTag](hostname: String, port: Int,      storageLevel: StorageLevel = StorageLevel.MEMORY_AND_DISK_SER_2):    ReceiverInputDStream[T]</w:t>
      </w:r>
    </w:p>
    <w:p w14:paraId="4AA71C81" w14:textId="4F3A28BA" w:rsidR="00803FA4" w:rsidRDefault="00D75367" w:rsidP="00F103BE">
      <w:pPr>
        <w:ind w:firstLine="420"/>
      </w:pPr>
      <w:r>
        <w:rPr>
          <w:rFonts w:hint="eastAsia"/>
        </w:rPr>
        <w:t>从网络地址</w:t>
      </w:r>
      <w:r w:rsidR="004F0276" w:rsidRPr="004F0276">
        <w:rPr>
          <w:rFonts w:hint="eastAsia"/>
        </w:rPr>
        <w:t>hostname</w:t>
      </w:r>
      <w:r w:rsidR="004F0276">
        <w:rPr>
          <w:rFonts w:hint="eastAsia"/>
        </w:rPr>
        <w:t>:</w:t>
      </w:r>
      <w:r w:rsidR="004F0276" w:rsidRPr="004F0276">
        <w:rPr>
          <w:rFonts w:hint="eastAsia"/>
        </w:rPr>
        <w:t>port</w:t>
      </w:r>
      <w:r w:rsidR="00FC13A3">
        <w:rPr>
          <w:rFonts w:hint="eastAsia"/>
        </w:rPr>
        <w:t>创建一个输入流，</w:t>
      </w:r>
      <w:r w:rsidR="006C4B92">
        <w:rPr>
          <w:rFonts w:hint="eastAsia"/>
        </w:rPr>
        <w:t>这个输入流</w:t>
      </w:r>
      <w:r w:rsidR="004F0276" w:rsidRPr="004F0276">
        <w:rPr>
          <w:rFonts w:hint="eastAsia"/>
        </w:rPr>
        <w:t>将数据作为序列化的块</w:t>
      </w:r>
      <w:r w:rsidR="00552000">
        <w:rPr>
          <w:rFonts w:hint="eastAsia"/>
        </w:rPr>
        <w:t>接收，可以将其直接推送到块管理器而无需反序列化它们，</w:t>
      </w:r>
      <w:r w:rsidR="004F0276" w:rsidRPr="004F0276">
        <w:rPr>
          <w:rFonts w:hint="eastAsia"/>
        </w:rPr>
        <w:t>这是接收数据的最有效方法。</w:t>
      </w:r>
    </w:p>
    <w:p w14:paraId="65121545" w14:textId="794D9EDB" w:rsidR="008B1D44" w:rsidRDefault="00F43C28" w:rsidP="005616CF">
      <w:pPr>
        <w:pStyle w:val="a4"/>
      </w:pPr>
      <w:r w:rsidRPr="00F43C28">
        <w:t>def binaryRecordsStream(directory: String, recordLength: Int):DStream[Array[Byte]]</w:t>
      </w:r>
    </w:p>
    <w:p w14:paraId="0AFEFB16" w14:textId="7AFCCBDA" w:rsidR="00E82147" w:rsidRPr="00E82147" w:rsidRDefault="00E82147" w:rsidP="00632FBF">
      <w:pPr>
        <w:ind w:firstLine="420"/>
      </w:pPr>
      <w:r w:rsidRPr="00E82147">
        <w:rPr>
          <w:rFonts w:hint="eastAsia"/>
        </w:rPr>
        <w:t>创建一个输入流，该</w:t>
      </w:r>
      <w:r w:rsidR="003D0342">
        <w:rPr>
          <w:rFonts w:hint="eastAsia"/>
        </w:rPr>
        <w:t>输入</w:t>
      </w:r>
      <w:r w:rsidRPr="00E82147">
        <w:rPr>
          <w:rFonts w:hint="eastAsia"/>
        </w:rPr>
        <w:t>流监视</w:t>
      </w:r>
      <w:r w:rsidR="00E70EF0">
        <w:rPr>
          <w:rFonts w:hint="eastAsia"/>
        </w:rPr>
        <w:t>的文件系统中的新文件，并将它们读取为二进制文件，假定每条记录的长度固定</w:t>
      </w:r>
      <w:r w:rsidR="00462385">
        <w:rPr>
          <w:rFonts w:hint="eastAsia"/>
        </w:rPr>
        <w:t>，每条记录生成一个字节数组，必须通过将文件从同一文件系统中的</w:t>
      </w:r>
      <w:r w:rsidR="001D333B">
        <w:rPr>
          <w:rFonts w:hint="eastAsia"/>
        </w:rPr>
        <w:t>一个位置移动到受监控目录中，</w:t>
      </w:r>
      <w:r w:rsidR="00D511FD">
        <w:rPr>
          <w:rFonts w:hint="eastAsia"/>
        </w:rPr>
        <w:t>以点“</w:t>
      </w:r>
      <w:r w:rsidR="00D511FD">
        <w:rPr>
          <w:rFonts w:hint="eastAsia"/>
        </w:rPr>
        <w:t>.</w:t>
      </w:r>
      <w:r w:rsidR="00D511FD">
        <w:rPr>
          <w:rFonts w:hint="eastAsia"/>
        </w:rPr>
        <w:t>”</w:t>
      </w:r>
      <w:r w:rsidR="00D511FD" w:rsidRPr="00877775">
        <w:rPr>
          <w:rFonts w:hint="eastAsia"/>
        </w:rPr>
        <w:t>开头</w:t>
      </w:r>
      <w:r w:rsidR="00D511FD">
        <w:rPr>
          <w:rFonts w:hint="eastAsia"/>
        </w:rPr>
        <w:t>的隐含</w:t>
      </w:r>
      <w:r w:rsidR="00D511FD" w:rsidRPr="00877775">
        <w:rPr>
          <w:rFonts w:hint="eastAsia"/>
        </w:rPr>
        <w:t>文件名将被忽略</w:t>
      </w:r>
      <w:r w:rsidR="00D511FD">
        <w:rPr>
          <w:rFonts w:hint="eastAsia"/>
        </w:rPr>
        <w:t>。</w:t>
      </w:r>
    </w:p>
    <w:p w14:paraId="7EFD0BBF" w14:textId="30F038A5" w:rsidR="00C57033" w:rsidRDefault="00C34B16" w:rsidP="00F103BE">
      <w:pPr>
        <w:pStyle w:val="Heading2"/>
      </w:pPr>
      <w:r>
        <w:rPr>
          <w:rFonts w:hint="eastAsia"/>
        </w:rPr>
        <w:t>离散流</w:t>
      </w:r>
      <w:r w:rsidR="003910E9">
        <w:rPr>
          <w:rFonts w:hint="eastAsia"/>
        </w:rPr>
        <w:t>的操作</w:t>
      </w:r>
    </w:p>
    <w:p w14:paraId="47530C19" w14:textId="5518D16C" w:rsidR="00D2214C" w:rsidRPr="00D2214C" w:rsidRDefault="007F0D45" w:rsidP="00D2214C">
      <w:pPr>
        <w:ind w:firstLine="420"/>
      </w:pPr>
      <w:r w:rsidRPr="007F0D45">
        <w:rPr>
          <w:rFonts w:hint="eastAsia"/>
        </w:rPr>
        <w:t>Spark</w:t>
      </w:r>
      <w:r>
        <w:rPr>
          <w:rFonts w:hint="eastAsia"/>
        </w:rPr>
        <w:t xml:space="preserve"> Streaming</w:t>
      </w:r>
      <w:r>
        <w:rPr>
          <w:rFonts w:hint="eastAsia"/>
        </w:rPr>
        <w:t>是</w:t>
      </w:r>
      <w:r w:rsidRPr="007F0D45">
        <w:rPr>
          <w:rFonts w:hint="eastAsia"/>
        </w:rPr>
        <w:t>基于</w:t>
      </w:r>
      <w:r>
        <w:rPr>
          <w:rFonts w:hint="eastAsia"/>
        </w:rPr>
        <w:t>离散流构建的</w:t>
      </w:r>
      <w:r w:rsidR="00926FC1">
        <w:rPr>
          <w:rFonts w:hint="eastAsia"/>
        </w:rPr>
        <w:t>，</w:t>
      </w:r>
      <w:r w:rsidR="00D2214C" w:rsidRPr="00D2214C">
        <w:t>离散流是</w:t>
      </w:r>
      <w:r w:rsidR="00F4382D">
        <w:rPr>
          <w:rFonts w:hint="eastAsia"/>
        </w:rPr>
        <w:t>数据流的一种</w:t>
      </w:r>
      <w:r w:rsidR="00D2214C" w:rsidRPr="00D2214C">
        <w:t>基本抽象</w:t>
      </w:r>
      <w:r w:rsidR="005166D2">
        <w:t>，</w:t>
      </w:r>
      <w:r w:rsidR="00CE6FEE">
        <w:t>表示连续的</w:t>
      </w:r>
      <w:r w:rsidR="00785E77">
        <w:rPr>
          <w:rFonts w:hint="eastAsia"/>
        </w:rPr>
        <w:t>，分批次的</w:t>
      </w:r>
      <w:r w:rsidR="00CE6FEE">
        <w:t>数据流</w:t>
      </w:r>
      <w:r w:rsidR="00CE67F7">
        <w:t>。</w:t>
      </w:r>
      <w:r w:rsidR="00D2214C" w:rsidRPr="00D2214C">
        <w:t>在内部，</w:t>
      </w:r>
      <w:r w:rsidR="00A82A60" w:rsidRPr="00D2214C">
        <w:t>离散流</w:t>
      </w:r>
      <w:r w:rsidR="00D2214C" w:rsidRPr="00D2214C">
        <w:t>由连续的一系列</w:t>
      </w:r>
      <w:r w:rsidR="00D2214C" w:rsidRPr="00D2214C">
        <w:t>RDD</w:t>
      </w:r>
      <w:r w:rsidR="00A82A60">
        <w:rPr>
          <w:rFonts w:hint="eastAsia"/>
        </w:rPr>
        <w:t>组成</w:t>
      </w:r>
      <w:r w:rsidR="00D2214C" w:rsidRPr="00D2214C">
        <w:t>，这是</w:t>
      </w:r>
      <w:r w:rsidR="00D2214C" w:rsidRPr="00D2214C">
        <w:t>Spark</w:t>
      </w:r>
      <w:r w:rsidR="00D2214C" w:rsidRPr="00D2214C">
        <w:t>不可变的分布式数据集</w:t>
      </w:r>
      <w:r w:rsidR="001A68A5">
        <w:t>，</w:t>
      </w:r>
      <w:r w:rsidR="0094488F">
        <w:rPr>
          <w:rFonts w:hint="eastAsia"/>
        </w:rPr>
        <w:t>离散流</w:t>
      </w:r>
      <w:r w:rsidR="00D2214C" w:rsidRPr="00D2214C">
        <w:t>中的每个</w:t>
      </w:r>
      <w:r w:rsidR="00D2214C" w:rsidRPr="00D2214C">
        <w:t>RDD</w:t>
      </w:r>
      <w:r w:rsidR="00D2214C" w:rsidRPr="00D2214C">
        <w:t>都包含一定</w:t>
      </w:r>
      <w:r w:rsidR="005A09F2">
        <w:rPr>
          <w:rFonts w:hint="eastAsia"/>
        </w:rPr>
        <w:t>时间</w:t>
      </w:r>
      <w:r w:rsidR="00755E47">
        <w:t>间隔的数据，如</w:t>
      </w:r>
      <w:r w:rsidR="00755E47">
        <w:fldChar w:fldCharType="begin"/>
      </w:r>
      <w:r w:rsidR="00755E47">
        <w:instrText xml:space="preserve"> REF _Ref35982003 \h </w:instrText>
      </w:r>
      <w:r w:rsidR="00755E47">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7</w:t>
      </w:r>
      <w:r w:rsidR="00755E47">
        <w:fldChar w:fldCharType="end"/>
      </w:r>
      <w:r w:rsidR="00D2214C" w:rsidRPr="00D2214C">
        <w:t>所示。</w:t>
      </w:r>
    </w:p>
    <w:p w14:paraId="58040627" w14:textId="07A3CB3B" w:rsidR="00D2214C" w:rsidRDefault="00D2214C" w:rsidP="009C6BEA">
      <w:pPr>
        <w:ind w:firstLine="420"/>
      </w:pPr>
      <w:r w:rsidRPr="009C6BEA">
        <w:rPr>
          <w:noProof/>
        </w:rPr>
        <w:lastRenderedPageBreak/>
        <w:drawing>
          <wp:inline distT="0" distB="0" distL="0" distR="0" wp14:anchorId="2A946CC2" wp14:editId="2BF22FBB">
            <wp:extent cx="4758156" cy="1041040"/>
            <wp:effectExtent l="0" t="0" r="0" b="0"/>
            <wp:docPr id="15" name="Picture 15" descr="火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火流"/>
                    <pic:cNvPicPr>
                      <a:picLocks noChangeAspect="1" noChangeArrowheads="1"/>
                    </pic:cNvPicPr>
                  </pic:nvPicPr>
                  <pic:blipFill>
                    <a:blip r:embed="rId17">
                      <a:extLst>
                        <a:ext uri="{BEBA8EAE-BF5A-486C-A8C5-ECC9F3942E4B}">
                          <a14:imgProps xmlns:a14="http://schemas.microsoft.com/office/drawing/2010/main">
                            <a14:imgLayer r:embed="rId18">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83502" cy="1046585"/>
                    </a:xfrm>
                    <a:prstGeom prst="rect">
                      <a:avLst/>
                    </a:prstGeom>
                    <a:noFill/>
                    <a:ln>
                      <a:noFill/>
                    </a:ln>
                  </pic:spPr>
                </pic:pic>
              </a:graphicData>
            </a:graphic>
          </wp:inline>
        </w:drawing>
      </w:r>
    </w:p>
    <w:p w14:paraId="3B617E56" w14:textId="1A64CAA3" w:rsidR="00CE6FEE" w:rsidRPr="009C6BEA" w:rsidRDefault="00777910" w:rsidP="007301FC">
      <w:pPr>
        <w:pStyle w:val="Caption"/>
      </w:pPr>
      <w:bookmarkStart w:id="8" w:name="_Ref35982003"/>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7</w:t>
      </w:r>
      <w:r w:rsidR="005C3025">
        <w:fldChar w:fldCharType="end"/>
      </w:r>
      <w:bookmarkEnd w:id="8"/>
      <w:r w:rsidR="006D58C3">
        <w:t xml:space="preserve"> </w:t>
      </w:r>
      <w:r w:rsidR="006D58C3">
        <w:rPr>
          <w:rFonts w:hint="eastAsia"/>
        </w:rPr>
        <w:t>一定时间段的数据</w:t>
      </w:r>
      <w:r w:rsidR="00755E47">
        <w:rPr>
          <w:rFonts w:hint="eastAsia"/>
        </w:rPr>
        <w:t>流</w:t>
      </w:r>
    </w:p>
    <w:p w14:paraId="2D6CF5AA" w14:textId="3764AAE0" w:rsidR="00D2214C" w:rsidRPr="00D2214C" w:rsidRDefault="00D2214C" w:rsidP="00D2214C">
      <w:pPr>
        <w:ind w:firstLine="420"/>
      </w:pPr>
      <w:r w:rsidRPr="00D2214C">
        <w:t>对</w:t>
      </w:r>
      <w:r w:rsidR="006D1777">
        <w:rPr>
          <w:rFonts w:hint="eastAsia"/>
        </w:rPr>
        <w:t>离散流</w:t>
      </w:r>
      <w:r w:rsidRPr="00D2214C">
        <w:t>应用的任何操作都将转换为底层</w:t>
      </w:r>
      <w:r w:rsidRPr="00D2214C">
        <w:t>RDD</w:t>
      </w:r>
      <w:r w:rsidRPr="00D2214C">
        <w:t>上的操作</w:t>
      </w:r>
      <w:r w:rsidR="007275A0">
        <w:t>，</w:t>
      </w:r>
      <w:r w:rsidR="009B022C">
        <w:t>例如</w:t>
      </w:r>
      <w:r w:rsidR="006D1777">
        <w:fldChar w:fldCharType="begin"/>
      </w:r>
      <w:r w:rsidR="006D1777">
        <w:instrText xml:space="preserve"> REF _Ref35960539 \h </w:instrText>
      </w:r>
      <w:r w:rsidR="006D1777">
        <w:fldChar w:fldCharType="separate"/>
      </w:r>
      <w:r w:rsidR="00E00E5C">
        <w:rPr>
          <w:rFonts w:hint="eastAsia"/>
        </w:rPr>
        <w:t>代码</w:t>
      </w:r>
      <w:r w:rsidR="00E00E5C">
        <w:rPr>
          <w:rFonts w:hint="eastAsia"/>
        </w:rPr>
        <w:t xml:space="preserve"> </w:t>
      </w:r>
      <w:r w:rsidR="00E00E5C">
        <w:rPr>
          <w:noProof/>
        </w:rPr>
        <w:t>4</w:t>
      </w:r>
      <w:r w:rsidR="00E00E5C">
        <w:noBreakHyphen/>
      </w:r>
      <w:r w:rsidR="00E00E5C">
        <w:rPr>
          <w:noProof/>
        </w:rPr>
        <w:t>1</w:t>
      </w:r>
      <w:r w:rsidR="006D1777">
        <w:fldChar w:fldCharType="end"/>
      </w:r>
      <w:r w:rsidR="007275A0">
        <w:rPr>
          <w:rFonts w:hint="eastAsia"/>
        </w:rPr>
        <w:t>将</w:t>
      </w:r>
      <w:r w:rsidR="009B022C">
        <w:rPr>
          <w:rFonts w:hint="eastAsia"/>
        </w:rPr>
        <w:t>输入流</w:t>
      </w:r>
      <w:r w:rsidR="009B022C">
        <w:rPr>
          <w:rFonts w:hint="eastAsia"/>
        </w:rPr>
        <w:t>lines</w:t>
      </w:r>
      <w:r w:rsidR="00935B39">
        <w:rPr>
          <w:rFonts w:hint="eastAsia"/>
        </w:rPr>
        <w:t>通过</w:t>
      </w:r>
      <w:r w:rsidR="00935B39" w:rsidRPr="00D2214C">
        <w:t>flatMap</w:t>
      </w:r>
      <w:r w:rsidR="00935B39">
        <w:rPr>
          <w:rFonts w:hint="eastAsia"/>
        </w:rPr>
        <w:t>()</w:t>
      </w:r>
      <w:r w:rsidR="00935B39">
        <w:rPr>
          <w:rFonts w:hint="eastAsia"/>
        </w:rPr>
        <w:t>转换</w:t>
      </w:r>
      <w:r w:rsidR="007275A0">
        <w:rPr>
          <w:rFonts w:hint="eastAsia"/>
        </w:rPr>
        <w:t>为包含单词</w:t>
      </w:r>
      <w:r w:rsidR="00935B39">
        <w:rPr>
          <w:rFonts w:hint="eastAsia"/>
        </w:rPr>
        <w:t>的离散流</w:t>
      </w:r>
      <w:r w:rsidR="009B022C">
        <w:rPr>
          <w:rFonts w:hint="eastAsia"/>
        </w:rPr>
        <w:t>words</w:t>
      </w:r>
      <w:r w:rsidR="009B022C">
        <w:rPr>
          <w:rFonts w:hint="eastAsia"/>
        </w:rPr>
        <w:t>，</w:t>
      </w:r>
      <w:r w:rsidR="0035579D">
        <w:t>如下图所示：</w:t>
      </w:r>
    </w:p>
    <w:p w14:paraId="48193906" w14:textId="3CB16259" w:rsidR="00D2214C" w:rsidRDefault="00D2214C" w:rsidP="009C6BEA">
      <w:pPr>
        <w:ind w:firstLine="420"/>
      </w:pPr>
      <w:r w:rsidRPr="009C6BEA">
        <w:rPr>
          <w:noProof/>
        </w:rPr>
        <w:drawing>
          <wp:inline distT="0" distB="0" distL="0" distR="0" wp14:anchorId="1B1D1FA0" wp14:editId="1C43FA27">
            <wp:extent cx="4300956" cy="1523139"/>
            <wp:effectExtent l="0" t="0" r="0" b="0"/>
            <wp:docPr id="14" name="Picture 14" descr="火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火流"/>
                    <pic:cNvPicPr>
                      <a:picLocks noChangeAspect="1" noChangeArrowheads="1"/>
                    </pic:cNvPicPr>
                  </pic:nvPicPr>
                  <pic:blipFill>
                    <a:blip r:embed="rId19">
                      <a:extLst>
                        <a:ext uri="{BEBA8EAE-BF5A-486C-A8C5-ECC9F3942E4B}">
                          <a14:imgProps xmlns:a14="http://schemas.microsoft.com/office/drawing/2010/main">
                            <a14:imgLayer r:embed="rId20">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322035" cy="1530604"/>
                    </a:xfrm>
                    <a:prstGeom prst="rect">
                      <a:avLst/>
                    </a:prstGeom>
                    <a:noFill/>
                    <a:ln>
                      <a:noFill/>
                    </a:ln>
                  </pic:spPr>
                </pic:pic>
              </a:graphicData>
            </a:graphic>
          </wp:inline>
        </w:drawing>
      </w:r>
    </w:p>
    <w:p w14:paraId="0CEBDB00" w14:textId="448A5AE6" w:rsidR="00CE6FEE" w:rsidRPr="009C6BEA" w:rsidRDefault="00777910" w:rsidP="007301FC">
      <w:pPr>
        <w:pStyle w:val="Caption"/>
      </w:pPr>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8</w:t>
      </w:r>
      <w:r w:rsidR="005C3025">
        <w:fldChar w:fldCharType="end"/>
      </w:r>
      <w:r w:rsidR="006D58C3">
        <w:t xml:space="preserve"> </w:t>
      </w:r>
      <w:r w:rsidR="006D58C3">
        <w:rPr>
          <w:rFonts w:hint="eastAsia"/>
        </w:rPr>
        <w:t>对每个时间段的数据进行转换操作</w:t>
      </w:r>
    </w:p>
    <w:p w14:paraId="3F973F59" w14:textId="7EA0A07F" w:rsidR="00BA2507" w:rsidRDefault="00BA2507" w:rsidP="00D2214C">
      <w:pPr>
        <w:ind w:firstLine="420"/>
      </w:pPr>
      <w:r>
        <w:rPr>
          <w:rFonts w:hint="eastAsia"/>
        </w:rPr>
        <w:t>离散流</w:t>
      </w:r>
      <w:r w:rsidRPr="00BA2507">
        <w:rPr>
          <w:rFonts w:hint="eastAsia"/>
        </w:rPr>
        <w:t>本质上根据时间间隔</w:t>
      </w:r>
      <w:r>
        <w:rPr>
          <w:rFonts w:hint="eastAsia"/>
        </w:rPr>
        <w:t>不断</w:t>
      </w:r>
      <w:r w:rsidRPr="00BA2507">
        <w:rPr>
          <w:rFonts w:hint="eastAsia"/>
        </w:rPr>
        <w:t>的</w:t>
      </w:r>
      <w:r>
        <w:rPr>
          <w:rFonts w:hint="eastAsia"/>
        </w:rPr>
        <w:t>将</w:t>
      </w:r>
      <w:r w:rsidRPr="00BA2507">
        <w:rPr>
          <w:rFonts w:hint="eastAsia"/>
        </w:rPr>
        <w:t>数据流划分为较小的块，称为微批</w:t>
      </w:r>
      <w:r>
        <w:rPr>
          <w:rFonts w:hint="eastAsia"/>
        </w:rPr>
        <w:t>（</w:t>
      </w:r>
      <w:r>
        <w:rPr>
          <w:rFonts w:hint="eastAsia"/>
        </w:rPr>
        <w:t>M</w:t>
      </w:r>
      <w:r>
        <w:t>icro-</w:t>
      </w:r>
      <w:r>
        <w:rPr>
          <w:rFonts w:hint="eastAsia"/>
        </w:rPr>
        <w:t>B</w:t>
      </w:r>
      <w:r w:rsidRPr="00BA2507">
        <w:t>atch</w:t>
      </w:r>
      <w:r>
        <w:rPr>
          <w:rFonts w:hint="eastAsia"/>
        </w:rPr>
        <w:t>）</w:t>
      </w:r>
      <w:r w:rsidRPr="00BA2507">
        <w:rPr>
          <w:rFonts w:hint="eastAsia"/>
        </w:rPr>
        <w:t>，将每个单独的微批实现为</w:t>
      </w:r>
      <w:r w:rsidRPr="00BA2507">
        <w:rPr>
          <w:rFonts w:hint="eastAsia"/>
        </w:rPr>
        <w:t>RDD</w:t>
      </w:r>
      <w:r w:rsidRPr="00BA2507">
        <w:rPr>
          <w:rFonts w:hint="eastAsia"/>
        </w:rPr>
        <w:t>，然后将其作为常规</w:t>
      </w:r>
      <w:r w:rsidRPr="00BA2507">
        <w:rPr>
          <w:rFonts w:hint="eastAsia"/>
        </w:rPr>
        <w:t>RDD</w:t>
      </w:r>
      <w:r w:rsidRPr="00BA2507">
        <w:rPr>
          <w:rFonts w:hint="eastAsia"/>
        </w:rPr>
        <w:t>进行处理。每个这样的微批处理都是独立处理的，微批处理之间不会保持任何状态，从而使处理本质上是无状态的。假设批处理间隔为</w:t>
      </w:r>
      <w:r w:rsidRPr="00BA2507">
        <w:rPr>
          <w:rFonts w:hint="eastAsia"/>
        </w:rPr>
        <w:t>5</w:t>
      </w:r>
      <w:r w:rsidRPr="00BA2507">
        <w:rPr>
          <w:rFonts w:hint="eastAsia"/>
        </w:rPr>
        <w:t>秒，然后在消耗事件时，每隔</w:t>
      </w:r>
      <w:r w:rsidRPr="00BA2507">
        <w:rPr>
          <w:rFonts w:hint="eastAsia"/>
        </w:rPr>
        <w:t>5</w:t>
      </w:r>
      <w:r w:rsidRPr="00BA2507">
        <w:rPr>
          <w:rFonts w:hint="eastAsia"/>
        </w:rPr>
        <w:t>秒创建</w:t>
      </w:r>
      <w:r w:rsidR="009B1A36">
        <w:rPr>
          <w:rFonts w:hint="eastAsia"/>
        </w:rPr>
        <w:t>一个微</w:t>
      </w:r>
      <w:r w:rsidRPr="00BA2507">
        <w:rPr>
          <w:rFonts w:hint="eastAsia"/>
        </w:rPr>
        <w:t>批</w:t>
      </w:r>
      <w:r w:rsidR="00DD688F">
        <w:rPr>
          <w:rFonts w:hint="eastAsia"/>
        </w:rPr>
        <w:t>，并将微批</w:t>
      </w:r>
      <w:r w:rsidRPr="00BA2507">
        <w:rPr>
          <w:rFonts w:hint="eastAsia"/>
        </w:rPr>
        <w:t>移交给</w:t>
      </w:r>
      <w:r w:rsidRPr="00BA2507">
        <w:rPr>
          <w:rFonts w:hint="eastAsia"/>
        </w:rPr>
        <w:t>RDD</w:t>
      </w:r>
      <w:r w:rsidRPr="00BA2507">
        <w:rPr>
          <w:rFonts w:hint="eastAsia"/>
        </w:rPr>
        <w:t>进行进一步处理。</w:t>
      </w:r>
      <w:r w:rsidRPr="00BA2507">
        <w:rPr>
          <w:rFonts w:hint="eastAsia"/>
        </w:rPr>
        <w:t>Spark Streaming</w:t>
      </w:r>
      <w:r w:rsidR="0050577A">
        <w:rPr>
          <w:rFonts w:hint="eastAsia"/>
        </w:rPr>
        <w:t>的主要优点之一是，</w:t>
      </w:r>
      <w:r w:rsidRPr="00BA2507">
        <w:rPr>
          <w:rFonts w:hint="eastAsia"/>
        </w:rPr>
        <w:t>处理</w:t>
      </w:r>
      <w:r w:rsidR="00D428D3">
        <w:rPr>
          <w:rFonts w:hint="eastAsia"/>
        </w:rPr>
        <w:t>微批</w:t>
      </w:r>
      <w:r w:rsidRPr="00BA2507">
        <w:rPr>
          <w:rFonts w:hint="eastAsia"/>
        </w:rPr>
        <w:t>的</w:t>
      </w:r>
      <w:r w:rsidRPr="00BA2507">
        <w:rPr>
          <w:rFonts w:hint="eastAsia"/>
        </w:rPr>
        <w:t>API</w:t>
      </w:r>
      <w:r w:rsidR="00D428D3">
        <w:rPr>
          <w:rFonts w:hint="eastAsia"/>
        </w:rPr>
        <w:t>与</w:t>
      </w:r>
      <w:r w:rsidR="00D428D3">
        <w:rPr>
          <w:rFonts w:hint="eastAsia"/>
        </w:rPr>
        <w:t>Spark</w:t>
      </w:r>
      <w:r w:rsidRPr="00BA2507">
        <w:rPr>
          <w:rFonts w:hint="eastAsia"/>
        </w:rPr>
        <w:t>紧密地集成到</w:t>
      </w:r>
      <w:r w:rsidR="00D428D3">
        <w:rPr>
          <w:rFonts w:hint="eastAsia"/>
        </w:rPr>
        <w:t>一起</w:t>
      </w:r>
      <w:r w:rsidRPr="00BA2507">
        <w:rPr>
          <w:rFonts w:hint="eastAsia"/>
        </w:rPr>
        <w:t>，</w:t>
      </w:r>
      <w:r w:rsidR="00B410DF">
        <w:rPr>
          <w:rFonts w:hint="eastAsia"/>
        </w:rPr>
        <w:t>并</w:t>
      </w:r>
      <w:r w:rsidRPr="00BA2507">
        <w:rPr>
          <w:rFonts w:hint="eastAsia"/>
        </w:rPr>
        <w:t>与</w:t>
      </w:r>
      <w:r w:rsidR="00931FBD">
        <w:rPr>
          <w:rFonts w:hint="eastAsia"/>
        </w:rPr>
        <w:t>Spark</w:t>
      </w:r>
      <w:r w:rsidR="00931FBD">
        <w:rPr>
          <w:rFonts w:hint="eastAsia"/>
        </w:rPr>
        <w:t>的</w:t>
      </w:r>
      <w:r w:rsidR="00D428D3">
        <w:rPr>
          <w:rFonts w:hint="eastAsia"/>
        </w:rPr>
        <w:t>其余组件无缝结合</w:t>
      </w:r>
      <w:r w:rsidRPr="00BA2507">
        <w:rPr>
          <w:rFonts w:hint="eastAsia"/>
        </w:rPr>
        <w:t>。</w:t>
      </w:r>
    </w:p>
    <w:p w14:paraId="500728FD" w14:textId="4A851440" w:rsidR="00BE64CC" w:rsidRDefault="00C20D0D" w:rsidP="00BE64CC">
      <w:pPr>
        <w:pStyle w:val="a1"/>
        <w:spacing w:before="156"/>
        <w:ind w:firstLine="420"/>
      </w:pPr>
      <w:r>
        <w:rPr>
          <w:rFonts w:hint="eastAsia"/>
        </w:rPr>
        <w:t>每个</w:t>
      </w:r>
      <w:r w:rsidR="0001116F">
        <w:rPr>
          <w:rFonts w:hint="eastAsia"/>
        </w:rPr>
        <w:t>离散流</w:t>
      </w:r>
      <w:r w:rsidR="00AB1108">
        <w:rPr>
          <w:rFonts w:hint="eastAsia"/>
        </w:rPr>
        <w:t>中的批代表一个</w:t>
      </w:r>
      <w:r w:rsidR="00AB1108">
        <w:rPr>
          <w:rFonts w:hint="eastAsia"/>
        </w:rPr>
        <w:t>RDD</w:t>
      </w:r>
      <w:r w:rsidR="00AB1108">
        <w:rPr>
          <w:rFonts w:hint="eastAsia"/>
        </w:rPr>
        <w:t>，这句话对吗？</w:t>
      </w:r>
    </w:p>
    <w:p w14:paraId="4F6AB735" w14:textId="6E66C01A" w:rsidR="00AB1DCB" w:rsidRDefault="00BE64CC" w:rsidP="00BE64CC">
      <w:pPr>
        <w:ind w:firstLine="420"/>
      </w:pPr>
      <w:r>
        <w:rPr>
          <w:rFonts w:hint="eastAsia"/>
        </w:rPr>
        <w:t>我们已经了解了</w:t>
      </w:r>
      <w:r>
        <w:rPr>
          <w:rFonts w:hint="eastAsia"/>
        </w:rPr>
        <w:t>Spark Streaming</w:t>
      </w:r>
      <w:r>
        <w:rPr>
          <w:rFonts w:hint="eastAsia"/>
        </w:rPr>
        <w:t>的核心概念</w:t>
      </w:r>
      <w:r>
        <w:rPr>
          <w:rFonts w:hint="eastAsia"/>
        </w:rPr>
        <w:t>DStream</w:t>
      </w:r>
      <w:r>
        <w:rPr>
          <w:rFonts w:hint="eastAsia"/>
        </w:rPr>
        <w:t>，以及如何将微批执行模型与函数编程</w:t>
      </w:r>
      <w:r>
        <w:rPr>
          <w:rFonts w:hint="eastAsia"/>
        </w:rPr>
        <w:t>API</w:t>
      </w:r>
      <w:r>
        <w:rPr>
          <w:rFonts w:hint="eastAsia"/>
        </w:rPr>
        <w:t>融合在一起，从而为</w:t>
      </w:r>
      <w:r>
        <w:rPr>
          <w:rFonts w:hint="eastAsia"/>
        </w:rPr>
        <w:t>Spark</w:t>
      </w:r>
      <w:r>
        <w:rPr>
          <w:rFonts w:hint="eastAsia"/>
        </w:rPr>
        <w:t>上的流处理提供了完整的基础。接下来，我们将探究</w:t>
      </w:r>
      <w:r>
        <w:rPr>
          <w:rFonts w:hint="eastAsia"/>
        </w:rPr>
        <w:t>Spark Streaming</w:t>
      </w:r>
      <w:r>
        <w:rPr>
          <w:rFonts w:hint="eastAsia"/>
        </w:rPr>
        <w:t>通过</w:t>
      </w:r>
      <w:r>
        <w:rPr>
          <w:rFonts w:hint="eastAsia"/>
        </w:rPr>
        <w:t>DStream</w:t>
      </w:r>
      <w:r>
        <w:rPr>
          <w:rFonts w:hint="eastAsia"/>
        </w:rPr>
        <w:t>抽象提供的</w:t>
      </w:r>
      <w:r>
        <w:rPr>
          <w:rFonts w:hint="eastAsia"/>
        </w:rPr>
        <w:t>API</w:t>
      </w:r>
      <w:r>
        <w:rPr>
          <w:rFonts w:hint="eastAsia"/>
        </w:rPr>
        <w:t>，以流方式实现任意复杂的业务逻辑。从</w:t>
      </w:r>
      <w:r>
        <w:rPr>
          <w:rFonts w:hint="eastAsia"/>
        </w:rPr>
        <w:t>API</w:t>
      </w:r>
      <w:r>
        <w:rPr>
          <w:rFonts w:hint="eastAsia"/>
        </w:rPr>
        <w:t>的角度来看，</w:t>
      </w:r>
      <w:r>
        <w:rPr>
          <w:rFonts w:hint="eastAsia"/>
        </w:rPr>
        <w:t>DStream</w:t>
      </w:r>
      <w:r>
        <w:rPr>
          <w:rFonts w:hint="eastAsia"/>
        </w:rPr>
        <w:t>将其大部分工作委托给</w:t>
      </w:r>
      <w:r>
        <w:rPr>
          <w:rFonts w:hint="eastAsia"/>
        </w:rPr>
        <w:t>Spark</w:t>
      </w:r>
      <w:r>
        <w:rPr>
          <w:rFonts w:hint="eastAsia"/>
        </w:rPr>
        <w:t>中的基础数据结构</w:t>
      </w:r>
      <w:r>
        <w:rPr>
          <w:rFonts w:hint="eastAsia"/>
        </w:rPr>
        <w:t>RDD</w:t>
      </w:r>
      <w:r>
        <w:rPr>
          <w:rFonts w:hint="eastAsia"/>
        </w:rPr>
        <w:t>，所以理解</w:t>
      </w:r>
      <w:r>
        <w:rPr>
          <w:rFonts w:hint="eastAsia"/>
        </w:rPr>
        <w:t>RDD</w:t>
      </w:r>
      <w:r>
        <w:rPr>
          <w:rFonts w:hint="eastAsia"/>
        </w:rPr>
        <w:t>概念和及其</w:t>
      </w:r>
      <w:r>
        <w:rPr>
          <w:rFonts w:hint="eastAsia"/>
        </w:rPr>
        <w:t>API</w:t>
      </w:r>
      <w:r>
        <w:rPr>
          <w:rFonts w:hint="eastAsia"/>
        </w:rPr>
        <w:t>对于理解</w:t>
      </w:r>
      <w:r>
        <w:rPr>
          <w:rFonts w:hint="eastAsia"/>
        </w:rPr>
        <w:t>DStream</w:t>
      </w:r>
      <w:r>
        <w:rPr>
          <w:rFonts w:hint="eastAsia"/>
        </w:rPr>
        <w:t>的工作方式至关重要，离散流</w:t>
      </w:r>
      <w:r w:rsidRPr="000C04CA">
        <w:rPr>
          <w:rFonts w:hint="eastAsia"/>
        </w:rPr>
        <w:t>上的转换类似于</w:t>
      </w:r>
      <w:r w:rsidRPr="000C04CA">
        <w:rPr>
          <w:rFonts w:hint="eastAsia"/>
        </w:rPr>
        <w:t>Spark</w:t>
      </w:r>
      <w:r w:rsidRPr="000C04CA">
        <w:rPr>
          <w:rFonts w:hint="eastAsia"/>
        </w:rPr>
        <w:t>核心</w:t>
      </w:r>
      <w:r w:rsidRPr="000C04CA">
        <w:rPr>
          <w:rFonts w:hint="eastAsia"/>
        </w:rPr>
        <w:t>RDD</w:t>
      </w:r>
      <w:r w:rsidRPr="000C04CA">
        <w:rPr>
          <w:rFonts w:hint="eastAsia"/>
        </w:rPr>
        <w:t>的转换。</w:t>
      </w:r>
      <w:r>
        <w:rPr>
          <w:rFonts w:hint="eastAsia"/>
        </w:rPr>
        <w:t>RDD</w:t>
      </w:r>
      <w:r>
        <w:rPr>
          <w:rFonts w:hint="eastAsia"/>
        </w:rPr>
        <w:t>是一个单一的数据结构，作为其</w:t>
      </w:r>
      <w:r>
        <w:rPr>
          <w:rFonts w:hint="eastAsia"/>
        </w:rPr>
        <w:t>API</w:t>
      </w:r>
      <w:r>
        <w:rPr>
          <w:rFonts w:hint="eastAsia"/>
        </w:rPr>
        <w:t>和库的基本元素，也是一个表示一堆元素的多态集合，其中要分析的数据表示为任意</w:t>
      </w:r>
      <w:r>
        <w:rPr>
          <w:rFonts w:hint="eastAsia"/>
        </w:rPr>
        <w:t>Scala</w:t>
      </w:r>
      <w:r>
        <w:rPr>
          <w:rFonts w:hint="eastAsia"/>
        </w:rPr>
        <w:t>类型。数据集分布在集群的执行器上，并使用这些机器进行处理。自从</w:t>
      </w:r>
      <w:r>
        <w:rPr>
          <w:rFonts w:hint="eastAsia"/>
        </w:rPr>
        <w:t>Spark SQL</w:t>
      </w:r>
      <w:r>
        <w:rPr>
          <w:rFonts w:hint="eastAsia"/>
        </w:rPr>
        <w:t>引入以来，</w:t>
      </w:r>
      <w:r>
        <w:rPr>
          <w:rFonts w:hint="eastAsia"/>
        </w:rPr>
        <w:t>DataFrame</w:t>
      </w:r>
      <w:r>
        <w:rPr>
          <w:rFonts w:hint="eastAsia"/>
        </w:rPr>
        <w:t>和</w:t>
      </w:r>
      <w:r>
        <w:rPr>
          <w:rFonts w:hint="eastAsia"/>
        </w:rPr>
        <w:t>Dataset</w:t>
      </w:r>
      <w:r>
        <w:rPr>
          <w:rFonts w:hint="eastAsia"/>
        </w:rPr>
        <w:t>抽象成为</w:t>
      </w:r>
      <w:r>
        <w:rPr>
          <w:rFonts w:hint="eastAsia"/>
        </w:rPr>
        <w:t>Spark</w:t>
      </w:r>
      <w:r>
        <w:rPr>
          <w:rFonts w:hint="eastAsia"/>
        </w:rPr>
        <w:t>的推荐编程接口。在最新版本中，仅函数库程序员才需要了解</w:t>
      </w:r>
      <w:r>
        <w:rPr>
          <w:rFonts w:hint="eastAsia"/>
        </w:rPr>
        <w:t>RDD API</w:t>
      </w:r>
      <w:r>
        <w:rPr>
          <w:rFonts w:hint="eastAsia"/>
        </w:rPr>
        <w:t>。尽管</w:t>
      </w:r>
      <w:r>
        <w:rPr>
          <w:rFonts w:hint="eastAsia"/>
        </w:rPr>
        <w:t>RDD</w:t>
      </w:r>
      <w:r>
        <w:rPr>
          <w:rFonts w:hint="eastAsia"/>
        </w:rPr>
        <w:t>在接口级别上并不经常可见，但它们仍可驱动核心引擎的分布式计算功能。为了了解</w:t>
      </w:r>
      <w:r>
        <w:rPr>
          <w:rFonts w:hint="eastAsia"/>
        </w:rPr>
        <w:t>Spark</w:t>
      </w:r>
      <w:r>
        <w:rPr>
          <w:rFonts w:hint="eastAsia"/>
        </w:rPr>
        <w:t>的工作原理，建议通过前面几章了解</w:t>
      </w:r>
      <w:r>
        <w:rPr>
          <w:rFonts w:hint="eastAsia"/>
        </w:rPr>
        <w:t>RDD</w:t>
      </w:r>
      <w:r>
        <w:rPr>
          <w:rFonts w:hint="eastAsia"/>
        </w:rPr>
        <w:t>级别编程的一些基本知识。</w:t>
      </w:r>
    </w:p>
    <w:p w14:paraId="6BBF225E" w14:textId="3F2C1527" w:rsidR="00DC291C" w:rsidRDefault="00432FA6" w:rsidP="00432FA6">
      <w:pPr>
        <w:pStyle w:val="Heading3"/>
      </w:pPr>
      <w:r>
        <w:rPr>
          <w:rFonts w:hint="eastAsia"/>
        </w:rPr>
        <w:t>基本</w:t>
      </w:r>
      <w:r w:rsidR="007B1DE2">
        <w:rPr>
          <w:rFonts w:hint="eastAsia"/>
        </w:rPr>
        <w:t>操作</w:t>
      </w:r>
    </w:p>
    <w:p w14:paraId="40AEF471" w14:textId="7F9A10BA" w:rsidR="007C56E4" w:rsidRDefault="000C0058" w:rsidP="000C0058">
      <w:pPr>
        <w:ind w:firstLine="420"/>
      </w:pPr>
      <w:r>
        <w:rPr>
          <w:rFonts w:hint="eastAsia"/>
        </w:rPr>
        <w:t>DStream</w:t>
      </w:r>
      <w:r>
        <w:rPr>
          <w:rFonts w:hint="eastAsia"/>
        </w:rPr>
        <w:t>编程</w:t>
      </w:r>
      <w:r>
        <w:rPr>
          <w:rFonts w:hint="eastAsia"/>
        </w:rPr>
        <w:t>API</w:t>
      </w:r>
      <w:r>
        <w:rPr>
          <w:rFonts w:hint="eastAsia"/>
        </w:rPr>
        <w:t>由</w:t>
      </w:r>
      <w:r w:rsidR="00045C92">
        <w:rPr>
          <w:rFonts w:hint="eastAsia"/>
        </w:rPr>
        <w:t>转换或高阶函数组成，并将另一个函数作为参数</w:t>
      </w:r>
      <w:r>
        <w:rPr>
          <w:rFonts w:hint="eastAsia"/>
        </w:rPr>
        <w:t>。在</w:t>
      </w:r>
      <w:r>
        <w:rPr>
          <w:rFonts w:hint="eastAsia"/>
        </w:rPr>
        <w:t>API</w:t>
      </w:r>
      <w:r>
        <w:rPr>
          <w:rFonts w:hint="eastAsia"/>
        </w:rPr>
        <w:t>级别，</w:t>
      </w:r>
      <w:r>
        <w:rPr>
          <w:rFonts w:hint="eastAsia"/>
        </w:rPr>
        <w:t>DStream [T]</w:t>
      </w:r>
      <w:r>
        <w:rPr>
          <w:rFonts w:hint="eastAsia"/>
        </w:rPr>
        <w:t>是强类型数据结构，表示类型</w:t>
      </w:r>
      <w:r>
        <w:rPr>
          <w:rFonts w:hint="eastAsia"/>
        </w:rPr>
        <w:t>T</w:t>
      </w:r>
      <w:r>
        <w:rPr>
          <w:rFonts w:hint="eastAsia"/>
        </w:rPr>
        <w:t>的数据流。</w:t>
      </w:r>
      <w:r>
        <w:rPr>
          <w:rFonts w:hint="eastAsia"/>
        </w:rPr>
        <w:t>DStream</w:t>
      </w:r>
      <w:r w:rsidR="00045C92">
        <w:rPr>
          <w:rFonts w:hint="eastAsia"/>
        </w:rPr>
        <w:t>是不可变的，</w:t>
      </w:r>
      <w:r>
        <w:rPr>
          <w:rFonts w:hint="eastAsia"/>
        </w:rPr>
        <w:t>这意味着我们无法在适当位置更改其内容。相反，我们通过对输入</w:t>
      </w:r>
      <w:r>
        <w:rPr>
          <w:rFonts w:hint="eastAsia"/>
        </w:rPr>
        <w:t>DStream</w:t>
      </w:r>
      <w:r>
        <w:rPr>
          <w:rFonts w:hint="eastAsia"/>
        </w:rPr>
        <w:t>进行一系列转换来实现预期的应用程序逻辑。每次转换都会创建一个新的</w:t>
      </w:r>
      <w:r>
        <w:rPr>
          <w:rFonts w:hint="eastAsia"/>
        </w:rPr>
        <w:t>DStream</w:t>
      </w:r>
      <w:r>
        <w:rPr>
          <w:rFonts w:hint="eastAsia"/>
        </w:rPr>
        <w:t>，</w:t>
      </w:r>
      <w:r w:rsidR="00045C92">
        <w:rPr>
          <w:rFonts w:hint="eastAsia"/>
        </w:rPr>
        <w:t>用来表示</w:t>
      </w:r>
      <w:r>
        <w:rPr>
          <w:rFonts w:hint="eastAsia"/>
        </w:rPr>
        <w:t>来自父</w:t>
      </w:r>
      <w:r>
        <w:rPr>
          <w:rFonts w:hint="eastAsia"/>
        </w:rPr>
        <w:t>DStream</w:t>
      </w:r>
      <w:r>
        <w:rPr>
          <w:rFonts w:hint="eastAsia"/>
        </w:rPr>
        <w:t>转换后的数据。</w:t>
      </w:r>
      <w:r>
        <w:rPr>
          <w:rFonts w:hint="eastAsia"/>
        </w:rPr>
        <w:t>DStream</w:t>
      </w:r>
      <w:r w:rsidR="00045C92">
        <w:rPr>
          <w:rFonts w:hint="eastAsia"/>
        </w:rPr>
        <w:t>转换是惰性的，这意味着在系统需要具体化结果之前，实际不会处理原始</w:t>
      </w:r>
      <w:r>
        <w:rPr>
          <w:rFonts w:hint="eastAsia"/>
        </w:rPr>
        <w:t>数据。</w:t>
      </w:r>
      <w:r>
        <w:rPr>
          <w:rFonts w:hint="eastAsia"/>
        </w:rPr>
        <w:t xml:space="preserve"> </w:t>
      </w:r>
      <w:r>
        <w:rPr>
          <w:rFonts w:hint="eastAsia"/>
        </w:rPr>
        <w:t>对于</w:t>
      </w:r>
      <w:r w:rsidR="00045C92">
        <w:rPr>
          <w:rFonts w:hint="eastAsia"/>
        </w:rPr>
        <w:t>DStream</w:t>
      </w:r>
      <w:r>
        <w:rPr>
          <w:rFonts w:hint="eastAsia"/>
        </w:rPr>
        <w:t>，当我们想通过输出操作向流接收器生成结果时，将触发此</w:t>
      </w:r>
      <w:r w:rsidR="0012221B">
        <w:rPr>
          <w:rFonts w:hint="eastAsia"/>
        </w:rPr>
        <w:t>数量流的处理</w:t>
      </w:r>
      <w:r>
        <w:rPr>
          <w:rFonts w:hint="eastAsia"/>
        </w:rPr>
        <w:t>过程。</w:t>
      </w:r>
    </w:p>
    <w:p w14:paraId="11C23F8E" w14:textId="461F9E17" w:rsidR="00876721" w:rsidRDefault="003569B6" w:rsidP="00824E46">
      <w:pPr>
        <w:ind w:firstLine="420"/>
      </w:pPr>
      <w:r w:rsidRPr="003569B6">
        <w:rPr>
          <w:rFonts w:hint="eastAsia"/>
        </w:rPr>
        <w:lastRenderedPageBreak/>
        <w:t>DStream</w:t>
      </w:r>
      <w:r w:rsidRPr="003569B6">
        <w:rPr>
          <w:rFonts w:hint="eastAsia"/>
        </w:rPr>
        <w:t>是一种</w:t>
      </w:r>
      <w:r w:rsidR="00E00E5C">
        <w:rPr>
          <w:rFonts w:hint="eastAsia"/>
        </w:rPr>
        <w:t>数据</w:t>
      </w:r>
      <w:r w:rsidRPr="003569B6">
        <w:rPr>
          <w:rFonts w:hint="eastAsia"/>
        </w:rPr>
        <w:t>流</w:t>
      </w:r>
      <w:r w:rsidR="00E00E5C">
        <w:rPr>
          <w:rFonts w:hint="eastAsia"/>
        </w:rPr>
        <w:t>的</w:t>
      </w:r>
      <w:r w:rsidRPr="003569B6">
        <w:rPr>
          <w:rFonts w:hint="eastAsia"/>
        </w:rPr>
        <w:t>抽象，其中的元素在时间维度上分为微批，</w:t>
      </w:r>
      <w:r w:rsidR="00E00E5C" w:rsidRPr="003569B6">
        <w:rPr>
          <w:rFonts w:hint="eastAsia"/>
        </w:rPr>
        <w:t>每个微批由</w:t>
      </w:r>
      <w:r w:rsidR="00E00E5C" w:rsidRPr="003569B6">
        <w:rPr>
          <w:rFonts w:hint="eastAsia"/>
        </w:rPr>
        <w:t>RDD</w:t>
      </w:r>
      <w:r w:rsidR="00E00E5C">
        <w:rPr>
          <w:rFonts w:hint="eastAsia"/>
        </w:rPr>
        <w:t>表示，如</w:t>
      </w:r>
      <w:r w:rsidR="00E00E5C">
        <w:fldChar w:fldCharType="begin"/>
      </w:r>
      <w:r w:rsidR="00E00E5C">
        <w:instrText xml:space="preserve"> </w:instrText>
      </w:r>
      <w:r w:rsidR="00E00E5C">
        <w:rPr>
          <w:rFonts w:hint="eastAsia"/>
        </w:rPr>
        <w:instrText>REF _Ref35982003 \h</w:instrText>
      </w:r>
      <w:r w:rsidR="00E00E5C">
        <w:instrText xml:space="preserve"> </w:instrText>
      </w:r>
      <w:r w:rsidR="00E00E5C">
        <w:fldChar w:fldCharType="separate"/>
      </w:r>
      <w:r w:rsidR="00E00E5C">
        <w:rPr>
          <w:rFonts w:hint="eastAsia"/>
        </w:rPr>
        <w:t>图例</w:t>
      </w:r>
      <w:r w:rsidR="00E00E5C">
        <w:rPr>
          <w:rFonts w:hint="eastAsia"/>
        </w:rPr>
        <w:t xml:space="preserve"> </w:t>
      </w:r>
      <w:r w:rsidR="00E00E5C">
        <w:rPr>
          <w:noProof/>
        </w:rPr>
        <w:t>4</w:t>
      </w:r>
      <w:r w:rsidR="00E00E5C">
        <w:noBreakHyphen/>
      </w:r>
      <w:r w:rsidR="00E00E5C">
        <w:rPr>
          <w:noProof/>
        </w:rPr>
        <w:t>7</w:t>
      </w:r>
      <w:r w:rsidR="00E00E5C">
        <w:fldChar w:fldCharType="end"/>
      </w:r>
      <w:r w:rsidRPr="003569B6">
        <w:rPr>
          <w:rFonts w:hint="eastAsia"/>
        </w:rPr>
        <w:t>所示。在执行级别，</w:t>
      </w:r>
      <w:r w:rsidRPr="003569B6">
        <w:rPr>
          <w:rFonts w:hint="eastAsia"/>
        </w:rPr>
        <w:t>Spark Streaming</w:t>
      </w:r>
      <w:r w:rsidRPr="003569B6">
        <w:rPr>
          <w:rFonts w:hint="eastAsia"/>
        </w:rPr>
        <w:t>的主要任务是计划和管理及时收集数据块并将其交付给</w:t>
      </w:r>
      <w:r w:rsidR="00B24E6E">
        <w:rPr>
          <w:rFonts w:hint="eastAsia"/>
        </w:rPr>
        <w:t>Spark</w:t>
      </w:r>
      <w:r w:rsidR="00E57B5D">
        <w:rPr>
          <w:rFonts w:hint="eastAsia"/>
        </w:rPr>
        <w:t>核心，</w:t>
      </w:r>
      <w:r w:rsidRPr="003569B6">
        <w:rPr>
          <w:rFonts w:hint="eastAsia"/>
        </w:rPr>
        <w:t>Spark</w:t>
      </w:r>
      <w:r w:rsidR="002473B2">
        <w:rPr>
          <w:rFonts w:hint="eastAsia"/>
        </w:rPr>
        <w:t>核心引擎</w:t>
      </w:r>
      <w:r w:rsidRPr="003569B6">
        <w:rPr>
          <w:rFonts w:hint="eastAsia"/>
        </w:rPr>
        <w:t>把操作序列应用于</w:t>
      </w:r>
      <w:r w:rsidR="00173E46" w:rsidRPr="003569B6">
        <w:rPr>
          <w:rFonts w:hint="eastAsia"/>
        </w:rPr>
        <w:t>数据</w:t>
      </w:r>
      <w:r w:rsidR="00173E46">
        <w:rPr>
          <w:rFonts w:hint="eastAsia"/>
        </w:rPr>
        <w:t>，构成应用程序逻辑</w:t>
      </w:r>
      <w:r w:rsidRPr="003569B6">
        <w:rPr>
          <w:rFonts w:hint="eastAsia"/>
        </w:rPr>
        <w:t>。</w:t>
      </w:r>
    </w:p>
    <w:p w14:paraId="30E8BB2B" w14:textId="65237AF7" w:rsidR="002F4BAA" w:rsidRDefault="000C04CA" w:rsidP="00876721">
      <w:pPr>
        <w:ind w:firstLine="420"/>
      </w:pPr>
      <w:r w:rsidRPr="000C04CA">
        <w:rPr>
          <w:rFonts w:hint="eastAsia"/>
        </w:rPr>
        <w:t>由于</w:t>
      </w:r>
      <w:r w:rsidR="00C55371">
        <w:rPr>
          <w:rFonts w:hint="eastAsia"/>
        </w:rPr>
        <w:t>离散流</w:t>
      </w:r>
      <w:r w:rsidRPr="000C04CA">
        <w:rPr>
          <w:rFonts w:hint="eastAsia"/>
        </w:rPr>
        <w:t>由</w:t>
      </w:r>
      <w:r w:rsidRPr="000C04CA">
        <w:rPr>
          <w:rFonts w:hint="eastAsia"/>
        </w:rPr>
        <w:t>RDD</w:t>
      </w:r>
      <w:r w:rsidRPr="000C04CA">
        <w:rPr>
          <w:rFonts w:hint="eastAsia"/>
        </w:rPr>
        <w:t>组成，因此转换也适用于每个</w:t>
      </w:r>
      <w:r w:rsidRPr="000C04CA">
        <w:rPr>
          <w:rFonts w:hint="eastAsia"/>
        </w:rPr>
        <w:t>RDD</w:t>
      </w:r>
      <w:r w:rsidRPr="000C04CA">
        <w:rPr>
          <w:rFonts w:hint="eastAsia"/>
        </w:rPr>
        <w:t>生成转换后的</w:t>
      </w:r>
      <w:r w:rsidRPr="000C04CA">
        <w:rPr>
          <w:rFonts w:hint="eastAsia"/>
        </w:rPr>
        <w:t>RDD</w:t>
      </w:r>
      <w:r w:rsidRPr="000C04CA">
        <w:rPr>
          <w:rFonts w:hint="eastAsia"/>
        </w:rPr>
        <w:t>，然后创建转换后的</w:t>
      </w:r>
      <w:r w:rsidR="00346ADA">
        <w:rPr>
          <w:rFonts w:hint="eastAsia"/>
        </w:rPr>
        <w:t>离散流</w:t>
      </w:r>
      <w:r w:rsidR="00465D98">
        <w:rPr>
          <w:rFonts w:hint="eastAsia"/>
        </w:rPr>
        <w:t>，</w:t>
      </w:r>
      <w:r w:rsidRPr="000C04CA">
        <w:rPr>
          <w:rFonts w:hint="eastAsia"/>
        </w:rPr>
        <w:t>每次转换都会创建特定的</w:t>
      </w:r>
      <w:r w:rsidR="00EF3EC9">
        <w:rPr>
          <w:rFonts w:hint="eastAsia"/>
        </w:rPr>
        <w:t>离散流</w:t>
      </w:r>
      <w:r w:rsidRPr="000C04CA">
        <w:rPr>
          <w:rFonts w:hint="eastAsia"/>
        </w:rPr>
        <w:t>派生类。</w:t>
      </w:r>
      <w:r w:rsidR="009B579B" w:rsidRPr="009B579B">
        <w:rPr>
          <w:rFonts w:hint="eastAsia"/>
        </w:rPr>
        <w:t>与</w:t>
      </w:r>
      <w:r w:rsidR="009B579B" w:rsidRPr="009B579B">
        <w:rPr>
          <w:rFonts w:hint="eastAsia"/>
        </w:rPr>
        <w:t>RDD</w:t>
      </w:r>
      <w:r w:rsidR="009B579B" w:rsidRPr="009B579B">
        <w:rPr>
          <w:rFonts w:hint="eastAsia"/>
        </w:rPr>
        <w:t>类似，转换允许修改来自输入</w:t>
      </w:r>
      <w:r w:rsidR="00EF3EC9">
        <w:rPr>
          <w:rFonts w:hint="eastAsia"/>
        </w:rPr>
        <w:t>离散流</w:t>
      </w:r>
      <w:r w:rsidR="009B579B" w:rsidRPr="009B579B">
        <w:rPr>
          <w:rFonts w:hint="eastAsia"/>
        </w:rPr>
        <w:t>的数据。</w:t>
      </w:r>
      <w:r w:rsidR="006C7D2E">
        <w:rPr>
          <w:rFonts w:hint="eastAsia"/>
        </w:rPr>
        <w:t>离散流</w:t>
      </w:r>
      <w:r w:rsidR="009B579B" w:rsidRPr="009B579B">
        <w:rPr>
          <w:rFonts w:hint="eastAsia"/>
        </w:rPr>
        <w:t>支持常规</w:t>
      </w:r>
      <w:r w:rsidR="009B579B" w:rsidRPr="009B579B">
        <w:rPr>
          <w:rFonts w:hint="eastAsia"/>
        </w:rPr>
        <w:t>RDD</w:t>
      </w:r>
      <w:r w:rsidR="009B579B" w:rsidRPr="009B579B">
        <w:rPr>
          <w:rFonts w:hint="eastAsia"/>
        </w:rPr>
        <w:t>上可用的</w:t>
      </w:r>
      <w:r w:rsidR="00824E46">
        <w:rPr>
          <w:rFonts w:hint="eastAsia"/>
        </w:rPr>
        <w:t>以元素为中心的转换，从而在</w:t>
      </w:r>
      <w:r w:rsidR="00824E46">
        <w:rPr>
          <w:rFonts w:hint="eastAsia"/>
        </w:rPr>
        <w:t>Spark</w:t>
      </w:r>
      <w:r w:rsidR="00824E46">
        <w:rPr>
          <w:rFonts w:hint="eastAsia"/>
        </w:rPr>
        <w:t>中统一了批处理和流模式之间的开发经验。</w:t>
      </w:r>
      <w:r w:rsidR="00C0598F">
        <w:rPr>
          <w:rFonts w:hint="eastAsia"/>
        </w:rPr>
        <w:t>一些常见</w:t>
      </w:r>
      <w:r w:rsidR="00824E46">
        <w:rPr>
          <w:rFonts w:hint="eastAsia"/>
        </w:rPr>
        <w:t>的转换</w:t>
      </w:r>
      <w:r w:rsidR="00C0598F">
        <w:rPr>
          <w:rFonts w:hint="eastAsia"/>
        </w:rPr>
        <w:t>如下</w:t>
      </w:r>
      <w:r w:rsidR="00824E46">
        <w:rPr>
          <w:rFonts w:hint="eastAsia"/>
        </w:rPr>
        <w:t>，通过删除隐式参数来简化签名</w:t>
      </w:r>
      <w:r w:rsidR="00C0598F">
        <w:rPr>
          <w:rFonts w:hint="eastAsia"/>
        </w:rPr>
        <w:t>：</w:t>
      </w:r>
    </w:p>
    <w:p w14:paraId="23068C9D" w14:textId="50DD5E93" w:rsidR="00C0598F" w:rsidRDefault="00D0661E" w:rsidP="005616CF">
      <w:pPr>
        <w:pStyle w:val="a4"/>
      </w:pPr>
      <w:r>
        <w:t>map[U](mapFunc:(T)=&gt;U):</w:t>
      </w:r>
      <w:r w:rsidRPr="00D0661E">
        <w:t>DStream[U]</w:t>
      </w:r>
    </w:p>
    <w:p w14:paraId="4D4D165C" w14:textId="08804C3D" w:rsidR="00C0598F" w:rsidRDefault="00C0598F" w:rsidP="00C0598F">
      <w:pPr>
        <w:ind w:firstLine="420"/>
      </w:pPr>
      <w:r>
        <w:rPr>
          <w:rFonts w:hint="eastAsia"/>
        </w:rPr>
        <w:t>通过传递源</w:t>
      </w:r>
      <w:r w:rsidR="00A92246">
        <w:rPr>
          <w:rFonts w:hint="eastAsia"/>
        </w:rPr>
        <w:t>离散流</w:t>
      </w:r>
      <w:r>
        <w:rPr>
          <w:rFonts w:hint="eastAsia"/>
        </w:rPr>
        <w:t>的每个</w:t>
      </w:r>
      <w:r w:rsidR="00A6023F">
        <w:rPr>
          <w:rFonts w:hint="eastAsia"/>
        </w:rPr>
        <w:t>元素到</w:t>
      </w:r>
      <w:r>
        <w:rPr>
          <w:rFonts w:hint="eastAsia"/>
        </w:rPr>
        <w:t>函数</w:t>
      </w:r>
      <w:r w:rsidR="00F803AC">
        <w:t>mapFunc</w:t>
      </w:r>
      <w:r w:rsidR="00A6023F">
        <w:rPr>
          <w:rFonts w:hint="eastAsia"/>
        </w:rPr>
        <w:t>进行运算，</w:t>
      </w:r>
      <w:r>
        <w:rPr>
          <w:rFonts w:hint="eastAsia"/>
        </w:rPr>
        <w:t>返回一个新的</w:t>
      </w:r>
      <w:r w:rsidR="00A92246">
        <w:rPr>
          <w:rFonts w:hint="eastAsia"/>
        </w:rPr>
        <w:t>离散流</w:t>
      </w:r>
      <w:r w:rsidR="00F803AC" w:rsidRPr="00F803AC">
        <w:rPr>
          <w:rFonts w:hint="eastAsia"/>
        </w:rPr>
        <w:t>，而</w:t>
      </w:r>
      <w:r w:rsidR="00F803AC" w:rsidRPr="00F803AC">
        <w:rPr>
          <w:rFonts w:hint="eastAsia"/>
        </w:rPr>
        <w:t>RDD</w:t>
      </w:r>
      <w:r w:rsidR="00F803AC" w:rsidRPr="00F803AC">
        <w:rPr>
          <w:rFonts w:hint="eastAsia"/>
        </w:rPr>
        <w:t>结构保持不变。像在</w:t>
      </w:r>
      <w:r w:rsidR="00F803AC" w:rsidRPr="00F803AC">
        <w:rPr>
          <w:rFonts w:hint="eastAsia"/>
        </w:rPr>
        <w:t>RDD</w:t>
      </w:r>
      <w:r w:rsidR="00F803AC" w:rsidRPr="00F803AC">
        <w:rPr>
          <w:rFonts w:hint="eastAsia"/>
        </w:rPr>
        <w:t>中一样，</w:t>
      </w:r>
      <w:r w:rsidR="007B2E0B">
        <w:rPr>
          <w:rFonts w:hint="eastAsia"/>
        </w:rPr>
        <w:t>这种转换适合</w:t>
      </w:r>
      <w:r w:rsidR="00EA069D">
        <w:rPr>
          <w:rFonts w:hint="eastAsia"/>
        </w:rPr>
        <w:t>进行大规模并行操作</w:t>
      </w:r>
      <w:r w:rsidR="00F803AC" w:rsidRPr="00F803AC">
        <w:rPr>
          <w:rFonts w:hint="eastAsia"/>
        </w:rPr>
        <w:t>，</w:t>
      </w:r>
      <w:r w:rsidR="007B2E0B">
        <w:rPr>
          <w:rFonts w:hint="eastAsia"/>
        </w:rPr>
        <w:t>因为</w:t>
      </w:r>
      <w:r w:rsidR="00F803AC" w:rsidRPr="00F803AC">
        <w:rPr>
          <w:rFonts w:hint="eastAsia"/>
        </w:rPr>
        <w:t>其输入</w:t>
      </w:r>
      <w:r w:rsidR="007B2E0B" w:rsidRPr="00F803AC">
        <w:rPr>
          <w:rFonts w:hint="eastAsia"/>
        </w:rPr>
        <w:t>是否处于特定位置</w:t>
      </w:r>
      <w:r w:rsidR="00F803AC" w:rsidRPr="00F803AC">
        <w:rPr>
          <w:rFonts w:hint="eastAsia"/>
        </w:rPr>
        <w:t>相对于其余数据并不重要。</w:t>
      </w:r>
    </w:p>
    <w:p w14:paraId="215FB186" w14:textId="28D0A7BB" w:rsidR="00C0598F" w:rsidRDefault="007B2E0B" w:rsidP="005616CF">
      <w:pPr>
        <w:pStyle w:val="a4"/>
      </w:pPr>
      <w:r w:rsidRPr="007B2E0B">
        <w:t xml:space="preserve">flatMap[U](flatMapFunc: (T) </w:t>
      </w:r>
      <w:r w:rsidRPr="007B2E0B">
        <w:rPr>
          <w:rFonts w:ascii="MS Mincho" w:eastAsia="MS Mincho" w:hAnsi="MS Mincho" w:cs="MS Mincho"/>
        </w:rPr>
        <w:t>⇒</w:t>
      </w:r>
      <w:r w:rsidRPr="007B2E0B">
        <w:t xml:space="preserve"> TraversableOnce[U]):DStream[U]</w:t>
      </w:r>
    </w:p>
    <w:p w14:paraId="6F2A1CF2" w14:textId="43DA3791" w:rsidR="00C0598F" w:rsidRDefault="00C0598F" w:rsidP="00655812">
      <w:pPr>
        <w:ind w:firstLine="420"/>
      </w:pPr>
      <w:r>
        <w:rPr>
          <w:rFonts w:hint="eastAsia"/>
        </w:rPr>
        <w:t>与</w:t>
      </w:r>
      <w:r w:rsidR="000322EC">
        <w:rPr>
          <w:rFonts w:hint="eastAsia"/>
        </w:rPr>
        <w:t>m</w:t>
      </w:r>
      <w:r>
        <w:rPr>
          <w:rFonts w:hint="eastAsia"/>
        </w:rPr>
        <w:t>ap</w:t>
      </w:r>
      <w:r>
        <w:rPr>
          <w:rFonts w:hint="eastAsia"/>
        </w:rPr>
        <w:t>类似，但每个输入项可以映射到</w:t>
      </w:r>
      <w:r>
        <w:rPr>
          <w:rFonts w:hint="eastAsia"/>
        </w:rPr>
        <w:t>0</w:t>
      </w:r>
      <w:r>
        <w:rPr>
          <w:rFonts w:hint="eastAsia"/>
        </w:rPr>
        <w:t>个或更多的输出项。</w:t>
      </w:r>
      <w:r w:rsidR="00655812">
        <w:rPr>
          <w:rFonts w:hint="eastAsia"/>
        </w:rPr>
        <w:t>flatmap</w:t>
      </w:r>
      <w:r w:rsidR="008E60A7">
        <w:rPr>
          <w:rFonts w:hint="eastAsia"/>
        </w:rPr>
        <w:t>()</w:t>
      </w:r>
      <w:r w:rsidR="00655812">
        <w:rPr>
          <w:rFonts w:hint="eastAsia"/>
        </w:rPr>
        <w:t>不返回</w:t>
      </w:r>
      <w:r w:rsidR="00655812">
        <w:rPr>
          <w:rFonts w:hint="eastAsia"/>
        </w:rPr>
        <w:t>U</w:t>
      </w:r>
      <w:r w:rsidR="00655812">
        <w:rPr>
          <w:rFonts w:hint="eastAsia"/>
        </w:rPr>
        <w:t>类型的元素，而是返回</w:t>
      </w:r>
      <w:r w:rsidR="008C0B37">
        <w:rPr>
          <w:rFonts w:hint="eastAsia"/>
        </w:rPr>
        <w:t>一个</w:t>
      </w:r>
      <w:r w:rsidR="002B015A" w:rsidRPr="007B2E0B">
        <w:t>TraversableOnce[U]</w:t>
      </w:r>
      <w:r w:rsidR="00E65311">
        <w:rPr>
          <w:rFonts w:hint="eastAsia"/>
        </w:rPr>
        <w:t>类型，</w:t>
      </w:r>
      <w:r w:rsidR="00655812">
        <w:rPr>
          <w:rFonts w:hint="eastAsia"/>
        </w:rPr>
        <w:t>所有</w:t>
      </w:r>
      <w:r w:rsidR="00655812">
        <w:rPr>
          <w:rFonts w:hint="eastAsia"/>
        </w:rPr>
        <w:t>Scala</w:t>
      </w:r>
      <w:r w:rsidR="00655812">
        <w:rPr>
          <w:rFonts w:hint="eastAsia"/>
        </w:rPr>
        <w:t>集合都实现了</w:t>
      </w:r>
      <w:r w:rsidR="00655812">
        <w:rPr>
          <w:rFonts w:hint="eastAsia"/>
        </w:rPr>
        <w:t>TraversableOnce</w:t>
      </w:r>
      <w:r w:rsidR="001D21C8">
        <w:rPr>
          <w:rFonts w:hint="eastAsia"/>
        </w:rPr>
        <w:t>接口，</w:t>
      </w:r>
      <w:r w:rsidR="00655812">
        <w:rPr>
          <w:rFonts w:hint="eastAsia"/>
        </w:rPr>
        <w:t>可用作此函数的目标类型。</w:t>
      </w:r>
    </w:p>
    <w:p w14:paraId="427B8AF6" w14:textId="2B69F46B" w:rsidR="00C8255B" w:rsidRDefault="00C8255B" w:rsidP="001B4004">
      <w:pPr>
        <w:pStyle w:val="a4"/>
      </w:pPr>
      <w:r w:rsidRPr="00C8255B">
        <w:t xml:space="preserve">mapPartitions[U](mapPartFunc: (Iterator[T]) </w:t>
      </w:r>
      <w:r w:rsidRPr="00C8255B">
        <w:rPr>
          <w:rFonts w:ascii="MS Mincho" w:eastAsia="MS Mincho" w:hAnsi="MS Mincho" w:cs="MS Mincho"/>
        </w:rPr>
        <w:t>⇒</w:t>
      </w:r>
      <w:r w:rsidRPr="00C8255B">
        <w:t xml:space="preserve"> Iterator[U], preservePartitioning: Boolean = false): DStream[U]</w:t>
      </w:r>
    </w:p>
    <w:p w14:paraId="0E6D8489" w14:textId="7DE518CA" w:rsidR="001B4004" w:rsidRPr="001B4004" w:rsidRDefault="00D557CC" w:rsidP="001B4004">
      <w:pPr>
        <w:ind w:firstLine="420"/>
      </w:pPr>
      <w:r w:rsidRPr="00D557CC">
        <w:rPr>
          <w:rFonts w:hint="eastAsia"/>
        </w:rPr>
        <w:t>就像在</w:t>
      </w:r>
      <w:r w:rsidRPr="00D557CC">
        <w:rPr>
          <w:rFonts w:hint="eastAsia"/>
        </w:rPr>
        <w:t>RDD</w:t>
      </w:r>
      <w:r w:rsidRPr="00D557CC">
        <w:rPr>
          <w:rFonts w:hint="eastAsia"/>
        </w:rPr>
        <w:t>上定义的</w:t>
      </w:r>
      <w:r w:rsidR="0050534C">
        <w:rPr>
          <w:rFonts w:hint="eastAsia"/>
        </w:rPr>
        <w:t>同名函数</w:t>
      </w:r>
      <w:r w:rsidR="00DE3040">
        <w:rPr>
          <w:rFonts w:hint="eastAsia"/>
        </w:rPr>
        <w:t>一样，</w:t>
      </w:r>
      <w:r w:rsidRPr="00D557CC">
        <w:rPr>
          <w:rFonts w:hint="eastAsia"/>
        </w:rPr>
        <w:t>使我们可以直接在</w:t>
      </w:r>
      <w:r w:rsidRPr="00D557CC">
        <w:rPr>
          <w:rFonts w:hint="eastAsia"/>
        </w:rPr>
        <w:t>RDD</w:t>
      </w:r>
      <w:r w:rsidR="00DE3040">
        <w:rPr>
          <w:rFonts w:hint="eastAsia"/>
        </w:rPr>
        <w:t>的每个分区上应用映射操作，结果产生</w:t>
      </w:r>
      <w:r w:rsidRPr="00D557CC">
        <w:rPr>
          <w:rFonts w:hint="eastAsia"/>
        </w:rPr>
        <w:t>一个新的</w:t>
      </w:r>
      <w:r w:rsidRPr="00D557CC">
        <w:rPr>
          <w:rFonts w:hint="eastAsia"/>
        </w:rPr>
        <w:t>DStream [U]</w:t>
      </w:r>
      <w:r w:rsidRPr="00D557CC">
        <w:rPr>
          <w:rFonts w:hint="eastAsia"/>
        </w:rPr>
        <w:t>。</w:t>
      </w:r>
      <w:r w:rsidR="00D45D02">
        <w:rPr>
          <w:rFonts w:hint="eastAsia"/>
        </w:rPr>
        <w:t>此函数很有用，因为它使我们可以执行特定于执行器的行为。</w:t>
      </w:r>
      <w:r w:rsidRPr="00D557CC">
        <w:rPr>
          <w:rFonts w:hint="eastAsia"/>
        </w:rPr>
        <w:t>也就是说，某些逻辑不会对每个元素重复</w:t>
      </w:r>
      <w:r w:rsidR="00D45D02">
        <w:rPr>
          <w:rFonts w:hint="eastAsia"/>
        </w:rPr>
        <w:t>执行</w:t>
      </w:r>
      <w:r w:rsidRPr="00D557CC">
        <w:rPr>
          <w:rFonts w:hint="eastAsia"/>
        </w:rPr>
        <w:t>，而是会对处理数据的每个执行器执行一次</w:t>
      </w:r>
      <w:r w:rsidR="0036481D">
        <w:rPr>
          <w:rFonts w:hint="eastAsia"/>
        </w:rPr>
        <w:t>。</w:t>
      </w:r>
      <w:r w:rsidR="001D0A2F" w:rsidRPr="001D0A2F">
        <w:rPr>
          <w:rFonts w:hint="eastAsia"/>
        </w:rPr>
        <w:t>一个经典的示</w:t>
      </w:r>
      <w:r w:rsidR="001D0A2F">
        <w:rPr>
          <w:rFonts w:hint="eastAsia"/>
        </w:rPr>
        <w:t>例是初始化随机数生成器，然后将其用于分区上的</w:t>
      </w:r>
      <w:r w:rsidR="001D0A2F" w:rsidRPr="001D0A2F">
        <w:rPr>
          <w:rFonts w:hint="eastAsia"/>
        </w:rPr>
        <w:t>每个元素，可通过</w:t>
      </w:r>
      <w:r w:rsidR="001D0A2F" w:rsidRPr="001D0A2F">
        <w:rPr>
          <w:rFonts w:hint="eastAsia"/>
        </w:rPr>
        <w:t>Iterator[T]</w:t>
      </w:r>
      <w:r w:rsidR="00781F4E">
        <w:rPr>
          <w:rFonts w:hint="eastAsia"/>
        </w:rPr>
        <w:t>访问；另一个有用的情况是减少</w:t>
      </w:r>
      <w:r w:rsidR="001D0A2F" w:rsidRPr="001D0A2F">
        <w:rPr>
          <w:rFonts w:hint="eastAsia"/>
        </w:rPr>
        <w:t>昂贵资源（例如服务器或数据库连接）的创建，并重用此类资源来处理每个输入元素。</w:t>
      </w:r>
      <w:r w:rsidR="001D0A2F" w:rsidRPr="001D0A2F">
        <w:rPr>
          <w:rFonts w:hint="eastAsia"/>
        </w:rPr>
        <w:t xml:space="preserve"> </w:t>
      </w:r>
      <w:r w:rsidR="001D0A2F" w:rsidRPr="001D0A2F">
        <w:rPr>
          <w:rFonts w:hint="eastAsia"/>
        </w:rPr>
        <w:t>另一个优点是，初始化代码直接在执行程序上运行，使我们可以在分布式计算过程中使用不可序列化的库。</w:t>
      </w:r>
    </w:p>
    <w:p w14:paraId="3DA563C1" w14:textId="17A923FF" w:rsidR="00C0598F" w:rsidRDefault="00064322" w:rsidP="005616CF">
      <w:pPr>
        <w:pStyle w:val="a4"/>
      </w:pPr>
      <w:r w:rsidRPr="00064322">
        <w:t xml:space="preserve">filter(filterFunc: (T) </w:t>
      </w:r>
      <w:r w:rsidRPr="00064322">
        <w:rPr>
          <w:rFonts w:ascii="MS Mincho" w:eastAsia="MS Mincho" w:hAnsi="MS Mincho" w:cs="MS Mincho"/>
        </w:rPr>
        <w:t>⇒</w:t>
      </w:r>
      <w:r w:rsidRPr="00064322">
        <w:t xml:space="preserve"> Boolean): DStream[T]</w:t>
      </w:r>
    </w:p>
    <w:p w14:paraId="0CF0B610" w14:textId="5E987352" w:rsidR="00C0598F" w:rsidRDefault="00C0598F" w:rsidP="00C0598F">
      <w:pPr>
        <w:ind w:firstLine="420"/>
      </w:pPr>
      <w:r>
        <w:rPr>
          <w:rFonts w:hint="eastAsia"/>
        </w:rPr>
        <w:t>通过仅选择</w:t>
      </w:r>
      <w:r w:rsidR="00064322" w:rsidRPr="00064322">
        <w:t>filterFunc</w:t>
      </w:r>
      <w:r>
        <w:rPr>
          <w:rFonts w:hint="eastAsia"/>
        </w:rPr>
        <w:t>返回</w:t>
      </w:r>
      <w:r>
        <w:rPr>
          <w:rFonts w:hint="eastAsia"/>
        </w:rPr>
        <w:t>true</w:t>
      </w:r>
      <w:r>
        <w:rPr>
          <w:rFonts w:hint="eastAsia"/>
        </w:rPr>
        <w:t>的源</w:t>
      </w:r>
      <w:r w:rsidR="00A92246">
        <w:rPr>
          <w:rFonts w:hint="eastAsia"/>
        </w:rPr>
        <w:t>离散流</w:t>
      </w:r>
      <w:r>
        <w:rPr>
          <w:rFonts w:hint="eastAsia"/>
        </w:rPr>
        <w:t>的记录来返回新的</w:t>
      </w:r>
      <w:r w:rsidR="00A92246">
        <w:rPr>
          <w:rFonts w:hint="eastAsia"/>
        </w:rPr>
        <w:t>离散流</w:t>
      </w:r>
      <w:r>
        <w:rPr>
          <w:rFonts w:hint="eastAsia"/>
        </w:rPr>
        <w:t>。</w:t>
      </w:r>
    </w:p>
    <w:p w14:paraId="09853A37" w14:textId="4E70E67E" w:rsidR="00C0598F" w:rsidRDefault="00FC2995" w:rsidP="005616CF">
      <w:pPr>
        <w:pStyle w:val="a4"/>
      </w:pPr>
      <w:r w:rsidRPr="00FC2995">
        <w:t>repartition(numPartitions: Int): DStream[T]</w:t>
      </w:r>
    </w:p>
    <w:p w14:paraId="5716FE83" w14:textId="4624897A" w:rsidR="00C0598F" w:rsidRDefault="00C0598F" w:rsidP="00C0598F">
      <w:pPr>
        <w:ind w:firstLine="420"/>
      </w:pPr>
      <w:r>
        <w:rPr>
          <w:rFonts w:hint="eastAsia"/>
        </w:rPr>
        <w:t>通过创建更多或更少的分区来更改此</w:t>
      </w:r>
      <w:r w:rsidR="00A92246">
        <w:rPr>
          <w:rFonts w:hint="eastAsia"/>
        </w:rPr>
        <w:t>离散流</w:t>
      </w:r>
      <w:r>
        <w:rPr>
          <w:rFonts w:hint="eastAsia"/>
        </w:rPr>
        <w:t>中的并行级别。</w:t>
      </w:r>
    </w:p>
    <w:p w14:paraId="282EB9B7" w14:textId="17B1FA0E" w:rsidR="00C0598F" w:rsidRDefault="006F67A1" w:rsidP="005616CF">
      <w:pPr>
        <w:pStyle w:val="a4"/>
      </w:pPr>
      <w:r w:rsidRPr="006F67A1">
        <w:t>union(that: DStream[T]): DStream[T]</w:t>
      </w:r>
    </w:p>
    <w:p w14:paraId="239757F5" w14:textId="7533BDD9" w:rsidR="00C0598F" w:rsidRDefault="00C0598F" w:rsidP="00C0598F">
      <w:pPr>
        <w:ind w:firstLine="420"/>
      </w:pPr>
      <w:r>
        <w:rPr>
          <w:rFonts w:hint="eastAsia"/>
        </w:rPr>
        <w:t>返回一个新的</w:t>
      </w:r>
      <w:r w:rsidR="00A92246">
        <w:rPr>
          <w:rFonts w:hint="eastAsia"/>
        </w:rPr>
        <w:t>离散流</w:t>
      </w:r>
      <w:r>
        <w:rPr>
          <w:rFonts w:hint="eastAsia"/>
        </w:rPr>
        <w:t>，它包含源</w:t>
      </w:r>
      <w:r w:rsidR="00A92246">
        <w:rPr>
          <w:rFonts w:hint="eastAsia"/>
        </w:rPr>
        <w:t>离散流</w:t>
      </w:r>
      <w:r>
        <w:rPr>
          <w:rFonts w:hint="eastAsia"/>
        </w:rPr>
        <w:t>和</w:t>
      </w:r>
      <w:r w:rsidR="00A92246">
        <w:rPr>
          <w:rFonts w:hint="eastAsia"/>
        </w:rPr>
        <w:t>另一个离散流</w:t>
      </w:r>
      <w:r>
        <w:rPr>
          <w:rFonts w:hint="eastAsia"/>
        </w:rPr>
        <w:t>中元素的并集</w:t>
      </w:r>
      <w:r w:rsidR="00CE67F7">
        <w:rPr>
          <w:rFonts w:hint="eastAsia"/>
        </w:rPr>
        <w:t>。</w:t>
      </w:r>
    </w:p>
    <w:p w14:paraId="00160782" w14:textId="3A72E7E1" w:rsidR="00C0598F" w:rsidRDefault="007E3B0C" w:rsidP="005616CF">
      <w:pPr>
        <w:pStyle w:val="a4"/>
      </w:pPr>
      <w:r w:rsidRPr="007E3B0C">
        <w:t>count(): DStream[Long]</w:t>
      </w:r>
    </w:p>
    <w:p w14:paraId="682AADDD" w14:textId="52663623" w:rsidR="00C0598F" w:rsidRDefault="00C0598F" w:rsidP="00C0598F">
      <w:pPr>
        <w:ind w:firstLine="420"/>
      </w:pPr>
      <w:r>
        <w:rPr>
          <w:rFonts w:hint="eastAsia"/>
        </w:rPr>
        <w:t>通过计算源</w:t>
      </w:r>
      <w:r w:rsidR="0078737F">
        <w:rPr>
          <w:rFonts w:hint="eastAsia"/>
        </w:rPr>
        <w:t>离散流</w:t>
      </w:r>
      <w:r>
        <w:rPr>
          <w:rFonts w:hint="eastAsia"/>
        </w:rPr>
        <w:t>的每个</w:t>
      </w:r>
      <w:r>
        <w:rPr>
          <w:rFonts w:hint="eastAsia"/>
        </w:rPr>
        <w:t>RDD</w:t>
      </w:r>
      <w:r>
        <w:rPr>
          <w:rFonts w:hint="eastAsia"/>
        </w:rPr>
        <w:t>中的元素数量，返回单元素</w:t>
      </w:r>
      <w:r>
        <w:rPr>
          <w:rFonts w:hint="eastAsia"/>
        </w:rPr>
        <w:t>RDD</w:t>
      </w:r>
      <w:r>
        <w:rPr>
          <w:rFonts w:hint="eastAsia"/>
        </w:rPr>
        <w:t>的新</w:t>
      </w:r>
      <w:r w:rsidR="0078737F">
        <w:rPr>
          <w:rFonts w:hint="eastAsia"/>
        </w:rPr>
        <w:t>离散流</w:t>
      </w:r>
      <w:r>
        <w:rPr>
          <w:rFonts w:hint="eastAsia"/>
        </w:rPr>
        <w:t>。</w:t>
      </w:r>
    </w:p>
    <w:p w14:paraId="485CD47F" w14:textId="778AD7DB" w:rsidR="00C0598F" w:rsidRDefault="005C7A25" w:rsidP="005616CF">
      <w:pPr>
        <w:pStyle w:val="a4"/>
      </w:pPr>
      <w:r w:rsidRPr="005C7A25">
        <w:t xml:space="preserve">reduce(reduceFunc: (T, T) </w:t>
      </w:r>
      <w:r w:rsidRPr="005C7A25">
        <w:rPr>
          <w:rFonts w:ascii="MS Mincho" w:eastAsia="MS Mincho" w:hAnsi="MS Mincho" w:cs="MS Mincho"/>
        </w:rPr>
        <w:t>⇒</w:t>
      </w:r>
      <w:r w:rsidRPr="005C7A25">
        <w:t xml:space="preserve"> T): DStream[T]</w:t>
      </w:r>
    </w:p>
    <w:p w14:paraId="2C50F21E" w14:textId="31B50E3D" w:rsidR="00C0598F" w:rsidRDefault="00C0598F" w:rsidP="00C0598F">
      <w:pPr>
        <w:ind w:firstLine="420"/>
      </w:pPr>
      <w:r>
        <w:rPr>
          <w:rFonts w:hint="eastAsia"/>
        </w:rPr>
        <w:t>通过使用函数</w:t>
      </w:r>
      <w:r>
        <w:rPr>
          <w:rFonts w:hint="eastAsia"/>
        </w:rPr>
        <w:t>func</w:t>
      </w:r>
      <w:r w:rsidR="00CE67F7">
        <w:rPr>
          <w:rFonts w:hint="eastAsia"/>
        </w:rPr>
        <w:t xml:space="preserve"> </w:t>
      </w:r>
      <w:r>
        <w:rPr>
          <w:rFonts w:hint="eastAsia"/>
        </w:rPr>
        <w:t>（其接受两个参数并返回一个）聚合源</w:t>
      </w:r>
      <w:r w:rsidR="0078737F">
        <w:rPr>
          <w:rFonts w:hint="eastAsia"/>
        </w:rPr>
        <w:t>离散流</w:t>
      </w:r>
      <w:r>
        <w:rPr>
          <w:rFonts w:hint="eastAsia"/>
        </w:rPr>
        <w:t>的每个</w:t>
      </w:r>
      <w:r>
        <w:rPr>
          <w:rFonts w:hint="eastAsia"/>
        </w:rPr>
        <w:t>RDD</w:t>
      </w:r>
      <w:r>
        <w:rPr>
          <w:rFonts w:hint="eastAsia"/>
        </w:rPr>
        <w:t>中的元素来返回单个元素</w:t>
      </w:r>
      <w:r>
        <w:rPr>
          <w:rFonts w:hint="eastAsia"/>
        </w:rPr>
        <w:t>RDD</w:t>
      </w:r>
      <w:r>
        <w:rPr>
          <w:rFonts w:hint="eastAsia"/>
        </w:rPr>
        <w:t>的新</w:t>
      </w:r>
      <w:r w:rsidR="0078737F">
        <w:rPr>
          <w:rFonts w:hint="eastAsia"/>
        </w:rPr>
        <w:t>离散流</w:t>
      </w:r>
      <w:r w:rsidR="00CE67F7">
        <w:rPr>
          <w:rFonts w:hint="eastAsia"/>
        </w:rPr>
        <w:t>。</w:t>
      </w:r>
      <w:r>
        <w:rPr>
          <w:rFonts w:hint="eastAsia"/>
        </w:rPr>
        <w:t>该函数应该是关联的和可交换的，以便可以并行计算。</w:t>
      </w:r>
    </w:p>
    <w:p w14:paraId="3865248B" w14:textId="193CD575" w:rsidR="00C0598F" w:rsidRDefault="00D2039B" w:rsidP="005616CF">
      <w:pPr>
        <w:pStyle w:val="a4"/>
      </w:pPr>
      <w:r w:rsidRPr="00D2039B">
        <w:t>countByValue(numPartitions: Int = ssc.sc.defaultParallelism): DStream[(T, Long)]</w:t>
      </w:r>
    </w:p>
    <w:p w14:paraId="1B37B274" w14:textId="00BE76CB" w:rsidR="00C0598F" w:rsidRDefault="00C0598F" w:rsidP="00C0598F">
      <w:pPr>
        <w:ind w:firstLine="420"/>
      </w:pPr>
      <w:r>
        <w:rPr>
          <w:rFonts w:hint="eastAsia"/>
        </w:rPr>
        <w:t>当调用</w:t>
      </w:r>
      <w:r>
        <w:rPr>
          <w:rFonts w:hint="eastAsia"/>
        </w:rPr>
        <w:t>K</w:t>
      </w:r>
      <w:r>
        <w:rPr>
          <w:rFonts w:hint="eastAsia"/>
        </w:rPr>
        <w:t>类元素的</w:t>
      </w:r>
      <w:r w:rsidR="0078737F">
        <w:rPr>
          <w:rFonts w:hint="eastAsia"/>
        </w:rPr>
        <w:t>离散流</w:t>
      </w:r>
      <w:r>
        <w:rPr>
          <w:rFonts w:hint="eastAsia"/>
        </w:rPr>
        <w:t>时，返回</w:t>
      </w:r>
      <w:r w:rsidR="00F04001">
        <w:rPr>
          <w:rFonts w:hint="eastAsia"/>
        </w:rPr>
        <w:t>新的</w:t>
      </w:r>
      <w:r w:rsidR="00D347BB">
        <w:rPr>
          <w:rFonts w:hint="eastAsia"/>
        </w:rPr>
        <w:t>(</w:t>
      </w:r>
      <w:r>
        <w:rPr>
          <w:rFonts w:hint="eastAsia"/>
        </w:rPr>
        <w:t>K</w:t>
      </w:r>
      <w:r w:rsidR="00D347BB">
        <w:rPr>
          <w:rFonts w:hint="eastAsia"/>
        </w:rPr>
        <w:t xml:space="preserve">, </w:t>
      </w:r>
      <w:r>
        <w:rPr>
          <w:rFonts w:hint="eastAsia"/>
        </w:rPr>
        <w:t>Long</w:t>
      </w:r>
      <w:r w:rsidR="00D347BB">
        <w:rPr>
          <w:rFonts w:hint="eastAsia"/>
        </w:rPr>
        <w:t>)</w:t>
      </w:r>
      <w:r w:rsidR="00F04001">
        <w:rPr>
          <w:rFonts w:hint="eastAsia"/>
        </w:rPr>
        <w:t>键值对</w:t>
      </w:r>
      <w:r>
        <w:rPr>
          <w:rFonts w:hint="eastAsia"/>
        </w:rPr>
        <w:t>DStream</w:t>
      </w:r>
      <w:r>
        <w:rPr>
          <w:rFonts w:hint="eastAsia"/>
        </w:rPr>
        <w:t>，其中每个键的值是源</w:t>
      </w:r>
      <w:r w:rsidR="0078737F">
        <w:rPr>
          <w:rFonts w:hint="eastAsia"/>
        </w:rPr>
        <w:t>离散流</w:t>
      </w:r>
      <w:r>
        <w:rPr>
          <w:rFonts w:hint="eastAsia"/>
        </w:rPr>
        <w:t>的每个</w:t>
      </w:r>
      <w:r>
        <w:rPr>
          <w:rFonts w:hint="eastAsia"/>
        </w:rPr>
        <w:t>RDD</w:t>
      </w:r>
      <w:r w:rsidR="004D2D23">
        <w:rPr>
          <w:rFonts w:hint="eastAsia"/>
        </w:rPr>
        <w:t>中键的频次</w:t>
      </w:r>
      <w:r>
        <w:rPr>
          <w:rFonts w:hint="eastAsia"/>
        </w:rPr>
        <w:t>。</w:t>
      </w:r>
    </w:p>
    <w:p w14:paraId="42C5CA55" w14:textId="0F3DC266" w:rsidR="00C0598F" w:rsidRDefault="004D70F6" w:rsidP="005616CF">
      <w:pPr>
        <w:pStyle w:val="a4"/>
      </w:pPr>
      <w:r w:rsidRPr="004D70F6">
        <w:t xml:space="preserve">reduceByKey(reduceFunc: (V, V) </w:t>
      </w:r>
      <w:r w:rsidRPr="004D70F6">
        <w:rPr>
          <w:rFonts w:ascii="MS Mincho" w:eastAsia="MS Mincho" w:hAnsi="MS Mincho" w:cs="MS Mincho"/>
        </w:rPr>
        <w:t>⇒</w:t>
      </w:r>
      <w:r w:rsidRPr="004D70F6">
        <w:t xml:space="preserve"> V, numPartitions: Int): DStream[(K, V)]</w:t>
      </w:r>
    </w:p>
    <w:p w14:paraId="38EFEF94" w14:textId="183A0C8E" w:rsidR="00C0598F" w:rsidRDefault="00284FA0" w:rsidP="00C0598F">
      <w:pPr>
        <w:ind w:firstLine="420"/>
      </w:pPr>
      <w:r>
        <w:rPr>
          <w:rFonts w:hint="eastAsia"/>
        </w:rPr>
        <w:t>当调用</w:t>
      </w:r>
      <w:r w:rsidR="00D347BB">
        <w:rPr>
          <w:rFonts w:hint="eastAsia"/>
        </w:rPr>
        <w:t>(</w:t>
      </w:r>
      <w:r w:rsidR="00C0598F">
        <w:rPr>
          <w:rFonts w:hint="eastAsia"/>
        </w:rPr>
        <w:t>K</w:t>
      </w:r>
      <w:r w:rsidR="00D347BB">
        <w:rPr>
          <w:rFonts w:hint="eastAsia"/>
        </w:rPr>
        <w:t xml:space="preserve">, </w:t>
      </w:r>
      <w:r w:rsidR="00C0598F">
        <w:rPr>
          <w:rFonts w:hint="eastAsia"/>
        </w:rPr>
        <w:t>V</w:t>
      </w:r>
      <w:r w:rsidR="00D347BB">
        <w:rPr>
          <w:rFonts w:hint="eastAsia"/>
        </w:rPr>
        <w:t>)</w:t>
      </w:r>
      <w:r w:rsidR="0037716D">
        <w:rPr>
          <w:rFonts w:hint="eastAsia"/>
        </w:rPr>
        <w:t>键值对</w:t>
      </w:r>
      <w:r w:rsidR="0078737F">
        <w:rPr>
          <w:rFonts w:hint="eastAsia"/>
        </w:rPr>
        <w:t>离散流</w:t>
      </w:r>
      <w:r w:rsidR="00C0598F">
        <w:rPr>
          <w:rFonts w:hint="eastAsia"/>
        </w:rPr>
        <w:t>时，返回</w:t>
      </w:r>
      <w:r w:rsidR="0037716D">
        <w:rPr>
          <w:rFonts w:hint="eastAsia"/>
        </w:rPr>
        <w:t>新的</w:t>
      </w:r>
      <w:r w:rsidR="00D347BB">
        <w:rPr>
          <w:rFonts w:hint="eastAsia"/>
        </w:rPr>
        <w:t>(K, V)</w:t>
      </w:r>
      <w:r w:rsidR="0037716D">
        <w:rPr>
          <w:rFonts w:hint="eastAsia"/>
        </w:rPr>
        <w:t>键值对</w:t>
      </w:r>
      <w:r w:rsidR="0078737F">
        <w:rPr>
          <w:rFonts w:hint="eastAsia"/>
        </w:rPr>
        <w:t>离散流</w:t>
      </w:r>
      <w:r w:rsidR="00C0598F">
        <w:rPr>
          <w:rFonts w:hint="eastAsia"/>
        </w:rPr>
        <w:t>，其中使用给定的</w:t>
      </w:r>
      <w:r w:rsidR="00C0598F">
        <w:rPr>
          <w:rFonts w:hint="eastAsia"/>
        </w:rPr>
        <w:t>reduce</w:t>
      </w:r>
      <w:r w:rsidR="00C0598F">
        <w:rPr>
          <w:rFonts w:hint="eastAsia"/>
        </w:rPr>
        <w:t>函数聚合每个键的值。默认情况下，它使用</w:t>
      </w:r>
      <w:r w:rsidR="00C0598F">
        <w:rPr>
          <w:rFonts w:hint="eastAsia"/>
        </w:rPr>
        <w:t>Spark</w:t>
      </w:r>
      <w:r w:rsidR="0061013B">
        <w:rPr>
          <w:rFonts w:hint="eastAsia"/>
        </w:rPr>
        <w:t>的默认并行任务数进行分组。</w:t>
      </w:r>
      <w:r w:rsidR="0037716D">
        <w:rPr>
          <w:rFonts w:hint="eastAsia"/>
        </w:rPr>
        <w:t>本地模式</w:t>
      </w:r>
      <w:r w:rsidR="0061013B">
        <w:rPr>
          <w:rFonts w:hint="eastAsia"/>
        </w:rPr>
        <w:t>任务数</w:t>
      </w:r>
      <w:r w:rsidR="0037716D">
        <w:rPr>
          <w:rFonts w:hint="eastAsia"/>
        </w:rPr>
        <w:t>为</w:t>
      </w:r>
      <w:r w:rsidR="0037716D">
        <w:rPr>
          <w:rFonts w:hint="eastAsia"/>
        </w:rPr>
        <w:t>2</w:t>
      </w:r>
      <w:r w:rsidR="0061013B">
        <w:rPr>
          <w:rFonts w:hint="eastAsia"/>
        </w:rPr>
        <w:t>；</w:t>
      </w:r>
      <w:r w:rsidR="00C0598F">
        <w:rPr>
          <w:rFonts w:hint="eastAsia"/>
        </w:rPr>
        <w:t>群集模式中的数字由</w:t>
      </w:r>
      <w:r w:rsidR="0061013B">
        <w:rPr>
          <w:rFonts w:hint="eastAsia"/>
        </w:rPr>
        <w:t>配置</w:t>
      </w:r>
      <w:r w:rsidR="00C0598F">
        <w:rPr>
          <w:rFonts w:hint="eastAsia"/>
        </w:rPr>
        <w:t>属性</w:t>
      </w:r>
      <w:r w:rsidR="00C0598F">
        <w:rPr>
          <w:rFonts w:hint="eastAsia"/>
        </w:rPr>
        <w:t>spark.default.parallelism</w:t>
      </w:r>
      <w:r w:rsidR="0061013B">
        <w:rPr>
          <w:rFonts w:hint="eastAsia"/>
        </w:rPr>
        <w:t>确定。</w:t>
      </w:r>
      <w:r w:rsidR="00C0598F">
        <w:rPr>
          <w:rFonts w:hint="eastAsia"/>
        </w:rPr>
        <w:t>可以传递可选的</w:t>
      </w:r>
      <w:r w:rsidR="009F6DD1" w:rsidRPr="004D70F6">
        <w:t>numPartitions</w:t>
      </w:r>
      <w:r w:rsidR="00C0598F">
        <w:rPr>
          <w:rFonts w:hint="eastAsia"/>
        </w:rPr>
        <w:t>参数来设置不同数量的任务。</w:t>
      </w:r>
    </w:p>
    <w:p w14:paraId="67C6CC4B" w14:textId="665D7501" w:rsidR="00C0598F" w:rsidRDefault="009F6DD1" w:rsidP="005616CF">
      <w:pPr>
        <w:pStyle w:val="a4"/>
      </w:pPr>
      <w:r w:rsidRPr="009F6DD1">
        <w:lastRenderedPageBreak/>
        <w:t>join[W](other: DStream[(K, W)], numPartitions: Int): DStream[(K, (V, W))]</w:t>
      </w:r>
    </w:p>
    <w:p w14:paraId="509836AE" w14:textId="11785770" w:rsidR="00C0598F" w:rsidRDefault="00C0598F" w:rsidP="00C0598F">
      <w:pPr>
        <w:ind w:firstLine="420"/>
      </w:pPr>
      <w:r>
        <w:rPr>
          <w:rFonts w:hint="eastAsia"/>
        </w:rPr>
        <w:t>当</w:t>
      </w:r>
      <w:r w:rsidR="007D0F77">
        <w:rPr>
          <w:rFonts w:hint="eastAsia"/>
        </w:rPr>
        <w:t>包含</w:t>
      </w:r>
      <w:r w:rsidR="00D347BB">
        <w:rPr>
          <w:rFonts w:hint="eastAsia"/>
        </w:rPr>
        <w:t>(K, V)</w:t>
      </w:r>
      <w:r w:rsidR="00D347BB">
        <w:rPr>
          <w:rFonts w:hint="eastAsia"/>
        </w:rPr>
        <w:t>和</w:t>
      </w:r>
      <w:r w:rsidR="00D347BB">
        <w:rPr>
          <w:rFonts w:hint="eastAsia"/>
        </w:rPr>
        <w:t>(</w:t>
      </w:r>
      <w:r>
        <w:rPr>
          <w:rFonts w:hint="eastAsia"/>
        </w:rPr>
        <w:t>K</w:t>
      </w:r>
      <w:r w:rsidR="00D347BB">
        <w:rPr>
          <w:rFonts w:hint="eastAsia"/>
        </w:rPr>
        <w:t xml:space="preserve">, </w:t>
      </w:r>
      <w:r>
        <w:rPr>
          <w:rFonts w:hint="eastAsia"/>
        </w:rPr>
        <w:t>W</w:t>
      </w:r>
      <w:r w:rsidR="00D347BB">
        <w:rPr>
          <w:rFonts w:hint="eastAsia"/>
        </w:rPr>
        <w:t>)</w:t>
      </w:r>
      <w:r w:rsidR="007D0F77">
        <w:rPr>
          <w:rFonts w:hint="eastAsia"/>
        </w:rPr>
        <w:t>键值</w:t>
      </w:r>
      <w:r>
        <w:rPr>
          <w:rFonts w:hint="eastAsia"/>
        </w:rPr>
        <w:t>对的两个</w:t>
      </w:r>
      <w:r w:rsidR="00BD0136">
        <w:rPr>
          <w:rFonts w:hint="eastAsia"/>
        </w:rPr>
        <w:t>离散流</w:t>
      </w:r>
      <w:r w:rsidR="00D347BB">
        <w:rPr>
          <w:rFonts w:hint="eastAsia"/>
        </w:rPr>
        <w:t>被调用时，返回一个新的</w:t>
      </w:r>
      <w:r w:rsidR="00D347BB">
        <w:rPr>
          <w:rFonts w:hint="eastAsia"/>
        </w:rPr>
        <w:t>(</w:t>
      </w:r>
      <w:r>
        <w:rPr>
          <w:rFonts w:hint="eastAsia"/>
        </w:rPr>
        <w:t>K</w:t>
      </w:r>
      <w:r w:rsidR="00D347BB">
        <w:rPr>
          <w:rFonts w:hint="eastAsia"/>
        </w:rPr>
        <w:t>, (</w:t>
      </w:r>
      <w:r>
        <w:rPr>
          <w:rFonts w:hint="eastAsia"/>
        </w:rPr>
        <w:t>V</w:t>
      </w:r>
      <w:r w:rsidR="00D347BB">
        <w:rPr>
          <w:rFonts w:hint="eastAsia"/>
        </w:rPr>
        <w:t xml:space="preserve">, </w:t>
      </w:r>
      <w:r>
        <w:rPr>
          <w:rFonts w:hint="eastAsia"/>
        </w:rPr>
        <w:t>W</w:t>
      </w:r>
      <w:r w:rsidR="00D347BB">
        <w:rPr>
          <w:rFonts w:hint="eastAsia"/>
        </w:rPr>
        <w:t>))</w:t>
      </w:r>
      <w:r w:rsidR="007D0F77">
        <w:rPr>
          <w:rFonts w:hint="eastAsia"/>
        </w:rPr>
        <w:t>键值</w:t>
      </w:r>
      <w:r w:rsidR="0037716D">
        <w:rPr>
          <w:rFonts w:hint="eastAsia"/>
        </w:rPr>
        <w:t>对</w:t>
      </w:r>
      <w:r w:rsidR="008A610E">
        <w:rPr>
          <w:rFonts w:hint="eastAsia"/>
        </w:rPr>
        <w:t>离散流</w:t>
      </w:r>
      <w:r w:rsidR="0037716D">
        <w:rPr>
          <w:rFonts w:hint="eastAsia"/>
        </w:rPr>
        <w:t>，每个键对应所有的元素</w:t>
      </w:r>
      <w:r>
        <w:rPr>
          <w:rFonts w:hint="eastAsia"/>
        </w:rPr>
        <w:t>。</w:t>
      </w:r>
    </w:p>
    <w:p w14:paraId="7A769E74" w14:textId="3CFA38AF" w:rsidR="00C0598F" w:rsidRDefault="002F365C" w:rsidP="005616CF">
      <w:pPr>
        <w:pStyle w:val="a4"/>
      </w:pPr>
      <w:r w:rsidRPr="002F365C">
        <w:t>cogroup[W](other: DStream[(K, W)], numPartitions: Int): DStream[(K, (Iterable[V], Iterable[W]))]</w:t>
      </w:r>
    </w:p>
    <w:p w14:paraId="33A9C1E6" w14:textId="7ADD0690" w:rsidR="00C0598F" w:rsidRDefault="00C0598F" w:rsidP="00C0598F">
      <w:pPr>
        <w:ind w:firstLine="420"/>
      </w:pPr>
      <w:r>
        <w:rPr>
          <w:rFonts w:hint="eastAsia"/>
        </w:rPr>
        <w:t>当调用</w:t>
      </w:r>
      <w:r w:rsidR="00D347BB">
        <w:rPr>
          <w:rFonts w:hint="eastAsia"/>
        </w:rPr>
        <w:t>(K, V)</w:t>
      </w:r>
      <w:r>
        <w:rPr>
          <w:rFonts w:hint="eastAsia"/>
        </w:rPr>
        <w:t>和</w:t>
      </w:r>
      <w:r w:rsidR="00D347BB">
        <w:rPr>
          <w:rFonts w:hint="eastAsia"/>
        </w:rPr>
        <w:t>(K, W)</w:t>
      </w:r>
      <w:r>
        <w:rPr>
          <w:rFonts w:hint="eastAsia"/>
        </w:rPr>
        <w:t>对的</w:t>
      </w:r>
      <w:r>
        <w:rPr>
          <w:rFonts w:hint="eastAsia"/>
        </w:rPr>
        <w:t>DStream</w:t>
      </w:r>
      <w:r>
        <w:rPr>
          <w:rFonts w:hint="eastAsia"/>
        </w:rPr>
        <w:t>时，返回一个新的</w:t>
      </w:r>
      <w:r>
        <w:rPr>
          <w:rFonts w:hint="eastAsia"/>
        </w:rPr>
        <w:t>DStream</w:t>
      </w:r>
      <w:r w:rsidR="00D347BB">
        <w:rPr>
          <w:rFonts w:hint="eastAsia"/>
        </w:rPr>
        <w:t>(</w:t>
      </w:r>
      <w:r>
        <w:rPr>
          <w:rFonts w:hint="eastAsia"/>
        </w:rPr>
        <w:t>K</w:t>
      </w:r>
      <w:r w:rsidR="00D347BB">
        <w:rPr>
          <w:rFonts w:hint="eastAsia"/>
        </w:rPr>
        <w:t xml:space="preserve">, </w:t>
      </w:r>
      <w:r>
        <w:rPr>
          <w:rFonts w:hint="eastAsia"/>
        </w:rPr>
        <w:t>Seq</w:t>
      </w:r>
      <w:r w:rsidR="00CE67F7">
        <w:rPr>
          <w:rFonts w:hint="eastAsia"/>
        </w:rPr>
        <w:t xml:space="preserve"> </w:t>
      </w:r>
      <w:r>
        <w:rPr>
          <w:rFonts w:hint="eastAsia"/>
        </w:rPr>
        <w:t>[V]</w:t>
      </w:r>
      <w:r w:rsidR="00D347BB">
        <w:rPr>
          <w:rFonts w:hint="eastAsia"/>
        </w:rPr>
        <w:t xml:space="preserve">, </w:t>
      </w:r>
      <w:r>
        <w:rPr>
          <w:rFonts w:hint="eastAsia"/>
        </w:rPr>
        <w:t>Seq</w:t>
      </w:r>
      <w:r w:rsidR="00CE67F7">
        <w:rPr>
          <w:rFonts w:hint="eastAsia"/>
        </w:rPr>
        <w:t xml:space="preserve"> </w:t>
      </w:r>
      <w:r>
        <w:rPr>
          <w:rFonts w:hint="eastAsia"/>
        </w:rPr>
        <w:t>[W]</w:t>
      </w:r>
      <w:r w:rsidR="00D347BB">
        <w:rPr>
          <w:rFonts w:hint="eastAsia"/>
        </w:rPr>
        <w:t>)</w:t>
      </w:r>
      <w:r>
        <w:rPr>
          <w:rFonts w:hint="eastAsia"/>
        </w:rPr>
        <w:t>元组。</w:t>
      </w:r>
    </w:p>
    <w:p w14:paraId="37D9429F" w14:textId="77777777" w:rsidR="006F43BD" w:rsidRPr="00470A0D" w:rsidRDefault="006F43BD" w:rsidP="00432FA6">
      <w:pPr>
        <w:pStyle w:val="Heading3"/>
      </w:pPr>
      <w:r>
        <w:rPr>
          <w:rFonts w:hint="eastAsia"/>
        </w:rPr>
        <w:t>transform</w:t>
      </w:r>
    </w:p>
    <w:p w14:paraId="6A68FD30" w14:textId="77777777" w:rsidR="00B4013B" w:rsidRDefault="008C16B2" w:rsidP="006F43BD">
      <w:pPr>
        <w:ind w:firstLine="420"/>
      </w:pPr>
      <w:r>
        <w:rPr>
          <w:rFonts w:hint="eastAsia"/>
        </w:rPr>
        <w:t>回顾上面的代码</w:t>
      </w:r>
      <w:r w:rsidR="008B7ADE" w:rsidRPr="008B7ADE">
        <w:rPr>
          <w:rFonts w:hint="eastAsia"/>
        </w:rPr>
        <w:t>，我们看到</w:t>
      </w:r>
      <w:r w:rsidR="00C96051">
        <w:rPr>
          <w:rFonts w:hint="eastAsia"/>
        </w:rPr>
        <w:t>这些转换操作是针对</w:t>
      </w:r>
      <w:r w:rsidR="008B7ADE" w:rsidRPr="008B7ADE">
        <w:rPr>
          <w:rFonts w:hint="eastAsia"/>
        </w:rPr>
        <w:t>单个元素进行</w:t>
      </w:r>
      <w:r w:rsidR="00C96051">
        <w:rPr>
          <w:rFonts w:hint="eastAsia"/>
        </w:rPr>
        <w:t>的</w:t>
      </w:r>
      <w:r w:rsidR="008B7ADE" w:rsidRPr="008B7ADE">
        <w:rPr>
          <w:rFonts w:hint="eastAsia"/>
        </w:rPr>
        <w:t>，例如经典</w:t>
      </w:r>
      <w:r w:rsidR="00C96051">
        <w:rPr>
          <w:rFonts w:hint="eastAsia"/>
        </w:rPr>
        <w:t>的</w:t>
      </w:r>
      <w:r w:rsidR="00C96051">
        <w:rPr>
          <w:rFonts w:hint="eastAsia"/>
        </w:rPr>
        <w:t>map()</w:t>
      </w:r>
      <w:r w:rsidR="00C96051">
        <w:rPr>
          <w:rFonts w:hint="eastAsia"/>
        </w:rPr>
        <w:t>，</w:t>
      </w:r>
      <w:r w:rsidR="00C96051">
        <w:rPr>
          <w:rFonts w:hint="eastAsia"/>
        </w:rPr>
        <w:t>filter()</w:t>
      </w:r>
      <w:r w:rsidR="008B7ADE" w:rsidRPr="008B7ADE">
        <w:rPr>
          <w:rFonts w:hint="eastAsia"/>
        </w:rPr>
        <w:t>等。</w:t>
      </w:r>
      <w:r w:rsidR="00C96051">
        <w:rPr>
          <w:rFonts w:hint="eastAsia"/>
        </w:rPr>
        <w:t>这些操作遵循</w:t>
      </w:r>
      <w:r w:rsidR="008B7ADE" w:rsidRPr="008B7ADE">
        <w:rPr>
          <w:rFonts w:hint="eastAsia"/>
        </w:rPr>
        <w:t>相同的分布式执行原则，并遵守相同的序列化约束。</w:t>
      </w:r>
      <w:r w:rsidR="0042192F" w:rsidRPr="0042192F">
        <w:rPr>
          <w:rFonts w:hint="eastAsia"/>
        </w:rPr>
        <w:t>还有一些</w:t>
      </w:r>
      <w:r w:rsidR="0042192F">
        <w:rPr>
          <w:rFonts w:hint="eastAsia"/>
        </w:rPr>
        <w:t>操作</w:t>
      </w:r>
      <w:r w:rsidR="0042192F" w:rsidRPr="0042192F">
        <w:rPr>
          <w:rFonts w:hint="eastAsia"/>
        </w:rPr>
        <w:t>，例如</w:t>
      </w:r>
      <w:r w:rsidR="0042192F" w:rsidRPr="0042192F">
        <w:rPr>
          <w:rFonts w:hint="eastAsia"/>
        </w:rPr>
        <w:t>transform</w:t>
      </w:r>
      <w:r w:rsidR="0042192F">
        <w:rPr>
          <w:rFonts w:hint="eastAsia"/>
        </w:rPr>
        <w:t>()</w:t>
      </w:r>
      <w:r w:rsidR="0042192F" w:rsidRPr="0042192F">
        <w:rPr>
          <w:rFonts w:hint="eastAsia"/>
        </w:rPr>
        <w:t>和</w:t>
      </w:r>
      <w:r w:rsidR="0042192F" w:rsidRPr="0042192F">
        <w:rPr>
          <w:rFonts w:hint="eastAsia"/>
        </w:rPr>
        <w:t>foreachRDD</w:t>
      </w:r>
      <w:r w:rsidR="0042192F">
        <w:rPr>
          <w:rFonts w:hint="eastAsia"/>
        </w:rPr>
        <w:t>()</w:t>
      </w:r>
      <w:r w:rsidR="0042192F">
        <w:rPr>
          <w:rFonts w:hint="eastAsia"/>
        </w:rPr>
        <w:t>，它们是针对</w:t>
      </w:r>
      <w:r w:rsidR="0042192F" w:rsidRPr="0042192F">
        <w:rPr>
          <w:rFonts w:hint="eastAsia"/>
        </w:rPr>
        <w:t>RDD</w:t>
      </w:r>
      <w:r w:rsidR="0042192F">
        <w:rPr>
          <w:rFonts w:hint="eastAsia"/>
        </w:rPr>
        <w:t>而不是元素</w:t>
      </w:r>
      <w:r w:rsidR="0042192F" w:rsidRPr="0042192F">
        <w:rPr>
          <w:rFonts w:hint="eastAsia"/>
        </w:rPr>
        <w:t>进行操作。这些</w:t>
      </w:r>
      <w:r w:rsidR="0042192F">
        <w:rPr>
          <w:rFonts w:hint="eastAsia"/>
        </w:rPr>
        <w:t>操作</w:t>
      </w:r>
      <w:r w:rsidR="0042192F" w:rsidRPr="0042192F">
        <w:rPr>
          <w:rFonts w:hint="eastAsia"/>
        </w:rPr>
        <w:t>由</w:t>
      </w:r>
      <w:r w:rsidR="0042192F" w:rsidRPr="0042192F">
        <w:rPr>
          <w:rFonts w:hint="eastAsia"/>
        </w:rPr>
        <w:t>Spark Streaming</w:t>
      </w:r>
      <w:r w:rsidR="0042192F">
        <w:rPr>
          <w:rFonts w:hint="eastAsia"/>
        </w:rPr>
        <w:t>调度程序执行，并且提供给这些操作的函数</w:t>
      </w:r>
      <w:r w:rsidR="0042192F" w:rsidRPr="0042192F">
        <w:rPr>
          <w:rFonts w:hint="eastAsia"/>
        </w:rPr>
        <w:t>在驱动程序</w:t>
      </w:r>
      <w:r w:rsidR="00526FC4">
        <w:rPr>
          <w:rFonts w:hint="eastAsia"/>
        </w:rPr>
        <w:t>中</w:t>
      </w:r>
      <w:r w:rsidR="0042192F" w:rsidRPr="0042192F">
        <w:rPr>
          <w:rFonts w:hint="eastAsia"/>
        </w:rPr>
        <w:t>。在这些</w:t>
      </w:r>
      <w:r w:rsidR="00D650E2">
        <w:rPr>
          <w:rFonts w:hint="eastAsia"/>
        </w:rPr>
        <w:t>操作</w:t>
      </w:r>
      <w:r w:rsidR="0042192F" w:rsidRPr="0042192F">
        <w:rPr>
          <w:rFonts w:hint="eastAsia"/>
        </w:rPr>
        <w:t>的范围内，我们可以实现跨越微批处理范围的逻辑，例如簿记历史或维护应用程序级计数器。它们还提供对所有</w:t>
      </w:r>
      <w:r w:rsidR="0042192F" w:rsidRPr="0042192F">
        <w:rPr>
          <w:rFonts w:hint="eastAsia"/>
        </w:rPr>
        <w:t>Spark</w:t>
      </w:r>
      <w:r w:rsidR="0042192F" w:rsidRPr="0042192F">
        <w:rPr>
          <w:rFonts w:hint="eastAsia"/>
        </w:rPr>
        <w:t>执行上下文的访问。在这些运算符中，我们可以与</w:t>
      </w:r>
      <w:r w:rsidR="0042192F" w:rsidRPr="0042192F">
        <w:rPr>
          <w:rFonts w:hint="eastAsia"/>
        </w:rPr>
        <w:t>Spark SQL</w:t>
      </w:r>
      <w:r w:rsidR="00800340">
        <w:rPr>
          <w:rFonts w:hint="eastAsia"/>
        </w:rPr>
        <w:t>、</w:t>
      </w:r>
      <w:r w:rsidR="0042192F" w:rsidRPr="0042192F">
        <w:rPr>
          <w:rFonts w:hint="eastAsia"/>
        </w:rPr>
        <w:t>Spark ML</w:t>
      </w:r>
      <w:r w:rsidR="0042192F" w:rsidRPr="0042192F">
        <w:rPr>
          <w:rFonts w:hint="eastAsia"/>
        </w:rPr>
        <w:t>进行交互，甚至管理流应用程序的生命周期。这些操作是循环流式微批处理调度，元素级转换和</w:t>
      </w:r>
      <w:r w:rsidR="0042192F" w:rsidRPr="0042192F">
        <w:rPr>
          <w:rFonts w:hint="eastAsia"/>
        </w:rPr>
        <w:t>Spark</w:t>
      </w:r>
      <w:r w:rsidR="0042192F" w:rsidRPr="0042192F">
        <w:rPr>
          <w:rFonts w:hint="eastAsia"/>
        </w:rPr>
        <w:t>运行时上下文之间的真正桥梁。</w:t>
      </w:r>
    </w:p>
    <w:p w14:paraId="4E2D0CC2" w14:textId="6938C882" w:rsidR="002F6E73" w:rsidRDefault="006F43BD" w:rsidP="006F43BD">
      <w:pPr>
        <w:ind w:firstLine="420"/>
      </w:pPr>
      <w:r>
        <w:rPr>
          <w:rFonts w:hint="eastAsia"/>
        </w:rPr>
        <w:t>transform</w:t>
      </w:r>
      <w:r w:rsidR="009052A8">
        <w:rPr>
          <w:rFonts w:hint="eastAsia"/>
        </w:rPr>
        <w:t>()</w:t>
      </w:r>
      <w:r>
        <w:rPr>
          <w:rFonts w:hint="eastAsia"/>
        </w:rPr>
        <w:t>允许将任意的</w:t>
      </w:r>
      <w:r>
        <w:rPr>
          <w:rFonts w:hint="eastAsia"/>
        </w:rPr>
        <w:t>RDD</w:t>
      </w:r>
      <w:r w:rsidR="0067476A">
        <w:rPr>
          <w:rFonts w:hint="eastAsia"/>
        </w:rPr>
        <w:t>转换</w:t>
      </w:r>
      <w:r>
        <w:rPr>
          <w:rFonts w:hint="eastAsia"/>
        </w:rPr>
        <w:t>方法应用于</w:t>
      </w:r>
      <w:r w:rsidR="00D6441F">
        <w:rPr>
          <w:rFonts w:hint="eastAsia"/>
        </w:rPr>
        <w:t>离散流</w:t>
      </w:r>
      <w:r w:rsidR="001E3A5A">
        <w:rPr>
          <w:rFonts w:hint="eastAsia"/>
        </w:rPr>
        <w:t>：</w:t>
      </w:r>
    </w:p>
    <w:p w14:paraId="59B023FE" w14:textId="4FD97537" w:rsidR="00697FF9" w:rsidRDefault="008B2AE9" w:rsidP="005616CF">
      <w:pPr>
        <w:pStyle w:val="a4"/>
      </w:pPr>
      <w:r w:rsidRPr="008B2AE9">
        <w:t xml:space="preserve">transform[U](transformFunc: (RDD[T]) </w:t>
      </w:r>
      <w:r w:rsidRPr="008B2AE9">
        <w:rPr>
          <w:rFonts w:ascii="MS Mincho" w:eastAsia="MS Mincho" w:hAnsi="MS Mincho" w:cs="MS Mincho"/>
        </w:rPr>
        <w:t>⇒</w:t>
      </w:r>
      <w:r w:rsidRPr="008B2AE9">
        <w:t xml:space="preserve"> RDD[U]: DStream[U]</w:t>
      </w:r>
    </w:p>
    <w:p w14:paraId="50320264" w14:textId="230969C2" w:rsidR="00136487" w:rsidRPr="00136487" w:rsidRDefault="00E007A0" w:rsidP="005616CF">
      <w:pPr>
        <w:pStyle w:val="a4"/>
      </w:pPr>
      <w:r w:rsidRPr="00E007A0">
        <w:rPr>
          <w:bdr w:val="none" w:sz="0" w:space="0" w:color="auto" w:frame="1"/>
        </w:rPr>
        <w:t xml:space="preserve">transform[U](transformFunc: (RDD[T], Time) </w:t>
      </w:r>
      <w:r w:rsidRPr="00E007A0">
        <w:rPr>
          <w:rFonts w:ascii="MS Mincho" w:eastAsia="MS Mincho" w:hAnsi="MS Mincho" w:cs="MS Mincho"/>
          <w:bdr w:val="none" w:sz="0" w:space="0" w:color="auto" w:frame="1"/>
        </w:rPr>
        <w:t>⇒</w:t>
      </w:r>
      <w:r w:rsidRPr="00E007A0">
        <w:rPr>
          <w:bdr w:val="none" w:sz="0" w:space="0" w:color="auto" w:frame="1"/>
        </w:rPr>
        <w:t xml:space="preserve"> RDD[U]): DStream[U]</w:t>
      </w:r>
    </w:p>
    <w:p w14:paraId="24DDAC79" w14:textId="74AD8D00" w:rsidR="006F43BD" w:rsidRDefault="002D415B" w:rsidP="006F43BD">
      <w:pPr>
        <w:ind w:firstLine="420"/>
      </w:pPr>
      <w:r>
        <w:rPr>
          <w:rFonts w:hint="eastAsia"/>
        </w:rPr>
        <w:t>Spark Streaming</w:t>
      </w:r>
      <w:r w:rsidR="00B126DB" w:rsidRPr="00B126DB">
        <w:rPr>
          <w:rFonts w:hint="eastAsia"/>
        </w:rPr>
        <w:t>提供了两个</w:t>
      </w:r>
      <w:r w:rsidR="00B126DB" w:rsidRPr="00B126DB">
        <w:rPr>
          <w:rFonts w:hint="eastAsia"/>
        </w:rPr>
        <w:t>transform</w:t>
      </w:r>
      <w:r w:rsidR="00B126DB">
        <w:rPr>
          <w:rFonts w:hint="eastAsia"/>
        </w:rPr>
        <w:t>()</w:t>
      </w:r>
      <w:r w:rsidR="00B126DB">
        <w:rPr>
          <w:rFonts w:hint="eastAsia"/>
        </w:rPr>
        <w:t>转换</w:t>
      </w:r>
      <w:r w:rsidR="00B126DB" w:rsidRPr="00B126DB">
        <w:rPr>
          <w:rFonts w:hint="eastAsia"/>
        </w:rPr>
        <w:t>，</w:t>
      </w:r>
      <w:r>
        <w:rPr>
          <w:rFonts w:hint="eastAsia"/>
        </w:rPr>
        <w:t>第一个</w:t>
      </w:r>
      <w:r w:rsidRPr="008B2AE9">
        <w:t>transformFunc</w:t>
      </w:r>
      <w:r>
        <w:rPr>
          <w:rFonts w:hint="eastAsia"/>
        </w:rPr>
        <w:t>的输</w:t>
      </w:r>
      <w:r w:rsidR="00B126DB" w:rsidRPr="00B126DB">
        <w:rPr>
          <w:rFonts w:hint="eastAsia"/>
        </w:rPr>
        <w:t>入参</w:t>
      </w:r>
      <w:r>
        <w:rPr>
          <w:rFonts w:hint="eastAsia"/>
        </w:rPr>
        <w:t>数</w:t>
      </w:r>
      <w:r w:rsidR="00B126DB" w:rsidRPr="00B126DB">
        <w:rPr>
          <w:rFonts w:hint="eastAsia"/>
        </w:rPr>
        <w:t>只有</w:t>
      </w:r>
      <w:r w:rsidR="00B126DB" w:rsidRPr="00B126DB">
        <w:rPr>
          <w:rFonts w:hint="eastAsia"/>
        </w:rPr>
        <w:t>RDD</w:t>
      </w:r>
      <w:r>
        <w:rPr>
          <w:rFonts w:hint="eastAsia"/>
        </w:rPr>
        <w:t>[T]</w:t>
      </w:r>
      <w:r w:rsidR="00B126DB" w:rsidRPr="00B126DB">
        <w:rPr>
          <w:rFonts w:hint="eastAsia"/>
        </w:rPr>
        <w:t>，</w:t>
      </w:r>
      <w:r>
        <w:rPr>
          <w:rFonts w:hint="eastAsia"/>
        </w:rPr>
        <w:t>第二个</w:t>
      </w:r>
      <w:r w:rsidRPr="00E007A0">
        <w:rPr>
          <w:bdr w:val="none" w:sz="0" w:space="0" w:color="auto" w:frame="1"/>
        </w:rPr>
        <w:t>transformFunc</w:t>
      </w:r>
      <w:r>
        <w:rPr>
          <w:rFonts w:hint="eastAsia"/>
          <w:bdr w:val="none" w:sz="0" w:space="0" w:color="auto" w:frame="1"/>
        </w:rPr>
        <w:t>的输入</w:t>
      </w:r>
      <w:r w:rsidR="00B126DB" w:rsidRPr="00B126DB">
        <w:rPr>
          <w:rFonts w:hint="eastAsia"/>
        </w:rPr>
        <w:t>参</w:t>
      </w:r>
      <w:r>
        <w:rPr>
          <w:rFonts w:hint="eastAsia"/>
        </w:rPr>
        <w:t>数</w:t>
      </w:r>
      <w:r w:rsidR="00B126DB" w:rsidRPr="00B126DB">
        <w:rPr>
          <w:rFonts w:hint="eastAsia"/>
        </w:rPr>
        <w:t>有两个，分别是</w:t>
      </w:r>
      <w:r>
        <w:rPr>
          <w:bdr w:val="none" w:sz="0" w:space="0" w:color="auto" w:frame="1"/>
        </w:rPr>
        <w:t>RDD[T]</w:t>
      </w:r>
      <w:r>
        <w:rPr>
          <w:rFonts w:hint="eastAsia"/>
          <w:bdr w:val="none" w:sz="0" w:space="0" w:color="auto" w:frame="1"/>
        </w:rPr>
        <w:t>和</w:t>
      </w:r>
      <w:r w:rsidRPr="00B126DB">
        <w:rPr>
          <w:rFonts w:hint="eastAsia"/>
        </w:rPr>
        <w:t>批次时间</w:t>
      </w:r>
      <w:r w:rsidRPr="00E007A0">
        <w:rPr>
          <w:bdr w:val="none" w:sz="0" w:space="0" w:color="auto" w:frame="1"/>
        </w:rPr>
        <w:t>Time</w:t>
      </w:r>
      <w:r w:rsidR="00E96911">
        <w:rPr>
          <w:rFonts w:hint="eastAsia"/>
        </w:rPr>
        <w:t>，</w:t>
      </w:r>
      <w:r w:rsidR="00B126DB" w:rsidRPr="00B126DB">
        <w:rPr>
          <w:rFonts w:hint="eastAsia"/>
        </w:rPr>
        <w:t>可以获取到批次时间，可以依据批次时间做处理。</w:t>
      </w:r>
      <w:r w:rsidR="0037282E">
        <w:rPr>
          <w:rFonts w:hint="eastAsia"/>
        </w:rPr>
        <w:t>transform()</w:t>
      </w:r>
      <w:r w:rsidR="0037282E" w:rsidRPr="0037282E">
        <w:rPr>
          <w:rFonts w:hint="eastAsia"/>
        </w:rPr>
        <w:t>将</w:t>
      </w:r>
      <w:r w:rsidR="0037282E" w:rsidRPr="0037282E">
        <w:rPr>
          <w:rFonts w:hint="eastAsia"/>
        </w:rPr>
        <w:t>transformFunc</w:t>
      </w:r>
      <w:r w:rsidR="0037282E" w:rsidRPr="0037282E">
        <w:rPr>
          <w:rFonts w:hint="eastAsia"/>
        </w:rPr>
        <w:t>函数应用于</w:t>
      </w:r>
      <w:r w:rsidR="00331068">
        <w:rPr>
          <w:rFonts w:hint="eastAsia"/>
        </w:rPr>
        <w:t>一个数据批</w:t>
      </w:r>
      <w:r w:rsidR="0037282E" w:rsidRPr="0037282E">
        <w:rPr>
          <w:rFonts w:hint="eastAsia"/>
        </w:rPr>
        <w:t>的</w:t>
      </w:r>
      <w:r w:rsidR="009A300B" w:rsidRPr="00E007A0">
        <w:rPr>
          <w:bdr w:val="none" w:sz="0" w:space="0" w:color="auto" w:frame="1"/>
        </w:rPr>
        <w:t>RDD[T]</w:t>
      </w:r>
      <w:r w:rsidR="00331068">
        <w:rPr>
          <w:rFonts w:hint="eastAsia"/>
        </w:rPr>
        <w:t>上</w:t>
      </w:r>
      <w:r w:rsidR="00B6693C">
        <w:rPr>
          <w:rFonts w:hint="eastAsia"/>
        </w:rPr>
        <w:t>，</w:t>
      </w:r>
      <w:r w:rsidR="006F43BD">
        <w:rPr>
          <w:rFonts w:hint="eastAsia"/>
        </w:rPr>
        <w:t>应用任何未在</w:t>
      </w:r>
      <w:r w:rsidR="006F43BD">
        <w:rPr>
          <w:rFonts w:hint="eastAsia"/>
        </w:rPr>
        <w:t>DStream API</w:t>
      </w:r>
      <w:r w:rsidR="006F43BD">
        <w:rPr>
          <w:rFonts w:hint="eastAsia"/>
        </w:rPr>
        <w:t>中公开的</w:t>
      </w:r>
      <w:r w:rsidR="006F43BD">
        <w:rPr>
          <w:rFonts w:hint="eastAsia"/>
        </w:rPr>
        <w:t>RDD</w:t>
      </w:r>
      <w:r w:rsidR="006F43BD">
        <w:rPr>
          <w:rFonts w:hint="eastAsia"/>
        </w:rPr>
        <w:t>操作，例如将数据流中的每个批处理与其他数据集相结合的功能，而这个数据集不会直接暴露在</w:t>
      </w:r>
      <w:r w:rsidR="006F43BD">
        <w:rPr>
          <w:rFonts w:hint="eastAsia"/>
        </w:rPr>
        <w:t>DStream API</w:t>
      </w:r>
      <w:r w:rsidR="006F43BD">
        <w:rPr>
          <w:rFonts w:hint="eastAsia"/>
        </w:rPr>
        <w:t>中，可以轻松地使用</w:t>
      </w:r>
      <w:r w:rsidR="006F43BD">
        <w:rPr>
          <w:rFonts w:hint="eastAsia"/>
        </w:rPr>
        <w:t>transform</w:t>
      </w:r>
      <w:r w:rsidR="009676D1">
        <w:rPr>
          <w:rFonts w:hint="eastAsia"/>
        </w:rPr>
        <w:t>()</w:t>
      </w:r>
      <w:r w:rsidR="006F43BD">
        <w:rPr>
          <w:rFonts w:hint="eastAsia"/>
        </w:rPr>
        <w:t>来做到这一点，可以通过将输入数据流与</w:t>
      </w:r>
      <w:r w:rsidR="009676D1">
        <w:rPr>
          <w:rFonts w:hint="eastAsia"/>
        </w:rPr>
        <w:t>预定义</w:t>
      </w:r>
      <w:r w:rsidR="006F43BD">
        <w:rPr>
          <w:rFonts w:hint="eastAsia"/>
        </w:rPr>
        <w:t>的垃圾邮件信息进行实时数据清理</w:t>
      </w:r>
      <w:r w:rsidR="001A597D">
        <w:rPr>
          <w:rFonts w:hint="eastAsia"/>
        </w:rPr>
        <w:t>，然后基于它进行过滤。请注意，提供的函数在每个批次间隔中被调用，</w:t>
      </w:r>
      <w:r w:rsidR="006F43BD">
        <w:rPr>
          <w:rFonts w:hint="eastAsia"/>
        </w:rPr>
        <w:t>这允许</w:t>
      </w:r>
      <w:r w:rsidR="00FB049B">
        <w:rPr>
          <w:rFonts w:hint="eastAsia"/>
        </w:rPr>
        <w:t>根据批次间隔</w:t>
      </w:r>
      <w:r w:rsidR="006F43BD">
        <w:rPr>
          <w:rFonts w:hint="eastAsia"/>
        </w:rPr>
        <w:t>进行</w:t>
      </w:r>
      <w:r w:rsidR="006F43BD">
        <w:rPr>
          <w:rFonts w:hint="eastAsia"/>
        </w:rPr>
        <w:t>RDD</w:t>
      </w:r>
      <w:r w:rsidR="00FB049B">
        <w:rPr>
          <w:rFonts w:hint="eastAsia"/>
        </w:rPr>
        <w:t>操作，对于</w:t>
      </w:r>
      <w:r w:rsidR="006F43BD">
        <w:rPr>
          <w:rFonts w:hint="eastAsia"/>
        </w:rPr>
        <w:t>RDD</w:t>
      </w:r>
      <w:r w:rsidR="006F43BD">
        <w:rPr>
          <w:rFonts w:hint="eastAsia"/>
        </w:rPr>
        <w:t>操作、分区数、广播变量等可以在批次之间更改。下面的代码</w:t>
      </w:r>
      <w:r w:rsidR="006F43BD" w:rsidRPr="00694DAB">
        <w:rPr>
          <w:rFonts w:hint="eastAsia"/>
        </w:rPr>
        <w:t>利用</w:t>
      </w:r>
      <w:r w:rsidR="006F43BD">
        <w:rPr>
          <w:rFonts w:hint="eastAsia"/>
        </w:rPr>
        <w:t>t</w:t>
      </w:r>
      <w:r w:rsidR="006F43BD" w:rsidRPr="00694DAB">
        <w:rPr>
          <w:rFonts w:hint="eastAsia"/>
        </w:rPr>
        <w:t>ransform</w:t>
      </w:r>
      <w:r w:rsidR="0093577F">
        <w:rPr>
          <w:rFonts w:hint="eastAsia"/>
        </w:rPr>
        <w:t>()</w:t>
      </w:r>
      <w:r w:rsidR="006F43BD" w:rsidRPr="00694DAB">
        <w:rPr>
          <w:rFonts w:hint="eastAsia"/>
        </w:rPr>
        <w:t>将批处理</w:t>
      </w:r>
      <w:r w:rsidR="006F43BD">
        <w:rPr>
          <w:rFonts w:hint="eastAsia"/>
        </w:rPr>
        <w:t>中键</w:t>
      </w:r>
      <w:r w:rsidR="006F43BD" w:rsidRPr="00694DAB">
        <w:rPr>
          <w:rFonts w:hint="eastAsia"/>
        </w:rPr>
        <w:t>值为“</w:t>
      </w:r>
      <w:r w:rsidR="00CF1934">
        <w:rPr>
          <w:rFonts w:hint="eastAsia"/>
        </w:rPr>
        <w:t>H</w:t>
      </w:r>
      <w:r w:rsidR="006F43BD" w:rsidRPr="00694DAB">
        <w:rPr>
          <w:rFonts w:hint="eastAsia"/>
        </w:rPr>
        <w:t>ello</w:t>
      </w:r>
      <w:r w:rsidR="006F43BD" w:rsidRPr="00694DAB">
        <w:rPr>
          <w:rFonts w:hint="eastAsia"/>
        </w:rPr>
        <w:t>”的结果过滤掉</w:t>
      </w:r>
      <w:r w:rsidR="006F43BD">
        <w:rPr>
          <w:rFonts w:hint="eastAsia"/>
        </w:rPr>
        <w:t>：</w:t>
      </w:r>
    </w:p>
    <w:p w14:paraId="68DFA2FE" w14:textId="77777777" w:rsidR="00CF1934" w:rsidRDefault="00CF1934" w:rsidP="00CF1934">
      <w:pPr>
        <w:pStyle w:val="a7"/>
      </w:pPr>
      <w:r>
        <w:t>import org.apache.spark.SparkConf</w:t>
      </w:r>
    </w:p>
    <w:p w14:paraId="667CD472" w14:textId="77777777" w:rsidR="00CF1934" w:rsidRDefault="00CF1934" w:rsidP="00CF1934">
      <w:pPr>
        <w:pStyle w:val="a7"/>
      </w:pPr>
      <w:r>
        <w:t>import org.apache.spark.streaming.{Seconds, StreamingContext}</w:t>
      </w:r>
    </w:p>
    <w:p w14:paraId="5DEF0203" w14:textId="77777777" w:rsidR="00CF1934" w:rsidRDefault="00CF1934" w:rsidP="00CF1934">
      <w:pPr>
        <w:pStyle w:val="a7"/>
      </w:pPr>
    </w:p>
    <w:p w14:paraId="352D1CCF" w14:textId="77777777" w:rsidR="00CF1934" w:rsidRDefault="00CF1934" w:rsidP="00CF1934">
      <w:pPr>
        <w:pStyle w:val="a7"/>
      </w:pPr>
      <w:r>
        <w:t>object TransformFilterWord {</w:t>
      </w:r>
    </w:p>
    <w:p w14:paraId="1EB7045F" w14:textId="77777777" w:rsidR="00CF1934" w:rsidRDefault="00CF1934" w:rsidP="00CF1934">
      <w:pPr>
        <w:pStyle w:val="a7"/>
      </w:pPr>
    </w:p>
    <w:p w14:paraId="6E2F7BD0" w14:textId="77777777" w:rsidR="00CF1934" w:rsidRDefault="00CF1934" w:rsidP="00CF1934">
      <w:pPr>
        <w:pStyle w:val="a7"/>
      </w:pPr>
      <w:r>
        <w:t xml:space="preserve">  def main(args: Array[String]): Unit = {</w:t>
      </w:r>
    </w:p>
    <w:p w14:paraId="2EADC975" w14:textId="77777777" w:rsidR="00CF1934" w:rsidRDefault="00CF1934" w:rsidP="00CF1934">
      <w:pPr>
        <w:pStyle w:val="a7"/>
      </w:pPr>
      <w:r>
        <w:t xml:space="preserve">    val conf = new SparkConf().setMaster("local[2]").setAppName("TransformFilterWord")</w:t>
      </w:r>
    </w:p>
    <w:p w14:paraId="5C1660BF" w14:textId="77777777" w:rsidR="00CF1934" w:rsidRDefault="00CF1934" w:rsidP="00CF1934">
      <w:pPr>
        <w:pStyle w:val="a7"/>
      </w:pPr>
      <w:r>
        <w:t xml:space="preserve">    val ssc = new StreamingContext(conf, Seconds(5))</w:t>
      </w:r>
    </w:p>
    <w:p w14:paraId="618A7805" w14:textId="77777777" w:rsidR="00CF1934" w:rsidRDefault="00CF1934" w:rsidP="00CF1934">
      <w:pPr>
        <w:pStyle w:val="a7"/>
      </w:pPr>
      <w:r>
        <w:t xml:space="preserve">    val lines = ssc.socketTextStream("localhost", 9999)</w:t>
      </w:r>
    </w:p>
    <w:p w14:paraId="182B4298" w14:textId="77777777" w:rsidR="00CF1934" w:rsidRDefault="00CF1934" w:rsidP="00CF1934">
      <w:pPr>
        <w:pStyle w:val="a7"/>
      </w:pPr>
      <w:r>
        <w:t xml:space="preserve">    val words = lines.flatMap(_.split(" ")) // not necessary since Spark 1.3 // Count each word in each batch</w:t>
      </w:r>
    </w:p>
    <w:p w14:paraId="4EA66E7A" w14:textId="77777777" w:rsidR="00CF1934" w:rsidRDefault="00CF1934" w:rsidP="00CF1934">
      <w:pPr>
        <w:pStyle w:val="a7"/>
      </w:pPr>
      <w:r>
        <w:t xml:space="preserve">    val pairs = words.map(word =&gt; (word, 1))</w:t>
      </w:r>
    </w:p>
    <w:p w14:paraId="61E90D11" w14:textId="77777777" w:rsidR="00CF1934" w:rsidRDefault="00CF1934" w:rsidP="00CF1934">
      <w:pPr>
        <w:pStyle w:val="a7"/>
      </w:pPr>
      <w:r>
        <w:t xml:space="preserve">    val wordCounts = pairs.reduceByKey(_ + _)</w:t>
      </w:r>
    </w:p>
    <w:p w14:paraId="44A741B5" w14:textId="77777777" w:rsidR="00CF1934" w:rsidRDefault="00CF1934" w:rsidP="00CF1934">
      <w:pPr>
        <w:pStyle w:val="a7"/>
      </w:pPr>
    </w:p>
    <w:p w14:paraId="5F90923F" w14:textId="77777777" w:rsidR="00CF1934" w:rsidRDefault="00CF1934" w:rsidP="00CF1934">
      <w:pPr>
        <w:pStyle w:val="a7"/>
      </w:pPr>
      <w:r>
        <w:t xml:space="preserve">    val cleanedDStream = wordCounts.transform(rdd =&gt; {</w:t>
      </w:r>
    </w:p>
    <w:p w14:paraId="48475E64" w14:textId="77777777" w:rsidR="00CF1934" w:rsidRDefault="00CF1934" w:rsidP="00CF1934">
      <w:pPr>
        <w:pStyle w:val="a7"/>
      </w:pPr>
      <w:r>
        <w:t xml:space="preserve">      rdd.filter(a =&gt; !a._1.equals("Hello"))</w:t>
      </w:r>
    </w:p>
    <w:p w14:paraId="74FD048E" w14:textId="77777777" w:rsidR="00CF1934" w:rsidRDefault="00CF1934" w:rsidP="00CF1934">
      <w:pPr>
        <w:pStyle w:val="a7"/>
      </w:pPr>
      <w:r>
        <w:t xml:space="preserve">    })</w:t>
      </w:r>
    </w:p>
    <w:p w14:paraId="29A4C0CF" w14:textId="77777777" w:rsidR="00CF1934" w:rsidRDefault="00CF1934" w:rsidP="00CF1934">
      <w:pPr>
        <w:pStyle w:val="a7"/>
      </w:pPr>
      <w:r>
        <w:t xml:space="preserve">    cleanedDStream.print()</w:t>
      </w:r>
    </w:p>
    <w:p w14:paraId="30859D8A" w14:textId="77777777" w:rsidR="00CF1934" w:rsidRDefault="00CF1934" w:rsidP="00CF1934">
      <w:pPr>
        <w:pStyle w:val="a7"/>
      </w:pPr>
      <w:r>
        <w:t xml:space="preserve">    ssc.start()</w:t>
      </w:r>
    </w:p>
    <w:p w14:paraId="10F996E5" w14:textId="77777777" w:rsidR="00CF1934" w:rsidRDefault="00CF1934" w:rsidP="00CF1934">
      <w:pPr>
        <w:pStyle w:val="a7"/>
      </w:pPr>
      <w:r>
        <w:lastRenderedPageBreak/>
        <w:t xml:space="preserve">    ssc.awaitTermination()</w:t>
      </w:r>
    </w:p>
    <w:p w14:paraId="521E87E9" w14:textId="77777777" w:rsidR="00CF1934" w:rsidRDefault="00CF1934" w:rsidP="00CF1934">
      <w:pPr>
        <w:pStyle w:val="a7"/>
      </w:pPr>
      <w:r>
        <w:t xml:space="preserve">  }</w:t>
      </w:r>
    </w:p>
    <w:p w14:paraId="7850E2BD" w14:textId="77777777" w:rsidR="00CF1934" w:rsidRDefault="00CF1934" w:rsidP="00CF1934">
      <w:pPr>
        <w:pStyle w:val="a7"/>
      </w:pPr>
    </w:p>
    <w:p w14:paraId="3753EAD8" w14:textId="5217587B" w:rsidR="006F43BD" w:rsidRDefault="00CF1934" w:rsidP="00CF1934">
      <w:pPr>
        <w:pStyle w:val="a7"/>
      </w:pPr>
      <w:r>
        <w:t>}</w:t>
      </w:r>
    </w:p>
    <w:p w14:paraId="296540FA" w14:textId="02994840" w:rsidR="006F43BD" w:rsidRDefault="00F90413" w:rsidP="006F43BD">
      <w:pPr>
        <w:ind w:firstLine="420"/>
      </w:pPr>
      <w:r>
        <w:rPr>
          <w:rFonts w:hint="eastAsia"/>
        </w:rPr>
        <w:t>我们可以参考</w:t>
      </w:r>
      <w:r>
        <w:fldChar w:fldCharType="begin"/>
      </w:r>
      <w:r>
        <w:instrText xml:space="preserve"> </w:instrText>
      </w:r>
      <w:r>
        <w:rPr>
          <w:rFonts w:hint="eastAsia"/>
        </w:rPr>
        <w:instrText>REF _Ref35954799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2</w:t>
      </w:r>
      <w:r>
        <w:fldChar w:fldCharType="end"/>
      </w:r>
      <w:r>
        <w:rPr>
          <w:rFonts w:hint="eastAsia"/>
        </w:rPr>
        <w:t>和</w:t>
      </w:r>
      <w:r>
        <w:fldChar w:fldCharType="begin"/>
      </w:r>
      <w:r>
        <w:instrText xml:space="preserve"> REF _Ref35954809 \h </w:instrText>
      </w:r>
      <w:r>
        <w:fldChar w:fldCharType="separate"/>
      </w:r>
      <w:r>
        <w:rPr>
          <w:rFonts w:hint="eastAsia"/>
        </w:rPr>
        <w:t>代码</w:t>
      </w:r>
      <w:r>
        <w:rPr>
          <w:rFonts w:hint="eastAsia"/>
        </w:rPr>
        <w:t xml:space="preserve"> </w:t>
      </w:r>
      <w:r>
        <w:rPr>
          <w:noProof/>
        </w:rPr>
        <w:t>4</w:t>
      </w:r>
      <w:r>
        <w:noBreakHyphen/>
      </w:r>
      <w:r>
        <w:rPr>
          <w:noProof/>
        </w:rPr>
        <w:t>3</w:t>
      </w:r>
      <w:r>
        <w:fldChar w:fldCharType="end"/>
      </w:r>
      <w:r>
        <w:rPr>
          <w:rFonts w:hint="eastAsia"/>
        </w:rPr>
        <w:t>的执行过程来验证上面的</w:t>
      </w:r>
      <w:r>
        <w:rPr>
          <w:rFonts w:hint="eastAsia"/>
        </w:rPr>
        <w:t>transform()</w:t>
      </w:r>
      <w:r>
        <w:rPr>
          <w:rFonts w:hint="eastAsia"/>
        </w:rPr>
        <w:t>方法的运行结果。使用</w:t>
      </w:r>
      <w:r>
        <w:rPr>
          <w:rFonts w:hint="eastAsia"/>
        </w:rPr>
        <w:t xml:space="preserve">Docker exec </w:t>
      </w:r>
      <w:r>
        <w:rPr>
          <w:rFonts w:hint="eastAsia"/>
        </w:rPr>
        <w:t>命令进入到容器中打开另一终端界面，运行</w:t>
      </w:r>
      <w:r>
        <w:rPr>
          <w:rFonts w:hint="eastAsia"/>
        </w:rPr>
        <w:t>Spark</w:t>
      </w:r>
      <w:r>
        <w:rPr>
          <w:rFonts w:hint="eastAsia"/>
        </w:rPr>
        <w:t>应用程序，然后观察运行结果</w:t>
      </w:r>
      <w:r w:rsidR="006F43BD">
        <w:rPr>
          <w:rFonts w:hint="eastAsia"/>
        </w:rPr>
        <w:t>：</w:t>
      </w:r>
    </w:p>
    <w:p w14:paraId="2291CFB5" w14:textId="2DA18800" w:rsidR="00F90413" w:rsidRDefault="006B25D2" w:rsidP="00F90413">
      <w:pPr>
        <w:pStyle w:val="a7"/>
      </w:pPr>
      <w:r>
        <w:rPr>
          <w:rFonts w:hint="eastAsia"/>
        </w:rPr>
        <w:t>s</w:t>
      </w:r>
      <w:r w:rsidR="00F90413">
        <w:t>park-submit --class TransformFilterWord /data/application/simple-streaming/target/scala-2.11/simple-streaming_2.11-0.1.jar localhost 9999</w:t>
      </w:r>
    </w:p>
    <w:p w14:paraId="5C5EB1D6" w14:textId="77777777" w:rsidR="006F43BD" w:rsidRDefault="006F43BD" w:rsidP="00EA6DDC">
      <w:pPr>
        <w:ind w:firstLine="420"/>
      </w:pPr>
    </w:p>
    <w:p w14:paraId="4EBD91D5" w14:textId="7B792A2D" w:rsidR="00E1105F" w:rsidRDefault="00510058" w:rsidP="00432FA6">
      <w:pPr>
        <w:pStyle w:val="Heading3"/>
      </w:pPr>
      <w:r>
        <w:rPr>
          <w:rFonts w:hint="eastAsia"/>
        </w:rPr>
        <w:t>连接操作</w:t>
      </w:r>
    </w:p>
    <w:p w14:paraId="0CAE7568" w14:textId="4C5C4C2F" w:rsidR="008C1418" w:rsidRDefault="009F01D9" w:rsidP="008C1418">
      <w:pPr>
        <w:ind w:firstLine="420"/>
      </w:pPr>
      <w:r w:rsidRPr="009F01D9">
        <w:rPr>
          <w:rFonts w:hint="eastAsia"/>
        </w:rPr>
        <w:t>值得强调的是可以轻松地在</w:t>
      </w:r>
      <w:r w:rsidR="003F6577">
        <w:t xml:space="preserve">Spark </w:t>
      </w:r>
      <w:r w:rsidR="00694DAB">
        <w:rPr>
          <w:rFonts w:hint="eastAsia"/>
        </w:rPr>
        <w:t>数据流</w:t>
      </w:r>
      <w:r w:rsidR="00127E27">
        <w:rPr>
          <w:rFonts w:hint="eastAsia"/>
        </w:rPr>
        <w:t>中执行不同种类的连接，</w:t>
      </w:r>
      <w:r w:rsidR="00264B59" w:rsidRPr="00264B59">
        <w:rPr>
          <w:rFonts w:hint="eastAsia"/>
        </w:rPr>
        <w:t>流可以非常容易地与其他流连接。</w:t>
      </w:r>
    </w:p>
    <w:p w14:paraId="3DD3AE4F" w14:textId="03D27A01" w:rsidR="00264B59" w:rsidRDefault="00264B59" w:rsidP="00264B59">
      <w:pPr>
        <w:pStyle w:val="a7"/>
      </w:pPr>
      <w:r>
        <w:t>val</w:t>
      </w:r>
      <w:r w:rsidR="00CE67F7">
        <w:t xml:space="preserve"> </w:t>
      </w:r>
      <w:r>
        <w:t>stream1:</w:t>
      </w:r>
      <w:r w:rsidR="00CE67F7">
        <w:t xml:space="preserve"> </w:t>
      </w:r>
      <w:r>
        <w:t>DStream[String,</w:t>
      </w:r>
      <w:r w:rsidR="00CE67F7">
        <w:t xml:space="preserve"> </w:t>
      </w:r>
      <w:r>
        <w:t>String]</w:t>
      </w:r>
      <w:r w:rsidR="00CE67F7">
        <w:t xml:space="preserve"> </w:t>
      </w:r>
      <w:r>
        <w:t>=</w:t>
      </w:r>
      <w:r w:rsidR="00CE67F7">
        <w:t xml:space="preserve"> </w:t>
      </w:r>
      <w:r>
        <w:t>...</w:t>
      </w:r>
    </w:p>
    <w:p w14:paraId="7CD2D0CE" w14:textId="7F2F24D8" w:rsidR="00264B59" w:rsidRDefault="00264B59" w:rsidP="00264B59">
      <w:pPr>
        <w:pStyle w:val="a7"/>
      </w:pPr>
      <w:r>
        <w:t>val</w:t>
      </w:r>
      <w:r w:rsidR="00CE67F7">
        <w:t xml:space="preserve"> </w:t>
      </w:r>
      <w:r>
        <w:t>stream2:</w:t>
      </w:r>
      <w:r w:rsidR="00CE67F7">
        <w:t xml:space="preserve"> </w:t>
      </w:r>
      <w:r>
        <w:t>DStream[String,</w:t>
      </w:r>
      <w:r w:rsidR="00CE67F7">
        <w:t xml:space="preserve"> </w:t>
      </w:r>
      <w:r>
        <w:t>String]</w:t>
      </w:r>
      <w:r w:rsidR="00CE67F7">
        <w:t xml:space="preserve"> </w:t>
      </w:r>
      <w:r>
        <w:t>=</w:t>
      </w:r>
      <w:r w:rsidR="00CE67F7">
        <w:t xml:space="preserve"> </w:t>
      </w:r>
      <w:r>
        <w:t>...</w:t>
      </w:r>
    </w:p>
    <w:p w14:paraId="5BF366F4" w14:textId="201C2439" w:rsidR="00264B59" w:rsidRDefault="00264B59" w:rsidP="00264B59">
      <w:pPr>
        <w:pStyle w:val="a7"/>
      </w:pPr>
      <w:r>
        <w:t>val</w:t>
      </w:r>
      <w:r w:rsidR="00CE67F7">
        <w:t xml:space="preserve"> </w:t>
      </w:r>
      <w:r>
        <w:t>joinedStream</w:t>
      </w:r>
      <w:r w:rsidR="00CE67F7">
        <w:t xml:space="preserve"> </w:t>
      </w:r>
      <w:r>
        <w:t>=</w:t>
      </w:r>
      <w:r w:rsidR="00CE67F7">
        <w:t xml:space="preserve"> </w:t>
      </w:r>
      <w:r>
        <w:t>stream1.join(stream2)</w:t>
      </w:r>
    </w:p>
    <w:p w14:paraId="72A6747F" w14:textId="5BE3775E"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7</w:t>
      </w:r>
      <w:r w:rsidR="008160CE">
        <w:fldChar w:fldCharType="end"/>
      </w:r>
    </w:p>
    <w:p w14:paraId="52D17CEF" w14:textId="79A9325F" w:rsidR="00264B59" w:rsidRDefault="00127E27" w:rsidP="00264B59">
      <w:pPr>
        <w:ind w:firstLine="420"/>
      </w:pPr>
      <w:r>
        <w:rPr>
          <w:rFonts w:hint="eastAsia"/>
        </w:rPr>
        <w:t>在</w:t>
      </w:r>
      <w:r>
        <w:fldChar w:fldCharType="begin"/>
      </w:r>
      <w:r>
        <w:instrText xml:space="preserve"> </w:instrText>
      </w:r>
      <w:r>
        <w:rPr>
          <w:rFonts w:hint="eastAsia"/>
        </w:rPr>
        <w:instrText>REF _Ref36195738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11</w:t>
      </w:r>
      <w:r>
        <w:fldChar w:fldCharType="end"/>
      </w:r>
      <w:r>
        <w:rPr>
          <w:rFonts w:hint="eastAsia"/>
        </w:rPr>
        <w:t>中</w:t>
      </w:r>
      <w:r w:rsidR="004038E0" w:rsidRPr="004038E0">
        <w:rPr>
          <w:rFonts w:hint="eastAsia"/>
        </w:rPr>
        <w:t>，由</w:t>
      </w:r>
      <w:r w:rsidR="004038E0" w:rsidRPr="004038E0">
        <w:rPr>
          <w:rFonts w:hint="eastAsia"/>
        </w:rPr>
        <w:t>stream1</w:t>
      </w:r>
      <w:r w:rsidR="004038E0" w:rsidRPr="004038E0">
        <w:rPr>
          <w:rFonts w:hint="eastAsia"/>
        </w:rPr>
        <w:t>生成的</w:t>
      </w:r>
      <w:r w:rsidR="004038E0" w:rsidRPr="004038E0">
        <w:rPr>
          <w:rFonts w:hint="eastAsia"/>
        </w:rPr>
        <w:t>RDD</w:t>
      </w:r>
      <w:r w:rsidR="004038E0" w:rsidRPr="004038E0">
        <w:rPr>
          <w:rFonts w:hint="eastAsia"/>
        </w:rPr>
        <w:t>将与</w:t>
      </w:r>
      <w:r w:rsidR="004038E0" w:rsidRPr="004038E0">
        <w:rPr>
          <w:rFonts w:hint="eastAsia"/>
        </w:rPr>
        <w:t>stream2</w:t>
      </w:r>
      <w:r w:rsidR="004038E0" w:rsidRPr="004038E0">
        <w:rPr>
          <w:rFonts w:hint="eastAsia"/>
        </w:rPr>
        <w:t>生成的</w:t>
      </w:r>
      <w:r w:rsidR="004038E0" w:rsidRPr="004038E0">
        <w:rPr>
          <w:rFonts w:hint="eastAsia"/>
        </w:rPr>
        <w:t>RDD</w:t>
      </w:r>
      <w:r w:rsidR="004038E0" w:rsidRPr="004038E0">
        <w:rPr>
          <w:rFonts w:hint="eastAsia"/>
        </w:rPr>
        <w:t>相连</w:t>
      </w:r>
      <w:r>
        <w:rPr>
          <w:rFonts w:hint="eastAsia"/>
        </w:rPr>
        <w:t>，默认</w:t>
      </w:r>
      <w:r>
        <w:rPr>
          <w:rFonts w:hint="eastAsia"/>
        </w:rPr>
        <w:t>innerJoin</w:t>
      </w:r>
      <w:r>
        <w:rPr>
          <w:rFonts w:hint="eastAsia"/>
        </w:rPr>
        <w:t>，</w:t>
      </w:r>
      <w:r w:rsidR="004038E0" w:rsidRPr="004038E0">
        <w:rPr>
          <w:rFonts w:hint="eastAsia"/>
        </w:rPr>
        <w:t>也可以做</w:t>
      </w:r>
      <w:r w:rsidR="004038E0" w:rsidRPr="004038E0">
        <w:rPr>
          <w:rFonts w:hint="eastAsia"/>
        </w:rPr>
        <w:t>leftOuterJoin</w:t>
      </w:r>
      <w:r w:rsidR="004038E0" w:rsidRPr="004038E0">
        <w:rPr>
          <w:rFonts w:hint="eastAsia"/>
        </w:rPr>
        <w:t>，</w:t>
      </w:r>
      <w:r w:rsidR="004038E0" w:rsidRPr="004038E0">
        <w:rPr>
          <w:rFonts w:hint="eastAsia"/>
        </w:rPr>
        <w:t>rightOuterJoin</w:t>
      </w:r>
      <w:r w:rsidR="004038E0" w:rsidRPr="004038E0">
        <w:rPr>
          <w:rFonts w:hint="eastAsia"/>
        </w:rPr>
        <w:t>，</w:t>
      </w:r>
      <w:r w:rsidR="004038E0" w:rsidRPr="004038E0">
        <w:rPr>
          <w:rFonts w:hint="eastAsia"/>
        </w:rPr>
        <w:t>fullOuterJoin</w:t>
      </w:r>
      <w:r w:rsidR="00CE67F7">
        <w:rPr>
          <w:rFonts w:hint="eastAsia"/>
        </w:rPr>
        <w:t>。</w:t>
      </w:r>
      <w:r w:rsidR="004038E0" w:rsidRPr="004038E0">
        <w:rPr>
          <w:rFonts w:hint="eastAsia"/>
        </w:rPr>
        <w:t>此外，在</w:t>
      </w:r>
      <w:r w:rsidR="00694DAB">
        <w:rPr>
          <w:rFonts w:hint="eastAsia"/>
        </w:rPr>
        <w:t>数据</w:t>
      </w:r>
      <w:r w:rsidR="004038E0" w:rsidRPr="004038E0">
        <w:rPr>
          <w:rFonts w:hint="eastAsia"/>
        </w:rPr>
        <w:t>流的窗口上进行联接通常是非常有用的</w:t>
      </w:r>
      <w:r w:rsidR="00CE67F7">
        <w:rPr>
          <w:rFonts w:hint="eastAsia"/>
        </w:rPr>
        <w:t>。</w:t>
      </w:r>
      <w:r w:rsidR="004038E0" w:rsidRPr="004038E0">
        <w:rPr>
          <w:rFonts w:hint="eastAsia"/>
        </w:rPr>
        <w:t>这也很容易。</w:t>
      </w:r>
    </w:p>
    <w:p w14:paraId="5CA0E436" w14:textId="60B435C3" w:rsidR="00D26A36" w:rsidRDefault="00D26A36" w:rsidP="00D26A36">
      <w:pPr>
        <w:pStyle w:val="a7"/>
      </w:pPr>
      <w:r>
        <w:t>val</w:t>
      </w:r>
      <w:r w:rsidR="00CE67F7">
        <w:t xml:space="preserve"> </w:t>
      </w:r>
      <w:r>
        <w:t>windowedStream1</w:t>
      </w:r>
      <w:r w:rsidR="00CE67F7">
        <w:t xml:space="preserve"> </w:t>
      </w:r>
      <w:r>
        <w:t>=</w:t>
      </w:r>
      <w:r w:rsidR="00CE67F7">
        <w:t xml:space="preserve"> </w:t>
      </w:r>
      <w:r>
        <w:t>stream1.window(Seconds(20))</w:t>
      </w:r>
    </w:p>
    <w:p w14:paraId="235FDE42" w14:textId="107F25B7" w:rsidR="00D26A36" w:rsidRDefault="00D26A36" w:rsidP="00D26A36">
      <w:pPr>
        <w:pStyle w:val="a7"/>
      </w:pPr>
      <w:r>
        <w:t>val</w:t>
      </w:r>
      <w:r w:rsidR="00CE67F7">
        <w:t xml:space="preserve"> </w:t>
      </w:r>
      <w:r>
        <w:t>windowedStream2</w:t>
      </w:r>
      <w:r w:rsidR="00CE67F7">
        <w:t xml:space="preserve"> </w:t>
      </w:r>
      <w:r>
        <w:t>=</w:t>
      </w:r>
      <w:r w:rsidR="00CE67F7">
        <w:t xml:space="preserve"> </w:t>
      </w:r>
      <w:r>
        <w:t>stream2.window(Minutes(1))</w:t>
      </w:r>
    </w:p>
    <w:p w14:paraId="7C15E254" w14:textId="43087B8A" w:rsidR="004038E0" w:rsidRDefault="00D26A36" w:rsidP="00D26A36">
      <w:pPr>
        <w:pStyle w:val="a7"/>
      </w:pPr>
      <w:r>
        <w:t>val</w:t>
      </w:r>
      <w:r w:rsidR="00CE67F7">
        <w:t xml:space="preserve"> </w:t>
      </w:r>
      <w:r>
        <w:t>joinedStream</w:t>
      </w:r>
      <w:r w:rsidR="00CE67F7">
        <w:t xml:space="preserve"> </w:t>
      </w:r>
      <w:r>
        <w:t>=</w:t>
      </w:r>
      <w:r w:rsidR="00CE67F7">
        <w:t xml:space="preserve"> </w:t>
      </w:r>
      <w:r>
        <w:t>windowedStream1.join(windowedStream2)</w:t>
      </w:r>
    </w:p>
    <w:p w14:paraId="37782404" w14:textId="34720061" w:rsidR="00777910" w:rsidRPr="00777910" w:rsidRDefault="00777910" w:rsidP="007301FC">
      <w:pPr>
        <w:pStyle w:val="Caption"/>
      </w:pPr>
      <w:bookmarkStart w:id="9" w:name="_Ref36195738"/>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8</w:t>
      </w:r>
      <w:r w:rsidR="008160CE">
        <w:fldChar w:fldCharType="end"/>
      </w:r>
      <w:bookmarkEnd w:id="9"/>
    </w:p>
    <w:p w14:paraId="38DB4DD9" w14:textId="7C187BC4" w:rsidR="008C1418" w:rsidRDefault="004F5402" w:rsidP="008C1418">
      <w:pPr>
        <w:ind w:firstLine="420"/>
      </w:pPr>
      <w:r w:rsidRPr="004F5402">
        <w:rPr>
          <w:rFonts w:hint="eastAsia"/>
        </w:rPr>
        <w:t>这是另一个</w:t>
      </w:r>
      <w:r w:rsidR="00B907FA">
        <w:rPr>
          <w:rFonts w:hint="eastAsia"/>
        </w:rPr>
        <w:t>连接</w:t>
      </w:r>
      <w:r w:rsidRPr="004F5402">
        <w:rPr>
          <w:rFonts w:hint="eastAsia"/>
        </w:rPr>
        <w:t>窗口流与数据集的例子</w:t>
      </w:r>
      <w:r w:rsidR="0061475B">
        <w:rPr>
          <w:rFonts w:hint="eastAsia"/>
        </w:rPr>
        <w:t>，使用了之前已经说明的</w:t>
      </w:r>
      <w:r w:rsidR="0061475B" w:rsidRPr="004F5402">
        <w:rPr>
          <w:rFonts w:hint="eastAsia"/>
        </w:rPr>
        <w:t>transform</w:t>
      </w:r>
      <w:r w:rsidR="0061475B">
        <w:rPr>
          <w:rFonts w:hint="eastAsia"/>
        </w:rPr>
        <w:t>()</w:t>
      </w:r>
      <w:r w:rsidR="0061475B" w:rsidRPr="004F5402">
        <w:rPr>
          <w:rFonts w:hint="eastAsia"/>
        </w:rPr>
        <w:t>操作</w:t>
      </w:r>
      <w:r w:rsidRPr="004F5402">
        <w:rPr>
          <w:rFonts w:hint="eastAsia"/>
        </w:rPr>
        <w:t>。</w:t>
      </w:r>
    </w:p>
    <w:p w14:paraId="7F854C39" w14:textId="22BC3624" w:rsidR="003F7237" w:rsidRDefault="003F7237" w:rsidP="003F7237">
      <w:pPr>
        <w:pStyle w:val="a7"/>
      </w:pPr>
      <w:r>
        <w:t>val</w:t>
      </w:r>
      <w:r w:rsidR="00CE67F7">
        <w:t xml:space="preserve"> </w:t>
      </w:r>
      <w:r>
        <w:t>dataset:</w:t>
      </w:r>
      <w:r w:rsidR="00CE67F7">
        <w:t xml:space="preserve"> </w:t>
      </w:r>
      <w:r>
        <w:t>RDD[String,</w:t>
      </w:r>
      <w:r w:rsidR="00CE67F7">
        <w:t xml:space="preserve"> </w:t>
      </w:r>
      <w:r>
        <w:t>String]</w:t>
      </w:r>
      <w:r w:rsidR="00CE67F7">
        <w:t xml:space="preserve"> </w:t>
      </w:r>
      <w:r>
        <w:t>=</w:t>
      </w:r>
      <w:r w:rsidR="00CE67F7">
        <w:t xml:space="preserve"> </w:t>
      </w:r>
      <w:r>
        <w:t>...</w:t>
      </w:r>
    </w:p>
    <w:p w14:paraId="37CA2FE7" w14:textId="075374D1" w:rsidR="003F7237" w:rsidRDefault="003F7237" w:rsidP="003F7237">
      <w:pPr>
        <w:pStyle w:val="a7"/>
      </w:pPr>
      <w:r>
        <w:t>val</w:t>
      </w:r>
      <w:r w:rsidR="00CE67F7">
        <w:t xml:space="preserve"> </w:t>
      </w:r>
      <w:r>
        <w:t>windowedStream</w:t>
      </w:r>
      <w:r w:rsidR="00CE67F7">
        <w:t xml:space="preserve"> </w:t>
      </w:r>
      <w:r>
        <w:t>=</w:t>
      </w:r>
      <w:r w:rsidR="00CE67F7">
        <w:t xml:space="preserve"> </w:t>
      </w:r>
      <w:r>
        <w:t>stream.window(Seconds(20))...</w:t>
      </w:r>
    </w:p>
    <w:p w14:paraId="171D640C" w14:textId="0930F884" w:rsidR="004F5402" w:rsidRDefault="003F7237" w:rsidP="003F7237">
      <w:pPr>
        <w:pStyle w:val="a7"/>
      </w:pPr>
      <w:r>
        <w:t>val</w:t>
      </w:r>
      <w:r w:rsidR="00CE67F7">
        <w:t xml:space="preserve"> </w:t>
      </w:r>
      <w:r>
        <w:t>joinedStream</w:t>
      </w:r>
      <w:r w:rsidR="00CE67F7">
        <w:t xml:space="preserve"> </w:t>
      </w:r>
      <w:r>
        <w:t>=</w:t>
      </w:r>
      <w:r w:rsidR="00CE67F7">
        <w:t xml:space="preserve"> </w:t>
      </w:r>
      <w:r>
        <w:t>windowedStream.transform</w:t>
      </w:r>
      <w:r w:rsidR="00CE67F7">
        <w:t xml:space="preserve"> </w:t>
      </w:r>
      <w:r>
        <w:t>{</w:t>
      </w:r>
      <w:r w:rsidR="00CE67F7">
        <w:t xml:space="preserve"> </w:t>
      </w:r>
      <w:r>
        <w:t>rdd</w:t>
      </w:r>
      <w:r w:rsidR="00CE67F7">
        <w:t xml:space="preserve"> </w:t>
      </w:r>
      <w:r>
        <w:t>=&gt;</w:t>
      </w:r>
      <w:r w:rsidR="00CE67F7">
        <w:t xml:space="preserve"> </w:t>
      </w:r>
      <w:r>
        <w:t>rdd.join(dataset)</w:t>
      </w:r>
      <w:r w:rsidR="00CE67F7">
        <w:t xml:space="preserve"> </w:t>
      </w:r>
      <w:r>
        <w:t>}</w:t>
      </w:r>
    </w:p>
    <w:p w14:paraId="36BA953A" w14:textId="306F0314"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9</w:t>
      </w:r>
      <w:r w:rsidR="008160CE">
        <w:fldChar w:fldCharType="end"/>
      </w:r>
    </w:p>
    <w:p w14:paraId="29920AC2" w14:textId="09C86643" w:rsidR="00DB5385" w:rsidRDefault="00DB5385" w:rsidP="00DB5385">
      <w:pPr>
        <w:ind w:firstLine="420"/>
      </w:pPr>
      <w:r>
        <w:rPr>
          <w:rFonts w:hint="eastAsia"/>
        </w:rPr>
        <w:t>实际上，也可以动态更改要加入的数据集</w:t>
      </w:r>
      <w:r w:rsidR="00F96BB7">
        <w:rPr>
          <w:rFonts w:hint="eastAsia"/>
        </w:rPr>
        <w:t>，</w:t>
      </w:r>
      <w:r w:rsidR="003D236A">
        <w:rPr>
          <w:rFonts w:hint="eastAsia"/>
        </w:rPr>
        <w:t>tranform</w:t>
      </w:r>
      <w:r w:rsidR="003D236A">
        <w:rPr>
          <w:rFonts w:hint="eastAsia"/>
        </w:rPr>
        <w:t>中的函数</w:t>
      </w:r>
      <w:r>
        <w:rPr>
          <w:rFonts w:hint="eastAsia"/>
        </w:rPr>
        <w:t>每个批次间隔</w:t>
      </w:r>
      <w:r w:rsidR="003D236A">
        <w:rPr>
          <w:rFonts w:hint="eastAsia"/>
        </w:rPr>
        <w:t>进行计算</w:t>
      </w:r>
      <w:r>
        <w:rPr>
          <w:rFonts w:hint="eastAsia"/>
        </w:rPr>
        <w:t>，因此将使用</w:t>
      </w:r>
      <w:r w:rsidR="003D236A">
        <w:rPr>
          <w:rFonts w:hint="eastAsia"/>
        </w:rPr>
        <w:t>dataset</w:t>
      </w:r>
      <w:r w:rsidR="003D236A">
        <w:rPr>
          <w:rFonts w:hint="eastAsia"/>
        </w:rPr>
        <w:t>引用</w:t>
      </w:r>
      <w:r>
        <w:rPr>
          <w:rFonts w:hint="eastAsia"/>
        </w:rPr>
        <w:t>指向的当前数据集。</w:t>
      </w:r>
    </w:p>
    <w:p w14:paraId="0D09F40B" w14:textId="77777777" w:rsidR="000668A6" w:rsidRDefault="000668A6" w:rsidP="000668A6">
      <w:pPr>
        <w:pStyle w:val="Heading3"/>
      </w:pPr>
      <w:r>
        <w:rPr>
          <w:rFonts w:hint="eastAsia"/>
        </w:rPr>
        <w:t>SQL</w:t>
      </w:r>
      <w:r>
        <w:rPr>
          <w:rFonts w:hint="eastAsia"/>
        </w:rPr>
        <w:t>操作</w:t>
      </w:r>
    </w:p>
    <w:p w14:paraId="51E3F228" w14:textId="77777777" w:rsidR="000668A6" w:rsidRDefault="000668A6" w:rsidP="000668A6">
      <w:pPr>
        <w:ind w:firstLine="420"/>
      </w:pPr>
      <w:r w:rsidRPr="00205A0A">
        <w:t>可以轻松地</w:t>
      </w:r>
      <w:r>
        <w:rPr>
          <w:rFonts w:hint="eastAsia"/>
        </w:rPr>
        <w:t>在数据流上</w:t>
      </w:r>
      <w:r w:rsidRPr="00205A0A">
        <w:t>使用</w:t>
      </w:r>
      <w:r>
        <w:rPr>
          <w:rFonts w:hint="eastAsia"/>
        </w:rPr>
        <w:t>DataFrame</w:t>
      </w:r>
      <w:r w:rsidRPr="00205A0A">
        <w:t>和</w:t>
      </w:r>
      <w:r w:rsidRPr="00205A0A">
        <w:t>SQL</w:t>
      </w:r>
      <w:r>
        <w:t>操作，</w:t>
      </w:r>
      <w:r w:rsidRPr="00205A0A">
        <w:t>必须</w:t>
      </w:r>
      <w:r>
        <w:rPr>
          <w:rFonts w:hint="eastAsia"/>
        </w:rPr>
        <w:t>使用</w:t>
      </w:r>
      <w:r w:rsidRPr="00205A0A">
        <w:t>StreamingContext</w:t>
      </w:r>
      <w:r>
        <w:rPr>
          <w:rFonts w:hint="eastAsia"/>
        </w:rPr>
        <w:t>中的</w:t>
      </w:r>
      <w:r w:rsidRPr="00205A0A">
        <w:t>SparkContex</w:t>
      </w:r>
      <w:r>
        <w:rPr>
          <w:rFonts w:hint="eastAsia"/>
        </w:rPr>
        <w:t>t</w:t>
      </w:r>
      <w:r w:rsidRPr="00205A0A">
        <w:t>创建一个</w:t>
      </w:r>
      <w:r w:rsidRPr="00205A0A">
        <w:t>SparkSession</w:t>
      </w:r>
      <w:r>
        <w:t>，</w:t>
      </w:r>
      <w:r>
        <w:rPr>
          <w:rFonts w:hint="eastAsia"/>
        </w:rPr>
        <w:t>并且必须</w:t>
      </w:r>
      <w:r>
        <w:t>可以在驱动</w:t>
      </w:r>
      <w:r>
        <w:rPr>
          <w:rFonts w:hint="eastAsia"/>
        </w:rPr>
        <w:t>程序</w:t>
      </w:r>
      <w:r w:rsidRPr="00205A0A">
        <w:t>故障</w:t>
      </w:r>
      <w:r>
        <w:rPr>
          <w:rFonts w:hint="eastAsia"/>
        </w:rPr>
        <w:t>时</w:t>
      </w:r>
      <w:r w:rsidRPr="00205A0A">
        <w:t>重新启动</w:t>
      </w:r>
      <w:r>
        <w:rPr>
          <w:rFonts w:hint="eastAsia"/>
        </w:rPr>
        <w:t>，</w:t>
      </w:r>
      <w:r w:rsidRPr="00205A0A">
        <w:t>通过</w:t>
      </w:r>
      <w:r>
        <w:rPr>
          <w:rFonts w:hint="eastAsia"/>
        </w:rPr>
        <w:t>创建延迟</w:t>
      </w:r>
      <w:r w:rsidRPr="00205A0A">
        <w:t>实例化</w:t>
      </w:r>
      <w:r>
        <w:rPr>
          <w:rFonts w:hint="eastAsia"/>
        </w:rPr>
        <w:t>的</w:t>
      </w:r>
      <w:r w:rsidRPr="00205A0A">
        <w:t>SparkSession</w:t>
      </w:r>
      <w:r>
        <w:rPr>
          <w:rFonts w:hint="eastAsia"/>
        </w:rPr>
        <w:t>单例</w:t>
      </w:r>
      <w:r w:rsidRPr="00205A0A">
        <w:t>实例</w:t>
      </w:r>
      <w:r>
        <w:rPr>
          <w:rFonts w:hint="eastAsia"/>
        </w:rPr>
        <w:t>可以被</w:t>
      </w:r>
      <w:r w:rsidRPr="00205A0A">
        <w:t>完成。下面的例子会修改前面的字计数</w:t>
      </w:r>
      <w:r>
        <w:rPr>
          <w:rFonts w:hint="eastAsia"/>
        </w:rPr>
        <w:t>，</w:t>
      </w:r>
      <w:r w:rsidRPr="00205A0A">
        <w:t>使用</w:t>
      </w:r>
      <w:r>
        <w:rPr>
          <w:rFonts w:hint="eastAsia"/>
        </w:rPr>
        <w:t>DataFrame</w:t>
      </w:r>
      <w:r w:rsidRPr="00205A0A">
        <w:t>和</w:t>
      </w:r>
      <w:r w:rsidRPr="00205A0A">
        <w:t>SQL</w:t>
      </w:r>
      <w:r w:rsidRPr="00205A0A">
        <w:t>生成字数。每个</w:t>
      </w:r>
      <w:r w:rsidRPr="00205A0A">
        <w:t>RDD</w:t>
      </w:r>
      <w:r w:rsidRPr="00205A0A">
        <w:t>被转换成</w:t>
      </w:r>
      <w:r>
        <w:rPr>
          <w:rFonts w:hint="eastAsia"/>
        </w:rPr>
        <w:t>DataFrame</w:t>
      </w:r>
      <w:r w:rsidRPr="00205A0A">
        <w:t>，</w:t>
      </w:r>
      <w:r>
        <w:rPr>
          <w:rFonts w:hint="eastAsia"/>
        </w:rPr>
        <w:t>并</w:t>
      </w:r>
      <w:r w:rsidRPr="00205A0A">
        <w:t>注册为一个临时表，然后使用</w:t>
      </w:r>
      <w:r w:rsidRPr="00205A0A">
        <w:t>SQL</w:t>
      </w:r>
      <w:r w:rsidRPr="00205A0A">
        <w:t>查询。</w:t>
      </w:r>
    </w:p>
    <w:p w14:paraId="30CDD029" w14:textId="77777777" w:rsidR="000668A6" w:rsidRDefault="000668A6" w:rsidP="000668A6">
      <w:pPr>
        <w:pStyle w:val="a7"/>
      </w:pPr>
      <w:r>
        <w:t>val words: DStream[String] = ...</w:t>
      </w:r>
    </w:p>
    <w:p w14:paraId="62B77063" w14:textId="77777777" w:rsidR="000668A6" w:rsidRDefault="000668A6" w:rsidP="000668A6">
      <w:pPr>
        <w:pStyle w:val="a7"/>
      </w:pPr>
    </w:p>
    <w:p w14:paraId="325F6859" w14:textId="77777777" w:rsidR="000668A6" w:rsidRDefault="000668A6" w:rsidP="000668A6">
      <w:pPr>
        <w:pStyle w:val="a7"/>
      </w:pPr>
      <w:r>
        <w:t>words.foreachRDD { rdd =&gt;</w:t>
      </w:r>
    </w:p>
    <w:p w14:paraId="1132E4C5" w14:textId="77777777" w:rsidR="000668A6" w:rsidRDefault="000668A6" w:rsidP="000668A6">
      <w:pPr>
        <w:pStyle w:val="a7"/>
      </w:pPr>
    </w:p>
    <w:p w14:paraId="687F0326" w14:textId="77777777" w:rsidR="000668A6" w:rsidRDefault="000668A6" w:rsidP="000668A6">
      <w:pPr>
        <w:pStyle w:val="a7"/>
      </w:pPr>
      <w:r>
        <w:t xml:space="preserve">  // Get the singleton instance of SparkSession</w:t>
      </w:r>
    </w:p>
    <w:p w14:paraId="6BA8C1BD" w14:textId="77777777" w:rsidR="000668A6" w:rsidRDefault="000668A6" w:rsidP="000668A6">
      <w:pPr>
        <w:pStyle w:val="a7"/>
      </w:pPr>
      <w:r>
        <w:t xml:space="preserve">  val spark = SparkSession.builder.config(rdd.sparkContext.getConf).getOrCreate()</w:t>
      </w:r>
    </w:p>
    <w:p w14:paraId="441D4FF1" w14:textId="77777777" w:rsidR="000668A6" w:rsidRDefault="000668A6" w:rsidP="000668A6">
      <w:pPr>
        <w:pStyle w:val="a7"/>
      </w:pPr>
      <w:r>
        <w:t xml:space="preserve">  import spark.implicits._</w:t>
      </w:r>
    </w:p>
    <w:p w14:paraId="3390BA20" w14:textId="77777777" w:rsidR="000668A6" w:rsidRDefault="000668A6" w:rsidP="000668A6">
      <w:pPr>
        <w:pStyle w:val="a7"/>
      </w:pPr>
    </w:p>
    <w:p w14:paraId="524134D7" w14:textId="77777777" w:rsidR="000668A6" w:rsidRDefault="000668A6" w:rsidP="000668A6">
      <w:pPr>
        <w:pStyle w:val="a7"/>
      </w:pPr>
      <w:r>
        <w:t xml:space="preserve">  // Convert RDD[String] to DataFrame</w:t>
      </w:r>
    </w:p>
    <w:p w14:paraId="2A95066E" w14:textId="77777777" w:rsidR="000668A6" w:rsidRDefault="000668A6" w:rsidP="000668A6">
      <w:pPr>
        <w:pStyle w:val="a7"/>
      </w:pPr>
      <w:r>
        <w:t xml:space="preserve">  val wordsDataFrame = rdd.toDF("word")</w:t>
      </w:r>
    </w:p>
    <w:p w14:paraId="32247A23" w14:textId="77777777" w:rsidR="000668A6" w:rsidRDefault="000668A6" w:rsidP="000668A6">
      <w:pPr>
        <w:pStyle w:val="a7"/>
      </w:pPr>
    </w:p>
    <w:p w14:paraId="3C6E51D4" w14:textId="77777777" w:rsidR="000668A6" w:rsidRDefault="000668A6" w:rsidP="000668A6">
      <w:pPr>
        <w:pStyle w:val="a7"/>
      </w:pPr>
      <w:r>
        <w:t xml:space="preserve">  // Create a temporary view</w:t>
      </w:r>
    </w:p>
    <w:p w14:paraId="6F4605EF" w14:textId="77777777" w:rsidR="000668A6" w:rsidRDefault="000668A6" w:rsidP="000668A6">
      <w:pPr>
        <w:pStyle w:val="a7"/>
      </w:pPr>
      <w:r>
        <w:t xml:space="preserve">  wordsDataFrame.createOrReplaceTempView("words")</w:t>
      </w:r>
    </w:p>
    <w:p w14:paraId="6C5E8C72" w14:textId="77777777" w:rsidR="000668A6" w:rsidRDefault="000668A6" w:rsidP="000668A6">
      <w:pPr>
        <w:pStyle w:val="a7"/>
      </w:pPr>
    </w:p>
    <w:p w14:paraId="023EDD8A" w14:textId="77777777" w:rsidR="000668A6" w:rsidRDefault="000668A6" w:rsidP="000668A6">
      <w:pPr>
        <w:pStyle w:val="a7"/>
      </w:pPr>
      <w:r>
        <w:t xml:space="preserve">  // Do word count on DataFrame using SQL and print it</w:t>
      </w:r>
    </w:p>
    <w:p w14:paraId="40C5AECE" w14:textId="77777777" w:rsidR="000668A6" w:rsidRDefault="000668A6" w:rsidP="000668A6">
      <w:pPr>
        <w:pStyle w:val="a7"/>
      </w:pPr>
      <w:r>
        <w:t xml:space="preserve">  val wordCountsDataFrame = </w:t>
      </w:r>
    </w:p>
    <w:p w14:paraId="7ACFED1A" w14:textId="77777777" w:rsidR="000668A6" w:rsidRDefault="000668A6" w:rsidP="000668A6">
      <w:pPr>
        <w:pStyle w:val="a7"/>
      </w:pPr>
      <w:r>
        <w:t xml:space="preserve">    spark.sql("select word, count(*) as total from words group by word")</w:t>
      </w:r>
    </w:p>
    <w:p w14:paraId="15C7EE3E" w14:textId="77777777" w:rsidR="000668A6" w:rsidRDefault="000668A6" w:rsidP="000668A6">
      <w:pPr>
        <w:pStyle w:val="a7"/>
      </w:pPr>
      <w:r>
        <w:t xml:space="preserve">  wordCountsDataFrame.show()</w:t>
      </w:r>
    </w:p>
    <w:p w14:paraId="320B744D" w14:textId="77777777" w:rsidR="000668A6" w:rsidRDefault="000668A6" w:rsidP="000668A6">
      <w:pPr>
        <w:pStyle w:val="a7"/>
      </w:pPr>
      <w:r>
        <w:t>}</w:t>
      </w:r>
    </w:p>
    <w:p w14:paraId="7C797527" w14:textId="0B2EFC42" w:rsidR="000668A6" w:rsidRPr="00777910" w:rsidRDefault="000668A6" w:rsidP="000668A6">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10</w:t>
      </w:r>
      <w:r w:rsidR="008160CE">
        <w:fldChar w:fldCharType="end"/>
      </w:r>
    </w:p>
    <w:p w14:paraId="5A90486F" w14:textId="77777777" w:rsidR="000668A6" w:rsidRPr="00205A0A" w:rsidRDefault="000668A6" w:rsidP="000668A6">
      <w:pPr>
        <w:ind w:firstLine="420"/>
      </w:pPr>
      <w:r w:rsidRPr="00205A0A">
        <w:t>也可以</w:t>
      </w:r>
      <w:r>
        <w:rPr>
          <w:rFonts w:hint="eastAsia"/>
        </w:rPr>
        <w:t>在表上</w:t>
      </w:r>
      <w:r w:rsidRPr="00205A0A">
        <w:t>运行</w:t>
      </w:r>
      <w:r w:rsidRPr="00205A0A">
        <w:t>SQL</w:t>
      </w:r>
      <w:r w:rsidRPr="00205A0A">
        <w:t>查询</w:t>
      </w:r>
      <w:r>
        <w:rPr>
          <w:rFonts w:hint="eastAsia"/>
        </w:rPr>
        <w:t>，表是在</w:t>
      </w:r>
      <w:r w:rsidRPr="00205A0A">
        <w:t>不同线程</w:t>
      </w:r>
      <w:r>
        <w:rPr>
          <w:rFonts w:hint="eastAsia"/>
        </w:rPr>
        <w:t>的</w:t>
      </w:r>
      <w:r>
        <w:t>流数据定义的，</w:t>
      </w:r>
      <w:r w:rsidRPr="00205A0A">
        <w:t>即异步运行的</w:t>
      </w:r>
      <w:r w:rsidRPr="00205A0A">
        <w:t>StreamingContext</w:t>
      </w:r>
      <w:r w:rsidRPr="00205A0A">
        <w:t>。</w:t>
      </w:r>
      <w:r>
        <w:rPr>
          <w:rFonts w:hint="eastAsia"/>
        </w:rPr>
        <w:t>我们需要</w:t>
      </w:r>
      <w:r>
        <w:t>确保设置</w:t>
      </w:r>
      <w:r w:rsidRPr="00205A0A">
        <w:t>StreamingContext</w:t>
      </w:r>
      <w:r w:rsidRPr="00205A0A">
        <w:t>记住足够量</w:t>
      </w:r>
      <w:r>
        <w:rPr>
          <w:rFonts w:hint="eastAsia"/>
        </w:rPr>
        <w:t>的</w:t>
      </w:r>
      <w:r w:rsidRPr="00205A0A">
        <w:t>流数据</w:t>
      </w:r>
      <w:r>
        <w:rPr>
          <w:rFonts w:hint="eastAsia"/>
        </w:rPr>
        <w:t>，</w:t>
      </w:r>
      <w:r>
        <w:t>使得查询可运行。</w:t>
      </w:r>
      <w:r w:rsidRPr="00205A0A">
        <w:t>否则</w:t>
      </w:r>
      <w:r>
        <w:rPr>
          <w:rFonts w:hint="eastAsia"/>
        </w:rPr>
        <w:t>没有感知到</w:t>
      </w:r>
      <w:r w:rsidRPr="00205A0A">
        <w:t>任何异步</w:t>
      </w:r>
      <w:r w:rsidRPr="00205A0A">
        <w:t>SQL</w:t>
      </w:r>
      <w:r w:rsidRPr="00205A0A">
        <w:t>查询</w:t>
      </w:r>
      <w:r>
        <w:rPr>
          <w:rFonts w:hint="eastAsia"/>
        </w:rPr>
        <w:t>，</w:t>
      </w:r>
      <w:r w:rsidRPr="00205A0A">
        <w:t>StreamingContext</w:t>
      </w:r>
      <w:r w:rsidRPr="00205A0A">
        <w:t>会删除掉之前查询</w:t>
      </w:r>
      <w:r>
        <w:rPr>
          <w:rFonts w:hint="eastAsia"/>
        </w:rPr>
        <w:t>已经</w:t>
      </w:r>
      <w:r w:rsidRPr="00205A0A">
        <w:t>完成</w:t>
      </w:r>
      <w:r>
        <w:rPr>
          <w:rFonts w:hint="eastAsia"/>
        </w:rPr>
        <w:t>的</w:t>
      </w:r>
      <w:r w:rsidRPr="00205A0A">
        <w:t>旧</w:t>
      </w:r>
      <w:r>
        <w:t>流数据。例如如果想查询的最后</w:t>
      </w:r>
      <w:r>
        <w:rPr>
          <w:rFonts w:hint="eastAsia"/>
        </w:rPr>
        <w:t>一个数据</w:t>
      </w:r>
      <w:r w:rsidRPr="00205A0A">
        <w:t>批，但查询</w:t>
      </w:r>
      <w:r>
        <w:t>需要</w:t>
      </w:r>
      <w:r w:rsidRPr="00205A0A">
        <w:t>花</w:t>
      </w:r>
      <w:r w:rsidRPr="00205A0A">
        <w:t>5</w:t>
      </w:r>
      <w:r w:rsidRPr="00205A0A">
        <w:t>分钟来运行，</w:t>
      </w:r>
      <w:r>
        <w:rPr>
          <w:rFonts w:hint="eastAsia"/>
        </w:rPr>
        <w:t>我们可以</w:t>
      </w:r>
      <w:r w:rsidRPr="00205A0A">
        <w:t>调用</w:t>
      </w:r>
      <w:r w:rsidRPr="00205A0A">
        <w:t>streamingContext.remember(Minutes(5))</w:t>
      </w:r>
      <w:r w:rsidRPr="00205A0A">
        <w:t>。</w:t>
      </w:r>
    </w:p>
    <w:p w14:paraId="76504D2A" w14:textId="7732E0BD" w:rsidR="00827F17" w:rsidRDefault="00827F17" w:rsidP="003311BE">
      <w:pPr>
        <w:pStyle w:val="Heading3"/>
        <w:rPr>
          <w:rFonts w:ascii="Helvetica Neue" w:eastAsia="Times New Roman" w:hAnsi="Helvetica Neue"/>
          <w:kern w:val="0"/>
          <w:sz w:val="36"/>
        </w:rPr>
      </w:pPr>
      <w:r>
        <w:t>输出操作</w:t>
      </w:r>
      <w:r w:rsidR="00CE67F7">
        <w:rPr>
          <w:rFonts w:ascii="Helvetica Neue" w:eastAsia="Times New Roman" w:hAnsi="Helvetica Neue"/>
        </w:rPr>
        <w:t xml:space="preserve"> </w:t>
      </w:r>
    </w:p>
    <w:p w14:paraId="01AD4D3B" w14:textId="22451217" w:rsidR="00827F17" w:rsidRDefault="00827F17" w:rsidP="00C34B16">
      <w:pPr>
        <w:ind w:firstLine="420"/>
      </w:pPr>
      <w:r w:rsidRPr="00C34B16">
        <w:t>输出操作允许</w:t>
      </w:r>
      <w:r w:rsidR="00BA5BBE">
        <w:rPr>
          <w:rFonts w:hint="eastAsia"/>
        </w:rPr>
        <w:t>离散流中</w:t>
      </w:r>
      <w:r w:rsidRPr="00C34B16">
        <w:t>的数据推给外部系统，如数据库或</w:t>
      </w:r>
      <w:r w:rsidR="009C4959">
        <w:t>文件系统。由于输出操作实际上允许转换后的数据通过外部系统使用，</w:t>
      </w:r>
      <w:r w:rsidR="009C4959">
        <w:rPr>
          <w:rFonts w:hint="eastAsia"/>
        </w:rPr>
        <w:t>所以</w:t>
      </w:r>
      <w:r w:rsidRPr="00C34B16">
        <w:t>它们引发的所有</w:t>
      </w:r>
      <w:r w:rsidR="009C4959">
        <w:rPr>
          <w:rFonts w:hint="eastAsia"/>
        </w:rPr>
        <w:t>离散流</w:t>
      </w:r>
      <w:r w:rsidR="00694DAB">
        <w:t>转换的实际执行，</w:t>
      </w:r>
      <w:r w:rsidR="00194027">
        <w:t>类似</w:t>
      </w:r>
      <w:r w:rsidR="00694DAB">
        <w:t>RDD</w:t>
      </w:r>
      <w:r w:rsidR="00194027">
        <w:rPr>
          <w:rFonts w:hint="eastAsia"/>
        </w:rPr>
        <w:t>操作中的动作</w:t>
      </w:r>
      <w:r w:rsidR="00194027">
        <w:t>，目前</w:t>
      </w:r>
      <w:r w:rsidR="000A1877">
        <w:rPr>
          <w:rFonts w:hint="eastAsia"/>
        </w:rPr>
        <w:t>包括</w:t>
      </w:r>
      <w:r w:rsidRPr="00C34B16">
        <w:t>以下输出操作：</w:t>
      </w:r>
    </w:p>
    <w:p w14:paraId="25A0332C" w14:textId="43E794C8" w:rsidR="00A246E9" w:rsidRDefault="00A246E9" w:rsidP="005616CF">
      <w:pPr>
        <w:pStyle w:val="a4"/>
      </w:pPr>
      <w:r>
        <w:rPr>
          <w:rFonts w:hint="eastAsia"/>
        </w:rPr>
        <w:t>print()</w:t>
      </w:r>
    </w:p>
    <w:p w14:paraId="0A667B2B" w14:textId="7D63588D" w:rsidR="00A246E9" w:rsidRDefault="00A246E9" w:rsidP="00A246E9">
      <w:pPr>
        <w:ind w:firstLine="420"/>
      </w:pPr>
      <w:r>
        <w:rPr>
          <w:rFonts w:hint="eastAsia"/>
        </w:rPr>
        <w:t>在运行流应用程序的驱动程序节点上</w:t>
      </w:r>
      <w:r w:rsidR="000A1877">
        <w:rPr>
          <w:rFonts w:hint="eastAsia"/>
        </w:rPr>
        <w:t>，</w:t>
      </w:r>
      <w:r>
        <w:rPr>
          <w:rFonts w:hint="eastAsia"/>
        </w:rPr>
        <w:t>打印</w:t>
      </w:r>
      <w:r w:rsidR="000A1877">
        <w:rPr>
          <w:rFonts w:hint="eastAsia"/>
        </w:rPr>
        <w:t>离散流中</w:t>
      </w:r>
      <w:r>
        <w:rPr>
          <w:rFonts w:hint="eastAsia"/>
        </w:rPr>
        <w:t>每批数据的前十个元素。这对开发和调试很有用。</w:t>
      </w:r>
    </w:p>
    <w:p w14:paraId="4731A9CC" w14:textId="4E111108" w:rsidR="00A246E9" w:rsidRDefault="00A246E9" w:rsidP="005616CF">
      <w:pPr>
        <w:pStyle w:val="a4"/>
      </w:pPr>
      <w:r>
        <w:rPr>
          <w:rFonts w:hint="eastAsia"/>
        </w:rPr>
        <w:t>saveAsTextFiles(prefix，[suffix])</w:t>
      </w:r>
    </w:p>
    <w:p w14:paraId="188FD17A" w14:textId="44EA0CE9" w:rsidR="00A246E9" w:rsidRDefault="00A246E9" w:rsidP="00A246E9">
      <w:pPr>
        <w:ind w:firstLine="420"/>
      </w:pPr>
      <w:r>
        <w:rPr>
          <w:rFonts w:hint="eastAsia"/>
        </w:rPr>
        <w:t>将此</w:t>
      </w:r>
      <w:r w:rsidR="00B62F44">
        <w:rPr>
          <w:rFonts w:hint="eastAsia"/>
        </w:rPr>
        <w:t>离散流的内容另存为文本文件，</w:t>
      </w:r>
      <w:r w:rsidR="00E9049B">
        <w:rPr>
          <w:rFonts w:hint="eastAsia"/>
        </w:rPr>
        <w:t>每个批处理间隔的文件名是根据前缀和后缀</w:t>
      </w:r>
      <w:r>
        <w:rPr>
          <w:rFonts w:hint="eastAsia"/>
        </w:rPr>
        <w:t>prefix-TIME_IN_MS</w:t>
      </w:r>
      <w:r w:rsidR="00CE67F7">
        <w:rPr>
          <w:rFonts w:hint="eastAsia"/>
        </w:rPr>
        <w:t xml:space="preserve"> </w:t>
      </w:r>
      <w:r>
        <w:rPr>
          <w:rFonts w:hint="eastAsia"/>
        </w:rPr>
        <w:t>[.suffix]</w:t>
      </w:r>
      <w:r>
        <w:rPr>
          <w:rFonts w:hint="eastAsia"/>
        </w:rPr>
        <w:t>生成的。</w:t>
      </w:r>
    </w:p>
    <w:p w14:paraId="657AF961" w14:textId="77777777" w:rsidR="00A246E9" w:rsidRDefault="00A246E9" w:rsidP="005616CF">
      <w:pPr>
        <w:pStyle w:val="a4"/>
      </w:pPr>
      <w:r>
        <w:rPr>
          <w:rFonts w:hint="eastAsia"/>
        </w:rPr>
        <w:t>saveAsObjectFiles(prefix，[suffix])</w:t>
      </w:r>
    </w:p>
    <w:p w14:paraId="765F0F54" w14:textId="4B6B7284" w:rsidR="00A246E9" w:rsidRDefault="00A246E9" w:rsidP="00A246E9">
      <w:pPr>
        <w:ind w:firstLine="420"/>
      </w:pPr>
      <w:r>
        <w:rPr>
          <w:rFonts w:hint="eastAsia"/>
        </w:rPr>
        <w:t>将此</w:t>
      </w:r>
      <w:r w:rsidR="00E9049B">
        <w:rPr>
          <w:rFonts w:hint="eastAsia"/>
        </w:rPr>
        <w:t>离散流</w:t>
      </w:r>
      <w:r>
        <w:rPr>
          <w:rFonts w:hint="eastAsia"/>
        </w:rPr>
        <w:t>的内容另存为序列化</w:t>
      </w:r>
      <w:r>
        <w:rPr>
          <w:rFonts w:hint="eastAsia"/>
        </w:rPr>
        <w:t>Java</w:t>
      </w:r>
      <w:r w:rsidR="00E9049B">
        <w:rPr>
          <w:rFonts w:hint="eastAsia"/>
        </w:rPr>
        <w:t>对象</w:t>
      </w:r>
      <w:r w:rsidR="00FB5F15">
        <w:rPr>
          <w:rFonts w:hint="eastAsia"/>
        </w:rPr>
        <w:t>，每个批处理间隔的文件名是根据前缀和后缀</w:t>
      </w:r>
      <w:r>
        <w:rPr>
          <w:rFonts w:hint="eastAsia"/>
        </w:rPr>
        <w:t>prefix-TIME_IN_MS</w:t>
      </w:r>
      <w:r w:rsidR="00CE67F7">
        <w:rPr>
          <w:rFonts w:hint="eastAsia"/>
        </w:rPr>
        <w:t xml:space="preserve"> </w:t>
      </w:r>
      <w:r>
        <w:rPr>
          <w:rFonts w:hint="eastAsia"/>
        </w:rPr>
        <w:t>[.suffix]</w:t>
      </w:r>
      <w:r>
        <w:rPr>
          <w:rFonts w:hint="eastAsia"/>
        </w:rPr>
        <w:t>生成的。</w:t>
      </w:r>
    </w:p>
    <w:p w14:paraId="0A3E4043" w14:textId="77777777" w:rsidR="00A246E9" w:rsidRDefault="00A246E9" w:rsidP="005616CF">
      <w:pPr>
        <w:pStyle w:val="a4"/>
      </w:pPr>
      <w:r>
        <w:rPr>
          <w:rFonts w:hint="eastAsia"/>
        </w:rPr>
        <w:t>saveAsHadoopFiles(prefix，[suffix])</w:t>
      </w:r>
    </w:p>
    <w:p w14:paraId="0BB91446" w14:textId="62D8D099" w:rsidR="00A246E9" w:rsidRDefault="00A246E9" w:rsidP="00A246E9">
      <w:pPr>
        <w:ind w:firstLine="420"/>
      </w:pPr>
      <w:r>
        <w:rPr>
          <w:rFonts w:hint="eastAsia"/>
        </w:rPr>
        <w:t>将此</w:t>
      </w:r>
      <w:r w:rsidR="00307600">
        <w:rPr>
          <w:rFonts w:hint="eastAsia"/>
        </w:rPr>
        <w:t>离散流</w:t>
      </w:r>
      <w:r>
        <w:rPr>
          <w:rFonts w:hint="eastAsia"/>
        </w:rPr>
        <w:t>的内容另存为</w:t>
      </w:r>
      <w:r>
        <w:rPr>
          <w:rFonts w:hint="eastAsia"/>
        </w:rPr>
        <w:t>Hadoop</w:t>
      </w:r>
      <w:r w:rsidR="00CE4397">
        <w:rPr>
          <w:rFonts w:hint="eastAsia"/>
        </w:rPr>
        <w:t>文件，每个批处理间隔的文件名是根据前缀和后缀</w:t>
      </w:r>
      <w:r>
        <w:rPr>
          <w:rFonts w:hint="eastAsia"/>
        </w:rPr>
        <w:t>prefix-TIME_IN_MS</w:t>
      </w:r>
      <w:r w:rsidR="00CE67F7">
        <w:rPr>
          <w:rFonts w:hint="eastAsia"/>
        </w:rPr>
        <w:t xml:space="preserve"> </w:t>
      </w:r>
      <w:r>
        <w:rPr>
          <w:rFonts w:hint="eastAsia"/>
        </w:rPr>
        <w:t>[.suffix]</w:t>
      </w:r>
      <w:r>
        <w:rPr>
          <w:rFonts w:hint="eastAsia"/>
        </w:rPr>
        <w:t>生成的。</w:t>
      </w:r>
    </w:p>
    <w:p w14:paraId="390A8DE8" w14:textId="77777777" w:rsidR="00A246E9" w:rsidRDefault="00A246E9" w:rsidP="005616CF">
      <w:pPr>
        <w:pStyle w:val="a4"/>
      </w:pPr>
      <w:r>
        <w:rPr>
          <w:rFonts w:hint="eastAsia"/>
        </w:rPr>
        <w:t>foreachRDD(func)</w:t>
      </w:r>
    </w:p>
    <w:p w14:paraId="44439F3C" w14:textId="77777777" w:rsidR="008D39C0" w:rsidRDefault="00A246E9" w:rsidP="00205A0A">
      <w:pPr>
        <w:ind w:firstLine="420"/>
      </w:pPr>
      <w:r>
        <w:rPr>
          <w:rFonts w:hint="eastAsia"/>
        </w:rPr>
        <w:t>对于从</w:t>
      </w:r>
      <w:r w:rsidR="00694DAB">
        <w:rPr>
          <w:rFonts w:hint="eastAsia"/>
        </w:rPr>
        <w:t>数据</w:t>
      </w:r>
      <w:r>
        <w:rPr>
          <w:rFonts w:hint="eastAsia"/>
        </w:rPr>
        <w:t>流生成的每个</w:t>
      </w:r>
      <w:r>
        <w:rPr>
          <w:rFonts w:hint="eastAsia"/>
        </w:rPr>
        <w:t>RDD</w:t>
      </w:r>
      <w:r>
        <w:rPr>
          <w:rFonts w:hint="eastAsia"/>
        </w:rPr>
        <w:t>应用函数</w:t>
      </w:r>
      <w:r>
        <w:rPr>
          <w:rFonts w:hint="eastAsia"/>
        </w:rPr>
        <w:t>func</w:t>
      </w:r>
      <w:r w:rsidR="00694DAB">
        <w:rPr>
          <w:rFonts w:hint="eastAsia"/>
        </w:rPr>
        <w:t>，这是</w:t>
      </w:r>
      <w:r>
        <w:rPr>
          <w:rFonts w:hint="eastAsia"/>
        </w:rPr>
        <w:t>最通用的输出运算符。此功能应将每个</w:t>
      </w:r>
      <w:r>
        <w:rPr>
          <w:rFonts w:hint="eastAsia"/>
        </w:rPr>
        <w:t>RDD</w:t>
      </w:r>
      <w:r>
        <w:rPr>
          <w:rFonts w:hint="eastAsia"/>
        </w:rPr>
        <w:t>中的数据推送到外部系统，例如将</w:t>
      </w:r>
      <w:r>
        <w:rPr>
          <w:rFonts w:hint="eastAsia"/>
        </w:rPr>
        <w:t>RDD</w:t>
      </w:r>
      <w:r>
        <w:rPr>
          <w:rFonts w:hint="eastAsia"/>
        </w:rPr>
        <w:t>保存到文件，或将其通过网络写入数据库。请注意，函数</w:t>
      </w:r>
      <w:r>
        <w:rPr>
          <w:rFonts w:hint="eastAsia"/>
        </w:rPr>
        <w:t>func</w:t>
      </w:r>
      <w:r w:rsidR="00E5164B">
        <w:rPr>
          <w:rFonts w:hint="eastAsia"/>
        </w:rPr>
        <w:t>在运行</w:t>
      </w:r>
      <w:r w:rsidR="00787FBA">
        <w:rPr>
          <w:rFonts w:hint="eastAsia"/>
        </w:rPr>
        <w:t>应用程序的驱动程序进程中执行，并且通常会在其中包含</w:t>
      </w:r>
      <w:r w:rsidR="00787FBA">
        <w:rPr>
          <w:rFonts w:hint="eastAsia"/>
        </w:rPr>
        <w:t>RDD</w:t>
      </w:r>
      <w:r w:rsidR="00787FBA">
        <w:rPr>
          <w:rFonts w:hint="eastAsia"/>
        </w:rPr>
        <w:t>的动作，</w:t>
      </w:r>
      <w:r>
        <w:rPr>
          <w:rFonts w:hint="eastAsia"/>
        </w:rPr>
        <w:t>将强制</w:t>
      </w:r>
      <w:r w:rsidR="008D39C0">
        <w:rPr>
          <w:rFonts w:hint="eastAsia"/>
        </w:rPr>
        <w:t>离散流中</w:t>
      </w:r>
      <w:r w:rsidR="008D39C0">
        <w:rPr>
          <w:rFonts w:hint="eastAsia"/>
        </w:rPr>
        <w:t>RDD</w:t>
      </w:r>
      <w:r>
        <w:rPr>
          <w:rFonts w:hint="eastAsia"/>
        </w:rPr>
        <w:t>的计算。</w:t>
      </w:r>
    </w:p>
    <w:p w14:paraId="5D5B4A39" w14:textId="5FDCF6E1" w:rsidR="00827F17" w:rsidRPr="00205A0A" w:rsidRDefault="00827F17" w:rsidP="00205A0A">
      <w:pPr>
        <w:ind w:firstLine="420"/>
      </w:pPr>
      <w:r w:rsidRPr="00205A0A">
        <w:t>foreachRDD</w:t>
      </w:r>
      <w:r w:rsidR="005A26E2">
        <w:rPr>
          <w:rFonts w:hint="eastAsia"/>
        </w:rPr>
        <w:t>有</w:t>
      </w:r>
      <w:r w:rsidR="005A26E2">
        <w:t>一个强大的</w:t>
      </w:r>
      <w:r w:rsidR="005A26E2">
        <w:rPr>
          <w:rFonts w:hint="eastAsia"/>
        </w:rPr>
        <w:t>功能，</w:t>
      </w:r>
      <w:r w:rsidR="002C4067">
        <w:t>允许数据被发送到外部系统，</w:t>
      </w:r>
      <w:r w:rsidR="005A26E2">
        <w:t>然而要了解如何正确、有效地使用这种</w:t>
      </w:r>
      <w:r w:rsidR="005A26E2">
        <w:rPr>
          <w:rFonts w:hint="eastAsia"/>
        </w:rPr>
        <w:t>功能</w:t>
      </w:r>
      <w:r w:rsidR="005A26E2">
        <w:t>是很重要的，以下是一些常见的错误</w:t>
      </w:r>
      <w:r w:rsidR="005A26E2">
        <w:rPr>
          <w:rFonts w:hint="eastAsia"/>
        </w:rPr>
        <w:t>需要</w:t>
      </w:r>
      <w:r w:rsidRPr="00205A0A">
        <w:t>避免。</w:t>
      </w:r>
    </w:p>
    <w:p w14:paraId="123B420E" w14:textId="4F8AE6B6" w:rsidR="00827F17" w:rsidRPr="00205A0A" w:rsidRDefault="00965C5D" w:rsidP="00205A0A">
      <w:pPr>
        <w:ind w:firstLine="420"/>
      </w:pPr>
      <w:r>
        <w:t>常常将数据写入到外部系统需要创建一个连接对象，</w:t>
      </w:r>
      <w:r w:rsidR="00827F17" w:rsidRPr="00205A0A">
        <w:t>例如</w:t>
      </w:r>
      <w:r w:rsidR="00827F17" w:rsidRPr="00205A0A">
        <w:t>TCP</w:t>
      </w:r>
      <w:r>
        <w:t>连接到远程服务器</w:t>
      </w:r>
      <w:r w:rsidR="00827F17" w:rsidRPr="00205A0A">
        <w:t>，并用它来将数据发送到远程系统。为此，开发人员可能会不经意地尝试在</w:t>
      </w:r>
      <w:r w:rsidR="00F00FAA">
        <w:t>Spark</w:t>
      </w:r>
      <w:r w:rsidR="00827F17" w:rsidRPr="00205A0A">
        <w:t>驱动程序创建一个连接对象，然后尝试使用它在</w:t>
      </w:r>
      <w:r w:rsidR="00827F17" w:rsidRPr="00205A0A">
        <w:t>Spark</w:t>
      </w:r>
      <w:r w:rsidR="0029118F">
        <w:rPr>
          <w:rFonts w:hint="eastAsia"/>
        </w:rPr>
        <w:t>工作节点上</w:t>
      </w:r>
      <w:r w:rsidR="0029118F">
        <w:t>保存</w:t>
      </w:r>
      <w:r w:rsidR="0029118F">
        <w:t>RDD</w:t>
      </w:r>
      <w:r w:rsidR="00827F17" w:rsidRPr="00205A0A">
        <w:t>记录。</w:t>
      </w:r>
    </w:p>
    <w:p w14:paraId="065392FF" w14:textId="604CA146" w:rsidR="00B4466C" w:rsidRDefault="00B4466C" w:rsidP="00B4466C">
      <w:pPr>
        <w:pStyle w:val="a7"/>
      </w:pPr>
      <w:r>
        <w:t>dstream.foreachRDD</w:t>
      </w:r>
      <w:r w:rsidR="00CE67F7">
        <w:t xml:space="preserve"> </w:t>
      </w:r>
      <w:r>
        <w:t>{</w:t>
      </w:r>
      <w:r w:rsidR="00CE67F7">
        <w:t xml:space="preserve"> </w:t>
      </w:r>
      <w:r>
        <w:t>rdd</w:t>
      </w:r>
      <w:r w:rsidR="00CE67F7">
        <w:t xml:space="preserve"> </w:t>
      </w:r>
      <w:r>
        <w:t>=&gt;</w:t>
      </w:r>
    </w:p>
    <w:p w14:paraId="4F3B06B2" w14:textId="3F98D841" w:rsidR="00B4466C" w:rsidRDefault="00CE67F7" w:rsidP="00B4466C">
      <w:pPr>
        <w:pStyle w:val="a7"/>
      </w:pPr>
      <w:r>
        <w:lastRenderedPageBreak/>
        <w:t xml:space="preserve">  </w:t>
      </w:r>
      <w:r w:rsidR="00B4466C">
        <w:t>val</w:t>
      </w:r>
      <w:r>
        <w:t xml:space="preserve"> </w:t>
      </w:r>
      <w:r w:rsidR="00B4466C">
        <w:t>connection</w:t>
      </w:r>
      <w:r>
        <w:t xml:space="preserve"> </w:t>
      </w:r>
      <w:r w:rsidR="00B4466C">
        <w:t>=</w:t>
      </w:r>
      <w:r>
        <w:t xml:space="preserve"> </w:t>
      </w:r>
      <w:r w:rsidR="00B4466C">
        <w:t>createNewConnection()</w:t>
      </w:r>
      <w:r>
        <w:t xml:space="preserve">  </w:t>
      </w:r>
      <w:r w:rsidR="00B4466C">
        <w:t>//</w:t>
      </w:r>
      <w:r>
        <w:t xml:space="preserve"> </w:t>
      </w:r>
      <w:r w:rsidR="00B4466C">
        <w:t>executed</w:t>
      </w:r>
      <w:r>
        <w:t xml:space="preserve"> </w:t>
      </w:r>
      <w:r w:rsidR="00B4466C">
        <w:t>at</w:t>
      </w:r>
      <w:r>
        <w:t xml:space="preserve"> </w:t>
      </w:r>
      <w:r w:rsidR="00B4466C">
        <w:t>the</w:t>
      </w:r>
      <w:r>
        <w:t xml:space="preserve"> </w:t>
      </w:r>
      <w:r w:rsidR="00B4466C">
        <w:t>driver</w:t>
      </w:r>
    </w:p>
    <w:p w14:paraId="267CAE23" w14:textId="0DBEB4D6" w:rsidR="00B4466C" w:rsidRDefault="00CE67F7" w:rsidP="00B4466C">
      <w:pPr>
        <w:pStyle w:val="a7"/>
      </w:pPr>
      <w:r>
        <w:t xml:space="preserve">  </w:t>
      </w:r>
      <w:r w:rsidR="00B4466C">
        <w:t>rdd.foreach</w:t>
      </w:r>
      <w:r>
        <w:t xml:space="preserve"> </w:t>
      </w:r>
      <w:r w:rsidR="00B4466C">
        <w:t>{</w:t>
      </w:r>
      <w:r>
        <w:t xml:space="preserve"> </w:t>
      </w:r>
      <w:r w:rsidR="00B4466C">
        <w:t>record</w:t>
      </w:r>
      <w:r>
        <w:t xml:space="preserve"> </w:t>
      </w:r>
      <w:r w:rsidR="00B4466C">
        <w:t>=&gt;</w:t>
      </w:r>
    </w:p>
    <w:p w14:paraId="18313588" w14:textId="4630B48C" w:rsidR="00B4466C" w:rsidRDefault="00CE67F7" w:rsidP="00B4466C">
      <w:pPr>
        <w:pStyle w:val="a7"/>
      </w:pPr>
      <w:r>
        <w:t xml:space="preserve">    </w:t>
      </w:r>
      <w:r w:rsidR="00B4466C">
        <w:t>connection.send(record)</w:t>
      </w:r>
      <w:r>
        <w:t xml:space="preserve"> </w:t>
      </w:r>
      <w:r w:rsidR="00B4466C">
        <w:t>//</w:t>
      </w:r>
      <w:r>
        <w:t xml:space="preserve"> </w:t>
      </w:r>
      <w:r w:rsidR="00B4466C">
        <w:t>executed</w:t>
      </w:r>
      <w:r>
        <w:t xml:space="preserve"> </w:t>
      </w:r>
      <w:r w:rsidR="00B4466C">
        <w:t>at</w:t>
      </w:r>
      <w:r>
        <w:t xml:space="preserve"> </w:t>
      </w:r>
      <w:r w:rsidR="00B4466C">
        <w:t>the</w:t>
      </w:r>
      <w:r>
        <w:t xml:space="preserve"> </w:t>
      </w:r>
      <w:r w:rsidR="00B4466C">
        <w:t>worker</w:t>
      </w:r>
    </w:p>
    <w:p w14:paraId="32DF5A74" w14:textId="145B912F" w:rsidR="00B4466C" w:rsidRDefault="00CE67F7" w:rsidP="00B4466C">
      <w:pPr>
        <w:pStyle w:val="a7"/>
      </w:pPr>
      <w:r>
        <w:t xml:space="preserve">  </w:t>
      </w:r>
      <w:r w:rsidR="00B4466C">
        <w:t>}</w:t>
      </w:r>
    </w:p>
    <w:p w14:paraId="2A042DF4" w14:textId="3CEDB5BE" w:rsidR="00B4466C" w:rsidRDefault="00B4466C" w:rsidP="00B4466C">
      <w:pPr>
        <w:pStyle w:val="a7"/>
      </w:pPr>
      <w:r>
        <w:t>}</w:t>
      </w:r>
    </w:p>
    <w:p w14:paraId="066204A8" w14:textId="3543A72F" w:rsidR="00777910" w:rsidRPr="00777910" w:rsidRDefault="00777910" w:rsidP="007301FC">
      <w:pPr>
        <w:pStyle w:val="Caption"/>
      </w:pPr>
      <w:bookmarkStart w:id="10" w:name="_Ref36199851"/>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11</w:t>
      </w:r>
      <w:r w:rsidR="008160CE">
        <w:fldChar w:fldCharType="end"/>
      </w:r>
      <w:bookmarkEnd w:id="10"/>
    </w:p>
    <w:p w14:paraId="7AD08284" w14:textId="7C23463E" w:rsidR="00827F17" w:rsidRPr="00205A0A" w:rsidRDefault="002C4067" w:rsidP="00205A0A">
      <w:pPr>
        <w:ind w:firstLine="420"/>
      </w:pPr>
      <w:r>
        <w:fldChar w:fldCharType="begin"/>
      </w:r>
      <w:r>
        <w:instrText xml:space="preserve"> REF _Ref36199851 \h </w:instrText>
      </w:r>
      <w:r>
        <w:fldChar w:fldCharType="separate"/>
      </w:r>
      <w:r>
        <w:rPr>
          <w:rFonts w:hint="eastAsia"/>
        </w:rPr>
        <w:t>代码</w:t>
      </w:r>
      <w:r>
        <w:rPr>
          <w:rFonts w:hint="eastAsia"/>
        </w:rPr>
        <w:t xml:space="preserve"> </w:t>
      </w:r>
      <w:r>
        <w:rPr>
          <w:noProof/>
        </w:rPr>
        <w:t>4</w:t>
      </w:r>
      <w:r>
        <w:noBreakHyphen/>
      </w:r>
      <w:r>
        <w:rPr>
          <w:noProof/>
        </w:rPr>
        <w:t>13</w:t>
      </w:r>
      <w:r>
        <w:fldChar w:fldCharType="end"/>
      </w:r>
      <w:r w:rsidR="00B1458F">
        <w:t>是不正确的，这需要被序列化，并</w:t>
      </w:r>
      <w:r w:rsidR="00965C5D">
        <w:rPr>
          <w:rFonts w:hint="eastAsia"/>
        </w:rPr>
        <w:t>将</w:t>
      </w:r>
      <w:r w:rsidR="00965C5D" w:rsidRPr="00205A0A">
        <w:t>连接对象</w:t>
      </w:r>
      <w:r w:rsidR="00B1458F">
        <w:t>从</w:t>
      </w:r>
      <w:r w:rsidR="00B1458F">
        <w:rPr>
          <w:rFonts w:hint="eastAsia"/>
        </w:rPr>
        <w:t>驱动程序</w:t>
      </w:r>
      <w:r w:rsidR="00965C5D">
        <w:rPr>
          <w:rFonts w:hint="eastAsia"/>
        </w:rPr>
        <w:t>发送</w:t>
      </w:r>
      <w:r w:rsidR="00827F17" w:rsidRPr="00205A0A">
        <w:t>到</w:t>
      </w:r>
      <w:r w:rsidR="00B1458F">
        <w:rPr>
          <w:rFonts w:hint="eastAsia"/>
        </w:rPr>
        <w:t>工作节点</w:t>
      </w:r>
      <w:r>
        <w:t>，</w:t>
      </w:r>
      <w:r w:rsidR="0029118F">
        <w:t>这样的连接对象</w:t>
      </w:r>
      <w:r w:rsidR="0029118F">
        <w:rPr>
          <w:rFonts w:hint="eastAsia"/>
        </w:rPr>
        <w:t>在</w:t>
      </w:r>
      <w:r w:rsidR="00827F17" w:rsidRPr="00205A0A">
        <w:t>跨机器</w:t>
      </w:r>
      <w:r w:rsidR="0029118F">
        <w:rPr>
          <w:rFonts w:hint="eastAsia"/>
        </w:rPr>
        <w:t>之间是不能转换的</w:t>
      </w:r>
      <w:r>
        <w:t>。这种错误可能表现为序列化错误（连接对象</w:t>
      </w:r>
      <w:r w:rsidR="00827F17" w:rsidRPr="00205A0A">
        <w:t>是</w:t>
      </w:r>
      <w:r>
        <w:rPr>
          <w:rFonts w:hint="eastAsia"/>
        </w:rPr>
        <w:t>不可</w:t>
      </w:r>
      <w:r w:rsidR="00827F17" w:rsidRPr="00205A0A">
        <w:t>序列化</w:t>
      </w:r>
      <w:r>
        <w:rPr>
          <w:rFonts w:hint="eastAsia"/>
        </w:rPr>
        <w:t>的</w:t>
      </w:r>
      <w:r>
        <w:t>）</w:t>
      </w:r>
      <w:r>
        <w:rPr>
          <w:rFonts w:hint="eastAsia"/>
        </w:rPr>
        <w:t>和</w:t>
      </w:r>
      <w:r w:rsidR="0029118F">
        <w:t>初始化错误（需要在</w:t>
      </w:r>
      <w:r w:rsidR="0029118F">
        <w:rPr>
          <w:rFonts w:hint="eastAsia"/>
        </w:rPr>
        <w:t>工作节点</w:t>
      </w:r>
      <w:r w:rsidR="00B1458F">
        <w:t>初始化连接对象）等</w:t>
      </w:r>
      <w:r w:rsidR="0029118F">
        <w:rPr>
          <w:rFonts w:hint="eastAsia"/>
        </w:rPr>
        <w:t>。</w:t>
      </w:r>
      <w:r w:rsidR="00B1458F">
        <w:t>正确的解决办法是在</w:t>
      </w:r>
      <w:r w:rsidR="00B1458F">
        <w:rPr>
          <w:rFonts w:hint="eastAsia"/>
        </w:rPr>
        <w:t>工作节点</w:t>
      </w:r>
      <w:r w:rsidR="00C649DC">
        <w:t>创建连接对象</w:t>
      </w:r>
      <w:r w:rsidR="00D03C97">
        <w:rPr>
          <w:rFonts w:hint="eastAsia"/>
        </w:rPr>
        <w:t>（</w:t>
      </w:r>
      <w:r w:rsidR="00D03C97">
        <w:fldChar w:fldCharType="begin"/>
      </w:r>
      <w:r w:rsidR="00D03C97">
        <w:instrText xml:space="preserve"> </w:instrText>
      </w:r>
      <w:r w:rsidR="00D03C97">
        <w:rPr>
          <w:rFonts w:hint="eastAsia"/>
        </w:rPr>
        <w:instrText>REF _Ref36200007 \h</w:instrText>
      </w:r>
      <w:r w:rsidR="00D03C97">
        <w:instrText xml:space="preserve"> </w:instrText>
      </w:r>
      <w:r w:rsidR="00D03C97">
        <w:fldChar w:fldCharType="separate"/>
      </w:r>
      <w:r w:rsidR="00D03C97">
        <w:rPr>
          <w:rFonts w:hint="eastAsia"/>
        </w:rPr>
        <w:t>代码</w:t>
      </w:r>
      <w:r w:rsidR="00D03C97">
        <w:rPr>
          <w:rFonts w:hint="eastAsia"/>
        </w:rPr>
        <w:t xml:space="preserve"> </w:t>
      </w:r>
      <w:r w:rsidR="00D03C97">
        <w:rPr>
          <w:noProof/>
        </w:rPr>
        <w:t>4</w:t>
      </w:r>
      <w:r w:rsidR="00D03C97">
        <w:noBreakHyphen/>
      </w:r>
      <w:r w:rsidR="00D03C97">
        <w:rPr>
          <w:noProof/>
        </w:rPr>
        <w:t>14</w:t>
      </w:r>
      <w:r w:rsidR="00D03C97">
        <w:fldChar w:fldCharType="end"/>
      </w:r>
      <w:r w:rsidR="00D03C97">
        <w:rPr>
          <w:rFonts w:hint="eastAsia"/>
        </w:rPr>
        <w:t>）</w:t>
      </w:r>
      <w:r w:rsidR="00C649DC">
        <w:t>，</w:t>
      </w:r>
      <w:r w:rsidR="0029118F">
        <w:t>然而</w:t>
      </w:r>
      <w:r w:rsidR="00827F17" w:rsidRPr="00205A0A">
        <w:t>这可能会导致另一个常见的错误</w:t>
      </w:r>
      <w:r w:rsidR="00C649DC">
        <w:t>，</w:t>
      </w:r>
      <w:r w:rsidR="00C649DC">
        <w:rPr>
          <w:rFonts w:hint="eastAsia"/>
        </w:rPr>
        <w:t>为</w:t>
      </w:r>
      <w:r w:rsidR="0029118F">
        <w:t>每个记录</w:t>
      </w:r>
      <w:r w:rsidR="00C649DC">
        <w:rPr>
          <w:rFonts w:hint="eastAsia"/>
        </w:rPr>
        <w:t>创建</w:t>
      </w:r>
      <w:r w:rsidR="00C649DC">
        <w:t>一个新的连接</w:t>
      </w:r>
      <w:r w:rsidR="0029118F">
        <w:rPr>
          <w:rFonts w:hint="eastAsia"/>
        </w:rPr>
        <w:t>：</w:t>
      </w:r>
    </w:p>
    <w:p w14:paraId="0B0F74A9" w14:textId="4F2CD869" w:rsidR="0098398E" w:rsidRDefault="0098398E" w:rsidP="00B4466C">
      <w:pPr>
        <w:pStyle w:val="a7"/>
      </w:pPr>
      <w:r>
        <w:t>dstream.foreachRDD</w:t>
      </w:r>
      <w:r w:rsidR="00CE67F7">
        <w:t xml:space="preserve"> </w:t>
      </w:r>
      <w:r>
        <w:t>{</w:t>
      </w:r>
      <w:r w:rsidR="00CE67F7">
        <w:t xml:space="preserve"> </w:t>
      </w:r>
      <w:r>
        <w:t>rdd</w:t>
      </w:r>
      <w:r w:rsidR="00CE67F7">
        <w:t xml:space="preserve"> </w:t>
      </w:r>
      <w:r>
        <w:t>=&gt;</w:t>
      </w:r>
    </w:p>
    <w:p w14:paraId="6AFB1DFB" w14:textId="1264731F" w:rsidR="0098398E" w:rsidRDefault="00CE67F7" w:rsidP="00B4466C">
      <w:pPr>
        <w:pStyle w:val="a7"/>
      </w:pPr>
      <w:r>
        <w:t xml:space="preserve">  </w:t>
      </w:r>
      <w:r w:rsidR="0098398E">
        <w:t>rdd.foreach</w:t>
      </w:r>
      <w:r>
        <w:t xml:space="preserve"> </w:t>
      </w:r>
      <w:r w:rsidR="0098398E">
        <w:t>{</w:t>
      </w:r>
      <w:r>
        <w:t xml:space="preserve"> </w:t>
      </w:r>
      <w:r w:rsidR="0098398E">
        <w:t>record</w:t>
      </w:r>
      <w:r>
        <w:t xml:space="preserve"> </w:t>
      </w:r>
      <w:r w:rsidR="0098398E">
        <w:t>=&gt;</w:t>
      </w:r>
    </w:p>
    <w:p w14:paraId="3EBA14EE" w14:textId="129BD306" w:rsidR="0098398E" w:rsidRDefault="00CE67F7" w:rsidP="00B4466C">
      <w:pPr>
        <w:pStyle w:val="a7"/>
      </w:pPr>
      <w:r>
        <w:t xml:space="preserve">    </w:t>
      </w:r>
      <w:r w:rsidR="0098398E">
        <w:t>val</w:t>
      </w:r>
      <w:r>
        <w:t xml:space="preserve"> </w:t>
      </w:r>
      <w:r w:rsidR="0098398E">
        <w:t>connection</w:t>
      </w:r>
      <w:r>
        <w:t xml:space="preserve"> </w:t>
      </w:r>
      <w:r w:rsidR="0098398E">
        <w:t>=</w:t>
      </w:r>
      <w:r>
        <w:t xml:space="preserve"> </w:t>
      </w:r>
      <w:r w:rsidR="0098398E">
        <w:t>createNewConnection()</w:t>
      </w:r>
    </w:p>
    <w:p w14:paraId="03C1B3EC" w14:textId="18EB9E27" w:rsidR="0098398E" w:rsidRDefault="00CE67F7" w:rsidP="00B4466C">
      <w:pPr>
        <w:pStyle w:val="a7"/>
      </w:pPr>
      <w:r>
        <w:t xml:space="preserve">    </w:t>
      </w:r>
      <w:r w:rsidR="0098398E">
        <w:t>connection.send(record)</w:t>
      </w:r>
    </w:p>
    <w:p w14:paraId="392026D2" w14:textId="2438BE07" w:rsidR="0098398E" w:rsidRDefault="00CE67F7" w:rsidP="00B4466C">
      <w:pPr>
        <w:pStyle w:val="a7"/>
      </w:pPr>
      <w:r>
        <w:t xml:space="preserve">    </w:t>
      </w:r>
      <w:r w:rsidR="0098398E">
        <w:t>connection.close()</w:t>
      </w:r>
    </w:p>
    <w:p w14:paraId="217E2813" w14:textId="24AB2FE0" w:rsidR="0098398E" w:rsidRDefault="00CE67F7" w:rsidP="00B4466C">
      <w:pPr>
        <w:pStyle w:val="a7"/>
      </w:pPr>
      <w:r>
        <w:t xml:space="preserve">  </w:t>
      </w:r>
      <w:r w:rsidR="0098398E">
        <w:t>}</w:t>
      </w:r>
    </w:p>
    <w:p w14:paraId="006E2174" w14:textId="38531ADE" w:rsidR="0098398E" w:rsidRDefault="0098398E" w:rsidP="00B4466C">
      <w:pPr>
        <w:pStyle w:val="a7"/>
      </w:pPr>
      <w:r>
        <w:t>}</w:t>
      </w:r>
    </w:p>
    <w:p w14:paraId="673A8D57" w14:textId="4F5A753F" w:rsidR="00777910" w:rsidRPr="00777910" w:rsidRDefault="00777910" w:rsidP="007301FC">
      <w:pPr>
        <w:pStyle w:val="Caption"/>
      </w:pPr>
      <w:bookmarkStart w:id="11" w:name="_Ref36200007"/>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12</w:t>
      </w:r>
      <w:r w:rsidR="008160CE">
        <w:fldChar w:fldCharType="end"/>
      </w:r>
      <w:bookmarkEnd w:id="11"/>
    </w:p>
    <w:p w14:paraId="63AAAAE8" w14:textId="290F0FA7" w:rsidR="00827F17" w:rsidRDefault="00D03C97" w:rsidP="00205A0A">
      <w:pPr>
        <w:ind w:firstLine="420"/>
      </w:pPr>
      <w:r>
        <w:t>通常情况下，创建一个连接对象有时间和资源开销，因此</w:t>
      </w:r>
      <w:r w:rsidR="00827F17" w:rsidRPr="00205A0A">
        <w:t>创建和销毁每个连接对象可以招致不必要的高开销并能显著降低系统的整体吞吐量。一个更好的解决方案是使用</w:t>
      </w:r>
      <w:r w:rsidR="00B1458F">
        <w:t>foreachPartition</w:t>
      </w:r>
      <w:r>
        <w:rPr>
          <w:rFonts w:hint="eastAsia"/>
        </w:rPr>
        <w:t>()</w:t>
      </w:r>
      <w:r w:rsidR="00B1458F">
        <w:rPr>
          <w:rFonts w:hint="eastAsia"/>
        </w:rPr>
        <w:t>来</w:t>
      </w:r>
      <w:r w:rsidR="00827F17" w:rsidRPr="00205A0A">
        <w:t>创建一个单一的连接对象，并使用该连接在</w:t>
      </w:r>
      <w:r w:rsidR="00827F17" w:rsidRPr="00205A0A">
        <w:t>RDD</w:t>
      </w:r>
      <w:r w:rsidR="00827F17" w:rsidRPr="00205A0A">
        <w:t>分区</w:t>
      </w:r>
      <w:r w:rsidR="00637EB3">
        <w:rPr>
          <w:rFonts w:hint="eastAsia"/>
        </w:rPr>
        <w:t>中</w:t>
      </w:r>
      <w:r w:rsidR="00637EB3">
        <w:t>发送</w:t>
      </w:r>
      <w:r w:rsidR="00827F17" w:rsidRPr="00205A0A">
        <w:t>所有记录。</w:t>
      </w:r>
    </w:p>
    <w:p w14:paraId="0823EA9A" w14:textId="33B4CCD7" w:rsidR="00205A0A" w:rsidRDefault="00205A0A" w:rsidP="00205A0A">
      <w:pPr>
        <w:pStyle w:val="a7"/>
      </w:pPr>
      <w:r>
        <w:t>dstream.foreachRDD</w:t>
      </w:r>
      <w:r w:rsidR="00CE67F7">
        <w:t xml:space="preserve"> </w:t>
      </w:r>
      <w:r>
        <w:t>{</w:t>
      </w:r>
      <w:r w:rsidR="00CE67F7">
        <w:t xml:space="preserve"> </w:t>
      </w:r>
      <w:r>
        <w:t>rdd</w:t>
      </w:r>
      <w:r w:rsidR="00CE67F7">
        <w:t xml:space="preserve"> </w:t>
      </w:r>
      <w:r>
        <w:t>=&gt;</w:t>
      </w:r>
    </w:p>
    <w:p w14:paraId="64EBC752" w14:textId="38622D1A" w:rsidR="00205A0A" w:rsidRDefault="00CE67F7" w:rsidP="00205A0A">
      <w:pPr>
        <w:pStyle w:val="a7"/>
      </w:pPr>
      <w:r>
        <w:t xml:space="preserve">  </w:t>
      </w:r>
      <w:r w:rsidR="00205A0A">
        <w:t>rdd.foreachPartition</w:t>
      </w:r>
      <w:r>
        <w:t xml:space="preserve"> </w:t>
      </w:r>
      <w:r w:rsidR="00205A0A">
        <w:t>{</w:t>
      </w:r>
      <w:r>
        <w:t xml:space="preserve"> </w:t>
      </w:r>
      <w:r w:rsidR="00205A0A">
        <w:t>partitionOfRecords</w:t>
      </w:r>
      <w:r>
        <w:t xml:space="preserve"> </w:t>
      </w:r>
      <w:r w:rsidR="00205A0A">
        <w:t>=&gt;</w:t>
      </w:r>
    </w:p>
    <w:p w14:paraId="444A8987" w14:textId="4BC66698" w:rsidR="00205A0A" w:rsidRDefault="00CE67F7" w:rsidP="00205A0A">
      <w:pPr>
        <w:pStyle w:val="a7"/>
      </w:pPr>
      <w:r>
        <w:t xml:space="preserve">    </w:t>
      </w:r>
      <w:r w:rsidR="00205A0A">
        <w:t>val</w:t>
      </w:r>
      <w:r>
        <w:t xml:space="preserve"> </w:t>
      </w:r>
      <w:r w:rsidR="00205A0A">
        <w:t>connection</w:t>
      </w:r>
      <w:r>
        <w:t xml:space="preserve"> </w:t>
      </w:r>
      <w:r w:rsidR="00205A0A">
        <w:t>=</w:t>
      </w:r>
      <w:r>
        <w:t xml:space="preserve"> </w:t>
      </w:r>
      <w:r w:rsidR="00205A0A">
        <w:t>createNewConnection()</w:t>
      </w:r>
    </w:p>
    <w:p w14:paraId="7A8AD9BB" w14:textId="5AA94200" w:rsidR="00205A0A" w:rsidRDefault="00CE67F7" w:rsidP="00205A0A">
      <w:pPr>
        <w:pStyle w:val="a7"/>
      </w:pPr>
      <w:r>
        <w:t xml:space="preserve">    </w:t>
      </w:r>
      <w:r w:rsidR="00205A0A">
        <w:t>partitionOfRecords.foreach(record</w:t>
      </w:r>
      <w:r>
        <w:t xml:space="preserve"> </w:t>
      </w:r>
      <w:r w:rsidR="00205A0A">
        <w:t>=&gt;</w:t>
      </w:r>
      <w:r>
        <w:t xml:space="preserve"> </w:t>
      </w:r>
      <w:r w:rsidR="00205A0A">
        <w:t>connection.send(record))</w:t>
      </w:r>
    </w:p>
    <w:p w14:paraId="3BCFC508" w14:textId="184D835D" w:rsidR="00205A0A" w:rsidRDefault="00CE67F7" w:rsidP="00205A0A">
      <w:pPr>
        <w:pStyle w:val="a7"/>
      </w:pPr>
      <w:r>
        <w:t xml:space="preserve">    </w:t>
      </w:r>
      <w:r w:rsidR="00205A0A">
        <w:t>connection.close()</w:t>
      </w:r>
    </w:p>
    <w:p w14:paraId="2CC6A58A" w14:textId="7C636AC5" w:rsidR="00205A0A" w:rsidRDefault="00CE67F7" w:rsidP="00205A0A">
      <w:pPr>
        <w:pStyle w:val="a7"/>
      </w:pPr>
      <w:r>
        <w:t xml:space="preserve">  </w:t>
      </w:r>
      <w:r w:rsidR="00205A0A">
        <w:t>}</w:t>
      </w:r>
    </w:p>
    <w:p w14:paraId="59586F77" w14:textId="317FE308" w:rsidR="00205A0A" w:rsidRDefault="00205A0A" w:rsidP="00205A0A">
      <w:pPr>
        <w:pStyle w:val="a7"/>
      </w:pPr>
      <w:r>
        <w:t>}</w:t>
      </w:r>
    </w:p>
    <w:p w14:paraId="12358685" w14:textId="412999A5"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13</w:t>
      </w:r>
      <w:r w:rsidR="008160CE">
        <w:fldChar w:fldCharType="end"/>
      </w:r>
    </w:p>
    <w:p w14:paraId="0F1054EC" w14:textId="39799973" w:rsidR="00827F17" w:rsidRPr="00205A0A" w:rsidRDefault="00677D39" w:rsidP="00205A0A">
      <w:pPr>
        <w:ind w:firstLine="420"/>
      </w:pPr>
      <w:r>
        <w:rPr>
          <w:rFonts w:hint="eastAsia"/>
        </w:rPr>
        <w:t>上面的代码</w:t>
      </w:r>
      <w:r w:rsidR="00827F17" w:rsidRPr="00205A0A">
        <w:t>进行摊销多条记录</w:t>
      </w:r>
      <w:r w:rsidRPr="00205A0A">
        <w:t>建立</w:t>
      </w:r>
      <w:r w:rsidR="00827F17" w:rsidRPr="00205A0A">
        <w:t>连接的开销。最后，这可以进一步</w:t>
      </w:r>
      <w:r w:rsidR="00B50589">
        <w:rPr>
          <w:rFonts w:hint="eastAsia"/>
        </w:rPr>
        <w:t>优化，</w:t>
      </w:r>
      <w:r w:rsidR="00827F17" w:rsidRPr="00205A0A">
        <w:t>通过</w:t>
      </w:r>
      <w:r w:rsidR="00B50589" w:rsidRPr="00205A0A">
        <w:t>在</w:t>
      </w:r>
      <w:r w:rsidR="00B50589">
        <w:rPr>
          <w:rFonts w:hint="eastAsia"/>
        </w:rPr>
        <w:t>每个批次的</w:t>
      </w:r>
      <w:r w:rsidR="00B50589" w:rsidRPr="00205A0A">
        <w:t>多个</w:t>
      </w:r>
      <w:r w:rsidR="00B50589">
        <w:t>RDD</w:t>
      </w:r>
      <w:r w:rsidR="00B50589">
        <w:rPr>
          <w:rFonts w:hint="eastAsia"/>
        </w:rPr>
        <w:t>上</w:t>
      </w:r>
      <w:r w:rsidR="00827F17" w:rsidRPr="00205A0A">
        <w:t>重新使用的连接对象</w:t>
      </w:r>
      <w:r>
        <w:t>，</w:t>
      </w:r>
      <w:r w:rsidR="004707D6">
        <w:t>可以维持</w:t>
      </w:r>
      <w:r w:rsidR="004707D6">
        <w:rPr>
          <w:rFonts w:hint="eastAsia"/>
        </w:rPr>
        <w:t>的</w:t>
      </w:r>
      <w:r w:rsidR="004707D6">
        <w:t>连接对象静态池，</w:t>
      </w:r>
      <w:r w:rsidR="004707D6">
        <w:rPr>
          <w:rFonts w:hint="eastAsia"/>
        </w:rPr>
        <w:t>被推出来</w:t>
      </w:r>
      <w:r w:rsidR="00827F17" w:rsidRPr="00205A0A">
        <w:t>作为</w:t>
      </w:r>
      <w:r w:rsidR="004707D6">
        <w:rPr>
          <w:rFonts w:hint="eastAsia"/>
        </w:rPr>
        <w:t>外部系统被</w:t>
      </w:r>
      <w:r w:rsidR="00827F17" w:rsidRPr="00205A0A">
        <w:t>多个批次</w:t>
      </w:r>
      <w:r w:rsidR="004707D6">
        <w:rPr>
          <w:rFonts w:hint="eastAsia"/>
        </w:rPr>
        <w:t>的</w:t>
      </w:r>
      <w:r w:rsidR="004707D6">
        <w:t>RDD</w:t>
      </w:r>
      <w:r w:rsidR="004707D6">
        <w:rPr>
          <w:rFonts w:hint="eastAsia"/>
        </w:rPr>
        <w:t>重用</w:t>
      </w:r>
      <w:r w:rsidR="00827F17" w:rsidRPr="00205A0A">
        <w:t>，从而进一步降低了开销。</w:t>
      </w:r>
    </w:p>
    <w:p w14:paraId="14236C63" w14:textId="749F86F3" w:rsidR="00205A0A" w:rsidRDefault="00205A0A" w:rsidP="00205A0A">
      <w:pPr>
        <w:pStyle w:val="a7"/>
      </w:pPr>
      <w:r>
        <w:t>dstream.foreachRDD</w:t>
      </w:r>
      <w:r w:rsidR="00CE67F7">
        <w:t xml:space="preserve"> </w:t>
      </w:r>
      <w:r>
        <w:t>{</w:t>
      </w:r>
      <w:r w:rsidR="00CE67F7">
        <w:t xml:space="preserve"> </w:t>
      </w:r>
      <w:r>
        <w:t>rdd</w:t>
      </w:r>
      <w:r w:rsidR="00CE67F7">
        <w:t xml:space="preserve"> </w:t>
      </w:r>
      <w:r>
        <w:t>=&gt;</w:t>
      </w:r>
    </w:p>
    <w:p w14:paraId="2E01CAE9" w14:textId="2A4E9F71" w:rsidR="00205A0A" w:rsidRDefault="00CE67F7" w:rsidP="00205A0A">
      <w:pPr>
        <w:pStyle w:val="a7"/>
      </w:pPr>
      <w:r>
        <w:t xml:space="preserve">  </w:t>
      </w:r>
      <w:r w:rsidR="00205A0A">
        <w:t>rdd.foreachPartition</w:t>
      </w:r>
      <w:r>
        <w:t xml:space="preserve"> </w:t>
      </w:r>
      <w:r w:rsidR="00205A0A">
        <w:t>{</w:t>
      </w:r>
      <w:r>
        <w:t xml:space="preserve"> </w:t>
      </w:r>
      <w:r w:rsidR="00205A0A">
        <w:t>partitionOfRecords</w:t>
      </w:r>
      <w:r>
        <w:t xml:space="preserve"> </w:t>
      </w:r>
      <w:r w:rsidR="00205A0A">
        <w:t>=&gt;</w:t>
      </w:r>
    </w:p>
    <w:p w14:paraId="15D22849" w14:textId="64AC7987" w:rsidR="00205A0A" w:rsidRDefault="00CE67F7" w:rsidP="00205A0A">
      <w:pPr>
        <w:pStyle w:val="a7"/>
      </w:pPr>
      <w:r>
        <w:t xml:space="preserve">    </w:t>
      </w:r>
      <w:r w:rsidR="00205A0A">
        <w:t>//</w:t>
      </w:r>
      <w:r>
        <w:t xml:space="preserve"> </w:t>
      </w:r>
      <w:r w:rsidR="00205A0A">
        <w:t>ConnectionPool</w:t>
      </w:r>
      <w:r>
        <w:t xml:space="preserve"> </w:t>
      </w:r>
      <w:r w:rsidR="00205A0A">
        <w:t>is</w:t>
      </w:r>
      <w:r>
        <w:t xml:space="preserve"> </w:t>
      </w:r>
      <w:r w:rsidR="00205A0A">
        <w:t>a</w:t>
      </w:r>
      <w:r>
        <w:t xml:space="preserve"> </w:t>
      </w:r>
      <w:r w:rsidR="00205A0A">
        <w:t>static,</w:t>
      </w:r>
      <w:r>
        <w:t xml:space="preserve"> </w:t>
      </w:r>
      <w:r w:rsidR="00205A0A">
        <w:t>lazily</w:t>
      </w:r>
      <w:r>
        <w:t xml:space="preserve"> </w:t>
      </w:r>
      <w:r w:rsidR="00205A0A">
        <w:t>initialized</w:t>
      </w:r>
      <w:r>
        <w:t xml:space="preserve"> </w:t>
      </w:r>
      <w:r w:rsidR="00205A0A">
        <w:t>pool</w:t>
      </w:r>
      <w:r>
        <w:t xml:space="preserve"> </w:t>
      </w:r>
      <w:r w:rsidR="00205A0A">
        <w:t>of</w:t>
      </w:r>
      <w:r>
        <w:t xml:space="preserve"> </w:t>
      </w:r>
      <w:r w:rsidR="00205A0A">
        <w:t>connections</w:t>
      </w:r>
    </w:p>
    <w:p w14:paraId="3A60319E" w14:textId="220D936E" w:rsidR="00205A0A" w:rsidRDefault="00CE67F7" w:rsidP="00205A0A">
      <w:pPr>
        <w:pStyle w:val="a7"/>
      </w:pPr>
      <w:r>
        <w:t xml:space="preserve">    </w:t>
      </w:r>
      <w:r w:rsidR="00205A0A">
        <w:t>val</w:t>
      </w:r>
      <w:r>
        <w:t xml:space="preserve"> </w:t>
      </w:r>
      <w:r w:rsidR="00205A0A">
        <w:t>connection</w:t>
      </w:r>
      <w:r>
        <w:t xml:space="preserve"> </w:t>
      </w:r>
      <w:r w:rsidR="00205A0A">
        <w:t>=</w:t>
      </w:r>
      <w:r>
        <w:t xml:space="preserve"> </w:t>
      </w:r>
      <w:r w:rsidR="00205A0A">
        <w:t>ConnectionPool.getConnection()</w:t>
      </w:r>
    </w:p>
    <w:p w14:paraId="175C3D9D" w14:textId="1C73DDB4" w:rsidR="00205A0A" w:rsidRDefault="00CE67F7" w:rsidP="00205A0A">
      <w:pPr>
        <w:pStyle w:val="a7"/>
      </w:pPr>
      <w:r>
        <w:t xml:space="preserve">    </w:t>
      </w:r>
      <w:r w:rsidR="00205A0A">
        <w:t>partitionOfRecords.foreach(record</w:t>
      </w:r>
      <w:r>
        <w:t xml:space="preserve"> </w:t>
      </w:r>
      <w:r w:rsidR="00205A0A">
        <w:t>=&gt;</w:t>
      </w:r>
      <w:r>
        <w:t xml:space="preserve"> </w:t>
      </w:r>
      <w:r w:rsidR="00205A0A">
        <w:t>connection.send(record))</w:t>
      </w:r>
    </w:p>
    <w:p w14:paraId="48B460E3" w14:textId="19A6136E" w:rsidR="00205A0A" w:rsidRDefault="00CE67F7" w:rsidP="00205A0A">
      <w:pPr>
        <w:pStyle w:val="a7"/>
      </w:pPr>
      <w:r>
        <w:t xml:space="preserve">    </w:t>
      </w:r>
      <w:r w:rsidR="00205A0A">
        <w:t>ConnectionPool.returnConnection(connection)</w:t>
      </w:r>
      <w:r>
        <w:t xml:space="preserve">  </w:t>
      </w:r>
      <w:r w:rsidR="00205A0A">
        <w:t>//</w:t>
      </w:r>
      <w:r>
        <w:t xml:space="preserve"> </w:t>
      </w:r>
      <w:r w:rsidR="00205A0A">
        <w:t>return</w:t>
      </w:r>
      <w:r>
        <w:t xml:space="preserve"> </w:t>
      </w:r>
      <w:r w:rsidR="00205A0A">
        <w:t>to</w:t>
      </w:r>
      <w:r>
        <w:t xml:space="preserve"> </w:t>
      </w:r>
      <w:r w:rsidR="00205A0A">
        <w:t>the</w:t>
      </w:r>
      <w:r>
        <w:t xml:space="preserve"> </w:t>
      </w:r>
      <w:r w:rsidR="00205A0A">
        <w:t>pool</w:t>
      </w:r>
      <w:r>
        <w:t xml:space="preserve"> </w:t>
      </w:r>
      <w:r w:rsidR="00205A0A">
        <w:t>for</w:t>
      </w:r>
      <w:r>
        <w:t xml:space="preserve"> </w:t>
      </w:r>
      <w:r w:rsidR="00205A0A">
        <w:t>future</w:t>
      </w:r>
      <w:r>
        <w:t xml:space="preserve"> </w:t>
      </w:r>
      <w:r w:rsidR="00205A0A">
        <w:t>reuse</w:t>
      </w:r>
    </w:p>
    <w:p w14:paraId="4AF5CECA" w14:textId="130449D2" w:rsidR="00205A0A" w:rsidRDefault="00CE67F7" w:rsidP="00205A0A">
      <w:pPr>
        <w:pStyle w:val="a7"/>
      </w:pPr>
      <w:r>
        <w:t xml:space="preserve">  </w:t>
      </w:r>
      <w:r w:rsidR="00205A0A">
        <w:t>}</w:t>
      </w:r>
    </w:p>
    <w:p w14:paraId="6E33F082" w14:textId="49E118F4" w:rsidR="00827F17" w:rsidRDefault="00205A0A" w:rsidP="00205A0A">
      <w:pPr>
        <w:pStyle w:val="a7"/>
      </w:pPr>
      <w:r>
        <w:t>}</w:t>
      </w:r>
    </w:p>
    <w:p w14:paraId="5B871584" w14:textId="2E2D45DE"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14</w:t>
      </w:r>
      <w:r w:rsidR="008160CE">
        <w:fldChar w:fldCharType="end"/>
      </w:r>
    </w:p>
    <w:p w14:paraId="21BFCA0A" w14:textId="5514699F" w:rsidR="001E2A83" w:rsidRDefault="00827F17" w:rsidP="00777910">
      <w:pPr>
        <w:ind w:firstLine="420"/>
      </w:pPr>
      <w:r w:rsidRPr="00205A0A">
        <w:t>在池中的连接应该按需</w:t>
      </w:r>
      <w:r w:rsidR="00777910">
        <w:rPr>
          <w:rFonts w:hint="eastAsia"/>
        </w:rPr>
        <w:t>延迟</w:t>
      </w:r>
      <w:r w:rsidR="004707D6">
        <w:t>创建，</w:t>
      </w:r>
      <w:r w:rsidR="004707D6">
        <w:rPr>
          <w:rFonts w:hint="eastAsia"/>
        </w:rPr>
        <w:t>并且</w:t>
      </w:r>
      <w:r w:rsidR="004707D6">
        <w:t>如果</w:t>
      </w:r>
      <w:r w:rsidR="004707D6" w:rsidRPr="00205A0A">
        <w:t>一段时间</w:t>
      </w:r>
      <w:r w:rsidR="004707D6">
        <w:rPr>
          <w:rFonts w:hint="eastAsia"/>
        </w:rPr>
        <w:t>不</w:t>
      </w:r>
      <w:r w:rsidR="004707D6">
        <w:t>使用</w:t>
      </w:r>
      <w:r w:rsidR="004707D6">
        <w:rPr>
          <w:rFonts w:hint="eastAsia"/>
        </w:rPr>
        <w:t>进行</w:t>
      </w:r>
      <w:r w:rsidRPr="00205A0A">
        <w:t>超时</w:t>
      </w:r>
      <w:r w:rsidR="004707D6">
        <w:rPr>
          <w:rFonts w:hint="eastAsia"/>
        </w:rPr>
        <w:t>处理</w:t>
      </w:r>
      <w:r w:rsidR="004707D6">
        <w:t>。这实现了数据到外部系统最有效</w:t>
      </w:r>
      <w:r w:rsidR="004707D6">
        <w:rPr>
          <w:rFonts w:hint="eastAsia"/>
        </w:rPr>
        <w:t>地</w:t>
      </w:r>
      <w:r w:rsidRPr="00205A0A">
        <w:t>传送。</w:t>
      </w:r>
    </w:p>
    <w:p w14:paraId="688C5754" w14:textId="1C498AB9" w:rsidR="00827F17" w:rsidRDefault="00207B39" w:rsidP="00217E2D">
      <w:pPr>
        <w:ind w:firstLine="420"/>
      </w:pPr>
      <w:r>
        <w:rPr>
          <w:rFonts w:hint="eastAsia"/>
        </w:rPr>
        <w:t>其他还需要注意的：</w:t>
      </w:r>
      <w:r w:rsidR="00D03C97">
        <w:rPr>
          <w:rFonts w:hint="eastAsia"/>
        </w:rPr>
        <w:t>离散流</w:t>
      </w:r>
      <w:r>
        <w:rPr>
          <w:rFonts w:hint="eastAsia"/>
        </w:rPr>
        <w:t>通过</w:t>
      </w:r>
      <w:r w:rsidRPr="00205A0A">
        <w:t>输出操作</w:t>
      </w:r>
      <w:r>
        <w:rPr>
          <w:rFonts w:hint="eastAsia"/>
        </w:rPr>
        <w:t>被执行</w:t>
      </w:r>
      <w:r w:rsidR="00827F17" w:rsidRPr="00205A0A">
        <w:t>，就像</w:t>
      </w:r>
      <w:r w:rsidR="004707D6">
        <w:t>RDD</w:t>
      </w:r>
      <w:r w:rsidR="008B4A5E">
        <w:rPr>
          <w:rFonts w:hint="eastAsia"/>
        </w:rPr>
        <w:t>的动作</w:t>
      </w:r>
      <w:r w:rsidR="00FC1489">
        <w:t>，具体而言</w:t>
      </w:r>
      <w:r w:rsidR="00C64DB2">
        <w:rPr>
          <w:rFonts w:hint="eastAsia"/>
        </w:rPr>
        <w:t>就是</w:t>
      </w:r>
      <w:r w:rsidR="00FC1489">
        <w:rPr>
          <w:rFonts w:hint="eastAsia"/>
        </w:rPr>
        <w:t>在离散流</w:t>
      </w:r>
      <w:r w:rsidR="00827F17" w:rsidRPr="00205A0A">
        <w:t>输出操作内</w:t>
      </w:r>
      <w:r w:rsidR="00FC1489">
        <w:rPr>
          <w:rFonts w:hint="eastAsia"/>
        </w:rPr>
        <w:t>的</w:t>
      </w:r>
      <w:r w:rsidR="00827F17" w:rsidRPr="00205A0A">
        <w:t>RDD</w:t>
      </w:r>
      <w:r w:rsidR="00A46851">
        <w:t>动作迫使所接收的数据</w:t>
      </w:r>
      <w:r w:rsidR="00C64DB2">
        <w:t>处理。因此，如果的应用程序没有任何输出操作，或</w:t>
      </w:r>
      <w:r w:rsidR="00C64DB2">
        <w:rPr>
          <w:rFonts w:hint="eastAsia"/>
        </w:rPr>
        <w:t>只</w:t>
      </w:r>
      <w:r w:rsidR="00C64DB2">
        <w:t>有一个</w:t>
      </w:r>
      <w:r w:rsidR="00827F17" w:rsidRPr="00205A0A">
        <w:t>输出操作</w:t>
      </w:r>
      <w:r w:rsidR="00827F17" w:rsidRPr="00205A0A">
        <w:t>foreachRDD()</w:t>
      </w:r>
      <w:r w:rsidR="00C64DB2">
        <w:rPr>
          <w:rFonts w:hint="eastAsia"/>
        </w:rPr>
        <w:t>但是其中</w:t>
      </w:r>
      <w:r w:rsidR="00827F17" w:rsidRPr="00205A0A">
        <w:t>没有任何</w:t>
      </w:r>
      <w:r w:rsidR="00827F17" w:rsidRPr="00205A0A">
        <w:t>RDD</w:t>
      </w:r>
      <w:r w:rsidR="00827F17" w:rsidRPr="00205A0A">
        <w:t>行动，那么什么都不会得到执行。该系统将简单地接收数据并丢弃。默认情况下，输出的动作</w:t>
      </w:r>
      <w:r w:rsidR="00EA00E4">
        <w:rPr>
          <w:rFonts w:hint="eastAsia"/>
        </w:rPr>
        <w:t>一次执行一个</w:t>
      </w:r>
      <w:r w:rsidR="00A46851">
        <w:rPr>
          <w:rFonts w:hint="eastAsia"/>
        </w:rPr>
        <w:t>，</w:t>
      </w:r>
      <w:r w:rsidR="00EA00E4">
        <w:rPr>
          <w:rFonts w:hint="eastAsia"/>
        </w:rPr>
        <w:t>以</w:t>
      </w:r>
      <w:r w:rsidR="00827F17" w:rsidRPr="00205A0A">
        <w:t>应用</w:t>
      </w:r>
      <w:r w:rsidR="00827F17" w:rsidRPr="00205A0A">
        <w:lastRenderedPageBreak/>
        <w:t>程序中定义的顺序执行。</w:t>
      </w:r>
    </w:p>
    <w:p w14:paraId="28F84390" w14:textId="77777777" w:rsidR="00D43124" w:rsidRDefault="00D43124" w:rsidP="003311BE">
      <w:pPr>
        <w:pStyle w:val="Heading3"/>
      </w:pPr>
      <w:r>
        <w:rPr>
          <w:rFonts w:hint="eastAsia"/>
        </w:rPr>
        <w:t>窗口操作</w:t>
      </w:r>
      <w:r>
        <w:rPr>
          <w:rFonts w:hint="eastAsia"/>
        </w:rPr>
        <w:t xml:space="preserve"> </w:t>
      </w:r>
    </w:p>
    <w:p w14:paraId="5744B4AB" w14:textId="77777777" w:rsidR="00D43124" w:rsidRDefault="00D43124" w:rsidP="00D43124">
      <w:pPr>
        <w:ind w:firstLine="420"/>
      </w:pPr>
      <w:r>
        <w:rPr>
          <w:rFonts w:hint="eastAsia"/>
        </w:rPr>
        <w:t>流处理系统通常处理实时发生的行动，如社交媒体消息，网页点击、电子商务交易，金融事件或传感器读数也是此类事件的常见例子，我们可能有兴趣查看最近一段时间内发生的事件，例如最后</w:t>
      </w:r>
      <w:r>
        <w:rPr>
          <w:rFonts w:hint="eastAsia"/>
        </w:rPr>
        <w:t>15</w:t>
      </w:r>
      <w:r>
        <w:rPr>
          <w:rFonts w:hint="eastAsia"/>
        </w:rPr>
        <w:t>分钟或最后一个小时，甚至两者都可以。此外，流处理系统应该长时间运行，处理连续的数据流。随着这些事件的不断出现，较旧的事件通常与我们要完成的任何处理都越来越不相关，所以需要定期的和基于时间的数据流操作，可以称之为基于时间窗口的操作，如果是执行</w:t>
      </w:r>
      <w:r w:rsidRPr="00F809F9">
        <w:rPr>
          <w:rFonts w:hint="eastAsia"/>
        </w:rPr>
        <w:t>聚合</w:t>
      </w:r>
      <w:r>
        <w:rPr>
          <w:rFonts w:hint="eastAsia"/>
        </w:rPr>
        <w:t>操作就是</w:t>
      </w:r>
      <w:r w:rsidRPr="00F809F9">
        <w:rPr>
          <w:rFonts w:hint="eastAsia"/>
        </w:rPr>
        <w:t>每</w:t>
      </w:r>
      <w:r>
        <w:rPr>
          <w:rFonts w:hint="eastAsia"/>
        </w:rPr>
        <w:t>X</w:t>
      </w:r>
      <w:r>
        <w:rPr>
          <w:rFonts w:hint="eastAsia"/>
        </w:rPr>
        <w:t>时间段进行</w:t>
      </w:r>
      <w:r w:rsidRPr="00F809F9">
        <w:rPr>
          <w:rFonts w:hint="eastAsia"/>
        </w:rPr>
        <w:t>分组</w:t>
      </w:r>
      <w:r>
        <w:rPr>
          <w:rFonts w:hint="eastAsia"/>
        </w:rPr>
        <w:t>，</w:t>
      </w:r>
      <w:r w:rsidRPr="00F809F9">
        <w:rPr>
          <w:rFonts w:hint="eastAsia"/>
        </w:rPr>
        <w:t>例如</w:t>
      </w:r>
      <w:r>
        <w:rPr>
          <w:rFonts w:hint="eastAsia"/>
        </w:rPr>
        <w:t>每小时最大和最低环境温度或</w:t>
      </w:r>
      <w:r w:rsidRPr="00F809F9">
        <w:rPr>
          <w:rFonts w:hint="eastAsia"/>
        </w:rPr>
        <w:t>每</w:t>
      </w:r>
      <w:r w:rsidRPr="00F809F9">
        <w:rPr>
          <w:rFonts w:hint="eastAsia"/>
        </w:rPr>
        <w:t>15</w:t>
      </w:r>
      <w:r>
        <w:rPr>
          <w:rFonts w:hint="eastAsia"/>
        </w:rPr>
        <w:t>分钟的总能耗都是</w:t>
      </w:r>
      <w:r w:rsidRPr="00F809F9">
        <w:rPr>
          <w:rFonts w:hint="eastAsia"/>
        </w:rPr>
        <w:t>窗口聚合的</w:t>
      </w:r>
      <w:r>
        <w:rPr>
          <w:rFonts w:hint="eastAsia"/>
        </w:rPr>
        <w:t>操作</w:t>
      </w:r>
      <w:r w:rsidRPr="00F809F9">
        <w:rPr>
          <w:rFonts w:hint="eastAsia"/>
        </w:rPr>
        <w:t>。</w:t>
      </w:r>
      <w:r>
        <w:rPr>
          <w:rFonts w:hint="eastAsia"/>
        </w:rPr>
        <w:t>如果</w:t>
      </w:r>
      <w:r w:rsidRPr="00F809F9">
        <w:rPr>
          <w:rFonts w:hint="eastAsia"/>
        </w:rPr>
        <w:t>时间段是连续且不重叠的</w:t>
      </w:r>
      <w:r>
        <w:rPr>
          <w:rFonts w:hint="eastAsia"/>
        </w:rPr>
        <w:t>，可以称此为固定时间段的分组，其中每个组都跟随前一个组</w:t>
      </w:r>
      <w:r w:rsidRPr="00F809F9">
        <w:rPr>
          <w:rFonts w:hint="eastAsia"/>
        </w:rPr>
        <w:t>并且不重叠，从而使</w:t>
      </w:r>
      <w:r>
        <w:rPr>
          <w:rFonts w:hint="eastAsia"/>
        </w:rPr>
        <w:t>时间</w:t>
      </w:r>
      <w:r w:rsidRPr="00F809F9">
        <w:rPr>
          <w:rFonts w:hint="eastAsia"/>
        </w:rPr>
        <w:t>窗口滚动。</w:t>
      </w:r>
      <w:r>
        <w:rPr>
          <w:rFonts w:hint="eastAsia"/>
        </w:rPr>
        <w:t>当我们需要定期生成数据汇总时选择使用</w:t>
      </w:r>
      <w:r w:rsidRPr="009433A7">
        <w:rPr>
          <w:rFonts w:hint="eastAsia"/>
        </w:rPr>
        <w:t>滚动窗口，每个周期都独立于以前的周期。</w:t>
      </w:r>
      <w:r>
        <w:rPr>
          <w:rFonts w:hint="eastAsia"/>
        </w:rPr>
        <w:t>滑动窗口是一段时间内的聚合，报告周期比聚合周期要短</w:t>
      </w:r>
      <w:r w:rsidRPr="00510372">
        <w:rPr>
          <w:rFonts w:hint="eastAsia"/>
        </w:rPr>
        <w:t>。滑动窗口具有两个时间规格的</w:t>
      </w:r>
      <w:r>
        <w:rPr>
          <w:rFonts w:hint="eastAsia"/>
        </w:rPr>
        <w:t>聚合</w:t>
      </w:r>
      <w:r w:rsidRPr="00510372">
        <w:rPr>
          <w:rFonts w:hint="eastAsia"/>
        </w:rPr>
        <w:t>：窗口长度和</w:t>
      </w:r>
      <w:r>
        <w:rPr>
          <w:rFonts w:hint="eastAsia"/>
        </w:rPr>
        <w:t>报告周期，</w:t>
      </w:r>
      <w:r w:rsidRPr="00510372">
        <w:rPr>
          <w:rFonts w:hint="eastAsia"/>
        </w:rPr>
        <w:t>它通</w:t>
      </w:r>
      <w:r>
        <w:rPr>
          <w:rFonts w:hint="eastAsia"/>
        </w:rPr>
        <w:t>常解读为每隔</w:t>
      </w:r>
      <w:r w:rsidRPr="00510372">
        <w:rPr>
          <w:rFonts w:hint="eastAsia"/>
        </w:rPr>
        <w:t>时间</w:t>
      </w:r>
      <w:r>
        <w:rPr>
          <w:rFonts w:hint="eastAsia"/>
        </w:rPr>
        <w:t>周期</w:t>
      </w:r>
      <w:r>
        <w:rPr>
          <w:rFonts w:hint="eastAsia"/>
        </w:rPr>
        <w:t>X</w:t>
      </w:r>
      <w:r>
        <w:rPr>
          <w:rFonts w:hint="eastAsia"/>
        </w:rPr>
        <w:t>进行一次聚合函数的报告，聚合函数本身的周期为</w:t>
      </w:r>
      <w:r>
        <w:rPr>
          <w:rFonts w:hint="eastAsia"/>
        </w:rPr>
        <w:t>Y</w:t>
      </w:r>
      <w:r>
        <w:rPr>
          <w:rFonts w:hint="eastAsia"/>
        </w:rPr>
        <w:t>，</w:t>
      </w:r>
      <w:r>
        <w:rPr>
          <w:rFonts w:hint="eastAsia"/>
        </w:rPr>
        <w:t>X&lt;Y</w:t>
      </w:r>
      <w:r>
        <w:rPr>
          <w:rFonts w:hint="eastAsia"/>
        </w:rPr>
        <w:t>，例如对过去一天的平均股价每小时报告一次。我们</w:t>
      </w:r>
      <w:r w:rsidRPr="00510372">
        <w:rPr>
          <w:rFonts w:hint="eastAsia"/>
        </w:rPr>
        <w:t>可能已经注意到，</w:t>
      </w:r>
      <w:r>
        <w:rPr>
          <w:rFonts w:hint="eastAsia"/>
        </w:rPr>
        <w:t>如果将</w:t>
      </w:r>
      <w:r w:rsidRPr="00510372">
        <w:rPr>
          <w:rFonts w:hint="eastAsia"/>
        </w:rPr>
        <w:t>滑动窗口与平均值函数</w:t>
      </w:r>
      <w:r>
        <w:rPr>
          <w:rFonts w:hint="eastAsia"/>
        </w:rPr>
        <w:t>进行组合就是</w:t>
      </w:r>
      <w:r w:rsidRPr="00510372">
        <w:rPr>
          <w:rFonts w:hint="eastAsia"/>
        </w:rPr>
        <w:t>滑动窗口最广为人知的形式，通常称为移动平均值。</w:t>
      </w:r>
    </w:p>
    <w:p w14:paraId="01D3D74C" w14:textId="77777777" w:rsidR="00D43124" w:rsidRDefault="00D43124" w:rsidP="00D43124">
      <w:pPr>
        <w:ind w:firstLine="420"/>
      </w:pPr>
      <w:r w:rsidRPr="00F04B4F">
        <w:rPr>
          <w:rFonts w:hint="eastAsia"/>
        </w:rPr>
        <w:t>Spark Streaming</w:t>
      </w:r>
      <w:r>
        <w:rPr>
          <w:rFonts w:hint="eastAsia"/>
        </w:rPr>
        <w:t>提供窗口处理，可让我们在事件的滑动窗口上应用转换，在指定的间隔内创建滑动窗口。</w:t>
      </w:r>
      <w:r w:rsidRPr="00F04B4F">
        <w:rPr>
          <w:rFonts w:hint="eastAsia"/>
        </w:rPr>
        <w:t>每次窗口在源</w:t>
      </w:r>
      <w:r>
        <w:rPr>
          <w:rFonts w:hint="eastAsia"/>
        </w:rPr>
        <w:t>离散流</w:t>
      </w:r>
      <w:r w:rsidRPr="00F04B4F">
        <w:rPr>
          <w:rFonts w:hint="eastAsia"/>
        </w:rPr>
        <w:t>上滑动时，</w:t>
      </w:r>
      <w:r>
        <w:rPr>
          <w:rFonts w:hint="eastAsia"/>
        </w:rPr>
        <w:t>落入特定窗口的</w:t>
      </w:r>
      <w:r>
        <w:rPr>
          <w:rFonts w:hint="eastAsia"/>
        </w:rPr>
        <w:t>RDD</w:t>
      </w:r>
      <w:r>
        <w:rPr>
          <w:rFonts w:hint="eastAsia"/>
        </w:rPr>
        <w:t>将被合并和</w:t>
      </w:r>
      <w:r w:rsidRPr="00F04B4F">
        <w:rPr>
          <w:rFonts w:hint="eastAsia"/>
        </w:rPr>
        <w:t>操作</w:t>
      </w:r>
      <w:r>
        <w:rPr>
          <w:rFonts w:hint="eastAsia"/>
        </w:rPr>
        <w:t>产生</w:t>
      </w:r>
      <w:r w:rsidRPr="00F04B4F">
        <w:rPr>
          <w:rFonts w:hint="eastAsia"/>
        </w:rPr>
        <w:t>窗口化</w:t>
      </w:r>
      <w:r>
        <w:rPr>
          <w:rFonts w:hint="eastAsia"/>
        </w:rPr>
        <w:t>离散流，下图说明了这个滑动窗口。</w:t>
      </w:r>
    </w:p>
    <w:p w14:paraId="36F7238D" w14:textId="77777777" w:rsidR="00D43124" w:rsidRDefault="00D43124" w:rsidP="00D43124">
      <w:pPr>
        <w:widowControl/>
        <w:ind w:firstLineChars="0" w:firstLine="0"/>
        <w:jc w:val="center"/>
        <w:rPr>
          <w:rFonts w:ascii="Times New Roman" w:eastAsia="Times New Roman" w:hAnsi="Times New Roman"/>
          <w:kern w:val="0"/>
          <w:sz w:val="24"/>
          <w:szCs w:val="24"/>
        </w:rPr>
      </w:pPr>
      <w:r w:rsidRPr="00EE7DBF">
        <w:rPr>
          <w:rFonts w:ascii="Times New Roman" w:eastAsia="Times New Roman" w:hAnsi="Times New Roman"/>
          <w:noProof/>
          <w:kern w:val="0"/>
          <w:sz w:val="24"/>
          <w:szCs w:val="24"/>
        </w:rPr>
        <w:drawing>
          <wp:inline distT="0" distB="0" distL="0" distR="0" wp14:anchorId="7D024349" wp14:editId="5A702367">
            <wp:extent cx="4282798" cy="1664293"/>
            <wp:effectExtent l="0" t="0" r="0" b="0"/>
            <wp:docPr id="16" name="Picture 16" descr="火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火流"/>
                    <pic:cNvPicPr>
                      <a:picLocks noChangeAspect="1" noChangeArrowheads="1"/>
                    </pic:cNvPicPr>
                  </pic:nvPicPr>
                  <pic:blipFill>
                    <a:blip r:embed="rId21">
                      <a:extLst>
                        <a:ext uri="{BEBA8EAE-BF5A-486C-A8C5-ECC9F3942E4B}">
                          <a14:imgProps xmlns:a14="http://schemas.microsoft.com/office/drawing/2010/main">
                            <a14:imgLayer r:embed="rId2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89411" cy="1666863"/>
                    </a:xfrm>
                    <a:prstGeom prst="rect">
                      <a:avLst/>
                    </a:prstGeom>
                    <a:noFill/>
                    <a:ln>
                      <a:noFill/>
                    </a:ln>
                  </pic:spPr>
                </pic:pic>
              </a:graphicData>
            </a:graphic>
          </wp:inline>
        </w:drawing>
      </w:r>
    </w:p>
    <w:p w14:paraId="421BA0C1" w14:textId="43F56A10" w:rsidR="00D43124" w:rsidRPr="00EE7DBF" w:rsidRDefault="00D43124" w:rsidP="00D43124">
      <w:pPr>
        <w:pStyle w:val="Caption"/>
        <w:rPr>
          <w:rFonts w:ascii="Times New Roman" w:eastAsia="Times New Roman" w:hAnsi="Times New Roman"/>
          <w:kern w:val="0"/>
          <w:sz w:val="24"/>
          <w:szCs w:val="24"/>
        </w:rPr>
      </w:pPr>
      <w:bookmarkStart w:id="12" w:name="_Ref36156595"/>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9</w:t>
      </w:r>
      <w:r w:rsidR="005C3025">
        <w:fldChar w:fldCharType="end"/>
      </w:r>
      <w:bookmarkEnd w:id="12"/>
      <w:r>
        <w:t xml:space="preserve"> </w:t>
      </w:r>
      <w:r>
        <w:rPr>
          <w:rFonts w:hint="eastAsia"/>
        </w:rPr>
        <w:t>Spark</w:t>
      </w:r>
      <w:r>
        <w:rPr>
          <w:rFonts w:hint="eastAsia"/>
        </w:rPr>
        <w:t>流的窗口操作</w:t>
      </w:r>
    </w:p>
    <w:p w14:paraId="38F2F65D" w14:textId="77777777" w:rsidR="00D43124" w:rsidRDefault="00D43124" w:rsidP="00D43124">
      <w:pPr>
        <w:ind w:firstLine="420"/>
      </w:pPr>
      <w:r>
        <w:rPr>
          <w:rFonts w:hint="eastAsia"/>
        </w:rPr>
        <w:t>如</w:t>
      </w:r>
      <w:r>
        <w:fldChar w:fldCharType="begin"/>
      </w:r>
      <w:r>
        <w:instrText xml:space="preserve"> </w:instrText>
      </w:r>
      <w:r>
        <w:rPr>
          <w:rFonts w:hint="eastAsia"/>
        </w:rPr>
        <w:instrText>REF _Ref35982003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7</w:t>
      </w:r>
      <w:r>
        <w:fldChar w:fldCharType="end"/>
      </w:r>
      <w:r>
        <w:rPr>
          <w:rFonts w:hint="eastAsia"/>
        </w:rPr>
        <w:t>所示，每当窗口滑过源离散流时，落在窗口内的源</w:t>
      </w:r>
      <w:r>
        <w:rPr>
          <w:rFonts w:hint="eastAsia"/>
        </w:rPr>
        <w:t>RDD</w:t>
      </w:r>
      <w:r>
        <w:rPr>
          <w:rFonts w:hint="eastAsia"/>
        </w:rPr>
        <w:t>被组合起来并进行操作以产生窗口化的离散流，图中的操作使用最近</w:t>
      </w:r>
      <w:r>
        <w:rPr>
          <w:rFonts w:hint="eastAsia"/>
        </w:rPr>
        <w:t>3</w:t>
      </w:r>
      <w:r>
        <w:rPr>
          <w:rFonts w:hint="eastAsia"/>
        </w:rPr>
        <w:t>个时间单位的窗口数据，并以</w:t>
      </w:r>
      <w:r>
        <w:rPr>
          <w:rFonts w:hint="eastAsia"/>
        </w:rPr>
        <w:t>2</w:t>
      </w:r>
      <w:r>
        <w:rPr>
          <w:rFonts w:hint="eastAsia"/>
        </w:rPr>
        <w:t>个时间单位滑动这个窗口，这表明任何窗口操作需要指定两个参数：</w:t>
      </w:r>
    </w:p>
    <w:p w14:paraId="5BE216FD" w14:textId="77777777" w:rsidR="00D43124" w:rsidRPr="00A44714" w:rsidRDefault="00D43124" w:rsidP="00D43124">
      <w:pPr>
        <w:ind w:firstLine="420"/>
      </w:pPr>
      <w:r>
        <w:rPr>
          <w:rFonts w:hint="eastAsia"/>
        </w:rPr>
        <w:t>（</w:t>
      </w:r>
      <w:r>
        <w:rPr>
          <w:rFonts w:hint="eastAsia"/>
        </w:rPr>
        <w:t>1</w:t>
      </w:r>
      <w:r>
        <w:rPr>
          <w:rFonts w:hint="eastAsia"/>
        </w:rPr>
        <w:t>）窗口长度（</w:t>
      </w:r>
      <w:r>
        <w:rPr>
          <w:rFonts w:hint="eastAsia"/>
        </w:rPr>
        <w:t>W</w:t>
      </w:r>
      <w:r w:rsidRPr="00882217">
        <w:t>ind</w:t>
      </w:r>
      <w:r w:rsidRPr="00A44714">
        <w:t>ow</w:t>
      </w:r>
      <w:r w:rsidRPr="00A44714">
        <w:rPr>
          <w:rFonts w:hint="eastAsia"/>
        </w:rPr>
        <w:t xml:space="preserve"> </w:t>
      </w:r>
      <w:r w:rsidRPr="00A44714">
        <w:t>Length</w:t>
      </w:r>
      <w:r w:rsidRPr="00A44714">
        <w:rPr>
          <w:rFonts w:hint="eastAsia"/>
        </w:rPr>
        <w:t>），</w:t>
      </w:r>
      <w:r>
        <w:rPr>
          <w:rFonts w:hint="eastAsia"/>
        </w:rPr>
        <w:t>表示</w:t>
      </w:r>
      <w:r w:rsidRPr="002D6CC1">
        <w:rPr>
          <w:rFonts w:hint="eastAsia"/>
        </w:rPr>
        <w:t>窗口持续时间</w:t>
      </w:r>
      <w:r w:rsidRPr="00A44714">
        <w:rPr>
          <w:rFonts w:hint="eastAsia"/>
        </w:rPr>
        <w:t>，</w:t>
      </w:r>
      <w:r>
        <w:fldChar w:fldCharType="begin"/>
      </w:r>
      <w:r>
        <w:instrText xml:space="preserve"> </w:instrText>
      </w:r>
      <w:r>
        <w:rPr>
          <w:rFonts w:hint="eastAsia"/>
        </w:rPr>
        <w:instrText>REF _Ref36156595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9</w:t>
      </w:r>
      <w:r>
        <w:fldChar w:fldCharType="end"/>
      </w:r>
      <w:r w:rsidRPr="00A44714">
        <w:rPr>
          <w:rFonts w:hint="eastAsia"/>
        </w:rPr>
        <w:t>中为</w:t>
      </w:r>
      <w:r w:rsidRPr="00A44714">
        <w:rPr>
          <w:rFonts w:hint="eastAsia"/>
        </w:rPr>
        <w:t>3</w:t>
      </w:r>
      <w:r w:rsidRPr="00A44714">
        <w:rPr>
          <w:rFonts w:hint="eastAsia"/>
        </w:rPr>
        <w:t>。</w:t>
      </w:r>
    </w:p>
    <w:p w14:paraId="0B98D383" w14:textId="77777777" w:rsidR="00D43124" w:rsidRDefault="00D43124" w:rsidP="00D43124">
      <w:pPr>
        <w:ind w:firstLine="420"/>
      </w:pPr>
      <w:r>
        <w:rPr>
          <w:rFonts w:hint="eastAsia"/>
        </w:rPr>
        <w:t>（</w:t>
      </w:r>
      <w:r>
        <w:rPr>
          <w:rFonts w:hint="eastAsia"/>
        </w:rPr>
        <w:t>2</w:t>
      </w:r>
      <w:r>
        <w:rPr>
          <w:rFonts w:hint="eastAsia"/>
        </w:rPr>
        <w:t>）</w:t>
      </w:r>
      <w:r w:rsidRPr="00A44714">
        <w:rPr>
          <w:rFonts w:hint="eastAsia"/>
        </w:rPr>
        <w:t>滑动间隔（</w:t>
      </w:r>
      <w:r>
        <w:t>Slid</w:t>
      </w:r>
      <w:r>
        <w:rPr>
          <w:rFonts w:hint="eastAsia"/>
        </w:rPr>
        <w:t xml:space="preserve">ing </w:t>
      </w:r>
      <w:r w:rsidRPr="00A44714">
        <w:t>Inter</w:t>
      </w:r>
      <w:r w:rsidRPr="00882217">
        <w:t>val</w:t>
      </w:r>
      <w:r>
        <w:rPr>
          <w:rFonts w:hint="eastAsia"/>
        </w:rPr>
        <w:t>），表示</w:t>
      </w:r>
      <w:r w:rsidRPr="002D6CC1">
        <w:rPr>
          <w:rFonts w:hint="eastAsia"/>
        </w:rPr>
        <w:t>执行窗口操作的时间间隔</w:t>
      </w:r>
      <w:r>
        <w:rPr>
          <w:rFonts w:hint="eastAsia"/>
        </w:rPr>
        <w:t>，</w:t>
      </w:r>
      <w:r>
        <w:fldChar w:fldCharType="begin"/>
      </w:r>
      <w:r>
        <w:instrText xml:space="preserve"> </w:instrText>
      </w:r>
      <w:r>
        <w:rPr>
          <w:rFonts w:hint="eastAsia"/>
        </w:rPr>
        <w:instrText>REF _Ref36156595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9</w:t>
      </w:r>
      <w:r>
        <w:fldChar w:fldCharType="end"/>
      </w:r>
      <w:r>
        <w:rPr>
          <w:rFonts w:hint="eastAsia"/>
        </w:rPr>
        <w:t>中为</w:t>
      </w:r>
      <w:r>
        <w:rPr>
          <w:rFonts w:hint="eastAsia"/>
        </w:rPr>
        <w:t>2</w:t>
      </w:r>
      <w:r>
        <w:rPr>
          <w:rFonts w:hint="eastAsia"/>
        </w:rPr>
        <w:t>。</w:t>
      </w:r>
    </w:p>
    <w:p w14:paraId="00F6F5C7" w14:textId="77777777" w:rsidR="00D43124" w:rsidRDefault="00D43124" w:rsidP="00D43124">
      <w:pPr>
        <w:ind w:firstLine="420"/>
      </w:pPr>
      <w:r>
        <w:rPr>
          <w:rFonts w:hint="eastAsia"/>
        </w:rPr>
        <w:t>这两个参数必须是源离散流批次间隔的倍数，</w:t>
      </w:r>
      <w:r>
        <w:fldChar w:fldCharType="begin"/>
      </w:r>
      <w:r>
        <w:instrText xml:space="preserve"> </w:instrText>
      </w:r>
      <w:r>
        <w:rPr>
          <w:rFonts w:hint="eastAsia"/>
        </w:rPr>
        <w:instrText>REF _Ref36156595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9</w:t>
      </w:r>
      <w:r>
        <w:fldChar w:fldCharType="end"/>
      </w:r>
      <w:r>
        <w:rPr>
          <w:rFonts w:hint="eastAsia"/>
        </w:rPr>
        <w:t>中源离散流批次间隔为</w:t>
      </w:r>
      <w:r>
        <w:rPr>
          <w:rFonts w:hint="eastAsia"/>
        </w:rPr>
        <w:t>1</w:t>
      </w:r>
      <w:r>
        <w:rPr>
          <w:rFonts w:hint="eastAsia"/>
        </w:rPr>
        <w:t>。让我们用一个例子说明窗口操作，扩展前面的示例（</w:t>
      </w:r>
      <w:r>
        <w:fldChar w:fldCharType="begin"/>
      </w:r>
      <w:r>
        <w:instrText xml:space="preserve"> </w:instrText>
      </w:r>
      <w:r>
        <w:rPr>
          <w:rFonts w:hint="eastAsia"/>
        </w:rPr>
        <w:instrText>REF _Ref35960539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1</w:t>
      </w:r>
      <w:r>
        <w:fldChar w:fldCharType="end"/>
      </w:r>
      <w:r>
        <w:rPr>
          <w:rFonts w:hint="eastAsia"/>
        </w:rPr>
        <w:t>）通过对数据的持续</w:t>
      </w:r>
      <w:r>
        <w:rPr>
          <w:rFonts w:hint="eastAsia"/>
        </w:rPr>
        <w:t>30</w:t>
      </w:r>
      <w:r>
        <w:rPr>
          <w:rFonts w:hint="eastAsia"/>
        </w:rPr>
        <w:t>秒，每隔</w:t>
      </w:r>
      <w:r>
        <w:rPr>
          <w:rFonts w:hint="eastAsia"/>
        </w:rPr>
        <w:t>10</w:t>
      </w:r>
      <w:r>
        <w:rPr>
          <w:rFonts w:hint="eastAsia"/>
        </w:rPr>
        <w:t>秒生成单词统计，要做到这一点，必须这是使用</w:t>
      </w:r>
      <w:r>
        <w:rPr>
          <w:rFonts w:hint="eastAsia"/>
        </w:rPr>
        <w:t>reduceByKeyAndWindow</w:t>
      </w:r>
      <w:r>
        <w:rPr>
          <w:rFonts w:hint="eastAsia"/>
        </w:rPr>
        <w:t>操作来完成。</w:t>
      </w:r>
    </w:p>
    <w:p w14:paraId="1D3F74B7" w14:textId="77777777" w:rsidR="00D43124" w:rsidRDefault="00D43124" w:rsidP="00D43124">
      <w:pPr>
        <w:pStyle w:val="a7"/>
      </w:pPr>
      <w:r>
        <w:t>val windowedWordCounts = words.map(x =&gt; (x, 1)).reduceByKeyAndWindow(_ + _, Seconds(30), Seconds(10))</w:t>
      </w:r>
    </w:p>
    <w:p w14:paraId="266D4469" w14:textId="2C4B88D5" w:rsidR="00D43124" w:rsidRPr="00777910" w:rsidRDefault="00D43124" w:rsidP="00D43124">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15</w:t>
      </w:r>
      <w:r w:rsidR="008160CE">
        <w:fldChar w:fldCharType="end"/>
      </w:r>
    </w:p>
    <w:p w14:paraId="48E62A67" w14:textId="77777777" w:rsidR="00D43124" w:rsidRDefault="00D43124" w:rsidP="00D43124">
      <w:pPr>
        <w:ind w:firstLine="420"/>
      </w:pPr>
      <w:r>
        <w:rPr>
          <w:rFonts w:hint="eastAsia"/>
        </w:rPr>
        <w:t>下面是一些常见的窗口操作，所有这些操作都使用了</w:t>
      </w:r>
      <w:r w:rsidRPr="000D62DB">
        <w:rPr>
          <w:rFonts w:hint="eastAsia"/>
        </w:rPr>
        <w:t>上述两个参数</w:t>
      </w:r>
      <w:r>
        <w:rPr>
          <w:rFonts w:hint="eastAsia"/>
        </w:rPr>
        <w:t>：</w:t>
      </w:r>
      <w:r w:rsidRPr="000D62DB">
        <w:rPr>
          <w:rFonts w:hint="eastAsia"/>
        </w:rPr>
        <w:t>窗口长度</w:t>
      </w:r>
      <w:r>
        <w:rPr>
          <w:rFonts w:hint="eastAsia"/>
        </w:rPr>
        <w:t>（</w:t>
      </w:r>
      <w:r>
        <w:rPr>
          <w:rFonts w:hint="eastAsia"/>
        </w:rPr>
        <w:t>windowLength</w:t>
      </w:r>
      <w:r>
        <w:rPr>
          <w:rFonts w:hint="eastAsia"/>
        </w:rPr>
        <w:t>）</w:t>
      </w:r>
      <w:r w:rsidRPr="000D62DB">
        <w:rPr>
          <w:rFonts w:hint="eastAsia"/>
        </w:rPr>
        <w:t>和</w:t>
      </w:r>
      <w:r>
        <w:rPr>
          <w:rFonts w:hint="eastAsia"/>
        </w:rPr>
        <w:t>滑动间隔（</w:t>
      </w:r>
      <w:r>
        <w:rPr>
          <w:rFonts w:hint="eastAsia"/>
        </w:rPr>
        <w:t>slideInterval</w:t>
      </w:r>
      <w:r>
        <w:rPr>
          <w:rFonts w:hint="eastAsia"/>
        </w:rPr>
        <w:t>）：</w:t>
      </w:r>
    </w:p>
    <w:p w14:paraId="40F580BB" w14:textId="77777777" w:rsidR="00D43124" w:rsidRDefault="00D43124" w:rsidP="00D43124">
      <w:pPr>
        <w:pStyle w:val="a4"/>
      </w:pPr>
      <w:r>
        <w:rPr>
          <w:rFonts w:hint="eastAsia"/>
        </w:rPr>
        <w:t>window（windowLength，slideInterval）</w:t>
      </w:r>
    </w:p>
    <w:p w14:paraId="255856DC" w14:textId="77777777" w:rsidR="00D43124" w:rsidRDefault="00D43124" w:rsidP="00D43124">
      <w:pPr>
        <w:ind w:firstLine="420"/>
      </w:pPr>
      <w:r>
        <w:rPr>
          <w:rFonts w:hint="eastAsia"/>
        </w:rPr>
        <w:t>返回基于源离散流的窗口批次创建的新离散流。</w:t>
      </w:r>
    </w:p>
    <w:p w14:paraId="4908EFFE" w14:textId="77777777" w:rsidR="00D43124" w:rsidRDefault="00D43124" w:rsidP="00D43124">
      <w:pPr>
        <w:pStyle w:val="a4"/>
      </w:pPr>
      <w:r>
        <w:rPr>
          <w:rFonts w:hint="eastAsia"/>
        </w:rPr>
        <w:lastRenderedPageBreak/>
        <w:t>countByWindow(windowLength，slideInterval)</w:t>
      </w:r>
    </w:p>
    <w:p w14:paraId="76EBB458" w14:textId="77777777" w:rsidR="00D43124" w:rsidRDefault="00D43124" w:rsidP="00D43124">
      <w:pPr>
        <w:ind w:firstLine="420"/>
      </w:pPr>
      <w:r>
        <w:rPr>
          <w:rFonts w:hint="eastAsia"/>
        </w:rPr>
        <w:t>返回流中元素的滑动窗口数。</w:t>
      </w:r>
    </w:p>
    <w:p w14:paraId="4B728256" w14:textId="77777777" w:rsidR="00D43124" w:rsidRDefault="00D43124" w:rsidP="00D43124">
      <w:pPr>
        <w:pStyle w:val="a4"/>
      </w:pPr>
      <w:r>
        <w:rPr>
          <w:rFonts w:hint="eastAsia"/>
        </w:rPr>
        <w:t>reduceByWindow(func，windowLength，slideInterval)</w:t>
      </w:r>
    </w:p>
    <w:p w14:paraId="02FF0C84" w14:textId="77777777" w:rsidR="00D43124" w:rsidRDefault="00D43124" w:rsidP="00D43124">
      <w:pPr>
        <w:ind w:firstLine="420"/>
      </w:pPr>
      <w:r>
        <w:rPr>
          <w:rFonts w:hint="eastAsia"/>
        </w:rPr>
        <w:t>返回一个新的单元素流，通过使用</w:t>
      </w:r>
      <w:r>
        <w:rPr>
          <w:rFonts w:hint="eastAsia"/>
        </w:rPr>
        <w:t>func</w:t>
      </w:r>
      <w:r>
        <w:rPr>
          <w:rFonts w:hint="eastAsia"/>
        </w:rPr>
        <w:t>在滑动间隔内通过流中的元素聚合创建。该函数应该是关联的和可交换的，以便它可以并行计算。</w:t>
      </w:r>
    </w:p>
    <w:p w14:paraId="0D8FCD51" w14:textId="77777777" w:rsidR="00D43124" w:rsidRDefault="00D43124" w:rsidP="00D43124">
      <w:pPr>
        <w:pStyle w:val="a4"/>
      </w:pPr>
      <w:r>
        <w:rPr>
          <w:rFonts w:hint="eastAsia"/>
        </w:rPr>
        <w:t>reduceByKeyAndWindow(func，windowLength，slideInterval，[numTasks])</w:t>
      </w:r>
    </w:p>
    <w:p w14:paraId="60C45A18" w14:textId="77777777" w:rsidR="00D43124" w:rsidRDefault="00D43124" w:rsidP="00D43124">
      <w:pPr>
        <w:ind w:firstLine="420"/>
      </w:pPr>
      <w:r>
        <w:rPr>
          <w:rFonts w:hint="eastAsia"/>
        </w:rPr>
        <w:t>当在键值对</w:t>
      </w:r>
      <w:r>
        <w:rPr>
          <w:rFonts w:hint="eastAsia"/>
        </w:rPr>
        <w:t>(K, V)</w:t>
      </w:r>
      <w:r>
        <w:rPr>
          <w:rFonts w:hint="eastAsia"/>
        </w:rPr>
        <w:t>离散流上调用时，返回一个新的键值对</w:t>
      </w:r>
      <w:r>
        <w:rPr>
          <w:rFonts w:hint="eastAsia"/>
        </w:rPr>
        <w:t>(K, V)</w:t>
      </w:r>
      <w:r>
        <w:rPr>
          <w:rFonts w:hint="eastAsia"/>
        </w:rPr>
        <w:t>离散流，其中每个键的值使用给定的聚合函数在滑动窗口的批次中进行计算。默认情况下，它使用</w:t>
      </w:r>
      <w:r>
        <w:rPr>
          <w:rFonts w:hint="eastAsia"/>
        </w:rPr>
        <w:t>Spark</w:t>
      </w:r>
      <w:r>
        <w:rPr>
          <w:rFonts w:hint="eastAsia"/>
        </w:rPr>
        <w:t>的默认并行任务数进行分组（</w:t>
      </w:r>
      <w:r>
        <w:rPr>
          <w:rFonts w:hint="eastAsia"/>
        </w:rPr>
        <w:t>2</w:t>
      </w:r>
      <w:r>
        <w:rPr>
          <w:rFonts w:hint="eastAsia"/>
        </w:rPr>
        <w:t>为本地模式，群集模式中的数字由</w:t>
      </w:r>
      <w:r>
        <w:rPr>
          <w:rFonts w:hint="eastAsia"/>
        </w:rPr>
        <w:t>config</w:t>
      </w:r>
      <w:r>
        <w:rPr>
          <w:rFonts w:hint="eastAsia"/>
        </w:rPr>
        <w:t>属性</w:t>
      </w:r>
      <w:r>
        <w:rPr>
          <w:rFonts w:hint="eastAsia"/>
        </w:rPr>
        <w:t>spark.default.parallelism</w:t>
      </w:r>
      <w:r>
        <w:rPr>
          <w:rFonts w:hint="eastAsia"/>
        </w:rPr>
        <w:t>确定），也可以设置可选的</w:t>
      </w:r>
      <w:r>
        <w:rPr>
          <w:rFonts w:hint="eastAsia"/>
        </w:rPr>
        <w:t>numTasks</w:t>
      </w:r>
      <w:r>
        <w:rPr>
          <w:rFonts w:hint="eastAsia"/>
        </w:rPr>
        <w:t>参数来设置不同数量的任务。</w:t>
      </w:r>
    </w:p>
    <w:p w14:paraId="67C12801" w14:textId="77777777" w:rsidR="00D43124" w:rsidRDefault="00D43124" w:rsidP="00D43124">
      <w:pPr>
        <w:pStyle w:val="a4"/>
      </w:pPr>
      <w:r>
        <w:rPr>
          <w:rFonts w:hint="eastAsia"/>
        </w:rPr>
        <w:t>reduceByKeyAndWindow(func，invFunc，windowLength，slideInterval，[numTasks])</w:t>
      </w:r>
    </w:p>
    <w:p w14:paraId="78288DAB" w14:textId="77777777" w:rsidR="00D43124" w:rsidRDefault="00D43124" w:rsidP="00D43124">
      <w:pPr>
        <w:ind w:firstLine="420"/>
      </w:pPr>
      <w:r>
        <w:rPr>
          <w:rFonts w:hint="eastAsia"/>
        </w:rPr>
        <w:t>这个方法是一个更有效的版本，使用前一窗口的聚合值递增地计算每个窗口的聚合值。这是通过聚合</w:t>
      </w:r>
      <w:r w:rsidRPr="00A96FA9">
        <w:rPr>
          <w:rFonts w:hint="eastAsia"/>
        </w:rPr>
        <w:t>进入滑动窗口的新数据并“逆向</w:t>
      </w:r>
      <w:r>
        <w:rPr>
          <w:rFonts w:hint="eastAsia"/>
        </w:rPr>
        <w:t>聚合”离开窗口的旧数据来完成的，例如是在窗口滑动时增加和减少</w:t>
      </w:r>
      <w:r w:rsidRPr="00A96FA9">
        <w:rPr>
          <w:rFonts w:hint="eastAsia"/>
        </w:rPr>
        <w:t>键的计数。</w:t>
      </w:r>
      <w:r>
        <w:rPr>
          <w:rFonts w:hint="eastAsia"/>
        </w:rPr>
        <w:t>但是它仅适用于</w:t>
      </w:r>
      <w:r w:rsidRPr="00A96FA9">
        <w:rPr>
          <w:rFonts w:hint="eastAsia"/>
        </w:rPr>
        <w:t>可逆</w:t>
      </w:r>
      <w:r>
        <w:rPr>
          <w:rFonts w:hint="eastAsia"/>
        </w:rPr>
        <w:t>聚合函数，即具有相应的逆聚合</w:t>
      </w:r>
      <w:r w:rsidRPr="00A96FA9">
        <w:rPr>
          <w:rFonts w:hint="eastAsia"/>
        </w:rPr>
        <w:t>功能（作为</w:t>
      </w:r>
      <w:r w:rsidRPr="00A96FA9">
        <w:rPr>
          <w:rFonts w:hint="eastAsia"/>
        </w:rPr>
        <w:t>invFunc</w:t>
      </w:r>
      <w:r w:rsidRPr="00A96FA9">
        <w:rPr>
          <w:rFonts w:hint="eastAsia"/>
        </w:rPr>
        <w:t>参数）。</w:t>
      </w:r>
      <w:r>
        <w:rPr>
          <w:rFonts w:hint="eastAsia"/>
        </w:rPr>
        <w:t>同上一个方法</w:t>
      </w:r>
      <w:r w:rsidRPr="00A96FA9">
        <w:rPr>
          <w:rFonts w:hint="eastAsia"/>
        </w:rPr>
        <w:t>一样，</w:t>
      </w:r>
      <w:r>
        <w:rPr>
          <w:rFonts w:hint="eastAsia"/>
        </w:rPr>
        <w:t>聚合</w:t>
      </w:r>
      <w:r w:rsidRPr="00A96FA9">
        <w:rPr>
          <w:rFonts w:hint="eastAsia"/>
        </w:rPr>
        <w:t>任务的数量可以通过可选参数配置。请注意，必须启用检查点才能使用此操作。</w:t>
      </w:r>
    </w:p>
    <w:p w14:paraId="46CFDB1F" w14:textId="77777777" w:rsidR="00D43124" w:rsidRDefault="00D43124" w:rsidP="00D43124">
      <w:pPr>
        <w:pStyle w:val="a4"/>
      </w:pPr>
      <w:r>
        <w:rPr>
          <w:rFonts w:hint="eastAsia"/>
        </w:rPr>
        <w:t>countByValueAndWindow(windowLength，slideInterval，[numTasks])</w:t>
      </w:r>
    </w:p>
    <w:p w14:paraId="6DA68990" w14:textId="2F1613CC" w:rsidR="00D43124" w:rsidRPr="00205A0A" w:rsidRDefault="00D43124" w:rsidP="00D43124">
      <w:pPr>
        <w:ind w:firstLine="420"/>
      </w:pPr>
      <w:r w:rsidRPr="005163E3">
        <w:rPr>
          <w:rFonts w:hint="eastAsia"/>
        </w:rPr>
        <w:t>当在</w:t>
      </w:r>
      <w:r>
        <w:rPr>
          <w:rFonts w:hint="eastAsia"/>
        </w:rPr>
        <w:t>键值对</w:t>
      </w:r>
      <w:r>
        <w:rPr>
          <w:rFonts w:hint="eastAsia"/>
        </w:rPr>
        <w:t>(K, V)</w:t>
      </w:r>
      <w:r>
        <w:rPr>
          <w:rFonts w:hint="eastAsia"/>
        </w:rPr>
        <w:t>离散流</w:t>
      </w:r>
      <w:r w:rsidRPr="005163E3">
        <w:rPr>
          <w:rFonts w:hint="eastAsia"/>
        </w:rPr>
        <w:t>上调用时，</w:t>
      </w:r>
      <w:r>
        <w:rPr>
          <w:rFonts w:hint="eastAsia"/>
        </w:rPr>
        <w:t>返回一个新的键值对</w:t>
      </w:r>
      <w:r>
        <w:rPr>
          <w:rFonts w:hint="eastAsia"/>
        </w:rPr>
        <w:t>(</w:t>
      </w:r>
      <w:r w:rsidRPr="005163E3">
        <w:rPr>
          <w:rFonts w:hint="eastAsia"/>
        </w:rPr>
        <w:t>K</w:t>
      </w:r>
      <w:r>
        <w:rPr>
          <w:rFonts w:hint="eastAsia"/>
        </w:rPr>
        <w:t>,</w:t>
      </w:r>
      <w:r w:rsidRPr="005163E3">
        <w:rPr>
          <w:rFonts w:hint="eastAsia"/>
        </w:rPr>
        <w:t>Long</w:t>
      </w:r>
      <w:r>
        <w:rPr>
          <w:rFonts w:hint="eastAsia"/>
        </w:rPr>
        <w:t>)</w:t>
      </w:r>
      <w:r>
        <w:rPr>
          <w:rFonts w:hint="eastAsia"/>
        </w:rPr>
        <w:t>离散流，其中每个键对应的</w:t>
      </w:r>
      <w:r w:rsidRPr="005163E3">
        <w:rPr>
          <w:rFonts w:hint="eastAsia"/>
        </w:rPr>
        <w:t>值</w:t>
      </w:r>
      <w:r>
        <w:rPr>
          <w:rFonts w:hint="eastAsia"/>
        </w:rPr>
        <w:t>是键在滑动窗口内的频次</w:t>
      </w:r>
      <w:r w:rsidRPr="005163E3">
        <w:rPr>
          <w:rFonts w:hint="eastAsia"/>
        </w:rPr>
        <w:t>。像</w:t>
      </w:r>
      <w:r w:rsidRPr="005163E3">
        <w:rPr>
          <w:rFonts w:hint="eastAsia"/>
        </w:rPr>
        <w:t>reduceByKeyAndWindow</w:t>
      </w:r>
      <w:r w:rsidRPr="005163E3">
        <w:rPr>
          <w:rFonts w:hint="eastAsia"/>
        </w:rPr>
        <w:t>一样，通过可选参数可以配置</w:t>
      </w:r>
      <w:r>
        <w:rPr>
          <w:rFonts w:hint="eastAsia"/>
        </w:rPr>
        <w:t>聚合信</w:t>
      </w:r>
      <w:r w:rsidRPr="005163E3">
        <w:rPr>
          <w:rFonts w:hint="eastAsia"/>
        </w:rPr>
        <w:t>任务的数量。</w:t>
      </w:r>
    </w:p>
    <w:p w14:paraId="689792DA" w14:textId="484A197A" w:rsidR="00D26A7F" w:rsidRPr="00883DA2" w:rsidRDefault="004164E7" w:rsidP="003311BE">
      <w:pPr>
        <w:pStyle w:val="Heading3"/>
      </w:pPr>
      <w:r>
        <w:rPr>
          <w:rFonts w:hint="eastAsia"/>
        </w:rPr>
        <w:t>有</w:t>
      </w:r>
      <w:r w:rsidR="00D26A7F">
        <w:rPr>
          <w:rFonts w:hint="eastAsia"/>
        </w:rPr>
        <w:t>状态</w:t>
      </w:r>
      <w:r>
        <w:rPr>
          <w:rFonts w:hint="eastAsia"/>
        </w:rPr>
        <w:t>转换</w:t>
      </w:r>
    </w:p>
    <w:p w14:paraId="19E9A990" w14:textId="77777777" w:rsidR="00D26A7F" w:rsidRDefault="00D26A7F" w:rsidP="00D26A7F">
      <w:pPr>
        <w:ind w:firstLine="420"/>
      </w:pPr>
      <w:r>
        <w:rPr>
          <w:rFonts w:hint="eastAsia"/>
        </w:rPr>
        <w:t>Spark Streaming</w:t>
      </w:r>
      <w:r>
        <w:rPr>
          <w:rFonts w:hint="eastAsia"/>
        </w:rPr>
        <w:t>使用离散流的概念，离散流本质上是作为</w:t>
      </w:r>
      <w:r>
        <w:rPr>
          <w:rFonts w:hint="eastAsia"/>
        </w:rPr>
        <w:t>RDD</w:t>
      </w:r>
      <w:r>
        <w:rPr>
          <w:rFonts w:hint="eastAsia"/>
        </w:rPr>
        <w:t>的数据微批处理。我们还看到基于离散流上可能的转换类型，离散流上的转换可以分为两种类型：无状态转换和有状态转换。在无状态转换中，每个微批数据的处理均不依赖于先前的数据批次，因此这是无状态转换，每个批处理都独立于之前发生的任何事情。在有状态转换中，每个微批数据的处理完全或部分取决于先前的数据批。因此这是一个有状态的转换，每个批次都考虑该批次之前发生的情况，然后在计算该批次中的数据时使用之前的信息。</w:t>
      </w:r>
      <w:r w:rsidRPr="00CC79B3">
        <w:rPr>
          <w:rFonts w:hint="eastAsia"/>
        </w:rPr>
        <w:t>无状态转换通过将转换应用于</w:t>
      </w:r>
      <w:r>
        <w:rPr>
          <w:rFonts w:hint="eastAsia"/>
        </w:rPr>
        <w:t>离散流</w:t>
      </w:r>
      <w:r w:rsidRPr="00CC79B3">
        <w:rPr>
          <w:rFonts w:hint="eastAsia"/>
        </w:rPr>
        <w:t>中的每个</w:t>
      </w:r>
      <w:r w:rsidRPr="00CC79B3">
        <w:rPr>
          <w:rFonts w:hint="eastAsia"/>
        </w:rPr>
        <w:t>RDD</w:t>
      </w:r>
      <w:r w:rsidRPr="00CC79B3">
        <w:rPr>
          <w:rFonts w:hint="eastAsia"/>
        </w:rPr>
        <w:t>来将一个</w:t>
      </w:r>
      <w:r>
        <w:rPr>
          <w:rFonts w:hint="eastAsia"/>
        </w:rPr>
        <w:t>离散流转换为另一个，</w:t>
      </w:r>
      <w:r w:rsidRPr="00CC79B3">
        <w:rPr>
          <w:rFonts w:hint="eastAsia"/>
        </w:rPr>
        <w:t>诸如</w:t>
      </w:r>
      <w:r w:rsidRPr="00CC79B3">
        <w:rPr>
          <w:rFonts w:hint="eastAsia"/>
        </w:rPr>
        <w:t>map</w:t>
      </w:r>
      <w:r>
        <w:rPr>
          <w:rFonts w:hint="eastAsia"/>
        </w:rPr>
        <w:t>()</w:t>
      </w:r>
      <w:r>
        <w:rPr>
          <w:rFonts w:hint="eastAsia"/>
        </w:rPr>
        <w:t>、</w:t>
      </w:r>
      <w:r w:rsidRPr="00CC79B3">
        <w:rPr>
          <w:rFonts w:hint="eastAsia"/>
        </w:rPr>
        <w:t>flatMap</w:t>
      </w:r>
      <w:r>
        <w:rPr>
          <w:rFonts w:hint="eastAsia"/>
        </w:rPr>
        <w:t>()</w:t>
      </w:r>
      <w:r>
        <w:rPr>
          <w:rFonts w:hint="eastAsia"/>
        </w:rPr>
        <w:t>、</w:t>
      </w:r>
      <w:r w:rsidRPr="00CC79B3">
        <w:rPr>
          <w:rFonts w:hint="eastAsia"/>
        </w:rPr>
        <w:t>union</w:t>
      </w:r>
      <w:r>
        <w:rPr>
          <w:rFonts w:hint="eastAsia"/>
        </w:rPr>
        <w:t>()</w:t>
      </w:r>
      <w:r>
        <w:rPr>
          <w:rFonts w:hint="eastAsia"/>
        </w:rPr>
        <w:t>、</w:t>
      </w:r>
      <w:r w:rsidRPr="00CC79B3">
        <w:rPr>
          <w:rFonts w:hint="eastAsia"/>
        </w:rPr>
        <w:t>join</w:t>
      </w:r>
      <w:r>
        <w:rPr>
          <w:rFonts w:hint="eastAsia"/>
        </w:rPr>
        <w:t>()</w:t>
      </w:r>
      <w:r w:rsidRPr="00CC79B3">
        <w:rPr>
          <w:rFonts w:hint="eastAsia"/>
        </w:rPr>
        <w:t>和</w:t>
      </w:r>
      <w:r w:rsidRPr="00CC79B3">
        <w:rPr>
          <w:rFonts w:hint="eastAsia"/>
        </w:rPr>
        <w:t>reduceByKey</w:t>
      </w:r>
      <w:r>
        <w:rPr>
          <w:rFonts w:hint="eastAsia"/>
        </w:rPr>
        <w:t>()</w:t>
      </w:r>
      <w:r w:rsidRPr="00CC79B3">
        <w:rPr>
          <w:rFonts w:hint="eastAsia"/>
        </w:rPr>
        <w:t>之类的转换都是无状态转换的示例。</w:t>
      </w:r>
      <w:r w:rsidRPr="008D154A">
        <w:rPr>
          <w:rFonts w:hint="eastAsia"/>
        </w:rPr>
        <w:t>在</w:t>
      </w:r>
      <w:r>
        <w:rPr>
          <w:rFonts w:hint="eastAsia"/>
        </w:rPr>
        <w:t>离散流</w:t>
      </w:r>
      <w:r w:rsidRPr="008D154A">
        <w:rPr>
          <w:rFonts w:hint="eastAsia"/>
        </w:rPr>
        <w:t>上运行有状态转换</w:t>
      </w:r>
      <w:r>
        <w:rPr>
          <w:rFonts w:hint="eastAsia"/>
        </w:rPr>
        <w:t>，</w:t>
      </w:r>
      <w:r w:rsidRPr="008D154A">
        <w:rPr>
          <w:rFonts w:hint="eastAsia"/>
        </w:rPr>
        <w:t>计算取决于先前的处理状态。</w:t>
      </w:r>
      <w:r w:rsidRPr="008D154A">
        <w:rPr>
          <w:rFonts w:hint="eastAsia"/>
        </w:rPr>
        <w:t>countByValueAndWindow</w:t>
      </w:r>
      <w:r>
        <w:rPr>
          <w:rFonts w:hint="eastAsia"/>
        </w:rPr>
        <w:t>()</w:t>
      </w:r>
      <w:r>
        <w:rPr>
          <w:rFonts w:hint="eastAsia"/>
        </w:rPr>
        <w:t>、</w:t>
      </w:r>
      <w:r w:rsidRPr="008D154A">
        <w:rPr>
          <w:rFonts w:hint="eastAsia"/>
        </w:rPr>
        <w:t>reduceByKeyAndWindow</w:t>
      </w:r>
      <w:r>
        <w:rPr>
          <w:rFonts w:hint="eastAsia"/>
        </w:rPr>
        <w:t>()</w:t>
      </w:r>
      <w:r>
        <w:rPr>
          <w:rFonts w:hint="eastAsia"/>
        </w:rPr>
        <w:t>、</w:t>
      </w:r>
      <w:r w:rsidRPr="008D154A">
        <w:rPr>
          <w:rFonts w:hint="eastAsia"/>
        </w:rPr>
        <w:t>mapWithState</w:t>
      </w:r>
      <w:r>
        <w:rPr>
          <w:rFonts w:hint="eastAsia"/>
        </w:rPr>
        <w:t>()</w:t>
      </w:r>
      <w:r w:rsidRPr="008D154A">
        <w:rPr>
          <w:rFonts w:hint="eastAsia"/>
        </w:rPr>
        <w:t>和</w:t>
      </w:r>
      <w:r w:rsidRPr="008D154A">
        <w:rPr>
          <w:rFonts w:hint="eastAsia"/>
        </w:rPr>
        <w:t>updateStateByKey</w:t>
      </w:r>
      <w:r w:rsidRPr="008D154A">
        <w:rPr>
          <w:rFonts w:hint="eastAsia"/>
        </w:rPr>
        <w:t>等操作都是有状态转换的示例。实际上，所有基于窗口的转换都是有状态的，因为根据窗口操作的定义，我们需要跟踪</w:t>
      </w:r>
      <w:r>
        <w:rPr>
          <w:rFonts w:hint="eastAsia"/>
        </w:rPr>
        <w:t>离散流</w:t>
      </w:r>
      <w:r w:rsidRPr="008D154A">
        <w:rPr>
          <w:rFonts w:hint="eastAsia"/>
        </w:rPr>
        <w:t>的窗口长度和滑动间隔。</w:t>
      </w:r>
    </w:p>
    <w:p w14:paraId="341AB029" w14:textId="77777777" w:rsidR="00D26A7F" w:rsidRDefault="00D26A7F" w:rsidP="00D26A7F">
      <w:pPr>
        <w:ind w:firstLine="420"/>
      </w:pPr>
      <w:r>
        <w:rPr>
          <w:rFonts w:hint="eastAsia"/>
        </w:rPr>
        <w:t>许多复杂的数据流处理管道必须在一段时间内保持状态，例如需要实时了解网站上的用户行为，则必须将网站上每个用户会话的信息保持为持久状态，并根据用户的操作持续更新此状态，</w:t>
      </w:r>
      <w:r w:rsidRPr="0093429E">
        <w:rPr>
          <w:rFonts w:hint="eastAsia"/>
        </w:rPr>
        <w:t>这种有状态的</w:t>
      </w:r>
      <w:r>
        <w:rPr>
          <w:rFonts w:hint="eastAsia"/>
        </w:rPr>
        <w:t>数据</w:t>
      </w:r>
      <w:r w:rsidRPr="0093429E">
        <w:rPr>
          <w:rFonts w:hint="eastAsia"/>
        </w:rPr>
        <w:t>流式计算可以使用其</w:t>
      </w:r>
      <w:r w:rsidRPr="0093429E">
        <w:rPr>
          <w:rFonts w:hint="eastAsia"/>
        </w:rPr>
        <w:t>updateStateByKey</w:t>
      </w:r>
      <w:r>
        <w:rPr>
          <w:rFonts w:hint="eastAsia"/>
        </w:rPr>
        <w:t>()</w:t>
      </w:r>
      <w:r w:rsidRPr="0093429E">
        <w:rPr>
          <w:rFonts w:hint="eastAsia"/>
        </w:rPr>
        <w:t>操作实现。</w:t>
      </w:r>
    </w:p>
    <w:p w14:paraId="7EE4ED3B" w14:textId="77777777" w:rsidR="00D26A7F" w:rsidRDefault="00D26A7F" w:rsidP="00D26A7F">
      <w:pPr>
        <w:pStyle w:val="a4"/>
      </w:pPr>
      <w:r w:rsidRPr="00770E28">
        <w:t>updateStateByKey[S](updateFunc:</w:t>
      </w:r>
      <w:r>
        <w:t xml:space="preserve"> </w:t>
      </w:r>
      <w:r w:rsidRPr="00770E28">
        <w:t>(Iterator[(K,</w:t>
      </w:r>
      <w:r>
        <w:t xml:space="preserve"> </w:t>
      </w:r>
      <w:r w:rsidRPr="00770E28">
        <w:t>Seq[V],</w:t>
      </w:r>
      <w:r>
        <w:t xml:space="preserve"> </w:t>
      </w:r>
      <w:r w:rsidRPr="00770E28">
        <w:t>Option[S])])</w:t>
      </w:r>
      <w:r>
        <w:t xml:space="preserve"> </w:t>
      </w:r>
      <w:r w:rsidRPr="00770E28">
        <w:rPr>
          <w:rFonts w:ascii="MS Mincho" w:eastAsia="MS Mincho" w:hAnsi="MS Mincho" w:cs="MS Mincho"/>
        </w:rPr>
        <w:t>⇒</w:t>
      </w:r>
      <w:r>
        <w:t xml:space="preserve"> </w:t>
      </w:r>
      <w:r w:rsidRPr="00770E28">
        <w:t>Iterator[(K,</w:t>
      </w:r>
      <w:r>
        <w:t xml:space="preserve"> </w:t>
      </w:r>
      <w:r w:rsidRPr="00770E28">
        <w:t>S)],</w:t>
      </w:r>
      <w:r>
        <w:t xml:space="preserve"> </w:t>
      </w:r>
      <w:r w:rsidRPr="00770E28">
        <w:t>partitioner:</w:t>
      </w:r>
      <w:r>
        <w:t xml:space="preserve"> </w:t>
      </w:r>
      <w:r w:rsidRPr="00770E28">
        <w:t>Partitioner,</w:t>
      </w:r>
      <w:r>
        <w:t xml:space="preserve"> </w:t>
      </w:r>
      <w:r w:rsidRPr="00770E28">
        <w:t>rememberPartitioner:</w:t>
      </w:r>
      <w:r>
        <w:t xml:space="preserve"> </w:t>
      </w:r>
      <w:r w:rsidRPr="00770E28">
        <w:t>Boolean,</w:t>
      </w:r>
      <w:r>
        <w:t xml:space="preserve"> </w:t>
      </w:r>
      <w:r w:rsidRPr="00770E28">
        <w:t>initialRDD:</w:t>
      </w:r>
      <w:r>
        <w:t xml:space="preserve"> </w:t>
      </w:r>
      <w:r w:rsidRPr="00770E28">
        <w:t>RDD[(K,</w:t>
      </w:r>
      <w:r>
        <w:t xml:space="preserve"> </w:t>
      </w:r>
      <w:r w:rsidRPr="00770E28">
        <w:t>S)]):</w:t>
      </w:r>
      <w:r>
        <w:t xml:space="preserve"> </w:t>
      </w:r>
      <w:r w:rsidRPr="00770E28">
        <w:t>DStream[(K,</w:t>
      </w:r>
      <w:r>
        <w:t xml:space="preserve"> </w:t>
      </w:r>
      <w:r w:rsidRPr="00770E28">
        <w:t>S)]</w:t>
      </w:r>
    </w:p>
    <w:p w14:paraId="2F6DF68E" w14:textId="77777777" w:rsidR="00D26A7F" w:rsidRDefault="00D26A7F" w:rsidP="00D26A7F">
      <w:pPr>
        <w:ind w:firstLine="420"/>
      </w:pPr>
      <w:r>
        <w:rPr>
          <w:rFonts w:hint="eastAsia"/>
        </w:rPr>
        <w:t>返回一个新的“状态”离散流，其中更新每个键的状态，通过在这个键上先前状态和这个键的新值上应用给定的方法。</w:t>
      </w:r>
      <w:r w:rsidRPr="002A3D45">
        <w:rPr>
          <w:rFonts w:hint="eastAsia"/>
        </w:rPr>
        <w:t>这可以用来维护每个键的任意状态数据</w:t>
      </w:r>
      <w:r>
        <w:rPr>
          <w:rFonts w:hint="eastAsia"/>
        </w:rPr>
        <w:t>，参数定义如下：</w:t>
      </w:r>
    </w:p>
    <w:p w14:paraId="289884D2" w14:textId="77777777" w:rsidR="00D26A7F" w:rsidRDefault="00D26A7F" w:rsidP="00D26A7F">
      <w:pPr>
        <w:pStyle w:val="a5"/>
        <w:ind w:left="315" w:firstLine="360"/>
      </w:pPr>
      <w:r>
        <w:rPr>
          <w:rFonts w:hint="eastAsia"/>
        </w:rPr>
        <w:t>S</w:t>
      </w:r>
      <w:r>
        <w:rPr>
          <w:rFonts w:hint="eastAsia"/>
        </w:rPr>
        <w:t>：状态类型</w:t>
      </w:r>
    </w:p>
    <w:p w14:paraId="7E2C40F4" w14:textId="77777777" w:rsidR="00D26A7F" w:rsidRDefault="00D26A7F" w:rsidP="00D26A7F">
      <w:pPr>
        <w:pStyle w:val="a5"/>
        <w:ind w:left="315" w:firstLine="360"/>
      </w:pPr>
      <w:r>
        <w:t>updateFunc</w:t>
      </w:r>
      <w:r>
        <w:rPr>
          <w:rFonts w:hint="eastAsia"/>
        </w:rPr>
        <w:t>：状态更新方法。请注意，该方法可能会使用与输入键不同的键生成不同的元组。</w:t>
      </w:r>
      <w:r>
        <w:rPr>
          <w:rFonts w:hint="eastAsia"/>
        </w:rPr>
        <w:lastRenderedPageBreak/>
        <w:t>因此，键可能以这种方式被删除或添加键。开发人员决定是否记住分区器，尽管键被改变了。</w:t>
      </w:r>
    </w:p>
    <w:p w14:paraId="02C4DA96" w14:textId="77777777" w:rsidR="00D26A7F" w:rsidRDefault="00D26A7F" w:rsidP="00D26A7F">
      <w:pPr>
        <w:pStyle w:val="a5"/>
        <w:ind w:left="315" w:firstLine="360"/>
      </w:pPr>
      <w:r w:rsidRPr="00450EB3">
        <w:t>partitioner</w:t>
      </w:r>
      <w:r>
        <w:rPr>
          <w:rFonts w:hint="eastAsia"/>
        </w:rPr>
        <w:t>：用于控制新离散流中每个</w:t>
      </w:r>
      <w:r>
        <w:rPr>
          <w:rFonts w:hint="eastAsia"/>
        </w:rPr>
        <w:t>RDD</w:t>
      </w:r>
      <w:r>
        <w:rPr>
          <w:rFonts w:hint="eastAsia"/>
        </w:rPr>
        <w:t>分区的分区器。</w:t>
      </w:r>
    </w:p>
    <w:p w14:paraId="55026F67" w14:textId="77777777" w:rsidR="00D26A7F" w:rsidRDefault="00D26A7F" w:rsidP="00D26A7F">
      <w:pPr>
        <w:pStyle w:val="a5"/>
        <w:ind w:left="315" w:firstLine="360"/>
      </w:pPr>
      <w:r>
        <w:t>rememberPartitioner</w:t>
      </w:r>
      <w:r>
        <w:rPr>
          <w:rFonts w:hint="eastAsia"/>
        </w:rPr>
        <w:t>：是否记住生成的</w:t>
      </w:r>
      <w:r>
        <w:rPr>
          <w:rFonts w:hint="eastAsia"/>
        </w:rPr>
        <w:t>RDD</w:t>
      </w:r>
      <w:r>
        <w:rPr>
          <w:rFonts w:hint="eastAsia"/>
        </w:rPr>
        <w:t>中的分区对象。</w:t>
      </w:r>
    </w:p>
    <w:p w14:paraId="5978A420" w14:textId="77777777" w:rsidR="00D26A7F" w:rsidRDefault="00D26A7F" w:rsidP="00D26A7F">
      <w:pPr>
        <w:pStyle w:val="a5"/>
        <w:ind w:left="315" w:firstLine="360"/>
      </w:pPr>
      <w:r>
        <w:t>initialRDD</w:t>
      </w:r>
      <w:r>
        <w:rPr>
          <w:rFonts w:hint="eastAsia"/>
        </w:rPr>
        <w:t>：每个键的初始状态值。</w:t>
      </w:r>
    </w:p>
    <w:p w14:paraId="043D4B13" w14:textId="77777777" w:rsidR="00D26A7F" w:rsidRDefault="00D26A7F" w:rsidP="00D26A7F">
      <w:pPr>
        <w:ind w:firstLine="420"/>
      </w:pPr>
      <w:r>
        <w:rPr>
          <w:rFonts w:hint="eastAsia"/>
        </w:rPr>
        <w:t>有这样一个用例需要维护当前键值对离散流的状态，以便在下一个离散流中使用它，例如单词“</w:t>
      </w:r>
      <w:r>
        <w:rPr>
          <w:rFonts w:hint="eastAsia"/>
        </w:rPr>
        <w:t>Apache</w:t>
      </w:r>
      <w:r>
        <w:rPr>
          <w:rFonts w:hint="eastAsia"/>
        </w:rPr>
        <w:t>”在上一个数据批中出现了一次，将这个单词的出现次数计算为为</w:t>
      </w:r>
      <w:r>
        <w:rPr>
          <w:rFonts w:hint="eastAsia"/>
        </w:rPr>
        <w:t>1</w:t>
      </w:r>
      <w:r>
        <w:rPr>
          <w:rFonts w:hint="eastAsia"/>
        </w:rPr>
        <w:t>。对于</w:t>
      </w:r>
      <w:r>
        <w:fldChar w:fldCharType="begin"/>
      </w:r>
      <w:r>
        <w:instrText xml:space="preserve"> </w:instrText>
      </w:r>
      <w:r>
        <w:rPr>
          <w:rFonts w:hint="eastAsia"/>
        </w:rPr>
        <w:instrText>REF _Ref35960539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1</w:t>
      </w:r>
      <w:r>
        <w:fldChar w:fldCharType="end"/>
      </w:r>
      <w:r>
        <w:rPr>
          <w:rFonts w:hint="eastAsia"/>
        </w:rPr>
        <w:t>，在下一个数据批中它的状态将会丢失需要重新计数，如果又出现一个单词“</w:t>
      </w:r>
      <w:r>
        <w:rPr>
          <w:rFonts w:hint="eastAsia"/>
        </w:rPr>
        <w:t>Apache</w:t>
      </w:r>
      <w:r>
        <w:rPr>
          <w:rFonts w:hint="eastAsia"/>
        </w:rPr>
        <w:t>”，其值仍然为</w:t>
      </w:r>
      <w:r>
        <w:rPr>
          <w:rFonts w:hint="eastAsia"/>
        </w:rPr>
        <w:t>1</w:t>
      </w:r>
      <w:r>
        <w:rPr>
          <w:rFonts w:hint="eastAsia"/>
        </w:rPr>
        <w:t>，如果要保持“</w:t>
      </w:r>
      <w:r>
        <w:rPr>
          <w:rFonts w:hint="eastAsia"/>
        </w:rPr>
        <w:t>Apache</w:t>
      </w:r>
      <w:r>
        <w:rPr>
          <w:rFonts w:hint="eastAsia"/>
        </w:rPr>
        <w:t>”的计数状态，在下一个数据批中出现“</w:t>
      </w:r>
      <w:r>
        <w:rPr>
          <w:rFonts w:hint="eastAsia"/>
        </w:rPr>
        <w:t>Apache</w:t>
      </w:r>
      <w:r>
        <w:rPr>
          <w:rFonts w:hint="eastAsia"/>
        </w:rPr>
        <w:t>”时，将这个单词的出现次数累计为</w:t>
      </w:r>
      <w:r>
        <w:rPr>
          <w:rFonts w:hint="eastAsia"/>
        </w:rPr>
        <w:t>2</w:t>
      </w:r>
      <w:r>
        <w:rPr>
          <w:rFonts w:hint="eastAsia"/>
        </w:rPr>
        <w:t>，我们需要使用</w:t>
      </w:r>
      <w:r>
        <w:rPr>
          <w:rFonts w:hint="eastAsia"/>
        </w:rPr>
        <w:t>updateStateByKey(func)</w:t>
      </w:r>
      <w:r>
        <w:rPr>
          <w:rFonts w:hint="eastAsia"/>
        </w:rPr>
        <w:t>方法实现这个功能，代码如下：</w:t>
      </w:r>
    </w:p>
    <w:p w14:paraId="3E75DD83" w14:textId="77777777" w:rsidR="00D26A7F" w:rsidRDefault="00D26A7F" w:rsidP="00D26A7F">
      <w:pPr>
        <w:pStyle w:val="a7"/>
      </w:pPr>
      <w:r>
        <w:t>import org.apache.spark.SparkConf</w:t>
      </w:r>
    </w:p>
    <w:p w14:paraId="4ABFBA9D" w14:textId="77777777" w:rsidR="00D26A7F" w:rsidRDefault="00D26A7F" w:rsidP="00D26A7F">
      <w:pPr>
        <w:pStyle w:val="a7"/>
      </w:pPr>
      <w:r>
        <w:t>import org.apache.spark.streaming.{Seconds, StreamingContext}</w:t>
      </w:r>
    </w:p>
    <w:p w14:paraId="3866F293" w14:textId="77777777" w:rsidR="00D26A7F" w:rsidRDefault="00D26A7F" w:rsidP="00D26A7F">
      <w:pPr>
        <w:pStyle w:val="a7"/>
      </w:pPr>
    </w:p>
    <w:p w14:paraId="6074CD90" w14:textId="77777777" w:rsidR="00D26A7F" w:rsidRDefault="00D26A7F" w:rsidP="00D26A7F">
      <w:pPr>
        <w:pStyle w:val="a7"/>
      </w:pPr>
      <w:r>
        <w:t>object StatefulNetworkWordCount {</w:t>
      </w:r>
    </w:p>
    <w:p w14:paraId="7BFEF72F" w14:textId="77777777" w:rsidR="00D26A7F" w:rsidRDefault="00D26A7F" w:rsidP="00D26A7F">
      <w:pPr>
        <w:pStyle w:val="a7"/>
      </w:pPr>
    </w:p>
    <w:p w14:paraId="7F5DB929" w14:textId="77777777" w:rsidR="00D26A7F" w:rsidRDefault="00D26A7F" w:rsidP="00D26A7F">
      <w:pPr>
        <w:pStyle w:val="a7"/>
      </w:pPr>
      <w:r>
        <w:t xml:space="preserve">  def main(args: Array[String]) {</w:t>
      </w:r>
    </w:p>
    <w:p w14:paraId="49955A19" w14:textId="77777777" w:rsidR="00D26A7F" w:rsidRDefault="00D26A7F" w:rsidP="00D26A7F">
      <w:pPr>
        <w:pStyle w:val="a7"/>
      </w:pPr>
      <w:r>
        <w:t xml:space="preserve">    val conf = new SparkConf().setMaster("local[2]").setAppName("StatefulNetworkWordCount")</w:t>
      </w:r>
    </w:p>
    <w:p w14:paraId="01AE42D5" w14:textId="77777777" w:rsidR="00D26A7F" w:rsidRDefault="00D26A7F" w:rsidP="00D26A7F">
      <w:pPr>
        <w:pStyle w:val="a7"/>
      </w:pPr>
      <w:r>
        <w:t xml:space="preserve">    val ssc = new StreamingContext(conf, Seconds(5))</w:t>
      </w:r>
    </w:p>
    <w:p w14:paraId="15469F60" w14:textId="77777777" w:rsidR="00D26A7F" w:rsidRDefault="00D26A7F" w:rsidP="00D26A7F">
      <w:pPr>
        <w:pStyle w:val="a7"/>
      </w:pPr>
      <w:r>
        <w:t xml:space="preserve">    ssc.checkpoint(".")</w:t>
      </w:r>
    </w:p>
    <w:p w14:paraId="515CEFFB" w14:textId="77777777" w:rsidR="00D26A7F" w:rsidRDefault="00D26A7F" w:rsidP="00D26A7F">
      <w:pPr>
        <w:pStyle w:val="a7"/>
      </w:pPr>
      <w:r>
        <w:t xml:space="preserve">    val lines = ssc.socketTextStream("localhost", 9999)</w:t>
      </w:r>
    </w:p>
    <w:p w14:paraId="756F5350" w14:textId="77777777" w:rsidR="00D26A7F" w:rsidRDefault="00D26A7F" w:rsidP="00D26A7F">
      <w:pPr>
        <w:pStyle w:val="a7"/>
      </w:pPr>
      <w:r>
        <w:t xml:space="preserve">    val words = lines.flatMap(_.split(" "))</w:t>
      </w:r>
    </w:p>
    <w:p w14:paraId="4ADC09D1" w14:textId="77777777" w:rsidR="00D26A7F" w:rsidRDefault="00D26A7F" w:rsidP="00D26A7F">
      <w:pPr>
        <w:pStyle w:val="a7"/>
      </w:pPr>
      <w:r>
        <w:t xml:space="preserve">    val pairs = words.map(word =&gt; (word, 1))</w:t>
      </w:r>
    </w:p>
    <w:p w14:paraId="7671642D" w14:textId="77777777" w:rsidR="00D26A7F" w:rsidRDefault="00D26A7F" w:rsidP="00D26A7F">
      <w:pPr>
        <w:pStyle w:val="a7"/>
      </w:pPr>
      <w:r>
        <w:t xml:space="preserve">    val runningCounts = pairs.updateStateByKey[Int](updateFunction _)</w:t>
      </w:r>
    </w:p>
    <w:p w14:paraId="771CF699" w14:textId="77777777" w:rsidR="00D26A7F" w:rsidRDefault="00D26A7F" w:rsidP="00D26A7F">
      <w:pPr>
        <w:pStyle w:val="a7"/>
      </w:pPr>
      <w:r>
        <w:t xml:space="preserve">    runningCounts.print()</w:t>
      </w:r>
    </w:p>
    <w:p w14:paraId="2D2D4D49" w14:textId="77777777" w:rsidR="00D26A7F" w:rsidRDefault="00D26A7F" w:rsidP="00D26A7F">
      <w:pPr>
        <w:pStyle w:val="a7"/>
      </w:pPr>
      <w:r>
        <w:t xml:space="preserve">    ssc.start()</w:t>
      </w:r>
    </w:p>
    <w:p w14:paraId="3DFAAD2E" w14:textId="77777777" w:rsidR="00D26A7F" w:rsidRDefault="00D26A7F" w:rsidP="00D26A7F">
      <w:pPr>
        <w:pStyle w:val="a7"/>
      </w:pPr>
      <w:r>
        <w:t xml:space="preserve">    ssc.awaitTermination()</w:t>
      </w:r>
    </w:p>
    <w:p w14:paraId="54D29860" w14:textId="77777777" w:rsidR="00D26A7F" w:rsidRDefault="00D26A7F" w:rsidP="00D26A7F">
      <w:pPr>
        <w:pStyle w:val="a7"/>
      </w:pPr>
      <w:r>
        <w:t xml:space="preserve">  }</w:t>
      </w:r>
    </w:p>
    <w:p w14:paraId="2E2C6C79" w14:textId="77777777" w:rsidR="00D26A7F" w:rsidRDefault="00D26A7F" w:rsidP="00D26A7F">
      <w:pPr>
        <w:pStyle w:val="a7"/>
      </w:pPr>
    </w:p>
    <w:p w14:paraId="794A3060" w14:textId="77777777" w:rsidR="00D26A7F" w:rsidRDefault="00D26A7F" w:rsidP="00D26A7F">
      <w:pPr>
        <w:pStyle w:val="a7"/>
      </w:pPr>
      <w:r>
        <w:t xml:space="preserve">  def updateFunction(newValues: Seq[Int], runningCount: Option[Int]): Option[Int] = {</w:t>
      </w:r>
    </w:p>
    <w:p w14:paraId="2E2ECB96" w14:textId="77777777" w:rsidR="00D26A7F" w:rsidRDefault="00D26A7F" w:rsidP="00D26A7F">
      <w:pPr>
        <w:pStyle w:val="a7"/>
      </w:pPr>
      <w:r>
        <w:t xml:space="preserve">    val newCount = runningCount.getOrElse(0) + newValues.sum</w:t>
      </w:r>
    </w:p>
    <w:p w14:paraId="544504F2" w14:textId="77777777" w:rsidR="00D26A7F" w:rsidRDefault="00D26A7F" w:rsidP="00D26A7F">
      <w:pPr>
        <w:pStyle w:val="a7"/>
      </w:pPr>
      <w:r>
        <w:t xml:space="preserve">    Some(newCount)</w:t>
      </w:r>
    </w:p>
    <w:p w14:paraId="76DB8E61" w14:textId="77777777" w:rsidR="00D26A7F" w:rsidRDefault="00D26A7F" w:rsidP="00D26A7F">
      <w:pPr>
        <w:pStyle w:val="a7"/>
      </w:pPr>
      <w:r>
        <w:t xml:space="preserve">  }</w:t>
      </w:r>
    </w:p>
    <w:p w14:paraId="5FF2109A" w14:textId="61FCA1AE" w:rsidR="00D26A7F" w:rsidRDefault="00D26A7F" w:rsidP="00D26A7F">
      <w:pPr>
        <w:pStyle w:val="Caption"/>
      </w:pPr>
      <w:bookmarkStart w:id="13" w:name="_Ref36052275"/>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16</w:t>
      </w:r>
      <w:r w:rsidR="008160CE">
        <w:fldChar w:fldCharType="end"/>
      </w:r>
      <w:bookmarkEnd w:id="13"/>
    </w:p>
    <w:p w14:paraId="6473DD67" w14:textId="77777777" w:rsidR="00D26A7F" w:rsidRDefault="00D26A7F" w:rsidP="00D26A7F">
      <w:pPr>
        <w:ind w:firstLine="420"/>
      </w:pPr>
      <w:r>
        <w:rPr>
          <w:rFonts w:hint="eastAsia"/>
        </w:rPr>
        <w:t>我们可以参考</w:t>
      </w:r>
      <w:r>
        <w:fldChar w:fldCharType="begin"/>
      </w:r>
      <w:r>
        <w:instrText xml:space="preserve"> </w:instrText>
      </w:r>
      <w:r>
        <w:rPr>
          <w:rFonts w:hint="eastAsia"/>
        </w:rPr>
        <w:instrText>REF _Ref35954799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2</w:t>
      </w:r>
      <w:r>
        <w:fldChar w:fldCharType="end"/>
      </w:r>
      <w:r>
        <w:rPr>
          <w:rFonts w:hint="eastAsia"/>
        </w:rPr>
        <w:t>和</w:t>
      </w:r>
      <w:r>
        <w:fldChar w:fldCharType="begin"/>
      </w:r>
      <w:r>
        <w:instrText xml:space="preserve"> REF _Ref35954809 \h </w:instrText>
      </w:r>
      <w:r>
        <w:fldChar w:fldCharType="separate"/>
      </w:r>
      <w:r>
        <w:rPr>
          <w:rFonts w:hint="eastAsia"/>
        </w:rPr>
        <w:t>代码</w:t>
      </w:r>
      <w:r>
        <w:rPr>
          <w:rFonts w:hint="eastAsia"/>
        </w:rPr>
        <w:t xml:space="preserve"> </w:t>
      </w:r>
      <w:r>
        <w:rPr>
          <w:noProof/>
        </w:rPr>
        <w:t>4</w:t>
      </w:r>
      <w:r>
        <w:noBreakHyphen/>
      </w:r>
      <w:r>
        <w:rPr>
          <w:noProof/>
        </w:rPr>
        <w:t>3</w:t>
      </w:r>
      <w:r>
        <w:fldChar w:fldCharType="end"/>
      </w:r>
      <w:r>
        <w:rPr>
          <w:rFonts w:hint="eastAsia"/>
        </w:rPr>
        <w:t>的执行过程来验证上面的</w:t>
      </w:r>
      <w:r w:rsidRPr="00FF3943">
        <w:t>updateStateByKey</w:t>
      </w:r>
      <w:r>
        <w:rPr>
          <w:rFonts w:hint="eastAsia"/>
        </w:rPr>
        <w:t>()</w:t>
      </w:r>
      <w:r>
        <w:rPr>
          <w:rFonts w:hint="eastAsia"/>
        </w:rPr>
        <w:t>方法的运行结果。使用</w:t>
      </w:r>
      <w:r>
        <w:rPr>
          <w:rFonts w:hint="eastAsia"/>
        </w:rPr>
        <w:t xml:space="preserve">Docker exec </w:t>
      </w:r>
      <w:r>
        <w:rPr>
          <w:rFonts w:hint="eastAsia"/>
        </w:rPr>
        <w:t>命令进入到容器中打开另一终端界面，运行</w:t>
      </w:r>
      <w:r>
        <w:rPr>
          <w:rFonts w:hint="eastAsia"/>
        </w:rPr>
        <w:t>Spark</w:t>
      </w:r>
      <w:r>
        <w:rPr>
          <w:rFonts w:hint="eastAsia"/>
        </w:rPr>
        <w:t>应用程序，然后观察运行结果：</w:t>
      </w:r>
    </w:p>
    <w:p w14:paraId="4C01A31E" w14:textId="77777777" w:rsidR="00D26A7F" w:rsidRDefault="00D26A7F" w:rsidP="00D26A7F">
      <w:pPr>
        <w:pStyle w:val="a7"/>
      </w:pPr>
      <w:r w:rsidRPr="000C2781">
        <w:t>spark-submit --class StatefulNetworkWordCount /data/application/simple-streaming/target/scala-2.11/simple-streaming_2.11-0.1.jar localhost 9999</w:t>
      </w:r>
    </w:p>
    <w:p w14:paraId="75DB828C" w14:textId="43499463" w:rsidR="00D26A7F" w:rsidRDefault="00D26A7F" w:rsidP="00D26A7F">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17</w:t>
      </w:r>
      <w:r w:rsidR="008160CE">
        <w:fldChar w:fldCharType="end"/>
      </w:r>
    </w:p>
    <w:p w14:paraId="012C2E19" w14:textId="77777777" w:rsidR="00D26A7F" w:rsidRDefault="00D26A7F" w:rsidP="00D26A7F">
      <w:pPr>
        <w:ind w:firstLine="420"/>
      </w:pPr>
      <w:r>
        <w:rPr>
          <w:rFonts w:hint="eastAsia"/>
        </w:rPr>
        <w:t>updateStateByKey(func)</w:t>
      </w:r>
      <w:r>
        <w:rPr>
          <w:rFonts w:hint="eastAsia"/>
        </w:rPr>
        <w:t>操作允许在使用新的信息持续更新时保持任意状态，要使用这个方法将必须做两个步骤：定义可以是任意数据类型的状态；指定函数如何更新状态，函数中使用以前的状态以及来自输入流的新值。</w:t>
      </w:r>
    </w:p>
    <w:p w14:paraId="16F124AA" w14:textId="3C184E59" w:rsidR="00D26A7F" w:rsidRDefault="00D26A7F" w:rsidP="00D26A7F">
      <w:pPr>
        <w:ind w:firstLine="420"/>
      </w:pPr>
      <w:r>
        <w:rPr>
          <w:rFonts w:hint="eastAsia"/>
        </w:rPr>
        <w:t>对于每个批次，</w:t>
      </w:r>
      <w:r>
        <w:rPr>
          <w:rFonts w:hint="eastAsia"/>
        </w:rPr>
        <w:t>Spark</w:t>
      </w:r>
      <w:r>
        <w:rPr>
          <w:rFonts w:hint="eastAsia"/>
        </w:rPr>
        <w:t>将对所有现存的键应用状态更新方法</w:t>
      </w:r>
      <w:r>
        <w:rPr>
          <w:rFonts w:hint="eastAsia"/>
        </w:rPr>
        <w:t>func</w:t>
      </w:r>
      <w:r>
        <w:rPr>
          <w:rFonts w:hint="eastAsia"/>
        </w:rPr>
        <w:t>，无论它们是否在一个数据批中有新数据。如果更新方法返回</w:t>
      </w:r>
      <w:r>
        <w:rPr>
          <w:rFonts w:hint="eastAsia"/>
        </w:rPr>
        <w:t>None</w:t>
      </w:r>
      <w:r>
        <w:rPr>
          <w:rFonts w:hint="eastAsia"/>
        </w:rPr>
        <w:t>，则键值对将被消除。假设想保持在文本数据流中每个单词的累计频次，在</w:t>
      </w:r>
      <w:r>
        <w:fldChar w:fldCharType="begin"/>
      </w:r>
      <w:r>
        <w:instrText xml:space="preserve"> </w:instrText>
      </w:r>
      <w:r>
        <w:rPr>
          <w:rFonts w:hint="eastAsia"/>
        </w:rPr>
        <w:instrText>REF _Ref36052275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16</w:t>
      </w:r>
      <w:r>
        <w:fldChar w:fldCharType="end"/>
      </w:r>
      <w:r>
        <w:rPr>
          <w:rFonts w:hint="eastAsia"/>
        </w:rPr>
        <w:t>中，</w:t>
      </w:r>
      <w:r>
        <w:t>updateFunction</w:t>
      </w:r>
      <w:r>
        <w:rPr>
          <w:rFonts w:hint="eastAsia"/>
        </w:rPr>
        <w:t>(func)</w:t>
      </w:r>
      <w:r>
        <w:rPr>
          <w:rFonts w:hint="eastAsia"/>
        </w:rPr>
        <w:t>方法</w:t>
      </w:r>
      <w:r w:rsidRPr="00295EF4">
        <w:rPr>
          <w:rFonts w:hint="eastAsia"/>
        </w:rPr>
        <w:t>应用</w:t>
      </w:r>
      <w:r>
        <w:rPr>
          <w:rFonts w:hint="eastAsia"/>
        </w:rPr>
        <w:t>于</w:t>
      </w:r>
      <w:r>
        <w:t>pairs</w:t>
      </w:r>
      <w:r>
        <w:rPr>
          <w:rFonts w:hint="eastAsia"/>
        </w:rPr>
        <w:t>离散流上，</w:t>
      </w:r>
      <w:r>
        <w:rPr>
          <w:rFonts w:hint="eastAsia"/>
        </w:rPr>
        <w:t>pairs</w:t>
      </w:r>
      <w:r>
        <w:rPr>
          <w:rFonts w:hint="eastAsia"/>
        </w:rPr>
        <w:t>包含单词键值对</w:t>
      </w:r>
      <w:r w:rsidRPr="00295EF4">
        <w:rPr>
          <w:rFonts w:hint="eastAsia"/>
        </w:rPr>
        <w:t>(word,</w:t>
      </w:r>
      <w:r>
        <w:rPr>
          <w:rFonts w:hint="eastAsia"/>
        </w:rPr>
        <w:t xml:space="preserve"> </w:t>
      </w:r>
      <w:r w:rsidRPr="00295EF4">
        <w:rPr>
          <w:rFonts w:hint="eastAsia"/>
        </w:rPr>
        <w:t>1)</w:t>
      </w:r>
      <w:r>
        <w:rPr>
          <w:rFonts w:hint="eastAsia"/>
        </w:rPr>
        <w:t>，对每个单词调用更新方法。累计频次</w:t>
      </w:r>
      <w:r w:rsidRPr="004E3527">
        <w:t>runningCount: Option[Int]</w:t>
      </w:r>
      <w:r>
        <w:rPr>
          <w:rFonts w:hint="eastAsia"/>
        </w:rPr>
        <w:lastRenderedPageBreak/>
        <w:t>是原来的状态，被定义为一个整数；</w:t>
      </w:r>
      <w:r w:rsidRPr="004E3527">
        <w:t>newValues: Seq[Int]</w:t>
      </w:r>
      <w:r>
        <w:rPr>
          <w:rFonts w:hint="eastAsia"/>
        </w:rPr>
        <w:t>是多个“</w:t>
      </w:r>
      <w:r>
        <w:rPr>
          <w:rFonts w:hint="eastAsia"/>
        </w:rPr>
        <w:t>1</w:t>
      </w:r>
      <w:r>
        <w:rPr>
          <w:rFonts w:hint="eastAsia"/>
        </w:rPr>
        <w:t>”的序列，每个“</w:t>
      </w:r>
      <w:r>
        <w:rPr>
          <w:rFonts w:hint="eastAsia"/>
        </w:rPr>
        <w:t>1</w:t>
      </w:r>
      <w:r>
        <w:rPr>
          <w:rFonts w:hint="eastAsia"/>
        </w:rPr>
        <w:t>”代表当前数据批中单词出现一次；</w:t>
      </w:r>
      <w:r>
        <w:t>newCount</w:t>
      </w:r>
      <w:r>
        <w:rPr>
          <w:rFonts w:hint="eastAsia"/>
        </w:rPr>
        <w:t>就是当前的状态，是原来状态与新值相加的结果。使用</w:t>
      </w:r>
      <w:r>
        <w:rPr>
          <w:rFonts w:hint="eastAsia"/>
        </w:rPr>
        <w:t>updateStateByKey()</w:t>
      </w:r>
      <w:r>
        <w:rPr>
          <w:rFonts w:hint="eastAsia"/>
        </w:rPr>
        <w:t>需要配置检查点目录，这在检查点将在后面的部分中详细讨论。</w:t>
      </w:r>
    </w:p>
    <w:p w14:paraId="5270366E" w14:textId="1A59E46D" w:rsidR="00827F17" w:rsidRPr="00205A0A" w:rsidRDefault="002A2BC4" w:rsidP="00205A0A">
      <w:pPr>
        <w:ind w:firstLine="420"/>
      </w:pPr>
      <w:r>
        <w:rPr>
          <w:rFonts w:hint="eastAsia"/>
        </w:rPr>
        <w:t>生成环境的</w:t>
      </w:r>
      <w:r w:rsidR="00827F17" w:rsidRPr="00205A0A">
        <w:t>流式应用必须</w:t>
      </w:r>
      <w:r w:rsidR="006B4208">
        <w:rPr>
          <w:rFonts w:hint="eastAsia"/>
        </w:rPr>
        <w:t>全天候运行</w:t>
      </w:r>
      <w:r w:rsidR="00000BEC">
        <w:t>，因此</w:t>
      </w:r>
      <w:r w:rsidR="00D13BF6">
        <w:rPr>
          <w:rFonts w:hint="eastAsia"/>
        </w:rPr>
        <w:t>对于跟应用逻辑无关的失败</w:t>
      </w:r>
      <w:r w:rsidR="00000BEC">
        <w:t>必须是弹性的</w:t>
      </w:r>
      <w:r w:rsidR="00D13BF6">
        <w:rPr>
          <w:rFonts w:hint="eastAsia"/>
        </w:rPr>
        <w:t>，</w:t>
      </w:r>
      <w:r w:rsidR="00000BEC">
        <w:t>例如</w:t>
      </w:r>
      <w:r w:rsidR="0063478A">
        <w:t>系统故障、</w:t>
      </w:r>
      <w:r w:rsidR="00827F17" w:rsidRPr="00205A0A">
        <w:t>JVM</w:t>
      </w:r>
      <w:r w:rsidR="00E62FE6">
        <w:t>崩溃等</w:t>
      </w:r>
      <w:r w:rsidR="00827F17" w:rsidRPr="00205A0A">
        <w:t>。为了使这成为可能，</w:t>
      </w:r>
      <w:r w:rsidR="008C2227">
        <w:t>Spark</w:t>
      </w:r>
      <w:r w:rsidR="00827F17" w:rsidRPr="00205A0A">
        <w:t>流</w:t>
      </w:r>
      <w:r w:rsidR="00464351">
        <w:rPr>
          <w:rFonts w:hint="eastAsia"/>
        </w:rPr>
        <w:t>应用程序</w:t>
      </w:r>
      <w:r w:rsidR="00827F17" w:rsidRPr="00205A0A">
        <w:t>需要检查点</w:t>
      </w:r>
      <w:r w:rsidR="00D13BF6">
        <w:rPr>
          <w:rFonts w:hint="eastAsia"/>
        </w:rPr>
        <w:t>获得</w:t>
      </w:r>
      <w:r w:rsidR="00827F17" w:rsidRPr="00205A0A">
        <w:t>足够的信息来容错</w:t>
      </w:r>
      <w:r w:rsidR="00E62FE6">
        <w:t>存储系统，使得它可以从故障中恢复。有两种类型的数据</w:t>
      </w:r>
      <w:r w:rsidR="009C1E07">
        <w:rPr>
          <w:rFonts w:hint="eastAsia"/>
        </w:rPr>
        <w:t>可以</w:t>
      </w:r>
      <w:r w:rsidR="00E62FE6">
        <w:t>被设置检查点：</w:t>
      </w:r>
    </w:p>
    <w:p w14:paraId="1911A862" w14:textId="72A8EF91" w:rsidR="00E62FE6" w:rsidRDefault="00827F17" w:rsidP="00E62FE6">
      <w:pPr>
        <w:pStyle w:val="a6"/>
        <w:ind w:firstLine="420"/>
      </w:pPr>
      <w:r w:rsidRPr="00205A0A">
        <w:t>元数据检查点</w:t>
      </w:r>
      <w:r w:rsidR="00CE67F7">
        <w:t xml:space="preserve"> </w:t>
      </w:r>
    </w:p>
    <w:p w14:paraId="4A1CBE1B" w14:textId="7F442C02" w:rsidR="00827F17" w:rsidRPr="00205A0A" w:rsidRDefault="006B5606" w:rsidP="00205A0A">
      <w:pPr>
        <w:ind w:firstLine="420"/>
      </w:pPr>
      <w:r>
        <w:rPr>
          <w:rFonts w:hint="eastAsia"/>
        </w:rPr>
        <w:t>保存定义</w:t>
      </w:r>
      <w:r w:rsidR="00827F17" w:rsidRPr="00205A0A">
        <w:t>流计算</w:t>
      </w:r>
      <w:r>
        <w:rPr>
          <w:rFonts w:hint="eastAsia"/>
        </w:rPr>
        <w:t>的信息到</w:t>
      </w:r>
      <w:r w:rsidR="00827F17" w:rsidRPr="00205A0A">
        <w:t>容错存储</w:t>
      </w:r>
      <w:r w:rsidR="0095095E">
        <w:rPr>
          <w:rFonts w:hint="eastAsia"/>
        </w:rPr>
        <w:t>上（例如</w:t>
      </w:r>
      <w:r w:rsidRPr="00205A0A">
        <w:t>HDFS</w:t>
      </w:r>
      <w:r w:rsidR="0095095E">
        <w:rPr>
          <w:rFonts w:hint="eastAsia"/>
        </w:rPr>
        <w:t>），</w:t>
      </w:r>
      <w:r w:rsidR="00833164">
        <w:t>这是用来从运行流式应用的驱动</w:t>
      </w:r>
      <w:r w:rsidR="00833164">
        <w:rPr>
          <w:rFonts w:hint="eastAsia"/>
        </w:rPr>
        <w:t>程序</w:t>
      </w:r>
      <w:r w:rsidR="00827F17" w:rsidRPr="00205A0A">
        <w:t>节点</w:t>
      </w:r>
      <w:r w:rsidR="00833164">
        <w:rPr>
          <w:rFonts w:hint="eastAsia"/>
        </w:rPr>
        <w:t>的</w:t>
      </w:r>
      <w:r w:rsidR="001A44A8">
        <w:t>故障中恢复。元数据包括</w:t>
      </w:r>
      <w:r w:rsidR="00E62FE6">
        <w:t>用于创建流应用程序的配置；</w:t>
      </w:r>
      <w:r w:rsidR="00827F17" w:rsidRPr="00205A0A">
        <w:t>定义流应用</w:t>
      </w:r>
      <w:r w:rsidR="001A44A8">
        <w:rPr>
          <w:rFonts w:hint="eastAsia"/>
        </w:rPr>
        <w:t>程序</w:t>
      </w:r>
      <w:r w:rsidR="00E62FE6">
        <w:rPr>
          <w:rFonts w:hint="eastAsia"/>
        </w:rPr>
        <w:t>的</w:t>
      </w:r>
      <w:r w:rsidR="001A44A8">
        <w:rPr>
          <w:rFonts w:hint="eastAsia"/>
        </w:rPr>
        <w:t>离散流</w:t>
      </w:r>
      <w:r w:rsidR="00827F17" w:rsidRPr="00205A0A">
        <w:t>操作</w:t>
      </w:r>
      <w:r w:rsidR="00E62FE6">
        <w:t>；</w:t>
      </w:r>
      <w:r w:rsidR="00E62FE6">
        <w:rPr>
          <w:rFonts w:hint="eastAsia"/>
        </w:rPr>
        <w:t>未完成</w:t>
      </w:r>
      <w:r w:rsidR="00827F17" w:rsidRPr="00205A0A">
        <w:t>批次</w:t>
      </w:r>
      <w:r w:rsidR="00E62FE6">
        <w:rPr>
          <w:rFonts w:hint="eastAsia"/>
        </w:rPr>
        <w:t>，</w:t>
      </w:r>
      <w:r w:rsidR="00F0187D">
        <w:rPr>
          <w:rFonts w:hint="eastAsia"/>
        </w:rPr>
        <w:t>批次的作业进入到队列中</w:t>
      </w:r>
      <w:r w:rsidR="00827F17" w:rsidRPr="00205A0A">
        <w:t>但尚未完成。</w:t>
      </w:r>
    </w:p>
    <w:p w14:paraId="06275F4B" w14:textId="77777777" w:rsidR="00F61529" w:rsidRDefault="00827F17" w:rsidP="00F61529">
      <w:pPr>
        <w:pStyle w:val="a6"/>
        <w:ind w:firstLine="420"/>
      </w:pPr>
      <w:r w:rsidRPr="00205A0A">
        <w:t>数据检查点</w:t>
      </w:r>
    </w:p>
    <w:p w14:paraId="4BB5F4B7" w14:textId="1F2FE9AE" w:rsidR="00827F17" w:rsidRPr="00205A0A" w:rsidRDefault="001320D9" w:rsidP="00205A0A">
      <w:pPr>
        <w:ind w:firstLine="420"/>
      </w:pPr>
      <w:r>
        <w:rPr>
          <w:rFonts w:hint="eastAsia"/>
        </w:rPr>
        <w:t>将</w:t>
      </w:r>
      <w:r w:rsidR="00827F17" w:rsidRPr="00205A0A">
        <w:t>生成的</w:t>
      </w:r>
      <w:r w:rsidR="00F61529">
        <w:t>RDD</w:t>
      </w:r>
      <w:r>
        <w:rPr>
          <w:rFonts w:hint="eastAsia"/>
        </w:rPr>
        <w:t>保存到</w:t>
      </w:r>
      <w:r w:rsidR="00827F17" w:rsidRPr="00205A0A">
        <w:t>可靠存储</w:t>
      </w:r>
      <w:r w:rsidR="006B5606">
        <w:rPr>
          <w:rFonts w:hint="eastAsia"/>
        </w:rPr>
        <w:t>中</w:t>
      </w:r>
      <w:r w:rsidR="00C53D1B">
        <w:t>，</w:t>
      </w:r>
      <w:r w:rsidR="006B5606">
        <w:rPr>
          <w:rFonts w:hint="eastAsia"/>
        </w:rPr>
        <w:t>对于</w:t>
      </w:r>
      <w:r w:rsidR="006B5606" w:rsidRPr="00205A0A">
        <w:t>跨越多个批次合并数据</w:t>
      </w:r>
      <w:r w:rsidR="006B5606">
        <w:rPr>
          <w:rFonts w:hint="eastAsia"/>
        </w:rPr>
        <w:t>的有</w:t>
      </w:r>
      <w:r w:rsidR="006B5606" w:rsidRPr="00205A0A">
        <w:t>状态转换</w:t>
      </w:r>
      <w:r w:rsidR="006B5606">
        <w:rPr>
          <w:rFonts w:hint="eastAsia"/>
        </w:rPr>
        <w:t>，</w:t>
      </w:r>
      <w:r w:rsidR="00AA087F">
        <w:t>这是</w:t>
      </w:r>
      <w:r w:rsidR="00AA087F">
        <w:rPr>
          <w:rFonts w:hint="eastAsia"/>
        </w:rPr>
        <w:t>一种</w:t>
      </w:r>
      <w:r w:rsidR="00827F17" w:rsidRPr="00205A0A">
        <w:t>必要</w:t>
      </w:r>
      <w:r w:rsidR="00AA087F">
        <w:rPr>
          <w:rFonts w:hint="eastAsia"/>
        </w:rPr>
        <w:t>的条件</w:t>
      </w:r>
      <w:r w:rsidR="00827F17" w:rsidRPr="00205A0A">
        <w:t>。在这样的转化</w:t>
      </w:r>
      <w:r w:rsidR="006B5606">
        <w:rPr>
          <w:rFonts w:hint="eastAsia"/>
        </w:rPr>
        <w:t>中</w:t>
      </w:r>
      <w:r w:rsidR="00827F17" w:rsidRPr="00205A0A">
        <w:t>，所生成的</w:t>
      </w:r>
      <w:r w:rsidR="00AA087F">
        <w:t>RDD</w:t>
      </w:r>
      <w:r w:rsidR="00827F17" w:rsidRPr="00205A0A">
        <w:t>取决于前面的批次</w:t>
      </w:r>
      <w:r w:rsidR="00976173" w:rsidRPr="00205A0A">
        <w:t>的</w:t>
      </w:r>
      <w:r w:rsidR="00976173">
        <w:t>RDD</w:t>
      </w:r>
      <w:r w:rsidR="00490450">
        <w:t>，这会导致依赖</w:t>
      </w:r>
      <w:r w:rsidR="00827F17" w:rsidRPr="00205A0A">
        <w:t>链的长度</w:t>
      </w:r>
      <w:r w:rsidR="00976173" w:rsidRPr="00205A0A">
        <w:t>随时间</w:t>
      </w:r>
      <w:r w:rsidR="00490450">
        <w:rPr>
          <w:rFonts w:hint="eastAsia"/>
        </w:rPr>
        <w:t>的增加而变长</w:t>
      </w:r>
      <w:r w:rsidR="00827F17" w:rsidRPr="00205A0A">
        <w:t>。为了避免</w:t>
      </w:r>
      <w:r w:rsidR="0015113E" w:rsidRPr="00205A0A">
        <w:t>恢复时间（正比于依赖链）</w:t>
      </w:r>
      <w:r w:rsidR="00B56C84">
        <w:rPr>
          <w:rFonts w:hint="eastAsia"/>
        </w:rPr>
        <w:t>无限制</w:t>
      </w:r>
      <w:r w:rsidR="00827F17" w:rsidRPr="00205A0A">
        <w:t>的增加，</w:t>
      </w:r>
      <w:r w:rsidR="00B56C84">
        <w:rPr>
          <w:rFonts w:hint="eastAsia"/>
        </w:rPr>
        <w:t>有</w:t>
      </w:r>
      <w:r w:rsidR="00827F17" w:rsidRPr="00205A0A">
        <w:t>状态</w:t>
      </w:r>
      <w:r w:rsidR="00416964">
        <w:rPr>
          <w:rFonts w:hint="eastAsia"/>
        </w:rPr>
        <w:t>转换</w:t>
      </w:r>
      <w:r w:rsidR="00827F17" w:rsidRPr="00205A0A">
        <w:t>的中间</w:t>
      </w:r>
      <w:r w:rsidR="00F61529">
        <w:t>RDD</w:t>
      </w:r>
      <w:r w:rsidR="00B56C84">
        <w:rPr>
          <w:rFonts w:hint="eastAsia"/>
        </w:rPr>
        <w:t>被</w:t>
      </w:r>
      <w:r w:rsidR="00827F17" w:rsidRPr="00205A0A">
        <w:t>周期性</w:t>
      </w:r>
      <w:r w:rsidR="00B56C84">
        <w:rPr>
          <w:rFonts w:hint="eastAsia"/>
        </w:rPr>
        <w:t>地通过</w:t>
      </w:r>
      <w:r w:rsidR="00827F17" w:rsidRPr="00205A0A">
        <w:t>检查点</w:t>
      </w:r>
      <w:r w:rsidR="00B56C84">
        <w:rPr>
          <w:rFonts w:hint="eastAsia"/>
        </w:rPr>
        <w:t>保存到</w:t>
      </w:r>
      <w:r w:rsidR="00827F17" w:rsidRPr="00205A0A">
        <w:t>可靠的存储</w:t>
      </w:r>
      <w:r w:rsidR="00B56C84">
        <w:rPr>
          <w:rFonts w:hint="eastAsia"/>
        </w:rPr>
        <w:t>上以</w:t>
      </w:r>
      <w:r w:rsidR="00827F17" w:rsidRPr="00205A0A">
        <w:t>切断依赖链。</w:t>
      </w:r>
    </w:p>
    <w:p w14:paraId="01B86E62" w14:textId="31D42C94" w:rsidR="00827F17" w:rsidRPr="00205A0A" w:rsidRDefault="00535CBB" w:rsidP="00205A0A">
      <w:pPr>
        <w:ind w:firstLine="420"/>
      </w:pPr>
      <w:r>
        <w:rPr>
          <w:rFonts w:hint="eastAsia"/>
        </w:rPr>
        <w:t>总而言之，元数据检查点主要用于从驱动程序故障中恢复，如果</w:t>
      </w:r>
      <w:r w:rsidRPr="00416964">
        <w:rPr>
          <w:rFonts w:hint="eastAsia"/>
        </w:rPr>
        <w:t>使用有状态转换</w:t>
      </w:r>
      <w:r>
        <w:rPr>
          <w:rFonts w:hint="eastAsia"/>
        </w:rPr>
        <w:t>，</w:t>
      </w:r>
      <w:r w:rsidR="00416964" w:rsidRPr="00416964">
        <w:rPr>
          <w:rFonts w:hint="eastAsia"/>
        </w:rPr>
        <w:t>数据或</w:t>
      </w:r>
      <w:r w:rsidR="00416964" w:rsidRPr="00416964">
        <w:rPr>
          <w:rFonts w:hint="eastAsia"/>
        </w:rPr>
        <w:t>RDD</w:t>
      </w:r>
      <w:r w:rsidR="00416964" w:rsidRPr="00416964">
        <w:rPr>
          <w:rFonts w:hint="eastAsia"/>
        </w:rPr>
        <w:t>检查点是必需的。</w:t>
      </w:r>
      <w:r w:rsidR="00AA087F">
        <w:rPr>
          <w:rFonts w:hint="eastAsia"/>
        </w:rPr>
        <w:t>对于</w:t>
      </w:r>
      <w:r w:rsidR="00E91509">
        <w:rPr>
          <w:rFonts w:hint="eastAsia"/>
        </w:rPr>
        <w:t>具有</w:t>
      </w:r>
      <w:r w:rsidR="00C05C54">
        <w:rPr>
          <w:rFonts w:hint="eastAsia"/>
        </w:rPr>
        <w:t>以下</w:t>
      </w:r>
      <w:r w:rsidR="00AA087F" w:rsidRPr="00205A0A">
        <w:t>任何</w:t>
      </w:r>
      <w:r w:rsidR="00C05C54">
        <w:rPr>
          <w:rFonts w:hint="eastAsia"/>
        </w:rPr>
        <w:t>需求</w:t>
      </w:r>
      <w:r w:rsidR="00AA087F" w:rsidRPr="00205A0A">
        <w:t>的应用程序</w:t>
      </w:r>
      <w:r w:rsidR="00AA087F">
        <w:rPr>
          <w:rFonts w:hint="eastAsia"/>
        </w:rPr>
        <w:t>，</w:t>
      </w:r>
      <w:r w:rsidR="00AA087F">
        <w:t>检查点必须</w:t>
      </w:r>
      <w:r w:rsidR="00827F17" w:rsidRPr="00205A0A">
        <w:t>启用：</w:t>
      </w:r>
    </w:p>
    <w:p w14:paraId="535ACB64" w14:textId="07164D89" w:rsidR="002100B5" w:rsidRDefault="002100B5" w:rsidP="00BC459F">
      <w:pPr>
        <w:pStyle w:val="a6"/>
        <w:ind w:firstLine="420"/>
      </w:pPr>
      <w:r>
        <w:rPr>
          <w:rFonts w:hint="eastAsia"/>
        </w:rPr>
        <w:t>有</w:t>
      </w:r>
      <w:r w:rsidR="00827F17" w:rsidRPr="00205A0A">
        <w:t>状态转换的使用</w:t>
      </w:r>
    </w:p>
    <w:p w14:paraId="1B6F46DF" w14:textId="61F2796B" w:rsidR="00827F17" w:rsidRPr="00205A0A" w:rsidRDefault="00827F17" w:rsidP="00205A0A">
      <w:pPr>
        <w:ind w:firstLine="420"/>
      </w:pPr>
      <w:r w:rsidRPr="00205A0A">
        <w:t>如果任何一个</w:t>
      </w:r>
      <w:r w:rsidRPr="00205A0A">
        <w:t>updateStateByKey</w:t>
      </w:r>
      <w:r w:rsidR="00B51897">
        <w:rPr>
          <w:rFonts w:hint="eastAsia"/>
        </w:rPr>
        <w:t>()</w:t>
      </w:r>
      <w:r w:rsidRPr="00205A0A">
        <w:t>或</w:t>
      </w:r>
      <w:r w:rsidRPr="00205A0A">
        <w:t>reduceByKeyAndWindow</w:t>
      </w:r>
      <w:r w:rsidR="00B51897">
        <w:rPr>
          <w:rFonts w:hint="eastAsia"/>
        </w:rPr>
        <w:t>()</w:t>
      </w:r>
      <w:r w:rsidRPr="00205A0A">
        <w:t>在应用程序中被使用，则必须提供检查点的目录，以允许定期检查点</w:t>
      </w:r>
      <w:r w:rsidRPr="00205A0A">
        <w:t>RDD</w:t>
      </w:r>
      <w:r w:rsidRPr="00205A0A">
        <w:t>。</w:t>
      </w:r>
    </w:p>
    <w:p w14:paraId="692D4546" w14:textId="647B4ADB" w:rsidR="00003FB4" w:rsidRDefault="00827F17" w:rsidP="00BC459F">
      <w:pPr>
        <w:pStyle w:val="a6"/>
        <w:ind w:firstLine="420"/>
      </w:pPr>
      <w:r w:rsidRPr="00205A0A">
        <w:t>从运行应用程序的驱动程序</w:t>
      </w:r>
      <w:r w:rsidR="00416964">
        <w:rPr>
          <w:rFonts w:hint="eastAsia"/>
        </w:rPr>
        <w:t>上进行</w:t>
      </w:r>
      <w:r w:rsidRPr="00205A0A">
        <w:t>故障恢复</w:t>
      </w:r>
    </w:p>
    <w:p w14:paraId="16FEA55E" w14:textId="2C493D82" w:rsidR="00827F17" w:rsidRPr="00205A0A" w:rsidRDefault="00827F17" w:rsidP="00205A0A">
      <w:pPr>
        <w:ind w:firstLine="420"/>
      </w:pPr>
      <w:r w:rsidRPr="00205A0A">
        <w:t>元数据检查</w:t>
      </w:r>
      <w:r w:rsidR="00C05C54">
        <w:rPr>
          <w:rFonts w:hint="eastAsia"/>
        </w:rPr>
        <w:t>点</w:t>
      </w:r>
      <w:r w:rsidRPr="00205A0A">
        <w:t>使用进度信息进行恢复。</w:t>
      </w:r>
    </w:p>
    <w:p w14:paraId="5357A1CB" w14:textId="1AAD50D6" w:rsidR="00827F17" w:rsidRPr="00205A0A" w:rsidRDefault="00797B46" w:rsidP="00205A0A">
      <w:pPr>
        <w:ind w:firstLine="420"/>
      </w:pPr>
      <w:r>
        <w:t>检查点可以通过在容错，可靠的文件系统（例如</w:t>
      </w:r>
      <w:r w:rsidR="00827F17" w:rsidRPr="00205A0A">
        <w:t>HDFS</w:t>
      </w:r>
      <w:r w:rsidR="00827F17" w:rsidRPr="00205A0A">
        <w:t>等）</w:t>
      </w:r>
      <w:r w:rsidR="00FD16AE">
        <w:rPr>
          <w:rFonts w:hint="eastAsia"/>
        </w:rPr>
        <w:t>上</w:t>
      </w:r>
      <w:r w:rsidR="00827F17" w:rsidRPr="00205A0A">
        <w:t>设定一个目录</w:t>
      </w:r>
      <w:r w:rsidR="00FD16AE">
        <w:rPr>
          <w:rFonts w:hint="eastAsia"/>
        </w:rPr>
        <w:t>，</w:t>
      </w:r>
      <w:r w:rsidR="00892697">
        <w:t>检查点信息将被保存，</w:t>
      </w:r>
      <w:r w:rsidR="00827F17" w:rsidRPr="00205A0A">
        <w:t>通过</w:t>
      </w:r>
      <w:r w:rsidR="00FD16AE" w:rsidRPr="00205A0A">
        <w:t>使用</w:t>
      </w:r>
      <w:r w:rsidR="00FD16AE" w:rsidRPr="00205A0A">
        <w:t>streamingContext.checkpoint(checkpointDirectory)</w:t>
      </w:r>
      <w:r w:rsidR="00FD16AE">
        <w:rPr>
          <w:rFonts w:hint="eastAsia"/>
        </w:rPr>
        <w:t>方法</w:t>
      </w:r>
      <w:r w:rsidR="00892697">
        <w:t>完成，</w:t>
      </w:r>
      <w:r w:rsidR="00827F17" w:rsidRPr="00205A0A">
        <w:t>这将允许使用</w:t>
      </w:r>
      <w:r w:rsidR="00892697">
        <w:rPr>
          <w:rFonts w:hint="eastAsia"/>
        </w:rPr>
        <w:t>有</w:t>
      </w:r>
      <w:r w:rsidR="00827F17" w:rsidRPr="00205A0A">
        <w:t>状态</w:t>
      </w:r>
      <w:r w:rsidR="00892697">
        <w:rPr>
          <w:rFonts w:hint="eastAsia"/>
        </w:rPr>
        <w:t>的</w:t>
      </w:r>
      <w:r w:rsidR="00827F17" w:rsidRPr="00205A0A">
        <w:t>转换。此外，如果想使应用程序</w:t>
      </w:r>
      <w:r w:rsidR="00FD16AE">
        <w:rPr>
          <w:rFonts w:hint="eastAsia"/>
        </w:rPr>
        <w:t>可以</w:t>
      </w:r>
      <w:r w:rsidR="00827F17" w:rsidRPr="00205A0A">
        <w:t>从驱动程序故障中恢复，应该重写流应用程序</w:t>
      </w:r>
      <w:r w:rsidR="00FD16AE">
        <w:rPr>
          <w:rFonts w:hint="eastAsia"/>
        </w:rPr>
        <w:t>，使其</w:t>
      </w:r>
      <w:r w:rsidR="00827F17" w:rsidRPr="00205A0A">
        <w:t>有以下行为</w:t>
      </w:r>
      <w:r w:rsidR="00FD16AE">
        <w:rPr>
          <w:rFonts w:hint="eastAsia"/>
        </w:rPr>
        <w:t>：</w:t>
      </w:r>
    </w:p>
    <w:p w14:paraId="1E2E952E" w14:textId="7506C37D" w:rsidR="00FD16AE" w:rsidRDefault="005873A8" w:rsidP="00205A0A">
      <w:pPr>
        <w:ind w:firstLine="420"/>
      </w:pPr>
      <w:r>
        <w:rPr>
          <w:rFonts w:hint="eastAsia"/>
        </w:rPr>
        <w:t>（</w:t>
      </w:r>
      <w:r>
        <w:rPr>
          <w:rFonts w:hint="eastAsia"/>
        </w:rPr>
        <w:t>1</w:t>
      </w:r>
      <w:r>
        <w:rPr>
          <w:rFonts w:hint="eastAsia"/>
        </w:rPr>
        <w:t>）</w:t>
      </w:r>
      <w:r w:rsidR="00827F17" w:rsidRPr="00205A0A">
        <w:t>当</w:t>
      </w:r>
      <w:r w:rsidR="00203FE7">
        <w:rPr>
          <w:rFonts w:hint="eastAsia"/>
        </w:rPr>
        <w:t>应用程序被首次</w:t>
      </w:r>
      <w:r w:rsidR="00827F17" w:rsidRPr="00205A0A">
        <w:t>启动，它会创建一个新的</w:t>
      </w:r>
      <w:r w:rsidR="00827F17" w:rsidRPr="00205A0A">
        <w:t>StreamingContext</w:t>
      </w:r>
      <w:r w:rsidR="00827F17" w:rsidRPr="00205A0A">
        <w:t>，设置</w:t>
      </w:r>
      <w:r w:rsidR="00203FE7">
        <w:rPr>
          <w:rFonts w:hint="eastAsia"/>
        </w:rPr>
        <w:t>好</w:t>
      </w:r>
      <w:r w:rsidR="00827F17" w:rsidRPr="00205A0A">
        <w:t>所有的</w:t>
      </w:r>
      <w:r w:rsidR="00203FE7">
        <w:rPr>
          <w:rFonts w:hint="eastAsia"/>
        </w:rPr>
        <w:t>数据</w:t>
      </w:r>
      <w:r w:rsidR="00827F17" w:rsidRPr="00205A0A">
        <w:t>流，然后调用</w:t>
      </w:r>
      <w:r w:rsidR="00827F17" w:rsidRPr="00205A0A">
        <w:t>start</w:t>
      </w:r>
      <w:r>
        <w:rPr>
          <w:rFonts w:hint="eastAsia"/>
        </w:rPr>
        <w:t>()</w:t>
      </w:r>
      <w:r w:rsidR="00827F17" w:rsidRPr="00205A0A">
        <w:t>。</w:t>
      </w:r>
    </w:p>
    <w:p w14:paraId="27A6DBF3" w14:textId="41EF4FF4" w:rsidR="00827F17" w:rsidRPr="00205A0A" w:rsidRDefault="005873A8" w:rsidP="00205A0A">
      <w:pPr>
        <w:ind w:firstLine="420"/>
      </w:pPr>
      <w:r>
        <w:rPr>
          <w:rFonts w:hint="eastAsia"/>
        </w:rPr>
        <w:t>（</w:t>
      </w:r>
      <w:r>
        <w:rPr>
          <w:rFonts w:hint="eastAsia"/>
        </w:rPr>
        <w:t>2</w:t>
      </w:r>
      <w:r w:rsidR="00827F17" w:rsidRPr="00205A0A">
        <w:t>当</w:t>
      </w:r>
      <w:r w:rsidR="00532BA8">
        <w:rPr>
          <w:rFonts w:hint="eastAsia"/>
        </w:rPr>
        <w:t>应用</w:t>
      </w:r>
      <w:r w:rsidR="00532BA8">
        <w:t>程序</w:t>
      </w:r>
      <w:r w:rsidR="00532BA8">
        <w:rPr>
          <w:rFonts w:hint="eastAsia"/>
        </w:rPr>
        <w:t>失败</w:t>
      </w:r>
      <w:r w:rsidR="00B75C10">
        <w:t>后重新启动，这将</w:t>
      </w:r>
      <w:r w:rsidR="00B75C10">
        <w:rPr>
          <w:rFonts w:hint="eastAsia"/>
        </w:rPr>
        <w:t>从</w:t>
      </w:r>
      <w:r w:rsidR="00B75C10">
        <w:t>检查</w:t>
      </w:r>
      <w:r w:rsidR="00B75C10">
        <w:rPr>
          <w:rFonts w:hint="eastAsia"/>
        </w:rPr>
        <w:t>点</w:t>
      </w:r>
      <w:r w:rsidR="00827F17" w:rsidRPr="00205A0A">
        <w:t>目录中</w:t>
      </w:r>
      <w:r w:rsidR="00B75C10">
        <w:rPr>
          <w:rFonts w:hint="eastAsia"/>
        </w:rPr>
        <w:t>的数据</w:t>
      </w:r>
      <w:r w:rsidR="00827F17" w:rsidRPr="00205A0A">
        <w:t>重新创建</w:t>
      </w:r>
      <w:r w:rsidR="00EB1500" w:rsidRPr="00205A0A">
        <w:t>StreamingContext</w:t>
      </w:r>
      <w:r w:rsidR="00827F17" w:rsidRPr="00205A0A">
        <w:t>。</w:t>
      </w:r>
    </w:p>
    <w:p w14:paraId="0066E7A2" w14:textId="6ED814E1" w:rsidR="00827F17" w:rsidRPr="00205A0A" w:rsidRDefault="00827F17" w:rsidP="00205A0A">
      <w:pPr>
        <w:ind w:firstLine="420"/>
      </w:pPr>
      <w:r w:rsidRPr="00205A0A">
        <w:t>这种行为</w:t>
      </w:r>
      <w:r w:rsidR="00FD16AE">
        <w:rPr>
          <w:rFonts w:hint="eastAsia"/>
        </w:rPr>
        <w:t>通过</w:t>
      </w:r>
      <w:r w:rsidRPr="00205A0A">
        <w:t>简单</w:t>
      </w:r>
      <w:r w:rsidR="00FD16AE">
        <w:rPr>
          <w:rFonts w:hint="eastAsia"/>
        </w:rPr>
        <w:t>地使用</w:t>
      </w:r>
      <w:r w:rsidRPr="00205A0A">
        <w:t>StreamingContext.getOrCreate</w:t>
      </w:r>
      <w:r w:rsidR="00FD16AE">
        <w:rPr>
          <w:rFonts w:hint="eastAsia"/>
        </w:rPr>
        <w:t>实现</w:t>
      </w:r>
      <w:r w:rsidR="00F67CF5">
        <w:t>，</w:t>
      </w:r>
      <w:r w:rsidR="00FD16AE">
        <w:rPr>
          <w:rFonts w:hint="eastAsia"/>
        </w:rPr>
        <w:t>代码如下：</w:t>
      </w:r>
    </w:p>
    <w:p w14:paraId="7D8796B8" w14:textId="24DFDDA3" w:rsidR="00205A0A" w:rsidRDefault="00205A0A" w:rsidP="00205A0A">
      <w:pPr>
        <w:pStyle w:val="a7"/>
      </w:pPr>
      <w:r>
        <w:t>//</w:t>
      </w:r>
      <w:r w:rsidR="00CE67F7">
        <w:t xml:space="preserve"> </w:t>
      </w:r>
      <w:r>
        <w:t>Function</w:t>
      </w:r>
      <w:r w:rsidR="00CE67F7">
        <w:t xml:space="preserve"> </w:t>
      </w:r>
      <w:r>
        <w:t>to</w:t>
      </w:r>
      <w:r w:rsidR="00CE67F7">
        <w:t xml:space="preserve"> </w:t>
      </w:r>
      <w:r>
        <w:t>create</w:t>
      </w:r>
      <w:r w:rsidR="00CE67F7">
        <w:t xml:space="preserve"> </w:t>
      </w:r>
      <w:r>
        <w:t>and</w:t>
      </w:r>
      <w:r w:rsidR="00CE67F7">
        <w:t xml:space="preserve"> </w:t>
      </w:r>
      <w:r>
        <w:t>setup</w:t>
      </w:r>
      <w:r w:rsidR="00CE67F7">
        <w:t xml:space="preserve"> </w:t>
      </w:r>
      <w:r>
        <w:t>a</w:t>
      </w:r>
      <w:r w:rsidR="00CE67F7">
        <w:t xml:space="preserve"> </w:t>
      </w:r>
      <w:r>
        <w:t>new</w:t>
      </w:r>
      <w:r w:rsidR="00CE67F7">
        <w:t xml:space="preserve"> </w:t>
      </w:r>
      <w:r>
        <w:t>StreamingContext</w:t>
      </w:r>
    </w:p>
    <w:p w14:paraId="55AE1877" w14:textId="3F13F57A" w:rsidR="00205A0A" w:rsidRDefault="00205A0A" w:rsidP="00205A0A">
      <w:pPr>
        <w:pStyle w:val="a7"/>
      </w:pPr>
      <w:r>
        <w:t>def</w:t>
      </w:r>
      <w:r w:rsidR="00CE67F7">
        <w:t xml:space="preserve"> </w:t>
      </w:r>
      <w:r>
        <w:t>functionToCreateContext():</w:t>
      </w:r>
      <w:r w:rsidR="00CE67F7">
        <w:t xml:space="preserve"> </w:t>
      </w:r>
      <w:r>
        <w:t>StreamingContext</w:t>
      </w:r>
      <w:r w:rsidR="00CE67F7">
        <w:t xml:space="preserve"> </w:t>
      </w:r>
      <w:r>
        <w:t>=</w:t>
      </w:r>
      <w:r w:rsidR="00CE67F7">
        <w:t xml:space="preserve"> </w:t>
      </w:r>
      <w:r>
        <w:t>{</w:t>
      </w:r>
    </w:p>
    <w:p w14:paraId="12ED5E62" w14:textId="1FB22C58" w:rsidR="00205A0A" w:rsidRDefault="00CE67F7" w:rsidP="00205A0A">
      <w:pPr>
        <w:pStyle w:val="a7"/>
      </w:pPr>
      <w:r>
        <w:t xml:space="preserve">  </w:t>
      </w:r>
      <w:r w:rsidR="00205A0A">
        <w:t>val</w:t>
      </w:r>
      <w:r>
        <w:t xml:space="preserve"> </w:t>
      </w:r>
      <w:r w:rsidR="00205A0A">
        <w:t>ssc</w:t>
      </w:r>
      <w:r>
        <w:t xml:space="preserve"> </w:t>
      </w:r>
      <w:r w:rsidR="00205A0A">
        <w:t>=</w:t>
      </w:r>
      <w:r>
        <w:t xml:space="preserve"> </w:t>
      </w:r>
      <w:r w:rsidR="00205A0A">
        <w:t>new</w:t>
      </w:r>
      <w:r>
        <w:t xml:space="preserve"> </w:t>
      </w:r>
      <w:r w:rsidR="00205A0A">
        <w:t>StreamingContext(...)</w:t>
      </w:r>
      <w:r>
        <w:t xml:space="preserve">   </w:t>
      </w:r>
      <w:r w:rsidR="00205A0A">
        <w:t>//</w:t>
      </w:r>
      <w:r>
        <w:t xml:space="preserve"> </w:t>
      </w:r>
      <w:r w:rsidR="00205A0A">
        <w:t>new</w:t>
      </w:r>
      <w:r>
        <w:t xml:space="preserve"> </w:t>
      </w:r>
      <w:r w:rsidR="00205A0A">
        <w:t>context</w:t>
      </w:r>
    </w:p>
    <w:p w14:paraId="374A7E37" w14:textId="54EC85E9" w:rsidR="00205A0A" w:rsidRDefault="00CE67F7" w:rsidP="00205A0A">
      <w:pPr>
        <w:pStyle w:val="a7"/>
      </w:pPr>
      <w:r>
        <w:t xml:space="preserve">  </w:t>
      </w:r>
      <w:r w:rsidR="00205A0A">
        <w:t>val</w:t>
      </w:r>
      <w:r>
        <w:t xml:space="preserve"> </w:t>
      </w:r>
      <w:r w:rsidR="00205A0A">
        <w:t>lines</w:t>
      </w:r>
      <w:r>
        <w:t xml:space="preserve"> </w:t>
      </w:r>
      <w:r w:rsidR="00205A0A">
        <w:t>=</w:t>
      </w:r>
      <w:r>
        <w:t xml:space="preserve"> </w:t>
      </w:r>
      <w:r w:rsidR="00205A0A">
        <w:t>ssc.socketTextStream(...)</w:t>
      </w:r>
      <w:r>
        <w:t xml:space="preserve"> </w:t>
      </w:r>
      <w:r w:rsidR="00205A0A">
        <w:t>//</w:t>
      </w:r>
      <w:r>
        <w:t xml:space="preserve"> </w:t>
      </w:r>
      <w:r w:rsidR="00205A0A">
        <w:t>create</w:t>
      </w:r>
      <w:r>
        <w:t xml:space="preserve"> </w:t>
      </w:r>
      <w:r w:rsidR="00205A0A">
        <w:t>DStreams</w:t>
      </w:r>
    </w:p>
    <w:p w14:paraId="3FD8C8B1" w14:textId="7FEEF601" w:rsidR="00205A0A" w:rsidRDefault="00CE67F7" w:rsidP="00205A0A">
      <w:pPr>
        <w:pStyle w:val="a7"/>
      </w:pPr>
      <w:r>
        <w:t xml:space="preserve">  </w:t>
      </w:r>
      <w:r w:rsidR="00205A0A">
        <w:t>...</w:t>
      </w:r>
    </w:p>
    <w:p w14:paraId="7A97F76D" w14:textId="2856FF2A" w:rsidR="00205A0A" w:rsidRDefault="00CE67F7" w:rsidP="00205A0A">
      <w:pPr>
        <w:pStyle w:val="a7"/>
      </w:pPr>
      <w:r>
        <w:t xml:space="preserve">  </w:t>
      </w:r>
      <w:r w:rsidR="00205A0A">
        <w:t>ssc.checkpoint(checkpointDirectory)</w:t>
      </w:r>
      <w:r>
        <w:t xml:space="preserve">   </w:t>
      </w:r>
      <w:r w:rsidR="00205A0A">
        <w:t>//</w:t>
      </w:r>
      <w:r>
        <w:t xml:space="preserve"> </w:t>
      </w:r>
      <w:r w:rsidR="00205A0A">
        <w:t>set</w:t>
      </w:r>
      <w:r>
        <w:t xml:space="preserve"> </w:t>
      </w:r>
      <w:r w:rsidR="00205A0A">
        <w:t>checkpoint</w:t>
      </w:r>
      <w:r>
        <w:t xml:space="preserve"> </w:t>
      </w:r>
      <w:r w:rsidR="00205A0A">
        <w:t>directory</w:t>
      </w:r>
    </w:p>
    <w:p w14:paraId="32FC1B97" w14:textId="744C1D90" w:rsidR="00205A0A" w:rsidRDefault="00CE67F7" w:rsidP="00205A0A">
      <w:pPr>
        <w:pStyle w:val="a7"/>
      </w:pPr>
      <w:r>
        <w:t xml:space="preserve">  </w:t>
      </w:r>
      <w:r w:rsidR="00205A0A">
        <w:t>ssc</w:t>
      </w:r>
    </w:p>
    <w:p w14:paraId="0CBB479A" w14:textId="77777777" w:rsidR="00205A0A" w:rsidRDefault="00205A0A" w:rsidP="00205A0A">
      <w:pPr>
        <w:pStyle w:val="a7"/>
      </w:pPr>
      <w:r>
        <w:t>}</w:t>
      </w:r>
    </w:p>
    <w:p w14:paraId="07B686F6" w14:textId="77777777" w:rsidR="00205A0A" w:rsidRDefault="00205A0A" w:rsidP="00205A0A">
      <w:pPr>
        <w:pStyle w:val="a7"/>
      </w:pPr>
    </w:p>
    <w:p w14:paraId="00643EB3" w14:textId="7B963208" w:rsidR="00205A0A" w:rsidRDefault="00205A0A" w:rsidP="00205A0A">
      <w:pPr>
        <w:pStyle w:val="a7"/>
      </w:pPr>
      <w:r>
        <w:t>//</w:t>
      </w:r>
      <w:r w:rsidR="00CE67F7">
        <w:t xml:space="preserve"> </w:t>
      </w:r>
      <w:r>
        <w:t>Get</w:t>
      </w:r>
      <w:r w:rsidR="00CE67F7">
        <w:t xml:space="preserve"> </w:t>
      </w:r>
      <w:r>
        <w:t>StreamingContext</w:t>
      </w:r>
      <w:r w:rsidR="00CE67F7">
        <w:t xml:space="preserve"> </w:t>
      </w:r>
      <w:r>
        <w:t>from</w:t>
      </w:r>
      <w:r w:rsidR="00CE67F7">
        <w:t xml:space="preserve"> </w:t>
      </w:r>
      <w:r>
        <w:t>checkpoint</w:t>
      </w:r>
      <w:r w:rsidR="00CE67F7">
        <w:t xml:space="preserve"> </w:t>
      </w:r>
      <w:r>
        <w:t>data</w:t>
      </w:r>
      <w:r w:rsidR="00CE67F7">
        <w:t xml:space="preserve"> </w:t>
      </w:r>
      <w:r>
        <w:t>or</w:t>
      </w:r>
      <w:r w:rsidR="00CE67F7">
        <w:t xml:space="preserve"> </w:t>
      </w:r>
      <w:r>
        <w:t>create</w:t>
      </w:r>
      <w:r w:rsidR="00CE67F7">
        <w:t xml:space="preserve"> </w:t>
      </w:r>
      <w:r>
        <w:t>a</w:t>
      </w:r>
      <w:r w:rsidR="00CE67F7">
        <w:t xml:space="preserve"> </w:t>
      </w:r>
      <w:r>
        <w:t>new</w:t>
      </w:r>
      <w:r w:rsidR="00CE67F7">
        <w:t xml:space="preserve"> </w:t>
      </w:r>
      <w:r>
        <w:t>one</w:t>
      </w:r>
    </w:p>
    <w:p w14:paraId="20C5F667" w14:textId="2D9AA382" w:rsidR="00205A0A" w:rsidRDefault="00205A0A" w:rsidP="00205A0A">
      <w:pPr>
        <w:pStyle w:val="a7"/>
      </w:pPr>
      <w:r>
        <w:t>val</w:t>
      </w:r>
      <w:r w:rsidR="00CE67F7">
        <w:t xml:space="preserve"> </w:t>
      </w:r>
      <w:r>
        <w:t>context</w:t>
      </w:r>
      <w:r w:rsidR="00CE67F7">
        <w:t xml:space="preserve"> </w:t>
      </w:r>
      <w:r>
        <w:t>=</w:t>
      </w:r>
      <w:r w:rsidR="00CE67F7">
        <w:t xml:space="preserve"> </w:t>
      </w:r>
      <w:r>
        <w:t>StreamingContext.getOrCreate(checkpointDirectory,</w:t>
      </w:r>
      <w:r w:rsidR="00CE67F7">
        <w:t xml:space="preserve"> </w:t>
      </w:r>
      <w:r>
        <w:t>functionToCreateContext</w:t>
      </w:r>
      <w:r w:rsidR="00CE67F7">
        <w:t xml:space="preserve"> </w:t>
      </w:r>
      <w:r>
        <w:t>_)</w:t>
      </w:r>
    </w:p>
    <w:p w14:paraId="658A88B0" w14:textId="77777777" w:rsidR="00205A0A" w:rsidRDefault="00205A0A" w:rsidP="00205A0A">
      <w:pPr>
        <w:pStyle w:val="a7"/>
      </w:pPr>
    </w:p>
    <w:p w14:paraId="0EAAA3CE" w14:textId="6F3F248D" w:rsidR="00205A0A" w:rsidRDefault="00205A0A" w:rsidP="00205A0A">
      <w:pPr>
        <w:pStyle w:val="a7"/>
      </w:pPr>
      <w:r>
        <w:t>//</w:t>
      </w:r>
      <w:r w:rsidR="00CE67F7">
        <w:t xml:space="preserve"> </w:t>
      </w:r>
      <w:r>
        <w:t>Do</w:t>
      </w:r>
      <w:r w:rsidR="00CE67F7">
        <w:t xml:space="preserve"> </w:t>
      </w:r>
      <w:r>
        <w:t>additional</w:t>
      </w:r>
      <w:r w:rsidR="00CE67F7">
        <w:t xml:space="preserve"> </w:t>
      </w:r>
      <w:r>
        <w:t>setup</w:t>
      </w:r>
      <w:r w:rsidR="00CE67F7">
        <w:t xml:space="preserve"> </w:t>
      </w:r>
      <w:r>
        <w:t>on</w:t>
      </w:r>
      <w:r w:rsidR="00CE67F7">
        <w:t xml:space="preserve"> </w:t>
      </w:r>
      <w:r>
        <w:t>context</w:t>
      </w:r>
      <w:r w:rsidR="00CE67F7">
        <w:t xml:space="preserve"> </w:t>
      </w:r>
      <w:r>
        <w:t>that</w:t>
      </w:r>
      <w:r w:rsidR="00CE67F7">
        <w:t xml:space="preserve"> </w:t>
      </w:r>
      <w:r>
        <w:t>needs</w:t>
      </w:r>
      <w:r w:rsidR="00CE67F7">
        <w:t xml:space="preserve"> </w:t>
      </w:r>
      <w:r>
        <w:t>to</w:t>
      </w:r>
      <w:r w:rsidR="00CE67F7">
        <w:t xml:space="preserve"> </w:t>
      </w:r>
      <w:r>
        <w:t>be</w:t>
      </w:r>
      <w:r w:rsidR="00CE67F7">
        <w:t xml:space="preserve"> </w:t>
      </w:r>
      <w:r>
        <w:t>done,</w:t>
      </w:r>
    </w:p>
    <w:p w14:paraId="435ABD79" w14:textId="04736DC7" w:rsidR="00205A0A" w:rsidRDefault="00205A0A" w:rsidP="00205A0A">
      <w:pPr>
        <w:pStyle w:val="a7"/>
      </w:pPr>
      <w:r>
        <w:t>//</w:t>
      </w:r>
      <w:r w:rsidR="00CE67F7">
        <w:t xml:space="preserve"> </w:t>
      </w:r>
      <w:r>
        <w:t>irrespective</w:t>
      </w:r>
      <w:r w:rsidR="00CE67F7">
        <w:t xml:space="preserve"> </w:t>
      </w:r>
      <w:r>
        <w:t>of</w:t>
      </w:r>
      <w:r w:rsidR="00CE67F7">
        <w:t xml:space="preserve"> </w:t>
      </w:r>
      <w:r>
        <w:t>whether</w:t>
      </w:r>
      <w:r w:rsidR="00CE67F7">
        <w:t xml:space="preserve"> </w:t>
      </w:r>
      <w:r>
        <w:t>it</w:t>
      </w:r>
      <w:r w:rsidR="00CE67F7">
        <w:t xml:space="preserve"> </w:t>
      </w:r>
      <w:r>
        <w:t>is</w:t>
      </w:r>
      <w:r w:rsidR="00CE67F7">
        <w:t xml:space="preserve"> </w:t>
      </w:r>
      <w:r>
        <w:t>being</w:t>
      </w:r>
      <w:r w:rsidR="00CE67F7">
        <w:t xml:space="preserve"> </w:t>
      </w:r>
      <w:r>
        <w:t>started</w:t>
      </w:r>
      <w:r w:rsidR="00CE67F7">
        <w:t xml:space="preserve"> </w:t>
      </w:r>
      <w:r>
        <w:t>or</w:t>
      </w:r>
      <w:r w:rsidR="00CE67F7">
        <w:t xml:space="preserve"> </w:t>
      </w:r>
      <w:r>
        <w:t>restarted</w:t>
      </w:r>
    </w:p>
    <w:p w14:paraId="0B23A82C" w14:textId="52C4B99E" w:rsidR="00205A0A" w:rsidRDefault="00205A0A" w:rsidP="00205A0A">
      <w:pPr>
        <w:pStyle w:val="a7"/>
      </w:pPr>
      <w:r>
        <w:t>context.</w:t>
      </w:r>
      <w:r w:rsidR="00CE67F7">
        <w:t xml:space="preserve"> </w:t>
      </w:r>
      <w:r>
        <w:t>...</w:t>
      </w:r>
    </w:p>
    <w:p w14:paraId="71F751F5" w14:textId="77777777" w:rsidR="00205A0A" w:rsidRDefault="00205A0A" w:rsidP="00205A0A">
      <w:pPr>
        <w:pStyle w:val="a7"/>
      </w:pPr>
    </w:p>
    <w:p w14:paraId="38102A20" w14:textId="6E7B687C" w:rsidR="00205A0A" w:rsidRDefault="00205A0A" w:rsidP="00205A0A">
      <w:pPr>
        <w:pStyle w:val="a7"/>
      </w:pPr>
      <w:r>
        <w:t>//</w:t>
      </w:r>
      <w:r w:rsidR="00CE67F7">
        <w:t xml:space="preserve"> </w:t>
      </w:r>
      <w:r>
        <w:t>Start</w:t>
      </w:r>
      <w:r w:rsidR="00CE67F7">
        <w:t xml:space="preserve"> </w:t>
      </w:r>
      <w:r>
        <w:t>the</w:t>
      </w:r>
      <w:r w:rsidR="00CE67F7">
        <w:t xml:space="preserve"> </w:t>
      </w:r>
      <w:r>
        <w:t>context</w:t>
      </w:r>
    </w:p>
    <w:p w14:paraId="5F2CECDB" w14:textId="77777777" w:rsidR="00205A0A" w:rsidRDefault="00205A0A" w:rsidP="00205A0A">
      <w:pPr>
        <w:pStyle w:val="a7"/>
      </w:pPr>
      <w:r>
        <w:lastRenderedPageBreak/>
        <w:t>context.start()</w:t>
      </w:r>
    </w:p>
    <w:p w14:paraId="49FFD0AE" w14:textId="58CF292C" w:rsidR="00205A0A" w:rsidRDefault="00205A0A" w:rsidP="00205A0A">
      <w:pPr>
        <w:pStyle w:val="a7"/>
      </w:pPr>
      <w:r>
        <w:t>context.awaitTermination()</w:t>
      </w:r>
    </w:p>
    <w:p w14:paraId="1E6B6C7B" w14:textId="749E2179"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18</w:t>
      </w:r>
      <w:r w:rsidR="008160CE">
        <w:fldChar w:fldCharType="end"/>
      </w:r>
    </w:p>
    <w:p w14:paraId="51C34D92" w14:textId="2029902E" w:rsidR="00827F17" w:rsidRPr="00205A0A" w:rsidRDefault="00827F17" w:rsidP="00205A0A">
      <w:pPr>
        <w:ind w:firstLine="420"/>
      </w:pPr>
      <w:r w:rsidRPr="00205A0A">
        <w:t>如果</w:t>
      </w:r>
      <w:r w:rsidRPr="00205A0A">
        <w:t>checkpointDirectory</w:t>
      </w:r>
      <w:r w:rsidR="00DD4291">
        <w:t>存在，那么上下文将被从检查点数据重建，</w:t>
      </w:r>
      <w:r w:rsidR="00744B9D">
        <w:t>如果该目录不存在，即第一次运行</w:t>
      </w:r>
      <w:r w:rsidRPr="00205A0A">
        <w:t>，则该函数</w:t>
      </w:r>
      <w:r w:rsidRPr="00205A0A">
        <w:t>functionToCreateContext</w:t>
      </w:r>
      <w:r w:rsidRPr="00205A0A">
        <w:t>将被调用来创建新的上下文并设置</w:t>
      </w:r>
      <w:r w:rsidR="00DD4291">
        <w:rPr>
          <w:rFonts w:hint="eastAsia"/>
        </w:rPr>
        <w:t>离散流</w:t>
      </w:r>
      <w:r w:rsidRPr="00205A0A">
        <w:t>。除了使用</w:t>
      </w:r>
      <w:r w:rsidRPr="00205A0A">
        <w:t>getOrCreate</w:t>
      </w:r>
      <w:r w:rsidR="0025379C">
        <w:rPr>
          <w:rFonts w:hint="eastAsia"/>
        </w:rPr>
        <w:t>()</w:t>
      </w:r>
      <w:r w:rsidR="0072021A">
        <w:rPr>
          <w:rFonts w:hint="eastAsia"/>
        </w:rPr>
        <w:t>，还需要另一件事就是</w:t>
      </w:r>
      <w:r w:rsidRPr="00205A0A">
        <w:t>确保</w:t>
      </w:r>
      <w:r w:rsidR="00A71D51" w:rsidRPr="00205A0A">
        <w:t>自动重新启动</w:t>
      </w:r>
      <w:r w:rsidR="00A71D51">
        <w:rPr>
          <w:rFonts w:hint="eastAsia"/>
        </w:rPr>
        <w:t>失败的</w:t>
      </w:r>
      <w:r w:rsidR="0072021A">
        <w:t>驱动程序，</w:t>
      </w:r>
      <w:r w:rsidRPr="00205A0A">
        <w:t>这只能由用来运行应用程序的</w:t>
      </w:r>
      <w:r w:rsidR="00A71D51" w:rsidRPr="00205A0A">
        <w:t>设施基础</w:t>
      </w:r>
      <w:r w:rsidRPr="00205A0A">
        <w:t>部署来完成</w:t>
      </w:r>
    </w:p>
    <w:p w14:paraId="4C83BB68" w14:textId="2FD23549" w:rsidR="00827F17" w:rsidRDefault="00827F17" w:rsidP="00205A0A">
      <w:pPr>
        <w:ind w:firstLine="420"/>
      </w:pPr>
      <w:r w:rsidRPr="00205A0A">
        <w:t>注意</w:t>
      </w:r>
      <w:r w:rsidR="0072021A">
        <w:rPr>
          <w:rFonts w:hint="eastAsia"/>
        </w:rPr>
        <w:t>，</w:t>
      </w:r>
      <w:r w:rsidR="001D2744">
        <w:t>RDD</w:t>
      </w:r>
      <w:r w:rsidRPr="00205A0A">
        <w:t>的检查点</w:t>
      </w:r>
      <w:r w:rsidR="0072021A">
        <w:rPr>
          <w:rFonts w:hint="eastAsia"/>
        </w:rPr>
        <w:t>产生</w:t>
      </w:r>
      <w:r w:rsidR="00A71D51">
        <w:rPr>
          <w:rFonts w:hint="eastAsia"/>
        </w:rPr>
        <w:t>了</w:t>
      </w:r>
      <w:r w:rsidRPr="00205A0A">
        <w:t>保存到可靠存储</w:t>
      </w:r>
      <w:r w:rsidR="00A71D51">
        <w:rPr>
          <w:rFonts w:hint="eastAsia"/>
        </w:rPr>
        <w:t>的</w:t>
      </w:r>
      <w:r w:rsidR="0072021A">
        <w:rPr>
          <w:rFonts w:hint="eastAsia"/>
        </w:rPr>
        <w:t>计算</w:t>
      </w:r>
      <w:r w:rsidR="00FF76BD">
        <w:t>成本，</w:t>
      </w:r>
      <w:r w:rsidRPr="00205A0A">
        <w:t>这可能会导致</w:t>
      </w:r>
      <w:r w:rsidR="0072021A">
        <w:rPr>
          <w:rFonts w:hint="eastAsia"/>
        </w:rPr>
        <w:t>这些批次的处理时间的增加</w:t>
      </w:r>
      <w:r w:rsidR="00FF76BD">
        <w:t>，因此</w:t>
      </w:r>
      <w:r w:rsidR="00210E4E">
        <w:rPr>
          <w:rFonts w:hint="eastAsia"/>
        </w:rPr>
        <w:t>进行</w:t>
      </w:r>
      <w:r w:rsidR="00C55D72">
        <w:t>检查</w:t>
      </w:r>
      <w:r w:rsidRPr="00205A0A">
        <w:t>的时间间隔</w:t>
      </w:r>
      <w:r w:rsidR="00CF72AC" w:rsidRPr="00205A0A">
        <w:t>需要</w:t>
      </w:r>
      <w:r w:rsidRPr="00205A0A">
        <w:t>被仔细设置。</w:t>
      </w:r>
      <w:r w:rsidR="00CF72AC">
        <w:rPr>
          <w:rFonts w:hint="eastAsia"/>
        </w:rPr>
        <w:t>对于</w:t>
      </w:r>
      <w:r w:rsidRPr="00205A0A">
        <w:t>小批量（例如</w:t>
      </w:r>
      <w:r w:rsidRPr="00205A0A">
        <w:t>1</w:t>
      </w:r>
      <w:r w:rsidRPr="00205A0A">
        <w:t>秒），</w:t>
      </w:r>
      <w:r w:rsidR="00A92AAB" w:rsidRPr="00205A0A">
        <w:t>每批次</w:t>
      </w:r>
      <w:r w:rsidR="00A92AAB">
        <w:rPr>
          <w:rFonts w:hint="eastAsia"/>
        </w:rPr>
        <w:t>进行</w:t>
      </w:r>
      <w:r w:rsidR="00C55D72">
        <w:t>检查</w:t>
      </w:r>
      <w:r w:rsidR="002F36F9">
        <w:t>可显著降低操作量。相反，检查</w:t>
      </w:r>
      <w:r w:rsidR="002F36F9">
        <w:rPr>
          <w:rFonts w:hint="eastAsia"/>
        </w:rPr>
        <w:t>的</w:t>
      </w:r>
      <w:r w:rsidR="00CF72AC">
        <w:rPr>
          <w:rFonts w:hint="eastAsia"/>
        </w:rPr>
        <w:t>时间间隔</w:t>
      </w:r>
      <w:r w:rsidR="002F36F9">
        <w:rPr>
          <w:rFonts w:hint="eastAsia"/>
        </w:rPr>
        <w:t>过长会</w:t>
      </w:r>
      <w:r w:rsidR="00064184">
        <w:t>引起</w:t>
      </w:r>
      <w:r w:rsidR="00064184">
        <w:rPr>
          <w:rFonts w:hint="eastAsia"/>
        </w:rPr>
        <w:t>RDD</w:t>
      </w:r>
      <w:r w:rsidR="00064184">
        <w:rPr>
          <w:rFonts w:hint="eastAsia"/>
        </w:rPr>
        <w:t>的</w:t>
      </w:r>
      <w:r w:rsidR="00CF72AC">
        <w:rPr>
          <w:rFonts w:hint="eastAsia"/>
        </w:rPr>
        <w:t>谱系</w:t>
      </w:r>
      <w:r w:rsidRPr="00205A0A">
        <w:t>和任务</w:t>
      </w:r>
      <w:r w:rsidR="00CF72AC">
        <w:t>尺寸的</w:t>
      </w:r>
      <w:r w:rsidR="00CF72AC">
        <w:rPr>
          <w:rFonts w:hint="eastAsia"/>
        </w:rPr>
        <w:t>增长</w:t>
      </w:r>
      <w:r w:rsidRPr="00205A0A">
        <w:t>，这可能有不利影响。对于需要</w:t>
      </w:r>
      <w:r w:rsidRPr="00205A0A">
        <w:t>RDD</w:t>
      </w:r>
      <w:r w:rsidRPr="00205A0A">
        <w:t>检查点</w:t>
      </w:r>
      <w:r w:rsidR="00CF72AC">
        <w:rPr>
          <w:rFonts w:hint="eastAsia"/>
        </w:rPr>
        <w:t>的</w:t>
      </w:r>
      <w:r w:rsidR="00F81C34">
        <w:rPr>
          <w:rFonts w:hint="eastAsia"/>
        </w:rPr>
        <w:t>有</w:t>
      </w:r>
      <w:r w:rsidRPr="00205A0A">
        <w:t>状态转换，该默认间隔是批处理间隔</w:t>
      </w:r>
      <w:r w:rsidR="00CF72AC">
        <w:rPr>
          <w:rFonts w:hint="eastAsia"/>
        </w:rPr>
        <w:t>的</w:t>
      </w:r>
      <w:r w:rsidR="00CF72AC" w:rsidRPr="00205A0A">
        <w:t>倍数</w:t>
      </w:r>
      <w:r w:rsidR="00CF72AC">
        <w:rPr>
          <w:rFonts w:hint="eastAsia"/>
        </w:rPr>
        <w:t>，其</w:t>
      </w:r>
      <w:r w:rsidRPr="00205A0A">
        <w:t>至少</w:t>
      </w:r>
      <w:r w:rsidRPr="00205A0A">
        <w:t>10</w:t>
      </w:r>
      <w:r w:rsidR="00F81C34">
        <w:t>秒，</w:t>
      </w:r>
      <w:r w:rsidRPr="00205A0A">
        <w:t>可以通过</w:t>
      </w:r>
      <w:r w:rsidR="00F81C34" w:rsidRPr="00205A0A">
        <w:t>dstream.checkpoint(checkpointInterval)</w:t>
      </w:r>
      <w:r w:rsidRPr="00205A0A">
        <w:t>设置。</w:t>
      </w:r>
      <w:r w:rsidR="00BC5403" w:rsidRPr="00BC5403">
        <w:rPr>
          <w:rFonts w:hint="eastAsia"/>
        </w:rPr>
        <w:t>通常情况下，</w:t>
      </w:r>
      <w:r w:rsidR="00D265E8">
        <w:rPr>
          <w:rFonts w:hint="eastAsia"/>
        </w:rPr>
        <w:t>一个</w:t>
      </w:r>
      <w:r w:rsidR="00307074">
        <w:rPr>
          <w:rFonts w:hint="eastAsia"/>
        </w:rPr>
        <w:t>离散流</w:t>
      </w:r>
      <w:r w:rsidR="00BC5403" w:rsidRPr="00BC5403">
        <w:rPr>
          <w:rFonts w:hint="eastAsia"/>
        </w:rPr>
        <w:t>的</w:t>
      </w:r>
      <w:r w:rsidR="00BC5403" w:rsidRPr="00BC5403">
        <w:rPr>
          <w:rFonts w:hint="eastAsia"/>
        </w:rPr>
        <w:t>5</w:t>
      </w:r>
      <w:r w:rsidR="00BC5403" w:rsidRPr="00BC5403">
        <w:rPr>
          <w:rFonts w:hint="eastAsia"/>
        </w:rPr>
        <w:t>到</w:t>
      </w:r>
      <w:r w:rsidR="00BC5403" w:rsidRPr="00BC5403">
        <w:rPr>
          <w:rFonts w:hint="eastAsia"/>
        </w:rPr>
        <w:t>10</w:t>
      </w:r>
      <w:r w:rsidR="00BC5403" w:rsidRPr="00BC5403">
        <w:rPr>
          <w:rFonts w:hint="eastAsia"/>
        </w:rPr>
        <w:t>个滑动间隔</w:t>
      </w:r>
      <w:r w:rsidR="00D265E8">
        <w:rPr>
          <w:rFonts w:hint="eastAsia"/>
        </w:rPr>
        <w:t>作为一个检查点间隔是一个不错的选择</w:t>
      </w:r>
      <w:r w:rsidR="00BC5403" w:rsidRPr="00BC5403">
        <w:rPr>
          <w:rFonts w:hint="eastAsia"/>
        </w:rPr>
        <w:t>。</w:t>
      </w:r>
    </w:p>
    <w:p w14:paraId="11BFA765" w14:textId="664231B6" w:rsidR="00DF4A5C" w:rsidRDefault="00DF4A5C" w:rsidP="00205A0A">
      <w:pPr>
        <w:ind w:firstLine="420"/>
      </w:pPr>
      <w:r w:rsidRPr="00DF4A5C">
        <w:rPr>
          <w:rFonts w:hint="eastAsia"/>
        </w:rPr>
        <w:t>无法从</w:t>
      </w:r>
      <w:r w:rsidRPr="00DF4A5C">
        <w:rPr>
          <w:rFonts w:hint="eastAsia"/>
        </w:rPr>
        <w:t>Spark Streaming</w:t>
      </w:r>
      <w:r w:rsidRPr="00DF4A5C">
        <w:rPr>
          <w:rFonts w:hint="eastAsia"/>
        </w:rPr>
        <w:t>中的检查点恢复累加器和广播变量。</w:t>
      </w:r>
      <w:r>
        <w:rPr>
          <w:rFonts w:hint="eastAsia"/>
        </w:rPr>
        <w:t>如果启用检查点并同时使用累加器或广播变量，则必须为累加器和广播</w:t>
      </w:r>
      <w:r w:rsidRPr="00DF4A5C">
        <w:rPr>
          <w:rFonts w:hint="eastAsia"/>
        </w:rPr>
        <w:t>变量创建延迟实例化</w:t>
      </w:r>
      <w:r>
        <w:rPr>
          <w:rFonts w:hint="eastAsia"/>
        </w:rPr>
        <w:t>的单例实例，以便在驱动程序发生故障重新启动后可以重新实例化它们，在下面的示例中显示：</w:t>
      </w:r>
    </w:p>
    <w:p w14:paraId="58125553" w14:textId="77777777" w:rsidR="00B9149C" w:rsidRDefault="00B9149C" w:rsidP="00B9149C">
      <w:pPr>
        <w:pStyle w:val="a7"/>
      </w:pPr>
      <w:r>
        <w:t>object WordBlacklist {</w:t>
      </w:r>
    </w:p>
    <w:p w14:paraId="526028AB" w14:textId="77777777" w:rsidR="00B9149C" w:rsidRDefault="00B9149C" w:rsidP="00B9149C">
      <w:pPr>
        <w:pStyle w:val="a7"/>
      </w:pPr>
    </w:p>
    <w:p w14:paraId="4E0507F4" w14:textId="77777777" w:rsidR="00B9149C" w:rsidRDefault="00B9149C" w:rsidP="00B9149C">
      <w:pPr>
        <w:pStyle w:val="a7"/>
      </w:pPr>
      <w:r>
        <w:t xml:space="preserve">  @volatile private var instance: Broadcast[Seq[String]] = null</w:t>
      </w:r>
    </w:p>
    <w:p w14:paraId="320F01B2" w14:textId="77777777" w:rsidR="00B9149C" w:rsidRDefault="00B9149C" w:rsidP="00B9149C">
      <w:pPr>
        <w:pStyle w:val="a7"/>
      </w:pPr>
    </w:p>
    <w:p w14:paraId="04C0CC47" w14:textId="77777777" w:rsidR="00B9149C" w:rsidRDefault="00B9149C" w:rsidP="00B9149C">
      <w:pPr>
        <w:pStyle w:val="a7"/>
      </w:pPr>
      <w:r>
        <w:t xml:space="preserve">  def getInstance(sc: SparkContext): Broadcast[Seq[String]] = {</w:t>
      </w:r>
    </w:p>
    <w:p w14:paraId="736985A0" w14:textId="77777777" w:rsidR="00B9149C" w:rsidRDefault="00B9149C" w:rsidP="00B9149C">
      <w:pPr>
        <w:pStyle w:val="a7"/>
      </w:pPr>
      <w:r>
        <w:t xml:space="preserve">    if (instance == null) {</w:t>
      </w:r>
    </w:p>
    <w:p w14:paraId="3238300E" w14:textId="77777777" w:rsidR="00B9149C" w:rsidRDefault="00B9149C" w:rsidP="00B9149C">
      <w:pPr>
        <w:pStyle w:val="a7"/>
      </w:pPr>
      <w:r>
        <w:t xml:space="preserve">      synchronized {</w:t>
      </w:r>
    </w:p>
    <w:p w14:paraId="30985657" w14:textId="77777777" w:rsidR="00B9149C" w:rsidRDefault="00B9149C" w:rsidP="00B9149C">
      <w:pPr>
        <w:pStyle w:val="a7"/>
      </w:pPr>
      <w:r>
        <w:t xml:space="preserve">        if (instance == null) {</w:t>
      </w:r>
    </w:p>
    <w:p w14:paraId="5F35057F" w14:textId="77777777" w:rsidR="00B9149C" w:rsidRDefault="00B9149C" w:rsidP="00B9149C">
      <w:pPr>
        <w:pStyle w:val="a7"/>
      </w:pPr>
      <w:r>
        <w:t xml:space="preserve">          val wordBlacklist = Seq("a", "b", "c")</w:t>
      </w:r>
    </w:p>
    <w:p w14:paraId="1020B454" w14:textId="77777777" w:rsidR="00B9149C" w:rsidRDefault="00B9149C" w:rsidP="00B9149C">
      <w:pPr>
        <w:pStyle w:val="a7"/>
      </w:pPr>
      <w:r>
        <w:t xml:space="preserve">          instance = sc.broadcast(wordBlacklist)</w:t>
      </w:r>
    </w:p>
    <w:p w14:paraId="51B2B02A" w14:textId="77777777" w:rsidR="00B9149C" w:rsidRDefault="00B9149C" w:rsidP="00B9149C">
      <w:pPr>
        <w:pStyle w:val="a7"/>
      </w:pPr>
      <w:r>
        <w:t xml:space="preserve">        }</w:t>
      </w:r>
    </w:p>
    <w:p w14:paraId="4F1D1732" w14:textId="77777777" w:rsidR="00B9149C" w:rsidRDefault="00B9149C" w:rsidP="00B9149C">
      <w:pPr>
        <w:pStyle w:val="a7"/>
      </w:pPr>
      <w:r>
        <w:t xml:space="preserve">      }</w:t>
      </w:r>
    </w:p>
    <w:p w14:paraId="2A0FAE22" w14:textId="77777777" w:rsidR="00B9149C" w:rsidRDefault="00B9149C" w:rsidP="00B9149C">
      <w:pPr>
        <w:pStyle w:val="a7"/>
      </w:pPr>
      <w:r>
        <w:t xml:space="preserve">    }</w:t>
      </w:r>
    </w:p>
    <w:p w14:paraId="36982771" w14:textId="77777777" w:rsidR="00B9149C" w:rsidRDefault="00B9149C" w:rsidP="00B9149C">
      <w:pPr>
        <w:pStyle w:val="a7"/>
      </w:pPr>
      <w:r>
        <w:t xml:space="preserve">    instance</w:t>
      </w:r>
    </w:p>
    <w:p w14:paraId="062DF2C5" w14:textId="77777777" w:rsidR="00B9149C" w:rsidRDefault="00B9149C" w:rsidP="00B9149C">
      <w:pPr>
        <w:pStyle w:val="a7"/>
      </w:pPr>
      <w:r>
        <w:t xml:space="preserve">  }</w:t>
      </w:r>
    </w:p>
    <w:p w14:paraId="2BC72571" w14:textId="77777777" w:rsidR="00B9149C" w:rsidRDefault="00B9149C" w:rsidP="00B9149C">
      <w:pPr>
        <w:pStyle w:val="a7"/>
      </w:pPr>
      <w:r>
        <w:t>}</w:t>
      </w:r>
    </w:p>
    <w:p w14:paraId="11F42A88" w14:textId="77777777" w:rsidR="00B9149C" w:rsidRDefault="00B9149C" w:rsidP="00B9149C">
      <w:pPr>
        <w:pStyle w:val="a7"/>
      </w:pPr>
    </w:p>
    <w:p w14:paraId="5F106C03" w14:textId="77777777" w:rsidR="00B9149C" w:rsidRDefault="00B9149C" w:rsidP="00B9149C">
      <w:pPr>
        <w:pStyle w:val="a7"/>
      </w:pPr>
      <w:r>
        <w:t>object DroppedWordsCounter {</w:t>
      </w:r>
    </w:p>
    <w:p w14:paraId="140C894E" w14:textId="77777777" w:rsidR="00B9149C" w:rsidRDefault="00B9149C" w:rsidP="00B9149C">
      <w:pPr>
        <w:pStyle w:val="a7"/>
      </w:pPr>
    </w:p>
    <w:p w14:paraId="3FFC437D" w14:textId="77777777" w:rsidR="00B9149C" w:rsidRDefault="00B9149C" w:rsidP="00B9149C">
      <w:pPr>
        <w:pStyle w:val="a7"/>
      </w:pPr>
      <w:r>
        <w:t xml:space="preserve">  @volatile private var instance: LongAccumulator = null</w:t>
      </w:r>
    </w:p>
    <w:p w14:paraId="4BB5D732" w14:textId="77777777" w:rsidR="00B9149C" w:rsidRDefault="00B9149C" w:rsidP="00B9149C">
      <w:pPr>
        <w:pStyle w:val="a7"/>
      </w:pPr>
    </w:p>
    <w:p w14:paraId="1A0D6944" w14:textId="77777777" w:rsidR="00B9149C" w:rsidRDefault="00B9149C" w:rsidP="00B9149C">
      <w:pPr>
        <w:pStyle w:val="a7"/>
      </w:pPr>
      <w:r>
        <w:t xml:space="preserve">  def getInstance(sc: SparkContext): LongAccumulator = {</w:t>
      </w:r>
    </w:p>
    <w:p w14:paraId="0F8C0FDA" w14:textId="77777777" w:rsidR="00B9149C" w:rsidRDefault="00B9149C" w:rsidP="00B9149C">
      <w:pPr>
        <w:pStyle w:val="a7"/>
      </w:pPr>
      <w:r>
        <w:t xml:space="preserve">    if (instance == null) {</w:t>
      </w:r>
    </w:p>
    <w:p w14:paraId="0B48CFE0" w14:textId="77777777" w:rsidR="00B9149C" w:rsidRDefault="00B9149C" w:rsidP="00B9149C">
      <w:pPr>
        <w:pStyle w:val="a7"/>
      </w:pPr>
      <w:r>
        <w:t xml:space="preserve">      synchronized {</w:t>
      </w:r>
    </w:p>
    <w:p w14:paraId="035B8844" w14:textId="77777777" w:rsidR="00B9149C" w:rsidRDefault="00B9149C" w:rsidP="00B9149C">
      <w:pPr>
        <w:pStyle w:val="a7"/>
      </w:pPr>
      <w:r>
        <w:t xml:space="preserve">        if (instance == null) {</w:t>
      </w:r>
    </w:p>
    <w:p w14:paraId="69873B8B" w14:textId="77777777" w:rsidR="00B9149C" w:rsidRDefault="00B9149C" w:rsidP="00B9149C">
      <w:pPr>
        <w:pStyle w:val="a7"/>
      </w:pPr>
      <w:r>
        <w:t xml:space="preserve">          instance = sc.longAccumulator("WordsInBlacklistCounter")</w:t>
      </w:r>
    </w:p>
    <w:p w14:paraId="04042F19" w14:textId="77777777" w:rsidR="00B9149C" w:rsidRDefault="00B9149C" w:rsidP="00B9149C">
      <w:pPr>
        <w:pStyle w:val="a7"/>
      </w:pPr>
      <w:r>
        <w:t xml:space="preserve">        }</w:t>
      </w:r>
    </w:p>
    <w:p w14:paraId="2F8F7F44" w14:textId="77777777" w:rsidR="00B9149C" w:rsidRDefault="00B9149C" w:rsidP="00B9149C">
      <w:pPr>
        <w:pStyle w:val="a7"/>
      </w:pPr>
      <w:r>
        <w:t xml:space="preserve">      }</w:t>
      </w:r>
    </w:p>
    <w:p w14:paraId="2F121B7C" w14:textId="77777777" w:rsidR="00B9149C" w:rsidRDefault="00B9149C" w:rsidP="00B9149C">
      <w:pPr>
        <w:pStyle w:val="a7"/>
      </w:pPr>
      <w:r>
        <w:t xml:space="preserve">    }</w:t>
      </w:r>
    </w:p>
    <w:p w14:paraId="64B53E55" w14:textId="77777777" w:rsidR="00B9149C" w:rsidRDefault="00B9149C" w:rsidP="00B9149C">
      <w:pPr>
        <w:pStyle w:val="a7"/>
      </w:pPr>
      <w:r>
        <w:t xml:space="preserve">    instance</w:t>
      </w:r>
    </w:p>
    <w:p w14:paraId="18253E5D" w14:textId="77777777" w:rsidR="00B9149C" w:rsidRDefault="00B9149C" w:rsidP="00B9149C">
      <w:pPr>
        <w:pStyle w:val="a7"/>
      </w:pPr>
      <w:r>
        <w:t xml:space="preserve">  }</w:t>
      </w:r>
    </w:p>
    <w:p w14:paraId="67D63672" w14:textId="77777777" w:rsidR="00B9149C" w:rsidRDefault="00B9149C" w:rsidP="00B9149C">
      <w:pPr>
        <w:pStyle w:val="a7"/>
      </w:pPr>
      <w:r>
        <w:t>}</w:t>
      </w:r>
    </w:p>
    <w:p w14:paraId="1FF3AA41" w14:textId="77777777" w:rsidR="00B9149C" w:rsidRDefault="00B9149C" w:rsidP="00B9149C">
      <w:pPr>
        <w:pStyle w:val="a7"/>
      </w:pPr>
    </w:p>
    <w:p w14:paraId="61D7363C" w14:textId="77777777" w:rsidR="00B9149C" w:rsidRDefault="00B9149C" w:rsidP="00B9149C">
      <w:pPr>
        <w:pStyle w:val="a7"/>
      </w:pPr>
      <w:r>
        <w:t>wordCounts.foreachRDD { (rdd: RDD[(String, Int)], time: Time) =&gt;</w:t>
      </w:r>
    </w:p>
    <w:p w14:paraId="18488599" w14:textId="77777777" w:rsidR="00B9149C" w:rsidRDefault="00B9149C" w:rsidP="00B9149C">
      <w:pPr>
        <w:pStyle w:val="a7"/>
      </w:pPr>
      <w:r>
        <w:lastRenderedPageBreak/>
        <w:t xml:space="preserve">  // Get or register the blacklist Broadcast</w:t>
      </w:r>
    </w:p>
    <w:p w14:paraId="313A0457" w14:textId="77777777" w:rsidR="00B9149C" w:rsidRDefault="00B9149C" w:rsidP="00B9149C">
      <w:pPr>
        <w:pStyle w:val="a7"/>
      </w:pPr>
      <w:r>
        <w:t xml:space="preserve">  val blacklist = WordBlacklist.getInstance(rdd.sparkContext)</w:t>
      </w:r>
    </w:p>
    <w:p w14:paraId="19C55B91" w14:textId="77777777" w:rsidR="00B9149C" w:rsidRDefault="00B9149C" w:rsidP="00B9149C">
      <w:pPr>
        <w:pStyle w:val="a7"/>
      </w:pPr>
      <w:r>
        <w:t xml:space="preserve">  // Get or register the droppedWordsCounter Accumulator</w:t>
      </w:r>
    </w:p>
    <w:p w14:paraId="43569AF9" w14:textId="77777777" w:rsidR="00B9149C" w:rsidRDefault="00B9149C" w:rsidP="00B9149C">
      <w:pPr>
        <w:pStyle w:val="a7"/>
      </w:pPr>
      <w:r>
        <w:t xml:space="preserve">  val droppedWordsCounter = DroppedWordsCounter.getInstance(rdd.sparkContext)</w:t>
      </w:r>
    </w:p>
    <w:p w14:paraId="6C841F5E" w14:textId="77777777" w:rsidR="00B9149C" w:rsidRDefault="00B9149C" w:rsidP="00B9149C">
      <w:pPr>
        <w:pStyle w:val="a7"/>
      </w:pPr>
      <w:r>
        <w:t xml:space="preserve">  // Use blacklist to drop words and use droppedWordsCounter to count them</w:t>
      </w:r>
    </w:p>
    <w:p w14:paraId="23B43BFB" w14:textId="77777777" w:rsidR="00B9149C" w:rsidRDefault="00B9149C" w:rsidP="00B9149C">
      <w:pPr>
        <w:pStyle w:val="a7"/>
      </w:pPr>
      <w:r>
        <w:t xml:space="preserve">  val counts = rdd.filter { case (word, count) =&gt;</w:t>
      </w:r>
    </w:p>
    <w:p w14:paraId="546DD623" w14:textId="77777777" w:rsidR="00B9149C" w:rsidRDefault="00B9149C" w:rsidP="00B9149C">
      <w:pPr>
        <w:pStyle w:val="a7"/>
      </w:pPr>
      <w:r>
        <w:t xml:space="preserve">    if (blacklist.value.contains(word)) {</w:t>
      </w:r>
    </w:p>
    <w:p w14:paraId="14BCE146" w14:textId="77777777" w:rsidR="00B9149C" w:rsidRDefault="00B9149C" w:rsidP="00B9149C">
      <w:pPr>
        <w:pStyle w:val="a7"/>
      </w:pPr>
      <w:r>
        <w:t xml:space="preserve">      droppedWordsCounter.add(count)</w:t>
      </w:r>
    </w:p>
    <w:p w14:paraId="2D1AE4C4" w14:textId="77777777" w:rsidR="00B9149C" w:rsidRDefault="00B9149C" w:rsidP="00B9149C">
      <w:pPr>
        <w:pStyle w:val="a7"/>
      </w:pPr>
      <w:r>
        <w:t xml:space="preserve">      false</w:t>
      </w:r>
    </w:p>
    <w:p w14:paraId="7BC6FEBA" w14:textId="77777777" w:rsidR="00B9149C" w:rsidRDefault="00B9149C" w:rsidP="00B9149C">
      <w:pPr>
        <w:pStyle w:val="a7"/>
      </w:pPr>
      <w:r>
        <w:t xml:space="preserve">    } else {</w:t>
      </w:r>
    </w:p>
    <w:p w14:paraId="1C27295F" w14:textId="77777777" w:rsidR="00B9149C" w:rsidRDefault="00B9149C" w:rsidP="00B9149C">
      <w:pPr>
        <w:pStyle w:val="a7"/>
      </w:pPr>
      <w:r>
        <w:t xml:space="preserve">      true</w:t>
      </w:r>
    </w:p>
    <w:p w14:paraId="256AE879" w14:textId="77777777" w:rsidR="00B9149C" w:rsidRDefault="00B9149C" w:rsidP="00B9149C">
      <w:pPr>
        <w:pStyle w:val="a7"/>
      </w:pPr>
      <w:r>
        <w:t xml:space="preserve">    }</w:t>
      </w:r>
    </w:p>
    <w:p w14:paraId="11651DF6" w14:textId="77777777" w:rsidR="00B9149C" w:rsidRDefault="00B9149C" w:rsidP="00B9149C">
      <w:pPr>
        <w:pStyle w:val="a7"/>
      </w:pPr>
      <w:r>
        <w:t xml:space="preserve">  }.collect().mkString("[", ", ", "]")</w:t>
      </w:r>
    </w:p>
    <w:p w14:paraId="6F3B1C17" w14:textId="77777777" w:rsidR="00B9149C" w:rsidRDefault="00B9149C" w:rsidP="00B9149C">
      <w:pPr>
        <w:pStyle w:val="a7"/>
      </w:pPr>
      <w:r>
        <w:t xml:space="preserve">  val output = "Counts at time " + time + " " + counts</w:t>
      </w:r>
    </w:p>
    <w:p w14:paraId="753AA7BF" w14:textId="49B18143" w:rsidR="00DF4A5C" w:rsidRPr="00205A0A" w:rsidRDefault="00B9149C" w:rsidP="00B9149C">
      <w:pPr>
        <w:pStyle w:val="a7"/>
      </w:pPr>
      <w:r>
        <w:t>})</w:t>
      </w:r>
    </w:p>
    <w:p w14:paraId="4166BCCD" w14:textId="39903CD8" w:rsidR="00A43011" w:rsidRDefault="00A05CB4" w:rsidP="00CC476A">
      <w:pPr>
        <w:pStyle w:val="Heading2"/>
      </w:pPr>
      <w:bookmarkStart w:id="14" w:name="_Toc308729993"/>
      <w:bookmarkStart w:id="15" w:name="_Toc317023439"/>
      <w:r>
        <w:rPr>
          <w:rFonts w:hint="eastAsia"/>
        </w:rPr>
        <w:t>结构化</w:t>
      </w:r>
      <w:r w:rsidR="00D25EF4">
        <w:rPr>
          <w:rFonts w:hint="eastAsia"/>
        </w:rPr>
        <w:t>流</w:t>
      </w:r>
    </w:p>
    <w:p w14:paraId="28C6FE6E" w14:textId="2E1E35AB" w:rsidR="0023103D" w:rsidRDefault="0023103D" w:rsidP="0023103D">
      <w:pPr>
        <w:ind w:firstLine="420"/>
      </w:pPr>
      <w:r>
        <w:rPr>
          <w:rFonts w:hint="eastAsia"/>
        </w:rPr>
        <w:t>结构化流是基于</w:t>
      </w:r>
      <w:r>
        <w:rPr>
          <w:rFonts w:hint="eastAsia"/>
        </w:rPr>
        <w:t>Spark SQL</w:t>
      </w:r>
      <w:r>
        <w:rPr>
          <w:rFonts w:hint="eastAsia"/>
        </w:rPr>
        <w:t>引擎构建的可伸缩且容错的流处理引擎，可以像对静态数据进行批处理计算一样来表示流计算。当流数据继续到达时，</w:t>
      </w:r>
      <w:r>
        <w:rPr>
          <w:rFonts w:hint="eastAsia"/>
        </w:rPr>
        <w:t>Spark SQL</w:t>
      </w:r>
      <w:r>
        <w:rPr>
          <w:rFonts w:hint="eastAsia"/>
        </w:rPr>
        <w:t>引擎将负责逐步递增地运行它并更新最终结果，可以在</w:t>
      </w:r>
      <w:r>
        <w:rPr>
          <w:rFonts w:hint="eastAsia"/>
        </w:rPr>
        <w:t>Scala</w:t>
      </w:r>
      <w:r>
        <w:rPr>
          <w:rFonts w:hint="eastAsia"/>
        </w:rPr>
        <w:t>、</w:t>
      </w:r>
      <w:r>
        <w:rPr>
          <w:rFonts w:hint="eastAsia"/>
        </w:rPr>
        <w:t>Java</w:t>
      </w:r>
      <w:r>
        <w:rPr>
          <w:rFonts w:hint="eastAsia"/>
        </w:rPr>
        <w:t>、</w:t>
      </w:r>
      <w:r>
        <w:rPr>
          <w:rFonts w:hint="eastAsia"/>
        </w:rPr>
        <w:t>Python</w:t>
      </w:r>
      <w:r>
        <w:rPr>
          <w:rFonts w:hint="eastAsia"/>
        </w:rPr>
        <w:t>或</w:t>
      </w:r>
      <w:r>
        <w:rPr>
          <w:rFonts w:hint="eastAsia"/>
        </w:rPr>
        <w:t>R</w:t>
      </w:r>
      <w:r>
        <w:rPr>
          <w:rFonts w:hint="eastAsia"/>
        </w:rPr>
        <w:t>中使用</w:t>
      </w:r>
      <w:r>
        <w:rPr>
          <w:rFonts w:hint="eastAsia"/>
        </w:rPr>
        <w:t>Dataset</w:t>
      </w:r>
      <w:r>
        <w:rPr>
          <w:rFonts w:hint="eastAsia"/>
        </w:rPr>
        <w:t>或</w:t>
      </w:r>
      <w:r>
        <w:rPr>
          <w:rFonts w:hint="eastAsia"/>
        </w:rPr>
        <w:t>DataFrame API</w:t>
      </w:r>
      <w:r>
        <w:rPr>
          <w:rFonts w:hint="eastAsia"/>
        </w:rPr>
        <w:t>来表示流聚合、事件时间窗口、流到批的连接等，计算可以在同一个优化的</w:t>
      </w:r>
      <w:r>
        <w:rPr>
          <w:rFonts w:hint="eastAsia"/>
        </w:rPr>
        <w:t>Spark SQL</w:t>
      </w:r>
      <w:r>
        <w:rPr>
          <w:rFonts w:hint="eastAsia"/>
        </w:rPr>
        <w:t>引擎上执行。最后系统通过检查点和预写日志来确保端到端的恰好一次容错保证。简而言之，结构化流提供了快速的、可扩展的、容错的、端到端的恰好一次流处理，而用户不必推理流。</w:t>
      </w:r>
    </w:p>
    <w:p w14:paraId="33719DFF" w14:textId="3AB14D22" w:rsidR="0023103D" w:rsidRDefault="0023103D" w:rsidP="0023103D">
      <w:pPr>
        <w:ind w:firstLine="420"/>
      </w:pPr>
      <w:r>
        <w:rPr>
          <w:rFonts w:hint="eastAsia"/>
        </w:rPr>
        <w:t>在内部，默认情况下结构化流查询使用微批量处理引擎，该引擎将数据流作为一系列小批量作业处理，从而实现了低至</w:t>
      </w:r>
      <w:r>
        <w:rPr>
          <w:rFonts w:hint="eastAsia"/>
        </w:rPr>
        <w:t>100</w:t>
      </w:r>
      <w:r>
        <w:rPr>
          <w:rFonts w:hint="eastAsia"/>
        </w:rPr>
        <w:t>毫秒的端到端延迟以及恰好一次的容错保证。但是从</w:t>
      </w:r>
      <w:r>
        <w:rPr>
          <w:rFonts w:hint="eastAsia"/>
        </w:rPr>
        <w:t>Spark 2.3</w:t>
      </w:r>
      <w:r>
        <w:rPr>
          <w:rFonts w:hint="eastAsia"/>
        </w:rPr>
        <w:t>开始，</w:t>
      </w:r>
      <w:r w:rsidRPr="00A94736">
        <w:t>Spark Streaming</w:t>
      </w:r>
      <w:r>
        <w:rPr>
          <w:rFonts w:hint="eastAsia"/>
        </w:rPr>
        <w:t>引入了一种新的低延迟处理模式，称为连续处理。该模式可以实现至少一次容错，低至</w:t>
      </w:r>
      <w:r>
        <w:rPr>
          <w:rFonts w:hint="eastAsia"/>
        </w:rPr>
        <w:t>1</w:t>
      </w:r>
      <w:r>
        <w:rPr>
          <w:rFonts w:hint="eastAsia"/>
        </w:rPr>
        <w:t>毫秒的端到端延迟。在不更改查询中的</w:t>
      </w:r>
      <w:r>
        <w:rPr>
          <w:rFonts w:hint="eastAsia"/>
        </w:rPr>
        <w:t>Dataset</w:t>
      </w:r>
      <w:r>
        <w:rPr>
          <w:rFonts w:hint="eastAsia"/>
        </w:rPr>
        <w:t>或</w:t>
      </w:r>
      <w:r>
        <w:rPr>
          <w:rFonts w:hint="eastAsia"/>
        </w:rPr>
        <w:t>DataFrame</w:t>
      </w:r>
      <w:r>
        <w:rPr>
          <w:rFonts w:hint="eastAsia"/>
        </w:rPr>
        <w:t>操作的情况下，我们将能够根据应用程序需求选择模式。</w:t>
      </w:r>
    </w:p>
    <w:p w14:paraId="3DDA261A" w14:textId="74B291BD" w:rsidR="003E57F0" w:rsidRPr="0023103D" w:rsidRDefault="003E57F0" w:rsidP="00816136">
      <w:pPr>
        <w:pStyle w:val="Heading3"/>
      </w:pPr>
      <w:r>
        <w:rPr>
          <w:rFonts w:hint="eastAsia"/>
        </w:rPr>
        <w:t>一个例子</w:t>
      </w:r>
    </w:p>
    <w:p w14:paraId="785F1134" w14:textId="77777777" w:rsidR="00941A54" w:rsidRDefault="00941A54" w:rsidP="00941A54">
      <w:pPr>
        <w:ind w:firstLine="420"/>
      </w:pPr>
      <w:r>
        <w:rPr>
          <w:rFonts w:hint="eastAsia"/>
        </w:rPr>
        <w:t>假设我们</w:t>
      </w:r>
      <w:r w:rsidRPr="002D6BD2">
        <w:rPr>
          <w:rFonts w:hint="eastAsia"/>
        </w:rPr>
        <w:t>要保持从数据服务器上侦听</w:t>
      </w:r>
      <w:r w:rsidRPr="002D6BD2">
        <w:rPr>
          <w:rFonts w:hint="eastAsia"/>
        </w:rPr>
        <w:t>TCP</w:t>
      </w:r>
      <w:r>
        <w:rPr>
          <w:rFonts w:hint="eastAsia"/>
        </w:rPr>
        <w:t>套接字的文本数据，并且</w:t>
      </w:r>
      <w:r w:rsidRPr="002D6BD2">
        <w:rPr>
          <w:rFonts w:hint="eastAsia"/>
        </w:rPr>
        <w:t>运行字数统计。让我们看看如何使用结构化流</w:t>
      </w:r>
      <w:r>
        <w:rPr>
          <w:rFonts w:hint="eastAsia"/>
        </w:rPr>
        <w:t>来实现这个功能</w:t>
      </w:r>
      <w:r w:rsidRPr="002D6BD2">
        <w:rPr>
          <w:rFonts w:hint="eastAsia"/>
        </w:rPr>
        <w:t>。</w:t>
      </w:r>
      <w:r>
        <w:rPr>
          <w:rFonts w:hint="eastAsia"/>
        </w:rPr>
        <w:t>我们可以从</w:t>
      </w:r>
      <w:r>
        <w:rPr>
          <w:rFonts w:hint="eastAsia"/>
        </w:rPr>
        <w:t>Spark</w:t>
      </w:r>
      <w:r>
        <w:rPr>
          <w:rFonts w:hint="eastAsia"/>
        </w:rPr>
        <w:t>的安装目录中</w:t>
      </w:r>
      <w:r w:rsidRPr="003626CE">
        <w:rPr>
          <w:rFonts w:hint="eastAsia"/>
        </w:rPr>
        <w:t>直接运行该示例</w:t>
      </w:r>
      <w:r>
        <w:rPr>
          <w:rFonts w:hint="eastAsia"/>
        </w:rPr>
        <w:t>，在这里</w:t>
      </w:r>
      <w:r w:rsidRPr="003626CE">
        <w:rPr>
          <w:rFonts w:hint="eastAsia"/>
        </w:rPr>
        <w:t>让我们逐步介绍示例并了解其工作原理。首先，我们必须导入必要的类并创建本地</w:t>
      </w:r>
      <w:r w:rsidRPr="003626CE">
        <w:rPr>
          <w:rFonts w:hint="eastAsia"/>
        </w:rPr>
        <w:t>SparkSession</w:t>
      </w:r>
      <w:r w:rsidRPr="003626CE">
        <w:rPr>
          <w:rFonts w:hint="eastAsia"/>
        </w:rPr>
        <w:t>，这是与</w:t>
      </w:r>
      <w:r w:rsidRPr="003626CE">
        <w:rPr>
          <w:rFonts w:hint="eastAsia"/>
        </w:rPr>
        <w:t>Spark</w:t>
      </w:r>
      <w:r w:rsidRPr="003626CE">
        <w:rPr>
          <w:rFonts w:hint="eastAsia"/>
        </w:rPr>
        <w:t>相关的所有功能的起点。</w:t>
      </w:r>
    </w:p>
    <w:p w14:paraId="7223E057" w14:textId="77777777" w:rsidR="00941A54" w:rsidRDefault="00941A54" w:rsidP="00941A54">
      <w:pPr>
        <w:pStyle w:val="a7"/>
      </w:pPr>
      <w:r>
        <w:t>import org.apache.spark.sql.functions._</w:t>
      </w:r>
    </w:p>
    <w:p w14:paraId="65624B89" w14:textId="77777777" w:rsidR="00941A54" w:rsidRDefault="00941A54" w:rsidP="00941A54">
      <w:pPr>
        <w:pStyle w:val="a7"/>
      </w:pPr>
      <w:r>
        <w:t>import org.apache.spark.sql.SparkSession</w:t>
      </w:r>
    </w:p>
    <w:p w14:paraId="06F8B033" w14:textId="77777777" w:rsidR="00941A54" w:rsidRDefault="00941A54" w:rsidP="00941A54">
      <w:pPr>
        <w:pStyle w:val="a7"/>
      </w:pPr>
    </w:p>
    <w:p w14:paraId="0D8C3773" w14:textId="77777777" w:rsidR="00941A54" w:rsidRDefault="00941A54" w:rsidP="00941A54">
      <w:pPr>
        <w:pStyle w:val="a7"/>
      </w:pPr>
      <w:r>
        <w:t>val spark = SparkSession</w:t>
      </w:r>
    </w:p>
    <w:p w14:paraId="5737DC9D" w14:textId="77777777" w:rsidR="00941A54" w:rsidRDefault="00941A54" w:rsidP="00941A54">
      <w:pPr>
        <w:pStyle w:val="a7"/>
      </w:pPr>
      <w:r>
        <w:t xml:space="preserve">  .builder</w:t>
      </w:r>
    </w:p>
    <w:p w14:paraId="151768D3" w14:textId="77777777" w:rsidR="00941A54" w:rsidRDefault="00941A54" w:rsidP="00941A54">
      <w:pPr>
        <w:pStyle w:val="a7"/>
      </w:pPr>
      <w:r>
        <w:t xml:space="preserve">  .appName("StructuredNetworkWordCount")</w:t>
      </w:r>
    </w:p>
    <w:p w14:paraId="3E1D2ECF" w14:textId="77777777" w:rsidR="00941A54" w:rsidRDefault="00941A54" w:rsidP="00941A54">
      <w:pPr>
        <w:pStyle w:val="a7"/>
      </w:pPr>
      <w:r>
        <w:t xml:space="preserve">  .getOrCreate()</w:t>
      </w:r>
    </w:p>
    <w:p w14:paraId="009991F8" w14:textId="77777777" w:rsidR="00941A54" w:rsidRDefault="00941A54" w:rsidP="00941A54">
      <w:pPr>
        <w:pStyle w:val="a7"/>
      </w:pPr>
      <w:r>
        <w:t xml:space="preserve">  </w:t>
      </w:r>
    </w:p>
    <w:p w14:paraId="1E81979C" w14:textId="77777777" w:rsidR="00941A54" w:rsidRDefault="00941A54" w:rsidP="00941A54">
      <w:pPr>
        <w:pStyle w:val="a7"/>
      </w:pPr>
      <w:r>
        <w:t>import spark.implicits._</w:t>
      </w:r>
    </w:p>
    <w:p w14:paraId="6CA1FE35" w14:textId="23C05C20" w:rsidR="00941A54" w:rsidRPr="00777910" w:rsidRDefault="00941A54" w:rsidP="007301FC">
      <w:pPr>
        <w:pStyle w:val="Caption"/>
      </w:pPr>
      <w:bookmarkStart w:id="16" w:name="_Ref515094840"/>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19</w:t>
      </w:r>
      <w:r w:rsidR="008160CE">
        <w:fldChar w:fldCharType="end"/>
      </w:r>
      <w:bookmarkEnd w:id="16"/>
    </w:p>
    <w:p w14:paraId="1DA227FC" w14:textId="77777777" w:rsidR="00941A54" w:rsidRDefault="00941A54" w:rsidP="00941A54">
      <w:pPr>
        <w:ind w:firstLine="420"/>
      </w:pPr>
      <w:r>
        <w:rPr>
          <w:rFonts w:hint="eastAsia"/>
        </w:rPr>
        <w:t>接下来，让我们创建一个</w:t>
      </w:r>
      <w:r>
        <w:rPr>
          <w:rFonts w:hint="eastAsia"/>
        </w:rPr>
        <w:t>DataFrame</w:t>
      </w:r>
      <w:r>
        <w:rPr>
          <w:rFonts w:hint="eastAsia"/>
        </w:rPr>
        <w:t>流</w:t>
      </w:r>
      <w:r w:rsidRPr="000B6187">
        <w:rPr>
          <w:rFonts w:hint="eastAsia"/>
        </w:rPr>
        <w:t>，表示从侦听</w:t>
      </w:r>
      <w:r w:rsidRPr="000B6187">
        <w:rPr>
          <w:rFonts w:hint="eastAsia"/>
        </w:rPr>
        <w:t>localhost</w:t>
      </w:r>
      <w:r>
        <w:rPr>
          <w:rFonts w:hint="eastAsia"/>
        </w:rPr>
        <w:t>:</w:t>
      </w:r>
      <w:r w:rsidRPr="000B6187">
        <w:rPr>
          <w:rFonts w:hint="eastAsia"/>
        </w:rPr>
        <w:t>9999</w:t>
      </w:r>
      <w:r w:rsidRPr="000B6187">
        <w:rPr>
          <w:rFonts w:hint="eastAsia"/>
        </w:rPr>
        <w:t>的服务器接收的文本数据，</w:t>
      </w:r>
      <w:r>
        <w:rPr>
          <w:rFonts w:hint="eastAsia"/>
        </w:rPr>
        <w:t>并操作</w:t>
      </w:r>
      <w:r w:rsidRPr="000B6187">
        <w:rPr>
          <w:rFonts w:hint="eastAsia"/>
        </w:rPr>
        <w:t>该</w:t>
      </w:r>
      <w:r>
        <w:rPr>
          <w:rFonts w:hint="eastAsia"/>
        </w:rPr>
        <w:t>DataFrame</w:t>
      </w:r>
      <w:r w:rsidRPr="000B6187">
        <w:rPr>
          <w:rFonts w:hint="eastAsia"/>
        </w:rPr>
        <w:t>以计算字数。</w:t>
      </w:r>
    </w:p>
    <w:p w14:paraId="70E4BFFE" w14:textId="77777777" w:rsidR="00941A54" w:rsidRDefault="00941A54" w:rsidP="00941A54">
      <w:pPr>
        <w:pStyle w:val="a7"/>
      </w:pPr>
      <w:r>
        <w:lastRenderedPageBreak/>
        <w:t>val lines = spark.readStream</w:t>
      </w:r>
    </w:p>
    <w:p w14:paraId="12A65E20" w14:textId="77777777" w:rsidR="00941A54" w:rsidRDefault="00941A54" w:rsidP="00941A54">
      <w:pPr>
        <w:pStyle w:val="a7"/>
      </w:pPr>
      <w:r>
        <w:t xml:space="preserve">  .format("socket")</w:t>
      </w:r>
    </w:p>
    <w:p w14:paraId="1375A601" w14:textId="77777777" w:rsidR="00941A54" w:rsidRDefault="00941A54" w:rsidP="00941A54">
      <w:pPr>
        <w:pStyle w:val="a7"/>
      </w:pPr>
      <w:r>
        <w:t xml:space="preserve">  .option("host", "localhost")</w:t>
      </w:r>
    </w:p>
    <w:p w14:paraId="236E2691" w14:textId="77777777" w:rsidR="00941A54" w:rsidRDefault="00941A54" w:rsidP="00941A54">
      <w:pPr>
        <w:pStyle w:val="a7"/>
      </w:pPr>
      <w:r>
        <w:t xml:space="preserve">  .option("port", 9999)</w:t>
      </w:r>
    </w:p>
    <w:p w14:paraId="53CA56FA" w14:textId="77777777" w:rsidR="00941A54" w:rsidRDefault="00941A54" w:rsidP="00941A54">
      <w:pPr>
        <w:pStyle w:val="a7"/>
      </w:pPr>
      <w:r>
        <w:t xml:space="preserve">  .load()</w:t>
      </w:r>
    </w:p>
    <w:p w14:paraId="1477878B" w14:textId="77777777" w:rsidR="00941A54" w:rsidRDefault="00941A54" w:rsidP="00941A54">
      <w:pPr>
        <w:pStyle w:val="a7"/>
      </w:pPr>
    </w:p>
    <w:p w14:paraId="6BF049A3" w14:textId="61907B8A" w:rsidR="00941A54" w:rsidRDefault="00941A54" w:rsidP="00535371">
      <w:pPr>
        <w:pStyle w:val="a7"/>
      </w:pPr>
      <w:r>
        <w:t>val words = lines.as[String].flatMap(_.split(" "))</w:t>
      </w:r>
    </w:p>
    <w:p w14:paraId="1EBD2F4C" w14:textId="77777777" w:rsidR="00941A54" w:rsidRDefault="00941A54" w:rsidP="00941A54">
      <w:pPr>
        <w:pStyle w:val="a7"/>
      </w:pPr>
      <w:r>
        <w:t>val wordCounts = words.groupBy("value").count()</w:t>
      </w:r>
    </w:p>
    <w:p w14:paraId="5ACC41E9" w14:textId="2D74F0F5" w:rsidR="00941A54" w:rsidRDefault="00941A54" w:rsidP="00941A54">
      <w:pPr>
        <w:ind w:firstLine="420"/>
      </w:pPr>
      <w:r>
        <w:rPr>
          <w:rFonts w:hint="eastAsia"/>
        </w:rPr>
        <w:t>lines</w:t>
      </w:r>
      <w:r>
        <w:rPr>
          <w:rFonts w:hint="eastAsia"/>
        </w:rPr>
        <w:t>表示一个包含流文本数据的无界表，</w:t>
      </w:r>
      <w:r w:rsidRPr="00375452">
        <w:rPr>
          <w:rFonts w:hint="eastAsia"/>
        </w:rPr>
        <w:t>添加到流中的新记录就像将行追加到</w:t>
      </w:r>
      <w:r>
        <w:rPr>
          <w:rFonts w:hint="eastAsia"/>
        </w:rPr>
        <w:t>lines</w:t>
      </w:r>
      <w:r w:rsidRPr="00375452">
        <w:rPr>
          <w:rFonts w:hint="eastAsia"/>
        </w:rPr>
        <w:t>表中一样。</w:t>
      </w:r>
      <w:r>
        <w:rPr>
          <w:rFonts w:hint="eastAsia"/>
        </w:rPr>
        <w:t>该表包含一列名为“</w:t>
      </w:r>
      <w:r>
        <w:rPr>
          <w:rFonts w:hint="eastAsia"/>
        </w:rPr>
        <w:t>value</w:t>
      </w:r>
      <w:r>
        <w:rPr>
          <w:rFonts w:hint="eastAsia"/>
        </w:rPr>
        <w:t>”的字符串，流文本数据中的每一行都成为表中的一行。由于我们正在设置转换并且尚未开始启动，因此当前未接收到任何数据。接下来，我们使用</w:t>
      </w:r>
      <w:r>
        <w:rPr>
          <w:rFonts w:hint="eastAsia"/>
        </w:rPr>
        <w:t>.as[String]</w:t>
      </w:r>
      <w:r>
        <w:rPr>
          <w:rFonts w:hint="eastAsia"/>
        </w:rPr>
        <w:t>将</w:t>
      </w:r>
      <w:r>
        <w:rPr>
          <w:rFonts w:hint="eastAsia"/>
        </w:rPr>
        <w:t>DataFrame</w:t>
      </w:r>
      <w:r>
        <w:rPr>
          <w:rFonts w:hint="eastAsia"/>
        </w:rPr>
        <w:t>转换为包含字符串的</w:t>
      </w:r>
      <w:r>
        <w:rPr>
          <w:rFonts w:hint="eastAsia"/>
        </w:rPr>
        <w:t>Dataset</w:t>
      </w:r>
      <w:r>
        <w:rPr>
          <w:rFonts w:hint="eastAsia"/>
        </w:rPr>
        <w:t>，以便我们可以应用</w:t>
      </w:r>
      <w:r>
        <w:rPr>
          <w:rFonts w:hint="eastAsia"/>
        </w:rPr>
        <w:t>flatMap</w:t>
      </w:r>
      <w:r>
        <w:rPr>
          <w:rFonts w:hint="eastAsia"/>
        </w:rPr>
        <w:t>操作将每一行拆分为多个单词，结果的</w:t>
      </w:r>
      <w:r>
        <w:rPr>
          <w:rFonts w:hint="eastAsia"/>
        </w:rPr>
        <w:t>words</w:t>
      </w:r>
      <w:r>
        <w:rPr>
          <w:rFonts w:hint="eastAsia"/>
        </w:rPr>
        <w:t>包含所有单词。最后，我们通过对</w:t>
      </w:r>
      <w:r>
        <w:rPr>
          <w:rFonts w:hint="eastAsia"/>
        </w:rPr>
        <w:t>words</w:t>
      </w:r>
      <w:r>
        <w:rPr>
          <w:rFonts w:hint="eastAsia"/>
        </w:rPr>
        <w:t>中的唯一值进行分组并对其进行计数来定义</w:t>
      </w:r>
      <w:r>
        <w:rPr>
          <w:rFonts w:hint="eastAsia"/>
        </w:rPr>
        <w:t>wordCounts</w:t>
      </w:r>
      <w:r>
        <w:rPr>
          <w:rFonts w:hint="eastAsia"/>
        </w:rPr>
        <w:t>，这是一个</w:t>
      </w:r>
      <w:r>
        <w:rPr>
          <w:rFonts w:hint="eastAsia"/>
        </w:rPr>
        <w:t>DataFrame</w:t>
      </w:r>
      <w:r>
        <w:rPr>
          <w:rFonts w:hint="eastAsia"/>
        </w:rPr>
        <w:t>流，它表示结构化流中正在运行的字数。现在我们在流数据设置了查询，剩下的就是实际开始接收数据并计算字</w:t>
      </w:r>
      <w:r w:rsidRPr="001D7A9F">
        <w:rPr>
          <w:rFonts w:hint="eastAsia"/>
        </w:rPr>
        <w:t>数了。为此，我们将其设置为在每次更新计数时将完整的计数集</w:t>
      </w:r>
      <w:r w:rsidR="00B266D4">
        <w:rPr>
          <w:rFonts w:hint="eastAsia"/>
        </w:rPr>
        <w:t>打印到控制台，此操作</w:t>
      </w:r>
      <w:r w:rsidRPr="001D7A9F">
        <w:rPr>
          <w:rFonts w:hint="eastAsia"/>
        </w:rPr>
        <w:t>由</w:t>
      </w:r>
      <w:r w:rsidRPr="000E4E14">
        <w:t>outputMode("complete")</w:t>
      </w:r>
      <w:r w:rsidR="00B266D4">
        <w:rPr>
          <w:rFonts w:hint="eastAsia"/>
        </w:rPr>
        <w:t>指定</w:t>
      </w:r>
      <w:r>
        <w:rPr>
          <w:rFonts w:hint="eastAsia"/>
        </w:rPr>
        <w:t>，</w:t>
      </w:r>
      <w:r w:rsidRPr="001D7A9F">
        <w:rPr>
          <w:rFonts w:hint="eastAsia"/>
        </w:rPr>
        <w:t>然后使用</w:t>
      </w:r>
      <w:r>
        <w:rPr>
          <w:rFonts w:hint="eastAsia"/>
        </w:rPr>
        <w:t>start()</w:t>
      </w:r>
      <w:r w:rsidRPr="001D7A9F">
        <w:rPr>
          <w:rFonts w:hint="eastAsia"/>
        </w:rPr>
        <w:t>启动流计算。</w:t>
      </w:r>
    </w:p>
    <w:p w14:paraId="2B155F61" w14:textId="77777777" w:rsidR="00941A54" w:rsidRDefault="00941A54" w:rsidP="00941A54">
      <w:pPr>
        <w:pStyle w:val="a7"/>
      </w:pPr>
      <w:r>
        <w:t>val query = wordCounts.writeStream</w:t>
      </w:r>
    </w:p>
    <w:p w14:paraId="6DF8DE82" w14:textId="77777777" w:rsidR="00941A54" w:rsidRDefault="00941A54" w:rsidP="00941A54">
      <w:pPr>
        <w:pStyle w:val="a7"/>
      </w:pPr>
      <w:r>
        <w:t xml:space="preserve">  .outputMode("complete")</w:t>
      </w:r>
    </w:p>
    <w:p w14:paraId="7F7D0BFF" w14:textId="77777777" w:rsidR="00941A54" w:rsidRDefault="00941A54" w:rsidP="00941A54">
      <w:pPr>
        <w:pStyle w:val="a7"/>
      </w:pPr>
      <w:r>
        <w:t xml:space="preserve">  .format("console")</w:t>
      </w:r>
    </w:p>
    <w:p w14:paraId="7B422FB1" w14:textId="77777777" w:rsidR="00941A54" w:rsidRDefault="00941A54" w:rsidP="00941A54">
      <w:pPr>
        <w:pStyle w:val="a7"/>
      </w:pPr>
      <w:r>
        <w:t xml:space="preserve">  .start()</w:t>
      </w:r>
    </w:p>
    <w:p w14:paraId="352C9575" w14:textId="77777777" w:rsidR="00941A54" w:rsidRDefault="00941A54" w:rsidP="00941A54">
      <w:pPr>
        <w:pStyle w:val="a7"/>
      </w:pPr>
    </w:p>
    <w:p w14:paraId="0A6E8299" w14:textId="77777777" w:rsidR="00941A54" w:rsidRDefault="00941A54" w:rsidP="00941A54">
      <w:pPr>
        <w:pStyle w:val="a7"/>
      </w:pPr>
      <w:r>
        <w:t>query.awaitTermination()</w:t>
      </w:r>
    </w:p>
    <w:p w14:paraId="4C94D9EF" w14:textId="77777777" w:rsidR="00941A54" w:rsidRDefault="00941A54" w:rsidP="00941A54">
      <w:pPr>
        <w:ind w:firstLine="420"/>
      </w:pPr>
      <w:r>
        <w:rPr>
          <w:rFonts w:hint="eastAsia"/>
        </w:rPr>
        <w:t>执行此代码后，流计算将在后台开始，</w:t>
      </w:r>
      <w:r>
        <w:rPr>
          <w:rFonts w:hint="eastAsia"/>
        </w:rPr>
        <w:t>query</w:t>
      </w:r>
      <w:r>
        <w:rPr>
          <w:rFonts w:hint="eastAsia"/>
        </w:rPr>
        <w:t>对象是激活的流查询句柄，并且</w:t>
      </w:r>
      <w:r w:rsidRPr="00143D41">
        <w:rPr>
          <w:rFonts w:hint="eastAsia"/>
        </w:rPr>
        <w:t>已使用</w:t>
      </w:r>
      <w:r w:rsidRPr="00143D41">
        <w:rPr>
          <w:rFonts w:hint="eastAsia"/>
        </w:rPr>
        <w:t>awaitTermination</w:t>
      </w:r>
      <w:r>
        <w:rPr>
          <w:rFonts w:hint="eastAsia"/>
        </w:rPr>
        <w:t>()</w:t>
      </w:r>
      <w:r w:rsidRPr="00143D41">
        <w:rPr>
          <w:rFonts w:hint="eastAsia"/>
        </w:rPr>
        <w:t>等待查询终止，以防止该查询处于活动状态时退出该过程。</w:t>
      </w:r>
      <w:r w:rsidRPr="00D12068">
        <w:rPr>
          <w:rFonts w:hint="eastAsia"/>
        </w:rPr>
        <w:t>要实际执行此示例代码，可以在自己的</w:t>
      </w:r>
      <w:r w:rsidRPr="00D12068">
        <w:rPr>
          <w:rFonts w:hint="eastAsia"/>
        </w:rPr>
        <w:t>Spark</w:t>
      </w:r>
      <w:r w:rsidRPr="00D12068">
        <w:rPr>
          <w:rFonts w:hint="eastAsia"/>
        </w:rPr>
        <w:t>应用程序中编译代码，也可以在</w:t>
      </w:r>
      <w:r w:rsidRPr="00D12068">
        <w:rPr>
          <w:rFonts w:hint="eastAsia"/>
        </w:rPr>
        <w:t>Spark</w:t>
      </w:r>
      <w:r>
        <w:rPr>
          <w:rFonts w:hint="eastAsia"/>
        </w:rPr>
        <w:t>的安装目录中直接运行示例，下面的运行过程使用虚拟环境中</w:t>
      </w:r>
      <w:r>
        <w:rPr>
          <w:rFonts w:hint="eastAsia"/>
        </w:rPr>
        <w:t>Spark</w:t>
      </w:r>
      <w:r>
        <w:rPr>
          <w:rFonts w:hint="eastAsia"/>
        </w:rPr>
        <w:t>安装目录中的例子。我们首先需要通过使用以下命令启动</w:t>
      </w:r>
      <w:r w:rsidRPr="00D12068">
        <w:rPr>
          <w:rFonts w:hint="eastAsia"/>
        </w:rPr>
        <w:t>Netcat</w:t>
      </w:r>
      <w:r>
        <w:rPr>
          <w:rFonts w:hint="eastAsia"/>
        </w:rPr>
        <w:t>数据服务，先进入虚拟环境的终端然后运行命令：</w:t>
      </w:r>
    </w:p>
    <w:p w14:paraId="05798211" w14:textId="77777777" w:rsidR="00941A54" w:rsidRDefault="00941A54" w:rsidP="00941A54">
      <w:pPr>
        <w:pStyle w:val="a7"/>
      </w:pPr>
      <w:r>
        <w:t xml:space="preserve">docker exec </w:t>
      </w:r>
      <w:r w:rsidRPr="00682871">
        <w:t xml:space="preserve">-it </w:t>
      </w:r>
      <w:r>
        <w:t xml:space="preserve">spark </w:t>
      </w:r>
      <w:r>
        <w:rPr>
          <w:rFonts w:hint="eastAsia"/>
        </w:rPr>
        <w:t>/bin/bash</w:t>
      </w:r>
    </w:p>
    <w:p w14:paraId="217F6A4B" w14:textId="2450FA87" w:rsidR="00941A54" w:rsidRDefault="00FC631F" w:rsidP="00FC631F">
      <w:pPr>
        <w:pStyle w:val="a7"/>
      </w:pPr>
      <w:r>
        <w:t xml:space="preserve">root@48feaa001420:~# </w:t>
      </w:r>
      <w:r w:rsidRPr="00055B6E">
        <w:t xml:space="preserve">{ while :; do echo "Hello Apache Spark"; sleep 0.05; done; } | netcat -l -p </w:t>
      </w:r>
      <w:r>
        <w:rPr>
          <w:rFonts w:hint="eastAsia"/>
        </w:rPr>
        <w:t>9999</w:t>
      </w:r>
    </w:p>
    <w:p w14:paraId="46D0D22B" w14:textId="4A9B8534" w:rsidR="00B67EB2" w:rsidRDefault="00B67EB2" w:rsidP="00B67EB2">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20</w:t>
      </w:r>
      <w:r w:rsidR="008160CE">
        <w:fldChar w:fldCharType="end"/>
      </w:r>
    </w:p>
    <w:p w14:paraId="301D87DA" w14:textId="45B4DEB6" w:rsidR="00941A54" w:rsidRDefault="00941A54" w:rsidP="00941A54">
      <w:pPr>
        <w:ind w:firstLine="420"/>
      </w:pPr>
      <w:r>
        <w:rPr>
          <w:rFonts w:hint="eastAsia"/>
        </w:rPr>
        <w:t>命令中的</w:t>
      </w:r>
      <w:r>
        <w:rPr>
          <w:rFonts w:hint="eastAsia"/>
        </w:rPr>
        <w:t>spark</w:t>
      </w:r>
      <w:r>
        <w:rPr>
          <w:rFonts w:hint="eastAsia"/>
        </w:rPr>
        <w:t>是第一章介绍的</w:t>
      </w:r>
      <w:r w:rsidR="00DC4241">
        <w:rPr>
          <w:rFonts w:hint="eastAsia"/>
        </w:rPr>
        <w:t>D</w:t>
      </w:r>
      <w:r>
        <w:rPr>
          <w:rFonts w:hint="eastAsia"/>
        </w:rPr>
        <w:t>ocker</w:t>
      </w:r>
      <w:r w:rsidR="00B67EB2">
        <w:rPr>
          <w:rFonts w:hint="eastAsia"/>
        </w:rPr>
        <w:t>容器名称，</w:t>
      </w:r>
      <w:r>
        <w:rPr>
          <w:rFonts w:hint="eastAsia"/>
        </w:rPr>
        <w:t>然后打开虚拟环境的另一个终端，我们</w:t>
      </w:r>
      <w:r w:rsidRPr="006A0443">
        <w:rPr>
          <w:rFonts w:hint="eastAsia"/>
        </w:rPr>
        <w:t>可以通过使用</w:t>
      </w:r>
      <w:r>
        <w:rPr>
          <w:rFonts w:hint="eastAsia"/>
        </w:rPr>
        <w:t>：</w:t>
      </w:r>
    </w:p>
    <w:p w14:paraId="77F19068" w14:textId="55FAF8F2" w:rsidR="00941A54" w:rsidRDefault="00F47042" w:rsidP="00941A54">
      <w:pPr>
        <w:pStyle w:val="a7"/>
      </w:pPr>
      <w:r>
        <w:t xml:space="preserve">spark-submit --class </w:t>
      </w:r>
      <w:r w:rsidR="008935E3" w:rsidRPr="008935E3">
        <w:t>StructuredNetworkWordCount</w:t>
      </w:r>
      <w:r w:rsidR="008935E3">
        <w:rPr>
          <w:rFonts w:hint="eastAsia"/>
        </w:rPr>
        <w:t xml:space="preserve"> </w:t>
      </w:r>
      <w:r>
        <w:t xml:space="preserve">/data/application/simple-streaming/target/scala-2.11/simple-streaming_2.11-0.1.jar localhost </w:t>
      </w:r>
      <w:r>
        <w:rPr>
          <w:rFonts w:hint="eastAsia"/>
        </w:rPr>
        <w:t>9999</w:t>
      </w:r>
    </w:p>
    <w:p w14:paraId="23C7EFA1" w14:textId="580C188D" w:rsidR="00B67EB2" w:rsidRDefault="00CC0344" w:rsidP="00CC0344">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21</w:t>
      </w:r>
      <w:r w:rsidR="008160CE">
        <w:fldChar w:fldCharType="end"/>
      </w:r>
    </w:p>
    <w:p w14:paraId="093DDA4C" w14:textId="24DC6C09" w:rsidR="00941A54" w:rsidRDefault="00941A54" w:rsidP="00941A54">
      <w:pPr>
        <w:ind w:firstLine="420"/>
      </w:pPr>
      <w:r>
        <w:rPr>
          <w:rFonts w:hint="eastAsia"/>
        </w:rPr>
        <w:t>然后，在第一个</w:t>
      </w:r>
      <w:r w:rsidRPr="00D909FE">
        <w:rPr>
          <w:rFonts w:hint="eastAsia"/>
        </w:rPr>
        <w:t>运行</w:t>
      </w:r>
      <w:r w:rsidR="00527EBD">
        <w:rPr>
          <w:rFonts w:hint="eastAsia"/>
        </w:rPr>
        <w:t>N</w:t>
      </w:r>
      <w:r w:rsidRPr="00D909FE">
        <w:rPr>
          <w:rFonts w:hint="eastAsia"/>
        </w:rPr>
        <w:t>etcat</w:t>
      </w:r>
      <w:r>
        <w:rPr>
          <w:rFonts w:hint="eastAsia"/>
        </w:rPr>
        <w:t>服务</w:t>
      </w:r>
      <w:r w:rsidRPr="00D909FE">
        <w:rPr>
          <w:rFonts w:hint="eastAsia"/>
        </w:rPr>
        <w:t>的终端中</w:t>
      </w:r>
      <w:r w:rsidR="00527EBD">
        <w:rPr>
          <w:rFonts w:hint="eastAsia"/>
        </w:rPr>
        <w:t>会不断的自动输入“</w:t>
      </w:r>
      <w:r w:rsidR="00527EBD">
        <w:rPr>
          <w:rFonts w:hint="eastAsia"/>
        </w:rPr>
        <w:t>Hello Apache Spark</w:t>
      </w:r>
      <w:r w:rsidR="00527EBD">
        <w:rPr>
          <w:rFonts w:hint="eastAsia"/>
        </w:rPr>
        <w:t>”</w:t>
      </w:r>
      <w:r w:rsidR="00AE74FE">
        <w:rPr>
          <w:rFonts w:hint="eastAsia"/>
        </w:rPr>
        <w:t>，在第二个终端中进行统计计数和打印，</w:t>
      </w:r>
      <w:r>
        <w:rPr>
          <w:rFonts w:hint="eastAsia"/>
        </w:rPr>
        <w:t>输出内容</w:t>
      </w:r>
      <w:r w:rsidRPr="00D909FE">
        <w:rPr>
          <w:rFonts w:hint="eastAsia"/>
        </w:rPr>
        <w:t>类似于以下</w:t>
      </w:r>
      <w:r>
        <w:rPr>
          <w:rFonts w:hint="eastAsia"/>
        </w:rPr>
        <w:t>：</w:t>
      </w:r>
    </w:p>
    <w:p w14:paraId="72209522" w14:textId="77777777" w:rsidR="00B953F6" w:rsidRDefault="00B953F6" w:rsidP="00B953F6">
      <w:pPr>
        <w:pStyle w:val="a7"/>
      </w:pPr>
      <w:r>
        <w:t>Batch: 0</w:t>
      </w:r>
    </w:p>
    <w:p w14:paraId="67062B2A" w14:textId="77777777" w:rsidR="00B953F6" w:rsidRDefault="00B953F6" w:rsidP="00B953F6">
      <w:pPr>
        <w:pStyle w:val="a7"/>
      </w:pPr>
      <w:r>
        <w:t>-------------------------------------------</w:t>
      </w:r>
    </w:p>
    <w:p w14:paraId="72B2E729" w14:textId="77777777" w:rsidR="00B953F6" w:rsidRDefault="00B953F6" w:rsidP="00B953F6">
      <w:pPr>
        <w:pStyle w:val="a7"/>
      </w:pPr>
      <w:r>
        <w:t>+-----+-----+</w:t>
      </w:r>
    </w:p>
    <w:p w14:paraId="545B083A" w14:textId="77777777" w:rsidR="00B953F6" w:rsidRDefault="00B953F6" w:rsidP="00B953F6">
      <w:pPr>
        <w:pStyle w:val="a7"/>
      </w:pPr>
      <w:r>
        <w:t>|value|count|</w:t>
      </w:r>
    </w:p>
    <w:p w14:paraId="43578E7C" w14:textId="77777777" w:rsidR="00B953F6" w:rsidRDefault="00B953F6" w:rsidP="00B953F6">
      <w:pPr>
        <w:pStyle w:val="a7"/>
      </w:pPr>
      <w:r>
        <w:t>+-----+-----+</w:t>
      </w:r>
    </w:p>
    <w:p w14:paraId="1101F6BA" w14:textId="77777777" w:rsidR="00B953F6" w:rsidRDefault="00B953F6" w:rsidP="00B953F6">
      <w:pPr>
        <w:pStyle w:val="a7"/>
      </w:pPr>
      <w:r>
        <w:t>+-----+-----+</w:t>
      </w:r>
    </w:p>
    <w:p w14:paraId="13630295" w14:textId="77777777" w:rsidR="00B953F6" w:rsidRDefault="00B953F6" w:rsidP="00B953F6">
      <w:pPr>
        <w:pStyle w:val="a7"/>
      </w:pPr>
    </w:p>
    <w:p w14:paraId="5866CCC5" w14:textId="77777777" w:rsidR="00B953F6" w:rsidRDefault="00B953F6" w:rsidP="00B953F6">
      <w:pPr>
        <w:pStyle w:val="a7"/>
      </w:pPr>
      <w:r>
        <w:t>-------------------------------------------</w:t>
      </w:r>
    </w:p>
    <w:p w14:paraId="7ACA75B5" w14:textId="77777777" w:rsidR="00B953F6" w:rsidRDefault="00B953F6" w:rsidP="00B953F6">
      <w:pPr>
        <w:pStyle w:val="a7"/>
      </w:pPr>
      <w:r>
        <w:lastRenderedPageBreak/>
        <w:t>Batch: 1</w:t>
      </w:r>
    </w:p>
    <w:p w14:paraId="4412A048" w14:textId="77777777" w:rsidR="00B953F6" w:rsidRDefault="00B953F6" w:rsidP="00B953F6">
      <w:pPr>
        <w:pStyle w:val="a7"/>
      </w:pPr>
      <w:r>
        <w:t>-------------------------------------------</w:t>
      </w:r>
    </w:p>
    <w:p w14:paraId="199BC9FE" w14:textId="77777777" w:rsidR="00B953F6" w:rsidRDefault="00B953F6" w:rsidP="00B953F6">
      <w:pPr>
        <w:pStyle w:val="a7"/>
      </w:pPr>
      <w:r>
        <w:t>+------+-----+</w:t>
      </w:r>
    </w:p>
    <w:p w14:paraId="08A0D4F7" w14:textId="77777777" w:rsidR="00B953F6" w:rsidRDefault="00B953F6" w:rsidP="00B953F6">
      <w:pPr>
        <w:pStyle w:val="a7"/>
      </w:pPr>
      <w:r>
        <w:t>| value|count|</w:t>
      </w:r>
    </w:p>
    <w:p w14:paraId="1D16CA58" w14:textId="77777777" w:rsidR="00B953F6" w:rsidRDefault="00B953F6" w:rsidP="00B953F6">
      <w:pPr>
        <w:pStyle w:val="a7"/>
      </w:pPr>
      <w:r>
        <w:t>+------+-----+</w:t>
      </w:r>
    </w:p>
    <w:p w14:paraId="0E5D57CE" w14:textId="77777777" w:rsidR="00B953F6" w:rsidRDefault="00B953F6" w:rsidP="00B953F6">
      <w:pPr>
        <w:pStyle w:val="a7"/>
      </w:pPr>
      <w:r>
        <w:t>|Apache|  927|</w:t>
      </w:r>
    </w:p>
    <w:p w14:paraId="2DFE3867" w14:textId="77777777" w:rsidR="00B953F6" w:rsidRDefault="00B953F6" w:rsidP="00B953F6">
      <w:pPr>
        <w:pStyle w:val="a7"/>
      </w:pPr>
      <w:r>
        <w:t>| Hello|  927|</w:t>
      </w:r>
    </w:p>
    <w:p w14:paraId="0CC69499" w14:textId="77777777" w:rsidR="00B953F6" w:rsidRDefault="00B953F6" w:rsidP="00B953F6">
      <w:pPr>
        <w:pStyle w:val="a7"/>
      </w:pPr>
      <w:r>
        <w:t>| Spark|  927|</w:t>
      </w:r>
    </w:p>
    <w:p w14:paraId="2B286C3B" w14:textId="393F6881" w:rsidR="00941A54" w:rsidRDefault="00B953F6" w:rsidP="00B953F6">
      <w:pPr>
        <w:pStyle w:val="a7"/>
      </w:pPr>
      <w:r>
        <w:t>+------+-----+</w:t>
      </w:r>
    </w:p>
    <w:p w14:paraId="01759A05" w14:textId="1A59208E" w:rsidR="00CC0344" w:rsidRDefault="00D161B5" w:rsidP="00D161B5">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22</w:t>
      </w:r>
      <w:r w:rsidR="008160CE">
        <w:fldChar w:fldCharType="end"/>
      </w:r>
    </w:p>
    <w:p w14:paraId="5B0560CA" w14:textId="3ABDA01F" w:rsidR="00941A54" w:rsidRDefault="00941A54" w:rsidP="00941A54">
      <w:pPr>
        <w:ind w:firstLine="420"/>
      </w:pPr>
      <w:r w:rsidRPr="00531A38">
        <w:rPr>
          <w:rFonts w:hint="eastAsia"/>
        </w:rPr>
        <w:t>StreamingContext</w:t>
      </w:r>
      <w:r w:rsidRPr="00531A38">
        <w:rPr>
          <w:rFonts w:hint="eastAsia"/>
        </w:rPr>
        <w:t>是所有完成</w:t>
      </w:r>
      <w:r w:rsidRPr="00531A38">
        <w:rPr>
          <w:rFonts w:hint="eastAsia"/>
        </w:rPr>
        <w:t>Spark</w:t>
      </w:r>
      <w:r w:rsidRPr="00531A38">
        <w:rPr>
          <w:rFonts w:hint="eastAsia"/>
        </w:rPr>
        <w:t>流功能的主要入口点，创建一个带有两个执行线程的本地</w:t>
      </w:r>
      <w:r w:rsidRPr="00531A38">
        <w:rPr>
          <w:rFonts w:hint="eastAsia"/>
        </w:rPr>
        <w:t>StreamingContext</w:t>
      </w:r>
      <w:r w:rsidRPr="00531A38">
        <w:rPr>
          <w:rFonts w:hint="eastAsia"/>
        </w:rPr>
        <w:t>，批处理间隔为</w:t>
      </w:r>
      <w:r w:rsidRPr="00531A38">
        <w:rPr>
          <w:rFonts w:hint="eastAsia"/>
        </w:rPr>
        <w:t>1</w:t>
      </w:r>
      <w:r w:rsidRPr="00531A38">
        <w:rPr>
          <w:rFonts w:hint="eastAsia"/>
        </w:rPr>
        <w:t>秒。使用</w:t>
      </w:r>
      <w:r w:rsidRPr="00531A38">
        <w:rPr>
          <w:rFonts w:hint="eastAsia"/>
        </w:rPr>
        <w:t>ssc.socketTextStream</w:t>
      </w:r>
      <w:r w:rsidRPr="00531A38">
        <w:rPr>
          <w:rFonts w:hint="eastAsia"/>
        </w:rPr>
        <w:t>，可以创建一个</w:t>
      </w:r>
      <w:r w:rsidRPr="00531A38">
        <w:rPr>
          <w:rFonts w:hint="eastAsia"/>
        </w:rPr>
        <w:t>DStream</w:t>
      </w:r>
      <w:r w:rsidRPr="00531A38">
        <w:rPr>
          <w:rFonts w:hint="eastAsia"/>
        </w:rPr>
        <w:t>，它代表一个来自</w:t>
      </w:r>
      <w:r w:rsidRPr="00531A38">
        <w:rPr>
          <w:rFonts w:hint="eastAsia"/>
        </w:rPr>
        <w:t>TCP</w:t>
      </w:r>
      <w:r w:rsidRPr="00531A38">
        <w:rPr>
          <w:rFonts w:hint="eastAsia"/>
        </w:rPr>
        <w:t>源的流数据，通过参数传入，指定为主机名（例如</w:t>
      </w:r>
      <w:r w:rsidRPr="00531A38">
        <w:rPr>
          <w:rFonts w:hint="eastAsia"/>
        </w:rPr>
        <w:t xml:space="preserve">localhost </w:t>
      </w:r>
      <w:r w:rsidRPr="00531A38">
        <w:rPr>
          <w:rFonts w:hint="eastAsia"/>
        </w:rPr>
        <w:t>）和端口（例如</w:t>
      </w:r>
      <w:r w:rsidR="00DC1F3D">
        <w:rPr>
          <w:rFonts w:hint="eastAsia"/>
        </w:rPr>
        <w:t>9999</w:t>
      </w:r>
      <w:r w:rsidRPr="00531A38">
        <w:rPr>
          <w:rFonts w:hint="eastAsia"/>
        </w:rPr>
        <w:t>）。</w:t>
      </w:r>
      <w:r w:rsidRPr="00531A38">
        <w:rPr>
          <w:rFonts w:hint="eastAsia"/>
        </w:rPr>
        <w:t>lines</w:t>
      </w:r>
      <w:r w:rsidRPr="00531A38">
        <w:rPr>
          <w:rFonts w:hint="eastAsia"/>
        </w:rPr>
        <w:t>为</w:t>
      </w:r>
      <w:r w:rsidRPr="00531A38">
        <w:rPr>
          <w:rFonts w:hint="eastAsia"/>
        </w:rPr>
        <w:t>DStream</w:t>
      </w:r>
      <w:r w:rsidRPr="00531A38">
        <w:rPr>
          <w:rFonts w:hint="eastAsia"/>
        </w:rPr>
        <w:t>，表示将从数据服务器接收的数据流。此</w:t>
      </w:r>
      <w:r w:rsidRPr="00531A38">
        <w:rPr>
          <w:rFonts w:hint="eastAsia"/>
        </w:rPr>
        <w:t>DStream</w:t>
      </w:r>
      <w:r w:rsidRPr="00531A38">
        <w:rPr>
          <w:rFonts w:hint="eastAsia"/>
        </w:rPr>
        <w:t>中的每条记录都是一行文本。接下来，要将空格字符的行分割成单词。</w:t>
      </w:r>
      <w:r w:rsidRPr="00531A38">
        <w:rPr>
          <w:rFonts w:hint="eastAsia"/>
        </w:rPr>
        <w:t>flatMap</w:t>
      </w:r>
      <w:r w:rsidRPr="00531A38">
        <w:rPr>
          <w:rFonts w:hint="eastAsia"/>
        </w:rPr>
        <w:t>是一对多的</w:t>
      </w:r>
      <w:r w:rsidRPr="00531A38">
        <w:rPr>
          <w:rFonts w:hint="eastAsia"/>
        </w:rPr>
        <w:t>DStream</w:t>
      </w:r>
      <w:r w:rsidRPr="00531A38">
        <w:rPr>
          <w:rFonts w:hint="eastAsia"/>
        </w:rPr>
        <w:t>操作，通过从源</w:t>
      </w:r>
      <w:r w:rsidRPr="00531A38">
        <w:rPr>
          <w:rFonts w:hint="eastAsia"/>
        </w:rPr>
        <w:t>DStream</w:t>
      </w:r>
      <w:r w:rsidRPr="00531A38">
        <w:rPr>
          <w:rFonts w:hint="eastAsia"/>
        </w:rPr>
        <w:t>中的每个记录生成多个新记录来创建新的</w:t>
      </w:r>
      <w:r w:rsidRPr="00531A38">
        <w:rPr>
          <w:rFonts w:hint="eastAsia"/>
        </w:rPr>
        <w:t>DStream</w:t>
      </w:r>
      <w:r w:rsidRPr="00531A38">
        <w:rPr>
          <w:rFonts w:hint="eastAsia"/>
        </w:rPr>
        <w:t>。在这种情况下，每一行将被分割成多个单词，并将单词流表示为</w:t>
      </w:r>
      <w:r w:rsidRPr="00531A38">
        <w:rPr>
          <w:rFonts w:hint="eastAsia"/>
        </w:rPr>
        <w:t>words</w:t>
      </w:r>
      <w:r w:rsidRPr="00531A38">
        <w:rPr>
          <w:rFonts w:hint="eastAsia"/>
        </w:rPr>
        <w:t>。接下来，想计算这些单词的数量。通过</w:t>
      </w:r>
      <w:r w:rsidRPr="00531A38">
        <w:rPr>
          <w:rFonts w:hint="eastAsia"/>
        </w:rPr>
        <w:t>map</w:t>
      </w:r>
      <w:r w:rsidRPr="00531A38">
        <w:rPr>
          <w:rFonts w:hint="eastAsia"/>
        </w:rPr>
        <w:t>操作，</w:t>
      </w:r>
      <w:r w:rsidRPr="00531A38">
        <w:rPr>
          <w:rFonts w:hint="eastAsia"/>
        </w:rPr>
        <w:t>words</w:t>
      </w:r>
      <w:r w:rsidRPr="00531A38">
        <w:rPr>
          <w:rFonts w:hint="eastAsia"/>
        </w:rPr>
        <w:t>一对一变换转换成包含键值对</w:t>
      </w:r>
      <w:r w:rsidRPr="00531A38">
        <w:rPr>
          <w:rFonts w:hint="eastAsia"/>
        </w:rPr>
        <w:t>(word, 1)</w:t>
      </w:r>
      <w:r w:rsidRPr="00531A38">
        <w:rPr>
          <w:rFonts w:hint="eastAsia"/>
        </w:rPr>
        <w:t>的</w:t>
      </w:r>
      <w:r w:rsidRPr="00531A38">
        <w:rPr>
          <w:rFonts w:hint="eastAsia"/>
        </w:rPr>
        <w:t>DStream</w:t>
      </w:r>
      <w:r w:rsidRPr="00531A38">
        <w:rPr>
          <w:rFonts w:hint="eastAsia"/>
        </w:rPr>
        <w:t>，然后通过</w:t>
      </w:r>
      <w:r w:rsidRPr="00531A38">
        <w:rPr>
          <w:rFonts w:hint="eastAsia"/>
        </w:rPr>
        <w:t>reduceByKey</w:t>
      </w:r>
      <w:r w:rsidR="00DC1F3D">
        <w:rPr>
          <w:rFonts w:hint="eastAsia"/>
        </w:rPr>
        <w:t>()</w:t>
      </w:r>
      <w:r w:rsidRPr="00531A38">
        <w:rPr>
          <w:rFonts w:hint="eastAsia"/>
        </w:rPr>
        <w:t>以获得每批数据中的单词频率</w:t>
      </w:r>
      <w:r w:rsidRPr="00531A38">
        <w:rPr>
          <w:rFonts w:hint="eastAsia"/>
        </w:rPr>
        <w:t>wordCounts</w:t>
      </w:r>
      <w:r w:rsidRPr="00531A38">
        <w:rPr>
          <w:rFonts w:hint="eastAsia"/>
        </w:rPr>
        <w:t>，最后</w:t>
      </w:r>
      <w:r w:rsidRPr="00531A38">
        <w:rPr>
          <w:rFonts w:hint="eastAsia"/>
        </w:rPr>
        <w:t>wordCounts.print()</w:t>
      </w:r>
      <w:r w:rsidRPr="00531A38">
        <w:rPr>
          <w:rFonts w:hint="eastAsia"/>
        </w:rPr>
        <w:t>将打印每秒产生的几个计数。请注意，当执行这些操作之后，</w:t>
      </w:r>
      <w:r w:rsidRPr="00531A38">
        <w:rPr>
          <w:rFonts w:hint="eastAsia"/>
        </w:rPr>
        <w:t>Spark</w:t>
      </w:r>
      <w:r w:rsidRPr="00531A38">
        <w:rPr>
          <w:rFonts w:hint="eastAsia"/>
        </w:rPr>
        <w:t>数据流仅定了启动时需要执行的计算，并且尚未开始实际处理。在所有转换设置完成后如果要开始处理，最终需要调用</w:t>
      </w:r>
      <w:r w:rsidRPr="00531A38">
        <w:rPr>
          <w:rFonts w:hint="eastAsia"/>
        </w:rPr>
        <w:t>ssc.start</w:t>
      </w:r>
      <w:r w:rsidR="00DC1F3D">
        <w:rPr>
          <w:rFonts w:hint="eastAsia"/>
        </w:rPr>
        <w:t>()</w:t>
      </w:r>
      <w:r w:rsidRPr="00531A38">
        <w:rPr>
          <w:rFonts w:hint="eastAsia"/>
        </w:rPr>
        <w:t>。</w:t>
      </w:r>
    </w:p>
    <w:p w14:paraId="18B89677" w14:textId="2638FF40" w:rsidR="001221E5" w:rsidRDefault="001221E5" w:rsidP="007A4F62">
      <w:pPr>
        <w:pStyle w:val="Heading3"/>
      </w:pPr>
      <w:r>
        <w:rPr>
          <w:rFonts w:hint="eastAsia"/>
        </w:rPr>
        <w:t>工作</w:t>
      </w:r>
      <w:r w:rsidR="00F1640A">
        <w:rPr>
          <w:rFonts w:hint="eastAsia"/>
        </w:rPr>
        <w:t>机制</w:t>
      </w:r>
    </w:p>
    <w:p w14:paraId="27A2314A" w14:textId="5A87E2B1" w:rsidR="007A4F62" w:rsidRDefault="00B66098" w:rsidP="007A4F62">
      <w:pPr>
        <w:ind w:firstLine="420"/>
      </w:pPr>
      <w:r>
        <w:rPr>
          <w:rFonts w:hint="eastAsia"/>
        </w:rPr>
        <w:t>结构化</w:t>
      </w:r>
      <w:r w:rsidR="0027251F">
        <w:rPr>
          <w:rFonts w:hint="eastAsia"/>
        </w:rPr>
        <w:t>数据</w:t>
      </w:r>
      <w:r>
        <w:rPr>
          <w:rFonts w:hint="eastAsia"/>
        </w:rPr>
        <w:t>流传输中的关键思想是将实时数据流视为被连续添加的表，</w:t>
      </w:r>
      <w:r w:rsidR="009024EA">
        <w:rPr>
          <w:rFonts w:hint="eastAsia"/>
        </w:rPr>
        <w:t>这导致了一个新的流处理模型，该模型与批处理模型非常相似，就</w:t>
      </w:r>
      <w:r w:rsidR="00BA7211" w:rsidRPr="00BA7211">
        <w:rPr>
          <w:rFonts w:hint="eastAsia"/>
        </w:rPr>
        <w:t>像在静态表上一样将流计算表示为类似于批处理的标准查询，</w:t>
      </w:r>
      <w:r w:rsidR="00BA7211" w:rsidRPr="00BA7211">
        <w:rPr>
          <w:rFonts w:hint="eastAsia"/>
        </w:rPr>
        <w:t xml:space="preserve">Spark </w:t>
      </w:r>
      <w:r w:rsidR="00BA7211" w:rsidRPr="00BA7211">
        <w:rPr>
          <w:rFonts w:hint="eastAsia"/>
        </w:rPr>
        <w:t>在无界输入表上将其作为增量查询运行。让我们更详细地了解此模型</w:t>
      </w:r>
      <w:r w:rsidR="00935B0F">
        <w:rPr>
          <w:rFonts w:hint="eastAsia"/>
        </w:rPr>
        <w:t>的工作机制</w:t>
      </w:r>
      <w:r w:rsidR="00BA7211" w:rsidRPr="00BA7211">
        <w:rPr>
          <w:rFonts w:hint="eastAsia"/>
        </w:rPr>
        <w:t>。</w:t>
      </w:r>
    </w:p>
    <w:p w14:paraId="268E3251" w14:textId="56A9ED8B" w:rsidR="004B6F4A" w:rsidRDefault="004D0BF3" w:rsidP="002353C1">
      <w:pPr>
        <w:ind w:firstLine="420"/>
        <w:jc w:val="center"/>
      </w:pPr>
      <w:r w:rsidRPr="004D0BF3">
        <w:rPr>
          <w:noProof/>
        </w:rPr>
        <w:drawing>
          <wp:inline distT="0" distB="0" distL="0" distR="0" wp14:anchorId="500AC7C9" wp14:editId="5ADEEE1B">
            <wp:extent cx="4002284" cy="2236769"/>
            <wp:effectExtent l="0" t="0" r="1143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011534" cy="2241939"/>
                    </a:xfrm>
                    <a:prstGeom prst="rect">
                      <a:avLst/>
                    </a:prstGeom>
                  </pic:spPr>
                </pic:pic>
              </a:graphicData>
            </a:graphic>
          </wp:inline>
        </w:drawing>
      </w:r>
    </w:p>
    <w:p w14:paraId="5197C440" w14:textId="3DAE6ADF" w:rsidR="0071083A" w:rsidRDefault="0071083A" w:rsidP="0071083A">
      <w:pPr>
        <w:pStyle w:val="Caption"/>
      </w:pPr>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10</w:t>
      </w:r>
      <w:r w:rsidR="005C3025">
        <w:fldChar w:fldCharType="end"/>
      </w:r>
      <w:r>
        <w:rPr>
          <w:rFonts w:hint="eastAsia"/>
        </w:rPr>
        <w:t xml:space="preserve"> </w:t>
      </w:r>
      <w:r>
        <w:rPr>
          <w:rFonts w:hint="eastAsia"/>
        </w:rPr>
        <w:t>将新数据</w:t>
      </w:r>
      <w:r w:rsidR="004D0BF3">
        <w:rPr>
          <w:rFonts w:hint="eastAsia"/>
        </w:rPr>
        <w:t>从离散流</w:t>
      </w:r>
      <w:r>
        <w:rPr>
          <w:rFonts w:hint="eastAsia"/>
        </w:rPr>
        <w:t>添加到无边界表</w:t>
      </w:r>
    </w:p>
    <w:p w14:paraId="750BCF37" w14:textId="74007CC0" w:rsidR="00D2557A" w:rsidRDefault="00D2557A" w:rsidP="00D2557A">
      <w:pPr>
        <w:ind w:firstLine="420"/>
      </w:pPr>
      <w:r>
        <w:rPr>
          <w:rFonts w:hint="eastAsia"/>
        </w:rPr>
        <w:t>在输入上进行查询将生成结果表，在每个触发间隔</w:t>
      </w:r>
      <w:r w:rsidRPr="002B56B4">
        <w:rPr>
          <w:rFonts w:hint="eastAsia"/>
        </w:rPr>
        <w:t>新行将附加到输入表中，并最终更新结果表。无论何时更新结果表，我们都希望将更改后的结果行写入外部接收器</w:t>
      </w:r>
      <w:r>
        <w:rPr>
          <w:rFonts w:hint="eastAsia"/>
        </w:rPr>
        <w:t>，</w:t>
      </w:r>
      <w:r>
        <w:fldChar w:fldCharType="begin"/>
      </w:r>
      <w:r>
        <w:instrText xml:space="preserve"> </w:instrText>
      </w:r>
      <w:r>
        <w:rPr>
          <w:rFonts w:hint="eastAsia"/>
        </w:rPr>
        <w:instrText>REF _Ref36322266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11</w:t>
      </w:r>
      <w:r>
        <w:fldChar w:fldCharType="end"/>
      </w:r>
      <w:r>
        <w:rPr>
          <w:rFonts w:hint="eastAsia"/>
        </w:rPr>
        <w:t>显示了无边界</w:t>
      </w:r>
      <w:r w:rsidRPr="00DD777A">
        <w:rPr>
          <w:rFonts w:hint="eastAsia"/>
        </w:rPr>
        <w:t>表的输出：</w:t>
      </w:r>
    </w:p>
    <w:p w14:paraId="6119560F" w14:textId="77777777" w:rsidR="00D2557A" w:rsidRDefault="00D2557A" w:rsidP="00D2557A">
      <w:pPr>
        <w:ind w:firstLine="420"/>
        <w:jc w:val="center"/>
      </w:pPr>
      <w:r w:rsidRPr="00F84D02">
        <w:rPr>
          <w:noProof/>
        </w:rPr>
        <w:lastRenderedPageBreak/>
        <w:drawing>
          <wp:inline distT="0" distB="0" distL="0" distR="0" wp14:anchorId="48E0413A" wp14:editId="5E332A01">
            <wp:extent cx="2439220" cy="18642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460044" cy="1880128"/>
                    </a:xfrm>
                    <a:prstGeom prst="rect">
                      <a:avLst/>
                    </a:prstGeom>
                  </pic:spPr>
                </pic:pic>
              </a:graphicData>
            </a:graphic>
          </wp:inline>
        </w:drawing>
      </w:r>
    </w:p>
    <w:p w14:paraId="240758A4" w14:textId="20966F72" w:rsidR="00D2557A" w:rsidRPr="00B27EEA" w:rsidRDefault="00D2557A" w:rsidP="00D2557A">
      <w:pPr>
        <w:pStyle w:val="Caption"/>
        <w:rPr>
          <w:rFonts w:hint="eastAsia"/>
        </w:rPr>
      </w:pPr>
      <w:bookmarkStart w:id="17" w:name="_Ref36322266"/>
      <w:bookmarkStart w:id="18" w:name="_Ref36322250"/>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11</w:t>
      </w:r>
      <w:r w:rsidR="005C3025">
        <w:fldChar w:fldCharType="end"/>
      </w:r>
      <w:bookmarkEnd w:id="17"/>
      <w:r>
        <w:rPr>
          <w:rFonts w:hint="eastAsia"/>
        </w:rPr>
        <w:t>在无边界表上计算结果</w:t>
      </w:r>
      <w:bookmarkEnd w:id="18"/>
    </w:p>
    <w:p w14:paraId="17A376A8" w14:textId="77777777" w:rsidR="00D2557A" w:rsidRDefault="00D2557A" w:rsidP="005D2DAC">
      <w:pPr>
        <w:ind w:firstLine="420"/>
        <w:rPr>
          <w:rFonts w:hint="eastAsia"/>
        </w:rPr>
      </w:pPr>
    </w:p>
    <w:p w14:paraId="3E9CEC7F" w14:textId="74A364C8" w:rsidR="00E57F0C" w:rsidRDefault="00E31788" w:rsidP="005D2DAC">
      <w:pPr>
        <w:ind w:firstLine="420"/>
      </w:pPr>
      <w:r w:rsidRPr="00E31788">
        <w:rPr>
          <w:rFonts w:hint="eastAsia"/>
        </w:rPr>
        <w:t>随着</w:t>
      </w:r>
      <w:r w:rsidR="004D0BF3">
        <w:rPr>
          <w:rFonts w:hint="eastAsia"/>
        </w:rPr>
        <w:t>离散流</w:t>
      </w:r>
      <w:r w:rsidRPr="00E31788">
        <w:rPr>
          <w:rFonts w:hint="eastAsia"/>
        </w:rPr>
        <w:t>随时间</w:t>
      </w:r>
      <w:r w:rsidR="00EF5BB5">
        <w:rPr>
          <w:rFonts w:hint="eastAsia"/>
        </w:rPr>
        <w:t>不断</w:t>
      </w:r>
      <w:r w:rsidRPr="00E31788">
        <w:rPr>
          <w:rFonts w:hint="eastAsia"/>
        </w:rPr>
        <w:t>变化，越来越多的数据</w:t>
      </w:r>
      <w:r w:rsidR="0052161B">
        <w:rPr>
          <w:rFonts w:hint="eastAsia"/>
        </w:rPr>
        <w:t>被</w:t>
      </w:r>
      <w:r w:rsidR="0052161B" w:rsidRPr="00E31788">
        <w:rPr>
          <w:rFonts w:hint="eastAsia"/>
        </w:rPr>
        <w:t>处理</w:t>
      </w:r>
      <w:r w:rsidR="00870ADE">
        <w:rPr>
          <w:rFonts w:hint="eastAsia"/>
        </w:rPr>
        <w:t>以生成结果，因此使用</w:t>
      </w:r>
      <w:r w:rsidRPr="00E31788">
        <w:rPr>
          <w:rFonts w:hint="eastAsia"/>
        </w:rPr>
        <w:t>无</w:t>
      </w:r>
      <w:r w:rsidR="00870ADE">
        <w:rPr>
          <w:rFonts w:hint="eastAsia"/>
        </w:rPr>
        <w:t>边界表生成结果表，</w:t>
      </w:r>
      <w:r w:rsidR="00777BD2">
        <w:rPr>
          <w:rFonts w:hint="eastAsia"/>
        </w:rPr>
        <w:t>可以将输出或结果表写入称为外部接收器，</w:t>
      </w:r>
      <w:r w:rsidR="006E22AB">
        <w:rPr>
          <w:rFonts w:hint="eastAsia"/>
        </w:rPr>
        <w:t>输出</w:t>
      </w:r>
      <w:r w:rsidR="00A932FC">
        <w:rPr>
          <w:rFonts w:hint="eastAsia"/>
        </w:rPr>
        <w:t>被</w:t>
      </w:r>
      <w:r w:rsidR="006E22AB">
        <w:rPr>
          <w:rFonts w:hint="eastAsia"/>
        </w:rPr>
        <w:t>定义为写到外部存储器的内容，</w:t>
      </w:r>
      <w:r w:rsidR="006E22AB" w:rsidRPr="006E22AB">
        <w:rPr>
          <w:rFonts w:hint="eastAsia"/>
        </w:rPr>
        <w:t>可以在不同的模式下定义输出</w:t>
      </w:r>
      <w:r w:rsidR="00991DFC">
        <w:rPr>
          <w:rFonts w:hint="eastAsia"/>
        </w:rPr>
        <w:t>，其模式包括完全</w:t>
      </w:r>
      <w:r w:rsidR="0083769E">
        <w:rPr>
          <w:rFonts w:hint="eastAsia"/>
        </w:rPr>
        <w:t>模式</w:t>
      </w:r>
      <w:r w:rsidR="00991DFC">
        <w:rPr>
          <w:rFonts w:hint="eastAsia"/>
        </w:rPr>
        <w:t>、</w:t>
      </w:r>
      <w:r w:rsidR="0083769E">
        <w:rPr>
          <w:rFonts w:hint="eastAsia"/>
        </w:rPr>
        <w:t>追加模式和更新模式</w:t>
      </w:r>
      <w:r w:rsidR="00D30C99">
        <w:rPr>
          <w:rFonts w:hint="eastAsia"/>
        </w:rPr>
        <w:t>。</w:t>
      </w:r>
    </w:p>
    <w:p w14:paraId="51A364F4" w14:textId="6793913E" w:rsidR="00C25EED" w:rsidRDefault="00C25EED" w:rsidP="00C25EED">
      <w:pPr>
        <w:ind w:firstLine="420"/>
      </w:pPr>
      <w:r>
        <w:rPr>
          <w:rFonts w:hint="eastAsia"/>
        </w:rPr>
        <w:t>（</w:t>
      </w:r>
      <w:r>
        <w:rPr>
          <w:rFonts w:hint="eastAsia"/>
        </w:rPr>
        <w:t>1</w:t>
      </w:r>
      <w:r w:rsidR="0083769E">
        <w:rPr>
          <w:rFonts w:hint="eastAsia"/>
        </w:rPr>
        <w:t>）完全</w:t>
      </w:r>
      <w:r>
        <w:rPr>
          <w:rFonts w:hint="eastAsia"/>
        </w:rPr>
        <w:t>模式</w:t>
      </w:r>
      <w:r w:rsidR="00AB5B08">
        <w:rPr>
          <w:rFonts w:hint="eastAsia"/>
        </w:rPr>
        <w:t>表示将</w:t>
      </w:r>
      <w:r w:rsidR="00995828">
        <w:rPr>
          <w:rFonts w:hint="eastAsia"/>
        </w:rPr>
        <w:t>整个更新的结果表将被写入外部存储器，</w:t>
      </w:r>
      <w:r>
        <w:rPr>
          <w:rFonts w:hint="eastAsia"/>
        </w:rPr>
        <w:t>由存储连接器决定如何处理整个表的写入。</w:t>
      </w:r>
    </w:p>
    <w:p w14:paraId="26A4951A" w14:textId="2FD99BF2" w:rsidR="00C25EED" w:rsidRDefault="00C25EED" w:rsidP="00C25EED">
      <w:pPr>
        <w:ind w:firstLine="420"/>
      </w:pPr>
      <w:r>
        <w:rPr>
          <w:rFonts w:hint="eastAsia"/>
        </w:rPr>
        <w:t>（</w:t>
      </w:r>
      <w:r>
        <w:rPr>
          <w:rFonts w:hint="eastAsia"/>
        </w:rPr>
        <w:t>2</w:t>
      </w:r>
      <w:r>
        <w:rPr>
          <w:rFonts w:hint="eastAsia"/>
        </w:rPr>
        <w:t>）追加模式</w:t>
      </w:r>
      <w:r w:rsidR="00034C47">
        <w:rPr>
          <w:rFonts w:hint="eastAsia"/>
        </w:rPr>
        <w:t>表示</w:t>
      </w:r>
      <w:r w:rsidR="00624835">
        <w:rPr>
          <w:rFonts w:hint="eastAsia"/>
        </w:rPr>
        <w:t>仅将自上次触发以来追加在结果表中的新行写入外部存储器，</w:t>
      </w:r>
      <w:r>
        <w:rPr>
          <w:rFonts w:hint="eastAsia"/>
        </w:rPr>
        <w:t>这仅适用于</w:t>
      </w:r>
      <w:r w:rsidR="0024124B">
        <w:rPr>
          <w:rFonts w:hint="eastAsia"/>
        </w:rPr>
        <w:t>结果表中</w:t>
      </w:r>
      <w:r>
        <w:rPr>
          <w:rFonts w:hint="eastAsia"/>
        </w:rPr>
        <w:t>预期现有行不会更改的查询。</w:t>
      </w:r>
    </w:p>
    <w:p w14:paraId="73574401" w14:textId="3824602F" w:rsidR="00C25EED" w:rsidRDefault="00C25EED" w:rsidP="00C25EED">
      <w:pPr>
        <w:ind w:firstLine="420"/>
      </w:pPr>
      <w:r>
        <w:rPr>
          <w:rFonts w:hint="eastAsia"/>
        </w:rPr>
        <w:t>（</w:t>
      </w:r>
      <w:r>
        <w:rPr>
          <w:rFonts w:hint="eastAsia"/>
        </w:rPr>
        <w:t>3</w:t>
      </w:r>
      <w:r>
        <w:rPr>
          <w:rFonts w:hint="eastAsia"/>
        </w:rPr>
        <w:t>）更新模式</w:t>
      </w:r>
      <w:r w:rsidR="00034C47">
        <w:rPr>
          <w:rFonts w:hint="eastAsia"/>
        </w:rPr>
        <w:t>表示</w:t>
      </w:r>
      <w:r>
        <w:rPr>
          <w:rFonts w:hint="eastAsia"/>
        </w:rPr>
        <w:t>仅</w:t>
      </w:r>
      <w:r w:rsidR="00F13C56">
        <w:rPr>
          <w:rFonts w:hint="eastAsia"/>
        </w:rPr>
        <w:t>将自上次触发以来在结果表中已更新的行</w:t>
      </w:r>
      <w:r>
        <w:rPr>
          <w:rFonts w:hint="eastAsia"/>
        </w:rPr>
        <w:t>写入外部存储。请注意，</w:t>
      </w:r>
      <w:r w:rsidR="006C406D">
        <w:rPr>
          <w:rFonts w:hint="eastAsia"/>
        </w:rPr>
        <w:t>这与</w:t>
      </w:r>
      <w:r w:rsidR="009530D4">
        <w:rPr>
          <w:rFonts w:hint="eastAsia"/>
        </w:rPr>
        <w:t>完整模式</w:t>
      </w:r>
      <w:r w:rsidR="006C406D">
        <w:rPr>
          <w:rFonts w:hint="eastAsia"/>
        </w:rPr>
        <w:t>的不同之处在于此模式仅输出自上次触发以来已更改的行，</w:t>
      </w:r>
      <w:r w:rsidR="00BD67C8">
        <w:rPr>
          <w:rFonts w:hint="eastAsia"/>
        </w:rPr>
        <w:t>如果查询不包含聚合，</w:t>
      </w:r>
      <w:r>
        <w:rPr>
          <w:rFonts w:hint="eastAsia"/>
        </w:rPr>
        <w:t>将等同于追加模式。</w:t>
      </w:r>
    </w:p>
    <w:p w14:paraId="5D431C2E" w14:textId="02316318" w:rsidR="00F25F0E" w:rsidRDefault="00C02F4A" w:rsidP="00DC4070">
      <w:pPr>
        <w:ind w:firstLine="420"/>
        <w:rPr>
          <w:rFonts w:hint="eastAsia"/>
        </w:rPr>
      </w:pPr>
      <w:r w:rsidRPr="00C02F4A">
        <w:rPr>
          <w:rFonts w:hint="eastAsia"/>
        </w:rPr>
        <w:t>结构化流基于</w:t>
      </w:r>
      <w:r w:rsidRPr="00C02F4A">
        <w:rPr>
          <w:rFonts w:hint="eastAsia"/>
        </w:rPr>
        <w:t>Spark SQL</w:t>
      </w:r>
      <w:r w:rsidRPr="00C02F4A">
        <w:rPr>
          <w:rFonts w:hint="eastAsia"/>
        </w:rPr>
        <w:t>的</w:t>
      </w:r>
      <w:r w:rsidR="00C6273C">
        <w:rPr>
          <w:rFonts w:hint="eastAsia"/>
        </w:rPr>
        <w:t>DataFrame</w:t>
      </w:r>
      <w:r w:rsidRPr="00C02F4A">
        <w:rPr>
          <w:rFonts w:hint="eastAsia"/>
        </w:rPr>
        <w:t>和</w:t>
      </w:r>
      <w:r w:rsidR="00C6273C">
        <w:rPr>
          <w:rFonts w:hint="eastAsia"/>
        </w:rPr>
        <w:t>Dataset</w:t>
      </w:r>
      <w:r w:rsidR="00C6273C">
        <w:rPr>
          <w:rFonts w:hint="eastAsia"/>
        </w:rPr>
        <w:t>为基础，</w:t>
      </w:r>
      <w:r w:rsidRPr="00C02F4A">
        <w:rPr>
          <w:rFonts w:hint="eastAsia"/>
        </w:rPr>
        <w:t>通过扩展这些</w:t>
      </w:r>
      <w:r w:rsidR="00C6273C" w:rsidRPr="00C02F4A">
        <w:rPr>
          <w:rFonts w:hint="eastAsia"/>
        </w:rPr>
        <w:t>Spark SQL</w:t>
      </w:r>
      <w:r w:rsidR="00C6273C">
        <w:rPr>
          <w:rFonts w:hint="eastAsia"/>
        </w:rPr>
        <w:t xml:space="preserve"> </w:t>
      </w:r>
      <w:r w:rsidRPr="00C02F4A">
        <w:rPr>
          <w:rFonts w:hint="eastAsia"/>
        </w:rPr>
        <w:t>API</w:t>
      </w:r>
      <w:r w:rsidRPr="00C02F4A">
        <w:rPr>
          <w:rFonts w:hint="eastAsia"/>
        </w:rPr>
        <w:t>以支持流工作负载，</w:t>
      </w:r>
      <w:r w:rsidR="00C6273C">
        <w:rPr>
          <w:rFonts w:hint="eastAsia"/>
        </w:rPr>
        <w:t>并且</w:t>
      </w:r>
      <w:r w:rsidRPr="00C02F4A">
        <w:rPr>
          <w:rFonts w:hint="eastAsia"/>
        </w:rPr>
        <w:t>继承了</w:t>
      </w:r>
      <w:r w:rsidRPr="00C02F4A">
        <w:rPr>
          <w:rFonts w:hint="eastAsia"/>
        </w:rPr>
        <w:t>Spark SQL</w:t>
      </w:r>
      <w:r w:rsidR="00C6273C">
        <w:rPr>
          <w:rFonts w:hint="eastAsia"/>
        </w:rPr>
        <w:t>引入的高级语言</w:t>
      </w:r>
      <w:r w:rsidRPr="00C02F4A">
        <w:rPr>
          <w:rFonts w:hint="eastAsia"/>
        </w:rPr>
        <w:t>特性以及</w:t>
      </w:r>
      <w:r w:rsidR="00C6273C">
        <w:rPr>
          <w:rFonts w:hint="eastAsia"/>
        </w:rPr>
        <w:t>底层的优化，包括</w:t>
      </w:r>
      <w:r w:rsidRPr="00C02F4A">
        <w:rPr>
          <w:rFonts w:hint="eastAsia"/>
        </w:rPr>
        <w:t>Catalyst</w:t>
      </w:r>
      <w:r w:rsidRPr="00C02F4A">
        <w:rPr>
          <w:rFonts w:hint="eastAsia"/>
        </w:rPr>
        <w:t>查询优化器的使用以及由</w:t>
      </w:r>
      <w:r w:rsidR="00C6273C" w:rsidRPr="00C6273C">
        <w:t>Tungsten</w:t>
      </w:r>
      <w:r w:rsidR="00C6273C">
        <w:rPr>
          <w:rFonts w:hint="eastAsia"/>
        </w:rPr>
        <w:t>提供的</w:t>
      </w:r>
      <w:r w:rsidRPr="00C02F4A">
        <w:rPr>
          <w:rFonts w:hint="eastAsia"/>
        </w:rPr>
        <w:t>低开销内存管理和代码生成</w:t>
      </w:r>
      <w:r w:rsidR="00544658">
        <w:rPr>
          <w:rFonts w:hint="eastAsia"/>
        </w:rPr>
        <w:t>，可以在所有支持</w:t>
      </w:r>
      <w:r w:rsidRPr="00C02F4A">
        <w:rPr>
          <w:rFonts w:hint="eastAsia"/>
        </w:rPr>
        <w:t>Spark SQL</w:t>
      </w:r>
      <w:r w:rsidRPr="00C02F4A">
        <w:rPr>
          <w:rFonts w:hint="eastAsia"/>
        </w:rPr>
        <w:t>的</w:t>
      </w:r>
      <w:r w:rsidR="00544658">
        <w:rPr>
          <w:rFonts w:hint="eastAsia"/>
        </w:rPr>
        <w:t>开发</w:t>
      </w:r>
      <w:r w:rsidRPr="00C02F4A">
        <w:rPr>
          <w:rFonts w:hint="eastAsia"/>
        </w:rPr>
        <w:t>语言中使用结构化流</w:t>
      </w:r>
      <w:r w:rsidR="00544658">
        <w:rPr>
          <w:rFonts w:hint="eastAsia"/>
        </w:rPr>
        <w:t>，这些开发语言包括</w:t>
      </w:r>
      <w:r w:rsidRPr="00C02F4A">
        <w:rPr>
          <w:rFonts w:hint="eastAsia"/>
        </w:rPr>
        <w:t>：</w:t>
      </w:r>
      <w:r w:rsidRPr="00C02F4A">
        <w:rPr>
          <w:rFonts w:hint="eastAsia"/>
        </w:rPr>
        <w:t>Scala</w:t>
      </w:r>
      <w:r w:rsidRPr="00C02F4A">
        <w:rPr>
          <w:rFonts w:hint="eastAsia"/>
        </w:rPr>
        <w:t>，</w:t>
      </w:r>
      <w:r w:rsidRPr="00C02F4A">
        <w:rPr>
          <w:rFonts w:hint="eastAsia"/>
        </w:rPr>
        <w:t>Java</w:t>
      </w:r>
      <w:r w:rsidRPr="00C02F4A">
        <w:rPr>
          <w:rFonts w:hint="eastAsia"/>
        </w:rPr>
        <w:t>，</w:t>
      </w:r>
      <w:r w:rsidRPr="00C02F4A">
        <w:rPr>
          <w:rFonts w:hint="eastAsia"/>
        </w:rPr>
        <w:t>Python</w:t>
      </w:r>
      <w:r w:rsidRPr="00C02F4A">
        <w:rPr>
          <w:rFonts w:hint="eastAsia"/>
        </w:rPr>
        <w:t>和</w:t>
      </w:r>
      <w:r w:rsidRPr="00C02F4A">
        <w:rPr>
          <w:rFonts w:hint="eastAsia"/>
        </w:rPr>
        <w:t>R</w:t>
      </w:r>
      <w:r w:rsidR="00544658">
        <w:rPr>
          <w:rFonts w:hint="eastAsia"/>
        </w:rPr>
        <w:t>，但是</w:t>
      </w:r>
      <w:r w:rsidRPr="00C02F4A">
        <w:rPr>
          <w:rFonts w:hint="eastAsia"/>
        </w:rPr>
        <w:t>某些高级状态管理功能当前仅在</w:t>
      </w:r>
      <w:r w:rsidRPr="00C02F4A">
        <w:rPr>
          <w:rFonts w:hint="eastAsia"/>
        </w:rPr>
        <w:t>Scala</w:t>
      </w:r>
      <w:r w:rsidRPr="00C02F4A">
        <w:rPr>
          <w:rFonts w:hint="eastAsia"/>
        </w:rPr>
        <w:t>中可用。由于</w:t>
      </w:r>
      <w:r w:rsidRPr="00C02F4A">
        <w:rPr>
          <w:rFonts w:hint="eastAsia"/>
        </w:rPr>
        <w:t>Spark SQL</w:t>
      </w:r>
      <w:r w:rsidRPr="00C02F4A">
        <w:rPr>
          <w:rFonts w:hint="eastAsia"/>
        </w:rPr>
        <w:t>中使用了中间查询表示形式，因此无论使用哪种语言绑定，程序的性能都是相同的。</w:t>
      </w:r>
      <w:r w:rsidR="006C671C">
        <w:rPr>
          <w:rFonts w:hint="eastAsia"/>
        </w:rPr>
        <w:t>结构化流引入了在</w:t>
      </w:r>
      <w:r w:rsidR="00737129">
        <w:rPr>
          <w:rFonts w:hint="eastAsia"/>
        </w:rPr>
        <w:t>所有窗口和聚合操作中事件时间的支持，</w:t>
      </w:r>
      <w:r w:rsidR="00144551">
        <w:rPr>
          <w:rFonts w:hint="eastAsia"/>
        </w:rPr>
        <w:t>事件生成时间</w:t>
      </w:r>
      <w:r w:rsidR="00737129">
        <w:rPr>
          <w:rFonts w:hint="eastAsia"/>
        </w:rPr>
        <w:t>而不是处理时间可以使得</w:t>
      </w:r>
      <w:r w:rsidR="0073425B">
        <w:rPr>
          <w:rFonts w:hint="eastAsia"/>
        </w:rPr>
        <w:t>逻辑编程变得容易。</w:t>
      </w:r>
    </w:p>
    <w:p w14:paraId="6648F654" w14:textId="3BCECC57" w:rsidR="00144551" w:rsidRDefault="00DC4070" w:rsidP="00DC4070">
      <w:pPr>
        <w:ind w:firstLine="420"/>
        <w:rPr>
          <w:rFonts w:hint="eastAsia"/>
        </w:rPr>
      </w:pPr>
      <w:r>
        <w:rPr>
          <w:rFonts w:hint="eastAsia"/>
        </w:rPr>
        <w:t>借助</w:t>
      </w:r>
      <w:r>
        <w:rPr>
          <w:rFonts w:hint="eastAsia"/>
        </w:rPr>
        <w:t>Spark</w:t>
      </w:r>
      <w:r>
        <w:rPr>
          <w:rFonts w:hint="eastAsia"/>
        </w:rPr>
        <w:t>生态系统中结构化流的可用性，</w:t>
      </w:r>
      <w:r>
        <w:rPr>
          <w:rFonts w:hint="eastAsia"/>
        </w:rPr>
        <w:t>Spark</w:t>
      </w:r>
      <w:r>
        <w:rPr>
          <w:rFonts w:hint="eastAsia"/>
        </w:rPr>
        <w:t>设法统一了经典批处理和基于流的数据处理之间的开发经验。</w:t>
      </w:r>
      <w:r w:rsidR="00ED10DB">
        <w:rPr>
          <w:rFonts w:hint="eastAsia"/>
        </w:rPr>
        <w:t>在本节</w:t>
      </w:r>
      <w:r>
        <w:rPr>
          <w:rFonts w:hint="eastAsia"/>
        </w:rPr>
        <w:t>中，我们将按照结构化流创建流作业的通常步骤，检查结构化流的编程模型：</w:t>
      </w:r>
    </w:p>
    <w:p w14:paraId="3FC987B2" w14:textId="0781FA81" w:rsidR="003C6D34" w:rsidRDefault="003C6D34" w:rsidP="00B13D08">
      <w:pPr>
        <w:pStyle w:val="a6"/>
        <w:ind w:firstLine="420"/>
        <w:rPr>
          <w:rFonts w:hint="eastAsia"/>
        </w:rPr>
      </w:pPr>
      <w:r>
        <w:rPr>
          <w:rFonts w:hint="eastAsia"/>
        </w:rPr>
        <w:t>初始化</w:t>
      </w:r>
      <w:r>
        <w:rPr>
          <w:rFonts w:hint="eastAsia"/>
        </w:rPr>
        <w:t>Spark</w:t>
      </w:r>
    </w:p>
    <w:p w14:paraId="31678404" w14:textId="40C8B972" w:rsidR="003C6D34" w:rsidRDefault="00ED10DB" w:rsidP="00B13D08">
      <w:pPr>
        <w:pStyle w:val="a6"/>
        <w:ind w:firstLine="420"/>
        <w:rPr>
          <w:rFonts w:hint="eastAsia"/>
        </w:rPr>
      </w:pPr>
      <w:r>
        <w:rPr>
          <w:rFonts w:hint="eastAsia"/>
        </w:rPr>
        <w:t>从源</w:t>
      </w:r>
      <w:r w:rsidR="00BB2A7E">
        <w:rPr>
          <w:rFonts w:hint="eastAsia"/>
        </w:rPr>
        <w:t>获取流数据</w:t>
      </w:r>
    </w:p>
    <w:p w14:paraId="6B406AD0" w14:textId="64E15430" w:rsidR="003C6D34" w:rsidRDefault="00ED10DB" w:rsidP="00B13D08">
      <w:pPr>
        <w:pStyle w:val="a6"/>
        <w:ind w:firstLine="420"/>
        <w:rPr>
          <w:rFonts w:hint="eastAsia"/>
        </w:rPr>
      </w:pPr>
      <w:r>
        <w:rPr>
          <w:rFonts w:hint="eastAsia"/>
        </w:rPr>
        <w:t>定义</w:t>
      </w:r>
      <w:r w:rsidR="003C6D34">
        <w:rPr>
          <w:rFonts w:hint="eastAsia"/>
        </w:rPr>
        <w:t>要应用于流数据的操作</w:t>
      </w:r>
    </w:p>
    <w:p w14:paraId="2E361B44" w14:textId="78B344E8" w:rsidR="00DC4070" w:rsidRDefault="00BB2A7E" w:rsidP="00B13D08">
      <w:pPr>
        <w:pStyle w:val="a6"/>
        <w:ind w:firstLine="420"/>
        <w:rPr>
          <w:rFonts w:hint="eastAsia"/>
        </w:rPr>
      </w:pPr>
      <w:r>
        <w:rPr>
          <w:rFonts w:hint="eastAsia"/>
        </w:rPr>
        <w:t>输出结果数据</w:t>
      </w:r>
    </w:p>
    <w:p w14:paraId="7EEF920B" w14:textId="1D5645B5" w:rsidR="00E53424" w:rsidRDefault="00044729" w:rsidP="00E53424">
      <w:pPr>
        <w:ind w:firstLine="420"/>
        <w:rPr>
          <w:rFonts w:hint="eastAsia"/>
        </w:rPr>
      </w:pPr>
      <w:r w:rsidRPr="00044729">
        <w:rPr>
          <w:rFonts w:hint="eastAsia"/>
        </w:rPr>
        <w:t>SparkSession</w:t>
      </w:r>
      <w:r w:rsidR="002F2E7D">
        <w:rPr>
          <w:rFonts w:hint="eastAsia"/>
        </w:rPr>
        <w:t>成为</w:t>
      </w:r>
      <w:r w:rsidRPr="00044729">
        <w:rPr>
          <w:rFonts w:hint="eastAsia"/>
        </w:rPr>
        <w:t>结构化流</w:t>
      </w:r>
      <w:r w:rsidR="002F2E7D">
        <w:rPr>
          <w:rFonts w:hint="eastAsia"/>
        </w:rPr>
        <w:t>和</w:t>
      </w:r>
      <w:r w:rsidRPr="00044729">
        <w:rPr>
          <w:rFonts w:hint="eastAsia"/>
        </w:rPr>
        <w:t>批处理</w:t>
      </w:r>
      <w:r w:rsidR="00E53424">
        <w:rPr>
          <w:rFonts w:hint="eastAsia"/>
        </w:rPr>
        <w:t>应用程序的单一入口点，因此我们</w:t>
      </w:r>
      <w:r w:rsidR="00A1310C">
        <w:rPr>
          <w:rFonts w:hint="eastAsia"/>
        </w:rPr>
        <w:t>需要首先初始化</w:t>
      </w:r>
      <w:r w:rsidR="00A1310C">
        <w:rPr>
          <w:rFonts w:hint="eastAsia"/>
        </w:rPr>
        <w:t>SparkSession</w:t>
      </w:r>
      <w:r w:rsidR="00A1310C">
        <w:rPr>
          <w:rFonts w:hint="eastAsia"/>
        </w:rPr>
        <w:t>对象。</w:t>
      </w:r>
    </w:p>
    <w:p w14:paraId="1B1A95C2" w14:textId="200C47A4" w:rsidR="00A1310C" w:rsidRDefault="00A1310C" w:rsidP="00A1310C">
      <w:pPr>
        <w:pStyle w:val="a7"/>
      </w:pPr>
      <w:r>
        <w:t>import org.apache.spark.sql.SparkSession</w:t>
      </w:r>
    </w:p>
    <w:p w14:paraId="65F003F3" w14:textId="77777777" w:rsidR="00A1310C" w:rsidRDefault="00A1310C" w:rsidP="00A1310C">
      <w:pPr>
        <w:pStyle w:val="a7"/>
      </w:pPr>
    </w:p>
    <w:p w14:paraId="43D45E43" w14:textId="77777777" w:rsidR="00A1310C" w:rsidRDefault="00A1310C" w:rsidP="00A1310C">
      <w:pPr>
        <w:pStyle w:val="a7"/>
      </w:pPr>
      <w:r>
        <w:t>val spark = SparkSession</w:t>
      </w:r>
    </w:p>
    <w:p w14:paraId="45311A23" w14:textId="77777777" w:rsidR="00A1310C" w:rsidRDefault="00A1310C" w:rsidP="00A1310C">
      <w:pPr>
        <w:pStyle w:val="a7"/>
      </w:pPr>
      <w:r>
        <w:t xml:space="preserve">  .builder()</w:t>
      </w:r>
    </w:p>
    <w:p w14:paraId="07C49CD7" w14:textId="77777777" w:rsidR="00A1310C" w:rsidRDefault="00A1310C" w:rsidP="00A1310C">
      <w:pPr>
        <w:pStyle w:val="a7"/>
      </w:pPr>
      <w:r>
        <w:t xml:space="preserve">  .appName("StreamProcessing")</w:t>
      </w:r>
    </w:p>
    <w:p w14:paraId="1CC19BB4" w14:textId="77777777" w:rsidR="00A1310C" w:rsidRDefault="00A1310C" w:rsidP="00A1310C">
      <w:pPr>
        <w:pStyle w:val="a7"/>
      </w:pPr>
      <w:r>
        <w:t xml:space="preserve">  .master("local[*]")</w:t>
      </w:r>
    </w:p>
    <w:p w14:paraId="4A7F19B0" w14:textId="3B76BE66" w:rsidR="00A1310C" w:rsidRDefault="00A1310C" w:rsidP="00A1310C">
      <w:pPr>
        <w:pStyle w:val="a7"/>
        <w:rPr>
          <w:rFonts w:hint="eastAsia"/>
        </w:rPr>
      </w:pPr>
      <w:r>
        <w:t xml:space="preserve">  .getOrCreate()</w:t>
      </w:r>
    </w:p>
    <w:p w14:paraId="3D96C417" w14:textId="7D8871AC" w:rsidR="004126E7" w:rsidRDefault="004126E7" w:rsidP="004126E7">
      <w:pPr>
        <w:pStyle w:val="Caption"/>
        <w:rPr>
          <w:rFonts w:hint="eastAsia"/>
        </w:rPr>
      </w:pPr>
      <w:r>
        <w:rPr>
          <w:rFonts w:hint="eastAsia"/>
        </w:rPr>
        <w:lastRenderedPageBreak/>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23</w:t>
      </w:r>
      <w:r w:rsidR="008160CE">
        <w:fldChar w:fldCharType="end"/>
      </w:r>
    </w:p>
    <w:p w14:paraId="5DC700F4" w14:textId="75ED3EAD" w:rsidR="004D7A7A" w:rsidRDefault="00394DCF" w:rsidP="00B255D1">
      <w:pPr>
        <w:ind w:firstLine="420"/>
        <w:rPr>
          <w:rFonts w:hint="eastAsia"/>
        </w:rPr>
      </w:pPr>
      <w:r w:rsidRPr="00394DCF">
        <w:rPr>
          <w:rFonts w:hint="eastAsia"/>
        </w:rPr>
        <w:t>使用</w:t>
      </w:r>
      <w:r w:rsidRPr="00394DCF">
        <w:rPr>
          <w:rFonts w:hint="eastAsia"/>
        </w:rPr>
        <w:t>Spark</w:t>
      </w:r>
      <w:r>
        <w:rPr>
          <w:rFonts w:hint="eastAsia"/>
        </w:rPr>
        <w:t>交互界面</w:t>
      </w:r>
      <w:r w:rsidRPr="00394DCF">
        <w:rPr>
          <w:rFonts w:hint="eastAsia"/>
        </w:rPr>
        <w:t>时，已经提供</w:t>
      </w:r>
      <w:r>
        <w:rPr>
          <w:rFonts w:hint="eastAsia"/>
        </w:rPr>
        <w:t>spark</w:t>
      </w:r>
      <w:r>
        <w:rPr>
          <w:rFonts w:hint="eastAsia"/>
        </w:rPr>
        <w:t>作为</w:t>
      </w:r>
      <w:r w:rsidRPr="00394DCF">
        <w:rPr>
          <w:rFonts w:hint="eastAsia"/>
        </w:rPr>
        <w:t>SparkSession</w:t>
      </w:r>
      <w:r>
        <w:rPr>
          <w:rFonts w:hint="eastAsia"/>
        </w:rPr>
        <w:t>对象，</w:t>
      </w:r>
      <w:r w:rsidRPr="00394DCF">
        <w:rPr>
          <w:rFonts w:hint="eastAsia"/>
        </w:rPr>
        <w:t>我们不需要创建任何其他上下文即可使用结构化流。</w:t>
      </w:r>
      <w:r w:rsidR="00B255D1">
        <w:rPr>
          <w:rFonts w:hint="eastAsia"/>
        </w:rPr>
        <w:t>S</w:t>
      </w:r>
      <w:r w:rsidR="004D7A7A" w:rsidRPr="004D7A7A">
        <w:rPr>
          <w:rFonts w:hint="eastAsia"/>
        </w:rPr>
        <w:t>parkSession</w:t>
      </w:r>
      <w:r w:rsidR="004D7A7A" w:rsidRPr="004D7A7A">
        <w:rPr>
          <w:rFonts w:hint="eastAsia"/>
        </w:rPr>
        <w:t>提供了一个生成器方法</w:t>
      </w:r>
      <w:r w:rsidR="004D7A7A" w:rsidRPr="004D7A7A">
        <w:rPr>
          <w:rFonts w:hint="eastAsia"/>
        </w:rPr>
        <w:t>readStream</w:t>
      </w:r>
      <w:r w:rsidR="00B255D1">
        <w:rPr>
          <w:rFonts w:hint="eastAsia"/>
        </w:rPr>
        <w:t>()</w:t>
      </w:r>
      <w:r w:rsidR="00B33767">
        <w:rPr>
          <w:rFonts w:hint="eastAsia"/>
        </w:rPr>
        <w:t>，该方法调用</w:t>
      </w:r>
      <w:r w:rsidR="00B33767">
        <w:rPr>
          <w:rFonts w:hint="eastAsia"/>
        </w:rPr>
        <w:t>format()</w:t>
      </w:r>
      <w:r w:rsidR="004D7A7A" w:rsidRPr="004D7A7A">
        <w:rPr>
          <w:rFonts w:hint="eastAsia"/>
        </w:rPr>
        <w:t>以指定</w:t>
      </w:r>
      <w:r w:rsidR="006F5BEB">
        <w:rPr>
          <w:rFonts w:hint="eastAsia"/>
        </w:rPr>
        <w:t>数据流的源</w:t>
      </w:r>
      <w:r w:rsidR="004439B3">
        <w:rPr>
          <w:rFonts w:hint="eastAsia"/>
        </w:rPr>
        <w:t>并提供</w:t>
      </w:r>
      <w:r w:rsidR="004D7A7A" w:rsidRPr="004D7A7A">
        <w:rPr>
          <w:rFonts w:hint="eastAsia"/>
        </w:rPr>
        <w:t>配置。</w:t>
      </w:r>
      <w:r w:rsidR="004126E7">
        <w:rPr>
          <w:rFonts w:hint="eastAsia"/>
        </w:rPr>
        <w:t>例如</w:t>
      </w:r>
      <w:r w:rsidR="004126E7">
        <w:fldChar w:fldCharType="begin"/>
      </w:r>
      <w:r w:rsidR="004126E7">
        <w:instrText xml:space="preserve"> </w:instrText>
      </w:r>
      <w:r w:rsidR="004126E7">
        <w:rPr>
          <w:rFonts w:hint="eastAsia"/>
        </w:rPr>
        <w:instrText>REF _Ref36666437 \h</w:instrText>
      </w:r>
      <w:r w:rsidR="004126E7">
        <w:instrText xml:space="preserve"> </w:instrText>
      </w:r>
      <w:r w:rsidR="004126E7">
        <w:fldChar w:fldCharType="separate"/>
      </w:r>
      <w:r w:rsidR="004126E7">
        <w:rPr>
          <w:rFonts w:hint="eastAsia"/>
        </w:rPr>
        <w:t>代码</w:t>
      </w:r>
      <w:r w:rsidR="004126E7">
        <w:rPr>
          <w:rFonts w:hint="eastAsia"/>
        </w:rPr>
        <w:t xml:space="preserve"> </w:t>
      </w:r>
      <w:r w:rsidR="004126E7">
        <w:rPr>
          <w:noProof/>
        </w:rPr>
        <w:t>4</w:t>
      </w:r>
      <w:r w:rsidR="004126E7">
        <w:noBreakHyphen/>
      </w:r>
      <w:r w:rsidR="004126E7">
        <w:rPr>
          <w:noProof/>
        </w:rPr>
        <w:t>21</w:t>
      </w:r>
      <w:r w:rsidR="004126E7">
        <w:fldChar w:fldCharType="end"/>
      </w:r>
      <w:r w:rsidR="004126E7" w:rsidRPr="004126E7">
        <w:rPr>
          <w:rFonts w:hint="eastAsia"/>
        </w:rPr>
        <w:t>中创建了一个文件流源。我们使用</w:t>
      </w:r>
      <w:r w:rsidR="004126E7" w:rsidRPr="004126E7">
        <w:rPr>
          <w:rFonts w:hint="eastAsia"/>
        </w:rPr>
        <w:t>format</w:t>
      </w:r>
      <w:r w:rsidR="004126E7">
        <w:rPr>
          <w:rFonts w:hint="eastAsia"/>
        </w:rPr>
        <w:t>()</w:t>
      </w:r>
      <w:r w:rsidR="004126E7">
        <w:rPr>
          <w:rFonts w:hint="eastAsia"/>
        </w:rPr>
        <w:t>方法指定源的类型，</w:t>
      </w:r>
      <w:r w:rsidR="004126E7">
        <w:rPr>
          <w:rFonts w:hint="eastAsia"/>
        </w:rPr>
        <w:t>schema()</w:t>
      </w:r>
      <w:r w:rsidR="004126E7" w:rsidRPr="004126E7">
        <w:rPr>
          <w:rFonts w:hint="eastAsia"/>
        </w:rPr>
        <w:t>使我们能够为数据流提供</w:t>
      </w:r>
      <w:r w:rsidR="007E6E4E">
        <w:rPr>
          <w:rFonts w:hint="eastAsia"/>
        </w:rPr>
        <w:t>数据结构</w:t>
      </w:r>
      <w:r w:rsidR="004126E7" w:rsidRPr="004126E7">
        <w:rPr>
          <w:rFonts w:hint="eastAsia"/>
        </w:rPr>
        <w:t>模式，这对于某些源类型是必需的</w:t>
      </w:r>
      <w:r w:rsidR="002B4279">
        <w:rPr>
          <w:rFonts w:hint="eastAsia"/>
        </w:rPr>
        <w:t>，</w:t>
      </w:r>
      <w:r w:rsidR="002B4279" w:rsidRPr="004126E7">
        <w:rPr>
          <w:rFonts w:hint="eastAsia"/>
        </w:rPr>
        <w:t>例如此</w:t>
      </w:r>
      <w:r w:rsidR="002B4279">
        <w:rPr>
          <w:rFonts w:hint="eastAsia"/>
        </w:rPr>
        <w:t>文件类型</w:t>
      </w:r>
      <w:r w:rsidR="001C2864">
        <w:rPr>
          <w:rFonts w:hint="eastAsia"/>
        </w:rPr>
        <w:t>源</w:t>
      </w:r>
      <w:r w:rsidR="004126E7" w:rsidRPr="004126E7">
        <w:rPr>
          <w:rFonts w:hint="eastAsia"/>
        </w:rPr>
        <w:t>。</w:t>
      </w:r>
    </w:p>
    <w:p w14:paraId="70E3E2A1" w14:textId="51BEEB52" w:rsidR="009073B6" w:rsidRDefault="009073B6" w:rsidP="004C4507">
      <w:pPr>
        <w:pStyle w:val="a7"/>
        <w:rPr>
          <w:rFonts w:hint="eastAsia"/>
        </w:rPr>
      </w:pPr>
      <w:r w:rsidRPr="009073B6">
        <w:t>val fileStream = spark.readStream</w:t>
      </w:r>
    </w:p>
    <w:p w14:paraId="3DE07476" w14:textId="610BE49F" w:rsidR="004C4507" w:rsidRDefault="004C4507" w:rsidP="004C4507">
      <w:pPr>
        <w:pStyle w:val="a7"/>
      </w:pPr>
      <w:r>
        <w:t xml:space="preserve">  .format("json")</w:t>
      </w:r>
    </w:p>
    <w:p w14:paraId="66E0A450" w14:textId="77777777" w:rsidR="004C4507" w:rsidRDefault="004C4507" w:rsidP="004C4507">
      <w:pPr>
        <w:pStyle w:val="a7"/>
      </w:pPr>
      <w:r>
        <w:t xml:space="preserve">  .schema(schema)</w:t>
      </w:r>
    </w:p>
    <w:p w14:paraId="530C7BE9" w14:textId="77777777" w:rsidR="004C4507" w:rsidRDefault="004C4507" w:rsidP="004C4507">
      <w:pPr>
        <w:pStyle w:val="a7"/>
      </w:pPr>
      <w:r>
        <w:t xml:space="preserve">  .option("mode","DROPMALFORMED")</w:t>
      </w:r>
    </w:p>
    <w:p w14:paraId="20FA743C" w14:textId="31E9B0B5" w:rsidR="004C4507" w:rsidRDefault="004C4507" w:rsidP="004C4507">
      <w:pPr>
        <w:pStyle w:val="a7"/>
      </w:pPr>
      <w:r>
        <w:t xml:space="preserve">  .load("/</w:t>
      </w:r>
      <w:r w:rsidR="004126E7">
        <w:t>tmp/datasrc")</w:t>
      </w:r>
    </w:p>
    <w:p w14:paraId="20608561" w14:textId="4A863BE9" w:rsidR="004126E7" w:rsidRDefault="004126E7" w:rsidP="004126E7">
      <w:pPr>
        <w:pStyle w:val="Caption"/>
        <w:rPr>
          <w:rFonts w:hint="eastAsia"/>
        </w:rPr>
      </w:pPr>
      <w:bookmarkStart w:id="19" w:name="_Ref36666437"/>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24</w:t>
      </w:r>
      <w:r w:rsidR="008160CE">
        <w:fldChar w:fldCharType="end"/>
      </w:r>
      <w:bookmarkEnd w:id="19"/>
    </w:p>
    <w:p w14:paraId="44B9793C" w14:textId="2B0D0EDF" w:rsidR="006123E8" w:rsidRDefault="00DB0CFD" w:rsidP="00DB0CFD">
      <w:pPr>
        <w:ind w:firstLine="420"/>
        <w:rPr>
          <w:rFonts w:hint="eastAsia"/>
        </w:rPr>
      </w:pPr>
      <w:r>
        <w:rPr>
          <w:rFonts w:hint="eastAsia"/>
        </w:rPr>
        <w:t>每个数据流源实现都有不同的选项，有些具有可调参数。在</w:t>
      </w:r>
      <w:r>
        <w:fldChar w:fldCharType="begin"/>
      </w:r>
      <w:r>
        <w:instrText xml:space="preserve"> </w:instrText>
      </w:r>
      <w:r>
        <w:rPr>
          <w:rFonts w:hint="eastAsia"/>
        </w:rPr>
        <w:instrText>REF _Ref36666437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21</w:t>
      </w:r>
      <w:r>
        <w:fldChar w:fldCharType="end"/>
      </w:r>
      <w:r>
        <w:rPr>
          <w:rFonts w:hint="eastAsia"/>
        </w:rPr>
        <w:t>中，我们将选项</w:t>
      </w:r>
      <w:r>
        <w:rPr>
          <w:rFonts w:hint="eastAsia"/>
        </w:rPr>
        <w:t>mode</w:t>
      </w:r>
      <w:r>
        <w:rPr>
          <w:rFonts w:hint="eastAsia"/>
        </w:rPr>
        <w:t>设置为</w:t>
      </w:r>
      <w:r>
        <w:rPr>
          <w:rFonts w:hint="eastAsia"/>
        </w:rPr>
        <w:t>DROPMALFORMED</w:t>
      </w:r>
      <w:r>
        <w:rPr>
          <w:rFonts w:hint="eastAsia"/>
        </w:rPr>
        <w:t>，此选项指示</w:t>
      </w:r>
      <w:r>
        <w:rPr>
          <w:rFonts w:hint="eastAsia"/>
        </w:rPr>
        <w:t>JSON</w:t>
      </w:r>
      <w:r>
        <w:rPr>
          <w:rFonts w:hint="eastAsia"/>
        </w:rPr>
        <w:t>流处理器删除既不符合</w:t>
      </w:r>
      <w:r>
        <w:rPr>
          <w:rFonts w:hint="eastAsia"/>
        </w:rPr>
        <w:t>JSON</w:t>
      </w:r>
      <w:r>
        <w:rPr>
          <w:rFonts w:hint="eastAsia"/>
        </w:rPr>
        <w:t>格式也不符合</w:t>
      </w:r>
      <w:r w:rsidR="00867F8D">
        <w:rPr>
          <w:rFonts w:hint="eastAsia"/>
        </w:rPr>
        <w:t>schema</w:t>
      </w:r>
      <w:r w:rsidR="00867F8D">
        <w:rPr>
          <w:rFonts w:hint="eastAsia"/>
        </w:rPr>
        <w:t>的</w:t>
      </w:r>
      <w:r>
        <w:rPr>
          <w:rFonts w:hint="eastAsia"/>
        </w:rPr>
        <w:t>任何行。在后台，</w:t>
      </w:r>
      <w:r w:rsidR="00867F8D">
        <w:rPr>
          <w:rFonts w:hint="eastAsia"/>
        </w:rPr>
        <w:t xml:space="preserve"> </w:t>
      </w:r>
      <w:r>
        <w:rPr>
          <w:rFonts w:hint="eastAsia"/>
        </w:rPr>
        <w:t>readStream</w:t>
      </w:r>
      <w:r w:rsidR="00867F8D">
        <w:rPr>
          <w:rFonts w:hint="eastAsia"/>
        </w:rPr>
        <w:t>()</w:t>
      </w:r>
      <w:r w:rsidR="00867F8D">
        <w:rPr>
          <w:rFonts w:hint="eastAsia"/>
        </w:rPr>
        <w:t>方法</w:t>
      </w:r>
      <w:r>
        <w:rPr>
          <w:rFonts w:hint="eastAsia"/>
        </w:rPr>
        <w:t>将创建一个</w:t>
      </w:r>
      <w:r w:rsidR="007B5132" w:rsidRPr="007B5132">
        <w:t>DataStreamReader</w:t>
      </w:r>
      <w:r w:rsidR="00867F8D">
        <w:rPr>
          <w:rFonts w:hint="eastAsia"/>
        </w:rPr>
        <w:t>实例，</w:t>
      </w:r>
      <w:r>
        <w:rPr>
          <w:rFonts w:hint="eastAsia"/>
        </w:rPr>
        <w:t>该实例负责管理不同</w:t>
      </w:r>
      <w:r w:rsidR="00294B88">
        <w:rPr>
          <w:rFonts w:hint="eastAsia"/>
        </w:rPr>
        <w:t>的</w:t>
      </w:r>
      <w:r w:rsidR="0022758A">
        <w:rPr>
          <w:rFonts w:hint="eastAsia"/>
        </w:rPr>
        <w:t>选项，</w:t>
      </w:r>
      <w:r>
        <w:rPr>
          <w:rFonts w:hint="eastAsia"/>
        </w:rPr>
        <w:t>在此</w:t>
      </w:r>
      <w:r w:rsidR="007B5132" w:rsidRPr="007B5132">
        <w:t>DataStreamReader</w:t>
      </w:r>
      <w:r>
        <w:rPr>
          <w:rFonts w:hint="eastAsia"/>
        </w:rPr>
        <w:t>实例上调用</w:t>
      </w:r>
      <w:r>
        <w:rPr>
          <w:rFonts w:hint="eastAsia"/>
        </w:rPr>
        <w:t>load</w:t>
      </w:r>
      <w:r w:rsidR="0022758A">
        <w:rPr>
          <w:rFonts w:hint="eastAsia"/>
        </w:rPr>
        <w:t>()</w:t>
      </w:r>
      <w:r>
        <w:rPr>
          <w:rFonts w:hint="eastAsia"/>
        </w:rPr>
        <w:t>会验证</w:t>
      </w:r>
      <w:r w:rsidR="0022758A">
        <w:rPr>
          <w:rFonts w:hint="eastAsia"/>
        </w:rPr>
        <w:t>各种设置的选项，如果一切检查完毕</w:t>
      </w:r>
      <w:r>
        <w:rPr>
          <w:rFonts w:hint="eastAsia"/>
        </w:rPr>
        <w:t>将返回流式</w:t>
      </w:r>
      <w:r>
        <w:rPr>
          <w:rFonts w:hint="eastAsia"/>
        </w:rPr>
        <w:t>DataFrame</w:t>
      </w:r>
      <w:r>
        <w:rPr>
          <w:rFonts w:hint="eastAsia"/>
        </w:rPr>
        <w:t>。</w:t>
      </w:r>
      <w:r w:rsidR="006123E8" w:rsidRPr="006123E8">
        <w:rPr>
          <w:rFonts w:hint="eastAsia"/>
        </w:rPr>
        <w:t>在我们的示例中，此流式</w:t>
      </w:r>
      <w:r w:rsidR="006123E8" w:rsidRPr="006123E8">
        <w:rPr>
          <w:rFonts w:hint="eastAsia"/>
        </w:rPr>
        <w:t>DataFrame</w:t>
      </w:r>
      <w:r w:rsidR="006123E8" w:rsidRPr="006123E8">
        <w:rPr>
          <w:rFonts w:hint="eastAsia"/>
        </w:rPr>
        <w:t>表示数据流，通过监视提供的路径</w:t>
      </w:r>
      <w:r w:rsidR="006123E8">
        <w:t>/tmp/datasrc</w:t>
      </w:r>
      <w:r w:rsidR="006123E8">
        <w:rPr>
          <w:rFonts w:hint="eastAsia"/>
        </w:rPr>
        <w:t>，</w:t>
      </w:r>
      <w:r w:rsidR="0022750E" w:rsidRPr="006123E8">
        <w:rPr>
          <w:rFonts w:hint="eastAsia"/>
        </w:rPr>
        <w:t>使用提供的模式</w:t>
      </w:r>
      <w:r w:rsidR="006123E8" w:rsidRPr="006123E8">
        <w:rPr>
          <w:rFonts w:hint="eastAsia"/>
        </w:rPr>
        <w:t>将该路径中的每个新文件</w:t>
      </w:r>
      <w:r w:rsidR="0022750E">
        <w:rPr>
          <w:rFonts w:hint="eastAsia"/>
        </w:rPr>
        <w:t>进行解析，</w:t>
      </w:r>
      <w:r w:rsidR="004137C3">
        <w:rPr>
          <w:rFonts w:hint="eastAsia"/>
        </w:rPr>
        <w:t>就这样数据流被处理产生，所有格式错误的文件</w:t>
      </w:r>
      <w:r w:rsidR="006123E8" w:rsidRPr="006123E8">
        <w:rPr>
          <w:rFonts w:hint="eastAsia"/>
        </w:rPr>
        <w:t>都将从该数据流中删除。</w:t>
      </w:r>
    </w:p>
    <w:p w14:paraId="05DB13F2" w14:textId="77777777" w:rsidR="00FA704A" w:rsidRDefault="001D4E57" w:rsidP="00DB0CFD">
      <w:pPr>
        <w:ind w:firstLine="420"/>
        <w:rPr>
          <w:rFonts w:hint="eastAsia"/>
        </w:rPr>
      </w:pPr>
      <w:r w:rsidRPr="001D4E57">
        <w:rPr>
          <w:rFonts w:hint="eastAsia"/>
        </w:rPr>
        <w:t>加载</w:t>
      </w:r>
      <w:r w:rsidR="00BA2A5D">
        <w:rPr>
          <w:rFonts w:hint="eastAsia"/>
        </w:rPr>
        <w:t>数据流的过程是惰性的，当前</w:t>
      </w:r>
      <w:r w:rsidRPr="001D4E57">
        <w:rPr>
          <w:rFonts w:hint="eastAsia"/>
        </w:rPr>
        <w:t>我们</w:t>
      </w:r>
      <w:r w:rsidR="00BA2A5D">
        <w:rPr>
          <w:rFonts w:hint="eastAsia"/>
        </w:rPr>
        <w:t>只是得到了数据</w:t>
      </w:r>
      <w:r w:rsidRPr="001D4E57">
        <w:rPr>
          <w:rFonts w:hint="eastAsia"/>
        </w:rPr>
        <w:t>流的表示形式，</w:t>
      </w:r>
      <w:r w:rsidR="00A9322A">
        <w:rPr>
          <w:rFonts w:hint="eastAsia"/>
        </w:rPr>
        <w:t>是一个</w:t>
      </w:r>
      <w:r w:rsidRPr="001D4E57">
        <w:rPr>
          <w:rFonts w:hint="eastAsia"/>
        </w:rPr>
        <w:t>流式</w:t>
      </w:r>
      <w:r w:rsidRPr="001D4E57">
        <w:rPr>
          <w:rFonts w:hint="eastAsia"/>
        </w:rPr>
        <w:t>DataFrame</w:t>
      </w:r>
      <w:r w:rsidR="00A9322A">
        <w:rPr>
          <w:rFonts w:hint="eastAsia"/>
        </w:rPr>
        <w:t>实例。</w:t>
      </w:r>
      <w:r w:rsidRPr="001D4E57">
        <w:rPr>
          <w:rFonts w:hint="eastAsia"/>
        </w:rPr>
        <w:t>我们</w:t>
      </w:r>
      <w:r w:rsidR="00B31A03">
        <w:rPr>
          <w:rFonts w:hint="eastAsia"/>
        </w:rPr>
        <w:t>可以</w:t>
      </w:r>
      <w:r w:rsidR="00A9322A">
        <w:rPr>
          <w:rFonts w:hint="eastAsia"/>
        </w:rPr>
        <w:t>在其上</w:t>
      </w:r>
      <w:r w:rsidRPr="001D4E57">
        <w:rPr>
          <w:rFonts w:hint="eastAsia"/>
        </w:rPr>
        <w:t>应用的一系列转换，以实现特定业务逻辑。在</w:t>
      </w:r>
      <w:r w:rsidR="00763180">
        <w:rPr>
          <w:rFonts w:hint="eastAsia"/>
        </w:rPr>
        <w:t>数据</w:t>
      </w:r>
      <w:r w:rsidRPr="001D4E57">
        <w:rPr>
          <w:rFonts w:hint="eastAsia"/>
        </w:rPr>
        <w:t>流实现之前，创建流</w:t>
      </w:r>
      <w:r w:rsidRPr="001D4E57">
        <w:rPr>
          <w:rFonts w:hint="eastAsia"/>
        </w:rPr>
        <w:t>DataFrame</w:t>
      </w:r>
      <w:r w:rsidR="00FA704A">
        <w:rPr>
          <w:rFonts w:hint="eastAsia"/>
        </w:rPr>
        <w:t>不会导致实际消耗或处理任何数据。</w:t>
      </w:r>
    </w:p>
    <w:p w14:paraId="4486D3FA" w14:textId="77777777" w:rsidR="00487567" w:rsidRDefault="00DF6D68" w:rsidP="006E5FB5">
      <w:pPr>
        <w:ind w:firstLine="420"/>
        <w:rPr>
          <w:rFonts w:hint="eastAsia"/>
        </w:rPr>
      </w:pPr>
      <w:r>
        <w:rPr>
          <w:rFonts w:hint="eastAsia"/>
        </w:rPr>
        <w:t>从</w:t>
      </w:r>
      <w:r>
        <w:rPr>
          <w:rFonts w:hint="eastAsia"/>
        </w:rPr>
        <w:t>Spark v2.4.0</w:t>
      </w:r>
      <w:r>
        <w:rPr>
          <w:rFonts w:hint="eastAsia"/>
        </w:rPr>
        <w:t>开始，支持的流数据源包括：</w:t>
      </w:r>
      <w:r>
        <w:rPr>
          <w:rFonts w:hint="eastAsia"/>
        </w:rPr>
        <w:t>JSON</w:t>
      </w:r>
      <w:r>
        <w:rPr>
          <w:rFonts w:hint="eastAsia"/>
        </w:rPr>
        <w:t>、</w:t>
      </w:r>
      <w:r>
        <w:rPr>
          <w:rFonts w:hint="eastAsia"/>
        </w:rPr>
        <w:t>ORC</w:t>
      </w:r>
      <w:r>
        <w:rPr>
          <w:rFonts w:hint="eastAsia"/>
        </w:rPr>
        <w:t>，</w:t>
      </w:r>
      <w:r>
        <w:rPr>
          <w:rFonts w:hint="eastAsia"/>
        </w:rPr>
        <w:t>Parquet</w:t>
      </w:r>
      <w:r>
        <w:rPr>
          <w:rFonts w:hint="eastAsia"/>
        </w:rPr>
        <w:t>、</w:t>
      </w:r>
      <w:r>
        <w:rPr>
          <w:rFonts w:hint="eastAsia"/>
        </w:rPr>
        <w:t>CSV</w:t>
      </w:r>
      <w:r>
        <w:rPr>
          <w:rFonts w:hint="eastAsia"/>
        </w:rPr>
        <w:t>、</w:t>
      </w:r>
      <w:r>
        <w:rPr>
          <w:rFonts w:hint="eastAsia"/>
        </w:rPr>
        <w:t>text</w:t>
      </w:r>
      <w:r>
        <w:rPr>
          <w:rFonts w:hint="eastAsia"/>
        </w:rPr>
        <w:t>、</w:t>
      </w:r>
      <w:r>
        <w:rPr>
          <w:rFonts w:hint="eastAsia"/>
        </w:rPr>
        <w:t>textFile</w:t>
      </w:r>
      <w:r>
        <w:rPr>
          <w:rFonts w:hint="eastAsia"/>
        </w:rPr>
        <w:t>。这些都是基于文件的流数据源，基本功能是监视文件系统中的路径并使用原子方式在其中存放文件，然后将检测到的新文件</w:t>
      </w:r>
      <w:r w:rsidR="00D8783A">
        <w:rPr>
          <w:rFonts w:hint="eastAsia"/>
        </w:rPr>
        <w:t>由指定的格式化程序解析，</w:t>
      </w:r>
      <w:r w:rsidR="00C57DFA">
        <w:rPr>
          <w:rFonts w:hint="eastAsia"/>
        </w:rPr>
        <w:t>另外还包括套接字、</w:t>
      </w:r>
      <w:r w:rsidR="004C7117">
        <w:rPr>
          <w:rFonts w:hint="eastAsia"/>
        </w:rPr>
        <w:t>K</w:t>
      </w:r>
      <w:r w:rsidR="00C57DFA">
        <w:rPr>
          <w:rFonts w:hint="eastAsia"/>
        </w:rPr>
        <w:t>afka</w:t>
      </w:r>
      <w:r w:rsidR="00FB3CB0">
        <w:rPr>
          <w:rFonts w:hint="eastAsia"/>
        </w:rPr>
        <w:t>以及</w:t>
      </w:r>
      <w:r w:rsidR="004C7117">
        <w:rPr>
          <w:rFonts w:hint="eastAsia"/>
        </w:rPr>
        <w:t>R</w:t>
      </w:r>
      <w:r w:rsidR="00A34204">
        <w:rPr>
          <w:rFonts w:hint="eastAsia"/>
        </w:rPr>
        <w:t>ate</w:t>
      </w:r>
      <w:r w:rsidR="00A34204">
        <w:rPr>
          <w:rFonts w:hint="eastAsia"/>
        </w:rPr>
        <w:t>数据源。</w:t>
      </w:r>
      <w:r w:rsidR="00DB4452">
        <w:rPr>
          <w:rFonts w:hint="eastAsia"/>
        </w:rPr>
        <w:t>Rate</w:t>
      </w:r>
      <w:r w:rsidR="00DB4452">
        <w:rPr>
          <w:rFonts w:hint="eastAsia"/>
        </w:rPr>
        <w:t>数据源可以作为测试数据源，</w:t>
      </w:r>
      <w:r w:rsidR="00FF045A">
        <w:rPr>
          <w:rFonts w:hint="eastAsia"/>
        </w:rPr>
        <w:t>以每秒指定的行数生成数据，每个输出行包含一个时间戳和一个值，</w:t>
      </w:r>
      <w:r w:rsidR="00FB3CB0" w:rsidRPr="00FB3CB0">
        <w:rPr>
          <w:rFonts w:hint="eastAsia"/>
        </w:rPr>
        <w:t>其中</w:t>
      </w:r>
      <w:r w:rsidR="00FF045A">
        <w:rPr>
          <w:rFonts w:hint="eastAsia"/>
        </w:rPr>
        <w:t>时间戳</w:t>
      </w:r>
      <w:r w:rsidR="00FB3CB0" w:rsidRPr="00FB3CB0">
        <w:rPr>
          <w:rFonts w:hint="eastAsia"/>
        </w:rPr>
        <w:t>是包含消息分发时间的</w:t>
      </w:r>
      <w:r w:rsidR="00FB3CB0" w:rsidRPr="00FB3CB0">
        <w:rPr>
          <w:rFonts w:hint="eastAsia"/>
        </w:rPr>
        <w:t>Timestamp</w:t>
      </w:r>
      <w:r w:rsidR="00FB3CB0" w:rsidRPr="00FB3CB0">
        <w:rPr>
          <w:rFonts w:hint="eastAsia"/>
        </w:rPr>
        <w:t>类型，而值是包含消息计数的</w:t>
      </w:r>
      <w:r w:rsidR="00FB3CB0" w:rsidRPr="00FB3CB0">
        <w:rPr>
          <w:rFonts w:hint="eastAsia"/>
        </w:rPr>
        <w:t>Long</w:t>
      </w:r>
      <w:r w:rsidR="00FB3CB0" w:rsidRPr="00FB3CB0">
        <w:rPr>
          <w:rFonts w:hint="eastAsia"/>
        </w:rPr>
        <w:t>类型，从第一行的</w:t>
      </w:r>
      <w:r w:rsidR="00FB3CB0" w:rsidRPr="00FB3CB0">
        <w:rPr>
          <w:rFonts w:hint="eastAsia"/>
        </w:rPr>
        <w:t>0</w:t>
      </w:r>
      <w:r w:rsidR="00FF045A">
        <w:rPr>
          <w:rFonts w:hint="eastAsia"/>
        </w:rPr>
        <w:t>开始，</w:t>
      </w:r>
      <w:r w:rsidR="00FB3CB0" w:rsidRPr="00FB3CB0">
        <w:rPr>
          <w:rFonts w:hint="eastAsia"/>
        </w:rPr>
        <w:t>此源旨在进行测试和基准测试。</w:t>
      </w:r>
    </w:p>
    <w:p w14:paraId="639A4387" w14:textId="037EEBF9" w:rsidR="006E5FB5" w:rsidRDefault="00C37E35" w:rsidP="006E5FB5">
      <w:pPr>
        <w:ind w:firstLine="420"/>
        <w:rPr>
          <w:rFonts w:hint="eastAsia"/>
        </w:rPr>
      </w:pPr>
      <w:r w:rsidRPr="00C37E35">
        <w:rPr>
          <w:rFonts w:hint="eastAsia"/>
        </w:rPr>
        <w:t>调用</w:t>
      </w:r>
      <w:r w:rsidRPr="00C37E35">
        <w:rPr>
          <w:rFonts w:hint="eastAsia"/>
        </w:rPr>
        <w:t>load</w:t>
      </w:r>
      <w:r w:rsidR="00C452B6">
        <w:rPr>
          <w:rFonts w:hint="eastAsia"/>
        </w:rPr>
        <w:t>()</w:t>
      </w:r>
      <w:r w:rsidR="00C452B6">
        <w:rPr>
          <w:rFonts w:hint="eastAsia"/>
        </w:rPr>
        <w:t>方法</w:t>
      </w:r>
      <w:r w:rsidRPr="00C37E35">
        <w:rPr>
          <w:rFonts w:hint="eastAsia"/>
        </w:rPr>
        <w:t>的结果是</w:t>
      </w:r>
      <w:r w:rsidR="00C452B6">
        <w:rPr>
          <w:rFonts w:hint="eastAsia"/>
        </w:rPr>
        <w:t>产生</w:t>
      </w:r>
      <w:r w:rsidRPr="00C37E35">
        <w:rPr>
          <w:rFonts w:hint="eastAsia"/>
        </w:rPr>
        <w:t>流式</w:t>
      </w:r>
      <w:r w:rsidRPr="00C37E35">
        <w:rPr>
          <w:rFonts w:hint="eastAsia"/>
        </w:rPr>
        <w:t>DataFrame</w:t>
      </w:r>
      <w:r w:rsidR="00D87A26">
        <w:rPr>
          <w:rFonts w:hint="eastAsia"/>
        </w:rPr>
        <w:t>，</w:t>
      </w:r>
      <w:r w:rsidRPr="00C37E35">
        <w:rPr>
          <w:rFonts w:hint="eastAsia"/>
        </w:rPr>
        <w:t>可以使用</w:t>
      </w:r>
      <w:r w:rsidRPr="00C37E35">
        <w:rPr>
          <w:rFonts w:hint="eastAsia"/>
        </w:rPr>
        <w:t>Dataset</w:t>
      </w:r>
      <w:r w:rsidRPr="00C37E35">
        <w:rPr>
          <w:rFonts w:hint="eastAsia"/>
        </w:rPr>
        <w:t>或</w:t>
      </w:r>
      <w:r w:rsidRPr="00C37E35">
        <w:rPr>
          <w:rFonts w:hint="eastAsia"/>
        </w:rPr>
        <w:t>DataFrame API</w:t>
      </w:r>
      <w:r w:rsidRPr="00C37E35">
        <w:rPr>
          <w:rFonts w:hint="eastAsia"/>
        </w:rPr>
        <w:t>表示要应用于</w:t>
      </w:r>
      <w:r w:rsidR="00B469BC" w:rsidRPr="00C37E35">
        <w:rPr>
          <w:rFonts w:hint="eastAsia"/>
        </w:rPr>
        <w:t>数据</w:t>
      </w:r>
      <w:r w:rsidR="00B469BC">
        <w:rPr>
          <w:rFonts w:hint="eastAsia"/>
        </w:rPr>
        <w:t>流中业务</w:t>
      </w:r>
      <w:r w:rsidRPr="00C37E35">
        <w:rPr>
          <w:rFonts w:hint="eastAsia"/>
        </w:rPr>
        <w:t>逻辑，以实现我们的特定用例。</w:t>
      </w:r>
      <w:r w:rsidR="006E5FB5">
        <w:rPr>
          <w:rFonts w:hint="eastAsia"/>
        </w:rPr>
        <w:t>这里需要回顾一下结构化数据</w:t>
      </w:r>
      <w:r w:rsidR="009553BD">
        <w:rPr>
          <w:rFonts w:hint="eastAsia"/>
        </w:rPr>
        <w:t>中的内容，</w:t>
      </w:r>
      <w:r w:rsidR="006E5FB5">
        <w:rPr>
          <w:rFonts w:hint="eastAsia"/>
        </w:rPr>
        <w:t>DataFrame</w:t>
      </w:r>
      <w:r w:rsidR="006E5FB5">
        <w:rPr>
          <w:rFonts w:hint="eastAsia"/>
        </w:rPr>
        <w:t>是</w:t>
      </w:r>
      <w:r w:rsidR="006E5FB5">
        <w:rPr>
          <w:rFonts w:hint="eastAsia"/>
        </w:rPr>
        <w:t>Dataset [Row]</w:t>
      </w:r>
      <w:r w:rsidR="006E5FB5">
        <w:rPr>
          <w:rFonts w:hint="eastAsia"/>
        </w:rPr>
        <w:t>的别名</w:t>
      </w:r>
      <w:r w:rsidR="009553BD">
        <w:rPr>
          <w:rFonts w:hint="eastAsia"/>
        </w:rPr>
        <w:t>，</w:t>
      </w:r>
      <w:r w:rsidR="006E5FB5">
        <w:rPr>
          <w:rFonts w:hint="eastAsia"/>
        </w:rPr>
        <w:t>尽管从技术上来说这似乎是一个很小的区别，但</w:t>
      </w:r>
      <w:r w:rsidR="009553BD">
        <w:rPr>
          <w:rFonts w:hint="eastAsia"/>
        </w:rPr>
        <w:t>是在</w:t>
      </w:r>
      <w:r w:rsidR="006E5FB5">
        <w:rPr>
          <w:rFonts w:hint="eastAsia"/>
        </w:rPr>
        <w:t>Scala</w:t>
      </w:r>
      <w:r w:rsidR="006E5FB5">
        <w:rPr>
          <w:rFonts w:hint="eastAsia"/>
        </w:rPr>
        <w:t>中使用时，</w:t>
      </w:r>
      <w:r w:rsidR="00191299">
        <w:rPr>
          <w:rFonts w:hint="eastAsia"/>
        </w:rPr>
        <w:t>Datas</w:t>
      </w:r>
      <w:r w:rsidR="00543F32">
        <w:rPr>
          <w:rFonts w:hint="eastAsia"/>
        </w:rPr>
        <w:t>et</w:t>
      </w:r>
      <w:r w:rsidR="006E5FB5">
        <w:rPr>
          <w:rFonts w:hint="eastAsia"/>
        </w:rPr>
        <w:t>会提供一个</w:t>
      </w:r>
      <w:r w:rsidR="00191299">
        <w:rPr>
          <w:rFonts w:hint="eastAsia"/>
        </w:rPr>
        <w:t>静态类型</w:t>
      </w:r>
      <w:r w:rsidR="006E5FB5">
        <w:rPr>
          <w:rFonts w:hint="eastAsia"/>
        </w:rPr>
        <w:t>接口，而</w:t>
      </w:r>
      <w:r w:rsidR="006E5FB5">
        <w:rPr>
          <w:rFonts w:hint="eastAsia"/>
        </w:rPr>
        <w:t>DataFrame</w:t>
      </w:r>
      <w:r w:rsidR="009553BD">
        <w:rPr>
          <w:rFonts w:hint="eastAsia"/>
        </w:rPr>
        <w:t>的用法是无类型的，</w:t>
      </w:r>
      <w:r w:rsidR="00CE3DBD">
        <w:rPr>
          <w:rFonts w:hint="eastAsia"/>
        </w:rPr>
        <w:t>如果在动态类型语言</w:t>
      </w:r>
      <w:r w:rsidR="00CE3DBD">
        <w:rPr>
          <w:rFonts w:hint="eastAsia"/>
        </w:rPr>
        <w:t>Python</w:t>
      </w:r>
      <w:r w:rsidR="00CE3DBD">
        <w:rPr>
          <w:rFonts w:hint="eastAsia"/>
        </w:rPr>
        <w:t>中</w:t>
      </w:r>
      <w:r w:rsidR="006E5FB5">
        <w:rPr>
          <w:rFonts w:hint="eastAsia"/>
        </w:rPr>
        <w:t>使用结构化</w:t>
      </w:r>
      <w:r w:rsidR="006E5FB5">
        <w:rPr>
          <w:rFonts w:hint="eastAsia"/>
        </w:rPr>
        <w:t>API</w:t>
      </w:r>
      <w:r w:rsidR="006E5FB5">
        <w:rPr>
          <w:rFonts w:hint="eastAsia"/>
        </w:rPr>
        <w:t>时，</w:t>
      </w:r>
      <w:r w:rsidR="009553BD">
        <w:rPr>
          <w:rFonts w:hint="eastAsia"/>
        </w:rPr>
        <w:t xml:space="preserve">DataFrame </w:t>
      </w:r>
      <w:r w:rsidR="006E5FB5">
        <w:rPr>
          <w:rFonts w:hint="eastAsia"/>
        </w:rPr>
        <w:t>是唯一可用的</w:t>
      </w:r>
      <w:r w:rsidR="006E5FB5">
        <w:rPr>
          <w:rFonts w:hint="eastAsia"/>
        </w:rPr>
        <w:t>API</w:t>
      </w:r>
      <w:r w:rsidR="006E5FB5">
        <w:rPr>
          <w:rFonts w:hint="eastAsia"/>
        </w:rPr>
        <w:t>。</w:t>
      </w:r>
      <w:r w:rsidR="00543F32">
        <w:rPr>
          <w:rFonts w:hint="eastAsia"/>
        </w:rPr>
        <w:t>在静态类型的</w:t>
      </w:r>
      <w:r w:rsidR="00543F32">
        <w:rPr>
          <w:rFonts w:hint="eastAsia"/>
        </w:rPr>
        <w:t>Dataset</w:t>
      </w:r>
      <w:r w:rsidR="006E5FB5">
        <w:rPr>
          <w:rFonts w:hint="eastAsia"/>
        </w:rPr>
        <w:t>上使用操作时，也会对性能产生影响。</w:t>
      </w:r>
      <w:r w:rsidR="00543F32">
        <w:rPr>
          <w:rFonts w:hint="eastAsia"/>
        </w:rPr>
        <w:t>当使用的</w:t>
      </w:r>
      <w:r w:rsidR="00543F32">
        <w:rPr>
          <w:rFonts w:hint="eastAsia"/>
        </w:rPr>
        <w:t>SQL</w:t>
      </w:r>
      <w:r w:rsidR="00543F32">
        <w:rPr>
          <w:rFonts w:hint="eastAsia"/>
        </w:rPr>
        <w:t>表达式，尽管查询计划程序可以解释</w:t>
      </w:r>
      <w:r w:rsidR="006E5FB5">
        <w:rPr>
          <w:rFonts w:hint="eastAsia"/>
        </w:rPr>
        <w:t>并进一步优化</w:t>
      </w:r>
      <w:r w:rsidR="00543F32">
        <w:rPr>
          <w:rFonts w:hint="eastAsia"/>
        </w:rPr>
        <w:t>DataFrame</w:t>
      </w:r>
      <w:r w:rsidR="006E5FB5">
        <w:rPr>
          <w:rFonts w:hint="eastAsia"/>
        </w:rPr>
        <w:t>，但是</w:t>
      </w:r>
      <w:r w:rsidR="006E5FB5">
        <w:rPr>
          <w:rFonts w:hint="eastAsia"/>
        </w:rPr>
        <w:t>Dataset</w:t>
      </w:r>
      <w:r w:rsidR="00543F32">
        <w:rPr>
          <w:rFonts w:hint="eastAsia"/>
        </w:rPr>
        <w:t>操作中提供的</w:t>
      </w:r>
      <w:r w:rsidR="00650F0E">
        <w:rPr>
          <w:rFonts w:hint="eastAsia"/>
        </w:rPr>
        <w:t>变量和方法</w:t>
      </w:r>
      <w:r w:rsidR="00543F32">
        <w:rPr>
          <w:rFonts w:hint="eastAsia"/>
        </w:rPr>
        <w:t>对于查询计划程序而言是不透明的，因此</w:t>
      </w:r>
      <w:r w:rsidR="006E5FB5">
        <w:rPr>
          <w:rFonts w:hint="eastAsia"/>
        </w:rPr>
        <w:t>运行速度可能比完全相同的</w:t>
      </w:r>
      <w:r w:rsidR="006E5FB5">
        <w:rPr>
          <w:rFonts w:hint="eastAsia"/>
        </w:rPr>
        <w:t>DataFrame</w:t>
      </w:r>
      <w:r w:rsidR="006E5FB5">
        <w:rPr>
          <w:rFonts w:hint="eastAsia"/>
        </w:rPr>
        <w:t>慢。</w:t>
      </w:r>
    </w:p>
    <w:p w14:paraId="69B695AA" w14:textId="09DB0E4A" w:rsidR="003A1899" w:rsidRDefault="00967B95" w:rsidP="006E5FB5">
      <w:pPr>
        <w:ind w:firstLine="420"/>
        <w:rPr>
          <w:rFonts w:hint="eastAsia"/>
        </w:rPr>
      </w:pPr>
      <w:r>
        <w:rPr>
          <w:rFonts w:hint="eastAsia"/>
        </w:rPr>
        <w:t>假设我们正在使用来自传感器网络的数据，在</w:t>
      </w:r>
      <w:r>
        <w:fldChar w:fldCharType="begin"/>
      </w:r>
      <w:r>
        <w:instrText xml:space="preserve"> </w:instrText>
      </w:r>
      <w:r>
        <w:rPr>
          <w:rFonts w:hint="eastAsia"/>
        </w:rPr>
        <w:instrText>REF _Ref36715350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22</w:t>
      </w:r>
      <w:r>
        <w:fldChar w:fldCharType="end"/>
      </w:r>
      <w:r w:rsidR="003A1899" w:rsidRPr="003A1899">
        <w:rPr>
          <w:rFonts w:hint="eastAsia"/>
        </w:rPr>
        <w:t>中，我们从</w:t>
      </w:r>
      <w:r w:rsidR="003A1899" w:rsidRPr="003A1899">
        <w:rPr>
          <w:rFonts w:hint="eastAsia"/>
        </w:rPr>
        <w:t>sensorStream</w:t>
      </w:r>
      <w:r w:rsidR="003A1899" w:rsidRPr="003A1899">
        <w:rPr>
          <w:rFonts w:hint="eastAsia"/>
        </w:rPr>
        <w:t>中选择字段</w:t>
      </w:r>
      <w:r w:rsidR="003A1899" w:rsidRPr="003A1899">
        <w:rPr>
          <w:rFonts w:hint="eastAsia"/>
        </w:rPr>
        <w:t>deviceId</w:t>
      </w:r>
      <w:r>
        <w:rPr>
          <w:rFonts w:hint="eastAsia"/>
        </w:rPr>
        <w:t>、</w:t>
      </w:r>
      <w:r w:rsidR="003A1899" w:rsidRPr="003A1899">
        <w:rPr>
          <w:rFonts w:hint="eastAsia"/>
        </w:rPr>
        <w:t>timestamp</w:t>
      </w:r>
      <w:r>
        <w:rPr>
          <w:rFonts w:hint="eastAsia"/>
        </w:rPr>
        <w:t>、</w:t>
      </w:r>
      <w:r w:rsidR="003A1899" w:rsidRPr="003A1899">
        <w:rPr>
          <w:rFonts w:hint="eastAsia"/>
        </w:rPr>
        <w:t>sensorType</w:t>
      </w:r>
      <w:r w:rsidR="003A1899" w:rsidRPr="003A1899">
        <w:rPr>
          <w:rFonts w:hint="eastAsia"/>
        </w:rPr>
        <w:t>和</w:t>
      </w:r>
      <w:r w:rsidR="003A1899" w:rsidRPr="003A1899">
        <w:rPr>
          <w:rFonts w:hint="eastAsia"/>
        </w:rPr>
        <w:t>value</w:t>
      </w:r>
      <w:r>
        <w:rPr>
          <w:rFonts w:hint="eastAsia"/>
        </w:rPr>
        <w:t>，并仅过滤出</w:t>
      </w:r>
      <w:r w:rsidR="00C06F08">
        <w:rPr>
          <w:rFonts w:hint="eastAsia"/>
        </w:rPr>
        <w:t>传感器类型为温度且其值</w:t>
      </w:r>
      <w:r>
        <w:rPr>
          <w:rFonts w:hint="eastAsia"/>
        </w:rPr>
        <w:t>超过给定的阈值。</w:t>
      </w:r>
    </w:p>
    <w:p w14:paraId="070916C2" w14:textId="1EC1EDB2" w:rsidR="00104825" w:rsidRDefault="00104825" w:rsidP="00104825">
      <w:pPr>
        <w:pStyle w:val="a7"/>
      </w:pPr>
      <w:r>
        <w:t>val highTempSensors = sensorStream</w:t>
      </w:r>
    </w:p>
    <w:p w14:paraId="02BACD66" w14:textId="77777777" w:rsidR="00104825" w:rsidRDefault="00104825" w:rsidP="00104825">
      <w:pPr>
        <w:pStyle w:val="a7"/>
      </w:pPr>
      <w:r>
        <w:t xml:space="preserve">  .select($"deviceId", $"timestamp", $"sensorType", $"value")</w:t>
      </w:r>
    </w:p>
    <w:p w14:paraId="53666904" w14:textId="75C52CC8" w:rsidR="00104825" w:rsidRDefault="00104825" w:rsidP="00104825">
      <w:pPr>
        <w:pStyle w:val="a7"/>
        <w:rPr>
          <w:rFonts w:hint="eastAsia"/>
        </w:rPr>
      </w:pPr>
      <w:r>
        <w:t xml:space="preserve">  .where($"sensorType" === "temperature" &amp;&amp; $"value" &gt; threshold)</w:t>
      </w:r>
    </w:p>
    <w:p w14:paraId="70D4D8C4" w14:textId="056C14BA" w:rsidR="00DC4D5B" w:rsidRDefault="00967B95" w:rsidP="00967B95">
      <w:pPr>
        <w:pStyle w:val="Caption"/>
        <w:rPr>
          <w:rFonts w:hint="eastAsia"/>
        </w:rPr>
      </w:pPr>
      <w:bookmarkStart w:id="20" w:name="_Ref36715350"/>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25</w:t>
      </w:r>
      <w:r w:rsidR="008160CE">
        <w:fldChar w:fldCharType="end"/>
      </w:r>
      <w:bookmarkEnd w:id="20"/>
    </w:p>
    <w:p w14:paraId="59F4A590" w14:textId="458E969E" w:rsidR="00E87CE6" w:rsidRDefault="00C17AA9" w:rsidP="00E87CE6">
      <w:pPr>
        <w:ind w:firstLine="420"/>
        <w:rPr>
          <w:rFonts w:hint="eastAsia"/>
        </w:rPr>
      </w:pPr>
      <w:r w:rsidRPr="00C17AA9">
        <w:rPr>
          <w:rFonts w:hint="eastAsia"/>
        </w:rPr>
        <w:t>同样，我们可以汇总数据并将操作应用于一段时间。例</w:t>
      </w:r>
      <w:r w:rsidRPr="00C17AA9">
        <w:rPr>
          <w:rFonts w:hint="eastAsia"/>
        </w:rPr>
        <w:t>8-4</w:t>
      </w:r>
      <w:r w:rsidRPr="00C17AA9">
        <w:rPr>
          <w:rFonts w:hint="eastAsia"/>
        </w:rPr>
        <w:t>显示了我们可以使用事件本身的时间戳信息来定义一个五分钟的时间窗口，该时间窗口将每分钟滑动一</w:t>
      </w:r>
      <w:r w:rsidR="00184D62">
        <w:rPr>
          <w:rFonts w:hint="eastAsia"/>
        </w:rPr>
        <w:t>次，在窗口操作</w:t>
      </w:r>
      <w:r w:rsidR="00184D62">
        <w:rPr>
          <w:rFonts w:hint="eastAsia"/>
        </w:rPr>
        <w:lastRenderedPageBreak/>
        <w:t>中应用</w:t>
      </w:r>
      <w:r w:rsidR="00C94EE6">
        <w:rPr>
          <w:rFonts w:hint="eastAsia"/>
        </w:rPr>
        <w:t>事件时间在后面会有详细的描述。</w:t>
      </w:r>
    </w:p>
    <w:p w14:paraId="309C2C96" w14:textId="43CA9A94" w:rsidR="00492C25" w:rsidRDefault="00492C25" w:rsidP="00492C25">
      <w:pPr>
        <w:pStyle w:val="a7"/>
      </w:pPr>
      <w:r>
        <w:t>val avgBySensorTypeOverTime = sensorStream</w:t>
      </w:r>
    </w:p>
    <w:p w14:paraId="726750B4" w14:textId="77777777" w:rsidR="00492C25" w:rsidRDefault="00492C25" w:rsidP="00492C25">
      <w:pPr>
        <w:pStyle w:val="a7"/>
      </w:pPr>
      <w:r>
        <w:t xml:space="preserve">  .select($"timestamp", $"sensorType", $"value")</w:t>
      </w:r>
    </w:p>
    <w:p w14:paraId="008FFDE9" w14:textId="77777777" w:rsidR="00492C25" w:rsidRDefault="00492C25" w:rsidP="00492C25">
      <w:pPr>
        <w:pStyle w:val="a7"/>
      </w:pPr>
      <w:r>
        <w:t xml:space="preserve">  .groupBy(window($"timestamp", "5 minutes", "1 minute"), $"sensorType")</w:t>
      </w:r>
    </w:p>
    <w:p w14:paraId="2F0C7224" w14:textId="5FA94A17" w:rsidR="00492C25" w:rsidRDefault="00492C25" w:rsidP="00492C25">
      <w:pPr>
        <w:pStyle w:val="a7"/>
        <w:rPr>
          <w:rFonts w:hint="eastAsia"/>
        </w:rPr>
      </w:pPr>
      <w:r>
        <w:t xml:space="preserve">  .agg(avg($"value")</w:t>
      </w:r>
    </w:p>
    <w:p w14:paraId="77E04094" w14:textId="557A63DC" w:rsidR="00961515" w:rsidRDefault="00961515" w:rsidP="00CB37E1">
      <w:pPr>
        <w:ind w:firstLine="420"/>
        <w:rPr>
          <w:rFonts w:hint="eastAsia"/>
        </w:rPr>
      </w:pPr>
      <w:r>
        <w:rPr>
          <w:rFonts w:hint="eastAsia"/>
        </w:rPr>
        <w:t>基于</w:t>
      </w:r>
      <w:r w:rsidR="00FB3CC9">
        <w:rPr>
          <w:rFonts w:hint="eastAsia"/>
        </w:rPr>
        <w:t>数据流的</w:t>
      </w:r>
      <w:r w:rsidR="00FB3CC9">
        <w:rPr>
          <w:rFonts w:hint="eastAsia"/>
        </w:rPr>
        <w:t>DataFrame</w:t>
      </w:r>
      <w:r w:rsidR="00FB3CC9">
        <w:rPr>
          <w:rFonts w:hint="eastAsia"/>
        </w:rPr>
        <w:t>或</w:t>
      </w:r>
      <w:r w:rsidR="00FB3CC9">
        <w:rPr>
          <w:rFonts w:hint="eastAsia"/>
        </w:rPr>
        <w:t>Dataset</w:t>
      </w:r>
      <w:r w:rsidRPr="00961515">
        <w:rPr>
          <w:rFonts w:hint="eastAsia"/>
        </w:rPr>
        <w:t>不支持一些</w:t>
      </w:r>
      <w:r w:rsidR="00FB3CC9">
        <w:rPr>
          <w:rFonts w:hint="eastAsia"/>
        </w:rPr>
        <w:t>标准的</w:t>
      </w:r>
      <w:r w:rsidR="00FB3CC9">
        <w:rPr>
          <w:rFonts w:hint="eastAsia"/>
        </w:rPr>
        <w:t>DataFrame</w:t>
      </w:r>
      <w:r w:rsidR="00FB3CC9">
        <w:rPr>
          <w:rFonts w:hint="eastAsia"/>
        </w:rPr>
        <w:t>或</w:t>
      </w:r>
      <w:r w:rsidR="00FB3CC9">
        <w:rPr>
          <w:rFonts w:hint="eastAsia"/>
        </w:rPr>
        <w:t>Dataset</w:t>
      </w:r>
      <w:r w:rsidR="00FB3CC9">
        <w:rPr>
          <w:rFonts w:hint="eastAsia"/>
        </w:rPr>
        <w:t>操作。</w:t>
      </w:r>
      <w:r w:rsidRPr="00961515">
        <w:rPr>
          <w:rFonts w:hint="eastAsia"/>
        </w:rPr>
        <w:t>其中一些如下。</w:t>
      </w:r>
    </w:p>
    <w:p w14:paraId="277B3A53" w14:textId="358733F5" w:rsidR="00CB37E1" w:rsidRDefault="00FF4FC2" w:rsidP="00CB37E1">
      <w:pPr>
        <w:ind w:firstLine="420"/>
        <w:rPr>
          <w:rFonts w:hint="eastAsia"/>
        </w:rPr>
      </w:pPr>
      <w:r>
        <w:rPr>
          <w:rFonts w:hint="eastAsia"/>
        </w:rPr>
        <w:t>（</w:t>
      </w:r>
      <w:r>
        <w:rPr>
          <w:rFonts w:hint="eastAsia"/>
        </w:rPr>
        <w:t>1</w:t>
      </w:r>
      <w:r>
        <w:rPr>
          <w:rFonts w:hint="eastAsia"/>
        </w:rPr>
        <w:t>）</w:t>
      </w:r>
      <w:r w:rsidR="001B2C43">
        <w:rPr>
          <w:rFonts w:hint="eastAsia"/>
        </w:rPr>
        <w:t>数据流</w:t>
      </w:r>
      <w:r w:rsidR="001B2C43">
        <w:rPr>
          <w:rFonts w:hint="eastAsia"/>
        </w:rPr>
        <w:t>Dataset</w:t>
      </w:r>
      <w:r w:rsidR="001B2C43">
        <w:rPr>
          <w:rFonts w:hint="eastAsia"/>
        </w:rPr>
        <w:t>不支持多个流聚合（即数据流</w:t>
      </w:r>
      <w:r w:rsidR="001B2C43">
        <w:rPr>
          <w:rFonts w:hint="eastAsia"/>
        </w:rPr>
        <w:t>DataFrame</w:t>
      </w:r>
      <w:r w:rsidR="00821928">
        <w:rPr>
          <w:rFonts w:hint="eastAsia"/>
        </w:rPr>
        <w:t>上的聚合链），</w:t>
      </w:r>
    </w:p>
    <w:p w14:paraId="73637599" w14:textId="39404EF7" w:rsidR="00CB37E1" w:rsidRDefault="00FF4FC2" w:rsidP="001B2C43">
      <w:pPr>
        <w:ind w:firstLine="420"/>
        <w:rPr>
          <w:rFonts w:hint="eastAsia"/>
        </w:rPr>
      </w:pPr>
      <w:r>
        <w:rPr>
          <w:rFonts w:hint="eastAsia"/>
        </w:rPr>
        <w:t>（</w:t>
      </w:r>
      <w:r>
        <w:rPr>
          <w:rFonts w:hint="eastAsia"/>
        </w:rPr>
        <w:t>2</w:t>
      </w:r>
      <w:r>
        <w:rPr>
          <w:rFonts w:hint="eastAsia"/>
        </w:rPr>
        <w:t>）</w:t>
      </w:r>
      <w:r w:rsidR="001B2C43">
        <w:rPr>
          <w:rFonts w:hint="eastAsia"/>
        </w:rPr>
        <w:t>数据流</w:t>
      </w:r>
      <w:r w:rsidR="001B2C43">
        <w:rPr>
          <w:rFonts w:hint="eastAsia"/>
        </w:rPr>
        <w:t>Dataset</w:t>
      </w:r>
      <w:r>
        <w:rPr>
          <w:rFonts w:hint="eastAsia"/>
        </w:rPr>
        <w:t>不支持</w:t>
      </w:r>
      <w:r>
        <w:rPr>
          <w:rFonts w:hint="eastAsia"/>
        </w:rPr>
        <w:t>limit()</w:t>
      </w:r>
      <w:r>
        <w:rPr>
          <w:rFonts w:hint="eastAsia"/>
        </w:rPr>
        <w:t>和</w:t>
      </w:r>
      <w:r>
        <w:rPr>
          <w:rFonts w:hint="eastAsia"/>
        </w:rPr>
        <w:t>take(n)</w:t>
      </w:r>
      <w:r w:rsidR="00821928">
        <w:rPr>
          <w:rFonts w:hint="eastAsia"/>
        </w:rPr>
        <w:t>，</w:t>
      </w:r>
    </w:p>
    <w:p w14:paraId="1D093057" w14:textId="00A8AAA8" w:rsidR="00CB37E1" w:rsidRDefault="00952515" w:rsidP="00CB37E1">
      <w:pPr>
        <w:ind w:firstLine="420"/>
        <w:rPr>
          <w:rFonts w:hint="eastAsia"/>
        </w:rPr>
      </w:pPr>
      <w:r>
        <w:rPr>
          <w:rFonts w:hint="eastAsia"/>
        </w:rPr>
        <w:t>（</w:t>
      </w:r>
      <w:r>
        <w:rPr>
          <w:rFonts w:hint="eastAsia"/>
        </w:rPr>
        <w:t>3</w:t>
      </w:r>
      <w:r>
        <w:rPr>
          <w:rFonts w:hint="eastAsia"/>
        </w:rPr>
        <w:t>）</w:t>
      </w:r>
      <w:r w:rsidR="001B2C43">
        <w:rPr>
          <w:rFonts w:hint="eastAsia"/>
        </w:rPr>
        <w:t>数据流</w:t>
      </w:r>
      <w:r w:rsidR="001B2C43">
        <w:rPr>
          <w:rFonts w:hint="eastAsia"/>
        </w:rPr>
        <w:t>Dataset</w:t>
      </w:r>
      <w:r w:rsidR="00CB37E1">
        <w:rPr>
          <w:rFonts w:hint="eastAsia"/>
        </w:rPr>
        <w:t>不支持</w:t>
      </w:r>
      <w:r w:rsidR="0028674C">
        <w:rPr>
          <w:rFonts w:hint="eastAsia"/>
        </w:rPr>
        <w:t>di</w:t>
      </w:r>
      <w:r w:rsidR="001B2C43">
        <w:rPr>
          <w:rFonts w:hint="eastAsia"/>
        </w:rPr>
        <w:t>stinct</w:t>
      </w:r>
      <w:r w:rsidR="001829BC">
        <w:rPr>
          <w:rFonts w:hint="eastAsia"/>
        </w:rPr>
        <w:t>()</w:t>
      </w:r>
      <w:r w:rsidR="00821928">
        <w:rPr>
          <w:rFonts w:hint="eastAsia"/>
        </w:rPr>
        <w:t>操作，</w:t>
      </w:r>
    </w:p>
    <w:p w14:paraId="2ACDA86A" w14:textId="776E22C2" w:rsidR="00CB37E1" w:rsidRDefault="001B2C43" w:rsidP="00CB37E1">
      <w:pPr>
        <w:ind w:firstLine="420"/>
        <w:rPr>
          <w:rFonts w:hint="eastAsia"/>
        </w:rPr>
      </w:pPr>
      <w:r>
        <w:rPr>
          <w:rFonts w:hint="eastAsia"/>
        </w:rPr>
        <w:t>（</w:t>
      </w:r>
      <w:r>
        <w:rPr>
          <w:rFonts w:hint="eastAsia"/>
        </w:rPr>
        <w:t>4</w:t>
      </w:r>
      <w:r>
        <w:rPr>
          <w:rFonts w:hint="eastAsia"/>
        </w:rPr>
        <w:t>）仅在聚合之后且在完整输出模式</w:t>
      </w:r>
      <w:r w:rsidR="00CB37E1">
        <w:rPr>
          <w:rFonts w:hint="eastAsia"/>
        </w:rPr>
        <w:t>下，</w:t>
      </w:r>
      <w:r>
        <w:rPr>
          <w:rFonts w:hint="eastAsia"/>
        </w:rPr>
        <w:t>数据流</w:t>
      </w:r>
      <w:r>
        <w:rPr>
          <w:rFonts w:hint="eastAsia"/>
        </w:rPr>
        <w:t>Dataset</w:t>
      </w:r>
      <w:r w:rsidR="00CB37E1">
        <w:rPr>
          <w:rFonts w:hint="eastAsia"/>
        </w:rPr>
        <w:t>才支持</w:t>
      </w:r>
      <w:r>
        <w:rPr>
          <w:rFonts w:hint="eastAsia"/>
        </w:rPr>
        <w:t>sort()</w:t>
      </w:r>
      <w:r w:rsidR="00821928">
        <w:rPr>
          <w:rFonts w:hint="eastAsia"/>
        </w:rPr>
        <w:t>操作，</w:t>
      </w:r>
    </w:p>
    <w:p w14:paraId="159FE15B" w14:textId="3FD13DE5" w:rsidR="00CB37E1" w:rsidRDefault="001B2C43" w:rsidP="00CB37E1">
      <w:pPr>
        <w:ind w:firstLine="420"/>
      </w:pPr>
      <w:r>
        <w:rPr>
          <w:rFonts w:hint="eastAsia"/>
        </w:rPr>
        <w:t>（</w:t>
      </w:r>
      <w:r>
        <w:rPr>
          <w:rFonts w:hint="eastAsia"/>
        </w:rPr>
        <w:t>5</w:t>
      </w:r>
      <w:r>
        <w:rPr>
          <w:rFonts w:hint="eastAsia"/>
        </w:rPr>
        <w:t>）数据流</w:t>
      </w:r>
      <w:r>
        <w:rPr>
          <w:rFonts w:hint="eastAsia"/>
        </w:rPr>
        <w:t>Dataset</w:t>
      </w:r>
      <w:r w:rsidR="00CB37E1">
        <w:rPr>
          <w:rFonts w:hint="eastAsia"/>
        </w:rPr>
        <w:t>不支持很少类型的外部</w:t>
      </w:r>
      <w:r>
        <w:rPr>
          <w:rFonts w:hint="eastAsia"/>
        </w:rPr>
        <w:t>连接</w:t>
      </w:r>
      <w:r w:rsidR="00CB37E1">
        <w:rPr>
          <w:rFonts w:hint="eastAsia"/>
        </w:rPr>
        <w:t>。</w:t>
      </w:r>
    </w:p>
    <w:p w14:paraId="3E6348B8" w14:textId="5ABAA593" w:rsidR="00CB37E1" w:rsidRDefault="00CB37E1" w:rsidP="00CB37E1">
      <w:pPr>
        <w:ind w:firstLine="420"/>
      </w:pPr>
      <w:r>
        <w:rPr>
          <w:rFonts w:hint="eastAsia"/>
        </w:rPr>
        <w:t>此外，有些</w:t>
      </w:r>
      <w:r w:rsidR="00AC2331">
        <w:rPr>
          <w:rFonts w:hint="eastAsia"/>
        </w:rPr>
        <w:t>Dataset</w:t>
      </w:r>
      <w:r>
        <w:rPr>
          <w:rFonts w:hint="eastAsia"/>
        </w:rPr>
        <w:t>方法</w:t>
      </w:r>
      <w:r w:rsidR="00AC2331">
        <w:rPr>
          <w:rFonts w:hint="eastAsia"/>
        </w:rPr>
        <w:t>在数据流上</w:t>
      </w:r>
      <w:r>
        <w:rPr>
          <w:rFonts w:hint="eastAsia"/>
        </w:rPr>
        <w:t>不适用</w:t>
      </w:r>
      <w:r w:rsidR="00AC2331">
        <w:rPr>
          <w:rFonts w:hint="eastAsia"/>
        </w:rPr>
        <w:t>，</w:t>
      </w:r>
      <w:r>
        <w:rPr>
          <w:rFonts w:hint="eastAsia"/>
        </w:rPr>
        <w:t>它们</w:t>
      </w:r>
      <w:r w:rsidR="007476AC">
        <w:rPr>
          <w:rFonts w:hint="eastAsia"/>
        </w:rPr>
        <w:t>是将立即运行查询并返回结果的操作，这对于流数据集没有意义，</w:t>
      </w:r>
      <w:r>
        <w:rPr>
          <w:rFonts w:hint="eastAsia"/>
        </w:rPr>
        <w:t>可以通过显式启动流查询来完成这些功能</w:t>
      </w:r>
      <w:r w:rsidR="000373F0">
        <w:rPr>
          <w:rFonts w:hint="eastAsia"/>
        </w:rPr>
        <w:t>，例如：</w:t>
      </w:r>
    </w:p>
    <w:p w14:paraId="7830984C" w14:textId="736B969B" w:rsidR="00CB37E1" w:rsidRDefault="006475C9" w:rsidP="00CB37E1">
      <w:pPr>
        <w:ind w:firstLine="420"/>
      </w:pPr>
      <w:r>
        <w:rPr>
          <w:rFonts w:hint="eastAsia"/>
        </w:rPr>
        <w:t>（</w:t>
      </w:r>
      <w:r>
        <w:rPr>
          <w:rFonts w:hint="eastAsia"/>
        </w:rPr>
        <w:t>1</w:t>
      </w:r>
      <w:r>
        <w:rPr>
          <w:rFonts w:hint="eastAsia"/>
        </w:rPr>
        <w:t>）</w:t>
      </w:r>
      <w:r w:rsidR="00CB37E1">
        <w:rPr>
          <w:rFonts w:hint="eastAsia"/>
        </w:rPr>
        <w:t>count</w:t>
      </w:r>
      <w:r>
        <w:rPr>
          <w:rFonts w:hint="eastAsia"/>
        </w:rPr>
        <w:t>()</w:t>
      </w:r>
      <w:r>
        <w:rPr>
          <w:rFonts w:hint="eastAsia"/>
        </w:rPr>
        <w:t>方法</w:t>
      </w:r>
      <w:r w:rsidR="00CB37E1">
        <w:rPr>
          <w:rFonts w:hint="eastAsia"/>
        </w:rPr>
        <w:t>无法从</w:t>
      </w:r>
      <w:r>
        <w:rPr>
          <w:rFonts w:hint="eastAsia"/>
        </w:rPr>
        <w:t>数据流</w:t>
      </w:r>
      <w:r>
        <w:rPr>
          <w:rFonts w:hint="eastAsia"/>
        </w:rPr>
        <w:t>Dataset</w:t>
      </w:r>
      <w:r>
        <w:rPr>
          <w:rFonts w:hint="eastAsia"/>
        </w:rPr>
        <w:t>中返回单个计数，</w:t>
      </w:r>
      <w:r w:rsidR="00CB37E1">
        <w:rPr>
          <w:rFonts w:hint="eastAsia"/>
        </w:rPr>
        <w:t>而是使用</w:t>
      </w:r>
      <w:r w:rsidR="00CB37E1">
        <w:rPr>
          <w:rFonts w:hint="eastAsia"/>
        </w:rPr>
        <w:t>ds.groupBy</w:t>
      </w:r>
      <w:r>
        <w:rPr>
          <w:rFonts w:hint="eastAsia"/>
        </w:rPr>
        <w:t>().</w:t>
      </w:r>
      <w:r w:rsidR="00CB37E1">
        <w:rPr>
          <w:rFonts w:hint="eastAsia"/>
        </w:rPr>
        <w:t>count</w:t>
      </w:r>
      <w:r>
        <w:rPr>
          <w:rFonts w:hint="eastAsia"/>
        </w:rPr>
        <w:t>()</w:t>
      </w:r>
      <w:r w:rsidR="00CB37E1">
        <w:rPr>
          <w:rFonts w:hint="eastAsia"/>
        </w:rPr>
        <w:t>返回包含运行计数的</w:t>
      </w:r>
      <w:r>
        <w:rPr>
          <w:rFonts w:hint="eastAsia"/>
        </w:rPr>
        <w:t>数据流</w:t>
      </w:r>
      <w:r>
        <w:rPr>
          <w:rFonts w:hint="eastAsia"/>
        </w:rPr>
        <w:t>Dataset</w:t>
      </w:r>
      <w:r w:rsidR="00A8425C">
        <w:rPr>
          <w:rFonts w:hint="eastAsia"/>
        </w:rPr>
        <w:t>，</w:t>
      </w:r>
    </w:p>
    <w:p w14:paraId="354503D4" w14:textId="017DB020" w:rsidR="00CB37E1" w:rsidRDefault="00A8425C" w:rsidP="00A8425C">
      <w:pPr>
        <w:ind w:firstLine="420"/>
        <w:rPr>
          <w:rFonts w:hint="eastAsia"/>
        </w:rPr>
      </w:pPr>
      <w:r>
        <w:rPr>
          <w:rFonts w:hint="eastAsia"/>
        </w:rPr>
        <w:t>（</w:t>
      </w:r>
      <w:r>
        <w:rPr>
          <w:rFonts w:hint="eastAsia"/>
        </w:rPr>
        <w:t>2</w:t>
      </w:r>
      <w:r>
        <w:rPr>
          <w:rFonts w:hint="eastAsia"/>
        </w:rPr>
        <w:t>）</w:t>
      </w:r>
      <w:r w:rsidR="00CB37E1">
        <w:rPr>
          <w:rFonts w:hint="eastAsia"/>
        </w:rPr>
        <w:t>foreach</w:t>
      </w:r>
      <w:r>
        <w:rPr>
          <w:rFonts w:hint="eastAsia"/>
        </w:rPr>
        <w:t>()</w:t>
      </w:r>
      <w:r>
        <w:rPr>
          <w:rFonts w:hint="eastAsia"/>
        </w:rPr>
        <w:t>方法需要</w:t>
      </w:r>
      <w:r w:rsidR="00CB37E1">
        <w:rPr>
          <w:rFonts w:hint="eastAsia"/>
        </w:rPr>
        <w:t>使用</w:t>
      </w:r>
      <w:r w:rsidR="00CB37E1">
        <w:rPr>
          <w:rFonts w:hint="eastAsia"/>
        </w:rPr>
        <w:t>ds.writeStream.foreach</w:t>
      </w:r>
      <w:r>
        <w:rPr>
          <w:rFonts w:hint="eastAsia"/>
        </w:rPr>
        <w:t>()</w:t>
      </w:r>
      <w:r>
        <w:rPr>
          <w:rFonts w:hint="eastAsia"/>
        </w:rPr>
        <w:t>的方式，</w:t>
      </w:r>
    </w:p>
    <w:p w14:paraId="1C3AAFDF" w14:textId="6A56D028" w:rsidR="00CB37E1" w:rsidRDefault="00A8425C" w:rsidP="00F426BA">
      <w:pPr>
        <w:ind w:firstLine="420"/>
        <w:rPr>
          <w:rFonts w:hint="eastAsia"/>
        </w:rPr>
      </w:pPr>
      <w:r>
        <w:rPr>
          <w:rFonts w:hint="eastAsia"/>
        </w:rPr>
        <w:t>（</w:t>
      </w:r>
      <w:r>
        <w:rPr>
          <w:rFonts w:hint="eastAsia"/>
        </w:rPr>
        <w:t>3</w:t>
      </w:r>
      <w:r>
        <w:rPr>
          <w:rFonts w:hint="eastAsia"/>
        </w:rPr>
        <w:t>）</w:t>
      </w:r>
      <w:r w:rsidR="00CB37E1">
        <w:rPr>
          <w:rFonts w:hint="eastAsia"/>
        </w:rPr>
        <w:t>show</w:t>
      </w:r>
      <w:r>
        <w:rPr>
          <w:rFonts w:hint="eastAsia"/>
        </w:rPr>
        <w:t>()</w:t>
      </w:r>
      <w:r>
        <w:rPr>
          <w:rFonts w:hint="eastAsia"/>
        </w:rPr>
        <w:t>方法可以使用</w:t>
      </w:r>
      <w:r w:rsidR="00CB37E1">
        <w:rPr>
          <w:rFonts w:hint="eastAsia"/>
        </w:rPr>
        <w:t>控制台接收器</w:t>
      </w:r>
      <w:r>
        <w:rPr>
          <w:rFonts w:hint="eastAsia"/>
        </w:rPr>
        <w:t>代替</w:t>
      </w:r>
      <w:r w:rsidR="00CB37E1">
        <w:rPr>
          <w:rFonts w:hint="eastAsia"/>
        </w:rPr>
        <w:t>。</w:t>
      </w:r>
    </w:p>
    <w:p w14:paraId="3FD4092E" w14:textId="31543BDD" w:rsidR="00FB3CC9" w:rsidRDefault="007C0701" w:rsidP="00FB3CC9">
      <w:pPr>
        <w:ind w:firstLine="420"/>
        <w:rPr>
          <w:rFonts w:hint="eastAsia"/>
        </w:rPr>
      </w:pPr>
      <w:r>
        <w:rPr>
          <w:rFonts w:hint="eastAsia"/>
        </w:rPr>
        <w:t>如果尝试这些操作中的任何一个，我们</w:t>
      </w:r>
      <w:r w:rsidR="00CB37E1">
        <w:rPr>
          <w:rFonts w:hint="eastAsia"/>
        </w:rPr>
        <w:t>将看到一个</w:t>
      </w:r>
      <w:r w:rsidR="00CB37E1">
        <w:rPr>
          <w:rFonts w:hint="eastAsia"/>
        </w:rPr>
        <w:t>AnalysisException</w:t>
      </w:r>
      <w:r w:rsidR="006F5E00">
        <w:rPr>
          <w:rFonts w:hint="eastAsia"/>
        </w:rPr>
        <w:t>异常</w:t>
      </w:r>
      <w:r w:rsidR="00CB37E1">
        <w:rPr>
          <w:rFonts w:hint="eastAsia"/>
        </w:rPr>
        <w:t>，例如“</w:t>
      </w:r>
      <w:r w:rsidR="006F5E00" w:rsidRPr="006F5E00">
        <w:t>operation XYZ is not supported with streaming DataFrames/Datasets</w:t>
      </w:r>
      <w:r w:rsidR="00CB37E1">
        <w:rPr>
          <w:rFonts w:hint="eastAsia"/>
        </w:rPr>
        <w:t>”。尽管将来的</w:t>
      </w:r>
      <w:r w:rsidR="00CB37E1">
        <w:rPr>
          <w:rFonts w:hint="eastAsia"/>
        </w:rPr>
        <w:t>Spark</w:t>
      </w:r>
      <w:r w:rsidR="00CB37E1">
        <w:rPr>
          <w:rFonts w:hint="eastAsia"/>
        </w:rPr>
        <w:t>版本可能会支持其中一些</w:t>
      </w:r>
      <w:r w:rsidR="00656983">
        <w:rPr>
          <w:rFonts w:hint="eastAsia"/>
        </w:rPr>
        <w:t>功能，但从根本上讲，还有一些功能很难有效地在流数据上实现，例如</w:t>
      </w:r>
      <w:r w:rsidR="00CB37E1">
        <w:rPr>
          <w:rFonts w:hint="eastAsia"/>
        </w:rPr>
        <w:t>不支</w:t>
      </w:r>
      <w:r w:rsidR="00656983">
        <w:rPr>
          <w:rFonts w:hint="eastAsia"/>
        </w:rPr>
        <w:t>持对输入流进行排序，因为它需要跟踪流中接收到的所有数据，因</w:t>
      </w:r>
      <w:r w:rsidR="009248E7">
        <w:rPr>
          <w:rFonts w:hint="eastAsia"/>
        </w:rPr>
        <w:t>从根本上讲</w:t>
      </w:r>
      <w:r w:rsidR="00CB37E1">
        <w:rPr>
          <w:rFonts w:hint="eastAsia"/>
        </w:rPr>
        <w:t>这很难有效执行。</w:t>
      </w:r>
      <w:r w:rsidR="009248E7">
        <w:rPr>
          <w:rFonts w:hint="eastAsia"/>
        </w:rPr>
        <w:t>但是，</w:t>
      </w:r>
      <w:r w:rsidR="009248E7" w:rsidRPr="009248E7">
        <w:rPr>
          <w:rFonts w:hint="eastAsia"/>
        </w:rPr>
        <w:t>在对</w:t>
      </w:r>
      <w:r w:rsidR="009248E7">
        <w:rPr>
          <w:rFonts w:hint="eastAsia"/>
        </w:rPr>
        <w:t>数据流应用聚合函数后一些不被支持的操作将被定义，尽管我们无法对</w:t>
      </w:r>
      <w:r w:rsidR="009248E7" w:rsidRPr="009248E7">
        <w:rPr>
          <w:rFonts w:hint="eastAsia"/>
        </w:rPr>
        <w:t>数据流</w:t>
      </w:r>
      <w:r w:rsidR="009248E7">
        <w:rPr>
          <w:rFonts w:hint="eastAsia"/>
        </w:rPr>
        <w:t>进行计数</w:t>
      </w:r>
      <w:r w:rsidR="009248E7" w:rsidRPr="009248E7">
        <w:rPr>
          <w:rFonts w:hint="eastAsia"/>
        </w:rPr>
        <w:t>，但我们可以</w:t>
      </w:r>
      <w:r w:rsidR="009248E7">
        <w:rPr>
          <w:rFonts w:hint="eastAsia"/>
        </w:rPr>
        <w:t>根据</w:t>
      </w:r>
      <w:r w:rsidR="009248E7" w:rsidRPr="009248E7">
        <w:rPr>
          <w:rFonts w:hint="eastAsia"/>
        </w:rPr>
        <w:t>每分钟</w:t>
      </w:r>
      <w:r w:rsidR="009248E7">
        <w:rPr>
          <w:rFonts w:hint="eastAsia"/>
        </w:rPr>
        <w:t>的时间窗口进行分组后计数，也可以计算某种类型的设备数。</w:t>
      </w:r>
      <w:r w:rsidR="00DE01FF">
        <w:rPr>
          <w:rFonts w:hint="eastAsia"/>
        </w:rPr>
        <w:t>在</w:t>
      </w:r>
      <w:r w:rsidR="00A47D46">
        <w:fldChar w:fldCharType="begin"/>
      </w:r>
      <w:r w:rsidR="00A47D46">
        <w:instrText xml:space="preserve"> </w:instrText>
      </w:r>
      <w:r w:rsidR="00A47D46">
        <w:rPr>
          <w:rFonts w:hint="eastAsia"/>
        </w:rPr>
        <w:instrText>REF _Ref36721210 \h</w:instrText>
      </w:r>
      <w:r w:rsidR="00A47D46">
        <w:instrText xml:space="preserve"> </w:instrText>
      </w:r>
      <w:r w:rsidR="00A47D46">
        <w:fldChar w:fldCharType="separate"/>
      </w:r>
      <w:r w:rsidR="00A47D46">
        <w:rPr>
          <w:rFonts w:hint="eastAsia"/>
        </w:rPr>
        <w:t>代码</w:t>
      </w:r>
      <w:r w:rsidR="00A47D46">
        <w:rPr>
          <w:rFonts w:hint="eastAsia"/>
        </w:rPr>
        <w:t xml:space="preserve"> </w:t>
      </w:r>
      <w:r w:rsidR="00A47D46">
        <w:rPr>
          <w:noProof/>
        </w:rPr>
        <w:t>4</w:t>
      </w:r>
      <w:r w:rsidR="00A47D46">
        <w:noBreakHyphen/>
      </w:r>
      <w:r w:rsidR="00A47D46">
        <w:rPr>
          <w:noProof/>
        </w:rPr>
        <w:t>23</w:t>
      </w:r>
      <w:r w:rsidR="00A47D46">
        <w:fldChar w:fldCharType="end"/>
      </w:r>
      <w:r w:rsidR="009248E7" w:rsidRPr="009248E7">
        <w:rPr>
          <w:rFonts w:hint="eastAsia"/>
        </w:rPr>
        <w:t>中，我们定义了每种</w:t>
      </w:r>
      <w:r w:rsidR="009248E7" w:rsidRPr="009248E7">
        <w:rPr>
          <w:rFonts w:hint="eastAsia"/>
        </w:rPr>
        <w:t>sensorType</w:t>
      </w:r>
      <w:r w:rsidR="009248E7">
        <w:rPr>
          <w:rFonts w:hint="eastAsia"/>
        </w:rPr>
        <w:t>在每分钟的事件计数。</w:t>
      </w:r>
    </w:p>
    <w:p w14:paraId="1F929D76" w14:textId="016CBA41" w:rsidR="00FD085C" w:rsidRDefault="00FD085C" w:rsidP="00FD085C">
      <w:pPr>
        <w:pStyle w:val="a7"/>
      </w:pPr>
      <w:r>
        <w:t>val avgBySensorTypeOverTime = sensorStream</w:t>
      </w:r>
    </w:p>
    <w:p w14:paraId="56AF83EB" w14:textId="77777777" w:rsidR="00FD085C" w:rsidRDefault="00FD085C" w:rsidP="00FD085C">
      <w:pPr>
        <w:pStyle w:val="a7"/>
      </w:pPr>
      <w:r>
        <w:t xml:space="preserve">  .select($"timestamp", $"sensorType")</w:t>
      </w:r>
    </w:p>
    <w:p w14:paraId="2664B639" w14:textId="77777777" w:rsidR="00FD085C" w:rsidRDefault="00FD085C" w:rsidP="00FD085C">
      <w:pPr>
        <w:pStyle w:val="a7"/>
      </w:pPr>
      <w:r>
        <w:t xml:space="preserve">  .groupBy(window($"timestamp", "1 minutes", "1 minute"), $"sensorType")</w:t>
      </w:r>
    </w:p>
    <w:p w14:paraId="078A2302" w14:textId="433202B7" w:rsidR="009248E7" w:rsidRDefault="00FD085C" w:rsidP="00FD085C">
      <w:pPr>
        <w:pStyle w:val="a7"/>
        <w:rPr>
          <w:rFonts w:hint="eastAsia"/>
        </w:rPr>
      </w:pPr>
      <w:r>
        <w:t xml:space="preserve">  .count()</w:t>
      </w:r>
    </w:p>
    <w:p w14:paraId="3C87C6E0" w14:textId="1E060D84" w:rsidR="00117E54" w:rsidRDefault="00DE01FF" w:rsidP="00DE01FF">
      <w:pPr>
        <w:pStyle w:val="Caption"/>
        <w:rPr>
          <w:rFonts w:hint="eastAsia"/>
        </w:rPr>
      </w:pPr>
      <w:bookmarkStart w:id="21" w:name="_Ref36721210"/>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26</w:t>
      </w:r>
      <w:r w:rsidR="008160CE">
        <w:fldChar w:fldCharType="end"/>
      </w:r>
      <w:bookmarkEnd w:id="21"/>
    </w:p>
    <w:p w14:paraId="07894A95" w14:textId="5059306B" w:rsidR="00A47D46" w:rsidRDefault="00956B64" w:rsidP="00A47D46">
      <w:pPr>
        <w:ind w:firstLine="420"/>
        <w:rPr>
          <w:rFonts w:hint="eastAsia"/>
        </w:rPr>
      </w:pPr>
      <w:r>
        <w:rPr>
          <w:rFonts w:hint="eastAsia"/>
        </w:rPr>
        <w:t>尽管某些操作，例如</w:t>
      </w:r>
      <w:r>
        <w:rPr>
          <w:rFonts w:hint="eastAsia"/>
        </w:rPr>
        <w:t>count()</w:t>
      </w:r>
      <w:r>
        <w:rPr>
          <w:rFonts w:hint="eastAsia"/>
        </w:rPr>
        <w:t>或</w:t>
      </w:r>
      <w:r>
        <w:rPr>
          <w:rFonts w:hint="eastAsia"/>
        </w:rPr>
        <w:t>limit()</w:t>
      </w:r>
      <w:r>
        <w:rPr>
          <w:rFonts w:hint="eastAsia"/>
        </w:rPr>
        <w:t>，</w:t>
      </w:r>
      <w:r w:rsidR="005435D4">
        <w:rPr>
          <w:rFonts w:hint="eastAsia"/>
        </w:rPr>
        <w:t>数据流操作不能直接支持，但其他一些数据流操作在计算上却很困难，例如</w:t>
      </w:r>
      <w:r w:rsidR="007E224B" w:rsidRPr="007E224B">
        <w:rPr>
          <w:rFonts w:hint="eastAsia"/>
        </w:rPr>
        <w:t>distinct</w:t>
      </w:r>
      <w:r w:rsidR="005435D4">
        <w:rPr>
          <w:rFonts w:hint="eastAsia"/>
        </w:rPr>
        <w:t>()</w:t>
      </w:r>
      <w:r w:rsidR="005435D4">
        <w:rPr>
          <w:rFonts w:hint="eastAsia"/>
        </w:rPr>
        <w:t>要过滤数据流中的重复项，将需要记住到目前为止经过</w:t>
      </w:r>
      <w:r w:rsidR="007E224B" w:rsidRPr="007E224B">
        <w:rPr>
          <w:rFonts w:hint="eastAsia"/>
        </w:rPr>
        <w:t>的所有数据，并将每个新记录与已经看到的所有记录进行比较。第一个条件将需要无限的存储空间，第二个条件将具有</w:t>
      </w:r>
      <m:oMath>
        <m:r>
          <m:rPr>
            <m:sty m:val="p"/>
          </m:rP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sidR="005435D4">
        <w:rPr>
          <w:rFonts w:hint="eastAsia"/>
        </w:rPr>
        <w:t>的计算复杂度，随着元素数</w:t>
      </w:r>
      <m:oMath>
        <m:r>
          <w:rPr>
            <w:rFonts w:ascii="Cambria Math" w:hAnsi="Cambria Math"/>
          </w:rPr>
          <m:t>n</m:t>
        </m:r>
        <m:r>
          <w:rPr>
            <w:rFonts w:ascii="Cambria Math" w:hAnsi="Cambria Math"/>
          </w:rPr>
          <m:t xml:space="preserve"> </m:t>
        </m:r>
      </m:oMath>
      <w:r w:rsidR="007E224B" w:rsidRPr="007E224B">
        <w:rPr>
          <w:rFonts w:hint="eastAsia"/>
        </w:rPr>
        <w:t>的增加，该复杂度变得难以承受。</w:t>
      </w:r>
      <w:r w:rsidR="005435D4" w:rsidRPr="005435D4">
        <w:rPr>
          <w:rFonts w:hint="eastAsia"/>
        </w:rPr>
        <w:t>但是，如果我们可以定义一个键来告知</w:t>
      </w:r>
      <w:r w:rsidR="005435D4">
        <w:rPr>
          <w:rFonts w:hint="eastAsia"/>
        </w:rPr>
        <w:t>是否在过去的某个时刻已经</w:t>
      </w:r>
      <w:r w:rsidR="005435D4" w:rsidRPr="005435D4">
        <w:rPr>
          <w:rFonts w:hint="eastAsia"/>
        </w:rPr>
        <w:t>看到</w:t>
      </w:r>
      <w:r w:rsidR="00C42218">
        <w:rPr>
          <w:rFonts w:hint="eastAsia"/>
        </w:rPr>
        <w:t>这个元素</w:t>
      </w:r>
      <w:r w:rsidR="005435D4" w:rsidRPr="005435D4">
        <w:rPr>
          <w:rFonts w:hint="eastAsia"/>
        </w:rPr>
        <w:t>，我们可以使用它来删除重复项：</w:t>
      </w:r>
    </w:p>
    <w:p w14:paraId="08A34C0C" w14:textId="7849B825" w:rsidR="00C42218" w:rsidRDefault="000B3950" w:rsidP="000B3950">
      <w:pPr>
        <w:pStyle w:val="a7"/>
        <w:rPr>
          <w:rFonts w:hint="eastAsia"/>
        </w:rPr>
      </w:pPr>
      <w:r w:rsidRPr="000B3950">
        <w:t>stream.dropDuplicates("&lt;key-column&gt;")</w:t>
      </w:r>
    </w:p>
    <w:p w14:paraId="3F2A6BD0" w14:textId="7A3C2807" w:rsidR="000B3950" w:rsidRDefault="00006A8D" w:rsidP="00006A8D">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27</w:t>
      </w:r>
      <w:r w:rsidR="008160CE">
        <w:fldChar w:fldCharType="end"/>
      </w:r>
    </w:p>
    <w:p w14:paraId="5B3A1B18" w14:textId="3434F7FE" w:rsidR="00AF47B9" w:rsidRDefault="002265D1" w:rsidP="00AF47B9">
      <w:pPr>
        <w:ind w:firstLine="420"/>
        <w:rPr>
          <w:rFonts w:hint="eastAsia"/>
        </w:rPr>
      </w:pPr>
      <w:r w:rsidRPr="002265D1">
        <w:rPr>
          <w:rFonts w:hint="eastAsia"/>
        </w:rPr>
        <w:t>到目前为止，我们</w:t>
      </w:r>
      <w:r>
        <w:rPr>
          <w:rFonts w:hint="eastAsia"/>
        </w:rPr>
        <w:t>介绍的操作包括创建流和对其进行转换，但是这些</w:t>
      </w:r>
      <w:r w:rsidRPr="002265D1">
        <w:rPr>
          <w:rFonts w:hint="eastAsia"/>
        </w:rPr>
        <w:t>都是声明性的</w:t>
      </w:r>
      <w:r>
        <w:rPr>
          <w:rFonts w:hint="eastAsia"/>
        </w:rPr>
        <w:t>，</w:t>
      </w:r>
      <w:r w:rsidRPr="002265D1">
        <w:rPr>
          <w:rFonts w:hint="eastAsia"/>
        </w:rPr>
        <w:t>定义了从何处使</w:t>
      </w:r>
      <w:r>
        <w:rPr>
          <w:rFonts w:hint="eastAsia"/>
        </w:rPr>
        <w:t>用数据以及我们要对其应用哪些操作，</w:t>
      </w:r>
      <w:r w:rsidRPr="002265D1">
        <w:rPr>
          <w:rFonts w:hint="eastAsia"/>
        </w:rPr>
        <w:t>但是到目前为止，仍然没有</w:t>
      </w:r>
      <w:r>
        <w:rPr>
          <w:rFonts w:hint="eastAsia"/>
        </w:rPr>
        <w:t>实际的</w:t>
      </w:r>
      <w:r w:rsidRPr="002265D1">
        <w:rPr>
          <w:rFonts w:hint="eastAsia"/>
        </w:rPr>
        <w:t>数据</w:t>
      </w:r>
      <w:r>
        <w:rPr>
          <w:rFonts w:hint="eastAsia"/>
        </w:rPr>
        <w:t>加载到流</w:t>
      </w:r>
      <w:r w:rsidRPr="002265D1">
        <w:rPr>
          <w:rFonts w:hint="eastAsia"/>
        </w:rPr>
        <w:t>系统</w:t>
      </w:r>
      <w:r>
        <w:rPr>
          <w:rFonts w:hint="eastAsia"/>
        </w:rPr>
        <w:t>中</w:t>
      </w:r>
      <w:r w:rsidRPr="002265D1">
        <w:rPr>
          <w:rFonts w:hint="eastAsia"/>
        </w:rPr>
        <w:t>。</w:t>
      </w:r>
      <w:r w:rsidR="00AF47B9">
        <w:rPr>
          <w:rFonts w:hint="eastAsia"/>
        </w:rPr>
        <w:t>在启动数据流之前，我们需要首先定义输出数据的去向和方式：</w:t>
      </w:r>
    </w:p>
    <w:p w14:paraId="2F0534A8" w14:textId="21C4F142" w:rsidR="00C61E65" w:rsidRDefault="00241D82" w:rsidP="00C61E65">
      <w:pPr>
        <w:ind w:firstLine="420"/>
        <w:rPr>
          <w:rFonts w:hint="eastAsia"/>
        </w:rPr>
      </w:pPr>
      <w:r>
        <w:rPr>
          <w:rFonts w:hint="eastAsia"/>
        </w:rPr>
        <w:t>（</w:t>
      </w:r>
      <w:r>
        <w:rPr>
          <w:rFonts w:hint="eastAsia"/>
        </w:rPr>
        <w:t>1</w:t>
      </w:r>
      <w:r>
        <w:rPr>
          <w:rFonts w:hint="eastAsia"/>
        </w:rPr>
        <w:t>）</w:t>
      </w:r>
      <w:r w:rsidR="00BC117F">
        <w:rPr>
          <w:rFonts w:hint="eastAsia"/>
        </w:rPr>
        <w:t>输出接收器的详细信息</w:t>
      </w:r>
      <w:r w:rsidR="00CE521A">
        <w:rPr>
          <w:rFonts w:hint="eastAsia"/>
        </w:rPr>
        <w:t>（</w:t>
      </w:r>
      <w:r w:rsidR="00CE521A">
        <w:t>format</w:t>
      </w:r>
      <w:r w:rsidR="00CE521A">
        <w:rPr>
          <w:rFonts w:hint="eastAsia"/>
        </w:rPr>
        <w:t>()</w:t>
      </w:r>
      <w:r w:rsidR="00CE521A">
        <w:rPr>
          <w:rFonts w:hint="eastAsia"/>
        </w:rPr>
        <w:t>方法</w:t>
      </w:r>
      <w:r w:rsidR="00CF69EC">
        <w:rPr>
          <w:rFonts w:hint="eastAsia"/>
        </w:rPr>
        <w:t>和</w:t>
      </w:r>
      <w:r w:rsidR="00CF69EC">
        <w:t>path</w:t>
      </w:r>
      <w:r w:rsidR="00CF69EC">
        <w:rPr>
          <w:rFonts w:hint="eastAsia"/>
        </w:rPr>
        <w:t>选项</w:t>
      </w:r>
      <w:r w:rsidR="00CE521A">
        <w:rPr>
          <w:rFonts w:hint="eastAsia"/>
        </w:rPr>
        <w:t>）</w:t>
      </w:r>
      <w:r w:rsidR="00BC117F">
        <w:rPr>
          <w:rFonts w:hint="eastAsia"/>
        </w:rPr>
        <w:t>，包括</w:t>
      </w:r>
      <w:r w:rsidR="00C61E65">
        <w:rPr>
          <w:rFonts w:hint="eastAsia"/>
        </w:rPr>
        <w:t>数据格式，位置等。</w:t>
      </w:r>
    </w:p>
    <w:p w14:paraId="28CCDC2C" w14:textId="7C442D1C" w:rsidR="00C61E65" w:rsidRDefault="00241D82" w:rsidP="00C61E65">
      <w:pPr>
        <w:ind w:firstLine="420"/>
        <w:rPr>
          <w:rFonts w:hint="eastAsia"/>
        </w:rPr>
      </w:pPr>
      <w:r>
        <w:rPr>
          <w:rFonts w:hint="eastAsia"/>
        </w:rPr>
        <w:t>（</w:t>
      </w:r>
      <w:r>
        <w:rPr>
          <w:rFonts w:hint="eastAsia"/>
        </w:rPr>
        <w:t>2</w:t>
      </w:r>
      <w:r>
        <w:rPr>
          <w:rFonts w:hint="eastAsia"/>
        </w:rPr>
        <w:t>）</w:t>
      </w:r>
      <w:r w:rsidR="00AA67A3">
        <w:rPr>
          <w:rFonts w:hint="eastAsia"/>
        </w:rPr>
        <w:t>输出模式</w:t>
      </w:r>
      <w:r w:rsidR="00430539">
        <w:rPr>
          <w:rFonts w:hint="eastAsia"/>
        </w:rPr>
        <w:t>（</w:t>
      </w:r>
      <w:r w:rsidR="00430539">
        <w:t>outputMode</w:t>
      </w:r>
      <w:r w:rsidR="00430539">
        <w:rPr>
          <w:rFonts w:hint="eastAsia"/>
        </w:rPr>
        <w:t>()</w:t>
      </w:r>
      <w:r w:rsidR="00430539">
        <w:rPr>
          <w:rFonts w:hint="eastAsia"/>
        </w:rPr>
        <w:t>方法）</w:t>
      </w:r>
      <w:r w:rsidR="00093BC3">
        <w:rPr>
          <w:rFonts w:hint="eastAsia"/>
        </w:rPr>
        <w:t>用来</w:t>
      </w:r>
      <w:r w:rsidR="00C61E65">
        <w:rPr>
          <w:rFonts w:hint="eastAsia"/>
        </w:rPr>
        <w:t>指定要写入输出接收器的内容。</w:t>
      </w:r>
    </w:p>
    <w:p w14:paraId="3C505B77" w14:textId="5E837BCA" w:rsidR="00C61E65" w:rsidRDefault="00241D82" w:rsidP="00C61E65">
      <w:pPr>
        <w:ind w:firstLine="420"/>
        <w:rPr>
          <w:rFonts w:hint="eastAsia"/>
        </w:rPr>
      </w:pPr>
      <w:r>
        <w:rPr>
          <w:rFonts w:hint="eastAsia"/>
        </w:rPr>
        <w:t>（</w:t>
      </w:r>
      <w:r>
        <w:rPr>
          <w:rFonts w:hint="eastAsia"/>
        </w:rPr>
        <w:t>3</w:t>
      </w:r>
      <w:r>
        <w:rPr>
          <w:rFonts w:hint="eastAsia"/>
        </w:rPr>
        <w:t>）</w:t>
      </w:r>
      <w:r w:rsidR="00093BC3">
        <w:rPr>
          <w:rFonts w:hint="eastAsia"/>
        </w:rPr>
        <w:t>查询名称</w:t>
      </w:r>
      <w:r w:rsidR="00C61E65">
        <w:rPr>
          <w:rFonts w:hint="eastAsia"/>
        </w:rPr>
        <w:t>（</w:t>
      </w:r>
      <w:r w:rsidR="001726BB">
        <w:t>queryName</w:t>
      </w:r>
      <w:r w:rsidR="001726BB">
        <w:rPr>
          <w:rFonts w:hint="eastAsia"/>
        </w:rPr>
        <w:t>()</w:t>
      </w:r>
      <w:r w:rsidR="00430539">
        <w:rPr>
          <w:rFonts w:hint="eastAsia"/>
        </w:rPr>
        <w:t>方法</w:t>
      </w:r>
      <w:r w:rsidR="001726BB">
        <w:rPr>
          <w:rFonts w:hint="eastAsia"/>
        </w:rPr>
        <w:t>，</w:t>
      </w:r>
      <w:r w:rsidR="00C61E65">
        <w:rPr>
          <w:rFonts w:hint="eastAsia"/>
        </w:rPr>
        <w:t>可选）指定查询的唯一名称以进行标识。</w:t>
      </w:r>
    </w:p>
    <w:p w14:paraId="18753332" w14:textId="3051AF6B" w:rsidR="00C61E65" w:rsidRDefault="00241D82" w:rsidP="00C61E65">
      <w:pPr>
        <w:ind w:firstLine="420"/>
        <w:rPr>
          <w:rFonts w:hint="eastAsia"/>
        </w:rPr>
      </w:pPr>
      <w:r>
        <w:rPr>
          <w:rFonts w:hint="eastAsia"/>
        </w:rPr>
        <w:t>（</w:t>
      </w:r>
      <w:r>
        <w:rPr>
          <w:rFonts w:hint="eastAsia"/>
        </w:rPr>
        <w:t>4</w:t>
      </w:r>
      <w:r>
        <w:rPr>
          <w:rFonts w:hint="eastAsia"/>
        </w:rPr>
        <w:t>）</w:t>
      </w:r>
      <w:r w:rsidR="00093BC3">
        <w:rPr>
          <w:rFonts w:hint="eastAsia"/>
        </w:rPr>
        <w:t>触发间隔</w:t>
      </w:r>
      <w:r w:rsidR="00C61E65">
        <w:rPr>
          <w:rFonts w:hint="eastAsia"/>
        </w:rPr>
        <w:t>（</w:t>
      </w:r>
      <w:r w:rsidR="00750A6A">
        <w:t>trigger</w:t>
      </w:r>
      <w:r w:rsidR="00750A6A">
        <w:rPr>
          <w:rFonts w:hint="eastAsia"/>
        </w:rPr>
        <w:t>()</w:t>
      </w:r>
      <w:r w:rsidR="00750A6A">
        <w:rPr>
          <w:rFonts w:hint="eastAsia"/>
        </w:rPr>
        <w:t>方法，</w:t>
      </w:r>
      <w:r w:rsidR="00C61E65">
        <w:rPr>
          <w:rFonts w:hint="eastAsia"/>
        </w:rPr>
        <w:t>可选）指定触发间隔，</w:t>
      </w:r>
      <w:r w:rsidR="00093BC3">
        <w:rPr>
          <w:rFonts w:hint="eastAsia"/>
        </w:rPr>
        <w:t>如果未指定</w:t>
      </w:r>
      <w:r w:rsidR="006C018F">
        <w:rPr>
          <w:rFonts w:hint="eastAsia"/>
        </w:rPr>
        <w:t>，</w:t>
      </w:r>
      <w:r w:rsidR="00093BC3">
        <w:rPr>
          <w:rFonts w:hint="eastAsia"/>
        </w:rPr>
        <w:t>则先前的处理完成</w:t>
      </w:r>
      <w:r w:rsidR="00093BC3">
        <w:rPr>
          <w:rFonts w:hint="eastAsia"/>
        </w:rPr>
        <w:lastRenderedPageBreak/>
        <w:t>后</w:t>
      </w:r>
      <w:r w:rsidR="00C61E65">
        <w:rPr>
          <w:rFonts w:hint="eastAsia"/>
        </w:rPr>
        <w:t>系统将检查</w:t>
      </w:r>
      <w:r w:rsidR="00093BC3">
        <w:rPr>
          <w:rFonts w:hint="eastAsia"/>
        </w:rPr>
        <w:t>新数据的可用性，</w:t>
      </w:r>
      <w:r w:rsidR="00C61E65">
        <w:rPr>
          <w:rFonts w:hint="eastAsia"/>
        </w:rPr>
        <w:t>如果由于先前的处理尚未完成而错过了触发时间，则系统将立即触发处理。</w:t>
      </w:r>
    </w:p>
    <w:p w14:paraId="39177639" w14:textId="1206A6A8" w:rsidR="00C61E65" w:rsidRDefault="00BC117F" w:rsidP="00C61E65">
      <w:pPr>
        <w:ind w:firstLine="420"/>
        <w:rPr>
          <w:rFonts w:hint="eastAsia"/>
        </w:rPr>
      </w:pPr>
      <w:r>
        <w:rPr>
          <w:rFonts w:hint="eastAsia"/>
        </w:rPr>
        <w:t>（</w:t>
      </w:r>
      <w:r w:rsidR="007368BB">
        <w:rPr>
          <w:rFonts w:hint="eastAsia"/>
        </w:rPr>
        <w:t>5</w:t>
      </w:r>
      <w:r>
        <w:rPr>
          <w:rFonts w:hint="eastAsia"/>
        </w:rPr>
        <w:t>）</w:t>
      </w:r>
      <w:r w:rsidR="00027804">
        <w:rPr>
          <w:rFonts w:hint="eastAsia"/>
        </w:rPr>
        <w:t>检查点位置</w:t>
      </w:r>
      <w:r w:rsidR="00750A6A">
        <w:rPr>
          <w:rFonts w:hint="eastAsia"/>
        </w:rPr>
        <w:t>（</w:t>
      </w:r>
      <w:r w:rsidR="00750A6A">
        <w:t>checkpointLocation</w:t>
      </w:r>
      <w:r w:rsidR="00DE65F4">
        <w:rPr>
          <w:rFonts w:hint="eastAsia"/>
        </w:rPr>
        <w:t>选项</w:t>
      </w:r>
      <w:r w:rsidR="00750A6A">
        <w:rPr>
          <w:rFonts w:hint="eastAsia"/>
        </w:rPr>
        <w:t>）</w:t>
      </w:r>
      <w:r w:rsidR="00027804">
        <w:rPr>
          <w:rFonts w:hint="eastAsia"/>
        </w:rPr>
        <w:t>，</w:t>
      </w:r>
      <w:r w:rsidR="00C61E65">
        <w:rPr>
          <w:rFonts w:hint="eastAsia"/>
        </w:rPr>
        <w:t>对于某些可以确保端到端容错的</w:t>
      </w:r>
      <w:r w:rsidR="00027804">
        <w:rPr>
          <w:rFonts w:hint="eastAsia"/>
        </w:rPr>
        <w:t>输出接收器，请指定系统将在其中写入所有检查点信息的位置，</w:t>
      </w:r>
      <w:r w:rsidR="00C61E65">
        <w:rPr>
          <w:rFonts w:hint="eastAsia"/>
        </w:rPr>
        <w:t>这应该是与</w:t>
      </w:r>
      <w:r w:rsidR="00C61E65">
        <w:rPr>
          <w:rFonts w:hint="eastAsia"/>
        </w:rPr>
        <w:t>HDFS</w:t>
      </w:r>
      <w:r w:rsidR="00C61E65">
        <w:rPr>
          <w:rFonts w:hint="eastAsia"/>
        </w:rPr>
        <w:t>兼容的容错文件系统中的目录。</w:t>
      </w:r>
    </w:p>
    <w:p w14:paraId="027C895F" w14:textId="555DF561" w:rsidR="0019094D" w:rsidRDefault="00AF47B9" w:rsidP="00AF47B9">
      <w:pPr>
        <w:ind w:firstLine="420"/>
        <w:rPr>
          <w:rFonts w:hint="eastAsia"/>
        </w:rPr>
      </w:pPr>
      <w:r>
        <w:rPr>
          <w:rFonts w:hint="eastAsia"/>
        </w:rPr>
        <w:t>从</w:t>
      </w:r>
      <w:r>
        <w:rPr>
          <w:rFonts w:hint="eastAsia"/>
        </w:rPr>
        <w:t>API</w:t>
      </w:r>
      <w:r>
        <w:rPr>
          <w:rFonts w:hint="eastAsia"/>
        </w:rPr>
        <w:t>角度来看，我们通过在数据</w:t>
      </w:r>
      <w:r w:rsidR="005E6C22">
        <w:rPr>
          <w:rFonts w:hint="eastAsia"/>
        </w:rPr>
        <w:t>流</w:t>
      </w:r>
      <w:r w:rsidR="005E6C22">
        <w:rPr>
          <w:rFonts w:hint="eastAsia"/>
        </w:rPr>
        <w:t>DataFrame</w:t>
      </w:r>
      <w:r w:rsidR="005E6C22">
        <w:rPr>
          <w:rFonts w:hint="eastAsia"/>
        </w:rPr>
        <w:t>或</w:t>
      </w:r>
      <w:r w:rsidR="005E6C22">
        <w:rPr>
          <w:rFonts w:hint="eastAsia"/>
        </w:rPr>
        <w:t>Dataset</w:t>
      </w:r>
      <w:r>
        <w:rPr>
          <w:rFonts w:hint="eastAsia"/>
        </w:rPr>
        <w:t>上调用</w:t>
      </w:r>
      <w:r>
        <w:rPr>
          <w:rFonts w:hint="eastAsia"/>
        </w:rPr>
        <w:t>writeStream</w:t>
      </w:r>
      <w:r w:rsidR="00451BE1">
        <w:rPr>
          <w:rFonts w:hint="eastAsia"/>
        </w:rPr>
        <w:t>()</w:t>
      </w:r>
      <w:r>
        <w:rPr>
          <w:rFonts w:hint="eastAsia"/>
        </w:rPr>
        <w:t>来实现</w:t>
      </w:r>
      <w:r w:rsidR="00BF4F67">
        <w:rPr>
          <w:rFonts w:hint="eastAsia"/>
        </w:rPr>
        <w:t>数据</w:t>
      </w:r>
      <w:r>
        <w:rPr>
          <w:rFonts w:hint="eastAsia"/>
        </w:rPr>
        <w:t>流</w:t>
      </w:r>
      <w:r w:rsidR="00BF4F67">
        <w:rPr>
          <w:rFonts w:hint="eastAsia"/>
        </w:rPr>
        <w:t>的实际加载</w:t>
      </w:r>
      <w:r w:rsidR="002A302B">
        <w:rPr>
          <w:rFonts w:hint="eastAsia"/>
        </w:rPr>
        <w:t>。</w:t>
      </w:r>
      <w:r>
        <w:rPr>
          <w:rFonts w:hint="eastAsia"/>
        </w:rPr>
        <w:t>如</w:t>
      </w:r>
      <w:r w:rsidR="003C28DC">
        <w:fldChar w:fldCharType="begin"/>
      </w:r>
      <w:r w:rsidR="003C28DC">
        <w:instrText xml:space="preserve"> </w:instrText>
      </w:r>
      <w:r w:rsidR="003C28DC">
        <w:rPr>
          <w:rFonts w:hint="eastAsia"/>
        </w:rPr>
        <w:instrText>REF _Ref36732489 \h</w:instrText>
      </w:r>
      <w:r w:rsidR="003C28DC">
        <w:instrText xml:space="preserve"> </w:instrText>
      </w:r>
      <w:r w:rsidR="003C28DC">
        <w:fldChar w:fldCharType="separate"/>
      </w:r>
      <w:r w:rsidR="003C28DC">
        <w:rPr>
          <w:rFonts w:hint="eastAsia"/>
        </w:rPr>
        <w:t>代码</w:t>
      </w:r>
      <w:r w:rsidR="003C28DC">
        <w:rPr>
          <w:rFonts w:hint="eastAsia"/>
        </w:rPr>
        <w:t xml:space="preserve"> </w:t>
      </w:r>
      <w:r w:rsidR="003C28DC">
        <w:rPr>
          <w:noProof/>
        </w:rPr>
        <w:t>4</w:t>
      </w:r>
      <w:r w:rsidR="003C28DC">
        <w:noBreakHyphen/>
      </w:r>
      <w:r w:rsidR="003C28DC">
        <w:rPr>
          <w:noProof/>
        </w:rPr>
        <w:t>25</w:t>
      </w:r>
      <w:r w:rsidR="003C28DC">
        <w:fldChar w:fldCharType="end"/>
      </w:r>
      <w:r w:rsidR="002A302B">
        <w:rPr>
          <w:rFonts w:hint="eastAsia"/>
        </w:rPr>
        <w:t>所示，</w:t>
      </w:r>
      <w:r>
        <w:rPr>
          <w:rFonts w:hint="eastAsia"/>
        </w:rPr>
        <w:t>在</w:t>
      </w:r>
      <w:r w:rsidR="002D48CA">
        <w:rPr>
          <w:rFonts w:hint="eastAsia"/>
        </w:rPr>
        <w:t>数据</w:t>
      </w:r>
      <w:r>
        <w:rPr>
          <w:rFonts w:hint="eastAsia"/>
        </w:rPr>
        <w:t>流</w:t>
      </w:r>
      <w:r w:rsidR="002D48CA">
        <w:rPr>
          <w:rFonts w:hint="eastAsia"/>
        </w:rPr>
        <w:t>Dataset</w:t>
      </w:r>
      <w:r>
        <w:rPr>
          <w:rFonts w:hint="eastAsia"/>
        </w:rPr>
        <w:t>上调用</w:t>
      </w:r>
      <w:r>
        <w:rPr>
          <w:rFonts w:hint="eastAsia"/>
        </w:rPr>
        <w:t>writeStream</w:t>
      </w:r>
      <w:r w:rsidR="005A0A13">
        <w:rPr>
          <w:rFonts w:hint="eastAsia"/>
        </w:rPr>
        <w:t>()</w:t>
      </w:r>
      <w:r>
        <w:rPr>
          <w:rFonts w:hint="eastAsia"/>
        </w:rPr>
        <w:t>会创建一个</w:t>
      </w:r>
      <w:r>
        <w:rPr>
          <w:rFonts w:hint="eastAsia"/>
        </w:rPr>
        <w:t>DataStreamWriter</w:t>
      </w:r>
      <w:r w:rsidR="002D48CA">
        <w:rPr>
          <w:rFonts w:hint="eastAsia"/>
        </w:rPr>
        <w:t>，这是一个构建器实例，提供了用于配置数据流</w:t>
      </w:r>
      <w:r>
        <w:rPr>
          <w:rFonts w:hint="eastAsia"/>
        </w:rPr>
        <w:t>处理过程</w:t>
      </w:r>
      <w:r w:rsidR="002D48CA">
        <w:rPr>
          <w:rFonts w:hint="eastAsia"/>
        </w:rPr>
        <w:t>中输出行为的</w:t>
      </w:r>
      <w:r>
        <w:rPr>
          <w:rFonts w:hint="eastAsia"/>
        </w:rPr>
        <w:t>方法。</w:t>
      </w:r>
    </w:p>
    <w:p w14:paraId="1B71DD00" w14:textId="068F01DE" w:rsidR="00865514" w:rsidRDefault="00865514" w:rsidP="007C7034">
      <w:pPr>
        <w:pStyle w:val="a7"/>
      </w:pPr>
      <w:r>
        <w:t>val query = stream.writeStream</w:t>
      </w:r>
    </w:p>
    <w:p w14:paraId="7A380996" w14:textId="77777777" w:rsidR="00865514" w:rsidRDefault="00865514" w:rsidP="007C7034">
      <w:pPr>
        <w:pStyle w:val="a7"/>
      </w:pPr>
      <w:r>
        <w:t xml:space="preserve">  .format("json")</w:t>
      </w:r>
    </w:p>
    <w:p w14:paraId="52D4AF5C" w14:textId="77777777" w:rsidR="00865514" w:rsidRDefault="00865514" w:rsidP="007C7034">
      <w:pPr>
        <w:pStyle w:val="a7"/>
      </w:pPr>
      <w:r>
        <w:t xml:space="preserve">  .queryName("json-writer")</w:t>
      </w:r>
    </w:p>
    <w:p w14:paraId="44583D9B" w14:textId="77777777" w:rsidR="00865514" w:rsidRDefault="00865514" w:rsidP="007C7034">
      <w:pPr>
        <w:pStyle w:val="a7"/>
      </w:pPr>
      <w:r>
        <w:t xml:space="preserve">  .outputMode("append")</w:t>
      </w:r>
    </w:p>
    <w:p w14:paraId="08402D57" w14:textId="77777777" w:rsidR="00865514" w:rsidRDefault="00865514" w:rsidP="007C7034">
      <w:pPr>
        <w:pStyle w:val="a7"/>
        <w:rPr>
          <w:rFonts w:hint="eastAsia"/>
        </w:rPr>
      </w:pPr>
      <w:r>
        <w:t xml:space="preserve">  .option("path", "/target/dir")</w:t>
      </w:r>
    </w:p>
    <w:p w14:paraId="0567721F" w14:textId="46B6094E" w:rsidR="007C7034" w:rsidRDefault="007C7034" w:rsidP="007C7034">
      <w:pPr>
        <w:pStyle w:val="a7"/>
      </w:pPr>
      <w:r>
        <w:t xml:space="preserve"> </w:t>
      </w:r>
      <w:r w:rsidR="00C91EF5">
        <w:rPr>
          <w:rFonts w:hint="eastAsia"/>
        </w:rPr>
        <w:t xml:space="preserve"> </w:t>
      </w:r>
      <w:r>
        <w:t>.option("checkpointLocation", "/checkpoint/dir")</w:t>
      </w:r>
    </w:p>
    <w:p w14:paraId="6C91B8B2" w14:textId="508FDDA3" w:rsidR="007C7034" w:rsidRDefault="00C91EF5" w:rsidP="007C7034">
      <w:pPr>
        <w:pStyle w:val="a7"/>
      </w:pPr>
      <w:r>
        <w:rPr>
          <w:rFonts w:hint="eastAsia"/>
        </w:rPr>
        <w:t xml:space="preserve"> </w:t>
      </w:r>
      <w:r w:rsidR="007C7034">
        <w:t xml:space="preserve"> .trigger(ProcessingTime("5 seconds"))</w:t>
      </w:r>
    </w:p>
    <w:p w14:paraId="2D676FAA" w14:textId="3A368A0F" w:rsidR="007C7034" w:rsidRDefault="007C7034" w:rsidP="007C7034">
      <w:pPr>
        <w:pStyle w:val="a7"/>
        <w:rPr>
          <w:rFonts w:hint="eastAsia"/>
        </w:rPr>
      </w:pPr>
      <w:r>
        <w:t xml:space="preserve"> </w:t>
      </w:r>
      <w:r w:rsidR="00C91EF5">
        <w:rPr>
          <w:rFonts w:hint="eastAsia"/>
        </w:rPr>
        <w:t xml:space="preserve"> </w:t>
      </w:r>
      <w:r>
        <w:t>.start()</w:t>
      </w:r>
    </w:p>
    <w:p w14:paraId="376A2E47" w14:textId="5274C63B" w:rsidR="00C03270" w:rsidRDefault="00C03270" w:rsidP="00C03270">
      <w:pPr>
        <w:pStyle w:val="Caption"/>
        <w:rPr>
          <w:rFonts w:hint="eastAsia"/>
        </w:rPr>
      </w:pPr>
      <w:bookmarkStart w:id="22" w:name="_Ref36732489"/>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28</w:t>
      </w:r>
      <w:r w:rsidR="008160CE">
        <w:fldChar w:fldCharType="end"/>
      </w:r>
      <w:bookmarkEnd w:id="22"/>
    </w:p>
    <w:p w14:paraId="7D9CC77C" w14:textId="49D39C63" w:rsidR="007317DF" w:rsidRDefault="008151CA" w:rsidP="007317DF">
      <w:pPr>
        <w:ind w:firstLine="420"/>
        <w:rPr>
          <w:rFonts w:hint="eastAsia"/>
        </w:rPr>
      </w:pPr>
      <w:r>
        <w:rPr>
          <w:rFonts w:hint="eastAsia"/>
        </w:rPr>
        <w:t>format()</w:t>
      </w:r>
      <w:r w:rsidRPr="008151CA">
        <w:rPr>
          <w:rFonts w:hint="eastAsia"/>
        </w:rPr>
        <w:t>方法使我们可以通过提供</w:t>
      </w:r>
      <w:r w:rsidR="00A024B4">
        <w:rPr>
          <w:rFonts w:hint="eastAsia"/>
        </w:rPr>
        <w:t>内置接收器的名称或自定义接收器的完全限定名称来指定输出接收器。</w:t>
      </w:r>
      <w:r w:rsidR="00FC56F5" w:rsidRPr="00FC56F5">
        <w:rPr>
          <w:rFonts w:hint="eastAsia"/>
        </w:rPr>
        <w:t>从</w:t>
      </w:r>
      <w:r w:rsidR="00FC56F5" w:rsidRPr="00FC56F5">
        <w:rPr>
          <w:rFonts w:hint="eastAsia"/>
        </w:rPr>
        <w:t>Spark v2.4.0</w:t>
      </w:r>
      <w:r w:rsidR="00FC56F5" w:rsidRPr="00FC56F5">
        <w:rPr>
          <w:rFonts w:hint="eastAsia"/>
        </w:rPr>
        <w:t>开始，以下流接收器可用：</w:t>
      </w:r>
    </w:p>
    <w:p w14:paraId="4EEEE061" w14:textId="044FD04B" w:rsidR="004D04F8" w:rsidRDefault="004D04F8" w:rsidP="003345AD">
      <w:pPr>
        <w:pStyle w:val="a6"/>
        <w:ind w:firstLine="420"/>
        <w:rPr>
          <w:rFonts w:hint="eastAsia"/>
        </w:rPr>
      </w:pPr>
      <w:r>
        <w:rPr>
          <w:rFonts w:hint="eastAsia"/>
        </w:rPr>
        <w:t>控制台接收器</w:t>
      </w:r>
    </w:p>
    <w:p w14:paraId="56237055" w14:textId="620D3429" w:rsidR="00FC56F5" w:rsidRDefault="000B0D4B" w:rsidP="004D04F8">
      <w:pPr>
        <w:ind w:firstLine="420"/>
        <w:rPr>
          <w:rFonts w:hint="eastAsia"/>
        </w:rPr>
      </w:pPr>
      <w:r>
        <w:rPr>
          <w:rFonts w:hint="eastAsia"/>
        </w:rPr>
        <w:t>打印到标准输出的接收器，</w:t>
      </w:r>
      <w:r w:rsidR="004D04F8">
        <w:rPr>
          <w:rFonts w:hint="eastAsia"/>
        </w:rPr>
        <w:t>它显示了可通过</w:t>
      </w:r>
      <w:r w:rsidR="004D04F8">
        <w:rPr>
          <w:rFonts w:hint="eastAsia"/>
        </w:rPr>
        <w:t>numRows</w:t>
      </w:r>
      <w:r w:rsidR="004D04F8">
        <w:rPr>
          <w:rFonts w:hint="eastAsia"/>
        </w:rPr>
        <w:t>选项配置的行数。</w:t>
      </w:r>
    </w:p>
    <w:p w14:paraId="369B6DC3" w14:textId="288DFACC" w:rsidR="001810B9" w:rsidRDefault="001810B9" w:rsidP="001810B9">
      <w:pPr>
        <w:pStyle w:val="a6"/>
        <w:ind w:firstLine="420"/>
        <w:rPr>
          <w:rFonts w:hint="eastAsia"/>
        </w:rPr>
      </w:pPr>
      <w:r>
        <w:rPr>
          <w:rFonts w:hint="eastAsia"/>
        </w:rPr>
        <w:t>文件接收器</w:t>
      </w:r>
    </w:p>
    <w:p w14:paraId="03CE9F78" w14:textId="2603F0F1" w:rsidR="001810B9" w:rsidRDefault="00B7671A" w:rsidP="001810B9">
      <w:pPr>
        <w:ind w:firstLine="420"/>
        <w:rPr>
          <w:rFonts w:hint="eastAsia"/>
        </w:rPr>
      </w:pPr>
      <w:r>
        <w:rPr>
          <w:rFonts w:hint="eastAsia"/>
        </w:rPr>
        <w:t>基于文件和特定格式的接收器，可将结果写入文件系统，</w:t>
      </w:r>
      <w:r w:rsidR="001810B9">
        <w:rPr>
          <w:rFonts w:hint="eastAsia"/>
        </w:rPr>
        <w:t>通过提供格式名称来指定格式：</w:t>
      </w:r>
      <w:r w:rsidR="001810B9">
        <w:rPr>
          <w:rFonts w:hint="eastAsia"/>
        </w:rPr>
        <w:t>csv</w:t>
      </w:r>
      <w:r>
        <w:rPr>
          <w:rFonts w:hint="eastAsia"/>
        </w:rPr>
        <w:t>、</w:t>
      </w:r>
      <w:r w:rsidR="001810B9">
        <w:rPr>
          <w:rFonts w:hint="eastAsia"/>
        </w:rPr>
        <w:t>hive</w:t>
      </w:r>
      <w:r w:rsidR="00BF784C">
        <w:rPr>
          <w:rFonts w:hint="eastAsia"/>
        </w:rPr>
        <w:t>、</w:t>
      </w:r>
      <w:r w:rsidR="001810B9">
        <w:rPr>
          <w:rFonts w:hint="eastAsia"/>
        </w:rPr>
        <w:t>json</w:t>
      </w:r>
      <w:r w:rsidR="00BF784C">
        <w:rPr>
          <w:rFonts w:hint="eastAsia"/>
        </w:rPr>
        <w:t>、</w:t>
      </w:r>
      <w:r w:rsidR="001810B9">
        <w:rPr>
          <w:rFonts w:hint="eastAsia"/>
        </w:rPr>
        <w:t>orc</w:t>
      </w:r>
      <w:r w:rsidR="00BF784C">
        <w:rPr>
          <w:rFonts w:hint="eastAsia"/>
        </w:rPr>
        <w:t>、</w:t>
      </w:r>
      <w:r w:rsidR="001810B9">
        <w:rPr>
          <w:rFonts w:hint="eastAsia"/>
        </w:rPr>
        <w:t>parquet</w:t>
      </w:r>
      <w:r w:rsidR="00BF784C">
        <w:rPr>
          <w:rFonts w:hint="eastAsia"/>
        </w:rPr>
        <w:t>、</w:t>
      </w:r>
      <w:r w:rsidR="001810B9">
        <w:rPr>
          <w:rFonts w:hint="eastAsia"/>
        </w:rPr>
        <w:t>avro</w:t>
      </w:r>
      <w:r w:rsidR="001810B9">
        <w:rPr>
          <w:rFonts w:hint="eastAsia"/>
        </w:rPr>
        <w:t>或</w:t>
      </w:r>
      <w:r w:rsidR="001810B9">
        <w:rPr>
          <w:rFonts w:hint="eastAsia"/>
        </w:rPr>
        <w:t>text</w:t>
      </w:r>
      <w:r w:rsidR="001810B9">
        <w:rPr>
          <w:rFonts w:hint="eastAsia"/>
        </w:rPr>
        <w:t>。</w:t>
      </w:r>
    </w:p>
    <w:p w14:paraId="28C878F7" w14:textId="580BAF88" w:rsidR="001810B9" w:rsidRDefault="001810B9" w:rsidP="001810B9">
      <w:pPr>
        <w:pStyle w:val="a6"/>
        <w:ind w:firstLine="420"/>
        <w:rPr>
          <w:rFonts w:hint="eastAsia"/>
        </w:rPr>
      </w:pPr>
      <w:r w:rsidRPr="001810B9">
        <w:t>Kafka</w:t>
      </w:r>
      <w:r>
        <w:rPr>
          <w:rFonts w:hint="eastAsia"/>
        </w:rPr>
        <w:t>接收器</w:t>
      </w:r>
    </w:p>
    <w:p w14:paraId="2DD56250" w14:textId="77777777" w:rsidR="001810B9" w:rsidRDefault="001810B9" w:rsidP="001810B9">
      <w:pPr>
        <w:ind w:firstLine="420"/>
        <w:rPr>
          <w:rFonts w:hint="eastAsia"/>
        </w:rPr>
      </w:pPr>
      <w:r>
        <w:rPr>
          <w:rFonts w:hint="eastAsia"/>
        </w:rPr>
        <w:t>一种特定于</w:t>
      </w:r>
      <w:r>
        <w:rPr>
          <w:rFonts w:hint="eastAsia"/>
        </w:rPr>
        <w:t>Kafka</w:t>
      </w:r>
      <w:r>
        <w:rPr>
          <w:rFonts w:hint="eastAsia"/>
        </w:rPr>
        <w:t>的生产者接收器，能够写入一个或多个</w:t>
      </w:r>
      <w:r>
        <w:rPr>
          <w:rFonts w:hint="eastAsia"/>
        </w:rPr>
        <w:t>Kafka</w:t>
      </w:r>
      <w:r>
        <w:rPr>
          <w:rFonts w:hint="eastAsia"/>
        </w:rPr>
        <w:t>主题。</w:t>
      </w:r>
    </w:p>
    <w:p w14:paraId="6E2974F2" w14:textId="10E84871" w:rsidR="001810B9" w:rsidRDefault="00A576DC" w:rsidP="001810B9">
      <w:pPr>
        <w:pStyle w:val="a6"/>
        <w:ind w:firstLine="420"/>
        <w:rPr>
          <w:rFonts w:hint="eastAsia"/>
        </w:rPr>
      </w:pPr>
      <w:r>
        <w:rPr>
          <w:rFonts w:hint="eastAsia"/>
        </w:rPr>
        <w:t>内存接收器</w:t>
      </w:r>
    </w:p>
    <w:p w14:paraId="4778589B" w14:textId="5E0B7AAA" w:rsidR="001810B9" w:rsidRDefault="00BF784C" w:rsidP="001810B9">
      <w:pPr>
        <w:ind w:firstLine="420"/>
        <w:rPr>
          <w:rFonts w:hint="eastAsia"/>
        </w:rPr>
      </w:pPr>
      <w:r>
        <w:rPr>
          <w:rFonts w:hint="eastAsia"/>
        </w:rPr>
        <w:t>使用提供的查询名称作为表名称创建内存表，</w:t>
      </w:r>
      <w:r w:rsidR="001810B9">
        <w:rPr>
          <w:rFonts w:hint="eastAsia"/>
        </w:rPr>
        <w:t>该表接收流结果的连续更新。</w:t>
      </w:r>
    </w:p>
    <w:p w14:paraId="6EEC1357" w14:textId="0B1F3D63" w:rsidR="001810B9" w:rsidRDefault="001810B9" w:rsidP="001810B9">
      <w:pPr>
        <w:pStyle w:val="a6"/>
        <w:ind w:firstLine="420"/>
        <w:rPr>
          <w:rFonts w:hint="eastAsia"/>
        </w:rPr>
      </w:pPr>
      <w:r>
        <w:rPr>
          <w:rFonts w:hint="eastAsia"/>
        </w:rPr>
        <w:t>foreach</w:t>
      </w:r>
      <w:r w:rsidR="003F57C5">
        <w:rPr>
          <w:rFonts w:hint="eastAsia"/>
        </w:rPr>
        <w:t>接收器</w:t>
      </w:r>
    </w:p>
    <w:p w14:paraId="71AED30F" w14:textId="52D81F01" w:rsidR="001810B9" w:rsidRDefault="0070265F" w:rsidP="001810B9">
      <w:pPr>
        <w:ind w:firstLine="420"/>
        <w:rPr>
          <w:rFonts w:hint="eastAsia"/>
        </w:rPr>
      </w:pPr>
      <w:r>
        <w:rPr>
          <w:rFonts w:hint="eastAsia"/>
        </w:rPr>
        <w:t>提供一个编程接口来访问流内容，每次一个元素</w:t>
      </w:r>
      <w:r w:rsidR="001810B9">
        <w:rPr>
          <w:rFonts w:hint="eastAsia"/>
        </w:rPr>
        <w:t>。</w:t>
      </w:r>
    </w:p>
    <w:p w14:paraId="5AE3DA5D" w14:textId="5E52C5AC" w:rsidR="001810B9" w:rsidRDefault="001810B9" w:rsidP="001810B9">
      <w:pPr>
        <w:pStyle w:val="a6"/>
        <w:ind w:firstLine="420"/>
        <w:rPr>
          <w:rFonts w:hint="eastAsia"/>
        </w:rPr>
      </w:pPr>
      <w:r>
        <w:rPr>
          <w:rFonts w:hint="eastAsia"/>
        </w:rPr>
        <w:t>foreach</w:t>
      </w:r>
      <w:r w:rsidR="00575F46">
        <w:rPr>
          <w:rFonts w:hint="eastAsia"/>
        </w:rPr>
        <w:t>Batch</w:t>
      </w:r>
      <w:r w:rsidR="003F57C5">
        <w:rPr>
          <w:rFonts w:hint="eastAsia"/>
        </w:rPr>
        <w:t>接收器</w:t>
      </w:r>
    </w:p>
    <w:p w14:paraId="42EC0ABA" w14:textId="57A94915" w:rsidR="003345AD" w:rsidRPr="007317DF" w:rsidRDefault="001810B9" w:rsidP="001810B9">
      <w:pPr>
        <w:ind w:firstLine="420"/>
        <w:rPr>
          <w:rFonts w:hint="eastAsia"/>
        </w:rPr>
      </w:pPr>
      <w:r>
        <w:rPr>
          <w:rFonts w:hint="eastAsia"/>
        </w:rPr>
        <w:t>foreachBatch</w:t>
      </w:r>
      <w:r w:rsidR="00575F46">
        <w:rPr>
          <w:rFonts w:hint="eastAsia"/>
        </w:rPr>
        <w:t>是一个程序接收器接口，</w:t>
      </w:r>
      <w:r>
        <w:rPr>
          <w:rFonts w:hint="eastAsia"/>
        </w:rPr>
        <w:t>提供对完整</w:t>
      </w:r>
      <w:r w:rsidR="00280A1A">
        <w:rPr>
          <w:rFonts w:hint="eastAsia"/>
        </w:rPr>
        <w:t>DataFrame</w:t>
      </w:r>
      <w:r>
        <w:rPr>
          <w:rFonts w:hint="eastAsia"/>
        </w:rPr>
        <w:t>的访问，该</w:t>
      </w:r>
      <w:r w:rsidR="003B34A4">
        <w:rPr>
          <w:rFonts w:hint="eastAsia"/>
        </w:rPr>
        <w:t>DataFrame</w:t>
      </w:r>
      <w:r w:rsidR="00386F0A">
        <w:rPr>
          <w:rFonts w:hint="eastAsia"/>
        </w:rPr>
        <w:t>对应于结构化流执行的每个基础微批</w:t>
      </w:r>
      <w:r>
        <w:rPr>
          <w:rFonts w:hint="eastAsia"/>
        </w:rPr>
        <w:t>。</w:t>
      </w:r>
    </w:p>
    <w:p w14:paraId="601EC563" w14:textId="500972BC" w:rsidR="00F04B9E" w:rsidRDefault="00D331CC" w:rsidP="00F04B9E">
      <w:pPr>
        <w:ind w:firstLine="420"/>
        <w:rPr>
          <w:rFonts w:hint="eastAsia"/>
        </w:rPr>
      </w:pPr>
      <w:r>
        <w:rPr>
          <w:rFonts w:hint="eastAsia"/>
        </w:rPr>
        <w:t>使用</w:t>
      </w:r>
      <w:r w:rsidR="00F04B9E">
        <w:rPr>
          <w:rFonts w:hint="eastAsia"/>
        </w:rPr>
        <w:t>outputMode</w:t>
      </w:r>
      <w:r>
        <w:rPr>
          <w:rFonts w:hint="eastAsia"/>
        </w:rPr>
        <w:t>()</w:t>
      </w:r>
      <w:r>
        <w:rPr>
          <w:rFonts w:hint="eastAsia"/>
        </w:rPr>
        <w:t>方法</w:t>
      </w:r>
      <w:r w:rsidR="006E243B">
        <w:rPr>
          <w:rFonts w:hint="eastAsia"/>
        </w:rPr>
        <w:t>指定如何将记录添加到</w:t>
      </w:r>
      <w:r w:rsidR="003D3F2B">
        <w:rPr>
          <w:rFonts w:hint="eastAsia"/>
        </w:rPr>
        <w:t>数据</w:t>
      </w:r>
      <w:r w:rsidR="006E243B">
        <w:rPr>
          <w:rFonts w:hint="eastAsia"/>
        </w:rPr>
        <w:t>流的输出</w:t>
      </w:r>
      <w:r w:rsidR="00B407A5">
        <w:rPr>
          <w:rFonts w:hint="eastAsia"/>
        </w:rPr>
        <w:t>，</w:t>
      </w:r>
      <w:r w:rsidR="00F04B9E">
        <w:rPr>
          <w:rFonts w:hint="eastAsia"/>
        </w:rPr>
        <w:t>支持的</w:t>
      </w:r>
      <w:r w:rsidR="00B407A5">
        <w:rPr>
          <w:rFonts w:hint="eastAsia"/>
        </w:rPr>
        <w:t>三种模式为追加、更新和完全</w:t>
      </w:r>
      <w:r w:rsidR="00F04B9E">
        <w:rPr>
          <w:rFonts w:hint="eastAsia"/>
        </w:rPr>
        <w:t>：</w:t>
      </w:r>
    </w:p>
    <w:p w14:paraId="187A7525" w14:textId="77777777" w:rsidR="00B80DCA" w:rsidRDefault="00B80DCA" w:rsidP="00B80DCA">
      <w:pPr>
        <w:pStyle w:val="a6"/>
        <w:ind w:firstLine="420"/>
        <w:rPr>
          <w:rFonts w:hint="eastAsia"/>
        </w:rPr>
      </w:pPr>
      <w:r>
        <w:rPr>
          <w:rFonts w:hint="eastAsia"/>
        </w:rPr>
        <w:t>附加</w:t>
      </w:r>
    </w:p>
    <w:p w14:paraId="2CECDC2B" w14:textId="77777777" w:rsidR="00B80DCA" w:rsidRDefault="00B80DCA" w:rsidP="00B80DCA">
      <w:pPr>
        <w:ind w:firstLine="420"/>
        <w:rPr>
          <w:rFonts w:hint="eastAsia"/>
        </w:rPr>
      </w:pPr>
      <w:r>
        <w:rPr>
          <w:rFonts w:hint="eastAsia"/>
        </w:rPr>
        <w:t>（默认模式）仅将最终记录添加到输出流，当传入流的任何新记录都无法修改其值时，该记录被视为最终的，对于线性变换，例如应用投影、过滤和映射所产生的线性变换，情况总是如此，此模式保证每个结果记录仅输出一次。</w:t>
      </w:r>
    </w:p>
    <w:p w14:paraId="55ED4F08" w14:textId="77777777" w:rsidR="00F04B9E" w:rsidRDefault="00F04B9E" w:rsidP="00554388">
      <w:pPr>
        <w:pStyle w:val="a6"/>
        <w:ind w:firstLine="420"/>
        <w:rPr>
          <w:rFonts w:hint="eastAsia"/>
        </w:rPr>
      </w:pPr>
      <w:r>
        <w:rPr>
          <w:rFonts w:hint="eastAsia"/>
        </w:rPr>
        <w:t>更新</w:t>
      </w:r>
    </w:p>
    <w:p w14:paraId="0BFDBF13" w14:textId="48A55701" w:rsidR="00F04B9E" w:rsidRDefault="00F04B9E" w:rsidP="00F04B9E">
      <w:pPr>
        <w:ind w:firstLine="420"/>
        <w:rPr>
          <w:rFonts w:hint="eastAsia"/>
        </w:rPr>
      </w:pPr>
      <w:r>
        <w:rPr>
          <w:rFonts w:hint="eastAsia"/>
        </w:rPr>
        <w:t>自上次触发以来</w:t>
      </w:r>
      <w:r w:rsidR="009B3114">
        <w:rPr>
          <w:rFonts w:hint="eastAsia"/>
        </w:rPr>
        <w:t>，将新的</w:t>
      </w:r>
      <w:r>
        <w:rPr>
          <w:rFonts w:hint="eastAsia"/>
        </w:rPr>
        <w:t>和更新的记录添加到输出流。</w:t>
      </w:r>
      <w:r w:rsidR="00B367CE">
        <w:rPr>
          <w:rFonts w:hint="eastAsia"/>
        </w:rPr>
        <w:t>这种模式</w:t>
      </w:r>
      <w:r>
        <w:rPr>
          <w:rFonts w:hint="eastAsia"/>
        </w:rPr>
        <w:t>仅在聚合的上下文中</w:t>
      </w:r>
      <w:r w:rsidR="00B25C5E">
        <w:rPr>
          <w:rFonts w:hint="eastAsia"/>
        </w:rPr>
        <w:t>更新才有意义，聚合的值会随着新记录的到达而发生变化，</w:t>
      </w:r>
      <w:r>
        <w:rPr>
          <w:rFonts w:hint="eastAsia"/>
        </w:rPr>
        <w:t>如果一个以上的输入记录更改一个结果，则触发间隔之间的所有更改将整理到一个输出记录中。</w:t>
      </w:r>
    </w:p>
    <w:p w14:paraId="2097F53A" w14:textId="168E95B4" w:rsidR="00F04B9E" w:rsidRDefault="00554388" w:rsidP="00377B9F">
      <w:pPr>
        <w:pStyle w:val="a6"/>
        <w:ind w:firstLine="420"/>
        <w:rPr>
          <w:rFonts w:hint="eastAsia"/>
        </w:rPr>
      </w:pPr>
      <w:r>
        <w:rPr>
          <w:rFonts w:hint="eastAsia"/>
        </w:rPr>
        <w:t>完全</w:t>
      </w:r>
    </w:p>
    <w:p w14:paraId="6E8D5A74" w14:textId="253355C7" w:rsidR="00FB3CC9" w:rsidRDefault="00B25C5E" w:rsidP="00F04B9E">
      <w:pPr>
        <w:ind w:firstLine="420"/>
        <w:rPr>
          <w:rFonts w:hint="eastAsia"/>
        </w:rPr>
      </w:pPr>
      <w:r>
        <w:rPr>
          <w:rFonts w:hint="eastAsia"/>
        </w:rPr>
        <w:lastRenderedPageBreak/>
        <w:t>此模式</w:t>
      </w:r>
      <w:r w:rsidR="00F04B9E">
        <w:rPr>
          <w:rFonts w:hint="eastAsia"/>
        </w:rPr>
        <w:t>输出完整</w:t>
      </w:r>
      <w:r w:rsidR="0037414A">
        <w:rPr>
          <w:rFonts w:hint="eastAsia"/>
        </w:rPr>
        <w:t>数据流的内部表示</w:t>
      </w:r>
      <w:r w:rsidR="00166C02">
        <w:rPr>
          <w:rFonts w:hint="eastAsia"/>
        </w:rPr>
        <w:t>，也</w:t>
      </w:r>
      <w:r w:rsidR="00E52C1C">
        <w:rPr>
          <w:rFonts w:hint="eastAsia"/>
        </w:rPr>
        <w:t>与聚合有关。</w:t>
      </w:r>
      <w:r w:rsidR="002A09A9">
        <w:rPr>
          <w:rFonts w:hint="eastAsia"/>
        </w:rPr>
        <w:t>对于非聚合流，</w:t>
      </w:r>
      <w:r w:rsidR="006F2FB1">
        <w:rPr>
          <w:rFonts w:hint="eastAsia"/>
        </w:rPr>
        <w:t>需要记住到目前为止经过数据流</w:t>
      </w:r>
      <w:r w:rsidR="008D13BE">
        <w:rPr>
          <w:rFonts w:hint="eastAsia"/>
        </w:rPr>
        <w:t>的所有记录，这是不现实的。从实践的角度来看，仅当我们需要</w:t>
      </w:r>
      <w:r w:rsidR="00F04B9E">
        <w:rPr>
          <w:rFonts w:hint="eastAsia"/>
        </w:rPr>
        <w:t>汇总低基数标准的值</w:t>
      </w:r>
      <w:r w:rsidR="0018213D">
        <w:rPr>
          <w:rFonts w:hint="eastAsia"/>
        </w:rPr>
        <w:t>时</w:t>
      </w:r>
      <w:r w:rsidR="00E917A0">
        <w:rPr>
          <w:rFonts w:hint="eastAsia"/>
        </w:rPr>
        <w:t>才建议使用完整模式</w:t>
      </w:r>
      <w:r w:rsidR="0018213D">
        <w:rPr>
          <w:rFonts w:hint="eastAsia"/>
        </w:rPr>
        <w:t>，</w:t>
      </w:r>
      <w:r w:rsidR="00F04B9E">
        <w:rPr>
          <w:rFonts w:hint="eastAsia"/>
        </w:rPr>
        <w:t>例如按国家</w:t>
      </w:r>
      <w:r w:rsidR="008D13BE">
        <w:rPr>
          <w:rFonts w:hint="eastAsia"/>
        </w:rPr>
        <w:t>或</w:t>
      </w:r>
      <w:r w:rsidR="00F04B9E">
        <w:rPr>
          <w:rFonts w:hint="eastAsia"/>
        </w:rPr>
        <w:t>地区划分的访问者数量，</w:t>
      </w:r>
      <w:r w:rsidR="00E917A0">
        <w:rPr>
          <w:rFonts w:hint="eastAsia"/>
        </w:rPr>
        <w:t>因为我们知道</w:t>
      </w:r>
      <w:r w:rsidR="00F04B9E">
        <w:rPr>
          <w:rFonts w:hint="eastAsia"/>
        </w:rPr>
        <w:t>国家</w:t>
      </w:r>
      <w:r w:rsidR="00371F3F">
        <w:rPr>
          <w:rFonts w:hint="eastAsia"/>
        </w:rPr>
        <w:t>或</w:t>
      </w:r>
      <w:r w:rsidR="00F04B9E">
        <w:rPr>
          <w:rFonts w:hint="eastAsia"/>
        </w:rPr>
        <w:t>地区的数量是有限的。</w:t>
      </w:r>
    </w:p>
    <w:p w14:paraId="719ECB6C" w14:textId="3C706AB2" w:rsidR="00A1378E" w:rsidRDefault="00A1378E" w:rsidP="00F04B9E">
      <w:pPr>
        <w:ind w:firstLine="420"/>
        <w:rPr>
          <w:rFonts w:hint="eastAsia"/>
        </w:rPr>
      </w:pPr>
      <w:r w:rsidRPr="00A1378E">
        <w:rPr>
          <w:rFonts w:hint="eastAsia"/>
        </w:rPr>
        <w:t>当</w:t>
      </w:r>
      <w:r>
        <w:rPr>
          <w:rFonts w:hint="eastAsia"/>
        </w:rPr>
        <w:t>数据</w:t>
      </w:r>
      <w:r w:rsidRPr="00A1378E">
        <w:rPr>
          <w:rFonts w:hint="eastAsia"/>
        </w:rPr>
        <w:t>流</w:t>
      </w:r>
      <w:r>
        <w:rPr>
          <w:rFonts w:hint="eastAsia"/>
        </w:rPr>
        <w:t>的</w:t>
      </w:r>
      <w:r w:rsidRPr="00A1378E">
        <w:rPr>
          <w:rFonts w:hint="eastAsia"/>
        </w:rPr>
        <w:t>查询包含聚合时，</w:t>
      </w:r>
      <w:r w:rsidR="004856AF">
        <w:rPr>
          <w:rFonts w:hint="eastAsia"/>
        </w:rPr>
        <w:t>最终</w:t>
      </w:r>
      <w:r w:rsidRPr="00A1378E">
        <w:rPr>
          <w:rFonts w:hint="eastAsia"/>
        </w:rPr>
        <w:t>的定义将变得很简单。</w:t>
      </w:r>
      <w:r w:rsidR="004856AF">
        <w:rPr>
          <w:rFonts w:hint="eastAsia"/>
        </w:rPr>
        <w:t>在聚合</w:t>
      </w:r>
      <w:r w:rsidRPr="00A1378E">
        <w:rPr>
          <w:rFonts w:hint="eastAsia"/>
        </w:rPr>
        <w:t>计算中，</w:t>
      </w:r>
      <w:r w:rsidR="00B91E4D">
        <w:rPr>
          <w:rFonts w:hint="eastAsia"/>
        </w:rPr>
        <w:t>当新</w:t>
      </w:r>
      <w:r w:rsidRPr="00A1378E">
        <w:rPr>
          <w:rFonts w:hint="eastAsia"/>
        </w:rPr>
        <w:t>传入</w:t>
      </w:r>
      <w:r w:rsidR="00B91E4D">
        <w:rPr>
          <w:rFonts w:hint="eastAsia"/>
        </w:rPr>
        <w:t>的</w:t>
      </w:r>
      <w:r w:rsidRPr="00A1378E">
        <w:rPr>
          <w:rFonts w:hint="eastAsia"/>
        </w:rPr>
        <w:t>记录符合所使用的</w:t>
      </w:r>
      <w:r w:rsidR="00B91E4D">
        <w:rPr>
          <w:rFonts w:hint="eastAsia"/>
        </w:rPr>
        <w:t>聚合</w:t>
      </w:r>
      <w:r w:rsidRPr="00A1378E">
        <w:rPr>
          <w:rFonts w:hint="eastAsia"/>
        </w:rPr>
        <w:t>条件时</w:t>
      </w:r>
      <w:r w:rsidR="00B91E4D">
        <w:rPr>
          <w:rFonts w:hint="eastAsia"/>
        </w:rPr>
        <w:t>，可能会更改现有的聚合</w:t>
      </w:r>
      <w:r w:rsidRPr="00A1378E">
        <w:rPr>
          <w:rFonts w:hint="eastAsia"/>
        </w:rPr>
        <w:t>值。</w:t>
      </w:r>
      <w:r w:rsidR="00581FC8">
        <w:rPr>
          <w:rFonts w:hint="eastAsia"/>
        </w:rPr>
        <w:t>按照我们的定义，在知道其值是最终值之前</w:t>
      </w:r>
      <w:r w:rsidRPr="00A1378E">
        <w:rPr>
          <w:rFonts w:hint="eastAsia"/>
        </w:rPr>
        <w:t>无法使用</w:t>
      </w:r>
      <w:r w:rsidR="00581FC8">
        <w:rPr>
          <w:rFonts w:hint="eastAsia"/>
        </w:rPr>
        <w:t>附加模式</w:t>
      </w:r>
      <w:r w:rsidRPr="00A1378E">
        <w:rPr>
          <w:rFonts w:hint="eastAsia"/>
        </w:rPr>
        <w:t>输出记录。</w:t>
      </w:r>
      <w:r w:rsidR="00EE4D02">
        <w:rPr>
          <w:rFonts w:hint="eastAsia"/>
        </w:rPr>
        <w:t>因此，附加输出模式与聚合查询结合仅限于使用事件时间表示聚合并且定义了水印</w:t>
      </w:r>
      <w:r w:rsidRPr="00A1378E">
        <w:rPr>
          <w:rFonts w:hint="eastAsia"/>
        </w:rPr>
        <w:t>查询。在这种情况下，</w:t>
      </w:r>
      <w:r w:rsidR="00EE4D02">
        <w:rPr>
          <w:rFonts w:hint="eastAsia"/>
        </w:rPr>
        <w:t>附加模式</w:t>
      </w:r>
      <w:r w:rsidR="00474DD8">
        <w:rPr>
          <w:rFonts w:hint="eastAsia"/>
        </w:rPr>
        <w:t>将在水印到期后立即输出一个事件，因此认为没有新记录可以更改汇总值，</w:t>
      </w:r>
      <w:r w:rsidRPr="00A1378E">
        <w:rPr>
          <w:rFonts w:hint="eastAsia"/>
        </w:rPr>
        <w:t>附加模式下的输出事件将</w:t>
      </w:r>
      <w:r w:rsidR="00E35489">
        <w:rPr>
          <w:rFonts w:hint="eastAsia"/>
        </w:rPr>
        <w:t>被</w:t>
      </w:r>
      <w:r w:rsidRPr="00A1378E">
        <w:rPr>
          <w:rFonts w:hint="eastAsia"/>
        </w:rPr>
        <w:t>延迟</w:t>
      </w:r>
      <w:r w:rsidR="00E35489">
        <w:rPr>
          <w:rFonts w:hint="eastAsia"/>
        </w:rPr>
        <w:t>，通过</w:t>
      </w:r>
      <w:r w:rsidRPr="00A1378E">
        <w:rPr>
          <w:rFonts w:hint="eastAsia"/>
        </w:rPr>
        <w:t>聚合时间窗口加上水印偏移量。</w:t>
      </w:r>
    </w:p>
    <w:p w14:paraId="27F2A9E4" w14:textId="2B24CEF6" w:rsidR="0075426F" w:rsidRDefault="00E46007" w:rsidP="0075426F">
      <w:pPr>
        <w:ind w:firstLine="420"/>
        <w:rPr>
          <w:rFonts w:hint="eastAsia"/>
        </w:rPr>
      </w:pPr>
      <w:r w:rsidRPr="00E46007">
        <w:rPr>
          <w:rFonts w:hint="eastAsia"/>
        </w:rPr>
        <w:t>借助</w:t>
      </w:r>
      <w:r w:rsidR="00B72965">
        <w:t>queryName</w:t>
      </w:r>
      <w:r w:rsidR="00B72965">
        <w:rPr>
          <w:rFonts w:hint="eastAsia"/>
        </w:rPr>
        <w:t>()</w:t>
      </w:r>
      <w:r w:rsidR="00B72965">
        <w:rPr>
          <w:rFonts w:hint="eastAsia"/>
        </w:rPr>
        <w:t>方法</w:t>
      </w:r>
      <w:r w:rsidRPr="00E46007">
        <w:rPr>
          <w:rFonts w:hint="eastAsia"/>
        </w:rPr>
        <w:t>，我们可以为某些接收器使用的查询提供名称，并在</w:t>
      </w:r>
      <w:r w:rsidRPr="00E46007">
        <w:rPr>
          <w:rFonts w:hint="eastAsia"/>
        </w:rPr>
        <w:t>Spark</w:t>
      </w:r>
      <w:r w:rsidRPr="00E46007">
        <w:rPr>
          <w:rFonts w:hint="eastAsia"/>
        </w:rPr>
        <w:t>控制台的作业描述中</w:t>
      </w:r>
      <w:r w:rsidR="00916EBD">
        <w:rPr>
          <w:rFonts w:hint="eastAsia"/>
        </w:rPr>
        <w:t>展现</w:t>
      </w:r>
      <w:r w:rsidRPr="00E46007">
        <w:rPr>
          <w:rFonts w:hint="eastAsia"/>
        </w:rPr>
        <w:t>该名称</w:t>
      </w:r>
      <w:r w:rsidR="00875912">
        <w:rPr>
          <w:rFonts w:hint="eastAsia"/>
        </w:rPr>
        <w:t>。</w:t>
      </w:r>
      <w:r w:rsidR="00834E7C">
        <w:rPr>
          <w:rFonts w:hint="eastAsia"/>
        </w:rPr>
        <w:t>使用</w:t>
      </w:r>
      <w:r w:rsidR="00834E7C">
        <w:rPr>
          <w:rFonts w:hint="eastAsia"/>
        </w:rPr>
        <w:t>option()</w:t>
      </w:r>
      <w:r w:rsidR="00834E7C">
        <w:rPr>
          <w:rFonts w:hint="eastAsia"/>
        </w:rPr>
        <w:t>方法，我们可以为</w:t>
      </w:r>
      <w:r w:rsidR="00B72965">
        <w:rPr>
          <w:rFonts w:hint="eastAsia"/>
        </w:rPr>
        <w:t>数据</w:t>
      </w:r>
      <w:r w:rsidR="00834E7C">
        <w:rPr>
          <w:rFonts w:hint="eastAsia"/>
        </w:rPr>
        <w:t>流提供特定的键值对配置，类似于</w:t>
      </w:r>
      <w:r w:rsidR="00B72965">
        <w:rPr>
          <w:rFonts w:hint="eastAsia"/>
        </w:rPr>
        <w:t>定义数据</w:t>
      </w:r>
      <w:r w:rsidR="00834E7C">
        <w:rPr>
          <w:rFonts w:hint="eastAsia"/>
        </w:rPr>
        <w:t>源的配置。每个接收器可以有特定的配置，我们可以使用此方法自定义。我们可以根据需要添加任意多个</w:t>
      </w:r>
      <w:r w:rsidR="00834E7C">
        <w:rPr>
          <w:rFonts w:hint="eastAsia"/>
        </w:rPr>
        <w:t>option</w:t>
      </w:r>
      <w:r w:rsidR="003230DB">
        <w:rPr>
          <w:rFonts w:hint="eastAsia"/>
        </w:rPr>
        <w:t>()</w:t>
      </w:r>
      <w:r w:rsidR="003230DB">
        <w:rPr>
          <w:rFonts w:hint="eastAsia"/>
        </w:rPr>
        <w:t>方法</w:t>
      </w:r>
      <w:r w:rsidR="00834E7C">
        <w:rPr>
          <w:rFonts w:hint="eastAsia"/>
        </w:rPr>
        <w:t>以配置接收器。</w:t>
      </w:r>
      <w:r w:rsidR="00D73B2D">
        <w:rPr>
          <w:rFonts w:hint="eastAsia"/>
        </w:rPr>
        <w:t>options()</w:t>
      </w:r>
      <w:r w:rsidR="00D73B2D">
        <w:rPr>
          <w:rFonts w:hint="eastAsia"/>
        </w:rPr>
        <w:t>方法</w:t>
      </w:r>
      <w:r w:rsidR="00834E7C">
        <w:rPr>
          <w:rFonts w:hint="eastAsia"/>
        </w:rPr>
        <w:t>是使用</w:t>
      </w:r>
      <w:r w:rsidR="00834E7C">
        <w:rPr>
          <w:rFonts w:hint="eastAsia"/>
        </w:rPr>
        <w:t>Map [String</w:t>
      </w:r>
      <w:r w:rsidR="00834E7C">
        <w:rPr>
          <w:rFonts w:hint="eastAsia"/>
        </w:rPr>
        <w:t>，</w:t>
      </w:r>
      <w:r w:rsidR="00834E7C">
        <w:rPr>
          <w:rFonts w:hint="eastAsia"/>
        </w:rPr>
        <w:t>String]</w:t>
      </w:r>
      <w:r w:rsidR="00A46AC5">
        <w:rPr>
          <w:rFonts w:hint="eastAsia"/>
        </w:rPr>
        <w:t>作为配置</w:t>
      </w:r>
      <w:r w:rsidR="00834E7C">
        <w:rPr>
          <w:rFonts w:hint="eastAsia"/>
        </w:rPr>
        <w:t>选项的替代方法，该</w:t>
      </w:r>
      <w:r w:rsidR="00834E7C">
        <w:rPr>
          <w:rFonts w:hint="eastAsia"/>
        </w:rPr>
        <w:t>Map</w:t>
      </w:r>
      <w:r w:rsidR="00F31321">
        <w:rPr>
          <w:rFonts w:hint="eastAsia"/>
        </w:rPr>
        <w:t>包含所</w:t>
      </w:r>
      <w:r w:rsidR="00834E7C">
        <w:rPr>
          <w:rFonts w:hint="eastAsia"/>
        </w:rPr>
        <w:t>要设置的键值配置参数。</w:t>
      </w:r>
      <w:r w:rsidR="00F31321">
        <w:rPr>
          <w:rFonts w:hint="eastAsia"/>
        </w:rPr>
        <w:t>这种选择对外部化配置模型更为友好，因为在这种情况下</w:t>
      </w:r>
      <w:r w:rsidR="00834E7C">
        <w:rPr>
          <w:rFonts w:hint="eastAsia"/>
        </w:rPr>
        <w:t>我们事先不知道要传递到接收器配置的设置。</w:t>
      </w:r>
      <w:r w:rsidR="009B3155" w:rsidRPr="009B3155">
        <w:rPr>
          <w:rFonts w:hint="eastAsia"/>
        </w:rPr>
        <w:t>可选的</w:t>
      </w:r>
      <w:r w:rsidR="000F5E80">
        <w:t>trigger</w:t>
      </w:r>
      <w:r w:rsidR="000F5E80">
        <w:rPr>
          <w:rFonts w:hint="eastAsia"/>
        </w:rPr>
        <w:t>()</w:t>
      </w:r>
      <w:r w:rsidR="000F5E80">
        <w:rPr>
          <w:rFonts w:hint="eastAsia"/>
        </w:rPr>
        <w:t>方法</w:t>
      </w:r>
      <w:r w:rsidR="009B3155" w:rsidRPr="009B3155">
        <w:rPr>
          <w:rFonts w:hint="eastAsia"/>
        </w:rPr>
        <w:t>使我们可以指定想要产生结果的频率。默认情况下，结构化流将处理输入并尽快</w:t>
      </w:r>
      <w:r w:rsidR="00717B11">
        <w:rPr>
          <w:rFonts w:hint="eastAsia"/>
        </w:rPr>
        <w:t>的</w:t>
      </w:r>
      <w:r w:rsidR="009B3155" w:rsidRPr="009B3155">
        <w:rPr>
          <w:rFonts w:hint="eastAsia"/>
        </w:rPr>
        <w:t>产生结果。</w:t>
      </w:r>
      <w:r w:rsidR="00D01786">
        <w:rPr>
          <w:rFonts w:hint="eastAsia"/>
        </w:rPr>
        <w:t>指定触发条件后，将在每个触发间隔产生输出。</w:t>
      </w:r>
      <w:r w:rsidR="00D01786">
        <w:t>trigger</w:t>
      </w:r>
      <w:r w:rsidR="00D01786">
        <w:rPr>
          <w:rFonts w:hint="eastAsia"/>
        </w:rPr>
        <w:t>()</w:t>
      </w:r>
      <w:r w:rsidR="00D01786">
        <w:rPr>
          <w:rFonts w:hint="eastAsia"/>
        </w:rPr>
        <w:t>可以使用</w:t>
      </w:r>
      <w:r w:rsidR="0075426F">
        <w:rPr>
          <w:rFonts w:hint="eastAsia"/>
        </w:rPr>
        <w:t>以下</w:t>
      </w:r>
      <w:r w:rsidR="00EA494B">
        <w:rPr>
          <w:rFonts w:hint="eastAsia"/>
        </w:rPr>
        <w:t>几种</w:t>
      </w:r>
      <w:r w:rsidR="0075426F">
        <w:rPr>
          <w:rFonts w:hint="eastAsia"/>
        </w:rPr>
        <w:t>触发器：</w:t>
      </w:r>
    </w:p>
    <w:p w14:paraId="0C532E05" w14:textId="5FC56976" w:rsidR="0075426F" w:rsidRDefault="003C75E3" w:rsidP="0075426F">
      <w:pPr>
        <w:ind w:firstLine="420"/>
        <w:rPr>
          <w:rFonts w:hint="eastAsia"/>
        </w:rPr>
      </w:pPr>
      <w:r>
        <w:rPr>
          <w:rFonts w:hint="eastAsia"/>
        </w:rPr>
        <w:t>（</w:t>
      </w:r>
      <w:r>
        <w:rPr>
          <w:rFonts w:hint="eastAsia"/>
        </w:rPr>
        <w:t>1</w:t>
      </w:r>
      <w:r>
        <w:rPr>
          <w:rFonts w:hint="eastAsia"/>
        </w:rPr>
        <w:t>）</w:t>
      </w:r>
      <w:r w:rsidR="0075426F" w:rsidRPr="0075426F">
        <w:t>ProcessingTime(&lt;interval&gt;)</w:t>
      </w:r>
      <w:r>
        <w:rPr>
          <w:rFonts w:hint="eastAsia"/>
        </w:rPr>
        <w:t>，</w:t>
      </w:r>
      <w:r w:rsidR="0075426F">
        <w:rPr>
          <w:rFonts w:hint="eastAsia"/>
        </w:rPr>
        <w:t>让我们指定一个时间间隔</w:t>
      </w:r>
      <w:r w:rsidR="00274E17" w:rsidRPr="0075426F">
        <w:t>interval</w:t>
      </w:r>
      <w:r w:rsidR="0075426F">
        <w:rPr>
          <w:rFonts w:hint="eastAsia"/>
        </w:rPr>
        <w:t>，该时间间隔将决定查询结果的频率。</w:t>
      </w:r>
    </w:p>
    <w:p w14:paraId="55801D5C" w14:textId="14C95EC3" w:rsidR="0075426F" w:rsidRDefault="003C75E3" w:rsidP="0075426F">
      <w:pPr>
        <w:ind w:firstLine="420"/>
        <w:rPr>
          <w:rFonts w:hint="eastAsia"/>
        </w:rPr>
      </w:pPr>
      <w:r>
        <w:rPr>
          <w:rFonts w:hint="eastAsia"/>
        </w:rPr>
        <w:t>（</w:t>
      </w:r>
      <w:r>
        <w:rPr>
          <w:rFonts w:hint="eastAsia"/>
        </w:rPr>
        <w:t>2</w:t>
      </w:r>
      <w:r>
        <w:rPr>
          <w:rFonts w:hint="eastAsia"/>
        </w:rPr>
        <w:t>）</w:t>
      </w:r>
      <w:r w:rsidR="0075426F" w:rsidRPr="0075426F">
        <w:t>Once()</w:t>
      </w:r>
      <w:r>
        <w:rPr>
          <w:rFonts w:hint="eastAsia"/>
        </w:rPr>
        <w:t>，</w:t>
      </w:r>
      <w:r w:rsidR="00274E17">
        <w:rPr>
          <w:rFonts w:hint="eastAsia"/>
        </w:rPr>
        <w:t>是一种特殊的触发器，使我们可以执行一次流作业，</w:t>
      </w:r>
      <w:r w:rsidR="0075426F">
        <w:rPr>
          <w:rFonts w:hint="eastAsia"/>
        </w:rPr>
        <w:t>这对于测试以及将定义的流作业作为单次批处理操作很有用。</w:t>
      </w:r>
    </w:p>
    <w:p w14:paraId="664FFA00" w14:textId="1DC43E5D" w:rsidR="0075426F" w:rsidRDefault="003C75E3" w:rsidP="0075426F">
      <w:pPr>
        <w:ind w:firstLine="420"/>
        <w:rPr>
          <w:rFonts w:hint="eastAsia"/>
        </w:rPr>
      </w:pPr>
      <w:r>
        <w:rPr>
          <w:rFonts w:hint="eastAsia"/>
        </w:rPr>
        <w:t>（</w:t>
      </w:r>
      <w:r>
        <w:rPr>
          <w:rFonts w:hint="eastAsia"/>
        </w:rPr>
        <w:t>3</w:t>
      </w:r>
      <w:r>
        <w:rPr>
          <w:rFonts w:hint="eastAsia"/>
        </w:rPr>
        <w:t>）</w:t>
      </w:r>
      <w:r w:rsidR="0075426F" w:rsidRPr="0075426F">
        <w:t>Continuous(&lt;checkpoint-interval&gt;)</w:t>
      </w:r>
      <w:r>
        <w:rPr>
          <w:rFonts w:hint="eastAsia"/>
        </w:rPr>
        <w:t>，</w:t>
      </w:r>
      <w:r w:rsidR="00A648F7">
        <w:rPr>
          <w:rFonts w:hint="eastAsia"/>
        </w:rPr>
        <w:t>此触发器将执行引擎切换到实验性连续引擎以进行低延迟处理，</w:t>
      </w:r>
      <w:r w:rsidR="0075426F">
        <w:rPr>
          <w:rFonts w:hint="eastAsia"/>
        </w:rPr>
        <w:t>checkpoint-interval</w:t>
      </w:r>
      <w:r w:rsidR="00915C87">
        <w:rPr>
          <w:rFonts w:hint="eastAsia"/>
        </w:rPr>
        <w:t>参数指定</w:t>
      </w:r>
      <w:r w:rsidR="0013777B">
        <w:rPr>
          <w:rFonts w:hint="eastAsia"/>
        </w:rPr>
        <w:t>用于数据弹性的异步检查点的频率，</w:t>
      </w:r>
      <w:r w:rsidR="0075426F">
        <w:rPr>
          <w:rFonts w:hint="eastAsia"/>
        </w:rPr>
        <w:t>请勿将其与</w:t>
      </w:r>
      <w:r w:rsidR="0075426F">
        <w:rPr>
          <w:rFonts w:hint="eastAsia"/>
        </w:rPr>
        <w:t>ProcessingTime</w:t>
      </w:r>
      <w:r w:rsidR="0075426F">
        <w:rPr>
          <w:rFonts w:hint="eastAsia"/>
        </w:rPr>
        <w:t>触发器的批处理间隔混淆。</w:t>
      </w:r>
    </w:p>
    <w:p w14:paraId="067CF1FE" w14:textId="3F9D71AB" w:rsidR="00E9184D" w:rsidRDefault="00E9184D" w:rsidP="0075426F">
      <w:pPr>
        <w:ind w:firstLine="420"/>
        <w:rPr>
          <w:rFonts w:hint="eastAsia"/>
        </w:rPr>
      </w:pPr>
      <w:r w:rsidRPr="00E9184D">
        <w:rPr>
          <w:rFonts w:hint="eastAsia"/>
        </w:rPr>
        <w:t>为了实现</w:t>
      </w:r>
      <w:r>
        <w:rPr>
          <w:rFonts w:hint="eastAsia"/>
        </w:rPr>
        <w:t>数据</w:t>
      </w:r>
      <w:r w:rsidRPr="00E9184D">
        <w:rPr>
          <w:rFonts w:hint="eastAsia"/>
        </w:rPr>
        <w:t>流计算，我们需要启动</w:t>
      </w:r>
      <w:r>
        <w:rPr>
          <w:rFonts w:hint="eastAsia"/>
        </w:rPr>
        <w:t>数据</w:t>
      </w:r>
      <w:r w:rsidRPr="00E9184D">
        <w:rPr>
          <w:rFonts w:hint="eastAsia"/>
        </w:rPr>
        <w:t>流</w:t>
      </w:r>
      <w:r>
        <w:rPr>
          <w:rFonts w:hint="eastAsia"/>
        </w:rPr>
        <w:t>的处理</w:t>
      </w:r>
      <w:r w:rsidR="00FE5E5F">
        <w:rPr>
          <w:rFonts w:hint="eastAsia"/>
        </w:rPr>
        <w:t>过程。</w:t>
      </w:r>
      <w:r w:rsidRPr="00E9184D">
        <w:rPr>
          <w:rFonts w:hint="eastAsia"/>
        </w:rPr>
        <w:t>start</w:t>
      </w:r>
      <w:r w:rsidR="00FE5E5F">
        <w:rPr>
          <w:rFonts w:hint="eastAsia"/>
        </w:rPr>
        <w:t>()</w:t>
      </w:r>
      <w:r w:rsidR="00FE5E5F">
        <w:rPr>
          <w:rFonts w:hint="eastAsia"/>
        </w:rPr>
        <w:t>方法</w:t>
      </w:r>
      <w:r w:rsidRPr="00E9184D">
        <w:rPr>
          <w:rFonts w:hint="eastAsia"/>
        </w:rPr>
        <w:t>将</w:t>
      </w:r>
      <w:r w:rsidR="00DC7044">
        <w:rPr>
          <w:rFonts w:hint="eastAsia"/>
        </w:rPr>
        <w:t>之前定义的完整</w:t>
      </w:r>
      <w:r w:rsidRPr="00E9184D">
        <w:rPr>
          <w:rFonts w:hint="eastAsia"/>
        </w:rPr>
        <w:t>作业描述具体化为</w:t>
      </w:r>
      <w:r w:rsidR="00DC7044">
        <w:rPr>
          <w:rFonts w:hint="eastAsia"/>
        </w:rPr>
        <w:t>数据流的计算，并启动内部调度过程从而开始从源</w:t>
      </w:r>
      <w:r w:rsidR="000424B4">
        <w:rPr>
          <w:rFonts w:hint="eastAsia"/>
        </w:rPr>
        <w:t>接收数据</w:t>
      </w:r>
      <w:r w:rsidRPr="00E9184D">
        <w:rPr>
          <w:rFonts w:hint="eastAsia"/>
        </w:rPr>
        <w:t>，处理并生成到接收器。</w:t>
      </w:r>
      <w:r w:rsidRPr="00E9184D">
        <w:rPr>
          <w:rFonts w:hint="eastAsia"/>
        </w:rPr>
        <w:t>start</w:t>
      </w:r>
      <w:r w:rsidR="000424B4">
        <w:rPr>
          <w:rFonts w:hint="eastAsia"/>
        </w:rPr>
        <w:t>()</w:t>
      </w:r>
      <w:r w:rsidR="000424B4">
        <w:rPr>
          <w:rFonts w:hint="eastAsia"/>
        </w:rPr>
        <w:t>方法</w:t>
      </w:r>
      <w:r w:rsidRPr="00E9184D">
        <w:rPr>
          <w:rFonts w:hint="eastAsia"/>
        </w:rPr>
        <w:t>返回</w:t>
      </w:r>
      <w:r w:rsidRPr="00E9184D">
        <w:rPr>
          <w:rFonts w:hint="eastAsia"/>
        </w:rPr>
        <w:t>StreamingQuery</w:t>
      </w:r>
      <w:r w:rsidR="00123B35">
        <w:rPr>
          <w:rFonts w:hint="eastAsia"/>
        </w:rPr>
        <w:t>对象，该对象是用于管理</w:t>
      </w:r>
      <w:r w:rsidR="00E95AC9">
        <w:rPr>
          <w:rFonts w:hint="eastAsia"/>
        </w:rPr>
        <w:t>每个</w:t>
      </w:r>
      <w:r w:rsidR="00942125">
        <w:rPr>
          <w:rFonts w:hint="eastAsia"/>
        </w:rPr>
        <w:t>数据流</w:t>
      </w:r>
      <w:r w:rsidR="00B35721">
        <w:rPr>
          <w:rFonts w:hint="eastAsia"/>
        </w:rPr>
        <w:t>查询的各个生命周期的对象</w:t>
      </w:r>
      <w:r w:rsidR="00EF77BE">
        <w:rPr>
          <w:rFonts w:hint="eastAsia"/>
        </w:rPr>
        <w:t>，</w:t>
      </w:r>
      <w:r w:rsidRPr="00E9184D">
        <w:rPr>
          <w:rFonts w:hint="eastAsia"/>
        </w:rPr>
        <w:t>这意味着我们可以在同一</w:t>
      </w:r>
      <w:r w:rsidR="00E95AC9">
        <w:rPr>
          <w:rFonts w:hint="eastAsia"/>
        </w:rPr>
        <w:t>S</w:t>
      </w:r>
      <w:r w:rsidRPr="00E9184D">
        <w:rPr>
          <w:rFonts w:hint="eastAsia"/>
        </w:rPr>
        <w:t>parkSession</w:t>
      </w:r>
      <w:r w:rsidRPr="00E9184D">
        <w:rPr>
          <w:rFonts w:hint="eastAsia"/>
        </w:rPr>
        <w:t>中彼此独立地同时启动和停止多个查询。</w:t>
      </w:r>
    </w:p>
    <w:p w14:paraId="6496CAD3" w14:textId="4D0122FE" w:rsidR="003311BE" w:rsidRDefault="00D725E5" w:rsidP="003311BE">
      <w:pPr>
        <w:pStyle w:val="Heading3"/>
        <w:rPr>
          <w:rFonts w:hint="eastAsia"/>
        </w:rPr>
      </w:pPr>
      <w:r>
        <w:rPr>
          <w:rFonts w:hint="eastAsia"/>
        </w:rPr>
        <w:t>窗口操作</w:t>
      </w:r>
    </w:p>
    <w:p w14:paraId="12897A8A" w14:textId="35864C8F" w:rsidR="000562B3" w:rsidRDefault="003311BE" w:rsidP="000562B3">
      <w:pPr>
        <w:ind w:firstLine="420"/>
        <w:rPr>
          <w:rFonts w:hint="eastAsia"/>
        </w:rPr>
      </w:pPr>
      <w:r>
        <w:rPr>
          <w:rFonts w:hint="eastAsia"/>
        </w:rPr>
        <w:t>事件时间是嵌入到数据本身的时间。对于许多应用程序，我们可能希望对事件时间进行操作。例如如果要获取每分钟由物联网设备生成的事件，可能要使用生成数据的事件时间，而不是</w:t>
      </w:r>
      <w:r>
        <w:rPr>
          <w:rFonts w:hint="eastAsia"/>
        </w:rPr>
        <w:t>Spark</w:t>
      </w:r>
      <w:r>
        <w:rPr>
          <w:rFonts w:hint="eastAsia"/>
        </w:rPr>
        <w:t>接收到的时间，事件时间在此模型中非常自然地表示为：设备中的每个事件是表中的一行，而</w:t>
      </w:r>
      <w:r w:rsidR="00001FDC">
        <w:rPr>
          <w:rFonts w:hint="eastAsia"/>
        </w:rPr>
        <w:t>事件时间是该行中的列值。</w:t>
      </w:r>
      <w:r w:rsidR="00081280">
        <w:rPr>
          <w:rFonts w:hint="eastAsia"/>
        </w:rPr>
        <w:t>为了说明这一概念，让我们探索一个熟悉的示例，</w:t>
      </w:r>
      <w:r w:rsidR="000562B3">
        <w:rPr>
          <w:rFonts w:hint="eastAsia"/>
        </w:rPr>
        <w:t>考虑用于监视本地天气状</w:t>
      </w:r>
      <w:r w:rsidR="000B12C8">
        <w:rPr>
          <w:rFonts w:hint="eastAsia"/>
        </w:rPr>
        <w:t>况的气象站网络。一些远程站通过移动网络连接，可以保障数据的实时传输，而另一些是</w:t>
      </w:r>
      <w:r w:rsidR="000562B3">
        <w:rPr>
          <w:rFonts w:hint="eastAsia"/>
        </w:rPr>
        <w:t>托管的远程站</w:t>
      </w:r>
      <w:r w:rsidR="000B12C8">
        <w:rPr>
          <w:rFonts w:hint="eastAsia"/>
        </w:rPr>
        <w:t>，</w:t>
      </w:r>
      <w:r w:rsidR="000562B3">
        <w:rPr>
          <w:rFonts w:hint="eastAsia"/>
        </w:rPr>
        <w:t>可以访问质</w:t>
      </w:r>
      <w:r w:rsidR="00060E53">
        <w:rPr>
          <w:rFonts w:hint="eastAsia"/>
        </w:rPr>
        <w:t>量不稳定</w:t>
      </w:r>
      <w:r w:rsidR="000562B3">
        <w:rPr>
          <w:rFonts w:hint="eastAsia"/>
        </w:rPr>
        <w:t>的互联网连接。天气监视系统不能依赖事件的到达顺序</w:t>
      </w:r>
      <w:r w:rsidR="00793AEA">
        <w:rPr>
          <w:rFonts w:hint="eastAsia"/>
        </w:rPr>
        <w:t>进行依次处理</w:t>
      </w:r>
      <w:r w:rsidR="00EC3FDC">
        <w:rPr>
          <w:rFonts w:hint="eastAsia"/>
        </w:rPr>
        <w:t>，因为该顺序主要取决于事件所连接的网络</w:t>
      </w:r>
      <w:r w:rsidR="000E78D5">
        <w:rPr>
          <w:rFonts w:hint="eastAsia"/>
        </w:rPr>
        <w:t>速度和可靠性。取而代之的是，气象应用程序依赖于每个气象站</w:t>
      </w:r>
      <w:r w:rsidR="00293CD2">
        <w:rPr>
          <w:rFonts w:hint="eastAsia"/>
        </w:rPr>
        <w:t>为提交</w:t>
      </w:r>
      <w:r w:rsidR="000E78D5">
        <w:rPr>
          <w:rFonts w:hint="eastAsia"/>
        </w:rPr>
        <w:t>事件加盖时间戳，然后</w:t>
      </w:r>
      <w:r w:rsidR="000562B3">
        <w:rPr>
          <w:rFonts w:hint="eastAsia"/>
        </w:rPr>
        <w:t>我们的</w:t>
      </w:r>
      <w:r w:rsidR="000E78D5">
        <w:rPr>
          <w:rFonts w:hint="eastAsia"/>
        </w:rPr>
        <w:t>数据</w:t>
      </w:r>
      <w:r w:rsidR="000562B3">
        <w:rPr>
          <w:rFonts w:hint="eastAsia"/>
        </w:rPr>
        <w:t>流处理</w:t>
      </w:r>
      <w:r w:rsidR="000E78D5">
        <w:rPr>
          <w:rFonts w:hint="eastAsia"/>
        </w:rPr>
        <w:t>程序将使用这些时间戳来计算</w:t>
      </w:r>
      <w:r w:rsidR="000562B3">
        <w:rPr>
          <w:rFonts w:hint="eastAsia"/>
        </w:rPr>
        <w:t>天气预报系统的基于时间的聚合。</w:t>
      </w:r>
    </w:p>
    <w:p w14:paraId="467A7E2F" w14:textId="5AFD3F00" w:rsidR="000D5D4F" w:rsidRDefault="00B63826" w:rsidP="000562B3">
      <w:pPr>
        <w:ind w:firstLine="420"/>
        <w:rPr>
          <w:rFonts w:hint="eastAsia"/>
        </w:rPr>
      </w:pPr>
      <w:r>
        <w:rPr>
          <w:rFonts w:hint="eastAsia"/>
        </w:rPr>
        <w:t>数据流处理引擎可以使用事件时间的能力很重要，因为我们通常对事件产生的相对顺序感兴趣，而不是对事件处理的顺序感兴趣。这样一来</w:t>
      </w:r>
      <w:r w:rsidR="000D5D4F">
        <w:rPr>
          <w:rFonts w:hint="eastAsia"/>
        </w:rPr>
        <w:t>基于窗口的聚合（例如每分钟的事件数）</w:t>
      </w:r>
      <w:r w:rsidR="000D5D4F">
        <w:rPr>
          <w:rFonts w:hint="eastAsia"/>
        </w:rPr>
        <w:lastRenderedPageBreak/>
        <w:t>成为事件时间列上一种特殊的分组和聚</w:t>
      </w:r>
      <w:r w:rsidR="00763DD2">
        <w:rPr>
          <w:rFonts w:hint="eastAsia"/>
        </w:rPr>
        <w:t>合类型，每个时间窗口都是一个组，每行可以属于多个窗口或组，</w:t>
      </w:r>
      <w:r w:rsidR="002D791E">
        <w:rPr>
          <w:rFonts w:hint="eastAsia"/>
        </w:rPr>
        <w:t>因此</w:t>
      </w:r>
      <w:r w:rsidR="00763DD2">
        <w:rPr>
          <w:rFonts w:hint="eastAsia"/>
        </w:rPr>
        <w:t>可以在静态数据集，</w:t>
      </w:r>
      <w:r w:rsidR="000D5D4F">
        <w:rPr>
          <w:rFonts w:hint="eastAsia"/>
        </w:rPr>
        <w:t>例如</w:t>
      </w:r>
      <w:r w:rsidR="00763DD2">
        <w:rPr>
          <w:rFonts w:hint="eastAsia"/>
        </w:rPr>
        <w:t>穿戴设备上收集的事件日志，然后传递给数据流处理系统，我们可以</w:t>
      </w:r>
      <w:r w:rsidR="000D5D4F">
        <w:rPr>
          <w:rFonts w:hint="eastAsia"/>
        </w:rPr>
        <w:t>在数据流上一致地定义这样的基于事件时间窗口的聚合查询，这使得</w:t>
      </w:r>
      <w:r w:rsidR="007F586A">
        <w:rPr>
          <w:rFonts w:hint="eastAsia"/>
        </w:rPr>
        <w:t>基于事件时间的窗口操作</w:t>
      </w:r>
      <w:r w:rsidR="000D5D4F">
        <w:rPr>
          <w:rFonts w:hint="eastAsia"/>
        </w:rPr>
        <w:t>变得更加容易。</w:t>
      </w:r>
    </w:p>
    <w:p w14:paraId="44B19A52" w14:textId="5410FD26" w:rsidR="00D67A95" w:rsidRDefault="00D67A95" w:rsidP="00D67A95">
      <w:pPr>
        <w:ind w:firstLine="420"/>
        <w:rPr>
          <w:rFonts w:hint="eastAsia"/>
        </w:rPr>
      </w:pPr>
      <w:r>
        <w:rPr>
          <w:rFonts w:hint="eastAsia"/>
        </w:rPr>
        <w:t>此外，此模型自然会根据事件时间处理比预期晚到达的数据。由于</w:t>
      </w:r>
      <w:r>
        <w:rPr>
          <w:rFonts w:hint="eastAsia"/>
        </w:rPr>
        <w:t>Spark</w:t>
      </w:r>
      <w:r w:rsidR="005D31B4">
        <w:rPr>
          <w:rFonts w:hint="eastAsia"/>
        </w:rPr>
        <w:t>可以不断的</w:t>
      </w:r>
      <w:r>
        <w:rPr>
          <w:rFonts w:hint="eastAsia"/>
        </w:rPr>
        <w:t>更新结果表，因此它具有完全控制权，可以在有较晚数据时更新旧聚合，并可以清除旧聚合以限制中间状态数据的大小。从</w:t>
      </w:r>
      <w:r>
        <w:rPr>
          <w:rFonts w:hint="eastAsia"/>
        </w:rPr>
        <w:t>Spark 2.1</w:t>
      </w:r>
      <w:r>
        <w:rPr>
          <w:rFonts w:hint="eastAsia"/>
        </w:rPr>
        <w:t>开始支持水印功能，该功能允许用户指定最新数据的阈值，并允许引擎相应地清除旧状态。</w:t>
      </w:r>
    </w:p>
    <w:p w14:paraId="5789865D" w14:textId="0A63A78C" w:rsidR="00C714C4" w:rsidRDefault="00425A36" w:rsidP="00425A36">
      <w:pPr>
        <w:ind w:firstLine="420"/>
        <w:rPr>
          <w:rFonts w:hint="eastAsia"/>
        </w:rPr>
      </w:pPr>
      <w:r>
        <w:rPr>
          <w:rFonts w:hint="eastAsia"/>
        </w:rPr>
        <w:t>滑动事件时间窗口上的聚合对于结构化</w:t>
      </w:r>
      <w:r w:rsidR="00F856DC">
        <w:rPr>
          <w:rFonts w:hint="eastAsia"/>
        </w:rPr>
        <w:t>数据</w:t>
      </w:r>
      <w:r>
        <w:rPr>
          <w:rFonts w:hint="eastAsia"/>
        </w:rPr>
        <w:t>流而言非常简单，并且与分组聚合非常相似。在分组汇总中，在用户指定的分组列中为每个唯一值维护汇总值（例如计数）。在</w:t>
      </w:r>
      <w:r w:rsidR="00B35AE7">
        <w:rPr>
          <w:rFonts w:hint="eastAsia"/>
        </w:rPr>
        <w:t>基于窗口的聚合的情况下，</w:t>
      </w:r>
      <w:r w:rsidR="00E17F3C">
        <w:rPr>
          <w:rFonts w:hint="eastAsia"/>
        </w:rPr>
        <w:t>每</w:t>
      </w:r>
      <w:r w:rsidR="00B35AE7">
        <w:rPr>
          <w:rFonts w:hint="eastAsia"/>
        </w:rPr>
        <w:t>行</w:t>
      </w:r>
      <w:r w:rsidR="00E17F3C">
        <w:rPr>
          <w:rFonts w:hint="eastAsia"/>
        </w:rPr>
        <w:t>记录</w:t>
      </w:r>
      <w:r w:rsidR="009F66A0">
        <w:rPr>
          <w:rFonts w:hint="eastAsia"/>
        </w:rPr>
        <w:t>包含</w:t>
      </w:r>
      <w:r w:rsidR="00B35AE7">
        <w:rPr>
          <w:rFonts w:hint="eastAsia"/>
        </w:rPr>
        <w:t>事件时间</w:t>
      </w:r>
      <w:r w:rsidR="009F66A0">
        <w:rPr>
          <w:rFonts w:hint="eastAsia"/>
        </w:rPr>
        <w:t>，其</w:t>
      </w:r>
      <w:r w:rsidR="00B35AE7">
        <w:rPr>
          <w:rFonts w:hint="eastAsia"/>
        </w:rPr>
        <w:t>所属的每个窗口都会维护聚合值，</w:t>
      </w:r>
      <w:r w:rsidR="00500C94">
        <w:rPr>
          <w:rFonts w:hint="eastAsia"/>
        </w:rPr>
        <w:t>让我们通过</w:t>
      </w:r>
      <w:r w:rsidR="00500C94">
        <w:fldChar w:fldCharType="begin"/>
      </w:r>
      <w:r w:rsidR="00500C94">
        <w:instrText xml:space="preserve"> </w:instrText>
      </w:r>
      <w:r w:rsidR="00500C94">
        <w:rPr>
          <w:rFonts w:hint="eastAsia"/>
        </w:rPr>
        <w:instrText>REF _Ref36763602 \h</w:instrText>
      </w:r>
      <w:r w:rsidR="00500C94">
        <w:instrText xml:space="preserve"> </w:instrText>
      </w:r>
      <w:r w:rsidR="00500C94">
        <w:fldChar w:fldCharType="separate"/>
      </w:r>
      <w:r w:rsidR="00500C94">
        <w:rPr>
          <w:rFonts w:hint="eastAsia"/>
        </w:rPr>
        <w:t>图例</w:t>
      </w:r>
      <w:r w:rsidR="00500C94">
        <w:rPr>
          <w:rFonts w:hint="eastAsia"/>
        </w:rPr>
        <w:t xml:space="preserve"> </w:t>
      </w:r>
      <w:r w:rsidR="00500C94">
        <w:rPr>
          <w:noProof/>
        </w:rPr>
        <w:t>4</w:t>
      </w:r>
      <w:r w:rsidR="00500C94">
        <w:noBreakHyphen/>
      </w:r>
      <w:r w:rsidR="00500C94">
        <w:rPr>
          <w:noProof/>
        </w:rPr>
        <w:t>12</w:t>
      </w:r>
      <w:r w:rsidR="00500C94">
        <w:fldChar w:fldCharType="end"/>
      </w:r>
      <w:r>
        <w:rPr>
          <w:rFonts w:hint="eastAsia"/>
        </w:rPr>
        <w:t>来了解这一点。想象一下我们</w:t>
      </w:r>
      <w:r w:rsidR="00BD606B">
        <w:rPr>
          <w:rFonts w:hint="eastAsia"/>
        </w:rPr>
        <w:t>将</w:t>
      </w:r>
      <w:r w:rsidR="00BD606B">
        <w:fldChar w:fldCharType="begin"/>
      </w:r>
      <w:r w:rsidR="00BD606B">
        <w:instrText xml:space="preserve"> </w:instrText>
      </w:r>
      <w:r w:rsidR="00BD606B">
        <w:rPr>
          <w:rFonts w:hint="eastAsia"/>
        </w:rPr>
        <w:instrText>REF _Ref515094840 \h</w:instrText>
      </w:r>
      <w:r w:rsidR="00BD606B">
        <w:instrText xml:space="preserve"> </w:instrText>
      </w:r>
      <w:r w:rsidR="00BD606B">
        <w:fldChar w:fldCharType="separate"/>
      </w:r>
      <w:r w:rsidR="00BD606B">
        <w:rPr>
          <w:rFonts w:hint="eastAsia"/>
        </w:rPr>
        <w:t>代码</w:t>
      </w:r>
      <w:r w:rsidR="00BD606B">
        <w:rPr>
          <w:rFonts w:hint="eastAsia"/>
        </w:rPr>
        <w:t xml:space="preserve"> </w:t>
      </w:r>
      <w:r w:rsidR="00BD606B">
        <w:rPr>
          <w:noProof/>
        </w:rPr>
        <w:t>4</w:t>
      </w:r>
      <w:r w:rsidR="00BD606B">
        <w:noBreakHyphen/>
      </w:r>
      <w:r w:rsidR="00BD606B">
        <w:rPr>
          <w:noProof/>
        </w:rPr>
        <w:t>19</w:t>
      </w:r>
      <w:r w:rsidR="00BD606B">
        <w:fldChar w:fldCharType="end"/>
      </w:r>
      <w:r w:rsidR="00BD606B">
        <w:rPr>
          <w:rFonts w:hint="eastAsia"/>
        </w:rPr>
        <w:t>进行</w:t>
      </w:r>
      <w:r w:rsidR="00B967A2">
        <w:rPr>
          <w:rFonts w:hint="eastAsia"/>
        </w:rPr>
        <w:t>修改，</w:t>
      </w:r>
      <w:r w:rsidR="000E1D6F">
        <w:rPr>
          <w:rFonts w:hint="eastAsia"/>
        </w:rPr>
        <w:t>数据</w:t>
      </w:r>
      <w:r>
        <w:rPr>
          <w:rFonts w:hint="eastAsia"/>
        </w:rPr>
        <w:t>流现在包含</w:t>
      </w:r>
      <w:r w:rsidR="001B3E39">
        <w:rPr>
          <w:rFonts w:hint="eastAsia"/>
        </w:rPr>
        <w:t>字符</w:t>
      </w:r>
      <w:r>
        <w:rPr>
          <w:rFonts w:hint="eastAsia"/>
        </w:rPr>
        <w:t>行以及生成行的时间。我们希望在</w:t>
      </w:r>
      <w:r>
        <w:rPr>
          <w:rFonts w:hint="eastAsia"/>
        </w:rPr>
        <w:t>10</w:t>
      </w:r>
      <w:r>
        <w:rPr>
          <w:rFonts w:hint="eastAsia"/>
        </w:rPr>
        <w:t>分钟窗口内对字数进行计数，每</w:t>
      </w:r>
      <w:r>
        <w:rPr>
          <w:rFonts w:hint="eastAsia"/>
        </w:rPr>
        <w:t>5</w:t>
      </w:r>
      <w:r>
        <w:rPr>
          <w:rFonts w:hint="eastAsia"/>
        </w:rPr>
        <w:t>分钟更新一次。也就是说，在</w:t>
      </w:r>
      <w:r>
        <w:rPr>
          <w:rFonts w:hint="eastAsia"/>
        </w:rPr>
        <w:t>10</w:t>
      </w:r>
      <w:r>
        <w:rPr>
          <w:rFonts w:hint="eastAsia"/>
        </w:rPr>
        <w:t>分钟的窗口</w:t>
      </w:r>
      <w:r>
        <w:rPr>
          <w:rFonts w:hint="eastAsia"/>
        </w:rPr>
        <w:t>12:00-12</w:t>
      </w:r>
      <w:r w:rsidR="0032331E">
        <w:rPr>
          <w:rFonts w:hint="eastAsia"/>
        </w:rPr>
        <w:t>:</w:t>
      </w:r>
      <w:r>
        <w:rPr>
          <w:rFonts w:hint="eastAsia"/>
        </w:rPr>
        <w:t>10</w:t>
      </w:r>
      <w:r>
        <w:rPr>
          <w:rFonts w:hint="eastAsia"/>
        </w:rPr>
        <w:t>、</w:t>
      </w:r>
      <w:r>
        <w:rPr>
          <w:rFonts w:hint="eastAsia"/>
        </w:rPr>
        <w:t>12</w:t>
      </w:r>
      <w:r w:rsidR="0032331E">
        <w:rPr>
          <w:rFonts w:hint="eastAsia"/>
        </w:rPr>
        <w:t>:</w:t>
      </w:r>
      <w:r>
        <w:rPr>
          <w:rFonts w:hint="eastAsia"/>
        </w:rPr>
        <w:t>05-12</w:t>
      </w:r>
      <w:r w:rsidR="0032331E">
        <w:rPr>
          <w:rFonts w:hint="eastAsia"/>
        </w:rPr>
        <w:t>:</w:t>
      </w:r>
      <w:r>
        <w:rPr>
          <w:rFonts w:hint="eastAsia"/>
        </w:rPr>
        <w:t>15</w:t>
      </w:r>
      <w:r>
        <w:rPr>
          <w:rFonts w:hint="eastAsia"/>
        </w:rPr>
        <w:t>、</w:t>
      </w:r>
      <w:r>
        <w:rPr>
          <w:rFonts w:hint="eastAsia"/>
        </w:rPr>
        <w:t>12</w:t>
      </w:r>
      <w:r w:rsidR="0032331E">
        <w:rPr>
          <w:rFonts w:hint="eastAsia"/>
        </w:rPr>
        <w:t>:</w:t>
      </w:r>
      <w:r>
        <w:rPr>
          <w:rFonts w:hint="eastAsia"/>
        </w:rPr>
        <w:t>10-12:20</w:t>
      </w:r>
      <w:r>
        <w:rPr>
          <w:rFonts w:hint="eastAsia"/>
        </w:rPr>
        <w:t>之间接收的单词</w:t>
      </w:r>
      <w:r w:rsidR="00E82AE7">
        <w:rPr>
          <w:rFonts w:hint="eastAsia"/>
        </w:rPr>
        <w:t>，并统计每个窗口的</w:t>
      </w:r>
      <w:r>
        <w:rPr>
          <w:rFonts w:hint="eastAsia"/>
        </w:rPr>
        <w:t>单词计数。请注意，</w:t>
      </w:r>
      <w:r>
        <w:rPr>
          <w:rFonts w:hint="eastAsia"/>
        </w:rPr>
        <w:t>12</w:t>
      </w:r>
      <w:r w:rsidR="00E82AE7">
        <w:rPr>
          <w:rFonts w:hint="eastAsia"/>
        </w:rPr>
        <w:t>:</w:t>
      </w:r>
      <w:r>
        <w:rPr>
          <w:rFonts w:hint="eastAsia"/>
        </w:rPr>
        <w:t>00-12:10</w:t>
      </w:r>
      <w:r>
        <w:rPr>
          <w:rFonts w:hint="eastAsia"/>
        </w:rPr>
        <w:t>表示数据</w:t>
      </w:r>
      <w:r w:rsidR="00C1716F">
        <w:rPr>
          <w:rFonts w:hint="eastAsia"/>
        </w:rPr>
        <w:t>在</w:t>
      </w:r>
      <w:r>
        <w:rPr>
          <w:rFonts w:hint="eastAsia"/>
        </w:rPr>
        <w:t>12:00</w:t>
      </w:r>
      <w:r>
        <w:rPr>
          <w:rFonts w:hint="eastAsia"/>
        </w:rPr>
        <w:t>之后但</w:t>
      </w:r>
      <w:r>
        <w:rPr>
          <w:rFonts w:hint="eastAsia"/>
        </w:rPr>
        <w:t>12:10</w:t>
      </w:r>
      <w:r w:rsidR="00C1716F">
        <w:rPr>
          <w:rFonts w:hint="eastAsia"/>
        </w:rPr>
        <w:t>之前到达。现在</w:t>
      </w:r>
      <w:r>
        <w:rPr>
          <w:rFonts w:hint="eastAsia"/>
        </w:rPr>
        <w:t>考虑在</w:t>
      </w:r>
      <w:r>
        <w:rPr>
          <w:rFonts w:hint="eastAsia"/>
        </w:rPr>
        <w:t>12:07</w:t>
      </w:r>
      <w:r w:rsidR="00C1716F">
        <w:rPr>
          <w:rFonts w:hint="eastAsia"/>
        </w:rPr>
        <w:t>收到</w:t>
      </w:r>
      <w:r>
        <w:rPr>
          <w:rFonts w:hint="eastAsia"/>
        </w:rPr>
        <w:t>单词</w:t>
      </w:r>
      <w:r w:rsidR="00C1716F">
        <w:rPr>
          <w:rFonts w:hint="eastAsia"/>
        </w:rPr>
        <w:t>(owl cat)</w:t>
      </w:r>
      <w:r w:rsidR="00C1716F">
        <w:rPr>
          <w:rFonts w:hint="eastAsia"/>
        </w:rPr>
        <w:t>，</w:t>
      </w:r>
      <w:r w:rsidR="00E01C32">
        <w:rPr>
          <w:rFonts w:hint="eastAsia"/>
        </w:rPr>
        <w:t>将会</w:t>
      </w:r>
      <w:r>
        <w:rPr>
          <w:rFonts w:hint="eastAsia"/>
        </w:rPr>
        <w:t>增加对应于两个窗口</w:t>
      </w:r>
      <w:r>
        <w:rPr>
          <w:rFonts w:hint="eastAsia"/>
        </w:rPr>
        <w:t>12:00-12:10</w:t>
      </w:r>
      <w:r>
        <w:rPr>
          <w:rFonts w:hint="eastAsia"/>
        </w:rPr>
        <w:t>和</w:t>
      </w:r>
      <w:r>
        <w:rPr>
          <w:rFonts w:hint="eastAsia"/>
        </w:rPr>
        <w:t>12:05-12:15</w:t>
      </w:r>
      <w:r w:rsidR="00E01C32">
        <w:rPr>
          <w:rFonts w:hint="eastAsia"/>
        </w:rPr>
        <w:t>中</w:t>
      </w:r>
      <w:r>
        <w:rPr>
          <w:rFonts w:hint="eastAsia"/>
        </w:rPr>
        <w:t>的</w:t>
      </w:r>
      <w:r w:rsidR="00E01C32">
        <w:rPr>
          <w:rFonts w:hint="eastAsia"/>
        </w:rPr>
        <w:t>单词计数，因此单词</w:t>
      </w:r>
      <w:r>
        <w:rPr>
          <w:rFonts w:hint="eastAsia"/>
        </w:rPr>
        <w:t>计数将通过分组键（即单词）和窗口（</w:t>
      </w:r>
      <w:r w:rsidR="00E01C32">
        <w:rPr>
          <w:rFonts w:hint="eastAsia"/>
        </w:rPr>
        <w:t>通过事件时间计算）来索引，计算结果保存在</w:t>
      </w:r>
      <w:r>
        <w:rPr>
          <w:rFonts w:hint="eastAsia"/>
        </w:rPr>
        <w:t>结果表</w:t>
      </w:r>
      <w:r w:rsidR="00E01C32">
        <w:rPr>
          <w:rFonts w:hint="eastAsia"/>
        </w:rPr>
        <w:t>中</w:t>
      </w:r>
      <w:r>
        <w:rPr>
          <w:rFonts w:hint="eastAsia"/>
        </w:rPr>
        <w:t>。</w:t>
      </w:r>
    </w:p>
    <w:p w14:paraId="7295FFF7" w14:textId="313A6DB1" w:rsidR="00EA2B4D" w:rsidRDefault="00DB1E5E" w:rsidP="006F3E2A">
      <w:pPr>
        <w:ind w:firstLine="420"/>
        <w:jc w:val="center"/>
        <w:rPr>
          <w:rFonts w:hint="eastAsia"/>
        </w:rPr>
      </w:pPr>
      <w:r w:rsidRPr="00DB1E5E">
        <w:drawing>
          <wp:inline distT="0" distB="0" distL="0" distR="0" wp14:anchorId="298EE463" wp14:editId="046FF1E8">
            <wp:extent cx="4129526" cy="2241260"/>
            <wp:effectExtent l="0" t="0" r="1079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150873" cy="2252846"/>
                    </a:xfrm>
                    <a:prstGeom prst="rect">
                      <a:avLst/>
                    </a:prstGeom>
                  </pic:spPr>
                </pic:pic>
              </a:graphicData>
            </a:graphic>
          </wp:inline>
        </w:drawing>
      </w:r>
    </w:p>
    <w:p w14:paraId="169E6903" w14:textId="09503F3F" w:rsidR="00E05DCA" w:rsidRDefault="00500C94" w:rsidP="00500C94">
      <w:pPr>
        <w:pStyle w:val="Caption"/>
        <w:rPr>
          <w:rFonts w:hint="eastAsia"/>
        </w:rPr>
      </w:pPr>
      <w:bookmarkStart w:id="23" w:name="_Ref36763602"/>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12</w:t>
      </w:r>
      <w:r w:rsidR="005C3025">
        <w:fldChar w:fldCharType="end"/>
      </w:r>
      <w:bookmarkEnd w:id="23"/>
      <w:r>
        <w:rPr>
          <w:rFonts w:hint="eastAsia"/>
        </w:rPr>
        <w:t xml:space="preserve"> </w:t>
      </w:r>
      <w:r w:rsidR="004123BF">
        <w:rPr>
          <w:rFonts w:hint="eastAsia"/>
        </w:rPr>
        <w:t>基于窗口</w:t>
      </w:r>
      <w:r w:rsidR="006E3183">
        <w:rPr>
          <w:rFonts w:hint="eastAsia"/>
        </w:rPr>
        <w:t>操作</w:t>
      </w:r>
      <w:r w:rsidR="004123BF">
        <w:rPr>
          <w:rFonts w:hint="eastAsia"/>
        </w:rPr>
        <w:t>的分组聚合</w:t>
      </w:r>
    </w:p>
    <w:p w14:paraId="7C1A72E3" w14:textId="219D5D2C" w:rsidR="00DF0B16" w:rsidRDefault="00DF0B16" w:rsidP="00DF0B16">
      <w:pPr>
        <w:ind w:firstLine="420"/>
        <w:rPr>
          <w:rFonts w:hint="eastAsia"/>
        </w:rPr>
      </w:pPr>
      <w:r w:rsidRPr="00DF0B16">
        <w:rPr>
          <w:rFonts w:hint="eastAsia"/>
        </w:rPr>
        <w:t>由于此窗口化类似于分组，</w:t>
      </w:r>
      <w:r w:rsidR="006E3183">
        <w:rPr>
          <w:rFonts w:hint="eastAsia"/>
        </w:rPr>
        <w:t>因此在代码中我们</w:t>
      </w:r>
      <w:r w:rsidRPr="00DF0B16">
        <w:rPr>
          <w:rFonts w:hint="eastAsia"/>
        </w:rPr>
        <w:t>可以使用</w:t>
      </w:r>
      <w:r w:rsidRPr="00DF0B16">
        <w:rPr>
          <w:rFonts w:hint="eastAsia"/>
        </w:rPr>
        <w:t>groupBy</w:t>
      </w:r>
      <w:r w:rsidR="006E3183">
        <w:rPr>
          <w:rFonts w:hint="eastAsia"/>
        </w:rPr>
        <w:t>()</w:t>
      </w:r>
      <w:r w:rsidRPr="00DF0B16">
        <w:rPr>
          <w:rFonts w:hint="eastAsia"/>
        </w:rPr>
        <w:t>和</w:t>
      </w:r>
      <w:r w:rsidRPr="00DF0B16">
        <w:rPr>
          <w:rFonts w:hint="eastAsia"/>
        </w:rPr>
        <w:t>window</w:t>
      </w:r>
      <w:r w:rsidR="006E3183">
        <w:rPr>
          <w:rFonts w:hint="eastAsia"/>
        </w:rPr>
        <w:t>()</w:t>
      </w:r>
      <w:r w:rsidRPr="00DF0B16">
        <w:rPr>
          <w:rFonts w:hint="eastAsia"/>
        </w:rPr>
        <w:t>操作来表示窗口化聚合</w:t>
      </w:r>
      <w:r w:rsidR="0056289C">
        <w:rPr>
          <w:rFonts w:hint="eastAsia"/>
        </w:rPr>
        <w:t>（</w:t>
      </w:r>
      <w:r w:rsidR="0056289C">
        <w:fldChar w:fldCharType="begin"/>
      </w:r>
      <w:r w:rsidR="0056289C">
        <w:instrText xml:space="preserve"> </w:instrText>
      </w:r>
      <w:r w:rsidR="0056289C">
        <w:rPr>
          <w:rFonts w:hint="eastAsia"/>
        </w:rPr>
        <w:instrText>REF _Ref36814024 \h</w:instrText>
      </w:r>
      <w:r w:rsidR="0056289C">
        <w:instrText xml:space="preserve"> </w:instrText>
      </w:r>
      <w:r w:rsidR="0056289C">
        <w:fldChar w:fldCharType="separate"/>
      </w:r>
      <w:r w:rsidR="0056289C">
        <w:rPr>
          <w:rFonts w:hint="eastAsia"/>
        </w:rPr>
        <w:t>代码</w:t>
      </w:r>
      <w:r w:rsidR="0056289C">
        <w:rPr>
          <w:rFonts w:hint="eastAsia"/>
        </w:rPr>
        <w:t xml:space="preserve"> </w:t>
      </w:r>
      <w:r w:rsidR="0056289C">
        <w:rPr>
          <w:noProof/>
        </w:rPr>
        <w:t>4</w:t>
      </w:r>
      <w:r w:rsidR="0056289C">
        <w:noBreakHyphen/>
      </w:r>
      <w:r w:rsidR="0056289C">
        <w:rPr>
          <w:noProof/>
        </w:rPr>
        <w:t>26</w:t>
      </w:r>
      <w:r w:rsidR="0056289C">
        <w:fldChar w:fldCharType="end"/>
      </w:r>
      <w:r w:rsidR="0056289C">
        <w:rPr>
          <w:rFonts w:hint="eastAsia"/>
        </w:rPr>
        <w:t>）</w:t>
      </w:r>
      <w:r w:rsidRPr="00DF0B16">
        <w:rPr>
          <w:rFonts w:hint="eastAsia"/>
        </w:rPr>
        <w:t>。</w:t>
      </w:r>
    </w:p>
    <w:p w14:paraId="049973AE" w14:textId="77777777" w:rsidR="003A35AF" w:rsidRDefault="003A35AF" w:rsidP="003A35AF">
      <w:pPr>
        <w:pStyle w:val="a7"/>
      </w:pPr>
      <w:r>
        <w:t xml:space="preserve">    // Split the lines into words, retaining timestamps</w:t>
      </w:r>
    </w:p>
    <w:p w14:paraId="0DF78BBE" w14:textId="77777777" w:rsidR="003A35AF" w:rsidRDefault="003A35AF" w:rsidP="003A35AF">
      <w:pPr>
        <w:pStyle w:val="a7"/>
      </w:pPr>
      <w:r>
        <w:t xml:space="preserve">    val words = lines.as[(String, Timestamp)].flatMap(line =&gt;</w:t>
      </w:r>
    </w:p>
    <w:p w14:paraId="6CB8ADF8" w14:textId="77777777" w:rsidR="003A35AF" w:rsidRDefault="003A35AF" w:rsidP="003A35AF">
      <w:pPr>
        <w:pStyle w:val="a7"/>
      </w:pPr>
      <w:r>
        <w:t xml:space="preserve">      line._1.split(" ").map(word =&gt; (word, line._2))</w:t>
      </w:r>
    </w:p>
    <w:p w14:paraId="03F6FAE8" w14:textId="77777777" w:rsidR="003A35AF" w:rsidRDefault="003A35AF" w:rsidP="003A35AF">
      <w:pPr>
        <w:pStyle w:val="a7"/>
      </w:pPr>
      <w:r>
        <w:t xml:space="preserve">    ).toDF("word", "timestamp")</w:t>
      </w:r>
    </w:p>
    <w:p w14:paraId="35045AD7" w14:textId="77777777" w:rsidR="003A35AF" w:rsidRDefault="003A35AF" w:rsidP="003A35AF">
      <w:pPr>
        <w:pStyle w:val="a7"/>
      </w:pPr>
    </w:p>
    <w:p w14:paraId="031DCBAB" w14:textId="77777777" w:rsidR="003A35AF" w:rsidRDefault="003A35AF" w:rsidP="003A35AF">
      <w:pPr>
        <w:pStyle w:val="a7"/>
      </w:pPr>
      <w:r>
        <w:t xml:space="preserve">    // Group the data by window and word and compute the count of each group</w:t>
      </w:r>
    </w:p>
    <w:p w14:paraId="291AFF44" w14:textId="77777777" w:rsidR="003A35AF" w:rsidRDefault="003A35AF" w:rsidP="003A35AF">
      <w:pPr>
        <w:pStyle w:val="a7"/>
      </w:pPr>
      <w:r>
        <w:t xml:space="preserve">    val windowedCounts = words.groupBy(</w:t>
      </w:r>
    </w:p>
    <w:p w14:paraId="0BBFAAA0" w14:textId="77777777" w:rsidR="003A35AF" w:rsidRDefault="003A35AF" w:rsidP="003A35AF">
      <w:pPr>
        <w:pStyle w:val="a7"/>
      </w:pPr>
      <w:r>
        <w:t xml:space="preserve">      window($"timestamp", windowDuration, slideDuration), $"word"</w:t>
      </w:r>
    </w:p>
    <w:p w14:paraId="3A8A03C7" w14:textId="53017B37" w:rsidR="003A35AF" w:rsidRDefault="003A35AF" w:rsidP="003A35AF">
      <w:pPr>
        <w:pStyle w:val="a7"/>
        <w:rPr>
          <w:rFonts w:hint="eastAsia"/>
        </w:rPr>
      </w:pPr>
      <w:r>
        <w:t xml:space="preserve">    ).count().orderBy("window")</w:t>
      </w:r>
    </w:p>
    <w:p w14:paraId="08D7F22A" w14:textId="31E955AE" w:rsidR="0056289C" w:rsidRPr="0056289C" w:rsidRDefault="0056289C" w:rsidP="0056289C">
      <w:pPr>
        <w:pStyle w:val="Caption"/>
        <w:rPr>
          <w:rFonts w:hint="eastAsia"/>
        </w:rPr>
      </w:pPr>
      <w:bookmarkStart w:id="24" w:name="_Ref36814024"/>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29</w:t>
      </w:r>
      <w:r w:rsidR="008160CE">
        <w:fldChar w:fldCharType="end"/>
      </w:r>
      <w:bookmarkEnd w:id="24"/>
    </w:p>
    <w:p w14:paraId="3228CA6C" w14:textId="77777777" w:rsidR="000C05B3" w:rsidRDefault="000C05B3" w:rsidP="000C05B3">
      <w:pPr>
        <w:ind w:firstLine="420"/>
      </w:pPr>
      <w:r>
        <w:rPr>
          <w:rFonts w:hint="eastAsia"/>
        </w:rPr>
        <w:t>在虚拟实验环境中已经编译和打包了上面的应用程序，我们需要通过</w:t>
      </w:r>
      <w:r>
        <w:rPr>
          <w:rFonts w:hint="eastAsia"/>
        </w:rPr>
        <w:t>spark-submit</w:t>
      </w:r>
      <w:r>
        <w:rPr>
          <w:rFonts w:hint="eastAsia"/>
        </w:rPr>
        <w:t>启动这个应用程序包。首先需要运行</w:t>
      </w:r>
      <w:r>
        <w:rPr>
          <w:rFonts w:hint="eastAsia"/>
        </w:rPr>
        <w:t>Netcat</w:t>
      </w:r>
      <w:r>
        <w:rPr>
          <w:rFonts w:hint="eastAsia"/>
        </w:rPr>
        <w:t>作为数据服务器，使用</w:t>
      </w:r>
      <w:r>
        <w:rPr>
          <w:rFonts w:hint="eastAsia"/>
        </w:rPr>
        <w:t xml:space="preserve">Docker exec </w:t>
      </w:r>
      <w:r>
        <w:rPr>
          <w:rFonts w:hint="eastAsia"/>
        </w:rPr>
        <w:t>命令进入到容器</w:t>
      </w:r>
      <w:r>
        <w:rPr>
          <w:rFonts w:hint="eastAsia"/>
        </w:rPr>
        <w:lastRenderedPageBreak/>
        <w:t>中打开一个终端界面：</w:t>
      </w:r>
      <w:r>
        <w:rPr>
          <w:rFonts w:hint="eastAsia"/>
        </w:rPr>
        <w:t xml:space="preserve"> </w:t>
      </w:r>
    </w:p>
    <w:p w14:paraId="61EA6933" w14:textId="77777777" w:rsidR="000C05B3" w:rsidRDefault="000C05B3" w:rsidP="000C05B3">
      <w:pPr>
        <w:pStyle w:val="a7"/>
      </w:pPr>
      <w:r>
        <w:t xml:space="preserve">root@48feaa001420:~# </w:t>
      </w:r>
      <w:r w:rsidRPr="00055B6E">
        <w:t xml:space="preserve">{ while :; do echo "Hello Apache Spark"; sleep 0.05; done; } | netcat -l -p </w:t>
      </w:r>
      <w:r>
        <w:rPr>
          <w:rFonts w:hint="eastAsia"/>
        </w:rPr>
        <w:t>9999</w:t>
      </w:r>
    </w:p>
    <w:p w14:paraId="453C4E86" w14:textId="59282F64" w:rsidR="000C05B3" w:rsidRDefault="000C05B3" w:rsidP="000C05B3">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30</w:t>
      </w:r>
      <w:r w:rsidR="008160CE">
        <w:fldChar w:fldCharType="end"/>
      </w:r>
    </w:p>
    <w:p w14:paraId="30F364FF" w14:textId="4C33BF01" w:rsidR="00D161B5" w:rsidRDefault="00D161B5" w:rsidP="00D161B5">
      <w:pPr>
        <w:ind w:firstLine="420"/>
      </w:pPr>
      <w:r>
        <w:rPr>
          <w:rFonts w:hint="eastAsia"/>
        </w:rPr>
        <w:t>然后打开虚拟环境的另一个终端</w:t>
      </w:r>
      <w:r w:rsidR="000C05B3">
        <w:rPr>
          <w:rFonts w:hint="eastAsia"/>
        </w:rPr>
        <w:t>运行下面的代码</w:t>
      </w:r>
      <w:r>
        <w:rPr>
          <w:rFonts w:hint="eastAsia"/>
        </w:rPr>
        <w:t>：</w:t>
      </w:r>
    </w:p>
    <w:p w14:paraId="04765C16" w14:textId="59745C0E" w:rsidR="00D161B5" w:rsidRDefault="00D161B5" w:rsidP="00D161B5">
      <w:pPr>
        <w:pStyle w:val="a7"/>
      </w:pPr>
      <w:r>
        <w:t xml:space="preserve">spark-submit --class </w:t>
      </w:r>
      <w:r w:rsidR="00E845BD" w:rsidRPr="00E845BD">
        <w:t>StructuredNetworkWordCountWindowed</w:t>
      </w:r>
      <w:r>
        <w:rPr>
          <w:rFonts w:hint="eastAsia"/>
        </w:rPr>
        <w:t xml:space="preserve"> </w:t>
      </w:r>
      <w:r>
        <w:t xml:space="preserve">/data/application/simple-streaming/target/scala-2.11/simple-streaming_2.11-0.1.jar localhost </w:t>
      </w:r>
      <w:r>
        <w:rPr>
          <w:rFonts w:hint="eastAsia"/>
        </w:rPr>
        <w:t>9999</w:t>
      </w:r>
      <w:r w:rsidR="004F6420">
        <w:rPr>
          <w:rFonts w:hint="eastAsia"/>
        </w:rPr>
        <w:t xml:space="preserve"> 10 5</w:t>
      </w:r>
    </w:p>
    <w:p w14:paraId="4BB77C7A" w14:textId="0D3999A6" w:rsidR="00D161B5" w:rsidRDefault="00D161B5" w:rsidP="00D161B5">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31</w:t>
      </w:r>
      <w:r w:rsidR="008160CE">
        <w:fldChar w:fldCharType="end"/>
      </w:r>
    </w:p>
    <w:p w14:paraId="592F2EE8" w14:textId="77777777" w:rsidR="00D161B5" w:rsidRDefault="00D161B5" w:rsidP="00D161B5">
      <w:pPr>
        <w:ind w:firstLine="420"/>
      </w:pPr>
      <w:r>
        <w:rPr>
          <w:rFonts w:hint="eastAsia"/>
        </w:rPr>
        <w:t>然后，在第一个</w:t>
      </w:r>
      <w:r w:rsidRPr="00D909FE">
        <w:rPr>
          <w:rFonts w:hint="eastAsia"/>
        </w:rPr>
        <w:t>运行</w:t>
      </w:r>
      <w:r>
        <w:rPr>
          <w:rFonts w:hint="eastAsia"/>
        </w:rPr>
        <w:t>N</w:t>
      </w:r>
      <w:r w:rsidRPr="00D909FE">
        <w:rPr>
          <w:rFonts w:hint="eastAsia"/>
        </w:rPr>
        <w:t>etcat</w:t>
      </w:r>
      <w:r>
        <w:rPr>
          <w:rFonts w:hint="eastAsia"/>
        </w:rPr>
        <w:t>服务</w:t>
      </w:r>
      <w:r w:rsidRPr="00D909FE">
        <w:rPr>
          <w:rFonts w:hint="eastAsia"/>
        </w:rPr>
        <w:t>的终端中</w:t>
      </w:r>
      <w:r>
        <w:rPr>
          <w:rFonts w:hint="eastAsia"/>
        </w:rPr>
        <w:t>会不断的自动输入“</w:t>
      </w:r>
      <w:r>
        <w:rPr>
          <w:rFonts w:hint="eastAsia"/>
        </w:rPr>
        <w:t>Hello Apache Spark</w:t>
      </w:r>
      <w:r>
        <w:rPr>
          <w:rFonts w:hint="eastAsia"/>
        </w:rPr>
        <w:t>”，在第二个终端中进行统计计数和打印，输出内容</w:t>
      </w:r>
      <w:r w:rsidRPr="00D909FE">
        <w:rPr>
          <w:rFonts w:hint="eastAsia"/>
        </w:rPr>
        <w:t>类似于以下</w:t>
      </w:r>
      <w:r>
        <w:rPr>
          <w:rFonts w:hint="eastAsia"/>
        </w:rPr>
        <w:t>：</w:t>
      </w:r>
    </w:p>
    <w:p w14:paraId="5D7E3C1B" w14:textId="77777777" w:rsidR="00516DF3" w:rsidRDefault="00516DF3" w:rsidP="00516DF3">
      <w:pPr>
        <w:pStyle w:val="a7"/>
      </w:pPr>
      <w:r>
        <w:t>-------------------------------------------</w:t>
      </w:r>
    </w:p>
    <w:p w14:paraId="4ED4C14F" w14:textId="77777777" w:rsidR="00516DF3" w:rsidRDefault="00516DF3" w:rsidP="00516DF3">
      <w:pPr>
        <w:pStyle w:val="a7"/>
      </w:pPr>
      <w:r>
        <w:t>Batch: 0</w:t>
      </w:r>
    </w:p>
    <w:p w14:paraId="5308C3F2" w14:textId="77777777" w:rsidR="00516DF3" w:rsidRDefault="00516DF3" w:rsidP="00516DF3">
      <w:pPr>
        <w:pStyle w:val="a7"/>
      </w:pPr>
      <w:r>
        <w:t>-------------------------------------------</w:t>
      </w:r>
    </w:p>
    <w:p w14:paraId="1252095D" w14:textId="77777777" w:rsidR="00516DF3" w:rsidRDefault="00516DF3" w:rsidP="00516DF3">
      <w:pPr>
        <w:pStyle w:val="a7"/>
      </w:pPr>
      <w:r>
        <w:t>+------+----+-----+</w:t>
      </w:r>
    </w:p>
    <w:p w14:paraId="703DDE38" w14:textId="77777777" w:rsidR="00516DF3" w:rsidRDefault="00516DF3" w:rsidP="00516DF3">
      <w:pPr>
        <w:pStyle w:val="a7"/>
      </w:pPr>
      <w:r>
        <w:t>|window|word|count|</w:t>
      </w:r>
    </w:p>
    <w:p w14:paraId="1082F558" w14:textId="77777777" w:rsidR="00516DF3" w:rsidRDefault="00516DF3" w:rsidP="00516DF3">
      <w:pPr>
        <w:pStyle w:val="a7"/>
      </w:pPr>
      <w:r>
        <w:t>+------+----+-----+</w:t>
      </w:r>
    </w:p>
    <w:p w14:paraId="0B0AF322" w14:textId="77777777" w:rsidR="00516DF3" w:rsidRDefault="00516DF3" w:rsidP="00516DF3">
      <w:pPr>
        <w:pStyle w:val="a7"/>
      </w:pPr>
      <w:r>
        <w:t>+------+----+-----+</w:t>
      </w:r>
    </w:p>
    <w:p w14:paraId="3E1E21BD" w14:textId="77777777" w:rsidR="00516DF3" w:rsidRDefault="00516DF3" w:rsidP="00516DF3">
      <w:pPr>
        <w:pStyle w:val="a7"/>
      </w:pPr>
    </w:p>
    <w:p w14:paraId="250126F4" w14:textId="77777777" w:rsidR="00516DF3" w:rsidRDefault="00516DF3" w:rsidP="00516DF3">
      <w:pPr>
        <w:pStyle w:val="a7"/>
      </w:pPr>
      <w:r>
        <w:t>-------------------------------------------</w:t>
      </w:r>
    </w:p>
    <w:p w14:paraId="38402992" w14:textId="77777777" w:rsidR="00516DF3" w:rsidRDefault="00516DF3" w:rsidP="00516DF3">
      <w:pPr>
        <w:pStyle w:val="a7"/>
      </w:pPr>
      <w:r>
        <w:t>Batch: 1</w:t>
      </w:r>
    </w:p>
    <w:p w14:paraId="10879218" w14:textId="77777777" w:rsidR="00516DF3" w:rsidRDefault="00516DF3" w:rsidP="00516DF3">
      <w:pPr>
        <w:pStyle w:val="a7"/>
      </w:pPr>
      <w:r>
        <w:t>-------------------------------------------</w:t>
      </w:r>
    </w:p>
    <w:p w14:paraId="3BFC6435" w14:textId="77777777" w:rsidR="00516DF3" w:rsidRDefault="00516DF3" w:rsidP="00516DF3">
      <w:pPr>
        <w:pStyle w:val="a7"/>
      </w:pPr>
      <w:r>
        <w:t>+------------------------------------------+------+-----+</w:t>
      </w:r>
    </w:p>
    <w:p w14:paraId="5C9D15A7" w14:textId="77777777" w:rsidR="00516DF3" w:rsidRDefault="00516DF3" w:rsidP="00516DF3">
      <w:pPr>
        <w:pStyle w:val="a7"/>
      </w:pPr>
      <w:r>
        <w:t>|window                                    |word  |count|</w:t>
      </w:r>
    </w:p>
    <w:p w14:paraId="11547DB0" w14:textId="77777777" w:rsidR="00516DF3" w:rsidRDefault="00516DF3" w:rsidP="00516DF3">
      <w:pPr>
        <w:pStyle w:val="a7"/>
      </w:pPr>
      <w:r>
        <w:t>+------------------------------------------+------+-----+</w:t>
      </w:r>
    </w:p>
    <w:p w14:paraId="7166907E" w14:textId="77777777" w:rsidR="00516DF3" w:rsidRDefault="00516DF3" w:rsidP="00516DF3">
      <w:pPr>
        <w:pStyle w:val="a7"/>
      </w:pPr>
      <w:r>
        <w:t>|[2020-04-03 09:08:35, 2020-04-03 09:08:45]|Apache|225  |</w:t>
      </w:r>
    </w:p>
    <w:p w14:paraId="06C21D86" w14:textId="77777777" w:rsidR="00516DF3" w:rsidRDefault="00516DF3" w:rsidP="00516DF3">
      <w:pPr>
        <w:pStyle w:val="a7"/>
      </w:pPr>
      <w:r>
        <w:t>|[2020-04-03 09:08:35, 2020-04-03 09:08:45]|Hello |225  |</w:t>
      </w:r>
    </w:p>
    <w:p w14:paraId="5FF358F2" w14:textId="77777777" w:rsidR="00516DF3" w:rsidRDefault="00516DF3" w:rsidP="00516DF3">
      <w:pPr>
        <w:pStyle w:val="a7"/>
      </w:pPr>
      <w:r>
        <w:t>|[2020-04-03 09:08:35, 2020-04-03 09:08:45]|Spark |225  |</w:t>
      </w:r>
    </w:p>
    <w:p w14:paraId="15A82FC2" w14:textId="77777777" w:rsidR="00516DF3" w:rsidRDefault="00516DF3" w:rsidP="00516DF3">
      <w:pPr>
        <w:pStyle w:val="a7"/>
      </w:pPr>
      <w:r>
        <w:t>|[2020-04-03 09:08:40, 2020-04-03 09:08:50]|Apache|282  |</w:t>
      </w:r>
    </w:p>
    <w:p w14:paraId="703CD1E8" w14:textId="77777777" w:rsidR="00516DF3" w:rsidRDefault="00516DF3" w:rsidP="00516DF3">
      <w:pPr>
        <w:pStyle w:val="a7"/>
      </w:pPr>
      <w:r>
        <w:t>|[2020-04-03 09:08:40, 2020-04-03 09:08:50]|Spark |282  |</w:t>
      </w:r>
    </w:p>
    <w:p w14:paraId="684DA678" w14:textId="77777777" w:rsidR="00516DF3" w:rsidRDefault="00516DF3" w:rsidP="00516DF3">
      <w:pPr>
        <w:pStyle w:val="a7"/>
      </w:pPr>
      <w:r>
        <w:t>|[2020-04-03 09:08:40, 2020-04-03 09:08:50]|Hello |282  |</w:t>
      </w:r>
    </w:p>
    <w:p w14:paraId="05F826BC" w14:textId="77777777" w:rsidR="00516DF3" w:rsidRDefault="00516DF3" w:rsidP="00516DF3">
      <w:pPr>
        <w:pStyle w:val="a7"/>
      </w:pPr>
      <w:r>
        <w:t>|[2020-04-03 09:08:45, 2020-04-03 09:08:55]|Hello |57   |</w:t>
      </w:r>
    </w:p>
    <w:p w14:paraId="1BF2A54F" w14:textId="77777777" w:rsidR="00516DF3" w:rsidRDefault="00516DF3" w:rsidP="00516DF3">
      <w:pPr>
        <w:pStyle w:val="a7"/>
      </w:pPr>
      <w:r>
        <w:t>|[2020-04-03 09:08:45, 2020-04-03 09:08:55]|Spark |57   |</w:t>
      </w:r>
    </w:p>
    <w:p w14:paraId="46BC8537" w14:textId="77777777" w:rsidR="00516DF3" w:rsidRDefault="00516DF3" w:rsidP="00516DF3">
      <w:pPr>
        <w:pStyle w:val="a7"/>
      </w:pPr>
      <w:r>
        <w:t>|[2020-04-03 09:08:45, 2020-04-03 09:08:55]|Apache|57   |</w:t>
      </w:r>
    </w:p>
    <w:p w14:paraId="267339F8" w14:textId="494F6DB1" w:rsidR="00D161B5" w:rsidRDefault="00516DF3" w:rsidP="00516DF3">
      <w:pPr>
        <w:pStyle w:val="a7"/>
      </w:pPr>
      <w:r>
        <w:t>+------------------------------------------+------+-----+</w:t>
      </w:r>
    </w:p>
    <w:p w14:paraId="586EE27B" w14:textId="6F3F4BF1" w:rsidR="00D161B5" w:rsidRDefault="00D161B5" w:rsidP="00D161B5">
      <w:pPr>
        <w:ind w:firstLine="420"/>
        <w:jc w:val="center"/>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32</w:t>
      </w:r>
      <w:r w:rsidR="008160CE">
        <w:fldChar w:fldCharType="end"/>
      </w:r>
    </w:p>
    <w:p w14:paraId="7FA5BBE0" w14:textId="738AE822" w:rsidR="00863CAD" w:rsidRDefault="0056289C" w:rsidP="00863CAD">
      <w:pPr>
        <w:ind w:firstLine="420"/>
        <w:rPr>
          <w:rFonts w:hint="eastAsia"/>
        </w:rPr>
      </w:pPr>
      <w:r w:rsidRPr="0056289C">
        <w:rPr>
          <w:rFonts w:hint="eastAsia"/>
        </w:rPr>
        <w:t>现在考虑如果事件之一迟到了应用程序会发生什么。</w:t>
      </w:r>
      <w:r w:rsidR="00990BCC">
        <w:rPr>
          <w:rFonts w:hint="eastAsia"/>
        </w:rPr>
        <w:t>例如流式处理程序</w:t>
      </w:r>
      <w:r w:rsidRPr="0056289C">
        <w:rPr>
          <w:rFonts w:hint="eastAsia"/>
        </w:rPr>
        <w:t>在</w:t>
      </w:r>
      <w:r w:rsidRPr="0056289C">
        <w:rPr>
          <w:rFonts w:hint="eastAsia"/>
        </w:rPr>
        <w:t>12:11</w:t>
      </w:r>
      <w:r w:rsidR="00990BCC">
        <w:rPr>
          <w:rFonts w:hint="eastAsia"/>
        </w:rPr>
        <w:t>（处理时间）</w:t>
      </w:r>
      <w:r w:rsidRPr="0056289C">
        <w:rPr>
          <w:rFonts w:hint="eastAsia"/>
        </w:rPr>
        <w:t>接收</w:t>
      </w:r>
      <w:r w:rsidR="00990BCC">
        <w:rPr>
          <w:rFonts w:hint="eastAsia"/>
        </w:rPr>
        <w:t>到</w:t>
      </w:r>
      <w:r w:rsidRPr="0056289C">
        <w:rPr>
          <w:rFonts w:hint="eastAsia"/>
        </w:rPr>
        <w:t>在</w:t>
      </w:r>
      <w:r w:rsidRPr="0056289C">
        <w:rPr>
          <w:rFonts w:hint="eastAsia"/>
        </w:rPr>
        <w:t>12:04</w:t>
      </w:r>
      <w:r w:rsidR="00990BCC">
        <w:rPr>
          <w:rFonts w:hint="eastAsia"/>
        </w:rPr>
        <w:t>（</w:t>
      </w:r>
      <w:r w:rsidR="00990BCC" w:rsidRPr="0056289C">
        <w:rPr>
          <w:rFonts w:hint="eastAsia"/>
        </w:rPr>
        <w:t>事件时间</w:t>
      </w:r>
      <w:r w:rsidR="00990BCC">
        <w:rPr>
          <w:rFonts w:hint="eastAsia"/>
        </w:rPr>
        <w:t>）</w:t>
      </w:r>
      <w:r w:rsidR="00DF3F09">
        <w:rPr>
          <w:rFonts w:hint="eastAsia"/>
        </w:rPr>
        <w:t>生成的单词，</w:t>
      </w:r>
      <w:r w:rsidRPr="0056289C">
        <w:rPr>
          <w:rFonts w:hint="eastAsia"/>
        </w:rPr>
        <w:t>应用程序应使用</w:t>
      </w:r>
      <w:r w:rsidRPr="0056289C">
        <w:rPr>
          <w:rFonts w:hint="eastAsia"/>
        </w:rPr>
        <w:t>12:04</w:t>
      </w:r>
      <w:r w:rsidRPr="0056289C">
        <w:rPr>
          <w:rFonts w:hint="eastAsia"/>
        </w:rPr>
        <w:t>而不是</w:t>
      </w:r>
      <w:r w:rsidRPr="0056289C">
        <w:rPr>
          <w:rFonts w:hint="eastAsia"/>
        </w:rPr>
        <w:t>12:11</w:t>
      </w:r>
      <w:r w:rsidRPr="0056289C">
        <w:rPr>
          <w:rFonts w:hint="eastAsia"/>
        </w:rPr>
        <w:t>来更新窗口</w:t>
      </w:r>
      <w:r w:rsidRPr="0056289C">
        <w:rPr>
          <w:rFonts w:hint="eastAsia"/>
        </w:rPr>
        <w:t>12:00-12:10</w:t>
      </w:r>
      <w:r w:rsidR="00990BCC">
        <w:rPr>
          <w:rFonts w:hint="eastAsia"/>
        </w:rPr>
        <w:t>的旧计数，</w:t>
      </w:r>
      <w:r w:rsidRPr="0056289C">
        <w:rPr>
          <w:rFonts w:hint="eastAsia"/>
        </w:rPr>
        <w:t>这</w:t>
      </w:r>
      <w:r w:rsidR="00990BCC">
        <w:rPr>
          <w:rFonts w:hint="eastAsia"/>
        </w:rPr>
        <w:t>中计算方式很自然的发生</w:t>
      </w:r>
      <w:r w:rsidRPr="0056289C">
        <w:rPr>
          <w:rFonts w:hint="eastAsia"/>
        </w:rPr>
        <w:t>在基于窗口的分组</w:t>
      </w:r>
      <w:r w:rsidR="00990BCC">
        <w:rPr>
          <w:rFonts w:hint="eastAsia"/>
        </w:rPr>
        <w:t>操作中，</w:t>
      </w:r>
      <w:r w:rsidRPr="0056289C">
        <w:rPr>
          <w:rFonts w:hint="eastAsia"/>
        </w:rPr>
        <w:t>结构化流可以长时间保</w:t>
      </w:r>
      <w:r w:rsidR="001F2D42">
        <w:rPr>
          <w:rFonts w:hint="eastAsia"/>
        </w:rPr>
        <w:t>持部分聚合的中间状态，以便后期数据可以正确更新旧窗口的聚合，如</w:t>
      </w:r>
      <w:r w:rsidR="00657E62">
        <w:fldChar w:fldCharType="begin"/>
      </w:r>
      <w:r w:rsidR="00657E62">
        <w:instrText xml:space="preserve"> </w:instrText>
      </w:r>
      <w:r w:rsidR="00657E62">
        <w:rPr>
          <w:rFonts w:hint="eastAsia"/>
        </w:rPr>
        <w:instrText>REF _Ref36815695 \h</w:instrText>
      </w:r>
      <w:r w:rsidR="00657E62">
        <w:instrText xml:space="preserve"> </w:instrText>
      </w:r>
      <w:r w:rsidR="00657E62">
        <w:fldChar w:fldCharType="separate"/>
      </w:r>
      <w:r w:rsidR="00657E62">
        <w:rPr>
          <w:rFonts w:hint="eastAsia"/>
        </w:rPr>
        <w:t>图例</w:t>
      </w:r>
      <w:r w:rsidR="00657E62">
        <w:rPr>
          <w:rFonts w:hint="eastAsia"/>
        </w:rPr>
        <w:t xml:space="preserve"> </w:t>
      </w:r>
      <w:r w:rsidR="00657E62">
        <w:rPr>
          <w:noProof/>
        </w:rPr>
        <w:t>4</w:t>
      </w:r>
      <w:r w:rsidR="00657E62">
        <w:noBreakHyphen/>
      </w:r>
      <w:r w:rsidR="00657E62">
        <w:rPr>
          <w:noProof/>
        </w:rPr>
        <w:t>13</w:t>
      </w:r>
      <w:r w:rsidR="00657E62">
        <w:fldChar w:fldCharType="end"/>
      </w:r>
      <w:r w:rsidRPr="0056289C">
        <w:rPr>
          <w:rFonts w:hint="eastAsia"/>
        </w:rPr>
        <w:t>所示。</w:t>
      </w:r>
    </w:p>
    <w:p w14:paraId="3F2334E9" w14:textId="2B9AC01C" w:rsidR="00D67A95" w:rsidRDefault="006345C9" w:rsidP="000562B3">
      <w:pPr>
        <w:ind w:firstLine="420"/>
        <w:rPr>
          <w:rFonts w:hint="eastAsia"/>
        </w:rPr>
      </w:pPr>
      <w:r w:rsidRPr="006345C9">
        <w:lastRenderedPageBreak/>
        <w:drawing>
          <wp:inline distT="0" distB="0" distL="0" distR="0" wp14:anchorId="6AC8AFE9" wp14:editId="6999B978">
            <wp:extent cx="4688084" cy="2463135"/>
            <wp:effectExtent l="0" t="0" r="1143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02739" cy="2470835"/>
                    </a:xfrm>
                    <a:prstGeom prst="rect">
                      <a:avLst/>
                    </a:prstGeom>
                  </pic:spPr>
                </pic:pic>
              </a:graphicData>
            </a:graphic>
          </wp:inline>
        </w:drawing>
      </w:r>
    </w:p>
    <w:p w14:paraId="07D59512" w14:textId="40C81C6D" w:rsidR="00657E62" w:rsidRPr="00657E62" w:rsidRDefault="001F2D42" w:rsidP="000D5A61">
      <w:pPr>
        <w:pStyle w:val="Caption"/>
        <w:rPr>
          <w:rFonts w:hint="eastAsia"/>
        </w:rPr>
      </w:pPr>
      <w:bookmarkStart w:id="25" w:name="_Ref36815695"/>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13</w:t>
      </w:r>
      <w:r w:rsidR="005C3025">
        <w:fldChar w:fldCharType="end"/>
      </w:r>
      <w:bookmarkEnd w:id="25"/>
      <w:r w:rsidR="00D746B7">
        <w:rPr>
          <w:rFonts w:hint="eastAsia"/>
        </w:rPr>
        <w:t xml:space="preserve"> </w:t>
      </w:r>
      <w:r w:rsidR="00D746B7">
        <w:rPr>
          <w:rFonts w:hint="eastAsia"/>
        </w:rPr>
        <w:t>在窗口分组聚合中处理延迟数据</w:t>
      </w:r>
    </w:p>
    <w:p w14:paraId="14DDA586" w14:textId="1DA4E5F8" w:rsidR="003311BE" w:rsidRDefault="00C5115A" w:rsidP="003311BE">
      <w:pPr>
        <w:ind w:firstLine="420"/>
        <w:rPr>
          <w:rFonts w:hint="eastAsia"/>
        </w:rPr>
      </w:pPr>
      <w:r>
        <w:rPr>
          <w:rFonts w:hint="eastAsia"/>
        </w:rPr>
        <w:t>但是</w:t>
      </w:r>
      <w:r w:rsidR="00DF22BC" w:rsidRPr="00DF22BC">
        <w:rPr>
          <w:rFonts w:hint="eastAsia"/>
        </w:rPr>
        <w:t>要连续几天运行此查询，系统必须限制其累积</w:t>
      </w:r>
      <w:r w:rsidR="00D41AF9">
        <w:rPr>
          <w:rFonts w:hint="eastAsia"/>
        </w:rPr>
        <w:t>在内存</w:t>
      </w:r>
      <w:r w:rsidR="00DF22BC" w:rsidRPr="00DF22BC">
        <w:rPr>
          <w:rFonts w:hint="eastAsia"/>
        </w:rPr>
        <w:t>中间状态</w:t>
      </w:r>
      <w:r w:rsidR="00D41AF9">
        <w:rPr>
          <w:rFonts w:hint="eastAsia"/>
        </w:rPr>
        <w:t>的数</w:t>
      </w:r>
      <w:r w:rsidR="00744A18">
        <w:rPr>
          <w:rFonts w:hint="eastAsia"/>
        </w:rPr>
        <w:t>量。这意味着系统需要知道何时可以从内存</w:t>
      </w:r>
      <w:r w:rsidR="00DF22BC" w:rsidRPr="00DF22BC">
        <w:rPr>
          <w:rFonts w:hint="eastAsia"/>
        </w:rPr>
        <w:t>状态</w:t>
      </w:r>
      <w:r w:rsidR="008B5D4B">
        <w:rPr>
          <w:rFonts w:hint="eastAsia"/>
        </w:rPr>
        <w:t>中</w:t>
      </w:r>
      <w:r w:rsidR="00DF22BC" w:rsidRPr="00DF22BC">
        <w:rPr>
          <w:rFonts w:hint="eastAsia"/>
        </w:rPr>
        <w:t>删除旧聚合，因为应用程序将不再接收该聚合的最新数据。为此，在</w:t>
      </w:r>
      <w:r w:rsidR="00DF22BC" w:rsidRPr="00DF22BC">
        <w:rPr>
          <w:rFonts w:hint="eastAsia"/>
        </w:rPr>
        <w:t>Spark 2.1</w:t>
      </w:r>
      <w:r w:rsidR="00631BB8">
        <w:rPr>
          <w:rFonts w:hint="eastAsia"/>
        </w:rPr>
        <w:t>中</w:t>
      </w:r>
      <w:r w:rsidR="00DF22BC" w:rsidRPr="00DF22BC">
        <w:rPr>
          <w:rFonts w:hint="eastAsia"/>
        </w:rPr>
        <w:t>我们引入了水印功能，该功</w:t>
      </w:r>
      <w:r w:rsidR="00DF38FE">
        <w:rPr>
          <w:rFonts w:hint="eastAsia"/>
        </w:rPr>
        <w:t>能使引擎自动跟踪数据中的当前事件时间，并尝试相应地清除旧状态。我们</w:t>
      </w:r>
      <w:r w:rsidR="00DF22BC" w:rsidRPr="00DF22BC">
        <w:rPr>
          <w:rFonts w:hint="eastAsia"/>
        </w:rPr>
        <w:t>可以通过指定事件时间列</w:t>
      </w:r>
      <w:r w:rsidR="005F4B9B">
        <w:rPr>
          <w:rFonts w:hint="eastAsia"/>
        </w:rPr>
        <w:t>以及</w:t>
      </w:r>
      <w:r w:rsidR="00DF22BC" w:rsidRPr="00DF22BC">
        <w:rPr>
          <w:rFonts w:hint="eastAsia"/>
        </w:rPr>
        <w:t>期望数据延迟的阈值来定义查询的水印。对于在时间</w:t>
      </w:r>
      <w:r w:rsidR="00DF22BC" w:rsidRPr="00DF22BC">
        <w:rPr>
          <w:rFonts w:hint="eastAsia"/>
        </w:rPr>
        <w:t>T</w:t>
      </w:r>
      <w:r w:rsidR="00803E2F">
        <w:rPr>
          <w:rFonts w:hint="eastAsia"/>
        </w:rPr>
        <w:t>结束的特定窗口，引擎将维持状态并允许延迟数据更新状态，直到引擎发现</w:t>
      </w:r>
      <w:r w:rsidR="00DF22BC" w:rsidRPr="00DF22BC">
        <w:rPr>
          <w:rFonts w:hint="eastAsia"/>
        </w:rPr>
        <w:t>最大事件时间</w:t>
      </w:r>
      <w:r w:rsidR="00A66948">
        <w:rPr>
          <w:rFonts w:hint="eastAsia"/>
        </w:rPr>
        <w:t>减去</w:t>
      </w:r>
      <w:r w:rsidR="00DF22BC" w:rsidRPr="00DF22BC">
        <w:rPr>
          <w:rFonts w:hint="eastAsia"/>
        </w:rPr>
        <w:t>延迟阈值</w:t>
      </w:r>
      <w:r w:rsidR="00A66948">
        <w:rPr>
          <w:rFonts w:hint="eastAsia"/>
        </w:rPr>
        <w:t>小于</w:t>
      </w:r>
      <w:r w:rsidR="00DF22BC" w:rsidRPr="00DF22BC">
        <w:rPr>
          <w:rFonts w:hint="eastAsia"/>
        </w:rPr>
        <w:t>T</w:t>
      </w:r>
      <w:r w:rsidR="00FD627F">
        <w:rPr>
          <w:rFonts w:hint="eastAsia"/>
        </w:rPr>
        <w:t>。换句话说</w:t>
      </w:r>
      <w:r w:rsidR="00DF22BC" w:rsidRPr="00DF22BC">
        <w:rPr>
          <w:rFonts w:hint="eastAsia"/>
        </w:rPr>
        <w:t>阈值内的延迟数据将被汇总，但阈值后的数据将开始被丢弃</w:t>
      </w:r>
      <w:r w:rsidR="00FD627F">
        <w:rPr>
          <w:rFonts w:hint="eastAsia"/>
        </w:rPr>
        <w:t>。</w:t>
      </w:r>
      <w:r w:rsidR="00DF22BC" w:rsidRPr="00DF22BC">
        <w:rPr>
          <w:rFonts w:hint="eastAsia"/>
        </w:rPr>
        <w:t>让我们通过一个例子来理解这一点</w:t>
      </w:r>
      <w:r w:rsidR="00FD627F">
        <w:rPr>
          <w:rFonts w:hint="eastAsia"/>
        </w:rPr>
        <w:t>，</w:t>
      </w:r>
      <w:r w:rsidR="00DF22BC" w:rsidRPr="00DF22BC">
        <w:rPr>
          <w:rFonts w:hint="eastAsia"/>
        </w:rPr>
        <w:t>可以使用</w:t>
      </w:r>
      <w:r w:rsidR="00DF22BC" w:rsidRPr="00DF22BC">
        <w:rPr>
          <w:rFonts w:hint="eastAsia"/>
        </w:rPr>
        <w:t>withWatermark</w:t>
      </w:r>
      <w:r w:rsidR="00FD627F">
        <w:rPr>
          <w:rFonts w:hint="eastAsia"/>
        </w:rPr>
        <w:t>()</w:t>
      </w:r>
      <w:r w:rsidR="00DF22BC" w:rsidRPr="00DF22BC">
        <w:rPr>
          <w:rFonts w:hint="eastAsia"/>
        </w:rPr>
        <w:t>在前面的示例中轻松定义水印，如下所示。</w:t>
      </w:r>
    </w:p>
    <w:p w14:paraId="68902768" w14:textId="2D54AC55" w:rsidR="00CF5E24" w:rsidRDefault="00CF5E24" w:rsidP="00CF5E24">
      <w:pPr>
        <w:pStyle w:val="a7"/>
      </w:pPr>
      <w:r>
        <w:t>// Split the lines into words, retaining timestamps</w:t>
      </w:r>
    </w:p>
    <w:p w14:paraId="7D44BB96" w14:textId="246405E8" w:rsidR="00CF5E24" w:rsidRDefault="00CF5E24" w:rsidP="00CF5E24">
      <w:pPr>
        <w:pStyle w:val="a7"/>
      </w:pPr>
      <w:r>
        <w:t xml:space="preserve">   val words = lines.as[(String, Timestamp)].flatMap(line =&gt;</w:t>
      </w:r>
    </w:p>
    <w:p w14:paraId="50DD5E88" w14:textId="2C4364A2" w:rsidR="00CF5E24" w:rsidRDefault="00CF5E24" w:rsidP="00CF5E24">
      <w:pPr>
        <w:pStyle w:val="a7"/>
      </w:pPr>
      <w:r>
        <w:t xml:space="preserve">     line._1.split(" ").map(word =&gt; (word, line._2))</w:t>
      </w:r>
    </w:p>
    <w:p w14:paraId="578056C1" w14:textId="30785C0A" w:rsidR="00CF5E24" w:rsidRDefault="00CF5E24" w:rsidP="00CF5E24">
      <w:pPr>
        <w:pStyle w:val="a7"/>
      </w:pPr>
      <w:r>
        <w:t xml:space="preserve">   ).toDF("word", "timestamp")</w:t>
      </w:r>
    </w:p>
    <w:p w14:paraId="4BEB81A5" w14:textId="77777777" w:rsidR="00CF5E24" w:rsidRDefault="00CF5E24" w:rsidP="00CF5E24">
      <w:pPr>
        <w:pStyle w:val="a7"/>
      </w:pPr>
      <w:r>
        <w:t xml:space="preserve">    // Group the data by window and word and compute the count of each group</w:t>
      </w:r>
    </w:p>
    <w:p w14:paraId="24D97D85" w14:textId="146FC686" w:rsidR="00CF5E24" w:rsidRDefault="00CF5E24" w:rsidP="00CF5E24">
      <w:pPr>
        <w:pStyle w:val="a7"/>
      </w:pPr>
      <w:r>
        <w:t xml:space="preserve">   val windowedCounts = words</w:t>
      </w:r>
    </w:p>
    <w:p w14:paraId="46B12458" w14:textId="1F1FC2D2" w:rsidR="00CF5E24" w:rsidRDefault="00CF5E24" w:rsidP="00CF5E24">
      <w:pPr>
        <w:pStyle w:val="a7"/>
      </w:pPr>
      <w:r>
        <w:t xml:space="preserve">     .withWatermark("timestamp", delayDuration)</w:t>
      </w:r>
    </w:p>
    <w:p w14:paraId="14CC1352" w14:textId="2081B859" w:rsidR="00CF5E24" w:rsidRDefault="00CF5E24" w:rsidP="00CF5E24">
      <w:pPr>
        <w:pStyle w:val="a7"/>
      </w:pPr>
      <w:r>
        <w:t xml:space="preserve">     .groupBy(</w:t>
      </w:r>
    </w:p>
    <w:p w14:paraId="740DF1F9" w14:textId="2B8A01CE" w:rsidR="00CF5E24" w:rsidRDefault="00CF5E24" w:rsidP="00CF5E24">
      <w:pPr>
        <w:pStyle w:val="a7"/>
      </w:pPr>
      <w:r>
        <w:t xml:space="preserve">       window($"timestamp", windowDuration, slideDuration), $"word"</w:t>
      </w:r>
    </w:p>
    <w:p w14:paraId="61F2F876" w14:textId="6873FCA6" w:rsidR="00CD1AD5" w:rsidRDefault="00CF5E24" w:rsidP="00CF5E24">
      <w:pPr>
        <w:pStyle w:val="a7"/>
        <w:rPr>
          <w:rFonts w:hint="eastAsia"/>
        </w:rPr>
      </w:pPr>
      <w:r>
        <w:t xml:space="preserve">     ).count().orderBy("window")</w:t>
      </w:r>
    </w:p>
    <w:p w14:paraId="155868D2" w14:textId="44A7D647" w:rsidR="000D5A61" w:rsidRPr="000D5A61" w:rsidRDefault="002E760C" w:rsidP="002E760C">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33</w:t>
      </w:r>
      <w:r w:rsidR="008160CE">
        <w:fldChar w:fldCharType="end"/>
      </w:r>
    </w:p>
    <w:p w14:paraId="4EDC8B1F" w14:textId="1C1BAEBF" w:rsidR="004F6420" w:rsidRDefault="00FD0B74" w:rsidP="004F6420">
      <w:pPr>
        <w:ind w:firstLine="420"/>
      </w:pPr>
      <w:r>
        <w:rPr>
          <w:rFonts w:hint="eastAsia"/>
        </w:rPr>
        <w:t>测试这个代码</w:t>
      </w:r>
      <w:r w:rsidR="004F6420">
        <w:rPr>
          <w:rFonts w:hint="eastAsia"/>
        </w:rPr>
        <w:t>，我们</w:t>
      </w:r>
      <w:r w:rsidR="004F6420" w:rsidRPr="006A0443">
        <w:rPr>
          <w:rFonts w:hint="eastAsia"/>
        </w:rPr>
        <w:t>可以</w:t>
      </w:r>
      <w:r>
        <w:rPr>
          <w:rFonts w:hint="eastAsia"/>
        </w:rPr>
        <w:t>在虚拟实验环境中运行下面的代码</w:t>
      </w:r>
      <w:r w:rsidR="009E2F97">
        <w:rPr>
          <w:rFonts w:hint="eastAsia"/>
        </w:rPr>
        <w:t>，然后查看运行结果</w:t>
      </w:r>
      <w:r w:rsidR="004F6420">
        <w:rPr>
          <w:rFonts w:hint="eastAsia"/>
        </w:rPr>
        <w:t>：</w:t>
      </w:r>
    </w:p>
    <w:p w14:paraId="7DD21314" w14:textId="46DE8FDF" w:rsidR="004F6420" w:rsidRDefault="004F6420" w:rsidP="004F6420">
      <w:pPr>
        <w:pStyle w:val="a7"/>
      </w:pPr>
      <w:r>
        <w:t xml:space="preserve">spark-submit --class </w:t>
      </w:r>
      <w:r w:rsidR="002769C2" w:rsidRPr="002769C2">
        <w:t>StructuredNetworkWordCountWindowedWaterMark</w:t>
      </w:r>
      <w:r w:rsidR="002769C2">
        <w:rPr>
          <w:rFonts w:hint="eastAsia"/>
        </w:rPr>
        <w:t xml:space="preserve"> </w:t>
      </w:r>
      <w:r>
        <w:t xml:space="preserve">/data/application/simple-streaming/target/scala-2.11/simple-streaming_2.11-0.1.jar localhost </w:t>
      </w:r>
      <w:r>
        <w:rPr>
          <w:rFonts w:hint="eastAsia"/>
        </w:rPr>
        <w:t>9999 10 5</w:t>
      </w:r>
    </w:p>
    <w:p w14:paraId="7F32D8E7" w14:textId="4A4E1182" w:rsidR="004F6420" w:rsidRDefault="004F6420" w:rsidP="004F6420">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34</w:t>
      </w:r>
      <w:r w:rsidR="008160CE">
        <w:fldChar w:fldCharType="end"/>
      </w:r>
    </w:p>
    <w:p w14:paraId="5D751E5C" w14:textId="4E9CB12F" w:rsidR="004C6704" w:rsidRDefault="00A25696" w:rsidP="00CC476A">
      <w:pPr>
        <w:pStyle w:val="Heading2"/>
      </w:pPr>
      <w:r>
        <w:rPr>
          <w:rFonts w:hint="eastAsia"/>
        </w:rPr>
        <w:t>案例分析</w:t>
      </w:r>
    </w:p>
    <w:p w14:paraId="3389C9E3" w14:textId="38660541" w:rsidR="009B0BB4" w:rsidRDefault="009B0BB4" w:rsidP="009B0BB4">
      <w:pPr>
        <w:ind w:firstLine="420"/>
      </w:pPr>
      <w:r>
        <w:rPr>
          <w:rFonts w:hint="eastAsia"/>
        </w:rPr>
        <w:t>数据流是连续到达的无限序列数据。流</w:t>
      </w:r>
      <w:r w:rsidR="00EE3606">
        <w:rPr>
          <w:rFonts w:hint="eastAsia"/>
        </w:rPr>
        <w:t>式处理将不断流动的输入数据分成独立</w:t>
      </w:r>
      <w:r>
        <w:rPr>
          <w:rFonts w:hint="eastAsia"/>
        </w:rPr>
        <w:t>单元进行处理</w:t>
      </w:r>
      <w:r w:rsidR="00EE3606">
        <w:rPr>
          <w:rFonts w:hint="eastAsia"/>
        </w:rPr>
        <w:t>，是</w:t>
      </w:r>
      <w:r>
        <w:rPr>
          <w:rFonts w:hint="eastAsia"/>
        </w:rPr>
        <w:t>对流数据的低延迟处理和分析。</w:t>
      </w:r>
      <w:r>
        <w:rPr>
          <w:rFonts w:hint="eastAsia"/>
        </w:rPr>
        <w:t>Spark Streaming</w:t>
      </w:r>
      <w:r>
        <w:rPr>
          <w:rFonts w:hint="eastAsia"/>
        </w:rPr>
        <w:t>是</w:t>
      </w:r>
      <w:r>
        <w:rPr>
          <w:rFonts w:hint="eastAsia"/>
        </w:rPr>
        <w:t>Spark API</w:t>
      </w:r>
      <w:r w:rsidR="00E2360A">
        <w:rPr>
          <w:rFonts w:hint="eastAsia"/>
        </w:rPr>
        <w:t>核心的扩展，可实现实时数据的可扩展、高吞吐量、</w:t>
      </w:r>
      <w:r>
        <w:rPr>
          <w:rFonts w:hint="eastAsia"/>
        </w:rPr>
        <w:t>容错流</w:t>
      </w:r>
      <w:r w:rsidR="00E2360A">
        <w:rPr>
          <w:rFonts w:hint="eastAsia"/>
        </w:rPr>
        <w:t>式</w:t>
      </w:r>
      <w:r>
        <w:rPr>
          <w:rFonts w:hint="eastAsia"/>
        </w:rPr>
        <w:t>处理。</w:t>
      </w:r>
      <w:r>
        <w:rPr>
          <w:rFonts w:hint="eastAsia"/>
        </w:rPr>
        <w:t>Spark Streaming</w:t>
      </w:r>
      <w:r w:rsidR="00E2360A">
        <w:rPr>
          <w:rFonts w:hint="eastAsia"/>
        </w:rPr>
        <w:t>适用于需要大量数据一旦到达即可快速处理的用例，</w:t>
      </w:r>
      <w:r>
        <w:rPr>
          <w:rFonts w:hint="eastAsia"/>
        </w:rPr>
        <w:t>实时用例包括：</w:t>
      </w:r>
    </w:p>
    <w:p w14:paraId="1403A2EA" w14:textId="5440B1FB" w:rsidR="009B0BB4" w:rsidRDefault="009B0BB4" w:rsidP="009B0BB4">
      <w:pPr>
        <w:pStyle w:val="a6"/>
        <w:ind w:firstLine="420"/>
      </w:pPr>
      <w:r>
        <w:rPr>
          <w:rFonts w:hint="eastAsia"/>
        </w:rPr>
        <w:lastRenderedPageBreak/>
        <w:t>网站监控、网络监控</w:t>
      </w:r>
    </w:p>
    <w:p w14:paraId="6A8D968A" w14:textId="77777777" w:rsidR="009B0BB4" w:rsidRDefault="009B0BB4" w:rsidP="009B0BB4">
      <w:pPr>
        <w:pStyle w:val="a6"/>
        <w:ind w:firstLine="420"/>
      </w:pPr>
      <w:r>
        <w:rPr>
          <w:rFonts w:hint="eastAsia"/>
        </w:rPr>
        <w:t>欺诈识别</w:t>
      </w:r>
    </w:p>
    <w:p w14:paraId="54D51A6D" w14:textId="77777777" w:rsidR="009B0BB4" w:rsidRDefault="009B0BB4" w:rsidP="009B0BB4">
      <w:pPr>
        <w:pStyle w:val="a6"/>
        <w:ind w:firstLine="420"/>
      </w:pPr>
      <w:r>
        <w:rPr>
          <w:rFonts w:hint="eastAsia"/>
        </w:rPr>
        <w:t>网页点击</w:t>
      </w:r>
    </w:p>
    <w:p w14:paraId="0E63AFD4" w14:textId="77777777" w:rsidR="009B0BB4" w:rsidRDefault="009B0BB4" w:rsidP="009B0BB4">
      <w:pPr>
        <w:pStyle w:val="a6"/>
        <w:ind w:firstLine="420"/>
      </w:pPr>
      <w:r>
        <w:rPr>
          <w:rFonts w:hint="eastAsia"/>
        </w:rPr>
        <w:t>广告</w:t>
      </w:r>
    </w:p>
    <w:p w14:paraId="215CFE88" w14:textId="77777777" w:rsidR="009B0BB4" w:rsidRDefault="009B0BB4" w:rsidP="009B0BB4">
      <w:pPr>
        <w:pStyle w:val="a6"/>
        <w:ind w:firstLine="420"/>
      </w:pPr>
      <w:r>
        <w:rPr>
          <w:rFonts w:hint="eastAsia"/>
        </w:rPr>
        <w:t>物联网传感器</w:t>
      </w:r>
    </w:p>
    <w:p w14:paraId="60B9C6AD" w14:textId="3D56B99A" w:rsidR="008A4266" w:rsidRDefault="008A4266" w:rsidP="008A4266">
      <w:pPr>
        <w:ind w:firstLine="420"/>
      </w:pPr>
      <w:r>
        <w:rPr>
          <w:rFonts w:hint="eastAsia"/>
        </w:rPr>
        <w:t>Spark Streaming</w:t>
      </w:r>
      <w:r>
        <w:rPr>
          <w:rFonts w:hint="eastAsia"/>
        </w:rPr>
        <w:t>将数据流划分为</w:t>
      </w:r>
      <w:r w:rsidR="005C3025">
        <w:rPr>
          <w:rFonts w:hint="eastAsia"/>
        </w:rPr>
        <w:t>每</w:t>
      </w:r>
      <w:r>
        <w:rPr>
          <w:rFonts w:hint="eastAsia"/>
        </w:rPr>
        <w:t>X</w:t>
      </w:r>
      <w:r>
        <w:rPr>
          <w:rFonts w:hint="eastAsia"/>
        </w:rPr>
        <w:t>秒的批次，称为</w:t>
      </w:r>
      <w:r w:rsidR="002063D3">
        <w:rPr>
          <w:rFonts w:hint="eastAsia"/>
        </w:rPr>
        <w:t>DStream</w:t>
      </w:r>
      <w:r>
        <w:rPr>
          <w:rFonts w:hint="eastAsia"/>
        </w:rPr>
        <w:t>，它在内部是一系列</w:t>
      </w:r>
      <w:r>
        <w:rPr>
          <w:rFonts w:hint="eastAsia"/>
        </w:rPr>
        <w:t>RDD</w:t>
      </w:r>
      <w:r w:rsidR="002063D3">
        <w:rPr>
          <w:rFonts w:hint="eastAsia"/>
        </w:rPr>
        <w:t>。</w:t>
      </w:r>
      <w:r>
        <w:rPr>
          <w:rFonts w:hint="eastAsia"/>
        </w:rPr>
        <w:t>Spark</w:t>
      </w:r>
      <w:r>
        <w:rPr>
          <w:rFonts w:hint="eastAsia"/>
        </w:rPr>
        <w:t>应用程序使用</w:t>
      </w:r>
      <w:r>
        <w:rPr>
          <w:rFonts w:hint="eastAsia"/>
        </w:rPr>
        <w:t>Spark API</w:t>
      </w:r>
      <w:r>
        <w:rPr>
          <w:rFonts w:hint="eastAsia"/>
        </w:rPr>
        <w:t>处理</w:t>
      </w:r>
      <w:r>
        <w:rPr>
          <w:rFonts w:hint="eastAsia"/>
        </w:rPr>
        <w:t>RDD</w:t>
      </w:r>
      <w:r>
        <w:rPr>
          <w:rFonts w:hint="eastAsia"/>
        </w:rPr>
        <w:t>，并且批处理返回</w:t>
      </w:r>
      <w:r>
        <w:rPr>
          <w:rFonts w:hint="eastAsia"/>
        </w:rPr>
        <w:t>RDD</w:t>
      </w:r>
      <w:r>
        <w:rPr>
          <w:rFonts w:hint="eastAsia"/>
        </w:rPr>
        <w:t>操作的处理结果。</w:t>
      </w:r>
    </w:p>
    <w:p w14:paraId="6598726A" w14:textId="6B610C20" w:rsidR="008A4266" w:rsidRDefault="008A4266" w:rsidP="008A4266">
      <w:pPr>
        <w:widowControl/>
        <w:ind w:firstLineChars="0" w:firstLine="0"/>
        <w:jc w:val="center"/>
        <w:rPr>
          <w:rFonts w:ascii="Times New Roman" w:eastAsia="Times New Roman" w:hAnsi="Times New Roman"/>
          <w:kern w:val="0"/>
          <w:sz w:val="24"/>
          <w:szCs w:val="24"/>
        </w:rPr>
      </w:pPr>
      <w:r w:rsidRPr="008A4266">
        <w:rPr>
          <w:rFonts w:ascii="Times New Roman" w:eastAsia="Times New Roman" w:hAnsi="Times New Roman"/>
          <w:noProof/>
          <w:kern w:val="0"/>
          <w:sz w:val="24"/>
          <w:szCs w:val="24"/>
        </w:rPr>
        <w:drawing>
          <wp:inline distT="0" distB="0" distL="0" distR="0" wp14:anchorId="696F157E" wp14:editId="62639E3C">
            <wp:extent cx="4927946" cy="953228"/>
            <wp:effectExtent l="0" t="0" r="0" b="12065"/>
            <wp:docPr id="19" name="Picture 19" descr="https://www.mapr.com/sites/default/files/blogimages/sparkstream2-b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pr.com/sites/default/files/blogimages/sparkstream2-blog.png"/>
                    <pic:cNvPicPr>
                      <a:picLocks noChangeAspect="1" noChangeArrowheads="1"/>
                    </pic:cNvPicPr>
                  </pic:nvPicPr>
                  <pic:blipFill>
                    <a:blip r:embed="rId27">
                      <a:extLst>
                        <a:ext uri="{BEBA8EAE-BF5A-486C-A8C5-ECC9F3942E4B}">
                          <a14:imgProps xmlns:a14="http://schemas.microsoft.com/office/drawing/2010/main">
                            <a14:imgLayer r:embed="rId28">
                              <a14:imgEffect>
                                <a14:colorTemperature colorTemp="4700"/>
                              </a14:imgEffect>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988753" cy="964990"/>
                    </a:xfrm>
                    <a:prstGeom prst="rect">
                      <a:avLst/>
                    </a:prstGeom>
                    <a:noFill/>
                    <a:ln>
                      <a:noFill/>
                    </a:ln>
                  </pic:spPr>
                </pic:pic>
              </a:graphicData>
            </a:graphic>
          </wp:inline>
        </w:drawing>
      </w:r>
    </w:p>
    <w:p w14:paraId="0F2BA759" w14:textId="434B5DB5" w:rsidR="002063D3" w:rsidRPr="008A4266" w:rsidRDefault="005C3025" w:rsidP="005C3025">
      <w:pPr>
        <w:pStyle w:val="Caption"/>
        <w:rPr>
          <w:rFonts w:ascii="Times New Roman" w:eastAsia="Times New Roman" w:hAnsi="Times New Roman"/>
          <w:kern w:val="0"/>
          <w:sz w:val="24"/>
          <w:szCs w:val="24"/>
        </w:rPr>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14</w:t>
      </w:r>
      <w:r>
        <w:fldChar w:fldCharType="end"/>
      </w:r>
      <w:r>
        <w:rPr>
          <w:rFonts w:hint="eastAsia"/>
        </w:rPr>
        <w:t xml:space="preserve"> </w:t>
      </w:r>
      <w:r w:rsidR="002063D3">
        <w:rPr>
          <w:rFonts w:hint="eastAsia"/>
        </w:rPr>
        <w:t>将数据流划分为</w:t>
      </w:r>
      <w:r w:rsidR="002063D3">
        <w:rPr>
          <w:rFonts w:hint="eastAsia"/>
        </w:rPr>
        <w:t>X</w:t>
      </w:r>
      <w:r w:rsidR="002063D3">
        <w:rPr>
          <w:rFonts w:hint="eastAsia"/>
        </w:rPr>
        <w:t>秒的批次</w:t>
      </w:r>
    </w:p>
    <w:p w14:paraId="232A2DF5" w14:textId="1D74658C" w:rsidR="009B0BB4" w:rsidRDefault="009B0BB4" w:rsidP="009B0BB4">
      <w:pPr>
        <w:ind w:firstLine="420"/>
      </w:pPr>
      <w:r>
        <w:rPr>
          <w:rFonts w:hint="eastAsia"/>
        </w:rPr>
        <w:t>Spark Streaming</w:t>
      </w:r>
      <w:r>
        <w:rPr>
          <w:rFonts w:hint="eastAsia"/>
        </w:rPr>
        <w:t>支持</w:t>
      </w:r>
      <w:r>
        <w:rPr>
          <w:rFonts w:hint="eastAsia"/>
        </w:rPr>
        <w:t>HDFS</w:t>
      </w:r>
      <w:r w:rsidR="009A1BA3">
        <w:rPr>
          <w:rFonts w:hint="eastAsia"/>
        </w:rPr>
        <w:t>目录、</w:t>
      </w:r>
      <w:r>
        <w:rPr>
          <w:rFonts w:hint="eastAsia"/>
        </w:rPr>
        <w:t>TCP</w:t>
      </w:r>
      <w:r w:rsidR="009A1BA3">
        <w:rPr>
          <w:rFonts w:hint="eastAsia"/>
        </w:rPr>
        <w:t>套接字、</w:t>
      </w:r>
      <w:r>
        <w:rPr>
          <w:rFonts w:hint="eastAsia"/>
        </w:rPr>
        <w:t>Kafka</w:t>
      </w:r>
      <w:r w:rsidR="009A1BA3">
        <w:rPr>
          <w:rFonts w:hint="eastAsia"/>
        </w:rPr>
        <w:t>、</w:t>
      </w:r>
      <w:r>
        <w:rPr>
          <w:rFonts w:hint="eastAsia"/>
        </w:rPr>
        <w:t>Flume</w:t>
      </w:r>
      <w:r>
        <w:rPr>
          <w:rFonts w:hint="eastAsia"/>
        </w:rPr>
        <w:t>等数据源。数据流可以使用</w:t>
      </w:r>
      <w:r>
        <w:rPr>
          <w:rFonts w:hint="eastAsia"/>
        </w:rPr>
        <w:t>Spark</w:t>
      </w:r>
      <w:r>
        <w:rPr>
          <w:rFonts w:hint="eastAsia"/>
        </w:rPr>
        <w:t>的核心</w:t>
      </w:r>
      <w:r w:rsidR="009A1BA3">
        <w:rPr>
          <w:rFonts w:hint="eastAsia"/>
        </w:rPr>
        <w:t>API</w:t>
      </w:r>
      <w:r>
        <w:rPr>
          <w:rFonts w:hint="eastAsia"/>
        </w:rPr>
        <w:t>，</w:t>
      </w:r>
      <w:r>
        <w:rPr>
          <w:rFonts w:hint="eastAsia"/>
        </w:rPr>
        <w:t>DataFrames SQL</w:t>
      </w:r>
      <w:r>
        <w:rPr>
          <w:rFonts w:hint="eastAsia"/>
        </w:rPr>
        <w:t>或机器学习</w:t>
      </w:r>
      <w:r>
        <w:rPr>
          <w:rFonts w:hint="eastAsia"/>
        </w:rPr>
        <w:t>API</w:t>
      </w:r>
      <w:r w:rsidR="009A1BA3">
        <w:rPr>
          <w:rFonts w:hint="eastAsia"/>
        </w:rPr>
        <w:t>进行处理，并且可以保存到文件系统、</w:t>
      </w:r>
      <w:r>
        <w:rPr>
          <w:rFonts w:hint="eastAsia"/>
        </w:rPr>
        <w:t>HDFS</w:t>
      </w:r>
      <w:r w:rsidR="009A1BA3">
        <w:rPr>
          <w:rFonts w:hint="eastAsia"/>
        </w:rPr>
        <w:t>、</w:t>
      </w:r>
      <w:r>
        <w:rPr>
          <w:rFonts w:hint="eastAsia"/>
        </w:rPr>
        <w:t>数据库或提供</w:t>
      </w:r>
      <w:r>
        <w:rPr>
          <w:rFonts w:hint="eastAsia"/>
        </w:rPr>
        <w:t>Hadoop OutputFormat</w:t>
      </w:r>
      <w:r>
        <w:rPr>
          <w:rFonts w:hint="eastAsia"/>
        </w:rPr>
        <w:t>的任何数据源。</w:t>
      </w:r>
    </w:p>
    <w:p w14:paraId="54A3D3F2" w14:textId="3B7AB804" w:rsidR="00857BB6" w:rsidRDefault="009B2403" w:rsidP="00857BB6">
      <w:pPr>
        <w:ind w:firstLine="420"/>
      </w:pPr>
      <w:r>
        <w:rPr>
          <w:rFonts w:hint="eastAsia"/>
        </w:rPr>
        <w:t>在本节中，我们</w:t>
      </w:r>
      <w:r w:rsidR="00857BB6">
        <w:rPr>
          <w:rFonts w:hint="eastAsia"/>
        </w:rPr>
        <w:t>将创建</w:t>
      </w:r>
      <w:r w:rsidR="00956F8A">
        <w:rPr>
          <w:rFonts w:hint="eastAsia"/>
        </w:rPr>
        <w:t>离散流</w:t>
      </w:r>
      <w:r w:rsidR="00857BB6">
        <w:rPr>
          <w:rFonts w:hint="eastAsia"/>
        </w:rPr>
        <w:t>和</w:t>
      </w:r>
      <w:r>
        <w:rPr>
          <w:rFonts w:hint="eastAsia"/>
        </w:rPr>
        <w:t>并将</w:t>
      </w:r>
      <w:r w:rsidR="00857BB6">
        <w:rPr>
          <w:rFonts w:hint="eastAsia"/>
        </w:rPr>
        <w:t>输出保存到</w:t>
      </w:r>
      <w:r w:rsidR="00857BB6">
        <w:rPr>
          <w:rFonts w:hint="eastAsia"/>
        </w:rPr>
        <w:t>HBase</w:t>
      </w:r>
      <w:r w:rsidR="00857BB6">
        <w:rPr>
          <w:rFonts w:hint="eastAsia"/>
        </w:rPr>
        <w:t>的表</w:t>
      </w:r>
      <w:r w:rsidR="00CE67F7">
        <w:rPr>
          <w:rFonts w:hint="eastAsia"/>
        </w:rPr>
        <w:t>。</w:t>
      </w:r>
      <w:r w:rsidR="00FA7841">
        <w:rPr>
          <w:rFonts w:hint="eastAsia"/>
        </w:rPr>
        <w:t>在这里讨论的示例</w:t>
      </w:r>
      <w:r w:rsidR="00857BB6">
        <w:rPr>
          <w:rFonts w:hint="eastAsia"/>
        </w:rPr>
        <w:t>是监控油井的应用</w:t>
      </w:r>
      <w:r w:rsidR="005B2EEA">
        <w:rPr>
          <w:rFonts w:hint="eastAsia"/>
        </w:rPr>
        <w:t>程序</w:t>
      </w:r>
      <w:r w:rsidR="00FA7841">
        <w:rPr>
          <w:rFonts w:hint="eastAsia"/>
        </w:rPr>
        <w:t>，由石油钻井平台的传感器产生的数据流，通过</w:t>
      </w:r>
      <w:r w:rsidR="003A1903">
        <w:t>Spark</w:t>
      </w:r>
      <w:r w:rsidR="00FA7841">
        <w:rPr>
          <w:rFonts w:hint="eastAsia"/>
        </w:rPr>
        <w:t xml:space="preserve"> Streaming</w:t>
      </w:r>
      <w:r w:rsidR="00E1785E">
        <w:rPr>
          <w:rFonts w:hint="eastAsia"/>
        </w:rPr>
        <w:t>进行</w:t>
      </w:r>
      <w:r w:rsidR="00857BB6">
        <w:rPr>
          <w:rFonts w:hint="eastAsia"/>
        </w:rPr>
        <w:t>处理并</w:t>
      </w:r>
      <w:r w:rsidR="00E1785E">
        <w:rPr>
          <w:rFonts w:hint="eastAsia"/>
        </w:rPr>
        <w:t>将结果</w:t>
      </w:r>
      <w:r w:rsidR="00857BB6">
        <w:rPr>
          <w:rFonts w:hint="eastAsia"/>
        </w:rPr>
        <w:t>存储在</w:t>
      </w:r>
      <w:r w:rsidR="00CE67F7">
        <w:rPr>
          <w:rFonts w:hint="eastAsia"/>
        </w:rPr>
        <w:t xml:space="preserve"> </w:t>
      </w:r>
      <w:r w:rsidR="00857BB6">
        <w:rPr>
          <w:rFonts w:hint="eastAsia"/>
        </w:rPr>
        <w:t>HBase</w:t>
      </w:r>
      <w:r w:rsidR="00BC5403">
        <w:rPr>
          <w:rFonts w:hint="eastAsia"/>
        </w:rPr>
        <w:t>中</w:t>
      </w:r>
      <w:r w:rsidR="00E1785E">
        <w:rPr>
          <w:rFonts w:hint="eastAsia"/>
        </w:rPr>
        <w:t>，供其他</w:t>
      </w:r>
      <w:r w:rsidR="00857BB6">
        <w:rPr>
          <w:rFonts w:hint="eastAsia"/>
        </w:rPr>
        <w:t>分析和报告工具</w:t>
      </w:r>
      <w:r w:rsidR="00BC5403">
        <w:rPr>
          <w:rFonts w:hint="eastAsia"/>
        </w:rPr>
        <w:t>使用</w:t>
      </w:r>
      <w:r w:rsidR="00857BB6">
        <w:rPr>
          <w:rFonts w:hint="eastAsia"/>
        </w:rPr>
        <w:t>。</w:t>
      </w:r>
    </w:p>
    <w:p w14:paraId="1A02B58D" w14:textId="7389A64F" w:rsidR="0046750F" w:rsidRDefault="0046750F" w:rsidP="00857BB6">
      <w:pPr>
        <w:ind w:firstLine="420"/>
      </w:pPr>
      <w:r w:rsidRPr="0046750F">
        <w:rPr>
          <w:noProof/>
        </w:rPr>
        <w:drawing>
          <wp:inline distT="0" distB="0" distL="0" distR="0" wp14:anchorId="5EAF48D2" wp14:editId="547C44FC">
            <wp:extent cx="4740316" cy="1894186"/>
            <wp:effectExtent l="0" t="0" r="9525" b="1143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BEBA8EAE-BF5A-486C-A8C5-ECC9F3942E4B}">
                          <a14:imgProps xmlns:a14="http://schemas.microsoft.com/office/drawing/2010/main">
                            <a14:imgLayer r:embed="rId30">
                              <a14:imgEffect>
                                <a14:saturation sat="0"/>
                              </a14:imgEffect>
                            </a14:imgLayer>
                          </a14:imgProps>
                        </a:ext>
                      </a:extLst>
                    </a:blip>
                    <a:stretch>
                      <a:fillRect/>
                    </a:stretch>
                  </pic:blipFill>
                  <pic:spPr>
                    <a:xfrm>
                      <a:off x="0" y="0"/>
                      <a:ext cx="4788796" cy="1913558"/>
                    </a:xfrm>
                    <a:prstGeom prst="rect">
                      <a:avLst/>
                    </a:prstGeom>
                  </pic:spPr>
                </pic:pic>
              </a:graphicData>
            </a:graphic>
          </wp:inline>
        </w:drawing>
      </w:r>
    </w:p>
    <w:p w14:paraId="02BE0C7B" w14:textId="35D91E60" w:rsidR="00BC5403" w:rsidRDefault="00777910" w:rsidP="007301FC">
      <w:pPr>
        <w:pStyle w:val="Caption"/>
      </w:pPr>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15</w:t>
      </w:r>
      <w:r w:rsidR="005C3025">
        <w:fldChar w:fldCharType="end"/>
      </w:r>
      <w:r w:rsidR="00BC5403">
        <w:t xml:space="preserve"> </w:t>
      </w:r>
      <w:r w:rsidR="00BC5403">
        <w:rPr>
          <w:rFonts w:hint="eastAsia"/>
        </w:rPr>
        <w:t>流数据处理阶段</w:t>
      </w:r>
    </w:p>
    <w:p w14:paraId="4ED858F2" w14:textId="343417DD" w:rsidR="008A4266" w:rsidRDefault="00857BB6" w:rsidP="008A4266">
      <w:pPr>
        <w:ind w:firstLine="420"/>
      </w:pPr>
      <w:r>
        <w:rPr>
          <w:rFonts w:hint="eastAsia"/>
        </w:rPr>
        <w:t>要</w:t>
      </w:r>
      <w:r w:rsidR="00BC5403">
        <w:rPr>
          <w:rFonts w:hint="eastAsia"/>
        </w:rPr>
        <w:t>在</w:t>
      </w:r>
      <w:r w:rsidR="00BC5403">
        <w:rPr>
          <w:rFonts w:hint="eastAsia"/>
        </w:rPr>
        <w:t>HBase</w:t>
      </w:r>
      <w:r w:rsidR="00BC5403">
        <w:rPr>
          <w:rFonts w:hint="eastAsia"/>
        </w:rPr>
        <w:t>中</w:t>
      </w:r>
      <w:r w:rsidR="00422B4F">
        <w:rPr>
          <w:rFonts w:hint="eastAsia"/>
        </w:rPr>
        <w:t>存储</w:t>
      </w:r>
      <w:r w:rsidR="00E1785E">
        <w:rPr>
          <w:rFonts w:hint="eastAsia"/>
        </w:rPr>
        <w:t>数据</w:t>
      </w:r>
      <w:r w:rsidR="00BC5403">
        <w:rPr>
          <w:rFonts w:hint="eastAsia"/>
        </w:rPr>
        <w:t>流中</w:t>
      </w:r>
      <w:r w:rsidR="00FF069F">
        <w:rPr>
          <w:rFonts w:hint="eastAsia"/>
        </w:rPr>
        <w:t>的</w:t>
      </w:r>
      <w:r w:rsidR="00422B4F">
        <w:rPr>
          <w:rFonts w:hint="eastAsia"/>
        </w:rPr>
        <w:t>每一个</w:t>
      </w:r>
      <w:r w:rsidR="00FF069F">
        <w:rPr>
          <w:rFonts w:hint="eastAsia"/>
        </w:rPr>
        <w:t>事件，还需要</w:t>
      </w:r>
      <w:r>
        <w:rPr>
          <w:rFonts w:hint="eastAsia"/>
        </w:rPr>
        <w:t>筛选和存储报警</w:t>
      </w:r>
      <w:r w:rsidR="00FF069F">
        <w:rPr>
          <w:rFonts w:hint="eastAsia"/>
        </w:rPr>
        <w:t>信息，以及</w:t>
      </w:r>
      <w:r w:rsidR="00BC5403">
        <w:rPr>
          <w:rFonts w:hint="eastAsia"/>
        </w:rPr>
        <w:t>每天的</w:t>
      </w:r>
      <w:r w:rsidR="00752F2E">
        <w:rPr>
          <w:rFonts w:hint="eastAsia"/>
        </w:rPr>
        <w:t>汇总统计信息。</w:t>
      </w:r>
      <w:r w:rsidR="003F6577">
        <w:t>Spark Streaming</w:t>
      </w:r>
      <w:r>
        <w:rPr>
          <w:rFonts w:hint="eastAsia"/>
        </w:rPr>
        <w:t>示例流程首先读取</w:t>
      </w:r>
      <w:r w:rsidR="00341CAE">
        <w:rPr>
          <w:rFonts w:hint="eastAsia"/>
        </w:rPr>
        <w:t>传感器产生的日志信息</w:t>
      </w:r>
      <w:r w:rsidR="0046750F">
        <w:rPr>
          <w:rFonts w:hint="eastAsia"/>
        </w:rPr>
        <w:t>，</w:t>
      </w:r>
      <w:r w:rsidR="00BC5403">
        <w:rPr>
          <w:rFonts w:hint="eastAsia"/>
        </w:rPr>
        <w:t>然后</w:t>
      </w:r>
      <w:r>
        <w:rPr>
          <w:rFonts w:hint="eastAsia"/>
        </w:rPr>
        <w:t>处理流数据</w:t>
      </w:r>
      <w:r w:rsidR="00BC5403">
        <w:rPr>
          <w:rFonts w:hint="eastAsia"/>
        </w:rPr>
        <w:t>，</w:t>
      </w:r>
      <w:r>
        <w:rPr>
          <w:rFonts w:hint="eastAsia"/>
        </w:rPr>
        <w:t>并将处理后的数据写入到</w:t>
      </w:r>
      <w:r w:rsidR="00CE67F7">
        <w:rPr>
          <w:rFonts w:hint="eastAsia"/>
        </w:rPr>
        <w:t xml:space="preserve"> </w:t>
      </w:r>
      <w:r>
        <w:rPr>
          <w:rFonts w:hint="eastAsia"/>
        </w:rPr>
        <w:t>HBase</w:t>
      </w:r>
      <w:r w:rsidR="008A4266">
        <w:rPr>
          <w:rFonts w:hint="eastAsia"/>
        </w:rPr>
        <w:t>表。</w:t>
      </w:r>
      <w:r w:rsidR="008A4266">
        <w:rPr>
          <w:rFonts w:hint="eastAsia"/>
        </w:rPr>
        <w:t>Spark Streaming</w:t>
      </w:r>
      <w:r w:rsidR="008A4266">
        <w:rPr>
          <w:rFonts w:hint="eastAsia"/>
        </w:rPr>
        <w:t>示例代码执行以下操作：</w:t>
      </w:r>
    </w:p>
    <w:p w14:paraId="124671B6" w14:textId="627F0F71" w:rsidR="008A4266" w:rsidRDefault="008A4266" w:rsidP="008A4266">
      <w:pPr>
        <w:pStyle w:val="a6"/>
        <w:ind w:firstLine="420"/>
      </w:pPr>
      <w:r>
        <w:rPr>
          <w:rFonts w:hint="eastAsia"/>
        </w:rPr>
        <w:t>读取</w:t>
      </w:r>
      <w:r w:rsidR="005F5633" w:rsidRPr="005F5633">
        <w:rPr>
          <w:rFonts w:hint="eastAsia"/>
        </w:rPr>
        <w:t>日志信息</w:t>
      </w:r>
      <w:r>
        <w:rPr>
          <w:rFonts w:hint="eastAsia"/>
        </w:rPr>
        <w:t>。</w:t>
      </w:r>
    </w:p>
    <w:p w14:paraId="3384FE34" w14:textId="77777777" w:rsidR="008A4266" w:rsidRDefault="008A4266" w:rsidP="008A4266">
      <w:pPr>
        <w:pStyle w:val="a6"/>
        <w:ind w:firstLine="420"/>
      </w:pPr>
      <w:r>
        <w:rPr>
          <w:rFonts w:hint="eastAsia"/>
        </w:rPr>
        <w:t>处理流数据。</w:t>
      </w:r>
    </w:p>
    <w:p w14:paraId="1018D561" w14:textId="77777777" w:rsidR="008A4266" w:rsidRDefault="008A4266" w:rsidP="008A4266">
      <w:pPr>
        <w:pStyle w:val="a6"/>
        <w:ind w:firstLine="420"/>
      </w:pPr>
      <w:r>
        <w:rPr>
          <w:rFonts w:hint="eastAsia"/>
        </w:rPr>
        <w:t>将处理后的数据写入</w:t>
      </w:r>
      <w:r>
        <w:rPr>
          <w:rFonts w:hint="eastAsia"/>
        </w:rPr>
        <w:t>HBase</w:t>
      </w:r>
      <w:r>
        <w:rPr>
          <w:rFonts w:hint="eastAsia"/>
        </w:rPr>
        <w:t>表。</w:t>
      </w:r>
    </w:p>
    <w:p w14:paraId="23BE9E77" w14:textId="2FE070BA" w:rsidR="008A4266" w:rsidRDefault="00710BA7" w:rsidP="008A4266">
      <w:pPr>
        <w:ind w:firstLine="420"/>
      </w:pPr>
      <w:r>
        <w:rPr>
          <w:rFonts w:hint="eastAsia"/>
        </w:rPr>
        <w:t>汇总统计的</w:t>
      </w:r>
      <w:r w:rsidR="008A4266">
        <w:rPr>
          <w:rFonts w:hint="eastAsia"/>
        </w:rPr>
        <w:t>代码执行以下操作：</w:t>
      </w:r>
    </w:p>
    <w:p w14:paraId="673C06F1" w14:textId="2313BD13" w:rsidR="00BC5403" w:rsidRDefault="00857BB6" w:rsidP="007346E1">
      <w:pPr>
        <w:pStyle w:val="a6"/>
        <w:ind w:firstLine="420"/>
      </w:pPr>
      <w:r>
        <w:rPr>
          <w:rFonts w:hint="eastAsia"/>
        </w:rPr>
        <w:t>读取</w:t>
      </w:r>
      <w:r w:rsidR="00710BA7">
        <w:rPr>
          <w:rFonts w:hint="eastAsia"/>
        </w:rPr>
        <w:t>写入</w:t>
      </w:r>
      <w:r w:rsidR="00BC5403">
        <w:rPr>
          <w:rFonts w:hint="eastAsia"/>
        </w:rPr>
        <w:t>HBase</w:t>
      </w:r>
      <w:r w:rsidR="00710BA7">
        <w:rPr>
          <w:rFonts w:hint="eastAsia"/>
        </w:rPr>
        <w:t>的</w:t>
      </w:r>
      <w:r w:rsidR="00BC5403">
        <w:rPr>
          <w:rFonts w:hint="eastAsia"/>
        </w:rPr>
        <w:t>数据</w:t>
      </w:r>
    </w:p>
    <w:p w14:paraId="05FEFA1F" w14:textId="7FDB8F84" w:rsidR="00857BB6" w:rsidRDefault="00857BB6" w:rsidP="007346E1">
      <w:pPr>
        <w:pStyle w:val="a6"/>
        <w:ind w:firstLine="420"/>
      </w:pPr>
      <w:r>
        <w:rPr>
          <w:rFonts w:hint="eastAsia"/>
        </w:rPr>
        <w:t>计算每日摘要统计信息</w:t>
      </w:r>
    </w:p>
    <w:p w14:paraId="28BB9BB9" w14:textId="090D27D0" w:rsidR="0046750F" w:rsidRDefault="00857BB6" w:rsidP="007346E1">
      <w:pPr>
        <w:pStyle w:val="a6"/>
        <w:ind w:firstLine="420"/>
      </w:pPr>
      <w:r>
        <w:rPr>
          <w:rFonts w:hint="eastAsia"/>
        </w:rPr>
        <w:t>写汇总统计到</w:t>
      </w:r>
      <w:r w:rsidR="00CE67F7">
        <w:rPr>
          <w:rFonts w:hint="eastAsia"/>
        </w:rPr>
        <w:t xml:space="preserve"> </w:t>
      </w:r>
      <w:r>
        <w:rPr>
          <w:rFonts w:hint="eastAsia"/>
        </w:rPr>
        <w:t>HBase</w:t>
      </w:r>
      <w:r>
        <w:rPr>
          <w:rFonts w:hint="eastAsia"/>
        </w:rPr>
        <w:t>表</w:t>
      </w:r>
    </w:p>
    <w:p w14:paraId="3283ABCA" w14:textId="51310273" w:rsidR="009013EF" w:rsidRDefault="009013EF" w:rsidP="00432FA6">
      <w:pPr>
        <w:pStyle w:val="Heading3"/>
        <w:rPr>
          <w:rFonts w:hint="eastAsia"/>
        </w:rPr>
      </w:pPr>
      <w:r>
        <w:rPr>
          <w:rFonts w:hint="eastAsia"/>
        </w:rPr>
        <w:t>探索数据</w:t>
      </w:r>
    </w:p>
    <w:p w14:paraId="358E574C" w14:textId="4F070605" w:rsidR="00841898" w:rsidRPr="00841898" w:rsidRDefault="00E231EF" w:rsidP="00841898">
      <w:pPr>
        <w:ind w:firstLine="420"/>
        <w:rPr>
          <w:rFonts w:hint="eastAsia"/>
        </w:rPr>
      </w:pPr>
      <w:r>
        <w:rPr>
          <w:rFonts w:hint="eastAsia"/>
        </w:rPr>
        <w:t>传感器日志信息的</w:t>
      </w:r>
      <w:r w:rsidR="00B15923">
        <w:rPr>
          <w:rFonts w:hint="eastAsia"/>
        </w:rPr>
        <w:t>数据列包括日期、</w:t>
      </w:r>
      <w:r w:rsidR="00841898" w:rsidRPr="00841898">
        <w:rPr>
          <w:rFonts w:hint="eastAsia"/>
        </w:rPr>
        <w:t>时间和一些与来自传感器读数</w:t>
      </w:r>
      <w:r w:rsidR="00B15923">
        <w:rPr>
          <w:rFonts w:hint="eastAsia"/>
        </w:rPr>
        <w:t>的</w:t>
      </w:r>
      <w:r w:rsidR="00841898" w:rsidRPr="00841898">
        <w:rPr>
          <w:rFonts w:hint="eastAsia"/>
        </w:rPr>
        <w:t>相关度量，例如</w:t>
      </w:r>
      <w:r w:rsidR="00841898" w:rsidRPr="00841898">
        <w:rPr>
          <w:rFonts w:hint="eastAsia"/>
        </w:rPr>
        <w:t>psi</w:t>
      </w:r>
      <w:r w:rsidR="007D1FD9">
        <w:rPr>
          <w:rFonts w:hint="eastAsia"/>
        </w:rPr>
        <w:t>、流量等</w:t>
      </w:r>
      <w:r w:rsidR="0072079F">
        <w:rPr>
          <w:rFonts w:hint="eastAsia"/>
        </w:rPr>
        <w:t>，</w:t>
      </w:r>
      <w:r w:rsidR="000F659A">
        <w:rPr>
          <w:rFonts w:hint="eastAsia"/>
        </w:rPr>
        <w:t>另外还包括传感器的维护和生产厂家信息。</w:t>
      </w:r>
    </w:p>
    <w:p w14:paraId="09EA3CBE" w14:textId="351699CB" w:rsidR="00C1009C" w:rsidRDefault="00452436" w:rsidP="006D7109">
      <w:pPr>
        <w:pStyle w:val="Heading4"/>
        <w:rPr>
          <w:rFonts w:hint="eastAsia"/>
        </w:rPr>
      </w:pPr>
      <w:r>
        <w:rPr>
          <w:rFonts w:hint="eastAsia"/>
        </w:rPr>
        <w:lastRenderedPageBreak/>
        <w:t>传感器日志</w:t>
      </w:r>
    </w:p>
    <w:p w14:paraId="51E2414C" w14:textId="77777777" w:rsidR="006055E4" w:rsidRDefault="006055E4" w:rsidP="006055E4">
      <w:pPr>
        <w:pStyle w:val="a7"/>
      </w:pPr>
      <w:r>
        <w:t>scala&gt; :paste</w:t>
      </w:r>
    </w:p>
    <w:p w14:paraId="6FEFF0B3" w14:textId="77777777" w:rsidR="006055E4" w:rsidRDefault="006055E4" w:rsidP="006055E4">
      <w:pPr>
        <w:pStyle w:val="a7"/>
      </w:pPr>
      <w:r>
        <w:t>// Entering paste mode (ctrl-D to finish)</w:t>
      </w:r>
    </w:p>
    <w:p w14:paraId="62F1F90A" w14:textId="77777777" w:rsidR="006055E4" w:rsidRDefault="006055E4" w:rsidP="006055E4">
      <w:pPr>
        <w:pStyle w:val="a7"/>
      </w:pPr>
    </w:p>
    <w:p w14:paraId="77EBD1C4" w14:textId="77777777" w:rsidR="006055E4" w:rsidRDefault="006055E4" w:rsidP="006055E4">
      <w:pPr>
        <w:pStyle w:val="a7"/>
      </w:pPr>
      <w:r>
        <w:t>val schema =</w:t>
      </w:r>
    </w:p>
    <w:p w14:paraId="2CDB43F1" w14:textId="77777777" w:rsidR="006055E4" w:rsidRDefault="006055E4" w:rsidP="006055E4">
      <w:pPr>
        <w:pStyle w:val="a7"/>
      </w:pPr>
      <w:r>
        <w:t xml:space="preserve">      StructType(</w:t>
      </w:r>
    </w:p>
    <w:p w14:paraId="72CA3237" w14:textId="77777777" w:rsidR="006055E4" w:rsidRDefault="006055E4" w:rsidP="006055E4">
      <w:pPr>
        <w:pStyle w:val="a7"/>
      </w:pPr>
      <w:r>
        <w:t xml:space="preserve">        Array(</w:t>
      </w:r>
    </w:p>
    <w:p w14:paraId="51F554A0" w14:textId="0DCEFE0F" w:rsidR="006055E4" w:rsidRDefault="006055E4" w:rsidP="006055E4">
      <w:pPr>
        <w:pStyle w:val="a7"/>
      </w:pPr>
      <w:r>
        <w:t xml:space="preserve">          StructField("</w:t>
      </w:r>
      <w:r w:rsidR="00D04E05">
        <w:t>resid</w:t>
      </w:r>
      <w:r>
        <w:t>", StringType, nullable=false),</w:t>
      </w:r>
    </w:p>
    <w:p w14:paraId="4BBC66A6" w14:textId="77777777" w:rsidR="006055E4" w:rsidRDefault="006055E4" w:rsidP="006055E4">
      <w:pPr>
        <w:pStyle w:val="a7"/>
      </w:pPr>
      <w:r>
        <w:t xml:space="preserve">          StructField("date", StringType, nullable=false),</w:t>
      </w:r>
    </w:p>
    <w:p w14:paraId="15BAD70F" w14:textId="77777777" w:rsidR="006055E4" w:rsidRDefault="006055E4" w:rsidP="006055E4">
      <w:pPr>
        <w:pStyle w:val="a7"/>
      </w:pPr>
      <w:r>
        <w:t xml:space="preserve">          StructField("time", StringType, nullable=false),</w:t>
      </w:r>
    </w:p>
    <w:p w14:paraId="3BD90B61" w14:textId="77777777" w:rsidR="006055E4" w:rsidRDefault="006055E4" w:rsidP="006055E4">
      <w:pPr>
        <w:pStyle w:val="a7"/>
      </w:pPr>
      <w:r>
        <w:t xml:space="preserve">          StructField("hz", DoubleType, nullable=false),</w:t>
      </w:r>
    </w:p>
    <w:p w14:paraId="1096532B" w14:textId="77777777" w:rsidR="006055E4" w:rsidRDefault="006055E4" w:rsidP="006055E4">
      <w:pPr>
        <w:pStyle w:val="a7"/>
      </w:pPr>
      <w:r>
        <w:t xml:space="preserve">          StructField("disp", DoubleType, nullable=false),</w:t>
      </w:r>
    </w:p>
    <w:p w14:paraId="720164AC" w14:textId="77777777" w:rsidR="006055E4" w:rsidRDefault="006055E4" w:rsidP="006055E4">
      <w:pPr>
        <w:pStyle w:val="a7"/>
      </w:pPr>
      <w:r>
        <w:t xml:space="preserve">          StructField("flo", LongType, nullable=false),</w:t>
      </w:r>
    </w:p>
    <w:p w14:paraId="3A800256" w14:textId="77777777" w:rsidR="006055E4" w:rsidRDefault="006055E4" w:rsidP="006055E4">
      <w:pPr>
        <w:pStyle w:val="a7"/>
      </w:pPr>
      <w:r>
        <w:t xml:space="preserve">          StructField("sedPPM", DoubleType, nullable=false),</w:t>
      </w:r>
    </w:p>
    <w:p w14:paraId="5BE66DCA" w14:textId="77777777" w:rsidR="006055E4" w:rsidRDefault="006055E4" w:rsidP="006055E4">
      <w:pPr>
        <w:pStyle w:val="a7"/>
      </w:pPr>
      <w:r>
        <w:t xml:space="preserve">          StructField("psi", LongType, nullable=false),</w:t>
      </w:r>
    </w:p>
    <w:p w14:paraId="320EC257" w14:textId="77777777" w:rsidR="006055E4" w:rsidRDefault="006055E4" w:rsidP="006055E4">
      <w:pPr>
        <w:pStyle w:val="a7"/>
      </w:pPr>
      <w:r>
        <w:t xml:space="preserve">          StructField("chlPPM", DoubleType, nullable=false)</w:t>
      </w:r>
    </w:p>
    <w:p w14:paraId="7B4242EB" w14:textId="77777777" w:rsidR="006055E4" w:rsidRDefault="006055E4" w:rsidP="006055E4">
      <w:pPr>
        <w:pStyle w:val="a7"/>
      </w:pPr>
      <w:r>
        <w:t xml:space="preserve">        )</w:t>
      </w:r>
    </w:p>
    <w:p w14:paraId="380E1DDE" w14:textId="77777777" w:rsidR="006055E4" w:rsidRDefault="006055E4" w:rsidP="006055E4">
      <w:pPr>
        <w:pStyle w:val="a7"/>
      </w:pPr>
      <w:r>
        <w:t xml:space="preserve">      )</w:t>
      </w:r>
    </w:p>
    <w:p w14:paraId="109CA817" w14:textId="77777777" w:rsidR="006055E4" w:rsidRDefault="006055E4" w:rsidP="006055E4">
      <w:pPr>
        <w:pStyle w:val="a7"/>
      </w:pPr>
    </w:p>
    <w:p w14:paraId="64E9370C" w14:textId="77777777" w:rsidR="006055E4" w:rsidRDefault="006055E4" w:rsidP="006055E4">
      <w:pPr>
        <w:pStyle w:val="a7"/>
      </w:pPr>
      <w:r>
        <w:t>// Exiting paste mode, now interpreting.</w:t>
      </w:r>
    </w:p>
    <w:p w14:paraId="61F1A624" w14:textId="77777777" w:rsidR="006055E4" w:rsidRDefault="006055E4" w:rsidP="006055E4">
      <w:pPr>
        <w:pStyle w:val="a7"/>
      </w:pPr>
    </w:p>
    <w:p w14:paraId="7C21E277" w14:textId="548F9702" w:rsidR="00AB7335" w:rsidRDefault="006055E4" w:rsidP="00996762">
      <w:pPr>
        <w:pStyle w:val="a7"/>
        <w:rPr>
          <w:rFonts w:hint="eastAsia"/>
        </w:rPr>
      </w:pPr>
      <w:r>
        <w:t>schema: org.apache.spark.sql.types.StructType = StructType(StructField(</w:t>
      </w:r>
      <w:r w:rsidR="00D04E05">
        <w:t>resid</w:t>
      </w:r>
      <w:r>
        <w:t>,StringType,false), StructField(date,StringType,false), StructField(time,StringType,false), StructField(hz,DoubleType,false), StructField(disp,DoubleType,false), StructField(flo,LongType,false), StructField(sedPPM,DoubleType,false), StructField(psi,LongType,false), StructField(chlPPM,DoubleType,false))</w:t>
      </w:r>
    </w:p>
    <w:p w14:paraId="27BEECDC" w14:textId="77777777" w:rsidR="00843593" w:rsidRPr="00843593" w:rsidRDefault="00843593" w:rsidP="00996762">
      <w:pPr>
        <w:pStyle w:val="a7"/>
        <w:rPr>
          <w:rFonts w:hint="eastAsia"/>
        </w:rPr>
      </w:pPr>
    </w:p>
    <w:p w14:paraId="392D0C83" w14:textId="303F322A" w:rsidR="00843593" w:rsidRDefault="00843593" w:rsidP="00996762">
      <w:pPr>
        <w:pStyle w:val="a7"/>
      </w:pPr>
      <w:r>
        <w:t>scala&gt; case class Sensor(</w:t>
      </w:r>
      <w:r w:rsidR="00D04E05">
        <w:t>resid</w:t>
      </w:r>
      <w:r>
        <w:t>: String, date: String, time: String, hz: Double, disp: Double, flo: Double, sedPPM: Double, psi: Double, chlPPM: Double)</w:t>
      </w:r>
    </w:p>
    <w:p w14:paraId="1449F646" w14:textId="1045CA2B" w:rsidR="00843593" w:rsidRDefault="00843593" w:rsidP="00996762">
      <w:pPr>
        <w:pStyle w:val="a7"/>
        <w:rPr>
          <w:rFonts w:hint="eastAsia"/>
        </w:rPr>
      </w:pPr>
      <w:r>
        <w:t>defined class Sensor</w:t>
      </w:r>
    </w:p>
    <w:p w14:paraId="69CABCA8" w14:textId="77777777" w:rsidR="00996762" w:rsidRDefault="00996762" w:rsidP="00996762">
      <w:pPr>
        <w:pStyle w:val="a7"/>
      </w:pPr>
      <w:r>
        <w:t>scala&gt; val df = spark.read.schema(schema).csv("/data/sensordata.csv").as[Sensor]</w:t>
      </w:r>
    </w:p>
    <w:p w14:paraId="21B47B42" w14:textId="77777777" w:rsidR="00996762" w:rsidRDefault="00996762" w:rsidP="00996762">
      <w:pPr>
        <w:pStyle w:val="a7"/>
      </w:pPr>
      <w:r>
        <w:t>df: org.apache.spark.sql.Dataset[Sensor] = [sensorname: string, date: string ... 7 more fields]</w:t>
      </w:r>
    </w:p>
    <w:p w14:paraId="23E960FB" w14:textId="77777777" w:rsidR="00996762" w:rsidRDefault="00996762" w:rsidP="00996762">
      <w:pPr>
        <w:pStyle w:val="a7"/>
      </w:pPr>
    </w:p>
    <w:p w14:paraId="02FFAAF9" w14:textId="1C84E5D7" w:rsidR="003A3DC5" w:rsidRDefault="005E71F4" w:rsidP="003A3DC5">
      <w:pPr>
        <w:pStyle w:val="a7"/>
      </w:pPr>
      <w:r>
        <w:t>scala&gt; df.show(5</w:t>
      </w:r>
      <w:r w:rsidR="003A3DC5">
        <w:t>)</w:t>
      </w:r>
    </w:p>
    <w:p w14:paraId="254ED36C" w14:textId="77777777" w:rsidR="003A3DC5" w:rsidRDefault="003A3DC5" w:rsidP="003A3DC5">
      <w:pPr>
        <w:pStyle w:val="a7"/>
      </w:pPr>
      <w:r>
        <w:t>+----------+-------+----+-----+-----+---+------+---+------+</w:t>
      </w:r>
    </w:p>
    <w:p w14:paraId="5C119C38" w14:textId="48EC1B5F" w:rsidR="003A3DC5" w:rsidRDefault="003A3DC5" w:rsidP="003A3DC5">
      <w:pPr>
        <w:pStyle w:val="a7"/>
      </w:pPr>
      <w:r>
        <w:t>|</w:t>
      </w:r>
      <w:r w:rsidR="00F11B79" w:rsidRPr="00F11B79">
        <w:t xml:space="preserve"> </w:t>
      </w:r>
      <w:r w:rsidR="00F11B79">
        <w:rPr>
          <w:rFonts w:hint="eastAsia"/>
        </w:rPr>
        <w:t xml:space="preserve">   </w:t>
      </w:r>
      <w:r w:rsidR="00F11B79">
        <w:t xml:space="preserve">resid </w:t>
      </w:r>
      <w:r>
        <w:t>|   date|time|   hz| disp|flo|sedPPM|psi|chlPPM|</w:t>
      </w:r>
    </w:p>
    <w:p w14:paraId="2AA2F3DA" w14:textId="77777777" w:rsidR="003A3DC5" w:rsidRDefault="003A3DC5" w:rsidP="003A3DC5">
      <w:pPr>
        <w:pStyle w:val="a7"/>
      </w:pPr>
      <w:r>
        <w:t>+----------+-------+----+-----+-----+---+------+---+------+</w:t>
      </w:r>
    </w:p>
    <w:p w14:paraId="4871AE10" w14:textId="77777777" w:rsidR="003A3DC5" w:rsidRDefault="003A3DC5" w:rsidP="003A3DC5">
      <w:pPr>
        <w:pStyle w:val="a7"/>
      </w:pPr>
      <w:r>
        <w:t>|   COHUTTA|3/10/14|1:01|10.27| 1.73|881|  1.56| 85|  1.94|</w:t>
      </w:r>
    </w:p>
    <w:p w14:paraId="4C2F7AAC" w14:textId="77777777" w:rsidR="003A3DC5" w:rsidRDefault="003A3DC5" w:rsidP="003A3DC5">
      <w:pPr>
        <w:pStyle w:val="a7"/>
      </w:pPr>
      <w:r>
        <w:t>|   COHUTTA|3/10/14|1:02| 9.67|1.731|882|  0.52| 87|  1.79|</w:t>
      </w:r>
    </w:p>
    <w:p w14:paraId="5481F0AD" w14:textId="77777777" w:rsidR="003A3DC5" w:rsidRDefault="003A3DC5" w:rsidP="003A3DC5">
      <w:pPr>
        <w:pStyle w:val="a7"/>
      </w:pPr>
      <w:r>
        <w:t>|   COHUTTA|3/10/14|1:03|10.47|1.732|882|   1.7| 92|  0.66|</w:t>
      </w:r>
    </w:p>
    <w:p w14:paraId="17FAEEAC" w14:textId="77777777" w:rsidR="003A3DC5" w:rsidRDefault="003A3DC5" w:rsidP="003A3DC5">
      <w:pPr>
        <w:pStyle w:val="a7"/>
      </w:pPr>
      <w:r>
        <w:t>|   COHUTTA|3/10/14|1:05| 9.56|1.734|883|  1.35| 99|  0.68|</w:t>
      </w:r>
    </w:p>
    <w:p w14:paraId="10A2FD73" w14:textId="77777777" w:rsidR="003A3DC5" w:rsidRDefault="003A3DC5" w:rsidP="003A3DC5">
      <w:pPr>
        <w:pStyle w:val="a7"/>
      </w:pPr>
      <w:r>
        <w:t>|   COHUTTA|3/10/14|1:06| 9.74|1.736|884|  1.27| 92|  0.73|</w:t>
      </w:r>
    </w:p>
    <w:p w14:paraId="6C197338" w14:textId="77777777" w:rsidR="003A3DC5" w:rsidRDefault="003A3DC5" w:rsidP="003A3DC5">
      <w:pPr>
        <w:pStyle w:val="a7"/>
      </w:pPr>
      <w:r>
        <w:t>+----------+-------+----+-----+-----+---+------+---+------+</w:t>
      </w:r>
    </w:p>
    <w:p w14:paraId="62918930" w14:textId="020FCE2F" w:rsidR="00843593" w:rsidRDefault="005E71F4" w:rsidP="003A3DC5">
      <w:pPr>
        <w:pStyle w:val="a7"/>
        <w:rPr>
          <w:rFonts w:hint="eastAsia"/>
        </w:rPr>
      </w:pPr>
      <w:r>
        <w:t>only showing top 5</w:t>
      </w:r>
      <w:r w:rsidR="003A3DC5">
        <w:t xml:space="preserve"> rows</w:t>
      </w:r>
    </w:p>
    <w:p w14:paraId="1F9033D4" w14:textId="6908CA98" w:rsidR="007F1B72" w:rsidRDefault="00C12101" w:rsidP="00565483">
      <w:pPr>
        <w:pStyle w:val="Heading4"/>
        <w:rPr>
          <w:rFonts w:hint="eastAsia"/>
        </w:rPr>
      </w:pPr>
      <w:r>
        <w:rPr>
          <w:rFonts w:hint="eastAsia"/>
        </w:rPr>
        <w:t>维护信息</w:t>
      </w:r>
    </w:p>
    <w:p w14:paraId="66EC09D5" w14:textId="77777777" w:rsidR="00A05267" w:rsidRDefault="00A05267" w:rsidP="0094414C">
      <w:pPr>
        <w:pStyle w:val="a7"/>
      </w:pPr>
      <w:r>
        <w:t>scala&gt; :paste</w:t>
      </w:r>
    </w:p>
    <w:p w14:paraId="08422E30" w14:textId="77777777" w:rsidR="00A05267" w:rsidRDefault="00A05267" w:rsidP="0094414C">
      <w:pPr>
        <w:pStyle w:val="a7"/>
      </w:pPr>
      <w:r>
        <w:t>// Entering paste mode (ctrl-D to finish)</w:t>
      </w:r>
    </w:p>
    <w:p w14:paraId="6DF299F0" w14:textId="77777777" w:rsidR="00A05267" w:rsidRDefault="00A05267" w:rsidP="0094414C">
      <w:pPr>
        <w:pStyle w:val="a7"/>
      </w:pPr>
    </w:p>
    <w:p w14:paraId="0F08765D" w14:textId="77777777" w:rsidR="00A05267" w:rsidRDefault="00A05267" w:rsidP="0094414C">
      <w:pPr>
        <w:pStyle w:val="a7"/>
      </w:pPr>
      <w:r>
        <w:t xml:space="preserve">  val maintSchema =</w:t>
      </w:r>
    </w:p>
    <w:p w14:paraId="52B19019" w14:textId="77777777" w:rsidR="00A05267" w:rsidRDefault="00A05267" w:rsidP="0094414C">
      <w:pPr>
        <w:pStyle w:val="a7"/>
      </w:pPr>
      <w:r>
        <w:lastRenderedPageBreak/>
        <w:t xml:space="preserve">    StructType(</w:t>
      </w:r>
    </w:p>
    <w:p w14:paraId="00F1DF69" w14:textId="77777777" w:rsidR="00A05267" w:rsidRDefault="00A05267" w:rsidP="0094414C">
      <w:pPr>
        <w:pStyle w:val="a7"/>
      </w:pPr>
      <w:r>
        <w:t xml:space="preserve">      Array(</w:t>
      </w:r>
    </w:p>
    <w:p w14:paraId="5A1467D4" w14:textId="77777777" w:rsidR="00A05267" w:rsidRDefault="00A05267" w:rsidP="0094414C">
      <w:pPr>
        <w:pStyle w:val="a7"/>
      </w:pPr>
      <w:r>
        <w:t xml:space="preserve">        StructField("resid", StringType, nullable=false),</w:t>
      </w:r>
    </w:p>
    <w:p w14:paraId="5BE0220E" w14:textId="77777777" w:rsidR="00A05267" w:rsidRDefault="00A05267" w:rsidP="0094414C">
      <w:pPr>
        <w:pStyle w:val="a7"/>
      </w:pPr>
      <w:r>
        <w:t xml:space="preserve">        StructField("eventDate", StringType, nullable=false),</w:t>
      </w:r>
    </w:p>
    <w:p w14:paraId="408769EC" w14:textId="77777777" w:rsidR="00A05267" w:rsidRDefault="00A05267" w:rsidP="0094414C">
      <w:pPr>
        <w:pStyle w:val="a7"/>
      </w:pPr>
      <w:r>
        <w:t xml:space="preserve">        StructField("technician", StringType, nullable=false),</w:t>
      </w:r>
    </w:p>
    <w:p w14:paraId="25F75FB9" w14:textId="77777777" w:rsidR="00A05267" w:rsidRDefault="00A05267" w:rsidP="0094414C">
      <w:pPr>
        <w:pStyle w:val="a7"/>
      </w:pPr>
      <w:r>
        <w:t xml:space="preserve">        StructField("description", StringType, nullable=false)</w:t>
      </w:r>
    </w:p>
    <w:p w14:paraId="1E1FFFA5" w14:textId="77777777" w:rsidR="00A05267" w:rsidRDefault="00A05267" w:rsidP="0094414C">
      <w:pPr>
        <w:pStyle w:val="a7"/>
      </w:pPr>
      <w:r>
        <w:t xml:space="preserve">      )</w:t>
      </w:r>
    </w:p>
    <w:p w14:paraId="4C9F22B3" w14:textId="77777777" w:rsidR="00A05267" w:rsidRDefault="00A05267" w:rsidP="0094414C">
      <w:pPr>
        <w:pStyle w:val="a7"/>
      </w:pPr>
      <w:r>
        <w:t xml:space="preserve">    )</w:t>
      </w:r>
    </w:p>
    <w:p w14:paraId="10030AFE" w14:textId="77777777" w:rsidR="00A05267" w:rsidRDefault="00A05267" w:rsidP="0094414C">
      <w:pPr>
        <w:pStyle w:val="a7"/>
      </w:pPr>
    </w:p>
    <w:p w14:paraId="5FC95D35" w14:textId="77777777" w:rsidR="00A05267" w:rsidRDefault="00A05267" w:rsidP="0094414C">
      <w:pPr>
        <w:pStyle w:val="a7"/>
      </w:pPr>
      <w:r>
        <w:t>// Exiting paste mode, now interpreting.</w:t>
      </w:r>
    </w:p>
    <w:p w14:paraId="4B09972A" w14:textId="77777777" w:rsidR="00A05267" w:rsidRDefault="00A05267" w:rsidP="0094414C">
      <w:pPr>
        <w:pStyle w:val="a7"/>
      </w:pPr>
    </w:p>
    <w:p w14:paraId="16F8B545" w14:textId="49F90917" w:rsidR="009459B6" w:rsidRDefault="00A05267" w:rsidP="0094414C">
      <w:pPr>
        <w:pStyle w:val="a7"/>
        <w:rPr>
          <w:rFonts w:hint="eastAsia"/>
        </w:rPr>
      </w:pPr>
      <w:r>
        <w:t>maintSchema: org.apache.spark.sql.types.StructType = StructType(StructField(resid,StringType,false), StructField(eventDate,StringType,false), StructField(technician,StringType,false), StructField(description,StringType,false))</w:t>
      </w:r>
    </w:p>
    <w:p w14:paraId="71DE813B" w14:textId="485314C3" w:rsidR="00A05267" w:rsidRDefault="0013673C" w:rsidP="0094414C">
      <w:pPr>
        <w:pStyle w:val="a7"/>
        <w:rPr>
          <w:rFonts w:hint="eastAsia"/>
        </w:rPr>
      </w:pPr>
      <w:r w:rsidRPr="0013673C">
        <w:t>scala&gt;   case class Maint(resid: String, eventDate: String, technician: String, description: String)</w:t>
      </w:r>
    </w:p>
    <w:p w14:paraId="44398221" w14:textId="186DEC84" w:rsidR="0094414C" w:rsidRDefault="0094414C" w:rsidP="0094414C">
      <w:pPr>
        <w:pStyle w:val="a7"/>
      </w:pPr>
      <w:r>
        <w:t>sca</w:t>
      </w:r>
      <w:r w:rsidR="00B352ED">
        <w:t>la&gt; df.show(5</w:t>
      </w:r>
      <w:r>
        <w:t>)</w:t>
      </w:r>
    </w:p>
    <w:p w14:paraId="6D42000E" w14:textId="77777777" w:rsidR="0094414C" w:rsidRDefault="0094414C" w:rsidP="0094414C">
      <w:pPr>
        <w:pStyle w:val="a7"/>
      </w:pPr>
      <w:r>
        <w:t>+----------+---------+----------+--------------------+</w:t>
      </w:r>
    </w:p>
    <w:p w14:paraId="180911A6" w14:textId="77777777" w:rsidR="0094414C" w:rsidRDefault="0094414C" w:rsidP="0094414C">
      <w:pPr>
        <w:pStyle w:val="a7"/>
      </w:pPr>
      <w:r>
        <w:t>|     resid|eventDate|technician|         description|</w:t>
      </w:r>
    </w:p>
    <w:p w14:paraId="2EF6CAD2" w14:textId="77777777" w:rsidR="0094414C" w:rsidRDefault="0094414C" w:rsidP="0094414C">
      <w:pPr>
        <w:pStyle w:val="a7"/>
      </w:pPr>
      <w:r>
        <w:t>+----------+---------+----------+--------------------+</w:t>
      </w:r>
    </w:p>
    <w:p w14:paraId="4CCFB8FF" w14:textId="77777777" w:rsidR="0094414C" w:rsidRDefault="0094414C" w:rsidP="0094414C">
      <w:pPr>
        <w:pStyle w:val="a7"/>
      </w:pPr>
      <w:r>
        <w:t>|   COHUTTA|  3/15/11|  J.Thomas|             Install|</w:t>
      </w:r>
    </w:p>
    <w:p w14:paraId="57F8FF41" w14:textId="77777777" w:rsidR="0094414C" w:rsidRDefault="0094414C" w:rsidP="0094414C">
      <w:pPr>
        <w:pStyle w:val="a7"/>
      </w:pPr>
      <w:r>
        <w:t>|   COHUTTA|  2/20/12|  J.Thomas|          Inspection|</w:t>
      </w:r>
    </w:p>
    <w:p w14:paraId="06653AAE" w14:textId="77777777" w:rsidR="0094414C" w:rsidRDefault="0094414C" w:rsidP="0094414C">
      <w:pPr>
        <w:pStyle w:val="a7"/>
      </w:pPr>
      <w:r>
        <w:t>|   COHUTTA|  1/13/13|  J.Thomas|          Inspection|</w:t>
      </w:r>
    </w:p>
    <w:p w14:paraId="7488E56C" w14:textId="77777777" w:rsidR="0094414C" w:rsidRDefault="0094414C" w:rsidP="0094414C">
      <w:pPr>
        <w:pStyle w:val="a7"/>
      </w:pPr>
      <w:r>
        <w:t>|   COHUTTA|  6/15/13|  J.Thomas|      Tighten Mounts|</w:t>
      </w:r>
    </w:p>
    <w:p w14:paraId="42D653A0" w14:textId="77777777" w:rsidR="0094414C" w:rsidRDefault="0094414C" w:rsidP="0094414C">
      <w:pPr>
        <w:pStyle w:val="a7"/>
      </w:pPr>
      <w:r>
        <w:t>|   COHUTTA|  2/27/14|  J.Thomas|          Inspection|</w:t>
      </w:r>
    </w:p>
    <w:p w14:paraId="047118C6" w14:textId="77777777" w:rsidR="0094414C" w:rsidRDefault="0094414C" w:rsidP="0094414C">
      <w:pPr>
        <w:pStyle w:val="a7"/>
      </w:pPr>
      <w:r>
        <w:t>+----------+---------+----------+--------------------+</w:t>
      </w:r>
    </w:p>
    <w:p w14:paraId="36504765" w14:textId="33B031DF" w:rsidR="0013673C" w:rsidRPr="009459B6" w:rsidRDefault="00B352ED" w:rsidP="0094414C">
      <w:pPr>
        <w:pStyle w:val="a7"/>
        <w:rPr>
          <w:rFonts w:hint="eastAsia"/>
        </w:rPr>
      </w:pPr>
      <w:r>
        <w:t>only showing top 5</w:t>
      </w:r>
      <w:r w:rsidR="0094414C">
        <w:t xml:space="preserve"> rows</w:t>
      </w:r>
    </w:p>
    <w:p w14:paraId="4ABC0491" w14:textId="38751866" w:rsidR="00CD7ED1" w:rsidRPr="00C1009C" w:rsidRDefault="0046219B" w:rsidP="009459B6">
      <w:pPr>
        <w:pStyle w:val="Heading4"/>
        <w:rPr>
          <w:rFonts w:hint="eastAsia"/>
        </w:rPr>
      </w:pPr>
      <w:r>
        <w:rPr>
          <w:rFonts w:hint="eastAsia"/>
        </w:rPr>
        <w:t>生产</w:t>
      </w:r>
      <w:r w:rsidR="003F74B5">
        <w:rPr>
          <w:rFonts w:hint="eastAsia"/>
        </w:rPr>
        <w:t>厂家</w:t>
      </w:r>
    </w:p>
    <w:p w14:paraId="28E7FD85" w14:textId="77777777" w:rsidR="005763F1" w:rsidRDefault="005763F1" w:rsidP="005763F1">
      <w:pPr>
        <w:pStyle w:val="a7"/>
      </w:pPr>
      <w:r>
        <w:t>scala&gt; :paste</w:t>
      </w:r>
    </w:p>
    <w:p w14:paraId="66F5A158" w14:textId="77777777" w:rsidR="005763F1" w:rsidRDefault="005763F1" w:rsidP="005763F1">
      <w:pPr>
        <w:pStyle w:val="a7"/>
      </w:pPr>
      <w:r>
        <w:t>// Entering paste mode (ctrl-D to finish)</w:t>
      </w:r>
    </w:p>
    <w:p w14:paraId="783B987D" w14:textId="77777777" w:rsidR="005763F1" w:rsidRDefault="005763F1" w:rsidP="005763F1">
      <w:pPr>
        <w:pStyle w:val="a7"/>
      </w:pPr>
    </w:p>
    <w:p w14:paraId="2155E65A" w14:textId="77777777" w:rsidR="005763F1" w:rsidRDefault="005763F1" w:rsidP="005763F1">
      <w:pPr>
        <w:pStyle w:val="a7"/>
      </w:pPr>
      <w:r>
        <w:t xml:space="preserve"> val pumpInfoSchema =</w:t>
      </w:r>
    </w:p>
    <w:p w14:paraId="7772D6BF" w14:textId="77777777" w:rsidR="005763F1" w:rsidRDefault="005763F1" w:rsidP="005763F1">
      <w:pPr>
        <w:pStyle w:val="a7"/>
      </w:pPr>
      <w:r>
        <w:t xml:space="preserve">    StructType(</w:t>
      </w:r>
    </w:p>
    <w:p w14:paraId="0BA5453E" w14:textId="77777777" w:rsidR="005763F1" w:rsidRDefault="005763F1" w:rsidP="005763F1">
      <w:pPr>
        <w:pStyle w:val="a7"/>
      </w:pPr>
      <w:r>
        <w:t xml:space="preserve">      Array(</w:t>
      </w:r>
    </w:p>
    <w:p w14:paraId="5E5E05B5" w14:textId="77777777" w:rsidR="005763F1" w:rsidRDefault="005763F1" w:rsidP="005763F1">
      <w:pPr>
        <w:pStyle w:val="a7"/>
      </w:pPr>
      <w:r>
        <w:t xml:space="preserve">        StructField("resid", StringType, nullable=false),</w:t>
      </w:r>
    </w:p>
    <w:p w14:paraId="580DD4B5" w14:textId="77777777" w:rsidR="005763F1" w:rsidRDefault="005763F1" w:rsidP="005763F1">
      <w:pPr>
        <w:pStyle w:val="a7"/>
      </w:pPr>
      <w:r>
        <w:t xml:space="preserve">        StructField("pumpType", StringType, nullable=false),</w:t>
      </w:r>
    </w:p>
    <w:p w14:paraId="25A6096F" w14:textId="77777777" w:rsidR="005763F1" w:rsidRDefault="005763F1" w:rsidP="005763F1">
      <w:pPr>
        <w:pStyle w:val="a7"/>
      </w:pPr>
      <w:r>
        <w:t xml:space="preserve">        StructField("purchaseDate", StringType, nullable=false),</w:t>
      </w:r>
    </w:p>
    <w:p w14:paraId="6DC4AD74" w14:textId="77777777" w:rsidR="005763F1" w:rsidRDefault="005763F1" w:rsidP="005763F1">
      <w:pPr>
        <w:pStyle w:val="a7"/>
      </w:pPr>
      <w:r>
        <w:t xml:space="preserve">        StructField("serviceDate", StringType, nullable=false),</w:t>
      </w:r>
    </w:p>
    <w:p w14:paraId="2D3F3BF2" w14:textId="77777777" w:rsidR="005763F1" w:rsidRDefault="005763F1" w:rsidP="005763F1">
      <w:pPr>
        <w:pStyle w:val="a7"/>
      </w:pPr>
      <w:r>
        <w:t xml:space="preserve">        StructField("vendor", StringType, nullable=false),</w:t>
      </w:r>
    </w:p>
    <w:p w14:paraId="6DEB6FAE" w14:textId="77777777" w:rsidR="005763F1" w:rsidRDefault="005763F1" w:rsidP="005763F1">
      <w:pPr>
        <w:pStyle w:val="a7"/>
      </w:pPr>
      <w:r>
        <w:t xml:space="preserve">        StructField("longitude", FloatType, nullable=false),</w:t>
      </w:r>
    </w:p>
    <w:p w14:paraId="7C284BF6" w14:textId="77777777" w:rsidR="005763F1" w:rsidRDefault="005763F1" w:rsidP="005763F1">
      <w:pPr>
        <w:pStyle w:val="a7"/>
      </w:pPr>
      <w:r>
        <w:t xml:space="preserve">        StructField("latitude", FloatType, nullable=false)</w:t>
      </w:r>
    </w:p>
    <w:p w14:paraId="30F70FFC" w14:textId="77777777" w:rsidR="005763F1" w:rsidRDefault="005763F1" w:rsidP="005763F1">
      <w:pPr>
        <w:pStyle w:val="a7"/>
      </w:pPr>
      <w:r>
        <w:t xml:space="preserve">      )</w:t>
      </w:r>
    </w:p>
    <w:p w14:paraId="112CF484" w14:textId="77777777" w:rsidR="005763F1" w:rsidRDefault="005763F1" w:rsidP="005763F1">
      <w:pPr>
        <w:pStyle w:val="a7"/>
      </w:pPr>
      <w:r>
        <w:t xml:space="preserve">    )</w:t>
      </w:r>
    </w:p>
    <w:p w14:paraId="04AD27C0" w14:textId="77777777" w:rsidR="005763F1" w:rsidRDefault="005763F1" w:rsidP="005763F1">
      <w:pPr>
        <w:pStyle w:val="a7"/>
      </w:pPr>
    </w:p>
    <w:p w14:paraId="01DAA248" w14:textId="77777777" w:rsidR="005763F1" w:rsidRDefault="005763F1" w:rsidP="005763F1">
      <w:pPr>
        <w:pStyle w:val="a7"/>
      </w:pPr>
      <w:r>
        <w:t>// Exiting paste mode, now interpreting.</w:t>
      </w:r>
    </w:p>
    <w:p w14:paraId="3B905A1B" w14:textId="77777777" w:rsidR="005763F1" w:rsidRDefault="005763F1" w:rsidP="005763F1">
      <w:pPr>
        <w:pStyle w:val="a7"/>
      </w:pPr>
    </w:p>
    <w:p w14:paraId="2BDD8F42" w14:textId="77777777" w:rsidR="005763F1" w:rsidRDefault="005763F1" w:rsidP="005763F1">
      <w:pPr>
        <w:pStyle w:val="a7"/>
        <w:rPr>
          <w:rFonts w:hint="eastAsia"/>
        </w:rPr>
      </w:pPr>
      <w:r>
        <w:t>pumpInfoSchema: org.apache.spark.sql.types.StructType = StructType(StructField(resid,StringType,false), StructField(pumpType,StringType,false), StructField(purchaseDate,StringType,false), StructField(serviceDate,StringType,false), StructField(vendor,StringType,false), StructField(longitude,FloatType,false), StructField(latitude,FloatType,false))</w:t>
      </w:r>
    </w:p>
    <w:p w14:paraId="287DF6F2" w14:textId="77777777" w:rsidR="005763F1" w:rsidRPr="005763F1" w:rsidRDefault="005763F1" w:rsidP="005763F1">
      <w:pPr>
        <w:pStyle w:val="a7"/>
        <w:rPr>
          <w:rFonts w:hint="eastAsia"/>
        </w:rPr>
      </w:pPr>
    </w:p>
    <w:p w14:paraId="71B21FC4" w14:textId="59F92E41" w:rsidR="005763F1" w:rsidRDefault="00285C8A" w:rsidP="005763F1">
      <w:pPr>
        <w:pStyle w:val="a7"/>
      </w:pPr>
      <w:r>
        <w:t xml:space="preserve">scala&gt; </w:t>
      </w:r>
      <w:r w:rsidR="005763F1">
        <w:t>case class PumpInfo(resid: String, pumpType: String, purchaseDate: String, serviceDate: String, vendor: String, longitude: Float, latitude: Float)</w:t>
      </w:r>
    </w:p>
    <w:p w14:paraId="6DCDB276" w14:textId="5979960B" w:rsidR="005763F1" w:rsidRDefault="005763F1" w:rsidP="005763F1">
      <w:pPr>
        <w:pStyle w:val="a7"/>
        <w:rPr>
          <w:rFonts w:hint="eastAsia"/>
        </w:rPr>
      </w:pPr>
      <w:r>
        <w:t>defined class PumpInfo</w:t>
      </w:r>
    </w:p>
    <w:p w14:paraId="03775851" w14:textId="77777777" w:rsidR="005763F1" w:rsidRPr="005763F1" w:rsidRDefault="005763F1" w:rsidP="005763F1">
      <w:pPr>
        <w:pStyle w:val="a7"/>
        <w:rPr>
          <w:rFonts w:hint="eastAsia"/>
        </w:rPr>
      </w:pPr>
    </w:p>
    <w:p w14:paraId="018C5379" w14:textId="77777777" w:rsidR="00D81087" w:rsidRDefault="00D81087" w:rsidP="00D81087">
      <w:pPr>
        <w:pStyle w:val="a7"/>
      </w:pPr>
      <w:r>
        <w:t>scala&gt; val df = spark.read.schema(pumpInfoSchema).csv("/data/sensorvendor.csv").as[PumpInfo]</w:t>
      </w:r>
    </w:p>
    <w:p w14:paraId="7F6B00C6" w14:textId="77777777" w:rsidR="00D81087" w:rsidRDefault="00D81087" w:rsidP="00D81087">
      <w:pPr>
        <w:pStyle w:val="a7"/>
      </w:pPr>
      <w:r>
        <w:t>df: org.apache.spark.sql.Dataset[PumpInfo] = [resid: string, pumpType: string ... 5 more fields]</w:t>
      </w:r>
    </w:p>
    <w:p w14:paraId="4709B87F" w14:textId="77777777" w:rsidR="00D81087" w:rsidRDefault="00D81087" w:rsidP="00D81087">
      <w:pPr>
        <w:pStyle w:val="a7"/>
      </w:pPr>
    </w:p>
    <w:p w14:paraId="5AF7BC39" w14:textId="77777777" w:rsidR="00D81087" w:rsidRDefault="00D81087" w:rsidP="00D81087">
      <w:pPr>
        <w:pStyle w:val="a7"/>
      </w:pPr>
      <w:r>
        <w:t>scala&gt; df.show(5)</w:t>
      </w:r>
    </w:p>
    <w:p w14:paraId="6CFCB99C" w14:textId="77777777" w:rsidR="00D81087" w:rsidRDefault="00D81087" w:rsidP="00D81087">
      <w:pPr>
        <w:pStyle w:val="a7"/>
      </w:pPr>
      <w:r>
        <w:t>+----------+---------+------------+-----------+--------+---------+---------+</w:t>
      </w:r>
    </w:p>
    <w:p w14:paraId="36698CE2" w14:textId="77777777" w:rsidR="00D81087" w:rsidRDefault="00D81087" w:rsidP="00D81087">
      <w:pPr>
        <w:pStyle w:val="a7"/>
      </w:pPr>
      <w:r>
        <w:t>|     resid| pumpType|purchaseDate|serviceDate|  vendor|longitude| latitude|</w:t>
      </w:r>
    </w:p>
    <w:p w14:paraId="0A4E93A5" w14:textId="77777777" w:rsidR="00D81087" w:rsidRDefault="00D81087" w:rsidP="00D81087">
      <w:pPr>
        <w:pStyle w:val="a7"/>
      </w:pPr>
      <w:r>
        <w:t>+----------+---------+------------+-----------+--------+---------+---------+</w:t>
      </w:r>
    </w:p>
    <w:p w14:paraId="0382D6BE" w14:textId="77777777" w:rsidR="00D81087" w:rsidRDefault="00D81087" w:rsidP="00D81087">
      <w:pPr>
        <w:pStyle w:val="a7"/>
      </w:pPr>
      <w:r>
        <w:t>|   COHUTTA|HYDROPUMP|    11/27/10|    3/15/11|HYDROCAM|29.687277|-91.16249|</w:t>
      </w:r>
    </w:p>
    <w:p w14:paraId="4D74FA89" w14:textId="77777777" w:rsidR="00D81087" w:rsidRDefault="00D81087" w:rsidP="00D81087">
      <w:pPr>
        <w:pStyle w:val="a7"/>
      </w:pPr>
      <w:r>
        <w:t>|NANTAHALLA|HYDROPUMP|    11/27/10|    3/15/11|HYDROCAM|29.687128| -91.1625|</w:t>
      </w:r>
    </w:p>
    <w:p w14:paraId="1BBC2680" w14:textId="77777777" w:rsidR="00D81087" w:rsidRDefault="00D81087" w:rsidP="00D81087">
      <w:pPr>
        <w:pStyle w:val="a7"/>
      </w:pPr>
      <w:r>
        <w:t>|THERMALITO|HYDROPUMP|     5/25/08|    9/26/09| GENPUMP|29.687277|-91.16249|</w:t>
      </w:r>
    </w:p>
    <w:p w14:paraId="1C1DAFFA" w14:textId="77777777" w:rsidR="00D81087" w:rsidRDefault="00D81087" w:rsidP="00D81087">
      <w:pPr>
        <w:pStyle w:val="a7"/>
      </w:pPr>
      <w:r>
        <w:t>|     BUTTE|HYDROPUMP|     5/25/08|    9/26/09| GENPUMP| 29.68693| -91.1625|</w:t>
      </w:r>
    </w:p>
    <w:p w14:paraId="39F4DB7E" w14:textId="77777777" w:rsidR="00D81087" w:rsidRDefault="00D81087" w:rsidP="00D81087">
      <w:pPr>
        <w:pStyle w:val="a7"/>
      </w:pPr>
      <w:r>
        <w:t>|     CARGO|HYDROPUMP|     5/25/08|    9/26/09| GENPUMP|29.683147|-91.14545|</w:t>
      </w:r>
    </w:p>
    <w:p w14:paraId="01954A2B" w14:textId="77777777" w:rsidR="00D81087" w:rsidRDefault="00D81087" w:rsidP="00D81087">
      <w:pPr>
        <w:pStyle w:val="a7"/>
      </w:pPr>
      <w:r>
        <w:t>+----------+---------+------------+-----------+--------+---------+---------+</w:t>
      </w:r>
    </w:p>
    <w:p w14:paraId="226405C8" w14:textId="574AFB7B" w:rsidR="002A34ED" w:rsidRDefault="00D81087" w:rsidP="00D81087">
      <w:pPr>
        <w:pStyle w:val="a7"/>
        <w:rPr>
          <w:rFonts w:hint="eastAsia"/>
        </w:rPr>
      </w:pPr>
      <w:r>
        <w:t>only showing top 5 rows</w:t>
      </w:r>
    </w:p>
    <w:p w14:paraId="7F0405BC" w14:textId="478BF302" w:rsidR="00155C4C" w:rsidRDefault="00155C4C" w:rsidP="00155C4C">
      <w:pPr>
        <w:pStyle w:val="Heading4"/>
        <w:rPr>
          <w:rFonts w:hint="eastAsia"/>
        </w:rPr>
      </w:pPr>
      <w:r>
        <w:rPr>
          <w:rFonts w:hint="eastAsia"/>
        </w:rPr>
        <w:t>HBase</w:t>
      </w:r>
      <w:r>
        <w:rPr>
          <w:rFonts w:hint="eastAsia"/>
        </w:rPr>
        <w:t>表格</w:t>
      </w:r>
    </w:p>
    <w:p w14:paraId="4E8F6F96" w14:textId="75EDFA6F" w:rsidR="006A57CF" w:rsidRPr="00EF2C65" w:rsidRDefault="005B29D1" w:rsidP="00EF2C65">
      <w:pPr>
        <w:ind w:firstLine="420"/>
      </w:pPr>
      <w:r>
        <w:rPr>
          <w:rFonts w:hint="eastAsia"/>
        </w:rPr>
        <w:t>传感器日志</w:t>
      </w:r>
      <w:r w:rsidR="006A57CF" w:rsidRPr="00EF2C65">
        <w:rPr>
          <w:rFonts w:hint="eastAsia"/>
        </w:rPr>
        <w:t>流数据的</w:t>
      </w:r>
      <w:r w:rsidR="006A57CF" w:rsidRPr="00EF2C65">
        <w:rPr>
          <w:rFonts w:hint="eastAsia"/>
        </w:rPr>
        <w:t>HBase</w:t>
      </w:r>
      <w:r w:rsidR="006A57CF" w:rsidRPr="00EF2C65">
        <w:rPr>
          <w:rFonts w:hint="eastAsia"/>
        </w:rPr>
        <w:t>表格模式如下</w:t>
      </w:r>
      <w:r w:rsidR="00EF2C65">
        <w:rPr>
          <w:rFonts w:hint="eastAsia"/>
        </w:rPr>
        <w:t>：</w:t>
      </w:r>
    </w:p>
    <w:p w14:paraId="6FB8B5B7" w14:textId="15C2ECF0" w:rsidR="006A57CF" w:rsidRPr="00EF2C65" w:rsidRDefault="00EF2C65" w:rsidP="00EF2C65">
      <w:pPr>
        <w:ind w:firstLine="420"/>
      </w:pPr>
      <w:r>
        <w:rPr>
          <w:rFonts w:hint="eastAsia"/>
        </w:rPr>
        <w:t>（</w:t>
      </w:r>
      <w:r>
        <w:rPr>
          <w:rFonts w:hint="eastAsia"/>
        </w:rPr>
        <w:t>1</w:t>
      </w:r>
      <w:r>
        <w:rPr>
          <w:rFonts w:hint="eastAsia"/>
        </w:rPr>
        <w:t>）</w:t>
      </w:r>
      <w:r>
        <w:rPr>
          <w:rFonts w:hint="eastAsia"/>
        </w:rPr>
        <w:t>Row key</w:t>
      </w:r>
      <w:r>
        <w:rPr>
          <w:rFonts w:hint="eastAsia"/>
        </w:rPr>
        <w:t>：（</w:t>
      </w:r>
      <w:r w:rsidR="00D00648">
        <w:t>resid</w:t>
      </w:r>
      <w:r>
        <w:rPr>
          <w:rFonts w:hint="eastAsia"/>
        </w:rPr>
        <w:t xml:space="preserve"> </w:t>
      </w:r>
      <w:r w:rsidR="006A57CF" w:rsidRPr="00EF2C65">
        <w:rPr>
          <w:rFonts w:hint="eastAsia"/>
        </w:rPr>
        <w:t>+</w:t>
      </w:r>
      <w:r>
        <w:rPr>
          <w:rFonts w:hint="eastAsia"/>
        </w:rPr>
        <w:t xml:space="preserve"> </w:t>
      </w:r>
      <w:r w:rsidR="00D00648">
        <w:rPr>
          <w:rFonts w:hint="eastAsia"/>
        </w:rPr>
        <w:t>date</w:t>
      </w:r>
      <w:r>
        <w:rPr>
          <w:rFonts w:hint="eastAsia"/>
        </w:rPr>
        <w:t xml:space="preserve"> </w:t>
      </w:r>
      <w:r w:rsidR="006A57CF" w:rsidRPr="00EF2C65">
        <w:rPr>
          <w:rFonts w:hint="eastAsia"/>
        </w:rPr>
        <w:t>+</w:t>
      </w:r>
      <w:r>
        <w:rPr>
          <w:rFonts w:hint="eastAsia"/>
        </w:rPr>
        <w:t xml:space="preserve"> </w:t>
      </w:r>
      <w:r w:rsidR="00D00648">
        <w:rPr>
          <w:rFonts w:hint="eastAsia"/>
        </w:rPr>
        <w:t>time</w:t>
      </w:r>
      <w:r>
        <w:rPr>
          <w:rFonts w:hint="eastAsia"/>
        </w:rPr>
        <w:t>）</w:t>
      </w:r>
      <w:r w:rsidR="006A57CF" w:rsidRPr="00EF2C65">
        <w:rPr>
          <w:rFonts w:hint="eastAsia"/>
        </w:rPr>
        <w:t>的复合行键</w:t>
      </w:r>
    </w:p>
    <w:p w14:paraId="145968E0" w14:textId="77777777" w:rsidR="0055014A" w:rsidRDefault="00E61218" w:rsidP="00EF2C65">
      <w:pPr>
        <w:ind w:firstLine="420"/>
        <w:rPr>
          <w:rFonts w:hint="eastAsia"/>
        </w:rPr>
      </w:pPr>
      <w:r>
        <w:rPr>
          <w:rFonts w:hint="eastAsia"/>
        </w:rPr>
        <w:t>（</w:t>
      </w:r>
      <w:r>
        <w:rPr>
          <w:rFonts w:hint="eastAsia"/>
        </w:rPr>
        <w:t>2</w:t>
      </w:r>
      <w:r>
        <w:rPr>
          <w:rFonts w:hint="eastAsia"/>
        </w:rPr>
        <w:t>）</w:t>
      </w:r>
      <w:r w:rsidR="006A57CF" w:rsidRPr="00EF2C65">
        <w:rPr>
          <w:rFonts w:hint="eastAsia"/>
        </w:rPr>
        <w:t>data</w:t>
      </w:r>
      <w:r w:rsidR="006A57CF" w:rsidRPr="00EF2C65">
        <w:rPr>
          <w:rFonts w:hint="eastAsia"/>
        </w:rPr>
        <w:t>列族</w:t>
      </w:r>
      <w:r>
        <w:rPr>
          <w:rFonts w:hint="eastAsia"/>
        </w:rPr>
        <w:t>：</w:t>
      </w:r>
      <w:r w:rsidR="006A57CF" w:rsidRPr="00EF2C65">
        <w:rPr>
          <w:rFonts w:hint="eastAsia"/>
        </w:rPr>
        <w:t>包括与输入数据字段相对应的列，</w:t>
      </w:r>
    </w:p>
    <w:p w14:paraId="1C2020B9" w14:textId="3DCB1AF3" w:rsidR="006A57CF" w:rsidRPr="00EF2C65" w:rsidRDefault="0055014A" w:rsidP="00EF2C65">
      <w:pPr>
        <w:ind w:firstLine="420"/>
      </w:pPr>
      <w:r>
        <w:rPr>
          <w:rFonts w:hint="eastAsia"/>
        </w:rPr>
        <w:t>（</w:t>
      </w:r>
      <w:r>
        <w:rPr>
          <w:rFonts w:hint="eastAsia"/>
        </w:rPr>
        <w:t>3</w:t>
      </w:r>
      <w:r>
        <w:rPr>
          <w:rFonts w:hint="eastAsia"/>
        </w:rPr>
        <w:t>）</w:t>
      </w:r>
      <w:r w:rsidR="006A57CF" w:rsidRPr="00EF2C65">
        <w:rPr>
          <w:rFonts w:hint="eastAsia"/>
        </w:rPr>
        <w:t>alert</w:t>
      </w:r>
      <w:r w:rsidR="006A57CF" w:rsidRPr="00EF2C65">
        <w:rPr>
          <w:rFonts w:hint="eastAsia"/>
        </w:rPr>
        <w:t>列族</w:t>
      </w:r>
      <w:r>
        <w:rPr>
          <w:rFonts w:hint="eastAsia"/>
        </w:rPr>
        <w:t>：</w:t>
      </w:r>
      <w:r w:rsidR="006A57CF" w:rsidRPr="00EF2C65">
        <w:rPr>
          <w:rFonts w:hint="eastAsia"/>
        </w:rPr>
        <w:t>具有对应报警值的列。请注意，</w:t>
      </w:r>
      <w:r w:rsidR="006A57CF" w:rsidRPr="00EF2C65">
        <w:rPr>
          <w:rFonts w:hint="eastAsia"/>
        </w:rPr>
        <w:t>data</w:t>
      </w:r>
      <w:r w:rsidR="006A57CF" w:rsidRPr="00EF2C65">
        <w:rPr>
          <w:rFonts w:hint="eastAsia"/>
        </w:rPr>
        <w:t>和</w:t>
      </w:r>
      <w:r w:rsidR="006A57CF" w:rsidRPr="00EF2C65">
        <w:rPr>
          <w:rFonts w:hint="eastAsia"/>
        </w:rPr>
        <w:t>alert</w:t>
      </w:r>
      <w:r w:rsidR="006A57CF" w:rsidRPr="00EF2C65">
        <w:rPr>
          <w:rFonts w:hint="eastAsia"/>
        </w:rPr>
        <w:t>列族可能会设置为在一段时间后过期。</w:t>
      </w:r>
    </w:p>
    <w:p w14:paraId="0192FAAE" w14:textId="77777777" w:rsidR="00B63665" w:rsidRDefault="005B29D1" w:rsidP="00EF2C65">
      <w:pPr>
        <w:ind w:firstLine="420"/>
        <w:rPr>
          <w:rFonts w:hint="eastAsia"/>
        </w:rPr>
      </w:pPr>
      <w:r>
        <w:rPr>
          <w:rFonts w:hint="eastAsia"/>
        </w:rPr>
        <w:t>每日统计</w:t>
      </w:r>
      <w:r w:rsidR="006A57CF" w:rsidRPr="00EF2C65">
        <w:rPr>
          <w:rFonts w:hint="eastAsia"/>
        </w:rPr>
        <w:t>汇总的</w:t>
      </w:r>
      <w:r w:rsidR="00B63665" w:rsidRPr="00EF2C65">
        <w:rPr>
          <w:rFonts w:hint="eastAsia"/>
        </w:rPr>
        <w:t>HBase</w:t>
      </w:r>
      <w:r w:rsidR="00B63665" w:rsidRPr="00EF2C65">
        <w:rPr>
          <w:rFonts w:hint="eastAsia"/>
        </w:rPr>
        <w:t>表格模式如下</w:t>
      </w:r>
      <w:r w:rsidR="00B63665">
        <w:rPr>
          <w:rFonts w:hint="eastAsia"/>
        </w:rPr>
        <w:t>：</w:t>
      </w:r>
    </w:p>
    <w:p w14:paraId="27D3CEEF" w14:textId="617D9F9D" w:rsidR="006A57CF" w:rsidRPr="00EF2C65" w:rsidRDefault="00B63665" w:rsidP="00EF2C65">
      <w:pPr>
        <w:ind w:firstLine="420"/>
      </w:pPr>
      <w:r>
        <w:rPr>
          <w:rFonts w:hint="eastAsia"/>
        </w:rPr>
        <w:t>（</w:t>
      </w:r>
      <w:r>
        <w:rPr>
          <w:rFonts w:hint="eastAsia"/>
        </w:rPr>
        <w:t>1</w:t>
      </w:r>
      <w:r>
        <w:rPr>
          <w:rFonts w:hint="eastAsia"/>
        </w:rPr>
        <w:t>）</w:t>
      </w:r>
      <w:r>
        <w:rPr>
          <w:rFonts w:hint="eastAsia"/>
        </w:rPr>
        <w:t>Row key</w:t>
      </w:r>
      <w:r>
        <w:rPr>
          <w:rFonts w:hint="eastAsia"/>
        </w:rPr>
        <w:t>：（</w:t>
      </w:r>
      <w:r>
        <w:rPr>
          <w:rFonts w:hint="eastAsia"/>
        </w:rPr>
        <w:t>resid + date</w:t>
      </w:r>
      <w:r>
        <w:rPr>
          <w:rFonts w:hint="eastAsia"/>
        </w:rPr>
        <w:t>）</w:t>
      </w:r>
      <w:r w:rsidR="006A57CF" w:rsidRPr="00EF2C65">
        <w:rPr>
          <w:rFonts w:hint="eastAsia"/>
        </w:rPr>
        <w:t>的复合行键</w:t>
      </w:r>
    </w:p>
    <w:p w14:paraId="0A421924" w14:textId="729099F1" w:rsidR="006A57CF" w:rsidRPr="00EF2C65" w:rsidRDefault="009D185F" w:rsidP="00EF2C65">
      <w:pPr>
        <w:ind w:firstLine="420"/>
      </w:pPr>
      <w:r>
        <w:rPr>
          <w:rFonts w:hint="eastAsia"/>
        </w:rPr>
        <w:t>（</w:t>
      </w:r>
      <w:r>
        <w:rPr>
          <w:rFonts w:hint="eastAsia"/>
        </w:rPr>
        <w:t>2</w:t>
      </w:r>
      <w:r>
        <w:rPr>
          <w:rFonts w:hint="eastAsia"/>
        </w:rPr>
        <w:t>）</w:t>
      </w:r>
      <w:r w:rsidR="006A57CF" w:rsidRPr="00EF2C65">
        <w:rPr>
          <w:rFonts w:hint="eastAsia"/>
        </w:rPr>
        <w:t>stats</w:t>
      </w:r>
      <w:r w:rsidR="006A57CF" w:rsidRPr="00EF2C65">
        <w:rPr>
          <w:rFonts w:hint="eastAsia"/>
        </w:rPr>
        <w:t>列族</w:t>
      </w:r>
      <w:r>
        <w:rPr>
          <w:rFonts w:hint="eastAsia"/>
        </w:rPr>
        <w:t>：</w:t>
      </w:r>
      <w:r w:rsidR="006A57CF" w:rsidRPr="00EF2C65">
        <w:rPr>
          <w:rFonts w:hint="eastAsia"/>
        </w:rPr>
        <w:t>最小值、最大值和平均值的列。</w:t>
      </w:r>
    </w:p>
    <w:p w14:paraId="24CB3BF1" w14:textId="77777777" w:rsidR="006A57CF" w:rsidRDefault="006A57CF" w:rsidP="006A57CF">
      <w:pPr>
        <w:pStyle w:val="a5"/>
        <w:numPr>
          <w:ilvl w:val="0"/>
          <w:numId w:val="0"/>
        </w:numPr>
        <w:ind w:left="840"/>
      </w:pPr>
      <w:r w:rsidRPr="00C251A5">
        <w:rPr>
          <w:noProof/>
        </w:rPr>
        <w:drawing>
          <wp:inline distT="0" distB="0" distL="0" distR="0" wp14:anchorId="31BE9260" wp14:editId="389A72B5">
            <wp:extent cx="4454063" cy="1020723"/>
            <wp:effectExtent l="0" t="0" r="0" b="0"/>
            <wp:docPr id="21" name="Picture 21" descr="https://www.mapr.com/sites/default/files/blogimages/sparkstream5-blo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pr.com/sites/default/files/blogimages/sparkstream5-blog.png"/>
                    <pic:cNvPicPr>
                      <a:picLocks noChangeAspect="1" noChangeArrowheads="1"/>
                    </pic:cNvPicPr>
                  </pic:nvPicPr>
                  <pic:blipFill>
                    <a:blip r:embed="rId31">
                      <a:extLst>
                        <a:ext uri="{BEBA8EAE-BF5A-486C-A8C5-ECC9F3942E4B}">
                          <a14:imgProps xmlns:a14="http://schemas.microsoft.com/office/drawing/2010/main">
                            <a14:imgLayer r:embed="rId3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467302" cy="1023757"/>
                    </a:xfrm>
                    <a:prstGeom prst="rect">
                      <a:avLst/>
                    </a:prstGeom>
                    <a:noFill/>
                    <a:ln>
                      <a:noFill/>
                    </a:ln>
                  </pic:spPr>
                </pic:pic>
              </a:graphicData>
            </a:graphic>
          </wp:inline>
        </w:drawing>
      </w:r>
    </w:p>
    <w:p w14:paraId="23C7596E" w14:textId="77777777" w:rsidR="006A57CF" w:rsidRDefault="006A57CF" w:rsidP="006A57CF">
      <w:pPr>
        <w:pStyle w:val="Caption"/>
        <w:rPr>
          <w:rFonts w:hint="eastAsia"/>
        </w:rPr>
      </w:pPr>
      <w:r>
        <w:rPr>
          <w:rFonts w:hint="eastAsia"/>
        </w:rPr>
        <w:t>图例</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图例</w:instrText>
      </w:r>
      <w:r>
        <w:rPr>
          <w:rFonts w:hint="eastAsia"/>
        </w:rPr>
        <w:instrText xml:space="preserve"> \* ARABIC \s 1</w:instrText>
      </w:r>
      <w:r>
        <w:instrText xml:space="preserve"> </w:instrText>
      </w:r>
      <w:r>
        <w:fldChar w:fldCharType="separate"/>
      </w:r>
      <w:r>
        <w:rPr>
          <w:noProof/>
        </w:rPr>
        <w:t>16</w:t>
      </w:r>
      <w:r>
        <w:fldChar w:fldCharType="end"/>
      </w:r>
      <w:r>
        <w:rPr>
          <w:rFonts w:hint="eastAsia"/>
        </w:rPr>
        <w:t>数据格式</w:t>
      </w:r>
    </w:p>
    <w:p w14:paraId="24DDF096" w14:textId="73E9BFA4" w:rsidR="002C4B01" w:rsidRDefault="002C4B01" w:rsidP="002C4B01">
      <w:pPr>
        <w:ind w:firstLine="420"/>
        <w:rPr>
          <w:rFonts w:hint="eastAsia"/>
        </w:rPr>
      </w:pPr>
      <w:r>
        <w:rPr>
          <w:rFonts w:hint="eastAsia"/>
        </w:rPr>
        <w:t>创建</w:t>
      </w:r>
      <w:r>
        <w:rPr>
          <w:rFonts w:hint="eastAsia"/>
        </w:rPr>
        <w:t>HBase</w:t>
      </w:r>
      <w:r>
        <w:rPr>
          <w:rFonts w:hint="eastAsia"/>
        </w:rPr>
        <w:t>表：</w:t>
      </w:r>
    </w:p>
    <w:p w14:paraId="43069A24" w14:textId="77777777" w:rsidR="00ED22E0" w:rsidRDefault="00ED22E0" w:rsidP="00ED22E0">
      <w:pPr>
        <w:pStyle w:val="a7"/>
      </w:pPr>
      <w:r>
        <w:t>hbase(main):001:0&gt; create 'sensor', {NAME=&gt;'data'}, {NAME=&gt;'alert'}, {NAME=&gt;'stats'}</w:t>
      </w:r>
    </w:p>
    <w:p w14:paraId="6F543483" w14:textId="77777777" w:rsidR="00ED22E0" w:rsidRDefault="00ED22E0" w:rsidP="00ED22E0">
      <w:pPr>
        <w:pStyle w:val="a7"/>
      </w:pPr>
      <w:r>
        <w:t>Created table sensor</w:t>
      </w:r>
    </w:p>
    <w:p w14:paraId="0C6F72D7" w14:textId="77777777" w:rsidR="00ED22E0" w:rsidRDefault="00ED22E0" w:rsidP="00ED22E0">
      <w:pPr>
        <w:pStyle w:val="a7"/>
      </w:pPr>
      <w:r>
        <w:t>Took 1.2132 seconds</w:t>
      </w:r>
    </w:p>
    <w:p w14:paraId="2A954F4A" w14:textId="77777777" w:rsidR="00ED22E0" w:rsidRDefault="00ED22E0" w:rsidP="00ED22E0">
      <w:pPr>
        <w:pStyle w:val="a7"/>
      </w:pPr>
      <w:r>
        <w:t>=&gt; Hbase::Table - sensor</w:t>
      </w:r>
    </w:p>
    <w:p w14:paraId="3D0F91AA" w14:textId="77777777" w:rsidR="00ED22E0" w:rsidRDefault="00ED22E0" w:rsidP="00ED22E0">
      <w:pPr>
        <w:pStyle w:val="a7"/>
      </w:pPr>
      <w:r>
        <w:t>hbase(main):002:0&gt; list</w:t>
      </w:r>
    </w:p>
    <w:p w14:paraId="1954010D" w14:textId="77777777" w:rsidR="00ED22E0" w:rsidRDefault="00ED22E0" w:rsidP="00ED22E0">
      <w:pPr>
        <w:pStyle w:val="a7"/>
      </w:pPr>
      <w:r>
        <w:t>TABLE</w:t>
      </w:r>
    </w:p>
    <w:p w14:paraId="46B8FE7A" w14:textId="77777777" w:rsidR="00ED22E0" w:rsidRDefault="00ED22E0" w:rsidP="00ED22E0">
      <w:pPr>
        <w:pStyle w:val="a7"/>
      </w:pPr>
      <w:r>
        <w:t>sensor</w:t>
      </w:r>
    </w:p>
    <w:p w14:paraId="42077559" w14:textId="77777777" w:rsidR="00ED22E0" w:rsidRDefault="00ED22E0" w:rsidP="00ED22E0">
      <w:pPr>
        <w:pStyle w:val="a7"/>
      </w:pPr>
      <w:r>
        <w:t>1 row(s)</w:t>
      </w:r>
    </w:p>
    <w:p w14:paraId="332DA7CE" w14:textId="77777777" w:rsidR="00ED22E0" w:rsidRDefault="00ED22E0" w:rsidP="00ED22E0">
      <w:pPr>
        <w:pStyle w:val="a7"/>
      </w:pPr>
      <w:r>
        <w:t>Took 0.0462 seconds</w:t>
      </w:r>
    </w:p>
    <w:p w14:paraId="798B66D2" w14:textId="77777777" w:rsidR="00ED22E0" w:rsidRDefault="00ED22E0" w:rsidP="00ED22E0">
      <w:pPr>
        <w:pStyle w:val="a7"/>
      </w:pPr>
      <w:r>
        <w:t>=&gt; ["sensor"]</w:t>
      </w:r>
    </w:p>
    <w:p w14:paraId="0AC17F4F" w14:textId="77777777" w:rsidR="00ED22E0" w:rsidRDefault="00ED22E0" w:rsidP="004D32EE">
      <w:pPr>
        <w:pStyle w:val="a7"/>
      </w:pPr>
      <w:r>
        <w:lastRenderedPageBreak/>
        <w:t>hbase(main):004:0&gt; scan 'sensor'</w:t>
      </w:r>
    </w:p>
    <w:p w14:paraId="3C3DAC20" w14:textId="77777777" w:rsidR="00ED22E0" w:rsidRDefault="00ED22E0" w:rsidP="004D32EE">
      <w:pPr>
        <w:pStyle w:val="a7"/>
      </w:pPr>
      <w:r>
        <w:t>ROW                                            COLUMN+CELL</w:t>
      </w:r>
    </w:p>
    <w:p w14:paraId="25012AD5" w14:textId="77777777" w:rsidR="00ED22E0" w:rsidRDefault="00ED22E0" w:rsidP="004D32EE">
      <w:pPr>
        <w:pStyle w:val="a7"/>
      </w:pPr>
      <w:r>
        <w:t>0 row(s)</w:t>
      </w:r>
    </w:p>
    <w:p w14:paraId="2A860E92" w14:textId="38D4F3BD" w:rsidR="002C4B01" w:rsidRPr="002C4B01" w:rsidRDefault="00ED22E0" w:rsidP="004D32EE">
      <w:pPr>
        <w:pStyle w:val="a7"/>
        <w:rPr>
          <w:rFonts w:hint="eastAsia"/>
        </w:rPr>
      </w:pPr>
      <w:r>
        <w:t>Took 0.1649 seconds</w:t>
      </w:r>
    </w:p>
    <w:p w14:paraId="5EF66B04" w14:textId="77777777" w:rsidR="00155C4C" w:rsidRPr="00155C4C" w:rsidRDefault="00155C4C" w:rsidP="00155C4C">
      <w:pPr>
        <w:ind w:firstLine="420"/>
        <w:rPr>
          <w:rFonts w:hint="eastAsia"/>
        </w:rPr>
      </w:pPr>
    </w:p>
    <w:p w14:paraId="392461ED" w14:textId="62EF1715" w:rsidR="00825FC1" w:rsidRPr="00825FC1" w:rsidRDefault="00825FC1" w:rsidP="00432FA6">
      <w:pPr>
        <w:pStyle w:val="Heading3"/>
      </w:pPr>
      <w:r>
        <w:rPr>
          <w:rFonts w:hint="eastAsia"/>
        </w:rPr>
        <w:t>创建</w:t>
      </w:r>
      <w:r w:rsidR="00C6667F">
        <w:rPr>
          <w:rFonts w:hint="eastAsia"/>
        </w:rPr>
        <w:t>数据</w:t>
      </w:r>
      <w:r>
        <w:rPr>
          <w:rFonts w:hint="eastAsia"/>
        </w:rPr>
        <w:t>流</w:t>
      </w:r>
    </w:p>
    <w:p w14:paraId="0185E4AD" w14:textId="512E5FF3" w:rsidR="00777910" w:rsidRDefault="00857BB6" w:rsidP="00383CAE">
      <w:pPr>
        <w:ind w:firstLine="420"/>
      </w:pPr>
      <w:r>
        <w:rPr>
          <w:rFonts w:hint="eastAsia"/>
        </w:rPr>
        <w:t>传感器数据</w:t>
      </w:r>
      <w:r w:rsidR="00C77577">
        <w:rPr>
          <w:rFonts w:hint="eastAsia"/>
        </w:rPr>
        <w:t>来自</w:t>
      </w:r>
      <w:r>
        <w:rPr>
          <w:rFonts w:hint="eastAsia"/>
        </w:rPr>
        <w:t>逗号分隔</w:t>
      </w:r>
      <w:r w:rsidR="000521B8">
        <w:rPr>
          <w:rFonts w:hint="eastAsia"/>
        </w:rPr>
        <w:t>的</w:t>
      </w:r>
      <w:r w:rsidR="000521B8">
        <w:rPr>
          <w:rFonts w:hint="eastAsia"/>
        </w:rPr>
        <w:t>CSV</w:t>
      </w:r>
      <w:r>
        <w:rPr>
          <w:rFonts w:hint="eastAsia"/>
        </w:rPr>
        <w:t>文件，</w:t>
      </w:r>
      <w:r w:rsidR="000521B8">
        <w:rPr>
          <w:rFonts w:hint="eastAsia"/>
        </w:rPr>
        <w:t>将其</w:t>
      </w:r>
      <w:r>
        <w:rPr>
          <w:rFonts w:hint="eastAsia"/>
        </w:rPr>
        <w:t>保存到一个目录</w:t>
      </w:r>
      <w:r w:rsidR="0017506B">
        <w:rPr>
          <w:rFonts w:hint="eastAsia"/>
        </w:rPr>
        <w:t>中</w:t>
      </w:r>
      <w:r w:rsidR="00856E3A">
        <w:rPr>
          <w:rFonts w:hint="eastAsia"/>
        </w:rPr>
        <w:t>，</w:t>
      </w:r>
      <w:r w:rsidR="0017506B">
        <w:t>Spark</w:t>
      </w:r>
      <w:r w:rsidR="00856E3A">
        <w:rPr>
          <w:rFonts w:hint="eastAsia"/>
        </w:rPr>
        <w:t xml:space="preserve"> Streaming</w:t>
      </w:r>
      <w:r w:rsidR="005A09CC">
        <w:rPr>
          <w:rFonts w:hint="eastAsia"/>
        </w:rPr>
        <w:t>将监视目录并处理添加</w:t>
      </w:r>
      <w:r>
        <w:rPr>
          <w:rFonts w:hint="eastAsia"/>
        </w:rPr>
        <w:t>到该目录中的任何文件。</w:t>
      </w:r>
      <w:r w:rsidR="0017506B" w:rsidRPr="0017506B">
        <w:rPr>
          <w:rFonts w:hint="eastAsia"/>
        </w:rPr>
        <w:t>如前所述，</w:t>
      </w:r>
      <w:r w:rsidR="0017506B" w:rsidRPr="0017506B">
        <w:rPr>
          <w:rFonts w:hint="eastAsia"/>
        </w:rPr>
        <w:t xml:space="preserve">Spark </w:t>
      </w:r>
      <w:r w:rsidR="0017506B">
        <w:rPr>
          <w:rFonts w:hint="eastAsia"/>
        </w:rPr>
        <w:t>数据流</w:t>
      </w:r>
      <w:r w:rsidR="0017506B" w:rsidRPr="0017506B">
        <w:rPr>
          <w:rFonts w:hint="eastAsia"/>
        </w:rPr>
        <w:t>支持不同的流式数据源</w:t>
      </w:r>
      <w:r w:rsidR="0017506B">
        <w:rPr>
          <w:rFonts w:hint="eastAsia"/>
        </w:rPr>
        <w:t>，为简单起见</w:t>
      </w:r>
      <w:r w:rsidR="0017506B" w:rsidRPr="0017506B">
        <w:rPr>
          <w:rFonts w:hint="eastAsia"/>
        </w:rPr>
        <w:t>此示例将使用</w:t>
      </w:r>
      <w:r w:rsidR="00383CAE">
        <w:rPr>
          <w:rFonts w:hint="eastAsia"/>
        </w:rPr>
        <w:t>CSV</w:t>
      </w:r>
      <w:r w:rsidR="0017506B" w:rsidRPr="0017506B">
        <w:rPr>
          <w:rFonts w:hint="eastAsia"/>
        </w:rPr>
        <w:t>文件。</w:t>
      </w:r>
    </w:p>
    <w:p w14:paraId="00DAD7B5" w14:textId="72F9E28B" w:rsidR="00505EAB" w:rsidRDefault="0059156B" w:rsidP="00E47968">
      <w:pPr>
        <w:ind w:firstLine="420"/>
      </w:pPr>
      <w:r>
        <w:rPr>
          <w:rFonts w:hint="eastAsia"/>
        </w:rPr>
        <w:t>下面的函数将</w:t>
      </w:r>
      <w:r>
        <w:rPr>
          <w:rFonts w:hint="eastAsia"/>
        </w:rPr>
        <w:t>Sensor</w:t>
      </w:r>
      <w:r>
        <w:rPr>
          <w:rFonts w:hint="eastAsia"/>
        </w:rPr>
        <w:t>对象转换为</w:t>
      </w:r>
      <w:r>
        <w:rPr>
          <w:rFonts w:hint="eastAsia"/>
        </w:rPr>
        <w:t>HBase Put</w:t>
      </w:r>
      <w:r>
        <w:rPr>
          <w:rFonts w:hint="eastAsia"/>
        </w:rPr>
        <w:t>对象，该对象用于将行插入到</w:t>
      </w:r>
      <w:r>
        <w:rPr>
          <w:rFonts w:hint="eastAsia"/>
        </w:rPr>
        <w:t>HBase</w:t>
      </w:r>
      <w:r>
        <w:rPr>
          <w:rFonts w:hint="eastAsia"/>
        </w:rPr>
        <w:t>中。</w:t>
      </w:r>
      <w:r w:rsidRPr="0059156B">
        <w:rPr>
          <w:rFonts w:hint="eastAsia"/>
        </w:rPr>
        <w:t>可以使用</w:t>
      </w:r>
      <w:r w:rsidRPr="0059156B">
        <w:rPr>
          <w:rFonts w:hint="eastAsia"/>
        </w:rPr>
        <w:t xml:space="preserve">Spark </w:t>
      </w:r>
      <w:r w:rsidRPr="0059156B">
        <w:rPr>
          <w:rFonts w:hint="eastAsia"/>
        </w:rPr>
        <w:t>的</w:t>
      </w:r>
      <w:r w:rsidRPr="0059156B">
        <w:rPr>
          <w:rFonts w:hint="eastAsia"/>
        </w:rPr>
        <w:t>TableOutputFormat</w:t>
      </w:r>
      <w:r w:rsidRPr="0059156B">
        <w:rPr>
          <w:rFonts w:hint="eastAsia"/>
        </w:rPr>
        <w:t>类写入</w:t>
      </w:r>
      <w:r w:rsidRPr="0059156B">
        <w:rPr>
          <w:rFonts w:hint="eastAsia"/>
        </w:rPr>
        <w:t>HBase</w:t>
      </w:r>
      <w:r>
        <w:rPr>
          <w:rFonts w:hint="eastAsia"/>
        </w:rPr>
        <w:t>表，这与</w:t>
      </w:r>
      <w:r w:rsidRPr="0059156B">
        <w:rPr>
          <w:rFonts w:hint="eastAsia"/>
        </w:rPr>
        <w:t>从</w:t>
      </w:r>
      <w:r w:rsidRPr="0059156B">
        <w:rPr>
          <w:rFonts w:hint="eastAsia"/>
        </w:rPr>
        <w:t>MapReduce</w:t>
      </w:r>
      <w:r w:rsidRPr="0059156B">
        <w:rPr>
          <w:rFonts w:hint="eastAsia"/>
        </w:rPr>
        <w:t>写入</w:t>
      </w:r>
      <w:r w:rsidRPr="0059156B">
        <w:rPr>
          <w:rFonts w:hint="eastAsia"/>
        </w:rPr>
        <w:t>HBase</w:t>
      </w:r>
      <w:r>
        <w:rPr>
          <w:rFonts w:hint="eastAsia"/>
        </w:rPr>
        <w:t>表的方式类似。下面</w:t>
      </w:r>
      <w:r w:rsidRPr="0059156B">
        <w:rPr>
          <w:rFonts w:hint="eastAsia"/>
        </w:rPr>
        <w:t>使用</w:t>
      </w:r>
      <w:r w:rsidRPr="0059156B">
        <w:rPr>
          <w:rFonts w:hint="eastAsia"/>
        </w:rPr>
        <w:t>TableOutputFormat</w:t>
      </w:r>
      <w:r w:rsidRPr="0059156B">
        <w:rPr>
          <w:rFonts w:hint="eastAsia"/>
        </w:rPr>
        <w:t>类设置写入</w:t>
      </w:r>
      <w:r w:rsidRPr="0059156B">
        <w:rPr>
          <w:rFonts w:hint="eastAsia"/>
        </w:rPr>
        <w:t>HBase</w:t>
      </w:r>
      <w:r w:rsidRPr="0059156B">
        <w:rPr>
          <w:rFonts w:hint="eastAsia"/>
        </w:rPr>
        <w:t>的配置</w:t>
      </w:r>
      <w:r w:rsidR="00507CA2">
        <w:rPr>
          <w:rFonts w:hint="eastAsia"/>
        </w:rPr>
        <w:t>，</w:t>
      </w:r>
      <w:r>
        <w:rPr>
          <w:rFonts w:hint="eastAsia"/>
        </w:rPr>
        <w:t>将通过示例应用程序代码完成这些步骤。</w:t>
      </w:r>
      <w:r w:rsidR="00C145CF">
        <w:rPr>
          <w:rFonts w:hint="eastAsia"/>
        </w:rPr>
        <w:t>首先</w:t>
      </w:r>
      <w:r w:rsidR="00857BB6">
        <w:rPr>
          <w:rFonts w:hint="eastAsia"/>
        </w:rPr>
        <w:t>使用</w:t>
      </w:r>
      <w:r w:rsidR="00857BB6">
        <w:rPr>
          <w:rFonts w:hint="eastAsia"/>
        </w:rPr>
        <w:t>Scala</w:t>
      </w:r>
      <w:r w:rsidR="00857BB6">
        <w:rPr>
          <w:rFonts w:hint="eastAsia"/>
        </w:rPr>
        <w:t>案例类定义与传感器数据</w:t>
      </w:r>
      <w:r w:rsidR="00857BB6">
        <w:rPr>
          <w:rFonts w:hint="eastAsia"/>
        </w:rPr>
        <w:t>CSV</w:t>
      </w:r>
      <w:r w:rsidR="00857BB6">
        <w:rPr>
          <w:rFonts w:hint="eastAsia"/>
        </w:rPr>
        <w:t>文件对应的</w:t>
      </w:r>
      <w:r w:rsidR="00D04E50">
        <w:rPr>
          <w:rFonts w:hint="eastAsia"/>
        </w:rPr>
        <w:t>Sensor</w:t>
      </w:r>
      <w:r w:rsidR="00857BB6">
        <w:rPr>
          <w:rFonts w:hint="eastAsia"/>
        </w:rPr>
        <w:t>模式</w:t>
      </w:r>
      <w:r w:rsidR="00E47968">
        <w:rPr>
          <w:rFonts w:hint="eastAsia"/>
        </w:rPr>
        <w:t>：</w:t>
      </w:r>
    </w:p>
    <w:p w14:paraId="3E202351" w14:textId="44F63058" w:rsidR="00505EAB" w:rsidRDefault="00C77577" w:rsidP="00505EAB">
      <w:pPr>
        <w:pStyle w:val="a7"/>
      </w:pPr>
      <w:r w:rsidRPr="00C77577">
        <w:t>case class Sensor(resid: String, date: String, time: String, hz: Double, disp: Double, flo: Double, sedPPM: Double, psi: Double, chlPPM: Double) extends Serializable</w:t>
      </w:r>
    </w:p>
    <w:p w14:paraId="33A977C9" w14:textId="3992CA99"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35</w:t>
      </w:r>
      <w:r w:rsidR="008160CE">
        <w:fldChar w:fldCharType="end"/>
      </w:r>
    </w:p>
    <w:p w14:paraId="66A25667" w14:textId="0EB7B598" w:rsidR="00857BB6" w:rsidRDefault="00857BB6" w:rsidP="00857BB6">
      <w:pPr>
        <w:ind w:firstLine="420"/>
      </w:pPr>
      <w:r>
        <w:rPr>
          <w:rFonts w:hint="eastAsia"/>
        </w:rPr>
        <w:t>parseSensor</w:t>
      </w:r>
      <w:r w:rsidR="00D04E50">
        <w:rPr>
          <w:rFonts w:hint="eastAsia"/>
        </w:rPr>
        <w:t>方法</w:t>
      </w:r>
      <w:r>
        <w:rPr>
          <w:rFonts w:hint="eastAsia"/>
        </w:rPr>
        <w:t>解析</w:t>
      </w:r>
      <w:r w:rsidR="00D04E50">
        <w:t>CSV</w:t>
      </w:r>
      <w:r w:rsidR="00D04E50">
        <w:rPr>
          <w:rFonts w:hint="eastAsia"/>
        </w:rPr>
        <w:t>文件，根据</w:t>
      </w:r>
      <w:r>
        <w:rPr>
          <w:rFonts w:hint="eastAsia"/>
        </w:rPr>
        <w:t>逗号分隔</w:t>
      </w:r>
      <w:r w:rsidR="00C77577">
        <w:rPr>
          <w:rFonts w:hint="eastAsia"/>
        </w:rPr>
        <w:t>符</w:t>
      </w:r>
      <w:r w:rsidR="00D04E50">
        <w:rPr>
          <w:rFonts w:hint="eastAsia"/>
        </w:rPr>
        <w:t>提取出数值</w:t>
      </w:r>
      <w:r w:rsidR="00C77577">
        <w:rPr>
          <w:rFonts w:hint="eastAsia"/>
        </w:rPr>
        <w:t>，</w:t>
      </w:r>
      <w:r w:rsidR="00D04E50">
        <w:rPr>
          <w:rFonts w:hint="eastAsia"/>
        </w:rPr>
        <w:t>用其定义</w:t>
      </w:r>
      <w:r w:rsidR="00C77577">
        <w:rPr>
          <w:rFonts w:hint="eastAsia"/>
        </w:rPr>
        <w:t>S</w:t>
      </w:r>
      <w:r w:rsidR="00C77577">
        <w:t>ensor</w:t>
      </w:r>
      <w:r>
        <w:rPr>
          <w:rFonts w:hint="eastAsia"/>
        </w:rPr>
        <w:t>类。</w:t>
      </w:r>
    </w:p>
    <w:p w14:paraId="0CA8F5A2" w14:textId="77777777" w:rsidR="00C77577" w:rsidRPr="00C77577" w:rsidRDefault="00C77577" w:rsidP="00C77577">
      <w:pPr>
        <w:pStyle w:val="a7"/>
      </w:pPr>
      <w:r w:rsidRPr="00C77577">
        <w:t>def parseSensor(str: String): Sensor = {</w:t>
      </w:r>
    </w:p>
    <w:p w14:paraId="48E40CA3" w14:textId="77777777" w:rsidR="00C77577" w:rsidRPr="00C77577" w:rsidRDefault="00C77577" w:rsidP="00C77577">
      <w:pPr>
        <w:pStyle w:val="a7"/>
      </w:pPr>
      <w:r w:rsidRPr="00C77577">
        <w:t xml:space="preserve">    val p = str.split(",")</w:t>
      </w:r>
    </w:p>
    <w:p w14:paraId="6FC59950" w14:textId="77777777" w:rsidR="00C77577" w:rsidRPr="00C77577" w:rsidRDefault="00C77577" w:rsidP="00C77577">
      <w:pPr>
        <w:pStyle w:val="a7"/>
      </w:pPr>
      <w:r w:rsidRPr="00C77577">
        <w:t xml:space="preserve">    Sensor(p(0), p(1), p(2), p(3).toDouble, p(4).toDouble, p(5).toDouble, p(6).toDouble, p(7).toDouble, p(8).toDouble)</w:t>
      </w:r>
    </w:p>
    <w:p w14:paraId="5EBACFF0" w14:textId="18F7EE9B" w:rsidR="00C77577" w:rsidRDefault="00C77577" w:rsidP="00C77577">
      <w:pPr>
        <w:pStyle w:val="a7"/>
      </w:pPr>
      <w:r w:rsidRPr="00C77577">
        <w:t xml:space="preserve">  }</w:t>
      </w:r>
    </w:p>
    <w:p w14:paraId="7A895F49" w14:textId="60D081FA"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36</w:t>
      </w:r>
      <w:r w:rsidR="008160CE">
        <w:fldChar w:fldCharType="end"/>
      </w:r>
    </w:p>
    <w:p w14:paraId="1E4A5202" w14:textId="25DCE41C" w:rsidR="00857BB6" w:rsidRDefault="00857BB6" w:rsidP="00C77577">
      <w:pPr>
        <w:ind w:firstLine="420"/>
      </w:pPr>
      <w:r>
        <w:rPr>
          <w:rFonts w:hint="eastAsia"/>
        </w:rPr>
        <w:t>在本节中将创建</w:t>
      </w:r>
      <w:r w:rsidR="00383CAE">
        <w:rPr>
          <w:rFonts w:hint="eastAsia"/>
        </w:rPr>
        <w:t>离散流</w:t>
      </w:r>
      <w:r w:rsidR="0017506B">
        <w:rPr>
          <w:rFonts w:hint="eastAsia"/>
        </w:rPr>
        <w:t>，</w:t>
      </w:r>
      <w:r>
        <w:rPr>
          <w:rFonts w:hint="eastAsia"/>
        </w:rPr>
        <w:t>这里显示的是</w:t>
      </w:r>
      <w:r w:rsidR="003F6577">
        <w:t xml:space="preserve">Spark </w:t>
      </w:r>
      <w:r w:rsidR="0017506B">
        <w:rPr>
          <w:rFonts w:hint="eastAsia"/>
        </w:rPr>
        <w:t>数据流</w:t>
      </w:r>
      <w:r>
        <w:rPr>
          <w:rFonts w:hint="eastAsia"/>
        </w:rPr>
        <w:t>代码的基本步骤：</w:t>
      </w:r>
    </w:p>
    <w:p w14:paraId="2438E0FC" w14:textId="1E7A5A43" w:rsidR="00857BB6" w:rsidRDefault="000D5A43" w:rsidP="00E12BF8">
      <w:pPr>
        <w:pStyle w:val="a6"/>
        <w:ind w:firstLine="420"/>
      </w:pPr>
      <w:r>
        <w:rPr>
          <w:rFonts w:hint="eastAsia"/>
        </w:rPr>
        <w:t>首先</w:t>
      </w:r>
      <w:r w:rsidR="00857BB6">
        <w:rPr>
          <w:rFonts w:hint="eastAsia"/>
        </w:rPr>
        <w:t>初始化一个</w:t>
      </w:r>
      <w:r w:rsidR="003A1903">
        <w:t>Spark</w:t>
      </w:r>
      <w:r w:rsidR="00857BB6">
        <w:rPr>
          <w:rFonts w:hint="eastAsia"/>
        </w:rPr>
        <w:t>的</w:t>
      </w:r>
      <w:r w:rsidR="00857BB6">
        <w:rPr>
          <w:rFonts w:hint="eastAsia"/>
        </w:rPr>
        <w:t>StreamingContext</w:t>
      </w:r>
      <w:r w:rsidR="00CE67F7">
        <w:rPr>
          <w:rFonts w:hint="eastAsia"/>
        </w:rPr>
        <w:t xml:space="preserve"> </w:t>
      </w:r>
      <w:r w:rsidR="00857BB6">
        <w:rPr>
          <w:rFonts w:hint="eastAsia"/>
        </w:rPr>
        <w:t>对象。</w:t>
      </w:r>
    </w:p>
    <w:p w14:paraId="6CBD0C41" w14:textId="6DBC13F3" w:rsidR="00857BB6" w:rsidRDefault="005A4D01" w:rsidP="00E12BF8">
      <w:pPr>
        <w:pStyle w:val="a6"/>
        <w:ind w:firstLine="420"/>
      </w:pPr>
      <w:r>
        <w:rPr>
          <w:rFonts w:hint="eastAsia"/>
        </w:rPr>
        <w:t>使用</w:t>
      </w:r>
      <w:r w:rsidR="00CF1A9E">
        <w:rPr>
          <w:rFonts w:hint="eastAsia"/>
        </w:rPr>
        <w:t>StreamingContext</w:t>
      </w:r>
      <w:r>
        <w:rPr>
          <w:rFonts w:hint="eastAsia"/>
        </w:rPr>
        <w:t>对象</w:t>
      </w:r>
      <w:r w:rsidR="00857BB6">
        <w:rPr>
          <w:rFonts w:hint="eastAsia"/>
        </w:rPr>
        <w:t>创建一个</w:t>
      </w:r>
      <w:r w:rsidR="00383CAE">
        <w:rPr>
          <w:rFonts w:hint="eastAsia"/>
        </w:rPr>
        <w:t>离散流</w:t>
      </w:r>
      <w:r w:rsidR="00041F3D">
        <w:rPr>
          <w:rFonts w:hint="eastAsia"/>
        </w:rPr>
        <w:t>，</w:t>
      </w:r>
      <w:r w:rsidR="00383CAE">
        <w:rPr>
          <w:rFonts w:hint="eastAsia"/>
        </w:rPr>
        <w:t>用来</w:t>
      </w:r>
      <w:r w:rsidR="00041F3D">
        <w:rPr>
          <w:rFonts w:hint="eastAsia"/>
        </w:rPr>
        <w:t>表示</w:t>
      </w:r>
      <w:r>
        <w:rPr>
          <w:rFonts w:hint="eastAsia"/>
        </w:rPr>
        <w:t>为</w:t>
      </w:r>
      <w:r w:rsidR="00041F3D">
        <w:rPr>
          <w:rFonts w:hint="eastAsia"/>
        </w:rPr>
        <w:t>输入</w:t>
      </w:r>
      <w:r w:rsidR="00857BB6">
        <w:rPr>
          <w:rFonts w:hint="eastAsia"/>
        </w:rPr>
        <w:t>数据</w:t>
      </w:r>
      <w:r w:rsidR="00041F3D">
        <w:rPr>
          <w:rFonts w:hint="eastAsia"/>
        </w:rPr>
        <w:t>流</w:t>
      </w:r>
      <w:r>
        <w:rPr>
          <w:rFonts w:hint="eastAsia"/>
        </w:rPr>
        <w:t>，</w:t>
      </w:r>
      <w:r w:rsidR="0017506B">
        <w:rPr>
          <w:rFonts w:hint="eastAsia"/>
        </w:rPr>
        <w:t>在</w:t>
      </w:r>
      <w:r w:rsidR="0017506B">
        <w:rPr>
          <w:rFonts w:hint="eastAsia"/>
        </w:rPr>
        <w:t>DStream</w:t>
      </w:r>
      <w:r w:rsidR="0017506B">
        <w:rPr>
          <w:rFonts w:hint="eastAsia"/>
        </w:rPr>
        <w:t>对象上</w:t>
      </w:r>
      <w:r w:rsidR="00857BB6">
        <w:rPr>
          <w:rFonts w:hint="eastAsia"/>
        </w:rPr>
        <w:t>应用转换和</w:t>
      </w:r>
      <w:r w:rsidR="0017506B">
        <w:rPr>
          <w:rFonts w:hint="eastAsia"/>
        </w:rPr>
        <w:t>输出操作</w:t>
      </w:r>
      <w:r w:rsidR="00217E2D">
        <w:rPr>
          <w:rFonts w:hint="eastAsia"/>
        </w:rPr>
        <w:t>。</w:t>
      </w:r>
    </w:p>
    <w:p w14:paraId="2B8C0F54" w14:textId="5E80883B" w:rsidR="00857BB6" w:rsidRDefault="005A4D01" w:rsidP="00E12BF8">
      <w:pPr>
        <w:pStyle w:val="a6"/>
        <w:ind w:firstLine="420"/>
      </w:pPr>
      <w:r>
        <w:rPr>
          <w:rFonts w:hint="eastAsia"/>
        </w:rPr>
        <w:t>然后</w:t>
      </w:r>
      <w:r w:rsidR="00857BB6">
        <w:rPr>
          <w:rFonts w:hint="eastAsia"/>
        </w:rPr>
        <w:t>可以开始接收数据，并使用</w:t>
      </w:r>
      <w:r>
        <w:rPr>
          <w:rFonts w:hint="eastAsia"/>
        </w:rPr>
        <w:t>S</w:t>
      </w:r>
      <w:r w:rsidR="00857BB6">
        <w:rPr>
          <w:rFonts w:hint="eastAsia"/>
        </w:rPr>
        <w:t>treamingContext.start</w:t>
      </w:r>
      <w:r w:rsidR="00383CAE">
        <w:rPr>
          <w:rFonts w:hint="eastAsia"/>
        </w:rPr>
        <w:t>()</w:t>
      </w:r>
      <w:r w:rsidR="00857BB6">
        <w:rPr>
          <w:rFonts w:hint="eastAsia"/>
        </w:rPr>
        <w:t>处理它。</w:t>
      </w:r>
    </w:p>
    <w:p w14:paraId="7F541625" w14:textId="07D05604" w:rsidR="00857BB6" w:rsidRDefault="005A4D01" w:rsidP="00E12BF8">
      <w:pPr>
        <w:pStyle w:val="a6"/>
        <w:ind w:firstLine="420"/>
      </w:pPr>
      <w:r>
        <w:rPr>
          <w:rFonts w:hint="eastAsia"/>
        </w:rPr>
        <w:t>最后</w:t>
      </w:r>
      <w:r w:rsidR="00857BB6">
        <w:rPr>
          <w:rFonts w:hint="eastAsia"/>
        </w:rPr>
        <w:t>等待使用</w:t>
      </w:r>
      <w:r w:rsidR="00857BB6">
        <w:rPr>
          <w:rFonts w:hint="eastAsia"/>
        </w:rPr>
        <w:t>streamingContext.awaitTermination</w:t>
      </w:r>
      <w:r w:rsidR="009A19C8">
        <w:rPr>
          <w:rFonts w:hint="eastAsia"/>
        </w:rPr>
        <w:t>()</w:t>
      </w:r>
      <w:r w:rsidR="00857BB6">
        <w:rPr>
          <w:rFonts w:hint="eastAsia"/>
        </w:rPr>
        <w:t>停止处理</w:t>
      </w:r>
    </w:p>
    <w:p w14:paraId="4E7B3176" w14:textId="487AA6AB" w:rsidR="00857BB6" w:rsidRDefault="000E2839" w:rsidP="00857BB6">
      <w:pPr>
        <w:ind w:firstLine="420"/>
      </w:pPr>
      <w:r>
        <w:rPr>
          <w:rFonts w:hint="eastAsia"/>
        </w:rPr>
        <w:t>通过下面的代码显示</w:t>
      </w:r>
      <w:r w:rsidR="009A19C8">
        <w:rPr>
          <w:rFonts w:hint="eastAsia"/>
        </w:rPr>
        <w:t>这些步骤，</w:t>
      </w:r>
      <w:r w:rsidR="003A1903">
        <w:t>Spark</w:t>
      </w:r>
      <w:r w:rsidR="005A4D01">
        <w:rPr>
          <w:rFonts w:hint="eastAsia"/>
        </w:rPr>
        <w:t>数据</w:t>
      </w:r>
      <w:r w:rsidR="00857BB6">
        <w:rPr>
          <w:rFonts w:hint="eastAsia"/>
        </w:rPr>
        <w:t>流</w:t>
      </w:r>
      <w:r>
        <w:rPr>
          <w:rFonts w:hint="eastAsia"/>
        </w:rPr>
        <w:t>应用的最佳运行</w:t>
      </w:r>
      <w:r w:rsidR="00857BB6">
        <w:rPr>
          <w:rFonts w:hint="eastAsia"/>
        </w:rPr>
        <w:t>方案是</w:t>
      </w:r>
      <w:r>
        <w:rPr>
          <w:rFonts w:hint="eastAsia"/>
        </w:rPr>
        <w:t>通过使用</w:t>
      </w:r>
      <w:r>
        <w:rPr>
          <w:rFonts w:hint="eastAsia"/>
        </w:rPr>
        <w:t>Maven</w:t>
      </w:r>
      <w:r>
        <w:rPr>
          <w:rFonts w:hint="eastAsia"/>
        </w:rPr>
        <w:t>或</w:t>
      </w:r>
      <w:r>
        <w:rPr>
          <w:rFonts w:hint="eastAsia"/>
        </w:rPr>
        <w:t>SBT</w:t>
      </w:r>
      <w:r>
        <w:rPr>
          <w:rFonts w:hint="eastAsia"/>
        </w:rPr>
        <w:t>构建</w:t>
      </w:r>
      <w:r w:rsidR="00857BB6">
        <w:rPr>
          <w:rFonts w:hint="eastAsia"/>
        </w:rPr>
        <w:t>独立的应用程序</w:t>
      </w:r>
      <w:r w:rsidR="00CE67F7">
        <w:rPr>
          <w:rFonts w:hint="eastAsia"/>
        </w:rPr>
        <w:t>。</w:t>
      </w:r>
      <w:r w:rsidR="00857BB6">
        <w:rPr>
          <w:rFonts w:hint="eastAsia"/>
        </w:rPr>
        <w:t>第一步是建立一个</w:t>
      </w:r>
      <w:r w:rsidR="00857BB6">
        <w:rPr>
          <w:rFonts w:hint="eastAsia"/>
        </w:rPr>
        <w:t>StreamingContext</w:t>
      </w:r>
      <w:r w:rsidR="00857BB6">
        <w:rPr>
          <w:rFonts w:hint="eastAsia"/>
        </w:rPr>
        <w:t>，这是用于流功能的主入口点</w:t>
      </w:r>
      <w:r w:rsidR="000212FF">
        <w:rPr>
          <w:rFonts w:hint="eastAsia"/>
        </w:rPr>
        <w:t>，在这个例子中</w:t>
      </w:r>
      <w:r w:rsidR="00857BB6">
        <w:rPr>
          <w:rFonts w:hint="eastAsia"/>
        </w:rPr>
        <w:t>将使用</w:t>
      </w:r>
      <w:r w:rsidR="00857BB6">
        <w:rPr>
          <w:rFonts w:hint="eastAsia"/>
        </w:rPr>
        <w:t>2</w:t>
      </w:r>
      <w:r w:rsidR="00857BB6">
        <w:rPr>
          <w:rFonts w:hint="eastAsia"/>
        </w:rPr>
        <w:t>秒批次</w:t>
      </w:r>
      <w:r w:rsidR="009A19C8">
        <w:rPr>
          <w:rFonts w:hint="eastAsia"/>
        </w:rPr>
        <w:t>时间</w:t>
      </w:r>
      <w:r w:rsidR="00857BB6">
        <w:rPr>
          <w:rFonts w:hint="eastAsia"/>
        </w:rPr>
        <w:t>间隔。</w:t>
      </w:r>
    </w:p>
    <w:p w14:paraId="6D42E9C5" w14:textId="77777777" w:rsidR="00B323CA" w:rsidRDefault="00B323CA" w:rsidP="00B323CA">
      <w:pPr>
        <w:pStyle w:val="a7"/>
      </w:pPr>
      <w:r>
        <w:t>val sparkConf = new SparkConf().setAppName("HBaseStream")</w:t>
      </w:r>
    </w:p>
    <w:p w14:paraId="4B484E98" w14:textId="1BFC246E" w:rsidR="00B323CA" w:rsidRDefault="00B323CA" w:rsidP="00B323CA">
      <w:pPr>
        <w:pStyle w:val="a7"/>
      </w:pPr>
      <w:r>
        <w:t>val ssc = new StreamingContext(sparkConf, Seconds(2))</w:t>
      </w:r>
    </w:p>
    <w:p w14:paraId="2DAE4FE7" w14:textId="3810DE89" w:rsidR="00C05936" w:rsidRPr="00C05936" w:rsidRDefault="00C05936" w:rsidP="00C05936">
      <w:pPr>
        <w:pStyle w:val="a7"/>
      </w:pPr>
      <w:r>
        <w:t>val linesDSt</w:t>
      </w:r>
      <w:r w:rsidR="009A19C8">
        <w:t>ream = ssc.textFileStream("</w:t>
      </w:r>
      <w:r>
        <w:t>/</w:t>
      </w:r>
      <w:r w:rsidR="009D76F4">
        <w:rPr>
          <w:rFonts w:hint="eastAsia"/>
        </w:rPr>
        <w:t>root/</w:t>
      </w:r>
      <w:r>
        <w:t>data/stream")</w:t>
      </w:r>
    </w:p>
    <w:p w14:paraId="5500970A" w14:textId="5761C11F" w:rsidR="00CA76D8" w:rsidRDefault="00B323CA" w:rsidP="00B323CA">
      <w:pPr>
        <w:pStyle w:val="a7"/>
      </w:pPr>
      <w:r>
        <w:rPr>
          <w:rFonts w:hint="eastAsia"/>
        </w:rPr>
        <w:t>v</w:t>
      </w:r>
      <w:r>
        <w:t xml:space="preserve">al sensorDStream = </w:t>
      </w:r>
      <w:r w:rsidR="00C05936">
        <w:t>linesDStream</w:t>
      </w:r>
      <w:r>
        <w:t>.map(Sensor.parseSensor)</w:t>
      </w:r>
    </w:p>
    <w:p w14:paraId="1CE4CB5C" w14:textId="414E5132"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37</w:t>
      </w:r>
      <w:r w:rsidR="008160CE">
        <w:fldChar w:fldCharType="end"/>
      </w:r>
    </w:p>
    <w:p w14:paraId="3D87A50F" w14:textId="4E0C0E82" w:rsidR="00857BB6" w:rsidRDefault="00857BB6" w:rsidP="00857BB6">
      <w:pPr>
        <w:ind w:firstLine="420"/>
      </w:pPr>
      <w:r>
        <w:rPr>
          <w:rFonts w:hint="eastAsia"/>
        </w:rPr>
        <w:t>可以创建</w:t>
      </w:r>
      <w:r w:rsidR="00B80E80">
        <w:rPr>
          <w:rFonts w:hint="eastAsia"/>
        </w:rPr>
        <w:t>表示</w:t>
      </w:r>
      <w:r>
        <w:rPr>
          <w:rFonts w:hint="eastAsia"/>
        </w:rPr>
        <w:t>源数据的</w:t>
      </w:r>
      <w:r w:rsidR="003B683C">
        <w:rPr>
          <w:rFonts w:hint="eastAsia"/>
        </w:rPr>
        <w:t>离散流</w:t>
      </w:r>
      <w:r w:rsidR="00B834BD">
        <w:t>linesDStream</w:t>
      </w:r>
      <w:r>
        <w:rPr>
          <w:rFonts w:hint="eastAsia"/>
        </w:rPr>
        <w:t>。在这个例子中，使用的</w:t>
      </w:r>
      <w:r w:rsidR="00CA76D8">
        <w:rPr>
          <w:rFonts w:hint="eastAsia"/>
        </w:rPr>
        <w:t>StreamingContext.</w:t>
      </w:r>
      <w:r>
        <w:rPr>
          <w:rFonts w:hint="eastAsia"/>
        </w:rPr>
        <w:t>textFileStream</w:t>
      </w:r>
      <w:r w:rsidR="00B834BD">
        <w:rPr>
          <w:rFonts w:hint="eastAsia"/>
        </w:rPr>
        <w:t>()</w:t>
      </w:r>
      <w:r>
        <w:rPr>
          <w:rFonts w:hint="eastAsia"/>
        </w:rPr>
        <w:t>方法来创建</w:t>
      </w:r>
      <w:r w:rsidR="000E2839">
        <w:rPr>
          <w:rFonts w:hint="eastAsia"/>
        </w:rPr>
        <w:t>输入流，来</w:t>
      </w:r>
      <w:r>
        <w:rPr>
          <w:rFonts w:hint="eastAsia"/>
        </w:rPr>
        <w:t>监视</w:t>
      </w:r>
      <w:r w:rsidR="000E2839">
        <w:rPr>
          <w:rFonts w:hint="eastAsia"/>
        </w:rPr>
        <w:t>与</w:t>
      </w:r>
      <w:r>
        <w:rPr>
          <w:rFonts w:hint="eastAsia"/>
        </w:rPr>
        <w:t>Hadoop</w:t>
      </w:r>
      <w:r>
        <w:rPr>
          <w:rFonts w:hint="eastAsia"/>
        </w:rPr>
        <w:t>兼容文件系统</w:t>
      </w:r>
      <w:r w:rsidR="000E2839">
        <w:rPr>
          <w:rFonts w:hint="eastAsia"/>
        </w:rPr>
        <w:t>的新文件</w:t>
      </w:r>
      <w:r>
        <w:rPr>
          <w:rFonts w:hint="eastAsia"/>
        </w:rPr>
        <w:t>，并处理在该目录中创建的任何文件。</w:t>
      </w:r>
    </w:p>
    <w:p w14:paraId="17D3F948" w14:textId="62969FBC" w:rsidR="00857BB6" w:rsidRDefault="00CA76D8" w:rsidP="00857BB6">
      <w:pPr>
        <w:ind w:firstLine="420"/>
      </w:pPr>
      <w:r w:rsidRPr="00CA76D8">
        <w:rPr>
          <w:noProof/>
        </w:rPr>
        <w:lastRenderedPageBreak/>
        <w:drawing>
          <wp:inline distT="0" distB="0" distL="0" distR="0" wp14:anchorId="19E3A8DD" wp14:editId="3F9568F8">
            <wp:extent cx="4696994" cy="1856517"/>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BEBA8EAE-BF5A-486C-A8C5-ECC9F3942E4B}">
                          <a14:imgProps xmlns:a14="http://schemas.microsoft.com/office/drawing/2010/main">
                            <a14:imgLayer r:embed="rId34">
                              <a14:imgEffect>
                                <a14:saturation sat="0"/>
                              </a14:imgEffect>
                            </a14:imgLayer>
                          </a14:imgProps>
                        </a:ext>
                      </a:extLst>
                    </a:blip>
                    <a:stretch>
                      <a:fillRect/>
                    </a:stretch>
                  </pic:blipFill>
                  <pic:spPr>
                    <a:xfrm>
                      <a:off x="0" y="0"/>
                      <a:ext cx="4718051" cy="1864840"/>
                    </a:xfrm>
                    <a:prstGeom prst="rect">
                      <a:avLst/>
                    </a:prstGeom>
                  </pic:spPr>
                </pic:pic>
              </a:graphicData>
            </a:graphic>
          </wp:inline>
        </w:drawing>
      </w:r>
      <w:r w:rsidR="00CE67F7">
        <w:t xml:space="preserve"> </w:t>
      </w:r>
    </w:p>
    <w:p w14:paraId="477AD7E6" w14:textId="62FD4208" w:rsidR="000E2839" w:rsidRDefault="00777910" w:rsidP="007301FC">
      <w:pPr>
        <w:pStyle w:val="Caption"/>
      </w:pPr>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17</w:t>
      </w:r>
      <w:r w:rsidR="005C3025">
        <w:fldChar w:fldCharType="end"/>
      </w:r>
      <w:r w:rsidR="000E2839">
        <w:rPr>
          <w:rFonts w:hint="eastAsia"/>
        </w:rPr>
        <w:t>创建输入流</w:t>
      </w:r>
    </w:p>
    <w:p w14:paraId="00D6CCB1" w14:textId="2B70AF01" w:rsidR="00777910" w:rsidRPr="00777910" w:rsidRDefault="004819FD" w:rsidP="00450539">
      <w:pPr>
        <w:ind w:firstLine="420"/>
      </w:pPr>
      <w:r>
        <w:rPr>
          <w:rFonts w:hint="eastAsia"/>
        </w:rPr>
        <w:t>这种摄取类型支持将新文件写入</w:t>
      </w:r>
      <w:r w:rsidR="00857BB6">
        <w:rPr>
          <w:rFonts w:hint="eastAsia"/>
        </w:rPr>
        <w:t>目录的工作流程，并使用</w:t>
      </w:r>
      <w:r w:rsidR="003F6577">
        <w:t>Spark</w:t>
      </w:r>
      <w:r w:rsidR="00160CAF">
        <w:rPr>
          <w:rFonts w:hint="eastAsia"/>
        </w:rPr>
        <w:t xml:space="preserve"> Streaming</w:t>
      </w:r>
      <w:r w:rsidR="00160CAF">
        <w:rPr>
          <w:rFonts w:hint="eastAsia"/>
        </w:rPr>
        <w:t>检测它们，提取</w:t>
      </w:r>
      <w:r w:rsidR="00857BB6">
        <w:rPr>
          <w:rFonts w:hint="eastAsia"/>
        </w:rPr>
        <w:t>并处理数据</w:t>
      </w:r>
      <w:r w:rsidR="00A25F2B">
        <w:rPr>
          <w:rFonts w:hint="eastAsia"/>
        </w:rPr>
        <w:t>，</w:t>
      </w:r>
      <w:r w:rsidR="00857BB6">
        <w:rPr>
          <w:rFonts w:hint="eastAsia"/>
        </w:rPr>
        <w:t>这种摄取类型</w:t>
      </w:r>
      <w:r w:rsidR="006F42C9">
        <w:rPr>
          <w:rFonts w:hint="eastAsia"/>
        </w:rPr>
        <w:t>只能将</w:t>
      </w:r>
      <w:r w:rsidR="0098714A">
        <w:rPr>
          <w:rFonts w:hint="eastAsia"/>
        </w:rPr>
        <w:t>文件</w:t>
      </w:r>
      <w:r w:rsidR="00857BB6">
        <w:rPr>
          <w:rFonts w:hint="eastAsia"/>
        </w:rPr>
        <w:t>移动或复制到目录中</w:t>
      </w:r>
      <w:r w:rsidR="0098714A">
        <w:rPr>
          <w:rFonts w:hint="eastAsia"/>
        </w:rPr>
        <w:t>使用</w:t>
      </w:r>
      <w:r w:rsidR="00CE67F7">
        <w:rPr>
          <w:rFonts w:hint="eastAsia"/>
        </w:rPr>
        <w:t>。</w:t>
      </w:r>
      <w:r w:rsidR="00857BB6">
        <w:rPr>
          <w:rFonts w:hint="eastAsia"/>
        </w:rPr>
        <w:t>linesDStream</w:t>
      </w:r>
      <w:r w:rsidR="00857BB6">
        <w:rPr>
          <w:rFonts w:hint="eastAsia"/>
        </w:rPr>
        <w:t>表示传入的数据</w:t>
      </w:r>
      <w:r w:rsidR="00A25F2B">
        <w:rPr>
          <w:rFonts w:hint="eastAsia"/>
        </w:rPr>
        <w:t>流</w:t>
      </w:r>
      <w:r w:rsidR="00857BB6">
        <w:rPr>
          <w:rFonts w:hint="eastAsia"/>
        </w:rPr>
        <w:t>，其中每个记录是一行文本流</w:t>
      </w:r>
      <w:r w:rsidR="00CE67F7">
        <w:rPr>
          <w:rFonts w:hint="eastAsia"/>
        </w:rPr>
        <w:t>。</w:t>
      </w:r>
      <w:r w:rsidR="00B80E80">
        <w:rPr>
          <w:rFonts w:hint="eastAsia"/>
        </w:rPr>
        <w:t>一个</w:t>
      </w:r>
      <w:r w:rsidR="00A25F2B">
        <w:rPr>
          <w:rFonts w:hint="eastAsia"/>
        </w:rPr>
        <w:t>离散流</w:t>
      </w:r>
      <w:r w:rsidR="00B80E80">
        <w:rPr>
          <w:rFonts w:hint="eastAsia"/>
        </w:rPr>
        <w:t>的</w:t>
      </w:r>
      <w:r w:rsidR="00857BB6">
        <w:rPr>
          <w:rFonts w:hint="eastAsia"/>
        </w:rPr>
        <w:t>内部是</w:t>
      </w:r>
      <w:r w:rsidR="00857BB6">
        <w:rPr>
          <w:rFonts w:hint="eastAsia"/>
        </w:rPr>
        <w:t>RDD</w:t>
      </w:r>
      <w:r w:rsidR="00857BB6">
        <w:rPr>
          <w:rFonts w:hint="eastAsia"/>
        </w:rPr>
        <w:t>的序列，</w:t>
      </w:r>
      <w:r w:rsidR="00352655">
        <w:rPr>
          <w:rFonts w:hint="eastAsia"/>
        </w:rPr>
        <w:t>每个</w:t>
      </w:r>
      <w:r w:rsidR="00352655">
        <w:rPr>
          <w:rFonts w:hint="eastAsia"/>
        </w:rPr>
        <w:t>RDD</w:t>
      </w:r>
      <w:r w:rsidR="00352655">
        <w:rPr>
          <w:rFonts w:hint="eastAsia"/>
        </w:rPr>
        <w:t>之间时间间隔</w:t>
      </w:r>
      <w:r w:rsidR="00352655">
        <w:rPr>
          <w:rFonts w:hint="eastAsia"/>
        </w:rPr>
        <w:t>2</w:t>
      </w:r>
      <w:r w:rsidR="00352655">
        <w:rPr>
          <w:rFonts w:hint="eastAsia"/>
        </w:rPr>
        <w:t>秒</w:t>
      </w:r>
      <w:r w:rsidR="00857BB6">
        <w:rPr>
          <w:rFonts w:hint="eastAsia"/>
        </w:rPr>
        <w:t>。接下来，</w:t>
      </w:r>
      <w:r w:rsidR="00352655">
        <w:rPr>
          <w:rFonts w:hint="eastAsia"/>
        </w:rPr>
        <w:t>将</w:t>
      </w:r>
      <w:r w:rsidR="0098714A">
        <w:rPr>
          <w:rFonts w:hint="eastAsia"/>
        </w:rPr>
        <w:t>解析</w:t>
      </w:r>
      <w:r w:rsidR="00857BB6">
        <w:rPr>
          <w:rFonts w:hint="eastAsia"/>
        </w:rPr>
        <w:t>数据</w:t>
      </w:r>
      <w:r w:rsidR="00352655">
        <w:rPr>
          <w:rFonts w:hint="eastAsia"/>
        </w:rPr>
        <w:t>行为</w:t>
      </w:r>
      <w:r w:rsidR="0098714A">
        <w:rPr>
          <w:rFonts w:hint="eastAsia"/>
        </w:rPr>
        <w:t>Sensor</w:t>
      </w:r>
      <w:r w:rsidR="00857BB6">
        <w:rPr>
          <w:rFonts w:hint="eastAsia"/>
        </w:rPr>
        <w:t>对象，</w:t>
      </w:r>
      <w:r w:rsidR="0098714A">
        <w:rPr>
          <w:rFonts w:hint="eastAsia"/>
        </w:rPr>
        <w:t>使用</w:t>
      </w:r>
      <w:r w:rsidR="00AB689A">
        <w:rPr>
          <w:rFonts w:hint="eastAsia"/>
        </w:rPr>
        <w:t>linesDStream.</w:t>
      </w:r>
      <w:r w:rsidR="00AB689A">
        <w:t>m</w:t>
      </w:r>
      <w:r w:rsidR="003A1903">
        <w:t>ap</w:t>
      </w:r>
      <w:r w:rsidR="00352655">
        <w:rPr>
          <w:rFonts w:hint="eastAsia"/>
        </w:rPr>
        <w:t>()</w:t>
      </w:r>
      <w:r w:rsidR="00352655">
        <w:rPr>
          <w:rFonts w:hint="eastAsia"/>
        </w:rPr>
        <w:t>操作，</w:t>
      </w:r>
      <w:r w:rsidR="00AB689A">
        <w:t>m</w:t>
      </w:r>
      <w:r w:rsidR="003A1903">
        <w:t>ap</w:t>
      </w:r>
      <w:r w:rsidR="00352655">
        <w:rPr>
          <w:rFonts w:hint="eastAsia"/>
        </w:rPr>
        <w:t>()</w:t>
      </w:r>
      <w:r w:rsidR="00857BB6">
        <w:rPr>
          <w:rFonts w:hint="eastAsia"/>
        </w:rPr>
        <w:t>操作</w:t>
      </w:r>
      <w:r w:rsidR="0098714A">
        <w:rPr>
          <w:rFonts w:hint="eastAsia"/>
        </w:rPr>
        <w:t>在</w:t>
      </w:r>
      <w:r w:rsidR="00450539">
        <w:rPr>
          <w:rFonts w:hint="eastAsia"/>
        </w:rPr>
        <w:t>RDD</w:t>
      </w:r>
      <w:r w:rsidR="0098714A">
        <w:rPr>
          <w:rFonts w:hint="eastAsia"/>
        </w:rPr>
        <w:t>上应用</w:t>
      </w:r>
      <w:r w:rsidR="00247DFD">
        <w:rPr>
          <w:rFonts w:hint="eastAsia"/>
        </w:rPr>
        <w:t>parseSensor</w:t>
      </w:r>
      <w:r w:rsidR="00352655">
        <w:rPr>
          <w:rFonts w:hint="eastAsia"/>
        </w:rPr>
        <w:t>()</w:t>
      </w:r>
      <w:r w:rsidR="0098714A">
        <w:rPr>
          <w:rFonts w:hint="eastAsia"/>
        </w:rPr>
        <w:t>方法</w:t>
      </w:r>
      <w:r w:rsidR="00857BB6">
        <w:rPr>
          <w:rFonts w:hint="eastAsia"/>
        </w:rPr>
        <w:t>，</w:t>
      </w:r>
      <w:r w:rsidR="0098714A">
        <w:rPr>
          <w:rFonts w:hint="eastAsia"/>
        </w:rPr>
        <w:t>产生</w:t>
      </w:r>
      <w:r w:rsidR="008075E4">
        <w:rPr>
          <w:rFonts w:hint="eastAsia"/>
        </w:rPr>
        <w:t>包含</w:t>
      </w:r>
      <w:r w:rsidR="0098714A">
        <w:rPr>
          <w:rFonts w:hint="eastAsia"/>
        </w:rPr>
        <w:t>Sensor</w:t>
      </w:r>
      <w:r w:rsidR="00857BB6">
        <w:rPr>
          <w:rFonts w:hint="eastAsia"/>
        </w:rPr>
        <w:t>对象</w:t>
      </w:r>
      <w:r w:rsidR="0098714A">
        <w:rPr>
          <w:rFonts w:hint="eastAsia"/>
        </w:rPr>
        <w:t>的</w:t>
      </w:r>
      <w:r w:rsidR="00857BB6">
        <w:rPr>
          <w:rFonts w:hint="eastAsia"/>
        </w:rPr>
        <w:t>RDD</w:t>
      </w:r>
      <w:r w:rsidR="00857BB6">
        <w:rPr>
          <w:rFonts w:hint="eastAsia"/>
        </w:rPr>
        <w:t>。</w:t>
      </w:r>
    </w:p>
    <w:p w14:paraId="2BA596E6" w14:textId="4CB95B41" w:rsidR="009D17A1" w:rsidRPr="00777910" w:rsidRDefault="00857BB6" w:rsidP="009D17A1">
      <w:pPr>
        <w:ind w:firstLine="420"/>
      </w:pPr>
      <w:r>
        <w:rPr>
          <w:rFonts w:hint="eastAsia"/>
        </w:rPr>
        <w:t>施加在</w:t>
      </w:r>
      <w:r w:rsidR="00352655">
        <w:rPr>
          <w:rFonts w:hint="eastAsia"/>
        </w:rPr>
        <w:t>离散流</w:t>
      </w:r>
      <w:r w:rsidR="00C3323C">
        <w:rPr>
          <w:rFonts w:hint="eastAsia"/>
        </w:rPr>
        <w:t>上的</w:t>
      </w:r>
      <w:r>
        <w:rPr>
          <w:rFonts w:hint="eastAsia"/>
        </w:rPr>
        <w:t>任何操作</w:t>
      </w:r>
      <w:r w:rsidR="00C3323C">
        <w:rPr>
          <w:rFonts w:hint="eastAsia"/>
        </w:rPr>
        <w:t>，被转移</w:t>
      </w:r>
      <w:r>
        <w:rPr>
          <w:rFonts w:hint="eastAsia"/>
        </w:rPr>
        <w:t>为对底层</w:t>
      </w:r>
      <w:r>
        <w:rPr>
          <w:rFonts w:hint="eastAsia"/>
        </w:rPr>
        <w:t>RDD</w:t>
      </w:r>
      <w:r w:rsidR="00C3323C">
        <w:rPr>
          <w:rFonts w:hint="eastAsia"/>
        </w:rPr>
        <w:t>的</w:t>
      </w:r>
      <w:r>
        <w:rPr>
          <w:rFonts w:hint="eastAsia"/>
        </w:rPr>
        <w:t>操作</w:t>
      </w:r>
      <w:r w:rsidR="00352655">
        <w:rPr>
          <w:rFonts w:hint="eastAsia"/>
        </w:rPr>
        <w:t>，</w:t>
      </w:r>
      <w:r w:rsidR="00C3323C">
        <w:rPr>
          <w:rFonts w:hint="eastAsia"/>
        </w:rPr>
        <w:t>对</w:t>
      </w:r>
      <w:r w:rsidR="00C3323C">
        <w:rPr>
          <w:rFonts w:hint="eastAsia"/>
        </w:rPr>
        <w:t>linesDStream</w:t>
      </w:r>
      <w:r w:rsidR="00C3323C">
        <w:rPr>
          <w:rFonts w:hint="eastAsia"/>
        </w:rPr>
        <w:t>上每个</w:t>
      </w:r>
      <w:r w:rsidR="00C3323C">
        <w:rPr>
          <w:rFonts w:hint="eastAsia"/>
        </w:rPr>
        <w:t>RDD</w:t>
      </w:r>
      <w:r w:rsidR="00C3323C">
        <w:rPr>
          <w:rFonts w:hint="eastAsia"/>
        </w:rPr>
        <w:t>的</w:t>
      </w:r>
      <w:r w:rsidR="00C3323C">
        <w:rPr>
          <w:rFonts w:hint="eastAsia"/>
        </w:rPr>
        <w:t>m</w:t>
      </w:r>
      <w:r w:rsidR="003A1903">
        <w:t>ap</w:t>
      </w:r>
      <w:r w:rsidR="00352655">
        <w:rPr>
          <w:rFonts w:hint="eastAsia"/>
        </w:rPr>
        <w:t>()</w:t>
      </w:r>
      <w:r>
        <w:rPr>
          <w:rFonts w:hint="eastAsia"/>
        </w:rPr>
        <w:t>操作</w:t>
      </w:r>
      <w:r w:rsidR="00C3323C">
        <w:rPr>
          <w:rFonts w:hint="eastAsia"/>
        </w:rPr>
        <w:t>，将产生</w:t>
      </w:r>
      <w:r>
        <w:rPr>
          <w:rFonts w:hint="eastAsia"/>
        </w:rPr>
        <w:t>sensorDStream</w:t>
      </w:r>
      <w:r w:rsidR="00352655">
        <w:rPr>
          <w:rFonts w:hint="eastAsia"/>
        </w:rPr>
        <w:t>中</w:t>
      </w:r>
      <w:r w:rsidR="00C3323C">
        <w:rPr>
          <w:rFonts w:hint="eastAsia"/>
        </w:rPr>
        <w:t>的每个</w:t>
      </w:r>
      <w:r>
        <w:rPr>
          <w:rFonts w:hint="eastAsia"/>
        </w:rPr>
        <w:t>RDD</w:t>
      </w:r>
      <w:r w:rsidR="00352655">
        <w:rPr>
          <w:rFonts w:hint="eastAsia"/>
        </w:rPr>
        <w:t>，</w:t>
      </w:r>
      <w:r>
        <w:rPr>
          <w:rFonts w:hint="eastAsia"/>
        </w:rPr>
        <w:t>接下来使用</w:t>
      </w:r>
      <w:r w:rsidR="00CA76D8">
        <w:t>D</w:t>
      </w:r>
      <w:r w:rsidR="00247DFD">
        <w:t>s</w:t>
      </w:r>
      <w:r w:rsidR="00CA76D8">
        <w:t>tream</w:t>
      </w:r>
      <w:r w:rsidR="00247DFD">
        <w:rPr>
          <w:rFonts w:hint="eastAsia"/>
        </w:rPr>
        <w:t>.</w:t>
      </w:r>
      <w:r>
        <w:rPr>
          <w:rFonts w:hint="eastAsia"/>
        </w:rPr>
        <w:t>foreachRDD</w:t>
      </w:r>
      <w:r w:rsidR="00352655">
        <w:rPr>
          <w:rFonts w:hint="eastAsia"/>
        </w:rPr>
        <w:t>()</w:t>
      </w:r>
      <w:r>
        <w:rPr>
          <w:rFonts w:hint="eastAsia"/>
        </w:rPr>
        <w:t>方法来应用处理</w:t>
      </w:r>
      <w:r w:rsidR="006909B2">
        <w:rPr>
          <w:rFonts w:hint="eastAsia"/>
        </w:rPr>
        <w:t>在</w:t>
      </w:r>
      <w:r w:rsidR="00352655">
        <w:rPr>
          <w:rFonts w:hint="eastAsia"/>
        </w:rPr>
        <w:t>离散流</w:t>
      </w:r>
      <w:r w:rsidR="006909B2">
        <w:rPr>
          <w:rFonts w:hint="eastAsia"/>
        </w:rPr>
        <w:t>上的</w:t>
      </w:r>
      <w:r w:rsidR="006909B2">
        <w:rPr>
          <w:rFonts w:hint="eastAsia"/>
        </w:rPr>
        <w:t>RDD</w:t>
      </w:r>
      <w:r w:rsidR="00CE67F7">
        <w:rPr>
          <w:rFonts w:hint="eastAsia"/>
        </w:rPr>
        <w:t>。</w:t>
      </w:r>
      <w:r>
        <w:rPr>
          <w:rFonts w:hint="eastAsia"/>
        </w:rPr>
        <w:t>对低</w:t>
      </w:r>
      <w:r>
        <w:rPr>
          <w:rFonts w:hint="eastAsia"/>
        </w:rPr>
        <w:t>PSI</w:t>
      </w:r>
      <w:r>
        <w:rPr>
          <w:rFonts w:hint="eastAsia"/>
        </w:rPr>
        <w:t>的传感器对象进行过滤，以创建一个警报传感器对象的</w:t>
      </w:r>
      <w:r>
        <w:rPr>
          <w:rFonts w:hint="eastAsia"/>
        </w:rPr>
        <w:t>RDD</w:t>
      </w:r>
      <w:r w:rsidR="009D17A1">
        <w:rPr>
          <w:rFonts w:hint="eastAsia"/>
        </w:rPr>
        <w:t>，然后使用</w:t>
      </w:r>
      <w:r w:rsidR="001D1428">
        <w:t>convertToPut</w:t>
      </w:r>
      <w:r w:rsidR="001D1428">
        <w:rPr>
          <w:rFonts w:hint="eastAsia"/>
        </w:rPr>
        <w:t>()</w:t>
      </w:r>
      <w:r w:rsidR="001D1428">
        <w:rPr>
          <w:rFonts w:hint="eastAsia"/>
        </w:rPr>
        <w:t>和</w:t>
      </w:r>
      <w:r w:rsidR="009D17A1">
        <w:rPr>
          <w:rFonts w:hint="eastAsia"/>
        </w:rPr>
        <w:t>convertToPutAlert</w:t>
      </w:r>
      <w:r w:rsidR="001D1428">
        <w:rPr>
          <w:rFonts w:hint="eastAsia"/>
        </w:rPr>
        <w:t>()</w:t>
      </w:r>
      <w:r w:rsidR="009D17A1">
        <w:rPr>
          <w:rFonts w:hint="eastAsia"/>
        </w:rPr>
        <w:t>将</w:t>
      </w:r>
      <w:r w:rsidR="009D17A1">
        <w:rPr>
          <w:rFonts w:hint="eastAsia"/>
        </w:rPr>
        <w:t>Sensor</w:t>
      </w:r>
      <w:r w:rsidR="009D17A1">
        <w:rPr>
          <w:rFonts w:hint="eastAsia"/>
        </w:rPr>
        <w:t>数据转换给</w:t>
      </w:r>
      <w:r w:rsidR="009D17A1">
        <w:rPr>
          <w:rFonts w:hint="eastAsia"/>
        </w:rPr>
        <w:t>HBase Put</w:t>
      </w:r>
      <w:r w:rsidR="009D17A1">
        <w:rPr>
          <w:rFonts w:hint="eastAsia"/>
        </w:rPr>
        <w:t>对象。</w:t>
      </w:r>
    </w:p>
    <w:p w14:paraId="243C0872" w14:textId="77777777" w:rsidR="00450539" w:rsidRDefault="00450539" w:rsidP="00450539">
      <w:pPr>
        <w:pStyle w:val="a7"/>
      </w:pPr>
      <w:r>
        <w:t>sensorDStream.foreachRDD { rdd =&gt;</w:t>
      </w:r>
    </w:p>
    <w:p w14:paraId="2E1CBFA7" w14:textId="21BBA4C8" w:rsidR="00450539" w:rsidRDefault="00450539" w:rsidP="00450539">
      <w:pPr>
        <w:pStyle w:val="a7"/>
        <w:rPr>
          <w:rFonts w:hint="eastAsia"/>
        </w:rPr>
      </w:pPr>
      <w:r>
        <w:t xml:space="preserve">      // </w:t>
      </w:r>
      <w:r w:rsidR="00352655">
        <w:rPr>
          <w:rFonts w:hint="eastAsia"/>
        </w:rPr>
        <w:t>过滤传感器低</w:t>
      </w:r>
      <w:r>
        <w:t>psi</w:t>
      </w:r>
      <w:r w:rsidR="00352655">
        <w:rPr>
          <w:rFonts w:hint="eastAsia"/>
        </w:rPr>
        <w:t>的数据</w:t>
      </w:r>
    </w:p>
    <w:p w14:paraId="1FF13306" w14:textId="77777777" w:rsidR="00450539" w:rsidRDefault="00450539" w:rsidP="00450539">
      <w:pPr>
        <w:pStyle w:val="a7"/>
      </w:pPr>
      <w:r>
        <w:t xml:space="preserve">      val alertRDD = rdd.filter(sensor =&gt; sensor.psi &lt; 5.0)</w:t>
      </w:r>
    </w:p>
    <w:p w14:paraId="033F405B" w14:textId="77777777" w:rsidR="00450539" w:rsidRDefault="00450539" w:rsidP="00450539">
      <w:pPr>
        <w:pStyle w:val="a7"/>
      </w:pPr>
      <w:r>
        <w:t xml:space="preserve">      alertRDD.take(1).foreach(println)</w:t>
      </w:r>
    </w:p>
    <w:p w14:paraId="2C948800" w14:textId="6950620F" w:rsidR="00450539" w:rsidRDefault="00450539" w:rsidP="00450539">
      <w:pPr>
        <w:pStyle w:val="a7"/>
      </w:pPr>
      <w:r>
        <w:t xml:space="preserve">      // </w:t>
      </w:r>
      <w:r w:rsidR="001567F6">
        <w:rPr>
          <w:rFonts w:hint="eastAsia"/>
        </w:rPr>
        <w:t>将传感器数据转换成</w:t>
      </w:r>
      <w:r w:rsidR="001567F6">
        <w:rPr>
          <w:rFonts w:hint="eastAsia"/>
        </w:rPr>
        <w:t>put</w:t>
      </w:r>
      <w:r w:rsidR="001567F6">
        <w:rPr>
          <w:rFonts w:hint="eastAsia"/>
        </w:rPr>
        <w:t>对象，写入</w:t>
      </w:r>
      <w:r w:rsidR="001567F6">
        <w:rPr>
          <w:rFonts w:hint="eastAsia"/>
        </w:rPr>
        <w:t>HBase</w:t>
      </w:r>
      <w:r w:rsidR="001567F6">
        <w:rPr>
          <w:rFonts w:hint="eastAsia"/>
        </w:rPr>
        <w:t>表的列族中</w:t>
      </w:r>
    </w:p>
    <w:p w14:paraId="59323088" w14:textId="77777777" w:rsidR="00450539" w:rsidRDefault="00450539" w:rsidP="00450539">
      <w:pPr>
        <w:pStyle w:val="a7"/>
      </w:pPr>
      <w:r>
        <w:t xml:space="preserve">      rdd.map(Sensor.convertToPut).</w:t>
      </w:r>
    </w:p>
    <w:p w14:paraId="757CBBA7" w14:textId="77777777" w:rsidR="00450539" w:rsidRDefault="00450539" w:rsidP="00450539">
      <w:pPr>
        <w:pStyle w:val="a7"/>
      </w:pPr>
      <w:r>
        <w:t xml:space="preserve">        saveAsHadoopDataset(jobConfig)</w:t>
      </w:r>
    </w:p>
    <w:p w14:paraId="74621A77" w14:textId="77777777" w:rsidR="00450539" w:rsidRDefault="00450539" w:rsidP="00450539">
      <w:pPr>
        <w:pStyle w:val="a7"/>
      </w:pPr>
      <w:r>
        <w:t xml:space="preserve">      alertRDD.map(Sensor.convertToPutAlert).</w:t>
      </w:r>
    </w:p>
    <w:p w14:paraId="729E481B" w14:textId="77777777" w:rsidR="00450539" w:rsidRDefault="00450539" w:rsidP="00450539">
      <w:pPr>
        <w:pStyle w:val="a7"/>
      </w:pPr>
      <w:r>
        <w:t xml:space="preserve">        saveAsHadoopDataset(jobConfig)</w:t>
      </w:r>
    </w:p>
    <w:p w14:paraId="4738D4F3" w14:textId="3D411DD5" w:rsidR="00F626B7" w:rsidRDefault="00450539" w:rsidP="00450539">
      <w:pPr>
        <w:pStyle w:val="a7"/>
      </w:pPr>
      <w:r>
        <w:t xml:space="preserve">    }</w:t>
      </w:r>
    </w:p>
    <w:p w14:paraId="5331C5E2" w14:textId="500A460C"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38</w:t>
      </w:r>
      <w:r w:rsidR="008160CE">
        <w:fldChar w:fldCharType="end"/>
      </w:r>
    </w:p>
    <w:p w14:paraId="396CBCDE" w14:textId="1F5EACA1" w:rsidR="00857BB6" w:rsidRDefault="00857BB6" w:rsidP="00857BB6">
      <w:pPr>
        <w:ind w:firstLine="420"/>
      </w:pPr>
      <w:r>
        <w:rPr>
          <w:rFonts w:hint="eastAsia"/>
        </w:rPr>
        <w:t>要开始接收数据时，必须明确地</w:t>
      </w:r>
      <w:r w:rsidR="008075E4">
        <w:rPr>
          <w:rFonts w:hint="eastAsia"/>
        </w:rPr>
        <w:t>调用</w:t>
      </w:r>
      <w:r w:rsidR="00793DB5">
        <w:rPr>
          <w:rFonts w:hint="eastAsia"/>
        </w:rPr>
        <w:t>StreamingContext.start</w:t>
      </w:r>
      <w:r w:rsidR="006D30FE">
        <w:rPr>
          <w:rFonts w:hint="eastAsia"/>
        </w:rPr>
        <w:t>()</w:t>
      </w:r>
      <w:r w:rsidR="008075E4">
        <w:rPr>
          <w:rFonts w:hint="eastAsia"/>
        </w:rPr>
        <w:t>方法</w:t>
      </w:r>
      <w:r>
        <w:rPr>
          <w:rFonts w:hint="eastAsia"/>
        </w:rPr>
        <w:t>，然后调用</w:t>
      </w:r>
      <w:r>
        <w:rPr>
          <w:rFonts w:hint="eastAsia"/>
        </w:rPr>
        <w:t>awaitTermination</w:t>
      </w:r>
      <w:r w:rsidR="006D30FE">
        <w:rPr>
          <w:rFonts w:hint="eastAsia"/>
        </w:rPr>
        <w:t>()</w:t>
      </w:r>
      <w:r w:rsidR="008075E4">
        <w:rPr>
          <w:rFonts w:hint="eastAsia"/>
        </w:rPr>
        <w:t>方法，</w:t>
      </w:r>
      <w:r>
        <w:rPr>
          <w:rFonts w:hint="eastAsia"/>
        </w:rPr>
        <w:t>等待流计算完成。</w:t>
      </w:r>
    </w:p>
    <w:p w14:paraId="5EE4B2EB" w14:textId="35531A49" w:rsidR="00793DB5" w:rsidRDefault="00793DB5" w:rsidP="00793DB5">
      <w:pPr>
        <w:pStyle w:val="a7"/>
      </w:pPr>
      <w:r>
        <w:t>println("start</w:t>
      </w:r>
      <w:r w:rsidR="00CE67F7">
        <w:t xml:space="preserve"> </w:t>
      </w:r>
      <w:r>
        <w:t>streaming")</w:t>
      </w:r>
    </w:p>
    <w:p w14:paraId="06B0D883" w14:textId="0EEC13BD" w:rsidR="00793DB5" w:rsidRDefault="00793DB5" w:rsidP="00793DB5">
      <w:pPr>
        <w:pStyle w:val="a7"/>
      </w:pPr>
      <w:r>
        <w:t>ssc.start()</w:t>
      </w:r>
    </w:p>
    <w:p w14:paraId="1B965583" w14:textId="1A135E3B" w:rsidR="00857BB6" w:rsidRDefault="00793DB5" w:rsidP="00793DB5">
      <w:pPr>
        <w:pStyle w:val="a7"/>
      </w:pPr>
      <w:r>
        <w:t>ssc.awaitTermination()</w:t>
      </w:r>
    </w:p>
    <w:p w14:paraId="7412AAFD" w14:textId="292D488F"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39</w:t>
      </w:r>
      <w:r w:rsidR="008160CE">
        <w:fldChar w:fldCharType="end"/>
      </w:r>
    </w:p>
    <w:p w14:paraId="1A2BF8E9" w14:textId="699884AB" w:rsidR="00857BB6" w:rsidRDefault="00857BB6" w:rsidP="00857BB6">
      <w:pPr>
        <w:ind w:firstLine="420"/>
      </w:pPr>
      <w:r>
        <w:rPr>
          <w:rFonts w:hint="eastAsia"/>
        </w:rPr>
        <w:t>在本节中，将</w:t>
      </w:r>
      <w:r w:rsidR="00CA09F8">
        <w:rPr>
          <w:rFonts w:hint="eastAsia"/>
        </w:rPr>
        <w:t>被处理的</w:t>
      </w:r>
      <w:r>
        <w:rPr>
          <w:rFonts w:hint="eastAsia"/>
        </w:rPr>
        <w:t>流数据保存到</w:t>
      </w:r>
      <w:r>
        <w:rPr>
          <w:rFonts w:hint="eastAsia"/>
        </w:rPr>
        <w:t>HBase</w:t>
      </w:r>
      <w:r>
        <w:rPr>
          <w:rFonts w:hint="eastAsia"/>
        </w:rPr>
        <w:t>表</w:t>
      </w:r>
      <w:r w:rsidR="00CA09F8">
        <w:rPr>
          <w:rFonts w:hint="eastAsia"/>
        </w:rPr>
        <w:t>中</w:t>
      </w:r>
      <w:r>
        <w:rPr>
          <w:rFonts w:hint="eastAsia"/>
        </w:rPr>
        <w:t>。注册</w:t>
      </w:r>
      <w:r w:rsidR="002B3764">
        <w:rPr>
          <w:rFonts w:hint="eastAsia"/>
        </w:rPr>
        <w:t>DataFrame</w:t>
      </w:r>
      <w:r>
        <w:rPr>
          <w:rFonts w:hint="eastAsia"/>
        </w:rPr>
        <w:t>作为一个表，这使能够在随后的</w:t>
      </w:r>
      <w:r>
        <w:rPr>
          <w:rFonts w:hint="eastAsia"/>
        </w:rPr>
        <w:t>SQL</w:t>
      </w:r>
      <w:r>
        <w:rPr>
          <w:rFonts w:hint="eastAsia"/>
        </w:rPr>
        <w:t>语句中使用它</w:t>
      </w:r>
      <w:r w:rsidR="00CA09F8">
        <w:rPr>
          <w:rFonts w:hint="eastAsia"/>
        </w:rPr>
        <w:t>，</w:t>
      </w:r>
      <w:r w:rsidR="006502B2">
        <w:rPr>
          <w:rFonts w:hint="eastAsia"/>
        </w:rPr>
        <w:t>现在可以检查数据。</w:t>
      </w:r>
      <w:r>
        <w:rPr>
          <w:rFonts w:hint="eastAsia"/>
        </w:rPr>
        <w:t>这个</w:t>
      </w:r>
      <w:r w:rsidR="00C91F23" w:rsidRPr="00C91F23">
        <w:t>convertToPut</w:t>
      </w:r>
      <w:r w:rsidR="00C91F23">
        <w:rPr>
          <w:rFonts w:hint="eastAsia"/>
        </w:rPr>
        <w:t>方法将</w:t>
      </w:r>
      <w:r w:rsidR="00C91F23">
        <w:rPr>
          <w:rFonts w:hint="eastAsia"/>
        </w:rPr>
        <w:t>Sensor</w:t>
      </w:r>
      <w:r>
        <w:rPr>
          <w:rFonts w:hint="eastAsia"/>
        </w:rPr>
        <w:t>对象转换成</w:t>
      </w:r>
      <w:r w:rsidR="00CE67F7">
        <w:rPr>
          <w:rFonts w:hint="eastAsia"/>
        </w:rPr>
        <w:t xml:space="preserve"> </w:t>
      </w:r>
      <w:r>
        <w:rPr>
          <w:rFonts w:hint="eastAsia"/>
        </w:rPr>
        <w:t>HBase</w:t>
      </w:r>
      <w:r>
        <w:rPr>
          <w:rFonts w:hint="eastAsia"/>
        </w:rPr>
        <w:t>的</w:t>
      </w:r>
      <w:r w:rsidR="00321007">
        <w:rPr>
          <w:rFonts w:hint="eastAsia"/>
        </w:rPr>
        <w:t>Put</w:t>
      </w:r>
      <w:r>
        <w:rPr>
          <w:rFonts w:hint="eastAsia"/>
        </w:rPr>
        <w:t>对象，其用于</w:t>
      </w:r>
      <w:r w:rsidR="00C91F23">
        <w:rPr>
          <w:rFonts w:hint="eastAsia"/>
        </w:rPr>
        <w:t>在</w:t>
      </w:r>
      <w:r>
        <w:rPr>
          <w:rFonts w:hint="eastAsia"/>
        </w:rPr>
        <w:t>HBase</w:t>
      </w:r>
      <w:r w:rsidR="00C91F23">
        <w:rPr>
          <w:rFonts w:hint="eastAsia"/>
        </w:rPr>
        <w:t>中插入行</w:t>
      </w:r>
      <w:r>
        <w:rPr>
          <w:rFonts w:hint="eastAsia"/>
        </w:rPr>
        <w:t>。</w:t>
      </w:r>
    </w:p>
    <w:p w14:paraId="5ED07FF7" w14:textId="0926863A" w:rsidR="00507CA2" w:rsidRDefault="004B1B54" w:rsidP="00507CA2">
      <w:pPr>
        <w:pStyle w:val="a7"/>
      </w:pPr>
      <w:r>
        <w:t xml:space="preserve"> </w:t>
      </w:r>
      <w:r w:rsidR="00507CA2">
        <w:t>def convertToPut(sensor: Sensor): (ImmutableBytesWritable, Put) = {</w:t>
      </w:r>
    </w:p>
    <w:p w14:paraId="7FCA1D43" w14:textId="77777777" w:rsidR="00507CA2" w:rsidRDefault="00507CA2" w:rsidP="00507CA2">
      <w:pPr>
        <w:pStyle w:val="a7"/>
      </w:pPr>
      <w:r>
        <w:t xml:space="preserve">      val dateTime = sensor.date + " " + sensor.time</w:t>
      </w:r>
    </w:p>
    <w:p w14:paraId="07D1A12F" w14:textId="23EF099A" w:rsidR="00507CA2" w:rsidRDefault="00507CA2" w:rsidP="00507CA2">
      <w:pPr>
        <w:pStyle w:val="a7"/>
        <w:rPr>
          <w:rFonts w:hint="eastAsia"/>
        </w:rPr>
      </w:pPr>
      <w:r>
        <w:t xml:space="preserve">      // </w:t>
      </w:r>
      <w:r w:rsidR="0006650D">
        <w:rPr>
          <w:rFonts w:hint="eastAsia"/>
        </w:rPr>
        <w:t>创建一个组合行键</w:t>
      </w:r>
      <w:r w:rsidR="008324F4">
        <w:t>: sensorid_date</w:t>
      </w:r>
      <w:r w:rsidR="009D17A1">
        <w:rPr>
          <w:rFonts w:hint="eastAsia"/>
        </w:rPr>
        <w:t xml:space="preserve"> </w:t>
      </w:r>
      <w:r>
        <w:t>time</w:t>
      </w:r>
    </w:p>
    <w:p w14:paraId="102135B5" w14:textId="77777777" w:rsidR="00507CA2" w:rsidRDefault="00507CA2" w:rsidP="00507CA2">
      <w:pPr>
        <w:pStyle w:val="a7"/>
      </w:pPr>
      <w:r>
        <w:t xml:space="preserve">      val rowkey = sensor.resid + "_" + dateTime</w:t>
      </w:r>
    </w:p>
    <w:p w14:paraId="65162BFB" w14:textId="77777777" w:rsidR="00507CA2" w:rsidRDefault="00507CA2" w:rsidP="00507CA2">
      <w:pPr>
        <w:pStyle w:val="a7"/>
      </w:pPr>
      <w:r>
        <w:t xml:space="preserve">      val put = new Put(Bytes.toBytes(rowkey))</w:t>
      </w:r>
    </w:p>
    <w:p w14:paraId="1EA2241D" w14:textId="1A5BF47F" w:rsidR="00507CA2" w:rsidRDefault="00507CA2" w:rsidP="00507CA2">
      <w:pPr>
        <w:pStyle w:val="a7"/>
      </w:pPr>
      <w:r>
        <w:t xml:space="preserve">      // </w:t>
      </w:r>
      <w:r w:rsidR="009D17A1">
        <w:rPr>
          <w:rFonts w:hint="eastAsia"/>
        </w:rPr>
        <w:t>增加列族数据</w:t>
      </w:r>
      <w:r>
        <w:t xml:space="preserve"> </w:t>
      </w:r>
    </w:p>
    <w:p w14:paraId="4D501D8A" w14:textId="77777777" w:rsidR="00507CA2" w:rsidRDefault="00507CA2" w:rsidP="00507CA2">
      <w:pPr>
        <w:pStyle w:val="a7"/>
      </w:pPr>
      <w:r>
        <w:lastRenderedPageBreak/>
        <w:t xml:space="preserve">      put.addColumn(cfDataBytes, colHzBytes, Bytes.toBytes(sensor.hz))</w:t>
      </w:r>
    </w:p>
    <w:p w14:paraId="158A0908" w14:textId="77777777" w:rsidR="00507CA2" w:rsidRDefault="00507CA2" w:rsidP="00507CA2">
      <w:pPr>
        <w:pStyle w:val="a7"/>
      </w:pPr>
      <w:r>
        <w:t xml:space="preserve">      put.addColumn(cfDataBytes, colDispBytes, Bytes.toBytes(sensor.disp))</w:t>
      </w:r>
    </w:p>
    <w:p w14:paraId="6B893FD6" w14:textId="77777777" w:rsidR="00507CA2" w:rsidRDefault="00507CA2" w:rsidP="00507CA2">
      <w:pPr>
        <w:pStyle w:val="a7"/>
      </w:pPr>
      <w:r>
        <w:t xml:space="preserve">      put.addColumn(cfDataBytes, colFloBytes, Bytes.toBytes(sensor.flo))</w:t>
      </w:r>
    </w:p>
    <w:p w14:paraId="0B62DCF9" w14:textId="77777777" w:rsidR="00507CA2" w:rsidRDefault="00507CA2" w:rsidP="00507CA2">
      <w:pPr>
        <w:pStyle w:val="a7"/>
      </w:pPr>
      <w:r>
        <w:t xml:space="preserve">      put.addColumn(cfDataBytes, colSedBytes, Bytes.toBytes(sensor.sedPPM))</w:t>
      </w:r>
    </w:p>
    <w:p w14:paraId="6AC3E30B" w14:textId="77777777" w:rsidR="00507CA2" w:rsidRDefault="00507CA2" w:rsidP="00507CA2">
      <w:pPr>
        <w:pStyle w:val="a7"/>
      </w:pPr>
      <w:r>
        <w:t xml:space="preserve">      put.addColumn(cfDataBytes, colPsiBytes, Bytes.toBytes(sensor.psi))</w:t>
      </w:r>
    </w:p>
    <w:p w14:paraId="77EA0BBD" w14:textId="77777777" w:rsidR="00507CA2" w:rsidRDefault="00507CA2" w:rsidP="00507CA2">
      <w:pPr>
        <w:pStyle w:val="a7"/>
      </w:pPr>
      <w:r>
        <w:t xml:space="preserve">      put.addColumn(cfDataBytes, colChlBytes, Bytes.toBytes(sensor.chlPPM))</w:t>
      </w:r>
    </w:p>
    <w:p w14:paraId="68D13D54" w14:textId="77777777" w:rsidR="00507CA2" w:rsidRDefault="00507CA2" w:rsidP="00507CA2">
      <w:pPr>
        <w:pStyle w:val="a7"/>
      </w:pPr>
      <w:r>
        <w:t xml:space="preserve">      return (new ImmutableBytesWritable(Bytes.toBytes(rowkey)), put)</w:t>
      </w:r>
    </w:p>
    <w:p w14:paraId="4DB7ED6B" w14:textId="3E2AC078" w:rsidR="00796123" w:rsidRDefault="00507CA2" w:rsidP="00507CA2">
      <w:pPr>
        <w:pStyle w:val="a7"/>
      </w:pPr>
      <w:r>
        <w:t xml:space="preserve">    }</w:t>
      </w:r>
    </w:p>
    <w:p w14:paraId="41B128C3" w14:textId="5FAAFD8F"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40</w:t>
      </w:r>
      <w:r w:rsidR="008160CE">
        <w:fldChar w:fldCharType="end"/>
      </w:r>
    </w:p>
    <w:p w14:paraId="3D438E11" w14:textId="21E39B8D" w:rsidR="00857BB6" w:rsidRDefault="00857BB6" w:rsidP="00857BB6">
      <w:pPr>
        <w:ind w:firstLine="420"/>
      </w:pPr>
      <w:r>
        <w:rPr>
          <w:rFonts w:hint="eastAsia"/>
        </w:rPr>
        <w:t>接下来</w:t>
      </w:r>
      <w:r w:rsidR="00372F84">
        <w:rPr>
          <w:rFonts w:hint="eastAsia"/>
        </w:rPr>
        <w:t>使用</w:t>
      </w:r>
      <w:r w:rsidR="00372F84">
        <w:rPr>
          <w:rFonts w:hint="eastAsia"/>
        </w:rPr>
        <w:t>PairRDDFunctions.saveAsHadoopDataset</w:t>
      </w:r>
      <w:r w:rsidR="007D3AAC">
        <w:rPr>
          <w:rFonts w:hint="eastAsia"/>
        </w:rPr>
        <w:t>()</w:t>
      </w:r>
      <w:r w:rsidR="00372F84">
        <w:rPr>
          <w:rFonts w:hint="eastAsia"/>
        </w:rPr>
        <w:t>方法</w:t>
      </w:r>
      <w:r>
        <w:rPr>
          <w:rFonts w:hint="eastAsia"/>
        </w:rPr>
        <w:t>写</w:t>
      </w:r>
      <w:r w:rsidR="00215762">
        <w:rPr>
          <w:rFonts w:hint="eastAsia"/>
        </w:rPr>
        <w:t>入</w:t>
      </w:r>
      <w:r>
        <w:rPr>
          <w:rFonts w:hint="eastAsia"/>
        </w:rPr>
        <w:t>传感器和警报数据</w:t>
      </w:r>
      <w:r w:rsidR="00215762">
        <w:rPr>
          <w:rFonts w:hint="eastAsia"/>
        </w:rPr>
        <w:t>。</w:t>
      </w:r>
    </w:p>
    <w:p w14:paraId="658028A4" w14:textId="6332B36D" w:rsidR="00F13B80" w:rsidRPr="00F13B80" w:rsidRDefault="00F13B80" w:rsidP="00F13B80">
      <w:pPr>
        <w:widowControl/>
        <w:ind w:firstLineChars="0" w:firstLine="0"/>
        <w:jc w:val="center"/>
        <w:rPr>
          <w:rFonts w:ascii="Times New Roman" w:eastAsia="Times New Roman" w:hAnsi="Times New Roman"/>
          <w:kern w:val="0"/>
          <w:sz w:val="24"/>
          <w:szCs w:val="24"/>
        </w:rPr>
      </w:pPr>
      <w:r w:rsidRPr="00F13B80">
        <w:rPr>
          <w:rFonts w:ascii="Times New Roman" w:eastAsia="Times New Roman" w:hAnsi="Times New Roman"/>
          <w:noProof/>
          <w:kern w:val="0"/>
          <w:sz w:val="24"/>
          <w:szCs w:val="24"/>
        </w:rPr>
        <w:drawing>
          <wp:inline distT="0" distB="0" distL="0" distR="0" wp14:anchorId="7EC4F88D" wp14:editId="14709F60">
            <wp:extent cx="4154805" cy="2085340"/>
            <wp:effectExtent l="0" t="0" r="10795" b="0"/>
            <wp:docPr id="32" name="Picture 32" descr="处输入图片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处输入图片的描述"/>
                    <pic:cNvPicPr>
                      <a:picLocks noChangeAspect="1" noChangeArrowheads="1"/>
                    </pic:cNvPicPr>
                  </pic:nvPicPr>
                  <pic:blipFill>
                    <a:blip r:embed="rId35">
                      <a:extLst>
                        <a:ext uri="{BEBA8EAE-BF5A-486C-A8C5-ECC9F3942E4B}">
                          <a14:imgProps xmlns:a14="http://schemas.microsoft.com/office/drawing/2010/main">
                            <a14:imgLayer r:embed="rId3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154805" cy="2085340"/>
                    </a:xfrm>
                    <a:prstGeom prst="rect">
                      <a:avLst/>
                    </a:prstGeom>
                    <a:noFill/>
                    <a:ln>
                      <a:noFill/>
                    </a:ln>
                  </pic:spPr>
                </pic:pic>
              </a:graphicData>
            </a:graphic>
          </wp:inline>
        </w:drawing>
      </w:r>
    </w:p>
    <w:p w14:paraId="15B46A44" w14:textId="101ED8F6" w:rsidR="00D156DD" w:rsidRPr="00D156DD" w:rsidRDefault="00777910" w:rsidP="007301FC">
      <w:pPr>
        <w:pStyle w:val="Caption"/>
        <w:rPr>
          <w:rFonts w:ascii="Times New Roman" w:eastAsia="Times New Roman" w:hAnsi="Times New Roman"/>
          <w:kern w:val="0"/>
          <w:sz w:val="24"/>
          <w:szCs w:val="24"/>
        </w:rPr>
      </w:pPr>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18</w:t>
      </w:r>
      <w:r w:rsidR="005C3025">
        <w:fldChar w:fldCharType="end"/>
      </w:r>
      <w:r w:rsidR="007F7AE4">
        <w:rPr>
          <w:rFonts w:hint="eastAsia"/>
        </w:rPr>
        <w:t>使用</w:t>
      </w:r>
      <w:r w:rsidR="007F7AE4">
        <w:rPr>
          <w:rFonts w:hint="eastAsia"/>
        </w:rPr>
        <w:t xml:space="preserve"> saveAsHadoopDataset </w:t>
      </w:r>
      <w:r w:rsidR="007F7AE4">
        <w:rPr>
          <w:rFonts w:hint="eastAsia"/>
        </w:rPr>
        <w:t>方法写入到</w:t>
      </w:r>
      <w:r w:rsidR="007F7AE4">
        <w:rPr>
          <w:rFonts w:hint="eastAsia"/>
        </w:rPr>
        <w:t>HBase</w:t>
      </w:r>
      <w:r w:rsidR="007F7AE4">
        <w:rPr>
          <w:rFonts w:hint="eastAsia"/>
        </w:rPr>
        <w:t>中</w:t>
      </w:r>
    </w:p>
    <w:p w14:paraId="24F71E36" w14:textId="6F969083" w:rsidR="000A4623" w:rsidRDefault="00857BB6" w:rsidP="00857BB6">
      <w:pPr>
        <w:ind w:firstLine="420"/>
      </w:pPr>
      <w:r>
        <w:rPr>
          <w:rFonts w:hint="eastAsia"/>
        </w:rPr>
        <w:t>这将使用该存储系统的</w:t>
      </w:r>
      <w:r>
        <w:rPr>
          <w:rFonts w:hint="eastAsia"/>
        </w:rPr>
        <w:t>Hadoop</w:t>
      </w:r>
      <w:r w:rsidR="00CE67F7">
        <w:rPr>
          <w:rFonts w:hint="eastAsia"/>
        </w:rPr>
        <w:t xml:space="preserve"> </w:t>
      </w:r>
      <w:r>
        <w:rPr>
          <w:rFonts w:hint="eastAsia"/>
        </w:rPr>
        <w:t>Configuration</w:t>
      </w:r>
      <w:r>
        <w:rPr>
          <w:rFonts w:hint="eastAsia"/>
        </w:rPr>
        <w:t>对象将</w:t>
      </w:r>
      <w:r>
        <w:rPr>
          <w:rFonts w:hint="eastAsia"/>
        </w:rPr>
        <w:t>RDD</w:t>
      </w:r>
      <w:r>
        <w:rPr>
          <w:rFonts w:hint="eastAsia"/>
        </w:rPr>
        <w:t>输出到任何</w:t>
      </w:r>
      <w:r>
        <w:rPr>
          <w:rFonts w:hint="eastAsia"/>
        </w:rPr>
        <w:t>Hadoop</w:t>
      </w:r>
      <w:r>
        <w:rPr>
          <w:rFonts w:hint="eastAsia"/>
        </w:rPr>
        <w:t>支持的存储系统</w:t>
      </w:r>
      <w:r w:rsidR="00F13B80">
        <w:rPr>
          <w:rFonts w:hint="eastAsia"/>
        </w:rPr>
        <w:t>上</w:t>
      </w:r>
      <w:r w:rsidR="00D3526F">
        <w:rPr>
          <w:rFonts w:hint="eastAsia"/>
        </w:rPr>
        <w:t>，将</w:t>
      </w:r>
      <w:r>
        <w:rPr>
          <w:rFonts w:hint="eastAsia"/>
        </w:rPr>
        <w:t>sensorRDD</w:t>
      </w:r>
      <w:r w:rsidR="00CE67F7">
        <w:rPr>
          <w:rFonts w:hint="eastAsia"/>
        </w:rPr>
        <w:t xml:space="preserve"> </w:t>
      </w:r>
      <w:r w:rsidR="003C3A3E">
        <w:rPr>
          <w:rFonts w:hint="eastAsia"/>
        </w:rPr>
        <w:t>对象转换为</w:t>
      </w:r>
      <w:r w:rsidR="003C3A3E">
        <w:rPr>
          <w:rFonts w:hint="eastAsia"/>
        </w:rPr>
        <w:t>Put</w:t>
      </w:r>
      <w:r>
        <w:rPr>
          <w:rFonts w:hint="eastAsia"/>
        </w:rPr>
        <w:t>对象，然后</w:t>
      </w:r>
      <w:r w:rsidR="003C3A3E">
        <w:rPr>
          <w:rFonts w:hint="eastAsia"/>
        </w:rPr>
        <w:t>使用</w:t>
      </w:r>
      <w:r w:rsidR="003C3A3E">
        <w:rPr>
          <w:rFonts w:hint="eastAsia"/>
        </w:rPr>
        <w:t xml:space="preserve"> saveAsHadoopDataset</w:t>
      </w:r>
      <w:r w:rsidR="00D3526F">
        <w:rPr>
          <w:rFonts w:hint="eastAsia"/>
        </w:rPr>
        <w:t>()</w:t>
      </w:r>
      <w:r w:rsidR="003C3A3E">
        <w:rPr>
          <w:rFonts w:hint="eastAsia"/>
        </w:rPr>
        <w:t>方法</w:t>
      </w:r>
      <w:r>
        <w:rPr>
          <w:rFonts w:hint="eastAsia"/>
        </w:rPr>
        <w:t>写入到</w:t>
      </w:r>
      <w:r>
        <w:rPr>
          <w:rFonts w:hint="eastAsia"/>
        </w:rPr>
        <w:t>HBase</w:t>
      </w:r>
      <w:r w:rsidR="003C3A3E">
        <w:rPr>
          <w:rFonts w:hint="eastAsia"/>
        </w:rPr>
        <w:t>中</w:t>
      </w:r>
      <w:r>
        <w:rPr>
          <w:rFonts w:hint="eastAsia"/>
        </w:rPr>
        <w:t>。</w:t>
      </w:r>
      <w:r w:rsidR="000A4623">
        <w:rPr>
          <w:rFonts w:hint="eastAsia"/>
        </w:rPr>
        <w:t>现在</w:t>
      </w:r>
      <w:r w:rsidR="000A4623" w:rsidRPr="000A4623">
        <w:rPr>
          <w:rFonts w:hint="eastAsia"/>
        </w:rPr>
        <w:t>要读取</w:t>
      </w:r>
      <w:r w:rsidR="000A4623" w:rsidRPr="000A4623">
        <w:rPr>
          <w:rFonts w:hint="eastAsia"/>
        </w:rPr>
        <w:t>HBase</w:t>
      </w:r>
      <w:r w:rsidR="000A4623" w:rsidRPr="000A4623">
        <w:rPr>
          <w:rFonts w:hint="eastAsia"/>
        </w:rPr>
        <w:t>传感器表数据，</w:t>
      </w:r>
      <w:r w:rsidR="008446A9">
        <w:rPr>
          <w:rFonts w:hint="eastAsia"/>
        </w:rPr>
        <w:t>然后计算每日摘要统计信息并将这些统计信息写入统计信息列族，</w:t>
      </w:r>
      <w:r w:rsidR="000A4623" w:rsidRPr="000A4623">
        <w:rPr>
          <w:rFonts w:hint="eastAsia"/>
        </w:rPr>
        <w:t>以下代码读取</w:t>
      </w:r>
      <w:r w:rsidR="000A4623" w:rsidRPr="000A4623">
        <w:rPr>
          <w:rFonts w:hint="eastAsia"/>
        </w:rPr>
        <w:t>HBase</w:t>
      </w:r>
      <w:r w:rsidR="000A4623" w:rsidRPr="000A4623">
        <w:rPr>
          <w:rFonts w:hint="eastAsia"/>
        </w:rPr>
        <w:t>表传感器表</w:t>
      </w:r>
      <w:r w:rsidR="000A4623" w:rsidRPr="000A4623">
        <w:rPr>
          <w:rFonts w:hint="eastAsia"/>
        </w:rPr>
        <w:t>psi</w:t>
      </w:r>
      <w:r w:rsidR="000A4623" w:rsidRPr="000A4623">
        <w:rPr>
          <w:rFonts w:hint="eastAsia"/>
        </w:rPr>
        <w:t>列数据，使用</w:t>
      </w:r>
      <w:r w:rsidR="000A4623" w:rsidRPr="000A4623">
        <w:rPr>
          <w:rFonts w:hint="eastAsia"/>
        </w:rPr>
        <w:t>StatCounter</w:t>
      </w:r>
      <w:r w:rsidR="000A4623" w:rsidRPr="000A4623">
        <w:rPr>
          <w:rFonts w:hint="eastAsia"/>
        </w:rPr>
        <w:t>计算此数据的统计数据，然后将统计数据写入传感器统计数据列系列。</w:t>
      </w:r>
    </w:p>
    <w:p w14:paraId="5C9A0698" w14:textId="77777777" w:rsidR="0062629F" w:rsidRDefault="0062629F" w:rsidP="0062629F">
      <w:pPr>
        <w:pStyle w:val="a7"/>
      </w:pPr>
      <w:r>
        <w:t xml:space="preserve">    val conf = HBaseConfiguration.create()</w:t>
      </w:r>
    </w:p>
    <w:p w14:paraId="1BFBEA8F" w14:textId="77777777" w:rsidR="0062629F" w:rsidRDefault="0062629F" w:rsidP="0062629F">
      <w:pPr>
        <w:pStyle w:val="a7"/>
      </w:pPr>
      <w:r>
        <w:t xml:space="preserve">    conf.set(TableInputFormat.INPUT_TABLE, HBaseSensorStream.tableName)</w:t>
      </w:r>
    </w:p>
    <w:p w14:paraId="2A6234A9" w14:textId="19ABE684" w:rsidR="0062629F" w:rsidRDefault="00F03D7A" w:rsidP="0062629F">
      <w:pPr>
        <w:pStyle w:val="a7"/>
      </w:pPr>
      <w:r>
        <w:t xml:space="preserve">    //</w:t>
      </w:r>
      <w:r w:rsidR="008446A9">
        <w:rPr>
          <w:rFonts w:hint="eastAsia"/>
        </w:rPr>
        <w:t>读取列族</w:t>
      </w:r>
      <w:r w:rsidR="008446A9">
        <w:rPr>
          <w:rFonts w:hint="eastAsia"/>
        </w:rPr>
        <w:t>psi</w:t>
      </w:r>
      <w:r w:rsidR="008446A9">
        <w:rPr>
          <w:rFonts w:hint="eastAsia"/>
        </w:rPr>
        <w:t>列中的数据</w:t>
      </w:r>
    </w:p>
    <w:p w14:paraId="148B0087" w14:textId="77777777" w:rsidR="0062629F" w:rsidRDefault="0062629F" w:rsidP="0062629F">
      <w:pPr>
        <w:pStyle w:val="a7"/>
      </w:pPr>
      <w:r>
        <w:t xml:space="preserve">    conf.set(TableInputFormat.SCAN_COLUMNS, "data:psi") </w:t>
      </w:r>
    </w:p>
    <w:p w14:paraId="339FF94F" w14:textId="2AC07889" w:rsidR="0062629F" w:rsidRDefault="008446A9" w:rsidP="0062629F">
      <w:pPr>
        <w:pStyle w:val="a7"/>
      </w:pPr>
      <w:r>
        <w:rPr>
          <w:rFonts w:hint="eastAsia"/>
        </w:rPr>
        <w:t xml:space="preserve">    </w:t>
      </w:r>
      <w:r w:rsidR="00F03D7A">
        <w:t>//</w:t>
      </w:r>
      <w:r>
        <w:rPr>
          <w:rFonts w:hint="eastAsia"/>
        </w:rPr>
        <w:t>加载</w:t>
      </w:r>
      <w:r>
        <w:rPr>
          <w:rFonts w:hint="eastAsia"/>
        </w:rPr>
        <w:t>(</w:t>
      </w:r>
      <w:r>
        <w:t>row key,row Result)</w:t>
      </w:r>
      <w:r>
        <w:rPr>
          <w:rFonts w:hint="eastAsia"/>
        </w:rPr>
        <w:t>RDD</w:t>
      </w:r>
      <w:r>
        <w:rPr>
          <w:rFonts w:hint="eastAsia"/>
        </w:rPr>
        <w:t>元组</w:t>
      </w:r>
    </w:p>
    <w:p w14:paraId="1B2C235E" w14:textId="77777777" w:rsidR="0062629F" w:rsidRDefault="0062629F" w:rsidP="0062629F">
      <w:pPr>
        <w:pStyle w:val="a7"/>
      </w:pPr>
      <w:r>
        <w:t xml:space="preserve">    val hBaseRDD = sc.newAPIHadoopRDD(conf, classOf[TableInputFormat],</w:t>
      </w:r>
    </w:p>
    <w:p w14:paraId="0755948F" w14:textId="77777777" w:rsidR="0062629F" w:rsidRDefault="0062629F" w:rsidP="0062629F">
      <w:pPr>
        <w:pStyle w:val="a7"/>
      </w:pPr>
      <w:r>
        <w:t xml:space="preserve">      classOf[org.apache.hadoop.hbase.io.ImmutableBytesWritable],</w:t>
      </w:r>
    </w:p>
    <w:p w14:paraId="7930E965" w14:textId="77777777" w:rsidR="0062629F" w:rsidRDefault="0062629F" w:rsidP="0062629F">
      <w:pPr>
        <w:pStyle w:val="a7"/>
      </w:pPr>
      <w:r>
        <w:t xml:space="preserve">      classOf[org.apache.hadoop.hbase.client.Result])</w:t>
      </w:r>
    </w:p>
    <w:p w14:paraId="6476B16A" w14:textId="6A085421" w:rsidR="0062629F" w:rsidRDefault="00F03D7A" w:rsidP="0062629F">
      <w:pPr>
        <w:pStyle w:val="a7"/>
        <w:rPr>
          <w:rFonts w:hint="eastAsia"/>
        </w:rPr>
      </w:pPr>
      <w:r>
        <w:t xml:space="preserve">    //</w:t>
      </w:r>
      <w:r w:rsidR="00462E3D">
        <w:rPr>
          <w:rFonts w:hint="eastAsia"/>
        </w:rPr>
        <w:t>转换</w:t>
      </w:r>
      <w:r w:rsidR="00462E3D">
        <w:rPr>
          <w:rFonts w:hint="eastAsia"/>
        </w:rPr>
        <w:t>(</w:t>
      </w:r>
      <w:r w:rsidR="00462E3D">
        <w:t>row key,row Result)</w:t>
      </w:r>
      <w:r w:rsidR="00462E3D">
        <w:rPr>
          <w:rFonts w:hint="eastAsia"/>
        </w:rPr>
        <w:t>元组</w:t>
      </w:r>
      <w:r w:rsidR="00D21E03">
        <w:rPr>
          <w:rFonts w:hint="eastAsia"/>
        </w:rPr>
        <w:t>为</w:t>
      </w:r>
      <w:r w:rsidR="00D21E03">
        <w:t>resultRDD</w:t>
      </w:r>
    </w:p>
    <w:p w14:paraId="388114BD" w14:textId="77777777" w:rsidR="0062629F" w:rsidRDefault="0062629F" w:rsidP="0062629F">
      <w:pPr>
        <w:pStyle w:val="a7"/>
      </w:pPr>
      <w:r>
        <w:t xml:space="preserve">    val resultRDD = hBaseRDD.map(tuple =&gt; tuple._2)</w:t>
      </w:r>
    </w:p>
    <w:p w14:paraId="27417823" w14:textId="77777777" w:rsidR="0062629F" w:rsidRDefault="0062629F" w:rsidP="0062629F">
      <w:pPr>
        <w:pStyle w:val="a7"/>
      </w:pPr>
      <w:r>
        <w:t xml:space="preserve">    val keyValueRDD = resultRDD.</w:t>
      </w:r>
    </w:p>
    <w:p w14:paraId="15AA9129" w14:textId="77777777" w:rsidR="0062629F" w:rsidRDefault="0062629F" w:rsidP="0062629F">
      <w:pPr>
        <w:pStyle w:val="a7"/>
      </w:pPr>
      <w:r>
        <w:t xml:space="preserve">              map(result =&gt; (Bytes.toString(result.getRow()).</w:t>
      </w:r>
    </w:p>
    <w:p w14:paraId="4B8F9F72" w14:textId="77777777" w:rsidR="0062629F" w:rsidRDefault="0062629F" w:rsidP="0062629F">
      <w:pPr>
        <w:pStyle w:val="a7"/>
      </w:pPr>
      <w:r>
        <w:t xml:space="preserve">              split(" ")(0), Bytes.toDouble(result.value)))</w:t>
      </w:r>
    </w:p>
    <w:p w14:paraId="5FE4B22D" w14:textId="40F9BE5C" w:rsidR="0062629F" w:rsidRDefault="0062629F" w:rsidP="0062629F">
      <w:pPr>
        <w:pStyle w:val="a7"/>
      </w:pPr>
      <w:r>
        <w:t xml:space="preserve">    // </w:t>
      </w:r>
      <w:r w:rsidR="006E6752">
        <w:rPr>
          <w:rFonts w:hint="eastAsia"/>
        </w:rPr>
        <w:t>通过</w:t>
      </w:r>
      <w:r w:rsidR="006E6752">
        <w:t>rowkey</w:t>
      </w:r>
      <w:r w:rsidR="006E6752">
        <w:rPr>
          <w:rFonts w:hint="eastAsia"/>
        </w:rPr>
        <w:t>分组</w:t>
      </w:r>
      <w:r>
        <w:t>,</w:t>
      </w:r>
      <w:r w:rsidR="006E6752">
        <w:rPr>
          <w:rFonts w:hint="eastAsia"/>
        </w:rPr>
        <w:t>得到列值的统计</w:t>
      </w:r>
    </w:p>
    <w:p w14:paraId="6394596A" w14:textId="77777777" w:rsidR="0062629F" w:rsidRDefault="0062629F" w:rsidP="0062629F">
      <w:pPr>
        <w:pStyle w:val="a7"/>
      </w:pPr>
      <w:r>
        <w:t xml:space="preserve">    val keyStatsRDD = keyValueRDD.</w:t>
      </w:r>
    </w:p>
    <w:p w14:paraId="4D371505" w14:textId="77777777" w:rsidR="0062629F" w:rsidRDefault="0062629F" w:rsidP="0062629F">
      <w:pPr>
        <w:pStyle w:val="a7"/>
      </w:pPr>
      <w:r>
        <w:t xml:space="preserve">             groupByKey().</w:t>
      </w:r>
    </w:p>
    <w:p w14:paraId="552E2EAA" w14:textId="77777777" w:rsidR="0062629F" w:rsidRDefault="0062629F" w:rsidP="0062629F">
      <w:pPr>
        <w:pStyle w:val="a7"/>
      </w:pPr>
      <w:r>
        <w:t xml:space="preserve">             mapValues(list =&gt; StatCounter(list))</w:t>
      </w:r>
    </w:p>
    <w:p w14:paraId="145FB8BA" w14:textId="77C47445" w:rsidR="0062629F" w:rsidRDefault="0062629F" w:rsidP="0062629F">
      <w:pPr>
        <w:pStyle w:val="a7"/>
        <w:rPr>
          <w:rFonts w:hint="eastAsia"/>
        </w:rPr>
      </w:pPr>
      <w:r>
        <w:t xml:space="preserve">    keyStatsRDD.map { case (k, v) =&gt; convertToPut(k, v) }.saveAsHadoopDataset(jobConfig)</w:t>
      </w:r>
    </w:p>
    <w:p w14:paraId="6F336F5A" w14:textId="3A5416E2"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41</w:t>
      </w:r>
      <w:r>
        <w:fldChar w:fldCharType="end"/>
      </w:r>
    </w:p>
    <w:p w14:paraId="1E04DBE4" w14:textId="1BAABE65" w:rsidR="00EB396F" w:rsidRDefault="0062629F" w:rsidP="00857BB6">
      <w:pPr>
        <w:ind w:firstLine="420"/>
        <w:rPr>
          <w:rFonts w:hint="eastAsia"/>
        </w:rPr>
      </w:pPr>
      <w:r w:rsidRPr="0062629F">
        <w:rPr>
          <w:rFonts w:hint="eastAsia"/>
        </w:rPr>
        <w:t>newAPIHadoopRDD</w:t>
      </w:r>
      <w:r w:rsidR="00591469">
        <w:rPr>
          <w:rFonts w:hint="eastAsia"/>
        </w:rPr>
        <w:t>()</w:t>
      </w:r>
      <w:r>
        <w:rPr>
          <w:rFonts w:hint="eastAsia"/>
        </w:rPr>
        <w:t>的输出是</w:t>
      </w:r>
      <w:r w:rsidR="006E6752">
        <w:rPr>
          <w:rFonts w:hint="eastAsia"/>
        </w:rPr>
        <w:t>键值对</w:t>
      </w:r>
      <w:r w:rsidRPr="0062629F">
        <w:rPr>
          <w:rFonts w:hint="eastAsia"/>
        </w:rPr>
        <w:t>RDD</w:t>
      </w:r>
      <w:r w:rsidR="00591469">
        <w:rPr>
          <w:rFonts w:hint="eastAsia"/>
        </w:rPr>
        <w:t>，</w:t>
      </w:r>
      <w:r w:rsidR="007934E2">
        <w:rPr>
          <w:rFonts w:hint="eastAsia"/>
        </w:rPr>
        <w:t>PairRDDFunctions.s</w:t>
      </w:r>
      <w:r w:rsidRPr="0062629F">
        <w:rPr>
          <w:rFonts w:hint="eastAsia"/>
        </w:rPr>
        <w:t>aveAsHadoopDataset</w:t>
      </w:r>
      <w:r w:rsidR="00591469">
        <w:rPr>
          <w:rFonts w:hint="eastAsia"/>
        </w:rPr>
        <w:t>()</w:t>
      </w:r>
      <w:r w:rsidR="007934E2">
        <w:rPr>
          <w:rFonts w:hint="eastAsia"/>
        </w:rPr>
        <w:t>方法</w:t>
      </w:r>
      <w:r w:rsidRPr="0062629F">
        <w:rPr>
          <w:rFonts w:hint="eastAsia"/>
        </w:rPr>
        <w:t>将</w:t>
      </w:r>
      <w:r w:rsidRPr="0062629F">
        <w:rPr>
          <w:rFonts w:hint="eastAsia"/>
        </w:rPr>
        <w:t>Put</w:t>
      </w:r>
      <w:r w:rsidRPr="0062629F">
        <w:rPr>
          <w:rFonts w:hint="eastAsia"/>
        </w:rPr>
        <w:t>对象保存到</w:t>
      </w:r>
      <w:r w:rsidRPr="0062629F">
        <w:rPr>
          <w:rFonts w:hint="eastAsia"/>
        </w:rPr>
        <w:t>HBase</w:t>
      </w:r>
      <w:r w:rsidRPr="0062629F">
        <w:rPr>
          <w:rFonts w:hint="eastAsia"/>
        </w:rPr>
        <w:t>。</w:t>
      </w:r>
      <w:r w:rsidR="00BC7CD7">
        <w:rPr>
          <w:rFonts w:hint="eastAsia"/>
        </w:rPr>
        <w:t>现在，让我们看一看代码运行步骤和输出结果。</w:t>
      </w:r>
    </w:p>
    <w:p w14:paraId="1CC2761B" w14:textId="3C310FE4" w:rsidR="002736A9" w:rsidRDefault="002736A9" w:rsidP="002736A9">
      <w:pPr>
        <w:ind w:firstLine="420"/>
        <w:rPr>
          <w:rFonts w:hint="eastAsia"/>
        </w:rPr>
      </w:pPr>
      <w:r>
        <w:rPr>
          <w:rFonts w:hint="eastAsia"/>
        </w:rPr>
        <w:lastRenderedPageBreak/>
        <w:t>步骤</w:t>
      </w:r>
      <w:r>
        <w:rPr>
          <w:rFonts w:hint="eastAsia"/>
        </w:rPr>
        <w:t>1</w:t>
      </w:r>
      <w:r>
        <w:rPr>
          <w:rFonts w:hint="eastAsia"/>
        </w:rPr>
        <w:t>：启动流媒体应用</w:t>
      </w:r>
    </w:p>
    <w:p w14:paraId="6B399FE8" w14:textId="77777777" w:rsidR="002736A9" w:rsidRDefault="002736A9" w:rsidP="002736A9">
      <w:pPr>
        <w:ind w:firstLine="420"/>
      </w:pPr>
    </w:p>
    <w:p w14:paraId="69476A70" w14:textId="5890922C" w:rsidR="002736A9" w:rsidRDefault="00276C23" w:rsidP="00A1632F">
      <w:pPr>
        <w:pStyle w:val="a7"/>
        <w:rPr>
          <w:rFonts w:hint="eastAsia"/>
        </w:rPr>
      </w:pPr>
      <w:r w:rsidRPr="00276C23">
        <w:t>spark-submit --class HBaseSensorStream /data/application/sensor-streaming/target/scala-2.11/sensor-streaming-assembly-0.1.jar</w:t>
      </w:r>
    </w:p>
    <w:p w14:paraId="588EFD96" w14:textId="31BD0C90"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42</w:t>
      </w:r>
      <w:r>
        <w:fldChar w:fldCharType="end"/>
      </w:r>
    </w:p>
    <w:p w14:paraId="73CB2CFE" w14:textId="083AD4B9" w:rsidR="002736A9" w:rsidRDefault="002736A9" w:rsidP="002736A9">
      <w:pPr>
        <w:ind w:firstLine="420"/>
        <w:rPr>
          <w:rFonts w:hint="eastAsia"/>
        </w:rPr>
      </w:pPr>
      <w:r>
        <w:rPr>
          <w:rFonts w:hint="eastAsia"/>
        </w:rPr>
        <w:t>步骤</w:t>
      </w:r>
      <w:r w:rsidR="00A1632F">
        <w:rPr>
          <w:rFonts w:hint="eastAsia"/>
        </w:rPr>
        <w:t>2</w:t>
      </w:r>
      <w:r>
        <w:rPr>
          <w:rFonts w:hint="eastAsia"/>
        </w:rPr>
        <w:t>：将流数据文件复制到流目录</w:t>
      </w:r>
    </w:p>
    <w:p w14:paraId="5489F21A" w14:textId="5D0E3378" w:rsidR="002736A9" w:rsidRDefault="002736A9" w:rsidP="00BD4FEC">
      <w:pPr>
        <w:pStyle w:val="a7"/>
        <w:rPr>
          <w:rFonts w:hint="eastAsia"/>
        </w:rPr>
      </w:pPr>
      <w:r>
        <w:rPr>
          <w:rFonts w:hint="eastAsia"/>
        </w:rPr>
        <w:t xml:space="preserve">cp </w:t>
      </w:r>
      <w:r w:rsidR="00A1632F">
        <w:rPr>
          <w:rFonts w:hint="eastAsia"/>
        </w:rPr>
        <w:t>/data/sensordata.csv /root</w:t>
      </w:r>
      <w:r>
        <w:rPr>
          <w:rFonts w:hint="eastAsia"/>
        </w:rPr>
        <w:t>/</w:t>
      </w:r>
      <w:r w:rsidR="00A1632F">
        <w:rPr>
          <w:rFonts w:hint="eastAsia"/>
        </w:rPr>
        <w:t>data/stream</w:t>
      </w:r>
      <w:r>
        <w:rPr>
          <w:rFonts w:hint="eastAsia"/>
        </w:rPr>
        <w:t>/</w:t>
      </w:r>
    </w:p>
    <w:p w14:paraId="1BE3B9B2" w14:textId="58502E07"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43</w:t>
      </w:r>
      <w:r>
        <w:fldChar w:fldCharType="end"/>
      </w:r>
    </w:p>
    <w:p w14:paraId="3C84EC80" w14:textId="2E614FD2" w:rsidR="002736A9" w:rsidRDefault="002736A9" w:rsidP="002736A9">
      <w:pPr>
        <w:ind w:firstLine="420"/>
        <w:rPr>
          <w:rFonts w:hint="eastAsia"/>
        </w:rPr>
      </w:pPr>
      <w:r>
        <w:rPr>
          <w:rFonts w:hint="eastAsia"/>
        </w:rPr>
        <w:t>步骤</w:t>
      </w:r>
      <w:r w:rsidR="00C32260">
        <w:rPr>
          <w:rFonts w:hint="eastAsia"/>
        </w:rPr>
        <w:t>3</w:t>
      </w:r>
      <w:r w:rsidR="00A356BD">
        <w:rPr>
          <w:rFonts w:hint="eastAsia"/>
        </w:rPr>
        <w:t>：我们</w:t>
      </w:r>
      <w:r>
        <w:rPr>
          <w:rFonts w:hint="eastAsia"/>
        </w:rPr>
        <w:t>可以扫描写入表的数据，但是无法从</w:t>
      </w:r>
      <w:r>
        <w:rPr>
          <w:rFonts w:hint="eastAsia"/>
        </w:rPr>
        <w:t>shell</w:t>
      </w:r>
      <w:r w:rsidR="007F3747">
        <w:rPr>
          <w:rFonts w:hint="eastAsia"/>
        </w:rPr>
        <w:t>界面</w:t>
      </w:r>
      <w:r>
        <w:rPr>
          <w:rFonts w:hint="eastAsia"/>
        </w:rPr>
        <w:t>读取二进制</w:t>
      </w:r>
      <w:r>
        <w:rPr>
          <w:rFonts w:hint="eastAsia"/>
        </w:rPr>
        <w:t>double</w:t>
      </w:r>
      <w:r>
        <w:rPr>
          <w:rFonts w:hint="eastAsia"/>
        </w:rPr>
        <w:t>值</w:t>
      </w:r>
      <w:r w:rsidR="00A356BD">
        <w:rPr>
          <w:rFonts w:hint="eastAsia"/>
        </w:rPr>
        <w:t>。</w:t>
      </w:r>
      <w:r>
        <w:rPr>
          <w:rFonts w:hint="eastAsia"/>
        </w:rPr>
        <w:t>启动</w:t>
      </w:r>
      <w:r>
        <w:rPr>
          <w:rFonts w:hint="eastAsia"/>
        </w:rPr>
        <w:t>hbase shell</w:t>
      </w:r>
      <w:r w:rsidR="00A356BD">
        <w:rPr>
          <w:rFonts w:hint="eastAsia"/>
        </w:rPr>
        <w:t>命令</w:t>
      </w:r>
      <w:r>
        <w:rPr>
          <w:rFonts w:hint="eastAsia"/>
        </w:rPr>
        <w:t>，扫描</w:t>
      </w:r>
      <w:r w:rsidR="00BD4FEC">
        <w:rPr>
          <w:rFonts w:hint="eastAsia"/>
        </w:rPr>
        <w:t>data</w:t>
      </w:r>
      <w:r w:rsidR="00BD4FEC">
        <w:rPr>
          <w:rFonts w:hint="eastAsia"/>
        </w:rPr>
        <w:t>列族</w:t>
      </w:r>
      <w:r>
        <w:rPr>
          <w:rFonts w:hint="eastAsia"/>
        </w:rPr>
        <w:t>和</w:t>
      </w:r>
      <w:r w:rsidR="00BD4FEC">
        <w:rPr>
          <w:rFonts w:hint="eastAsia"/>
        </w:rPr>
        <w:t>alert</w:t>
      </w:r>
      <w:r w:rsidR="00BD4FEC">
        <w:rPr>
          <w:rFonts w:hint="eastAsia"/>
        </w:rPr>
        <w:t>列族</w:t>
      </w:r>
      <w:r>
        <w:rPr>
          <w:rFonts w:hint="eastAsia"/>
        </w:rPr>
        <w:t xml:space="preserve"> </w:t>
      </w:r>
    </w:p>
    <w:p w14:paraId="40861B26" w14:textId="77777777" w:rsidR="002855B5" w:rsidRDefault="002855B5" w:rsidP="002855B5">
      <w:pPr>
        <w:pStyle w:val="a7"/>
      </w:pPr>
      <w:r>
        <w:t>hbase(main):007:0&gt; scan 'sensor', {COLUMNS=&gt;['data'],  LIMIT =&gt; 1}</w:t>
      </w:r>
    </w:p>
    <w:p w14:paraId="73CC5519" w14:textId="77777777" w:rsidR="002855B5" w:rsidRDefault="002855B5" w:rsidP="002855B5">
      <w:pPr>
        <w:pStyle w:val="a7"/>
      </w:pPr>
      <w:r>
        <w:t>ROW                                            COLUMN+CELL</w:t>
      </w:r>
    </w:p>
    <w:p w14:paraId="00E98730" w14:textId="77777777" w:rsidR="002855B5" w:rsidRDefault="002855B5" w:rsidP="002855B5">
      <w:pPr>
        <w:pStyle w:val="a7"/>
      </w:pPr>
      <w:r>
        <w:t xml:space="preserve"> ANDOUILLE_3/10/14 10:01                       column=data:chlPPM, timestamp=1586161685698, value=?\xF7\x0A=p\xA3\xD7\x0A</w:t>
      </w:r>
    </w:p>
    <w:p w14:paraId="19F3ED85" w14:textId="77777777" w:rsidR="002855B5" w:rsidRDefault="002855B5" w:rsidP="002855B5">
      <w:pPr>
        <w:pStyle w:val="a7"/>
      </w:pPr>
      <w:r>
        <w:t xml:space="preserve"> ANDOUILLE_3/10/14 10:01                       column=data:disp, timestamp=1586161685698, value=?\xFB|\xED\x91hr\xB0</w:t>
      </w:r>
    </w:p>
    <w:p w14:paraId="3DEBB9D2" w14:textId="77777777" w:rsidR="002855B5" w:rsidRDefault="002855B5" w:rsidP="002855B5">
      <w:pPr>
        <w:pStyle w:val="a7"/>
      </w:pPr>
      <w:r>
        <w:t xml:space="preserve"> ANDOUILLE_3/10/14 10:01                       column=data:flo, timestamp=1586161685698, value=@\x93\xEC\x00\x00\x00\x00\x00</w:t>
      </w:r>
    </w:p>
    <w:p w14:paraId="17447C9A" w14:textId="77777777" w:rsidR="002855B5" w:rsidRDefault="002855B5" w:rsidP="002855B5">
      <w:pPr>
        <w:pStyle w:val="a7"/>
      </w:pPr>
      <w:r>
        <w:t xml:space="preserve"> ANDOUILLE_3/10/14 10:01                       column=data:hz, timestamp=1586161685698, value=@#\xA3\xD7\x0A=p\xA4</w:t>
      </w:r>
    </w:p>
    <w:p w14:paraId="396CF0DE" w14:textId="77777777" w:rsidR="002855B5" w:rsidRDefault="002855B5" w:rsidP="002855B5">
      <w:pPr>
        <w:pStyle w:val="a7"/>
      </w:pPr>
      <w:r>
        <w:t xml:space="preserve"> ANDOUILLE_3/10/14 10:01                       column=data:psi, timestamp=1586161685698, value=@S\x00\x00\x00\x00\x00\x00</w:t>
      </w:r>
    </w:p>
    <w:p w14:paraId="23615515" w14:textId="77777777" w:rsidR="002855B5" w:rsidRDefault="002855B5" w:rsidP="002855B5">
      <w:pPr>
        <w:pStyle w:val="a7"/>
      </w:pPr>
      <w:r>
        <w:t xml:space="preserve"> ANDOUILLE_3/10/14 10:01                       column=data:sedPPM, timestamp=1586161685698, value=?\xD3333333</w:t>
      </w:r>
    </w:p>
    <w:p w14:paraId="6809D7B3" w14:textId="77777777" w:rsidR="002855B5" w:rsidRDefault="002855B5" w:rsidP="002855B5">
      <w:pPr>
        <w:pStyle w:val="a7"/>
      </w:pPr>
      <w:r>
        <w:t>1 row(s)</w:t>
      </w:r>
    </w:p>
    <w:p w14:paraId="7143F240" w14:textId="5CA4DC65" w:rsidR="002736A9" w:rsidRDefault="002855B5" w:rsidP="002855B5">
      <w:pPr>
        <w:pStyle w:val="a7"/>
        <w:rPr>
          <w:rFonts w:hint="eastAsia"/>
        </w:rPr>
      </w:pPr>
      <w:r>
        <w:t>Took 0.0186 seconds</w:t>
      </w:r>
    </w:p>
    <w:p w14:paraId="668C06C1" w14:textId="77777777" w:rsidR="00380963" w:rsidRDefault="00380963" w:rsidP="004C7806">
      <w:pPr>
        <w:pStyle w:val="a7"/>
        <w:rPr>
          <w:rFonts w:hint="eastAsia"/>
        </w:rPr>
      </w:pPr>
    </w:p>
    <w:p w14:paraId="250658AA" w14:textId="77777777" w:rsidR="004C7806" w:rsidRDefault="004C7806" w:rsidP="004C7806">
      <w:pPr>
        <w:pStyle w:val="a7"/>
      </w:pPr>
      <w:r>
        <w:t>hbase(main):006:0&gt; scan 'sensor', {COLUMNS=&gt;['alert'],  LIMIT =&gt; 2}</w:t>
      </w:r>
    </w:p>
    <w:p w14:paraId="7F842DC6" w14:textId="77777777" w:rsidR="004C7806" w:rsidRDefault="004C7806" w:rsidP="004C7806">
      <w:pPr>
        <w:pStyle w:val="a7"/>
      </w:pPr>
      <w:r>
        <w:t>ROW                                            COLUMN+CELL</w:t>
      </w:r>
    </w:p>
    <w:p w14:paraId="0CDCF1BB" w14:textId="77777777" w:rsidR="004C7806" w:rsidRDefault="004C7806" w:rsidP="004C7806">
      <w:pPr>
        <w:pStyle w:val="a7"/>
      </w:pPr>
      <w:r>
        <w:t xml:space="preserve"> LAGNAPPE_3/14/14 19:39                        column=alert:psi, timestamp=1586161686313, value=\x00\x00\x00\x00\x00\x00\x00\x00</w:t>
      </w:r>
    </w:p>
    <w:p w14:paraId="13323C86" w14:textId="77777777" w:rsidR="004C7806" w:rsidRDefault="004C7806" w:rsidP="004C7806">
      <w:pPr>
        <w:pStyle w:val="a7"/>
      </w:pPr>
      <w:r>
        <w:t xml:space="preserve"> LAGNAPPE_3/14/14 19:41                        column=alert:psi, timestamp=1586161686313, value=\x00\x00\x00\x00\x00\x00\x00\x00</w:t>
      </w:r>
    </w:p>
    <w:p w14:paraId="56B16CB2" w14:textId="09488CE4" w:rsidR="002736A9" w:rsidRDefault="004C7806" w:rsidP="004C7806">
      <w:pPr>
        <w:pStyle w:val="a7"/>
        <w:rPr>
          <w:rFonts w:hint="eastAsia"/>
        </w:rPr>
      </w:pPr>
      <w:r>
        <w:t>2 row(s)</w:t>
      </w:r>
    </w:p>
    <w:p w14:paraId="77F7CF9B" w14:textId="166ECBF8"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44</w:t>
      </w:r>
      <w:r>
        <w:fldChar w:fldCharType="end"/>
      </w:r>
    </w:p>
    <w:p w14:paraId="7B2700FA" w14:textId="41005570" w:rsidR="002736A9" w:rsidRDefault="002736A9" w:rsidP="002736A9">
      <w:pPr>
        <w:ind w:firstLine="420"/>
        <w:rPr>
          <w:rFonts w:hint="eastAsia"/>
        </w:rPr>
      </w:pPr>
      <w:r>
        <w:rPr>
          <w:rFonts w:hint="eastAsia"/>
        </w:rPr>
        <w:t>步骤</w:t>
      </w:r>
      <w:r w:rsidR="00C32260">
        <w:rPr>
          <w:rFonts w:hint="eastAsia"/>
        </w:rPr>
        <w:t>4</w:t>
      </w:r>
      <w:r>
        <w:rPr>
          <w:rFonts w:hint="eastAsia"/>
        </w:rPr>
        <w:t>：启动以下程序之一以读取数据并计算每日统计数据</w:t>
      </w:r>
    </w:p>
    <w:p w14:paraId="225D6EA2" w14:textId="77A53F9A" w:rsidR="002736A9" w:rsidRDefault="00D90BD8" w:rsidP="002736A9">
      <w:pPr>
        <w:ind w:firstLine="420"/>
        <w:rPr>
          <w:rFonts w:hint="eastAsia"/>
        </w:rPr>
      </w:pPr>
      <w:r>
        <w:rPr>
          <w:rFonts w:hint="eastAsia"/>
        </w:rPr>
        <w:t>（</w:t>
      </w:r>
      <w:r>
        <w:rPr>
          <w:rFonts w:hint="eastAsia"/>
        </w:rPr>
        <w:t>1</w:t>
      </w:r>
      <w:r>
        <w:rPr>
          <w:rFonts w:hint="eastAsia"/>
        </w:rPr>
        <w:t>）计算一列</w:t>
      </w:r>
      <w:r w:rsidR="002736A9">
        <w:rPr>
          <w:rFonts w:hint="eastAsia"/>
        </w:rPr>
        <w:t>的统计信息</w:t>
      </w:r>
    </w:p>
    <w:p w14:paraId="39E92296" w14:textId="77777777" w:rsidR="009629E6" w:rsidRDefault="009629E6" w:rsidP="009629E6">
      <w:pPr>
        <w:pStyle w:val="a7"/>
      </w:pPr>
      <w:r>
        <w:t>root@48feaa001420:~# spark-submit --class HBaseReadWrite /data/application/sensor-streaming/target/scala-2.11/sensor-streaming-assembly-0.1.jar</w:t>
      </w:r>
    </w:p>
    <w:p w14:paraId="3FE095FB" w14:textId="77777777" w:rsidR="009629E6" w:rsidRDefault="009629E6" w:rsidP="009629E6">
      <w:pPr>
        <w:pStyle w:val="a7"/>
      </w:pPr>
      <w:r>
        <w:t>20/04/06 13:35:19 WARN NativeCodeLoader: Unable to load native-hadoop library for your platform... using builtin-java classes where applicable</w:t>
      </w:r>
    </w:p>
    <w:p w14:paraId="25E68E95" w14:textId="77777777" w:rsidR="009629E6" w:rsidRDefault="009629E6" w:rsidP="009629E6">
      <w:pPr>
        <w:pStyle w:val="a7"/>
      </w:pPr>
      <w:r>
        <w:t>(COHUTTA_3/10/14,95.0)</w:t>
      </w:r>
    </w:p>
    <w:p w14:paraId="18F8C026" w14:textId="77777777" w:rsidR="009629E6" w:rsidRDefault="009629E6" w:rsidP="009629E6">
      <w:pPr>
        <w:pStyle w:val="a7"/>
      </w:pPr>
      <w:r>
        <w:t>(COHUTTA_3/10/14,88.0)</w:t>
      </w:r>
    </w:p>
    <w:p w14:paraId="756A0168" w14:textId="19F0395D" w:rsidR="002736A9" w:rsidRDefault="009629E6" w:rsidP="009629E6">
      <w:pPr>
        <w:pStyle w:val="a7"/>
        <w:rPr>
          <w:rFonts w:hint="eastAsia"/>
        </w:rPr>
      </w:pPr>
      <w:r>
        <w:t>(COHUTTA_3/10/14,(count: 958, mean: 87.586639, stdev: 7.309181, max: 100.000000, min: 75.000000))</w:t>
      </w:r>
    </w:p>
    <w:p w14:paraId="5D19F500" w14:textId="3FC840D5"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45</w:t>
      </w:r>
      <w:r>
        <w:fldChar w:fldCharType="end"/>
      </w:r>
    </w:p>
    <w:p w14:paraId="7EC4FAB3" w14:textId="2074DB0E" w:rsidR="002736A9" w:rsidRDefault="00D90BD8" w:rsidP="002736A9">
      <w:pPr>
        <w:ind w:firstLine="420"/>
        <w:rPr>
          <w:rFonts w:hint="eastAsia"/>
        </w:rPr>
      </w:pPr>
      <w:r>
        <w:rPr>
          <w:rFonts w:hint="eastAsia"/>
        </w:rPr>
        <w:t>（</w:t>
      </w:r>
      <w:r>
        <w:rPr>
          <w:rFonts w:hint="eastAsia"/>
        </w:rPr>
        <w:t>2</w:t>
      </w:r>
      <w:r>
        <w:rPr>
          <w:rFonts w:hint="eastAsia"/>
        </w:rPr>
        <w:t>）计算整列</w:t>
      </w:r>
      <w:r w:rsidR="002736A9">
        <w:rPr>
          <w:rFonts w:hint="eastAsia"/>
        </w:rPr>
        <w:t>的统计信息</w:t>
      </w:r>
    </w:p>
    <w:p w14:paraId="64023C46" w14:textId="77777777" w:rsidR="00AC641D" w:rsidRDefault="00AC641D" w:rsidP="00AC641D">
      <w:pPr>
        <w:pStyle w:val="a7"/>
      </w:pPr>
      <w:r>
        <w:t>root@48feaa001420:~# spark-submit --class HBaseReadRowWriteStats /data/application/sensor-streaming/target/scala-2.11/sensor-streaming-assembly-0.1.jar</w:t>
      </w:r>
    </w:p>
    <w:p w14:paraId="44CF40CA" w14:textId="77777777" w:rsidR="00AC641D" w:rsidRDefault="00AC641D" w:rsidP="00AC641D">
      <w:pPr>
        <w:pStyle w:val="a7"/>
      </w:pPr>
      <w:r>
        <w:lastRenderedPageBreak/>
        <w:t>20/04/06 13:37:56 WARN NativeCodeLoader: Unable to load native-hadoop library for your platform... using builtin-java classes where applicable</w:t>
      </w:r>
    </w:p>
    <w:p w14:paraId="5DF56CC8" w14:textId="77777777" w:rsidR="00AC641D" w:rsidRDefault="00AC641D" w:rsidP="00AC641D">
      <w:pPr>
        <w:pStyle w:val="a7"/>
      </w:pPr>
      <w:r>
        <w:t>root</w:t>
      </w:r>
    </w:p>
    <w:p w14:paraId="2B5B27F9" w14:textId="77777777" w:rsidR="00AC641D" w:rsidRDefault="00AC641D" w:rsidP="00AC641D">
      <w:pPr>
        <w:pStyle w:val="a7"/>
      </w:pPr>
      <w:r>
        <w:t xml:space="preserve"> |-- rowkey: string (nullable = true)</w:t>
      </w:r>
    </w:p>
    <w:p w14:paraId="631943D6" w14:textId="77777777" w:rsidR="00AC641D" w:rsidRDefault="00AC641D" w:rsidP="00AC641D">
      <w:pPr>
        <w:pStyle w:val="a7"/>
      </w:pPr>
      <w:r>
        <w:t xml:space="preserve"> |-- hz: double (nullable = false)</w:t>
      </w:r>
    </w:p>
    <w:p w14:paraId="5B4C546A" w14:textId="77777777" w:rsidR="00AC641D" w:rsidRDefault="00AC641D" w:rsidP="00AC641D">
      <w:pPr>
        <w:pStyle w:val="a7"/>
      </w:pPr>
      <w:r>
        <w:t xml:space="preserve"> |-- disp: double (nullable = false)</w:t>
      </w:r>
    </w:p>
    <w:p w14:paraId="1A4F4106" w14:textId="77777777" w:rsidR="00AC641D" w:rsidRDefault="00AC641D" w:rsidP="00AC641D">
      <w:pPr>
        <w:pStyle w:val="a7"/>
      </w:pPr>
      <w:r>
        <w:t xml:space="preserve"> |-- flo: double (nullable = false)</w:t>
      </w:r>
    </w:p>
    <w:p w14:paraId="6D7E46D6" w14:textId="77777777" w:rsidR="00AC641D" w:rsidRDefault="00AC641D" w:rsidP="00AC641D">
      <w:pPr>
        <w:pStyle w:val="a7"/>
      </w:pPr>
      <w:r>
        <w:t xml:space="preserve"> |-- sedPPM: double (nullable = false)</w:t>
      </w:r>
    </w:p>
    <w:p w14:paraId="207080C5" w14:textId="77777777" w:rsidR="00AC641D" w:rsidRDefault="00AC641D" w:rsidP="00AC641D">
      <w:pPr>
        <w:pStyle w:val="a7"/>
      </w:pPr>
      <w:r>
        <w:t xml:space="preserve"> |-- psi: double (nullable = false)</w:t>
      </w:r>
    </w:p>
    <w:p w14:paraId="1708D751" w14:textId="77777777" w:rsidR="00AC641D" w:rsidRDefault="00AC641D" w:rsidP="00AC641D">
      <w:pPr>
        <w:pStyle w:val="a7"/>
      </w:pPr>
      <w:r>
        <w:t xml:space="preserve"> |-- chlPPM: double (nullable = false)</w:t>
      </w:r>
    </w:p>
    <w:p w14:paraId="4938F86C" w14:textId="77777777" w:rsidR="00AC641D" w:rsidRDefault="00AC641D" w:rsidP="00AC641D">
      <w:pPr>
        <w:pStyle w:val="a7"/>
      </w:pPr>
    </w:p>
    <w:p w14:paraId="299F1157" w14:textId="77777777" w:rsidR="00AC641D" w:rsidRDefault="00AC641D" w:rsidP="00AC641D">
      <w:pPr>
        <w:pStyle w:val="a7"/>
      </w:pPr>
      <w:r>
        <w:t>+-----------------+----+-----+------+------+----+------+</w:t>
      </w:r>
    </w:p>
    <w:p w14:paraId="566902BB" w14:textId="77777777" w:rsidR="00AC641D" w:rsidRDefault="00AC641D" w:rsidP="00AC641D">
      <w:pPr>
        <w:pStyle w:val="a7"/>
      </w:pPr>
      <w:r>
        <w:t>|           rowkey|  hz| disp|   flo|sedPPM| psi|chlPPM|</w:t>
      </w:r>
    </w:p>
    <w:p w14:paraId="159AAEC1" w14:textId="77777777" w:rsidR="00AC641D" w:rsidRDefault="00AC641D" w:rsidP="00AC641D">
      <w:pPr>
        <w:pStyle w:val="a7"/>
      </w:pPr>
      <w:r>
        <w:t>+-----------------+----+-----+------+------+----+------+</w:t>
      </w:r>
    </w:p>
    <w:p w14:paraId="6A2EEE63" w14:textId="77777777" w:rsidR="00AC641D" w:rsidRDefault="00AC641D" w:rsidP="00AC641D">
      <w:pPr>
        <w:pStyle w:val="a7"/>
      </w:pPr>
      <w:r>
        <w:t>|ANDOUILLE_3/10/14|9.82|1.718|1275.0|   0.3|76.0|  1.44|</w:t>
      </w:r>
    </w:p>
    <w:p w14:paraId="257C48B9" w14:textId="77777777" w:rsidR="00AC641D" w:rsidRDefault="00AC641D" w:rsidP="00AC641D">
      <w:pPr>
        <w:pStyle w:val="a7"/>
      </w:pPr>
      <w:r>
        <w:t>|ANDOUILLE_3/10/14|9.88|1.716|1273.0|   0.1|80.0|  0.89|</w:t>
      </w:r>
    </w:p>
    <w:p w14:paraId="2BFEA53E" w14:textId="77777777" w:rsidR="00AC641D" w:rsidRDefault="00AC641D" w:rsidP="00AC641D">
      <w:pPr>
        <w:pStyle w:val="a7"/>
      </w:pPr>
      <w:r>
        <w:t>+-----------------+----+-----+------+------+----+------+</w:t>
      </w:r>
    </w:p>
    <w:p w14:paraId="631612AA" w14:textId="77777777" w:rsidR="00AC641D" w:rsidRDefault="00AC641D" w:rsidP="00AC641D">
      <w:pPr>
        <w:pStyle w:val="a7"/>
      </w:pPr>
      <w:r>
        <w:t>only showing top 2 rows</w:t>
      </w:r>
    </w:p>
    <w:p w14:paraId="60D6E71C" w14:textId="77777777" w:rsidR="00AC641D" w:rsidRDefault="00AC641D" w:rsidP="00AC641D">
      <w:pPr>
        <w:pStyle w:val="a7"/>
      </w:pPr>
    </w:p>
    <w:p w14:paraId="2F6D17D5" w14:textId="77777777" w:rsidR="00AC641D" w:rsidRDefault="00AC641D" w:rsidP="00AC641D">
      <w:pPr>
        <w:pStyle w:val="a7"/>
      </w:pPr>
      <w:r>
        <w:t>[MOJO_3/10/14,87.20876826722338]</w:t>
      </w:r>
    </w:p>
    <w:p w14:paraId="0738071F" w14:textId="77777777" w:rsidR="00AC641D" w:rsidRDefault="00AC641D" w:rsidP="00AC641D">
      <w:pPr>
        <w:pStyle w:val="a7"/>
      </w:pPr>
      <w:r>
        <w:t>[CARGO_3/11/14,87.2901878914405]</w:t>
      </w:r>
    </w:p>
    <w:p w14:paraId="0B75E158" w14:textId="77777777" w:rsidR="00AC641D" w:rsidRDefault="00AC641D" w:rsidP="00AC641D">
      <w:pPr>
        <w:pStyle w:val="a7"/>
      </w:pPr>
      <w:r>
        <w:t>root</w:t>
      </w:r>
    </w:p>
    <w:p w14:paraId="44529F78" w14:textId="77777777" w:rsidR="00AC641D" w:rsidRDefault="00AC641D" w:rsidP="00AC641D">
      <w:pPr>
        <w:pStyle w:val="a7"/>
      </w:pPr>
      <w:r>
        <w:t xml:space="preserve"> |-- rowkey: string (nullable = true)</w:t>
      </w:r>
    </w:p>
    <w:p w14:paraId="30BCA8C5" w14:textId="77777777" w:rsidR="00AC641D" w:rsidRDefault="00AC641D" w:rsidP="00AC641D">
      <w:pPr>
        <w:pStyle w:val="a7"/>
      </w:pPr>
      <w:r>
        <w:t xml:space="preserve"> |-- maxhz: double (nullable = true)</w:t>
      </w:r>
    </w:p>
    <w:p w14:paraId="50A34FCD" w14:textId="77777777" w:rsidR="00AC641D" w:rsidRDefault="00AC641D" w:rsidP="00AC641D">
      <w:pPr>
        <w:pStyle w:val="a7"/>
      </w:pPr>
      <w:r>
        <w:t xml:space="preserve"> |-- minhz: double (nullable = true)</w:t>
      </w:r>
    </w:p>
    <w:p w14:paraId="24395B31" w14:textId="77777777" w:rsidR="00AC641D" w:rsidRDefault="00AC641D" w:rsidP="00AC641D">
      <w:pPr>
        <w:pStyle w:val="a7"/>
      </w:pPr>
      <w:r>
        <w:t xml:space="preserve"> |-- avghz: double (nullable = true)</w:t>
      </w:r>
    </w:p>
    <w:p w14:paraId="476C39F9" w14:textId="77777777" w:rsidR="00AC641D" w:rsidRDefault="00AC641D" w:rsidP="00AC641D">
      <w:pPr>
        <w:pStyle w:val="a7"/>
      </w:pPr>
      <w:r>
        <w:t xml:space="preserve"> |-- maxdisp: double (nullable = true)</w:t>
      </w:r>
    </w:p>
    <w:p w14:paraId="1DF8D0C3" w14:textId="77777777" w:rsidR="00AC641D" w:rsidRDefault="00AC641D" w:rsidP="00AC641D">
      <w:pPr>
        <w:pStyle w:val="a7"/>
      </w:pPr>
      <w:r>
        <w:t xml:space="preserve"> |-- mindisp: double (nullable = true)</w:t>
      </w:r>
    </w:p>
    <w:p w14:paraId="6D6D915E" w14:textId="77777777" w:rsidR="00AC641D" w:rsidRDefault="00AC641D" w:rsidP="00AC641D">
      <w:pPr>
        <w:pStyle w:val="a7"/>
      </w:pPr>
      <w:r>
        <w:t xml:space="preserve"> |-- avgdisp: double (nullable = true)</w:t>
      </w:r>
    </w:p>
    <w:p w14:paraId="1F6EBCC2" w14:textId="77777777" w:rsidR="00AC641D" w:rsidRDefault="00AC641D" w:rsidP="00AC641D">
      <w:pPr>
        <w:pStyle w:val="a7"/>
      </w:pPr>
      <w:r>
        <w:t xml:space="preserve"> |-- maxflo: double (nullable = true)</w:t>
      </w:r>
    </w:p>
    <w:p w14:paraId="764C30D2" w14:textId="77777777" w:rsidR="00AC641D" w:rsidRDefault="00AC641D" w:rsidP="00AC641D">
      <w:pPr>
        <w:pStyle w:val="a7"/>
      </w:pPr>
      <w:r>
        <w:t xml:space="preserve"> |-- minflo: double (nullable = true)</w:t>
      </w:r>
    </w:p>
    <w:p w14:paraId="63F9DA07" w14:textId="77777777" w:rsidR="00AC641D" w:rsidRDefault="00AC641D" w:rsidP="00AC641D">
      <w:pPr>
        <w:pStyle w:val="a7"/>
      </w:pPr>
      <w:r>
        <w:t xml:space="preserve"> |-- avgflo: double (nullable = true)</w:t>
      </w:r>
    </w:p>
    <w:p w14:paraId="032E348F" w14:textId="77777777" w:rsidR="00AC641D" w:rsidRDefault="00AC641D" w:rsidP="00AC641D">
      <w:pPr>
        <w:pStyle w:val="a7"/>
      </w:pPr>
      <w:r>
        <w:t xml:space="preserve"> |-- maxsedPPM: double (nullable = true)</w:t>
      </w:r>
    </w:p>
    <w:p w14:paraId="1EA308A6" w14:textId="77777777" w:rsidR="00AC641D" w:rsidRDefault="00AC641D" w:rsidP="00AC641D">
      <w:pPr>
        <w:pStyle w:val="a7"/>
      </w:pPr>
      <w:r>
        <w:t xml:space="preserve"> |-- minsedPPM: double (nullable = true)</w:t>
      </w:r>
    </w:p>
    <w:p w14:paraId="6F8F92B5" w14:textId="77777777" w:rsidR="00AC641D" w:rsidRDefault="00AC641D" w:rsidP="00AC641D">
      <w:pPr>
        <w:pStyle w:val="a7"/>
      </w:pPr>
      <w:r>
        <w:t xml:space="preserve"> |-- avgsedPPM: double (nullable = true)</w:t>
      </w:r>
    </w:p>
    <w:p w14:paraId="71FC28C1" w14:textId="77777777" w:rsidR="00AC641D" w:rsidRDefault="00AC641D" w:rsidP="00AC641D">
      <w:pPr>
        <w:pStyle w:val="a7"/>
      </w:pPr>
      <w:r>
        <w:t xml:space="preserve"> |-- maxpsi: double (nullable = true)</w:t>
      </w:r>
    </w:p>
    <w:p w14:paraId="71B46FD1" w14:textId="77777777" w:rsidR="00AC641D" w:rsidRDefault="00AC641D" w:rsidP="00AC641D">
      <w:pPr>
        <w:pStyle w:val="a7"/>
      </w:pPr>
      <w:r>
        <w:t xml:space="preserve"> |-- minpsi: double (nullable = true)</w:t>
      </w:r>
    </w:p>
    <w:p w14:paraId="3232A0EF" w14:textId="77777777" w:rsidR="00AC641D" w:rsidRDefault="00AC641D" w:rsidP="00AC641D">
      <w:pPr>
        <w:pStyle w:val="a7"/>
      </w:pPr>
      <w:r>
        <w:t xml:space="preserve"> |-- avgpsi: double (nullable = true)</w:t>
      </w:r>
    </w:p>
    <w:p w14:paraId="5B54BBFA" w14:textId="77777777" w:rsidR="00AC641D" w:rsidRDefault="00AC641D" w:rsidP="00AC641D">
      <w:pPr>
        <w:pStyle w:val="a7"/>
      </w:pPr>
      <w:r>
        <w:t xml:space="preserve"> |-- maxchlPPM: double (nullable = true)</w:t>
      </w:r>
    </w:p>
    <w:p w14:paraId="5CBC46C7" w14:textId="77777777" w:rsidR="00AC641D" w:rsidRDefault="00AC641D" w:rsidP="00AC641D">
      <w:pPr>
        <w:pStyle w:val="a7"/>
      </w:pPr>
      <w:r>
        <w:t xml:space="preserve"> |-- minchlPPM: double (nullable = true)</w:t>
      </w:r>
    </w:p>
    <w:p w14:paraId="3DF41BC8" w14:textId="77777777" w:rsidR="00AC641D" w:rsidRDefault="00AC641D" w:rsidP="00AC641D">
      <w:pPr>
        <w:pStyle w:val="a7"/>
      </w:pPr>
      <w:r>
        <w:t xml:space="preserve"> |-- avgchlPPM: double (nullable = true)</w:t>
      </w:r>
    </w:p>
    <w:p w14:paraId="58DA992D" w14:textId="77777777" w:rsidR="00AC641D" w:rsidRDefault="00AC641D" w:rsidP="00AC641D">
      <w:pPr>
        <w:pStyle w:val="a7"/>
      </w:pPr>
    </w:p>
    <w:p w14:paraId="5533452A" w14:textId="77777777" w:rsidR="00AC641D" w:rsidRDefault="00AC641D" w:rsidP="00AC641D">
      <w:pPr>
        <w:pStyle w:val="a7"/>
      </w:pPr>
      <w:r>
        <w:t>[MOJO_3/10/14,10.5,9.5,9.999457202505226,3.345,1.828,2.6188089770354934,1770.0,967.0,1385.8131524008352,2.0,0.0,0.9798121085594999,100.0,75.0,87.20876826722338,2.0,0.5,1.2699686847599168]</w:t>
      </w:r>
    </w:p>
    <w:p w14:paraId="2AF132BA" w14:textId="77777777" w:rsidR="00AC641D" w:rsidRDefault="00AC641D" w:rsidP="00AC641D">
      <w:pPr>
        <w:pStyle w:val="a7"/>
      </w:pPr>
      <w:r>
        <w:t>[CARGO_3/11/14,10.5,9.5,10.010824634655517,3.864,1.983,2.948458246346556,1579.0,810.0,1204.7265135699374,2.0,0.0,0.9811482254697279,100.0,75.0,87.2901878914405,2.0,0.5,1.2506784968684743]</w:t>
      </w:r>
    </w:p>
    <w:p w14:paraId="0233D494" w14:textId="77777777" w:rsidR="00AC641D" w:rsidRDefault="00AC641D" w:rsidP="00AC641D">
      <w:pPr>
        <w:pStyle w:val="a7"/>
      </w:pPr>
      <w:r>
        <w:t>SensorStatsRow(MOJO_3/10/14,10.5,9.5,9.999457202505226,3.345,1.828,2.6188089770354934,1770.0,967.0,1385.8131524008352,2.0,0.0,0.9798121085594999,100.0,75.0,87.20876826722338,2.0,0.5,1.2699686847599168)</w:t>
      </w:r>
    </w:p>
    <w:p w14:paraId="65D2920C" w14:textId="196EDE6D" w:rsidR="002736A9" w:rsidRDefault="00AC641D" w:rsidP="00AC641D">
      <w:pPr>
        <w:pStyle w:val="a7"/>
        <w:rPr>
          <w:rFonts w:hint="eastAsia"/>
        </w:rPr>
      </w:pPr>
      <w:r>
        <w:t>SensorStatsRow(CARGO_3/11/14,10.5,9.5,10.010824634655517,3.864,1.983,2.948458246346556,1579.0,810.0,1204.7265135699374,2.0,0.0,0.9811482254697279,100.0,75.0,87.2901878914405,2.0,0.</w:t>
      </w:r>
      <w:r>
        <w:lastRenderedPageBreak/>
        <w:t>5,1.2506784968684743)</w:t>
      </w:r>
    </w:p>
    <w:p w14:paraId="670E6A52" w14:textId="7B6C9EDA"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46</w:t>
      </w:r>
      <w:r>
        <w:fldChar w:fldCharType="end"/>
      </w:r>
    </w:p>
    <w:p w14:paraId="73D2D30E" w14:textId="75A1C3AC" w:rsidR="002736A9" w:rsidRDefault="00AC641D" w:rsidP="002736A9">
      <w:pPr>
        <w:ind w:firstLine="420"/>
        <w:rPr>
          <w:rFonts w:hint="eastAsia"/>
        </w:rPr>
      </w:pPr>
      <w:r>
        <w:rPr>
          <w:rFonts w:hint="eastAsia"/>
        </w:rPr>
        <w:t>（</w:t>
      </w:r>
      <w:r>
        <w:rPr>
          <w:rFonts w:hint="eastAsia"/>
        </w:rPr>
        <w:t>3</w:t>
      </w:r>
      <w:r>
        <w:rPr>
          <w:rFonts w:hint="eastAsia"/>
        </w:rPr>
        <w:t>）</w:t>
      </w:r>
      <w:r w:rsidR="002736A9">
        <w:rPr>
          <w:rFonts w:hint="eastAsia"/>
        </w:rPr>
        <w:t>启动</w:t>
      </w:r>
      <w:r>
        <w:rPr>
          <w:rFonts w:hint="eastAsia"/>
        </w:rPr>
        <w:t>HBase shell</w:t>
      </w:r>
      <w:r w:rsidR="002736A9">
        <w:rPr>
          <w:rFonts w:hint="eastAsia"/>
        </w:rPr>
        <w:t>并扫描统计信息</w:t>
      </w:r>
    </w:p>
    <w:p w14:paraId="060F6170" w14:textId="77777777" w:rsidR="00C576E9" w:rsidRDefault="00C576E9" w:rsidP="00C576E9">
      <w:pPr>
        <w:pStyle w:val="a7"/>
      </w:pPr>
      <w:r>
        <w:t>hbase(main):002:0&gt; scan 'sensor' ,  {COLUMNS=&gt;['stats'],  LIMIT =&gt; 1}</w:t>
      </w:r>
    </w:p>
    <w:p w14:paraId="1719AF5A" w14:textId="77777777" w:rsidR="00C576E9" w:rsidRDefault="00C576E9" w:rsidP="00C576E9">
      <w:pPr>
        <w:pStyle w:val="a7"/>
      </w:pPr>
      <w:r>
        <w:t>ROW                                            COLUMN+CELL</w:t>
      </w:r>
    </w:p>
    <w:p w14:paraId="4F68C2DF" w14:textId="77777777" w:rsidR="00C576E9" w:rsidRDefault="00C576E9" w:rsidP="00C576E9">
      <w:pPr>
        <w:pStyle w:val="a7"/>
      </w:pPr>
      <w:r>
        <w:t xml:space="preserve"> ANDOUILLE_3/10/14                             column=stats:chlPPMmax, timestamp=1586180290366, value=@\x00\x00\x00\x00\x00\x00\x00</w:t>
      </w:r>
    </w:p>
    <w:p w14:paraId="0108C12D" w14:textId="77777777" w:rsidR="00C576E9" w:rsidRDefault="00C576E9" w:rsidP="00C576E9">
      <w:pPr>
        <w:pStyle w:val="a7"/>
      </w:pPr>
      <w:r>
        <w:t xml:space="preserve"> ANDOUILLE_3/10/14                             column=stats:chlPPMmin, timestamp=1586180290366, value=?\xE0\x00\x00\x00\x00\x00\x00</w:t>
      </w:r>
    </w:p>
    <w:p w14:paraId="47E79EDC" w14:textId="77777777" w:rsidR="00C576E9" w:rsidRDefault="00C576E9" w:rsidP="00C576E9">
      <w:pPr>
        <w:pStyle w:val="a7"/>
      </w:pPr>
      <w:r>
        <w:t xml:space="preserve"> ANDOUILLE_3/10/14                             column=stats:dispavg, timestamp=1586180290366, value=?\xF9\x83KY3\x88\x8D</w:t>
      </w:r>
    </w:p>
    <w:p w14:paraId="1BC62AA7" w14:textId="77777777" w:rsidR="00C576E9" w:rsidRDefault="00C576E9" w:rsidP="00C576E9">
      <w:pPr>
        <w:pStyle w:val="a7"/>
      </w:pPr>
      <w:r>
        <w:t xml:space="preserve"> ANDOUILLE_3/10/14                             column=stats:dispmax, timestamp=1586180290366, value=@\x00\xE7l\x8BC\x95\x81</w:t>
      </w:r>
    </w:p>
    <w:p w14:paraId="24105738" w14:textId="6D641171" w:rsidR="00C576E9" w:rsidRDefault="00C576E9" w:rsidP="00C576E9">
      <w:pPr>
        <w:pStyle w:val="a7"/>
        <w:rPr>
          <w:rFonts w:hint="eastAsia"/>
        </w:rPr>
      </w:pPr>
      <w:r>
        <w:t xml:space="preserve"> ANDOUILLE_3/10/14                             column=stats:dispmin,</w:t>
      </w:r>
    </w:p>
    <w:p w14:paraId="3B9C7E03" w14:textId="04E1EB3A" w:rsidR="008160CE" w:rsidRPr="008160CE" w:rsidRDefault="008160CE" w:rsidP="008160CE">
      <w:pPr>
        <w:pStyle w:val="Caption"/>
        <w:rPr>
          <w:rFonts w:hint="eastAsia"/>
        </w:rPr>
      </w:pPr>
      <w:r>
        <w:rPr>
          <w:rFonts w:hint="eastAsia"/>
        </w:rPr>
        <w:t>代码</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4</w:t>
      </w:r>
      <w:r>
        <w:fldChar w:fldCharType="end"/>
      </w:r>
      <w:r>
        <w:noBreakHyphen/>
      </w:r>
      <w:r>
        <w:fldChar w:fldCharType="begin"/>
      </w:r>
      <w:r>
        <w:instrText xml:space="preserve"> </w:instrText>
      </w:r>
      <w:r>
        <w:rPr>
          <w:rFonts w:hint="eastAsia"/>
        </w:rPr>
        <w:instrText xml:space="preserve">SEQ </w:instrText>
      </w:r>
      <w:r>
        <w:rPr>
          <w:rFonts w:hint="eastAsia"/>
        </w:rPr>
        <w:instrText>代码</w:instrText>
      </w:r>
      <w:r>
        <w:rPr>
          <w:rFonts w:hint="eastAsia"/>
        </w:rPr>
        <w:instrText xml:space="preserve"> \* ARABIC \s 1</w:instrText>
      </w:r>
      <w:r>
        <w:instrText xml:space="preserve"> </w:instrText>
      </w:r>
      <w:r>
        <w:fldChar w:fldCharType="separate"/>
      </w:r>
      <w:r>
        <w:rPr>
          <w:noProof/>
        </w:rPr>
        <w:t>47</w:t>
      </w:r>
      <w:r>
        <w:fldChar w:fldCharType="end"/>
      </w:r>
    </w:p>
    <w:p w14:paraId="685B8FDB" w14:textId="77777777" w:rsidR="00BC7CD7" w:rsidRDefault="00BC7CD7" w:rsidP="00857BB6">
      <w:pPr>
        <w:ind w:firstLine="420"/>
      </w:pPr>
    </w:p>
    <w:p w14:paraId="2F45A05D" w14:textId="26F7E5BB" w:rsidR="00B02B9A" w:rsidRDefault="00D606CF" w:rsidP="00432FA6">
      <w:pPr>
        <w:pStyle w:val="Heading3"/>
      </w:pPr>
      <w:r>
        <w:rPr>
          <w:rFonts w:hint="eastAsia"/>
        </w:rPr>
        <w:t>转换</w:t>
      </w:r>
      <w:r w:rsidR="00B02B9A">
        <w:rPr>
          <w:rFonts w:hint="eastAsia"/>
        </w:rPr>
        <w:t>操作</w:t>
      </w:r>
    </w:p>
    <w:p w14:paraId="0C813834" w14:textId="753BCE5D" w:rsidR="00857BB6" w:rsidRDefault="00857BB6" w:rsidP="00857BB6">
      <w:pPr>
        <w:ind w:firstLine="420"/>
      </w:pPr>
      <w:r>
        <w:rPr>
          <w:rFonts w:hint="eastAsia"/>
        </w:rPr>
        <w:t>本节将学习如何</w:t>
      </w:r>
      <w:r w:rsidR="00F073EC">
        <w:rPr>
          <w:rFonts w:hint="eastAsia"/>
        </w:rPr>
        <w:t>在</w:t>
      </w:r>
      <w:r w:rsidR="00534A39">
        <w:rPr>
          <w:rFonts w:hint="eastAsia"/>
        </w:rPr>
        <w:t>离散流</w:t>
      </w:r>
      <w:r w:rsidR="00F073EC">
        <w:rPr>
          <w:rFonts w:hint="eastAsia"/>
        </w:rPr>
        <w:t>上</w:t>
      </w:r>
      <w:r w:rsidR="00C233C7">
        <w:rPr>
          <w:rFonts w:hint="eastAsia"/>
        </w:rPr>
        <w:t>应用操作，现在有了输入数据流</w:t>
      </w:r>
      <w:r>
        <w:rPr>
          <w:rFonts w:hint="eastAsia"/>
        </w:rPr>
        <w:t>想回答一些问题，</w:t>
      </w:r>
      <w:r w:rsidR="00C233C7">
        <w:rPr>
          <w:rFonts w:hint="eastAsia"/>
        </w:rPr>
        <w:t>例</w:t>
      </w:r>
      <w:r>
        <w:rPr>
          <w:rFonts w:hint="eastAsia"/>
        </w:rPr>
        <w:t>如：</w:t>
      </w:r>
    </w:p>
    <w:p w14:paraId="7BAECA16" w14:textId="635510CB" w:rsidR="00857BB6" w:rsidRDefault="00E351AA" w:rsidP="005511C2">
      <w:pPr>
        <w:pStyle w:val="a1"/>
        <w:spacing w:before="156"/>
        <w:ind w:firstLine="420"/>
      </w:pPr>
      <w:r>
        <w:rPr>
          <w:rFonts w:hint="eastAsia"/>
        </w:rPr>
        <w:t>产生低压警报</w:t>
      </w:r>
      <w:r w:rsidR="009E4309">
        <w:rPr>
          <w:rFonts w:hint="eastAsia"/>
        </w:rPr>
        <w:t>传感器的</w:t>
      </w:r>
      <w:r w:rsidR="0046219B">
        <w:rPr>
          <w:rFonts w:hint="eastAsia"/>
        </w:rPr>
        <w:t>生产厂家</w:t>
      </w:r>
      <w:r w:rsidR="00857BB6">
        <w:rPr>
          <w:rFonts w:hint="eastAsia"/>
        </w:rPr>
        <w:t>和维护信息是什么？</w:t>
      </w:r>
    </w:p>
    <w:p w14:paraId="239E6364" w14:textId="5022E852" w:rsidR="00005906" w:rsidRDefault="00E351AA" w:rsidP="00005906">
      <w:pPr>
        <w:ind w:firstLine="420"/>
      </w:pPr>
      <w:r>
        <w:rPr>
          <w:rFonts w:hint="eastAsia"/>
        </w:rPr>
        <w:t>为了回答这些问题，将在</w:t>
      </w:r>
      <w:r w:rsidR="00857BB6">
        <w:rPr>
          <w:rFonts w:hint="eastAsia"/>
        </w:rPr>
        <w:t>刚刚创建的</w:t>
      </w:r>
      <w:r w:rsidR="006A48B2">
        <w:rPr>
          <w:rFonts w:hint="eastAsia"/>
        </w:rPr>
        <w:t>离散流</w:t>
      </w:r>
      <w:r w:rsidR="003E0133">
        <w:rPr>
          <w:rFonts w:hint="eastAsia"/>
        </w:rPr>
        <w:t>滤警报数据，并与</w:t>
      </w:r>
      <w:r w:rsidR="00857BB6">
        <w:rPr>
          <w:rFonts w:hint="eastAsia"/>
        </w:rPr>
        <w:t>供应商和维护信息</w:t>
      </w:r>
      <w:r>
        <w:rPr>
          <w:rFonts w:hint="eastAsia"/>
        </w:rPr>
        <w:t>进行</w:t>
      </w:r>
      <w:r w:rsidR="00E40431">
        <w:rPr>
          <w:rFonts w:hint="eastAsia"/>
        </w:rPr>
        <w:t>连接</w:t>
      </w:r>
      <w:r>
        <w:rPr>
          <w:rFonts w:hint="eastAsia"/>
        </w:rPr>
        <w:t>操作</w:t>
      </w:r>
      <w:r w:rsidR="00857BB6">
        <w:rPr>
          <w:rFonts w:hint="eastAsia"/>
        </w:rPr>
        <w:t>，</w:t>
      </w:r>
      <w:r w:rsidR="00F723B0">
        <w:rPr>
          <w:rFonts w:hint="eastAsia"/>
        </w:rPr>
        <w:t>这些信息在产生数据流之前被读入并缓存</w:t>
      </w:r>
      <w:r w:rsidR="00CE67F7">
        <w:rPr>
          <w:rFonts w:hint="eastAsia"/>
        </w:rPr>
        <w:t>。</w:t>
      </w:r>
      <w:r w:rsidR="00857BB6">
        <w:rPr>
          <w:rFonts w:hint="eastAsia"/>
        </w:rPr>
        <w:t>每个</w:t>
      </w:r>
      <w:r w:rsidR="00857BB6">
        <w:rPr>
          <w:rFonts w:hint="eastAsia"/>
        </w:rPr>
        <w:t>RDD</w:t>
      </w:r>
      <w:r w:rsidR="00857BB6">
        <w:rPr>
          <w:rFonts w:hint="eastAsia"/>
        </w:rPr>
        <w:t>被转换成</w:t>
      </w:r>
      <w:r w:rsidR="006B7FB8">
        <w:rPr>
          <w:rFonts w:hint="eastAsia"/>
        </w:rPr>
        <w:t>DataFrame</w:t>
      </w:r>
      <w:r w:rsidR="00857BB6">
        <w:rPr>
          <w:rFonts w:hint="eastAsia"/>
        </w:rPr>
        <w:t>，</w:t>
      </w:r>
      <w:r w:rsidR="00F723B0">
        <w:rPr>
          <w:rFonts w:hint="eastAsia"/>
        </w:rPr>
        <w:t>并</w:t>
      </w:r>
      <w:r w:rsidR="00857BB6">
        <w:rPr>
          <w:rFonts w:hint="eastAsia"/>
        </w:rPr>
        <w:t>注册为一个临时表，然后使用</w:t>
      </w:r>
      <w:r w:rsidR="00857BB6">
        <w:rPr>
          <w:rFonts w:hint="eastAsia"/>
        </w:rPr>
        <w:t>SQL</w:t>
      </w:r>
      <w:r w:rsidR="00FF763F">
        <w:rPr>
          <w:rFonts w:hint="eastAsia"/>
        </w:rPr>
        <w:t>查询，</w:t>
      </w:r>
      <w:r w:rsidR="00F723B0">
        <w:rPr>
          <w:rFonts w:hint="eastAsia"/>
        </w:rPr>
        <w:t>下面的查询</w:t>
      </w:r>
      <w:r w:rsidR="00005906">
        <w:rPr>
          <w:rFonts w:hint="eastAsia"/>
        </w:rPr>
        <w:t>回答的第一个问题。</w:t>
      </w:r>
    </w:p>
    <w:p w14:paraId="66AC6513" w14:textId="4284B2A1" w:rsidR="00546908" w:rsidRDefault="00546908" w:rsidP="00546908">
      <w:pPr>
        <w:pStyle w:val="a7"/>
      </w:pPr>
      <w:r>
        <w:t>val pumpRDD = sc.textFile("/</w:t>
      </w:r>
      <w:r w:rsidR="00941D65">
        <w:rPr>
          <w:rFonts w:hint="eastAsia"/>
        </w:rPr>
        <w:t>root</w:t>
      </w:r>
      <w:r>
        <w:t>/data/sensorvendor.csv").map(parsePumpInfo)</w:t>
      </w:r>
    </w:p>
    <w:p w14:paraId="3E250A99" w14:textId="77C5987C" w:rsidR="00546908" w:rsidRDefault="00546908" w:rsidP="00546908">
      <w:pPr>
        <w:pStyle w:val="a7"/>
      </w:pPr>
      <w:r>
        <w:t>val maintRDD = sc.textFile("/</w:t>
      </w:r>
      <w:r w:rsidR="00941D65">
        <w:rPr>
          <w:rFonts w:hint="eastAsia"/>
        </w:rPr>
        <w:t>root</w:t>
      </w:r>
      <w:r>
        <w:t>/data/sensormaint.csv").map(parseMaint)</w:t>
      </w:r>
    </w:p>
    <w:p w14:paraId="3CFDF41A" w14:textId="7277D09E" w:rsidR="005B3301" w:rsidRDefault="005B3301" w:rsidP="005B3301">
      <w:pPr>
        <w:pStyle w:val="a7"/>
      </w:pPr>
      <w:r>
        <w:t>val maintDF = maintRDD.toDF()</w:t>
      </w:r>
    </w:p>
    <w:p w14:paraId="758A5D83" w14:textId="798B3C19" w:rsidR="005B3301" w:rsidRDefault="005B3301" w:rsidP="005B3301">
      <w:pPr>
        <w:pStyle w:val="a7"/>
      </w:pPr>
      <w:r>
        <w:t>val pumpDF = pumpRDD.toDF()</w:t>
      </w:r>
    </w:p>
    <w:p w14:paraId="58326326" w14:textId="7E9B2ABD" w:rsidR="005B3301" w:rsidRDefault="005B3301" w:rsidP="005B3301">
      <w:pPr>
        <w:pStyle w:val="a7"/>
      </w:pPr>
      <w:r>
        <w:t>maintDF.</w:t>
      </w:r>
      <w:r w:rsidR="00A77BEF" w:rsidRPr="00A77BEF">
        <w:t xml:space="preserve">createOrReplaceTempView </w:t>
      </w:r>
      <w:r>
        <w:t>("maint")</w:t>
      </w:r>
    </w:p>
    <w:p w14:paraId="79817BB7" w14:textId="21C38DD2" w:rsidR="005B3301" w:rsidRPr="005B3301" w:rsidRDefault="005B3301" w:rsidP="005B3301">
      <w:pPr>
        <w:pStyle w:val="a7"/>
      </w:pPr>
      <w:r>
        <w:t>pumpDF.</w:t>
      </w:r>
      <w:r w:rsidR="00A77BEF" w:rsidRPr="00A77BEF">
        <w:t xml:space="preserve">createOrReplaceTempView </w:t>
      </w:r>
      <w:r>
        <w:t>("pump")</w:t>
      </w:r>
    </w:p>
    <w:p w14:paraId="5E6F1D4D" w14:textId="0DE6E97C" w:rsidR="00514182" w:rsidRDefault="00514182" w:rsidP="00514182">
      <w:pPr>
        <w:pStyle w:val="a7"/>
      </w:pPr>
      <w:r>
        <w:t>sensorDStream.foreachRDD(rdd</w:t>
      </w:r>
      <w:r w:rsidR="00CE67F7">
        <w:t xml:space="preserve"> </w:t>
      </w:r>
      <w:r>
        <w:t>=&gt;</w:t>
      </w:r>
      <w:r w:rsidR="00CE67F7">
        <w:t xml:space="preserve"> </w:t>
      </w:r>
      <w:r>
        <w:t>{</w:t>
      </w:r>
    </w:p>
    <w:p w14:paraId="67C3FE7E" w14:textId="70E67E17" w:rsidR="00514182" w:rsidRDefault="00CE67F7" w:rsidP="00514182">
      <w:pPr>
        <w:pStyle w:val="a7"/>
      </w:pPr>
      <w:r>
        <w:t xml:space="preserve">      </w:t>
      </w:r>
      <w:r w:rsidR="00514182">
        <w:t>rdd.filter</w:t>
      </w:r>
      <w:r>
        <w:t xml:space="preserve"> </w:t>
      </w:r>
      <w:r w:rsidR="00514182">
        <w:t>{</w:t>
      </w:r>
      <w:r>
        <w:t xml:space="preserve"> </w:t>
      </w:r>
      <w:r w:rsidR="00514182">
        <w:t>sensor</w:t>
      </w:r>
      <w:r>
        <w:t xml:space="preserve"> </w:t>
      </w:r>
      <w:r w:rsidR="00514182">
        <w:t>=&gt;</w:t>
      </w:r>
      <w:r>
        <w:t xml:space="preserve"> </w:t>
      </w:r>
      <w:r w:rsidR="00514182">
        <w:t>sensor.psi</w:t>
      </w:r>
      <w:r>
        <w:t xml:space="preserve"> </w:t>
      </w:r>
      <w:r w:rsidR="00514182">
        <w:t>&lt;</w:t>
      </w:r>
      <w:r>
        <w:t xml:space="preserve"> </w:t>
      </w:r>
      <w:r w:rsidR="00514182">
        <w:t>5.0</w:t>
      </w:r>
      <w:r>
        <w:t xml:space="preserve"> </w:t>
      </w:r>
      <w:r w:rsidR="00514182">
        <w:t>}.toDF.registerTempTable("alert")</w:t>
      </w:r>
    </w:p>
    <w:p w14:paraId="65071AB6" w14:textId="42E23A5E" w:rsidR="00514182" w:rsidRDefault="00CE67F7" w:rsidP="00514182">
      <w:pPr>
        <w:pStyle w:val="a7"/>
      </w:pPr>
      <w:r>
        <w:t xml:space="preserve">      </w:t>
      </w:r>
      <w:r w:rsidR="00514182">
        <w:t>val</w:t>
      </w:r>
      <w:r>
        <w:t xml:space="preserve"> </w:t>
      </w:r>
      <w:r w:rsidR="00514182">
        <w:t>alertPumpMaint</w:t>
      </w:r>
      <w:r>
        <w:t xml:space="preserve"> </w:t>
      </w:r>
      <w:r w:rsidR="00514182">
        <w:t>=</w:t>
      </w:r>
      <w:r>
        <w:t xml:space="preserve"> </w:t>
      </w:r>
      <w:r w:rsidR="00514182">
        <w:t>sqlContext.sql("select</w:t>
      </w:r>
      <w:r>
        <w:t xml:space="preserve"> </w:t>
      </w:r>
      <w:r w:rsidR="00514182">
        <w:t>a.resid,a.date,a.psi,p.pumpType,p.vendor,m.date,m.technician</w:t>
      </w:r>
      <w:r>
        <w:t xml:space="preserve"> </w:t>
      </w:r>
      <w:r w:rsidR="00514182">
        <w:t>from</w:t>
      </w:r>
      <w:r>
        <w:t xml:space="preserve"> </w:t>
      </w:r>
      <w:r w:rsidR="00514182">
        <w:t>alert</w:t>
      </w:r>
      <w:r>
        <w:t xml:space="preserve"> </w:t>
      </w:r>
      <w:r w:rsidR="00514182">
        <w:t>a</w:t>
      </w:r>
      <w:r>
        <w:t xml:space="preserve"> </w:t>
      </w:r>
      <w:r w:rsidR="00514182">
        <w:t>join</w:t>
      </w:r>
      <w:r>
        <w:t xml:space="preserve"> </w:t>
      </w:r>
      <w:r w:rsidR="00514182">
        <w:t>pump</w:t>
      </w:r>
      <w:r>
        <w:t xml:space="preserve"> </w:t>
      </w:r>
      <w:r w:rsidR="00514182">
        <w:t>p</w:t>
      </w:r>
      <w:r>
        <w:t xml:space="preserve"> </w:t>
      </w:r>
      <w:r w:rsidR="00514182">
        <w:t>on</w:t>
      </w:r>
      <w:r>
        <w:t xml:space="preserve"> </w:t>
      </w:r>
      <w:r w:rsidR="00514182">
        <w:t>a.resid</w:t>
      </w:r>
      <w:r>
        <w:t xml:space="preserve"> </w:t>
      </w:r>
      <w:r w:rsidR="00514182">
        <w:t>=</w:t>
      </w:r>
      <w:r>
        <w:t xml:space="preserve"> </w:t>
      </w:r>
      <w:r w:rsidR="00514182">
        <w:t>p.resid</w:t>
      </w:r>
      <w:r>
        <w:t xml:space="preserve"> </w:t>
      </w:r>
      <w:r w:rsidR="00514182">
        <w:t>join</w:t>
      </w:r>
      <w:r>
        <w:t xml:space="preserve"> </w:t>
      </w:r>
      <w:r w:rsidR="00514182">
        <w:t>maint</w:t>
      </w:r>
      <w:r>
        <w:t xml:space="preserve"> </w:t>
      </w:r>
      <w:r w:rsidR="00514182">
        <w:t>m</w:t>
      </w:r>
      <w:r>
        <w:t xml:space="preserve"> </w:t>
      </w:r>
      <w:r w:rsidR="00514182">
        <w:t>on</w:t>
      </w:r>
      <w:r>
        <w:t xml:space="preserve"> </w:t>
      </w:r>
      <w:r w:rsidR="00514182">
        <w:t>p.resid</w:t>
      </w:r>
      <w:r>
        <w:t xml:space="preserve"> </w:t>
      </w:r>
      <w:r w:rsidR="00514182">
        <w:t>=</w:t>
      </w:r>
      <w:r>
        <w:t xml:space="preserve"> </w:t>
      </w:r>
      <w:r w:rsidR="00514182">
        <w:t>m.resid")</w:t>
      </w:r>
    </w:p>
    <w:p w14:paraId="5C98AA62" w14:textId="248DC908" w:rsidR="00514182" w:rsidRDefault="00CE67F7" w:rsidP="00514182">
      <w:pPr>
        <w:pStyle w:val="a7"/>
      </w:pPr>
      <w:r>
        <w:t xml:space="preserve">      </w:t>
      </w:r>
      <w:r w:rsidR="00514182">
        <w:t>alertPumpMaint.show()</w:t>
      </w:r>
    </w:p>
    <w:p w14:paraId="6EB7907A" w14:textId="3340C3FE" w:rsidR="00005906" w:rsidRDefault="00CE67F7" w:rsidP="00514182">
      <w:pPr>
        <w:pStyle w:val="a7"/>
      </w:pPr>
      <w:r>
        <w:t xml:space="preserve">    </w:t>
      </w:r>
      <w:r w:rsidR="00514182">
        <w:t>})</w:t>
      </w:r>
    </w:p>
    <w:p w14:paraId="56ABC54F" w14:textId="6EA619A6"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48</w:t>
      </w:r>
      <w:r w:rsidR="008160CE">
        <w:fldChar w:fldCharType="end"/>
      </w:r>
    </w:p>
    <w:p w14:paraId="7BBA8A18" w14:textId="4A55964F" w:rsidR="00857BB6" w:rsidRDefault="003A1903" w:rsidP="00857BB6">
      <w:pPr>
        <w:ind w:firstLine="420"/>
      </w:pPr>
      <w:r>
        <w:t>Spark</w:t>
      </w:r>
      <w:r w:rsidR="001D464E">
        <w:rPr>
          <w:rFonts w:hint="eastAsia"/>
        </w:rPr>
        <w:t xml:space="preserve"> Streaming</w:t>
      </w:r>
      <w:r w:rsidR="00857BB6">
        <w:rPr>
          <w:rFonts w:hint="eastAsia"/>
        </w:rPr>
        <w:t>提供了一组关于</w:t>
      </w:r>
      <w:r w:rsidR="00FF763F">
        <w:rPr>
          <w:rFonts w:hint="eastAsia"/>
        </w:rPr>
        <w:t>离散流</w:t>
      </w:r>
      <w:r w:rsidR="00820850">
        <w:rPr>
          <w:rFonts w:hint="eastAsia"/>
        </w:rPr>
        <w:t>的</w:t>
      </w:r>
      <w:r w:rsidR="00E8440B">
        <w:rPr>
          <w:rFonts w:hint="eastAsia"/>
        </w:rPr>
        <w:t>转换</w:t>
      </w:r>
      <w:r w:rsidR="00FF763F">
        <w:rPr>
          <w:rFonts w:hint="eastAsia"/>
        </w:rPr>
        <w:t>，</w:t>
      </w:r>
      <w:r w:rsidR="00857BB6">
        <w:rPr>
          <w:rFonts w:hint="eastAsia"/>
        </w:rPr>
        <w:t>这些转换类似于</w:t>
      </w:r>
      <w:r w:rsidR="00857BB6">
        <w:rPr>
          <w:rFonts w:hint="eastAsia"/>
        </w:rPr>
        <w:t>RDD</w:t>
      </w:r>
      <w:r w:rsidR="00857BB6">
        <w:rPr>
          <w:rFonts w:hint="eastAsia"/>
        </w:rPr>
        <w:t>上的转换</w:t>
      </w:r>
      <w:r w:rsidR="00FF763F">
        <w:rPr>
          <w:rFonts w:hint="eastAsia"/>
        </w:rPr>
        <w:t>，</w:t>
      </w:r>
      <w:r w:rsidR="00857BB6">
        <w:rPr>
          <w:rFonts w:hint="eastAsia"/>
        </w:rPr>
        <w:t>包括</w:t>
      </w:r>
      <w:r w:rsidR="00FF763F">
        <w:rPr>
          <w:rFonts w:hint="eastAsia"/>
        </w:rPr>
        <w:t>m</w:t>
      </w:r>
      <w:r>
        <w:t>ap</w:t>
      </w:r>
      <w:r w:rsidR="00FF763F">
        <w:rPr>
          <w:rFonts w:hint="eastAsia"/>
        </w:rPr>
        <w:t>()</w:t>
      </w:r>
      <w:r w:rsidR="0065547D">
        <w:rPr>
          <w:rFonts w:hint="eastAsia"/>
        </w:rPr>
        <w:t>、</w:t>
      </w:r>
      <w:r w:rsidR="00857BB6">
        <w:rPr>
          <w:rFonts w:hint="eastAsia"/>
        </w:rPr>
        <w:t>flatMap</w:t>
      </w:r>
      <w:r w:rsidR="00FF763F">
        <w:rPr>
          <w:rFonts w:hint="eastAsia"/>
        </w:rPr>
        <w:t>()</w:t>
      </w:r>
      <w:r w:rsidR="0065547D">
        <w:rPr>
          <w:rFonts w:hint="eastAsia"/>
        </w:rPr>
        <w:t>、</w:t>
      </w:r>
      <w:r w:rsidR="0065547D">
        <w:rPr>
          <w:rFonts w:hint="eastAsia"/>
        </w:rPr>
        <w:t>filter</w:t>
      </w:r>
      <w:r w:rsidR="00FF763F">
        <w:rPr>
          <w:rFonts w:hint="eastAsia"/>
        </w:rPr>
        <w:t>()</w:t>
      </w:r>
      <w:r w:rsidR="0065547D">
        <w:rPr>
          <w:rFonts w:hint="eastAsia"/>
        </w:rPr>
        <w:t>、</w:t>
      </w:r>
      <w:r w:rsidR="0065547D">
        <w:rPr>
          <w:rFonts w:hint="eastAsia"/>
        </w:rPr>
        <w:t>join</w:t>
      </w:r>
      <w:r w:rsidR="00FF763F">
        <w:rPr>
          <w:rFonts w:hint="eastAsia"/>
        </w:rPr>
        <w:t>()</w:t>
      </w:r>
      <w:r w:rsidR="00857BB6">
        <w:rPr>
          <w:rFonts w:hint="eastAsia"/>
        </w:rPr>
        <w:t>和</w:t>
      </w:r>
      <w:r w:rsidR="00857BB6">
        <w:rPr>
          <w:rFonts w:hint="eastAsia"/>
        </w:rPr>
        <w:t>reduceByKey</w:t>
      </w:r>
      <w:r w:rsidR="00FF763F">
        <w:rPr>
          <w:rFonts w:hint="eastAsia"/>
        </w:rPr>
        <w:t>()</w:t>
      </w:r>
      <w:r w:rsidR="00FF4412">
        <w:rPr>
          <w:rFonts w:hint="eastAsia"/>
        </w:rPr>
        <w:t>等等</w:t>
      </w:r>
      <w:r w:rsidR="00CE67F7">
        <w:rPr>
          <w:rFonts w:hint="eastAsia"/>
        </w:rPr>
        <w:t>。</w:t>
      </w:r>
      <w:r w:rsidR="001D464E">
        <w:t>Spark</w:t>
      </w:r>
      <w:r w:rsidR="001D464E">
        <w:rPr>
          <w:rFonts w:hint="eastAsia"/>
        </w:rPr>
        <w:t xml:space="preserve"> Streaming</w:t>
      </w:r>
      <w:r w:rsidR="00820850">
        <w:rPr>
          <w:rFonts w:hint="eastAsia"/>
        </w:rPr>
        <w:t>还提供诸如</w:t>
      </w:r>
      <w:r w:rsidR="00820850">
        <w:rPr>
          <w:rFonts w:hint="eastAsia"/>
        </w:rPr>
        <w:t>reduce</w:t>
      </w:r>
      <w:r w:rsidR="001D464E">
        <w:rPr>
          <w:rFonts w:hint="eastAsia"/>
        </w:rPr>
        <w:t>()</w:t>
      </w:r>
      <w:r w:rsidR="00857BB6">
        <w:rPr>
          <w:rFonts w:hint="eastAsia"/>
        </w:rPr>
        <w:t>和</w:t>
      </w:r>
      <w:r w:rsidR="00820850">
        <w:rPr>
          <w:rFonts w:hint="eastAsia"/>
        </w:rPr>
        <w:t>count</w:t>
      </w:r>
      <w:r w:rsidR="001D464E">
        <w:rPr>
          <w:rFonts w:hint="eastAsia"/>
        </w:rPr>
        <w:t>()</w:t>
      </w:r>
      <w:r w:rsidR="00857BB6">
        <w:rPr>
          <w:rFonts w:hint="eastAsia"/>
        </w:rPr>
        <w:t>等</w:t>
      </w:r>
      <w:r w:rsidR="00820850">
        <w:rPr>
          <w:rFonts w:hint="eastAsia"/>
        </w:rPr>
        <w:t>运算符</w:t>
      </w:r>
      <w:r w:rsidR="001D464E">
        <w:rPr>
          <w:rFonts w:hint="eastAsia"/>
        </w:rPr>
        <w:t>，</w:t>
      </w:r>
      <w:r w:rsidR="00857BB6">
        <w:rPr>
          <w:rFonts w:hint="eastAsia"/>
        </w:rPr>
        <w:t>这些运算符返回</w:t>
      </w:r>
      <w:r w:rsidR="00560939">
        <w:rPr>
          <w:rFonts w:hint="eastAsia"/>
        </w:rPr>
        <w:t>由单一元素组成的</w:t>
      </w:r>
      <w:r w:rsidR="001D464E">
        <w:rPr>
          <w:rFonts w:hint="eastAsia"/>
        </w:rPr>
        <w:t>离散流</w:t>
      </w:r>
      <w:r w:rsidR="00560939">
        <w:rPr>
          <w:rFonts w:hint="eastAsia"/>
        </w:rPr>
        <w:t>，</w:t>
      </w:r>
      <w:r w:rsidR="001D464E">
        <w:rPr>
          <w:rFonts w:hint="eastAsia"/>
        </w:rPr>
        <w:t>但是</w:t>
      </w:r>
      <w:r w:rsidR="00857BB6">
        <w:rPr>
          <w:rFonts w:hint="eastAsia"/>
        </w:rPr>
        <w:t>在不同</w:t>
      </w:r>
      <w:r w:rsidR="00560939">
        <w:rPr>
          <w:rFonts w:hint="eastAsia"/>
        </w:rPr>
        <w:t>于</w:t>
      </w:r>
      <w:r w:rsidR="00560939">
        <w:rPr>
          <w:rFonts w:hint="eastAsia"/>
        </w:rPr>
        <w:t>RDD</w:t>
      </w:r>
      <w:r w:rsidR="00560939">
        <w:rPr>
          <w:rFonts w:hint="eastAsia"/>
        </w:rPr>
        <w:t>的</w:t>
      </w:r>
      <w:r w:rsidR="00560939">
        <w:rPr>
          <w:rFonts w:hint="eastAsia"/>
        </w:rPr>
        <w:t>reduce</w:t>
      </w:r>
      <w:r w:rsidR="001D464E">
        <w:rPr>
          <w:rFonts w:hint="eastAsia"/>
        </w:rPr>
        <w:t>()</w:t>
      </w:r>
      <w:r w:rsidR="00857BB6">
        <w:rPr>
          <w:rFonts w:hint="eastAsia"/>
        </w:rPr>
        <w:t>和</w:t>
      </w:r>
      <w:r w:rsidR="00560939">
        <w:rPr>
          <w:rFonts w:hint="eastAsia"/>
        </w:rPr>
        <w:t>count</w:t>
      </w:r>
      <w:r w:rsidR="001D464E">
        <w:rPr>
          <w:rFonts w:hint="eastAsia"/>
        </w:rPr>
        <w:t>()</w:t>
      </w:r>
      <w:r w:rsidR="00560939">
        <w:rPr>
          <w:rFonts w:hint="eastAsia"/>
        </w:rPr>
        <w:t>运算符</w:t>
      </w:r>
      <w:r w:rsidR="00857BB6">
        <w:rPr>
          <w:rFonts w:hint="eastAsia"/>
        </w:rPr>
        <w:t>，这些不触发</w:t>
      </w:r>
      <w:r w:rsidR="001D464E">
        <w:rPr>
          <w:rFonts w:hint="eastAsia"/>
        </w:rPr>
        <w:t>离散流</w:t>
      </w:r>
      <w:r w:rsidR="00560939">
        <w:rPr>
          <w:rFonts w:hint="eastAsia"/>
        </w:rPr>
        <w:t>上的</w:t>
      </w:r>
      <w:r w:rsidR="00453ED7">
        <w:rPr>
          <w:rFonts w:hint="eastAsia"/>
        </w:rPr>
        <w:t>实际</w:t>
      </w:r>
      <w:r w:rsidR="00857BB6">
        <w:rPr>
          <w:rFonts w:hint="eastAsia"/>
        </w:rPr>
        <w:t>计算</w:t>
      </w:r>
      <w:r w:rsidR="001D464E">
        <w:rPr>
          <w:rFonts w:hint="eastAsia"/>
        </w:rPr>
        <w:t>，</w:t>
      </w:r>
      <w:r w:rsidR="00560939">
        <w:rPr>
          <w:rFonts w:hint="eastAsia"/>
        </w:rPr>
        <w:t>他们不是动作</w:t>
      </w:r>
      <w:r w:rsidR="00BB4F49">
        <w:rPr>
          <w:rFonts w:hint="eastAsia"/>
        </w:rPr>
        <w:t>，</w:t>
      </w:r>
      <w:r w:rsidR="001D464E">
        <w:rPr>
          <w:rFonts w:hint="eastAsia"/>
        </w:rPr>
        <w:t>而是定义</w:t>
      </w:r>
      <w:r w:rsidR="00857BB6">
        <w:rPr>
          <w:rFonts w:hint="eastAsia"/>
        </w:rPr>
        <w:t>另一个</w:t>
      </w:r>
      <w:r w:rsidR="001D464E">
        <w:rPr>
          <w:rFonts w:hint="eastAsia"/>
        </w:rPr>
        <w:t>离散流</w:t>
      </w:r>
      <w:r w:rsidR="00857BB6">
        <w:rPr>
          <w:rFonts w:hint="eastAsia"/>
        </w:rPr>
        <w:t>。</w:t>
      </w:r>
      <w:r w:rsidR="008C09B0">
        <w:rPr>
          <w:rFonts w:hint="eastAsia"/>
        </w:rPr>
        <w:t>有</w:t>
      </w:r>
      <w:r w:rsidR="00857BB6">
        <w:rPr>
          <w:rFonts w:hint="eastAsia"/>
        </w:rPr>
        <w:t>状态</w:t>
      </w:r>
      <w:r w:rsidR="002C4E2D">
        <w:rPr>
          <w:rFonts w:hint="eastAsia"/>
        </w:rPr>
        <w:t>的</w:t>
      </w:r>
      <w:r w:rsidR="00857BB6">
        <w:rPr>
          <w:rFonts w:hint="eastAsia"/>
        </w:rPr>
        <w:t>转换</w:t>
      </w:r>
      <w:r w:rsidR="00B97CA3">
        <w:rPr>
          <w:rFonts w:hint="eastAsia"/>
        </w:rPr>
        <w:t>可以</w:t>
      </w:r>
      <w:r w:rsidR="002C4E2D">
        <w:rPr>
          <w:rFonts w:hint="eastAsia"/>
        </w:rPr>
        <w:t>跨越批次</w:t>
      </w:r>
      <w:r w:rsidR="00857BB6">
        <w:rPr>
          <w:rFonts w:hint="eastAsia"/>
        </w:rPr>
        <w:t>保持状态</w:t>
      </w:r>
      <w:r w:rsidR="00B97CA3">
        <w:rPr>
          <w:rFonts w:hint="eastAsia"/>
        </w:rPr>
        <w:t>，</w:t>
      </w:r>
      <w:r w:rsidR="00E8440B">
        <w:rPr>
          <w:rFonts w:hint="eastAsia"/>
        </w:rPr>
        <w:t>使用</w:t>
      </w:r>
      <w:r w:rsidR="00857BB6">
        <w:rPr>
          <w:rFonts w:hint="eastAsia"/>
        </w:rPr>
        <w:t>数据或来自先前批的中间结果以计算当前批次的结果</w:t>
      </w:r>
      <w:r w:rsidR="00B97CA3">
        <w:rPr>
          <w:rFonts w:hint="eastAsia"/>
        </w:rPr>
        <w:t>，</w:t>
      </w:r>
      <w:r w:rsidR="00E8440B">
        <w:rPr>
          <w:rFonts w:hint="eastAsia"/>
        </w:rPr>
        <w:t>包括基于滑动窗口的转换</w:t>
      </w:r>
      <w:r w:rsidR="00857BB6">
        <w:rPr>
          <w:rFonts w:hint="eastAsia"/>
        </w:rPr>
        <w:t>和跨越时间的跟踪状态。</w:t>
      </w:r>
      <w:r w:rsidR="009173EC">
        <w:rPr>
          <w:rFonts w:hint="eastAsia"/>
        </w:rPr>
        <w:t>流式</w:t>
      </w:r>
      <w:r w:rsidR="00857BB6">
        <w:rPr>
          <w:rFonts w:hint="eastAsia"/>
        </w:rPr>
        <w:t>转换应用于</w:t>
      </w:r>
      <w:r w:rsidR="003D3F82">
        <w:rPr>
          <w:rFonts w:hint="eastAsia"/>
        </w:rPr>
        <w:t>在</w:t>
      </w:r>
      <w:r w:rsidR="009173EC">
        <w:rPr>
          <w:rFonts w:hint="eastAsia"/>
        </w:rPr>
        <w:t>离散流</w:t>
      </w:r>
      <w:r w:rsidR="003D3F82">
        <w:rPr>
          <w:rFonts w:hint="eastAsia"/>
        </w:rPr>
        <w:t>中的</w:t>
      </w:r>
      <w:r w:rsidR="00857BB6">
        <w:rPr>
          <w:rFonts w:hint="eastAsia"/>
        </w:rPr>
        <w:t>每个</w:t>
      </w:r>
      <w:r w:rsidR="00857BB6">
        <w:rPr>
          <w:rFonts w:hint="eastAsia"/>
        </w:rPr>
        <w:t>RDD</w:t>
      </w:r>
      <w:r w:rsidR="00857BB6">
        <w:rPr>
          <w:rFonts w:hint="eastAsia"/>
        </w:rPr>
        <w:t>，</w:t>
      </w:r>
      <w:r w:rsidR="003D3F82">
        <w:rPr>
          <w:rFonts w:hint="eastAsia"/>
        </w:rPr>
        <w:t>依次</w:t>
      </w:r>
      <w:r w:rsidR="00857BB6">
        <w:rPr>
          <w:rFonts w:hint="eastAsia"/>
        </w:rPr>
        <w:t>施加</w:t>
      </w:r>
      <w:r w:rsidR="003D3F82">
        <w:rPr>
          <w:rFonts w:hint="eastAsia"/>
        </w:rPr>
        <w:t>转换</w:t>
      </w:r>
      <w:r w:rsidR="00857BB6">
        <w:rPr>
          <w:rFonts w:hint="eastAsia"/>
        </w:rPr>
        <w:t>到</w:t>
      </w:r>
      <w:r w:rsidR="00857BB6">
        <w:rPr>
          <w:rFonts w:hint="eastAsia"/>
        </w:rPr>
        <w:t>RDD</w:t>
      </w:r>
      <w:r w:rsidR="003D3F82">
        <w:rPr>
          <w:rFonts w:hint="eastAsia"/>
        </w:rPr>
        <w:t>的元素。动作是输出运算符，调用时</w:t>
      </w:r>
      <w:r w:rsidR="00857BB6">
        <w:rPr>
          <w:rFonts w:hint="eastAsia"/>
        </w:rPr>
        <w:t>在</w:t>
      </w:r>
      <w:r w:rsidR="00CE67F7">
        <w:rPr>
          <w:rFonts w:hint="eastAsia"/>
        </w:rPr>
        <w:t xml:space="preserve"> </w:t>
      </w:r>
      <w:r w:rsidR="009173EC">
        <w:rPr>
          <w:rFonts w:hint="eastAsia"/>
        </w:rPr>
        <w:t>离散流</w:t>
      </w:r>
      <w:r w:rsidR="003D3F82">
        <w:rPr>
          <w:rFonts w:hint="eastAsia"/>
        </w:rPr>
        <w:t>上触发计算，</w:t>
      </w:r>
      <w:r w:rsidR="00857BB6">
        <w:rPr>
          <w:rFonts w:hint="eastAsia"/>
        </w:rPr>
        <w:t>他们包括：</w:t>
      </w:r>
    </w:p>
    <w:p w14:paraId="3A4DBF6A" w14:textId="38E870FA" w:rsidR="00857BB6" w:rsidRPr="009173EC" w:rsidRDefault="009173EC" w:rsidP="009173EC">
      <w:pPr>
        <w:ind w:firstLine="420"/>
      </w:pPr>
      <w:r>
        <w:rPr>
          <w:rFonts w:hint="eastAsia"/>
        </w:rPr>
        <w:t>（</w:t>
      </w:r>
      <w:r>
        <w:rPr>
          <w:rFonts w:hint="eastAsia"/>
        </w:rPr>
        <w:t>1</w:t>
      </w:r>
      <w:r>
        <w:rPr>
          <w:rFonts w:hint="eastAsia"/>
        </w:rPr>
        <w:t>）</w:t>
      </w:r>
      <w:r w:rsidR="003D3F82">
        <w:rPr>
          <w:rFonts w:hint="eastAsia"/>
        </w:rPr>
        <w:t>prin</w:t>
      </w:r>
      <w:r w:rsidR="003D3F82" w:rsidRPr="009173EC">
        <w:rPr>
          <w:rFonts w:hint="eastAsia"/>
        </w:rPr>
        <w:t>t</w:t>
      </w:r>
      <w:r>
        <w:rPr>
          <w:rFonts w:hint="eastAsia"/>
        </w:rPr>
        <w:t>()</w:t>
      </w:r>
      <w:r w:rsidR="00857BB6" w:rsidRPr="009173EC">
        <w:rPr>
          <w:rFonts w:hint="eastAsia"/>
        </w:rPr>
        <w:t>将每个批次的前</w:t>
      </w:r>
      <w:r w:rsidR="00857BB6" w:rsidRPr="009173EC">
        <w:rPr>
          <w:rFonts w:hint="eastAsia"/>
        </w:rPr>
        <w:t>10</w:t>
      </w:r>
      <w:r w:rsidR="00857BB6" w:rsidRPr="009173EC">
        <w:rPr>
          <w:rFonts w:hint="eastAsia"/>
        </w:rPr>
        <w:t>个元素打印到控制台，通常用于调试和测试。</w:t>
      </w:r>
    </w:p>
    <w:p w14:paraId="6358AF58" w14:textId="7B8571FA" w:rsidR="00857BB6" w:rsidRPr="009173EC" w:rsidRDefault="009173EC" w:rsidP="009173EC">
      <w:pPr>
        <w:ind w:firstLine="420"/>
      </w:pPr>
      <w:r>
        <w:rPr>
          <w:rFonts w:hint="eastAsia"/>
        </w:rPr>
        <w:t>（</w:t>
      </w:r>
      <w:r>
        <w:rPr>
          <w:rFonts w:hint="eastAsia"/>
        </w:rPr>
        <w:t>2</w:t>
      </w:r>
      <w:r>
        <w:rPr>
          <w:rFonts w:hint="eastAsia"/>
        </w:rPr>
        <w:t>）</w:t>
      </w:r>
      <w:r w:rsidR="00857BB6" w:rsidRPr="009173EC">
        <w:rPr>
          <w:rFonts w:hint="eastAsia"/>
        </w:rPr>
        <w:t>saveAsObjectFile</w:t>
      </w:r>
      <w:r>
        <w:rPr>
          <w:rFonts w:hint="eastAsia"/>
        </w:rPr>
        <w:t>()</w:t>
      </w:r>
      <w:r w:rsidR="003D3F82" w:rsidRPr="009173EC">
        <w:rPr>
          <w:rFonts w:hint="eastAsia"/>
        </w:rPr>
        <w:t>、</w:t>
      </w:r>
      <w:r w:rsidR="00857BB6" w:rsidRPr="009173EC">
        <w:rPr>
          <w:rFonts w:hint="eastAsia"/>
        </w:rPr>
        <w:t>saveAsTextFiles</w:t>
      </w:r>
      <w:r>
        <w:rPr>
          <w:rFonts w:hint="eastAsia"/>
        </w:rPr>
        <w:t>()</w:t>
      </w:r>
      <w:r w:rsidR="00857BB6" w:rsidRPr="009173EC">
        <w:rPr>
          <w:rFonts w:hint="eastAsia"/>
        </w:rPr>
        <w:t>和</w:t>
      </w:r>
      <w:r w:rsidR="00857BB6" w:rsidRPr="009173EC">
        <w:rPr>
          <w:rFonts w:hint="eastAsia"/>
        </w:rPr>
        <w:t>saveAsHadoopFiles</w:t>
      </w:r>
      <w:r>
        <w:rPr>
          <w:rFonts w:hint="eastAsia"/>
        </w:rPr>
        <w:t>()</w:t>
      </w:r>
      <w:r w:rsidR="00857BB6" w:rsidRPr="009173EC">
        <w:rPr>
          <w:rFonts w:hint="eastAsia"/>
        </w:rPr>
        <w:t>函数</w:t>
      </w:r>
      <w:r>
        <w:rPr>
          <w:rFonts w:hint="eastAsia"/>
        </w:rPr>
        <w:t>将数据流</w:t>
      </w:r>
      <w:r w:rsidR="00857BB6" w:rsidRPr="009173EC">
        <w:rPr>
          <w:rFonts w:hint="eastAsia"/>
        </w:rPr>
        <w:t>输出</w:t>
      </w:r>
      <w:r>
        <w:rPr>
          <w:rFonts w:hint="eastAsia"/>
        </w:rPr>
        <w:t>为</w:t>
      </w:r>
      <w:r w:rsidR="00857BB6" w:rsidRPr="009173EC">
        <w:rPr>
          <w:rFonts w:hint="eastAsia"/>
        </w:rPr>
        <w:lastRenderedPageBreak/>
        <w:t>Hadoop</w:t>
      </w:r>
      <w:r>
        <w:rPr>
          <w:rFonts w:hint="eastAsia"/>
        </w:rPr>
        <w:t>兼容的文件格式</w:t>
      </w:r>
      <w:r w:rsidR="00857BB6" w:rsidRPr="009173EC">
        <w:rPr>
          <w:rFonts w:hint="eastAsia"/>
        </w:rPr>
        <w:t>。</w:t>
      </w:r>
    </w:p>
    <w:p w14:paraId="5CCB575C" w14:textId="403538FD" w:rsidR="00857BB6" w:rsidRDefault="009173EC" w:rsidP="009173EC">
      <w:pPr>
        <w:ind w:firstLine="420"/>
        <w:rPr>
          <w:rFonts w:hint="eastAsia"/>
        </w:rPr>
      </w:pPr>
      <w:r>
        <w:rPr>
          <w:rFonts w:hint="eastAsia"/>
        </w:rPr>
        <w:t>（</w:t>
      </w:r>
      <w:r>
        <w:rPr>
          <w:rFonts w:hint="eastAsia"/>
        </w:rPr>
        <w:t>2</w:t>
      </w:r>
      <w:r>
        <w:rPr>
          <w:rFonts w:hint="eastAsia"/>
        </w:rPr>
        <w:t>）</w:t>
      </w:r>
      <w:r>
        <w:rPr>
          <w:rFonts w:hint="eastAsia"/>
        </w:rPr>
        <w:t>fore</w:t>
      </w:r>
      <w:r w:rsidR="00857BB6" w:rsidRPr="009173EC">
        <w:rPr>
          <w:rFonts w:hint="eastAsia"/>
        </w:rPr>
        <w:t>achRDD</w:t>
      </w:r>
      <w:r w:rsidR="00E6173D">
        <w:rPr>
          <w:rFonts w:hint="eastAsia"/>
        </w:rPr>
        <w:t>()</w:t>
      </w:r>
      <w:r w:rsidR="003D3F82" w:rsidRPr="009173EC">
        <w:rPr>
          <w:rFonts w:hint="eastAsia"/>
        </w:rPr>
        <w:t>运算符应用</w:t>
      </w:r>
      <w:r w:rsidR="001A3A11">
        <w:rPr>
          <w:rFonts w:hint="eastAsia"/>
        </w:rPr>
        <w:t>到</w:t>
      </w:r>
      <w:r>
        <w:rPr>
          <w:rFonts w:hint="eastAsia"/>
        </w:rPr>
        <w:t>离散流</w:t>
      </w:r>
      <w:r w:rsidR="003D3F82">
        <w:rPr>
          <w:rFonts w:hint="eastAsia"/>
        </w:rPr>
        <w:t>的每个批次内</w:t>
      </w:r>
      <w:r w:rsidR="00857BB6">
        <w:rPr>
          <w:rFonts w:hint="eastAsia"/>
        </w:rPr>
        <w:t>的</w:t>
      </w:r>
      <w:r w:rsidR="003D3F82">
        <w:rPr>
          <w:rFonts w:hint="eastAsia"/>
        </w:rPr>
        <w:t>RDD</w:t>
      </w:r>
      <w:r w:rsidR="003D3F82">
        <w:rPr>
          <w:rFonts w:hint="eastAsia"/>
        </w:rPr>
        <w:t>上</w:t>
      </w:r>
      <w:r w:rsidR="00CE67F7">
        <w:rPr>
          <w:rFonts w:hint="eastAsia"/>
        </w:rPr>
        <w:t>。</w:t>
      </w:r>
    </w:p>
    <w:p w14:paraId="03D06BFD" w14:textId="77777777" w:rsidR="002C3FA3" w:rsidRDefault="002C3FA3" w:rsidP="002C3FA3">
      <w:pPr>
        <w:ind w:firstLine="420"/>
        <w:rPr>
          <w:rFonts w:hint="eastAsia"/>
        </w:rPr>
      </w:pPr>
      <w:r>
        <w:rPr>
          <w:rFonts w:hint="eastAsia"/>
        </w:rPr>
        <w:t>现在，让我们看一看代码运行步骤和输出结果。</w:t>
      </w:r>
    </w:p>
    <w:p w14:paraId="6DCB690D" w14:textId="77777777" w:rsidR="002C3FA3" w:rsidRPr="00A70146" w:rsidRDefault="002C3FA3" w:rsidP="002C3FA3">
      <w:pPr>
        <w:pStyle w:val="a7"/>
        <w:ind w:firstLine="260"/>
        <w:rPr>
          <w:sz w:val="13"/>
          <w:szCs w:val="13"/>
        </w:rPr>
      </w:pPr>
      <w:r w:rsidRPr="00A70146">
        <w:rPr>
          <w:sz w:val="13"/>
          <w:szCs w:val="13"/>
        </w:rPr>
        <w:t>root@48feaa001420:~# spark-submit --class SensorStreamSQL /data/application/sensor-streaming/target/scala-2.11/sensor-streaming-assembly-0.1.jar</w:t>
      </w:r>
    </w:p>
    <w:p w14:paraId="2F8A1501" w14:textId="77777777" w:rsidR="002C3FA3" w:rsidRPr="00A70146" w:rsidRDefault="002C3FA3" w:rsidP="002C3FA3">
      <w:pPr>
        <w:pStyle w:val="a7"/>
        <w:ind w:firstLine="260"/>
        <w:rPr>
          <w:sz w:val="13"/>
          <w:szCs w:val="13"/>
        </w:rPr>
      </w:pPr>
      <w:r w:rsidRPr="00A70146">
        <w:rPr>
          <w:sz w:val="13"/>
          <w:szCs w:val="13"/>
        </w:rPr>
        <w:t>20/04/06 14:35:26 WARN NativeCodeLoader: Unable to load native-hadoop library for your platform... using builtin-java classes where applicable</w:t>
      </w:r>
    </w:p>
    <w:p w14:paraId="5F5495D0" w14:textId="77777777" w:rsidR="002C3FA3" w:rsidRPr="00A70146" w:rsidRDefault="002C3FA3" w:rsidP="002C3FA3">
      <w:pPr>
        <w:pStyle w:val="a7"/>
        <w:ind w:firstLine="260"/>
        <w:rPr>
          <w:sz w:val="13"/>
          <w:szCs w:val="13"/>
        </w:rPr>
      </w:pPr>
      <w:r w:rsidRPr="00A70146">
        <w:rPr>
          <w:sz w:val="13"/>
          <w:szCs w:val="13"/>
        </w:rPr>
        <w:t>Starting streaming process</w:t>
      </w:r>
    </w:p>
    <w:p w14:paraId="4B042D38" w14:textId="77777777" w:rsidR="002C3FA3" w:rsidRPr="00A70146" w:rsidRDefault="002C3FA3" w:rsidP="002C3FA3">
      <w:pPr>
        <w:pStyle w:val="a7"/>
        <w:ind w:firstLine="260"/>
        <w:rPr>
          <w:sz w:val="13"/>
          <w:szCs w:val="13"/>
        </w:rPr>
      </w:pPr>
      <w:r w:rsidRPr="00A70146">
        <w:rPr>
          <w:sz w:val="13"/>
          <w:szCs w:val="13"/>
        </w:rPr>
        <w:t>Low pressure alert</w:t>
      </w:r>
    </w:p>
    <w:p w14:paraId="7A47A351" w14:textId="77777777" w:rsidR="002C3FA3" w:rsidRPr="00A70146" w:rsidRDefault="002C3FA3" w:rsidP="002C3FA3">
      <w:pPr>
        <w:pStyle w:val="a7"/>
        <w:ind w:firstLine="260"/>
        <w:rPr>
          <w:sz w:val="13"/>
          <w:szCs w:val="13"/>
        </w:rPr>
      </w:pPr>
      <w:r w:rsidRPr="00A70146">
        <w:rPr>
          <w:sz w:val="13"/>
          <w:szCs w:val="13"/>
        </w:rPr>
        <w:t>Sensor(NANTAHALLA,3/13/14,2:05,0.0,0.0,0.0,1.73,0.0,1.51)</w:t>
      </w:r>
    </w:p>
    <w:p w14:paraId="295162CC" w14:textId="77777777" w:rsidR="002C3FA3" w:rsidRPr="00A70146" w:rsidRDefault="002C3FA3" w:rsidP="002C3FA3">
      <w:pPr>
        <w:pStyle w:val="a7"/>
        <w:ind w:firstLine="260"/>
        <w:rPr>
          <w:sz w:val="13"/>
          <w:szCs w:val="13"/>
        </w:rPr>
      </w:pPr>
      <w:r w:rsidRPr="00A70146">
        <w:rPr>
          <w:sz w:val="13"/>
          <w:szCs w:val="13"/>
        </w:rPr>
        <w:t>Alert pump maintenance data</w:t>
      </w:r>
    </w:p>
    <w:p w14:paraId="3247F611" w14:textId="77777777" w:rsidR="002C3FA3" w:rsidRPr="00A70146" w:rsidRDefault="002C3FA3" w:rsidP="002C3FA3">
      <w:pPr>
        <w:pStyle w:val="a7"/>
        <w:ind w:firstLine="260"/>
        <w:rPr>
          <w:sz w:val="13"/>
          <w:szCs w:val="13"/>
        </w:rPr>
      </w:pPr>
      <w:r w:rsidRPr="00A70146">
        <w:rPr>
          <w:sz w:val="13"/>
          <w:szCs w:val="13"/>
        </w:rPr>
        <w:t>+----------+-------+---+---------+------------+-----------+--------+---------+----------+-----------+</w:t>
      </w:r>
    </w:p>
    <w:p w14:paraId="0DB7A85F" w14:textId="77777777" w:rsidR="002C3FA3" w:rsidRPr="00A70146" w:rsidRDefault="002C3FA3" w:rsidP="002C3FA3">
      <w:pPr>
        <w:pStyle w:val="a7"/>
        <w:ind w:firstLine="260"/>
        <w:rPr>
          <w:sz w:val="13"/>
          <w:szCs w:val="13"/>
        </w:rPr>
      </w:pPr>
      <w:r w:rsidRPr="00A70146">
        <w:rPr>
          <w:sz w:val="13"/>
          <w:szCs w:val="13"/>
        </w:rPr>
        <w:t>|     resid|   date|psi| pumpType|purchaseDate|serviceDate|  vendor|eventDate|technician|description|</w:t>
      </w:r>
    </w:p>
    <w:p w14:paraId="59C2EED8" w14:textId="77777777" w:rsidR="002C3FA3" w:rsidRPr="00A70146" w:rsidRDefault="002C3FA3" w:rsidP="002C3FA3">
      <w:pPr>
        <w:pStyle w:val="a7"/>
        <w:ind w:firstLine="260"/>
        <w:rPr>
          <w:sz w:val="13"/>
          <w:szCs w:val="13"/>
        </w:rPr>
      </w:pPr>
      <w:r w:rsidRPr="00A70146">
        <w:rPr>
          <w:sz w:val="13"/>
          <w:szCs w:val="13"/>
        </w:rPr>
        <w:t>+----------+-------+---+---------+------------+-----------+--------+---------+----------+-----------+</w:t>
      </w:r>
    </w:p>
    <w:p w14:paraId="2651C65D" w14:textId="77777777" w:rsidR="002C3FA3" w:rsidRPr="00A70146" w:rsidRDefault="002C3FA3" w:rsidP="002C3FA3">
      <w:pPr>
        <w:pStyle w:val="a7"/>
        <w:ind w:firstLine="260"/>
        <w:rPr>
          <w:sz w:val="13"/>
          <w:szCs w:val="13"/>
        </w:rPr>
      </w:pPr>
      <w:r w:rsidRPr="00A70146">
        <w:rPr>
          <w:sz w:val="13"/>
          <w:szCs w:val="13"/>
        </w:rPr>
        <w:t>|NANTAHALLA|3/13/14|0.0|HYDROPUMP|    11/27/10|    3/15/11|HYDROCAM|  3/15/11|  J.Thomas|    Install|</w:t>
      </w:r>
    </w:p>
    <w:p w14:paraId="2A3394DC" w14:textId="77777777" w:rsidR="002C3FA3" w:rsidRPr="00A70146" w:rsidRDefault="002C3FA3" w:rsidP="002C3FA3">
      <w:pPr>
        <w:pStyle w:val="a7"/>
        <w:ind w:firstLine="260"/>
        <w:rPr>
          <w:sz w:val="13"/>
          <w:szCs w:val="13"/>
        </w:rPr>
      </w:pPr>
      <w:r w:rsidRPr="00A70146">
        <w:rPr>
          <w:sz w:val="13"/>
          <w:szCs w:val="13"/>
        </w:rPr>
        <w:t>+----------+-------+---+---------+------------+-----------+--------+---------+----------+-----------+</w:t>
      </w:r>
    </w:p>
    <w:p w14:paraId="17E282CF" w14:textId="77777777" w:rsidR="002C3FA3" w:rsidRDefault="002C3FA3" w:rsidP="002C3FA3">
      <w:pPr>
        <w:pStyle w:val="a7"/>
        <w:ind w:firstLine="260"/>
        <w:rPr>
          <w:rFonts w:hint="eastAsia"/>
          <w:sz w:val="13"/>
          <w:szCs w:val="13"/>
        </w:rPr>
      </w:pPr>
      <w:r w:rsidRPr="00A70146">
        <w:rPr>
          <w:sz w:val="13"/>
          <w:szCs w:val="13"/>
        </w:rPr>
        <w:t>only showing top 1 row</w:t>
      </w:r>
    </w:p>
    <w:p w14:paraId="203E3756" w14:textId="6FEB47D1" w:rsidR="00E76CF4" w:rsidRPr="00E76CF4" w:rsidRDefault="00E76CF4" w:rsidP="00E76CF4">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49</w:t>
      </w:r>
      <w:r w:rsidR="008160CE">
        <w:fldChar w:fldCharType="end"/>
      </w:r>
    </w:p>
    <w:p w14:paraId="20988F13" w14:textId="42843894" w:rsidR="002C3FA3" w:rsidRDefault="002C3FA3" w:rsidP="00DC1EBA">
      <w:pPr>
        <w:pStyle w:val="Heading3"/>
        <w:rPr>
          <w:rFonts w:hint="eastAsia"/>
        </w:rPr>
      </w:pPr>
      <w:r>
        <w:rPr>
          <w:rFonts w:hint="eastAsia"/>
        </w:rPr>
        <w:t>窗口操作</w:t>
      </w:r>
    </w:p>
    <w:p w14:paraId="6BC759BE" w14:textId="4F82D60A" w:rsidR="00857BB6" w:rsidRDefault="00857BB6" w:rsidP="00857BB6">
      <w:pPr>
        <w:ind w:firstLine="420"/>
      </w:pPr>
      <w:r>
        <w:rPr>
          <w:rFonts w:hint="eastAsia"/>
        </w:rPr>
        <w:t>通过窗口操作，可以在数据的滑动窗口上应用转换</w:t>
      </w:r>
      <w:r w:rsidR="00C0356E">
        <w:rPr>
          <w:rFonts w:hint="eastAsia"/>
        </w:rPr>
        <w:t>，</w:t>
      </w:r>
      <w:r>
        <w:rPr>
          <w:rFonts w:hint="eastAsia"/>
        </w:rPr>
        <w:t>可以多批次合并结果</w:t>
      </w:r>
      <w:r w:rsidR="00C0356E">
        <w:rPr>
          <w:rFonts w:hint="eastAsia"/>
        </w:rPr>
        <w:t>，</w:t>
      </w:r>
      <w:r w:rsidR="00B249C1">
        <w:rPr>
          <w:rFonts w:hint="eastAsia"/>
        </w:rPr>
        <w:t>在</w:t>
      </w:r>
      <w:r>
        <w:rPr>
          <w:rFonts w:hint="eastAsia"/>
        </w:rPr>
        <w:t>StreamingContext</w:t>
      </w:r>
      <w:r w:rsidR="00B249C1">
        <w:rPr>
          <w:rFonts w:hint="eastAsia"/>
        </w:rPr>
        <w:t>中指定</w:t>
      </w:r>
      <w:r w:rsidR="00744E89">
        <w:rPr>
          <w:rFonts w:hint="eastAsia"/>
        </w:rPr>
        <w:t>的时间间隔进行</w:t>
      </w:r>
      <w:r>
        <w:rPr>
          <w:rFonts w:hint="eastAsia"/>
        </w:rPr>
        <w:t>计算</w:t>
      </w:r>
      <w:r w:rsidR="00CE67F7">
        <w:rPr>
          <w:rFonts w:hint="eastAsia"/>
        </w:rPr>
        <w:t>。</w:t>
      </w:r>
    </w:p>
    <w:p w14:paraId="2582FE69" w14:textId="0AF02AAD" w:rsidR="00723D9F" w:rsidRDefault="00723D9F" w:rsidP="00723D9F">
      <w:pPr>
        <w:ind w:firstLine="420"/>
        <w:jc w:val="center"/>
      </w:pPr>
      <w:r w:rsidRPr="00723D9F">
        <w:rPr>
          <w:noProof/>
        </w:rPr>
        <w:drawing>
          <wp:inline distT="0" distB="0" distL="0" distR="0" wp14:anchorId="0E10C2F6" wp14:editId="070DBFD1">
            <wp:extent cx="4027426" cy="2029007"/>
            <wp:effectExtent l="0" t="0" r="1143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BEBA8EAE-BF5A-486C-A8C5-ECC9F3942E4B}">
                          <a14:imgProps xmlns:a14="http://schemas.microsoft.com/office/drawing/2010/main">
                            <a14:imgLayer r:embed="rId38">
                              <a14:imgEffect>
                                <a14:saturation sat="0"/>
                              </a14:imgEffect>
                            </a14:imgLayer>
                          </a14:imgProps>
                        </a:ext>
                      </a:extLst>
                    </a:blip>
                    <a:stretch>
                      <a:fillRect/>
                    </a:stretch>
                  </pic:blipFill>
                  <pic:spPr>
                    <a:xfrm>
                      <a:off x="0" y="0"/>
                      <a:ext cx="4033089" cy="2031860"/>
                    </a:xfrm>
                    <a:prstGeom prst="rect">
                      <a:avLst/>
                    </a:prstGeom>
                  </pic:spPr>
                </pic:pic>
              </a:graphicData>
            </a:graphic>
          </wp:inline>
        </w:drawing>
      </w:r>
    </w:p>
    <w:p w14:paraId="3AA1E22D" w14:textId="72B9E11A" w:rsidR="00777910" w:rsidRDefault="00777910" w:rsidP="007301FC">
      <w:pPr>
        <w:pStyle w:val="Caption"/>
      </w:pPr>
      <w:bookmarkStart w:id="26" w:name="_Ref37103287"/>
      <w:r>
        <w:rPr>
          <w:rFonts w:hint="eastAsia"/>
        </w:rPr>
        <w:t>图例</w:t>
      </w:r>
      <w:r>
        <w:rPr>
          <w:rFonts w:hint="eastAsia"/>
        </w:rPr>
        <w:t xml:space="preserve"> </w:t>
      </w:r>
      <w:r w:rsidR="005C3025">
        <w:fldChar w:fldCharType="begin"/>
      </w:r>
      <w:r w:rsidR="005C3025">
        <w:instrText xml:space="preserve"> </w:instrText>
      </w:r>
      <w:r w:rsidR="005C3025">
        <w:rPr>
          <w:rFonts w:hint="eastAsia"/>
        </w:rPr>
        <w:instrText>STYLEREF 1 \s</w:instrText>
      </w:r>
      <w:r w:rsidR="005C3025">
        <w:instrText xml:space="preserve"> </w:instrText>
      </w:r>
      <w:r w:rsidR="005C3025">
        <w:fldChar w:fldCharType="separate"/>
      </w:r>
      <w:r w:rsidR="005C3025">
        <w:rPr>
          <w:noProof/>
        </w:rPr>
        <w:t>4</w:t>
      </w:r>
      <w:r w:rsidR="005C3025">
        <w:fldChar w:fldCharType="end"/>
      </w:r>
      <w:r w:rsidR="005C3025">
        <w:noBreakHyphen/>
      </w:r>
      <w:r w:rsidR="005C3025">
        <w:fldChar w:fldCharType="begin"/>
      </w:r>
      <w:r w:rsidR="005C3025">
        <w:instrText xml:space="preserve"> </w:instrText>
      </w:r>
      <w:r w:rsidR="005C3025">
        <w:rPr>
          <w:rFonts w:hint="eastAsia"/>
        </w:rPr>
        <w:instrText xml:space="preserve">SEQ </w:instrText>
      </w:r>
      <w:r w:rsidR="005C3025">
        <w:rPr>
          <w:rFonts w:hint="eastAsia"/>
        </w:rPr>
        <w:instrText>图例</w:instrText>
      </w:r>
      <w:r w:rsidR="005C3025">
        <w:rPr>
          <w:rFonts w:hint="eastAsia"/>
        </w:rPr>
        <w:instrText xml:space="preserve"> \* ARABIC \s 1</w:instrText>
      </w:r>
      <w:r w:rsidR="005C3025">
        <w:instrText xml:space="preserve"> </w:instrText>
      </w:r>
      <w:r w:rsidR="005C3025">
        <w:fldChar w:fldCharType="separate"/>
      </w:r>
      <w:r w:rsidR="005C3025">
        <w:rPr>
          <w:noProof/>
        </w:rPr>
        <w:t>19</w:t>
      </w:r>
      <w:r w:rsidR="005C3025">
        <w:fldChar w:fldCharType="end"/>
      </w:r>
      <w:bookmarkEnd w:id="26"/>
      <w:r w:rsidR="007F7AE4">
        <w:rPr>
          <w:rFonts w:hint="eastAsia"/>
        </w:rPr>
        <w:t>数据的滑动窗口</w:t>
      </w:r>
    </w:p>
    <w:p w14:paraId="6E8F70C6" w14:textId="6CB9CC78" w:rsidR="00857BB6" w:rsidRDefault="00D54DCF" w:rsidP="00857BB6">
      <w:pPr>
        <w:ind w:firstLine="420"/>
      </w:pPr>
      <w:r>
        <w:rPr>
          <w:rFonts w:hint="eastAsia"/>
        </w:rPr>
        <w:t>在</w:t>
      </w:r>
      <w:r>
        <w:fldChar w:fldCharType="begin"/>
      </w:r>
      <w:r>
        <w:instrText xml:space="preserve"> </w:instrText>
      </w:r>
      <w:r>
        <w:rPr>
          <w:rFonts w:hint="eastAsia"/>
        </w:rPr>
        <w:instrText>REF _Ref37103287 \h</w:instrText>
      </w:r>
      <w:r>
        <w:instrText xml:space="preserve"> </w:instrText>
      </w:r>
      <w:r>
        <w:fldChar w:fldCharType="separate"/>
      </w:r>
      <w:r>
        <w:rPr>
          <w:rFonts w:hint="eastAsia"/>
        </w:rPr>
        <w:t>图例</w:t>
      </w:r>
      <w:r>
        <w:rPr>
          <w:rFonts w:hint="eastAsia"/>
        </w:rPr>
        <w:t xml:space="preserve"> </w:t>
      </w:r>
      <w:r>
        <w:rPr>
          <w:noProof/>
        </w:rPr>
        <w:t>4</w:t>
      </w:r>
      <w:r>
        <w:noBreakHyphen/>
      </w:r>
      <w:r>
        <w:rPr>
          <w:noProof/>
        </w:rPr>
        <w:t>19</w:t>
      </w:r>
      <w:r>
        <w:fldChar w:fldCharType="end"/>
      </w:r>
      <w:r w:rsidR="00857BB6">
        <w:rPr>
          <w:rFonts w:hint="eastAsia"/>
        </w:rPr>
        <w:t>中，</w:t>
      </w:r>
      <w:r w:rsidR="005B2AC4">
        <w:rPr>
          <w:rFonts w:hint="eastAsia"/>
        </w:rPr>
        <w:t>Original DStream</w:t>
      </w:r>
      <w:r w:rsidR="00857BB6">
        <w:rPr>
          <w:rFonts w:hint="eastAsia"/>
        </w:rPr>
        <w:t>以一秒的间隔进入</w:t>
      </w:r>
      <w:r w:rsidR="00CE67F7">
        <w:rPr>
          <w:rFonts w:hint="eastAsia"/>
        </w:rPr>
        <w:t>。</w:t>
      </w:r>
      <w:r w:rsidR="00857BB6">
        <w:rPr>
          <w:rFonts w:hint="eastAsia"/>
        </w:rPr>
        <w:t>滑动窗口的长度由</w:t>
      </w:r>
      <w:r w:rsidR="00C0356E">
        <w:rPr>
          <w:rFonts w:hint="eastAsia"/>
        </w:rPr>
        <w:t>window length</w:t>
      </w:r>
      <w:r w:rsidR="00857BB6">
        <w:rPr>
          <w:rFonts w:hint="eastAsia"/>
        </w:rPr>
        <w:t>指定，在这种情况下为</w:t>
      </w:r>
      <w:r w:rsidR="00857BB6">
        <w:rPr>
          <w:rFonts w:hint="eastAsia"/>
        </w:rPr>
        <w:t>3</w:t>
      </w:r>
      <w:r>
        <w:rPr>
          <w:rFonts w:hint="eastAsia"/>
        </w:rPr>
        <w:t>个单位，</w:t>
      </w:r>
      <w:r w:rsidR="00857BB6">
        <w:rPr>
          <w:rFonts w:hint="eastAsia"/>
        </w:rPr>
        <w:t>窗口</w:t>
      </w:r>
      <w:r w:rsidR="00821A10">
        <w:rPr>
          <w:rFonts w:hint="eastAsia"/>
        </w:rPr>
        <w:t>在</w:t>
      </w:r>
      <w:r>
        <w:rPr>
          <w:rFonts w:hint="eastAsia"/>
        </w:rPr>
        <w:t>离散流</w:t>
      </w:r>
      <w:r w:rsidR="00821A10">
        <w:rPr>
          <w:rFonts w:hint="eastAsia"/>
        </w:rPr>
        <w:t>上按照指定的滑动间隔进行</w:t>
      </w:r>
      <w:r w:rsidR="00857BB6">
        <w:rPr>
          <w:rFonts w:hint="eastAsia"/>
        </w:rPr>
        <w:t>滑</w:t>
      </w:r>
      <w:r w:rsidR="00821A10">
        <w:rPr>
          <w:rFonts w:hint="eastAsia"/>
        </w:rPr>
        <w:t>动</w:t>
      </w:r>
      <w:r w:rsidR="00857BB6">
        <w:rPr>
          <w:rFonts w:hint="eastAsia"/>
        </w:rPr>
        <w:t>，在这种情况下</w:t>
      </w:r>
      <w:r>
        <w:rPr>
          <w:rFonts w:hint="eastAsia"/>
        </w:rPr>
        <w:t>是</w:t>
      </w:r>
      <w:r w:rsidR="00857BB6">
        <w:rPr>
          <w:rFonts w:hint="eastAsia"/>
        </w:rPr>
        <w:t>2</w:t>
      </w:r>
      <w:r w:rsidR="00857BB6">
        <w:rPr>
          <w:rFonts w:hint="eastAsia"/>
        </w:rPr>
        <w:t>个单元。窗口长度和滑动间隔必须是</w:t>
      </w:r>
      <w:r w:rsidR="001814A9">
        <w:rPr>
          <w:rFonts w:hint="eastAsia"/>
        </w:rPr>
        <w:t>离散流</w:t>
      </w:r>
      <w:r w:rsidR="00821A10">
        <w:rPr>
          <w:rFonts w:hint="eastAsia"/>
        </w:rPr>
        <w:t>批次间隔的倍数</w:t>
      </w:r>
      <w:r w:rsidR="00857BB6">
        <w:rPr>
          <w:rFonts w:hint="eastAsia"/>
        </w:rPr>
        <w:t>，</w:t>
      </w:r>
      <w:r w:rsidR="001814A9">
        <w:rPr>
          <w:rFonts w:hint="eastAsia"/>
        </w:rPr>
        <w:t>当前</w:t>
      </w:r>
      <w:r w:rsidR="00857BB6">
        <w:rPr>
          <w:rFonts w:hint="eastAsia"/>
        </w:rPr>
        <w:t>为</w:t>
      </w:r>
      <w:r w:rsidR="00857BB6">
        <w:rPr>
          <w:rFonts w:hint="eastAsia"/>
        </w:rPr>
        <w:t>1</w:t>
      </w:r>
      <w:r w:rsidR="00857BB6">
        <w:rPr>
          <w:rFonts w:hint="eastAsia"/>
        </w:rPr>
        <w:t>秒</w:t>
      </w:r>
      <w:r w:rsidR="00CE67F7">
        <w:rPr>
          <w:rFonts w:hint="eastAsia"/>
        </w:rPr>
        <w:t>。</w:t>
      </w:r>
      <w:r w:rsidR="00857BB6">
        <w:rPr>
          <w:rFonts w:hint="eastAsia"/>
        </w:rPr>
        <w:t>当</w:t>
      </w:r>
      <w:r w:rsidR="00195A33">
        <w:rPr>
          <w:rFonts w:hint="eastAsia"/>
        </w:rPr>
        <w:t>窗口</w:t>
      </w:r>
      <w:r w:rsidR="00857BB6">
        <w:rPr>
          <w:rFonts w:hint="eastAsia"/>
        </w:rPr>
        <w:t>在</w:t>
      </w:r>
      <w:r w:rsidR="00A04106">
        <w:rPr>
          <w:rFonts w:hint="eastAsia"/>
        </w:rPr>
        <w:t>离散流</w:t>
      </w:r>
      <w:r w:rsidR="00195A33">
        <w:rPr>
          <w:rFonts w:hint="eastAsia"/>
        </w:rPr>
        <w:t>上</w:t>
      </w:r>
      <w:r w:rsidR="00857BB6">
        <w:rPr>
          <w:rFonts w:hint="eastAsia"/>
        </w:rPr>
        <w:t>滑动时，所有落在该窗口中</w:t>
      </w:r>
      <w:r w:rsidR="0094622E">
        <w:rPr>
          <w:rFonts w:hint="eastAsia"/>
        </w:rPr>
        <w:t>RDD</w:t>
      </w:r>
      <w:r w:rsidR="00857BB6">
        <w:rPr>
          <w:rFonts w:hint="eastAsia"/>
        </w:rPr>
        <w:t>被组合</w:t>
      </w:r>
      <w:r w:rsidR="00A04106">
        <w:rPr>
          <w:rFonts w:hint="eastAsia"/>
        </w:rPr>
        <w:t>，</w:t>
      </w:r>
      <w:r w:rsidR="00857BB6">
        <w:rPr>
          <w:rFonts w:hint="eastAsia"/>
        </w:rPr>
        <w:t>该操作被应用于组合的</w:t>
      </w:r>
      <w:r w:rsidR="00857BB6">
        <w:rPr>
          <w:rFonts w:hint="eastAsia"/>
        </w:rPr>
        <w:t>RDD</w:t>
      </w:r>
      <w:r w:rsidR="006233B5">
        <w:rPr>
          <w:rFonts w:hint="eastAsia"/>
        </w:rPr>
        <w:t>上</w:t>
      </w:r>
      <w:r w:rsidR="00B06A1A">
        <w:rPr>
          <w:rFonts w:hint="eastAsia"/>
        </w:rPr>
        <w:t>，产生了</w:t>
      </w:r>
      <w:r w:rsidR="00857BB6">
        <w:rPr>
          <w:rFonts w:hint="eastAsia"/>
        </w:rPr>
        <w:t>窗口流中的</w:t>
      </w:r>
      <w:r w:rsidR="00857BB6">
        <w:rPr>
          <w:rFonts w:hint="eastAsia"/>
        </w:rPr>
        <w:t>RDD</w:t>
      </w:r>
      <w:r w:rsidR="00E61D86">
        <w:rPr>
          <w:rFonts w:hint="eastAsia"/>
        </w:rPr>
        <w:t>，</w:t>
      </w:r>
      <w:r w:rsidR="00857BB6">
        <w:rPr>
          <w:rFonts w:hint="eastAsia"/>
        </w:rPr>
        <w:t>所有窗口操作都需要两个参数：</w:t>
      </w:r>
    </w:p>
    <w:p w14:paraId="44269920" w14:textId="47325813" w:rsidR="008C1380" w:rsidRDefault="00B06A1A" w:rsidP="005616CF">
      <w:pPr>
        <w:pStyle w:val="a4"/>
      </w:pPr>
      <w:r>
        <w:rPr>
          <w:rFonts w:hint="eastAsia"/>
        </w:rPr>
        <w:t>窗口长度是指</w:t>
      </w:r>
      <w:r w:rsidR="00857BB6">
        <w:rPr>
          <w:rFonts w:hint="eastAsia"/>
        </w:rPr>
        <w:t>窗口的持续时间</w:t>
      </w:r>
      <w:r>
        <w:rPr>
          <w:rFonts w:hint="eastAsia"/>
        </w:rPr>
        <w:t>，</w:t>
      </w:r>
      <w:r w:rsidR="00E61D86">
        <w:rPr>
          <w:rFonts w:hint="eastAsia"/>
        </w:rPr>
        <w:t>在此示例中</w:t>
      </w:r>
      <w:r w:rsidR="00857BB6">
        <w:rPr>
          <w:rFonts w:hint="eastAsia"/>
        </w:rPr>
        <w:t>窗口长度为3个单位</w:t>
      </w:r>
      <w:r w:rsidR="008C1380">
        <w:rPr>
          <w:rFonts w:hint="eastAsia"/>
        </w:rPr>
        <w:t>。</w:t>
      </w:r>
    </w:p>
    <w:p w14:paraId="0C1AF1F0" w14:textId="7B5848C1" w:rsidR="00857BB6" w:rsidRDefault="00857BB6" w:rsidP="005616CF">
      <w:pPr>
        <w:pStyle w:val="a4"/>
      </w:pPr>
      <w:r>
        <w:rPr>
          <w:rFonts w:hint="eastAsia"/>
        </w:rPr>
        <w:t>滑动间隔是</w:t>
      </w:r>
      <w:r w:rsidR="00B06A1A">
        <w:rPr>
          <w:rFonts w:hint="eastAsia"/>
        </w:rPr>
        <w:t>指</w:t>
      </w:r>
      <w:r>
        <w:rPr>
          <w:rFonts w:hint="eastAsia"/>
        </w:rPr>
        <w:t>操作窗口执行的间隔</w:t>
      </w:r>
      <w:r w:rsidR="00B06A1A">
        <w:rPr>
          <w:rFonts w:hint="eastAsia"/>
        </w:rPr>
        <w:t>，</w:t>
      </w:r>
      <w:r>
        <w:rPr>
          <w:rFonts w:hint="eastAsia"/>
        </w:rPr>
        <w:t>在</w:t>
      </w:r>
      <w:r w:rsidR="00B06A1A">
        <w:rPr>
          <w:rFonts w:hint="eastAsia"/>
        </w:rPr>
        <w:t>此</w:t>
      </w:r>
      <w:r w:rsidR="00E61D86">
        <w:rPr>
          <w:rFonts w:hint="eastAsia"/>
        </w:rPr>
        <w:t>例子中</w:t>
      </w:r>
      <w:r>
        <w:rPr>
          <w:rFonts w:hint="eastAsia"/>
        </w:rPr>
        <w:t>滑动间隔是2个单位。</w:t>
      </w:r>
    </w:p>
    <w:p w14:paraId="3F38B2FD" w14:textId="4FC060FA" w:rsidR="00857BB6" w:rsidRDefault="00B06A1A" w:rsidP="00857BB6">
      <w:pPr>
        <w:ind w:firstLine="420"/>
      </w:pPr>
      <w:r>
        <w:rPr>
          <w:rFonts w:hint="eastAsia"/>
        </w:rPr>
        <w:t>再次，这两个参数必须是</w:t>
      </w:r>
      <w:r w:rsidR="00E61D86">
        <w:rPr>
          <w:rFonts w:hint="eastAsia"/>
        </w:rPr>
        <w:t>离散流</w:t>
      </w:r>
      <w:r w:rsidR="00857BB6">
        <w:rPr>
          <w:rFonts w:hint="eastAsia"/>
        </w:rPr>
        <w:t>的批次间隔的倍数</w:t>
      </w:r>
      <w:r w:rsidR="00CE67F7">
        <w:rPr>
          <w:rFonts w:hint="eastAsia"/>
        </w:rPr>
        <w:t>。</w:t>
      </w:r>
      <w:r w:rsidR="00857BB6">
        <w:rPr>
          <w:rFonts w:hint="eastAsia"/>
        </w:rPr>
        <w:t>例如要</w:t>
      </w:r>
      <w:r w:rsidR="00676FAD">
        <w:rPr>
          <w:rFonts w:hint="eastAsia"/>
        </w:rPr>
        <w:t>每</w:t>
      </w:r>
      <w:r w:rsidR="00676FAD">
        <w:rPr>
          <w:rFonts w:hint="eastAsia"/>
        </w:rPr>
        <w:t>4</w:t>
      </w:r>
      <w:r w:rsidR="00676FAD">
        <w:rPr>
          <w:rFonts w:hint="eastAsia"/>
        </w:rPr>
        <w:t>秒</w:t>
      </w:r>
      <w:r w:rsidR="00857BB6">
        <w:rPr>
          <w:rFonts w:hint="eastAsia"/>
        </w:rPr>
        <w:t>生成</w:t>
      </w:r>
      <w:r w:rsidR="00676FAD">
        <w:rPr>
          <w:rFonts w:hint="eastAsia"/>
        </w:rPr>
        <w:t>单词计数</w:t>
      </w:r>
      <w:r w:rsidR="00857BB6">
        <w:rPr>
          <w:rFonts w:hint="eastAsia"/>
        </w:rPr>
        <w:t>，</w:t>
      </w:r>
      <w:r w:rsidR="00676FAD">
        <w:rPr>
          <w:rFonts w:hint="eastAsia"/>
        </w:rPr>
        <w:t>并且持续</w:t>
      </w:r>
      <w:r w:rsidR="00857BB6">
        <w:rPr>
          <w:rFonts w:hint="eastAsia"/>
        </w:rPr>
        <w:t>6</w:t>
      </w:r>
      <w:r w:rsidR="00857BB6">
        <w:rPr>
          <w:rFonts w:hint="eastAsia"/>
        </w:rPr>
        <w:t>秒</w:t>
      </w:r>
      <w:r w:rsidR="00676FAD">
        <w:rPr>
          <w:rFonts w:hint="eastAsia"/>
        </w:rPr>
        <w:t>的数据</w:t>
      </w:r>
      <w:r w:rsidR="00480D59">
        <w:rPr>
          <w:rFonts w:hint="eastAsia"/>
        </w:rPr>
        <w:t>，</w:t>
      </w:r>
      <w:r w:rsidR="00676FAD">
        <w:rPr>
          <w:rFonts w:hint="eastAsia"/>
        </w:rPr>
        <w:t>应用</w:t>
      </w:r>
      <w:r w:rsidR="00676FAD">
        <w:rPr>
          <w:rFonts w:hint="eastAsia"/>
        </w:rPr>
        <w:t>reduceByKey</w:t>
      </w:r>
      <w:r w:rsidR="00676FAD">
        <w:rPr>
          <w:rFonts w:hint="eastAsia"/>
        </w:rPr>
        <w:t>操作在键值对</w:t>
      </w:r>
      <w:r w:rsidR="00346913">
        <w:rPr>
          <w:rFonts w:hint="eastAsia"/>
        </w:rPr>
        <w:t>离散流</w:t>
      </w:r>
      <w:r w:rsidR="00676FAD">
        <w:rPr>
          <w:rFonts w:hint="eastAsia"/>
        </w:rPr>
        <w:t>上</w:t>
      </w:r>
      <w:r w:rsidR="00480D59">
        <w:rPr>
          <w:rFonts w:hint="eastAsia"/>
        </w:rPr>
        <w:t>，</w:t>
      </w:r>
      <w:r w:rsidR="00857BB6">
        <w:rPr>
          <w:rFonts w:hint="eastAsia"/>
        </w:rPr>
        <w:t>使用</w:t>
      </w:r>
      <w:r w:rsidR="00480D59">
        <w:rPr>
          <w:rFonts w:hint="eastAsia"/>
        </w:rPr>
        <w:t>reduceByKeyAndWindow</w:t>
      </w:r>
      <w:r w:rsidR="00480D59">
        <w:rPr>
          <w:rFonts w:hint="eastAsia"/>
        </w:rPr>
        <w:t>窗口</w:t>
      </w:r>
      <w:r w:rsidR="00857BB6">
        <w:rPr>
          <w:rFonts w:hint="eastAsia"/>
        </w:rPr>
        <w:t>操作</w:t>
      </w:r>
      <w:r w:rsidR="00480D59">
        <w:rPr>
          <w:rFonts w:hint="eastAsia"/>
        </w:rPr>
        <w:t>设置窗口长度为</w:t>
      </w:r>
      <w:r w:rsidR="00480D59">
        <w:rPr>
          <w:rFonts w:hint="eastAsia"/>
        </w:rPr>
        <w:t>6</w:t>
      </w:r>
      <w:r w:rsidR="00480D59">
        <w:rPr>
          <w:rFonts w:hint="eastAsia"/>
        </w:rPr>
        <w:t>，滑动间隔为</w:t>
      </w:r>
      <w:r w:rsidR="00480D59">
        <w:rPr>
          <w:rFonts w:hint="eastAsia"/>
        </w:rPr>
        <w:t>4</w:t>
      </w:r>
      <w:r w:rsidR="00480D59">
        <w:rPr>
          <w:rFonts w:hint="eastAsia"/>
        </w:rPr>
        <w:t>：</w:t>
      </w:r>
    </w:p>
    <w:p w14:paraId="35DBFE5B" w14:textId="3A43E90A" w:rsidR="00480D59" w:rsidRDefault="00146776" w:rsidP="00146776">
      <w:pPr>
        <w:pStyle w:val="a7"/>
      </w:pPr>
      <w:r>
        <w:rPr>
          <w:rFonts w:hint="eastAsia"/>
        </w:rPr>
        <w:t>val windowsWordCounts = pairs.reduceByKeyAndWindow</w:t>
      </w:r>
      <w:r w:rsidR="00346913">
        <w:rPr>
          <w:rFonts w:hint="eastAsia"/>
        </w:rPr>
        <w:t>(a:Int,b:Int)=&gt;(a+b), Seconds(6</w:t>
      </w:r>
      <w:r>
        <w:rPr>
          <w:rFonts w:hint="eastAsia"/>
        </w:rPr>
        <w:t>),Seconds(4))</w:t>
      </w:r>
    </w:p>
    <w:p w14:paraId="6C1B05F1" w14:textId="41071500" w:rsidR="00777910" w:rsidRPr="00777910" w:rsidRDefault="00777910" w:rsidP="007301FC">
      <w:pPr>
        <w:pStyle w:val="Caption"/>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50</w:t>
      </w:r>
      <w:r w:rsidR="008160CE">
        <w:fldChar w:fldCharType="end"/>
      </w:r>
    </w:p>
    <w:p w14:paraId="4DC47FE9" w14:textId="7AB3E272" w:rsidR="00177787" w:rsidRPr="007C010D" w:rsidRDefault="007C010D" w:rsidP="007C010D">
      <w:pPr>
        <w:ind w:firstLine="420"/>
      </w:pPr>
      <w:r>
        <w:rPr>
          <w:rFonts w:hint="eastAsia"/>
        </w:rPr>
        <w:lastRenderedPageBreak/>
        <w:t>使用窗口操作回答一下两个问题：</w:t>
      </w:r>
    </w:p>
    <w:p w14:paraId="51943AC4" w14:textId="1E6073C7" w:rsidR="00857BB6" w:rsidRDefault="00857BB6" w:rsidP="00C2071E">
      <w:pPr>
        <w:pStyle w:val="a1"/>
        <w:spacing w:before="156"/>
        <w:ind w:firstLine="420"/>
      </w:pPr>
      <w:r>
        <w:rPr>
          <w:rFonts w:hint="eastAsia"/>
        </w:rPr>
        <w:t>传感器事件计数是多少？</w:t>
      </w:r>
    </w:p>
    <w:p w14:paraId="036D0FE0" w14:textId="53D4A640" w:rsidR="00857BB6" w:rsidRDefault="00857BB6" w:rsidP="00C2071E">
      <w:pPr>
        <w:pStyle w:val="a1"/>
        <w:spacing w:before="156"/>
        <w:ind w:firstLine="420"/>
      </w:pPr>
      <w:r>
        <w:rPr>
          <w:rFonts w:hint="eastAsia"/>
        </w:rPr>
        <w:t>什么是最大，最小和平均</w:t>
      </w:r>
      <w:r w:rsidR="00AB49D1">
        <w:rPr>
          <w:rFonts w:hint="eastAsia"/>
        </w:rPr>
        <w:t>的</w:t>
      </w:r>
      <w:r w:rsidR="00AB49D1">
        <w:rPr>
          <w:rFonts w:hint="eastAsia"/>
        </w:rPr>
        <w:t>psi</w:t>
      </w:r>
      <w:r>
        <w:rPr>
          <w:rFonts w:hint="eastAsia"/>
        </w:rPr>
        <w:t>？</w:t>
      </w:r>
    </w:p>
    <w:p w14:paraId="3F078990" w14:textId="2F52CD80" w:rsidR="00857BB6" w:rsidRDefault="00857BB6" w:rsidP="00857BB6">
      <w:pPr>
        <w:ind w:firstLine="420"/>
      </w:pPr>
      <w:r>
        <w:rPr>
          <w:rFonts w:hint="eastAsia"/>
        </w:rPr>
        <w:t>为了回答这些问题，将在窗口流上使用操作。</w:t>
      </w:r>
      <w:r w:rsidR="007C010D">
        <w:rPr>
          <w:rFonts w:hint="eastAsia"/>
        </w:rPr>
        <w:t>每</w:t>
      </w:r>
      <w:r w:rsidR="007C010D">
        <w:rPr>
          <w:rFonts w:hint="eastAsia"/>
        </w:rPr>
        <w:t>2</w:t>
      </w:r>
      <w:r w:rsidR="007C010D">
        <w:rPr>
          <w:rFonts w:hint="eastAsia"/>
        </w:rPr>
        <w:t>秒</w:t>
      </w:r>
      <w:r w:rsidR="00EB6ACD">
        <w:rPr>
          <w:rFonts w:hint="eastAsia"/>
        </w:rPr>
        <w:t>的时间间隔使用持续</w:t>
      </w:r>
      <w:r>
        <w:rPr>
          <w:rFonts w:hint="eastAsia"/>
        </w:rPr>
        <w:t>6</w:t>
      </w:r>
      <w:r w:rsidR="007C010D">
        <w:rPr>
          <w:rFonts w:hint="eastAsia"/>
        </w:rPr>
        <w:t>秒</w:t>
      </w:r>
      <w:r w:rsidR="00EB6ACD">
        <w:rPr>
          <w:rFonts w:hint="eastAsia"/>
        </w:rPr>
        <w:t>的窗口数据流回答上述的两个问题：</w:t>
      </w:r>
    </w:p>
    <w:p w14:paraId="2C902583" w14:textId="77777777" w:rsidR="00040191" w:rsidRDefault="00040191" w:rsidP="00040191">
      <w:pPr>
        <w:pStyle w:val="a7"/>
      </w:pPr>
      <w:r>
        <w:t>sensorDStream.window(Seconds(6), Seconds(2))</w:t>
      </w:r>
    </w:p>
    <w:p w14:paraId="30FBD055" w14:textId="77777777" w:rsidR="00040191" w:rsidRDefault="00040191" w:rsidP="00040191">
      <w:pPr>
        <w:pStyle w:val="a7"/>
      </w:pPr>
      <w:r>
        <w:t xml:space="preserve">      .foreachRDD { rdd =&gt;</w:t>
      </w:r>
    </w:p>
    <w:p w14:paraId="4C1B483E" w14:textId="77777777" w:rsidR="00040191" w:rsidRDefault="00040191" w:rsidP="00040191">
      <w:pPr>
        <w:pStyle w:val="a7"/>
      </w:pPr>
      <w:r>
        <w:t xml:space="preserve">        if (!rdd.partitions.isEmpty) {</w:t>
      </w:r>
    </w:p>
    <w:p w14:paraId="4DAF4DB6" w14:textId="77777777" w:rsidR="00040191" w:rsidRDefault="00040191" w:rsidP="00040191">
      <w:pPr>
        <w:pStyle w:val="a7"/>
      </w:pPr>
      <w:r>
        <w:t xml:space="preserve">          val sensorDF = rdd.toDF()</w:t>
      </w:r>
    </w:p>
    <w:p w14:paraId="4B2E9CED" w14:textId="77777777" w:rsidR="00040191" w:rsidRDefault="00040191" w:rsidP="00040191">
      <w:pPr>
        <w:pStyle w:val="a7"/>
      </w:pPr>
      <w:r>
        <w:t xml:space="preserve">          println("sensor data")</w:t>
      </w:r>
    </w:p>
    <w:p w14:paraId="56470511" w14:textId="77777777" w:rsidR="00040191" w:rsidRDefault="00040191" w:rsidP="00040191">
      <w:pPr>
        <w:pStyle w:val="a7"/>
      </w:pPr>
      <w:r>
        <w:t xml:space="preserve">          sensorDF.show()</w:t>
      </w:r>
    </w:p>
    <w:p w14:paraId="7D9A3643" w14:textId="77777777" w:rsidR="00040191" w:rsidRDefault="00040191" w:rsidP="00040191">
      <w:pPr>
        <w:pStyle w:val="a7"/>
      </w:pPr>
      <w:r>
        <w:t xml:space="preserve">          sensorDF.createOrReplaceTempView("sensor")</w:t>
      </w:r>
    </w:p>
    <w:p w14:paraId="2020A76C" w14:textId="77777777" w:rsidR="00040191" w:rsidRDefault="00040191" w:rsidP="00040191">
      <w:pPr>
        <w:pStyle w:val="a7"/>
      </w:pPr>
      <w:r>
        <w:t xml:space="preserve">          val res = spark.sql("SELECT resid, date, count(resid) as total FROM sensor GROUP BY resid, date")</w:t>
      </w:r>
    </w:p>
    <w:p w14:paraId="1FC3901C" w14:textId="77777777" w:rsidR="00040191" w:rsidRDefault="00040191" w:rsidP="00040191">
      <w:pPr>
        <w:pStyle w:val="a7"/>
      </w:pPr>
      <w:r>
        <w:t xml:space="preserve">          println("sensor count ")</w:t>
      </w:r>
    </w:p>
    <w:p w14:paraId="2C7C4CA7" w14:textId="77777777" w:rsidR="00040191" w:rsidRDefault="00040191" w:rsidP="00040191">
      <w:pPr>
        <w:pStyle w:val="a7"/>
      </w:pPr>
      <w:r>
        <w:t xml:space="preserve">          res.show</w:t>
      </w:r>
    </w:p>
    <w:p w14:paraId="37956B46" w14:textId="77777777" w:rsidR="00040191" w:rsidRDefault="00040191" w:rsidP="00040191">
      <w:pPr>
        <w:pStyle w:val="a7"/>
      </w:pPr>
      <w:r>
        <w:t xml:space="preserve">          val res2 = spark.sql("SELECT resid, date, MAX(psi) as maxpsi, min(psi) as minpsi, avg(psi) as avgpsi FROM sensor GROUP BY resid,date")</w:t>
      </w:r>
    </w:p>
    <w:p w14:paraId="7A4136A4" w14:textId="77777777" w:rsidR="00040191" w:rsidRDefault="00040191" w:rsidP="00040191">
      <w:pPr>
        <w:pStyle w:val="a7"/>
      </w:pPr>
      <w:r>
        <w:t xml:space="preserve">          println("sensor max, min, averages ")</w:t>
      </w:r>
    </w:p>
    <w:p w14:paraId="32DA2618" w14:textId="77777777" w:rsidR="00040191" w:rsidRDefault="00040191" w:rsidP="00040191">
      <w:pPr>
        <w:pStyle w:val="a7"/>
      </w:pPr>
      <w:r>
        <w:t xml:space="preserve">          res2.show</w:t>
      </w:r>
    </w:p>
    <w:p w14:paraId="1F352165" w14:textId="75F42B93" w:rsidR="00857BB6" w:rsidRDefault="00040191" w:rsidP="00040191">
      <w:pPr>
        <w:pStyle w:val="a7"/>
      </w:pPr>
      <w:r>
        <w:t xml:space="preserve">        }</w:t>
      </w:r>
    </w:p>
    <w:p w14:paraId="46B537C8" w14:textId="68720B53" w:rsidR="00777910" w:rsidRPr="00777910" w:rsidRDefault="00777910" w:rsidP="007301FC">
      <w:pPr>
        <w:pStyle w:val="Caption"/>
      </w:pPr>
      <w:bookmarkStart w:id="27" w:name="_Ref37105181"/>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51</w:t>
      </w:r>
      <w:r w:rsidR="008160CE">
        <w:fldChar w:fldCharType="end"/>
      </w:r>
      <w:bookmarkEnd w:id="27"/>
    </w:p>
    <w:p w14:paraId="14B30EAC" w14:textId="46CC5B0A" w:rsidR="001A6074" w:rsidRDefault="003A191C" w:rsidP="00290491">
      <w:pPr>
        <w:ind w:firstLine="420"/>
        <w:rPr>
          <w:rFonts w:hint="eastAsia"/>
        </w:rPr>
      </w:pPr>
      <w:r>
        <w:rPr>
          <w:rFonts w:hint="eastAsia"/>
        </w:rPr>
        <w:t>在</w:t>
      </w:r>
      <w:r>
        <w:fldChar w:fldCharType="begin"/>
      </w:r>
      <w:r>
        <w:instrText xml:space="preserve"> </w:instrText>
      </w:r>
      <w:r>
        <w:rPr>
          <w:rFonts w:hint="eastAsia"/>
        </w:rPr>
        <w:instrText>REF _Ref37105181 \h</w:instrText>
      </w:r>
      <w:r>
        <w:instrText xml:space="preserve"> </w:instrText>
      </w:r>
      <w:r>
        <w:fldChar w:fldCharType="separate"/>
      </w:r>
      <w:r>
        <w:rPr>
          <w:rFonts w:hint="eastAsia"/>
        </w:rPr>
        <w:t>代码</w:t>
      </w:r>
      <w:r>
        <w:rPr>
          <w:rFonts w:hint="eastAsia"/>
        </w:rPr>
        <w:t xml:space="preserve"> </w:t>
      </w:r>
      <w:r>
        <w:rPr>
          <w:noProof/>
        </w:rPr>
        <w:t>4</w:t>
      </w:r>
      <w:r>
        <w:noBreakHyphen/>
      </w:r>
      <w:r>
        <w:rPr>
          <w:noProof/>
        </w:rPr>
        <w:t>47</w:t>
      </w:r>
      <w:r>
        <w:fldChar w:fldCharType="end"/>
      </w:r>
      <w:r>
        <w:rPr>
          <w:rFonts w:hint="eastAsia"/>
        </w:rPr>
        <w:t>中，</w:t>
      </w:r>
      <w:r w:rsidR="003B6405">
        <w:rPr>
          <w:rFonts w:hint="eastAsia"/>
        </w:rPr>
        <w:t>通过</w:t>
      </w:r>
      <w:r w:rsidR="00040191">
        <w:rPr>
          <w:rFonts w:hint="eastAsia"/>
        </w:rPr>
        <w:t>res</w:t>
      </w:r>
      <w:r w:rsidR="003B6405">
        <w:rPr>
          <w:rFonts w:hint="eastAsia"/>
        </w:rPr>
        <w:t>可以回答第一个问题，通过</w:t>
      </w:r>
      <w:r w:rsidR="00040191">
        <w:rPr>
          <w:rFonts w:hint="eastAsia"/>
        </w:rPr>
        <w:t>res2</w:t>
      </w:r>
      <w:r w:rsidR="00040191">
        <w:rPr>
          <w:rFonts w:hint="eastAsia"/>
        </w:rPr>
        <w:t>的结果回答了</w:t>
      </w:r>
      <w:r w:rsidR="003B6405">
        <w:rPr>
          <w:rFonts w:hint="eastAsia"/>
        </w:rPr>
        <w:t>什么是最大、最小和平均</w:t>
      </w:r>
      <w:r w:rsidR="001013F1">
        <w:rPr>
          <w:rFonts w:hint="eastAsia"/>
        </w:rPr>
        <w:t>的</w:t>
      </w:r>
      <w:r w:rsidR="003B6405">
        <w:rPr>
          <w:rFonts w:hint="eastAsia"/>
        </w:rPr>
        <w:t>psi</w:t>
      </w:r>
      <w:r w:rsidR="00EA4E69">
        <w:rPr>
          <w:rFonts w:hint="eastAsia"/>
        </w:rPr>
        <w:t>，使用相同的</w:t>
      </w:r>
      <w:r w:rsidR="00857BB6">
        <w:rPr>
          <w:rFonts w:hint="eastAsia"/>
        </w:rPr>
        <w:t>窗口</w:t>
      </w:r>
      <w:r w:rsidR="00EA4E69">
        <w:rPr>
          <w:rFonts w:hint="eastAsia"/>
        </w:rPr>
        <w:t>操作</w:t>
      </w:r>
      <w:r w:rsidR="00857BB6">
        <w:rPr>
          <w:rFonts w:hint="eastAsia"/>
        </w:rPr>
        <w:t>在每个传感器</w:t>
      </w:r>
      <w:r w:rsidR="00857BB6">
        <w:rPr>
          <w:rFonts w:hint="eastAsia"/>
        </w:rPr>
        <w:t>RDD</w:t>
      </w:r>
      <w:r w:rsidR="00857BB6">
        <w:rPr>
          <w:rFonts w:hint="eastAsia"/>
        </w:rPr>
        <w:t>上收集</w:t>
      </w:r>
      <w:r w:rsidR="003B6405">
        <w:rPr>
          <w:rFonts w:hint="eastAsia"/>
        </w:rPr>
        <w:t>psi</w:t>
      </w:r>
      <w:r w:rsidR="00857BB6">
        <w:rPr>
          <w:rFonts w:hint="eastAsia"/>
        </w:rPr>
        <w:t>数据。</w:t>
      </w:r>
      <w:r w:rsidR="00861994">
        <w:rPr>
          <w:rFonts w:hint="eastAsia"/>
        </w:rPr>
        <w:t>现在，让我们看一看代码运行步骤和输出结果。</w:t>
      </w:r>
    </w:p>
    <w:p w14:paraId="022E80E2" w14:textId="77777777" w:rsidR="001A6074" w:rsidRDefault="001A6074" w:rsidP="001A6074">
      <w:pPr>
        <w:pStyle w:val="a7"/>
      </w:pPr>
      <w:r>
        <w:t>root@48feaa001420:~# spark-submit --class SensorStreamWindow /data/application/sensor-streaming/target/scala-2.11/sensor-streaming-assembly-0.1.jar</w:t>
      </w:r>
    </w:p>
    <w:p w14:paraId="4D131C84" w14:textId="77777777" w:rsidR="001A6074" w:rsidRDefault="001A6074" w:rsidP="001A6074">
      <w:pPr>
        <w:pStyle w:val="a7"/>
      </w:pPr>
      <w:r>
        <w:t>20/04/06 14:35:29 WARN NativeCodeLoader: Unable to load native-hadoop library for your platform... using builtin-java classes where applicable</w:t>
      </w:r>
    </w:p>
    <w:p w14:paraId="7139D98E" w14:textId="77777777" w:rsidR="001A6074" w:rsidRDefault="001A6074" w:rsidP="001A6074">
      <w:pPr>
        <w:pStyle w:val="a7"/>
      </w:pPr>
      <w:r>
        <w:t>Starting streaming process</w:t>
      </w:r>
    </w:p>
    <w:p w14:paraId="535C191E" w14:textId="77777777" w:rsidR="001A6074" w:rsidRDefault="001A6074" w:rsidP="001A6074">
      <w:pPr>
        <w:pStyle w:val="a7"/>
      </w:pPr>
      <w:r>
        <w:t>Sensor count</w:t>
      </w:r>
    </w:p>
    <w:p w14:paraId="0F3C698B" w14:textId="77777777" w:rsidR="001A6074" w:rsidRDefault="001A6074" w:rsidP="001A6074">
      <w:pPr>
        <w:pStyle w:val="a7"/>
      </w:pPr>
      <w:r>
        <w:t>+-----+-------+-----+</w:t>
      </w:r>
    </w:p>
    <w:p w14:paraId="1BA9C494" w14:textId="77777777" w:rsidR="001A6074" w:rsidRDefault="001A6074" w:rsidP="001A6074">
      <w:pPr>
        <w:pStyle w:val="a7"/>
      </w:pPr>
      <w:r>
        <w:t>|resid|   date|total|</w:t>
      </w:r>
    </w:p>
    <w:p w14:paraId="5AE71564" w14:textId="77777777" w:rsidR="001A6074" w:rsidRDefault="001A6074" w:rsidP="001A6074">
      <w:pPr>
        <w:pStyle w:val="a7"/>
      </w:pPr>
      <w:r>
        <w:t>+-----+-------+-----+</w:t>
      </w:r>
    </w:p>
    <w:p w14:paraId="6E2C7CEF" w14:textId="77777777" w:rsidR="001A6074" w:rsidRDefault="001A6074" w:rsidP="001A6074">
      <w:pPr>
        <w:pStyle w:val="a7"/>
      </w:pPr>
      <w:r>
        <w:t>| CHER|3/10/14|  958|</w:t>
      </w:r>
    </w:p>
    <w:p w14:paraId="3BC1D456" w14:textId="77777777" w:rsidR="001A6074" w:rsidRDefault="001A6074" w:rsidP="001A6074">
      <w:pPr>
        <w:pStyle w:val="a7"/>
      </w:pPr>
      <w:r>
        <w:t>+-----+-------+-----+</w:t>
      </w:r>
    </w:p>
    <w:p w14:paraId="15FBB64B" w14:textId="77777777" w:rsidR="001A6074" w:rsidRDefault="001A6074" w:rsidP="001A6074">
      <w:pPr>
        <w:pStyle w:val="a7"/>
      </w:pPr>
      <w:r>
        <w:t>only showing top 1 row</w:t>
      </w:r>
    </w:p>
    <w:p w14:paraId="748D26EC" w14:textId="77777777" w:rsidR="001A6074" w:rsidRDefault="001A6074" w:rsidP="001A6074">
      <w:pPr>
        <w:pStyle w:val="a7"/>
      </w:pPr>
    </w:p>
    <w:p w14:paraId="661B171B" w14:textId="77777777" w:rsidR="001A6074" w:rsidRDefault="001A6074" w:rsidP="001A6074">
      <w:pPr>
        <w:pStyle w:val="a7"/>
      </w:pPr>
      <w:r>
        <w:t>Sensor max, min, averages</w:t>
      </w:r>
    </w:p>
    <w:p w14:paraId="38524BE3" w14:textId="77777777" w:rsidR="001A6074" w:rsidRDefault="001A6074" w:rsidP="001A6074">
      <w:pPr>
        <w:pStyle w:val="a7"/>
      </w:pPr>
      <w:r>
        <w:t>+-----+-------+------+------+-----------------+</w:t>
      </w:r>
    </w:p>
    <w:p w14:paraId="48361E94" w14:textId="77777777" w:rsidR="001A6074" w:rsidRDefault="001A6074" w:rsidP="001A6074">
      <w:pPr>
        <w:pStyle w:val="a7"/>
      </w:pPr>
      <w:r>
        <w:t>|resid|   date|maxpsi|minpsi|           avgpsi|</w:t>
      </w:r>
    </w:p>
    <w:p w14:paraId="5F3FE8CF" w14:textId="77777777" w:rsidR="001A6074" w:rsidRDefault="001A6074" w:rsidP="001A6074">
      <w:pPr>
        <w:pStyle w:val="a7"/>
      </w:pPr>
      <w:r>
        <w:t>+-----+-------+------+------+-----------------+</w:t>
      </w:r>
    </w:p>
    <w:p w14:paraId="31D32D42" w14:textId="77777777" w:rsidR="001A6074" w:rsidRDefault="001A6074" w:rsidP="001A6074">
      <w:pPr>
        <w:pStyle w:val="a7"/>
      </w:pPr>
      <w:r>
        <w:t>| CHER|3/10/14| 100.0|  75.0|87.44885177453027|</w:t>
      </w:r>
    </w:p>
    <w:p w14:paraId="0D7C1193" w14:textId="77777777" w:rsidR="001A6074" w:rsidRDefault="001A6074" w:rsidP="001A6074">
      <w:pPr>
        <w:pStyle w:val="a7"/>
      </w:pPr>
      <w:r>
        <w:t>+-----+-------+------+------+-----------------+</w:t>
      </w:r>
    </w:p>
    <w:p w14:paraId="6BBAEAA6" w14:textId="77777777" w:rsidR="001A6074" w:rsidRDefault="001A6074" w:rsidP="001A6074">
      <w:pPr>
        <w:pStyle w:val="a7"/>
      </w:pPr>
      <w:r>
        <w:t>only showing top 1 row</w:t>
      </w:r>
    </w:p>
    <w:p w14:paraId="7CC8CF9F" w14:textId="77777777" w:rsidR="001A6074" w:rsidRDefault="001A6074" w:rsidP="001A6074">
      <w:pPr>
        <w:pStyle w:val="a7"/>
      </w:pPr>
    </w:p>
    <w:p w14:paraId="3ED20790" w14:textId="77777777" w:rsidR="001A6074" w:rsidRDefault="001A6074" w:rsidP="001A6074">
      <w:pPr>
        <w:pStyle w:val="a7"/>
      </w:pPr>
      <w:r>
        <w:t>Sensor count</w:t>
      </w:r>
    </w:p>
    <w:p w14:paraId="1A790272" w14:textId="77777777" w:rsidR="001A6074" w:rsidRDefault="001A6074" w:rsidP="001A6074">
      <w:pPr>
        <w:pStyle w:val="a7"/>
      </w:pPr>
      <w:r>
        <w:t>+-----+-------+-----+</w:t>
      </w:r>
    </w:p>
    <w:p w14:paraId="2F5F8ECE" w14:textId="77777777" w:rsidR="001A6074" w:rsidRDefault="001A6074" w:rsidP="001A6074">
      <w:pPr>
        <w:pStyle w:val="a7"/>
      </w:pPr>
      <w:r>
        <w:t>|resid|   date|total|</w:t>
      </w:r>
    </w:p>
    <w:p w14:paraId="7FF641EF" w14:textId="77777777" w:rsidR="001A6074" w:rsidRDefault="001A6074" w:rsidP="001A6074">
      <w:pPr>
        <w:pStyle w:val="a7"/>
      </w:pPr>
      <w:r>
        <w:t>+-----+-------+-----+</w:t>
      </w:r>
    </w:p>
    <w:p w14:paraId="254C6A82" w14:textId="77777777" w:rsidR="001A6074" w:rsidRDefault="001A6074" w:rsidP="001A6074">
      <w:pPr>
        <w:pStyle w:val="a7"/>
      </w:pPr>
      <w:r>
        <w:lastRenderedPageBreak/>
        <w:t>| CHER|3/10/14|  958|</w:t>
      </w:r>
    </w:p>
    <w:p w14:paraId="7F9EBA4A" w14:textId="77777777" w:rsidR="001A6074" w:rsidRDefault="001A6074" w:rsidP="001A6074">
      <w:pPr>
        <w:pStyle w:val="a7"/>
      </w:pPr>
      <w:r>
        <w:t>+-----+-------+-----+</w:t>
      </w:r>
    </w:p>
    <w:p w14:paraId="075DAA83" w14:textId="77777777" w:rsidR="001A6074" w:rsidRDefault="001A6074" w:rsidP="001A6074">
      <w:pPr>
        <w:pStyle w:val="a7"/>
      </w:pPr>
      <w:r>
        <w:t>only showing top 1 row</w:t>
      </w:r>
    </w:p>
    <w:p w14:paraId="2F63205C" w14:textId="77777777" w:rsidR="001A6074" w:rsidRDefault="001A6074" w:rsidP="001A6074">
      <w:pPr>
        <w:pStyle w:val="a7"/>
      </w:pPr>
    </w:p>
    <w:p w14:paraId="08DD28D1" w14:textId="77777777" w:rsidR="001A6074" w:rsidRDefault="001A6074" w:rsidP="001A6074">
      <w:pPr>
        <w:pStyle w:val="a7"/>
      </w:pPr>
      <w:r>
        <w:t>Sensor max, min, averages</w:t>
      </w:r>
    </w:p>
    <w:p w14:paraId="277380AA" w14:textId="77777777" w:rsidR="001A6074" w:rsidRDefault="001A6074" w:rsidP="001A6074">
      <w:pPr>
        <w:pStyle w:val="a7"/>
      </w:pPr>
      <w:r>
        <w:t>+-----+-------+------+------+-----------------+</w:t>
      </w:r>
    </w:p>
    <w:p w14:paraId="151BD014" w14:textId="77777777" w:rsidR="001A6074" w:rsidRDefault="001A6074" w:rsidP="001A6074">
      <w:pPr>
        <w:pStyle w:val="a7"/>
      </w:pPr>
      <w:r>
        <w:t>|resid|   date|maxpsi|minpsi|           avgpsi|</w:t>
      </w:r>
    </w:p>
    <w:p w14:paraId="670A4C55" w14:textId="77777777" w:rsidR="001A6074" w:rsidRDefault="001A6074" w:rsidP="001A6074">
      <w:pPr>
        <w:pStyle w:val="a7"/>
      </w:pPr>
      <w:r>
        <w:t>+-----+-------+------+------+-----------------+</w:t>
      </w:r>
    </w:p>
    <w:p w14:paraId="111F3425" w14:textId="77777777" w:rsidR="001A6074" w:rsidRDefault="001A6074" w:rsidP="001A6074">
      <w:pPr>
        <w:pStyle w:val="a7"/>
      </w:pPr>
      <w:r>
        <w:t>| CHER|3/10/14| 100.0|  75.0|87.44885177453027|</w:t>
      </w:r>
    </w:p>
    <w:p w14:paraId="75202C0E" w14:textId="77777777" w:rsidR="001A6074" w:rsidRDefault="001A6074" w:rsidP="001A6074">
      <w:pPr>
        <w:pStyle w:val="a7"/>
      </w:pPr>
      <w:r>
        <w:t>+-----+-------+------+------+-----------------+</w:t>
      </w:r>
    </w:p>
    <w:p w14:paraId="6E471343" w14:textId="77777777" w:rsidR="001A6074" w:rsidRDefault="001A6074" w:rsidP="001A6074">
      <w:pPr>
        <w:pStyle w:val="a7"/>
      </w:pPr>
      <w:r>
        <w:t>only showing top 1 row</w:t>
      </w:r>
    </w:p>
    <w:p w14:paraId="37BAED0C" w14:textId="77777777" w:rsidR="001A6074" w:rsidRDefault="001A6074" w:rsidP="001A6074">
      <w:pPr>
        <w:pStyle w:val="a7"/>
      </w:pPr>
    </w:p>
    <w:p w14:paraId="1924BB01" w14:textId="77777777" w:rsidR="001A6074" w:rsidRDefault="001A6074" w:rsidP="001A6074">
      <w:pPr>
        <w:pStyle w:val="a7"/>
      </w:pPr>
      <w:r>
        <w:t>Sensor count</w:t>
      </w:r>
    </w:p>
    <w:p w14:paraId="3126E071" w14:textId="77777777" w:rsidR="001A6074" w:rsidRDefault="001A6074" w:rsidP="001A6074">
      <w:pPr>
        <w:pStyle w:val="a7"/>
      </w:pPr>
      <w:r>
        <w:t>+-----+-------+-----+</w:t>
      </w:r>
    </w:p>
    <w:p w14:paraId="3B7D290A" w14:textId="77777777" w:rsidR="001A6074" w:rsidRDefault="001A6074" w:rsidP="001A6074">
      <w:pPr>
        <w:pStyle w:val="a7"/>
      </w:pPr>
      <w:r>
        <w:t>|resid|   date|total|</w:t>
      </w:r>
    </w:p>
    <w:p w14:paraId="4B9C443E" w14:textId="77777777" w:rsidR="001A6074" w:rsidRDefault="001A6074" w:rsidP="001A6074">
      <w:pPr>
        <w:pStyle w:val="a7"/>
      </w:pPr>
      <w:r>
        <w:t>+-----+-------+-----+</w:t>
      </w:r>
    </w:p>
    <w:p w14:paraId="44F2CFAC" w14:textId="77777777" w:rsidR="001A6074" w:rsidRDefault="001A6074" w:rsidP="001A6074">
      <w:pPr>
        <w:pStyle w:val="a7"/>
      </w:pPr>
      <w:r>
        <w:t>| CHER|3/10/14|  958|</w:t>
      </w:r>
    </w:p>
    <w:p w14:paraId="3215C876" w14:textId="77777777" w:rsidR="001A6074" w:rsidRDefault="001A6074" w:rsidP="001A6074">
      <w:pPr>
        <w:pStyle w:val="a7"/>
      </w:pPr>
      <w:r>
        <w:t>+-----+-------+-----+</w:t>
      </w:r>
    </w:p>
    <w:p w14:paraId="08B81B95" w14:textId="77777777" w:rsidR="001A6074" w:rsidRDefault="001A6074" w:rsidP="001A6074">
      <w:pPr>
        <w:pStyle w:val="a7"/>
      </w:pPr>
      <w:r>
        <w:t>only showing top 1 row</w:t>
      </w:r>
    </w:p>
    <w:p w14:paraId="1A06C5E6" w14:textId="77777777" w:rsidR="001A6074" w:rsidRDefault="001A6074" w:rsidP="001A6074">
      <w:pPr>
        <w:pStyle w:val="a7"/>
      </w:pPr>
    </w:p>
    <w:p w14:paraId="10E2C6D3" w14:textId="77777777" w:rsidR="001A6074" w:rsidRDefault="001A6074" w:rsidP="001A6074">
      <w:pPr>
        <w:pStyle w:val="a7"/>
      </w:pPr>
      <w:r>
        <w:t>Sensor max, min, averages</w:t>
      </w:r>
    </w:p>
    <w:p w14:paraId="66F23DF4" w14:textId="77777777" w:rsidR="001A6074" w:rsidRDefault="001A6074" w:rsidP="001A6074">
      <w:pPr>
        <w:pStyle w:val="a7"/>
      </w:pPr>
      <w:r>
        <w:t>+-----+-------+------+------+-----------------+</w:t>
      </w:r>
    </w:p>
    <w:p w14:paraId="763FA768" w14:textId="77777777" w:rsidR="001A6074" w:rsidRDefault="001A6074" w:rsidP="001A6074">
      <w:pPr>
        <w:pStyle w:val="a7"/>
      </w:pPr>
      <w:r>
        <w:t>|resid|   date|maxpsi|minpsi|           avgpsi|</w:t>
      </w:r>
    </w:p>
    <w:p w14:paraId="030644F5" w14:textId="77777777" w:rsidR="001A6074" w:rsidRDefault="001A6074" w:rsidP="001A6074">
      <w:pPr>
        <w:pStyle w:val="a7"/>
      </w:pPr>
      <w:r>
        <w:t>+-----+-------+------+------+-----------------+</w:t>
      </w:r>
    </w:p>
    <w:p w14:paraId="22902E5E" w14:textId="77777777" w:rsidR="001A6074" w:rsidRDefault="001A6074" w:rsidP="001A6074">
      <w:pPr>
        <w:pStyle w:val="a7"/>
      </w:pPr>
      <w:r>
        <w:t>| CHER|3/10/14| 100.0|  75.0|87.44885177453027|</w:t>
      </w:r>
    </w:p>
    <w:p w14:paraId="104F8AF2" w14:textId="77777777" w:rsidR="001A6074" w:rsidRDefault="001A6074" w:rsidP="001A6074">
      <w:pPr>
        <w:pStyle w:val="a7"/>
      </w:pPr>
      <w:r>
        <w:t>+-----+-------+------+------+-----------------+</w:t>
      </w:r>
    </w:p>
    <w:p w14:paraId="34469EDF" w14:textId="56921245" w:rsidR="001A6074" w:rsidRDefault="001A6074" w:rsidP="001A6074">
      <w:pPr>
        <w:pStyle w:val="a7"/>
        <w:rPr>
          <w:rFonts w:hint="eastAsia"/>
        </w:rPr>
      </w:pPr>
      <w:r>
        <w:t>only showing top 1 row</w:t>
      </w:r>
    </w:p>
    <w:p w14:paraId="6B95ADB8" w14:textId="55ECE8C7" w:rsidR="004576BC" w:rsidRPr="004576BC" w:rsidRDefault="009C2673" w:rsidP="009C2673">
      <w:pPr>
        <w:pStyle w:val="Caption"/>
        <w:rPr>
          <w:rFonts w:hint="eastAsia"/>
        </w:rPr>
      </w:pPr>
      <w:r>
        <w:rPr>
          <w:rFonts w:hint="eastAsia"/>
        </w:rPr>
        <w:t>代码</w:t>
      </w:r>
      <w:r>
        <w:rPr>
          <w:rFonts w:hint="eastAsia"/>
        </w:rPr>
        <w:t xml:space="preserve"> </w:t>
      </w:r>
      <w:r w:rsidR="008160CE">
        <w:fldChar w:fldCharType="begin"/>
      </w:r>
      <w:r w:rsidR="008160CE">
        <w:instrText xml:space="preserve"> </w:instrText>
      </w:r>
      <w:r w:rsidR="008160CE">
        <w:rPr>
          <w:rFonts w:hint="eastAsia"/>
        </w:rPr>
        <w:instrText>STYLEREF 1 \s</w:instrText>
      </w:r>
      <w:r w:rsidR="008160CE">
        <w:instrText xml:space="preserve"> </w:instrText>
      </w:r>
      <w:r w:rsidR="008160CE">
        <w:fldChar w:fldCharType="separate"/>
      </w:r>
      <w:r w:rsidR="008160CE">
        <w:rPr>
          <w:noProof/>
        </w:rPr>
        <w:t>4</w:t>
      </w:r>
      <w:r w:rsidR="008160CE">
        <w:fldChar w:fldCharType="end"/>
      </w:r>
      <w:r w:rsidR="008160CE">
        <w:noBreakHyphen/>
      </w:r>
      <w:r w:rsidR="008160CE">
        <w:fldChar w:fldCharType="begin"/>
      </w:r>
      <w:r w:rsidR="008160CE">
        <w:instrText xml:space="preserve"> </w:instrText>
      </w:r>
      <w:r w:rsidR="008160CE">
        <w:rPr>
          <w:rFonts w:hint="eastAsia"/>
        </w:rPr>
        <w:instrText xml:space="preserve">SEQ </w:instrText>
      </w:r>
      <w:r w:rsidR="008160CE">
        <w:rPr>
          <w:rFonts w:hint="eastAsia"/>
        </w:rPr>
        <w:instrText>代码</w:instrText>
      </w:r>
      <w:r w:rsidR="008160CE">
        <w:rPr>
          <w:rFonts w:hint="eastAsia"/>
        </w:rPr>
        <w:instrText xml:space="preserve"> \* ARABIC \s 1</w:instrText>
      </w:r>
      <w:r w:rsidR="008160CE">
        <w:instrText xml:space="preserve"> </w:instrText>
      </w:r>
      <w:r w:rsidR="008160CE">
        <w:fldChar w:fldCharType="separate"/>
      </w:r>
      <w:r w:rsidR="008160CE">
        <w:rPr>
          <w:noProof/>
        </w:rPr>
        <w:t>52</w:t>
      </w:r>
      <w:r w:rsidR="008160CE">
        <w:fldChar w:fldCharType="end"/>
      </w:r>
    </w:p>
    <w:p w14:paraId="7E38F089" w14:textId="5E4B3644" w:rsidR="00C13874" w:rsidRDefault="00C13874" w:rsidP="00C13874">
      <w:pPr>
        <w:pStyle w:val="a1"/>
        <w:spacing w:before="156"/>
        <w:ind w:firstLine="420"/>
      </w:pPr>
      <w:r>
        <w:rPr>
          <w:rFonts w:hint="eastAsia"/>
        </w:rPr>
        <w:t>当什么情况下窗口操作是非常有用的？</w:t>
      </w:r>
    </w:p>
    <w:p w14:paraId="707B81D5" w14:textId="77777777" w:rsidR="00731375" w:rsidRDefault="000D0720" w:rsidP="00CC476A">
      <w:pPr>
        <w:pStyle w:val="Heading2"/>
      </w:pPr>
      <w:bookmarkStart w:id="28" w:name="_Toc317023443"/>
      <w:bookmarkEnd w:id="14"/>
      <w:bookmarkEnd w:id="15"/>
      <w:r>
        <w:rPr>
          <w:rFonts w:hint="eastAsia"/>
        </w:rPr>
        <w:t>小结</w:t>
      </w:r>
      <w:bookmarkEnd w:id="28"/>
    </w:p>
    <w:p w14:paraId="4D30C07D" w14:textId="5B537FB0" w:rsidR="00731375" w:rsidRDefault="00D02A98" w:rsidP="00354C0D">
      <w:pPr>
        <w:ind w:firstLine="420"/>
      </w:pPr>
      <w:r>
        <w:rPr>
          <w:rFonts w:hint="eastAsia"/>
        </w:rPr>
        <w:t>在本章中</w:t>
      </w:r>
      <w:r w:rsidR="00354C0D">
        <w:rPr>
          <w:rFonts w:hint="eastAsia"/>
        </w:rPr>
        <w:t>，</w:t>
      </w:r>
      <w:r>
        <w:rPr>
          <w:rFonts w:hint="eastAsia"/>
        </w:rPr>
        <w:t>学习了</w:t>
      </w:r>
      <w:r w:rsidR="00741F71">
        <w:rPr>
          <w:rFonts w:hint="eastAsia"/>
        </w:rPr>
        <w:t>流式处理程序的</w:t>
      </w:r>
      <w:r>
        <w:rPr>
          <w:rFonts w:hint="eastAsia"/>
        </w:rPr>
        <w:t>基础知识；</w:t>
      </w:r>
      <w:r w:rsidR="00741F71">
        <w:rPr>
          <w:rFonts w:hint="eastAsia"/>
        </w:rPr>
        <w:t>学习了怎样在</w:t>
      </w:r>
      <w:r w:rsidR="00741F71">
        <w:rPr>
          <w:rFonts w:hint="eastAsia"/>
        </w:rPr>
        <w:t>Spark Streaming</w:t>
      </w:r>
      <w:r w:rsidR="00741F71">
        <w:rPr>
          <w:rFonts w:hint="eastAsia"/>
        </w:rPr>
        <w:t>中操作离散化流和结构化流，</w:t>
      </w:r>
      <w:r>
        <w:rPr>
          <w:rFonts w:hint="eastAsia"/>
        </w:rPr>
        <w:t>还</w:t>
      </w:r>
      <w:r w:rsidR="00354C0D">
        <w:rPr>
          <w:rFonts w:hint="eastAsia"/>
        </w:rPr>
        <w:t>了解</w:t>
      </w:r>
      <w:r>
        <w:rPr>
          <w:rFonts w:hint="eastAsia"/>
        </w:rPr>
        <w:t>了</w:t>
      </w:r>
      <w:r w:rsidR="00354C0D">
        <w:rPr>
          <w:rFonts w:hint="eastAsia"/>
        </w:rPr>
        <w:t>Spark</w:t>
      </w:r>
      <w:r>
        <w:rPr>
          <w:rFonts w:hint="eastAsia"/>
        </w:rPr>
        <w:t>数据流的输入</w:t>
      </w:r>
      <w:r w:rsidR="00354C0D">
        <w:rPr>
          <w:rFonts w:hint="eastAsia"/>
        </w:rPr>
        <w:t>源</w:t>
      </w:r>
      <w:bookmarkStart w:id="29" w:name="_GoBack"/>
      <w:bookmarkEnd w:id="29"/>
      <w:r>
        <w:rPr>
          <w:rFonts w:hint="eastAsia"/>
        </w:rPr>
        <w:t>类型以及</w:t>
      </w:r>
      <w:r w:rsidR="00354C0D">
        <w:rPr>
          <w:rFonts w:hint="eastAsia"/>
        </w:rPr>
        <w:t>各种</w:t>
      </w:r>
      <w:r>
        <w:rPr>
          <w:rFonts w:hint="eastAsia"/>
        </w:rPr>
        <w:t>数据</w:t>
      </w:r>
      <w:r w:rsidR="00354C0D">
        <w:rPr>
          <w:rFonts w:hint="eastAsia"/>
        </w:rPr>
        <w:t>流操作。</w:t>
      </w:r>
    </w:p>
    <w:sectPr w:rsidR="00731375" w:rsidSect="009F2489">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5871EE" w14:textId="77777777" w:rsidR="002143E2" w:rsidRDefault="002143E2" w:rsidP="00465B92">
      <w:pPr>
        <w:ind w:firstLine="420"/>
      </w:pPr>
      <w:r>
        <w:separator/>
      </w:r>
    </w:p>
  </w:endnote>
  <w:endnote w:type="continuationSeparator" w:id="0">
    <w:p w14:paraId="758DBDEC" w14:textId="77777777" w:rsidR="002143E2" w:rsidRDefault="002143E2" w:rsidP="00465B92">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楷体">
    <w:charset w:val="86"/>
    <w:family w:val="auto"/>
    <w:pitch w:val="variable"/>
    <w:sig w:usb0="800002BF" w:usb1="38CF7CFA" w:usb2="00000016" w:usb3="00000000" w:csb0="00040001" w:csb1="00000000"/>
  </w:font>
  <w:font w:name="Calibri">
    <w:panose1 w:val="020F0502020204030204"/>
    <w:charset w:val="00"/>
    <w:family w:val="auto"/>
    <w:pitch w:val="variable"/>
    <w:sig w:usb0="E00002FF" w:usb1="4000ACFF" w:usb2="00000001" w:usb3="00000000" w:csb0="0000019F" w:csb1="00000000"/>
  </w:font>
  <w:font w:name="宋体">
    <w:charset w:val="86"/>
    <w:family w:val="auto"/>
    <w:pitch w:val="variable"/>
    <w:sig w:usb0="00000003" w:usb1="288F0000" w:usb2="00000016" w:usb3="00000000" w:csb0="00040001" w:csb1="00000000"/>
  </w:font>
  <w:font w:name="黑体">
    <w:charset w:val="86"/>
    <w:family w:val="auto"/>
    <w:pitch w:val="variable"/>
    <w:sig w:usb0="800002BF" w:usb1="38CF7CFA" w:usb2="00000016" w:usb3="00000000" w:csb0="00040001" w:csb1="00000000"/>
  </w:font>
  <w:font w:name="KaiTi">
    <w:panose1 w:val="02010609060101010101"/>
    <w:charset w:val="86"/>
    <w:family w:val="auto"/>
    <w:pitch w:val="variable"/>
    <w:sig w:usb0="800002BF" w:usb1="38CF7CFA" w:usb2="00000016" w:usb3="00000000" w:csb0="00040001" w:csb1="00000000"/>
  </w:font>
  <w:font w:name="Lucida Grande">
    <w:panose1 w:val="020B0600040502020204"/>
    <w:charset w:val="00"/>
    <w:family w:val="auto"/>
    <w:pitch w:val="variable"/>
    <w:sig w:usb0="E1000AEF" w:usb1="5000A1FF" w:usb2="00000000" w:usb3="00000000" w:csb0="000001BF" w:csb1="00000000"/>
  </w:font>
  <w:font w:name="Kai">
    <w:panose1 w:val="02000500000000000000"/>
    <w:charset w:val="86"/>
    <w:family w:val="auto"/>
    <w:pitch w:val="variable"/>
    <w:sig w:usb0="00000001" w:usb1="080E0000" w:usb2="00000010" w:usb3="00000000" w:csb0="00040000" w:csb1="00000000"/>
  </w:font>
  <w:font w:name="Courier">
    <w:panose1 w:val="02000500000000000000"/>
    <w:charset w:val="00"/>
    <w:family w:val="auto"/>
    <w:pitch w:val="variable"/>
    <w:sig w:usb0="00000003" w:usb1="00000000" w:usb2="00000000" w:usb3="00000000" w:csb0="00000001" w:csb1="00000000"/>
  </w:font>
  <w:font w:name="Cambria">
    <w:panose1 w:val="02040503050406030204"/>
    <w:charset w:val="00"/>
    <w:family w:val="auto"/>
    <w:pitch w:val="variable"/>
    <w:sig w:usb0="E00002FF" w:usb1="400004FF" w:usb2="00000000" w:usb3="00000000" w:csb0="0000019F" w:csb1="00000000"/>
  </w:font>
  <w:font w:name="MS Mincho">
    <w:panose1 w:val="02020609040205080304"/>
    <w:charset w:val="80"/>
    <w:family w:val="auto"/>
    <w:pitch w:val="variable"/>
    <w:sig w:usb0="E00002FF" w:usb1="6AC7FDFB" w:usb2="08000012" w:usb3="00000000" w:csb0="0002009F" w:csb1="00000000"/>
  </w:font>
  <w:font w:name="Helvetica Neue">
    <w:altName w:val="Sylfaen"/>
    <w:panose1 w:val="02000503000000020004"/>
    <w:charset w:val="00"/>
    <w:family w:val="auto"/>
    <w:pitch w:val="variable"/>
    <w:sig w:usb0="E50002FF" w:usb1="500079DB" w:usb2="00000010" w:usb3="00000000" w:csb0="00000001" w:csb1="00000000"/>
  </w:font>
  <w:font w:name="Cambria Math">
    <w:panose1 w:val="02040503050406030204"/>
    <w:charset w:val="00"/>
    <w:family w:val="auto"/>
    <w:pitch w:val="variable"/>
    <w:sig w:usb0="E00002FF" w:usb1="42002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04AE57" w14:textId="77777777" w:rsidR="00C514B5" w:rsidRDefault="00C514B5">
    <w:pPr>
      <w:pStyle w:val="Footer"/>
      <w:ind w:firstLine="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6C79EC" w14:textId="2867B253" w:rsidR="00C514B5" w:rsidRDefault="00C514B5">
    <w:pPr>
      <w:ind w:firstLine="420"/>
      <w:jc w:val="center"/>
    </w:pPr>
    <w:r>
      <w:fldChar w:fldCharType="begin"/>
    </w:r>
    <w:r>
      <w:instrText xml:space="preserve"> PAGE   \* MERGEFORMAT </w:instrText>
    </w:r>
    <w:r>
      <w:fldChar w:fldCharType="separate"/>
    </w:r>
    <w:r w:rsidR="002170F3" w:rsidRPr="002170F3">
      <w:rPr>
        <w:noProof/>
        <w:lang w:val="zh-CN"/>
      </w:rPr>
      <w:t>45</w:t>
    </w:r>
    <w:r>
      <w:rPr>
        <w:noProof/>
        <w:lang w:val="zh-CN"/>
      </w:rPr>
      <w:fldChar w:fldCharType="end"/>
    </w:r>
  </w:p>
  <w:p w14:paraId="728DFE44" w14:textId="77777777" w:rsidR="00C514B5" w:rsidRDefault="00C514B5">
    <w:pPr>
      <w:ind w:firstLine="420"/>
    </w:pP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C016D88" w14:textId="77777777" w:rsidR="00C514B5" w:rsidRDefault="00C514B5">
    <w:pPr>
      <w:pStyle w:val="Footer"/>
      <w:ind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24BCC02" w14:textId="77777777" w:rsidR="002143E2" w:rsidRDefault="002143E2" w:rsidP="00465B92">
      <w:pPr>
        <w:ind w:firstLine="420"/>
      </w:pPr>
      <w:r>
        <w:separator/>
      </w:r>
    </w:p>
  </w:footnote>
  <w:footnote w:type="continuationSeparator" w:id="0">
    <w:p w14:paraId="53FB27EB" w14:textId="77777777" w:rsidR="002143E2" w:rsidRDefault="002143E2" w:rsidP="00465B92">
      <w:pPr>
        <w:ind w:firstLine="420"/>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4A3421" w14:textId="77777777" w:rsidR="00C514B5" w:rsidRDefault="00C514B5">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98141D5" w14:textId="77777777" w:rsidR="00C514B5" w:rsidRDefault="00C514B5" w:rsidP="0045741E">
    <w:pPr>
      <w:ind w:firstLine="420"/>
    </w:pPr>
  </w:p>
</w:hdr>
</file>

<file path=word/header3.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450384" w14:textId="77777777" w:rsidR="00C514B5" w:rsidRDefault="00C514B5">
    <w:pPr>
      <w:pStyle w:val="Header"/>
      <w:ind w:firstLine="36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BFEC34B4"/>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0000007"/>
    <w:multiLevelType w:val="multilevel"/>
    <w:tmpl w:val="00000007"/>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2">
    <w:nsid w:val="0000000D"/>
    <w:multiLevelType w:val="multilevel"/>
    <w:tmpl w:val="0000000D"/>
    <w:lvl w:ilvl="0">
      <w:start w:val="1"/>
      <w:numFmt w:val="bullet"/>
      <w:lvlText w:val=""/>
      <w:lvlJc w:val="left"/>
      <w:pPr>
        <w:tabs>
          <w:tab w:val="num" w:pos="84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nsid w:val="00D05628"/>
    <w:multiLevelType w:val="hybridMultilevel"/>
    <w:tmpl w:val="E418148E"/>
    <w:lvl w:ilvl="0" w:tplc="E48C7B08">
      <w:start w:val="1"/>
      <w:numFmt w:val="bullet"/>
      <w:pStyle w:val="a"/>
      <w:lvlText w:val=""/>
      <w:lvlJc w:val="left"/>
      <w:pPr>
        <w:ind w:left="900" w:hanging="480"/>
      </w:pPr>
      <w:rPr>
        <w:rFonts w:ascii="Symbol" w:hAnsi="Symbol"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4">
    <w:nsid w:val="09536319"/>
    <w:multiLevelType w:val="hybridMultilevel"/>
    <w:tmpl w:val="01C05FDA"/>
    <w:lvl w:ilvl="0" w:tplc="AB72DF28">
      <w:start w:val="1"/>
      <w:numFmt w:val="bullet"/>
      <w:pStyle w:val="a0"/>
      <w:lvlText w:val=""/>
      <w:lvlJc w:val="left"/>
      <w:pPr>
        <w:ind w:left="432" w:hanging="232"/>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5">
    <w:nsid w:val="0A434EB0"/>
    <w:multiLevelType w:val="hybridMultilevel"/>
    <w:tmpl w:val="1E983328"/>
    <w:lvl w:ilvl="0" w:tplc="1340D68A">
      <w:start w:val="1"/>
      <w:numFmt w:val="bullet"/>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6">
    <w:nsid w:val="0B992816"/>
    <w:multiLevelType w:val="hybridMultilevel"/>
    <w:tmpl w:val="145A498A"/>
    <w:lvl w:ilvl="0" w:tplc="0409000F">
      <w:start w:val="1"/>
      <w:numFmt w:val="decimal"/>
      <w:lvlText w:val="%1."/>
      <w:lvlJc w:val="left"/>
      <w:pPr>
        <w:ind w:left="900" w:hanging="480"/>
      </w:p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7">
    <w:nsid w:val="14FE7694"/>
    <w:multiLevelType w:val="hybridMultilevel"/>
    <w:tmpl w:val="4D3C5CE8"/>
    <w:lvl w:ilvl="0" w:tplc="99AE1EF4">
      <w:start w:val="1"/>
      <w:numFmt w:val="bullet"/>
      <w:pStyle w:val="a1"/>
      <w:lvlText w:val=""/>
      <w:lvlJc w:val="left"/>
      <w:pPr>
        <w:ind w:left="900" w:hanging="480"/>
      </w:pPr>
      <w:rPr>
        <w:rFonts w:ascii="Wingdings" w:hAnsi="Wingdings" w:hint="default"/>
      </w:rPr>
    </w:lvl>
    <w:lvl w:ilvl="1" w:tplc="04090003" w:tentative="1">
      <w:start w:val="1"/>
      <w:numFmt w:val="bullet"/>
      <w:lvlText w:val=""/>
      <w:lvlJc w:val="left"/>
      <w:pPr>
        <w:ind w:left="1380" w:hanging="480"/>
      </w:pPr>
      <w:rPr>
        <w:rFonts w:ascii="Wingdings" w:hAnsi="Wingdings" w:hint="default"/>
      </w:rPr>
    </w:lvl>
    <w:lvl w:ilvl="2" w:tplc="04090005" w:tentative="1">
      <w:start w:val="1"/>
      <w:numFmt w:val="bullet"/>
      <w:lvlText w:val=""/>
      <w:lvlJc w:val="left"/>
      <w:pPr>
        <w:ind w:left="1860" w:hanging="480"/>
      </w:pPr>
      <w:rPr>
        <w:rFonts w:ascii="Wingdings" w:hAnsi="Wingdings" w:hint="default"/>
      </w:rPr>
    </w:lvl>
    <w:lvl w:ilvl="3" w:tplc="04090001" w:tentative="1">
      <w:start w:val="1"/>
      <w:numFmt w:val="bullet"/>
      <w:lvlText w:val=""/>
      <w:lvlJc w:val="left"/>
      <w:pPr>
        <w:ind w:left="2340" w:hanging="480"/>
      </w:pPr>
      <w:rPr>
        <w:rFonts w:ascii="Wingdings" w:hAnsi="Wingdings" w:hint="default"/>
      </w:rPr>
    </w:lvl>
    <w:lvl w:ilvl="4" w:tplc="04090003" w:tentative="1">
      <w:start w:val="1"/>
      <w:numFmt w:val="bullet"/>
      <w:lvlText w:val=""/>
      <w:lvlJc w:val="left"/>
      <w:pPr>
        <w:ind w:left="2820" w:hanging="480"/>
      </w:pPr>
      <w:rPr>
        <w:rFonts w:ascii="Wingdings" w:hAnsi="Wingdings" w:hint="default"/>
      </w:rPr>
    </w:lvl>
    <w:lvl w:ilvl="5" w:tplc="04090005" w:tentative="1">
      <w:start w:val="1"/>
      <w:numFmt w:val="bullet"/>
      <w:lvlText w:val=""/>
      <w:lvlJc w:val="left"/>
      <w:pPr>
        <w:ind w:left="3300" w:hanging="480"/>
      </w:pPr>
      <w:rPr>
        <w:rFonts w:ascii="Wingdings" w:hAnsi="Wingdings" w:hint="default"/>
      </w:rPr>
    </w:lvl>
    <w:lvl w:ilvl="6" w:tplc="04090001" w:tentative="1">
      <w:start w:val="1"/>
      <w:numFmt w:val="bullet"/>
      <w:lvlText w:val=""/>
      <w:lvlJc w:val="left"/>
      <w:pPr>
        <w:ind w:left="3780" w:hanging="480"/>
      </w:pPr>
      <w:rPr>
        <w:rFonts w:ascii="Wingdings" w:hAnsi="Wingdings" w:hint="default"/>
      </w:rPr>
    </w:lvl>
    <w:lvl w:ilvl="7" w:tplc="04090003" w:tentative="1">
      <w:start w:val="1"/>
      <w:numFmt w:val="bullet"/>
      <w:lvlText w:val=""/>
      <w:lvlJc w:val="left"/>
      <w:pPr>
        <w:ind w:left="4260" w:hanging="480"/>
      </w:pPr>
      <w:rPr>
        <w:rFonts w:ascii="Wingdings" w:hAnsi="Wingdings" w:hint="default"/>
      </w:rPr>
    </w:lvl>
    <w:lvl w:ilvl="8" w:tplc="04090005" w:tentative="1">
      <w:start w:val="1"/>
      <w:numFmt w:val="bullet"/>
      <w:lvlText w:val=""/>
      <w:lvlJc w:val="left"/>
      <w:pPr>
        <w:ind w:left="4740" w:hanging="480"/>
      </w:pPr>
      <w:rPr>
        <w:rFonts w:ascii="Wingdings" w:hAnsi="Wingdings" w:hint="default"/>
      </w:rPr>
    </w:lvl>
  </w:abstractNum>
  <w:abstractNum w:abstractNumId="8">
    <w:nsid w:val="183E48EF"/>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9">
    <w:nsid w:val="1DA878E8"/>
    <w:multiLevelType w:val="hybridMultilevel"/>
    <w:tmpl w:val="9E20CC40"/>
    <w:lvl w:ilvl="0" w:tplc="0428C038">
      <w:start w:val="1"/>
      <w:numFmt w:val="bullet"/>
      <w:pStyle w:val="a2"/>
      <w:lvlText w:val=""/>
      <w:lvlJc w:val="left"/>
      <w:pPr>
        <w:ind w:left="432" w:hanging="230"/>
      </w:pPr>
      <w:rPr>
        <w:rFonts w:ascii="Wingdings" w:hAnsi="Wingdings" w:hint="default"/>
      </w:rPr>
    </w:lvl>
    <w:lvl w:ilvl="1" w:tplc="04090003" w:tentative="1">
      <w:start w:val="1"/>
      <w:numFmt w:val="bullet"/>
      <w:lvlText w:val=""/>
      <w:lvlJc w:val="left"/>
      <w:pPr>
        <w:ind w:left="1260" w:hanging="480"/>
      </w:pPr>
      <w:rPr>
        <w:rFonts w:ascii="Wingdings" w:hAnsi="Wingdings" w:hint="default"/>
      </w:rPr>
    </w:lvl>
    <w:lvl w:ilvl="2" w:tplc="04090005" w:tentative="1">
      <w:start w:val="1"/>
      <w:numFmt w:val="bullet"/>
      <w:lvlText w:val=""/>
      <w:lvlJc w:val="left"/>
      <w:pPr>
        <w:ind w:left="1740" w:hanging="480"/>
      </w:pPr>
      <w:rPr>
        <w:rFonts w:ascii="Wingdings" w:hAnsi="Wingdings" w:hint="default"/>
      </w:rPr>
    </w:lvl>
    <w:lvl w:ilvl="3" w:tplc="04090001" w:tentative="1">
      <w:start w:val="1"/>
      <w:numFmt w:val="bullet"/>
      <w:lvlText w:val=""/>
      <w:lvlJc w:val="left"/>
      <w:pPr>
        <w:ind w:left="2220" w:hanging="480"/>
      </w:pPr>
      <w:rPr>
        <w:rFonts w:ascii="Wingdings" w:hAnsi="Wingdings" w:hint="default"/>
      </w:rPr>
    </w:lvl>
    <w:lvl w:ilvl="4" w:tplc="04090003" w:tentative="1">
      <w:start w:val="1"/>
      <w:numFmt w:val="bullet"/>
      <w:lvlText w:val=""/>
      <w:lvlJc w:val="left"/>
      <w:pPr>
        <w:ind w:left="2700" w:hanging="480"/>
      </w:pPr>
      <w:rPr>
        <w:rFonts w:ascii="Wingdings" w:hAnsi="Wingdings" w:hint="default"/>
      </w:rPr>
    </w:lvl>
    <w:lvl w:ilvl="5" w:tplc="04090005" w:tentative="1">
      <w:start w:val="1"/>
      <w:numFmt w:val="bullet"/>
      <w:lvlText w:val=""/>
      <w:lvlJc w:val="left"/>
      <w:pPr>
        <w:ind w:left="3180" w:hanging="480"/>
      </w:pPr>
      <w:rPr>
        <w:rFonts w:ascii="Wingdings" w:hAnsi="Wingdings" w:hint="default"/>
      </w:rPr>
    </w:lvl>
    <w:lvl w:ilvl="6" w:tplc="04090001" w:tentative="1">
      <w:start w:val="1"/>
      <w:numFmt w:val="bullet"/>
      <w:lvlText w:val=""/>
      <w:lvlJc w:val="left"/>
      <w:pPr>
        <w:ind w:left="3660" w:hanging="480"/>
      </w:pPr>
      <w:rPr>
        <w:rFonts w:ascii="Wingdings" w:hAnsi="Wingdings" w:hint="default"/>
      </w:rPr>
    </w:lvl>
    <w:lvl w:ilvl="7" w:tplc="04090003" w:tentative="1">
      <w:start w:val="1"/>
      <w:numFmt w:val="bullet"/>
      <w:lvlText w:val=""/>
      <w:lvlJc w:val="left"/>
      <w:pPr>
        <w:ind w:left="4140" w:hanging="480"/>
      </w:pPr>
      <w:rPr>
        <w:rFonts w:ascii="Wingdings" w:hAnsi="Wingdings" w:hint="default"/>
      </w:rPr>
    </w:lvl>
    <w:lvl w:ilvl="8" w:tplc="04090005" w:tentative="1">
      <w:start w:val="1"/>
      <w:numFmt w:val="bullet"/>
      <w:lvlText w:val=""/>
      <w:lvlJc w:val="left"/>
      <w:pPr>
        <w:ind w:left="4620" w:hanging="480"/>
      </w:pPr>
      <w:rPr>
        <w:rFonts w:ascii="Wingdings" w:hAnsi="Wingdings" w:hint="default"/>
      </w:rPr>
    </w:lvl>
  </w:abstractNum>
  <w:abstractNum w:abstractNumId="10">
    <w:nsid w:val="22497E0E"/>
    <w:multiLevelType w:val="multilevel"/>
    <w:tmpl w:val="A79A62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1">
    <w:nsid w:val="249E6ED1"/>
    <w:multiLevelType w:val="hybridMultilevel"/>
    <w:tmpl w:val="24A66C6E"/>
    <w:lvl w:ilvl="0" w:tplc="E75C6474">
      <w:start w:val="1"/>
      <w:numFmt w:val="decimal"/>
      <w:lvlText w:val="(%1)"/>
      <w:lvlJc w:val="left"/>
      <w:pPr>
        <w:ind w:left="520" w:hanging="420"/>
      </w:pPr>
      <w:rPr>
        <w:rFonts w:ascii="Times New Roman" w:hAnsi="Times New Roman" w:cs="Times New Roman" w:hint="eastAsia"/>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260" w:hanging="420"/>
      </w:pPr>
      <w:rPr>
        <w:rFonts w:cs="Times New Roman"/>
      </w:rPr>
    </w:lvl>
    <w:lvl w:ilvl="2" w:tplc="0409001B" w:tentative="1">
      <w:start w:val="1"/>
      <w:numFmt w:val="lowerRoman"/>
      <w:lvlText w:val="%3."/>
      <w:lvlJc w:val="right"/>
      <w:pPr>
        <w:ind w:left="1680" w:hanging="420"/>
      </w:pPr>
      <w:rPr>
        <w:rFonts w:cs="Times New Roman"/>
      </w:rPr>
    </w:lvl>
    <w:lvl w:ilvl="3" w:tplc="0409000F" w:tentative="1">
      <w:start w:val="1"/>
      <w:numFmt w:val="decimal"/>
      <w:lvlText w:val="%4."/>
      <w:lvlJc w:val="left"/>
      <w:pPr>
        <w:ind w:left="2100" w:hanging="420"/>
      </w:pPr>
      <w:rPr>
        <w:rFonts w:cs="Times New Roman"/>
      </w:rPr>
    </w:lvl>
    <w:lvl w:ilvl="4" w:tplc="04090019" w:tentative="1">
      <w:start w:val="1"/>
      <w:numFmt w:val="lowerLetter"/>
      <w:lvlText w:val="%5)"/>
      <w:lvlJc w:val="left"/>
      <w:pPr>
        <w:ind w:left="2520" w:hanging="420"/>
      </w:pPr>
      <w:rPr>
        <w:rFonts w:cs="Times New Roman"/>
      </w:rPr>
    </w:lvl>
    <w:lvl w:ilvl="5" w:tplc="0409001B" w:tentative="1">
      <w:start w:val="1"/>
      <w:numFmt w:val="lowerRoman"/>
      <w:lvlText w:val="%6."/>
      <w:lvlJc w:val="right"/>
      <w:pPr>
        <w:ind w:left="2940" w:hanging="420"/>
      </w:pPr>
      <w:rPr>
        <w:rFonts w:cs="Times New Roman"/>
      </w:rPr>
    </w:lvl>
    <w:lvl w:ilvl="6" w:tplc="0409000F" w:tentative="1">
      <w:start w:val="1"/>
      <w:numFmt w:val="decimal"/>
      <w:lvlText w:val="%7."/>
      <w:lvlJc w:val="left"/>
      <w:pPr>
        <w:ind w:left="3360" w:hanging="420"/>
      </w:pPr>
      <w:rPr>
        <w:rFonts w:cs="Times New Roman"/>
      </w:rPr>
    </w:lvl>
    <w:lvl w:ilvl="7" w:tplc="04090019" w:tentative="1">
      <w:start w:val="1"/>
      <w:numFmt w:val="lowerLetter"/>
      <w:lvlText w:val="%8)"/>
      <w:lvlJc w:val="left"/>
      <w:pPr>
        <w:ind w:left="3780" w:hanging="420"/>
      </w:pPr>
      <w:rPr>
        <w:rFonts w:cs="Times New Roman"/>
      </w:rPr>
    </w:lvl>
    <w:lvl w:ilvl="8" w:tplc="0409001B" w:tentative="1">
      <w:start w:val="1"/>
      <w:numFmt w:val="lowerRoman"/>
      <w:lvlText w:val="%9."/>
      <w:lvlJc w:val="right"/>
      <w:pPr>
        <w:ind w:left="4200" w:hanging="420"/>
      </w:pPr>
      <w:rPr>
        <w:rFonts w:cs="Times New Roman"/>
      </w:rPr>
    </w:lvl>
  </w:abstractNum>
  <w:abstractNum w:abstractNumId="12">
    <w:nsid w:val="24F7401C"/>
    <w:multiLevelType w:val="multilevel"/>
    <w:tmpl w:val="0548E03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3">
    <w:nsid w:val="26D7403F"/>
    <w:multiLevelType w:val="multilevel"/>
    <w:tmpl w:val="72B271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pStyle w:val="Heading5"/>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14">
    <w:nsid w:val="2E8430A4"/>
    <w:multiLevelType w:val="hybridMultilevel"/>
    <w:tmpl w:val="EFDEDA9E"/>
    <w:lvl w:ilvl="0" w:tplc="96D02D4A">
      <w:start w:val="1"/>
      <w:numFmt w:val="lowerLetter"/>
      <w:lvlText w:val="%1)"/>
      <w:lvlJc w:val="left"/>
      <w:pPr>
        <w:tabs>
          <w:tab w:val="num" w:pos="0"/>
        </w:tabs>
      </w:pPr>
      <w:rPr>
        <w:rFonts w:cs="Times New Roman" w:hint="eastAsia"/>
      </w:rPr>
    </w:lvl>
    <w:lvl w:ilvl="1" w:tplc="04090019" w:tentative="1">
      <w:start w:val="1"/>
      <w:numFmt w:val="lowerLetter"/>
      <w:lvlText w:val="%2)"/>
      <w:lvlJc w:val="left"/>
      <w:pPr>
        <w:tabs>
          <w:tab w:val="num" w:pos="840"/>
        </w:tabs>
        <w:ind w:left="840" w:hanging="420"/>
      </w:pPr>
      <w:rPr>
        <w:rFonts w:cs="Times New Roman"/>
      </w:rPr>
    </w:lvl>
    <w:lvl w:ilvl="2" w:tplc="0409001B" w:tentative="1">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5">
    <w:nsid w:val="2ED153CC"/>
    <w:multiLevelType w:val="multilevel"/>
    <w:tmpl w:val="CABC1014"/>
    <w:lvl w:ilvl="0">
      <w:start w:val="1"/>
      <w:numFmt w:val="bullet"/>
      <w:lvlText w:val=""/>
      <w:lvlJc w:val="left"/>
      <w:pPr>
        <w:ind w:left="360" w:hanging="36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16">
    <w:nsid w:val="38097B79"/>
    <w:multiLevelType w:val="hybridMultilevel"/>
    <w:tmpl w:val="FC3C497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38361FE9"/>
    <w:multiLevelType w:val="hybridMultilevel"/>
    <w:tmpl w:val="7A022A4C"/>
    <w:lvl w:ilvl="0" w:tplc="C5F0189A">
      <w:start w:val="1"/>
      <w:numFmt w:val="decimal"/>
      <w:lvlText w:val="%1．"/>
      <w:lvlJc w:val="left"/>
      <w:pPr>
        <w:tabs>
          <w:tab w:val="num" w:pos="360"/>
        </w:tabs>
        <w:ind w:left="360" w:hanging="360"/>
      </w:pPr>
      <w:rPr>
        <w:rFonts w:cs="Times New Roman" w:hint="default"/>
      </w:rPr>
    </w:lvl>
    <w:lvl w:ilvl="1" w:tplc="F4446E46">
      <w:start w:val="1"/>
      <w:numFmt w:val="decimal"/>
      <w:lvlText w:val="(%2)"/>
      <w:lvlJc w:val="left"/>
      <w:pPr>
        <w:tabs>
          <w:tab w:val="num" w:pos="840"/>
        </w:tabs>
        <w:ind w:left="840" w:hanging="420"/>
      </w:pPr>
      <w:rPr>
        <w:rFonts w:cs="Times New Roman" w:hint="eastAsia"/>
      </w:rPr>
    </w:lvl>
    <w:lvl w:ilvl="2" w:tplc="0409001B">
      <w:start w:val="1"/>
      <w:numFmt w:val="lowerRoman"/>
      <w:lvlText w:val="%3."/>
      <w:lvlJc w:val="righ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9" w:tentative="1">
      <w:start w:val="1"/>
      <w:numFmt w:val="lowerLetter"/>
      <w:lvlText w:val="%5)"/>
      <w:lvlJc w:val="left"/>
      <w:pPr>
        <w:tabs>
          <w:tab w:val="num" w:pos="2100"/>
        </w:tabs>
        <w:ind w:left="2100" w:hanging="420"/>
      </w:pPr>
      <w:rPr>
        <w:rFonts w:cs="Times New Roman"/>
      </w:rPr>
    </w:lvl>
    <w:lvl w:ilvl="5" w:tplc="0409001B" w:tentative="1">
      <w:start w:val="1"/>
      <w:numFmt w:val="lowerRoman"/>
      <w:lvlText w:val="%6."/>
      <w:lvlJc w:val="righ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9" w:tentative="1">
      <w:start w:val="1"/>
      <w:numFmt w:val="lowerLetter"/>
      <w:lvlText w:val="%8)"/>
      <w:lvlJc w:val="left"/>
      <w:pPr>
        <w:tabs>
          <w:tab w:val="num" w:pos="3360"/>
        </w:tabs>
        <w:ind w:left="3360" w:hanging="420"/>
      </w:pPr>
      <w:rPr>
        <w:rFonts w:cs="Times New Roman"/>
      </w:rPr>
    </w:lvl>
    <w:lvl w:ilvl="8" w:tplc="0409001B" w:tentative="1">
      <w:start w:val="1"/>
      <w:numFmt w:val="lowerRoman"/>
      <w:lvlText w:val="%9."/>
      <w:lvlJc w:val="right"/>
      <w:pPr>
        <w:tabs>
          <w:tab w:val="num" w:pos="3780"/>
        </w:tabs>
        <w:ind w:left="3780" w:hanging="420"/>
      </w:pPr>
      <w:rPr>
        <w:rFonts w:cs="Times New Roman"/>
      </w:rPr>
    </w:lvl>
  </w:abstractNum>
  <w:abstractNum w:abstractNumId="18">
    <w:nsid w:val="3E933FAC"/>
    <w:multiLevelType w:val="hybridMultilevel"/>
    <w:tmpl w:val="319E0806"/>
    <w:lvl w:ilvl="0" w:tplc="04090009">
      <w:start w:val="1"/>
      <w:numFmt w:val="bullet"/>
      <w:lvlText w:val=""/>
      <w:lvlJc w:val="left"/>
      <w:pPr>
        <w:ind w:left="1300" w:hanging="480"/>
      </w:pPr>
      <w:rPr>
        <w:rFonts w:ascii="Wingdings" w:hAnsi="Wingdings" w:hint="default"/>
      </w:rPr>
    </w:lvl>
    <w:lvl w:ilvl="1" w:tplc="04090003" w:tentative="1">
      <w:start w:val="1"/>
      <w:numFmt w:val="bullet"/>
      <w:lvlText w:val=""/>
      <w:lvlJc w:val="left"/>
      <w:pPr>
        <w:ind w:left="1360" w:hanging="480"/>
      </w:pPr>
      <w:rPr>
        <w:rFonts w:ascii="Wingdings" w:hAnsi="Wingdings" w:hint="default"/>
      </w:rPr>
    </w:lvl>
    <w:lvl w:ilvl="2" w:tplc="04090005" w:tentative="1">
      <w:start w:val="1"/>
      <w:numFmt w:val="bullet"/>
      <w:lvlText w:val=""/>
      <w:lvlJc w:val="left"/>
      <w:pPr>
        <w:ind w:left="1840" w:hanging="480"/>
      </w:pPr>
      <w:rPr>
        <w:rFonts w:ascii="Wingdings" w:hAnsi="Wingdings" w:hint="default"/>
      </w:rPr>
    </w:lvl>
    <w:lvl w:ilvl="3" w:tplc="04090001" w:tentative="1">
      <w:start w:val="1"/>
      <w:numFmt w:val="bullet"/>
      <w:lvlText w:val=""/>
      <w:lvlJc w:val="left"/>
      <w:pPr>
        <w:ind w:left="2320" w:hanging="480"/>
      </w:pPr>
      <w:rPr>
        <w:rFonts w:ascii="Wingdings" w:hAnsi="Wingdings" w:hint="default"/>
      </w:rPr>
    </w:lvl>
    <w:lvl w:ilvl="4" w:tplc="04090003" w:tentative="1">
      <w:start w:val="1"/>
      <w:numFmt w:val="bullet"/>
      <w:lvlText w:val=""/>
      <w:lvlJc w:val="left"/>
      <w:pPr>
        <w:ind w:left="2800" w:hanging="480"/>
      </w:pPr>
      <w:rPr>
        <w:rFonts w:ascii="Wingdings" w:hAnsi="Wingdings" w:hint="default"/>
      </w:rPr>
    </w:lvl>
    <w:lvl w:ilvl="5" w:tplc="04090005" w:tentative="1">
      <w:start w:val="1"/>
      <w:numFmt w:val="bullet"/>
      <w:lvlText w:val=""/>
      <w:lvlJc w:val="left"/>
      <w:pPr>
        <w:ind w:left="3280" w:hanging="480"/>
      </w:pPr>
      <w:rPr>
        <w:rFonts w:ascii="Wingdings" w:hAnsi="Wingdings" w:hint="default"/>
      </w:rPr>
    </w:lvl>
    <w:lvl w:ilvl="6" w:tplc="04090001" w:tentative="1">
      <w:start w:val="1"/>
      <w:numFmt w:val="bullet"/>
      <w:lvlText w:val=""/>
      <w:lvlJc w:val="left"/>
      <w:pPr>
        <w:ind w:left="3760" w:hanging="480"/>
      </w:pPr>
      <w:rPr>
        <w:rFonts w:ascii="Wingdings" w:hAnsi="Wingdings" w:hint="default"/>
      </w:rPr>
    </w:lvl>
    <w:lvl w:ilvl="7" w:tplc="04090003" w:tentative="1">
      <w:start w:val="1"/>
      <w:numFmt w:val="bullet"/>
      <w:lvlText w:val=""/>
      <w:lvlJc w:val="left"/>
      <w:pPr>
        <w:ind w:left="4240" w:hanging="480"/>
      </w:pPr>
      <w:rPr>
        <w:rFonts w:ascii="Wingdings" w:hAnsi="Wingdings" w:hint="default"/>
      </w:rPr>
    </w:lvl>
    <w:lvl w:ilvl="8" w:tplc="04090005" w:tentative="1">
      <w:start w:val="1"/>
      <w:numFmt w:val="bullet"/>
      <w:lvlText w:val=""/>
      <w:lvlJc w:val="left"/>
      <w:pPr>
        <w:ind w:left="4720" w:hanging="480"/>
      </w:pPr>
      <w:rPr>
        <w:rFonts w:ascii="Wingdings" w:hAnsi="Wingdings" w:hint="default"/>
      </w:rPr>
    </w:lvl>
  </w:abstractNum>
  <w:abstractNum w:abstractNumId="19">
    <w:nsid w:val="3F3803D1"/>
    <w:multiLevelType w:val="multilevel"/>
    <w:tmpl w:val="30CC7D5C"/>
    <w:lvl w:ilvl="0">
      <w:start w:val="1"/>
      <w:numFmt w:val="decimal"/>
      <w:lvlText w:val="实验%1 "/>
      <w:lvlJc w:val="left"/>
      <w:pPr>
        <w:ind w:left="562" w:hanging="420"/>
      </w:pPr>
      <w:rPr>
        <w:rFonts w:cs="Times New Roman" w:hint="eastAsia"/>
      </w:rPr>
    </w:lvl>
    <w:lvl w:ilvl="1">
      <w:start w:val="1"/>
      <w:numFmt w:val="decimal"/>
      <w:pStyle w:val="a3"/>
      <w:lvlText w:val="步骤%2"/>
      <w:lvlJc w:val="left"/>
      <w:pPr>
        <w:ind w:left="-258"/>
      </w:pPr>
      <w:rPr>
        <w:rFonts w:ascii="Arial Unicode MS" w:eastAsia="楷体" w:hAnsi="Arial Unicode MS" w:cs="Times New Roman" w:hint="eastAsia"/>
      </w:rPr>
    </w:lvl>
    <w:lvl w:ilvl="2">
      <w:start w:val="1"/>
      <w:numFmt w:val="lowerRoman"/>
      <w:lvlText w:val="%3."/>
      <w:lvlJc w:val="right"/>
      <w:pPr>
        <w:ind w:left="1422" w:hanging="420"/>
      </w:pPr>
      <w:rPr>
        <w:rFonts w:cs="Times New Roman" w:hint="eastAsia"/>
      </w:rPr>
    </w:lvl>
    <w:lvl w:ilvl="3">
      <w:start w:val="1"/>
      <w:numFmt w:val="decimal"/>
      <w:lvlText w:val="%4."/>
      <w:lvlJc w:val="left"/>
      <w:pPr>
        <w:ind w:left="1842" w:hanging="420"/>
      </w:pPr>
      <w:rPr>
        <w:rFonts w:cs="Times New Roman" w:hint="eastAsia"/>
      </w:rPr>
    </w:lvl>
    <w:lvl w:ilvl="4">
      <w:start w:val="1"/>
      <w:numFmt w:val="lowerLetter"/>
      <w:lvlText w:val="%5)"/>
      <w:lvlJc w:val="left"/>
      <w:pPr>
        <w:ind w:left="2262" w:hanging="420"/>
      </w:pPr>
      <w:rPr>
        <w:rFonts w:cs="Times New Roman" w:hint="eastAsia"/>
      </w:rPr>
    </w:lvl>
    <w:lvl w:ilvl="5">
      <w:start w:val="1"/>
      <w:numFmt w:val="lowerRoman"/>
      <w:lvlText w:val="%6."/>
      <w:lvlJc w:val="right"/>
      <w:pPr>
        <w:ind w:left="2682" w:hanging="420"/>
      </w:pPr>
      <w:rPr>
        <w:rFonts w:cs="Times New Roman" w:hint="eastAsia"/>
      </w:rPr>
    </w:lvl>
    <w:lvl w:ilvl="6">
      <w:start w:val="1"/>
      <w:numFmt w:val="decimal"/>
      <w:lvlText w:val="%7."/>
      <w:lvlJc w:val="left"/>
      <w:pPr>
        <w:ind w:left="3102" w:hanging="420"/>
      </w:pPr>
      <w:rPr>
        <w:rFonts w:cs="Times New Roman" w:hint="eastAsia"/>
      </w:rPr>
    </w:lvl>
    <w:lvl w:ilvl="7">
      <w:start w:val="1"/>
      <w:numFmt w:val="lowerLetter"/>
      <w:lvlText w:val="%8)"/>
      <w:lvlJc w:val="left"/>
      <w:pPr>
        <w:ind w:left="3522" w:hanging="420"/>
      </w:pPr>
      <w:rPr>
        <w:rFonts w:cs="Times New Roman" w:hint="eastAsia"/>
      </w:rPr>
    </w:lvl>
    <w:lvl w:ilvl="8">
      <w:start w:val="1"/>
      <w:numFmt w:val="lowerRoman"/>
      <w:lvlText w:val="%9."/>
      <w:lvlJc w:val="right"/>
      <w:pPr>
        <w:ind w:left="3942" w:hanging="420"/>
      </w:pPr>
      <w:rPr>
        <w:rFonts w:cs="Times New Roman" w:hint="eastAsia"/>
      </w:rPr>
    </w:lvl>
  </w:abstractNum>
  <w:abstractNum w:abstractNumId="20">
    <w:nsid w:val="3F68428B"/>
    <w:multiLevelType w:val="hybridMultilevel"/>
    <w:tmpl w:val="351CCA9A"/>
    <w:lvl w:ilvl="0" w:tplc="0ECC2220">
      <w:start w:val="1"/>
      <w:numFmt w:val="bullet"/>
      <w:pStyle w:val="a4"/>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1">
    <w:nsid w:val="4778119C"/>
    <w:multiLevelType w:val="multilevel"/>
    <w:tmpl w:val="42E81766"/>
    <w:lvl w:ilvl="0">
      <w:start w:val="2"/>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22">
    <w:nsid w:val="4C6C1FB4"/>
    <w:multiLevelType w:val="multilevel"/>
    <w:tmpl w:val="DF2E832C"/>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23">
    <w:nsid w:val="4D945988"/>
    <w:multiLevelType w:val="hybridMultilevel"/>
    <w:tmpl w:val="FB6E35C2"/>
    <w:lvl w:ilvl="0" w:tplc="C63457D2">
      <w:start w:val="1"/>
      <w:numFmt w:val="bullet"/>
      <w:pStyle w:val="a5"/>
      <w:lvlText w:val="o"/>
      <w:lvlJc w:val="left"/>
      <w:pPr>
        <w:ind w:left="1320" w:hanging="480"/>
      </w:pPr>
      <w:rPr>
        <w:rFonts w:ascii="Courier New" w:hAnsi="Courier New" w:cs="Courier New"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4">
    <w:nsid w:val="5240CA90"/>
    <w:multiLevelType w:val="multilevel"/>
    <w:tmpl w:val="6DE090A4"/>
    <w:lvl w:ilvl="0">
      <w:start w:val="1"/>
      <w:numFmt w:val="decimal"/>
      <w:lvlText w:val="第%1章"/>
      <w:lvlJc w:val="left"/>
      <w:pPr>
        <w:ind w:left="420" w:hanging="420"/>
      </w:pPr>
      <w:rPr>
        <w:rFonts w:hint="default"/>
      </w:rPr>
    </w:lvl>
    <w:lvl w:ilvl="1">
      <w:start w:val="1"/>
      <w:numFmt w:val="decimal"/>
      <w:lvlText w:val="%1.%2"/>
      <w:lvlJc w:val="left"/>
      <w:pPr>
        <w:tabs>
          <w:tab w:val="num" w:pos="576"/>
        </w:tabs>
        <w:ind w:left="576" w:hanging="576"/>
      </w:pPr>
      <w:rPr>
        <w:rFonts w:ascii="Arial" w:hAnsi="Arial" w:hint="eastAsia"/>
      </w:rPr>
    </w:lvl>
    <w:lvl w:ilvl="2">
      <w:start w:val="1"/>
      <w:numFmt w:val="decimal"/>
      <w:lvlText w:val="%1.%2.%3"/>
      <w:lvlJc w:val="left"/>
      <w:pPr>
        <w:tabs>
          <w:tab w:val="num" w:pos="2280"/>
        </w:tabs>
        <w:ind w:left="2280" w:hanging="720"/>
      </w:pPr>
      <w:rPr>
        <w:rFonts w:ascii="Arial" w:hAnsi="Arial" w:hint="eastAsia"/>
      </w:rPr>
    </w:lvl>
    <w:lvl w:ilvl="3">
      <w:start w:val="1"/>
      <w:numFmt w:val="decimal"/>
      <w:lvlText w:val="%1.%2.%3.%4"/>
      <w:lvlJc w:val="left"/>
      <w:pPr>
        <w:tabs>
          <w:tab w:val="num" w:pos="864"/>
        </w:tabs>
        <w:ind w:left="864" w:hanging="864"/>
      </w:pPr>
      <w:rPr>
        <w:rFonts w:ascii="Arial" w:hAnsi="Arial" w:hint="eastAsia"/>
      </w:rPr>
    </w:lvl>
    <w:lvl w:ilvl="4">
      <w:start w:val="1"/>
      <w:numFmt w:val="decimal"/>
      <w:lvlText w:val="%1.%2.%3.%4.%5"/>
      <w:lvlJc w:val="left"/>
      <w:pPr>
        <w:tabs>
          <w:tab w:val="num" w:pos="1008"/>
        </w:tabs>
        <w:ind w:left="1008" w:hanging="1008"/>
      </w:pPr>
      <w:rPr>
        <w:rFonts w:ascii="Arial" w:hAnsi="Arial" w:hint="eastAsia"/>
      </w:rPr>
    </w:lvl>
    <w:lvl w:ilvl="5">
      <w:start w:val="1"/>
      <w:numFmt w:val="decimal"/>
      <w:pStyle w:val="Heading6"/>
      <w:lvlText w:val="%1.%2.%3.%4.%5.%6"/>
      <w:lvlJc w:val="left"/>
      <w:pPr>
        <w:tabs>
          <w:tab w:val="num" w:pos="1152"/>
        </w:tabs>
        <w:ind w:left="1152" w:hanging="1152"/>
      </w:pPr>
      <w:rPr>
        <w:rFonts w:ascii="Arial" w:hAnsi="Arial" w:hint="eastAsia"/>
      </w:rPr>
    </w:lvl>
    <w:lvl w:ilvl="6">
      <w:start w:val="1"/>
      <w:numFmt w:val="decimal"/>
      <w:pStyle w:val="Heading7"/>
      <w:lvlText w:val="%1.%2.%3.%4.%5.%6.%7"/>
      <w:lvlJc w:val="left"/>
      <w:pPr>
        <w:tabs>
          <w:tab w:val="num" w:pos="1296"/>
        </w:tabs>
        <w:ind w:left="1296" w:hanging="1296"/>
      </w:pPr>
      <w:rPr>
        <w:rFonts w:hint="eastAsia"/>
      </w:rPr>
    </w:lvl>
    <w:lvl w:ilvl="7">
      <w:start w:val="1"/>
      <w:numFmt w:val="decimal"/>
      <w:pStyle w:val="Heading8"/>
      <w:lvlText w:val="%1.%2.%3.%4.%5.%6.%7.%8"/>
      <w:lvlJc w:val="left"/>
      <w:pPr>
        <w:tabs>
          <w:tab w:val="num" w:pos="1440"/>
        </w:tabs>
        <w:ind w:left="1440" w:hanging="1440"/>
      </w:pPr>
      <w:rPr>
        <w:rFonts w:hint="eastAsia"/>
      </w:rPr>
    </w:lvl>
    <w:lvl w:ilvl="8">
      <w:start w:val="1"/>
      <w:numFmt w:val="decimal"/>
      <w:pStyle w:val="Heading9"/>
      <w:lvlText w:val="%1.%2.%3.%4.%5.%6.%7.%8.%9"/>
      <w:lvlJc w:val="left"/>
      <w:pPr>
        <w:tabs>
          <w:tab w:val="num" w:pos="1584"/>
        </w:tabs>
        <w:ind w:left="1584" w:hanging="1584"/>
      </w:pPr>
      <w:rPr>
        <w:rFonts w:hint="eastAsia"/>
      </w:rPr>
    </w:lvl>
  </w:abstractNum>
  <w:abstractNum w:abstractNumId="25">
    <w:nsid w:val="566C452A"/>
    <w:multiLevelType w:val="hybridMultilevel"/>
    <w:tmpl w:val="266C7432"/>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6">
    <w:nsid w:val="591A7EEC"/>
    <w:multiLevelType w:val="hybridMultilevel"/>
    <w:tmpl w:val="3120FE6C"/>
    <w:lvl w:ilvl="0" w:tplc="203E3BC4">
      <w:start w:val="1"/>
      <w:numFmt w:val="bullet"/>
      <w:pStyle w:val="a6"/>
      <w:lvlText w:val=""/>
      <w:lvlJc w:val="left"/>
      <w:pPr>
        <w:ind w:left="680" w:hanging="480"/>
      </w:pPr>
      <w:rPr>
        <w:rFonts w:ascii="Wingdings" w:hAnsi="Wingding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7">
    <w:nsid w:val="5AF12AAC"/>
    <w:multiLevelType w:val="hybridMultilevel"/>
    <w:tmpl w:val="B55656D2"/>
    <w:lvl w:ilvl="0" w:tplc="04090001">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28">
    <w:nsid w:val="5CDC2F20"/>
    <w:multiLevelType w:val="hybridMultilevel"/>
    <w:tmpl w:val="61160246"/>
    <w:lvl w:ilvl="0" w:tplc="A66AA9B0">
      <w:start w:val="1"/>
      <w:numFmt w:val="upperLetter"/>
      <w:lvlText w:val="%1."/>
      <w:lvlJc w:val="left"/>
      <w:pPr>
        <w:ind w:left="620" w:hanging="420"/>
      </w:pPr>
      <w:rPr>
        <w:rFonts w:cs="Times New Roman" w:hint="eastAsia"/>
        <w:b w:val="0"/>
        <w:bCs w:val="0"/>
        <w:i w:val="0"/>
        <w:iCs w:val="0"/>
        <w:caps w:val="0"/>
        <w:smallCaps w:val="0"/>
        <w:strike w:val="0"/>
        <w:dstrike w:val="0"/>
        <w:snapToGrid w:val="0"/>
        <w:vanish w:val="0"/>
        <w:color w:val="000000"/>
        <w:spacing w:val="0"/>
        <w:w w:val="0"/>
        <w:kern w:val="0"/>
        <w:position w:val="0"/>
        <w:sz w:val="22"/>
        <w:szCs w:val="22"/>
        <w:u w:val="none" w:color="000000"/>
        <w:effect w:val="none"/>
        <w:vertAlign w:val="baseline"/>
      </w:rPr>
    </w:lvl>
    <w:lvl w:ilvl="1" w:tplc="04090019">
      <w:start w:val="1"/>
      <w:numFmt w:val="lowerLetter"/>
      <w:lvlText w:val="%2)"/>
      <w:lvlJc w:val="left"/>
      <w:pPr>
        <w:ind w:left="1040" w:hanging="420"/>
      </w:pPr>
      <w:rPr>
        <w:rFonts w:cs="Times New Roman"/>
      </w:rPr>
    </w:lvl>
    <w:lvl w:ilvl="2" w:tplc="0409001B" w:tentative="1">
      <w:start w:val="1"/>
      <w:numFmt w:val="lowerRoman"/>
      <w:lvlText w:val="%3."/>
      <w:lvlJc w:val="right"/>
      <w:pPr>
        <w:ind w:left="1460" w:hanging="420"/>
      </w:pPr>
      <w:rPr>
        <w:rFonts w:cs="Times New Roman"/>
      </w:rPr>
    </w:lvl>
    <w:lvl w:ilvl="3" w:tplc="0409000F" w:tentative="1">
      <w:start w:val="1"/>
      <w:numFmt w:val="decimal"/>
      <w:lvlText w:val="%4."/>
      <w:lvlJc w:val="left"/>
      <w:pPr>
        <w:ind w:left="1880" w:hanging="420"/>
      </w:pPr>
      <w:rPr>
        <w:rFonts w:cs="Times New Roman"/>
      </w:rPr>
    </w:lvl>
    <w:lvl w:ilvl="4" w:tplc="04090019" w:tentative="1">
      <w:start w:val="1"/>
      <w:numFmt w:val="lowerLetter"/>
      <w:lvlText w:val="%5)"/>
      <w:lvlJc w:val="left"/>
      <w:pPr>
        <w:ind w:left="2300" w:hanging="420"/>
      </w:pPr>
      <w:rPr>
        <w:rFonts w:cs="Times New Roman"/>
      </w:rPr>
    </w:lvl>
    <w:lvl w:ilvl="5" w:tplc="0409001B" w:tentative="1">
      <w:start w:val="1"/>
      <w:numFmt w:val="lowerRoman"/>
      <w:lvlText w:val="%6."/>
      <w:lvlJc w:val="right"/>
      <w:pPr>
        <w:ind w:left="2720" w:hanging="420"/>
      </w:pPr>
      <w:rPr>
        <w:rFonts w:cs="Times New Roman"/>
      </w:rPr>
    </w:lvl>
    <w:lvl w:ilvl="6" w:tplc="0409000F" w:tentative="1">
      <w:start w:val="1"/>
      <w:numFmt w:val="decimal"/>
      <w:lvlText w:val="%7."/>
      <w:lvlJc w:val="left"/>
      <w:pPr>
        <w:ind w:left="3140" w:hanging="420"/>
      </w:pPr>
      <w:rPr>
        <w:rFonts w:cs="Times New Roman"/>
      </w:rPr>
    </w:lvl>
    <w:lvl w:ilvl="7" w:tplc="04090019" w:tentative="1">
      <w:start w:val="1"/>
      <w:numFmt w:val="lowerLetter"/>
      <w:lvlText w:val="%8)"/>
      <w:lvlJc w:val="left"/>
      <w:pPr>
        <w:ind w:left="3560" w:hanging="420"/>
      </w:pPr>
      <w:rPr>
        <w:rFonts w:cs="Times New Roman"/>
      </w:rPr>
    </w:lvl>
    <w:lvl w:ilvl="8" w:tplc="0409001B" w:tentative="1">
      <w:start w:val="1"/>
      <w:numFmt w:val="lowerRoman"/>
      <w:lvlText w:val="%9."/>
      <w:lvlJc w:val="right"/>
      <w:pPr>
        <w:ind w:left="3980" w:hanging="420"/>
      </w:pPr>
      <w:rPr>
        <w:rFonts w:cs="Times New Roman"/>
      </w:rPr>
    </w:lvl>
  </w:abstractNum>
  <w:abstractNum w:abstractNumId="29">
    <w:nsid w:val="648F0916"/>
    <w:multiLevelType w:val="multilevel"/>
    <w:tmpl w:val="605C414E"/>
    <w:lvl w:ilvl="0">
      <w:start w:val="1"/>
      <w:numFmt w:val="bullet"/>
      <w:lvlText w:val=""/>
      <w:lvlJc w:val="left"/>
      <w:pPr>
        <w:ind w:left="680" w:hanging="6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30">
    <w:nsid w:val="64CA5A29"/>
    <w:multiLevelType w:val="hybridMultilevel"/>
    <w:tmpl w:val="59F234E4"/>
    <w:lvl w:ilvl="0" w:tplc="04090001">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31">
    <w:nsid w:val="67F6279B"/>
    <w:multiLevelType w:val="hybridMultilevel"/>
    <w:tmpl w:val="60C0FA94"/>
    <w:lvl w:ilvl="0" w:tplc="B1800AD2">
      <w:start w:val="1"/>
      <w:numFmt w:val="decimal"/>
      <w:lvlText w:val="%1."/>
      <w:lvlJc w:val="left"/>
      <w:pPr>
        <w:tabs>
          <w:tab w:val="num" w:pos="900"/>
        </w:tabs>
        <w:ind w:left="900" w:hanging="420"/>
      </w:pPr>
      <w:rPr>
        <w:rFonts w:cs="Times New Roman" w:hint="default"/>
      </w:rPr>
    </w:lvl>
    <w:lvl w:ilvl="1" w:tplc="04090019" w:tentative="1">
      <w:start w:val="1"/>
      <w:numFmt w:val="lowerLetter"/>
      <w:lvlText w:val="%2)"/>
      <w:lvlJc w:val="left"/>
      <w:pPr>
        <w:tabs>
          <w:tab w:val="num" w:pos="1320"/>
        </w:tabs>
        <w:ind w:left="1320" w:hanging="420"/>
      </w:pPr>
      <w:rPr>
        <w:rFonts w:cs="Times New Roman"/>
      </w:rPr>
    </w:lvl>
    <w:lvl w:ilvl="2" w:tplc="0409001B" w:tentative="1">
      <w:start w:val="1"/>
      <w:numFmt w:val="lowerRoman"/>
      <w:lvlText w:val="%3."/>
      <w:lvlJc w:val="right"/>
      <w:pPr>
        <w:tabs>
          <w:tab w:val="num" w:pos="1740"/>
        </w:tabs>
        <w:ind w:left="1740" w:hanging="420"/>
      </w:pPr>
      <w:rPr>
        <w:rFonts w:cs="Times New Roman"/>
      </w:rPr>
    </w:lvl>
    <w:lvl w:ilvl="3" w:tplc="0409000F" w:tentative="1">
      <w:start w:val="1"/>
      <w:numFmt w:val="decimal"/>
      <w:lvlText w:val="%4."/>
      <w:lvlJc w:val="left"/>
      <w:pPr>
        <w:tabs>
          <w:tab w:val="num" w:pos="2160"/>
        </w:tabs>
        <w:ind w:left="2160" w:hanging="420"/>
      </w:pPr>
      <w:rPr>
        <w:rFonts w:cs="Times New Roman"/>
      </w:rPr>
    </w:lvl>
    <w:lvl w:ilvl="4" w:tplc="04090019" w:tentative="1">
      <w:start w:val="1"/>
      <w:numFmt w:val="lowerLetter"/>
      <w:lvlText w:val="%5)"/>
      <w:lvlJc w:val="left"/>
      <w:pPr>
        <w:tabs>
          <w:tab w:val="num" w:pos="2580"/>
        </w:tabs>
        <w:ind w:left="2580" w:hanging="420"/>
      </w:pPr>
      <w:rPr>
        <w:rFonts w:cs="Times New Roman"/>
      </w:rPr>
    </w:lvl>
    <w:lvl w:ilvl="5" w:tplc="0409001B" w:tentative="1">
      <w:start w:val="1"/>
      <w:numFmt w:val="lowerRoman"/>
      <w:lvlText w:val="%6."/>
      <w:lvlJc w:val="right"/>
      <w:pPr>
        <w:tabs>
          <w:tab w:val="num" w:pos="3000"/>
        </w:tabs>
        <w:ind w:left="3000" w:hanging="420"/>
      </w:pPr>
      <w:rPr>
        <w:rFonts w:cs="Times New Roman"/>
      </w:rPr>
    </w:lvl>
    <w:lvl w:ilvl="6" w:tplc="0409000F" w:tentative="1">
      <w:start w:val="1"/>
      <w:numFmt w:val="decimal"/>
      <w:lvlText w:val="%7."/>
      <w:lvlJc w:val="left"/>
      <w:pPr>
        <w:tabs>
          <w:tab w:val="num" w:pos="3420"/>
        </w:tabs>
        <w:ind w:left="3420" w:hanging="420"/>
      </w:pPr>
      <w:rPr>
        <w:rFonts w:cs="Times New Roman"/>
      </w:rPr>
    </w:lvl>
    <w:lvl w:ilvl="7" w:tplc="04090019" w:tentative="1">
      <w:start w:val="1"/>
      <w:numFmt w:val="lowerLetter"/>
      <w:lvlText w:val="%8)"/>
      <w:lvlJc w:val="left"/>
      <w:pPr>
        <w:tabs>
          <w:tab w:val="num" w:pos="3840"/>
        </w:tabs>
        <w:ind w:left="3840" w:hanging="420"/>
      </w:pPr>
      <w:rPr>
        <w:rFonts w:cs="Times New Roman"/>
      </w:rPr>
    </w:lvl>
    <w:lvl w:ilvl="8" w:tplc="0409001B" w:tentative="1">
      <w:start w:val="1"/>
      <w:numFmt w:val="lowerRoman"/>
      <w:lvlText w:val="%9."/>
      <w:lvlJc w:val="right"/>
      <w:pPr>
        <w:tabs>
          <w:tab w:val="num" w:pos="4260"/>
        </w:tabs>
        <w:ind w:left="4260" w:hanging="420"/>
      </w:pPr>
      <w:rPr>
        <w:rFonts w:cs="Times New Roman"/>
      </w:rPr>
    </w:lvl>
  </w:abstractNum>
  <w:abstractNum w:abstractNumId="32">
    <w:nsid w:val="683F7649"/>
    <w:multiLevelType w:val="multilevel"/>
    <w:tmpl w:val="6CC42604"/>
    <w:lvl w:ilvl="0">
      <w:start w:val="1"/>
      <w:numFmt w:val="bullet"/>
      <w:lvlText w:val=""/>
      <w:lvlJc w:val="left"/>
      <w:pPr>
        <w:ind w:left="792" w:hanging="432"/>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33">
    <w:nsid w:val="6F8B75E2"/>
    <w:multiLevelType w:val="multilevel"/>
    <w:tmpl w:val="42E81766"/>
    <w:lvl w:ilvl="0">
      <w:start w:val="2"/>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4">
    <w:nsid w:val="6FBC5F1D"/>
    <w:multiLevelType w:val="multilevel"/>
    <w:tmpl w:val="9E20CC40"/>
    <w:lvl w:ilvl="0">
      <w:start w:val="1"/>
      <w:numFmt w:val="bullet"/>
      <w:lvlText w:val=""/>
      <w:lvlJc w:val="left"/>
      <w:pPr>
        <w:ind w:left="432" w:hanging="23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35">
    <w:nsid w:val="6FFC65B2"/>
    <w:multiLevelType w:val="hybridMultilevel"/>
    <w:tmpl w:val="21867DFA"/>
    <w:lvl w:ilvl="0" w:tplc="04090001">
      <w:start w:val="1"/>
      <w:numFmt w:val="bullet"/>
      <w:lvlText w:val=""/>
      <w:lvlJc w:val="left"/>
      <w:pPr>
        <w:ind w:left="820" w:hanging="420"/>
      </w:pPr>
      <w:rPr>
        <w:rFonts w:ascii="Wingdings" w:hAnsi="Wingdings" w:hint="default"/>
      </w:rPr>
    </w:lvl>
    <w:lvl w:ilvl="1" w:tplc="04090003" w:tentative="1">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36">
    <w:nsid w:val="72E20F7A"/>
    <w:multiLevelType w:val="multilevel"/>
    <w:tmpl w:val="42E81766"/>
    <w:lvl w:ilvl="0">
      <w:start w:val="2"/>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7">
    <w:nsid w:val="74C45DDE"/>
    <w:multiLevelType w:val="multilevel"/>
    <w:tmpl w:val="8438C06A"/>
    <w:lvl w:ilvl="0">
      <w:start w:val="4"/>
      <w:numFmt w:val="decimal"/>
      <w:pStyle w:val="Heading1"/>
      <w:lvlText w:val="第%1章"/>
      <w:lvlJc w:val="left"/>
      <w:pPr>
        <w:ind w:left="420" w:hanging="420"/>
      </w:pPr>
      <w:rPr>
        <w:rFonts w:cs="Times New Roman" w:hint="eastAsia"/>
      </w:rPr>
    </w:lvl>
    <w:lvl w:ilvl="1">
      <w:start w:val="1"/>
      <w:numFmt w:val="decimal"/>
      <w:pStyle w:val="Heading2"/>
      <w:lvlText w:val="%1.%2"/>
      <w:lvlJc w:val="left"/>
      <w:pPr>
        <w:tabs>
          <w:tab w:val="num" w:pos="576"/>
        </w:tabs>
        <w:ind w:left="576" w:hanging="576"/>
      </w:pPr>
      <w:rPr>
        <w:rFonts w:ascii="Arial" w:hAnsi="Arial" w:cs="Times New Roman" w:hint="eastAsia"/>
      </w:rPr>
    </w:lvl>
    <w:lvl w:ilvl="2">
      <w:start w:val="1"/>
      <w:numFmt w:val="decimal"/>
      <w:pStyle w:val="Heading3"/>
      <w:lvlText w:val="%1.%2.%3"/>
      <w:lvlJc w:val="left"/>
      <w:pPr>
        <w:tabs>
          <w:tab w:val="num" w:pos="2280"/>
        </w:tabs>
        <w:ind w:left="2280" w:hanging="720"/>
      </w:pPr>
      <w:rPr>
        <w:rFonts w:ascii="Arial" w:hAnsi="Arial" w:cs="Times New Roman" w:hint="eastAsia"/>
      </w:rPr>
    </w:lvl>
    <w:lvl w:ilvl="3">
      <w:start w:val="1"/>
      <w:numFmt w:val="decimal"/>
      <w:pStyle w:val="Heading4"/>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abstractNum w:abstractNumId="38">
    <w:nsid w:val="75B85C89"/>
    <w:multiLevelType w:val="multilevel"/>
    <w:tmpl w:val="0548E03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39">
    <w:nsid w:val="7AA138F8"/>
    <w:multiLevelType w:val="multilevel"/>
    <w:tmpl w:val="5D1463BE"/>
    <w:lvl w:ilvl="0">
      <w:start w:val="1"/>
      <w:numFmt w:val="bullet"/>
      <w:lvlText w:val=""/>
      <w:lvlJc w:val="left"/>
      <w:pPr>
        <w:ind w:left="680" w:hanging="480"/>
      </w:pPr>
      <w:rPr>
        <w:rFonts w:ascii="Wingdings" w:hAnsi="Wingdings" w:hint="default"/>
      </w:rPr>
    </w:lvl>
    <w:lvl w:ilvl="1">
      <w:start w:val="1"/>
      <w:numFmt w:val="bullet"/>
      <w:lvlText w:val=""/>
      <w:lvlJc w:val="left"/>
      <w:pPr>
        <w:ind w:left="1260" w:hanging="480"/>
      </w:pPr>
      <w:rPr>
        <w:rFonts w:ascii="Wingdings" w:hAnsi="Wingdings" w:hint="default"/>
      </w:rPr>
    </w:lvl>
    <w:lvl w:ilvl="2">
      <w:start w:val="1"/>
      <w:numFmt w:val="bullet"/>
      <w:lvlText w:val=""/>
      <w:lvlJc w:val="left"/>
      <w:pPr>
        <w:ind w:left="1740" w:hanging="480"/>
      </w:pPr>
      <w:rPr>
        <w:rFonts w:ascii="Wingdings" w:hAnsi="Wingdings" w:hint="default"/>
      </w:rPr>
    </w:lvl>
    <w:lvl w:ilvl="3">
      <w:start w:val="1"/>
      <w:numFmt w:val="bullet"/>
      <w:lvlText w:val=""/>
      <w:lvlJc w:val="left"/>
      <w:pPr>
        <w:ind w:left="2220" w:hanging="480"/>
      </w:pPr>
      <w:rPr>
        <w:rFonts w:ascii="Wingdings" w:hAnsi="Wingdings" w:hint="default"/>
      </w:rPr>
    </w:lvl>
    <w:lvl w:ilvl="4">
      <w:start w:val="1"/>
      <w:numFmt w:val="bullet"/>
      <w:lvlText w:val=""/>
      <w:lvlJc w:val="left"/>
      <w:pPr>
        <w:ind w:left="2700" w:hanging="480"/>
      </w:pPr>
      <w:rPr>
        <w:rFonts w:ascii="Wingdings" w:hAnsi="Wingdings" w:hint="default"/>
      </w:rPr>
    </w:lvl>
    <w:lvl w:ilvl="5">
      <w:start w:val="1"/>
      <w:numFmt w:val="bullet"/>
      <w:lvlText w:val=""/>
      <w:lvlJc w:val="left"/>
      <w:pPr>
        <w:ind w:left="3180" w:hanging="480"/>
      </w:pPr>
      <w:rPr>
        <w:rFonts w:ascii="Wingdings" w:hAnsi="Wingdings" w:hint="default"/>
      </w:rPr>
    </w:lvl>
    <w:lvl w:ilvl="6">
      <w:start w:val="1"/>
      <w:numFmt w:val="bullet"/>
      <w:lvlText w:val=""/>
      <w:lvlJc w:val="left"/>
      <w:pPr>
        <w:ind w:left="3660" w:hanging="480"/>
      </w:pPr>
      <w:rPr>
        <w:rFonts w:ascii="Wingdings" w:hAnsi="Wingdings" w:hint="default"/>
      </w:rPr>
    </w:lvl>
    <w:lvl w:ilvl="7">
      <w:start w:val="1"/>
      <w:numFmt w:val="bullet"/>
      <w:lvlText w:val=""/>
      <w:lvlJc w:val="left"/>
      <w:pPr>
        <w:ind w:left="4140" w:hanging="480"/>
      </w:pPr>
      <w:rPr>
        <w:rFonts w:ascii="Wingdings" w:hAnsi="Wingdings" w:hint="default"/>
      </w:rPr>
    </w:lvl>
    <w:lvl w:ilvl="8">
      <w:start w:val="1"/>
      <w:numFmt w:val="bullet"/>
      <w:lvlText w:val=""/>
      <w:lvlJc w:val="left"/>
      <w:pPr>
        <w:ind w:left="4620" w:hanging="480"/>
      </w:pPr>
      <w:rPr>
        <w:rFonts w:ascii="Wingdings" w:hAnsi="Wingdings" w:hint="default"/>
      </w:rPr>
    </w:lvl>
  </w:abstractNum>
  <w:abstractNum w:abstractNumId="40">
    <w:nsid w:val="7E2A5802"/>
    <w:multiLevelType w:val="multilevel"/>
    <w:tmpl w:val="A79A629C"/>
    <w:lvl w:ilvl="0">
      <w:start w:val="4"/>
      <w:numFmt w:val="decimal"/>
      <w:lvlText w:val="第%1章"/>
      <w:lvlJc w:val="left"/>
      <w:pPr>
        <w:ind w:left="420" w:hanging="420"/>
      </w:pPr>
      <w:rPr>
        <w:rFonts w:cs="Times New Roman" w:hint="eastAsia"/>
      </w:rPr>
    </w:lvl>
    <w:lvl w:ilvl="1">
      <w:start w:val="1"/>
      <w:numFmt w:val="decimal"/>
      <w:lvlText w:val="%1.%2"/>
      <w:lvlJc w:val="left"/>
      <w:pPr>
        <w:tabs>
          <w:tab w:val="num" w:pos="576"/>
        </w:tabs>
        <w:ind w:left="576" w:hanging="576"/>
      </w:pPr>
      <w:rPr>
        <w:rFonts w:ascii="Arial" w:hAnsi="Arial" w:cs="Times New Roman" w:hint="eastAsia"/>
      </w:rPr>
    </w:lvl>
    <w:lvl w:ilvl="2">
      <w:start w:val="1"/>
      <w:numFmt w:val="decimal"/>
      <w:lvlText w:val="%1.%2.%3"/>
      <w:lvlJc w:val="left"/>
      <w:pPr>
        <w:tabs>
          <w:tab w:val="num" w:pos="2280"/>
        </w:tabs>
        <w:ind w:left="2280" w:hanging="720"/>
      </w:pPr>
      <w:rPr>
        <w:rFonts w:ascii="Arial" w:hAnsi="Arial" w:cs="Times New Roman" w:hint="eastAsia"/>
      </w:rPr>
    </w:lvl>
    <w:lvl w:ilvl="3">
      <w:start w:val="1"/>
      <w:numFmt w:val="decimal"/>
      <w:lvlText w:val="%1.%2.%3.%4"/>
      <w:lvlJc w:val="left"/>
      <w:pPr>
        <w:tabs>
          <w:tab w:val="num" w:pos="864"/>
        </w:tabs>
        <w:ind w:left="864" w:hanging="864"/>
      </w:pPr>
      <w:rPr>
        <w:rFonts w:ascii="Arial" w:hAnsi="Arial" w:cs="Times New Roman" w:hint="eastAsia"/>
      </w:rPr>
    </w:lvl>
    <w:lvl w:ilvl="4">
      <w:start w:val="1"/>
      <w:numFmt w:val="decimal"/>
      <w:lvlText w:val="%1.%2.%3.%4.%5"/>
      <w:lvlJc w:val="left"/>
      <w:pPr>
        <w:tabs>
          <w:tab w:val="num" w:pos="1008"/>
        </w:tabs>
        <w:ind w:left="1008" w:hanging="1008"/>
      </w:pPr>
      <w:rPr>
        <w:rFonts w:ascii="Arial" w:hAnsi="Arial" w:cs="Times New Roman" w:hint="eastAsia"/>
      </w:rPr>
    </w:lvl>
    <w:lvl w:ilvl="5">
      <w:start w:val="1"/>
      <w:numFmt w:val="decimal"/>
      <w:lvlText w:val="%1.%2.%3.%4.%5.%6"/>
      <w:lvlJc w:val="left"/>
      <w:pPr>
        <w:tabs>
          <w:tab w:val="num" w:pos="1152"/>
        </w:tabs>
        <w:ind w:left="1152" w:hanging="1152"/>
      </w:pPr>
      <w:rPr>
        <w:rFonts w:ascii="Arial" w:hAnsi="Arial" w:cs="Times New Roman" w:hint="eastAsia"/>
      </w:rPr>
    </w:lvl>
    <w:lvl w:ilvl="6">
      <w:start w:val="1"/>
      <w:numFmt w:val="decimal"/>
      <w:lvlText w:val="%1.%2.%3.%4.%5.%6.%7"/>
      <w:lvlJc w:val="left"/>
      <w:pPr>
        <w:tabs>
          <w:tab w:val="num" w:pos="1296"/>
        </w:tabs>
        <w:ind w:left="1296" w:hanging="1296"/>
      </w:pPr>
      <w:rPr>
        <w:rFonts w:cs="Times New Roman" w:hint="eastAsia"/>
      </w:rPr>
    </w:lvl>
    <w:lvl w:ilvl="7">
      <w:start w:val="1"/>
      <w:numFmt w:val="decimal"/>
      <w:lvlText w:val="%1.%2.%3.%4.%5.%6.%7.%8"/>
      <w:lvlJc w:val="left"/>
      <w:pPr>
        <w:tabs>
          <w:tab w:val="num" w:pos="1440"/>
        </w:tabs>
        <w:ind w:left="1440" w:hanging="1440"/>
      </w:pPr>
      <w:rPr>
        <w:rFonts w:cs="Times New Roman" w:hint="eastAsia"/>
      </w:rPr>
    </w:lvl>
    <w:lvl w:ilvl="8">
      <w:start w:val="1"/>
      <w:numFmt w:val="decimal"/>
      <w:lvlText w:val="%1.%2.%3.%4.%5.%6.%7.%8.%9"/>
      <w:lvlJc w:val="left"/>
      <w:pPr>
        <w:tabs>
          <w:tab w:val="num" w:pos="1584"/>
        </w:tabs>
        <w:ind w:left="1584" w:hanging="1584"/>
      </w:pPr>
      <w:rPr>
        <w:rFonts w:cs="Times New Roman" w:hint="eastAsia"/>
      </w:rPr>
    </w:lvl>
  </w:abstractNum>
  <w:num w:numId="1">
    <w:abstractNumId w:val="20"/>
  </w:num>
  <w:num w:numId="2">
    <w:abstractNumId w:val="37"/>
  </w:num>
  <w:num w:numId="3">
    <w:abstractNumId w:val="26"/>
    <w:lvlOverride w:ilvl="0">
      <w:startOverride w:val="1"/>
    </w:lvlOverride>
  </w:num>
  <w:num w:numId="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num>
  <w:num w:numId="6">
    <w:abstractNumId w:val="7"/>
  </w:num>
  <w:num w:numId="7">
    <w:abstractNumId w:val="19"/>
  </w:num>
  <w:num w:numId="8">
    <w:abstractNumId w:val="14"/>
  </w:num>
  <w:num w:numId="9">
    <w:abstractNumId w:val="28"/>
  </w:num>
  <w:num w:numId="10">
    <w:abstractNumId w:val="17"/>
  </w:num>
  <w:num w:numId="11">
    <w:abstractNumId w:val="31"/>
  </w:num>
  <w:num w:numId="12">
    <w:abstractNumId w:val="11"/>
  </w:num>
  <w:num w:numId="13">
    <w:abstractNumId w:val="38"/>
  </w:num>
  <w:num w:numId="14">
    <w:abstractNumId w:val="12"/>
  </w:num>
  <w:num w:numId="15">
    <w:abstractNumId w:val="0"/>
  </w:num>
  <w:num w:numId="16">
    <w:abstractNumId w:val="11"/>
    <w:lvlOverride w:ilvl="0">
      <w:startOverride w:val="1"/>
    </w:lvlOverride>
  </w:num>
  <w:num w:numId="17">
    <w:abstractNumId w:val="26"/>
  </w:num>
  <w:num w:numId="18">
    <w:abstractNumId w:val="16"/>
  </w:num>
  <w:num w:numId="19">
    <w:abstractNumId w:val="25"/>
  </w:num>
  <w:num w:numId="20">
    <w:abstractNumId w:val="27"/>
  </w:num>
  <w:num w:numId="21">
    <w:abstractNumId w:val="35"/>
  </w:num>
  <w:num w:numId="22">
    <w:abstractNumId w:val="30"/>
  </w:num>
  <w:num w:numId="23">
    <w:abstractNumId w:val="6"/>
  </w:num>
  <w:num w:numId="24">
    <w:abstractNumId w:val="33"/>
  </w:num>
  <w:num w:numId="25">
    <w:abstractNumId w:val="36"/>
  </w:num>
  <w:num w:numId="26">
    <w:abstractNumId w:val="21"/>
  </w:num>
  <w:num w:numId="27">
    <w:abstractNumId w:val="10"/>
  </w:num>
  <w:num w:numId="28">
    <w:abstractNumId w:val="5"/>
  </w:num>
  <w:num w:numId="29">
    <w:abstractNumId w:val="18"/>
  </w:num>
  <w:num w:numId="30">
    <w:abstractNumId w:val="40"/>
  </w:num>
  <w:num w:numId="31">
    <w:abstractNumId w:val="3"/>
  </w:num>
  <w:num w:numId="32">
    <w:abstractNumId w:val="4"/>
  </w:num>
  <w:num w:numId="33">
    <w:abstractNumId w:val="23"/>
  </w:num>
  <w:num w:numId="34">
    <w:abstractNumId w:val="9"/>
  </w:num>
  <w:num w:numId="35">
    <w:abstractNumId w:val="39"/>
  </w:num>
  <w:num w:numId="36">
    <w:abstractNumId w:val="32"/>
  </w:num>
  <w:num w:numId="37">
    <w:abstractNumId w:val="22"/>
  </w:num>
  <w:num w:numId="38">
    <w:abstractNumId w:val="29"/>
  </w:num>
  <w:num w:numId="39">
    <w:abstractNumId w:val="15"/>
  </w:num>
  <w:num w:numId="40">
    <w:abstractNumId w:val="34"/>
  </w:num>
  <w:num w:numId="41">
    <w:abstractNumId w:val="8"/>
  </w:num>
  <w:num w:numId="42">
    <w:abstractNumId w:val="2"/>
  </w:num>
  <w:num w:numId="43">
    <w:abstractNumId w:val="1"/>
  </w:num>
  <w:num w:numId="44">
    <w:abstractNumId w:val="24"/>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bordersDoNotSurroundHeader/>
  <w:bordersDoNotSurroundFooter/>
  <w:hideSpellingErrors/>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5DAF"/>
    <w:rsid w:val="0000025D"/>
    <w:rsid w:val="00000273"/>
    <w:rsid w:val="00000AE8"/>
    <w:rsid w:val="00000BEC"/>
    <w:rsid w:val="00001329"/>
    <w:rsid w:val="00001FDC"/>
    <w:rsid w:val="00002396"/>
    <w:rsid w:val="00003310"/>
    <w:rsid w:val="00003506"/>
    <w:rsid w:val="00003AF8"/>
    <w:rsid w:val="00003FB4"/>
    <w:rsid w:val="000040C0"/>
    <w:rsid w:val="000046FB"/>
    <w:rsid w:val="00004B18"/>
    <w:rsid w:val="00005356"/>
    <w:rsid w:val="00005906"/>
    <w:rsid w:val="00005F33"/>
    <w:rsid w:val="00006A8D"/>
    <w:rsid w:val="000078D7"/>
    <w:rsid w:val="00007D0C"/>
    <w:rsid w:val="00010A65"/>
    <w:rsid w:val="00010D58"/>
    <w:rsid w:val="0001116F"/>
    <w:rsid w:val="00011AB9"/>
    <w:rsid w:val="00011D6C"/>
    <w:rsid w:val="00011DB1"/>
    <w:rsid w:val="0001241A"/>
    <w:rsid w:val="00012C2E"/>
    <w:rsid w:val="00013972"/>
    <w:rsid w:val="00014172"/>
    <w:rsid w:val="00014BA0"/>
    <w:rsid w:val="00014EC4"/>
    <w:rsid w:val="00015BD6"/>
    <w:rsid w:val="00016595"/>
    <w:rsid w:val="00017C5F"/>
    <w:rsid w:val="00020BC1"/>
    <w:rsid w:val="00020C26"/>
    <w:rsid w:val="00020DE6"/>
    <w:rsid w:val="000210C0"/>
    <w:rsid w:val="000212FF"/>
    <w:rsid w:val="00021936"/>
    <w:rsid w:val="00021B2F"/>
    <w:rsid w:val="00021E66"/>
    <w:rsid w:val="00022374"/>
    <w:rsid w:val="000227A6"/>
    <w:rsid w:val="00022B3A"/>
    <w:rsid w:val="00022B95"/>
    <w:rsid w:val="00023C2B"/>
    <w:rsid w:val="00024740"/>
    <w:rsid w:val="00024FFF"/>
    <w:rsid w:val="00025C7E"/>
    <w:rsid w:val="000262ED"/>
    <w:rsid w:val="0002728B"/>
    <w:rsid w:val="00027474"/>
    <w:rsid w:val="000276DD"/>
    <w:rsid w:val="00027804"/>
    <w:rsid w:val="000311CF"/>
    <w:rsid w:val="00031BE5"/>
    <w:rsid w:val="00031E42"/>
    <w:rsid w:val="000322EC"/>
    <w:rsid w:val="0003236E"/>
    <w:rsid w:val="00032418"/>
    <w:rsid w:val="000326FE"/>
    <w:rsid w:val="0003294F"/>
    <w:rsid w:val="00033DC0"/>
    <w:rsid w:val="00034733"/>
    <w:rsid w:val="00034C47"/>
    <w:rsid w:val="00035442"/>
    <w:rsid w:val="000358F4"/>
    <w:rsid w:val="00035AAF"/>
    <w:rsid w:val="00036001"/>
    <w:rsid w:val="00036A12"/>
    <w:rsid w:val="000373F0"/>
    <w:rsid w:val="00037F13"/>
    <w:rsid w:val="00040056"/>
    <w:rsid w:val="00040191"/>
    <w:rsid w:val="000402B4"/>
    <w:rsid w:val="00041335"/>
    <w:rsid w:val="000418EF"/>
    <w:rsid w:val="0004193C"/>
    <w:rsid w:val="00041F3D"/>
    <w:rsid w:val="000424B4"/>
    <w:rsid w:val="00042525"/>
    <w:rsid w:val="000433F8"/>
    <w:rsid w:val="00044729"/>
    <w:rsid w:val="0004485F"/>
    <w:rsid w:val="00045C92"/>
    <w:rsid w:val="00046503"/>
    <w:rsid w:val="000467C2"/>
    <w:rsid w:val="00047FB3"/>
    <w:rsid w:val="00050CCD"/>
    <w:rsid w:val="00050F99"/>
    <w:rsid w:val="000521B8"/>
    <w:rsid w:val="00052AED"/>
    <w:rsid w:val="00052D80"/>
    <w:rsid w:val="00053121"/>
    <w:rsid w:val="00053D79"/>
    <w:rsid w:val="00054832"/>
    <w:rsid w:val="000554B9"/>
    <w:rsid w:val="0005569D"/>
    <w:rsid w:val="00055B6E"/>
    <w:rsid w:val="000562B3"/>
    <w:rsid w:val="000574DA"/>
    <w:rsid w:val="00057864"/>
    <w:rsid w:val="000579D8"/>
    <w:rsid w:val="00057F9E"/>
    <w:rsid w:val="00060346"/>
    <w:rsid w:val="00060379"/>
    <w:rsid w:val="00060E53"/>
    <w:rsid w:val="000620D5"/>
    <w:rsid w:val="00062263"/>
    <w:rsid w:val="00062F87"/>
    <w:rsid w:val="00063FC8"/>
    <w:rsid w:val="00064184"/>
    <w:rsid w:val="00064322"/>
    <w:rsid w:val="00065069"/>
    <w:rsid w:val="00065665"/>
    <w:rsid w:val="0006650D"/>
    <w:rsid w:val="000668A6"/>
    <w:rsid w:val="00066A2C"/>
    <w:rsid w:val="00066BF0"/>
    <w:rsid w:val="00067AFE"/>
    <w:rsid w:val="00067BBD"/>
    <w:rsid w:val="0007084E"/>
    <w:rsid w:val="00071C22"/>
    <w:rsid w:val="000722BC"/>
    <w:rsid w:val="00072473"/>
    <w:rsid w:val="00072BFA"/>
    <w:rsid w:val="00073214"/>
    <w:rsid w:val="00073664"/>
    <w:rsid w:val="00073ADD"/>
    <w:rsid w:val="000740D5"/>
    <w:rsid w:val="00074150"/>
    <w:rsid w:val="00074439"/>
    <w:rsid w:val="000744DA"/>
    <w:rsid w:val="00074C63"/>
    <w:rsid w:val="00075623"/>
    <w:rsid w:val="000759FE"/>
    <w:rsid w:val="00075AEA"/>
    <w:rsid w:val="000775E2"/>
    <w:rsid w:val="00081280"/>
    <w:rsid w:val="00082582"/>
    <w:rsid w:val="00082AFC"/>
    <w:rsid w:val="000836E5"/>
    <w:rsid w:val="000838E0"/>
    <w:rsid w:val="00083B29"/>
    <w:rsid w:val="000846B7"/>
    <w:rsid w:val="00085B23"/>
    <w:rsid w:val="00085CB6"/>
    <w:rsid w:val="00085E0A"/>
    <w:rsid w:val="00085F01"/>
    <w:rsid w:val="000871B5"/>
    <w:rsid w:val="00087EF5"/>
    <w:rsid w:val="00087F8F"/>
    <w:rsid w:val="000911F9"/>
    <w:rsid w:val="00091537"/>
    <w:rsid w:val="00091881"/>
    <w:rsid w:val="0009188D"/>
    <w:rsid w:val="00092FC9"/>
    <w:rsid w:val="0009352C"/>
    <w:rsid w:val="0009360D"/>
    <w:rsid w:val="00093BC3"/>
    <w:rsid w:val="000943A1"/>
    <w:rsid w:val="00095565"/>
    <w:rsid w:val="000967AC"/>
    <w:rsid w:val="00097766"/>
    <w:rsid w:val="000979E0"/>
    <w:rsid w:val="000A0C08"/>
    <w:rsid w:val="000A1877"/>
    <w:rsid w:val="000A2F27"/>
    <w:rsid w:val="000A30F1"/>
    <w:rsid w:val="000A3509"/>
    <w:rsid w:val="000A36AE"/>
    <w:rsid w:val="000A3BC6"/>
    <w:rsid w:val="000A3E87"/>
    <w:rsid w:val="000A4572"/>
    <w:rsid w:val="000A4623"/>
    <w:rsid w:val="000A4D8A"/>
    <w:rsid w:val="000A522D"/>
    <w:rsid w:val="000A6135"/>
    <w:rsid w:val="000A7605"/>
    <w:rsid w:val="000A7628"/>
    <w:rsid w:val="000A793B"/>
    <w:rsid w:val="000A7ED4"/>
    <w:rsid w:val="000A7F69"/>
    <w:rsid w:val="000B03EA"/>
    <w:rsid w:val="000B0B2D"/>
    <w:rsid w:val="000B0D4B"/>
    <w:rsid w:val="000B0F3B"/>
    <w:rsid w:val="000B12C8"/>
    <w:rsid w:val="000B1BF0"/>
    <w:rsid w:val="000B2E6B"/>
    <w:rsid w:val="000B3950"/>
    <w:rsid w:val="000B406F"/>
    <w:rsid w:val="000B4385"/>
    <w:rsid w:val="000B4A9D"/>
    <w:rsid w:val="000B6187"/>
    <w:rsid w:val="000B6C8D"/>
    <w:rsid w:val="000B6E2F"/>
    <w:rsid w:val="000B70D5"/>
    <w:rsid w:val="000B7CC7"/>
    <w:rsid w:val="000B7F30"/>
    <w:rsid w:val="000C0058"/>
    <w:rsid w:val="000C04CA"/>
    <w:rsid w:val="000C05B3"/>
    <w:rsid w:val="000C05E3"/>
    <w:rsid w:val="000C1422"/>
    <w:rsid w:val="000C1918"/>
    <w:rsid w:val="000C1944"/>
    <w:rsid w:val="000C1A62"/>
    <w:rsid w:val="000C2368"/>
    <w:rsid w:val="000C2781"/>
    <w:rsid w:val="000C2867"/>
    <w:rsid w:val="000C3000"/>
    <w:rsid w:val="000C3122"/>
    <w:rsid w:val="000C317C"/>
    <w:rsid w:val="000C3311"/>
    <w:rsid w:val="000C344D"/>
    <w:rsid w:val="000C36AF"/>
    <w:rsid w:val="000C4013"/>
    <w:rsid w:val="000C48EC"/>
    <w:rsid w:val="000C7FD3"/>
    <w:rsid w:val="000C7FEA"/>
    <w:rsid w:val="000D0720"/>
    <w:rsid w:val="000D0AB4"/>
    <w:rsid w:val="000D0D61"/>
    <w:rsid w:val="000D102C"/>
    <w:rsid w:val="000D13AE"/>
    <w:rsid w:val="000D1B3E"/>
    <w:rsid w:val="000D23E9"/>
    <w:rsid w:val="000D31C1"/>
    <w:rsid w:val="000D390D"/>
    <w:rsid w:val="000D4804"/>
    <w:rsid w:val="000D4DD9"/>
    <w:rsid w:val="000D55B9"/>
    <w:rsid w:val="000D59C2"/>
    <w:rsid w:val="000D5A43"/>
    <w:rsid w:val="000D5A61"/>
    <w:rsid w:val="000D5D4F"/>
    <w:rsid w:val="000D62DB"/>
    <w:rsid w:val="000D6511"/>
    <w:rsid w:val="000D6EC5"/>
    <w:rsid w:val="000D7A74"/>
    <w:rsid w:val="000D7C52"/>
    <w:rsid w:val="000E02AA"/>
    <w:rsid w:val="000E04BD"/>
    <w:rsid w:val="000E14A6"/>
    <w:rsid w:val="000E1D6F"/>
    <w:rsid w:val="000E1E7D"/>
    <w:rsid w:val="000E2417"/>
    <w:rsid w:val="000E2839"/>
    <w:rsid w:val="000E29A7"/>
    <w:rsid w:val="000E3291"/>
    <w:rsid w:val="000E371F"/>
    <w:rsid w:val="000E45EF"/>
    <w:rsid w:val="000E4894"/>
    <w:rsid w:val="000E4E14"/>
    <w:rsid w:val="000E56E1"/>
    <w:rsid w:val="000E589F"/>
    <w:rsid w:val="000E5F0C"/>
    <w:rsid w:val="000E669A"/>
    <w:rsid w:val="000E69BB"/>
    <w:rsid w:val="000E6C97"/>
    <w:rsid w:val="000E71F5"/>
    <w:rsid w:val="000E78D5"/>
    <w:rsid w:val="000F01FE"/>
    <w:rsid w:val="000F0B69"/>
    <w:rsid w:val="000F0F49"/>
    <w:rsid w:val="000F14DA"/>
    <w:rsid w:val="000F1E47"/>
    <w:rsid w:val="000F3084"/>
    <w:rsid w:val="000F335A"/>
    <w:rsid w:val="000F3B8B"/>
    <w:rsid w:val="000F56D3"/>
    <w:rsid w:val="000F5890"/>
    <w:rsid w:val="000F5E80"/>
    <w:rsid w:val="000F61DD"/>
    <w:rsid w:val="000F659A"/>
    <w:rsid w:val="000F6B3A"/>
    <w:rsid w:val="000F7160"/>
    <w:rsid w:val="000F77C1"/>
    <w:rsid w:val="00100AA0"/>
    <w:rsid w:val="001013F1"/>
    <w:rsid w:val="00101829"/>
    <w:rsid w:val="00102DC0"/>
    <w:rsid w:val="00103383"/>
    <w:rsid w:val="001046D3"/>
    <w:rsid w:val="00104825"/>
    <w:rsid w:val="00104ABE"/>
    <w:rsid w:val="001052AC"/>
    <w:rsid w:val="001054B0"/>
    <w:rsid w:val="0010574C"/>
    <w:rsid w:val="00105C51"/>
    <w:rsid w:val="00106C05"/>
    <w:rsid w:val="00110273"/>
    <w:rsid w:val="00111380"/>
    <w:rsid w:val="00112ADB"/>
    <w:rsid w:val="001148D7"/>
    <w:rsid w:val="00115060"/>
    <w:rsid w:val="00115B4E"/>
    <w:rsid w:val="00117900"/>
    <w:rsid w:val="00117E54"/>
    <w:rsid w:val="00121D0E"/>
    <w:rsid w:val="001221E5"/>
    <w:rsid w:val="0012221B"/>
    <w:rsid w:val="00123149"/>
    <w:rsid w:val="001234CE"/>
    <w:rsid w:val="00123B35"/>
    <w:rsid w:val="00123C6C"/>
    <w:rsid w:val="00126147"/>
    <w:rsid w:val="0012767E"/>
    <w:rsid w:val="00127E27"/>
    <w:rsid w:val="00130200"/>
    <w:rsid w:val="00130725"/>
    <w:rsid w:val="001320D9"/>
    <w:rsid w:val="001327DC"/>
    <w:rsid w:val="001330EF"/>
    <w:rsid w:val="00133B24"/>
    <w:rsid w:val="00133CFA"/>
    <w:rsid w:val="00135254"/>
    <w:rsid w:val="00135A41"/>
    <w:rsid w:val="00135BB6"/>
    <w:rsid w:val="001362AC"/>
    <w:rsid w:val="001363E1"/>
    <w:rsid w:val="00136487"/>
    <w:rsid w:val="0013673C"/>
    <w:rsid w:val="001369AD"/>
    <w:rsid w:val="00136A1E"/>
    <w:rsid w:val="00136F0F"/>
    <w:rsid w:val="0013711B"/>
    <w:rsid w:val="0013777B"/>
    <w:rsid w:val="00137C4D"/>
    <w:rsid w:val="00140275"/>
    <w:rsid w:val="001410B0"/>
    <w:rsid w:val="001412A0"/>
    <w:rsid w:val="0014144C"/>
    <w:rsid w:val="001419CF"/>
    <w:rsid w:val="0014286B"/>
    <w:rsid w:val="00143309"/>
    <w:rsid w:val="0014357B"/>
    <w:rsid w:val="00143D41"/>
    <w:rsid w:val="00144551"/>
    <w:rsid w:val="0014483B"/>
    <w:rsid w:val="00145011"/>
    <w:rsid w:val="00145710"/>
    <w:rsid w:val="00145D15"/>
    <w:rsid w:val="001465DB"/>
    <w:rsid w:val="00146776"/>
    <w:rsid w:val="00146AAF"/>
    <w:rsid w:val="00147137"/>
    <w:rsid w:val="001472DB"/>
    <w:rsid w:val="00147DE1"/>
    <w:rsid w:val="00147FB5"/>
    <w:rsid w:val="00150B47"/>
    <w:rsid w:val="0015113E"/>
    <w:rsid w:val="00151AB9"/>
    <w:rsid w:val="00151E1A"/>
    <w:rsid w:val="00152B2C"/>
    <w:rsid w:val="00152B52"/>
    <w:rsid w:val="0015486E"/>
    <w:rsid w:val="00154941"/>
    <w:rsid w:val="00155268"/>
    <w:rsid w:val="00155C4C"/>
    <w:rsid w:val="001567F6"/>
    <w:rsid w:val="001568D6"/>
    <w:rsid w:val="00157116"/>
    <w:rsid w:val="00157C0B"/>
    <w:rsid w:val="00157E8D"/>
    <w:rsid w:val="00160523"/>
    <w:rsid w:val="00160CAF"/>
    <w:rsid w:val="00161CD7"/>
    <w:rsid w:val="00161DC7"/>
    <w:rsid w:val="00162FD0"/>
    <w:rsid w:val="00163612"/>
    <w:rsid w:val="001636EF"/>
    <w:rsid w:val="001643F8"/>
    <w:rsid w:val="00164426"/>
    <w:rsid w:val="00164723"/>
    <w:rsid w:val="001653F3"/>
    <w:rsid w:val="00165543"/>
    <w:rsid w:val="00166C02"/>
    <w:rsid w:val="00167F02"/>
    <w:rsid w:val="00171091"/>
    <w:rsid w:val="0017111E"/>
    <w:rsid w:val="00171CDE"/>
    <w:rsid w:val="001722D6"/>
    <w:rsid w:val="001726BB"/>
    <w:rsid w:val="0017299F"/>
    <w:rsid w:val="00172E01"/>
    <w:rsid w:val="001731C4"/>
    <w:rsid w:val="00173E46"/>
    <w:rsid w:val="00174232"/>
    <w:rsid w:val="001744BF"/>
    <w:rsid w:val="001749E1"/>
    <w:rsid w:val="0017506B"/>
    <w:rsid w:val="0017547D"/>
    <w:rsid w:val="001772F4"/>
    <w:rsid w:val="00177787"/>
    <w:rsid w:val="00180A73"/>
    <w:rsid w:val="001810B9"/>
    <w:rsid w:val="00181163"/>
    <w:rsid w:val="001814A9"/>
    <w:rsid w:val="001820C6"/>
    <w:rsid w:val="0018213D"/>
    <w:rsid w:val="001827F4"/>
    <w:rsid w:val="001828C2"/>
    <w:rsid w:val="00182965"/>
    <w:rsid w:val="001829BC"/>
    <w:rsid w:val="00184D62"/>
    <w:rsid w:val="00185CC8"/>
    <w:rsid w:val="00186AFA"/>
    <w:rsid w:val="00187694"/>
    <w:rsid w:val="00187F78"/>
    <w:rsid w:val="0019019D"/>
    <w:rsid w:val="0019094D"/>
    <w:rsid w:val="00191299"/>
    <w:rsid w:val="00191B39"/>
    <w:rsid w:val="00192262"/>
    <w:rsid w:val="001937C3"/>
    <w:rsid w:val="00194027"/>
    <w:rsid w:val="00194037"/>
    <w:rsid w:val="0019404D"/>
    <w:rsid w:val="00194541"/>
    <w:rsid w:val="00195A33"/>
    <w:rsid w:val="00196508"/>
    <w:rsid w:val="001966C4"/>
    <w:rsid w:val="00196BAE"/>
    <w:rsid w:val="00197372"/>
    <w:rsid w:val="00197E07"/>
    <w:rsid w:val="001A01E0"/>
    <w:rsid w:val="001A0477"/>
    <w:rsid w:val="001A1AF5"/>
    <w:rsid w:val="001A235C"/>
    <w:rsid w:val="001A23CF"/>
    <w:rsid w:val="001A2E08"/>
    <w:rsid w:val="001A2EA1"/>
    <w:rsid w:val="001A37C9"/>
    <w:rsid w:val="001A3888"/>
    <w:rsid w:val="001A3A11"/>
    <w:rsid w:val="001A44A8"/>
    <w:rsid w:val="001A4567"/>
    <w:rsid w:val="001A4BBB"/>
    <w:rsid w:val="001A597D"/>
    <w:rsid w:val="001A59F3"/>
    <w:rsid w:val="001A6074"/>
    <w:rsid w:val="001A68A5"/>
    <w:rsid w:val="001A754C"/>
    <w:rsid w:val="001A7CD1"/>
    <w:rsid w:val="001A7E10"/>
    <w:rsid w:val="001B0C28"/>
    <w:rsid w:val="001B0F01"/>
    <w:rsid w:val="001B1CC8"/>
    <w:rsid w:val="001B1D0F"/>
    <w:rsid w:val="001B1D2E"/>
    <w:rsid w:val="001B2866"/>
    <w:rsid w:val="001B2C43"/>
    <w:rsid w:val="001B3042"/>
    <w:rsid w:val="001B3C08"/>
    <w:rsid w:val="001B3E39"/>
    <w:rsid w:val="001B3EE4"/>
    <w:rsid w:val="001B4004"/>
    <w:rsid w:val="001B55AA"/>
    <w:rsid w:val="001B5764"/>
    <w:rsid w:val="001B5EB5"/>
    <w:rsid w:val="001B6344"/>
    <w:rsid w:val="001B6640"/>
    <w:rsid w:val="001C0FBF"/>
    <w:rsid w:val="001C1577"/>
    <w:rsid w:val="001C2864"/>
    <w:rsid w:val="001C2D27"/>
    <w:rsid w:val="001C2E19"/>
    <w:rsid w:val="001C328E"/>
    <w:rsid w:val="001C32BD"/>
    <w:rsid w:val="001C3636"/>
    <w:rsid w:val="001C4464"/>
    <w:rsid w:val="001C5338"/>
    <w:rsid w:val="001C6171"/>
    <w:rsid w:val="001C6C3B"/>
    <w:rsid w:val="001C704C"/>
    <w:rsid w:val="001D09E9"/>
    <w:rsid w:val="001D0A2F"/>
    <w:rsid w:val="001D0B65"/>
    <w:rsid w:val="001D1428"/>
    <w:rsid w:val="001D21C8"/>
    <w:rsid w:val="001D225D"/>
    <w:rsid w:val="001D2466"/>
    <w:rsid w:val="001D2744"/>
    <w:rsid w:val="001D2977"/>
    <w:rsid w:val="001D333B"/>
    <w:rsid w:val="001D3808"/>
    <w:rsid w:val="001D464E"/>
    <w:rsid w:val="001D4E57"/>
    <w:rsid w:val="001D51A9"/>
    <w:rsid w:val="001D551B"/>
    <w:rsid w:val="001D567E"/>
    <w:rsid w:val="001D5A36"/>
    <w:rsid w:val="001D7A9F"/>
    <w:rsid w:val="001D7F7A"/>
    <w:rsid w:val="001E1995"/>
    <w:rsid w:val="001E20D5"/>
    <w:rsid w:val="001E2295"/>
    <w:rsid w:val="001E2A83"/>
    <w:rsid w:val="001E31EC"/>
    <w:rsid w:val="001E32E2"/>
    <w:rsid w:val="001E3A5A"/>
    <w:rsid w:val="001E456E"/>
    <w:rsid w:val="001E4BCF"/>
    <w:rsid w:val="001E50C5"/>
    <w:rsid w:val="001E6740"/>
    <w:rsid w:val="001E7D46"/>
    <w:rsid w:val="001F0C25"/>
    <w:rsid w:val="001F2192"/>
    <w:rsid w:val="001F2697"/>
    <w:rsid w:val="001F29EA"/>
    <w:rsid w:val="001F2D42"/>
    <w:rsid w:val="001F305F"/>
    <w:rsid w:val="001F36AD"/>
    <w:rsid w:val="001F69CF"/>
    <w:rsid w:val="00200136"/>
    <w:rsid w:val="00200933"/>
    <w:rsid w:val="0020141A"/>
    <w:rsid w:val="002019D6"/>
    <w:rsid w:val="00202073"/>
    <w:rsid w:val="00202513"/>
    <w:rsid w:val="00203622"/>
    <w:rsid w:val="00203FE7"/>
    <w:rsid w:val="0020429F"/>
    <w:rsid w:val="00204862"/>
    <w:rsid w:val="00204E4A"/>
    <w:rsid w:val="002052EC"/>
    <w:rsid w:val="00205A0A"/>
    <w:rsid w:val="002063D3"/>
    <w:rsid w:val="00207B39"/>
    <w:rsid w:val="00207FFD"/>
    <w:rsid w:val="002100B5"/>
    <w:rsid w:val="00210643"/>
    <w:rsid w:val="00210A76"/>
    <w:rsid w:val="00210B47"/>
    <w:rsid w:val="00210E4E"/>
    <w:rsid w:val="00211559"/>
    <w:rsid w:val="00212599"/>
    <w:rsid w:val="00213742"/>
    <w:rsid w:val="00213A08"/>
    <w:rsid w:val="002143E2"/>
    <w:rsid w:val="00215762"/>
    <w:rsid w:val="00215B83"/>
    <w:rsid w:val="00216CA4"/>
    <w:rsid w:val="002170F3"/>
    <w:rsid w:val="00217E2D"/>
    <w:rsid w:val="00217EFA"/>
    <w:rsid w:val="00220693"/>
    <w:rsid w:val="0022071A"/>
    <w:rsid w:val="00220A93"/>
    <w:rsid w:val="002212AA"/>
    <w:rsid w:val="0022143F"/>
    <w:rsid w:val="00221A4E"/>
    <w:rsid w:val="00222CA2"/>
    <w:rsid w:val="00223B9C"/>
    <w:rsid w:val="00223CB4"/>
    <w:rsid w:val="00224160"/>
    <w:rsid w:val="00224376"/>
    <w:rsid w:val="00224514"/>
    <w:rsid w:val="00224A1D"/>
    <w:rsid w:val="00224F51"/>
    <w:rsid w:val="0022627D"/>
    <w:rsid w:val="0022635B"/>
    <w:rsid w:val="002264EE"/>
    <w:rsid w:val="002265D1"/>
    <w:rsid w:val="00226882"/>
    <w:rsid w:val="0022750E"/>
    <w:rsid w:val="0022758A"/>
    <w:rsid w:val="00227DFF"/>
    <w:rsid w:val="00230E85"/>
    <w:rsid w:val="0023103D"/>
    <w:rsid w:val="0023234E"/>
    <w:rsid w:val="0023299E"/>
    <w:rsid w:val="00232A9F"/>
    <w:rsid w:val="00232DB0"/>
    <w:rsid w:val="00234998"/>
    <w:rsid w:val="00234EFA"/>
    <w:rsid w:val="002353C1"/>
    <w:rsid w:val="002353D3"/>
    <w:rsid w:val="00235965"/>
    <w:rsid w:val="00235A6F"/>
    <w:rsid w:val="00235C4F"/>
    <w:rsid w:val="0023758F"/>
    <w:rsid w:val="00237676"/>
    <w:rsid w:val="00237773"/>
    <w:rsid w:val="00237CF0"/>
    <w:rsid w:val="00237D3C"/>
    <w:rsid w:val="00240B7A"/>
    <w:rsid w:val="0024124B"/>
    <w:rsid w:val="0024150A"/>
    <w:rsid w:val="00241D82"/>
    <w:rsid w:val="00242CBF"/>
    <w:rsid w:val="00242D73"/>
    <w:rsid w:val="00244E27"/>
    <w:rsid w:val="002453A9"/>
    <w:rsid w:val="0024560D"/>
    <w:rsid w:val="002473B2"/>
    <w:rsid w:val="002478D8"/>
    <w:rsid w:val="00247DFD"/>
    <w:rsid w:val="00250228"/>
    <w:rsid w:val="00250B2F"/>
    <w:rsid w:val="002510DF"/>
    <w:rsid w:val="002512CF"/>
    <w:rsid w:val="002518D7"/>
    <w:rsid w:val="00253158"/>
    <w:rsid w:val="0025379C"/>
    <w:rsid w:val="00253B79"/>
    <w:rsid w:val="00253FFF"/>
    <w:rsid w:val="00254F50"/>
    <w:rsid w:val="00255D30"/>
    <w:rsid w:val="00257533"/>
    <w:rsid w:val="00257558"/>
    <w:rsid w:val="00260245"/>
    <w:rsid w:val="00260AB3"/>
    <w:rsid w:val="00260B9A"/>
    <w:rsid w:val="00260DC4"/>
    <w:rsid w:val="002619B4"/>
    <w:rsid w:val="00261B84"/>
    <w:rsid w:val="00261EF1"/>
    <w:rsid w:val="00262E2F"/>
    <w:rsid w:val="002634CC"/>
    <w:rsid w:val="00263B4B"/>
    <w:rsid w:val="0026447E"/>
    <w:rsid w:val="002647F0"/>
    <w:rsid w:val="00264B59"/>
    <w:rsid w:val="002653E4"/>
    <w:rsid w:val="002672BF"/>
    <w:rsid w:val="00267423"/>
    <w:rsid w:val="002711AC"/>
    <w:rsid w:val="00272198"/>
    <w:rsid w:val="002721AD"/>
    <w:rsid w:val="0027251F"/>
    <w:rsid w:val="00272901"/>
    <w:rsid w:val="0027302F"/>
    <w:rsid w:val="00273086"/>
    <w:rsid w:val="0027351D"/>
    <w:rsid w:val="002736A9"/>
    <w:rsid w:val="00273B19"/>
    <w:rsid w:val="00274D33"/>
    <w:rsid w:val="00274E17"/>
    <w:rsid w:val="0027602B"/>
    <w:rsid w:val="0027608A"/>
    <w:rsid w:val="0027635C"/>
    <w:rsid w:val="002769C2"/>
    <w:rsid w:val="00276C23"/>
    <w:rsid w:val="002776BD"/>
    <w:rsid w:val="00277F95"/>
    <w:rsid w:val="00280A1A"/>
    <w:rsid w:val="00280FF5"/>
    <w:rsid w:val="00282EBC"/>
    <w:rsid w:val="00283C44"/>
    <w:rsid w:val="00284FA0"/>
    <w:rsid w:val="002855B5"/>
    <w:rsid w:val="00285C8A"/>
    <w:rsid w:val="0028674C"/>
    <w:rsid w:val="002867BD"/>
    <w:rsid w:val="002873D7"/>
    <w:rsid w:val="00287B16"/>
    <w:rsid w:val="00287BF1"/>
    <w:rsid w:val="00287FCD"/>
    <w:rsid w:val="00290491"/>
    <w:rsid w:val="0029118F"/>
    <w:rsid w:val="00291BC4"/>
    <w:rsid w:val="00291DFD"/>
    <w:rsid w:val="0029282A"/>
    <w:rsid w:val="00293CD2"/>
    <w:rsid w:val="00294223"/>
    <w:rsid w:val="00294440"/>
    <w:rsid w:val="00294B88"/>
    <w:rsid w:val="00294BCB"/>
    <w:rsid w:val="00294C40"/>
    <w:rsid w:val="00295EF4"/>
    <w:rsid w:val="00296215"/>
    <w:rsid w:val="00297905"/>
    <w:rsid w:val="0029793F"/>
    <w:rsid w:val="002A0134"/>
    <w:rsid w:val="002A04D9"/>
    <w:rsid w:val="002A09A9"/>
    <w:rsid w:val="002A1826"/>
    <w:rsid w:val="002A18C2"/>
    <w:rsid w:val="002A1F2C"/>
    <w:rsid w:val="002A2307"/>
    <w:rsid w:val="002A2BC4"/>
    <w:rsid w:val="002A302B"/>
    <w:rsid w:val="002A337D"/>
    <w:rsid w:val="002A34ED"/>
    <w:rsid w:val="002A3D45"/>
    <w:rsid w:val="002A4451"/>
    <w:rsid w:val="002A4500"/>
    <w:rsid w:val="002A5798"/>
    <w:rsid w:val="002A59C5"/>
    <w:rsid w:val="002A5CB2"/>
    <w:rsid w:val="002A5E68"/>
    <w:rsid w:val="002A5E8A"/>
    <w:rsid w:val="002A6CFE"/>
    <w:rsid w:val="002A6D47"/>
    <w:rsid w:val="002A71DF"/>
    <w:rsid w:val="002B015A"/>
    <w:rsid w:val="002B0259"/>
    <w:rsid w:val="002B2865"/>
    <w:rsid w:val="002B32CE"/>
    <w:rsid w:val="002B3764"/>
    <w:rsid w:val="002B4279"/>
    <w:rsid w:val="002B46B9"/>
    <w:rsid w:val="002B4847"/>
    <w:rsid w:val="002B56B4"/>
    <w:rsid w:val="002B5B08"/>
    <w:rsid w:val="002B6FDC"/>
    <w:rsid w:val="002C088A"/>
    <w:rsid w:val="002C3FA3"/>
    <w:rsid w:val="002C4067"/>
    <w:rsid w:val="002C42C2"/>
    <w:rsid w:val="002C4327"/>
    <w:rsid w:val="002C46BD"/>
    <w:rsid w:val="002C47E8"/>
    <w:rsid w:val="002C4B01"/>
    <w:rsid w:val="002C4BED"/>
    <w:rsid w:val="002C4DF7"/>
    <w:rsid w:val="002C4E2D"/>
    <w:rsid w:val="002C625B"/>
    <w:rsid w:val="002C667D"/>
    <w:rsid w:val="002C6900"/>
    <w:rsid w:val="002C6F84"/>
    <w:rsid w:val="002D0A8D"/>
    <w:rsid w:val="002D10C0"/>
    <w:rsid w:val="002D11C7"/>
    <w:rsid w:val="002D31E7"/>
    <w:rsid w:val="002D415B"/>
    <w:rsid w:val="002D4287"/>
    <w:rsid w:val="002D47AE"/>
    <w:rsid w:val="002D48CA"/>
    <w:rsid w:val="002D4A8D"/>
    <w:rsid w:val="002D4D2B"/>
    <w:rsid w:val="002D4FE3"/>
    <w:rsid w:val="002D5177"/>
    <w:rsid w:val="002D5657"/>
    <w:rsid w:val="002D6BD2"/>
    <w:rsid w:val="002D6CC1"/>
    <w:rsid w:val="002D791E"/>
    <w:rsid w:val="002E09F2"/>
    <w:rsid w:val="002E0BAB"/>
    <w:rsid w:val="002E0D93"/>
    <w:rsid w:val="002E1A09"/>
    <w:rsid w:val="002E1F94"/>
    <w:rsid w:val="002E26A6"/>
    <w:rsid w:val="002E302D"/>
    <w:rsid w:val="002E3432"/>
    <w:rsid w:val="002E4177"/>
    <w:rsid w:val="002E4845"/>
    <w:rsid w:val="002E4A23"/>
    <w:rsid w:val="002E59B7"/>
    <w:rsid w:val="002E5FCC"/>
    <w:rsid w:val="002E6748"/>
    <w:rsid w:val="002E760C"/>
    <w:rsid w:val="002F0109"/>
    <w:rsid w:val="002F0466"/>
    <w:rsid w:val="002F0474"/>
    <w:rsid w:val="002F0530"/>
    <w:rsid w:val="002F13A0"/>
    <w:rsid w:val="002F1733"/>
    <w:rsid w:val="002F1C9B"/>
    <w:rsid w:val="002F2E7D"/>
    <w:rsid w:val="002F2F8C"/>
    <w:rsid w:val="002F32E0"/>
    <w:rsid w:val="002F365C"/>
    <w:rsid w:val="002F36F9"/>
    <w:rsid w:val="002F37D8"/>
    <w:rsid w:val="002F3F9B"/>
    <w:rsid w:val="002F42EE"/>
    <w:rsid w:val="002F49BB"/>
    <w:rsid w:val="002F4BAA"/>
    <w:rsid w:val="002F4DA6"/>
    <w:rsid w:val="002F5126"/>
    <w:rsid w:val="002F57FA"/>
    <w:rsid w:val="002F5ABA"/>
    <w:rsid w:val="002F5F06"/>
    <w:rsid w:val="002F63CE"/>
    <w:rsid w:val="002F64A8"/>
    <w:rsid w:val="002F6A92"/>
    <w:rsid w:val="002F6E73"/>
    <w:rsid w:val="002F7030"/>
    <w:rsid w:val="002F7450"/>
    <w:rsid w:val="002F7B1B"/>
    <w:rsid w:val="0030179F"/>
    <w:rsid w:val="0030196C"/>
    <w:rsid w:val="00303606"/>
    <w:rsid w:val="003040F7"/>
    <w:rsid w:val="003059E9"/>
    <w:rsid w:val="00307074"/>
    <w:rsid w:val="00307600"/>
    <w:rsid w:val="00310D33"/>
    <w:rsid w:val="00311D00"/>
    <w:rsid w:val="003122BD"/>
    <w:rsid w:val="0031326D"/>
    <w:rsid w:val="003139B1"/>
    <w:rsid w:val="00313A7C"/>
    <w:rsid w:val="003147EA"/>
    <w:rsid w:val="00314ECE"/>
    <w:rsid w:val="00315941"/>
    <w:rsid w:val="00315DC8"/>
    <w:rsid w:val="00315E75"/>
    <w:rsid w:val="00315F3C"/>
    <w:rsid w:val="0031636E"/>
    <w:rsid w:val="00316C32"/>
    <w:rsid w:val="00316E51"/>
    <w:rsid w:val="00317F26"/>
    <w:rsid w:val="00320330"/>
    <w:rsid w:val="00320523"/>
    <w:rsid w:val="0032069A"/>
    <w:rsid w:val="00321007"/>
    <w:rsid w:val="003217F3"/>
    <w:rsid w:val="003219F4"/>
    <w:rsid w:val="003230DB"/>
    <w:rsid w:val="0032331E"/>
    <w:rsid w:val="003237B7"/>
    <w:rsid w:val="00324126"/>
    <w:rsid w:val="00325E92"/>
    <w:rsid w:val="003263C4"/>
    <w:rsid w:val="00326446"/>
    <w:rsid w:val="0032740E"/>
    <w:rsid w:val="00330C97"/>
    <w:rsid w:val="00331068"/>
    <w:rsid w:val="00331071"/>
    <w:rsid w:val="003311BE"/>
    <w:rsid w:val="003319A6"/>
    <w:rsid w:val="003331A7"/>
    <w:rsid w:val="00333324"/>
    <w:rsid w:val="0033435F"/>
    <w:rsid w:val="003345AD"/>
    <w:rsid w:val="00334D4C"/>
    <w:rsid w:val="00335125"/>
    <w:rsid w:val="00335158"/>
    <w:rsid w:val="003359D4"/>
    <w:rsid w:val="00335A4C"/>
    <w:rsid w:val="00336243"/>
    <w:rsid w:val="0033636A"/>
    <w:rsid w:val="003365D7"/>
    <w:rsid w:val="00337EFE"/>
    <w:rsid w:val="003402DA"/>
    <w:rsid w:val="00340ECF"/>
    <w:rsid w:val="003411D6"/>
    <w:rsid w:val="00341AD1"/>
    <w:rsid w:val="00341CAE"/>
    <w:rsid w:val="003422FA"/>
    <w:rsid w:val="003424F0"/>
    <w:rsid w:val="003429AC"/>
    <w:rsid w:val="003429C8"/>
    <w:rsid w:val="0034380D"/>
    <w:rsid w:val="0034420C"/>
    <w:rsid w:val="0034450F"/>
    <w:rsid w:val="00344E44"/>
    <w:rsid w:val="00345B37"/>
    <w:rsid w:val="00345EE8"/>
    <w:rsid w:val="00346358"/>
    <w:rsid w:val="00346913"/>
    <w:rsid w:val="00346A69"/>
    <w:rsid w:val="00346ADA"/>
    <w:rsid w:val="00346B67"/>
    <w:rsid w:val="003474ED"/>
    <w:rsid w:val="00347BCC"/>
    <w:rsid w:val="00347C9E"/>
    <w:rsid w:val="00350341"/>
    <w:rsid w:val="00350350"/>
    <w:rsid w:val="00350F2F"/>
    <w:rsid w:val="003512D9"/>
    <w:rsid w:val="00352263"/>
    <w:rsid w:val="003522C8"/>
    <w:rsid w:val="00352655"/>
    <w:rsid w:val="00353231"/>
    <w:rsid w:val="00353BC9"/>
    <w:rsid w:val="00354366"/>
    <w:rsid w:val="00354C0D"/>
    <w:rsid w:val="0035579D"/>
    <w:rsid w:val="003559AA"/>
    <w:rsid w:val="003569B6"/>
    <w:rsid w:val="003573A1"/>
    <w:rsid w:val="00360641"/>
    <w:rsid w:val="003608E2"/>
    <w:rsid w:val="0036187B"/>
    <w:rsid w:val="003618FD"/>
    <w:rsid w:val="003619E2"/>
    <w:rsid w:val="00361BB4"/>
    <w:rsid w:val="00362208"/>
    <w:rsid w:val="003625D2"/>
    <w:rsid w:val="003626CE"/>
    <w:rsid w:val="00362A68"/>
    <w:rsid w:val="003631CF"/>
    <w:rsid w:val="0036481D"/>
    <w:rsid w:val="00364EF7"/>
    <w:rsid w:val="00365DA8"/>
    <w:rsid w:val="00365DC6"/>
    <w:rsid w:val="003666A1"/>
    <w:rsid w:val="00367DDE"/>
    <w:rsid w:val="00367F74"/>
    <w:rsid w:val="0037033D"/>
    <w:rsid w:val="00371140"/>
    <w:rsid w:val="00371443"/>
    <w:rsid w:val="00371952"/>
    <w:rsid w:val="00371B68"/>
    <w:rsid w:val="00371F3F"/>
    <w:rsid w:val="0037247C"/>
    <w:rsid w:val="0037282E"/>
    <w:rsid w:val="00372E61"/>
    <w:rsid w:val="00372F84"/>
    <w:rsid w:val="00373050"/>
    <w:rsid w:val="0037306B"/>
    <w:rsid w:val="0037322A"/>
    <w:rsid w:val="003732E1"/>
    <w:rsid w:val="0037337A"/>
    <w:rsid w:val="0037414A"/>
    <w:rsid w:val="00374B1D"/>
    <w:rsid w:val="00375452"/>
    <w:rsid w:val="0037565C"/>
    <w:rsid w:val="003770AD"/>
    <w:rsid w:val="0037716D"/>
    <w:rsid w:val="0037788C"/>
    <w:rsid w:val="00377B9F"/>
    <w:rsid w:val="0038036C"/>
    <w:rsid w:val="0038048D"/>
    <w:rsid w:val="00380963"/>
    <w:rsid w:val="00380C9E"/>
    <w:rsid w:val="0038127D"/>
    <w:rsid w:val="00383CAE"/>
    <w:rsid w:val="00383D0D"/>
    <w:rsid w:val="00384417"/>
    <w:rsid w:val="00384E9C"/>
    <w:rsid w:val="00385ED0"/>
    <w:rsid w:val="0038662B"/>
    <w:rsid w:val="00386CCB"/>
    <w:rsid w:val="00386F0A"/>
    <w:rsid w:val="003873D8"/>
    <w:rsid w:val="00387F18"/>
    <w:rsid w:val="0039012A"/>
    <w:rsid w:val="003906D1"/>
    <w:rsid w:val="003910E9"/>
    <w:rsid w:val="003911B3"/>
    <w:rsid w:val="0039192E"/>
    <w:rsid w:val="003920F0"/>
    <w:rsid w:val="00392B60"/>
    <w:rsid w:val="003935AC"/>
    <w:rsid w:val="0039379F"/>
    <w:rsid w:val="00393BB4"/>
    <w:rsid w:val="00394439"/>
    <w:rsid w:val="0039446F"/>
    <w:rsid w:val="00394DCF"/>
    <w:rsid w:val="0039594E"/>
    <w:rsid w:val="00397037"/>
    <w:rsid w:val="0039735B"/>
    <w:rsid w:val="00397DC4"/>
    <w:rsid w:val="003A0168"/>
    <w:rsid w:val="003A029D"/>
    <w:rsid w:val="003A1460"/>
    <w:rsid w:val="003A1899"/>
    <w:rsid w:val="003A1903"/>
    <w:rsid w:val="003A191C"/>
    <w:rsid w:val="003A1CBC"/>
    <w:rsid w:val="003A215F"/>
    <w:rsid w:val="003A2A00"/>
    <w:rsid w:val="003A2DDC"/>
    <w:rsid w:val="003A2DEC"/>
    <w:rsid w:val="003A3412"/>
    <w:rsid w:val="003A35AF"/>
    <w:rsid w:val="003A3B85"/>
    <w:rsid w:val="003A3DC5"/>
    <w:rsid w:val="003A4CFA"/>
    <w:rsid w:val="003A5B24"/>
    <w:rsid w:val="003A61E9"/>
    <w:rsid w:val="003A6A95"/>
    <w:rsid w:val="003A6D7E"/>
    <w:rsid w:val="003B0333"/>
    <w:rsid w:val="003B069E"/>
    <w:rsid w:val="003B1082"/>
    <w:rsid w:val="003B1B8F"/>
    <w:rsid w:val="003B1F6B"/>
    <w:rsid w:val="003B243A"/>
    <w:rsid w:val="003B29A7"/>
    <w:rsid w:val="003B34A4"/>
    <w:rsid w:val="003B3B27"/>
    <w:rsid w:val="003B3D06"/>
    <w:rsid w:val="003B402A"/>
    <w:rsid w:val="003B4039"/>
    <w:rsid w:val="003B4793"/>
    <w:rsid w:val="003B56EF"/>
    <w:rsid w:val="003B5F83"/>
    <w:rsid w:val="003B6160"/>
    <w:rsid w:val="003B6405"/>
    <w:rsid w:val="003B683C"/>
    <w:rsid w:val="003B78AE"/>
    <w:rsid w:val="003B78C4"/>
    <w:rsid w:val="003C08DF"/>
    <w:rsid w:val="003C0C23"/>
    <w:rsid w:val="003C10C5"/>
    <w:rsid w:val="003C1890"/>
    <w:rsid w:val="003C256A"/>
    <w:rsid w:val="003C28DC"/>
    <w:rsid w:val="003C2AAD"/>
    <w:rsid w:val="003C3A3E"/>
    <w:rsid w:val="003C3DF2"/>
    <w:rsid w:val="003C4439"/>
    <w:rsid w:val="003C4A55"/>
    <w:rsid w:val="003C4FA1"/>
    <w:rsid w:val="003C572A"/>
    <w:rsid w:val="003C57DD"/>
    <w:rsid w:val="003C5AF1"/>
    <w:rsid w:val="003C615C"/>
    <w:rsid w:val="003C6B33"/>
    <w:rsid w:val="003C6D34"/>
    <w:rsid w:val="003C6EF6"/>
    <w:rsid w:val="003C726A"/>
    <w:rsid w:val="003C7439"/>
    <w:rsid w:val="003C75E3"/>
    <w:rsid w:val="003C7A71"/>
    <w:rsid w:val="003C7AD9"/>
    <w:rsid w:val="003C7B1B"/>
    <w:rsid w:val="003C7DE0"/>
    <w:rsid w:val="003D0342"/>
    <w:rsid w:val="003D06C9"/>
    <w:rsid w:val="003D1093"/>
    <w:rsid w:val="003D15FD"/>
    <w:rsid w:val="003D185C"/>
    <w:rsid w:val="003D1E02"/>
    <w:rsid w:val="003D236A"/>
    <w:rsid w:val="003D3817"/>
    <w:rsid w:val="003D3AD1"/>
    <w:rsid w:val="003D3C49"/>
    <w:rsid w:val="003D3DE0"/>
    <w:rsid w:val="003D3F2B"/>
    <w:rsid w:val="003D3F82"/>
    <w:rsid w:val="003D4259"/>
    <w:rsid w:val="003D4351"/>
    <w:rsid w:val="003D4896"/>
    <w:rsid w:val="003D4DC8"/>
    <w:rsid w:val="003D6793"/>
    <w:rsid w:val="003D76DE"/>
    <w:rsid w:val="003D7AEE"/>
    <w:rsid w:val="003D7B24"/>
    <w:rsid w:val="003E0133"/>
    <w:rsid w:val="003E088D"/>
    <w:rsid w:val="003E089E"/>
    <w:rsid w:val="003E0F15"/>
    <w:rsid w:val="003E120F"/>
    <w:rsid w:val="003E2E1E"/>
    <w:rsid w:val="003E3572"/>
    <w:rsid w:val="003E55D8"/>
    <w:rsid w:val="003E57F0"/>
    <w:rsid w:val="003E6A78"/>
    <w:rsid w:val="003E6EEA"/>
    <w:rsid w:val="003E7080"/>
    <w:rsid w:val="003F1E59"/>
    <w:rsid w:val="003F22BA"/>
    <w:rsid w:val="003F27F2"/>
    <w:rsid w:val="003F2D34"/>
    <w:rsid w:val="003F57C5"/>
    <w:rsid w:val="003F5D31"/>
    <w:rsid w:val="003F5E8D"/>
    <w:rsid w:val="003F6451"/>
    <w:rsid w:val="003F6577"/>
    <w:rsid w:val="003F65F9"/>
    <w:rsid w:val="003F6ABD"/>
    <w:rsid w:val="003F6D26"/>
    <w:rsid w:val="003F7237"/>
    <w:rsid w:val="003F74B5"/>
    <w:rsid w:val="00400DB2"/>
    <w:rsid w:val="004011C7"/>
    <w:rsid w:val="004038E0"/>
    <w:rsid w:val="00403D24"/>
    <w:rsid w:val="00404D53"/>
    <w:rsid w:val="004058BC"/>
    <w:rsid w:val="00405B22"/>
    <w:rsid w:val="00406ABF"/>
    <w:rsid w:val="00406B48"/>
    <w:rsid w:val="00406CA8"/>
    <w:rsid w:val="004072F6"/>
    <w:rsid w:val="004077FB"/>
    <w:rsid w:val="00407940"/>
    <w:rsid w:val="00407AC3"/>
    <w:rsid w:val="00407D19"/>
    <w:rsid w:val="00407E8A"/>
    <w:rsid w:val="00407F40"/>
    <w:rsid w:val="00410216"/>
    <w:rsid w:val="004108CD"/>
    <w:rsid w:val="00411681"/>
    <w:rsid w:val="00411F00"/>
    <w:rsid w:val="0041219C"/>
    <w:rsid w:val="004123BF"/>
    <w:rsid w:val="004126E7"/>
    <w:rsid w:val="00412DB8"/>
    <w:rsid w:val="00412F49"/>
    <w:rsid w:val="004137C3"/>
    <w:rsid w:val="004147B9"/>
    <w:rsid w:val="00414D1C"/>
    <w:rsid w:val="00414E3B"/>
    <w:rsid w:val="0041515C"/>
    <w:rsid w:val="00415213"/>
    <w:rsid w:val="00415808"/>
    <w:rsid w:val="004164E7"/>
    <w:rsid w:val="00416689"/>
    <w:rsid w:val="004166CF"/>
    <w:rsid w:val="00416964"/>
    <w:rsid w:val="00416C91"/>
    <w:rsid w:val="00420981"/>
    <w:rsid w:val="0042192F"/>
    <w:rsid w:val="00421D10"/>
    <w:rsid w:val="00422645"/>
    <w:rsid w:val="00422B4F"/>
    <w:rsid w:val="00423E6F"/>
    <w:rsid w:val="0042430B"/>
    <w:rsid w:val="00424618"/>
    <w:rsid w:val="004251C5"/>
    <w:rsid w:val="004252CB"/>
    <w:rsid w:val="00425A36"/>
    <w:rsid w:val="00425B44"/>
    <w:rsid w:val="00426282"/>
    <w:rsid w:val="004273BA"/>
    <w:rsid w:val="0042793C"/>
    <w:rsid w:val="0043007C"/>
    <w:rsid w:val="004303F4"/>
    <w:rsid w:val="00430539"/>
    <w:rsid w:val="004305DD"/>
    <w:rsid w:val="00430899"/>
    <w:rsid w:val="0043128F"/>
    <w:rsid w:val="00432A5F"/>
    <w:rsid w:val="00432FA6"/>
    <w:rsid w:val="004337D9"/>
    <w:rsid w:val="00436857"/>
    <w:rsid w:val="00436FB1"/>
    <w:rsid w:val="00437C1A"/>
    <w:rsid w:val="00440450"/>
    <w:rsid w:val="00440ADD"/>
    <w:rsid w:val="00441A7D"/>
    <w:rsid w:val="00441DBD"/>
    <w:rsid w:val="004428AF"/>
    <w:rsid w:val="004432F6"/>
    <w:rsid w:val="004439B3"/>
    <w:rsid w:val="0044460F"/>
    <w:rsid w:val="00445529"/>
    <w:rsid w:val="00445F7F"/>
    <w:rsid w:val="00446668"/>
    <w:rsid w:val="004472E4"/>
    <w:rsid w:val="00450539"/>
    <w:rsid w:val="004506F3"/>
    <w:rsid w:val="00450922"/>
    <w:rsid w:val="00450EB3"/>
    <w:rsid w:val="00451B80"/>
    <w:rsid w:val="00451BE1"/>
    <w:rsid w:val="00451EDF"/>
    <w:rsid w:val="00451FDE"/>
    <w:rsid w:val="00452436"/>
    <w:rsid w:val="004527BF"/>
    <w:rsid w:val="00453ED7"/>
    <w:rsid w:val="0045432F"/>
    <w:rsid w:val="00456231"/>
    <w:rsid w:val="004565CE"/>
    <w:rsid w:val="004568F6"/>
    <w:rsid w:val="0045741E"/>
    <w:rsid w:val="004576BC"/>
    <w:rsid w:val="00457FE2"/>
    <w:rsid w:val="0046032C"/>
    <w:rsid w:val="00461365"/>
    <w:rsid w:val="00461783"/>
    <w:rsid w:val="0046219B"/>
    <w:rsid w:val="00462370"/>
    <w:rsid w:val="00462385"/>
    <w:rsid w:val="00462D8E"/>
    <w:rsid w:val="00462E3D"/>
    <w:rsid w:val="004634C5"/>
    <w:rsid w:val="00464351"/>
    <w:rsid w:val="004653CE"/>
    <w:rsid w:val="00465511"/>
    <w:rsid w:val="0046566B"/>
    <w:rsid w:val="00465AA2"/>
    <w:rsid w:val="00465B92"/>
    <w:rsid w:val="00465D98"/>
    <w:rsid w:val="00467177"/>
    <w:rsid w:val="0046750F"/>
    <w:rsid w:val="00467E99"/>
    <w:rsid w:val="004707D6"/>
    <w:rsid w:val="00470991"/>
    <w:rsid w:val="00470A0D"/>
    <w:rsid w:val="004710BF"/>
    <w:rsid w:val="00471F80"/>
    <w:rsid w:val="0047244A"/>
    <w:rsid w:val="004725C8"/>
    <w:rsid w:val="00473E23"/>
    <w:rsid w:val="004747B3"/>
    <w:rsid w:val="00474DD8"/>
    <w:rsid w:val="004750AF"/>
    <w:rsid w:val="00475706"/>
    <w:rsid w:val="00476F63"/>
    <w:rsid w:val="00477297"/>
    <w:rsid w:val="004777DC"/>
    <w:rsid w:val="0048031B"/>
    <w:rsid w:val="00480D59"/>
    <w:rsid w:val="004819FD"/>
    <w:rsid w:val="00481F49"/>
    <w:rsid w:val="00482742"/>
    <w:rsid w:val="004828BC"/>
    <w:rsid w:val="00484957"/>
    <w:rsid w:val="0048511F"/>
    <w:rsid w:val="00485575"/>
    <w:rsid w:val="004856AF"/>
    <w:rsid w:val="00485A29"/>
    <w:rsid w:val="00485EB1"/>
    <w:rsid w:val="0048629A"/>
    <w:rsid w:val="00486902"/>
    <w:rsid w:val="00487172"/>
    <w:rsid w:val="00487208"/>
    <w:rsid w:val="00487458"/>
    <w:rsid w:val="00487567"/>
    <w:rsid w:val="00487A49"/>
    <w:rsid w:val="00490450"/>
    <w:rsid w:val="0049049E"/>
    <w:rsid w:val="00490C19"/>
    <w:rsid w:val="004921C7"/>
    <w:rsid w:val="004921EA"/>
    <w:rsid w:val="004923DB"/>
    <w:rsid w:val="00492C25"/>
    <w:rsid w:val="00492ED3"/>
    <w:rsid w:val="00493761"/>
    <w:rsid w:val="0049426F"/>
    <w:rsid w:val="00494741"/>
    <w:rsid w:val="0049599B"/>
    <w:rsid w:val="004960D0"/>
    <w:rsid w:val="00496982"/>
    <w:rsid w:val="004969E1"/>
    <w:rsid w:val="004A01D0"/>
    <w:rsid w:val="004A0D06"/>
    <w:rsid w:val="004A146C"/>
    <w:rsid w:val="004A1D2F"/>
    <w:rsid w:val="004A4713"/>
    <w:rsid w:val="004A4D6D"/>
    <w:rsid w:val="004A5764"/>
    <w:rsid w:val="004A5C20"/>
    <w:rsid w:val="004A60C3"/>
    <w:rsid w:val="004A799D"/>
    <w:rsid w:val="004A7CAC"/>
    <w:rsid w:val="004B1B54"/>
    <w:rsid w:val="004B1F8F"/>
    <w:rsid w:val="004B20FC"/>
    <w:rsid w:val="004B4D4A"/>
    <w:rsid w:val="004B6F4A"/>
    <w:rsid w:val="004B7353"/>
    <w:rsid w:val="004B7A68"/>
    <w:rsid w:val="004B7C4C"/>
    <w:rsid w:val="004B7D1F"/>
    <w:rsid w:val="004B7EE0"/>
    <w:rsid w:val="004C081A"/>
    <w:rsid w:val="004C0F86"/>
    <w:rsid w:val="004C1372"/>
    <w:rsid w:val="004C1FDD"/>
    <w:rsid w:val="004C2263"/>
    <w:rsid w:val="004C4507"/>
    <w:rsid w:val="004C4ECC"/>
    <w:rsid w:val="004C515F"/>
    <w:rsid w:val="004C63B9"/>
    <w:rsid w:val="004C66F4"/>
    <w:rsid w:val="004C6704"/>
    <w:rsid w:val="004C6EEF"/>
    <w:rsid w:val="004C7117"/>
    <w:rsid w:val="004C730F"/>
    <w:rsid w:val="004C7386"/>
    <w:rsid w:val="004C7806"/>
    <w:rsid w:val="004D0004"/>
    <w:rsid w:val="004D04F8"/>
    <w:rsid w:val="004D058B"/>
    <w:rsid w:val="004D0A40"/>
    <w:rsid w:val="004D0BF3"/>
    <w:rsid w:val="004D0EC3"/>
    <w:rsid w:val="004D0F32"/>
    <w:rsid w:val="004D142D"/>
    <w:rsid w:val="004D2383"/>
    <w:rsid w:val="004D23EF"/>
    <w:rsid w:val="004D2732"/>
    <w:rsid w:val="004D2D23"/>
    <w:rsid w:val="004D326F"/>
    <w:rsid w:val="004D32EE"/>
    <w:rsid w:val="004D3328"/>
    <w:rsid w:val="004D5B46"/>
    <w:rsid w:val="004D5B77"/>
    <w:rsid w:val="004D6073"/>
    <w:rsid w:val="004D6645"/>
    <w:rsid w:val="004D6B4E"/>
    <w:rsid w:val="004D6DAB"/>
    <w:rsid w:val="004D70F6"/>
    <w:rsid w:val="004D7A28"/>
    <w:rsid w:val="004D7A7A"/>
    <w:rsid w:val="004E0201"/>
    <w:rsid w:val="004E1853"/>
    <w:rsid w:val="004E1A1E"/>
    <w:rsid w:val="004E1B42"/>
    <w:rsid w:val="004E1CC0"/>
    <w:rsid w:val="004E3527"/>
    <w:rsid w:val="004E41E9"/>
    <w:rsid w:val="004E4602"/>
    <w:rsid w:val="004E471B"/>
    <w:rsid w:val="004E4DD7"/>
    <w:rsid w:val="004E4F75"/>
    <w:rsid w:val="004E5305"/>
    <w:rsid w:val="004E55BB"/>
    <w:rsid w:val="004E56C9"/>
    <w:rsid w:val="004E68EE"/>
    <w:rsid w:val="004E7F61"/>
    <w:rsid w:val="004F01A3"/>
    <w:rsid w:val="004F0276"/>
    <w:rsid w:val="004F0C68"/>
    <w:rsid w:val="004F1407"/>
    <w:rsid w:val="004F42DB"/>
    <w:rsid w:val="004F4375"/>
    <w:rsid w:val="004F4C6D"/>
    <w:rsid w:val="004F5402"/>
    <w:rsid w:val="004F6420"/>
    <w:rsid w:val="004F65BD"/>
    <w:rsid w:val="004F759B"/>
    <w:rsid w:val="004F7E3E"/>
    <w:rsid w:val="00500C94"/>
    <w:rsid w:val="005012C0"/>
    <w:rsid w:val="005018F8"/>
    <w:rsid w:val="00501C08"/>
    <w:rsid w:val="00501E42"/>
    <w:rsid w:val="0050534C"/>
    <w:rsid w:val="0050577A"/>
    <w:rsid w:val="00505EAB"/>
    <w:rsid w:val="005064A2"/>
    <w:rsid w:val="005064E1"/>
    <w:rsid w:val="005073BC"/>
    <w:rsid w:val="00507CA2"/>
    <w:rsid w:val="0051003B"/>
    <w:rsid w:val="00510058"/>
    <w:rsid w:val="00510372"/>
    <w:rsid w:val="00510B8F"/>
    <w:rsid w:val="005110D6"/>
    <w:rsid w:val="005124A3"/>
    <w:rsid w:val="00512E35"/>
    <w:rsid w:val="0051334E"/>
    <w:rsid w:val="00513C98"/>
    <w:rsid w:val="00513CD4"/>
    <w:rsid w:val="00513F55"/>
    <w:rsid w:val="00514182"/>
    <w:rsid w:val="00514495"/>
    <w:rsid w:val="0051515E"/>
    <w:rsid w:val="005154D2"/>
    <w:rsid w:val="0051577F"/>
    <w:rsid w:val="00515D31"/>
    <w:rsid w:val="005163E3"/>
    <w:rsid w:val="005166D2"/>
    <w:rsid w:val="00516DF3"/>
    <w:rsid w:val="00516EF9"/>
    <w:rsid w:val="00517A70"/>
    <w:rsid w:val="00517C75"/>
    <w:rsid w:val="00517E8C"/>
    <w:rsid w:val="005201FD"/>
    <w:rsid w:val="005203D9"/>
    <w:rsid w:val="0052041A"/>
    <w:rsid w:val="0052161B"/>
    <w:rsid w:val="00522E1D"/>
    <w:rsid w:val="00523C98"/>
    <w:rsid w:val="00523D8C"/>
    <w:rsid w:val="005242AE"/>
    <w:rsid w:val="005249AC"/>
    <w:rsid w:val="00525394"/>
    <w:rsid w:val="005258E6"/>
    <w:rsid w:val="00525C1E"/>
    <w:rsid w:val="00526D9B"/>
    <w:rsid w:val="00526FC4"/>
    <w:rsid w:val="00527A04"/>
    <w:rsid w:val="00527B20"/>
    <w:rsid w:val="00527EBD"/>
    <w:rsid w:val="00530235"/>
    <w:rsid w:val="00531563"/>
    <w:rsid w:val="00531809"/>
    <w:rsid w:val="00531A38"/>
    <w:rsid w:val="0053217A"/>
    <w:rsid w:val="00532BA8"/>
    <w:rsid w:val="00534222"/>
    <w:rsid w:val="00534A39"/>
    <w:rsid w:val="00535371"/>
    <w:rsid w:val="00535CBB"/>
    <w:rsid w:val="00536195"/>
    <w:rsid w:val="00537CB0"/>
    <w:rsid w:val="00537EE5"/>
    <w:rsid w:val="00540457"/>
    <w:rsid w:val="00540558"/>
    <w:rsid w:val="00540948"/>
    <w:rsid w:val="00540DDC"/>
    <w:rsid w:val="00541101"/>
    <w:rsid w:val="00541443"/>
    <w:rsid w:val="00542260"/>
    <w:rsid w:val="00542275"/>
    <w:rsid w:val="005427D6"/>
    <w:rsid w:val="005430F8"/>
    <w:rsid w:val="005435D4"/>
    <w:rsid w:val="00543EF9"/>
    <w:rsid w:val="00543F32"/>
    <w:rsid w:val="0054451E"/>
    <w:rsid w:val="00544658"/>
    <w:rsid w:val="00545D99"/>
    <w:rsid w:val="00545E82"/>
    <w:rsid w:val="00546339"/>
    <w:rsid w:val="00546882"/>
    <w:rsid w:val="00546908"/>
    <w:rsid w:val="00547D40"/>
    <w:rsid w:val="0055014A"/>
    <w:rsid w:val="00550BCB"/>
    <w:rsid w:val="005511C2"/>
    <w:rsid w:val="00551DC8"/>
    <w:rsid w:val="00552000"/>
    <w:rsid w:val="00552F8A"/>
    <w:rsid w:val="00553056"/>
    <w:rsid w:val="0055307D"/>
    <w:rsid w:val="00553277"/>
    <w:rsid w:val="0055334E"/>
    <w:rsid w:val="00553413"/>
    <w:rsid w:val="0055428F"/>
    <w:rsid w:val="00554388"/>
    <w:rsid w:val="005543E6"/>
    <w:rsid w:val="00555316"/>
    <w:rsid w:val="00557E3F"/>
    <w:rsid w:val="00560939"/>
    <w:rsid w:val="005616CF"/>
    <w:rsid w:val="00561C3F"/>
    <w:rsid w:val="00561FD8"/>
    <w:rsid w:val="005623A9"/>
    <w:rsid w:val="005626EF"/>
    <w:rsid w:val="0056289C"/>
    <w:rsid w:val="00565483"/>
    <w:rsid w:val="00565F27"/>
    <w:rsid w:val="005661B0"/>
    <w:rsid w:val="005665FF"/>
    <w:rsid w:val="00566B5E"/>
    <w:rsid w:val="005671C5"/>
    <w:rsid w:val="005671EA"/>
    <w:rsid w:val="005672AC"/>
    <w:rsid w:val="00570A21"/>
    <w:rsid w:val="005715BD"/>
    <w:rsid w:val="00574982"/>
    <w:rsid w:val="005756F8"/>
    <w:rsid w:val="00575F46"/>
    <w:rsid w:val="005763F1"/>
    <w:rsid w:val="00576CB3"/>
    <w:rsid w:val="00577002"/>
    <w:rsid w:val="0057717C"/>
    <w:rsid w:val="00580254"/>
    <w:rsid w:val="00580422"/>
    <w:rsid w:val="005808E3"/>
    <w:rsid w:val="00580A0F"/>
    <w:rsid w:val="00580ECF"/>
    <w:rsid w:val="00581AE2"/>
    <w:rsid w:val="00581F73"/>
    <w:rsid w:val="00581FC8"/>
    <w:rsid w:val="00582FA2"/>
    <w:rsid w:val="00583B7E"/>
    <w:rsid w:val="00583EA2"/>
    <w:rsid w:val="005858C1"/>
    <w:rsid w:val="005866A5"/>
    <w:rsid w:val="00586804"/>
    <w:rsid w:val="005873A8"/>
    <w:rsid w:val="00587642"/>
    <w:rsid w:val="00587C92"/>
    <w:rsid w:val="00587CF8"/>
    <w:rsid w:val="00590580"/>
    <w:rsid w:val="00590C20"/>
    <w:rsid w:val="00590C3A"/>
    <w:rsid w:val="0059145A"/>
    <w:rsid w:val="00591469"/>
    <w:rsid w:val="005914F7"/>
    <w:rsid w:val="0059156B"/>
    <w:rsid w:val="00591C26"/>
    <w:rsid w:val="00592133"/>
    <w:rsid w:val="00592230"/>
    <w:rsid w:val="0059261A"/>
    <w:rsid w:val="0059394A"/>
    <w:rsid w:val="00594051"/>
    <w:rsid w:val="00594C83"/>
    <w:rsid w:val="0059530E"/>
    <w:rsid w:val="00595DB1"/>
    <w:rsid w:val="005962FB"/>
    <w:rsid w:val="00596726"/>
    <w:rsid w:val="00596DDE"/>
    <w:rsid w:val="005971FD"/>
    <w:rsid w:val="005A09CC"/>
    <w:rsid w:val="005A09F2"/>
    <w:rsid w:val="005A0A13"/>
    <w:rsid w:val="005A0CBB"/>
    <w:rsid w:val="005A1246"/>
    <w:rsid w:val="005A26E2"/>
    <w:rsid w:val="005A2AC7"/>
    <w:rsid w:val="005A2DC2"/>
    <w:rsid w:val="005A449F"/>
    <w:rsid w:val="005A4D01"/>
    <w:rsid w:val="005A5D16"/>
    <w:rsid w:val="005A62B1"/>
    <w:rsid w:val="005A6B7A"/>
    <w:rsid w:val="005A6F5E"/>
    <w:rsid w:val="005A7CF1"/>
    <w:rsid w:val="005B0E59"/>
    <w:rsid w:val="005B1249"/>
    <w:rsid w:val="005B29D1"/>
    <w:rsid w:val="005B2AC4"/>
    <w:rsid w:val="005B2EEA"/>
    <w:rsid w:val="005B3301"/>
    <w:rsid w:val="005B36EE"/>
    <w:rsid w:val="005B38E3"/>
    <w:rsid w:val="005B3D4D"/>
    <w:rsid w:val="005B424C"/>
    <w:rsid w:val="005B4684"/>
    <w:rsid w:val="005B6CA5"/>
    <w:rsid w:val="005B6F2A"/>
    <w:rsid w:val="005B748B"/>
    <w:rsid w:val="005B760C"/>
    <w:rsid w:val="005B76D3"/>
    <w:rsid w:val="005C06CA"/>
    <w:rsid w:val="005C1714"/>
    <w:rsid w:val="005C195E"/>
    <w:rsid w:val="005C24B6"/>
    <w:rsid w:val="005C2D36"/>
    <w:rsid w:val="005C3025"/>
    <w:rsid w:val="005C30C1"/>
    <w:rsid w:val="005C4767"/>
    <w:rsid w:val="005C6025"/>
    <w:rsid w:val="005C66C6"/>
    <w:rsid w:val="005C6952"/>
    <w:rsid w:val="005C6F6A"/>
    <w:rsid w:val="005C6F84"/>
    <w:rsid w:val="005C7A25"/>
    <w:rsid w:val="005C7A6C"/>
    <w:rsid w:val="005D17F0"/>
    <w:rsid w:val="005D26D5"/>
    <w:rsid w:val="005D299C"/>
    <w:rsid w:val="005D2DAC"/>
    <w:rsid w:val="005D31B4"/>
    <w:rsid w:val="005D35D8"/>
    <w:rsid w:val="005D45E5"/>
    <w:rsid w:val="005D4738"/>
    <w:rsid w:val="005D4F34"/>
    <w:rsid w:val="005D5336"/>
    <w:rsid w:val="005D5D02"/>
    <w:rsid w:val="005D6364"/>
    <w:rsid w:val="005D72E3"/>
    <w:rsid w:val="005D72F4"/>
    <w:rsid w:val="005D76BC"/>
    <w:rsid w:val="005D7DD8"/>
    <w:rsid w:val="005D7DE1"/>
    <w:rsid w:val="005D7F34"/>
    <w:rsid w:val="005D7FE5"/>
    <w:rsid w:val="005E1B09"/>
    <w:rsid w:val="005E240E"/>
    <w:rsid w:val="005E24E3"/>
    <w:rsid w:val="005E3207"/>
    <w:rsid w:val="005E46FA"/>
    <w:rsid w:val="005E4BB7"/>
    <w:rsid w:val="005E5551"/>
    <w:rsid w:val="005E55DB"/>
    <w:rsid w:val="005E5B3D"/>
    <w:rsid w:val="005E6C22"/>
    <w:rsid w:val="005E7091"/>
    <w:rsid w:val="005E71F4"/>
    <w:rsid w:val="005E725C"/>
    <w:rsid w:val="005E77F1"/>
    <w:rsid w:val="005E7E82"/>
    <w:rsid w:val="005F0506"/>
    <w:rsid w:val="005F06D8"/>
    <w:rsid w:val="005F14FA"/>
    <w:rsid w:val="005F2BB3"/>
    <w:rsid w:val="005F38DB"/>
    <w:rsid w:val="005F4A45"/>
    <w:rsid w:val="005F4B9B"/>
    <w:rsid w:val="005F5633"/>
    <w:rsid w:val="005F5B63"/>
    <w:rsid w:val="005F69D8"/>
    <w:rsid w:val="005F7DEB"/>
    <w:rsid w:val="00600057"/>
    <w:rsid w:val="00600267"/>
    <w:rsid w:val="0060031D"/>
    <w:rsid w:val="00600828"/>
    <w:rsid w:val="00600D57"/>
    <w:rsid w:val="006014C2"/>
    <w:rsid w:val="00602C3E"/>
    <w:rsid w:val="00602F9C"/>
    <w:rsid w:val="0060379E"/>
    <w:rsid w:val="00603DA0"/>
    <w:rsid w:val="00603E36"/>
    <w:rsid w:val="0060473D"/>
    <w:rsid w:val="006055E4"/>
    <w:rsid w:val="006057E9"/>
    <w:rsid w:val="006063A9"/>
    <w:rsid w:val="00606AA6"/>
    <w:rsid w:val="00606E69"/>
    <w:rsid w:val="006072CC"/>
    <w:rsid w:val="006072E2"/>
    <w:rsid w:val="0061013B"/>
    <w:rsid w:val="0061072A"/>
    <w:rsid w:val="006114C0"/>
    <w:rsid w:val="006123E8"/>
    <w:rsid w:val="00612DA7"/>
    <w:rsid w:val="0061305F"/>
    <w:rsid w:val="0061475B"/>
    <w:rsid w:val="0062001B"/>
    <w:rsid w:val="0062013B"/>
    <w:rsid w:val="0062074A"/>
    <w:rsid w:val="00620C4D"/>
    <w:rsid w:val="00621C4D"/>
    <w:rsid w:val="00621E5D"/>
    <w:rsid w:val="0062253C"/>
    <w:rsid w:val="00623108"/>
    <w:rsid w:val="00623333"/>
    <w:rsid w:val="006233B5"/>
    <w:rsid w:val="00623864"/>
    <w:rsid w:val="00623A24"/>
    <w:rsid w:val="00624343"/>
    <w:rsid w:val="00624835"/>
    <w:rsid w:val="00625CE4"/>
    <w:rsid w:val="0062629F"/>
    <w:rsid w:val="00627A4E"/>
    <w:rsid w:val="00630681"/>
    <w:rsid w:val="00630748"/>
    <w:rsid w:val="006312A0"/>
    <w:rsid w:val="00631566"/>
    <w:rsid w:val="00631BB8"/>
    <w:rsid w:val="00631F2F"/>
    <w:rsid w:val="0063205A"/>
    <w:rsid w:val="00632FBF"/>
    <w:rsid w:val="006338BF"/>
    <w:rsid w:val="006345C9"/>
    <w:rsid w:val="0063474E"/>
    <w:rsid w:val="0063478A"/>
    <w:rsid w:val="00634D6D"/>
    <w:rsid w:val="00636A95"/>
    <w:rsid w:val="00636C21"/>
    <w:rsid w:val="00637EB3"/>
    <w:rsid w:val="006419FF"/>
    <w:rsid w:val="006425D5"/>
    <w:rsid w:val="00644688"/>
    <w:rsid w:val="00644E16"/>
    <w:rsid w:val="00646555"/>
    <w:rsid w:val="006467BC"/>
    <w:rsid w:val="006475C9"/>
    <w:rsid w:val="006502B2"/>
    <w:rsid w:val="00650F0E"/>
    <w:rsid w:val="00651128"/>
    <w:rsid w:val="00652429"/>
    <w:rsid w:val="00652626"/>
    <w:rsid w:val="0065293E"/>
    <w:rsid w:val="00653099"/>
    <w:rsid w:val="00653227"/>
    <w:rsid w:val="00653388"/>
    <w:rsid w:val="006534BC"/>
    <w:rsid w:val="006545BD"/>
    <w:rsid w:val="00654745"/>
    <w:rsid w:val="00655202"/>
    <w:rsid w:val="0065542B"/>
    <w:rsid w:val="0065546A"/>
    <w:rsid w:val="0065547D"/>
    <w:rsid w:val="00655812"/>
    <w:rsid w:val="0065649D"/>
    <w:rsid w:val="00656983"/>
    <w:rsid w:val="00656ACF"/>
    <w:rsid w:val="00657E62"/>
    <w:rsid w:val="00660901"/>
    <w:rsid w:val="00660AD6"/>
    <w:rsid w:val="00661D28"/>
    <w:rsid w:val="00662C82"/>
    <w:rsid w:val="00663182"/>
    <w:rsid w:val="00663F83"/>
    <w:rsid w:val="0066455A"/>
    <w:rsid w:val="00665193"/>
    <w:rsid w:val="006656DE"/>
    <w:rsid w:val="00665979"/>
    <w:rsid w:val="00666379"/>
    <w:rsid w:val="006663E8"/>
    <w:rsid w:val="00667658"/>
    <w:rsid w:val="00670CF2"/>
    <w:rsid w:val="00670E0A"/>
    <w:rsid w:val="0067107F"/>
    <w:rsid w:val="0067120B"/>
    <w:rsid w:val="006714B2"/>
    <w:rsid w:val="00671619"/>
    <w:rsid w:val="006716FE"/>
    <w:rsid w:val="00671C15"/>
    <w:rsid w:val="00671EBB"/>
    <w:rsid w:val="00672218"/>
    <w:rsid w:val="00672A3A"/>
    <w:rsid w:val="00672D00"/>
    <w:rsid w:val="00672D23"/>
    <w:rsid w:val="00673F98"/>
    <w:rsid w:val="0067476A"/>
    <w:rsid w:val="0067550C"/>
    <w:rsid w:val="0067562D"/>
    <w:rsid w:val="006756DC"/>
    <w:rsid w:val="00675B48"/>
    <w:rsid w:val="00676A1A"/>
    <w:rsid w:val="00676FAD"/>
    <w:rsid w:val="006778CF"/>
    <w:rsid w:val="00677D39"/>
    <w:rsid w:val="00681198"/>
    <w:rsid w:val="006813CF"/>
    <w:rsid w:val="00681620"/>
    <w:rsid w:val="00682871"/>
    <w:rsid w:val="006829E5"/>
    <w:rsid w:val="00682A41"/>
    <w:rsid w:val="00683900"/>
    <w:rsid w:val="0068420E"/>
    <w:rsid w:val="00685DE0"/>
    <w:rsid w:val="00685F5B"/>
    <w:rsid w:val="006864FD"/>
    <w:rsid w:val="00686634"/>
    <w:rsid w:val="006872AA"/>
    <w:rsid w:val="006901B0"/>
    <w:rsid w:val="00690375"/>
    <w:rsid w:val="006909B2"/>
    <w:rsid w:val="00692CF1"/>
    <w:rsid w:val="006934EB"/>
    <w:rsid w:val="00693661"/>
    <w:rsid w:val="00694DAB"/>
    <w:rsid w:val="0069513B"/>
    <w:rsid w:val="006951DA"/>
    <w:rsid w:val="00695FE9"/>
    <w:rsid w:val="006970AE"/>
    <w:rsid w:val="00697FF9"/>
    <w:rsid w:val="006A0443"/>
    <w:rsid w:val="006A0779"/>
    <w:rsid w:val="006A0865"/>
    <w:rsid w:val="006A0D50"/>
    <w:rsid w:val="006A16CD"/>
    <w:rsid w:val="006A247F"/>
    <w:rsid w:val="006A3607"/>
    <w:rsid w:val="006A38FF"/>
    <w:rsid w:val="006A48B2"/>
    <w:rsid w:val="006A4C1B"/>
    <w:rsid w:val="006A4E94"/>
    <w:rsid w:val="006A57CF"/>
    <w:rsid w:val="006A58AA"/>
    <w:rsid w:val="006A5ACE"/>
    <w:rsid w:val="006A5C4F"/>
    <w:rsid w:val="006A70FE"/>
    <w:rsid w:val="006B0303"/>
    <w:rsid w:val="006B08B7"/>
    <w:rsid w:val="006B0F30"/>
    <w:rsid w:val="006B1259"/>
    <w:rsid w:val="006B1F15"/>
    <w:rsid w:val="006B202A"/>
    <w:rsid w:val="006B215F"/>
    <w:rsid w:val="006B25D2"/>
    <w:rsid w:val="006B3380"/>
    <w:rsid w:val="006B3C34"/>
    <w:rsid w:val="006B4208"/>
    <w:rsid w:val="006B4CC9"/>
    <w:rsid w:val="006B5606"/>
    <w:rsid w:val="006B57E4"/>
    <w:rsid w:val="006B5A49"/>
    <w:rsid w:val="006B5FB2"/>
    <w:rsid w:val="006B6927"/>
    <w:rsid w:val="006B7403"/>
    <w:rsid w:val="006B7617"/>
    <w:rsid w:val="006B7FB8"/>
    <w:rsid w:val="006C018F"/>
    <w:rsid w:val="006C0C37"/>
    <w:rsid w:val="006C0D5F"/>
    <w:rsid w:val="006C2660"/>
    <w:rsid w:val="006C2FAB"/>
    <w:rsid w:val="006C32DF"/>
    <w:rsid w:val="006C33D9"/>
    <w:rsid w:val="006C3DD9"/>
    <w:rsid w:val="006C406D"/>
    <w:rsid w:val="006C43B1"/>
    <w:rsid w:val="006C4913"/>
    <w:rsid w:val="006C4B92"/>
    <w:rsid w:val="006C671C"/>
    <w:rsid w:val="006C749D"/>
    <w:rsid w:val="006C74D8"/>
    <w:rsid w:val="006C7C57"/>
    <w:rsid w:val="006C7D2E"/>
    <w:rsid w:val="006D0495"/>
    <w:rsid w:val="006D0924"/>
    <w:rsid w:val="006D09DC"/>
    <w:rsid w:val="006D167F"/>
    <w:rsid w:val="006D1777"/>
    <w:rsid w:val="006D29AB"/>
    <w:rsid w:val="006D29B4"/>
    <w:rsid w:val="006D30FE"/>
    <w:rsid w:val="006D32DB"/>
    <w:rsid w:val="006D3D17"/>
    <w:rsid w:val="006D3E05"/>
    <w:rsid w:val="006D3FB0"/>
    <w:rsid w:val="006D4468"/>
    <w:rsid w:val="006D4FDE"/>
    <w:rsid w:val="006D58C3"/>
    <w:rsid w:val="006D59C3"/>
    <w:rsid w:val="006D6877"/>
    <w:rsid w:val="006D69F0"/>
    <w:rsid w:val="006D7109"/>
    <w:rsid w:val="006D715F"/>
    <w:rsid w:val="006D78E3"/>
    <w:rsid w:val="006E0A55"/>
    <w:rsid w:val="006E0D90"/>
    <w:rsid w:val="006E1802"/>
    <w:rsid w:val="006E1DAF"/>
    <w:rsid w:val="006E202F"/>
    <w:rsid w:val="006E2296"/>
    <w:rsid w:val="006E22AB"/>
    <w:rsid w:val="006E233E"/>
    <w:rsid w:val="006E243B"/>
    <w:rsid w:val="006E2C08"/>
    <w:rsid w:val="006E3183"/>
    <w:rsid w:val="006E31E8"/>
    <w:rsid w:val="006E41FA"/>
    <w:rsid w:val="006E5546"/>
    <w:rsid w:val="006E5AC3"/>
    <w:rsid w:val="006E5F74"/>
    <w:rsid w:val="006E5FB5"/>
    <w:rsid w:val="006E6752"/>
    <w:rsid w:val="006E6CAA"/>
    <w:rsid w:val="006F08E2"/>
    <w:rsid w:val="006F1A45"/>
    <w:rsid w:val="006F1CA5"/>
    <w:rsid w:val="006F1DD7"/>
    <w:rsid w:val="006F2010"/>
    <w:rsid w:val="006F2FB1"/>
    <w:rsid w:val="006F3E2A"/>
    <w:rsid w:val="006F42C9"/>
    <w:rsid w:val="006F43BD"/>
    <w:rsid w:val="006F454A"/>
    <w:rsid w:val="006F45AE"/>
    <w:rsid w:val="006F478A"/>
    <w:rsid w:val="006F5BEB"/>
    <w:rsid w:val="006F5E00"/>
    <w:rsid w:val="006F5E9D"/>
    <w:rsid w:val="006F65E1"/>
    <w:rsid w:val="006F67A1"/>
    <w:rsid w:val="006F6E67"/>
    <w:rsid w:val="006F6FE2"/>
    <w:rsid w:val="006F75EF"/>
    <w:rsid w:val="00700239"/>
    <w:rsid w:val="0070116F"/>
    <w:rsid w:val="0070228F"/>
    <w:rsid w:val="0070265F"/>
    <w:rsid w:val="00703262"/>
    <w:rsid w:val="0070385F"/>
    <w:rsid w:val="00703D26"/>
    <w:rsid w:val="00704DD7"/>
    <w:rsid w:val="00705758"/>
    <w:rsid w:val="00706066"/>
    <w:rsid w:val="00706FD7"/>
    <w:rsid w:val="00707A5C"/>
    <w:rsid w:val="0071083A"/>
    <w:rsid w:val="00710BA7"/>
    <w:rsid w:val="00710EAB"/>
    <w:rsid w:val="00711141"/>
    <w:rsid w:val="00711450"/>
    <w:rsid w:val="00711C30"/>
    <w:rsid w:val="00711C95"/>
    <w:rsid w:val="00712089"/>
    <w:rsid w:val="00712349"/>
    <w:rsid w:val="00712D6F"/>
    <w:rsid w:val="00712E3A"/>
    <w:rsid w:val="00713203"/>
    <w:rsid w:val="00714429"/>
    <w:rsid w:val="00715745"/>
    <w:rsid w:val="00715BB5"/>
    <w:rsid w:val="00716EB1"/>
    <w:rsid w:val="00717B11"/>
    <w:rsid w:val="007200B0"/>
    <w:rsid w:val="007200E9"/>
    <w:rsid w:val="0072021A"/>
    <w:rsid w:val="00720654"/>
    <w:rsid w:val="0072079F"/>
    <w:rsid w:val="007209B0"/>
    <w:rsid w:val="00721E30"/>
    <w:rsid w:val="0072254A"/>
    <w:rsid w:val="00722659"/>
    <w:rsid w:val="00723133"/>
    <w:rsid w:val="007233F8"/>
    <w:rsid w:val="007235AC"/>
    <w:rsid w:val="00723D9F"/>
    <w:rsid w:val="00723DAA"/>
    <w:rsid w:val="00723FEF"/>
    <w:rsid w:val="00725438"/>
    <w:rsid w:val="007275A0"/>
    <w:rsid w:val="00727654"/>
    <w:rsid w:val="00727CE3"/>
    <w:rsid w:val="007301FC"/>
    <w:rsid w:val="007308BC"/>
    <w:rsid w:val="00731375"/>
    <w:rsid w:val="007317DF"/>
    <w:rsid w:val="00731961"/>
    <w:rsid w:val="007326F4"/>
    <w:rsid w:val="00732AA7"/>
    <w:rsid w:val="00732D8E"/>
    <w:rsid w:val="00732DD9"/>
    <w:rsid w:val="007330E8"/>
    <w:rsid w:val="0073333B"/>
    <w:rsid w:val="0073349C"/>
    <w:rsid w:val="00733B73"/>
    <w:rsid w:val="00734045"/>
    <w:rsid w:val="0073425B"/>
    <w:rsid w:val="007346E1"/>
    <w:rsid w:val="0073485C"/>
    <w:rsid w:val="00734A3A"/>
    <w:rsid w:val="00734D5A"/>
    <w:rsid w:val="00734E32"/>
    <w:rsid w:val="00735218"/>
    <w:rsid w:val="00736436"/>
    <w:rsid w:val="007364FD"/>
    <w:rsid w:val="00736821"/>
    <w:rsid w:val="007368BB"/>
    <w:rsid w:val="00737129"/>
    <w:rsid w:val="00737D8A"/>
    <w:rsid w:val="00740085"/>
    <w:rsid w:val="007415EB"/>
    <w:rsid w:val="00741F71"/>
    <w:rsid w:val="007420DA"/>
    <w:rsid w:val="00742265"/>
    <w:rsid w:val="00743917"/>
    <w:rsid w:val="00744A18"/>
    <w:rsid w:val="00744B9D"/>
    <w:rsid w:val="00744E89"/>
    <w:rsid w:val="007458DA"/>
    <w:rsid w:val="00745C0A"/>
    <w:rsid w:val="0074609A"/>
    <w:rsid w:val="007468C7"/>
    <w:rsid w:val="00746CF7"/>
    <w:rsid w:val="007476AC"/>
    <w:rsid w:val="00747AD9"/>
    <w:rsid w:val="00750A6A"/>
    <w:rsid w:val="00751434"/>
    <w:rsid w:val="0075213F"/>
    <w:rsid w:val="00752320"/>
    <w:rsid w:val="00752C19"/>
    <w:rsid w:val="00752ED6"/>
    <w:rsid w:val="00752F2E"/>
    <w:rsid w:val="00753150"/>
    <w:rsid w:val="007535DE"/>
    <w:rsid w:val="00753CDD"/>
    <w:rsid w:val="007540A4"/>
    <w:rsid w:val="0075426F"/>
    <w:rsid w:val="00755495"/>
    <w:rsid w:val="00755E47"/>
    <w:rsid w:val="00755E77"/>
    <w:rsid w:val="00756F3F"/>
    <w:rsid w:val="00757CD5"/>
    <w:rsid w:val="007603A3"/>
    <w:rsid w:val="00760D2F"/>
    <w:rsid w:val="00761304"/>
    <w:rsid w:val="007626E6"/>
    <w:rsid w:val="00762F41"/>
    <w:rsid w:val="00763180"/>
    <w:rsid w:val="00763DD2"/>
    <w:rsid w:val="00764337"/>
    <w:rsid w:val="00764A16"/>
    <w:rsid w:val="00764F2A"/>
    <w:rsid w:val="00765AC3"/>
    <w:rsid w:val="00765CDE"/>
    <w:rsid w:val="0076603D"/>
    <w:rsid w:val="00766C43"/>
    <w:rsid w:val="0076708A"/>
    <w:rsid w:val="007676AC"/>
    <w:rsid w:val="00770761"/>
    <w:rsid w:val="00770E28"/>
    <w:rsid w:val="007713B9"/>
    <w:rsid w:val="007718AD"/>
    <w:rsid w:val="007725F2"/>
    <w:rsid w:val="00772717"/>
    <w:rsid w:val="00772E90"/>
    <w:rsid w:val="00773BE1"/>
    <w:rsid w:val="00774442"/>
    <w:rsid w:val="00774C52"/>
    <w:rsid w:val="00774EE9"/>
    <w:rsid w:val="00775DBC"/>
    <w:rsid w:val="00776E85"/>
    <w:rsid w:val="00776FB2"/>
    <w:rsid w:val="00777765"/>
    <w:rsid w:val="00777910"/>
    <w:rsid w:val="00777BD2"/>
    <w:rsid w:val="00780DA2"/>
    <w:rsid w:val="007810EF"/>
    <w:rsid w:val="00781F4E"/>
    <w:rsid w:val="00782879"/>
    <w:rsid w:val="00782D32"/>
    <w:rsid w:val="0078315B"/>
    <w:rsid w:val="00784368"/>
    <w:rsid w:val="00784DEA"/>
    <w:rsid w:val="00784E5E"/>
    <w:rsid w:val="00785E77"/>
    <w:rsid w:val="0078737F"/>
    <w:rsid w:val="007874A3"/>
    <w:rsid w:val="00787FBA"/>
    <w:rsid w:val="007904E5"/>
    <w:rsid w:val="007907F4"/>
    <w:rsid w:val="00790FF4"/>
    <w:rsid w:val="0079170B"/>
    <w:rsid w:val="00791A6E"/>
    <w:rsid w:val="00792365"/>
    <w:rsid w:val="00792421"/>
    <w:rsid w:val="00793095"/>
    <w:rsid w:val="007934E2"/>
    <w:rsid w:val="00793AEA"/>
    <w:rsid w:val="00793BFA"/>
    <w:rsid w:val="00793DB5"/>
    <w:rsid w:val="0079530C"/>
    <w:rsid w:val="00796123"/>
    <w:rsid w:val="0079661D"/>
    <w:rsid w:val="007968AB"/>
    <w:rsid w:val="00796DA4"/>
    <w:rsid w:val="00797993"/>
    <w:rsid w:val="00797B46"/>
    <w:rsid w:val="007A109E"/>
    <w:rsid w:val="007A14A8"/>
    <w:rsid w:val="007A182F"/>
    <w:rsid w:val="007A22E3"/>
    <w:rsid w:val="007A2F91"/>
    <w:rsid w:val="007A33DF"/>
    <w:rsid w:val="007A346A"/>
    <w:rsid w:val="007A3DEA"/>
    <w:rsid w:val="007A4781"/>
    <w:rsid w:val="007A4F62"/>
    <w:rsid w:val="007A559F"/>
    <w:rsid w:val="007A55AF"/>
    <w:rsid w:val="007A6039"/>
    <w:rsid w:val="007A7EBE"/>
    <w:rsid w:val="007B05DD"/>
    <w:rsid w:val="007B17AC"/>
    <w:rsid w:val="007B1DE2"/>
    <w:rsid w:val="007B2AA0"/>
    <w:rsid w:val="007B2E0B"/>
    <w:rsid w:val="007B2E44"/>
    <w:rsid w:val="007B3A1D"/>
    <w:rsid w:val="007B3C3D"/>
    <w:rsid w:val="007B4FE4"/>
    <w:rsid w:val="007B5132"/>
    <w:rsid w:val="007B5F3C"/>
    <w:rsid w:val="007B5F72"/>
    <w:rsid w:val="007B635D"/>
    <w:rsid w:val="007B63B8"/>
    <w:rsid w:val="007B6990"/>
    <w:rsid w:val="007B7811"/>
    <w:rsid w:val="007C000F"/>
    <w:rsid w:val="007C010D"/>
    <w:rsid w:val="007C018D"/>
    <w:rsid w:val="007C0701"/>
    <w:rsid w:val="007C07BD"/>
    <w:rsid w:val="007C14F0"/>
    <w:rsid w:val="007C3FCD"/>
    <w:rsid w:val="007C433A"/>
    <w:rsid w:val="007C56E4"/>
    <w:rsid w:val="007C5737"/>
    <w:rsid w:val="007C67E8"/>
    <w:rsid w:val="007C6E87"/>
    <w:rsid w:val="007C7034"/>
    <w:rsid w:val="007C7B8C"/>
    <w:rsid w:val="007D0208"/>
    <w:rsid w:val="007D06E3"/>
    <w:rsid w:val="007D079B"/>
    <w:rsid w:val="007D0F77"/>
    <w:rsid w:val="007D130C"/>
    <w:rsid w:val="007D1F43"/>
    <w:rsid w:val="007D1FD9"/>
    <w:rsid w:val="007D262A"/>
    <w:rsid w:val="007D287C"/>
    <w:rsid w:val="007D2C61"/>
    <w:rsid w:val="007D2F61"/>
    <w:rsid w:val="007D3AAC"/>
    <w:rsid w:val="007D42A6"/>
    <w:rsid w:val="007D44CF"/>
    <w:rsid w:val="007D4E53"/>
    <w:rsid w:val="007D61CE"/>
    <w:rsid w:val="007D67AE"/>
    <w:rsid w:val="007D6E43"/>
    <w:rsid w:val="007D7ECB"/>
    <w:rsid w:val="007E0365"/>
    <w:rsid w:val="007E0852"/>
    <w:rsid w:val="007E0F42"/>
    <w:rsid w:val="007E159A"/>
    <w:rsid w:val="007E15ED"/>
    <w:rsid w:val="007E224B"/>
    <w:rsid w:val="007E28E3"/>
    <w:rsid w:val="007E3700"/>
    <w:rsid w:val="007E3B0C"/>
    <w:rsid w:val="007E3D5E"/>
    <w:rsid w:val="007E449B"/>
    <w:rsid w:val="007E4D70"/>
    <w:rsid w:val="007E511A"/>
    <w:rsid w:val="007E5690"/>
    <w:rsid w:val="007E620E"/>
    <w:rsid w:val="007E66E8"/>
    <w:rsid w:val="007E67E8"/>
    <w:rsid w:val="007E6E4E"/>
    <w:rsid w:val="007E7A55"/>
    <w:rsid w:val="007F0AB9"/>
    <w:rsid w:val="007F0D45"/>
    <w:rsid w:val="007F14C4"/>
    <w:rsid w:val="007F1B72"/>
    <w:rsid w:val="007F2E88"/>
    <w:rsid w:val="007F339D"/>
    <w:rsid w:val="007F3747"/>
    <w:rsid w:val="007F396E"/>
    <w:rsid w:val="007F3D0A"/>
    <w:rsid w:val="007F429F"/>
    <w:rsid w:val="007F4D06"/>
    <w:rsid w:val="007F4DE5"/>
    <w:rsid w:val="007F586A"/>
    <w:rsid w:val="007F6224"/>
    <w:rsid w:val="007F7019"/>
    <w:rsid w:val="007F7AE4"/>
    <w:rsid w:val="007F7B83"/>
    <w:rsid w:val="00800340"/>
    <w:rsid w:val="00800902"/>
    <w:rsid w:val="00800DBF"/>
    <w:rsid w:val="00801182"/>
    <w:rsid w:val="008014C3"/>
    <w:rsid w:val="00801606"/>
    <w:rsid w:val="00801D39"/>
    <w:rsid w:val="00802803"/>
    <w:rsid w:val="008034EF"/>
    <w:rsid w:val="008035C3"/>
    <w:rsid w:val="00803D29"/>
    <w:rsid w:val="00803E2F"/>
    <w:rsid w:val="00803FA4"/>
    <w:rsid w:val="00804348"/>
    <w:rsid w:val="00804560"/>
    <w:rsid w:val="0080526D"/>
    <w:rsid w:val="00805883"/>
    <w:rsid w:val="00805B4D"/>
    <w:rsid w:val="00805D8C"/>
    <w:rsid w:val="00805F1A"/>
    <w:rsid w:val="0080648D"/>
    <w:rsid w:val="00806F8A"/>
    <w:rsid w:val="00807331"/>
    <w:rsid w:val="008075E4"/>
    <w:rsid w:val="00810223"/>
    <w:rsid w:val="00810909"/>
    <w:rsid w:val="00812777"/>
    <w:rsid w:val="008128BA"/>
    <w:rsid w:val="00812CA6"/>
    <w:rsid w:val="008149FA"/>
    <w:rsid w:val="00814D49"/>
    <w:rsid w:val="008151CA"/>
    <w:rsid w:val="00815B27"/>
    <w:rsid w:val="00815C88"/>
    <w:rsid w:val="00815DAF"/>
    <w:rsid w:val="008160CE"/>
    <w:rsid w:val="00816136"/>
    <w:rsid w:val="00816936"/>
    <w:rsid w:val="00817094"/>
    <w:rsid w:val="0082058D"/>
    <w:rsid w:val="00820850"/>
    <w:rsid w:val="00820D70"/>
    <w:rsid w:val="00821928"/>
    <w:rsid w:val="00821A10"/>
    <w:rsid w:val="00822AE8"/>
    <w:rsid w:val="00822B87"/>
    <w:rsid w:val="00822BA2"/>
    <w:rsid w:val="00824E46"/>
    <w:rsid w:val="0082519A"/>
    <w:rsid w:val="00825528"/>
    <w:rsid w:val="0082571C"/>
    <w:rsid w:val="00825AB9"/>
    <w:rsid w:val="00825F3D"/>
    <w:rsid w:val="00825FC1"/>
    <w:rsid w:val="00827F17"/>
    <w:rsid w:val="008301A7"/>
    <w:rsid w:val="0083132A"/>
    <w:rsid w:val="0083132D"/>
    <w:rsid w:val="00831573"/>
    <w:rsid w:val="008320CA"/>
    <w:rsid w:val="008324F4"/>
    <w:rsid w:val="0083264A"/>
    <w:rsid w:val="00833164"/>
    <w:rsid w:val="00834567"/>
    <w:rsid w:val="00834821"/>
    <w:rsid w:val="008348C2"/>
    <w:rsid w:val="00834E7C"/>
    <w:rsid w:val="0083501E"/>
    <w:rsid w:val="008355E8"/>
    <w:rsid w:val="00835725"/>
    <w:rsid w:val="00835D44"/>
    <w:rsid w:val="008360B0"/>
    <w:rsid w:val="00836228"/>
    <w:rsid w:val="00836EA1"/>
    <w:rsid w:val="00837055"/>
    <w:rsid w:val="0083769E"/>
    <w:rsid w:val="00840DA3"/>
    <w:rsid w:val="008413E5"/>
    <w:rsid w:val="0084141E"/>
    <w:rsid w:val="00841898"/>
    <w:rsid w:val="008418D9"/>
    <w:rsid w:val="00842FB6"/>
    <w:rsid w:val="00843593"/>
    <w:rsid w:val="008437AA"/>
    <w:rsid w:val="0084452D"/>
    <w:rsid w:val="008446A9"/>
    <w:rsid w:val="008461F4"/>
    <w:rsid w:val="00846E49"/>
    <w:rsid w:val="00850CDF"/>
    <w:rsid w:val="00850D37"/>
    <w:rsid w:val="00850D73"/>
    <w:rsid w:val="00851060"/>
    <w:rsid w:val="00851F0F"/>
    <w:rsid w:val="00853795"/>
    <w:rsid w:val="00854F21"/>
    <w:rsid w:val="008551C1"/>
    <w:rsid w:val="0085520F"/>
    <w:rsid w:val="00856764"/>
    <w:rsid w:val="00856E3A"/>
    <w:rsid w:val="008576A9"/>
    <w:rsid w:val="00857BB6"/>
    <w:rsid w:val="00857EC8"/>
    <w:rsid w:val="00861299"/>
    <w:rsid w:val="00861994"/>
    <w:rsid w:val="008627E1"/>
    <w:rsid w:val="008630BB"/>
    <w:rsid w:val="00863BBD"/>
    <w:rsid w:val="00863CAD"/>
    <w:rsid w:val="0086432E"/>
    <w:rsid w:val="00864852"/>
    <w:rsid w:val="00865514"/>
    <w:rsid w:val="008657E1"/>
    <w:rsid w:val="00866E27"/>
    <w:rsid w:val="0086778D"/>
    <w:rsid w:val="00867F8D"/>
    <w:rsid w:val="00870ADE"/>
    <w:rsid w:val="00870CCA"/>
    <w:rsid w:val="008712EA"/>
    <w:rsid w:val="00871D94"/>
    <w:rsid w:val="008722B5"/>
    <w:rsid w:val="00872486"/>
    <w:rsid w:val="00872E45"/>
    <w:rsid w:val="0087333E"/>
    <w:rsid w:val="008733CC"/>
    <w:rsid w:val="00873CB7"/>
    <w:rsid w:val="00874F45"/>
    <w:rsid w:val="008753C6"/>
    <w:rsid w:val="0087567C"/>
    <w:rsid w:val="00875912"/>
    <w:rsid w:val="00876721"/>
    <w:rsid w:val="00877775"/>
    <w:rsid w:val="00877C7A"/>
    <w:rsid w:val="00881C19"/>
    <w:rsid w:val="00881CA6"/>
    <w:rsid w:val="00882162"/>
    <w:rsid w:val="00882217"/>
    <w:rsid w:val="00882A97"/>
    <w:rsid w:val="00883DA2"/>
    <w:rsid w:val="0088473D"/>
    <w:rsid w:val="008857B0"/>
    <w:rsid w:val="00886FD3"/>
    <w:rsid w:val="00887156"/>
    <w:rsid w:val="008873C6"/>
    <w:rsid w:val="00887C27"/>
    <w:rsid w:val="00887D4A"/>
    <w:rsid w:val="00887EBB"/>
    <w:rsid w:val="00890875"/>
    <w:rsid w:val="00890A7D"/>
    <w:rsid w:val="00890F33"/>
    <w:rsid w:val="00891F61"/>
    <w:rsid w:val="00892697"/>
    <w:rsid w:val="00892F94"/>
    <w:rsid w:val="008935E3"/>
    <w:rsid w:val="008948D1"/>
    <w:rsid w:val="00894A5C"/>
    <w:rsid w:val="00895ABE"/>
    <w:rsid w:val="008962BB"/>
    <w:rsid w:val="008969D7"/>
    <w:rsid w:val="008973D6"/>
    <w:rsid w:val="00897501"/>
    <w:rsid w:val="008A0A1A"/>
    <w:rsid w:val="008A16D3"/>
    <w:rsid w:val="008A1EB3"/>
    <w:rsid w:val="008A2817"/>
    <w:rsid w:val="008A29B1"/>
    <w:rsid w:val="008A2D52"/>
    <w:rsid w:val="008A348F"/>
    <w:rsid w:val="008A364E"/>
    <w:rsid w:val="008A3659"/>
    <w:rsid w:val="008A3733"/>
    <w:rsid w:val="008A3768"/>
    <w:rsid w:val="008A39BE"/>
    <w:rsid w:val="008A4266"/>
    <w:rsid w:val="008A4318"/>
    <w:rsid w:val="008A5B9A"/>
    <w:rsid w:val="008A5F7A"/>
    <w:rsid w:val="008A610E"/>
    <w:rsid w:val="008A62B9"/>
    <w:rsid w:val="008A695A"/>
    <w:rsid w:val="008A7DB2"/>
    <w:rsid w:val="008B1D44"/>
    <w:rsid w:val="008B222A"/>
    <w:rsid w:val="008B22A1"/>
    <w:rsid w:val="008B2AE9"/>
    <w:rsid w:val="008B2BD0"/>
    <w:rsid w:val="008B3E4F"/>
    <w:rsid w:val="008B3EBE"/>
    <w:rsid w:val="008B4719"/>
    <w:rsid w:val="008B4A5E"/>
    <w:rsid w:val="008B4F5E"/>
    <w:rsid w:val="008B5D3C"/>
    <w:rsid w:val="008B5D4B"/>
    <w:rsid w:val="008B6485"/>
    <w:rsid w:val="008B6538"/>
    <w:rsid w:val="008B664C"/>
    <w:rsid w:val="008B6DCA"/>
    <w:rsid w:val="008B7327"/>
    <w:rsid w:val="008B747E"/>
    <w:rsid w:val="008B7ADE"/>
    <w:rsid w:val="008C09B0"/>
    <w:rsid w:val="008C0B37"/>
    <w:rsid w:val="008C1065"/>
    <w:rsid w:val="008C1180"/>
    <w:rsid w:val="008C1380"/>
    <w:rsid w:val="008C1418"/>
    <w:rsid w:val="008C16B2"/>
    <w:rsid w:val="008C1C74"/>
    <w:rsid w:val="008C2227"/>
    <w:rsid w:val="008C2E20"/>
    <w:rsid w:val="008C3540"/>
    <w:rsid w:val="008C3A40"/>
    <w:rsid w:val="008C3B30"/>
    <w:rsid w:val="008C46A2"/>
    <w:rsid w:val="008C4C78"/>
    <w:rsid w:val="008C599A"/>
    <w:rsid w:val="008C682C"/>
    <w:rsid w:val="008C6FE1"/>
    <w:rsid w:val="008C7149"/>
    <w:rsid w:val="008D000E"/>
    <w:rsid w:val="008D0B52"/>
    <w:rsid w:val="008D13BE"/>
    <w:rsid w:val="008D154A"/>
    <w:rsid w:val="008D1C6A"/>
    <w:rsid w:val="008D224D"/>
    <w:rsid w:val="008D26C0"/>
    <w:rsid w:val="008D35B7"/>
    <w:rsid w:val="008D3706"/>
    <w:rsid w:val="008D39C0"/>
    <w:rsid w:val="008D3AB9"/>
    <w:rsid w:val="008D3D82"/>
    <w:rsid w:val="008D3E4D"/>
    <w:rsid w:val="008D3F22"/>
    <w:rsid w:val="008D6375"/>
    <w:rsid w:val="008D6674"/>
    <w:rsid w:val="008D7DED"/>
    <w:rsid w:val="008D7F31"/>
    <w:rsid w:val="008E03B1"/>
    <w:rsid w:val="008E0744"/>
    <w:rsid w:val="008E0A40"/>
    <w:rsid w:val="008E0FC5"/>
    <w:rsid w:val="008E1AE7"/>
    <w:rsid w:val="008E1F26"/>
    <w:rsid w:val="008E2082"/>
    <w:rsid w:val="008E22BC"/>
    <w:rsid w:val="008E241F"/>
    <w:rsid w:val="008E333B"/>
    <w:rsid w:val="008E4057"/>
    <w:rsid w:val="008E45F5"/>
    <w:rsid w:val="008E47FB"/>
    <w:rsid w:val="008E60A7"/>
    <w:rsid w:val="008E6252"/>
    <w:rsid w:val="008E6AF6"/>
    <w:rsid w:val="008F1AEA"/>
    <w:rsid w:val="008F1BD9"/>
    <w:rsid w:val="008F23A1"/>
    <w:rsid w:val="008F2542"/>
    <w:rsid w:val="008F2EE2"/>
    <w:rsid w:val="008F3051"/>
    <w:rsid w:val="008F3D80"/>
    <w:rsid w:val="008F4BC1"/>
    <w:rsid w:val="008F4BD9"/>
    <w:rsid w:val="008F4C37"/>
    <w:rsid w:val="008F4F40"/>
    <w:rsid w:val="008F517F"/>
    <w:rsid w:val="008F5C44"/>
    <w:rsid w:val="008F643A"/>
    <w:rsid w:val="008F65FD"/>
    <w:rsid w:val="008F6E86"/>
    <w:rsid w:val="008F745F"/>
    <w:rsid w:val="008F7920"/>
    <w:rsid w:val="008F7C6D"/>
    <w:rsid w:val="008F7E21"/>
    <w:rsid w:val="00900BA7"/>
    <w:rsid w:val="0090139F"/>
    <w:rsid w:val="009013EF"/>
    <w:rsid w:val="009021AB"/>
    <w:rsid w:val="009024EA"/>
    <w:rsid w:val="009029D5"/>
    <w:rsid w:val="0090453F"/>
    <w:rsid w:val="009052A8"/>
    <w:rsid w:val="00905BB0"/>
    <w:rsid w:val="00905BE7"/>
    <w:rsid w:val="009064D5"/>
    <w:rsid w:val="00906581"/>
    <w:rsid w:val="009065B6"/>
    <w:rsid w:val="009069C0"/>
    <w:rsid w:val="00906C09"/>
    <w:rsid w:val="00906C8D"/>
    <w:rsid w:val="00907076"/>
    <w:rsid w:val="009073B6"/>
    <w:rsid w:val="00907AC2"/>
    <w:rsid w:val="00910897"/>
    <w:rsid w:val="00910B80"/>
    <w:rsid w:val="00911104"/>
    <w:rsid w:val="009113EA"/>
    <w:rsid w:val="00911795"/>
    <w:rsid w:val="00911AC9"/>
    <w:rsid w:val="0091231E"/>
    <w:rsid w:val="00912752"/>
    <w:rsid w:val="00913351"/>
    <w:rsid w:val="00913CC8"/>
    <w:rsid w:val="009146A9"/>
    <w:rsid w:val="00914F4C"/>
    <w:rsid w:val="00915417"/>
    <w:rsid w:val="00915C87"/>
    <w:rsid w:val="00915F55"/>
    <w:rsid w:val="00915F9A"/>
    <w:rsid w:val="00915FD1"/>
    <w:rsid w:val="0091608F"/>
    <w:rsid w:val="0091622F"/>
    <w:rsid w:val="009169B9"/>
    <w:rsid w:val="00916AA9"/>
    <w:rsid w:val="00916EBD"/>
    <w:rsid w:val="009173EC"/>
    <w:rsid w:val="00921B2A"/>
    <w:rsid w:val="0092225A"/>
    <w:rsid w:val="00922BC0"/>
    <w:rsid w:val="009242F7"/>
    <w:rsid w:val="0092454C"/>
    <w:rsid w:val="00924851"/>
    <w:rsid w:val="009248E7"/>
    <w:rsid w:val="009249D1"/>
    <w:rsid w:val="0092504D"/>
    <w:rsid w:val="00925133"/>
    <w:rsid w:val="009251B5"/>
    <w:rsid w:val="009253F9"/>
    <w:rsid w:val="00926112"/>
    <w:rsid w:val="00926FC1"/>
    <w:rsid w:val="009272FC"/>
    <w:rsid w:val="00927673"/>
    <w:rsid w:val="00927FA0"/>
    <w:rsid w:val="00931262"/>
    <w:rsid w:val="00931725"/>
    <w:rsid w:val="00931FBD"/>
    <w:rsid w:val="0093273A"/>
    <w:rsid w:val="0093387F"/>
    <w:rsid w:val="00933CFF"/>
    <w:rsid w:val="00934135"/>
    <w:rsid w:val="0093429E"/>
    <w:rsid w:val="009344FF"/>
    <w:rsid w:val="00934B86"/>
    <w:rsid w:val="00934BFD"/>
    <w:rsid w:val="0093577F"/>
    <w:rsid w:val="00935B0F"/>
    <w:rsid w:val="00935B39"/>
    <w:rsid w:val="009360D8"/>
    <w:rsid w:val="00936253"/>
    <w:rsid w:val="00936634"/>
    <w:rsid w:val="00940CC9"/>
    <w:rsid w:val="009415E2"/>
    <w:rsid w:val="009419C6"/>
    <w:rsid w:val="00941A54"/>
    <w:rsid w:val="00941C79"/>
    <w:rsid w:val="00941D65"/>
    <w:rsid w:val="00941F3D"/>
    <w:rsid w:val="00942125"/>
    <w:rsid w:val="009422CA"/>
    <w:rsid w:val="009428F8"/>
    <w:rsid w:val="009433A7"/>
    <w:rsid w:val="00944118"/>
    <w:rsid w:val="0094414C"/>
    <w:rsid w:val="0094450D"/>
    <w:rsid w:val="0094488F"/>
    <w:rsid w:val="00944A3A"/>
    <w:rsid w:val="009459B6"/>
    <w:rsid w:val="0094622E"/>
    <w:rsid w:val="009467B4"/>
    <w:rsid w:val="00947946"/>
    <w:rsid w:val="00947E96"/>
    <w:rsid w:val="0095014E"/>
    <w:rsid w:val="0095095E"/>
    <w:rsid w:val="009509B9"/>
    <w:rsid w:val="0095193F"/>
    <w:rsid w:val="00952515"/>
    <w:rsid w:val="009526E4"/>
    <w:rsid w:val="009528BF"/>
    <w:rsid w:val="009530D4"/>
    <w:rsid w:val="009553AD"/>
    <w:rsid w:val="009553BD"/>
    <w:rsid w:val="00956946"/>
    <w:rsid w:val="00956B64"/>
    <w:rsid w:val="00956DBA"/>
    <w:rsid w:val="00956F8A"/>
    <w:rsid w:val="0095784D"/>
    <w:rsid w:val="0096002D"/>
    <w:rsid w:val="0096070D"/>
    <w:rsid w:val="00961515"/>
    <w:rsid w:val="009622A3"/>
    <w:rsid w:val="009629E6"/>
    <w:rsid w:val="00963124"/>
    <w:rsid w:val="009637CF"/>
    <w:rsid w:val="00965C5D"/>
    <w:rsid w:val="00965DA6"/>
    <w:rsid w:val="00966BE5"/>
    <w:rsid w:val="00966E13"/>
    <w:rsid w:val="00967233"/>
    <w:rsid w:val="009676D1"/>
    <w:rsid w:val="009676F5"/>
    <w:rsid w:val="00967B95"/>
    <w:rsid w:val="00970A62"/>
    <w:rsid w:val="00971F3C"/>
    <w:rsid w:val="009721E9"/>
    <w:rsid w:val="00972270"/>
    <w:rsid w:val="009726ED"/>
    <w:rsid w:val="00972AED"/>
    <w:rsid w:val="00972D6F"/>
    <w:rsid w:val="009737FE"/>
    <w:rsid w:val="00973A07"/>
    <w:rsid w:val="009748B7"/>
    <w:rsid w:val="00974978"/>
    <w:rsid w:val="00975177"/>
    <w:rsid w:val="00976173"/>
    <w:rsid w:val="009765EF"/>
    <w:rsid w:val="00976B95"/>
    <w:rsid w:val="00976EDA"/>
    <w:rsid w:val="00977163"/>
    <w:rsid w:val="0097745D"/>
    <w:rsid w:val="00977514"/>
    <w:rsid w:val="009775E3"/>
    <w:rsid w:val="009777D2"/>
    <w:rsid w:val="00980292"/>
    <w:rsid w:val="009807D3"/>
    <w:rsid w:val="00980BBE"/>
    <w:rsid w:val="00982509"/>
    <w:rsid w:val="00982673"/>
    <w:rsid w:val="00982B75"/>
    <w:rsid w:val="0098340A"/>
    <w:rsid w:val="0098398E"/>
    <w:rsid w:val="00986340"/>
    <w:rsid w:val="00986ACF"/>
    <w:rsid w:val="0098714A"/>
    <w:rsid w:val="00990739"/>
    <w:rsid w:val="00990BCC"/>
    <w:rsid w:val="00990E19"/>
    <w:rsid w:val="00990EC0"/>
    <w:rsid w:val="00990F02"/>
    <w:rsid w:val="00991289"/>
    <w:rsid w:val="00991DFC"/>
    <w:rsid w:val="00992649"/>
    <w:rsid w:val="00992D05"/>
    <w:rsid w:val="009935B3"/>
    <w:rsid w:val="009945A7"/>
    <w:rsid w:val="00995828"/>
    <w:rsid w:val="00995FB8"/>
    <w:rsid w:val="00996729"/>
    <w:rsid w:val="00996762"/>
    <w:rsid w:val="009970A0"/>
    <w:rsid w:val="00997102"/>
    <w:rsid w:val="0099759E"/>
    <w:rsid w:val="00997DED"/>
    <w:rsid w:val="00997E28"/>
    <w:rsid w:val="009A0D44"/>
    <w:rsid w:val="009A18AD"/>
    <w:rsid w:val="009A19C8"/>
    <w:rsid w:val="009A1B1C"/>
    <w:rsid w:val="009A1B24"/>
    <w:rsid w:val="009A1B40"/>
    <w:rsid w:val="009A1BA3"/>
    <w:rsid w:val="009A1C80"/>
    <w:rsid w:val="009A2719"/>
    <w:rsid w:val="009A300B"/>
    <w:rsid w:val="009A35B2"/>
    <w:rsid w:val="009A3A0F"/>
    <w:rsid w:val="009A417A"/>
    <w:rsid w:val="009A4608"/>
    <w:rsid w:val="009A55C7"/>
    <w:rsid w:val="009A5F01"/>
    <w:rsid w:val="009A5F5C"/>
    <w:rsid w:val="009A6660"/>
    <w:rsid w:val="009A6C66"/>
    <w:rsid w:val="009A79CC"/>
    <w:rsid w:val="009B022C"/>
    <w:rsid w:val="009B0BB4"/>
    <w:rsid w:val="009B0BB8"/>
    <w:rsid w:val="009B12AF"/>
    <w:rsid w:val="009B1A36"/>
    <w:rsid w:val="009B1F49"/>
    <w:rsid w:val="009B1FD2"/>
    <w:rsid w:val="009B2403"/>
    <w:rsid w:val="009B3114"/>
    <w:rsid w:val="009B3155"/>
    <w:rsid w:val="009B32CC"/>
    <w:rsid w:val="009B38F4"/>
    <w:rsid w:val="009B3BDB"/>
    <w:rsid w:val="009B420A"/>
    <w:rsid w:val="009B43B6"/>
    <w:rsid w:val="009B579B"/>
    <w:rsid w:val="009B653D"/>
    <w:rsid w:val="009B77F2"/>
    <w:rsid w:val="009C096C"/>
    <w:rsid w:val="009C1E07"/>
    <w:rsid w:val="009C2673"/>
    <w:rsid w:val="009C3C46"/>
    <w:rsid w:val="009C444A"/>
    <w:rsid w:val="009C45A4"/>
    <w:rsid w:val="009C4894"/>
    <w:rsid w:val="009C4959"/>
    <w:rsid w:val="009C5ACF"/>
    <w:rsid w:val="009C606E"/>
    <w:rsid w:val="009C6129"/>
    <w:rsid w:val="009C63AA"/>
    <w:rsid w:val="009C67D3"/>
    <w:rsid w:val="009C6A50"/>
    <w:rsid w:val="009C6BEA"/>
    <w:rsid w:val="009C6DF6"/>
    <w:rsid w:val="009D0CD0"/>
    <w:rsid w:val="009D12DA"/>
    <w:rsid w:val="009D1403"/>
    <w:rsid w:val="009D17A1"/>
    <w:rsid w:val="009D185F"/>
    <w:rsid w:val="009D1DBF"/>
    <w:rsid w:val="009D1FA0"/>
    <w:rsid w:val="009D2730"/>
    <w:rsid w:val="009D27B2"/>
    <w:rsid w:val="009D2BB7"/>
    <w:rsid w:val="009D3455"/>
    <w:rsid w:val="009D3DBD"/>
    <w:rsid w:val="009D44C0"/>
    <w:rsid w:val="009D4B36"/>
    <w:rsid w:val="009D56BD"/>
    <w:rsid w:val="009D5892"/>
    <w:rsid w:val="009D58CC"/>
    <w:rsid w:val="009D5A1D"/>
    <w:rsid w:val="009D60C8"/>
    <w:rsid w:val="009D6123"/>
    <w:rsid w:val="009D6685"/>
    <w:rsid w:val="009D6899"/>
    <w:rsid w:val="009D6B12"/>
    <w:rsid w:val="009D6F15"/>
    <w:rsid w:val="009D76F4"/>
    <w:rsid w:val="009D7D2A"/>
    <w:rsid w:val="009E04EC"/>
    <w:rsid w:val="009E0A18"/>
    <w:rsid w:val="009E1839"/>
    <w:rsid w:val="009E1D0F"/>
    <w:rsid w:val="009E2E4D"/>
    <w:rsid w:val="009E2F97"/>
    <w:rsid w:val="009E3494"/>
    <w:rsid w:val="009E382E"/>
    <w:rsid w:val="009E395F"/>
    <w:rsid w:val="009E4309"/>
    <w:rsid w:val="009E45B9"/>
    <w:rsid w:val="009E4B77"/>
    <w:rsid w:val="009E5E34"/>
    <w:rsid w:val="009E70F8"/>
    <w:rsid w:val="009E7794"/>
    <w:rsid w:val="009F01D9"/>
    <w:rsid w:val="009F0A4F"/>
    <w:rsid w:val="009F0A7A"/>
    <w:rsid w:val="009F1B86"/>
    <w:rsid w:val="009F2489"/>
    <w:rsid w:val="009F2C8A"/>
    <w:rsid w:val="009F3C68"/>
    <w:rsid w:val="009F3F7B"/>
    <w:rsid w:val="009F49CE"/>
    <w:rsid w:val="009F4EA1"/>
    <w:rsid w:val="009F634E"/>
    <w:rsid w:val="009F65A2"/>
    <w:rsid w:val="009F6694"/>
    <w:rsid w:val="009F66A0"/>
    <w:rsid w:val="009F6DD1"/>
    <w:rsid w:val="009F7927"/>
    <w:rsid w:val="00A003A4"/>
    <w:rsid w:val="00A018CB"/>
    <w:rsid w:val="00A0217D"/>
    <w:rsid w:val="00A024B4"/>
    <w:rsid w:val="00A026CB"/>
    <w:rsid w:val="00A04106"/>
    <w:rsid w:val="00A04754"/>
    <w:rsid w:val="00A05267"/>
    <w:rsid w:val="00A05CB4"/>
    <w:rsid w:val="00A06A0F"/>
    <w:rsid w:val="00A1162B"/>
    <w:rsid w:val="00A11FD2"/>
    <w:rsid w:val="00A12816"/>
    <w:rsid w:val="00A1310C"/>
    <w:rsid w:val="00A13384"/>
    <w:rsid w:val="00A133FC"/>
    <w:rsid w:val="00A1378E"/>
    <w:rsid w:val="00A13BDB"/>
    <w:rsid w:val="00A13BEE"/>
    <w:rsid w:val="00A13EBC"/>
    <w:rsid w:val="00A14F46"/>
    <w:rsid w:val="00A1632F"/>
    <w:rsid w:val="00A1684C"/>
    <w:rsid w:val="00A16A09"/>
    <w:rsid w:val="00A171DF"/>
    <w:rsid w:val="00A17661"/>
    <w:rsid w:val="00A20315"/>
    <w:rsid w:val="00A20BB0"/>
    <w:rsid w:val="00A2109F"/>
    <w:rsid w:val="00A21249"/>
    <w:rsid w:val="00A21F51"/>
    <w:rsid w:val="00A226F2"/>
    <w:rsid w:val="00A22D89"/>
    <w:rsid w:val="00A22FF2"/>
    <w:rsid w:val="00A23510"/>
    <w:rsid w:val="00A23E24"/>
    <w:rsid w:val="00A240DE"/>
    <w:rsid w:val="00A246E9"/>
    <w:rsid w:val="00A24815"/>
    <w:rsid w:val="00A249D4"/>
    <w:rsid w:val="00A24A9A"/>
    <w:rsid w:val="00A250E0"/>
    <w:rsid w:val="00A2550E"/>
    <w:rsid w:val="00A25520"/>
    <w:rsid w:val="00A25696"/>
    <w:rsid w:val="00A25F2B"/>
    <w:rsid w:val="00A26885"/>
    <w:rsid w:val="00A26924"/>
    <w:rsid w:val="00A27754"/>
    <w:rsid w:val="00A3083D"/>
    <w:rsid w:val="00A31010"/>
    <w:rsid w:val="00A31E32"/>
    <w:rsid w:val="00A32234"/>
    <w:rsid w:val="00A325CD"/>
    <w:rsid w:val="00A332AF"/>
    <w:rsid w:val="00A34204"/>
    <w:rsid w:val="00A34315"/>
    <w:rsid w:val="00A356BD"/>
    <w:rsid w:val="00A359CD"/>
    <w:rsid w:val="00A364A5"/>
    <w:rsid w:val="00A37B12"/>
    <w:rsid w:val="00A412AE"/>
    <w:rsid w:val="00A41EDB"/>
    <w:rsid w:val="00A43011"/>
    <w:rsid w:val="00A44714"/>
    <w:rsid w:val="00A4545A"/>
    <w:rsid w:val="00A455BA"/>
    <w:rsid w:val="00A46851"/>
    <w:rsid w:val="00A46AC5"/>
    <w:rsid w:val="00A46B2E"/>
    <w:rsid w:val="00A4774B"/>
    <w:rsid w:val="00A47D46"/>
    <w:rsid w:val="00A47D4B"/>
    <w:rsid w:val="00A50162"/>
    <w:rsid w:val="00A50306"/>
    <w:rsid w:val="00A5073D"/>
    <w:rsid w:val="00A51170"/>
    <w:rsid w:val="00A51348"/>
    <w:rsid w:val="00A513F2"/>
    <w:rsid w:val="00A51ACB"/>
    <w:rsid w:val="00A5226D"/>
    <w:rsid w:val="00A52790"/>
    <w:rsid w:val="00A52D0B"/>
    <w:rsid w:val="00A52DEF"/>
    <w:rsid w:val="00A535B4"/>
    <w:rsid w:val="00A541E0"/>
    <w:rsid w:val="00A54564"/>
    <w:rsid w:val="00A5479E"/>
    <w:rsid w:val="00A576DC"/>
    <w:rsid w:val="00A57E71"/>
    <w:rsid w:val="00A6023F"/>
    <w:rsid w:val="00A60561"/>
    <w:rsid w:val="00A60F37"/>
    <w:rsid w:val="00A61B66"/>
    <w:rsid w:val="00A624A0"/>
    <w:rsid w:val="00A6256A"/>
    <w:rsid w:val="00A62D73"/>
    <w:rsid w:val="00A62E4A"/>
    <w:rsid w:val="00A63259"/>
    <w:rsid w:val="00A632B8"/>
    <w:rsid w:val="00A648F7"/>
    <w:rsid w:val="00A64D94"/>
    <w:rsid w:val="00A65324"/>
    <w:rsid w:val="00A658CA"/>
    <w:rsid w:val="00A659B6"/>
    <w:rsid w:val="00A65FF4"/>
    <w:rsid w:val="00A66948"/>
    <w:rsid w:val="00A66B85"/>
    <w:rsid w:val="00A66F5F"/>
    <w:rsid w:val="00A67A81"/>
    <w:rsid w:val="00A70069"/>
    <w:rsid w:val="00A70146"/>
    <w:rsid w:val="00A702FB"/>
    <w:rsid w:val="00A71722"/>
    <w:rsid w:val="00A71AF9"/>
    <w:rsid w:val="00A71D51"/>
    <w:rsid w:val="00A72296"/>
    <w:rsid w:val="00A73DD8"/>
    <w:rsid w:val="00A7447D"/>
    <w:rsid w:val="00A74D4D"/>
    <w:rsid w:val="00A75243"/>
    <w:rsid w:val="00A75734"/>
    <w:rsid w:val="00A75A8B"/>
    <w:rsid w:val="00A75F41"/>
    <w:rsid w:val="00A76477"/>
    <w:rsid w:val="00A76700"/>
    <w:rsid w:val="00A76D46"/>
    <w:rsid w:val="00A76DD5"/>
    <w:rsid w:val="00A76EB3"/>
    <w:rsid w:val="00A76EE1"/>
    <w:rsid w:val="00A7729D"/>
    <w:rsid w:val="00A77BEF"/>
    <w:rsid w:val="00A77DBE"/>
    <w:rsid w:val="00A80019"/>
    <w:rsid w:val="00A80C76"/>
    <w:rsid w:val="00A815E5"/>
    <w:rsid w:val="00A81AF0"/>
    <w:rsid w:val="00A81C30"/>
    <w:rsid w:val="00A82A60"/>
    <w:rsid w:val="00A82B45"/>
    <w:rsid w:val="00A83080"/>
    <w:rsid w:val="00A8312D"/>
    <w:rsid w:val="00A8425C"/>
    <w:rsid w:val="00A84535"/>
    <w:rsid w:val="00A8463D"/>
    <w:rsid w:val="00A86272"/>
    <w:rsid w:val="00A86492"/>
    <w:rsid w:val="00A86AEC"/>
    <w:rsid w:val="00A86CB8"/>
    <w:rsid w:val="00A86D80"/>
    <w:rsid w:val="00A86F0B"/>
    <w:rsid w:val="00A87A93"/>
    <w:rsid w:val="00A90402"/>
    <w:rsid w:val="00A90613"/>
    <w:rsid w:val="00A91CFE"/>
    <w:rsid w:val="00A92246"/>
    <w:rsid w:val="00A923D3"/>
    <w:rsid w:val="00A9289B"/>
    <w:rsid w:val="00A92944"/>
    <w:rsid w:val="00A92AAB"/>
    <w:rsid w:val="00A92EBF"/>
    <w:rsid w:val="00A93086"/>
    <w:rsid w:val="00A9322A"/>
    <w:rsid w:val="00A932FC"/>
    <w:rsid w:val="00A93518"/>
    <w:rsid w:val="00A94736"/>
    <w:rsid w:val="00A94867"/>
    <w:rsid w:val="00A957EB"/>
    <w:rsid w:val="00A95C6D"/>
    <w:rsid w:val="00A964EB"/>
    <w:rsid w:val="00A96FA9"/>
    <w:rsid w:val="00AA087F"/>
    <w:rsid w:val="00AA0B65"/>
    <w:rsid w:val="00AA0EB5"/>
    <w:rsid w:val="00AA1894"/>
    <w:rsid w:val="00AA263F"/>
    <w:rsid w:val="00AA2C49"/>
    <w:rsid w:val="00AA2E27"/>
    <w:rsid w:val="00AA39C5"/>
    <w:rsid w:val="00AA4769"/>
    <w:rsid w:val="00AA6213"/>
    <w:rsid w:val="00AA6792"/>
    <w:rsid w:val="00AA67A3"/>
    <w:rsid w:val="00AA6A9E"/>
    <w:rsid w:val="00AB1108"/>
    <w:rsid w:val="00AB162E"/>
    <w:rsid w:val="00AB1928"/>
    <w:rsid w:val="00AB1DCB"/>
    <w:rsid w:val="00AB3C08"/>
    <w:rsid w:val="00AB46A3"/>
    <w:rsid w:val="00AB49D1"/>
    <w:rsid w:val="00AB4B5B"/>
    <w:rsid w:val="00AB4B69"/>
    <w:rsid w:val="00AB4BB8"/>
    <w:rsid w:val="00AB5543"/>
    <w:rsid w:val="00AB5B08"/>
    <w:rsid w:val="00AB5DE7"/>
    <w:rsid w:val="00AB689A"/>
    <w:rsid w:val="00AB7235"/>
    <w:rsid w:val="00AB7335"/>
    <w:rsid w:val="00AB7939"/>
    <w:rsid w:val="00AB7C16"/>
    <w:rsid w:val="00AB7E08"/>
    <w:rsid w:val="00AC0F57"/>
    <w:rsid w:val="00AC1213"/>
    <w:rsid w:val="00AC1646"/>
    <w:rsid w:val="00AC179C"/>
    <w:rsid w:val="00AC1C04"/>
    <w:rsid w:val="00AC2331"/>
    <w:rsid w:val="00AC2612"/>
    <w:rsid w:val="00AC2E0A"/>
    <w:rsid w:val="00AC371F"/>
    <w:rsid w:val="00AC5495"/>
    <w:rsid w:val="00AC5953"/>
    <w:rsid w:val="00AC61A2"/>
    <w:rsid w:val="00AC641D"/>
    <w:rsid w:val="00AC67F2"/>
    <w:rsid w:val="00AC6C07"/>
    <w:rsid w:val="00AC710E"/>
    <w:rsid w:val="00AC73BD"/>
    <w:rsid w:val="00AD0214"/>
    <w:rsid w:val="00AD04B5"/>
    <w:rsid w:val="00AD1496"/>
    <w:rsid w:val="00AD1543"/>
    <w:rsid w:val="00AD1682"/>
    <w:rsid w:val="00AD1CFE"/>
    <w:rsid w:val="00AD27E6"/>
    <w:rsid w:val="00AD2C92"/>
    <w:rsid w:val="00AD3170"/>
    <w:rsid w:val="00AD3393"/>
    <w:rsid w:val="00AD405D"/>
    <w:rsid w:val="00AD42DE"/>
    <w:rsid w:val="00AD5345"/>
    <w:rsid w:val="00AD7E33"/>
    <w:rsid w:val="00AE0B5A"/>
    <w:rsid w:val="00AE2024"/>
    <w:rsid w:val="00AE24C8"/>
    <w:rsid w:val="00AE2672"/>
    <w:rsid w:val="00AE2DFE"/>
    <w:rsid w:val="00AE3152"/>
    <w:rsid w:val="00AE39A3"/>
    <w:rsid w:val="00AE5ABF"/>
    <w:rsid w:val="00AE66F3"/>
    <w:rsid w:val="00AE6CDB"/>
    <w:rsid w:val="00AE74FE"/>
    <w:rsid w:val="00AE7751"/>
    <w:rsid w:val="00AF08D4"/>
    <w:rsid w:val="00AF14CF"/>
    <w:rsid w:val="00AF1809"/>
    <w:rsid w:val="00AF1941"/>
    <w:rsid w:val="00AF2349"/>
    <w:rsid w:val="00AF3D24"/>
    <w:rsid w:val="00AF47B9"/>
    <w:rsid w:val="00AF572E"/>
    <w:rsid w:val="00AF65BD"/>
    <w:rsid w:val="00AF6C38"/>
    <w:rsid w:val="00AF6DC5"/>
    <w:rsid w:val="00AF7045"/>
    <w:rsid w:val="00AF7F47"/>
    <w:rsid w:val="00B0015D"/>
    <w:rsid w:val="00B00952"/>
    <w:rsid w:val="00B0102D"/>
    <w:rsid w:val="00B0193F"/>
    <w:rsid w:val="00B02330"/>
    <w:rsid w:val="00B02B9A"/>
    <w:rsid w:val="00B03F8B"/>
    <w:rsid w:val="00B04F76"/>
    <w:rsid w:val="00B059AA"/>
    <w:rsid w:val="00B0633D"/>
    <w:rsid w:val="00B06593"/>
    <w:rsid w:val="00B06A1A"/>
    <w:rsid w:val="00B06C76"/>
    <w:rsid w:val="00B06CB9"/>
    <w:rsid w:val="00B0718D"/>
    <w:rsid w:val="00B07406"/>
    <w:rsid w:val="00B100BA"/>
    <w:rsid w:val="00B10E19"/>
    <w:rsid w:val="00B10E7E"/>
    <w:rsid w:val="00B126DB"/>
    <w:rsid w:val="00B12A34"/>
    <w:rsid w:val="00B12DB4"/>
    <w:rsid w:val="00B13012"/>
    <w:rsid w:val="00B132F0"/>
    <w:rsid w:val="00B1341C"/>
    <w:rsid w:val="00B13C3E"/>
    <w:rsid w:val="00B13D08"/>
    <w:rsid w:val="00B142BC"/>
    <w:rsid w:val="00B1458F"/>
    <w:rsid w:val="00B1475E"/>
    <w:rsid w:val="00B15923"/>
    <w:rsid w:val="00B15ABA"/>
    <w:rsid w:val="00B15D12"/>
    <w:rsid w:val="00B1663B"/>
    <w:rsid w:val="00B16FB0"/>
    <w:rsid w:val="00B1759D"/>
    <w:rsid w:val="00B175AA"/>
    <w:rsid w:val="00B1789C"/>
    <w:rsid w:val="00B17DE2"/>
    <w:rsid w:val="00B20461"/>
    <w:rsid w:val="00B2050E"/>
    <w:rsid w:val="00B20B18"/>
    <w:rsid w:val="00B20B6D"/>
    <w:rsid w:val="00B2155D"/>
    <w:rsid w:val="00B22068"/>
    <w:rsid w:val="00B23091"/>
    <w:rsid w:val="00B23677"/>
    <w:rsid w:val="00B24794"/>
    <w:rsid w:val="00B249C1"/>
    <w:rsid w:val="00B24B16"/>
    <w:rsid w:val="00B24E6E"/>
    <w:rsid w:val="00B255D1"/>
    <w:rsid w:val="00B25C5E"/>
    <w:rsid w:val="00B25CD6"/>
    <w:rsid w:val="00B2642A"/>
    <w:rsid w:val="00B266D4"/>
    <w:rsid w:val="00B26B80"/>
    <w:rsid w:val="00B27631"/>
    <w:rsid w:val="00B27A73"/>
    <w:rsid w:val="00B27BFA"/>
    <w:rsid w:val="00B27EEA"/>
    <w:rsid w:val="00B319C3"/>
    <w:rsid w:val="00B31A03"/>
    <w:rsid w:val="00B323CA"/>
    <w:rsid w:val="00B33767"/>
    <w:rsid w:val="00B339BC"/>
    <w:rsid w:val="00B349CB"/>
    <w:rsid w:val="00B351B0"/>
    <w:rsid w:val="00B352ED"/>
    <w:rsid w:val="00B35721"/>
    <w:rsid w:val="00B35AE7"/>
    <w:rsid w:val="00B367CE"/>
    <w:rsid w:val="00B36DD5"/>
    <w:rsid w:val="00B36E06"/>
    <w:rsid w:val="00B37713"/>
    <w:rsid w:val="00B37B05"/>
    <w:rsid w:val="00B37E59"/>
    <w:rsid w:val="00B37FBE"/>
    <w:rsid w:val="00B4013B"/>
    <w:rsid w:val="00B407A5"/>
    <w:rsid w:val="00B410DF"/>
    <w:rsid w:val="00B41C0E"/>
    <w:rsid w:val="00B420CD"/>
    <w:rsid w:val="00B42A50"/>
    <w:rsid w:val="00B42E19"/>
    <w:rsid w:val="00B434B3"/>
    <w:rsid w:val="00B4466C"/>
    <w:rsid w:val="00B44E5F"/>
    <w:rsid w:val="00B458D0"/>
    <w:rsid w:val="00B45C1F"/>
    <w:rsid w:val="00B463DE"/>
    <w:rsid w:val="00B469BC"/>
    <w:rsid w:val="00B47320"/>
    <w:rsid w:val="00B474B7"/>
    <w:rsid w:val="00B477D9"/>
    <w:rsid w:val="00B50589"/>
    <w:rsid w:val="00B51897"/>
    <w:rsid w:val="00B51AD4"/>
    <w:rsid w:val="00B5380B"/>
    <w:rsid w:val="00B53AC2"/>
    <w:rsid w:val="00B543F9"/>
    <w:rsid w:val="00B55657"/>
    <w:rsid w:val="00B5572F"/>
    <w:rsid w:val="00B5658D"/>
    <w:rsid w:val="00B56C84"/>
    <w:rsid w:val="00B57096"/>
    <w:rsid w:val="00B57833"/>
    <w:rsid w:val="00B57FD2"/>
    <w:rsid w:val="00B60EF9"/>
    <w:rsid w:val="00B61497"/>
    <w:rsid w:val="00B62366"/>
    <w:rsid w:val="00B625C7"/>
    <w:rsid w:val="00B62A01"/>
    <w:rsid w:val="00B62A84"/>
    <w:rsid w:val="00B62F44"/>
    <w:rsid w:val="00B6334A"/>
    <w:rsid w:val="00B63665"/>
    <w:rsid w:val="00B63826"/>
    <w:rsid w:val="00B63DBC"/>
    <w:rsid w:val="00B6486B"/>
    <w:rsid w:val="00B65BF7"/>
    <w:rsid w:val="00B65EA6"/>
    <w:rsid w:val="00B65FDF"/>
    <w:rsid w:val="00B66098"/>
    <w:rsid w:val="00B660EF"/>
    <w:rsid w:val="00B6693C"/>
    <w:rsid w:val="00B66A82"/>
    <w:rsid w:val="00B67084"/>
    <w:rsid w:val="00B670A2"/>
    <w:rsid w:val="00B673B4"/>
    <w:rsid w:val="00B67E91"/>
    <w:rsid w:val="00B67EB2"/>
    <w:rsid w:val="00B703AD"/>
    <w:rsid w:val="00B70718"/>
    <w:rsid w:val="00B72965"/>
    <w:rsid w:val="00B72DF4"/>
    <w:rsid w:val="00B733A1"/>
    <w:rsid w:val="00B73A10"/>
    <w:rsid w:val="00B74A62"/>
    <w:rsid w:val="00B7590E"/>
    <w:rsid w:val="00B75C10"/>
    <w:rsid w:val="00B7671A"/>
    <w:rsid w:val="00B76B27"/>
    <w:rsid w:val="00B77115"/>
    <w:rsid w:val="00B77600"/>
    <w:rsid w:val="00B80219"/>
    <w:rsid w:val="00B8054C"/>
    <w:rsid w:val="00B808F7"/>
    <w:rsid w:val="00B80DCA"/>
    <w:rsid w:val="00B80E80"/>
    <w:rsid w:val="00B80EAD"/>
    <w:rsid w:val="00B8281C"/>
    <w:rsid w:val="00B834BD"/>
    <w:rsid w:val="00B840C6"/>
    <w:rsid w:val="00B84135"/>
    <w:rsid w:val="00B845F8"/>
    <w:rsid w:val="00B85580"/>
    <w:rsid w:val="00B857B9"/>
    <w:rsid w:val="00B85A96"/>
    <w:rsid w:val="00B8701B"/>
    <w:rsid w:val="00B87287"/>
    <w:rsid w:val="00B9012B"/>
    <w:rsid w:val="00B9063B"/>
    <w:rsid w:val="00B907FA"/>
    <w:rsid w:val="00B90BFD"/>
    <w:rsid w:val="00B9149C"/>
    <w:rsid w:val="00B91E4D"/>
    <w:rsid w:val="00B94121"/>
    <w:rsid w:val="00B953F6"/>
    <w:rsid w:val="00B956C3"/>
    <w:rsid w:val="00B95B73"/>
    <w:rsid w:val="00B964BF"/>
    <w:rsid w:val="00B96747"/>
    <w:rsid w:val="00B967A2"/>
    <w:rsid w:val="00B97072"/>
    <w:rsid w:val="00B97924"/>
    <w:rsid w:val="00B9797C"/>
    <w:rsid w:val="00B97CA3"/>
    <w:rsid w:val="00B97D6C"/>
    <w:rsid w:val="00BA092A"/>
    <w:rsid w:val="00BA0EED"/>
    <w:rsid w:val="00BA10A3"/>
    <w:rsid w:val="00BA1275"/>
    <w:rsid w:val="00BA2507"/>
    <w:rsid w:val="00BA2A5D"/>
    <w:rsid w:val="00BA3009"/>
    <w:rsid w:val="00BA34E7"/>
    <w:rsid w:val="00BA3B3A"/>
    <w:rsid w:val="00BA4593"/>
    <w:rsid w:val="00BA501C"/>
    <w:rsid w:val="00BA5AB6"/>
    <w:rsid w:val="00BA5BBE"/>
    <w:rsid w:val="00BA697A"/>
    <w:rsid w:val="00BA6D28"/>
    <w:rsid w:val="00BA7211"/>
    <w:rsid w:val="00BA7A4E"/>
    <w:rsid w:val="00BB1598"/>
    <w:rsid w:val="00BB19A6"/>
    <w:rsid w:val="00BB2A7E"/>
    <w:rsid w:val="00BB2D86"/>
    <w:rsid w:val="00BB3200"/>
    <w:rsid w:val="00BB3385"/>
    <w:rsid w:val="00BB349B"/>
    <w:rsid w:val="00BB3622"/>
    <w:rsid w:val="00BB3C09"/>
    <w:rsid w:val="00BB3E78"/>
    <w:rsid w:val="00BB40A5"/>
    <w:rsid w:val="00BB4F49"/>
    <w:rsid w:val="00BB5551"/>
    <w:rsid w:val="00BB583F"/>
    <w:rsid w:val="00BB67A9"/>
    <w:rsid w:val="00BB67B6"/>
    <w:rsid w:val="00BB7064"/>
    <w:rsid w:val="00BB7129"/>
    <w:rsid w:val="00BB746F"/>
    <w:rsid w:val="00BB7BDA"/>
    <w:rsid w:val="00BB7CEA"/>
    <w:rsid w:val="00BC0701"/>
    <w:rsid w:val="00BC117F"/>
    <w:rsid w:val="00BC1502"/>
    <w:rsid w:val="00BC1609"/>
    <w:rsid w:val="00BC1832"/>
    <w:rsid w:val="00BC1D85"/>
    <w:rsid w:val="00BC2329"/>
    <w:rsid w:val="00BC2615"/>
    <w:rsid w:val="00BC26A3"/>
    <w:rsid w:val="00BC2E83"/>
    <w:rsid w:val="00BC3530"/>
    <w:rsid w:val="00BC36C6"/>
    <w:rsid w:val="00BC3E20"/>
    <w:rsid w:val="00BC459F"/>
    <w:rsid w:val="00BC4D82"/>
    <w:rsid w:val="00BC5403"/>
    <w:rsid w:val="00BC5DA5"/>
    <w:rsid w:val="00BC6325"/>
    <w:rsid w:val="00BC68EE"/>
    <w:rsid w:val="00BC791E"/>
    <w:rsid w:val="00BC7CD7"/>
    <w:rsid w:val="00BC7E3B"/>
    <w:rsid w:val="00BD0136"/>
    <w:rsid w:val="00BD0C43"/>
    <w:rsid w:val="00BD28DE"/>
    <w:rsid w:val="00BD3A73"/>
    <w:rsid w:val="00BD3CF8"/>
    <w:rsid w:val="00BD4FEC"/>
    <w:rsid w:val="00BD5031"/>
    <w:rsid w:val="00BD526B"/>
    <w:rsid w:val="00BD606B"/>
    <w:rsid w:val="00BD67C8"/>
    <w:rsid w:val="00BD6F4F"/>
    <w:rsid w:val="00BD7323"/>
    <w:rsid w:val="00BE0032"/>
    <w:rsid w:val="00BE01D7"/>
    <w:rsid w:val="00BE0281"/>
    <w:rsid w:val="00BE0747"/>
    <w:rsid w:val="00BE0B42"/>
    <w:rsid w:val="00BE0C44"/>
    <w:rsid w:val="00BE107F"/>
    <w:rsid w:val="00BE12E5"/>
    <w:rsid w:val="00BE1BE9"/>
    <w:rsid w:val="00BE1F32"/>
    <w:rsid w:val="00BE413D"/>
    <w:rsid w:val="00BE4E9C"/>
    <w:rsid w:val="00BE5818"/>
    <w:rsid w:val="00BE5CB3"/>
    <w:rsid w:val="00BE5D92"/>
    <w:rsid w:val="00BE60E1"/>
    <w:rsid w:val="00BE64CC"/>
    <w:rsid w:val="00BE6AA4"/>
    <w:rsid w:val="00BE7397"/>
    <w:rsid w:val="00BE75FB"/>
    <w:rsid w:val="00BE79F7"/>
    <w:rsid w:val="00BE7B0D"/>
    <w:rsid w:val="00BF0D75"/>
    <w:rsid w:val="00BF0EDA"/>
    <w:rsid w:val="00BF2B26"/>
    <w:rsid w:val="00BF3CF2"/>
    <w:rsid w:val="00BF4F67"/>
    <w:rsid w:val="00BF5CE6"/>
    <w:rsid w:val="00BF62D3"/>
    <w:rsid w:val="00BF6C89"/>
    <w:rsid w:val="00BF6E2F"/>
    <w:rsid w:val="00BF7029"/>
    <w:rsid w:val="00BF702B"/>
    <w:rsid w:val="00BF74C7"/>
    <w:rsid w:val="00BF784C"/>
    <w:rsid w:val="00C005E1"/>
    <w:rsid w:val="00C021FF"/>
    <w:rsid w:val="00C02BD1"/>
    <w:rsid w:val="00C02F4A"/>
    <w:rsid w:val="00C030F1"/>
    <w:rsid w:val="00C03270"/>
    <w:rsid w:val="00C03315"/>
    <w:rsid w:val="00C0356E"/>
    <w:rsid w:val="00C037E0"/>
    <w:rsid w:val="00C03F8C"/>
    <w:rsid w:val="00C03FB7"/>
    <w:rsid w:val="00C047C1"/>
    <w:rsid w:val="00C05936"/>
    <w:rsid w:val="00C0598F"/>
    <w:rsid w:val="00C05A64"/>
    <w:rsid w:val="00C05C54"/>
    <w:rsid w:val="00C061F7"/>
    <w:rsid w:val="00C06F08"/>
    <w:rsid w:val="00C07D98"/>
    <w:rsid w:val="00C1009C"/>
    <w:rsid w:val="00C10FFF"/>
    <w:rsid w:val="00C11D66"/>
    <w:rsid w:val="00C12101"/>
    <w:rsid w:val="00C126DA"/>
    <w:rsid w:val="00C13874"/>
    <w:rsid w:val="00C145CF"/>
    <w:rsid w:val="00C15A00"/>
    <w:rsid w:val="00C162A5"/>
    <w:rsid w:val="00C162AE"/>
    <w:rsid w:val="00C168CF"/>
    <w:rsid w:val="00C1716F"/>
    <w:rsid w:val="00C1743B"/>
    <w:rsid w:val="00C17AA9"/>
    <w:rsid w:val="00C2071E"/>
    <w:rsid w:val="00C20979"/>
    <w:rsid w:val="00C20D0D"/>
    <w:rsid w:val="00C218CB"/>
    <w:rsid w:val="00C21C94"/>
    <w:rsid w:val="00C21FA3"/>
    <w:rsid w:val="00C233C7"/>
    <w:rsid w:val="00C23EDC"/>
    <w:rsid w:val="00C24464"/>
    <w:rsid w:val="00C24B25"/>
    <w:rsid w:val="00C24BD1"/>
    <w:rsid w:val="00C251A5"/>
    <w:rsid w:val="00C25EED"/>
    <w:rsid w:val="00C267DE"/>
    <w:rsid w:val="00C2702D"/>
    <w:rsid w:val="00C27071"/>
    <w:rsid w:val="00C273E8"/>
    <w:rsid w:val="00C27598"/>
    <w:rsid w:val="00C27B54"/>
    <w:rsid w:val="00C30017"/>
    <w:rsid w:val="00C31F07"/>
    <w:rsid w:val="00C32260"/>
    <w:rsid w:val="00C3323C"/>
    <w:rsid w:val="00C33511"/>
    <w:rsid w:val="00C344E7"/>
    <w:rsid w:val="00C349CC"/>
    <w:rsid w:val="00C34B16"/>
    <w:rsid w:val="00C34BF3"/>
    <w:rsid w:val="00C35536"/>
    <w:rsid w:val="00C35F47"/>
    <w:rsid w:val="00C36176"/>
    <w:rsid w:val="00C37B74"/>
    <w:rsid w:val="00C37E35"/>
    <w:rsid w:val="00C402E3"/>
    <w:rsid w:val="00C40B7F"/>
    <w:rsid w:val="00C419F3"/>
    <w:rsid w:val="00C42218"/>
    <w:rsid w:val="00C42338"/>
    <w:rsid w:val="00C4272F"/>
    <w:rsid w:val="00C43B94"/>
    <w:rsid w:val="00C44EB1"/>
    <w:rsid w:val="00C452B6"/>
    <w:rsid w:val="00C46F66"/>
    <w:rsid w:val="00C4701A"/>
    <w:rsid w:val="00C477EF"/>
    <w:rsid w:val="00C50175"/>
    <w:rsid w:val="00C50333"/>
    <w:rsid w:val="00C50749"/>
    <w:rsid w:val="00C5115A"/>
    <w:rsid w:val="00C514B5"/>
    <w:rsid w:val="00C523A4"/>
    <w:rsid w:val="00C527B6"/>
    <w:rsid w:val="00C52834"/>
    <w:rsid w:val="00C52843"/>
    <w:rsid w:val="00C52E9D"/>
    <w:rsid w:val="00C52FDD"/>
    <w:rsid w:val="00C539E0"/>
    <w:rsid w:val="00C53D1B"/>
    <w:rsid w:val="00C53EA0"/>
    <w:rsid w:val="00C5516D"/>
    <w:rsid w:val="00C55371"/>
    <w:rsid w:val="00C556FD"/>
    <w:rsid w:val="00C558E9"/>
    <w:rsid w:val="00C55D72"/>
    <w:rsid w:val="00C56AC9"/>
    <w:rsid w:val="00C57033"/>
    <w:rsid w:val="00C574A3"/>
    <w:rsid w:val="00C576E9"/>
    <w:rsid w:val="00C57DFA"/>
    <w:rsid w:val="00C61E65"/>
    <w:rsid w:val="00C621BE"/>
    <w:rsid w:val="00C6273C"/>
    <w:rsid w:val="00C6289E"/>
    <w:rsid w:val="00C62AA4"/>
    <w:rsid w:val="00C62F0B"/>
    <w:rsid w:val="00C63B2F"/>
    <w:rsid w:val="00C63C23"/>
    <w:rsid w:val="00C63E7B"/>
    <w:rsid w:val="00C6414B"/>
    <w:rsid w:val="00C644E5"/>
    <w:rsid w:val="00C649DC"/>
    <w:rsid w:val="00C64CB6"/>
    <w:rsid w:val="00C64DB2"/>
    <w:rsid w:val="00C65D43"/>
    <w:rsid w:val="00C6643F"/>
    <w:rsid w:val="00C665D9"/>
    <w:rsid w:val="00C6667F"/>
    <w:rsid w:val="00C668B6"/>
    <w:rsid w:val="00C66C0B"/>
    <w:rsid w:val="00C66C41"/>
    <w:rsid w:val="00C66E79"/>
    <w:rsid w:val="00C66F01"/>
    <w:rsid w:val="00C67427"/>
    <w:rsid w:val="00C67431"/>
    <w:rsid w:val="00C70914"/>
    <w:rsid w:val="00C70E4A"/>
    <w:rsid w:val="00C714C4"/>
    <w:rsid w:val="00C714CC"/>
    <w:rsid w:val="00C733BA"/>
    <w:rsid w:val="00C7358B"/>
    <w:rsid w:val="00C73C89"/>
    <w:rsid w:val="00C74C61"/>
    <w:rsid w:val="00C756AE"/>
    <w:rsid w:val="00C76739"/>
    <w:rsid w:val="00C771C5"/>
    <w:rsid w:val="00C77577"/>
    <w:rsid w:val="00C7759F"/>
    <w:rsid w:val="00C80B92"/>
    <w:rsid w:val="00C80C01"/>
    <w:rsid w:val="00C8131D"/>
    <w:rsid w:val="00C8199D"/>
    <w:rsid w:val="00C81A21"/>
    <w:rsid w:val="00C81DE2"/>
    <w:rsid w:val="00C8255B"/>
    <w:rsid w:val="00C82B9D"/>
    <w:rsid w:val="00C83F7A"/>
    <w:rsid w:val="00C84AFC"/>
    <w:rsid w:val="00C85431"/>
    <w:rsid w:val="00C857C2"/>
    <w:rsid w:val="00C86010"/>
    <w:rsid w:val="00C866FA"/>
    <w:rsid w:val="00C86C2F"/>
    <w:rsid w:val="00C905EF"/>
    <w:rsid w:val="00C90906"/>
    <w:rsid w:val="00C91DD5"/>
    <w:rsid w:val="00C91EF5"/>
    <w:rsid w:val="00C91F23"/>
    <w:rsid w:val="00C923F4"/>
    <w:rsid w:val="00C9280A"/>
    <w:rsid w:val="00C92C5D"/>
    <w:rsid w:val="00C92EA4"/>
    <w:rsid w:val="00C94311"/>
    <w:rsid w:val="00C94E53"/>
    <w:rsid w:val="00C94EE6"/>
    <w:rsid w:val="00C953B1"/>
    <w:rsid w:val="00C96051"/>
    <w:rsid w:val="00C962ED"/>
    <w:rsid w:val="00C973A6"/>
    <w:rsid w:val="00C97564"/>
    <w:rsid w:val="00C97D8D"/>
    <w:rsid w:val="00CA0158"/>
    <w:rsid w:val="00CA09F8"/>
    <w:rsid w:val="00CA12D5"/>
    <w:rsid w:val="00CA1361"/>
    <w:rsid w:val="00CA1CC9"/>
    <w:rsid w:val="00CA2F93"/>
    <w:rsid w:val="00CA4046"/>
    <w:rsid w:val="00CA431D"/>
    <w:rsid w:val="00CA4777"/>
    <w:rsid w:val="00CA55F7"/>
    <w:rsid w:val="00CA564C"/>
    <w:rsid w:val="00CA5D00"/>
    <w:rsid w:val="00CA620F"/>
    <w:rsid w:val="00CA6241"/>
    <w:rsid w:val="00CA6252"/>
    <w:rsid w:val="00CA76D8"/>
    <w:rsid w:val="00CA7C47"/>
    <w:rsid w:val="00CA7CA5"/>
    <w:rsid w:val="00CB072E"/>
    <w:rsid w:val="00CB09E8"/>
    <w:rsid w:val="00CB0CA3"/>
    <w:rsid w:val="00CB1710"/>
    <w:rsid w:val="00CB1CEB"/>
    <w:rsid w:val="00CB2593"/>
    <w:rsid w:val="00CB2906"/>
    <w:rsid w:val="00CB37E1"/>
    <w:rsid w:val="00CB3C3B"/>
    <w:rsid w:val="00CB3CD5"/>
    <w:rsid w:val="00CB43B4"/>
    <w:rsid w:val="00CB5412"/>
    <w:rsid w:val="00CB61F3"/>
    <w:rsid w:val="00CB63D3"/>
    <w:rsid w:val="00CB723B"/>
    <w:rsid w:val="00CB72D7"/>
    <w:rsid w:val="00CB736C"/>
    <w:rsid w:val="00CB767D"/>
    <w:rsid w:val="00CC0344"/>
    <w:rsid w:val="00CC09C1"/>
    <w:rsid w:val="00CC0A18"/>
    <w:rsid w:val="00CC0CF7"/>
    <w:rsid w:val="00CC0FEF"/>
    <w:rsid w:val="00CC14FD"/>
    <w:rsid w:val="00CC1948"/>
    <w:rsid w:val="00CC1B3C"/>
    <w:rsid w:val="00CC3C49"/>
    <w:rsid w:val="00CC3E7E"/>
    <w:rsid w:val="00CC3FFF"/>
    <w:rsid w:val="00CC476A"/>
    <w:rsid w:val="00CC4FDA"/>
    <w:rsid w:val="00CC53AA"/>
    <w:rsid w:val="00CC572C"/>
    <w:rsid w:val="00CC59F8"/>
    <w:rsid w:val="00CC5AF3"/>
    <w:rsid w:val="00CC6367"/>
    <w:rsid w:val="00CC644C"/>
    <w:rsid w:val="00CC7202"/>
    <w:rsid w:val="00CC79B3"/>
    <w:rsid w:val="00CD1AD5"/>
    <w:rsid w:val="00CD357B"/>
    <w:rsid w:val="00CD3B77"/>
    <w:rsid w:val="00CD4E55"/>
    <w:rsid w:val="00CD5372"/>
    <w:rsid w:val="00CD6329"/>
    <w:rsid w:val="00CD667B"/>
    <w:rsid w:val="00CD6C23"/>
    <w:rsid w:val="00CD6DA1"/>
    <w:rsid w:val="00CD6FDA"/>
    <w:rsid w:val="00CD7A53"/>
    <w:rsid w:val="00CD7ED1"/>
    <w:rsid w:val="00CE02EC"/>
    <w:rsid w:val="00CE0557"/>
    <w:rsid w:val="00CE081A"/>
    <w:rsid w:val="00CE1372"/>
    <w:rsid w:val="00CE1579"/>
    <w:rsid w:val="00CE162E"/>
    <w:rsid w:val="00CE1C3D"/>
    <w:rsid w:val="00CE2A47"/>
    <w:rsid w:val="00CE2B71"/>
    <w:rsid w:val="00CE3498"/>
    <w:rsid w:val="00CE3DBD"/>
    <w:rsid w:val="00CE4397"/>
    <w:rsid w:val="00CE4511"/>
    <w:rsid w:val="00CE4A09"/>
    <w:rsid w:val="00CE521A"/>
    <w:rsid w:val="00CE67F7"/>
    <w:rsid w:val="00CE6D80"/>
    <w:rsid w:val="00CE6E6E"/>
    <w:rsid w:val="00CE6FEE"/>
    <w:rsid w:val="00CF09C1"/>
    <w:rsid w:val="00CF0A93"/>
    <w:rsid w:val="00CF1934"/>
    <w:rsid w:val="00CF1A2E"/>
    <w:rsid w:val="00CF1A9E"/>
    <w:rsid w:val="00CF2E74"/>
    <w:rsid w:val="00CF3801"/>
    <w:rsid w:val="00CF3BE5"/>
    <w:rsid w:val="00CF482F"/>
    <w:rsid w:val="00CF5E24"/>
    <w:rsid w:val="00CF6020"/>
    <w:rsid w:val="00CF6492"/>
    <w:rsid w:val="00CF6958"/>
    <w:rsid w:val="00CF69EC"/>
    <w:rsid w:val="00CF6F68"/>
    <w:rsid w:val="00CF72AC"/>
    <w:rsid w:val="00D0028B"/>
    <w:rsid w:val="00D00648"/>
    <w:rsid w:val="00D008A9"/>
    <w:rsid w:val="00D008C9"/>
    <w:rsid w:val="00D01587"/>
    <w:rsid w:val="00D01786"/>
    <w:rsid w:val="00D01E86"/>
    <w:rsid w:val="00D028A1"/>
    <w:rsid w:val="00D02A98"/>
    <w:rsid w:val="00D03303"/>
    <w:rsid w:val="00D03437"/>
    <w:rsid w:val="00D035A1"/>
    <w:rsid w:val="00D03B6D"/>
    <w:rsid w:val="00D03C97"/>
    <w:rsid w:val="00D04D54"/>
    <w:rsid w:val="00D04E05"/>
    <w:rsid w:val="00D04E50"/>
    <w:rsid w:val="00D05135"/>
    <w:rsid w:val="00D0515A"/>
    <w:rsid w:val="00D05443"/>
    <w:rsid w:val="00D0661E"/>
    <w:rsid w:val="00D06B30"/>
    <w:rsid w:val="00D06B31"/>
    <w:rsid w:val="00D07116"/>
    <w:rsid w:val="00D071F4"/>
    <w:rsid w:val="00D076BD"/>
    <w:rsid w:val="00D07704"/>
    <w:rsid w:val="00D07B43"/>
    <w:rsid w:val="00D10C10"/>
    <w:rsid w:val="00D112F5"/>
    <w:rsid w:val="00D12068"/>
    <w:rsid w:val="00D1214B"/>
    <w:rsid w:val="00D124A8"/>
    <w:rsid w:val="00D130EE"/>
    <w:rsid w:val="00D1318B"/>
    <w:rsid w:val="00D137E6"/>
    <w:rsid w:val="00D13BEA"/>
    <w:rsid w:val="00D13BF6"/>
    <w:rsid w:val="00D14533"/>
    <w:rsid w:val="00D156DD"/>
    <w:rsid w:val="00D161B5"/>
    <w:rsid w:val="00D16573"/>
    <w:rsid w:val="00D172C0"/>
    <w:rsid w:val="00D17B1F"/>
    <w:rsid w:val="00D2039B"/>
    <w:rsid w:val="00D2058B"/>
    <w:rsid w:val="00D20D5C"/>
    <w:rsid w:val="00D21031"/>
    <w:rsid w:val="00D2131D"/>
    <w:rsid w:val="00D21E03"/>
    <w:rsid w:val="00D2214C"/>
    <w:rsid w:val="00D22388"/>
    <w:rsid w:val="00D22427"/>
    <w:rsid w:val="00D22BD8"/>
    <w:rsid w:val="00D22BF6"/>
    <w:rsid w:val="00D22D22"/>
    <w:rsid w:val="00D22EAC"/>
    <w:rsid w:val="00D22F4D"/>
    <w:rsid w:val="00D23367"/>
    <w:rsid w:val="00D238CC"/>
    <w:rsid w:val="00D24489"/>
    <w:rsid w:val="00D2526B"/>
    <w:rsid w:val="00D2530D"/>
    <w:rsid w:val="00D2557A"/>
    <w:rsid w:val="00D25AA6"/>
    <w:rsid w:val="00D25DAA"/>
    <w:rsid w:val="00D25EF4"/>
    <w:rsid w:val="00D2626D"/>
    <w:rsid w:val="00D265E8"/>
    <w:rsid w:val="00D26A36"/>
    <w:rsid w:val="00D26A7F"/>
    <w:rsid w:val="00D2717D"/>
    <w:rsid w:val="00D271CB"/>
    <w:rsid w:val="00D272FC"/>
    <w:rsid w:val="00D3027D"/>
    <w:rsid w:val="00D30C99"/>
    <w:rsid w:val="00D31747"/>
    <w:rsid w:val="00D31750"/>
    <w:rsid w:val="00D31E64"/>
    <w:rsid w:val="00D32162"/>
    <w:rsid w:val="00D322FB"/>
    <w:rsid w:val="00D32D30"/>
    <w:rsid w:val="00D32F9C"/>
    <w:rsid w:val="00D331CC"/>
    <w:rsid w:val="00D34285"/>
    <w:rsid w:val="00D347BB"/>
    <w:rsid w:val="00D34DAB"/>
    <w:rsid w:val="00D35055"/>
    <w:rsid w:val="00D3526F"/>
    <w:rsid w:val="00D356AB"/>
    <w:rsid w:val="00D35DC8"/>
    <w:rsid w:val="00D36A02"/>
    <w:rsid w:val="00D40276"/>
    <w:rsid w:val="00D41ADB"/>
    <w:rsid w:val="00D41AF9"/>
    <w:rsid w:val="00D420D0"/>
    <w:rsid w:val="00D428D3"/>
    <w:rsid w:val="00D42911"/>
    <w:rsid w:val="00D42F06"/>
    <w:rsid w:val="00D43124"/>
    <w:rsid w:val="00D433CC"/>
    <w:rsid w:val="00D43CE2"/>
    <w:rsid w:val="00D440F6"/>
    <w:rsid w:val="00D44288"/>
    <w:rsid w:val="00D44B72"/>
    <w:rsid w:val="00D458D5"/>
    <w:rsid w:val="00D4599A"/>
    <w:rsid w:val="00D45D02"/>
    <w:rsid w:val="00D45EE3"/>
    <w:rsid w:val="00D46866"/>
    <w:rsid w:val="00D47105"/>
    <w:rsid w:val="00D47794"/>
    <w:rsid w:val="00D50051"/>
    <w:rsid w:val="00D5058E"/>
    <w:rsid w:val="00D508A5"/>
    <w:rsid w:val="00D510A2"/>
    <w:rsid w:val="00D5114F"/>
    <w:rsid w:val="00D511FD"/>
    <w:rsid w:val="00D5191A"/>
    <w:rsid w:val="00D52C1F"/>
    <w:rsid w:val="00D54BB1"/>
    <w:rsid w:val="00D54DCF"/>
    <w:rsid w:val="00D54DEF"/>
    <w:rsid w:val="00D557CC"/>
    <w:rsid w:val="00D56100"/>
    <w:rsid w:val="00D5650B"/>
    <w:rsid w:val="00D56822"/>
    <w:rsid w:val="00D605FD"/>
    <w:rsid w:val="00D606CF"/>
    <w:rsid w:val="00D61A85"/>
    <w:rsid w:val="00D62155"/>
    <w:rsid w:val="00D62DBA"/>
    <w:rsid w:val="00D62F05"/>
    <w:rsid w:val="00D62F2A"/>
    <w:rsid w:val="00D6441F"/>
    <w:rsid w:val="00D65088"/>
    <w:rsid w:val="00D650E2"/>
    <w:rsid w:val="00D65EB9"/>
    <w:rsid w:val="00D66601"/>
    <w:rsid w:val="00D668CA"/>
    <w:rsid w:val="00D66BF1"/>
    <w:rsid w:val="00D670B2"/>
    <w:rsid w:val="00D67893"/>
    <w:rsid w:val="00D67A95"/>
    <w:rsid w:val="00D7020C"/>
    <w:rsid w:val="00D702E8"/>
    <w:rsid w:val="00D7123F"/>
    <w:rsid w:val="00D7154E"/>
    <w:rsid w:val="00D71952"/>
    <w:rsid w:val="00D725E5"/>
    <w:rsid w:val="00D72888"/>
    <w:rsid w:val="00D72EEB"/>
    <w:rsid w:val="00D7340D"/>
    <w:rsid w:val="00D737DC"/>
    <w:rsid w:val="00D738CF"/>
    <w:rsid w:val="00D73B2D"/>
    <w:rsid w:val="00D746B7"/>
    <w:rsid w:val="00D74AFB"/>
    <w:rsid w:val="00D74B06"/>
    <w:rsid w:val="00D75367"/>
    <w:rsid w:val="00D75C3F"/>
    <w:rsid w:val="00D76692"/>
    <w:rsid w:val="00D76B77"/>
    <w:rsid w:val="00D76BC4"/>
    <w:rsid w:val="00D7703C"/>
    <w:rsid w:val="00D801EF"/>
    <w:rsid w:val="00D81087"/>
    <w:rsid w:val="00D81EF6"/>
    <w:rsid w:val="00D8238F"/>
    <w:rsid w:val="00D82DED"/>
    <w:rsid w:val="00D834AD"/>
    <w:rsid w:val="00D8421A"/>
    <w:rsid w:val="00D84B0A"/>
    <w:rsid w:val="00D85398"/>
    <w:rsid w:val="00D85A7E"/>
    <w:rsid w:val="00D8638E"/>
    <w:rsid w:val="00D8684E"/>
    <w:rsid w:val="00D8783A"/>
    <w:rsid w:val="00D87A26"/>
    <w:rsid w:val="00D87C34"/>
    <w:rsid w:val="00D87C67"/>
    <w:rsid w:val="00D909FE"/>
    <w:rsid w:val="00D90BD8"/>
    <w:rsid w:val="00D91194"/>
    <w:rsid w:val="00D924D9"/>
    <w:rsid w:val="00D93B58"/>
    <w:rsid w:val="00D9415B"/>
    <w:rsid w:val="00D945A0"/>
    <w:rsid w:val="00D9531E"/>
    <w:rsid w:val="00D95935"/>
    <w:rsid w:val="00D96EBF"/>
    <w:rsid w:val="00D973E2"/>
    <w:rsid w:val="00D97801"/>
    <w:rsid w:val="00D97FAB"/>
    <w:rsid w:val="00DA0137"/>
    <w:rsid w:val="00DA1459"/>
    <w:rsid w:val="00DA1A7E"/>
    <w:rsid w:val="00DA1B6D"/>
    <w:rsid w:val="00DA2D8A"/>
    <w:rsid w:val="00DA2D94"/>
    <w:rsid w:val="00DA356B"/>
    <w:rsid w:val="00DA40DC"/>
    <w:rsid w:val="00DA476E"/>
    <w:rsid w:val="00DA4E4E"/>
    <w:rsid w:val="00DA5498"/>
    <w:rsid w:val="00DA59C9"/>
    <w:rsid w:val="00DA5B60"/>
    <w:rsid w:val="00DA704A"/>
    <w:rsid w:val="00DA725D"/>
    <w:rsid w:val="00DA76B4"/>
    <w:rsid w:val="00DB021A"/>
    <w:rsid w:val="00DB09F1"/>
    <w:rsid w:val="00DB0CFD"/>
    <w:rsid w:val="00DB1E5E"/>
    <w:rsid w:val="00DB221E"/>
    <w:rsid w:val="00DB229C"/>
    <w:rsid w:val="00DB2BB6"/>
    <w:rsid w:val="00DB2EED"/>
    <w:rsid w:val="00DB34B3"/>
    <w:rsid w:val="00DB42BA"/>
    <w:rsid w:val="00DB4452"/>
    <w:rsid w:val="00DB4EB0"/>
    <w:rsid w:val="00DB5200"/>
    <w:rsid w:val="00DB5385"/>
    <w:rsid w:val="00DB5989"/>
    <w:rsid w:val="00DB5B79"/>
    <w:rsid w:val="00DB64FB"/>
    <w:rsid w:val="00DB657F"/>
    <w:rsid w:val="00DB70E7"/>
    <w:rsid w:val="00DC0909"/>
    <w:rsid w:val="00DC0AB1"/>
    <w:rsid w:val="00DC0F29"/>
    <w:rsid w:val="00DC11C2"/>
    <w:rsid w:val="00DC12EA"/>
    <w:rsid w:val="00DC1EBA"/>
    <w:rsid w:val="00DC1F3D"/>
    <w:rsid w:val="00DC291C"/>
    <w:rsid w:val="00DC2EC2"/>
    <w:rsid w:val="00DC31ED"/>
    <w:rsid w:val="00DC4070"/>
    <w:rsid w:val="00DC4241"/>
    <w:rsid w:val="00DC42CB"/>
    <w:rsid w:val="00DC4D5B"/>
    <w:rsid w:val="00DC577B"/>
    <w:rsid w:val="00DC5A6F"/>
    <w:rsid w:val="00DC5CCD"/>
    <w:rsid w:val="00DC63D7"/>
    <w:rsid w:val="00DC6938"/>
    <w:rsid w:val="00DC69B7"/>
    <w:rsid w:val="00DC6A55"/>
    <w:rsid w:val="00DC6AA7"/>
    <w:rsid w:val="00DC7044"/>
    <w:rsid w:val="00DC7EF2"/>
    <w:rsid w:val="00DD15CB"/>
    <w:rsid w:val="00DD1E20"/>
    <w:rsid w:val="00DD29D1"/>
    <w:rsid w:val="00DD2F3F"/>
    <w:rsid w:val="00DD314F"/>
    <w:rsid w:val="00DD407D"/>
    <w:rsid w:val="00DD4291"/>
    <w:rsid w:val="00DD4770"/>
    <w:rsid w:val="00DD67F5"/>
    <w:rsid w:val="00DD688F"/>
    <w:rsid w:val="00DD69D2"/>
    <w:rsid w:val="00DD777A"/>
    <w:rsid w:val="00DD7FF5"/>
    <w:rsid w:val="00DE01FF"/>
    <w:rsid w:val="00DE0430"/>
    <w:rsid w:val="00DE043F"/>
    <w:rsid w:val="00DE09F6"/>
    <w:rsid w:val="00DE1023"/>
    <w:rsid w:val="00DE1446"/>
    <w:rsid w:val="00DE1638"/>
    <w:rsid w:val="00DE16C4"/>
    <w:rsid w:val="00DE19B6"/>
    <w:rsid w:val="00DE1E6D"/>
    <w:rsid w:val="00DE2BB8"/>
    <w:rsid w:val="00DE2CA1"/>
    <w:rsid w:val="00DE3040"/>
    <w:rsid w:val="00DE3572"/>
    <w:rsid w:val="00DE3C27"/>
    <w:rsid w:val="00DE406E"/>
    <w:rsid w:val="00DE4E11"/>
    <w:rsid w:val="00DE5333"/>
    <w:rsid w:val="00DE54BD"/>
    <w:rsid w:val="00DE56AC"/>
    <w:rsid w:val="00DE574C"/>
    <w:rsid w:val="00DE65F4"/>
    <w:rsid w:val="00DF0149"/>
    <w:rsid w:val="00DF0B16"/>
    <w:rsid w:val="00DF17F3"/>
    <w:rsid w:val="00DF2252"/>
    <w:rsid w:val="00DF22B1"/>
    <w:rsid w:val="00DF22BC"/>
    <w:rsid w:val="00DF3668"/>
    <w:rsid w:val="00DF38FE"/>
    <w:rsid w:val="00DF3C5D"/>
    <w:rsid w:val="00DF3F09"/>
    <w:rsid w:val="00DF42A5"/>
    <w:rsid w:val="00DF44B8"/>
    <w:rsid w:val="00DF480B"/>
    <w:rsid w:val="00DF4A5C"/>
    <w:rsid w:val="00DF5785"/>
    <w:rsid w:val="00DF6CD0"/>
    <w:rsid w:val="00DF6D68"/>
    <w:rsid w:val="00E00565"/>
    <w:rsid w:val="00E007A0"/>
    <w:rsid w:val="00E009D1"/>
    <w:rsid w:val="00E00E5C"/>
    <w:rsid w:val="00E0125D"/>
    <w:rsid w:val="00E01C32"/>
    <w:rsid w:val="00E02BC3"/>
    <w:rsid w:val="00E02C67"/>
    <w:rsid w:val="00E02F84"/>
    <w:rsid w:val="00E03011"/>
    <w:rsid w:val="00E04044"/>
    <w:rsid w:val="00E047A0"/>
    <w:rsid w:val="00E05008"/>
    <w:rsid w:val="00E0510E"/>
    <w:rsid w:val="00E053F8"/>
    <w:rsid w:val="00E05DCA"/>
    <w:rsid w:val="00E06794"/>
    <w:rsid w:val="00E0712F"/>
    <w:rsid w:val="00E1023D"/>
    <w:rsid w:val="00E104E1"/>
    <w:rsid w:val="00E10A41"/>
    <w:rsid w:val="00E10B1C"/>
    <w:rsid w:val="00E1105F"/>
    <w:rsid w:val="00E11178"/>
    <w:rsid w:val="00E11532"/>
    <w:rsid w:val="00E11CC9"/>
    <w:rsid w:val="00E11FEF"/>
    <w:rsid w:val="00E12054"/>
    <w:rsid w:val="00E12154"/>
    <w:rsid w:val="00E127C5"/>
    <w:rsid w:val="00E12BF8"/>
    <w:rsid w:val="00E14EDB"/>
    <w:rsid w:val="00E15633"/>
    <w:rsid w:val="00E15BFB"/>
    <w:rsid w:val="00E177A1"/>
    <w:rsid w:val="00E1785E"/>
    <w:rsid w:val="00E17F3C"/>
    <w:rsid w:val="00E2140C"/>
    <w:rsid w:val="00E214EE"/>
    <w:rsid w:val="00E231EF"/>
    <w:rsid w:val="00E2360A"/>
    <w:rsid w:val="00E23753"/>
    <w:rsid w:val="00E2403D"/>
    <w:rsid w:val="00E2424D"/>
    <w:rsid w:val="00E244D9"/>
    <w:rsid w:val="00E2453B"/>
    <w:rsid w:val="00E24915"/>
    <w:rsid w:val="00E25885"/>
    <w:rsid w:val="00E25C3E"/>
    <w:rsid w:val="00E26B82"/>
    <w:rsid w:val="00E27380"/>
    <w:rsid w:val="00E2762F"/>
    <w:rsid w:val="00E278A5"/>
    <w:rsid w:val="00E27BC7"/>
    <w:rsid w:val="00E30975"/>
    <w:rsid w:val="00E31788"/>
    <w:rsid w:val="00E31F4A"/>
    <w:rsid w:val="00E3265C"/>
    <w:rsid w:val="00E333C7"/>
    <w:rsid w:val="00E351AA"/>
    <w:rsid w:val="00E35332"/>
    <w:rsid w:val="00E35489"/>
    <w:rsid w:val="00E35612"/>
    <w:rsid w:val="00E35CC6"/>
    <w:rsid w:val="00E36279"/>
    <w:rsid w:val="00E40431"/>
    <w:rsid w:val="00E411AA"/>
    <w:rsid w:val="00E44192"/>
    <w:rsid w:val="00E4430B"/>
    <w:rsid w:val="00E44474"/>
    <w:rsid w:val="00E447D3"/>
    <w:rsid w:val="00E44B04"/>
    <w:rsid w:val="00E46007"/>
    <w:rsid w:val="00E4660D"/>
    <w:rsid w:val="00E4676C"/>
    <w:rsid w:val="00E47383"/>
    <w:rsid w:val="00E47968"/>
    <w:rsid w:val="00E47DAF"/>
    <w:rsid w:val="00E50D8B"/>
    <w:rsid w:val="00E50D96"/>
    <w:rsid w:val="00E5164B"/>
    <w:rsid w:val="00E51C88"/>
    <w:rsid w:val="00E529D1"/>
    <w:rsid w:val="00E52C1C"/>
    <w:rsid w:val="00E52EEA"/>
    <w:rsid w:val="00E53424"/>
    <w:rsid w:val="00E5378A"/>
    <w:rsid w:val="00E548D0"/>
    <w:rsid w:val="00E54EEC"/>
    <w:rsid w:val="00E552E5"/>
    <w:rsid w:val="00E55443"/>
    <w:rsid w:val="00E55C61"/>
    <w:rsid w:val="00E56131"/>
    <w:rsid w:val="00E572E4"/>
    <w:rsid w:val="00E5741C"/>
    <w:rsid w:val="00E57954"/>
    <w:rsid w:val="00E57B5D"/>
    <w:rsid w:val="00E57F0C"/>
    <w:rsid w:val="00E6097C"/>
    <w:rsid w:val="00E61218"/>
    <w:rsid w:val="00E6173D"/>
    <w:rsid w:val="00E617EA"/>
    <w:rsid w:val="00E61D86"/>
    <w:rsid w:val="00E62856"/>
    <w:rsid w:val="00E62FE6"/>
    <w:rsid w:val="00E63B3E"/>
    <w:rsid w:val="00E65311"/>
    <w:rsid w:val="00E6628A"/>
    <w:rsid w:val="00E6643E"/>
    <w:rsid w:val="00E6668E"/>
    <w:rsid w:val="00E66E7B"/>
    <w:rsid w:val="00E67574"/>
    <w:rsid w:val="00E67B1D"/>
    <w:rsid w:val="00E70EF0"/>
    <w:rsid w:val="00E71CBB"/>
    <w:rsid w:val="00E723E3"/>
    <w:rsid w:val="00E736E7"/>
    <w:rsid w:val="00E738CF"/>
    <w:rsid w:val="00E73E83"/>
    <w:rsid w:val="00E74136"/>
    <w:rsid w:val="00E746B6"/>
    <w:rsid w:val="00E75850"/>
    <w:rsid w:val="00E769CD"/>
    <w:rsid w:val="00E76CF4"/>
    <w:rsid w:val="00E772DD"/>
    <w:rsid w:val="00E7752F"/>
    <w:rsid w:val="00E807BD"/>
    <w:rsid w:val="00E811EA"/>
    <w:rsid w:val="00E81354"/>
    <w:rsid w:val="00E81E58"/>
    <w:rsid w:val="00E82147"/>
    <w:rsid w:val="00E82171"/>
    <w:rsid w:val="00E8222A"/>
    <w:rsid w:val="00E8236D"/>
    <w:rsid w:val="00E82567"/>
    <w:rsid w:val="00E825EC"/>
    <w:rsid w:val="00E827D7"/>
    <w:rsid w:val="00E82AE7"/>
    <w:rsid w:val="00E83F6B"/>
    <w:rsid w:val="00E84116"/>
    <w:rsid w:val="00E8440B"/>
    <w:rsid w:val="00E845BD"/>
    <w:rsid w:val="00E845E1"/>
    <w:rsid w:val="00E846CE"/>
    <w:rsid w:val="00E851F5"/>
    <w:rsid w:val="00E85636"/>
    <w:rsid w:val="00E8578E"/>
    <w:rsid w:val="00E85E7E"/>
    <w:rsid w:val="00E86B19"/>
    <w:rsid w:val="00E86C95"/>
    <w:rsid w:val="00E87CE6"/>
    <w:rsid w:val="00E902A4"/>
    <w:rsid w:val="00E9049B"/>
    <w:rsid w:val="00E907CE"/>
    <w:rsid w:val="00E9085A"/>
    <w:rsid w:val="00E91509"/>
    <w:rsid w:val="00E917A0"/>
    <w:rsid w:val="00E9184D"/>
    <w:rsid w:val="00E91AC7"/>
    <w:rsid w:val="00E92C9A"/>
    <w:rsid w:val="00E933E1"/>
    <w:rsid w:val="00E93CA0"/>
    <w:rsid w:val="00E94257"/>
    <w:rsid w:val="00E94AAA"/>
    <w:rsid w:val="00E94AC5"/>
    <w:rsid w:val="00E94E7F"/>
    <w:rsid w:val="00E95016"/>
    <w:rsid w:val="00E95575"/>
    <w:rsid w:val="00E95AC9"/>
    <w:rsid w:val="00E960AD"/>
    <w:rsid w:val="00E96260"/>
    <w:rsid w:val="00E9668B"/>
    <w:rsid w:val="00E966D8"/>
    <w:rsid w:val="00E96911"/>
    <w:rsid w:val="00E96A5E"/>
    <w:rsid w:val="00E96DDA"/>
    <w:rsid w:val="00E96F9F"/>
    <w:rsid w:val="00E97378"/>
    <w:rsid w:val="00E97A5D"/>
    <w:rsid w:val="00EA00E4"/>
    <w:rsid w:val="00EA069D"/>
    <w:rsid w:val="00EA13B4"/>
    <w:rsid w:val="00EA1F07"/>
    <w:rsid w:val="00EA2169"/>
    <w:rsid w:val="00EA248E"/>
    <w:rsid w:val="00EA2B4D"/>
    <w:rsid w:val="00EA2CC7"/>
    <w:rsid w:val="00EA494B"/>
    <w:rsid w:val="00EA4E69"/>
    <w:rsid w:val="00EA555C"/>
    <w:rsid w:val="00EA563B"/>
    <w:rsid w:val="00EA6DDC"/>
    <w:rsid w:val="00EA6F24"/>
    <w:rsid w:val="00EB0021"/>
    <w:rsid w:val="00EB0277"/>
    <w:rsid w:val="00EB0884"/>
    <w:rsid w:val="00EB1500"/>
    <w:rsid w:val="00EB16BE"/>
    <w:rsid w:val="00EB16D6"/>
    <w:rsid w:val="00EB1B64"/>
    <w:rsid w:val="00EB23EE"/>
    <w:rsid w:val="00EB2D42"/>
    <w:rsid w:val="00EB396F"/>
    <w:rsid w:val="00EB3E65"/>
    <w:rsid w:val="00EB4113"/>
    <w:rsid w:val="00EB6ACD"/>
    <w:rsid w:val="00EB6B7F"/>
    <w:rsid w:val="00EB7081"/>
    <w:rsid w:val="00EB796B"/>
    <w:rsid w:val="00EC165B"/>
    <w:rsid w:val="00EC22CD"/>
    <w:rsid w:val="00EC234B"/>
    <w:rsid w:val="00EC3049"/>
    <w:rsid w:val="00EC3129"/>
    <w:rsid w:val="00EC33BE"/>
    <w:rsid w:val="00EC385D"/>
    <w:rsid w:val="00EC3FDC"/>
    <w:rsid w:val="00EC47A2"/>
    <w:rsid w:val="00EC4F0A"/>
    <w:rsid w:val="00EC5D3C"/>
    <w:rsid w:val="00EC7249"/>
    <w:rsid w:val="00EC7E9B"/>
    <w:rsid w:val="00ED10DB"/>
    <w:rsid w:val="00ED22E0"/>
    <w:rsid w:val="00ED249F"/>
    <w:rsid w:val="00ED2CE1"/>
    <w:rsid w:val="00ED38F7"/>
    <w:rsid w:val="00ED4566"/>
    <w:rsid w:val="00ED4802"/>
    <w:rsid w:val="00ED4EDA"/>
    <w:rsid w:val="00ED520C"/>
    <w:rsid w:val="00ED5240"/>
    <w:rsid w:val="00ED56CE"/>
    <w:rsid w:val="00ED5D78"/>
    <w:rsid w:val="00ED63C6"/>
    <w:rsid w:val="00ED7E56"/>
    <w:rsid w:val="00EE0474"/>
    <w:rsid w:val="00EE0CA0"/>
    <w:rsid w:val="00EE0CC3"/>
    <w:rsid w:val="00EE22E1"/>
    <w:rsid w:val="00EE33F2"/>
    <w:rsid w:val="00EE3606"/>
    <w:rsid w:val="00EE3AEA"/>
    <w:rsid w:val="00EE4202"/>
    <w:rsid w:val="00EE4217"/>
    <w:rsid w:val="00EE4D02"/>
    <w:rsid w:val="00EE4FDA"/>
    <w:rsid w:val="00EE5941"/>
    <w:rsid w:val="00EE6105"/>
    <w:rsid w:val="00EE6CEC"/>
    <w:rsid w:val="00EE7B5D"/>
    <w:rsid w:val="00EE7DBF"/>
    <w:rsid w:val="00EF040E"/>
    <w:rsid w:val="00EF290F"/>
    <w:rsid w:val="00EF2BD7"/>
    <w:rsid w:val="00EF2C65"/>
    <w:rsid w:val="00EF2EE6"/>
    <w:rsid w:val="00EF3886"/>
    <w:rsid w:val="00EF392E"/>
    <w:rsid w:val="00EF3E0C"/>
    <w:rsid w:val="00EF3EC9"/>
    <w:rsid w:val="00EF4B8B"/>
    <w:rsid w:val="00EF4C98"/>
    <w:rsid w:val="00EF545D"/>
    <w:rsid w:val="00EF5BB5"/>
    <w:rsid w:val="00EF77BE"/>
    <w:rsid w:val="00EF7E1D"/>
    <w:rsid w:val="00F0010A"/>
    <w:rsid w:val="00F004E1"/>
    <w:rsid w:val="00F00627"/>
    <w:rsid w:val="00F008D2"/>
    <w:rsid w:val="00F00FAA"/>
    <w:rsid w:val="00F0187D"/>
    <w:rsid w:val="00F01EC9"/>
    <w:rsid w:val="00F025C8"/>
    <w:rsid w:val="00F03029"/>
    <w:rsid w:val="00F03A62"/>
    <w:rsid w:val="00F03BA2"/>
    <w:rsid w:val="00F03D7A"/>
    <w:rsid w:val="00F04001"/>
    <w:rsid w:val="00F0414A"/>
    <w:rsid w:val="00F041BA"/>
    <w:rsid w:val="00F04B4F"/>
    <w:rsid w:val="00F04B9E"/>
    <w:rsid w:val="00F05CD3"/>
    <w:rsid w:val="00F06B2B"/>
    <w:rsid w:val="00F073EC"/>
    <w:rsid w:val="00F07486"/>
    <w:rsid w:val="00F074DF"/>
    <w:rsid w:val="00F07C07"/>
    <w:rsid w:val="00F07CC3"/>
    <w:rsid w:val="00F101CF"/>
    <w:rsid w:val="00F101FC"/>
    <w:rsid w:val="00F103BE"/>
    <w:rsid w:val="00F10C80"/>
    <w:rsid w:val="00F11B79"/>
    <w:rsid w:val="00F13B80"/>
    <w:rsid w:val="00F13C56"/>
    <w:rsid w:val="00F13F2D"/>
    <w:rsid w:val="00F14143"/>
    <w:rsid w:val="00F14B4F"/>
    <w:rsid w:val="00F1640A"/>
    <w:rsid w:val="00F16E3F"/>
    <w:rsid w:val="00F22C79"/>
    <w:rsid w:val="00F22CC6"/>
    <w:rsid w:val="00F24DDD"/>
    <w:rsid w:val="00F25D7B"/>
    <w:rsid w:val="00F25F0E"/>
    <w:rsid w:val="00F2616C"/>
    <w:rsid w:val="00F26364"/>
    <w:rsid w:val="00F2656E"/>
    <w:rsid w:val="00F2713F"/>
    <w:rsid w:val="00F2766F"/>
    <w:rsid w:val="00F31321"/>
    <w:rsid w:val="00F336FB"/>
    <w:rsid w:val="00F33767"/>
    <w:rsid w:val="00F33956"/>
    <w:rsid w:val="00F3504B"/>
    <w:rsid w:val="00F35610"/>
    <w:rsid w:val="00F357CB"/>
    <w:rsid w:val="00F359F6"/>
    <w:rsid w:val="00F360F4"/>
    <w:rsid w:val="00F371FF"/>
    <w:rsid w:val="00F3779B"/>
    <w:rsid w:val="00F3787F"/>
    <w:rsid w:val="00F4144F"/>
    <w:rsid w:val="00F41BCF"/>
    <w:rsid w:val="00F4242C"/>
    <w:rsid w:val="00F426BA"/>
    <w:rsid w:val="00F42B74"/>
    <w:rsid w:val="00F4382D"/>
    <w:rsid w:val="00F439A4"/>
    <w:rsid w:val="00F43BBA"/>
    <w:rsid w:val="00F43C28"/>
    <w:rsid w:val="00F44132"/>
    <w:rsid w:val="00F44B7E"/>
    <w:rsid w:val="00F44CD1"/>
    <w:rsid w:val="00F44DB5"/>
    <w:rsid w:val="00F44E52"/>
    <w:rsid w:val="00F45034"/>
    <w:rsid w:val="00F453F4"/>
    <w:rsid w:val="00F4549F"/>
    <w:rsid w:val="00F456C2"/>
    <w:rsid w:val="00F45B3A"/>
    <w:rsid w:val="00F45BB4"/>
    <w:rsid w:val="00F464C9"/>
    <w:rsid w:val="00F47042"/>
    <w:rsid w:val="00F4717F"/>
    <w:rsid w:val="00F505F9"/>
    <w:rsid w:val="00F51E8B"/>
    <w:rsid w:val="00F5254F"/>
    <w:rsid w:val="00F53797"/>
    <w:rsid w:val="00F539FA"/>
    <w:rsid w:val="00F53E83"/>
    <w:rsid w:val="00F54155"/>
    <w:rsid w:val="00F5426F"/>
    <w:rsid w:val="00F54275"/>
    <w:rsid w:val="00F543F3"/>
    <w:rsid w:val="00F5465B"/>
    <w:rsid w:val="00F5484A"/>
    <w:rsid w:val="00F55EA6"/>
    <w:rsid w:val="00F57898"/>
    <w:rsid w:val="00F60F2D"/>
    <w:rsid w:val="00F61529"/>
    <w:rsid w:val="00F6160F"/>
    <w:rsid w:val="00F619DB"/>
    <w:rsid w:val="00F61F86"/>
    <w:rsid w:val="00F626B7"/>
    <w:rsid w:val="00F63795"/>
    <w:rsid w:val="00F64646"/>
    <w:rsid w:val="00F65B9C"/>
    <w:rsid w:val="00F66806"/>
    <w:rsid w:val="00F6687C"/>
    <w:rsid w:val="00F66A01"/>
    <w:rsid w:val="00F676A5"/>
    <w:rsid w:val="00F67CF5"/>
    <w:rsid w:val="00F67E50"/>
    <w:rsid w:val="00F70BAB"/>
    <w:rsid w:val="00F70C03"/>
    <w:rsid w:val="00F723B0"/>
    <w:rsid w:val="00F724B5"/>
    <w:rsid w:val="00F729D5"/>
    <w:rsid w:val="00F72AFE"/>
    <w:rsid w:val="00F7311D"/>
    <w:rsid w:val="00F73A8B"/>
    <w:rsid w:val="00F7423C"/>
    <w:rsid w:val="00F74416"/>
    <w:rsid w:val="00F745F7"/>
    <w:rsid w:val="00F75909"/>
    <w:rsid w:val="00F75B99"/>
    <w:rsid w:val="00F75E51"/>
    <w:rsid w:val="00F77B1E"/>
    <w:rsid w:val="00F803AC"/>
    <w:rsid w:val="00F809F9"/>
    <w:rsid w:val="00F80BDA"/>
    <w:rsid w:val="00F80E21"/>
    <w:rsid w:val="00F81AD9"/>
    <w:rsid w:val="00F81C34"/>
    <w:rsid w:val="00F83660"/>
    <w:rsid w:val="00F84D02"/>
    <w:rsid w:val="00F856DC"/>
    <w:rsid w:val="00F857D1"/>
    <w:rsid w:val="00F8673B"/>
    <w:rsid w:val="00F867D4"/>
    <w:rsid w:val="00F867F3"/>
    <w:rsid w:val="00F87DD0"/>
    <w:rsid w:val="00F90378"/>
    <w:rsid w:val="00F90413"/>
    <w:rsid w:val="00F90E06"/>
    <w:rsid w:val="00F9102A"/>
    <w:rsid w:val="00F920AF"/>
    <w:rsid w:val="00F92775"/>
    <w:rsid w:val="00F92BC3"/>
    <w:rsid w:val="00F93DD2"/>
    <w:rsid w:val="00F94792"/>
    <w:rsid w:val="00F94AFD"/>
    <w:rsid w:val="00F95DB7"/>
    <w:rsid w:val="00F96BB7"/>
    <w:rsid w:val="00F97543"/>
    <w:rsid w:val="00F9766F"/>
    <w:rsid w:val="00FA027C"/>
    <w:rsid w:val="00FA080F"/>
    <w:rsid w:val="00FA3196"/>
    <w:rsid w:val="00FA3220"/>
    <w:rsid w:val="00FA6050"/>
    <w:rsid w:val="00FA704A"/>
    <w:rsid w:val="00FA7841"/>
    <w:rsid w:val="00FB0353"/>
    <w:rsid w:val="00FB049B"/>
    <w:rsid w:val="00FB0AA2"/>
    <w:rsid w:val="00FB0F85"/>
    <w:rsid w:val="00FB10A9"/>
    <w:rsid w:val="00FB1928"/>
    <w:rsid w:val="00FB1B97"/>
    <w:rsid w:val="00FB1F04"/>
    <w:rsid w:val="00FB25DF"/>
    <w:rsid w:val="00FB28AE"/>
    <w:rsid w:val="00FB39DB"/>
    <w:rsid w:val="00FB3CB0"/>
    <w:rsid w:val="00FB3CC9"/>
    <w:rsid w:val="00FB4055"/>
    <w:rsid w:val="00FB4193"/>
    <w:rsid w:val="00FB5980"/>
    <w:rsid w:val="00FB5B5C"/>
    <w:rsid w:val="00FB5F15"/>
    <w:rsid w:val="00FB61CF"/>
    <w:rsid w:val="00FB6ACC"/>
    <w:rsid w:val="00FB72B1"/>
    <w:rsid w:val="00FB7A77"/>
    <w:rsid w:val="00FC0614"/>
    <w:rsid w:val="00FC13A3"/>
    <w:rsid w:val="00FC13D6"/>
    <w:rsid w:val="00FC1489"/>
    <w:rsid w:val="00FC1B6B"/>
    <w:rsid w:val="00FC2995"/>
    <w:rsid w:val="00FC2D1D"/>
    <w:rsid w:val="00FC384C"/>
    <w:rsid w:val="00FC47BE"/>
    <w:rsid w:val="00FC543E"/>
    <w:rsid w:val="00FC56F5"/>
    <w:rsid w:val="00FC5BA2"/>
    <w:rsid w:val="00FC631F"/>
    <w:rsid w:val="00FC6A77"/>
    <w:rsid w:val="00FC6E21"/>
    <w:rsid w:val="00FD00B9"/>
    <w:rsid w:val="00FD00FD"/>
    <w:rsid w:val="00FD085C"/>
    <w:rsid w:val="00FD0B74"/>
    <w:rsid w:val="00FD16AC"/>
    <w:rsid w:val="00FD16AE"/>
    <w:rsid w:val="00FD18A7"/>
    <w:rsid w:val="00FD23C0"/>
    <w:rsid w:val="00FD2462"/>
    <w:rsid w:val="00FD288D"/>
    <w:rsid w:val="00FD29C1"/>
    <w:rsid w:val="00FD2C8B"/>
    <w:rsid w:val="00FD366C"/>
    <w:rsid w:val="00FD3ECD"/>
    <w:rsid w:val="00FD4D01"/>
    <w:rsid w:val="00FD57D8"/>
    <w:rsid w:val="00FD627F"/>
    <w:rsid w:val="00FD6B5B"/>
    <w:rsid w:val="00FE1445"/>
    <w:rsid w:val="00FE2262"/>
    <w:rsid w:val="00FE29C7"/>
    <w:rsid w:val="00FE319C"/>
    <w:rsid w:val="00FE3259"/>
    <w:rsid w:val="00FE35E0"/>
    <w:rsid w:val="00FE452B"/>
    <w:rsid w:val="00FE468A"/>
    <w:rsid w:val="00FE4DDF"/>
    <w:rsid w:val="00FE5E5F"/>
    <w:rsid w:val="00FE66B0"/>
    <w:rsid w:val="00FE712B"/>
    <w:rsid w:val="00FE723D"/>
    <w:rsid w:val="00FE7E22"/>
    <w:rsid w:val="00FF045A"/>
    <w:rsid w:val="00FF069F"/>
    <w:rsid w:val="00FF0751"/>
    <w:rsid w:val="00FF255E"/>
    <w:rsid w:val="00FF2697"/>
    <w:rsid w:val="00FF32FD"/>
    <w:rsid w:val="00FF3728"/>
    <w:rsid w:val="00FF3943"/>
    <w:rsid w:val="00FF421B"/>
    <w:rsid w:val="00FF4412"/>
    <w:rsid w:val="00FF46A5"/>
    <w:rsid w:val="00FF4FC2"/>
    <w:rsid w:val="00FF5371"/>
    <w:rsid w:val="00FF541C"/>
    <w:rsid w:val="00FF66AB"/>
    <w:rsid w:val="00FF6F0B"/>
    <w:rsid w:val="00FF763F"/>
    <w:rsid w:val="00FF76BD"/>
  </w:rsids>
  <m:mathPr>
    <m:mathFont m:val="Cambria Math"/>
    <m:brkBin m:val="before"/>
    <m:brkBinSub m:val="--"/>
    <m:smallFrac/>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DEDEDAB"/>
  <w15:docId w15:val="{496D72E1-58CA-4503-A3E3-9A4BCD91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82">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iPriority="0" w:unhideWhenUsed="1"/>
    <w:lsdException w:name="footnote text" w:semiHidden="1" w:unhideWhenUsed="1"/>
    <w:lsdException w:name="annotation text" w:semiHidden="1" w:unhideWhenUsed="1"/>
    <w:lsdException w:name="header" w:locked="1" w:semiHidden="1" w:uiPriority="0" w:unhideWhenUsed="1"/>
    <w:lsdException w:name="footer" w:semiHidden="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lsdException w:name="Light Shading" w:uiPriority="60"/>
    <w:lsdException w:name="Light List"/>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063D3"/>
    <w:pPr>
      <w:widowControl w:val="0"/>
      <w:ind w:firstLineChars="200" w:firstLine="200"/>
      <w:jc w:val="both"/>
    </w:pPr>
    <w:rPr>
      <w:kern w:val="2"/>
      <w:sz w:val="21"/>
      <w:szCs w:val="22"/>
    </w:rPr>
  </w:style>
  <w:style w:type="paragraph" w:styleId="Heading1">
    <w:name w:val="heading 1"/>
    <w:basedOn w:val="Normal"/>
    <w:next w:val="Normal"/>
    <w:link w:val="Heading1Char"/>
    <w:uiPriority w:val="99"/>
    <w:qFormat/>
    <w:rsid w:val="002063D3"/>
    <w:pPr>
      <w:keepNext/>
      <w:keepLines/>
      <w:numPr>
        <w:numId w:val="2"/>
      </w:numPr>
      <w:spacing w:before="360" w:after="360"/>
      <w:ind w:left="418" w:firstLineChars="0" w:hanging="418"/>
      <w:jc w:val="center"/>
      <w:outlineLvl w:val="0"/>
    </w:pPr>
    <w:rPr>
      <w:rFonts w:ascii="Arial" w:hAnsi="Arial"/>
      <w:b/>
      <w:bCs/>
      <w:kern w:val="44"/>
      <w:sz w:val="44"/>
      <w:szCs w:val="44"/>
    </w:rPr>
  </w:style>
  <w:style w:type="paragraph" w:styleId="Heading2">
    <w:name w:val="heading 2"/>
    <w:basedOn w:val="Normal"/>
    <w:next w:val="Normal"/>
    <w:link w:val="Heading2Char"/>
    <w:autoRedefine/>
    <w:uiPriority w:val="99"/>
    <w:qFormat/>
    <w:rsid w:val="002063D3"/>
    <w:pPr>
      <w:keepNext/>
      <w:keepLines/>
      <w:numPr>
        <w:ilvl w:val="1"/>
        <w:numId w:val="2"/>
      </w:numPr>
      <w:tabs>
        <w:tab w:val="clear" w:pos="576"/>
      </w:tabs>
      <w:spacing w:before="240" w:after="240"/>
      <w:ind w:left="0" w:firstLineChars="0" w:firstLine="0"/>
      <w:jc w:val="center"/>
      <w:outlineLvl w:val="1"/>
    </w:pPr>
    <w:rPr>
      <w:rFonts w:ascii="Arial" w:hAnsi="Arial"/>
      <w:b/>
      <w:bCs/>
      <w:sz w:val="32"/>
      <w:szCs w:val="36"/>
    </w:rPr>
  </w:style>
  <w:style w:type="paragraph" w:styleId="Heading3">
    <w:name w:val="heading 3"/>
    <w:basedOn w:val="Normal"/>
    <w:next w:val="Normal"/>
    <w:link w:val="Heading3Char"/>
    <w:autoRedefine/>
    <w:uiPriority w:val="99"/>
    <w:qFormat/>
    <w:rsid w:val="00432FA6"/>
    <w:pPr>
      <w:keepNext/>
      <w:keepLines/>
      <w:numPr>
        <w:ilvl w:val="2"/>
        <w:numId w:val="2"/>
      </w:numPr>
      <w:tabs>
        <w:tab w:val="clear" w:pos="2280"/>
      </w:tabs>
      <w:adjustRightInd w:val="0"/>
      <w:snapToGrid w:val="0"/>
      <w:spacing w:before="120" w:after="120"/>
      <w:ind w:left="0" w:firstLineChars="0" w:firstLine="0"/>
      <w:jc w:val="left"/>
      <w:outlineLvl w:val="2"/>
    </w:pPr>
    <w:rPr>
      <w:rFonts w:ascii="宋体" w:eastAsia="黑体" w:hAnsi="宋体"/>
      <w:b/>
      <w:sz w:val="28"/>
      <w:szCs w:val="21"/>
    </w:rPr>
  </w:style>
  <w:style w:type="paragraph" w:styleId="Heading4">
    <w:name w:val="heading 4"/>
    <w:basedOn w:val="Normal"/>
    <w:next w:val="Normal"/>
    <w:link w:val="Heading4Char"/>
    <w:autoRedefine/>
    <w:uiPriority w:val="99"/>
    <w:qFormat/>
    <w:rsid w:val="00C52FDD"/>
    <w:pPr>
      <w:keepNext/>
      <w:keepLines/>
      <w:numPr>
        <w:ilvl w:val="3"/>
        <w:numId w:val="2"/>
      </w:numPr>
      <w:tabs>
        <w:tab w:val="clear" w:pos="864"/>
      </w:tabs>
      <w:spacing w:before="120" w:after="120"/>
      <w:ind w:left="0" w:firstLineChars="0" w:firstLine="0"/>
      <w:jc w:val="left"/>
      <w:outlineLvl w:val="3"/>
    </w:pPr>
    <w:rPr>
      <w:rFonts w:ascii="Arial" w:eastAsia="黑体" w:hAnsi="Arial"/>
      <w:b/>
      <w:bCs/>
      <w:szCs w:val="28"/>
    </w:rPr>
  </w:style>
  <w:style w:type="paragraph" w:styleId="Heading5">
    <w:name w:val="heading 5"/>
    <w:basedOn w:val="Normal"/>
    <w:next w:val="Normal"/>
    <w:link w:val="Heading5Char"/>
    <w:uiPriority w:val="99"/>
    <w:qFormat/>
    <w:rsid w:val="002063D3"/>
    <w:pPr>
      <w:keepNext/>
      <w:keepLines/>
      <w:numPr>
        <w:ilvl w:val="4"/>
        <w:numId w:val="5"/>
      </w:numPr>
      <w:tabs>
        <w:tab w:val="clear" w:pos="1008"/>
      </w:tabs>
      <w:spacing w:before="60" w:after="60"/>
      <w:ind w:left="0" w:firstLineChars="0" w:firstLine="0"/>
      <w:outlineLvl w:val="4"/>
    </w:pPr>
    <w:rPr>
      <w:rFonts w:eastAsia="KaiTi"/>
      <w:b/>
      <w:bCs/>
      <w:szCs w:val="28"/>
    </w:rPr>
  </w:style>
  <w:style w:type="paragraph" w:styleId="Heading6">
    <w:name w:val="heading 6"/>
    <w:basedOn w:val="Normal"/>
    <w:next w:val="Normal"/>
    <w:link w:val="Heading6Char"/>
    <w:locked/>
    <w:rsid w:val="002063D3"/>
    <w:pPr>
      <w:keepNext/>
      <w:keepLines/>
      <w:numPr>
        <w:ilvl w:val="5"/>
        <w:numId w:val="44"/>
      </w:numPr>
      <w:tabs>
        <w:tab w:val="left" w:pos="1152"/>
      </w:tabs>
      <w:spacing w:before="120" w:after="120" w:line="360" w:lineRule="auto"/>
      <w:outlineLvl w:val="5"/>
    </w:pPr>
    <w:rPr>
      <w:rFonts w:ascii="Arial" w:hAnsi="Arial"/>
      <w:b/>
      <w:bCs/>
      <w:sz w:val="24"/>
      <w:szCs w:val="20"/>
    </w:rPr>
  </w:style>
  <w:style w:type="paragraph" w:styleId="Heading7">
    <w:name w:val="heading 7"/>
    <w:basedOn w:val="Normal"/>
    <w:next w:val="Normal"/>
    <w:link w:val="Heading7Char"/>
    <w:locked/>
    <w:rsid w:val="002063D3"/>
    <w:pPr>
      <w:keepNext/>
      <w:keepLines/>
      <w:numPr>
        <w:ilvl w:val="6"/>
        <w:numId w:val="44"/>
      </w:numPr>
      <w:tabs>
        <w:tab w:val="left" w:pos="1296"/>
      </w:tabs>
      <w:spacing w:before="240" w:after="64" w:line="320" w:lineRule="auto"/>
      <w:outlineLvl w:val="6"/>
    </w:pPr>
    <w:rPr>
      <w:rFonts w:ascii="Arial" w:hAnsi="Arial"/>
      <w:b/>
      <w:bCs/>
      <w:sz w:val="24"/>
      <w:szCs w:val="20"/>
    </w:rPr>
  </w:style>
  <w:style w:type="paragraph" w:styleId="Heading8">
    <w:name w:val="heading 8"/>
    <w:basedOn w:val="Normal"/>
    <w:next w:val="Normal"/>
    <w:link w:val="Heading8Char"/>
    <w:locked/>
    <w:rsid w:val="002063D3"/>
    <w:pPr>
      <w:keepNext/>
      <w:keepLines/>
      <w:numPr>
        <w:ilvl w:val="7"/>
        <w:numId w:val="44"/>
      </w:numPr>
      <w:tabs>
        <w:tab w:val="left" w:pos="1440"/>
      </w:tabs>
      <w:spacing w:before="240" w:after="64" w:line="320" w:lineRule="auto"/>
      <w:outlineLvl w:val="7"/>
    </w:pPr>
    <w:rPr>
      <w:rFonts w:ascii="Arial" w:eastAsia="黑体" w:hAnsi="Arial"/>
      <w:sz w:val="24"/>
      <w:szCs w:val="20"/>
    </w:rPr>
  </w:style>
  <w:style w:type="paragraph" w:styleId="Heading9">
    <w:name w:val="heading 9"/>
    <w:basedOn w:val="Normal"/>
    <w:next w:val="Normal"/>
    <w:link w:val="Heading9Char"/>
    <w:locked/>
    <w:rsid w:val="002063D3"/>
    <w:pPr>
      <w:keepNext/>
      <w:keepLines/>
      <w:numPr>
        <w:ilvl w:val="8"/>
        <w:numId w:val="44"/>
      </w:numPr>
      <w:tabs>
        <w:tab w:val="left" w:pos="1584"/>
      </w:tab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2063D3"/>
    <w:rPr>
      <w:rFonts w:ascii="Arial" w:hAnsi="Arial"/>
      <w:b/>
      <w:bCs/>
      <w:kern w:val="44"/>
      <w:sz w:val="44"/>
      <w:szCs w:val="44"/>
    </w:rPr>
  </w:style>
  <w:style w:type="character" w:customStyle="1" w:styleId="Heading2Char">
    <w:name w:val="Heading 2 Char"/>
    <w:link w:val="Heading2"/>
    <w:uiPriority w:val="99"/>
    <w:locked/>
    <w:rsid w:val="002063D3"/>
    <w:rPr>
      <w:rFonts w:ascii="Arial" w:hAnsi="Arial"/>
      <w:b/>
      <w:bCs/>
      <w:kern w:val="2"/>
      <w:sz w:val="32"/>
      <w:szCs w:val="36"/>
    </w:rPr>
  </w:style>
  <w:style w:type="character" w:customStyle="1" w:styleId="Heading3Char">
    <w:name w:val="Heading 3 Char"/>
    <w:link w:val="Heading3"/>
    <w:uiPriority w:val="99"/>
    <w:locked/>
    <w:rsid w:val="00432FA6"/>
    <w:rPr>
      <w:rFonts w:ascii="宋体" w:eastAsia="黑体" w:hAnsi="宋体"/>
      <w:b/>
      <w:kern w:val="2"/>
      <w:sz w:val="28"/>
      <w:szCs w:val="21"/>
    </w:rPr>
  </w:style>
  <w:style w:type="character" w:customStyle="1" w:styleId="Heading4Char">
    <w:name w:val="Heading 4 Char"/>
    <w:link w:val="Heading4"/>
    <w:uiPriority w:val="99"/>
    <w:locked/>
    <w:rsid w:val="00C52FDD"/>
    <w:rPr>
      <w:rFonts w:ascii="Arial" w:eastAsia="黑体" w:hAnsi="Arial"/>
      <w:b/>
      <w:bCs/>
      <w:kern w:val="2"/>
      <w:sz w:val="21"/>
      <w:szCs w:val="28"/>
    </w:rPr>
  </w:style>
  <w:style w:type="character" w:customStyle="1" w:styleId="Heading5Char">
    <w:name w:val="Heading 5 Char"/>
    <w:link w:val="Heading5"/>
    <w:uiPriority w:val="99"/>
    <w:locked/>
    <w:rsid w:val="002063D3"/>
    <w:rPr>
      <w:rFonts w:eastAsia="KaiTi"/>
      <w:b/>
      <w:bCs/>
      <w:kern w:val="2"/>
      <w:sz w:val="21"/>
      <w:szCs w:val="28"/>
    </w:rPr>
  </w:style>
  <w:style w:type="paragraph" w:styleId="DocumentMap">
    <w:name w:val="Document Map"/>
    <w:basedOn w:val="Normal"/>
    <w:link w:val="DocumentMapChar"/>
    <w:uiPriority w:val="99"/>
    <w:unhideWhenUsed/>
    <w:rsid w:val="00777910"/>
    <w:pPr>
      <w:ind w:firstLine="420"/>
    </w:pPr>
    <w:rPr>
      <w:rFonts w:ascii="Lucida Grande" w:hAnsi="Lucida Grande" w:cs="Lucida Grande"/>
      <w:sz w:val="24"/>
      <w:szCs w:val="24"/>
    </w:rPr>
  </w:style>
  <w:style w:type="character" w:customStyle="1" w:styleId="DocumentMapChar">
    <w:name w:val="Document Map Char"/>
    <w:link w:val="DocumentMap"/>
    <w:uiPriority w:val="99"/>
    <w:locked/>
    <w:rsid w:val="00777910"/>
    <w:rPr>
      <w:rFonts w:ascii="Lucida Grande" w:eastAsiaTheme="minorEastAsia" w:hAnsi="Lucida Grande" w:cs="Lucida Grande"/>
      <w:kern w:val="2"/>
      <w:sz w:val="24"/>
      <w:szCs w:val="24"/>
    </w:rPr>
  </w:style>
  <w:style w:type="paragraph" w:customStyle="1" w:styleId="a3">
    <w:name w:val="步骤"/>
    <w:basedOn w:val="Normal"/>
    <w:next w:val="Normal"/>
    <w:link w:val="CharChar"/>
    <w:autoRedefine/>
    <w:uiPriority w:val="99"/>
    <w:rsid w:val="002063D3"/>
    <w:pPr>
      <w:numPr>
        <w:ilvl w:val="1"/>
        <w:numId w:val="7"/>
      </w:numPr>
      <w:adjustRightInd w:val="0"/>
      <w:snapToGrid w:val="0"/>
      <w:spacing w:beforeLines="25" w:before="25" w:afterLines="25" w:after="25"/>
      <w:ind w:left="0"/>
    </w:pPr>
    <w:rPr>
      <w:rFonts w:ascii="Arial Unicode MS" w:eastAsia="黑体" w:hAnsi="Arial Unicode MS"/>
      <w:b/>
      <w:i/>
      <w:szCs w:val="21"/>
    </w:rPr>
  </w:style>
  <w:style w:type="paragraph" w:customStyle="1" w:styleId="a7">
    <w:name w:val="程序代码"/>
    <w:basedOn w:val="Normal"/>
    <w:next w:val="Normal"/>
    <w:autoRedefine/>
    <w:uiPriority w:val="99"/>
    <w:qFormat/>
    <w:rsid w:val="002063D3"/>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D9D9D9" w:themeFill="background1" w:themeFillShade="D9"/>
      <w:spacing w:line="260" w:lineRule="exact"/>
      <w:ind w:firstLine="360"/>
      <w:jc w:val="left"/>
    </w:pPr>
    <w:rPr>
      <w:rFonts w:ascii="宋体" w:eastAsia="Courier New" w:hAnsi="宋体"/>
      <w:bCs/>
      <w:kern w:val="0"/>
      <w:sz w:val="18"/>
      <w:szCs w:val="21"/>
    </w:rPr>
  </w:style>
  <w:style w:type="paragraph" w:customStyle="1" w:styleId="a8">
    <w:name w:val="段内要点"/>
    <w:basedOn w:val="Normal"/>
    <w:next w:val="Normal"/>
    <w:qFormat/>
    <w:rsid w:val="006502B2"/>
    <w:rPr>
      <w:rFonts w:ascii="黑体" w:eastAsiaTheme="majorEastAsia" w:hAnsi="黑体"/>
      <w:b/>
      <w:i/>
    </w:rPr>
  </w:style>
  <w:style w:type="paragraph" w:styleId="BalloonText">
    <w:name w:val="Balloon Text"/>
    <w:basedOn w:val="Normal"/>
    <w:link w:val="BalloonTextChar"/>
    <w:uiPriority w:val="99"/>
    <w:semiHidden/>
    <w:rsid w:val="002063D3"/>
    <w:rPr>
      <w:sz w:val="18"/>
      <w:szCs w:val="18"/>
    </w:rPr>
  </w:style>
  <w:style w:type="character" w:customStyle="1" w:styleId="BalloonTextChar">
    <w:name w:val="Balloon Text Char"/>
    <w:link w:val="BalloonText"/>
    <w:uiPriority w:val="99"/>
    <w:semiHidden/>
    <w:locked/>
    <w:rsid w:val="002063D3"/>
    <w:rPr>
      <w:kern w:val="2"/>
      <w:sz w:val="18"/>
      <w:szCs w:val="18"/>
    </w:rPr>
  </w:style>
  <w:style w:type="paragraph" w:styleId="HTMLPreformatted">
    <w:name w:val="HTML Preformatted"/>
    <w:basedOn w:val="Normal"/>
    <w:link w:val="HTMLPreformattedChar"/>
    <w:uiPriority w:val="99"/>
    <w:semiHidden/>
    <w:rsid w:val="002063D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PreformattedChar">
    <w:name w:val="HTML Preformatted Char"/>
    <w:link w:val="HTMLPreformatted"/>
    <w:uiPriority w:val="99"/>
    <w:semiHidden/>
    <w:locked/>
    <w:rsid w:val="002063D3"/>
    <w:rPr>
      <w:rFonts w:ascii="宋体" w:hAnsi="宋体" w:cs="宋体"/>
      <w:sz w:val="24"/>
      <w:szCs w:val="24"/>
    </w:rPr>
  </w:style>
  <w:style w:type="table" w:styleId="TableGrid">
    <w:name w:val="Table Grid"/>
    <w:basedOn w:val="TableNormal"/>
    <w:uiPriority w:val="99"/>
    <w:rsid w:val="002063D3"/>
    <w:rPr>
      <w:sz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uiPriority w:val="20"/>
    <w:qFormat/>
    <w:rsid w:val="00895ABE"/>
    <w:rPr>
      <w:rFonts w:cs="Times New Roman"/>
      <w:i/>
      <w:iCs/>
    </w:rPr>
  </w:style>
  <w:style w:type="table" w:customStyle="1" w:styleId="1">
    <w:name w:val="浅色列表1"/>
    <w:uiPriority w:val="99"/>
    <w:rsid w:val="002063D3"/>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style>
  <w:style w:type="table" w:customStyle="1" w:styleId="a9">
    <w:name w:val="表格内容样式"/>
    <w:uiPriority w:val="99"/>
    <w:rsid w:val="002063D3"/>
    <w:rPr>
      <w:sz w:val="18"/>
    </w:rPr>
    <w:tblPr>
      <w:tblInd w:w="0" w:type="dxa"/>
      <w:tblCellMar>
        <w:top w:w="0" w:type="dxa"/>
        <w:left w:w="108" w:type="dxa"/>
        <w:bottom w:w="0" w:type="dxa"/>
        <w:right w:w="108" w:type="dxa"/>
      </w:tblCellMar>
    </w:tblPr>
  </w:style>
  <w:style w:type="paragraph" w:customStyle="1" w:styleId="a6">
    <w:name w:val="段内标题"/>
    <w:basedOn w:val="Normal"/>
    <w:next w:val="Normal"/>
    <w:link w:val="Char"/>
    <w:autoRedefine/>
    <w:uiPriority w:val="99"/>
    <w:qFormat/>
    <w:rsid w:val="002212AA"/>
    <w:pPr>
      <w:numPr>
        <w:numId w:val="17"/>
      </w:numPr>
      <w:ind w:left="0" w:firstLine="200"/>
    </w:pPr>
    <w:rPr>
      <w:rFonts w:eastAsia="Kai"/>
      <w:b/>
    </w:rPr>
  </w:style>
  <w:style w:type="character" w:customStyle="1" w:styleId="Char">
    <w:name w:val="段内标题 Char"/>
    <w:link w:val="a6"/>
    <w:uiPriority w:val="99"/>
    <w:locked/>
    <w:rsid w:val="002212AA"/>
    <w:rPr>
      <w:rFonts w:eastAsia="Kai"/>
      <w:b/>
      <w:kern w:val="2"/>
      <w:sz w:val="21"/>
      <w:szCs w:val="22"/>
    </w:rPr>
  </w:style>
  <w:style w:type="paragraph" w:customStyle="1" w:styleId="aa">
    <w:name w:val="表格正文"/>
    <w:basedOn w:val="Normal"/>
    <w:next w:val="Normal"/>
    <w:link w:val="Char0"/>
    <w:autoRedefine/>
    <w:uiPriority w:val="99"/>
    <w:qFormat/>
    <w:rsid w:val="002063D3"/>
    <w:pPr>
      <w:ind w:firstLineChars="0" w:firstLine="0"/>
      <w:jc w:val="left"/>
    </w:pPr>
    <w:rPr>
      <w:rFonts w:ascii="Arial" w:hAnsi="Arial" w:cs="Arial"/>
      <w:sz w:val="15"/>
      <w:szCs w:val="18"/>
    </w:rPr>
  </w:style>
  <w:style w:type="character" w:customStyle="1" w:styleId="Char0">
    <w:name w:val="表格正文 Char"/>
    <w:link w:val="aa"/>
    <w:uiPriority w:val="99"/>
    <w:locked/>
    <w:rsid w:val="002063D3"/>
    <w:rPr>
      <w:rFonts w:ascii="Arial" w:hAnsi="Arial" w:cs="Arial"/>
      <w:kern w:val="2"/>
      <w:sz w:val="15"/>
      <w:szCs w:val="18"/>
    </w:rPr>
  </w:style>
  <w:style w:type="table" w:styleId="LightList">
    <w:name w:val="Light List"/>
    <w:basedOn w:val="TableNormal"/>
    <w:uiPriority w:val="99"/>
    <w:rsid w:val="002063D3"/>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000000"/>
      </w:tcPr>
    </w:tblStylePr>
    <w:tblStylePr w:type="lastRow">
      <w:pPr>
        <w:spacing w:before="0" w:after="0"/>
      </w:pPr>
      <w:rPr>
        <w:rFonts w:cs="Times New Roman"/>
        <w:b/>
        <w:bCs/>
      </w:rPr>
      <w:tblPr/>
      <w:tcPr>
        <w:tcBorders>
          <w:top w:val="double" w:sz="6" w:space="0" w:color="000000"/>
          <w:left w:val="single" w:sz="8" w:space="0" w:color="000000"/>
          <w:bottom w:val="single" w:sz="8" w:space="0" w:color="000000"/>
          <w:right w:val="single" w:sz="8" w:space="0" w:color="00000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left w:val="single" w:sz="8" w:space="0" w:color="000000"/>
          <w:bottom w:val="single" w:sz="8" w:space="0" w:color="000000"/>
          <w:right w:val="single" w:sz="8" w:space="0" w:color="000000"/>
        </w:tcBorders>
      </w:tcPr>
    </w:tblStylePr>
    <w:tblStylePr w:type="band1Horz">
      <w:rPr>
        <w:rFonts w:cs="Times New Roman"/>
      </w:rPr>
      <w:tblPr/>
      <w:tcPr>
        <w:tcBorders>
          <w:top w:val="single" w:sz="8" w:space="0" w:color="000000"/>
          <w:left w:val="single" w:sz="8" w:space="0" w:color="000000"/>
          <w:bottom w:val="single" w:sz="8" w:space="0" w:color="000000"/>
          <w:right w:val="single" w:sz="8" w:space="0" w:color="000000"/>
        </w:tcBorders>
      </w:tcPr>
    </w:tblStylePr>
  </w:style>
  <w:style w:type="character" w:styleId="HTMLCode">
    <w:name w:val="HTML Code"/>
    <w:basedOn w:val="DefaultParagraphFont"/>
    <w:uiPriority w:val="99"/>
    <w:semiHidden/>
    <w:unhideWhenUsed/>
    <w:rsid w:val="002063D3"/>
    <w:rPr>
      <w:rFonts w:ascii="Courier" w:eastAsia="宋体" w:hAnsi="Courier" w:cs="Courier"/>
      <w:sz w:val="20"/>
      <w:szCs w:val="20"/>
    </w:rPr>
  </w:style>
  <w:style w:type="paragraph" w:styleId="BodyText">
    <w:name w:val="Body Text"/>
    <w:basedOn w:val="Normal"/>
    <w:link w:val="BodyTextChar"/>
    <w:uiPriority w:val="99"/>
    <w:semiHidden/>
    <w:unhideWhenUsed/>
    <w:rsid w:val="002063D3"/>
    <w:pPr>
      <w:spacing w:after="120"/>
    </w:pPr>
  </w:style>
  <w:style w:type="character" w:customStyle="1" w:styleId="BodyTextChar">
    <w:name w:val="Body Text Char"/>
    <w:basedOn w:val="DefaultParagraphFont"/>
    <w:link w:val="BodyText"/>
    <w:uiPriority w:val="99"/>
    <w:semiHidden/>
    <w:rsid w:val="002063D3"/>
    <w:rPr>
      <w:kern w:val="2"/>
      <w:sz w:val="21"/>
      <w:szCs w:val="22"/>
    </w:rPr>
  </w:style>
  <w:style w:type="paragraph" w:customStyle="1" w:styleId="Default">
    <w:name w:val="Default"/>
    <w:rsid w:val="007330E8"/>
    <w:pPr>
      <w:widowControl w:val="0"/>
      <w:autoSpaceDE w:val="0"/>
      <w:autoSpaceDN w:val="0"/>
      <w:adjustRightInd w:val="0"/>
    </w:pPr>
    <w:rPr>
      <w:rFonts w:cs="Calibri"/>
      <w:color w:val="000000"/>
      <w:sz w:val="24"/>
      <w:szCs w:val="24"/>
    </w:rPr>
  </w:style>
  <w:style w:type="character" w:customStyle="1" w:styleId="notranslate">
    <w:name w:val="notranslate"/>
    <w:basedOn w:val="DefaultParagraphFont"/>
    <w:rsid w:val="00895ABE"/>
  </w:style>
  <w:style w:type="character" w:styleId="Strong">
    <w:name w:val="Strong"/>
    <w:basedOn w:val="DefaultParagraphFont"/>
    <w:uiPriority w:val="22"/>
    <w:qFormat/>
    <w:locked/>
    <w:rsid w:val="00835D44"/>
    <w:rPr>
      <w:b/>
      <w:bCs/>
    </w:rPr>
  </w:style>
  <w:style w:type="character" w:customStyle="1" w:styleId="badge">
    <w:name w:val="badge"/>
    <w:basedOn w:val="DefaultParagraphFont"/>
    <w:rsid w:val="00835D44"/>
  </w:style>
  <w:style w:type="paragraph" w:styleId="Header">
    <w:name w:val="header"/>
    <w:basedOn w:val="Normal"/>
    <w:link w:val="HeaderChar"/>
    <w:locked/>
    <w:rsid w:val="00777910"/>
    <w:pPr>
      <w:pBdr>
        <w:bottom w:val="single" w:sz="6" w:space="1" w:color="auto"/>
      </w:pBdr>
      <w:tabs>
        <w:tab w:val="center" w:pos="4153"/>
        <w:tab w:val="right" w:pos="8306"/>
      </w:tabs>
      <w:snapToGrid w:val="0"/>
      <w:ind w:firstLine="420"/>
      <w:jc w:val="center"/>
    </w:pPr>
    <w:rPr>
      <w:sz w:val="18"/>
      <w:szCs w:val="18"/>
    </w:rPr>
  </w:style>
  <w:style w:type="character" w:customStyle="1" w:styleId="HeaderChar">
    <w:name w:val="Header Char"/>
    <w:link w:val="Header"/>
    <w:rsid w:val="00777910"/>
    <w:rPr>
      <w:rFonts w:asciiTheme="minorHAnsi" w:eastAsiaTheme="minorEastAsia" w:hAnsiTheme="minorHAnsi" w:cstheme="minorBidi"/>
      <w:kern w:val="2"/>
      <w:sz w:val="18"/>
      <w:szCs w:val="18"/>
    </w:rPr>
  </w:style>
  <w:style w:type="paragraph" w:styleId="Caption">
    <w:name w:val="caption"/>
    <w:basedOn w:val="Normal"/>
    <w:next w:val="Normal"/>
    <w:autoRedefine/>
    <w:unhideWhenUsed/>
    <w:qFormat/>
    <w:locked/>
    <w:rsid w:val="007301FC"/>
    <w:pPr>
      <w:ind w:firstLine="360"/>
      <w:jc w:val="center"/>
    </w:pPr>
    <w:rPr>
      <w:rFonts w:asciiTheme="majorHAnsi" w:eastAsiaTheme="minorEastAsia" w:hAnsiTheme="majorHAnsi" w:cstheme="majorBidi"/>
      <w:sz w:val="18"/>
      <w:szCs w:val="20"/>
    </w:rPr>
  </w:style>
  <w:style w:type="paragraph" w:styleId="Revision">
    <w:name w:val="Revision"/>
    <w:hidden/>
    <w:uiPriority w:val="99"/>
    <w:semiHidden/>
    <w:rsid w:val="002063D3"/>
    <w:rPr>
      <w:kern w:val="2"/>
      <w:sz w:val="21"/>
      <w:szCs w:val="22"/>
    </w:rPr>
  </w:style>
  <w:style w:type="paragraph" w:customStyle="1" w:styleId="ab">
    <w:name w:val="表格标题"/>
    <w:basedOn w:val="Normal"/>
    <w:autoRedefine/>
    <w:uiPriority w:val="99"/>
    <w:qFormat/>
    <w:rsid w:val="006502B2"/>
    <w:pPr>
      <w:spacing w:line="300" w:lineRule="auto"/>
      <w:jc w:val="center"/>
    </w:pPr>
    <w:rPr>
      <w:rFonts w:ascii="Arial" w:hAnsi="Arial" w:cs="宋体"/>
      <w:b/>
      <w:bCs/>
      <w:sz w:val="15"/>
      <w:szCs w:val="18"/>
    </w:rPr>
  </w:style>
  <w:style w:type="paragraph" w:customStyle="1" w:styleId="a1">
    <w:name w:val="问题"/>
    <w:basedOn w:val="Normal"/>
    <w:next w:val="Normal"/>
    <w:autoRedefine/>
    <w:qFormat/>
    <w:rsid w:val="00A171DF"/>
    <w:pPr>
      <w:numPr>
        <w:numId w:val="6"/>
      </w:numPr>
      <w:spacing w:beforeLines="50" w:before="50"/>
      <w:ind w:left="0" w:firstLine="200"/>
      <w:contextualSpacing/>
    </w:pPr>
    <w:rPr>
      <w:rFonts w:ascii="黑体" w:eastAsia="Kai" w:hAnsi="黑体"/>
      <w:b/>
      <w:szCs w:val="21"/>
    </w:rPr>
  </w:style>
  <w:style w:type="character" w:customStyle="1" w:styleId="n">
    <w:name w:val="n"/>
    <w:basedOn w:val="DefaultParagraphFont"/>
    <w:rsid w:val="00827F17"/>
  </w:style>
  <w:style w:type="character" w:customStyle="1" w:styleId="o">
    <w:name w:val="o"/>
    <w:basedOn w:val="DefaultParagraphFont"/>
    <w:rsid w:val="00827F17"/>
  </w:style>
  <w:style w:type="character" w:customStyle="1" w:styleId="k">
    <w:name w:val="k"/>
    <w:basedOn w:val="DefaultParagraphFont"/>
    <w:rsid w:val="00827F17"/>
  </w:style>
  <w:style w:type="character" w:customStyle="1" w:styleId="c1">
    <w:name w:val="c1"/>
    <w:basedOn w:val="DefaultParagraphFont"/>
    <w:rsid w:val="00827F17"/>
  </w:style>
  <w:style w:type="character" w:customStyle="1" w:styleId="nc">
    <w:name w:val="nc"/>
    <w:basedOn w:val="DefaultParagraphFont"/>
    <w:rsid w:val="00827F17"/>
  </w:style>
  <w:style w:type="character" w:customStyle="1" w:styleId="cm">
    <w:name w:val="cm"/>
    <w:basedOn w:val="DefaultParagraphFont"/>
    <w:rsid w:val="00827F17"/>
  </w:style>
  <w:style w:type="character" w:customStyle="1" w:styleId="kt">
    <w:name w:val="kt"/>
    <w:basedOn w:val="DefaultParagraphFont"/>
    <w:rsid w:val="00827F17"/>
  </w:style>
  <w:style w:type="character" w:customStyle="1" w:styleId="nn">
    <w:name w:val="nn"/>
    <w:basedOn w:val="DefaultParagraphFont"/>
    <w:rsid w:val="00827F17"/>
  </w:style>
  <w:style w:type="character" w:customStyle="1" w:styleId="s">
    <w:name w:val="s"/>
    <w:basedOn w:val="DefaultParagraphFont"/>
    <w:rsid w:val="00827F17"/>
  </w:style>
  <w:style w:type="character" w:customStyle="1" w:styleId="nd">
    <w:name w:val="nd"/>
    <w:basedOn w:val="DefaultParagraphFont"/>
    <w:rsid w:val="00827F17"/>
  </w:style>
  <w:style w:type="character" w:customStyle="1" w:styleId="kc">
    <w:name w:val="kc"/>
    <w:basedOn w:val="DefaultParagraphFont"/>
    <w:rsid w:val="00827F17"/>
  </w:style>
  <w:style w:type="character" w:customStyle="1" w:styleId="mi">
    <w:name w:val="mi"/>
    <w:basedOn w:val="DefaultParagraphFont"/>
    <w:rsid w:val="00827F17"/>
  </w:style>
  <w:style w:type="paragraph" w:styleId="TOCHeading">
    <w:name w:val="TOC Heading"/>
    <w:basedOn w:val="Heading1"/>
    <w:next w:val="Normal"/>
    <w:uiPriority w:val="99"/>
    <w:rsid w:val="002063D3"/>
    <w:pPr>
      <w:widowControl/>
      <w:numPr>
        <w:numId w:val="0"/>
      </w:numPr>
      <w:spacing w:before="480" w:after="0" w:line="276" w:lineRule="auto"/>
      <w:jc w:val="left"/>
      <w:outlineLvl w:val="9"/>
    </w:pPr>
    <w:rPr>
      <w:rFonts w:ascii="Cambria" w:hAnsi="Cambria"/>
      <w:color w:val="365F91"/>
      <w:kern w:val="0"/>
      <w:sz w:val="28"/>
      <w:szCs w:val="28"/>
    </w:rPr>
  </w:style>
  <w:style w:type="paragraph" w:styleId="Footer">
    <w:name w:val="footer"/>
    <w:basedOn w:val="Normal"/>
    <w:link w:val="FooterChar"/>
    <w:rsid w:val="00777910"/>
    <w:pPr>
      <w:tabs>
        <w:tab w:val="center" w:pos="4153"/>
        <w:tab w:val="right" w:pos="8306"/>
      </w:tabs>
      <w:snapToGrid w:val="0"/>
      <w:ind w:firstLine="420"/>
      <w:jc w:val="left"/>
    </w:pPr>
    <w:rPr>
      <w:sz w:val="18"/>
      <w:szCs w:val="18"/>
    </w:rPr>
  </w:style>
  <w:style w:type="character" w:customStyle="1" w:styleId="FooterChar">
    <w:name w:val="Footer Char"/>
    <w:link w:val="Footer"/>
    <w:rsid w:val="00777910"/>
    <w:rPr>
      <w:rFonts w:asciiTheme="minorHAnsi" w:eastAsiaTheme="minorEastAsia" w:hAnsiTheme="minorHAnsi" w:cstheme="minorBidi"/>
      <w:kern w:val="2"/>
      <w:sz w:val="18"/>
      <w:szCs w:val="18"/>
    </w:rPr>
  </w:style>
  <w:style w:type="paragraph" w:styleId="NormalWeb">
    <w:name w:val="Normal (Web)"/>
    <w:basedOn w:val="Normal"/>
    <w:uiPriority w:val="99"/>
    <w:semiHidden/>
    <w:unhideWhenUsed/>
    <w:rsid w:val="002063D3"/>
    <w:pPr>
      <w:widowControl/>
      <w:spacing w:before="100" w:beforeAutospacing="1" w:after="100" w:afterAutospacing="1"/>
      <w:ind w:firstLineChars="0" w:firstLine="0"/>
      <w:jc w:val="left"/>
    </w:pPr>
    <w:rPr>
      <w:rFonts w:ascii="宋体" w:hAnsi="宋体" w:cs="宋体"/>
      <w:kern w:val="0"/>
      <w:sz w:val="24"/>
      <w:szCs w:val="24"/>
    </w:rPr>
  </w:style>
  <w:style w:type="character" w:styleId="Hyperlink">
    <w:name w:val="Hyperlink"/>
    <w:basedOn w:val="DefaultParagraphFont"/>
    <w:uiPriority w:val="99"/>
    <w:semiHidden/>
    <w:unhideWhenUsed/>
    <w:rsid w:val="002063D3"/>
    <w:rPr>
      <w:color w:val="0000FF"/>
      <w:u w:val="single"/>
    </w:rPr>
  </w:style>
  <w:style w:type="paragraph" w:styleId="FootnoteText">
    <w:name w:val="footnote text"/>
    <w:basedOn w:val="Normal"/>
    <w:link w:val="FootnoteTextChar"/>
    <w:uiPriority w:val="99"/>
    <w:unhideWhenUsed/>
    <w:rsid w:val="00895ABE"/>
    <w:rPr>
      <w:sz w:val="24"/>
      <w:szCs w:val="24"/>
    </w:rPr>
  </w:style>
  <w:style w:type="character" w:customStyle="1" w:styleId="FootnoteTextChar">
    <w:name w:val="Footnote Text Char"/>
    <w:basedOn w:val="DefaultParagraphFont"/>
    <w:link w:val="FootnoteText"/>
    <w:uiPriority w:val="99"/>
    <w:rsid w:val="00895ABE"/>
    <w:rPr>
      <w:kern w:val="2"/>
      <w:sz w:val="24"/>
      <w:szCs w:val="24"/>
    </w:rPr>
  </w:style>
  <w:style w:type="character" w:styleId="FootnoteReference">
    <w:name w:val="footnote reference"/>
    <w:basedOn w:val="DefaultParagraphFont"/>
    <w:uiPriority w:val="99"/>
    <w:unhideWhenUsed/>
    <w:rsid w:val="00895ABE"/>
    <w:rPr>
      <w:vertAlign w:val="superscript"/>
    </w:rPr>
  </w:style>
  <w:style w:type="paragraph" w:styleId="EndnoteText">
    <w:name w:val="endnote text"/>
    <w:basedOn w:val="Normal"/>
    <w:link w:val="EndnoteTextChar"/>
    <w:uiPriority w:val="99"/>
    <w:unhideWhenUsed/>
    <w:rsid w:val="00895ABE"/>
    <w:rPr>
      <w:sz w:val="24"/>
      <w:szCs w:val="24"/>
    </w:rPr>
  </w:style>
  <w:style w:type="character" w:customStyle="1" w:styleId="EndnoteTextChar">
    <w:name w:val="Endnote Text Char"/>
    <w:basedOn w:val="DefaultParagraphFont"/>
    <w:link w:val="EndnoteText"/>
    <w:uiPriority w:val="99"/>
    <w:rsid w:val="00895ABE"/>
    <w:rPr>
      <w:kern w:val="2"/>
      <w:sz w:val="24"/>
      <w:szCs w:val="24"/>
    </w:rPr>
  </w:style>
  <w:style w:type="character" w:styleId="EndnoteReference">
    <w:name w:val="endnote reference"/>
    <w:basedOn w:val="DefaultParagraphFont"/>
    <w:uiPriority w:val="99"/>
    <w:unhideWhenUsed/>
    <w:rsid w:val="00895ABE"/>
    <w:rPr>
      <w:vertAlign w:val="superscript"/>
    </w:rPr>
  </w:style>
  <w:style w:type="paragraph" w:customStyle="1" w:styleId="ac">
    <w:name w:val="术语解释"/>
    <w:basedOn w:val="Normal"/>
    <w:next w:val="Normal"/>
    <w:qFormat/>
    <w:rsid w:val="008A5F7A"/>
    <w:rPr>
      <w:rFonts w:ascii="黑体" w:eastAsia="黑体" w:hAnsi="黑体"/>
      <w:b/>
      <w:i/>
    </w:rPr>
  </w:style>
  <w:style w:type="paragraph" w:styleId="ListParagraph">
    <w:name w:val="List Paragraph"/>
    <w:basedOn w:val="Normal"/>
    <w:uiPriority w:val="34"/>
    <w:qFormat/>
    <w:rsid w:val="00777910"/>
    <w:pPr>
      <w:ind w:firstLine="420"/>
    </w:pPr>
  </w:style>
  <w:style w:type="paragraph" w:customStyle="1" w:styleId="a">
    <w:name w:val="代码类别"/>
    <w:basedOn w:val="Normal"/>
    <w:next w:val="Normal"/>
    <w:qFormat/>
    <w:rsid w:val="002063D3"/>
    <w:pPr>
      <w:numPr>
        <w:numId w:val="31"/>
      </w:numPr>
      <w:ind w:left="0" w:firstLine="200"/>
    </w:pPr>
    <w:rPr>
      <w:rFonts w:ascii="黑体" w:eastAsia="黑体" w:hAnsi="黑体"/>
      <w:b/>
      <w:i/>
    </w:rPr>
  </w:style>
  <w:style w:type="paragraph" w:customStyle="1" w:styleId="a4">
    <w:name w:val="方法和类标题"/>
    <w:basedOn w:val="Normal"/>
    <w:next w:val="Normal"/>
    <w:autoRedefine/>
    <w:uiPriority w:val="99"/>
    <w:rsid w:val="005616CF"/>
    <w:pPr>
      <w:numPr>
        <w:numId w:val="1"/>
      </w:numPr>
      <w:adjustRightInd w:val="0"/>
      <w:ind w:leftChars="200" w:left="420" w:firstLineChars="0" w:firstLine="0"/>
      <w:jc w:val="left"/>
    </w:pPr>
    <w:rPr>
      <w:rFonts w:ascii="黑体" w:eastAsia="黑体" w:hAnsi="黑体" w:cs="Arial"/>
      <w:b/>
      <w:bCs/>
      <w:i/>
      <w:color w:val="000000"/>
      <w:szCs w:val="21"/>
      <w:shd w:val="clear" w:color="auto" w:fill="FFFFFF"/>
    </w:rPr>
  </w:style>
  <w:style w:type="paragraph" w:customStyle="1" w:styleId="a0">
    <w:name w:val="注意和要点"/>
    <w:basedOn w:val="Normal"/>
    <w:next w:val="Normal"/>
    <w:autoRedefine/>
    <w:qFormat/>
    <w:rsid w:val="002063D3"/>
    <w:pPr>
      <w:numPr>
        <w:numId w:val="32"/>
      </w:numPr>
      <w:spacing w:beforeLines="50" w:before="50"/>
      <w:ind w:left="202" w:firstLineChars="0" w:firstLine="230"/>
    </w:pPr>
    <w:rPr>
      <w:rFonts w:ascii="黑体" w:eastAsia="黑体" w:hAnsi="黑体"/>
      <w:b/>
      <w:i/>
    </w:rPr>
  </w:style>
  <w:style w:type="paragraph" w:customStyle="1" w:styleId="ad">
    <w:name w:val="术语正文"/>
    <w:basedOn w:val="Normal"/>
    <w:next w:val="Normal"/>
    <w:qFormat/>
    <w:rsid w:val="002063D3"/>
    <w:pPr>
      <w:ind w:firstLineChars="0" w:firstLine="431"/>
    </w:pPr>
    <w:rPr>
      <w:rFonts w:ascii="黑体" w:eastAsia="黑体" w:hAnsi="黑体"/>
      <w:b/>
      <w:i/>
      <w:sz w:val="15"/>
    </w:rPr>
  </w:style>
  <w:style w:type="paragraph" w:customStyle="1" w:styleId="a5">
    <w:name w:val="段内分项"/>
    <w:basedOn w:val="Normal"/>
    <w:next w:val="Normal"/>
    <w:qFormat/>
    <w:rsid w:val="00514495"/>
    <w:pPr>
      <w:numPr>
        <w:numId w:val="33"/>
      </w:numPr>
      <w:ind w:leftChars="150" w:left="150" w:firstLine="200"/>
    </w:pPr>
    <w:rPr>
      <w:rFonts w:ascii="黑体" w:eastAsia="Kai" w:hAnsi="黑体"/>
      <w:b/>
      <w:sz w:val="18"/>
    </w:rPr>
  </w:style>
  <w:style w:type="paragraph" w:customStyle="1" w:styleId="a2">
    <w:name w:val="术语标题"/>
    <w:basedOn w:val="ad"/>
    <w:next w:val="ad"/>
    <w:qFormat/>
    <w:rsid w:val="00A171DF"/>
    <w:pPr>
      <w:numPr>
        <w:numId w:val="45"/>
      </w:numPr>
      <w:spacing w:beforeLines="50" w:before="50"/>
      <w:ind w:firstLine="0"/>
    </w:pPr>
    <w:rPr>
      <w:rFonts w:eastAsia="Kai"/>
      <w:i w:val="0"/>
    </w:rPr>
  </w:style>
  <w:style w:type="character" w:customStyle="1" w:styleId="Heading6Char">
    <w:name w:val="Heading 6 Char"/>
    <w:basedOn w:val="DefaultParagraphFont"/>
    <w:link w:val="Heading6"/>
    <w:rsid w:val="002063D3"/>
    <w:rPr>
      <w:rFonts w:ascii="Arial" w:hAnsi="Arial"/>
      <w:b/>
      <w:bCs/>
      <w:kern w:val="2"/>
      <w:sz w:val="24"/>
    </w:rPr>
  </w:style>
  <w:style w:type="character" w:customStyle="1" w:styleId="Heading7Char">
    <w:name w:val="Heading 7 Char"/>
    <w:basedOn w:val="DefaultParagraphFont"/>
    <w:link w:val="Heading7"/>
    <w:rsid w:val="002063D3"/>
    <w:rPr>
      <w:rFonts w:ascii="Arial" w:hAnsi="Arial"/>
      <w:b/>
      <w:bCs/>
      <w:kern w:val="2"/>
      <w:sz w:val="24"/>
    </w:rPr>
  </w:style>
  <w:style w:type="character" w:customStyle="1" w:styleId="Heading8Char">
    <w:name w:val="Heading 8 Char"/>
    <w:basedOn w:val="DefaultParagraphFont"/>
    <w:link w:val="Heading8"/>
    <w:rsid w:val="002063D3"/>
    <w:rPr>
      <w:rFonts w:ascii="Arial" w:eastAsia="黑体" w:hAnsi="Arial"/>
      <w:kern w:val="2"/>
      <w:sz w:val="24"/>
    </w:rPr>
  </w:style>
  <w:style w:type="character" w:customStyle="1" w:styleId="Heading9Char">
    <w:name w:val="Heading 9 Char"/>
    <w:basedOn w:val="DefaultParagraphFont"/>
    <w:link w:val="Heading9"/>
    <w:rsid w:val="002063D3"/>
    <w:rPr>
      <w:rFonts w:ascii="Arial" w:eastAsia="黑体" w:hAnsi="Arial"/>
      <w:kern w:val="2"/>
      <w:sz w:val="21"/>
    </w:rPr>
  </w:style>
  <w:style w:type="paragraph" w:customStyle="1" w:styleId="10">
    <w:name w:val="表格标题1"/>
    <w:basedOn w:val="Normal"/>
    <w:uiPriority w:val="99"/>
    <w:rsid w:val="002063D3"/>
    <w:pPr>
      <w:spacing w:line="300" w:lineRule="auto"/>
      <w:jc w:val="center"/>
    </w:pPr>
    <w:rPr>
      <w:rFonts w:ascii="Arial" w:hAnsi="Arial" w:cs="宋体"/>
      <w:b/>
      <w:bCs/>
      <w:sz w:val="15"/>
      <w:szCs w:val="18"/>
    </w:rPr>
  </w:style>
  <w:style w:type="paragraph" w:customStyle="1" w:styleId="4">
    <w:name w:val="标题4"/>
    <w:basedOn w:val="Heading4"/>
    <w:next w:val="Normal"/>
    <w:link w:val="4CharChar"/>
    <w:rsid w:val="002063D3"/>
    <w:pPr>
      <w:keepNext w:val="0"/>
      <w:keepLines w:val="0"/>
      <w:numPr>
        <w:numId w:val="0"/>
      </w:numPr>
      <w:tabs>
        <w:tab w:val="left" w:pos="578"/>
        <w:tab w:val="left" w:pos="864"/>
      </w:tabs>
      <w:autoSpaceDE w:val="0"/>
      <w:autoSpaceDN w:val="0"/>
      <w:spacing w:before="0" w:after="0" w:line="300" w:lineRule="auto"/>
      <w:ind w:left="864" w:hanging="864"/>
    </w:pPr>
    <w:rPr>
      <w:rFonts w:asciiTheme="minorHAnsi" w:eastAsiaTheme="minorEastAsia" w:hAnsiTheme="minorHAnsi" w:cstheme="minorBidi"/>
      <w:b w:val="0"/>
      <w:bCs w:val="0"/>
      <w:color w:val="000000"/>
      <w:kern w:val="24"/>
      <w:sz w:val="24"/>
      <w:szCs w:val="24"/>
      <w:lang w:val="zh-CN"/>
    </w:rPr>
  </w:style>
  <w:style w:type="paragraph" w:customStyle="1" w:styleId="ae">
    <w:name w:val="首行缩进"/>
    <w:basedOn w:val="Normal"/>
    <w:link w:val="CharChar0"/>
    <w:rsid w:val="002063D3"/>
    <w:pPr>
      <w:ind w:firstLine="420"/>
    </w:pPr>
  </w:style>
  <w:style w:type="character" w:customStyle="1" w:styleId="CharChar0">
    <w:name w:val="首行缩进 Char Char"/>
    <w:link w:val="ae"/>
    <w:rsid w:val="002063D3"/>
    <w:rPr>
      <w:kern w:val="2"/>
      <w:sz w:val="21"/>
      <w:szCs w:val="22"/>
    </w:rPr>
  </w:style>
  <w:style w:type="character" w:customStyle="1" w:styleId="CharChar">
    <w:name w:val="步骤 Char Char"/>
    <w:link w:val="a3"/>
    <w:uiPriority w:val="99"/>
    <w:rsid w:val="002063D3"/>
    <w:rPr>
      <w:rFonts w:ascii="Arial Unicode MS" w:eastAsia="黑体" w:hAnsi="Arial Unicode MS"/>
      <w:b/>
      <w:i/>
      <w:kern w:val="2"/>
      <w:sz w:val="21"/>
      <w:szCs w:val="21"/>
    </w:rPr>
  </w:style>
  <w:style w:type="character" w:customStyle="1" w:styleId="4CharChar">
    <w:name w:val="标题4 Char Char"/>
    <w:link w:val="4"/>
    <w:rsid w:val="002063D3"/>
    <w:rPr>
      <w:rFonts w:asciiTheme="minorHAnsi" w:eastAsiaTheme="minorEastAsia" w:hAnsiTheme="minorHAnsi" w:cstheme="minorBidi"/>
      <w:color w:val="000000"/>
      <w:kern w:val="24"/>
      <w:sz w:val="24"/>
      <w:szCs w:val="24"/>
      <w:lang w:val="zh-CN"/>
    </w:rPr>
  </w:style>
  <w:style w:type="paragraph" w:customStyle="1" w:styleId="af">
    <w:name w:val="图题"/>
    <w:basedOn w:val="Normal"/>
    <w:rsid w:val="00777910"/>
    <w:pPr>
      <w:adjustRightInd w:val="0"/>
      <w:spacing w:beforeLines="50" w:before="156" w:afterLines="50" w:after="156"/>
      <w:ind w:firstLine="420"/>
      <w:jc w:val="center"/>
    </w:pPr>
    <w:rPr>
      <w:rFonts w:ascii="Times New Roman" w:hAnsi="Times New Roman"/>
      <w:bCs/>
      <w:color w:val="000000"/>
      <w:sz w:val="18"/>
      <w:szCs w:val="20"/>
    </w:rPr>
  </w:style>
  <w:style w:type="paragraph" w:styleId="TOC1">
    <w:name w:val="toc 1"/>
    <w:basedOn w:val="Normal"/>
    <w:next w:val="Normal"/>
    <w:uiPriority w:val="39"/>
    <w:locked/>
    <w:rsid w:val="00777910"/>
    <w:pPr>
      <w:ind w:firstLine="420"/>
    </w:pPr>
    <w:rPr>
      <w:rFonts w:ascii="Times New Roman" w:hAnsi="Times New Roman"/>
      <w:szCs w:val="20"/>
    </w:rPr>
  </w:style>
  <w:style w:type="paragraph" w:styleId="TOC2">
    <w:name w:val="toc 2"/>
    <w:basedOn w:val="Normal"/>
    <w:next w:val="Normal"/>
    <w:uiPriority w:val="39"/>
    <w:locked/>
    <w:rsid w:val="00777910"/>
    <w:pPr>
      <w:ind w:leftChars="200" w:left="420" w:firstLine="420"/>
    </w:pPr>
    <w:rPr>
      <w:rFonts w:ascii="Times New Roman" w:hAnsi="Times New Roman"/>
      <w:szCs w:val="20"/>
    </w:rPr>
  </w:style>
  <w:style w:type="paragraph" w:styleId="TOC3">
    <w:name w:val="toc 3"/>
    <w:basedOn w:val="Normal"/>
    <w:next w:val="Normal"/>
    <w:uiPriority w:val="39"/>
    <w:locked/>
    <w:rsid w:val="00777910"/>
    <w:pPr>
      <w:ind w:leftChars="400" w:left="840" w:firstLine="420"/>
    </w:pPr>
    <w:rPr>
      <w:rFonts w:ascii="Times New Roman" w:hAnsi="Times New Roman"/>
      <w:szCs w:val="20"/>
    </w:rPr>
  </w:style>
  <w:style w:type="paragraph" w:styleId="TOC4">
    <w:name w:val="toc 4"/>
    <w:basedOn w:val="Normal"/>
    <w:next w:val="Normal"/>
    <w:uiPriority w:val="39"/>
    <w:locked/>
    <w:rsid w:val="00777910"/>
    <w:pPr>
      <w:ind w:leftChars="600" w:left="1260" w:firstLine="420"/>
    </w:pPr>
    <w:rPr>
      <w:rFonts w:ascii="Times New Roman" w:hAnsi="Times New Roman"/>
      <w:szCs w:val="20"/>
    </w:rPr>
  </w:style>
  <w:style w:type="paragraph" w:styleId="TOC5">
    <w:name w:val="toc 5"/>
    <w:basedOn w:val="Normal"/>
    <w:next w:val="Normal"/>
    <w:uiPriority w:val="39"/>
    <w:locked/>
    <w:rsid w:val="00777910"/>
    <w:pPr>
      <w:ind w:leftChars="800" w:left="1680" w:firstLine="420"/>
    </w:pPr>
    <w:rPr>
      <w:rFonts w:ascii="Times New Roman" w:hAnsi="Times New Roman"/>
      <w:szCs w:val="20"/>
    </w:rPr>
  </w:style>
  <w:style w:type="paragraph" w:styleId="TOC6">
    <w:name w:val="toc 6"/>
    <w:basedOn w:val="Normal"/>
    <w:next w:val="Normal"/>
    <w:uiPriority w:val="39"/>
    <w:locked/>
    <w:rsid w:val="00777910"/>
    <w:pPr>
      <w:ind w:leftChars="1000" w:left="2100" w:firstLine="420"/>
    </w:pPr>
    <w:rPr>
      <w:rFonts w:ascii="Times New Roman" w:hAnsi="Times New Roman"/>
      <w:szCs w:val="20"/>
    </w:rPr>
  </w:style>
  <w:style w:type="paragraph" w:styleId="TOC7">
    <w:name w:val="toc 7"/>
    <w:basedOn w:val="Normal"/>
    <w:next w:val="Normal"/>
    <w:uiPriority w:val="39"/>
    <w:locked/>
    <w:rsid w:val="00777910"/>
    <w:pPr>
      <w:ind w:leftChars="1200" w:left="2520" w:firstLine="420"/>
    </w:pPr>
    <w:rPr>
      <w:rFonts w:ascii="Times New Roman" w:hAnsi="Times New Roman"/>
      <w:szCs w:val="20"/>
    </w:rPr>
  </w:style>
  <w:style w:type="paragraph" w:styleId="TOC8">
    <w:name w:val="toc 8"/>
    <w:basedOn w:val="Normal"/>
    <w:next w:val="Normal"/>
    <w:uiPriority w:val="39"/>
    <w:locked/>
    <w:rsid w:val="00777910"/>
    <w:pPr>
      <w:ind w:leftChars="1400" w:left="2940" w:firstLine="420"/>
    </w:pPr>
    <w:rPr>
      <w:rFonts w:ascii="Times New Roman" w:hAnsi="Times New Roman"/>
      <w:szCs w:val="20"/>
    </w:rPr>
  </w:style>
  <w:style w:type="paragraph" w:styleId="TOC9">
    <w:name w:val="toc 9"/>
    <w:basedOn w:val="Normal"/>
    <w:next w:val="Normal"/>
    <w:uiPriority w:val="39"/>
    <w:locked/>
    <w:rsid w:val="00777910"/>
    <w:pPr>
      <w:ind w:leftChars="1600" w:left="3360" w:firstLine="420"/>
    </w:pPr>
    <w:rPr>
      <w:rFonts w:ascii="Times New Roman" w:hAnsi="Times New Roman"/>
      <w:szCs w:val="20"/>
    </w:rPr>
  </w:style>
  <w:style w:type="paragraph" w:styleId="NormalIndent">
    <w:name w:val="Normal Indent"/>
    <w:basedOn w:val="Normal"/>
    <w:link w:val="NormalIndentChar"/>
    <w:locked/>
    <w:rsid w:val="00777910"/>
    <w:pPr>
      <w:ind w:firstLine="420"/>
    </w:pPr>
  </w:style>
  <w:style w:type="character" w:customStyle="1" w:styleId="NormalIndentChar">
    <w:name w:val="Normal Indent Char"/>
    <w:link w:val="NormalIndent"/>
    <w:rsid w:val="00777910"/>
    <w:rPr>
      <w:rFonts w:eastAsiaTheme="minorEastAsia" w:cstheme="minorBidi"/>
      <w:kern w:val="2"/>
      <w:sz w:val="21"/>
      <w:szCs w:val="21"/>
    </w:rPr>
  </w:style>
  <w:style w:type="paragraph" w:styleId="Title">
    <w:name w:val="Title"/>
    <w:basedOn w:val="Normal"/>
    <w:next w:val="Normal"/>
    <w:link w:val="TitleChar"/>
    <w:qFormat/>
    <w:locked/>
    <w:rsid w:val="00777910"/>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rsid w:val="00777910"/>
    <w:rPr>
      <w:rFonts w:asciiTheme="majorHAnsi" w:hAnsiTheme="majorHAnsi" w:cstheme="majorBidi"/>
      <w:b/>
      <w:bCs/>
      <w:kern w:val="2"/>
      <w:sz w:val="32"/>
      <w:szCs w:val="32"/>
    </w:rPr>
  </w:style>
  <w:style w:type="paragraph" w:styleId="Subtitle">
    <w:name w:val="Subtitle"/>
    <w:basedOn w:val="Normal"/>
    <w:next w:val="Normal"/>
    <w:link w:val="SubtitleChar"/>
    <w:uiPriority w:val="11"/>
    <w:qFormat/>
    <w:locked/>
    <w:rsid w:val="00777910"/>
  </w:style>
  <w:style w:type="character" w:customStyle="1" w:styleId="SubtitleChar">
    <w:name w:val="Subtitle Char"/>
    <w:basedOn w:val="DefaultParagraphFont"/>
    <w:link w:val="Subtitle"/>
    <w:uiPriority w:val="11"/>
    <w:rsid w:val="00777910"/>
    <w:rPr>
      <w:rFonts w:asciiTheme="minorHAnsi" w:eastAsiaTheme="minorEastAsia" w:hAnsiTheme="minorHAnsi" w:cstheme="minorBidi"/>
      <w:kern w:val="2"/>
      <w:sz w:val="21"/>
      <w:szCs w:val="21"/>
    </w:rPr>
  </w:style>
  <w:style w:type="table" w:styleId="MediumGrid2">
    <w:name w:val="Medium Grid 2"/>
    <w:basedOn w:val="TableNormal"/>
    <w:link w:val="2Char"/>
    <w:semiHidden/>
    <w:unhideWhenUsed/>
    <w:rsid w:val="002063D3"/>
    <w:rPr>
      <w:rFonts w:ascii="Times New Roman"/>
      <w:sz w:val="22"/>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2Char">
    <w:name w:val="中等深浅网格 2 Char"/>
    <w:link w:val="MediumGrid2"/>
    <w:semiHidden/>
    <w:rsid w:val="002063D3"/>
    <w:rPr>
      <w:rFonts w:ascii="Times New Roman" w:hint="default"/>
      <w:sz w:val="22"/>
    </w:rPr>
  </w:style>
  <w:style w:type="table" w:styleId="ColorfulList-Accent1">
    <w:name w:val="Colorful List Accent 1"/>
    <w:basedOn w:val="TableNormal"/>
    <w:link w:val="-1Char"/>
    <w:semiHidden/>
    <w:unhideWhenUsed/>
    <w:rsid w:val="002063D3"/>
    <w:rPr>
      <w:b/>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character" w:customStyle="1" w:styleId="-1Char">
    <w:name w:val="彩色列表 - 着色 1 Char"/>
    <w:link w:val="ColorfulList-Accent1"/>
    <w:semiHidden/>
    <w:rsid w:val="002063D3"/>
    <w:rPr>
      <w:b/>
    </w:rPr>
  </w:style>
  <w:style w:type="character" w:styleId="PlaceholderText">
    <w:name w:val="Placeholder Text"/>
    <w:basedOn w:val="DefaultParagraphFont"/>
    <w:uiPriority w:val="99"/>
    <w:semiHidden/>
    <w:rsid w:val="005435D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07205">
      <w:bodyDiv w:val="1"/>
      <w:marLeft w:val="0"/>
      <w:marRight w:val="0"/>
      <w:marTop w:val="0"/>
      <w:marBottom w:val="0"/>
      <w:divBdr>
        <w:top w:val="none" w:sz="0" w:space="0" w:color="auto"/>
        <w:left w:val="none" w:sz="0" w:space="0" w:color="auto"/>
        <w:bottom w:val="none" w:sz="0" w:space="0" w:color="auto"/>
        <w:right w:val="none" w:sz="0" w:space="0" w:color="auto"/>
      </w:divBdr>
    </w:div>
    <w:div w:id="86391812">
      <w:bodyDiv w:val="1"/>
      <w:marLeft w:val="0"/>
      <w:marRight w:val="0"/>
      <w:marTop w:val="0"/>
      <w:marBottom w:val="0"/>
      <w:divBdr>
        <w:top w:val="none" w:sz="0" w:space="0" w:color="auto"/>
        <w:left w:val="none" w:sz="0" w:space="0" w:color="auto"/>
        <w:bottom w:val="none" w:sz="0" w:space="0" w:color="auto"/>
        <w:right w:val="none" w:sz="0" w:space="0" w:color="auto"/>
      </w:divBdr>
    </w:div>
    <w:div w:id="114720610">
      <w:bodyDiv w:val="1"/>
      <w:marLeft w:val="0"/>
      <w:marRight w:val="0"/>
      <w:marTop w:val="0"/>
      <w:marBottom w:val="0"/>
      <w:divBdr>
        <w:top w:val="none" w:sz="0" w:space="0" w:color="auto"/>
        <w:left w:val="none" w:sz="0" w:space="0" w:color="auto"/>
        <w:bottom w:val="none" w:sz="0" w:space="0" w:color="auto"/>
        <w:right w:val="none" w:sz="0" w:space="0" w:color="auto"/>
      </w:divBdr>
    </w:div>
    <w:div w:id="167798172">
      <w:bodyDiv w:val="1"/>
      <w:marLeft w:val="0"/>
      <w:marRight w:val="0"/>
      <w:marTop w:val="0"/>
      <w:marBottom w:val="0"/>
      <w:divBdr>
        <w:top w:val="none" w:sz="0" w:space="0" w:color="auto"/>
        <w:left w:val="none" w:sz="0" w:space="0" w:color="auto"/>
        <w:bottom w:val="none" w:sz="0" w:space="0" w:color="auto"/>
        <w:right w:val="none" w:sz="0" w:space="0" w:color="auto"/>
      </w:divBdr>
      <w:divsChild>
        <w:div w:id="1745103615">
          <w:marLeft w:val="0"/>
          <w:marRight w:val="0"/>
          <w:marTop w:val="0"/>
          <w:marBottom w:val="0"/>
          <w:divBdr>
            <w:top w:val="none" w:sz="0" w:space="0" w:color="auto"/>
            <w:left w:val="none" w:sz="0" w:space="0" w:color="auto"/>
            <w:bottom w:val="none" w:sz="0" w:space="0" w:color="auto"/>
            <w:right w:val="none" w:sz="0" w:space="0" w:color="auto"/>
          </w:divBdr>
          <w:divsChild>
            <w:div w:id="580943146">
              <w:marLeft w:val="0"/>
              <w:marRight w:val="0"/>
              <w:marTop w:val="0"/>
              <w:marBottom w:val="0"/>
              <w:divBdr>
                <w:top w:val="none" w:sz="0" w:space="0" w:color="auto"/>
                <w:left w:val="none" w:sz="0" w:space="0" w:color="auto"/>
                <w:bottom w:val="none" w:sz="0" w:space="0" w:color="auto"/>
                <w:right w:val="none" w:sz="0" w:space="0" w:color="auto"/>
              </w:divBdr>
              <w:divsChild>
                <w:div w:id="1911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70817">
          <w:marLeft w:val="0"/>
          <w:marRight w:val="0"/>
          <w:marTop w:val="0"/>
          <w:marBottom w:val="0"/>
          <w:divBdr>
            <w:top w:val="none" w:sz="0" w:space="0" w:color="auto"/>
            <w:left w:val="none" w:sz="0" w:space="0" w:color="auto"/>
            <w:bottom w:val="none" w:sz="0" w:space="0" w:color="auto"/>
            <w:right w:val="none" w:sz="0" w:space="0" w:color="auto"/>
          </w:divBdr>
          <w:divsChild>
            <w:div w:id="997464306">
              <w:marLeft w:val="0"/>
              <w:marRight w:val="0"/>
              <w:marTop w:val="0"/>
              <w:marBottom w:val="0"/>
              <w:divBdr>
                <w:top w:val="none" w:sz="0" w:space="0" w:color="auto"/>
                <w:left w:val="none" w:sz="0" w:space="0" w:color="auto"/>
                <w:bottom w:val="none" w:sz="0" w:space="0" w:color="auto"/>
                <w:right w:val="none" w:sz="0" w:space="0" w:color="auto"/>
              </w:divBdr>
              <w:divsChild>
                <w:div w:id="129879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668086">
          <w:marLeft w:val="0"/>
          <w:marRight w:val="0"/>
          <w:marTop w:val="0"/>
          <w:marBottom w:val="0"/>
          <w:divBdr>
            <w:top w:val="none" w:sz="0" w:space="0" w:color="auto"/>
            <w:left w:val="none" w:sz="0" w:space="0" w:color="auto"/>
            <w:bottom w:val="none" w:sz="0" w:space="0" w:color="auto"/>
            <w:right w:val="none" w:sz="0" w:space="0" w:color="auto"/>
          </w:divBdr>
          <w:divsChild>
            <w:div w:id="509487891">
              <w:marLeft w:val="0"/>
              <w:marRight w:val="0"/>
              <w:marTop w:val="0"/>
              <w:marBottom w:val="0"/>
              <w:divBdr>
                <w:top w:val="none" w:sz="0" w:space="0" w:color="auto"/>
                <w:left w:val="none" w:sz="0" w:space="0" w:color="auto"/>
                <w:bottom w:val="none" w:sz="0" w:space="0" w:color="auto"/>
                <w:right w:val="none" w:sz="0" w:space="0" w:color="auto"/>
              </w:divBdr>
              <w:divsChild>
                <w:div w:id="133899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799335">
          <w:marLeft w:val="0"/>
          <w:marRight w:val="0"/>
          <w:marTop w:val="0"/>
          <w:marBottom w:val="0"/>
          <w:divBdr>
            <w:top w:val="none" w:sz="0" w:space="0" w:color="auto"/>
            <w:left w:val="none" w:sz="0" w:space="0" w:color="auto"/>
            <w:bottom w:val="none" w:sz="0" w:space="0" w:color="auto"/>
            <w:right w:val="none" w:sz="0" w:space="0" w:color="auto"/>
          </w:divBdr>
          <w:divsChild>
            <w:div w:id="1241136065">
              <w:marLeft w:val="0"/>
              <w:marRight w:val="0"/>
              <w:marTop w:val="0"/>
              <w:marBottom w:val="0"/>
              <w:divBdr>
                <w:top w:val="none" w:sz="0" w:space="0" w:color="auto"/>
                <w:left w:val="none" w:sz="0" w:space="0" w:color="auto"/>
                <w:bottom w:val="none" w:sz="0" w:space="0" w:color="auto"/>
                <w:right w:val="none" w:sz="0" w:space="0" w:color="auto"/>
              </w:divBdr>
              <w:divsChild>
                <w:div w:id="180966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626594">
          <w:marLeft w:val="0"/>
          <w:marRight w:val="0"/>
          <w:marTop w:val="0"/>
          <w:marBottom w:val="0"/>
          <w:divBdr>
            <w:top w:val="none" w:sz="0" w:space="0" w:color="auto"/>
            <w:left w:val="none" w:sz="0" w:space="0" w:color="auto"/>
            <w:bottom w:val="none" w:sz="0" w:space="0" w:color="auto"/>
            <w:right w:val="none" w:sz="0" w:space="0" w:color="auto"/>
          </w:divBdr>
          <w:divsChild>
            <w:div w:id="198057663">
              <w:marLeft w:val="0"/>
              <w:marRight w:val="0"/>
              <w:marTop w:val="0"/>
              <w:marBottom w:val="0"/>
              <w:divBdr>
                <w:top w:val="none" w:sz="0" w:space="0" w:color="auto"/>
                <w:left w:val="none" w:sz="0" w:space="0" w:color="auto"/>
                <w:bottom w:val="none" w:sz="0" w:space="0" w:color="auto"/>
                <w:right w:val="none" w:sz="0" w:space="0" w:color="auto"/>
              </w:divBdr>
              <w:divsChild>
                <w:div w:id="186870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9811">
          <w:marLeft w:val="0"/>
          <w:marRight w:val="0"/>
          <w:marTop w:val="0"/>
          <w:marBottom w:val="0"/>
          <w:divBdr>
            <w:top w:val="none" w:sz="0" w:space="0" w:color="auto"/>
            <w:left w:val="none" w:sz="0" w:space="0" w:color="auto"/>
            <w:bottom w:val="none" w:sz="0" w:space="0" w:color="auto"/>
            <w:right w:val="none" w:sz="0" w:space="0" w:color="auto"/>
          </w:divBdr>
          <w:divsChild>
            <w:div w:id="931352407">
              <w:marLeft w:val="0"/>
              <w:marRight w:val="0"/>
              <w:marTop w:val="0"/>
              <w:marBottom w:val="0"/>
              <w:divBdr>
                <w:top w:val="none" w:sz="0" w:space="0" w:color="auto"/>
                <w:left w:val="none" w:sz="0" w:space="0" w:color="auto"/>
                <w:bottom w:val="none" w:sz="0" w:space="0" w:color="auto"/>
                <w:right w:val="none" w:sz="0" w:space="0" w:color="auto"/>
              </w:divBdr>
              <w:divsChild>
                <w:div w:id="194519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510">
          <w:marLeft w:val="0"/>
          <w:marRight w:val="0"/>
          <w:marTop w:val="0"/>
          <w:marBottom w:val="0"/>
          <w:divBdr>
            <w:top w:val="none" w:sz="0" w:space="0" w:color="auto"/>
            <w:left w:val="none" w:sz="0" w:space="0" w:color="auto"/>
            <w:bottom w:val="none" w:sz="0" w:space="0" w:color="auto"/>
            <w:right w:val="none" w:sz="0" w:space="0" w:color="auto"/>
          </w:divBdr>
          <w:divsChild>
            <w:div w:id="665785451">
              <w:marLeft w:val="0"/>
              <w:marRight w:val="0"/>
              <w:marTop w:val="0"/>
              <w:marBottom w:val="0"/>
              <w:divBdr>
                <w:top w:val="none" w:sz="0" w:space="0" w:color="auto"/>
                <w:left w:val="none" w:sz="0" w:space="0" w:color="auto"/>
                <w:bottom w:val="none" w:sz="0" w:space="0" w:color="auto"/>
                <w:right w:val="none" w:sz="0" w:space="0" w:color="auto"/>
              </w:divBdr>
              <w:divsChild>
                <w:div w:id="178888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8567">
          <w:marLeft w:val="0"/>
          <w:marRight w:val="0"/>
          <w:marTop w:val="0"/>
          <w:marBottom w:val="0"/>
          <w:divBdr>
            <w:top w:val="none" w:sz="0" w:space="0" w:color="auto"/>
            <w:left w:val="none" w:sz="0" w:space="0" w:color="auto"/>
            <w:bottom w:val="none" w:sz="0" w:space="0" w:color="auto"/>
            <w:right w:val="none" w:sz="0" w:space="0" w:color="auto"/>
          </w:divBdr>
          <w:divsChild>
            <w:div w:id="1273782355">
              <w:marLeft w:val="0"/>
              <w:marRight w:val="0"/>
              <w:marTop w:val="0"/>
              <w:marBottom w:val="0"/>
              <w:divBdr>
                <w:top w:val="none" w:sz="0" w:space="0" w:color="auto"/>
                <w:left w:val="none" w:sz="0" w:space="0" w:color="auto"/>
                <w:bottom w:val="none" w:sz="0" w:space="0" w:color="auto"/>
                <w:right w:val="none" w:sz="0" w:space="0" w:color="auto"/>
              </w:divBdr>
              <w:divsChild>
                <w:div w:id="204855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84974">
      <w:bodyDiv w:val="1"/>
      <w:marLeft w:val="0"/>
      <w:marRight w:val="0"/>
      <w:marTop w:val="0"/>
      <w:marBottom w:val="0"/>
      <w:divBdr>
        <w:top w:val="none" w:sz="0" w:space="0" w:color="auto"/>
        <w:left w:val="none" w:sz="0" w:space="0" w:color="auto"/>
        <w:bottom w:val="none" w:sz="0" w:space="0" w:color="auto"/>
        <w:right w:val="none" w:sz="0" w:space="0" w:color="auto"/>
      </w:divBdr>
    </w:div>
    <w:div w:id="196743315">
      <w:bodyDiv w:val="1"/>
      <w:marLeft w:val="0"/>
      <w:marRight w:val="0"/>
      <w:marTop w:val="0"/>
      <w:marBottom w:val="0"/>
      <w:divBdr>
        <w:top w:val="none" w:sz="0" w:space="0" w:color="auto"/>
        <w:left w:val="none" w:sz="0" w:space="0" w:color="auto"/>
        <w:bottom w:val="none" w:sz="0" w:space="0" w:color="auto"/>
        <w:right w:val="none" w:sz="0" w:space="0" w:color="auto"/>
      </w:divBdr>
    </w:div>
    <w:div w:id="204368458">
      <w:bodyDiv w:val="1"/>
      <w:marLeft w:val="0"/>
      <w:marRight w:val="0"/>
      <w:marTop w:val="0"/>
      <w:marBottom w:val="0"/>
      <w:divBdr>
        <w:top w:val="none" w:sz="0" w:space="0" w:color="auto"/>
        <w:left w:val="none" w:sz="0" w:space="0" w:color="auto"/>
        <w:bottom w:val="none" w:sz="0" w:space="0" w:color="auto"/>
        <w:right w:val="none" w:sz="0" w:space="0" w:color="auto"/>
      </w:divBdr>
    </w:div>
    <w:div w:id="206995001">
      <w:bodyDiv w:val="1"/>
      <w:marLeft w:val="0"/>
      <w:marRight w:val="0"/>
      <w:marTop w:val="0"/>
      <w:marBottom w:val="0"/>
      <w:divBdr>
        <w:top w:val="none" w:sz="0" w:space="0" w:color="auto"/>
        <w:left w:val="none" w:sz="0" w:space="0" w:color="auto"/>
        <w:bottom w:val="none" w:sz="0" w:space="0" w:color="auto"/>
        <w:right w:val="none" w:sz="0" w:space="0" w:color="auto"/>
      </w:divBdr>
    </w:div>
    <w:div w:id="237063366">
      <w:bodyDiv w:val="1"/>
      <w:marLeft w:val="0"/>
      <w:marRight w:val="0"/>
      <w:marTop w:val="0"/>
      <w:marBottom w:val="0"/>
      <w:divBdr>
        <w:top w:val="none" w:sz="0" w:space="0" w:color="auto"/>
        <w:left w:val="none" w:sz="0" w:space="0" w:color="auto"/>
        <w:bottom w:val="none" w:sz="0" w:space="0" w:color="auto"/>
        <w:right w:val="none" w:sz="0" w:space="0" w:color="auto"/>
      </w:divBdr>
    </w:div>
    <w:div w:id="245503496">
      <w:bodyDiv w:val="1"/>
      <w:marLeft w:val="0"/>
      <w:marRight w:val="0"/>
      <w:marTop w:val="0"/>
      <w:marBottom w:val="0"/>
      <w:divBdr>
        <w:top w:val="none" w:sz="0" w:space="0" w:color="auto"/>
        <w:left w:val="none" w:sz="0" w:space="0" w:color="auto"/>
        <w:bottom w:val="none" w:sz="0" w:space="0" w:color="auto"/>
        <w:right w:val="none" w:sz="0" w:space="0" w:color="auto"/>
      </w:divBdr>
    </w:div>
    <w:div w:id="272909839">
      <w:bodyDiv w:val="1"/>
      <w:marLeft w:val="0"/>
      <w:marRight w:val="0"/>
      <w:marTop w:val="0"/>
      <w:marBottom w:val="0"/>
      <w:divBdr>
        <w:top w:val="none" w:sz="0" w:space="0" w:color="auto"/>
        <w:left w:val="none" w:sz="0" w:space="0" w:color="auto"/>
        <w:bottom w:val="none" w:sz="0" w:space="0" w:color="auto"/>
        <w:right w:val="none" w:sz="0" w:space="0" w:color="auto"/>
      </w:divBdr>
    </w:div>
    <w:div w:id="310183797">
      <w:bodyDiv w:val="1"/>
      <w:marLeft w:val="0"/>
      <w:marRight w:val="0"/>
      <w:marTop w:val="0"/>
      <w:marBottom w:val="0"/>
      <w:divBdr>
        <w:top w:val="none" w:sz="0" w:space="0" w:color="auto"/>
        <w:left w:val="none" w:sz="0" w:space="0" w:color="auto"/>
        <w:bottom w:val="none" w:sz="0" w:space="0" w:color="auto"/>
        <w:right w:val="none" w:sz="0" w:space="0" w:color="auto"/>
      </w:divBdr>
    </w:div>
    <w:div w:id="351960546">
      <w:bodyDiv w:val="1"/>
      <w:marLeft w:val="0"/>
      <w:marRight w:val="0"/>
      <w:marTop w:val="0"/>
      <w:marBottom w:val="0"/>
      <w:divBdr>
        <w:top w:val="none" w:sz="0" w:space="0" w:color="auto"/>
        <w:left w:val="none" w:sz="0" w:space="0" w:color="auto"/>
        <w:bottom w:val="none" w:sz="0" w:space="0" w:color="auto"/>
        <w:right w:val="none" w:sz="0" w:space="0" w:color="auto"/>
      </w:divBdr>
    </w:div>
    <w:div w:id="421530188">
      <w:bodyDiv w:val="1"/>
      <w:marLeft w:val="0"/>
      <w:marRight w:val="0"/>
      <w:marTop w:val="0"/>
      <w:marBottom w:val="0"/>
      <w:divBdr>
        <w:top w:val="none" w:sz="0" w:space="0" w:color="auto"/>
        <w:left w:val="none" w:sz="0" w:space="0" w:color="auto"/>
        <w:bottom w:val="none" w:sz="0" w:space="0" w:color="auto"/>
        <w:right w:val="none" w:sz="0" w:space="0" w:color="auto"/>
      </w:divBdr>
    </w:div>
    <w:div w:id="441922633">
      <w:bodyDiv w:val="1"/>
      <w:marLeft w:val="0"/>
      <w:marRight w:val="0"/>
      <w:marTop w:val="0"/>
      <w:marBottom w:val="0"/>
      <w:divBdr>
        <w:top w:val="none" w:sz="0" w:space="0" w:color="auto"/>
        <w:left w:val="none" w:sz="0" w:space="0" w:color="auto"/>
        <w:bottom w:val="none" w:sz="0" w:space="0" w:color="auto"/>
        <w:right w:val="none" w:sz="0" w:space="0" w:color="auto"/>
      </w:divBdr>
    </w:div>
    <w:div w:id="450440058">
      <w:bodyDiv w:val="1"/>
      <w:marLeft w:val="0"/>
      <w:marRight w:val="0"/>
      <w:marTop w:val="0"/>
      <w:marBottom w:val="0"/>
      <w:divBdr>
        <w:top w:val="none" w:sz="0" w:space="0" w:color="auto"/>
        <w:left w:val="none" w:sz="0" w:space="0" w:color="auto"/>
        <w:bottom w:val="none" w:sz="0" w:space="0" w:color="auto"/>
        <w:right w:val="none" w:sz="0" w:space="0" w:color="auto"/>
      </w:divBdr>
    </w:div>
    <w:div w:id="459225926">
      <w:bodyDiv w:val="1"/>
      <w:marLeft w:val="0"/>
      <w:marRight w:val="0"/>
      <w:marTop w:val="0"/>
      <w:marBottom w:val="0"/>
      <w:divBdr>
        <w:top w:val="none" w:sz="0" w:space="0" w:color="auto"/>
        <w:left w:val="none" w:sz="0" w:space="0" w:color="auto"/>
        <w:bottom w:val="none" w:sz="0" w:space="0" w:color="auto"/>
        <w:right w:val="none" w:sz="0" w:space="0" w:color="auto"/>
      </w:divBdr>
    </w:div>
    <w:div w:id="482477629">
      <w:bodyDiv w:val="1"/>
      <w:marLeft w:val="0"/>
      <w:marRight w:val="0"/>
      <w:marTop w:val="0"/>
      <w:marBottom w:val="0"/>
      <w:divBdr>
        <w:top w:val="none" w:sz="0" w:space="0" w:color="auto"/>
        <w:left w:val="none" w:sz="0" w:space="0" w:color="auto"/>
        <w:bottom w:val="none" w:sz="0" w:space="0" w:color="auto"/>
        <w:right w:val="none" w:sz="0" w:space="0" w:color="auto"/>
      </w:divBdr>
    </w:div>
    <w:div w:id="514539822">
      <w:bodyDiv w:val="1"/>
      <w:marLeft w:val="0"/>
      <w:marRight w:val="0"/>
      <w:marTop w:val="0"/>
      <w:marBottom w:val="0"/>
      <w:divBdr>
        <w:top w:val="none" w:sz="0" w:space="0" w:color="auto"/>
        <w:left w:val="none" w:sz="0" w:space="0" w:color="auto"/>
        <w:bottom w:val="none" w:sz="0" w:space="0" w:color="auto"/>
        <w:right w:val="none" w:sz="0" w:space="0" w:color="auto"/>
      </w:divBdr>
    </w:div>
    <w:div w:id="541744533">
      <w:bodyDiv w:val="1"/>
      <w:marLeft w:val="0"/>
      <w:marRight w:val="0"/>
      <w:marTop w:val="0"/>
      <w:marBottom w:val="0"/>
      <w:divBdr>
        <w:top w:val="none" w:sz="0" w:space="0" w:color="auto"/>
        <w:left w:val="none" w:sz="0" w:space="0" w:color="auto"/>
        <w:bottom w:val="none" w:sz="0" w:space="0" w:color="auto"/>
        <w:right w:val="none" w:sz="0" w:space="0" w:color="auto"/>
      </w:divBdr>
    </w:div>
    <w:div w:id="550190522">
      <w:bodyDiv w:val="1"/>
      <w:marLeft w:val="0"/>
      <w:marRight w:val="0"/>
      <w:marTop w:val="0"/>
      <w:marBottom w:val="0"/>
      <w:divBdr>
        <w:top w:val="none" w:sz="0" w:space="0" w:color="auto"/>
        <w:left w:val="none" w:sz="0" w:space="0" w:color="auto"/>
        <w:bottom w:val="none" w:sz="0" w:space="0" w:color="auto"/>
        <w:right w:val="none" w:sz="0" w:space="0" w:color="auto"/>
      </w:divBdr>
    </w:div>
    <w:div w:id="590428748">
      <w:bodyDiv w:val="1"/>
      <w:marLeft w:val="0"/>
      <w:marRight w:val="0"/>
      <w:marTop w:val="0"/>
      <w:marBottom w:val="0"/>
      <w:divBdr>
        <w:top w:val="none" w:sz="0" w:space="0" w:color="auto"/>
        <w:left w:val="none" w:sz="0" w:space="0" w:color="auto"/>
        <w:bottom w:val="none" w:sz="0" w:space="0" w:color="auto"/>
        <w:right w:val="none" w:sz="0" w:space="0" w:color="auto"/>
      </w:divBdr>
    </w:div>
    <w:div w:id="695082896">
      <w:bodyDiv w:val="1"/>
      <w:marLeft w:val="0"/>
      <w:marRight w:val="0"/>
      <w:marTop w:val="0"/>
      <w:marBottom w:val="0"/>
      <w:divBdr>
        <w:top w:val="none" w:sz="0" w:space="0" w:color="auto"/>
        <w:left w:val="none" w:sz="0" w:space="0" w:color="auto"/>
        <w:bottom w:val="none" w:sz="0" w:space="0" w:color="auto"/>
        <w:right w:val="none" w:sz="0" w:space="0" w:color="auto"/>
      </w:divBdr>
    </w:div>
    <w:div w:id="750466403">
      <w:bodyDiv w:val="1"/>
      <w:marLeft w:val="0"/>
      <w:marRight w:val="0"/>
      <w:marTop w:val="0"/>
      <w:marBottom w:val="0"/>
      <w:divBdr>
        <w:top w:val="none" w:sz="0" w:space="0" w:color="auto"/>
        <w:left w:val="none" w:sz="0" w:space="0" w:color="auto"/>
        <w:bottom w:val="none" w:sz="0" w:space="0" w:color="auto"/>
        <w:right w:val="none" w:sz="0" w:space="0" w:color="auto"/>
      </w:divBdr>
    </w:div>
    <w:div w:id="947615077">
      <w:bodyDiv w:val="1"/>
      <w:marLeft w:val="0"/>
      <w:marRight w:val="0"/>
      <w:marTop w:val="0"/>
      <w:marBottom w:val="0"/>
      <w:divBdr>
        <w:top w:val="none" w:sz="0" w:space="0" w:color="auto"/>
        <w:left w:val="none" w:sz="0" w:space="0" w:color="auto"/>
        <w:bottom w:val="none" w:sz="0" w:space="0" w:color="auto"/>
        <w:right w:val="none" w:sz="0" w:space="0" w:color="auto"/>
      </w:divBdr>
    </w:div>
    <w:div w:id="948242032">
      <w:bodyDiv w:val="1"/>
      <w:marLeft w:val="0"/>
      <w:marRight w:val="0"/>
      <w:marTop w:val="0"/>
      <w:marBottom w:val="0"/>
      <w:divBdr>
        <w:top w:val="none" w:sz="0" w:space="0" w:color="auto"/>
        <w:left w:val="none" w:sz="0" w:space="0" w:color="auto"/>
        <w:bottom w:val="none" w:sz="0" w:space="0" w:color="auto"/>
        <w:right w:val="none" w:sz="0" w:space="0" w:color="auto"/>
      </w:divBdr>
    </w:div>
    <w:div w:id="1022317912">
      <w:bodyDiv w:val="1"/>
      <w:marLeft w:val="0"/>
      <w:marRight w:val="0"/>
      <w:marTop w:val="0"/>
      <w:marBottom w:val="0"/>
      <w:divBdr>
        <w:top w:val="none" w:sz="0" w:space="0" w:color="auto"/>
        <w:left w:val="none" w:sz="0" w:space="0" w:color="auto"/>
        <w:bottom w:val="none" w:sz="0" w:space="0" w:color="auto"/>
        <w:right w:val="none" w:sz="0" w:space="0" w:color="auto"/>
      </w:divBdr>
    </w:div>
    <w:div w:id="1088236674">
      <w:bodyDiv w:val="1"/>
      <w:marLeft w:val="0"/>
      <w:marRight w:val="0"/>
      <w:marTop w:val="0"/>
      <w:marBottom w:val="0"/>
      <w:divBdr>
        <w:top w:val="none" w:sz="0" w:space="0" w:color="auto"/>
        <w:left w:val="none" w:sz="0" w:space="0" w:color="auto"/>
        <w:bottom w:val="none" w:sz="0" w:space="0" w:color="auto"/>
        <w:right w:val="none" w:sz="0" w:space="0" w:color="auto"/>
      </w:divBdr>
    </w:div>
    <w:div w:id="1106996089">
      <w:bodyDiv w:val="1"/>
      <w:marLeft w:val="0"/>
      <w:marRight w:val="0"/>
      <w:marTop w:val="0"/>
      <w:marBottom w:val="0"/>
      <w:divBdr>
        <w:top w:val="none" w:sz="0" w:space="0" w:color="auto"/>
        <w:left w:val="none" w:sz="0" w:space="0" w:color="auto"/>
        <w:bottom w:val="none" w:sz="0" w:space="0" w:color="auto"/>
        <w:right w:val="none" w:sz="0" w:space="0" w:color="auto"/>
      </w:divBdr>
    </w:div>
    <w:div w:id="1120340385">
      <w:bodyDiv w:val="1"/>
      <w:marLeft w:val="0"/>
      <w:marRight w:val="0"/>
      <w:marTop w:val="0"/>
      <w:marBottom w:val="0"/>
      <w:divBdr>
        <w:top w:val="none" w:sz="0" w:space="0" w:color="auto"/>
        <w:left w:val="none" w:sz="0" w:space="0" w:color="auto"/>
        <w:bottom w:val="none" w:sz="0" w:space="0" w:color="auto"/>
        <w:right w:val="none" w:sz="0" w:space="0" w:color="auto"/>
      </w:divBdr>
    </w:div>
    <w:div w:id="1127241654">
      <w:bodyDiv w:val="1"/>
      <w:marLeft w:val="0"/>
      <w:marRight w:val="0"/>
      <w:marTop w:val="0"/>
      <w:marBottom w:val="0"/>
      <w:divBdr>
        <w:top w:val="none" w:sz="0" w:space="0" w:color="auto"/>
        <w:left w:val="none" w:sz="0" w:space="0" w:color="auto"/>
        <w:bottom w:val="none" w:sz="0" w:space="0" w:color="auto"/>
        <w:right w:val="none" w:sz="0" w:space="0" w:color="auto"/>
      </w:divBdr>
    </w:div>
    <w:div w:id="1131826691">
      <w:bodyDiv w:val="1"/>
      <w:marLeft w:val="0"/>
      <w:marRight w:val="0"/>
      <w:marTop w:val="0"/>
      <w:marBottom w:val="0"/>
      <w:divBdr>
        <w:top w:val="none" w:sz="0" w:space="0" w:color="auto"/>
        <w:left w:val="none" w:sz="0" w:space="0" w:color="auto"/>
        <w:bottom w:val="none" w:sz="0" w:space="0" w:color="auto"/>
        <w:right w:val="none" w:sz="0" w:space="0" w:color="auto"/>
      </w:divBdr>
      <w:divsChild>
        <w:div w:id="604189644">
          <w:marLeft w:val="0"/>
          <w:marRight w:val="0"/>
          <w:marTop w:val="0"/>
          <w:marBottom w:val="0"/>
          <w:divBdr>
            <w:top w:val="none" w:sz="0" w:space="0" w:color="auto"/>
            <w:left w:val="none" w:sz="0" w:space="0" w:color="auto"/>
            <w:bottom w:val="none" w:sz="0" w:space="0" w:color="auto"/>
            <w:right w:val="none" w:sz="0" w:space="0" w:color="auto"/>
          </w:divBdr>
          <w:divsChild>
            <w:div w:id="683633042">
              <w:marLeft w:val="0"/>
              <w:marRight w:val="0"/>
              <w:marTop w:val="0"/>
              <w:marBottom w:val="0"/>
              <w:divBdr>
                <w:top w:val="none" w:sz="0" w:space="0" w:color="auto"/>
                <w:left w:val="none" w:sz="0" w:space="0" w:color="auto"/>
                <w:bottom w:val="none" w:sz="0" w:space="0" w:color="auto"/>
                <w:right w:val="none" w:sz="0" w:space="0" w:color="auto"/>
              </w:divBdr>
              <w:divsChild>
                <w:div w:id="771972927">
                  <w:marLeft w:val="0"/>
                  <w:marRight w:val="0"/>
                  <w:marTop w:val="0"/>
                  <w:marBottom w:val="0"/>
                  <w:divBdr>
                    <w:top w:val="none" w:sz="0" w:space="0" w:color="auto"/>
                    <w:left w:val="none" w:sz="0" w:space="0" w:color="auto"/>
                    <w:bottom w:val="none" w:sz="0" w:space="0" w:color="auto"/>
                    <w:right w:val="none" w:sz="0" w:space="0" w:color="auto"/>
                  </w:divBdr>
                  <w:divsChild>
                    <w:div w:id="111172969">
                      <w:marLeft w:val="150"/>
                      <w:marRight w:val="0"/>
                      <w:marTop w:val="0"/>
                      <w:marBottom w:val="0"/>
                      <w:divBdr>
                        <w:top w:val="none" w:sz="0" w:space="0" w:color="auto"/>
                        <w:left w:val="none" w:sz="0" w:space="0" w:color="auto"/>
                        <w:bottom w:val="none" w:sz="0" w:space="0" w:color="auto"/>
                        <w:right w:val="none" w:sz="0" w:space="0" w:color="auto"/>
                      </w:divBdr>
                      <w:divsChild>
                        <w:div w:id="2073263139">
                          <w:marLeft w:val="0"/>
                          <w:marRight w:val="0"/>
                          <w:marTop w:val="0"/>
                          <w:marBottom w:val="150"/>
                          <w:divBdr>
                            <w:top w:val="none" w:sz="0" w:space="0" w:color="auto"/>
                            <w:left w:val="none" w:sz="0" w:space="0" w:color="auto"/>
                            <w:bottom w:val="none" w:sz="0" w:space="0" w:color="auto"/>
                            <w:right w:val="none" w:sz="0" w:space="0" w:color="auto"/>
                          </w:divBdr>
                          <w:divsChild>
                            <w:div w:id="1698919986">
                              <w:marLeft w:val="0"/>
                              <w:marRight w:val="0"/>
                              <w:marTop w:val="0"/>
                              <w:marBottom w:val="0"/>
                              <w:divBdr>
                                <w:top w:val="none" w:sz="0" w:space="0" w:color="auto"/>
                                <w:left w:val="none" w:sz="0" w:space="0" w:color="auto"/>
                                <w:bottom w:val="none" w:sz="0" w:space="0" w:color="auto"/>
                                <w:right w:val="none" w:sz="0" w:space="0" w:color="auto"/>
                              </w:divBdr>
                              <w:divsChild>
                                <w:div w:id="752899224">
                                  <w:marLeft w:val="0"/>
                                  <w:marRight w:val="0"/>
                                  <w:marTop w:val="0"/>
                                  <w:marBottom w:val="0"/>
                                  <w:divBdr>
                                    <w:top w:val="none" w:sz="0" w:space="0" w:color="auto"/>
                                    <w:left w:val="none" w:sz="0" w:space="0" w:color="auto"/>
                                    <w:bottom w:val="none" w:sz="0" w:space="0" w:color="auto"/>
                                    <w:right w:val="none" w:sz="0" w:space="0" w:color="auto"/>
                                  </w:divBdr>
                                  <w:divsChild>
                                    <w:div w:id="9985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8991357">
      <w:bodyDiv w:val="1"/>
      <w:marLeft w:val="0"/>
      <w:marRight w:val="0"/>
      <w:marTop w:val="0"/>
      <w:marBottom w:val="0"/>
      <w:divBdr>
        <w:top w:val="none" w:sz="0" w:space="0" w:color="auto"/>
        <w:left w:val="none" w:sz="0" w:space="0" w:color="auto"/>
        <w:bottom w:val="none" w:sz="0" w:space="0" w:color="auto"/>
        <w:right w:val="none" w:sz="0" w:space="0" w:color="auto"/>
      </w:divBdr>
      <w:divsChild>
        <w:div w:id="2114781671">
          <w:marLeft w:val="0"/>
          <w:marRight w:val="0"/>
          <w:marTop w:val="15"/>
          <w:marBottom w:val="0"/>
          <w:divBdr>
            <w:top w:val="none" w:sz="0" w:space="0" w:color="auto"/>
            <w:left w:val="none" w:sz="0" w:space="0" w:color="auto"/>
            <w:bottom w:val="none" w:sz="0" w:space="0" w:color="auto"/>
            <w:right w:val="none" w:sz="0" w:space="0" w:color="auto"/>
          </w:divBdr>
          <w:divsChild>
            <w:div w:id="54206753">
              <w:marLeft w:val="0"/>
              <w:marRight w:val="0"/>
              <w:marTop w:val="0"/>
              <w:marBottom w:val="0"/>
              <w:divBdr>
                <w:top w:val="none" w:sz="0" w:space="0" w:color="auto"/>
                <w:left w:val="none" w:sz="0" w:space="0" w:color="auto"/>
                <w:bottom w:val="none" w:sz="0" w:space="0" w:color="auto"/>
                <w:right w:val="none" w:sz="0" w:space="0" w:color="auto"/>
              </w:divBdr>
              <w:divsChild>
                <w:div w:id="714424910">
                  <w:marLeft w:val="0"/>
                  <w:marRight w:val="0"/>
                  <w:marTop w:val="0"/>
                  <w:marBottom w:val="0"/>
                  <w:divBdr>
                    <w:top w:val="none" w:sz="0" w:space="0" w:color="auto"/>
                    <w:left w:val="none" w:sz="0" w:space="0" w:color="auto"/>
                    <w:bottom w:val="none" w:sz="0" w:space="0" w:color="auto"/>
                    <w:right w:val="none" w:sz="0" w:space="0" w:color="auto"/>
                  </w:divBdr>
                </w:div>
                <w:div w:id="1053652758">
                  <w:marLeft w:val="0"/>
                  <w:marRight w:val="0"/>
                  <w:marTop w:val="0"/>
                  <w:marBottom w:val="0"/>
                  <w:divBdr>
                    <w:top w:val="none" w:sz="0" w:space="0" w:color="auto"/>
                    <w:left w:val="none" w:sz="0" w:space="0" w:color="auto"/>
                    <w:bottom w:val="none" w:sz="0" w:space="0" w:color="auto"/>
                    <w:right w:val="none" w:sz="0" w:space="0" w:color="auto"/>
                  </w:divBdr>
                </w:div>
                <w:div w:id="610356581">
                  <w:marLeft w:val="0"/>
                  <w:marRight w:val="0"/>
                  <w:marTop w:val="0"/>
                  <w:marBottom w:val="0"/>
                  <w:divBdr>
                    <w:top w:val="none" w:sz="0" w:space="0" w:color="auto"/>
                    <w:left w:val="none" w:sz="0" w:space="0" w:color="auto"/>
                    <w:bottom w:val="none" w:sz="0" w:space="0" w:color="auto"/>
                    <w:right w:val="none" w:sz="0" w:space="0" w:color="auto"/>
                  </w:divBdr>
                </w:div>
                <w:div w:id="930239211">
                  <w:marLeft w:val="0"/>
                  <w:marRight w:val="0"/>
                  <w:marTop w:val="0"/>
                  <w:marBottom w:val="0"/>
                  <w:divBdr>
                    <w:top w:val="none" w:sz="0" w:space="0" w:color="auto"/>
                    <w:left w:val="none" w:sz="0" w:space="0" w:color="auto"/>
                    <w:bottom w:val="none" w:sz="0" w:space="0" w:color="auto"/>
                    <w:right w:val="none" w:sz="0" w:space="0" w:color="auto"/>
                  </w:divBdr>
                </w:div>
                <w:div w:id="337654199">
                  <w:marLeft w:val="0"/>
                  <w:marRight w:val="0"/>
                  <w:marTop w:val="0"/>
                  <w:marBottom w:val="0"/>
                  <w:divBdr>
                    <w:top w:val="none" w:sz="0" w:space="0" w:color="auto"/>
                    <w:left w:val="none" w:sz="0" w:space="0" w:color="auto"/>
                    <w:bottom w:val="none" w:sz="0" w:space="0" w:color="auto"/>
                    <w:right w:val="none" w:sz="0" w:space="0" w:color="auto"/>
                  </w:divBdr>
                </w:div>
                <w:div w:id="1215585121">
                  <w:marLeft w:val="0"/>
                  <w:marRight w:val="0"/>
                  <w:marTop w:val="0"/>
                  <w:marBottom w:val="0"/>
                  <w:divBdr>
                    <w:top w:val="none" w:sz="0" w:space="0" w:color="auto"/>
                    <w:left w:val="none" w:sz="0" w:space="0" w:color="auto"/>
                    <w:bottom w:val="none" w:sz="0" w:space="0" w:color="auto"/>
                    <w:right w:val="none" w:sz="0" w:space="0" w:color="auto"/>
                  </w:divBdr>
                </w:div>
                <w:div w:id="910309564">
                  <w:marLeft w:val="0"/>
                  <w:marRight w:val="0"/>
                  <w:marTop w:val="0"/>
                  <w:marBottom w:val="0"/>
                  <w:divBdr>
                    <w:top w:val="none" w:sz="0" w:space="0" w:color="auto"/>
                    <w:left w:val="none" w:sz="0" w:space="0" w:color="auto"/>
                    <w:bottom w:val="none" w:sz="0" w:space="0" w:color="auto"/>
                    <w:right w:val="none" w:sz="0" w:space="0" w:color="auto"/>
                  </w:divBdr>
                </w:div>
                <w:div w:id="19439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4268">
          <w:marLeft w:val="0"/>
          <w:marRight w:val="0"/>
          <w:marTop w:val="15"/>
          <w:marBottom w:val="0"/>
          <w:divBdr>
            <w:top w:val="none" w:sz="0" w:space="0" w:color="auto"/>
            <w:left w:val="none" w:sz="0" w:space="0" w:color="auto"/>
            <w:bottom w:val="none" w:sz="0" w:space="0" w:color="auto"/>
            <w:right w:val="none" w:sz="0" w:space="0" w:color="auto"/>
          </w:divBdr>
          <w:divsChild>
            <w:div w:id="26045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1480">
      <w:bodyDiv w:val="1"/>
      <w:marLeft w:val="0"/>
      <w:marRight w:val="0"/>
      <w:marTop w:val="0"/>
      <w:marBottom w:val="0"/>
      <w:divBdr>
        <w:top w:val="none" w:sz="0" w:space="0" w:color="auto"/>
        <w:left w:val="none" w:sz="0" w:space="0" w:color="auto"/>
        <w:bottom w:val="none" w:sz="0" w:space="0" w:color="auto"/>
        <w:right w:val="none" w:sz="0" w:space="0" w:color="auto"/>
      </w:divBdr>
    </w:div>
    <w:div w:id="1360546949">
      <w:bodyDiv w:val="1"/>
      <w:marLeft w:val="0"/>
      <w:marRight w:val="0"/>
      <w:marTop w:val="0"/>
      <w:marBottom w:val="0"/>
      <w:divBdr>
        <w:top w:val="none" w:sz="0" w:space="0" w:color="auto"/>
        <w:left w:val="none" w:sz="0" w:space="0" w:color="auto"/>
        <w:bottom w:val="none" w:sz="0" w:space="0" w:color="auto"/>
        <w:right w:val="none" w:sz="0" w:space="0" w:color="auto"/>
      </w:divBdr>
    </w:div>
    <w:div w:id="1386829294">
      <w:bodyDiv w:val="1"/>
      <w:marLeft w:val="0"/>
      <w:marRight w:val="0"/>
      <w:marTop w:val="0"/>
      <w:marBottom w:val="0"/>
      <w:divBdr>
        <w:top w:val="none" w:sz="0" w:space="0" w:color="auto"/>
        <w:left w:val="none" w:sz="0" w:space="0" w:color="auto"/>
        <w:bottom w:val="none" w:sz="0" w:space="0" w:color="auto"/>
        <w:right w:val="none" w:sz="0" w:space="0" w:color="auto"/>
      </w:divBdr>
    </w:div>
    <w:div w:id="1418479838">
      <w:bodyDiv w:val="1"/>
      <w:marLeft w:val="0"/>
      <w:marRight w:val="0"/>
      <w:marTop w:val="0"/>
      <w:marBottom w:val="0"/>
      <w:divBdr>
        <w:top w:val="none" w:sz="0" w:space="0" w:color="auto"/>
        <w:left w:val="none" w:sz="0" w:space="0" w:color="auto"/>
        <w:bottom w:val="none" w:sz="0" w:space="0" w:color="auto"/>
        <w:right w:val="none" w:sz="0" w:space="0" w:color="auto"/>
      </w:divBdr>
    </w:div>
    <w:div w:id="1477604413">
      <w:bodyDiv w:val="1"/>
      <w:marLeft w:val="0"/>
      <w:marRight w:val="0"/>
      <w:marTop w:val="0"/>
      <w:marBottom w:val="0"/>
      <w:divBdr>
        <w:top w:val="none" w:sz="0" w:space="0" w:color="auto"/>
        <w:left w:val="none" w:sz="0" w:space="0" w:color="auto"/>
        <w:bottom w:val="none" w:sz="0" w:space="0" w:color="auto"/>
        <w:right w:val="none" w:sz="0" w:space="0" w:color="auto"/>
      </w:divBdr>
    </w:div>
    <w:div w:id="1483228623">
      <w:bodyDiv w:val="1"/>
      <w:marLeft w:val="0"/>
      <w:marRight w:val="0"/>
      <w:marTop w:val="0"/>
      <w:marBottom w:val="0"/>
      <w:divBdr>
        <w:top w:val="none" w:sz="0" w:space="0" w:color="auto"/>
        <w:left w:val="none" w:sz="0" w:space="0" w:color="auto"/>
        <w:bottom w:val="none" w:sz="0" w:space="0" w:color="auto"/>
        <w:right w:val="none" w:sz="0" w:space="0" w:color="auto"/>
      </w:divBdr>
    </w:div>
    <w:div w:id="1522619586">
      <w:bodyDiv w:val="1"/>
      <w:marLeft w:val="0"/>
      <w:marRight w:val="0"/>
      <w:marTop w:val="0"/>
      <w:marBottom w:val="0"/>
      <w:divBdr>
        <w:top w:val="none" w:sz="0" w:space="0" w:color="auto"/>
        <w:left w:val="none" w:sz="0" w:space="0" w:color="auto"/>
        <w:bottom w:val="none" w:sz="0" w:space="0" w:color="auto"/>
        <w:right w:val="none" w:sz="0" w:space="0" w:color="auto"/>
      </w:divBdr>
    </w:div>
    <w:div w:id="1557861836">
      <w:bodyDiv w:val="1"/>
      <w:marLeft w:val="0"/>
      <w:marRight w:val="0"/>
      <w:marTop w:val="0"/>
      <w:marBottom w:val="0"/>
      <w:divBdr>
        <w:top w:val="none" w:sz="0" w:space="0" w:color="auto"/>
        <w:left w:val="none" w:sz="0" w:space="0" w:color="auto"/>
        <w:bottom w:val="none" w:sz="0" w:space="0" w:color="auto"/>
        <w:right w:val="none" w:sz="0" w:space="0" w:color="auto"/>
      </w:divBdr>
      <w:divsChild>
        <w:div w:id="151138398">
          <w:marLeft w:val="0"/>
          <w:marRight w:val="0"/>
          <w:marTop w:val="0"/>
          <w:marBottom w:val="0"/>
          <w:divBdr>
            <w:top w:val="none" w:sz="0" w:space="0" w:color="auto"/>
            <w:left w:val="none" w:sz="0" w:space="0" w:color="auto"/>
            <w:bottom w:val="none" w:sz="0" w:space="0" w:color="auto"/>
            <w:right w:val="none" w:sz="0" w:space="0" w:color="auto"/>
          </w:divBdr>
        </w:div>
        <w:div w:id="570313310">
          <w:marLeft w:val="0"/>
          <w:marRight w:val="0"/>
          <w:marTop w:val="0"/>
          <w:marBottom w:val="0"/>
          <w:divBdr>
            <w:top w:val="none" w:sz="0" w:space="0" w:color="auto"/>
            <w:left w:val="none" w:sz="0" w:space="0" w:color="auto"/>
            <w:bottom w:val="none" w:sz="0" w:space="0" w:color="auto"/>
            <w:right w:val="none" w:sz="0" w:space="0" w:color="auto"/>
          </w:divBdr>
        </w:div>
        <w:div w:id="212228996">
          <w:marLeft w:val="0"/>
          <w:marRight w:val="0"/>
          <w:marTop w:val="0"/>
          <w:marBottom w:val="0"/>
          <w:divBdr>
            <w:top w:val="none" w:sz="0" w:space="0" w:color="auto"/>
            <w:left w:val="none" w:sz="0" w:space="0" w:color="auto"/>
            <w:bottom w:val="none" w:sz="0" w:space="0" w:color="auto"/>
            <w:right w:val="none" w:sz="0" w:space="0" w:color="auto"/>
          </w:divBdr>
        </w:div>
        <w:div w:id="1780568934">
          <w:marLeft w:val="0"/>
          <w:marRight w:val="0"/>
          <w:marTop w:val="0"/>
          <w:marBottom w:val="0"/>
          <w:divBdr>
            <w:top w:val="none" w:sz="0" w:space="0" w:color="auto"/>
            <w:left w:val="none" w:sz="0" w:space="0" w:color="auto"/>
            <w:bottom w:val="none" w:sz="0" w:space="0" w:color="auto"/>
            <w:right w:val="none" w:sz="0" w:space="0" w:color="auto"/>
          </w:divBdr>
        </w:div>
        <w:div w:id="37558676">
          <w:marLeft w:val="0"/>
          <w:marRight w:val="0"/>
          <w:marTop w:val="0"/>
          <w:marBottom w:val="0"/>
          <w:divBdr>
            <w:top w:val="none" w:sz="0" w:space="0" w:color="auto"/>
            <w:left w:val="none" w:sz="0" w:space="0" w:color="auto"/>
            <w:bottom w:val="none" w:sz="0" w:space="0" w:color="auto"/>
            <w:right w:val="none" w:sz="0" w:space="0" w:color="auto"/>
          </w:divBdr>
        </w:div>
        <w:div w:id="1278564985">
          <w:marLeft w:val="0"/>
          <w:marRight w:val="0"/>
          <w:marTop w:val="0"/>
          <w:marBottom w:val="0"/>
          <w:divBdr>
            <w:top w:val="none" w:sz="0" w:space="0" w:color="auto"/>
            <w:left w:val="none" w:sz="0" w:space="0" w:color="auto"/>
            <w:bottom w:val="none" w:sz="0" w:space="0" w:color="auto"/>
            <w:right w:val="none" w:sz="0" w:space="0" w:color="auto"/>
          </w:divBdr>
        </w:div>
        <w:div w:id="2092391660">
          <w:marLeft w:val="0"/>
          <w:marRight w:val="0"/>
          <w:marTop w:val="0"/>
          <w:marBottom w:val="0"/>
          <w:divBdr>
            <w:top w:val="none" w:sz="0" w:space="0" w:color="auto"/>
            <w:left w:val="none" w:sz="0" w:space="0" w:color="auto"/>
            <w:bottom w:val="none" w:sz="0" w:space="0" w:color="auto"/>
            <w:right w:val="none" w:sz="0" w:space="0" w:color="auto"/>
          </w:divBdr>
        </w:div>
      </w:divsChild>
    </w:div>
    <w:div w:id="1647004876">
      <w:bodyDiv w:val="1"/>
      <w:marLeft w:val="0"/>
      <w:marRight w:val="0"/>
      <w:marTop w:val="0"/>
      <w:marBottom w:val="0"/>
      <w:divBdr>
        <w:top w:val="none" w:sz="0" w:space="0" w:color="auto"/>
        <w:left w:val="none" w:sz="0" w:space="0" w:color="auto"/>
        <w:bottom w:val="none" w:sz="0" w:space="0" w:color="auto"/>
        <w:right w:val="none" w:sz="0" w:space="0" w:color="auto"/>
      </w:divBdr>
    </w:div>
    <w:div w:id="1682969926">
      <w:bodyDiv w:val="1"/>
      <w:marLeft w:val="0"/>
      <w:marRight w:val="0"/>
      <w:marTop w:val="0"/>
      <w:marBottom w:val="0"/>
      <w:divBdr>
        <w:top w:val="none" w:sz="0" w:space="0" w:color="auto"/>
        <w:left w:val="none" w:sz="0" w:space="0" w:color="auto"/>
        <w:bottom w:val="none" w:sz="0" w:space="0" w:color="auto"/>
        <w:right w:val="none" w:sz="0" w:space="0" w:color="auto"/>
      </w:divBdr>
    </w:div>
    <w:div w:id="1721439477">
      <w:marLeft w:val="0"/>
      <w:marRight w:val="0"/>
      <w:marTop w:val="0"/>
      <w:marBottom w:val="0"/>
      <w:divBdr>
        <w:top w:val="none" w:sz="0" w:space="0" w:color="auto"/>
        <w:left w:val="none" w:sz="0" w:space="0" w:color="auto"/>
        <w:bottom w:val="none" w:sz="0" w:space="0" w:color="auto"/>
        <w:right w:val="none" w:sz="0" w:space="0" w:color="auto"/>
      </w:divBdr>
      <w:divsChild>
        <w:div w:id="1721439503">
          <w:marLeft w:val="0"/>
          <w:marRight w:val="0"/>
          <w:marTop w:val="0"/>
          <w:marBottom w:val="0"/>
          <w:divBdr>
            <w:top w:val="none" w:sz="0" w:space="0" w:color="auto"/>
            <w:left w:val="none" w:sz="0" w:space="0" w:color="auto"/>
            <w:bottom w:val="none" w:sz="0" w:space="0" w:color="auto"/>
            <w:right w:val="none" w:sz="0" w:space="0" w:color="auto"/>
          </w:divBdr>
        </w:div>
      </w:divsChild>
    </w:div>
    <w:div w:id="1721439478">
      <w:marLeft w:val="0"/>
      <w:marRight w:val="0"/>
      <w:marTop w:val="0"/>
      <w:marBottom w:val="0"/>
      <w:divBdr>
        <w:top w:val="none" w:sz="0" w:space="0" w:color="auto"/>
        <w:left w:val="none" w:sz="0" w:space="0" w:color="auto"/>
        <w:bottom w:val="none" w:sz="0" w:space="0" w:color="auto"/>
        <w:right w:val="none" w:sz="0" w:space="0" w:color="auto"/>
      </w:divBdr>
    </w:div>
    <w:div w:id="1721439479">
      <w:marLeft w:val="0"/>
      <w:marRight w:val="0"/>
      <w:marTop w:val="0"/>
      <w:marBottom w:val="0"/>
      <w:divBdr>
        <w:top w:val="none" w:sz="0" w:space="0" w:color="auto"/>
        <w:left w:val="none" w:sz="0" w:space="0" w:color="auto"/>
        <w:bottom w:val="none" w:sz="0" w:space="0" w:color="auto"/>
        <w:right w:val="none" w:sz="0" w:space="0" w:color="auto"/>
      </w:divBdr>
    </w:div>
    <w:div w:id="1721439481">
      <w:marLeft w:val="0"/>
      <w:marRight w:val="0"/>
      <w:marTop w:val="0"/>
      <w:marBottom w:val="0"/>
      <w:divBdr>
        <w:top w:val="none" w:sz="0" w:space="0" w:color="auto"/>
        <w:left w:val="none" w:sz="0" w:space="0" w:color="auto"/>
        <w:bottom w:val="none" w:sz="0" w:space="0" w:color="auto"/>
        <w:right w:val="none" w:sz="0" w:space="0" w:color="auto"/>
      </w:divBdr>
    </w:div>
    <w:div w:id="1721439483">
      <w:marLeft w:val="0"/>
      <w:marRight w:val="0"/>
      <w:marTop w:val="0"/>
      <w:marBottom w:val="0"/>
      <w:divBdr>
        <w:top w:val="none" w:sz="0" w:space="0" w:color="auto"/>
        <w:left w:val="none" w:sz="0" w:space="0" w:color="auto"/>
        <w:bottom w:val="none" w:sz="0" w:space="0" w:color="auto"/>
        <w:right w:val="none" w:sz="0" w:space="0" w:color="auto"/>
      </w:divBdr>
      <w:divsChild>
        <w:div w:id="1721439493">
          <w:marLeft w:val="0"/>
          <w:marRight w:val="0"/>
          <w:marTop w:val="0"/>
          <w:marBottom w:val="0"/>
          <w:divBdr>
            <w:top w:val="none" w:sz="0" w:space="0" w:color="auto"/>
            <w:left w:val="none" w:sz="0" w:space="0" w:color="auto"/>
            <w:bottom w:val="none" w:sz="0" w:space="0" w:color="auto"/>
            <w:right w:val="none" w:sz="0" w:space="0" w:color="auto"/>
          </w:divBdr>
          <w:divsChild>
            <w:div w:id="1721439484">
              <w:marLeft w:val="0"/>
              <w:marRight w:val="0"/>
              <w:marTop w:val="0"/>
              <w:marBottom w:val="0"/>
              <w:divBdr>
                <w:top w:val="none" w:sz="0" w:space="0" w:color="auto"/>
                <w:left w:val="none" w:sz="0" w:space="0" w:color="auto"/>
                <w:bottom w:val="none" w:sz="0" w:space="0" w:color="auto"/>
                <w:right w:val="none" w:sz="0" w:space="0" w:color="auto"/>
              </w:divBdr>
              <w:divsChild>
                <w:div w:id="1721439509">
                  <w:marLeft w:val="0"/>
                  <w:marRight w:val="0"/>
                  <w:marTop w:val="0"/>
                  <w:marBottom w:val="0"/>
                  <w:divBdr>
                    <w:top w:val="none" w:sz="0" w:space="0" w:color="auto"/>
                    <w:left w:val="none" w:sz="0" w:space="0" w:color="auto"/>
                    <w:bottom w:val="none" w:sz="0" w:space="0" w:color="auto"/>
                    <w:right w:val="none" w:sz="0" w:space="0" w:color="auto"/>
                  </w:divBdr>
                  <w:divsChild>
                    <w:div w:id="1721439476">
                      <w:marLeft w:val="0"/>
                      <w:marRight w:val="0"/>
                      <w:marTop w:val="0"/>
                      <w:marBottom w:val="0"/>
                      <w:divBdr>
                        <w:top w:val="none" w:sz="0" w:space="0" w:color="auto"/>
                        <w:left w:val="none" w:sz="0" w:space="0" w:color="auto"/>
                        <w:bottom w:val="none" w:sz="0" w:space="0" w:color="auto"/>
                        <w:right w:val="none" w:sz="0" w:space="0" w:color="auto"/>
                      </w:divBdr>
                      <w:divsChild>
                        <w:div w:id="1721439488">
                          <w:marLeft w:val="0"/>
                          <w:marRight w:val="0"/>
                          <w:marTop w:val="0"/>
                          <w:marBottom w:val="0"/>
                          <w:divBdr>
                            <w:top w:val="none" w:sz="0" w:space="0" w:color="auto"/>
                            <w:left w:val="none" w:sz="0" w:space="0" w:color="auto"/>
                            <w:bottom w:val="none" w:sz="0" w:space="0" w:color="auto"/>
                            <w:right w:val="none" w:sz="0" w:space="0" w:color="auto"/>
                          </w:divBdr>
                          <w:divsChild>
                            <w:div w:id="1721439501">
                              <w:marLeft w:val="0"/>
                              <w:marRight w:val="0"/>
                              <w:marTop w:val="0"/>
                              <w:marBottom w:val="0"/>
                              <w:divBdr>
                                <w:top w:val="none" w:sz="0" w:space="0" w:color="auto"/>
                                <w:left w:val="none" w:sz="0" w:space="0" w:color="auto"/>
                                <w:bottom w:val="none" w:sz="0" w:space="0" w:color="auto"/>
                                <w:right w:val="none" w:sz="0" w:space="0" w:color="auto"/>
                              </w:divBdr>
                              <w:divsChild>
                                <w:div w:id="1721439505">
                                  <w:marLeft w:val="0"/>
                                  <w:marRight w:val="0"/>
                                  <w:marTop w:val="0"/>
                                  <w:marBottom w:val="0"/>
                                  <w:divBdr>
                                    <w:top w:val="single" w:sz="4" w:space="0" w:color="F5F5F5"/>
                                    <w:left w:val="single" w:sz="4" w:space="0" w:color="F5F5F5"/>
                                    <w:bottom w:val="single" w:sz="4" w:space="0" w:color="F5F5F5"/>
                                    <w:right w:val="single" w:sz="4" w:space="0" w:color="F5F5F5"/>
                                  </w:divBdr>
                                  <w:divsChild>
                                    <w:div w:id="1721439500">
                                      <w:marLeft w:val="0"/>
                                      <w:marRight w:val="0"/>
                                      <w:marTop w:val="0"/>
                                      <w:marBottom w:val="0"/>
                                      <w:divBdr>
                                        <w:top w:val="none" w:sz="0" w:space="0" w:color="auto"/>
                                        <w:left w:val="none" w:sz="0" w:space="0" w:color="auto"/>
                                        <w:bottom w:val="none" w:sz="0" w:space="0" w:color="auto"/>
                                        <w:right w:val="none" w:sz="0" w:space="0" w:color="auto"/>
                                      </w:divBdr>
                                      <w:divsChild>
                                        <w:div w:id="172143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1439486">
      <w:marLeft w:val="0"/>
      <w:marRight w:val="0"/>
      <w:marTop w:val="0"/>
      <w:marBottom w:val="0"/>
      <w:divBdr>
        <w:top w:val="none" w:sz="0" w:space="0" w:color="auto"/>
        <w:left w:val="none" w:sz="0" w:space="0" w:color="auto"/>
        <w:bottom w:val="none" w:sz="0" w:space="0" w:color="auto"/>
        <w:right w:val="none" w:sz="0" w:space="0" w:color="auto"/>
      </w:divBdr>
    </w:div>
    <w:div w:id="1721439487">
      <w:marLeft w:val="0"/>
      <w:marRight w:val="0"/>
      <w:marTop w:val="0"/>
      <w:marBottom w:val="0"/>
      <w:divBdr>
        <w:top w:val="none" w:sz="0" w:space="0" w:color="auto"/>
        <w:left w:val="none" w:sz="0" w:space="0" w:color="auto"/>
        <w:bottom w:val="none" w:sz="0" w:space="0" w:color="auto"/>
        <w:right w:val="none" w:sz="0" w:space="0" w:color="auto"/>
      </w:divBdr>
    </w:div>
    <w:div w:id="1721439489">
      <w:marLeft w:val="0"/>
      <w:marRight w:val="0"/>
      <w:marTop w:val="0"/>
      <w:marBottom w:val="0"/>
      <w:divBdr>
        <w:top w:val="none" w:sz="0" w:space="0" w:color="auto"/>
        <w:left w:val="none" w:sz="0" w:space="0" w:color="auto"/>
        <w:bottom w:val="none" w:sz="0" w:space="0" w:color="auto"/>
        <w:right w:val="none" w:sz="0" w:space="0" w:color="auto"/>
      </w:divBdr>
    </w:div>
    <w:div w:id="1721439492">
      <w:marLeft w:val="0"/>
      <w:marRight w:val="0"/>
      <w:marTop w:val="0"/>
      <w:marBottom w:val="0"/>
      <w:divBdr>
        <w:top w:val="none" w:sz="0" w:space="0" w:color="auto"/>
        <w:left w:val="none" w:sz="0" w:space="0" w:color="auto"/>
        <w:bottom w:val="none" w:sz="0" w:space="0" w:color="auto"/>
        <w:right w:val="none" w:sz="0" w:space="0" w:color="auto"/>
      </w:divBdr>
    </w:div>
    <w:div w:id="1721439494">
      <w:marLeft w:val="0"/>
      <w:marRight w:val="0"/>
      <w:marTop w:val="0"/>
      <w:marBottom w:val="0"/>
      <w:divBdr>
        <w:top w:val="none" w:sz="0" w:space="0" w:color="auto"/>
        <w:left w:val="none" w:sz="0" w:space="0" w:color="auto"/>
        <w:bottom w:val="none" w:sz="0" w:space="0" w:color="auto"/>
        <w:right w:val="none" w:sz="0" w:space="0" w:color="auto"/>
      </w:divBdr>
      <w:divsChild>
        <w:div w:id="1721439480">
          <w:marLeft w:val="1166"/>
          <w:marRight w:val="0"/>
          <w:marTop w:val="0"/>
          <w:marBottom w:val="0"/>
          <w:divBdr>
            <w:top w:val="none" w:sz="0" w:space="0" w:color="auto"/>
            <w:left w:val="none" w:sz="0" w:space="0" w:color="auto"/>
            <w:bottom w:val="none" w:sz="0" w:space="0" w:color="auto"/>
            <w:right w:val="none" w:sz="0" w:space="0" w:color="auto"/>
          </w:divBdr>
        </w:div>
        <w:div w:id="1721439485">
          <w:marLeft w:val="1800"/>
          <w:marRight w:val="0"/>
          <w:marTop w:val="0"/>
          <w:marBottom w:val="0"/>
          <w:divBdr>
            <w:top w:val="none" w:sz="0" w:space="0" w:color="auto"/>
            <w:left w:val="none" w:sz="0" w:space="0" w:color="auto"/>
            <w:bottom w:val="none" w:sz="0" w:space="0" w:color="auto"/>
            <w:right w:val="none" w:sz="0" w:space="0" w:color="auto"/>
          </w:divBdr>
        </w:div>
        <w:div w:id="1721439497">
          <w:marLeft w:val="1166"/>
          <w:marRight w:val="0"/>
          <w:marTop w:val="0"/>
          <w:marBottom w:val="0"/>
          <w:divBdr>
            <w:top w:val="none" w:sz="0" w:space="0" w:color="auto"/>
            <w:left w:val="none" w:sz="0" w:space="0" w:color="auto"/>
            <w:bottom w:val="none" w:sz="0" w:space="0" w:color="auto"/>
            <w:right w:val="none" w:sz="0" w:space="0" w:color="auto"/>
          </w:divBdr>
        </w:div>
        <w:div w:id="1721439498">
          <w:marLeft w:val="1800"/>
          <w:marRight w:val="0"/>
          <w:marTop w:val="0"/>
          <w:marBottom w:val="0"/>
          <w:divBdr>
            <w:top w:val="none" w:sz="0" w:space="0" w:color="auto"/>
            <w:left w:val="none" w:sz="0" w:space="0" w:color="auto"/>
            <w:bottom w:val="none" w:sz="0" w:space="0" w:color="auto"/>
            <w:right w:val="none" w:sz="0" w:space="0" w:color="auto"/>
          </w:divBdr>
        </w:div>
      </w:divsChild>
    </w:div>
    <w:div w:id="1721439495">
      <w:marLeft w:val="0"/>
      <w:marRight w:val="0"/>
      <w:marTop w:val="0"/>
      <w:marBottom w:val="0"/>
      <w:divBdr>
        <w:top w:val="none" w:sz="0" w:space="0" w:color="auto"/>
        <w:left w:val="none" w:sz="0" w:space="0" w:color="auto"/>
        <w:bottom w:val="none" w:sz="0" w:space="0" w:color="auto"/>
        <w:right w:val="none" w:sz="0" w:space="0" w:color="auto"/>
      </w:divBdr>
    </w:div>
    <w:div w:id="1721439496">
      <w:marLeft w:val="0"/>
      <w:marRight w:val="0"/>
      <w:marTop w:val="0"/>
      <w:marBottom w:val="0"/>
      <w:divBdr>
        <w:top w:val="none" w:sz="0" w:space="0" w:color="auto"/>
        <w:left w:val="none" w:sz="0" w:space="0" w:color="auto"/>
        <w:bottom w:val="none" w:sz="0" w:space="0" w:color="auto"/>
        <w:right w:val="none" w:sz="0" w:space="0" w:color="auto"/>
      </w:divBdr>
    </w:div>
    <w:div w:id="1721439502">
      <w:marLeft w:val="0"/>
      <w:marRight w:val="0"/>
      <w:marTop w:val="0"/>
      <w:marBottom w:val="0"/>
      <w:divBdr>
        <w:top w:val="none" w:sz="0" w:space="0" w:color="auto"/>
        <w:left w:val="none" w:sz="0" w:space="0" w:color="auto"/>
        <w:bottom w:val="none" w:sz="0" w:space="0" w:color="auto"/>
        <w:right w:val="none" w:sz="0" w:space="0" w:color="auto"/>
      </w:divBdr>
      <w:divsChild>
        <w:div w:id="1721439499">
          <w:marLeft w:val="75"/>
          <w:marRight w:val="75"/>
          <w:marTop w:val="75"/>
          <w:marBottom w:val="75"/>
          <w:divBdr>
            <w:top w:val="single" w:sz="6" w:space="4" w:color="E8E8E8"/>
            <w:left w:val="single" w:sz="6" w:space="4" w:color="E8E8E8"/>
            <w:bottom w:val="single" w:sz="6" w:space="2" w:color="E8E8E8"/>
            <w:right w:val="single" w:sz="6" w:space="4" w:color="E8E8E8"/>
          </w:divBdr>
        </w:div>
      </w:divsChild>
    </w:div>
    <w:div w:id="1721439504">
      <w:marLeft w:val="0"/>
      <w:marRight w:val="0"/>
      <w:marTop w:val="0"/>
      <w:marBottom w:val="0"/>
      <w:divBdr>
        <w:top w:val="none" w:sz="0" w:space="0" w:color="auto"/>
        <w:left w:val="none" w:sz="0" w:space="0" w:color="auto"/>
        <w:bottom w:val="none" w:sz="0" w:space="0" w:color="auto"/>
        <w:right w:val="none" w:sz="0" w:space="0" w:color="auto"/>
      </w:divBdr>
    </w:div>
    <w:div w:id="1721439506">
      <w:marLeft w:val="0"/>
      <w:marRight w:val="0"/>
      <w:marTop w:val="0"/>
      <w:marBottom w:val="0"/>
      <w:divBdr>
        <w:top w:val="none" w:sz="0" w:space="0" w:color="auto"/>
        <w:left w:val="none" w:sz="0" w:space="0" w:color="auto"/>
        <w:bottom w:val="none" w:sz="0" w:space="0" w:color="auto"/>
        <w:right w:val="none" w:sz="0" w:space="0" w:color="auto"/>
      </w:divBdr>
    </w:div>
    <w:div w:id="1721439508">
      <w:marLeft w:val="0"/>
      <w:marRight w:val="0"/>
      <w:marTop w:val="0"/>
      <w:marBottom w:val="0"/>
      <w:divBdr>
        <w:top w:val="none" w:sz="0" w:space="0" w:color="auto"/>
        <w:left w:val="none" w:sz="0" w:space="0" w:color="auto"/>
        <w:bottom w:val="none" w:sz="0" w:space="0" w:color="auto"/>
        <w:right w:val="none" w:sz="0" w:space="0" w:color="auto"/>
      </w:divBdr>
      <w:divsChild>
        <w:div w:id="1721439491">
          <w:marLeft w:val="0"/>
          <w:marRight w:val="0"/>
          <w:marTop w:val="0"/>
          <w:marBottom w:val="0"/>
          <w:divBdr>
            <w:top w:val="none" w:sz="0" w:space="0" w:color="auto"/>
            <w:left w:val="none" w:sz="0" w:space="0" w:color="auto"/>
            <w:bottom w:val="none" w:sz="0" w:space="0" w:color="auto"/>
            <w:right w:val="none" w:sz="0" w:space="0" w:color="auto"/>
          </w:divBdr>
          <w:divsChild>
            <w:div w:id="1721439510">
              <w:marLeft w:val="0"/>
              <w:marRight w:val="0"/>
              <w:marTop w:val="150"/>
              <w:marBottom w:val="0"/>
              <w:divBdr>
                <w:top w:val="none" w:sz="0" w:space="0" w:color="auto"/>
                <w:left w:val="none" w:sz="0" w:space="0" w:color="auto"/>
                <w:bottom w:val="none" w:sz="0" w:space="0" w:color="auto"/>
                <w:right w:val="none" w:sz="0" w:space="0" w:color="auto"/>
              </w:divBdr>
              <w:divsChild>
                <w:div w:id="1721439507">
                  <w:marLeft w:val="0"/>
                  <w:marRight w:val="0"/>
                  <w:marTop w:val="0"/>
                  <w:marBottom w:val="0"/>
                  <w:divBdr>
                    <w:top w:val="none" w:sz="0" w:space="0" w:color="auto"/>
                    <w:left w:val="none" w:sz="0" w:space="0" w:color="auto"/>
                    <w:bottom w:val="none" w:sz="0" w:space="0" w:color="auto"/>
                    <w:right w:val="none" w:sz="0" w:space="0" w:color="auto"/>
                  </w:divBdr>
                  <w:divsChild>
                    <w:div w:id="172143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706835">
      <w:bodyDiv w:val="1"/>
      <w:marLeft w:val="0"/>
      <w:marRight w:val="0"/>
      <w:marTop w:val="0"/>
      <w:marBottom w:val="0"/>
      <w:divBdr>
        <w:top w:val="none" w:sz="0" w:space="0" w:color="auto"/>
        <w:left w:val="none" w:sz="0" w:space="0" w:color="auto"/>
        <w:bottom w:val="none" w:sz="0" w:space="0" w:color="auto"/>
        <w:right w:val="none" w:sz="0" w:space="0" w:color="auto"/>
      </w:divBdr>
    </w:div>
    <w:div w:id="1758206783">
      <w:bodyDiv w:val="1"/>
      <w:marLeft w:val="0"/>
      <w:marRight w:val="0"/>
      <w:marTop w:val="0"/>
      <w:marBottom w:val="0"/>
      <w:divBdr>
        <w:top w:val="none" w:sz="0" w:space="0" w:color="auto"/>
        <w:left w:val="none" w:sz="0" w:space="0" w:color="auto"/>
        <w:bottom w:val="none" w:sz="0" w:space="0" w:color="auto"/>
        <w:right w:val="none" w:sz="0" w:space="0" w:color="auto"/>
      </w:divBdr>
    </w:div>
    <w:div w:id="1781030586">
      <w:bodyDiv w:val="1"/>
      <w:marLeft w:val="0"/>
      <w:marRight w:val="0"/>
      <w:marTop w:val="0"/>
      <w:marBottom w:val="0"/>
      <w:divBdr>
        <w:top w:val="none" w:sz="0" w:space="0" w:color="auto"/>
        <w:left w:val="none" w:sz="0" w:space="0" w:color="auto"/>
        <w:bottom w:val="none" w:sz="0" w:space="0" w:color="auto"/>
        <w:right w:val="none" w:sz="0" w:space="0" w:color="auto"/>
      </w:divBdr>
    </w:div>
    <w:div w:id="1971665281">
      <w:bodyDiv w:val="1"/>
      <w:marLeft w:val="0"/>
      <w:marRight w:val="0"/>
      <w:marTop w:val="0"/>
      <w:marBottom w:val="0"/>
      <w:divBdr>
        <w:top w:val="none" w:sz="0" w:space="0" w:color="auto"/>
        <w:left w:val="none" w:sz="0" w:space="0" w:color="auto"/>
        <w:bottom w:val="none" w:sz="0" w:space="0" w:color="auto"/>
        <w:right w:val="none" w:sz="0" w:space="0" w:color="auto"/>
      </w:divBdr>
    </w:div>
    <w:div w:id="1976371964">
      <w:bodyDiv w:val="1"/>
      <w:marLeft w:val="0"/>
      <w:marRight w:val="0"/>
      <w:marTop w:val="0"/>
      <w:marBottom w:val="0"/>
      <w:divBdr>
        <w:top w:val="none" w:sz="0" w:space="0" w:color="auto"/>
        <w:left w:val="none" w:sz="0" w:space="0" w:color="auto"/>
        <w:bottom w:val="none" w:sz="0" w:space="0" w:color="auto"/>
        <w:right w:val="none" w:sz="0" w:space="0" w:color="auto"/>
      </w:divBdr>
    </w:div>
    <w:div w:id="1989897385">
      <w:bodyDiv w:val="1"/>
      <w:marLeft w:val="0"/>
      <w:marRight w:val="0"/>
      <w:marTop w:val="0"/>
      <w:marBottom w:val="0"/>
      <w:divBdr>
        <w:top w:val="none" w:sz="0" w:space="0" w:color="auto"/>
        <w:left w:val="none" w:sz="0" w:space="0" w:color="auto"/>
        <w:bottom w:val="none" w:sz="0" w:space="0" w:color="auto"/>
        <w:right w:val="none" w:sz="0" w:space="0" w:color="auto"/>
      </w:divBdr>
    </w:div>
    <w:div w:id="2075001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theme" Target="theme/theme1.xml"/><Relationship Id="rId20" Type="http://schemas.microsoft.com/office/2007/relationships/hdphoto" Target="media/hdphoto4.wdp"/><Relationship Id="rId21" Type="http://schemas.openxmlformats.org/officeDocument/2006/relationships/image" Target="media/image9.png"/><Relationship Id="rId22" Type="http://schemas.microsoft.com/office/2007/relationships/hdphoto" Target="media/hdphoto5.wdp"/><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jpeg"/><Relationship Id="rId28" Type="http://schemas.microsoft.com/office/2007/relationships/hdphoto" Target="media/hdphoto6.wdp"/><Relationship Id="rId29" Type="http://schemas.openxmlformats.org/officeDocument/2006/relationships/image" Target="media/image15.jpeg"/><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microsoft.com/office/2007/relationships/hdphoto" Target="media/hdphoto7.wdp"/><Relationship Id="rId31" Type="http://schemas.openxmlformats.org/officeDocument/2006/relationships/image" Target="media/image16.jpeg"/><Relationship Id="rId32" Type="http://schemas.microsoft.com/office/2007/relationships/hdphoto" Target="media/hdphoto8.wdp"/><Relationship Id="rId9" Type="http://schemas.openxmlformats.org/officeDocument/2006/relationships/image" Target="media/image2.png"/><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33" Type="http://schemas.openxmlformats.org/officeDocument/2006/relationships/image" Target="media/image17.jpeg"/><Relationship Id="rId34" Type="http://schemas.microsoft.com/office/2007/relationships/hdphoto" Target="media/hdphoto9.wdp"/><Relationship Id="rId35" Type="http://schemas.openxmlformats.org/officeDocument/2006/relationships/image" Target="media/image18.jpeg"/><Relationship Id="rId36" Type="http://schemas.microsoft.com/office/2007/relationships/hdphoto" Target="media/hdphoto10.wdp"/><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hyperlink" Target="https://translate.googleusercontent.com/translate_c?act=url&amp;depth=1&amp;hl=en&amp;ie=UTF8&amp;prev=_t&amp;rurl=translate.google.com&amp;sl=en&amp;sp=nmt4&amp;tl=zh-CN&amp;u=http://spark.apache.org/docs/latest/ml-guide.html&amp;usg=ALkJrhh_KZdVK7_hO8ZigAts2yULDkjc9g" TargetMode="External"/><Relationship Id="rId13" Type="http://schemas.openxmlformats.org/officeDocument/2006/relationships/image" Target="media/image5.jpeg"/><Relationship Id="rId14" Type="http://schemas.microsoft.com/office/2007/relationships/hdphoto" Target="media/hdphoto1.wdp"/><Relationship Id="rId15" Type="http://schemas.openxmlformats.org/officeDocument/2006/relationships/image" Target="media/image6.png"/><Relationship Id="rId16" Type="http://schemas.microsoft.com/office/2007/relationships/hdphoto" Target="media/hdphoto2.wdp"/><Relationship Id="rId17" Type="http://schemas.openxmlformats.org/officeDocument/2006/relationships/image" Target="media/image7.png"/><Relationship Id="rId18" Type="http://schemas.microsoft.com/office/2007/relationships/hdphoto" Target="media/hdphoto3.wdp"/><Relationship Id="rId19" Type="http://schemas.openxmlformats.org/officeDocument/2006/relationships/image" Target="media/image8.png"/><Relationship Id="rId37" Type="http://schemas.openxmlformats.org/officeDocument/2006/relationships/image" Target="media/image19.jpeg"/><Relationship Id="rId38" Type="http://schemas.microsoft.com/office/2007/relationships/hdphoto" Target="media/hdphoto11.wdp"/><Relationship Id="rId39" Type="http://schemas.openxmlformats.org/officeDocument/2006/relationships/header" Target="header1.xml"/><Relationship Id="rId40" Type="http://schemas.openxmlformats.org/officeDocument/2006/relationships/header" Target="header2.xml"/><Relationship Id="rId41" Type="http://schemas.openxmlformats.org/officeDocument/2006/relationships/footer" Target="footer1.xml"/><Relationship Id="rId42" Type="http://schemas.openxmlformats.org/officeDocument/2006/relationships/footer" Target="footer2.xml"/><Relationship Id="rId43" Type="http://schemas.openxmlformats.org/officeDocument/2006/relationships/header" Target="header3.xml"/><Relationship Id="rId44" Type="http://schemas.openxmlformats.org/officeDocument/2006/relationships/footer" Target="footer3.xml"/><Relationship Id="rId4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leeivan/Google%20Driver/Developing%20Projects/Spark%20Lab%20Tutorial%20Step%20By%20Step/Spark&#23454;&#39564;&#25945;&#31243;&#27169;&#26495;V1.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ADA08A-C0F9-334B-93FE-903FA052F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Spark实验教程模板V1.0.dotx</Template>
  <TotalTime>4929</TotalTime>
  <Pages>47</Pages>
  <Words>11230</Words>
  <Characters>64017</Characters>
  <Application>Microsoft Macintosh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75097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1328</cp:revision>
  <dcterms:created xsi:type="dcterms:W3CDTF">2017-07-18T00:59:00Z</dcterms:created>
  <dcterms:modified xsi:type="dcterms:W3CDTF">2020-04-06T14:55:00Z</dcterms:modified>
</cp:coreProperties>
</file>