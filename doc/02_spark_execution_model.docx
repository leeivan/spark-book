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F679A4" w14:textId="1C446478" w:rsidR="00731375" w:rsidRDefault="001C4B97" w:rsidP="00B653E5">
      <w:pPr>
        <w:pStyle w:val="Heading1"/>
        <w:ind w:firstLine="880"/>
      </w:pPr>
      <w:r>
        <w:rPr>
          <w:rFonts w:hint="eastAsia"/>
        </w:rPr>
        <w:t>理解</w:t>
      </w:r>
      <w:r w:rsidR="00576F6C">
        <w:rPr>
          <w:rFonts w:hint="eastAsia"/>
        </w:rPr>
        <w:t>Spark</w:t>
      </w:r>
    </w:p>
    <w:p w14:paraId="260BA459" w14:textId="28F77082" w:rsidR="005A5257" w:rsidRDefault="008327B4" w:rsidP="001A2EA1">
      <w:pPr>
        <w:ind w:firstLine="420"/>
      </w:pPr>
      <w:r>
        <w:rPr>
          <w:rFonts w:hint="eastAsia"/>
        </w:rPr>
        <w:t>从</w:t>
      </w:r>
      <w:r w:rsidR="00D52793">
        <w:rPr>
          <w:rFonts w:hint="eastAsia"/>
        </w:rPr>
        <w:t>较</w:t>
      </w:r>
      <w:r w:rsidR="001A2EA1">
        <w:rPr>
          <w:rFonts w:hint="eastAsia"/>
        </w:rPr>
        <w:t>高级别</w:t>
      </w:r>
      <w:r>
        <w:rPr>
          <w:rFonts w:hint="eastAsia"/>
        </w:rPr>
        <w:t>来看</w:t>
      </w:r>
      <w:r w:rsidR="001A2EA1">
        <w:rPr>
          <w:rFonts w:hint="eastAsia"/>
        </w:rPr>
        <w:t>，</w:t>
      </w:r>
      <w:r w:rsidR="00D52793" w:rsidRPr="00D52793">
        <w:rPr>
          <w:rFonts w:hint="eastAsia"/>
        </w:rPr>
        <w:t>每个</w:t>
      </w:r>
      <w:r w:rsidR="00D52793" w:rsidRPr="00D52793">
        <w:rPr>
          <w:rFonts w:hint="eastAsia"/>
        </w:rPr>
        <w:t>Spark</w:t>
      </w:r>
      <w:r w:rsidR="00D52793" w:rsidRPr="00D52793">
        <w:rPr>
          <w:rFonts w:hint="eastAsia"/>
        </w:rPr>
        <w:t>应用程序都包含一个驱动程序，该程序运行用户的主要功能并在集群上执行各种并行操作。</w:t>
      </w:r>
      <w:r w:rsidR="005D2D3E">
        <w:rPr>
          <w:rFonts w:hint="eastAsia"/>
        </w:rPr>
        <w:t>Spark</w:t>
      </w:r>
      <w:r w:rsidR="00F94EAC">
        <w:rPr>
          <w:rFonts w:hint="eastAsia"/>
        </w:rPr>
        <w:t>运行框架</w:t>
      </w:r>
      <w:r w:rsidR="008E099F">
        <w:rPr>
          <w:rFonts w:hint="eastAsia"/>
        </w:rPr>
        <w:t>包括了一些</w:t>
      </w:r>
      <w:r w:rsidR="005D2D3E">
        <w:rPr>
          <w:rFonts w:hint="eastAsia"/>
        </w:rPr>
        <w:t>重要</w:t>
      </w:r>
      <w:r w:rsidR="008E099F">
        <w:rPr>
          <w:rFonts w:hint="eastAsia"/>
        </w:rPr>
        <w:t>的概念</w:t>
      </w:r>
      <w:r w:rsidR="005D2D3E">
        <w:rPr>
          <w:rFonts w:hint="eastAsia"/>
        </w:rPr>
        <w:t>用来实现独特的数据处理机制。</w:t>
      </w:r>
      <w:r w:rsidR="005D2D3E">
        <w:rPr>
          <w:rFonts w:hint="eastAsia"/>
        </w:rPr>
        <w:t>Spark</w:t>
      </w:r>
      <w:r w:rsidR="00AB5146">
        <w:rPr>
          <w:rFonts w:hint="eastAsia"/>
        </w:rPr>
        <w:t>首先提供的</w:t>
      </w:r>
      <w:r w:rsidR="00D52793" w:rsidRPr="00D52793">
        <w:rPr>
          <w:rFonts w:hint="eastAsia"/>
        </w:rPr>
        <w:t>抽象</w:t>
      </w:r>
      <w:r w:rsidR="00AB5146">
        <w:rPr>
          <w:rFonts w:hint="eastAsia"/>
        </w:rPr>
        <w:t>概念</w:t>
      </w:r>
      <w:r w:rsidR="00D52793" w:rsidRPr="00D52793">
        <w:rPr>
          <w:rFonts w:hint="eastAsia"/>
        </w:rPr>
        <w:t>是弹性分布式数据集（</w:t>
      </w:r>
      <w:r w:rsidR="001B40F6">
        <w:t>Resilient Distributed Dataset</w:t>
      </w:r>
      <w:r w:rsidR="008D1278">
        <w:rPr>
          <w:rFonts w:hint="eastAsia"/>
        </w:rPr>
        <w:t>，</w:t>
      </w:r>
      <w:r w:rsidR="00D52793" w:rsidRPr="00D52793">
        <w:rPr>
          <w:rFonts w:hint="eastAsia"/>
        </w:rPr>
        <w:t>RDD</w:t>
      </w:r>
      <w:r w:rsidR="005D2D3E">
        <w:rPr>
          <w:rFonts w:hint="eastAsia"/>
        </w:rPr>
        <w:t>），</w:t>
      </w:r>
      <w:r w:rsidR="009D7C65">
        <w:rPr>
          <w:rFonts w:hint="eastAsia"/>
        </w:rPr>
        <w:t>是跨集群节点划分的元素</w:t>
      </w:r>
      <w:r w:rsidR="00D52793" w:rsidRPr="00D52793">
        <w:rPr>
          <w:rFonts w:hint="eastAsia"/>
        </w:rPr>
        <w:t>集合，可以并行操作。</w:t>
      </w:r>
      <w:r w:rsidR="00436FFD">
        <w:rPr>
          <w:rFonts w:hint="eastAsia"/>
        </w:rPr>
        <w:t>可以通过</w:t>
      </w:r>
      <w:r w:rsidR="003B4112">
        <w:rPr>
          <w:rFonts w:hint="eastAsia"/>
        </w:rPr>
        <w:t>读取</w:t>
      </w:r>
      <w:r w:rsidR="00436FFD">
        <w:rPr>
          <w:rFonts w:hint="eastAsia"/>
        </w:rPr>
        <w:t>存在于</w:t>
      </w:r>
      <w:r w:rsidR="00D52793" w:rsidRPr="00D52793">
        <w:rPr>
          <w:rFonts w:hint="eastAsia"/>
        </w:rPr>
        <w:t>Hadoop</w:t>
      </w:r>
      <w:r w:rsidR="00D52793" w:rsidRPr="00D52793">
        <w:rPr>
          <w:rFonts w:hint="eastAsia"/>
        </w:rPr>
        <w:t>文件系统（或任何其他</w:t>
      </w:r>
      <w:r w:rsidR="00D52793" w:rsidRPr="00D52793">
        <w:rPr>
          <w:rFonts w:hint="eastAsia"/>
        </w:rPr>
        <w:t>Hadoop</w:t>
      </w:r>
      <w:r w:rsidR="00436FFD">
        <w:rPr>
          <w:rFonts w:hint="eastAsia"/>
        </w:rPr>
        <w:t>支持的文件系统）</w:t>
      </w:r>
      <w:r w:rsidR="00D52793" w:rsidRPr="00D52793">
        <w:rPr>
          <w:rFonts w:hint="eastAsia"/>
        </w:rPr>
        <w:t>的文件或驱动程序中现有的</w:t>
      </w:r>
      <w:r w:rsidR="00D52793" w:rsidRPr="00D52793">
        <w:rPr>
          <w:rFonts w:hint="eastAsia"/>
        </w:rPr>
        <w:t>Scala</w:t>
      </w:r>
      <w:r w:rsidR="00D52793" w:rsidRPr="00D52793">
        <w:rPr>
          <w:rFonts w:hint="eastAsia"/>
        </w:rPr>
        <w:t>集合</w:t>
      </w:r>
      <w:r w:rsidR="003B4112">
        <w:rPr>
          <w:rFonts w:hint="eastAsia"/>
        </w:rPr>
        <w:t>，</w:t>
      </w:r>
      <w:r w:rsidR="003B4112">
        <w:rPr>
          <w:rFonts w:hint="eastAsia"/>
        </w:rPr>
        <w:t>Spark</w:t>
      </w:r>
      <w:r w:rsidR="002729C4">
        <w:rPr>
          <w:rFonts w:hint="eastAsia"/>
        </w:rPr>
        <w:t>可以将其</w:t>
      </w:r>
      <w:r w:rsidR="001C7704">
        <w:rPr>
          <w:rFonts w:hint="eastAsia"/>
        </w:rPr>
        <w:t>进行</w:t>
      </w:r>
      <w:r w:rsidR="00D52793" w:rsidRPr="00D52793">
        <w:rPr>
          <w:rFonts w:hint="eastAsia"/>
        </w:rPr>
        <w:t>转换来创建</w:t>
      </w:r>
      <w:r w:rsidR="00D52793" w:rsidRPr="00D52793">
        <w:rPr>
          <w:rFonts w:hint="eastAsia"/>
        </w:rPr>
        <w:t>RDD</w:t>
      </w:r>
      <w:r w:rsidR="00D52793" w:rsidRPr="00D52793">
        <w:rPr>
          <w:rFonts w:hint="eastAsia"/>
        </w:rPr>
        <w:t>。用户还可以要求</w:t>
      </w:r>
      <w:r w:rsidR="00D52793" w:rsidRPr="00D52793">
        <w:rPr>
          <w:rFonts w:hint="eastAsia"/>
        </w:rPr>
        <w:t>Spark</w:t>
      </w:r>
      <w:r w:rsidR="00D52793" w:rsidRPr="00D52793">
        <w:rPr>
          <w:rFonts w:hint="eastAsia"/>
        </w:rPr>
        <w:t>将</w:t>
      </w:r>
      <w:r w:rsidR="00D52793" w:rsidRPr="00D52793">
        <w:rPr>
          <w:rFonts w:hint="eastAsia"/>
        </w:rPr>
        <w:t>RDD</w:t>
      </w:r>
      <w:r w:rsidR="00483FEE">
        <w:rPr>
          <w:rFonts w:hint="eastAsia"/>
        </w:rPr>
        <w:t>持久存储在内存中，从而使其可以在并行操作中高效地重用，</w:t>
      </w:r>
      <w:r w:rsidR="00D52793">
        <w:rPr>
          <w:rFonts w:hint="eastAsia"/>
        </w:rPr>
        <w:t>最后</w:t>
      </w:r>
      <w:r w:rsidR="00D52793" w:rsidRPr="00D52793">
        <w:rPr>
          <w:rFonts w:hint="eastAsia"/>
        </w:rPr>
        <w:t>RDD</w:t>
      </w:r>
      <w:r w:rsidR="00D52793" w:rsidRPr="00D52793">
        <w:rPr>
          <w:rFonts w:hint="eastAsia"/>
        </w:rPr>
        <w:t>会自动从</w:t>
      </w:r>
      <w:r w:rsidR="003D26D5">
        <w:rPr>
          <w:rFonts w:hint="eastAsia"/>
        </w:rPr>
        <w:t>数据存储</w:t>
      </w:r>
      <w:r w:rsidR="00D52793" w:rsidRPr="00D52793">
        <w:rPr>
          <w:rFonts w:hint="eastAsia"/>
        </w:rPr>
        <w:t>节点故障中恢复。</w:t>
      </w:r>
      <w:r w:rsidR="005A5257" w:rsidRPr="005A5257">
        <w:rPr>
          <w:rFonts w:hint="eastAsia"/>
        </w:rPr>
        <w:t>Spark</w:t>
      </w:r>
      <w:r w:rsidR="005A5257" w:rsidRPr="005A5257">
        <w:rPr>
          <w:rFonts w:hint="eastAsia"/>
        </w:rPr>
        <w:t>中的第二个抽象</w:t>
      </w:r>
      <w:r w:rsidR="005A5257">
        <w:rPr>
          <w:rFonts w:hint="eastAsia"/>
        </w:rPr>
        <w:t>概念</w:t>
      </w:r>
      <w:r w:rsidR="005A5257" w:rsidRPr="005A5257">
        <w:rPr>
          <w:rFonts w:hint="eastAsia"/>
        </w:rPr>
        <w:t>是可以在并行操作中使用的共享变量。默认情况下，当</w:t>
      </w:r>
      <w:r w:rsidR="005A5257" w:rsidRPr="005A5257">
        <w:rPr>
          <w:rFonts w:hint="eastAsia"/>
        </w:rPr>
        <w:t>Spark</w:t>
      </w:r>
      <w:r w:rsidR="005A5257" w:rsidRPr="005A5257">
        <w:rPr>
          <w:rFonts w:hint="eastAsia"/>
        </w:rPr>
        <w:t>作为一组任务在不同节点上并行运行一个函数时，它会将函数中使用的每个变量的副本传送给每个任务。有时，需要在任务之间或任务与驱动程序之间共享变量。</w:t>
      </w:r>
      <w:r w:rsidR="005A5257" w:rsidRPr="005A5257">
        <w:rPr>
          <w:rFonts w:hint="eastAsia"/>
        </w:rPr>
        <w:t>Spark</w:t>
      </w:r>
      <w:r w:rsidR="000738D0">
        <w:rPr>
          <w:rFonts w:hint="eastAsia"/>
        </w:rPr>
        <w:t>支持两种类型的共享变量：广播变量</w:t>
      </w:r>
      <w:r w:rsidR="00592225">
        <w:rPr>
          <w:rFonts w:hint="eastAsia"/>
        </w:rPr>
        <w:t>可用于在所有节点上的内存中缓存值</w:t>
      </w:r>
      <w:r w:rsidR="00E56C0D">
        <w:rPr>
          <w:rFonts w:hint="eastAsia"/>
        </w:rPr>
        <w:t>；</w:t>
      </w:r>
      <w:r w:rsidR="005A5257" w:rsidRPr="005A5257">
        <w:rPr>
          <w:rFonts w:hint="eastAsia"/>
        </w:rPr>
        <w:t>累加器是仅</w:t>
      </w:r>
      <w:r w:rsidR="00F940EC">
        <w:rPr>
          <w:rFonts w:hint="eastAsia"/>
        </w:rPr>
        <w:t>做加法</w:t>
      </w:r>
      <w:r w:rsidR="00E56C0D">
        <w:rPr>
          <w:rFonts w:hint="eastAsia"/>
        </w:rPr>
        <w:t>的变量，可以</w:t>
      </w:r>
      <w:r w:rsidR="004B5EF6">
        <w:rPr>
          <w:rFonts w:hint="eastAsia"/>
        </w:rPr>
        <w:t>用作</w:t>
      </w:r>
      <w:r w:rsidR="00E56C0D">
        <w:rPr>
          <w:rFonts w:hint="eastAsia"/>
        </w:rPr>
        <w:t>计数和求和</w:t>
      </w:r>
      <w:r w:rsidR="005A5257" w:rsidRPr="005A5257">
        <w:rPr>
          <w:rFonts w:hint="eastAsia"/>
        </w:rPr>
        <w:t>。</w:t>
      </w:r>
      <w:r w:rsidR="00783A04">
        <w:rPr>
          <w:rFonts w:hint="eastAsia"/>
        </w:rPr>
        <w:t>这里提到地</w:t>
      </w:r>
      <w:r w:rsidR="006140BA">
        <w:rPr>
          <w:rFonts w:hint="eastAsia"/>
        </w:rPr>
        <w:t>共享变量的概念会在后面的章节中介绍。</w:t>
      </w:r>
    </w:p>
    <w:p w14:paraId="17140CAE" w14:textId="740DDF42" w:rsidR="005D12BB" w:rsidRDefault="00EA0398" w:rsidP="00CC7BC0">
      <w:pPr>
        <w:ind w:firstLine="420"/>
      </w:pPr>
      <w:r>
        <w:rPr>
          <w:rFonts w:hint="eastAsia"/>
        </w:rPr>
        <w:t>另外，</w:t>
      </w:r>
      <w:r>
        <w:rPr>
          <w:rFonts w:hint="eastAsia"/>
        </w:rPr>
        <w:t>Spark</w:t>
      </w:r>
      <w:r>
        <w:rPr>
          <w:rFonts w:hint="eastAsia"/>
        </w:rPr>
        <w:t>基于</w:t>
      </w:r>
      <w:r w:rsidRPr="00D52793">
        <w:rPr>
          <w:rFonts w:hint="eastAsia"/>
        </w:rPr>
        <w:t>弹性分布式数据集</w:t>
      </w:r>
      <w:r w:rsidR="005D12BB">
        <w:rPr>
          <w:rFonts w:hint="eastAsia"/>
        </w:rPr>
        <w:t>支持</w:t>
      </w:r>
      <w:r w:rsidR="009B4D74">
        <w:rPr>
          <w:rFonts w:hint="eastAsia"/>
        </w:rPr>
        <w:t>两</w:t>
      </w:r>
      <w:r w:rsidR="005D12BB">
        <w:rPr>
          <w:rFonts w:hint="eastAsia"/>
        </w:rPr>
        <w:t>种类型的操作：</w:t>
      </w:r>
      <w:r>
        <w:rPr>
          <w:rFonts w:hint="eastAsia"/>
        </w:rPr>
        <w:t>一种类型为</w:t>
      </w:r>
      <w:r w:rsidR="005D12BB">
        <w:rPr>
          <w:rFonts w:hint="eastAsia"/>
        </w:rPr>
        <w:t>转换</w:t>
      </w:r>
      <w:r w:rsidR="009B4D74">
        <w:rPr>
          <w:rFonts w:hint="eastAsia"/>
        </w:rPr>
        <w:t>(Transformation</w:t>
      </w:r>
      <w:r w:rsidR="005D12BB">
        <w:rPr>
          <w:rFonts w:hint="eastAsia"/>
        </w:rPr>
        <w:t>)</w:t>
      </w:r>
      <w:r>
        <w:rPr>
          <w:rFonts w:hint="eastAsia"/>
        </w:rPr>
        <w:t>，可以通过改变现有</w:t>
      </w:r>
      <w:r w:rsidR="005D12BB">
        <w:rPr>
          <w:rFonts w:hint="eastAsia"/>
        </w:rPr>
        <w:t>的数据集</w:t>
      </w:r>
      <w:r>
        <w:rPr>
          <w:rFonts w:hint="eastAsia"/>
        </w:rPr>
        <w:t>的结构创建</w:t>
      </w:r>
      <w:r w:rsidR="005D12BB">
        <w:rPr>
          <w:rFonts w:hint="eastAsia"/>
        </w:rPr>
        <w:t>新的数据集；</w:t>
      </w:r>
      <w:r>
        <w:rPr>
          <w:rFonts w:hint="eastAsia"/>
        </w:rPr>
        <w:t>另一种类型为</w:t>
      </w:r>
      <w:r w:rsidR="005D12BB">
        <w:rPr>
          <w:rFonts w:hint="eastAsia"/>
        </w:rPr>
        <w:t>动作</w:t>
      </w:r>
      <w:r w:rsidR="00EB6076">
        <w:rPr>
          <w:rFonts w:hint="eastAsia"/>
        </w:rPr>
        <w:t>（</w:t>
      </w:r>
      <w:r w:rsidR="009B4D74">
        <w:rPr>
          <w:rFonts w:hint="eastAsia"/>
        </w:rPr>
        <w:t>Action</w:t>
      </w:r>
      <w:r w:rsidR="00EB6076">
        <w:rPr>
          <w:rFonts w:hint="eastAsia"/>
        </w:rPr>
        <w:t>）</w:t>
      </w:r>
      <w:r w:rsidR="00193888">
        <w:rPr>
          <w:rFonts w:hint="eastAsia"/>
        </w:rPr>
        <w:t>，可以</w:t>
      </w:r>
      <w:r w:rsidR="005D12BB">
        <w:rPr>
          <w:rFonts w:hint="eastAsia"/>
        </w:rPr>
        <w:t>在数据集上进行计算</w:t>
      </w:r>
      <w:r w:rsidR="00193888">
        <w:rPr>
          <w:rFonts w:hint="eastAsia"/>
        </w:rPr>
        <w:t>，然后</w:t>
      </w:r>
      <w:r w:rsidR="005D12BB">
        <w:rPr>
          <w:rFonts w:hint="eastAsia"/>
        </w:rPr>
        <w:t>返回</w:t>
      </w:r>
      <w:r w:rsidR="00193888">
        <w:rPr>
          <w:rFonts w:hint="eastAsia"/>
        </w:rPr>
        <w:t>结果</w:t>
      </w:r>
      <w:r w:rsidR="00A21E4B">
        <w:rPr>
          <w:rFonts w:hint="eastAsia"/>
        </w:rPr>
        <w:t>到驱动程序。例</w:t>
      </w:r>
      <w:r w:rsidR="00A21E4B">
        <w:rPr>
          <w:rFonts w:hint="eastAsia"/>
        </w:rPr>
        <w:t>Spark</w:t>
      </w:r>
      <w:r w:rsidR="00A21E4B">
        <w:rPr>
          <w:rFonts w:hint="eastAsia"/>
        </w:rPr>
        <w:t>的函数库中，</w:t>
      </w:r>
      <w:r w:rsidR="00A21E4B">
        <w:rPr>
          <w:rFonts w:hint="eastAsia"/>
        </w:rPr>
        <w:t>map(</w:t>
      </w:r>
      <w:r w:rsidR="00CC7BC0">
        <w:rPr>
          <w:rFonts w:hint="eastAsia"/>
        </w:rPr>
        <w:t>func</w:t>
      </w:r>
      <w:r w:rsidR="00A21E4B">
        <w:rPr>
          <w:rFonts w:hint="eastAsia"/>
        </w:rPr>
        <w:t>)</w:t>
      </w:r>
      <w:r w:rsidR="00323399">
        <w:rPr>
          <w:rFonts w:hint="eastAsia"/>
        </w:rPr>
        <w:t>就</w:t>
      </w:r>
      <w:r w:rsidR="00C2148A">
        <w:rPr>
          <w:rFonts w:hint="eastAsia"/>
        </w:rPr>
        <w:t>是一个转换操作，</w:t>
      </w:r>
      <w:r w:rsidR="005D12BB">
        <w:rPr>
          <w:rFonts w:hint="eastAsia"/>
        </w:rPr>
        <w:t>将每一个数据集元素传递给一个函数</w:t>
      </w:r>
      <w:r w:rsidR="00AD0CAB">
        <w:rPr>
          <w:rFonts w:hint="eastAsia"/>
        </w:rPr>
        <w:t>func</w:t>
      </w:r>
      <w:r w:rsidR="005D12BB">
        <w:rPr>
          <w:rFonts w:hint="eastAsia"/>
        </w:rPr>
        <w:t>并且返回一个新的</w:t>
      </w:r>
      <w:r w:rsidR="00AD0CAB">
        <w:rPr>
          <w:rFonts w:hint="eastAsia"/>
        </w:rPr>
        <w:t xml:space="preserve"> </w:t>
      </w:r>
      <w:r w:rsidR="00AD0CAB">
        <w:rPr>
          <w:rFonts w:hint="eastAsia"/>
        </w:rPr>
        <w:t>数据集</w:t>
      </w:r>
      <w:r w:rsidR="005D12BB">
        <w:rPr>
          <w:rFonts w:hint="eastAsia"/>
        </w:rPr>
        <w:t>。另一方面，</w:t>
      </w:r>
      <w:r w:rsidR="00986571">
        <w:rPr>
          <w:rFonts w:hint="eastAsia"/>
        </w:rPr>
        <w:t>r</w:t>
      </w:r>
      <w:r w:rsidR="005D12BB">
        <w:rPr>
          <w:rFonts w:hint="eastAsia"/>
        </w:rPr>
        <w:t>educe</w:t>
      </w:r>
      <w:r w:rsidR="00986571">
        <w:rPr>
          <w:rFonts w:hint="eastAsia"/>
        </w:rPr>
        <w:t>(</w:t>
      </w:r>
      <w:r w:rsidR="003032A3">
        <w:rPr>
          <w:rFonts w:hint="eastAsia"/>
        </w:rPr>
        <w:t>func</w:t>
      </w:r>
      <w:r w:rsidR="00986571">
        <w:rPr>
          <w:rFonts w:hint="eastAsia"/>
        </w:rPr>
        <w:t>)</w:t>
      </w:r>
      <w:r w:rsidR="003032A3">
        <w:rPr>
          <w:rFonts w:hint="eastAsia"/>
        </w:rPr>
        <w:t>是一个动作，</w:t>
      </w:r>
      <w:r w:rsidR="005D12BB">
        <w:rPr>
          <w:rFonts w:hint="eastAsia"/>
        </w:rPr>
        <w:t>使用函数</w:t>
      </w:r>
      <w:r w:rsidR="003032A3">
        <w:rPr>
          <w:rFonts w:hint="eastAsia"/>
        </w:rPr>
        <w:t>func</w:t>
      </w:r>
      <w:r w:rsidR="003032A3">
        <w:rPr>
          <w:rFonts w:hint="eastAsia"/>
        </w:rPr>
        <w:t>对数据集上所有元素进行</w:t>
      </w:r>
      <w:r w:rsidR="00365B5A">
        <w:rPr>
          <w:rFonts w:hint="eastAsia"/>
        </w:rPr>
        <w:t>聚合计算</w:t>
      </w:r>
      <w:r w:rsidR="003032A3">
        <w:rPr>
          <w:rFonts w:hint="eastAsia"/>
        </w:rPr>
        <w:t>，</w:t>
      </w:r>
      <w:r w:rsidR="005D12BB">
        <w:rPr>
          <w:rFonts w:hint="eastAsia"/>
        </w:rPr>
        <w:t>并且将最终的结果返回到驱动程序。</w:t>
      </w:r>
    </w:p>
    <w:p w14:paraId="1AAA7B0F" w14:textId="2663178B" w:rsidR="005D12BB" w:rsidRDefault="005D12BB" w:rsidP="005D12BB">
      <w:pPr>
        <w:ind w:firstLine="420"/>
      </w:pPr>
      <w:r>
        <w:rPr>
          <w:rFonts w:hint="eastAsia"/>
        </w:rPr>
        <w:t>在</w:t>
      </w:r>
      <w:r w:rsidR="003A1675">
        <w:rPr>
          <w:rFonts w:hint="eastAsia"/>
        </w:rPr>
        <w:t>Spark</w:t>
      </w:r>
      <w:r>
        <w:rPr>
          <w:rFonts w:hint="eastAsia"/>
        </w:rPr>
        <w:t>中，所有的转换都是</w:t>
      </w:r>
      <w:r w:rsidR="009B4D74">
        <w:rPr>
          <w:rFonts w:hint="eastAsia"/>
        </w:rPr>
        <w:t>延迟</w:t>
      </w:r>
      <w:r w:rsidR="003A1675">
        <w:rPr>
          <w:rFonts w:hint="eastAsia"/>
        </w:rPr>
        <w:t>进行处理的</w:t>
      </w:r>
      <w:r>
        <w:rPr>
          <w:rFonts w:hint="eastAsia"/>
        </w:rPr>
        <w:t>，</w:t>
      </w:r>
      <w:r w:rsidR="003A1675">
        <w:rPr>
          <w:rFonts w:hint="eastAsia"/>
        </w:rPr>
        <w:t>这说明转换操作不是</w:t>
      </w:r>
      <w:r>
        <w:rPr>
          <w:rFonts w:hint="eastAsia"/>
        </w:rPr>
        <w:t>会马上</w:t>
      </w:r>
      <w:r w:rsidR="003A1675">
        <w:rPr>
          <w:rFonts w:hint="eastAsia"/>
        </w:rPr>
        <w:t>在数据集上进行操作而获得结果，相反的</w:t>
      </w:r>
      <w:r>
        <w:rPr>
          <w:rFonts w:hint="eastAsia"/>
        </w:rPr>
        <w:t>它们仅仅记录</w:t>
      </w:r>
      <w:r w:rsidR="003A1675">
        <w:rPr>
          <w:rFonts w:hint="eastAsia"/>
        </w:rPr>
        <w:t>进行</w:t>
      </w:r>
      <w:r>
        <w:rPr>
          <w:rFonts w:hint="eastAsia"/>
        </w:rPr>
        <w:t>转换操作</w:t>
      </w:r>
      <w:r w:rsidR="003A1675">
        <w:rPr>
          <w:rFonts w:hint="eastAsia"/>
        </w:rPr>
        <w:t>需要执行哪些步骤，并且</w:t>
      </w:r>
      <w:r w:rsidR="003A1675">
        <w:rPr>
          <w:rFonts w:hint="eastAsia"/>
        </w:rPr>
        <w:t>Spark</w:t>
      </w:r>
      <w:r w:rsidR="003A1675">
        <w:rPr>
          <w:rFonts w:hint="eastAsia"/>
        </w:rPr>
        <w:t>可以这些步骤进行优化。只有当执行动作操作需要将结果返回给驱动程序的时候，这些记录的</w:t>
      </w:r>
      <w:r>
        <w:rPr>
          <w:rFonts w:hint="eastAsia"/>
        </w:rPr>
        <w:t>转换</w:t>
      </w:r>
      <w:r w:rsidR="003A1675">
        <w:rPr>
          <w:rFonts w:hint="eastAsia"/>
        </w:rPr>
        <w:t>过程才会被</w:t>
      </w:r>
      <w:r w:rsidR="003A1675">
        <w:rPr>
          <w:rFonts w:hint="eastAsia"/>
        </w:rPr>
        <w:t>Spark</w:t>
      </w:r>
      <w:r w:rsidR="003A1675">
        <w:rPr>
          <w:rFonts w:hint="eastAsia"/>
        </w:rPr>
        <w:t>实际执行</w:t>
      </w:r>
      <w:r>
        <w:rPr>
          <w:rFonts w:hint="eastAsia"/>
        </w:rPr>
        <w:t>。这个设计能够让</w:t>
      </w:r>
      <w:r>
        <w:rPr>
          <w:rFonts w:hint="eastAsia"/>
        </w:rPr>
        <w:t>Spark</w:t>
      </w:r>
      <w:r>
        <w:rPr>
          <w:rFonts w:hint="eastAsia"/>
        </w:rPr>
        <w:t>运行得更加高效</w:t>
      </w:r>
      <w:r w:rsidR="00EB6076">
        <w:rPr>
          <w:rFonts w:hint="eastAsia"/>
        </w:rPr>
        <w:t>，</w:t>
      </w:r>
      <w:r>
        <w:rPr>
          <w:rFonts w:hint="eastAsia"/>
        </w:rPr>
        <w:t>可以实现通过</w:t>
      </w:r>
      <w:r w:rsidR="00467218">
        <w:rPr>
          <w:rFonts w:hint="eastAsia"/>
        </w:rPr>
        <w:t>转换</w:t>
      </w:r>
      <w:r w:rsidR="00E31A38">
        <w:rPr>
          <w:rFonts w:hint="eastAsia"/>
        </w:rPr>
        <w:t>创建</w:t>
      </w:r>
      <w:r>
        <w:rPr>
          <w:rFonts w:hint="eastAsia"/>
        </w:rPr>
        <w:t>新数据集</w:t>
      </w:r>
      <w:r w:rsidR="00E31A38">
        <w:rPr>
          <w:rFonts w:hint="eastAsia"/>
        </w:rPr>
        <w:t>，</w:t>
      </w:r>
      <w:r>
        <w:rPr>
          <w:rFonts w:hint="eastAsia"/>
        </w:rPr>
        <w:t>并且仅仅</w:t>
      </w:r>
      <w:r w:rsidR="00BA6BC7">
        <w:rPr>
          <w:rFonts w:hint="eastAsia"/>
        </w:rPr>
        <w:t>需要将计算结果</w:t>
      </w:r>
      <w:r w:rsidR="008369DB">
        <w:rPr>
          <w:rFonts w:hint="eastAsia"/>
        </w:rPr>
        <w:t>传递到驱动程序是才会执行相应的动作</w:t>
      </w:r>
      <w:r w:rsidR="00C22B24">
        <w:rPr>
          <w:rFonts w:hint="eastAsia"/>
        </w:rPr>
        <w:t>，尤其对于基于大数据的分析操作，应该避免将全部的数据集</w:t>
      </w:r>
      <w:r>
        <w:rPr>
          <w:rFonts w:hint="eastAsia"/>
        </w:rPr>
        <w:t>返回</w:t>
      </w:r>
      <w:r w:rsidR="00C22B24">
        <w:rPr>
          <w:rFonts w:hint="eastAsia"/>
        </w:rPr>
        <w:t>到</w:t>
      </w:r>
      <w:r w:rsidR="009B4D74">
        <w:rPr>
          <w:rFonts w:hint="eastAsia"/>
        </w:rPr>
        <w:t>驱动程序</w:t>
      </w:r>
      <w:r>
        <w:rPr>
          <w:rFonts w:hint="eastAsia"/>
        </w:rPr>
        <w:t>，</w:t>
      </w:r>
      <w:r w:rsidR="00527FE1">
        <w:rPr>
          <w:rFonts w:hint="eastAsia"/>
        </w:rPr>
        <w:t>可以减少出现硬件系统的内存和网络问题</w:t>
      </w:r>
      <w:r w:rsidR="007455DD">
        <w:rPr>
          <w:rFonts w:hint="eastAsia"/>
        </w:rPr>
        <w:t>，一般来说需要将非常大的数据集进行聚合后进行传递</w:t>
      </w:r>
      <w:r w:rsidR="00527FE1">
        <w:rPr>
          <w:rFonts w:hint="eastAsia"/>
        </w:rPr>
        <w:t>。</w:t>
      </w:r>
    </w:p>
    <w:p w14:paraId="68BB3908" w14:textId="35116950" w:rsidR="001A2EA1" w:rsidRPr="001A2EA1" w:rsidRDefault="005D12BB" w:rsidP="005D12BB">
      <w:pPr>
        <w:ind w:firstLine="420"/>
      </w:pPr>
      <w:r>
        <w:rPr>
          <w:rFonts w:hint="eastAsia"/>
        </w:rPr>
        <w:t>默认情况下，每一个转换过的</w:t>
      </w:r>
      <w:r w:rsidR="00C063A1">
        <w:rPr>
          <w:rFonts w:hint="eastAsia"/>
        </w:rPr>
        <w:t>数据集</w:t>
      </w:r>
      <w:r>
        <w:rPr>
          <w:rFonts w:hint="eastAsia"/>
        </w:rPr>
        <w:t>会在每次执行动作</w:t>
      </w:r>
      <w:r w:rsidR="00C063A1">
        <w:rPr>
          <w:rFonts w:hint="eastAsia"/>
        </w:rPr>
        <w:t>的时候重新计算一次，</w:t>
      </w:r>
      <w:r>
        <w:rPr>
          <w:rFonts w:hint="eastAsia"/>
        </w:rPr>
        <w:t>然而也可以使用</w:t>
      </w:r>
      <w:r>
        <w:rPr>
          <w:rFonts w:hint="eastAsia"/>
        </w:rPr>
        <w:t>persist</w:t>
      </w:r>
      <w:r w:rsidR="00B911F6">
        <w:rPr>
          <w:rFonts w:hint="eastAsia"/>
        </w:rPr>
        <w:t>()</w:t>
      </w:r>
      <w:r>
        <w:rPr>
          <w:rFonts w:hint="eastAsia"/>
        </w:rPr>
        <w:t>或</w:t>
      </w:r>
      <w:r>
        <w:rPr>
          <w:rFonts w:hint="eastAsia"/>
        </w:rPr>
        <w:t>cache</w:t>
      </w:r>
      <w:r w:rsidR="00B911F6">
        <w:rPr>
          <w:rFonts w:hint="eastAsia"/>
        </w:rPr>
        <w:t>()</w:t>
      </w:r>
      <w:r>
        <w:rPr>
          <w:rFonts w:hint="eastAsia"/>
        </w:rPr>
        <w:t>方法持久化一个</w:t>
      </w:r>
      <w:r w:rsidR="00B911F6">
        <w:rPr>
          <w:rFonts w:hint="eastAsia"/>
        </w:rPr>
        <w:t>数据集</w:t>
      </w:r>
      <w:r>
        <w:rPr>
          <w:rFonts w:hint="eastAsia"/>
        </w:rPr>
        <w:t>到内存中。在这个情况下，</w:t>
      </w:r>
      <w:r>
        <w:rPr>
          <w:rFonts w:hint="eastAsia"/>
        </w:rPr>
        <w:t>Spark</w:t>
      </w:r>
      <w:r w:rsidR="009B4D74">
        <w:rPr>
          <w:rFonts w:hint="eastAsia"/>
        </w:rPr>
        <w:t>会在集群上保存</w:t>
      </w:r>
      <w:r w:rsidR="00CA6860">
        <w:rPr>
          <w:rFonts w:hint="eastAsia"/>
        </w:rPr>
        <w:t>数据集的相关</w:t>
      </w:r>
      <w:r w:rsidR="009B4D74">
        <w:rPr>
          <w:rFonts w:hint="eastAsia"/>
        </w:rPr>
        <w:t>元素，在</w:t>
      </w:r>
      <w:r>
        <w:rPr>
          <w:rFonts w:hint="eastAsia"/>
        </w:rPr>
        <w:t>下次查询的时候</w:t>
      </w:r>
      <w:r w:rsidR="00BA6550">
        <w:rPr>
          <w:rFonts w:hint="eastAsia"/>
        </w:rPr>
        <w:t>直接中内存中调用</w:t>
      </w:r>
      <w:r>
        <w:rPr>
          <w:rFonts w:hint="eastAsia"/>
        </w:rPr>
        <w:t>会变得更快。</w:t>
      </w:r>
      <w:r w:rsidR="00C12EEC">
        <w:rPr>
          <w:rFonts w:hint="eastAsia"/>
        </w:rPr>
        <w:t>考虑到内存的容量有限，</w:t>
      </w:r>
      <w:r w:rsidR="00996FA0">
        <w:rPr>
          <w:rFonts w:hint="eastAsia"/>
        </w:rPr>
        <w:t>也</w:t>
      </w:r>
      <w:r w:rsidR="00C12EEC">
        <w:rPr>
          <w:rFonts w:hint="eastAsia"/>
        </w:rPr>
        <w:t>可以将同样的数据集</w:t>
      </w:r>
      <w:r>
        <w:rPr>
          <w:rFonts w:hint="eastAsia"/>
        </w:rPr>
        <w:t>持久化到磁盘</w:t>
      </w:r>
      <w:r w:rsidR="00996FA0">
        <w:rPr>
          <w:rFonts w:hint="eastAsia"/>
        </w:rPr>
        <w:t>中</w:t>
      </w:r>
      <w:r>
        <w:rPr>
          <w:rFonts w:hint="eastAsia"/>
        </w:rPr>
        <w:t>，</w:t>
      </w:r>
      <w:r w:rsidR="00996FA0">
        <w:rPr>
          <w:rFonts w:hint="eastAsia"/>
        </w:rPr>
        <w:t>这个可能是基于</w:t>
      </w:r>
      <w:r w:rsidR="00996FA0">
        <w:rPr>
          <w:rFonts w:hint="eastAsia"/>
        </w:rPr>
        <w:t>Hadoop</w:t>
      </w:r>
      <w:r w:rsidR="00996FA0">
        <w:rPr>
          <w:rFonts w:hint="eastAsia"/>
        </w:rPr>
        <w:t>文件系统的</w:t>
      </w:r>
      <w:r>
        <w:rPr>
          <w:rFonts w:hint="eastAsia"/>
        </w:rPr>
        <w:t>多个节点间复制。</w:t>
      </w:r>
    </w:p>
    <w:p w14:paraId="36975207" w14:textId="415BE014" w:rsidR="00522F53" w:rsidRPr="00522F53" w:rsidRDefault="00FC7892" w:rsidP="00D90AF9">
      <w:pPr>
        <w:pStyle w:val="Heading2"/>
      </w:pPr>
      <w:r>
        <w:rPr>
          <w:rFonts w:hint="eastAsia"/>
        </w:rPr>
        <w:t>数据</w:t>
      </w:r>
      <w:r w:rsidR="001C179C">
        <w:rPr>
          <w:rFonts w:hint="eastAsia"/>
        </w:rPr>
        <w:t>处理</w:t>
      </w:r>
    </w:p>
    <w:p w14:paraId="6968FEAD" w14:textId="06B3B259" w:rsidR="00C7400F" w:rsidRDefault="006113BF" w:rsidP="006113BF">
      <w:pPr>
        <w:ind w:firstLine="420"/>
      </w:pPr>
      <w:r>
        <w:rPr>
          <w:rFonts w:hint="eastAsia"/>
        </w:rPr>
        <w:t>随着互联网的持续发展</w:t>
      </w:r>
      <w:r>
        <w:rPr>
          <w:rFonts w:hint="eastAsia"/>
        </w:rPr>
        <w:t>,</w:t>
      </w:r>
      <w:r>
        <w:rPr>
          <w:rFonts w:hint="eastAsia"/>
        </w:rPr>
        <w:t>我们可收集获取的数据规模在不断增长</w:t>
      </w:r>
      <w:r>
        <w:rPr>
          <w:rFonts w:hint="eastAsia"/>
        </w:rPr>
        <w:t>.</w:t>
      </w:r>
      <w:r>
        <w:rPr>
          <w:rFonts w:hint="eastAsia"/>
        </w:rPr>
        <w:t>尽管数据的收集存储技术还在进步和日趋成熟</w:t>
      </w:r>
      <w:r w:rsidR="00C7400F">
        <w:rPr>
          <w:rFonts w:hint="eastAsia"/>
        </w:rPr>
        <w:t>，</w:t>
      </w:r>
      <w:r>
        <w:rPr>
          <w:rFonts w:hint="eastAsia"/>
        </w:rPr>
        <w:t>但是如何处理如此庞大的数据成为了新的研究问题</w:t>
      </w:r>
      <w:r w:rsidR="00C7400F">
        <w:rPr>
          <w:rFonts w:hint="eastAsia"/>
        </w:rPr>
        <w:t>。</w:t>
      </w:r>
      <w:r>
        <w:rPr>
          <w:rFonts w:hint="eastAsia"/>
        </w:rPr>
        <w:t>在分布式系统出现之前</w:t>
      </w:r>
      <w:r w:rsidR="00C7400F">
        <w:rPr>
          <w:rFonts w:hint="eastAsia"/>
        </w:rPr>
        <w:t>，</w:t>
      </w:r>
      <w:r>
        <w:rPr>
          <w:rFonts w:hint="eastAsia"/>
        </w:rPr>
        <w:t>只有通过不断增加单个处理机的频率和性能来缩短数据的处理时间</w:t>
      </w:r>
      <w:r w:rsidR="00C7400F">
        <w:rPr>
          <w:rFonts w:hint="eastAsia"/>
        </w:rPr>
        <w:t>，</w:t>
      </w:r>
      <w:r>
        <w:rPr>
          <w:rFonts w:hint="eastAsia"/>
        </w:rPr>
        <w:t>而分布式的提出则打破了这个传统的约束</w:t>
      </w:r>
      <w:r w:rsidR="00C7400F">
        <w:rPr>
          <w:rFonts w:hint="eastAsia"/>
        </w:rPr>
        <w:t>。</w:t>
      </w:r>
      <w:r>
        <w:rPr>
          <w:rFonts w:hint="eastAsia"/>
        </w:rPr>
        <w:t>所谓分布式就是将一</w:t>
      </w:r>
      <w:r w:rsidR="00C7400F" w:rsidRPr="00C7400F">
        <w:rPr>
          <w:rFonts w:hint="eastAsia"/>
        </w:rPr>
        <w:t>个复杂的问题切割成很多子任务</w:t>
      </w:r>
      <w:r w:rsidR="00A57067">
        <w:rPr>
          <w:rFonts w:hint="eastAsia"/>
        </w:rPr>
        <w:t>，</w:t>
      </w:r>
      <w:r w:rsidR="00C7400F" w:rsidRPr="00C7400F">
        <w:rPr>
          <w:rFonts w:hint="eastAsia"/>
        </w:rPr>
        <w:t>分布到多台机器上并行处理</w:t>
      </w:r>
      <w:r w:rsidR="00A57067">
        <w:rPr>
          <w:rFonts w:hint="eastAsia"/>
        </w:rPr>
        <w:t>。</w:t>
      </w:r>
      <w:r w:rsidR="00C7400F" w:rsidRPr="00C7400F">
        <w:rPr>
          <w:rFonts w:hint="eastAsia"/>
        </w:rPr>
        <w:t>在保证系统稳定性的同时</w:t>
      </w:r>
      <w:r w:rsidR="00A57067">
        <w:rPr>
          <w:rFonts w:hint="eastAsia"/>
        </w:rPr>
        <w:t>，</w:t>
      </w:r>
      <w:r w:rsidR="00C7400F" w:rsidRPr="00C7400F">
        <w:rPr>
          <w:rFonts w:hint="eastAsia"/>
        </w:rPr>
        <w:t>最大限度地提高系统的运行速度</w:t>
      </w:r>
      <w:r w:rsidR="00C7400F">
        <w:rPr>
          <w:rFonts w:hint="eastAsia"/>
        </w:rPr>
        <w:t>。</w:t>
      </w:r>
    </w:p>
    <w:p w14:paraId="4308678B" w14:textId="7B50CC74" w:rsidR="00576375" w:rsidRDefault="00576375" w:rsidP="00576375">
      <w:pPr>
        <w:ind w:firstLine="420"/>
      </w:pPr>
      <w:r>
        <w:rPr>
          <w:rFonts w:hint="eastAsia"/>
        </w:rPr>
        <w:t>谷歌在</w:t>
      </w:r>
      <w:r w:rsidR="00370922">
        <w:rPr>
          <w:rFonts w:hint="eastAsia"/>
        </w:rPr>
        <w:t>2004</w:t>
      </w:r>
      <w:r>
        <w:rPr>
          <w:rFonts w:hint="eastAsia"/>
        </w:rPr>
        <w:t>年提出了最原始的分布式架构模型</w:t>
      </w:r>
      <w:r>
        <w:rPr>
          <w:rFonts w:hint="eastAsia"/>
        </w:rPr>
        <w:t xml:space="preserve"> MapReduce</w:t>
      </w:r>
      <w:r>
        <w:rPr>
          <w:rFonts w:hint="eastAsia"/>
        </w:rPr>
        <w:t>，用于大规模的数据并行处</w:t>
      </w:r>
      <w:r>
        <w:rPr>
          <w:rFonts w:hint="eastAsia"/>
        </w:rPr>
        <w:lastRenderedPageBreak/>
        <w:t>理</w:t>
      </w:r>
      <w:r w:rsidR="00370922">
        <w:rPr>
          <w:rFonts w:hint="eastAsia"/>
        </w:rPr>
        <w:t>。</w:t>
      </w:r>
      <w:r>
        <w:rPr>
          <w:rFonts w:hint="eastAsia"/>
        </w:rPr>
        <w:t>MapReduce</w:t>
      </w:r>
      <w:r>
        <w:rPr>
          <w:rFonts w:hint="eastAsia"/>
        </w:rPr>
        <w:t>模型借鉴了函数式程序设计语言中的内置函数</w:t>
      </w:r>
      <w:r>
        <w:rPr>
          <w:rFonts w:hint="eastAsia"/>
        </w:rPr>
        <w:t xml:space="preserve"> Map </w:t>
      </w:r>
      <w:r>
        <w:rPr>
          <w:rFonts w:hint="eastAsia"/>
        </w:rPr>
        <w:t>和</w:t>
      </w:r>
      <w:r w:rsidR="00A2171D">
        <w:rPr>
          <w:rFonts w:hint="eastAsia"/>
        </w:rPr>
        <w:t xml:space="preserve"> Reduce</w:t>
      </w:r>
      <w:r w:rsidR="00A2171D">
        <w:rPr>
          <w:rFonts w:hint="eastAsia"/>
        </w:rPr>
        <w:t>，</w:t>
      </w:r>
      <w:r w:rsidR="004B7232">
        <w:rPr>
          <w:rFonts w:hint="eastAsia"/>
        </w:rPr>
        <w:t>主要思想是</w:t>
      </w:r>
      <w:r>
        <w:rPr>
          <w:rFonts w:hint="eastAsia"/>
        </w:rPr>
        <w:t>将大规模数据处理作业拆分成多个可独立运行的</w:t>
      </w:r>
      <w:r>
        <w:rPr>
          <w:rFonts w:hint="eastAsia"/>
        </w:rPr>
        <w:t xml:space="preserve"> Map </w:t>
      </w:r>
      <w:r>
        <w:rPr>
          <w:rFonts w:hint="eastAsia"/>
        </w:rPr>
        <w:t>任务</w:t>
      </w:r>
      <w:r w:rsidR="004B7232">
        <w:rPr>
          <w:rFonts w:hint="eastAsia"/>
        </w:rPr>
        <w:t>，</w:t>
      </w:r>
      <w:r>
        <w:rPr>
          <w:rFonts w:hint="eastAsia"/>
        </w:rPr>
        <w:t>分布到多个处理机上运行</w:t>
      </w:r>
      <w:r w:rsidR="00ED3EA6">
        <w:rPr>
          <w:rFonts w:hint="eastAsia"/>
        </w:rPr>
        <w:t>，</w:t>
      </w:r>
      <w:r>
        <w:rPr>
          <w:rFonts w:hint="eastAsia"/>
        </w:rPr>
        <w:t>产生一定量的中间结果</w:t>
      </w:r>
      <w:r w:rsidR="006D77D4">
        <w:rPr>
          <w:rFonts w:hint="eastAsia"/>
        </w:rPr>
        <w:t>，</w:t>
      </w:r>
      <w:r>
        <w:rPr>
          <w:rFonts w:hint="eastAsia"/>
        </w:rPr>
        <w:t>再通过</w:t>
      </w:r>
      <w:r>
        <w:rPr>
          <w:rFonts w:hint="eastAsia"/>
        </w:rPr>
        <w:t xml:space="preserve"> Reduce </w:t>
      </w:r>
      <w:r>
        <w:rPr>
          <w:rFonts w:hint="eastAsia"/>
        </w:rPr>
        <w:t>任务混洗合并产生最终的输出文件</w:t>
      </w:r>
      <w:r w:rsidR="006D77D4">
        <w:rPr>
          <w:rFonts w:hint="eastAsia"/>
        </w:rPr>
        <w:t>。</w:t>
      </w:r>
      <w:r>
        <w:rPr>
          <w:rFonts w:hint="eastAsia"/>
        </w:rPr>
        <w:t>作为第一代分布式架构</w:t>
      </w:r>
      <w:r w:rsidR="006D77D4">
        <w:rPr>
          <w:rFonts w:hint="eastAsia"/>
        </w:rPr>
        <w:t>，</w:t>
      </w:r>
      <w:r>
        <w:rPr>
          <w:rFonts w:hint="eastAsia"/>
        </w:rPr>
        <w:t xml:space="preserve">MapReduce </w:t>
      </w:r>
      <w:r>
        <w:rPr>
          <w:rFonts w:hint="eastAsia"/>
        </w:rPr>
        <w:t>已经比较好地考虑了数据存储、调度、通信、容错管理、负载均衡等很多问题</w:t>
      </w:r>
      <w:r w:rsidR="006D77D4">
        <w:rPr>
          <w:rFonts w:hint="eastAsia"/>
        </w:rPr>
        <w:t>，</w:t>
      </w:r>
      <w:r>
        <w:rPr>
          <w:rFonts w:hint="eastAsia"/>
        </w:rPr>
        <w:t>一定程度上降低了并行程序开发难度</w:t>
      </w:r>
      <w:r w:rsidR="006D77D4">
        <w:rPr>
          <w:rFonts w:hint="eastAsia"/>
        </w:rPr>
        <w:t>，</w:t>
      </w:r>
      <w:r>
        <w:rPr>
          <w:rFonts w:hint="eastAsia"/>
        </w:rPr>
        <w:t>也为后来的分布式系统的开发打下了很好的基础</w:t>
      </w:r>
      <w:r w:rsidR="006D77D4">
        <w:rPr>
          <w:rFonts w:hint="eastAsia"/>
        </w:rPr>
        <w:t>。</w:t>
      </w:r>
      <w:r>
        <w:rPr>
          <w:rFonts w:hint="eastAsia"/>
        </w:rPr>
        <w:t>然而它也存在很多不足</w:t>
      </w:r>
      <w:r w:rsidR="006D77D4">
        <w:rPr>
          <w:rFonts w:hint="eastAsia"/>
        </w:rPr>
        <w:t>：</w:t>
      </w:r>
      <w:r>
        <w:rPr>
          <w:rFonts w:hint="eastAsia"/>
        </w:rPr>
        <w:t>首先为了保证较好的可扩展性</w:t>
      </w:r>
      <w:r w:rsidR="006D77D4">
        <w:rPr>
          <w:rFonts w:hint="eastAsia"/>
        </w:rPr>
        <w:t>，</w:t>
      </w:r>
      <w:r>
        <w:rPr>
          <w:rFonts w:hint="eastAsia"/>
        </w:rPr>
        <w:t xml:space="preserve">MapReduce </w:t>
      </w:r>
      <w:r>
        <w:rPr>
          <w:rFonts w:hint="eastAsia"/>
        </w:rPr>
        <w:t>的任务之间相互独立互不干扰</w:t>
      </w:r>
      <w:r w:rsidR="006D77D4">
        <w:rPr>
          <w:rFonts w:hint="eastAsia"/>
        </w:rPr>
        <w:t>，</w:t>
      </w:r>
      <w:r>
        <w:rPr>
          <w:rFonts w:hint="eastAsia"/>
        </w:rPr>
        <w:t>所造成的后果便是大量的中间结果需要通过网络进行传输</w:t>
      </w:r>
      <w:r w:rsidR="00D67807">
        <w:rPr>
          <w:rFonts w:hint="eastAsia"/>
        </w:rPr>
        <w:t>，</w:t>
      </w:r>
      <w:r>
        <w:rPr>
          <w:rFonts w:hint="eastAsia"/>
        </w:rPr>
        <w:t>占用了网络资源</w:t>
      </w:r>
      <w:r w:rsidR="00D67807">
        <w:rPr>
          <w:rFonts w:hint="eastAsia"/>
        </w:rPr>
        <w:t>，</w:t>
      </w:r>
      <w:r>
        <w:rPr>
          <w:rFonts w:hint="eastAsia"/>
        </w:rPr>
        <w:t>并且为了保证容错</w:t>
      </w:r>
      <w:r w:rsidR="00F813A7">
        <w:rPr>
          <w:rFonts w:hint="eastAsia"/>
        </w:rPr>
        <w:t>，</w:t>
      </w:r>
      <w:r>
        <w:rPr>
          <w:rFonts w:hint="eastAsia"/>
        </w:rPr>
        <w:t>所有的中间结果都要存储到磁盘中</w:t>
      </w:r>
      <w:r w:rsidR="00F813A7">
        <w:rPr>
          <w:rFonts w:hint="eastAsia"/>
        </w:rPr>
        <w:t>，</w:t>
      </w:r>
      <w:r>
        <w:rPr>
          <w:rFonts w:hint="eastAsia"/>
        </w:rPr>
        <w:t>效率不高</w:t>
      </w:r>
      <w:r w:rsidR="00F813A7">
        <w:rPr>
          <w:rFonts w:hint="eastAsia"/>
        </w:rPr>
        <w:t>；</w:t>
      </w:r>
      <w:r>
        <w:rPr>
          <w:rFonts w:hint="eastAsia"/>
        </w:rPr>
        <w:t>同时在</w:t>
      </w:r>
      <w:r>
        <w:rPr>
          <w:rFonts w:hint="eastAsia"/>
        </w:rPr>
        <w:t xml:space="preserve"> MapReduce </w:t>
      </w:r>
      <w:r>
        <w:rPr>
          <w:rFonts w:hint="eastAsia"/>
        </w:rPr>
        <w:t>中只有等待所有的</w:t>
      </w:r>
      <w:r>
        <w:rPr>
          <w:rFonts w:hint="eastAsia"/>
        </w:rPr>
        <w:t xml:space="preserve"> Map </w:t>
      </w:r>
      <w:r>
        <w:rPr>
          <w:rFonts w:hint="eastAsia"/>
        </w:rPr>
        <w:t>任务结束后</w:t>
      </w:r>
      <w:r w:rsidR="00F2051C">
        <w:rPr>
          <w:rFonts w:hint="eastAsia"/>
        </w:rPr>
        <w:t>，</w:t>
      </w:r>
      <w:r>
        <w:rPr>
          <w:rFonts w:hint="eastAsia"/>
        </w:rPr>
        <w:t xml:space="preserve">Reduce </w:t>
      </w:r>
      <w:r>
        <w:rPr>
          <w:rFonts w:hint="eastAsia"/>
        </w:rPr>
        <w:t>任务才能进行计算</w:t>
      </w:r>
      <w:r w:rsidR="0049324F">
        <w:rPr>
          <w:rFonts w:hint="eastAsia"/>
        </w:rPr>
        <w:t>，</w:t>
      </w:r>
      <w:r>
        <w:rPr>
          <w:rFonts w:hint="eastAsia"/>
        </w:rPr>
        <w:t>异步性差</w:t>
      </w:r>
      <w:r w:rsidR="0049324F">
        <w:rPr>
          <w:rFonts w:hint="eastAsia"/>
        </w:rPr>
        <w:t>，</w:t>
      </w:r>
      <w:r>
        <w:rPr>
          <w:rFonts w:hint="eastAsia"/>
        </w:rPr>
        <w:t>导致资源利用率低</w:t>
      </w:r>
      <w:r w:rsidR="00601231">
        <w:rPr>
          <w:rFonts w:hint="eastAsia"/>
        </w:rPr>
        <w:t>。</w:t>
      </w:r>
    </w:p>
    <w:p w14:paraId="18667487" w14:textId="16A0482C" w:rsidR="00D03316" w:rsidRDefault="00D03316" w:rsidP="00576375">
      <w:pPr>
        <w:ind w:firstLine="420"/>
      </w:pPr>
      <w:r>
        <w:rPr>
          <w:rFonts w:hint="eastAsia"/>
        </w:rPr>
        <w:t>Spark</w:t>
      </w:r>
      <w:r>
        <w:rPr>
          <w:rFonts w:hint="eastAsia"/>
        </w:rPr>
        <w:t>作为新一代的大数据处理框架，</w:t>
      </w:r>
      <w:r w:rsidRPr="00D03316">
        <w:rPr>
          <w:rFonts w:hint="eastAsia"/>
        </w:rPr>
        <w:t>以其先进的设计理念迅速</w:t>
      </w:r>
      <w:r>
        <w:rPr>
          <w:rFonts w:hint="eastAsia"/>
        </w:rPr>
        <w:t>成为热点。</w:t>
      </w:r>
      <w:r w:rsidRPr="00D03316">
        <w:rPr>
          <w:rFonts w:hint="eastAsia"/>
        </w:rPr>
        <w:t>在处理迭代问题以及一些低延迟问题上</w:t>
      </w:r>
      <w:r w:rsidR="00182429">
        <w:rPr>
          <w:rFonts w:hint="eastAsia"/>
        </w:rPr>
        <w:t>，</w:t>
      </w:r>
      <w:r w:rsidRPr="00D03316">
        <w:rPr>
          <w:rFonts w:hint="eastAsia"/>
        </w:rPr>
        <w:t xml:space="preserve">Spark </w:t>
      </w:r>
      <w:r w:rsidRPr="00D03316">
        <w:rPr>
          <w:rFonts w:hint="eastAsia"/>
        </w:rPr>
        <w:t>性能要高于</w:t>
      </w:r>
      <w:r w:rsidR="00182429">
        <w:rPr>
          <w:rFonts w:hint="eastAsia"/>
        </w:rPr>
        <w:t xml:space="preserve"> MapReduce</w:t>
      </w:r>
      <w:r w:rsidR="00182429">
        <w:rPr>
          <w:rFonts w:hint="eastAsia"/>
        </w:rPr>
        <w:t>。</w:t>
      </w:r>
      <w:r w:rsidRPr="00D03316">
        <w:rPr>
          <w:rFonts w:hint="eastAsia"/>
        </w:rPr>
        <w:t xml:space="preserve">Spark </w:t>
      </w:r>
      <w:r w:rsidRPr="00D03316">
        <w:rPr>
          <w:rFonts w:hint="eastAsia"/>
        </w:rPr>
        <w:t>在</w:t>
      </w:r>
      <w:r w:rsidRPr="00D03316">
        <w:rPr>
          <w:rFonts w:hint="eastAsia"/>
        </w:rPr>
        <w:t xml:space="preserve"> MapReduce </w:t>
      </w:r>
      <w:r w:rsidRPr="00D03316">
        <w:rPr>
          <w:rFonts w:hint="eastAsia"/>
        </w:rPr>
        <w:t>的基础上做了很多的改进与优化</w:t>
      </w:r>
      <w:r w:rsidR="00182429">
        <w:rPr>
          <w:rFonts w:hint="eastAsia"/>
        </w:rPr>
        <w:t>，</w:t>
      </w:r>
      <w:r w:rsidRPr="00D03316">
        <w:rPr>
          <w:rFonts w:hint="eastAsia"/>
        </w:rPr>
        <w:t>使得在处理如机器学习以及图算法等迭代问题时</w:t>
      </w:r>
      <w:r w:rsidR="00182429">
        <w:rPr>
          <w:rFonts w:hint="eastAsia"/>
        </w:rPr>
        <w:t>，</w:t>
      </w:r>
      <w:r w:rsidRPr="00D03316">
        <w:rPr>
          <w:rFonts w:hint="eastAsia"/>
        </w:rPr>
        <w:t xml:space="preserve">Spark </w:t>
      </w:r>
      <w:r w:rsidRPr="00D03316">
        <w:rPr>
          <w:rFonts w:hint="eastAsia"/>
        </w:rPr>
        <w:t>性能要优于</w:t>
      </w:r>
      <w:r w:rsidR="00182429">
        <w:rPr>
          <w:rFonts w:hint="eastAsia"/>
        </w:rPr>
        <w:t>MapReduce</w:t>
      </w:r>
      <w:r w:rsidR="00182429">
        <w:rPr>
          <w:rFonts w:hint="eastAsia"/>
        </w:rPr>
        <w:t>。</w:t>
      </w:r>
      <w:r w:rsidR="00DD2603" w:rsidRPr="00DD2603">
        <w:rPr>
          <w:rFonts w:hint="eastAsia"/>
        </w:rPr>
        <w:t xml:space="preserve">Spark </w:t>
      </w:r>
      <w:r w:rsidR="00DD2603" w:rsidRPr="00DD2603">
        <w:rPr>
          <w:rFonts w:hint="eastAsia"/>
        </w:rPr>
        <w:t>作为轻量、基于内存计算的分布式计算平台</w:t>
      </w:r>
      <w:r w:rsidR="00DD2603">
        <w:rPr>
          <w:rFonts w:hint="eastAsia"/>
        </w:rPr>
        <w:t>，</w:t>
      </w:r>
      <w:r w:rsidR="00DD2603" w:rsidRPr="00DD2603">
        <w:rPr>
          <w:rFonts w:hint="eastAsia"/>
        </w:rPr>
        <w:t>采用了与</w:t>
      </w:r>
      <w:r w:rsidR="00DD2603" w:rsidRPr="00DD2603">
        <w:rPr>
          <w:rFonts w:hint="eastAsia"/>
        </w:rPr>
        <w:t xml:space="preserve"> MapReduce </w:t>
      </w:r>
      <w:r w:rsidR="00DD2603" w:rsidRPr="00DD2603">
        <w:rPr>
          <w:rFonts w:hint="eastAsia"/>
        </w:rPr>
        <w:t>类似的编程模型</w:t>
      </w:r>
      <w:r w:rsidR="00DD2603">
        <w:rPr>
          <w:rFonts w:hint="eastAsia"/>
        </w:rPr>
        <w:t>，</w:t>
      </w:r>
      <w:r w:rsidR="00DD2603" w:rsidRPr="00DD2603">
        <w:rPr>
          <w:rFonts w:hint="eastAsia"/>
        </w:rPr>
        <w:t>使用</w:t>
      </w:r>
      <w:r w:rsidR="00DD2603">
        <w:rPr>
          <w:rFonts w:hint="eastAsia"/>
        </w:rPr>
        <w:t>弹性分布式数据集</w:t>
      </w:r>
      <w:r w:rsidR="00DD2603" w:rsidRPr="00DD2603">
        <w:rPr>
          <w:rFonts w:hint="eastAsia"/>
        </w:rPr>
        <w:t>对作业调度、数据操作和存取进行修改</w:t>
      </w:r>
      <w:r w:rsidR="00DD2603">
        <w:rPr>
          <w:rFonts w:hint="eastAsia"/>
        </w:rPr>
        <w:t>，</w:t>
      </w:r>
      <w:r w:rsidR="00DD2603" w:rsidRPr="00DD2603">
        <w:rPr>
          <w:rFonts w:hint="eastAsia"/>
        </w:rPr>
        <w:t>并增加了更丰富的算子</w:t>
      </w:r>
      <w:r w:rsidR="00DD2603">
        <w:rPr>
          <w:rFonts w:hint="eastAsia"/>
        </w:rPr>
        <w:t>，</w:t>
      </w:r>
      <w:r w:rsidR="00DD2603" w:rsidRPr="00DD2603">
        <w:rPr>
          <w:rFonts w:hint="eastAsia"/>
        </w:rPr>
        <w:t>使得</w:t>
      </w:r>
      <w:r w:rsidR="00DD2603" w:rsidRPr="00DD2603">
        <w:rPr>
          <w:rFonts w:hint="eastAsia"/>
        </w:rPr>
        <w:t xml:space="preserve"> Spark </w:t>
      </w:r>
      <w:r w:rsidR="00DD2603" w:rsidRPr="00DD2603">
        <w:rPr>
          <w:rFonts w:hint="eastAsia"/>
        </w:rPr>
        <w:t>在处理迭代问题、交互问题以及低延时问题时能有更高的效率</w:t>
      </w:r>
      <w:r w:rsidR="00DD2603">
        <w:rPr>
          <w:rFonts w:hint="eastAsia"/>
        </w:rPr>
        <w:t>。</w:t>
      </w:r>
    </w:p>
    <w:p w14:paraId="69347E1F" w14:textId="10DB7FFA" w:rsidR="000A2AF8" w:rsidRDefault="008B6097" w:rsidP="006113BF">
      <w:pPr>
        <w:ind w:firstLine="420"/>
      </w:pPr>
      <w:r>
        <w:rPr>
          <w:rFonts w:hint="eastAsia"/>
        </w:rPr>
        <w:t>本章</w:t>
      </w:r>
      <w:r w:rsidR="00745E95" w:rsidRPr="00745E95">
        <w:rPr>
          <w:rFonts w:hint="eastAsia"/>
        </w:rPr>
        <w:t>首先</w:t>
      </w:r>
      <w:r w:rsidRPr="008B6097">
        <w:rPr>
          <w:rFonts w:hint="eastAsia"/>
        </w:rPr>
        <w:t>介绍</w:t>
      </w:r>
      <w:r>
        <w:rPr>
          <w:rFonts w:hint="eastAsia"/>
        </w:rPr>
        <w:t xml:space="preserve"> MapReduce</w:t>
      </w:r>
      <w:r w:rsidRPr="008B6097">
        <w:rPr>
          <w:rFonts w:hint="eastAsia"/>
        </w:rPr>
        <w:t>的背景、具体的模型结构以及作业的调度策略</w:t>
      </w:r>
      <w:r>
        <w:rPr>
          <w:rFonts w:hint="eastAsia"/>
        </w:rPr>
        <w:t>，然后</w:t>
      </w:r>
      <w:r w:rsidRPr="008B6097">
        <w:rPr>
          <w:rFonts w:hint="eastAsia"/>
        </w:rPr>
        <w:t>介绍</w:t>
      </w:r>
      <w:r>
        <w:rPr>
          <w:rFonts w:hint="eastAsia"/>
        </w:rPr>
        <w:t xml:space="preserve"> Spark</w:t>
      </w:r>
      <w:r w:rsidRPr="008B6097">
        <w:rPr>
          <w:rFonts w:hint="eastAsia"/>
        </w:rPr>
        <w:t>模型的具体思想以及与</w:t>
      </w:r>
      <w:r>
        <w:rPr>
          <w:rFonts w:hint="eastAsia"/>
        </w:rPr>
        <w:t>MapReduce</w:t>
      </w:r>
      <w:r w:rsidRPr="008B6097">
        <w:rPr>
          <w:rFonts w:hint="eastAsia"/>
        </w:rPr>
        <w:t>的区别</w:t>
      </w:r>
      <w:r w:rsidR="0063170A">
        <w:rPr>
          <w:rFonts w:hint="eastAsia"/>
        </w:rPr>
        <w:t>，接下来介绍了弹性分布式数据集的概念以及基本操作。</w:t>
      </w:r>
    </w:p>
    <w:p w14:paraId="0392C9E9" w14:textId="5C163D15" w:rsidR="00EE58D2" w:rsidRDefault="00EE58D2" w:rsidP="00EE58D2">
      <w:pPr>
        <w:pStyle w:val="Heading3"/>
      </w:pPr>
      <w:r>
        <w:t>Map</w:t>
      </w:r>
      <w:r>
        <w:rPr>
          <w:rFonts w:hint="eastAsia"/>
        </w:rPr>
        <w:t>Reduce</w:t>
      </w:r>
    </w:p>
    <w:p w14:paraId="60570092" w14:textId="7C83AC59" w:rsidR="00060BCD" w:rsidRDefault="00060BCD" w:rsidP="00060BCD">
      <w:pPr>
        <w:ind w:firstLine="420"/>
      </w:pPr>
      <w:r>
        <w:rPr>
          <w:rFonts w:hint="eastAsia"/>
        </w:rPr>
        <w:t>MapReduce</w:t>
      </w:r>
      <w:r>
        <w:rPr>
          <w:rFonts w:hint="eastAsia"/>
        </w:rPr>
        <w:t>是一种</w:t>
      </w:r>
      <w:r w:rsidR="00F8305A">
        <w:rPr>
          <w:rFonts w:hint="eastAsia"/>
        </w:rPr>
        <w:t>编程模型，</w:t>
      </w:r>
      <w:r w:rsidR="00A504B7">
        <w:rPr>
          <w:rFonts w:hint="eastAsia"/>
        </w:rPr>
        <w:t>利用</w:t>
      </w:r>
      <w:r w:rsidR="007D1EE1">
        <w:rPr>
          <w:rFonts w:hint="eastAsia"/>
        </w:rPr>
        <w:t>集群上的</w:t>
      </w:r>
      <w:r w:rsidR="00BC3083">
        <w:rPr>
          <w:rFonts w:hint="eastAsia"/>
        </w:rPr>
        <w:t>并行和分布式</w:t>
      </w:r>
      <w:r w:rsidR="007D1EE1">
        <w:rPr>
          <w:rFonts w:hint="eastAsia"/>
        </w:rPr>
        <w:t>算法</w:t>
      </w:r>
      <w:r>
        <w:rPr>
          <w:rFonts w:hint="eastAsia"/>
        </w:rPr>
        <w:t>处理和产生大数据。</w:t>
      </w:r>
      <w:r>
        <w:rPr>
          <w:rFonts w:hint="eastAsia"/>
        </w:rPr>
        <w:t>MapReduce</w:t>
      </w:r>
      <w:r w:rsidR="00B821A2">
        <w:rPr>
          <w:rFonts w:hint="eastAsia"/>
        </w:rPr>
        <w:t>程序包括两个部分：第一</w:t>
      </w:r>
      <w:r>
        <w:rPr>
          <w:rFonts w:hint="eastAsia"/>
        </w:rPr>
        <w:t>个</w:t>
      </w:r>
      <w:r w:rsidR="00B821A2">
        <w:rPr>
          <w:rFonts w:hint="eastAsia"/>
        </w:rPr>
        <w:t>部分由</w:t>
      </w:r>
      <w:r w:rsidR="00417D0F">
        <w:rPr>
          <w:rFonts w:hint="eastAsia"/>
        </w:rPr>
        <w:t>Map</w:t>
      </w:r>
      <w:r w:rsidR="00B821A2">
        <w:rPr>
          <w:rFonts w:hint="eastAsia"/>
        </w:rPr>
        <w:t>过程组成，该过程执行过滤和排序，</w:t>
      </w:r>
      <w:r w:rsidR="006C3839">
        <w:rPr>
          <w:rFonts w:hint="eastAsia"/>
        </w:rPr>
        <w:t>例如按产品的类别进行分类，</w:t>
      </w:r>
      <w:r w:rsidR="001E0735">
        <w:rPr>
          <w:rFonts w:hint="eastAsia"/>
        </w:rPr>
        <w:t>每个</w:t>
      </w:r>
      <w:r w:rsidR="006C3839">
        <w:rPr>
          <w:rFonts w:hint="eastAsia"/>
        </w:rPr>
        <w:t>分类形成一组</w:t>
      </w:r>
      <w:r w:rsidR="007712EC">
        <w:rPr>
          <w:rFonts w:hint="eastAsia"/>
        </w:rPr>
        <w:t>；第二部分为</w:t>
      </w:r>
      <w:r>
        <w:rPr>
          <w:rFonts w:hint="eastAsia"/>
        </w:rPr>
        <w:t>reduce</w:t>
      </w:r>
      <w:r w:rsidR="007712EC">
        <w:rPr>
          <w:rFonts w:hint="eastAsia"/>
        </w:rPr>
        <w:t>过程，该过程</w:t>
      </w:r>
      <w:r w:rsidR="00244670">
        <w:rPr>
          <w:rFonts w:hint="eastAsia"/>
        </w:rPr>
        <w:t>执行摘要操作，例如计算</w:t>
      </w:r>
      <w:r w:rsidR="006C3839">
        <w:rPr>
          <w:rFonts w:hint="eastAsia"/>
        </w:rPr>
        <w:t>每组中产品的个数</w:t>
      </w:r>
      <w:r w:rsidR="00656762">
        <w:rPr>
          <w:rFonts w:hint="eastAsia"/>
        </w:rPr>
        <w:t>，</w:t>
      </w:r>
      <w:r w:rsidR="006C3839">
        <w:rPr>
          <w:rFonts w:hint="eastAsia"/>
        </w:rPr>
        <w:t>生成分类的汇总。</w:t>
      </w:r>
      <w:r>
        <w:rPr>
          <w:rFonts w:hint="eastAsia"/>
        </w:rPr>
        <w:t>MapReduce</w:t>
      </w:r>
      <w:r w:rsidR="006C3839">
        <w:rPr>
          <w:rFonts w:hint="eastAsia"/>
        </w:rPr>
        <w:t>系统，也称为基础结构或框架，</w:t>
      </w:r>
      <w:r w:rsidR="009714C4">
        <w:rPr>
          <w:rFonts w:hint="eastAsia"/>
        </w:rPr>
        <w:t>基于</w:t>
      </w:r>
      <w:r w:rsidR="003A214A">
        <w:rPr>
          <w:rFonts w:hint="eastAsia"/>
        </w:rPr>
        <w:t>分布式服务器并行运行各种任务和</w:t>
      </w:r>
      <w:r w:rsidR="009714C4">
        <w:rPr>
          <w:rFonts w:hint="eastAsia"/>
        </w:rPr>
        <w:t>管理系统各个部分之间的</w:t>
      </w:r>
      <w:r>
        <w:rPr>
          <w:rFonts w:hint="eastAsia"/>
        </w:rPr>
        <w:t>通信和数据传输</w:t>
      </w:r>
      <w:r w:rsidR="00552C8E">
        <w:rPr>
          <w:rFonts w:hint="eastAsia"/>
        </w:rPr>
        <w:t>，</w:t>
      </w:r>
      <w:r>
        <w:rPr>
          <w:rFonts w:hint="eastAsia"/>
        </w:rPr>
        <w:t>并提供冗余</w:t>
      </w:r>
      <w:r w:rsidR="00D26BBB">
        <w:rPr>
          <w:rFonts w:hint="eastAsia"/>
        </w:rPr>
        <w:t>和容错</w:t>
      </w:r>
      <w:r>
        <w:rPr>
          <w:rFonts w:hint="eastAsia"/>
        </w:rPr>
        <w:t>来协调处理过程。</w:t>
      </w:r>
    </w:p>
    <w:p w14:paraId="52876CAF" w14:textId="566A8E92" w:rsidR="000048B0" w:rsidRDefault="00666CD0" w:rsidP="000048B0">
      <w:pPr>
        <w:ind w:firstLine="420"/>
      </w:pPr>
      <w:r>
        <w:rPr>
          <w:rFonts w:hint="eastAsia"/>
        </w:rPr>
        <w:t>MapReduce</w:t>
      </w:r>
      <w:r>
        <w:rPr>
          <w:rFonts w:hint="eastAsia"/>
        </w:rPr>
        <w:t>模型是一个特定的知识领域，应用（拆分</w:t>
      </w:r>
      <w:r>
        <w:rPr>
          <w:rFonts w:hint="eastAsia"/>
        </w:rPr>
        <w:t>-</w:t>
      </w:r>
      <w:r>
        <w:rPr>
          <w:rFonts w:hint="eastAsia"/>
        </w:rPr>
        <w:t>应用</w:t>
      </w:r>
      <w:r>
        <w:rPr>
          <w:rFonts w:hint="eastAsia"/>
        </w:rPr>
        <w:t>-</w:t>
      </w:r>
      <w:r>
        <w:rPr>
          <w:rFonts w:hint="eastAsia"/>
        </w:rPr>
        <w:t>组合）策略进行数据分析。这种策略的灵感来源于函数编程的常用功能</w:t>
      </w:r>
      <w:r>
        <w:rPr>
          <w:rFonts w:hint="eastAsia"/>
        </w:rPr>
        <w:t>map</w:t>
      </w:r>
      <w:r>
        <w:rPr>
          <w:rFonts w:hint="eastAsia"/>
        </w:rPr>
        <w:t>和</w:t>
      </w:r>
      <w:r>
        <w:rPr>
          <w:rFonts w:hint="eastAsia"/>
        </w:rPr>
        <w:t>reduce</w:t>
      </w:r>
      <w:r>
        <w:rPr>
          <w:rFonts w:hint="eastAsia"/>
        </w:rPr>
        <w:t>。</w:t>
      </w:r>
      <w:r w:rsidR="000048B0">
        <w:rPr>
          <w:rFonts w:hint="eastAsia"/>
        </w:rPr>
        <w:t>MapReduce</w:t>
      </w:r>
      <w:r w:rsidR="000048B0">
        <w:rPr>
          <w:rFonts w:hint="eastAsia"/>
        </w:rPr>
        <w:t>模型的</w:t>
      </w:r>
      <w:r w:rsidR="000048B0">
        <w:rPr>
          <w:rFonts w:hint="eastAsia"/>
        </w:rPr>
        <w:t>Map</w:t>
      </w:r>
      <w:r w:rsidR="000048B0">
        <w:rPr>
          <w:rFonts w:hint="eastAsia"/>
        </w:rPr>
        <w:t>和</w:t>
      </w:r>
      <w:r w:rsidR="000048B0">
        <w:rPr>
          <w:rFonts w:hint="eastAsia"/>
        </w:rPr>
        <w:t>Reduce</w:t>
      </w:r>
      <w:r w:rsidR="000048B0">
        <w:rPr>
          <w:rFonts w:hint="eastAsia"/>
        </w:rPr>
        <w:t>函数都是针对</w:t>
      </w:r>
      <w:r w:rsidR="00991CB8">
        <w:rPr>
          <w:rFonts w:hint="eastAsia"/>
        </w:rPr>
        <w:t>键值</w:t>
      </w:r>
      <w:r w:rsidR="000048B0">
        <w:rPr>
          <w:rFonts w:hint="eastAsia"/>
        </w:rPr>
        <w:t>对</w:t>
      </w:r>
      <w:r w:rsidR="00991CB8" w:rsidRPr="00991CB8">
        <w:t>(key, value)</w:t>
      </w:r>
      <w:r w:rsidR="00991CB8">
        <w:rPr>
          <w:rFonts w:hint="eastAsia"/>
        </w:rPr>
        <w:t>数据结构</w:t>
      </w:r>
      <w:r w:rsidR="000048B0">
        <w:rPr>
          <w:rFonts w:hint="eastAsia"/>
        </w:rPr>
        <w:t>定义的。</w:t>
      </w:r>
      <w:r w:rsidR="000048B0">
        <w:rPr>
          <w:rFonts w:hint="eastAsia"/>
        </w:rPr>
        <w:t>Map</w:t>
      </w:r>
      <w:r w:rsidR="006C0793">
        <w:rPr>
          <w:rFonts w:hint="eastAsia"/>
        </w:rPr>
        <w:t>会在</w:t>
      </w:r>
      <w:r w:rsidR="005079F5">
        <w:rPr>
          <w:rFonts w:hint="eastAsia"/>
        </w:rPr>
        <w:t>数据域中获取一对具有某种类型的数据，并</w:t>
      </w:r>
      <w:r w:rsidR="00BB00F5">
        <w:rPr>
          <w:rFonts w:hint="eastAsia"/>
        </w:rPr>
        <w:t>经过数据结构的转换</w:t>
      </w:r>
      <w:r w:rsidR="005079F5">
        <w:rPr>
          <w:rFonts w:hint="eastAsia"/>
        </w:rPr>
        <w:t>返回键值对</w:t>
      </w:r>
      <w:r w:rsidR="000048B0">
        <w:rPr>
          <w:rFonts w:hint="eastAsia"/>
        </w:rPr>
        <w:t>列表：</w:t>
      </w:r>
    </w:p>
    <w:p w14:paraId="1E89DA31" w14:textId="2C3A1440" w:rsidR="000048B0" w:rsidRDefault="00BB00F5" w:rsidP="00BB00F5">
      <w:pPr>
        <w:pStyle w:val="a7"/>
      </w:pPr>
      <w:r w:rsidRPr="00BB00F5">
        <w:rPr>
          <w:rFonts w:hint="eastAsia"/>
        </w:rPr>
        <w:t xml:space="preserve">Map(k1,v1) </w:t>
      </w:r>
      <w:r w:rsidRPr="00BB00F5">
        <w:rPr>
          <w:rFonts w:hint="eastAsia"/>
        </w:rPr>
        <w:t>→</w:t>
      </w:r>
      <w:r w:rsidRPr="00BB00F5">
        <w:rPr>
          <w:rFonts w:hint="eastAsia"/>
        </w:rPr>
        <w:t xml:space="preserve"> list(k2,v2)</w:t>
      </w:r>
    </w:p>
    <w:p w14:paraId="6F17E6E3" w14:textId="074BDB9A" w:rsidR="000048B0" w:rsidRDefault="006C0793" w:rsidP="000048B0">
      <w:pPr>
        <w:ind w:firstLine="420"/>
      </w:pPr>
      <w:r>
        <w:rPr>
          <w:rFonts w:hint="eastAsia"/>
        </w:rPr>
        <w:t>Map</w:t>
      </w:r>
      <w:r>
        <w:rPr>
          <w:rFonts w:hint="eastAsia"/>
        </w:rPr>
        <w:t>方法</w:t>
      </w:r>
      <w:r w:rsidR="004366F7">
        <w:rPr>
          <w:rFonts w:hint="eastAsia"/>
        </w:rPr>
        <w:t>并行应用于输入数据集中的每一键值对</w:t>
      </w:r>
      <w:r w:rsidR="002F6D73">
        <w:rPr>
          <w:rFonts w:hint="eastAsia"/>
        </w:rPr>
        <w:t>，</w:t>
      </w:r>
      <w:r w:rsidR="00D57134">
        <w:rPr>
          <w:rFonts w:hint="eastAsia"/>
        </w:rPr>
        <w:t>以</w:t>
      </w:r>
      <w:r w:rsidR="000048B0">
        <w:rPr>
          <w:rFonts w:hint="eastAsia"/>
        </w:rPr>
        <w:t>k1</w:t>
      </w:r>
      <w:r w:rsidR="002F6D73">
        <w:rPr>
          <w:rFonts w:hint="eastAsia"/>
        </w:rPr>
        <w:t>为键</w:t>
      </w:r>
      <w:r w:rsidR="00FF06F0">
        <w:rPr>
          <w:rFonts w:hint="eastAsia"/>
        </w:rPr>
        <w:t>；</w:t>
      </w:r>
      <w:r w:rsidR="00BD02B0">
        <w:rPr>
          <w:rFonts w:hint="eastAsia"/>
        </w:rPr>
        <w:t>每次调用将</w:t>
      </w:r>
      <w:r w:rsidR="000C00BD">
        <w:rPr>
          <w:rFonts w:hint="eastAsia"/>
        </w:rPr>
        <w:t>产生</w:t>
      </w:r>
      <w:r w:rsidR="000048B0">
        <w:rPr>
          <w:rFonts w:hint="eastAsia"/>
        </w:rPr>
        <w:t>一个成对列表</w:t>
      </w:r>
      <w:r w:rsidR="0033650E" w:rsidRPr="00D57134">
        <w:t>list(k2,v2)</w:t>
      </w:r>
      <w:r w:rsidR="00BD02B0">
        <w:rPr>
          <w:rFonts w:hint="eastAsia"/>
        </w:rPr>
        <w:t>，</w:t>
      </w:r>
      <w:r w:rsidR="00D57134">
        <w:rPr>
          <w:rFonts w:hint="eastAsia"/>
        </w:rPr>
        <w:t>以</w:t>
      </w:r>
      <w:r w:rsidR="000048B0">
        <w:rPr>
          <w:rFonts w:hint="eastAsia"/>
        </w:rPr>
        <w:t>k2</w:t>
      </w:r>
      <w:r w:rsidR="00BD02B0">
        <w:rPr>
          <w:rFonts w:hint="eastAsia"/>
        </w:rPr>
        <w:t>为键</w:t>
      </w:r>
      <w:r w:rsidR="004366F7">
        <w:rPr>
          <w:rFonts w:hint="eastAsia"/>
        </w:rPr>
        <w:t>；</w:t>
      </w:r>
      <w:r w:rsidR="000048B0">
        <w:rPr>
          <w:rFonts w:hint="eastAsia"/>
        </w:rPr>
        <w:t>之后</w:t>
      </w:r>
      <w:r w:rsidR="00BD02B0">
        <w:rPr>
          <w:rFonts w:hint="eastAsia"/>
        </w:rPr>
        <w:t>从所有列表中收集具有相同键</w:t>
      </w:r>
      <w:r w:rsidR="000048B0">
        <w:rPr>
          <w:rFonts w:hint="eastAsia"/>
        </w:rPr>
        <w:t>（</w:t>
      </w:r>
      <w:r w:rsidR="000048B0">
        <w:rPr>
          <w:rFonts w:hint="eastAsia"/>
        </w:rPr>
        <w:t>k2</w:t>
      </w:r>
      <w:r w:rsidR="000048B0">
        <w:rPr>
          <w:rFonts w:hint="eastAsia"/>
        </w:rPr>
        <w:t>）的所有</w:t>
      </w:r>
      <w:r w:rsidR="004366F7">
        <w:rPr>
          <w:rFonts w:hint="eastAsia"/>
        </w:rPr>
        <w:t>键值</w:t>
      </w:r>
      <w:r w:rsidR="000048B0">
        <w:rPr>
          <w:rFonts w:hint="eastAsia"/>
        </w:rPr>
        <w:t>对</w:t>
      </w:r>
      <w:r w:rsidR="004366F7">
        <w:rPr>
          <w:rFonts w:hint="eastAsia"/>
        </w:rPr>
        <w:t>，</w:t>
      </w:r>
      <w:r w:rsidR="000048B0">
        <w:rPr>
          <w:rFonts w:hint="eastAsia"/>
        </w:rPr>
        <w:t>并将它们分组在一起，为每个</w:t>
      </w:r>
      <w:r w:rsidR="00BD02B0">
        <w:rPr>
          <w:rFonts w:hint="eastAsia"/>
        </w:rPr>
        <w:t>k2</w:t>
      </w:r>
      <w:r w:rsidR="00FF06F0">
        <w:rPr>
          <w:rFonts w:hint="eastAsia"/>
        </w:rPr>
        <w:t>创建一个组</w:t>
      </w:r>
      <w:r w:rsidR="0033650E" w:rsidRPr="0033650E">
        <w:t>(k2, list (v2))</w:t>
      </w:r>
      <w:r w:rsidR="0033650E">
        <w:rPr>
          <w:rFonts w:hint="eastAsia"/>
        </w:rPr>
        <w:t>；将其作为</w:t>
      </w:r>
      <w:r w:rsidR="0033650E">
        <w:rPr>
          <w:rFonts w:hint="eastAsia"/>
        </w:rPr>
        <w:t>Reduce</w:t>
      </w:r>
      <w:r w:rsidR="0033650E">
        <w:rPr>
          <w:rFonts w:hint="eastAsia"/>
        </w:rPr>
        <w:t>函数输入，</w:t>
      </w:r>
      <w:r w:rsidR="000048B0">
        <w:rPr>
          <w:rFonts w:hint="eastAsia"/>
        </w:rPr>
        <w:t>然后将</w:t>
      </w:r>
      <w:r w:rsidR="000048B0">
        <w:rPr>
          <w:rFonts w:hint="eastAsia"/>
        </w:rPr>
        <w:t>Reduce</w:t>
      </w:r>
      <w:r w:rsidR="000048B0">
        <w:rPr>
          <w:rFonts w:hint="eastAsia"/>
        </w:rPr>
        <w:t>函数并行应用于每个组</w:t>
      </w:r>
      <w:r w:rsidR="0033650E">
        <w:rPr>
          <w:rFonts w:hint="eastAsia"/>
        </w:rPr>
        <w:t>，</w:t>
      </w:r>
      <w:r w:rsidR="000048B0">
        <w:rPr>
          <w:rFonts w:hint="eastAsia"/>
        </w:rPr>
        <w:t>生成</w:t>
      </w:r>
      <w:r w:rsidR="007B1F3E">
        <w:rPr>
          <w:rFonts w:hint="eastAsia"/>
        </w:rPr>
        <w:t>值的聚合</w:t>
      </w:r>
      <w:r w:rsidR="000048B0">
        <w:rPr>
          <w:rFonts w:hint="eastAsia"/>
        </w:rPr>
        <w:t>：</w:t>
      </w:r>
    </w:p>
    <w:p w14:paraId="030192E5" w14:textId="7B72CC2A" w:rsidR="000048B0" w:rsidRDefault="00062348" w:rsidP="00062348">
      <w:pPr>
        <w:pStyle w:val="a7"/>
      </w:pPr>
      <w:r w:rsidRPr="00062348">
        <w:rPr>
          <w:rFonts w:hint="eastAsia"/>
        </w:rPr>
        <w:t xml:space="preserve">Reduce(k2, list (v2)) </w:t>
      </w:r>
      <w:r w:rsidRPr="00062348">
        <w:rPr>
          <w:rFonts w:hint="eastAsia"/>
        </w:rPr>
        <w:t>→</w:t>
      </w:r>
      <w:r w:rsidRPr="00062348">
        <w:rPr>
          <w:rFonts w:hint="eastAsia"/>
        </w:rPr>
        <w:t xml:space="preserve"> list((k3, v3))</w:t>
      </w:r>
    </w:p>
    <w:p w14:paraId="1D20D970" w14:textId="22955D85" w:rsidR="000048B0" w:rsidRDefault="000048B0" w:rsidP="000048B0">
      <w:pPr>
        <w:ind w:firstLine="420"/>
      </w:pPr>
      <w:r>
        <w:rPr>
          <w:rFonts w:hint="eastAsia"/>
        </w:rPr>
        <w:t>尽管允许一个调用返回多个键值对，但是每个</w:t>
      </w:r>
      <w:r>
        <w:rPr>
          <w:rFonts w:hint="eastAsia"/>
        </w:rPr>
        <w:t>Reduce</w:t>
      </w:r>
      <w:r w:rsidR="003A7F43">
        <w:rPr>
          <w:rFonts w:hint="eastAsia"/>
        </w:rPr>
        <w:t>调用通常会产生一个键值对或空返回，</w:t>
      </w:r>
      <w:r>
        <w:rPr>
          <w:rFonts w:hint="eastAsia"/>
        </w:rPr>
        <w:t>所有</w:t>
      </w:r>
      <w:r w:rsidR="003A7F43">
        <w:rPr>
          <w:rFonts w:hint="eastAsia"/>
        </w:rPr>
        <w:t>调用</w:t>
      </w:r>
      <w:r>
        <w:rPr>
          <w:rFonts w:hint="eastAsia"/>
        </w:rPr>
        <w:t>的返回将</w:t>
      </w:r>
      <w:r w:rsidR="00B23848">
        <w:rPr>
          <w:rFonts w:hint="eastAsia"/>
        </w:rPr>
        <w:t>被</w:t>
      </w:r>
      <w:r>
        <w:rPr>
          <w:rFonts w:hint="eastAsia"/>
        </w:rPr>
        <w:t>收集为所需的结果列表</w:t>
      </w:r>
      <w:r w:rsidR="00B23848" w:rsidRPr="00B23848">
        <w:t>list((k3, v3))</w:t>
      </w:r>
      <w:r w:rsidR="004716BA">
        <w:rPr>
          <w:rFonts w:hint="eastAsia"/>
        </w:rPr>
        <w:t>，因此</w:t>
      </w:r>
      <w:r>
        <w:rPr>
          <w:rFonts w:hint="eastAsia"/>
        </w:rPr>
        <w:t>MapReduce</w:t>
      </w:r>
      <w:r w:rsidR="009435B1">
        <w:rPr>
          <w:rFonts w:hint="eastAsia"/>
        </w:rPr>
        <w:t>模型</w:t>
      </w:r>
      <w:r>
        <w:rPr>
          <w:rFonts w:hint="eastAsia"/>
        </w:rPr>
        <w:t>将</w:t>
      </w:r>
      <w:r w:rsidR="009435B1">
        <w:rPr>
          <w:rFonts w:hint="eastAsia"/>
        </w:rPr>
        <w:t>键值</w:t>
      </w:r>
      <w:r>
        <w:rPr>
          <w:rFonts w:hint="eastAsia"/>
        </w:rPr>
        <w:t>对的列表转换为</w:t>
      </w:r>
      <w:r w:rsidR="009435B1">
        <w:rPr>
          <w:rFonts w:hint="eastAsia"/>
        </w:rPr>
        <w:t>键值</w:t>
      </w:r>
      <w:r>
        <w:rPr>
          <w:rFonts w:hint="eastAsia"/>
        </w:rPr>
        <w:t>对的另一个列表。</w:t>
      </w:r>
    </w:p>
    <w:p w14:paraId="238CFEC1" w14:textId="5EB6FC2F" w:rsidR="007D0844" w:rsidRDefault="007D18B5" w:rsidP="007D0844">
      <w:pPr>
        <w:ind w:firstLine="420"/>
      </w:pPr>
      <w:r>
        <w:rPr>
          <w:rFonts w:hint="eastAsia"/>
        </w:rPr>
        <w:t>另外，为了更好的理解</w:t>
      </w:r>
      <w:r w:rsidRPr="00C332C4">
        <w:rPr>
          <w:rFonts w:hint="eastAsia"/>
        </w:rPr>
        <w:t>MapReduce</w:t>
      </w:r>
      <w:r>
        <w:rPr>
          <w:rFonts w:hint="eastAsia"/>
        </w:rPr>
        <w:t>模型的概念，通过</w:t>
      </w:r>
      <w:r w:rsidR="007D0844" w:rsidRPr="00C332C4">
        <w:rPr>
          <w:rFonts w:hint="eastAsia"/>
        </w:rPr>
        <w:t>示例</w:t>
      </w:r>
      <w:r>
        <w:rPr>
          <w:rFonts w:hint="eastAsia"/>
        </w:rPr>
        <w:t>讲解</w:t>
      </w:r>
      <w:r w:rsidR="007D0844" w:rsidRPr="00C332C4">
        <w:rPr>
          <w:rFonts w:hint="eastAsia"/>
        </w:rPr>
        <w:t>计算一组文本文件中每个单词的出现次数。</w:t>
      </w:r>
      <w:r w:rsidR="007D0844" w:rsidRPr="00BC751D">
        <w:rPr>
          <w:rFonts w:hint="eastAsia"/>
        </w:rPr>
        <w:t>在这个例子中，输入数据集是两个文档，</w:t>
      </w:r>
      <w:r w:rsidR="007F046F">
        <w:rPr>
          <w:rFonts w:hint="eastAsia"/>
        </w:rPr>
        <w:t>包括文档</w:t>
      </w:r>
      <w:r w:rsidR="007F046F">
        <w:rPr>
          <w:rFonts w:hint="eastAsia"/>
        </w:rPr>
        <w:t>1</w:t>
      </w:r>
      <w:r w:rsidR="007D0844" w:rsidRPr="00BC751D">
        <w:rPr>
          <w:rFonts w:hint="eastAsia"/>
        </w:rPr>
        <w:t>和</w:t>
      </w:r>
      <w:r w:rsidR="007F046F">
        <w:rPr>
          <w:rFonts w:hint="eastAsia"/>
        </w:rPr>
        <w:t>文档</w:t>
      </w:r>
      <w:r w:rsidR="007F046F">
        <w:rPr>
          <w:rFonts w:hint="eastAsia"/>
        </w:rPr>
        <w:t>2</w:t>
      </w:r>
      <w:r w:rsidR="007F046F">
        <w:rPr>
          <w:rFonts w:hint="eastAsia"/>
        </w:rPr>
        <w:t>，所以</w:t>
      </w:r>
      <w:r w:rsidR="007435E4">
        <w:rPr>
          <w:rFonts w:hint="eastAsia"/>
        </w:rPr>
        <w:t>数据集分</w:t>
      </w:r>
      <w:r w:rsidR="007D0844" w:rsidRPr="00BC751D">
        <w:rPr>
          <w:rFonts w:hint="eastAsia"/>
        </w:rPr>
        <w:t>每个文档</w:t>
      </w:r>
      <w:r w:rsidR="007435E4">
        <w:rPr>
          <w:rFonts w:hint="eastAsia"/>
        </w:rPr>
        <w:t>为</w:t>
      </w:r>
      <w:r w:rsidR="007D0844" w:rsidRPr="00BC751D">
        <w:rPr>
          <w:rFonts w:hint="eastAsia"/>
        </w:rPr>
        <w:t>一个分割，总共</w:t>
      </w:r>
      <w:r w:rsidR="007D0844" w:rsidRPr="00BC751D">
        <w:rPr>
          <w:rFonts w:hint="eastAsia"/>
        </w:rPr>
        <w:t>2</w:t>
      </w:r>
      <w:r w:rsidR="007D0844" w:rsidRPr="00BC751D">
        <w:rPr>
          <w:rFonts w:hint="eastAsia"/>
        </w:rPr>
        <w:t>个分割：</w:t>
      </w:r>
    </w:p>
    <w:p w14:paraId="7315FF96" w14:textId="16823EC5" w:rsidR="007D0844" w:rsidRDefault="00E93606" w:rsidP="007D0844">
      <w:pPr>
        <w:ind w:firstLine="420"/>
        <w:jc w:val="center"/>
      </w:pPr>
      <w:r w:rsidRPr="00E93606">
        <w:rPr>
          <w:noProof/>
        </w:rPr>
        <w:lastRenderedPageBreak/>
        <w:drawing>
          <wp:inline distT="0" distB="0" distL="0" distR="0" wp14:anchorId="1DAEC929" wp14:editId="2F4229F9">
            <wp:extent cx="2818489" cy="112909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7750" cy="1132803"/>
                    </a:xfrm>
                    <a:prstGeom prst="rect">
                      <a:avLst/>
                    </a:prstGeom>
                  </pic:spPr>
                </pic:pic>
              </a:graphicData>
            </a:graphic>
          </wp:inline>
        </w:drawing>
      </w:r>
    </w:p>
    <w:p w14:paraId="2DFB16A7" w14:textId="77777777" w:rsidR="007D0844" w:rsidRDefault="007D0844" w:rsidP="007D0844">
      <w:pPr>
        <w:pStyle w:val="Caption"/>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分割文件</w:t>
      </w:r>
    </w:p>
    <w:p w14:paraId="14A0D392" w14:textId="021A69B6" w:rsidR="007D0844" w:rsidRDefault="000E1A7D" w:rsidP="007D0844">
      <w:pPr>
        <w:ind w:firstLine="420"/>
        <w:jc w:val="left"/>
      </w:pPr>
      <w:r>
        <w:rPr>
          <w:rFonts w:hint="eastAsia"/>
        </w:rPr>
        <w:t>将</w:t>
      </w:r>
      <w:r w:rsidR="007D0844" w:rsidRPr="00206B43">
        <w:rPr>
          <w:rFonts w:hint="eastAsia"/>
        </w:rPr>
        <w:t>输入文档中的每一行生成键值对</w:t>
      </w:r>
      <w:r w:rsidR="007435E4">
        <w:rPr>
          <w:rFonts w:hint="eastAsia"/>
        </w:rPr>
        <w:t>，其中行号键</w:t>
      </w:r>
      <w:r w:rsidR="003D67D3">
        <w:rPr>
          <w:rFonts w:hint="eastAsia"/>
        </w:rPr>
        <w:t>而</w:t>
      </w:r>
      <w:r w:rsidR="007435E4">
        <w:rPr>
          <w:rFonts w:hint="eastAsia"/>
        </w:rPr>
        <w:t>文本为值</w:t>
      </w:r>
      <w:r w:rsidR="004B7BE2">
        <w:rPr>
          <w:rFonts w:hint="eastAsia"/>
        </w:rPr>
        <w:t>。</w:t>
      </w:r>
      <w:r w:rsidR="007D0844">
        <w:rPr>
          <w:rFonts w:hint="eastAsia"/>
        </w:rPr>
        <w:t>M</w:t>
      </w:r>
      <w:r w:rsidR="007D0844" w:rsidRPr="00206B43">
        <w:rPr>
          <w:rFonts w:hint="eastAsia"/>
        </w:rPr>
        <w:t>ap</w:t>
      </w:r>
      <w:r w:rsidR="007D0844">
        <w:rPr>
          <w:rFonts w:hint="eastAsia"/>
        </w:rPr>
        <w:t>阶段</w:t>
      </w:r>
      <w:r w:rsidR="007D0844" w:rsidRPr="00206B43">
        <w:rPr>
          <w:rFonts w:hint="eastAsia"/>
        </w:rPr>
        <w:t>丢弃</w:t>
      </w:r>
      <w:r w:rsidR="004B7BE2">
        <w:rPr>
          <w:rFonts w:hint="eastAsia"/>
        </w:rPr>
        <w:t>行号，</w:t>
      </w:r>
      <w:r w:rsidR="003D67D3">
        <w:rPr>
          <w:rFonts w:hint="eastAsia"/>
        </w:rPr>
        <w:t>并将</w:t>
      </w:r>
      <w:r w:rsidR="007D0844" w:rsidRPr="00206B43">
        <w:rPr>
          <w:rFonts w:hint="eastAsia"/>
        </w:rPr>
        <w:t>输入行中的每个单词生成一个</w:t>
      </w:r>
      <w:r w:rsidR="004B7BE2">
        <w:rPr>
          <w:rFonts w:hint="eastAsia"/>
        </w:rPr>
        <w:t>键值对，其中单词为键</w:t>
      </w:r>
      <w:r w:rsidR="003D67D3">
        <w:rPr>
          <w:rFonts w:hint="eastAsia"/>
        </w:rPr>
        <w:t>而</w:t>
      </w:r>
      <w:r w:rsidR="004B7BE2">
        <w:rPr>
          <w:rFonts w:hint="eastAsia"/>
        </w:rPr>
        <w:t>1</w:t>
      </w:r>
      <w:r w:rsidR="004B7BE2">
        <w:rPr>
          <w:rFonts w:hint="eastAsia"/>
        </w:rPr>
        <w:t>为值表示这个单词出现一次</w:t>
      </w:r>
      <w:r w:rsidR="007D0844" w:rsidRPr="00206B43">
        <w:rPr>
          <w:rFonts w:hint="eastAsia"/>
        </w:rPr>
        <w:t>。</w:t>
      </w:r>
      <w:r w:rsidR="007D0844">
        <w:rPr>
          <w:rFonts w:hint="eastAsia"/>
        </w:rPr>
        <w:t>Reduce</w:t>
      </w:r>
      <w:r w:rsidR="007D0844" w:rsidRPr="00206B43">
        <w:rPr>
          <w:rFonts w:hint="eastAsia"/>
        </w:rPr>
        <w:t>阶段生成</w:t>
      </w:r>
      <w:r w:rsidR="003D67D3">
        <w:rPr>
          <w:rFonts w:hint="eastAsia"/>
        </w:rPr>
        <w:t>新的键值对，</w:t>
      </w:r>
      <w:r w:rsidR="00165C60">
        <w:rPr>
          <w:rFonts w:hint="eastAsia"/>
        </w:rPr>
        <w:t>其中单词为键而值为这个单词个数汇总</w:t>
      </w:r>
      <w:r w:rsidR="00CA0D90">
        <w:rPr>
          <w:rFonts w:hint="eastAsia"/>
        </w:rPr>
        <w:t>，</w:t>
      </w:r>
      <w:r w:rsidR="007D0844" w:rsidRPr="00206B43">
        <w:rPr>
          <w:rFonts w:hint="eastAsia"/>
        </w:rPr>
        <w:t>根据上面显示的输入数据，示例</w:t>
      </w:r>
      <w:r w:rsidR="007D0844">
        <w:rPr>
          <w:rFonts w:hint="eastAsia"/>
        </w:rPr>
        <w:t>Map</w:t>
      </w:r>
      <w:r w:rsidR="007D0844">
        <w:rPr>
          <w:rFonts w:hint="eastAsia"/>
        </w:rPr>
        <w:t>和</w:t>
      </w:r>
      <w:r w:rsidR="007D0844">
        <w:rPr>
          <w:rFonts w:hint="eastAsia"/>
        </w:rPr>
        <w:t>R</w:t>
      </w:r>
      <w:r w:rsidR="007D0844">
        <w:t>educe</w:t>
      </w:r>
      <w:r w:rsidR="007D0844">
        <w:rPr>
          <w:rFonts w:hint="eastAsia"/>
        </w:rPr>
        <w:t>的工作进程为：</w:t>
      </w:r>
    </w:p>
    <w:p w14:paraId="78E145C7" w14:textId="2142C66E" w:rsidR="007D0844" w:rsidRDefault="000837C7" w:rsidP="007D0844">
      <w:pPr>
        <w:ind w:firstLine="420"/>
        <w:jc w:val="center"/>
      </w:pPr>
      <w:r w:rsidRPr="000837C7">
        <w:rPr>
          <w:noProof/>
        </w:rPr>
        <w:drawing>
          <wp:inline distT="0" distB="0" distL="0" distR="0" wp14:anchorId="19C33EB5" wp14:editId="7663101D">
            <wp:extent cx="4016154" cy="1436068"/>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8183" cy="1451096"/>
                    </a:xfrm>
                    <a:prstGeom prst="rect">
                      <a:avLst/>
                    </a:prstGeom>
                  </pic:spPr>
                </pic:pic>
              </a:graphicData>
            </a:graphic>
          </wp:inline>
        </w:drawing>
      </w:r>
    </w:p>
    <w:p w14:paraId="753ED6E8" w14:textId="77777777" w:rsidR="007D0844" w:rsidRDefault="007D0844" w:rsidP="007D0844">
      <w:pPr>
        <w:pStyle w:val="Caption"/>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Pr="00E30B9B">
        <w:rPr>
          <w:rFonts w:hint="eastAsia"/>
        </w:rPr>
        <w:t>Map</w:t>
      </w:r>
      <w:r w:rsidRPr="00E30B9B">
        <w:rPr>
          <w:rFonts w:hint="eastAsia"/>
        </w:rPr>
        <w:t>和</w:t>
      </w:r>
      <w:r w:rsidRPr="00E30B9B">
        <w:rPr>
          <w:rFonts w:hint="eastAsia"/>
        </w:rPr>
        <w:t>Reduce</w:t>
      </w:r>
      <w:r w:rsidRPr="00E30B9B">
        <w:rPr>
          <w:rFonts w:hint="eastAsia"/>
        </w:rPr>
        <w:t>的工作进程</w:t>
      </w:r>
    </w:p>
    <w:p w14:paraId="06C7669D" w14:textId="20DB93CC" w:rsidR="007D0844" w:rsidRDefault="007D0844" w:rsidP="007D0844">
      <w:pPr>
        <w:ind w:firstLine="420"/>
        <w:jc w:val="left"/>
      </w:pPr>
      <w:r>
        <w:rPr>
          <w:rFonts w:hint="eastAsia"/>
        </w:rPr>
        <w:t>M</w:t>
      </w:r>
      <w:r>
        <w:t>ap</w:t>
      </w:r>
      <w:r w:rsidR="007074F6">
        <w:rPr>
          <w:rFonts w:hint="eastAsia"/>
        </w:rPr>
        <w:t>阶段的输出包含多个具有相同键的键值对，例如</w:t>
      </w:r>
      <w:r>
        <w:t>oats</w:t>
      </w:r>
      <w:r w:rsidR="007074F6">
        <w:rPr>
          <w:rFonts w:hint="eastAsia"/>
        </w:rPr>
        <w:t>和</w:t>
      </w:r>
      <w:r>
        <w:rPr>
          <w:rFonts w:hint="eastAsia"/>
        </w:rPr>
        <w:t>e</w:t>
      </w:r>
      <w:r>
        <w:t>at</w:t>
      </w:r>
      <w:r w:rsidR="00216946">
        <w:rPr>
          <w:rFonts w:hint="eastAsia"/>
        </w:rPr>
        <w:t>出现两次，</w:t>
      </w:r>
      <w:r w:rsidR="00216946">
        <w:rPr>
          <w:rFonts w:hint="eastAsia"/>
        </w:rPr>
        <w:t>Reduce</w:t>
      </w:r>
      <w:r w:rsidR="00216946">
        <w:rPr>
          <w:rFonts w:hint="eastAsia"/>
        </w:rPr>
        <w:t>的工作就是对键值对的值进行聚合。如果</w:t>
      </w:r>
      <w:r w:rsidRPr="00501165">
        <w:rPr>
          <w:rFonts w:hint="eastAsia"/>
        </w:rPr>
        <w:t>在进入</w:t>
      </w:r>
      <w:r>
        <w:t>R</w:t>
      </w:r>
      <w:r w:rsidRPr="00501165">
        <w:rPr>
          <w:rFonts w:hint="eastAsia"/>
        </w:rPr>
        <w:t>educe</w:t>
      </w:r>
      <w:r w:rsidRPr="00501165">
        <w:rPr>
          <w:rFonts w:hint="eastAsia"/>
        </w:rPr>
        <w:t>阶段之前，</w:t>
      </w:r>
      <w:r w:rsidR="00216946">
        <w:rPr>
          <w:rFonts w:hint="eastAsia"/>
        </w:rPr>
        <w:t>加入洗牌（</w:t>
      </w:r>
      <w:r w:rsidR="00216946">
        <w:rPr>
          <w:rFonts w:hint="eastAsia"/>
        </w:rPr>
        <w:t>Shuffle</w:t>
      </w:r>
      <w:r w:rsidR="00216946">
        <w:rPr>
          <w:rFonts w:hint="eastAsia"/>
        </w:rPr>
        <w:t>）的过程，</w:t>
      </w:r>
      <w:r w:rsidR="006A6926">
        <w:rPr>
          <w:rFonts w:hint="eastAsia"/>
        </w:rPr>
        <w:t>使得具有相同</w:t>
      </w:r>
      <w:r w:rsidRPr="00501165">
        <w:rPr>
          <w:rFonts w:hint="eastAsia"/>
        </w:rPr>
        <w:t>键</w:t>
      </w:r>
      <w:r w:rsidR="006A6926">
        <w:rPr>
          <w:rFonts w:hint="eastAsia"/>
        </w:rPr>
        <w:t>的值</w:t>
      </w:r>
      <w:r w:rsidRPr="00501165">
        <w:rPr>
          <w:rFonts w:hint="eastAsia"/>
        </w:rPr>
        <w:t>合并</w:t>
      </w:r>
      <w:r w:rsidR="006A6926">
        <w:rPr>
          <w:rFonts w:hint="eastAsia"/>
        </w:rPr>
        <w:t>为一个列表，例如</w:t>
      </w:r>
      <w:r w:rsidR="006A6926">
        <w:rPr>
          <w:rFonts w:hint="eastAsia"/>
        </w:rPr>
        <w:t>("eat", (1, 1))</w:t>
      </w:r>
      <w:r w:rsidR="00A57E15">
        <w:rPr>
          <w:rFonts w:hint="eastAsia"/>
        </w:rPr>
        <w:t>，因此</w:t>
      </w:r>
      <w:r>
        <w:rPr>
          <w:rFonts w:hint="eastAsia"/>
        </w:rPr>
        <w:t>进行</w:t>
      </w:r>
      <w:r>
        <w:rPr>
          <w:rFonts w:hint="eastAsia"/>
        </w:rPr>
        <w:t>Reduce</w:t>
      </w:r>
      <w:r w:rsidR="00C739D4">
        <w:rPr>
          <w:rFonts w:hint="eastAsia"/>
        </w:rPr>
        <w:t>的输入实际上是</w:t>
      </w:r>
      <w:r w:rsidR="00FA4773">
        <w:rPr>
          <w:rFonts w:hint="eastAsia"/>
        </w:rPr>
        <w:t>键值对</w:t>
      </w:r>
      <w:r w:rsidR="00C739D4">
        <w:rPr>
          <w:rFonts w:hint="eastAsia"/>
        </w:rPr>
        <w:t>(</w:t>
      </w:r>
      <w:r>
        <w:rPr>
          <w:rFonts w:hint="eastAsia"/>
        </w:rPr>
        <w:t>key</w:t>
      </w:r>
      <w:r w:rsidRPr="00501165">
        <w:rPr>
          <w:rFonts w:hint="eastAsia"/>
        </w:rPr>
        <w:t>，</w:t>
      </w:r>
      <w:r w:rsidR="00C739D4">
        <w:rPr>
          <w:rFonts w:hint="eastAsia"/>
        </w:rPr>
        <w:t xml:space="preserve">value </w:t>
      </w:r>
      <w:r w:rsidR="00A57E15">
        <w:rPr>
          <w:rFonts w:hint="eastAsia"/>
        </w:rPr>
        <w:t>list</w:t>
      </w:r>
      <w:r w:rsidR="00C739D4">
        <w:rPr>
          <w:rFonts w:hint="eastAsia"/>
        </w:rPr>
        <w:t>)</w:t>
      </w:r>
      <w:r w:rsidRPr="00501165">
        <w:rPr>
          <w:rFonts w:hint="eastAsia"/>
        </w:rPr>
        <w:t>。因此，从</w:t>
      </w:r>
      <w:r>
        <w:rPr>
          <w:rFonts w:hint="eastAsia"/>
        </w:rPr>
        <w:t>Map</w:t>
      </w:r>
      <w:r w:rsidRPr="00501165">
        <w:rPr>
          <w:rFonts w:hint="eastAsia"/>
        </w:rPr>
        <w:t>输出到</w:t>
      </w:r>
      <w:r>
        <w:rPr>
          <w:rFonts w:hint="eastAsia"/>
        </w:rPr>
        <w:t>Reduce</w:t>
      </w:r>
      <w:r>
        <w:rPr>
          <w:rFonts w:hint="eastAsia"/>
        </w:rPr>
        <w:t>，然后</w:t>
      </w:r>
      <w:r w:rsidRPr="00501165">
        <w:rPr>
          <w:rFonts w:hint="eastAsia"/>
        </w:rPr>
        <w:t>到最终结果的完整过程是：</w:t>
      </w:r>
    </w:p>
    <w:p w14:paraId="2AB850E8" w14:textId="657E5B7F" w:rsidR="007D0844" w:rsidRDefault="006727E7" w:rsidP="007D0844">
      <w:pPr>
        <w:ind w:firstLine="420"/>
        <w:jc w:val="center"/>
      </w:pPr>
      <w:r w:rsidRPr="006727E7">
        <w:rPr>
          <w:noProof/>
        </w:rPr>
        <w:drawing>
          <wp:inline distT="0" distB="0" distL="0" distR="0" wp14:anchorId="3B890C53" wp14:editId="74A69F4B">
            <wp:extent cx="4587654" cy="1276435"/>
            <wp:effectExtent l="0" t="0" r="1016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2063" cy="1277662"/>
                    </a:xfrm>
                    <a:prstGeom prst="rect">
                      <a:avLst/>
                    </a:prstGeom>
                  </pic:spPr>
                </pic:pic>
              </a:graphicData>
            </a:graphic>
          </wp:inline>
        </w:drawing>
      </w:r>
    </w:p>
    <w:p w14:paraId="32D4B8CC" w14:textId="7C048CC6" w:rsidR="007D0844" w:rsidRDefault="007D0844" w:rsidP="005C71D5">
      <w:pPr>
        <w:ind w:firstLine="420"/>
        <w:jc w:val="center"/>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4</w:t>
      </w:r>
      <w:r>
        <w:fldChar w:fldCharType="end"/>
      </w:r>
      <w:r>
        <w:rPr>
          <w:rFonts w:hint="eastAsia"/>
        </w:rPr>
        <w:t>Shuffle</w:t>
      </w:r>
      <w:r>
        <w:rPr>
          <w:rFonts w:hint="eastAsia"/>
        </w:rPr>
        <w:t>过程</w:t>
      </w:r>
    </w:p>
    <w:p w14:paraId="6277C366" w14:textId="09841B92" w:rsidR="00007190" w:rsidRDefault="00EC5D44" w:rsidP="00EE58D2">
      <w:pPr>
        <w:ind w:firstLine="420"/>
      </w:pPr>
      <w:r>
        <w:rPr>
          <w:rFonts w:hint="eastAsia"/>
        </w:rPr>
        <w:t>为了实现</w:t>
      </w:r>
      <w:r>
        <w:rPr>
          <w:rFonts w:hint="eastAsia"/>
        </w:rPr>
        <w:t>MapReduce</w:t>
      </w:r>
      <w:r>
        <w:rPr>
          <w:rFonts w:hint="eastAsia"/>
        </w:rPr>
        <w:t>模型，如果只是实现了</w:t>
      </w:r>
      <w:r>
        <w:rPr>
          <w:rFonts w:hint="eastAsia"/>
        </w:rPr>
        <w:t>Map</w:t>
      </w:r>
      <w:r>
        <w:rPr>
          <w:rFonts w:hint="eastAsia"/>
        </w:rPr>
        <w:t>和</w:t>
      </w:r>
      <w:r>
        <w:rPr>
          <w:rFonts w:hint="eastAsia"/>
        </w:rPr>
        <w:t>Reduce</w:t>
      </w:r>
      <w:r>
        <w:rPr>
          <w:rFonts w:hint="eastAsia"/>
        </w:rPr>
        <w:t>的抽象概念对于分布式系统是不够的，需要一种方法来连接执行</w:t>
      </w:r>
      <w:r>
        <w:rPr>
          <w:rFonts w:hint="eastAsia"/>
        </w:rPr>
        <w:t>Map</w:t>
      </w:r>
      <w:r>
        <w:rPr>
          <w:rFonts w:hint="eastAsia"/>
        </w:rPr>
        <w:t>和</w:t>
      </w:r>
      <w:r>
        <w:rPr>
          <w:rFonts w:hint="eastAsia"/>
        </w:rPr>
        <w:t>Reduce</w:t>
      </w:r>
      <w:r>
        <w:rPr>
          <w:rFonts w:hint="eastAsia"/>
        </w:rPr>
        <w:t>阶段的流程。</w:t>
      </w:r>
      <w:r w:rsidR="009F7621">
        <w:rPr>
          <w:rFonts w:hint="eastAsia"/>
        </w:rPr>
        <w:t>Apache Hadoop</w:t>
      </w:r>
      <w:r w:rsidR="009F7621">
        <w:rPr>
          <w:rFonts w:hint="eastAsia"/>
        </w:rPr>
        <w:t>包含</w:t>
      </w:r>
      <w:r w:rsidR="00060BCD">
        <w:rPr>
          <w:rFonts w:hint="eastAsia"/>
        </w:rPr>
        <w:t>一个</w:t>
      </w:r>
      <w:r w:rsidR="000E717A">
        <w:rPr>
          <w:rFonts w:hint="eastAsia"/>
        </w:rPr>
        <w:t>流行的，</w:t>
      </w:r>
      <w:r w:rsidR="00060BCD">
        <w:rPr>
          <w:rFonts w:hint="eastAsia"/>
        </w:rPr>
        <w:t>支持分布式洗牌的开源</w:t>
      </w:r>
      <w:r w:rsidR="00007190">
        <w:rPr>
          <w:rFonts w:hint="eastAsia"/>
        </w:rPr>
        <w:t>MapReduce</w:t>
      </w:r>
      <w:r w:rsidR="00060BCD">
        <w:rPr>
          <w:rFonts w:hint="eastAsia"/>
        </w:rPr>
        <w:t>实现。</w:t>
      </w:r>
      <w:r>
        <w:rPr>
          <w:rFonts w:hint="eastAsia"/>
        </w:rPr>
        <w:t xml:space="preserve">MapReduce </w:t>
      </w:r>
      <w:r>
        <w:rPr>
          <w:rFonts w:hint="eastAsia"/>
        </w:rPr>
        <w:t>库已经用许多编程语言编写，并具有不同的优化级别。</w:t>
      </w:r>
      <w:r w:rsidR="00007190">
        <w:rPr>
          <w:rFonts w:hint="eastAsia"/>
        </w:rPr>
        <w:t>但是在</w:t>
      </w:r>
      <w:r w:rsidR="00007190">
        <w:rPr>
          <w:rFonts w:hint="eastAsia"/>
        </w:rPr>
        <w:t>Hadoop</w:t>
      </w:r>
      <w:r w:rsidR="00007190">
        <w:rPr>
          <w:rFonts w:hint="eastAsia"/>
        </w:rPr>
        <w:t>的</w:t>
      </w:r>
      <w:r w:rsidR="00007190">
        <w:rPr>
          <w:rFonts w:hint="eastAsia"/>
        </w:rPr>
        <w:t>MapReduce</w:t>
      </w:r>
      <w:r w:rsidR="00007190">
        <w:rPr>
          <w:rFonts w:hint="eastAsia"/>
        </w:rPr>
        <w:t>框架中，这两个功能与其原始形式发生了变化。</w:t>
      </w:r>
      <w:r w:rsidR="00007190">
        <w:rPr>
          <w:rFonts w:hint="eastAsia"/>
        </w:rPr>
        <w:t>MapReduce</w:t>
      </w:r>
      <w:r w:rsidR="00007190">
        <w:rPr>
          <w:rFonts w:hint="eastAsia"/>
        </w:rPr>
        <w:t>框架的主要贡献不是仅仅实现了的</w:t>
      </w:r>
      <w:r w:rsidR="00007190">
        <w:rPr>
          <w:rFonts w:hint="eastAsia"/>
        </w:rPr>
        <w:t>map</w:t>
      </w:r>
      <w:r w:rsidR="00007190">
        <w:rPr>
          <w:rFonts w:hint="eastAsia"/>
        </w:rPr>
        <w:t>和</w:t>
      </w:r>
      <w:r w:rsidR="00007190">
        <w:rPr>
          <w:rFonts w:hint="eastAsia"/>
        </w:rPr>
        <w:t>reduce</w:t>
      </w:r>
      <w:r w:rsidR="00007190">
        <w:rPr>
          <w:rFonts w:hint="eastAsia"/>
        </w:rPr>
        <w:t>方法，而是通过优化执行引擎实现各种应用程序的可伸缩性和容错能力。因此，</w:t>
      </w:r>
      <w:r w:rsidR="00007190">
        <w:rPr>
          <w:rFonts w:hint="eastAsia"/>
        </w:rPr>
        <w:t xml:space="preserve">MapReduce </w:t>
      </w:r>
      <w:r w:rsidR="00007190">
        <w:rPr>
          <w:rFonts w:hint="eastAsia"/>
        </w:rPr>
        <w:t>的单线程实现通常不会比传统的非</w:t>
      </w:r>
      <w:r w:rsidR="00007190">
        <w:rPr>
          <w:rFonts w:hint="eastAsia"/>
        </w:rPr>
        <w:t>MapReduce</w:t>
      </w:r>
      <w:r w:rsidR="00007190">
        <w:rPr>
          <w:rFonts w:hint="eastAsia"/>
        </w:rPr>
        <w:t>实现快，通常只有在多处理器服务器系统上实现多线程处理才能看到其优势。优化的分布式洗牌操作可以降低网络通信成本，结合</w:t>
      </w:r>
      <w:r w:rsidR="00007190">
        <w:rPr>
          <w:rFonts w:hint="eastAsia"/>
        </w:rPr>
        <w:t>MapReduce</w:t>
      </w:r>
      <w:r w:rsidR="00007190">
        <w:rPr>
          <w:rFonts w:hint="eastAsia"/>
        </w:rPr>
        <w:t>框架的容错功能，使用此模型才可以发挥有利的作用。所以，对于优良的</w:t>
      </w:r>
      <w:r w:rsidR="00007190">
        <w:rPr>
          <w:rFonts w:hint="eastAsia"/>
        </w:rPr>
        <w:t>MapReduce</w:t>
      </w:r>
      <w:r w:rsidR="00007190">
        <w:rPr>
          <w:rFonts w:hint="eastAsia"/>
        </w:rPr>
        <w:t>算法而言，优化通信成本至关重要。</w:t>
      </w:r>
    </w:p>
    <w:p w14:paraId="4ADF4950" w14:textId="42445EFC" w:rsidR="00342F23" w:rsidRDefault="00E00F6B" w:rsidP="00340724">
      <w:pPr>
        <w:ind w:firstLine="420"/>
      </w:pPr>
      <w:r>
        <w:rPr>
          <w:rFonts w:hint="eastAsia"/>
        </w:rPr>
        <w:t>目前，</w:t>
      </w:r>
      <w:r w:rsidR="00EE58D2">
        <w:rPr>
          <w:rFonts w:hint="eastAsia"/>
        </w:rPr>
        <w:t>MapReduce</w:t>
      </w:r>
      <w:r w:rsidR="002351DB">
        <w:rPr>
          <w:rFonts w:hint="eastAsia"/>
        </w:rPr>
        <w:t>框架</w:t>
      </w:r>
      <w:r w:rsidR="00EE58D2">
        <w:rPr>
          <w:rFonts w:hint="eastAsia"/>
        </w:rPr>
        <w:t>是一个用于在</w:t>
      </w:r>
      <w:r w:rsidR="00EE58D2">
        <w:rPr>
          <w:rFonts w:hint="eastAsia"/>
        </w:rPr>
        <w:t>Hadoop</w:t>
      </w:r>
      <w:r w:rsidR="00726CAF">
        <w:rPr>
          <w:rFonts w:hint="eastAsia"/>
        </w:rPr>
        <w:t>集群中并行处理大型数据集的框架，使用</w:t>
      </w:r>
      <w:r w:rsidR="00726CAF">
        <w:rPr>
          <w:rFonts w:hint="eastAsia"/>
        </w:rPr>
        <w:t>Map</w:t>
      </w:r>
      <w:r w:rsidR="00726CAF">
        <w:rPr>
          <w:rFonts w:hint="eastAsia"/>
        </w:rPr>
        <w:t>和</w:t>
      </w:r>
      <w:r w:rsidR="00726CAF">
        <w:rPr>
          <w:rFonts w:hint="eastAsia"/>
        </w:rPr>
        <w:t>Reduce</w:t>
      </w:r>
      <w:r w:rsidR="00726CAF">
        <w:rPr>
          <w:rFonts w:hint="eastAsia"/>
        </w:rPr>
        <w:t>两步过程</w:t>
      </w:r>
      <w:r w:rsidR="00992A25">
        <w:rPr>
          <w:rFonts w:hint="eastAsia"/>
        </w:rPr>
        <w:t>进行</w:t>
      </w:r>
      <w:r w:rsidR="00EE4BAD">
        <w:rPr>
          <w:rFonts w:hint="eastAsia"/>
        </w:rPr>
        <w:t>数据分析。</w:t>
      </w:r>
      <w:r>
        <w:rPr>
          <w:rFonts w:hint="eastAsia"/>
        </w:rPr>
        <w:t>作业（</w:t>
      </w:r>
      <w:r>
        <w:rPr>
          <w:rFonts w:hint="eastAsia"/>
        </w:rPr>
        <w:t>Job</w:t>
      </w:r>
      <w:r>
        <w:rPr>
          <w:rFonts w:hint="eastAsia"/>
        </w:rPr>
        <w:t>）</w:t>
      </w:r>
      <w:r w:rsidR="00EE58D2">
        <w:rPr>
          <w:rFonts w:hint="eastAsia"/>
        </w:rPr>
        <w:t>配置提供</w:t>
      </w:r>
      <w:r w:rsidR="00EE4BAD">
        <w:rPr>
          <w:rFonts w:hint="eastAsia"/>
        </w:rPr>
        <w:t>Map</w:t>
      </w:r>
      <w:r w:rsidR="00EE58D2">
        <w:rPr>
          <w:rFonts w:hint="eastAsia"/>
        </w:rPr>
        <w:t>和</w:t>
      </w:r>
      <w:r w:rsidR="00EE4BAD">
        <w:rPr>
          <w:rFonts w:hint="eastAsia"/>
        </w:rPr>
        <w:t>Reduce</w:t>
      </w:r>
      <w:r w:rsidR="00EE58D2">
        <w:rPr>
          <w:rFonts w:hint="eastAsia"/>
        </w:rPr>
        <w:t>分析功能，</w:t>
      </w:r>
      <w:r w:rsidR="00EE58D2">
        <w:rPr>
          <w:rFonts w:hint="eastAsia"/>
        </w:rPr>
        <w:t>Hadoop</w:t>
      </w:r>
      <w:r w:rsidR="00EE4BAD">
        <w:rPr>
          <w:rFonts w:hint="eastAsia"/>
        </w:rPr>
        <w:lastRenderedPageBreak/>
        <w:t>框架提供调度、</w:t>
      </w:r>
      <w:r w:rsidR="00EE58D2">
        <w:rPr>
          <w:rFonts w:hint="eastAsia"/>
        </w:rPr>
        <w:t>分发和并行服务。</w:t>
      </w:r>
      <w:r w:rsidR="00EE4BAD">
        <w:rPr>
          <w:rFonts w:hint="eastAsia"/>
        </w:rPr>
        <w:t>在</w:t>
      </w:r>
      <w:r w:rsidR="00EE58D2">
        <w:rPr>
          <w:rFonts w:hint="eastAsia"/>
        </w:rPr>
        <w:t>MapReduce</w:t>
      </w:r>
      <w:r w:rsidR="00EE4BAD">
        <w:rPr>
          <w:rFonts w:hint="eastAsia"/>
        </w:rPr>
        <w:t>中的顶级工作单元是</w:t>
      </w:r>
      <w:r>
        <w:rPr>
          <w:rFonts w:hint="eastAsia"/>
        </w:rPr>
        <w:t>作业</w:t>
      </w:r>
      <w:r w:rsidR="00DA6DF4">
        <w:rPr>
          <w:rFonts w:hint="eastAsia"/>
        </w:rPr>
        <w:t>，每个作业</w:t>
      </w:r>
      <w:r w:rsidR="00EE58D2">
        <w:rPr>
          <w:rFonts w:hint="eastAsia"/>
        </w:rPr>
        <w:t>通常有一个</w:t>
      </w:r>
      <w:r w:rsidR="00EE4BAD">
        <w:rPr>
          <w:rFonts w:hint="eastAsia"/>
        </w:rPr>
        <w:t>Map</w:t>
      </w:r>
      <w:r w:rsidR="00EE58D2">
        <w:rPr>
          <w:rFonts w:hint="eastAsia"/>
        </w:rPr>
        <w:t>和一个</w:t>
      </w:r>
      <w:r w:rsidR="00EE4BAD">
        <w:rPr>
          <w:rFonts w:hint="eastAsia"/>
        </w:rPr>
        <w:t>Reduce</w:t>
      </w:r>
      <w:r w:rsidR="00DA6DF4">
        <w:rPr>
          <w:rFonts w:hint="eastAsia"/>
        </w:rPr>
        <w:t>阶段，有时候</w:t>
      </w:r>
      <w:r w:rsidR="00EE4BAD">
        <w:rPr>
          <w:rFonts w:hint="eastAsia"/>
        </w:rPr>
        <w:t>Reduce</w:t>
      </w:r>
      <w:r w:rsidR="007D417D">
        <w:rPr>
          <w:rFonts w:hint="eastAsia"/>
        </w:rPr>
        <w:t>阶段可以省略。</w:t>
      </w:r>
      <w:r w:rsidR="00954167">
        <w:rPr>
          <w:rFonts w:hint="eastAsia"/>
        </w:rPr>
        <w:t>假设</w:t>
      </w:r>
      <w:r w:rsidR="00EE58D2">
        <w:rPr>
          <w:rFonts w:hint="eastAsia"/>
        </w:rPr>
        <w:t>一个</w:t>
      </w:r>
      <w:r w:rsidR="00EE58D2">
        <w:rPr>
          <w:rFonts w:hint="eastAsia"/>
        </w:rPr>
        <w:t>MapReduce</w:t>
      </w:r>
      <w:r w:rsidR="00EE4BAD">
        <w:rPr>
          <w:rFonts w:hint="eastAsia"/>
        </w:rPr>
        <w:t>的</w:t>
      </w:r>
      <w:r w:rsidR="00A921CE">
        <w:rPr>
          <w:rFonts w:hint="eastAsia"/>
        </w:rPr>
        <w:t>作业</w:t>
      </w:r>
      <w:r w:rsidR="00EE58D2">
        <w:rPr>
          <w:rFonts w:hint="eastAsia"/>
        </w:rPr>
        <w:t>，它计算每个单词在一组文档中使用的次数。</w:t>
      </w:r>
      <w:r w:rsidR="00EE4BAD">
        <w:rPr>
          <w:rFonts w:hint="eastAsia"/>
        </w:rPr>
        <w:t>Map</w:t>
      </w:r>
      <w:r w:rsidR="00EE58D2">
        <w:rPr>
          <w:rFonts w:hint="eastAsia"/>
        </w:rPr>
        <w:t>阶段对每个文档中的单词进行计数，然后</w:t>
      </w:r>
      <w:r w:rsidR="00DD5DC7">
        <w:rPr>
          <w:rFonts w:hint="eastAsia"/>
        </w:rPr>
        <w:t>Reduce</w:t>
      </w:r>
      <w:r w:rsidR="00EE58D2">
        <w:rPr>
          <w:rFonts w:hint="eastAsia"/>
        </w:rPr>
        <w:t>阶段将每个文档数据聚合为跨越整个集合的单词计数。</w:t>
      </w:r>
      <w:r w:rsidR="00DD5DC7">
        <w:rPr>
          <w:rFonts w:hint="eastAsia"/>
        </w:rPr>
        <w:t>在</w:t>
      </w:r>
      <w:r w:rsidR="00DD5DC7">
        <w:rPr>
          <w:rFonts w:hint="eastAsia"/>
        </w:rPr>
        <w:t>Map</w:t>
      </w:r>
      <w:r w:rsidR="00410260">
        <w:rPr>
          <w:rFonts w:hint="eastAsia"/>
        </w:rPr>
        <w:t>阶段，输入数据被进行</w:t>
      </w:r>
      <w:r w:rsidR="00902F4C">
        <w:rPr>
          <w:rFonts w:hint="eastAsia"/>
        </w:rPr>
        <w:t>分割，以便在</w:t>
      </w:r>
      <w:r w:rsidR="00EE58D2">
        <w:rPr>
          <w:rFonts w:hint="eastAsia"/>
        </w:rPr>
        <w:t>Hadoop</w:t>
      </w:r>
      <w:r w:rsidR="00EE58D2">
        <w:rPr>
          <w:rFonts w:hint="eastAsia"/>
        </w:rPr>
        <w:t>集群中</w:t>
      </w:r>
      <w:r w:rsidR="00902F4C">
        <w:rPr>
          <w:rFonts w:hint="eastAsia"/>
        </w:rPr>
        <w:t>运行</w:t>
      </w:r>
      <w:r w:rsidR="00EE58D2">
        <w:rPr>
          <w:rFonts w:hint="eastAsia"/>
        </w:rPr>
        <w:t>并行</w:t>
      </w:r>
      <w:r w:rsidR="00902F4C">
        <w:rPr>
          <w:rFonts w:hint="eastAsia"/>
        </w:rPr>
        <w:t>Map</w:t>
      </w:r>
      <w:r w:rsidR="00EE58D2">
        <w:rPr>
          <w:rFonts w:hint="eastAsia"/>
        </w:rPr>
        <w:t>任务进行分析。默认情况下，</w:t>
      </w:r>
      <w:r w:rsidR="00EE58D2">
        <w:rPr>
          <w:rFonts w:hint="eastAsia"/>
        </w:rPr>
        <w:t>MapReduce</w:t>
      </w:r>
      <w:r w:rsidR="00EE58D2">
        <w:rPr>
          <w:rFonts w:hint="eastAsia"/>
        </w:rPr>
        <w:t>框架从</w:t>
      </w:r>
      <w:r w:rsidR="00EE58D2">
        <w:rPr>
          <w:rFonts w:hint="eastAsia"/>
        </w:rPr>
        <w:t>Hadoop</w:t>
      </w:r>
      <w:r w:rsidR="00EE58D2">
        <w:rPr>
          <w:rFonts w:hint="eastAsia"/>
        </w:rPr>
        <w:t>分布式文件系统（</w:t>
      </w:r>
      <w:r w:rsidR="00EE58D2">
        <w:rPr>
          <w:rFonts w:hint="eastAsia"/>
        </w:rPr>
        <w:t>HDFS</w:t>
      </w:r>
      <w:r w:rsidR="00EE58D2">
        <w:rPr>
          <w:rFonts w:hint="eastAsia"/>
        </w:rPr>
        <w:t>）获取输入数据。</w:t>
      </w:r>
      <w:r w:rsidR="00902F4C">
        <w:rPr>
          <w:rFonts w:hint="eastAsia"/>
        </w:rPr>
        <w:t>Reduce</w:t>
      </w:r>
      <w:r w:rsidR="00902F4C">
        <w:rPr>
          <w:rFonts w:hint="eastAsia"/>
        </w:rPr>
        <w:t>阶段将</w:t>
      </w:r>
      <w:r w:rsidR="00EE58D2">
        <w:rPr>
          <w:rFonts w:hint="eastAsia"/>
        </w:rPr>
        <w:t>来自</w:t>
      </w:r>
      <w:r w:rsidR="00902F4C">
        <w:rPr>
          <w:rFonts w:hint="eastAsia"/>
        </w:rPr>
        <w:t>Map</w:t>
      </w:r>
      <w:r w:rsidR="00EE58D2">
        <w:rPr>
          <w:rFonts w:hint="eastAsia"/>
        </w:rPr>
        <w:t>任务的结果作为</w:t>
      </w:r>
      <w:r w:rsidR="00902F4C">
        <w:rPr>
          <w:rFonts w:hint="eastAsia"/>
        </w:rPr>
        <w:t>输入送到</w:t>
      </w:r>
      <w:r w:rsidR="00902F4C">
        <w:rPr>
          <w:rFonts w:hint="eastAsia"/>
        </w:rPr>
        <w:t>Reduce</w:t>
      </w:r>
      <w:r w:rsidR="00902F4C">
        <w:rPr>
          <w:rFonts w:hint="eastAsia"/>
        </w:rPr>
        <w:t>任务。</w:t>
      </w:r>
      <w:r w:rsidR="00902F4C">
        <w:rPr>
          <w:rFonts w:hint="eastAsia"/>
        </w:rPr>
        <w:t>Reduce</w:t>
      </w:r>
      <w:r w:rsidR="00EE58D2">
        <w:rPr>
          <w:rFonts w:hint="eastAsia"/>
        </w:rPr>
        <w:t>任务将数据整合到最终结果中。默认情况下，</w:t>
      </w:r>
      <w:r w:rsidR="00EE58D2">
        <w:rPr>
          <w:rFonts w:hint="eastAsia"/>
        </w:rPr>
        <w:t>MapReduce</w:t>
      </w:r>
      <w:r w:rsidR="00EE58D2">
        <w:rPr>
          <w:rFonts w:hint="eastAsia"/>
        </w:rPr>
        <w:t>框架将结果存储在</w:t>
      </w:r>
      <w:r w:rsidR="00EE58D2">
        <w:rPr>
          <w:rFonts w:hint="eastAsia"/>
        </w:rPr>
        <w:t>HDFS</w:t>
      </w:r>
      <w:r w:rsidR="00EE58D2">
        <w:rPr>
          <w:rFonts w:hint="eastAsia"/>
        </w:rPr>
        <w:t>中。</w:t>
      </w:r>
    </w:p>
    <w:p w14:paraId="1296962B" w14:textId="0F6D7E7C" w:rsidR="000A2AF8" w:rsidRDefault="00180C83" w:rsidP="00EE58D2">
      <w:pPr>
        <w:ind w:firstLine="420"/>
      </w:pPr>
      <w:r>
        <w:rPr>
          <w:rFonts w:hint="eastAsia"/>
        </w:rPr>
        <w:t>实际上，</w:t>
      </w:r>
      <w:r>
        <w:rPr>
          <w:rFonts w:hint="eastAsia"/>
        </w:rPr>
        <w:t>Spark</w:t>
      </w:r>
      <w:r>
        <w:rPr>
          <w:rFonts w:hint="eastAsia"/>
        </w:rPr>
        <w:t>也是基于</w:t>
      </w:r>
      <w:r>
        <w:rPr>
          <w:rFonts w:hint="eastAsia"/>
        </w:rPr>
        <w:t>Map</w:t>
      </w:r>
      <w:r>
        <w:rPr>
          <w:rFonts w:hint="eastAsia"/>
        </w:rPr>
        <w:t>和</w:t>
      </w:r>
      <w:r>
        <w:rPr>
          <w:rFonts w:hint="eastAsia"/>
        </w:rPr>
        <w:t>Reduce</w:t>
      </w:r>
      <w:r>
        <w:rPr>
          <w:rFonts w:hint="eastAsia"/>
        </w:rPr>
        <w:t>上的</w:t>
      </w:r>
      <w:r w:rsidR="000A2AF8">
        <w:rPr>
          <w:rFonts w:hint="eastAsia"/>
        </w:rPr>
        <w:t>集群计算框架，</w:t>
      </w:r>
      <w:r>
        <w:rPr>
          <w:rFonts w:hint="eastAsia"/>
        </w:rPr>
        <w:t>但其最大的特点</w:t>
      </w:r>
      <w:r w:rsidR="000A2AF8">
        <w:rPr>
          <w:rFonts w:hint="eastAsia"/>
        </w:rPr>
        <w:t>可以通过将数据保存在内存中</w:t>
      </w:r>
      <w:r w:rsidR="000E3F9D">
        <w:rPr>
          <w:rFonts w:hint="eastAsia"/>
        </w:rPr>
        <w:t>，使</w:t>
      </w:r>
      <w:r w:rsidR="003F65DE">
        <w:rPr>
          <w:rFonts w:hint="eastAsia"/>
        </w:rPr>
        <w:t>Map</w:t>
      </w:r>
      <w:r w:rsidR="003F65DE">
        <w:rPr>
          <w:rFonts w:hint="eastAsia"/>
        </w:rPr>
        <w:t>和</w:t>
      </w:r>
      <w:r w:rsidR="003F65DE">
        <w:rPr>
          <w:rFonts w:hint="eastAsia"/>
        </w:rPr>
        <w:t>Reduce</w:t>
      </w:r>
      <w:r w:rsidR="003F65DE">
        <w:rPr>
          <w:rFonts w:hint="eastAsia"/>
        </w:rPr>
        <w:t>的</w:t>
      </w:r>
      <w:r w:rsidR="000A2AF8">
        <w:rPr>
          <w:rFonts w:hint="eastAsia"/>
        </w:rPr>
        <w:t>运行速度比</w:t>
      </w:r>
      <w:r w:rsidR="003F65DE">
        <w:rPr>
          <w:rFonts w:hint="eastAsia"/>
        </w:rPr>
        <w:t>MapReduce</w:t>
      </w:r>
      <w:r w:rsidR="000A2AF8">
        <w:rPr>
          <w:rFonts w:hint="eastAsia"/>
        </w:rPr>
        <w:t>快</w:t>
      </w:r>
      <w:r w:rsidR="000A2AF8">
        <w:rPr>
          <w:rFonts w:hint="eastAsia"/>
        </w:rPr>
        <w:t>40</w:t>
      </w:r>
      <w:r w:rsidR="003F65DE">
        <w:rPr>
          <w:rFonts w:hint="eastAsia"/>
        </w:rPr>
        <w:t>多</w:t>
      </w:r>
      <w:r w:rsidR="000A2AF8">
        <w:rPr>
          <w:rFonts w:hint="eastAsia"/>
        </w:rPr>
        <w:t>倍，并且可以交互式使用，以便以亚秒级的时间间隔查询大型数据集。随着企业开始将更多数据加载到</w:t>
      </w:r>
      <w:r w:rsidR="000A2AF8">
        <w:rPr>
          <w:rFonts w:hint="eastAsia"/>
        </w:rPr>
        <w:t>Hadoop</w:t>
      </w:r>
      <w:r w:rsidR="000A2AF8">
        <w:rPr>
          <w:rFonts w:hint="eastAsia"/>
        </w:rPr>
        <w:t>中，他们很快就想运行丰富的应用程序，</w:t>
      </w:r>
      <w:r w:rsidR="000A2AF8">
        <w:rPr>
          <w:rFonts w:hint="eastAsia"/>
        </w:rPr>
        <w:t>MapReduce</w:t>
      </w:r>
      <w:r w:rsidR="00001D6C">
        <w:rPr>
          <w:rFonts w:hint="eastAsia"/>
        </w:rPr>
        <w:t>的单通批处理模型不能有效支持，</w:t>
      </w:r>
      <w:r w:rsidR="000A2AF8">
        <w:rPr>
          <w:rFonts w:hint="eastAsia"/>
        </w:rPr>
        <w:t>特别是用户想要运行：</w:t>
      </w:r>
    </w:p>
    <w:p w14:paraId="360B9EFA" w14:textId="52FEF54D" w:rsidR="000A2AF8" w:rsidRDefault="00FE57B8" w:rsidP="006C1EE7">
      <w:pPr>
        <w:pStyle w:val="a6"/>
        <w:ind w:firstLine="420"/>
      </w:pPr>
      <w:r>
        <w:rPr>
          <w:rFonts w:hint="eastAsia"/>
        </w:rPr>
        <w:t>更复杂的递归</w:t>
      </w:r>
      <w:r w:rsidR="000A2AF8">
        <w:rPr>
          <w:rFonts w:hint="eastAsia"/>
        </w:rPr>
        <w:t>算法，例如机器学习和图形处理中常见的迭代算法</w:t>
      </w:r>
    </w:p>
    <w:p w14:paraId="76DEAEDD" w14:textId="77777777" w:rsidR="000A2AF8" w:rsidRDefault="000A2AF8" w:rsidP="006C1EE7">
      <w:pPr>
        <w:pStyle w:val="a6"/>
        <w:ind w:firstLine="420"/>
      </w:pPr>
      <w:r>
        <w:rPr>
          <w:rFonts w:hint="eastAsia"/>
        </w:rPr>
        <w:t>更多交互式即席查询来探索数据</w:t>
      </w:r>
    </w:p>
    <w:p w14:paraId="57E75084" w14:textId="6795B617" w:rsidR="000A2AF8" w:rsidRDefault="000A2AF8" w:rsidP="000A2AF8">
      <w:pPr>
        <w:ind w:firstLine="420"/>
      </w:pPr>
      <w:r>
        <w:rPr>
          <w:rFonts w:hint="eastAsia"/>
        </w:rPr>
        <w:t>虽然这些应用程序最初看起来可能完全不同，但核心问题是多路径和交互式应用程序</w:t>
      </w:r>
      <w:r w:rsidR="00B64A38">
        <w:rPr>
          <w:rFonts w:hint="eastAsia"/>
        </w:rPr>
        <w:t>，这</w:t>
      </w:r>
      <w:r>
        <w:rPr>
          <w:rFonts w:hint="eastAsia"/>
        </w:rPr>
        <w:t>需要跨多个</w:t>
      </w:r>
      <w:r>
        <w:rPr>
          <w:rFonts w:hint="eastAsia"/>
        </w:rPr>
        <w:t>MapReduce</w:t>
      </w:r>
      <w:r>
        <w:rPr>
          <w:rFonts w:hint="eastAsia"/>
        </w:rPr>
        <w:t>步骤共享数据</w:t>
      </w:r>
      <w:r w:rsidR="00B64A38">
        <w:rPr>
          <w:rFonts w:hint="eastAsia"/>
        </w:rPr>
        <w:t>，例如来自用户的多个查询或迭代计算的多个步骤</w:t>
      </w:r>
      <w:r>
        <w:rPr>
          <w:rFonts w:hint="eastAsia"/>
        </w:rPr>
        <w:t>。</w:t>
      </w:r>
      <w:r w:rsidR="0013320A">
        <w:rPr>
          <w:rFonts w:hint="eastAsia"/>
        </w:rPr>
        <w:t>但是</w:t>
      </w:r>
      <w:r>
        <w:rPr>
          <w:rFonts w:hint="eastAsia"/>
        </w:rPr>
        <w:t>在</w:t>
      </w:r>
      <w:r>
        <w:rPr>
          <w:rFonts w:hint="eastAsia"/>
        </w:rPr>
        <w:t>MapReduce</w:t>
      </w:r>
      <w:r>
        <w:rPr>
          <w:rFonts w:hint="eastAsia"/>
        </w:rPr>
        <w:t>的并行操作之间共享数据的唯一方法是将其写入分布式文件系统，由于数据复制和磁盘</w:t>
      </w:r>
      <w:r>
        <w:rPr>
          <w:rFonts w:hint="eastAsia"/>
        </w:rPr>
        <w:t>I/O</w:t>
      </w:r>
      <w:r>
        <w:rPr>
          <w:rFonts w:hint="eastAsia"/>
        </w:rPr>
        <w:t>，这会增加大量开销。事实上，这种开销可能会占用</w:t>
      </w:r>
      <w:r w:rsidR="00406D1E">
        <w:rPr>
          <w:rFonts w:hint="eastAsia"/>
        </w:rPr>
        <w:t>MapReduce</w:t>
      </w:r>
      <w:r>
        <w:rPr>
          <w:rFonts w:hint="eastAsia"/>
        </w:rPr>
        <w:t>的通用机器学习算法运行时间的</w:t>
      </w:r>
      <w:r>
        <w:rPr>
          <w:rFonts w:hint="eastAsia"/>
        </w:rPr>
        <w:t>90</w:t>
      </w:r>
      <w:r>
        <w:rPr>
          <w:rFonts w:hint="eastAsia"/>
        </w:rPr>
        <w:t>％以上。</w:t>
      </w:r>
    </w:p>
    <w:p w14:paraId="58318950" w14:textId="6546C21A" w:rsidR="007A0051" w:rsidRDefault="00A064AF" w:rsidP="002B123D">
      <w:pPr>
        <w:pStyle w:val="Heading3"/>
      </w:pPr>
      <w:r>
        <w:rPr>
          <w:rFonts w:hint="eastAsia"/>
        </w:rPr>
        <w:t>工作机制</w:t>
      </w:r>
    </w:p>
    <w:p w14:paraId="354637C6" w14:textId="0579B35C" w:rsidR="004B7E81" w:rsidRDefault="001F3058" w:rsidP="004B7E81">
      <w:pPr>
        <w:ind w:firstLine="420"/>
      </w:pPr>
      <w:r>
        <w:rPr>
          <w:rFonts w:hint="eastAsia"/>
        </w:rPr>
        <w:t>现在可以通过比较一下</w:t>
      </w:r>
      <w:r>
        <w:rPr>
          <w:rFonts w:hint="eastAsia"/>
        </w:rPr>
        <w:t>Map</w:t>
      </w:r>
      <w:r>
        <w:t>Reduce</w:t>
      </w:r>
      <w:r>
        <w:rPr>
          <w:rFonts w:hint="eastAsia"/>
        </w:rPr>
        <w:t>和</w:t>
      </w:r>
      <w:r>
        <w:rPr>
          <w:rFonts w:hint="eastAsia"/>
        </w:rPr>
        <w:t>Spark</w:t>
      </w:r>
      <w:r>
        <w:rPr>
          <w:rFonts w:hint="eastAsia"/>
        </w:rPr>
        <w:t>数据处理的方式，来理解</w:t>
      </w:r>
      <w:r>
        <w:rPr>
          <w:rFonts w:hint="eastAsia"/>
        </w:rPr>
        <w:t>Spark</w:t>
      </w:r>
      <w:r>
        <w:rPr>
          <w:rFonts w:hint="eastAsia"/>
        </w:rPr>
        <w:t>的运行机制</w:t>
      </w:r>
      <w:r w:rsidRPr="00531EA6">
        <w:rPr>
          <w:rFonts w:hint="eastAsia"/>
        </w:rPr>
        <w:t>。</w:t>
      </w:r>
      <w:r w:rsidR="009C0402">
        <w:rPr>
          <w:rFonts w:hint="eastAsia"/>
        </w:rPr>
        <w:t>大数据的</w:t>
      </w:r>
      <w:r w:rsidR="004B7E81">
        <w:rPr>
          <w:rFonts w:hint="eastAsia"/>
        </w:rPr>
        <w:t>处理</w:t>
      </w:r>
      <w:r w:rsidR="009C0402">
        <w:rPr>
          <w:rFonts w:hint="eastAsia"/>
        </w:rPr>
        <w:t>方式包括两种</w:t>
      </w:r>
      <w:r w:rsidR="004B7E81">
        <w:rPr>
          <w:rFonts w:hint="eastAsia"/>
        </w:rPr>
        <w:t>：批处理和流处理。</w:t>
      </w:r>
      <w:r w:rsidR="00E02B82">
        <w:rPr>
          <w:rFonts w:hint="eastAsia"/>
        </w:rPr>
        <w:t>批处理对于大数据处理</w:t>
      </w:r>
      <w:r w:rsidR="00FD056B">
        <w:rPr>
          <w:rFonts w:hint="eastAsia"/>
        </w:rPr>
        <w:t>至关重要，用最简单的术语来说，批处理可以</w:t>
      </w:r>
      <w:r w:rsidR="004B7E81">
        <w:rPr>
          <w:rFonts w:hint="eastAsia"/>
        </w:rPr>
        <w:t>在处理一段时间内收集的大量数据。在批处理中，首先收集数据，然后在以后的阶段中生成处理结果。批处理是处理大型静态数据集的有效方法。通常，我们对存档的数据集执行批处理。例如，计算一个国家的平均收入或评估过去十年中电子商务的变化。</w:t>
      </w:r>
      <w:r w:rsidR="0017577A">
        <w:rPr>
          <w:rFonts w:hint="eastAsia"/>
        </w:rPr>
        <w:t>流处理是</w:t>
      </w:r>
      <w:r w:rsidR="00C10058">
        <w:rPr>
          <w:rFonts w:hint="eastAsia"/>
        </w:rPr>
        <w:t>目前</w:t>
      </w:r>
      <w:r w:rsidR="0017577A">
        <w:rPr>
          <w:rFonts w:hint="eastAsia"/>
        </w:rPr>
        <w:t>大数据处理</w:t>
      </w:r>
      <w:r w:rsidR="007F6578">
        <w:rPr>
          <w:rFonts w:hint="eastAsia"/>
        </w:rPr>
        <w:t>的发展</w:t>
      </w:r>
      <w:r w:rsidR="0036368C">
        <w:rPr>
          <w:rFonts w:hint="eastAsia"/>
        </w:rPr>
        <w:t>趋势，</w:t>
      </w:r>
      <w:r w:rsidR="002574C8">
        <w:rPr>
          <w:rFonts w:hint="eastAsia"/>
        </w:rPr>
        <w:t>每小时需要的是</w:t>
      </w:r>
      <w:r w:rsidR="00C948AF">
        <w:rPr>
          <w:rFonts w:hint="eastAsia"/>
        </w:rPr>
        <w:t>处理</w:t>
      </w:r>
      <w:r w:rsidR="002574C8">
        <w:rPr>
          <w:rFonts w:hint="eastAsia"/>
        </w:rPr>
        <w:t>速度和实时信息，这就是流</w:t>
      </w:r>
      <w:r w:rsidR="004B7E81">
        <w:rPr>
          <w:rFonts w:hint="eastAsia"/>
        </w:rPr>
        <w:t>处理所要做的。批处理不允许业务对实时变化的业务需求做出快速反应，流处理的需求迅速增长。</w:t>
      </w:r>
    </w:p>
    <w:p w14:paraId="0D393C70" w14:textId="5050841A" w:rsidR="004A7737" w:rsidRDefault="00C948AF" w:rsidP="004A7737">
      <w:pPr>
        <w:ind w:firstLine="420"/>
      </w:pPr>
      <w:r>
        <w:rPr>
          <w:rFonts w:hint="eastAsia"/>
        </w:rPr>
        <w:t>回顾</w:t>
      </w:r>
      <w:r w:rsidR="004B7E81">
        <w:rPr>
          <w:rFonts w:hint="eastAsia"/>
        </w:rPr>
        <w:t>Hadoop</w:t>
      </w:r>
      <w:r>
        <w:rPr>
          <w:rFonts w:hint="eastAsia"/>
        </w:rPr>
        <w:t>数据处理架构</w:t>
      </w:r>
      <w:r w:rsidR="004B7E81">
        <w:rPr>
          <w:rFonts w:hint="eastAsia"/>
        </w:rPr>
        <w:t>，</w:t>
      </w:r>
      <w:r>
        <w:rPr>
          <w:rFonts w:hint="eastAsia"/>
        </w:rPr>
        <w:t>其中的</w:t>
      </w:r>
      <w:r w:rsidR="004B7E81">
        <w:rPr>
          <w:rFonts w:hint="eastAsia"/>
        </w:rPr>
        <w:t>YARN</w:t>
      </w:r>
      <w:r w:rsidR="004B7E81">
        <w:rPr>
          <w:rFonts w:hint="eastAsia"/>
        </w:rPr>
        <w:t>基本上是一个批处理框架。当我们向</w:t>
      </w:r>
      <w:r w:rsidR="004B7E81">
        <w:rPr>
          <w:rFonts w:hint="eastAsia"/>
        </w:rPr>
        <w:t>YARN</w:t>
      </w:r>
      <w:r w:rsidR="004B7E81">
        <w:rPr>
          <w:rFonts w:hint="eastAsia"/>
        </w:rPr>
        <w:t>提</w:t>
      </w:r>
      <w:r w:rsidR="0035221F">
        <w:rPr>
          <w:rFonts w:hint="eastAsia"/>
        </w:rPr>
        <w:t>交作业时，它会从集群读取数据，执行操作并将结果写回到集群，然后</w:t>
      </w:r>
      <w:r w:rsidR="0035221F">
        <w:rPr>
          <w:rFonts w:hint="eastAsia"/>
        </w:rPr>
        <w:t>YARN</w:t>
      </w:r>
      <w:r w:rsidR="004B7E81">
        <w:rPr>
          <w:rFonts w:hint="eastAsia"/>
        </w:rPr>
        <w:t>再次读取更新的数据，执行下一个操作并将结果写回到群集中，依此类推。</w:t>
      </w:r>
      <w:r w:rsidR="004A7737">
        <w:rPr>
          <w:rFonts w:hint="eastAsia"/>
        </w:rPr>
        <w:t>Spark</w:t>
      </w:r>
      <w:r w:rsidR="004A7737">
        <w:rPr>
          <w:rFonts w:hint="eastAsia"/>
        </w:rPr>
        <w:t>执行类似的操作，但是它使用内存处理并优化了步骤。</w:t>
      </w:r>
      <w:r w:rsidR="003D497F">
        <w:rPr>
          <w:rFonts w:hint="eastAsia"/>
        </w:rPr>
        <w:t>另外，</w:t>
      </w:r>
      <w:r w:rsidR="004823DF">
        <w:rPr>
          <w:rFonts w:hint="eastAsia"/>
        </w:rPr>
        <w:t>Spark</w:t>
      </w:r>
      <w:r w:rsidR="004823DF">
        <w:rPr>
          <w:rFonts w:hint="eastAsia"/>
        </w:rPr>
        <w:t>的</w:t>
      </w:r>
      <w:r w:rsidR="004A7737">
        <w:rPr>
          <w:rFonts w:hint="eastAsia"/>
        </w:rPr>
        <w:t>GraphX</w:t>
      </w:r>
      <w:r w:rsidR="004823DF">
        <w:rPr>
          <w:rFonts w:hint="eastAsia"/>
        </w:rPr>
        <w:t>组件允许用户查看与图</w:t>
      </w:r>
      <w:r w:rsidR="009B7099">
        <w:rPr>
          <w:rFonts w:hint="eastAsia"/>
        </w:rPr>
        <w:t>和集合相同的数据，</w:t>
      </w:r>
      <w:r w:rsidR="004A7737">
        <w:rPr>
          <w:rFonts w:hint="eastAsia"/>
        </w:rPr>
        <w:t>用户还可以使用</w:t>
      </w:r>
      <w:r w:rsidR="0035221F">
        <w:rPr>
          <w:rFonts w:hint="eastAsia"/>
        </w:rPr>
        <w:t>RDD</w:t>
      </w:r>
      <w:r w:rsidR="004A7737">
        <w:rPr>
          <w:rFonts w:hint="eastAsia"/>
        </w:rPr>
        <w:t>转换和联接图形。</w:t>
      </w:r>
    </w:p>
    <w:p w14:paraId="641C67C7" w14:textId="170C9010" w:rsidR="004A7737" w:rsidRDefault="004A7737" w:rsidP="004A7737">
      <w:pPr>
        <w:ind w:firstLine="420"/>
      </w:pPr>
      <w:r>
        <w:rPr>
          <w:rFonts w:hint="eastAsia"/>
        </w:rPr>
        <w:t>Hadoop</w:t>
      </w:r>
      <w:r>
        <w:rPr>
          <w:rFonts w:hint="eastAsia"/>
        </w:rPr>
        <w:t>和</w:t>
      </w:r>
      <w:r>
        <w:rPr>
          <w:rFonts w:hint="eastAsia"/>
        </w:rPr>
        <w:t>Spark</w:t>
      </w:r>
      <w:r>
        <w:rPr>
          <w:rFonts w:hint="eastAsia"/>
        </w:rPr>
        <w:t>均提供容错能力，但是两者都有不同的方法。对于</w:t>
      </w:r>
      <w:r>
        <w:rPr>
          <w:rFonts w:hint="eastAsia"/>
        </w:rPr>
        <w:t>HDFS</w:t>
      </w:r>
      <w:r>
        <w:rPr>
          <w:rFonts w:hint="eastAsia"/>
        </w:rPr>
        <w:t>和</w:t>
      </w:r>
      <w:r>
        <w:rPr>
          <w:rFonts w:hint="eastAsia"/>
        </w:rPr>
        <w:t>YARN</w:t>
      </w:r>
      <w:r>
        <w:rPr>
          <w:rFonts w:hint="eastAsia"/>
        </w:rPr>
        <w:t>，主守护程序（即分别为</w:t>
      </w:r>
      <w:r>
        <w:rPr>
          <w:rFonts w:hint="eastAsia"/>
        </w:rPr>
        <w:t>NameNode</w:t>
      </w:r>
      <w:r>
        <w:rPr>
          <w:rFonts w:hint="eastAsia"/>
        </w:rPr>
        <w:t>和</w:t>
      </w:r>
      <w:r>
        <w:rPr>
          <w:rFonts w:hint="eastAsia"/>
        </w:rPr>
        <w:t>ResourceManager</w:t>
      </w:r>
      <w:r>
        <w:rPr>
          <w:rFonts w:hint="eastAsia"/>
        </w:rPr>
        <w:t>）都检查从守护程序（即分别为</w:t>
      </w:r>
      <w:r>
        <w:rPr>
          <w:rFonts w:hint="eastAsia"/>
        </w:rPr>
        <w:t>DataNode</w:t>
      </w:r>
      <w:r>
        <w:rPr>
          <w:rFonts w:hint="eastAsia"/>
        </w:rPr>
        <w:t>和</w:t>
      </w:r>
      <w:r>
        <w:rPr>
          <w:rFonts w:hint="eastAsia"/>
        </w:rPr>
        <w:t>NodeManager</w:t>
      </w:r>
      <w:r>
        <w:rPr>
          <w:rFonts w:hint="eastAsia"/>
        </w:rPr>
        <w:t>）的心跳。如果任何从属守护程序发生故障，则主守护程序会将所有挂起和正在进行的操作重新计划到另一个从属。这种方法是有效的，但是它也可以显着增加单个故障操作的完成时间。</w:t>
      </w:r>
      <w:r>
        <w:rPr>
          <w:rFonts w:hint="eastAsia"/>
        </w:rPr>
        <w:t>Hadoop</w:t>
      </w:r>
      <w:r w:rsidR="003E569B">
        <w:rPr>
          <w:rFonts w:hint="eastAsia"/>
        </w:rPr>
        <w:t>一般使用大量的，低成本的硬件组成集群</w:t>
      </w:r>
      <w:r>
        <w:rPr>
          <w:rFonts w:hint="eastAsia"/>
        </w:rPr>
        <w:t>，</w:t>
      </w:r>
      <w:r w:rsidR="003E569B">
        <w:rPr>
          <w:rFonts w:hint="eastAsia"/>
        </w:rPr>
        <w:t>所以</w:t>
      </w:r>
      <w:r>
        <w:rPr>
          <w:rFonts w:hint="eastAsia"/>
        </w:rPr>
        <w:t>HDFS</w:t>
      </w:r>
      <w:r>
        <w:rPr>
          <w:rFonts w:hint="eastAsia"/>
        </w:rPr>
        <w:t>确保容错的另一种方法是</w:t>
      </w:r>
      <w:r w:rsidR="003E569B">
        <w:rPr>
          <w:rFonts w:hint="eastAsia"/>
        </w:rPr>
        <w:t>在集群中</w:t>
      </w:r>
      <w:r>
        <w:rPr>
          <w:rFonts w:hint="eastAsia"/>
        </w:rPr>
        <w:t>复制数据。如上所述，</w:t>
      </w:r>
      <w:r>
        <w:rPr>
          <w:rFonts w:hint="eastAsia"/>
        </w:rPr>
        <w:t>RDD</w:t>
      </w:r>
      <w:r>
        <w:rPr>
          <w:rFonts w:hint="eastAsia"/>
        </w:rPr>
        <w:t>是</w:t>
      </w:r>
      <w:r>
        <w:rPr>
          <w:rFonts w:hint="eastAsia"/>
        </w:rPr>
        <w:t>Apache Spark</w:t>
      </w:r>
      <w:r w:rsidR="00E73650">
        <w:rPr>
          <w:rFonts w:hint="eastAsia"/>
        </w:rPr>
        <w:t>的核心组件，</w:t>
      </w:r>
      <w:r>
        <w:rPr>
          <w:rFonts w:hint="eastAsia"/>
        </w:rPr>
        <w:t>为</w:t>
      </w:r>
      <w:r>
        <w:rPr>
          <w:rFonts w:hint="eastAsia"/>
        </w:rPr>
        <w:t>Spark</w:t>
      </w:r>
      <w:r>
        <w:rPr>
          <w:rFonts w:hint="eastAsia"/>
        </w:rPr>
        <w:t>提供容错能力</w:t>
      </w:r>
      <w:r w:rsidR="00E73650">
        <w:rPr>
          <w:rFonts w:hint="eastAsia"/>
        </w:rPr>
        <w:t>，可以引用外部存储系统，</w:t>
      </w:r>
      <w:r>
        <w:rPr>
          <w:rFonts w:hint="eastAsia"/>
        </w:rPr>
        <w:t>例如</w:t>
      </w:r>
      <w:r>
        <w:rPr>
          <w:rFonts w:hint="eastAsia"/>
        </w:rPr>
        <w:t>HDFS</w:t>
      </w:r>
      <w:r w:rsidR="00E73650">
        <w:rPr>
          <w:rFonts w:hint="eastAsia"/>
        </w:rPr>
        <w:t>、</w:t>
      </w:r>
      <w:r>
        <w:rPr>
          <w:rFonts w:hint="eastAsia"/>
        </w:rPr>
        <w:t>HBase</w:t>
      </w:r>
      <w:r w:rsidR="00E73650">
        <w:rPr>
          <w:rFonts w:hint="eastAsia"/>
        </w:rPr>
        <w:t>和共享文件系统，</w:t>
      </w:r>
      <w:r>
        <w:rPr>
          <w:rFonts w:hint="eastAsia"/>
        </w:rPr>
        <w:t>中存在的任何数据集</w:t>
      </w:r>
      <w:r w:rsidR="00E73650">
        <w:rPr>
          <w:rFonts w:hint="eastAsia"/>
        </w:rPr>
        <w:t>实现</w:t>
      </w:r>
      <w:r>
        <w:rPr>
          <w:rFonts w:hint="eastAsia"/>
        </w:rPr>
        <w:t>并行操作。</w:t>
      </w:r>
      <w:r w:rsidR="009569C5">
        <w:rPr>
          <w:rFonts w:hint="eastAsia"/>
        </w:rPr>
        <w:t>Spark</w:t>
      </w:r>
      <w:r w:rsidR="009569C5">
        <w:rPr>
          <w:rFonts w:hint="eastAsia"/>
        </w:rPr>
        <w:t>通过提供</w:t>
      </w:r>
      <w:r w:rsidR="009569C5">
        <w:rPr>
          <w:rFonts w:hint="eastAsia"/>
        </w:rPr>
        <w:t>RDD</w:t>
      </w:r>
      <w:r w:rsidR="009569C5">
        <w:rPr>
          <w:rFonts w:hint="eastAsia"/>
        </w:rPr>
        <w:t>的分布式存储框架来解决计算过程中数据的缓存和传递</w:t>
      </w:r>
      <w:r w:rsidR="000C5407">
        <w:rPr>
          <w:rFonts w:hint="eastAsia"/>
        </w:rPr>
        <w:t>。</w:t>
      </w:r>
      <w:r w:rsidR="000C5407">
        <w:rPr>
          <w:rFonts w:hint="eastAsia"/>
        </w:rPr>
        <w:t>RDD</w:t>
      </w:r>
      <w:r w:rsidR="000C5407">
        <w:rPr>
          <w:rFonts w:hint="eastAsia"/>
        </w:rPr>
        <w:t>可以将数据集持久存储在内存中，所以</w:t>
      </w:r>
      <w:r w:rsidR="000C5407">
        <w:rPr>
          <w:rFonts w:hint="eastAsia"/>
        </w:rPr>
        <w:t>Spark</w:t>
      </w:r>
      <w:r w:rsidR="000C5407">
        <w:rPr>
          <w:rFonts w:hint="eastAsia"/>
        </w:rPr>
        <w:t>的数据操作是基于内存的。</w:t>
      </w:r>
      <w:r w:rsidR="000C5407">
        <w:rPr>
          <w:rFonts w:hint="eastAsia"/>
        </w:rPr>
        <w:lastRenderedPageBreak/>
        <w:t>Spark</w:t>
      </w:r>
      <w:r w:rsidR="000C5407">
        <w:rPr>
          <w:rFonts w:hint="eastAsia"/>
        </w:rPr>
        <w:t>可以跟踪和记录</w:t>
      </w:r>
      <w:r w:rsidR="009569C5">
        <w:rPr>
          <w:rFonts w:hint="eastAsia"/>
        </w:rPr>
        <w:t>从原始数据到最终结果的计算过程，如果</w:t>
      </w:r>
      <w:r w:rsidR="009569C5">
        <w:rPr>
          <w:rFonts w:hint="eastAsia"/>
        </w:rPr>
        <w:t>RDD</w:t>
      </w:r>
      <w:r w:rsidR="009569C5">
        <w:rPr>
          <w:rFonts w:hint="eastAsia"/>
        </w:rPr>
        <w:t>中的数据丢失可以重新计算。</w:t>
      </w:r>
      <w:r w:rsidR="009569C5">
        <w:rPr>
          <w:rFonts w:hint="eastAsia"/>
        </w:rPr>
        <w:t>RDD</w:t>
      </w:r>
      <w:r w:rsidR="009569C5">
        <w:rPr>
          <w:rFonts w:hint="eastAsia"/>
        </w:rPr>
        <w:t>允许用户跨越查询将数据存储在内存中，并提供容错功能而无需复制。这使</w:t>
      </w:r>
      <w:r w:rsidR="009569C5">
        <w:rPr>
          <w:rFonts w:hint="eastAsia"/>
        </w:rPr>
        <w:t>RDD</w:t>
      </w:r>
      <w:r w:rsidR="009569C5">
        <w:rPr>
          <w:rFonts w:hint="eastAsia"/>
        </w:rPr>
        <w:t>的读取和写入速度比典型的分布式文件系统快，</w:t>
      </w:r>
      <w:r w:rsidR="000C5407">
        <w:rPr>
          <w:rFonts w:hint="eastAsia"/>
        </w:rPr>
        <w:t>所以在</w:t>
      </w:r>
      <w:r w:rsidR="000C5407">
        <w:rPr>
          <w:rFonts w:hint="eastAsia"/>
        </w:rPr>
        <w:t>RDD</w:t>
      </w:r>
      <w:r w:rsidR="000C5407">
        <w:rPr>
          <w:rFonts w:hint="eastAsia"/>
        </w:rPr>
        <w:t>核心组件上构建地应用组件可以实现更快地运行</w:t>
      </w:r>
      <w:r w:rsidR="009569C5">
        <w:rPr>
          <w:rFonts w:hint="eastAsia"/>
        </w:rPr>
        <w:t>。</w:t>
      </w:r>
    </w:p>
    <w:p w14:paraId="499DA233" w14:textId="3F2418D1" w:rsidR="004A7737" w:rsidRDefault="0044524A" w:rsidP="004A7737">
      <w:pPr>
        <w:ind w:firstLine="420"/>
      </w:pPr>
      <w:r>
        <w:rPr>
          <w:rFonts w:hint="eastAsia"/>
        </w:rPr>
        <w:t>Hadoop</w:t>
      </w:r>
      <w:r w:rsidR="00C55BA1">
        <w:rPr>
          <w:rFonts w:hint="eastAsia"/>
        </w:rPr>
        <w:t>最适合的用例是</w:t>
      </w:r>
      <w:r>
        <w:rPr>
          <w:rFonts w:hint="eastAsia"/>
        </w:rPr>
        <w:t>分析存档数据。</w:t>
      </w:r>
      <w:r>
        <w:rPr>
          <w:rFonts w:hint="eastAsia"/>
        </w:rPr>
        <w:t>YARN</w:t>
      </w:r>
      <w:r>
        <w:rPr>
          <w:rFonts w:hint="eastAsia"/>
        </w:rPr>
        <w:t>允许并行处理大量数据。数据的一部分在不同的</w:t>
      </w:r>
      <w:r>
        <w:rPr>
          <w:rFonts w:hint="eastAsia"/>
        </w:rPr>
        <w:t>DataNode</w:t>
      </w:r>
      <w:r>
        <w:rPr>
          <w:rFonts w:hint="eastAsia"/>
        </w:rPr>
        <w:t>上并行处理，并从每个</w:t>
      </w:r>
      <w:r>
        <w:rPr>
          <w:rFonts w:hint="eastAsia"/>
        </w:rPr>
        <w:t>NodeManager</w:t>
      </w:r>
      <w:r>
        <w:rPr>
          <w:rFonts w:hint="eastAsia"/>
        </w:rPr>
        <w:t>收集结果。如果不需要即时结果。</w:t>
      </w:r>
      <w:r>
        <w:rPr>
          <w:rFonts w:hint="eastAsia"/>
        </w:rPr>
        <w:t>MapReduce</w:t>
      </w:r>
      <w:r w:rsidR="00C55BA1">
        <w:rPr>
          <w:rFonts w:hint="eastAsia"/>
        </w:rPr>
        <w:t>框架</w:t>
      </w:r>
      <w:r>
        <w:rPr>
          <w:rFonts w:hint="eastAsia"/>
        </w:rPr>
        <w:t>是批处理的一种很好且经济的解决方案。</w:t>
      </w:r>
      <w:r>
        <w:rPr>
          <w:rFonts w:hint="eastAsia"/>
        </w:rPr>
        <w:t>Spark</w:t>
      </w:r>
      <w:r w:rsidR="00564DBC">
        <w:rPr>
          <w:rFonts w:hint="eastAsia"/>
        </w:rPr>
        <w:t>最适合的用例是实时大数据分析。</w:t>
      </w:r>
      <w:r>
        <w:rPr>
          <w:rFonts w:hint="eastAsia"/>
        </w:rPr>
        <w:t>实时数据分析意味着处理由实时事件流生成的数据，这些数据以每秒数百万个事件的速度进入，例如</w:t>
      </w:r>
      <w:r w:rsidR="00F67D0A">
        <w:rPr>
          <w:rFonts w:hint="eastAsia"/>
        </w:rPr>
        <w:t>某些社交媒体的</w:t>
      </w:r>
      <w:r>
        <w:rPr>
          <w:rFonts w:hint="eastAsia"/>
        </w:rPr>
        <w:t>数据。</w:t>
      </w:r>
      <w:r>
        <w:rPr>
          <w:rFonts w:hint="eastAsia"/>
        </w:rPr>
        <w:t>Spark</w:t>
      </w:r>
      <w:r>
        <w:rPr>
          <w:rFonts w:hint="eastAsia"/>
        </w:rPr>
        <w:t>的优势在于它能够支持数据流以及分布式处理。这是一个有用的组合，可提供近乎实时的数据处理。</w:t>
      </w:r>
      <w:r w:rsidR="00587134">
        <w:rPr>
          <w:rFonts w:hint="eastAsia"/>
        </w:rPr>
        <w:t>实时数据也可以在</w:t>
      </w:r>
      <w:r w:rsidR="00587134">
        <w:rPr>
          <w:rFonts w:hint="eastAsia"/>
        </w:rPr>
        <w:t>MapReduce</w:t>
      </w:r>
      <w:r w:rsidR="00587134">
        <w:rPr>
          <w:rFonts w:hint="eastAsia"/>
        </w:rPr>
        <w:t>上进行处理，但是</w:t>
      </w:r>
      <w:r>
        <w:rPr>
          <w:rFonts w:hint="eastAsia"/>
        </w:rPr>
        <w:t>MapReduce</w:t>
      </w:r>
      <w:r>
        <w:rPr>
          <w:rFonts w:hint="eastAsia"/>
        </w:rPr>
        <w:t>旨在对大量数据执行</w:t>
      </w:r>
      <w:r w:rsidR="00587134">
        <w:rPr>
          <w:rFonts w:hint="eastAsia"/>
        </w:rPr>
        <w:t>分布式</w:t>
      </w:r>
      <w:r>
        <w:rPr>
          <w:rFonts w:hint="eastAsia"/>
        </w:rPr>
        <w:t>批处理，</w:t>
      </w:r>
      <w:r w:rsidR="00587134">
        <w:rPr>
          <w:rFonts w:hint="eastAsia"/>
        </w:rPr>
        <w:t>这个特点使</w:t>
      </w:r>
      <w:r>
        <w:rPr>
          <w:rFonts w:hint="eastAsia"/>
        </w:rPr>
        <w:t>其</w:t>
      </w:r>
      <w:r w:rsidR="00587134">
        <w:rPr>
          <w:rFonts w:hint="eastAsia"/>
        </w:rPr>
        <w:t>实时处理</w:t>
      </w:r>
      <w:r>
        <w:rPr>
          <w:rFonts w:hint="eastAsia"/>
        </w:rPr>
        <w:t>速度远远不能满足</w:t>
      </w:r>
      <w:r>
        <w:rPr>
          <w:rFonts w:hint="eastAsia"/>
        </w:rPr>
        <w:t>Spark</w:t>
      </w:r>
      <w:r>
        <w:rPr>
          <w:rFonts w:hint="eastAsia"/>
        </w:rPr>
        <w:t>的要求。</w:t>
      </w:r>
      <w:r>
        <w:rPr>
          <w:rFonts w:hint="eastAsia"/>
        </w:rPr>
        <w:t>Spark</w:t>
      </w:r>
      <w:r>
        <w:rPr>
          <w:rFonts w:hint="eastAsia"/>
        </w:rPr>
        <w:t>声称处理数据的速度比</w:t>
      </w:r>
      <w:r>
        <w:rPr>
          <w:rFonts w:hint="eastAsia"/>
        </w:rPr>
        <w:t>MapReduce</w:t>
      </w:r>
      <w:r>
        <w:rPr>
          <w:rFonts w:hint="eastAsia"/>
        </w:rPr>
        <w:t>快</w:t>
      </w:r>
      <w:r>
        <w:rPr>
          <w:rFonts w:hint="eastAsia"/>
        </w:rPr>
        <w:t>100</w:t>
      </w:r>
      <w:r w:rsidR="001C433F">
        <w:rPr>
          <w:rFonts w:hint="eastAsia"/>
        </w:rPr>
        <w:t>倍，如果基于</w:t>
      </w:r>
      <w:r>
        <w:rPr>
          <w:rFonts w:hint="eastAsia"/>
        </w:rPr>
        <w:t>磁盘</w:t>
      </w:r>
      <w:r w:rsidR="001C433F">
        <w:rPr>
          <w:rFonts w:hint="eastAsia"/>
        </w:rPr>
        <w:t>也要</w:t>
      </w:r>
      <w:r>
        <w:rPr>
          <w:rFonts w:hint="eastAsia"/>
        </w:rPr>
        <w:t>快</w:t>
      </w:r>
      <w:r>
        <w:rPr>
          <w:rFonts w:hint="eastAsia"/>
        </w:rPr>
        <w:t>10</w:t>
      </w:r>
      <w:r>
        <w:rPr>
          <w:rFonts w:hint="eastAsia"/>
        </w:rPr>
        <w:t>倍</w:t>
      </w:r>
      <w:r w:rsidR="001C433F">
        <w:rPr>
          <w:rFonts w:hint="eastAsia"/>
        </w:rPr>
        <w:t>。</w:t>
      </w:r>
    </w:p>
    <w:p w14:paraId="76A47876" w14:textId="0EA2330C" w:rsidR="003B47FD" w:rsidRDefault="00650C93" w:rsidP="003B47FD">
      <w:pPr>
        <w:ind w:firstLine="420"/>
      </w:pPr>
      <w:r>
        <w:rPr>
          <w:rFonts w:hint="eastAsia"/>
        </w:rPr>
        <w:t>大多数图</w:t>
      </w:r>
      <w:r w:rsidR="00956DC2">
        <w:rPr>
          <w:rFonts w:hint="eastAsia"/>
        </w:rPr>
        <w:t>处理算法（例如网页排名算法</w:t>
      </w:r>
      <w:r w:rsidR="00C43CEA">
        <w:rPr>
          <w:rFonts w:hint="eastAsia"/>
        </w:rPr>
        <w:t>）</w:t>
      </w:r>
      <w:r w:rsidR="00956DC2">
        <w:rPr>
          <w:rFonts w:hint="eastAsia"/>
        </w:rPr>
        <w:t>需要</w:t>
      </w:r>
      <w:r w:rsidR="00C43CEA">
        <w:rPr>
          <w:rFonts w:hint="eastAsia"/>
        </w:rPr>
        <w:t>对同一数据</w:t>
      </w:r>
      <w:r w:rsidR="00956DC2">
        <w:rPr>
          <w:rFonts w:hint="eastAsia"/>
        </w:rPr>
        <w:t>集</w:t>
      </w:r>
      <w:r w:rsidR="00C43CEA">
        <w:rPr>
          <w:rFonts w:hint="eastAsia"/>
        </w:rPr>
        <w:t>执行多次迭代</w:t>
      </w:r>
      <w:r w:rsidR="00501B1D">
        <w:rPr>
          <w:rFonts w:hint="eastAsia"/>
        </w:rPr>
        <w:t>计算</w:t>
      </w:r>
      <w:r w:rsidR="00C43CEA">
        <w:rPr>
          <w:rFonts w:hint="eastAsia"/>
        </w:rPr>
        <w:t>，这需要</w:t>
      </w:r>
      <w:r w:rsidR="00501B1D">
        <w:rPr>
          <w:rFonts w:hint="eastAsia"/>
        </w:rPr>
        <w:t>在迭代计算之间的</w:t>
      </w:r>
      <w:r w:rsidR="00D1247E">
        <w:rPr>
          <w:rFonts w:hint="eastAsia"/>
        </w:rPr>
        <w:t>消息传递机制。我们需要基于</w:t>
      </w:r>
      <w:r w:rsidR="00C43CEA">
        <w:rPr>
          <w:rFonts w:hint="eastAsia"/>
        </w:rPr>
        <w:t>MapReduce</w:t>
      </w:r>
      <w:r w:rsidR="00D1247E">
        <w:rPr>
          <w:rFonts w:hint="eastAsia"/>
        </w:rPr>
        <w:t>框架进行</w:t>
      </w:r>
      <w:r w:rsidR="00C43CEA">
        <w:rPr>
          <w:rFonts w:hint="eastAsia"/>
        </w:rPr>
        <w:t>编程，以处理对相同数据</w:t>
      </w:r>
      <w:r w:rsidR="00D1247E">
        <w:rPr>
          <w:rFonts w:hint="eastAsia"/>
        </w:rPr>
        <w:t>集的多次迭代。大致来说，它的工作步骤是先从磁盘读取数据，并在特定的迭代之后</w:t>
      </w:r>
      <w:r w:rsidR="00C43CEA">
        <w:rPr>
          <w:rFonts w:hint="eastAsia"/>
        </w:rPr>
        <w:t>将结果写入</w:t>
      </w:r>
      <w:r w:rsidR="00C43CEA">
        <w:rPr>
          <w:rFonts w:hint="eastAsia"/>
        </w:rPr>
        <w:t>HDFS</w:t>
      </w:r>
      <w:r w:rsidR="00C43CEA">
        <w:rPr>
          <w:rFonts w:hint="eastAsia"/>
        </w:rPr>
        <w:t>，然后从</w:t>
      </w:r>
      <w:r w:rsidR="00C43CEA">
        <w:rPr>
          <w:rFonts w:hint="eastAsia"/>
        </w:rPr>
        <w:t>HDFS</w:t>
      </w:r>
      <w:r w:rsidR="00D1247E">
        <w:rPr>
          <w:rFonts w:hint="eastAsia"/>
        </w:rPr>
        <w:t>读取数据</w:t>
      </w:r>
      <w:r w:rsidR="00C43CEA">
        <w:rPr>
          <w:rFonts w:hint="eastAsia"/>
        </w:rPr>
        <w:t>以进行下一次迭代。这是非常低效的，因为它涉及读取和写入数据到磁盘，这涉及大量</w:t>
      </w:r>
      <w:r w:rsidR="00D1247E">
        <w:rPr>
          <w:rFonts w:hint="eastAsia"/>
        </w:rPr>
        <w:t>读写操作以及跨群集的数据复制以实现容错能力。而且</w:t>
      </w:r>
      <w:r w:rsidR="00C43CEA">
        <w:rPr>
          <w:rFonts w:hint="eastAsia"/>
        </w:rPr>
        <w:t>每个</w:t>
      </w:r>
      <w:r w:rsidR="00C43CEA">
        <w:rPr>
          <w:rFonts w:hint="eastAsia"/>
        </w:rPr>
        <w:t>MapReduce</w:t>
      </w:r>
      <w:r w:rsidR="00C43CEA">
        <w:rPr>
          <w:rFonts w:hint="eastAsia"/>
        </w:rPr>
        <w:t>迭代都具有很高的延迟，并且下一个迭代只能在之前的作业完全完成之后才能开始。同样，消息传递需要相邻节点的分数</w:t>
      </w:r>
      <w:r w:rsidR="009937A0">
        <w:rPr>
          <w:rFonts w:hint="eastAsia"/>
        </w:rPr>
        <w:t>，以便评估特定节点的分数。这些计算需要来自其邻居的消息或跨作业多个阶段的数据</w:t>
      </w:r>
      <w:r w:rsidR="00C43CEA">
        <w:rPr>
          <w:rFonts w:hint="eastAsia"/>
        </w:rPr>
        <w:t>，而</w:t>
      </w:r>
      <w:r w:rsidR="00C43CEA">
        <w:rPr>
          <w:rFonts w:hint="eastAsia"/>
        </w:rPr>
        <w:t>MapReduce</w:t>
      </w:r>
      <w:r w:rsidR="009937A0">
        <w:rPr>
          <w:rFonts w:hint="eastAsia"/>
        </w:rPr>
        <w:t>缺乏这种机制。为了满足对图</w:t>
      </w:r>
      <w:r w:rsidR="00C43CEA">
        <w:rPr>
          <w:rFonts w:hint="eastAsia"/>
        </w:rPr>
        <w:t>处理算法的高效平台的需求，设计了诸如</w:t>
      </w:r>
      <w:r w:rsidR="00C43CEA">
        <w:rPr>
          <w:rFonts w:hint="eastAsia"/>
        </w:rPr>
        <w:t>Pregel</w:t>
      </w:r>
      <w:r w:rsidR="00C43CEA">
        <w:rPr>
          <w:rFonts w:hint="eastAsia"/>
        </w:rPr>
        <w:t>和</w:t>
      </w:r>
      <w:r w:rsidR="00C43CEA">
        <w:rPr>
          <w:rFonts w:hint="eastAsia"/>
        </w:rPr>
        <w:t>GraphLab</w:t>
      </w:r>
      <w:r w:rsidR="009937A0">
        <w:rPr>
          <w:rFonts w:hint="eastAsia"/>
        </w:rPr>
        <w:t>之类的不同图</w:t>
      </w:r>
      <w:r w:rsidR="00C43CEA">
        <w:rPr>
          <w:rFonts w:hint="eastAsia"/>
        </w:rPr>
        <w:t>处理工具。这些工具快速且可扩展，但对于这些复杂的多阶段算法的创建和</w:t>
      </w:r>
      <w:r w:rsidR="00AD59F6">
        <w:rPr>
          <w:rFonts w:hint="eastAsia"/>
        </w:rPr>
        <w:t>后续处理</w:t>
      </w:r>
      <w:r w:rsidR="00C43CEA">
        <w:rPr>
          <w:rFonts w:hint="eastAsia"/>
        </w:rPr>
        <w:t>效率不高。</w:t>
      </w:r>
      <w:r w:rsidR="00C9423E" w:rsidRPr="00C9423E">
        <w:t>Apache Spark</w:t>
      </w:r>
      <w:r w:rsidR="00C9423E" w:rsidRPr="00C9423E">
        <w:t>的引入在很大程度上解决了这些问题。</w:t>
      </w:r>
      <w:r w:rsidR="00C9423E" w:rsidRPr="00C9423E">
        <w:t>Spark</w:t>
      </w:r>
      <w:r w:rsidR="00C9423E" w:rsidRPr="00C9423E">
        <w:t>包含一个称为</w:t>
      </w:r>
      <w:r w:rsidR="00C9423E" w:rsidRPr="00C9423E">
        <w:t>GraphX</w:t>
      </w:r>
      <w:r w:rsidR="00191383">
        <w:t>的图</w:t>
      </w:r>
      <w:r w:rsidR="00C9423E" w:rsidRPr="00C9423E">
        <w:t>计算库，可简化我</w:t>
      </w:r>
      <w:r w:rsidR="003565B1">
        <w:t>们的</w:t>
      </w:r>
      <w:r w:rsidR="003565B1">
        <w:rPr>
          <w:rFonts w:hint="eastAsia"/>
        </w:rPr>
        <w:t>工作</w:t>
      </w:r>
      <w:r w:rsidR="00C9423E" w:rsidRPr="00C9423E">
        <w:t>。与传统的</w:t>
      </w:r>
      <w:r w:rsidR="00C9423E" w:rsidRPr="00C9423E">
        <w:t>MapReduce</w:t>
      </w:r>
      <w:r w:rsidR="00C9423E" w:rsidRPr="00C9423E">
        <w:t>程序相比，内存中的计算以及内置的图形支持将算法的性能提高了</w:t>
      </w:r>
      <w:r w:rsidR="00C9423E" w:rsidRPr="00C9423E">
        <w:t>1</w:t>
      </w:r>
      <w:r w:rsidR="00C9423E" w:rsidRPr="00C9423E">
        <w:t>到</w:t>
      </w:r>
      <w:r w:rsidR="00C9423E" w:rsidRPr="00C9423E">
        <w:t>2</w:t>
      </w:r>
      <w:r w:rsidR="003565B1">
        <w:rPr>
          <w:rFonts w:hint="eastAsia"/>
        </w:rPr>
        <w:t>倍</w:t>
      </w:r>
      <w:r w:rsidR="00C9423E" w:rsidRPr="00C9423E">
        <w:t>。</w:t>
      </w:r>
      <w:r w:rsidR="00C9423E" w:rsidRPr="00C9423E">
        <w:t>Spark</w:t>
      </w:r>
      <w:r w:rsidR="00C9423E" w:rsidRPr="00C9423E">
        <w:t>使用</w:t>
      </w:r>
      <w:r w:rsidR="00C9423E" w:rsidRPr="00C9423E">
        <w:t>Netty</w:t>
      </w:r>
      <w:r w:rsidR="00C9423E" w:rsidRPr="00C9423E">
        <w:t>和</w:t>
      </w:r>
      <w:r w:rsidR="00C9423E" w:rsidRPr="00C9423E">
        <w:t>Akka</w:t>
      </w:r>
      <w:r w:rsidR="00C9423E" w:rsidRPr="00C9423E">
        <w:t>的组合在整个执行程序中分发消息。</w:t>
      </w:r>
      <w:r w:rsidR="003B47FD">
        <w:fldChar w:fldCharType="begin"/>
      </w:r>
      <w:r w:rsidR="003B47FD">
        <w:instrText xml:space="preserve"> </w:instrText>
      </w:r>
      <w:r w:rsidR="003B47FD">
        <w:rPr>
          <w:rFonts w:hint="eastAsia"/>
        </w:rPr>
        <w:instrText>REF _Ref516501291 \h</w:instrText>
      </w:r>
      <w:r w:rsidR="003B47FD">
        <w:instrText xml:space="preserve"> </w:instrText>
      </w:r>
      <w:r w:rsidR="003B47FD">
        <w:fldChar w:fldCharType="separate"/>
      </w:r>
      <w:r w:rsidR="003B47FD">
        <w:rPr>
          <w:rFonts w:hint="eastAsia"/>
        </w:rPr>
        <w:t>图例</w:t>
      </w:r>
      <w:r w:rsidR="003B47FD">
        <w:rPr>
          <w:rFonts w:hint="eastAsia"/>
        </w:rPr>
        <w:t xml:space="preserve"> </w:t>
      </w:r>
      <w:r w:rsidR="003B47FD">
        <w:rPr>
          <w:noProof/>
        </w:rPr>
        <w:t>4</w:t>
      </w:r>
      <w:r w:rsidR="003B47FD">
        <w:noBreakHyphen/>
      </w:r>
      <w:r w:rsidR="003B47FD">
        <w:rPr>
          <w:noProof/>
        </w:rPr>
        <w:t>4</w:t>
      </w:r>
      <w:r w:rsidR="003B47FD">
        <w:fldChar w:fldCharType="end"/>
      </w:r>
      <w:r w:rsidR="003B47FD" w:rsidRPr="00531EA6">
        <w:rPr>
          <w:rFonts w:hint="eastAsia"/>
        </w:rPr>
        <w:t>给出了</w:t>
      </w:r>
      <w:r w:rsidR="003B47FD" w:rsidRPr="00531EA6">
        <w:rPr>
          <w:rFonts w:hint="eastAsia"/>
        </w:rPr>
        <w:t>Spark</w:t>
      </w:r>
      <w:r w:rsidR="003B47FD" w:rsidRPr="00531EA6">
        <w:rPr>
          <w:rFonts w:hint="eastAsia"/>
        </w:rPr>
        <w:t>的迭代操作</w:t>
      </w:r>
      <w:r w:rsidR="003B47FD">
        <w:rPr>
          <w:rFonts w:hint="eastAsia"/>
        </w:rPr>
        <w:t>示意，</w:t>
      </w:r>
      <w:r w:rsidR="003B47FD" w:rsidRPr="00531EA6">
        <w:rPr>
          <w:rFonts w:hint="eastAsia"/>
        </w:rPr>
        <w:t>它将中间结果存储在分布式存储器中</w:t>
      </w:r>
      <w:r w:rsidR="003B47FD">
        <w:rPr>
          <w:rFonts w:hint="eastAsia"/>
        </w:rPr>
        <w:t>（内存）</w:t>
      </w:r>
      <w:r w:rsidR="003B47FD" w:rsidRPr="00531EA6">
        <w:rPr>
          <w:rFonts w:hint="eastAsia"/>
        </w:rPr>
        <w:t>，而不是存储</w:t>
      </w:r>
      <w:r w:rsidR="003B47FD">
        <w:rPr>
          <w:rFonts w:hint="eastAsia"/>
        </w:rPr>
        <w:t>在磁盘中</w:t>
      </w:r>
      <w:r w:rsidR="003B47FD" w:rsidRPr="00531EA6">
        <w:rPr>
          <w:rFonts w:hint="eastAsia"/>
        </w:rPr>
        <w:t>，并使</w:t>
      </w:r>
      <w:r w:rsidR="003B47FD">
        <w:rPr>
          <w:rFonts w:hint="eastAsia"/>
        </w:rPr>
        <w:t>应用</w:t>
      </w:r>
      <w:r w:rsidR="003B47FD" w:rsidRPr="00531EA6">
        <w:rPr>
          <w:rFonts w:hint="eastAsia"/>
        </w:rPr>
        <w:t>系统更快</w:t>
      </w:r>
      <w:r w:rsidR="003B47FD">
        <w:rPr>
          <w:rFonts w:hint="eastAsia"/>
        </w:rPr>
        <w:t>的运行</w:t>
      </w:r>
      <w:r w:rsidR="003B47FD" w:rsidRPr="00531EA6">
        <w:rPr>
          <w:rFonts w:hint="eastAsia"/>
        </w:rPr>
        <w:t>。</w:t>
      </w:r>
    </w:p>
    <w:p w14:paraId="1EAE4BCB" w14:textId="0355FAD5" w:rsidR="003B47FD" w:rsidRDefault="00F47EF4" w:rsidP="00CE4609">
      <w:pPr>
        <w:ind w:firstLine="420"/>
        <w:jc w:val="center"/>
      </w:pPr>
      <w:r w:rsidRPr="00F47EF4">
        <w:rPr>
          <w:noProof/>
        </w:rPr>
        <w:drawing>
          <wp:inline distT="0" distB="0" distL="0" distR="0" wp14:anchorId="14847EDF" wp14:editId="169F0D9B">
            <wp:extent cx="5044854" cy="1382992"/>
            <wp:effectExtent l="0" t="0" r="1016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6192" cy="1402548"/>
                    </a:xfrm>
                    <a:prstGeom prst="rect">
                      <a:avLst/>
                    </a:prstGeom>
                  </pic:spPr>
                </pic:pic>
              </a:graphicData>
            </a:graphic>
          </wp:inline>
        </w:drawing>
      </w:r>
    </w:p>
    <w:p w14:paraId="1F9E6737" w14:textId="77777777" w:rsidR="003B47FD" w:rsidRDefault="003B47FD" w:rsidP="003B47FD">
      <w:pPr>
        <w:pStyle w:val="Caption"/>
      </w:pPr>
      <w:bookmarkStart w:id="0" w:name="_Ref516501291"/>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4</w:t>
      </w:r>
      <w:r>
        <w:fldChar w:fldCharType="end"/>
      </w:r>
      <w:bookmarkEnd w:id="0"/>
      <w:r w:rsidRPr="00531EA6">
        <w:rPr>
          <w:rFonts w:hint="eastAsia"/>
        </w:rPr>
        <w:t>Spark</w:t>
      </w:r>
      <w:r w:rsidRPr="00531EA6">
        <w:rPr>
          <w:rFonts w:hint="eastAsia"/>
        </w:rPr>
        <w:t>的迭代操作</w:t>
      </w:r>
    </w:p>
    <w:p w14:paraId="6121D4D2" w14:textId="0B46660E" w:rsidR="001374FE" w:rsidRDefault="00543BED" w:rsidP="001374FE">
      <w:pPr>
        <w:ind w:firstLine="420"/>
      </w:pPr>
      <w:r>
        <w:rPr>
          <w:rFonts w:hint="eastAsia"/>
        </w:rPr>
        <w:t>另外，</w:t>
      </w:r>
      <w:r w:rsidR="00724066" w:rsidRPr="00352F84">
        <w:rPr>
          <w:rFonts w:hint="eastAsia"/>
        </w:rPr>
        <w:t>几乎所有的机器学习算法都是</w:t>
      </w:r>
      <w:r>
        <w:rPr>
          <w:rFonts w:hint="eastAsia"/>
        </w:rPr>
        <w:t>基于</w:t>
      </w:r>
      <w:r w:rsidR="00724066" w:rsidRPr="00352F84">
        <w:rPr>
          <w:rFonts w:hint="eastAsia"/>
        </w:rPr>
        <w:t>迭代</w:t>
      </w:r>
      <w:r>
        <w:rPr>
          <w:rFonts w:hint="eastAsia"/>
        </w:rPr>
        <w:t>计算的工作机制</w:t>
      </w:r>
      <w:r w:rsidR="00724066" w:rsidRPr="00352F84">
        <w:rPr>
          <w:rFonts w:hint="eastAsia"/>
        </w:rPr>
        <w:t>。如前所述，迭代算法在</w:t>
      </w:r>
      <w:r w:rsidR="00724066" w:rsidRPr="00352F84">
        <w:rPr>
          <w:rFonts w:hint="eastAsia"/>
        </w:rPr>
        <w:t>MapReduce</w:t>
      </w:r>
      <w:r w:rsidR="00724066" w:rsidRPr="00352F84">
        <w:rPr>
          <w:rFonts w:hint="eastAsia"/>
        </w:rPr>
        <w:t>实现中涉及</w:t>
      </w:r>
      <w:r w:rsidR="006369F9">
        <w:rPr>
          <w:rFonts w:hint="eastAsia"/>
        </w:rPr>
        <w:t>磁盘读写</w:t>
      </w:r>
      <w:r w:rsidR="00724066" w:rsidRPr="00352F84">
        <w:rPr>
          <w:rFonts w:hint="eastAsia"/>
        </w:rPr>
        <w:t>瓶颈。</w:t>
      </w:r>
      <w:r w:rsidR="00724066" w:rsidRPr="00352F84">
        <w:rPr>
          <w:rFonts w:hint="eastAsia"/>
        </w:rPr>
        <w:t>MapReduce</w:t>
      </w:r>
      <w:r w:rsidR="00724066" w:rsidRPr="00352F84">
        <w:rPr>
          <w:rFonts w:hint="eastAsia"/>
        </w:rPr>
        <w:t>使用的粗粒度任务（</w:t>
      </w:r>
      <w:r w:rsidR="00FD0D37">
        <w:rPr>
          <w:rFonts w:hint="eastAsia"/>
        </w:rPr>
        <w:t>即任务级并行处理</w:t>
      </w:r>
      <w:r w:rsidR="00724066" w:rsidRPr="00352F84">
        <w:rPr>
          <w:rFonts w:hint="eastAsia"/>
        </w:rPr>
        <w:t>）对于迭代算法而言过于繁重。在</w:t>
      </w:r>
      <w:r w:rsidR="000D632E" w:rsidRPr="00352F84">
        <w:rPr>
          <w:rFonts w:hint="eastAsia"/>
        </w:rPr>
        <w:t>分布式系统内核</w:t>
      </w:r>
      <w:r w:rsidR="00724066" w:rsidRPr="00352F84">
        <w:rPr>
          <w:rFonts w:hint="eastAsia"/>
        </w:rPr>
        <w:t>Mesos</w:t>
      </w:r>
      <w:r w:rsidR="00724066" w:rsidRPr="00352F84">
        <w:rPr>
          <w:rFonts w:hint="eastAsia"/>
        </w:rPr>
        <w:t>的帮助下，</w:t>
      </w:r>
      <w:r w:rsidR="00724066" w:rsidRPr="00352F84">
        <w:rPr>
          <w:rFonts w:hint="eastAsia"/>
        </w:rPr>
        <w:t>Spark</w:t>
      </w:r>
      <w:r w:rsidR="00724066" w:rsidRPr="00352F84">
        <w:rPr>
          <w:rFonts w:hint="eastAsia"/>
        </w:rPr>
        <w:t>会在每次迭</w:t>
      </w:r>
      <w:r w:rsidR="00D77007">
        <w:rPr>
          <w:rFonts w:hint="eastAsia"/>
        </w:rPr>
        <w:t>代后缓存中间数据集，并在此缓存的数据集上运行多次迭代，从而减少</w:t>
      </w:r>
      <w:r w:rsidR="00585CED">
        <w:rPr>
          <w:rFonts w:hint="eastAsia"/>
        </w:rPr>
        <w:t>磁盘读写</w:t>
      </w:r>
      <w:r w:rsidR="00724066" w:rsidRPr="00352F84">
        <w:rPr>
          <w:rFonts w:hint="eastAsia"/>
        </w:rPr>
        <w:t>，并有助于以容错的方式更快地运行算法。</w:t>
      </w:r>
      <w:r w:rsidR="00352F84" w:rsidRPr="00352F84">
        <w:t>Spark</w:t>
      </w:r>
      <w:r w:rsidR="00BA0681">
        <w:t>有一个内置</w:t>
      </w:r>
      <w:r w:rsidR="00352F84" w:rsidRPr="00352F84">
        <w:t>可扩展的机器学习库</w:t>
      </w:r>
      <w:r w:rsidR="00352F84" w:rsidRPr="00352F84">
        <w:t>MLlib</w:t>
      </w:r>
      <w:r w:rsidR="00352F84" w:rsidRPr="00352F84">
        <w:t>，其中包含高质量的算法，该算法利用迭代并产生比</w:t>
      </w:r>
      <w:r w:rsidR="00352F84" w:rsidRPr="00352F84">
        <w:t>MapReduce</w:t>
      </w:r>
      <w:r w:rsidR="00F311F7">
        <w:rPr>
          <w:rFonts w:hint="eastAsia"/>
        </w:rPr>
        <w:t>使用时间更少的效果</w:t>
      </w:r>
      <w:r w:rsidR="00352F84" w:rsidRPr="00352F84">
        <w:t>。</w:t>
      </w:r>
      <w:r w:rsidR="001374FE">
        <w:rPr>
          <w:rFonts w:hint="eastAsia"/>
        </w:rPr>
        <w:t>Spark</w:t>
      </w:r>
      <w:r w:rsidR="001374FE">
        <w:rPr>
          <w:rFonts w:hint="eastAsia"/>
        </w:rPr>
        <w:t>另一个功能是交互式分析界面，将</w:t>
      </w:r>
      <w:r w:rsidR="001374FE">
        <w:rPr>
          <w:rFonts w:hint="eastAsia"/>
        </w:rPr>
        <w:t>Spark</w:t>
      </w:r>
      <w:r w:rsidR="001374FE">
        <w:rPr>
          <w:rFonts w:hint="eastAsia"/>
        </w:rPr>
        <w:t>的运行结果立即提供给用户，无需集成开发工具和代码编译。此功能可以作为交互式探索数据的主要工具，也可以对正在开发的应用程序进行分部测试。下面代码</w:t>
      </w:r>
      <w:r w:rsidR="001374FE">
        <w:rPr>
          <w:rFonts w:hint="eastAsia"/>
        </w:rPr>
        <w:lastRenderedPageBreak/>
        <w:t>显示了一个</w:t>
      </w:r>
      <w:r w:rsidR="001374FE">
        <w:rPr>
          <w:rFonts w:hint="eastAsia"/>
        </w:rPr>
        <w:t>Spark shell</w:t>
      </w:r>
      <w:r w:rsidR="001374FE">
        <w:rPr>
          <w:rFonts w:hint="eastAsia"/>
        </w:rPr>
        <w:t>，用户在其中加载一个文件，然后计算文件的行数。</w:t>
      </w:r>
    </w:p>
    <w:p w14:paraId="23B492A8" w14:textId="77777777" w:rsidR="001B03EC" w:rsidRDefault="001B03EC" w:rsidP="001B03EC">
      <w:pPr>
        <w:pStyle w:val="a7"/>
      </w:pPr>
      <w:r>
        <w:t>root@bb8bf6efccc</w:t>
      </w:r>
      <w:proofErr w:type="gramStart"/>
      <w:r>
        <w:t>9:~</w:t>
      </w:r>
      <w:proofErr w:type="gramEnd"/>
      <w:r>
        <w:t># spark-shell</w:t>
      </w:r>
    </w:p>
    <w:p w14:paraId="616AED5A" w14:textId="77777777" w:rsidR="001B03EC" w:rsidRDefault="001B03EC" w:rsidP="001B03EC">
      <w:pPr>
        <w:pStyle w:val="a7"/>
      </w:pPr>
      <w:r>
        <w:t>20/02/27 13:55:07 WARN NativeCodeLoader: Unable to load native-hadoop library for your platform... using builtin-java classes where applicable</w:t>
      </w:r>
    </w:p>
    <w:p w14:paraId="5E2089FC" w14:textId="77777777" w:rsidR="001B03EC" w:rsidRDefault="001B03EC" w:rsidP="001B03EC">
      <w:pPr>
        <w:pStyle w:val="a7"/>
      </w:pPr>
      <w:r>
        <w:t>Using Spark's default log4j profile: org/apache/spark/log4j-defaults.properties</w:t>
      </w:r>
    </w:p>
    <w:p w14:paraId="215A5ECB" w14:textId="77777777" w:rsidR="001B03EC" w:rsidRDefault="001B03EC" w:rsidP="001B03EC">
      <w:pPr>
        <w:pStyle w:val="a7"/>
      </w:pPr>
      <w:r>
        <w:t>Setting default log level to "WARN".</w:t>
      </w:r>
    </w:p>
    <w:p w14:paraId="22F347D9" w14:textId="77777777" w:rsidR="001B03EC" w:rsidRDefault="001B03EC" w:rsidP="001B03EC">
      <w:pPr>
        <w:pStyle w:val="a7"/>
      </w:pPr>
      <w:r>
        <w:t xml:space="preserve">To adjust logging level use </w:t>
      </w:r>
      <w:proofErr w:type="gramStart"/>
      <w:r>
        <w:t>sc.setLogLevel</w:t>
      </w:r>
      <w:proofErr w:type="gramEnd"/>
      <w:r>
        <w:t>(newLevel). For SparkR, use setLogLevel(newLevel).</w:t>
      </w:r>
    </w:p>
    <w:p w14:paraId="6A1808DA" w14:textId="77777777" w:rsidR="001B03EC" w:rsidRDefault="001B03EC" w:rsidP="001B03EC">
      <w:pPr>
        <w:pStyle w:val="a7"/>
      </w:pPr>
      <w:r>
        <w:t>Spark context Web UI available at http://bb8bf6efccc9:4040</w:t>
      </w:r>
    </w:p>
    <w:p w14:paraId="371875CD" w14:textId="77777777" w:rsidR="001B03EC" w:rsidRDefault="001B03EC" w:rsidP="001B03EC">
      <w:pPr>
        <w:pStyle w:val="a7"/>
      </w:pPr>
      <w:r>
        <w:t xml:space="preserve">Spark context available as 'sc' (master = </w:t>
      </w:r>
      <w:proofErr w:type="gramStart"/>
      <w:r>
        <w:t>local[</w:t>
      </w:r>
      <w:proofErr w:type="gramEnd"/>
      <w:r>
        <w:t>*], app id = local-1582811713758).</w:t>
      </w:r>
    </w:p>
    <w:p w14:paraId="406C14CF" w14:textId="77777777" w:rsidR="001B03EC" w:rsidRDefault="001B03EC" w:rsidP="001B03EC">
      <w:pPr>
        <w:pStyle w:val="a7"/>
      </w:pPr>
      <w:r>
        <w:t>Spark session available as 'spark'.</w:t>
      </w:r>
    </w:p>
    <w:p w14:paraId="0D673327" w14:textId="77777777" w:rsidR="001B03EC" w:rsidRDefault="001B03EC" w:rsidP="001B03EC">
      <w:pPr>
        <w:pStyle w:val="a7"/>
      </w:pPr>
      <w:r>
        <w:t>Welcome to</w:t>
      </w:r>
    </w:p>
    <w:p w14:paraId="4B220C80" w14:textId="77777777" w:rsidR="001B03EC" w:rsidRDefault="001B03EC" w:rsidP="001B03EC">
      <w:pPr>
        <w:pStyle w:val="a7"/>
      </w:pPr>
      <w:r>
        <w:t xml:space="preserve">      ____              __</w:t>
      </w:r>
    </w:p>
    <w:p w14:paraId="74466037" w14:textId="77777777" w:rsidR="001B03EC" w:rsidRDefault="001B03EC" w:rsidP="001B03EC">
      <w:pPr>
        <w:pStyle w:val="a7"/>
      </w:pPr>
      <w:r>
        <w:t xml:space="preserve">     / __/__  ___ _____/ /__</w:t>
      </w:r>
    </w:p>
    <w:p w14:paraId="4AE61664" w14:textId="77777777" w:rsidR="001B03EC" w:rsidRDefault="001B03EC" w:rsidP="001B03EC">
      <w:pPr>
        <w:pStyle w:val="a7"/>
      </w:pPr>
      <w:r>
        <w:t xml:space="preserve">    _\ \/ _ \/ _ `/ __/  '_/</w:t>
      </w:r>
    </w:p>
    <w:p w14:paraId="77F5D045" w14:textId="77777777" w:rsidR="001B03EC" w:rsidRDefault="001B03EC" w:rsidP="001B03EC">
      <w:pPr>
        <w:pStyle w:val="a7"/>
      </w:pPr>
      <w:r>
        <w:t xml:space="preserve">   /___</w:t>
      </w:r>
      <w:proofErr w:type="gramStart"/>
      <w:r>
        <w:t>/ .</w:t>
      </w:r>
      <w:proofErr w:type="gramEnd"/>
      <w:r>
        <w:t>__/\_,_/_/ /_/\_\   version 2.4.5</w:t>
      </w:r>
    </w:p>
    <w:p w14:paraId="2C43CE05" w14:textId="77777777" w:rsidR="001B03EC" w:rsidRDefault="001B03EC" w:rsidP="001B03EC">
      <w:pPr>
        <w:pStyle w:val="a7"/>
      </w:pPr>
      <w:r>
        <w:t xml:space="preserve">      /_/</w:t>
      </w:r>
    </w:p>
    <w:p w14:paraId="40435F79" w14:textId="77777777" w:rsidR="001B03EC" w:rsidRDefault="001B03EC" w:rsidP="001B03EC">
      <w:pPr>
        <w:pStyle w:val="a7"/>
      </w:pPr>
    </w:p>
    <w:p w14:paraId="73B26DA2" w14:textId="77777777" w:rsidR="001B03EC" w:rsidRDefault="001B03EC" w:rsidP="001B03EC">
      <w:pPr>
        <w:pStyle w:val="a7"/>
      </w:pPr>
      <w:r>
        <w:t>Using Scala version 2.11.12 (OpenJDK 64-Bit Server VM, Java 1.8.0_212)</w:t>
      </w:r>
    </w:p>
    <w:p w14:paraId="1F24E766" w14:textId="77777777" w:rsidR="001B03EC" w:rsidRDefault="001B03EC" w:rsidP="001B03EC">
      <w:pPr>
        <w:pStyle w:val="a7"/>
      </w:pPr>
      <w:r>
        <w:t>Type in expressions to have them evaluated.</w:t>
      </w:r>
    </w:p>
    <w:p w14:paraId="65CDFE28" w14:textId="77777777" w:rsidR="001B03EC" w:rsidRDefault="001B03EC" w:rsidP="001B03EC">
      <w:pPr>
        <w:pStyle w:val="a7"/>
      </w:pPr>
      <w:proofErr w:type="gramStart"/>
      <w:r>
        <w:t>Type :help</w:t>
      </w:r>
      <w:proofErr w:type="gramEnd"/>
      <w:r>
        <w:t xml:space="preserve"> for more information.</w:t>
      </w:r>
    </w:p>
    <w:p w14:paraId="2A9C3706" w14:textId="77777777" w:rsidR="001B03EC" w:rsidRDefault="001B03EC" w:rsidP="001B03EC">
      <w:pPr>
        <w:pStyle w:val="a7"/>
      </w:pPr>
    </w:p>
    <w:p w14:paraId="45F7A9A3" w14:textId="77777777" w:rsidR="001B03EC" w:rsidRDefault="001B03EC" w:rsidP="001B03EC">
      <w:pPr>
        <w:pStyle w:val="a7"/>
      </w:pPr>
      <w:r>
        <w:t xml:space="preserve">scala&gt; val auctionRDD = </w:t>
      </w:r>
      <w:proofErr w:type="gramStart"/>
      <w:r>
        <w:t>sc.textFile</w:t>
      </w:r>
      <w:proofErr w:type="gramEnd"/>
      <w:r>
        <w:t>("/data/auctiondata.csv")</w:t>
      </w:r>
    </w:p>
    <w:p w14:paraId="49339E7E" w14:textId="77777777" w:rsidR="001B03EC" w:rsidRDefault="001B03EC" w:rsidP="001B03EC">
      <w:pPr>
        <w:pStyle w:val="a7"/>
      </w:pPr>
      <w:r>
        <w:t xml:space="preserve">auctionRDD: org.apache.spark.rdd.RDD[String] = /data/auctiondata.csv </w:t>
      </w:r>
      <w:proofErr w:type="gramStart"/>
      <w:r>
        <w:t>MapPartitionsRDD[</w:t>
      </w:r>
      <w:proofErr w:type="gramEnd"/>
      <w:r>
        <w:t>1] at textFile at &lt;console&gt;:24</w:t>
      </w:r>
    </w:p>
    <w:p w14:paraId="5C541E2A" w14:textId="77777777" w:rsidR="001B03EC" w:rsidRDefault="001B03EC" w:rsidP="001B03EC">
      <w:pPr>
        <w:pStyle w:val="a7"/>
      </w:pPr>
    </w:p>
    <w:p w14:paraId="22161BA8" w14:textId="77777777" w:rsidR="001B03EC" w:rsidRDefault="001B03EC" w:rsidP="001B03EC">
      <w:pPr>
        <w:pStyle w:val="a7"/>
      </w:pPr>
      <w:r>
        <w:t>scala</w:t>
      </w:r>
      <w:proofErr w:type="gramStart"/>
      <w:r>
        <w:t>&gt;  auctionRDD.count</w:t>
      </w:r>
      <w:proofErr w:type="gramEnd"/>
    </w:p>
    <w:p w14:paraId="2838876F" w14:textId="452FD32C" w:rsidR="001374FE" w:rsidRPr="009A519D" w:rsidRDefault="001B03EC" w:rsidP="001B03EC">
      <w:pPr>
        <w:pStyle w:val="a7"/>
      </w:pPr>
      <w:r>
        <w:t>res0: Long = 10654</w:t>
      </w:r>
      <w:r w:rsidR="001374FE">
        <w:t xml:space="preserve">  </w:t>
      </w:r>
    </w:p>
    <w:p w14:paraId="1BB06E97" w14:textId="77777777" w:rsidR="001374FE" w:rsidRPr="00913A42" w:rsidRDefault="001374FE" w:rsidP="001374FE">
      <w:pPr>
        <w:pStyle w:val="Caption"/>
        <w:rPr>
          <w:rFonts w:ascii="Times" w:hAnsi="Times"/>
          <w:color w:val="666666"/>
          <w:kern w:val="0"/>
          <w:sz w:val="30"/>
          <w:szCs w:val="30"/>
        </w:rPr>
      </w:pPr>
      <w:bookmarkStart w:id="1" w:name="_Ref515885265"/>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1</w:t>
      </w:r>
      <w:r>
        <w:fldChar w:fldCharType="end"/>
      </w:r>
      <w:bookmarkEnd w:id="1"/>
    </w:p>
    <w:p w14:paraId="5A8F5259" w14:textId="2AE4FDDC" w:rsidR="001374FE" w:rsidRPr="00531EA6" w:rsidRDefault="001374FE" w:rsidP="001374FE">
      <w:pPr>
        <w:ind w:firstLine="420"/>
      </w:pPr>
      <w:r>
        <w:rPr>
          <w:rFonts w:hint="eastAsia"/>
        </w:rPr>
        <w:t>如本示例所示，</w:t>
      </w:r>
      <w:r>
        <w:rPr>
          <w:rFonts w:hint="eastAsia"/>
        </w:rPr>
        <w:t>Spark</w:t>
      </w:r>
      <w:r>
        <w:rPr>
          <w:rFonts w:hint="eastAsia"/>
        </w:rPr>
        <w:t>可以从文件中读取和写入数据，然后通过在内存中缓存数据集，用户可以交互地执行各种各样的复杂计算，每行命令执行完即时返回结果。</w:t>
      </w:r>
      <w:r>
        <w:rPr>
          <w:rFonts w:hint="eastAsia"/>
        </w:rPr>
        <w:t>Spark</w:t>
      </w:r>
      <w:r>
        <w:rPr>
          <w:rFonts w:hint="eastAsia"/>
        </w:rPr>
        <w:t>提供了分别支持</w:t>
      </w:r>
      <w:r>
        <w:rPr>
          <w:rFonts w:hint="eastAsia"/>
        </w:rPr>
        <w:t>Scala</w:t>
      </w:r>
      <w:r>
        <w:rPr>
          <w:rFonts w:hint="eastAsia"/>
        </w:rPr>
        <w:t>、</w:t>
      </w:r>
      <w:r>
        <w:rPr>
          <w:rFonts w:hint="eastAsia"/>
        </w:rPr>
        <w:t>Python</w:t>
      </w:r>
      <w:r>
        <w:rPr>
          <w:rFonts w:hint="eastAsia"/>
        </w:rPr>
        <w:t>和</w:t>
      </w:r>
      <w:r>
        <w:rPr>
          <w:rFonts w:hint="eastAsia"/>
        </w:rPr>
        <w:t>R</w:t>
      </w:r>
      <w:r>
        <w:rPr>
          <w:rFonts w:hint="eastAsia"/>
        </w:rPr>
        <w:t>语言的交互界面启动程序。</w:t>
      </w:r>
      <w:r w:rsidR="00B50A15">
        <w:fldChar w:fldCharType="begin"/>
      </w:r>
      <w:r w:rsidR="00B50A15">
        <w:instrText xml:space="preserve"> </w:instrText>
      </w:r>
      <w:r w:rsidR="00B50A15">
        <w:rPr>
          <w:rFonts w:hint="eastAsia"/>
        </w:rPr>
        <w:instrText>REF _Ref33733094 \h</w:instrText>
      </w:r>
      <w:r w:rsidR="00B50A15">
        <w:instrText xml:space="preserve"> </w:instrText>
      </w:r>
      <w:r w:rsidR="00B50A15">
        <w:fldChar w:fldCharType="separate"/>
      </w:r>
      <w:r w:rsidR="00B50A15">
        <w:rPr>
          <w:rFonts w:hint="eastAsia"/>
        </w:rPr>
        <w:t>图例</w:t>
      </w:r>
      <w:r w:rsidR="00B50A15">
        <w:rPr>
          <w:rFonts w:hint="eastAsia"/>
        </w:rPr>
        <w:t xml:space="preserve"> </w:t>
      </w:r>
      <w:r w:rsidR="00B50A15">
        <w:rPr>
          <w:noProof/>
        </w:rPr>
        <w:t>4</w:t>
      </w:r>
      <w:r w:rsidR="00B50A15">
        <w:noBreakHyphen/>
      </w:r>
      <w:r w:rsidR="00B50A15">
        <w:rPr>
          <w:noProof/>
        </w:rPr>
        <w:t>5</w:t>
      </w:r>
      <w:r w:rsidR="00B50A15">
        <w:fldChar w:fldCharType="end"/>
      </w:r>
      <w:r w:rsidRPr="00531EA6">
        <w:t>显示了</w:t>
      </w:r>
      <w:r w:rsidRPr="00531EA6">
        <w:rPr>
          <w:rFonts w:hint="eastAsia"/>
        </w:rPr>
        <w:t>Spark</w:t>
      </w:r>
      <w:r w:rsidRPr="00531EA6">
        <w:t>的交互式操作</w:t>
      </w:r>
      <w:r>
        <w:rPr>
          <w:rFonts w:hint="eastAsia"/>
        </w:rPr>
        <w:t>，</w:t>
      </w:r>
      <w:r w:rsidR="00B50A15">
        <w:t>如果</w:t>
      </w:r>
      <w:r w:rsidR="00B50A15">
        <w:rPr>
          <w:rFonts w:hint="eastAsia"/>
        </w:rPr>
        <w:t>用户</w:t>
      </w:r>
      <w:r w:rsidRPr="00531EA6">
        <w:t>在同一组数据上重复运行</w:t>
      </w:r>
      <w:r w:rsidR="00B50A15">
        <w:rPr>
          <w:rFonts w:hint="eastAsia"/>
        </w:rPr>
        <w:t>多次</w:t>
      </w:r>
      <w:r w:rsidR="00B50A15" w:rsidRPr="00531EA6">
        <w:t>查询</w:t>
      </w:r>
      <w:r w:rsidR="00B50A15">
        <w:t>，则</w:t>
      </w:r>
      <w:r w:rsidR="00B50A15">
        <w:rPr>
          <w:rFonts w:hint="eastAsia"/>
        </w:rPr>
        <w:t>这组</w:t>
      </w:r>
      <w:r w:rsidRPr="00531EA6">
        <w:t>数据可以保存在内存中</w:t>
      </w:r>
      <w:r w:rsidR="00B50A15">
        <w:rPr>
          <w:rFonts w:hint="eastAsia"/>
        </w:rPr>
        <w:t>便于后续的查询操作，数据只需要从磁盘中读取一次，这种运作机制可</w:t>
      </w:r>
      <w:r w:rsidR="00B50A15">
        <w:t>以获得更</w:t>
      </w:r>
      <w:r w:rsidR="00B50A15">
        <w:rPr>
          <w:rFonts w:hint="eastAsia"/>
        </w:rPr>
        <w:t>少</w:t>
      </w:r>
      <w:r w:rsidRPr="00531EA6">
        <w:t>的执行时间。</w:t>
      </w:r>
    </w:p>
    <w:p w14:paraId="475702B6" w14:textId="07563B6A" w:rsidR="001374FE" w:rsidRDefault="008E7F8D" w:rsidP="001374FE">
      <w:pPr>
        <w:ind w:left="420" w:firstLineChars="0" w:firstLine="0"/>
        <w:jc w:val="center"/>
      </w:pPr>
      <w:r w:rsidRPr="008E7F8D">
        <w:rPr>
          <w:noProof/>
        </w:rPr>
        <w:drawing>
          <wp:inline distT="0" distB="0" distL="0" distR="0" wp14:anchorId="12321745" wp14:editId="75915B86">
            <wp:extent cx="3644069" cy="13512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7796" cy="1352662"/>
                    </a:xfrm>
                    <a:prstGeom prst="rect">
                      <a:avLst/>
                    </a:prstGeom>
                  </pic:spPr>
                </pic:pic>
              </a:graphicData>
            </a:graphic>
          </wp:inline>
        </w:drawing>
      </w:r>
    </w:p>
    <w:p w14:paraId="700FECE9" w14:textId="77777777" w:rsidR="001374FE" w:rsidRDefault="001374FE" w:rsidP="001374FE">
      <w:pPr>
        <w:pStyle w:val="Caption"/>
      </w:pPr>
      <w:bookmarkStart w:id="2" w:name="_Ref33733094"/>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5</w:t>
      </w:r>
      <w:r>
        <w:fldChar w:fldCharType="end"/>
      </w:r>
      <w:bookmarkEnd w:id="2"/>
      <w:r>
        <w:rPr>
          <w:rFonts w:hint="eastAsia"/>
        </w:rPr>
        <w:t>交互式数据分析</w:t>
      </w:r>
    </w:p>
    <w:p w14:paraId="10221309" w14:textId="0160B906" w:rsidR="00352F84" w:rsidRPr="00C9423E" w:rsidRDefault="00CE20A2" w:rsidP="00CE20A2">
      <w:pPr>
        <w:ind w:firstLine="420"/>
      </w:pPr>
      <w:r>
        <w:rPr>
          <w:rFonts w:hint="eastAsia"/>
        </w:rPr>
        <w:t>MapReduce</w:t>
      </w:r>
      <w:r w:rsidR="0042668D" w:rsidRPr="0042668D">
        <w:rPr>
          <w:rFonts w:hint="eastAsia"/>
        </w:rPr>
        <w:t>作为第一代大数据分布式架构</w:t>
      </w:r>
      <w:r>
        <w:rPr>
          <w:rFonts w:hint="eastAsia"/>
        </w:rPr>
        <w:t>，</w:t>
      </w:r>
      <w:r w:rsidR="0042668D" w:rsidRPr="0042668D">
        <w:rPr>
          <w:rFonts w:hint="eastAsia"/>
        </w:rPr>
        <w:t>让传统的大数据问题可以并行地在多台处理机上进行计算</w:t>
      </w:r>
      <w:r>
        <w:rPr>
          <w:rFonts w:hint="eastAsia"/>
        </w:rPr>
        <w:t>。</w:t>
      </w:r>
      <w:r w:rsidR="0042668D" w:rsidRPr="0042668D">
        <w:rPr>
          <w:rFonts w:hint="eastAsia"/>
        </w:rPr>
        <w:t>而</w:t>
      </w:r>
      <w:r w:rsidR="0042668D" w:rsidRPr="0042668D">
        <w:rPr>
          <w:rFonts w:hint="eastAsia"/>
        </w:rPr>
        <w:t xml:space="preserve"> MapReduce </w:t>
      </w:r>
      <w:r w:rsidR="0042668D" w:rsidRPr="0042668D">
        <w:rPr>
          <w:rFonts w:hint="eastAsia"/>
        </w:rPr>
        <w:t>之所以能够迅速成为大数据处理的主流计算平台</w:t>
      </w:r>
      <w:r>
        <w:rPr>
          <w:rFonts w:hint="eastAsia"/>
        </w:rPr>
        <w:t>，</w:t>
      </w:r>
      <w:r w:rsidR="0042668D" w:rsidRPr="0042668D">
        <w:rPr>
          <w:rFonts w:hint="eastAsia"/>
        </w:rPr>
        <w:t>得力于其自动并行、自然伸缩、实现简单和容错</w:t>
      </w:r>
      <w:r>
        <w:rPr>
          <w:rFonts w:hint="eastAsia"/>
        </w:rPr>
        <w:t>性强等特性。</w:t>
      </w:r>
      <w:r w:rsidR="003A6523" w:rsidRPr="003A6523">
        <w:rPr>
          <w:rFonts w:hint="eastAsia"/>
        </w:rPr>
        <w:t>但是</w:t>
      </w:r>
      <w:r>
        <w:rPr>
          <w:rFonts w:hint="eastAsia"/>
        </w:rPr>
        <w:t>MapReduce</w:t>
      </w:r>
      <w:r w:rsidR="003A6523" w:rsidRPr="003A6523">
        <w:rPr>
          <w:rFonts w:hint="eastAsia"/>
        </w:rPr>
        <w:t>并不适合处理迭代问题以及低延时问题</w:t>
      </w:r>
      <w:r>
        <w:rPr>
          <w:rFonts w:hint="eastAsia"/>
        </w:rPr>
        <w:t>，</w:t>
      </w:r>
      <w:r w:rsidR="003A6523" w:rsidRPr="003A6523">
        <w:rPr>
          <w:rFonts w:hint="eastAsia"/>
        </w:rPr>
        <w:t>而</w:t>
      </w:r>
      <w:r w:rsidR="00295A05">
        <w:rPr>
          <w:rFonts w:hint="eastAsia"/>
        </w:rPr>
        <w:t>Spark</w:t>
      </w:r>
      <w:r w:rsidR="003A6523" w:rsidRPr="003A6523">
        <w:rPr>
          <w:rFonts w:hint="eastAsia"/>
        </w:rPr>
        <w:t>作为轻量、基于内存计算的分布式计算平台</w:t>
      </w:r>
      <w:r>
        <w:rPr>
          <w:rFonts w:hint="eastAsia"/>
        </w:rPr>
        <w:t>，</w:t>
      </w:r>
      <w:r w:rsidR="003A6523" w:rsidRPr="003A6523">
        <w:rPr>
          <w:rFonts w:hint="eastAsia"/>
        </w:rPr>
        <w:t>采用了与</w:t>
      </w:r>
      <w:r w:rsidR="003A6523" w:rsidRPr="003A6523">
        <w:rPr>
          <w:rFonts w:hint="eastAsia"/>
        </w:rPr>
        <w:t xml:space="preserve"> MapReduce </w:t>
      </w:r>
      <w:r w:rsidR="003A6523" w:rsidRPr="003A6523">
        <w:rPr>
          <w:rFonts w:hint="eastAsia"/>
        </w:rPr>
        <w:t>类似的编程模型</w:t>
      </w:r>
      <w:r>
        <w:rPr>
          <w:rFonts w:hint="eastAsia"/>
        </w:rPr>
        <w:t>，</w:t>
      </w:r>
      <w:r w:rsidR="003A6523" w:rsidRPr="003A6523">
        <w:rPr>
          <w:rFonts w:hint="eastAsia"/>
        </w:rPr>
        <w:t>使用</w:t>
      </w:r>
      <w:r w:rsidR="00295A05">
        <w:rPr>
          <w:rFonts w:hint="eastAsia"/>
        </w:rPr>
        <w:t>RDD</w:t>
      </w:r>
      <w:r w:rsidR="003A6523" w:rsidRPr="003A6523">
        <w:rPr>
          <w:rFonts w:hint="eastAsia"/>
        </w:rPr>
        <w:t>抽象对作业调度、数据操作和存取进行修改</w:t>
      </w:r>
      <w:r>
        <w:rPr>
          <w:rFonts w:hint="eastAsia"/>
        </w:rPr>
        <w:t>，</w:t>
      </w:r>
      <w:r w:rsidR="003A6523" w:rsidRPr="003A6523">
        <w:rPr>
          <w:rFonts w:hint="eastAsia"/>
        </w:rPr>
        <w:t>并增加了更丰富的算子</w:t>
      </w:r>
      <w:r>
        <w:rPr>
          <w:rFonts w:hint="eastAsia"/>
        </w:rPr>
        <w:t>，</w:t>
      </w:r>
      <w:r w:rsidR="003A6523" w:rsidRPr="003A6523">
        <w:rPr>
          <w:rFonts w:hint="eastAsia"/>
        </w:rPr>
        <w:t>使得</w:t>
      </w:r>
      <w:r w:rsidR="00295A05">
        <w:rPr>
          <w:rFonts w:hint="eastAsia"/>
        </w:rPr>
        <w:t>Spark</w:t>
      </w:r>
      <w:r w:rsidR="003A6523" w:rsidRPr="003A6523">
        <w:rPr>
          <w:rFonts w:hint="eastAsia"/>
        </w:rPr>
        <w:t>在处理迭代问题、交互问题以及低延时问题时能有更高的效率</w:t>
      </w:r>
      <w:r>
        <w:rPr>
          <w:rFonts w:hint="eastAsia"/>
        </w:rPr>
        <w:t>。</w:t>
      </w:r>
      <w:r w:rsidR="003A6523" w:rsidRPr="003A6523">
        <w:rPr>
          <w:rFonts w:hint="eastAsia"/>
        </w:rPr>
        <w:t>同样</w:t>
      </w:r>
      <w:r>
        <w:rPr>
          <w:rFonts w:hint="eastAsia"/>
        </w:rPr>
        <w:t>，</w:t>
      </w:r>
      <w:r w:rsidR="003A6523" w:rsidRPr="003A6523">
        <w:rPr>
          <w:rFonts w:hint="eastAsia"/>
        </w:rPr>
        <w:t xml:space="preserve">Spark </w:t>
      </w:r>
      <w:r w:rsidR="003A6523" w:rsidRPr="003A6523">
        <w:rPr>
          <w:rFonts w:hint="eastAsia"/>
        </w:rPr>
        <w:t>也有其不足</w:t>
      </w:r>
      <w:r>
        <w:rPr>
          <w:rFonts w:hint="eastAsia"/>
        </w:rPr>
        <w:t>：</w:t>
      </w:r>
      <w:r w:rsidR="003A6523" w:rsidRPr="003A6523">
        <w:rPr>
          <w:rFonts w:hint="eastAsia"/>
        </w:rPr>
        <w:t>如数据规模过大或内存不足时</w:t>
      </w:r>
      <w:r>
        <w:rPr>
          <w:rFonts w:hint="eastAsia"/>
        </w:rPr>
        <w:t>，</w:t>
      </w:r>
      <w:r w:rsidR="003A6523" w:rsidRPr="003A6523">
        <w:rPr>
          <w:rFonts w:hint="eastAsia"/>
        </w:rPr>
        <w:t>会出现性能降低、数据丢失</w:t>
      </w:r>
      <w:r w:rsidR="003A6523" w:rsidRPr="003A6523">
        <w:rPr>
          <w:rFonts w:hint="eastAsia"/>
        </w:rPr>
        <w:lastRenderedPageBreak/>
        <w:t>需要进行重复计算等缺点</w:t>
      </w:r>
      <w:r>
        <w:rPr>
          <w:rFonts w:hint="eastAsia"/>
        </w:rPr>
        <w:t>。</w:t>
      </w:r>
      <w:r w:rsidR="003A6523" w:rsidRPr="003A6523">
        <w:rPr>
          <w:rFonts w:hint="eastAsia"/>
        </w:rPr>
        <w:t>总而言之</w:t>
      </w:r>
      <w:r>
        <w:rPr>
          <w:rFonts w:hint="eastAsia"/>
        </w:rPr>
        <w:t>，</w:t>
      </w:r>
      <w:r w:rsidR="003A6523" w:rsidRPr="003A6523">
        <w:rPr>
          <w:rFonts w:hint="eastAsia"/>
        </w:rPr>
        <w:t>随着大数据领域的不断发展和完善</w:t>
      </w:r>
      <w:r>
        <w:rPr>
          <w:rFonts w:hint="eastAsia"/>
        </w:rPr>
        <w:t>，</w:t>
      </w:r>
      <w:r w:rsidR="003A6523" w:rsidRPr="003A6523">
        <w:rPr>
          <w:rFonts w:hint="eastAsia"/>
        </w:rPr>
        <w:t>现有的大数据分析技术仍然有大量具有挑战性的问题需要深入研究</w:t>
      </w:r>
      <w:r>
        <w:rPr>
          <w:rFonts w:hint="eastAsia"/>
        </w:rPr>
        <w:t>，</w:t>
      </w:r>
      <w:r w:rsidR="003A6523" w:rsidRPr="003A6523">
        <w:rPr>
          <w:rFonts w:hint="eastAsia"/>
        </w:rPr>
        <w:t>而作为大数据领域重要的两种分布式处理架构</w:t>
      </w:r>
      <w:r>
        <w:rPr>
          <w:rFonts w:hint="eastAsia"/>
        </w:rPr>
        <w:t>，</w:t>
      </w:r>
      <w:r w:rsidR="00295A05">
        <w:rPr>
          <w:rFonts w:hint="eastAsia"/>
        </w:rPr>
        <w:t>MapReduce</w:t>
      </w:r>
      <w:r w:rsidR="003A6523" w:rsidRPr="003A6523">
        <w:rPr>
          <w:rFonts w:hint="eastAsia"/>
        </w:rPr>
        <w:t>与</w:t>
      </w:r>
      <w:r w:rsidR="00295A05">
        <w:rPr>
          <w:rFonts w:hint="eastAsia"/>
        </w:rPr>
        <w:t>Spark</w:t>
      </w:r>
      <w:r w:rsidR="003A6523" w:rsidRPr="003A6523">
        <w:rPr>
          <w:rFonts w:hint="eastAsia"/>
        </w:rPr>
        <w:t>都有着不可替代的地位和作用</w:t>
      </w:r>
      <w:r>
        <w:rPr>
          <w:rFonts w:hint="eastAsia"/>
        </w:rPr>
        <w:t>，它们彼此可以很好的互补。</w:t>
      </w:r>
      <w:r w:rsidR="006B0883">
        <w:rPr>
          <w:rFonts w:hint="eastAsia"/>
        </w:rPr>
        <w:t>Hadoop</w:t>
      </w:r>
      <w:r w:rsidR="006B0883">
        <w:rPr>
          <w:rFonts w:hint="eastAsia"/>
        </w:rPr>
        <w:t>将庞大的数据集置于</w:t>
      </w:r>
      <w:r w:rsidR="00DC4653">
        <w:rPr>
          <w:rFonts w:hint="eastAsia"/>
        </w:rPr>
        <w:t>大量低性能和</w:t>
      </w:r>
      <w:r>
        <w:rPr>
          <w:rFonts w:hint="eastAsia"/>
        </w:rPr>
        <w:t>低成本的</w:t>
      </w:r>
      <w:r w:rsidR="00DC4653">
        <w:rPr>
          <w:rFonts w:hint="eastAsia"/>
        </w:rPr>
        <w:t>硬件设备上，而</w:t>
      </w:r>
      <w:r w:rsidR="006B0883">
        <w:rPr>
          <w:rFonts w:hint="eastAsia"/>
        </w:rPr>
        <w:t>Spark</w:t>
      </w:r>
      <w:r w:rsidR="00DC4653">
        <w:rPr>
          <w:rFonts w:hint="eastAsia"/>
        </w:rPr>
        <w:t>在内存中</w:t>
      </w:r>
      <w:r w:rsidR="006B0883">
        <w:rPr>
          <w:rFonts w:hint="eastAsia"/>
        </w:rPr>
        <w:t>为需要它的那些数据集提供实时</w:t>
      </w:r>
      <w:r w:rsidR="00D03815">
        <w:rPr>
          <w:rFonts w:hint="eastAsia"/>
        </w:rPr>
        <w:t>处理。当我们将</w:t>
      </w:r>
      <w:r w:rsidR="006B0883">
        <w:rPr>
          <w:rFonts w:hint="eastAsia"/>
        </w:rPr>
        <w:t>Spark</w:t>
      </w:r>
      <w:r w:rsidR="006B0883">
        <w:rPr>
          <w:rFonts w:hint="eastAsia"/>
        </w:rPr>
        <w:t>的能力（即高处理速度，高级分析和多重集成支持）与</w:t>
      </w:r>
      <w:r w:rsidR="006B0883">
        <w:rPr>
          <w:rFonts w:hint="eastAsia"/>
        </w:rPr>
        <w:t>Hadoop</w:t>
      </w:r>
      <w:r w:rsidR="00F76F95">
        <w:rPr>
          <w:rFonts w:hint="eastAsia"/>
        </w:rPr>
        <w:t>在硬件上的低成本操作</w:t>
      </w:r>
      <w:r w:rsidR="00D03815">
        <w:rPr>
          <w:rFonts w:hint="eastAsia"/>
        </w:rPr>
        <w:t>结合</w:t>
      </w:r>
      <w:r w:rsidR="00F76F95">
        <w:rPr>
          <w:rFonts w:hint="eastAsia"/>
        </w:rPr>
        <w:t>时，就</w:t>
      </w:r>
      <w:r w:rsidR="006B0883">
        <w:rPr>
          <w:rFonts w:hint="eastAsia"/>
        </w:rPr>
        <w:t>可以提供最佳</w:t>
      </w:r>
      <w:r w:rsidR="00F76F95">
        <w:rPr>
          <w:rFonts w:hint="eastAsia"/>
        </w:rPr>
        <w:t>实践效果</w:t>
      </w:r>
      <w:r w:rsidR="00D03815">
        <w:rPr>
          <w:rFonts w:hint="eastAsia"/>
        </w:rPr>
        <w:t>。</w:t>
      </w:r>
    </w:p>
    <w:p w14:paraId="2F342C28" w14:textId="6BD216C0" w:rsidR="00F43078" w:rsidRDefault="00E41DD9" w:rsidP="00D90AF9">
      <w:pPr>
        <w:pStyle w:val="Heading2"/>
      </w:pPr>
      <w:r>
        <w:rPr>
          <w:rFonts w:hint="eastAsia"/>
        </w:rPr>
        <w:t>认识</w:t>
      </w:r>
      <w:r>
        <w:rPr>
          <w:rFonts w:hint="eastAsia"/>
        </w:rPr>
        <w:t>RDD</w:t>
      </w:r>
    </w:p>
    <w:p w14:paraId="5EC6561E" w14:textId="3D43EA8A" w:rsidR="00051640" w:rsidRDefault="00C833A1" w:rsidP="00C833A1">
      <w:pPr>
        <w:ind w:firstLine="420"/>
      </w:pPr>
      <w:r>
        <w:rPr>
          <w:rFonts w:hint="eastAsia"/>
        </w:rPr>
        <w:t>Spark</w:t>
      </w:r>
      <w:r>
        <w:rPr>
          <w:rFonts w:hint="eastAsia"/>
        </w:rPr>
        <w:t>利用</w:t>
      </w:r>
      <w:r w:rsidR="00051640">
        <w:rPr>
          <w:rFonts w:hint="eastAsia"/>
        </w:rPr>
        <w:t>弹性分布式数据集</w:t>
      </w:r>
      <w:r w:rsidR="00452FE1">
        <w:rPr>
          <w:rFonts w:hint="eastAsia"/>
        </w:rPr>
        <w:t>（</w:t>
      </w:r>
      <w:r w:rsidR="00452FE1" w:rsidRPr="00452FE1">
        <w:t>Resilient Distributed Dataset</w:t>
      </w:r>
      <w:r w:rsidR="00452FE1">
        <w:rPr>
          <w:rFonts w:hint="eastAsia"/>
        </w:rPr>
        <w:t>，</w:t>
      </w:r>
      <w:r w:rsidR="00452FE1">
        <w:rPr>
          <w:rFonts w:hint="eastAsia"/>
        </w:rPr>
        <w:t>RDD</w:t>
      </w:r>
      <w:r w:rsidR="00452FE1">
        <w:rPr>
          <w:rFonts w:hint="eastAsia"/>
        </w:rPr>
        <w:t>）</w:t>
      </w:r>
      <w:r>
        <w:rPr>
          <w:rFonts w:hint="eastAsia"/>
        </w:rPr>
        <w:t>概念实现更快</w:t>
      </w:r>
      <w:r w:rsidR="00D267A9">
        <w:rPr>
          <w:rFonts w:hint="eastAsia"/>
        </w:rPr>
        <w:t>、</w:t>
      </w:r>
      <w:r>
        <w:rPr>
          <w:rFonts w:hint="eastAsia"/>
        </w:rPr>
        <w:t>更有效的</w:t>
      </w:r>
      <w:r>
        <w:rPr>
          <w:rFonts w:hint="eastAsia"/>
        </w:rPr>
        <w:t>Map</w:t>
      </w:r>
      <w:r w:rsidR="00051640">
        <w:rPr>
          <w:rFonts w:hint="eastAsia"/>
        </w:rPr>
        <w:t>和</w:t>
      </w:r>
      <w:r>
        <w:rPr>
          <w:rFonts w:hint="eastAsia"/>
        </w:rPr>
        <w:t>Reduce</w:t>
      </w:r>
      <w:r>
        <w:rPr>
          <w:rFonts w:hint="eastAsia"/>
        </w:rPr>
        <w:t>操作，同时也解决了</w:t>
      </w:r>
      <w:r>
        <w:rPr>
          <w:rFonts w:hint="eastAsia"/>
        </w:rPr>
        <w:t>MapReduce</w:t>
      </w:r>
      <w:r>
        <w:rPr>
          <w:rFonts w:hint="eastAsia"/>
        </w:rPr>
        <w:t>操作效率不高的问题。</w:t>
      </w:r>
      <w:r w:rsidR="00051640">
        <w:rPr>
          <w:rFonts w:hint="eastAsia"/>
        </w:rPr>
        <w:t>在之后的内容中，统一将其称为</w:t>
      </w:r>
      <w:r w:rsidR="00051640">
        <w:rPr>
          <w:rFonts w:hint="eastAsia"/>
        </w:rPr>
        <w:t>RDD</w:t>
      </w:r>
      <w:r w:rsidR="00051640">
        <w:rPr>
          <w:rFonts w:hint="eastAsia"/>
        </w:rPr>
        <w:t>。</w:t>
      </w:r>
      <w:r w:rsidR="000F4B04">
        <w:rPr>
          <w:rFonts w:hint="eastAsia"/>
        </w:rPr>
        <w:t>在本节将重点介绍</w:t>
      </w:r>
      <w:r w:rsidR="000F4B04">
        <w:rPr>
          <w:rFonts w:hint="eastAsia"/>
        </w:rPr>
        <w:t>RDD</w:t>
      </w:r>
      <w:r w:rsidR="000F4B04">
        <w:rPr>
          <w:rFonts w:hint="eastAsia"/>
        </w:rPr>
        <w:t>的概念和具体操作。</w:t>
      </w:r>
    </w:p>
    <w:p w14:paraId="685F8D67" w14:textId="6283594E" w:rsidR="00F43078" w:rsidRDefault="00C833A1" w:rsidP="00F43078">
      <w:pPr>
        <w:ind w:firstLine="420"/>
      </w:pPr>
      <w:r>
        <w:rPr>
          <w:rFonts w:hint="eastAsia"/>
        </w:rPr>
        <w:t>由于复制</w:t>
      </w:r>
      <w:r w:rsidR="00D267A9">
        <w:rPr>
          <w:rFonts w:hint="eastAsia"/>
        </w:rPr>
        <w:t>、</w:t>
      </w:r>
      <w:r>
        <w:rPr>
          <w:rFonts w:hint="eastAsia"/>
        </w:rPr>
        <w:t>序列化和磁盘</w:t>
      </w:r>
      <w:r w:rsidR="00BE54BB">
        <w:rPr>
          <w:rFonts w:hint="eastAsia"/>
        </w:rPr>
        <w:t>读写</w:t>
      </w:r>
      <w:r>
        <w:rPr>
          <w:rFonts w:hint="eastAsia"/>
        </w:rPr>
        <w:t>，</w:t>
      </w:r>
      <w:r w:rsidR="001B0515">
        <w:rPr>
          <w:rFonts w:hint="eastAsia"/>
        </w:rPr>
        <w:t>基于</w:t>
      </w:r>
      <w:r>
        <w:rPr>
          <w:rFonts w:hint="eastAsia"/>
        </w:rPr>
        <w:t>MapReduce</w:t>
      </w:r>
      <w:r w:rsidR="001B0515">
        <w:rPr>
          <w:rFonts w:hint="eastAsia"/>
        </w:rPr>
        <w:t>框架</w:t>
      </w:r>
      <w:r>
        <w:rPr>
          <w:rFonts w:hint="eastAsia"/>
        </w:rPr>
        <w:t>的数据共享速度很慢。</w:t>
      </w:r>
      <w:r w:rsidR="00DF3D06">
        <w:rPr>
          <w:rFonts w:hint="eastAsia"/>
        </w:rPr>
        <w:t>对于传统的</w:t>
      </w:r>
      <w:r>
        <w:rPr>
          <w:rFonts w:hint="eastAsia"/>
        </w:rPr>
        <w:t>大多数</w:t>
      </w:r>
      <w:r>
        <w:rPr>
          <w:rFonts w:hint="eastAsia"/>
        </w:rPr>
        <w:t>Hadoop</w:t>
      </w:r>
      <w:r>
        <w:rPr>
          <w:rFonts w:hint="eastAsia"/>
        </w:rPr>
        <w:t>应用程序，他们花费超过</w:t>
      </w:r>
      <w:r>
        <w:rPr>
          <w:rFonts w:hint="eastAsia"/>
        </w:rPr>
        <w:t>90</w:t>
      </w:r>
      <w:r>
        <w:rPr>
          <w:rFonts w:hint="eastAsia"/>
        </w:rPr>
        <w:t>％的时间进行</w:t>
      </w:r>
      <w:r>
        <w:rPr>
          <w:rFonts w:hint="eastAsia"/>
        </w:rPr>
        <w:t>HDFS</w:t>
      </w:r>
      <w:r>
        <w:rPr>
          <w:rFonts w:hint="eastAsia"/>
        </w:rPr>
        <w:t>读写操作。</w:t>
      </w:r>
      <w:r w:rsidR="00DF3D06">
        <w:rPr>
          <w:rFonts w:hint="eastAsia"/>
        </w:rPr>
        <w:t>而基于</w:t>
      </w:r>
      <w:r>
        <w:rPr>
          <w:rFonts w:hint="eastAsia"/>
        </w:rPr>
        <w:t>Spark</w:t>
      </w:r>
      <w:r w:rsidR="00DF3D06">
        <w:rPr>
          <w:rFonts w:hint="eastAsia"/>
        </w:rPr>
        <w:t>框架的大数据计算都是以</w:t>
      </w:r>
      <w:r w:rsidR="00DF3D06">
        <w:rPr>
          <w:rFonts w:hint="eastAsia"/>
        </w:rPr>
        <w:t>RDD</w:t>
      </w:r>
      <w:r w:rsidR="00DF3D06">
        <w:rPr>
          <w:rFonts w:hint="eastAsia"/>
        </w:rPr>
        <w:t>为基础的，</w:t>
      </w:r>
      <w:r>
        <w:rPr>
          <w:rFonts w:hint="eastAsia"/>
        </w:rPr>
        <w:t>支持</w:t>
      </w:r>
      <w:r w:rsidR="008D4334">
        <w:rPr>
          <w:rFonts w:hint="eastAsia"/>
        </w:rPr>
        <w:t>在</w:t>
      </w:r>
      <w:r>
        <w:rPr>
          <w:rFonts w:hint="eastAsia"/>
        </w:rPr>
        <w:t>内存中处理计算。这意味着，</w:t>
      </w:r>
      <w:r w:rsidR="00DF3D06">
        <w:rPr>
          <w:rFonts w:hint="eastAsia"/>
        </w:rPr>
        <w:t>Spark</w:t>
      </w:r>
      <w:r w:rsidR="00DF3D06">
        <w:rPr>
          <w:rFonts w:hint="eastAsia"/>
        </w:rPr>
        <w:t>可以</w:t>
      </w:r>
      <w:r>
        <w:rPr>
          <w:rFonts w:hint="eastAsia"/>
        </w:rPr>
        <w:t>将对象</w:t>
      </w:r>
      <w:r w:rsidR="008D4334">
        <w:rPr>
          <w:rFonts w:hint="eastAsia"/>
        </w:rPr>
        <w:t>的</w:t>
      </w:r>
      <w:r>
        <w:rPr>
          <w:rFonts w:hint="eastAsia"/>
        </w:rPr>
        <w:t>状态存储在</w:t>
      </w:r>
      <w:r w:rsidR="00DF3D06">
        <w:rPr>
          <w:rFonts w:hint="eastAsia"/>
        </w:rPr>
        <w:t>内存</w:t>
      </w:r>
      <w:r>
        <w:rPr>
          <w:rFonts w:hint="eastAsia"/>
        </w:rPr>
        <w:t>中，并且对象</w:t>
      </w:r>
      <w:r w:rsidR="00DF3D06">
        <w:rPr>
          <w:rFonts w:hint="eastAsia"/>
        </w:rPr>
        <w:t>的状态</w:t>
      </w:r>
      <w:r w:rsidR="000F4B04">
        <w:rPr>
          <w:rFonts w:hint="eastAsia"/>
        </w:rPr>
        <w:t>可以在</w:t>
      </w:r>
      <w:r>
        <w:rPr>
          <w:rFonts w:hint="eastAsia"/>
        </w:rPr>
        <w:t>作业之间共享</w:t>
      </w:r>
      <w:r w:rsidR="000F4B04">
        <w:rPr>
          <w:rFonts w:hint="eastAsia"/>
        </w:rPr>
        <w:t>，而在</w:t>
      </w:r>
      <w:r>
        <w:rPr>
          <w:rFonts w:hint="eastAsia"/>
        </w:rPr>
        <w:t>内存中</w:t>
      </w:r>
      <w:r w:rsidR="000F4B04">
        <w:rPr>
          <w:rFonts w:hint="eastAsia"/>
        </w:rPr>
        <w:t>实现</w:t>
      </w:r>
      <w:r>
        <w:rPr>
          <w:rFonts w:hint="eastAsia"/>
        </w:rPr>
        <w:t>数据共享比网络和磁盘快</w:t>
      </w:r>
      <w:r>
        <w:rPr>
          <w:rFonts w:hint="eastAsia"/>
        </w:rPr>
        <w:t>10</w:t>
      </w:r>
      <w:r>
        <w:rPr>
          <w:rFonts w:hint="eastAsia"/>
        </w:rPr>
        <w:t>到</w:t>
      </w:r>
      <w:r>
        <w:rPr>
          <w:rFonts w:hint="eastAsia"/>
        </w:rPr>
        <w:t>100</w:t>
      </w:r>
      <w:r>
        <w:rPr>
          <w:rFonts w:hint="eastAsia"/>
        </w:rPr>
        <w:t>倍。</w:t>
      </w:r>
      <w:r w:rsidR="00F43078">
        <w:rPr>
          <w:rFonts w:hint="eastAsia"/>
        </w:rPr>
        <w:t>RDD</w:t>
      </w:r>
      <w:r w:rsidR="00F43078">
        <w:rPr>
          <w:rFonts w:hint="eastAsia"/>
        </w:rPr>
        <w:t>是</w:t>
      </w:r>
      <w:r w:rsidR="00F43078">
        <w:rPr>
          <w:rFonts w:hint="eastAsia"/>
        </w:rPr>
        <w:t>Spark</w:t>
      </w:r>
      <w:r w:rsidR="003C33EF">
        <w:rPr>
          <w:rFonts w:hint="eastAsia"/>
        </w:rPr>
        <w:t>的基础数据结构，</w:t>
      </w:r>
      <w:r w:rsidR="00F43078">
        <w:rPr>
          <w:rFonts w:hint="eastAsia"/>
        </w:rPr>
        <w:t>是一个不可变的分布式对象集合。</w:t>
      </w:r>
      <w:r w:rsidR="00F43078">
        <w:rPr>
          <w:rFonts w:hint="eastAsia"/>
        </w:rPr>
        <w:t>RDD</w:t>
      </w:r>
      <w:r w:rsidR="00F43078">
        <w:rPr>
          <w:rFonts w:hint="eastAsia"/>
        </w:rPr>
        <w:t>中的每个数据集分为逻辑分区，可以</w:t>
      </w:r>
      <w:r w:rsidR="00333CE3">
        <w:rPr>
          <w:rFonts w:hint="eastAsia"/>
        </w:rPr>
        <w:t>分布</w:t>
      </w:r>
      <w:r w:rsidR="00F43078">
        <w:rPr>
          <w:rFonts w:hint="eastAsia"/>
        </w:rPr>
        <w:t>在</w:t>
      </w:r>
      <w:r w:rsidR="00333CE3">
        <w:rPr>
          <w:rFonts w:hint="eastAsia"/>
        </w:rPr>
        <w:t>Spark</w:t>
      </w:r>
      <w:r w:rsidR="00F43078">
        <w:rPr>
          <w:rFonts w:hint="eastAsia"/>
        </w:rPr>
        <w:t>集群不同节点</w:t>
      </w:r>
      <w:r w:rsidR="00F25789">
        <w:rPr>
          <w:rFonts w:hint="eastAsia"/>
        </w:rPr>
        <w:t>的内存</w:t>
      </w:r>
      <w:r w:rsidR="00F43078">
        <w:rPr>
          <w:rFonts w:hint="eastAsia"/>
        </w:rPr>
        <w:t>上</w:t>
      </w:r>
      <w:r w:rsidR="00333CE3">
        <w:rPr>
          <w:rFonts w:hint="eastAsia"/>
        </w:rPr>
        <w:t>，实现分布式</w:t>
      </w:r>
      <w:r w:rsidR="00F43078">
        <w:rPr>
          <w:rFonts w:hint="eastAsia"/>
        </w:rPr>
        <w:t>计算。</w:t>
      </w:r>
      <w:r w:rsidR="00F43078">
        <w:rPr>
          <w:rFonts w:hint="eastAsia"/>
        </w:rPr>
        <w:t>RDD</w:t>
      </w:r>
      <w:r w:rsidR="00F43078">
        <w:rPr>
          <w:rFonts w:hint="eastAsia"/>
        </w:rPr>
        <w:t>可以包含任何类型的</w:t>
      </w:r>
      <w:r w:rsidR="00F43078">
        <w:rPr>
          <w:rFonts w:hint="eastAsia"/>
        </w:rPr>
        <w:t>Python</w:t>
      </w:r>
      <w:r w:rsidR="000F4B04">
        <w:rPr>
          <w:rFonts w:hint="eastAsia"/>
        </w:rPr>
        <w:t>、</w:t>
      </w:r>
      <w:r w:rsidR="00F43078">
        <w:rPr>
          <w:rFonts w:hint="eastAsia"/>
        </w:rPr>
        <w:t>Java</w:t>
      </w:r>
      <w:r w:rsidR="00F43078">
        <w:rPr>
          <w:rFonts w:hint="eastAsia"/>
        </w:rPr>
        <w:t>或</w:t>
      </w:r>
      <w:r w:rsidR="00F43078">
        <w:rPr>
          <w:rFonts w:hint="eastAsia"/>
        </w:rPr>
        <w:t>Scala</w:t>
      </w:r>
      <w:r w:rsidR="00333CE3">
        <w:rPr>
          <w:rFonts w:hint="eastAsia"/>
        </w:rPr>
        <w:t>对象，</w:t>
      </w:r>
      <w:r w:rsidR="000F4B04">
        <w:rPr>
          <w:rFonts w:hint="eastAsia"/>
        </w:rPr>
        <w:t>以及</w:t>
      </w:r>
      <w:r w:rsidR="00F43078">
        <w:rPr>
          <w:rFonts w:hint="eastAsia"/>
        </w:rPr>
        <w:t>用户定义的类。</w:t>
      </w:r>
      <w:r w:rsidR="002B489B">
        <w:rPr>
          <w:rFonts w:hint="eastAsia"/>
        </w:rPr>
        <w:t>通常，可以将</w:t>
      </w:r>
      <w:r w:rsidR="002B489B">
        <w:rPr>
          <w:rFonts w:hint="eastAsia"/>
        </w:rPr>
        <w:t>RDD</w:t>
      </w:r>
      <w:r w:rsidR="002B489B">
        <w:rPr>
          <w:rFonts w:hint="eastAsia"/>
        </w:rPr>
        <w:t>看作是一个只读分区的记录集合，可以通过读取保存在磁盘的数据，或操作其他</w:t>
      </w:r>
      <w:r w:rsidR="002B489B">
        <w:rPr>
          <w:rFonts w:hint="eastAsia"/>
        </w:rPr>
        <w:t>RDD</w:t>
      </w:r>
      <w:r w:rsidR="002B489B">
        <w:rPr>
          <w:rFonts w:hint="eastAsia"/>
        </w:rPr>
        <w:t>中的数据创建新</w:t>
      </w:r>
      <w:r w:rsidR="002B489B">
        <w:rPr>
          <w:rFonts w:hint="eastAsia"/>
        </w:rPr>
        <w:t>RDD</w:t>
      </w:r>
      <w:r w:rsidR="002B489B">
        <w:rPr>
          <w:rFonts w:hint="eastAsia"/>
        </w:rPr>
        <w:t>，而原来的</w:t>
      </w:r>
      <w:r w:rsidR="002B489B">
        <w:rPr>
          <w:rFonts w:hint="eastAsia"/>
        </w:rPr>
        <w:t>RDD</w:t>
      </w:r>
      <w:r w:rsidR="002B489B">
        <w:rPr>
          <w:rFonts w:hint="eastAsia"/>
        </w:rPr>
        <w:t>是不能修改的。</w:t>
      </w:r>
      <w:r w:rsidR="002B489B">
        <w:rPr>
          <w:rFonts w:hint="eastAsia"/>
        </w:rPr>
        <w:t>RDD</w:t>
      </w:r>
      <w:r w:rsidR="002B489B">
        <w:rPr>
          <w:rFonts w:hint="eastAsia"/>
        </w:rPr>
        <w:t>是按照分区划分，并且具有容错机制，总体来说是一个可以实现并行操作的容错集合。</w:t>
      </w:r>
    </w:p>
    <w:p w14:paraId="6A94AFA8" w14:textId="1D4B1FDA" w:rsidR="00750329" w:rsidRDefault="00972F18" w:rsidP="00750329">
      <w:pPr>
        <w:ind w:firstLine="420"/>
        <w:jc w:val="center"/>
      </w:pPr>
      <w:r w:rsidRPr="00972F18">
        <w:rPr>
          <w:noProof/>
        </w:rPr>
        <w:drawing>
          <wp:inline distT="0" distB="0" distL="0" distR="0" wp14:anchorId="2122ADFC" wp14:editId="451D5625">
            <wp:extent cx="3827572" cy="2020751"/>
            <wp:effectExtent l="0" t="0" r="825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4843" cy="2029869"/>
                    </a:xfrm>
                    <a:prstGeom prst="rect">
                      <a:avLst/>
                    </a:prstGeom>
                  </pic:spPr>
                </pic:pic>
              </a:graphicData>
            </a:graphic>
          </wp:inline>
        </w:drawing>
      </w:r>
    </w:p>
    <w:p w14:paraId="6611B693" w14:textId="22B7E38A" w:rsidR="00342F23" w:rsidRDefault="00342F23" w:rsidP="001C34A4">
      <w:pPr>
        <w:pStyle w:val="Caption"/>
      </w:pPr>
      <w:r>
        <w:rPr>
          <w:rFonts w:hint="eastAsia"/>
        </w:rPr>
        <w:t>图例</w:t>
      </w:r>
      <w:r>
        <w:rPr>
          <w:rFonts w:hint="eastAsia"/>
        </w:rPr>
        <w:t xml:space="preserve"> </w:t>
      </w:r>
      <w:r w:rsidR="007B2682">
        <w:fldChar w:fldCharType="begin"/>
      </w:r>
      <w:r w:rsidR="007B2682">
        <w:instrText xml:space="preserve"> </w:instrText>
      </w:r>
      <w:r w:rsidR="007B2682">
        <w:rPr>
          <w:rFonts w:hint="eastAsia"/>
        </w:rPr>
        <w:instrText>STYLEREF 1 \s</w:instrText>
      </w:r>
      <w:r w:rsidR="007B2682">
        <w:instrText xml:space="preserve"> </w:instrText>
      </w:r>
      <w:r w:rsidR="007B2682">
        <w:fldChar w:fldCharType="separate"/>
      </w:r>
      <w:r w:rsidR="007B2682">
        <w:rPr>
          <w:noProof/>
        </w:rPr>
        <w:t>4</w:t>
      </w:r>
      <w:r w:rsidR="007B2682">
        <w:fldChar w:fldCharType="end"/>
      </w:r>
      <w:r w:rsidR="007B2682">
        <w:noBreakHyphen/>
      </w:r>
      <w:r w:rsidR="007B2682">
        <w:fldChar w:fldCharType="begin"/>
      </w:r>
      <w:r w:rsidR="007B2682">
        <w:instrText xml:space="preserve"> </w:instrText>
      </w:r>
      <w:r w:rsidR="007B2682">
        <w:rPr>
          <w:rFonts w:hint="eastAsia"/>
        </w:rPr>
        <w:instrText xml:space="preserve">SEQ </w:instrText>
      </w:r>
      <w:r w:rsidR="007B2682">
        <w:rPr>
          <w:rFonts w:hint="eastAsia"/>
        </w:rPr>
        <w:instrText>图例</w:instrText>
      </w:r>
      <w:r w:rsidR="007B2682">
        <w:rPr>
          <w:rFonts w:hint="eastAsia"/>
        </w:rPr>
        <w:instrText xml:space="preserve"> \* ARABIC \s 1</w:instrText>
      </w:r>
      <w:r w:rsidR="007B2682">
        <w:instrText xml:space="preserve"> </w:instrText>
      </w:r>
      <w:r w:rsidR="007B2682">
        <w:fldChar w:fldCharType="separate"/>
      </w:r>
      <w:r w:rsidR="007B2682">
        <w:rPr>
          <w:noProof/>
        </w:rPr>
        <w:t>12</w:t>
      </w:r>
      <w:r w:rsidR="007B2682">
        <w:fldChar w:fldCharType="end"/>
      </w:r>
      <w:r w:rsidR="007A1084">
        <w:rPr>
          <w:rFonts w:hint="eastAsia"/>
        </w:rPr>
        <w:t>RDD</w:t>
      </w:r>
      <w:r w:rsidR="007A1084">
        <w:rPr>
          <w:rFonts w:hint="eastAsia"/>
        </w:rPr>
        <w:t>看作是一个只读分区的记录集合</w:t>
      </w:r>
    </w:p>
    <w:p w14:paraId="2FDE2472" w14:textId="079B0E61" w:rsidR="002B489B" w:rsidRDefault="002B489B" w:rsidP="002B489B">
      <w:pPr>
        <w:ind w:firstLine="420"/>
      </w:pPr>
      <w:r>
        <w:rPr>
          <w:rFonts w:hint="eastAsia"/>
        </w:rPr>
        <w:t>RDD</w:t>
      </w:r>
      <w:r>
        <w:rPr>
          <w:rFonts w:hint="eastAsia"/>
        </w:rPr>
        <w:t>代表弹性分布式数据集，是</w:t>
      </w:r>
      <w:r>
        <w:rPr>
          <w:rFonts w:hint="eastAsia"/>
        </w:rPr>
        <w:t>Spark</w:t>
      </w:r>
      <w:r>
        <w:rPr>
          <w:rFonts w:hint="eastAsia"/>
        </w:rPr>
        <w:t>的基本数据结构，是对象的不可变集合，它们在集群的不同节点上进行计算。什么是弹性分布式数据集？弹性表示借助</w:t>
      </w:r>
      <w:r>
        <w:rPr>
          <w:rFonts w:hint="eastAsia"/>
        </w:rPr>
        <w:t>RDD</w:t>
      </w:r>
      <w:r>
        <w:rPr>
          <w:rFonts w:hint="eastAsia"/>
        </w:rPr>
        <w:t>谱系图（</w:t>
      </w:r>
      <w:r>
        <w:rPr>
          <w:rFonts w:hint="eastAsia"/>
        </w:rPr>
        <w:t>DAG</w:t>
      </w:r>
      <w:r>
        <w:rPr>
          <w:rFonts w:hint="eastAsia"/>
        </w:rPr>
        <w:t>）来容错，因此能够重新计算由于节点故障而丢失或损坏的分区；由于数据驻留在多个节点上，因此是分布式的；数据集表示使用的数据记录，可以通过</w:t>
      </w:r>
      <w:r>
        <w:rPr>
          <w:rFonts w:hint="eastAsia"/>
        </w:rPr>
        <w:t>JDBC</w:t>
      </w:r>
      <w:r>
        <w:rPr>
          <w:rFonts w:hint="eastAsia"/>
        </w:rPr>
        <w:t>在外部加载数据集，这些数据集可以是</w:t>
      </w:r>
      <w:r>
        <w:rPr>
          <w:rFonts w:hint="eastAsia"/>
        </w:rPr>
        <w:t>JSON</w:t>
      </w:r>
      <w:r>
        <w:rPr>
          <w:rFonts w:hint="eastAsia"/>
        </w:rPr>
        <w:t>文件、</w:t>
      </w:r>
      <w:r>
        <w:rPr>
          <w:rFonts w:hint="eastAsia"/>
        </w:rPr>
        <w:t>CSV</w:t>
      </w:r>
      <w:r>
        <w:rPr>
          <w:rFonts w:hint="eastAsia"/>
        </w:rPr>
        <w:t>文件、文本文件或数据库，而无需特定的数据结构。因此，</w:t>
      </w:r>
      <w:r>
        <w:rPr>
          <w:rFonts w:hint="eastAsia"/>
        </w:rPr>
        <w:t>RDD</w:t>
      </w:r>
      <w:r>
        <w:rPr>
          <w:rFonts w:hint="eastAsia"/>
        </w:rPr>
        <w:t>中的每个数据集都在逻辑上跨许多服务器进行分区，因此可以在群集的不同节点上进行计算。</w:t>
      </w:r>
      <w:r>
        <w:rPr>
          <w:rFonts w:hint="eastAsia"/>
        </w:rPr>
        <w:t xml:space="preserve"> RDD</w:t>
      </w:r>
      <w:r>
        <w:rPr>
          <w:rFonts w:hint="eastAsia"/>
        </w:rPr>
        <w:t>是容错的，即在故障情况下具有自我恢复的能力。</w:t>
      </w:r>
    </w:p>
    <w:p w14:paraId="0A8D2BF6" w14:textId="1436EC31" w:rsidR="00F43078" w:rsidRDefault="002B489B" w:rsidP="002B489B">
      <w:pPr>
        <w:ind w:firstLine="420"/>
      </w:pPr>
      <w:r>
        <w:rPr>
          <w:rFonts w:hint="eastAsia"/>
        </w:rPr>
        <w:t>有几种方法可以在</w:t>
      </w:r>
      <w:r>
        <w:rPr>
          <w:rFonts w:hint="eastAsia"/>
        </w:rPr>
        <w:t>Spark</w:t>
      </w:r>
      <w:r>
        <w:rPr>
          <w:rFonts w:hint="eastAsia"/>
        </w:rPr>
        <w:t>中创建</w:t>
      </w:r>
      <w:r>
        <w:rPr>
          <w:rFonts w:hint="eastAsia"/>
        </w:rPr>
        <w:t>RDD</w:t>
      </w:r>
      <w:r>
        <w:rPr>
          <w:rFonts w:hint="eastAsia"/>
        </w:rPr>
        <w:t>，包括稳定存储中的数据和其他</w:t>
      </w:r>
      <w:r>
        <w:rPr>
          <w:rFonts w:hint="eastAsia"/>
        </w:rPr>
        <w:t>RDD</w:t>
      </w:r>
      <w:r>
        <w:rPr>
          <w:rFonts w:hint="eastAsia"/>
        </w:rPr>
        <w:t>，以及并行化驱动程序中已经存在的集合，还可以通过低级</w:t>
      </w:r>
      <w:r>
        <w:rPr>
          <w:rFonts w:hint="eastAsia"/>
        </w:rPr>
        <w:t>API</w:t>
      </w:r>
      <w:r>
        <w:rPr>
          <w:rFonts w:hint="eastAsia"/>
        </w:rPr>
        <w:t>并行操作</w:t>
      </w:r>
      <w:r>
        <w:rPr>
          <w:rFonts w:hint="eastAsia"/>
        </w:rPr>
        <w:t>RDD</w:t>
      </w:r>
      <w:r>
        <w:rPr>
          <w:rFonts w:hint="eastAsia"/>
        </w:rPr>
        <w:t>。</w:t>
      </w:r>
      <w:r>
        <w:rPr>
          <w:rFonts w:hint="eastAsia"/>
        </w:rPr>
        <w:t>RDD</w:t>
      </w:r>
      <w:r>
        <w:rPr>
          <w:rFonts w:hint="eastAsia"/>
        </w:rPr>
        <w:t>也可以缓存并手动分区，当我们多次使用</w:t>
      </w:r>
      <w:r>
        <w:rPr>
          <w:rFonts w:hint="eastAsia"/>
        </w:rPr>
        <w:t>RDD</w:t>
      </w:r>
      <w:r>
        <w:rPr>
          <w:rFonts w:hint="eastAsia"/>
        </w:rPr>
        <w:t>时，缓存</w:t>
      </w:r>
      <w:r>
        <w:rPr>
          <w:rFonts w:hint="eastAsia"/>
        </w:rPr>
        <w:t>RDD</w:t>
      </w:r>
      <w:r>
        <w:rPr>
          <w:rFonts w:hint="eastAsia"/>
        </w:rPr>
        <w:t>可以提高运行的速度。手动分区对于正确平衡分区</w:t>
      </w:r>
      <w:r>
        <w:rPr>
          <w:rFonts w:hint="eastAsia"/>
        </w:rPr>
        <w:lastRenderedPageBreak/>
        <w:t>很重要。通常较小的分区允许在更多执行程序之间更均匀地分配</w:t>
      </w:r>
      <w:r>
        <w:rPr>
          <w:rFonts w:hint="eastAsia"/>
        </w:rPr>
        <w:t>RDD</w:t>
      </w:r>
      <w:r>
        <w:rPr>
          <w:rFonts w:hint="eastAsia"/>
        </w:rPr>
        <w:t>数据，因此更少的分区使工作变得容易。用户还可以调用</w:t>
      </w:r>
      <w:r>
        <w:rPr>
          <w:rFonts w:hint="eastAsia"/>
        </w:rPr>
        <w:t>persist()</w:t>
      </w:r>
      <w:r>
        <w:rPr>
          <w:rFonts w:hint="eastAsia"/>
        </w:rPr>
        <w:t>方法来指示他们希望在将来的操作中重用哪些</w:t>
      </w:r>
      <w:r>
        <w:rPr>
          <w:rFonts w:hint="eastAsia"/>
        </w:rPr>
        <w:t>RDD</w:t>
      </w:r>
      <w:r>
        <w:rPr>
          <w:rFonts w:hint="eastAsia"/>
        </w:rPr>
        <w:t>。默认情况下，</w:t>
      </w:r>
      <w:r>
        <w:rPr>
          <w:rFonts w:hint="eastAsia"/>
        </w:rPr>
        <w:t>Spark</w:t>
      </w:r>
      <w:r>
        <w:rPr>
          <w:rFonts w:hint="eastAsia"/>
        </w:rPr>
        <w:t>将持久化的</w:t>
      </w:r>
      <w:r>
        <w:rPr>
          <w:rFonts w:hint="eastAsia"/>
        </w:rPr>
        <w:t>RDD</w:t>
      </w:r>
      <w:r>
        <w:rPr>
          <w:rFonts w:hint="eastAsia"/>
        </w:rPr>
        <w:t>保留在内存中，但是如果没有足够的</w:t>
      </w:r>
      <w:r>
        <w:rPr>
          <w:rFonts w:hint="eastAsia"/>
        </w:rPr>
        <w:t>RAM</w:t>
      </w:r>
      <w:r>
        <w:rPr>
          <w:rFonts w:hint="eastAsia"/>
        </w:rPr>
        <w:t>，也可能会将其溢出到磁盘上。用户还可以请求其他持久化策略，例如将</w:t>
      </w:r>
      <w:r>
        <w:rPr>
          <w:rFonts w:hint="eastAsia"/>
        </w:rPr>
        <w:t>RDD</w:t>
      </w:r>
      <w:r>
        <w:rPr>
          <w:rFonts w:hint="eastAsia"/>
        </w:rPr>
        <w:t>仅存储在磁盘上或在计算机之间复制</w:t>
      </w:r>
      <w:r>
        <w:rPr>
          <w:rFonts w:hint="eastAsia"/>
        </w:rPr>
        <w:t>RDD</w:t>
      </w:r>
      <w:r>
        <w:rPr>
          <w:rFonts w:hint="eastAsia"/>
        </w:rPr>
        <w:t>。</w:t>
      </w:r>
    </w:p>
    <w:p w14:paraId="4F7DD108" w14:textId="479B0E37" w:rsidR="00576CA5" w:rsidRDefault="0064316A" w:rsidP="00112DA3">
      <w:pPr>
        <w:ind w:firstLine="420"/>
      </w:pPr>
      <w:r>
        <w:rPr>
          <w:rFonts w:hint="eastAsia"/>
        </w:rPr>
        <w:t>Spark</w:t>
      </w:r>
      <w:r>
        <w:rPr>
          <w:rFonts w:hint="eastAsia"/>
        </w:rPr>
        <w:t>定义</w:t>
      </w:r>
      <w:r w:rsidR="00112DA3">
        <w:rPr>
          <w:rFonts w:hint="eastAsia"/>
        </w:rPr>
        <w:t>RDD</w:t>
      </w:r>
      <w:r w:rsidR="00112DA3">
        <w:rPr>
          <w:rFonts w:hint="eastAsia"/>
        </w:rPr>
        <w:t>概念</w:t>
      </w:r>
      <w:r>
        <w:rPr>
          <w:rFonts w:hint="eastAsia"/>
        </w:rPr>
        <w:t>的目的</w:t>
      </w:r>
      <w:r w:rsidR="00112DA3">
        <w:rPr>
          <w:rFonts w:hint="eastAsia"/>
        </w:rPr>
        <w:t>主要</w:t>
      </w:r>
      <w:r w:rsidR="00B41271">
        <w:rPr>
          <w:rFonts w:hint="eastAsia"/>
        </w:rPr>
        <w:t>是</w:t>
      </w:r>
      <w:r w:rsidR="00112DA3">
        <w:rPr>
          <w:rFonts w:hint="eastAsia"/>
        </w:rPr>
        <w:t>迭代算法</w:t>
      </w:r>
      <w:r>
        <w:rPr>
          <w:rFonts w:hint="eastAsia"/>
        </w:rPr>
        <w:t>、交互式数据挖掘</w:t>
      </w:r>
      <w:r w:rsidR="00B41271">
        <w:rPr>
          <w:rFonts w:hint="eastAsia"/>
        </w:rPr>
        <w:t>。</w:t>
      </w:r>
      <w:r w:rsidR="00112DA3">
        <w:rPr>
          <w:rFonts w:hint="eastAsia"/>
        </w:rPr>
        <w:t>分布式共享内存</w:t>
      </w:r>
      <w:r w:rsidR="00B41271">
        <w:rPr>
          <w:rFonts w:hint="eastAsia"/>
        </w:rPr>
        <w:t>（</w:t>
      </w:r>
      <w:r w:rsidR="000473E6" w:rsidRPr="000473E6">
        <w:t>Distributed Shared Memory</w:t>
      </w:r>
      <w:r w:rsidR="000473E6">
        <w:rPr>
          <w:rFonts w:hint="eastAsia"/>
        </w:rPr>
        <w:t>，</w:t>
      </w:r>
      <w:r w:rsidR="000473E6">
        <w:rPr>
          <w:rFonts w:hint="eastAsia"/>
        </w:rPr>
        <w:t>DSM</w:t>
      </w:r>
      <w:r w:rsidR="00B41271">
        <w:rPr>
          <w:rFonts w:hint="eastAsia"/>
        </w:rPr>
        <w:t>）</w:t>
      </w:r>
      <w:r w:rsidR="00112DA3">
        <w:rPr>
          <w:rFonts w:hint="eastAsia"/>
        </w:rPr>
        <w:t>是一种非常通用的抽象，但是这种通用性使得在</w:t>
      </w:r>
      <w:r w:rsidR="000473E6">
        <w:rPr>
          <w:rFonts w:hint="eastAsia"/>
        </w:rPr>
        <w:t>大量廉价的集群</w:t>
      </w:r>
      <w:r w:rsidR="00AD071A">
        <w:rPr>
          <w:rFonts w:hint="eastAsia"/>
        </w:rPr>
        <w:t>上以高效且容错的方式实现起来更加困难</w:t>
      </w:r>
      <w:r w:rsidR="006A1461">
        <w:rPr>
          <w:rFonts w:hint="eastAsia"/>
        </w:rPr>
        <w:t>。另外，</w:t>
      </w:r>
      <w:r w:rsidR="00112DA3">
        <w:rPr>
          <w:rFonts w:hint="eastAsia"/>
        </w:rPr>
        <w:t>在分布式计算系统中，数据存储在中间稳定的分布式存储中，例如</w:t>
      </w:r>
      <w:r w:rsidR="00112DA3">
        <w:rPr>
          <w:rFonts w:hint="eastAsia"/>
        </w:rPr>
        <w:t>HDFS</w:t>
      </w:r>
      <w:r w:rsidR="00112DA3">
        <w:rPr>
          <w:rFonts w:hint="eastAsia"/>
        </w:rPr>
        <w:t>或</w:t>
      </w:r>
      <w:r w:rsidR="00112DA3">
        <w:rPr>
          <w:rFonts w:hint="eastAsia"/>
        </w:rPr>
        <w:t>Amazon S3</w:t>
      </w:r>
      <w:r w:rsidR="00112DA3">
        <w:rPr>
          <w:rFonts w:hint="eastAsia"/>
        </w:rPr>
        <w:t>。这使作业的计算变慢，因为它在此过程中涉及许多</w:t>
      </w:r>
      <w:r w:rsidR="00112DA3">
        <w:rPr>
          <w:rFonts w:hint="eastAsia"/>
        </w:rPr>
        <w:t>IO</w:t>
      </w:r>
      <w:r w:rsidR="006A1461">
        <w:rPr>
          <w:rFonts w:hint="eastAsia"/>
        </w:rPr>
        <w:t>操作、</w:t>
      </w:r>
      <w:r w:rsidR="00112DA3">
        <w:rPr>
          <w:rFonts w:hint="eastAsia"/>
        </w:rPr>
        <w:t>复制和序列化。</w:t>
      </w:r>
      <w:r w:rsidR="00513F9F">
        <w:rPr>
          <w:rFonts w:hint="eastAsia"/>
        </w:rPr>
        <w:t>如果</w:t>
      </w:r>
      <w:r w:rsidR="00112DA3">
        <w:rPr>
          <w:rFonts w:hint="eastAsia"/>
        </w:rPr>
        <w:t>我们将数据保留在内存中，它可以将性能提高一个数量级。设计</w:t>
      </w:r>
      <w:r w:rsidR="00112DA3">
        <w:rPr>
          <w:rFonts w:hint="eastAsia"/>
        </w:rPr>
        <w:t>RDD</w:t>
      </w:r>
      <w:r w:rsidR="00112DA3">
        <w:rPr>
          <w:rFonts w:hint="eastAsia"/>
        </w:rPr>
        <w:t>的主要挑战是定义一个程序接口，以有效地提供容错能力。为了有效地实现容错能力，</w:t>
      </w:r>
      <w:r w:rsidR="00112DA3">
        <w:rPr>
          <w:rFonts w:hint="eastAsia"/>
        </w:rPr>
        <w:t>RDD</w:t>
      </w:r>
      <w:r w:rsidR="004D19D4">
        <w:rPr>
          <w:rFonts w:hint="eastAsia"/>
        </w:rPr>
        <w:t>提供了受限形式的共享内存，是</w:t>
      </w:r>
      <w:r w:rsidR="00112DA3">
        <w:rPr>
          <w:rFonts w:hint="eastAsia"/>
        </w:rPr>
        <w:t>基于粗粒度的转换而不是细粒度的</w:t>
      </w:r>
      <w:r w:rsidR="004D19D4">
        <w:rPr>
          <w:rFonts w:hint="eastAsia"/>
        </w:rPr>
        <w:t>。</w:t>
      </w:r>
      <w:r w:rsidR="00112DA3">
        <w:rPr>
          <w:rFonts w:hint="eastAsia"/>
        </w:rPr>
        <w:t>Spark</w:t>
      </w:r>
      <w:r w:rsidR="00112DA3">
        <w:rPr>
          <w:rFonts w:hint="eastAsia"/>
        </w:rPr>
        <w:t>通过</w:t>
      </w:r>
      <w:r w:rsidR="004034EB">
        <w:rPr>
          <w:rFonts w:hint="eastAsia"/>
        </w:rPr>
        <w:t>几种开发</w:t>
      </w:r>
      <w:r w:rsidR="00112DA3">
        <w:rPr>
          <w:rFonts w:hint="eastAsia"/>
        </w:rPr>
        <w:t>语言集成的</w:t>
      </w:r>
      <w:r w:rsidR="00112DA3">
        <w:rPr>
          <w:rFonts w:hint="eastAsia"/>
        </w:rPr>
        <w:t>API</w:t>
      </w:r>
      <w:r w:rsidR="00112DA3">
        <w:rPr>
          <w:rFonts w:hint="eastAsia"/>
        </w:rPr>
        <w:t>公开</w:t>
      </w:r>
      <w:r w:rsidR="00947320">
        <w:rPr>
          <w:rFonts w:hint="eastAsia"/>
        </w:rPr>
        <w:t>了</w:t>
      </w:r>
      <w:r w:rsidR="00112DA3">
        <w:rPr>
          <w:rFonts w:hint="eastAsia"/>
        </w:rPr>
        <w:t>RDD</w:t>
      </w:r>
      <w:r w:rsidR="00112DA3">
        <w:rPr>
          <w:rFonts w:hint="eastAsia"/>
        </w:rPr>
        <w:t>。在集成</w:t>
      </w:r>
      <w:r w:rsidR="00112DA3">
        <w:rPr>
          <w:rFonts w:hint="eastAsia"/>
        </w:rPr>
        <w:t>API</w:t>
      </w:r>
      <w:r w:rsidR="00112DA3">
        <w:rPr>
          <w:rFonts w:hint="eastAsia"/>
        </w:rPr>
        <w:t>中，每个数据集都表示为一个对象，并且使用这些对象的方法进行转换。</w:t>
      </w:r>
      <w:r w:rsidR="00112DA3">
        <w:rPr>
          <w:rFonts w:hint="eastAsia"/>
        </w:rPr>
        <w:t>Spark</w:t>
      </w:r>
      <w:r w:rsidR="00112DA3">
        <w:rPr>
          <w:rFonts w:hint="eastAsia"/>
        </w:rPr>
        <w:t>懒惰地评估</w:t>
      </w:r>
      <w:r w:rsidR="00112DA3">
        <w:rPr>
          <w:rFonts w:hint="eastAsia"/>
        </w:rPr>
        <w:t>RDD</w:t>
      </w:r>
      <w:r w:rsidR="00E758A2">
        <w:rPr>
          <w:rFonts w:hint="eastAsia"/>
        </w:rPr>
        <w:t>，只有</w:t>
      </w:r>
      <w:r w:rsidR="00112DA3">
        <w:rPr>
          <w:rFonts w:hint="eastAsia"/>
        </w:rPr>
        <w:t>在需要时</w:t>
      </w:r>
      <w:r w:rsidR="00E758A2">
        <w:rPr>
          <w:rFonts w:hint="eastAsia"/>
        </w:rPr>
        <w:t>才会被调用</w:t>
      </w:r>
      <w:r w:rsidR="00112DA3">
        <w:rPr>
          <w:rFonts w:hint="eastAsia"/>
        </w:rPr>
        <w:t>，</w:t>
      </w:r>
      <w:r w:rsidR="00E758A2">
        <w:rPr>
          <w:rFonts w:hint="eastAsia"/>
        </w:rPr>
        <w:t>这样</w:t>
      </w:r>
      <w:r w:rsidR="00112DA3">
        <w:rPr>
          <w:rFonts w:hint="eastAsia"/>
        </w:rPr>
        <w:t>可以节省大量时间并提高效率。</w:t>
      </w:r>
      <w:r w:rsidR="003D16A0">
        <w:rPr>
          <w:rFonts w:hint="eastAsia"/>
        </w:rPr>
        <w:t>一旦在</w:t>
      </w:r>
      <w:r w:rsidR="003D16A0">
        <w:rPr>
          <w:rFonts w:hint="eastAsia"/>
        </w:rPr>
        <w:t>RDD</w:t>
      </w:r>
      <w:r w:rsidR="003D16A0">
        <w:rPr>
          <w:rFonts w:hint="eastAsia"/>
        </w:rPr>
        <w:t>上</w:t>
      </w:r>
      <w:r w:rsidR="00A417F1">
        <w:rPr>
          <w:rFonts w:hint="eastAsia"/>
        </w:rPr>
        <w:t>执行动作，</w:t>
      </w:r>
      <w:r w:rsidR="00FD7E21">
        <w:rPr>
          <w:rFonts w:hint="eastAsia"/>
        </w:rPr>
        <w:t>才会真正在</w:t>
      </w:r>
      <w:r w:rsidR="00FD7E21">
        <w:rPr>
          <w:rFonts w:hint="eastAsia"/>
        </w:rPr>
        <w:t>RDD</w:t>
      </w:r>
      <w:r w:rsidR="00FD7E21">
        <w:rPr>
          <w:rFonts w:hint="eastAsia"/>
        </w:rPr>
        <w:t>上执行数据转换。用户</w:t>
      </w:r>
      <w:r w:rsidR="00112DA3">
        <w:rPr>
          <w:rFonts w:hint="eastAsia"/>
        </w:rPr>
        <w:t>可以调用</w:t>
      </w:r>
      <w:r w:rsidR="00112DA3">
        <w:rPr>
          <w:rFonts w:hint="eastAsia"/>
        </w:rPr>
        <w:t>persist</w:t>
      </w:r>
      <w:r w:rsidR="00A308E5">
        <w:rPr>
          <w:rFonts w:hint="eastAsia"/>
        </w:rPr>
        <w:t>()</w:t>
      </w:r>
      <w:r w:rsidR="00112DA3">
        <w:rPr>
          <w:rFonts w:hint="eastAsia"/>
        </w:rPr>
        <w:t>方法来声明他们希望在将来的操作中使用哪个</w:t>
      </w:r>
      <w:r w:rsidR="00112DA3">
        <w:rPr>
          <w:rFonts w:hint="eastAsia"/>
        </w:rPr>
        <w:t>RDD</w:t>
      </w:r>
      <w:r w:rsidR="00112DA3">
        <w:rPr>
          <w:rFonts w:hint="eastAsia"/>
        </w:rPr>
        <w:t>。</w:t>
      </w:r>
    </w:p>
    <w:p w14:paraId="791BD3E2" w14:textId="7C7FFED5" w:rsidR="00473A36" w:rsidRPr="00473A36" w:rsidRDefault="00891EC7" w:rsidP="00937495">
      <w:pPr>
        <w:ind w:firstLine="420"/>
      </w:pPr>
      <w:r w:rsidRPr="00FF564E">
        <w:rPr>
          <w:rFonts w:hint="eastAsia"/>
        </w:rPr>
        <w:t>Spark</w:t>
      </w:r>
      <w:r w:rsidR="00241EEC">
        <w:rPr>
          <w:rFonts w:hint="eastAsia"/>
        </w:rPr>
        <w:t>生成初始的</w:t>
      </w:r>
      <w:r w:rsidR="00241EEC">
        <w:rPr>
          <w:rFonts w:hint="eastAsia"/>
        </w:rPr>
        <w:t>RDD</w:t>
      </w:r>
      <w:r w:rsidR="00241EEC">
        <w:rPr>
          <w:rFonts w:hint="eastAsia"/>
        </w:rPr>
        <w:t>有两种方法。一种是将驱动程序中的现有</w:t>
      </w:r>
      <w:r w:rsidR="00A14645">
        <w:rPr>
          <w:rFonts w:hint="eastAsia"/>
        </w:rPr>
        <w:t>并行化</w:t>
      </w:r>
      <w:r w:rsidR="00241EEC">
        <w:rPr>
          <w:rFonts w:hint="eastAsia"/>
        </w:rPr>
        <w:t>集合，或者从外部存储系统</w:t>
      </w:r>
      <w:r w:rsidR="00716EF1">
        <w:rPr>
          <w:rFonts w:hint="eastAsia"/>
        </w:rPr>
        <w:t>中引用数据集，例如</w:t>
      </w:r>
      <w:r w:rsidR="00241EEC">
        <w:rPr>
          <w:rFonts w:hint="eastAsia"/>
        </w:rPr>
        <w:t>共享文件系统、</w:t>
      </w:r>
      <w:r w:rsidR="00241EEC">
        <w:rPr>
          <w:rFonts w:hint="eastAsia"/>
        </w:rPr>
        <w:t>HDFS</w:t>
      </w:r>
      <w:r w:rsidR="00241EEC">
        <w:rPr>
          <w:rFonts w:hint="eastAsia"/>
        </w:rPr>
        <w:t>、</w:t>
      </w:r>
      <w:r w:rsidR="00241EEC">
        <w:rPr>
          <w:rFonts w:hint="eastAsia"/>
        </w:rPr>
        <w:t>HBase</w:t>
      </w:r>
      <w:r w:rsidR="00241EEC">
        <w:rPr>
          <w:rFonts w:hint="eastAsia"/>
        </w:rPr>
        <w:t>、或者</w:t>
      </w:r>
      <w:r w:rsidR="00716EF1">
        <w:rPr>
          <w:rFonts w:hint="eastAsia"/>
        </w:rPr>
        <w:t>任何提供了</w:t>
      </w:r>
      <w:r w:rsidR="00241EEC">
        <w:rPr>
          <w:rFonts w:hint="eastAsia"/>
        </w:rPr>
        <w:t>Hadoop</w:t>
      </w:r>
      <w:r w:rsidR="00716EF1" w:rsidRPr="00716EF1">
        <w:t xml:space="preserve"> InputFormat</w:t>
      </w:r>
      <w:r w:rsidR="00241EEC">
        <w:rPr>
          <w:rFonts w:hint="eastAsia"/>
        </w:rPr>
        <w:t>的数据源</w:t>
      </w:r>
      <w:r w:rsidR="00716EF1">
        <w:rPr>
          <w:rFonts w:hint="eastAsia"/>
        </w:rPr>
        <w:t>。</w:t>
      </w:r>
      <w:r w:rsidR="00473A36">
        <w:rPr>
          <w:rFonts w:hint="eastAsia"/>
        </w:rPr>
        <w:t>通过在驱动程序</w:t>
      </w:r>
      <w:r w:rsidR="00473A36" w:rsidRPr="00740862">
        <w:rPr>
          <w:rFonts w:hint="eastAsia"/>
        </w:rPr>
        <w:t>中的现有集合</w:t>
      </w:r>
      <w:r w:rsidR="00473A36">
        <w:rPr>
          <w:rFonts w:hint="eastAsia"/>
        </w:rPr>
        <w:t>（对于</w:t>
      </w:r>
      <w:r w:rsidR="00473A36">
        <w:rPr>
          <w:rFonts w:hint="eastAsia"/>
        </w:rPr>
        <w:t>Scala</w:t>
      </w:r>
      <w:r w:rsidR="00473A36">
        <w:rPr>
          <w:rFonts w:hint="eastAsia"/>
        </w:rPr>
        <w:t>，此数据类型</w:t>
      </w:r>
      <w:r w:rsidR="00593BF5">
        <w:rPr>
          <w:rFonts w:hint="eastAsia"/>
        </w:rPr>
        <w:t>为</w:t>
      </w:r>
      <w:r w:rsidR="00473A36">
        <w:rPr>
          <w:rFonts w:hint="eastAsia"/>
        </w:rPr>
        <w:t>Seq</w:t>
      </w:r>
      <w:r w:rsidR="00473A36">
        <w:rPr>
          <w:rFonts w:hint="eastAsia"/>
        </w:rPr>
        <w:t>）</w:t>
      </w:r>
      <w:r w:rsidR="00473A36" w:rsidRPr="00740862">
        <w:rPr>
          <w:rFonts w:hint="eastAsia"/>
        </w:rPr>
        <w:t>上调用</w:t>
      </w:r>
      <w:r w:rsidR="00473A36" w:rsidRPr="00740862">
        <w:rPr>
          <w:rFonts w:hint="eastAsia"/>
        </w:rPr>
        <w:t>SparkContext</w:t>
      </w:r>
      <w:r w:rsidR="009A134E">
        <w:rPr>
          <w:rFonts w:hint="eastAsia"/>
        </w:rPr>
        <w:t>的</w:t>
      </w:r>
      <w:r w:rsidR="009A134E" w:rsidRPr="009A134E">
        <w:t>parallelize</w:t>
      </w:r>
      <w:r w:rsidR="00D11BAD">
        <w:rPr>
          <w:rFonts w:hint="eastAsia"/>
        </w:rPr>
        <w:t>()</w:t>
      </w:r>
      <w:r w:rsidR="009A134E">
        <w:rPr>
          <w:rFonts w:hint="eastAsia"/>
        </w:rPr>
        <w:t>方法</w:t>
      </w:r>
      <w:r w:rsidR="00473A36" w:rsidRPr="00740862">
        <w:rPr>
          <w:rFonts w:hint="eastAsia"/>
        </w:rPr>
        <w:t>创建并行</w:t>
      </w:r>
      <w:r w:rsidR="00C95D7A">
        <w:rPr>
          <w:rFonts w:hint="eastAsia"/>
        </w:rPr>
        <w:t>化</w:t>
      </w:r>
      <w:r w:rsidR="00064174">
        <w:rPr>
          <w:rFonts w:hint="eastAsia"/>
        </w:rPr>
        <w:t>集合，</w:t>
      </w:r>
      <w:r w:rsidR="00473A36" w:rsidRPr="00740862">
        <w:rPr>
          <w:rFonts w:hint="eastAsia"/>
        </w:rPr>
        <w:t>集合</w:t>
      </w:r>
      <w:r w:rsidR="009A134E">
        <w:rPr>
          <w:rFonts w:hint="eastAsia"/>
        </w:rPr>
        <w:t>中</w:t>
      </w:r>
      <w:r w:rsidR="00DA15E1">
        <w:rPr>
          <w:rFonts w:hint="eastAsia"/>
        </w:rPr>
        <w:t>的元素被复制</w:t>
      </w:r>
      <w:r w:rsidR="00473A36" w:rsidRPr="00740862">
        <w:rPr>
          <w:rFonts w:hint="eastAsia"/>
        </w:rPr>
        <w:t>形成</w:t>
      </w:r>
      <w:r w:rsidR="00DA15E1" w:rsidRPr="00740862">
        <w:rPr>
          <w:rFonts w:hint="eastAsia"/>
        </w:rPr>
        <w:t>分布式数据集</w:t>
      </w:r>
      <w:r w:rsidR="00DB3A20">
        <w:rPr>
          <w:rFonts w:hint="eastAsia"/>
        </w:rPr>
        <w:t>，</w:t>
      </w:r>
      <w:r w:rsidR="00473A36" w:rsidRPr="00740862">
        <w:rPr>
          <w:rFonts w:hint="eastAsia"/>
        </w:rPr>
        <w:t>可以</w:t>
      </w:r>
      <w:r w:rsidR="00DB3A20">
        <w:rPr>
          <w:rFonts w:hint="eastAsia"/>
        </w:rPr>
        <w:t>进行</w:t>
      </w:r>
      <w:r w:rsidR="00473A36" w:rsidRPr="00740862">
        <w:rPr>
          <w:rFonts w:hint="eastAsia"/>
        </w:rPr>
        <w:t>并行操作的</w:t>
      </w:r>
      <w:r w:rsidR="00DB3A20">
        <w:rPr>
          <w:rFonts w:hint="eastAsia"/>
        </w:rPr>
        <w:t>。</w:t>
      </w:r>
      <w:r w:rsidR="00937495">
        <w:rPr>
          <w:rFonts w:hint="eastAsia"/>
        </w:rPr>
        <w:t>该方法用于学习</w:t>
      </w:r>
      <w:r w:rsidR="00937495">
        <w:rPr>
          <w:rFonts w:hint="eastAsia"/>
        </w:rPr>
        <w:t>Spark</w:t>
      </w:r>
      <w:r w:rsidR="00937495">
        <w:rPr>
          <w:rFonts w:hint="eastAsia"/>
        </w:rPr>
        <w:t>的初始阶段，因为它可以在交互界面中快速创建我们自己的</w:t>
      </w:r>
      <w:r w:rsidR="00937495">
        <w:rPr>
          <w:rFonts w:hint="eastAsia"/>
        </w:rPr>
        <w:t>RDD</w:t>
      </w:r>
      <w:r w:rsidR="00937495">
        <w:rPr>
          <w:rFonts w:hint="eastAsia"/>
        </w:rPr>
        <w:t>并对其执行操作。此方法很少在测试和原型制作中使用，因为</w:t>
      </w:r>
      <w:r w:rsidR="00B238DD">
        <w:rPr>
          <w:rFonts w:hint="eastAsia"/>
        </w:rPr>
        <w:t>如果数据量大</w:t>
      </w:r>
      <w:r w:rsidR="00863C5B">
        <w:rPr>
          <w:rFonts w:hint="eastAsia"/>
        </w:rPr>
        <w:t>此方法无法</w:t>
      </w:r>
      <w:r w:rsidR="00937495">
        <w:rPr>
          <w:rFonts w:hint="eastAsia"/>
        </w:rPr>
        <w:t>在一台计算机上存储整个数据集。考虑以下</w:t>
      </w:r>
      <w:r w:rsidR="00937495">
        <w:rPr>
          <w:rFonts w:hint="eastAsia"/>
        </w:rPr>
        <w:t>sortByKey</w:t>
      </w:r>
      <w:r w:rsidR="002B0B57">
        <w:rPr>
          <w:rFonts w:hint="eastAsia"/>
        </w:rPr>
        <w:t>()</w:t>
      </w:r>
      <w:r w:rsidR="002B0B57">
        <w:rPr>
          <w:rFonts w:hint="eastAsia"/>
        </w:rPr>
        <w:t>的示例，</w:t>
      </w:r>
      <w:r w:rsidR="00FD42CC">
        <w:rPr>
          <w:rFonts w:hint="eastAsia"/>
        </w:rPr>
        <w:t>要排序的数据通过并行化集合</w:t>
      </w:r>
      <w:r w:rsidR="00937495">
        <w:rPr>
          <w:rFonts w:hint="eastAsia"/>
        </w:rPr>
        <w:t>来获取：</w:t>
      </w:r>
    </w:p>
    <w:p w14:paraId="250BB925" w14:textId="77777777" w:rsidR="006914FB" w:rsidRDefault="006914FB" w:rsidP="006914FB">
      <w:pPr>
        <w:pStyle w:val="a7"/>
      </w:pPr>
      <w:r>
        <w:t>scala&gt; val data=spark.sparkContext.parallelize(Seq(("maths",52),("english",75),("science",82), ("computer",65),("maths",85)))</w:t>
      </w:r>
    </w:p>
    <w:p w14:paraId="4DCA96C2" w14:textId="77777777" w:rsidR="006914FB" w:rsidRDefault="006914FB" w:rsidP="006914FB">
      <w:pPr>
        <w:pStyle w:val="a7"/>
      </w:pPr>
      <w:r>
        <w:t>data: org.apache.spark.rdd.RDD[(String, Int)] = ParallelCollectionRDD[2] at parallelize at &lt;console&gt;:23</w:t>
      </w:r>
    </w:p>
    <w:p w14:paraId="700673E7" w14:textId="77777777" w:rsidR="006914FB" w:rsidRDefault="006914FB" w:rsidP="006914FB">
      <w:pPr>
        <w:pStyle w:val="a7"/>
      </w:pPr>
    </w:p>
    <w:p w14:paraId="4299668B" w14:textId="77777777" w:rsidR="006914FB" w:rsidRDefault="006914FB" w:rsidP="006914FB">
      <w:pPr>
        <w:pStyle w:val="a7"/>
      </w:pPr>
      <w:r>
        <w:t>scala&gt; val sorted = data.sortByKey()</w:t>
      </w:r>
    </w:p>
    <w:p w14:paraId="11FFC5A1" w14:textId="77777777" w:rsidR="006914FB" w:rsidRDefault="006914FB" w:rsidP="006914FB">
      <w:pPr>
        <w:pStyle w:val="a7"/>
      </w:pPr>
      <w:r>
        <w:t>sorted: org.apache.spark.rdd.RDD[(String, Int)] = ShuffledRDD[5] at sortByKey at &lt;console&gt;:25</w:t>
      </w:r>
    </w:p>
    <w:p w14:paraId="1C4D70E1" w14:textId="77777777" w:rsidR="006914FB" w:rsidRDefault="006914FB" w:rsidP="006914FB">
      <w:pPr>
        <w:pStyle w:val="a7"/>
      </w:pPr>
    </w:p>
    <w:p w14:paraId="61F034D6" w14:textId="77777777" w:rsidR="006914FB" w:rsidRDefault="006914FB" w:rsidP="006914FB">
      <w:pPr>
        <w:pStyle w:val="a7"/>
      </w:pPr>
      <w:r>
        <w:t>scala&gt; sorted.foreach(println)</w:t>
      </w:r>
    </w:p>
    <w:p w14:paraId="5727F26C" w14:textId="77777777" w:rsidR="006914FB" w:rsidRDefault="006914FB" w:rsidP="006914FB">
      <w:pPr>
        <w:pStyle w:val="a7"/>
      </w:pPr>
      <w:r>
        <w:t>(maths,52)</w:t>
      </w:r>
    </w:p>
    <w:p w14:paraId="328BFCAA" w14:textId="77777777" w:rsidR="006914FB" w:rsidRDefault="006914FB" w:rsidP="006914FB">
      <w:pPr>
        <w:pStyle w:val="a7"/>
      </w:pPr>
      <w:r>
        <w:t>(science,82)</w:t>
      </w:r>
    </w:p>
    <w:p w14:paraId="3F68E105" w14:textId="77777777" w:rsidR="006914FB" w:rsidRDefault="006914FB" w:rsidP="006914FB">
      <w:pPr>
        <w:pStyle w:val="a7"/>
      </w:pPr>
      <w:r>
        <w:t>(english,75)</w:t>
      </w:r>
    </w:p>
    <w:p w14:paraId="358D5FCC" w14:textId="77777777" w:rsidR="006914FB" w:rsidRDefault="006914FB" w:rsidP="006914FB">
      <w:pPr>
        <w:pStyle w:val="a7"/>
      </w:pPr>
      <w:r>
        <w:t>(computer,65)</w:t>
      </w:r>
    </w:p>
    <w:p w14:paraId="3982EAB7" w14:textId="0BA0ECEE" w:rsidR="00891EC7" w:rsidRDefault="006914FB" w:rsidP="006914FB">
      <w:pPr>
        <w:pStyle w:val="a7"/>
      </w:pPr>
      <w:r>
        <w:t>(maths,85)</w:t>
      </w:r>
    </w:p>
    <w:p w14:paraId="62B41283" w14:textId="6A00AD7F" w:rsidR="00342F23" w:rsidRPr="00342F23" w:rsidRDefault="00342F23"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3</w:t>
      </w:r>
      <w:r w:rsidR="00232B80">
        <w:fldChar w:fldCharType="end"/>
      </w:r>
    </w:p>
    <w:p w14:paraId="37730A35" w14:textId="474EACFC" w:rsidR="005E67EA" w:rsidRDefault="005E67EA" w:rsidP="00BF10CA">
      <w:pPr>
        <w:pStyle w:val="a2"/>
        <w:spacing w:before="156"/>
      </w:pPr>
      <w:r>
        <w:rPr>
          <w:rFonts w:hint="eastAsia"/>
        </w:rPr>
        <w:t>语法解释</w:t>
      </w:r>
    </w:p>
    <w:p w14:paraId="04E2D113" w14:textId="2C7E19B5" w:rsidR="008A6220" w:rsidRPr="00342F23" w:rsidRDefault="009A134E" w:rsidP="00342F23">
      <w:pPr>
        <w:pStyle w:val="ab"/>
        <w:spacing w:after="156"/>
        <w:ind w:firstLine="420"/>
      </w:pPr>
      <w:r w:rsidRPr="00342F23">
        <w:rPr>
          <w:rFonts w:hint="eastAsia"/>
        </w:rPr>
        <w:t>在</w:t>
      </w:r>
      <w:r w:rsidRPr="00342F23">
        <w:rPr>
          <w:rFonts w:hint="eastAsia"/>
        </w:rPr>
        <w:t>Scala</w:t>
      </w:r>
      <w:r w:rsidRPr="00342F23">
        <w:rPr>
          <w:rFonts w:hint="eastAsia"/>
        </w:rPr>
        <w:t>中，</w:t>
      </w:r>
      <w:r w:rsidR="00005B43" w:rsidRPr="00342F23">
        <w:rPr>
          <w:rFonts w:hint="eastAsia"/>
        </w:rPr>
        <w:t>Seq</w:t>
      </w:r>
      <w:r w:rsidR="00005B43" w:rsidRPr="00342F23">
        <w:rPr>
          <w:rFonts w:hint="eastAsia"/>
        </w:rPr>
        <w:t>特征代表序列。序列</w:t>
      </w:r>
      <w:r w:rsidR="003C19E9" w:rsidRPr="00342F23">
        <w:rPr>
          <w:rFonts w:hint="eastAsia"/>
        </w:rPr>
        <w:t>是</w:t>
      </w:r>
      <w:r w:rsidR="003C19E9" w:rsidRPr="00342F23">
        <w:rPr>
          <w:rFonts w:hint="eastAsia"/>
        </w:rPr>
        <w:t>Iterable</w:t>
      </w:r>
      <w:r w:rsidR="00005B43" w:rsidRPr="00342F23">
        <w:rPr>
          <w:rFonts w:hint="eastAsia"/>
        </w:rPr>
        <w:t>类</w:t>
      </w:r>
      <w:r w:rsidR="003C19E9" w:rsidRPr="00342F23">
        <w:rPr>
          <w:rFonts w:hint="eastAsia"/>
        </w:rPr>
        <w:t>可迭代集合的特殊情况。与</w:t>
      </w:r>
      <w:r w:rsidR="003C19E9" w:rsidRPr="00342F23">
        <w:rPr>
          <w:rFonts w:hint="eastAsia"/>
        </w:rPr>
        <w:t>Iterable</w:t>
      </w:r>
      <w:r w:rsidR="003C19E9" w:rsidRPr="00342F23">
        <w:rPr>
          <w:rFonts w:hint="eastAsia"/>
        </w:rPr>
        <w:t>不同，</w:t>
      </w:r>
      <w:r w:rsidR="00005B43" w:rsidRPr="00342F23">
        <w:rPr>
          <w:rFonts w:hint="eastAsia"/>
        </w:rPr>
        <w:t>序列</w:t>
      </w:r>
      <w:r w:rsidR="003C19E9" w:rsidRPr="00342F23">
        <w:rPr>
          <w:rFonts w:hint="eastAsia"/>
        </w:rPr>
        <w:t>总是具有</w:t>
      </w:r>
      <w:r w:rsidR="00005B43" w:rsidRPr="00342F23">
        <w:rPr>
          <w:rFonts w:hint="eastAsia"/>
        </w:rPr>
        <w:t>被定</w:t>
      </w:r>
      <w:r w:rsidR="003C19E9" w:rsidRPr="00342F23">
        <w:rPr>
          <w:rFonts w:hint="eastAsia"/>
        </w:rPr>
        <w:t>义的元素顺序。</w:t>
      </w:r>
      <w:r w:rsidR="00005B43" w:rsidRPr="00342F23">
        <w:rPr>
          <w:rFonts w:hint="eastAsia"/>
        </w:rPr>
        <w:t>序列</w:t>
      </w:r>
      <w:r w:rsidR="003C19E9" w:rsidRPr="00342F23">
        <w:rPr>
          <w:rFonts w:hint="eastAsia"/>
        </w:rPr>
        <w:t>提供了一种适用于索引的方法。指数的范围从</w:t>
      </w:r>
      <w:r w:rsidR="003C19E9" w:rsidRPr="00342F23">
        <w:rPr>
          <w:rFonts w:hint="eastAsia"/>
        </w:rPr>
        <w:t>0</w:t>
      </w:r>
      <w:r w:rsidR="003C19E9" w:rsidRPr="00342F23">
        <w:rPr>
          <w:rFonts w:hint="eastAsia"/>
        </w:rPr>
        <w:t>到序列的长度。</w:t>
      </w:r>
      <w:r w:rsidR="00005B43" w:rsidRPr="00342F23">
        <w:rPr>
          <w:rFonts w:hint="eastAsia"/>
        </w:rPr>
        <w:t>序列</w:t>
      </w:r>
      <w:r w:rsidR="003C19E9" w:rsidRPr="00342F23">
        <w:rPr>
          <w:rFonts w:hint="eastAsia"/>
        </w:rPr>
        <w:t>支持多种方法来查找元素或子序列的出现，包括</w:t>
      </w:r>
      <w:r w:rsidR="003C19E9" w:rsidRPr="00342F23">
        <w:rPr>
          <w:rFonts w:hint="eastAsia"/>
        </w:rPr>
        <w:t>segmentLength</w:t>
      </w:r>
      <w:r w:rsidR="00005B43" w:rsidRPr="00342F23">
        <w:rPr>
          <w:rFonts w:hint="eastAsia"/>
        </w:rPr>
        <w:t>、</w:t>
      </w:r>
      <w:r w:rsidR="003C19E9" w:rsidRPr="00342F23">
        <w:rPr>
          <w:rFonts w:hint="eastAsia"/>
        </w:rPr>
        <w:t>prefixLength</w:t>
      </w:r>
      <w:r w:rsidR="00005B43" w:rsidRPr="00342F23">
        <w:rPr>
          <w:rFonts w:hint="eastAsia"/>
        </w:rPr>
        <w:t>、</w:t>
      </w:r>
      <w:r w:rsidR="003C19E9" w:rsidRPr="00342F23">
        <w:rPr>
          <w:rFonts w:hint="eastAsia"/>
        </w:rPr>
        <w:t>indexWhere</w:t>
      </w:r>
      <w:r w:rsidR="00005B43" w:rsidRPr="00342F23">
        <w:rPr>
          <w:rFonts w:hint="eastAsia"/>
        </w:rPr>
        <w:t>、</w:t>
      </w:r>
      <w:r w:rsidR="003C19E9" w:rsidRPr="00342F23">
        <w:rPr>
          <w:rFonts w:hint="eastAsia"/>
        </w:rPr>
        <w:t>indexOf</w:t>
      </w:r>
      <w:r w:rsidR="00005B43" w:rsidRPr="00342F23">
        <w:rPr>
          <w:rFonts w:hint="eastAsia"/>
        </w:rPr>
        <w:t>、</w:t>
      </w:r>
      <w:r w:rsidR="003C19E9" w:rsidRPr="00342F23">
        <w:rPr>
          <w:rFonts w:hint="eastAsia"/>
        </w:rPr>
        <w:t>lastIndexWhere</w:t>
      </w:r>
      <w:r w:rsidR="00005B43" w:rsidRPr="00342F23">
        <w:rPr>
          <w:rFonts w:hint="eastAsia"/>
        </w:rPr>
        <w:t>、</w:t>
      </w:r>
      <w:r w:rsidR="003C19E9" w:rsidRPr="00342F23">
        <w:rPr>
          <w:rFonts w:hint="eastAsia"/>
        </w:rPr>
        <w:t>lastIndexOf</w:t>
      </w:r>
      <w:r w:rsidR="00005B43" w:rsidRPr="00342F23">
        <w:rPr>
          <w:rFonts w:hint="eastAsia"/>
        </w:rPr>
        <w:t>、</w:t>
      </w:r>
      <w:r w:rsidR="003C19E9" w:rsidRPr="00342F23">
        <w:rPr>
          <w:rFonts w:hint="eastAsia"/>
        </w:rPr>
        <w:t>startsWith</w:t>
      </w:r>
      <w:r w:rsidR="00005B43" w:rsidRPr="00342F23">
        <w:rPr>
          <w:rFonts w:hint="eastAsia"/>
        </w:rPr>
        <w:t>、</w:t>
      </w:r>
      <w:r w:rsidR="003C19E9" w:rsidRPr="00342F23">
        <w:rPr>
          <w:rFonts w:hint="eastAsia"/>
        </w:rPr>
        <w:t>endsWith</w:t>
      </w:r>
      <w:r w:rsidR="00005B43" w:rsidRPr="00342F23">
        <w:rPr>
          <w:rFonts w:hint="eastAsia"/>
        </w:rPr>
        <w:t>、</w:t>
      </w:r>
      <w:r w:rsidR="003C19E9" w:rsidRPr="00342F23">
        <w:rPr>
          <w:rFonts w:hint="eastAsia"/>
        </w:rPr>
        <w:lastRenderedPageBreak/>
        <w:t>indexOfSlice</w:t>
      </w:r>
      <w:r w:rsidR="003C19E9" w:rsidRPr="00342F23">
        <w:rPr>
          <w:rFonts w:hint="eastAsia"/>
        </w:rPr>
        <w:t>。</w:t>
      </w:r>
    </w:p>
    <w:p w14:paraId="6A0D001A" w14:textId="3C270093" w:rsidR="00C42F1F" w:rsidRDefault="00C42F1F" w:rsidP="00C42F1F">
      <w:pPr>
        <w:ind w:firstLine="420"/>
      </w:pPr>
      <w:r>
        <w:rPr>
          <w:rFonts w:hint="eastAsia"/>
        </w:rPr>
        <w:t>并行化集合中要注意的关键点是数据集切入的分区数。</w:t>
      </w:r>
      <w:r>
        <w:rPr>
          <w:rFonts w:hint="eastAsia"/>
        </w:rPr>
        <w:t xml:space="preserve"> Spark</w:t>
      </w:r>
      <w:r>
        <w:rPr>
          <w:rFonts w:hint="eastAsia"/>
        </w:rPr>
        <w:t>将为群集的每个分区运行一个任务。对于群集中的每个</w:t>
      </w:r>
      <w:r>
        <w:rPr>
          <w:rFonts w:hint="eastAsia"/>
        </w:rPr>
        <w:t>CPU</w:t>
      </w:r>
      <w:r>
        <w:rPr>
          <w:rFonts w:hint="eastAsia"/>
        </w:rPr>
        <w:t>，我们需要两个到四个分区。</w:t>
      </w:r>
      <w:r>
        <w:rPr>
          <w:rFonts w:hint="eastAsia"/>
        </w:rPr>
        <w:t>Spark</w:t>
      </w:r>
      <w:r>
        <w:rPr>
          <w:rFonts w:hint="eastAsia"/>
        </w:rPr>
        <w:t>根据我们的集群设置分区数。</w:t>
      </w:r>
      <w:r>
        <w:rPr>
          <w:rFonts w:hint="eastAsia"/>
        </w:rPr>
        <w:t xml:space="preserve"> </w:t>
      </w:r>
      <w:r>
        <w:rPr>
          <w:rFonts w:hint="eastAsia"/>
        </w:rPr>
        <w:t>但是我们也可以手动设置分区数。</w:t>
      </w:r>
      <w:r>
        <w:rPr>
          <w:rFonts w:hint="eastAsia"/>
        </w:rPr>
        <w:t xml:space="preserve"> </w:t>
      </w:r>
      <w:r>
        <w:rPr>
          <w:rFonts w:hint="eastAsia"/>
        </w:rPr>
        <w:t>这是通过将分区数作为第二个参数进行并行化来实现的。例如</w:t>
      </w:r>
      <w:r>
        <w:rPr>
          <w:rFonts w:hint="eastAsia"/>
        </w:rPr>
        <w:t>sc.parallelize</w:t>
      </w:r>
      <w:r w:rsidR="003D05CF">
        <w:rPr>
          <w:rFonts w:hint="eastAsia"/>
        </w:rPr>
        <w:t>(</w:t>
      </w:r>
      <w:r>
        <w:rPr>
          <w:rFonts w:hint="eastAsia"/>
        </w:rPr>
        <w:t>data</w:t>
      </w:r>
      <w:r w:rsidR="003D05CF">
        <w:rPr>
          <w:rFonts w:hint="eastAsia"/>
        </w:rPr>
        <w:t>,</w:t>
      </w:r>
      <w:r>
        <w:rPr>
          <w:rFonts w:hint="eastAsia"/>
        </w:rPr>
        <w:t>10</w:t>
      </w:r>
      <w:r w:rsidR="003D05CF">
        <w:rPr>
          <w:rFonts w:hint="eastAsia"/>
        </w:rPr>
        <w:t>)</w:t>
      </w:r>
      <w:r>
        <w:rPr>
          <w:rFonts w:hint="eastAsia"/>
        </w:rPr>
        <w:t>，这里我们手动给定分区数为</w:t>
      </w:r>
      <w:r>
        <w:rPr>
          <w:rFonts w:hint="eastAsia"/>
        </w:rPr>
        <w:t>10</w:t>
      </w:r>
      <w:r>
        <w:rPr>
          <w:rFonts w:hint="eastAsia"/>
        </w:rPr>
        <w:t>。再看一个示例，在这里我们使用了并行化收集，并手动指定了分区数：</w:t>
      </w:r>
    </w:p>
    <w:p w14:paraId="56124AE0" w14:textId="77777777" w:rsidR="00CE75A8" w:rsidRDefault="00CE75A8" w:rsidP="00CE75A8">
      <w:pPr>
        <w:pStyle w:val="a7"/>
      </w:pPr>
      <w:r>
        <w:t>scala&gt; val rdd1 = spark.sparkContext.parallelize(Array("jan","feb","mar","april","may","jun"),3)</w:t>
      </w:r>
    </w:p>
    <w:p w14:paraId="16CF6079" w14:textId="77777777" w:rsidR="00CE75A8" w:rsidRDefault="00CE75A8" w:rsidP="00CE75A8">
      <w:pPr>
        <w:pStyle w:val="a7"/>
      </w:pPr>
      <w:r>
        <w:t>rdd1: org.apache.spark.rdd.RDD[String] = ParallelCollectionRDD[6] at parallelize at &lt;console&gt;:23</w:t>
      </w:r>
    </w:p>
    <w:p w14:paraId="2CB4C76B" w14:textId="77777777" w:rsidR="00CE75A8" w:rsidRDefault="00CE75A8" w:rsidP="00CE75A8">
      <w:pPr>
        <w:pStyle w:val="a7"/>
      </w:pPr>
    </w:p>
    <w:p w14:paraId="2E5315F6" w14:textId="77777777" w:rsidR="00CE75A8" w:rsidRDefault="00CE75A8" w:rsidP="00CE75A8">
      <w:pPr>
        <w:pStyle w:val="a7"/>
      </w:pPr>
      <w:r>
        <w:t>scala&gt; val result = rdd1.coalesce(2)</w:t>
      </w:r>
    </w:p>
    <w:p w14:paraId="447E39C9" w14:textId="77777777" w:rsidR="00CE75A8" w:rsidRDefault="00CE75A8" w:rsidP="00CE75A8">
      <w:pPr>
        <w:pStyle w:val="a7"/>
      </w:pPr>
      <w:r>
        <w:t>result: org.apache.spark.rdd.RDD[String] = CoalescedRDD[7] at coalesce at &lt;console&gt;:25</w:t>
      </w:r>
    </w:p>
    <w:p w14:paraId="397BAF6F" w14:textId="77777777" w:rsidR="00CE75A8" w:rsidRDefault="00CE75A8" w:rsidP="00CE75A8">
      <w:pPr>
        <w:pStyle w:val="a7"/>
      </w:pPr>
    </w:p>
    <w:p w14:paraId="5905FFE0" w14:textId="77777777" w:rsidR="00CE75A8" w:rsidRDefault="00CE75A8" w:rsidP="00CE75A8">
      <w:pPr>
        <w:pStyle w:val="a7"/>
      </w:pPr>
      <w:r>
        <w:t>scala&gt; result.foreach(println)</w:t>
      </w:r>
    </w:p>
    <w:p w14:paraId="56362A50" w14:textId="77777777" w:rsidR="00CE75A8" w:rsidRDefault="00CE75A8" w:rsidP="00CE75A8">
      <w:pPr>
        <w:pStyle w:val="a7"/>
      </w:pPr>
      <w:r>
        <w:t>jan</w:t>
      </w:r>
    </w:p>
    <w:p w14:paraId="77021527" w14:textId="77777777" w:rsidR="00CE75A8" w:rsidRDefault="00CE75A8" w:rsidP="00CE75A8">
      <w:pPr>
        <w:pStyle w:val="a7"/>
      </w:pPr>
      <w:r>
        <w:t>mar</w:t>
      </w:r>
    </w:p>
    <w:p w14:paraId="25F26E0F" w14:textId="77777777" w:rsidR="00CE75A8" w:rsidRDefault="00CE75A8" w:rsidP="00CE75A8">
      <w:pPr>
        <w:pStyle w:val="a7"/>
      </w:pPr>
      <w:r>
        <w:t>feb</w:t>
      </w:r>
    </w:p>
    <w:p w14:paraId="6074F6B6" w14:textId="77777777" w:rsidR="00CE75A8" w:rsidRDefault="00CE75A8" w:rsidP="00CE75A8">
      <w:pPr>
        <w:pStyle w:val="a7"/>
      </w:pPr>
      <w:r>
        <w:t>april</w:t>
      </w:r>
    </w:p>
    <w:p w14:paraId="022985FA" w14:textId="77777777" w:rsidR="00CE75A8" w:rsidRDefault="00CE75A8" w:rsidP="00CE75A8">
      <w:pPr>
        <w:pStyle w:val="a7"/>
      </w:pPr>
      <w:r>
        <w:t>may</w:t>
      </w:r>
    </w:p>
    <w:p w14:paraId="2A290AEF" w14:textId="0E0583D7" w:rsidR="00C42F1F" w:rsidRDefault="00CE75A8" w:rsidP="00CE75A8">
      <w:pPr>
        <w:pStyle w:val="a7"/>
      </w:pPr>
      <w:r>
        <w:t>jun</w:t>
      </w:r>
    </w:p>
    <w:p w14:paraId="75979586" w14:textId="7EF7B326" w:rsidR="00342F23" w:rsidRPr="00342F23" w:rsidRDefault="00891EC7" w:rsidP="00AE5AF1">
      <w:pPr>
        <w:ind w:firstLine="420"/>
      </w:pPr>
      <w:r>
        <w:rPr>
          <w:rFonts w:hint="eastAsia"/>
        </w:rPr>
        <w:t>Spark</w:t>
      </w:r>
      <w:r>
        <w:rPr>
          <w:rFonts w:hint="eastAsia"/>
        </w:rPr>
        <w:t>可以从</w:t>
      </w:r>
      <w:r w:rsidR="0039734A">
        <w:rPr>
          <w:rFonts w:hint="eastAsia"/>
        </w:rPr>
        <w:t>被</w:t>
      </w:r>
      <w:r>
        <w:rPr>
          <w:rFonts w:hint="eastAsia"/>
        </w:rPr>
        <w:t>Hadoop</w:t>
      </w:r>
      <w:r w:rsidR="001667E3">
        <w:rPr>
          <w:rFonts w:hint="eastAsia"/>
        </w:rPr>
        <w:t>支持的任何存储源创建</w:t>
      </w:r>
      <w:r w:rsidR="00080BC4">
        <w:rPr>
          <w:rFonts w:hint="eastAsia"/>
        </w:rPr>
        <w:t>RDD</w:t>
      </w:r>
      <w:r w:rsidR="001667E3">
        <w:rPr>
          <w:rFonts w:hint="eastAsia"/>
        </w:rPr>
        <w:t>，</w:t>
      </w:r>
      <w:r w:rsidR="0039734A">
        <w:rPr>
          <w:rFonts w:hint="eastAsia"/>
        </w:rPr>
        <w:t>其中</w:t>
      </w:r>
      <w:r w:rsidR="001667E3">
        <w:rPr>
          <w:rFonts w:hint="eastAsia"/>
        </w:rPr>
        <w:t>包括本地文件系统、</w:t>
      </w:r>
      <w:r>
        <w:rPr>
          <w:rFonts w:hint="eastAsia"/>
        </w:rPr>
        <w:t>HDFS</w:t>
      </w:r>
      <w:r w:rsidR="001667E3">
        <w:rPr>
          <w:rFonts w:hint="eastAsia"/>
        </w:rPr>
        <w:t>、</w:t>
      </w:r>
      <w:r>
        <w:rPr>
          <w:rFonts w:hint="eastAsia"/>
        </w:rPr>
        <w:t>Cassandra</w:t>
      </w:r>
      <w:r w:rsidR="001667E3">
        <w:rPr>
          <w:rFonts w:hint="eastAsia"/>
        </w:rPr>
        <w:t>、</w:t>
      </w:r>
      <w:r>
        <w:rPr>
          <w:rFonts w:hint="eastAsia"/>
        </w:rPr>
        <w:t>HBase</w:t>
      </w:r>
      <w:r w:rsidR="001667E3">
        <w:rPr>
          <w:rFonts w:hint="eastAsia"/>
        </w:rPr>
        <w:t>、</w:t>
      </w:r>
      <w:r>
        <w:rPr>
          <w:rFonts w:hint="eastAsia"/>
        </w:rPr>
        <w:t>Amazon</w:t>
      </w:r>
      <w:r w:rsidR="00F25EC0">
        <w:rPr>
          <w:rFonts w:hint="eastAsia"/>
        </w:rPr>
        <w:t xml:space="preserve"> </w:t>
      </w:r>
      <w:r>
        <w:rPr>
          <w:rFonts w:hint="eastAsia"/>
        </w:rPr>
        <w:t>S3</w:t>
      </w:r>
      <w:r>
        <w:rPr>
          <w:rFonts w:hint="eastAsia"/>
        </w:rPr>
        <w:t>等。</w:t>
      </w:r>
      <w:r>
        <w:rPr>
          <w:rFonts w:hint="eastAsia"/>
        </w:rPr>
        <w:t>Spark</w:t>
      </w:r>
      <w:r w:rsidR="00382DA5">
        <w:rPr>
          <w:rFonts w:hint="eastAsia"/>
        </w:rPr>
        <w:t>支持文本文件、</w:t>
      </w:r>
      <w:r>
        <w:rPr>
          <w:rFonts w:hint="eastAsia"/>
        </w:rPr>
        <w:t>SequenceFiles</w:t>
      </w:r>
      <w:r>
        <w:rPr>
          <w:rFonts w:hint="eastAsia"/>
        </w:rPr>
        <w:t>和任何其他</w:t>
      </w:r>
      <w:r>
        <w:rPr>
          <w:rFonts w:hint="eastAsia"/>
        </w:rPr>
        <w:t>Hadoop</w:t>
      </w:r>
      <w:r w:rsidR="00382DA5">
        <w:rPr>
          <w:rFonts w:hint="eastAsia"/>
        </w:rPr>
        <w:t xml:space="preserve"> </w:t>
      </w:r>
      <w:r w:rsidR="00382DA5">
        <w:rPr>
          <w:rFonts w:hint="eastAsia"/>
        </w:rPr>
        <w:t>的</w:t>
      </w:r>
      <w:r>
        <w:rPr>
          <w:rFonts w:hint="eastAsia"/>
        </w:rPr>
        <w:t>InputFormat</w:t>
      </w:r>
      <w:r>
        <w:rPr>
          <w:rFonts w:hint="eastAsia"/>
        </w:rPr>
        <w:t>。</w:t>
      </w:r>
      <w:r w:rsidR="0039734A">
        <w:rPr>
          <w:rFonts w:hint="eastAsia"/>
        </w:rPr>
        <w:t>通过</w:t>
      </w:r>
      <w:r>
        <w:rPr>
          <w:rFonts w:hint="eastAsia"/>
        </w:rPr>
        <w:t>文本文件</w:t>
      </w:r>
      <w:r w:rsidR="0039734A">
        <w:rPr>
          <w:rFonts w:hint="eastAsia"/>
        </w:rPr>
        <w:t>创建</w:t>
      </w:r>
      <w:r>
        <w:t>RDD</w:t>
      </w:r>
      <w:r w:rsidR="0039734A">
        <w:rPr>
          <w:rFonts w:hint="eastAsia"/>
        </w:rPr>
        <w:t>，</w:t>
      </w:r>
      <w:r>
        <w:rPr>
          <w:rFonts w:hint="eastAsia"/>
        </w:rPr>
        <w:t>可以使用</w:t>
      </w:r>
      <w:r>
        <w:t>SparkContext</w:t>
      </w:r>
      <w:r>
        <w:rPr>
          <w:rFonts w:hint="eastAsia"/>
        </w:rPr>
        <w:t>的</w:t>
      </w:r>
      <w:r>
        <w:t>textFile</w:t>
      </w:r>
      <w:r w:rsidR="00031C41">
        <w:rPr>
          <w:rFonts w:hint="eastAsia"/>
        </w:rPr>
        <w:t>()</w:t>
      </w:r>
      <w:r w:rsidR="00031C41">
        <w:rPr>
          <w:rFonts w:hint="eastAsia"/>
        </w:rPr>
        <w:t>方法创建，</w:t>
      </w:r>
      <w:r w:rsidR="001F65B6">
        <w:rPr>
          <w:rFonts w:hint="eastAsia"/>
        </w:rPr>
        <w:t>该方法</w:t>
      </w:r>
      <w:r w:rsidR="0039734A">
        <w:rPr>
          <w:rFonts w:hint="eastAsia"/>
        </w:rPr>
        <w:t>通过</w:t>
      </w:r>
      <w:r w:rsidR="00796148">
        <w:rPr>
          <w:rFonts w:hint="eastAsia"/>
        </w:rPr>
        <w:t>地址</w:t>
      </w:r>
      <w:r w:rsidR="00031C41">
        <w:rPr>
          <w:rFonts w:hint="eastAsia"/>
        </w:rPr>
        <w:t>获取文件，</w:t>
      </w:r>
      <w:r w:rsidR="0021228D">
        <w:rPr>
          <w:rFonts w:hint="eastAsia"/>
        </w:rPr>
        <w:t>地址</w:t>
      </w:r>
      <w:r w:rsidR="001F65B6" w:rsidRPr="00DD4BFC">
        <w:rPr>
          <w:rFonts w:hint="eastAsia"/>
        </w:rPr>
        <w:t>可以</w:t>
      </w:r>
      <w:r w:rsidR="00A72A36">
        <w:rPr>
          <w:rFonts w:hint="eastAsia"/>
        </w:rPr>
        <w:t>指向</w:t>
      </w:r>
      <w:r w:rsidR="001F65B6" w:rsidRPr="00DD4BFC">
        <w:rPr>
          <w:rFonts w:hint="eastAsia"/>
        </w:rPr>
        <w:t>是本地路径、</w:t>
      </w:r>
      <w:r w:rsidR="00837DF1" w:rsidRPr="00DD4BFC">
        <w:rPr>
          <w:rFonts w:hint="eastAsia"/>
        </w:rPr>
        <w:t>hadoop</w:t>
      </w:r>
      <w:r w:rsidR="00837DF1" w:rsidRPr="00DD4BFC">
        <w:rPr>
          <w:rFonts w:hint="eastAsia"/>
        </w:rPr>
        <w:t>集群</w:t>
      </w:r>
      <w:r w:rsidR="00683BAE">
        <w:rPr>
          <w:rFonts w:hint="eastAsia"/>
        </w:rPr>
        <w:t>存储</w:t>
      </w:r>
      <w:r w:rsidR="00A72A36">
        <w:rPr>
          <w:rFonts w:hint="eastAsia"/>
        </w:rPr>
        <w:t>和</w:t>
      </w:r>
      <w:r w:rsidR="00683BAE">
        <w:rPr>
          <w:rFonts w:hint="eastAsia"/>
        </w:rPr>
        <w:t>云计算存储</w:t>
      </w:r>
      <w:r w:rsidR="00031C41">
        <w:rPr>
          <w:rFonts w:hint="eastAsia"/>
        </w:rPr>
        <w:t>等等</w:t>
      </w:r>
      <w:r>
        <w:rPr>
          <w:rFonts w:hint="eastAsia"/>
        </w:rPr>
        <w:t>，并将</w:t>
      </w:r>
      <w:r w:rsidR="0039734A">
        <w:rPr>
          <w:rFonts w:hint="eastAsia"/>
        </w:rPr>
        <w:t>文件转换成</w:t>
      </w:r>
      <w:r>
        <w:rPr>
          <w:rFonts w:hint="eastAsia"/>
        </w:rPr>
        <w:t>行的集合</w:t>
      </w:r>
      <w:r w:rsidR="00AE5AF1">
        <w:rPr>
          <w:rFonts w:hint="eastAsia"/>
        </w:rPr>
        <w:t>。</w:t>
      </w:r>
    </w:p>
    <w:p w14:paraId="06BDF432" w14:textId="3724B98D" w:rsidR="00F72615" w:rsidRDefault="00F72615" w:rsidP="00D6385A">
      <w:pPr>
        <w:pStyle w:val="Heading2"/>
      </w:pPr>
      <w:r>
        <w:rPr>
          <w:rFonts w:hint="eastAsia"/>
        </w:rPr>
        <w:t>操作</w:t>
      </w:r>
      <w:r w:rsidR="00C17B97">
        <w:rPr>
          <w:rFonts w:hint="eastAsia"/>
        </w:rPr>
        <w:t>RDD</w:t>
      </w:r>
    </w:p>
    <w:p w14:paraId="4D41C630" w14:textId="08897837" w:rsidR="00F72615" w:rsidRDefault="00EE1348" w:rsidP="009D2EE2">
      <w:pPr>
        <w:ind w:firstLine="420"/>
      </w:pPr>
      <w:r>
        <w:rPr>
          <w:rFonts w:hint="eastAsia"/>
        </w:rPr>
        <w:t>RDD</w:t>
      </w:r>
      <w:r>
        <w:rPr>
          <w:rFonts w:hint="eastAsia"/>
        </w:rPr>
        <w:t>支持两种类型的操作：</w:t>
      </w:r>
      <w:r w:rsidRPr="001414D0">
        <w:rPr>
          <w:rFonts w:hint="eastAsia"/>
        </w:rPr>
        <w:t>转换（</w:t>
      </w:r>
      <w:r w:rsidRPr="001414D0">
        <w:rPr>
          <w:rFonts w:hint="eastAsia"/>
        </w:rPr>
        <w:t>T</w:t>
      </w:r>
      <w:r w:rsidRPr="001414D0">
        <w:t>ransformation</w:t>
      </w:r>
      <w:r w:rsidRPr="001414D0">
        <w:rPr>
          <w:rFonts w:hint="eastAsia"/>
        </w:rPr>
        <w:t>）</w:t>
      </w:r>
      <w:r w:rsidR="006D6155">
        <w:rPr>
          <w:rFonts w:hint="eastAsia"/>
        </w:rPr>
        <w:t>是</w:t>
      </w:r>
      <w:r w:rsidRPr="001414D0">
        <w:rPr>
          <w:rFonts w:hint="eastAsia"/>
        </w:rPr>
        <w:t>从现有数据集创建新数据集，以及动作（</w:t>
      </w:r>
      <w:r w:rsidRPr="001414D0">
        <w:rPr>
          <w:rFonts w:hint="eastAsia"/>
        </w:rPr>
        <w:t>Action</w:t>
      </w:r>
      <w:r w:rsidRPr="001414D0">
        <w:rPr>
          <w:rFonts w:hint="eastAsia"/>
        </w:rPr>
        <w:t>）</w:t>
      </w:r>
      <w:r w:rsidR="006D6155">
        <w:rPr>
          <w:rFonts w:hint="eastAsia"/>
        </w:rPr>
        <w:t>在数据集上运行计算后将值返回给驱动程序。例如</w:t>
      </w:r>
      <w:r w:rsidR="006D6155">
        <w:rPr>
          <w:rFonts w:hint="eastAsia"/>
        </w:rPr>
        <w:t>m</w:t>
      </w:r>
      <w:r w:rsidRPr="001414D0">
        <w:rPr>
          <w:rFonts w:hint="eastAsia"/>
        </w:rPr>
        <w:t>ap</w:t>
      </w:r>
      <w:r w:rsidR="006D6155">
        <w:rPr>
          <w:rFonts w:hint="eastAsia"/>
        </w:rPr>
        <w:t>()</w:t>
      </w:r>
      <w:r w:rsidR="006D6155">
        <w:rPr>
          <w:rFonts w:hint="eastAsia"/>
        </w:rPr>
        <w:t>方法就</w:t>
      </w:r>
      <w:r w:rsidRPr="001414D0">
        <w:rPr>
          <w:rFonts w:hint="eastAsia"/>
        </w:rPr>
        <w:t>是一种转换，通过</w:t>
      </w:r>
      <w:r w:rsidR="006D6155">
        <w:rPr>
          <w:rFonts w:hint="eastAsia"/>
        </w:rPr>
        <w:t>将</w:t>
      </w:r>
      <w:r w:rsidR="00DC17F7">
        <w:rPr>
          <w:rFonts w:hint="eastAsia"/>
        </w:rPr>
        <w:t>转换函数应用到</w:t>
      </w:r>
      <w:r w:rsidRPr="001414D0">
        <w:rPr>
          <w:rFonts w:hint="eastAsia"/>
        </w:rPr>
        <w:t>数据集</w:t>
      </w:r>
      <w:r w:rsidR="00DC17F7">
        <w:rPr>
          <w:rFonts w:hint="eastAsia"/>
        </w:rPr>
        <w:t>中的每个</w:t>
      </w:r>
      <w:r w:rsidRPr="001414D0">
        <w:rPr>
          <w:rFonts w:hint="eastAsia"/>
        </w:rPr>
        <w:t>元素</w:t>
      </w:r>
      <w:r w:rsidR="00DC17F7">
        <w:rPr>
          <w:rFonts w:hint="eastAsia"/>
        </w:rPr>
        <w:t>上，</w:t>
      </w:r>
      <w:r w:rsidRPr="001414D0">
        <w:rPr>
          <w:rFonts w:hint="eastAsia"/>
        </w:rPr>
        <w:t>并</w:t>
      </w:r>
      <w:r w:rsidR="00DC17F7">
        <w:rPr>
          <w:rFonts w:hint="eastAsia"/>
        </w:rPr>
        <w:t>返回结果生成</w:t>
      </w:r>
      <w:r w:rsidRPr="001414D0">
        <w:rPr>
          <w:rFonts w:hint="eastAsia"/>
        </w:rPr>
        <w:t>新</w:t>
      </w:r>
      <w:r w:rsidR="00DC17F7">
        <w:rPr>
          <w:rFonts w:hint="eastAsia"/>
        </w:rPr>
        <w:t>的</w:t>
      </w:r>
      <w:r w:rsidRPr="001414D0">
        <w:rPr>
          <w:rFonts w:hint="eastAsia"/>
        </w:rPr>
        <w:t>RDD</w:t>
      </w:r>
      <w:r w:rsidRPr="001414D0">
        <w:rPr>
          <w:rFonts w:hint="eastAsia"/>
        </w:rPr>
        <w:t>；另一方面</w:t>
      </w:r>
      <w:r w:rsidR="00892ABF">
        <w:rPr>
          <w:rFonts w:hint="eastAsia"/>
        </w:rPr>
        <w:t>r</w:t>
      </w:r>
      <w:r w:rsidRPr="001414D0">
        <w:rPr>
          <w:rFonts w:hint="eastAsia"/>
        </w:rPr>
        <w:t>educe</w:t>
      </w:r>
      <w:r w:rsidR="00892ABF">
        <w:rPr>
          <w:rFonts w:hint="eastAsia"/>
        </w:rPr>
        <w:t>()</w:t>
      </w:r>
      <w:r w:rsidR="00997DEF">
        <w:rPr>
          <w:rFonts w:hint="eastAsia"/>
        </w:rPr>
        <w:t>方法</w:t>
      </w:r>
      <w:r w:rsidR="00EB665D">
        <w:rPr>
          <w:rFonts w:hint="eastAsia"/>
        </w:rPr>
        <w:t>是一个动作，可以将</w:t>
      </w:r>
      <w:r w:rsidR="00EB665D" w:rsidRPr="001414D0">
        <w:rPr>
          <w:rFonts w:hint="eastAsia"/>
        </w:rPr>
        <w:t>聚合</w:t>
      </w:r>
      <w:r w:rsidRPr="001414D0">
        <w:rPr>
          <w:rFonts w:hint="eastAsia"/>
        </w:rPr>
        <w:t>函数</w:t>
      </w:r>
      <w:r w:rsidR="00EB665D">
        <w:rPr>
          <w:rFonts w:hint="eastAsia"/>
        </w:rPr>
        <w:t>应用到</w:t>
      </w:r>
      <w:r w:rsidRPr="001414D0">
        <w:rPr>
          <w:rFonts w:hint="eastAsia"/>
        </w:rPr>
        <w:t>RDD</w:t>
      </w:r>
      <w:r w:rsidRPr="001414D0">
        <w:rPr>
          <w:rFonts w:hint="eastAsia"/>
        </w:rPr>
        <w:t>的所有元素</w:t>
      </w:r>
      <w:r w:rsidR="00EB665D">
        <w:rPr>
          <w:rFonts w:hint="eastAsia"/>
        </w:rPr>
        <w:t>上</w:t>
      </w:r>
      <w:r w:rsidRPr="001414D0">
        <w:rPr>
          <w:rFonts w:hint="eastAsia"/>
        </w:rPr>
        <w:t>，并将最终结果返回给驱动程序。</w:t>
      </w:r>
      <w:r w:rsidRPr="001414D0">
        <w:rPr>
          <w:rFonts w:hint="eastAsia"/>
        </w:rPr>
        <w:t>Spark</w:t>
      </w:r>
      <w:r w:rsidRPr="001414D0">
        <w:rPr>
          <w:rFonts w:hint="eastAsia"/>
        </w:rPr>
        <w:t>中的所有转换</w:t>
      </w:r>
      <w:r w:rsidR="00BE43A3">
        <w:rPr>
          <w:rFonts w:hint="eastAsia"/>
        </w:rPr>
        <w:t>操作</w:t>
      </w:r>
      <w:r w:rsidRPr="001414D0">
        <w:rPr>
          <w:rFonts w:hint="eastAsia"/>
        </w:rPr>
        <w:t>都是</w:t>
      </w:r>
      <w:r w:rsidR="004042A3">
        <w:rPr>
          <w:rFonts w:hint="eastAsia"/>
        </w:rPr>
        <w:t>懒惰</w:t>
      </w:r>
      <w:r w:rsidR="009B4D74" w:rsidRPr="001414D0">
        <w:rPr>
          <w:rFonts w:hint="eastAsia"/>
        </w:rPr>
        <w:t>评估</w:t>
      </w:r>
      <w:r w:rsidR="00BB1705">
        <w:rPr>
          <w:rFonts w:hint="eastAsia"/>
        </w:rPr>
        <w:t>的，因为它们不会马上计算结果</w:t>
      </w:r>
      <w:r w:rsidRPr="001414D0">
        <w:rPr>
          <w:rFonts w:hint="eastAsia"/>
        </w:rPr>
        <w:t>。转换仅在</w:t>
      </w:r>
      <w:r w:rsidR="00BB1705">
        <w:rPr>
          <w:rFonts w:hint="eastAsia"/>
        </w:rPr>
        <w:t>调用</w:t>
      </w:r>
      <w:r w:rsidRPr="001414D0">
        <w:rPr>
          <w:rFonts w:hint="eastAsia"/>
        </w:rPr>
        <w:t>动作</w:t>
      </w:r>
      <w:r w:rsidR="00BB1705">
        <w:rPr>
          <w:rFonts w:hint="eastAsia"/>
        </w:rPr>
        <w:t>后</w:t>
      </w:r>
      <w:r w:rsidRPr="001414D0">
        <w:rPr>
          <w:rFonts w:hint="eastAsia"/>
        </w:rPr>
        <w:t>需要将</w:t>
      </w:r>
      <w:r w:rsidR="00BB1705">
        <w:rPr>
          <w:rFonts w:hint="eastAsia"/>
        </w:rPr>
        <w:t>结果返回给驱动程序时计算，这种实现方式</w:t>
      </w:r>
      <w:r>
        <w:rPr>
          <w:rFonts w:hint="eastAsia"/>
        </w:rPr>
        <w:t>使</w:t>
      </w:r>
      <w:r>
        <w:rPr>
          <w:rFonts w:hint="eastAsia"/>
        </w:rPr>
        <w:t>Spark</w:t>
      </w:r>
      <w:r w:rsidR="009D2EE2">
        <w:rPr>
          <w:rFonts w:hint="eastAsia"/>
        </w:rPr>
        <w:t>能够更高效地运行。</w:t>
      </w:r>
    </w:p>
    <w:p w14:paraId="571B4A23" w14:textId="4CF80EEF" w:rsidR="00C31CFA" w:rsidRPr="00C31CFA" w:rsidRDefault="00C31CFA" w:rsidP="00C17B97">
      <w:pPr>
        <w:pStyle w:val="Heading3"/>
      </w:pPr>
      <w:r>
        <w:rPr>
          <w:rFonts w:hint="eastAsia"/>
        </w:rPr>
        <w:t>转换</w:t>
      </w:r>
    </w:p>
    <w:p w14:paraId="6DCBEF8A" w14:textId="77777777" w:rsidR="00EA5C23" w:rsidRDefault="00473B09" w:rsidP="00473B09">
      <w:pPr>
        <w:widowControl/>
        <w:ind w:firstLine="400"/>
        <w:jc w:val="left"/>
        <w:rPr>
          <w:rFonts w:ascii="宋体" w:hAnsi="宋体" w:cs="宋体"/>
          <w:kern w:val="0"/>
          <w:sz w:val="20"/>
          <w:szCs w:val="20"/>
        </w:rPr>
      </w:pPr>
      <w:r>
        <w:rPr>
          <w:rFonts w:ascii="宋体" w:hAnsi="宋体" w:cs="宋体" w:hint="eastAsia"/>
          <w:kern w:val="0"/>
          <w:sz w:val="20"/>
          <w:szCs w:val="20"/>
        </w:rPr>
        <w:t>转换代表了Spark大数据计算框架一类操作，</w:t>
      </w:r>
      <w:r w:rsidRPr="00473B09">
        <w:rPr>
          <w:rFonts w:ascii="宋体" w:hAnsi="宋体" w:cs="宋体" w:hint="eastAsia"/>
          <w:kern w:val="0"/>
          <w:sz w:val="20"/>
          <w:szCs w:val="20"/>
        </w:rPr>
        <w:t>可从现有RDD生成新的RDD</w:t>
      </w:r>
      <w:r>
        <w:rPr>
          <w:rFonts w:ascii="宋体" w:hAnsi="宋体" w:cs="宋体" w:hint="eastAsia"/>
          <w:kern w:val="0"/>
          <w:sz w:val="20"/>
          <w:szCs w:val="20"/>
        </w:rPr>
        <w:t>。转换</w:t>
      </w:r>
      <w:r w:rsidRPr="00473B09">
        <w:rPr>
          <w:rFonts w:ascii="宋体" w:hAnsi="宋体" w:cs="宋体" w:hint="eastAsia"/>
          <w:kern w:val="0"/>
          <w:sz w:val="20"/>
          <w:szCs w:val="20"/>
        </w:rPr>
        <w:t>以RDD作为输入，并产生一个或多个RDD作为输出。每当我们应用任何转换时，它都会创建新的RDD</w:t>
      </w:r>
      <w:r>
        <w:rPr>
          <w:rFonts w:ascii="宋体" w:hAnsi="宋体" w:cs="宋体" w:hint="eastAsia"/>
          <w:kern w:val="0"/>
          <w:sz w:val="20"/>
          <w:szCs w:val="20"/>
        </w:rPr>
        <w:t>。</w:t>
      </w:r>
      <w:r w:rsidRPr="00473B09">
        <w:rPr>
          <w:rFonts w:ascii="宋体" w:hAnsi="宋体" w:cs="宋体" w:hint="eastAsia"/>
          <w:kern w:val="0"/>
          <w:sz w:val="20"/>
          <w:szCs w:val="20"/>
        </w:rPr>
        <w:t>由于RDD</w:t>
      </w:r>
      <w:r>
        <w:rPr>
          <w:rFonts w:ascii="宋体" w:hAnsi="宋体" w:cs="宋体" w:hint="eastAsia"/>
          <w:kern w:val="0"/>
          <w:sz w:val="20"/>
          <w:szCs w:val="20"/>
        </w:rPr>
        <w:t>本质上是不可变的，因此不能更改</w:t>
      </w:r>
      <w:r w:rsidRPr="00473B09">
        <w:rPr>
          <w:rFonts w:ascii="宋体" w:hAnsi="宋体" w:cs="宋体" w:hint="eastAsia"/>
          <w:kern w:val="0"/>
          <w:sz w:val="20"/>
          <w:szCs w:val="20"/>
        </w:rPr>
        <w:t>输入的RDD。应用转换会建立一个RDD谱系，其中包含最终RDD的整个父RDD。 RDD</w:t>
      </w:r>
      <w:r w:rsidR="00C978B8">
        <w:rPr>
          <w:rFonts w:ascii="宋体" w:hAnsi="宋体" w:cs="宋体" w:hint="eastAsia"/>
          <w:kern w:val="0"/>
          <w:sz w:val="20"/>
          <w:szCs w:val="20"/>
        </w:rPr>
        <w:t>谱系</w:t>
      </w:r>
      <w:r w:rsidRPr="00473B09">
        <w:rPr>
          <w:rFonts w:ascii="宋体" w:hAnsi="宋体" w:cs="宋体" w:hint="eastAsia"/>
          <w:kern w:val="0"/>
          <w:sz w:val="20"/>
          <w:szCs w:val="20"/>
        </w:rPr>
        <w:t>也称为RDD运算符图或RDD</w:t>
      </w:r>
      <w:r w:rsidR="00C978B8">
        <w:rPr>
          <w:rFonts w:ascii="宋体" w:hAnsi="宋体" w:cs="宋体" w:hint="eastAsia"/>
          <w:kern w:val="0"/>
          <w:sz w:val="20"/>
          <w:szCs w:val="20"/>
        </w:rPr>
        <w:t>依赖图，</w:t>
      </w:r>
      <w:r w:rsidRPr="00473B09">
        <w:rPr>
          <w:rFonts w:ascii="宋体" w:hAnsi="宋体" w:cs="宋体" w:hint="eastAsia"/>
          <w:kern w:val="0"/>
          <w:sz w:val="20"/>
          <w:szCs w:val="20"/>
        </w:rPr>
        <w:t>是一个逻辑执行计划，即它是RDD的整个父RDD的有向无环图（DAG）。转换本</w:t>
      </w:r>
      <w:r w:rsidR="00987236">
        <w:rPr>
          <w:rFonts w:ascii="宋体" w:hAnsi="宋体" w:cs="宋体" w:hint="eastAsia"/>
          <w:kern w:val="0"/>
          <w:sz w:val="20"/>
          <w:szCs w:val="20"/>
        </w:rPr>
        <w:t>质上是惰性的，</w:t>
      </w:r>
      <w:r w:rsidR="00311876" w:rsidRPr="00473B09">
        <w:rPr>
          <w:rFonts w:ascii="宋体" w:hAnsi="宋体" w:cs="宋体" w:hint="eastAsia"/>
          <w:kern w:val="0"/>
          <w:sz w:val="20"/>
          <w:szCs w:val="20"/>
        </w:rPr>
        <w:t>不会立即执行</w:t>
      </w:r>
      <w:r w:rsidR="00311876">
        <w:rPr>
          <w:rFonts w:ascii="宋体" w:hAnsi="宋体" w:cs="宋体" w:hint="eastAsia"/>
          <w:kern w:val="0"/>
          <w:sz w:val="20"/>
          <w:szCs w:val="20"/>
        </w:rPr>
        <w:t>，</w:t>
      </w:r>
      <w:r w:rsidR="00987236">
        <w:rPr>
          <w:rFonts w:ascii="宋体" w:hAnsi="宋体" w:cs="宋体" w:hint="eastAsia"/>
          <w:kern w:val="0"/>
          <w:sz w:val="20"/>
          <w:szCs w:val="20"/>
        </w:rPr>
        <w:t>即</w:t>
      </w:r>
      <w:r w:rsidR="00311876">
        <w:rPr>
          <w:rFonts w:ascii="宋体" w:hAnsi="宋体" w:cs="宋体" w:hint="eastAsia"/>
          <w:kern w:val="0"/>
          <w:sz w:val="20"/>
          <w:szCs w:val="20"/>
        </w:rPr>
        <w:t>当我们调用一个动作时，它们就可以执行</w:t>
      </w:r>
      <w:r w:rsidRPr="00473B09">
        <w:rPr>
          <w:rFonts w:ascii="宋体" w:hAnsi="宋体" w:cs="宋体" w:hint="eastAsia"/>
          <w:kern w:val="0"/>
          <w:sz w:val="20"/>
          <w:szCs w:val="20"/>
        </w:rPr>
        <w:t>。转换的两种最基本类型是map</w:t>
      </w:r>
      <w:r w:rsidR="0059095D">
        <w:rPr>
          <w:rFonts w:ascii="宋体" w:hAnsi="宋体" w:cs="宋体" w:hint="eastAsia"/>
          <w:kern w:val="0"/>
          <w:sz w:val="20"/>
          <w:szCs w:val="20"/>
        </w:rPr>
        <w:t>()和</w:t>
      </w:r>
      <w:r w:rsidRPr="00473B09">
        <w:rPr>
          <w:rFonts w:ascii="宋体" w:hAnsi="宋体" w:cs="宋体" w:hint="eastAsia"/>
          <w:kern w:val="0"/>
          <w:sz w:val="20"/>
          <w:szCs w:val="20"/>
        </w:rPr>
        <w:t>filter</w:t>
      </w:r>
      <w:r w:rsidR="0059095D">
        <w:rPr>
          <w:rFonts w:ascii="宋体" w:hAnsi="宋体" w:cs="宋体" w:hint="eastAsia"/>
          <w:kern w:val="0"/>
          <w:sz w:val="20"/>
          <w:szCs w:val="20"/>
        </w:rPr>
        <w:t>()</w:t>
      </w:r>
      <w:r w:rsidRPr="00473B09">
        <w:rPr>
          <w:rFonts w:ascii="宋体" w:hAnsi="宋体" w:cs="宋体" w:hint="eastAsia"/>
          <w:kern w:val="0"/>
          <w:sz w:val="20"/>
          <w:szCs w:val="20"/>
        </w:rPr>
        <w:t>。转换后，生成的RDD始终与其父RDD</w:t>
      </w:r>
      <w:r w:rsidR="00AB76EB">
        <w:rPr>
          <w:rFonts w:ascii="宋体" w:hAnsi="宋体" w:cs="宋体" w:hint="eastAsia"/>
          <w:kern w:val="0"/>
          <w:sz w:val="20"/>
          <w:szCs w:val="20"/>
        </w:rPr>
        <w:t>不同,数据可以更小,例如通过filter()、count()、distinct()和sample()等</w:t>
      </w:r>
      <w:r w:rsidR="000834A8">
        <w:rPr>
          <w:rFonts w:ascii="宋体" w:hAnsi="宋体" w:cs="宋体" w:hint="eastAsia"/>
          <w:kern w:val="0"/>
          <w:sz w:val="20"/>
          <w:szCs w:val="20"/>
        </w:rPr>
        <w:t>操作</w:t>
      </w:r>
      <w:r w:rsidR="00020154">
        <w:rPr>
          <w:rFonts w:ascii="宋体" w:hAnsi="宋体" w:cs="宋体" w:hint="eastAsia"/>
          <w:kern w:val="0"/>
          <w:sz w:val="20"/>
          <w:szCs w:val="20"/>
        </w:rPr>
        <w:t>；</w:t>
      </w:r>
      <w:r w:rsidR="00AB76EB">
        <w:rPr>
          <w:rFonts w:ascii="宋体" w:hAnsi="宋体" w:cs="宋体" w:hint="eastAsia"/>
          <w:kern w:val="0"/>
          <w:sz w:val="20"/>
          <w:szCs w:val="20"/>
        </w:rPr>
        <w:t>或者</w:t>
      </w:r>
      <w:r w:rsidRPr="00473B09">
        <w:rPr>
          <w:rFonts w:ascii="宋体" w:hAnsi="宋体" w:cs="宋体" w:hint="eastAsia"/>
          <w:kern w:val="0"/>
          <w:sz w:val="20"/>
          <w:szCs w:val="20"/>
        </w:rPr>
        <w:t>更大</w:t>
      </w:r>
      <w:r w:rsidR="00020154">
        <w:rPr>
          <w:rFonts w:ascii="宋体" w:hAnsi="宋体" w:cs="宋体" w:hint="eastAsia"/>
          <w:kern w:val="0"/>
          <w:sz w:val="20"/>
          <w:szCs w:val="20"/>
        </w:rPr>
        <w:t>，</w:t>
      </w:r>
      <w:r w:rsidRPr="00473B09">
        <w:rPr>
          <w:rFonts w:ascii="宋体" w:hAnsi="宋体" w:cs="宋体" w:hint="eastAsia"/>
          <w:kern w:val="0"/>
          <w:sz w:val="20"/>
          <w:szCs w:val="20"/>
        </w:rPr>
        <w:t>例如</w:t>
      </w:r>
      <w:r w:rsidR="00020154">
        <w:rPr>
          <w:rFonts w:ascii="宋体" w:hAnsi="宋体" w:cs="宋体" w:hint="eastAsia"/>
          <w:kern w:val="0"/>
          <w:sz w:val="20"/>
          <w:szCs w:val="20"/>
        </w:rPr>
        <w:t>通过</w:t>
      </w:r>
      <w:r w:rsidRPr="00473B09">
        <w:rPr>
          <w:rFonts w:ascii="宋体" w:hAnsi="宋体" w:cs="宋体" w:hint="eastAsia"/>
          <w:kern w:val="0"/>
          <w:sz w:val="20"/>
          <w:szCs w:val="20"/>
        </w:rPr>
        <w:t>flatMap</w:t>
      </w:r>
      <w:r w:rsidR="00020154">
        <w:rPr>
          <w:rFonts w:ascii="宋体" w:hAnsi="宋体" w:cs="宋体" w:hint="eastAsia"/>
          <w:kern w:val="0"/>
          <w:sz w:val="20"/>
          <w:szCs w:val="20"/>
        </w:rPr>
        <w:t>()、</w:t>
      </w:r>
      <w:r w:rsidRPr="00473B09">
        <w:rPr>
          <w:rFonts w:ascii="宋体" w:hAnsi="宋体" w:cs="宋体" w:hint="eastAsia"/>
          <w:kern w:val="0"/>
          <w:sz w:val="20"/>
          <w:szCs w:val="20"/>
        </w:rPr>
        <w:t>union</w:t>
      </w:r>
      <w:r w:rsidR="00020154">
        <w:rPr>
          <w:rFonts w:ascii="宋体" w:hAnsi="宋体" w:cs="宋体" w:hint="eastAsia"/>
          <w:kern w:val="0"/>
          <w:sz w:val="20"/>
          <w:szCs w:val="20"/>
        </w:rPr>
        <w:t>()</w:t>
      </w:r>
      <w:r w:rsidR="004C0E8D">
        <w:rPr>
          <w:rFonts w:ascii="宋体" w:hAnsi="宋体" w:cs="宋体" w:hint="eastAsia"/>
          <w:kern w:val="0"/>
          <w:sz w:val="20"/>
          <w:szCs w:val="20"/>
        </w:rPr>
        <w:t>、c</w:t>
      </w:r>
      <w:r w:rsidR="004C0E8D" w:rsidRPr="004C0E8D">
        <w:rPr>
          <w:rFonts w:ascii="宋体" w:hAnsi="宋体" w:cs="宋体"/>
          <w:kern w:val="0"/>
          <w:sz w:val="20"/>
          <w:szCs w:val="20"/>
        </w:rPr>
        <w:t>artesian</w:t>
      </w:r>
      <w:r w:rsidR="004C0E8D">
        <w:rPr>
          <w:rFonts w:ascii="宋体" w:hAnsi="宋体" w:cs="宋体" w:hint="eastAsia"/>
          <w:kern w:val="0"/>
          <w:sz w:val="20"/>
          <w:szCs w:val="20"/>
        </w:rPr>
        <w:t>()；也可以相同大小，例如map()</w:t>
      </w:r>
      <w:r w:rsidRPr="00473B09">
        <w:rPr>
          <w:rFonts w:ascii="宋体" w:hAnsi="宋体" w:cs="宋体" w:hint="eastAsia"/>
          <w:kern w:val="0"/>
          <w:sz w:val="20"/>
          <w:szCs w:val="20"/>
        </w:rPr>
        <w:t>。</w:t>
      </w:r>
    </w:p>
    <w:p w14:paraId="6F5D03C4" w14:textId="2DDD8371" w:rsidR="00F72615" w:rsidRDefault="00473B09" w:rsidP="00FD0D95">
      <w:pPr>
        <w:widowControl/>
        <w:ind w:firstLine="400"/>
        <w:jc w:val="left"/>
        <w:rPr>
          <w:rFonts w:ascii="宋体" w:hAnsi="宋体" w:cs="宋体"/>
          <w:kern w:val="0"/>
          <w:sz w:val="20"/>
          <w:szCs w:val="20"/>
        </w:rPr>
      </w:pPr>
      <w:r w:rsidRPr="00473B09">
        <w:rPr>
          <w:rFonts w:ascii="宋体" w:hAnsi="宋体" w:cs="宋体" w:hint="eastAsia"/>
          <w:kern w:val="0"/>
          <w:sz w:val="20"/>
          <w:szCs w:val="20"/>
        </w:rPr>
        <w:lastRenderedPageBreak/>
        <w:t>有两种类型的转换：</w:t>
      </w:r>
      <w:r w:rsidR="00EA5C23" w:rsidRPr="00473B09">
        <w:rPr>
          <w:rFonts w:ascii="宋体" w:hAnsi="宋体" w:cs="宋体" w:hint="eastAsia"/>
          <w:kern w:val="0"/>
          <w:sz w:val="20"/>
          <w:szCs w:val="20"/>
        </w:rPr>
        <w:t>窄转换</w:t>
      </w:r>
      <w:r w:rsidR="00EA5C23">
        <w:rPr>
          <w:rFonts w:ascii="宋体" w:hAnsi="宋体" w:cs="宋体" w:hint="eastAsia"/>
          <w:kern w:val="0"/>
          <w:sz w:val="20"/>
          <w:szCs w:val="20"/>
        </w:rPr>
        <w:t>和宽转换。在</w:t>
      </w:r>
      <w:r w:rsidRPr="00473B09">
        <w:rPr>
          <w:rFonts w:ascii="宋体" w:hAnsi="宋体" w:cs="宋体" w:hint="eastAsia"/>
          <w:kern w:val="0"/>
          <w:sz w:val="20"/>
          <w:szCs w:val="20"/>
        </w:rPr>
        <w:t>窄转换中，计算单个分区中的记录所需的所有元素都位于父RDD</w:t>
      </w:r>
      <w:r w:rsidR="0022434A">
        <w:rPr>
          <w:rFonts w:ascii="宋体" w:hAnsi="宋体" w:cs="宋体" w:hint="eastAsia"/>
          <w:kern w:val="0"/>
          <w:sz w:val="20"/>
          <w:szCs w:val="20"/>
        </w:rPr>
        <w:t>的单个分区中，</w:t>
      </w:r>
      <w:r w:rsidRPr="00473B09">
        <w:rPr>
          <w:rFonts w:ascii="宋体" w:hAnsi="宋体" w:cs="宋体" w:hint="eastAsia"/>
          <w:kern w:val="0"/>
          <w:sz w:val="20"/>
          <w:szCs w:val="20"/>
        </w:rPr>
        <w:t>有限的分区子集用于</w:t>
      </w:r>
      <w:r w:rsidR="006E4DA3">
        <w:rPr>
          <w:rFonts w:ascii="宋体" w:hAnsi="宋体" w:cs="宋体" w:hint="eastAsia"/>
          <w:kern w:val="0"/>
          <w:sz w:val="20"/>
          <w:szCs w:val="20"/>
        </w:rPr>
        <w:t>转换计算</w:t>
      </w:r>
      <w:r w:rsidR="006B38A2">
        <w:rPr>
          <w:rFonts w:ascii="宋体" w:hAnsi="宋体" w:cs="宋体" w:hint="eastAsia"/>
          <w:kern w:val="0"/>
          <w:sz w:val="20"/>
          <w:szCs w:val="20"/>
        </w:rPr>
        <w:t>，</w:t>
      </w:r>
      <w:r w:rsidR="00BF3CC0">
        <w:rPr>
          <w:rFonts w:ascii="宋体" w:hAnsi="宋体" w:cs="宋体" w:hint="eastAsia"/>
          <w:kern w:val="0"/>
          <w:sz w:val="20"/>
          <w:szCs w:val="20"/>
        </w:rPr>
        <w:t>例如：</w:t>
      </w:r>
      <w:r w:rsidR="00A10651" w:rsidRPr="00473B09">
        <w:rPr>
          <w:rFonts w:ascii="宋体" w:hAnsi="宋体" w:cs="宋体" w:hint="eastAsia"/>
          <w:kern w:val="0"/>
          <w:sz w:val="20"/>
          <w:szCs w:val="20"/>
        </w:rPr>
        <w:t>map</w:t>
      </w:r>
      <w:r w:rsidR="00A10651">
        <w:rPr>
          <w:rFonts w:ascii="宋体" w:hAnsi="宋体" w:cs="宋体" w:hint="eastAsia"/>
          <w:kern w:val="0"/>
          <w:sz w:val="20"/>
          <w:szCs w:val="20"/>
        </w:rPr>
        <w:t>()、</w:t>
      </w:r>
      <w:r w:rsidR="00A10651" w:rsidRPr="00473B09">
        <w:rPr>
          <w:rFonts w:ascii="宋体" w:hAnsi="宋体" w:cs="宋体" w:hint="eastAsia"/>
          <w:kern w:val="0"/>
          <w:sz w:val="20"/>
          <w:szCs w:val="20"/>
        </w:rPr>
        <w:t>filter</w:t>
      </w:r>
      <w:r w:rsidR="00A10651">
        <w:rPr>
          <w:rFonts w:ascii="宋体" w:hAnsi="宋体" w:cs="宋体" w:hint="eastAsia"/>
          <w:kern w:val="0"/>
          <w:sz w:val="20"/>
          <w:szCs w:val="20"/>
        </w:rPr>
        <w:t>()</w:t>
      </w:r>
      <w:r w:rsidR="00A10651" w:rsidRPr="00473B09">
        <w:rPr>
          <w:rFonts w:ascii="宋体" w:hAnsi="宋体" w:cs="宋体" w:hint="eastAsia"/>
          <w:kern w:val="0"/>
          <w:sz w:val="20"/>
          <w:szCs w:val="20"/>
        </w:rPr>
        <w:t>的结果</w:t>
      </w:r>
      <w:r w:rsidR="00A10651">
        <w:rPr>
          <w:rFonts w:ascii="宋体" w:hAnsi="宋体" w:cs="宋体" w:hint="eastAsia"/>
          <w:kern w:val="0"/>
          <w:sz w:val="20"/>
          <w:szCs w:val="20"/>
        </w:rPr>
        <w:t>是窄转换</w:t>
      </w:r>
      <w:r w:rsidRPr="00473B09">
        <w:rPr>
          <w:rFonts w:ascii="宋体" w:hAnsi="宋体" w:cs="宋体" w:hint="eastAsia"/>
          <w:kern w:val="0"/>
          <w:sz w:val="20"/>
          <w:szCs w:val="20"/>
        </w:rPr>
        <w:t>。</w:t>
      </w:r>
      <w:r w:rsidR="00FA3259">
        <w:rPr>
          <w:rFonts w:ascii="宋体" w:hAnsi="宋体" w:cs="宋体" w:hint="eastAsia"/>
          <w:kern w:val="0"/>
          <w:sz w:val="20"/>
          <w:szCs w:val="20"/>
        </w:rPr>
        <w:t>在宽</w:t>
      </w:r>
      <w:r w:rsidR="00FA3259" w:rsidRPr="00FA3259">
        <w:rPr>
          <w:rFonts w:ascii="宋体" w:hAnsi="宋体" w:cs="宋体" w:hint="eastAsia"/>
          <w:kern w:val="0"/>
          <w:sz w:val="20"/>
          <w:szCs w:val="20"/>
        </w:rPr>
        <w:t>转换中，在单个分区中计算记录所需的所有元素可能位于父RDD</w:t>
      </w:r>
      <w:r w:rsidR="00FA3259">
        <w:rPr>
          <w:rFonts w:ascii="宋体" w:hAnsi="宋体" w:cs="宋体" w:hint="eastAsia"/>
          <w:kern w:val="0"/>
          <w:sz w:val="20"/>
          <w:szCs w:val="20"/>
        </w:rPr>
        <w:t>的多个</w:t>
      </w:r>
      <w:r w:rsidR="00272ECB">
        <w:rPr>
          <w:rFonts w:ascii="宋体" w:hAnsi="宋体" w:cs="宋体" w:hint="eastAsia"/>
          <w:kern w:val="0"/>
          <w:sz w:val="20"/>
          <w:szCs w:val="20"/>
        </w:rPr>
        <w:t>分区中，</w:t>
      </w:r>
      <w:r w:rsidR="00BF3CC0">
        <w:rPr>
          <w:rFonts w:ascii="宋体" w:hAnsi="宋体" w:cs="宋体" w:hint="eastAsia"/>
          <w:kern w:val="0"/>
          <w:sz w:val="20"/>
          <w:szCs w:val="20"/>
        </w:rPr>
        <w:t>例如：</w:t>
      </w:r>
      <w:r w:rsidR="00BF3CC0" w:rsidRPr="00FA3259">
        <w:rPr>
          <w:rFonts w:ascii="宋体" w:hAnsi="宋体" w:cs="宋体" w:hint="eastAsia"/>
          <w:kern w:val="0"/>
          <w:sz w:val="20"/>
          <w:szCs w:val="20"/>
        </w:rPr>
        <w:t>groupbyKey</w:t>
      </w:r>
      <w:r w:rsidR="00BF3CC0">
        <w:rPr>
          <w:rFonts w:ascii="宋体" w:hAnsi="宋体" w:cs="宋体" w:hint="eastAsia"/>
          <w:kern w:val="0"/>
          <w:sz w:val="20"/>
          <w:szCs w:val="20"/>
        </w:rPr>
        <w:t>()</w:t>
      </w:r>
      <w:r w:rsidR="00BF3CC0" w:rsidRPr="00FA3259">
        <w:rPr>
          <w:rFonts w:ascii="宋体" w:hAnsi="宋体" w:cs="宋体" w:hint="eastAsia"/>
          <w:kern w:val="0"/>
          <w:sz w:val="20"/>
          <w:szCs w:val="20"/>
        </w:rPr>
        <w:t>和reducebyKey</w:t>
      </w:r>
      <w:r w:rsidR="00BF3CC0">
        <w:rPr>
          <w:rFonts w:ascii="宋体" w:hAnsi="宋体" w:cs="宋体" w:hint="eastAsia"/>
          <w:kern w:val="0"/>
          <w:sz w:val="20"/>
          <w:szCs w:val="20"/>
        </w:rPr>
        <w:t>()</w:t>
      </w:r>
      <w:r w:rsidR="00BF3CC0" w:rsidRPr="00FA3259">
        <w:rPr>
          <w:rFonts w:ascii="宋体" w:hAnsi="宋体" w:cs="宋体" w:hint="eastAsia"/>
          <w:kern w:val="0"/>
          <w:sz w:val="20"/>
          <w:szCs w:val="20"/>
        </w:rPr>
        <w:t>的结果</w:t>
      </w:r>
      <w:r w:rsidR="00BF3CC0">
        <w:rPr>
          <w:rFonts w:ascii="宋体" w:hAnsi="宋体" w:cs="宋体" w:hint="eastAsia"/>
          <w:kern w:val="0"/>
          <w:sz w:val="20"/>
          <w:szCs w:val="20"/>
        </w:rPr>
        <w:t>是宽转换</w:t>
      </w:r>
      <w:r w:rsidR="00FA3259" w:rsidRPr="00FA3259">
        <w:rPr>
          <w:rFonts w:ascii="宋体" w:hAnsi="宋体" w:cs="宋体" w:hint="eastAsia"/>
          <w:kern w:val="0"/>
          <w:sz w:val="20"/>
          <w:szCs w:val="20"/>
        </w:rPr>
        <w:t>。</w:t>
      </w:r>
      <w:r w:rsidR="00164FF8">
        <w:rPr>
          <w:rFonts w:ascii="宋体" w:hAnsi="宋体" w:cs="宋体" w:hint="eastAsia"/>
          <w:kern w:val="0"/>
          <w:sz w:val="20"/>
          <w:szCs w:val="20"/>
        </w:rPr>
        <w:t>下面</w:t>
      </w:r>
      <w:r w:rsidR="00F72615">
        <w:rPr>
          <w:rFonts w:ascii="宋体" w:hAnsi="宋体" w:cs="宋体"/>
          <w:kern w:val="0"/>
          <w:sz w:val="20"/>
          <w:szCs w:val="20"/>
        </w:rPr>
        <w:t>列出了一些</w:t>
      </w:r>
      <w:r w:rsidR="00F72615">
        <w:rPr>
          <w:rFonts w:ascii="宋体" w:hAnsi="宋体" w:cs="宋体" w:hint="eastAsia"/>
          <w:kern w:val="0"/>
          <w:sz w:val="20"/>
          <w:szCs w:val="20"/>
        </w:rPr>
        <w:t>Spark</w:t>
      </w:r>
      <w:r w:rsidR="00F72615" w:rsidRPr="00E253F3">
        <w:rPr>
          <w:rFonts w:ascii="宋体" w:hAnsi="宋体" w:cs="宋体"/>
          <w:kern w:val="0"/>
          <w:sz w:val="20"/>
          <w:szCs w:val="20"/>
        </w:rPr>
        <w:t>支持常见的转换。</w:t>
      </w:r>
    </w:p>
    <w:p w14:paraId="298D5598" w14:textId="73BC95C3" w:rsidR="009054DF" w:rsidRDefault="009054DF" w:rsidP="00A47199">
      <w:pPr>
        <w:widowControl/>
        <w:ind w:firstLine="400"/>
        <w:jc w:val="center"/>
        <w:rPr>
          <w:rFonts w:ascii="宋体" w:hAnsi="宋体" w:cs="宋体"/>
          <w:kern w:val="0"/>
          <w:sz w:val="20"/>
          <w:szCs w:val="20"/>
        </w:rPr>
      </w:pPr>
      <w:r w:rsidRPr="009054DF">
        <w:rPr>
          <w:rFonts w:ascii="宋体" w:hAnsi="宋体" w:cs="宋体"/>
          <w:noProof/>
          <w:kern w:val="0"/>
          <w:sz w:val="20"/>
          <w:szCs w:val="20"/>
        </w:rPr>
        <w:drawing>
          <wp:inline distT="0" distB="0" distL="0" distR="0" wp14:anchorId="24CA5B05" wp14:editId="78E25E2F">
            <wp:extent cx="2715206" cy="2170596"/>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36759" cy="2187826"/>
                    </a:xfrm>
                    <a:prstGeom prst="rect">
                      <a:avLst/>
                    </a:prstGeom>
                  </pic:spPr>
                </pic:pic>
              </a:graphicData>
            </a:graphic>
          </wp:inline>
        </w:drawing>
      </w:r>
    </w:p>
    <w:p w14:paraId="453B784C" w14:textId="55690A4B" w:rsidR="00A47199" w:rsidRDefault="009F5B16" w:rsidP="00A47199">
      <w:pPr>
        <w:widowControl/>
        <w:ind w:firstLine="400"/>
        <w:jc w:val="center"/>
        <w:rPr>
          <w:rFonts w:ascii="宋体" w:hAnsi="宋体" w:cs="宋体"/>
          <w:kern w:val="0"/>
          <w:sz w:val="20"/>
          <w:szCs w:val="20"/>
        </w:rPr>
      </w:pPr>
      <w:r w:rsidRPr="009F5B16">
        <w:rPr>
          <w:rFonts w:ascii="宋体" w:hAnsi="宋体" w:cs="宋体"/>
          <w:noProof/>
          <w:kern w:val="0"/>
          <w:sz w:val="20"/>
          <w:szCs w:val="20"/>
        </w:rPr>
        <w:drawing>
          <wp:inline distT="0" distB="0" distL="0" distR="0" wp14:anchorId="39BCC945" wp14:editId="48CE6F53">
            <wp:extent cx="2952089" cy="23180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3566" cy="2327038"/>
                    </a:xfrm>
                    <a:prstGeom prst="rect">
                      <a:avLst/>
                    </a:prstGeom>
                  </pic:spPr>
                </pic:pic>
              </a:graphicData>
            </a:graphic>
          </wp:inline>
        </w:drawing>
      </w:r>
    </w:p>
    <w:p w14:paraId="76C47DEE" w14:textId="461F8C0E" w:rsidR="00E11F6B" w:rsidRDefault="00DD7D3F" w:rsidP="00E11F6B">
      <w:pPr>
        <w:ind w:firstLine="420"/>
      </w:pPr>
      <w:r>
        <w:rPr>
          <w:rFonts w:hint="eastAsia"/>
        </w:rPr>
        <w:t>首先介绍基于一个</w:t>
      </w:r>
      <w:r>
        <w:rPr>
          <w:rFonts w:hint="eastAsia"/>
        </w:rPr>
        <w:t>RDD</w:t>
      </w:r>
      <w:r>
        <w:rPr>
          <w:rFonts w:hint="eastAsia"/>
        </w:rPr>
        <w:t>的转换。</w:t>
      </w:r>
      <w:r w:rsidR="00EF3A82">
        <w:rPr>
          <w:rFonts w:hint="eastAsia"/>
        </w:rPr>
        <w:t>基于一个</w:t>
      </w:r>
      <w:r w:rsidR="00EF3A82">
        <w:rPr>
          <w:rFonts w:hint="eastAsia"/>
        </w:rPr>
        <w:t>RDD</w:t>
      </w:r>
      <w:r w:rsidR="00EF3A82">
        <w:rPr>
          <w:rFonts w:hint="eastAsia"/>
        </w:rPr>
        <w:t>的转换是指输入的</w:t>
      </w:r>
      <w:r w:rsidR="00EF3A82">
        <w:rPr>
          <w:rFonts w:hint="eastAsia"/>
        </w:rPr>
        <w:t>RDD</w:t>
      </w:r>
      <w:r w:rsidR="00EF3A82">
        <w:rPr>
          <w:rFonts w:hint="eastAsia"/>
        </w:rPr>
        <w:t>只有一个。</w:t>
      </w:r>
      <w:r w:rsidR="00E11F6B">
        <w:rPr>
          <w:rFonts w:hint="eastAsia"/>
        </w:rPr>
        <w:t>首先</w:t>
      </w:r>
      <w:r w:rsidR="005F792E">
        <w:rPr>
          <w:rFonts w:hint="eastAsia"/>
        </w:rPr>
        <w:t>首先通过并行化数据集</w:t>
      </w:r>
      <w:r w:rsidR="00E11F6B">
        <w:rPr>
          <w:rFonts w:hint="eastAsia"/>
        </w:rPr>
        <w:t>创建一个</w:t>
      </w:r>
      <w:r w:rsidR="00E11F6B">
        <w:rPr>
          <w:rFonts w:hint="eastAsia"/>
        </w:rPr>
        <w:t>RDD</w:t>
      </w:r>
      <w:r w:rsidR="00E11F6B">
        <w:rPr>
          <w:rFonts w:hint="eastAsia"/>
        </w:rPr>
        <w:t>：</w:t>
      </w:r>
    </w:p>
    <w:p w14:paraId="004697E6" w14:textId="77777777" w:rsidR="00BB4962" w:rsidRDefault="00BB4962" w:rsidP="001922EF">
      <w:pPr>
        <w:pStyle w:val="a7"/>
      </w:pPr>
      <w:r>
        <w:t xml:space="preserve">scala&gt; val rdd = </w:t>
      </w:r>
      <w:proofErr w:type="gramStart"/>
      <w:r>
        <w:t>sc.parallelize</w:t>
      </w:r>
      <w:proofErr w:type="gramEnd"/>
      <w:r>
        <w:t>(List(1,2,3,3))</w:t>
      </w:r>
    </w:p>
    <w:p w14:paraId="08691E1F" w14:textId="7AD83D68" w:rsidR="00E11F6B" w:rsidRDefault="00BB4962" w:rsidP="001922EF">
      <w:pPr>
        <w:pStyle w:val="a7"/>
      </w:pPr>
      <w:r>
        <w:t xml:space="preserve">rdd: org.apache.spark.rdd.RDD[Int] = </w:t>
      </w:r>
      <w:proofErr w:type="gramStart"/>
      <w:r>
        <w:t>ParallelCollectionRDD[</w:t>
      </w:r>
      <w:proofErr w:type="gramEnd"/>
      <w:r>
        <w:t>0] at parallelize at &lt;console&gt;:24</w:t>
      </w:r>
    </w:p>
    <w:p w14:paraId="54B8C820" w14:textId="2CF88333" w:rsidR="00342F23" w:rsidRPr="00342F23" w:rsidRDefault="00342F23"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35</w:t>
      </w:r>
      <w:r w:rsidR="00232B80">
        <w:fldChar w:fldCharType="end"/>
      </w:r>
    </w:p>
    <w:p w14:paraId="683DE9C1" w14:textId="77777777" w:rsidR="0031459B" w:rsidRDefault="0031459B" w:rsidP="00D51357">
      <w:pPr>
        <w:pStyle w:val="a4"/>
        <w:ind w:firstLine="420"/>
      </w:pPr>
      <w:r w:rsidRPr="0031459B">
        <w:t>map[U</w:t>
      </w:r>
      <w:proofErr w:type="gramStart"/>
      <w:r w:rsidRPr="0031459B">
        <w:t>](</w:t>
      </w:r>
      <w:proofErr w:type="gramEnd"/>
      <w:r w:rsidRPr="0031459B">
        <w:t xml:space="preserve">f: (T) </w:t>
      </w:r>
      <w:r w:rsidRPr="0031459B">
        <w:rPr>
          <w:rFonts w:ascii="MS Mincho" w:eastAsia="MS Mincho" w:hAnsi="MS Mincho" w:cs="MS Mincho"/>
        </w:rPr>
        <w:t>⇒</w:t>
      </w:r>
      <w:r w:rsidRPr="0031459B">
        <w:t xml:space="preserve"> U)(implicit arg0: ClassTag[U]): RDD[U]</w:t>
      </w:r>
    </w:p>
    <w:p w14:paraId="01FF8C59" w14:textId="3D0DDE9C" w:rsidR="00961325" w:rsidRDefault="00472B9A" w:rsidP="00961325">
      <w:pPr>
        <w:ind w:firstLine="420"/>
      </w:pPr>
      <w:r w:rsidRPr="00472B9A">
        <w:rPr>
          <w:rFonts w:hint="eastAsia"/>
        </w:rPr>
        <w:t>通过对这个</w:t>
      </w:r>
      <w:r w:rsidRPr="00472B9A">
        <w:rPr>
          <w:rFonts w:hint="eastAsia"/>
        </w:rPr>
        <w:t>RDD</w:t>
      </w:r>
      <w:r w:rsidRPr="00472B9A">
        <w:rPr>
          <w:rFonts w:hint="eastAsia"/>
        </w:rPr>
        <w:t>的所有元素应用一个</w:t>
      </w:r>
      <w:r w:rsidR="008526CA">
        <w:rPr>
          <w:rFonts w:hint="eastAsia"/>
        </w:rPr>
        <w:t>匿名</w:t>
      </w:r>
      <w:r w:rsidRPr="00472B9A">
        <w:rPr>
          <w:rFonts w:hint="eastAsia"/>
        </w:rPr>
        <w:t>函数来返回一个新的</w:t>
      </w:r>
      <w:r w:rsidRPr="00472B9A">
        <w:rPr>
          <w:rFonts w:hint="eastAsia"/>
        </w:rPr>
        <w:t>RDD</w:t>
      </w:r>
      <w:r w:rsidRPr="00472B9A">
        <w:rPr>
          <w:rFonts w:hint="eastAsia"/>
        </w:rPr>
        <w:t>。</w:t>
      </w:r>
      <w:r w:rsidR="00AC48BE" w:rsidRPr="00AC48BE">
        <w:rPr>
          <w:rFonts w:hint="eastAsia"/>
        </w:rPr>
        <w:t>map</w:t>
      </w:r>
      <w:r w:rsidR="00AC48BE">
        <w:rPr>
          <w:rFonts w:hint="eastAsia"/>
        </w:rPr>
        <w:t>()</w:t>
      </w:r>
      <w:r w:rsidR="005D7B84">
        <w:rPr>
          <w:rFonts w:hint="eastAsia"/>
        </w:rPr>
        <w:t>方法</w:t>
      </w:r>
      <w:r w:rsidR="00AC48BE" w:rsidRPr="00AC48BE">
        <w:rPr>
          <w:rFonts w:hint="eastAsia"/>
        </w:rPr>
        <w:t>具有灵活性，即</w:t>
      </w:r>
      <w:r w:rsidR="00AC48BE" w:rsidRPr="00AC48BE">
        <w:rPr>
          <w:rFonts w:hint="eastAsia"/>
        </w:rPr>
        <w:t>RDD</w:t>
      </w:r>
      <w:r w:rsidR="00AC48BE" w:rsidRPr="00AC48BE">
        <w:rPr>
          <w:rFonts w:hint="eastAsia"/>
        </w:rPr>
        <w:t>的输入和返回类型可以彼此不同。</w:t>
      </w:r>
      <w:r w:rsidR="005D7B84">
        <w:rPr>
          <w:rFonts w:hint="eastAsia"/>
        </w:rPr>
        <w:t>例如</w:t>
      </w:r>
      <w:r w:rsidR="00AC48BE" w:rsidRPr="00AC48BE">
        <w:rPr>
          <w:rFonts w:hint="eastAsia"/>
        </w:rPr>
        <w:t>可以输入</w:t>
      </w:r>
      <w:r w:rsidR="00AC48BE" w:rsidRPr="00AC48BE">
        <w:rPr>
          <w:rFonts w:hint="eastAsia"/>
        </w:rPr>
        <w:t>RDD</w:t>
      </w:r>
      <w:r w:rsidR="00AC48BE" w:rsidRPr="00AC48BE">
        <w:rPr>
          <w:rFonts w:hint="eastAsia"/>
        </w:rPr>
        <w:t>类型为</w:t>
      </w:r>
      <w:r w:rsidR="00AC48BE" w:rsidRPr="00AC48BE">
        <w:rPr>
          <w:rFonts w:hint="eastAsia"/>
        </w:rPr>
        <w:t>String</w:t>
      </w:r>
      <w:r w:rsidR="00AC48BE" w:rsidRPr="00AC48BE">
        <w:rPr>
          <w:rFonts w:hint="eastAsia"/>
        </w:rPr>
        <w:t>，在应用</w:t>
      </w:r>
      <w:r w:rsidR="00AC48BE" w:rsidRPr="00AC48BE">
        <w:rPr>
          <w:rFonts w:hint="eastAsia"/>
        </w:rPr>
        <w:t>map</w:t>
      </w:r>
      <w:r w:rsidR="005D7B84">
        <w:rPr>
          <w:rFonts w:hint="eastAsia"/>
        </w:rPr>
        <w:t>()</w:t>
      </w:r>
      <w:r w:rsidR="005D7B84">
        <w:rPr>
          <w:rFonts w:hint="eastAsia"/>
        </w:rPr>
        <w:t>方法</w:t>
      </w:r>
      <w:r w:rsidR="00AC48BE" w:rsidRPr="00AC48BE">
        <w:rPr>
          <w:rFonts w:hint="eastAsia"/>
        </w:rPr>
        <w:t>之后，返回的</w:t>
      </w:r>
      <w:r w:rsidR="00AC48BE" w:rsidRPr="00AC48BE">
        <w:rPr>
          <w:rFonts w:hint="eastAsia"/>
        </w:rPr>
        <w:t>RDD</w:t>
      </w:r>
      <w:r w:rsidR="00AC48BE" w:rsidRPr="00AC48BE">
        <w:rPr>
          <w:rFonts w:hint="eastAsia"/>
        </w:rPr>
        <w:t>可以是布尔值。</w:t>
      </w:r>
      <w:r w:rsidR="00344219">
        <w:rPr>
          <w:rFonts w:hint="eastAsia"/>
        </w:rPr>
        <w:t>map()</w:t>
      </w:r>
      <w:r w:rsidR="00344219">
        <w:rPr>
          <w:rFonts w:hint="eastAsia"/>
        </w:rPr>
        <w:t>是</w:t>
      </w:r>
      <w:r w:rsidR="00344219">
        <w:rPr>
          <w:rFonts w:hint="eastAsia"/>
        </w:rPr>
        <w:t>Spark</w:t>
      </w:r>
      <w:r w:rsidR="00344219">
        <w:rPr>
          <w:rFonts w:hint="eastAsia"/>
        </w:rPr>
        <w:t>中的转换操作，适用于</w:t>
      </w:r>
      <w:r w:rsidR="00344219">
        <w:rPr>
          <w:rFonts w:hint="eastAsia"/>
        </w:rPr>
        <w:t>RDD</w:t>
      </w:r>
      <w:r w:rsidR="00344219">
        <w:rPr>
          <w:rFonts w:hint="eastAsia"/>
        </w:rPr>
        <w:t>的每个元素，并将结果作为新的</w:t>
      </w:r>
      <w:r w:rsidR="00344219">
        <w:rPr>
          <w:rFonts w:hint="eastAsia"/>
        </w:rPr>
        <w:t>RDD</w:t>
      </w:r>
      <w:r w:rsidR="00344219">
        <w:rPr>
          <w:rFonts w:hint="eastAsia"/>
        </w:rPr>
        <w:t>返回。在</w:t>
      </w:r>
      <w:r w:rsidR="00344219">
        <w:rPr>
          <w:rFonts w:hint="eastAsia"/>
        </w:rPr>
        <w:t>map()</w:t>
      </w:r>
      <w:r w:rsidR="00344219">
        <w:rPr>
          <w:rFonts w:hint="eastAsia"/>
        </w:rPr>
        <w:t>中，操作开发人员可以定义自己的自定义业务逻辑，相同的逻辑将应用于</w:t>
      </w:r>
      <w:r w:rsidR="00344219">
        <w:rPr>
          <w:rFonts w:hint="eastAsia"/>
        </w:rPr>
        <w:t>RDD</w:t>
      </w:r>
      <w:r w:rsidR="00344219">
        <w:rPr>
          <w:rFonts w:hint="eastAsia"/>
        </w:rPr>
        <w:t>的所有元素。</w:t>
      </w:r>
      <w:r w:rsidR="00344219">
        <w:rPr>
          <w:rFonts w:hint="eastAsia"/>
        </w:rPr>
        <w:t>map()</w:t>
      </w:r>
      <w:r w:rsidR="00344219">
        <w:rPr>
          <w:rFonts w:hint="eastAsia"/>
        </w:rPr>
        <w:t>方法根据自定义代码将一个元素作为输入过程，并一次返回一个元素。</w:t>
      </w:r>
      <w:r w:rsidR="00344219">
        <w:rPr>
          <w:rFonts w:hint="eastAsia"/>
        </w:rPr>
        <w:t>map()</w:t>
      </w:r>
      <w:r w:rsidR="00344219">
        <w:rPr>
          <w:rFonts w:hint="eastAsia"/>
        </w:rPr>
        <w:t>将长度为</w:t>
      </w:r>
      <w:r w:rsidR="00344219">
        <w:rPr>
          <w:rFonts w:hint="eastAsia"/>
        </w:rPr>
        <w:t>N</w:t>
      </w:r>
      <w:r w:rsidR="00344219">
        <w:rPr>
          <w:rFonts w:hint="eastAsia"/>
        </w:rPr>
        <w:t>的</w:t>
      </w:r>
      <w:r w:rsidR="00344219">
        <w:rPr>
          <w:rFonts w:hint="eastAsia"/>
        </w:rPr>
        <w:t>RDD</w:t>
      </w:r>
      <w:r w:rsidR="00344219">
        <w:rPr>
          <w:rFonts w:hint="eastAsia"/>
        </w:rPr>
        <w:t>转换为长度为</w:t>
      </w:r>
      <w:r w:rsidR="00344219">
        <w:rPr>
          <w:rFonts w:hint="eastAsia"/>
        </w:rPr>
        <w:t>N</w:t>
      </w:r>
      <w:r w:rsidR="00344219">
        <w:rPr>
          <w:rFonts w:hint="eastAsia"/>
        </w:rPr>
        <w:t>的另一个</w:t>
      </w:r>
      <w:r w:rsidR="00344219">
        <w:rPr>
          <w:rFonts w:hint="eastAsia"/>
        </w:rPr>
        <w:t>RDD</w:t>
      </w:r>
      <w:r w:rsidR="00344219">
        <w:rPr>
          <w:rFonts w:hint="eastAsia"/>
        </w:rPr>
        <w:t>，输入和输出</w:t>
      </w:r>
      <w:r w:rsidR="00344219">
        <w:rPr>
          <w:rFonts w:hint="eastAsia"/>
        </w:rPr>
        <w:t>RDD</w:t>
      </w:r>
      <w:r w:rsidR="00344219">
        <w:rPr>
          <w:rFonts w:hint="eastAsia"/>
        </w:rPr>
        <w:t>通常具有相同数量的记录。</w:t>
      </w:r>
    </w:p>
    <w:p w14:paraId="4DB57A55" w14:textId="77777777" w:rsidR="00690649" w:rsidRDefault="00690649" w:rsidP="001922EF">
      <w:pPr>
        <w:pStyle w:val="a7"/>
      </w:pPr>
      <w:r>
        <w:t xml:space="preserve">scala&gt; </w:t>
      </w:r>
      <w:proofErr w:type="gramStart"/>
      <w:r>
        <w:t>rdd.map(</w:t>
      </w:r>
      <w:proofErr w:type="gramEnd"/>
      <w:r>
        <w:t>x =&gt; x + 1).collect</w:t>
      </w:r>
    </w:p>
    <w:p w14:paraId="522E6F8D" w14:textId="0BCC42A9" w:rsidR="00D941A6" w:rsidRDefault="00690649" w:rsidP="001922EF">
      <w:pPr>
        <w:pStyle w:val="a7"/>
      </w:pPr>
      <w:r>
        <w:t xml:space="preserve">res0: Array[Int] = </w:t>
      </w:r>
      <w:proofErr w:type="gramStart"/>
      <w:r>
        <w:t>Array(</w:t>
      </w:r>
      <w:proofErr w:type="gramEnd"/>
      <w:r>
        <w:t>2, 3, 4, 4)</w:t>
      </w:r>
    </w:p>
    <w:p w14:paraId="3625F721" w14:textId="5A7BBA3E" w:rsidR="00342F23" w:rsidRPr="00342F23" w:rsidRDefault="00342F23"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36</w:t>
      </w:r>
      <w:r w:rsidR="00232B80">
        <w:fldChar w:fldCharType="end"/>
      </w:r>
    </w:p>
    <w:p w14:paraId="014C5625" w14:textId="52D38AA3" w:rsidR="00961325" w:rsidRDefault="005D2A93" w:rsidP="00D51357">
      <w:pPr>
        <w:pStyle w:val="a4"/>
        <w:ind w:firstLine="420"/>
      </w:pPr>
      <w:proofErr w:type="gramStart"/>
      <w:r w:rsidRPr="005D2A93">
        <w:t>filter(</w:t>
      </w:r>
      <w:proofErr w:type="gramEnd"/>
      <w:r w:rsidRPr="005D2A93">
        <w:t xml:space="preserve">f: (T) </w:t>
      </w:r>
      <w:r w:rsidRPr="005D2A93">
        <w:rPr>
          <w:rFonts w:ascii="MS Mincho" w:eastAsia="MS Mincho" w:hAnsi="MS Mincho" w:cs="MS Mincho"/>
        </w:rPr>
        <w:t>⇒</w:t>
      </w:r>
      <w:r w:rsidRPr="005D2A93">
        <w:t xml:space="preserve"> Boolean): RDD[T]</w:t>
      </w:r>
    </w:p>
    <w:p w14:paraId="47FB5475" w14:textId="3100EC6F" w:rsidR="00961325" w:rsidRDefault="00F91FB6" w:rsidP="00B1149B">
      <w:pPr>
        <w:ind w:firstLine="420"/>
      </w:pPr>
      <w:r w:rsidRPr="00F91FB6">
        <w:rPr>
          <w:rFonts w:hint="eastAsia"/>
        </w:rPr>
        <w:lastRenderedPageBreak/>
        <w:t>返回一个仅包含满足条件元素的新</w:t>
      </w:r>
      <w:r w:rsidRPr="00F91FB6">
        <w:rPr>
          <w:rFonts w:hint="eastAsia"/>
        </w:rPr>
        <w:t>RDD</w:t>
      </w:r>
      <w:r w:rsidRPr="00F91FB6">
        <w:rPr>
          <w:rFonts w:hint="eastAsia"/>
        </w:rPr>
        <w:t>。</w:t>
      </w:r>
      <w:r w:rsidR="00B1149B">
        <w:rPr>
          <w:rFonts w:hint="eastAsia"/>
        </w:rPr>
        <w:t>filter()</w:t>
      </w:r>
      <w:r w:rsidR="00B1149B">
        <w:rPr>
          <w:rFonts w:hint="eastAsia"/>
        </w:rPr>
        <w:t>方法返回一个新的</w:t>
      </w:r>
      <w:r w:rsidR="00B1149B">
        <w:rPr>
          <w:rFonts w:hint="eastAsia"/>
        </w:rPr>
        <w:t>RDD</w:t>
      </w:r>
      <w:r w:rsidR="00B1149B">
        <w:rPr>
          <w:rFonts w:hint="eastAsia"/>
        </w:rPr>
        <w:t>，其中仅包含满足</w:t>
      </w:r>
      <w:r w:rsidR="00EE7854">
        <w:rPr>
          <w:rFonts w:hint="eastAsia"/>
        </w:rPr>
        <w:t>条件</w:t>
      </w:r>
      <w:r w:rsidR="00B1149B">
        <w:rPr>
          <w:rFonts w:hint="eastAsia"/>
        </w:rPr>
        <w:t>的元素。这是一个狭窄的操作，因为它不会将数据从一个分区拖到多个分区。例如，假设</w:t>
      </w:r>
      <w:r w:rsidR="00B1149B">
        <w:rPr>
          <w:rFonts w:hint="eastAsia"/>
        </w:rPr>
        <w:t>RDD</w:t>
      </w:r>
      <w:r w:rsidR="00EE7854">
        <w:rPr>
          <w:rFonts w:hint="eastAsia"/>
        </w:rPr>
        <w:t>包含五个自然数</w:t>
      </w:r>
      <w:r w:rsidR="00B1149B">
        <w:rPr>
          <w:rFonts w:hint="eastAsia"/>
        </w:rPr>
        <w:t>1</w:t>
      </w:r>
      <w:r w:rsidR="00B1149B">
        <w:rPr>
          <w:rFonts w:hint="eastAsia"/>
        </w:rPr>
        <w:t>、</w:t>
      </w:r>
      <w:r w:rsidR="00B1149B">
        <w:rPr>
          <w:rFonts w:hint="eastAsia"/>
        </w:rPr>
        <w:t>2</w:t>
      </w:r>
      <w:r w:rsidR="00B1149B">
        <w:rPr>
          <w:rFonts w:hint="eastAsia"/>
        </w:rPr>
        <w:t>、</w:t>
      </w:r>
      <w:r w:rsidR="00B1149B">
        <w:rPr>
          <w:rFonts w:hint="eastAsia"/>
        </w:rPr>
        <w:t>3</w:t>
      </w:r>
      <w:r w:rsidR="00B1149B">
        <w:rPr>
          <w:rFonts w:hint="eastAsia"/>
        </w:rPr>
        <w:t>、</w:t>
      </w:r>
      <w:r w:rsidR="00B1149B">
        <w:rPr>
          <w:rFonts w:hint="eastAsia"/>
        </w:rPr>
        <w:t>4</w:t>
      </w:r>
      <w:r w:rsidR="00B1149B">
        <w:rPr>
          <w:rFonts w:hint="eastAsia"/>
        </w:rPr>
        <w:t>和</w:t>
      </w:r>
      <w:r w:rsidR="00B1149B">
        <w:rPr>
          <w:rFonts w:hint="eastAsia"/>
        </w:rPr>
        <w:t>5</w:t>
      </w:r>
      <w:r w:rsidR="00EE7854">
        <w:rPr>
          <w:rFonts w:hint="eastAsia"/>
        </w:rPr>
        <w:t>，并且根据条件</w:t>
      </w:r>
      <w:r w:rsidR="000B34B2">
        <w:rPr>
          <w:rFonts w:hint="eastAsia"/>
        </w:rPr>
        <w:t>检查偶数，</w:t>
      </w:r>
      <w:r w:rsidR="00B1149B">
        <w:rPr>
          <w:rFonts w:hint="eastAsia"/>
        </w:rPr>
        <w:t>过滤器后的结果</w:t>
      </w:r>
      <w:r w:rsidR="00B1149B">
        <w:rPr>
          <w:rFonts w:hint="eastAsia"/>
        </w:rPr>
        <w:t>RDD</w:t>
      </w:r>
      <w:r w:rsidR="00B1149B">
        <w:rPr>
          <w:rFonts w:hint="eastAsia"/>
        </w:rPr>
        <w:t>将仅包含偶数，即</w:t>
      </w:r>
      <w:r w:rsidR="00B1149B">
        <w:rPr>
          <w:rFonts w:hint="eastAsia"/>
        </w:rPr>
        <w:t>2</w:t>
      </w:r>
      <w:r w:rsidR="00B1149B">
        <w:rPr>
          <w:rFonts w:hint="eastAsia"/>
        </w:rPr>
        <w:t>和</w:t>
      </w:r>
      <w:r w:rsidR="00B1149B">
        <w:rPr>
          <w:rFonts w:hint="eastAsia"/>
        </w:rPr>
        <w:t>4</w:t>
      </w:r>
      <w:r w:rsidR="00B1149B">
        <w:rPr>
          <w:rFonts w:hint="eastAsia"/>
        </w:rPr>
        <w:t>。</w:t>
      </w:r>
    </w:p>
    <w:p w14:paraId="6ABEFEB8" w14:textId="77777777" w:rsidR="00690649" w:rsidRDefault="00690649" w:rsidP="001922EF">
      <w:pPr>
        <w:pStyle w:val="a7"/>
      </w:pPr>
      <w:r>
        <w:t xml:space="preserve">scala&gt; </w:t>
      </w:r>
      <w:proofErr w:type="gramStart"/>
      <w:r>
        <w:t>rdd.filter</w:t>
      </w:r>
      <w:proofErr w:type="gramEnd"/>
      <w:r>
        <w:t>(x =&gt; x != 1).collect</w:t>
      </w:r>
    </w:p>
    <w:p w14:paraId="47C1C46D" w14:textId="5F4D7B75" w:rsidR="00690649" w:rsidRDefault="00690649" w:rsidP="001922EF">
      <w:pPr>
        <w:pStyle w:val="a7"/>
      </w:pPr>
      <w:r>
        <w:t xml:space="preserve">res1: Array[Int] = </w:t>
      </w:r>
      <w:proofErr w:type="gramStart"/>
      <w:r>
        <w:t>Array(</w:t>
      </w:r>
      <w:proofErr w:type="gramEnd"/>
      <w:r>
        <w:t>2, 3, 3)</w:t>
      </w:r>
    </w:p>
    <w:p w14:paraId="3A86274C" w14:textId="39C6E42A" w:rsidR="00342F23" w:rsidRPr="00342F23" w:rsidRDefault="00342F23"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37</w:t>
      </w:r>
      <w:r w:rsidR="00232B80">
        <w:fldChar w:fldCharType="end"/>
      </w:r>
    </w:p>
    <w:p w14:paraId="0E4370D6" w14:textId="5D582DAF" w:rsidR="00961325" w:rsidRDefault="00EB23B7" w:rsidP="00D51357">
      <w:pPr>
        <w:pStyle w:val="a4"/>
        <w:ind w:firstLine="420"/>
      </w:pPr>
      <w:r w:rsidRPr="00EB23B7">
        <w:t>flatMap[U</w:t>
      </w:r>
      <w:proofErr w:type="gramStart"/>
      <w:r w:rsidRPr="00EB23B7">
        <w:t>](</w:t>
      </w:r>
      <w:proofErr w:type="gramEnd"/>
      <w:r w:rsidRPr="00EB23B7">
        <w:t xml:space="preserve">f: (T) </w:t>
      </w:r>
      <w:r w:rsidRPr="00EB23B7">
        <w:rPr>
          <w:rFonts w:ascii="MS Mincho" w:eastAsia="MS Mincho" w:hAnsi="MS Mincho" w:cs="MS Mincho"/>
        </w:rPr>
        <w:t>⇒</w:t>
      </w:r>
      <w:r w:rsidRPr="00EB23B7">
        <w:t xml:space="preserve"> TraversableOnce[U])(implicit arg0: ClassTag[U]): RDD[U]</w:t>
      </w:r>
    </w:p>
    <w:p w14:paraId="7E0B3165" w14:textId="009C7A1F" w:rsidR="00961325" w:rsidRDefault="00901457" w:rsidP="00344219">
      <w:pPr>
        <w:ind w:firstLine="420"/>
      </w:pPr>
      <w:r w:rsidRPr="00901457">
        <w:rPr>
          <w:rFonts w:hint="eastAsia"/>
        </w:rPr>
        <w:t>首先对这个</w:t>
      </w:r>
      <w:r w:rsidRPr="00901457">
        <w:rPr>
          <w:rFonts w:hint="eastAsia"/>
        </w:rPr>
        <w:t>RDD</w:t>
      </w:r>
      <w:r w:rsidRPr="00901457">
        <w:rPr>
          <w:rFonts w:hint="eastAsia"/>
        </w:rPr>
        <w:t>的所有元素应用一个函数，然后扁平化结果，最终返回一个新的</w:t>
      </w:r>
      <w:r w:rsidRPr="00901457">
        <w:rPr>
          <w:rFonts w:hint="eastAsia"/>
        </w:rPr>
        <w:t>RDD</w:t>
      </w:r>
      <w:r w:rsidR="00961325" w:rsidRPr="00E253F3">
        <w:t>。</w:t>
      </w:r>
      <w:r w:rsidR="00344219">
        <w:rPr>
          <w:rFonts w:hint="eastAsia"/>
        </w:rPr>
        <w:t>flatMap</w:t>
      </w:r>
      <w:r w:rsidR="00196530">
        <w:rPr>
          <w:rFonts w:hint="eastAsia"/>
        </w:rPr>
        <w:t>()</w:t>
      </w:r>
      <w:r w:rsidR="00BD3FA1">
        <w:rPr>
          <w:rFonts w:hint="eastAsia"/>
        </w:rPr>
        <w:t>方法</w:t>
      </w:r>
      <w:r w:rsidR="00196530">
        <w:rPr>
          <w:rFonts w:hint="eastAsia"/>
        </w:rPr>
        <w:t>是一种转换操作，</w:t>
      </w:r>
      <w:r w:rsidR="00344219">
        <w:rPr>
          <w:rFonts w:hint="eastAsia"/>
        </w:rPr>
        <w:t>适用于</w:t>
      </w:r>
      <w:r w:rsidR="00344219">
        <w:rPr>
          <w:rFonts w:hint="eastAsia"/>
        </w:rPr>
        <w:t>RDD</w:t>
      </w:r>
      <w:r w:rsidR="00344219">
        <w:rPr>
          <w:rFonts w:hint="eastAsia"/>
        </w:rPr>
        <w:t>的每个元素，并将结果作为新的</w:t>
      </w:r>
      <w:r w:rsidR="00344219">
        <w:rPr>
          <w:rFonts w:hint="eastAsia"/>
        </w:rPr>
        <w:t>RDD</w:t>
      </w:r>
      <w:r w:rsidR="00344219">
        <w:rPr>
          <w:rFonts w:hint="eastAsia"/>
        </w:rPr>
        <w:t>返回。它类似于</w:t>
      </w:r>
      <w:r w:rsidR="00196530">
        <w:rPr>
          <w:rFonts w:hint="eastAsia"/>
        </w:rPr>
        <w:t>m</w:t>
      </w:r>
      <w:r w:rsidR="00344219">
        <w:rPr>
          <w:rFonts w:hint="eastAsia"/>
        </w:rPr>
        <w:t>ap</w:t>
      </w:r>
      <w:r w:rsidR="00196530">
        <w:rPr>
          <w:rFonts w:hint="eastAsia"/>
        </w:rPr>
        <w:t>()</w:t>
      </w:r>
      <w:r w:rsidR="00344219">
        <w:rPr>
          <w:rFonts w:hint="eastAsia"/>
        </w:rPr>
        <w:t>，但是</w:t>
      </w:r>
      <w:r w:rsidR="00A7187F">
        <w:rPr>
          <w:rFonts w:hint="eastAsia"/>
        </w:rPr>
        <w:t>f</w:t>
      </w:r>
      <w:r w:rsidR="00344219">
        <w:rPr>
          <w:rFonts w:hint="eastAsia"/>
        </w:rPr>
        <w:t>latMap</w:t>
      </w:r>
      <w:r w:rsidR="00A7187F">
        <w:rPr>
          <w:rFonts w:hint="eastAsia"/>
        </w:rPr>
        <w:t>方法</w:t>
      </w:r>
      <w:r w:rsidR="00344219">
        <w:rPr>
          <w:rFonts w:hint="eastAsia"/>
        </w:rPr>
        <w:t>根据一个自定义代码将一个元素作为输入过程，</w:t>
      </w:r>
      <w:r w:rsidR="00ED2BB7">
        <w:rPr>
          <w:rFonts w:hint="eastAsia"/>
        </w:rPr>
        <w:t>相同的逻辑将应用于</w:t>
      </w:r>
      <w:r w:rsidR="00ED2BB7">
        <w:rPr>
          <w:rFonts w:hint="eastAsia"/>
        </w:rPr>
        <w:t>RDD</w:t>
      </w:r>
      <w:r w:rsidR="00ED2BB7">
        <w:rPr>
          <w:rFonts w:hint="eastAsia"/>
        </w:rPr>
        <w:t>的所有元素，</w:t>
      </w:r>
      <w:r w:rsidR="00344219">
        <w:rPr>
          <w:rFonts w:hint="eastAsia"/>
        </w:rPr>
        <w:t>并一次返回</w:t>
      </w:r>
      <w:r w:rsidR="00344219">
        <w:rPr>
          <w:rFonts w:hint="eastAsia"/>
        </w:rPr>
        <w:t>0</w:t>
      </w:r>
      <w:r w:rsidR="00344219">
        <w:rPr>
          <w:rFonts w:hint="eastAsia"/>
        </w:rPr>
        <w:t>个或多个元素。</w:t>
      </w:r>
      <w:r w:rsidR="00344219">
        <w:rPr>
          <w:rFonts w:hint="eastAsia"/>
        </w:rPr>
        <w:t>flatMap</w:t>
      </w:r>
      <w:r w:rsidR="00ED2BB7">
        <w:rPr>
          <w:rFonts w:hint="eastAsia"/>
        </w:rPr>
        <w:t>()</w:t>
      </w:r>
      <w:r w:rsidR="00ED2BB7">
        <w:rPr>
          <w:rFonts w:hint="eastAsia"/>
        </w:rPr>
        <w:t>方法</w:t>
      </w:r>
      <w:r w:rsidR="00344219">
        <w:rPr>
          <w:rFonts w:hint="eastAsia"/>
        </w:rPr>
        <w:t>将长度为</w:t>
      </w:r>
      <w:r w:rsidR="00344219">
        <w:rPr>
          <w:rFonts w:hint="eastAsia"/>
        </w:rPr>
        <w:t>N</w:t>
      </w:r>
      <w:r w:rsidR="00344219">
        <w:rPr>
          <w:rFonts w:hint="eastAsia"/>
        </w:rPr>
        <w:t>的</w:t>
      </w:r>
      <w:r w:rsidR="00344219">
        <w:rPr>
          <w:rFonts w:hint="eastAsia"/>
        </w:rPr>
        <w:t>RDD</w:t>
      </w:r>
      <w:r w:rsidR="00344219">
        <w:rPr>
          <w:rFonts w:hint="eastAsia"/>
        </w:rPr>
        <w:t>转换为长度为</w:t>
      </w:r>
      <w:r w:rsidR="00344219">
        <w:rPr>
          <w:rFonts w:hint="eastAsia"/>
        </w:rPr>
        <w:t>M</w:t>
      </w:r>
      <w:r w:rsidR="00344219">
        <w:rPr>
          <w:rFonts w:hint="eastAsia"/>
        </w:rPr>
        <w:t>的另一个</w:t>
      </w:r>
      <w:r w:rsidR="00344219">
        <w:rPr>
          <w:rFonts w:hint="eastAsia"/>
        </w:rPr>
        <w:t>RDD</w:t>
      </w:r>
      <w:r w:rsidR="00344219">
        <w:rPr>
          <w:rFonts w:hint="eastAsia"/>
        </w:rPr>
        <w:t>。</w:t>
      </w:r>
      <w:r w:rsidR="00623313">
        <w:rPr>
          <w:rFonts w:hint="eastAsia"/>
        </w:rPr>
        <w:t>借助于</w:t>
      </w:r>
      <w:r w:rsidR="00623313">
        <w:rPr>
          <w:rFonts w:hint="eastAsia"/>
        </w:rPr>
        <w:t>flatMap()</w:t>
      </w:r>
      <w:r w:rsidR="00623313">
        <w:rPr>
          <w:rFonts w:hint="eastAsia"/>
        </w:rPr>
        <w:t>方法，对于每个输入元素在输出</w:t>
      </w:r>
      <w:r w:rsidR="00623313">
        <w:rPr>
          <w:rFonts w:hint="eastAsia"/>
        </w:rPr>
        <w:t>RDD</w:t>
      </w:r>
      <w:r w:rsidR="00623313">
        <w:rPr>
          <w:rFonts w:hint="eastAsia"/>
        </w:rPr>
        <w:t>中都有许多对应的</w:t>
      </w:r>
      <w:r w:rsidR="00075354">
        <w:rPr>
          <w:rFonts w:hint="eastAsia"/>
        </w:rPr>
        <w:t>元素，</w:t>
      </w:r>
      <w:r w:rsidR="00623313">
        <w:rPr>
          <w:rFonts w:hint="eastAsia"/>
        </w:rPr>
        <w:t>flatMap()</w:t>
      </w:r>
      <w:r w:rsidR="00623313">
        <w:rPr>
          <w:rFonts w:hint="eastAsia"/>
        </w:rPr>
        <w:t>的最简单用法是将每个输入字符串分成单词。</w:t>
      </w:r>
      <w:r w:rsidR="00623313">
        <w:rPr>
          <w:rFonts w:hint="eastAsia"/>
        </w:rPr>
        <w:t>map()</w:t>
      </w:r>
      <w:r w:rsidR="00623313">
        <w:rPr>
          <w:rFonts w:hint="eastAsia"/>
        </w:rPr>
        <w:t>和</w:t>
      </w:r>
      <w:r w:rsidR="00623313">
        <w:rPr>
          <w:rFonts w:hint="eastAsia"/>
        </w:rPr>
        <w:t>flatMap()</w:t>
      </w:r>
      <w:r w:rsidR="00623313">
        <w:rPr>
          <w:rFonts w:hint="eastAsia"/>
        </w:rPr>
        <w:t>的相似之处在于它们从输入</w:t>
      </w:r>
      <w:r w:rsidR="00623313">
        <w:rPr>
          <w:rFonts w:hint="eastAsia"/>
        </w:rPr>
        <w:t>RDD</w:t>
      </w:r>
      <w:r w:rsidR="00623313">
        <w:rPr>
          <w:rFonts w:hint="eastAsia"/>
        </w:rPr>
        <w:t>中获取一个元素</w:t>
      </w:r>
      <w:r w:rsidR="00A12A63">
        <w:rPr>
          <w:rFonts w:hint="eastAsia"/>
        </w:rPr>
        <w:t>，</w:t>
      </w:r>
      <w:r w:rsidR="00623313">
        <w:rPr>
          <w:rFonts w:hint="eastAsia"/>
        </w:rPr>
        <w:t>并在该</w:t>
      </w:r>
      <w:r w:rsidR="00A12A63">
        <w:rPr>
          <w:rFonts w:hint="eastAsia"/>
        </w:rPr>
        <w:t>元素上应用方法</w:t>
      </w:r>
      <w:r w:rsidR="00623313">
        <w:rPr>
          <w:rFonts w:hint="eastAsia"/>
        </w:rPr>
        <w:t>。</w:t>
      </w:r>
      <w:r w:rsidR="00623313">
        <w:rPr>
          <w:rFonts w:hint="eastAsia"/>
        </w:rPr>
        <w:t>map</w:t>
      </w:r>
      <w:r w:rsidR="00A12A63">
        <w:rPr>
          <w:rFonts w:hint="eastAsia"/>
        </w:rPr>
        <w:t>()</w:t>
      </w:r>
      <w:r w:rsidR="00623313">
        <w:rPr>
          <w:rFonts w:hint="eastAsia"/>
        </w:rPr>
        <w:t>和</w:t>
      </w:r>
      <w:r w:rsidR="00623313">
        <w:rPr>
          <w:rFonts w:hint="eastAsia"/>
        </w:rPr>
        <w:t>flatMap</w:t>
      </w:r>
      <w:r w:rsidR="00A12A63">
        <w:rPr>
          <w:rFonts w:hint="eastAsia"/>
        </w:rPr>
        <w:t>()</w:t>
      </w:r>
      <w:r w:rsidR="00623313">
        <w:rPr>
          <w:rFonts w:hint="eastAsia"/>
        </w:rPr>
        <w:t>之间的主要区别是</w:t>
      </w:r>
      <w:r w:rsidR="00623313">
        <w:rPr>
          <w:rFonts w:hint="eastAsia"/>
        </w:rPr>
        <w:t>map</w:t>
      </w:r>
      <w:r w:rsidR="009D334A">
        <w:rPr>
          <w:rFonts w:hint="eastAsia"/>
        </w:rPr>
        <w:t>()</w:t>
      </w:r>
      <w:r w:rsidR="00623313">
        <w:rPr>
          <w:rFonts w:hint="eastAsia"/>
        </w:rPr>
        <w:t>仅返回一个元素，而</w:t>
      </w:r>
      <w:r w:rsidR="00623313">
        <w:rPr>
          <w:rFonts w:hint="eastAsia"/>
        </w:rPr>
        <w:t>flatMap</w:t>
      </w:r>
      <w:r w:rsidR="009D334A">
        <w:rPr>
          <w:rFonts w:hint="eastAsia"/>
        </w:rPr>
        <w:t>()</w:t>
      </w:r>
      <w:r w:rsidR="00623313">
        <w:rPr>
          <w:rFonts w:hint="eastAsia"/>
        </w:rPr>
        <w:t>可以返回元素列表。</w:t>
      </w:r>
    </w:p>
    <w:p w14:paraId="352E2D41" w14:textId="77777777" w:rsidR="00690649" w:rsidRDefault="00690649" w:rsidP="001922EF">
      <w:pPr>
        <w:pStyle w:val="a7"/>
      </w:pPr>
      <w:r>
        <w:t xml:space="preserve">scala&gt; </w:t>
      </w:r>
      <w:proofErr w:type="gramStart"/>
      <w:r>
        <w:t>rdd.flatMap</w:t>
      </w:r>
      <w:proofErr w:type="gramEnd"/>
      <w:r>
        <w:t>(x =&gt; x.to(3)).collect</w:t>
      </w:r>
    </w:p>
    <w:p w14:paraId="4F78D14B" w14:textId="0232BE69" w:rsidR="00690649" w:rsidRDefault="00690649" w:rsidP="001922EF">
      <w:pPr>
        <w:pStyle w:val="a7"/>
      </w:pPr>
      <w:r>
        <w:t xml:space="preserve">res2: Array[Int] = </w:t>
      </w:r>
      <w:proofErr w:type="gramStart"/>
      <w:r>
        <w:t>Array(</w:t>
      </w:r>
      <w:proofErr w:type="gramEnd"/>
      <w:r>
        <w:t>1, 2, 3, 2, 3, 3, 3)</w:t>
      </w:r>
    </w:p>
    <w:p w14:paraId="6FBF7505" w14:textId="1EF92779" w:rsidR="005461C8" w:rsidRDefault="005461C8" w:rsidP="005461C8">
      <w:pPr>
        <w:pStyle w:val="a7"/>
      </w:pPr>
    </w:p>
    <w:p w14:paraId="4B3BFF97" w14:textId="77777777" w:rsidR="005461C8" w:rsidRDefault="005461C8" w:rsidP="005461C8">
      <w:pPr>
        <w:pStyle w:val="a7"/>
      </w:pPr>
      <w:r>
        <w:t xml:space="preserve">scala&gt; </w:t>
      </w:r>
      <w:proofErr w:type="gramStart"/>
      <w:r>
        <w:t>rdd.map(</w:t>
      </w:r>
      <w:proofErr w:type="gramEnd"/>
      <w:r>
        <w:t>x =&gt; x.to(3)).collect</w:t>
      </w:r>
    </w:p>
    <w:p w14:paraId="576C11AA" w14:textId="7EAD1866" w:rsidR="005461C8" w:rsidRDefault="005461C8" w:rsidP="005461C8">
      <w:pPr>
        <w:pStyle w:val="a7"/>
      </w:pPr>
      <w:r>
        <w:t>res2: Array[</w:t>
      </w:r>
      <w:proofErr w:type="gramStart"/>
      <w:r>
        <w:t>scala.collection</w:t>
      </w:r>
      <w:proofErr w:type="gramEnd"/>
      <w:r>
        <w:t>.immutable.Range.Inclusive] = Array(Range(1, 2, 3), Range(2, 3), Range(3), Range(3))</w:t>
      </w:r>
    </w:p>
    <w:p w14:paraId="518E017B" w14:textId="63063FF1" w:rsidR="00342F23" w:rsidRPr="00342F23" w:rsidRDefault="00342F23"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38</w:t>
      </w:r>
      <w:r w:rsidR="00232B80">
        <w:fldChar w:fldCharType="end"/>
      </w:r>
    </w:p>
    <w:p w14:paraId="05E9066B" w14:textId="1DDAD843" w:rsidR="002764C9" w:rsidRDefault="002764C9" w:rsidP="002764C9">
      <w:pPr>
        <w:pStyle w:val="a2"/>
        <w:spacing w:before="156"/>
      </w:pPr>
      <w:r>
        <w:rPr>
          <w:rFonts w:hint="eastAsia"/>
        </w:rPr>
        <w:t>语法说明</w:t>
      </w:r>
    </w:p>
    <w:p w14:paraId="488DE6ED" w14:textId="68CC5E28" w:rsidR="002222BF" w:rsidRPr="00342F23" w:rsidRDefault="002222BF" w:rsidP="00342F23">
      <w:pPr>
        <w:pStyle w:val="ab"/>
        <w:spacing w:after="156"/>
        <w:ind w:firstLine="420"/>
      </w:pPr>
      <w:r w:rsidRPr="00342F23">
        <w:rPr>
          <w:rFonts w:hint="eastAsia"/>
        </w:rPr>
        <w:t>Range</w:t>
      </w:r>
      <w:r w:rsidRPr="00342F23">
        <w:rPr>
          <w:rFonts w:hint="eastAsia"/>
        </w:rPr>
        <w:t>是相等地间隔开的整数有序序列。例如，“</w:t>
      </w:r>
      <w:r w:rsidRPr="00342F23">
        <w:rPr>
          <w:rFonts w:hint="eastAsia"/>
        </w:rPr>
        <w:t>1,2,3</w:t>
      </w:r>
      <w:r w:rsidRPr="00342F23">
        <w:rPr>
          <w:rFonts w:hint="eastAsia"/>
        </w:rPr>
        <w:t>”是一个</w:t>
      </w:r>
      <w:r w:rsidRPr="00342F23">
        <w:rPr>
          <w:rFonts w:hint="eastAsia"/>
        </w:rPr>
        <w:t>Range</w:t>
      </w:r>
      <w:r w:rsidRPr="00342F23">
        <w:rPr>
          <w:rFonts w:hint="eastAsia"/>
        </w:rPr>
        <w:t>，“</w:t>
      </w:r>
      <w:r w:rsidRPr="00342F23">
        <w:rPr>
          <w:rFonts w:hint="eastAsia"/>
        </w:rPr>
        <w:t>5,8,11,14</w:t>
      </w:r>
      <w:r w:rsidRPr="00342F23">
        <w:rPr>
          <w:rFonts w:hint="eastAsia"/>
        </w:rPr>
        <w:t>”也是。要创建</w:t>
      </w:r>
      <w:r w:rsidRPr="00342F23">
        <w:rPr>
          <w:rFonts w:hint="eastAsia"/>
        </w:rPr>
        <w:t>Scala</w:t>
      </w:r>
      <w:r w:rsidRPr="00342F23">
        <w:rPr>
          <w:rFonts w:hint="eastAsia"/>
        </w:rPr>
        <w:t>中的一个</w:t>
      </w:r>
      <w:r w:rsidR="00F47B93" w:rsidRPr="00342F23">
        <w:rPr>
          <w:rFonts w:hint="eastAsia"/>
        </w:rPr>
        <w:t>Range</w:t>
      </w:r>
      <w:r w:rsidRPr="00342F23">
        <w:rPr>
          <w:rFonts w:hint="eastAsia"/>
        </w:rPr>
        <w:t>，使用预定义的方法</w:t>
      </w:r>
      <w:r w:rsidR="00F47B93" w:rsidRPr="00342F23">
        <w:rPr>
          <w:rFonts w:hint="eastAsia"/>
        </w:rPr>
        <w:t>to</w:t>
      </w:r>
      <w:r w:rsidRPr="00342F23">
        <w:rPr>
          <w:rFonts w:hint="eastAsia"/>
        </w:rPr>
        <w:t>和</w:t>
      </w:r>
      <w:r w:rsidR="00F47B93" w:rsidRPr="00342F23">
        <w:rPr>
          <w:rFonts w:hint="eastAsia"/>
        </w:rPr>
        <w:t>b</w:t>
      </w:r>
      <w:r w:rsidR="00F47B93" w:rsidRPr="00342F23">
        <w:t>y</w:t>
      </w:r>
      <w:r w:rsidRPr="00342F23">
        <w:rPr>
          <w:rFonts w:hint="eastAsia"/>
        </w:rPr>
        <w:t>。</w:t>
      </w:r>
    </w:p>
    <w:p w14:paraId="4B573AF2" w14:textId="77777777" w:rsidR="00F47B93" w:rsidRDefault="00F47B93" w:rsidP="00F47B93">
      <w:pPr>
        <w:pStyle w:val="a7"/>
      </w:pPr>
      <w:r>
        <w:t>scala&gt; 1 to 3</w:t>
      </w:r>
    </w:p>
    <w:p w14:paraId="6BA8AC81" w14:textId="77777777" w:rsidR="00F47B93" w:rsidRDefault="00F47B93" w:rsidP="00F47B93">
      <w:pPr>
        <w:pStyle w:val="a7"/>
      </w:pPr>
      <w:r>
        <w:t xml:space="preserve">res4: </w:t>
      </w:r>
      <w:proofErr w:type="gramStart"/>
      <w:r>
        <w:t>scala.collection</w:t>
      </w:r>
      <w:proofErr w:type="gramEnd"/>
      <w:r>
        <w:t>.immutable.Range.Inclusive = Range(1, 2, 3)</w:t>
      </w:r>
    </w:p>
    <w:p w14:paraId="017D876F" w14:textId="1BDF96CB" w:rsidR="00F47B93" w:rsidRDefault="00F47B93" w:rsidP="00F47B93">
      <w:pPr>
        <w:pStyle w:val="a7"/>
      </w:pPr>
      <w:r>
        <w:t>scala&gt; 5 to 14 by 3</w:t>
      </w:r>
    </w:p>
    <w:p w14:paraId="6DEE4863" w14:textId="653411B1" w:rsidR="00F47B93" w:rsidRDefault="00F47B93" w:rsidP="00F47B93">
      <w:pPr>
        <w:pStyle w:val="a7"/>
      </w:pPr>
      <w:r>
        <w:t xml:space="preserve">res3: </w:t>
      </w:r>
      <w:proofErr w:type="gramStart"/>
      <w:r>
        <w:t>scala.collection</w:t>
      </w:r>
      <w:proofErr w:type="gramEnd"/>
      <w:r>
        <w:t>.immutable.Range = Range(5, 8, 11, 14)</w:t>
      </w:r>
    </w:p>
    <w:p w14:paraId="19979DED" w14:textId="07635378"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39</w:t>
      </w:r>
      <w:r w:rsidR="00232B80">
        <w:fldChar w:fldCharType="end"/>
      </w:r>
    </w:p>
    <w:p w14:paraId="09FAD165" w14:textId="21920EEA" w:rsidR="002222BF" w:rsidRPr="00342F23" w:rsidRDefault="002222BF" w:rsidP="00342F23">
      <w:pPr>
        <w:pStyle w:val="ab"/>
        <w:spacing w:after="156"/>
        <w:ind w:firstLine="420"/>
      </w:pPr>
      <w:r w:rsidRPr="00342F23">
        <w:rPr>
          <w:rFonts w:hint="eastAsia"/>
        </w:rPr>
        <w:t>如果想创建一个</w:t>
      </w:r>
      <w:r w:rsidR="00F47B93" w:rsidRPr="00342F23">
        <w:rPr>
          <w:rFonts w:hint="eastAsia"/>
        </w:rPr>
        <w:t>R</w:t>
      </w:r>
      <w:r w:rsidR="00F47B93" w:rsidRPr="00342F23">
        <w:t>ange</w:t>
      </w:r>
      <w:r w:rsidR="00F47B93" w:rsidRPr="00342F23">
        <w:rPr>
          <w:rFonts w:hint="eastAsia"/>
        </w:rPr>
        <w:t>，而不包括</w:t>
      </w:r>
      <w:r w:rsidRPr="00342F23">
        <w:rPr>
          <w:rFonts w:hint="eastAsia"/>
        </w:rPr>
        <w:t>上限，</w:t>
      </w:r>
      <w:r w:rsidR="00623B9D" w:rsidRPr="00342F23">
        <w:rPr>
          <w:rFonts w:hint="eastAsia"/>
        </w:rPr>
        <w:t>可以</w:t>
      </w:r>
      <w:r w:rsidRPr="00342F23">
        <w:rPr>
          <w:rFonts w:hint="eastAsia"/>
        </w:rPr>
        <w:t>用方便的方法</w:t>
      </w:r>
      <w:r w:rsidR="00F47B93" w:rsidRPr="00342F23">
        <w:rPr>
          <w:rFonts w:hint="eastAsia"/>
        </w:rPr>
        <w:t>until</w:t>
      </w:r>
      <w:r w:rsidRPr="00342F23">
        <w:rPr>
          <w:rFonts w:hint="eastAsia"/>
        </w:rPr>
        <w:t>：</w:t>
      </w:r>
    </w:p>
    <w:p w14:paraId="425C6F12" w14:textId="77777777" w:rsidR="00F47B93" w:rsidRPr="00F47B93" w:rsidRDefault="00F47B93" w:rsidP="00F47B93">
      <w:pPr>
        <w:pStyle w:val="a7"/>
      </w:pPr>
      <w:r w:rsidRPr="00F47B93">
        <w:t>scala&gt; 1 until 3</w:t>
      </w:r>
    </w:p>
    <w:p w14:paraId="24CBDD68" w14:textId="462716F7" w:rsidR="00F47B93" w:rsidRDefault="00F47B93" w:rsidP="00F47B93">
      <w:pPr>
        <w:pStyle w:val="a7"/>
      </w:pPr>
      <w:r w:rsidRPr="00F47B93">
        <w:t xml:space="preserve">res3: </w:t>
      </w:r>
      <w:proofErr w:type="gramStart"/>
      <w:r w:rsidRPr="00F47B93">
        <w:t>scala.collection</w:t>
      </w:r>
      <w:proofErr w:type="gramEnd"/>
      <w:r w:rsidRPr="00F47B93">
        <w:t>.immutable.Range = Range(1, 2)</w:t>
      </w:r>
    </w:p>
    <w:p w14:paraId="64A8D1FA" w14:textId="55F5C443"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40</w:t>
      </w:r>
      <w:r w:rsidR="00232B80">
        <w:fldChar w:fldCharType="end"/>
      </w:r>
    </w:p>
    <w:p w14:paraId="6FA7349D" w14:textId="7F678F44" w:rsidR="002764C9" w:rsidRPr="00342F23" w:rsidRDefault="00EB1855" w:rsidP="00342F23">
      <w:pPr>
        <w:pStyle w:val="ab"/>
        <w:spacing w:after="156"/>
        <w:ind w:firstLine="420"/>
      </w:pPr>
      <w:r w:rsidRPr="00342F23">
        <w:rPr>
          <w:rFonts w:hint="eastAsia"/>
        </w:rPr>
        <w:t>Range</w:t>
      </w:r>
      <w:r w:rsidR="002222BF" w:rsidRPr="00342F23">
        <w:rPr>
          <w:rFonts w:hint="eastAsia"/>
        </w:rPr>
        <w:t>以恒定的</w:t>
      </w:r>
      <w:r w:rsidRPr="00342F23">
        <w:rPr>
          <w:rFonts w:hint="eastAsia"/>
        </w:rPr>
        <w:t>间隔</w:t>
      </w:r>
      <w:r w:rsidR="002222BF" w:rsidRPr="00342F23">
        <w:rPr>
          <w:rFonts w:hint="eastAsia"/>
        </w:rPr>
        <w:t>表示，因为它们可以由三个数字定义：开始，结束和步进值。由于这种表示，大多数范围上的操作都非常快。</w:t>
      </w:r>
    </w:p>
    <w:p w14:paraId="4C6C29EA" w14:textId="02A4FDC7" w:rsidR="00961325" w:rsidRDefault="005A1FF9" w:rsidP="00D51357">
      <w:pPr>
        <w:pStyle w:val="a4"/>
        <w:ind w:firstLine="420"/>
      </w:pPr>
      <w:proofErr w:type="gramStart"/>
      <w:r w:rsidRPr="005A1FF9">
        <w:t>distinct(</w:t>
      </w:r>
      <w:proofErr w:type="gramEnd"/>
      <w:r w:rsidRPr="005A1FF9">
        <w:t>): RDD[T]</w:t>
      </w:r>
    </w:p>
    <w:p w14:paraId="5B2F5F43" w14:textId="3B3B6487" w:rsidR="00961325" w:rsidRDefault="007159D3" w:rsidP="00774467">
      <w:pPr>
        <w:ind w:firstLine="420"/>
      </w:pPr>
      <w:r w:rsidRPr="007159D3">
        <w:rPr>
          <w:rFonts w:hint="eastAsia"/>
        </w:rPr>
        <w:t>返回一个包含该</w:t>
      </w:r>
      <w:r w:rsidRPr="007159D3">
        <w:rPr>
          <w:rFonts w:hint="eastAsia"/>
        </w:rPr>
        <w:t>RDD</w:t>
      </w:r>
      <w:r w:rsidRPr="007159D3">
        <w:rPr>
          <w:rFonts w:hint="eastAsia"/>
        </w:rPr>
        <w:t>中不同元素的新</w:t>
      </w:r>
      <w:r w:rsidRPr="007159D3">
        <w:rPr>
          <w:rFonts w:hint="eastAsia"/>
        </w:rPr>
        <w:t>RDD</w:t>
      </w:r>
      <w:r w:rsidR="00774467">
        <w:rPr>
          <w:rFonts w:hint="eastAsia"/>
        </w:rPr>
        <w:t>，</w:t>
      </w:r>
      <w:r w:rsidR="00B742DB">
        <w:rPr>
          <w:rFonts w:hint="eastAsia"/>
        </w:rPr>
        <w:t>返回一个新的数据集，其中包含源数据集的不同元素，</w:t>
      </w:r>
      <w:r w:rsidR="00774467">
        <w:rPr>
          <w:rFonts w:hint="eastAsia"/>
        </w:rPr>
        <w:t>删除重复数据很有帮助。</w:t>
      </w:r>
      <w:r w:rsidR="00B742DB">
        <w:rPr>
          <w:rFonts w:hint="eastAsia"/>
        </w:rPr>
        <w:t>例如</w:t>
      </w:r>
      <w:r w:rsidR="00774467">
        <w:rPr>
          <w:rFonts w:hint="eastAsia"/>
        </w:rPr>
        <w:t>如果</w:t>
      </w:r>
      <w:r w:rsidR="00774467">
        <w:rPr>
          <w:rFonts w:hint="eastAsia"/>
        </w:rPr>
        <w:t>RDD</w:t>
      </w:r>
      <w:r w:rsidR="00B742DB">
        <w:rPr>
          <w:rFonts w:hint="eastAsia"/>
        </w:rPr>
        <w:t>具有元素</w:t>
      </w:r>
      <w:r w:rsidR="00B742DB">
        <w:rPr>
          <w:rFonts w:hint="eastAsia"/>
        </w:rPr>
        <w:t>(</w:t>
      </w:r>
      <w:r w:rsidR="00774467">
        <w:rPr>
          <w:rFonts w:hint="eastAsia"/>
        </w:rPr>
        <w:t>Spark</w:t>
      </w:r>
      <w:r w:rsidR="00B742DB">
        <w:rPr>
          <w:rFonts w:hint="eastAsia"/>
        </w:rPr>
        <w:t>,</w:t>
      </w:r>
      <w:r w:rsidR="00041C1A">
        <w:rPr>
          <w:rFonts w:hint="eastAsia"/>
        </w:rPr>
        <w:t xml:space="preserve"> </w:t>
      </w:r>
      <w:r w:rsidR="00774467">
        <w:rPr>
          <w:rFonts w:hint="eastAsia"/>
        </w:rPr>
        <w:t>Spark</w:t>
      </w:r>
      <w:r w:rsidR="00B742DB">
        <w:rPr>
          <w:rFonts w:hint="eastAsia"/>
        </w:rPr>
        <w:t>,</w:t>
      </w:r>
      <w:r w:rsidR="00041C1A">
        <w:rPr>
          <w:rFonts w:hint="eastAsia"/>
        </w:rPr>
        <w:t xml:space="preserve"> </w:t>
      </w:r>
      <w:r w:rsidR="00774467">
        <w:rPr>
          <w:rFonts w:hint="eastAsia"/>
        </w:rPr>
        <w:t>Hadoop</w:t>
      </w:r>
      <w:r w:rsidR="00B742DB">
        <w:rPr>
          <w:rFonts w:hint="eastAsia"/>
        </w:rPr>
        <w:t>,</w:t>
      </w:r>
      <w:r w:rsidR="00041C1A">
        <w:rPr>
          <w:rFonts w:hint="eastAsia"/>
        </w:rPr>
        <w:t xml:space="preserve"> </w:t>
      </w:r>
      <w:r w:rsidR="00774467">
        <w:rPr>
          <w:rFonts w:hint="eastAsia"/>
        </w:rPr>
        <w:t>Flink</w:t>
      </w:r>
      <w:r w:rsidR="00B742DB">
        <w:rPr>
          <w:rFonts w:hint="eastAsia"/>
        </w:rPr>
        <w:t>)</w:t>
      </w:r>
      <w:r w:rsidR="00774467">
        <w:rPr>
          <w:rFonts w:hint="eastAsia"/>
        </w:rPr>
        <w:t>，则</w:t>
      </w:r>
      <w:r w:rsidR="00774467">
        <w:rPr>
          <w:rFonts w:hint="eastAsia"/>
        </w:rPr>
        <w:t>rdd.distinct</w:t>
      </w:r>
      <w:r w:rsidR="00B742DB">
        <w:rPr>
          <w:rFonts w:hint="eastAsia"/>
        </w:rPr>
        <w:t>()</w:t>
      </w:r>
      <w:r w:rsidR="00B742DB">
        <w:rPr>
          <w:rFonts w:hint="eastAsia"/>
        </w:rPr>
        <w:t>将给出元素</w:t>
      </w:r>
      <w:r w:rsidR="00B742DB">
        <w:rPr>
          <w:rFonts w:hint="eastAsia"/>
        </w:rPr>
        <w:t>(</w:t>
      </w:r>
      <w:r w:rsidR="00774467">
        <w:rPr>
          <w:rFonts w:hint="eastAsia"/>
        </w:rPr>
        <w:t>Spark</w:t>
      </w:r>
      <w:r w:rsidR="00B742DB">
        <w:rPr>
          <w:rFonts w:hint="eastAsia"/>
        </w:rPr>
        <w:t>,</w:t>
      </w:r>
      <w:r w:rsidR="00041C1A">
        <w:rPr>
          <w:rFonts w:hint="eastAsia"/>
        </w:rPr>
        <w:t xml:space="preserve"> </w:t>
      </w:r>
      <w:r w:rsidR="00774467">
        <w:rPr>
          <w:rFonts w:hint="eastAsia"/>
        </w:rPr>
        <w:t>Hadoop</w:t>
      </w:r>
      <w:r w:rsidR="00B742DB">
        <w:rPr>
          <w:rFonts w:hint="eastAsia"/>
        </w:rPr>
        <w:t>,</w:t>
      </w:r>
      <w:r w:rsidR="00041C1A">
        <w:rPr>
          <w:rFonts w:hint="eastAsia"/>
        </w:rPr>
        <w:t xml:space="preserve"> </w:t>
      </w:r>
      <w:r w:rsidR="00774467">
        <w:rPr>
          <w:rFonts w:hint="eastAsia"/>
        </w:rPr>
        <w:t>Flink</w:t>
      </w:r>
      <w:r w:rsidR="00B742DB">
        <w:rPr>
          <w:rFonts w:hint="eastAsia"/>
        </w:rPr>
        <w:t>)</w:t>
      </w:r>
      <w:r w:rsidR="00774467">
        <w:rPr>
          <w:rFonts w:hint="eastAsia"/>
        </w:rPr>
        <w:t>。</w:t>
      </w:r>
    </w:p>
    <w:p w14:paraId="29A18825" w14:textId="77777777" w:rsidR="00690649" w:rsidRDefault="00690649" w:rsidP="001922EF">
      <w:pPr>
        <w:pStyle w:val="a7"/>
      </w:pPr>
      <w:r>
        <w:t xml:space="preserve">scala&gt; </w:t>
      </w:r>
      <w:proofErr w:type="gramStart"/>
      <w:r>
        <w:t>rdd.distinct</w:t>
      </w:r>
      <w:proofErr w:type="gramEnd"/>
      <w:r>
        <w:t>().collect</w:t>
      </w:r>
    </w:p>
    <w:p w14:paraId="360F7CA5" w14:textId="71FECD79" w:rsidR="00690649" w:rsidRDefault="00690649" w:rsidP="001922EF">
      <w:pPr>
        <w:pStyle w:val="a7"/>
      </w:pPr>
      <w:r>
        <w:t xml:space="preserve">res4: Array[Int] = </w:t>
      </w:r>
      <w:proofErr w:type="gramStart"/>
      <w:r>
        <w:t>Array(</w:t>
      </w:r>
      <w:proofErr w:type="gramEnd"/>
      <w:r>
        <w:t>2, 1, 3)</w:t>
      </w:r>
    </w:p>
    <w:p w14:paraId="571D9204" w14:textId="0F3016C8" w:rsidR="007D6DC7" w:rsidRPr="007D6DC7" w:rsidRDefault="007D6DC7" w:rsidP="001C34A4">
      <w:pPr>
        <w:pStyle w:val="Caption"/>
      </w:pPr>
      <w:r>
        <w:rPr>
          <w:rFonts w:hint="eastAsia"/>
        </w:rPr>
        <w:lastRenderedPageBreak/>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41</w:t>
      </w:r>
      <w:r w:rsidR="00232B80">
        <w:fldChar w:fldCharType="end"/>
      </w:r>
    </w:p>
    <w:p w14:paraId="5D9487C2" w14:textId="77777777" w:rsidR="00C47C68" w:rsidRPr="004919B2" w:rsidRDefault="00C47C68" w:rsidP="00C47C68">
      <w:pPr>
        <w:ind w:firstLine="420"/>
      </w:pPr>
      <w:r w:rsidRPr="004919B2">
        <w:rPr>
          <w:rFonts w:hint="eastAsia"/>
        </w:rPr>
        <w:t>在很多应用场景都需要对结果数据进行排序，</w:t>
      </w:r>
      <w:r w:rsidRPr="004919B2">
        <w:rPr>
          <w:rFonts w:hint="eastAsia"/>
        </w:rPr>
        <w:t>Spark</w:t>
      </w:r>
      <w:r w:rsidRPr="004919B2">
        <w:rPr>
          <w:rFonts w:hint="eastAsia"/>
        </w:rPr>
        <w:t>中有时也不例外。在</w:t>
      </w:r>
      <w:r w:rsidRPr="004919B2">
        <w:rPr>
          <w:rFonts w:hint="eastAsia"/>
        </w:rPr>
        <w:t>Spark</w:t>
      </w:r>
      <w:r w:rsidRPr="004919B2">
        <w:rPr>
          <w:rFonts w:hint="eastAsia"/>
        </w:rPr>
        <w:t>中存在两种对</w:t>
      </w:r>
      <w:r w:rsidRPr="004919B2">
        <w:rPr>
          <w:rFonts w:hint="eastAsia"/>
        </w:rPr>
        <w:t>RDD</w:t>
      </w:r>
      <w:r w:rsidRPr="004919B2">
        <w:rPr>
          <w:rFonts w:hint="eastAsia"/>
        </w:rPr>
        <w:t>进行排序的函数，分别是</w:t>
      </w:r>
      <w:r w:rsidRPr="004919B2">
        <w:rPr>
          <w:rFonts w:hint="eastAsia"/>
        </w:rPr>
        <w:t>sortBy</w:t>
      </w:r>
      <w:r w:rsidRPr="004919B2">
        <w:rPr>
          <w:rFonts w:hint="eastAsia"/>
        </w:rPr>
        <w:t>和</w:t>
      </w:r>
      <w:r w:rsidRPr="004919B2">
        <w:rPr>
          <w:rFonts w:hint="eastAsia"/>
        </w:rPr>
        <w:t>sortByKey</w:t>
      </w:r>
      <w:r w:rsidRPr="004919B2">
        <w:rPr>
          <w:rFonts w:hint="eastAsia"/>
        </w:rPr>
        <w:t>函数。</w:t>
      </w:r>
      <w:r w:rsidRPr="004919B2">
        <w:rPr>
          <w:rFonts w:hint="eastAsia"/>
        </w:rPr>
        <w:t>sortBy</w:t>
      </w:r>
      <w:r w:rsidRPr="004919B2">
        <w:rPr>
          <w:rFonts w:hint="eastAsia"/>
        </w:rPr>
        <w:t>是对标准的</w:t>
      </w:r>
      <w:r w:rsidRPr="004919B2">
        <w:rPr>
          <w:rFonts w:hint="eastAsia"/>
        </w:rPr>
        <w:t>RDD</w:t>
      </w:r>
      <w:r w:rsidRPr="004919B2">
        <w:rPr>
          <w:rFonts w:hint="eastAsia"/>
        </w:rPr>
        <w:t>进行排序，它是从</w:t>
      </w:r>
      <w:r w:rsidRPr="004919B2">
        <w:rPr>
          <w:rFonts w:hint="eastAsia"/>
        </w:rPr>
        <w:t>Spark 0.9.0</w:t>
      </w:r>
      <w:r w:rsidRPr="004919B2">
        <w:rPr>
          <w:rFonts w:hint="eastAsia"/>
        </w:rPr>
        <w:t>之后才引入的。而</w:t>
      </w:r>
      <w:r w:rsidRPr="004919B2">
        <w:rPr>
          <w:rFonts w:hint="eastAsia"/>
        </w:rPr>
        <w:t>sortByKey</w:t>
      </w:r>
      <w:r w:rsidRPr="004919B2">
        <w:rPr>
          <w:rFonts w:hint="eastAsia"/>
        </w:rPr>
        <w:t>函数是对</w:t>
      </w:r>
      <w:r w:rsidRPr="004919B2">
        <w:rPr>
          <w:rFonts w:hint="eastAsia"/>
        </w:rPr>
        <w:t>PairRDD</w:t>
      </w:r>
      <w:r w:rsidRPr="004919B2">
        <w:rPr>
          <w:rFonts w:hint="eastAsia"/>
        </w:rPr>
        <w:t>进行排序，也就是有</w:t>
      </w:r>
      <w:r>
        <w:rPr>
          <w:rFonts w:hint="eastAsia"/>
        </w:rPr>
        <w:t>键值对</w:t>
      </w:r>
      <w:r w:rsidRPr="004919B2">
        <w:rPr>
          <w:rFonts w:hint="eastAsia"/>
        </w:rPr>
        <w:t>RDD</w:t>
      </w:r>
      <w:r w:rsidRPr="004919B2">
        <w:rPr>
          <w:rFonts w:hint="eastAsia"/>
        </w:rPr>
        <w:t>。下面将分别对这两个函数的实现以及使用进行说明。</w:t>
      </w:r>
      <w:r w:rsidRPr="004919B2">
        <w:rPr>
          <w:rFonts w:hint="eastAsia"/>
        </w:rPr>
        <w:t>sortBy</w:t>
      </w:r>
      <w:r w:rsidRPr="004919B2">
        <w:rPr>
          <w:rFonts w:hint="eastAsia"/>
        </w:rPr>
        <w:t>函数是在</w:t>
      </w:r>
      <w:r w:rsidRPr="004919B2">
        <w:rPr>
          <w:rFonts w:hint="eastAsia"/>
        </w:rPr>
        <w:t>org.apache.spark.rdd.RDD</w:t>
      </w:r>
      <w:r w:rsidRPr="004919B2">
        <w:rPr>
          <w:rFonts w:hint="eastAsia"/>
        </w:rPr>
        <w:t>类中实现的：</w:t>
      </w:r>
    </w:p>
    <w:p w14:paraId="2629057B" w14:textId="77777777" w:rsidR="00C47C68" w:rsidRDefault="00C47C68" w:rsidP="00C47C68">
      <w:pPr>
        <w:pStyle w:val="a4"/>
        <w:ind w:firstLine="420"/>
      </w:pPr>
      <w:r w:rsidRPr="00D30EA2">
        <w:t>sortBy[K</w:t>
      </w:r>
      <w:proofErr w:type="gramStart"/>
      <w:r w:rsidRPr="00D30EA2">
        <w:t>](</w:t>
      </w:r>
      <w:proofErr w:type="gramEnd"/>
      <w:r w:rsidRPr="00D30EA2">
        <w:t xml:space="preserve">f: (T) </w:t>
      </w:r>
      <w:r w:rsidRPr="00991938">
        <w:rPr>
          <w:rFonts w:ascii="Cambria Math" w:hAnsi="Cambria Math" w:cs="Cambria Math"/>
        </w:rPr>
        <w:t>⇒</w:t>
      </w:r>
      <w:r w:rsidRPr="00D30EA2">
        <w:t xml:space="preserve"> K, ascending: Boolean = true, numPartitions: Int = this.partitions.length)(implicit ord: Ordering[K], ctag: ClassTag[K]): RDD[T]</w:t>
      </w:r>
    </w:p>
    <w:p w14:paraId="0F00B5CF" w14:textId="024333E9" w:rsidR="00C47C68" w:rsidRPr="004919B2" w:rsidRDefault="00C47C68" w:rsidP="00C47C68">
      <w:pPr>
        <w:ind w:firstLine="420"/>
      </w:pPr>
      <w:r w:rsidRPr="004919B2">
        <w:rPr>
          <w:rFonts w:hint="eastAsia"/>
        </w:rPr>
        <w:t>该函数最多可以传三个参数：第一个参数是一个</w:t>
      </w:r>
      <w:r w:rsidR="00B369BB">
        <w:rPr>
          <w:rFonts w:hint="eastAsia"/>
        </w:rPr>
        <w:t>匿名</w:t>
      </w:r>
      <w:r w:rsidRPr="004919B2">
        <w:rPr>
          <w:rFonts w:hint="eastAsia"/>
        </w:rPr>
        <w:t>函数，该函数的也有一个带</w:t>
      </w:r>
      <w:r w:rsidRPr="004919B2">
        <w:rPr>
          <w:rFonts w:hint="eastAsia"/>
        </w:rPr>
        <w:t>T</w:t>
      </w:r>
      <w:r w:rsidRPr="004919B2">
        <w:rPr>
          <w:rFonts w:hint="eastAsia"/>
        </w:rPr>
        <w:t>泛型的参数，返回类型和</w:t>
      </w:r>
      <w:r w:rsidRPr="004919B2">
        <w:rPr>
          <w:rFonts w:hint="eastAsia"/>
        </w:rPr>
        <w:t>RDD</w:t>
      </w:r>
      <w:r w:rsidRPr="004919B2">
        <w:rPr>
          <w:rFonts w:hint="eastAsia"/>
        </w:rPr>
        <w:t>中元素的类型是一致的；第二个参数是</w:t>
      </w:r>
      <w:r w:rsidRPr="004919B2">
        <w:rPr>
          <w:rFonts w:hint="eastAsia"/>
        </w:rPr>
        <w:t>ascending</w:t>
      </w:r>
      <w:r w:rsidRPr="004919B2">
        <w:rPr>
          <w:rFonts w:hint="eastAsia"/>
        </w:rPr>
        <w:t>，</w:t>
      </w:r>
      <w:r w:rsidR="003E38A8">
        <w:rPr>
          <w:rFonts w:hint="eastAsia"/>
        </w:rPr>
        <w:t>该</w:t>
      </w:r>
      <w:r w:rsidRPr="004919B2">
        <w:rPr>
          <w:rFonts w:hint="eastAsia"/>
        </w:rPr>
        <w:t>参数决定排序后</w:t>
      </w:r>
      <w:r w:rsidRPr="004919B2">
        <w:rPr>
          <w:rFonts w:hint="eastAsia"/>
        </w:rPr>
        <w:t>RDD</w:t>
      </w:r>
      <w:r w:rsidRPr="004919B2">
        <w:rPr>
          <w:rFonts w:hint="eastAsia"/>
        </w:rPr>
        <w:t>中的元素是升序还是降序，默认是</w:t>
      </w:r>
      <w:r w:rsidRPr="004919B2">
        <w:rPr>
          <w:rFonts w:hint="eastAsia"/>
        </w:rPr>
        <w:t>true</w:t>
      </w:r>
      <w:r w:rsidRPr="004919B2">
        <w:rPr>
          <w:rFonts w:hint="eastAsia"/>
        </w:rPr>
        <w:t>，也就是升序；第三个参数是</w:t>
      </w:r>
      <w:r w:rsidRPr="004919B2">
        <w:rPr>
          <w:rFonts w:hint="eastAsia"/>
        </w:rPr>
        <w:t>numPartitions</w:t>
      </w:r>
      <w:r w:rsidRPr="004919B2">
        <w:rPr>
          <w:rFonts w:hint="eastAsia"/>
        </w:rPr>
        <w:t>，该参数决定排序后的</w:t>
      </w:r>
      <w:r w:rsidRPr="004919B2">
        <w:rPr>
          <w:rFonts w:hint="eastAsia"/>
        </w:rPr>
        <w:t>RDD</w:t>
      </w:r>
      <w:r w:rsidRPr="004919B2">
        <w:rPr>
          <w:rFonts w:hint="eastAsia"/>
        </w:rPr>
        <w:t>的分区个数，默认排序后的分区个数和排序之前的个数相等，即为</w:t>
      </w:r>
      <w:r w:rsidRPr="004919B2">
        <w:rPr>
          <w:rFonts w:hint="eastAsia"/>
        </w:rPr>
        <w:t>this.partitions.size</w:t>
      </w:r>
      <w:r w:rsidRPr="004919B2">
        <w:rPr>
          <w:rFonts w:hint="eastAsia"/>
        </w:rPr>
        <w:t>。从</w:t>
      </w:r>
      <w:r w:rsidRPr="004919B2">
        <w:rPr>
          <w:rFonts w:hint="eastAsia"/>
        </w:rPr>
        <w:t>sortBy</w:t>
      </w:r>
      <w:r w:rsidRPr="004919B2">
        <w:rPr>
          <w:rFonts w:hint="eastAsia"/>
        </w:rPr>
        <w:t>函数的实现可以看出，第一个参数是必须传入的，而后面的两个参数可以不</w:t>
      </w:r>
      <w:r w:rsidR="00B85B16">
        <w:rPr>
          <w:rFonts w:hint="eastAsia"/>
        </w:rPr>
        <w:t>需要</w:t>
      </w:r>
      <w:r w:rsidRPr="004919B2">
        <w:rPr>
          <w:rFonts w:hint="eastAsia"/>
        </w:rPr>
        <w:t>传入。而且</w:t>
      </w:r>
      <w:r w:rsidRPr="004919B2">
        <w:rPr>
          <w:rFonts w:hint="eastAsia"/>
        </w:rPr>
        <w:t>sortBy</w:t>
      </w:r>
      <w:r w:rsidRPr="004919B2">
        <w:rPr>
          <w:rFonts w:hint="eastAsia"/>
        </w:rPr>
        <w:t>函数的实现依赖于</w:t>
      </w:r>
      <w:r w:rsidRPr="004919B2">
        <w:rPr>
          <w:rFonts w:hint="eastAsia"/>
        </w:rPr>
        <w:t>sortByKey</w:t>
      </w:r>
      <w:r w:rsidRPr="004919B2">
        <w:rPr>
          <w:rFonts w:hint="eastAsia"/>
        </w:rPr>
        <w:t>函数，关于</w:t>
      </w:r>
      <w:r w:rsidRPr="004919B2">
        <w:rPr>
          <w:rFonts w:hint="eastAsia"/>
        </w:rPr>
        <w:t>sortByKey</w:t>
      </w:r>
      <w:r w:rsidRPr="004919B2">
        <w:rPr>
          <w:rFonts w:hint="eastAsia"/>
        </w:rPr>
        <w:t>函数后面会进行说明</w:t>
      </w:r>
      <w:r w:rsidR="00B85B16">
        <w:rPr>
          <w:rFonts w:hint="eastAsia"/>
        </w:rPr>
        <w:t>：</w:t>
      </w:r>
    </w:p>
    <w:p w14:paraId="294B8E82" w14:textId="77777777" w:rsidR="00C47C68" w:rsidRDefault="00C47C68" w:rsidP="00C47C68">
      <w:pPr>
        <w:pStyle w:val="a7"/>
      </w:pPr>
      <w:r>
        <w:t xml:space="preserve">scala&gt; val rdd = </w:t>
      </w:r>
      <w:proofErr w:type="gramStart"/>
      <w:r>
        <w:t>sc.parallelize</w:t>
      </w:r>
      <w:proofErr w:type="gramEnd"/>
      <w:r>
        <w:t>(List(3,1,90,3,5,12))</w:t>
      </w:r>
    </w:p>
    <w:p w14:paraId="52A6CF91" w14:textId="77777777" w:rsidR="00C47C68" w:rsidRDefault="00C47C68" w:rsidP="00C47C68">
      <w:pPr>
        <w:pStyle w:val="a7"/>
      </w:pPr>
      <w:r>
        <w:t xml:space="preserve">rdd: org.apache.spark.rdd.RDD[Int] = </w:t>
      </w:r>
      <w:proofErr w:type="gramStart"/>
      <w:r>
        <w:t>ParallelCollectionRDD[</w:t>
      </w:r>
      <w:proofErr w:type="gramEnd"/>
      <w:r>
        <w:t>96] at parallelize at &lt;console&gt;:24 scala&gt;</w:t>
      </w:r>
    </w:p>
    <w:p w14:paraId="6475CC4F" w14:textId="77777777" w:rsidR="00C47C68" w:rsidRPr="00EB12A0" w:rsidRDefault="00C47C68" w:rsidP="00C47C68">
      <w:pPr>
        <w:pStyle w:val="a7"/>
      </w:pPr>
    </w:p>
    <w:p w14:paraId="162BDC5A" w14:textId="77777777" w:rsidR="00C47C68" w:rsidRDefault="00C47C68" w:rsidP="00C47C68">
      <w:pPr>
        <w:pStyle w:val="a7"/>
      </w:pPr>
      <w:r>
        <w:t xml:space="preserve">scala&gt; </w:t>
      </w:r>
      <w:proofErr w:type="gramStart"/>
      <w:r>
        <w:t>rdd.sortBy</w:t>
      </w:r>
      <w:proofErr w:type="gramEnd"/>
      <w:r>
        <w:t>(x =&gt; x).collect</w:t>
      </w:r>
    </w:p>
    <w:p w14:paraId="2BB12085" w14:textId="77777777" w:rsidR="00C47C68" w:rsidRDefault="00C47C68" w:rsidP="00C47C68">
      <w:pPr>
        <w:pStyle w:val="a7"/>
      </w:pPr>
      <w:r>
        <w:t xml:space="preserve">res73: Array[Int] = </w:t>
      </w:r>
      <w:proofErr w:type="gramStart"/>
      <w:r>
        <w:t>Array(</w:t>
      </w:r>
      <w:proofErr w:type="gramEnd"/>
      <w:r>
        <w:t>1, 3, 3, 5, 12, 90)</w:t>
      </w:r>
    </w:p>
    <w:p w14:paraId="45394E28" w14:textId="77777777" w:rsidR="00C47C68" w:rsidRDefault="00C47C68" w:rsidP="00C47C68">
      <w:pPr>
        <w:pStyle w:val="a7"/>
      </w:pPr>
    </w:p>
    <w:p w14:paraId="42782514" w14:textId="77777777" w:rsidR="00C47C68" w:rsidRDefault="00C47C68" w:rsidP="00C47C68">
      <w:pPr>
        <w:pStyle w:val="a7"/>
      </w:pPr>
      <w:r>
        <w:t xml:space="preserve">scala&gt; </w:t>
      </w:r>
      <w:proofErr w:type="gramStart"/>
      <w:r>
        <w:t>rdd.sortBy</w:t>
      </w:r>
      <w:proofErr w:type="gramEnd"/>
      <w:r>
        <w:t>(x =&gt; x, false).collect</w:t>
      </w:r>
    </w:p>
    <w:p w14:paraId="485AC717" w14:textId="027EBC34" w:rsidR="00C47C68" w:rsidRDefault="00C47C68" w:rsidP="00C47C68">
      <w:pPr>
        <w:pStyle w:val="a7"/>
      </w:pPr>
      <w:r>
        <w:t xml:space="preserve">res3: Array[Int] = </w:t>
      </w:r>
      <w:proofErr w:type="gramStart"/>
      <w:r>
        <w:t>Array(</w:t>
      </w:r>
      <w:proofErr w:type="gramEnd"/>
      <w:r>
        <w:t>90, 12, 5, 3, 3, 1)</w:t>
      </w:r>
    </w:p>
    <w:p w14:paraId="5306C9FE" w14:textId="64FAABBF"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42</w:t>
      </w:r>
      <w:r w:rsidR="00232B80">
        <w:fldChar w:fldCharType="end"/>
      </w:r>
    </w:p>
    <w:p w14:paraId="2654E616" w14:textId="78D20306" w:rsidR="00F14DCE" w:rsidRDefault="00DD7D3F" w:rsidP="00F14DCE">
      <w:pPr>
        <w:ind w:firstLine="420"/>
      </w:pPr>
      <w:r>
        <w:rPr>
          <w:rFonts w:hint="eastAsia"/>
        </w:rPr>
        <w:t>下面介绍的转换是基于两个</w:t>
      </w:r>
      <w:r>
        <w:rPr>
          <w:rFonts w:hint="eastAsia"/>
        </w:rPr>
        <w:t>RDD</w:t>
      </w:r>
      <w:r>
        <w:rPr>
          <w:rFonts w:hint="eastAsia"/>
        </w:rPr>
        <w:t>。</w:t>
      </w:r>
      <w:r w:rsidR="007E2228">
        <w:rPr>
          <w:rFonts w:hint="eastAsia"/>
        </w:rPr>
        <w:t>基于二个</w:t>
      </w:r>
      <w:r w:rsidR="007E2228">
        <w:rPr>
          <w:rFonts w:hint="eastAsia"/>
        </w:rPr>
        <w:t>RDD</w:t>
      </w:r>
      <w:r w:rsidR="007E2228">
        <w:rPr>
          <w:rFonts w:hint="eastAsia"/>
        </w:rPr>
        <w:t>的转换是指输入</w:t>
      </w:r>
      <w:r w:rsidR="007E2228">
        <w:rPr>
          <w:rFonts w:hint="eastAsia"/>
        </w:rPr>
        <w:t>RDD</w:t>
      </w:r>
      <w:r w:rsidR="007E2228">
        <w:rPr>
          <w:rFonts w:hint="eastAsia"/>
        </w:rPr>
        <w:t>是两个，转换后变成一个。</w:t>
      </w:r>
      <w:r w:rsidR="00D446CE">
        <w:rPr>
          <w:rFonts w:hint="eastAsia"/>
        </w:rPr>
        <w:t>首先创建两个</w:t>
      </w:r>
      <w:r w:rsidR="00D446CE">
        <w:rPr>
          <w:rFonts w:hint="eastAsia"/>
        </w:rPr>
        <w:t>RDD</w:t>
      </w:r>
      <w:r w:rsidR="00326511">
        <w:rPr>
          <w:rFonts w:hint="eastAsia"/>
        </w:rPr>
        <w:t>：</w:t>
      </w:r>
    </w:p>
    <w:p w14:paraId="60DC3424" w14:textId="77777777" w:rsidR="00507634" w:rsidRDefault="00507634" w:rsidP="001922EF">
      <w:pPr>
        <w:pStyle w:val="a7"/>
      </w:pPr>
      <w:r>
        <w:t xml:space="preserve">scala&gt; val rdd = </w:t>
      </w:r>
      <w:proofErr w:type="gramStart"/>
      <w:r>
        <w:t>sc.parallelize</w:t>
      </w:r>
      <w:proofErr w:type="gramEnd"/>
      <w:r>
        <w:t>(List(1,2,3))</w:t>
      </w:r>
    </w:p>
    <w:p w14:paraId="7AC939EB" w14:textId="77777777" w:rsidR="00507634" w:rsidRDefault="00507634" w:rsidP="001922EF">
      <w:pPr>
        <w:pStyle w:val="a7"/>
      </w:pPr>
      <w:r>
        <w:t xml:space="preserve">rdd: org.apache.spark.rdd.RDD[Int] = </w:t>
      </w:r>
      <w:proofErr w:type="gramStart"/>
      <w:r>
        <w:t>ParallelCollectionRDD[</w:t>
      </w:r>
      <w:proofErr w:type="gramEnd"/>
      <w:r>
        <w:t>10] at parallelize at &lt;console&gt;:24</w:t>
      </w:r>
    </w:p>
    <w:p w14:paraId="14BFDB58" w14:textId="77777777" w:rsidR="00507634" w:rsidRDefault="00507634" w:rsidP="001922EF">
      <w:pPr>
        <w:pStyle w:val="a7"/>
      </w:pPr>
    </w:p>
    <w:p w14:paraId="1F4E72E5" w14:textId="77777777" w:rsidR="00507634" w:rsidRDefault="00507634" w:rsidP="001922EF">
      <w:pPr>
        <w:pStyle w:val="a7"/>
      </w:pPr>
      <w:r>
        <w:t xml:space="preserve">scala&gt; val other = </w:t>
      </w:r>
      <w:proofErr w:type="gramStart"/>
      <w:r>
        <w:t>sc.parallelize</w:t>
      </w:r>
      <w:proofErr w:type="gramEnd"/>
      <w:r>
        <w:t>(List(3,4,5))</w:t>
      </w:r>
    </w:p>
    <w:p w14:paraId="005C435A" w14:textId="498ABAD0" w:rsidR="00D446CE" w:rsidRDefault="00507634" w:rsidP="001922EF">
      <w:pPr>
        <w:pStyle w:val="a7"/>
      </w:pPr>
      <w:r>
        <w:t xml:space="preserve">other: org.apache.spark.rdd.RDD[Int] = </w:t>
      </w:r>
      <w:proofErr w:type="gramStart"/>
      <w:r>
        <w:t>ParallelCollectionRDD[</w:t>
      </w:r>
      <w:proofErr w:type="gramEnd"/>
      <w:r>
        <w:t>11] at parallelize at &lt;console&gt;:24</w:t>
      </w:r>
    </w:p>
    <w:p w14:paraId="6A2D9C6B" w14:textId="3D5892F4"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43</w:t>
      </w:r>
      <w:r w:rsidR="00232B80">
        <w:fldChar w:fldCharType="end"/>
      </w:r>
    </w:p>
    <w:p w14:paraId="5C0C5848" w14:textId="0A6E13A0" w:rsidR="00214525" w:rsidRDefault="00AA212D" w:rsidP="00D51357">
      <w:pPr>
        <w:pStyle w:val="a4"/>
        <w:ind w:firstLine="420"/>
      </w:pPr>
      <w:proofErr w:type="gramStart"/>
      <w:r>
        <w:t>union(</w:t>
      </w:r>
      <w:proofErr w:type="gramEnd"/>
      <w:r>
        <w:t>other: RDD[T]): RDD[T]</w:t>
      </w:r>
    </w:p>
    <w:p w14:paraId="3BF38D09" w14:textId="58F8D4EC" w:rsidR="00AA212D" w:rsidRDefault="009D0AA0" w:rsidP="00822F74">
      <w:pPr>
        <w:ind w:firstLine="420"/>
      </w:pPr>
      <w:r w:rsidRPr="009D0AA0">
        <w:rPr>
          <w:rFonts w:hint="eastAsia"/>
        </w:rPr>
        <w:t>返回这个</w:t>
      </w:r>
      <w:r w:rsidRPr="009D0AA0">
        <w:rPr>
          <w:rFonts w:hint="eastAsia"/>
        </w:rPr>
        <w:t>RDD</w:t>
      </w:r>
      <w:r w:rsidRPr="009D0AA0">
        <w:rPr>
          <w:rFonts w:hint="eastAsia"/>
        </w:rPr>
        <w:t>和另一个的联合。任何相同的元素将出现多次</w:t>
      </w:r>
      <w:r w:rsidR="00623B9D">
        <w:rPr>
          <w:rFonts w:hint="eastAsia"/>
        </w:rPr>
        <w:t>，可以</w:t>
      </w:r>
      <w:r w:rsidRPr="009D0AA0">
        <w:rPr>
          <w:rFonts w:hint="eastAsia"/>
        </w:rPr>
        <w:t>使用</w:t>
      </w:r>
      <w:r w:rsidRPr="009D0AA0">
        <w:rPr>
          <w:rFonts w:hint="eastAsia"/>
        </w:rPr>
        <w:t>distinct</w:t>
      </w:r>
      <w:r w:rsidRPr="009D0AA0">
        <w:rPr>
          <w:rFonts w:hint="eastAsia"/>
        </w:rPr>
        <w:t>来消除</w:t>
      </w:r>
      <w:r w:rsidR="00623B9D">
        <w:rPr>
          <w:rFonts w:hint="eastAsia"/>
        </w:rPr>
        <w:t>重复</w:t>
      </w:r>
      <w:r w:rsidRPr="009D0AA0">
        <w:rPr>
          <w:rFonts w:hint="eastAsia"/>
        </w:rPr>
        <w:t>。</w:t>
      </w:r>
      <w:r w:rsidR="00822F74">
        <w:rPr>
          <w:rFonts w:hint="eastAsia"/>
        </w:rPr>
        <w:t>使用</w:t>
      </w:r>
      <w:r w:rsidR="00822F74">
        <w:rPr>
          <w:rFonts w:hint="eastAsia"/>
        </w:rPr>
        <w:t>union()</w:t>
      </w:r>
      <w:r w:rsidR="00822F74">
        <w:rPr>
          <w:rFonts w:hint="eastAsia"/>
        </w:rPr>
        <w:t>方法，我们可以在新的</w:t>
      </w:r>
      <w:r w:rsidR="00822F74">
        <w:rPr>
          <w:rFonts w:hint="eastAsia"/>
        </w:rPr>
        <w:t>RDD</w:t>
      </w:r>
      <w:r w:rsidR="00822F74">
        <w:rPr>
          <w:rFonts w:hint="eastAsia"/>
        </w:rPr>
        <w:t>中获得两个</w:t>
      </w:r>
      <w:r w:rsidR="00822F74">
        <w:rPr>
          <w:rFonts w:hint="eastAsia"/>
        </w:rPr>
        <w:t>RDD</w:t>
      </w:r>
      <w:r w:rsidR="00822F74">
        <w:rPr>
          <w:rFonts w:hint="eastAsia"/>
        </w:rPr>
        <w:t>的元素，此方法的关键规则是两个</w:t>
      </w:r>
      <w:r w:rsidR="00822F74">
        <w:rPr>
          <w:rFonts w:hint="eastAsia"/>
        </w:rPr>
        <w:t>RDD</w:t>
      </w:r>
      <w:r w:rsidR="00822F74">
        <w:rPr>
          <w:rFonts w:hint="eastAsia"/>
        </w:rPr>
        <w:t>应该具有相同的类型。例如</w:t>
      </w:r>
      <w:r w:rsidR="00822F74">
        <w:rPr>
          <w:rFonts w:hint="eastAsia"/>
        </w:rPr>
        <w:t>RDD1</w:t>
      </w:r>
      <w:r w:rsidR="00822F74">
        <w:rPr>
          <w:rFonts w:hint="eastAsia"/>
        </w:rPr>
        <w:t>的元素是</w:t>
      </w:r>
      <w:r w:rsidR="00822F74">
        <w:rPr>
          <w:rFonts w:hint="eastAsia"/>
        </w:rPr>
        <w:t>(Spark, Spark, Hadoop, Flink)</w:t>
      </w:r>
      <w:r w:rsidR="00822F74">
        <w:rPr>
          <w:rFonts w:hint="eastAsia"/>
        </w:rPr>
        <w:t>，而</w:t>
      </w:r>
      <w:r w:rsidR="00822F74">
        <w:rPr>
          <w:rFonts w:hint="eastAsia"/>
        </w:rPr>
        <w:t>RDD2</w:t>
      </w:r>
      <w:r w:rsidR="00822F74">
        <w:rPr>
          <w:rFonts w:hint="eastAsia"/>
        </w:rPr>
        <w:t>的元素是</w:t>
      </w:r>
      <w:r w:rsidR="00822F74">
        <w:rPr>
          <w:rFonts w:hint="eastAsia"/>
        </w:rPr>
        <w:t>(Big data, Spark, Flink)</w:t>
      </w:r>
      <w:r w:rsidR="00822F74">
        <w:rPr>
          <w:rFonts w:hint="eastAsia"/>
        </w:rPr>
        <w:t>，因此生成的</w:t>
      </w:r>
      <w:r w:rsidR="00822F74">
        <w:rPr>
          <w:rFonts w:hint="eastAsia"/>
        </w:rPr>
        <w:t>rdd1.union(rdd2)</w:t>
      </w:r>
      <w:r w:rsidR="00822F74">
        <w:rPr>
          <w:rFonts w:hint="eastAsia"/>
        </w:rPr>
        <w:t>将具有元素</w:t>
      </w:r>
      <w:r w:rsidR="00822F74">
        <w:rPr>
          <w:rFonts w:hint="eastAsia"/>
        </w:rPr>
        <w:t>(Spark, Spark, Spark Hadoop, Flink, Flink, Big data</w:t>
      </w:r>
      <w:r w:rsidR="00822F74">
        <w:rPr>
          <w:rFonts w:hint="eastAsia"/>
        </w:rPr>
        <w:t>）。</w:t>
      </w:r>
    </w:p>
    <w:p w14:paraId="18B5BBC2" w14:textId="77777777" w:rsidR="00507634" w:rsidRDefault="00507634" w:rsidP="001922EF">
      <w:pPr>
        <w:pStyle w:val="a7"/>
      </w:pPr>
      <w:r>
        <w:t xml:space="preserve">scala&gt; </w:t>
      </w:r>
      <w:proofErr w:type="gramStart"/>
      <w:r>
        <w:t>rdd.union</w:t>
      </w:r>
      <w:proofErr w:type="gramEnd"/>
      <w:r>
        <w:t>(other).collect</w:t>
      </w:r>
    </w:p>
    <w:p w14:paraId="079F0DBB" w14:textId="3AA315BC" w:rsidR="00507634" w:rsidRDefault="00507634" w:rsidP="001922EF">
      <w:pPr>
        <w:pStyle w:val="a7"/>
      </w:pPr>
      <w:r>
        <w:t xml:space="preserve">res6: Array[Int] = </w:t>
      </w:r>
      <w:proofErr w:type="gramStart"/>
      <w:r>
        <w:t>Array(</w:t>
      </w:r>
      <w:proofErr w:type="gramEnd"/>
      <w:r>
        <w:t>1, 2, 3, 3, 4, 5)</w:t>
      </w:r>
    </w:p>
    <w:p w14:paraId="1D85AC62" w14:textId="10CC4BDE"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44</w:t>
      </w:r>
      <w:r w:rsidR="00232B80">
        <w:fldChar w:fldCharType="end"/>
      </w:r>
    </w:p>
    <w:p w14:paraId="7F879899" w14:textId="110EAB03" w:rsidR="00214525" w:rsidRDefault="00096F85" w:rsidP="00D51357">
      <w:pPr>
        <w:pStyle w:val="a4"/>
        <w:ind w:firstLine="420"/>
      </w:pPr>
      <w:proofErr w:type="gramStart"/>
      <w:r w:rsidRPr="00096F85">
        <w:t>intersection(</w:t>
      </w:r>
      <w:proofErr w:type="gramEnd"/>
      <w:r w:rsidRPr="00096F85">
        <w:t>other: RDD[T]): RDD[T]</w:t>
      </w:r>
    </w:p>
    <w:p w14:paraId="2F41C3F6" w14:textId="5907AED9" w:rsidR="006A124C" w:rsidRDefault="00BD238C" w:rsidP="00E63510">
      <w:pPr>
        <w:ind w:firstLine="420"/>
      </w:pPr>
      <w:r w:rsidRPr="00BD238C">
        <w:rPr>
          <w:rFonts w:hint="eastAsia"/>
        </w:rPr>
        <w:t>返回此</w:t>
      </w:r>
      <w:r w:rsidRPr="00BD238C">
        <w:rPr>
          <w:rFonts w:hint="eastAsia"/>
        </w:rPr>
        <w:t>RDD</w:t>
      </w:r>
      <w:r w:rsidRPr="00BD238C">
        <w:rPr>
          <w:rFonts w:hint="eastAsia"/>
        </w:rPr>
        <w:t>和另外一个的交集，输出将不包含任何重复的元素，即使两个输入</w:t>
      </w:r>
      <w:r w:rsidRPr="00BD238C">
        <w:rPr>
          <w:rFonts w:hint="eastAsia"/>
        </w:rPr>
        <w:t>RDD</w:t>
      </w:r>
      <w:r w:rsidRPr="00BD238C">
        <w:rPr>
          <w:rFonts w:hint="eastAsia"/>
        </w:rPr>
        <w:t>包含重复的部分。</w:t>
      </w:r>
      <w:r w:rsidR="00E63510">
        <w:rPr>
          <w:rFonts w:hint="eastAsia"/>
        </w:rPr>
        <w:t>使用</w:t>
      </w:r>
      <w:r w:rsidR="00E63510">
        <w:rPr>
          <w:rFonts w:hint="eastAsia"/>
        </w:rPr>
        <w:t>intersection()</w:t>
      </w:r>
      <w:r w:rsidR="00E63510">
        <w:rPr>
          <w:rFonts w:hint="eastAsia"/>
        </w:rPr>
        <w:t>方法，我们只能在新的</w:t>
      </w:r>
      <w:r w:rsidR="00E63510">
        <w:rPr>
          <w:rFonts w:hint="eastAsia"/>
        </w:rPr>
        <w:t>RDD</w:t>
      </w:r>
      <w:r w:rsidR="00E63510">
        <w:rPr>
          <w:rFonts w:hint="eastAsia"/>
        </w:rPr>
        <w:t>中获得两个</w:t>
      </w:r>
      <w:r w:rsidR="00E63510">
        <w:rPr>
          <w:rFonts w:hint="eastAsia"/>
        </w:rPr>
        <w:t>RDD</w:t>
      </w:r>
      <w:r w:rsidR="00E63510">
        <w:rPr>
          <w:rFonts w:hint="eastAsia"/>
        </w:rPr>
        <w:t>的公共元素。</w:t>
      </w:r>
      <w:r w:rsidR="00E63510">
        <w:rPr>
          <w:rFonts w:hint="eastAsia"/>
        </w:rPr>
        <w:t xml:space="preserve"> </w:t>
      </w:r>
      <w:r w:rsidR="00E63510">
        <w:rPr>
          <w:rFonts w:hint="eastAsia"/>
        </w:rPr>
        <w:lastRenderedPageBreak/>
        <w:t>此功能的关键规则是两个</w:t>
      </w:r>
      <w:r w:rsidR="00E63510">
        <w:rPr>
          <w:rFonts w:hint="eastAsia"/>
        </w:rPr>
        <w:t>RDD</w:t>
      </w:r>
      <w:r w:rsidR="00E63510">
        <w:rPr>
          <w:rFonts w:hint="eastAsia"/>
        </w:rPr>
        <w:t>应该具有相同的类型。考虑一个示例，</w:t>
      </w:r>
      <w:r w:rsidR="00E63510">
        <w:rPr>
          <w:rFonts w:hint="eastAsia"/>
        </w:rPr>
        <w:t>RDD1</w:t>
      </w:r>
      <w:r w:rsidR="00CA6554">
        <w:rPr>
          <w:rFonts w:hint="eastAsia"/>
        </w:rPr>
        <w:t>的元素为</w:t>
      </w:r>
      <w:r w:rsidR="00CA6554">
        <w:rPr>
          <w:rFonts w:hint="eastAsia"/>
        </w:rPr>
        <w:t>(</w:t>
      </w:r>
      <w:r w:rsidR="00E63510">
        <w:rPr>
          <w:rFonts w:hint="eastAsia"/>
        </w:rPr>
        <w:t>Spark</w:t>
      </w:r>
      <w:r w:rsidR="00CA6554">
        <w:rPr>
          <w:rFonts w:hint="eastAsia"/>
        </w:rPr>
        <w:t xml:space="preserve">, </w:t>
      </w:r>
      <w:r w:rsidR="00E63510">
        <w:rPr>
          <w:rFonts w:hint="eastAsia"/>
        </w:rPr>
        <w:t>Spark</w:t>
      </w:r>
      <w:r w:rsidR="00CA6554">
        <w:rPr>
          <w:rFonts w:hint="eastAsia"/>
        </w:rPr>
        <w:t xml:space="preserve">, </w:t>
      </w:r>
      <w:r w:rsidR="00E63510">
        <w:rPr>
          <w:rFonts w:hint="eastAsia"/>
        </w:rPr>
        <w:t>Hadoop</w:t>
      </w:r>
      <w:r w:rsidR="00CA6554">
        <w:rPr>
          <w:rFonts w:hint="eastAsia"/>
        </w:rPr>
        <w:t xml:space="preserve">, </w:t>
      </w:r>
      <w:r w:rsidR="00E63510">
        <w:rPr>
          <w:rFonts w:hint="eastAsia"/>
        </w:rPr>
        <w:t>Flink</w:t>
      </w:r>
      <w:r w:rsidR="00CA6554">
        <w:rPr>
          <w:rFonts w:hint="eastAsia"/>
        </w:rPr>
        <w:t>)</w:t>
      </w:r>
      <w:r w:rsidR="00E63510">
        <w:rPr>
          <w:rFonts w:hint="eastAsia"/>
        </w:rPr>
        <w:t>，而</w:t>
      </w:r>
      <w:r w:rsidR="00E63510">
        <w:rPr>
          <w:rFonts w:hint="eastAsia"/>
        </w:rPr>
        <w:t>RDD2</w:t>
      </w:r>
      <w:r w:rsidR="00CA6554">
        <w:rPr>
          <w:rFonts w:hint="eastAsia"/>
        </w:rPr>
        <w:t>的元素为</w:t>
      </w:r>
      <w:r w:rsidR="00CA6554">
        <w:rPr>
          <w:rFonts w:hint="eastAsia"/>
        </w:rPr>
        <w:t>(</w:t>
      </w:r>
      <w:r w:rsidR="00E63510">
        <w:rPr>
          <w:rFonts w:hint="eastAsia"/>
        </w:rPr>
        <w:t>Big data</w:t>
      </w:r>
      <w:r w:rsidR="00CA6554">
        <w:rPr>
          <w:rFonts w:hint="eastAsia"/>
        </w:rPr>
        <w:t xml:space="preserve">, </w:t>
      </w:r>
      <w:r w:rsidR="00E63510">
        <w:rPr>
          <w:rFonts w:hint="eastAsia"/>
        </w:rPr>
        <w:t>Spark</w:t>
      </w:r>
      <w:r w:rsidR="00CA6554">
        <w:rPr>
          <w:rFonts w:hint="eastAsia"/>
        </w:rPr>
        <w:t xml:space="preserve">, </w:t>
      </w:r>
      <w:r w:rsidR="00E63510">
        <w:rPr>
          <w:rFonts w:hint="eastAsia"/>
        </w:rPr>
        <w:t>Flink</w:t>
      </w:r>
      <w:r w:rsidR="00CA6554">
        <w:rPr>
          <w:rFonts w:hint="eastAsia"/>
        </w:rPr>
        <w:t>)</w:t>
      </w:r>
      <w:r w:rsidR="00E63510">
        <w:rPr>
          <w:rFonts w:hint="eastAsia"/>
        </w:rPr>
        <w:t>，因此</w:t>
      </w:r>
      <w:r w:rsidR="001F65F8">
        <w:rPr>
          <w:rFonts w:hint="eastAsia"/>
        </w:rPr>
        <w:t>rdd1.intersection(rdd2)</w:t>
      </w:r>
      <w:r w:rsidR="00E63510">
        <w:rPr>
          <w:rFonts w:hint="eastAsia"/>
        </w:rPr>
        <w:t>生成的</w:t>
      </w:r>
      <w:r w:rsidR="001F65F8">
        <w:rPr>
          <w:rFonts w:hint="eastAsia"/>
        </w:rPr>
        <w:t>RDD</w:t>
      </w:r>
      <w:r w:rsidR="009C4292">
        <w:rPr>
          <w:rFonts w:hint="eastAsia"/>
        </w:rPr>
        <w:t>将具有元素</w:t>
      </w:r>
      <w:r w:rsidR="009C4292">
        <w:rPr>
          <w:rFonts w:hint="eastAsia"/>
        </w:rPr>
        <w:t>(</w:t>
      </w:r>
      <w:r w:rsidR="00E63510">
        <w:rPr>
          <w:rFonts w:hint="eastAsia"/>
        </w:rPr>
        <w:t>spark</w:t>
      </w:r>
      <w:r w:rsidR="009C4292">
        <w:rPr>
          <w:rFonts w:hint="eastAsia"/>
        </w:rPr>
        <w:t>)</w:t>
      </w:r>
      <w:r w:rsidR="00E63510">
        <w:rPr>
          <w:rFonts w:hint="eastAsia"/>
        </w:rPr>
        <w:t>。</w:t>
      </w:r>
    </w:p>
    <w:p w14:paraId="0D84D6A9" w14:textId="77777777" w:rsidR="006E1BAA" w:rsidRDefault="006E1BAA" w:rsidP="001922EF">
      <w:pPr>
        <w:pStyle w:val="a7"/>
      </w:pPr>
      <w:r>
        <w:t xml:space="preserve">scala&gt; </w:t>
      </w:r>
      <w:proofErr w:type="gramStart"/>
      <w:r>
        <w:t>rdd.intersection</w:t>
      </w:r>
      <w:proofErr w:type="gramEnd"/>
      <w:r>
        <w:t>(other).collect</w:t>
      </w:r>
    </w:p>
    <w:p w14:paraId="1D43C2A2" w14:textId="71F80544" w:rsidR="00BD238C" w:rsidRDefault="006E1BAA" w:rsidP="001922EF">
      <w:pPr>
        <w:pStyle w:val="a7"/>
      </w:pPr>
      <w:r>
        <w:t xml:space="preserve">res7: Array[Int] = </w:t>
      </w:r>
      <w:proofErr w:type="gramStart"/>
      <w:r>
        <w:t>Array(</w:t>
      </w:r>
      <w:proofErr w:type="gramEnd"/>
      <w:r>
        <w:t>3)</w:t>
      </w:r>
    </w:p>
    <w:p w14:paraId="52EEF05F" w14:textId="70B668D9"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45</w:t>
      </w:r>
      <w:r w:rsidR="00232B80">
        <w:fldChar w:fldCharType="end"/>
      </w:r>
    </w:p>
    <w:p w14:paraId="71705DA0" w14:textId="677EE6A6" w:rsidR="00214525" w:rsidRDefault="006E1BAA" w:rsidP="00D51357">
      <w:pPr>
        <w:pStyle w:val="a4"/>
        <w:ind w:firstLine="420"/>
      </w:pPr>
      <w:proofErr w:type="gramStart"/>
      <w:r w:rsidRPr="006E1BAA">
        <w:t>subtract(</w:t>
      </w:r>
      <w:proofErr w:type="gramEnd"/>
      <w:r w:rsidRPr="006E1BAA">
        <w:t>other: RDD[T]): RDD[T]</w:t>
      </w:r>
    </w:p>
    <w:p w14:paraId="0A635E53" w14:textId="1967CEA0" w:rsidR="006E1BAA" w:rsidRDefault="00CE7D28" w:rsidP="006E1BAA">
      <w:pPr>
        <w:ind w:firstLine="420"/>
      </w:pPr>
      <w:r w:rsidRPr="00CE7D28">
        <w:rPr>
          <w:rFonts w:hint="eastAsia"/>
        </w:rPr>
        <w:t>返回一个</w:t>
      </w:r>
      <w:r w:rsidRPr="00CE7D28">
        <w:rPr>
          <w:rFonts w:hint="eastAsia"/>
        </w:rPr>
        <w:t>RDD</w:t>
      </w:r>
      <w:r w:rsidRPr="00CE7D28">
        <w:rPr>
          <w:rFonts w:hint="eastAsia"/>
        </w:rPr>
        <w:t>，其</w:t>
      </w:r>
      <w:r w:rsidR="00063E6F">
        <w:rPr>
          <w:rFonts w:hint="eastAsia"/>
        </w:rPr>
        <w:t>中包括的</w:t>
      </w:r>
      <w:r w:rsidRPr="00CE7D28">
        <w:rPr>
          <w:rFonts w:hint="eastAsia"/>
        </w:rPr>
        <w:t>元素在</w:t>
      </w:r>
      <w:r w:rsidR="00063E6F">
        <w:rPr>
          <w:rFonts w:hint="eastAsia"/>
        </w:rPr>
        <w:t>调用</w:t>
      </w:r>
      <w:r w:rsidR="00063E6F">
        <w:rPr>
          <w:rFonts w:hint="eastAsia"/>
        </w:rPr>
        <w:t>su</w:t>
      </w:r>
      <w:r w:rsidR="00063E6F">
        <w:t>btract()</w:t>
      </w:r>
      <w:r w:rsidR="00063E6F">
        <w:rPr>
          <w:rFonts w:hint="eastAsia"/>
        </w:rPr>
        <w:t>方法的</w:t>
      </w:r>
      <w:r w:rsidRPr="00CE7D28">
        <w:rPr>
          <w:rFonts w:hint="eastAsia"/>
        </w:rPr>
        <w:t>RDD</w:t>
      </w:r>
      <w:r w:rsidRPr="00CE7D28">
        <w:rPr>
          <w:rFonts w:hint="eastAsia"/>
        </w:rPr>
        <w:t>而不在另一个。</w:t>
      </w:r>
    </w:p>
    <w:p w14:paraId="4D96D656" w14:textId="77777777" w:rsidR="00CE7D28" w:rsidRDefault="00CE7D28" w:rsidP="001922EF">
      <w:pPr>
        <w:pStyle w:val="a7"/>
      </w:pPr>
      <w:r>
        <w:t xml:space="preserve">scala&gt; </w:t>
      </w:r>
      <w:proofErr w:type="gramStart"/>
      <w:r>
        <w:t>rdd.subtract</w:t>
      </w:r>
      <w:proofErr w:type="gramEnd"/>
      <w:r>
        <w:t>(other).collect</w:t>
      </w:r>
    </w:p>
    <w:p w14:paraId="2EE9A9F3" w14:textId="0179B14A" w:rsidR="00CE7D28" w:rsidRDefault="00CE7D28" w:rsidP="001922EF">
      <w:pPr>
        <w:pStyle w:val="a7"/>
      </w:pPr>
      <w:r>
        <w:t xml:space="preserve">res8: Array[Int] = </w:t>
      </w:r>
      <w:proofErr w:type="gramStart"/>
      <w:r>
        <w:t>Array(</w:t>
      </w:r>
      <w:proofErr w:type="gramEnd"/>
      <w:r>
        <w:t>2, 1)</w:t>
      </w:r>
    </w:p>
    <w:p w14:paraId="3493102B" w14:textId="4EE8E079"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46</w:t>
      </w:r>
      <w:r w:rsidR="00232B80">
        <w:fldChar w:fldCharType="end"/>
      </w:r>
    </w:p>
    <w:p w14:paraId="54D589DD" w14:textId="3D83B79E" w:rsidR="00214525" w:rsidRDefault="00CE7D28" w:rsidP="00D51357">
      <w:pPr>
        <w:pStyle w:val="a4"/>
        <w:ind w:firstLine="420"/>
      </w:pPr>
      <w:r w:rsidRPr="00CE7D28">
        <w:t>cartesian[U</w:t>
      </w:r>
      <w:proofErr w:type="gramStart"/>
      <w:r w:rsidRPr="00CE7D28">
        <w:t>](</w:t>
      </w:r>
      <w:proofErr w:type="gramEnd"/>
      <w:r w:rsidRPr="00CE7D28">
        <w:t>other: RDD[U])(implicit arg0: ClassTag[U]): RDD[(T, U)]</w:t>
      </w:r>
    </w:p>
    <w:p w14:paraId="01280923" w14:textId="38210ACF" w:rsidR="00CE7D28" w:rsidRDefault="00063E6F" w:rsidP="00CE7D28">
      <w:pPr>
        <w:ind w:firstLine="420"/>
      </w:pPr>
      <w:r w:rsidRPr="00063E6F">
        <w:rPr>
          <w:rFonts w:hint="eastAsia"/>
        </w:rPr>
        <w:t>计算两个</w:t>
      </w:r>
      <w:r w:rsidRPr="00063E6F">
        <w:rPr>
          <w:rFonts w:hint="eastAsia"/>
        </w:rPr>
        <w:t>RDD</w:t>
      </w:r>
      <w:r w:rsidRPr="00063E6F">
        <w:rPr>
          <w:rFonts w:hint="eastAsia"/>
        </w:rPr>
        <w:t>之间的笛卡尔积</w:t>
      </w:r>
      <w:r>
        <w:rPr>
          <w:rFonts w:hint="eastAsia"/>
        </w:rPr>
        <w:t>，</w:t>
      </w:r>
      <w:r w:rsidRPr="00063E6F">
        <w:rPr>
          <w:rFonts w:hint="eastAsia"/>
        </w:rPr>
        <w:t>即第一个</w:t>
      </w:r>
      <w:r w:rsidRPr="00063E6F">
        <w:rPr>
          <w:rFonts w:hint="eastAsia"/>
        </w:rPr>
        <w:t>RDD</w:t>
      </w:r>
      <w:r w:rsidRPr="00063E6F">
        <w:rPr>
          <w:rFonts w:hint="eastAsia"/>
        </w:rPr>
        <w:t>的每个项目与第二个</w:t>
      </w:r>
      <w:r w:rsidRPr="00063E6F">
        <w:rPr>
          <w:rFonts w:hint="eastAsia"/>
        </w:rPr>
        <w:t>RDD</w:t>
      </w:r>
      <w:r w:rsidRPr="00063E6F">
        <w:rPr>
          <w:rFonts w:hint="eastAsia"/>
        </w:rPr>
        <w:t>的每个项目连接，并将它们作为新的</w:t>
      </w:r>
      <w:r w:rsidRPr="00063E6F">
        <w:rPr>
          <w:rFonts w:hint="eastAsia"/>
        </w:rPr>
        <w:t>RDD</w:t>
      </w:r>
      <w:r w:rsidRPr="00063E6F">
        <w:rPr>
          <w:rFonts w:hint="eastAsia"/>
        </w:rPr>
        <w:t>返回。使用此功能时要小心</w:t>
      </w:r>
      <w:r>
        <w:rPr>
          <w:rFonts w:hint="eastAsia"/>
        </w:rPr>
        <w:t>，</w:t>
      </w:r>
      <w:r w:rsidRPr="00063E6F">
        <w:rPr>
          <w:rFonts w:hint="eastAsia"/>
        </w:rPr>
        <w:t>内存消耗很快就会成为问题</w:t>
      </w:r>
      <w:r>
        <w:rPr>
          <w:rFonts w:hint="eastAsia"/>
        </w:rPr>
        <w:t>。</w:t>
      </w:r>
    </w:p>
    <w:p w14:paraId="207EDE28" w14:textId="77777777" w:rsidR="00E91E9A" w:rsidRDefault="00E91E9A" w:rsidP="001922EF">
      <w:pPr>
        <w:pStyle w:val="a7"/>
      </w:pPr>
      <w:r>
        <w:t xml:space="preserve">scala&gt; </w:t>
      </w:r>
      <w:proofErr w:type="gramStart"/>
      <w:r>
        <w:t>rdd.cartesian</w:t>
      </w:r>
      <w:proofErr w:type="gramEnd"/>
      <w:r>
        <w:t>(other).collect</w:t>
      </w:r>
    </w:p>
    <w:p w14:paraId="0681110B" w14:textId="58DCE27D" w:rsidR="009F55A4" w:rsidRDefault="00E91E9A" w:rsidP="001922EF">
      <w:pPr>
        <w:pStyle w:val="a7"/>
      </w:pPr>
      <w:r>
        <w:t xml:space="preserve">res9: </w:t>
      </w:r>
      <w:proofErr w:type="gramStart"/>
      <w:r>
        <w:t>Array[</w:t>
      </w:r>
      <w:proofErr w:type="gramEnd"/>
      <w:r>
        <w:t>(Int, Int)] = Array((1,3), (1,4), (1,5), (2,3), (3,3), (2,4), (2,5), (3,4), (3,5))</w:t>
      </w:r>
    </w:p>
    <w:p w14:paraId="2CE9B3BF" w14:textId="4E98087A"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47</w:t>
      </w:r>
      <w:r w:rsidR="00232B80">
        <w:fldChar w:fldCharType="end"/>
      </w:r>
    </w:p>
    <w:p w14:paraId="3BEC99E6" w14:textId="1F16B6FB" w:rsidR="00F72615" w:rsidRDefault="005A7B49" w:rsidP="00C17B97">
      <w:pPr>
        <w:pStyle w:val="Heading3"/>
      </w:pPr>
      <w:r>
        <w:rPr>
          <w:rFonts w:hint="eastAsia"/>
        </w:rPr>
        <w:t>动作</w:t>
      </w:r>
    </w:p>
    <w:p w14:paraId="282CB27F" w14:textId="633D840F" w:rsidR="006F4866" w:rsidRDefault="00F4112D" w:rsidP="00CD76C4">
      <w:pPr>
        <w:widowControl/>
        <w:ind w:firstLine="400"/>
        <w:jc w:val="left"/>
        <w:rPr>
          <w:rFonts w:ascii="Helvetica Neue" w:hAnsi="Helvetica Neue" w:cs="宋体"/>
          <w:color w:val="1D1F22"/>
          <w:kern w:val="0"/>
          <w:szCs w:val="21"/>
        </w:rPr>
      </w:pPr>
      <w:r>
        <w:rPr>
          <w:rFonts w:ascii="宋体" w:hAnsi="宋体" w:cs="宋体" w:hint="eastAsia"/>
          <w:kern w:val="0"/>
          <w:sz w:val="20"/>
          <w:szCs w:val="20"/>
        </w:rPr>
        <w:t>转换会</w:t>
      </w:r>
      <w:r w:rsidR="00CD76C4" w:rsidRPr="00CD76C4">
        <w:rPr>
          <w:rFonts w:ascii="宋体" w:hAnsi="宋体" w:cs="宋体" w:hint="eastAsia"/>
          <w:kern w:val="0"/>
          <w:sz w:val="20"/>
          <w:szCs w:val="20"/>
        </w:rPr>
        <w:t>创建RDD</w:t>
      </w:r>
      <w:r w:rsidR="00E66B63">
        <w:rPr>
          <w:rFonts w:ascii="宋体" w:hAnsi="宋体" w:cs="宋体" w:hint="eastAsia"/>
          <w:kern w:val="0"/>
          <w:sz w:val="20"/>
          <w:szCs w:val="20"/>
        </w:rPr>
        <w:t>，但是当我们要获取</w:t>
      </w:r>
      <w:r w:rsidR="00A77B75">
        <w:rPr>
          <w:rFonts w:ascii="宋体" w:hAnsi="宋体" w:cs="宋体" w:hint="eastAsia"/>
          <w:kern w:val="0"/>
          <w:sz w:val="20"/>
          <w:szCs w:val="20"/>
        </w:rPr>
        <w:t>实际数据集时将</w:t>
      </w:r>
      <w:r w:rsidR="00E66B63">
        <w:rPr>
          <w:rFonts w:ascii="宋体" w:hAnsi="宋体" w:cs="宋体" w:hint="eastAsia"/>
          <w:kern w:val="0"/>
          <w:sz w:val="20"/>
          <w:szCs w:val="20"/>
        </w:rPr>
        <w:t>需要</w:t>
      </w:r>
      <w:r w:rsidR="00A77B75">
        <w:rPr>
          <w:rFonts w:ascii="宋体" w:hAnsi="宋体" w:cs="宋体" w:hint="eastAsia"/>
          <w:kern w:val="0"/>
          <w:sz w:val="20"/>
          <w:szCs w:val="20"/>
        </w:rPr>
        <w:t>执行动作</w:t>
      </w:r>
      <w:r w:rsidR="00CD76C4" w:rsidRPr="00CD76C4">
        <w:rPr>
          <w:rFonts w:ascii="宋体" w:hAnsi="宋体" w:cs="宋体" w:hint="eastAsia"/>
          <w:kern w:val="0"/>
          <w:sz w:val="20"/>
          <w:szCs w:val="20"/>
        </w:rPr>
        <w:t>。</w:t>
      </w:r>
      <w:r w:rsidR="002D591D">
        <w:rPr>
          <w:rFonts w:ascii="宋体" w:hAnsi="宋体" w:cs="宋体" w:hint="eastAsia"/>
          <w:kern w:val="0"/>
          <w:sz w:val="20"/>
          <w:szCs w:val="20"/>
        </w:rPr>
        <w:t>当</w:t>
      </w:r>
      <w:r w:rsidR="00CD76C4" w:rsidRPr="00CD76C4">
        <w:rPr>
          <w:rFonts w:ascii="宋体" w:hAnsi="宋体" w:cs="宋体" w:hint="eastAsia"/>
          <w:kern w:val="0"/>
          <w:sz w:val="20"/>
          <w:szCs w:val="20"/>
        </w:rPr>
        <w:t>触发</w:t>
      </w:r>
      <w:r w:rsidR="002D591D">
        <w:rPr>
          <w:rFonts w:ascii="宋体" w:hAnsi="宋体" w:cs="宋体" w:hint="eastAsia"/>
          <w:kern w:val="0"/>
          <w:sz w:val="20"/>
          <w:szCs w:val="20"/>
        </w:rPr>
        <w:t>动作</w:t>
      </w:r>
      <w:r w:rsidR="00CD76C4" w:rsidRPr="00CD76C4">
        <w:rPr>
          <w:rFonts w:ascii="宋体" w:hAnsi="宋体" w:cs="宋体" w:hint="eastAsia"/>
          <w:kern w:val="0"/>
          <w:sz w:val="20"/>
          <w:szCs w:val="20"/>
        </w:rPr>
        <w:t>后，不会像转换那样形成新的RDD</w:t>
      </w:r>
      <w:r w:rsidR="002D591D">
        <w:rPr>
          <w:rFonts w:ascii="宋体" w:hAnsi="宋体" w:cs="宋体" w:hint="eastAsia"/>
          <w:kern w:val="0"/>
          <w:sz w:val="20"/>
          <w:szCs w:val="20"/>
        </w:rPr>
        <w:t>，因此</w:t>
      </w:r>
      <w:r w:rsidR="00CD76C4" w:rsidRPr="00CD76C4">
        <w:rPr>
          <w:rFonts w:ascii="宋体" w:hAnsi="宋体" w:cs="宋体" w:hint="eastAsia"/>
          <w:kern w:val="0"/>
          <w:sz w:val="20"/>
          <w:szCs w:val="20"/>
        </w:rPr>
        <w:t>动作是提供非RDD值的</w:t>
      </w:r>
      <w:r w:rsidR="009E47C7">
        <w:rPr>
          <w:rFonts w:ascii="宋体" w:hAnsi="宋体" w:cs="宋体" w:hint="eastAsia"/>
          <w:kern w:val="0"/>
          <w:sz w:val="20"/>
          <w:szCs w:val="20"/>
        </w:rPr>
        <w:t>操作，计算结果</w:t>
      </w:r>
      <w:r w:rsidR="00CD76C4" w:rsidRPr="00CD76C4">
        <w:rPr>
          <w:rFonts w:ascii="宋体" w:hAnsi="宋体" w:cs="宋体" w:hint="eastAsia"/>
          <w:kern w:val="0"/>
          <w:sz w:val="20"/>
          <w:szCs w:val="20"/>
        </w:rPr>
        <w:t>存储到驱动程序或外部存储系统</w:t>
      </w:r>
      <w:r w:rsidR="009E47C7">
        <w:rPr>
          <w:rFonts w:ascii="宋体" w:hAnsi="宋体" w:cs="宋体" w:hint="eastAsia"/>
          <w:kern w:val="0"/>
          <w:sz w:val="20"/>
          <w:szCs w:val="20"/>
        </w:rPr>
        <w:t>中</w:t>
      </w:r>
      <w:r w:rsidR="001607CB">
        <w:rPr>
          <w:rFonts w:ascii="宋体" w:hAnsi="宋体" w:cs="宋体" w:hint="eastAsia"/>
          <w:kern w:val="0"/>
          <w:sz w:val="20"/>
          <w:szCs w:val="20"/>
        </w:rPr>
        <w:t>，并将惰性执行的RDD转换激活</w:t>
      </w:r>
      <w:r w:rsidR="00CB41A1">
        <w:rPr>
          <w:rFonts w:ascii="宋体" w:hAnsi="宋体" w:cs="宋体" w:hint="eastAsia"/>
          <w:kern w:val="0"/>
          <w:sz w:val="20"/>
          <w:szCs w:val="20"/>
        </w:rPr>
        <w:t>开始</w:t>
      </w:r>
      <w:r w:rsidR="001607CB">
        <w:rPr>
          <w:rFonts w:ascii="宋体" w:hAnsi="宋体" w:cs="宋体" w:hint="eastAsia"/>
          <w:kern w:val="0"/>
          <w:sz w:val="20"/>
          <w:szCs w:val="20"/>
        </w:rPr>
        <w:t>实际的计算任务</w:t>
      </w:r>
      <w:r w:rsidR="00CD76C4" w:rsidRPr="00CD76C4">
        <w:rPr>
          <w:rFonts w:ascii="宋体" w:hAnsi="宋体" w:cs="宋体" w:hint="eastAsia"/>
          <w:kern w:val="0"/>
          <w:sz w:val="20"/>
          <w:szCs w:val="20"/>
        </w:rPr>
        <w:t>。动作是将数据从</w:t>
      </w:r>
      <w:r w:rsidR="00143F06">
        <w:rPr>
          <w:rFonts w:ascii="宋体" w:hAnsi="宋体" w:cs="宋体" w:hint="eastAsia"/>
          <w:kern w:val="0"/>
          <w:sz w:val="20"/>
          <w:szCs w:val="20"/>
        </w:rPr>
        <w:t>执行器发送到驱动程序的方法之一，执行器</w:t>
      </w:r>
      <w:r w:rsidR="0065231F">
        <w:rPr>
          <w:rFonts w:ascii="宋体" w:hAnsi="宋体" w:cs="宋体" w:hint="eastAsia"/>
          <w:kern w:val="0"/>
          <w:sz w:val="20"/>
          <w:szCs w:val="20"/>
        </w:rPr>
        <w:t>是负责执行任务的代理。</w:t>
      </w:r>
      <w:r w:rsidR="00CD76C4" w:rsidRPr="00CD76C4">
        <w:rPr>
          <w:rFonts w:ascii="宋体" w:hAnsi="宋体" w:cs="宋体" w:hint="eastAsia"/>
          <w:kern w:val="0"/>
          <w:sz w:val="20"/>
          <w:szCs w:val="20"/>
        </w:rPr>
        <w:t>驱动程序是一个JVM进程，可协调</w:t>
      </w:r>
      <w:r w:rsidR="0065231F">
        <w:rPr>
          <w:rFonts w:ascii="宋体" w:hAnsi="宋体" w:cs="宋体" w:hint="eastAsia"/>
          <w:kern w:val="0"/>
          <w:sz w:val="20"/>
          <w:szCs w:val="20"/>
        </w:rPr>
        <w:t>工作节点</w:t>
      </w:r>
      <w:r w:rsidR="00CD76C4" w:rsidRPr="00CD76C4">
        <w:rPr>
          <w:rFonts w:ascii="宋体" w:hAnsi="宋体" w:cs="宋体" w:hint="eastAsia"/>
          <w:kern w:val="0"/>
          <w:sz w:val="20"/>
          <w:szCs w:val="20"/>
        </w:rPr>
        <w:t>和任务的执行。</w:t>
      </w:r>
      <w:r w:rsidR="006D319F">
        <w:rPr>
          <w:rFonts w:ascii="宋体" w:hAnsi="宋体" w:cs="宋体" w:hint="eastAsia"/>
          <w:kern w:val="0"/>
          <w:sz w:val="20"/>
          <w:szCs w:val="20"/>
        </w:rPr>
        <w:t>现在来看看Spark包含哪些</w:t>
      </w:r>
      <w:r w:rsidR="00470720">
        <w:rPr>
          <w:rFonts w:ascii="宋体" w:hAnsi="宋体" w:cs="宋体" w:hint="eastAsia"/>
          <w:kern w:val="0"/>
          <w:sz w:val="20"/>
          <w:szCs w:val="20"/>
        </w:rPr>
        <w:t>基本</w:t>
      </w:r>
      <w:r w:rsidR="006D319F">
        <w:rPr>
          <w:rFonts w:ascii="宋体" w:hAnsi="宋体" w:cs="宋体" w:hint="eastAsia"/>
          <w:kern w:val="0"/>
          <w:sz w:val="20"/>
          <w:szCs w:val="20"/>
        </w:rPr>
        <w:t>动作</w:t>
      </w:r>
      <w:r w:rsidR="00470720">
        <w:rPr>
          <w:rFonts w:ascii="宋体" w:hAnsi="宋体" w:cs="宋体" w:hint="eastAsia"/>
          <w:kern w:val="0"/>
          <w:sz w:val="20"/>
          <w:szCs w:val="20"/>
        </w:rPr>
        <w:t>，</w:t>
      </w:r>
      <w:r w:rsidR="006F4866">
        <w:rPr>
          <w:rFonts w:ascii="Helvetica Neue" w:hAnsi="Helvetica Neue" w:cs="宋体" w:hint="eastAsia"/>
          <w:color w:val="1D1F22"/>
          <w:kern w:val="0"/>
          <w:szCs w:val="21"/>
        </w:rPr>
        <w:t>首先创建一个</w:t>
      </w:r>
      <w:r w:rsidR="006F4866">
        <w:rPr>
          <w:rFonts w:ascii="Helvetica Neue" w:hAnsi="Helvetica Neue" w:cs="宋体" w:hint="eastAsia"/>
          <w:color w:val="1D1F22"/>
          <w:kern w:val="0"/>
          <w:szCs w:val="21"/>
        </w:rPr>
        <w:t>RDD</w:t>
      </w:r>
      <w:r w:rsidR="006F4866">
        <w:rPr>
          <w:rFonts w:ascii="Helvetica Neue" w:hAnsi="Helvetica Neue" w:cs="宋体" w:hint="eastAsia"/>
          <w:color w:val="1D1F22"/>
          <w:kern w:val="0"/>
          <w:szCs w:val="21"/>
        </w:rPr>
        <w:t>：</w:t>
      </w:r>
    </w:p>
    <w:p w14:paraId="004AF4DF" w14:textId="77777777" w:rsidR="00161E60" w:rsidRPr="00161E60" w:rsidRDefault="00161E60" w:rsidP="001922EF">
      <w:pPr>
        <w:pStyle w:val="a7"/>
      </w:pPr>
      <w:r w:rsidRPr="00161E60">
        <w:t xml:space="preserve">scala&gt; val rdd = </w:t>
      </w:r>
      <w:proofErr w:type="gramStart"/>
      <w:r w:rsidRPr="00161E60">
        <w:t>sc.parallelize</w:t>
      </w:r>
      <w:proofErr w:type="gramEnd"/>
      <w:r w:rsidRPr="00161E60">
        <w:t>(List(1,2,3,3))</w:t>
      </w:r>
    </w:p>
    <w:p w14:paraId="77493F56" w14:textId="5C8F5ED8" w:rsidR="006F4866" w:rsidRDefault="00161E60" w:rsidP="001922EF">
      <w:pPr>
        <w:pStyle w:val="a7"/>
      </w:pPr>
      <w:r w:rsidRPr="00161E60">
        <w:t xml:space="preserve">rdd: org.apache.spark.rdd.RDD[Int] = </w:t>
      </w:r>
      <w:proofErr w:type="gramStart"/>
      <w:r w:rsidRPr="00161E60">
        <w:t>ParallelCollectionRDD[</w:t>
      </w:r>
      <w:proofErr w:type="gramEnd"/>
      <w:r w:rsidRPr="00161E60">
        <w:t>24] at parallelize at &lt;console&gt;:24</w:t>
      </w:r>
    </w:p>
    <w:p w14:paraId="03366821" w14:textId="0A7CF7B9"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48</w:t>
      </w:r>
      <w:r w:rsidR="00232B80">
        <w:fldChar w:fldCharType="end"/>
      </w:r>
    </w:p>
    <w:p w14:paraId="7FAB6A5E" w14:textId="2F309F48" w:rsidR="00962548" w:rsidRDefault="00FB5517" w:rsidP="00D51357">
      <w:pPr>
        <w:pStyle w:val="a4"/>
        <w:ind w:firstLine="420"/>
      </w:pPr>
      <w:proofErr w:type="gramStart"/>
      <w:r w:rsidRPr="00FB5517">
        <w:t>reduce(</w:t>
      </w:r>
      <w:proofErr w:type="gramEnd"/>
      <w:r w:rsidRPr="00FB5517">
        <w:t xml:space="preserve">f: (T, T) </w:t>
      </w:r>
      <w:r w:rsidRPr="00FB5517">
        <w:rPr>
          <w:rFonts w:ascii="MS Mincho" w:eastAsia="MS Mincho" w:hAnsi="MS Mincho" w:cs="MS Mincho"/>
        </w:rPr>
        <w:t>⇒</w:t>
      </w:r>
      <w:r w:rsidRPr="00FB5517">
        <w:t xml:space="preserve"> T): T</w:t>
      </w:r>
    </w:p>
    <w:p w14:paraId="58E0745A" w14:textId="259C6BAE" w:rsidR="00962548" w:rsidRDefault="008B74AB" w:rsidP="00962548">
      <w:pPr>
        <w:ind w:firstLine="420"/>
      </w:pPr>
      <w:r w:rsidRPr="008B74AB">
        <w:rPr>
          <w:rFonts w:hint="eastAsia"/>
        </w:rPr>
        <w:t>此函数提供</w:t>
      </w:r>
      <w:r w:rsidRPr="008B74AB">
        <w:rPr>
          <w:rFonts w:hint="eastAsia"/>
        </w:rPr>
        <w:t>Spark</w:t>
      </w:r>
      <w:r w:rsidRPr="008B74AB">
        <w:rPr>
          <w:rFonts w:hint="eastAsia"/>
        </w:rPr>
        <w:t>中众所周知的</w:t>
      </w:r>
      <w:r>
        <w:rPr>
          <w:rFonts w:hint="eastAsia"/>
        </w:rPr>
        <w:t>Reduce</w:t>
      </w:r>
      <w:r w:rsidRPr="008B74AB">
        <w:rPr>
          <w:rFonts w:hint="eastAsia"/>
        </w:rPr>
        <w:t>功能。请注意，提供的任何</w:t>
      </w:r>
      <w:r>
        <w:rPr>
          <w:rFonts w:hint="eastAsia"/>
        </w:rPr>
        <w:t>方法</w:t>
      </w:r>
      <w:r>
        <w:rPr>
          <w:rFonts w:hint="eastAsia"/>
        </w:rPr>
        <w:t>f</w:t>
      </w:r>
      <w:r w:rsidRPr="008B74AB">
        <w:rPr>
          <w:rFonts w:hint="eastAsia"/>
        </w:rPr>
        <w:t>都应该</w:t>
      </w:r>
      <w:r>
        <w:rPr>
          <w:rFonts w:hint="eastAsia"/>
        </w:rPr>
        <w:t>符合交换律，</w:t>
      </w:r>
      <w:r w:rsidRPr="008B74AB">
        <w:rPr>
          <w:rFonts w:hint="eastAsia"/>
        </w:rPr>
        <w:t>以产生可</w:t>
      </w:r>
      <w:r>
        <w:rPr>
          <w:rFonts w:hint="eastAsia"/>
        </w:rPr>
        <w:t>重复</w:t>
      </w:r>
      <w:r w:rsidRPr="008B74AB">
        <w:rPr>
          <w:rFonts w:hint="eastAsia"/>
        </w:rPr>
        <w:t>的结果。</w:t>
      </w:r>
      <w:r w:rsidR="0039433C" w:rsidRPr="0039433C">
        <w:rPr>
          <w:rFonts w:hint="eastAsia"/>
        </w:rPr>
        <w:t>reduce</w:t>
      </w:r>
      <w:r w:rsidR="0039433C">
        <w:rPr>
          <w:rFonts w:hint="eastAsia"/>
        </w:rPr>
        <w:t>()</w:t>
      </w:r>
      <w:r w:rsidR="0039433C">
        <w:rPr>
          <w:rFonts w:hint="eastAsia"/>
        </w:rPr>
        <w:t>方法</w:t>
      </w:r>
      <w:r w:rsidR="0039433C" w:rsidRPr="0039433C">
        <w:rPr>
          <w:rFonts w:hint="eastAsia"/>
        </w:rPr>
        <w:t>将</w:t>
      </w:r>
      <w:r w:rsidR="00FE4BB9">
        <w:rPr>
          <w:rFonts w:hint="eastAsia"/>
        </w:rPr>
        <w:t>RDD</w:t>
      </w:r>
      <w:r w:rsidR="00FE4BB9">
        <w:rPr>
          <w:rFonts w:hint="eastAsia"/>
        </w:rPr>
        <w:t>中的</w:t>
      </w:r>
      <w:r w:rsidR="0039433C" w:rsidRPr="0039433C">
        <w:rPr>
          <w:rFonts w:hint="eastAsia"/>
        </w:rPr>
        <w:t>两个元素作为输入，然后生成与输入元素相同类型的输出。</w:t>
      </w:r>
      <w:r w:rsidR="00DA30A9">
        <w:rPr>
          <w:rFonts w:hint="eastAsia"/>
        </w:rPr>
        <w:t>这种方法</w:t>
      </w:r>
      <w:r w:rsidR="000C763C">
        <w:rPr>
          <w:rFonts w:hint="eastAsia"/>
        </w:rPr>
        <w:t>的</w:t>
      </w:r>
      <w:r w:rsidR="00DA30A9">
        <w:rPr>
          <w:rFonts w:hint="eastAsia"/>
        </w:rPr>
        <w:t>一种</w:t>
      </w:r>
      <w:r w:rsidR="000C763C">
        <w:rPr>
          <w:rFonts w:hint="eastAsia"/>
        </w:rPr>
        <w:t>简单形式是相加，</w:t>
      </w:r>
      <w:r w:rsidR="0039433C" w:rsidRPr="0039433C">
        <w:rPr>
          <w:rFonts w:hint="eastAsia"/>
        </w:rPr>
        <w:t>可以添加</w:t>
      </w:r>
      <w:r w:rsidR="0039433C" w:rsidRPr="0039433C">
        <w:rPr>
          <w:rFonts w:hint="eastAsia"/>
        </w:rPr>
        <w:t>RDD</w:t>
      </w:r>
      <w:r w:rsidR="00DA30A9">
        <w:rPr>
          <w:rFonts w:hint="eastAsia"/>
        </w:rPr>
        <w:t>中</w:t>
      </w:r>
      <w:r w:rsidR="0039433C" w:rsidRPr="0039433C">
        <w:rPr>
          <w:rFonts w:hint="eastAsia"/>
        </w:rPr>
        <w:t>的元素，</w:t>
      </w:r>
      <w:r w:rsidR="00DA30A9">
        <w:rPr>
          <w:rFonts w:hint="eastAsia"/>
        </w:rPr>
        <w:t>然后计算单词数。</w:t>
      </w:r>
      <w:r w:rsidR="007F062B">
        <w:rPr>
          <w:rFonts w:hint="eastAsia"/>
        </w:rPr>
        <w:t>reduce()</w:t>
      </w:r>
      <w:r w:rsidR="007F062B">
        <w:rPr>
          <w:rFonts w:hint="eastAsia"/>
        </w:rPr>
        <w:t>方法接受</w:t>
      </w:r>
      <w:r w:rsidR="0039433C" w:rsidRPr="0039433C">
        <w:rPr>
          <w:rFonts w:hint="eastAsia"/>
        </w:rPr>
        <w:t>交换和关联运算</w:t>
      </w:r>
      <w:r w:rsidR="007F062B">
        <w:rPr>
          <w:rFonts w:hint="eastAsia"/>
        </w:rPr>
        <w:t>符</w:t>
      </w:r>
      <w:r w:rsidR="0039433C" w:rsidRPr="0039433C">
        <w:rPr>
          <w:rFonts w:hint="eastAsia"/>
        </w:rPr>
        <w:t>作为参数。</w:t>
      </w:r>
    </w:p>
    <w:p w14:paraId="2A4D46B4" w14:textId="77777777" w:rsidR="0075324C" w:rsidRDefault="0075324C" w:rsidP="001922EF">
      <w:pPr>
        <w:pStyle w:val="a7"/>
      </w:pPr>
      <w:r>
        <w:t xml:space="preserve">scala&gt; </w:t>
      </w:r>
      <w:proofErr w:type="gramStart"/>
      <w:r>
        <w:t>rdd.reduce</w:t>
      </w:r>
      <w:proofErr w:type="gramEnd"/>
      <w:r>
        <w:t>((x, y) =&gt; x + y)</w:t>
      </w:r>
    </w:p>
    <w:p w14:paraId="12752E69" w14:textId="1BE54276" w:rsidR="00161E60" w:rsidRDefault="0075324C" w:rsidP="001922EF">
      <w:pPr>
        <w:pStyle w:val="a7"/>
      </w:pPr>
      <w:r>
        <w:t>res11: Int = 9</w:t>
      </w:r>
    </w:p>
    <w:p w14:paraId="45335F1E" w14:textId="741AED15"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49</w:t>
      </w:r>
      <w:r w:rsidR="00232B80">
        <w:fldChar w:fldCharType="end"/>
      </w:r>
    </w:p>
    <w:p w14:paraId="49ECEC9C" w14:textId="0DBFC259" w:rsidR="00962548" w:rsidRDefault="003F2C37" w:rsidP="00D51357">
      <w:pPr>
        <w:pStyle w:val="a4"/>
        <w:ind w:firstLine="420"/>
      </w:pPr>
      <w:proofErr w:type="gramStart"/>
      <w:r w:rsidRPr="003F2C37">
        <w:t>collect(</w:t>
      </w:r>
      <w:proofErr w:type="gramEnd"/>
      <w:r w:rsidRPr="003F2C37">
        <w:t>): Array[T]</w:t>
      </w:r>
    </w:p>
    <w:p w14:paraId="16A00944" w14:textId="032ED8F4" w:rsidR="00615830" w:rsidRDefault="0092071F" w:rsidP="009F34F1">
      <w:pPr>
        <w:ind w:firstLine="420"/>
      </w:pPr>
      <w:r w:rsidRPr="0092071F">
        <w:rPr>
          <w:rFonts w:hint="eastAsia"/>
        </w:rPr>
        <w:t>返回一个包含此</w:t>
      </w:r>
      <w:r w:rsidRPr="0092071F">
        <w:rPr>
          <w:rFonts w:hint="eastAsia"/>
        </w:rPr>
        <w:t>RDD</w:t>
      </w:r>
      <w:r w:rsidRPr="0092071F">
        <w:rPr>
          <w:rFonts w:hint="eastAsia"/>
        </w:rPr>
        <w:t>中所有元素的数组。</w:t>
      </w:r>
      <w:r w:rsidR="009F34F1">
        <w:rPr>
          <w:rFonts w:hint="eastAsia"/>
        </w:rPr>
        <w:t>动作</w:t>
      </w:r>
      <w:r w:rsidR="009F34F1">
        <w:rPr>
          <w:rFonts w:hint="eastAsia"/>
        </w:rPr>
        <w:t>collect()</w:t>
      </w:r>
      <w:r w:rsidR="009F34F1">
        <w:rPr>
          <w:rFonts w:hint="eastAsia"/>
        </w:rPr>
        <w:t>是最常见且最简单的操作，它将我们整个</w:t>
      </w:r>
      <w:r w:rsidR="009F34F1">
        <w:rPr>
          <w:rFonts w:hint="eastAsia"/>
        </w:rPr>
        <w:t>RDD</w:t>
      </w:r>
      <w:r w:rsidR="009F34F1">
        <w:rPr>
          <w:rFonts w:hint="eastAsia"/>
        </w:rPr>
        <w:t>的内容返回到驱动程序。</w:t>
      </w:r>
      <w:r w:rsidR="009C4E63">
        <w:rPr>
          <w:rFonts w:hint="eastAsia"/>
        </w:rPr>
        <w:t>如果预计整个</w:t>
      </w:r>
      <w:r w:rsidR="009C4E63">
        <w:rPr>
          <w:rFonts w:hint="eastAsia"/>
        </w:rPr>
        <w:t>RDD</w:t>
      </w:r>
      <w:r w:rsidR="009C4E63">
        <w:rPr>
          <w:rFonts w:hint="eastAsia"/>
        </w:rPr>
        <w:t>都适合内存，</w:t>
      </w:r>
      <w:r w:rsidR="0099067C">
        <w:rPr>
          <w:rFonts w:hint="eastAsia"/>
        </w:rPr>
        <w:t>可以将</w:t>
      </w:r>
      <w:r w:rsidR="009F34F1">
        <w:rPr>
          <w:rFonts w:hint="eastAsia"/>
        </w:rPr>
        <w:t>collect()</w:t>
      </w:r>
      <w:r w:rsidR="0099067C">
        <w:rPr>
          <w:rFonts w:hint="eastAsia"/>
        </w:rPr>
        <w:t>方法应用到单元测试</w:t>
      </w:r>
      <w:r w:rsidR="009F34F1">
        <w:rPr>
          <w:rFonts w:hint="eastAsia"/>
        </w:rPr>
        <w:t>，可以轻松地将</w:t>
      </w:r>
      <w:r w:rsidR="009F34F1">
        <w:rPr>
          <w:rFonts w:hint="eastAsia"/>
        </w:rPr>
        <w:t>RDD</w:t>
      </w:r>
      <w:r w:rsidR="009F34F1">
        <w:rPr>
          <w:rFonts w:hint="eastAsia"/>
        </w:rPr>
        <w:t>的结果与预期的结果进行比较。动作</w:t>
      </w:r>
      <w:r w:rsidR="009F34F1">
        <w:rPr>
          <w:rFonts w:hint="eastAsia"/>
        </w:rPr>
        <w:t>Collect</w:t>
      </w:r>
      <w:r w:rsidR="0099067C">
        <w:rPr>
          <w:rFonts w:hint="eastAsia"/>
        </w:rPr>
        <w:t>()</w:t>
      </w:r>
      <w:r w:rsidR="009F34F1">
        <w:rPr>
          <w:rFonts w:hint="eastAsia"/>
        </w:rPr>
        <w:t>有一个约束，要求</w:t>
      </w:r>
      <w:r w:rsidR="0099067C">
        <w:rPr>
          <w:rFonts w:hint="eastAsia"/>
        </w:rPr>
        <w:t>计算机的内存大小可以满足所有返回地结果</w:t>
      </w:r>
      <w:r w:rsidR="009F34F1">
        <w:rPr>
          <w:rFonts w:hint="eastAsia"/>
        </w:rPr>
        <w:t>数据，并复制到驱动程序</w:t>
      </w:r>
      <w:r w:rsidR="006B72E0">
        <w:rPr>
          <w:rFonts w:hint="eastAsia"/>
        </w:rPr>
        <w:t>中</w:t>
      </w:r>
      <w:r w:rsidR="009F34F1">
        <w:rPr>
          <w:rFonts w:hint="eastAsia"/>
        </w:rPr>
        <w:t>。</w:t>
      </w:r>
      <w:r w:rsidR="00A324D4">
        <w:rPr>
          <w:rFonts w:hint="eastAsia"/>
        </w:rPr>
        <w:t>只有当结果数据的</w:t>
      </w:r>
      <w:r w:rsidRPr="0092071F">
        <w:rPr>
          <w:rFonts w:hint="eastAsia"/>
        </w:rPr>
        <w:t>预期</w:t>
      </w:r>
      <w:r w:rsidR="00A324D4">
        <w:rPr>
          <w:rFonts w:hint="eastAsia"/>
        </w:rPr>
        <w:t>尺寸</w:t>
      </w:r>
      <w:r w:rsidR="0012091B">
        <w:rPr>
          <w:rFonts w:hint="eastAsia"/>
        </w:rPr>
        <w:t>不大</w:t>
      </w:r>
      <w:r w:rsidR="007344F5">
        <w:rPr>
          <w:rFonts w:hint="eastAsia"/>
        </w:rPr>
        <w:t>时</w:t>
      </w:r>
      <w:r w:rsidRPr="0092071F">
        <w:rPr>
          <w:rFonts w:hint="eastAsia"/>
        </w:rPr>
        <w:t>才应使用此方法，因为所有数据都加载到驱动程序的内存中</w:t>
      </w:r>
      <w:r w:rsidR="0012091B">
        <w:rPr>
          <w:rFonts w:hint="eastAsia"/>
        </w:rPr>
        <w:t>，有可能产生内存不足的情况。</w:t>
      </w:r>
    </w:p>
    <w:p w14:paraId="4470D42A" w14:textId="77777777" w:rsidR="006B1F93" w:rsidRDefault="006B1F93" w:rsidP="001922EF">
      <w:pPr>
        <w:pStyle w:val="a7"/>
      </w:pPr>
      <w:r>
        <w:t xml:space="preserve">scala&gt; </w:t>
      </w:r>
      <w:proofErr w:type="gramStart"/>
      <w:r>
        <w:t>rdd.collect</w:t>
      </w:r>
      <w:proofErr w:type="gramEnd"/>
    </w:p>
    <w:p w14:paraId="5DBAF74E" w14:textId="4654D208" w:rsidR="0075324C" w:rsidRDefault="006B1F93" w:rsidP="001922EF">
      <w:pPr>
        <w:pStyle w:val="a7"/>
      </w:pPr>
      <w:r>
        <w:t xml:space="preserve">res12: Array[Int] = </w:t>
      </w:r>
      <w:proofErr w:type="gramStart"/>
      <w:r>
        <w:t>Array(</w:t>
      </w:r>
      <w:proofErr w:type="gramEnd"/>
      <w:r>
        <w:t>1, 2, 3, 3)</w:t>
      </w:r>
    </w:p>
    <w:p w14:paraId="3F0A4EE1" w14:textId="4B05EB91" w:rsidR="007D6DC7" w:rsidRPr="007D6DC7" w:rsidRDefault="007D6DC7" w:rsidP="001C34A4">
      <w:pPr>
        <w:pStyle w:val="Caption"/>
      </w:pPr>
      <w:r>
        <w:rPr>
          <w:rFonts w:hint="eastAsia"/>
        </w:rPr>
        <w:lastRenderedPageBreak/>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50</w:t>
      </w:r>
      <w:r w:rsidR="00232B80">
        <w:fldChar w:fldCharType="end"/>
      </w:r>
    </w:p>
    <w:p w14:paraId="3BF6C5BD" w14:textId="762DD23C" w:rsidR="00615830" w:rsidRDefault="0092071F" w:rsidP="00D51357">
      <w:pPr>
        <w:pStyle w:val="a4"/>
        <w:ind w:firstLine="420"/>
      </w:pPr>
      <w:proofErr w:type="gramStart"/>
      <w:r w:rsidRPr="0092071F">
        <w:t>count(</w:t>
      </w:r>
      <w:proofErr w:type="gramEnd"/>
      <w:r w:rsidRPr="0092071F">
        <w:t>): Long</w:t>
      </w:r>
    </w:p>
    <w:p w14:paraId="6347BB28" w14:textId="6043DC48" w:rsidR="00BD7959" w:rsidRDefault="00BD7959" w:rsidP="00BD7959">
      <w:pPr>
        <w:ind w:firstLine="420"/>
      </w:pPr>
      <w:r w:rsidRPr="00C46D6F">
        <w:t>返回数据集中元素的数量。</w:t>
      </w:r>
      <w:r w:rsidR="008D3622">
        <w:rPr>
          <w:rFonts w:hint="eastAsia"/>
        </w:rPr>
        <w:t>例如</w:t>
      </w:r>
      <w:r w:rsidR="008D3622" w:rsidRPr="008D3622">
        <w:rPr>
          <w:rFonts w:hint="eastAsia"/>
        </w:rPr>
        <w:t>RDD</w:t>
      </w:r>
      <w:r w:rsidR="008D3622" w:rsidRPr="008D3622">
        <w:rPr>
          <w:rFonts w:hint="eastAsia"/>
        </w:rPr>
        <w:t>的值为</w:t>
      </w:r>
      <w:r w:rsidR="00BF319F">
        <w:rPr>
          <w:rFonts w:hint="eastAsia"/>
        </w:rPr>
        <w:t>(</w:t>
      </w:r>
      <w:r w:rsidR="008D3622" w:rsidRPr="008D3622">
        <w:rPr>
          <w:rFonts w:hint="eastAsia"/>
        </w:rPr>
        <w:t>1</w:t>
      </w:r>
      <w:r w:rsidR="00BF319F">
        <w:rPr>
          <w:rFonts w:hint="eastAsia"/>
        </w:rPr>
        <w:t xml:space="preserve">, </w:t>
      </w:r>
      <w:r w:rsidR="008D3622" w:rsidRPr="008D3622">
        <w:rPr>
          <w:rFonts w:hint="eastAsia"/>
        </w:rPr>
        <w:t>2</w:t>
      </w:r>
      <w:r w:rsidR="00BF319F">
        <w:rPr>
          <w:rFonts w:hint="eastAsia"/>
        </w:rPr>
        <w:t xml:space="preserve">, </w:t>
      </w:r>
      <w:r w:rsidR="008D3622" w:rsidRPr="008D3622">
        <w:rPr>
          <w:rFonts w:hint="eastAsia"/>
        </w:rPr>
        <w:t>2</w:t>
      </w:r>
      <w:r w:rsidR="00BF319F">
        <w:rPr>
          <w:rFonts w:hint="eastAsia"/>
        </w:rPr>
        <w:t xml:space="preserve">, </w:t>
      </w:r>
      <w:r w:rsidR="008D3622" w:rsidRPr="008D3622">
        <w:rPr>
          <w:rFonts w:hint="eastAsia"/>
        </w:rPr>
        <w:t>3</w:t>
      </w:r>
      <w:r w:rsidR="00BF319F">
        <w:rPr>
          <w:rFonts w:hint="eastAsia"/>
        </w:rPr>
        <w:t xml:space="preserve">, </w:t>
      </w:r>
      <w:r w:rsidR="008D3622" w:rsidRPr="008D3622">
        <w:rPr>
          <w:rFonts w:hint="eastAsia"/>
        </w:rPr>
        <w:t>4</w:t>
      </w:r>
      <w:r w:rsidR="00BF319F">
        <w:rPr>
          <w:rFonts w:hint="eastAsia"/>
        </w:rPr>
        <w:t xml:space="preserve">, </w:t>
      </w:r>
      <w:r w:rsidR="008D3622" w:rsidRPr="008D3622">
        <w:rPr>
          <w:rFonts w:hint="eastAsia"/>
        </w:rPr>
        <w:t>5</w:t>
      </w:r>
      <w:r w:rsidR="00BF319F">
        <w:rPr>
          <w:rFonts w:hint="eastAsia"/>
        </w:rPr>
        <w:t xml:space="preserve">, </w:t>
      </w:r>
      <w:r w:rsidR="008D3622" w:rsidRPr="008D3622">
        <w:rPr>
          <w:rFonts w:hint="eastAsia"/>
        </w:rPr>
        <w:t>5</w:t>
      </w:r>
      <w:r w:rsidR="00BF319F">
        <w:rPr>
          <w:rFonts w:hint="eastAsia"/>
        </w:rPr>
        <w:t>, 6)</w:t>
      </w:r>
      <w:r w:rsidR="00BF319F">
        <w:rPr>
          <w:rFonts w:hint="eastAsia"/>
        </w:rPr>
        <w:t>，</w:t>
      </w:r>
      <w:r w:rsidR="008D3622" w:rsidRPr="008D3622">
        <w:rPr>
          <w:rFonts w:hint="eastAsia"/>
        </w:rPr>
        <w:t>rdd.count</w:t>
      </w:r>
      <w:r w:rsidR="00BF319F">
        <w:rPr>
          <w:rFonts w:hint="eastAsia"/>
        </w:rPr>
        <w:t>()</w:t>
      </w:r>
      <w:r w:rsidR="008D3622" w:rsidRPr="008D3622">
        <w:rPr>
          <w:rFonts w:hint="eastAsia"/>
        </w:rPr>
        <w:t>将得出结果</w:t>
      </w:r>
      <w:r w:rsidR="008D3622" w:rsidRPr="008D3622">
        <w:rPr>
          <w:rFonts w:hint="eastAsia"/>
        </w:rPr>
        <w:t>8</w:t>
      </w:r>
      <w:r w:rsidR="008D3622" w:rsidRPr="008D3622">
        <w:rPr>
          <w:rFonts w:hint="eastAsia"/>
        </w:rPr>
        <w:t>。</w:t>
      </w:r>
    </w:p>
    <w:p w14:paraId="6C02FB66" w14:textId="77777777" w:rsidR="006B1F93" w:rsidRDefault="006B1F93" w:rsidP="001922EF">
      <w:pPr>
        <w:pStyle w:val="a7"/>
      </w:pPr>
      <w:r>
        <w:t xml:space="preserve">scala&gt; </w:t>
      </w:r>
      <w:proofErr w:type="gramStart"/>
      <w:r>
        <w:t>rdd.count</w:t>
      </w:r>
      <w:proofErr w:type="gramEnd"/>
    </w:p>
    <w:p w14:paraId="7CA36100" w14:textId="2D5D9B7E" w:rsidR="006B1F93" w:rsidRDefault="006B1F93" w:rsidP="001922EF">
      <w:pPr>
        <w:pStyle w:val="a7"/>
      </w:pPr>
      <w:r>
        <w:t>res13: Long = 4</w:t>
      </w:r>
    </w:p>
    <w:p w14:paraId="7B22FE9F" w14:textId="620CF23F"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51</w:t>
      </w:r>
      <w:r w:rsidR="00232B80">
        <w:fldChar w:fldCharType="end"/>
      </w:r>
    </w:p>
    <w:p w14:paraId="0267AEE5" w14:textId="3053DB2A" w:rsidR="003336F2" w:rsidRDefault="0092071F" w:rsidP="00D51357">
      <w:pPr>
        <w:pStyle w:val="a4"/>
        <w:ind w:firstLine="420"/>
      </w:pPr>
      <w:proofErr w:type="gramStart"/>
      <w:r w:rsidRPr="0092071F">
        <w:t>first(</w:t>
      </w:r>
      <w:proofErr w:type="gramEnd"/>
      <w:r w:rsidRPr="0092071F">
        <w:t>): T</w:t>
      </w:r>
    </w:p>
    <w:p w14:paraId="5EAD3CC3" w14:textId="63589AAF" w:rsidR="003336F2" w:rsidRDefault="003336F2" w:rsidP="003336F2">
      <w:pPr>
        <w:ind w:firstLine="420"/>
      </w:pPr>
      <w:r>
        <w:rPr>
          <w:rFonts w:hint="eastAsia"/>
        </w:rPr>
        <w:t>返回数据集的</w:t>
      </w:r>
      <w:r w:rsidR="00042D66">
        <w:rPr>
          <w:rFonts w:hint="eastAsia"/>
        </w:rPr>
        <w:t>第一元素，类似于</w:t>
      </w:r>
      <w:r w:rsidR="00042D66">
        <w:rPr>
          <w:rFonts w:hint="eastAsia"/>
        </w:rPr>
        <w:t>take(1)</w:t>
      </w:r>
      <w:r>
        <w:rPr>
          <w:rFonts w:hint="eastAsia"/>
        </w:rPr>
        <w:t>。</w:t>
      </w:r>
    </w:p>
    <w:p w14:paraId="35E02E9C" w14:textId="77777777" w:rsidR="00177741" w:rsidRDefault="00177741" w:rsidP="001922EF">
      <w:pPr>
        <w:pStyle w:val="a7"/>
      </w:pPr>
      <w:r>
        <w:t xml:space="preserve">scala&gt; </w:t>
      </w:r>
      <w:proofErr w:type="gramStart"/>
      <w:r>
        <w:t>rdd.first</w:t>
      </w:r>
      <w:proofErr w:type="gramEnd"/>
    </w:p>
    <w:p w14:paraId="6A88ECA8" w14:textId="7A895238" w:rsidR="006922CE" w:rsidRDefault="00177741" w:rsidP="001922EF">
      <w:pPr>
        <w:pStyle w:val="a7"/>
      </w:pPr>
      <w:r>
        <w:t>res14: Int = 1</w:t>
      </w:r>
    </w:p>
    <w:p w14:paraId="01243AC3" w14:textId="362DD619"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52</w:t>
      </w:r>
      <w:r w:rsidR="00232B80">
        <w:fldChar w:fldCharType="end"/>
      </w:r>
    </w:p>
    <w:p w14:paraId="3701002D" w14:textId="28048A9E" w:rsidR="003336F2" w:rsidRDefault="00453766" w:rsidP="00A021CA">
      <w:pPr>
        <w:pStyle w:val="a4"/>
        <w:ind w:firstLine="420"/>
      </w:pPr>
      <w:proofErr w:type="gramStart"/>
      <w:r w:rsidRPr="00453766">
        <w:t>take(</w:t>
      </w:r>
      <w:proofErr w:type="gramEnd"/>
      <w:r w:rsidRPr="00453766">
        <w:t>num: Int): Array[T]</w:t>
      </w:r>
    </w:p>
    <w:p w14:paraId="51469994" w14:textId="67B45CB5" w:rsidR="00453766" w:rsidRDefault="002F6216" w:rsidP="00453766">
      <w:pPr>
        <w:ind w:firstLine="420"/>
      </w:pPr>
      <w:r w:rsidRPr="002F6216">
        <w:rPr>
          <w:rFonts w:hint="eastAsia"/>
        </w:rPr>
        <w:t>提取</w:t>
      </w:r>
      <w:r w:rsidRPr="002F6216">
        <w:rPr>
          <w:rFonts w:hint="eastAsia"/>
        </w:rPr>
        <w:t>RDD</w:t>
      </w:r>
      <w:r w:rsidRPr="002F6216">
        <w:rPr>
          <w:rFonts w:hint="eastAsia"/>
        </w:rPr>
        <w:t>的前</w:t>
      </w:r>
      <w:r w:rsidRPr="00453766">
        <w:t>num</w:t>
      </w:r>
      <w:r w:rsidR="00BB0AAC">
        <w:rPr>
          <w:rFonts w:hint="eastAsia"/>
        </w:rPr>
        <w:t>个元素</w:t>
      </w:r>
      <w:r w:rsidR="008A34E7">
        <w:rPr>
          <w:rFonts w:hint="eastAsia"/>
        </w:rPr>
        <w:t>并将其作为数组返回。此方法尝试减少其访问的分区数量，因此它表示一个有偏差的集合，</w:t>
      </w:r>
      <w:r w:rsidR="008A34E7" w:rsidRPr="008A34E7">
        <w:rPr>
          <w:rFonts w:hint="eastAsia"/>
        </w:rPr>
        <w:t>我们不能假定元素的顺序。</w:t>
      </w:r>
      <w:r w:rsidR="00FF68A2">
        <w:rPr>
          <w:rFonts w:hint="eastAsia"/>
        </w:rPr>
        <w:t>例如有</w:t>
      </w:r>
      <w:r w:rsidR="00E76619" w:rsidRPr="00E76619">
        <w:rPr>
          <w:rFonts w:hint="eastAsia"/>
        </w:rPr>
        <w:t>RDD</w:t>
      </w:r>
      <w:r w:rsidR="00FF68A2">
        <w:rPr>
          <w:rFonts w:hint="eastAsia"/>
        </w:rPr>
        <w:t>为</w:t>
      </w:r>
      <w:r w:rsidR="00FF68A2" w:rsidRPr="00E76619">
        <w:rPr>
          <w:rFonts w:hint="eastAsia"/>
        </w:rPr>
        <w:t xml:space="preserve">{1,2,2,3,4,5,5,6} </w:t>
      </w:r>
      <w:r w:rsidR="002E16D6">
        <w:rPr>
          <w:rFonts w:hint="eastAsia"/>
        </w:rPr>
        <w:t>，如果执行</w:t>
      </w:r>
      <w:r w:rsidR="00E76619" w:rsidRPr="00E76619">
        <w:rPr>
          <w:rFonts w:hint="eastAsia"/>
        </w:rPr>
        <w:t>take</w:t>
      </w:r>
      <w:r w:rsidR="002E16D6">
        <w:rPr>
          <w:rFonts w:hint="eastAsia"/>
        </w:rPr>
        <w:t>(4)</w:t>
      </w:r>
      <w:r w:rsidR="002E16D6">
        <w:rPr>
          <w:rFonts w:hint="eastAsia"/>
        </w:rPr>
        <w:t>，</w:t>
      </w:r>
      <w:r w:rsidR="00E76619" w:rsidRPr="00E76619">
        <w:rPr>
          <w:rFonts w:hint="eastAsia"/>
        </w:rPr>
        <w:t>将得出结果</w:t>
      </w:r>
      <w:r w:rsidR="00E76619" w:rsidRPr="00E76619">
        <w:rPr>
          <w:rFonts w:hint="eastAsia"/>
        </w:rPr>
        <w:t>{2,2,3,4}</w:t>
      </w:r>
      <w:r w:rsidR="002E16D6">
        <w:rPr>
          <w:rFonts w:hint="eastAsia"/>
        </w:rPr>
        <w:t>。</w:t>
      </w:r>
    </w:p>
    <w:p w14:paraId="3A28DDC0" w14:textId="77777777" w:rsidR="005E1218" w:rsidRDefault="005E1218" w:rsidP="001922EF">
      <w:pPr>
        <w:pStyle w:val="a7"/>
      </w:pPr>
      <w:r>
        <w:t xml:space="preserve">scala&gt; </w:t>
      </w:r>
      <w:proofErr w:type="gramStart"/>
      <w:r>
        <w:t>rdd.take</w:t>
      </w:r>
      <w:proofErr w:type="gramEnd"/>
      <w:r>
        <w:t>(3)</w:t>
      </w:r>
    </w:p>
    <w:p w14:paraId="745672D6" w14:textId="6A47FDFA" w:rsidR="005E1218" w:rsidRDefault="005E1218" w:rsidP="001922EF">
      <w:pPr>
        <w:pStyle w:val="a7"/>
      </w:pPr>
      <w:r>
        <w:t xml:space="preserve">res15: Array[Int] = </w:t>
      </w:r>
      <w:proofErr w:type="gramStart"/>
      <w:r>
        <w:t>Array(</w:t>
      </w:r>
      <w:proofErr w:type="gramEnd"/>
      <w:r>
        <w:t>1, 2, 3)</w:t>
      </w:r>
    </w:p>
    <w:p w14:paraId="66E7578E" w14:textId="6591EF8C"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53</w:t>
      </w:r>
      <w:r w:rsidR="00232B80">
        <w:fldChar w:fldCharType="end"/>
      </w:r>
    </w:p>
    <w:p w14:paraId="442136EA" w14:textId="415E7005" w:rsidR="003336F2" w:rsidRDefault="00A60246" w:rsidP="00A021CA">
      <w:pPr>
        <w:pStyle w:val="a4"/>
        <w:ind w:firstLine="420"/>
      </w:pPr>
      <w:proofErr w:type="gramStart"/>
      <w:r w:rsidRPr="00A60246">
        <w:t>takeSample(</w:t>
      </w:r>
      <w:proofErr w:type="gramEnd"/>
      <w:r w:rsidRPr="00A60246">
        <w:t>withReplacement: Boolean, num: Int, seed: Long = Utils.random.nextLong): Array[T]</w:t>
      </w:r>
    </w:p>
    <w:p w14:paraId="5EFC3D37" w14:textId="57ECA5CF" w:rsidR="00836C42" w:rsidRPr="00836C42" w:rsidRDefault="00836C42" w:rsidP="00836C42">
      <w:pPr>
        <w:ind w:firstLine="420"/>
      </w:pPr>
      <w:r>
        <w:rPr>
          <w:rFonts w:hint="eastAsia"/>
        </w:rPr>
        <w:t>在某些方面表现与</w:t>
      </w:r>
      <w:r>
        <w:rPr>
          <w:rFonts w:hint="eastAsia"/>
        </w:rPr>
        <w:t>sa</w:t>
      </w:r>
      <w:r>
        <w:t>mple</w:t>
      </w:r>
      <w:r>
        <w:rPr>
          <w:rFonts w:hint="eastAsia"/>
        </w:rPr>
        <w:t>方法不同，例如它会返回确切数量的样本，通过第</w:t>
      </w:r>
      <w:r>
        <w:rPr>
          <w:rFonts w:hint="eastAsia"/>
        </w:rPr>
        <w:t>2</w:t>
      </w:r>
      <w:r>
        <w:rPr>
          <w:rFonts w:hint="eastAsia"/>
        </w:rPr>
        <w:t>个参数指定；它返回一个数组而不是</w:t>
      </w:r>
      <w:r>
        <w:rPr>
          <w:rFonts w:hint="eastAsia"/>
        </w:rPr>
        <w:t>RDD</w:t>
      </w:r>
      <w:r>
        <w:rPr>
          <w:rFonts w:hint="eastAsia"/>
        </w:rPr>
        <w:t>；它在内部随机化返回项目的顺序。</w:t>
      </w:r>
    </w:p>
    <w:p w14:paraId="48CD4391" w14:textId="77777777" w:rsidR="00755888" w:rsidRDefault="00755888" w:rsidP="00836C42">
      <w:pPr>
        <w:pStyle w:val="a5"/>
        <w:ind w:left="420" w:firstLine="420"/>
      </w:pPr>
      <w:r w:rsidRPr="00755888">
        <w:rPr>
          <w:rFonts w:hint="eastAsia"/>
        </w:rPr>
        <w:t>withReplacement：是否使用放回抽样的采样</w:t>
      </w:r>
    </w:p>
    <w:p w14:paraId="46F8D344" w14:textId="77777777" w:rsidR="00755888" w:rsidRDefault="00755888" w:rsidP="00836C42">
      <w:pPr>
        <w:pStyle w:val="a5"/>
        <w:ind w:left="420" w:firstLine="420"/>
      </w:pPr>
      <w:r w:rsidRPr="00755888">
        <w:rPr>
          <w:rFonts w:hint="eastAsia"/>
        </w:rPr>
        <w:t>num：返回样本的大小</w:t>
      </w:r>
    </w:p>
    <w:p w14:paraId="38CD6B69" w14:textId="77777777" w:rsidR="00755888" w:rsidRDefault="00755888" w:rsidP="00836C42">
      <w:pPr>
        <w:pStyle w:val="a5"/>
        <w:ind w:left="420" w:firstLine="420"/>
      </w:pPr>
      <w:r w:rsidRPr="00755888">
        <w:rPr>
          <w:rFonts w:hint="eastAsia"/>
        </w:rPr>
        <w:t>seed：随机数发生器的种子</w:t>
      </w:r>
    </w:p>
    <w:p w14:paraId="421FAC19" w14:textId="663BF3E4" w:rsidR="008531D4" w:rsidRDefault="00755888" w:rsidP="008531D4">
      <w:pPr>
        <w:ind w:firstLine="420"/>
      </w:pPr>
      <w:r w:rsidRPr="00755888">
        <w:rPr>
          <w:rFonts w:hint="eastAsia"/>
        </w:rPr>
        <w:t>因为所</w:t>
      </w:r>
      <w:r w:rsidR="00126FDF">
        <w:rPr>
          <w:rFonts w:hint="eastAsia"/>
        </w:rPr>
        <w:t>有的数据都被加载到驱动程序的内存中，所以这个方法只应该在返回样本</w:t>
      </w:r>
      <w:r w:rsidRPr="00755888">
        <w:rPr>
          <w:rFonts w:hint="eastAsia"/>
        </w:rPr>
        <w:t>比较小的情况下被使用。</w:t>
      </w:r>
    </w:p>
    <w:p w14:paraId="67304924" w14:textId="77777777" w:rsidR="00DD0CB3" w:rsidRDefault="00DD0CB3" w:rsidP="001922EF">
      <w:pPr>
        <w:pStyle w:val="a7"/>
      </w:pPr>
      <w:r>
        <w:t xml:space="preserve">scala&gt; </w:t>
      </w:r>
      <w:proofErr w:type="gramStart"/>
      <w:r>
        <w:t>rdd.takeSample</w:t>
      </w:r>
      <w:proofErr w:type="gramEnd"/>
      <w:r>
        <w:t>(true,3)</w:t>
      </w:r>
    </w:p>
    <w:p w14:paraId="5C96D77F" w14:textId="1F75F3E3" w:rsidR="005E1218" w:rsidRDefault="00DD0CB3" w:rsidP="001922EF">
      <w:pPr>
        <w:pStyle w:val="a7"/>
      </w:pPr>
      <w:r>
        <w:t xml:space="preserve">res16: Array[Int] = </w:t>
      </w:r>
      <w:proofErr w:type="gramStart"/>
      <w:r>
        <w:t>Array(</w:t>
      </w:r>
      <w:proofErr w:type="gramEnd"/>
      <w:r>
        <w:t>2, 1, 1)</w:t>
      </w:r>
    </w:p>
    <w:p w14:paraId="0B1A0F47" w14:textId="0A593AB2"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54</w:t>
      </w:r>
      <w:r w:rsidR="00232B80">
        <w:fldChar w:fldCharType="end"/>
      </w:r>
    </w:p>
    <w:p w14:paraId="65BE58F1" w14:textId="4B79A29D" w:rsidR="003336F2" w:rsidRDefault="00E07703" w:rsidP="00A021CA">
      <w:pPr>
        <w:pStyle w:val="a4"/>
        <w:ind w:firstLine="420"/>
      </w:pPr>
      <w:proofErr w:type="gramStart"/>
      <w:r w:rsidRPr="00E07703">
        <w:t>takeOrdered(</w:t>
      </w:r>
      <w:proofErr w:type="gramEnd"/>
      <w:r w:rsidRPr="00E07703">
        <w:t>num: Int)(implicit ord: Ordering[T]): Array[T]</w:t>
      </w:r>
    </w:p>
    <w:p w14:paraId="0DF9F803" w14:textId="40BFAB89" w:rsidR="00017129" w:rsidRDefault="00836C42" w:rsidP="003336F2">
      <w:pPr>
        <w:ind w:firstLine="420"/>
      </w:pPr>
      <w:r w:rsidRPr="00836C42">
        <w:rPr>
          <w:rFonts w:hint="eastAsia"/>
        </w:rPr>
        <w:t>使用</w:t>
      </w:r>
      <w:r>
        <w:rPr>
          <w:rFonts w:hint="eastAsia"/>
        </w:rPr>
        <w:t>内在</w:t>
      </w:r>
      <w:r w:rsidRPr="00836C42">
        <w:rPr>
          <w:rFonts w:hint="eastAsia"/>
        </w:rPr>
        <w:t>的隐式排序函数对</w:t>
      </w:r>
      <w:r w:rsidRPr="00836C42">
        <w:rPr>
          <w:rFonts w:hint="eastAsia"/>
        </w:rPr>
        <w:t>RDD</w:t>
      </w:r>
      <w:r w:rsidRPr="00836C42">
        <w:rPr>
          <w:rFonts w:hint="eastAsia"/>
        </w:rPr>
        <w:t>的数据项进行排序，并将前</w:t>
      </w:r>
      <w:r w:rsidRPr="00836C42">
        <w:rPr>
          <w:rFonts w:hint="eastAsia"/>
        </w:rPr>
        <w:t>n</w:t>
      </w:r>
      <w:r>
        <w:rPr>
          <w:rFonts w:hint="eastAsia"/>
        </w:rPr>
        <w:t>um</w:t>
      </w:r>
      <w:r w:rsidRPr="00836C42">
        <w:rPr>
          <w:rFonts w:hint="eastAsia"/>
        </w:rPr>
        <w:t>个项作为数组返回。</w:t>
      </w:r>
    </w:p>
    <w:p w14:paraId="2041E050" w14:textId="7D98401A" w:rsidR="00017129" w:rsidRDefault="00017129" w:rsidP="00753763">
      <w:pPr>
        <w:pStyle w:val="a5"/>
        <w:ind w:left="420" w:firstLine="420"/>
      </w:pPr>
      <w:r>
        <w:rPr>
          <w:rFonts w:hint="eastAsia"/>
        </w:rPr>
        <w:t>num</w:t>
      </w:r>
      <w:r w:rsidR="00397D3A">
        <w:rPr>
          <w:rFonts w:hint="eastAsia"/>
        </w:rPr>
        <w:t>：</w:t>
      </w:r>
      <w:r>
        <w:rPr>
          <w:rFonts w:hint="eastAsia"/>
        </w:rPr>
        <w:t>要返回</w:t>
      </w:r>
      <w:r w:rsidR="00D82FD2" w:rsidRPr="00D82FD2">
        <w:rPr>
          <w:rFonts w:hint="eastAsia"/>
        </w:rPr>
        <w:t>元素的数量</w:t>
      </w:r>
    </w:p>
    <w:p w14:paraId="1AE24020" w14:textId="0A525A9F" w:rsidR="00017129" w:rsidRDefault="00793015" w:rsidP="00753763">
      <w:pPr>
        <w:pStyle w:val="a5"/>
        <w:ind w:left="420" w:firstLine="420"/>
      </w:pPr>
      <w:r>
        <w:rPr>
          <w:rFonts w:hint="eastAsia"/>
        </w:rPr>
        <w:t>ord</w:t>
      </w:r>
      <w:r w:rsidR="00397D3A">
        <w:rPr>
          <w:rFonts w:hint="eastAsia"/>
        </w:rPr>
        <w:t>：</w:t>
      </w:r>
      <w:r w:rsidR="00D25F86">
        <w:rPr>
          <w:rFonts w:hint="eastAsia"/>
        </w:rPr>
        <w:t>隐式</w:t>
      </w:r>
      <w:r w:rsidR="00D82FD2" w:rsidRPr="00D82FD2">
        <w:rPr>
          <w:rFonts w:hint="eastAsia"/>
        </w:rPr>
        <w:t>排序</w:t>
      </w:r>
    </w:p>
    <w:p w14:paraId="3591D7CF" w14:textId="77777777" w:rsidR="00B50E5A" w:rsidRDefault="00B50E5A" w:rsidP="001922EF">
      <w:pPr>
        <w:pStyle w:val="a7"/>
      </w:pPr>
      <w:r>
        <w:t xml:space="preserve">scala&gt; </w:t>
      </w:r>
      <w:proofErr w:type="gramStart"/>
      <w:r>
        <w:t>rdd.takeOrdered</w:t>
      </w:r>
      <w:proofErr w:type="gramEnd"/>
      <w:r>
        <w:t>(2)</w:t>
      </w:r>
    </w:p>
    <w:p w14:paraId="3710FF6F" w14:textId="77777777" w:rsidR="00B50E5A" w:rsidRDefault="00B50E5A" w:rsidP="001922EF">
      <w:pPr>
        <w:pStyle w:val="a7"/>
      </w:pPr>
      <w:r>
        <w:t xml:space="preserve">res17: Array[Int] = </w:t>
      </w:r>
      <w:proofErr w:type="gramStart"/>
      <w:r>
        <w:t>Array(</w:t>
      </w:r>
      <w:proofErr w:type="gramEnd"/>
      <w:r>
        <w:t>1, 2)</w:t>
      </w:r>
    </w:p>
    <w:p w14:paraId="222419FF" w14:textId="77777777" w:rsidR="00B50E5A" w:rsidRDefault="00B50E5A" w:rsidP="001922EF">
      <w:pPr>
        <w:pStyle w:val="a7"/>
      </w:pPr>
    </w:p>
    <w:p w14:paraId="5E0608DA" w14:textId="77777777" w:rsidR="00B50E5A" w:rsidRDefault="00B50E5A" w:rsidP="001922EF">
      <w:pPr>
        <w:pStyle w:val="a7"/>
      </w:pPr>
      <w:r>
        <w:t xml:space="preserve">scala&gt; </w:t>
      </w:r>
      <w:proofErr w:type="gramStart"/>
      <w:r>
        <w:t>rdd.takeOrdered</w:t>
      </w:r>
      <w:proofErr w:type="gramEnd"/>
      <w:r>
        <w:t>(2)(Ordering[Int].reverse)</w:t>
      </w:r>
    </w:p>
    <w:p w14:paraId="4B1FFA05" w14:textId="7F08F928" w:rsidR="00DD0CB3" w:rsidRDefault="00B50E5A" w:rsidP="001922EF">
      <w:pPr>
        <w:pStyle w:val="a7"/>
      </w:pPr>
      <w:r>
        <w:t xml:space="preserve">res18: Array[Int] = </w:t>
      </w:r>
      <w:proofErr w:type="gramStart"/>
      <w:r>
        <w:t>Array(</w:t>
      </w:r>
      <w:proofErr w:type="gramEnd"/>
      <w:r>
        <w:t>3, 3)</w:t>
      </w:r>
    </w:p>
    <w:p w14:paraId="164B6906" w14:textId="09803C15"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55</w:t>
      </w:r>
      <w:r w:rsidR="00232B80">
        <w:fldChar w:fldCharType="end"/>
      </w:r>
    </w:p>
    <w:p w14:paraId="07ACB967" w14:textId="53BDAF94" w:rsidR="003336F2" w:rsidRDefault="00CF3357" w:rsidP="00A021CA">
      <w:pPr>
        <w:pStyle w:val="a4"/>
        <w:ind w:firstLine="420"/>
      </w:pPr>
      <w:proofErr w:type="gramStart"/>
      <w:r w:rsidRPr="00CF3357">
        <w:t>foreach(</w:t>
      </w:r>
      <w:proofErr w:type="gramEnd"/>
      <w:r w:rsidRPr="00CF3357">
        <w:t xml:space="preserve">f: (T) </w:t>
      </w:r>
      <w:r w:rsidRPr="00CF3357">
        <w:rPr>
          <w:rFonts w:ascii="MS Mincho" w:eastAsia="MS Mincho" w:hAnsi="MS Mincho" w:cs="MS Mincho"/>
        </w:rPr>
        <w:t>⇒</w:t>
      </w:r>
      <w:r w:rsidRPr="00CF3357">
        <w:t xml:space="preserve"> Unit): Unit</w:t>
      </w:r>
    </w:p>
    <w:p w14:paraId="085161F0" w14:textId="54AB6E63" w:rsidR="003336F2" w:rsidRDefault="00FB11D6" w:rsidP="003336F2">
      <w:pPr>
        <w:ind w:firstLine="420"/>
      </w:pPr>
      <w:r w:rsidRPr="00FB11D6">
        <w:rPr>
          <w:rFonts w:hint="eastAsia"/>
        </w:rPr>
        <w:t>对该</w:t>
      </w:r>
      <w:r w:rsidRPr="00FB11D6">
        <w:rPr>
          <w:rFonts w:hint="eastAsia"/>
        </w:rPr>
        <w:t>RDD</w:t>
      </w:r>
      <w:r w:rsidRPr="00FB11D6">
        <w:rPr>
          <w:rFonts w:hint="eastAsia"/>
        </w:rPr>
        <w:t>的所有元素应用函数</w:t>
      </w:r>
      <w:r w:rsidRPr="00FB11D6">
        <w:rPr>
          <w:rFonts w:hint="eastAsia"/>
        </w:rPr>
        <w:t>f</w:t>
      </w:r>
      <w:r>
        <w:rPr>
          <w:rFonts w:hint="eastAsia"/>
        </w:rPr>
        <w:t>。</w:t>
      </w:r>
      <w:r w:rsidR="00E717BB" w:rsidRPr="00E717BB">
        <w:rPr>
          <w:rFonts w:hint="eastAsia"/>
        </w:rPr>
        <w:t>与其他操作不同，</w:t>
      </w:r>
      <w:r w:rsidR="00E717BB" w:rsidRPr="00E717BB">
        <w:rPr>
          <w:rFonts w:hint="eastAsia"/>
        </w:rPr>
        <w:t>foreach</w:t>
      </w:r>
      <w:r w:rsidR="00E717BB" w:rsidRPr="00E717BB">
        <w:rPr>
          <w:rFonts w:hint="eastAsia"/>
        </w:rPr>
        <w:t>不返回任何值。它只是在</w:t>
      </w:r>
      <w:r w:rsidR="00E717BB" w:rsidRPr="00E717BB">
        <w:rPr>
          <w:rFonts w:hint="eastAsia"/>
        </w:rPr>
        <w:t>RDD</w:t>
      </w:r>
      <w:r w:rsidR="00E717BB" w:rsidRPr="00E717BB">
        <w:rPr>
          <w:rFonts w:hint="eastAsia"/>
        </w:rPr>
        <w:t>中的所有元素上运行</w:t>
      </w:r>
      <w:r w:rsidR="00E717BB">
        <w:rPr>
          <w:rFonts w:hint="eastAsia"/>
        </w:rPr>
        <w:t>，</w:t>
      </w:r>
      <w:r w:rsidR="0079405C">
        <w:rPr>
          <w:rFonts w:hint="eastAsia"/>
        </w:rPr>
        <w:t>可以在不想返回任何结果的情况下使用，但是需要</w:t>
      </w:r>
      <w:r w:rsidR="00E717BB" w:rsidRPr="00E717BB">
        <w:rPr>
          <w:rFonts w:hint="eastAsia"/>
        </w:rPr>
        <w:t>启动</w:t>
      </w:r>
      <w:r w:rsidR="00D77F00">
        <w:rPr>
          <w:rFonts w:hint="eastAsia"/>
        </w:rPr>
        <w:t>对</w:t>
      </w:r>
      <w:r w:rsidR="00D77F00">
        <w:rPr>
          <w:rFonts w:hint="eastAsia"/>
        </w:rPr>
        <w:t>RDD</w:t>
      </w:r>
      <w:r w:rsidR="00D77F00">
        <w:rPr>
          <w:rFonts w:hint="eastAsia"/>
        </w:rPr>
        <w:t>的</w:t>
      </w:r>
      <w:r w:rsidR="00E717BB" w:rsidRPr="00E717BB">
        <w:rPr>
          <w:rFonts w:hint="eastAsia"/>
        </w:rPr>
        <w:t>计算</w:t>
      </w:r>
      <w:r w:rsidR="00D77F00">
        <w:rPr>
          <w:rFonts w:hint="eastAsia"/>
        </w:rPr>
        <w:t>，</w:t>
      </w:r>
      <w:r w:rsidR="00E717BB" w:rsidRPr="00E717BB">
        <w:rPr>
          <w:rFonts w:hint="eastAsia"/>
        </w:rPr>
        <w:t>一个很好的例子是将</w:t>
      </w:r>
      <w:r w:rsidR="00E717BB" w:rsidRPr="00E717BB">
        <w:rPr>
          <w:rFonts w:hint="eastAsia"/>
        </w:rPr>
        <w:t>RDD</w:t>
      </w:r>
      <w:r w:rsidR="00E717BB" w:rsidRPr="00E717BB">
        <w:rPr>
          <w:rFonts w:hint="eastAsia"/>
        </w:rPr>
        <w:t>中的元素插入数据库</w:t>
      </w:r>
      <w:r w:rsidR="00D77F00">
        <w:rPr>
          <w:rFonts w:hint="eastAsia"/>
        </w:rPr>
        <w:t>，或者</w:t>
      </w:r>
      <w:r w:rsidR="00057CD3">
        <w:rPr>
          <w:rFonts w:hint="eastAsia"/>
        </w:rPr>
        <w:t>打印输出。</w:t>
      </w:r>
    </w:p>
    <w:p w14:paraId="5CC036C4" w14:textId="77777777" w:rsidR="008B6393" w:rsidRDefault="008B6393" w:rsidP="001922EF">
      <w:pPr>
        <w:pStyle w:val="a7"/>
      </w:pPr>
      <w:r>
        <w:lastRenderedPageBreak/>
        <w:t xml:space="preserve">scala&gt; </w:t>
      </w:r>
      <w:proofErr w:type="gramStart"/>
      <w:r>
        <w:t>rdd.foreach</w:t>
      </w:r>
      <w:proofErr w:type="gramEnd"/>
      <w:r>
        <w:t>(x =&gt; print(x +" "))</w:t>
      </w:r>
    </w:p>
    <w:p w14:paraId="039FDEC9" w14:textId="15001B6D" w:rsidR="00E22079" w:rsidRDefault="008B6393" w:rsidP="001922EF">
      <w:pPr>
        <w:pStyle w:val="a7"/>
      </w:pPr>
      <w:r>
        <w:t>1 3 3 2</w:t>
      </w:r>
    </w:p>
    <w:p w14:paraId="4028DFF1" w14:textId="5E98202B" w:rsidR="00232B80" w:rsidRPr="00232B80" w:rsidRDefault="00232B80" w:rsidP="00232B80">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56</w:t>
      </w:r>
      <w:r>
        <w:fldChar w:fldCharType="end"/>
      </w:r>
    </w:p>
    <w:p w14:paraId="654BA1AF" w14:textId="77777777" w:rsidR="005C4D9B" w:rsidRDefault="005C4D9B" w:rsidP="00A021CA">
      <w:pPr>
        <w:pStyle w:val="a4"/>
        <w:ind w:firstLine="420"/>
      </w:pPr>
      <w:proofErr w:type="gramStart"/>
      <w:r w:rsidRPr="005C4D9B">
        <w:t>fold(</w:t>
      </w:r>
      <w:proofErr w:type="gramEnd"/>
      <w:r w:rsidRPr="005C4D9B">
        <w:t xml:space="preserve">zeroValue: T)(op: (T, T) </w:t>
      </w:r>
      <w:r w:rsidRPr="005C4D9B">
        <w:rPr>
          <w:rFonts w:ascii="MS Mincho" w:eastAsia="MS Mincho" w:hAnsi="MS Mincho" w:cs="MS Mincho"/>
        </w:rPr>
        <w:t>⇒</w:t>
      </w:r>
      <w:r w:rsidRPr="005C4D9B">
        <w:t xml:space="preserve"> T): T</w:t>
      </w:r>
    </w:p>
    <w:p w14:paraId="7747F64F" w14:textId="5CF80D65" w:rsidR="00A955F9" w:rsidRDefault="001002B6" w:rsidP="00A955F9">
      <w:pPr>
        <w:ind w:firstLine="420"/>
      </w:pPr>
      <w:r w:rsidRPr="001002B6">
        <w:rPr>
          <w:rFonts w:hint="eastAsia"/>
        </w:rPr>
        <w:t>使用给定的关联函数和中性的</w:t>
      </w:r>
      <w:r w:rsidR="009C3C7F" w:rsidRPr="005C4D9B">
        <w:t>zeroValue</w:t>
      </w:r>
      <w:r w:rsidR="009C3C7F">
        <w:rPr>
          <w:rFonts w:hint="eastAsia"/>
        </w:rPr>
        <w:t>聚合</w:t>
      </w:r>
      <w:r w:rsidRPr="001002B6">
        <w:rPr>
          <w:rFonts w:hint="eastAsia"/>
        </w:rPr>
        <w:t>每个分区的元素，然后聚合所有分区的结果。函数</w:t>
      </w:r>
      <w:r w:rsidRPr="001002B6">
        <w:rPr>
          <w:rFonts w:hint="eastAsia"/>
        </w:rPr>
        <w:t>op</w:t>
      </w:r>
      <w:r w:rsidR="00B65554">
        <w:rPr>
          <w:rFonts w:hint="eastAsia"/>
        </w:rPr>
        <w:t>(</w:t>
      </w:r>
      <w:r w:rsidRPr="001002B6">
        <w:rPr>
          <w:rFonts w:hint="eastAsia"/>
        </w:rPr>
        <w:t>t1</w:t>
      </w:r>
      <w:r w:rsidR="00B65554">
        <w:rPr>
          <w:rFonts w:hint="eastAsia"/>
        </w:rPr>
        <w:t xml:space="preserve">, </w:t>
      </w:r>
      <w:r w:rsidRPr="001002B6">
        <w:rPr>
          <w:rFonts w:hint="eastAsia"/>
        </w:rPr>
        <w:t>t2</w:t>
      </w:r>
      <w:r w:rsidR="00B65554">
        <w:rPr>
          <w:rFonts w:hint="eastAsia"/>
        </w:rPr>
        <w:t>)</w:t>
      </w:r>
      <w:r w:rsidRPr="001002B6">
        <w:rPr>
          <w:rFonts w:hint="eastAsia"/>
        </w:rPr>
        <w:t>允许修改</w:t>
      </w:r>
      <w:r w:rsidRPr="001002B6">
        <w:rPr>
          <w:rFonts w:hint="eastAsia"/>
        </w:rPr>
        <w:t>t1</w:t>
      </w:r>
      <w:r w:rsidRPr="001002B6">
        <w:rPr>
          <w:rFonts w:hint="eastAsia"/>
        </w:rPr>
        <w:t>并将其作为结果值返回</w:t>
      </w:r>
      <w:r w:rsidR="009C3C7F">
        <w:rPr>
          <w:rFonts w:hint="eastAsia"/>
        </w:rPr>
        <w:t>，</w:t>
      </w:r>
      <w:r w:rsidRPr="001002B6">
        <w:rPr>
          <w:rFonts w:hint="eastAsia"/>
        </w:rPr>
        <w:t>以避免对象分配</w:t>
      </w:r>
      <w:r w:rsidR="009C3C7F">
        <w:rPr>
          <w:rFonts w:hint="eastAsia"/>
        </w:rPr>
        <w:t>；</w:t>
      </w:r>
      <w:r w:rsidRPr="001002B6">
        <w:rPr>
          <w:rFonts w:hint="eastAsia"/>
        </w:rPr>
        <w:t>但是，它不应该修改</w:t>
      </w:r>
      <w:r w:rsidRPr="001002B6">
        <w:rPr>
          <w:rFonts w:hint="eastAsia"/>
        </w:rPr>
        <w:t>t2</w:t>
      </w:r>
      <w:r w:rsidRPr="001002B6">
        <w:rPr>
          <w:rFonts w:hint="eastAsia"/>
        </w:rPr>
        <w:t>。</w:t>
      </w:r>
      <w:r w:rsidR="00A955F9">
        <w:rPr>
          <w:rFonts w:hint="eastAsia"/>
        </w:rPr>
        <w:t>这与</w:t>
      </w:r>
      <w:r w:rsidR="00A955F9">
        <w:rPr>
          <w:rFonts w:hint="eastAsia"/>
        </w:rPr>
        <w:t>Scala</w:t>
      </w:r>
      <w:r w:rsidR="00A955F9">
        <w:rPr>
          <w:rFonts w:hint="eastAsia"/>
        </w:rPr>
        <w:t>等</w:t>
      </w:r>
      <w:r w:rsidR="00057CD3">
        <w:rPr>
          <w:rFonts w:hint="eastAsia"/>
        </w:rPr>
        <w:t>函数</w:t>
      </w:r>
      <w:r w:rsidR="00A955F9">
        <w:rPr>
          <w:rFonts w:hint="eastAsia"/>
        </w:rPr>
        <w:t>语言的非分布式集合实现的</w:t>
      </w:r>
      <w:r w:rsidR="00183E55">
        <w:rPr>
          <w:rFonts w:hint="eastAsia"/>
        </w:rPr>
        <w:t>f</w:t>
      </w:r>
      <w:r w:rsidR="00183E55">
        <w:t>old</w:t>
      </w:r>
      <w:r w:rsidR="00A955F9">
        <w:rPr>
          <w:rFonts w:hint="eastAsia"/>
        </w:rPr>
        <w:t>操作有所不同。该</w:t>
      </w:r>
      <w:r w:rsidR="00D06783">
        <w:rPr>
          <w:rFonts w:hint="eastAsia"/>
        </w:rPr>
        <w:t>f</w:t>
      </w:r>
      <w:r w:rsidR="00D06783">
        <w:t>old</w:t>
      </w:r>
      <w:r w:rsidR="00A955F9">
        <w:rPr>
          <w:rFonts w:hint="eastAsia"/>
        </w:rPr>
        <w:t>操作可以单独应用于分区，然后将这些结果折叠成最终结果，而不是以某些定义的顺序将折叠应用于每个元素。对于不可交换的函数，结果可能与应用于非分布式集合的折叠的结果不同。</w:t>
      </w:r>
    </w:p>
    <w:p w14:paraId="1EC13102" w14:textId="1F779F06" w:rsidR="00A955F9" w:rsidRDefault="00A955F9" w:rsidP="006929C2">
      <w:pPr>
        <w:pStyle w:val="a5"/>
        <w:ind w:left="420" w:firstLine="420"/>
      </w:pPr>
      <w:r>
        <w:rPr>
          <w:rFonts w:hint="eastAsia"/>
        </w:rPr>
        <w:t>zeroValue：每个分区的累积结果的初始值，以及op运算符的不同分区的组合结果的初始值</w:t>
      </w:r>
      <w:r w:rsidR="006929C2">
        <w:rPr>
          <w:rFonts w:hint="eastAsia"/>
        </w:rPr>
        <w:t>，</w:t>
      </w:r>
      <w:r w:rsidR="006929C2" w:rsidRPr="006929C2">
        <w:rPr>
          <w:rFonts w:hint="eastAsia"/>
        </w:rPr>
        <w:t>这通常是中性元素</w:t>
      </w:r>
      <w:r w:rsidR="006929C2">
        <w:rPr>
          <w:rFonts w:hint="eastAsia"/>
        </w:rPr>
        <w:t>，</w:t>
      </w:r>
      <w:r w:rsidR="006929C2" w:rsidRPr="006929C2">
        <w:rPr>
          <w:rFonts w:hint="eastAsia"/>
        </w:rPr>
        <w:t>例如</w:t>
      </w:r>
      <w:r w:rsidR="006929C2">
        <w:rPr>
          <w:rFonts w:hint="eastAsia"/>
        </w:rPr>
        <w:t>Nil用于列表</w:t>
      </w:r>
      <w:r w:rsidR="006929C2" w:rsidRPr="006929C2">
        <w:rPr>
          <w:rFonts w:hint="eastAsia"/>
        </w:rPr>
        <w:t>级联或0用于求和）</w:t>
      </w:r>
    </w:p>
    <w:p w14:paraId="47F0C409" w14:textId="7481DA63" w:rsidR="005C4D9B" w:rsidRDefault="00A955F9" w:rsidP="00D3474E">
      <w:pPr>
        <w:pStyle w:val="a5"/>
        <w:ind w:left="420" w:firstLine="420"/>
      </w:pPr>
      <w:r>
        <w:rPr>
          <w:rFonts w:hint="eastAsia"/>
        </w:rPr>
        <w:t>op：一个运算符用于在分区内累积结果，并组合不同分区的结果</w:t>
      </w:r>
    </w:p>
    <w:p w14:paraId="79EA9948" w14:textId="77777777" w:rsidR="005B2181" w:rsidRDefault="005B2181" w:rsidP="001922EF">
      <w:pPr>
        <w:pStyle w:val="a7"/>
      </w:pPr>
      <w:r>
        <w:t xml:space="preserve">scala&gt; </w:t>
      </w:r>
      <w:proofErr w:type="gramStart"/>
      <w:r>
        <w:t>rdd.fold</w:t>
      </w:r>
      <w:proofErr w:type="gramEnd"/>
      <w:r>
        <w:t>(0)((x, y) =&gt; x + y)</w:t>
      </w:r>
    </w:p>
    <w:p w14:paraId="38075791" w14:textId="77777777" w:rsidR="005B2181" w:rsidRDefault="005B2181" w:rsidP="001922EF">
      <w:pPr>
        <w:pStyle w:val="a7"/>
      </w:pPr>
      <w:r>
        <w:t>res28: Int = 9</w:t>
      </w:r>
    </w:p>
    <w:p w14:paraId="0CB72B9F" w14:textId="77777777" w:rsidR="005B2181" w:rsidRDefault="005B2181" w:rsidP="001922EF">
      <w:pPr>
        <w:pStyle w:val="a7"/>
      </w:pPr>
    </w:p>
    <w:p w14:paraId="6A113359" w14:textId="77777777" w:rsidR="005B2181" w:rsidRDefault="005B2181" w:rsidP="001922EF">
      <w:pPr>
        <w:pStyle w:val="a7"/>
      </w:pPr>
      <w:r>
        <w:t xml:space="preserve">scala&gt; </w:t>
      </w:r>
      <w:proofErr w:type="gramStart"/>
      <w:r>
        <w:t>rdd.fold</w:t>
      </w:r>
      <w:proofErr w:type="gramEnd"/>
      <w:r>
        <w:t>(1)((x, y) =&gt; x + y)</w:t>
      </w:r>
    </w:p>
    <w:p w14:paraId="1272DB9D" w14:textId="6053FBA9" w:rsidR="00A955F9" w:rsidRDefault="005B2181" w:rsidP="001922EF">
      <w:pPr>
        <w:pStyle w:val="a7"/>
      </w:pPr>
      <w:r>
        <w:t>res29: Int = 12</w:t>
      </w:r>
    </w:p>
    <w:p w14:paraId="10EA769D" w14:textId="48E35A72"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57</w:t>
      </w:r>
      <w:r w:rsidR="00232B80">
        <w:fldChar w:fldCharType="end"/>
      </w:r>
    </w:p>
    <w:p w14:paraId="7E7052E2" w14:textId="6226ADEE" w:rsidR="00BA5699" w:rsidRDefault="005724D2" w:rsidP="00BA5699">
      <w:pPr>
        <w:ind w:firstLine="420"/>
      </w:pPr>
      <w:r>
        <w:rPr>
          <w:rFonts w:hint="eastAsia"/>
        </w:rPr>
        <w:t>第二个</w:t>
      </w:r>
      <w:r w:rsidR="00BA5699">
        <w:rPr>
          <w:rFonts w:hint="eastAsia"/>
        </w:rPr>
        <w:t>代码为什么是</w:t>
      </w:r>
      <w:r w:rsidR="00BA5699">
        <w:rPr>
          <w:rFonts w:hint="eastAsia"/>
        </w:rPr>
        <w:t>12</w:t>
      </w:r>
      <w:r w:rsidR="00BA5699">
        <w:rPr>
          <w:rFonts w:hint="eastAsia"/>
        </w:rPr>
        <w:t>？先执行下面的代码</w:t>
      </w:r>
      <w:r w:rsidR="00014F07">
        <w:rPr>
          <w:rFonts w:hint="eastAsia"/>
        </w:rPr>
        <w:t>查看一下</w:t>
      </w:r>
      <w:r w:rsidR="00367E42">
        <w:rPr>
          <w:rFonts w:hint="eastAsia"/>
        </w:rPr>
        <w:t>rdd</w:t>
      </w:r>
      <w:r w:rsidR="00014F07">
        <w:rPr>
          <w:rFonts w:hint="eastAsia"/>
        </w:rPr>
        <w:t>的分区数：</w:t>
      </w:r>
    </w:p>
    <w:p w14:paraId="72EE70AF" w14:textId="77777777" w:rsidR="00014F07" w:rsidRDefault="00014F07" w:rsidP="00014F07">
      <w:pPr>
        <w:pStyle w:val="a7"/>
      </w:pPr>
      <w:r>
        <w:t xml:space="preserve">scala&gt; </w:t>
      </w:r>
      <w:proofErr w:type="gramStart"/>
      <w:r>
        <w:t>rdd.partitions</w:t>
      </w:r>
      <w:proofErr w:type="gramEnd"/>
      <w:r>
        <w:t>.size</w:t>
      </w:r>
    </w:p>
    <w:p w14:paraId="1BA6B8B5" w14:textId="0EFC403D" w:rsidR="00BA5699" w:rsidRDefault="00014F07" w:rsidP="00014F07">
      <w:pPr>
        <w:pStyle w:val="a7"/>
      </w:pPr>
      <w:r>
        <w:t>res25: Int = 2</w:t>
      </w:r>
    </w:p>
    <w:p w14:paraId="7E390E1E" w14:textId="7A1854B5"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58</w:t>
      </w:r>
      <w:r w:rsidR="00232B80">
        <w:fldChar w:fldCharType="end"/>
      </w:r>
    </w:p>
    <w:p w14:paraId="6273A765" w14:textId="19212AE4" w:rsidR="00367E42" w:rsidRDefault="00367E42" w:rsidP="00367E42">
      <w:pPr>
        <w:ind w:firstLine="420"/>
      </w:pPr>
      <w:r>
        <w:rPr>
          <w:rFonts w:hint="eastAsia"/>
        </w:rPr>
        <w:t>可以看到</w:t>
      </w:r>
      <w:r>
        <w:rPr>
          <w:rFonts w:hint="eastAsia"/>
        </w:rPr>
        <w:t>rdd</w:t>
      </w:r>
      <w:r>
        <w:rPr>
          <w:rFonts w:hint="eastAsia"/>
        </w:rPr>
        <w:t>默认有两个分区，这是由于此</w:t>
      </w:r>
      <w:r>
        <w:rPr>
          <w:rFonts w:hint="eastAsia"/>
        </w:rPr>
        <w:t>Docker</w:t>
      </w:r>
      <w:r>
        <w:rPr>
          <w:rFonts w:hint="eastAsia"/>
        </w:rPr>
        <w:t>容器的</w:t>
      </w:r>
      <w:r>
        <w:rPr>
          <w:rFonts w:hint="eastAsia"/>
        </w:rPr>
        <w:t>CPU</w:t>
      </w:r>
      <w:r>
        <w:rPr>
          <w:rFonts w:hint="eastAsia"/>
        </w:rPr>
        <w:t>是两核。集合中的数据被分成</w:t>
      </w:r>
      <w:r w:rsidR="00562AEC">
        <w:rPr>
          <w:rFonts w:hint="eastAsia"/>
        </w:rPr>
        <w:t>两组，如果分别是（</w:t>
      </w:r>
      <w:r w:rsidR="00562AEC">
        <w:rPr>
          <w:rFonts w:hint="eastAsia"/>
        </w:rPr>
        <w:t>1</w:t>
      </w:r>
      <w:r w:rsidR="00562AEC">
        <w:rPr>
          <w:rFonts w:hint="eastAsia"/>
        </w:rPr>
        <w:t>，</w:t>
      </w:r>
      <w:r w:rsidR="00562AEC">
        <w:rPr>
          <w:rFonts w:hint="eastAsia"/>
        </w:rPr>
        <w:t>2</w:t>
      </w:r>
      <w:r w:rsidR="00562AEC">
        <w:rPr>
          <w:rFonts w:hint="eastAsia"/>
        </w:rPr>
        <w:t>）和（</w:t>
      </w:r>
      <w:r w:rsidR="00562AEC">
        <w:rPr>
          <w:rFonts w:hint="eastAsia"/>
        </w:rPr>
        <w:t>3</w:t>
      </w:r>
      <w:r w:rsidR="00562AEC">
        <w:rPr>
          <w:rFonts w:hint="eastAsia"/>
        </w:rPr>
        <w:t>，</w:t>
      </w:r>
      <w:r w:rsidR="00562AEC">
        <w:rPr>
          <w:rFonts w:hint="eastAsia"/>
        </w:rPr>
        <w:t>3</w:t>
      </w:r>
      <w:r w:rsidR="00562AEC">
        <w:rPr>
          <w:rFonts w:hint="eastAsia"/>
        </w:rPr>
        <w:t>），这种分组在</w:t>
      </w:r>
      <w:r w:rsidR="003A4BBF">
        <w:rPr>
          <w:rFonts w:hint="eastAsia"/>
        </w:rPr>
        <w:t>真实</w:t>
      </w:r>
      <w:r w:rsidR="00562AEC">
        <w:rPr>
          <w:rFonts w:hint="eastAsia"/>
        </w:rPr>
        <w:t>的分布式环境中是不确定的。对这两组数据应用</w:t>
      </w:r>
      <w:r w:rsidR="00562AEC">
        <w:rPr>
          <w:rFonts w:hint="eastAsia"/>
        </w:rPr>
        <w:t>fold</w:t>
      </w:r>
      <w:r w:rsidR="00562AEC">
        <w:rPr>
          <w:rFonts w:hint="eastAsia"/>
        </w:rPr>
        <w:t>中匿名方法进行累加，还需要加上</w:t>
      </w:r>
      <w:r w:rsidR="00562AEC">
        <w:rPr>
          <w:rFonts w:hint="eastAsia"/>
        </w:rPr>
        <w:t>zeroValue=1</w:t>
      </w:r>
      <w:r w:rsidR="00562AEC">
        <w:rPr>
          <w:rFonts w:hint="eastAsia"/>
        </w:rPr>
        <w:t>，分区中的数累加后，两个分区累加结果再累加，还要再加一次</w:t>
      </w:r>
      <w:r w:rsidR="00562AEC">
        <w:rPr>
          <w:rFonts w:hint="eastAsia"/>
        </w:rPr>
        <w:t>zeroValue=1</w:t>
      </w:r>
      <w:r w:rsidR="00562AEC">
        <w:rPr>
          <w:rFonts w:hint="eastAsia"/>
        </w:rPr>
        <w:t>，其最终的算式为：</w:t>
      </w:r>
    </w:p>
    <w:p w14:paraId="7FB8D93C" w14:textId="78B15030" w:rsidR="00562AEC" w:rsidRDefault="00562AEC" w:rsidP="00562AEC">
      <w:pPr>
        <w:pStyle w:val="a7"/>
      </w:pPr>
      <w:r>
        <w:rPr>
          <w:rFonts w:ascii="微软雅黑" w:eastAsia="微软雅黑" w:hAnsi="微软雅黑" w:cs="微软雅黑" w:hint="eastAsia"/>
        </w:rPr>
        <w:t>(</w:t>
      </w:r>
      <w:r>
        <w:rPr>
          <w:rFonts w:ascii="微软雅黑" w:eastAsia="微软雅黑" w:hAnsi="微软雅黑" w:cs="微软雅黑"/>
        </w:rPr>
        <w:t>(</w:t>
      </w:r>
      <w:r>
        <w:rPr>
          <w:rFonts w:hint="eastAsia"/>
        </w:rPr>
        <w:t>1</w:t>
      </w:r>
      <w:r>
        <w:t xml:space="preserve"> </w:t>
      </w:r>
      <w:r>
        <w:rPr>
          <w:rFonts w:hint="eastAsia"/>
        </w:rPr>
        <w:t>+</w:t>
      </w:r>
      <w:r>
        <w:t xml:space="preserve"> </w:t>
      </w:r>
      <w:r>
        <w:rPr>
          <w:rFonts w:hint="eastAsia"/>
        </w:rPr>
        <w:t>2</w:t>
      </w:r>
      <w:r>
        <w:t xml:space="preserve"> </w:t>
      </w:r>
      <w:r>
        <w:rPr>
          <w:rFonts w:hint="eastAsia"/>
        </w:rPr>
        <w:t>+</w:t>
      </w:r>
      <w:r>
        <w:t xml:space="preserve"> </w:t>
      </w:r>
      <w:r>
        <w:rPr>
          <w:rFonts w:hint="eastAsia"/>
        </w:rPr>
        <w:t>1</w:t>
      </w:r>
      <w:r>
        <w:rPr>
          <w:rFonts w:ascii="微软雅黑" w:eastAsia="微软雅黑" w:hAnsi="微软雅黑" w:cs="微软雅黑" w:hint="eastAsia"/>
        </w:rPr>
        <w:t>)</w:t>
      </w:r>
      <w:r>
        <w:rPr>
          <w:rFonts w:ascii="微软雅黑" w:eastAsia="微软雅黑" w:hAnsi="微软雅黑" w:cs="微软雅黑"/>
        </w:rPr>
        <w:t xml:space="preserve"> </w:t>
      </w:r>
      <w:r>
        <w:rPr>
          <w:rFonts w:hint="eastAsia"/>
        </w:rPr>
        <w:t>+</w:t>
      </w:r>
      <w:r>
        <w:t xml:space="preserve"> </w:t>
      </w:r>
      <w:r>
        <w:rPr>
          <w:rFonts w:ascii="微软雅黑" w:eastAsia="微软雅黑" w:hAnsi="微软雅黑" w:cs="微软雅黑" w:hint="eastAsia"/>
        </w:rPr>
        <w:t>(</w:t>
      </w:r>
      <w:r>
        <w:rPr>
          <w:rFonts w:hint="eastAsia"/>
        </w:rPr>
        <w:t>3</w:t>
      </w:r>
      <w:r>
        <w:t xml:space="preserve"> </w:t>
      </w:r>
      <w:r>
        <w:rPr>
          <w:rFonts w:hint="eastAsia"/>
        </w:rPr>
        <w:t>+</w:t>
      </w:r>
      <w:r>
        <w:t xml:space="preserve"> </w:t>
      </w:r>
      <w:r>
        <w:rPr>
          <w:rFonts w:hint="eastAsia"/>
        </w:rPr>
        <w:t>3</w:t>
      </w:r>
      <w:r>
        <w:t xml:space="preserve"> + 1) </w:t>
      </w:r>
      <w:r>
        <w:rPr>
          <w:rFonts w:hint="eastAsia"/>
        </w:rPr>
        <w:t>+</w:t>
      </w:r>
      <w:r>
        <w:t xml:space="preserve"> </w:t>
      </w:r>
      <w:r>
        <w:rPr>
          <w:rFonts w:hint="eastAsia"/>
        </w:rPr>
        <w:t>1</w:t>
      </w:r>
      <w:r>
        <w:rPr>
          <w:rFonts w:ascii="微软雅黑" w:eastAsia="微软雅黑" w:hAnsi="微软雅黑" w:cs="微软雅黑" w:hint="eastAsia"/>
        </w:rPr>
        <w:t>)</w:t>
      </w:r>
      <w:r>
        <w:rPr>
          <w:rFonts w:ascii="微软雅黑" w:eastAsia="微软雅黑" w:hAnsi="微软雅黑" w:cs="微软雅黑"/>
        </w:rPr>
        <w:t xml:space="preserve"> </w:t>
      </w:r>
      <w:r>
        <w:rPr>
          <w:rFonts w:hint="eastAsia"/>
        </w:rPr>
        <w:t>=</w:t>
      </w:r>
      <w:r>
        <w:t xml:space="preserve"> </w:t>
      </w:r>
      <w:r>
        <w:rPr>
          <w:rFonts w:hint="eastAsia"/>
        </w:rPr>
        <w:t>12</w:t>
      </w:r>
    </w:p>
    <w:p w14:paraId="455E2ED5" w14:textId="0D6FCC5F" w:rsidR="007D6DC7" w:rsidRPr="007D6DC7" w:rsidRDefault="00232B80" w:rsidP="00232B80">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Pr>
          <w:noProof/>
        </w:rPr>
        <w:t>1</w:t>
      </w:r>
      <w:r>
        <w:fldChar w:fldCharType="end"/>
      </w:r>
    </w:p>
    <w:p w14:paraId="7C651206" w14:textId="5BB806AA" w:rsidR="00F619FF" w:rsidRDefault="00F619FF" w:rsidP="00F363F2">
      <w:pPr>
        <w:pStyle w:val="a4"/>
        <w:ind w:firstLine="420"/>
      </w:pPr>
      <w:r w:rsidRPr="00F619FF">
        <w:t>aggregate[U</w:t>
      </w:r>
      <w:proofErr w:type="gramStart"/>
      <w:r w:rsidRPr="00F619FF">
        <w:t>](</w:t>
      </w:r>
      <w:proofErr w:type="gramEnd"/>
      <w:r w:rsidRPr="00F619FF">
        <w:t xml:space="preserve">zeroValue: U)(seqOp: (U, T) </w:t>
      </w:r>
      <w:r w:rsidRPr="00F619FF">
        <w:rPr>
          <w:rFonts w:ascii="MS Mincho" w:eastAsia="MS Mincho" w:hAnsi="MS Mincho" w:cs="MS Mincho"/>
        </w:rPr>
        <w:t>⇒</w:t>
      </w:r>
      <w:r w:rsidRPr="00F619FF">
        <w:t xml:space="preserve"> U, combOp: (U, U) </w:t>
      </w:r>
      <w:r w:rsidRPr="00F619FF">
        <w:rPr>
          <w:rFonts w:ascii="MS Mincho" w:eastAsia="MS Mincho" w:hAnsi="MS Mincho" w:cs="MS Mincho"/>
        </w:rPr>
        <w:t>⇒</w:t>
      </w:r>
      <w:r w:rsidRPr="00F619FF">
        <w:t xml:space="preserve"> U)(implicit arg0: ClassTag[U]): U</w:t>
      </w:r>
    </w:p>
    <w:p w14:paraId="40C797FB" w14:textId="00F95AA1" w:rsidR="00E166BF" w:rsidRDefault="0063223F" w:rsidP="00E166BF">
      <w:pPr>
        <w:ind w:firstLine="420"/>
      </w:pPr>
      <w:r>
        <w:rPr>
          <w:rFonts w:hint="eastAsia"/>
        </w:rPr>
        <w:t>首先</w:t>
      </w:r>
      <w:r w:rsidR="00E166BF">
        <w:rPr>
          <w:rFonts w:hint="eastAsia"/>
        </w:rPr>
        <w:t>聚合每个分区的元素，然后</w:t>
      </w:r>
      <w:r>
        <w:rPr>
          <w:rFonts w:hint="eastAsia"/>
        </w:rPr>
        <w:t>是聚合</w:t>
      </w:r>
      <w:r w:rsidR="00E166BF">
        <w:rPr>
          <w:rFonts w:hint="eastAsia"/>
        </w:rPr>
        <w:t>所有分区的结果，</w:t>
      </w:r>
      <w:r>
        <w:rPr>
          <w:rFonts w:hint="eastAsia"/>
        </w:rPr>
        <w:t>聚合的方法</w:t>
      </w:r>
      <w:r w:rsidR="00E166BF">
        <w:rPr>
          <w:rFonts w:hint="eastAsia"/>
        </w:rPr>
        <w:t>使用给定的组合函数和中性的</w:t>
      </w:r>
      <w:r w:rsidR="006929C2">
        <w:rPr>
          <w:rFonts w:hint="eastAsia"/>
        </w:rPr>
        <w:t>zeroValue</w:t>
      </w:r>
      <w:r w:rsidR="00E166BF">
        <w:rPr>
          <w:rFonts w:hint="eastAsia"/>
        </w:rPr>
        <w:t>。该函数可以返回不同于此</w:t>
      </w:r>
      <w:r w:rsidR="00E166BF">
        <w:rPr>
          <w:rFonts w:hint="eastAsia"/>
        </w:rPr>
        <w:t>RDD</w:t>
      </w:r>
      <w:r w:rsidR="00E166BF">
        <w:rPr>
          <w:rFonts w:hint="eastAsia"/>
        </w:rPr>
        <w:t>类型的结果类型</w:t>
      </w:r>
      <w:r w:rsidR="00E166BF">
        <w:rPr>
          <w:rFonts w:hint="eastAsia"/>
        </w:rPr>
        <w:t>U</w:t>
      </w:r>
      <w:r w:rsidR="00E166BF">
        <w:rPr>
          <w:rFonts w:hint="eastAsia"/>
        </w:rPr>
        <w:t>。因此，需要一个用于将</w:t>
      </w:r>
      <w:r w:rsidR="00E166BF">
        <w:rPr>
          <w:rFonts w:hint="eastAsia"/>
        </w:rPr>
        <w:t>T</w:t>
      </w:r>
      <w:r w:rsidR="00E166BF">
        <w:rPr>
          <w:rFonts w:hint="eastAsia"/>
        </w:rPr>
        <w:t>合并成</w:t>
      </w:r>
      <w:r w:rsidR="00E166BF">
        <w:rPr>
          <w:rFonts w:hint="eastAsia"/>
        </w:rPr>
        <w:t>U</w:t>
      </w:r>
      <w:r w:rsidR="00E166BF">
        <w:rPr>
          <w:rFonts w:hint="eastAsia"/>
        </w:rPr>
        <w:t>的操作和一个用于合并两个</w:t>
      </w:r>
      <w:r w:rsidR="00E166BF">
        <w:rPr>
          <w:rFonts w:hint="eastAsia"/>
        </w:rPr>
        <w:t>U</w:t>
      </w:r>
      <w:r w:rsidR="00E166BF">
        <w:rPr>
          <w:rFonts w:hint="eastAsia"/>
        </w:rPr>
        <w:t>的操作，如在</w:t>
      </w:r>
      <w:r w:rsidR="00E166BF">
        <w:rPr>
          <w:rFonts w:hint="eastAsia"/>
        </w:rPr>
        <w:t>scala.TraversableOnce</w:t>
      </w:r>
      <w:r w:rsidR="00E166BF">
        <w:rPr>
          <w:rFonts w:hint="eastAsia"/>
        </w:rPr>
        <w:t>中。这两个函数都允许修改并返回其第一个参数，而不是创建一个新的</w:t>
      </w:r>
      <w:r w:rsidR="00E166BF">
        <w:rPr>
          <w:rFonts w:hint="eastAsia"/>
        </w:rPr>
        <w:t>U</w:t>
      </w:r>
      <w:r w:rsidR="00E166BF">
        <w:rPr>
          <w:rFonts w:hint="eastAsia"/>
        </w:rPr>
        <w:t>以避免内存分配。</w:t>
      </w:r>
    </w:p>
    <w:p w14:paraId="441E43B6" w14:textId="175E8FD9" w:rsidR="00E166BF" w:rsidRDefault="00E166BF" w:rsidP="00BB2A23">
      <w:pPr>
        <w:pStyle w:val="a5"/>
        <w:ind w:left="420" w:firstLine="420"/>
      </w:pPr>
      <w:r>
        <w:rPr>
          <w:rFonts w:hint="eastAsia"/>
        </w:rPr>
        <w:t>zeroValue：</w:t>
      </w:r>
      <w:r w:rsidR="0063223F">
        <w:rPr>
          <w:rFonts w:hint="eastAsia"/>
        </w:rPr>
        <w:t>用于</w:t>
      </w:r>
      <w:r>
        <w:rPr>
          <w:rFonts w:hint="eastAsia"/>
        </w:rPr>
        <w:t>seqOp运算符的</w:t>
      </w:r>
      <w:r w:rsidR="0063223F">
        <w:rPr>
          <w:rFonts w:hint="eastAsia"/>
        </w:rPr>
        <w:t>，</w:t>
      </w:r>
      <w:r>
        <w:rPr>
          <w:rFonts w:hint="eastAsia"/>
        </w:rPr>
        <w:t>每个分区累积结果的初始值</w:t>
      </w:r>
      <w:r w:rsidR="00BB2A23">
        <w:rPr>
          <w:rFonts w:hint="eastAsia"/>
        </w:rPr>
        <w:t>；</w:t>
      </w:r>
      <w:r>
        <w:rPr>
          <w:rFonts w:hint="eastAsia"/>
        </w:rPr>
        <w:t>以及</w:t>
      </w:r>
      <w:r w:rsidR="00BB2A23">
        <w:rPr>
          <w:rFonts w:hint="eastAsia"/>
        </w:rPr>
        <w:t>用于</w:t>
      </w:r>
      <w:r>
        <w:rPr>
          <w:rFonts w:hint="eastAsia"/>
        </w:rPr>
        <w:t>combOp运算符的</w:t>
      </w:r>
      <w:r w:rsidR="00BB2A23">
        <w:rPr>
          <w:rFonts w:hint="eastAsia"/>
        </w:rPr>
        <w:t>，</w:t>
      </w:r>
      <w:r>
        <w:rPr>
          <w:rFonts w:hint="eastAsia"/>
        </w:rPr>
        <w:t>不同分区组合结果的初始值</w:t>
      </w:r>
      <w:r w:rsidR="00BB2A23">
        <w:rPr>
          <w:rFonts w:hint="eastAsia"/>
        </w:rPr>
        <w:t>，</w:t>
      </w:r>
      <w:r>
        <w:rPr>
          <w:rFonts w:hint="eastAsia"/>
        </w:rPr>
        <w:t>通常是中性元素（例如，Nil表示列表连接，0表示求和）</w:t>
      </w:r>
    </w:p>
    <w:p w14:paraId="58187A8D" w14:textId="77777777" w:rsidR="00E166BF" w:rsidRDefault="00E166BF" w:rsidP="00BB2A23">
      <w:pPr>
        <w:pStyle w:val="a5"/>
        <w:ind w:left="420" w:firstLine="420"/>
      </w:pPr>
      <w:r>
        <w:rPr>
          <w:rFonts w:hint="eastAsia"/>
        </w:rPr>
        <w:t>seqOp：用于在分区内累积结果的运算符</w:t>
      </w:r>
    </w:p>
    <w:p w14:paraId="3DE49CCC" w14:textId="3E226078" w:rsidR="00F619FF" w:rsidRDefault="00E166BF" w:rsidP="00BB2A23">
      <w:pPr>
        <w:pStyle w:val="a5"/>
        <w:ind w:left="420" w:firstLine="420"/>
      </w:pPr>
      <w:r>
        <w:rPr>
          <w:rFonts w:hint="eastAsia"/>
        </w:rPr>
        <w:t>combOp：用于组合来自不同分区的结果的关联运算符</w:t>
      </w:r>
    </w:p>
    <w:p w14:paraId="73268271" w14:textId="77777777" w:rsidR="00021F64" w:rsidRDefault="00021F64" w:rsidP="001922EF">
      <w:pPr>
        <w:pStyle w:val="a7"/>
      </w:pPr>
      <w:r>
        <w:t xml:space="preserve">scala&gt; </w:t>
      </w:r>
      <w:proofErr w:type="gramStart"/>
      <w:r>
        <w:t>rdd.aggregate</w:t>
      </w:r>
      <w:proofErr w:type="gramEnd"/>
      <w:r>
        <w:t>((0, 0))((x, y)=&gt;(x._1 + y, x._2 + 1),(x, y)=&gt;(x._1 + y._1, x._2 + y._2))</w:t>
      </w:r>
    </w:p>
    <w:p w14:paraId="47DBAEFD" w14:textId="2258B96A" w:rsidR="00E166BF" w:rsidRDefault="00021F64" w:rsidP="001922EF">
      <w:pPr>
        <w:pStyle w:val="a7"/>
      </w:pPr>
      <w:r>
        <w:t>res32: (Int, Int) = (9,4)</w:t>
      </w:r>
    </w:p>
    <w:p w14:paraId="40CDE429" w14:textId="01CCE86B"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59</w:t>
      </w:r>
      <w:r w:rsidR="00232B80">
        <w:fldChar w:fldCharType="end"/>
      </w:r>
    </w:p>
    <w:p w14:paraId="05316427" w14:textId="7620AE02" w:rsidR="00D65446" w:rsidRDefault="00D65446" w:rsidP="006D319F">
      <w:pPr>
        <w:ind w:firstLine="400"/>
      </w:pPr>
      <w:r w:rsidRPr="00D65446">
        <w:rPr>
          <w:rFonts w:ascii="宋体" w:hAnsi="宋体" w:cs="宋体" w:hint="eastAsia"/>
          <w:kern w:val="0"/>
          <w:sz w:val="20"/>
          <w:szCs w:val="20"/>
        </w:rPr>
        <w:t>上面代码中ze</w:t>
      </w:r>
      <w:r w:rsidRPr="00D65446">
        <w:rPr>
          <w:rFonts w:ascii="宋体" w:hAnsi="宋体" w:cs="宋体"/>
          <w:kern w:val="0"/>
          <w:sz w:val="20"/>
          <w:szCs w:val="20"/>
        </w:rPr>
        <w:t>roValue</w:t>
      </w:r>
      <w:r w:rsidRPr="00D65446">
        <w:rPr>
          <w:rFonts w:ascii="宋体" w:hAnsi="宋体" w:cs="宋体" w:hint="eastAsia"/>
          <w:kern w:val="0"/>
          <w:sz w:val="20"/>
          <w:szCs w:val="20"/>
        </w:rPr>
        <w:t>为</w:t>
      </w:r>
      <w:r w:rsidR="00656A39">
        <w:t>(0, 0)</w:t>
      </w:r>
      <w:r w:rsidR="00656A39">
        <w:rPr>
          <w:rFonts w:ascii="宋体" w:hAnsi="宋体" w:cs="宋体" w:hint="eastAsia"/>
          <w:kern w:val="0"/>
          <w:sz w:val="20"/>
          <w:szCs w:val="20"/>
        </w:rPr>
        <w:t>；</w:t>
      </w:r>
      <w:r w:rsidR="00656A39">
        <w:rPr>
          <w:rFonts w:hint="eastAsia"/>
        </w:rPr>
        <w:t>seqOp</w:t>
      </w:r>
      <w:r w:rsidR="00656A39">
        <w:rPr>
          <w:rFonts w:hint="eastAsia"/>
        </w:rPr>
        <w:t>为</w:t>
      </w:r>
      <w:r w:rsidR="00656A39">
        <w:t xml:space="preserve">(x, y)=&gt;(x._1 + y, x._2 + </w:t>
      </w:r>
      <w:proofErr w:type="gramStart"/>
      <w:r w:rsidR="00656A39">
        <w:t>1)</w:t>
      </w:r>
      <w:r w:rsidR="00656A39">
        <w:rPr>
          <w:rFonts w:hint="eastAsia"/>
        </w:rPr>
        <w:t>，</w:t>
      </w:r>
      <w:proofErr w:type="gramEnd"/>
      <w:r w:rsidR="00656A39">
        <w:rPr>
          <w:rFonts w:hint="eastAsia"/>
        </w:rPr>
        <w:t>表示通过对每个分区内的元素进行累加和计数生成二元组，两个分区的计算方法和结果如下，如果两个分区的元素分别为</w:t>
      </w:r>
      <w:r w:rsidR="00656A39">
        <w:rPr>
          <w:rFonts w:hint="eastAsia"/>
        </w:rPr>
        <w:t>(</w:t>
      </w:r>
      <w:r w:rsidR="00656A39">
        <w:t>1,2)</w:t>
      </w:r>
      <w:r w:rsidR="00656A39">
        <w:t>和</w:t>
      </w:r>
      <w:r w:rsidR="00656A39">
        <w:rPr>
          <w:rFonts w:hint="eastAsia"/>
        </w:rPr>
        <w:t>(</w:t>
      </w:r>
      <w:r w:rsidR="00656A39">
        <w:t>3,3)</w:t>
      </w:r>
      <w:r w:rsidR="00656A39">
        <w:t>：</w:t>
      </w:r>
    </w:p>
    <w:p w14:paraId="47644A2E" w14:textId="767E1A14" w:rsidR="00656A39" w:rsidRDefault="00656A39" w:rsidP="00656A39">
      <w:pPr>
        <w:pStyle w:val="a7"/>
      </w:pPr>
      <w:r>
        <w:lastRenderedPageBreak/>
        <w:t>(</w:t>
      </w:r>
      <w:r>
        <w:rPr>
          <w:rFonts w:hint="eastAsia"/>
        </w:rPr>
        <w:t>1</w:t>
      </w:r>
      <w:r>
        <w:t xml:space="preserve"> + 2 = 3</w:t>
      </w:r>
      <w:r>
        <w:rPr>
          <w:rFonts w:hint="eastAsia"/>
        </w:rPr>
        <w:t>,</w:t>
      </w:r>
      <w:r>
        <w:t xml:space="preserve"> 1 + 1 = 2) = (</w:t>
      </w:r>
      <w:proofErr w:type="gramStart"/>
      <w:r>
        <w:t>3</w:t>
      </w:r>
      <w:r w:rsidR="006D5C53">
        <w:t xml:space="preserve"> </w:t>
      </w:r>
      <w:r>
        <w:t>,</w:t>
      </w:r>
      <w:proofErr w:type="gramEnd"/>
      <w:r w:rsidR="006D5C53">
        <w:t xml:space="preserve"> </w:t>
      </w:r>
      <w:r>
        <w:t>2)</w:t>
      </w:r>
      <w:r>
        <w:tab/>
      </w:r>
      <w:r>
        <w:tab/>
        <w:t>(3 + 3 = 6, 1 + 1 = 2) = (6</w:t>
      </w:r>
      <w:r w:rsidR="006D5C53">
        <w:t xml:space="preserve"> </w:t>
      </w:r>
      <w:r>
        <w:t>,</w:t>
      </w:r>
      <w:r w:rsidR="006D5C53">
        <w:t xml:space="preserve"> </w:t>
      </w:r>
      <w:r>
        <w:t>2)</w:t>
      </w:r>
    </w:p>
    <w:p w14:paraId="5EBB5C1D" w14:textId="2252E5F3" w:rsidR="00232B80" w:rsidRPr="00232B80" w:rsidRDefault="00232B80" w:rsidP="00232B80">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Pr>
          <w:noProof/>
        </w:rPr>
        <w:t>2</w:t>
      </w:r>
      <w:r>
        <w:fldChar w:fldCharType="end"/>
      </w:r>
    </w:p>
    <w:p w14:paraId="62EC8A43" w14:textId="03A21981" w:rsidR="00656A39" w:rsidRDefault="00656A39" w:rsidP="006D319F">
      <w:pPr>
        <w:ind w:firstLine="400"/>
      </w:pPr>
      <w:r>
        <w:rPr>
          <w:rFonts w:ascii="MS Mincho" w:eastAsiaTheme="minorEastAsia" w:hAnsi="MS Mincho" w:cs="MS Mincho" w:hint="eastAsia"/>
          <w:kern w:val="0"/>
          <w:sz w:val="20"/>
          <w:szCs w:val="20"/>
        </w:rPr>
        <w:t>然后组合分区的结果，</w:t>
      </w:r>
      <w:r>
        <w:rPr>
          <w:rFonts w:hint="eastAsia"/>
        </w:rPr>
        <w:t>combOp</w:t>
      </w:r>
      <w:r>
        <w:rPr>
          <w:rFonts w:hint="eastAsia"/>
        </w:rPr>
        <w:t>为</w:t>
      </w:r>
      <w:r>
        <w:t>(x, y)=&gt;(x._1 + y._1, x._2 + y._</w:t>
      </w:r>
      <w:proofErr w:type="gramStart"/>
      <w:r>
        <w:t>2)</w:t>
      </w:r>
      <w:r>
        <w:rPr>
          <w:rFonts w:hint="eastAsia"/>
        </w:rPr>
        <w:t>，</w:t>
      </w:r>
      <w:proofErr w:type="gramEnd"/>
      <w:r>
        <w:rPr>
          <w:rFonts w:hint="eastAsia"/>
        </w:rPr>
        <w:t>表示</w:t>
      </w:r>
      <w:r w:rsidR="002D0A2B">
        <w:rPr>
          <w:rFonts w:hint="eastAsia"/>
        </w:rPr>
        <w:t>对所有的分区计算结果进行累加，计算方法如下：</w:t>
      </w:r>
    </w:p>
    <w:p w14:paraId="7CB9243B" w14:textId="68EFAB54" w:rsidR="002D0A2B" w:rsidRDefault="002D0A2B" w:rsidP="002D0A2B">
      <w:pPr>
        <w:pStyle w:val="a7"/>
        <w:rPr>
          <w:rFonts w:ascii="微软雅黑" w:eastAsia="微软雅黑" w:hAnsi="微软雅黑" w:cs="微软雅黑"/>
        </w:rPr>
      </w:pPr>
      <w:r>
        <w:rPr>
          <w:rFonts w:ascii="微软雅黑" w:eastAsia="微软雅黑" w:hAnsi="微软雅黑" w:cs="微软雅黑" w:hint="eastAsia"/>
        </w:rPr>
        <w:t>(</w:t>
      </w:r>
      <w:r>
        <w:rPr>
          <w:rFonts w:ascii="微软雅黑" w:eastAsia="微软雅黑" w:hAnsi="微软雅黑" w:cs="微软雅黑"/>
        </w:rPr>
        <w:t>(</w:t>
      </w:r>
      <w:r>
        <w:rPr>
          <w:rFonts w:hint="eastAsia"/>
        </w:rPr>
        <w:t>3</w:t>
      </w:r>
      <w:r>
        <w:t xml:space="preserve"> + 6</w:t>
      </w:r>
      <w:r w:rsidR="006D5C53">
        <w:t xml:space="preserve">) </w:t>
      </w:r>
      <w:r>
        <w:t xml:space="preserve">= 9 , (2 </w:t>
      </w:r>
      <w:r>
        <w:rPr>
          <w:rFonts w:hint="eastAsia"/>
        </w:rPr>
        <w:t>+</w:t>
      </w:r>
      <w:r>
        <w:t xml:space="preserve"> </w:t>
      </w:r>
      <w:r>
        <w:rPr>
          <w:rFonts w:hint="eastAsia"/>
        </w:rPr>
        <w:t>2) =</w:t>
      </w:r>
      <w:r>
        <w:t xml:space="preserve"> </w:t>
      </w:r>
      <w:r>
        <w:rPr>
          <w:rFonts w:hint="eastAsia"/>
        </w:rPr>
        <w:t>4</w:t>
      </w:r>
      <w:r>
        <w:rPr>
          <w:rFonts w:ascii="微软雅黑" w:eastAsia="微软雅黑" w:hAnsi="微软雅黑" w:cs="微软雅黑" w:hint="eastAsia"/>
        </w:rPr>
        <w:t>）</w:t>
      </w:r>
      <w:r>
        <w:rPr>
          <w:rFonts w:hint="eastAsia"/>
        </w:rPr>
        <w:t>=</w:t>
      </w:r>
      <w:r>
        <w:t xml:space="preserve"> </w:t>
      </w:r>
      <w:r>
        <w:rPr>
          <w:rFonts w:ascii="微软雅黑" w:eastAsia="微软雅黑" w:hAnsi="微软雅黑" w:cs="微软雅黑" w:hint="eastAsia"/>
        </w:rPr>
        <w:t>(</w:t>
      </w:r>
      <w:r>
        <w:rPr>
          <w:rFonts w:hint="eastAsia"/>
        </w:rPr>
        <w:t>9</w:t>
      </w:r>
      <w:r w:rsidR="006D5C53">
        <w:t xml:space="preserve"> </w:t>
      </w:r>
      <w:r>
        <w:rPr>
          <w:rFonts w:ascii="微软雅黑" w:eastAsia="微软雅黑" w:hAnsi="微软雅黑" w:cs="微软雅黑" w:hint="eastAsia"/>
        </w:rPr>
        <w:t>,</w:t>
      </w:r>
      <w:r w:rsidR="006D5C53">
        <w:rPr>
          <w:rFonts w:ascii="微软雅黑" w:eastAsia="微软雅黑" w:hAnsi="微软雅黑" w:cs="微软雅黑"/>
        </w:rPr>
        <w:t xml:space="preserve"> </w:t>
      </w:r>
      <w:r>
        <w:rPr>
          <w:rFonts w:ascii="微软雅黑" w:eastAsia="微软雅黑" w:hAnsi="微软雅黑" w:cs="微软雅黑"/>
        </w:rPr>
        <w:t xml:space="preserve"> </w:t>
      </w:r>
      <w:r>
        <w:rPr>
          <w:rFonts w:hint="eastAsia"/>
        </w:rPr>
        <w:t>4</w:t>
      </w:r>
      <w:r>
        <w:rPr>
          <w:rFonts w:ascii="微软雅黑" w:eastAsia="微软雅黑" w:hAnsi="微软雅黑" w:cs="微软雅黑" w:hint="eastAsia"/>
        </w:rPr>
        <w:t>)</w:t>
      </w:r>
    </w:p>
    <w:p w14:paraId="4D8CAD66" w14:textId="7F089239" w:rsidR="00232B80" w:rsidRPr="00232B80" w:rsidRDefault="00232B80" w:rsidP="00232B80">
      <w:pPr>
        <w:pStyle w:val="Caption"/>
      </w:pPr>
      <w:r>
        <w:rPr>
          <w:rFonts w:hint="eastAsia"/>
        </w:rPr>
        <w:t>公式</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rPr>
          <w:noProof/>
        </w:rPr>
        <w:t>3</w:t>
      </w:r>
      <w:r>
        <w:fldChar w:fldCharType="end"/>
      </w:r>
    </w:p>
    <w:p w14:paraId="5A065079" w14:textId="77777777" w:rsidR="00DC7ED6" w:rsidRDefault="00DC7ED6" w:rsidP="00F363F2">
      <w:pPr>
        <w:pStyle w:val="a4"/>
        <w:ind w:firstLine="420"/>
      </w:pPr>
      <w:r>
        <w:t>saveAsTextFile(path)</w:t>
      </w:r>
    </w:p>
    <w:p w14:paraId="3F4A0833" w14:textId="64A5839B" w:rsidR="00DC7ED6" w:rsidRDefault="00402A7E" w:rsidP="00DC7ED6">
      <w:pPr>
        <w:ind w:firstLine="420"/>
      </w:pPr>
      <w:r>
        <w:rPr>
          <w:rFonts w:hint="eastAsia"/>
        </w:rPr>
        <w:t>将数据集的元素</w:t>
      </w:r>
      <w:r w:rsidR="00DC7ED6">
        <w:rPr>
          <w:rFonts w:hint="eastAsia"/>
        </w:rPr>
        <w:t>写为文本文件（或一组文本文件），</w:t>
      </w:r>
      <w:r>
        <w:rPr>
          <w:rFonts w:hint="eastAsia"/>
        </w:rPr>
        <w:t>通过</w:t>
      </w:r>
      <w:r>
        <w:rPr>
          <w:rFonts w:hint="eastAsia"/>
        </w:rPr>
        <w:t>path</w:t>
      </w:r>
      <w:r>
        <w:rPr>
          <w:rFonts w:hint="eastAsia"/>
        </w:rPr>
        <w:t>指定保存文件的路径，可以为</w:t>
      </w:r>
      <w:r w:rsidR="00DC7ED6">
        <w:rPr>
          <w:rFonts w:hint="eastAsia"/>
        </w:rPr>
        <w:t>本地文件系统</w:t>
      </w:r>
      <w:r>
        <w:rPr>
          <w:rFonts w:hint="eastAsia"/>
        </w:rPr>
        <w:t>、</w:t>
      </w:r>
      <w:r w:rsidR="00DC7ED6">
        <w:rPr>
          <w:rFonts w:hint="eastAsia"/>
        </w:rPr>
        <w:t>HDFS</w:t>
      </w:r>
      <w:r w:rsidR="00DC7ED6">
        <w:rPr>
          <w:rFonts w:hint="eastAsia"/>
        </w:rPr>
        <w:t>或任何其他的</w:t>
      </w:r>
      <w:r w:rsidR="00DC7ED6">
        <w:rPr>
          <w:rFonts w:hint="eastAsia"/>
        </w:rPr>
        <w:t>Hadoop</w:t>
      </w:r>
      <w:r w:rsidR="00DC7ED6">
        <w:rPr>
          <w:rFonts w:hint="eastAsia"/>
        </w:rPr>
        <w:t>支持的文件系统。</w:t>
      </w:r>
      <w:r w:rsidR="00822247">
        <w:rPr>
          <w:rFonts w:hint="eastAsia"/>
        </w:rPr>
        <w:t>S</w:t>
      </w:r>
      <w:r w:rsidR="00822247">
        <w:t>park</w:t>
      </w:r>
      <w:r w:rsidR="00DC7ED6">
        <w:rPr>
          <w:rFonts w:hint="eastAsia"/>
        </w:rPr>
        <w:t>会调用每个元素的</w:t>
      </w:r>
      <w:r w:rsidR="00DC7ED6">
        <w:rPr>
          <w:rFonts w:hint="eastAsia"/>
        </w:rPr>
        <w:t>toString</w:t>
      </w:r>
      <w:r w:rsidR="00DC7ED6">
        <w:rPr>
          <w:rFonts w:hint="eastAsia"/>
        </w:rPr>
        <w:t>将其转换为文件中的一行文字。</w:t>
      </w:r>
    </w:p>
    <w:p w14:paraId="162968FE" w14:textId="77777777" w:rsidR="00DC7ED6" w:rsidRDefault="00DC7ED6" w:rsidP="00F363F2">
      <w:pPr>
        <w:pStyle w:val="a4"/>
        <w:ind w:firstLine="420"/>
      </w:pPr>
      <w:r>
        <w:t>saveAsSequenceFile(path)</w:t>
      </w:r>
    </w:p>
    <w:p w14:paraId="16ABCCDB" w14:textId="736C2B60" w:rsidR="00DC7ED6" w:rsidRDefault="00F07B3F" w:rsidP="00DC7ED6">
      <w:pPr>
        <w:ind w:firstLine="420"/>
      </w:pPr>
      <w:r>
        <w:rPr>
          <w:rFonts w:hint="eastAsia"/>
        </w:rPr>
        <w:t>将</w:t>
      </w:r>
      <w:r w:rsidR="00DC7ED6">
        <w:rPr>
          <w:rFonts w:hint="eastAsia"/>
        </w:rPr>
        <w:t>数据集</w:t>
      </w:r>
      <w:r w:rsidR="00E06D23">
        <w:rPr>
          <w:rFonts w:hint="eastAsia"/>
        </w:rPr>
        <w:t>写入到</w:t>
      </w:r>
      <w:r w:rsidR="00DC7ED6">
        <w:rPr>
          <w:rFonts w:hint="eastAsia"/>
        </w:rPr>
        <w:t>Hadoop</w:t>
      </w:r>
      <w:r w:rsidR="00E06D23">
        <w:rPr>
          <w:rFonts w:hint="eastAsia"/>
        </w:rPr>
        <w:t>的</w:t>
      </w:r>
      <w:r w:rsidR="00DC7ED6">
        <w:rPr>
          <w:rFonts w:hint="eastAsia"/>
        </w:rPr>
        <w:t>SequenceFile</w:t>
      </w:r>
      <w:r w:rsidR="002E2D96">
        <w:rPr>
          <w:rFonts w:hint="eastAsia"/>
        </w:rPr>
        <w:t>，通过</w:t>
      </w:r>
      <w:r w:rsidR="002E2D96">
        <w:rPr>
          <w:rFonts w:hint="eastAsia"/>
        </w:rPr>
        <w:t>path</w:t>
      </w:r>
      <w:r w:rsidR="002E2D96">
        <w:rPr>
          <w:rFonts w:hint="eastAsia"/>
        </w:rPr>
        <w:t>指定保存文件的路径，可以为本地文件系统、</w:t>
      </w:r>
      <w:r w:rsidR="002E2D96">
        <w:rPr>
          <w:rFonts w:hint="eastAsia"/>
        </w:rPr>
        <w:t>HDFS</w:t>
      </w:r>
      <w:r w:rsidR="002E2D96">
        <w:rPr>
          <w:rFonts w:hint="eastAsia"/>
        </w:rPr>
        <w:t>或任何其他的</w:t>
      </w:r>
      <w:r w:rsidR="002E2D96">
        <w:rPr>
          <w:rFonts w:hint="eastAsia"/>
        </w:rPr>
        <w:t>Hadoop</w:t>
      </w:r>
      <w:r w:rsidR="002E2D96">
        <w:rPr>
          <w:rFonts w:hint="eastAsia"/>
        </w:rPr>
        <w:t>支持的文件系统</w:t>
      </w:r>
      <w:r w:rsidR="00DC7ED6">
        <w:rPr>
          <w:rFonts w:hint="eastAsia"/>
        </w:rPr>
        <w:t>。</w:t>
      </w:r>
    </w:p>
    <w:p w14:paraId="57DEA288" w14:textId="77777777" w:rsidR="00DC7ED6" w:rsidRDefault="00DC7ED6" w:rsidP="00F363F2">
      <w:pPr>
        <w:pStyle w:val="a4"/>
        <w:ind w:firstLine="420"/>
      </w:pPr>
      <w:r>
        <w:t>saveAsObjectFile(path)</w:t>
      </w:r>
    </w:p>
    <w:p w14:paraId="7D12EC75" w14:textId="08316329" w:rsidR="00DC7ED6" w:rsidRPr="00DC7ED6" w:rsidRDefault="00B245FD" w:rsidP="00DC7ED6">
      <w:pPr>
        <w:ind w:firstLine="420"/>
      </w:pPr>
      <w:r>
        <w:rPr>
          <w:rFonts w:hint="eastAsia"/>
        </w:rPr>
        <w:t>将</w:t>
      </w:r>
      <w:r w:rsidR="00DC7ED6">
        <w:rPr>
          <w:rFonts w:hint="eastAsia"/>
        </w:rPr>
        <w:t>数据集的</w:t>
      </w:r>
      <w:r>
        <w:rPr>
          <w:rFonts w:hint="eastAsia"/>
        </w:rPr>
        <w:t>元素写为使用</w:t>
      </w:r>
      <w:r>
        <w:rPr>
          <w:rFonts w:hint="eastAsia"/>
        </w:rPr>
        <w:t>Java</w:t>
      </w:r>
      <w:r>
        <w:rPr>
          <w:rFonts w:hint="eastAsia"/>
        </w:rPr>
        <w:t>串行化的</w:t>
      </w:r>
      <w:r w:rsidR="00DC7ED6">
        <w:rPr>
          <w:rFonts w:hint="eastAsia"/>
        </w:rPr>
        <w:t>简单格式，然后可以使用</w:t>
      </w:r>
      <w:r w:rsidR="00DC7ED6">
        <w:rPr>
          <w:rFonts w:hint="eastAsia"/>
        </w:rPr>
        <w:t>SparkContext.objectFile()</w:t>
      </w:r>
      <w:r>
        <w:rPr>
          <w:rFonts w:hint="eastAsia"/>
        </w:rPr>
        <w:t>进行加载</w:t>
      </w:r>
      <w:r w:rsidR="00DC7ED6">
        <w:rPr>
          <w:rFonts w:hint="eastAsia"/>
        </w:rPr>
        <w:t>。</w:t>
      </w:r>
    </w:p>
    <w:p w14:paraId="7900FF2C" w14:textId="0537FFC2" w:rsidR="00977FB2" w:rsidRDefault="00977FB2" w:rsidP="00D90AF9">
      <w:pPr>
        <w:pStyle w:val="Heading2"/>
      </w:pPr>
      <w:r>
        <w:rPr>
          <w:rFonts w:hint="eastAsia"/>
        </w:rPr>
        <w:t>Scala</w:t>
      </w:r>
      <w:r w:rsidR="00F3225C">
        <w:rPr>
          <w:rFonts w:hint="eastAsia"/>
        </w:rPr>
        <w:t>编程</w:t>
      </w:r>
    </w:p>
    <w:p w14:paraId="131F54A9" w14:textId="7B8EA27A" w:rsidR="00704916" w:rsidRDefault="00B67A11" w:rsidP="00762FF9">
      <w:pPr>
        <w:ind w:firstLine="420"/>
      </w:pPr>
      <w:r>
        <w:rPr>
          <w:rFonts w:hint="eastAsia"/>
        </w:rPr>
        <w:t>使用</w:t>
      </w:r>
      <w:r>
        <w:rPr>
          <w:rFonts w:hint="eastAsia"/>
        </w:rPr>
        <w:t>Scala</w:t>
      </w:r>
      <w:r>
        <w:rPr>
          <w:rFonts w:hint="eastAsia"/>
        </w:rPr>
        <w:t>和</w:t>
      </w:r>
      <w:r>
        <w:rPr>
          <w:rFonts w:hint="eastAsia"/>
        </w:rPr>
        <w:t>Spark</w:t>
      </w:r>
      <w:r>
        <w:rPr>
          <w:rFonts w:hint="eastAsia"/>
        </w:rPr>
        <w:t>是学习大数据分析的很好的组合。</w:t>
      </w:r>
      <w:r>
        <w:rPr>
          <w:rFonts w:hint="eastAsia"/>
        </w:rPr>
        <w:t>Scala</w:t>
      </w:r>
      <w:r>
        <w:rPr>
          <w:rFonts w:hint="eastAsia"/>
        </w:rPr>
        <w:t>允许将两种方法结合使用，即以面向对象编程（</w:t>
      </w:r>
      <w:r>
        <w:rPr>
          <w:rFonts w:hint="eastAsia"/>
        </w:rPr>
        <w:t>O</w:t>
      </w:r>
      <w:r>
        <w:t>bject-</w:t>
      </w:r>
      <w:r>
        <w:rPr>
          <w:rFonts w:hint="eastAsia"/>
        </w:rPr>
        <w:t>O</w:t>
      </w:r>
      <w:r>
        <w:t xml:space="preserve">riented </w:t>
      </w:r>
      <w:r>
        <w:rPr>
          <w:rFonts w:hint="eastAsia"/>
        </w:rPr>
        <w:t>P</w:t>
      </w:r>
      <w:r w:rsidRPr="008D004C">
        <w:t>rogramming</w:t>
      </w:r>
      <w:r>
        <w:rPr>
          <w:rFonts w:hint="eastAsia"/>
        </w:rPr>
        <w:t>）和</w:t>
      </w:r>
      <w:r w:rsidR="00704916" w:rsidRPr="00704916">
        <w:rPr>
          <w:rFonts w:hint="eastAsia"/>
        </w:rPr>
        <w:t>函数式编程</w:t>
      </w:r>
      <w:r>
        <w:rPr>
          <w:rFonts w:hint="eastAsia"/>
        </w:rPr>
        <w:t>（</w:t>
      </w:r>
      <w:r>
        <w:rPr>
          <w:rFonts w:hint="eastAsia"/>
        </w:rPr>
        <w:t>F</w:t>
      </w:r>
      <w:r>
        <w:t xml:space="preserve">unctional </w:t>
      </w:r>
      <w:r>
        <w:rPr>
          <w:rFonts w:hint="eastAsia"/>
        </w:rPr>
        <w:t>P</w:t>
      </w:r>
      <w:r w:rsidRPr="007E2B73">
        <w:t>rogramming</w:t>
      </w:r>
      <w:r>
        <w:rPr>
          <w:rFonts w:hint="eastAsia"/>
        </w:rPr>
        <w:t>）两种风格编写代码。</w:t>
      </w:r>
      <w:r w:rsidR="00D93298" w:rsidRPr="00D93298">
        <w:rPr>
          <w:rFonts w:hint="eastAsia"/>
        </w:rPr>
        <w:t>面向对象编程范例提供了一个全新的抽象层</w:t>
      </w:r>
      <w:r w:rsidR="00AF4604">
        <w:rPr>
          <w:rFonts w:hint="eastAsia"/>
        </w:rPr>
        <w:t>，</w:t>
      </w:r>
      <w:r w:rsidR="00D93298" w:rsidRPr="00D93298">
        <w:rPr>
          <w:rFonts w:hint="eastAsia"/>
        </w:rPr>
        <w:t>可以通过定义</w:t>
      </w:r>
      <w:r w:rsidR="00AF4604">
        <w:rPr>
          <w:rFonts w:hint="eastAsia"/>
        </w:rPr>
        <w:t>实体（例如具有相关属性和方法的类）来对代码进行模块化，甚至可以利用继承或接口来定义这些实体之间的关系。我们</w:t>
      </w:r>
      <w:r w:rsidR="00D93298" w:rsidRPr="00D93298">
        <w:rPr>
          <w:rFonts w:hint="eastAsia"/>
        </w:rPr>
        <w:t>也可以将具有相似功能的相似类组合在一起，例如作为一个帮助器类</w:t>
      </w:r>
      <w:r w:rsidR="00370051">
        <w:rPr>
          <w:rFonts w:hint="eastAsia"/>
        </w:rPr>
        <w:t>，使</w:t>
      </w:r>
      <w:r w:rsidR="00AF4DC1">
        <w:rPr>
          <w:rFonts w:hint="eastAsia"/>
        </w:rPr>
        <w:t>项目</w:t>
      </w:r>
      <w:r w:rsidR="007C77B0">
        <w:rPr>
          <w:rFonts w:hint="eastAsia"/>
        </w:rPr>
        <w:t>立刻</w:t>
      </w:r>
      <w:r w:rsidR="000F6019">
        <w:rPr>
          <w:rFonts w:hint="eastAsia"/>
        </w:rPr>
        <w:t>变得更加具有</w:t>
      </w:r>
      <w:r w:rsidR="00D93298" w:rsidRPr="00D93298">
        <w:rPr>
          <w:rFonts w:hint="eastAsia"/>
        </w:rPr>
        <w:t>可扩展</w:t>
      </w:r>
      <w:r w:rsidR="000F6019">
        <w:rPr>
          <w:rFonts w:hint="eastAsia"/>
        </w:rPr>
        <w:t>性</w:t>
      </w:r>
      <w:r w:rsidR="00D93298" w:rsidRPr="00D93298">
        <w:rPr>
          <w:rFonts w:hint="eastAsia"/>
        </w:rPr>
        <w:t>。简而言之，</w:t>
      </w:r>
      <w:r w:rsidR="00714D0E">
        <w:rPr>
          <w:rFonts w:hint="eastAsia"/>
        </w:rPr>
        <w:t>面向对象编程</w:t>
      </w:r>
      <w:r w:rsidR="00D93298" w:rsidRPr="00D93298">
        <w:rPr>
          <w:rFonts w:hint="eastAsia"/>
        </w:rPr>
        <w:t>语言的最大优势是模块化和可扩展性。</w:t>
      </w:r>
      <w:r w:rsidR="00704916">
        <w:rPr>
          <w:rFonts w:hint="eastAsia"/>
        </w:rPr>
        <w:t>另外，在计算机科学中</w:t>
      </w:r>
      <w:r w:rsidR="00704916" w:rsidRPr="00704916">
        <w:rPr>
          <w:rFonts w:hint="eastAsia"/>
        </w:rPr>
        <w:t>函数式编程是一种编程范例，是一种构建计算机程序结构和元素的独特风格。</w:t>
      </w:r>
      <w:r w:rsidR="00704916" w:rsidRPr="00704916">
        <w:rPr>
          <w:rFonts w:hint="eastAsia"/>
        </w:rPr>
        <w:t xml:space="preserve"> </w:t>
      </w:r>
      <w:r w:rsidR="00704916" w:rsidRPr="00704916">
        <w:rPr>
          <w:rFonts w:hint="eastAsia"/>
        </w:rPr>
        <w:t>这种独特性有助于将计算视为对数学函数的评估，并避免状态更改和可变数据。</w:t>
      </w:r>
      <w:r w:rsidR="00704916" w:rsidRPr="00704916">
        <w:rPr>
          <w:rFonts w:hint="eastAsia"/>
        </w:rPr>
        <w:t xml:space="preserve"> </w:t>
      </w:r>
      <w:r w:rsidR="00704916" w:rsidRPr="00704916">
        <w:rPr>
          <w:rFonts w:hint="eastAsia"/>
        </w:rPr>
        <w:t>因此，通过使用函数式编程</w:t>
      </w:r>
      <w:r w:rsidR="00704916">
        <w:rPr>
          <w:rFonts w:hint="eastAsia"/>
        </w:rPr>
        <w:t>概念，我们</w:t>
      </w:r>
      <w:r w:rsidR="00704916" w:rsidRPr="00704916">
        <w:rPr>
          <w:rFonts w:hint="eastAsia"/>
        </w:rPr>
        <w:t>可以学习按照自己的风格进行编码以确保数据的不变性。换句话说，函数式编程旨在编写纯函数，并尽可能地消除隐藏的输入和输出，以便我们的代码尽可能地描述了输入和输出之间的关系。</w:t>
      </w:r>
    </w:p>
    <w:p w14:paraId="79BC57F3" w14:textId="2A1E1156" w:rsidR="002F3A3F" w:rsidRDefault="00E76FA8" w:rsidP="002F3A3F">
      <w:pPr>
        <w:ind w:firstLine="420"/>
      </w:pPr>
      <w:r>
        <w:rPr>
          <w:rFonts w:hint="eastAsia"/>
        </w:rPr>
        <w:t>为了执行交互式数据清理、处理、</w:t>
      </w:r>
      <w:r w:rsidRPr="00E76FA8">
        <w:rPr>
          <w:rFonts w:hint="eastAsia"/>
        </w:rPr>
        <w:t>修改和分析，许多数据科学家使用</w:t>
      </w:r>
      <w:r w:rsidRPr="00E76FA8">
        <w:rPr>
          <w:rFonts w:hint="eastAsia"/>
        </w:rPr>
        <w:t>R</w:t>
      </w:r>
      <w:r w:rsidRPr="00E76FA8">
        <w:rPr>
          <w:rFonts w:hint="eastAsia"/>
        </w:rPr>
        <w:t>或</w:t>
      </w:r>
      <w:r w:rsidRPr="00E76FA8">
        <w:rPr>
          <w:rFonts w:hint="eastAsia"/>
        </w:rPr>
        <w:t>Python</w:t>
      </w:r>
      <w:r w:rsidR="001C1926">
        <w:rPr>
          <w:rFonts w:hint="eastAsia"/>
        </w:rPr>
        <w:t>作为他们最喜欢的工具，并尝试使用该工具解决所有数据分析问题或工作。因此</w:t>
      </w:r>
      <w:r w:rsidRPr="00E76FA8">
        <w:rPr>
          <w:rFonts w:hint="eastAsia"/>
        </w:rPr>
        <w:t>在大多数情况下，引入新工具可能会非常具有挑战性，新工具具有更多的语法和新的学习模式集</w:t>
      </w:r>
      <w:r w:rsidR="00F656E2">
        <w:rPr>
          <w:rFonts w:hint="eastAsia"/>
        </w:rPr>
        <w:t>。</w:t>
      </w:r>
      <w:r w:rsidRPr="00E76FA8">
        <w:rPr>
          <w:rFonts w:hint="eastAsia"/>
        </w:rPr>
        <w:t>Spark</w:t>
      </w:r>
      <w:r w:rsidR="001C1926">
        <w:rPr>
          <w:rFonts w:hint="eastAsia"/>
        </w:rPr>
        <w:t>中包括了</w:t>
      </w:r>
      <w:r w:rsidRPr="00E76FA8">
        <w:rPr>
          <w:rFonts w:hint="eastAsia"/>
        </w:rPr>
        <w:t>用</w:t>
      </w:r>
      <w:r w:rsidRPr="00E76FA8">
        <w:rPr>
          <w:rFonts w:hint="eastAsia"/>
        </w:rPr>
        <w:t>Python</w:t>
      </w:r>
      <w:r w:rsidRPr="00E76FA8">
        <w:rPr>
          <w:rFonts w:hint="eastAsia"/>
        </w:rPr>
        <w:t>和</w:t>
      </w:r>
      <w:r w:rsidRPr="00E76FA8">
        <w:rPr>
          <w:rFonts w:hint="eastAsia"/>
        </w:rPr>
        <w:t>R</w:t>
      </w:r>
      <w:r w:rsidRPr="00E76FA8">
        <w:rPr>
          <w:rFonts w:hint="eastAsia"/>
        </w:rPr>
        <w:t>编写</w:t>
      </w:r>
      <w:r w:rsidR="001C1926">
        <w:rPr>
          <w:rFonts w:hint="eastAsia"/>
        </w:rPr>
        <w:t>的</w:t>
      </w:r>
      <w:r w:rsidR="001C1926">
        <w:rPr>
          <w:rFonts w:hint="eastAsia"/>
        </w:rPr>
        <w:t>API</w:t>
      </w:r>
      <w:r w:rsidRPr="00E76FA8">
        <w:rPr>
          <w:rFonts w:hint="eastAsia"/>
        </w:rPr>
        <w:t>，</w:t>
      </w:r>
      <w:r w:rsidR="00865932">
        <w:rPr>
          <w:rFonts w:hint="eastAsia"/>
        </w:rPr>
        <w:t>通过</w:t>
      </w:r>
      <w:r w:rsidRPr="00E76FA8">
        <w:rPr>
          <w:rFonts w:hint="eastAsia"/>
        </w:rPr>
        <w:t>PySpark</w:t>
      </w:r>
      <w:r w:rsidRPr="00E76FA8">
        <w:rPr>
          <w:rFonts w:hint="eastAsia"/>
        </w:rPr>
        <w:t>和</w:t>
      </w:r>
      <w:r w:rsidRPr="00E76FA8">
        <w:rPr>
          <w:rFonts w:hint="eastAsia"/>
        </w:rPr>
        <w:t>SparkR</w:t>
      </w:r>
      <w:r w:rsidR="00865932">
        <w:rPr>
          <w:rFonts w:hint="eastAsia"/>
        </w:rPr>
        <w:t>分别允许我们使用</w:t>
      </w:r>
      <w:r w:rsidRPr="00E76FA8">
        <w:rPr>
          <w:rFonts w:hint="eastAsia"/>
        </w:rPr>
        <w:t>Python</w:t>
      </w:r>
      <w:r w:rsidRPr="00E76FA8">
        <w:rPr>
          <w:rFonts w:hint="eastAsia"/>
        </w:rPr>
        <w:t>或</w:t>
      </w:r>
      <w:r w:rsidRPr="00E76FA8">
        <w:rPr>
          <w:rFonts w:hint="eastAsia"/>
        </w:rPr>
        <w:t>R</w:t>
      </w:r>
      <w:r w:rsidR="00865932">
        <w:rPr>
          <w:rFonts w:hint="eastAsia"/>
        </w:rPr>
        <w:t>编程语言调用</w:t>
      </w:r>
      <w:r w:rsidR="00865932">
        <w:rPr>
          <w:rFonts w:hint="eastAsia"/>
        </w:rPr>
        <w:t>Spark</w:t>
      </w:r>
      <w:r w:rsidR="00865932">
        <w:rPr>
          <w:rFonts w:hint="eastAsia"/>
        </w:rPr>
        <w:t>的功能组件</w:t>
      </w:r>
      <w:r w:rsidRPr="00E76FA8">
        <w:rPr>
          <w:rFonts w:hint="eastAsia"/>
        </w:rPr>
        <w:t>。</w:t>
      </w:r>
      <w:r w:rsidR="00865932" w:rsidRPr="00865932">
        <w:rPr>
          <w:rFonts w:hint="eastAsia"/>
        </w:rPr>
        <w:t>但是，大多数</w:t>
      </w:r>
      <w:r w:rsidR="00865932" w:rsidRPr="00865932">
        <w:rPr>
          <w:rFonts w:hint="eastAsia"/>
        </w:rPr>
        <w:t>Spark</w:t>
      </w:r>
      <w:r w:rsidR="00865932" w:rsidRPr="00865932">
        <w:rPr>
          <w:rFonts w:hint="eastAsia"/>
        </w:rPr>
        <w:t>书和在线示例都是用</w:t>
      </w:r>
      <w:r w:rsidR="00865932" w:rsidRPr="00865932">
        <w:rPr>
          <w:rFonts w:hint="eastAsia"/>
        </w:rPr>
        <w:t>Scala</w:t>
      </w:r>
      <w:r w:rsidR="00865932" w:rsidRPr="00865932">
        <w:rPr>
          <w:rFonts w:hint="eastAsia"/>
        </w:rPr>
        <w:t>编写的。可以说，</w:t>
      </w:r>
      <w:r w:rsidR="001A4790" w:rsidRPr="00865932">
        <w:rPr>
          <w:rFonts w:hint="eastAsia"/>
        </w:rPr>
        <w:t>数据科学家</w:t>
      </w:r>
      <w:r w:rsidR="00865932" w:rsidRPr="00865932">
        <w:rPr>
          <w:rFonts w:hint="eastAsia"/>
        </w:rPr>
        <w:t>使用与编写</w:t>
      </w:r>
      <w:r w:rsidR="00865932" w:rsidRPr="00865932">
        <w:rPr>
          <w:rFonts w:hint="eastAsia"/>
        </w:rPr>
        <w:t>Spark</w:t>
      </w:r>
      <w:r w:rsidR="00865932" w:rsidRPr="00865932">
        <w:rPr>
          <w:rFonts w:hint="eastAsia"/>
        </w:rPr>
        <w:t>代码相同的语言来学习</w:t>
      </w:r>
      <w:r w:rsidR="00865932">
        <w:rPr>
          <w:rFonts w:hint="eastAsia"/>
        </w:rPr>
        <w:t>Spark</w:t>
      </w:r>
      <w:r w:rsidR="00865932">
        <w:rPr>
          <w:rFonts w:hint="eastAsia"/>
        </w:rPr>
        <w:t>的开发</w:t>
      </w:r>
      <w:r w:rsidR="00865932" w:rsidRPr="00865932">
        <w:rPr>
          <w:rFonts w:hint="eastAsia"/>
        </w:rPr>
        <w:t>，将比更胜于</w:t>
      </w:r>
      <w:r w:rsidR="00865932" w:rsidRPr="00865932">
        <w:rPr>
          <w:rFonts w:hint="eastAsia"/>
        </w:rPr>
        <w:t>Java</w:t>
      </w:r>
      <w:r w:rsidR="00865932" w:rsidRPr="00865932">
        <w:rPr>
          <w:rFonts w:hint="eastAsia"/>
        </w:rPr>
        <w:t>，</w:t>
      </w:r>
      <w:r w:rsidR="00865932" w:rsidRPr="00865932">
        <w:rPr>
          <w:rFonts w:hint="eastAsia"/>
        </w:rPr>
        <w:t>Python</w:t>
      </w:r>
      <w:r w:rsidR="00865932" w:rsidRPr="00865932">
        <w:rPr>
          <w:rFonts w:hint="eastAsia"/>
        </w:rPr>
        <w:t>或</w:t>
      </w:r>
      <w:r w:rsidR="00865932" w:rsidRPr="00865932">
        <w:rPr>
          <w:rFonts w:hint="eastAsia"/>
        </w:rPr>
        <w:t>R</w:t>
      </w:r>
      <w:r w:rsidR="001A4790">
        <w:rPr>
          <w:rFonts w:hint="eastAsia"/>
        </w:rPr>
        <w:t>编程语言</w:t>
      </w:r>
      <w:r w:rsidR="00E6175E">
        <w:rPr>
          <w:rFonts w:hint="eastAsia"/>
        </w:rPr>
        <w:t>。其原因包括：</w:t>
      </w:r>
      <w:r w:rsidRPr="00E76FA8">
        <w:rPr>
          <w:rFonts w:hint="eastAsia"/>
        </w:rPr>
        <w:t>更好的性能并消除了数据处理开销</w:t>
      </w:r>
      <w:r w:rsidR="00E6175E">
        <w:rPr>
          <w:rFonts w:hint="eastAsia"/>
        </w:rPr>
        <w:t>；</w:t>
      </w:r>
      <w:r w:rsidR="002F3A3F">
        <w:rPr>
          <w:rFonts w:hint="eastAsia"/>
        </w:rPr>
        <w:t>提供对</w:t>
      </w:r>
      <w:r w:rsidR="002F3A3F">
        <w:rPr>
          <w:rFonts w:hint="eastAsia"/>
        </w:rPr>
        <w:t>Spark</w:t>
      </w:r>
      <w:r w:rsidR="002F3A3F">
        <w:rPr>
          <w:rFonts w:hint="eastAsia"/>
        </w:rPr>
        <w:t>最新和最强大功能的访问；更好的理解</w:t>
      </w:r>
      <w:r w:rsidR="002F3A3F">
        <w:rPr>
          <w:rFonts w:hint="eastAsia"/>
        </w:rPr>
        <w:t>Spark</w:t>
      </w:r>
      <w:r w:rsidR="002F3A3F">
        <w:rPr>
          <w:rFonts w:hint="eastAsia"/>
        </w:rPr>
        <w:t>原理。</w:t>
      </w:r>
    </w:p>
    <w:p w14:paraId="5B38D118" w14:textId="4986EEC7" w:rsidR="00E76FA8" w:rsidRDefault="00E76FA8" w:rsidP="00762FF9">
      <w:pPr>
        <w:ind w:firstLine="420"/>
      </w:pPr>
      <w:r w:rsidRPr="00E76FA8">
        <w:rPr>
          <w:rFonts w:hint="eastAsia"/>
        </w:rPr>
        <w:t>意味着您正在编写</w:t>
      </w:r>
      <w:r w:rsidRPr="00E76FA8">
        <w:rPr>
          <w:rFonts w:hint="eastAsia"/>
        </w:rPr>
        <w:t>Scala</w:t>
      </w:r>
      <w:r w:rsidRPr="00E76FA8">
        <w:rPr>
          <w:rFonts w:hint="eastAsia"/>
        </w:rPr>
        <w:t>代码以使用</w:t>
      </w:r>
      <w:r w:rsidRPr="00E76FA8">
        <w:rPr>
          <w:rFonts w:hint="eastAsia"/>
        </w:rPr>
        <w:t>Spark</w:t>
      </w:r>
      <w:r w:rsidRPr="00E76FA8">
        <w:rPr>
          <w:rFonts w:hint="eastAsia"/>
        </w:rPr>
        <w:t>及其</w:t>
      </w:r>
      <w:r w:rsidRPr="00E76FA8">
        <w:rPr>
          <w:rFonts w:hint="eastAsia"/>
        </w:rPr>
        <w:t>API</w:t>
      </w:r>
      <w:r w:rsidRPr="00E76FA8">
        <w:rPr>
          <w:rFonts w:hint="eastAsia"/>
        </w:rPr>
        <w:t>（即</w:t>
      </w:r>
      <w:r w:rsidRPr="00E76FA8">
        <w:rPr>
          <w:rFonts w:hint="eastAsia"/>
        </w:rPr>
        <w:t>SparkR</w:t>
      </w:r>
      <w:r w:rsidRPr="00E76FA8">
        <w:rPr>
          <w:rFonts w:hint="eastAsia"/>
        </w:rPr>
        <w:t>，</w:t>
      </w:r>
      <w:r w:rsidRPr="00E76FA8">
        <w:rPr>
          <w:rFonts w:hint="eastAsia"/>
        </w:rPr>
        <w:t>SparkSQL</w:t>
      </w:r>
      <w:r w:rsidRPr="00E76FA8">
        <w:rPr>
          <w:rFonts w:hint="eastAsia"/>
        </w:rPr>
        <w:t>，</w:t>
      </w:r>
      <w:r w:rsidRPr="00E76FA8">
        <w:rPr>
          <w:rFonts w:hint="eastAsia"/>
        </w:rPr>
        <w:t>Spark Streaming</w:t>
      </w:r>
      <w:r w:rsidRPr="00E76FA8">
        <w:rPr>
          <w:rFonts w:hint="eastAsia"/>
        </w:rPr>
        <w:t>，</w:t>
      </w:r>
      <w:r w:rsidRPr="00E76FA8">
        <w:rPr>
          <w:rFonts w:hint="eastAsia"/>
        </w:rPr>
        <w:t>Spark MLlib</w:t>
      </w:r>
      <w:r w:rsidRPr="00E76FA8">
        <w:rPr>
          <w:rFonts w:hint="eastAsia"/>
        </w:rPr>
        <w:t>和</w:t>
      </w:r>
      <w:r w:rsidRPr="00E76FA8">
        <w:rPr>
          <w:rFonts w:hint="eastAsia"/>
        </w:rPr>
        <w:t>Spark GraphX</w:t>
      </w:r>
      <w:r w:rsidRPr="00E76FA8">
        <w:rPr>
          <w:rFonts w:hint="eastAsia"/>
        </w:rPr>
        <w:t>）从集群中检索数据。或者，您正在使用</w:t>
      </w:r>
      <w:r w:rsidRPr="00E76FA8">
        <w:rPr>
          <w:rFonts w:hint="eastAsia"/>
        </w:rPr>
        <w:t>Scala</w:t>
      </w:r>
      <w:r w:rsidRPr="00E76FA8">
        <w:rPr>
          <w:rFonts w:hint="eastAsia"/>
        </w:rPr>
        <w:t>开发</w:t>
      </w:r>
      <w:r w:rsidRPr="00E76FA8">
        <w:rPr>
          <w:rFonts w:hint="eastAsia"/>
        </w:rPr>
        <w:t>Spark</w:t>
      </w:r>
      <w:r w:rsidRPr="00E76FA8">
        <w:rPr>
          <w:rFonts w:hint="eastAsia"/>
        </w:rPr>
        <w:t>应用程序，以在您自己的计算机上本地处理该数据。在这两种情况下，</w:t>
      </w:r>
      <w:r w:rsidRPr="00E76FA8">
        <w:rPr>
          <w:rFonts w:hint="eastAsia"/>
        </w:rPr>
        <w:t>Scala</w:t>
      </w:r>
      <w:r w:rsidRPr="00E76FA8">
        <w:rPr>
          <w:rFonts w:hint="eastAsia"/>
        </w:rPr>
        <w:t>都是您真正的朋友，并将及时向您派息。</w:t>
      </w:r>
    </w:p>
    <w:p w14:paraId="50806364" w14:textId="6871CE70" w:rsidR="001F7120" w:rsidRDefault="001F7120" w:rsidP="00762FF9">
      <w:pPr>
        <w:ind w:firstLine="420"/>
      </w:pPr>
      <w:r>
        <w:rPr>
          <w:rFonts w:hint="eastAsia"/>
        </w:rPr>
        <w:t>在本节</w:t>
      </w:r>
      <w:r w:rsidRPr="00D93298">
        <w:rPr>
          <w:rFonts w:hint="eastAsia"/>
        </w:rPr>
        <w:t>中，我们将讨论</w:t>
      </w:r>
      <w:r w:rsidRPr="00D93298">
        <w:rPr>
          <w:rFonts w:hint="eastAsia"/>
        </w:rPr>
        <w:t>Scala</w:t>
      </w:r>
      <w:r w:rsidRPr="00D93298">
        <w:rPr>
          <w:rFonts w:hint="eastAsia"/>
        </w:rPr>
        <w:t>中基本的面向对象功能</w:t>
      </w:r>
      <w:r>
        <w:rPr>
          <w:rFonts w:hint="eastAsia"/>
        </w:rPr>
        <w:t>，将涵盖的主题包括：</w:t>
      </w:r>
      <w:r w:rsidRPr="00D93298">
        <w:rPr>
          <w:rFonts w:hint="eastAsia"/>
        </w:rPr>
        <w:t>Scala</w:t>
      </w:r>
      <w:r w:rsidRPr="00D93298">
        <w:rPr>
          <w:rFonts w:hint="eastAsia"/>
        </w:rPr>
        <w:t>中的变量</w:t>
      </w:r>
      <w:r>
        <w:rPr>
          <w:rFonts w:hint="eastAsia"/>
        </w:rPr>
        <w:t>；</w:t>
      </w:r>
      <w:r w:rsidRPr="00D93298">
        <w:rPr>
          <w:rFonts w:hint="eastAsia"/>
        </w:rPr>
        <w:t>Scala</w:t>
      </w:r>
      <w:r w:rsidRPr="00D93298">
        <w:rPr>
          <w:rFonts w:hint="eastAsia"/>
        </w:rPr>
        <w:t>中的方法，类和对象</w:t>
      </w:r>
      <w:r>
        <w:rPr>
          <w:rFonts w:hint="eastAsia"/>
        </w:rPr>
        <w:t>；包和包</w:t>
      </w:r>
      <w:r w:rsidRPr="00D93298">
        <w:rPr>
          <w:rFonts w:hint="eastAsia"/>
        </w:rPr>
        <w:t>对象</w:t>
      </w:r>
      <w:r>
        <w:rPr>
          <w:rFonts w:hint="eastAsia"/>
        </w:rPr>
        <w:t>；</w:t>
      </w:r>
      <w:r w:rsidRPr="00D93298">
        <w:rPr>
          <w:rFonts w:hint="eastAsia"/>
        </w:rPr>
        <w:t>特性和特征线性化</w:t>
      </w:r>
      <w:r>
        <w:rPr>
          <w:rFonts w:hint="eastAsia"/>
        </w:rPr>
        <w:t>。</w:t>
      </w:r>
      <w:r w:rsidRPr="0049332E">
        <w:rPr>
          <w:rFonts w:hint="eastAsia"/>
        </w:rPr>
        <w:t>然后，我们将讨论模式</w:t>
      </w:r>
      <w:r w:rsidRPr="0049332E">
        <w:rPr>
          <w:rFonts w:hint="eastAsia"/>
        </w:rPr>
        <w:lastRenderedPageBreak/>
        <w:t>匹配，这是来自功能编程概念的功能。此外，我们将讨论</w:t>
      </w:r>
      <w:r w:rsidRPr="0049332E">
        <w:rPr>
          <w:rFonts w:hint="eastAsia"/>
        </w:rPr>
        <w:t>Scala</w:t>
      </w:r>
      <w:r w:rsidRPr="0049332E">
        <w:rPr>
          <w:rFonts w:hint="eastAsia"/>
        </w:rPr>
        <w:t>中的一些内置概念，例如隐式和泛型。最后，我们将讨论将</w:t>
      </w:r>
      <w:r w:rsidRPr="0049332E">
        <w:rPr>
          <w:rFonts w:hint="eastAsia"/>
        </w:rPr>
        <w:t>Scala</w:t>
      </w:r>
      <w:r w:rsidRPr="0049332E">
        <w:rPr>
          <w:rFonts w:hint="eastAsia"/>
        </w:rPr>
        <w:t>应用程序构建到</w:t>
      </w:r>
      <w:r w:rsidRPr="0049332E">
        <w:rPr>
          <w:rFonts w:hint="eastAsia"/>
        </w:rPr>
        <w:t>jar</w:t>
      </w:r>
      <w:r w:rsidRPr="0049332E">
        <w:rPr>
          <w:rFonts w:hint="eastAsia"/>
        </w:rPr>
        <w:t>中所需的一些广泛使用的构建工具。</w:t>
      </w:r>
    </w:p>
    <w:p w14:paraId="7F9F6BF3" w14:textId="44D6E0AB" w:rsidR="004A54A8" w:rsidRDefault="003E4377" w:rsidP="004A54A8">
      <w:pPr>
        <w:pStyle w:val="Heading3"/>
      </w:pPr>
      <w:r>
        <w:rPr>
          <w:rFonts w:hint="eastAsia"/>
        </w:rPr>
        <w:t>面向对象编程</w:t>
      </w:r>
    </w:p>
    <w:p w14:paraId="5A054399" w14:textId="721B5A4B" w:rsidR="005E443F" w:rsidRDefault="005E443F" w:rsidP="005E443F">
      <w:pPr>
        <w:ind w:firstLine="420"/>
      </w:pPr>
      <w:r>
        <w:rPr>
          <w:rFonts w:hint="eastAsia"/>
        </w:rPr>
        <w:t>Scala REPL</w:t>
      </w:r>
      <w:r w:rsidR="00255FBE">
        <w:rPr>
          <w:rFonts w:hint="eastAsia"/>
        </w:rPr>
        <w:t>是命令行解释器，</w:t>
      </w:r>
      <w:r>
        <w:rPr>
          <w:rFonts w:hint="eastAsia"/>
        </w:rPr>
        <w:t>可以将其用作测试</w:t>
      </w:r>
      <w:r w:rsidR="00255FBE">
        <w:rPr>
          <w:rFonts w:hint="eastAsia"/>
        </w:rPr>
        <w:t>Scala</w:t>
      </w:r>
      <w:r>
        <w:rPr>
          <w:rFonts w:hint="eastAsia"/>
        </w:rPr>
        <w:t>代码的</w:t>
      </w:r>
      <w:r w:rsidR="00BE73CB">
        <w:rPr>
          <w:rFonts w:hint="eastAsia"/>
        </w:rPr>
        <w:t>环境</w:t>
      </w:r>
      <w:r>
        <w:rPr>
          <w:rFonts w:hint="eastAsia"/>
        </w:rPr>
        <w:t>。要启动</w:t>
      </w:r>
      <w:r>
        <w:rPr>
          <w:rFonts w:hint="eastAsia"/>
        </w:rPr>
        <w:t>REPL</w:t>
      </w:r>
      <w:r>
        <w:rPr>
          <w:rFonts w:hint="eastAsia"/>
        </w:rPr>
        <w:t>会话，只需在</w:t>
      </w:r>
      <w:r w:rsidR="000903AC">
        <w:rPr>
          <w:rFonts w:hint="eastAsia"/>
        </w:rPr>
        <w:t>本教程提供的虚拟环境的命令中</w:t>
      </w:r>
      <w:r>
        <w:rPr>
          <w:rFonts w:hint="eastAsia"/>
        </w:rPr>
        <w:t>键入</w:t>
      </w:r>
      <w:r w:rsidR="000903AC">
        <w:rPr>
          <w:rFonts w:hint="eastAsia"/>
        </w:rPr>
        <w:t>scala</w:t>
      </w:r>
      <w:r w:rsidR="003F0424">
        <w:rPr>
          <w:rFonts w:hint="eastAsia"/>
        </w:rPr>
        <w:t>，</w:t>
      </w:r>
      <w:r>
        <w:rPr>
          <w:rFonts w:hint="eastAsia"/>
        </w:rPr>
        <w:t>将看到以下内容：</w:t>
      </w:r>
    </w:p>
    <w:p w14:paraId="6643CCE7" w14:textId="77777777" w:rsidR="00750C58" w:rsidRDefault="00750C58" w:rsidP="00EA7E0B">
      <w:pPr>
        <w:pStyle w:val="a7"/>
      </w:pPr>
      <w:r>
        <w:t>root@bb8bf6efccc</w:t>
      </w:r>
      <w:proofErr w:type="gramStart"/>
      <w:r>
        <w:t>9:~</w:t>
      </w:r>
      <w:proofErr w:type="gramEnd"/>
      <w:r>
        <w:t># scala</w:t>
      </w:r>
    </w:p>
    <w:p w14:paraId="5218B660" w14:textId="77777777" w:rsidR="00750C58" w:rsidRDefault="00750C58" w:rsidP="00EA7E0B">
      <w:pPr>
        <w:pStyle w:val="a7"/>
      </w:pPr>
      <w:r>
        <w:t>Welcome to Scala 2.12.8 (OpenJDK 64-Bit Server VM, Java 1.8.0_212).</w:t>
      </w:r>
    </w:p>
    <w:p w14:paraId="19194F67" w14:textId="77777777" w:rsidR="00750C58" w:rsidRDefault="00750C58" w:rsidP="00EA7E0B">
      <w:pPr>
        <w:pStyle w:val="a7"/>
      </w:pPr>
      <w:r>
        <w:t xml:space="preserve">Type in expressions for evaluation. Or </w:t>
      </w:r>
      <w:proofErr w:type="gramStart"/>
      <w:r>
        <w:t>try :help</w:t>
      </w:r>
      <w:proofErr w:type="gramEnd"/>
      <w:r>
        <w:t>.</w:t>
      </w:r>
    </w:p>
    <w:p w14:paraId="7B07E3AD" w14:textId="77777777" w:rsidR="00750C58" w:rsidRDefault="00750C58" w:rsidP="00EA7E0B">
      <w:pPr>
        <w:pStyle w:val="a7"/>
      </w:pPr>
    </w:p>
    <w:p w14:paraId="6F90CE60" w14:textId="78B66C10" w:rsidR="005E443F" w:rsidRDefault="00750C58" w:rsidP="00EA7E0B">
      <w:pPr>
        <w:pStyle w:val="a7"/>
      </w:pPr>
      <w:r>
        <w:t>scala&gt;</w:t>
      </w:r>
    </w:p>
    <w:p w14:paraId="214A2479" w14:textId="2E691AA8" w:rsidR="005E443F" w:rsidRDefault="005E443F" w:rsidP="005E443F">
      <w:pPr>
        <w:ind w:firstLine="420"/>
      </w:pPr>
      <w:r>
        <w:rPr>
          <w:rFonts w:hint="eastAsia"/>
        </w:rPr>
        <w:t>因为</w:t>
      </w:r>
      <w:r>
        <w:rPr>
          <w:rFonts w:hint="eastAsia"/>
        </w:rPr>
        <w:t>REPL</w:t>
      </w:r>
      <w:r>
        <w:rPr>
          <w:rFonts w:hint="eastAsia"/>
        </w:rPr>
        <w:t>是命令行解释器，所以</w:t>
      </w:r>
      <w:r w:rsidR="002E139D">
        <w:rPr>
          <w:rFonts w:hint="eastAsia"/>
        </w:rPr>
        <w:t>需要键入代码然后回车执行就可以看到结果。</w:t>
      </w:r>
      <w:r>
        <w:rPr>
          <w:rFonts w:hint="eastAsia"/>
        </w:rPr>
        <w:t>进入</w:t>
      </w:r>
      <w:r>
        <w:rPr>
          <w:rFonts w:hint="eastAsia"/>
        </w:rPr>
        <w:t>REPL</w:t>
      </w:r>
      <w:r w:rsidR="002E139D">
        <w:rPr>
          <w:rFonts w:hint="eastAsia"/>
        </w:rPr>
        <w:t>后，</w:t>
      </w:r>
      <w:r>
        <w:rPr>
          <w:rFonts w:hint="eastAsia"/>
        </w:rPr>
        <w:t>可以键入</w:t>
      </w:r>
      <w:r>
        <w:rPr>
          <w:rFonts w:hint="eastAsia"/>
        </w:rPr>
        <w:t>Scala</w:t>
      </w:r>
      <w:r>
        <w:rPr>
          <w:rFonts w:hint="eastAsia"/>
        </w:rPr>
        <w:t>表达式以查看其工作方式：</w:t>
      </w:r>
    </w:p>
    <w:p w14:paraId="498761A5" w14:textId="77777777" w:rsidR="005E443F" w:rsidRDefault="005E443F" w:rsidP="002E139D">
      <w:pPr>
        <w:pStyle w:val="a7"/>
      </w:pPr>
      <w:r>
        <w:t>scala&gt; val x = 1</w:t>
      </w:r>
    </w:p>
    <w:p w14:paraId="69B9D13A" w14:textId="77777777" w:rsidR="005E443F" w:rsidRDefault="005E443F" w:rsidP="002E139D">
      <w:pPr>
        <w:pStyle w:val="a7"/>
      </w:pPr>
      <w:r>
        <w:t>x: Int = 1</w:t>
      </w:r>
    </w:p>
    <w:p w14:paraId="189C998E" w14:textId="77777777" w:rsidR="005E443F" w:rsidRDefault="005E443F" w:rsidP="002E139D">
      <w:pPr>
        <w:pStyle w:val="a7"/>
      </w:pPr>
    </w:p>
    <w:p w14:paraId="4ABB9D40" w14:textId="77777777" w:rsidR="005E443F" w:rsidRDefault="005E443F" w:rsidP="002E139D">
      <w:pPr>
        <w:pStyle w:val="a7"/>
      </w:pPr>
      <w:r>
        <w:t>scala&gt; val y = x + 1</w:t>
      </w:r>
    </w:p>
    <w:p w14:paraId="1A8C70BA" w14:textId="77777777" w:rsidR="005E443F" w:rsidRDefault="005E443F" w:rsidP="002E139D">
      <w:pPr>
        <w:pStyle w:val="a7"/>
      </w:pPr>
      <w:r>
        <w:t>y: Int = 2</w:t>
      </w:r>
    </w:p>
    <w:p w14:paraId="18CD4632" w14:textId="48614109" w:rsidR="005E443F" w:rsidRDefault="005E443F" w:rsidP="005E443F">
      <w:pPr>
        <w:ind w:firstLine="420"/>
      </w:pPr>
      <w:r>
        <w:rPr>
          <w:rFonts w:hint="eastAsia"/>
        </w:rPr>
        <w:t>如这些示例所示，只需在</w:t>
      </w:r>
      <w:r>
        <w:rPr>
          <w:rFonts w:hint="eastAsia"/>
        </w:rPr>
        <w:t>REPL</w:t>
      </w:r>
      <w:r>
        <w:rPr>
          <w:rFonts w:hint="eastAsia"/>
        </w:rPr>
        <w:t>内键入表达式，它就会在</w:t>
      </w:r>
      <w:r w:rsidR="004424AF">
        <w:rPr>
          <w:rFonts w:hint="eastAsia"/>
        </w:rPr>
        <w:t>下一</w:t>
      </w:r>
      <w:r w:rsidR="0095579F">
        <w:rPr>
          <w:rFonts w:hint="eastAsia"/>
        </w:rPr>
        <w:t>行</w:t>
      </w:r>
      <w:r>
        <w:rPr>
          <w:rFonts w:hint="eastAsia"/>
        </w:rPr>
        <w:t>上显示每个表达式的结果。</w:t>
      </w:r>
    </w:p>
    <w:p w14:paraId="13C534FF" w14:textId="37F3AB9C" w:rsidR="005E443F" w:rsidRDefault="0091345E" w:rsidP="005E443F">
      <w:pPr>
        <w:ind w:firstLine="420"/>
      </w:pPr>
      <w:r>
        <w:rPr>
          <w:rFonts w:hint="eastAsia"/>
        </w:rPr>
        <w:t>scala REPL</w:t>
      </w:r>
      <w:r>
        <w:rPr>
          <w:rFonts w:hint="eastAsia"/>
        </w:rPr>
        <w:t>会</w:t>
      </w:r>
      <w:r w:rsidR="005E443F">
        <w:rPr>
          <w:rFonts w:hint="eastAsia"/>
        </w:rPr>
        <w:t>根据需要创建变量</w:t>
      </w:r>
      <w:r>
        <w:rPr>
          <w:rFonts w:hint="eastAsia"/>
        </w:rPr>
        <w:t>，</w:t>
      </w:r>
      <w:r w:rsidR="005E443F">
        <w:rPr>
          <w:rFonts w:hint="eastAsia"/>
        </w:rPr>
        <w:t>如果不将表达式的结果分配给变量，则</w:t>
      </w:r>
      <w:r w:rsidR="005E443F">
        <w:rPr>
          <w:rFonts w:hint="eastAsia"/>
        </w:rPr>
        <w:t>REPL</w:t>
      </w:r>
      <w:r w:rsidR="005E443F">
        <w:rPr>
          <w:rFonts w:hint="eastAsia"/>
        </w:rPr>
        <w:t>会自动创建以</w:t>
      </w:r>
      <w:r w:rsidR="00B141A4">
        <w:rPr>
          <w:rFonts w:hint="eastAsia"/>
        </w:rPr>
        <w:t>res</w:t>
      </w:r>
      <w:r w:rsidR="00B141A4">
        <w:rPr>
          <w:rFonts w:hint="eastAsia"/>
        </w:rPr>
        <w:t>为</w:t>
      </w:r>
      <w:r w:rsidR="005E443F">
        <w:rPr>
          <w:rFonts w:hint="eastAsia"/>
        </w:rPr>
        <w:t>开头的变量</w:t>
      </w:r>
      <w:r w:rsidR="009A4B12">
        <w:rPr>
          <w:rFonts w:hint="eastAsia"/>
        </w:rPr>
        <w:t>，</w:t>
      </w:r>
      <w:r w:rsidR="005E443F">
        <w:rPr>
          <w:rFonts w:hint="eastAsia"/>
        </w:rPr>
        <w:t>第一个变量是</w:t>
      </w:r>
      <w:r w:rsidR="005E443F">
        <w:rPr>
          <w:rFonts w:hint="eastAsia"/>
        </w:rPr>
        <w:t>res0</w:t>
      </w:r>
      <w:r w:rsidR="005E443F">
        <w:rPr>
          <w:rFonts w:hint="eastAsia"/>
        </w:rPr>
        <w:t>，第二个变量是</w:t>
      </w:r>
      <w:r w:rsidR="005E443F">
        <w:rPr>
          <w:rFonts w:hint="eastAsia"/>
        </w:rPr>
        <w:t>res1</w:t>
      </w:r>
      <w:r w:rsidR="005E443F">
        <w:rPr>
          <w:rFonts w:hint="eastAsia"/>
        </w:rPr>
        <w:t>，等等：</w:t>
      </w:r>
    </w:p>
    <w:p w14:paraId="0F8ED130" w14:textId="77777777" w:rsidR="005E443F" w:rsidRDefault="005E443F" w:rsidP="00D92CE2">
      <w:pPr>
        <w:pStyle w:val="a7"/>
      </w:pPr>
      <w:r>
        <w:t>scala&gt; 2 + 2</w:t>
      </w:r>
    </w:p>
    <w:p w14:paraId="74FBDAE7" w14:textId="77777777" w:rsidR="005E443F" w:rsidRDefault="005E443F" w:rsidP="00D92CE2">
      <w:pPr>
        <w:pStyle w:val="a7"/>
      </w:pPr>
      <w:r>
        <w:t>res0: Int = 4</w:t>
      </w:r>
    </w:p>
    <w:p w14:paraId="7D09C028" w14:textId="77777777" w:rsidR="005E443F" w:rsidRDefault="005E443F" w:rsidP="00D92CE2">
      <w:pPr>
        <w:pStyle w:val="a7"/>
      </w:pPr>
    </w:p>
    <w:p w14:paraId="7A1DC2A0" w14:textId="77777777" w:rsidR="005E443F" w:rsidRDefault="005E443F" w:rsidP="00D92CE2">
      <w:pPr>
        <w:pStyle w:val="a7"/>
      </w:pPr>
      <w:r>
        <w:t>scala&gt; 3 / 3</w:t>
      </w:r>
    </w:p>
    <w:p w14:paraId="62C07D51" w14:textId="77777777" w:rsidR="005E443F" w:rsidRDefault="005E443F" w:rsidP="00D92CE2">
      <w:pPr>
        <w:pStyle w:val="a7"/>
      </w:pPr>
      <w:r>
        <w:t>res1: Int = 1</w:t>
      </w:r>
    </w:p>
    <w:p w14:paraId="0D947CBF" w14:textId="0EFACE79" w:rsidR="005E443F" w:rsidRDefault="00A051A6" w:rsidP="005E443F">
      <w:pPr>
        <w:ind w:firstLine="420"/>
      </w:pPr>
      <w:r>
        <w:rPr>
          <w:rFonts w:hint="eastAsia"/>
        </w:rPr>
        <w:t>这些是动态创建的实际变量名，</w:t>
      </w:r>
      <w:r w:rsidR="005E443F">
        <w:rPr>
          <w:rFonts w:hint="eastAsia"/>
        </w:rPr>
        <w:t>可以在表达式中使用它们：</w:t>
      </w:r>
    </w:p>
    <w:p w14:paraId="6A192376" w14:textId="77777777" w:rsidR="005E443F" w:rsidRDefault="005E443F" w:rsidP="00E50E84">
      <w:pPr>
        <w:pStyle w:val="a7"/>
      </w:pPr>
      <w:r>
        <w:t>scala&gt; val z = res0 + res1</w:t>
      </w:r>
    </w:p>
    <w:p w14:paraId="617257C2" w14:textId="77777777" w:rsidR="005E443F" w:rsidRDefault="005E443F" w:rsidP="00E50E84">
      <w:pPr>
        <w:pStyle w:val="a7"/>
      </w:pPr>
      <w:r>
        <w:t>z: Int = 5</w:t>
      </w:r>
    </w:p>
    <w:p w14:paraId="7A9D8AE9" w14:textId="7DFC19CF" w:rsidR="005E443F" w:rsidRDefault="007326D6" w:rsidP="005E443F">
      <w:pPr>
        <w:ind w:firstLine="420"/>
      </w:pPr>
      <w:r>
        <w:rPr>
          <w:rFonts w:hint="eastAsia"/>
        </w:rPr>
        <w:t>上面简单介绍了</w:t>
      </w:r>
      <w:r>
        <w:rPr>
          <w:rFonts w:hint="eastAsia"/>
        </w:rPr>
        <w:t>scala REPL</w:t>
      </w:r>
      <w:r>
        <w:rPr>
          <w:rFonts w:hint="eastAsia"/>
        </w:rPr>
        <w:t>的使用。在本书中</w:t>
      </w:r>
      <w:r w:rsidR="00C51C36">
        <w:rPr>
          <w:rFonts w:hint="eastAsia"/>
        </w:rPr>
        <w:t>大部分的例子</w:t>
      </w:r>
      <w:r w:rsidR="005E443F">
        <w:rPr>
          <w:rFonts w:hint="eastAsia"/>
        </w:rPr>
        <w:t>使用</w:t>
      </w:r>
      <w:r w:rsidR="00C51C36">
        <w:rPr>
          <w:rFonts w:hint="eastAsia"/>
        </w:rPr>
        <w:t>了</w:t>
      </w:r>
      <w:r w:rsidR="00C51C36">
        <w:rPr>
          <w:rFonts w:hint="eastAsia"/>
        </w:rPr>
        <w:t>S</w:t>
      </w:r>
      <w:r>
        <w:rPr>
          <w:rFonts w:hint="eastAsia"/>
        </w:rPr>
        <w:t xml:space="preserve">park </w:t>
      </w:r>
      <w:r w:rsidR="00C51C36">
        <w:rPr>
          <w:rFonts w:hint="eastAsia"/>
        </w:rPr>
        <w:t>S</w:t>
      </w:r>
      <w:r>
        <w:rPr>
          <w:rFonts w:hint="eastAsia"/>
        </w:rPr>
        <w:t>hell</w:t>
      </w:r>
      <w:r>
        <w:rPr>
          <w:rFonts w:hint="eastAsia"/>
        </w:rPr>
        <w:t>工具</w:t>
      </w:r>
      <w:r w:rsidR="005E443F">
        <w:rPr>
          <w:rFonts w:hint="eastAsia"/>
        </w:rPr>
        <w:t>，</w:t>
      </w:r>
      <w:r w:rsidR="00C51C36">
        <w:rPr>
          <w:rFonts w:hint="eastAsia"/>
        </w:rPr>
        <w:t>这就是</w:t>
      </w:r>
      <w:r w:rsidR="00C51C36">
        <w:rPr>
          <w:rFonts w:hint="eastAsia"/>
        </w:rPr>
        <w:t>S</w:t>
      </w:r>
      <w:r>
        <w:rPr>
          <w:rFonts w:hint="eastAsia"/>
        </w:rPr>
        <w:t>park</w:t>
      </w:r>
      <w:r w:rsidR="00C51C36">
        <w:rPr>
          <w:rFonts w:hint="eastAsia"/>
        </w:rPr>
        <w:t>提供的</w:t>
      </w:r>
      <w:r w:rsidR="00C51C36">
        <w:rPr>
          <w:rFonts w:hint="eastAsia"/>
        </w:rPr>
        <w:t>REPL</w:t>
      </w:r>
      <w:r w:rsidR="00C51C36">
        <w:rPr>
          <w:rFonts w:hint="eastAsia"/>
        </w:rPr>
        <w:t>，只是在启动工具时加载了</w:t>
      </w:r>
      <w:r w:rsidR="00C51C36">
        <w:rPr>
          <w:rFonts w:hint="eastAsia"/>
        </w:rPr>
        <w:t>Spark</w:t>
      </w:r>
      <w:r w:rsidR="00C51C36">
        <w:rPr>
          <w:rFonts w:hint="eastAsia"/>
        </w:rPr>
        <w:t>程序包，可以直接在命令上调用。这里继续使用</w:t>
      </w:r>
      <w:r w:rsidR="00C51C36">
        <w:rPr>
          <w:rFonts w:hint="eastAsia"/>
        </w:rPr>
        <w:t>REPL</w:t>
      </w:r>
      <w:r w:rsidR="005E443F">
        <w:rPr>
          <w:rFonts w:hint="eastAsia"/>
        </w:rPr>
        <w:t>进行实验</w:t>
      </w:r>
      <w:r w:rsidR="00C949E9">
        <w:rPr>
          <w:rFonts w:hint="eastAsia"/>
        </w:rPr>
        <w:t>。下面是一些表达式，</w:t>
      </w:r>
      <w:r w:rsidR="005E443F">
        <w:rPr>
          <w:rFonts w:hint="eastAsia"/>
        </w:rPr>
        <w:t>可以尝试看看它们如何工作：</w:t>
      </w:r>
    </w:p>
    <w:p w14:paraId="4D072234" w14:textId="77777777" w:rsidR="0069399E" w:rsidRDefault="0069399E" w:rsidP="0069399E">
      <w:pPr>
        <w:pStyle w:val="a7"/>
      </w:pPr>
      <w:r>
        <w:t>scala&gt; val name = "John Doe"</w:t>
      </w:r>
    </w:p>
    <w:p w14:paraId="25B80374" w14:textId="77777777" w:rsidR="0069399E" w:rsidRDefault="0069399E" w:rsidP="0069399E">
      <w:pPr>
        <w:pStyle w:val="a7"/>
      </w:pPr>
      <w:r>
        <w:t>name: String = John Doe</w:t>
      </w:r>
    </w:p>
    <w:p w14:paraId="1F693576" w14:textId="77777777" w:rsidR="0069399E" w:rsidRDefault="0069399E" w:rsidP="0069399E">
      <w:pPr>
        <w:pStyle w:val="a7"/>
      </w:pPr>
    </w:p>
    <w:p w14:paraId="2234ABD0" w14:textId="77777777" w:rsidR="0069399E" w:rsidRDefault="0069399E" w:rsidP="0069399E">
      <w:pPr>
        <w:pStyle w:val="a7"/>
      </w:pPr>
      <w:r>
        <w:t>scala&gt; "hello</w:t>
      </w:r>
      <w:proofErr w:type="gramStart"/>
      <w:r>
        <w:t>".head</w:t>
      </w:r>
      <w:proofErr w:type="gramEnd"/>
    </w:p>
    <w:p w14:paraId="59B00A07" w14:textId="77777777" w:rsidR="0069399E" w:rsidRDefault="0069399E" w:rsidP="0069399E">
      <w:pPr>
        <w:pStyle w:val="a7"/>
      </w:pPr>
      <w:r>
        <w:t>res0: Char = h</w:t>
      </w:r>
    </w:p>
    <w:p w14:paraId="517D829D" w14:textId="77777777" w:rsidR="0069399E" w:rsidRDefault="0069399E" w:rsidP="0069399E">
      <w:pPr>
        <w:pStyle w:val="a7"/>
      </w:pPr>
    </w:p>
    <w:p w14:paraId="5708933B" w14:textId="77777777" w:rsidR="0069399E" w:rsidRDefault="0069399E" w:rsidP="0069399E">
      <w:pPr>
        <w:pStyle w:val="a7"/>
      </w:pPr>
      <w:r>
        <w:t>scala&gt; "hello</w:t>
      </w:r>
      <w:proofErr w:type="gramStart"/>
      <w:r>
        <w:t>".tail</w:t>
      </w:r>
      <w:proofErr w:type="gramEnd"/>
    </w:p>
    <w:p w14:paraId="7F05223C" w14:textId="77777777" w:rsidR="0069399E" w:rsidRDefault="0069399E" w:rsidP="0069399E">
      <w:pPr>
        <w:pStyle w:val="a7"/>
      </w:pPr>
      <w:r>
        <w:t>res1: String = ello</w:t>
      </w:r>
    </w:p>
    <w:p w14:paraId="02FF55E8" w14:textId="77777777" w:rsidR="0069399E" w:rsidRDefault="0069399E" w:rsidP="0069399E">
      <w:pPr>
        <w:pStyle w:val="a7"/>
      </w:pPr>
    </w:p>
    <w:p w14:paraId="188F4D5F" w14:textId="77777777" w:rsidR="0069399E" w:rsidRDefault="0069399E" w:rsidP="0069399E">
      <w:pPr>
        <w:pStyle w:val="a7"/>
      </w:pPr>
      <w:r>
        <w:t>scala&gt; "hello, world</w:t>
      </w:r>
      <w:proofErr w:type="gramStart"/>
      <w:r>
        <w:t>".take</w:t>
      </w:r>
      <w:proofErr w:type="gramEnd"/>
      <w:r>
        <w:t>(5)</w:t>
      </w:r>
    </w:p>
    <w:p w14:paraId="4C97EFCF" w14:textId="77777777" w:rsidR="0069399E" w:rsidRDefault="0069399E" w:rsidP="0069399E">
      <w:pPr>
        <w:pStyle w:val="a7"/>
      </w:pPr>
      <w:r>
        <w:t>res2: String = hello</w:t>
      </w:r>
    </w:p>
    <w:p w14:paraId="7BD7AED0" w14:textId="77777777" w:rsidR="0069399E" w:rsidRDefault="0069399E" w:rsidP="0069399E">
      <w:pPr>
        <w:pStyle w:val="a7"/>
      </w:pPr>
    </w:p>
    <w:p w14:paraId="1C5A60DE" w14:textId="77777777" w:rsidR="0069399E" w:rsidRDefault="0069399E" w:rsidP="0069399E">
      <w:pPr>
        <w:pStyle w:val="a7"/>
      </w:pPr>
      <w:r>
        <w:t>scala&gt; println("hi")</w:t>
      </w:r>
    </w:p>
    <w:p w14:paraId="5242EF80" w14:textId="77777777" w:rsidR="0069399E" w:rsidRDefault="0069399E" w:rsidP="0069399E">
      <w:pPr>
        <w:pStyle w:val="a7"/>
      </w:pPr>
      <w:r>
        <w:t>hi</w:t>
      </w:r>
    </w:p>
    <w:p w14:paraId="6CEAECF2" w14:textId="77777777" w:rsidR="0069399E" w:rsidRDefault="0069399E" w:rsidP="0069399E">
      <w:pPr>
        <w:pStyle w:val="a7"/>
      </w:pPr>
    </w:p>
    <w:p w14:paraId="0B90EBE4" w14:textId="77777777" w:rsidR="0069399E" w:rsidRDefault="0069399E" w:rsidP="0069399E">
      <w:pPr>
        <w:pStyle w:val="a7"/>
      </w:pPr>
      <w:r>
        <w:lastRenderedPageBreak/>
        <w:t>scala&gt; 1 + 2 * 3</w:t>
      </w:r>
    </w:p>
    <w:p w14:paraId="51B63390" w14:textId="77777777" w:rsidR="0069399E" w:rsidRDefault="0069399E" w:rsidP="0069399E">
      <w:pPr>
        <w:pStyle w:val="a7"/>
      </w:pPr>
      <w:r>
        <w:t>res4: Int = 7</w:t>
      </w:r>
    </w:p>
    <w:p w14:paraId="55E4FBD2" w14:textId="77777777" w:rsidR="0069399E" w:rsidRDefault="0069399E" w:rsidP="0069399E">
      <w:pPr>
        <w:pStyle w:val="a7"/>
      </w:pPr>
    </w:p>
    <w:p w14:paraId="4C9D7F54" w14:textId="77777777" w:rsidR="0069399E" w:rsidRDefault="0069399E" w:rsidP="0069399E">
      <w:pPr>
        <w:pStyle w:val="a7"/>
      </w:pPr>
      <w:r>
        <w:t>scala&gt; (1 + 2) * 3</w:t>
      </w:r>
    </w:p>
    <w:p w14:paraId="512AA3C3" w14:textId="77777777" w:rsidR="0069399E" w:rsidRDefault="0069399E" w:rsidP="0069399E">
      <w:pPr>
        <w:pStyle w:val="a7"/>
      </w:pPr>
      <w:r>
        <w:t>res5: Int = 9</w:t>
      </w:r>
    </w:p>
    <w:p w14:paraId="6BD95F68" w14:textId="77777777" w:rsidR="0069399E" w:rsidRDefault="0069399E" w:rsidP="0069399E">
      <w:pPr>
        <w:pStyle w:val="a7"/>
      </w:pPr>
    </w:p>
    <w:p w14:paraId="0D2E0462" w14:textId="77777777" w:rsidR="0069399E" w:rsidRDefault="0069399E" w:rsidP="0069399E">
      <w:pPr>
        <w:pStyle w:val="a7"/>
      </w:pPr>
      <w:r>
        <w:t>scala&gt; if (2 &gt; 1) println("greater") else println("lesser")</w:t>
      </w:r>
    </w:p>
    <w:p w14:paraId="51D876CD" w14:textId="77777777" w:rsidR="0069399E" w:rsidRDefault="0069399E" w:rsidP="0069399E">
      <w:pPr>
        <w:pStyle w:val="a7"/>
      </w:pPr>
      <w:r>
        <w:t>greater</w:t>
      </w:r>
    </w:p>
    <w:p w14:paraId="1BAF4F7F" w14:textId="600DBD0C" w:rsidR="00B1152B" w:rsidRDefault="00B1152B" w:rsidP="00B1152B">
      <w:pPr>
        <w:ind w:firstLine="420"/>
      </w:pPr>
      <w:r>
        <w:rPr>
          <w:rFonts w:hint="eastAsia"/>
        </w:rPr>
        <w:t>Scala</w:t>
      </w:r>
      <w:r>
        <w:rPr>
          <w:rFonts w:hint="eastAsia"/>
        </w:rPr>
        <w:t>具有两种类型的变量：</w:t>
      </w:r>
      <w:r>
        <w:rPr>
          <w:rFonts w:hint="eastAsia"/>
        </w:rPr>
        <w:t>val</w:t>
      </w:r>
      <w:r w:rsidR="00B648B4">
        <w:rPr>
          <w:rFonts w:hint="eastAsia"/>
        </w:rPr>
        <w:t>类型创建一个不可变的变量，</w:t>
      </w:r>
      <w:r>
        <w:rPr>
          <w:rFonts w:hint="eastAsia"/>
        </w:rPr>
        <w:t>例如</w:t>
      </w:r>
      <w:r w:rsidR="00B648B4">
        <w:rPr>
          <w:rFonts w:hint="eastAsia"/>
        </w:rPr>
        <w:t>在</w:t>
      </w:r>
      <w:r w:rsidR="00B648B4">
        <w:rPr>
          <w:rFonts w:hint="eastAsia"/>
        </w:rPr>
        <w:t>Java</w:t>
      </w:r>
      <w:r w:rsidR="00B648B4">
        <w:rPr>
          <w:rFonts w:hint="eastAsia"/>
        </w:rPr>
        <w:t>中的</w:t>
      </w:r>
      <w:r>
        <w:rPr>
          <w:rFonts w:hint="eastAsia"/>
        </w:rPr>
        <w:t>final</w:t>
      </w:r>
      <w:r>
        <w:rPr>
          <w:rFonts w:hint="eastAsia"/>
        </w:rPr>
        <w:t>）</w:t>
      </w:r>
      <w:r w:rsidR="00B648B4">
        <w:rPr>
          <w:rFonts w:hint="eastAsia"/>
        </w:rPr>
        <w:t>；</w:t>
      </w:r>
      <w:r>
        <w:rPr>
          <w:rFonts w:hint="eastAsia"/>
        </w:rPr>
        <w:t>var</w:t>
      </w:r>
      <w:r>
        <w:rPr>
          <w:rFonts w:hint="eastAsia"/>
        </w:rPr>
        <w:t>创建一个可变变量</w:t>
      </w:r>
      <w:r w:rsidR="00F07675">
        <w:rPr>
          <w:rFonts w:hint="eastAsia"/>
        </w:rPr>
        <w:t>。</w:t>
      </w:r>
      <w:r>
        <w:rPr>
          <w:rFonts w:hint="eastAsia"/>
        </w:rPr>
        <w:t>这是</w:t>
      </w:r>
      <w:r>
        <w:rPr>
          <w:rFonts w:hint="eastAsia"/>
        </w:rPr>
        <w:t>Scala</w:t>
      </w:r>
      <w:r>
        <w:rPr>
          <w:rFonts w:hint="eastAsia"/>
        </w:rPr>
        <w:t>中的变量声明：</w:t>
      </w:r>
    </w:p>
    <w:p w14:paraId="69D3ACCF" w14:textId="77777777" w:rsidR="00970DA2" w:rsidRDefault="00970DA2" w:rsidP="00970DA2">
      <w:pPr>
        <w:pStyle w:val="a7"/>
      </w:pPr>
      <w:r>
        <w:t>scala&gt; val s = "hello"</w:t>
      </w:r>
    </w:p>
    <w:p w14:paraId="7899793B" w14:textId="77777777" w:rsidR="00970DA2" w:rsidRDefault="00970DA2" w:rsidP="00970DA2">
      <w:pPr>
        <w:pStyle w:val="a7"/>
      </w:pPr>
      <w:r>
        <w:t>s: String = hello</w:t>
      </w:r>
    </w:p>
    <w:p w14:paraId="32CCCC30" w14:textId="77777777" w:rsidR="00970DA2" w:rsidRDefault="00970DA2" w:rsidP="00970DA2">
      <w:pPr>
        <w:pStyle w:val="a7"/>
      </w:pPr>
    </w:p>
    <w:p w14:paraId="75C21BBC" w14:textId="77777777" w:rsidR="00970DA2" w:rsidRDefault="00970DA2" w:rsidP="00970DA2">
      <w:pPr>
        <w:pStyle w:val="a7"/>
      </w:pPr>
      <w:r>
        <w:t>scala&gt; var i = 42</w:t>
      </w:r>
    </w:p>
    <w:p w14:paraId="0519735E" w14:textId="32AEF462" w:rsidR="00B1152B" w:rsidRDefault="00970DA2" w:rsidP="00970DA2">
      <w:pPr>
        <w:pStyle w:val="a7"/>
      </w:pPr>
      <w:r>
        <w:t>i: Int = 42</w:t>
      </w:r>
    </w:p>
    <w:p w14:paraId="3C6B8AB5" w14:textId="4ED848CA" w:rsidR="00B1152B" w:rsidRDefault="00B607F5" w:rsidP="00B1152B">
      <w:pPr>
        <w:ind w:firstLine="420"/>
      </w:pPr>
      <w:r>
        <w:rPr>
          <w:rFonts w:hint="eastAsia"/>
        </w:rPr>
        <w:t>这些示例表明</w:t>
      </w:r>
      <w:r w:rsidR="00B1152B">
        <w:rPr>
          <w:rFonts w:hint="eastAsia"/>
        </w:rPr>
        <w:t>Scala</w:t>
      </w:r>
      <w:r w:rsidR="00B1152B">
        <w:rPr>
          <w:rFonts w:hint="eastAsia"/>
        </w:rPr>
        <w:t>编译器通常可以从</w:t>
      </w:r>
      <w:r w:rsidR="00C21567">
        <w:rPr>
          <w:rFonts w:hint="eastAsia"/>
        </w:rPr>
        <w:t>“</w:t>
      </w:r>
      <w:r w:rsidR="00C21567">
        <w:rPr>
          <w:rFonts w:hint="eastAsia"/>
        </w:rPr>
        <w:t>=</w:t>
      </w:r>
      <w:r w:rsidR="00C21567">
        <w:rPr>
          <w:rFonts w:hint="eastAsia"/>
        </w:rPr>
        <w:t>”</w:t>
      </w:r>
      <w:r w:rsidR="00B1152B">
        <w:rPr>
          <w:rFonts w:hint="eastAsia"/>
        </w:rPr>
        <w:t>符号右侧的代码推断出变量的数据类型</w:t>
      </w:r>
      <w:r w:rsidR="00F565F7">
        <w:rPr>
          <w:rFonts w:hint="eastAsia"/>
        </w:rPr>
        <w:t>，所以说变量的类型可以</w:t>
      </w:r>
      <w:r w:rsidR="00B1152B">
        <w:rPr>
          <w:rFonts w:hint="eastAsia"/>
        </w:rPr>
        <w:t>由编译器推断的。如果愿意，还可以显式声明变量类型：</w:t>
      </w:r>
    </w:p>
    <w:p w14:paraId="6F218E30" w14:textId="77777777" w:rsidR="00230377" w:rsidRDefault="00230377" w:rsidP="00230377">
      <w:pPr>
        <w:pStyle w:val="a7"/>
      </w:pPr>
      <w:r>
        <w:t>scala&gt; val s: String = "hello"</w:t>
      </w:r>
    </w:p>
    <w:p w14:paraId="7558B31B" w14:textId="77777777" w:rsidR="00230377" w:rsidRDefault="00230377" w:rsidP="00230377">
      <w:pPr>
        <w:pStyle w:val="a7"/>
      </w:pPr>
      <w:r>
        <w:t>s: String = hello</w:t>
      </w:r>
    </w:p>
    <w:p w14:paraId="66DC13C2" w14:textId="77777777" w:rsidR="00230377" w:rsidRDefault="00230377" w:rsidP="00230377">
      <w:pPr>
        <w:pStyle w:val="a7"/>
      </w:pPr>
    </w:p>
    <w:p w14:paraId="23EEEA8C" w14:textId="77777777" w:rsidR="00230377" w:rsidRDefault="00230377" w:rsidP="00230377">
      <w:pPr>
        <w:pStyle w:val="a7"/>
      </w:pPr>
      <w:r>
        <w:t>scala&gt; var i: Int = 42</w:t>
      </w:r>
    </w:p>
    <w:p w14:paraId="260E7E94" w14:textId="77777777" w:rsidR="00230377" w:rsidRDefault="00230377" w:rsidP="00230377">
      <w:pPr>
        <w:pStyle w:val="a7"/>
      </w:pPr>
      <w:r>
        <w:t>i: Int = 42</w:t>
      </w:r>
    </w:p>
    <w:p w14:paraId="1F8EDBAC" w14:textId="6D6B62FC" w:rsidR="00B1152B" w:rsidRDefault="00B1152B" w:rsidP="00B1152B">
      <w:pPr>
        <w:ind w:firstLine="420"/>
      </w:pPr>
      <w:r>
        <w:rPr>
          <w:rFonts w:hint="eastAsia"/>
        </w:rPr>
        <w:t>在大多数情况下，编译器不需要查看那些显式类型，但是如果您认为它们使代码更易于阅读，则可以添加它们。</w:t>
      </w:r>
      <w:r w:rsidR="00322F7E">
        <w:rPr>
          <w:rFonts w:hint="eastAsia"/>
        </w:rPr>
        <w:t>实际上，当使用第三方库中的方法时，特别是如果</w:t>
      </w:r>
      <w:r>
        <w:rPr>
          <w:rFonts w:hint="eastAsia"/>
        </w:rPr>
        <w:t>不经常使用该库或它们的方法名称不能使类型清晰时，可以帮助</w:t>
      </w:r>
      <w:r w:rsidR="004E78C8">
        <w:rPr>
          <w:rFonts w:hint="eastAsia"/>
        </w:rPr>
        <w:t>提示变量</w:t>
      </w:r>
      <w:r>
        <w:rPr>
          <w:rFonts w:hint="eastAsia"/>
        </w:rPr>
        <w:t>类型。</w:t>
      </w:r>
    </w:p>
    <w:p w14:paraId="2498C26A" w14:textId="03A69BB3" w:rsidR="00B1152B" w:rsidRDefault="00B1152B" w:rsidP="00B1152B">
      <w:pPr>
        <w:ind w:firstLine="420"/>
      </w:pPr>
      <w:r>
        <w:rPr>
          <w:rFonts w:hint="eastAsia"/>
        </w:rPr>
        <w:t>val</w:t>
      </w:r>
      <w:r>
        <w:rPr>
          <w:rFonts w:hint="eastAsia"/>
        </w:rPr>
        <w:t>和</w:t>
      </w:r>
      <w:r w:rsidR="00457AAA">
        <w:rPr>
          <w:rFonts w:hint="eastAsia"/>
        </w:rPr>
        <w:t>var</w:t>
      </w:r>
      <w:r>
        <w:rPr>
          <w:rFonts w:hint="eastAsia"/>
        </w:rPr>
        <w:t>之间的区别</w:t>
      </w:r>
      <w:r w:rsidR="00457AAA">
        <w:rPr>
          <w:rFonts w:hint="eastAsia"/>
        </w:rPr>
        <w:t>是：</w:t>
      </w:r>
      <w:r>
        <w:rPr>
          <w:rFonts w:hint="eastAsia"/>
        </w:rPr>
        <w:t>val</w:t>
      </w:r>
      <w:r>
        <w:rPr>
          <w:rFonts w:hint="eastAsia"/>
        </w:rPr>
        <w:t>使变量不变，</w:t>
      </w:r>
      <w:r>
        <w:rPr>
          <w:rFonts w:hint="eastAsia"/>
        </w:rPr>
        <w:t>var</w:t>
      </w:r>
      <w:r>
        <w:rPr>
          <w:rFonts w:hint="eastAsia"/>
        </w:rPr>
        <w:t>并使变量可变。由于</w:t>
      </w:r>
      <w:r>
        <w:rPr>
          <w:rFonts w:hint="eastAsia"/>
        </w:rPr>
        <w:t>val</w:t>
      </w:r>
      <w:r>
        <w:rPr>
          <w:rFonts w:hint="eastAsia"/>
        </w:rPr>
        <w:t>字段不能改变，因此有些人将其称为值而不是变量。</w:t>
      </w:r>
      <w:r w:rsidR="00CA653C">
        <w:rPr>
          <w:rFonts w:hint="eastAsia"/>
        </w:rPr>
        <w:t>当</w:t>
      </w:r>
      <w:r>
        <w:rPr>
          <w:rFonts w:hint="eastAsia"/>
        </w:rPr>
        <w:t>尝试重新分配</w:t>
      </w:r>
      <w:r>
        <w:rPr>
          <w:rFonts w:hint="eastAsia"/>
        </w:rPr>
        <w:t>val</w:t>
      </w:r>
      <w:r>
        <w:rPr>
          <w:rFonts w:hint="eastAsia"/>
        </w:rPr>
        <w:t>字段时</w:t>
      </w:r>
      <w:r w:rsidR="00CA653C">
        <w:rPr>
          <w:rFonts w:hint="eastAsia"/>
        </w:rPr>
        <w:t>，</w:t>
      </w:r>
      <w:r w:rsidR="00CA653C">
        <w:rPr>
          <w:rFonts w:hint="eastAsia"/>
        </w:rPr>
        <w:t>REPL</w:t>
      </w:r>
      <w:r w:rsidR="00CA653C">
        <w:rPr>
          <w:rFonts w:hint="eastAsia"/>
        </w:rPr>
        <w:t>显示</w:t>
      </w:r>
      <w:r>
        <w:rPr>
          <w:rFonts w:hint="eastAsia"/>
        </w:rPr>
        <w:t>会发生什么：</w:t>
      </w:r>
    </w:p>
    <w:p w14:paraId="0B278D0C" w14:textId="77777777" w:rsidR="00E81FDF" w:rsidRDefault="00E81FDF" w:rsidP="00E81FDF">
      <w:pPr>
        <w:pStyle w:val="a7"/>
      </w:pPr>
      <w:r>
        <w:t>scala&gt; val a = 'a'</w:t>
      </w:r>
    </w:p>
    <w:p w14:paraId="075ABBD6" w14:textId="77777777" w:rsidR="00E81FDF" w:rsidRDefault="00E81FDF" w:rsidP="00E81FDF">
      <w:pPr>
        <w:pStyle w:val="a7"/>
      </w:pPr>
      <w:r>
        <w:t>a: Char = a</w:t>
      </w:r>
    </w:p>
    <w:p w14:paraId="3EE4B63E" w14:textId="77777777" w:rsidR="00E81FDF" w:rsidRDefault="00E81FDF" w:rsidP="00E81FDF">
      <w:pPr>
        <w:pStyle w:val="a7"/>
      </w:pPr>
    </w:p>
    <w:p w14:paraId="67303686" w14:textId="77777777" w:rsidR="00E81FDF" w:rsidRDefault="00E81FDF" w:rsidP="00E81FDF">
      <w:pPr>
        <w:pStyle w:val="a7"/>
      </w:pPr>
      <w:r>
        <w:t>scala&gt; a = 'b'</w:t>
      </w:r>
    </w:p>
    <w:p w14:paraId="3FA88FE4" w14:textId="77777777" w:rsidR="00E81FDF" w:rsidRDefault="00E81FDF" w:rsidP="00E81FDF">
      <w:pPr>
        <w:pStyle w:val="a7"/>
      </w:pPr>
      <w:r>
        <w:t>&lt;console&gt;:12: error: reassignment to val</w:t>
      </w:r>
    </w:p>
    <w:p w14:paraId="40A4F62B" w14:textId="77777777" w:rsidR="00E81FDF" w:rsidRDefault="00E81FDF" w:rsidP="00E81FDF">
      <w:pPr>
        <w:pStyle w:val="a7"/>
      </w:pPr>
      <w:r>
        <w:t xml:space="preserve">       a = 'b'</w:t>
      </w:r>
    </w:p>
    <w:p w14:paraId="3CB99F4B" w14:textId="1384AF62" w:rsidR="00B1152B" w:rsidRDefault="00E81FDF" w:rsidP="00E81FDF">
      <w:pPr>
        <w:pStyle w:val="a7"/>
      </w:pPr>
      <w:r>
        <w:t xml:space="preserve">         ^</w:t>
      </w:r>
    </w:p>
    <w:p w14:paraId="3820E327" w14:textId="0AA55519" w:rsidR="00B1152B" w:rsidRDefault="001E2561" w:rsidP="00B1152B">
      <w:pPr>
        <w:ind w:firstLine="420"/>
      </w:pPr>
      <w:r>
        <w:rPr>
          <w:rFonts w:hint="eastAsia"/>
        </w:rPr>
        <w:t>正如预期的那样，此操作失败并显示</w:t>
      </w:r>
      <w:r w:rsidR="00B1152B">
        <w:rPr>
          <w:rFonts w:hint="eastAsia"/>
        </w:rPr>
        <w:t>val</w:t>
      </w:r>
      <w:r>
        <w:rPr>
          <w:rFonts w:hint="eastAsia"/>
        </w:rPr>
        <w:t>的重新分配</w:t>
      </w:r>
      <w:r w:rsidR="002E70E6">
        <w:rPr>
          <w:rFonts w:hint="eastAsia"/>
        </w:rPr>
        <w:t>错误，相反我们</w:t>
      </w:r>
      <w:r w:rsidR="00B1152B">
        <w:rPr>
          <w:rFonts w:hint="eastAsia"/>
        </w:rPr>
        <w:t>可以重新分配</w:t>
      </w:r>
      <w:r w:rsidR="00B1152B">
        <w:rPr>
          <w:rFonts w:hint="eastAsia"/>
        </w:rPr>
        <w:t>var</w:t>
      </w:r>
      <w:r w:rsidR="00B1152B">
        <w:rPr>
          <w:rFonts w:hint="eastAsia"/>
        </w:rPr>
        <w:t>：</w:t>
      </w:r>
    </w:p>
    <w:p w14:paraId="6C5412EA" w14:textId="77777777" w:rsidR="00B1152B" w:rsidRDefault="00B1152B" w:rsidP="00654725">
      <w:pPr>
        <w:pStyle w:val="a7"/>
      </w:pPr>
      <w:r>
        <w:t>scala&gt; var a = 'a'</w:t>
      </w:r>
    </w:p>
    <w:p w14:paraId="70669690" w14:textId="77777777" w:rsidR="00B1152B" w:rsidRDefault="00B1152B" w:rsidP="00654725">
      <w:pPr>
        <w:pStyle w:val="a7"/>
      </w:pPr>
      <w:r>
        <w:t>a: Char = a</w:t>
      </w:r>
    </w:p>
    <w:p w14:paraId="2AAB0062" w14:textId="77777777" w:rsidR="00B1152B" w:rsidRDefault="00B1152B" w:rsidP="00654725">
      <w:pPr>
        <w:pStyle w:val="a7"/>
      </w:pPr>
    </w:p>
    <w:p w14:paraId="7D3A82FE" w14:textId="77777777" w:rsidR="00B1152B" w:rsidRDefault="00B1152B" w:rsidP="00654725">
      <w:pPr>
        <w:pStyle w:val="a7"/>
      </w:pPr>
      <w:r>
        <w:t>scala&gt; a = 'b'</w:t>
      </w:r>
    </w:p>
    <w:p w14:paraId="48C050D8" w14:textId="77777777" w:rsidR="00B1152B" w:rsidRDefault="00B1152B" w:rsidP="00654725">
      <w:pPr>
        <w:pStyle w:val="a7"/>
      </w:pPr>
      <w:r>
        <w:t>a: Char = b</w:t>
      </w:r>
    </w:p>
    <w:p w14:paraId="223B75D2" w14:textId="0C8BF2E9" w:rsidR="00B1152B" w:rsidRDefault="00B1152B" w:rsidP="00B1152B">
      <w:pPr>
        <w:ind w:firstLine="420"/>
      </w:pPr>
      <w:r>
        <w:rPr>
          <w:rFonts w:hint="eastAsia"/>
        </w:rPr>
        <w:t>REPL</w:t>
      </w:r>
      <w:r>
        <w:rPr>
          <w:rFonts w:hint="eastAsia"/>
        </w:rPr>
        <w:t>与在</w:t>
      </w:r>
      <w:r>
        <w:rPr>
          <w:rFonts w:hint="eastAsia"/>
        </w:rPr>
        <w:t>IDE</w:t>
      </w:r>
      <w:r>
        <w:rPr>
          <w:rFonts w:hint="eastAsia"/>
        </w:rPr>
        <w:t>中使用源代码并非</w:t>
      </w:r>
      <w:r>
        <w:rPr>
          <w:rFonts w:hint="eastAsia"/>
        </w:rPr>
        <w:t>100</w:t>
      </w:r>
      <w:r>
        <w:rPr>
          <w:rFonts w:hint="eastAsia"/>
        </w:rPr>
        <w:t>％相同，因此在</w:t>
      </w:r>
      <w:r>
        <w:rPr>
          <w:rFonts w:hint="eastAsia"/>
        </w:rPr>
        <w:t>REPL</w:t>
      </w:r>
      <w:r>
        <w:rPr>
          <w:rFonts w:hint="eastAsia"/>
        </w:rPr>
        <w:t>中可以做一些事情，而在</w:t>
      </w:r>
      <w:r w:rsidR="00F7582D">
        <w:rPr>
          <w:rFonts w:hint="eastAsia"/>
        </w:rPr>
        <w:t>编写</w:t>
      </w:r>
      <w:r w:rsidR="00F7582D">
        <w:rPr>
          <w:rFonts w:hint="eastAsia"/>
        </w:rPr>
        <w:t>scala</w:t>
      </w:r>
      <w:r w:rsidR="00F7582D">
        <w:rPr>
          <w:rFonts w:hint="eastAsia"/>
        </w:rPr>
        <w:t>应用程序中是做不到的，例如</w:t>
      </w:r>
      <w:r>
        <w:rPr>
          <w:rFonts w:hint="eastAsia"/>
        </w:rPr>
        <w:t>可以</w:t>
      </w:r>
      <w:r w:rsidR="00746477">
        <w:rPr>
          <w:rFonts w:hint="eastAsia"/>
        </w:rPr>
        <w:t>使用</w:t>
      </w:r>
      <w:r>
        <w:rPr>
          <w:rFonts w:hint="eastAsia"/>
        </w:rPr>
        <w:t>val</w:t>
      </w:r>
      <w:r w:rsidR="00746477">
        <w:rPr>
          <w:rFonts w:hint="eastAsia"/>
        </w:rPr>
        <w:t>方法</w:t>
      </w:r>
      <w:r>
        <w:rPr>
          <w:rFonts w:hint="eastAsia"/>
        </w:rPr>
        <w:t>在</w:t>
      </w:r>
      <w:r>
        <w:rPr>
          <w:rFonts w:hint="eastAsia"/>
        </w:rPr>
        <w:t>REPL</w:t>
      </w:r>
      <w:r w:rsidR="00CC4E33">
        <w:rPr>
          <w:rFonts w:hint="eastAsia"/>
        </w:rPr>
        <w:t>中重新定义变量</w:t>
      </w:r>
      <w:r>
        <w:rPr>
          <w:rFonts w:hint="eastAsia"/>
        </w:rPr>
        <w:t>，如下所示：</w:t>
      </w:r>
    </w:p>
    <w:p w14:paraId="1CB86992" w14:textId="77777777" w:rsidR="00B1152B" w:rsidRDefault="00B1152B" w:rsidP="003941E3">
      <w:pPr>
        <w:pStyle w:val="a7"/>
      </w:pPr>
      <w:r>
        <w:t>scala&gt; val age = 18</w:t>
      </w:r>
    </w:p>
    <w:p w14:paraId="69B6D2EA" w14:textId="77777777" w:rsidR="00B1152B" w:rsidRDefault="00B1152B" w:rsidP="003941E3">
      <w:pPr>
        <w:pStyle w:val="a7"/>
      </w:pPr>
      <w:r>
        <w:t>age: Int = 18</w:t>
      </w:r>
    </w:p>
    <w:p w14:paraId="25C642C9" w14:textId="77777777" w:rsidR="00B1152B" w:rsidRDefault="00B1152B" w:rsidP="003941E3">
      <w:pPr>
        <w:pStyle w:val="a7"/>
      </w:pPr>
    </w:p>
    <w:p w14:paraId="41FCE273" w14:textId="77777777" w:rsidR="00B1152B" w:rsidRDefault="00B1152B" w:rsidP="003941E3">
      <w:pPr>
        <w:pStyle w:val="a7"/>
      </w:pPr>
      <w:r>
        <w:t>scala&gt; val age = 19</w:t>
      </w:r>
    </w:p>
    <w:p w14:paraId="1D882FEB" w14:textId="77777777" w:rsidR="00B1152B" w:rsidRDefault="00B1152B" w:rsidP="003941E3">
      <w:pPr>
        <w:pStyle w:val="a7"/>
      </w:pPr>
      <w:r>
        <w:t>age: Int = 19</w:t>
      </w:r>
    </w:p>
    <w:p w14:paraId="6A4EBA65" w14:textId="5360B5A2" w:rsidR="00552186" w:rsidRDefault="006F08BD" w:rsidP="00552186">
      <w:pPr>
        <w:ind w:firstLine="420"/>
      </w:pPr>
      <w:r>
        <w:rPr>
          <w:rFonts w:hint="eastAsia"/>
        </w:rPr>
        <w:t>而在</w:t>
      </w:r>
      <w:r>
        <w:rPr>
          <w:rFonts w:hint="eastAsia"/>
        </w:rPr>
        <w:t>scala</w:t>
      </w:r>
      <w:r>
        <w:rPr>
          <w:rFonts w:hint="eastAsia"/>
        </w:rPr>
        <w:t>应用程序代码中，不能使用</w:t>
      </w:r>
      <w:r w:rsidR="00B1152B">
        <w:rPr>
          <w:rFonts w:hint="eastAsia"/>
        </w:rPr>
        <w:t>val</w:t>
      </w:r>
      <w:r>
        <w:rPr>
          <w:rFonts w:hint="eastAsia"/>
        </w:rPr>
        <w:t>方法</w:t>
      </w:r>
      <w:r w:rsidR="00B1152B">
        <w:rPr>
          <w:rFonts w:hint="eastAsia"/>
        </w:rPr>
        <w:t>重新定义</w:t>
      </w:r>
      <w:r>
        <w:rPr>
          <w:rFonts w:hint="eastAsia"/>
        </w:rPr>
        <w:t>变量</w:t>
      </w:r>
      <w:r w:rsidR="00B1152B">
        <w:rPr>
          <w:rFonts w:hint="eastAsia"/>
        </w:rPr>
        <w:t>，但是可以在</w:t>
      </w:r>
      <w:r w:rsidR="00B1152B">
        <w:rPr>
          <w:rFonts w:hint="eastAsia"/>
        </w:rPr>
        <w:t>REPL</w:t>
      </w:r>
      <w:r w:rsidR="00B1152B">
        <w:rPr>
          <w:rFonts w:hint="eastAsia"/>
        </w:rPr>
        <w:t>中重新定义。</w:t>
      </w:r>
      <w:r w:rsidR="00552186">
        <w:rPr>
          <w:rFonts w:hint="eastAsia"/>
        </w:rPr>
        <w:t>Scala</w:t>
      </w:r>
      <w:r w:rsidR="00552186">
        <w:rPr>
          <w:rFonts w:hint="eastAsia"/>
        </w:rPr>
        <w:t>带有标准数字数据类型。在</w:t>
      </w:r>
      <w:r w:rsidR="00552186">
        <w:rPr>
          <w:rFonts w:hint="eastAsia"/>
        </w:rPr>
        <w:t>Scala</w:t>
      </w:r>
      <w:r w:rsidR="00093F77">
        <w:rPr>
          <w:rFonts w:hint="eastAsia"/>
        </w:rPr>
        <w:t>中，所有这些数据类型都是对象，不是原始数</w:t>
      </w:r>
      <w:r w:rsidR="00093F77">
        <w:rPr>
          <w:rFonts w:hint="eastAsia"/>
        </w:rPr>
        <w:lastRenderedPageBreak/>
        <w:t>据类型。</w:t>
      </w:r>
      <w:r w:rsidR="00552186">
        <w:rPr>
          <w:rFonts w:hint="eastAsia"/>
        </w:rPr>
        <w:t>这些示例说明如何声明基本数字类型的变量：</w:t>
      </w:r>
    </w:p>
    <w:p w14:paraId="679F3162" w14:textId="77777777" w:rsidR="00E82E57" w:rsidRDefault="00E82E57" w:rsidP="00466521">
      <w:pPr>
        <w:pStyle w:val="a7"/>
      </w:pPr>
      <w:r>
        <w:t>scala&gt; val b: Byte = 1</w:t>
      </w:r>
    </w:p>
    <w:p w14:paraId="61365F21" w14:textId="77777777" w:rsidR="00E82E57" w:rsidRDefault="00E82E57" w:rsidP="00466521">
      <w:pPr>
        <w:pStyle w:val="a7"/>
      </w:pPr>
      <w:r>
        <w:t>b: Byte = 1</w:t>
      </w:r>
    </w:p>
    <w:p w14:paraId="7DEC6FB8" w14:textId="77777777" w:rsidR="00E82E57" w:rsidRDefault="00E82E57" w:rsidP="00466521">
      <w:pPr>
        <w:pStyle w:val="a7"/>
      </w:pPr>
    </w:p>
    <w:p w14:paraId="7286D3E9" w14:textId="77777777" w:rsidR="00E82E57" w:rsidRDefault="00E82E57" w:rsidP="00466521">
      <w:pPr>
        <w:pStyle w:val="a7"/>
      </w:pPr>
      <w:r>
        <w:t>scala&gt; val x: Int = 1</w:t>
      </w:r>
    </w:p>
    <w:p w14:paraId="397C8B67" w14:textId="77777777" w:rsidR="00E82E57" w:rsidRDefault="00E82E57" w:rsidP="00466521">
      <w:pPr>
        <w:pStyle w:val="a7"/>
      </w:pPr>
      <w:r>
        <w:t>x: Int = 1</w:t>
      </w:r>
    </w:p>
    <w:p w14:paraId="79FCCEB3" w14:textId="77777777" w:rsidR="00E82E57" w:rsidRDefault="00E82E57" w:rsidP="00466521">
      <w:pPr>
        <w:pStyle w:val="a7"/>
      </w:pPr>
    </w:p>
    <w:p w14:paraId="72929286" w14:textId="77777777" w:rsidR="00E82E57" w:rsidRDefault="00E82E57" w:rsidP="00466521">
      <w:pPr>
        <w:pStyle w:val="a7"/>
      </w:pPr>
      <w:r>
        <w:t>scala&gt; val l: Long = 1</w:t>
      </w:r>
    </w:p>
    <w:p w14:paraId="7C0C154A" w14:textId="77777777" w:rsidR="00E82E57" w:rsidRDefault="00E82E57" w:rsidP="00466521">
      <w:pPr>
        <w:pStyle w:val="a7"/>
      </w:pPr>
      <w:r>
        <w:t>l: Long = 1</w:t>
      </w:r>
    </w:p>
    <w:p w14:paraId="7699A666" w14:textId="77777777" w:rsidR="00E82E57" w:rsidRDefault="00E82E57" w:rsidP="00466521">
      <w:pPr>
        <w:pStyle w:val="a7"/>
      </w:pPr>
    </w:p>
    <w:p w14:paraId="7F919442" w14:textId="77777777" w:rsidR="00E82E57" w:rsidRDefault="00E82E57" w:rsidP="00466521">
      <w:pPr>
        <w:pStyle w:val="a7"/>
      </w:pPr>
      <w:r>
        <w:t>scala&gt; val s: Short = 1</w:t>
      </w:r>
    </w:p>
    <w:p w14:paraId="0EF195E6" w14:textId="77777777" w:rsidR="00E82E57" w:rsidRDefault="00E82E57" w:rsidP="00466521">
      <w:pPr>
        <w:pStyle w:val="a7"/>
      </w:pPr>
      <w:r>
        <w:t>s: Short = 1</w:t>
      </w:r>
    </w:p>
    <w:p w14:paraId="65105E03" w14:textId="77777777" w:rsidR="00E82E57" w:rsidRDefault="00E82E57" w:rsidP="00466521">
      <w:pPr>
        <w:pStyle w:val="a7"/>
      </w:pPr>
    </w:p>
    <w:p w14:paraId="3FF3818A" w14:textId="77777777" w:rsidR="00E82E57" w:rsidRDefault="00E82E57" w:rsidP="00466521">
      <w:pPr>
        <w:pStyle w:val="a7"/>
      </w:pPr>
      <w:r>
        <w:t>scala&gt; val d: Double = 2.0</w:t>
      </w:r>
    </w:p>
    <w:p w14:paraId="0359155D" w14:textId="7BBD6CE9" w:rsidR="00552186" w:rsidRDefault="00E82E57" w:rsidP="00466521">
      <w:pPr>
        <w:pStyle w:val="a7"/>
      </w:pPr>
      <w:r>
        <w:t>d: Double = 2.0</w:t>
      </w:r>
    </w:p>
    <w:p w14:paraId="2D08286C" w14:textId="77777777" w:rsidR="00E82E57" w:rsidRDefault="00E82E57" w:rsidP="00466521">
      <w:pPr>
        <w:pStyle w:val="a7"/>
      </w:pPr>
    </w:p>
    <w:p w14:paraId="3FFFD76D" w14:textId="77777777" w:rsidR="00466521" w:rsidRDefault="00466521" w:rsidP="00466521">
      <w:pPr>
        <w:pStyle w:val="a7"/>
      </w:pPr>
      <w:r>
        <w:t>scala&gt; val f: Float = 3.0f</w:t>
      </w:r>
    </w:p>
    <w:p w14:paraId="7D689DA3" w14:textId="54F850BB" w:rsidR="00466521" w:rsidRDefault="00466521" w:rsidP="00466521">
      <w:pPr>
        <w:pStyle w:val="a7"/>
      </w:pPr>
      <w:r>
        <w:t>f: Float = 3.0</w:t>
      </w:r>
    </w:p>
    <w:p w14:paraId="0B953547" w14:textId="763F51CD" w:rsidR="00552186" w:rsidRDefault="00D17058" w:rsidP="00552186">
      <w:pPr>
        <w:ind w:firstLine="420"/>
      </w:pPr>
      <w:r>
        <w:rPr>
          <w:rFonts w:hint="eastAsia"/>
        </w:rPr>
        <w:t>在前</w:t>
      </w:r>
      <w:r w:rsidR="00552186">
        <w:rPr>
          <w:rFonts w:hint="eastAsia"/>
        </w:rPr>
        <w:t>四个例子</w:t>
      </w:r>
      <w:r>
        <w:rPr>
          <w:rFonts w:hint="eastAsia"/>
        </w:rPr>
        <w:t>中，如果</w:t>
      </w:r>
      <w:r w:rsidR="00552186">
        <w:rPr>
          <w:rFonts w:hint="eastAsia"/>
        </w:rPr>
        <w:t>没有明确指定类型，数量</w:t>
      </w:r>
      <w:r w:rsidR="00552186">
        <w:rPr>
          <w:rFonts w:hint="eastAsia"/>
        </w:rPr>
        <w:t>1</w:t>
      </w:r>
      <w:r w:rsidR="00552186">
        <w:rPr>
          <w:rFonts w:hint="eastAsia"/>
        </w:rPr>
        <w:t>将默认为</w:t>
      </w:r>
      <w:r w:rsidR="00552186">
        <w:rPr>
          <w:rFonts w:hint="eastAsia"/>
        </w:rPr>
        <w:t>Int</w:t>
      </w:r>
      <w:r>
        <w:rPr>
          <w:rFonts w:hint="eastAsia"/>
        </w:rPr>
        <w:t>，所以如果需要</w:t>
      </w:r>
      <w:r w:rsidR="00552186">
        <w:rPr>
          <w:rFonts w:hint="eastAsia"/>
        </w:rPr>
        <w:t>其他数据类型</w:t>
      </w:r>
      <w:r w:rsidR="00133BE2">
        <w:rPr>
          <w:rFonts w:hint="eastAsia"/>
        </w:rPr>
        <w:t>Byte</w:t>
      </w:r>
      <w:r w:rsidR="00133BE2">
        <w:rPr>
          <w:rFonts w:hint="eastAsia"/>
        </w:rPr>
        <w:t>、</w:t>
      </w:r>
      <w:r w:rsidR="00133BE2">
        <w:rPr>
          <w:rFonts w:hint="eastAsia"/>
        </w:rPr>
        <w:t>Long</w:t>
      </w:r>
      <w:r w:rsidR="00133BE2">
        <w:rPr>
          <w:rFonts w:hint="eastAsia"/>
        </w:rPr>
        <w:t>或者</w:t>
      </w:r>
      <w:r w:rsidR="00133BE2">
        <w:rPr>
          <w:rFonts w:hint="eastAsia"/>
        </w:rPr>
        <w:t>Short</w:t>
      </w:r>
      <w:r w:rsidR="00552186">
        <w:rPr>
          <w:rFonts w:hint="eastAsia"/>
        </w:rPr>
        <w:t>中的一种</w:t>
      </w:r>
      <w:r w:rsidR="00133BE2">
        <w:rPr>
          <w:rFonts w:hint="eastAsia"/>
        </w:rPr>
        <w:t>，</w:t>
      </w:r>
      <w:r w:rsidR="00552186">
        <w:rPr>
          <w:rFonts w:hint="eastAsia"/>
        </w:rPr>
        <w:t>需要显式声明的类型。带小数的数字（如</w:t>
      </w:r>
      <w:r w:rsidR="00552186">
        <w:rPr>
          <w:rFonts w:hint="eastAsia"/>
        </w:rPr>
        <w:t>2.0</w:t>
      </w:r>
      <w:r w:rsidR="00552186">
        <w:rPr>
          <w:rFonts w:hint="eastAsia"/>
        </w:rPr>
        <w:t>）将默认为</w:t>
      </w:r>
      <w:r w:rsidR="00C2758C">
        <w:rPr>
          <w:rFonts w:hint="eastAsia"/>
        </w:rPr>
        <w:t>双精度，因此</w:t>
      </w:r>
      <w:r w:rsidR="00552186">
        <w:rPr>
          <w:rFonts w:hint="eastAsia"/>
        </w:rPr>
        <w:t>如果需要</w:t>
      </w:r>
      <w:r w:rsidR="006F0244">
        <w:rPr>
          <w:rFonts w:hint="eastAsia"/>
        </w:rPr>
        <w:t>单精度</w:t>
      </w:r>
      <w:r w:rsidR="00552186">
        <w:rPr>
          <w:rFonts w:hint="eastAsia"/>
        </w:rPr>
        <w:t>，则需要</w:t>
      </w:r>
      <w:r w:rsidR="00DB5140">
        <w:rPr>
          <w:rFonts w:hint="eastAsia"/>
        </w:rPr>
        <w:t>使用</w:t>
      </w:r>
      <w:r w:rsidR="00DB5140">
        <w:rPr>
          <w:rFonts w:hint="eastAsia"/>
        </w:rPr>
        <w:t>Float</w:t>
      </w:r>
      <w:r w:rsidR="00301DD7">
        <w:rPr>
          <w:rFonts w:hint="eastAsia"/>
        </w:rPr>
        <w:t>类型</w:t>
      </w:r>
      <w:r w:rsidR="00552186">
        <w:rPr>
          <w:rFonts w:hint="eastAsia"/>
        </w:rPr>
        <w:t>声明。</w:t>
      </w:r>
    </w:p>
    <w:p w14:paraId="721AB12D" w14:textId="77777777" w:rsidR="005F07A2" w:rsidRDefault="005F07A2" w:rsidP="00552186">
      <w:pPr>
        <w:ind w:firstLine="420"/>
      </w:pPr>
    </w:p>
    <w:p w14:paraId="3766E259" w14:textId="77777777" w:rsidR="00552186" w:rsidRDefault="00552186" w:rsidP="00552186">
      <w:pPr>
        <w:ind w:firstLine="420"/>
      </w:pPr>
      <w:r>
        <w:rPr>
          <w:rFonts w:hint="eastAsia"/>
        </w:rPr>
        <w:t>因为</w:t>
      </w:r>
      <w:r>
        <w:rPr>
          <w:rFonts w:hint="eastAsia"/>
        </w:rPr>
        <w:t>Int</w:t>
      </w:r>
      <w:r>
        <w:rPr>
          <w:rFonts w:hint="eastAsia"/>
        </w:rPr>
        <w:t>和</w:t>
      </w:r>
      <w:r>
        <w:rPr>
          <w:rFonts w:hint="eastAsia"/>
        </w:rPr>
        <w:t>Double</w:t>
      </w:r>
      <w:r>
        <w:rPr>
          <w:rFonts w:hint="eastAsia"/>
        </w:rPr>
        <w:t>是默认数字类型，所以通常在不显式声明数据类型的情况下创建它们：</w:t>
      </w:r>
    </w:p>
    <w:p w14:paraId="512B2C79" w14:textId="77777777" w:rsidR="00EF177A" w:rsidRDefault="00EF177A" w:rsidP="00EF177A">
      <w:pPr>
        <w:pStyle w:val="a7"/>
      </w:pPr>
      <w:r>
        <w:t>scala&gt; val i = 123</w:t>
      </w:r>
    </w:p>
    <w:p w14:paraId="00560163" w14:textId="77777777" w:rsidR="00EF177A" w:rsidRDefault="00EF177A" w:rsidP="00EF177A">
      <w:pPr>
        <w:pStyle w:val="a7"/>
      </w:pPr>
      <w:r>
        <w:t>i: Int = 123</w:t>
      </w:r>
    </w:p>
    <w:p w14:paraId="7E7FD4C1" w14:textId="77777777" w:rsidR="00EF177A" w:rsidRDefault="00EF177A" w:rsidP="00EF177A">
      <w:pPr>
        <w:pStyle w:val="a7"/>
      </w:pPr>
    </w:p>
    <w:p w14:paraId="0911ED40" w14:textId="77777777" w:rsidR="00EF177A" w:rsidRDefault="00EF177A" w:rsidP="00EF177A">
      <w:pPr>
        <w:pStyle w:val="a7"/>
      </w:pPr>
      <w:r>
        <w:t>scala&gt; val x = 1.0</w:t>
      </w:r>
    </w:p>
    <w:p w14:paraId="7B997FA2" w14:textId="0FC758CA" w:rsidR="00552186" w:rsidRDefault="00EF177A" w:rsidP="00EF177A">
      <w:pPr>
        <w:pStyle w:val="a7"/>
      </w:pPr>
      <w:r>
        <w:t>x: Double = 1.0</w:t>
      </w:r>
    </w:p>
    <w:p w14:paraId="7176F591" w14:textId="6F098DB9" w:rsidR="00552186" w:rsidRDefault="0007501B" w:rsidP="00552186">
      <w:pPr>
        <w:ind w:firstLine="420"/>
      </w:pPr>
      <w:r>
        <w:rPr>
          <w:rFonts w:hint="eastAsia"/>
        </w:rPr>
        <w:t>对于大数，</w:t>
      </w:r>
      <w:r w:rsidR="00552186">
        <w:rPr>
          <w:rFonts w:hint="eastAsia"/>
        </w:rPr>
        <w:t>Scala</w:t>
      </w:r>
      <w:r>
        <w:rPr>
          <w:rFonts w:hint="eastAsia"/>
        </w:rPr>
        <w:t>还包括</w:t>
      </w:r>
      <w:r w:rsidR="00552186">
        <w:rPr>
          <w:rFonts w:hint="eastAsia"/>
        </w:rPr>
        <w:t>类型</w:t>
      </w:r>
      <w:r w:rsidR="00552186">
        <w:rPr>
          <w:rFonts w:hint="eastAsia"/>
        </w:rPr>
        <w:t>BigInt</w:t>
      </w:r>
      <w:r w:rsidR="00552186">
        <w:rPr>
          <w:rFonts w:hint="eastAsia"/>
        </w:rPr>
        <w:t>和</w:t>
      </w:r>
      <w:r w:rsidR="00552186">
        <w:rPr>
          <w:rFonts w:hint="eastAsia"/>
        </w:rPr>
        <w:t>BigDecimal</w:t>
      </w:r>
      <w:r w:rsidR="00552186">
        <w:rPr>
          <w:rFonts w:hint="eastAsia"/>
        </w:rPr>
        <w:t>：</w:t>
      </w:r>
    </w:p>
    <w:p w14:paraId="23286144" w14:textId="77777777" w:rsidR="00867C17" w:rsidRDefault="00867C17" w:rsidP="00867C17">
      <w:pPr>
        <w:pStyle w:val="a7"/>
      </w:pPr>
      <w:r>
        <w:t xml:space="preserve">scala&gt; var b = </w:t>
      </w:r>
      <w:proofErr w:type="gramStart"/>
      <w:r>
        <w:t>BigInt(</w:t>
      </w:r>
      <w:proofErr w:type="gramEnd"/>
      <w:r>
        <w:t>1234567890)</w:t>
      </w:r>
    </w:p>
    <w:p w14:paraId="5F2829A5" w14:textId="77777777" w:rsidR="00867C17" w:rsidRDefault="00867C17" w:rsidP="00867C17">
      <w:pPr>
        <w:pStyle w:val="a7"/>
      </w:pPr>
      <w:r>
        <w:t xml:space="preserve">b: </w:t>
      </w:r>
      <w:proofErr w:type="gramStart"/>
      <w:r>
        <w:t>scala.math</w:t>
      </w:r>
      <w:proofErr w:type="gramEnd"/>
      <w:r>
        <w:t>.BigInt = 1234567890</w:t>
      </w:r>
    </w:p>
    <w:p w14:paraId="22D284C5" w14:textId="77777777" w:rsidR="00867C17" w:rsidRDefault="00867C17" w:rsidP="00867C17">
      <w:pPr>
        <w:pStyle w:val="a7"/>
      </w:pPr>
    </w:p>
    <w:p w14:paraId="013C4DA4" w14:textId="77777777" w:rsidR="00867C17" w:rsidRDefault="00867C17" w:rsidP="00867C17">
      <w:pPr>
        <w:pStyle w:val="a7"/>
      </w:pPr>
      <w:r>
        <w:t xml:space="preserve">scala&gt; var b = </w:t>
      </w:r>
      <w:proofErr w:type="gramStart"/>
      <w:r>
        <w:t>BigDecimal(</w:t>
      </w:r>
      <w:proofErr w:type="gramEnd"/>
      <w:r>
        <w:t>123456.789)</w:t>
      </w:r>
    </w:p>
    <w:p w14:paraId="74431237" w14:textId="017B386A" w:rsidR="00552186" w:rsidRDefault="00867C17" w:rsidP="00867C17">
      <w:pPr>
        <w:pStyle w:val="a7"/>
      </w:pPr>
      <w:r>
        <w:t xml:space="preserve">b: </w:t>
      </w:r>
      <w:proofErr w:type="gramStart"/>
      <w:r>
        <w:t>scala.math</w:t>
      </w:r>
      <w:proofErr w:type="gramEnd"/>
      <w:r>
        <w:t>.BigDecimal = 123456.789</w:t>
      </w:r>
    </w:p>
    <w:p w14:paraId="11F77427" w14:textId="156F6C44" w:rsidR="00552186" w:rsidRDefault="00BD3B14" w:rsidP="00552186">
      <w:pPr>
        <w:ind w:firstLine="420"/>
      </w:pPr>
      <w:r w:rsidRPr="00BD3B14">
        <w:rPr>
          <w:rFonts w:hint="eastAsia"/>
        </w:rPr>
        <w:t>BigInt</w:t>
      </w:r>
      <w:r w:rsidRPr="00BD3B14">
        <w:rPr>
          <w:rFonts w:hint="eastAsia"/>
        </w:rPr>
        <w:t>和</w:t>
      </w:r>
      <w:r w:rsidRPr="00BD3B14">
        <w:rPr>
          <w:rFonts w:hint="eastAsia"/>
        </w:rPr>
        <w:t>BigDecimal</w:t>
      </w:r>
      <w:r>
        <w:rPr>
          <w:rFonts w:hint="eastAsia"/>
        </w:rPr>
        <w:t>的一大优点是它们支持您习惯于使用数值类型的所有运算符。</w:t>
      </w:r>
      <w:r w:rsidR="00552186">
        <w:rPr>
          <w:rFonts w:hint="eastAsia"/>
        </w:rPr>
        <w:t>Scala</w:t>
      </w:r>
      <w:r w:rsidR="00552186">
        <w:rPr>
          <w:rFonts w:hint="eastAsia"/>
        </w:rPr>
        <w:t>还具有</w:t>
      </w:r>
      <w:r w:rsidR="00552186">
        <w:rPr>
          <w:rFonts w:hint="eastAsia"/>
        </w:rPr>
        <w:t>String</w:t>
      </w:r>
      <w:r w:rsidR="00552186">
        <w:rPr>
          <w:rFonts w:hint="eastAsia"/>
        </w:rPr>
        <w:t>和</w:t>
      </w:r>
      <w:r w:rsidR="00552186">
        <w:rPr>
          <w:rFonts w:hint="eastAsia"/>
        </w:rPr>
        <w:t>Char</w:t>
      </w:r>
      <w:r w:rsidR="00552186">
        <w:rPr>
          <w:rFonts w:hint="eastAsia"/>
        </w:rPr>
        <w:t>数据类型，通常可以使用隐式形式进行声明：</w:t>
      </w:r>
    </w:p>
    <w:p w14:paraId="3A833A61" w14:textId="77777777" w:rsidR="00CB3A95" w:rsidRDefault="00CB3A95" w:rsidP="00CB3A95">
      <w:pPr>
        <w:pStyle w:val="a7"/>
      </w:pPr>
      <w:r>
        <w:t>scala&gt; val name = "Bill"</w:t>
      </w:r>
    </w:p>
    <w:p w14:paraId="57636ABC" w14:textId="77777777" w:rsidR="00CB3A95" w:rsidRDefault="00CB3A95" w:rsidP="00CB3A95">
      <w:pPr>
        <w:pStyle w:val="a7"/>
      </w:pPr>
      <w:r>
        <w:t>name: String = Bill</w:t>
      </w:r>
    </w:p>
    <w:p w14:paraId="1C02A3C9" w14:textId="77777777" w:rsidR="00CB3A95" w:rsidRDefault="00CB3A95" w:rsidP="00CB3A95">
      <w:pPr>
        <w:pStyle w:val="a7"/>
      </w:pPr>
    </w:p>
    <w:p w14:paraId="2C5228AB" w14:textId="77777777" w:rsidR="00CB3A95" w:rsidRDefault="00CB3A95" w:rsidP="00CB3A95">
      <w:pPr>
        <w:pStyle w:val="a7"/>
      </w:pPr>
      <w:r>
        <w:t>scala&gt; val c = 'a'</w:t>
      </w:r>
    </w:p>
    <w:p w14:paraId="766DD71A" w14:textId="77777777" w:rsidR="00CB3A95" w:rsidRDefault="00CB3A95" w:rsidP="00CB3A95">
      <w:pPr>
        <w:pStyle w:val="a7"/>
      </w:pPr>
      <w:r>
        <w:t>c: Char = a</w:t>
      </w:r>
    </w:p>
    <w:p w14:paraId="5B7EEDC8" w14:textId="2AB71D73" w:rsidR="00B36E0B" w:rsidRDefault="00C4361E" w:rsidP="00B36E0B">
      <w:pPr>
        <w:ind w:firstLine="420"/>
      </w:pPr>
      <w:r>
        <w:rPr>
          <w:rFonts w:hint="eastAsia"/>
        </w:rPr>
        <w:t>如上例所示</w:t>
      </w:r>
      <w:r w:rsidR="00552186">
        <w:rPr>
          <w:rFonts w:hint="eastAsia"/>
        </w:rPr>
        <w:t>，将字符串括在双引号中，将字符括在单引号中。</w:t>
      </w:r>
      <w:r w:rsidR="00B36E0B">
        <w:rPr>
          <w:rFonts w:hint="eastAsia"/>
        </w:rPr>
        <w:t>Scala</w:t>
      </w:r>
      <w:r w:rsidR="00B36E0B">
        <w:rPr>
          <w:rFonts w:hint="eastAsia"/>
        </w:rPr>
        <w:t>字符串具有很多不错的功能，</w:t>
      </w:r>
      <w:r w:rsidR="00A9469D">
        <w:rPr>
          <w:rFonts w:hint="eastAsia"/>
        </w:rPr>
        <w:t>其中</w:t>
      </w:r>
      <w:r w:rsidR="00B36E0B">
        <w:rPr>
          <w:rFonts w:hint="eastAsia"/>
        </w:rPr>
        <w:t>一个功能是</w:t>
      </w:r>
      <w:r w:rsidR="00B36E0B">
        <w:rPr>
          <w:rFonts w:hint="eastAsia"/>
        </w:rPr>
        <w:t>Scala</w:t>
      </w:r>
      <w:r w:rsidR="00B36E0B">
        <w:rPr>
          <w:rFonts w:hint="eastAsia"/>
        </w:rPr>
        <w:t>具有一种类似于</w:t>
      </w:r>
      <w:r w:rsidR="00B36E0B">
        <w:rPr>
          <w:rFonts w:hint="eastAsia"/>
        </w:rPr>
        <w:t>Ruby</w:t>
      </w:r>
      <w:r w:rsidR="00B36E0B">
        <w:rPr>
          <w:rFonts w:hint="eastAsia"/>
        </w:rPr>
        <w:t>的方式来合并多个字符串</w:t>
      </w:r>
      <w:r w:rsidR="00D94976">
        <w:rPr>
          <w:rFonts w:hint="eastAsia"/>
        </w:rPr>
        <w:t>：</w:t>
      </w:r>
    </w:p>
    <w:p w14:paraId="6B34B725" w14:textId="77777777" w:rsidR="00D94976" w:rsidRDefault="00D94976" w:rsidP="00D94976">
      <w:pPr>
        <w:pStyle w:val="a7"/>
      </w:pPr>
      <w:r>
        <w:t>scala&gt; val firstName = "John"</w:t>
      </w:r>
    </w:p>
    <w:p w14:paraId="606303F2" w14:textId="77777777" w:rsidR="00D94976" w:rsidRDefault="00D94976" w:rsidP="00D94976">
      <w:pPr>
        <w:pStyle w:val="a7"/>
      </w:pPr>
      <w:r>
        <w:t>firstName: String = John</w:t>
      </w:r>
    </w:p>
    <w:p w14:paraId="519B3E58" w14:textId="77777777" w:rsidR="00D94976" w:rsidRDefault="00D94976" w:rsidP="00D94976">
      <w:pPr>
        <w:pStyle w:val="a7"/>
      </w:pPr>
    </w:p>
    <w:p w14:paraId="4BB3913B" w14:textId="77777777" w:rsidR="00D94976" w:rsidRDefault="00D94976" w:rsidP="00D94976">
      <w:pPr>
        <w:pStyle w:val="a7"/>
      </w:pPr>
      <w:r>
        <w:t>scala&gt; val mi = 'C'</w:t>
      </w:r>
    </w:p>
    <w:p w14:paraId="42D7676A" w14:textId="77777777" w:rsidR="00D94976" w:rsidRDefault="00D94976" w:rsidP="00D94976">
      <w:pPr>
        <w:pStyle w:val="a7"/>
      </w:pPr>
      <w:r>
        <w:t>mi: Char = C</w:t>
      </w:r>
    </w:p>
    <w:p w14:paraId="5CA72553" w14:textId="77777777" w:rsidR="00D94976" w:rsidRDefault="00D94976" w:rsidP="00D94976">
      <w:pPr>
        <w:pStyle w:val="a7"/>
      </w:pPr>
    </w:p>
    <w:p w14:paraId="134FB680" w14:textId="77777777" w:rsidR="00D94976" w:rsidRDefault="00D94976" w:rsidP="00D94976">
      <w:pPr>
        <w:pStyle w:val="a7"/>
      </w:pPr>
      <w:r>
        <w:t>scala&gt; val lastName = "Doe"</w:t>
      </w:r>
    </w:p>
    <w:p w14:paraId="7D7D12DC" w14:textId="77777777" w:rsidR="00D94976" w:rsidRDefault="00D94976" w:rsidP="00D94976">
      <w:pPr>
        <w:pStyle w:val="a7"/>
      </w:pPr>
      <w:r>
        <w:lastRenderedPageBreak/>
        <w:t>lastName: String = Doe</w:t>
      </w:r>
    </w:p>
    <w:p w14:paraId="44837647" w14:textId="19B88FE0" w:rsidR="00B36E0B" w:rsidRDefault="00B36E0B" w:rsidP="00D94976">
      <w:pPr>
        <w:ind w:firstLine="420"/>
      </w:pPr>
      <w:r>
        <w:rPr>
          <w:rFonts w:hint="eastAsia"/>
        </w:rPr>
        <w:t>可以按以下方式将它们附加在一起：</w:t>
      </w:r>
    </w:p>
    <w:p w14:paraId="7160974D" w14:textId="77777777" w:rsidR="00D94976" w:rsidRDefault="00D94976" w:rsidP="0009372A">
      <w:pPr>
        <w:pStyle w:val="a7"/>
      </w:pPr>
      <w:r>
        <w:t>scala&gt; val name = firstName + " " + mi + " " + lastName</w:t>
      </w:r>
    </w:p>
    <w:p w14:paraId="141EC8DB" w14:textId="77777777" w:rsidR="00D94976" w:rsidRDefault="00D94976" w:rsidP="0009372A">
      <w:pPr>
        <w:pStyle w:val="a7"/>
      </w:pPr>
      <w:r>
        <w:t>name: String = John C Doe</w:t>
      </w:r>
    </w:p>
    <w:p w14:paraId="5CF7F9AD" w14:textId="7C0C44A2" w:rsidR="00B36E0B" w:rsidRDefault="00B36E0B" w:rsidP="00D94976">
      <w:pPr>
        <w:ind w:firstLine="420"/>
      </w:pPr>
      <w:r>
        <w:rPr>
          <w:rFonts w:hint="eastAsia"/>
        </w:rPr>
        <w:t>但是，</w:t>
      </w:r>
      <w:r>
        <w:rPr>
          <w:rFonts w:hint="eastAsia"/>
        </w:rPr>
        <w:t>Scala</w:t>
      </w:r>
      <w:r>
        <w:rPr>
          <w:rFonts w:hint="eastAsia"/>
        </w:rPr>
        <w:t>提供了以下更方便的形式：</w:t>
      </w:r>
    </w:p>
    <w:p w14:paraId="1BD86FE0" w14:textId="77777777" w:rsidR="0009372A" w:rsidRDefault="0009372A" w:rsidP="0009372A">
      <w:pPr>
        <w:pStyle w:val="a7"/>
      </w:pPr>
      <w:r>
        <w:t>scala&gt; val name = s"$firstName $mi $lastName"</w:t>
      </w:r>
    </w:p>
    <w:p w14:paraId="142B2977" w14:textId="5948B080" w:rsidR="00B36E0B" w:rsidRDefault="0009372A" w:rsidP="0009372A">
      <w:pPr>
        <w:pStyle w:val="a7"/>
      </w:pPr>
      <w:r>
        <w:t>name: String = John C Doe</w:t>
      </w:r>
    </w:p>
    <w:p w14:paraId="56E2647D" w14:textId="77777777" w:rsidR="00B36E0B" w:rsidRDefault="00B36E0B" w:rsidP="00B36E0B">
      <w:pPr>
        <w:ind w:firstLine="420"/>
      </w:pPr>
      <w:r>
        <w:rPr>
          <w:rFonts w:hint="eastAsia"/>
        </w:rPr>
        <w:t>这种形式创建了一种非常易读的方式来打印包含变量的字符串：</w:t>
      </w:r>
    </w:p>
    <w:p w14:paraId="655FBF1F" w14:textId="77777777" w:rsidR="00BA6056" w:rsidRDefault="00BA6056" w:rsidP="00BA6056">
      <w:pPr>
        <w:pStyle w:val="a7"/>
      </w:pPr>
      <w:r>
        <w:t xml:space="preserve">scala&gt; </w:t>
      </w:r>
      <w:proofErr w:type="gramStart"/>
      <w:r>
        <w:t>println(</w:t>
      </w:r>
      <w:proofErr w:type="gramEnd"/>
      <w:r>
        <w:t>s"Name: $firstName $mi $lastName")</w:t>
      </w:r>
    </w:p>
    <w:p w14:paraId="5316C9E0" w14:textId="77777777" w:rsidR="00BA6056" w:rsidRDefault="00BA6056" w:rsidP="00BA6056">
      <w:pPr>
        <w:pStyle w:val="a7"/>
      </w:pPr>
      <w:r>
        <w:t>Name: John C Doe</w:t>
      </w:r>
    </w:p>
    <w:p w14:paraId="215609B8" w14:textId="6AC3D9F2" w:rsidR="00B36E0B" w:rsidRDefault="002278B0" w:rsidP="00B36E0B">
      <w:pPr>
        <w:ind w:firstLine="420"/>
      </w:pPr>
      <w:r w:rsidRPr="002278B0">
        <w:rPr>
          <w:rFonts w:hint="eastAsia"/>
        </w:rPr>
        <w:t>如图所示，您所要做的就是在字符串前加上字母</w:t>
      </w:r>
      <w:r w:rsidRPr="002278B0">
        <w:rPr>
          <w:rFonts w:hint="eastAsia"/>
        </w:rPr>
        <w:t>s</w:t>
      </w:r>
      <w:r w:rsidRPr="002278B0">
        <w:rPr>
          <w:rFonts w:hint="eastAsia"/>
        </w:rPr>
        <w:t>，然后在字符串内的变量名之前添加</w:t>
      </w:r>
      <w:r w:rsidRPr="002278B0">
        <w:rPr>
          <w:rFonts w:hint="eastAsia"/>
        </w:rPr>
        <w:t>$</w:t>
      </w:r>
      <w:r>
        <w:rPr>
          <w:rFonts w:hint="eastAsia"/>
        </w:rPr>
        <w:t>符号，</w:t>
      </w:r>
      <w:r w:rsidRPr="002278B0">
        <w:rPr>
          <w:rFonts w:hint="eastAsia"/>
        </w:rPr>
        <w:t>此功能称为字符串插值。</w:t>
      </w:r>
      <w:r w:rsidR="00B36E0B">
        <w:rPr>
          <w:rFonts w:hint="eastAsia"/>
        </w:rPr>
        <w:t>Scala</w:t>
      </w:r>
      <w:r w:rsidR="009E0D85">
        <w:rPr>
          <w:rFonts w:hint="eastAsia"/>
        </w:rPr>
        <w:t>中的字符串插值提供了更多功能，例如</w:t>
      </w:r>
      <w:r w:rsidR="00B36E0B">
        <w:rPr>
          <w:rFonts w:hint="eastAsia"/>
        </w:rPr>
        <w:t>还可以将变量名称括在花括号内：</w:t>
      </w:r>
    </w:p>
    <w:p w14:paraId="07C43FEA" w14:textId="77777777" w:rsidR="004033D3" w:rsidRDefault="004033D3" w:rsidP="004033D3">
      <w:pPr>
        <w:pStyle w:val="a7"/>
      </w:pPr>
      <w:r>
        <w:t xml:space="preserve">scala&gt; </w:t>
      </w:r>
      <w:proofErr w:type="gramStart"/>
      <w:r>
        <w:t>println(</w:t>
      </w:r>
      <w:proofErr w:type="gramEnd"/>
      <w:r>
        <w:t>s"Name: ${firstName} ${mi} ${lastName}")</w:t>
      </w:r>
    </w:p>
    <w:p w14:paraId="7CBF8A6B" w14:textId="0ED4A623" w:rsidR="00B36E0B" w:rsidRDefault="004033D3" w:rsidP="004033D3">
      <w:pPr>
        <w:pStyle w:val="a7"/>
      </w:pPr>
      <w:r>
        <w:t>Name: John C Doe</w:t>
      </w:r>
    </w:p>
    <w:p w14:paraId="12F583B9" w14:textId="41677E2E" w:rsidR="00B36E0B" w:rsidRDefault="00B36E0B" w:rsidP="00B36E0B">
      <w:pPr>
        <w:ind w:firstLine="420"/>
      </w:pPr>
      <w:r>
        <w:rPr>
          <w:rFonts w:hint="eastAsia"/>
        </w:rPr>
        <w:t>对于一些</w:t>
      </w:r>
      <w:r w:rsidR="000A4149">
        <w:rPr>
          <w:rFonts w:hint="eastAsia"/>
        </w:rPr>
        <w:t>人来说这种格式</w:t>
      </w:r>
      <w:r>
        <w:rPr>
          <w:rFonts w:hint="eastAsia"/>
        </w:rPr>
        <w:t>较易读</w:t>
      </w:r>
      <w:r w:rsidR="000A4149">
        <w:rPr>
          <w:rFonts w:hint="eastAsia"/>
        </w:rPr>
        <w:t>，但更重要的好处是</w:t>
      </w:r>
      <w:r>
        <w:rPr>
          <w:rFonts w:hint="eastAsia"/>
        </w:rPr>
        <w:t>可以将表达式放在花括号内，如以下</w:t>
      </w:r>
      <w:r>
        <w:rPr>
          <w:rFonts w:hint="eastAsia"/>
        </w:rPr>
        <w:t>REPL</w:t>
      </w:r>
      <w:r>
        <w:rPr>
          <w:rFonts w:hint="eastAsia"/>
        </w:rPr>
        <w:t>示例所示：</w:t>
      </w:r>
    </w:p>
    <w:p w14:paraId="46822567" w14:textId="23A1083C" w:rsidR="00E54D9D" w:rsidRDefault="00E54D9D" w:rsidP="00E54D9D">
      <w:pPr>
        <w:pStyle w:val="a7"/>
      </w:pPr>
      <w:r>
        <w:t xml:space="preserve">scala&gt; </w:t>
      </w:r>
      <w:proofErr w:type="gramStart"/>
      <w:r>
        <w:t>println(</w:t>
      </w:r>
      <w:proofErr w:type="gramEnd"/>
      <w:r>
        <w:t>s"1+1 = ${1+1}")</w:t>
      </w:r>
    </w:p>
    <w:p w14:paraId="5A05C5FF" w14:textId="09E1AB80" w:rsidR="00B36E0B" w:rsidRDefault="00E54D9D" w:rsidP="00E54D9D">
      <w:pPr>
        <w:pStyle w:val="a7"/>
      </w:pPr>
      <w:r>
        <w:t>1+1 = 2</w:t>
      </w:r>
    </w:p>
    <w:p w14:paraId="076EA94B" w14:textId="5E551B46" w:rsidR="00B36E0B" w:rsidRDefault="00E5621E" w:rsidP="00B36E0B">
      <w:pPr>
        <w:ind w:firstLine="420"/>
      </w:pPr>
      <w:r>
        <w:rPr>
          <w:rFonts w:hint="eastAsia"/>
        </w:rPr>
        <w:t>使用字符串插值可以在字符串前面加上字母</w:t>
      </w:r>
      <w:r>
        <w:rPr>
          <w:rFonts w:hint="eastAsia"/>
        </w:rPr>
        <w:t>f</w:t>
      </w:r>
      <w:r>
        <w:rPr>
          <w:rFonts w:hint="eastAsia"/>
        </w:rPr>
        <w:t>，以便在字符串内部使用</w:t>
      </w:r>
      <w:r>
        <w:rPr>
          <w:rFonts w:hint="eastAsia"/>
        </w:rPr>
        <w:t>printf</w:t>
      </w:r>
      <w:r>
        <w:rPr>
          <w:rFonts w:hint="eastAsia"/>
        </w:rPr>
        <w:t>样式格式，而且原始插值器不对字符串内的文字（例如</w:t>
      </w:r>
      <w:r w:rsidR="003C6FF0">
        <w:rPr>
          <w:rFonts w:hint="eastAsia"/>
        </w:rPr>
        <w:t>\</w:t>
      </w:r>
      <w:r>
        <w:rPr>
          <w:rFonts w:hint="eastAsia"/>
        </w:rPr>
        <w:t>n</w:t>
      </w:r>
      <w:r>
        <w:rPr>
          <w:rFonts w:hint="eastAsia"/>
        </w:rPr>
        <w:t>）进行转义，另外还可以创建自己的字符串插值器。</w:t>
      </w:r>
      <w:r w:rsidR="00B36E0B">
        <w:rPr>
          <w:rFonts w:hint="eastAsia"/>
        </w:rPr>
        <w:t>Scala</w:t>
      </w:r>
      <w:r w:rsidR="00876409">
        <w:rPr>
          <w:rFonts w:hint="eastAsia"/>
        </w:rPr>
        <w:t>字符串的另一个</w:t>
      </w:r>
      <w:r w:rsidR="00184F72">
        <w:rPr>
          <w:rFonts w:hint="eastAsia"/>
        </w:rPr>
        <w:t>重要功能是</w:t>
      </w:r>
      <w:r w:rsidR="00B36E0B">
        <w:rPr>
          <w:rFonts w:hint="eastAsia"/>
        </w:rPr>
        <w:t>可以通过将字符串包含在三个双引号中来创建多行字符串：</w:t>
      </w:r>
    </w:p>
    <w:p w14:paraId="5A13F4D3" w14:textId="77777777" w:rsidR="00184F72" w:rsidRDefault="00184F72" w:rsidP="00184F72">
      <w:pPr>
        <w:pStyle w:val="a7"/>
      </w:pPr>
      <w:r>
        <w:t>scala&gt; val speech = """Four score and</w:t>
      </w:r>
    </w:p>
    <w:p w14:paraId="4AA43598" w14:textId="77777777" w:rsidR="00184F72" w:rsidRDefault="00184F72" w:rsidP="00184F72">
      <w:pPr>
        <w:pStyle w:val="a7"/>
      </w:pPr>
      <w:r>
        <w:t xml:space="preserve">     |                seven years ago</w:t>
      </w:r>
    </w:p>
    <w:p w14:paraId="18A8D420" w14:textId="77777777" w:rsidR="00184F72" w:rsidRDefault="00184F72" w:rsidP="00184F72">
      <w:pPr>
        <w:pStyle w:val="a7"/>
      </w:pPr>
      <w:r>
        <w:t xml:space="preserve">     |                our fathers ..."""</w:t>
      </w:r>
    </w:p>
    <w:p w14:paraId="1FDE832E" w14:textId="77777777" w:rsidR="00184F72" w:rsidRDefault="00184F72" w:rsidP="00184F72">
      <w:pPr>
        <w:pStyle w:val="a7"/>
      </w:pPr>
      <w:r>
        <w:t>speech: String =</w:t>
      </w:r>
    </w:p>
    <w:p w14:paraId="365B2DFD" w14:textId="77777777" w:rsidR="00184F72" w:rsidRDefault="00184F72" w:rsidP="00184F72">
      <w:pPr>
        <w:pStyle w:val="a7"/>
      </w:pPr>
      <w:r>
        <w:t>Four score and</w:t>
      </w:r>
    </w:p>
    <w:p w14:paraId="6300182D" w14:textId="77777777" w:rsidR="00184F72" w:rsidRDefault="00184F72" w:rsidP="00184F72">
      <w:pPr>
        <w:pStyle w:val="a7"/>
      </w:pPr>
      <w:r>
        <w:t xml:space="preserve">               seven years ago</w:t>
      </w:r>
    </w:p>
    <w:p w14:paraId="0E34B2B0" w14:textId="15AC6B50" w:rsidR="00B36E0B" w:rsidRDefault="00184F72" w:rsidP="00184F72">
      <w:pPr>
        <w:pStyle w:val="a7"/>
      </w:pPr>
      <w:r>
        <w:t xml:space="preserve">               our fathers ...</w:t>
      </w:r>
    </w:p>
    <w:p w14:paraId="0FA659FC" w14:textId="28A3FA89" w:rsidR="00B36E0B" w:rsidRDefault="00B36E0B" w:rsidP="00B36E0B">
      <w:pPr>
        <w:ind w:firstLine="420"/>
      </w:pPr>
      <w:r>
        <w:rPr>
          <w:rFonts w:hint="eastAsia"/>
        </w:rPr>
        <w:t>当您需要使用多行字符串时，这非常有用。这种基本方法的一个缺点是第一行之后的行是缩进的</w:t>
      </w:r>
      <w:r w:rsidR="00325697">
        <w:rPr>
          <w:rFonts w:hint="eastAsia"/>
        </w:rPr>
        <w:t>。</w:t>
      </w:r>
      <w:r w:rsidR="000A6AAE" w:rsidRPr="000A6AAE">
        <w:rPr>
          <w:rFonts w:hint="eastAsia"/>
        </w:rPr>
        <w:t>解决此问题的简单方法是：在第一行之后的所有行前面加上符号</w:t>
      </w:r>
      <w:r w:rsidR="00A06D14">
        <w:rPr>
          <w:rFonts w:hint="eastAsia"/>
        </w:rPr>
        <w:t>“</w:t>
      </w:r>
      <w:r w:rsidR="000A6AAE">
        <w:rPr>
          <w:rFonts w:hint="eastAsia"/>
        </w:rPr>
        <w:t>|</w:t>
      </w:r>
      <w:r w:rsidR="00A06D14">
        <w:rPr>
          <w:rFonts w:hint="eastAsia"/>
        </w:rPr>
        <w:t>”</w:t>
      </w:r>
      <w:r w:rsidR="000A6AAE" w:rsidRPr="000A6AAE">
        <w:rPr>
          <w:rFonts w:hint="eastAsia"/>
        </w:rPr>
        <w:t>，并在字符串之后调用</w:t>
      </w:r>
      <w:r w:rsidR="000A6AAE" w:rsidRPr="000A6AAE">
        <w:rPr>
          <w:rFonts w:hint="eastAsia"/>
        </w:rPr>
        <w:t>stripMargin</w:t>
      </w:r>
      <w:r w:rsidR="000A6AAE" w:rsidRPr="000A6AAE">
        <w:rPr>
          <w:rFonts w:hint="eastAsia"/>
        </w:rPr>
        <w:t>方法：</w:t>
      </w:r>
    </w:p>
    <w:p w14:paraId="40091EF6" w14:textId="77777777" w:rsidR="00AF155D" w:rsidRDefault="00AF155D" w:rsidP="00AF155D">
      <w:pPr>
        <w:pStyle w:val="a7"/>
      </w:pPr>
      <w:r>
        <w:t>scala&gt; val speech = """Four score and</w:t>
      </w:r>
    </w:p>
    <w:p w14:paraId="38F590EB" w14:textId="77777777" w:rsidR="00AF155D" w:rsidRDefault="00AF155D" w:rsidP="00AF155D">
      <w:pPr>
        <w:pStyle w:val="a7"/>
      </w:pPr>
      <w:r>
        <w:t xml:space="preserve">     |                |seven years ago</w:t>
      </w:r>
    </w:p>
    <w:p w14:paraId="3FC56123" w14:textId="77777777" w:rsidR="00AF155D" w:rsidRDefault="00AF155D" w:rsidP="00AF155D">
      <w:pPr>
        <w:pStyle w:val="a7"/>
      </w:pPr>
      <w:r>
        <w:t xml:space="preserve">     |                |our fathers ...""</w:t>
      </w:r>
      <w:proofErr w:type="gramStart"/>
      <w:r>
        <w:t>".stripMargin</w:t>
      </w:r>
      <w:proofErr w:type="gramEnd"/>
    </w:p>
    <w:p w14:paraId="122C466C" w14:textId="77777777" w:rsidR="00AF155D" w:rsidRDefault="00AF155D" w:rsidP="00AF155D">
      <w:pPr>
        <w:pStyle w:val="a7"/>
      </w:pPr>
      <w:r>
        <w:t>speech: String =</w:t>
      </w:r>
    </w:p>
    <w:p w14:paraId="47965462" w14:textId="77777777" w:rsidR="00AF155D" w:rsidRDefault="00AF155D" w:rsidP="00AF155D">
      <w:pPr>
        <w:pStyle w:val="a7"/>
      </w:pPr>
      <w:r>
        <w:t>Four score and</w:t>
      </w:r>
    </w:p>
    <w:p w14:paraId="6D300173" w14:textId="77777777" w:rsidR="00AF155D" w:rsidRDefault="00AF155D" w:rsidP="00AF155D">
      <w:pPr>
        <w:pStyle w:val="a7"/>
      </w:pPr>
      <w:r>
        <w:t>seven years ago</w:t>
      </w:r>
    </w:p>
    <w:p w14:paraId="1F2AF84F" w14:textId="65B48E6A" w:rsidR="00B36E0B" w:rsidRDefault="00AF155D" w:rsidP="00AF155D">
      <w:pPr>
        <w:pStyle w:val="a7"/>
      </w:pPr>
      <w:r>
        <w:t>our fathers ...</w:t>
      </w:r>
    </w:p>
    <w:p w14:paraId="51119A9B" w14:textId="1C5F13FF" w:rsidR="006E3C17" w:rsidRDefault="005940C9" w:rsidP="006E3C17">
      <w:pPr>
        <w:ind w:firstLine="420"/>
      </w:pPr>
      <w:r>
        <w:rPr>
          <w:rFonts w:hint="eastAsia"/>
        </w:rPr>
        <w:t>下面</w:t>
      </w:r>
      <w:r w:rsidR="006E3C17">
        <w:rPr>
          <w:rFonts w:hint="eastAsia"/>
        </w:rPr>
        <w:t>让我们看一下如何使用</w:t>
      </w:r>
      <w:r w:rsidR="006E3C17">
        <w:rPr>
          <w:rFonts w:hint="eastAsia"/>
        </w:rPr>
        <w:t>Scala</w:t>
      </w:r>
      <w:r w:rsidR="006E3C17">
        <w:rPr>
          <w:rFonts w:hint="eastAsia"/>
        </w:rPr>
        <w:t>处理命令行输入和输出。</w:t>
      </w:r>
      <w:r>
        <w:rPr>
          <w:rFonts w:hint="eastAsia"/>
        </w:rPr>
        <w:t>如前所述，</w:t>
      </w:r>
      <w:r w:rsidR="006E3C17">
        <w:rPr>
          <w:rFonts w:hint="eastAsia"/>
        </w:rPr>
        <w:t>可以使用以下命令</w:t>
      </w:r>
      <w:r>
        <w:rPr>
          <w:rFonts w:hint="eastAsia"/>
        </w:rPr>
        <w:t>println</w:t>
      </w:r>
      <w:r w:rsidR="006E3C17">
        <w:rPr>
          <w:rFonts w:hint="eastAsia"/>
        </w:rPr>
        <w:t>将输出写入标准输出</w:t>
      </w:r>
      <w:r w:rsidR="00136F14">
        <w:rPr>
          <w:rFonts w:hint="eastAsia"/>
        </w:rPr>
        <w:t>，该函数在字符串后添加一个换行符，因此，如果您不希望这样做，只需使用</w:t>
      </w:r>
      <w:r w:rsidR="00136F14">
        <w:rPr>
          <w:rFonts w:hint="eastAsia"/>
        </w:rPr>
        <w:t>print</w:t>
      </w:r>
      <w:r w:rsidR="00136F14">
        <w:rPr>
          <w:rFonts w:hint="eastAsia"/>
        </w:rPr>
        <w:t>：</w:t>
      </w:r>
    </w:p>
    <w:p w14:paraId="629EB667" w14:textId="77777777" w:rsidR="00136F14" w:rsidRDefault="00136F14" w:rsidP="00136F14">
      <w:pPr>
        <w:pStyle w:val="a7"/>
      </w:pPr>
      <w:r>
        <w:t xml:space="preserve">scala&gt; </w:t>
      </w:r>
      <w:proofErr w:type="gramStart"/>
      <w:r>
        <w:t>println(</w:t>
      </w:r>
      <w:proofErr w:type="gramEnd"/>
      <w:r>
        <w:t>"Hello, world")</w:t>
      </w:r>
    </w:p>
    <w:p w14:paraId="7DC8860D" w14:textId="77777777" w:rsidR="00136F14" w:rsidRDefault="00136F14" w:rsidP="00136F14">
      <w:pPr>
        <w:pStyle w:val="a7"/>
      </w:pPr>
      <w:r>
        <w:t>Hello, world</w:t>
      </w:r>
    </w:p>
    <w:p w14:paraId="10CB8B80" w14:textId="77777777" w:rsidR="00136F14" w:rsidRDefault="00136F14" w:rsidP="00136F14">
      <w:pPr>
        <w:pStyle w:val="a7"/>
      </w:pPr>
    </w:p>
    <w:p w14:paraId="6BB35AD4" w14:textId="77777777" w:rsidR="00136F14" w:rsidRDefault="00136F14" w:rsidP="00136F14">
      <w:pPr>
        <w:pStyle w:val="a7"/>
      </w:pPr>
      <w:r>
        <w:t xml:space="preserve">scala&gt; </w:t>
      </w:r>
      <w:proofErr w:type="gramStart"/>
      <w:r>
        <w:t>print(</w:t>
      </w:r>
      <w:proofErr w:type="gramEnd"/>
      <w:r>
        <w:t>"Hello without newline")</w:t>
      </w:r>
    </w:p>
    <w:p w14:paraId="5F2AE025" w14:textId="5AB07318" w:rsidR="006E3C17" w:rsidRDefault="00136F14" w:rsidP="00136F14">
      <w:pPr>
        <w:pStyle w:val="a7"/>
      </w:pPr>
      <w:r>
        <w:lastRenderedPageBreak/>
        <w:t>Hello without newline</w:t>
      </w:r>
    </w:p>
    <w:p w14:paraId="282C0688" w14:textId="65BB0D2A" w:rsidR="006E3C17" w:rsidRDefault="00DD1B0E" w:rsidP="006E3C17">
      <w:pPr>
        <w:ind w:firstLine="420"/>
      </w:pPr>
      <w:r>
        <w:rPr>
          <w:rFonts w:hint="eastAsia"/>
        </w:rPr>
        <w:t>因为</w:t>
      </w:r>
      <w:r w:rsidR="006E3C17">
        <w:rPr>
          <w:rFonts w:hint="eastAsia"/>
        </w:rPr>
        <w:t>println</w:t>
      </w:r>
      <w:r>
        <w:rPr>
          <w:rFonts w:hint="eastAsia"/>
        </w:rPr>
        <w:t>是</w:t>
      </w:r>
      <w:r w:rsidR="006E3C17">
        <w:rPr>
          <w:rFonts w:hint="eastAsia"/>
        </w:rPr>
        <w:t>常用</w:t>
      </w:r>
      <w:r w:rsidR="009600FD">
        <w:rPr>
          <w:rFonts w:hint="eastAsia"/>
        </w:rPr>
        <w:t>方法</w:t>
      </w:r>
      <w:r w:rsidR="006E3C17">
        <w:rPr>
          <w:rFonts w:hint="eastAsia"/>
        </w:rPr>
        <w:t>，所以</w:t>
      </w:r>
      <w:r w:rsidR="009600FD">
        <w:rPr>
          <w:rFonts w:hint="eastAsia"/>
        </w:rPr>
        <w:t>同其他常用数据类型一样</w:t>
      </w:r>
      <w:r w:rsidR="006E3C17">
        <w:rPr>
          <w:rFonts w:hint="eastAsia"/>
        </w:rPr>
        <w:t>不需要导入它。有几种读取命令行输入的方法，但是最简单的方法是使用</w:t>
      </w:r>
      <w:r w:rsidR="006E3C17">
        <w:rPr>
          <w:rFonts w:hint="eastAsia"/>
        </w:rPr>
        <w:t>scala.io.StdIn</w:t>
      </w:r>
      <w:r w:rsidR="006E3C17">
        <w:rPr>
          <w:rFonts w:hint="eastAsia"/>
        </w:rPr>
        <w:t>包中的</w:t>
      </w:r>
      <w:r w:rsidR="006E3C17">
        <w:rPr>
          <w:rFonts w:hint="eastAsia"/>
        </w:rPr>
        <w:t>readLine</w:t>
      </w:r>
      <w:r w:rsidR="00D700F7">
        <w:rPr>
          <w:rFonts w:hint="eastAsia"/>
        </w:rPr>
        <w:t>方法</w:t>
      </w:r>
      <w:r w:rsidR="007E7483">
        <w:rPr>
          <w:rFonts w:hint="eastAsia"/>
        </w:rPr>
        <w:t>。</w:t>
      </w:r>
      <w:r w:rsidR="006E3C17">
        <w:rPr>
          <w:rFonts w:hint="eastAsia"/>
        </w:rPr>
        <w:t>就像使用</w:t>
      </w:r>
      <w:r w:rsidR="006E3C17">
        <w:rPr>
          <w:rFonts w:hint="eastAsia"/>
        </w:rPr>
        <w:t>Java</w:t>
      </w:r>
      <w:r w:rsidR="00F732AA">
        <w:rPr>
          <w:rFonts w:hint="eastAsia"/>
        </w:rPr>
        <w:t>和其他语言一样，通过</w:t>
      </w:r>
      <w:r w:rsidR="006E3C17">
        <w:rPr>
          <w:rFonts w:hint="eastAsia"/>
        </w:rPr>
        <w:t>import</w:t>
      </w:r>
      <w:r w:rsidR="006E3C17">
        <w:rPr>
          <w:rFonts w:hint="eastAsia"/>
        </w:rPr>
        <w:t>语句将类和方法带入</w:t>
      </w:r>
      <w:r w:rsidR="006E3C17">
        <w:rPr>
          <w:rFonts w:hint="eastAsia"/>
        </w:rPr>
        <w:t>Scala</w:t>
      </w:r>
      <w:r w:rsidR="006E3C17">
        <w:rPr>
          <w:rFonts w:hint="eastAsia"/>
        </w:rPr>
        <w:t>的作用域：</w:t>
      </w:r>
    </w:p>
    <w:p w14:paraId="33D40A48" w14:textId="77777777" w:rsidR="00BB1F37" w:rsidRDefault="00BB1F37" w:rsidP="00BB1F37">
      <w:pPr>
        <w:pStyle w:val="a7"/>
      </w:pPr>
      <w:r>
        <w:t xml:space="preserve">scala&gt; import </w:t>
      </w:r>
      <w:proofErr w:type="gramStart"/>
      <w:r>
        <w:t>scala.io.StdIn.readLine</w:t>
      </w:r>
      <w:proofErr w:type="gramEnd"/>
    </w:p>
    <w:p w14:paraId="3C035C95" w14:textId="689B4A90" w:rsidR="006E3C17" w:rsidRDefault="00BB1F37" w:rsidP="00BB1F37">
      <w:pPr>
        <w:pStyle w:val="a7"/>
      </w:pPr>
      <w:r>
        <w:t xml:space="preserve">import </w:t>
      </w:r>
      <w:proofErr w:type="gramStart"/>
      <w:r>
        <w:t>scala.io.StdIn.readLine</w:t>
      </w:r>
      <w:proofErr w:type="gramEnd"/>
    </w:p>
    <w:p w14:paraId="77C67509" w14:textId="6401AB9E" w:rsidR="00F5245F" w:rsidRDefault="006E3C17" w:rsidP="00F5245F">
      <w:pPr>
        <w:ind w:firstLine="420"/>
      </w:pPr>
      <w:r>
        <w:rPr>
          <w:rFonts w:hint="eastAsia"/>
        </w:rPr>
        <w:t>该</w:t>
      </w:r>
      <w:r>
        <w:rPr>
          <w:rFonts w:hint="eastAsia"/>
        </w:rPr>
        <w:t>import</w:t>
      </w:r>
      <w:r>
        <w:rPr>
          <w:rFonts w:hint="eastAsia"/>
        </w:rPr>
        <w:t>语句将</w:t>
      </w:r>
      <w:r>
        <w:rPr>
          <w:rFonts w:hint="eastAsia"/>
        </w:rPr>
        <w:t>readLine</w:t>
      </w:r>
      <w:r w:rsidR="00F31EF6">
        <w:rPr>
          <w:rFonts w:hint="eastAsia"/>
        </w:rPr>
        <w:t>方法带入当前范围，因此</w:t>
      </w:r>
      <w:r>
        <w:rPr>
          <w:rFonts w:hint="eastAsia"/>
        </w:rPr>
        <w:t>可以在应用程序中使用它。</w:t>
      </w:r>
      <w:r w:rsidR="007E3663">
        <w:rPr>
          <w:rFonts w:hint="eastAsia"/>
        </w:rPr>
        <w:t>Scala</w:t>
      </w:r>
      <w:r w:rsidR="005B01C1">
        <w:rPr>
          <w:rFonts w:hint="eastAsia"/>
        </w:rPr>
        <w:t>具有编程语言</w:t>
      </w:r>
      <w:r w:rsidR="007E3663">
        <w:rPr>
          <w:rFonts w:hint="eastAsia"/>
        </w:rPr>
        <w:t>的基本控制结构，包括：</w:t>
      </w:r>
      <w:r w:rsidR="002F70CC">
        <w:rPr>
          <w:rFonts w:hint="eastAsia"/>
        </w:rPr>
        <w:t>条件语句（</w:t>
      </w:r>
      <w:r w:rsidR="002F70CC" w:rsidRPr="002F70CC">
        <w:t>if/then/else</w:t>
      </w:r>
      <w:r w:rsidR="002F70CC">
        <w:rPr>
          <w:rFonts w:hint="eastAsia"/>
        </w:rPr>
        <w:t>）、</w:t>
      </w:r>
      <w:r w:rsidR="002F70CC">
        <w:rPr>
          <w:rFonts w:hint="eastAsia"/>
        </w:rPr>
        <w:t>for</w:t>
      </w:r>
      <w:r w:rsidR="002F70CC">
        <w:rPr>
          <w:rFonts w:hint="eastAsia"/>
        </w:rPr>
        <w:t>循环、</w:t>
      </w:r>
      <w:r w:rsidR="000E614A">
        <w:rPr>
          <w:rFonts w:hint="eastAsia"/>
        </w:rPr>
        <w:t>异常捕获（</w:t>
      </w:r>
      <w:r w:rsidR="000E614A" w:rsidRPr="000E614A">
        <w:t>try/catch/finally</w:t>
      </w:r>
      <w:r w:rsidR="000E614A">
        <w:rPr>
          <w:rFonts w:hint="eastAsia"/>
        </w:rPr>
        <w:t>）</w:t>
      </w:r>
      <w:r w:rsidR="00A10222">
        <w:rPr>
          <w:rFonts w:hint="eastAsia"/>
        </w:rPr>
        <w:t>，它还具有一些独特的构造</w:t>
      </w:r>
      <w:r w:rsidR="007E3663">
        <w:rPr>
          <w:rFonts w:hint="eastAsia"/>
        </w:rPr>
        <w:t>：</w:t>
      </w:r>
      <w:r w:rsidR="00A10222">
        <w:rPr>
          <w:rFonts w:hint="eastAsia"/>
        </w:rPr>
        <w:t>match</w:t>
      </w:r>
      <w:r w:rsidR="00A10222">
        <w:rPr>
          <w:rFonts w:hint="eastAsia"/>
        </w:rPr>
        <w:t>表达式、</w:t>
      </w:r>
      <w:r w:rsidR="00A10222">
        <w:rPr>
          <w:rFonts w:hint="eastAsia"/>
        </w:rPr>
        <w:t>for</w:t>
      </w:r>
      <w:r w:rsidR="00A10222">
        <w:rPr>
          <w:rFonts w:hint="eastAsia"/>
        </w:rPr>
        <w:t>表达式。我们将在以下内容</w:t>
      </w:r>
      <w:r w:rsidR="007E3663">
        <w:rPr>
          <w:rFonts w:hint="eastAsia"/>
        </w:rPr>
        <w:t>中进行演示。</w:t>
      </w:r>
      <w:r w:rsidR="00F5245F">
        <w:rPr>
          <w:rFonts w:hint="eastAsia"/>
        </w:rPr>
        <w:t>一个基本的</w:t>
      </w:r>
      <w:r w:rsidR="00F5245F">
        <w:rPr>
          <w:rFonts w:hint="eastAsia"/>
        </w:rPr>
        <w:t>Scala if</w:t>
      </w:r>
      <w:r w:rsidR="00F5245F">
        <w:rPr>
          <w:rFonts w:hint="eastAsia"/>
        </w:rPr>
        <w:t>语句如下所示：</w:t>
      </w:r>
    </w:p>
    <w:p w14:paraId="6B1741C4" w14:textId="77777777" w:rsidR="00F5245F" w:rsidRDefault="00F5245F" w:rsidP="00A10222">
      <w:pPr>
        <w:pStyle w:val="a7"/>
      </w:pPr>
      <w:r>
        <w:t xml:space="preserve">if (a == b) </w:t>
      </w:r>
      <w:proofErr w:type="gramStart"/>
      <w:r>
        <w:t>doSomething(</w:t>
      </w:r>
      <w:proofErr w:type="gramEnd"/>
      <w:r>
        <w:t>)</w:t>
      </w:r>
    </w:p>
    <w:p w14:paraId="7642FD3A" w14:textId="2F21BB38" w:rsidR="00F5245F" w:rsidRDefault="00F5245F" w:rsidP="00F5245F">
      <w:pPr>
        <w:ind w:firstLine="420"/>
      </w:pPr>
      <w:r>
        <w:rPr>
          <w:rFonts w:hint="eastAsia"/>
        </w:rPr>
        <w:t>也可以这样编写该语句：</w:t>
      </w:r>
    </w:p>
    <w:p w14:paraId="3B69CF25" w14:textId="77777777" w:rsidR="00F5245F" w:rsidRDefault="00F5245F" w:rsidP="00A10222">
      <w:pPr>
        <w:pStyle w:val="a7"/>
      </w:pPr>
      <w:r>
        <w:t>if (a == b) {</w:t>
      </w:r>
    </w:p>
    <w:p w14:paraId="653C8F84" w14:textId="77777777" w:rsidR="00F5245F" w:rsidRDefault="00F5245F" w:rsidP="00A10222">
      <w:pPr>
        <w:pStyle w:val="a7"/>
      </w:pPr>
      <w:r>
        <w:t xml:space="preserve">    </w:t>
      </w:r>
      <w:proofErr w:type="gramStart"/>
      <w:r>
        <w:t>doSomething(</w:t>
      </w:r>
      <w:proofErr w:type="gramEnd"/>
      <w:r>
        <w:t>)</w:t>
      </w:r>
    </w:p>
    <w:p w14:paraId="5F5A99F6" w14:textId="77777777" w:rsidR="00F5245F" w:rsidRDefault="00F5245F" w:rsidP="00A10222">
      <w:pPr>
        <w:pStyle w:val="a7"/>
      </w:pPr>
      <w:r>
        <w:t>}</w:t>
      </w:r>
    </w:p>
    <w:p w14:paraId="31D1587F" w14:textId="3C181F9F" w:rsidR="00F5245F" w:rsidRDefault="00F5245F" w:rsidP="00F5245F">
      <w:pPr>
        <w:ind w:firstLine="420"/>
      </w:pPr>
      <w:r>
        <w:rPr>
          <w:rFonts w:hint="eastAsia"/>
        </w:rPr>
        <w:t>if/ else</w:t>
      </w:r>
      <w:r>
        <w:rPr>
          <w:rFonts w:hint="eastAsia"/>
        </w:rPr>
        <w:t>结构如下所示：</w:t>
      </w:r>
    </w:p>
    <w:p w14:paraId="0213598F" w14:textId="77777777" w:rsidR="00F5245F" w:rsidRDefault="00F5245F" w:rsidP="00F86902">
      <w:pPr>
        <w:pStyle w:val="a7"/>
      </w:pPr>
      <w:r>
        <w:t>if (a == b) {</w:t>
      </w:r>
    </w:p>
    <w:p w14:paraId="3B5F81E4" w14:textId="77777777" w:rsidR="00F5245F" w:rsidRDefault="00F5245F" w:rsidP="00F86902">
      <w:pPr>
        <w:pStyle w:val="a7"/>
      </w:pPr>
      <w:r>
        <w:t xml:space="preserve">    </w:t>
      </w:r>
      <w:proofErr w:type="gramStart"/>
      <w:r>
        <w:t>doSomething(</w:t>
      </w:r>
      <w:proofErr w:type="gramEnd"/>
      <w:r>
        <w:t>)</w:t>
      </w:r>
    </w:p>
    <w:p w14:paraId="5A06D17C" w14:textId="77777777" w:rsidR="00F5245F" w:rsidRDefault="00F5245F" w:rsidP="00F86902">
      <w:pPr>
        <w:pStyle w:val="a7"/>
      </w:pPr>
      <w:r>
        <w:t>} else {</w:t>
      </w:r>
    </w:p>
    <w:p w14:paraId="529F61BB" w14:textId="77777777" w:rsidR="00F5245F" w:rsidRDefault="00F5245F" w:rsidP="00F86902">
      <w:pPr>
        <w:pStyle w:val="a7"/>
      </w:pPr>
      <w:r>
        <w:t xml:space="preserve">    </w:t>
      </w:r>
      <w:proofErr w:type="gramStart"/>
      <w:r>
        <w:t>doSomethingElse(</w:t>
      </w:r>
      <w:proofErr w:type="gramEnd"/>
      <w:r>
        <w:t>)</w:t>
      </w:r>
    </w:p>
    <w:p w14:paraId="47751B0D" w14:textId="77777777" w:rsidR="00F5245F" w:rsidRDefault="00F5245F" w:rsidP="00F86902">
      <w:pPr>
        <w:pStyle w:val="a7"/>
      </w:pPr>
      <w:r>
        <w:t>}</w:t>
      </w:r>
    </w:p>
    <w:p w14:paraId="729B8C93" w14:textId="53F79375" w:rsidR="00F5245F" w:rsidRDefault="00F5245F" w:rsidP="00F5245F">
      <w:pPr>
        <w:ind w:firstLine="420"/>
      </w:pPr>
      <w:r>
        <w:rPr>
          <w:rFonts w:hint="eastAsia"/>
        </w:rPr>
        <w:t>完整的</w:t>
      </w:r>
      <w:r w:rsidR="007B2938">
        <w:rPr>
          <w:rFonts w:hint="eastAsia"/>
        </w:rPr>
        <w:t>Scala if/else-if/</w:t>
      </w:r>
      <w:r>
        <w:rPr>
          <w:rFonts w:hint="eastAsia"/>
        </w:rPr>
        <w:t>else</w:t>
      </w:r>
      <w:r>
        <w:rPr>
          <w:rFonts w:hint="eastAsia"/>
        </w:rPr>
        <w:t>表达式如下所示：</w:t>
      </w:r>
    </w:p>
    <w:p w14:paraId="6D4846F3" w14:textId="77777777" w:rsidR="00F5245F" w:rsidRDefault="00F5245F" w:rsidP="00736467">
      <w:pPr>
        <w:pStyle w:val="a7"/>
      </w:pPr>
      <w:r>
        <w:t>if (test1) {</w:t>
      </w:r>
    </w:p>
    <w:p w14:paraId="08D6DC9B" w14:textId="77777777" w:rsidR="00F5245F" w:rsidRDefault="00F5245F" w:rsidP="00736467">
      <w:pPr>
        <w:pStyle w:val="a7"/>
      </w:pPr>
      <w:r>
        <w:t xml:space="preserve">    </w:t>
      </w:r>
      <w:proofErr w:type="gramStart"/>
      <w:r>
        <w:t>doX(</w:t>
      </w:r>
      <w:proofErr w:type="gramEnd"/>
      <w:r>
        <w:t>)</w:t>
      </w:r>
    </w:p>
    <w:p w14:paraId="35D9D165" w14:textId="77777777" w:rsidR="00F5245F" w:rsidRDefault="00F5245F" w:rsidP="00736467">
      <w:pPr>
        <w:pStyle w:val="a7"/>
      </w:pPr>
      <w:r>
        <w:t>} else if (test2) {</w:t>
      </w:r>
    </w:p>
    <w:p w14:paraId="0042D42E" w14:textId="77777777" w:rsidR="00F5245F" w:rsidRDefault="00F5245F" w:rsidP="00736467">
      <w:pPr>
        <w:pStyle w:val="a7"/>
      </w:pPr>
      <w:r>
        <w:t xml:space="preserve">    </w:t>
      </w:r>
      <w:proofErr w:type="gramStart"/>
      <w:r>
        <w:t>doY(</w:t>
      </w:r>
      <w:proofErr w:type="gramEnd"/>
      <w:r>
        <w:t>)</w:t>
      </w:r>
    </w:p>
    <w:p w14:paraId="1ED29CF0" w14:textId="77777777" w:rsidR="00F5245F" w:rsidRDefault="00F5245F" w:rsidP="00736467">
      <w:pPr>
        <w:pStyle w:val="a7"/>
      </w:pPr>
      <w:r>
        <w:t>} else {</w:t>
      </w:r>
    </w:p>
    <w:p w14:paraId="10DB6DD2" w14:textId="77777777" w:rsidR="00F5245F" w:rsidRDefault="00F5245F" w:rsidP="00736467">
      <w:pPr>
        <w:pStyle w:val="a7"/>
      </w:pPr>
      <w:r>
        <w:t xml:space="preserve">    </w:t>
      </w:r>
      <w:proofErr w:type="gramStart"/>
      <w:r>
        <w:t>doZ(</w:t>
      </w:r>
      <w:proofErr w:type="gramEnd"/>
      <w:r>
        <w:t>)</w:t>
      </w:r>
    </w:p>
    <w:p w14:paraId="4D10CFDB" w14:textId="77777777" w:rsidR="00F5245F" w:rsidRDefault="00F5245F" w:rsidP="00736467">
      <w:pPr>
        <w:pStyle w:val="a7"/>
      </w:pPr>
      <w:r>
        <w:t>}</w:t>
      </w:r>
    </w:p>
    <w:p w14:paraId="1C34F696" w14:textId="6B3EBF1C" w:rsidR="00F5245F" w:rsidRDefault="00F5245F" w:rsidP="00F5245F">
      <w:pPr>
        <w:ind w:firstLine="420"/>
      </w:pPr>
      <w:r>
        <w:rPr>
          <w:rFonts w:hint="eastAsia"/>
        </w:rPr>
        <w:t>Scala if</w:t>
      </w:r>
      <w:r>
        <w:rPr>
          <w:rFonts w:hint="eastAsia"/>
        </w:rPr>
        <w:t>构造总是返回结果</w:t>
      </w:r>
      <w:r w:rsidR="00170F62">
        <w:rPr>
          <w:rFonts w:hint="eastAsia"/>
        </w:rPr>
        <w:t>，</w:t>
      </w:r>
      <w:r>
        <w:rPr>
          <w:rFonts w:hint="eastAsia"/>
        </w:rPr>
        <w:t>可以像前面的示例中那样忽略结果，但是更常见的方法（尤其是在函数编程中）是将结果分配给变量：</w:t>
      </w:r>
    </w:p>
    <w:p w14:paraId="654431B3" w14:textId="77777777" w:rsidR="00CB2B10" w:rsidRDefault="00CB2B10" w:rsidP="00CB2B10">
      <w:pPr>
        <w:pStyle w:val="a7"/>
      </w:pPr>
      <w:r>
        <w:t>scala&gt; val a=1</w:t>
      </w:r>
    </w:p>
    <w:p w14:paraId="043385C9" w14:textId="77777777" w:rsidR="00CB2B10" w:rsidRDefault="00CB2B10" w:rsidP="00CB2B10">
      <w:pPr>
        <w:pStyle w:val="a7"/>
      </w:pPr>
      <w:r>
        <w:t>a: Int = 1</w:t>
      </w:r>
    </w:p>
    <w:p w14:paraId="47A016C2" w14:textId="77777777" w:rsidR="00CB2B10" w:rsidRDefault="00CB2B10" w:rsidP="00CB2B10">
      <w:pPr>
        <w:pStyle w:val="a7"/>
      </w:pPr>
    </w:p>
    <w:p w14:paraId="6395E6CB" w14:textId="77777777" w:rsidR="00CB2B10" w:rsidRDefault="00CB2B10" w:rsidP="00CB2B10">
      <w:pPr>
        <w:pStyle w:val="a7"/>
      </w:pPr>
      <w:r>
        <w:t>scala&gt; val b=2</w:t>
      </w:r>
    </w:p>
    <w:p w14:paraId="08C3DD2E" w14:textId="77777777" w:rsidR="00CB2B10" w:rsidRDefault="00CB2B10" w:rsidP="00CB2B10">
      <w:pPr>
        <w:pStyle w:val="a7"/>
      </w:pPr>
      <w:r>
        <w:t>b: Int = 2</w:t>
      </w:r>
    </w:p>
    <w:p w14:paraId="5D08E29C" w14:textId="77777777" w:rsidR="00CB2B10" w:rsidRDefault="00CB2B10" w:rsidP="00CB2B10">
      <w:pPr>
        <w:pStyle w:val="a7"/>
      </w:pPr>
    </w:p>
    <w:p w14:paraId="38EA5DA7" w14:textId="77777777" w:rsidR="00CB2B10" w:rsidRDefault="00CB2B10" w:rsidP="00CB2B10">
      <w:pPr>
        <w:pStyle w:val="a7"/>
      </w:pPr>
      <w:r>
        <w:t xml:space="preserve">scala&gt; val minValue = if (a &lt; b) </w:t>
      </w:r>
      <w:proofErr w:type="gramStart"/>
      <w:r>
        <w:t>a</w:t>
      </w:r>
      <w:proofErr w:type="gramEnd"/>
      <w:r>
        <w:t xml:space="preserve"> else b</w:t>
      </w:r>
    </w:p>
    <w:p w14:paraId="79AC5152" w14:textId="1217A77D" w:rsidR="00F5245F" w:rsidRDefault="00CB2B10" w:rsidP="00CB2B10">
      <w:pPr>
        <w:pStyle w:val="a7"/>
      </w:pPr>
      <w:r>
        <w:t>minValue: Int = 1</w:t>
      </w:r>
    </w:p>
    <w:p w14:paraId="4CF12906" w14:textId="22F348E7" w:rsidR="00202FDD" w:rsidRDefault="00141DF3" w:rsidP="00202FDD">
      <w:pPr>
        <w:ind w:firstLine="420"/>
      </w:pPr>
      <w:r>
        <w:rPr>
          <w:rFonts w:hint="eastAsia"/>
        </w:rPr>
        <w:t>这</w:t>
      </w:r>
      <w:r w:rsidR="00F5245F">
        <w:rPr>
          <w:rFonts w:hint="eastAsia"/>
        </w:rPr>
        <w:t>意味着</w:t>
      </w:r>
      <w:r w:rsidR="00F5245F">
        <w:rPr>
          <w:rFonts w:hint="eastAsia"/>
        </w:rPr>
        <w:t>Scala</w:t>
      </w:r>
      <w:r>
        <w:rPr>
          <w:rFonts w:hint="eastAsia"/>
        </w:rPr>
        <w:t>不需要特殊的三元</w:t>
      </w:r>
      <w:r w:rsidR="00F5245F">
        <w:rPr>
          <w:rFonts w:hint="eastAsia"/>
        </w:rPr>
        <w:t>运算符。</w:t>
      </w:r>
      <w:r w:rsidR="00202FDD">
        <w:rPr>
          <w:rFonts w:hint="eastAsia"/>
        </w:rPr>
        <w:t>Scala for</w:t>
      </w:r>
      <w:r w:rsidR="00336762">
        <w:rPr>
          <w:rFonts w:hint="eastAsia"/>
        </w:rPr>
        <w:t>循环可用于迭代集合中的元素。例如</w:t>
      </w:r>
      <w:r w:rsidR="00202FDD">
        <w:rPr>
          <w:rFonts w:hint="eastAsia"/>
        </w:rPr>
        <w:t>给定一个整数序列</w:t>
      </w:r>
      <w:r w:rsidR="00D1751D">
        <w:rPr>
          <w:rFonts w:hint="eastAsia"/>
        </w:rPr>
        <w:t>，然后遍历它们并打印出它们的值，如下所示：</w:t>
      </w:r>
      <w:r w:rsidR="00202FDD">
        <w:rPr>
          <w:rFonts w:hint="eastAsia"/>
        </w:rPr>
        <w:t>：</w:t>
      </w:r>
    </w:p>
    <w:p w14:paraId="3BA0C23D" w14:textId="77777777" w:rsidR="00202FDD" w:rsidRDefault="00202FDD" w:rsidP="00820E3E">
      <w:pPr>
        <w:pStyle w:val="a7"/>
      </w:pPr>
      <w:r>
        <w:t xml:space="preserve">scala&gt; val nums = </w:t>
      </w:r>
      <w:proofErr w:type="gramStart"/>
      <w:r>
        <w:t>Seq(</w:t>
      </w:r>
      <w:proofErr w:type="gramEnd"/>
      <w:r>
        <w:t>1,2,3)</w:t>
      </w:r>
    </w:p>
    <w:p w14:paraId="214882A4" w14:textId="77777777" w:rsidR="00202FDD" w:rsidRDefault="00202FDD" w:rsidP="00820E3E">
      <w:pPr>
        <w:pStyle w:val="a7"/>
      </w:pPr>
      <w:r>
        <w:t xml:space="preserve">nums: Seq[Int] = </w:t>
      </w:r>
      <w:proofErr w:type="gramStart"/>
      <w:r>
        <w:t>List(</w:t>
      </w:r>
      <w:proofErr w:type="gramEnd"/>
      <w:r>
        <w:t>1, 2, 3)</w:t>
      </w:r>
    </w:p>
    <w:p w14:paraId="75C8974E" w14:textId="77777777" w:rsidR="00202FDD" w:rsidRDefault="00202FDD" w:rsidP="00820E3E">
      <w:pPr>
        <w:pStyle w:val="a7"/>
      </w:pPr>
    </w:p>
    <w:p w14:paraId="2B618159" w14:textId="77777777" w:rsidR="00202FDD" w:rsidRDefault="00202FDD" w:rsidP="00820E3E">
      <w:pPr>
        <w:pStyle w:val="a7"/>
      </w:pPr>
      <w:r>
        <w:t>scala&gt; for (n &lt;- nums) println(n)</w:t>
      </w:r>
    </w:p>
    <w:p w14:paraId="56AC1078" w14:textId="77777777" w:rsidR="00202FDD" w:rsidRDefault="00202FDD" w:rsidP="00820E3E">
      <w:pPr>
        <w:pStyle w:val="a7"/>
      </w:pPr>
      <w:r>
        <w:t>1</w:t>
      </w:r>
    </w:p>
    <w:p w14:paraId="22009CF8" w14:textId="77777777" w:rsidR="00202FDD" w:rsidRDefault="00202FDD" w:rsidP="00820E3E">
      <w:pPr>
        <w:pStyle w:val="a7"/>
      </w:pPr>
      <w:r>
        <w:t>2</w:t>
      </w:r>
    </w:p>
    <w:p w14:paraId="0C92939D" w14:textId="77777777" w:rsidR="00202FDD" w:rsidRDefault="00202FDD" w:rsidP="00820E3E">
      <w:pPr>
        <w:pStyle w:val="a7"/>
      </w:pPr>
      <w:r>
        <w:t>3</w:t>
      </w:r>
    </w:p>
    <w:p w14:paraId="6E35A661" w14:textId="6A0647FB" w:rsidR="00202FDD" w:rsidRDefault="003F620F" w:rsidP="00202FDD">
      <w:pPr>
        <w:ind w:firstLine="420"/>
      </w:pPr>
      <w:r>
        <w:rPr>
          <w:rFonts w:hint="eastAsia"/>
        </w:rPr>
        <w:lastRenderedPageBreak/>
        <w:t>上面的</w:t>
      </w:r>
      <w:r w:rsidR="00202FDD">
        <w:rPr>
          <w:rFonts w:hint="eastAsia"/>
        </w:rPr>
        <w:t>示例使用整数序列，其数据类型为</w:t>
      </w:r>
      <w:r w:rsidR="00202FDD">
        <w:rPr>
          <w:rFonts w:hint="eastAsia"/>
        </w:rPr>
        <w:t>Seq[Int]</w:t>
      </w:r>
      <w:r w:rsidR="0042448D">
        <w:rPr>
          <w:rFonts w:hint="eastAsia"/>
        </w:rPr>
        <w:t>，</w:t>
      </w:r>
      <w:r>
        <w:rPr>
          <w:rFonts w:hint="eastAsia"/>
        </w:rPr>
        <w:t>下面例子的数据类型为</w:t>
      </w:r>
      <w:r w:rsidR="00202FDD">
        <w:rPr>
          <w:rFonts w:hint="eastAsia"/>
        </w:rPr>
        <w:t>字符串列表</w:t>
      </w:r>
      <w:r w:rsidR="00202FDD">
        <w:rPr>
          <w:rFonts w:hint="eastAsia"/>
        </w:rPr>
        <w:t>List[String]</w:t>
      </w:r>
      <w:r w:rsidR="0042448D">
        <w:rPr>
          <w:rFonts w:hint="eastAsia"/>
        </w:rPr>
        <w:t>，使用</w:t>
      </w:r>
      <w:r w:rsidR="0042448D">
        <w:rPr>
          <w:rFonts w:hint="eastAsia"/>
        </w:rPr>
        <w:t>for</w:t>
      </w:r>
      <w:r w:rsidR="0042448D">
        <w:rPr>
          <w:rFonts w:hint="eastAsia"/>
        </w:rPr>
        <w:t>循环来打印其值，就像前面的示例一样：</w:t>
      </w:r>
    </w:p>
    <w:p w14:paraId="1A3B27CF" w14:textId="77777777" w:rsidR="0042448D" w:rsidRDefault="0042448D" w:rsidP="0042448D">
      <w:pPr>
        <w:pStyle w:val="a7"/>
      </w:pPr>
      <w:r>
        <w:t xml:space="preserve">scala&gt; val people = </w:t>
      </w:r>
      <w:proofErr w:type="gramStart"/>
      <w:r>
        <w:t>List(</w:t>
      </w:r>
      <w:proofErr w:type="gramEnd"/>
    </w:p>
    <w:p w14:paraId="6A72DE34" w14:textId="77777777" w:rsidR="0042448D" w:rsidRDefault="0042448D" w:rsidP="0042448D">
      <w:pPr>
        <w:pStyle w:val="a7"/>
      </w:pPr>
      <w:r>
        <w:t xml:space="preserve">     |     "Bill",</w:t>
      </w:r>
    </w:p>
    <w:p w14:paraId="53C35EF6" w14:textId="77777777" w:rsidR="0042448D" w:rsidRDefault="0042448D" w:rsidP="0042448D">
      <w:pPr>
        <w:pStyle w:val="a7"/>
      </w:pPr>
      <w:r>
        <w:t xml:space="preserve">     |     "Candy",</w:t>
      </w:r>
    </w:p>
    <w:p w14:paraId="091ED6B1" w14:textId="77777777" w:rsidR="0042448D" w:rsidRDefault="0042448D" w:rsidP="0042448D">
      <w:pPr>
        <w:pStyle w:val="a7"/>
      </w:pPr>
      <w:r>
        <w:t xml:space="preserve">     |     "Karen",</w:t>
      </w:r>
    </w:p>
    <w:p w14:paraId="7F1EF72C" w14:textId="77777777" w:rsidR="0042448D" w:rsidRDefault="0042448D" w:rsidP="0042448D">
      <w:pPr>
        <w:pStyle w:val="a7"/>
      </w:pPr>
      <w:r>
        <w:t xml:space="preserve">     |     "Leo",</w:t>
      </w:r>
    </w:p>
    <w:p w14:paraId="61FD5FFF" w14:textId="77777777" w:rsidR="0042448D" w:rsidRDefault="0042448D" w:rsidP="0042448D">
      <w:pPr>
        <w:pStyle w:val="a7"/>
      </w:pPr>
      <w:r>
        <w:t xml:space="preserve">     |     "Regina"</w:t>
      </w:r>
    </w:p>
    <w:p w14:paraId="5058B425" w14:textId="77777777" w:rsidR="0042448D" w:rsidRDefault="0042448D" w:rsidP="0042448D">
      <w:pPr>
        <w:pStyle w:val="a7"/>
      </w:pPr>
      <w:r>
        <w:t xml:space="preserve">     | )</w:t>
      </w:r>
    </w:p>
    <w:p w14:paraId="7603C89A" w14:textId="77777777" w:rsidR="0042448D" w:rsidRDefault="0042448D" w:rsidP="0042448D">
      <w:pPr>
        <w:pStyle w:val="a7"/>
      </w:pPr>
      <w:r>
        <w:t xml:space="preserve">people: List[String] = </w:t>
      </w:r>
      <w:proofErr w:type="gramStart"/>
      <w:r>
        <w:t>List(</w:t>
      </w:r>
      <w:proofErr w:type="gramEnd"/>
      <w:r>
        <w:t>Bill, Candy, Karen, Leo, Regina)</w:t>
      </w:r>
    </w:p>
    <w:p w14:paraId="0A33C1FF" w14:textId="77777777" w:rsidR="0042448D" w:rsidRDefault="0042448D" w:rsidP="0042448D">
      <w:pPr>
        <w:pStyle w:val="a7"/>
      </w:pPr>
    </w:p>
    <w:p w14:paraId="7EA60576" w14:textId="77777777" w:rsidR="0042448D" w:rsidRDefault="0042448D" w:rsidP="0042448D">
      <w:pPr>
        <w:pStyle w:val="a7"/>
      </w:pPr>
      <w:r>
        <w:t>scala&gt; for (p &lt;- people) println(p)</w:t>
      </w:r>
    </w:p>
    <w:p w14:paraId="422C780D" w14:textId="77777777" w:rsidR="0042448D" w:rsidRDefault="0042448D" w:rsidP="0042448D">
      <w:pPr>
        <w:pStyle w:val="a7"/>
      </w:pPr>
      <w:r>
        <w:t>Bill</w:t>
      </w:r>
    </w:p>
    <w:p w14:paraId="3F06720D" w14:textId="77777777" w:rsidR="0042448D" w:rsidRDefault="0042448D" w:rsidP="0042448D">
      <w:pPr>
        <w:pStyle w:val="a7"/>
      </w:pPr>
      <w:r>
        <w:t>Candy</w:t>
      </w:r>
    </w:p>
    <w:p w14:paraId="755222B4" w14:textId="77777777" w:rsidR="0042448D" w:rsidRDefault="0042448D" w:rsidP="0042448D">
      <w:pPr>
        <w:pStyle w:val="a7"/>
      </w:pPr>
      <w:r>
        <w:t>Karen</w:t>
      </w:r>
    </w:p>
    <w:p w14:paraId="6B0A4641" w14:textId="77777777" w:rsidR="0042448D" w:rsidRDefault="0042448D" w:rsidP="0042448D">
      <w:pPr>
        <w:pStyle w:val="a7"/>
      </w:pPr>
      <w:r>
        <w:t>Leo</w:t>
      </w:r>
    </w:p>
    <w:p w14:paraId="2F8E4907" w14:textId="043616FD" w:rsidR="00202FDD" w:rsidRDefault="0042448D" w:rsidP="0042448D">
      <w:pPr>
        <w:pStyle w:val="a7"/>
      </w:pPr>
      <w:r>
        <w:t>Regina</w:t>
      </w:r>
    </w:p>
    <w:p w14:paraId="497F0EE5" w14:textId="07A9BCAE" w:rsidR="00202FDD" w:rsidRDefault="00202FDD" w:rsidP="00202FDD">
      <w:pPr>
        <w:ind w:firstLine="420"/>
      </w:pPr>
      <w:r>
        <w:rPr>
          <w:rFonts w:hint="eastAsia"/>
        </w:rPr>
        <w:t>Seq</w:t>
      </w:r>
      <w:r>
        <w:rPr>
          <w:rFonts w:hint="eastAsia"/>
        </w:rPr>
        <w:t>和</w:t>
      </w:r>
      <w:r>
        <w:rPr>
          <w:rFonts w:hint="eastAsia"/>
        </w:rPr>
        <w:t>List</w:t>
      </w:r>
      <w:r w:rsidR="0042448D">
        <w:rPr>
          <w:rFonts w:hint="eastAsia"/>
        </w:rPr>
        <w:t>是线性集合</w:t>
      </w:r>
      <w:r>
        <w:rPr>
          <w:rFonts w:hint="eastAsia"/>
        </w:rPr>
        <w:t>的两种类型。在</w:t>
      </w:r>
      <w:r>
        <w:rPr>
          <w:rFonts w:hint="eastAsia"/>
        </w:rPr>
        <w:t>Scala</w:t>
      </w:r>
      <w:r>
        <w:rPr>
          <w:rFonts w:hint="eastAsia"/>
        </w:rPr>
        <w:t>中，这些集合类优于</w:t>
      </w:r>
      <w:r>
        <w:rPr>
          <w:rFonts w:hint="eastAsia"/>
        </w:rPr>
        <w:t>Array</w:t>
      </w:r>
      <w:r>
        <w:rPr>
          <w:rFonts w:hint="eastAsia"/>
        </w:rPr>
        <w:t>。</w:t>
      </w:r>
      <w:r w:rsidR="008F0E0E">
        <w:rPr>
          <w:rFonts w:hint="eastAsia"/>
        </w:rPr>
        <w:t>为了遍历元素集合并打印其内容，</w:t>
      </w:r>
      <w:r>
        <w:rPr>
          <w:rFonts w:hint="eastAsia"/>
        </w:rPr>
        <w:t>还可以使用</w:t>
      </w:r>
      <w:r>
        <w:rPr>
          <w:rFonts w:hint="eastAsia"/>
        </w:rPr>
        <w:t>foreach</w:t>
      </w:r>
      <w:r w:rsidR="00597DF9">
        <w:rPr>
          <w:rFonts w:hint="eastAsia"/>
        </w:rPr>
        <w:t>方法，</w:t>
      </w:r>
      <w:r w:rsidR="00C1539E">
        <w:rPr>
          <w:rFonts w:hint="eastAsia"/>
        </w:rPr>
        <w:t>对于</w:t>
      </w:r>
      <w:r>
        <w:rPr>
          <w:rFonts w:hint="eastAsia"/>
        </w:rPr>
        <w:t>Scala</w:t>
      </w:r>
      <w:r>
        <w:rPr>
          <w:rFonts w:hint="eastAsia"/>
        </w:rPr>
        <w:t>集合类可用的</w:t>
      </w:r>
      <w:r w:rsidR="006642D1">
        <w:rPr>
          <w:rFonts w:hint="eastAsia"/>
        </w:rPr>
        <w:t>这个</w:t>
      </w:r>
      <w:r w:rsidR="00397FCD">
        <w:rPr>
          <w:rFonts w:hint="eastAsia"/>
        </w:rPr>
        <w:t>方法，</w:t>
      </w:r>
      <w:r w:rsidR="00FF113A">
        <w:rPr>
          <w:rFonts w:hint="eastAsia"/>
        </w:rPr>
        <w:t>例如</w:t>
      </w:r>
      <w:r w:rsidR="00B505E2">
        <w:rPr>
          <w:rFonts w:hint="eastAsia"/>
        </w:rPr>
        <w:t>用</w:t>
      </w:r>
      <w:r>
        <w:rPr>
          <w:rFonts w:hint="eastAsia"/>
        </w:rPr>
        <w:t>foreach</w:t>
      </w:r>
      <w:r>
        <w:rPr>
          <w:rFonts w:hint="eastAsia"/>
        </w:rPr>
        <w:t>来打印先前的字符串列表：</w:t>
      </w:r>
    </w:p>
    <w:p w14:paraId="375460E2" w14:textId="77777777" w:rsidR="005E0628" w:rsidRDefault="005E0628" w:rsidP="005E0628">
      <w:pPr>
        <w:pStyle w:val="a7"/>
      </w:pPr>
      <w:r>
        <w:t xml:space="preserve">scala&gt; </w:t>
      </w:r>
      <w:proofErr w:type="gramStart"/>
      <w:r>
        <w:t>people.foreach</w:t>
      </w:r>
      <w:proofErr w:type="gramEnd"/>
      <w:r>
        <w:t>(println)</w:t>
      </w:r>
    </w:p>
    <w:p w14:paraId="3B1597F1" w14:textId="77777777" w:rsidR="005E0628" w:rsidRDefault="005E0628" w:rsidP="005E0628">
      <w:pPr>
        <w:pStyle w:val="a7"/>
      </w:pPr>
      <w:r>
        <w:t>Bill</w:t>
      </w:r>
    </w:p>
    <w:p w14:paraId="4672CA39" w14:textId="77777777" w:rsidR="005E0628" w:rsidRDefault="005E0628" w:rsidP="005E0628">
      <w:pPr>
        <w:pStyle w:val="a7"/>
      </w:pPr>
      <w:r>
        <w:t>Candy</w:t>
      </w:r>
    </w:p>
    <w:p w14:paraId="3CC4C619" w14:textId="77777777" w:rsidR="005E0628" w:rsidRDefault="005E0628" w:rsidP="005E0628">
      <w:pPr>
        <w:pStyle w:val="a7"/>
      </w:pPr>
      <w:r>
        <w:t>Karen</w:t>
      </w:r>
    </w:p>
    <w:p w14:paraId="63F07B4E" w14:textId="77777777" w:rsidR="005E0628" w:rsidRDefault="005E0628" w:rsidP="005E0628">
      <w:pPr>
        <w:pStyle w:val="a7"/>
      </w:pPr>
      <w:r>
        <w:t>Leo</w:t>
      </w:r>
    </w:p>
    <w:p w14:paraId="62BC9B1E" w14:textId="77777777" w:rsidR="005E0628" w:rsidRDefault="005E0628" w:rsidP="005E0628">
      <w:pPr>
        <w:pStyle w:val="a7"/>
      </w:pPr>
      <w:r>
        <w:t>Regina</w:t>
      </w:r>
    </w:p>
    <w:p w14:paraId="072EE12B" w14:textId="28EB1386" w:rsidR="00202FDD" w:rsidRDefault="00202FDD" w:rsidP="00202FDD">
      <w:pPr>
        <w:ind w:firstLine="420"/>
      </w:pPr>
      <w:r>
        <w:rPr>
          <w:rFonts w:hint="eastAsia"/>
        </w:rPr>
        <w:t xml:space="preserve">foreach </w:t>
      </w:r>
      <w:r w:rsidR="001C432A">
        <w:rPr>
          <w:rFonts w:hint="eastAsia"/>
        </w:rPr>
        <w:t>可用于大多数集合类</w:t>
      </w:r>
      <w:r w:rsidR="00D13141">
        <w:rPr>
          <w:rFonts w:hint="eastAsia"/>
        </w:rPr>
        <w:t>，</w:t>
      </w:r>
      <w:r w:rsidR="00C77760">
        <w:rPr>
          <w:rFonts w:hint="eastAsia"/>
        </w:rPr>
        <w:t>对于</w:t>
      </w:r>
      <w:r w:rsidR="00CF5FAE">
        <w:rPr>
          <w:rFonts w:hint="eastAsia"/>
        </w:rPr>
        <w:t>Map</w:t>
      </w:r>
      <w:r>
        <w:rPr>
          <w:rFonts w:hint="eastAsia"/>
        </w:rPr>
        <w:t>（类似于</w:t>
      </w:r>
      <w:r>
        <w:rPr>
          <w:rFonts w:hint="eastAsia"/>
        </w:rPr>
        <w:t xml:space="preserve">Java </w:t>
      </w:r>
      <w:r w:rsidR="00CF5FAE">
        <w:rPr>
          <w:rFonts w:hint="eastAsia"/>
        </w:rPr>
        <w:t>的</w:t>
      </w:r>
      <w:r w:rsidR="00CF5FAE" w:rsidRPr="00CF5FAE">
        <w:t>HashMap</w:t>
      </w:r>
      <w:r w:rsidR="00C77760">
        <w:rPr>
          <w:rFonts w:hint="eastAsia"/>
        </w:rPr>
        <w:t>）</w:t>
      </w:r>
      <w:r w:rsidR="00CE07CF">
        <w:rPr>
          <w:rFonts w:hint="eastAsia"/>
        </w:rPr>
        <w:t>，</w:t>
      </w:r>
      <w:r>
        <w:rPr>
          <w:rFonts w:hint="eastAsia"/>
        </w:rPr>
        <w:t>可以使用</w:t>
      </w:r>
      <w:r>
        <w:rPr>
          <w:rFonts w:hint="eastAsia"/>
        </w:rPr>
        <w:t>for</w:t>
      </w:r>
      <w:r>
        <w:rPr>
          <w:rFonts w:hint="eastAsia"/>
        </w:rPr>
        <w:t>和</w:t>
      </w:r>
      <w:r w:rsidR="004005A9" w:rsidRPr="004005A9">
        <w:t>foreach</w:t>
      </w:r>
      <w:r w:rsidR="003703DA">
        <w:rPr>
          <w:rFonts w:hint="eastAsia"/>
        </w:rPr>
        <w:t>。下面的例子中使用</w:t>
      </w:r>
      <w:r w:rsidR="003703DA">
        <w:rPr>
          <w:rFonts w:hint="eastAsia"/>
        </w:rPr>
        <w:t>Map</w:t>
      </w:r>
      <w:r w:rsidR="003703DA">
        <w:rPr>
          <w:rFonts w:hint="eastAsia"/>
        </w:rPr>
        <w:t>定义电影名称和等级，分别使用</w:t>
      </w:r>
      <w:r w:rsidR="003703DA">
        <w:rPr>
          <w:rFonts w:hint="eastAsia"/>
        </w:rPr>
        <w:t>for</w:t>
      </w:r>
      <w:r w:rsidR="003703DA">
        <w:rPr>
          <w:rFonts w:hint="eastAsia"/>
        </w:rPr>
        <w:t>和</w:t>
      </w:r>
      <w:r w:rsidR="003703DA">
        <w:rPr>
          <w:rFonts w:hint="eastAsia"/>
        </w:rPr>
        <w:t>foreach</w:t>
      </w:r>
      <w:r w:rsidR="003703DA">
        <w:rPr>
          <w:rFonts w:hint="eastAsia"/>
        </w:rPr>
        <w:t>方法打印输出</w:t>
      </w:r>
      <w:r w:rsidR="007D6D89" w:rsidRPr="007D6D89">
        <w:rPr>
          <w:rFonts w:hint="eastAsia"/>
        </w:rPr>
        <w:t>电影名称和等级</w:t>
      </w:r>
      <w:r w:rsidR="003703DA">
        <w:rPr>
          <w:rFonts w:hint="eastAsia"/>
        </w:rPr>
        <w:t>：</w:t>
      </w:r>
    </w:p>
    <w:p w14:paraId="5A1AF6EB" w14:textId="77777777" w:rsidR="007D6D89" w:rsidRDefault="007D6D89" w:rsidP="007D6D89">
      <w:pPr>
        <w:pStyle w:val="a7"/>
      </w:pPr>
      <w:r>
        <w:t xml:space="preserve">scala&gt; val ratings = </w:t>
      </w:r>
      <w:proofErr w:type="gramStart"/>
      <w:r>
        <w:t>Map(</w:t>
      </w:r>
      <w:proofErr w:type="gramEnd"/>
    </w:p>
    <w:p w14:paraId="577F725B" w14:textId="77777777" w:rsidR="007D6D89" w:rsidRDefault="007D6D89" w:rsidP="007D6D89">
      <w:pPr>
        <w:pStyle w:val="a7"/>
      </w:pPr>
      <w:r>
        <w:t xml:space="preserve">     |     "Lady in the Water</w:t>
      </w:r>
      <w:proofErr w:type="gramStart"/>
      <w:r>
        <w:t>"  -</w:t>
      </w:r>
      <w:proofErr w:type="gramEnd"/>
      <w:r>
        <w:t>&gt; 3.0,</w:t>
      </w:r>
    </w:p>
    <w:p w14:paraId="4F52F6DB" w14:textId="77777777" w:rsidR="007D6D89" w:rsidRDefault="007D6D89" w:rsidP="007D6D89">
      <w:pPr>
        <w:pStyle w:val="a7"/>
      </w:pPr>
      <w:r>
        <w:t xml:space="preserve">     |     "Snakes on a Plane</w:t>
      </w:r>
      <w:proofErr w:type="gramStart"/>
      <w:r>
        <w:t>"  -</w:t>
      </w:r>
      <w:proofErr w:type="gramEnd"/>
      <w:r>
        <w:t>&gt; 4.0,</w:t>
      </w:r>
    </w:p>
    <w:p w14:paraId="3CD51BAE" w14:textId="77777777" w:rsidR="007D6D89" w:rsidRDefault="007D6D89" w:rsidP="007D6D89">
      <w:pPr>
        <w:pStyle w:val="a7"/>
      </w:pPr>
      <w:r>
        <w:t xml:space="preserve">     |     "You, Me and Dupree" -&gt; 3.5</w:t>
      </w:r>
    </w:p>
    <w:p w14:paraId="5693C02C" w14:textId="77777777" w:rsidR="007D6D89" w:rsidRDefault="007D6D89" w:rsidP="007D6D89">
      <w:pPr>
        <w:pStyle w:val="a7"/>
      </w:pPr>
      <w:r>
        <w:t xml:space="preserve">     | )</w:t>
      </w:r>
    </w:p>
    <w:p w14:paraId="7D402947" w14:textId="77777777" w:rsidR="007D6D89" w:rsidRDefault="007D6D89" w:rsidP="007D6D89">
      <w:pPr>
        <w:pStyle w:val="a7"/>
      </w:pPr>
      <w:r>
        <w:t xml:space="preserve">ratings: </w:t>
      </w:r>
      <w:proofErr w:type="gramStart"/>
      <w:r>
        <w:t>scala.collection</w:t>
      </w:r>
      <w:proofErr w:type="gramEnd"/>
      <w:r>
        <w:t>.immutable.Map[String,Double] = Map(Lady in the Water -&gt; 3.0, Snakes on a Plane -&gt; 4.0, You, Me and Dupree -&gt; 3.5)</w:t>
      </w:r>
    </w:p>
    <w:p w14:paraId="217C8C12" w14:textId="77777777" w:rsidR="007D6D89" w:rsidRDefault="007D6D89" w:rsidP="007D6D89">
      <w:pPr>
        <w:pStyle w:val="a7"/>
      </w:pPr>
    </w:p>
    <w:p w14:paraId="42164B02" w14:textId="77777777" w:rsidR="007D6D89" w:rsidRDefault="007D6D89" w:rsidP="007D6D89">
      <w:pPr>
        <w:pStyle w:val="a7"/>
      </w:pPr>
      <w:r>
        <w:t>scala&gt; for ((</w:t>
      </w:r>
      <w:proofErr w:type="gramStart"/>
      <w:r>
        <w:t>name,rating</w:t>
      </w:r>
      <w:proofErr w:type="gramEnd"/>
      <w:r>
        <w:t>) &lt;- ratings) println(s"Movie: $name, Rating: $rating")</w:t>
      </w:r>
    </w:p>
    <w:p w14:paraId="6C48559A" w14:textId="77777777" w:rsidR="007D6D89" w:rsidRDefault="007D6D89" w:rsidP="007D6D89">
      <w:pPr>
        <w:pStyle w:val="a7"/>
      </w:pPr>
      <w:r>
        <w:t>Movie: Lady in the Water, Rating: 3.0</w:t>
      </w:r>
    </w:p>
    <w:p w14:paraId="2E08F8E5" w14:textId="77777777" w:rsidR="007D6D89" w:rsidRDefault="007D6D89" w:rsidP="007D6D89">
      <w:pPr>
        <w:pStyle w:val="a7"/>
      </w:pPr>
      <w:r>
        <w:t>Movie: Snakes on a Plane, Rating: 4.0</w:t>
      </w:r>
    </w:p>
    <w:p w14:paraId="29413E16" w14:textId="77777777" w:rsidR="007D6D89" w:rsidRDefault="007D6D89" w:rsidP="007D6D89">
      <w:pPr>
        <w:pStyle w:val="a7"/>
      </w:pPr>
      <w:r>
        <w:t>Movie: You, Me and Dupree, Rating: 3.5</w:t>
      </w:r>
    </w:p>
    <w:p w14:paraId="46F7A41D" w14:textId="77777777" w:rsidR="007D6D89" w:rsidRDefault="007D6D89" w:rsidP="007D6D89">
      <w:pPr>
        <w:pStyle w:val="a7"/>
      </w:pPr>
    </w:p>
    <w:p w14:paraId="255FC960" w14:textId="77777777" w:rsidR="007D6D89" w:rsidRDefault="007D6D89" w:rsidP="007D6D89">
      <w:pPr>
        <w:pStyle w:val="a7"/>
      </w:pPr>
      <w:r>
        <w:t xml:space="preserve">scala&gt; </w:t>
      </w:r>
      <w:proofErr w:type="gramStart"/>
      <w:r>
        <w:t>ratings.foreach</w:t>
      </w:r>
      <w:proofErr w:type="gramEnd"/>
      <w:r>
        <w:t xml:space="preserve"> {</w:t>
      </w:r>
    </w:p>
    <w:p w14:paraId="66BD1D5F" w14:textId="77777777" w:rsidR="007D6D89" w:rsidRDefault="007D6D89" w:rsidP="007D6D89">
      <w:pPr>
        <w:pStyle w:val="a7"/>
      </w:pPr>
      <w:r>
        <w:t xml:space="preserve">     |     </w:t>
      </w:r>
      <w:proofErr w:type="gramStart"/>
      <w:r>
        <w:t>case(</w:t>
      </w:r>
      <w:proofErr w:type="gramEnd"/>
      <w:r>
        <w:t>movie, rating) =&gt; println(s"key: $movie, value: $rating")</w:t>
      </w:r>
    </w:p>
    <w:p w14:paraId="001CB9E1" w14:textId="77777777" w:rsidR="007D6D89" w:rsidRDefault="007D6D89" w:rsidP="007D6D89">
      <w:pPr>
        <w:pStyle w:val="a7"/>
      </w:pPr>
      <w:r>
        <w:t xml:space="preserve">     | }</w:t>
      </w:r>
    </w:p>
    <w:p w14:paraId="6913A395" w14:textId="77777777" w:rsidR="007D6D89" w:rsidRDefault="007D6D89" w:rsidP="007D6D89">
      <w:pPr>
        <w:pStyle w:val="a7"/>
      </w:pPr>
      <w:r>
        <w:t>key: Lady in the Water, value: 3.0</w:t>
      </w:r>
    </w:p>
    <w:p w14:paraId="317789D6" w14:textId="77777777" w:rsidR="007D6D89" w:rsidRDefault="007D6D89" w:rsidP="007D6D89">
      <w:pPr>
        <w:pStyle w:val="a7"/>
      </w:pPr>
      <w:r>
        <w:t>key: Snakes on a Plane, value: 4.0</w:t>
      </w:r>
    </w:p>
    <w:p w14:paraId="4263ADCF" w14:textId="51EF9E86" w:rsidR="00202FDD" w:rsidRDefault="007D6D89" w:rsidP="007D6D89">
      <w:pPr>
        <w:pStyle w:val="a7"/>
      </w:pPr>
      <w:r>
        <w:t>key: You, Me and Dupree, value: 3.5</w:t>
      </w:r>
    </w:p>
    <w:p w14:paraId="2ED60D36" w14:textId="45AE904D" w:rsidR="00955BEF" w:rsidRDefault="00202FDD" w:rsidP="00955BEF">
      <w:pPr>
        <w:ind w:firstLine="420"/>
      </w:pPr>
      <w:r>
        <w:rPr>
          <w:rFonts w:hint="eastAsia"/>
        </w:rPr>
        <w:t>在此示例中，</w:t>
      </w:r>
      <w:r>
        <w:rPr>
          <w:rFonts w:hint="eastAsia"/>
        </w:rPr>
        <w:t>name</w:t>
      </w:r>
      <w:r w:rsidR="00616459">
        <w:rPr>
          <w:rFonts w:hint="eastAsia"/>
        </w:rPr>
        <w:t>对应于</w:t>
      </w:r>
      <w:r w:rsidR="00616459">
        <w:rPr>
          <w:rFonts w:hint="eastAsia"/>
        </w:rPr>
        <w:t>Map</w:t>
      </w:r>
      <w:r w:rsidR="001867AC">
        <w:rPr>
          <w:rFonts w:hint="eastAsia"/>
        </w:rPr>
        <w:t>中的每个键，</w:t>
      </w:r>
      <w:r>
        <w:rPr>
          <w:rFonts w:hint="eastAsia"/>
        </w:rPr>
        <w:t>rating</w:t>
      </w:r>
      <w:r>
        <w:rPr>
          <w:rFonts w:hint="eastAsia"/>
        </w:rPr>
        <w:t>是分配给每个</w:t>
      </w:r>
      <w:r w:rsidR="00280215">
        <w:rPr>
          <w:rFonts w:hint="eastAsia"/>
        </w:rPr>
        <w:t>name</w:t>
      </w:r>
      <w:r w:rsidR="00280215">
        <w:rPr>
          <w:rFonts w:hint="eastAsia"/>
        </w:rPr>
        <w:t>的</w:t>
      </w:r>
      <w:r>
        <w:rPr>
          <w:rFonts w:hint="eastAsia"/>
        </w:rPr>
        <w:t>值。</w:t>
      </w:r>
      <w:r w:rsidR="00955BEF">
        <w:rPr>
          <w:rFonts w:hint="eastAsia"/>
        </w:rPr>
        <w:t>一旦开始使用</w:t>
      </w:r>
      <w:r w:rsidR="00955BEF">
        <w:rPr>
          <w:rFonts w:hint="eastAsia"/>
        </w:rPr>
        <w:t>Scala</w:t>
      </w:r>
      <w:r w:rsidR="0082547F">
        <w:rPr>
          <w:rFonts w:hint="eastAsia"/>
        </w:rPr>
        <w:t>，我们</w:t>
      </w:r>
      <w:r w:rsidR="00955BEF">
        <w:rPr>
          <w:rFonts w:hint="eastAsia"/>
        </w:rPr>
        <w:t>会发现在函数式编程语言</w:t>
      </w:r>
      <w:r w:rsidR="00955BEF">
        <w:rPr>
          <w:rFonts w:hint="eastAsia"/>
        </w:rPr>
        <w:t>for</w:t>
      </w:r>
      <w:r w:rsidR="00C97AD6">
        <w:rPr>
          <w:rFonts w:hint="eastAsia"/>
        </w:rPr>
        <w:t>中，除了</w:t>
      </w:r>
      <w:r w:rsidR="00955BEF">
        <w:rPr>
          <w:rFonts w:hint="eastAsia"/>
        </w:rPr>
        <w:t>for</w:t>
      </w:r>
      <w:r w:rsidR="00C97AD6">
        <w:rPr>
          <w:rFonts w:hint="eastAsia"/>
        </w:rPr>
        <w:t>循环</w:t>
      </w:r>
      <w:r w:rsidR="00647800">
        <w:rPr>
          <w:rFonts w:hint="eastAsia"/>
        </w:rPr>
        <w:t>之外，还可以使用更强大</w:t>
      </w:r>
      <w:r w:rsidR="00647800">
        <w:rPr>
          <w:rFonts w:hint="eastAsia"/>
        </w:rPr>
        <w:lastRenderedPageBreak/>
        <w:t>的</w:t>
      </w:r>
      <w:r w:rsidR="00647800">
        <w:rPr>
          <w:rFonts w:hint="eastAsia"/>
        </w:rPr>
        <w:t>for</w:t>
      </w:r>
      <w:r w:rsidR="00647800">
        <w:rPr>
          <w:rFonts w:hint="eastAsia"/>
        </w:rPr>
        <w:t>表达式</w:t>
      </w:r>
      <w:r w:rsidR="00955BEF">
        <w:rPr>
          <w:rFonts w:hint="eastAsia"/>
        </w:rPr>
        <w:t>。在</w:t>
      </w:r>
      <w:r w:rsidR="00955BEF">
        <w:rPr>
          <w:rFonts w:hint="eastAsia"/>
        </w:rPr>
        <w:t>Scala</w:t>
      </w:r>
      <w:r w:rsidR="00955BEF">
        <w:rPr>
          <w:rFonts w:hint="eastAsia"/>
        </w:rPr>
        <w:t>中，</w:t>
      </w:r>
      <w:r w:rsidR="00955BEF">
        <w:rPr>
          <w:rFonts w:hint="eastAsia"/>
        </w:rPr>
        <w:t>for</w:t>
      </w:r>
      <w:r w:rsidR="00955BEF">
        <w:rPr>
          <w:rFonts w:hint="eastAsia"/>
        </w:rPr>
        <w:t>表达式是</w:t>
      </w:r>
      <w:r w:rsidR="00957F3D">
        <w:rPr>
          <w:rFonts w:hint="eastAsia"/>
        </w:rPr>
        <w:t>for</w:t>
      </w:r>
      <w:r w:rsidR="00955BEF">
        <w:rPr>
          <w:rFonts w:hint="eastAsia"/>
        </w:rPr>
        <w:t>结构的另一种用法。</w:t>
      </w:r>
      <w:r w:rsidR="00762681">
        <w:rPr>
          <w:rFonts w:hint="eastAsia"/>
        </w:rPr>
        <w:t>例如给定以下整数列表，然后创建一个新的整数列表，其中所有值都加倍，如下所示：</w:t>
      </w:r>
    </w:p>
    <w:p w14:paraId="69555C67" w14:textId="77777777" w:rsidR="009B5517" w:rsidRDefault="009B5517" w:rsidP="009B5517">
      <w:pPr>
        <w:pStyle w:val="a7"/>
      </w:pPr>
      <w:r>
        <w:t xml:space="preserve">scala&gt; val nums = </w:t>
      </w:r>
      <w:proofErr w:type="gramStart"/>
      <w:r>
        <w:t>Seq(</w:t>
      </w:r>
      <w:proofErr w:type="gramEnd"/>
      <w:r>
        <w:t>1,2,3)</w:t>
      </w:r>
    </w:p>
    <w:p w14:paraId="0AC6CB4A" w14:textId="77777777" w:rsidR="009B5517" w:rsidRDefault="009B5517" w:rsidP="009B5517">
      <w:pPr>
        <w:pStyle w:val="a7"/>
      </w:pPr>
      <w:r>
        <w:t xml:space="preserve">nums: Seq[Int] = </w:t>
      </w:r>
      <w:proofErr w:type="gramStart"/>
      <w:r>
        <w:t>List(</w:t>
      </w:r>
      <w:proofErr w:type="gramEnd"/>
      <w:r>
        <w:t>1, 2, 3)</w:t>
      </w:r>
    </w:p>
    <w:p w14:paraId="077190A1" w14:textId="77777777" w:rsidR="009B5517" w:rsidRDefault="009B5517" w:rsidP="009B5517">
      <w:pPr>
        <w:pStyle w:val="a7"/>
      </w:pPr>
    </w:p>
    <w:p w14:paraId="2AC6338D" w14:textId="77777777" w:rsidR="009B5517" w:rsidRDefault="009B5517" w:rsidP="009B5517">
      <w:pPr>
        <w:pStyle w:val="a7"/>
      </w:pPr>
      <w:r>
        <w:t>scala&gt; val doubledNums = for (n &lt;- nums) yield n * 2</w:t>
      </w:r>
    </w:p>
    <w:p w14:paraId="24EB89BD" w14:textId="10B47181" w:rsidR="00955BEF" w:rsidRDefault="009B5517" w:rsidP="009B5517">
      <w:pPr>
        <w:pStyle w:val="a7"/>
      </w:pPr>
      <w:r>
        <w:t xml:space="preserve">doubledNums: Seq[Int] = </w:t>
      </w:r>
      <w:proofErr w:type="gramStart"/>
      <w:r>
        <w:t>List(</w:t>
      </w:r>
      <w:proofErr w:type="gramEnd"/>
      <w:r>
        <w:t>2, 4, 6)</w:t>
      </w:r>
    </w:p>
    <w:p w14:paraId="22071E04" w14:textId="6622C997" w:rsidR="00955BEF" w:rsidRDefault="009A30D7" w:rsidP="00955BEF">
      <w:pPr>
        <w:ind w:firstLine="420"/>
      </w:pPr>
      <w:r>
        <w:rPr>
          <w:rFonts w:hint="eastAsia"/>
        </w:rPr>
        <w:t>该表达式可以理解为：</w:t>
      </w:r>
      <w:r w:rsidRPr="009A30D7">
        <w:rPr>
          <w:rFonts w:hint="eastAsia"/>
        </w:rPr>
        <w:t>对于数字</w:t>
      </w:r>
      <w:r w:rsidRPr="009A30D7">
        <w:rPr>
          <w:rFonts w:hint="eastAsia"/>
        </w:rPr>
        <w:t>num</w:t>
      </w:r>
      <w:r>
        <w:rPr>
          <w:rFonts w:hint="eastAsia"/>
        </w:rPr>
        <w:t>s</w:t>
      </w:r>
      <w:r w:rsidRPr="009A30D7">
        <w:rPr>
          <w:rFonts w:hint="eastAsia"/>
        </w:rPr>
        <w:t>列表中的每个数字</w:t>
      </w:r>
      <w:r w:rsidRPr="009A30D7">
        <w:rPr>
          <w:rFonts w:hint="eastAsia"/>
        </w:rPr>
        <w:t>n</w:t>
      </w:r>
      <w:r w:rsidR="00EB6C5B">
        <w:rPr>
          <w:rFonts w:hint="eastAsia"/>
        </w:rPr>
        <w:t>的</w:t>
      </w:r>
      <w:r w:rsidRPr="009A30D7">
        <w:rPr>
          <w:rFonts w:hint="eastAsia"/>
        </w:rPr>
        <w:t>值加倍，然后将所有新值分配给变量</w:t>
      </w:r>
      <w:r w:rsidRPr="009A30D7">
        <w:rPr>
          <w:rFonts w:hint="eastAsia"/>
        </w:rPr>
        <w:t>doubledNums</w:t>
      </w:r>
      <w:r w:rsidR="00EB6C5B">
        <w:rPr>
          <w:rFonts w:hint="eastAsia"/>
        </w:rPr>
        <w:t>。</w:t>
      </w:r>
      <w:r w:rsidR="00955BEF">
        <w:rPr>
          <w:rFonts w:hint="eastAsia"/>
        </w:rPr>
        <w:t>总而言之，</w:t>
      </w:r>
      <w:r w:rsidR="00955BEF">
        <w:rPr>
          <w:rFonts w:hint="eastAsia"/>
        </w:rPr>
        <w:t>for</w:t>
      </w:r>
      <w:r w:rsidR="00EB6C5B">
        <w:rPr>
          <w:rFonts w:hint="eastAsia"/>
        </w:rPr>
        <w:t>表达式的结果是</w:t>
      </w:r>
      <w:r w:rsidR="00955BEF">
        <w:rPr>
          <w:rFonts w:hint="eastAsia"/>
        </w:rPr>
        <w:t>将创建一个名为</w:t>
      </w:r>
      <w:r w:rsidR="00955BEF">
        <w:rPr>
          <w:rFonts w:hint="eastAsia"/>
        </w:rPr>
        <w:t>doubledNums</w:t>
      </w:r>
      <w:r w:rsidR="00955BEF">
        <w:rPr>
          <w:rFonts w:hint="eastAsia"/>
        </w:rPr>
        <w:t>的新变量，其值是通过将原始列表中</w:t>
      </w:r>
      <w:r w:rsidR="00272BE2">
        <w:rPr>
          <w:rFonts w:hint="eastAsia"/>
        </w:rPr>
        <w:t>nums</w:t>
      </w:r>
      <w:r w:rsidR="00955BEF">
        <w:rPr>
          <w:rFonts w:hint="eastAsia"/>
        </w:rPr>
        <w:t>的每个值加倍而创建的。</w:t>
      </w:r>
      <w:r w:rsidR="00366311">
        <w:rPr>
          <w:rFonts w:hint="eastAsia"/>
        </w:rPr>
        <w:t>我们</w:t>
      </w:r>
      <w:r w:rsidR="00953BA4">
        <w:rPr>
          <w:rFonts w:hint="eastAsia"/>
        </w:rPr>
        <w:t>可以对字符串列表使用相同的方法，例如</w:t>
      </w:r>
      <w:r w:rsidR="00955BEF">
        <w:rPr>
          <w:rFonts w:hint="eastAsia"/>
        </w:rPr>
        <w:t>给出以下小写字符串列表</w:t>
      </w:r>
      <w:r w:rsidR="00B668D6">
        <w:rPr>
          <w:rFonts w:hint="eastAsia"/>
        </w:rPr>
        <w:t>，使用</w:t>
      </w:r>
      <w:r w:rsidR="00B668D6">
        <w:rPr>
          <w:rFonts w:hint="eastAsia"/>
        </w:rPr>
        <w:t>for</w:t>
      </w:r>
      <w:r w:rsidR="00B668D6">
        <w:rPr>
          <w:rFonts w:hint="eastAsia"/>
        </w:rPr>
        <w:t>表达式</w:t>
      </w:r>
      <w:r w:rsidR="004523FB">
        <w:rPr>
          <w:rFonts w:hint="eastAsia"/>
        </w:rPr>
        <w:t>创建大写的字符串列表</w:t>
      </w:r>
      <w:r w:rsidR="00955BEF">
        <w:rPr>
          <w:rFonts w:hint="eastAsia"/>
        </w:rPr>
        <w:t>：</w:t>
      </w:r>
    </w:p>
    <w:p w14:paraId="5FCF4EEA" w14:textId="77777777" w:rsidR="004523FB" w:rsidRDefault="004523FB" w:rsidP="004523FB">
      <w:pPr>
        <w:pStyle w:val="a7"/>
      </w:pPr>
      <w:r>
        <w:t xml:space="preserve">scala&gt; val names = </w:t>
      </w:r>
      <w:proofErr w:type="gramStart"/>
      <w:r>
        <w:t>List(</w:t>
      </w:r>
      <w:proofErr w:type="gramEnd"/>
      <w:r>
        <w:t>"adam", "david", "frank")</w:t>
      </w:r>
    </w:p>
    <w:p w14:paraId="2F135A53" w14:textId="77777777" w:rsidR="004523FB" w:rsidRDefault="004523FB" w:rsidP="004523FB">
      <w:pPr>
        <w:pStyle w:val="a7"/>
      </w:pPr>
      <w:r>
        <w:t xml:space="preserve">names: List[String] = </w:t>
      </w:r>
      <w:proofErr w:type="gramStart"/>
      <w:r>
        <w:t>List(</w:t>
      </w:r>
      <w:proofErr w:type="gramEnd"/>
      <w:r>
        <w:t>adam, david, frank)</w:t>
      </w:r>
    </w:p>
    <w:p w14:paraId="147CEA89" w14:textId="77777777" w:rsidR="004523FB" w:rsidRDefault="004523FB" w:rsidP="004523FB">
      <w:pPr>
        <w:pStyle w:val="a7"/>
      </w:pPr>
    </w:p>
    <w:p w14:paraId="173E4F15" w14:textId="77777777" w:rsidR="004523FB" w:rsidRDefault="004523FB" w:rsidP="004523FB">
      <w:pPr>
        <w:pStyle w:val="a7"/>
      </w:pPr>
      <w:r>
        <w:t>scala&gt;</w:t>
      </w:r>
    </w:p>
    <w:p w14:paraId="4C6C8CC7" w14:textId="77777777" w:rsidR="004523FB" w:rsidRDefault="004523FB" w:rsidP="004523FB">
      <w:pPr>
        <w:pStyle w:val="a7"/>
      </w:pPr>
    </w:p>
    <w:p w14:paraId="7B619850" w14:textId="77777777" w:rsidR="004523FB" w:rsidRDefault="004523FB" w:rsidP="004523FB">
      <w:pPr>
        <w:pStyle w:val="a7"/>
      </w:pPr>
      <w:r>
        <w:t xml:space="preserve">scala&gt; val ucNames = for (name &lt;- names) yield </w:t>
      </w:r>
      <w:proofErr w:type="gramStart"/>
      <w:r>
        <w:t>name.capitalize</w:t>
      </w:r>
      <w:proofErr w:type="gramEnd"/>
    </w:p>
    <w:p w14:paraId="06175639" w14:textId="6A1D3616" w:rsidR="00955BEF" w:rsidRDefault="004523FB" w:rsidP="004523FB">
      <w:pPr>
        <w:pStyle w:val="a7"/>
      </w:pPr>
      <w:r>
        <w:t xml:space="preserve">ucNames: List[String] = </w:t>
      </w:r>
      <w:proofErr w:type="gramStart"/>
      <w:r>
        <w:t>List(</w:t>
      </w:r>
      <w:proofErr w:type="gramEnd"/>
      <w:r>
        <w:t>Adam, David, Frank)</w:t>
      </w:r>
    </w:p>
    <w:p w14:paraId="31693AC3" w14:textId="2A02CA99" w:rsidR="00955BEF" w:rsidRDefault="007C3B8B" w:rsidP="00955BEF">
      <w:pPr>
        <w:ind w:firstLine="420"/>
      </w:pPr>
      <w:r>
        <w:rPr>
          <w:rFonts w:hint="eastAsia"/>
        </w:rPr>
        <w:t>上面</w:t>
      </w:r>
      <w:r w:rsidR="00955BEF">
        <w:rPr>
          <w:rFonts w:hint="eastAsia"/>
        </w:rPr>
        <w:t>两个</w:t>
      </w:r>
      <w:r w:rsidR="00955BEF">
        <w:rPr>
          <w:rFonts w:hint="eastAsia"/>
        </w:rPr>
        <w:t>for</w:t>
      </w:r>
      <w:r w:rsidR="00955BEF">
        <w:rPr>
          <w:rFonts w:hint="eastAsia"/>
        </w:rPr>
        <w:t>表达式都使用</w:t>
      </w:r>
      <w:r w:rsidR="00955BEF">
        <w:rPr>
          <w:rFonts w:hint="eastAsia"/>
        </w:rPr>
        <w:t>yield</w:t>
      </w:r>
      <w:r w:rsidR="00593A96">
        <w:rPr>
          <w:rFonts w:hint="eastAsia"/>
        </w:rPr>
        <w:t>关键字，表示</w:t>
      </w:r>
      <w:r w:rsidR="00983DB3">
        <w:rPr>
          <w:rFonts w:hint="eastAsia"/>
        </w:rPr>
        <w:t>使用所示算法</w:t>
      </w:r>
      <w:r w:rsidR="00955BEF">
        <w:rPr>
          <w:rFonts w:hint="eastAsia"/>
        </w:rPr>
        <w:t>在</w:t>
      </w:r>
      <w:r w:rsidR="00955BEF">
        <w:rPr>
          <w:rFonts w:hint="eastAsia"/>
        </w:rPr>
        <w:t>for</w:t>
      </w:r>
      <w:r w:rsidR="00593A96">
        <w:rPr>
          <w:rFonts w:hint="eastAsia"/>
        </w:rPr>
        <w:t>表达式</w:t>
      </w:r>
      <w:r w:rsidR="00964E49">
        <w:rPr>
          <w:rFonts w:hint="eastAsia"/>
        </w:rPr>
        <w:t>中迭代的现有集合</w:t>
      </w:r>
      <w:r w:rsidR="00F57075">
        <w:rPr>
          <w:rFonts w:hint="eastAsia"/>
        </w:rPr>
        <w:t>产生一个新集合。</w:t>
      </w:r>
      <w:r w:rsidR="00B71219">
        <w:rPr>
          <w:rFonts w:hint="eastAsia"/>
        </w:rPr>
        <w:t>如果要解决下面的问题，必须使用</w:t>
      </w:r>
      <w:r w:rsidR="00955BEF">
        <w:rPr>
          <w:rFonts w:hint="eastAsia"/>
        </w:rPr>
        <w:t>yield</w:t>
      </w:r>
      <w:r w:rsidR="00955BEF">
        <w:rPr>
          <w:rFonts w:hint="eastAsia"/>
        </w:rPr>
        <w:t>表达式</w:t>
      </w:r>
      <w:r w:rsidR="00FB6BFC">
        <w:rPr>
          <w:rFonts w:hint="eastAsia"/>
        </w:rPr>
        <w:t>，例如</w:t>
      </w:r>
      <w:r w:rsidR="00955BEF">
        <w:rPr>
          <w:rFonts w:hint="eastAsia"/>
        </w:rPr>
        <w:t>给定这样的字符串列表：</w:t>
      </w:r>
    </w:p>
    <w:p w14:paraId="2A8557D5" w14:textId="77777777" w:rsidR="0079720D" w:rsidRDefault="0079720D" w:rsidP="0079720D">
      <w:pPr>
        <w:pStyle w:val="a7"/>
      </w:pPr>
      <w:r>
        <w:t xml:space="preserve">scala&gt; val names = </w:t>
      </w:r>
      <w:proofErr w:type="gramStart"/>
      <w:r>
        <w:t>List(</w:t>
      </w:r>
      <w:proofErr w:type="gramEnd"/>
      <w:r>
        <w:t>"_adam", "_david", "_frank")</w:t>
      </w:r>
    </w:p>
    <w:p w14:paraId="7702561B" w14:textId="58875CC5" w:rsidR="00955BEF" w:rsidRDefault="0079720D" w:rsidP="0079720D">
      <w:pPr>
        <w:pStyle w:val="a7"/>
      </w:pPr>
      <w:r>
        <w:t xml:space="preserve">names: List[String] = </w:t>
      </w:r>
      <w:proofErr w:type="gramStart"/>
      <w:r>
        <w:t>List(</w:t>
      </w:r>
      <w:proofErr w:type="gramEnd"/>
      <w:r>
        <w:t>_adam, _david, _frank)</w:t>
      </w:r>
    </w:p>
    <w:p w14:paraId="4DE1153F" w14:textId="4FA5BC43" w:rsidR="00955BEF" w:rsidRDefault="00486304" w:rsidP="00955BEF">
      <w:pPr>
        <w:ind w:firstLine="420"/>
      </w:pPr>
      <w:r>
        <w:rPr>
          <w:rFonts w:hint="eastAsia"/>
        </w:rPr>
        <w:t>假设我们</w:t>
      </w:r>
      <w:r w:rsidR="0016779E">
        <w:rPr>
          <w:rFonts w:hint="eastAsia"/>
        </w:rPr>
        <w:t>要创建一个包含每个</w:t>
      </w:r>
      <w:r w:rsidRPr="00486304">
        <w:rPr>
          <w:rFonts w:hint="eastAsia"/>
        </w:rPr>
        <w:t>大写姓名的新列表。</w:t>
      </w:r>
      <w:r w:rsidR="0016779E">
        <w:rPr>
          <w:rFonts w:hint="eastAsia"/>
        </w:rPr>
        <w:t>为此，</w:t>
      </w:r>
      <w:r w:rsidRPr="00486304">
        <w:rPr>
          <w:rFonts w:hint="eastAsia"/>
        </w:rPr>
        <w:t>首先需要删除每个名称开头的下划线字符，然后大写每个名称。</w:t>
      </w:r>
      <w:r w:rsidR="0016779E">
        <w:rPr>
          <w:rFonts w:hint="eastAsia"/>
        </w:rPr>
        <w:t>要从每个名称中删除下划线，需要</w:t>
      </w:r>
      <w:r w:rsidRPr="00486304">
        <w:rPr>
          <w:rFonts w:hint="eastAsia"/>
        </w:rPr>
        <w:t>在每个</w:t>
      </w:r>
      <w:r w:rsidRPr="00486304">
        <w:rPr>
          <w:rFonts w:hint="eastAsia"/>
        </w:rPr>
        <w:t>String</w:t>
      </w:r>
      <w:r w:rsidRPr="00486304">
        <w:rPr>
          <w:rFonts w:hint="eastAsia"/>
        </w:rPr>
        <w:t>上调用</w:t>
      </w:r>
      <w:r w:rsidRPr="00486304">
        <w:rPr>
          <w:rFonts w:hint="eastAsia"/>
        </w:rPr>
        <w:t>drop</w:t>
      </w:r>
      <w:r w:rsidR="0016779E">
        <w:rPr>
          <w:rFonts w:hint="eastAsia"/>
        </w:rPr>
        <w:t>(</w:t>
      </w:r>
      <w:r w:rsidRPr="00486304">
        <w:rPr>
          <w:rFonts w:hint="eastAsia"/>
        </w:rPr>
        <w:t>1</w:t>
      </w:r>
      <w:r w:rsidR="0016779E">
        <w:rPr>
          <w:rFonts w:hint="eastAsia"/>
        </w:rPr>
        <w:t>)</w:t>
      </w:r>
      <w:r w:rsidR="0016779E">
        <w:rPr>
          <w:rFonts w:hint="eastAsia"/>
        </w:rPr>
        <w:t>，完成之后</w:t>
      </w:r>
      <w:r w:rsidR="00ED1A2A">
        <w:rPr>
          <w:rFonts w:hint="eastAsia"/>
        </w:rPr>
        <w:t>在每个字符串上调用大写方法，</w:t>
      </w:r>
      <w:r w:rsidRPr="00486304">
        <w:rPr>
          <w:rFonts w:hint="eastAsia"/>
        </w:rPr>
        <w:t>可以通过以下方式使用</w:t>
      </w:r>
      <w:r w:rsidRPr="00486304">
        <w:rPr>
          <w:rFonts w:hint="eastAsia"/>
        </w:rPr>
        <w:t>for</w:t>
      </w:r>
      <w:r w:rsidRPr="00486304">
        <w:rPr>
          <w:rFonts w:hint="eastAsia"/>
        </w:rPr>
        <w:t>表达式解决此问题：</w:t>
      </w:r>
    </w:p>
    <w:p w14:paraId="739B66C2" w14:textId="77777777" w:rsidR="00ED1A2A" w:rsidRDefault="00ED1A2A" w:rsidP="00ED1A2A">
      <w:pPr>
        <w:pStyle w:val="a7"/>
      </w:pPr>
      <w:r>
        <w:t>scala&gt; val capNames = for (name &lt;- names) yield {</w:t>
      </w:r>
    </w:p>
    <w:p w14:paraId="2BC228D9" w14:textId="77777777" w:rsidR="00ED1A2A" w:rsidRDefault="00ED1A2A" w:rsidP="00ED1A2A">
      <w:pPr>
        <w:pStyle w:val="a7"/>
      </w:pPr>
      <w:r>
        <w:t xml:space="preserve">     |     val nameWithoutUnderscore = </w:t>
      </w:r>
      <w:proofErr w:type="gramStart"/>
      <w:r>
        <w:t>name.drop</w:t>
      </w:r>
      <w:proofErr w:type="gramEnd"/>
      <w:r>
        <w:t>(1)</w:t>
      </w:r>
    </w:p>
    <w:p w14:paraId="52A5D6C9" w14:textId="77777777" w:rsidR="00ED1A2A" w:rsidRDefault="00ED1A2A" w:rsidP="00ED1A2A">
      <w:pPr>
        <w:pStyle w:val="a7"/>
      </w:pPr>
      <w:r>
        <w:t xml:space="preserve">     |     val capName = nameWithoutUnderscore.capitalize</w:t>
      </w:r>
    </w:p>
    <w:p w14:paraId="3F2DC193" w14:textId="77777777" w:rsidR="00ED1A2A" w:rsidRDefault="00ED1A2A" w:rsidP="00ED1A2A">
      <w:pPr>
        <w:pStyle w:val="a7"/>
      </w:pPr>
      <w:r>
        <w:t xml:space="preserve">     |     capName</w:t>
      </w:r>
    </w:p>
    <w:p w14:paraId="5967F519" w14:textId="77777777" w:rsidR="00ED1A2A" w:rsidRDefault="00ED1A2A" w:rsidP="00ED1A2A">
      <w:pPr>
        <w:pStyle w:val="a7"/>
      </w:pPr>
      <w:r>
        <w:t xml:space="preserve">     | }</w:t>
      </w:r>
    </w:p>
    <w:p w14:paraId="72AFA676" w14:textId="0432B1FA" w:rsidR="00955BEF" w:rsidRDefault="00ED1A2A" w:rsidP="00ED1A2A">
      <w:pPr>
        <w:pStyle w:val="a7"/>
      </w:pPr>
      <w:r>
        <w:t xml:space="preserve">capNames: List[String] = </w:t>
      </w:r>
      <w:proofErr w:type="gramStart"/>
      <w:r>
        <w:t>List(</w:t>
      </w:r>
      <w:proofErr w:type="gramEnd"/>
      <w:r>
        <w:t>Adam, David, Frank)</w:t>
      </w:r>
    </w:p>
    <w:p w14:paraId="16D46B38" w14:textId="65AD01C3" w:rsidR="00955BEF" w:rsidRDefault="00AA3241" w:rsidP="00955BEF">
      <w:pPr>
        <w:ind w:firstLine="420"/>
      </w:pPr>
      <w:r w:rsidRPr="00AA3241">
        <w:rPr>
          <w:rFonts w:hint="eastAsia"/>
        </w:rPr>
        <w:t>我们在该示例中显示了</w:t>
      </w:r>
      <w:r>
        <w:rPr>
          <w:rFonts w:hint="eastAsia"/>
        </w:rPr>
        <w:t>一种比较繁琐</w:t>
      </w:r>
      <w:r w:rsidRPr="00AA3241">
        <w:rPr>
          <w:rFonts w:hint="eastAsia"/>
        </w:rPr>
        <w:t>解决方案</w:t>
      </w:r>
      <w:r w:rsidR="008119B8">
        <w:rPr>
          <w:rFonts w:hint="eastAsia"/>
        </w:rPr>
        <w:t>，因此</w:t>
      </w:r>
      <w:r w:rsidRPr="00AA3241">
        <w:rPr>
          <w:rFonts w:hint="eastAsia"/>
        </w:rPr>
        <w:t>可以看到在</w:t>
      </w:r>
      <w:r w:rsidRPr="00AA3241">
        <w:rPr>
          <w:rFonts w:hint="eastAsia"/>
        </w:rPr>
        <w:t>yield</w:t>
      </w:r>
      <w:r w:rsidR="005148FB">
        <w:rPr>
          <w:rFonts w:hint="eastAsia"/>
        </w:rPr>
        <w:t>之后</w:t>
      </w:r>
      <w:r w:rsidRPr="00AA3241">
        <w:rPr>
          <w:rFonts w:hint="eastAsia"/>
        </w:rPr>
        <w:t>使用</w:t>
      </w:r>
      <w:r w:rsidR="005148FB">
        <w:rPr>
          <w:rFonts w:hint="eastAsia"/>
        </w:rPr>
        <w:t>了</w:t>
      </w:r>
      <w:r w:rsidRPr="00AA3241">
        <w:rPr>
          <w:rFonts w:hint="eastAsia"/>
        </w:rPr>
        <w:t>多行代码。但是，对于这个特定的示例也可以</w:t>
      </w:r>
      <w:r w:rsidR="00E53A47">
        <w:rPr>
          <w:rFonts w:hint="eastAsia"/>
        </w:rPr>
        <w:t>使用更短的</w:t>
      </w:r>
      <w:r w:rsidR="003126C9">
        <w:rPr>
          <w:rFonts w:hint="eastAsia"/>
        </w:rPr>
        <w:t>编写代码，这</w:t>
      </w:r>
      <w:r w:rsidRPr="00AA3241">
        <w:rPr>
          <w:rFonts w:hint="eastAsia"/>
        </w:rPr>
        <w:t>更像是</w:t>
      </w:r>
      <w:r w:rsidRPr="00AA3241">
        <w:rPr>
          <w:rFonts w:hint="eastAsia"/>
        </w:rPr>
        <w:t>Scala</w:t>
      </w:r>
      <w:r w:rsidRPr="00AA3241">
        <w:rPr>
          <w:rFonts w:hint="eastAsia"/>
        </w:rPr>
        <w:t>风格的：</w:t>
      </w:r>
    </w:p>
    <w:p w14:paraId="34AE5FC9" w14:textId="77777777" w:rsidR="000A745A" w:rsidRDefault="000A745A" w:rsidP="000A745A">
      <w:pPr>
        <w:pStyle w:val="a7"/>
      </w:pPr>
      <w:r>
        <w:t xml:space="preserve">scala&gt; val capNames = for (name &lt;- names) yield </w:t>
      </w:r>
      <w:proofErr w:type="gramStart"/>
      <w:r>
        <w:t>name.drop</w:t>
      </w:r>
      <w:proofErr w:type="gramEnd"/>
      <w:r>
        <w:t>(1).capitalize</w:t>
      </w:r>
    </w:p>
    <w:p w14:paraId="50B765DB" w14:textId="77777777" w:rsidR="000A745A" w:rsidRDefault="000A745A" w:rsidP="000A745A">
      <w:pPr>
        <w:pStyle w:val="a7"/>
      </w:pPr>
      <w:r>
        <w:t xml:space="preserve">capNames: List[String] = </w:t>
      </w:r>
      <w:proofErr w:type="gramStart"/>
      <w:r>
        <w:t>List(</w:t>
      </w:r>
      <w:proofErr w:type="gramEnd"/>
      <w:r>
        <w:t>Adam, David, Frank)</w:t>
      </w:r>
    </w:p>
    <w:p w14:paraId="23EFEE94" w14:textId="3A026563" w:rsidR="00955BEF" w:rsidRDefault="00955BEF" w:rsidP="000A745A">
      <w:pPr>
        <w:ind w:firstLine="420"/>
      </w:pPr>
      <w:r>
        <w:rPr>
          <w:rFonts w:hint="eastAsia"/>
        </w:rPr>
        <w:t>还可以在算法周围加上花括号：</w:t>
      </w:r>
    </w:p>
    <w:p w14:paraId="0715F40E" w14:textId="77777777" w:rsidR="005859D6" w:rsidRDefault="005859D6" w:rsidP="005859D6">
      <w:pPr>
        <w:pStyle w:val="a7"/>
      </w:pPr>
      <w:r>
        <w:t xml:space="preserve">scala&gt; val capNames = for (name &lt;- names) yield </w:t>
      </w:r>
      <w:proofErr w:type="gramStart"/>
      <w:r>
        <w:t>{ name</w:t>
      </w:r>
      <w:proofErr w:type="gramEnd"/>
      <w:r>
        <w:t>.drop(1).capitalize }</w:t>
      </w:r>
    </w:p>
    <w:p w14:paraId="305E5D03" w14:textId="704069BE" w:rsidR="00955BEF" w:rsidRDefault="005859D6" w:rsidP="005859D6">
      <w:pPr>
        <w:pStyle w:val="a7"/>
      </w:pPr>
      <w:r>
        <w:t xml:space="preserve">capNames: List[String] = </w:t>
      </w:r>
      <w:proofErr w:type="gramStart"/>
      <w:r>
        <w:t>List(</w:t>
      </w:r>
      <w:proofErr w:type="gramEnd"/>
      <w:r>
        <w:t>Adam, David, Frank)</w:t>
      </w:r>
    </w:p>
    <w:p w14:paraId="7A45EF82" w14:textId="2E0CCACC" w:rsidR="00B04082" w:rsidRDefault="00B04082" w:rsidP="00B04082">
      <w:pPr>
        <w:ind w:firstLine="420"/>
      </w:pPr>
      <w:r>
        <w:rPr>
          <w:rFonts w:hint="eastAsia"/>
        </w:rPr>
        <w:t>Scala</w:t>
      </w:r>
      <w:r w:rsidR="006A7DE4">
        <w:rPr>
          <w:rFonts w:hint="eastAsia"/>
        </w:rPr>
        <w:t>还</w:t>
      </w:r>
      <w:r>
        <w:rPr>
          <w:rFonts w:hint="eastAsia"/>
        </w:rPr>
        <w:t>有一个</w:t>
      </w:r>
      <w:r>
        <w:rPr>
          <w:rFonts w:hint="eastAsia"/>
        </w:rPr>
        <w:t>match</w:t>
      </w:r>
      <w:r>
        <w:rPr>
          <w:rFonts w:hint="eastAsia"/>
        </w:rPr>
        <w:t>表达</w:t>
      </w:r>
      <w:r w:rsidR="006A7DE4">
        <w:rPr>
          <w:rFonts w:hint="eastAsia"/>
        </w:rPr>
        <w:t>式</w:t>
      </w:r>
      <w:r w:rsidR="00423EA9">
        <w:rPr>
          <w:rFonts w:hint="eastAsia"/>
        </w:rPr>
        <w:t>的概念。在最简单的情况下，</w:t>
      </w:r>
      <w:r>
        <w:rPr>
          <w:rFonts w:hint="eastAsia"/>
        </w:rPr>
        <w:t>可以使用</w:t>
      </w:r>
      <w:r>
        <w:rPr>
          <w:rFonts w:hint="eastAsia"/>
        </w:rPr>
        <w:t>match</w:t>
      </w:r>
      <w:r>
        <w:rPr>
          <w:rFonts w:hint="eastAsia"/>
        </w:rPr>
        <w:t>类似</w:t>
      </w:r>
      <w:r>
        <w:rPr>
          <w:rFonts w:hint="eastAsia"/>
        </w:rPr>
        <w:t>Java switch</w:t>
      </w:r>
      <w:r>
        <w:rPr>
          <w:rFonts w:hint="eastAsia"/>
        </w:rPr>
        <w:t>语句的表达式</w:t>
      </w:r>
      <w:r w:rsidR="006E6770">
        <w:rPr>
          <w:rFonts w:hint="eastAsia"/>
        </w:rPr>
        <w:t>。</w:t>
      </w:r>
      <w:r w:rsidR="00E36C9B" w:rsidRPr="00E36C9B">
        <w:rPr>
          <w:rFonts w:hint="eastAsia"/>
        </w:rPr>
        <w:t>使用</w:t>
      </w:r>
      <w:r w:rsidR="00E36C9B" w:rsidRPr="00E36C9B">
        <w:rPr>
          <w:rFonts w:hint="eastAsia"/>
        </w:rPr>
        <w:t>match</w:t>
      </w:r>
      <w:r w:rsidR="00E36C9B">
        <w:rPr>
          <w:rFonts w:hint="eastAsia"/>
        </w:rPr>
        <w:t>表达式可以</w:t>
      </w:r>
      <w:r w:rsidR="00E36C9B" w:rsidRPr="00E36C9B">
        <w:rPr>
          <w:rFonts w:hint="eastAsia"/>
        </w:rPr>
        <w:t>编写了许多</w:t>
      </w:r>
      <w:r w:rsidR="00E36C9B" w:rsidRPr="00E36C9B">
        <w:rPr>
          <w:rFonts w:hint="eastAsia"/>
        </w:rPr>
        <w:t>case</w:t>
      </w:r>
      <w:r w:rsidR="00E36C9B" w:rsidRPr="00E36C9B">
        <w:rPr>
          <w:rFonts w:hint="eastAsia"/>
        </w:rPr>
        <w:t>语句，用于匹配可能的值。</w:t>
      </w:r>
      <w:r w:rsidR="00C44AE1">
        <w:rPr>
          <w:rFonts w:hint="eastAsia"/>
        </w:rPr>
        <w:t>在</w:t>
      </w:r>
      <w:r w:rsidR="00E36C9B" w:rsidRPr="00E36C9B">
        <w:rPr>
          <w:rFonts w:hint="eastAsia"/>
        </w:rPr>
        <w:t>示例中，我们将整数值</w:t>
      </w:r>
      <w:r w:rsidR="00E36C9B" w:rsidRPr="00E36C9B">
        <w:rPr>
          <w:rFonts w:hint="eastAsia"/>
        </w:rPr>
        <w:t>1</w:t>
      </w:r>
      <w:r w:rsidR="00E36C9B" w:rsidRPr="00E36C9B">
        <w:rPr>
          <w:rFonts w:hint="eastAsia"/>
        </w:rPr>
        <w:t>到</w:t>
      </w:r>
      <w:r w:rsidR="00E36C9B" w:rsidRPr="00E36C9B">
        <w:rPr>
          <w:rFonts w:hint="eastAsia"/>
        </w:rPr>
        <w:t>12</w:t>
      </w:r>
      <w:r w:rsidR="00E36C9B" w:rsidRPr="00E36C9B">
        <w:rPr>
          <w:rFonts w:hint="eastAsia"/>
        </w:rPr>
        <w:t>进行匹配。其他任何值都将落入</w:t>
      </w:r>
      <w:r w:rsidR="004D5506">
        <w:rPr>
          <w:rFonts w:hint="eastAsia"/>
        </w:rPr>
        <w:t>最后一个符号</w:t>
      </w:r>
      <w:r w:rsidR="00C44AE1">
        <w:rPr>
          <w:rFonts w:hint="eastAsia"/>
        </w:rPr>
        <w:t>“</w:t>
      </w:r>
      <w:r w:rsidR="00C44AE1">
        <w:rPr>
          <w:rFonts w:hint="eastAsia"/>
        </w:rPr>
        <w:t>_</w:t>
      </w:r>
      <w:r w:rsidR="00C44AE1">
        <w:rPr>
          <w:rFonts w:hint="eastAsia"/>
        </w:rPr>
        <w:t>”</w:t>
      </w:r>
      <w:r w:rsidR="00E36C9B" w:rsidRPr="00E36C9B">
        <w:rPr>
          <w:rFonts w:hint="eastAsia"/>
        </w:rPr>
        <w:t>，这是通用的默认情况。</w:t>
      </w:r>
      <w:r w:rsidR="002305EE" w:rsidRPr="002305EE">
        <w:rPr>
          <w:rFonts w:hint="eastAsia"/>
        </w:rPr>
        <w:t>match</w:t>
      </w:r>
      <w:r w:rsidR="002305EE" w:rsidRPr="002305EE">
        <w:rPr>
          <w:rFonts w:hint="eastAsia"/>
        </w:rPr>
        <w:t>表达式很不错，因为它们也返回值，所以</w:t>
      </w:r>
      <w:r w:rsidR="002305EE">
        <w:rPr>
          <w:rFonts w:hint="eastAsia"/>
        </w:rPr>
        <w:t>您可以将字符串结果分配给新值</w:t>
      </w:r>
      <w:r>
        <w:rPr>
          <w:rFonts w:hint="eastAsia"/>
        </w:rPr>
        <w:t>：</w:t>
      </w:r>
    </w:p>
    <w:p w14:paraId="38E1423B" w14:textId="77777777" w:rsidR="00B04082" w:rsidRDefault="00B04082" w:rsidP="00887BCB">
      <w:pPr>
        <w:pStyle w:val="a7"/>
      </w:pPr>
      <w:r>
        <w:t>val monthName = i match {</w:t>
      </w:r>
    </w:p>
    <w:p w14:paraId="34B698EB" w14:textId="77777777" w:rsidR="00B04082" w:rsidRDefault="00B04082" w:rsidP="00887BCB">
      <w:pPr>
        <w:pStyle w:val="a7"/>
      </w:pPr>
      <w:r>
        <w:t xml:space="preserve">    case </w:t>
      </w:r>
      <w:proofErr w:type="gramStart"/>
      <w:r>
        <w:t>1  =</w:t>
      </w:r>
      <w:proofErr w:type="gramEnd"/>
      <w:r>
        <w:t>&gt; "January"</w:t>
      </w:r>
    </w:p>
    <w:p w14:paraId="5C152DC9" w14:textId="77777777" w:rsidR="00B04082" w:rsidRDefault="00B04082" w:rsidP="00887BCB">
      <w:pPr>
        <w:pStyle w:val="a7"/>
      </w:pPr>
      <w:r>
        <w:t xml:space="preserve">    case </w:t>
      </w:r>
      <w:proofErr w:type="gramStart"/>
      <w:r>
        <w:t>2  =</w:t>
      </w:r>
      <w:proofErr w:type="gramEnd"/>
      <w:r>
        <w:t>&gt; "February"</w:t>
      </w:r>
    </w:p>
    <w:p w14:paraId="338A5DA0" w14:textId="77777777" w:rsidR="00B04082" w:rsidRDefault="00B04082" w:rsidP="00887BCB">
      <w:pPr>
        <w:pStyle w:val="a7"/>
      </w:pPr>
      <w:r>
        <w:lastRenderedPageBreak/>
        <w:t xml:space="preserve">    case </w:t>
      </w:r>
      <w:proofErr w:type="gramStart"/>
      <w:r>
        <w:t>3  =</w:t>
      </w:r>
      <w:proofErr w:type="gramEnd"/>
      <w:r>
        <w:t>&gt; "March"</w:t>
      </w:r>
    </w:p>
    <w:p w14:paraId="5E36824A" w14:textId="77777777" w:rsidR="00B04082" w:rsidRDefault="00B04082" w:rsidP="00887BCB">
      <w:pPr>
        <w:pStyle w:val="a7"/>
      </w:pPr>
      <w:r>
        <w:t xml:space="preserve">    case </w:t>
      </w:r>
      <w:proofErr w:type="gramStart"/>
      <w:r>
        <w:t>4  =</w:t>
      </w:r>
      <w:proofErr w:type="gramEnd"/>
      <w:r>
        <w:t>&gt; "April"</w:t>
      </w:r>
    </w:p>
    <w:p w14:paraId="6C312F71" w14:textId="77777777" w:rsidR="00B04082" w:rsidRDefault="00B04082" w:rsidP="00887BCB">
      <w:pPr>
        <w:pStyle w:val="a7"/>
      </w:pPr>
      <w:r>
        <w:t xml:space="preserve">    case </w:t>
      </w:r>
      <w:proofErr w:type="gramStart"/>
      <w:r>
        <w:t>5  =</w:t>
      </w:r>
      <w:proofErr w:type="gramEnd"/>
      <w:r>
        <w:t>&gt; "May"</w:t>
      </w:r>
    </w:p>
    <w:p w14:paraId="35F5E4BB" w14:textId="77777777" w:rsidR="00B04082" w:rsidRDefault="00B04082" w:rsidP="00887BCB">
      <w:pPr>
        <w:pStyle w:val="a7"/>
      </w:pPr>
      <w:r>
        <w:t xml:space="preserve">    case </w:t>
      </w:r>
      <w:proofErr w:type="gramStart"/>
      <w:r>
        <w:t>6  =</w:t>
      </w:r>
      <w:proofErr w:type="gramEnd"/>
      <w:r>
        <w:t>&gt; "June"</w:t>
      </w:r>
    </w:p>
    <w:p w14:paraId="3554BC51" w14:textId="77777777" w:rsidR="00B04082" w:rsidRDefault="00B04082" w:rsidP="00887BCB">
      <w:pPr>
        <w:pStyle w:val="a7"/>
      </w:pPr>
      <w:r>
        <w:t xml:space="preserve">    case </w:t>
      </w:r>
      <w:proofErr w:type="gramStart"/>
      <w:r>
        <w:t>7  =</w:t>
      </w:r>
      <w:proofErr w:type="gramEnd"/>
      <w:r>
        <w:t>&gt; "July"</w:t>
      </w:r>
    </w:p>
    <w:p w14:paraId="0EC935DD" w14:textId="77777777" w:rsidR="00B04082" w:rsidRDefault="00B04082" w:rsidP="00887BCB">
      <w:pPr>
        <w:pStyle w:val="a7"/>
      </w:pPr>
      <w:r>
        <w:t xml:space="preserve">    case </w:t>
      </w:r>
      <w:proofErr w:type="gramStart"/>
      <w:r>
        <w:t>8  =</w:t>
      </w:r>
      <w:proofErr w:type="gramEnd"/>
      <w:r>
        <w:t>&gt; "August"</w:t>
      </w:r>
    </w:p>
    <w:p w14:paraId="582408DF" w14:textId="77777777" w:rsidR="00B04082" w:rsidRDefault="00B04082" w:rsidP="00887BCB">
      <w:pPr>
        <w:pStyle w:val="a7"/>
      </w:pPr>
      <w:r>
        <w:t xml:space="preserve">    case </w:t>
      </w:r>
      <w:proofErr w:type="gramStart"/>
      <w:r>
        <w:t>9  =</w:t>
      </w:r>
      <w:proofErr w:type="gramEnd"/>
      <w:r>
        <w:t>&gt; "September"</w:t>
      </w:r>
    </w:p>
    <w:p w14:paraId="79752594" w14:textId="77777777" w:rsidR="00B04082" w:rsidRDefault="00B04082" w:rsidP="00887BCB">
      <w:pPr>
        <w:pStyle w:val="a7"/>
      </w:pPr>
      <w:r>
        <w:t xml:space="preserve">    case 10 =&gt; "October"</w:t>
      </w:r>
    </w:p>
    <w:p w14:paraId="1E2FA56A" w14:textId="77777777" w:rsidR="00B04082" w:rsidRDefault="00B04082" w:rsidP="00887BCB">
      <w:pPr>
        <w:pStyle w:val="a7"/>
      </w:pPr>
      <w:r>
        <w:t xml:space="preserve">    case 11 =&gt; "November"</w:t>
      </w:r>
    </w:p>
    <w:p w14:paraId="24E996B8" w14:textId="77777777" w:rsidR="00B04082" w:rsidRDefault="00B04082" w:rsidP="00887BCB">
      <w:pPr>
        <w:pStyle w:val="a7"/>
      </w:pPr>
      <w:r>
        <w:t xml:space="preserve">    case 12 =&gt; "December"</w:t>
      </w:r>
    </w:p>
    <w:p w14:paraId="3047E810" w14:textId="77777777" w:rsidR="00B04082" w:rsidRDefault="00B04082" w:rsidP="00887BCB">
      <w:pPr>
        <w:pStyle w:val="a7"/>
      </w:pPr>
      <w:r>
        <w:t xml:space="preserve">    case </w:t>
      </w:r>
      <w:proofErr w:type="gramStart"/>
      <w:r>
        <w:t>_  =</w:t>
      </w:r>
      <w:proofErr w:type="gramEnd"/>
      <w:r>
        <w:t>&gt; "Invalid month"</w:t>
      </w:r>
    </w:p>
    <w:p w14:paraId="519E71C6" w14:textId="77777777" w:rsidR="00B04082" w:rsidRDefault="00B04082" w:rsidP="00887BCB">
      <w:pPr>
        <w:pStyle w:val="a7"/>
      </w:pPr>
      <w:r>
        <w:t>}</w:t>
      </w:r>
    </w:p>
    <w:p w14:paraId="6C3F974A" w14:textId="73620D50" w:rsidR="00B04082" w:rsidRDefault="00B47FC4" w:rsidP="00B04082">
      <w:pPr>
        <w:ind w:firstLine="420"/>
      </w:pPr>
      <w:r>
        <w:rPr>
          <w:rFonts w:hint="eastAsia"/>
        </w:rPr>
        <w:t>另外，</w:t>
      </w:r>
      <w:r w:rsidR="00B04082">
        <w:rPr>
          <w:rFonts w:hint="eastAsia"/>
        </w:rPr>
        <w:t>Scala</w:t>
      </w:r>
      <w:r w:rsidR="00B04082">
        <w:rPr>
          <w:rFonts w:hint="eastAsia"/>
        </w:rPr>
        <w:t>还使将</w:t>
      </w:r>
      <w:r w:rsidR="00B04082">
        <w:rPr>
          <w:rFonts w:hint="eastAsia"/>
        </w:rPr>
        <w:t>match</w:t>
      </w:r>
      <w:r w:rsidR="004F12EE">
        <w:rPr>
          <w:rFonts w:hint="eastAsia"/>
        </w:rPr>
        <w:t>表达式用作方法主体变得容易。</w:t>
      </w:r>
      <w:r w:rsidR="00B04082">
        <w:rPr>
          <w:rFonts w:hint="eastAsia"/>
        </w:rPr>
        <w:t>作为简要介绍，下面是一个名为的方法</w:t>
      </w:r>
      <w:r w:rsidR="00B04082">
        <w:rPr>
          <w:rFonts w:hint="eastAsia"/>
        </w:rPr>
        <w:t>convertBooleanToStringMessage</w:t>
      </w:r>
      <w:r w:rsidR="00B04082">
        <w:rPr>
          <w:rFonts w:hint="eastAsia"/>
        </w:rPr>
        <w:t>，该方法接受一个</w:t>
      </w:r>
      <w:r w:rsidR="00B04082">
        <w:rPr>
          <w:rFonts w:hint="eastAsia"/>
        </w:rPr>
        <w:t>Boolean</w:t>
      </w:r>
      <w:r w:rsidR="00B04082">
        <w:rPr>
          <w:rFonts w:hint="eastAsia"/>
        </w:rPr>
        <w:t>值并返回</w:t>
      </w:r>
      <w:r w:rsidR="00B04082">
        <w:rPr>
          <w:rFonts w:hint="eastAsia"/>
        </w:rPr>
        <w:t>String</w:t>
      </w:r>
      <w:r w:rsidR="00B04082">
        <w:rPr>
          <w:rFonts w:hint="eastAsia"/>
        </w:rPr>
        <w:t>：</w:t>
      </w:r>
    </w:p>
    <w:p w14:paraId="474DE0A5" w14:textId="77777777" w:rsidR="00A253E7" w:rsidRPr="00A253E7" w:rsidRDefault="00A253E7" w:rsidP="00A253E7">
      <w:pPr>
        <w:pStyle w:val="a7"/>
      </w:pPr>
      <w:r w:rsidRPr="00A253E7">
        <w:t xml:space="preserve">scala&gt; def </w:t>
      </w:r>
      <w:proofErr w:type="gramStart"/>
      <w:r w:rsidRPr="00A253E7">
        <w:t>convertBooleanToStringMessage(</w:t>
      </w:r>
      <w:proofErr w:type="gramEnd"/>
      <w:r w:rsidRPr="00A253E7">
        <w:t>bool: Boolean): String = {</w:t>
      </w:r>
    </w:p>
    <w:p w14:paraId="11AFFE33" w14:textId="77777777" w:rsidR="00A253E7" w:rsidRPr="00A253E7" w:rsidRDefault="00A253E7" w:rsidP="00A253E7">
      <w:pPr>
        <w:pStyle w:val="a7"/>
      </w:pPr>
      <w:r w:rsidRPr="00A253E7">
        <w:t xml:space="preserve">     |     if (bool) "true" else "false"</w:t>
      </w:r>
    </w:p>
    <w:p w14:paraId="27B79F5B" w14:textId="77777777" w:rsidR="00A253E7" w:rsidRPr="00A253E7" w:rsidRDefault="00A253E7" w:rsidP="00A253E7">
      <w:pPr>
        <w:pStyle w:val="a7"/>
      </w:pPr>
      <w:r w:rsidRPr="00A253E7">
        <w:t xml:space="preserve">     | }</w:t>
      </w:r>
    </w:p>
    <w:p w14:paraId="3D58CAB1" w14:textId="77777777" w:rsidR="00A253E7" w:rsidRDefault="00A253E7" w:rsidP="00A253E7">
      <w:pPr>
        <w:pStyle w:val="a7"/>
      </w:pPr>
      <w:r w:rsidRPr="00A253E7">
        <w:t xml:space="preserve">convertBooleanToStringMessage: (bool: </w:t>
      </w:r>
      <w:proofErr w:type="gramStart"/>
      <w:r w:rsidRPr="00A253E7">
        <w:t>Boolean)String</w:t>
      </w:r>
      <w:proofErr w:type="gramEnd"/>
    </w:p>
    <w:p w14:paraId="09621EE2" w14:textId="33026496" w:rsidR="00B04082" w:rsidRDefault="00FD0432" w:rsidP="00A253E7">
      <w:pPr>
        <w:ind w:firstLine="420"/>
      </w:pPr>
      <w:r w:rsidRPr="00FD0432">
        <w:rPr>
          <w:rFonts w:hint="eastAsia"/>
        </w:rPr>
        <w:t>这些示例说明了为它提供布尔值</w:t>
      </w:r>
      <w:r w:rsidRPr="00FD0432">
        <w:rPr>
          <w:rFonts w:hint="eastAsia"/>
        </w:rPr>
        <w:t>true</w:t>
      </w:r>
      <w:r w:rsidRPr="00FD0432">
        <w:rPr>
          <w:rFonts w:hint="eastAsia"/>
        </w:rPr>
        <w:t>和</w:t>
      </w:r>
      <w:r w:rsidRPr="00FD0432">
        <w:rPr>
          <w:rFonts w:hint="eastAsia"/>
        </w:rPr>
        <w:t>false</w:t>
      </w:r>
      <w:r w:rsidRPr="00FD0432">
        <w:rPr>
          <w:rFonts w:hint="eastAsia"/>
        </w:rPr>
        <w:t>时它是如何工作的：</w:t>
      </w:r>
    </w:p>
    <w:p w14:paraId="64E4B951" w14:textId="09923E87" w:rsidR="00683188" w:rsidRDefault="00683188" w:rsidP="00683188">
      <w:pPr>
        <w:pStyle w:val="a7"/>
      </w:pPr>
      <w:r>
        <w:t>scala&gt; val answer = convertBooleanToStringMessage(true)</w:t>
      </w:r>
    </w:p>
    <w:p w14:paraId="35A64B71" w14:textId="77777777" w:rsidR="00683188" w:rsidRDefault="00683188" w:rsidP="00683188">
      <w:pPr>
        <w:pStyle w:val="a7"/>
      </w:pPr>
      <w:r>
        <w:t>answer: String = true</w:t>
      </w:r>
    </w:p>
    <w:p w14:paraId="47A900EC" w14:textId="77777777" w:rsidR="00683188" w:rsidRDefault="00683188" w:rsidP="00683188">
      <w:pPr>
        <w:pStyle w:val="a7"/>
      </w:pPr>
    </w:p>
    <w:p w14:paraId="39953387" w14:textId="77777777" w:rsidR="00683188" w:rsidRDefault="00683188" w:rsidP="00683188">
      <w:pPr>
        <w:pStyle w:val="a7"/>
      </w:pPr>
      <w:r>
        <w:t>scala&gt; val answer = convertBooleanToStringMessage(false)</w:t>
      </w:r>
    </w:p>
    <w:p w14:paraId="02B28D39" w14:textId="2BE69B0F" w:rsidR="00B04082" w:rsidRDefault="00683188" w:rsidP="00683188">
      <w:pPr>
        <w:pStyle w:val="a7"/>
      </w:pPr>
      <w:r>
        <w:t>answer: String = false</w:t>
      </w:r>
    </w:p>
    <w:p w14:paraId="60D596F8" w14:textId="153C6474" w:rsidR="00B04082" w:rsidRDefault="00B04082" w:rsidP="00B04082">
      <w:pPr>
        <w:ind w:firstLine="420"/>
      </w:pPr>
      <w:r>
        <w:rPr>
          <w:rFonts w:hint="eastAsia"/>
        </w:rPr>
        <w:t>下面是第二个示例，与上一个示例一样工作，将</w:t>
      </w:r>
      <w:r>
        <w:rPr>
          <w:rFonts w:hint="eastAsia"/>
        </w:rPr>
        <w:t>Boolean</w:t>
      </w:r>
      <w:r>
        <w:rPr>
          <w:rFonts w:hint="eastAsia"/>
        </w:rPr>
        <w:t>值作为输入参数并返回一条</w:t>
      </w:r>
      <w:r>
        <w:rPr>
          <w:rFonts w:hint="eastAsia"/>
        </w:rPr>
        <w:t>String</w:t>
      </w:r>
      <w:r>
        <w:rPr>
          <w:rFonts w:hint="eastAsia"/>
        </w:rPr>
        <w:t>消息。最大的区别是此方法将</w:t>
      </w:r>
      <w:r>
        <w:rPr>
          <w:rFonts w:hint="eastAsia"/>
        </w:rPr>
        <w:t>match</w:t>
      </w:r>
      <w:r>
        <w:rPr>
          <w:rFonts w:hint="eastAsia"/>
        </w:rPr>
        <w:t>表达式用作方法的主体：</w:t>
      </w:r>
    </w:p>
    <w:p w14:paraId="7DB0070F" w14:textId="77777777" w:rsidR="00401296" w:rsidRDefault="00401296" w:rsidP="00401296">
      <w:pPr>
        <w:pStyle w:val="a7"/>
      </w:pPr>
      <w:r>
        <w:t xml:space="preserve">scala&gt; def </w:t>
      </w:r>
      <w:proofErr w:type="gramStart"/>
      <w:r>
        <w:t>convertBooleanToStringMessage(</w:t>
      </w:r>
      <w:proofErr w:type="gramEnd"/>
      <w:r>
        <w:t>bool: Boolean): String = bool match {</w:t>
      </w:r>
    </w:p>
    <w:p w14:paraId="650BB778" w14:textId="77777777" w:rsidR="00401296" w:rsidRDefault="00401296" w:rsidP="00401296">
      <w:pPr>
        <w:pStyle w:val="a7"/>
      </w:pPr>
      <w:r>
        <w:t xml:space="preserve">     |     case true =&gt; "you said true"</w:t>
      </w:r>
    </w:p>
    <w:p w14:paraId="0D8A5B87" w14:textId="77777777" w:rsidR="00401296" w:rsidRDefault="00401296" w:rsidP="00401296">
      <w:pPr>
        <w:pStyle w:val="a7"/>
      </w:pPr>
      <w:r>
        <w:t xml:space="preserve">     |     case false =&gt; "you said false"</w:t>
      </w:r>
    </w:p>
    <w:p w14:paraId="0FE5F0DC" w14:textId="77777777" w:rsidR="00401296" w:rsidRDefault="00401296" w:rsidP="00401296">
      <w:pPr>
        <w:pStyle w:val="a7"/>
      </w:pPr>
      <w:r>
        <w:t xml:space="preserve">     | }</w:t>
      </w:r>
    </w:p>
    <w:p w14:paraId="1052E3C8" w14:textId="77777777" w:rsidR="00401296" w:rsidRDefault="00401296" w:rsidP="00401296">
      <w:pPr>
        <w:pStyle w:val="a7"/>
      </w:pPr>
      <w:r>
        <w:t xml:space="preserve">convertBooleanToStringMessage: (bool: </w:t>
      </w:r>
      <w:proofErr w:type="gramStart"/>
      <w:r>
        <w:t>Boolean)String</w:t>
      </w:r>
      <w:proofErr w:type="gramEnd"/>
    </w:p>
    <w:p w14:paraId="4B89C01A" w14:textId="0734C24D" w:rsidR="00B04082" w:rsidRDefault="00B04082" w:rsidP="00B04082">
      <w:pPr>
        <w:ind w:firstLine="420"/>
      </w:pPr>
      <w:r>
        <w:rPr>
          <w:rFonts w:hint="eastAsia"/>
        </w:rPr>
        <w:t>该方法的主体只有两个</w:t>
      </w:r>
      <w:r>
        <w:rPr>
          <w:rFonts w:hint="eastAsia"/>
        </w:rPr>
        <w:t>case</w:t>
      </w:r>
      <w:r>
        <w:rPr>
          <w:rFonts w:hint="eastAsia"/>
        </w:rPr>
        <w:t>语句，一个匹配</w:t>
      </w:r>
      <w:r>
        <w:rPr>
          <w:rFonts w:hint="eastAsia"/>
        </w:rPr>
        <w:t>true</w:t>
      </w:r>
      <w:r>
        <w:rPr>
          <w:rFonts w:hint="eastAsia"/>
        </w:rPr>
        <w:t>，另一个匹配</w:t>
      </w:r>
      <w:r>
        <w:rPr>
          <w:rFonts w:hint="eastAsia"/>
        </w:rPr>
        <w:t>false</w:t>
      </w:r>
      <w:r>
        <w:rPr>
          <w:rFonts w:hint="eastAsia"/>
        </w:rPr>
        <w:t>。因为这些是唯一可能的</w:t>
      </w:r>
      <w:r>
        <w:rPr>
          <w:rFonts w:hint="eastAsia"/>
        </w:rPr>
        <w:t>Boolean</w:t>
      </w:r>
      <w:r>
        <w:rPr>
          <w:rFonts w:hint="eastAsia"/>
        </w:rPr>
        <w:t>值，所以不需要默认</w:t>
      </w:r>
      <w:r>
        <w:rPr>
          <w:rFonts w:hint="eastAsia"/>
        </w:rPr>
        <w:t>case</w:t>
      </w:r>
      <w:r w:rsidR="00623888">
        <w:rPr>
          <w:rFonts w:hint="eastAsia"/>
        </w:rPr>
        <w:t>语句，可以</w:t>
      </w:r>
      <w:r>
        <w:rPr>
          <w:rFonts w:hint="eastAsia"/>
        </w:rPr>
        <w:t>调用该方法然后打印其结果的方式：</w:t>
      </w:r>
    </w:p>
    <w:p w14:paraId="22AA2FA4" w14:textId="77777777" w:rsidR="00BB08AC" w:rsidRDefault="00BB08AC" w:rsidP="00BB08AC">
      <w:pPr>
        <w:pStyle w:val="a7"/>
      </w:pPr>
      <w:r>
        <w:t>scala&gt; val result = convertBooleanToStringMessage(true)</w:t>
      </w:r>
    </w:p>
    <w:p w14:paraId="75F26C43" w14:textId="77777777" w:rsidR="00BB08AC" w:rsidRDefault="00BB08AC" w:rsidP="00BB08AC">
      <w:pPr>
        <w:pStyle w:val="a7"/>
      </w:pPr>
      <w:r>
        <w:t>result: String = you said true</w:t>
      </w:r>
    </w:p>
    <w:p w14:paraId="70303455" w14:textId="77777777" w:rsidR="00BB08AC" w:rsidRDefault="00BB08AC" w:rsidP="00BB08AC">
      <w:pPr>
        <w:pStyle w:val="a7"/>
      </w:pPr>
    </w:p>
    <w:p w14:paraId="04549399" w14:textId="77777777" w:rsidR="00BB08AC" w:rsidRDefault="00BB08AC" w:rsidP="00BB08AC">
      <w:pPr>
        <w:pStyle w:val="a7"/>
      </w:pPr>
      <w:r>
        <w:t>scala&gt; println(result)</w:t>
      </w:r>
    </w:p>
    <w:p w14:paraId="132BE5CF" w14:textId="3BAF0BA8" w:rsidR="00B04082" w:rsidRDefault="00BB08AC" w:rsidP="00BB08AC">
      <w:pPr>
        <w:pStyle w:val="a7"/>
      </w:pPr>
      <w:r>
        <w:t>you said true</w:t>
      </w:r>
    </w:p>
    <w:p w14:paraId="14345352" w14:textId="77DD35DD" w:rsidR="00B04082" w:rsidRDefault="00B04082" w:rsidP="00F57A7C">
      <w:pPr>
        <w:ind w:firstLine="420"/>
      </w:pPr>
      <w:r>
        <w:rPr>
          <w:rFonts w:hint="eastAsia"/>
        </w:rPr>
        <w:t>将</w:t>
      </w:r>
      <w:r>
        <w:rPr>
          <w:rFonts w:hint="eastAsia"/>
        </w:rPr>
        <w:t>match</w:t>
      </w:r>
      <w:r>
        <w:rPr>
          <w:rFonts w:hint="eastAsia"/>
        </w:rPr>
        <w:t>表达式用作方法的主体也是一种常见用法。</w:t>
      </w:r>
      <w:r>
        <w:rPr>
          <w:rFonts w:hint="eastAsia"/>
        </w:rPr>
        <w:t xml:space="preserve">match </w:t>
      </w:r>
      <w:r w:rsidR="00045E4D">
        <w:rPr>
          <w:rFonts w:hint="eastAsia"/>
        </w:rPr>
        <w:t>表达式非常强大，我们将演示可以使用</w:t>
      </w:r>
      <w:r w:rsidR="00045E4D">
        <w:rPr>
          <w:rFonts w:hint="eastAsia"/>
        </w:rPr>
        <w:t>match</w:t>
      </w:r>
      <w:r>
        <w:rPr>
          <w:rFonts w:hint="eastAsia"/>
        </w:rPr>
        <w:t>执行的其他操作。</w:t>
      </w:r>
      <w:r>
        <w:rPr>
          <w:rFonts w:hint="eastAsia"/>
        </w:rPr>
        <w:t>match</w:t>
      </w:r>
      <w:r>
        <w:rPr>
          <w:rFonts w:hint="eastAsia"/>
        </w:rPr>
        <w:t>表达式可以在单个</w:t>
      </w:r>
      <w:r>
        <w:rPr>
          <w:rFonts w:hint="eastAsia"/>
        </w:rPr>
        <w:t>case</w:t>
      </w:r>
      <w:r w:rsidR="00EC5460">
        <w:rPr>
          <w:rFonts w:hint="eastAsia"/>
        </w:rPr>
        <w:t>语句中处理多种情况</w:t>
      </w:r>
      <w:r w:rsidR="00A249AF">
        <w:rPr>
          <w:rFonts w:hint="eastAsia"/>
        </w:rPr>
        <w:t>，</w:t>
      </w:r>
      <w:r>
        <w:rPr>
          <w:rFonts w:hint="eastAsia"/>
        </w:rPr>
        <w:t>为了说明这一点，假设</w:t>
      </w:r>
      <w:r>
        <w:rPr>
          <w:rFonts w:hint="eastAsia"/>
        </w:rPr>
        <w:t>0</w:t>
      </w:r>
      <w:r>
        <w:rPr>
          <w:rFonts w:hint="eastAsia"/>
        </w:rPr>
        <w:t>或空白字符串求值为</w:t>
      </w:r>
      <w:r>
        <w:rPr>
          <w:rFonts w:hint="eastAsia"/>
        </w:rPr>
        <w:t>false</w:t>
      </w:r>
      <w:r>
        <w:rPr>
          <w:rFonts w:hint="eastAsia"/>
        </w:rPr>
        <w:t>，其他任何值求为</w:t>
      </w:r>
      <w:r>
        <w:rPr>
          <w:rFonts w:hint="eastAsia"/>
        </w:rPr>
        <w:t>true</w:t>
      </w:r>
      <w:r w:rsidR="00A249AF">
        <w:rPr>
          <w:rFonts w:hint="eastAsia"/>
        </w:rPr>
        <w:t>，</w:t>
      </w:r>
      <w:r>
        <w:rPr>
          <w:rFonts w:hint="eastAsia"/>
        </w:rPr>
        <w:t>使用</w:t>
      </w:r>
      <w:r>
        <w:rPr>
          <w:rFonts w:hint="eastAsia"/>
        </w:rPr>
        <w:t>match</w:t>
      </w:r>
      <w:r>
        <w:rPr>
          <w:rFonts w:hint="eastAsia"/>
        </w:rPr>
        <w:t>表达式</w:t>
      </w:r>
      <w:r w:rsidR="00A249AF">
        <w:rPr>
          <w:rFonts w:hint="eastAsia"/>
        </w:rPr>
        <w:t>计算</w:t>
      </w:r>
      <w:r w:rsidR="00A249AF">
        <w:rPr>
          <w:rFonts w:hint="eastAsia"/>
        </w:rPr>
        <w:t>true</w:t>
      </w:r>
      <w:r w:rsidR="00A249AF">
        <w:rPr>
          <w:rFonts w:hint="eastAsia"/>
        </w:rPr>
        <w:t>和</w:t>
      </w:r>
      <w:r w:rsidR="00A249AF">
        <w:rPr>
          <w:rFonts w:hint="eastAsia"/>
        </w:rPr>
        <w:t>fales</w:t>
      </w:r>
      <w:r w:rsidR="00F57A7C">
        <w:rPr>
          <w:rFonts w:hint="eastAsia"/>
        </w:rPr>
        <w:t>，这一条语句</w:t>
      </w:r>
      <w:r w:rsidR="00713E53">
        <w:rPr>
          <w:rFonts w:hint="eastAsia"/>
        </w:rPr>
        <w:t>（</w:t>
      </w:r>
      <w:r w:rsidR="00713E53">
        <w:t>case 0 | "" =&gt; false</w:t>
      </w:r>
      <w:r w:rsidR="00713E53">
        <w:rPr>
          <w:rFonts w:hint="eastAsia"/>
        </w:rPr>
        <w:t>）</w:t>
      </w:r>
      <w:r w:rsidR="00F57A7C">
        <w:rPr>
          <w:rFonts w:hint="eastAsia"/>
        </w:rPr>
        <w:t>让</w:t>
      </w:r>
      <w:r w:rsidR="00F57A7C">
        <w:rPr>
          <w:rFonts w:hint="eastAsia"/>
        </w:rPr>
        <w:t>0</w:t>
      </w:r>
      <w:r w:rsidR="00F57A7C">
        <w:rPr>
          <w:rFonts w:hint="eastAsia"/>
        </w:rPr>
        <w:t>和空字符串都可以评估为</w:t>
      </w:r>
      <w:r w:rsidR="00F57A7C">
        <w:rPr>
          <w:rFonts w:hint="eastAsia"/>
        </w:rPr>
        <w:t>false</w:t>
      </w:r>
      <w:r>
        <w:rPr>
          <w:rFonts w:hint="eastAsia"/>
        </w:rPr>
        <w:t>：</w:t>
      </w:r>
    </w:p>
    <w:p w14:paraId="32B0C6AF" w14:textId="77777777" w:rsidR="00A249AF" w:rsidRDefault="00A249AF" w:rsidP="00A249AF">
      <w:pPr>
        <w:pStyle w:val="a7"/>
      </w:pPr>
      <w:r>
        <w:t xml:space="preserve">scala&gt; def </w:t>
      </w:r>
      <w:proofErr w:type="gramStart"/>
      <w:r>
        <w:t>isTrue(</w:t>
      </w:r>
      <w:proofErr w:type="gramEnd"/>
      <w:r>
        <w:t>a: Any) = a match {</w:t>
      </w:r>
    </w:p>
    <w:p w14:paraId="42C2E7CA" w14:textId="77777777" w:rsidR="00A249AF" w:rsidRDefault="00A249AF" w:rsidP="00A249AF">
      <w:pPr>
        <w:pStyle w:val="a7"/>
      </w:pPr>
      <w:r>
        <w:t xml:space="preserve">     |     case 0 | "" =&gt; false</w:t>
      </w:r>
    </w:p>
    <w:p w14:paraId="4A42FD69" w14:textId="77777777" w:rsidR="00A249AF" w:rsidRDefault="00A249AF" w:rsidP="00A249AF">
      <w:pPr>
        <w:pStyle w:val="a7"/>
      </w:pPr>
      <w:r>
        <w:t xml:space="preserve">     |     case _ =&gt; true</w:t>
      </w:r>
    </w:p>
    <w:p w14:paraId="0700747F" w14:textId="77777777" w:rsidR="00A249AF" w:rsidRDefault="00A249AF" w:rsidP="00A249AF">
      <w:pPr>
        <w:pStyle w:val="a7"/>
      </w:pPr>
      <w:r>
        <w:t xml:space="preserve">     | }</w:t>
      </w:r>
    </w:p>
    <w:p w14:paraId="51005AA7" w14:textId="3781ED53" w:rsidR="00B04082" w:rsidRDefault="00A249AF" w:rsidP="00A249AF">
      <w:pPr>
        <w:pStyle w:val="a7"/>
      </w:pPr>
      <w:r>
        <w:t xml:space="preserve">isTrue: (a: </w:t>
      </w:r>
      <w:proofErr w:type="gramStart"/>
      <w:r>
        <w:t>Any)Boolean</w:t>
      </w:r>
      <w:proofErr w:type="gramEnd"/>
    </w:p>
    <w:p w14:paraId="15A2920F" w14:textId="20F92FDC" w:rsidR="00B04082" w:rsidRDefault="00B04082" w:rsidP="00B04082">
      <w:pPr>
        <w:ind w:firstLine="420"/>
      </w:pPr>
      <w:r>
        <w:rPr>
          <w:rFonts w:hint="eastAsia"/>
        </w:rPr>
        <w:t>因为将输入参数</w:t>
      </w:r>
      <w:r>
        <w:rPr>
          <w:rFonts w:hint="eastAsia"/>
        </w:rPr>
        <w:t>a</w:t>
      </w:r>
      <w:r>
        <w:rPr>
          <w:rFonts w:hint="eastAsia"/>
        </w:rPr>
        <w:t>定义为</w:t>
      </w:r>
      <w:r>
        <w:rPr>
          <w:rFonts w:hint="eastAsia"/>
        </w:rPr>
        <w:t>Any</w:t>
      </w:r>
      <w:r w:rsidR="008B3F67">
        <w:rPr>
          <w:rFonts w:hint="eastAsia"/>
        </w:rPr>
        <w:t>类型，</w:t>
      </w:r>
      <w:r>
        <w:rPr>
          <w:rFonts w:hint="eastAsia"/>
        </w:rPr>
        <w:t>这是所有</w:t>
      </w:r>
      <w:r>
        <w:rPr>
          <w:rFonts w:hint="eastAsia"/>
        </w:rPr>
        <w:t>Scala</w:t>
      </w:r>
      <w:r>
        <w:rPr>
          <w:rFonts w:hint="eastAsia"/>
        </w:rPr>
        <w:t>类的根，就像</w:t>
      </w:r>
      <w:r w:rsidR="00157652">
        <w:rPr>
          <w:rFonts w:hint="eastAsia"/>
        </w:rPr>
        <w:t>Java</w:t>
      </w:r>
      <w:r w:rsidR="00157652">
        <w:rPr>
          <w:rFonts w:hint="eastAsia"/>
        </w:rPr>
        <w:t>中的</w:t>
      </w:r>
      <w:r w:rsidR="00157652">
        <w:rPr>
          <w:rFonts w:hint="eastAsia"/>
        </w:rPr>
        <w:t>Object</w:t>
      </w:r>
      <w:r w:rsidR="00157652">
        <w:rPr>
          <w:rFonts w:hint="eastAsia"/>
        </w:rPr>
        <w:t>一样</w:t>
      </w:r>
      <w:r>
        <w:rPr>
          <w:rFonts w:hint="eastAsia"/>
        </w:rPr>
        <w:t>，所以此方法可与传入的任何数据类型一起使用：</w:t>
      </w:r>
    </w:p>
    <w:p w14:paraId="02AC8C4A" w14:textId="77777777" w:rsidR="00323DF7" w:rsidRDefault="00323DF7" w:rsidP="00323DF7">
      <w:pPr>
        <w:pStyle w:val="a7"/>
      </w:pPr>
      <w:r>
        <w:lastRenderedPageBreak/>
        <w:t>scala</w:t>
      </w:r>
      <w:proofErr w:type="gramStart"/>
      <w:r>
        <w:t>&gt;  isTrue</w:t>
      </w:r>
      <w:proofErr w:type="gramEnd"/>
      <w:r>
        <w:t>(0)</w:t>
      </w:r>
    </w:p>
    <w:p w14:paraId="308E9461" w14:textId="77777777" w:rsidR="00323DF7" w:rsidRDefault="00323DF7" w:rsidP="00323DF7">
      <w:pPr>
        <w:pStyle w:val="a7"/>
      </w:pPr>
      <w:r>
        <w:t>res0: Boolean = false</w:t>
      </w:r>
    </w:p>
    <w:p w14:paraId="68DF0822" w14:textId="77777777" w:rsidR="00323DF7" w:rsidRDefault="00323DF7" w:rsidP="00323DF7">
      <w:pPr>
        <w:pStyle w:val="a7"/>
      </w:pPr>
    </w:p>
    <w:p w14:paraId="4F47E85A" w14:textId="77777777" w:rsidR="00323DF7" w:rsidRDefault="00323DF7" w:rsidP="00323DF7">
      <w:pPr>
        <w:pStyle w:val="a7"/>
      </w:pPr>
      <w:r>
        <w:t>scala</w:t>
      </w:r>
      <w:proofErr w:type="gramStart"/>
      <w:r>
        <w:t>&gt;  isTrue</w:t>
      </w:r>
      <w:proofErr w:type="gramEnd"/>
      <w:r>
        <w:t>("")</w:t>
      </w:r>
    </w:p>
    <w:p w14:paraId="14A9A308" w14:textId="77777777" w:rsidR="00323DF7" w:rsidRDefault="00323DF7" w:rsidP="00323DF7">
      <w:pPr>
        <w:pStyle w:val="a7"/>
      </w:pPr>
      <w:r>
        <w:t>res1: Boolean = false</w:t>
      </w:r>
    </w:p>
    <w:p w14:paraId="4AE037AE" w14:textId="77777777" w:rsidR="00323DF7" w:rsidRDefault="00323DF7" w:rsidP="00323DF7">
      <w:pPr>
        <w:pStyle w:val="a7"/>
      </w:pPr>
    </w:p>
    <w:p w14:paraId="16C4FCE2" w14:textId="77777777" w:rsidR="00323DF7" w:rsidRDefault="00323DF7" w:rsidP="00323DF7">
      <w:pPr>
        <w:pStyle w:val="a7"/>
      </w:pPr>
      <w:r>
        <w:t>scala</w:t>
      </w:r>
      <w:proofErr w:type="gramStart"/>
      <w:r>
        <w:t>&gt;  isTrue</w:t>
      </w:r>
      <w:proofErr w:type="gramEnd"/>
      <w:r>
        <w:t>(1.1F)</w:t>
      </w:r>
    </w:p>
    <w:p w14:paraId="1E262872" w14:textId="77777777" w:rsidR="00323DF7" w:rsidRDefault="00323DF7" w:rsidP="00323DF7">
      <w:pPr>
        <w:pStyle w:val="a7"/>
      </w:pPr>
      <w:r>
        <w:t>res2: Boolean = true</w:t>
      </w:r>
    </w:p>
    <w:p w14:paraId="38EA55B0" w14:textId="77777777" w:rsidR="00323DF7" w:rsidRDefault="00323DF7" w:rsidP="00323DF7">
      <w:pPr>
        <w:pStyle w:val="a7"/>
      </w:pPr>
    </w:p>
    <w:p w14:paraId="10E6043A" w14:textId="77777777" w:rsidR="00323DF7" w:rsidRDefault="00323DF7" w:rsidP="00323DF7">
      <w:pPr>
        <w:pStyle w:val="a7"/>
      </w:pPr>
      <w:r>
        <w:t xml:space="preserve">scala&gt; </w:t>
      </w:r>
      <w:proofErr w:type="gramStart"/>
      <w:r>
        <w:t>isTrue(</w:t>
      </w:r>
      <w:proofErr w:type="gramEnd"/>
      <w:r>
        <w:t>new java.io.File("/etc/passwd"))</w:t>
      </w:r>
    </w:p>
    <w:p w14:paraId="3E68CEDF" w14:textId="633CDCE4" w:rsidR="00B04082" w:rsidRDefault="00323DF7" w:rsidP="00323DF7">
      <w:pPr>
        <w:pStyle w:val="a7"/>
      </w:pPr>
      <w:r>
        <w:t>res3: Boolean = true</w:t>
      </w:r>
    </w:p>
    <w:p w14:paraId="7F219B2D" w14:textId="00498CB7" w:rsidR="00B04082" w:rsidRDefault="00C97C74" w:rsidP="00B04082">
      <w:pPr>
        <w:ind w:firstLine="420"/>
      </w:pPr>
      <w:r>
        <w:rPr>
          <w:rFonts w:hint="eastAsia"/>
        </w:rPr>
        <w:t>match</w:t>
      </w:r>
      <w:r>
        <w:rPr>
          <w:rFonts w:hint="eastAsia"/>
        </w:rPr>
        <w:t>表达式的另一个优点是，</w:t>
      </w:r>
      <w:r w:rsidRPr="00C97C74">
        <w:rPr>
          <w:rFonts w:hint="eastAsia"/>
        </w:rPr>
        <w:t>可以在</w:t>
      </w:r>
      <w:r w:rsidRPr="00C97C74">
        <w:rPr>
          <w:rFonts w:hint="eastAsia"/>
        </w:rPr>
        <w:t>case</w:t>
      </w:r>
      <w:r w:rsidRPr="00C97C74">
        <w:rPr>
          <w:rFonts w:hint="eastAsia"/>
        </w:rPr>
        <w:t>语句中使用</w:t>
      </w:r>
      <w:r w:rsidRPr="00C97C74">
        <w:rPr>
          <w:rFonts w:hint="eastAsia"/>
        </w:rPr>
        <w:t>if</w:t>
      </w:r>
      <w:r w:rsidRPr="00C97C74">
        <w:rPr>
          <w:rFonts w:hint="eastAsia"/>
        </w:rPr>
        <w:t>表达式来进行强大的模式匹配。在此示例中，第二和第三种情况语句均使用</w:t>
      </w:r>
      <w:r w:rsidRPr="00C97C74">
        <w:rPr>
          <w:rFonts w:hint="eastAsia"/>
        </w:rPr>
        <w:t>if</w:t>
      </w:r>
      <w:r w:rsidRPr="00C97C74">
        <w:rPr>
          <w:rFonts w:hint="eastAsia"/>
        </w:rPr>
        <w:t>表达式来匹配数字范围：</w:t>
      </w:r>
    </w:p>
    <w:p w14:paraId="133D2D37" w14:textId="77777777" w:rsidR="003F4631" w:rsidRDefault="003F4631" w:rsidP="003F4631">
      <w:pPr>
        <w:pStyle w:val="a7"/>
      </w:pPr>
      <w:r>
        <w:t>scala&gt; val count=1</w:t>
      </w:r>
    </w:p>
    <w:p w14:paraId="2CFC649C" w14:textId="77777777" w:rsidR="003F4631" w:rsidRDefault="003F4631" w:rsidP="003F4631">
      <w:pPr>
        <w:pStyle w:val="a7"/>
      </w:pPr>
      <w:r>
        <w:t>count: Int = 1</w:t>
      </w:r>
    </w:p>
    <w:p w14:paraId="69AC6F0A" w14:textId="77777777" w:rsidR="003F4631" w:rsidRDefault="003F4631" w:rsidP="003F4631">
      <w:pPr>
        <w:pStyle w:val="a7"/>
      </w:pPr>
    </w:p>
    <w:p w14:paraId="172CBF95" w14:textId="77777777" w:rsidR="003F4631" w:rsidRDefault="003F4631" w:rsidP="003F4631">
      <w:pPr>
        <w:pStyle w:val="a7"/>
      </w:pPr>
      <w:r>
        <w:t>scala&gt; count match {</w:t>
      </w:r>
    </w:p>
    <w:p w14:paraId="2ABE6EA7" w14:textId="77777777" w:rsidR="003F4631" w:rsidRDefault="003F4631" w:rsidP="003F4631">
      <w:pPr>
        <w:pStyle w:val="a7"/>
      </w:pPr>
      <w:r>
        <w:t xml:space="preserve">     |     case 1 =&gt; </w:t>
      </w:r>
      <w:proofErr w:type="gramStart"/>
      <w:r>
        <w:t>println(</w:t>
      </w:r>
      <w:proofErr w:type="gramEnd"/>
      <w:r>
        <w:t>"one, a lonely number")</w:t>
      </w:r>
    </w:p>
    <w:p w14:paraId="66A7C6FF" w14:textId="77777777" w:rsidR="003F4631" w:rsidRDefault="003F4631" w:rsidP="003F4631">
      <w:pPr>
        <w:pStyle w:val="a7"/>
      </w:pPr>
      <w:r>
        <w:t xml:space="preserve">     |     case x if x == 2 || x == 3 =&gt; </w:t>
      </w:r>
      <w:proofErr w:type="gramStart"/>
      <w:r>
        <w:t>println(</w:t>
      </w:r>
      <w:proofErr w:type="gramEnd"/>
      <w:r>
        <w:t>"two's company, three's a crowd")</w:t>
      </w:r>
    </w:p>
    <w:p w14:paraId="4D8A05AB" w14:textId="77777777" w:rsidR="003F4631" w:rsidRDefault="003F4631" w:rsidP="003F4631">
      <w:pPr>
        <w:pStyle w:val="a7"/>
      </w:pPr>
      <w:r>
        <w:t xml:space="preserve">     |     case x if x &gt; 3 =&gt; </w:t>
      </w:r>
      <w:proofErr w:type="gramStart"/>
      <w:r>
        <w:t>println(</w:t>
      </w:r>
      <w:proofErr w:type="gramEnd"/>
      <w:r>
        <w:t>"4+, that's a party")</w:t>
      </w:r>
    </w:p>
    <w:p w14:paraId="43085394" w14:textId="77777777" w:rsidR="003F4631" w:rsidRDefault="003F4631" w:rsidP="003F4631">
      <w:pPr>
        <w:pStyle w:val="a7"/>
      </w:pPr>
      <w:r>
        <w:t xml:space="preserve">     |     case _ =&gt; </w:t>
      </w:r>
      <w:proofErr w:type="gramStart"/>
      <w:r>
        <w:t>println(</w:t>
      </w:r>
      <w:proofErr w:type="gramEnd"/>
      <w:r>
        <w:t>"i'm guessing your number is zero or less")</w:t>
      </w:r>
    </w:p>
    <w:p w14:paraId="317B222B" w14:textId="77777777" w:rsidR="003F4631" w:rsidRDefault="003F4631" w:rsidP="003F4631">
      <w:pPr>
        <w:pStyle w:val="a7"/>
      </w:pPr>
      <w:r>
        <w:t xml:space="preserve">     | }</w:t>
      </w:r>
    </w:p>
    <w:p w14:paraId="6BF0E9B8" w14:textId="77777777" w:rsidR="003F4631" w:rsidRDefault="003F4631" w:rsidP="003F4631">
      <w:pPr>
        <w:pStyle w:val="a7"/>
      </w:pPr>
      <w:r>
        <w:t>one, a lonely number</w:t>
      </w:r>
    </w:p>
    <w:p w14:paraId="682600D1" w14:textId="30DA05BF" w:rsidR="00B04082" w:rsidRDefault="00B04082" w:rsidP="003F4631">
      <w:pPr>
        <w:ind w:firstLine="420"/>
      </w:pPr>
      <w:r>
        <w:rPr>
          <w:rFonts w:hint="eastAsia"/>
        </w:rPr>
        <w:t>Scala</w:t>
      </w:r>
      <w:r>
        <w:rPr>
          <w:rFonts w:hint="eastAsia"/>
        </w:rPr>
        <w:t>不需要在</w:t>
      </w:r>
      <w:r>
        <w:rPr>
          <w:rFonts w:hint="eastAsia"/>
        </w:rPr>
        <w:t>if</w:t>
      </w:r>
      <w:r>
        <w:rPr>
          <w:rFonts w:hint="eastAsia"/>
        </w:rPr>
        <w:t>表达式中使用括号，但是如果</w:t>
      </w:r>
      <w:r w:rsidR="003F4631">
        <w:rPr>
          <w:rFonts w:hint="eastAsia"/>
        </w:rPr>
        <w:t>使用可以提高可</w:t>
      </w:r>
      <w:r>
        <w:rPr>
          <w:rFonts w:hint="eastAsia"/>
        </w:rPr>
        <w:t>读性：</w:t>
      </w:r>
    </w:p>
    <w:p w14:paraId="61D191CC" w14:textId="77777777" w:rsidR="00B04082" w:rsidRDefault="00B04082" w:rsidP="00FF76CA">
      <w:pPr>
        <w:pStyle w:val="a7"/>
      </w:pPr>
      <w:r>
        <w:t>count match {</w:t>
      </w:r>
    </w:p>
    <w:p w14:paraId="3FD32948" w14:textId="77777777" w:rsidR="00B04082" w:rsidRDefault="00B04082" w:rsidP="00FF76CA">
      <w:pPr>
        <w:pStyle w:val="a7"/>
      </w:pPr>
      <w:r>
        <w:t xml:space="preserve">    case 1 =&gt; </w:t>
      </w:r>
      <w:proofErr w:type="gramStart"/>
      <w:r>
        <w:t>println(</w:t>
      </w:r>
      <w:proofErr w:type="gramEnd"/>
      <w:r>
        <w:t>"one, a lonely number")</w:t>
      </w:r>
    </w:p>
    <w:p w14:paraId="22E397C2" w14:textId="77777777" w:rsidR="00B04082" w:rsidRDefault="00B04082" w:rsidP="00FF76CA">
      <w:pPr>
        <w:pStyle w:val="a7"/>
      </w:pPr>
      <w:r>
        <w:t xml:space="preserve">    case x if (x == 2 || x == 3) =&gt; </w:t>
      </w:r>
      <w:proofErr w:type="gramStart"/>
      <w:r>
        <w:t>println(</w:t>
      </w:r>
      <w:proofErr w:type="gramEnd"/>
      <w:r>
        <w:t>"two's company, three's a crowd")</w:t>
      </w:r>
    </w:p>
    <w:p w14:paraId="1041B6D6" w14:textId="77777777" w:rsidR="00B04082" w:rsidRDefault="00B04082" w:rsidP="00FF76CA">
      <w:pPr>
        <w:pStyle w:val="a7"/>
      </w:pPr>
      <w:r>
        <w:t xml:space="preserve">    case x if (x &gt; 3) =&gt; </w:t>
      </w:r>
      <w:proofErr w:type="gramStart"/>
      <w:r>
        <w:t>println(</w:t>
      </w:r>
      <w:proofErr w:type="gramEnd"/>
      <w:r>
        <w:t>"4+, that's a party")</w:t>
      </w:r>
    </w:p>
    <w:p w14:paraId="440FDC8D" w14:textId="77777777" w:rsidR="00B04082" w:rsidRDefault="00B04082" w:rsidP="00FF76CA">
      <w:pPr>
        <w:pStyle w:val="a7"/>
      </w:pPr>
      <w:r>
        <w:t xml:space="preserve">    case _ =&gt; </w:t>
      </w:r>
      <w:proofErr w:type="gramStart"/>
      <w:r>
        <w:t>println(</w:t>
      </w:r>
      <w:proofErr w:type="gramEnd"/>
      <w:r>
        <w:t>"i'm guessing your number is zero or less")</w:t>
      </w:r>
    </w:p>
    <w:p w14:paraId="29C4B6C4" w14:textId="1D175043" w:rsidR="00B04082" w:rsidRDefault="00B04082" w:rsidP="00A560EF">
      <w:pPr>
        <w:pStyle w:val="a7"/>
      </w:pPr>
      <w:r>
        <w:t>}</w:t>
      </w:r>
    </w:p>
    <w:p w14:paraId="47CCB556" w14:textId="6A5835C8" w:rsidR="00F86F69" w:rsidRDefault="00F86F69" w:rsidP="00F86F69">
      <w:pPr>
        <w:ind w:firstLine="420"/>
      </w:pPr>
      <w:r>
        <w:rPr>
          <w:rFonts w:hint="eastAsia"/>
        </w:rPr>
        <w:t>为了支持面向对象编程，</w:t>
      </w:r>
      <w:r>
        <w:rPr>
          <w:rFonts w:hint="eastAsia"/>
        </w:rPr>
        <w:t>Scala</w:t>
      </w:r>
      <w:r>
        <w:rPr>
          <w:rFonts w:hint="eastAsia"/>
        </w:rPr>
        <w:t>提供了一个类构造。语法比</w:t>
      </w:r>
      <w:r>
        <w:rPr>
          <w:rFonts w:hint="eastAsia"/>
        </w:rPr>
        <w:t>Java</w:t>
      </w:r>
      <w:r>
        <w:rPr>
          <w:rFonts w:hint="eastAsia"/>
        </w:rPr>
        <w:t>和</w:t>
      </w:r>
      <w:r>
        <w:rPr>
          <w:rFonts w:hint="eastAsia"/>
        </w:rPr>
        <w:t>C</w:t>
      </w:r>
      <w:r w:rsidR="00C16804">
        <w:rPr>
          <w:rFonts w:hint="eastAsia"/>
        </w:rPr>
        <w:t>＃之类的语言简洁得多，而且</w:t>
      </w:r>
      <w:r>
        <w:rPr>
          <w:rFonts w:hint="eastAsia"/>
        </w:rPr>
        <w:t>易于使用和阅读。这里有一个</w:t>
      </w:r>
      <w:r>
        <w:rPr>
          <w:rFonts w:hint="eastAsia"/>
        </w:rPr>
        <w:t>Scala</w:t>
      </w:r>
      <w:r w:rsidR="00C16804">
        <w:rPr>
          <w:rFonts w:hint="eastAsia"/>
        </w:rPr>
        <w:t>的类，它的构造函数定义两个参数</w:t>
      </w:r>
      <w:r>
        <w:rPr>
          <w:rFonts w:hint="eastAsia"/>
        </w:rPr>
        <w:t>firstName</w:t>
      </w:r>
      <w:r w:rsidR="00C16804">
        <w:rPr>
          <w:rFonts w:hint="eastAsia"/>
        </w:rPr>
        <w:t>和</w:t>
      </w:r>
      <w:r>
        <w:rPr>
          <w:rFonts w:hint="eastAsia"/>
        </w:rPr>
        <w:t>lastName</w:t>
      </w:r>
      <w:r w:rsidR="00C16804">
        <w:rPr>
          <w:rFonts w:hint="eastAsia"/>
        </w:rPr>
        <w:t>：</w:t>
      </w:r>
    </w:p>
    <w:p w14:paraId="3A7EE221" w14:textId="77777777" w:rsidR="00C16804" w:rsidRDefault="00C16804" w:rsidP="00C16804">
      <w:pPr>
        <w:pStyle w:val="a7"/>
      </w:pPr>
      <w:r>
        <w:t xml:space="preserve">scala&gt; class </w:t>
      </w:r>
      <w:proofErr w:type="gramStart"/>
      <w:r>
        <w:t>Person(</w:t>
      </w:r>
      <w:proofErr w:type="gramEnd"/>
      <w:r>
        <w:t>var firstName: String, var lastName: String)</w:t>
      </w:r>
    </w:p>
    <w:p w14:paraId="4CEB6B70" w14:textId="77777777" w:rsidR="00C16804" w:rsidRDefault="00C16804" w:rsidP="00C16804">
      <w:pPr>
        <w:pStyle w:val="a7"/>
      </w:pPr>
      <w:r>
        <w:t>defined class Person</w:t>
      </w:r>
    </w:p>
    <w:p w14:paraId="5065ADB9" w14:textId="5894D726" w:rsidR="00F86F69" w:rsidRDefault="00C16804" w:rsidP="00C16804">
      <w:pPr>
        <w:ind w:firstLine="420"/>
      </w:pPr>
      <w:r>
        <w:rPr>
          <w:rFonts w:hint="eastAsia"/>
        </w:rPr>
        <w:t>有了这个定义，</w:t>
      </w:r>
      <w:r w:rsidR="00F86F69">
        <w:rPr>
          <w:rFonts w:hint="eastAsia"/>
        </w:rPr>
        <w:t>可以创建如下的新</w:t>
      </w:r>
      <w:r w:rsidR="00F86F69">
        <w:rPr>
          <w:rFonts w:hint="eastAsia"/>
        </w:rPr>
        <w:t>Person</w:t>
      </w:r>
      <w:r w:rsidR="00F86F69">
        <w:rPr>
          <w:rFonts w:hint="eastAsia"/>
        </w:rPr>
        <w:t>实例：</w:t>
      </w:r>
    </w:p>
    <w:p w14:paraId="136DC92E" w14:textId="77777777" w:rsidR="00C16804" w:rsidRDefault="00C16804" w:rsidP="00C16804">
      <w:pPr>
        <w:pStyle w:val="a7"/>
      </w:pPr>
      <w:r>
        <w:t xml:space="preserve">scala&gt; val p = new </w:t>
      </w:r>
      <w:proofErr w:type="gramStart"/>
      <w:r>
        <w:t>Person(</w:t>
      </w:r>
      <w:proofErr w:type="gramEnd"/>
      <w:r>
        <w:t>"Bill", "Panner")</w:t>
      </w:r>
    </w:p>
    <w:p w14:paraId="45CC5042" w14:textId="75CBAB1F" w:rsidR="00F86F69" w:rsidRDefault="00C16804" w:rsidP="00C16804">
      <w:pPr>
        <w:pStyle w:val="a7"/>
      </w:pPr>
      <w:r>
        <w:t>p: Person = Person@4e52d2f2</w:t>
      </w:r>
    </w:p>
    <w:p w14:paraId="4A2FD8FB" w14:textId="0CDDD55D" w:rsidR="00F86F69" w:rsidRDefault="008A1868" w:rsidP="00F86F69">
      <w:pPr>
        <w:ind w:firstLine="420"/>
      </w:pPr>
      <w:r>
        <w:rPr>
          <w:rFonts w:hint="eastAsia"/>
        </w:rPr>
        <w:t>在类构造函数中定义参数会自动在类中创建字段，在本示例中</w:t>
      </w:r>
      <w:r w:rsidR="00F86F69">
        <w:rPr>
          <w:rFonts w:hint="eastAsia"/>
        </w:rPr>
        <w:t>可以像这样访问</w:t>
      </w:r>
      <w:r w:rsidR="00F86F69">
        <w:rPr>
          <w:rFonts w:hint="eastAsia"/>
        </w:rPr>
        <w:t>firstName</w:t>
      </w:r>
      <w:r w:rsidR="00F86F69">
        <w:rPr>
          <w:rFonts w:hint="eastAsia"/>
        </w:rPr>
        <w:t>和</w:t>
      </w:r>
      <w:r w:rsidR="00F86F69">
        <w:rPr>
          <w:rFonts w:hint="eastAsia"/>
        </w:rPr>
        <w:t>lastName</w:t>
      </w:r>
      <w:r w:rsidR="00F86F69">
        <w:rPr>
          <w:rFonts w:hint="eastAsia"/>
        </w:rPr>
        <w:t>字段：</w:t>
      </w:r>
    </w:p>
    <w:p w14:paraId="23084BBA" w14:textId="77777777" w:rsidR="008A1868" w:rsidRDefault="008A1868" w:rsidP="008A1868">
      <w:pPr>
        <w:pStyle w:val="a7"/>
      </w:pPr>
      <w:r>
        <w:t xml:space="preserve">scala&gt; </w:t>
      </w:r>
      <w:proofErr w:type="gramStart"/>
      <w:r>
        <w:t>println(</w:t>
      </w:r>
      <w:proofErr w:type="gramEnd"/>
      <w:r>
        <w:t>p.firstName + " " + p.lastName)</w:t>
      </w:r>
    </w:p>
    <w:p w14:paraId="171DA9E7" w14:textId="77777777" w:rsidR="008A1868" w:rsidRDefault="008A1868" w:rsidP="008A1868">
      <w:pPr>
        <w:pStyle w:val="a7"/>
      </w:pPr>
      <w:r>
        <w:t>Bill Panner</w:t>
      </w:r>
    </w:p>
    <w:p w14:paraId="0367C750" w14:textId="2424B515" w:rsidR="00F86F69" w:rsidRDefault="00F86F69" w:rsidP="008A1868">
      <w:pPr>
        <w:ind w:firstLine="420"/>
      </w:pPr>
      <w:r>
        <w:rPr>
          <w:rFonts w:hint="eastAsia"/>
        </w:rPr>
        <w:t>在此示例中，由于两个字段都被定义为</w:t>
      </w:r>
      <w:r>
        <w:rPr>
          <w:rFonts w:hint="eastAsia"/>
        </w:rPr>
        <w:t>var</w:t>
      </w:r>
      <w:r>
        <w:rPr>
          <w:rFonts w:hint="eastAsia"/>
        </w:rPr>
        <w:t>字段，因此它们也是可变的，这意味着可以更改它们：</w:t>
      </w:r>
    </w:p>
    <w:p w14:paraId="5E60C8AB" w14:textId="50E31F50" w:rsidR="00F86F69" w:rsidRDefault="00F86F69" w:rsidP="008A1868">
      <w:pPr>
        <w:pStyle w:val="a7"/>
      </w:pPr>
      <w:r>
        <w:t xml:space="preserve">scala&gt; </w:t>
      </w:r>
      <w:proofErr w:type="gramStart"/>
      <w:r>
        <w:t>p.firstName</w:t>
      </w:r>
      <w:proofErr w:type="gramEnd"/>
      <w:r>
        <w:t xml:space="preserve"> = "</w:t>
      </w:r>
      <w:r w:rsidR="008A1868">
        <w:rPr>
          <w:rFonts w:hint="eastAsia"/>
        </w:rPr>
        <w:t>Ivan</w:t>
      </w:r>
      <w:r>
        <w:t>"</w:t>
      </w:r>
    </w:p>
    <w:p w14:paraId="41FF3418" w14:textId="77687F78" w:rsidR="00F86F69" w:rsidRDefault="00F86F69" w:rsidP="008A1868">
      <w:pPr>
        <w:pStyle w:val="a7"/>
      </w:pPr>
      <w:proofErr w:type="gramStart"/>
      <w:r>
        <w:t>p.firstName</w:t>
      </w:r>
      <w:proofErr w:type="gramEnd"/>
      <w:r>
        <w:t xml:space="preserve">: String = </w:t>
      </w:r>
      <w:r w:rsidR="008A1868">
        <w:rPr>
          <w:rFonts w:hint="eastAsia"/>
        </w:rPr>
        <w:t>Ivan</w:t>
      </w:r>
    </w:p>
    <w:p w14:paraId="767E4CBD" w14:textId="77777777" w:rsidR="00F86F69" w:rsidRDefault="00F86F69" w:rsidP="008A1868">
      <w:pPr>
        <w:pStyle w:val="a7"/>
      </w:pPr>
    </w:p>
    <w:p w14:paraId="6652EE90" w14:textId="37661F4F" w:rsidR="00F86F69" w:rsidRDefault="00F86F69" w:rsidP="008A1868">
      <w:pPr>
        <w:pStyle w:val="a7"/>
      </w:pPr>
      <w:r>
        <w:t xml:space="preserve">scala&gt; </w:t>
      </w:r>
      <w:proofErr w:type="gramStart"/>
      <w:r>
        <w:t>p.lastName</w:t>
      </w:r>
      <w:proofErr w:type="gramEnd"/>
      <w:r>
        <w:t xml:space="preserve"> = "</w:t>
      </w:r>
      <w:r w:rsidR="008A1868">
        <w:rPr>
          <w:rFonts w:hint="eastAsia"/>
        </w:rPr>
        <w:t>Lee</w:t>
      </w:r>
      <w:r>
        <w:t>"</w:t>
      </w:r>
    </w:p>
    <w:p w14:paraId="1696E68D" w14:textId="1E3475E2" w:rsidR="00F86F69" w:rsidRDefault="00F86F69" w:rsidP="008A1868">
      <w:pPr>
        <w:pStyle w:val="a7"/>
      </w:pPr>
      <w:proofErr w:type="gramStart"/>
      <w:r>
        <w:t>p.lastName</w:t>
      </w:r>
      <w:proofErr w:type="gramEnd"/>
      <w:r>
        <w:t xml:space="preserve">: String = </w:t>
      </w:r>
      <w:r w:rsidR="008A1868">
        <w:rPr>
          <w:rFonts w:hint="eastAsia"/>
        </w:rPr>
        <w:t>Lee</w:t>
      </w:r>
    </w:p>
    <w:p w14:paraId="2D7DE99E" w14:textId="56E0F89B" w:rsidR="00F86F69" w:rsidRDefault="00F4391A" w:rsidP="00F86F69">
      <w:pPr>
        <w:ind w:firstLine="420"/>
      </w:pPr>
      <w:r>
        <w:rPr>
          <w:rFonts w:hint="eastAsia"/>
        </w:rPr>
        <w:lastRenderedPageBreak/>
        <w:t>在上面的</w:t>
      </w:r>
      <w:r w:rsidR="00F86F69">
        <w:rPr>
          <w:rFonts w:hint="eastAsia"/>
        </w:rPr>
        <w:t>示例中，两个字段都被定义为</w:t>
      </w:r>
      <w:r w:rsidR="00F86F69">
        <w:rPr>
          <w:rFonts w:hint="eastAsia"/>
        </w:rPr>
        <w:t>var</w:t>
      </w:r>
      <w:r>
        <w:rPr>
          <w:rFonts w:hint="eastAsia"/>
        </w:rPr>
        <w:t>字段，这使得这些字段可变，</w:t>
      </w:r>
      <w:r w:rsidR="00F86F69">
        <w:rPr>
          <w:rFonts w:hint="eastAsia"/>
        </w:rPr>
        <w:t>还可以将它们定义为</w:t>
      </w:r>
      <w:r w:rsidR="00F86F69">
        <w:rPr>
          <w:rFonts w:hint="eastAsia"/>
        </w:rPr>
        <w:t>val</w:t>
      </w:r>
      <w:r w:rsidR="00F86F69">
        <w:rPr>
          <w:rFonts w:hint="eastAsia"/>
        </w:rPr>
        <w:t>字段，这使它们不可变：</w:t>
      </w:r>
    </w:p>
    <w:p w14:paraId="07F2E5CF" w14:textId="77777777" w:rsidR="00310882" w:rsidRDefault="00310882" w:rsidP="00310882">
      <w:pPr>
        <w:pStyle w:val="a7"/>
      </w:pPr>
      <w:r>
        <w:t xml:space="preserve">scala&gt; class </w:t>
      </w:r>
      <w:proofErr w:type="gramStart"/>
      <w:r>
        <w:t>Person(</w:t>
      </w:r>
      <w:proofErr w:type="gramEnd"/>
      <w:r>
        <w:t>val firstName: String, val lastName: String)</w:t>
      </w:r>
    </w:p>
    <w:p w14:paraId="0C66D9CB" w14:textId="77777777" w:rsidR="00310882" w:rsidRDefault="00310882" w:rsidP="00310882">
      <w:pPr>
        <w:pStyle w:val="a7"/>
      </w:pPr>
      <w:r>
        <w:t>defined class Person</w:t>
      </w:r>
    </w:p>
    <w:p w14:paraId="60BDFEEF" w14:textId="77777777" w:rsidR="00310882" w:rsidRDefault="00310882" w:rsidP="00310882">
      <w:pPr>
        <w:pStyle w:val="a7"/>
      </w:pPr>
    </w:p>
    <w:p w14:paraId="73EA0DE2" w14:textId="77777777" w:rsidR="00310882" w:rsidRDefault="00310882" w:rsidP="00310882">
      <w:pPr>
        <w:pStyle w:val="a7"/>
      </w:pPr>
      <w:r>
        <w:t xml:space="preserve">scala&gt; val p = new </w:t>
      </w:r>
      <w:proofErr w:type="gramStart"/>
      <w:r>
        <w:t>Person(</w:t>
      </w:r>
      <w:proofErr w:type="gramEnd"/>
      <w:r>
        <w:t>"Bill", "Panner")</w:t>
      </w:r>
    </w:p>
    <w:p w14:paraId="752388FD" w14:textId="77777777" w:rsidR="00310882" w:rsidRDefault="00310882" w:rsidP="00310882">
      <w:pPr>
        <w:pStyle w:val="a7"/>
      </w:pPr>
      <w:r>
        <w:t>p: Person = Person@496c6d94</w:t>
      </w:r>
    </w:p>
    <w:p w14:paraId="6F4B55B5" w14:textId="77777777" w:rsidR="00310882" w:rsidRDefault="00310882" w:rsidP="00310882">
      <w:pPr>
        <w:pStyle w:val="a7"/>
      </w:pPr>
    </w:p>
    <w:p w14:paraId="3823EE13" w14:textId="77777777" w:rsidR="00310882" w:rsidRDefault="00310882" w:rsidP="00310882">
      <w:pPr>
        <w:pStyle w:val="a7"/>
      </w:pPr>
      <w:r>
        <w:t>scala</w:t>
      </w:r>
      <w:proofErr w:type="gramStart"/>
      <w:r>
        <w:t>&gt;  p</w:t>
      </w:r>
      <w:proofErr w:type="gramEnd"/>
      <w:r>
        <w:t>.firstName = "Fred"</w:t>
      </w:r>
    </w:p>
    <w:p w14:paraId="55712957" w14:textId="77777777" w:rsidR="00310882" w:rsidRDefault="00310882" w:rsidP="00310882">
      <w:pPr>
        <w:pStyle w:val="a7"/>
      </w:pPr>
      <w:r>
        <w:t>&lt;console&gt;:12: error: reassignment to val</w:t>
      </w:r>
    </w:p>
    <w:p w14:paraId="714BD1A8" w14:textId="77777777" w:rsidR="00310882" w:rsidRDefault="00310882" w:rsidP="00310882">
      <w:pPr>
        <w:pStyle w:val="a7"/>
      </w:pPr>
      <w:r>
        <w:t xml:space="preserve">        </w:t>
      </w:r>
      <w:proofErr w:type="gramStart"/>
      <w:r>
        <w:t>p.firstName</w:t>
      </w:r>
      <w:proofErr w:type="gramEnd"/>
      <w:r>
        <w:t xml:space="preserve"> = "Fred"</w:t>
      </w:r>
    </w:p>
    <w:p w14:paraId="04B71F2F" w14:textId="77777777" w:rsidR="00310882" w:rsidRDefault="00310882" w:rsidP="00310882">
      <w:pPr>
        <w:pStyle w:val="a7"/>
      </w:pPr>
      <w:r>
        <w:t xml:space="preserve">                    ^</w:t>
      </w:r>
    </w:p>
    <w:p w14:paraId="0033F903" w14:textId="77777777" w:rsidR="00310882" w:rsidRDefault="00310882" w:rsidP="00310882">
      <w:pPr>
        <w:pStyle w:val="a7"/>
      </w:pPr>
    </w:p>
    <w:p w14:paraId="64E49EA3" w14:textId="77777777" w:rsidR="00310882" w:rsidRDefault="00310882" w:rsidP="00310882">
      <w:pPr>
        <w:pStyle w:val="a7"/>
      </w:pPr>
      <w:r>
        <w:t xml:space="preserve">scala&gt; </w:t>
      </w:r>
      <w:proofErr w:type="gramStart"/>
      <w:r>
        <w:t>p.lastName</w:t>
      </w:r>
      <w:proofErr w:type="gramEnd"/>
      <w:r>
        <w:t xml:space="preserve"> = "Jones"</w:t>
      </w:r>
    </w:p>
    <w:p w14:paraId="31A6B60C" w14:textId="77777777" w:rsidR="00310882" w:rsidRDefault="00310882" w:rsidP="00310882">
      <w:pPr>
        <w:pStyle w:val="a7"/>
      </w:pPr>
      <w:r>
        <w:t>&lt;console&gt;:12: error: reassignment to val</w:t>
      </w:r>
    </w:p>
    <w:p w14:paraId="63A2C2A0" w14:textId="77777777" w:rsidR="00310882" w:rsidRDefault="00310882" w:rsidP="00310882">
      <w:pPr>
        <w:pStyle w:val="a7"/>
      </w:pPr>
      <w:r>
        <w:t xml:space="preserve">       </w:t>
      </w:r>
      <w:proofErr w:type="gramStart"/>
      <w:r>
        <w:t>p.lastName</w:t>
      </w:r>
      <w:proofErr w:type="gramEnd"/>
      <w:r>
        <w:t xml:space="preserve"> = "Jones"</w:t>
      </w:r>
    </w:p>
    <w:p w14:paraId="2998A9DE" w14:textId="76114CE9" w:rsidR="00F86F69" w:rsidRDefault="00310882" w:rsidP="00310882">
      <w:pPr>
        <w:pStyle w:val="a7"/>
      </w:pPr>
      <w:r>
        <w:t xml:space="preserve">                  ^</w:t>
      </w:r>
    </w:p>
    <w:p w14:paraId="60B9800A" w14:textId="538DAA69" w:rsidR="00F86F69" w:rsidRDefault="00F86F69" w:rsidP="00F86F69">
      <w:pPr>
        <w:ind w:firstLine="420"/>
      </w:pPr>
      <w:r>
        <w:rPr>
          <w:rFonts w:hint="eastAsia"/>
        </w:rPr>
        <w:t>如果使用</w:t>
      </w:r>
      <w:r>
        <w:rPr>
          <w:rFonts w:hint="eastAsia"/>
        </w:rPr>
        <w:t>Scala</w:t>
      </w:r>
      <w:r>
        <w:rPr>
          <w:rFonts w:hint="eastAsia"/>
        </w:rPr>
        <w:t>编写</w:t>
      </w:r>
      <w:r w:rsidR="00310882">
        <w:rPr>
          <w:rFonts w:hint="eastAsia"/>
        </w:rPr>
        <w:t>面向对象编程的代码，</w:t>
      </w:r>
      <w:r>
        <w:rPr>
          <w:rFonts w:hint="eastAsia"/>
        </w:rPr>
        <w:t>将字段创建为</w:t>
      </w:r>
      <w:r>
        <w:rPr>
          <w:rFonts w:hint="eastAsia"/>
        </w:rPr>
        <w:t>var</w:t>
      </w:r>
      <w:r w:rsidR="00310882">
        <w:rPr>
          <w:rFonts w:hint="eastAsia"/>
        </w:rPr>
        <w:t>字段，以便对其进行改变</w:t>
      </w:r>
      <w:r>
        <w:rPr>
          <w:rFonts w:hint="eastAsia"/>
        </w:rPr>
        <w:t>。当使用</w:t>
      </w:r>
      <w:r>
        <w:rPr>
          <w:rFonts w:hint="eastAsia"/>
        </w:rPr>
        <w:t>Scala</w:t>
      </w:r>
      <w:r>
        <w:rPr>
          <w:rFonts w:hint="eastAsia"/>
        </w:rPr>
        <w:t>编写</w:t>
      </w:r>
      <w:r w:rsidR="005F0A33">
        <w:rPr>
          <w:rFonts w:hint="eastAsia"/>
        </w:rPr>
        <w:t>函数编程的代码时，一般</w:t>
      </w:r>
      <w:r>
        <w:rPr>
          <w:rFonts w:hint="eastAsia"/>
        </w:rPr>
        <w:t>使用</w:t>
      </w:r>
      <w:r w:rsidR="005F0A33">
        <w:rPr>
          <w:rFonts w:hint="eastAsia"/>
        </w:rPr>
        <w:t>用例类</w:t>
      </w:r>
      <w:r>
        <w:rPr>
          <w:rFonts w:hint="eastAsia"/>
        </w:rPr>
        <w:t>而不是像这样的类。</w:t>
      </w:r>
    </w:p>
    <w:p w14:paraId="05F310E0" w14:textId="47DE216F" w:rsidR="00F86F69" w:rsidRDefault="00FE6477" w:rsidP="00F86F69">
      <w:pPr>
        <w:ind w:firstLine="420"/>
      </w:pPr>
      <w:r>
        <w:rPr>
          <w:rFonts w:hint="eastAsia"/>
        </w:rPr>
        <w:t>在</w:t>
      </w:r>
      <w:r>
        <w:rPr>
          <w:rFonts w:hint="eastAsia"/>
        </w:rPr>
        <w:t>Scala</w:t>
      </w:r>
      <w:r>
        <w:rPr>
          <w:rFonts w:hint="eastAsia"/>
        </w:rPr>
        <w:t>中，类的构造可以包括：构造参数；类主体中调用的方法；在类主体中执行的语句和表达式。</w:t>
      </w:r>
      <w:r w:rsidR="00F86F69">
        <w:rPr>
          <w:rFonts w:hint="eastAsia"/>
        </w:rPr>
        <w:t>在</w:t>
      </w:r>
      <w:r w:rsidR="00F86F69">
        <w:rPr>
          <w:rFonts w:hint="eastAsia"/>
        </w:rPr>
        <w:t>Scala</w:t>
      </w:r>
      <w:r w:rsidR="00F86F69">
        <w:rPr>
          <w:rFonts w:hint="eastAsia"/>
        </w:rPr>
        <w:t>类的主体中声明的字段以类似于</w:t>
      </w:r>
      <w:r w:rsidR="00F86F69">
        <w:rPr>
          <w:rFonts w:hint="eastAsia"/>
        </w:rPr>
        <w:t>Java</w:t>
      </w:r>
      <w:r>
        <w:rPr>
          <w:rFonts w:hint="eastAsia"/>
        </w:rPr>
        <w:t>的方式处理，</w:t>
      </w:r>
      <w:r w:rsidR="00F86F69">
        <w:rPr>
          <w:rFonts w:hint="eastAsia"/>
        </w:rPr>
        <w:t>它们是在首次实</w:t>
      </w:r>
      <w:r>
        <w:rPr>
          <w:rFonts w:hint="eastAsia"/>
        </w:rPr>
        <w:t>例化该类时分配的。下面的</w:t>
      </w:r>
      <w:r w:rsidR="00F86F69">
        <w:rPr>
          <w:rFonts w:hint="eastAsia"/>
        </w:rPr>
        <w:t>Person</w:t>
      </w:r>
      <w:r>
        <w:rPr>
          <w:rFonts w:hint="eastAsia"/>
        </w:rPr>
        <w:t>类演示了</w:t>
      </w:r>
      <w:r w:rsidR="00F86F69">
        <w:rPr>
          <w:rFonts w:hint="eastAsia"/>
        </w:rPr>
        <w:t>可以在类体内执行的一些操作：</w:t>
      </w:r>
    </w:p>
    <w:p w14:paraId="099CFBE8" w14:textId="77777777" w:rsidR="00E75D86" w:rsidRDefault="00E75D86" w:rsidP="00E75D86">
      <w:pPr>
        <w:pStyle w:val="a7"/>
      </w:pPr>
      <w:r>
        <w:t xml:space="preserve">scala&gt; class </w:t>
      </w:r>
      <w:proofErr w:type="gramStart"/>
      <w:r>
        <w:t>Person(</w:t>
      </w:r>
      <w:proofErr w:type="gramEnd"/>
      <w:r>
        <w:t>var firstName: String, var lastName: String) {</w:t>
      </w:r>
    </w:p>
    <w:p w14:paraId="6678AABA" w14:textId="77777777" w:rsidR="00E75D86" w:rsidRDefault="00E75D86" w:rsidP="00E75D86">
      <w:pPr>
        <w:pStyle w:val="a7"/>
      </w:pPr>
      <w:r>
        <w:t xml:space="preserve">     |</w:t>
      </w:r>
    </w:p>
    <w:p w14:paraId="3E3A8B4B" w14:textId="77777777" w:rsidR="00E75D86" w:rsidRDefault="00E75D86" w:rsidP="00E75D86">
      <w:pPr>
        <w:pStyle w:val="a7"/>
      </w:pPr>
      <w:r>
        <w:t xml:space="preserve">     |     </w:t>
      </w:r>
      <w:proofErr w:type="gramStart"/>
      <w:r>
        <w:t>println(</w:t>
      </w:r>
      <w:proofErr w:type="gramEnd"/>
      <w:r>
        <w:t>"the constructor begins")</w:t>
      </w:r>
    </w:p>
    <w:p w14:paraId="66FEA166" w14:textId="77777777" w:rsidR="00E75D86" w:rsidRDefault="00E75D86" w:rsidP="00E75D86">
      <w:pPr>
        <w:pStyle w:val="a7"/>
      </w:pPr>
      <w:r>
        <w:t xml:space="preserve">     |</w:t>
      </w:r>
    </w:p>
    <w:p w14:paraId="5182A823" w14:textId="77777777" w:rsidR="00E75D86" w:rsidRDefault="00E75D86" w:rsidP="00E75D86">
      <w:pPr>
        <w:pStyle w:val="a7"/>
      </w:pPr>
      <w:r>
        <w:t xml:space="preserve">     |     // 'public' access by default</w:t>
      </w:r>
    </w:p>
    <w:p w14:paraId="1C7917A4" w14:textId="77777777" w:rsidR="00E75D86" w:rsidRDefault="00E75D86" w:rsidP="00E75D86">
      <w:pPr>
        <w:pStyle w:val="a7"/>
      </w:pPr>
      <w:r>
        <w:t xml:space="preserve">     |     var age = 0</w:t>
      </w:r>
    </w:p>
    <w:p w14:paraId="6C8CA8A5" w14:textId="77777777" w:rsidR="00E75D86" w:rsidRDefault="00E75D86" w:rsidP="00E75D86">
      <w:pPr>
        <w:pStyle w:val="a7"/>
      </w:pPr>
      <w:r>
        <w:t xml:space="preserve">     |</w:t>
      </w:r>
    </w:p>
    <w:p w14:paraId="6B2EB960" w14:textId="77777777" w:rsidR="00E75D86" w:rsidRDefault="00E75D86" w:rsidP="00E75D86">
      <w:pPr>
        <w:pStyle w:val="a7"/>
      </w:pPr>
      <w:r>
        <w:t xml:space="preserve">     |     // some class fields</w:t>
      </w:r>
    </w:p>
    <w:p w14:paraId="7A8A8664" w14:textId="77777777" w:rsidR="00E75D86" w:rsidRDefault="00E75D86" w:rsidP="00E75D86">
      <w:pPr>
        <w:pStyle w:val="a7"/>
      </w:pPr>
      <w:r>
        <w:t xml:space="preserve">     |     private val HOME = System.getProperty("</w:t>
      </w:r>
      <w:proofErr w:type="gramStart"/>
      <w:r>
        <w:t>user.home</w:t>
      </w:r>
      <w:proofErr w:type="gramEnd"/>
      <w:r>
        <w:t>")</w:t>
      </w:r>
    </w:p>
    <w:p w14:paraId="2F52A789" w14:textId="77777777" w:rsidR="00E75D86" w:rsidRDefault="00E75D86" w:rsidP="00E75D86">
      <w:pPr>
        <w:pStyle w:val="a7"/>
      </w:pPr>
      <w:r>
        <w:t xml:space="preserve">     |</w:t>
      </w:r>
    </w:p>
    <w:p w14:paraId="10F1FA54" w14:textId="77777777" w:rsidR="00E75D86" w:rsidRDefault="00E75D86" w:rsidP="00E75D86">
      <w:pPr>
        <w:pStyle w:val="a7"/>
      </w:pPr>
      <w:r>
        <w:t xml:space="preserve">     |     // some methods</w:t>
      </w:r>
    </w:p>
    <w:p w14:paraId="2E1D2DE7" w14:textId="77777777" w:rsidR="00E75D86" w:rsidRDefault="00E75D86" w:rsidP="00E75D86">
      <w:pPr>
        <w:pStyle w:val="a7"/>
      </w:pPr>
      <w:r>
        <w:t xml:space="preserve">     |     override def </w:t>
      </w:r>
      <w:proofErr w:type="gramStart"/>
      <w:r>
        <w:t>toString(</w:t>
      </w:r>
      <w:proofErr w:type="gramEnd"/>
      <w:r>
        <w:t>): String = s"$firstName $lastName is $age years old"</w:t>
      </w:r>
    </w:p>
    <w:p w14:paraId="3076B20A" w14:textId="77777777" w:rsidR="00E75D86" w:rsidRDefault="00E75D86" w:rsidP="00E75D86">
      <w:pPr>
        <w:pStyle w:val="a7"/>
      </w:pPr>
      <w:r>
        <w:t xml:space="preserve">     |</w:t>
      </w:r>
    </w:p>
    <w:p w14:paraId="5498E92C" w14:textId="77777777" w:rsidR="00E75D86" w:rsidRDefault="00E75D86" w:rsidP="00E75D86">
      <w:pPr>
        <w:pStyle w:val="a7"/>
      </w:pPr>
      <w:r>
        <w:t xml:space="preserve">     |     def </w:t>
      </w:r>
      <w:proofErr w:type="gramStart"/>
      <w:r>
        <w:t>printHome(</w:t>
      </w:r>
      <w:proofErr w:type="gramEnd"/>
      <w:r>
        <w:t>): Unit = println(s"HOME = $HOME")</w:t>
      </w:r>
    </w:p>
    <w:p w14:paraId="09361807" w14:textId="77777777" w:rsidR="00E75D86" w:rsidRDefault="00E75D86" w:rsidP="00E75D86">
      <w:pPr>
        <w:pStyle w:val="a7"/>
      </w:pPr>
      <w:r>
        <w:t xml:space="preserve">     |     def </w:t>
      </w:r>
      <w:proofErr w:type="gramStart"/>
      <w:r>
        <w:t>printFullName(</w:t>
      </w:r>
      <w:proofErr w:type="gramEnd"/>
      <w:r>
        <w:t>): Unit = println(this)</w:t>
      </w:r>
    </w:p>
    <w:p w14:paraId="7B446C40" w14:textId="77777777" w:rsidR="00E75D86" w:rsidRDefault="00E75D86" w:rsidP="00E75D86">
      <w:pPr>
        <w:pStyle w:val="a7"/>
      </w:pPr>
      <w:r>
        <w:t xml:space="preserve">     |</w:t>
      </w:r>
    </w:p>
    <w:p w14:paraId="0AF9DDCC" w14:textId="77777777" w:rsidR="00E75D86" w:rsidRDefault="00E75D86" w:rsidP="00E75D86">
      <w:pPr>
        <w:pStyle w:val="a7"/>
      </w:pPr>
      <w:r>
        <w:t xml:space="preserve">     |     </w:t>
      </w:r>
      <w:proofErr w:type="gramStart"/>
      <w:r>
        <w:t>printHome(</w:t>
      </w:r>
      <w:proofErr w:type="gramEnd"/>
      <w:r>
        <w:t>)</w:t>
      </w:r>
    </w:p>
    <w:p w14:paraId="2EBE890B" w14:textId="77777777" w:rsidR="00E75D86" w:rsidRDefault="00E75D86" w:rsidP="00E75D86">
      <w:pPr>
        <w:pStyle w:val="a7"/>
      </w:pPr>
      <w:r>
        <w:t xml:space="preserve">     |     </w:t>
      </w:r>
      <w:proofErr w:type="gramStart"/>
      <w:r>
        <w:t>printFullName(</w:t>
      </w:r>
      <w:proofErr w:type="gramEnd"/>
      <w:r>
        <w:t>)</w:t>
      </w:r>
    </w:p>
    <w:p w14:paraId="5E9C2BBC" w14:textId="77777777" w:rsidR="00E75D86" w:rsidRDefault="00E75D86" w:rsidP="00E75D86">
      <w:pPr>
        <w:pStyle w:val="a7"/>
      </w:pPr>
      <w:r>
        <w:t xml:space="preserve">     |     </w:t>
      </w:r>
      <w:proofErr w:type="gramStart"/>
      <w:r>
        <w:t>println(</w:t>
      </w:r>
      <w:proofErr w:type="gramEnd"/>
      <w:r>
        <w:t>"you've reached the end of the constructor")</w:t>
      </w:r>
    </w:p>
    <w:p w14:paraId="2846A2BD" w14:textId="77777777" w:rsidR="00E75D86" w:rsidRDefault="00E75D86" w:rsidP="00E75D86">
      <w:pPr>
        <w:pStyle w:val="a7"/>
      </w:pPr>
      <w:r>
        <w:t xml:space="preserve">     |</w:t>
      </w:r>
    </w:p>
    <w:p w14:paraId="38DE0587" w14:textId="77777777" w:rsidR="00E75D86" w:rsidRDefault="00E75D86" w:rsidP="00E75D86">
      <w:pPr>
        <w:pStyle w:val="a7"/>
      </w:pPr>
      <w:r>
        <w:t xml:space="preserve">     | }</w:t>
      </w:r>
    </w:p>
    <w:p w14:paraId="78C111A4" w14:textId="3886CFDB" w:rsidR="00F86F69" w:rsidRDefault="00E75D86" w:rsidP="00E75D86">
      <w:pPr>
        <w:pStyle w:val="a7"/>
      </w:pPr>
      <w:r>
        <w:t>defined class Person</w:t>
      </w:r>
    </w:p>
    <w:p w14:paraId="21CEB864" w14:textId="77777777" w:rsidR="00F86F69" w:rsidRDefault="00F86F69" w:rsidP="00F86F69">
      <w:pPr>
        <w:ind w:firstLine="420"/>
      </w:pPr>
      <w:r>
        <w:rPr>
          <w:rFonts w:hint="eastAsia"/>
        </w:rPr>
        <w:t>Scala REPL</w:t>
      </w:r>
      <w:r>
        <w:rPr>
          <w:rFonts w:hint="eastAsia"/>
        </w:rPr>
        <w:t>中的以下代码演示了该类的工作方式：</w:t>
      </w:r>
    </w:p>
    <w:p w14:paraId="03EA1E07" w14:textId="77777777" w:rsidR="00F86F69" w:rsidRDefault="00F86F69" w:rsidP="00511FC9">
      <w:pPr>
        <w:pStyle w:val="a7"/>
      </w:pPr>
      <w:r>
        <w:t xml:space="preserve">scala&gt; val p = new </w:t>
      </w:r>
      <w:proofErr w:type="gramStart"/>
      <w:r>
        <w:t>Person(</w:t>
      </w:r>
      <w:proofErr w:type="gramEnd"/>
      <w:r>
        <w:t>"Kim", "Carnes")</w:t>
      </w:r>
    </w:p>
    <w:p w14:paraId="478E92B0" w14:textId="77777777" w:rsidR="00F86F69" w:rsidRDefault="00F86F69" w:rsidP="00511FC9">
      <w:pPr>
        <w:pStyle w:val="a7"/>
      </w:pPr>
      <w:r>
        <w:t>the constructor begins</w:t>
      </w:r>
    </w:p>
    <w:p w14:paraId="439E40DB" w14:textId="77777777" w:rsidR="00F86F69" w:rsidRDefault="00F86F69" w:rsidP="00511FC9">
      <w:pPr>
        <w:pStyle w:val="a7"/>
      </w:pPr>
      <w:r>
        <w:t>HOME = /Users/al</w:t>
      </w:r>
    </w:p>
    <w:p w14:paraId="292AE003" w14:textId="77777777" w:rsidR="00F86F69" w:rsidRDefault="00F86F69" w:rsidP="00511FC9">
      <w:pPr>
        <w:pStyle w:val="a7"/>
      </w:pPr>
      <w:r>
        <w:t xml:space="preserve">Kim Carnes is 0 </w:t>
      </w:r>
      <w:proofErr w:type="gramStart"/>
      <w:r>
        <w:t>years</w:t>
      </w:r>
      <w:proofErr w:type="gramEnd"/>
      <w:r>
        <w:t xml:space="preserve"> old</w:t>
      </w:r>
    </w:p>
    <w:p w14:paraId="6CE08D62" w14:textId="77777777" w:rsidR="00F86F69" w:rsidRDefault="00F86F69" w:rsidP="00511FC9">
      <w:pPr>
        <w:pStyle w:val="a7"/>
      </w:pPr>
      <w:r>
        <w:t>you've reached the end of the constructor</w:t>
      </w:r>
    </w:p>
    <w:p w14:paraId="7D9CCE93" w14:textId="77777777" w:rsidR="00F86F69" w:rsidRDefault="00F86F69" w:rsidP="00511FC9">
      <w:pPr>
        <w:pStyle w:val="a7"/>
      </w:pPr>
      <w:r>
        <w:t xml:space="preserve">p: Person = Kim Carnes is 0 </w:t>
      </w:r>
      <w:proofErr w:type="gramStart"/>
      <w:r>
        <w:t>years</w:t>
      </w:r>
      <w:proofErr w:type="gramEnd"/>
      <w:r>
        <w:t xml:space="preserve"> old</w:t>
      </w:r>
    </w:p>
    <w:p w14:paraId="03ADE5DA" w14:textId="77777777" w:rsidR="00F86F69" w:rsidRDefault="00F86F69" w:rsidP="00511FC9">
      <w:pPr>
        <w:pStyle w:val="a7"/>
      </w:pPr>
    </w:p>
    <w:p w14:paraId="415786D4" w14:textId="77777777" w:rsidR="00F86F69" w:rsidRDefault="00F86F69" w:rsidP="00511FC9">
      <w:pPr>
        <w:pStyle w:val="a7"/>
      </w:pPr>
      <w:r>
        <w:t>scala&gt; p.age</w:t>
      </w:r>
    </w:p>
    <w:p w14:paraId="55DC5A6A" w14:textId="77777777" w:rsidR="00F86F69" w:rsidRDefault="00F86F69" w:rsidP="00511FC9">
      <w:pPr>
        <w:pStyle w:val="a7"/>
      </w:pPr>
      <w:r>
        <w:t>res0: Int = 0</w:t>
      </w:r>
    </w:p>
    <w:p w14:paraId="018587D4" w14:textId="77777777" w:rsidR="00F86F69" w:rsidRDefault="00F86F69" w:rsidP="00511FC9">
      <w:pPr>
        <w:pStyle w:val="a7"/>
      </w:pPr>
    </w:p>
    <w:p w14:paraId="7AB87208" w14:textId="77777777" w:rsidR="00F86F69" w:rsidRDefault="00F86F69" w:rsidP="00511FC9">
      <w:pPr>
        <w:pStyle w:val="a7"/>
      </w:pPr>
      <w:r>
        <w:t>scala&gt; p.age = 36</w:t>
      </w:r>
    </w:p>
    <w:p w14:paraId="10FB8895" w14:textId="77777777" w:rsidR="00F86F69" w:rsidRDefault="00F86F69" w:rsidP="00511FC9">
      <w:pPr>
        <w:pStyle w:val="a7"/>
      </w:pPr>
      <w:r>
        <w:t>p.age: Int = 36</w:t>
      </w:r>
    </w:p>
    <w:p w14:paraId="1CB37BE5" w14:textId="77777777" w:rsidR="00F86F69" w:rsidRDefault="00F86F69" w:rsidP="00511FC9">
      <w:pPr>
        <w:pStyle w:val="a7"/>
      </w:pPr>
    </w:p>
    <w:p w14:paraId="2CA4C9C6" w14:textId="77777777" w:rsidR="00F86F69" w:rsidRDefault="00F86F69" w:rsidP="00511FC9">
      <w:pPr>
        <w:pStyle w:val="a7"/>
      </w:pPr>
      <w:r>
        <w:t>scala&gt; p</w:t>
      </w:r>
    </w:p>
    <w:p w14:paraId="48DD72A4" w14:textId="77777777" w:rsidR="00F86F69" w:rsidRDefault="00F86F69" w:rsidP="00511FC9">
      <w:pPr>
        <w:pStyle w:val="a7"/>
      </w:pPr>
      <w:r>
        <w:t xml:space="preserve">res1: Person = Kim Carnes is 36 </w:t>
      </w:r>
      <w:proofErr w:type="gramStart"/>
      <w:r>
        <w:t>years</w:t>
      </w:r>
      <w:proofErr w:type="gramEnd"/>
      <w:r>
        <w:t xml:space="preserve"> old</w:t>
      </w:r>
    </w:p>
    <w:p w14:paraId="7283E2E1" w14:textId="77777777" w:rsidR="00F86F69" w:rsidRDefault="00F86F69" w:rsidP="00511FC9">
      <w:pPr>
        <w:pStyle w:val="a7"/>
      </w:pPr>
    </w:p>
    <w:p w14:paraId="48A3C1C2" w14:textId="77777777" w:rsidR="00F86F69" w:rsidRDefault="00F86F69" w:rsidP="00511FC9">
      <w:pPr>
        <w:pStyle w:val="a7"/>
      </w:pPr>
      <w:r>
        <w:t xml:space="preserve">scala&gt; </w:t>
      </w:r>
      <w:proofErr w:type="gramStart"/>
      <w:r>
        <w:t>p.printHome</w:t>
      </w:r>
      <w:proofErr w:type="gramEnd"/>
    </w:p>
    <w:p w14:paraId="4D4CF83B" w14:textId="77777777" w:rsidR="00F86F69" w:rsidRDefault="00F86F69" w:rsidP="00511FC9">
      <w:pPr>
        <w:pStyle w:val="a7"/>
      </w:pPr>
      <w:r>
        <w:t>HOME = /Users/al</w:t>
      </w:r>
    </w:p>
    <w:p w14:paraId="1CDBD796" w14:textId="77777777" w:rsidR="00F86F69" w:rsidRDefault="00F86F69" w:rsidP="00511FC9">
      <w:pPr>
        <w:pStyle w:val="a7"/>
      </w:pPr>
    </w:p>
    <w:p w14:paraId="38EA5B67" w14:textId="77777777" w:rsidR="00F86F69" w:rsidRDefault="00F86F69" w:rsidP="00511FC9">
      <w:pPr>
        <w:pStyle w:val="a7"/>
      </w:pPr>
      <w:r>
        <w:t xml:space="preserve">scala&gt; </w:t>
      </w:r>
      <w:proofErr w:type="gramStart"/>
      <w:r>
        <w:t>p.printFullName</w:t>
      </w:r>
      <w:proofErr w:type="gramEnd"/>
    </w:p>
    <w:p w14:paraId="11C143F4" w14:textId="77777777" w:rsidR="00F86F69" w:rsidRDefault="00F86F69" w:rsidP="00511FC9">
      <w:pPr>
        <w:pStyle w:val="a7"/>
      </w:pPr>
      <w:r>
        <w:t xml:space="preserve">Kim Carnes is 36 </w:t>
      </w:r>
      <w:proofErr w:type="gramStart"/>
      <w:r>
        <w:t>years</w:t>
      </w:r>
      <w:proofErr w:type="gramEnd"/>
      <w:r>
        <w:t xml:space="preserve"> old</w:t>
      </w:r>
    </w:p>
    <w:p w14:paraId="72675649" w14:textId="4AC72D43" w:rsidR="00853A4F" w:rsidRDefault="00853A4F" w:rsidP="00853A4F">
      <w:pPr>
        <w:ind w:firstLine="420"/>
      </w:pPr>
      <w:r>
        <w:rPr>
          <w:rFonts w:hint="eastAsia"/>
        </w:rPr>
        <w:t>在</w:t>
      </w:r>
      <w:r>
        <w:rPr>
          <w:rFonts w:hint="eastAsia"/>
        </w:rPr>
        <w:t>Scala</w:t>
      </w:r>
      <w:r>
        <w:rPr>
          <w:rFonts w:hint="eastAsia"/>
        </w:rPr>
        <w:t>中，方法</w:t>
      </w:r>
      <w:r w:rsidR="00A851AA">
        <w:rPr>
          <w:rFonts w:hint="eastAsia"/>
        </w:rPr>
        <w:t>一般</w:t>
      </w:r>
      <w:r>
        <w:rPr>
          <w:rFonts w:hint="eastAsia"/>
        </w:rPr>
        <w:t>是在类内部定义的（就像</w:t>
      </w:r>
      <w:r>
        <w:rPr>
          <w:rFonts w:hint="eastAsia"/>
        </w:rPr>
        <w:t>Java</w:t>
      </w:r>
      <w:r>
        <w:rPr>
          <w:rFonts w:hint="eastAsia"/>
        </w:rPr>
        <w:t>），但是也可以在</w:t>
      </w:r>
      <w:r>
        <w:rPr>
          <w:rFonts w:hint="eastAsia"/>
        </w:rPr>
        <w:t>REPL</w:t>
      </w:r>
      <w:r>
        <w:rPr>
          <w:rFonts w:hint="eastAsia"/>
        </w:rPr>
        <w:t>中创建它们。本课将显示一些方法示例，以便您可以看到语法。</w:t>
      </w:r>
      <w:r w:rsidR="000736BE" w:rsidRPr="000736BE">
        <w:rPr>
          <w:rFonts w:hint="eastAsia"/>
        </w:rPr>
        <w:t>这是如何定义名为</w:t>
      </w:r>
      <w:r w:rsidR="000736BE" w:rsidRPr="000736BE">
        <w:rPr>
          <w:rFonts w:hint="eastAsia"/>
        </w:rPr>
        <w:t>double</w:t>
      </w:r>
      <w:r w:rsidR="000736BE" w:rsidRPr="000736BE">
        <w:rPr>
          <w:rFonts w:hint="eastAsia"/>
        </w:rPr>
        <w:t>的方法，该方法采用一个名为</w:t>
      </w:r>
      <w:r w:rsidR="000736BE" w:rsidRPr="000736BE">
        <w:rPr>
          <w:rFonts w:hint="eastAsia"/>
        </w:rPr>
        <w:t>a</w:t>
      </w:r>
      <w:r w:rsidR="000736BE" w:rsidRPr="000736BE">
        <w:rPr>
          <w:rFonts w:hint="eastAsia"/>
        </w:rPr>
        <w:t>的整数输入参数并返回该整数的</w:t>
      </w:r>
      <w:r w:rsidR="000736BE">
        <w:rPr>
          <w:rFonts w:hint="eastAsia"/>
        </w:rPr>
        <w:t>2</w:t>
      </w:r>
      <w:r w:rsidR="000736BE">
        <w:rPr>
          <w:rFonts w:hint="eastAsia"/>
        </w:rPr>
        <w:t>倍</w:t>
      </w:r>
      <w:r w:rsidR="003B3C70">
        <w:rPr>
          <w:rFonts w:hint="eastAsia"/>
        </w:rPr>
        <w:t>，方法名称和签名显示在</w:t>
      </w:r>
      <w:r w:rsidR="003B3C70">
        <w:rPr>
          <w:rFonts w:hint="eastAsia"/>
        </w:rPr>
        <w:t>=</w:t>
      </w:r>
      <w:r w:rsidR="003B3C70">
        <w:rPr>
          <w:rFonts w:hint="eastAsia"/>
        </w:rPr>
        <w:t>符号的左侧</w:t>
      </w:r>
      <w:r w:rsidR="000736BE" w:rsidRPr="000736BE">
        <w:rPr>
          <w:rFonts w:hint="eastAsia"/>
        </w:rPr>
        <w:t>：</w:t>
      </w:r>
    </w:p>
    <w:p w14:paraId="01661B9F" w14:textId="77777777" w:rsidR="00853A4F" w:rsidRDefault="00853A4F" w:rsidP="00853A4F">
      <w:pPr>
        <w:ind w:firstLine="420"/>
      </w:pPr>
    </w:p>
    <w:p w14:paraId="158C31B7" w14:textId="77777777" w:rsidR="00381AD5" w:rsidRDefault="00381AD5" w:rsidP="00381AD5">
      <w:pPr>
        <w:pStyle w:val="a7"/>
      </w:pPr>
      <w:r>
        <w:t xml:space="preserve">scala&gt; def </w:t>
      </w:r>
      <w:proofErr w:type="gramStart"/>
      <w:r>
        <w:t>double(</w:t>
      </w:r>
      <w:proofErr w:type="gramEnd"/>
      <w:r>
        <w:t>a: Int) = a * 2</w:t>
      </w:r>
    </w:p>
    <w:p w14:paraId="453E41DB" w14:textId="3E5C03A9" w:rsidR="00853A4F" w:rsidRDefault="00381AD5" w:rsidP="00381AD5">
      <w:pPr>
        <w:pStyle w:val="a7"/>
      </w:pPr>
      <w:r>
        <w:t xml:space="preserve">double: (a: </w:t>
      </w:r>
      <w:proofErr w:type="gramStart"/>
      <w:r>
        <w:t>Int)Int</w:t>
      </w:r>
      <w:proofErr w:type="gramEnd"/>
    </w:p>
    <w:p w14:paraId="48389F3A" w14:textId="298A33CD" w:rsidR="00853A4F" w:rsidRDefault="00853A4F" w:rsidP="00853A4F">
      <w:pPr>
        <w:ind w:firstLine="420"/>
      </w:pPr>
      <w:r>
        <w:rPr>
          <w:rFonts w:hint="eastAsia"/>
        </w:rPr>
        <w:t>def</w:t>
      </w:r>
      <w:r>
        <w:rPr>
          <w:rFonts w:hint="eastAsia"/>
        </w:rPr>
        <w:t>是用于定义方法的关键字，方法名称为</w:t>
      </w:r>
      <w:r>
        <w:rPr>
          <w:rFonts w:hint="eastAsia"/>
        </w:rPr>
        <w:t>double</w:t>
      </w:r>
      <w:r>
        <w:rPr>
          <w:rFonts w:hint="eastAsia"/>
        </w:rPr>
        <w:t>，输入参数</w:t>
      </w:r>
      <w:r>
        <w:rPr>
          <w:rFonts w:hint="eastAsia"/>
        </w:rPr>
        <w:t>a</w:t>
      </w:r>
      <w:r>
        <w:rPr>
          <w:rFonts w:hint="eastAsia"/>
        </w:rPr>
        <w:t>的类型</w:t>
      </w:r>
      <w:r>
        <w:rPr>
          <w:rFonts w:hint="eastAsia"/>
        </w:rPr>
        <w:t>Int</w:t>
      </w:r>
      <w:r>
        <w:rPr>
          <w:rFonts w:hint="eastAsia"/>
        </w:rPr>
        <w:t>为</w:t>
      </w:r>
      <w:r>
        <w:rPr>
          <w:rFonts w:hint="eastAsia"/>
        </w:rPr>
        <w:t>Scala</w:t>
      </w:r>
      <w:r>
        <w:rPr>
          <w:rFonts w:hint="eastAsia"/>
        </w:rPr>
        <w:t>的整数类型。函数的主体显示在右侧，在此示例中，它只是将输入参数</w:t>
      </w:r>
      <w:r w:rsidR="00381AD5">
        <w:rPr>
          <w:rFonts w:hint="eastAsia"/>
        </w:rPr>
        <w:t>a</w:t>
      </w:r>
      <w:r>
        <w:rPr>
          <w:rFonts w:hint="eastAsia"/>
        </w:rPr>
        <w:t>的值加倍</w:t>
      </w:r>
      <w:r w:rsidR="00381AD5">
        <w:rPr>
          <w:rFonts w:hint="eastAsia"/>
        </w:rPr>
        <w:t>。</w:t>
      </w:r>
      <w:r>
        <w:rPr>
          <w:rFonts w:hint="eastAsia"/>
        </w:rPr>
        <w:t>将该方法粘贴到</w:t>
      </w:r>
      <w:r>
        <w:rPr>
          <w:rFonts w:hint="eastAsia"/>
        </w:rPr>
        <w:t>REPL</w:t>
      </w:r>
      <w:r>
        <w:rPr>
          <w:rFonts w:hint="eastAsia"/>
        </w:rPr>
        <w:t>之后，可以通过给它一个</w:t>
      </w:r>
      <w:r>
        <w:rPr>
          <w:rFonts w:hint="eastAsia"/>
        </w:rPr>
        <w:t>Int</w:t>
      </w:r>
      <w:r>
        <w:rPr>
          <w:rFonts w:hint="eastAsia"/>
        </w:rPr>
        <w:t>值来调用它：</w:t>
      </w:r>
    </w:p>
    <w:p w14:paraId="48032D8F" w14:textId="77777777" w:rsidR="00853A4F" w:rsidRDefault="00853A4F" w:rsidP="00381AD5">
      <w:pPr>
        <w:pStyle w:val="a7"/>
      </w:pPr>
      <w:r>
        <w:t xml:space="preserve">scala&gt; </w:t>
      </w:r>
      <w:proofErr w:type="gramStart"/>
      <w:r>
        <w:t>double(</w:t>
      </w:r>
      <w:proofErr w:type="gramEnd"/>
      <w:r>
        <w:t>2)</w:t>
      </w:r>
    </w:p>
    <w:p w14:paraId="3CF78F41" w14:textId="77777777" w:rsidR="00853A4F" w:rsidRDefault="00853A4F" w:rsidP="00381AD5">
      <w:pPr>
        <w:pStyle w:val="a7"/>
      </w:pPr>
      <w:r>
        <w:t>res0: Int = 4</w:t>
      </w:r>
    </w:p>
    <w:p w14:paraId="003F9552" w14:textId="77777777" w:rsidR="00853A4F" w:rsidRDefault="00853A4F" w:rsidP="00381AD5">
      <w:pPr>
        <w:pStyle w:val="a7"/>
      </w:pPr>
    </w:p>
    <w:p w14:paraId="22502310" w14:textId="77777777" w:rsidR="00853A4F" w:rsidRDefault="00853A4F" w:rsidP="00381AD5">
      <w:pPr>
        <w:pStyle w:val="a7"/>
      </w:pPr>
      <w:r>
        <w:t xml:space="preserve">scala&gt; </w:t>
      </w:r>
      <w:proofErr w:type="gramStart"/>
      <w:r>
        <w:t>double(</w:t>
      </w:r>
      <w:proofErr w:type="gramEnd"/>
      <w:r>
        <w:t>10)</w:t>
      </w:r>
    </w:p>
    <w:p w14:paraId="775DE019" w14:textId="77777777" w:rsidR="00853A4F" w:rsidRDefault="00853A4F" w:rsidP="00381AD5">
      <w:pPr>
        <w:pStyle w:val="a7"/>
      </w:pPr>
      <w:r>
        <w:t>res1: Int = 20</w:t>
      </w:r>
    </w:p>
    <w:p w14:paraId="077282B6" w14:textId="144820A4" w:rsidR="00853A4F" w:rsidRDefault="00853A4F" w:rsidP="00853A4F">
      <w:pPr>
        <w:ind w:firstLine="420"/>
      </w:pPr>
      <w:r>
        <w:rPr>
          <w:rFonts w:hint="eastAsia"/>
        </w:rPr>
        <w:t>上一个示例未显示该方法的返回类型，但是可以显示它：</w:t>
      </w:r>
    </w:p>
    <w:p w14:paraId="09943E7A" w14:textId="77777777" w:rsidR="006C3774" w:rsidRDefault="006C3774" w:rsidP="006C3774">
      <w:pPr>
        <w:pStyle w:val="a7"/>
      </w:pPr>
      <w:r>
        <w:t xml:space="preserve">scala&gt; def </w:t>
      </w:r>
      <w:proofErr w:type="gramStart"/>
      <w:r>
        <w:t>double(</w:t>
      </w:r>
      <w:proofErr w:type="gramEnd"/>
      <w:r>
        <w:t>a: Int): Int = a * 2</w:t>
      </w:r>
    </w:p>
    <w:p w14:paraId="48AF1DD2" w14:textId="45E51749" w:rsidR="00853A4F" w:rsidRDefault="006C3774" w:rsidP="006C3774">
      <w:pPr>
        <w:pStyle w:val="a7"/>
      </w:pPr>
      <w:r>
        <w:t xml:space="preserve">double: (a: </w:t>
      </w:r>
      <w:proofErr w:type="gramStart"/>
      <w:r>
        <w:t>Int)Int</w:t>
      </w:r>
      <w:proofErr w:type="gramEnd"/>
    </w:p>
    <w:p w14:paraId="5D232DED" w14:textId="14E9118D" w:rsidR="00853A4F" w:rsidRDefault="00853A4F" w:rsidP="00853A4F">
      <w:pPr>
        <w:ind w:firstLine="420"/>
      </w:pPr>
      <w:r>
        <w:rPr>
          <w:rFonts w:hint="eastAsia"/>
        </w:rPr>
        <w:t>编写这样的方法会显式声明该方法的返回类型。有些人喜欢显式声明方法返回类型，因为它使代码更容易维护。如果将该方法粘贴到</w:t>
      </w:r>
      <w:r>
        <w:rPr>
          <w:rFonts w:hint="eastAsia"/>
        </w:rPr>
        <w:t>REPL</w:t>
      </w:r>
      <w:r w:rsidR="00114511">
        <w:rPr>
          <w:rFonts w:hint="eastAsia"/>
        </w:rPr>
        <w:t>中，</w:t>
      </w:r>
      <w:r>
        <w:rPr>
          <w:rFonts w:hint="eastAsia"/>
        </w:rPr>
        <w:t>将看到它的工作方式与之前的方法相同。为了显示一些更复杂的方法，以下是一个使用两个输入参数的方法：</w:t>
      </w:r>
    </w:p>
    <w:p w14:paraId="5F5B2D10" w14:textId="77777777" w:rsidR="00114511" w:rsidRDefault="00114511" w:rsidP="00114511">
      <w:pPr>
        <w:pStyle w:val="a7"/>
      </w:pPr>
      <w:r>
        <w:t xml:space="preserve">scala&gt; def </w:t>
      </w:r>
      <w:proofErr w:type="gramStart"/>
      <w:r>
        <w:t>add(</w:t>
      </w:r>
      <w:proofErr w:type="gramEnd"/>
      <w:r>
        <w:t>a: Int, b: Int) = a + b</w:t>
      </w:r>
    </w:p>
    <w:p w14:paraId="7709971E" w14:textId="77777777" w:rsidR="00114511" w:rsidRDefault="00114511" w:rsidP="00114511">
      <w:pPr>
        <w:pStyle w:val="a7"/>
      </w:pPr>
      <w:r>
        <w:t xml:space="preserve">add: (a: Int, b: </w:t>
      </w:r>
      <w:proofErr w:type="gramStart"/>
      <w:r>
        <w:t>Int)Int</w:t>
      </w:r>
      <w:proofErr w:type="gramEnd"/>
    </w:p>
    <w:p w14:paraId="32A0A142" w14:textId="76DB39C3" w:rsidR="00853A4F" w:rsidRDefault="00ED2592" w:rsidP="00853A4F">
      <w:pPr>
        <w:ind w:firstLine="420"/>
      </w:pPr>
      <w:r>
        <w:rPr>
          <w:rFonts w:hint="eastAsia"/>
        </w:rPr>
        <w:t>当一个方法只有一行</w:t>
      </w:r>
      <w:r w:rsidR="005F2C86">
        <w:rPr>
          <w:rFonts w:hint="eastAsia"/>
        </w:rPr>
        <w:t>，</w:t>
      </w:r>
      <w:r w:rsidR="00853A4F">
        <w:rPr>
          <w:rFonts w:hint="eastAsia"/>
        </w:rPr>
        <w:t>可以使用</w:t>
      </w:r>
      <w:r w:rsidR="00F3032E">
        <w:rPr>
          <w:rFonts w:hint="eastAsia"/>
        </w:rPr>
        <w:t>上面的格式，但是当方法主体变长时</w:t>
      </w:r>
      <w:r w:rsidR="00853A4F">
        <w:rPr>
          <w:rFonts w:hint="eastAsia"/>
        </w:rPr>
        <w:t>可以将多行放在花括号内：</w:t>
      </w:r>
    </w:p>
    <w:p w14:paraId="3BCF992F" w14:textId="77777777" w:rsidR="0040578D" w:rsidRDefault="0040578D" w:rsidP="0040578D">
      <w:pPr>
        <w:pStyle w:val="a7"/>
      </w:pPr>
      <w:r>
        <w:t xml:space="preserve">scala&gt; def </w:t>
      </w:r>
      <w:proofErr w:type="gramStart"/>
      <w:r>
        <w:t>addThenDouble(</w:t>
      </w:r>
      <w:proofErr w:type="gramEnd"/>
      <w:r>
        <w:t>a: Int, b: Int): Int = {</w:t>
      </w:r>
    </w:p>
    <w:p w14:paraId="2634654F" w14:textId="77777777" w:rsidR="0040578D" w:rsidRDefault="0040578D" w:rsidP="0040578D">
      <w:pPr>
        <w:pStyle w:val="a7"/>
      </w:pPr>
      <w:r>
        <w:t xml:space="preserve">     |     val sum = a + b</w:t>
      </w:r>
    </w:p>
    <w:p w14:paraId="431F5B3F" w14:textId="77777777" w:rsidR="0040578D" w:rsidRDefault="0040578D" w:rsidP="0040578D">
      <w:pPr>
        <w:pStyle w:val="a7"/>
      </w:pPr>
      <w:r>
        <w:t xml:space="preserve">     |     val doubled = sum * 2</w:t>
      </w:r>
    </w:p>
    <w:p w14:paraId="24FC47AC" w14:textId="77777777" w:rsidR="0040578D" w:rsidRDefault="0040578D" w:rsidP="0040578D">
      <w:pPr>
        <w:pStyle w:val="a7"/>
      </w:pPr>
      <w:r>
        <w:t xml:space="preserve">     |     doubled</w:t>
      </w:r>
    </w:p>
    <w:p w14:paraId="7D564568" w14:textId="77777777" w:rsidR="0040578D" w:rsidRDefault="0040578D" w:rsidP="0040578D">
      <w:pPr>
        <w:pStyle w:val="a7"/>
      </w:pPr>
      <w:r>
        <w:t xml:space="preserve">     | }</w:t>
      </w:r>
    </w:p>
    <w:p w14:paraId="71B1A243" w14:textId="77777777" w:rsidR="0040578D" w:rsidRDefault="0040578D" w:rsidP="0040578D">
      <w:pPr>
        <w:pStyle w:val="a7"/>
      </w:pPr>
      <w:r>
        <w:t xml:space="preserve">addThenDouble: (a: Int, b: </w:t>
      </w:r>
      <w:proofErr w:type="gramStart"/>
      <w:r>
        <w:t>Int)Int</w:t>
      </w:r>
      <w:proofErr w:type="gramEnd"/>
    </w:p>
    <w:p w14:paraId="46AACB5E" w14:textId="77777777" w:rsidR="0040578D" w:rsidRDefault="0040578D" w:rsidP="0040578D">
      <w:pPr>
        <w:pStyle w:val="a7"/>
      </w:pPr>
    </w:p>
    <w:p w14:paraId="2148A5B3" w14:textId="75FFA7E0" w:rsidR="0040578D" w:rsidRDefault="0040578D" w:rsidP="0040578D">
      <w:pPr>
        <w:pStyle w:val="a7"/>
      </w:pPr>
      <w:r>
        <w:t xml:space="preserve">scala&gt; </w:t>
      </w:r>
      <w:bookmarkStart w:id="3" w:name="_GoBack"/>
      <w:bookmarkEnd w:id="3"/>
      <w:r>
        <w:t>addThenDouble(1, 1)</w:t>
      </w:r>
    </w:p>
    <w:p w14:paraId="02A14EE1" w14:textId="7B09819D" w:rsidR="00F86F69" w:rsidRDefault="0040578D" w:rsidP="0040578D">
      <w:pPr>
        <w:pStyle w:val="a7"/>
      </w:pPr>
      <w:r>
        <w:t>res0: Int = 4</w:t>
      </w:r>
    </w:p>
    <w:p w14:paraId="3FC43B12" w14:textId="7971F3BF" w:rsidR="00F90903" w:rsidRDefault="00CE4A4A" w:rsidP="00F90903">
      <w:pPr>
        <w:ind w:firstLine="420"/>
      </w:pPr>
      <w:r>
        <w:rPr>
          <w:rFonts w:hint="eastAsia"/>
        </w:rPr>
        <w:lastRenderedPageBreak/>
        <w:t>Scala</w:t>
      </w:r>
      <w:r>
        <w:rPr>
          <w:rFonts w:hint="eastAsia"/>
        </w:rPr>
        <w:t>特质是该语言的一大特色</w:t>
      </w:r>
      <w:r w:rsidR="00E0306C">
        <w:rPr>
          <w:rFonts w:hint="eastAsia"/>
        </w:rPr>
        <w:t>，</w:t>
      </w:r>
      <w:r>
        <w:rPr>
          <w:rFonts w:hint="eastAsia"/>
        </w:rPr>
        <w:t>可以像使用</w:t>
      </w:r>
      <w:r>
        <w:rPr>
          <w:rFonts w:hint="eastAsia"/>
        </w:rPr>
        <w:t>Java</w:t>
      </w:r>
      <w:r>
        <w:rPr>
          <w:rFonts w:hint="eastAsia"/>
        </w:rPr>
        <w:t>接口一样使用它们，也可以像使用具有实际方法的抽象类一样使用它们。</w:t>
      </w:r>
      <w:r>
        <w:rPr>
          <w:rFonts w:hint="eastAsia"/>
        </w:rPr>
        <w:t>Scala</w:t>
      </w:r>
      <w:r w:rsidR="004170C3">
        <w:rPr>
          <w:rFonts w:hint="eastAsia"/>
        </w:rPr>
        <w:t>类还可以扩展和混合</w:t>
      </w:r>
      <w:r>
        <w:rPr>
          <w:rFonts w:hint="eastAsia"/>
        </w:rPr>
        <w:t>多个</w:t>
      </w:r>
      <w:r w:rsidR="00D95736">
        <w:rPr>
          <w:rFonts w:hint="eastAsia"/>
        </w:rPr>
        <w:t>特质</w:t>
      </w:r>
      <w:r>
        <w:rPr>
          <w:rFonts w:hint="eastAsia"/>
        </w:rPr>
        <w:t>。</w:t>
      </w:r>
      <w:r>
        <w:rPr>
          <w:rFonts w:hint="eastAsia"/>
        </w:rPr>
        <w:t>Scala</w:t>
      </w:r>
      <w:r>
        <w:rPr>
          <w:rFonts w:hint="eastAsia"/>
        </w:rPr>
        <w:t>还具有抽象类的概念，我们</w:t>
      </w:r>
      <w:r w:rsidR="006F0D6C">
        <w:rPr>
          <w:rFonts w:hint="eastAsia"/>
        </w:rPr>
        <w:t>需要了解</w:t>
      </w:r>
      <w:r>
        <w:rPr>
          <w:rFonts w:hint="eastAsia"/>
        </w:rPr>
        <w:t>何时应该使用抽象类而不是</w:t>
      </w:r>
      <w:r w:rsidR="006F0D6C">
        <w:rPr>
          <w:rFonts w:hint="eastAsia"/>
        </w:rPr>
        <w:t>特质</w:t>
      </w:r>
      <w:r>
        <w:rPr>
          <w:rFonts w:hint="eastAsia"/>
        </w:rPr>
        <w:t>。</w:t>
      </w:r>
      <w:r w:rsidR="00F90903">
        <w:rPr>
          <w:rFonts w:hint="eastAsia"/>
        </w:rPr>
        <w:t>一种使用</w:t>
      </w:r>
      <w:r w:rsidR="00F90903">
        <w:rPr>
          <w:rFonts w:hint="eastAsia"/>
        </w:rPr>
        <w:t>Scala</w:t>
      </w:r>
      <w:r w:rsidR="006936AB">
        <w:rPr>
          <w:rFonts w:hint="eastAsia"/>
        </w:rPr>
        <w:t>特质的</w:t>
      </w:r>
      <w:r w:rsidR="00F90903">
        <w:rPr>
          <w:rFonts w:hint="eastAsia"/>
        </w:rPr>
        <w:t>方法就像原始</w:t>
      </w:r>
      <w:r w:rsidR="00AC0EFA">
        <w:rPr>
          <w:rFonts w:hint="eastAsia"/>
        </w:rPr>
        <w:t>Java</w:t>
      </w:r>
      <w:r w:rsidR="00AC0EFA">
        <w:rPr>
          <w:rFonts w:hint="eastAsia"/>
        </w:rPr>
        <w:t>的</w:t>
      </w:r>
      <w:r w:rsidR="00896E07">
        <w:rPr>
          <w:rFonts w:hint="eastAsia"/>
        </w:rPr>
        <w:t>接口</w:t>
      </w:r>
      <w:r w:rsidR="00324C19">
        <w:rPr>
          <w:rFonts w:hint="eastAsia"/>
        </w:rPr>
        <w:t>，在其中可以为某些功能定义所需的接口，但是</w:t>
      </w:r>
      <w:r w:rsidR="00F90903">
        <w:rPr>
          <w:rFonts w:hint="eastAsia"/>
        </w:rPr>
        <w:t>没有实现任何行为。举一个例子，</w:t>
      </w:r>
      <w:r w:rsidR="00D66087">
        <w:rPr>
          <w:rFonts w:hint="eastAsia"/>
        </w:rPr>
        <w:t>假设</w:t>
      </w:r>
      <w:r w:rsidR="00F90903">
        <w:rPr>
          <w:rFonts w:hint="eastAsia"/>
        </w:rPr>
        <w:t>想编写一些代码来模拟</w:t>
      </w:r>
      <w:r w:rsidR="000A60C8">
        <w:rPr>
          <w:rFonts w:hint="eastAsia"/>
        </w:rPr>
        <w:t>任何有尾巴的</w:t>
      </w:r>
      <w:r w:rsidR="00F90903">
        <w:rPr>
          <w:rFonts w:hint="eastAsia"/>
        </w:rPr>
        <w:t>动物</w:t>
      </w:r>
      <w:r w:rsidR="000A60C8">
        <w:rPr>
          <w:rFonts w:hint="eastAsia"/>
        </w:rPr>
        <w:t>，</w:t>
      </w:r>
      <w:r w:rsidR="00F046C2">
        <w:rPr>
          <w:rFonts w:hint="eastAsia"/>
        </w:rPr>
        <w:t>如狗和猫</w:t>
      </w:r>
      <w:r w:rsidR="00F90903">
        <w:rPr>
          <w:rFonts w:hint="eastAsia"/>
        </w:rPr>
        <w:t>。在</w:t>
      </w:r>
      <w:r w:rsidR="00F90903">
        <w:rPr>
          <w:rFonts w:hint="eastAsia"/>
        </w:rPr>
        <w:t>Scala</w:t>
      </w:r>
      <w:r w:rsidR="00717E8B">
        <w:rPr>
          <w:rFonts w:hint="eastAsia"/>
        </w:rPr>
        <w:t>中，</w:t>
      </w:r>
      <w:r w:rsidR="008C3CFF">
        <w:rPr>
          <w:rFonts w:hint="eastAsia"/>
        </w:rPr>
        <w:t>我们</w:t>
      </w:r>
      <w:r w:rsidR="00F90903">
        <w:rPr>
          <w:rFonts w:hint="eastAsia"/>
        </w:rPr>
        <w:t>编写了一个</w:t>
      </w:r>
      <w:r w:rsidR="00717E8B">
        <w:rPr>
          <w:rFonts w:hint="eastAsia"/>
        </w:rPr>
        <w:t>特质</w:t>
      </w:r>
      <w:r w:rsidR="00F90903">
        <w:rPr>
          <w:rFonts w:hint="eastAsia"/>
        </w:rPr>
        <w:t>来启动该建模过程，如下所示：</w:t>
      </w:r>
    </w:p>
    <w:p w14:paraId="739B7FF6" w14:textId="77777777" w:rsidR="00F046C2" w:rsidRDefault="00F046C2" w:rsidP="00F046C2">
      <w:pPr>
        <w:pStyle w:val="a7"/>
      </w:pPr>
      <w:r>
        <w:t>scala&gt; trait TailWagger {</w:t>
      </w:r>
    </w:p>
    <w:p w14:paraId="2F88F3AF" w14:textId="77777777" w:rsidR="00F046C2" w:rsidRDefault="00F046C2" w:rsidP="00F046C2">
      <w:pPr>
        <w:pStyle w:val="a7"/>
      </w:pPr>
      <w:r>
        <w:t xml:space="preserve">     |     def </w:t>
      </w:r>
      <w:proofErr w:type="gramStart"/>
      <w:r>
        <w:t>startTail(</w:t>
      </w:r>
      <w:proofErr w:type="gramEnd"/>
      <w:r>
        <w:t>): Unit</w:t>
      </w:r>
    </w:p>
    <w:p w14:paraId="33F94908" w14:textId="77777777" w:rsidR="00F046C2" w:rsidRDefault="00F046C2" w:rsidP="00F046C2">
      <w:pPr>
        <w:pStyle w:val="a7"/>
      </w:pPr>
      <w:r>
        <w:t xml:space="preserve">     |     def </w:t>
      </w:r>
      <w:proofErr w:type="gramStart"/>
      <w:r>
        <w:t>stopTail(</w:t>
      </w:r>
      <w:proofErr w:type="gramEnd"/>
      <w:r>
        <w:t>): Unit</w:t>
      </w:r>
    </w:p>
    <w:p w14:paraId="7D73842E" w14:textId="77777777" w:rsidR="00F046C2" w:rsidRDefault="00F046C2" w:rsidP="00F046C2">
      <w:pPr>
        <w:pStyle w:val="a7"/>
      </w:pPr>
      <w:r>
        <w:t xml:space="preserve">     | }</w:t>
      </w:r>
    </w:p>
    <w:p w14:paraId="28E420B5" w14:textId="77777777" w:rsidR="00F046C2" w:rsidRDefault="00F046C2" w:rsidP="00F046C2">
      <w:pPr>
        <w:pStyle w:val="a7"/>
      </w:pPr>
      <w:r>
        <w:t>defined trait TailWagger</w:t>
      </w:r>
    </w:p>
    <w:p w14:paraId="670A42A3" w14:textId="69AE5174" w:rsidR="00F90903" w:rsidRDefault="004B4B17" w:rsidP="00F90903">
      <w:pPr>
        <w:ind w:firstLine="420"/>
      </w:pPr>
      <w:r w:rsidRPr="004B4B17">
        <w:rPr>
          <w:rFonts w:hint="eastAsia"/>
        </w:rPr>
        <w:t>该代码声明了一个名为</w:t>
      </w:r>
      <w:r w:rsidRPr="004B4B17">
        <w:rPr>
          <w:rFonts w:hint="eastAsia"/>
        </w:rPr>
        <w:t>TailWagger</w:t>
      </w:r>
      <w:r w:rsidR="00B23EB0">
        <w:rPr>
          <w:rFonts w:hint="eastAsia"/>
        </w:rPr>
        <w:t>的特质，该特质指出</w:t>
      </w:r>
      <w:r w:rsidRPr="004B4B17">
        <w:rPr>
          <w:rFonts w:hint="eastAsia"/>
        </w:rPr>
        <w:t>扩展</w:t>
      </w:r>
      <w:r w:rsidRPr="004B4B17">
        <w:rPr>
          <w:rFonts w:hint="eastAsia"/>
        </w:rPr>
        <w:t>TailWagger</w:t>
      </w:r>
      <w:r w:rsidRPr="004B4B17">
        <w:rPr>
          <w:rFonts w:hint="eastAsia"/>
        </w:rPr>
        <w:t>的任何类都应实现</w:t>
      </w:r>
      <w:r w:rsidRPr="004B4B17">
        <w:rPr>
          <w:rFonts w:hint="eastAsia"/>
        </w:rPr>
        <w:t>startTail</w:t>
      </w:r>
      <w:r w:rsidRPr="004B4B17">
        <w:rPr>
          <w:rFonts w:hint="eastAsia"/>
        </w:rPr>
        <w:t>和</w:t>
      </w:r>
      <w:r w:rsidRPr="004B4B17">
        <w:rPr>
          <w:rFonts w:hint="eastAsia"/>
        </w:rPr>
        <w:t>stopTail</w:t>
      </w:r>
      <w:r w:rsidRPr="004B4B17">
        <w:rPr>
          <w:rFonts w:hint="eastAsia"/>
        </w:rPr>
        <w:t>方法。</w:t>
      </w:r>
      <w:r w:rsidR="00B23EB0">
        <w:rPr>
          <w:rFonts w:hint="eastAsia"/>
        </w:rPr>
        <w:t>这两种方法都没有输入参数，也没有返回值。</w:t>
      </w:r>
      <w:r w:rsidR="00F90903">
        <w:rPr>
          <w:rFonts w:hint="eastAsia"/>
        </w:rPr>
        <w:t>可以编写一个扩展特质并实现如下方法的类：</w:t>
      </w:r>
    </w:p>
    <w:p w14:paraId="4FA317D1" w14:textId="77777777" w:rsidR="00B23EB0" w:rsidRDefault="00B23EB0" w:rsidP="00B23EB0">
      <w:pPr>
        <w:pStyle w:val="a7"/>
      </w:pPr>
      <w:r>
        <w:t>scala&gt; class Dog extends TailWagger {</w:t>
      </w:r>
    </w:p>
    <w:p w14:paraId="3ED58A70" w14:textId="77777777" w:rsidR="00B23EB0" w:rsidRDefault="00B23EB0" w:rsidP="00B23EB0">
      <w:pPr>
        <w:pStyle w:val="a7"/>
      </w:pPr>
      <w:r>
        <w:t xml:space="preserve">     |     // the implemented msethods</w:t>
      </w:r>
    </w:p>
    <w:p w14:paraId="212CB88A" w14:textId="77777777" w:rsidR="00B23EB0" w:rsidRDefault="00B23EB0" w:rsidP="00B23EB0">
      <w:pPr>
        <w:pStyle w:val="a7"/>
      </w:pPr>
      <w:r>
        <w:t xml:space="preserve">     |     def </w:t>
      </w:r>
      <w:proofErr w:type="gramStart"/>
      <w:r>
        <w:t>startTail(</w:t>
      </w:r>
      <w:proofErr w:type="gramEnd"/>
      <w:r>
        <w:t>): Unit = println("tail is wagging")</w:t>
      </w:r>
    </w:p>
    <w:p w14:paraId="4BB05568" w14:textId="77777777" w:rsidR="00B23EB0" w:rsidRDefault="00B23EB0" w:rsidP="00B23EB0">
      <w:pPr>
        <w:pStyle w:val="a7"/>
      </w:pPr>
      <w:r>
        <w:t xml:space="preserve">     |     def </w:t>
      </w:r>
      <w:proofErr w:type="gramStart"/>
      <w:r>
        <w:t>stopTail(</w:t>
      </w:r>
      <w:proofErr w:type="gramEnd"/>
      <w:r>
        <w:t>): Unit = println("tail is stopped")</w:t>
      </w:r>
    </w:p>
    <w:p w14:paraId="46C9575D" w14:textId="77777777" w:rsidR="00B23EB0" w:rsidRDefault="00B23EB0" w:rsidP="00B23EB0">
      <w:pPr>
        <w:pStyle w:val="a7"/>
      </w:pPr>
      <w:r>
        <w:t xml:space="preserve">     | }</w:t>
      </w:r>
    </w:p>
    <w:p w14:paraId="352969CC" w14:textId="77777777" w:rsidR="00B23EB0" w:rsidRDefault="00B23EB0" w:rsidP="00B23EB0">
      <w:pPr>
        <w:pStyle w:val="a7"/>
      </w:pPr>
      <w:r>
        <w:t>defined class Dog</w:t>
      </w:r>
    </w:p>
    <w:p w14:paraId="10CC76E0" w14:textId="77777777" w:rsidR="00B23EB0" w:rsidRDefault="00B23EB0" w:rsidP="00B23EB0">
      <w:pPr>
        <w:pStyle w:val="a7"/>
      </w:pPr>
    </w:p>
    <w:p w14:paraId="0EF938F5" w14:textId="77777777" w:rsidR="00B23EB0" w:rsidRDefault="00B23EB0" w:rsidP="00B23EB0">
      <w:pPr>
        <w:pStyle w:val="a7"/>
      </w:pPr>
      <w:r>
        <w:t>scala&gt; val d = new Dog</w:t>
      </w:r>
    </w:p>
    <w:p w14:paraId="0A0AD0B8" w14:textId="77777777" w:rsidR="00B23EB0" w:rsidRDefault="00B23EB0" w:rsidP="00B23EB0">
      <w:pPr>
        <w:pStyle w:val="a7"/>
      </w:pPr>
      <w:r>
        <w:t>d: Dog = Dog@5b8572df</w:t>
      </w:r>
    </w:p>
    <w:p w14:paraId="5BF5E1C8" w14:textId="77777777" w:rsidR="00B23EB0" w:rsidRDefault="00B23EB0" w:rsidP="00B23EB0">
      <w:pPr>
        <w:pStyle w:val="a7"/>
      </w:pPr>
    </w:p>
    <w:p w14:paraId="02E3A5AE" w14:textId="77777777" w:rsidR="00B23EB0" w:rsidRDefault="00B23EB0" w:rsidP="00B23EB0">
      <w:pPr>
        <w:pStyle w:val="a7"/>
      </w:pPr>
      <w:r>
        <w:t>scala</w:t>
      </w:r>
      <w:proofErr w:type="gramStart"/>
      <w:r>
        <w:t>&gt;  d</w:t>
      </w:r>
      <w:proofErr w:type="gramEnd"/>
      <w:r>
        <w:t>.startTail</w:t>
      </w:r>
    </w:p>
    <w:p w14:paraId="7257A686" w14:textId="77777777" w:rsidR="00B23EB0" w:rsidRDefault="00B23EB0" w:rsidP="00B23EB0">
      <w:pPr>
        <w:pStyle w:val="a7"/>
      </w:pPr>
      <w:r>
        <w:t>tail is wagging</w:t>
      </w:r>
    </w:p>
    <w:p w14:paraId="279C6A3B" w14:textId="77777777" w:rsidR="00B23EB0" w:rsidRDefault="00B23EB0" w:rsidP="00B23EB0">
      <w:pPr>
        <w:pStyle w:val="a7"/>
      </w:pPr>
    </w:p>
    <w:p w14:paraId="36A4141A" w14:textId="77777777" w:rsidR="00B23EB0" w:rsidRDefault="00B23EB0" w:rsidP="00B23EB0">
      <w:pPr>
        <w:pStyle w:val="a7"/>
      </w:pPr>
      <w:r>
        <w:t>scala</w:t>
      </w:r>
      <w:proofErr w:type="gramStart"/>
      <w:r>
        <w:t>&gt;  d</w:t>
      </w:r>
      <w:proofErr w:type="gramEnd"/>
      <w:r>
        <w:t>.stopTail</w:t>
      </w:r>
    </w:p>
    <w:p w14:paraId="4397E771" w14:textId="4FA40BE7" w:rsidR="00F90903" w:rsidRDefault="00B23EB0" w:rsidP="00B23EB0">
      <w:pPr>
        <w:pStyle w:val="a7"/>
      </w:pPr>
      <w:r>
        <w:t>tail is stopped</w:t>
      </w:r>
    </w:p>
    <w:p w14:paraId="4A301FA1" w14:textId="3BE18B7E" w:rsidR="00F90903" w:rsidRDefault="00B23EB0" w:rsidP="00F90903">
      <w:pPr>
        <w:ind w:firstLine="420"/>
      </w:pPr>
      <w:r>
        <w:rPr>
          <w:rFonts w:hint="eastAsia"/>
        </w:rPr>
        <w:t>我们</w:t>
      </w:r>
      <w:r w:rsidR="00F90903">
        <w:rPr>
          <w:rFonts w:hint="eastAsia"/>
        </w:rPr>
        <w:t>可以使用</w:t>
      </w:r>
      <w:r w:rsidR="00F90903">
        <w:rPr>
          <w:rFonts w:hint="eastAsia"/>
        </w:rPr>
        <w:t>extends</w:t>
      </w:r>
      <w:r>
        <w:rPr>
          <w:rFonts w:hint="eastAsia"/>
        </w:rPr>
        <w:t>关键字来创建扩展单个特征的类。</w:t>
      </w:r>
      <w:r w:rsidR="00847C2D">
        <w:rPr>
          <w:rFonts w:hint="eastAsia"/>
        </w:rPr>
        <w:t>这演示了如何使用扩展特质</w:t>
      </w:r>
      <w:r w:rsidR="00F90903">
        <w:rPr>
          <w:rFonts w:hint="eastAsia"/>
        </w:rPr>
        <w:t>类来实现</w:t>
      </w:r>
      <w:r w:rsidR="00847C2D">
        <w:rPr>
          <w:rFonts w:hint="eastAsia"/>
        </w:rPr>
        <w:t>其中方法</w:t>
      </w:r>
      <w:r w:rsidR="00F90903">
        <w:rPr>
          <w:rFonts w:hint="eastAsia"/>
        </w:rPr>
        <w:t>。</w:t>
      </w:r>
      <w:r w:rsidR="00CF5985" w:rsidRPr="00CF5985">
        <w:rPr>
          <w:rFonts w:hint="eastAsia"/>
        </w:rPr>
        <w:t>Scala</w:t>
      </w:r>
      <w:r w:rsidR="00CF5985">
        <w:rPr>
          <w:rFonts w:hint="eastAsia"/>
        </w:rPr>
        <w:t>允许</w:t>
      </w:r>
      <w:r w:rsidR="00EA3683">
        <w:rPr>
          <w:rFonts w:hint="eastAsia"/>
        </w:rPr>
        <w:t>创建具有特质</w:t>
      </w:r>
      <w:r w:rsidR="00CF5985" w:rsidRPr="00CF5985">
        <w:rPr>
          <w:rFonts w:hint="eastAsia"/>
        </w:rPr>
        <w:t>的非常模块化的代码。</w:t>
      </w:r>
      <w:r w:rsidR="00CF5985" w:rsidRPr="00CF5985">
        <w:rPr>
          <w:rFonts w:hint="eastAsia"/>
        </w:rPr>
        <w:t xml:space="preserve"> </w:t>
      </w:r>
      <w:r w:rsidR="00EA3683">
        <w:rPr>
          <w:rFonts w:hint="eastAsia"/>
        </w:rPr>
        <w:t>例如</w:t>
      </w:r>
      <w:r w:rsidR="00CF5985" w:rsidRPr="00CF5985">
        <w:rPr>
          <w:rFonts w:hint="eastAsia"/>
        </w:rPr>
        <w:t>可以将动物的属性分解为模块化的单元</w:t>
      </w:r>
      <w:r w:rsidR="00D77386">
        <w:rPr>
          <w:rFonts w:hint="eastAsia"/>
        </w:rPr>
        <w:t>：</w:t>
      </w:r>
    </w:p>
    <w:p w14:paraId="1E87E92A" w14:textId="77777777" w:rsidR="00D77386" w:rsidRDefault="00D77386" w:rsidP="00D77386">
      <w:pPr>
        <w:pStyle w:val="a7"/>
      </w:pPr>
      <w:r>
        <w:t>scala&gt; trait Speaker {</w:t>
      </w:r>
    </w:p>
    <w:p w14:paraId="5F08C586" w14:textId="77777777" w:rsidR="00D77386" w:rsidRDefault="00D77386" w:rsidP="00D77386">
      <w:pPr>
        <w:pStyle w:val="a7"/>
      </w:pPr>
      <w:r>
        <w:t xml:space="preserve">     |     def </w:t>
      </w:r>
      <w:proofErr w:type="gramStart"/>
      <w:r>
        <w:t>speak(</w:t>
      </w:r>
      <w:proofErr w:type="gramEnd"/>
      <w:r>
        <w:t>): String</w:t>
      </w:r>
    </w:p>
    <w:p w14:paraId="6E8E9AA4" w14:textId="77777777" w:rsidR="00D77386" w:rsidRDefault="00D77386" w:rsidP="00D77386">
      <w:pPr>
        <w:pStyle w:val="a7"/>
      </w:pPr>
      <w:r>
        <w:t xml:space="preserve">     | }</w:t>
      </w:r>
    </w:p>
    <w:p w14:paraId="6FCF742B" w14:textId="77777777" w:rsidR="00D77386" w:rsidRDefault="00D77386" w:rsidP="00D77386">
      <w:pPr>
        <w:pStyle w:val="a7"/>
      </w:pPr>
      <w:r>
        <w:t>defined trait Speaker</w:t>
      </w:r>
    </w:p>
    <w:p w14:paraId="04A899B9" w14:textId="77777777" w:rsidR="00D77386" w:rsidRDefault="00D77386" w:rsidP="00D77386">
      <w:pPr>
        <w:pStyle w:val="a7"/>
      </w:pPr>
    </w:p>
    <w:p w14:paraId="531E0AAC" w14:textId="77777777" w:rsidR="00D77386" w:rsidRDefault="00D77386" w:rsidP="00D77386">
      <w:pPr>
        <w:pStyle w:val="a7"/>
      </w:pPr>
      <w:r>
        <w:t>scala&gt;</w:t>
      </w:r>
    </w:p>
    <w:p w14:paraId="428C58BA" w14:textId="77777777" w:rsidR="00D77386" w:rsidRDefault="00D77386" w:rsidP="00D77386">
      <w:pPr>
        <w:pStyle w:val="a7"/>
      </w:pPr>
    </w:p>
    <w:p w14:paraId="1D34B528" w14:textId="77777777" w:rsidR="00D77386" w:rsidRDefault="00D77386" w:rsidP="00D77386">
      <w:pPr>
        <w:pStyle w:val="a7"/>
      </w:pPr>
      <w:r>
        <w:t>scala&gt; trait TailWagger {</w:t>
      </w:r>
    </w:p>
    <w:p w14:paraId="0A16945B" w14:textId="77777777" w:rsidR="00D77386" w:rsidRDefault="00D77386" w:rsidP="00D77386">
      <w:pPr>
        <w:pStyle w:val="a7"/>
      </w:pPr>
      <w:r>
        <w:t xml:space="preserve">     |     def </w:t>
      </w:r>
      <w:proofErr w:type="gramStart"/>
      <w:r>
        <w:t>startTail(</w:t>
      </w:r>
      <w:proofErr w:type="gramEnd"/>
      <w:r>
        <w:t>): Unit</w:t>
      </w:r>
    </w:p>
    <w:p w14:paraId="1F460BDA" w14:textId="77777777" w:rsidR="00D77386" w:rsidRDefault="00D77386" w:rsidP="00D77386">
      <w:pPr>
        <w:pStyle w:val="a7"/>
      </w:pPr>
      <w:r>
        <w:t xml:space="preserve">     |     def </w:t>
      </w:r>
      <w:proofErr w:type="gramStart"/>
      <w:r>
        <w:t>stopTail(</w:t>
      </w:r>
      <w:proofErr w:type="gramEnd"/>
      <w:r>
        <w:t>): Unit</w:t>
      </w:r>
    </w:p>
    <w:p w14:paraId="5D4164CA" w14:textId="77777777" w:rsidR="00D77386" w:rsidRDefault="00D77386" w:rsidP="00D77386">
      <w:pPr>
        <w:pStyle w:val="a7"/>
      </w:pPr>
      <w:r>
        <w:t xml:space="preserve">     | }</w:t>
      </w:r>
    </w:p>
    <w:p w14:paraId="30C474DF" w14:textId="77777777" w:rsidR="00D77386" w:rsidRDefault="00D77386" w:rsidP="00D77386">
      <w:pPr>
        <w:pStyle w:val="a7"/>
      </w:pPr>
      <w:r>
        <w:t>defined trait TailWagger</w:t>
      </w:r>
    </w:p>
    <w:p w14:paraId="7BC46088" w14:textId="77777777" w:rsidR="00D77386" w:rsidRDefault="00D77386" w:rsidP="00D77386">
      <w:pPr>
        <w:pStyle w:val="a7"/>
      </w:pPr>
    </w:p>
    <w:p w14:paraId="37B83339" w14:textId="77777777" w:rsidR="00D77386" w:rsidRDefault="00D77386" w:rsidP="00D77386">
      <w:pPr>
        <w:pStyle w:val="a7"/>
      </w:pPr>
      <w:r>
        <w:t>scala&gt;</w:t>
      </w:r>
    </w:p>
    <w:p w14:paraId="3091E840" w14:textId="77777777" w:rsidR="00D77386" w:rsidRDefault="00D77386" w:rsidP="00D77386">
      <w:pPr>
        <w:pStyle w:val="a7"/>
      </w:pPr>
    </w:p>
    <w:p w14:paraId="6887B138" w14:textId="77777777" w:rsidR="00D77386" w:rsidRDefault="00D77386" w:rsidP="00D77386">
      <w:pPr>
        <w:pStyle w:val="a7"/>
      </w:pPr>
      <w:r>
        <w:t>scala&gt; trait Runner {</w:t>
      </w:r>
    </w:p>
    <w:p w14:paraId="38A6A69B" w14:textId="77777777" w:rsidR="00D77386" w:rsidRDefault="00D77386" w:rsidP="00D77386">
      <w:pPr>
        <w:pStyle w:val="a7"/>
      </w:pPr>
      <w:r>
        <w:t xml:space="preserve">     |     def </w:t>
      </w:r>
      <w:proofErr w:type="gramStart"/>
      <w:r>
        <w:t>startRunning(</w:t>
      </w:r>
      <w:proofErr w:type="gramEnd"/>
      <w:r>
        <w:t>): Unit</w:t>
      </w:r>
    </w:p>
    <w:p w14:paraId="6C526C69" w14:textId="77777777" w:rsidR="00D77386" w:rsidRDefault="00D77386" w:rsidP="00D77386">
      <w:pPr>
        <w:pStyle w:val="a7"/>
      </w:pPr>
      <w:r>
        <w:t xml:space="preserve">     |     def </w:t>
      </w:r>
      <w:proofErr w:type="gramStart"/>
      <w:r>
        <w:t>stopRunning(</w:t>
      </w:r>
      <w:proofErr w:type="gramEnd"/>
      <w:r>
        <w:t>): Unit</w:t>
      </w:r>
    </w:p>
    <w:p w14:paraId="3115EBC3" w14:textId="77777777" w:rsidR="00D77386" w:rsidRDefault="00D77386" w:rsidP="00D77386">
      <w:pPr>
        <w:pStyle w:val="a7"/>
      </w:pPr>
      <w:r>
        <w:lastRenderedPageBreak/>
        <w:t xml:space="preserve">     | }</w:t>
      </w:r>
    </w:p>
    <w:p w14:paraId="41A2A1FE" w14:textId="77777777" w:rsidR="00D77386" w:rsidRDefault="00D77386" w:rsidP="00D77386">
      <w:pPr>
        <w:pStyle w:val="a7"/>
      </w:pPr>
      <w:r>
        <w:t>defined trait Runner</w:t>
      </w:r>
    </w:p>
    <w:p w14:paraId="704A8044" w14:textId="6D460F77" w:rsidR="00F90903" w:rsidRDefault="00D77386" w:rsidP="00D77386">
      <w:pPr>
        <w:ind w:firstLine="420"/>
      </w:pPr>
      <w:r w:rsidRPr="00D77386">
        <w:rPr>
          <w:rFonts w:hint="eastAsia"/>
        </w:rPr>
        <w:t>一旦有了这些小片段，就可以通过扩展所有它们并实现必要的方法来创建</w:t>
      </w:r>
      <w:r w:rsidRPr="00D77386">
        <w:rPr>
          <w:rFonts w:hint="eastAsia"/>
        </w:rPr>
        <w:t>Dog</w:t>
      </w:r>
      <w:r w:rsidRPr="00D77386">
        <w:rPr>
          <w:rFonts w:hint="eastAsia"/>
        </w:rPr>
        <w:t>类：</w:t>
      </w:r>
    </w:p>
    <w:p w14:paraId="60ED1287" w14:textId="77777777" w:rsidR="00D77386" w:rsidRDefault="00D77386" w:rsidP="00D77386">
      <w:pPr>
        <w:pStyle w:val="a7"/>
      </w:pPr>
      <w:r>
        <w:t>scala&gt; class Dog extends Speaker with TailWagger with Runner {</w:t>
      </w:r>
    </w:p>
    <w:p w14:paraId="01ECAB53" w14:textId="77777777" w:rsidR="00D77386" w:rsidRDefault="00D77386" w:rsidP="00D77386">
      <w:pPr>
        <w:pStyle w:val="a7"/>
      </w:pPr>
      <w:r>
        <w:t xml:space="preserve">     |</w:t>
      </w:r>
    </w:p>
    <w:p w14:paraId="6F75404E" w14:textId="77777777" w:rsidR="00D77386" w:rsidRDefault="00D77386" w:rsidP="00D77386">
      <w:pPr>
        <w:pStyle w:val="a7"/>
      </w:pPr>
      <w:r>
        <w:t xml:space="preserve">     |     // Speaker</w:t>
      </w:r>
    </w:p>
    <w:p w14:paraId="0030D02D" w14:textId="77777777" w:rsidR="00D77386" w:rsidRDefault="00D77386" w:rsidP="00D77386">
      <w:pPr>
        <w:pStyle w:val="a7"/>
      </w:pPr>
      <w:r>
        <w:t xml:space="preserve">     |     def </w:t>
      </w:r>
      <w:proofErr w:type="gramStart"/>
      <w:r>
        <w:t>speak(</w:t>
      </w:r>
      <w:proofErr w:type="gramEnd"/>
      <w:r>
        <w:t>): String = "Woof!"</w:t>
      </w:r>
    </w:p>
    <w:p w14:paraId="6BAEFEAD" w14:textId="77777777" w:rsidR="00D77386" w:rsidRDefault="00D77386" w:rsidP="00D77386">
      <w:pPr>
        <w:pStyle w:val="a7"/>
      </w:pPr>
      <w:r>
        <w:t xml:space="preserve">     |</w:t>
      </w:r>
    </w:p>
    <w:p w14:paraId="336D12C2" w14:textId="77777777" w:rsidR="00D77386" w:rsidRDefault="00D77386" w:rsidP="00D77386">
      <w:pPr>
        <w:pStyle w:val="a7"/>
      </w:pPr>
      <w:r>
        <w:t xml:space="preserve">     |     // TailWagger</w:t>
      </w:r>
    </w:p>
    <w:p w14:paraId="7A757184" w14:textId="77777777" w:rsidR="00D77386" w:rsidRDefault="00D77386" w:rsidP="00D77386">
      <w:pPr>
        <w:pStyle w:val="a7"/>
      </w:pPr>
      <w:r>
        <w:t xml:space="preserve">     |     def </w:t>
      </w:r>
      <w:proofErr w:type="gramStart"/>
      <w:r>
        <w:t>startTail(</w:t>
      </w:r>
      <w:proofErr w:type="gramEnd"/>
      <w:r>
        <w:t>): Unit = println("tail is wagging")</w:t>
      </w:r>
    </w:p>
    <w:p w14:paraId="0690DB61" w14:textId="77777777" w:rsidR="00D77386" w:rsidRDefault="00D77386" w:rsidP="00D77386">
      <w:pPr>
        <w:pStyle w:val="a7"/>
      </w:pPr>
      <w:r>
        <w:t xml:space="preserve">     |     def </w:t>
      </w:r>
      <w:proofErr w:type="gramStart"/>
      <w:r>
        <w:t>stopTail(</w:t>
      </w:r>
      <w:proofErr w:type="gramEnd"/>
      <w:r>
        <w:t>): Unit = println("tail is stopped")</w:t>
      </w:r>
    </w:p>
    <w:p w14:paraId="7E3CC69E" w14:textId="77777777" w:rsidR="00D77386" w:rsidRDefault="00D77386" w:rsidP="00D77386">
      <w:pPr>
        <w:pStyle w:val="a7"/>
      </w:pPr>
      <w:r>
        <w:t xml:space="preserve">     |</w:t>
      </w:r>
    </w:p>
    <w:p w14:paraId="7C9C85F1" w14:textId="77777777" w:rsidR="00D77386" w:rsidRDefault="00D77386" w:rsidP="00D77386">
      <w:pPr>
        <w:pStyle w:val="a7"/>
      </w:pPr>
      <w:r>
        <w:t xml:space="preserve">     |     // Runner</w:t>
      </w:r>
    </w:p>
    <w:p w14:paraId="1BCB7A25" w14:textId="77777777" w:rsidR="00D77386" w:rsidRDefault="00D77386" w:rsidP="00D77386">
      <w:pPr>
        <w:pStyle w:val="a7"/>
      </w:pPr>
      <w:r>
        <w:t xml:space="preserve">     |     def </w:t>
      </w:r>
      <w:proofErr w:type="gramStart"/>
      <w:r>
        <w:t>startRunning(</w:t>
      </w:r>
      <w:proofErr w:type="gramEnd"/>
      <w:r>
        <w:t>): Unit = println("I'm running")</w:t>
      </w:r>
    </w:p>
    <w:p w14:paraId="6819A033" w14:textId="77777777" w:rsidR="00D77386" w:rsidRDefault="00D77386" w:rsidP="00D77386">
      <w:pPr>
        <w:pStyle w:val="a7"/>
      </w:pPr>
      <w:r>
        <w:t xml:space="preserve">     |     def </w:t>
      </w:r>
      <w:proofErr w:type="gramStart"/>
      <w:r>
        <w:t>stopRunning(</w:t>
      </w:r>
      <w:proofErr w:type="gramEnd"/>
      <w:r>
        <w:t>): Unit = println("Stopped running")</w:t>
      </w:r>
    </w:p>
    <w:p w14:paraId="3A23BEA9" w14:textId="77777777" w:rsidR="00D77386" w:rsidRDefault="00D77386" w:rsidP="00D77386">
      <w:pPr>
        <w:pStyle w:val="a7"/>
      </w:pPr>
      <w:r>
        <w:t xml:space="preserve">     |</w:t>
      </w:r>
    </w:p>
    <w:p w14:paraId="08563616" w14:textId="77777777" w:rsidR="00D77386" w:rsidRDefault="00D77386" w:rsidP="00D77386">
      <w:pPr>
        <w:pStyle w:val="a7"/>
      </w:pPr>
      <w:r>
        <w:t xml:space="preserve">     | }</w:t>
      </w:r>
    </w:p>
    <w:p w14:paraId="498DCAD4" w14:textId="77777777" w:rsidR="00D77386" w:rsidRDefault="00D77386" w:rsidP="00D77386">
      <w:pPr>
        <w:pStyle w:val="a7"/>
      </w:pPr>
      <w:r>
        <w:t>defined class Dog</w:t>
      </w:r>
    </w:p>
    <w:p w14:paraId="0FDAC460" w14:textId="07C667C7" w:rsidR="00CE4A4A" w:rsidRDefault="00F90903" w:rsidP="00D77386">
      <w:pPr>
        <w:ind w:firstLine="420"/>
      </w:pPr>
      <w:r>
        <w:rPr>
          <w:rFonts w:hint="eastAsia"/>
        </w:rPr>
        <w:t>注意如何</w:t>
      </w:r>
      <w:r>
        <w:rPr>
          <w:rFonts w:hint="eastAsia"/>
        </w:rPr>
        <w:t>extends</w:t>
      </w:r>
      <w:r>
        <w:rPr>
          <w:rFonts w:hint="eastAsia"/>
        </w:rPr>
        <w:t>和</w:t>
      </w:r>
      <w:r>
        <w:rPr>
          <w:rFonts w:hint="eastAsia"/>
        </w:rPr>
        <w:t>with</w:t>
      </w:r>
      <w:r w:rsidR="00D77386">
        <w:rPr>
          <w:rFonts w:hint="eastAsia"/>
        </w:rPr>
        <w:t>用于从多个特征创建类。</w:t>
      </w:r>
    </w:p>
    <w:p w14:paraId="0D2270D7" w14:textId="64A5B9D4" w:rsidR="009E2423" w:rsidRDefault="009E2423" w:rsidP="00DD42E7">
      <w:pPr>
        <w:pStyle w:val="Heading3"/>
      </w:pPr>
      <w:r>
        <w:rPr>
          <w:rFonts w:hint="eastAsia"/>
        </w:rPr>
        <w:t>函数式编程</w:t>
      </w:r>
    </w:p>
    <w:p w14:paraId="1FEA13E6" w14:textId="23EA37C0" w:rsidR="00C820B3" w:rsidRDefault="00C820B3" w:rsidP="00C820B3">
      <w:pPr>
        <w:ind w:firstLine="420"/>
      </w:pPr>
      <w:r>
        <w:rPr>
          <w:rFonts w:hint="eastAsia"/>
        </w:rPr>
        <w:t>Scala</w:t>
      </w:r>
      <w:r w:rsidR="002F0264">
        <w:rPr>
          <w:rFonts w:hint="eastAsia"/>
        </w:rPr>
        <w:t>允许我们</w:t>
      </w:r>
      <w:r>
        <w:rPr>
          <w:rFonts w:hint="eastAsia"/>
        </w:rPr>
        <w:t>将两种方法结合使用，以面向对象编程</w:t>
      </w:r>
      <w:r w:rsidR="00484F74">
        <w:rPr>
          <w:rFonts w:hint="eastAsia"/>
        </w:rPr>
        <w:t>风格和函数式编程</w:t>
      </w:r>
      <w:r>
        <w:rPr>
          <w:rFonts w:hint="eastAsia"/>
        </w:rPr>
        <w:t>风格甚至混合风格编写代码。</w:t>
      </w:r>
      <w:r w:rsidR="00E36E34">
        <w:rPr>
          <w:rFonts w:hint="eastAsia"/>
        </w:rPr>
        <w:t>如果之前学习过</w:t>
      </w:r>
      <w:r>
        <w:rPr>
          <w:rFonts w:hint="eastAsia"/>
        </w:rPr>
        <w:t>Java</w:t>
      </w:r>
      <w:r w:rsidR="00E36E34">
        <w:rPr>
          <w:rFonts w:hint="eastAsia"/>
        </w:rPr>
        <w:t>、</w:t>
      </w:r>
      <w:r>
        <w:rPr>
          <w:rFonts w:hint="eastAsia"/>
        </w:rPr>
        <w:t>C ++</w:t>
      </w:r>
      <w:r>
        <w:rPr>
          <w:rFonts w:hint="eastAsia"/>
        </w:rPr>
        <w:t>或</w:t>
      </w:r>
      <w:r>
        <w:rPr>
          <w:rFonts w:hint="eastAsia"/>
        </w:rPr>
        <w:t>C</w:t>
      </w:r>
      <w:r>
        <w:rPr>
          <w:rFonts w:hint="eastAsia"/>
        </w:rPr>
        <w:t>＃之类的</w:t>
      </w:r>
      <w:r w:rsidR="00E36E34">
        <w:rPr>
          <w:rFonts w:hint="eastAsia"/>
        </w:rPr>
        <w:t>面向对象编程</w:t>
      </w:r>
      <w:r>
        <w:rPr>
          <w:rFonts w:hint="eastAsia"/>
        </w:rPr>
        <w:t>语言</w:t>
      </w:r>
      <w:r w:rsidR="00E36E34">
        <w:rPr>
          <w:rFonts w:hint="eastAsia"/>
        </w:rPr>
        <w:t>，</w:t>
      </w:r>
      <w:r w:rsidR="00451F80">
        <w:rPr>
          <w:rFonts w:hint="eastAsia"/>
        </w:rPr>
        <w:t>这</w:t>
      </w:r>
      <w:r w:rsidR="00E36E34">
        <w:rPr>
          <w:rFonts w:hint="eastAsia"/>
        </w:rPr>
        <w:t>有利于我们理解相关的概念。</w:t>
      </w:r>
      <w:r>
        <w:rPr>
          <w:rFonts w:hint="eastAsia"/>
        </w:rPr>
        <w:t>但是，由于</w:t>
      </w:r>
      <w:r w:rsidR="00451F80">
        <w:rPr>
          <w:rFonts w:hint="eastAsia"/>
        </w:rPr>
        <w:t>函数式编程风格</w:t>
      </w:r>
      <w:r>
        <w:rPr>
          <w:rFonts w:hint="eastAsia"/>
        </w:rPr>
        <w:t>对于许多开发人员来说仍相对较新，</w:t>
      </w:r>
      <w:r w:rsidR="00451F80">
        <w:rPr>
          <w:rFonts w:hint="eastAsia"/>
        </w:rPr>
        <w:t>所以理解起来会有些难度，我们可以</w:t>
      </w:r>
      <w:r w:rsidR="009F7B16">
        <w:rPr>
          <w:rFonts w:hint="eastAsia"/>
        </w:rPr>
        <w:t>现从</w:t>
      </w:r>
      <w:r w:rsidR="00451F80">
        <w:rPr>
          <w:rFonts w:hint="eastAsia"/>
        </w:rPr>
        <w:t>简单的概念入手</w:t>
      </w:r>
      <w:r>
        <w:rPr>
          <w:rFonts w:hint="eastAsia"/>
        </w:rPr>
        <w:t>。</w:t>
      </w:r>
    </w:p>
    <w:p w14:paraId="621287F7" w14:textId="77777777" w:rsidR="007C5D20" w:rsidRDefault="00C820B3" w:rsidP="00C76599">
      <w:pPr>
        <w:ind w:firstLine="420"/>
      </w:pPr>
      <w:r>
        <w:rPr>
          <w:rFonts w:hint="eastAsia"/>
        </w:rPr>
        <w:t>函</w:t>
      </w:r>
      <w:r w:rsidR="008813B3">
        <w:rPr>
          <w:rFonts w:hint="eastAsia"/>
        </w:rPr>
        <w:t>数式编程是一种编程风格，强调只使用纯函数和不可变值编写应用程序，</w:t>
      </w:r>
      <w:r w:rsidR="001E37C8">
        <w:rPr>
          <w:rFonts w:hint="eastAsia"/>
        </w:rPr>
        <w:t>函数式程序员非常渴望将其代码视为数学</w:t>
      </w:r>
      <w:r w:rsidR="0081456C">
        <w:rPr>
          <w:rFonts w:hint="eastAsia"/>
        </w:rPr>
        <w:t>中的函数公式</w:t>
      </w:r>
      <w:r w:rsidR="001E37C8">
        <w:rPr>
          <w:rFonts w:hint="eastAsia"/>
        </w:rPr>
        <w:t>，</w:t>
      </w:r>
      <w:r w:rsidR="004D7BA7">
        <w:rPr>
          <w:rFonts w:hint="eastAsia"/>
        </w:rPr>
        <w:t>并且可以将它们</w:t>
      </w:r>
      <w:r>
        <w:rPr>
          <w:rFonts w:hint="eastAsia"/>
        </w:rPr>
        <w:t>组合</w:t>
      </w:r>
      <w:r w:rsidR="004D7BA7">
        <w:rPr>
          <w:rFonts w:hint="eastAsia"/>
        </w:rPr>
        <w:t>成为</w:t>
      </w:r>
      <w:r w:rsidR="0013787D">
        <w:rPr>
          <w:rFonts w:hint="eastAsia"/>
        </w:rPr>
        <w:t>一系列代数方程式。</w:t>
      </w:r>
      <w:r w:rsidR="00CF02D0">
        <w:rPr>
          <w:rFonts w:hint="eastAsia"/>
        </w:rPr>
        <w:t>使用函数式编程更像是</w:t>
      </w:r>
      <w:r w:rsidR="00CB0D91">
        <w:rPr>
          <w:rFonts w:hint="eastAsia"/>
        </w:rPr>
        <w:t>数据科学家</w:t>
      </w:r>
      <w:r w:rsidR="00CF02D0">
        <w:rPr>
          <w:rFonts w:hint="eastAsia"/>
        </w:rPr>
        <w:t>通过定义数据公式解决问题</w:t>
      </w:r>
      <w:r w:rsidR="0013787D">
        <w:rPr>
          <w:rFonts w:hint="eastAsia"/>
        </w:rPr>
        <w:t>，</w:t>
      </w:r>
      <w:r w:rsidR="00D94C85">
        <w:rPr>
          <w:rFonts w:hint="eastAsia"/>
        </w:rPr>
        <w:t>驱使他们仅使用纯函数和不可变值，因为这就是我们</w:t>
      </w:r>
      <w:r>
        <w:rPr>
          <w:rFonts w:hint="eastAsia"/>
        </w:rPr>
        <w:t>在代数和其他形式的数学中所使用的。函数式编程是一个很大的主题，</w:t>
      </w:r>
      <w:r w:rsidR="00B8757D">
        <w:rPr>
          <w:rFonts w:hint="eastAsia"/>
        </w:rPr>
        <w:t>实际上通过本小结</w:t>
      </w:r>
      <w:r>
        <w:rPr>
          <w:rFonts w:hint="eastAsia"/>
        </w:rPr>
        <w:t>我们</w:t>
      </w:r>
      <w:r w:rsidR="00B8757D">
        <w:rPr>
          <w:rFonts w:hint="eastAsia"/>
        </w:rPr>
        <w:t>只是</w:t>
      </w:r>
      <w:r>
        <w:rPr>
          <w:rFonts w:hint="eastAsia"/>
        </w:rPr>
        <w:t>了解</w:t>
      </w:r>
      <w:r w:rsidR="00B8757D">
        <w:rPr>
          <w:rFonts w:hint="eastAsia"/>
        </w:rPr>
        <w:t>函数式编程</w:t>
      </w:r>
      <w:r>
        <w:rPr>
          <w:rFonts w:hint="eastAsia"/>
        </w:rPr>
        <w:t>，</w:t>
      </w:r>
      <w:r w:rsidR="009F7B16" w:rsidRPr="009F7B16">
        <w:rPr>
          <w:rFonts w:hint="eastAsia"/>
        </w:rPr>
        <w:t>显示</w:t>
      </w:r>
      <w:r w:rsidR="009F7B16" w:rsidRPr="009F7B16">
        <w:rPr>
          <w:rFonts w:hint="eastAsia"/>
        </w:rPr>
        <w:t>Scala</w:t>
      </w:r>
      <w:r w:rsidR="009F7B16" w:rsidRPr="009F7B16">
        <w:rPr>
          <w:rFonts w:hint="eastAsia"/>
        </w:rPr>
        <w:t>为开发人员提供的一些用于编写功能代码的工具。</w:t>
      </w:r>
      <w:r w:rsidR="0089326E">
        <w:rPr>
          <w:rFonts w:hint="eastAsia"/>
        </w:rPr>
        <w:t>首先我们使用</w:t>
      </w:r>
      <w:r w:rsidR="0089326E">
        <w:rPr>
          <w:rFonts w:hint="eastAsia"/>
        </w:rPr>
        <w:t>Scala</w:t>
      </w:r>
      <w:r w:rsidR="0089326E">
        <w:rPr>
          <w:rFonts w:hint="eastAsia"/>
        </w:rPr>
        <w:t>提供的函数式编程模式编写纯函数。</w:t>
      </w:r>
      <w:r w:rsidR="006C123D">
        <w:rPr>
          <w:rFonts w:hint="eastAsia"/>
        </w:rPr>
        <w:t>纯函数的</w:t>
      </w:r>
      <w:r w:rsidR="00163669">
        <w:rPr>
          <w:rFonts w:hint="eastAsia"/>
        </w:rPr>
        <w:t>定义为：</w:t>
      </w:r>
      <w:r w:rsidR="00C76599">
        <w:rPr>
          <w:rFonts w:hint="eastAsia"/>
        </w:rPr>
        <w:t>函数的输出仅取决于其输入变量</w:t>
      </w:r>
      <w:r w:rsidR="00163669">
        <w:rPr>
          <w:rFonts w:hint="eastAsia"/>
        </w:rPr>
        <w:t>；</w:t>
      </w:r>
      <w:r w:rsidR="00C76599">
        <w:rPr>
          <w:rFonts w:hint="eastAsia"/>
        </w:rPr>
        <w:t>它不会改变任何隐藏状态</w:t>
      </w:r>
      <w:r w:rsidR="006D6DB2">
        <w:rPr>
          <w:rFonts w:hint="eastAsia"/>
        </w:rPr>
        <w:t>；</w:t>
      </w:r>
      <w:r w:rsidR="009E596B">
        <w:rPr>
          <w:rFonts w:hint="eastAsia"/>
        </w:rPr>
        <w:t>不会从外界读取数据（包括控制台、</w:t>
      </w:r>
      <w:r w:rsidR="00C76599">
        <w:rPr>
          <w:rFonts w:hint="eastAsia"/>
        </w:rPr>
        <w:t>Web</w:t>
      </w:r>
      <w:r w:rsidR="009E596B">
        <w:rPr>
          <w:rFonts w:hint="eastAsia"/>
        </w:rPr>
        <w:t>服务、数据库和</w:t>
      </w:r>
      <w:r w:rsidR="00C76599">
        <w:rPr>
          <w:rFonts w:hint="eastAsia"/>
        </w:rPr>
        <w:t>文件等），也不会向外界写入数据</w:t>
      </w:r>
      <w:r w:rsidR="009E596B">
        <w:rPr>
          <w:rFonts w:hint="eastAsia"/>
        </w:rPr>
        <w:t>。</w:t>
      </w:r>
      <w:r w:rsidR="00C76599">
        <w:rPr>
          <w:rFonts w:hint="eastAsia"/>
        </w:rPr>
        <w:t>由</w:t>
      </w:r>
      <w:r w:rsidR="00F13E1F">
        <w:rPr>
          <w:rFonts w:hint="eastAsia"/>
        </w:rPr>
        <w:t>于此定义，每次调用具有相同输入值的纯函数时，总会得到相同的结果，</w:t>
      </w:r>
      <w:r w:rsidR="00B217FF">
        <w:rPr>
          <w:rFonts w:hint="eastAsia"/>
        </w:rPr>
        <w:t>例如</w:t>
      </w:r>
      <w:r w:rsidR="00B217FF" w:rsidRPr="00B217FF">
        <w:rPr>
          <w:rFonts w:hint="eastAsia"/>
        </w:rPr>
        <w:t>可以使用输入值</w:t>
      </w:r>
      <w:r w:rsidR="00B217FF" w:rsidRPr="00B217FF">
        <w:rPr>
          <w:rFonts w:hint="eastAsia"/>
        </w:rPr>
        <w:t>2</w:t>
      </w:r>
      <w:r w:rsidR="00B217FF" w:rsidRPr="00B217FF">
        <w:rPr>
          <w:rFonts w:hint="eastAsia"/>
        </w:rPr>
        <w:t>无限次调用</w:t>
      </w:r>
      <w:r w:rsidR="00B217FF" w:rsidRPr="00B217FF">
        <w:rPr>
          <w:rFonts w:hint="eastAsia"/>
        </w:rPr>
        <w:t>double</w:t>
      </w:r>
      <w:r w:rsidR="00B217FF" w:rsidRPr="00B217FF">
        <w:rPr>
          <w:rFonts w:hint="eastAsia"/>
        </w:rPr>
        <w:t>函数，并且始终获得结果</w:t>
      </w:r>
      <w:r w:rsidR="00B217FF" w:rsidRPr="00B217FF">
        <w:rPr>
          <w:rFonts w:hint="eastAsia"/>
        </w:rPr>
        <w:t>4</w:t>
      </w:r>
      <w:r w:rsidR="00B217FF" w:rsidRPr="00B217FF">
        <w:rPr>
          <w:rFonts w:hint="eastAsia"/>
        </w:rPr>
        <w:t>。</w:t>
      </w:r>
      <w:r w:rsidR="00F13E1F">
        <w:rPr>
          <w:rFonts w:hint="eastAsia"/>
        </w:rPr>
        <w:t>按照这个定义，</w:t>
      </w:r>
      <w:r w:rsidR="00C76599">
        <w:rPr>
          <w:rFonts w:hint="eastAsia"/>
        </w:rPr>
        <w:t>scala.math._</w:t>
      </w:r>
      <w:r w:rsidR="00F13E1F">
        <w:rPr>
          <w:rFonts w:hint="eastAsia"/>
        </w:rPr>
        <w:t>包中的此类方法就是纯函数，例如</w:t>
      </w:r>
      <w:r w:rsidR="00C76599">
        <w:t>abs</w:t>
      </w:r>
      <w:r w:rsidR="00F13E1F">
        <w:rPr>
          <w:rFonts w:hint="eastAsia"/>
        </w:rPr>
        <w:t>、</w:t>
      </w:r>
      <w:r w:rsidR="00C76599">
        <w:t>ceil</w:t>
      </w:r>
      <w:r w:rsidR="00F13E1F">
        <w:rPr>
          <w:rFonts w:hint="eastAsia"/>
        </w:rPr>
        <w:t>、</w:t>
      </w:r>
      <w:r w:rsidR="00C76599">
        <w:t>max</w:t>
      </w:r>
      <w:r w:rsidR="00F13E1F">
        <w:rPr>
          <w:rFonts w:hint="eastAsia"/>
        </w:rPr>
        <w:t>、</w:t>
      </w:r>
      <w:r w:rsidR="00C76599">
        <w:t>min</w:t>
      </w:r>
      <w:r w:rsidR="00F13E1F">
        <w:rPr>
          <w:rFonts w:hint="eastAsia"/>
        </w:rPr>
        <w:t>，</w:t>
      </w:r>
      <w:r w:rsidR="00C76599">
        <w:rPr>
          <w:rFonts w:hint="eastAsia"/>
        </w:rPr>
        <w:t>这些</w:t>
      </w:r>
      <w:r w:rsidR="00C76599">
        <w:rPr>
          <w:rFonts w:hint="eastAsia"/>
        </w:rPr>
        <w:t>Scala String</w:t>
      </w:r>
      <w:r w:rsidR="00C76599">
        <w:rPr>
          <w:rFonts w:hint="eastAsia"/>
        </w:rPr>
        <w:t>方法也是纯函数：</w:t>
      </w:r>
      <w:r w:rsidR="00C76599">
        <w:t>isEmpty</w:t>
      </w:r>
      <w:r w:rsidR="00F13E1F">
        <w:rPr>
          <w:rFonts w:hint="eastAsia"/>
        </w:rPr>
        <w:t>、</w:t>
      </w:r>
      <w:r w:rsidR="00C76599">
        <w:t>length</w:t>
      </w:r>
      <w:r w:rsidR="00F13E1F">
        <w:rPr>
          <w:rFonts w:hint="eastAsia"/>
        </w:rPr>
        <w:t>和</w:t>
      </w:r>
      <w:r w:rsidR="00C76599">
        <w:t>substring</w:t>
      </w:r>
      <w:r w:rsidR="00F13E1F">
        <w:rPr>
          <w:rFonts w:hint="eastAsia"/>
        </w:rPr>
        <w:t>。</w:t>
      </w:r>
      <w:r w:rsidR="00C76599">
        <w:rPr>
          <w:rFonts w:hint="eastAsia"/>
        </w:rPr>
        <w:t>在</w:t>
      </w:r>
      <w:r w:rsidR="00C76599">
        <w:rPr>
          <w:rFonts w:hint="eastAsia"/>
        </w:rPr>
        <w:t>Scala</w:t>
      </w:r>
      <w:r w:rsidR="00C76599">
        <w:rPr>
          <w:rFonts w:hint="eastAsia"/>
        </w:rPr>
        <w:t>集合类的很多方法也作为</w:t>
      </w:r>
      <w:r w:rsidR="00236D9E">
        <w:rPr>
          <w:rFonts w:hint="eastAsia"/>
        </w:rPr>
        <w:t>纯函数</w:t>
      </w:r>
      <w:r w:rsidR="00C76599">
        <w:rPr>
          <w:rFonts w:hint="eastAsia"/>
        </w:rPr>
        <w:t>，包括</w:t>
      </w:r>
      <w:r w:rsidR="00C76599">
        <w:rPr>
          <w:rFonts w:hint="eastAsia"/>
        </w:rPr>
        <w:t>drop</w:t>
      </w:r>
      <w:r w:rsidR="00236D9E">
        <w:rPr>
          <w:rFonts w:hint="eastAsia"/>
        </w:rPr>
        <w:t>、</w:t>
      </w:r>
      <w:r w:rsidR="00C76599">
        <w:rPr>
          <w:rFonts w:hint="eastAsia"/>
        </w:rPr>
        <w:t>filter</w:t>
      </w:r>
      <w:r w:rsidR="00C76599">
        <w:rPr>
          <w:rFonts w:hint="eastAsia"/>
        </w:rPr>
        <w:t>和</w:t>
      </w:r>
      <w:r w:rsidR="00C76599">
        <w:rPr>
          <w:rFonts w:hint="eastAsia"/>
        </w:rPr>
        <w:t>map</w:t>
      </w:r>
      <w:r w:rsidR="00C76599">
        <w:rPr>
          <w:rFonts w:hint="eastAsia"/>
        </w:rPr>
        <w:t>。</w:t>
      </w:r>
    </w:p>
    <w:p w14:paraId="4DFF4FC6" w14:textId="2B5C0B8A" w:rsidR="007C5D20" w:rsidRDefault="00C76599" w:rsidP="00C76599">
      <w:pPr>
        <w:ind w:firstLine="420"/>
      </w:pPr>
      <w:r>
        <w:rPr>
          <w:rFonts w:hint="eastAsia"/>
        </w:rPr>
        <w:t>相反，以下功能不纯，因为它们违反了定义。</w:t>
      </w:r>
      <w:r w:rsidR="006676F1">
        <w:rPr>
          <w:rFonts w:hint="eastAsia"/>
        </w:rPr>
        <w:t>与日期和时间相关的方法</w:t>
      </w:r>
      <w:r w:rsidR="006676F1" w:rsidRPr="006676F1">
        <w:rPr>
          <w:rFonts w:hint="eastAsia"/>
        </w:rPr>
        <w:t>都不纯</w:t>
      </w:r>
      <w:r w:rsidR="006676F1">
        <w:rPr>
          <w:rFonts w:hint="eastAsia"/>
        </w:rPr>
        <w:t>，例如</w:t>
      </w:r>
      <w:r w:rsidR="006676F1" w:rsidRPr="006676F1">
        <w:rPr>
          <w:rFonts w:hint="eastAsia"/>
        </w:rPr>
        <w:t>getDayOfWeek</w:t>
      </w:r>
      <w:r w:rsidR="006676F1" w:rsidRPr="006676F1">
        <w:rPr>
          <w:rFonts w:hint="eastAsia"/>
        </w:rPr>
        <w:t>，</w:t>
      </w:r>
      <w:r w:rsidR="006676F1" w:rsidRPr="006676F1">
        <w:rPr>
          <w:rFonts w:hint="eastAsia"/>
        </w:rPr>
        <w:t>getHour</w:t>
      </w:r>
      <w:r w:rsidR="006676F1" w:rsidRPr="006676F1">
        <w:rPr>
          <w:rFonts w:hint="eastAsia"/>
        </w:rPr>
        <w:t>和</w:t>
      </w:r>
      <w:r w:rsidR="006676F1" w:rsidRPr="006676F1">
        <w:rPr>
          <w:rFonts w:hint="eastAsia"/>
        </w:rPr>
        <w:t>getMinute</w:t>
      </w:r>
      <w:r w:rsidR="00DA49C3">
        <w:rPr>
          <w:rFonts w:hint="eastAsia"/>
        </w:rPr>
        <w:t>，因为它们的输出取决于输入参数以外的其他东西，</w:t>
      </w:r>
      <w:r w:rsidR="006676F1" w:rsidRPr="006676F1">
        <w:rPr>
          <w:rFonts w:hint="eastAsia"/>
        </w:rPr>
        <w:t>他们的结果依赖于这些示例中某种形式的隐藏</w:t>
      </w:r>
      <w:r w:rsidR="00F25018">
        <w:rPr>
          <w:rFonts w:hint="eastAsia"/>
        </w:rPr>
        <w:t>输入输出操作</w:t>
      </w:r>
      <w:r w:rsidR="006676F1" w:rsidRPr="006676F1">
        <w:rPr>
          <w:rFonts w:hint="eastAsia"/>
        </w:rPr>
        <w:t>和隐藏输入。</w:t>
      </w:r>
      <w:r>
        <w:rPr>
          <w:rFonts w:hint="eastAsia"/>
        </w:rPr>
        <w:t>通常，不纯函数会执行以下一项或多项操作：</w:t>
      </w:r>
    </w:p>
    <w:p w14:paraId="67161614" w14:textId="042FE197" w:rsidR="00C76599" w:rsidRDefault="007C5D20" w:rsidP="00C76599">
      <w:pPr>
        <w:ind w:firstLine="420"/>
      </w:pPr>
      <w:r>
        <w:rPr>
          <w:rFonts w:hint="eastAsia"/>
        </w:rPr>
        <w:t>（</w:t>
      </w:r>
      <w:r>
        <w:rPr>
          <w:rFonts w:hint="eastAsia"/>
        </w:rPr>
        <w:t>1</w:t>
      </w:r>
      <w:r>
        <w:rPr>
          <w:rFonts w:hint="eastAsia"/>
        </w:rPr>
        <w:t>）</w:t>
      </w:r>
      <w:r w:rsidR="00C76599">
        <w:rPr>
          <w:rFonts w:hint="eastAsia"/>
        </w:rPr>
        <w:t>读取隐藏的输入，访问未显式传递为输入参数的变量和数据</w:t>
      </w:r>
    </w:p>
    <w:p w14:paraId="5559EC75" w14:textId="07FF3120" w:rsidR="00C76599" w:rsidRDefault="007D40F6" w:rsidP="00C76599">
      <w:pPr>
        <w:ind w:firstLine="420"/>
      </w:pPr>
      <w:r>
        <w:rPr>
          <w:rFonts w:hint="eastAsia"/>
        </w:rPr>
        <w:t>（</w:t>
      </w:r>
      <w:r>
        <w:rPr>
          <w:rFonts w:hint="eastAsia"/>
        </w:rPr>
        <w:t>2</w:t>
      </w:r>
      <w:r>
        <w:rPr>
          <w:rFonts w:hint="eastAsia"/>
        </w:rPr>
        <w:t>）</w:t>
      </w:r>
      <w:r w:rsidR="00C76599">
        <w:rPr>
          <w:rFonts w:hint="eastAsia"/>
        </w:rPr>
        <w:t>写隐藏的输出</w:t>
      </w:r>
    </w:p>
    <w:p w14:paraId="75D1339F" w14:textId="207C247B" w:rsidR="00C76599" w:rsidRDefault="007D40F6" w:rsidP="00C76599">
      <w:pPr>
        <w:ind w:firstLine="420"/>
      </w:pPr>
      <w:r>
        <w:rPr>
          <w:rFonts w:hint="eastAsia"/>
        </w:rPr>
        <w:t>（</w:t>
      </w:r>
      <w:r>
        <w:rPr>
          <w:rFonts w:hint="eastAsia"/>
        </w:rPr>
        <w:t>3</w:t>
      </w:r>
      <w:r>
        <w:rPr>
          <w:rFonts w:hint="eastAsia"/>
        </w:rPr>
        <w:t>）改变</w:t>
      </w:r>
      <w:r w:rsidR="00C76599">
        <w:rPr>
          <w:rFonts w:hint="eastAsia"/>
        </w:rPr>
        <w:t>它们给定的参数</w:t>
      </w:r>
    </w:p>
    <w:p w14:paraId="75B642E9" w14:textId="57EB9F0E" w:rsidR="00C76599" w:rsidRDefault="00FE7BC3" w:rsidP="00C76599">
      <w:pPr>
        <w:ind w:firstLine="420"/>
      </w:pPr>
      <w:r>
        <w:rPr>
          <w:rFonts w:hint="eastAsia"/>
        </w:rPr>
        <w:t>（</w:t>
      </w:r>
      <w:r>
        <w:rPr>
          <w:rFonts w:hint="eastAsia"/>
        </w:rPr>
        <w:t>4</w:t>
      </w:r>
      <w:r>
        <w:rPr>
          <w:rFonts w:hint="eastAsia"/>
        </w:rPr>
        <w:t>）</w:t>
      </w:r>
      <w:r w:rsidR="00C76599">
        <w:rPr>
          <w:rFonts w:hint="eastAsia"/>
        </w:rPr>
        <w:t>与外界进行某种</w:t>
      </w:r>
      <w:r>
        <w:rPr>
          <w:rFonts w:hint="eastAsia"/>
        </w:rPr>
        <w:t>读写</w:t>
      </w:r>
    </w:p>
    <w:p w14:paraId="0F4B3B80" w14:textId="4059E63D" w:rsidR="00C76599" w:rsidRDefault="00A87452" w:rsidP="00C76599">
      <w:pPr>
        <w:ind w:firstLine="420"/>
      </w:pPr>
      <w:r>
        <w:rPr>
          <w:rFonts w:hint="eastAsia"/>
        </w:rPr>
        <w:t>当然</w:t>
      </w:r>
      <w:r w:rsidR="00464CB0">
        <w:rPr>
          <w:rFonts w:hint="eastAsia"/>
        </w:rPr>
        <w:t>应用程序</w:t>
      </w:r>
      <w:r>
        <w:rPr>
          <w:rFonts w:hint="eastAsia"/>
        </w:rPr>
        <w:t>不可能完全</w:t>
      </w:r>
      <w:r w:rsidR="009C6A50">
        <w:rPr>
          <w:rFonts w:hint="eastAsia"/>
        </w:rPr>
        <w:t>与</w:t>
      </w:r>
      <w:r w:rsidR="005F202B">
        <w:rPr>
          <w:rFonts w:hint="eastAsia"/>
        </w:rPr>
        <w:t>外界</w:t>
      </w:r>
      <w:r w:rsidR="009C6A50">
        <w:rPr>
          <w:rFonts w:hint="eastAsia"/>
        </w:rPr>
        <w:t>没有输入输出，</w:t>
      </w:r>
      <w:r w:rsidR="00C76599">
        <w:rPr>
          <w:rFonts w:hint="eastAsia"/>
        </w:rPr>
        <w:t>因此人们提出以下建议：</w:t>
      </w:r>
      <w:r w:rsidR="00AE0B36">
        <w:rPr>
          <w:rFonts w:hint="eastAsia"/>
        </w:rPr>
        <w:t>使用纯函数编写应用程序的核心，然后围绕该核心编写不纯的包装</w:t>
      </w:r>
      <w:r w:rsidR="00C76599">
        <w:rPr>
          <w:rFonts w:hint="eastAsia"/>
        </w:rPr>
        <w:t>以与外界交互。用</w:t>
      </w:r>
      <w:r w:rsidR="00C76599">
        <w:rPr>
          <w:rFonts w:hint="eastAsia"/>
        </w:rPr>
        <w:t>Scala</w:t>
      </w:r>
      <w:r w:rsidR="00C76599">
        <w:rPr>
          <w:rFonts w:hint="eastAsia"/>
        </w:rPr>
        <w:t>编写纯函数是</w:t>
      </w:r>
      <w:r w:rsidR="00407052">
        <w:rPr>
          <w:rFonts w:hint="eastAsia"/>
        </w:rPr>
        <w:lastRenderedPageBreak/>
        <w:t>关于函数编程的较简单部分之一，</w:t>
      </w:r>
      <w:r w:rsidR="00C76599">
        <w:rPr>
          <w:rFonts w:hint="eastAsia"/>
        </w:rPr>
        <w:t>只需使用</w:t>
      </w:r>
      <w:r w:rsidR="00C76599">
        <w:rPr>
          <w:rFonts w:hint="eastAsia"/>
        </w:rPr>
        <w:t>Scala</w:t>
      </w:r>
      <w:r w:rsidR="00C1206A">
        <w:rPr>
          <w:rFonts w:hint="eastAsia"/>
        </w:rPr>
        <w:t>定义</w:t>
      </w:r>
      <w:r w:rsidR="00C76599">
        <w:rPr>
          <w:rFonts w:hint="eastAsia"/>
        </w:rPr>
        <w:t>方法</w:t>
      </w:r>
      <w:r w:rsidR="00C1206A">
        <w:rPr>
          <w:rFonts w:hint="eastAsia"/>
        </w:rPr>
        <w:t>的</w:t>
      </w:r>
      <w:r w:rsidR="001909FD">
        <w:rPr>
          <w:rFonts w:hint="eastAsia"/>
        </w:rPr>
        <w:t>语法编写纯函数。这是一个纯函数，</w:t>
      </w:r>
      <w:r w:rsidR="00C76599">
        <w:rPr>
          <w:rFonts w:hint="eastAsia"/>
        </w:rPr>
        <w:t>将给定的输入值加倍：</w:t>
      </w:r>
    </w:p>
    <w:p w14:paraId="4C9953B9" w14:textId="77777777" w:rsidR="001909FD" w:rsidRDefault="001909FD" w:rsidP="001909FD">
      <w:pPr>
        <w:pStyle w:val="a7"/>
      </w:pPr>
      <w:r>
        <w:t xml:space="preserve">scala&gt; def </w:t>
      </w:r>
      <w:proofErr w:type="gramStart"/>
      <w:r>
        <w:t>double(</w:t>
      </w:r>
      <w:proofErr w:type="gramEnd"/>
      <w:r>
        <w:t>i: Int): Int = i * 2</w:t>
      </w:r>
    </w:p>
    <w:p w14:paraId="4291ECAB" w14:textId="77777777" w:rsidR="001909FD" w:rsidRDefault="001909FD" w:rsidP="001909FD">
      <w:pPr>
        <w:pStyle w:val="a7"/>
      </w:pPr>
      <w:r>
        <w:t xml:space="preserve">double: (i: </w:t>
      </w:r>
      <w:proofErr w:type="gramStart"/>
      <w:r>
        <w:t>Int)Int</w:t>
      </w:r>
      <w:proofErr w:type="gramEnd"/>
    </w:p>
    <w:p w14:paraId="61824496" w14:textId="596BB819" w:rsidR="00C76599" w:rsidRDefault="001909FD" w:rsidP="00C76599">
      <w:pPr>
        <w:ind w:firstLine="420"/>
      </w:pPr>
      <w:r w:rsidRPr="001909FD">
        <w:rPr>
          <w:rFonts w:hint="eastAsia"/>
        </w:rPr>
        <w:t>纯函数是仅依赖于其声明的输入及其内部算法来生成其输出的函数。</w:t>
      </w:r>
      <w:r>
        <w:rPr>
          <w:rFonts w:hint="eastAsia"/>
        </w:rPr>
        <w:t>它不会从外部世界</w:t>
      </w:r>
      <w:r w:rsidRPr="001909FD">
        <w:rPr>
          <w:rFonts w:hint="eastAsia"/>
        </w:rPr>
        <w:t>（函数范围之外的世界）中读取任何其他值，并且不会修改外部世界中的任何值。</w:t>
      </w:r>
      <w:r w:rsidR="00C76599">
        <w:rPr>
          <w:rFonts w:hint="eastAsia"/>
        </w:rPr>
        <w:t>实际</w:t>
      </w:r>
      <w:r w:rsidR="00387560">
        <w:rPr>
          <w:rFonts w:hint="eastAsia"/>
        </w:rPr>
        <w:t>的应用程序包含纯功能和不纯功能的组合，</w:t>
      </w:r>
      <w:r w:rsidR="00C76599">
        <w:rPr>
          <w:rFonts w:hint="eastAsia"/>
        </w:rPr>
        <w:t>通常的建议是使用纯函数编写应用程序的核心，然后使用不纯函数与外界进行通信。</w:t>
      </w:r>
    </w:p>
    <w:p w14:paraId="562AD996" w14:textId="49FD1BEE" w:rsidR="003D6F52" w:rsidRDefault="003D6F52" w:rsidP="003D6F52">
      <w:pPr>
        <w:ind w:firstLine="420"/>
      </w:pPr>
      <w:r>
        <w:rPr>
          <w:rFonts w:hint="eastAsia"/>
        </w:rPr>
        <w:t>尽管</w:t>
      </w:r>
      <w:r w:rsidR="003F14E2">
        <w:rPr>
          <w:rFonts w:hint="eastAsia"/>
        </w:rPr>
        <w:t>曾经创建的每种编程语言都可能允许我们</w:t>
      </w:r>
      <w:r>
        <w:rPr>
          <w:rFonts w:hint="eastAsia"/>
        </w:rPr>
        <w:t>编写纯函数，但是</w:t>
      </w:r>
      <w:r>
        <w:rPr>
          <w:rFonts w:hint="eastAsia"/>
        </w:rPr>
        <w:t>Scala</w:t>
      </w:r>
      <w:r w:rsidR="00657A3A">
        <w:rPr>
          <w:rFonts w:hint="eastAsia"/>
        </w:rPr>
        <w:t>另一个</w:t>
      </w:r>
      <w:r w:rsidR="00D644FE">
        <w:rPr>
          <w:rFonts w:hint="eastAsia"/>
        </w:rPr>
        <w:t>函数式编程的特点</w:t>
      </w:r>
      <w:r>
        <w:rPr>
          <w:rFonts w:hint="eastAsia"/>
        </w:rPr>
        <w:t>是可以将函数创建为变量，就像创建</w:t>
      </w:r>
      <w:r>
        <w:rPr>
          <w:rFonts w:hint="eastAsia"/>
        </w:rPr>
        <w:t>String</w:t>
      </w:r>
      <w:r>
        <w:rPr>
          <w:rFonts w:hint="eastAsia"/>
        </w:rPr>
        <w:t>和</w:t>
      </w:r>
      <w:r>
        <w:rPr>
          <w:rFonts w:hint="eastAsia"/>
        </w:rPr>
        <w:t>Int</w:t>
      </w:r>
      <w:r w:rsidR="00657A3A">
        <w:rPr>
          <w:rFonts w:hint="eastAsia"/>
        </w:rPr>
        <w:t>变量一样。此功能有很多好处，其中最常见的好处是可以</w:t>
      </w:r>
      <w:r w:rsidR="00A510AE">
        <w:rPr>
          <w:rFonts w:hint="eastAsia"/>
        </w:rPr>
        <w:t>将函数作为参数传递给其他函数，例如：</w:t>
      </w:r>
      <w:r w:rsidR="00D81E1F">
        <w:t xml:space="preserve"> </w:t>
      </w:r>
    </w:p>
    <w:p w14:paraId="53FB98FB" w14:textId="77777777" w:rsidR="00361BA3" w:rsidRDefault="00361BA3" w:rsidP="00361BA3">
      <w:pPr>
        <w:pStyle w:val="a7"/>
      </w:pPr>
      <w:r>
        <w:t>scala&gt; val nums = (1 to 10</w:t>
      </w:r>
      <w:proofErr w:type="gramStart"/>
      <w:r>
        <w:t>).toList</w:t>
      </w:r>
      <w:proofErr w:type="gramEnd"/>
    </w:p>
    <w:p w14:paraId="7628A5BB" w14:textId="77777777" w:rsidR="00361BA3" w:rsidRDefault="00361BA3" w:rsidP="00361BA3">
      <w:pPr>
        <w:pStyle w:val="a7"/>
      </w:pPr>
      <w:r>
        <w:t xml:space="preserve">nums: List[Int] = </w:t>
      </w:r>
      <w:proofErr w:type="gramStart"/>
      <w:r>
        <w:t>List(</w:t>
      </w:r>
      <w:proofErr w:type="gramEnd"/>
      <w:r>
        <w:t>1, 2, 3, 4, 5, 6, 7, 8, 9, 10)</w:t>
      </w:r>
    </w:p>
    <w:p w14:paraId="106ADAE4" w14:textId="77777777" w:rsidR="00361BA3" w:rsidRDefault="00361BA3" w:rsidP="00361BA3">
      <w:pPr>
        <w:pStyle w:val="a7"/>
      </w:pPr>
    </w:p>
    <w:p w14:paraId="6E5C1C4A" w14:textId="77777777" w:rsidR="00361BA3" w:rsidRDefault="00361BA3" w:rsidP="00361BA3">
      <w:pPr>
        <w:pStyle w:val="a7"/>
      </w:pPr>
      <w:r>
        <w:t>scala&gt;</w:t>
      </w:r>
    </w:p>
    <w:p w14:paraId="5EB63D50" w14:textId="77777777" w:rsidR="00361BA3" w:rsidRDefault="00361BA3" w:rsidP="00361BA3">
      <w:pPr>
        <w:pStyle w:val="a7"/>
      </w:pPr>
    </w:p>
    <w:p w14:paraId="105B1EC6" w14:textId="77777777" w:rsidR="00361BA3" w:rsidRDefault="00361BA3" w:rsidP="00361BA3">
      <w:pPr>
        <w:pStyle w:val="a7"/>
      </w:pPr>
      <w:r>
        <w:t xml:space="preserve">scala&gt; val doubles = </w:t>
      </w:r>
      <w:proofErr w:type="gramStart"/>
      <w:r>
        <w:t>nums.map(</w:t>
      </w:r>
      <w:proofErr w:type="gramEnd"/>
      <w:r>
        <w:t>_ * 2)</w:t>
      </w:r>
    </w:p>
    <w:p w14:paraId="12B85D50" w14:textId="77777777" w:rsidR="00361BA3" w:rsidRDefault="00361BA3" w:rsidP="00361BA3">
      <w:pPr>
        <w:pStyle w:val="a7"/>
      </w:pPr>
      <w:r>
        <w:t xml:space="preserve">doubles: List[Int] = </w:t>
      </w:r>
      <w:proofErr w:type="gramStart"/>
      <w:r>
        <w:t>List(</w:t>
      </w:r>
      <w:proofErr w:type="gramEnd"/>
      <w:r>
        <w:t>2, 4, 6, 8, 10, 12, 14, 16, 18, 20)</w:t>
      </w:r>
    </w:p>
    <w:p w14:paraId="45E06F33" w14:textId="77777777" w:rsidR="00361BA3" w:rsidRDefault="00361BA3" w:rsidP="00361BA3">
      <w:pPr>
        <w:pStyle w:val="a7"/>
      </w:pPr>
    </w:p>
    <w:p w14:paraId="4E16C6A7" w14:textId="77777777" w:rsidR="00361BA3" w:rsidRDefault="00361BA3" w:rsidP="00361BA3">
      <w:pPr>
        <w:pStyle w:val="a7"/>
      </w:pPr>
      <w:r>
        <w:t xml:space="preserve">scala&gt; val lessThanFive = </w:t>
      </w:r>
      <w:proofErr w:type="gramStart"/>
      <w:r>
        <w:t>nums.filter</w:t>
      </w:r>
      <w:proofErr w:type="gramEnd"/>
      <w:r>
        <w:t>(_ &lt; 5)</w:t>
      </w:r>
    </w:p>
    <w:p w14:paraId="701E2F50" w14:textId="77777777" w:rsidR="00361BA3" w:rsidRDefault="00361BA3" w:rsidP="00361BA3">
      <w:pPr>
        <w:pStyle w:val="a7"/>
      </w:pPr>
      <w:r>
        <w:t xml:space="preserve">lessThanFive: List[Int] = </w:t>
      </w:r>
      <w:proofErr w:type="gramStart"/>
      <w:r>
        <w:t>List(</w:t>
      </w:r>
      <w:proofErr w:type="gramEnd"/>
      <w:r>
        <w:t>1, 2, 3, 4)</w:t>
      </w:r>
    </w:p>
    <w:p w14:paraId="2FA5E500" w14:textId="5220F315" w:rsidR="003D6F52" w:rsidRDefault="00244996" w:rsidP="003D6F52">
      <w:pPr>
        <w:ind w:firstLine="420"/>
      </w:pPr>
      <w:r w:rsidRPr="00244996">
        <w:rPr>
          <w:rFonts w:hint="eastAsia"/>
        </w:rPr>
        <w:t>在这些示例中，匿名函数被传递到</w:t>
      </w:r>
      <w:r w:rsidRPr="00244996">
        <w:rPr>
          <w:rFonts w:hint="eastAsia"/>
        </w:rPr>
        <w:t>map</w:t>
      </w:r>
      <w:r w:rsidRPr="00244996">
        <w:rPr>
          <w:rFonts w:hint="eastAsia"/>
        </w:rPr>
        <w:t>和</w:t>
      </w:r>
      <w:r w:rsidRPr="00244996">
        <w:rPr>
          <w:rFonts w:hint="eastAsia"/>
        </w:rPr>
        <w:t>filter</w:t>
      </w:r>
      <w:r w:rsidR="00520F9D">
        <w:rPr>
          <w:rFonts w:hint="eastAsia"/>
        </w:rPr>
        <w:t>中，</w:t>
      </w:r>
      <w:r w:rsidR="003D6F52">
        <w:rPr>
          <w:rFonts w:hint="eastAsia"/>
        </w:rPr>
        <w:t>与将常规函数传递给相同</w:t>
      </w:r>
      <w:r w:rsidR="003D6F52">
        <w:rPr>
          <w:rFonts w:hint="eastAsia"/>
        </w:rPr>
        <w:t>map</w:t>
      </w:r>
      <w:r w:rsidR="003D6F52">
        <w:rPr>
          <w:rFonts w:hint="eastAsia"/>
        </w:rPr>
        <w:t>：</w:t>
      </w:r>
    </w:p>
    <w:p w14:paraId="185833C6" w14:textId="77777777" w:rsidR="00520F9D" w:rsidRDefault="00520F9D" w:rsidP="00520F9D">
      <w:pPr>
        <w:pStyle w:val="a7"/>
      </w:pPr>
      <w:r>
        <w:t xml:space="preserve">scala&gt; def </w:t>
      </w:r>
      <w:proofErr w:type="gramStart"/>
      <w:r>
        <w:t>double(</w:t>
      </w:r>
      <w:proofErr w:type="gramEnd"/>
      <w:r>
        <w:t>i: Int): Int = i * 2</w:t>
      </w:r>
    </w:p>
    <w:p w14:paraId="0AC6E2AA" w14:textId="77777777" w:rsidR="00520F9D" w:rsidRDefault="00520F9D" w:rsidP="00520F9D">
      <w:pPr>
        <w:pStyle w:val="a7"/>
      </w:pPr>
      <w:r>
        <w:t xml:space="preserve">double: (i: </w:t>
      </w:r>
      <w:proofErr w:type="gramStart"/>
      <w:r>
        <w:t>Int)Int</w:t>
      </w:r>
      <w:proofErr w:type="gramEnd"/>
    </w:p>
    <w:p w14:paraId="0AF23BEC" w14:textId="77777777" w:rsidR="00520F9D" w:rsidRDefault="00520F9D" w:rsidP="00520F9D">
      <w:pPr>
        <w:pStyle w:val="a7"/>
      </w:pPr>
    </w:p>
    <w:p w14:paraId="09F18E00" w14:textId="77777777" w:rsidR="00520F9D" w:rsidRDefault="00520F9D" w:rsidP="00520F9D">
      <w:pPr>
        <w:pStyle w:val="a7"/>
      </w:pPr>
      <w:r>
        <w:t>scala&gt; val doubles = nums.map(double)</w:t>
      </w:r>
    </w:p>
    <w:p w14:paraId="69003127" w14:textId="77777777" w:rsidR="00520F9D" w:rsidRDefault="00520F9D" w:rsidP="00520F9D">
      <w:pPr>
        <w:pStyle w:val="a7"/>
      </w:pPr>
      <w:r>
        <w:t xml:space="preserve">doubles: List[Int] = </w:t>
      </w:r>
      <w:proofErr w:type="gramStart"/>
      <w:r>
        <w:t>List(</w:t>
      </w:r>
      <w:proofErr w:type="gramEnd"/>
      <w:r>
        <w:t>2, 4, 6, 8, 10, 12, 14, 16, 18, 20)</w:t>
      </w:r>
    </w:p>
    <w:p w14:paraId="24D1F800" w14:textId="18497CA7" w:rsidR="003D6F52" w:rsidRDefault="003D6F52" w:rsidP="003D6F52">
      <w:pPr>
        <w:ind w:firstLine="420"/>
      </w:pPr>
      <w:r>
        <w:rPr>
          <w:rFonts w:hint="eastAsia"/>
        </w:rPr>
        <w:t>如这些示例所示，</w:t>
      </w:r>
      <w:r>
        <w:rPr>
          <w:rFonts w:hint="eastAsia"/>
        </w:rPr>
        <w:t>Scala</w:t>
      </w:r>
      <w:r>
        <w:rPr>
          <w:rFonts w:hint="eastAsia"/>
        </w:rPr>
        <w:t>显然允许您将匿名函数和常规函数传递给其他方法。这是优秀的</w:t>
      </w:r>
      <w:r w:rsidR="00105777">
        <w:rPr>
          <w:rFonts w:hint="eastAsia"/>
        </w:rPr>
        <w:t>函数式编程</w:t>
      </w:r>
      <w:r>
        <w:rPr>
          <w:rFonts w:hint="eastAsia"/>
        </w:rPr>
        <w:t>语言提供的强大功能。</w:t>
      </w:r>
      <w:r w:rsidR="00650D00">
        <w:rPr>
          <w:rFonts w:hint="eastAsia"/>
        </w:rPr>
        <w:t>如果从</w:t>
      </w:r>
      <w:r>
        <w:rPr>
          <w:rFonts w:hint="eastAsia"/>
        </w:rPr>
        <w:t>技术术语</w:t>
      </w:r>
      <w:r w:rsidR="00650D00">
        <w:rPr>
          <w:rFonts w:hint="eastAsia"/>
        </w:rPr>
        <w:t>角度介绍</w:t>
      </w:r>
      <w:r w:rsidR="00787BB4">
        <w:rPr>
          <w:rFonts w:hint="eastAsia"/>
        </w:rPr>
        <w:t>的话，将</w:t>
      </w:r>
      <w:r w:rsidR="00AE743B">
        <w:rPr>
          <w:rFonts w:hint="eastAsia"/>
        </w:rPr>
        <w:t>另</w:t>
      </w:r>
      <w:r>
        <w:rPr>
          <w:rFonts w:hint="eastAsia"/>
        </w:rPr>
        <w:t>一个函数作为输入参数的函数称为高阶函数。将函数作为变量传递的能力是函数</w:t>
      </w:r>
      <w:r w:rsidR="00B47748">
        <w:rPr>
          <w:rFonts w:hint="eastAsia"/>
        </w:rPr>
        <w:t>式</w:t>
      </w:r>
      <w:r w:rsidR="00C75676">
        <w:rPr>
          <w:rFonts w:hint="eastAsia"/>
        </w:rPr>
        <w:t>编程语言的一个显着特征，</w:t>
      </w:r>
      <w:r>
        <w:rPr>
          <w:rFonts w:hint="eastAsia"/>
        </w:rPr>
        <w:t>就像</w:t>
      </w:r>
      <w:r>
        <w:rPr>
          <w:rFonts w:hint="eastAsia"/>
        </w:rPr>
        <w:t>map</w:t>
      </w:r>
      <w:r w:rsidR="00C75676">
        <w:rPr>
          <w:rFonts w:hint="eastAsia"/>
        </w:rPr>
        <w:t>和</w:t>
      </w:r>
      <w:r>
        <w:rPr>
          <w:rFonts w:hint="eastAsia"/>
        </w:rPr>
        <w:t>filter</w:t>
      </w:r>
      <w:r w:rsidR="00C75676">
        <w:rPr>
          <w:rFonts w:hint="eastAsia"/>
        </w:rPr>
        <w:t>将函数作为参数传递给其他函数的能力可以帮助我们</w:t>
      </w:r>
      <w:r>
        <w:rPr>
          <w:rFonts w:hint="eastAsia"/>
        </w:rPr>
        <w:t>创建简洁而又易读的代码。</w:t>
      </w:r>
      <w:r w:rsidR="008513AD">
        <w:rPr>
          <w:rFonts w:hint="eastAsia"/>
        </w:rPr>
        <w:t>为了更好的体验</w:t>
      </w:r>
      <w:r>
        <w:rPr>
          <w:rFonts w:hint="eastAsia"/>
        </w:rPr>
        <w:t>将函数作为参数传递给其他函数的过程，可以在</w:t>
      </w:r>
      <w:r>
        <w:rPr>
          <w:rFonts w:hint="eastAsia"/>
        </w:rPr>
        <w:t>REPL</w:t>
      </w:r>
      <w:r>
        <w:rPr>
          <w:rFonts w:hint="eastAsia"/>
        </w:rPr>
        <w:t>中尝试以下几个示例：</w:t>
      </w:r>
    </w:p>
    <w:p w14:paraId="6D25D93E" w14:textId="77777777" w:rsidR="008513AD" w:rsidRDefault="008513AD" w:rsidP="008513AD">
      <w:pPr>
        <w:pStyle w:val="a7"/>
      </w:pPr>
      <w:r>
        <w:t xml:space="preserve">scala&gt; </w:t>
      </w:r>
      <w:proofErr w:type="gramStart"/>
      <w:r>
        <w:t>List(</w:t>
      </w:r>
      <w:proofErr w:type="gramEnd"/>
      <w:r>
        <w:t>"foo", "bar").map(_.toUpperCase)</w:t>
      </w:r>
    </w:p>
    <w:p w14:paraId="600C0D5E" w14:textId="77777777" w:rsidR="008513AD" w:rsidRDefault="008513AD" w:rsidP="008513AD">
      <w:pPr>
        <w:pStyle w:val="a7"/>
      </w:pPr>
      <w:r>
        <w:t xml:space="preserve">res3: List[String] = </w:t>
      </w:r>
      <w:proofErr w:type="gramStart"/>
      <w:r>
        <w:t>List(</w:t>
      </w:r>
      <w:proofErr w:type="gramEnd"/>
      <w:r>
        <w:t>FOO, BAR)</w:t>
      </w:r>
    </w:p>
    <w:p w14:paraId="4969B414" w14:textId="77777777" w:rsidR="008513AD" w:rsidRDefault="008513AD" w:rsidP="008513AD">
      <w:pPr>
        <w:pStyle w:val="a7"/>
      </w:pPr>
    </w:p>
    <w:p w14:paraId="772E3070" w14:textId="77777777" w:rsidR="008513AD" w:rsidRDefault="008513AD" w:rsidP="008513AD">
      <w:pPr>
        <w:pStyle w:val="a7"/>
      </w:pPr>
      <w:r>
        <w:t xml:space="preserve">scala&gt; </w:t>
      </w:r>
      <w:proofErr w:type="gramStart"/>
      <w:r>
        <w:t>List(</w:t>
      </w:r>
      <w:proofErr w:type="gramEnd"/>
      <w:r>
        <w:t>"foo", "bar").map(_.capitalize)</w:t>
      </w:r>
    </w:p>
    <w:p w14:paraId="42053C56" w14:textId="77777777" w:rsidR="008513AD" w:rsidRDefault="008513AD" w:rsidP="008513AD">
      <w:pPr>
        <w:pStyle w:val="a7"/>
      </w:pPr>
      <w:r>
        <w:t xml:space="preserve">res4: List[String] = </w:t>
      </w:r>
      <w:proofErr w:type="gramStart"/>
      <w:r>
        <w:t>List(</w:t>
      </w:r>
      <w:proofErr w:type="gramEnd"/>
      <w:r>
        <w:t>Foo, Bar)</w:t>
      </w:r>
    </w:p>
    <w:p w14:paraId="5DE88EA0" w14:textId="77777777" w:rsidR="008513AD" w:rsidRDefault="008513AD" w:rsidP="008513AD">
      <w:pPr>
        <w:pStyle w:val="a7"/>
      </w:pPr>
    </w:p>
    <w:p w14:paraId="3DB472BB" w14:textId="77777777" w:rsidR="008513AD" w:rsidRDefault="008513AD" w:rsidP="008513AD">
      <w:pPr>
        <w:pStyle w:val="a7"/>
      </w:pPr>
      <w:r>
        <w:t xml:space="preserve">scala&gt; </w:t>
      </w:r>
      <w:proofErr w:type="gramStart"/>
      <w:r>
        <w:t>List(</w:t>
      </w:r>
      <w:proofErr w:type="gramEnd"/>
      <w:r>
        <w:t>"adam", "scott").map(_.length)</w:t>
      </w:r>
    </w:p>
    <w:p w14:paraId="4EA24B45" w14:textId="77777777" w:rsidR="008513AD" w:rsidRDefault="008513AD" w:rsidP="008513AD">
      <w:pPr>
        <w:pStyle w:val="a7"/>
      </w:pPr>
      <w:r>
        <w:t xml:space="preserve">res5: List[Int] = </w:t>
      </w:r>
      <w:proofErr w:type="gramStart"/>
      <w:r>
        <w:t>List(</w:t>
      </w:r>
      <w:proofErr w:type="gramEnd"/>
      <w:r>
        <w:t>4, 5)</w:t>
      </w:r>
    </w:p>
    <w:p w14:paraId="432E8004" w14:textId="77777777" w:rsidR="008513AD" w:rsidRDefault="008513AD" w:rsidP="008513AD">
      <w:pPr>
        <w:pStyle w:val="a7"/>
      </w:pPr>
    </w:p>
    <w:p w14:paraId="69F1ED25" w14:textId="77777777" w:rsidR="008513AD" w:rsidRDefault="008513AD" w:rsidP="008513AD">
      <w:pPr>
        <w:pStyle w:val="a7"/>
      </w:pPr>
      <w:r>
        <w:t xml:space="preserve">scala&gt; </w:t>
      </w:r>
      <w:proofErr w:type="gramStart"/>
      <w:r>
        <w:t>List(</w:t>
      </w:r>
      <w:proofErr w:type="gramEnd"/>
      <w:r>
        <w:t>1,2,3,4,5).map(_ * 10)</w:t>
      </w:r>
    </w:p>
    <w:p w14:paraId="0123A087" w14:textId="77777777" w:rsidR="008513AD" w:rsidRDefault="008513AD" w:rsidP="008513AD">
      <w:pPr>
        <w:pStyle w:val="a7"/>
      </w:pPr>
      <w:r>
        <w:t xml:space="preserve">res6: List[Int] = </w:t>
      </w:r>
      <w:proofErr w:type="gramStart"/>
      <w:r>
        <w:t>List(</w:t>
      </w:r>
      <w:proofErr w:type="gramEnd"/>
      <w:r>
        <w:t>10, 20, 30, 40, 50)</w:t>
      </w:r>
    </w:p>
    <w:p w14:paraId="4ED206BA" w14:textId="77777777" w:rsidR="008513AD" w:rsidRDefault="008513AD" w:rsidP="008513AD">
      <w:pPr>
        <w:pStyle w:val="a7"/>
      </w:pPr>
    </w:p>
    <w:p w14:paraId="6A58E370" w14:textId="77777777" w:rsidR="008513AD" w:rsidRDefault="008513AD" w:rsidP="008513AD">
      <w:pPr>
        <w:pStyle w:val="a7"/>
      </w:pPr>
      <w:r>
        <w:t xml:space="preserve">scala&gt; </w:t>
      </w:r>
      <w:proofErr w:type="gramStart"/>
      <w:r>
        <w:t>List(</w:t>
      </w:r>
      <w:proofErr w:type="gramEnd"/>
      <w:r>
        <w:t>1,2,3,4,5).filter(_ &gt; 2)</w:t>
      </w:r>
    </w:p>
    <w:p w14:paraId="6F1A2B22" w14:textId="77777777" w:rsidR="008513AD" w:rsidRDefault="008513AD" w:rsidP="008513AD">
      <w:pPr>
        <w:pStyle w:val="a7"/>
      </w:pPr>
      <w:r>
        <w:t xml:space="preserve">res7: List[Int] = </w:t>
      </w:r>
      <w:proofErr w:type="gramStart"/>
      <w:r>
        <w:t>List(</w:t>
      </w:r>
      <w:proofErr w:type="gramEnd"/>
      <w:r>
        <w:t>3, 4, 5)</w:t>
      </w:r>
    </w:p>
    <w:p w14:paraId="59F5A352" w14:textId="77777777" w:rsidR="008513AD" w:rsidRDefault="008513AD" w:rsidP="008513AD">
      <w:pPr>
        <w:pStyle w:val="a7"/>
      </w:pPr>
    </w:p>
    <w:p w14:paraId="3F877740" w14:textId="77777777" w:rsidR="008513AD" w:rsidRDefault="008513AD" w:rsidP="008513AD">
      <w:pPr>
        <w:pStyle w:val="a7"/>
      </w:pPr>
      <w:r>
        <w:t xml:space="preserve">scala&gt; </w:t>
      </w:r>
      <w:proofErr w:type="gramStart"/>
      <w:r>
        <w:t>List(</w:t>
      </w:r>
      <w:proofErr w:type="gramEnd"/>
      <w:r>
        <w:t>5,1,3,11,7).takeWhile(_ &lt; 6)</w:t>
      </w:r>
    </w:p>
    <w:p w14:paraId="75349484" w14:textId="77777777" w:rsidR="008513AD" w:rsidRDefault="008513AD" w:rsidP="008513AD">
      <w:pPr>
        <w:pStyle w:val="a7"/>
      </w:pPr>
      <w:r>
        <w:lastRenderedPageBreak/>
        <w:t xml:space="preserve">res8: List[Int] = </w:t>
      </w:r>
      <w:proofErr w:type="gramStart"/>
      <w:r>
        <w:t>List(</w:t>
      </w:r>
      <w:proofErr w:type="gramEnd"/>
      <w:r>
        <w:t>5, 1, 3)</w:t>
      </w:r>
    </w:p>
    <w:p w14:paraId="4E79EB64" w14:textId="439F5CC9" w:rsidR="003D6F52" w:rsidRDefault="00DF3062" w:rsidP="008513AD">
      <w:pPr>
        <w:ind w:firstLine="420"/>
      </w:pPr>
      <w:r>
        <w:rPr>
          <w:rFonts w:hint="eastAsia"/>
        </w:rPr>
        <w:t>这些匿名函数中的任何一个也可以写为常规函数，因此我们</w:t>
      </w:r>
      <w:r w:rsidR="003D6F52">
        <w:rPr>
          <w:rFonts w:hint="eastAsia"/>
        </w:rPr>
        <w:t>可以编写如下函数：</w:t>
      </w:r>
    </w:p>
    <w:p w14:paraId="79D6252E" w14:textId="77777777" w:rsidR="004A3498" w:rsidRDefault="004A3498" w:rsidP="004A3498">
      <w:pPr>
        <w:pStyle w:val="a7"/>
      </w:pPr>
      <w:r>
        <w:t xml:space="preserve">scala&gt; def </w:t>
      </w:r>
      <w:proofErr w:type="gramStart"/>
      <w:r>
        <w:t>toUpper(</w:t>
      </w:r>
      <w:proofErr w:type="gramEnd"/>
      <w:r>
        <w:t>s: String): String = s.toUpperCase</w:t>
      </w:r>
    </w:p>
    <w:p w14:paraId="275D5158" w14:textId="77777777" w:rsidR="004A3498" w:rsidRDefault="004A3498" w:rsidP="004A3498">
      <w:pPr>
        <w:pStyle w:val="a7"/>
      </w:pPr>
      <w:r>
        <w:t xml:space="preserve">toUpper: (s: </w:t>
      </w:r>
      <w:proofErr w:type="gramStart"/>
      <w:r>
        <w:t>String)String</w:t>
      </w:r>
      <w:proofErr w:type="gramEnd"/>
    </w:p>
    <w:p w14:paraId="42066BB8" w14:textId="77777777" w:rsidR="004A3498" w:rsidRDefault="004A3498" w:rsidP="004A3498">
      <w:pPr>
        <w:pStyle w:val="a7"/>
      </w:pPr>
    </w:p>
    <w:p w14:paraId="0B5F4804" w14:textId="77777777" w:rsidR="004A3498" w:rsidRDefault="004A3498" w:rsidP="004A3498">
      <w:pPr>
        <w:pStyle w:val="a7"/>
      </w:pPr>
      <w:r>
        <w:t xml:space="preserve">scala&gt; </w:t>
      </w:r>
      <w:proofErr w:type="gramStart"/>
      <w:r>
        <w:t>List(</w:t>
      </w:r>
      <w:proofErr w:type="gramEnd"/>
      <w:r>
        <w:t>"foo", "bar").map(toUpper)</w:t>
      </w:r>
    </w:p>
    <w:p w14:paraId="615A7095" w14:textId="77777777" w:rsidR="004A3498" w:rsidRDefault="004A3498" w:rsidP="004A3498">
      <w:pPr>
        <w:pStyle w:val="a7"/>
      </w:pPr>
      <w:r>
        <w:t xml:space="preserve">res9: List[String] = </w:t>
      </w:r>
      <w:proofErr w:type="gramStart"/>
      <w:r>
        <w:t>List(</w:t>
      </w:r>
      <w:proofErr w:type="gramEnd"/>
      <w:r>
        <w:t>FOO, BAR)</w:t>
      </w:r>
    </w:p>
    <w:p w14:paraId="659DE7A2" w14:textId="77777777" w:rsidR="004A3498" w:rsidRDefault="004A3498" w:rsidP="004A3498">
      <w:pPr>
        <w:pStyle w:val="a7"/>
      </w:pPr>
    </w:p>
    <w:p w14:paraId="75CC1414" w14:textId="77777777" w:rsidR="004A3498" w:rsidRDefault="004A3498" w:rsidP="004A3498">
      <w:pPr>
        <w:pStyle w:val="a7"/>
      </w:pPr>
      <w:r>
        <w:t xml:space="preserve">scala&gt; </w:t>
      </w:r>
      <w:proofErr w:type="gramStart"/>
      <w:r>
        <w:t>List(</w:t>
      </w:r>
      <w:proofErr w:type="gramEnd"/>
      <w:r>
        <w:t>"foo", "bar").map(s =&gt; toUpper(s))</w:t>
      </w:r>
    </w:p>
    <w:p w14:paraId="6488BBC0" w14:textId="77777777" w:rsidR="004A3498" w:rsidRDefault="004A3498" w:rsidP="004A3498">
      <w:pPr>
        <w:pStyle w:val="a7"/>
      </w:pPr>
      <w:r>
        <w:t xml:space="preserve">res10: List[String] = </w:t>
      </w:r>
      <w:proofErr w:type="gramStart"/>
      <w:r>
        <w:t>List(</w:t>
      </w:r>
      <w:proofErr w:type="gramEnd"/>
      <w:r>
        <w:t>FOO, BAR)</w:t>
      </w:r>
    </w:p>
    <w:p w14:paraId="7B807EE7" w14:textId="02B75905" w:rsidR="003D6F52" w:rsidRDefault="004A3498" w:rsidP="004A3498">
      <w:pPr>
        <w:ind w:firstLine="420"/>
      </w:pPr>
      <w:r>
        <w:rPr>
          <w:rFonts w:hint="eastAsia"/>
        </w:rPr>
        <w:t>这些使用常规</w:t>
      </w:r>
      <w:r w:rsidR="003D6F52">
        <w:rPr>
          <w:rFonts w:hint="eastAsia"/>
        </w:rPr>
        <w:t>函数的示例等同于这些匿名函数示例：</w:t>
      </w:r>
    </w:p>
    <w:p w14:paraId="3472B3D4" w14:textId="77777777" w:rsidR="006C6F9C" w:rsidRDefault="006C6F9C" w:rsidP="006C6F9C">
      <w:pPr>
        <w:pStyle w:val="a7"/>
      </w:pPr>
      <w:r>
        <w:t xml:space="preserve">scala&gt; </w:t>
      </w:r>
      <w:proofErr w:type="gramStart"/>
      <w:r>
        <w:t>List(</w:t>
      </w:r>
      <w:proofErr w:type="gramEnd"/>
      <w:r>
        <w:t>"foo", "bar").map(s =&gt; s.toUpperCase)</w:t>
      </w:r>
    </w:p>
    <w:p w14:paraId="2F69A076" w14:textId="77777777" w:rsidR="006C6F9C" w:rsidRDefault="006C6F9C" w:rsidP="006C6F9C">
      <w:pPr>
        <w:pStyle w:val="a7"/>
      </w:pPr>
      <w:r>
        <w:t xml:space="preserve">res11: List[String] = </w:t>
      </w:r>
      <w:proofErr w:type="gramStart"/>
      <w:r>
        <w:t>List(</w:t>
      </w:r>
      <w:proofErr w:type="gramEnd"/>
      <w:r>
        <w:t>FOO, BAR)</w:t>
      </w:r>
    </w:p>
    <w:p w14:paraId="023D9D8C" w14:textId="77777777" w:rsidR="006C6F9C" w:rsidRDefault="006C6F9C" w:rsidP="006C6F9C">
      <w:pPr>
        <w:pStyle w:val="a7"/>
      </w:pPr>
    </w:p>
    <w:p w14:paraId="10D1ACB3" w14:textId="77777777" w:rsidR="006C6F9C" w:rsidRDefault="006C6F9C" w:rsidP="006C6F9C">
      <w:pPr>
        <w:pStyle w:val="a7"/>
      </w:pPr>
      <w:r>
        <w:t xml:space="preserve">scala&gt; </w:t>
      </w:r>
      <w:proofErr w:type="gramStart"/>
      <w:r>
        <w:t>List(</w:t>
      </w:r>
      <w:proofErr w:type="gramEnd"/>
      <w:r>
        <w:t>"foo", "bar").map(_.toUpperCase)</w:t>
      </w:r>
    </w:p>
    <w:p w14:paraId="2AF357ED" w14:textId="77777777" w:rsidR="006C6F9C" w:rsidRDefault="006C6F9C" w:rsidP="006C6F9C">
      <w:pPr>
        <w:pStyle w:val="a7"/>
      </w:pPr>
      <w:r>
        <w:t xml:space="preserve">res12: List[String] = </w:t>
      </w:r>
      <w:proofErr w:type="gramStart"/>
      <w:r>
        <w:t>List(</w:t>
      </w:r>
      <w:proofErr w:type="gramEnd"/>
      <w:r>
        <w:t>FOO, BAR)</w:t>
      </w:r>
    </w:p>
    <w:p w14:paraId="614E356A" w14:textId="04BE3AF8" w:rsidR="007E1DF3" w:rsidRDefault="007E1DF3" w:rsidP="007E1DF3">
      <w:pPr>
        <w:ind w:firstLine="420"/>
      </w:pPr>
      <w:r>
        <w:rPr>
          <w:rFonts w:hint="eastAsia"/>
        </w:rPr>
        <w:t>函数式编程就像编写一系列代数方程式一样，并且由于在代数中不使用空值，因此在</w:t>
      </w:r>
      <w:r w:rsidR="0036767D">
        <w:rPr>
          <w:rFonts w:hint="eastAsia"/>
        </w:rPr>
        <w:t>函数式编程</w:t>
      </w:r>
      <w:r>
        <w:rPr>
          <w:rFonts w:hint="eastAsia"/>
        </w:rPr>
        <w:t>中不使用空值。</w:t>
      </w:r>
      <w:r>
        <w:rPr>
          <w:rFonts w:hint="eastAsia"/>
        </w:rPr>
        <w:t>Scala</w:t>
      </w:r>
      <w:r>
        <w:rPr>
          <w:rFonts w:hint="eastAsia"/>
        </w:rPr>
        <w:t>的解决方案是使用</w:t>
      </w:r>
      <w:r w:rsidR="00922984">
        <w:rPr>
          <w:rFonts w:hint="eastAsia"/>
        </w:rPr>
        <w:t>构造，例如</w:t>
      </w:r>
      <w:r w:rsidR="00922984">
        <w:rPr>
          <w:rFonts w:hint="eastAsia"/>
        </w:rPr>
        <w:t>Option/</w:t>
      </w:r>
      <w:r w:rsidR="00FB5749">
        <w:rPr>
          <w:rFonts w:hint="eastAsia"/>
        </w:rPr>
        <w:t>Some/</w:t>
      </w:r>
      <w:r>
        <w:rPr>
          <w:rFonts w:hint="eastAsia"/>
        </w:rPr>
        <w:t>None</w:t>
      </w:r>
      <w:r>
        <w:rPr>
          <w:rFonts w:hint="eastAsia"/>
        </w:rPr>
        <w:t>类。虽然第一个</w:t>
      </w:r>
      <w:r w:rsidR="00632917">
        <w:rPr>
          <w:rFonts w:hint="eastAsia"/>
        </w:rPr>
        <w:t>Option/Some/</w:t>
      </w:r>
      <w:r>
        <w:rPr>
          <w:rFonts w:hint="eastAsia"/>
        </w:rPr>
        <w:t>None</w:t>
      </w:r>
      <w:r>
        <w:rPr>
          <w:rFonts w:hint="eastAsia"/>
        </w:rPr>
        <w:t>示例不处理空值，但这是演示</w:t>
      </w:r>
      <w:r w:rsidR="00632917">
        <w:rPr>
          <w:rFonts w:hint="eastAsia"/>
        </w:rPr>
        <w:t>Option/Some/</w:t>
      </w:r>
      <w:r>
        <w:rPr>
          <w:rFonts w:hint="eastAsia"/>
        </w:rPr>
        <w:t>None</w:t>
      </w:r>
      <w:r>
        <w:rPr>
          <w:rFonts w:hint="eastAsia"/>
        </w:rPr>
        <w:t>类的好方法，因此我们从它开始。</w:t>
      </w:r>
    </w:p>
    <w:p w14:paraId="10640717" w14:textId="504736D4" w:rsidR="007E1DF3" w:rsidRDefault="00585A23" w:rsidP="007E1DF3">
      <w:pPr>
        <w:ind w:firstLine="420"/>
      </w:pPr>
      <w:r>
        <w:rPr>
          <w:rFonts w:hint="eastAsia"/>
        </w:rPr>
        <w:t>想象一下，</w:t>
      </w:r>
      <w:r w:rsidR="00EA1D98">
        <w:rPr>
          <w:rFonts w:hint="eastAsia"/>
        </w:rPr>
        <w:t>我们</w:t>
      </w:r>
      <w:r w:rsidR="007E1DF3">
        <w:rPr>
          <w:rFonts w:hint="eastAsia"/>
        </w:rPr>
        <w:t>想编写一种方法来简化将字符串转换为整数值的过程，并且想要一种优雅的方法来处理</w:t>
      </w:r>
      <w:r w:rsidR="00541325">
        <w:rPr>
          <w:rFonts w:hint="eastAsia"/>
        </w:rPr>
        <w:t>当</w:t>
      </w:r>
      <w:r w:rsidR="007E1DF3">
        <w:rPr>
          <w:rFonts w:hint="eastAsia"/>
        </w:rPr>
        <w:t>获取</w:t>
      </w:r>
      <w:r w:rsidR="00541325">
        <w:rPr>
          <w:rFonts w:hint="eastAsia"/>
        </w:rPr>
        <w:t>的字符串类似“</w:t>
      </w:r>
      <w:r w:rsidR="00541325">
        <w:rPr>
          <w:rFonts w:hint="eastAsia"/>
        </w:rPr>
        <w:t>foo</w:t>
      </w:r>
      <w:r w:rsidR="00541325">
        <w:rPr>
          <w:rFonts w:hint="eastAsia"/>
        </w:rPr>
        <w:t>”而不能</w:t>
      </w:r>
      <w:r w:rsidR="007E1DF3">
        <w:rPr>
          <w:rFonts w:hint="eastAsia"/>
        </w:rPr>
        <w:t>转换为数字时可能引发的异常</w:t>
      </w:r>
      <w:r w:rsidR="00342B87">
        <w:rPr>
          <w:rFonts w:hint="eastAsia"/>
        </w:rPr>
        <w:t>。对这种函数</w:t>
      </w:r>
      <w:r w:rsidR="007E1DF3">
        <w:rPr>
          <w:rFonts w:hint="eastAsia"/>
        </w:rPr>
        <w:t>的首次猜测可能是这样的：</w:t>
      </w:r>
    </w:p>
    <w:p w14:paraId="4CB284A9" w14:textId="77777777" w:rsidR="0002718D" w:rsidRDefault="0002718D" w:rsidP="0002718D">
      <w:pPr>
        <w:pStyle w:val="a7"/>
      </w:pPr>
      <w:r>
        <w:t xml:space="preserve">scala&gt; def </w:t>
      </w:r>
      <w:proofErr w:type="gramStart"/>
      <w:r>
        <w:t>toInt(</w:t>
      </w:r>
      <w:proofErr w:type="gramEnd"/>
      <w:r>
        <w:t>s: String): Int = {</w:t>
      </w:r>
    </w:p>
    <w:p w14:paraId="77981E75" w14:textId="77777777" w:rsidR="0002718D" w:rsidRDefault="0002718D" w:rsidP="0002718D">
      <w:pPr>
        <w:pStyle w:val="a7"/>
      </w:pPr>
      <w:r>
        <w:t xml:space="preserve">     |     try {</w:t>
      </w:r>
    </w:p>
    <w:p w14:paraId="21D57142" w14:textId="77777777" w:rsidR="0002718D" w:rsidRDefault="0002718D" w:rsidP="0002718D">
      <w:pPr>
        <w:pStyle w:val="a7"/>
      </w:pPr>
      <w:r>
        <w:t xml:space="preserve">     |         Integer.parseInt(</w:t>
      </w:r>
      <w:proofErr w:type="gramStart"/>
      <w:r>
        <w:t>s.trim</w:t>
      </w:r>
      <w:proofErr w:type="gramEnd"/>
      <w:r>
        <w:t>)</w:t>
      </w:r>
    </w:p>
    <w:p w14:paraId="1466A31B" w14:textId="77777777" w:rsidR="0002718D" w:rsidRDefault="0002718D" w:rsidP="0002718D">
      <w:pPr>
        <w:pStyle w:val="a7"/>
      </w:pPr>
      <w:r>
        <w:t xml:space="preserve">     |   </w:t>
      </w:r>
      <w:proofErr w:type="gramStart"/>
      <w:r>
        <w:t xml:space="preserve">  }</w:t>
      </w:r>
      <w:proofErr w:type="gramEnd"/>
      <w:r>
        <w:t xml:space="preserve"> catch {</w:t>
      </w:r>
    </w:p>
    <w:p w14:paraId="408C0A24" w14:textId="77777777" w:rsidR="0002718D" w:rsidRDefault="0002718D" w:rsidP="0002718D">
      <w:pPr>
        <w:pStyle w:val="a7"/>
      </w:pPr>
      <w:r>
        <w:t xml:space="preserve">     |         case e: Exception =&gt; 0</w:t>
      </w:r>
    </w:p>
    <w:p w14:paraId="576DDDEB" w14:textId="77777777" w:rsidR="0002718D" w:rsidRDefault="0002718D" w:rsidP="0002718D">
      <w:pPr>
        <w:pStyle w:val="a7"/>
      </w:pPr>
      <w:r>
        <w:t xml:space="preserve">     |     }</w:t>
      </w:r>
    </w:p>
    <w:p w14:paraId="2CE76E38" w14:textId="77777777" w:rsidR="0002718D" w:rsidRDefault="0002718D" w:rsidP="0002718D">
      <w:pPr>
        <w:pStyle w:val="a7"/>
      </w:pPr>
      <w:r>
        <w:t xml:space="preserve">     | }</w:t>
      </w:r>
    </w:p>
    <w:p w14:paraId="44CEB014" w14:textId="77777777" w:rsidR="0002718D" w:rsidRDefault="0002718D" w:rsidP="0002718D">
      <w:pPr>
        <w:pStyle w:val="a7"/>
      </w:pPr>
      <w:r>
        <w:t xml:space="preserve">toInt: (s: </w:t>
      </w:r>
      <w:proofErr w:type="gramStart"/>
      <w:r>
        <w:t>String)Int</w:t>
      </w:r>
      <w:proofErr w:type="gramEnd"/>
    </w:p>
    <w:p w14:paraId="646DFA7C" w14:textId="3E9C978F" w:rsidR="007E1DF3" w:rsidRDefault="002F64AD" w:rsidP="007E1DF3">
      <w:pPr>
        <w:ind w:firstLine="420"/>
      </w:pPr>
      <w:r>
        <w:rPr>
          <w:rFonts w:hint="eastAsia"/>
        </w:rPr>
        <w:t>此函数的思路是：</w:t>
      </w:r>
      <w:r w:rsidR="007E1DF3">
        <w:rPr>
          <w:rFonts w:hint="eastAsia"/>
        </w:rPr>
        <w:t>如果字符串转换为整数，则返回</w:t>
      </w:r>
      <w:r w:rsidR="00F47DA3">
        <w:rPr>
          <w:rFonts w:hint="eastAsia"/>
        </w:rPr>
        <w:t>整数</w:t>
      </w:r>
      <w:r w:rsidR="007E1DF3">
        <w:rPr>
          <w:rFonts w:hint="eastAsia"/>
        </w:rPr>
        <w:t>，但如果转换失败，则返回</w:t>
      </w:r>
      <w:r w:rsidR="007E1DF3">
        <w:rPr>
          <w:rFonts w:hint="eastAsia"/>
        </w:rPr>
        <w:t>0</w:t>
      </w:r>
      <w:r w:rsidR="00043866">
        <w:rPr>
          <w:rFonts w:hint="eastAsia"/>
        </w:rPr>
        <w:t>。出于某些目的</w:t>
      </w:r>
      <w:r w:rsidR="002E22A6">
        <w:rPr>
          <w:rFonts w:hint="eastAsia"/>
        </w:rPr>
        <w:t>这可能还可以，但实际上并不准确。例如</w:t>
      </w:r>
      <w:r w:rsidR="007E1DF3">
        <w:rPr>
          <w:rFonts w:hint="eastAsia"/>
        </w:rPr>
        <w:t>该方法可能</w:t>
      </w:r>
      <w:r w:rsidR="003C25A3">
        <w:rPr>
          <w:rFonts w:hint="eastAsia"/>
        </w:rPr>
        <w:t>会接收到“</w:t>
      </w:r>
      <w:r w:rsidR="003C25A3">
        <w:rPr>
          <w:rFonts w:hint="eastAsia"/>
        </w:rPr>
        <w:t>0</w:t>
      </w:r>
      <w:r w:rsidR="003C25A3">
        <w:rPr>
          <w:rFonts w:hint="eastAsia"/>
        </w:rPr>
        <w:t>”</w:t>
      </w:r>
      <w:r w:rsidR="00F36193">
        <w:rPr>
          <w:rFonts w:hint="eastAsia"/>
        </w:rPr>
        <w:t>，但是</w:t>
      </w:r>
      <w:r w:rsidR="007E1DF3">
        <w:rPr>
          <w:rFonts w:hint="eastAsia"/>
        </w:rPr>
        <w:t>也可能</w:t>
      </w:r>
      <w:r w:rsidR="00F36193">
        <w:rPr>
          <w:rFonts w:hint="eastAsia"/>
        </w:rPr>
        <w:t>是“</w:t>
      </w:r>
      <w:r w:rsidR="00F36193">
        <w:rPr>
          <w:rFonts w:hint="eastAsia"/>
        </w:rPr>
        <w:t>foo</w:t>
      </w:r>
      <w:r w:rsidR="00F36193">
        <w:rPr>
          <w:rFonts w:hint="eastAsia"/>
        </w:rPr>
        <w:t>”</w:t>
      </w:r>
      <w:r w:rsidR="007E1DF3">
        <w:rPr>
          <w:rFonts w:hint="eastAsia"/>
        </w:rPr>
        <w:t>或者也可能收到</w:t>
      </w:r>
      <w:r w:rsidR="00990237">
        <w:rPr>
          <w:rFonts w:hint="eastAsia"/>
        </w:rPr>
        <w:t>“</w:t>
      </w:r>
      <w:r w:rsidR="00990237">
        <w:rPr>
          <w:rFonts w:hint="eastAsia"/>
        </w:rPr>
        <w:t>bar</w:t>
      </w:r>
      <w:r w:rsidR="00990237">
        <w:rPr>
          <w:rFonts w:hint="eastAsia"/>
        </w:rPr>
        <w:t>”</w:t>
      </w:r>
      <w:r w:rsidR="00AA7EE6">
        <w:rPr>
          <w:rFonts w:hint="eastAsia"/>
        </w:rPr>
        <w:t>等</w:t>
      </w:r>
      <w:r w:rsidR="00410682">
        <w:rPr>
          <w:rFonts w:hint="eastAsia"/>
        </w:rPr>
        <w:t>无数其他字符串。这就产生了一个实际的问题：</w:t>
      </w:r>
      <w:r w:rsidR="007E1DF3">
        <w:rPr>
          <w:rFonts w:hint="eastAsia"/>
        </w:rPr>
        <w:t>怎么知道该方法何时真正收到</w:t>
      </w:r>
      <w:r w:rsidR="00410682">
        <w:rPr>
          <w:rFonts w:hint="eastAsia"/>
        </w:rPr>
        <w:t>“</w:t>
      </w:r>
      <w:r w:rsidR="00410682">
        <w:rPr>
          <w:rFonts w:hint="eastAsia"/>
        </w:rPr>
        <w:t>0</w:t>
      </w:r>
      <w:r w:rsidR="00410682">
        <w:rPr>
          <w:rFonts w:hint="eastAsia"/>
        </w:rPr>
        <w:t>”</w:t>
      </w:r>
      <w:r w:rsidR="00C24EEB">
        <w:rPr>
          <w:rFonts w:hint="eastAsia"/>
        </w:rPr>
        <w:t>，或何时收到其他东西？但是，</w:t>
      </w:r>
      <w:r w:rsidR="007E1DF3">
        <w:rPr>
          <w:rFonts w:hint="eastAsia"/>
        </w:rPr>
        <w:t>使用这种方法无法知道。</w:t>
      </w:r>
      <w:r w:rsidR="007E1DF3">
        <w:rPr>
          <w:rFonts w:hint="eastAsia"/>
        </w:rPr>
        <w:t>Scala</w:t>
      </w:r>
      <w:r w:rsidR="007E1DF3">
        <w:rPr>
          <w:rFonts w:hint="eastAsia"/>
        </w:rPr>
        <w:t>解决这个问题的方法是使用</w:t>
      </w:r>
      <w:r w:rsidR="00F91AE0">
        <w:rPr>
          <w:rFonts w:hint="eastAsia"/>
        </w:rPr>
        <w:t>三个类：</w:t>
      </w:r>
      <w:r w:rsidR="007E1DF3">
        <w:rPr>
          <w:rFonts w:hint="eastAsia"/>
        </w:rPr>
        <w:t>Option</w:t>
      </w:r>
      <w:r w:rsidR="00F91AE0">
        <w:rPr>
          <w:rFonts w:hint="eastAsia"/>
        </w:rPr>
        <w:t>、</w:t>
      </w:r>
      <w:r w:rsidR="007E1DF3">
        <w:rPr>
          <w:rFonts w:hint="eastAsia"/>
        </w:rPr>
        <w:t>Some</w:t>
      </w:r>
      <w:r w:rsidR="007E1DF3">
        <w:rPr>
          <w:rFonts w:hint="eastAsia"/>
        </w:rPr>
        <w:t>和</w:t>
      </w:r>
      <w:r w:rsidR="007E1DF3">
        <w:rPr>
          <w:rFonts w:hint="eastAsia"/>
        </w:rPr>
        <w:t>None</w:t>
      </w:r>
      <w:r w:rsidR="00025229">
        <w:rPr>
          <w:rFonts w:hint="eastAsia"/>
        </w:rPr>
        <w:t>。</w:t>
      </w:r>
      <w:r w:rsidR="007E1DF3">
        <w:rPr>
          <w:rFonts w:hint="eastAsia"/>
        </w:rPr>
        <w:t>Some</w:t>
      </w:r>
      <w:r w:rsidR="007E1DF3">
        <w:rPr>
          <w:rFonts w:hint="eastAsia"/>
        </w:rPr>
        <w:t>与</w:t>
      </w:r>
      <w:r w:rsidR="007E1DF3">
        <w:rPr>
          <w:rFonts w:hint="eastAsia"/>
        </w:rPr>
        <w:t>None</w:t>
      </w:r>
      <w:r w:rsidR="00025229">
        <w:rPr>
          <w:rFonts w:hint="eastAsia"/>
        </w:rPr>
        <w:t>类是</w:t>
      </w:r>
      <w:r w:rsidR="007E1DF3">
        <w:rPr>
          <w:rFonts w:hint="eastAsia"/>
        </w:rPr>
        <w:t>Option</w:t>
      </w:r>
      <w:r w:rsidR="00025229">
        <w:rPr>
          <w:rFonts w:hint="eastAsia"/>
        </w:rPr>
        <w:t>的子类</w:t>
      </w:r>
      <w:r w:rsidR="00ED20D7">
        <w:rPr>
          <w:rFonts w:hint="eastAsia"/>
        </w:rPr>
        <w:t>，因此</w:t>
      </w:r>
      <w:r w:rsidR="007E1DF3">
        <w:rPr>
          <w:rFonts w:hint="eastAsia"/>
        </w:rPr>
        <w:t>解决方案是这样的：</w:t>
      </w:r>
    </w:p>
    <w:p w14:paraId="3309C86E" w14:textId="375EDF8D" w:rsidR="007E1DF3" w:rsidRDefault="00314F8A" w:rsidP="007E1DF3">
      <w:pPr>
        <w:ind w:firstLine="420"/>
      </w:pPr>
      <w:r>
        <w:rPr>
          <w:rFonts w:hint="eastAsia"/>
        </w:rPr>
        <w:t>（</w:t>
      </w:r>
      <w:r>
        <w:rPr>
          <w:rFonts w:hint="eastAsia"/>
        </w:rPr>
        <w:t>1</w:t>
      </w:r>
      <w:r>
        <w:rPr>
          <w:rFonts w:hint="eastAsia"/>
        </w:rPr>
        <w:t>）</w:t>
      </w:r>
      <w:r w:rsidR="007E1DF3">
        <w:rPr>
          <w:rFonts w:hint="eastAsia"/>
        </w:rPr>
        <w:t>声明</w:t>
      </w:r>
      <w:r w:rsidR="007E1DF3">
        <w:rPr>
          <w:rFonts w:hint="eastAsia"/>
        </w:rPr>
        <w:t>toInt</w:t>
      </w:r>
      <w:r w:rsidR="007E1DF3">
        <w:rPr>
          <w:rFonts w:hint="eastAsia"/>
        </w:rPr>
        <w:t>返回一个</w:t>
      </w:r>
      <w:r w:rsidR="007E1DF3">
        <w:rPr>
          <w:rFonts w:hint="eastAsia"/>
        </w:rPr>
        <w:t>Option</w:t>
      </w:r>
      <w:r w:rsidR="007E1DF3">
        <w:rPr>
          <w:rFonts w:hint="eastAsia"/>
        </w:rPr>
        <w:t>类型</w:t>
      </w:r>
    </w:p>
    <w:p w14:paraId="195AEE84" w14:textId="1F773821" w:rsidR="007E1DF3" w:rsidRDefault="00FA7224" w:rsidP="007E1DF3">
      <w:pPr>
        <w:ind w:firstLine="420"/>
      </w:pPr>
      <w:r>
        <w:rPr>
          <w:rFonts w:hint="eastAsia"/>
        </w:rPr>
        <w:t>（</w:t>
      </w:r>
      <w:r>
        <w:rPr>
          <w:rFonts w:hint="eastAsia"/>
        </w:rPr>
        <w:t>2</w:t>
      </w:r>
      <w:r>
        <w:rPr>
          <w:rFonts w:hint="eastAsia"/>
        </w:rPr>
        <w:t>）</w:t>
      </w:r>
      <w:r w:rsidR="00CF5EFB" w:rsidRPr="00CF5EFB">
        <w:rPr>
          <w:rFonts w:hint="eastAsia"/>
        </w:rPr>
        <w:t>如果</w:t>
      </w:r>
      <w:r w:rsidR="00CF5EFB" w:rsidRPr="00CF5EFB">
        <w:rPr>
          <w:rFonts w:hint="eastAsia"/>
        </w:rPr>
        <w:t>toInt</w:t>
      </w:r>
      <w:r w:rsidR="00CF5EFB" w:rsidRPr="00CF5EFB">
        <w:rPr>
          <w:rFonts w:hint="eastAsia"/>
        </w:rPr>
        <w:t>收到一个可以转换为</w:t>
      </w:r>
      <w:r w:rsidR="00CF5EFB" w:rsidRPr="00CF5EFB">
        <w:rPr>
          <w:rFonts w:hint="eastAsia"/>
        </w:rPr>
        <w:t>Int</w:t>
      </w:r>
      <w:r w:rsidR="00CF5EFB" w:rsidRPr="00CF5EFB">
        <w:rPr>
          <w:rFonts w:hint="eastAsia"/>
        </w:rPr>
        <w:t>的字符串，则将</w:t>
      </w:r>
      <w:r w:rsidR="00CF5EFB" w:rsidRPr="00CF5EFB">
        <w:rPr>
          <w:rFonts w:hint="eastAsia"/>
        </w:rPr>
        <w:t>Int</w:t>
      </w:r>
      <w:r w:rsidR="00CF5EFB" w:rsidRPr="00CF5EFB">
        <w:rPr>
          <w:rFonts w:hint="eastAsia"/>
        </w:rPr>
        <w:t>包裹在</w:t>
      </w:r>
      <w:r w:rsidR="00CF5EFB" w:rsidRPr="00CF5EFB">
        <w:rPr>
          <w:rFonts w:hint="eastAsia"/>
        </w:rPr>
        <w:t>Some</w:t>
      </w:r>
      <w:r w:rsidR="00CF5EFB" w:rsidRPr="00CF5EFB">
        <w:rPr>
          <w:rFonts w:hint="eastAsia"/>
        </w:rPr>
        <w:t>中</w:t>
      </w:r>
    </w:p>
    <w:p w14:paraId="507D0D87" w14:textId="2C53E6C5" w:rsidR="007E1DF3" w:rsidRDefault="00FA7224" w:rsidP="007E1DF3">
      <w:pPr>
        <w:ind w:firstLine="420"/>
      </w:pPr>
      <w:r>
        <w:rPr>
          <w:rFonts w:hint="eastAsia"/>
        </w:rPr>
        <w:t>（</w:t>
      </w:r>
      <w:r>
        <w:rPr>
          <w:rFonts w:hint="eastAsia"/>
        </w:rPr>
        <w:t>3</w:t>
      </w:r>
      <w:r>
        <w:rPr>
          <w:rFonts w:hint="eastAsia"/>
        </w:rPr>
        <w:t>）</w:t>
      </w:r>
      <w:r w:rsidR="007E1DF3">
        <w:rPr>
          <w:rFonts w:hint="eastAsia"/>
        </w:rPr>
        <w:t>如果</w:t>
      </w:r>
      <w:r w:rsidR="007E1DF3">
        <w:rPr>
          <w:rFonts w:hint="eastAsia"/>
        </w:rPr>
        <w:t>toInt</w:t>
      </w:r>
      <w:r w:rsidR="007E1DF3">
        <w:rPr>
          <w:rFonts w:hint="eastAsia"/>
        </w:rPr>
        <w:t>收到无法转换的字符串，则返回</w:t>
      </w:r>
      <w:r w:rsidR="007E1DF3">
        <w:rPr>
          <w:rFonts w:hint="eastAsia"/>
        </w:rPr>
        <w:t>None</w:t>
      </w:r>
    </w:p>
    <w:p w14:paraId="687CCA22" w14:textId="77777777" w:rsidR="007E1DF3" w:rsidRDefault="007E1DF3" w:rsidP="007E1DF3">
      <w:pPr>
        <w:ind w:firstLine="420"/>
      </w:pPr>
      <w:r>
        <w:rPr>
          <w:rFonts w:hint="eastAsia"/>
        </w:rPr>
        <w:t>解决方案的实现如下所示：</w:t>
      </w:r>
    </w:p>
    <w:p w14:paraId="4B4A7C5C" w14:textId="77777777" w:rsidR="00643BF8" w:rsidRDefault="00643BF8" w:rsidP="00643BF8">
      <w:pPr>
        <w:pStyle w:val="a7"/>
      </w:pPr>
      <w:r>
        <w:t xml:space="preserve">scala&gt; def </w:t>
      </w:r>
      <w:proofErr w:type="gramStart"/>
      <w:r>
        <w:t>toInt(</w:t>
      </w:r>
      <w:proofErr w:type="gramEnd"/>
      <w:r>
        <w:t>s: String): Option[Int] = {</w:t>
      </w:r>
    </w:p>
    <w:p w14:paraId="0391BF86" w14:textId="77777777" w:rsidR="00643BF8" w:rsidRDefault="00643BF8" w:rsidP="00643BF8">
      <w:pPr>
        <w:pStyle w:val="a7"/>
      </w:pPr>
      <w:r>
        <w:t xml:space="preserve">     |     try {</w:t>
      </w:r>
    </w:p>
    <w:p w14:paraId="096D32F4" w14:textId="77777777" w:rsidR="00643BF8" w:rsidRDefault="00643BF8" w:rsidP="00643BF8">
      <w:pPr>
        <w:pStyle w:val="a7"/>
      </w:pPr>
      <w:r>
        <w:t xml:space="preserve">     |         Some(Integer.parseInt(</w:t>
      </w:r>
      <w:proofErr w:type="gramStart"/>
      <w:r>
        <w:t>s.trim</w:t>
      </w:r>
      <w:proofErr w:type="gramEnd"/>
      <w:r>
        <w:t>))</w:t>
      </w:r>
    </w:p>
    <w:p w14:paraId="3D4861C1" w14:textId="77777777" w:rsidR="00643BF8" w:rsidRDefault="00643BF8" w:rsidP="00643BF8">
      <w:pPr>
        <w:pStyle w:val="a7"/>
      </w:pPr>
      <w:r>
        <w:t xml:space="preserve">     |   </w:t>
      </w:r>
      <w:proofErr w:type="gramStart"/>
      <w:r>
        <w:t xml:space="preserve">  }</w:t>
      </w:r>
      <w:proofErr w:type="gramEnd"/>
      <w:r>
        <w:t xml:space="preserve"> catch {</w:t>
      </w:r>
    </w:p>
    <w:p w14:paraId="1CDAFBE9" w14:textId="77777777" w:rsidR="00643BF8" w:rsidRDefault="00643BF8" w:rsidP="00643BF8">
      <w:pPr>
        <w:pStyle w:val="a7"/>
      </w:pPr>
      <w:r>
        <w:t xml:space="preserve">     |         case e: Exception =&gt; None</w:t>
      </w:r>
    </w:p>
    <w:p w14:paraId="17FEE879" w14:textId="77777777" w:rsidR="00643BF8" w:rsidRDefault="00643BF8" w:rsidP="00643BF8">
      <w:pPr>
        <w:pStyle w:val="a7"/>
      </w:pPr>
      <w:r>
        <w:t xml:space="preserve">     |     }</w:t>
      </w:r>
    </w:p>
    <w:p w14:paraId="292920BB" w14:textId="77777777" w:rsidR="00643BF8" w:rsidRDefault="00643BF8" w:rsidP="00643BF8">
      <w:pPr>
        <w:pStyle w:val="a7"/>
      </w:pPr>
      <w:r>
        <w:t xml:space="preserve">     | }</w:t>
      </w:r>
    </w:p>
    <w:p w14:paraId="2EF09C47" w14:textId="29D9774F" w:rsidR="007E1DF3" w:rsidRDefault="00643BF8" w:rsidP="00643BF8">
      <w:pPr>
        <w:pStyle w:val="a7"/>
      </w:pPr>
      <w:r>
        <w:lastRenderedPageBreak/>
        <w:t xml:space="preserve">toInt: (s: </w:t>
      </w:r>
      <w:proofErr w:type="gramStart"/>
      <w:r>
        <w:t>String)Option</w:t>
      </w:r>
      <w:proofErr w:type="gramEnd"/>
      <w:r>
        <w:t>[Int]</w:t>
      </w:r>
    </w:p>
    <w:p w14:paraId="3C8C0A5E" w14:textId="56ED5C41" w:rsidR="007E1DF3" w:rsidRDefault="00BC5D4B" w:rsidP="007E1DF3">
      <w:pPr>
        <w:ind w:firstLine="420"/>
      </w:pPr>
      <w:r>
        <w:rPr>
          <w:rFonts w:hint="eastAsia"/>
        </w:rPr>
        <w:t>这段代码可以理解为：当给定的字符串转换为整数时，</w:t>
      </w:r>
      <w:r w:rsidR="00042BA4">
        <w:rPr>
          <w:rFonts w:hint="eastAsia"/>
        </w:rPr>
        <w:t>返回</w:t>
      </w:r>
      <w:r w:rsidRPr="00BC5D4B">
        <w:rPr>
          <w:rFonts w:hint="eastAsia"/>
        </w:rPr>
        <w:t>Some</w:t>
      </w:r>
      <w:r w:rsidRPr="00BC5D4B">
        <w:rPr>
          <w:rFonts w:hint="eastAsia"/>
        </w:rPr>
        <w:t>包装</w:t>
      </w:r>
      <w:r w:rsidR="00042BA4">
        <w:rPr>
          <w:rFonts w:hint="eastAsia"/>
        </w:rPr>
        <w:t>器</w:t>
      </w:r>
      <w:r w:rsidRPr="00BC5D4B">
        <w:rPr>
          <w:rFonts w:hint="eastAsia"/>
        </w:rPr>
        <w:t>中的整数，例如</w:t>
      </w:r>
      <w:r w:rsidRPr="00BC5D4B">
        <w:rPr>
          <w:rFonts w:hint="eastAsia"/>
        </w:rPr>
        <w:t>Some</w:t>
      </w:r>
      <w:r w:rsidR="00206906">
        <w:rPr>
          <w:rFonts w:hint="eastAsia"/>
        </w:rPr>
        <w:t>(</w:t>
      </w:r>
      <w:r w:rsidRPr="00BC5D4B">
        <w:rPr>
          <w:rFonts w:hint="eastAsia"/>
        </w:rPr>
        <w:t>1</w:t>
      </w:r>
      <w:r w:rsidR="00206906">
        <w:rPr>
          <w:rFonts w:hint="eastAsia"/>
        </w:rPr>
        <w:t>)</w:t>
      </w:r>
      <w:r w:rsidR="00F877C9">
        <w:rPr>
          <w:rFonts w:hint="eastAsia"/>
        </w:rPr>
        <w:t>，</w:t>
      </w:r>
      <w:r w:rsidRPr="00BC5D4B">
        <w:rPr>
          <w:rFonts w:hint="eastAsia"/>
        </w:rPr>
        <w:t>如果字符串不能转换为整数，则返回</w:t>
      </w:r>
      <w:r w:rsidRPr="00BC5D4B">
        <w:rPr>
          <w:rFonts w:hint="eastAsia"/>
        </w:rPr>
        <w:t>None</w:t>
      </w:r>
      <w:r w:rsidR="00462CC9">
        <w:rPr>
          <w:rFonts w:hint="eastAsia"/>
        </w:rPr>
        <w:t>值。</w:t>
      </w:r>
      <w:r w:rsidR="005F3D15" w:rsidRPr="005F3D15">
        <w:rPr>
          <w:rFonts w:hint="eastAsia"/>
        </w:rPr>
        <w:t>以下是两个</w:t>
      </w:r>
      <w:r w:rsidR="005F3D15" w:rsidRPr="005F3D15">
        <w:rPr>
          <w:rFonts w:hint="eastAsia"/>
        </w:rPr>
        <w:t>REPL</w:t>
      </w:r>
      <w:r w:rsidR="005F3D15" w:rsidRPr="005F3D15">
        <w:rPr>
          <w:rFonts w:hint="eastAsia"/>
        </w:rPr>
        <w:t>示例，它们演示了</w:t>
      </w:r>
      <w:r w:rsidR="005F3D15" w:rsidRPr="005F3D15">
        <w:rPr>
          <w:rFonts w:hint="eastAsia"/>
        </w:rPr>
        <w:t>toInt</w:t>
      </w:r>
      <w:r w:rsidR="005F3D15" w:rsidRPr="005F3D15">
        <w:rPr>
          <w:rFonts w:hint="eastAsia"/>
        </w:rPr>
        <w:t>的实际作用：</w:t>
      </w:r>
    </w:p>
    <w:p w14:paraId="55D153D5" w14:textId="77777777" w:rsidR="007E1DF3" w:rsidRDefault="007E1DF3" w:rsidP="005F3D15">
      <w:pPr>
        <w:pStyle w:val="a7"/>
      </w:pPr>
      <w:r>
        <w:t xml:space="preserve">scala&gt; val a = </w:t>
      </w:r>
      <w:proofErr w:type="gramStart"/>
      <w:r>
        <w:t>toInt(</w:t>
      </w:r>
      <w:proofErr w:type="gramEnd"/>
      <w:r>
        <w:t>"1")</w:t>
      </w:r>
    </w:p>
    <w:p w14:paraId="5A89F908" w14:textId="77777777" w:rsidR="007E1DF3" w:rsidRDefault="007E1DF3" w:rsidP="005F3D15">
      <w:pPr>
        <w:pStyle w:val="a7"/>
      </w:pPr>
      <w:r>
        <w:t xml:space="preserve">a: Option[Int] = </w:t>
      </w:r>
      <w:proofErr w:type="gramStart"/>
      <w:r>
        <w:t>Some(</w:t>
      </w:r>
      <w:proofErr w:type="gramEnd"/>
      <w:r>
        <w:t>1)</w:t>
      </w:r>
    </w:p>
    <w:p w14:paraId="7A237BE6" w14:textId="77777777" w:rsidR="007E1DF3" w:rsidRDefault="007E1DF3" w:rsidP="005F3D15">
      <w:pPr>
        <w:pStyle w:val="a7"/>
      </w:pPr>
    </w:p>
    <w:p w14:paraId="3E551825" w14:textId="77777777" w:rsidR="007E1DF3" w:rsidRDefault="007E1DF3" w:rsidP="005F3D15">
      <w:pPr>
        <w:pStyle w:val="a7"/>
      </w:pPr>
      <w:r>
        <w:t>scala&gt; val a = toInt("foo")</w:t>
      </w:r>
    </w:p>
    <w:p w14:paraId="618C2B5D" w14:textId="77777777" w:rsidR="007E1DF3" w:rsidRDefault="007E1DF3" w:rsidP="005F3D15">
      <w:pPr>
        <w:pStyle w:val="a7"/>
      </w:pPr>
      <w:r>
        <w:t>a: Option[Int] = None</w:t>
      </w:r>
    </w:p>
    <w:p w14:paraId="232CF421" w14:textId="187B77AD" w:rsidR="007E1DF3" w:rsidRDefault="007E1DF3" w:rsidP="007E1DF3">
      <w:pPr>
        <w:ind w:firstLine="420"/>
      </w:pPr>
      <w:r>
        <w:rPr>
          <w:rFonts w:hint="eastAsia"/>
        </w:rPr>
        <w:t>如图所示，字符串</w:t>
      </w:r>
      <w:r w:rsidR="008A7484">
        <w:rPr>
          <w:rFonts w:hint="eastAsia"/>
        </w:rPr>
        <w:t>“</w:t>
      </w:r>
      <w:r w:rsidR="008A7484">
        <w:rPr>
          <w:rFonts w:hint="eastAsia"/>
        </w:rPr>
        <w:t>1</w:t>
      </w:r>
      <w:r w:rsidR="008A7484">
        <w:rPr>
          <w:rFonts w:hint="eastAsia"/>
        </w:rPr>
        <w:t>”</w:t>
      </w:r>
      <w:r>
        <w:rPr>
          <w:rFonts w:hint="eastAsia"/>
        </w:rPr>
        <w:t>转换为</w:t>
      </w:r>
      <w:r>
        <w:rPr>
          <w:rFonts w:hint="eastAsia"/>
        </w:rPr>
        <w:t>Some(1)</w:t>
      </w:r>
      <w:r>
        <w:rPr>
          <w:rFonts w:hint="eastAsia"/>
        </w:rPr>
        <w:t>，而字符串</w:t>
      </w:r>
      <w:r w:rsidR="008A7484">
        <w:rPr>
          <w:rFonts w:hint="eastAsia"/>
        </w:rPr>
        <w:t>“</w:t>
      </w:r>
      <w:r w:rsidR="008A7484">
        <w:rPr>
          <w:rFonts w:hint="eastAsia"/>
        </w:rPr>
        <w:t>foo</w:t>
      </w:r>
      <w:r w:rsidR="008A7484">
        <w:rPr>
          <w:rFonts w:hint="eastAsia"/>
        </w:rPr>
        <w:t>”</w:t>
      </w:r>
      <w:r>
        <w:rPr>
          <w:rFonts w:hint="eastAsia"/>
        </w:rPr>
        <w:t>转换为</w:t>
      </w:r>
      <w:r>
        <w:rPr>
          <w:rFonts w:hint="eastAsia"/>
        </w:rPr>
        <w:t>None</w:t>
      </w:r>
      <w:r>
        <w:rPr>
          <w:rFonts w:hint="eastAsia"/>
        </w:rPr>
        <w:t>。这是</w:t>
      </w:r>
      <w:r w:rsidR="00FC7C34" w:rsidRPr="00FC7C34">
        <w:t>Option/Some/None</w:t>
      </w:r>
      <w:r w:rsidR="00E809E0">
        <w:rPr>
          <w:rFonts w:hint="eastAsia"/>
        </w:rPr>
        <w:t>方法的本质，</w:t>
      </w:r>
      <w:r>
        <w:rPr>
          <w:rFonts w:hint="eastAsia"/>
        </w:rPr>
        <w:t>用于处理异常（如本例所示），并且相同的技术</w:t>
      </w:r>
      <w:r w:rsidR="00280F01">
        <w:rPr>
          <w:rFonts w:hint="eastAsia"/>
        </w:rPr>
        <w:t>也</w:t>
      </w:r>
      <w:r w:rsidR="00440C73">
        <w:rPr>
          <w:rFonts w:hint="eastAsia"/>
        </w:rPr>
        <w:t>可用于处理空值，</w:t>
      </w:r>
      <w:r w:rsidR="0002072F">
        <w:rPr>
          <w:rFonts w:hint="eastAsia"/>
        </w:rPr>
        <w:t>我们</w:t>
      </w:r>
      <w:r>
        <w:rPr>
          <w:rFonts w:hint="eastAsia"/>
        </w:rPr>
        <w:t>会发现整个</w:t>
      </w:r>
      <w:r>
        <w:rPr>
          <w:rFonts w:hint="eastAsia"/>
        </w:rPr>
        <w:t>Scala</w:t>
      </w:r>
      <w:r>
        <w:rPr>
          <w:rFonts w:hint="eastAsia"/>
        </w:rPr>
        <w:t>库类以及第三方</w:t>
      </w:r>
      <w:r>
        <w:rPr>
          <w:rFonts w:hint="eastAsia"/>
        </w:rPr>
        <w:t>Scala</w:t>
      </w:r>
      <w:r>
        <w:rPr>
          <w:rFonts w:hint="eastAsia"/>
        </w:rPr>
        <w:t>库都使用了这种方法。</w:t>
      </w:r>
    </w:p>
    <w:p w14:paraId="37F231A3" w14:textId="33666818" w:rsidR="007E1DF3" w:rsidRDefault="004F24D5" w:rsidP="007E1DF3">
      <w:pPr>
        <w:ind w:firstLine="420"/>
      </w:pPr>
      <w:r>
        <w:rPr>
          <w:rFonts w:hint="eastAsia"/>
        </w:rPr>
        <w:t>现在，假设我们</w:t>
      </w:r>
      <w:r w:rsidR="007E1DF3">
        <w:rPr>
          <w:rFonts w:hint="eastAsia"/>
        </w:rPr>
        <w:t>是该</w:t>
      </w:r>
      <w:r w:rsidR="007E1DF3">
        <w:rPr>
          <w:rFonts w:hint="eastAsia"/>
        </w:rPr>
        <w:t>toInt</w:t>
      </w:r>
      <w:r w:rsidR="007E1DF3">
        <w:rPr>
          <w:rFonts w:hint="eastAsia"/>
        </w:rPr>
        <w:t>方法的使用者</w:t>
      </w:r>
      <w:r w:rsidR="00CC311F">
        <w:rPr>
          <w:rFonts w:hint="eastAsia"/>
        </w:rPr>
        <w:t>，</w:t>
      </w:r>
      <w:r w:rsidR="00AD3AEB">
        <w:rPr>
          <w:rFonts w:hint="eastAsia"/>
        </w:rPr>
        <w:t>该方法返回</w:t>
      </w:r>
      <w:r w:rsidR="007E1DF3">
        <w:rPr>
          <w:rFonts w:hint="eastAsia"/>
        </w:rPr>
        <w:t>Option[Int]</w:t>
      </w:r>
      <w:r w:rsidR="00AD3AEB" w:rsidRPr="00AD3AEB">
        <w:rPr>
          <w:rFonts w:hint="eastAsia"/>
        </w:rPr>
        <w:t xml:space="preserve"> </w:t>
      </w:r>
      <w:r w:rsidR="00AD3AEB">
        <w:rPr>
          <w:rFonts w:hint="eastAsia"/>
        </w:rPr>
        <w:t>的子类</w:t>
      </w:r>
      <w:r w:rsidR="007E1DF3">
        <w:rPr>
          <w:rFonts w:hint="eastAsia"/>
        </w:rPr>
        <w:t>，所以问题就变成了，如何使用这些返回类型？</w:t>
      </w:r>
      <w:r w:rsidR="002750D6">
        <w:rPr>
          <w:rFonts w:hint="eastAsia"/>
        </w:rPr>
        <w:t>根据需求主要有两个</w:t>
      </w:r>
      <w:r w:rsidR="007E1DF3">
        <w:rPr>
          <w:rFonts w:hint="eastAsia"/>
        </w:rPr>
        <w:t>答案：</w:t>
      </w:r>
      <w:r w:rsidR="00C37C98">
        <w:rPr>
          <w:rFonts w:hint="eastAsia"/>
        </w:rPr>
        <w:t>（</w:t>
      </w:r>
      <w:r w:rsidR="00C37C98">
        <w:rPr>
          <w:rFonts w:hint="eastAsia"/>
        </w:rPr>
        <w:t>1</w:t>
      </w:r>
      <w:r w:rsidR="00C37C98">
        <w:rPr>
          <w:rFonts w:hint="eastAsia"/>
        </w:rPr>
        <w:t>）</w:t>
      </w:r>
      <w:r w:rsidR="007E1DF3">
        <w:rPr>
          <w:rFonts w:hint="eastAsia"/>
        </w:rPr>
        <w:t>使用</w:t>
      </w:r>
      <w:r w:rsidR="007E1DF3">
        <w:rPr>
          <w:rFonts w:hint="eastAsia"/>
        </w:rPr>
        <w:t>match</w:t>
      </w:r>
      <w:r w:rsidR="007E1DF3">
        <w:rPr>
          <w:rFonts w:hint="eastAsia"/>
        </w:rPr>
        <w:t>表达式</w:t>
      </w:r>
      <w:r w:rsidR="00731C71">
        <w:rPr>
          <w:rFonts w:hint="eastAsia"/>
        </w:rPr>
        <w:t>；</w:t>
      </w:r>
      <w:r w:rsidR="00C37C98">
        <w:rPr>
          <w:rFonts w:hint="eastAsia"/>
        </w:rPr>
        <w:t>（</w:t>
      </w:r>
      <w:r w:rsidR="00C37C98">
        <w:rPr>
          <w:rFonts w:hint="eastAsia"/>
        </w:rPr>
        <w:t>2</w:t>
      </w:r>
      <w:r w:rsidR="00C37C98">
        <w:rPr>
          <w:rFonts w:hint="eastAsia"/>
        </w:rPr>
        <w:t>）</w:t>
      </w:r>
      <w:r w:rsidR="007E1DF3">
        <w:rPr>
          <w:rFonts w:hint="eastAsia"/>
        </w:rPr>
        <w:t>使用表达式</w:t>
      </w:r>
      <w:r w:rsidR="000B5EAB">
        <w:rPr>
          <w:rFonts w:hint="eastAsia"/>
        </w:rPr>
        <w:t>。</w:t>
      </w:r>
      <w:r w:rsidR="007E1DF3">
        <w:rPr>
          <w:rFonts w:hint="eastAsia"/>
        </w:rPr>
        <w:t>还有其他方法，但是这是两个主要方法，特别是从</w:t>
      </w:r>
      <w:r w:rsidR="001F2C3B">
        <w:rPr>
          <w:rFonts w:hint="eastAsia"/>
        </w:rPr>
        <w:t>函数式编程</w:t>
      </w:r>
      <w:r w:rsidR="00D23057">
        <w:rPr>
          <w:rFonts w:hint="eastAsia"/>
        </w:rPr>
        <w:t>的角度来看。</w:t>
      </w:r>
      <w:r w:rsidR="007E1DF3">
        <w:rPr>
          <w:rFonts w:hint="eastAsia"/>
        </w:rPr>
        <w:t>一种可能是使用</w:t>
      </w:r>
      <w:r w:rsidR="007E1DF3">
        <w:rPr>
          <w:rFonts w:hint="eastAsia"/>
        </w:rPr>
        <w:t>match</w:t>
      </w:r>
      <w:r w:rsidR="007E1DF3">
        <w:rPr>
          <w:rFonts w:hint="eastAsia"/>
        </w:rPr>
        <w:t>表达式，如下所示：</w:t>
      </w:r>
    </w:p>
    <w:p w14:paraId="48290966" w14:textId="77777777" w:rsidR="007E1DF3" w:rsidRDefault="007E1DF3" w:rsidP="009C64DA">
      <w:pPr>
        <w:pStyle w:val="a7"/>
      </w:pPr>
      <w:r>
        <w:t>toInt(x) match {</w:t>
      </w:r>
    </w:p>
    <w:p w14:paraId="695A6C63" w14:textId="77777777" w:rsidR="007E1DF3" w:rsidRDefault="007E1DF3" w:rsidP="009C64DA">
      <w:pPr>
        <w:pStyle w:val="a7"/>
      </w:pPr>
      <w:r>
        <w:t xml:space="preserve">    case Some(i) =&gt; println(i)</w:t>
      </w:r>
    </w:p>
    <w:p w14:paraId="4CFD061A" w14:textId="77777777" w:rsidR="007E1DF3" w:rsidRDefault="007E1DF3" w:rsidP="009C64DA">
      <w:pPr>
        <w:pStyle w:val="a7"/>
      </w:pPr>
      <w:r>
        <w:t xml:space="preserve">    case None =&gt; </w:t>
      </w:r>
      <w:proofErr w:type="gramStart"/>
      <w:r>
        <w:t>println(</w:t>
      </w:r>
      <w:proofErr w:type="gramEnd"/>
      <w:r>
        <w:t>"That didn't work.")</w:t>
      </w:r>
    </w:p>
    <w:p w14:paraId="21E0021E" w14:textId="77777777" w:rsidR="007E1DF3" w:rsidRDefault="007E1DF3" w:rsidP="009C64DA">
      <w:pPr>
        <w:pStyle w:val="a7"/>
      </w:pPr>
      <w:r>
        <w:t>}</w:t>
      </w:r>
    </w:p>
    <w:p w14:paraId="38E74707" w14:textId="4E621BFA" w:rsidR="007E1DF3" w:rsidRDefault="007E1DF3" w:rsidP="007E1DF3">
      <w:pPr>
        <w:ind w:firstLine="420"/>
      </w:pPr>
      <w:r>
        <w:rPr>
          <w:rFonts w:hint="eastAsia"/>
        </w:rPr>
        <w:t>在此示例中，如果</w:t>
      </w:r>
      <w:r>
        <w:rPr>
          <w:rFonts w:hint="eastAsia"/>
        </w:rPr>
        <w:t>x</w:t>
      </w:r>
      <w:r>
        <w:rPr>
          <w:rFonts w:hint="eastAsia"/>
        </w:rPr>
        <w:t>可以转换为</w:t>
      </w:r>
      <w:r>
        <w:rPr>
          <w:rFonts w:hint="eastAsia"/>
        </w:rPr>
        <w:t>Int</w:t>
      </w:r>
      <w:r>
        <w:rPr>
          <w:rFonts w:hint="eastAsia"/>
        </w:rPr>
        <w:t>，</w:t>
      </w:r>
      <w:r>
        <w:rPr>
          <w:rFonts w:hint="eastAsia"/>
        </w:rPr>
        <w:t>case</w:t>
      </w:r>
      <w:r>
        <w:rPr>
          <w:rFonts w:hint="eastAsia"/>
        </w:rPr>
        <w:t>则执行第一条语句；如果</w:t>
      </w:r>
      <w:r>
        <w:rPr>
          <w:rFonts w:hint="eastAsia"/>
        </w:rPr>
        <w:t>x</w:t>
      </w:r>
      <w:r>
        <w:rPr>
          <w:rFonts w:hint="eastAsia"/>
        </w:rPr>
        <w:t>不能转换为</w:t>
      </w:r>
      <w:r>
        <w:rPr>
          <w:rFonts w:hint="eastAsia"/>
        </w:rPr>
        <w:t>Int</w:t>
      </w:r>
      <w:r>
        <w:rPr>
          <w:rFonts w:hint="eastAsia"/>
        </w:rPr>
        <w:t>，</w:t>
      </w:r>
      <w:r>
        <w:rPr>
          <w:rFonts w:hint="eastAsia"/>
        </w:rPr>
        <w:t>case</w:t>
      </w:r>
      <w:r>
        <w:rPr>
          <w:rFonts w:hint="eastAsia"/>
        </w:rPr>
        <w:t>则执行第二条语句。另一个常见的解决方案是使用</w:t>
      </w:r>
      <w:r w:rsidR="00AF6C23">
        <w:rPr>
          <w:rFonts w:hint="eastAsia"/>
        </w:rPr>
        <w:t>for/yield</w:t>
      </w:r>
      <w:r w:rsidR="00AF6C23">
        <w:rPr>
          <w:rFonts w:hint="eastAsia"/>
        </w:rPr>
        <w:t>组合</w:t>
      </w:r>
      <w:r w:rsidR="00F03191">
        <w:rPr>
          <w:rFonts w:hint="eastAsia"/>
        </w:rPr>
        <w:t>。为了证明这一点，假设</w:t>
      </w:r>
      <w:r>
        <w:rPr>
          <w:rFonts w:hint="eastAsia"/>
        </w:rPr>
        <w:t>将三个字符串转换为整数值，然后将它们加在一起。</w:t>
      </w:r>
      <w:r w:rsidR="009A7A3C">
        <w:rPr>
          <w:rFonts w:hint="eastAsia"/>
        </w:rPr>
        <w:t>for/yield</w:t>
      </w:r>
      <w:r>
        <w:rPr>
          <w:rFonts w:hint="eastAsia"/>
        </w:rPr>
        <w:t>解决方案如下所示：</w:t>
      </w:r>
    </w:p>
    <w:p w14:paraId="6EF3B4D6" w14:textId="77777777" w:rsidR="000104D4" w:rsidRDefault="000104D4" w:rsidP="000104D4">
      <w:pPr>
        <w:pStyle w:val="a7"/>
      </w:pPr>
      <w:r>
        <w:t>scala&gt; val stringA = "1"</w:t>
      </w:r>
    </w:p>
    <w:p w14:paraId="166D5DAC" w14:textId="77777777" w:rsidR="000104D4" w:rsidRDefault="000104D4" w:rsidP="000104D4">
      <w:pPr>
        <w:pStyle w:val="a7"/>
      </w:pPr>
      <w:r>
        <w:t>stringA: String = 1</w:t>
      </w:r>
    </w:p>
    <w:p w14:paraId="7CAF408F" w14:textId="77777777" w:rsidR="000104D4" w:rsidRDefault="000104D4" w:rsidP="000104D4">
      <w:pPr>
        <w:pStyle w:val="a7"/>
      </w:pPr>
    </w:p>
    <w:p w14:paraId="6A4CAD2D" w14:textId="77777777" w:rsidR="000104D4" w:rsidRDefault="000104D4" w:rsidP="000104D4">
      <w:pPr>
        <w:pStyle w:val="a7"/>
      </w:pPr>
      <w:r>
        <w:t>scala&gt; val stringB = "2"</w:t>
      </w:r>
    </w:p>
    <w:p w14:paraId="1A9C81AC" w14:textId="77777777" w:rsidR="000104D4" w:rsidRDefault="000104D4" w:rsidP="000104D4">
      <w:pPr>
        <w:pStyle w:val="a7"/>
      </w:pPr>
      <w:r>
        <w:t>stringB: String = 2</w:t>
      </w:r>
    </w:p>
    <w:p w14:paraId="012773A9" w14:textId="77777777" w:rsidR="000104D4" w:rsidRDefault="000104D4" w:rsidP="000104D4">
      <w:pPr>
        <w:pStyle w:val="a7"/>
      </w:pPr>
    </w:p>
    <w:p w14:paraId="618CDB81" w14:textId="77777777" w:rsidR="000104D4" w:rsidRDefault="000104D4" w:rsidP="000104D4">
      <w:pPr>
        <w:pStyle w:val="a7"/>
      </w:pPr>
      <w:r>
        <w:t>scala&gt; val stringC = "3"</w:t>
      </w:r>
    </w:p>
    <w:p w14:paraId="73CDDE25" w14:textId="77777777" w:rsidR="000104D4" w:rsidRDefault="000104D4" w:rsidP="000104D4">
      <w:pPr>
        <w:pStyle w:val="a7"/>
      </w:pPr>
      <w:r>
        <w:t>stringC: String = 3</w:t>
      </w:r>
    </w:p>
    <w:p w14:paraId="3BD02787" w14:textId="77777777" w:rsidR="000104D4" w:rsidRDefault="000104D4" w:rsidP="000104D4">
      <w:pPr>
        <w:pStyle w:val="a7"/>
      </w:pPr>
    </w:p>
    <w:p w14:paraId="3B894A13" w14:textId="77777777" w:rsidR="000104D4" w:rsidRDefault="000104D4" w:rsidP="000104D4">
      <w:pPr>
        <w:pStyle w:val="a7"/>
      </w:pPr>
      <w:r>
        <w:t>scala&gt; val y = for {</w:t>
      </w:r>
    </w:p>
    <w:p w14:paraId="1CEB8130" w14:textId="77777777" w:rsidR="000104D4" w:rsidRDefault="000104D4" w:rsidP="000104D4">
      <w:pPr>
        <w:pStyle w:val="a7"/>
      </w:pPr>
      <w:r>
        <w:t xml:space="preserve">     |     a &lt;- toInt(stringA)</w:t>
      </w:r>
    </w:p>
    <w:p w14:paraId="11C7D074" w14:textId="77777777" w:rsidR="000104D4" w:rsidRDefault="000104D4" w:rsidP="000104D4">
      <w:pPr>
        <w:pStyle w:val="a7"/>
      </w:pPr>
      <w:r>
        <w:t xml:space="preserve">     |     b &lt;- toInt(stringB)</w:t>
      </w:r>
    </w:p>
    <w:p w14:paraId="3994A697" w14:textId="77777777" w:rsidR="000104D4" w:rsidRDefault="000104D4" w:rsidP="000104D4">
      <w:pPr>
        <w:pStyle w:val="a7"/>
      </w:pPr>
      <w:r>
        <w:t xml:space="preserve">     |     c &lt;- toInt(stringC)</w:t>
      </w:r>
    </w:p>
    <w:p w14:paraId="16C7CE64" w14:textId="77777777" w:rsidR="000104D4" w:rsidRDefault="000104D4" w:rsidP="000104D4">
      <w:pPr>
        <w:pStyle w:val="a7"/>
      </w:pPr>
      <w:r>
        <w:t xml:space="preserve">     </w:t>
      </w:r>
      <w:proofErr w:type="gramStart"/>
      <w:r>
        <w:t>| }</w:t>
      </w:r>
      <w:proofErr w:type="gramEnd"/>
      <w:r>
        <w:t xml:space="preserve"> yield a + b + c</w:t>
      </w:r>
    </w:p>
    <w:p w14:paraId="69FC10CB" w14:textId="0A459C83" w:rsidR="007E1DF3" w:rsidRDefault="000104D4" w:rsidP="000104D4">
      <w:pPr>
        <w:pStyle w:val="a7"/>
      </w:pPr>
      <w:r>
        <w:t xml:space="preserve">y: Option[Int] = </w:t>
      </w:r>
      <w:proofErr w:type="gramStart"/>
      <w:r>
        <w:t>Some(</w:t>
      </w:r>
      <w:proofErr w:type="gramEnd"/>
      <w:r>
        <w:t>6)</w:t>
      </w:r>
    </w:p>
    <w:p w14:paraId="061D21F4" w14:textId="77777777" w:rsidR="007E1DF3" w:rsidRDefault="007E1DF3" w:rsidP="007E1DF3">
      <w:pPr>
        <w:ind w:firstLine="420"/>
      </w:pPr>
      <w:r>
        <w:rPr>
          <w:rFonts w:hint="eastAsia"/>
        </w:rPr>
        <w:t>该表达式结束运行时，</w:t>
      </w:r>
      <w:r>
        <w:rPr>
          <w:rFonts w:hint="eastAsia"/>
        </w:rPr>
        <w:t>y</w:t>
      </w:r>
      <w:r>
        <w:rPr>
          <w:rFonts w:hint="eastAsia"/>
        </w:rPr>
        <w:t>将是以下两件事之一：</w:t>
      </w:r>
    </w:p>
    <w:p w14:paraId="37E67D9C" w14:textId="757C13A0" w:rsidR="007E1DF3" w:rsidRDefault="0017358E" w:rsidP="007E1DF3">
      <w:pPr>
        <w:ind w:firstLine="420"/>
      </w:pPr>
      <w:r>
        <w:rPr>
          <w:rFonts w:hint="eastAsia"/>
        </w:rPr>
        <w:t>（</w:t>
      </w:r>
      <w:r>
        <w:rPr>
          <w:rFonts w:hint="eastAsia"/>
        </w:rPr>
        <w:t>1</w:t>
      </w:r>
      <w:r>
        <w:rPr>
          <w:rFonts w:hint="eastAsia"/>
        </w:rPr>
        <w:t>）</w:t>
      </w:r>
      <w:r w:rsidR="007E1DF3">
        <w:rPr>
          <w:rFonts w:hint="eastAsia"/>
        </w:rPr>
        <w:t>如果所有三个字符串都转换为整数，</w:t>
      </w:r>
      <w:r w:rsidR="007E1DF3">
        <w:rPr>
          <w:rFonts w:hint="eastAsia"/>
        </w:rPr>
        <w:t>y</w:t>
      </w:r>
      <w:r w:rsidR="007E1DF3">
        <w:rPr>
          <w:rFonts w:hint="eastAsia"/>
        </w:rPr>
        <w:t>则将为</w:t>
      </w:r>
      <w:r w:rsidR="007E1DF3">
        <w:rPr>
          <w:rFonts w:hint="eastAsia"/>
        </w:rPr>
        <w:t>Some[Int]</w:t>
      </w:r>
      <w:r w:rsidR="007E1DF3">
        <w:rPr>
          <w:rFonts w:hint="eastAsia"/>
        </w:rPr>
        <w:t>，即包装在</w:t>
      </w:r>
      <w:r w:rsidR="006F0CC3">
        <w:rPr>
          <w:rFonts w:hint="eastAsia"/>
        </w:rPr>
        <w:t>Some</w:t>
      </w:r>
      <w:r w:rsidR="007E1DF3">
        <w:rPr>
          <w:rFonts w:hint="eastAsia"/>
        </w:rPr>
        <w:t>内的整数</w:t>
      </w:r>
    </w:p>
    <w:p w14:paraId="206D88FD" w14:textId="7A300405" w:rsidR="007E1DF3" w:rsidRDefault="0017358E" w:rsidP="007E1DF3">
      <w:pPr>
        <w:ind w:firstLine="420"/>
      </w:pPr>
      <w:r>
        <w:rPr>
          <w:rFonts w:hint="eastAsia"/>
        </w:rPr>
        <w:t>（</w:t>
      </w:r>
      <w:r>
        <w:rPr>
          <w:rFonts w:hint="eastAsia"/>
        </w:rPr>
        <w:t>2</w:t>
      </w:r>
      <w:r>
        <w:rPr>
          <w:rFonts w:hint="eastAsia"/>
        </w:rPr>
        <w:t>）</w:t>
      </w:r>
      <w:r w:rsidR="007E1DF3">
        <w:rPr>
          <w:rFonts w:hint="eastAsia"/>
        </w:rPr>
        <w:t>如果三个字符串中的任何一个都不能转换为内部字符串，</w:t>
      </w:r>
      <w:r w:rsidR="007E1DF3">
        <w:rPr>
          <w:rFonts w:hint="eastAsia"/>
        </w:rPr>
        <w:t>y</w:t>
      </w:r>
      <w:r w:rsidR="007E1DF3">
        <w:rPr>
          <w:rFonts w:hint="eastAsia"/>
        </w:rPr>
        <w:t>将为</w:t>
      </w:r>
      <w:r w:rsidR="007E1DF3">
        <w:rPr>
          <w:rFonts w:hint="eastAsia"/>
        </w:rPr>
        <w:t>None</w:t>
      </w:r>
    </w:p>
    <w:p w14:paraId="55BD715A" w14:textId="6EA99974" w:rsidR="007E1DF3" w:rsidRDefault="007E1DF3" w:rsidP="004C2227">
      <w:pPr>
        <w:ind w:firstLine="420"/>
      </w:pPr>
      <w:r>
        <w:rPr>
          <w:rFonts w:hint="eastAsia"/>
        </w:rPr>
        <w:t>可以在</w:t>
      </w:r>
      <w:r>
        <w:rPr>
          <w:rFonts w:hint="eastAsia"/>
        </w:rPr>
        <w:t>Scala REPL</w:t>
      </w:r>
      <w:r w:rsidR="00A46E6F">
        <w:rPr>
          <w:rFonts w:hint="eastAsia"/>
        </w:rPr>
        <w:t>中自己对此进行测试，输入</w:t>
      </w:r>
      <w:r>
        <w:rPr>
          <w:rFonts w:hint="eastAsia"/>
        </w:rPr>
        <w:t>三个字符串变量</w:t>
      </w:r>
      <w:r w:rsidR="000104D4">
        <w:rPr>
          <w:rFonts w:hint="eastAsia"/>
        </w:rPr>
        <w:t>，</w:t>
      </w:r>
      <w:r>
        <w:rPr>
          <w:rFonts w:hint="eastAsia"/>
        </w:rPr>
        <w:t>y</w:t>
      </w:r>
      <w:r w:rsidR="00DE6D03">
        <w:rPr>
          <w:rFonts w:hint="eastAsia"/>
        </w:rPr>
        <w:t>的</w:t>
      </w:r>
      <w:r>
        <w:rPr>
          <w:rFonts w:hint="eastAsia"/>
        </w:rPr>
        <w:t>值</w:t>
      </w:r>
      <w:r w:rsidR="00DE6D03">
        <w:rPr>
          <w:rFonts w:hint="eastAsia"/>
        </w:rPr>
        <w:t>为</w:t>
      </w:r>
      <w:r>
        <w:rPr>
          <w:rFonts w:hint="eastAsia"/>
        </w:rPr>
        <w:t>Some(6)</w:t>
      </w:r>
      <w:r>
        <w:rPr>
          <w:rFonts w:hint="eastAsia"/>
        </w:rPr>
        <w:t>。</w:t>
      </w:r>
      <w:r w:rsidR="00E86E56">
        <w:rPr>
          <w:rFonts w:hint="eastAsia"/>
        </w:rPr>
        <w:t>另一种情况是</w:t>
      </w:r>
      <w:r>
        <w:rPr>
          <w:rFonts w:hint="eastAsia"/>
        </w:rPr>
        <w:t>将所有这些字符串更改为不会转换为整数的字符串</w:t>
      </w:r>
      <w:r w:rsidR="00767C1C">
        <w:rPr>
          <w:rFonts w:hint="eastAsia"/>
        </w:rPr>
        <w:t>，我们会</w:t>
      </w:r>
      <w:r>
        <w:rPr>
          <w:rFonts w:hint="eastAsia"/>
        </w:rPr>
        <w:t>看到</w:t>
      </w:r>
      <w:r>
        <w:rPr>
          <w:rFonts w:hint="eastAsia"/>
        </w:rPr>
        <w:t>y</w:t>
      </w:r>
      <w:r w:rsidR="00767C1C">
        <w:rPr>
          <w:rFonts w:hint="eastAsia"/>
        </w:rPr>
        <w:t>的值为</w:t>
      </w:r>
      <w:r>
        <w:rPr>
          <w:rFonts w:hint="eastAsia"/>
        </w:rPr>
        <w:t>None</w:t>
      </w:r>
      <w:r w:rsidR="00767C1C">
        <w:rPr>
          <w:rFonts w:hint="eastAsia"/>
        </w:rPr>
        <w:t>。</w:t>
      </w:r>
      <w:r w:rsidR="004C2227">
        <w:rPr>
          <w:rFonts w:hint="eastAsia"/>
        </w:rPr>
        <w:t>考虑</w:t>
      </w:r>
      <w:r w:rsidR="004C2227">
        <w:rPr>
          <w:rFonts w:hint="eastAsia"/>
        </w:rPr>
        <w:t>Option</w:t>
      </w:r>
      <w:r w:rsidR="004C2227">
        <w:rPr>
          <w:rFonts w:hint="eastAsia"/>
        </w:rPr>
        <w:t>类的一种好方法是：将其看做一个容器，更具体地说是一个内部包含</w:t>
      </w:r>
      <w:r w:rsidR="004C2227">
        <w:rPr>
          <w:rFonts w:hint="eastAsia"/>
        </w:rPr>
        <w:t>0</w:t>
      </w:r>
      <w:r w:rsidR="004C2227">
        <w:rPr>
          <w:rFonts w:hint="eastAsia"/>
        </w:rPr>
        <w:t>或</w:t>
      </w:r>
      <w:r w:rsidR="004C2227">
        <w:rPr>
          <w:rFonts w:hint="eastAsia"/>
        </w:rPr>
        <w:t>1</w:t>
      </w:r>
      <w:r w:rsidR="00BD7285">
        <w:rPr>
          <w:rFonts w:hint="eastAsia"/>
        </w:rPr>
        <w:t>项的容器，</w:t>
      </w:r>
      <w:r w:rsidR="00BD7285">
        <w:rPr>
          <w:rFonts w:hint="eastAsia"/>
        </w:rPr>
        <w:t>Some</w:t>
      </w:r>
      <w:r w:rsidR="004C2227">
        <w:rPr>
          <w:rFonts w:hint="eastAsia"/>
        </w:rPr>
        <w:t>是其中只有一件物品的容器</w:t>
      </w:r>
      <w:r w:rsidR="00BD7285">
        <w:rPr>
          <w:rFonts w:hint="eastAsia"/>
        </w:rPr>
        <w:t>，</w:t>
      </w:r>
      <w:r w:rsidR="00BD7285">
        <w:rPr>
          <w:rFonts w:hint="eastAsia"/>
        </w:rPr>
        <w:t>None</w:t>
      </w:r>
      <w:r w:rsidR="00BD7285">
        <w:rPr>
          <w:rFonts w:hint="eastAsia"/>
        </w:rPr>
        <w:t>也是一个容器，</w:t>
      </w:r>
      <w:r w:rsidR="004C2227">
        <w:rPr>
          <w:rFonts w:hint="eastAsia"/>
        </w:rPr>
        <w:t>但是里面什么也没有</w:t>
      </w:r>
      <w:r w:rsidR="00BD7285">
        <w:rPr>
          <w:rFonts w:hint="eastAsia"/>
        </w:rPr>
        <w:t>。</w:t>
      </w:r>
    </w:p>
    <w:p w14:paraId="2AC4AC6D" w14:textId="37FE7CBB" w:rsidR="007E1DF3" w:rsidRDefault="00181FD8" w:rsidP="007E1DF3">
      <w:pPr>
        <w:ind w:firstLine="420"/>
      </w:pPr>
      <w:r w:rsidRPr="00181FD8">
        <w:rPr>
          <w:rFonts w:hint="eastAsia"/>
        </w:rPr>
        <w:t>因为可以将</w:t>
      </w:r>
      <w:r w:rsidRPr="00181FD8">
        <w:rPr>
          <w:rFonts w:hint="eastAsia"/>
        </w:rPr>
        <w:t>Some</w:t>
      </w:r>
      <w:r w:rsidRPr="00181FD8">
        <w:rPr>
          <w:rFonts w:hint="eastAsia"/>
        </w:rPr>
        <w:t>和</w:t>
      </w:r>
      <w:r w:rsidRPr="00181FD8">
        <w:rPr>
          <w:rFonts w:hint="eastAsia"/>
        </w:rPr>
        <w:t>None</w:t>
      </w:r>
      <w:r w:rsidRPr="00181FD8">
        <w:rPr>
          <w:rFonts w:hint="eastAsia"/>
        </w:rPr>
        <w:t>视为容器，所以可以将它们进一步视为类似于集合类。</w:t>
      </w:r>
      <w:r w:rsidRPr="00181FD8">
        <w:rPr>
          <w:rFonts w:hint="eastAsia"/>
        </w:rPr>
        <w:t xml:space="preserve"> </w:t>
      </w:r>
      <w:r w:rsidRPr="00181FD8">
        <w:rPr>
          <w:rFonts w:hint="eastAsia"/>
        </w:rPr>
        <w:t>因此，</w:t>
      </w:r>
      <w:r>
        <w:rPr>
          <w:rFonts w:hint="eastAsia"/>
        </w:rPr>
        <w:lastRenderedPageBreak/>
        <w:t>它们具有</w:t>
      </w:r>
      <w:r w:rsidR="00D14BD1">
        <w:rPr>
          <w:rFonts w:hint="eastAsia"/>
        </w:rPr>
        <w:t>应用于</w:t>
      </w:r>
      <w:r>
        <w:rPr>
          <w:rFonts w:hint="eastAsia"/>
        </w:rPr>
        <w:t>集合类的所有方法，包括</w:t>
      </w:r>
      <w:r>
        <w:rPr>
          <w:rFonts w:hint="eastAsia"/>
        </w:rPr>
        <w:t>map</w:t>
      </w:r>
      <w:r>
        <w:rPr>
          <w:rFonts w:hint="eastAsia"/>
        </w:rPr>
        <w:t>、</w:t>
      </w:r>
      <w:r>
        <w:rPr>
          <w:rFonts w:hint="eastAsia"/>
        </w:rPr>
        <w:t>filt</w:t>
      </w:r>
      <w:r w:rsidR="0061391E">
        <w:rPr>
          <w:rFonts w:hint="eastAsia"/>
        </w:rPr>
        <w:t>er</w:t>
      </w:r>
      <w:r>
        <w:rPr>
          <w:rFonts w:hint="eastAsia"/>
        </w:rPr>
        <w:t>、</w:t>
      </w:r>
      <w:r w:rsidRPr="00181FD8">
        <w:rPr>
          <w:rFonts w:hint="eastAsia"/>
        </w:rPr>
        <w:t>foreach</w:t>
      </w:r>
      <w:r w:rsidR="00324169">
        <w:rPr>
          <w:rFonts w:hint="eastAsia"/>
        </w:rPr>
        <w:t>等，例如：</w:t>
      </w:r>
    </w:p>
    <w:p w14:paraId="2A123628" w14:textId="77777777" w:rsidR="00324169" w:rsidRDefault="00324169" w:rsidP="00324169">
      <w:pPr>
        <w:pStyle w:val="a7"/>
      </w:pPr>
      <w:r>
        <w:t>scala&gt; toInt("1"</w:t>
      </w:r>
      <w:proofErr w:type="gramStart"/>
      <w:r>
        <w:t>).foreach</w:t>
      </w:r>
      <w:proofErr w:type="gramEnd"/>
      <w:r>
        <w:t>(println)</w:t>
      </w:r>
    </w:p>
    <w:p w14:paraId="17B4551B" w14:textId="77777777" w:rsidR="00324169" w:rsidRDefault="00324169" w:rsidP="00324169">
      <w:pPr>
        <w:pStyle w:val="a7"/>
      </w:pPr>
      <w:r>
        <w:t>1</w:t>
      </w:r>
    </w:p>
    <w:p w14:paraId="7C31A59A" w14:textId="77777777" w:rsidR="00324169" w:rsidRDefault="00324169" w:rsidP="00324169">
      <w:pPr>
        <w:pStyle w:val="a7"/>
      </w:pPr>
    </w:p>
    <w:p w14:paraId="151FA981" w14:textId="77777777" w:rsidR="00324169" w:rsidRDefault="00324169" w:rsidP="00324169">
      <w:pPr>
        <w:pStyle w:val="a7"/>
      </w:pPr>
      <w:r>
        <w:t>scala&gt; toInt("x"</w:t>
      </w:r>
      <w:proofErr w:type="gramStart"/>
      <w:r>
        <w:t>).foreach</w:t>
      </w:r>
      <w:proofErr w:type="gramEnd"/>
      <w:r>
        <w:t>(println)</w:t>
      </w:r>
    </w:p>
    <w:p w14:paraId="3A796DC3" w14:textId="09706B22" w:rsidR="007E1DF3" w:rsidRDefault="007E1DF3" w:rsidP="007E1DF3">
      <w:pPr>
        <w:ind w:firstLine="420"/>
      </w:pPr>
      <w:r>
        <w:rPr>
          <w:rFonts w:hint="eastAsia"/>
        </w:rPr>
        <w:t>第一个示例显示数字</w:t>
      </w:r>
      <w:r>
        <w:rPr>
          <w:rFonts w:hint="eastAsia"/>
        </w:rPr>
        <w:t>1</w:t>
      </w:r>
      <w:r>
        <w:rPr>
          <w:rFonts w:hint="eastAsia"/>
        </w:rPr>
        <w:t>，而第二个示例不显示任何内容。</w:t>
      </w:r>
      <w:r w:rsidR="00324169">
        <w:rPr>
          <w:rFonts w:hint="eastAsia"/>
        </w:rPr>
        <w:t>这是因为</w:t>
      </w:r>
      <w:r>
        <w:rPr>
          <w:rFonts w:hint="eastAsia"/>
        </w:rPr>
        <w:t>toInt</w:t>
      </w:r>
      <w:r w:rsidR="00324169">
        <w:rPr>
          <w:rFonts w:hint="eastAsia"/>
        </w:rPr>
        <w:t>("1")</w:t>
      </w:r>
      <w:r>
        <w:rPr>
          <w:rFonts w:hint="eastAsia"/>
        </w:rPr>
        <w:t>计算为</w:t>
      </w:r>
      <w:r>
        <w:rPr>
          <w:rFonts w:hint="eastAsia"/>
        </w:rPr>
        <w:t xml:space="preserve"> Some(1)</w:t>
      </w:r>
      <w:r w:rsidR="00324169">
        <w:rPr>
          <w:rFonts w:hint="eastAsia"/>
        </w:rPr>
        <w:t>，</w:t>
      </w:r>
      <w:r w:rsidR="00985984" w:rsidRPr="00985984">
        <w:rPr>
          <w:rFonts w:hint="eastAsia"/>
        </w:rPr>
        <w:t>Some</w:t>
      </w:r>
      <w:r w:rsidR="00985984" w:rsidRPr="00985984">
        <w:rPr>
          <w:rFonts w:hint="eastAsia"/>
        </w:rPr>
        <w:t>类上的</w:t>
      </w:r>
      <w:r w:rsidR="00985984" w:rsidRPr="00985984">
        <w:rPr>
          <w:rFonts w:hint="eastAsia"/>
        </w:rPr>
        <w:t>foreach</w:t>
      </w:r>
      <w:r w:rsidR="00C7535E">
        <w:rPr>
          <w:rFonts w:hint="eastAsia"/>
        </w:rPr>
        <w:t>方法知道如何从</w:t>
      </w:r>
      <w:r w:rsidR="00985984" w:rsidRPr="00985984">
        <w:rPr>
          <w:rFonts w:hint="eastAsia"/>
        </w:rPr>
        <w:t>Some</w:t>
      </w:r>
      <w:r w:rsidR="00C7535E">
        <w:rPr>
          <w:rFonts w:hint="eastAsia"/>
        </w:rPr>
        <w:t>容器内部</w:t>
      </w:r>
      <w:r w:rsidR="00985984" w:rsidRPr="00985984">
        <w:rPr>
          <w:rFonts w:hint="eastAsia"/>
        </w:rPr>
        <w:t>提取其中的值</w:t>
      </w:r>
      <w:r w:rsidR="004C1462">
        <w:rPr>
          <w:rFonts w:hint="eastAsia"/>
        </w:rPr>
        <w:t>，因此</w:t>
      </w:r>
      <w:r w:rsidR="00985984" w:rsidRPr="00985984">
        <w:rPr>
          <w:rFonts w:hint="eastAsia"/>
        </w:rPr>
        <w:t>将该值传递给</w:t>
      </w:r>
      <w:r w:rsidR="00985984" w:rsidRPr="00985984">
        <w:rPr>
          <w:rFonts w:hint="eastAsia"/>
        </w:rPr>
        <w:t>println</w:t>
      </w:r>
      <w:r w:rsidR="004C1462">
        <w:rPr>
          <w:rFonts w:hint="eastAsia"/>
        </w:rPr>
        <w:t>。</w:t>
      </w:r>
      <w:r w:rsidR="00A050C3">
        <w:rPr>
          <w:rFonts w:hint="eastAsia"/>
        </w:rPr>
        <w:t>同样，第二个示例不打印任何内容，因为</w:t>
      </w:r>
      <w:r w:rsidR="00A050C3">
        <w:rPr>
          <w:rFonts w:hint="eastAsia"/>
        </w:rPr>
        <w:t>toInt("x")</w:t>
      </w:r>
      <w:r w:rsidR="00A050C3">
        <w:rPr>
          <w:rFonts w:hint="eastAsia"/>
        </w:rPr>
        <w:t>计算</w:t>
      </w:r>
      <w:r>
        <w:rPr>
          <w:rFonts w:hint="eastAsia"/>
        </w:rPr>
        <w:t>为</w:t>
      </w:r>
      <w:r>
        <w:rPr>
          <w:rFonts w:hint="eastAsia"/>
        </w:rPr>
        <w:t xml:space="preserve"> None</w:t>
      </w:r>
      <w:r w:rsidR="00A050C3">
        <w:rPr>
          <w:rFonts w:hint="eastAsia"/>
        </w:rPr>
        <w:t>，</w:t>
      </w:r>
      <w:r w:rsidR="00D462EF" w:rsidRPr="00D462EF">
        <w:rPr>
          <w:rFonts w:hint="eastAsia"/>
        </w:rPr>
        <w:t>None</w:t>
      </w:r>
      <w:r w:rsidR="00D462EF" w:rsidRPr="00D462EF">
        <w:rPr>
          <w:rFonts w:hint="eastAsia"/>
        </w:rPr>
        <w:t>类上的</w:t>
      </w:r>
      <w:r w:rsidR="00D462EF" w:rsidRPr="00D462EF">
        <w:rPr>
          <w:rFonts w:hint="eastAsia"/>
        </w:rPr>
        <w:t>foreach</w:t>
      </w:r>
      <w:r w:rsidR="00D462EF" w:rsidRPr="00D462EF">
        <w:rPr>
          <w:rFonts w:hint="eastAsia"/>
        </w:rPr>
        <w:t>方法知道</w:t>
      </w:r>
      <w:r w:rsidR="00D462EF" w:rsidRPr="00D462EF">
        <w:rPr>
          <w:rFonts w:hint="eastAsia"/>
        </w:rPr>
        <w:t>None</w:t>
      </w:r>
      <w:r w:rsidR="00D462EF" w:rsidRPr="00D462EF">
        <w:rPr>
          <w:rFonts w:hint="eastAsia"/>
        </w:rPr>
        <w:t>不包含任何内容，因此不执行任何操作</w:t>
      </w:r>
      <w:r w:rsidR="00D462EF">
        <w:rPr>
          <w:rFonts w:hint="eastAsia"/>
        </w:rPr>
        <w:t>。</w:t>
      </w:r>
    </w:p>
    <w:p w14:paraId="387335B3" w14:textId="000E148D" w:rsidR="001C3129" w:rsidRDefault="000D455E" w:rsidP="00756588">
      <w:pPr>
        <w:pStyle w:val="Heading3"/>
      </w:pPr>
      <w:r>
        <w:rPr>
          <w:rFonts w:hint="eastAsia"/>
        </w:rPr>
        <w:t>集合</w:t>
      </w:r>
      <w:r w:rsidR="00996925">
        <w:rPr>
          <w:rFonts w:hint="eastAsia"/>
        </w:rPr>
        <w:t>类</w:t>
      </w:r>
    </w:p>
    <w:p w14:paraId="681C6C91" w14:textId="2BC96A16" w:rsidR="00361969" w:rsidRDefault="00416F54" w:rsidP="00361969">
      <w:pPr>
        <w:ind w:firstLine="420"/>
      </w:pPr>
      <w:r w:rsidRPr="00416F54">
        <w:rPr>
          <w:rFonts w:hint="eastAsia"/>
        </w:rPr>
        <w:t>Scala</w:t>
      </w:r>
      <w:r w:rsidRPr="00416F54">
        <w:rPr>
          <w:rFonts w:hint="eastAsia"/>
        </w:rPr>
        <w:t>集合</w:t>
      </w:r>
      <w:r w:rsidR="009E4EF2">
        <w:rPr>
          <w:rFonts w:hint="eastAsia"/>
        </w:rPr>
        <w:t>类</w:t>
      </w:r>
      <w:r w:rsidRPr="00416F54">
        <w:rPr>
          <w:rFonts w:hint="eastAsia"/>
        </w:rPr>
        <w:t>是一个易于理解且经常</w:t>
      </w:r>
      <w:r w:rsidR="009E4EF2">
        <w:rPr>
          <w:rFonts w:hint="eastAsia"/>
        </w:rPr>
        <w:t>使用的编程抽象，可以分为</w:t>
      </w:r>
      <w:r w:rsidRPr="00416F54">
        <w:rPr>
          <w:rFonts w:hint="eastAsia"/>
        </w:rPr>
        <w:t>可变集合和不可变集合。</w:t>
      </w:r>
      <w:r w:rsidR="00846DC2">
        <w:rPr>
          <w:rFonts w:hint="eastAsia"/>
        </w:rPr>
        <w:t>可变集合可以在必要时进行更改、</w:t>
      </w:r>
      <w:r w:rsidRPr="00416F54">
        <w:rPr>
          <w:rFonts w:hint="eastAsia"/>
        </w:rPr>
        <w:t>更新或扩展，但是</w:t>
      </w:r>
      <w:r w:rsidR="00846DC2">
        <w:rPr>
          <w:rFonts w:hint="eastAsia"/>
        </w:rPr>
        <w:t>不可变集合</w:t>
      </w:r>
      <w:r w:rsidRPr="00416F54">
        <w:rPr>
          <w:rFonts w:hint="eastAsia"/>
        </w:rPr>
        <w:t>不能更改。大多数</w:t>
      </w:r>
      <w:r w:rsidR="00235E24">
        <w:rPr>
          <w:rFonts w:hint="eastAsia"/>
        </w:rPr>
        <w:t>集合</w:t>
      </w:r>
      <w:r w:rsidRPr="00416F54">
        <w:rPr>
          <w:rFonts w:hint="eastAsia"/>
        </w:rPr>
        <w:t>类分别位于包</w:t>
      </w:r>
      <w:r w:rsidRPr="00416F54">
        <w:rPr>
          <w:rFonts w:hint="eastAsia"/>
        </w:rPr>
        <w:t>scala.collection</w:t>
      </w:r>
      <w:r w:rsidR="00235E24">
        <w:rPr>
          <w:rFonts w:hint="eastAsia"/>
        </w:rPr>
        <w:t>、</w:t>
      </w:r>
      <w:r w:rsidRPr="00416F54">
        <w:rPr>
          <w:rFonts w:hint="eastAsia"/>
        </w:rPr>
        <w:t>scala.collection.immutable</w:t>
      </w:r>
      <w:r w:rsidRPr="00416F54">
        <w:rPr>
          <w:rFonts w:hint="eastAsia"/>
        </w:rPr>
        <w:t>和</w:t>
      </w:r>
      <w:r w:rsidRPr="00416F54">
        <w:rPr>
          <w:rFonts w:hint="eastAsia"/>
        </w:rPr>
        <w:t>scala.collection.mutable</w:t>
      </w:r>
      <w:r w:rsidRPr="00416F54">
        <w:rPr>
          <w:rFonts w:hint="eastAsia"/>
        </w:rPr>
        <w:t>中。</w:t>
      </w:r>
      <w:r w:rsidR="005C48E0">
        <w:rPr>
          <w:rFonts w:hint="eastAsia"/>
        </w:rPr>
        <w:t>我们</w:t>
      </w:r>
      <w:r w:rsidR="00361969">
        <w:rPr>
          <w:rFonts w:hint="eastAsia"/>
        </w:rPr>
        <w:t>使用的主要</w:t>
      </w:r>
      <w:r w:rsidR="00361969">
        <w:rPr>
          <w:rFonts w:hint="eastAsia"/>
        </w:rPr>
        <w:t>Scala</w:t>
      </w:r>
      <w:r w:rsidR="00361969">
        <w:rPr>
          <w:rFonts w:hint="eastAsia"/>
        </w:rPr>
        <w:t>集合类是：</w:t>
      </w:r>
    </w:p>
    <w:tbl>
      <w:tblPr>
        <w:tblStyle w:val="TableGrid"/>
        <w:tblW w:w="8580" w:type="dxa"/>
        <w:tblLook w:val="04A0" w:firstRow="1" w:lastRow="0" w:firstColumn="1" w:lastColumn="0" w:noHBand="0" w:noVBand="1"/>
      </w:tblPr>
      <w:tblGrid>
        <w:gridCol w:w="2680"/>
        <w:gridCol w:w="5900"/>
      </w:tblGrid>
      <w:tr w:rsidR="00AA1CA2" w:rsidRPr="00AA1CA2" w14:paraId="4D3C6FE2" w14:textId="77777777" w:rsidTr="00C421A7">
        <w:tc>
          <w:tcPr>
            <w:tcW w:w="0" w:type="auto"/>
            <w:hideMark/>
          </w:tcPr>
          <w:p w14:paraId="34A1CA16" w14:textId="35AC5D4E" w:rsidR="00AA1CA2" w:rsidRPr="00AA1CA2" w:rsidRDefault="00651C99" w:rsidP="00AA1CA2">
            <w:pPr>
              <w:ind w:firstLine="420"/>
            </w:pPr>
            <w:r>
              <w:rPr>
                <w:rFonts w:hint="eastAsia"/>
              </w:rPr>
              <w:t>类</w:t>
            </w:r>
          </w:p>
        </w:tc>
        <w:tc>
          <w:tcPr>
            <w:tcW w:w="0" w:type="auto"/>
            <w:hideMark/>
          </w:tcPr>
          <w:p w14:paraId="3DD270C1" w14:textId="54EFBE56" w:rsidR="00AA1CA2" w:rsidRPr="00AA1CA2" w:rsidRDefault="00651C99" w:rsidP="00AA1CA2">
            <w:pPr>
              <w:ind w:firstLine="420"/>
            </w:pPr>
            <w:r>
              <w:rPr>
                <w:rFonts w:hint="eastAsia"/>
              </w:rPr>
              <w:t>描述</w:t>
            </w:r>
          </w:p>
        </w:tc>
      </w:tr>
      <w:tr w:rsidR="00AA1CA2" w:rsidRPr="00AA1CA2" w14:paraId="3178C8F1" w14:textId="77777777" w:rsidTr="00C421A7">
        <w:tc>
          <w:tcPr>
            <w:tcW w:w="0" w:type="auto"/>
            <w:hideMark/>
          </w:tcPr>
          <w:p w14:paraId="229D0DCA" w14:textId="77777777" w:rsidR="00AA1CA2" w:rsidRPr="00AA1CA2" w:rsidRDefault="00AA1CA2" w:rsidP="00AA1CA2">
            <w:pPr>
              <w:ind w:firstLine="420"/>
            </w:pPr>
            <w:r w:rsidRPr="00AA1CA2">
              <w:t>ArrayBuffer</w:t>
            </w:r>
          </w:p>
        </w:tc>
        <w:tc>
          <w:tcPr>
            <w:tcW w:w="0" w:type="auto"/>
            <w:hideMark/>
          </w:tcPr>
          <w:p w14:paraId="7E26CC4E" w14:textId="0345E716" w:rsidR="00AA1CA2" w:rsidRPr="00AA1CA2" w:rsidRDefault="00813C24" w:rsidP="00AA1CA2">
            <w:pPr>
              <w:ind w:firstLine="420"/>
            </w:pPr>
            <w:r w:rsidRPr="00813C24">
              <w:rPr>
                <w:rFonts w:hint="eastAsia"/>
              </w:rPr>
              <w:t>索引的可变序列</w:t>
            </w:r>
          </w:p>
        </w:tc>
      </w:tr>
      <w:tr w:rsidR="00AA1CA2" w:rsidRPr="00AA1CA2" w14:paraId="0B0A6A76" w14:textId="77777777" w:rsidTr="00C421A7">
        <w:tc>
          <w:tcPr>
            <w:tcW w:w="0" w:type="auto"/>
            <w:hideMark/>
          </w:tcPr>
          <w:p w14:paraId="01C1A217" w14:textId="77777777" w:rsidR="00AA1CA2" w:rsidRPr="00AA1CA2" w:rsidRDefault="00AA1CA2" w:rsidP="00AA1CA2">
            <w:pPr>
              <w:ind w:firstLine="420"/>
            </w:pPr>
            <w:r w:rsidRPr="00AA1CA2">
              <w:t>List</w:t>
            </w:r>
          </w:p>
        </w:tc>
        <w:tc>
          <w:tcPr>
            <w:tcW w:w="0" w:type="auto"/>
            <w:hideMark/>
          </w:tcPr>
          <w:p w14:paraId="7C740C57" w14:textId="7026AD93" w:rsidR="00AA1CA2" w:rsidRPr="00AA1CA2" w:rsidRDefault="00872C6A" w:rsidP="00AA1CA2">
            <w:pPr>
              <w:ind w:firstLine="420"/>
            </w:pPr>
            <w:r w:rsidRPr="00872C6A">
              <w:rPr>
                <w:rFonts w:hint="eastAsia"/>
              </w:rPr>
              <w:t>线性（链表），不可变序列</w:t>
            </w:r>
          </w:p>
        </w:tc>
      </w:tr>
      <w:tr w:rsidR="00AA1CA2" w:rsidRPr="00AA1CA2" w14:paraId="557459A6" w14:textId="77777777" w:rsidTr="00C421A7">
        <w:tc>
          <w:tcPr>
            <w:tcW w:w="0" w:type="auto"/>
            <w:hideMark/>
          </w:tcPr>
          <w:p w14:paraId="29A2D6DC" w14:textId="77777777" w:rsidR="00AA1CA2" w:rsidRPr="00AA1CA2" w:rsidRDefault="00AA1CA2" w:rsidP="00AA1CA2">
            <w:pPr>
              <w:ind w:firstLine="420"/>
            </w:pPr>
            <w:r w:rsidRPr="00AA1CA2">
              <w:t>Vector</w:t>
            </w:r>
          </w:p>
        </w:tc>
        <w:tc>
          <w:tcPr>
            <w:tcW w:w="0" w:type="auto"/>
            <w:hideMark/>
          </w:tcPr>
          <w:p w14:paraId="67196CEB" w14:textId="633F9291" w:rsidR="00AA1CA2" w:rsidRPr="00AA1CA2" w:rsidRDefault="0047614E" w:rsidP="00AA1CA2">
            <w:pPr>
              <w:ind w:firstLine="420"/>
            </w:pPr>
            <w:r w:rsidRPr="0047614E">
              <w:rPr>
                <w:rFonts w:hint="eastAsia"/>
              </w:rPr>
              <w:t>索引不变的序列</w:t>
            </w:r>
          </w:p>
        </w:tc>
      </w:tr>
      <w:tr w:rsidR="00AA1CA2" w:rsidRPr="00AA1CA2" w14:paraId="2CC2EF64" w14:textId="77777777" w:rsidTr="00C421A7">
        <w:tc>
          <w:tcPr>
            <w:tcW w:w="0" w:type="auto"/>
            <w:hideMark/>
          </w:tcPr>
          <w:p w14:paraId="6BA00CD2" w14:textId="77777777" w:rsidR="00AA1CA2" w:rsidRPr="00AA1CA2" w:rsidRDefault="00AA1CA2" w:rsidP="00AA1CA2">
            <w:pPr>
              <w:ind w:firstLine="420"/>
            </w:pPr>
            <w:r w:rsidRPr="00AA1CA2">
              <w:t>Map</w:t>
            </w:r>
          </w:p>
        </w:tc>
        <w:tc>
          <w:tcPr>
            <w:tcW w:w="0" w:type="auto"/>
            <w:hideMark/>
          </w:tcPr>
          <w:p w14:paraId="7618B41F" w14:textId="3A321106" w:rsidR="00AA1CA2" w:rsidRPr="00AA1CA2" w:rsidRDefault="0047614E" w:rsidP="00AA1CA2">
            <w:pPr>
              <w:ind w:firstLine="420"/>
            </w:pPr>
            <w:r w:rsidRPr="0047614E">
              <w:rPr>
                <w:rFonts w:hint="eastAsia"/>
              </w:rPr>
              <w:t>基本</w:t>
            </w:r>
            <w:r w:rsidRPr="0047614E">
              <w:rPr>
                <w:rFonts w:hint="eastAsia"/>
              </w:rPr>
              <w:t>Map</w:t>
            </w:r>
            <w:r w:rsidRPr="0047614E">
              <w:rPr>
                <w:rFonts w:hint="eastAsia"/>
              </w:rPr>
              <w:t>（键</w:t>
            </w:r>
            <w:r w:rsidRPr="0047614E">
              <w:rPr>
                <w:rFonts w:hint="eastAsia"/>
              </w:rPr>
              <w:t>/</w:t>
            </w:r>
            <w:r w:rsidRPr="0047614E">
              <w:rPr>
                <w:rFonts w:hint="eastAsia"/>
              </w:rPr>
              <w:t>值对）类</w:t>
            </w:r>
          </w:p>
        </w:tc>
      </w:tr>
      <w:tr w:rsidR="00AA1CA2" w:rsidRPr="00AA1CA2" w14:paraId="68FFC640" w14:textId="77777777" w:rsidTr="00C421A7">
        <w:tc>
          <w:tcPr>
            <w:tcW w:w="0" w:type="auto"/>
            <w:hideMark/>
          </w:tcPr>
          <w:p w14:paraId="4D6698FB" w14:textId="77777777" w:rsidR="00AA1CA2" w:rsidRPr="00AA1CA2" w:rsidRDefault="00AA1CA2" w:rsidP="00AA1CA2">
            <w:pPr>
              <w:ind w:firstLine="420"/>
            </w:pPr>
            <w:r w:rsidRPr="00AA1CA2">
              <w:t>Set</w:t>
            </w:r>
          </w:p>
        </w:tc>
        <w:tc>
          <w:tcPr>
            <w:tcW w:w="0" w:type="auto"/>
            <w:hideMark/>
          </w:tcPr>
          <w:p w14:paraId="7407C439" w14:textId="60625980" w:rsidR="00AA1CA2" w:rsidRPr="00AA1CA2" w:rsidRDefault="0047614E" w:rsidP="00AA1CA2">
            <w:pPr>
              <w:ind w:firstLine="420"/>
            </w:pPr>
            <w:r w:rsidRPr="0047614E">
              <w:rPr>
                <w:rFonts w:hint="eastAsia"/>
              </w:rPr>
              <w:t>基本</w:t>
            </w:r>
            <w:r w:rsidRPr="0047614E">
              <w:rPr>
                <w:rFonts w:hint="eastAsia"/>
              </w:rPr>
              <w:t>Set</w:t>
            </w:r>
            <w:r w:rsidRPr="0047614E">
              <w:rPr>
                <w:rFonts w:hint="eastAsia"/>
              </w:rPr>
              <w:t>类</w:t>
            </w:r>
          </w:p>
        </w:tc>
      </w:tr>
    </w:tbl>
    <w:p w14:paraId="7CE31079" w14:textId="0A92746C" w:rsidR="000A1BF5" w:rsidRDefault="006F4984" w:rsidP="000A1BF5">
      <w:pPr>
        <w:ind w:firstLine="420"/>
      </w:pPr>
      <w:r>
        <w:rPr>
          <w:rFonts w:hint="eastAsia"/>
        </w:rPr>
        <w:t>ArrayBuffer</w:t>
      </w:r>
      <w:r w:rsidR="004303FD">
        <w:rPr>
          <w:rFonts w:hint="eastAsia"/>
        </w:rPr>
        <w:t>是一个可变序列，因此</w:t>
      </w:r>
      <w:r w:rsidR="000A1BF5">
        <w:rPr>
          <w:rFonts w:hint="eastAsia"/>
        </w:rPr>
        <w:t>可以使用其方法来修改其内容，并且这些方法类似于</w:t>
      </w:r>
      <w:r w:rsidR="000A1BF5">
        <w:rPr>
          <w:rFonts w:hint="eastAsia"/>
        </w:rPr>
        <w:t>Java</w:t>
      </w:r>
      <w:r w:rsidR="000A1BF5">
        <w:rPr>
          <w:rFonts w:hint="eastAsia"/>
        </w:rPr>
        <w:t>序列上的方法。</w:t>
      </w:r>
      <w:r w:rsidR="00A01463">
        <w:rPr>
          <w:rFonts w:hint="eastAsia"/>
        </w:rPr>
        <w:t>要使用</w:t>
      </w:r>
      <w:r w:rsidR="000A1BF5">
        <w:rPr>
          <w:rFonts w:hint="eastAsia"/>
        </w:rPr>
        <w:t>ArrayBuffer</w:t>
      </w:r>
      <w:r w:rsidR="000A1BF5">
        <w:rPr>
          <w:rFonts w:hint="eastAsia"/>
        </w:rPr>
        <w:t>必须先将其导入：</w:t>
      </w:r>
    </w:p>
    <w:p w14:paraId="24BE16F9" w14:textId="77777777" w:rsidR="00452EAE" w:rsidRDefault="00452EAE" w:rsidP="00452EAE">
      <w:pPr>
        <w:pStyle w:val="a7"/>
      </w:pPr>
      <w:r>
        <w:t xml:space="preserve">scala&gt; import </w:t>
      </w:r>
      <w:proofErr w:type="gramStart"/>
      <w:r>
        <w:t>scala.collection</w:t>
      </w:r>
      <w:proofErr w:type="gramEnd"/>
      <w:r>
        <w:t>.mutable.ArrayBuffer</w:t>
      </w:r>
    </w:p>
    <w:p w14:paraId="06BD4C49" w14:textId="77777777" w:rsidR="00452EAE" w:rsidRDefault="00452EAE" w:rsidP="00452EAE">
      <w:pPr>
        <w:pStyle w:val="a7"/>
      </w:pPr>
      <w:r>
        <w:t xml:space="preserve">import </w:t>
      </w:r>
      <w:proofErr w:type="gramStart"/>
      <w:r>
        <w:t>scala.collection</w:t>
      </w:r>
      <w:proofErr w:type="gramEnd"/>
      <w:r>
        <w:t>.mutable.ArrayBuffer</w:t>
      </w:r>
    </w:p>
    <w:p w14:paraId="5F74C9E8" w14:textId="4E7C8C08" w:rsidR="00452EAE" w:rsidRDefault="00452EAE" w:rsidP="00452EAE">
      <w:pPr>
        <w:ind w:firstLine="420"/>
      </w:pPr>
      <w:r>
        <w:rPr>
          <w:rFonts w:hint="eastAsia"/>
        </w:rPr>
        <w:t>将其导入本地范围后，</w:t>
      </w:r>
      <w:r w:rsidRPr="00452EAE">
        <w:rPr>
          <w:rFonts w:hint="eastAsia"/>
        </w:rPr>
        <w:t>将创建一个空的</w:t>
      </w:r>
      <w:r w:rsidRPr="00452EAE">
        <w:rPr>
          <w:rFonts w:hint="eastAsia"/>
        </w:rPr>
        <w:t>ArrayBuffer</w:t>
      </w:r>
      <w:r w:rsidRPr="00452EAE">
        <w:rPr>
          <w:rFonts w:hint="eastAsia"/>
        </w:rPr>
        <w:t>，</w:t>
      </w:r>
      <w:r w:rsidR="00662563">
        <w:rPr>
          <w:rFonts w:hint="eastAsia"/>
        </w:rPr>
        <w:t>可以通过多种方式向其中添加元素，</w:t>
      </w:r>
      <w:r w:rsidRPr="00452EAE">
        <w:rPr>
          <w:rFonts w:hint="eastAsia"/>
        </w:rPr>
        <w:t>如下所示：</w:t>
      </w:r>
    </w:p>
    <w:p w14:paraId="1D795EEC" w14:textId="77777777" w:rsidR="00662563" w:rsidRDefault="00662563" w:rsidP="00662563">
      <w:pPr>
        <w:pStyle w:val="a7"/>
      </w:pPr>
      <w:r>
        <w:t>scala&gt; val ints = ArrayBuffer[Int</w:t>
      </w:r>
      <w:proofErr w:type="gramStart"/>
      <w:r>
        <w:t>](</w:t>
      </w:r>
      <w:proofErr w:type="gramEnd"/>
      <w:r>
        <w:t>)</w:t>
      </w:r>
    </w:p>
    <w:p w14:paraId="543B5807" w14:textId="77777777" w:rsidR="00662563" w:rsidRDefault="00662563" w:rsidP="00662563">
      <w:pPr>
        <w:pStyle w:val="a7"/>
      </w:pPr>
      <w:r>
        <w:t xml:space="preserve">ints: </w:t>
      </w:r>
      <w:proofErr w:type="gramStart"/>
      <w:r>
        <w:t>scala.collection</w:t>
      </w:r>
      <w:proofErr w:type="gramEnd"/>
      <w:r>
        <w:t>.mutable.ArrayBuffer[Int] = ArrayBuffer()</w:t>
      </w:r>
    </w:p>
    <w:p w14:paraId="03ACEBA6" w14:textId="77777777" w:rsidR="00662563" w:rsidRDefault="00662563" w:rsidP="00662563">
      <w:pPr>
        <w:pStyle w:val="a7"/>
      </w:pPr>
    </w:p>
    <w:p w14:paraId="1BD8F063" w14:textId="77777777" w:rsidR="00662563" w:rsidRDefault="00662563" w:rsidP="00662563">
      <w:pPr>
        <w:pStyle w:val="a7"/>
      </w:pPr>
      <w:r>
        <w:t>scala&gt; ints += 1</w:t>
      </w:r>
    </w:p>
    <w:p w14:paraId="6C8AB877" w14:textId="77777777" w:rsidR="00662563" w:rsidRDefault="00662563" w:rsidP="00662563">
      <w:pPr>
        <w:pStyle w:val="a7"/>
      </w:pPr>
      <w:r>
        <w:t xml:space="preserve">res17: </w:t>
      </w:r>
      <w:proofErr w:type="gramStart"/>
      <w:r>
        <w:t>ints.type</w:t>
      </w:r>
      <w:proofErr w:type="gramEnd"/>
      <w:r>
        <w:t xml:space="preserve"> = ArrayBuffer(1)</w:t>
      </w:r>
    </w:p>
    <w:p w14:paraId="20D39768" w14:textId="77777777" w:rsidR="00662563" w:rsidRDefault="00662563" w:rsidP="00662563">
      <w:pPr>
        <w:pStyle w:val="a7"/>
      </w:pPr>
    </w:p>
    <w:p w14:paraId="70643317" w14:textId="77777777" w:rsidR="00662563" w:rsidRDefault="00662563" w:rsidP="00662563">
      <w:pPr>
        <w:pStyle w:val="a7"/>
      </w:pPr>
      <w:r>
        <w:t>scala&gt; ints += 2</w:t>
      </w:r>
    </w:p>
    <w:p w14:paraId="2FAD8E85" w14:textId="4F08F00B" w:rsidR="00452EAE" w:rsidRDefault="00662563" w:rsidP="00662563">
      <w:pPr>
        <w:pStyle w:val="a7"/>
      </w:pPr>
      <w:r>
        <w:t xml:space="preserve">res18: </w:t>
      </w:r>
      <w:proofErr w:type="gramStart"/>
      <w:r>
        <w:t>ints.type</w:t>
      </w:r>
      <w:proofErr w:type="gramEnd"/>
      <w:r>
        <w:t xml:space="preserve"> = ArrayBuffer(1, 2)</w:t>
      </w:r>
    </w:p>
    <w:p w14:paraId="753D7EF8" w14:textId="0FE717B6" w:rsidR="000A1BF5" w:rsidRDefault="008B6740" w:rsidP="000A1BF5">
      <w:pPr>
        <w:ind w:firstLine="420"/>
      </w:pPr>
      <w:r w:rsidRPr="008B6740">
        <w:rPr>
          <w:rFonts w:hint="eastAsia"/>
        </w:rPr>
        <w:t>这只是创建</w:t>
      </w:r>
      <w:r w:rsidRPr="008B6740">
        <w:rPr>
          <w:rFonts w:hint="eastAsia"/>
        </w:rPr>
        <w:t>ArrayBuffer</w:t>
      </w:r>
      <w:r>
        <w:rPr>
          <w:rFonts w:hint="eastAsia"/>
        </w:rPr>
        <w:t>并向其中添加元素的一种方法，</w:t>
      </w:r>
      <w:r w:rsidRPr="008B6740">
        <w:rPr>
          <w:rFonts w:hint="eastAsia"/>
        </w:rPr>
        <w:t>还可以使用以下初始元素创建</w:t>
      </w:r>
      <w:r w:rsidRPr="008B6740">
        <w:rPr>
          <w:rFonts w:hint="eastAsia"/>
        </w:rPr>
        <w:t>ArrayBuffer</w:t>
      </w:r>
      <w:r>
        <w:rPr>
          <w:rFonts w:hint="eastAsia"/>
        </w:rPr>
        <w:t>，</w:t>
      </w:r>
      <w:r w:rsidR="00947F7F" w:rsidRPr="00947F7F">
        <w:rPr>
          <w:rFonts w:hint="eastAsia"/>
        </w:rPr>
        <w:t>通过以下几种方法向此</w:t>
      </w:r>
      <w:r w:rsidR="00947F7F" w:rsidRPr="00947F7F">
        <w:rPr>
          <w:rFonts w:hint="eastAsia"/>
        </w:rPr>
        <w:t>ArrayBuffer</w:t>
      </w:r>
      <w:r w:rsidR="00947F7F" w:rsidRPr="00947F7F">
        <w:rPr>
          <w:rFonts w:hint="eastAsia"/>
        </w:rPr>
        <w:t>添加更多元素：</w:t>
      </w:r>
    </w:p>
    <w:p w14:paraId="3361A0D0" w14:textId="77777777" w:rsidR="00947F7F" w:rsidRDefault="00947F7F" w:rsidP="00947F7F">
      <w:pPr>
        <w:pStyle w:val="a7"/>
      </w:pPr>
      <w:r>
        <w:t xml:space="preserve">scala&gt; val nums = </w:t>
      </w:r>
      <w:proofErr w:type="gramStart"/>
      <w:r>
        <w:t>ArrayBuffer(</w:t>
      </w:r>
      <w:proofErr w:type="gramEnd"/>
      <w:r>
        <w:t>1, 2, 3)</w:t>
      </w:r>
    </w:p>
    <w:p w14:paraId="43631C69" w14:textId="77777777" w:rsidR="00947F7F" w:rsidRDefault="00947F7F" w:rsidP="00947F7F">
      <w:pPr>
        <w:pStyle w:val="a7"/>
      </w:pPr>
      <w:r>
        <w:t xml:space="preserve">nums: </w:t>
      </w:r>
      <w:proofErr w:type="gramStart"/>
      <w:r>
        <w:t>scala.collection</w:t>
      </w:r>
      <w:proofErr w:type="gramEnd"/>
      <w:r>
        <w:t>.mutable.ArrayBuffer[Int] = ArrayBuffer(1, 2, 3)</w:t>
      </w:r>
    </w:p>
    <w:p w14:paraId="4C45C19C" w14:textId="77777777" w:rsidR="00947F7F" w:rsidRDefault="00947F7F" w:rsidP="00947F7F">
      <w:pPr>
        <w:pStyle w:val="a7"/>
      </w:pPr>
    </w:p>
    <w:p w14:paraId="2B2152DE" w14:textId="77777777" w:rsidR="00947F7F" w:rsidRDefault="00947F7F" w:rsidP="00947F7F">
      <w:pPr>
        <w:pStyle w:val="a7"/>
      </w:pPr>
      <w:r>
        <w:t>scala&gt; nums += 4</w:t>
      </w:r>
    </w:p>
    <w:p w14:paraId="3874D648" w14:textId="77777777" w:rsidR="00947F7F" w:rsidRDefault="00947F7F" w:rsidP="00947F7F">
      <w:pPr>
        <w:pStyle w:val="a7"/>
      </w:pPr>
      <w:r>
        <w:t xml:space="preserve">res19: </w:t>
      </w:r>
      <w:proofErr w:type="gramStart"/>
      <w:r>
        <w:t>nums.type</w:t>
      </w:r>
      <w:proofErr w:type="gramEnd"/>
      <w:r>
        <w:t xml:space="preserve"> = ArrayBuffer(1, 2, 3, 4)</w:t>
      </w:r>
    </w:p>
    <w:p w14:paraId="754D5481" w14:textId="77777777" w:rsidR="00947F7F" w:rsidRDefault="00947F7F" w:rsidP="00947F7F">
      <w:pPr>
        <w:pStyle w:val="a7"/>
      </w:pPr>
    </w:p>
    <w:p w14:paraId="32AFDC97" w14:textId="77777777" w:rsidR="00947F7F" w:rsidRDefault="00947F7F" w:rsidP="00947F7F">
      <w:pPr>
        <w:pStyle w:val="a7"/>
      </w:pPr>
      <w:r>
        <w:t>scala&gt; nums += 5 += 6</w:t>
      </w:r>
    </w:p>
    <w:p w14:paraId="1FAE4CEC" w14:textId="77777777" w:rsidR="00947F7F" w:rsidRDefault="00947F7F" w:rsidP="00947F7F">
      <w:pPr>
        <w:pStyle w:val="a7"/>
      </w:pPr>
      <w:r>
        <w:t xml:space="preserve">res20: </w:t>
      </w:r>
      <w:proofErr w:type="gramStart"/>
      <w:r>
        <w:t>nums.type</w:t>
      </w:r>
      <w:proofErr w:type="gramEnd"/>
      <w:r>
        <w:t xml:space="preserve"> = ArrayBuffer(1, 2, 3, 4, 5, 6)</w:t>
      </w:r>
    </w:p>
    <w:p w14:paraId="7CC9B8D2" w14:textId="77777777" w:rsidR="00947F7F" w:rsidRDefault="00947F7F" w:rsidP="00947F7F">
      <w:pPr>
        <w:pStyle w:val="a7"/>
      </w:pPr>
    </w:p>
    <w:p w14:paraId="61C44E3E" w14:textId="77777777" w:rsidR="00947F7F" w:rsidRDefault="00947F7F" w:rsidP="00947F7F">
      <w:pPr>
        <w:pStyle w:val="a7"/>
      </w:pPr>
      <w:r>
        <w:t xml:space="preserve">scala&gt; nums ++= </w:t>
      </w:r>
      <w:proofErr w:type="gramStart"/>
      <w:r>
        <w:t>List(</w:t>
      </w:r>
      <w:proofErr w:type="gramEnd"/>
      <w:r>
        <w:t>7, 8, 9)</w:t>
      </w:r>
    </w:p>
    <w:p w14:paraId="20293CF5" w14:textId="77777777" w:rsidR="00947F7F" w:rsidRDefault="00947F7F" w:rsidP="00947F7F">
      <w:pPr>
        <w:pStyle w:val="a7"/>
      </w:pPr>
      <w:r>
        <w:lastRenderedPageBreak/>
        <w:t xml:space="preserve">res21: </w:t>
      </w:r>
      <w:proofErr w:type="gramStart"/>
      <w:r>
        <w:t>nums.type</w:t>
      </w:r>
      <w:proofErr w:type="gramEnd"/>
      <w:r>
        <w:t xml:space="preserve"> = ArrayBuffer(1, 2, 3, 4, 5, 6, 7, 8, 9)</w:t>
      </w:r>
    </w:p>
    <w:p w14:paraId="341A1A2A" w14:textId="363D40E8" w:rsidR="000A1BF5" w:rsidRDefault="00947F7F" w:rsidP="00947F7F">
      <w:pPr>
        <w:ind w:firstLine="420"/>
      </w:pPr>
      <w:r>
        <w:rPr>
          <w:rFonts w:hint="eastAsia"/>
        </w:rPr>
        <w:t>还</w:t>
      </w:r>
      <w:r w:rsidRPr="00947F7F">
        <w:rPr>
          <w:rFonts w:hint="eastAsia"/>
        </w:rPr>
        <w:t>可以使用</w:t>
      </w:r>
      <w:r w:rsidR="002B5AB5">
        <w:rPr>
          <w:rFonts w:hint="eastAsia"/>
        </w:rPr>
        <w:t>“</w:t>
      </w:r>
      <w:r w:rsidRPr="00947F7F">
        <w:rPr>
          <w:rFonts w:hint="eastAsia"/>
        </w:rPr>
        <w:t>-=</w:t>
      </w:r>
      <w:r w:rsidR="002B5AB5">
        <w:rPr>
          <w:rFonts w:hint="eastAsia"/>
        </w:rPr>
        <w:t>”</w:t>
      </w:r>
      <w:r w:rsidRPr="00947F7F">
        <w:rPr>
          <w:rFonts w:hint="eastAsia"/>
        </w:rPr>
        <w:t>和</w:t>
      </w:r>
      <w:r w:rsidR="002B5AB5">
        <w:rPr>
          <w:rFonts w:hint="eastAsia"/>
        </w:rPr>
        <w:t>“</w:t>
      </w:r>
      <w:r w:rsidRPr="00947F7F">
        <w:rPr>
          <w:rFonts w:hint="eastAsia"/>
        </w:rPr>
        <w:t>-=</w:t>
      </w:r>
      <w:r w:rsidR="002B5AB5">
        <w:rPr>
          <w:rFonts w:hint="eastAsia"/>
        </w:rPr>
        <w:t>”</w:t>
      </w:r>
      <w:r w:rsidRPr="00947F7F">
        <w:rPr>
          <w:rFonts w:hint="eastAsia"/>
        </w:rPr>
        <w:t>方法从</w:t>
      </w:r>
      <w:r w:rsidRPr="00947F7F">
        <w:rPr>
          <w:rFonts w:hint="eastAsia"/>
        </w:rPr>
        <w:t>ArrayBuffer</w:t>
      </w:r>
      <w:r w:rsidRPr="00947F7F">
        <w:rPr>
          <w:rFonts w:hint="eastAsia"/>
        </w:rPr>
        <w:t>中删除元素：</w:t>
      </w:r>
    </w:p>
    <w:p w14:paraId="675496EA" w14:textId="77777777" w:rsidR="000A1BF5" w:rsidRDefault="000A1BF5" w:rsidP="00620ECF">
      <w:pPr>
        <w:pStyle w:val="a7"/>
      </w:pPr>
      <w:r>
        <w:t>scala&gt; nums -= 9</w:t>
      </w:r>
    </w:p>
    <w:p w14:paraId="332E76EF" w14:textId="77777777" w:rsidR="000A1BF5" w:rsidRDefault="000A1BF5" w:rsidP="00620ECF">
      <w:pPr>
        <w:pStyle w:val="a7"/>
      </w:pPr>
      <w:r>
        <w:t xml:space="preserve">val res3: ArrayBuffer[Int] = </w:t>
      </w:r>
      <w:proofErr w:type="gramStart"/>
      <w:r>
        <w:t>ArrayBuffer(</w:t>
      </w:r>
      <w:proofErr w:type="gramEnd"/>
      <w:r>
        <w:t>1, 2, 3, 4, 5, 6, 7, 8)</w:t>
      </w:r>
    </w:p>
    <w:p w14:paraId="18958631" w14:textId="77777777" w:rsidR="000A1BF5" w:rsidRDefault="000A1BF5" w:rsidP="00620ECF">
      <w:pPr>
        <w:pStyle w:val="a7"/>
      </w:pPr>
    </w:p>
    <w:p w14:paraId="3B49D7B3" w14:textId="77777777" w:rsidR="000A1BF5" w:rsidRDefault="000A1BF5" w:rsidP="00620ECF">
      <w:pPr>
        <w:pStyle w:val="a7"/>
      </w:pPr>
      <w:r>
        <w:t>scala&gt; nums -= 7 -= 8</w:t>
      </w:r>
    </w:p>
    <w:p w14:paraId="1AE4B5F6" w14:textId="77777777" w:rsidR="000A1BF5" w:rsidRDefault="000A1BF5" w:rsidP="00620ECF">
      <w:pPr>
        <w:pStyle w:val="a7"/>
      </w:pPr>
      <w:r>
        <w:t xml:space="preserve">val res4: ArrayBuffer[Int] = </w:t>
      </w:r>
      <w:proofErr w:type="gramStart"/>
      <w:r>
        <w:t>ArrayBuffer(</w:t>
      </w:r>
      <w:proofErr w:type="gramEnd"/>
      <w:r>
        <w:t>1, 2, 3, 4, 5, 6)</w:t>
      </w:r>
    </w:p>
    <w:p w14:paraId="5325603A" w14:textId="77777777" w:rsidR="000A1BF5" w:rsidRDefault="000A1BF5" w:rsidP="00620ECF">
      <w:pPr>
        <w:pStyle w:val="a7"/>
      </w:pPr>
    </w:p>
    <w:p w14:paraId="5BE9844F" w14:textId="77777777" w:rsidR="000A1BF5" w:rsidRDefault="000A1BF5" w:rsidP="00620ECF">
      <w:pPr>
        <w:pStyle w:val="a7"/>
      </w:pPr>
      <w:r>
        <w:t xml:space="preserve">scala&gt; nums --= </w:t>
      </w:r>
      <w:proofErr w:type="gramStart"/>
      <w:r>
        <w:t>Array(</w:t>
      </w:r>
      <w:proofErr w:type="gramEnd"/>
      <w:r>
        <w:t>5, 6)</w:t>
      </w:r>
    </w:p>
    <w:p w14:paraId="2885B27A" w14:textId="77777777" w:rsidR="000A1BF5" w:rsidRDefault="000A1BF5" w:rsidP="00620ECF">
      <w:pPr>
        <w:pStyle w:val="a7"/>
      </w:pPr>
      <w:r>
        <w:t xml:space="preserve">val res5: ArrayBuffer[Int] = </w:t>
      </w:r>
      <w:proofErr w:type="gramStart"/>
      <w:r>
        <w:t>ArrayBuffer(</w:t>
      </w:r>
      <w:proofErr w:type="gramEnd"/>
      <w:r>
        <w:t>1, 2, 3, 4)</w:t>
      </w:r>
    </w:p>
    <w:p w14:paraId="655B8EE3" w14:textId="44BC4838" w:rsidR="000A1BF5" w:rsidRDefault="0006799E" w:rsidP="000A1BF5">
      <w:pPr>
        <w:ind w:firstLine="420"/>
      </w:pPr>
      <w:r>
        <w:rPr>
          <w:rFonts w:hint="eastAsia"/>
        </w:rPr>
        <w:t>简要概述一下，</w:t>
      </w:r>
      <w:r w:rsidR="000A1BF5">
        <w:rPr>
          <w:rFonts w:hint="eastAsia"/>
        </w:rPr>
        <w:t>可以将以下几种方法用于</w:t>
      </w:r>
      <w:r w:rsidR="000A1BF5">
        <w:rPr>
          <w:rFonts w:hint="eastAsia"/>
        </w:rPr>
        <w:t>ArrayBuffer</w:t>
      </w:r>
      <w:r w:rsidR="000A1BF5">
        <w:rPr>
          <w:rFonts w:hint="eastAsia"/>
        </w:rPr>
        <w:t>：</w:t>
      </w:r>
    </w:p>
    <w:p w14:paraId="7E4FE522" w14:textId="77777777" w:rsidR="00775341" w:rsidRDefault="00775341" w:rsidP="00775341">
      <w:pPr>
        <w:pStyle w:val="a7"/>
      </w:pPr>
      <w:r>
        <w:t xml:space="preserve">scala&gt; val a = </w:t>
      </w:r>
      <w:proofErr w:type="gramStart"/>
      <w:r>
        <w:t>ArrayBuffer(</w:t>
      </w:r>
      <w:proofErr w:type="gramEnd"/>
      <w:r>
        <w:t>1, 2, 3)         // ArrayBuffer(1, 2, 3)</w:t>
      </w:r>
    </w:p>
    <w:p w14:paraId="5A163E9D" w14:textId="77777777" w:rsidR="00775341" w:rsidRDefault="00775341" w:rsidP="00775341">
      <w:pPr>
        <w:pStyle w:val="a7"/>
      </w:pPr>
      <w:r>
        <w:t xml:space="preserve">a: </w:t>
      </w:r>
      <w:proofErr w:type="gramStart"/>
      <w:r>
        <w:t>scala.collection</w:t>
      </w:r>
      <w:proofErr w:type="gramEnd"/>
      <w:r>
        <w:t>.mutable.ArrayBuffer[Int] = ArrayBuffer(1, 2, 3)</w:t>
      </w:r>
    </w:p>
    <w:p w14:paraId="226CF137" w14:textId="77777777" w:rsidR="00775341" w:rsidRDefault="00775341" w:rsidP="00775341">
      <w:pPr>
        <w:pStyle w:val="a7"/>
      </w:pPr>
    </w:p>
    <w:p w14:paraId="486E9F33" w14:textId="77777777" w:rsidR="00775341" w:rsidRDefault="00775341" w:rsidP="00775341">
      <w:pPr>
        <w:pStyle w:val="a7"/>
      </w:pPr>
      <w:r>
        <w:t xml:space="preserve">scala&gt; </w:t>
      </w:r>
      <w:proofErr w:type="gramStart"/>
      <w:r>
        <w:t>a.append</w:t>
      </w:r>
      <w:proofErr w:type="gramEnd"/>
      <w:r>
        <w:t>(4)                          // ArrayBuffer(1, 2, 3, 4)</w:t>
      </w:r>
    </w:p>
    <w:p w14:paraId="56DE47A9" w14:textId="77777777" w:rsidR="00775341" w:rsidRDefault="00775341" w:rsidP="00775341">
      <w:pPr>
        <w:pStyle w:val="a7"/>
      </w:pPr>
    </w:p>
    <w:p w14:paraId="286FF9F5" w14:textId="77777777" w:rsidR="00775341" w:rsidRDefault="00775341" w:rsidP="00775341">
      <w:pPr>
        <w:pStyle w:val="a7"/>
      </w:pPr>
      <w:r>
        <w:t xml:space="preserve">scala&gt; </w:t>
      </w:r>
      <w:proofErr w:type="gramStart"/>
      <w:r>
        <w:t>a.append</w:t>
      </w:r>
      <w:proofErr w:type="gramEnd"/>
      <w:r>
        <w:t>(5, 6)                       // ArrayBuffer(1, 2, 3, 4, 5, 6)</w:t>
      </w:r>
    </w:p>
    <w:p w14:paraId="6AD5047E" w14:textId="77777777" w:rsidR="00775341" w:rsidRDefault="00775341" w:rsidP="00775341">
      <w:pPr>
        <w:pStyle w:val="a7"/>
      </w:pPr>
    </w:p>
    <w:p w14:paraId="091A4379" w14:textId="77777777" w:rsidR="00775341" w:rsidRDefault="00775341" w:rsidP="00775341">
      <w:pPr>
        <w:pStyle w:val="a7"/>
      </w:pPr>
      <w:r>
        <w:t xml:space="preserve">scala&gt; </w:t>
      </w:r>
      <w:proofErr w:type="gramStart"/>
      <w:r>
        <w:t>a.appendAll</w:t>
      </w:r>
      <w:proofErr w:type="gramEnd"/>
      <w:r>
        <w:t>(Seq(7,8))                // ArrayBuffer(1, 2, 3, 4, 5, 6, 7, 8)</w:t>
      </w:r>
    </w:p>
    <w:p w14:paraId="4F9B296F" w14:textId="77777777" w:rsidR="00775341" w:rsidRDefault="00775341" w:rsidP="00775341">
      <w:pPr>
        <w:pStyle w:val="a7"/>
      </w:pPr>
    </w:p>
    <w:p w14:paraId="0E91752C" w14:textId="77777777" w:rsidR="00775341" w:rsidRDefault="00775341" w:rsidP="00775341">
      <w:pPr>
        <w:pStyle w:val="a7"/>
      </w:pPr>
      <w:r>
        <w:t xml:space="preserve">scala&gt; </w:t>
      </w:r>
      <w:proofErr w:type="gramStart"/>
      <w:r>
        <w:t>a.clear</w:t>
      </w:r>
      <w:proofErr w:type="gramEnd"/>
      <w:r>
        <w:t xml:space="preserve">                              // ArrayBuffer()</w:t>
      </w:r>
    </w:p>
    <w:p w14:paraId="7D48D765" w14:textId="77777777" w:rsidR="00775341" w:rsidRDefault="00775341" w:rsidP="00775341">
      <w:pPr>
        <w:pStyle w:val="a7"/>
      </w:pPr>
    </w:p>
    <w:p w14:paraId="6E7C49A8" w14:textId="77777777" w:rsidR="00775341" w:rsidRDefault="00775341" w:rsidP="00775341">
      <w:pPr>
        <w:pStyle w:val="a7"/>
      </w:pPr>
      <w:r>
        <w:t>scala&gt;</w:t>
      </w:r>
    </w:p>
    <w:p w14:paraId="3122978F" w14:textId="77777777" w:rsidR="00775341" w:rsidRDefault="00775341" w:rsidP="00775341">
      <w:pPr>
        <w:pStyle w:val="a7"/>
      </w:pPr>
    </w:p>
    <w:p w14:paraId="171D2796" w14:textId="77777777" w:rsidR="00775341" w:rsidRDefault="00775341" w:rsidP="00775341">
      <w:pPr>
        <w:pStyle w:val="a7"/>
      </w:pPr>
      <w:r>
        <w:t xml:space="preserve">scala&gt; val a = </w:t>
      </w:r>
      <w:proofErr w:type="gramStart"/>
      <w:r>
        <w:t>ArrayBuffer(</w:t>
      </w:r>
      <w:proofErr w:type="gramEnd"/>
      <w:r>
        <w:t>9, 10)           // ArrayBuffer(9, 10)</w:t>
      </w:r>
    </w:p>
    <w:p w14:paraId="548468C7" w14:textId="77777777" w:rsidR="00775341" w:rsidRDefault="00775341" w:rsidP="00775341">
      <w:pPr>
        <w:pStyle w:val="a7"/>
      </w:pPr>
      <w:r>
        <w:t xml:space="preserve">a: </w:t>
      </w:r>
      <w:proofErr w:type="gramStart"/>
      <w:r>
        <w:t>scala.collection</w:t>
      </w:r>
      <w:proofErr w:type="gramEnd"/>
      <w:r>
        <w:t>.mutable.ArrayBuffer[Int] = ArrayBuffer(9, 10)</w:t>
      </w:r>
    </w:p>
    <w:p w14:paraId="76B4787A" w14:textId="77777777" w:rsidR="00775341" w:rsidRDefault="00775341" w:rsidP="00775341">
      <w:pPr>
        <w:pStyle w:val="a7"/>
      </w:pPr>
    </w:p>
    <w:p w14:paraId="047EC687" w14:textId="77777777" w:rsidR="00775341" w:rsidRDefault="00775341" w:rsidP="00775341">
      <w:pPr>
        <w:pStyle w:val="a7"/>
      </w:pPr>
      <w:r>
        <w:t xml:space="preserve">scala&gt; </w:t>
      </w:r>
      <w:proofErr w:type="gramStart"/>
      <w:r>
        <w:t>a.insert</w:t>
      </w:r>
      <w:proofErr w:type="gramEnd"/>
      <w:r>
        <w:t>(0, 8)                       // ArrayBuffer(8, 9, 10)</w:t>
      </w:r>
    </w:p>
    <w:p w14:paraId="0E92D33B" w14:textId="77777777" w:rsidR="00775341" w:rsidRDefault="00775341" w:rsidP="00775341">
      <w:pPr>
        <w:pStyle w:val="a7"/>
      </w:pPr>
    </w:p>
    <w:p w14:paraId="31BE3C07" w14:textId="77777777" w:rsidR="00775341" w:rsidRDefault="00775341" w:rsidP="00775341">
      <w:pPr>
        <w:pStyle w:val="a7"/>
      </w:pPr>
      <w:r>
        <w:t xml:space="preserve">scala&gt; </w:t>
      </w:r>
      <w:proofErr w:type="gramStart"/>
      <w:r>
        <w:t>a.insertAll</w:t>
      </w:r>
      <w:proofErr w:type="gramEnd"/>
      <w:r>
        <w:t>(0, Vector(4, 5, 6, 7))   // ArrayBuffer(4, 5, 6, 7, 8, 9, 10)</w:t>
      </w:r>
    </w:p>
    <w:p w14:paraId="6A1197DB" w14:textId="77777777" w:rsidR="00775341" w:rsidRDefault="00775341" w:rsidP="00775341">
      <w:pPr>
        <w:pStyle w:val="a7"/>
      </w:pPr>
    </w:p>
    <w:p w14:paraId="3FFB990E" w14:textId="77777777" w:rsidR="00775341" w:rsidRDefault="00775341" w:rsidP="00775341">
      <w:pPr>
        <w:pStyle w:val="a7"/>
      </w:pPr>
      <w:r>
        <w:t xml:space="preserve">scala&gt; </w:t>
      </w:r>
      <w:proofErr w:type="gramStart"/>
      <w:r>
        <w:t>a.prepend</w:t>
      </w:r>
      <w:proofErr w:type="gramEnd"/>
      <w:r>
        <w:t>(3)                         // ArrayBuffer(3, 4, 5, 6, 7, 8, 9, 10)</w:t>
      </w:r>
    </w:p>
    <w:p w14:paraId="322B8887" w14:textId="77777777" w:rsidR="00775341" w:rsidRDefault="00775341" w:rsidP="00775341">
      <w:pPr>
        <w:pStyle w:val="a7"/>
      </w:pPr>
    </w:p>
    <w:p w14:paraId="4B215FBC" w14:textId="77777777" w:rsidR="00775341" w:rsidRDefault="00775341" w:rsidP="00775341">
      <w:pPr>
        <w:pStyle w:val="a7"/>
      </w:pPr>
      <w:r>
        <w:t xml:space="preserve">scala&gt; </w:t>
      </w:r>
      <w:proofErr w:type="gramStart"/>
      <w:r>
        <w:t>a.prepend</w:t>
      </w:r>
      <w:proofErr w:type="gramEnd"/>
      <w:r>
        <w:t>(1, 2)                      // ArrayBuffer(1, 2, 3, 4, 5, 6, 7, 8, 9, 10)</w:t>
      </w:r>
    </w:p>
    <w:p w14:paraId="5A628E14" w14:textId="77777777" w:rsidR="00775341" w:rsidRDefault="00775341" w:rsidP="00775341">
      <w:pPr>
        <w:pStyle w:val="a7"/>
      </w:pPr>
    </w:p>
    <w:p w14:paraId="11F18CDB" w14:textId="77777777" w:rsidR="00775341" w:rsidRDefault="00775341" w:rsidP="00775341">
      <w:pPr>
        <w:pStyle w:val="a7"/>
      </w:pPr>
      <w:r>
        <w:t xml:space="preserve">scala&gt; </w:t>
      </w:r>
      <w:proofErr w:type="gramStart"/>
      <w:r>
        <w:t>a.prependAll</w:t>
      </w:r>
      <w:proofErr w:type="gramEnd"/>
      <w:r>
        <w:t>(Array(0))               // ArrayBuffer(0, 1, 2, 3, 4, 5, 6, 7, 8, 9, 10)</w:t>
      </w:r>
    </w:p>
    <w:p w14:paraId="7AB55D23" w14:textId="77777777" w:rsidR="00775341" w:rsidRDefault="00775341" w:rsidP="00775341">
      <w:pPr>
        <w:pStyle w:val="a7"/>
      </w:pPr>
    </w:p>
    <w:p w14:paraId="1AC2EEAB" w14:textId="77777777" w:rsidR="00775341" w:rsidRDefault="00775341" w:rsidP="00775341">
      <w:pPr>
        <w:pStyle w:val="a7"/>
      </w:pPr>
      <w:r>
        <w:t>scala&gt;</w:t>
      </w:r>
    </w:p>
    <w:p w14:paraId="434ADFC7" w14:textId="77777777" w:rsidR="00775341" w:rsidRDefault="00775341" w:rsidP="00775341">
      <w:pPr>
        <w:pStyle w:val="a7"/>
      </w:pPr>
    </w:p>
    <w:p w14:paraId="2A779DFA" w14:textId="77777777" w:rsidR="00775341" w:rsidRDefault="00775341" w:rsidP="00775341">
      <w:pPr>
        <w:pStyle w:val="a7"/>
      </w:pPr>
      <w:r>
        <w:t>scala&gt; val a = ArrayBuffer.range('a', 'h</w:t>
      </w:r>
      <w:proofErr w:type="gramStart"/>
      <w:r>
        <w:t>')  /</w:t>
      </w:r>
      <w:proofErr w:type="gramEnd"/>
      <w:r>
        <w:t>/ ArrayBuffer(a, b, c, d, e, f, g)</w:t>
      </w:r>
    </w:p>
    <w:p w14:paraId="49F43AA4" w14:textId="77777777" w:rsidR="00775341" w:rsidRDefault="00775341" w:rsidP="00775341">
      <w:pPr>
        <w:pStyle w:val="a7"/>
      </w:pPr>
      <w:r>
        <w:t xml:space="preserve">a: </w:t>
      </w:r>
      <w:proofErr w:type="gramStart"/>
      <w:r>
        <w:t>scala.collection</w:t>
      </w:r>
      <w:proofErr w:type="gramEnd"/>
      <w:r>
        <w:t>.mutable.ArrayBuffer[Char] = ArrayBuffer(a, b, c, d, e, f, g)</w:t>
      </w:r>
    </w:p>
    <w:p w14:paraId="397A6F9C" w14:textId="77777777" w:rsidR="00775341" w:rsidRDefault="00775341" w:rsidP="00775341">
      <w:pPr>
        <w:pStyle w:val="a7"/>
      </w:pPr>
    </w:p>
    <w:p w14:paraId="291878D5" w14:textId="77777777" w:rsidR="00775341" w:rsidRDefault="00775341" w:rsidP="00775341">
      <w:pPr>
        <w:pStyle w:val="a7"/>
      </w:pPr>
      <w:r>
        <w:t xml:space="preserve">scala&gt; </w:t>
      </w:r>
      <w:proofErr w:type="gramStart"/>
      <w:r>
        <w:t>a.remove</w:t>
      </w:r>
      <w:proofErr w:type="gramEnd"/>
      <w:r>
        <w:t>(0)                          // ArrayBuffer(b, c, d, e, f, g)</w:t>
      </w:r>
    </w:p>
    <w:p w14:paraId="2AE04FF5" w14:textId="77777777" w:rsidR="00775341" w:rsidRDefault="00775341" w:rsidP="00775341">
      <w:pPr>
        <w:pStyle w:val="a7"/>
      </w:pPr>
      <w:r>
        <w:t>res44: Char = a</w:t>
      </w:r>
    </w:p>
    <w:p w14:paraId="7A6835E7" w14:textId="77777777" w:rsidR="00775341" w:rsidRDefault="00775341" w:rsidP="00775341">
      <w:pPr>
        <w:pStyle w:val="a7"/>
      </w:pPr>
    </w:p>
    <w:p w14:paraId="0AE8DF33" w14:textId="77777777" w:rsidR="00775341" w:rsidRDefault="00775341" w:rsidP="00775341">
      <w:pPr>
        <w:pStyle w:val="a7"/>
      </w:pPr>
      <w:r>
        <w:t xml:space="preserve">scala&gt; </w:t>
      </w:r>
      <w:proofErr w:type="gramStart"/>
      <w:r>
        <w:t>a.remove</w:t>
      </w:r>
      <w:proofErr w:type="gramEnd"/>
      <w:r>
        <w:t>(2, 3)                       // ArrayBuffer(b, c, g)</w:t>
      </w:r>
    </w:p>
    <w:p w14:paraId="22C759CE" w14:textId="77777777" w:rsidR="00775341" w:rsidRDefault="00775341" w:rsidP="00775341">
      <w:pPr>
        <w:pStyle w:val="a7"/>
      </w:pPr>
    </w:p>
    <w:p w14:paraId="54CD091A" w14:textId="77777777" w:rsidR="00775341" w:rsidRDefault="00775341" w:rsidP="00775341">
      <w:pPr>
        <w:pStyle w:val="a7"/>
      </w:pPr>
      <w:r>
        <w:t>scala&gt;</w:t>
      </w:r>
    </w:p>
    <w:p w14:paraId="58E31F68" w14:textId="77777777" w:rsidR="00775341" w:rsidRDefault="00775341" w:rsidP="00775341">
      <w:pPr>
        <w:pStyle w:val="a7"/>
      </w:pPr>
    </w:p>
    <w:p w14:paraId="1C38C761" w14:textId="77777777" w:rsidR="00775341" w:rsidRDefault="00775341" w:rsidP="00775341">
      <w:pPr>
        <w:pStyle w:val="a7"/>
      </w:pPr>
      <w:r>
        <w:t>scala&gt; val a = ArrayBuffer.range('a', 'h</w:t>
      </w:r>
      <w:proofErr w:type="gramStart"/>
      <w:r>
        <w:t>')  /</w:t>
      </w:r>
      <w:proofErr w:type="gramEnd"/>
      <w:r>
        <w:t>/ ArrayBuffer(a, b, c, d, e, f, g)</w:t>
      </w:r>
    </w:p>
    <w:p w14:paraId="49458B9C" w14:textId="77777777" w:rsidR="00775341" w:rsidRDefault="00775341" w:rsidP="00775341">
      <w:pPr>
        <w:pStyle w:val="a7"/>
      </w:pPr>
      <w:r>
        <w:t xml:space="preserve">a: </w:t>
      </w:r>
      <w:proofErr w:type="gramStart"/>
      <w:r>
        <w:t>scala.collection</w:t>
      </w:r>
      <w:proofErr w:type="gramEnd"/>
      <w:r>
        <w:t>.mutable.ArrayBuffer[Char] = ArrayBuffer(a, b, c, d, e, f, g)</w:t>
      </w:r>
    </w:p>
    <w:p w14:paraId="0C09C26E" w14:textId="77777777" w:rsidR="00775341" w:rsidRDefault="00775341" w:rsidP="00775341">
      <w:pPr>
        <w:pStyle w:val="a7"/>
      </w:pPr>
    </w:p>
    <w:p w14:paraId="6D74B8DF" w14:textId="77777777" w:rsidR="00775341" w:rsidRDefault="00775341" w:rsidP="00775341">
      <w:pPr>
        <w:pStyle w:val="a7"/>
      </w:pPr>
      <w:r>
        <w:lastRenderedPageBreak/>
        <w:t xml:space="preserve">scala&gt; </w:t>
      </w:r>
      <w:proofErr w:type="gramStart"/>
      <w:r>
        <w:t>a.trimStart</w:t>
      </w:r>
      <w:proofErr w:type="gramEnd"/>
      <w:r>
        <w:t>(2)                       // ArrayBuffer(c, d, e, f, g)</w:t>
      </w:r>
    </w:p>
    <w:p w14:paraId="31E524B8" w14:textId="77777777" w:rsidR="00775341" w:rsidRDefault="00775341" w:rsidP="00775341">
      <w:pPr>
        <w:pStyle w:val="a7"/>
      </w:pPr>
    </w:p>
    <w:p w14:paraId="51DA1571" w14:textId="3EBE7B4A" w:rsidR="00F53F37" w:rsidRDefault="00775341" w:rsidP="00775341">
      <w:pPr>
        <w:pStyle w:val="a7"/>
      </w:pPr>
      <w:r>
        <w:t xml:space="preserve">scala&gt; </w:t>
      </w:r>
      <w:proofErr w:type="gramStart"/>
      <w:r>
        <w:t>a.trimEnd</w:t>
      </w:r>
      <w:proofErr w:type="gramEnd"/>
      <w:r>
        <w:t>(2)                         // ArrayBuffer(c, d, e)</w:t>
      </w:r>
      <w:r w:rsidR="000A1BF5">
        <w:t xml:space="preserve">                     </w:t>
      </w:r>
    </w:p>
    <w:p w14:paraId="4620FD7F" w14:textId="078558E3" w:rsidR="009F0BA6" w:rsidRDefault="009F0BA6" w:rsidP="009F0BA6">
      <w:pPr>
        <w:ind w:firstLine="420"/>
      </w:pPr>
      <w:r>
        <w:rPr>
          <w:rFonts w:hint="eastAsia"/>
        </w:rPr>
        <w:t>List</w:t>
      </w:r>
      <w:r w:rsidR="00440CEF">
        <w:rPr>
          <w:rFonts w:hint="eastAsia"/>
        </w:rPr>
        <w:t>类是线性的</w:t>
      </w:r>
      <w:r w:rsidR="007F4556">
        <w:rPr>
          <w:rFonts w:hint="eastAsia"/>
        </w:rPr>
        <w:t>，</w:t>
      </w:r>
      <w:r>
        <w:rPr>
          <w:rFonts w:hint="eastAsia"/>
        </w:rPr>
        <w:t>不</w:t>
      </w:r>
      <w:r w:rsidR="0035797B">
        <w:rPr>
          <w:rFonts w:hint="eastAsia"/>
        </w:rPr>
        <w:t>可</w:t>
      </w:r>
      <w:r w:rsidR="00DA76E5">
        <w:rPr>
          <w:rFonts w:hint="eastAsia"/>
        </w:rPr>
        <w:t>变的序列。这意味着它是一个无法修改的链表，每当</w:t>
      </w:r>
      <w:r>
        <w:rPr>
          <w:rFonts w:hint="eastAsia"/>
        </w:rPr>
        <w:t>要添加或删除</w:t>
      </w:r>
      <w:r>
        <w:rPr>
          <w:rFonts w:hint="eastAsia"/>
        </w:rPr>
        <w:t>List</w:t>
      </w:r>
      <w:r>
        <w:rPr>
          <w:rFonts w:hint="eastAsia"/>
        </w:rPr>
        <w:t>元素时，都可以从一个现存的</w:t>
      </w:r>
      <w:r w:rsidR="00DA76E5">
        <w:rPr>
          <w:rFonts w:hint="eastAsia"/>
        </w:rPr>
        <w:t>List</w:t>
      </w:r>
      <w:r>
        <w:rPr>
          <w:rFonts w:hint="eastAsia"/>
        </w:rPr>
        <w:t>中创建一个新元素</w:t>
      </w:r>
      <w:r>
        <w:rPr>
          <w:rFonts w:hint="eastAsia"/>
        </w:rPr>
        <w:t>List</w:t>
      </w:r>
      <w:r>
        <w:rPr>
          <w:rFonts w:hint="eastAsia"/>
        </w:rPr>
        <w:t>。</w:t>
      </w:r>
      <w:r w:rsidR="00DA76E5" w:rsidRPr="00DA76E5">
        <w:rPr>
          <w:rFonts w:hint="eastAsia"/>
        </w:rPr>
        <w:t>这是创建初始列表的方法：</w:t>
      </w:r>
    </w:p>
    <w:p w14:paraId="43BDAEBA" w14:textId="77777777" w:rsidR="00DA76E5" w:rsidRDefault="00DA76E5" w:rsidP="00DA76E5">
      <w:pPr>
        <w:pStyle w:val="a7"/>
      </w:pPr>
      <w:r>
        <w:t xml:space="preserve">scala&gt; val ints = </w:t>
      </w:r>
      <w:proofErr w:type="gramStart"/>
      <w:r>
        <w:t>List(</w:t>
      </w:r>
      <w:proofErr w:type="gramEnd"/>
      <w:r>
        <w:t>1, 2, 3)</w:t>
      </w:r>
    </w:p>
    <w:p w14:paraId="5EE4E3A5" w14:textId="77777777" w:rsidR="00DA76E5" w:rsidRDefault="00DA76E5" w:rsidP="00DA76E5">
      <w:pPr>
        <w:pStyle w:val="a7"/>
      </w:pPr>
      <w:r>
        <w:t xml:space="preserve">ints: List[Int] = </w:t>
      </w:r>
      <w:proofErr w:type="gramStart"/>
      <w:r>
        <w:t>List(</w:t>
      </w:r>
      <w:proofErr w:type="gramEnd"/>
      <w:r>
        <w:t>1, 2, 3)</w:t>
      </w:r>
    </w:p>
    <w:p w14:paraId="0DFE1520" w14:textId="77777777" w:rsidR="00DA76E5" w:rsidRDefault="00DA76E5" w:rsidP="00DA76E5">
      <w:pPr>
        <w:pStyle w:val="a7"/>
      </w:pPr>
    </w:p>
    <w:p w14:paraId="677D1A7B" w14:textId="77777777" w:rsidR="00DA76E5" w:rsidRDefault="00DA76E5" w:rsidP="00DA76E5">
      <w:pPr>
        <w:pStyle w:val="a7"/>
      </w:pPr>
      <w:r>
        <w:t xml:space="preserve">scala&gt; val names = </w:t>
      </w:r>
      <w:proofErr w:type="gramStart"/>
      <w:r>
        <w:t>List(</w:t>
      </w:r>
      <w:proofErr w:type="gramEnd"/>
      <w:r>
        <w:t>"Joel", "Chris", "Ed")</w:t>
      </w:r>
    </w:p>
    <w:p w14:paraId="1E8AED7E" w14:textId="77777777" w:rsidR="00DA76E5" w:rsidRDefault="00DA76E5" w:rsidP="00DA76E5">
      <w:pPr>
        <w:pStyle w:val="a7"/>
      </w:pPr>
      <w:r>
        <w:t xml:space="preserve">names: List[String] = </w:t>
      </w:r>
      <w:proofErr w:type="gramStart"/>
      <w:r>
        <w:t>List(</w:t>
      </w:r>
      <w:proofErr w:type="gramEnd"/>
      <w:r>
        <w:t>Joel, Chris, Ed)</w:t>
      </w:r>
    </w:p>
    <w:p w14:paraId="71F684E3" w14:textId="67278988" w:rsidR="009F0BA6" w:rsidRDefault="007713D7" w:rsidP="009F0BA6">
      <w:pPr>
        <w:ind w:firstLine="420"/>
      </w:pPr>
      <w:r>
        <w:rPr>
          <w:rFonts w:hint="eastAsia"/>
        </w:rPr>
        <w:t>由于列表是不可变的，因此</w:t>
      </w:r>
      <w:r w:rsidRPr="007713D7">
        <w:rPr>
          <w:rFonts w:hint="eastAsia"/>
        </w:rPr>
        <w:t>无法向其中添加新元素。</w:t>
      </w:r>
      <w:r>
        <w:rPr>
          <w:rFonts w:hint="eastAsia"/>
        </w:rPr>
        <w:t>相反，可以通过在现有列表之前或之后添加元素来创建新列表，例如</w:t>
      </w:r>
      <w:r w:rsidRPr="007713D7">
        <w:rPr>
          <w:rFonts w:hint="eastAsia"/>
        </w:rPr>
        <w:t>给定此列表：</w:t>
      </w:r>
    </w:p>
    <w:p w14:paraId="0DAE3E5E" w14:textId="77777777" w:rsidR="00D81943" w:rsidRDefault="00D81943" w:rsidP="00D81943">
      <w:pPr>
        <w:pStyle w:val="a7"/>
      </w:pPr>
      <w:r>
        <w:t xml:space="preserve">scala&gt; val a = </w:t>
      </w:r>
      <w:proofErr w:type="gramStart"/>
      <w:r>
        <w:t>List(</w:t>
      </w:r>
      <w:proofErr w:type="gramEnd"/>
      <w:r>
        <w:t>1,2,3)</w:t>
      </w:r>
    </w:p>
    <w:p w14:paraId="709B5E9B" w14:textId="77777777" w:rsidR="00D81943" w:rsidRDefault="00D81943" w:rsidP="00D81943">
      <w:pPr>
        <w:pStyle w:val="a7"/>
      </w:pPr>
      <w:r>
        <w:t xml:space="preserve">a: List[Int] = </w:t>
      </w:r>
      <w:proofErr w:type="gramStart"/>
      <w:r>
        <w:t>List(</w:t>
      </w:r>
      <w:proofErr w:type="gramEnd"/>
      <w:r>
        <w:t>1, 2, 3)</w:t>
      </w:r>
    </w:p>
    <w:p w14:paraId="138964EF" w14:textId="77777777" w:rsidR="00D81943" w:rsidRDefault="00D81943" w:rsidP="00D81943">
      <w:pPr>
        <w:pStyle w:val="a7"/>
      </w:pPr>
    </w:p>
    <w:p w14:paraId="18F1EBC9" w14:textId="77777777" w:rsidR="00D81943" w:rsidRDefault="00D81943" w:rsidP="00D81943">
      <w:pPr>
        <w:pStyle w:val="a7"/>
      </w:pPr>
      <w:r>
        <w:t>scala&gt; val b = 0 +: a</w:t>
      </w:r>
    </w:p>
    <w:p w14:paraId="13EF3206" w14:textId="77777777" w:rsidR="00D81943" w:rsidRDefault="00D81943" w:rsidP="00D81943">
      <w:pPr>
        <w:pStyle w:val="a7"/>
      </w:pPr>
      <w:r>
        <w:t xml:space="preserve">b: List[Int] = </w:t>
      </w:r>
      <w:proofErr w:type="gramStart"/>
      <w:r>
        <w:t>List(</w:t>
      </w:r>
      <w:proofErr w:type="gramEnd"/>
      <w:r>
        <w:t>0, 1, 2, 3)</w:t>
      </w:r>
    </w:p>
    <w:p w14:paraId="5A5EC5E7" w14:textId="77777777" w:rsidR="00D81943" w:rsidRDefault="00D81943" w:rsidP="00D81943">
      <w:pPr>
        <w:pStyle w:val="a7"/>
      </w:pPr>
    </w:p>
    <w:p w14:paraId="00DB11D4" w14:textId="77777777" w:rsidR="00D81943" w:rsidRDefault="00D81943" w:rsidP="00D81943">
      <w:pPr>
        <w:pStyle w:val="a7"/>
      </w:pPr>
      <w:r>
        <w:t xml:space="preserve">scala&gt; val b = </w:t>
      </w:r>
      <w:proofErr w:type="gramStart"/>
      <w:r>
        <w:t>List(</w:t>
      </w:r>
      <w:proofErr w:type="gramEnd"/>
      <w:r>
        <w:t>-1, 0) ++: a</w:t>
      </w:r>
    </w:p>
    <w:p w14:paraId="196D02BF" w14:textId="6F479C7F" w:rsidR="009F0BA6" w:rsidRDefault="00D81943" w:rsidP="00D81943">
      <w:pPr>
        <w:pStyle w:val="a7"/>
      </w:pPr>
      <w:r>
        <w:t xml:space="preserve">b: List[Int] = </w:t>
      </w:r>
      <w:proofErr w:type="gramStart"/>
      <w:r>
        <w:t>List(</w:t>
      </w:r>
      <w:proofErr w:type="gramEnd"/>
      <w:r>
        <w:t>-1, 0, 1, 2, 3)</w:t>
      </w:r>
    </w:p>
    <w:p w14:paraId="60B0ABD6" w14:textId="2F7B602F" w:rsidR="009F0BA6" w:rsidRDefault="00E61FEF" w:rsidP="0043439B">
      <w:pPr>
        <w:ind w:firstLine="420"/>
      </w:pPr>
      <w:r w:rsidRPr="00E61FEF">
        <w:rPr>
          <w:rFonts w:hint="eastAsia"/>
        </w:rPr>
        <w:t>也可以将元素追加到</w:t>
      </w:r>
      <w:r w:rsidRPr="00E61FEF">
        <w:rPr>
          <w:rFonts w:hint="eastAsia"/>
        </w:rPr>
        <w:t>List</w:t>
      </w:r>
      <w:r w:rsidRPr="00E61FEF">
        <w:rPr>
          <w:rFonts w:hint="eastAsia"/>
        </w:rPr>
        <w:t>，但是由于</w:t>
      </w:r>
      <w:r w:rsidRPr="00E61FEF">
        <w:rPr>
          <w:rFonts w:hint="eastAsia"/>
        </w:rPr>
        <w:t>List</w:t>
      </w:r>
      <w:r>
        <w:rPr>
          <w:rFonts w:hint="eastAsia"/>
        </w:rPr>
        <w:t>是单链接列表，因此</w:t>
      </w:r>
      <w:r w:rsidRPr="00E61FEF">
        <w:rPr>
          <w:rFonts w:hint="eastAsia"/>
        </w:rPr>
        <w:t>实际上只应在元素之前添加元素；向其添加元素是一个相对较慢的操作，尤其是在处理大序列时。</w:t>
      </w:r>
      <w:r w:rsidR="005D60C4">
        <w:rPr>
          <w:rFonts w:hint="eastAsia"/>
        </w:rPr>
        <w:t>如果要在不可变序列的前面和后面添加元素，需要使用</w:t>
      </w:r>
      <w:r w:rsidR="009F0BA6">
        <w:rPr>
          <w:rFonts w:hint="eastAsia"/>
        </w:rPr>
        <w:t>Vector</w:t>
      </w:r>
      <w:r w:rsidR="009F0BA6">
        <w:rPr>
          <w:rFonts w:hint="eastAsia"/>
        </w:rPr>
        <w:t>。</w:t>
      </w:r>
      <w:r w:rsidR="00251438">
        <w:rPr>
          <w:rFonts w:hint="eastAsia"/>
        </w:rPr>
        <w:t>由于列表是链接列表类，因此</w:t>
      </w:r>
      <w:r w:rsidR="00DC389C" w:rsidRPr="00DC389C">
        <w:rPr>
          <w:rFonts w:hint="eastAsia"/>
        </w:rPr>
        <w:t>不应尝试通过大列表的索引值来访问它们。</w:t>
      </w:r>
      <w:r w:rsidR="00251438">
        <w:rPr>
          <w:rFonts w:hint="eastAsia"/>
        </w:rPr>
        <w:t>例如，如果</w:t>
      </w:r>
      <w:r w:rsidR="00DC389C" w:rsidRPr="00DC389C">
        <w:rPr>
          <w:rFonts w:hint="eastAsia"/>
        </w:rPr>
        <w:t>具有一个包含一百万个元素的列表，则访问</w:t>
      </w:r>
      <w:r w:rsidR="00DC389C" w:rsidRPr="00DC389C">
        <w:rPr>
          <w:rFonts w:hint="eastAsia"/>
        </w:rPr>
        <w:t>myList</w:t>
      </w:r>
      <w:r w:rsidR="00251438">
        <w:rPr>
          <w:rFonts w:hint="eastAsia"/>
        </w:rPr>
        <w:t>(</w:t>
      </w:r>
      <w:r w:rsidR="00DC389C" w:rsidRPr="00DC389C">
        <w:rPr>
          <w:rFonts w:hint="eastAsia"/>
        </w:rPr>
        <w:t>999999</w:t>
      </w:r>
      <w:r w:rsidR="00251438">
        <w:rPr>
          <w:rFonts w:hint="eastAsia"/>
        </w:rPr>
        <w:t>)</w:t>
      </w:r>
      <w:r w:rsidR="00251438">
        <w:rPr>
          <w:rFonts w:hint="eastAsia"/>
        </w:rPr>
        <w:t>之类的元素将花费很长时间，如果要访问这样的元素，需要使用</w:t>
      </w:r>
      <w:r w:rsidR="00DC389C" w:rsidRPr="00DC389C">
        <w:rPr>
          <w:rFonts w:hint="eastAsia"/>
        </w:rPr>
        <w:t>Vector</w:t>
      </w:r>
      <w:r w:rsidR="00DC389C" w:rsidRPr="00DC389C">
        <w:rPr>
          <w:rFonts w:hint="eastAsia"/>
        </w:rPr>
        <w:t>或</w:t>
      </w:r>
      <w:r w:rsidR="00DC389C" w:rsidRPr="00DC389C">
        <w:rPr>
          <w:rFonts w:hint="eastAsia"/>
        </w:rPr>
        <w:t>ArrayBuffer</w:t>
      </w:r>
      <w:r w:rsidR="00DC389C" w:rsidRPr="00DC389C">
        <w:rPr>
          <w:rFonts w:hint="eastAsia"/>
        </w:rPr>
        <w:t>。</w:t>
      </w:r>
      <w:r w:rsidR="008E7A73">
        <w:rPr>
          <w:rFonts w:hint="eastAsia"/>
        </w:rPr>
        <w:t>下面的例子</w:t>
      </w:r>
      <w:r w:rsidR="00D54F29">
        <w:rPr>
          <w:rFonts w:hint="eastAsia"/>
        </w:rPr>
        <w:t>展示</w:t>
      </w:r>
      <w:r w:rsidR="009F0BA6">
        <w:rPr>
          <w:rFonts w:hint="eastAsia"/>
        </w:rPr>
        <w:t>如何遍历列表</w:t>
      </w:r>
      <w:r w:rsidR="00D54F29">
        <w:rPr>
          <w:rFonts w:hint="eastAsia"/>
        </w:rPr>
        <w:t>的语法</w:t>
      </w:r>
      <w:r w:rsidR="009F0BA6">
        <w:rPr>
          <w:rFonts w:hint="eastAsia"/>
        </w:rPr>
        <w:t>，给定</w:t>
      </w:r>
      <w:r w:rsidR="008E7A73">
        <w:rPr>
          <w:rFonts w:hint="eastAsia"/>
        </w:rPr>
        <w:t>这样的</w:t>
      </w:r>
      <w:r w:rsidR="009F0BA6">
        <w:rPr>
          <w:rFonts w:hint="eastAsia"/>
        </w:rPr>
        <w:t>List</w:t>
      </w:r>
      <w:r w:rsidR="009F0BA6">
        <w:rPr>
          <w:rFonts w:hint="eastAsia"/>
        </w:rPr>
        <w:t>：</w:t>
      </w:r>
    </w:p>
    <w:p w14:paraId="68EF49AF" w14:textId="77777777" w:rsidR="008E7A73" w:rsidRDefault="008E7A73" w:rsidP="008E7A73">
      <w:pPr>
        <w:pStyle w:val="a7"/>
      </w:pPr>
      <w:r>
        <w:t xml:space="preserve">scala&gt; val names = </w:t>
      </w:r>
      <w:proofErr w:type="gramStart"/>
      <w:r>
        <w:t>List(</w:t>
      </w:r>
      <w:proofErr w:type="gramEnd"/>
      <w:r>
        <w:t>"Joel", "Chris", "Ed")</w:t>
      </w:r>
    </w:p>
    <w:p w14:paraId="3EEAA24E" w14:textId="77777777" w:rsidR="008E7A73" w:rsidRDefault="008E7A73" w:rsidP="008E7A73">
      <w:pPr>
        <w:pStyle w:val="a7"/>
      </w:pPr>
      <w:r>
        <w:t xml:space="preserve">names: List[String] = </w:t>
      </w:r>
      <w:proofErr w:type="gramStart"/>
      <w:r>
        <w:t>List(</w:t>
      </w:r>
      <w:proofErr w:type="gramEnd"/>
      <w:r>
        <w:t>Joel, Chris, Ed)</w:t>
      </w:r>
    </w:p>
    <w:p w14:paraId="4A615B1C" w14:textId="77777777" w:rsidR="008E7A73" w:rsidRDefault="008E7A73" w:rsidP="008E7A73">
      <w:pPr>
        <w:pStyle w:val="a7"/>
      </w:pPr>
    </w:p>
    <w:p w14:paraId="13F113AC" w14:textId="77777777" w:rsidR="008E7A73" w:rsidRDefault="008E7A73" w:rsidP="008E7A73">
      <w:pPr>
        <w:pStyle w:val="a7"/>
      </w:pPr>
      <w:r>
        <w:t>scala&gt; for (name &lt;- names) println(name)</w:t>
      </w:r>
    </w:p>
    <w:p w14:paraId="228C6070" w14:textId="77777777" w:rsidR="008E7A73" w:rsidRDefault="008E7A73" w:rsidP="008E7A73">
      <w:pPr>
        <w:pStyle w:val="a7"/>
      </w:pPr>
      <w:r>
        <w:t>Joel</w:t>
      </w:r>
    </w:p>
    <w:p w14:paraId="7E5C6FF1" w14:textId="77777777" w:rsidR="008E7A73" w:rsidRDefault="008E7A73" w:rsidP="008E7A73">
      <w:pPr>
        <w:pStyle w:val="a7"/>
      </w:pPr>
      <w:r>
        <w:t>Chris</w:t>
      </w:r>
    </w:p>
    <w:p w14:paraId="1D973559" w14:textId="3B3F66CA" w:rsidR="009F0BA6" w:rsidRDefault="008E7A73" w:rsidP="008E7A73">
      <w:pPr>
        <w:pStyle w:val="a7"/>
      </w:pPr>
      <w:r>
        <w:t>Ed</w:t>
      </w:r>
    </w:p>
    <w:p w14:paraId="4162A3F7" w14:textId="6EB20D59" w:rsidR="009F0BA6" w:rsidRDefault="009F0BA6" w:rsidP="00F42A75">
      <w:pPr>
        <w:ind w:firstLine="420"/>
      </w:pPr>
      <w:r>
        <w:rPr>
          <w:rFonts w:hint="eastAsia"/>
        </w:rPr>
        <w:t>关于这种方法的最大好处是，它适用于所有的序列类，包括</w:t>
      </w:r>
      <w:r>
        <w:rPr>
          <w:rFonts w:hint="eastAsia"/>
        </w:rPr>
        <w:t>ArrayBuffer</w:t>
      </w:r>
      <w:r w:rsidR="00F42A75">
        <w:rPr>
          <w:rFonts w:hint="eastAsia"/>
        </w:rPr>
        <w:t>、</w:t>
      </w:r>
      <w:r>
        <w:rPr>
          <w:rFonts w:hint="eastAsia"/>
        </w:rPr>
        <w:t>List</w:t>
      </w:r>
      <w:r w:rsidR="00F42A75">
        <w:rPr>
          <w:rFonts w:hint="eastAsia"/>
        </w:rPr>
        <w:t>、</w:t>
      </w:r>
      <w:r>
        <w:rPr>
          <w:rFonts w:hint="eastAsia"/>
        </w:rPr>
        <w:t>Seq</w:t>
      </w:r>
      <w:r w:rsidR="00F42A75">
        <w:rPr>
          <w:rFonts w:hint="eastAsia"/>
        </w:rPr>
        <w:t>和</w:t>
      </w:r>
      <w:r>
        <w:rPr>
          <w:rFonts w:hint="eastAsia"/>
        </w:rPr>
        <w:t>Vector</w:t>
      </w:r>
      <w:r>
        <w:rPr>
          <w:rFonts w:hint="eastAsia"/>
        </w:rPr>
        <w:t>等。确实</w:t>
      </w:r>
      <w:r w:rsidR="00F42A75">
        <w:rPr>
          <w:rFonts w:hint="eastAsia"/>
        </w:rPr>
        <w:t>还可以通过以下方式创建完全相同的列表</w:t>
      </w:r>
      <w:r>
        <w:rPr>
          <w:rFonts w:hint="eastAsia"/>
        </w:rPr>
        <w:t>：</w:t>
      </w:r>
    </w:p>
    <w:p w14:paraId="050BF768" w14:textId="77777777" w:rsidR="00F42A75" w:rsidRDefault="00F42A75" w:rsidP="00F42A75">
      <w:pPr>
        <w:pStyle w:val="a7"/>
      </w:pPr>
      <w:r>
        <w:t xml:space="preserve">scala&gt; val list = </w:t>
      </w:r>
      <w:proofErr w:type="gramStart"/>
      <w:r>
        <w:t>1 :</w:t>
      </w:r>
      <w:proofErr w:type="gramEnd"/>
      <w:r>
        <w:t>: 2 :: 3 :: Nil</w:t>
      </w:r>
    </w:p>
    <w:p w14:paraId="3D2C7B8D" w14:textId="77777777" w:rsidR="00F42A75" w:rsidRDefault="00F42A75" w:rsidP="00F42A75">
      <w:pPr>
        <w:pStyle w:val="a7"/>
      </w:pPr>
      <w:r>
        <w:t xml:space="preserve">list: List[Int] = </w:t>
      </w:r>
      <w:proofErr w:type="gramStart"/>
      <w:r>
        <w:t>List(</w:t>
      </w:r>
      <w:proofErr w:type="gramEnd"/>
      <w:r>
        <w:t>1, 2, 3)</w:t>
      </w:r>
    </w:p>
    <w:p w14:paraId="49AC4625" w14:textId="2EF41532" w:rsidR="000A1BF5" w:rsidRDefault="009F0BA6" w:rsidP="009F0BA6">
      <w:pPr>
        <w:ind w:firstLine="420"/>
      </w:pPr>
      <w:r>
        <w:rPr>
          <w:rFonts w:hint="eastAsia"/>
        </w:rPr>
        <w:t>这是有效的，因为</w:t>
      </w:r>
      <w:r w:rsidR="00F42A75">
        <w:rPr>
          <w:rFonts w:hint="eastAsia"/>
        </w:rPr>
        <w:t>一个</w:t>
      </w:r>
      <w:r w:rsidR="00CC7D03">
        <w:rPr>
          <w:rFonts w:hint="eastAsia"/>
        </w:rPr>
        <w:t>List</w:t>
      </w:r>
      <w:r w:rsidR="00F42A75">
        <w:rPr>
          <w:rFonts w:hint="eastAsia"/>
        </w:rPr>
        <w:t>是</w:t>
      </w:r>
      <w:r>
        <w:rPr>
          <w:rFonts w:hint="eastAsia"/>
        </w:rPr>
        <w:t>以</w:t>
      </w:r>
      <w:r>
        <w:rPr>
          <w:rFonts w:hint="eastAsia"/>
        </w:rPr>
        <w:t>Nil</w:t>
      </w:r>
      <w:r>
        <w:rPr>
          <w:rFonts w:hint="eastAsia"/>
        </w:rPr>
        <w:t>元素结尾的单链列表。</w:t>
      </w:r>
    </w:p>
    <w:p w14:paraId="578A232A" w14:textId="457E08F4" w:rsidR="00AA118A" w:rsidRDefault="007C4B20" w:rsidP="00AA118A">
      <w:pPr>
        <w:ind w:firstLine="420"/>
      </w:pPr>
      <w:r>
        <w:rPr>
          <w:rFonts w:hint="eastAsia"/>
        </w:rPr>
        <w:t>Vector</w:t>
      </w:r>
      <w:r>
        <w:rPr>
          <w:rFonts w:hint="eastAsia"/>
        </w:rPr>
        <w:t>类是一个索引的，不变的序列</w:t>
      </w:r>
      <w:r w:rsidR="00285093">
        <w:rPr>
          <w:rFonts w:hint="eastAsia"/>
        </w:rPr>
        <w:t>，</w:t>
      </w:r>
      <w:r>
        <w:rPr>
          <w:rFonts w:hint="eastAsia"/>
        </w:rPr>
        <w:t>可以通过</w:t>
      </w:r>
      <w:r>
        <w:rPr>
          <w:rFonts w:hint="eastAsia"/>
        </w:rPr>
        <w:t>Vector</w:t>
      </w:r>
      <w:r>
        <w:rPr>
          <w:rFonts w:hint="eastAsia"/>
        </w:rPr>
        <w:t>元素的索引值非常快速地访问它们，例如访问</w:t>
      </w:r>
      <w:r>
        <w:rPr>
          <w:rFonts w:hint="eastAsia"/>
        </w:rPr>
        <w:t>listOfPeople</w:t>
      </w:r>
      <w:r w:rsidR="00285093">
        <w:rPr>
          <w:rFonts w:hint="eastAsia"/>
        </w:rPr>
        <w:t>(</w:t>
      </w:r>
      <w:r>
        <w:rPr>
          <w:rFonts w:hint="eastAsia"/>
        </w:rPr>
        <w:t>999999</w:t>
      </w:r>
      <w:r w:rsidR="00285093">
        <w:rPr>
          <w:rFonts w:hint="eastAsia"/>
        </w:rPr>
        <w:t>)</w:t>
      </w:r>
      <w:r>
        <w:rPr>
          <w:rFonts w:hint="eastAsia"/>
        </w:rPr>
        <w:t>。通常，除了对</w:t>
      </w:r>
      <w:r>
        <w:rPr>
          <w:rFonts w:hint="eastAsia"/>
        </w:rPr>
        <w:t>Vector</w:t>
      </w:r>
      <w:r>
        <w:rPr>
          <w:rFonts w:hint="eastAsia"/>
        </w:rPr>
        <w:t>进行索引和不对</w:t>
      </w:r>
      <w:r>
        <w:rPr>
          <w:rFonts w:hint="eastAsia"/>
        </w:rPr>
        <w:t>List</w:t>
      </w:r>
      <w:r>
        <w:rPr>
          <w:rFonts w:hint="eastAsia"/>
        </w:rPr>
        <w:t>进行索引的区别外，这两个类的工作方式相同</w:t>
      </w:r>
      <w:r w:rsidR="006821C1">
        <w:rPr>
          <w:rFonts w:hint="eastAsia"/>
        </w:rPr>
        <w:t>。我们</w:t>
      </w:r>
      <w:r w:rsidR="00AA118A">
        <w:rPr>
          <w:rFonts w:hint="eastAsia"/>
        </w:rPr>
        <w:t>可以通过以下几种方法创建</w:t>
      </w:r>
      <w:r w:rsidR="00AA118A">
        <w:rPr>
          <w:rFonts w:hint="eastAsia"/>
        </w:rPr>
        <w:t>Vector</w:t>
      </w:r>
      <w:r w:rsidR="00AA118A">
        <w:rPr>
          <w:rFonts w:hint="eastAsia"/>
        </w:rPr>
        <w:t>：</w:t>
      </w:r>
    </w:p>
    <w:p w14:paraId="6E25BA05" w14:textId="77777777" w:rsidR="00AB0717" w:rsidRDefault="00AB0717" w:rsidP="00565814">
      <w:pPr>
        <w:pStyle w:val="a7"/>
      </w:pPr>
      <w:r>
        <w:t xml:space="preserve">scala&gt; val nums = </w:t>
      </w:r>
      <w:proofErr w:type="gramStart"/>
      <w:r>
        <w:t>Vector(</w:t>
      </w:r>
      <w:proofErr w:type="gramEnd"/>
      <w:r>
        <w:t>1, 2, 3, 4, 5)</w:t>
      </w:r>
    </w:p>
    <w:p w14:paraId="385E3CD1" w14:textId="77777777" w:rsidR="00AB0717" w:rsidRDefault="00AB0717" w:rsidP="00565814">
      <w:pPr>
        <w:pStyle w:val="a7"/>
      </w:pPr>
      <w:r>
        <w:t xml:space="preserve">nums: </w:t>
      </w:r>
      <w:proofErr w:type="gramStart"/>
      <w:r>
        <w:t>scala.collection</w:t>
      </w:r>
      <w:proofErr w:type="gramEnd"/>
      <w:r>
        <w:t>.immutable.Vector[Int] = Vector(1, 2, 3, 4, 5)</w:t>
      </w:r>
    </w:p>
    <w:p w14:paraId="124FE017" w14:textId="77777777" w:rsidR="00AB0717" w:rsidRDefault="00AB0717" w:rsidP="00565814">
      <w:pPr>
        <w:pStyle w:val="a7"/>
      </w:pPr>
    </w:p>
    <w:p w14:paraId="1D5494BF" w14:textId="77777777" w:rsidR="00AB0717" w:rsidRDefault="00AB0717" w:rsidP="00565814">
      <w:pPr>
        <w:pStyle w:val="a7"/>
      </w:pPr>
      <w:r>
        <w:t>scala&gt;</w:t>
      </w:r>
    </w:p>
    <w:p w14:paraId="50DB1450" w14:textId="77777777" w:rsidR="00AB0717" w:rsidRDefault="00AB0717" w:rsidP="00565814">
      <w:pPr>
        <w:pStyle w:val="a7"/>
      </w:pPr>
    </w:p>
    <w:p w14:paraId="7FA7325A" w14:textId="77777777" w:rsidR="00AB0717" w:rsidRDefault="00AB0717" w:rsidP="00565814">
      <w:pPr>
        <w:pStyle w:val="a7"/>
      </w:pPr>
      <w:r>
        <w:t xml:space="preserve">scala&gt; val strings = </w:t>
      </w:r>
      <w:proofErr w:type="gramStart"/>
      <w:r>
        <w:t>Vector(</w:t>
      </w:r>
      <w:proofErr w:type="gramEnd"/>
      <w:r>
        <w:t>"one", "two")</w:t>
      </w:r>
    </w:p>
    <w:p w14:paraId="050CAFBE" w14:textId="4C43991C" w:rsidR="00AA118A" w:rsidRDefault="00AB0717" w:rsidP="00565814">
      <w:pPr>
        <w:pStyle w:val="a7"/>
      </w:pPr>
      <w:r>
        <w:t xml:space="preserve">strings: </w:t>
      </w:r>
      <w:proofErr w:type="gramStart"/>
      <w:r>
        <w:t>scala.collection</w:t>
      </w:r>
      <w:proofErr w:type="gramEnd"/>
      <w:r>
        <w:t>.immutable.Vector[String] = Vector(one, two)</w:t>
      </w:r>
    </w:p>
    <w:p w14:paraId="210F0089" w14:textId="6460A2C7" w:rsidR="00AA118A" w:rsidRDefault="00565814" w:rsidP="00AA118A">
      <w:pPr>
        <w:ind w:firstLine="420"/>
      </w:pPr>
      <w:r w:rsidRPr="00565814">
        <w:rPr>
          <w:rFonts w:hint="eastAsia"/>
        </w:rPr>
        <w:lastRenderedPageBreak/>
        <w:t>由于</w:t>
      </w:r>
      <w:r w:rsidRPr="00565814">
        <w:rPr>
          <w:rFonts w:hint="eastAsia"/>
        </w:rPr>
        <w:t>Vector</w:t>
      </w:r>
      <w:r>
        <w:rPr>
          <w:rFonts w:hint="eastAsia"/>
        </w:rPr>
        <w:t>是不可变的，因此无法向其中添加新元素，</w:t>
      </w:r>
      <w:r w:rsidRPr="00565814">
        <w:rPr>
          <w:rFonts w:hint="eastAsia"/>
        </w:rPr>
        <w:t>可以通过将元素追加或添加到现有</w:t>
      </w:r>
      <w:r w:rsidRPr="00565814">
        <w:rPr>
          <w:rFonts w:hint="eastAsia"/>
        </w:rPr>
        <w:t>Vector</w:t>
      </w:r>
      <w:r w:rsidRPr="00565814">
        <w:rPr>
          <w:rFonts w:hint="eastAsia"/>
        </w:rPr>
        <w:t>上来创建新序列。</w:t>
      </w:r>
      <w:r w:rsidR="00EE1067">
        <w:rPr>
          <w:rFonts w:hint="eastAsia"/>
        </w:rPr>
        <w:t>例如</w:t>
      </w:r>
      <w:r w:rsidRPr="00565814">
        <w:rPr>
          <w:rFonts w:hint="eastAsia"/>
        </w:rPr>
        <w:t>给定此向量：</w:t>
      </w:r>
    </w:p>
    <w:p w14:paraId="0967217C" w14:textId="77777777" w:rsidR="00AA118A" w:rsidRDefault="00AA118A" w:rsidP="00EE1067">
      <w:pPr>
        <w:pStyle w:val="a7"/>
      </w:pPr>
      <w:r>
        <w:t xml:space="preserve">scala&gt; val a = </w:t>
      </w:r>
      <w:proofErr w:type="gramStart"/>
      <w:r>
        <w:t>Vector(</w:t>
      </w:r>
      <w:proofErr w:type="gramEnd"/>
      <w:r>
        <w:t>1,2,3)</w:t>
      </w:r>
    </w:p>
    <w:p w14:paraId="547C4140" w14:textId="77777777" w:rsidR="00AA118A" w:rsidRDefault="00AA118A" w:rsidP="00EE1067">
      <w:pPr>
        <w:pStyle w:val="a7"/>
      </w:pPr>
      <w:r>
        <w:t xml:space="preserve">a: Vector[Int] = </w:t>
      </w:r>
      <w:proofErr w:type="gramStart"/>
      <w:r>
        <w:t>List(</w:t>
      </w:r>
      <w:proofErr w:type="gramEnd"/>
      <w:r>
        <w:t>1, 2, 3)</w:t>
      </w:r>
    </w:p>
    <w:p w14:paraId="3DE01EB9" w14:textId="77777777" w:rsidR="00AA118A" w:rsidRDefault="00AA118A" w:rsidP="00EE1067">
      <w:pPr>
        <w:pStyle w:val="a7"/>
      </w:pPr>
    </w:p>
    <w:p w14:paraId="5A077D51" w14:textId="77777777" w:rsidR="00AA118A" w:rsidRDefault="00AA118A" w:rsidP="00EE1067">
      <w:pPr>
        <w:pStyle w:val="a7"/>
      </w:pPr>
      <w:r>
        <w:t xml:space="preserve">scala&gt; val b = </w:t>
      </w:r>
      <w:proofErr w:type="gramStart"/>
      <w:r>
        <w:t>a :</w:t>
      </w:r>
      <w:proofErr w:type="gramEnd"/>
      <w:r>
        <w:t>+ 4</w:t>
      </w:r>
    </w:p>
    <w:p w14:paraId="6C5F6BA8" w14:textId="77777777" w:rsidR="00AA118A" w:rsidRDefault="00AA118A" w:rsidP="00EE1067">
      <w:pPr>
        <w:pStyle w:val="a7"/>
      </w:pPr>
      <w:r>
        <w:t xml:space="preserve">b: Vector[Int] = </w:t>
      </w:r>
      <w:proofErr w:type="gramStart"/>
      <w:r>
        <w:t>List(</w:t>
      </w:r>
      <w:proofErr w:type="gramEnd"/>
      <w:r>
        <w:t>1, 2, 3, 4)</w:t>
      </w:r>
    </w:p>
    <w:p w14:paraId="23B20711" w14:textId="77777777" w:rsidR="00AA118A" w:rsidRDefault="00AA118A" w:rsidP="00EE1067">
      <w:pPr>
        <w:pStyle w:val="a7"/>
      </w:pPr>
    </w:p>
    <w:p w14:paraId="7FC5D48A" w14:textId="77777777" w:rsidR="00AA118A" w:rsidRDefault="00AA118A" w:rsidP="00EE1067">
      <w:pPr>
        <w:pStyle w:val="a7"/>
      </w:pPr>
      <w:r>
        <w:t xml:space="preserve">scala&gt; val b = a ++ </w:t>
      </w:r>
      <w:proofErr w:type="gramStart"/>
      <w:r>
        <w:t>Vector(</w:t>
      </w:r>
      <w:proofErr w:type="gramEnd"/>
      <w:r>
        <w:t>4, 5)</w:t>
      </w:r>
    </w:p>
    <w:p w14:paraId="6377A944" w14:textId="77777777" w:rsidR="00AA118A" w:rsidRDefault="00AA118A" w:rsidP="00EE1067">
      <w:pPr>
        <w:pStyle w:val="a7"/>
      </w:pPr>
      <w:r>
        <w:t xml:space="preserve">b: Vector[Int] = </w:t>
      </w:r>
      <w:proofErr w:type="gramStart"/>
      <w:r>
        <w:t>List(</w:t>
      </w:r>
      <w:proofErr w:type="gramEnd"/>
      <w:r>
        <w:t>1, 2, 3, 4, 5)</w:t>
      </w:r>
    </w:p>
    <w:p w14:paraId="00A58EB7" w14:textId="77777777" w:rsidR="00AA118A" w:rsidRDefault="00AA118A" w:rsidP="00AA118A">
      <w:pPr>
        <w:ind w:firstLine="420"/>
      </w:pPr>
      <w:r>
        <w:rPr>
          <w:rFonts w:hint="eastAsia"/>
        </w:rPr>
        <w:t>您也可以在前面加上这样的内容：</w:t>
      </w:r>
    </w:p>
    <w:p w14:paraId="64999B6C" w14:textId="77777777" w:rsidR="00AA118A" w:rsidRDefault="00AA118A" w:rsidP="00EE1067">
      <w:pPr>
        <w:pStyle w:val="a7"/>
      </w:pPr>
      <w:r>
        <w:t>scala&gt; val b = 0 +: a</w:t>
      </w:r>
    </w:p>
    <w:p w14:paraId="73EC70F2" w14:textId="77777777" w:rsidR="00AA118A" w:rsidRDefault="00AA118A" w:rsidP="00EE1067">
      <w:pPr>
        <w:pStyle w:val="a7"/>
      </w:pPr>
      <w:r>
        <w:t xml:space="preserve">b: Vector[Int] = </w:t>
      </w:r>
      <w:proofErr w:type="gramStart"/>
      <w:r>
        <w:t>List(</w:t>
      </w:r>
      <w:proofErr w:type="gramEnd"/>
      <w:r>
        <w:t>0, 1, 2, 3)</w:t>
      </w:r>
    </w:p>
    <w:p w14:paraId="50B5F7A3" w14:textId="77777777" w:rsidR="00AA118A" w:rsidRDefault="00AA118A" w:rsidP="00EE1067">
      <w:pPr>
        <w:pStyle w:val="a7"/>
      </w:pPr>
    </w:p>
    <w:p w14:paraId="6FEA0EA4" w14:textId="77777777" w:rsidR="00AA118A" w:rsidRDefault="00AA118A" w:rsidP="00EE1067">
      <w:pPr>
        <w:pStyle w:val="a7"/>
      </w:pPr>
      <w:r>
        <w:t xml:space="preserve">scala&gt; val b = </w:t>
      </w:r>
      <w:proofErr w:type="gramStart"/>
      <w:r>
        <w:t>Vector(</w:t>
      </w:r>
      <w:proofErr w:type="gramEnd"/>
      <w:r>
        <w:t>-1, 0) ++: a</w:t>
      </w:r>
    </w:p>
    <w:p w14:paraId="01408F09" w14:textId="77777777" w:rsidR="00AA118A" w:rsidRDefault="00AA118A" w:rsidP="00EE1067">
      <w:pPr>
        <w:pStyle w:val="a7"/>
      </w:pPr>
      <w:r>
        <w:t xml:space="preserve">b: Vector[Int] = </w:t>
      </w:r>
      <w:proofErr w:type="gramStart"/>
      <w:r>
        <w:t>List(</w:t>
      </w:r>
      <w:proofErr w:type="gramEnd"/>
      <w:r>
        <w:t>-1, 0, 1, 2, 3)</w:t>
      </w:r>
    </w:p>
    <w:p w14:paraId="740DD366" w14:textId="5D5E02D2" w:rsidR="00AA118A" w:rsidRDefault="00AA118A" w:rsidP="00AA118A">
      <w:pPr>
        <w:ind w:firstLine="420"/>
      </w:pPr>
      <w:r>
        <w:rPr>
          <w:rFonts w:hint="eastAsia"/>
        </w:rPr>
        <w:t>因为</w:t>
      </w:r>
      <w:r>
        <w:rPr>
          <w:rFonts w:hint="eastAsia"/>
        </w:rPr>
        <w:t>Vector</w:t>
      </w:r>
      <w:r>
        <w:rPr>
          <w:rFonts w:hint="eastAsia"/>
        </w:rPr>
        <w:t>不是链表（如</w:t>
      </w:r>
      <w:r>
        <w:rPr>
          <w:rFonts w:hint="eastAsia"/>
        </w:rPr>
        <w:t>List</w:t>
      </w:r>
      <w:r>
        <w:rPr>
          <w:rFonts w:hint="eastAsia"/>
        </w:rPr>
        <w:t>）</w:t>
      </w:r>
      <w:r w:rsidR="00EE1067">
        <w:rPr>
          <w:rFonts w:hint="eastAsia"/>
        </w:rPr>
        <w:t>，所以可以在它的前面和后面添加元素，并且两种方法的速度应该相似，</w:t>
      </w:r>
      <w:r>
        <w:rPr>
          <w:rFonts w:hint="eastAsia"/>
        </w:rPr>
        <w:t>循环遍历</w:t>
      </w:r>
      <w:r w:rsidR="00EE1067">
        <w:rPr>
          <w:rFonts w:hint="eastAsia"/>
        </w:rPr>
        <w:t>Vector</w:t>
      </w:r>
      <w:r>
        <w:rPr>
          <w:rFonts w:hint="eastAsia"/>
        </w:rPr>
        <w:t>元素，就像</w:t>
      </w:r>
      <w:r>
        <w:rPr>
          <w:rFonts w:hint="eastAsia"/>
        </w:rPr>
        <w:t>ArrayBuffer</w:t>
      </w:r>
      <w:r>
        <w:rPr>
          <w:rFonts w:hint="eastAsia"/>
        </w:rPr>
        <w:t>或</w:t>
      </w:r>
      <w:r>
        <w:rPr>
          <w:rFonts w:hint="eastAsia"/>
        </w:rPr>
        <w:t>List</w:t>
      </w:r>
      <w:r>
        <w:rPr>
          <w:rFonts w:hint="eastAsia"/>
        </w:rPr>
        <w:t>：</w:t>
      </w:r>
    </w:p>
    <w:p w14:paraId="66B85273" w14:textId="77777777" w:rsidR="00AA118A" w:rsidRDefault="00AA118A" w:rsidP="00EE1067">
      <w:pPr>
        <w:pStyle w:val="a7"/>
      </w:pPr>
      <w:r>
        <w:t xml:space="preserve">scala&gt; val names = </w:t>
      </w:r>
      <w:proofErr w:type="gramStart"/>
      <w:r>
        <w:t>Vector(</w:t>
      </w:r>
      <w:proofErr w:type="gramEnd"/>
      <w:r>
        <w:t>"Joel", "Chris", "Ed")</w:t>
      </w:r>
    </w:p>
    <w:p w14:paraId="483FF785" w14:textId="77777777" w:rsidR="00AA118A" w:rsidRDefault="00AA118A" w:rsidP="00EE1067">
      <w:pPr>
        <w:pStyle w:val="a7"/>
      </w:pPr>
      <w:r>
        <w:t xml:space="preserve">val names: Vector[String] = </w:t>
      </w:r>
      <w:proofErr w:type="gramStart"/>
      <w:r>
        <w:t>Vector(</w:t>
      </w:r>
      <w:proofErr w:type="gramEnd"/>
      <w:r>
        <w:t>Joel, Chris, Ed)</w:t>
      </w:r>
    </w:p>
    <w:p w14:paraId="590778D0" w14:textId="77777777" w:rsidR="00AA118A" w:rsidRDefault="00AA118A" w:rsidP="00EE1067">
      <w:pPr>
        <w:pStyle w:val="a7"/>
      </w:pPr>
    </w:p>
    <w:p w14:paraId="0EB2B90E" w14:textId="77777777" w:rsidR="00AA118A" w:rsidRDefault="00AA118A" w:rsidP="00EE1067">
      <w:pPr>
        <w:pStyle w:val="a7"/>
      </w:pPr>
      <w:r>
        <w:t>scala&gt; for (name &lt;- names) println(name)</w:t>
      </w:r>
    </w:p>
    <w:p w14:paraId="7971FA5E" w14:textId="77777777" w:rsidR="00AA118A" w:rsidRDefault="00AA118A" w:rsidP="00EE1067">
      <w:pPr>
        <w:pStyle w:val="a7"/>
      </w:pPr>
      <w:r>
        <w:t>Joel</w:t>
      </w:r>
    </w:p>
    <w:p w14:paraId="249ECF67" w14:textId="77777777" w:rsidR="00AA118A" w:rsidRDefault="00AA118A" w:rsidP="00EE1067">
      <w:pPr>
        <w:pStyle w:val="a7"/>
      </w:pPr>
      <w:r>
        <w:t>Chris</w:t>
      </w:r>
    </w:p>
    <w:p w14:paraId="076D3E1A" w14:textId="7B876194" w:rsidR="00AA118A" w:rsidRDefault="00AA118A" w:rsidP="00EE1067">
      <w:pPr>
        <w:pStyle w:val="a7"/>
      </w:pPr>
      <w:r>
        <w:t>Ed</w:t>
      </w:r>
    </w:p>
    <w:p w14:paraId="6D510ACC" w14:textId="27EFAC69" w:rsidR="007643F0" w:rsidRDefault="007643F0" w:rsidP="00B023DA">
      <w:pPr>
        <w:ind w:firstLine="420"/>
      </w:pPr>
      <w:r w:rsidRPr="007643F0">
        <w:rPr>
          <w:rFonts w:hint="eastAsia"/>
        </w:rPr>
        <w:t>Map</w:t>
      </w:r>
      <w:r w:rsidRPr="007643F0">
        <w:rPr>
          <w:rFonts w:hint="eastAsia"/>
        </w:rPr>
        <w:t>类文档将</w:t>
      </w:r>
      <w:r w:rsidRPr="007643F0">
        <w:rPr>
          <w:rFonts w:hint="eastAsia"/>
        </w:rPr>
        <w:t>Map</w:t>
      </w:r>
      <w:r>
        <w:rPr>
          <w:rFonts w:hint="eastAsia"/>
        </w:rPr>
        <w:t>描述为由键</w:t>
      </w:r>
      <w:r w:rsidRPr="007643F0">
        <w:rPr>
          <w:rFonts w:hint="eastAsia"/>
        </w:rPr>
        <w:t>值对组成的可迭代序列。一个简单的</w:t>
      </w:r>
      <w:r w:rsidRPr="007643F0">
        <w:rPr>
          <w:rFonts w:hint="eastAsia"/>
        </w:rPr>
        <w:t>Map</w:t>
      </w:r>
      <w:r w:rsidRPr="007643F0">
        <w:rPr>
          <w:rFonts w:hint="eastAsia"/>
        </w:rPr>
        <w:t>看起来像这样：</w:t>
      </w:r>
    </w:p>
    <w:p w14:paraId="3F6D6A42" w14:textId="77777777" w:rsidR="007643F0" w:rsidRDefault="007643F0" w:rsidP="009213FF">
      <w:pPr>
        <w:pStyle w:val="a7"/>
      </w:pPr>
      <w:r>
        <w:t xml:space="preserve">scala&gt; val states = </w:t>
      </w:r>
      <w:proofErr w:type="gramStart"/>
      <w:r>
        <w:t>Map(</w:t>
      </w:r>
      <w:proofErr w:type="gramEnd"/>
    </w:p>
    <w:p w14:paraId="639244C2" w14:textId="77777777" w:rsidR="007643F0" w:rsidRDefault="007643F0" w:rsidP="009213FF">
      <w:pPr>
        <w:pStyle w:val="a7"/>
      </w:pPr>
      <w:r>
        <w:t xml:space="preserve">     |     "AK" -&gt; "Alaska",</w:t>
      </w:r>
    </w:p>
    <w:p w14:paraId="7D64BE0F" w14:textId="77777777" w:rsidR="007643F0" w:rsidRDefault="007643F0" w:rsidP="009213FF">
      <w:pPr>
        <w:pStyle w:val="a7"/>
      </w:pPr>
      <w:r>
        <w:t xml:space="preserve">     |     "IL" -&gt; "Illinois",</w:t>
      </w:r>
    </w:p>
    <w:p w14:paraId="1CDC41C2" w14:textId="77777777" w:rsidR="007643F0" w:rsidRDefault="007643F0" w:rsidP="009213FF">
      <w:pPr>
        <w:pStyle w:val="a7"/>
      </w:pPr>
      <w:r>
        <w:t xml:space="preserve">     |     "KY" -&gt; "Kentucky"</w:t>
      </w:r>
    </w:p>
    <w:p w14:paraId="48D37024" w14:textId="77777777" w:rsidR="007643F0" w:rsidRDefault="007643F0" w:rsidP="009213FF">
      <w:pPr>
        <w:pStyle w:val="a7"/>
      </w:pPr>
      <w:r>
        <w:t xml:space="preserve">     | )</w:t>
      </w:r>
    </w:p>
    <w:p w14:paraId="7C502F35" w14:textId="77777777" w:rsidR="007643F0" w:rsidRDefault="007643F0" w:rsidP="009213FF">
      <w:pPr>
        <w:pStyle w:val="a7"/>
      </w:pPr>
      <w:r>
        <w:t xml:space="preserve">states: </w:t>
      </w:r>
      <w:proofErr w:type="gramStart"/>
      <w:r>
        <w:t>scala.collection</w:t>
      </w:r>
      <w:proofErr w:type="gramEnd"/>
      <w:r>
        <w:t>.immutable.Map[String,String] = Map(AK -&gt; Alaska, IL -&gt; Illinois, KY -&gt; Kentucky)</w:t>
      </w:r>
    </w:p>
    <w:p w14:paraId="42FAD0AC" w14:textId="6AB96F4A" w:rsidR="00B023DA" w:rsidRDefault="00B023DA" w:rsidP="00B023DA">
      <w:pPr>
        <w:ind w:firstLine="420"/>
      </w:pPr>
      <w:r>
        <w:rPr>
          <w:rFonts w:hint="eastAsia"/>
        </w:rPr>
        <w:t>Scala</w:t>
      </w:r>
      <w:r>
        <w:rPr>
          <w:rFonts w:hint="eastAsia"/>
        </w:rPr>
        <w:t>具有可变和不变的</w:t>
      </w:r>
      <w:r>
        <w:rPr>
          <w:rFonts w:hint="eastAsia"/>
        </w:rPr>
        <w:t>Map</w:t>
      </w:r>
      <w:r>
        <w:rPr>
          <w:rFonts w:hint="eastAsia"/>
        </w:rPr>
        <w:t>类。在本课程中，我们将展示如何使用可变的类。要使用可变</w:t>
      </w:r>
      <w:r>
        <w:rPr>
          <w:rFonts w:hint="eastAsia"/>
        </w:rPr>
        <w:t>Map</w:t>
      </w:r>
      <w:r>
        <w:rPr>
          <w:rFonts w:hint="eastAsia"/>
        </w:rPr>
        <w:t>类，请首先导入它：</w:t>
      </w:r>
    </w:p>
    <w:p w14:paraId="1E07D941" w14:textId="77777777" w:rsidR="009213FF" w:rsidRDefault="009213FF" w:rsidP="009213FF">
      <w:pPr>
        <w:pStyle w:val="a7"/>
      </w:pPr>
      <w:r>
        <w:t xml:space="preserve">scala&gt; import </w:t>
      </w:r>
      <w:proofErr w:type="gramStart"/>
      <w:r>
        <w:t>scala.collection</w:t>
      </w:r>
      <w:proofErr w:type="gramEnd"/>
      <w:r>
        <w:t>.mutable.Map</w:t>
      </w:r>
    </w:p>
    <w:p w14:paraId="11D69E6E" w14:textId="77777777" w:rsidR="009213FF" w:rsidRDefault="009213FF" w:rsidP="009213FF">
      <w:pPr>
        <w:pStyle w:val="a7"/>
      </w:pPr>
      <w:r>
        <w:t xml:space="preserve">import </w:t>
      </w:r>
      <w:proofErr w:type="gramStart"/>
      <w:r>
        <w:t>scala.collection</w:t>
      </w:r>
      <w:proofErr w:type="gramEnd"/>
      <w:r>
        <w:t>.mutable.Map</w:t>
      </w:r>
    </w:p>
    <w:p w14:paraId="248D06C7" w14:textId="1AE5CD60" w:rsidR="00B023DA" w:rsidRDefault="009213FF" w:rsidP="009213FF">
      <w:pPr>
        <w:ind w:firstLine="420"/>
      </w:pPr>
      <w:r>
        <w:rPr>
          <w:rFonts w:hint="eastAsia"/>
        </w:rPr>
        <w:t>然后</w:t>
      </w:r>
      <w:r w:rsidR="00B023DA">
        <w:rPr>
          <w:rFonts w:hint="eastAsia"/>
        </w:rPr>
        <w:t>可以创建一个</w:t>
      </w:r>
      <w:r>
        <w:rPr>
          <w:rFonts w:hint="eastAsia"/>
        </w:rPr>
        <w:t>像这样的</w:t>
      </w:r>
      <w:r w:rsidR="00B023DA">
        <w:rPr>
          <w:rFonts w:hint="eastAsia"/>
        </w:rPr>
        <w:t>Map</w:t>
      </w:r>
      <w:r w:rsidR="00B023DA">
        <w:rPr>
          <w:rFonts w:hint="eastAsia"/>
        </w:rPr>
        <w:t>：</w:t>
      </w:r>
    </w:p>
    <w:p w14:paraId="78664AB7" w14:textId="77777777" w:rsidR="009213FF" w:rsidRDefault="009213FF" w:rsidP="009213FF">
      <w:pPr>
        <w:pStyle w:val="a7"/>
      </w:pPr>
      <w:r>
        <w:t xml:space="preserve">scala&gt; val states = </w:t>
      </w:r>
      <w:proofErr w:type="gramStart"/>
      <w:r>
        <w:t>collection.mutable</w:t>
      </w:r>
      <w:proofErr w:type="gramEnd"/>
      <w:r>
        <w:t>.Map("AK" -&gt; "Alaska")</w:t>
      </w:r>
    </w:p>
    <w:p w14:paraId="3B99C3B4" w14:textId="77777777" w:rsidR="009213FF" w:rsidRDefault="009213FF" w:rsidP="009213FF">
      <w:pPr>
        <w:pStyle w:val="a7"/>
      </w:pPr>
      <w:r>
        <w:t xml:space="preserve">states: </w:t>
      </w:r>
      <w:proofErr w:type="gramStart"/>
      <w:r>
        <w:t>scala.collection</w:t>
      </w:r>
      <w:proofErr w:type="gramEnd"/>
      <w:r>
        <w:t>.mutable.Map[String,String] = Map(AK -&gt; Alaska)</w:t>
      </w:r>
    </w:p>
    <w:p w14:paraId="7C0D4EFF" w14:textId="2F285DAB" w:rsidR="00B023DA" w:rsidRDefault="00477BAC" w:rsidP="00B023DA">
      <w:pPr>
        <w:ind w:firstLine="420"/>
      </w:pPr>
      <w:r>
        <w:rPr>
          <w:rFonts w:hint="eastAsia"/>
        </w:rPr>
        <w:t>现在，</w:t>
      </w:r>
      <w:r w:rsidRPr="00477BAC">
        <w:rPr>
          <w:rFonts w:hint="eastAsia"/>
        </w:rPr>
        <w:t>可以使用</w:t>
      </w:r>
      <w:r w:rsidRPr="00477BAC">
        <w:rPr>
          <w:rFonts w:hint="eastAsia"/>
        </w:rPr>
        <w:t>+ =</w:t>
      </w:r>
      <w:r>
        <w:rPr>
          <w:rFonts w:hint="eastAsia"/>
        </w:rPr>
        <w:t>向</w:t>
      </w:r>
      <w:r>
        <w:rPr>
          <w:rFonts w:hint="eastAsia"/>
        </w:rPr>
        <w:t>Map</w:t>
      </w:r>
      <w:r w:rsidRPr="00477BAC">
        <w:rPr>
          <w:rFonts w:hint="eastAsia"/>
        </w:rPr>
        <w:t>添加一个元素，如下所示：</w:t>
      </w:r>
    </w:p>
    <w:p w14:paraId="70B67BAD" w14:textId="77777777" w:rsidR="00477BAC" w:rsidRDefault="00477BAC" w:rsidP="00477BAC">
      <w:pPr>
        <w:pStyle w:val="a7"/>
      </w:pPr>
      <w:r>
        <w:t>scala&gt; states += ("AL" -&gt; "Alabama")</w:t>
      </w:r>
    </w:p>
    <w:p w14:paraId="3BC4387D" w14:textId="77777777" w:rsidR="00477BAC" w:rsidRDefault="00477BAC" w:rsidP="00477BAC">
      <w:pPr>
        <w:pStyle w:val="a7"/>
      </w:pPr>
      <w:r>
        <w:t xml:space="preserve">res49: </w:t>
      </w:r>
      <w:proofErr w:type="gramStart"/>
      <w:r>
        <w:t>states.type</w:t>
      </w:r>
      <w:proofErr w:type="gramEnd"/>
      <w:r>
        <w:t xml:space="preserve"> = Map(AL -&gt; Alabama, AK -&gt; Alaska)</w:t>
      </w:r>
    </w:p>
    <w:p w14:paraId="457B3A14" w14:textId="1CCB0FC7" w:rsidR="00B023DA" w:rsidRDefault="00B023DA" w:rsidP="00B023DA">
      <w:pPr>
        <w:ind w:firstLine="420"/>
      </w:pPr>
      <w:r>
        <w:rPr>
          <w:rFonts w:hint="eastAsia"/>
        </w:rPr>
        <w:t>还可以使用</w:t>
      </w:r>
      <w:r w:rsidR="00477BAC">
        <w:rPr>
          <w:rFonts w:hint="eastAsia"/>
        </w:rPr>
        <w:t>+=</w:t>
      </w:r>
      <w:r>
        <w:rPr>
          <w:rFonts w:hint="eastAsia"/>
        </w:rPr>
        <w:t>添加多个元素：</w:t>
      </w:r>
    </w:p>
    <w:p w14:paraId="07B4F9E3" w14:textId="77777777" w:rsidR="00F81361" w:rsidRDefault="00F81361" w:rsidP="00F81361">
      <w:pPr>
        <w:pStyle w:val="a7"/>
      </w:pPr>
      <w:r>
        <w:t>scala&gt; states += ("AR" -&gt; "Arkansas", "AZ" -&gt; "Arizona")</w:t>
      </w:r>
    </w:p>
    <w:p w14:paraId="5976B446" w14:textId="77777777" w:rsidR="00F81361" w:rsidRDefault="00F81361" w:rsidP="00F81361">
      <w:pPr>
        <w:pStyle w:val="a7"/>
      </w:pPr>
      <w:r>
        <w:t xml:space="preserve">res50: </w:t>
      </w:r>
      <w:proofErr w:type="gramStart"/>
      <w:r>
        <w:t>states.type</w:t>
      </w:r>
      <w:proofErr w:type="gramEnd"/>
      <w:r>
        <w:t xml:space="preserve"> = Map(AZ -&gt; Arizona, AL -&gt; Alabama, AR -&gt; Arkansas, AK -&gt; Alaska)</w:t>
      </w:r>
    </w:p>
    <w:p w14:paraId="1667AA52" w14:textId="3F276B91" w:rsidR="00B023DA" w:rsidRDefault="00B023DA" w:rsidP="00F81361">
      <w:pPr>
        <w:ind w:firstLine="420"/>
      </w:pPr>
      <w:r>
        <w:rPr>
          <w:rFonts w:hint="eastAsia"/>
        </w:rPr>
        <w:t>可以</w:t>
      </w:r>
      <w:r w:rsidR="00F81361">
        <w:rPr>
          <w:rFonts w:hint="eastAsia"/>
        </w:rPr>
        <w:t>使用</w:t>
      </w:r>
      <w:r w:rsidR="00A27293">
        <w:rPr>
          <w:rFonts w:hint="eastAsia"/>
        </w:rPr>
        <w:t>“</w:t>
      </w:r>
      <w:r w:rsidR="00F81361">
        <w:rPr>
          <w:rFonts w:hint="eastAsia"/>
        </w:rPr>
        <w:t>++=</w:t>
      </w:r>
      <w:r w:rsidR="00A27293">
        <w:rPr>
          <w:rFonts w:hint="eastAsia"/>
        </w:rPr>
        <w:t>”</w:t>
      </w:r>
      <w:r>
        <w:rPr>
          <w:rFonts w:hint="eastAsia"/>
        </w:rPr>
        <w:t>从其他</w:t>
      </w:r>
      <w:r w:rsidR="00F81361">
        <w:rPr>
          <w:rFonts w:hint="eastAsia"/>
        </w:rPr>
        <w:t>Map</w:t>
      </w:r>
      <w:r>
        <w:rPr>
          <w:rFonts w:hint="eastAsia"/>
        </w:rPr>
        <w:t>添加元素：</w:t>
      </w:r>
    </w:p>
    <w:p w14:paraId="21FDD1C6" w14:textId="77777777" w:rsidR="00B023DA" w:rsidRDefault="00B023DA" w:rsidP="00B023DA">
      <w:pPr>
        <w:ind w:firstLine="420"/>
      </w:pPr>
    </w:p>
    <w:p w14:paraId="07AEF5A2" w14:textId="77777777" w:rsidR="00A27293" w:rsidRDefault="00A27293" w:rsidP="00A27293">
      <w:pPr>
        <w:pStyle w:val="a7"/>
      </w:pPr>
      <w:r>
        <w:lastRenderedPageBreak/>
        <w:t xml:space="preserve">scala&gt; states ++= </w:t>
      </w:r>
      <w:proofErr w:type="gramStart"/>
      <w:r>
        <w:t>Map(</w:t>
      </w:r>
      <w:proofErr w:type="gramEnd"/>
      <w:r>
        <w:t>"CA" -&gt; "California", "CO" -&gt; "Colorado")</w:t>
      </w:r>
    </w:p>
    <w:p w14:paraId="70BE8FE3" w14:textId="77777777" w:rsidR="00A27293" w:rsidRDefault="00A27293" w:rsidP="00A27293">
      <w:pPr>
        <w:pStyle w:val="a7"/>
      </w:pPr>
      <w:r>
        <w:t xml:space="preserve">res51: </w:t>
      </w:r>
      <w:proofErr w:type="gramStart"/>
      <w:r>
        <w:t>states.type</w:t>
      </w:r>
      <w:proofErr w:type="gramEnd"/>
      <w:r>
        <w:t xml:space="preserve"> = Map(CO -&gt; Colorado, AZ -&gt; Arizona, AL -&gt; Alabama, CA -&gt; California, AR -&gt; Arkansas, AK -&gt; Alaska)</w:t>
      </w:r>
    </w:p>
    <w:p w14:paraId="3020D2F3" w14:textId="56D3C460" w:rsidR="00B023DA" w:rsidRDefault="00A27293" w:rsidP="00B023DA">
      <w:pPr>
        <w:ind w:firstLine="420"/>
      </w:pPr>
      <w:r w:rsidRPr="00A27293">
        <w:rPr>
          <w:rFonts w:hint="eastAsia"/>
        </w:rPr>
        <w:t>使用</w:t>
      </w:r>
      <w:r>
        <w:rPr>
          <w:rFonts w:hint="eastAsia"/>
        </w:rPr>
        <w:t>“</w:t>
      </w:r>
      <w:r w:rsidRPr="00A27293">
        <w:rPr>
          <w:rFonts w:hint="eastAsia"/>
        </w:rPr>
        <w:t>-=</w:t>
      </w:r>
      <w:r>
        <w:rPr>
          <w:rFonts w:hint="eastAsia"/>
        </w:rPr>
        <w:t>”</w:t>
      </w:r>
      <w:r w:rsidRPr="00A27293">
        <w:rPr>
          <w:rFonts w:hint="eastAsia"/>
        </w:rPr>
        <w:t>和</w:t>
      </w:r>
      <w:r>
        <w:rPr>
          <w:rFonts w:hint="eastAsia"/>
        </w:rPr>
        <w:t>“</w:t>
      </w:r>
      <w:r w:rsidRPr="00A27293">
        <w:rPr>
          <w:rFonts w:hint="eastAsia"/>
        </w:rPr>
        <w:t>-=</w:t>
      </w:r>
      <w:r>
        <w:rPr>
          <w:rFonts w:hint="eastAsia"/>
        </w:rPr>
        <w:t>”</w:t>
      </w:r>
      <w:r w:rsidRPr="00A27293">
        <w:rPr>
          <w:rFonts w:hint="eastAsia"/>
        </w:rPr>
        <w:t>并指定键值从</w:t>
      </w:r>
      <w:r w:rsidRPr="00A27293">
        <w:rPr>
          <w:rFonts w:hint="eastAsia"/>
        </w:rPr>
        <w:t>Map</w:t>
      </w:r>
      <w:r w:rsidRPr="00A27293">
        <w:rPr>
          <w:rFonts w:hint="eastAsia"/>
        </w:rPr>
        <w:t>中删除元素，如以下示例所示：</w:t>
      </w:r>
    </w:p>
    <w:p w14:paraId="13F02C5A" w14:textId="77777777" w:rsidR="00E0547C" w:rsidRDefault="00E0547C" w:rsidP="00E0547C">
      <w:pPr>
        <w:pStyle w:val="a7"/>
      </w:pPr>
      <w:r>
        <w:t>scala&gt; states -= "AR"</w:t>
      </w:r>
    </w:p>
    <w:p w14:paraId="7FE24724" w14:textId="77777777" w:rsidR="00E0547C" w:rsidRDefault="00E0547C" w:rsidP="00E0547C">
      <w:pPr>
        <w:pStyle w:val="a7"/>
      </w:pPr>
      <w:r>
        <w:t xml:space="preserve">res52: </w:t>
      </w:r>
      <w:proofErr w:type="gramStart"/>
      <w:r>
        <w:t>states.type</w:t>
      </w:r>
      <w:proofErr w:type="gramEnd"/>
      <w:r>
        <w:t xml:space="preserve"> = Map(CO -&gt; Colorado, AZ -&gt; Arizona, AL -&gt; Alabama, CA -&gt; California, AK -&gt; Alaska)</w:t>
      </w:r>
    </w:p>
    <w:p w14:paraId="26D0371A" w14:textId="77777777" w:rsidR="00E0547C" w:rsidRDefault="00E0547C" w:rsidP="00E0547C">
      <w:pPr>
        <w:pStyle w:val="a7"/>
      </w:pPr>
    </w:p>
    <w:p w14:paraId="1CDEA036" w14:textId="77777777" w:rsidR="00E0547C" w:rsidRDefault="00E0547C" w:rsidP="00E0547C">
      <w:pPr>
        <w:pStyle w:val="a7"/>
      </w:pPr>
      <w:r>
        <w:t>scala&gt; states -= ("AL", "AZ")</w:t>
      </w:r>
    </w:p>
    <w:p w14:paraId="23B50133" w14:textId="77777777" w:rsidR="00E0547C" w:rsidRDefault="00E0547C" w:rsidP="00E0547C">
      <w:pPr>
        <w:pStyle w:val="a7"/>
      </w:pPr>
      <w:r>
        <w:t xml:space="preserve">res53: </w:t>
      </w:r>
      <w:proofErr w:type="gramStart"/>
      <w:r>
        <w:t>states.type</w:t>
      </w:r>
      <w:proofErr w:type="gramEnd"/>
      <w:r>
        <w:t xml:space="preserve"> = Map(CO -&gt; Colorado, CA -&gt; California, AK -&gt; Alaska)</w:t>
      </w:r>
    </w:p>
    <w:p w14:paraId="71FBC33D" w14:textId="77777777" w:rsidR="00E0547C" w:rsidRDefault="00E0547C" w:rsidP="00E0547C">
      <w:pPr>
        <w:pStyle w:val="a7"/>
      </w:pPr>
    </w:p>
    <w:p w14:paraId="627DE076" w14:textId="77777777" w:rsidR="00E0547C" w:rsidRDefault="00E0547C" w:rsidP="00E0547C">
      <w:pPr>
        <w:pStyle w:val="a7"/>
      </w:pPr>
      <w:r>
        <w:t xml:space="preserve">scala&gt; states --= </w:t>
      </w:r>
      <w:proofErr w:type="gramStart"/>
      <w:r>
        <w:t>List(</w:t>
      </w:r>
      <w:proofErr w:type="gramEnd"/>
      <w:r>
        <w:t>"AL", "AZ")</w:t>
      </w:r>
    </w:p>
    <w:p w14:paraId="63F71325" w14:textId="77777777" w:rsidR="00E0547C" w:rsidRDefault="00E0547C" w:rsidP="00E0547C">
      <w:pPr>
        <w:pStyle w:val="a7"/>
      </w:pPr>
      <w:r>
        <w:t xml:space="preserve">res54: </w:t>
      </w:r>
      <w:proofErr w:type="gramStart"/>
      <w:r>
        <w:t>states.type</w:t>
      </w:r>
      <w:proofErr w:type="gramEnd"/>
      <w:r>
        <w:t xml:space="preserve"> = Map(CO -&gt; Colorado, CA -&gt; California, AK -&gt; Alaska)</w:t>
      </w:r>
    </w:p>
    <w:p w14:paraId="392BF209" w14:textId="44A5203C" w:rsidR="00B023DA" w:rsidRDefault="00E0547C" w:rsidP="00B023DA">
      <w:pPr>
        <w:ind w:firstLine="420"/>
      </w:pPr>
      <w:r w:rsidRPr="00E0547C">
        <w:rPr>
          <w:rFonts w:hint="eastAsia"/>
        </w:rPr>
        <w:t>可以通过将</w:t>
      </w:r>
      <w:r w:rsidRPr="00E0547C">
        <w:rPr>
          <w:rFonts w:hint="eastAsia"/>
        </w:rPr>
        <w:t>Map</w:t>
      </w:r>
      <w:r w:rsidRPr="00E0547C">
        <w:rPr>
          <w:rFonts w:hint="eastAsia"/>
        </w:rPr>
        <w:t>元素的键重新分配为新值来更新它们：</w:t>
      </w:r>
    </w:p>
    <w:p w14:paraId="2B1FC09D" w14:textId="77777777" w:rsidR="00B023DA" w:rsidRDefault="00B023DA" w:rsidP="00E0547C">
      <w:pPr>
        <w:pStyle w:val="a7"/>
      </w:pPr>
      <w:r>
        <w:t>scala&gt; states("AK") = "Alaska, A Really Big State"</w:t>
      </w:r>
    </w:p>
    <w:p w14:paraId="7C2D213F" w14:textId="77777777" w:rsidR="00B023DA" w:rsidRDefault="00B023DA" w:rsidP="00E0547C">
      <w:pPr>
        <w:pStyle w:val="a7"/>
      </w:pPr>
    </w:p>
    <w:p w14:paraId="6A616266" w14:textId="77777777" w:rsidR="00B023DA" w:rsidRDefault="00B023DA" w:rsidP="00E0547C">
      <w:pPr>
        <w:pStyle w:val="a7"/>
      </w:pPr>
      <w:r>
        <w:t>scala&gt; states</w:t>
      </w:r>
    </w:p>
    <w:p w14:paraId="3508CE47" w14:textId="77777777" w:rsidR="00B023DA" w:rsidRDefault="00B023DA" w:rsidP="00E0547C">
      <w:pPr>
        <w:pStyle w:val="a7"/>
      </w:pPr>
      <w:r>
        <w:t xml:space="preserve">res6: </w:t>
      </w:r>
      <w:proofErr w:type="gramStart"/>
      <w:r>
        <w:t>scala.collection</w:t>
      </w:r>
      <w:proofErr w:type="gramEnd"/>
      <w:r>
        <w:t>.mutable.Map[String,String] = Map(CO -&gt; Colorado, CA -&gt; California, AK -&gt; Alaska, A Really Big State)</w:t>
      </w:r>
    </w:p>
    <w:p w14:paraId="44D0E44F" w14:textId="691850FD" w:rsidR="00B023DA" w:rsidRDefault="00E0547C" w:rsidP="00B023DA">
      <w:pPr>
        <w:ind w:firstLine="420"/>
      </w:pPr>
      <w:r>
        <w:rPr>
          <w:rFonts w:hint="eastAsia"/>
        </w:rPr>
        <w:t>有几种不同的方法可以迭代</w:t>
      </w:r>
      <w:r>
        <w:rPr>
          <w:rFonts w:hint="eastAsia"/>
        </w:rPr>
        <w:t>Map</w:t>
      </w:r>
      <w:r>
        <w:rPr>
          <w:rFonts w:hint="eastAsia"/>
        </w:rPr>
        <w:t>中的元素，给定一个样本</w:t>
      </w:r>
      <w:r>
        <w:rPr>
          <w:rFonts w:hint="eastAsia"/>
        </w:rPr>
        <w:t>Map</w:t>
      </w:r>
      <w:r w:rsidR="00B023DA">
        <w:rPr>
          <w:rFonts w:hint="eastAsia"/>
        </w:rPr>
        <w:t>：</w:t>
      </w:r>
    </w:p>
    <w:p w14:paraId="3EB122F6" w14:textId="77777777" w:rsidR="00E0547C" w:rsidRDefault="00E0547C" w:rsidP="00E0547C">
      <w:pPr>
        <w:pStyle w:val="a7"/>
      </w:pPr>
      <w:r>
        <w:t xml:space="preserve">scala&gt; val ratings = </w:t>
      </w:r>
      <w:proofErr w:type="gramStart"/>
      <w:r>
        <w:t>Map(</w:t>
      </w:r>
      <w:proofErr w:type="gramEnd"/>
    </w:p>
    <w:p w14:paraId="2C970F69" w14:textId="77777777" w:rsidR="00E0547C" w:rsidRDefault="00E0547C" w:rsidP="00E0547C">
      <w:pPr>
        <w:pStyle w:val="a7"/>
      </w:pPr>
      <w:r>
        <w:t xml:space="preserve">     |     "Lady in the Water"-&gt; 3.0,</w:t>
      </w:r>
    </w:p>
    <w:p w14:paraId="3A36F308" w14:textId="77777777" w:rsidR="00E0547C" w:rsidRDefault="00E0547C" w:rsidP="00E0547C">
      <w:pPr>
        <w:pStyle w:val="a7"/>
      </w:pPr>
      <w:r>
        <w:t xml:space="preserve">     |     "Snakes on a Plane"-&gt; 4.0,</w:t>
      </w:r>
    </w:p>
    <w:p w14:paraId="6916431C" w14:textId="77777777" w:rsidR="00E0547C" w:rsidRDefault="00E0547C" w:rsidP="00E0547C">
      <w:pPr>
        <w:pStyle w:val="a7"/>
      </w:pPr>
      <w:r>
        <w:t xml:space="preserve">     |     "You, Me and Dupree"-&gt; 3.5</w:t>
      </w:r>
    </w:p>
    <w:p w14:paraId="161974C6" w14:textId="77777777" w:rsidR="00E0547C" w:rsidRDefault="00E0547C" w:rsidP="00E0547C">
      <w:pPr>
        <w:pStyle w:val="a7"/>
      </w:pPr>
      <w:r>
        <w:t xml:space="preserve">     | )</w:t>
      </w:r>
    </w:p>
    <w:p w14:paraId="73498950" w14:textId="77777777" w:rsidR="00E0547C" w:rsidRDefault="00E0547C" w:rsidP="00E0547C">
      <w:pPr>
        <w:pStyle w:val="a7"/>
      </w:pPr>
      <w:r>
        <w:t xml:space="preserve">ratings: </w:t>
      </w:r>
      <w:proofErr w:type="gramStart"/>
      <w:r>
        <w:t>scala.collection</w:t>
      </w:r>
      <w:proofErr w:type="gramEnd"/>
      <w:r>
        <w:t>.mutable.Map[String,Double] = Map(Snakes on a Plane -&gt; 4.0, Lady in the Water -&gt; 3.0, You, Me and Dupree -&gt; 3.5)</w:t>
      </w:r>
    </w:p>
    <w:p w14:paraId="0FEB7732" w14:textId="29CB720A" w:rsidR="00B023DA" w:rsidRDefault="00E0547C" w:rsidP="00E0547C">
      <w:pPr>
        <w:ind w:firstLine="420"/>
      </w:pPr>
      <w:r>
        <w:rPr>
          <w:rFonts w:hint="eastAsia"/>
        </w:rPr>
        <w:t>循环所有</w:t>
      </w:r>
      <w:r>
        <w:rPr>
          <w:rFonts w:hint="eastAsia"/>
        </w:rPr>
        <w:t>Map</w:t>
      </w:r>
      <w:r w:rsidR="00B023DA">
        <w:rPr>
          <w:rFonts w:hint="eastAsia"/>
        </w:rPr>
        <w:t>元素的一种好方法是使用以下</w:t>
      </w:r>
      <w:r w:rsidR="00B023DA">
        <w:rPr>
          <w:rFonts w:hint="eastAsia"/>
        </w:rPr>
        <w:t>for</w:t>
      </w:r>
      <w:r w:rsidR="00B023DA">
        <w:rPr>
          <w:rFonts w:hint="eastAsia"/>
        </w:rPr>
        <w:t>循环语法：</w:t>
      </w:r>
    </w:p>
    <w:p w14:paraId="4C505E7D" w14:textId="77777777" w:rsidR="00E0547C" w:rsidRDefault="00E0547C" w:rsidP="00E0547C">
      <w:pPr>
        <w:pStyle w:val="a7"/>
      </w:pPr>
      <w:r>
        <w:t>scala&gt; for ((</w:t>
      </w:r>
      <w:proofErr w:type="gramStart"/>
      <w:r>
        <w:t>k,v</w:t>
      </w:r>
      <w:proofErr w:type="gramEnd"/>
      <w:r>
        <w:t>) &lt;- ratings) println(s"key: $k, value: $v")</w:t>
      </w:r>
    </w:p>
    <w:p w14:paraId="4245AC44" w14:textId="77777777" w:rsidR="00E0547C" w:rsidRDefault="00E0547C" w:rsidP="00E0547C">
      <w:pPr>
        <w:pStyle w:val="a7"/>
      </w:pPr>
      <w:r>
        <w:t>key: Snakes on a Plane, value: 4.0</w:t>
      </w:r>
    </w:p>
    <w:p w14:paraId="05EE71CA" w14:textId="77777777" w:rsidR="00E0547C" w:rsidRDefault="00E0547C" w:rsidP="00E0547C">
      <w:pPr>
        <w:pStyle w:val="a7"/>
      </w:pPr>
      <w:r>
        <w:t>key: Lady in the Water, value: 3.0</w:t>
      </w:r>
    </w:p>
    <w:p w14:paraId="5DF53B4C" w14:textId="77777777" w:rsidR="00E0547C" w:rsidRDefault="00E0547C" w:rsidP="00E0547C">
      <w:pPr>
        <w:pStyle w:val="a7"/>
      </w:pPr>
      <w:r>
        <w:t>key: You, Me and Dupree, value: 3.5</w:t>
      </w:r>
    </w:p>
    <w:p w14:paraId="785F4F55" w14:textId="23F0AC27" w:rsidR="00B023DA" w:rsidRDefault="00B023DA" w:rsidP="00E0547C">
      <w:pPr>
        <w:ind w:firstLine="420"/>
      </w:pPr>
      <w:r>
        <w:rPr>
          <w:rFonts w:hint="eastAsia"/>
        </w:rPr>
        <w:t>将</w:t>
      </w:r>
      <w:r>
        <w:rPr>
          <w:rFonts w:hint="eastAsia"/>
        </w:rPr>
        <w:t>match</w:t>
      </w:r>
      <w:r>
        <w:rPr>
          <w:rFonts w:hint="eastAsia"/>
        </w:rPr>
        <w:t>表达式与</w:t>
      </w:r>
      <w:r>
        <w:rPr>
          <w:rFonts w:hint="eastAsia"/>
        </w:rPr>
        <w:t>foreach</w:t>
      </w:r>
      <w:r>
        <w:rPr>
          <w:rFonts w:hint="eastAsia"/>
        </w:rPr>
        <w:t>方法一起使用也很容易理解：</w:t>
      </w:r>
    </w:p>
    <w:p w14:paraId="2D215083" w14:textId="77777777" w:rsidR="00E0547C" w:rsidRDefault="00E0547C" w:rsidP="00E0547C">
      <w:pPr>
        <w:pStyle w:val="a7"/>
      </w:pPr>
      <w:r>
        <w:t xml:space="preserve">scala&gt; </w:t>
      </w:r>
      <w:proofErr w:type="gramStart"/>
      <w:r>
        <w:t>ratings.foreach</w:t>
      </w:r>
      <w:proofErr w:type="gramEnd"/>
      <w:r>
        <w:t xml:space="preserve"> {</w:t>
      </w:r>
    </w:p>
    <w:p w14:paraId="721A6D15" w14:textId="77777777" w:rsidR="00E0547C" w:rsidRDefault="00E0547C" w:rsidP="00E0547C">
      <w:pPr>
        <w:pStyle w:val="a7"/>
      </w:pPr>
      <w:r>
        <w:t xml:space="preserve">     |     </w:t>
      </w:r>
      <w:proofErr w:type="gramStart"/>
      <w:r>
        <w:t>case(</w:t>
      </w:r>
      <w:proofErr w:type="gramEnd"/>
      <w:r>
        <w:t>movie, rating) =&gt; println(s"key: $movie, value: $rating")</w:t>
      </w:r>
    </w:p>
    <w:p w14:paraId="7AD7A102" w14:textId="77777777" w:rsidR="00E0547C" w:rsidRDefault="00E0547C" w:rsidP="00E0547C">
      <w:pPr>
        <w:pStyle w:val="a7"/>
      </w:pPr>
      <w:r>
        <w:t xml:space="preserve">     | }</w:t>
      </w:r>
    </w:p>
    <w:p w14:paraId="3D48B699" w14:textId="77777777" w:rsidR="00E0547C" w:rsidRDefault="00E0547C" w:rsidP="00E0547C">
      <w:pPr>
        <w:pStyle w:val="a7"/>
      </w:pPr>
      <w:r>
        <w:t>key: Snakes on a Plane, value: 4.0</w:t>
      </w:r>
    </w:p>
    <w:p w14:paraId="2991E293" w14:textId="77777777" w:rsidR="00E0547C" w:rsidRDefault="00E0547C" w:rsidP="00E0547C">
      <w:pPr>
        <w:pStyle w:val="a7"/>
      </w:pPr>
      <w:r>
        <w:t>key: Lady in the Water, value: 3.0</w:t>
      </w:r>
    </w:p>
    <w:p w14:paraId="18E2B2D4" w14:textId="77777777" w:rsidR="00E0547C" w:rsidRDefault="00E0547C" w:rsidP="00E0547C">
      <w:pPr>
        <w:pStyle w:val="a7"/>
      </w:pPr>
      <w:r>
        <w:t>key: You, Me and Dupree, value: 3.5</w:t>
      </w:r>
    </w:p>
    <w:p w14:paraId="2AAFE7DD" w14:textId="1A260DBF" w:rsidR="003753C6" w:rsidRDefault="00E0547C" w:rsidP="003753C6">
      <w:pPr>
        <w:ind w:firstLine="420"/>
      </w:pPr>
      <w:r>
        <w:rPr>
          <w:rFonts w:hint="eastAsia"/>
        </w:rPr>
        <w:t>Scala Set</w:t>
      </w:r>
      <w:r>
        <w:rPr>
          <w:rFonts w:hint="eastAsia"/>
        </w:rPr>
        <w:t>类是一个可迭代的集合，没有重复的元素。</w:t>
      </w:r>
      <w:r>
        <w:rPr>
          <w:rFonts w:hint="eastAsia"/>
        </w:rPr>
        <w:t>Scala</w:t>
      </w:r>
      <w:r>
        <w:rPr>
          <w:rFonts w:hint="eastAsia"/>
        </w:rPr>
        <w:t>具有可变和不变的</w:t>
      </w:r>
      <w:r>
        <w:rPr>
          <w:rFonts w:hint="eastAsia"/>
        </w:rPr>
        <w:t>Set</w:t>
      </w:r>
      <w:r>
        <w:rPr>
          <w:rFonts w:hint="eastAsia"/>
        </w:rPr>
        <w:t>类。</w:t>
      </w:r>
      <w:r>
        <w:rPr>
          <w:rFonts w:hint="eastAsia"/>
        </w:rPr>
        <w:t xml:space="preserve"> </w:t>
      </w:r>
      <w:r>
        <w:rPr>
          <w:rFonts w:hint="eastAsia"/>
        </w:rPr>
        <w:t>在本课程中，我们将展示如何使用可变的类。</w:t>
      </w:r>
      <w:r w:rsidR="003753C6">
        <w:rPr>
          <w:rFonts w:hint="eastAsia"/>
        </w:rPr>
        <w:t>要使用</w:t>
      </w:r>
      <w:r w:rsidR="002F3928">
        <w:rPr>
          <w:rFonts w:hint="eastAsia"/>
        </w:rPr>
        <w:t>可变的</w:t>
      </w:r>
      <w:r w:rsidR="003753C6">
        <w:rPr>
          <w:rFonts w:hint="eastAsia"/>
        </w:rPr>
        <w:t>Set</w:t>
      </w:r>
      <w:r w:rsidR="003753C6">
        <w:rPr>
          <w:rFonts w:hint="eastAsia"/>
        </w:rPr>
        <w:t>，首先导入它：</w:t>
      </w:r>
    </w:p>
    <w:p w14:paraId="3B8C2558" w14:textId="77777777" w:rsidR="00461FA7" w:rsidRDefault="00461FA7" w:rsidP="00461FA7">
      <w:pPr>
        <w:pStyle w:val="a7"/>
      </w:pPr>
      <w:r>
        <w:t xml:space="preserve">scala&gt; val set = </w:t>
      </w:r>
      <w:proofErr w:type="gramStart"/>
      <w:r>
        <w:t>scala.collection</w:t>
      </w:r>
      <w:proofErr w:type="gramEnd"/>
      <w:r>
        <w:t>.mutable.Set[Int]()</w:t>
      </w:r>
    </w:p>
    <w:p w14:paraId="23C16F57" w14:textId="77777777" w:rsidR="00461FA7" w:rsidRDefault="00461FA7" w:rsidP="00461FA7">
      <w:pPr>
        <w:pStyle w:val="a7"/>
      </w:pPr>
      <w:r>
        <w:t xml:space="preserve">set: </w:t>
      </w:r>
      <w:proofErr w:type="gramStart"/>
      <w:r>
        <w:t>scala.collection</w:t>
      </w:r>
      <w:proofErr w:type="gramEnd"/>
      <w:r>
        <w:t>.mutable.Set[Int] = Set()</w:t>
      </w:r>
    </w:p>
    <w:p w14:paraId="2BA0E9C6" w14:textId="041FC987" w:rsidR="003753C6" w:rsidRDefault="00CF798C" w:rsidP="00461FA7">
      <w:pPr>
        <w:ind w:firstLine="420"/>
      </w:pPr>
      <w:r w:rsidRPr="00CF798C">
        <w:rPr>
          <w:rFonts w:hint="eastAsia"/>
        </w:rPr>
        <w:t>可以使用</w:t>
      </w:r>
      <w:r>
        <w:rPr>
          <w:rFonts w:hint="eastAsia"/>
        </w:rPr>
        <w:t>“</w:t>
      </w:r>
      <w:r w:rsidR="006D57DF">
        <w:rPr>
          <w:rFonts w:hint="eastAsia"/>
        </w:rPr>
        <w:t>+</w:t>
      </w:r>
      <w:r w:rsidRPr="00CF798C">
        <w:rPr>
          <w:rFonts w:hint="eastAsia"/>
        </w:rPr>
        <w:t>=</w:t>
      </w:r>
      <w:r>
        <w:rPr>
          <w:rFonts w:hint="eastAsia"/>
        </w:rPr>
        <w:t>”、“</w:t>
      </w:r>
      <w:r w:rsidR="006D57DF">
        <w:rPr>
          <w:rFonts w:hint="eastAsia"/>
        </w:rPr>
        <w:t>++</w:t>
      </w:r>
      <w:r w:rsidRPr="00CF798C">
        <w:rPr>
          <w:rFonts w:hint="eastAsia"/>
        </w:rPr>
        <w:t>=</w:t>
      </w:r>
      <w:r>
        <w:rPr>
          <w:rFonts w:hint="eastAsia"/>
        </w:rPr>
        <w:t>”</w:t>
      </w:r>
      <w:r w:rsidRPr="00CF798C">
        <w:rPr>
          <w:rFonts w:hint="eastAsia"/>
        </w:rPr>
        <w:t>将元素添加到可变</w:t>
      </w:r>
      <w:r w:rsidRPr="00CF798C">
        <w:rPr>
          <w:rFonts w:hint="eastAsia"/>
        </w:rPr>
        <w:t>Set</w:t>
      </w:r>
      <w:r w:rsidRPr="00CF798C">
        <w:rPr>
          <w:rFonts w:hint="eastAsia"/>
        </w:rPr>
        <w:t>中，</w:t>
      </w:r>
      <w:r w:rsidR="003F7204">
        <w:rPr>
          <w:rFonts w:hint="eastAsia"/>
        </w:rPr>
        <w:t>还有</w:t>
      </w:r>
      <w:r w:rsidR="006665A9" w:rsidRPr="006665A9">
        <w:t>add</w:t>
      </w:r>
      <w:r w:rsidR="00A92A68">
        <w:rPr>
          <w:rFonts w:hint="eastAsia"/>
        </w:rPr>
        <w:t>()</w:t>
      </w:r>
      <w:r w:rsidRPr="00CF798C">
        <w:rPr>
          <w:rFonts w:hint="eastAsia"/>
        </w:rPr>
        <w:t>方法。这里有一些例子：</w:t>
      </w:r>
    </w:p>
    <w:p w14:paraId="0B8ABF45" w14:textId="77777777" w:rsidR="003753C6" w:rsidRDefault="003753C6" w:rsidP="00C14121">
      <w:pPr>
        <w:pStyle w:val="a7"/>
      </w:pPr>
      <w:r>
        <w:t>scala&gt; set += 1</w:t>
      </w:r>
    </w:p>
    <w:p w14:paraId="64D86B4B" w14:textId="77777777" w:rsidR="003753C6" w:rsidRDefault="003753C6" w:rsidP="00C14121">
      <w:pPr>
        <w:pStyle w:val="a7"/>
      </w:pPr>
      <w:r>
        <w:t xml:space="preserve">val res0: </w:t>
      </w:r>
      <w:proofErr w:type="gramStart"/>
      <w:r>
        <w:t>scala.collection</w:t>
      </w:r>
      <w:proofErr w:type="gramEnd"/>
      <w:r>
        <w:t>.mutable.Set[Int] = Set(1)</w:t>
      </w:r>
    </w:p>
    <w:p w14:paraId="5D99030C" w14:textId="77777777" w:rsidR="003753C6" w:rsidRDefault="003753C6" w:rsidP="00C14121">
      <w:pPr>
        <w:pStyle w:val="a7"/>
      </w:pPr>
    </w:p>
    <w:p w14:paraId="5216C54A" w14:textId="77777777" w:rsidR="003753C6" w:rsidRDefault="003753C6" w:rsidP="00C14121">
      <w:pPr>
        <w:pStyle w:val="a7"/>
      </w:pPr>
      <w:r>
        <w:t>scala&gt; set += 2 += 3</w:t>
      </w:r>
    </w:p>
    <w:p w14:paraId="4E9B913B" w14:textId="77777777" w:rsidR="003753C6" w:rsidRDefault="003753C6" w:rsidP="00C14121">
      <w:pPr>
        <w:pStyle w:val="a7"/>
      </w:pPr>
      <w:r>
        <w:t xml:space="preserve">val res1: </w:t>
      </w:r>
      <w:proofErr w:type="gramStart"/>
      <w:r>
        <w:t>scala.collection</w:t>
      </w:r>
      <w:proofErr w:type="gramEnd"/>
      <w:r>
        <w:t>.mutable.Set[Int] = Set(1, 2, 3)</w:t>
      </w:r>
    </w:p>
    <w:p w14:paraId="411F6D1C" w14:textId="77777777" w:rsidR="003753C6" w:rsidRDefault="003753C6" w:rsidP="00C14121">
      <w:pPr>
        <w:pStyle w:val="a7"/>
      </w:pPr>
    </w:p>
    <w:p w14:paraId="6DA99B7E" w14:textId="77777777" w:rsidR="003753C6" w:rsidRDefault="003753C6" w:rsidP="00C14121">
      <w:pPr>
        <w:pStyle w:val="a7"/>
      </w:pPr>
      <w:r>
        <w:lastRenderedPageBreak/>
        <w:t xml:space="preserve">scala&gt; set ++= </w:t>
      </w:r>
      <w:proofErr w:type="gramStart"/>
      <w:r>
        <w:t>Vector(</w:t>
      </w:r>
      <w:proofErr w:type="gramEnd"/>
      <w:r>
        <w:t>4, 5)</w:t>
      </w:r>
    </w:p>
    <w:p w14:paraId="1EBF2630" w14:textId="77777777" w:rsidR="003753C6" w:rsidRDefault="003753C6" w:rsidP="00C14121">
      <w:pPr>
        <w:pStyle w:val="a7"/>
      </w:pPr>
      <w:r>
        <w:t xml:space="preserve">val res2: </w:t>
      </w:r>
      <w:proofErr w:type="gramStart"/>
      <w:r>
        <w:t>scala.collection</w:t>
      </w:r>
      <w:proofErr w:type="gramEnd"/>
      <w:r>
        <w:t>.mutable.Set[Int] = Set(1, 5, 2, 3, 4)</w:t>
      </w:r>
    </w:p>
    <w:p w14:paraId="2628CB31" w14:textId="528EC4FB" w:rsidR="003753C6" w:rsidRDefault="003753C6" w:rsidP="003753C6">
      <w:pPr>
        <w:ind w:firstLine="420"/>
      </w:pPr>
      <w:r>
        <w:rPr>
          <w:rFonts w:hint="eastAsia"/>
        </w:rPr>
        <w:t>如果您尝试将值添加到其中已存在的集合中，则该尝试将被忽略：</w:t>
      </w:r>
    </w:p>
    <w:p w14:paraId="7793CD2C" w14:textId="77777777" w:rsidR="003753C6" w:rsidRDefault="003753C6" w:rsidP="00C14121">
      <w:pPr>
        <w:pStyle w:val="a7"/>
      </w:pPr>
      <w:r>
        <w:t>scala&gt; set += 2</w:t>
      </w:r>
    </w:p>
    <w:p w14:paraId="7C330BDD" w14:textId="77777777" w:rsidR="003753C6" w:rsidRDefault="003753C6" w:rsidP="00C14121">
      <w:pPr>
        <w:pStyle w:val="a7"/>
      </w:pPr>
      <w:r>
        <w:t xml:space="preserve">val res3: </w:t>
      </w:r>
      <w:proofErr w:type="gramStart"/>
      <w:r>
        <w:t>scala.collection</w:t>
      </w:r>
      <w:proofErr w:type="gramEnd"/>
      <w:r>
        <w:t>.mutable.Set[Int] = Set(1, 5, 2, 3, 4)</w:t>
      </w:r>
    </w:p>
    <w:p w14:paraId="3AE61D66" w14:textId="07CA49BD" w:rsidR="003753C6" w:rsidRDefault="00B76C78" w:rsidP="003753C6">
      <w:pPr>
        <w:ind w:firstLine="420"/>
      </w:pPr>
      <w:r w:rsidRPr="00B76C78">
        <w:rPr>
          <w:rFonts w:hint="eastAsia"/>
        </w:rPr>
        <w:t>Set</w:t>
      </w:r>
      <w:r w:rsidRPr="00B76C78">
        <w:rPr>
          <w:rFonts w:hint="eastAsia"/>
        </w:rPr>
        <w:t>还具有</w:t>
      </w:r>
      <w:r w:rsidRPr="00B76C78">
        <w:rPr>
          <w:rFonts w:hint="eastAsia"/>
        </w:rPr>
        <w:t>add</w:t>
      </w:r>
      <w:r w:rsidRPr="00B76C78">
        <w:rPr>
          <w:rFonts w:hint="eastAsia"/>
        </w:rPr>
        <w:t>方法，如果将元素添加到集合中，则返回</w:t>
      </w:r>
      <w:r w:rsidRPr="00B76C78">
        <w:rPr>
          <w:rFonts w:hint="eastAsia"/>
        </w:rPr>
        <w:t>true</w:t>
      </w:r>
      <w:r w:rsidRPr="00B76C78">
        <w:rPr>
          <w:rFonts w:hint="eastAsia"/>
        </w:rPr>
        <w:t>；如果未添加元素，则返回</w:t>
      </w:r>
      <w:r w:rsidRPr="00B76C78">
        <w:rPr>
          <w:rFonts w:hint="eastAsia"/>
        </w:rPr>
        <w:t>false</w:t>
      </w:r>
      <w:r>
        <w:rPr>
          <w:rFonts w:hint="eastAsia"/>
        </w:rPr>
        <w:t>：</w:t>
      </w:r>
    </w:p>
    <w:p w14:paraId="2902B303" w14:textId="77777777" w:rsidR="003753C6" w:rsidRDefault="003753C6" w:rsidP="00B76C78">
      <w:pPr>
        <w:pStyle w:val="a7"/>
      </w:pPr>
      <w:r>
        <w:t xml:space="preserve">scala&gt; </w:t>
      </w:r>
      <w:proofErr w:type="gramStart"/>
      <w:r>
        <w:t>set.add(</w:t>
      </w:r>
      <w:proofErr w:type="gramEnd"/>
      <w:r>
        <w:t>6)</w:t>
      </w:r>
    </w:p>
    <w:p w14:paraId="679A5593" w14:textId="77777777" w:rsidR="003753C6" w:rsidRDefault="003753C6" w:rsidP="00B76C78">
      <w:pPr>
        <w:pStyle w:val="a7"/>
      </w:pPr>
      <w:r>
        <w:t>res4: Boolean = true</w:t>
      </w:r>
    </w:p>
    <w:p w14:paraId="26D1E04A" w14:textId="77777777" w:rsidR="003753C6" w:rsidRDefault="003753C6" w:rsidP="00B76C78">
      <w:pPr>
        <w:pStyle w:val="a7"/>
      </w:pPr>
    </w:p>
    <w:p w14:paraId="5C964256" w14:textId="77777777" w:rsidR="003753C6" w:rsidRDefault="003753C6" w:rsidP="00B76C78">
      <w:pPr>
        <w:pStyle w:val="a7"/>
      </w:pPr>
      <w:r>
        <w:t xml:space="preserve">scala&gt; </w:t>
      </w:r>
      <w:proofErr w:type="gramStart"/>
      <w:r>
        <w:t>set.add(</w:t>
      </w:r>
      <w:proofErr w:type="gramEnd"/>
      <w:r>
        <w:t>5)</w:t>
      </w:r>
    </w:p>
    <w:p w14:paraId="0B7BB3B7" w14:textId="77777777" w:rsidR="003753C6" w:rsidRDefault="003753C6" w:rsidP="00B76C78">
      <w:pPr>
        <w:pStyle w:val="a7"/>
      </w:pPr>
      <w:r>
        <w:t>res5: Boolean = false</w:t>
      </w:r>
    </w:p>
    <w:p w14:paraId="4F6C3048" w14:textId="794EAFB4" w:rsidR="003753C6" w:rsidRDefault="00B76C78" w:rsidP="003753C6">
      <w:pPr>
        <w:ind w:firstLine="420"/>
      </w:pPr>
      <w:r w:rsidRPr="00B76C78">
        <w:rPr>
          <w:rFonts w:hint="eastAsia"/>
        </w:rPr>
        <w:t>可以使用</w:t>
      </w:r>
      <w:r>
        <w:rPr>
          <w:rFonts w:hint="eastAsia"/>
        </w:rPr>
        <w:t>“</w:t>
      </w:r>
      <w:r w:rsidRPr="00B76C78">
        <w:rPr>
          <w:rFonts w:hint="eastAsia"/>
        </w:rPr>
        <w:t>-=</w:t>
      </w:r>
      <w:r>
        <w:rPr>
          <w:rFonts w:hint="eastAsia"/>
        </w:rPr>
        <w:t>”</w:t>
      </w:r>
      <w:r w:rsidRPr="00B76C78">
        <w:rPr>
          <w:rFonts w:hint="eastAsia"/>
        </w:rPr>
        <w:t>和</w:t>
      </w:r>
      <w:r>
        <w:rPr>
          <w:rFonts w:hint="eastAsia"/>
        </w:rPr>
        <w:t>“</w:t>
      </w:r>
      <w:r w:rsidRPr="00B76C78">
        <w:rPr>
          <w:rFonts w:hint="eastAsia"/>
        </w:rPr>
        <w:t>-=</w:t>
      </w:r>
      <w:r>
        <w:rPr>
          <w:rFonts w:hint="eastAsia"/>
        </w:rPr>
        <w:t>”</w:t>
      </w:r>
      <w:r w:rsidRPr="00B76C78">
        <w:rPr>
          <w:rFonts w:hint="eastAsia"/>
        </w:rPr>
        <w:t>方法从集合中删除元素，如以下示例所示：</w:t>
      </w:r>
    </w:p>
    <w:p w14:paraId="01D85E3E" w14:textId="77777777" w:rsidR="003753C6" w:rsidRDefault="003753C6" w:rsidP="00B76C78">
      <w:pPr>
        <w:pStyle w:val="a7"/>
      </w:pPr>
      <w:r>
        <w:t xml:space="preserve">scala&gt; val set = </w:t>
      </w:r>
      <w:proofErr w:type="gramStart"/>
      <w:r>
        <w:t>scala.collection</w:t>
      </w:r>
      <w:proofErr w:type="gramEnd"/>
      <w:r>
        <w:t>.mutable.Set(1, 2, 3, 4, 5)</w:t>
      </w:r>
    </w:p>
    <w:p w14:paraId="64A41CA7" w14:textId="77777777" w:rsidR="003753C6" w:rsidRDefault="003753C6" w:rsidP="00B76C78">
      <w:pPr>
        <w:pStyle w:val="a7"/>
      </w:pPr>
      <w:r>
        <w:t xml:space="preserve">set: </w:t>
      </w:r>
      <w:proofErr w:type="gramStart"/>
      <w:r>
        <w:t>scala.collection</w:t>
      </w:r>
      <w:proofErr w:type="gramEnd"/>
      <w:r>
        <w:t>.mutable.Set[Int] = Set(2, 1, 4, 3, 5)</w:t>
      </w:r>
    </w:p>
    <w:p w14:paraId="06EC325A" w14:textId="77777777" w:rsidR="003753C6" w:rsidRDefault="003753C6" w:rsidP="00B76C78">
      <w:pPr>
        <w:pStyle w:val="a7"/>
      </w:pPr>
    </w:p>
    <w:p w14:paraId="2E545E98" w14:textId="77777777" w:rsidR="003753C6" w:rsidRDefault="003753C6" w:rsidP="00B76C78">
      <w:pPr>
        <w:pStyle w:val="a7"/>
      </w:pPr>
      <w:r>
        <w:t>// one element</w:t>
      </w:r>
    </w:p>
    <w:p w14:paraId="75BDB406" w14:textId="77777777" w:rsidR="003753C6" w:rsidRDefault="003753C6" w:rsidP="00B76C78">
      <w:pPr>
        <w:pStyle w:val="a7"/>
      </w:pPr>
      <w:r>
        <w:t>scala&gt; set -= 1</w:t>
      </w:r>
    </w:p>
    <w:p w14:paraId="09B03CF9" w14:textId="77777777" w:rsidR="003753C6" w:rsidRDefault="003753C6" w:rsidP="00B76C78">
      <w:pPr>
        <w:pStyle w:val="a7"/>
      </w:pPr>
      <w:r>
        <w:t xml:space="preserve">res0: </w:t>
      </w:r>
      <w:proofErr w:type="gramStart"/>
      <w:r>
        <w:t>scala.collection</w:t>
      </w:r>
      <w:proofErr w:type="gramEnd"/>
      <w:r>
        <w:t>.mutable.Set[Int] = Set(2, 4, 3, 5)</w:t>
      </w:r>
    </w:p>
    <w:p w14:paraId="491FDA6C" w14:textId="77777777" w:rsidR="003753C6" w:rsidRDefault="003753C6" w:rsidP="00B76C78">
      <w:pPr>
        <w:pStyle w:val="a7"/>
      </w:pPr>
    </w:p>
    <w:p w14:paraId="660B4363" w14:textId="77777777" w:rsidR="003753C6" w:rsidRDefault="003753C6" w:rsidP="00B76C78">
      <w:pPr>
        <w:pStyle w:val="a7"/>
      </w:pPr>
      <w:r>
        <w:t>// two or more elements (-= has a varargs field)</w:t>
      </w:r>
    </w:p>
    <w:p w14:paraId="59252B38" w14:textId="77777777" w:rsidR="003753C6" w:rsidRDefault="003753C6" w:rsidP="00B76C78">
      <w:pPr>
        <w:pStyle w:val="a7"/>
      </w:pPr>
      <w:r>
        <w:t>scala&gt; set -= (2, 3)</w:t>
      </w:r>
    </w:p>
    <w:p w14:paraId="01F7DFA9" w14:textId="77777777" w:rsidR="003753C6" w:rsidRDefault="003753C6" w:rsidP="00B76C78">
      <w:pPr>
        <w:pStyle w:val="a7"/>
      </w:pPr>
      <w:r>
        <w:t xml:space="preserve">res1: </w:t>
      </w:r>
      <w:proofErr w:type="gramStart"/>
      <w:r>
        <w:t>scala.collection</w:t>
      </w:r>
      <w:proofErr w:type="gramEnd"/>
      <w:r>
        <w:t>.mutable.Set[Int] = Set(4, 5)</w:t>
      </w:r>
    </w:p>
    <w:p w14:paraId="1D4C017B" w14:textId="77777777" w:rsidR="003753C6" w:rsidRDefault="003753C6" w:rsidP="00B76C78">
      <w:pPr>
        <w:pStyle w:val="a7"/>
      </w:pPr>
    </w:p>
    <w:p w14:paraId="07E1902D" w14:textId="77777777" w:rsidR="003753C6" w:rsidRDefault="003753C6" w:rsidP="00B76C78">
      <w:pPr>
        <w:pStyle w:val="a7"/>
      </w:pPr>
      <w:r>
        <w:t>// multiple elements defined in another sequence</w:t>
      </w:r>
    </w:p>
    <w:p w14:paraId="7364B336" w14:textId="77777777" w:rsidR="003753C6" w:rsidRDefault="003753C6" w:rsidP="00B76C78">
      <w:pPr>
        <w:pStyle w:val="a7"/>
      </w:pPr>
      <w:r>
        <w:t xml:space="preserve">scala&gt; set --= </w:t>
      </w:r>
      <w:proofErr w:type="gramStart"/>
      <w:r>
        <w:t>Array(</w:t>
      </w:r>
      <w:proofErr w:type="gramEnd"/>
      <w:r>
        <w:t>4,5)</w:t>
      </w:r>
    </w:p>
    <w:p w14:paraId="793C068A" w14:textId="77777777" w:rsidR="003753C6" w:rsidRDefault="003753C6" w:rsidP="00B76C78">
      <w:pPr>
        <w:pStyle w:val="a7"/>
      </w:pPr>
      <w:r>
        <w:t xml:space="preserve">res2: </w:t>
      </w:r>
      <w:proofErr w:type="gramStart"/>
      <w:r>
        <w:t>scala.collection</w:t>
      </w:r>
      <w:proofErr w:type="gramEnd"/>
      <w:r>
        <w:t>.mutable.Set[Int] = Set()</w:t>
      </w:r>
    </w:p>
    <w:p w14:paraId="0ED3D9F1" w14:textId="77777777" w:rsidR="003753C6" w:rsidRDefault="003753C6" w:rsidP="003753C6">
      <w:pPr>
        <w:ind w:firstLine="420"/>
      </w:pPr>
      <w:r>
        <w:rPr>
          <w:rFonts w:hint="eastAsia"/>
        </w:rPr>
        <w:t>如上例所示，还有更多使用集合的方法，包括</w:t>
      </w:r>
      <w:r>
        <w:rPr>
          <w:rFonts w:hint="eastAsia"/>
        </w:rPr>
        <w:t>clear</w:t>
      </w:r>
      <w:r>
        <w:rPr>
          <w:rFonts w:hint="eastAsia"/>
        </w:rPr>
        <w:t>和</w:t>
      </w:r>
      <w:r>
        <w:rPr>
          <w:rFonts w:hint="eastAsia"/>
        </w:rPr>
        <w:t>remove</w:t>
      </w:r>
      <w:r>
        <w:rPr>
          <w:rFonts w:hint="eastAsia"/>
        </w:rPr>
        <w:t>：</w:t>
      </w:r>
    </w:p>
    <w:p w14:paraId="2D37ADC5" w14:textId="77777777" w:rsidR="003753C6" w:rsidRDefault="003753C6" w:rsidP="00B76C78">
      <w:pPr>
        <w:pStyle w:val="a7"/>
      </w:pPr>
      <w:r>
        <w:t xml:space="preserve">scala&gt; val set = </w:t>
      </w:r>
      <w:proofErr w:type="gramStart"/>
      <w:r>
        <w:t>scala.collection</w:t>
      </w:r>
      <w:proofErr w:type="gramEnd"/>
      <w:r>
        <w:t>.mutable.Set(1, 2, 3, 4, 5)</w:t>
      </w:r>
    </w:p>
    <w:p w14:paraId="4C121CD5" w14:textId="77777777" w:rsidR="003753C6" w:rsidRDefault="003753C6" w:rsidP="00B76C78">
      <w:pPr>
        <w:pStyle w:val="a7"/>
      </w:pPr>
      <w:r>
        <w:t xml:space="preserve">set: </w:t>
      </w:r>
      <w:proofErr w:type="gramStart"/>
      <w:r>
        <w:t>scala.collection</w:t>
      </w:r>
      <w:proofErr w:type="gramEnd"/>
      <w:r>
        <w:t>.mutable.Set[Int] = Set(2, 1, 4, 3, 5)</w:t>
      </w:r>
    </w:p>
    <w:p w14:paraId="1C2766C5" w14:textId="77777777" w:rsidR="003753C6" w:rsidRDefault="003753C6" w:rsidP="00B76C78">
      <w:pPr>
        <w:pStyle w:val="a7"/>
      </w:pPr>
      <w:r>
        <w:t>// clear</w:t>
      </w:r>
    </w:p>
    <w:p w14:paraId="2E9E4B17" w14:textId="77777777" w:rsidR="003753C6" w:rsidRDefault="003753C6" w:rsidP="00B76C78">
      <w:pPr>
        <w:pStyle w:val="a7"/>
      </w:pPr>
      <w:r>
        <w:t xml:space="preserve">scala&gt; </w:t>
      </w:r>
      <w:proofErr w:type="gramStart"/>
      <w:r>
        <w:t>set.clear</w:t>
      </w:r>
      <w:proofErr w:type="gramEnd"/>
      <w:r>
        <w:t>()</w:t>
      </w:r>
    </w:p>
    <w:p w14:paraId="09B37BB0" w14:textId="77777777" w:rsidR="003753C6" w:rsidRDefault="003753C6" w:rsidP="00B76C78">
      <w:pPr>
        <w:pStyle w:val="a7"/>
      </w:pPr>
    </w:p>
    <w:p w14:paraId="459CC99B" w14:textId="77777777" w:rsidR="003753C6" w:rsidRDefault="003753C6" w:rsidP="00B76C78">
      <w:pPr>
        <w:pStyle w:val="a7"/>
      </w:pPr>
      <w:r>
        <w:t>scala&gt; set</w:t>
      </w:r>
    </w:p>
    <w:p w14:paraId="2AEF21C4" w14:textId="77777777" w:rsidR="003753C6" w:rsidRDefault="003753C6" w:rsidP="00B76C78">
      <w:pPr>
        <w:pStyle w:val="a7"/>
      </w:pPr>
      <w:r>
        <w:t xml:space="preserve">res0: </w:t>
      </w:r>
      <w:proofErr w:type="gramStart"/>
      <w:r>
        <w:t>scala.collection</w:t>
      </w:r>
      <w:proofErr w:type="gramEnd"/>
      <w:r>
        <w:t>.mutable.Set[Int] = Set()</w:t>
      </w:r>
    </w:p>
    <w:p w14:paraId="32EF299B" w14:textId="77777777" w:rsidR="003753C6" w:rsidRDefault="003753C6" w:rsidP="00B76C78">
      <w:pPr>
        <w:pStyle w:val="a7"/>
      </w:pPr>
    </w:p>
    <w:p w14:paraId="1C1BEB23" w14:textId="77777777" w:rsidR="003753C6" w:rsidRDefault="003753C6" w:rsidP="00B76C78">
      <w:pPr>
        <w:pStyle w:val="a7"/>
      </w:pPr>
      <w:r>
        <w:t>// remove</w:t>
      </w:r>
    </w:p>
    <w:p w14:paraId="761870A8" w14:textId="77777777" w:rsidR="003753C6" w:rsidRDefault="003753C6" w:rsidP="00B76C78">
      <w:pPr>
        <w:pStyle w:val="a7"/>
      </w:pPr>
      <w:r>
        <w:t xml:space="preserve">scala&gt; val set = </w:t>
      </w:r>
      <w:proofErr w:type="gramStart"/>
      <w:r>
        <w:t>scala.collection</w:t>
      </w:r>
      <w:proofErr w:type="gramEnd"/>
      <w:r>
        <w:t>.mutable.Set(1, 2, 3, 4, 5)</w:t>
      </w:r>
    </w:p>
    <w:p w14:paraId="22A6E028" w14:textId="77777777" w:rsidR="003753C6" w:rsidRDefault="003753C6" w:rsidP="00B76C78">
      <w:pPr>
        <w:pStyle w:val="a7"/>
      </w:pPr>
      <w:r>
        <w:t xml:space="preserve">set: </w:t>
      </w:r>
      <w:proofErr w:type="gramStart"/>
      <w:r>
        <w:t>scala.collection</w:t>
      </w:r>
      <w:proofErr w:type="gramEnd"/>
      <w:r>
        <w:t>.mutable.Set[Int] = Set(2, 1, 4, 3, 5)</w:t>
      </w:r>
    </w:p>
    <w:p w14:paraId="76F23392" w14:textId="77777777" w:rsidR="003753C6" w:rsidRDefault="003753C6" w:rsidP="00B76C78">
      <w:pPr>
        <w:pStyle w:val="a7"/>
      </w:pPr>
    </w:p>
    <w:p w14:paraId="44B16E76" w14:textId="77777777" w:rsidR="003753C6" w:rsidRDefault="003753C6" w:rsidP="00B76C78">
      <w:pPr>
        <w:pStyle w:val="a7"/>
      </w:pPr>
      <w:r>
        <w:t xml:space="preserve">scala&gt; </w:t>
      </w:r>
      <w:proofErr w:type="gramStart"/>
      <w:r>
        <w:t>set.remove</w:t>
      </w:r>
      <w:proofErr w:type="gramEnd"/>
      <w:r>
        <w:t>(2)</w:t>
      </w:r>
    </w:p>
    <w:p w14:paraId="65E7799C" w14:textId="77777777" w:rsidR="003753C6" w:rsidRDefault="003753C6" w:rsidP="00B76C78">
      <w:pPr>
        <w:pStyle w:val="a7"/>
      </w:pPr>
      <w:r>
        <w:t>res1: Boolean = true</w:t>
      </w:r>
    </w:p>
    <w:p w14:paraId="7C314037" w14:textId="77777777" w:rsidR="003753C6" w:rsidRDefault="003753C6" w:rsidP="00B76C78">
      <w:pPr>
        <w:pStyle w:val="a7"/>
      </w:pPr>
    </w:p>
    <w:p w14:paraId="0879896D" w14:textId="77777777" w:rsidR="003753C6" w:rsidRDefault="003753C6" w:rsidP="00B76C78">
      <w:pPr>
        <w:pStyle w:val="a7"/>
      </w:pPr>
      <w:r>
        <w:t>scala&gt; set</w:t>
      </w:r>
    </w:p>
    <w:p w14:paraId="3999CF6C" w14:textId="77777777" w:rsidR="003753C6" w:rsidRDefault="003753C6" w:rsidP="00B76C78">
      <w:pPr>
        <w:pStyle w:val="a7"/>
      </w:pPr>
      <w:r>
        <w:t xml:space="preserve">res2: </w:t>
      </w:r>
      <w:proofErr w:type="gramStart"/>
      <w:r>
        <w:t>scala.collection</w:t>
      </w:r>
      <w:proofErr w:type="gramEnd"/>
      <w:r>
        <w:t>.mutable.Set[Int] = Set(1, 4, 3, 5)</w:t>
      </w:r>
    </w:p>
    <w:p w14:paraId="5CB73E3F" w14:textId="77777777" w:rsidR="003753C6" w:rsidRDefault="003753C6" w:rsidP="00B76C78">
      <w:pPr>
        <w:pStyle w:val="a7"/>
      </w:pPr>
    </w:p>
    <w:p w14:paraId="7CDBD2D2" w14:textId="77777777" w:rsidR="003753C6" w:rsidRDefault="003753C6" w:rsidP="00B76C78">
      <w:pPr>
        <w:pStyle w:val="a7"/>
      </w:pPr>
      <w:r>
        <w:t xml:space="preserve">scala&gt; </w:t>
      </w:r>
      <w:proofErr w:type="gramStart"/>
      <w:r>
        <w:t>set.remove</w:t>
      </w:r>
      <w:proofErr w:type="gramEnd"/>
      <w:r>
        <w:t>(40)</w:t>
      </w:r>
    </w:p>
    <w:p w14:paraId="0B273BD2" w14:textId="1833BDA0" w:rsidR="003753C6" w:rsidRDefault="003753C6" w:rsidP="00B76C78">
      <w:pPr>
        <w:pStyle w:val="a7"/>
      </w:pPr>
      <w:r>
        <w:t>res3: Boolean = false</w:t>
      </w:r>
    </w:p>
    <w:p w14:paraId="0374B583" w14:textId="0ECB8342" w:rsidR="00891EC7" w:rsidRDefault="00BD64E5" w:rsidP="00D90AF9">
      <w:pPr>
        <w:pStyle w:val="Heading2"/>
      </w:pPr>
      <w:r>
        <w:rPr>
          <w:rFonts w:hint="eastAsia"/>
        </w:rPr>
        <w:lastRenderedPageBreak/>
        <w:t>案例分析</w:t>
      </w:r>
    </w:p>
    <w:p w14:paraId="34A61319" w14:textId="5F4D2C3D" w:rsidR="00D24686" w:rsidRDefault="00891EC7" w:rsidP="00D24686">
      <w:pPr>
        <w:ind w:firstLine="420"/>
      </w:pPr>
      <w:r w:rsidRPr="0067477D">
        <w:rPr>
          <w:rFonts w:hint="eastAsia"/>
        </w:rPr>
        <w:t>在</w:t>
      </w:r>
      <w:r w:rsidRPr="0067477D">
        <w:rPr>
          <w:rFonts w:hint="eastAsia"/>
        </w:rPr>
        <w:t>Spark</w:t>
      </w:r>
      <w:r w:rsidRPr="0067477D">
        <w:rPr>
          <w:rFonts w:hint="eastAsia"/>
        </w:rPr>
        <w:t>中，</w:t>
      </w:r>
      <w:r w:rsidRPr="0067477D">
        <w:rPr>
          <w:rFonts w:hint="eastAsia"/>
        </w:rPr>
        <w:t>RDD</w:t>
      </w:r>
      <w:r w:rsidRPr="0067477D">
        <w:rPr>
          <w:rFonts w:hint="eastAsia"/>
        </w:rPr>
        <w:t>是一个基本</w:t>
      </w:r>
      <w:r w:rsidR="00E86375">
        <w:rPr>
          <w:rFonts w:hint="eastAsia"/>
        </w:rPr>
        <w:t>的数据</w:t>
      </w:r>
      <w:r w:rsidRPr="0067477D">
        <w:rPr>
          <w:rFonts w:hint="eastAsia"/>
        </w:rPr>
        <w:t>抽象层</w:t>
      </w:r>
      <w:r w:rsidR="00E1036A">
        <w:rPr>
          <w:rFonts w:hint="eastAsia"/>
        </w:rPr>
        <w:t>，</w:t>
      </w:r>
      <w:r w:rsidR="00525D8C">
        <w:rPr>
          <w:rFonts w:hint="eastAsia"/>
        </w:rPr>
        <w:t>是</w:t>
      </w:r>
      <w:r w:rsidRPr="0067477D">
        <w:rPr>
          <w:rFonts w:hint="eastAsia"/>
        </w:rPr>
        <w:t>分布</w:t>
      </w:r>
      <w:r w:rsidR="00525D8C">
        <w:rPr>
          <w:rFonts w:hint="eastAsia"/>
        </w:rPr>
        <w:t>式部署</w:t>
      </w:r>
      <w:r w:rsidRPr="0067477D">
        <w:rPr>
          <w:rFonts w:hint="eastAsia"/>
        </w:rPr>
        <w:t>在群集中</w:t>
      </w:r>
      <w:r w:rsidR="00525D8C">
        <w:rPr>
          <w:rFonts w:hint="eastAsia"/>
        </w:rPr>
        <w:t>节点上的对象集合，一旦创建</w:t>
      </w:r>
      <w:r w:rsidRPr="0067477D">
        <w:rPr>
          <w:rFonts w:hint="eastAsia"/>
        </w:rPr>
        <w:t>它们是不可变的。</w:t>
      </w:r>
      <w:r w:rsidR="00525D8C">
        <w:rPr>
          <w:rFonts w:hint="eastAsia"/>
        </w:rPr>
        <w:t>我们</w:t>
      </w:r>
      <w:r w:rsidRPr="0067477D">
        <w:rPr>
          <w:rFonts w:hint="eastAsia"/>
        </w:rPr>
        <w:t>可以在</w:t>
      </w:r>
      <w:r w:rsidRPr="0067477D">
        <w:rPr>
          <w:rFonts w:hint="eastAsia"/>
        </w:rPr>
        <w:t>RDD</w:t>
      </w:r>
      <w:r w:rsidR="00174A04">
        <w:rPr>
          <w:rFonts w:hint="eastAsia"/>
        </w:rPr>
        <w:t>上</w:t>
      </w:r>
      <w:r w:rsidRPr="0067477D">
        <w:rPr>
          <w:rFonts w:hint="eastAsia"/>
        </w:rPr>
        <w:t>执行转换和动作</w:t>
      </w:r>
      <w:r w:rsidR="00174A04">
        <w:rPr>
          <w:rFonts w:hint="eastAsia"/>
        </w:rPr>
        <w:t>两种类型的数据操作。转换是惰性的计算</w:t>
      </w:r>
      <w:r w:rsidRPr="0067477D">
        <w:rPr>
          <w:rFonts w:hint="eastAsia"/>
        </w:rPr>
        <w:t>，即它们不会</w:t>
      </w:r>
      <w:r w:rsidR="00980A46">
        <w:rPr>
          <w:rFonts w:hint="eastAsia"/>
        </w:rPr>
        <w:t>在被定义的时候</w:t>
      </w:r>
      <w:r w:rsidRPr="0067477D">
        <w:rPr>
          <w:rFonts w:hint="eastAsia"/>
        </w:rPr>
        <w:t>立即计算，只有在</w:t>
      </w:r>
      <w:r w:rsidR="008007F5" w:rsidRPr="0067477D">
        <w:rPr>
          <w:rFonts w:hint="eastAsia"/>
        </w:rPr>
        <w:t>RDD</w:t>
      </w:r>
      <w:r w:rsidRPr="0067477D">
        <w:rPr>
          <w:rFonts w:hint="eastAsia"/>
        </w:rPr>
        <w:t>上</w:t>
      </w:r>
      <w:r w:rsidR="00994D5F">
        <w:rPr>
          <w:rFonts w:hint="eastAsia"/>
        </w:rPr>
        <w:t>执行</w:t>
      </w:r>
      <w:r w:rsidRPr="0067477D">
        <w:rPr>
          <w:rFonts w:hint="eastAsia"/>
        </w:rPr>
        <w:t>动作时</w:t>
      </w:r>
      <w:r w:rsidR="00994D5F">
        <w:rPr>
          <w:rFonts w:hint="eastAsia"/>
        </w:rPr>
        <w:t>，转换</w:t>
      </w:r>
      <w:r w:rsidRPr="0067477D">
        <w:rPr>
          <w:rFonts w:hint="eastAsia"/>
        </w:rPr>
        <w:t>才会执行。</w:t>
      </w:r>
      <w:r w:rsidR="006354D6">
        <w:rPr>
          <w:rFonts w:hint="eastAsia"/>
        </w:rPr>
        <w:t>我们</w:t>
      </w:r>
      <w:r w:rsidRPr="0067477D">
        <w:rPr>
          <w:rFonts w:hint="eastAsia"/>
        </w:rPr>
        <w:t>还可以在内存或磁盘上持久化或缓存</w:t>
      </w:r>
      <w:r w:rsidRPr="0067477D">
        <w:rPr>
          <w:rFonts w:hint="eastAsia"/>
        </w:rPr>
        <w:t>RDD</w:t>
      </w:r>
      <w:r w:rsidR="006354D6">
        <w:rPr>
          <w:rFonts w:hint="eastAsia"/>
        </w:rPr>
        <w:t>，</w:t>
      </w:r>
      <w:r w:rsidRPr="0067477D">
        <w:rPr>
          <w:rFonts w:hint="eastAsia"/>
        </w:rPr>
        <w:t>同时</w:t>
      </w:r>
      <w:r w:rsidRPr="0067477D">
        <w:rPr>
          <w:rFonts w:hint="eastAsia"/>
        </w:rPr>
        <w:t>RDD</w:t>
      </w:r>
      <w:r w:rsidRPr="0067477D">
        <w:rPr>
          <w:rFonts w:hint="eastAsia"/>
        </w:rPr>
        <w:t>是容错的</w:t>
      </w:r>
      <w:r w:rsidR="00994D5F">
        <w:rPr>
          <w:rFonts w:hint="eastAsia"/>
        </w:rPr>
        <w:t>，</w:t>
      </w:r>
      <w:r w:rsidR="00ED25D0">
        <w:rPr>
          <w:rFonts w:hint="eastAsia"/>
        </w:rPr>
        <w:t>如果某个节点或任务失败，则可以在其它</w:t>
      </w:r>
      <w:r w:rsidRPr="0067477D">
        <w:rPr>
          <w:rFonts w:hint="eastAsia"/>
        </w:rPr>
        <w:t>节点上自动重建</w:t>
      </w:r>
      <w:r w:rsidRPr="0067477D">
        <w:rPr>
          <w:rFonts w:hint="eastAsia"/>
        </w:rPr>
        <w:t>RDD</w:t>
      </w:r>
      <w:r w:rsidRPr="0067477D">
        <w:rPr>
          <w:rFonts w:hint="eastAsia"/>
        </w:rPr>
        <w:t>，并且完成作业。</w:t>
      </w:r>
      <w:r w:rsidR="00D24686">
        <w:rPr>
          <w:rFonts w:hint="eastAsia"/>
        </w:rPr>
        <w:t>此节内容将</w:t>
      </w:r>
      <w:r w:rsidRPr="0067477D">
        <w:rPr>
          <w:rFonts w:hint="eastAsia"/>
        </w:rPr>
        <w:t>使用了在</w:t>
      </w:r>
      <w:r w:rsidR="00F33845">
        <w:rPr>
          <w:rFonts w:hint="eastAsia"/>
        </w:rPr>
        <w:t>线拍卖系统的数据。这些</w:t>
      </w:r>
      <w:r w:rsidR="00A17ACC">
        <w:rPr>
          <w:rFonts w:hint="eastAsia"/>
        </w:rPr>
        <w:t>数据</w:t>
      </w:r>
      <w:r w:rsidRPr="0067477D">
        <w:rPr>
          <w:rFonts w:hint="eastAsia"/>
        </w:rPr>
        <w:t>被保存在本地文件系统中的</w:t>
      </w:r>
      <w:r w:rsidRPr="0067477D">
        <w:rPr>
          <w:rFonts w:hint="eastAsia"/>
        </w:rPr>
        <w:t>CSV</w:t>
      </w:r>
      <w:r w:rsidR="00A17ACC">
        <w:rPr>
          <w:rFonts w:hint="eastAsia"/>
        </w:rPr>
        <w:t>文件中，</w:t>
      </w:r>
      <w:r w:rsidR="001331AC">
        <w:rPr>
          <w:rFonts w:hint="eastAsia"/>
        </w:rPr>
        <w:t>数据包含三种类型的产品</w:t>
      </w:r>
      <w:r w:rsidRPr="0067477D">
        <w:rPr>
          <w:rFonts w:hint="eastAsia"/>
        </w:rPr>
        <w:t>：</w:t>
      </w:r>
      <w:r w:rsidRPr="0067477D">
        <w:rPr>
          <w:rFonts w:hint="eastAsia"/>
        </w:rPr>
        <w:t>Xbox</w:t>
      </w:r>
      <w:r w:rsidRPr="0067477D">
        <w:rPr>
          <w:rFonts w:hint="eastAsia"/>
        </w:rPr>
        <w:t>、</w:t>
      </w:r>
      <w:r w:rsidRPr="0067477D">
        <w:rPr>
          <w:rFonts w:hint="eastAsia"/>
        </w:rPr>
        <w:t>Cartier</w:t>
      </w:r>
      <w:r w:rsidRPr="0067477D">
        <w:rPr>
          <w:rFonts w:hint="eastAsia"/>
        </w:rPr>
        <w:t>和</w:t>
      </w:r>
      <w:r w:rsidRPr="0067477D">
        <w:rPr>
          <w:rFonts w:hint="eastAsia"/>
        </w:rPr>
        <w:t>Palm</w:t>
      </w:r>
      <w:r w:rsidRPr="0067477D">
        <w:rPr>
          <w:rFonts w:hint="eastAsia"/>
        </w:rPr>
        <w:t>。此文件中的每一行代表一个单独的出价。每个出价都有拍卖</w:t>
      </w:r>
      <w:r w:rsidRPr="0067477D">
        <w:rPr>
          <w:rFonts w:hint="eastAsia"/>
        </w:rPr>
        <w:t>ID</w:t>
      </w:r>
      <w:r w:rsidRPr="0067477D">
        <w:rPr>
          <w:rFonts w:hint="eastAsia"/>
        </w:rPr>
        <w:t>（</w:t>
      </w:r>
      <w:r w:rsidR="00AF39E7" w:rsidRPr="0067477D">
        <w:rPr>
          <w:rFonts w:hint="eastAsia"/>
        </w:rPr>
        <w:t>A</w:t>
      </w:r>
      <w:r w:rsidRPr="0067477D">
        <w:rPr>
          <w:rFonts w:hint="eastAsia"/>
        </w:rPr>
        <w:t>uctionID</w:t>
      </w:r>
      <w:r w:rsidRPr="0067477D">
        <w:rPr>
          <w:rFonts w:hint="eastAsia"/>
        </w:rPr>
        <w:t>）、投标金额</w:t>
      </w:r>
      <w:r w:rsidR="00E1036A">
        <w:rPr>
          <w:rFonts w:hint="eastAsia"/>
        </w:rPr>
        <w:t>（</w:t>
      </w:r>
      <w:r w:rsidR="00523B3F" w:rsidRPr="0067477D">
        <w:rPr>
          <w:rFonts w:hint="eastAsia"/>
        </w:rPr>
        <w:t>Bid</w:t>
      </w:r>
      <w:r w:rsidR="00E1036A">
        <w:rPr>
          <w:rFonts w:hint="eastAsia"/>
        </w:rPr>
        <w:t>）</w:t>
      </w:r>
      <w:r w:rsidRPr="0067477D">
        <w:rPr>
          <w:rFonts w:hint="eastAsia"/>
        </w:rPr>
        <w:t>、</w:t>
      </w:r>
      <w:r w:rsidR="00AF39E7" w:rsidRPr="0067477D">
        <w:rPr>
          <w:rFonts w:hint="eastAsia"/>
        </w:rPr>
        <w:t>从</w:t>
      </w:r>
      <w:r w:rsidRPr="0067477D">
        <w:rPr>
          <w:rFonts w:hint="eastAsia"/>
        </w:rPr>
        <w:t>拍卖开始的投标时间</w:t>
      </w:r>
      <w:r w:rsidR="00AF39E7" w:rsidRPr="0067477D">
        <w:rPr>
          <w:rFonts w:hint="eastAsia"/>
        </w:rPr>
        <w:t>（</w:t>
      </w:r>
      <w:r w:rsidR="00AF39E7" w:rsidRPr="0067477D">
        <w:rPr>
          <w:rFonts w:hint="eastAsia"/>
        </w:rPr>
        <w:t>Bid Time</w:t>
      </w:r>
      <w:r w:rsidR="00AF39E7" w:rsidRPr="0067477D">
        <w:rPr>
          <w:rFonts w:hint="eastAsia"/>
        </w:rPr>
        <w:t>）</w:t>
      </w:r>
      <w:r w:rsidRPr="0067477D">
        <w:rPr>
          <w:rFonts w:hint="eastAsia"/>
        </w:rPr>
        <w:t>、投标人用户名</w:t>
      </w:r>
      <w:r w:rsidR="00AF39E7" w:rsidRPr="0067477D">
        <w:rPr>
          <w:rFonts w:hint="eastAsia"/>
        </w:rPr>
        <w:t>（</w:t>
      </w:r>
      <w:r w:rsidR="00AF39E7" w:rsidRPr="0067477D">
        <w:rPr>
          <w:rFonts w:hint="eastAsia"/>
        </w:rPr>
        <w:t>Bidder</w:t>
      </w:r>
      <w:r w:rsidR="00AF39E7" w:rsidRPr="0067477D">
        <w:rPr>
          <w:rFonts w:hint="eastAsia"/>
        </w:rPr>
        <w:t>）</w:t>
      </w:r>
      <w:r w:rsidRPr="0067477D">
        <w:rPr>
          <w:rFonts w:hint="eastAsia"/>
        </w:rPr>
        <w:t>、投标人评级</w:t>
      </w:r>
      <w:r w:rsidR="00AF39E7" w:rsidRPr="0067477D">
        <w:rPr>
          <w:rFonts w:hint="eastAsia"/>
        </w:rPr>
        <w:t>（</w:t>
      </w:r>
      <w:r w:rsidR="00AF39E7" w:rsidRPr="0067477D">
        <w:rPr>
          <w:rFonts w:hint="eastAsia"/>
        </w:rPr>
        <w:t>Bidder Rate</w:t>
      </w:r>
      <w:r w:rsidR="00AF39E7" w:rsidRPr="0067477D">
        <w:rPr>
          <w:rFonts w:hint="eastAsia"/>
        </w:rPr>
        <w:t>）</w:t>
      </w:r>
      <w:r w:rsidRPr="0067477D">
        <w:rPr>
          <w:rFonts w:hint="eastAsia"/>
        </w:rPr>
        <w:t>、拍卖开标价</w:t>
      </w:r>
      <w:r w:rsidR="00AF39E7" w:rsidRPr="0067477D">
        <w:rPr>
          <w:rFonts w:hint="eastAsia"/>
        </w:rPr>
        <w:t>（</w:t>
      </w:r>
      <w:r w:rsidR="00AF39E7" w:rsidRPr="0067477D">
        <w:rPr>
          <w:rFonts w:hint="eastAsia"/>
        </w:rPr>
        <w:t>Open Bid</w:t>
      </w:r>
      <w:r w:rsidR="00AF39E7" w:rsidRPr="0067477D">
        <w:rPr>
          <w:rFonts w:hint="eastAsia"/>
        </w:rPr>
        <w:t>）</w:t>
      </w:r>
      <w:r w:rsidRPr="0067477D">
        <w:rPr>
          <w:rFonts w:hint="eastAsia"/>
        </w:rPr>
        <w:t>、最终售价</w:t>
      </w:r>
      <w:r w:rsidR="00AF39E7" w:rsidRPr="0067477D">
        <w:rPr>
          <w:rFonts w:hint="eastAsia"/>
        </w:rPr>
        <w:t>（</w:t>
      </w:r>
      <w:r w:rsidR="00AF39E7" w:rsidRPr="0067477D">
        <w:rPr>
          <w:rFonts w:hint="eastAsia"/>
        </w:rPr>
        <w:t>Price</w:t>
      </w:r>
      <w:r w:rsidR="00AF39E7" w:rsidRPr="0067477D">
        <w:rPr>
          <w:rFonts w:hint="eastAsia"/>
        </w:rPr>
        <w:t>）</w:t>
      </w:r>
      <w:r w:rsidRPr="0067477D">
        <w:rPr>
          <w:rFonts w:hint="eastAsia"/>
        </w:rPr>
        <w:t>、</w:t>
      </w:r>
      <w:r w:rsidR="001331AC">
        <w:rPr>
          <w:rFonts w:hint="eastAsia"/>
        </w:rPr>
        <w:t>产品</w:t>
      </w:r>
      <w:r w:rsidRPr="0067477D">
        <w:rPr>
          <w:rFonts w:hint="eastAsia"/>
        </w:rPr>
        <w:t>类型</w:t>
      </w:r>
      <w:r w:rsidR="00AF39E7" w:rsidRPr="0067477D">
        <w:rPr>
          <w:rFonts w:hint="eastAsia"/>
        </w:rPr>
        <w:t>（</w:t>
      </w:r>
      <w:r w:rsidR="00AF39E7" w:rsidRPr="0067477D">
        <w:rPr>
          <w:rFonts w:hint="eastAsia"/>
        </w:rPr>
        <w:t>Item</w:t>
      </w:r>
      <w:r w:rsidR="00AF39E7" w:rsidRPr="0067477D">
        <w:rPr>
          <w:rFonts w:hint="eastAsia"/>
        </w:rPr>
        <w:t>）和</w:t>
      </w:r>
      <w:r w:rsidRPr="0067477D">
        <w:rPr>
          <w:rFonts w:hint="eastAsia"/>
        </w:rPr>
        <w:t>拍卖</w:t>
      </w:r>
      <w:r w:rsidR="00AF39E7" w:rsidRPr="0067477D">
        <w:rPr>
          <w:rFonts w:hint="eastAsia"/>
        </w:rPr>
        <w:t>的天数（</w:t>
      </w:r>
      <w:r w:rsidR="00AF39E7" w:rsidRPr="0067477D">
        <w:rPr>
          <w:rFonts w:hint="eastAsia"/>
        </w:rPr>
        <w:t>Days To Live</w:t>
      </w:r>
      <w:r w:rsidR="00AF39E7" w:rsidRPr="0067477D">
        <w:rPr>
          <w:rFonts w:hint="eastAsia"/>
        </w:rPr>
        <w:t>）</w:t>
      </w:r>
      <w:r w:rsidRPr="0067477D">
        <w:rPr>
          <w:rFonts w:hint="eastAsia"/>
        </w:rPr>
        <w:t>。</w:t>
      </w:r>
      <w:bookmarkStart w:id="4" w:name="_Hlk513887964"/>
      <w:r w:rsidR="00D24686">
        <w:rPr>
          <w:rFonts w:hint="eastAsia"/>
        </w:rPr>
        <w:t>每个拍卖都有一个拍卖代码相关联</w:t>
      </w:r>
      <w:r w:rsidR="001658C6">
        <w:rPr>
          <w:rFonts w:hint="eastAsia"/>
        </w:rPr>
        <w:t>，</w:t>
      </w:r>
      <w:r w:rsidR="00D24686">
        <w:rPr>
          <w:rFonts w:hint="eastAsia"/>
        </w:rPr>
        <w:t>可以拥有多个出价，每一行代表出价。对于每个出价，有以下几个信息：</w:t>
      </w:r>
    </w:p>
    <w:tbl>
      <w:tblPr>
        <w:tblStyle w:val="TableGrid"/>
        <w:tblW w:w="0" w:type="auto"/>
        <w:tblLook w:val="04A0" w:firstRow="1" w:lastRow="0" w:firstColumn="1" w:lastColumn="0" w:noHBand="0" w:noVBand="1"/>
      </w:tblPr>
      <w:tblGrid>
        <w:gridCol w:w="2840"/>
        <w:gridCol w:w="1237"/>
        <w:gridCol w:w="4445"/>
      </w:tblGrid>
      <w:tr w:rsidR="00D24686" w14:paraId="4B39EF60" w14:textId="77777777" w:rsidTr="001658C6">
        <w:trPr>
          <w:trHeight w:val="404"/>
        </w:trPr>
        <w:tc>
          <w:tcPr>
            <w:tcW w:w="2840" w:type="dxa"/>
          </w:tcPr>
          <w:p w14:paraId="623763E5" w14:textId="77777777" w:rsidR="00D24686" w:rsidRDefault="00D24686" w:rsidP="001658C6">
            <w:pPr>
              <w:pStyle w:val="10"/>
              <w:ind w:firstLine="300"/>
            </w:pPr>
            <w:r>
              <w:rPr>
                <w:rFonts w:hint="eastAsia"/>
              </w:rPr>
              <w:t>列名</w:t>
            </w:r>
          </w:p>
        </w:tc>
        <w:tc>
          <w:tcPr>
            <w:tcW w:w="1237" w:type="dxa"/>
          </w:tcPr>
          <w:p w14:paraId="020042C7" w14:textId="77777777" w:rsidR="00D24686" w:rsidRDefault="00D24686" w:rsidP="001658C6">
            <w:pPr>
              <w:pStyle w:val="10"/>
              <w:ind w:firstLine="300"/>
            </w:pPr>
            <w:r>
              <w:rPr>
                <w:rFonts w:hint="eastAsia"/>
              </w:rPr>
              <w:t>类型</w:t>
            </w:r>
          </w:p>
        </w:tc>
        <w:tc>
          <w:tcPr>
            <w:tcW w:w="4445" w:type="dxa"/>
          </w:tcPr>
          <w:p w14:paraId="5F0E8610" w14:textId="77777777" w:rsidR="00D24686" w:rsidRDefault="00D24686" w:rsidP="001658C6">
            <w:pPr>
              <w:pStyle w:val="10"/>
              <w:ind w:firstLine="300"/>
            </w:pPr>
            <w:r>
              <w:rPr>
                <w:rFonts w:hint="eastAsia"/>
              </w:rPr>
              <w:t>描述</w:t>
            </w:r>
          </w:p>
        </w:tc>
      </w:tr>
      <w:tr w:rsidR="00D24686" w14:paraId="16950CC7" w14:textId="77777777" w:rsidTr="00E30B9B">
        <w:tc>
          <w:tcPr>
            <w:tcW w:w="2840" w:type="dxa"/>
          </w:tcPr>
          <w:p w14:paraId="08A1255F" w14:textId="77777777" w:rsidR="00D24686" w:rsidRPr="009C4C60" w:rsidRDefault="00D24686" w:rsidP="00E30B9B">
            <w:pPr>
              <w:pStyle w:val="a9"/>
              <w:ind w:firstLine="360"/>
            </w:pPr>
            <w:r w:rsidRPr="009C4C60">
              <w:t>auctionid</w:t>
            </w:r>
          </w:p>
        </w:tc>
        <w:tc>
          <w:tcPr>
            <w:tcW w:w="1237" w:type="dxa"/>
          </w:tcPr>
          <w:p w14:paraId="29236BC7" w14:textId="77777777" w:rsidR="00D24686" w:rsidRPr="009C4C60" w:rsidRDefault="00D24686" w:rsidP="00E30B9B">
            <w:pPr>
              <w:pStyle w:val="a9"/>
              <w:ind w:firstLine="360"/>
            </w:pPr>
            <w:r w:rsidRPr="009C4C60">
              <w:t>String</w:t>
            </w:r>
          </w:p>
        </w:tc>
        <w:tc>
          <w:tcPr>
            <w:tcW w:w="4445" w:type="dxa"/>
          </w:tcPr>
          <w:p w14:paraId="4EEA88F5" w14:textId="77777777" w:rsidR="00D24686" w:rsidRPr="009C4C60" w:rsidRDefault="00D24686" w:rsidP="00E30B9B">
            <w:pPr>
              <w:pStyle w:val="a9"/>
              <w:ind w:firstLine="360"/>
            </w:pPr>
            <w:r>
              <w:rPr>
                <w:rFonts w:hint="eastAsia"/>
              </w:rPr>
              <w:t>拍卖</w:t>
            </w:r>
            <w:r>
              <w:rPr>
                <w:rFonts w:hint="eastAsia"/>
              </w:rPr>
              <w:t>ID</w:t>
            </w:r>
          </w:p>
        </w:tc>
      </w:tr>
      <w:tr w:rsidR="00D24686" w14:paraId="2A350712" w14:textId="77777777" w:rsidTr="00E30B9B">
        <w:tc>
          <w:tcPr>
            <w:tcW w:w="2840" w:type="dxa"/>
          </w:tcPr>
          <w:p w14:paraId="6F17E5BD" w14:textId="77777777" w:rsidR="00D24686" w:rsidRPr="009C4C60" w:rsidRDefault="00D24686" w:rsidP="00E30B9B">
            <w:pPr>
              <w:pStyle w:val="a9"/>
              <w:ind w:firstLine="360"/>
            </w:pPr>
            <w:r w:rsidRPr="009C4C60">
              <w:t>bid</w:t>
            </w:r>
          </w:p>
        </w:tc>
        <w:tc>
          <w:tcPr>
            <w:tcW w:w="1237" w:type="dxa"/>
          </w:tcPr>
          <w:p w14:paraId="02D56D63" w14:textId="77777777" w:rsidR="00D24686" w:rsidRPr="009C4C60" w:rsidRDefault="00D24686" w:rsidP="00E30B9B">
            <w:pPr>
              <w:pStyle w:val="a9"/>
              <w:ind w:firstLine="360"/>
            </w:pPr>
            <w:r w:rsidRPr="009C4C60">
              <w:t>Float</w:t>
            </w:r>
          </w:p>
        </w:tc>
        <w:tc>
          <w:tcPr>
            <w:tcW w:w="4445" w:type="dxa"/>
          </w:tcPr>
          <w:p w14:paraId="50D22DD4" w14:textId="77777777" w:rsidR="00D24686" w:rsidRPr="009C4C60" w:rsidRDefault="00D24686" w:rsidP="00E30B9B">
            <w:pPr>
              <w:pStyle w:val="a9"/>
              <w:ind w:firstLine="360"/>
            </w:pPr>
            <w:r>
              <w:rPr>
                <w:rFonts w:hint="eastAsia"/>
              </w:rPr>
              <w:t>出价金额</w:t>
            </w:r>
          </w:p>
        </w:tc>
      </w:tr>
      <w:tr w:rsidR="00D24686" w14:paraId="0C3ABBA6" w14:textId="77777777" w:rsidTr="00E30B9B">
        <w:tc>
          <w:tcPr>
            <w:tcW w:w="2840" w:type="dxa"/>
          </w:tcPr>
          <w:p w14:paraId="4F5CFAFB" w14:textId="77777777" w:rsidR="00D24686" w:rsidRPr="009C4C60" w:rsidRDefault="00D24686" w:rsidP="00E30B9B">
            <w:pPr>
              <w:pStyle w:val="a9"/>
              <w:ind w:firstLine="360"/>
            </w:pPr>
            <w:r w:rsidRPr="009C4C60">
              <w:t>bidtime</w:t>
            </w:r>
          </w:p>
        </w:tc>
        <w:tc>
          <w:tcPr>
            <w:tcW w:w="1237" w:type="dxa"/>
          </w:tcPr>
          <w:p w14:paraId="3D1546ED" w14:textId="77777777" w:rsidR="00D24686" w:rsidRPr="009C4C60" w:rsidRDefault="00D24686" w:rsidP="00E30B9B">
            <w:pPr>
              <w:pStyle w:val="a9"/>
              <w:ind w:firstLine="360"/>
            </w:pPr>
            <w:r w:rsidRPr="009C4C60">
              <w:t>Float</w:t>
            </w:r>
          </w:p>
        </w:tc>
        <w:tc>
          <w:tcPr>
            <w:tcW w:w="4445" w:type="dxa"/>
          </w:tcPr>
          <w:p w14:paraId="744EC078" w14:textId="77777777" w:rsidR="00D24686" w:rsidRPr="009C4C60" w:rsidRDefault="00D24686" w:rsidP="00E30B9B">
            <w:pPr>
              <w:pStyle w:val="a9"/>
              <w:ind w:firstLine="360"/>
            </w:pPr>
            <w:r>
              <w:rPr>
                <w:rFonts w:hint="eastAsia"/>
              </w:rPr>
              <w:t>出价持续时间</w:t>
            </w:r>
          </w:p>
        </w:tc>
      </w:tr>
      <w:tr w:rsidR="00D24686" w14:paraId="336155B6" w14:textId="77777777" w:rsidTr="00E30B9B">
        <w:tc>
          <w:tcPr>
            <w:tcW w:w="2840" w:type="dxa"/>
          </w:tcPr>
          <w:p w14:paraId="443D931D" w14:textId="77777777" w:rsidR="00D24686" w:rsidRPr="009C4C60" w:rsidRDefault="00D24686" w:rsidP="00E30B9B">
            <w:pPr>
              <w:pStyle w:val="a9"/>
              <w:ind w:firstLine="360"/>
            </w:pPr>
            <w:r w:rsidRPr="009C4C60">
              <w:t>bidder</w:t>
            </w:r>
          </w:p>
        </w:tc>
        <w:tc>
          <w:tcPr>
            <w:tcW w:w="1237" w:type="dxa"/>
          </w:tcPr>
          <w:p w14:paraId="0941A824" w14:textId="77777777" w:rsidR="00D24686" w:rsidRPr="009C4C60" w:rsidRDefault="00D24686" w:rsidP="00E30B9B">
            <w:pPr>
              <w:pStyle w:val="a9"/>
              <w:ind w:firstLine="360"/>
            </w:pPr>
            <w:r w:rsidRPr="009C4C60">
              <w:t>String</w:t>
            </w:r>
          </w:p>
        </w:tc>
        <w:tc>
          <w:tcPr>
            <w:tcW w:w="4445" w:type="dxa"/>
          </w:tcPr>
          <w:p w14:paraId="36DC1012" w14:textId="77777777" w:rsidR="00D24686" w:rsidRPr="009C4C60" w:rsidRDefault="00D24686" w:rsidP="00E30B9B">
            <w:pPr>
              <w:pStyle w:val="a9"/>
              <w:ind w:firstLine="360"/>
            </w:pPr>
            <w:r>
              <w:rPr>
                <w:rFonts w:hint="eastAsia"/>
              </w:rPr>
              <w:t>出价人</w:t>
            </w:r>
          </w:p>
        </w:tc>
      </w:tr>
      <w:tr w:rsidR="00D24686" w14:paraId="45B0E10C" w14:textId="77777777" w:rsidTr="00E30B9B">
        <w:tc>
          <w:tcPr>
            <w:tcW w:w="2840" w:type="dxa"/>
          </w:tcPr>
          <w:p w14:paraId="3821F26C" w14:textId="77777777" w:rsidR="00D24686" w:rsidRPr="009C4C60" w:rsidRDefault="00D24686" w:rsidP="00E30B9B">
            <w:pPr>
              <w:pStyle w:val="a9"/>
              <w:ind w:firstLine="360"/>
            </w:pPr>
            <w:r w:rsidRPr="009C4C60">
              <w:t>Bidrate</w:t>
            </w:r>
          </w:p>
        </w:tc>
        <w:tc>
          <w:tcPr>
            <w:tcW w:w="1237" w:type="dxa"/>
          </w:tcPr>
          <w:p w14:paraId="095DE1C5" w14:textId="77777777" w:rsidR="00D24686" w:rsidRPr="009C4C60" w:rsidRDefault="00D24686" w:rsidP="00E30B9B">
            <w:pPr>
              <w:pStyle w:val="a9"/>
              <w:ind w:firstLine="360"/>
            </w:pPr>
            <w:r w:rsidRPr="009C4C60">
              <w:t>Int</w:t>
            </w:r>
          </w:p>
        </w:tc>
        <w:tc>
          <w:tcPr>
            <w:tcW w:w="4445" w:type="dxa"/>
          </w:tcPr>
          <w:p w14:paraId="71AAEF72" w14:textId="77777777" w:rsidR="00D24686" w:rsidRPr="009C4C60" w:rsidRDefault="00D24686" w:rsidP="00E30B9B">
            <w:pPr>
              <w:pStyle w:val="a9"/>
              <w:ind w:firstLine="360"/>
            </w:pPr>
            <w:r>
              <w:rPr>
                <w:rFonts w:hint="eastAsia"/>
              </w:rPr>
              <w:t>出价次数</w:t>
            </w:r>
          </w:p>
        </w:tc>
      </w:tr>
      <w:tr w:rsidR="00D24686" w14:paraId="4F3D71D4" w14:textId="77777777" w:rsidTr="00E30B9B">
        <w:tc>
          <w:tcPr>
            <w:tcW w:w="2840" w:type="dxa"/>
          </w:tcPr>
          <w:p w14:paraId="2DB67449" w14:textId="77777777" w:rsidR="00D24686" w:rsidRPr="009C4C60" w:rsidRDefault="00D24686" w:rsidP="00E30B9B">
            <w:pPr>
              <w:pStyle w:val="a9"/>
              <w:ind w:firstLine="360"/>
            </w:pPr>
            <w:r w:rsidRPr="009C4C60">
              <w:t>openbid</w:t>
            </w:r>
          </w:p>
        </w:tc>
        <w:tc>
          <w:tcPr>
            <w:tcW w:w="1237" w:type="dxa"/>
          </w:tcPr>
          <w:p w14:paraId="4B97CFB6" w14:textId="77777777" w:rsidR="00D24686" w:rsidRPr="009C4C60" w:rsidRDefault="00D24686" w:rsidP="00E30B9B">
            <w:pPr>
              <w:pStyle w:val="a9"/>
              <w:ind w:firstLine="360"/>
            </w:pPr>
            <w:r w:rsidRPr="009C4C60">
              <w:t>Float</w:t>
            </w:r>
          </w:p>
        </w:tc>
        <w:tc>
          <w:tcPr>
            <w:tcW w:w="4445" w:type="dxa"/>
          </w:tcPr>
          <w:p w14:paraId="1A0865FE" w14:textId="77777777" w:rsidR="00D24686" w:rsidRPr="009C4C60" w:rsidRDefault="00D24686" w:rsidP="00E30B9B">
            <w:pPr>
              <w:pStyle w:val="a9"/>
              <w:ind w:firstLine="360"/>
            </w:pPr>
            <w:r>
              <w:rPr>
                <w:rFonts w:hint="eastAsia"/>
              </w:rPr>
              <w:t>开盘价</w:t>
            </w:r>
          </w:p>
        </w:tc>
      </w:tr>
      <w:tr w:rsidR="00D24686" w14:paraId="00F92710" w14:textId="77777777" w:rsidTr="00E30B9B">
        <w:tc>
          <w:tcPr>
            <w:tcW w:w="2840" w:type="dxa"/>
          </w:tcPr>
          <w:p w14:paraId="0344A078" w14:textId="77777777" w:rsidR="00D24686" w:rsidRPr="009C4C60" w:rsidRDefault="00D24686" w:rsidP="00E30B9B">
            <w:pPr>
              <w:pStyle w:val="a9"/>
              <w:ind w:firstLine="360"/>
            </w:pPr>
            <w:r w:rsidRPr="009C4C60">
              <w:t>Price</w:t>
            </w:r>
          </w:p>
        </w:tc>
        <w:tc>
          <w:tcPr>
            <w:tcW w:w="1237" w:type="dxa"/>
          </w:tcPr>
          <w:p w14:paraId="7ACCD5E2" w14:textId="77777777" w:rsidR="00D24686" w:rsidRPr="009C4C60" w:rsidRDefault="00D24686" w:rsidP="00E30B9B">
            <w:pPr>
              <w:pStyle w:val="a9"/>
              <w:ind w:firstLine="360"/>
            </w:pPr>
            <w:r w:rsidRPr="009C4C60">
              <w:t>Float</w:t>
            </w:r>
          </w:p>
        </w:tc>
        <w:tc>
          <w:tcPr>
            <w:tcW w:w="4445" w:type="dxa"/>
          </w:tcPr>
          <w:p w14:paraId="1F364B72" w14:textId="77777777" w:rsidR="00D24686" w:rsidRPr="009C4C60" w:rsidRDefault="00D24686" w:rsidP="00E30B9B">
            <w:pPr>
              <w:pStyle w:val="a9"/>
              <w:ind w:firstLine="360"/>
            </w:pPr>
            <w:r>
              <w:rPr>
                <w:rFonts w:hint="eastAsia"/>
              </w:rPr>
              <w:t>最终价</w:t>
            </w:r>
          </w:p>
        </w:tc>
      </w:tr>
      <w:tr w:rsidR="00D24686" w14:paraId="336C015F" w14:textId="77777777" w:rsidTr="00E30B9B">
        <w:tc>
          <w:tcPr>
            <w:tcW w:w="2840" w:type="dxa"/>
          </w:tcPr>
          <w:p w14:paraId="715C51B3" w14:textId="77777777" w:rsidR="00D24686" w:rsidRPr="009C4C60" w:rsidRDefault="00D24686" w:rsidP="00E30B9B">
            <w:pPr>
              <w:pStyle w:val="a9"/>
              <w:ind w:firstLine="360"/>
            </w:pPr>
            <w:r w:rsidRPr="009C4C60">
              <w:t>Itemtype</w:t>
            </w:r>
          </w:p>
        </w:tc>
        <w:tc>
          <w:tcPr>
            <w:tcW w:w="1237" w:type="dxa"/>
          </w:tcPr>
          <w:p w14:paraId="7DB72567" w14:textId="77777777" w:rsidR="00D24686" w:rsidRPr="009C4C60" w:rsidRDefault="00D24686" w:rsidP="00E30B9B">
            <w:pPr>
              <w:pStyle w:val="a9"/>
              <w:ind w:firstLine="360"/>
            </w:pPr>
            <w:r w:rsidRPr="009C4C60">
              <w:t>String</w:t>
            </w:r>
          </w:p>
        </w:tc>
        <w:tc>
          <w:tcPr>
            <w:tcW w:w="4445" w:type="dxa"/>
          </w:tcPr>
          <w:p w14:paraId="7622E304" w14:textId="59CE4145" w:rsidR="00D24686" w:rsidRPr="009C4C60" w:rsidRDefault="001658C6" w:rsidP="00E30B9B">
            <w:pPr>
              <w:pStyle w:val="a9"/>
              <w:ind w:firstLine="360"/>
            </w:pPr>
            <w:r>
              <w:rPr>
                <w:rFonts w:hint="eastAsia"/>
              </w:rPr>
              <w:t>产品</w:t>
            </w:r>
            <w:r w:rsidR="00D24686">
              <w:rPr>
                <w:rFonts w:hint="eastAsia"/>
              </w:rPr>
              <w:t>类型</w:t>
            </w:r>
          </w:p>
        </w:tc>
      </w:tr>
      <w:tr w:rsidR="00D24686" w14:paraId="7A6230C7" w14:textId="77777777" w:rsidTr="00E30B9B">
        <w:tc>
          <w:tcPr>
            <w:tcW w:w="2840" w:type="dxa"/>
          </w:tcPr>
          <w:p w14:paraId="517D6929" w14:textId="77777777" w:rsidR="00D24686" w:rsidRPr="009C4C60" w:rsidRDefault="00D24686" w:rsidP="00E30B9B">
            <w:pPr>
              <w:pStyle w:val="a9"/>
              <w:ind w:firstLine="360"/>
            </w:pPr>
            <w:r w:rsidRPr="009C4C60">
              <w:t>dtl</w:t>
            </w:r>
          </w:p>
        </w:tc>
        <w:tc>
          <w:tcPr>
            <w:tcW w:w="1237" w:type="dxa"/>
          </w:tcPr>
          <w:p w14:paraId="533826F4" w14:textId="77777777" w:rsidR="00D24686" w:rsidRPr="009C4C60" w:rsidRDefault="00D24686" w:rsidP="00E30B9B">
            <w:pPr>
              <w:pStyle w:val="a9"/>
              <w:ind w:firstLine="360"/>
            </w:pPr>
            <w:r w:rsidRPr="009C4C60">
              <w:t>Int</w:t>
            </w:r>
          </w:p>
        </w:tc>
        <w:tc>
          <w:tcPr>
            <w:tcW w:w="4445" w:type="dxa"/>
          </w:tcPr>
          <w:p w14:paraId="2C3B4F69" w14:textId="77777777" w:rsidR="00D24686" w:rsidRPr="009C4C60" w:rsidRDefault="00D24686" w:rsidP="00E30B9B">
            <w:pPr>
              <w:pStyle w:val="a9"/>
              <w:ind w:firstLine="360"/>
            </w:pPr>
            <w:r>
              <w:rPr>
                <w:rFonts w:hint="eastAsia"/>
              </w:rPr>
              <w:t>天数</w:t>
            </w:r>
          </w:p>
        </w:tc>
      </w:tr>
    </w:tbl>
    <w:p w14:paraId="23F646FE" w14:textId="3402B0A2" w:rsidR="00D24686" w:rsidRDefault="00D24686" w:rsidP="00D24686">
      <w:pPr>
        <w:pStyle w:val="Caption"/>
      </w:pPr>
      <w:bookmarkStart w:id="5" w:name="3_3"/>
      <w:bookmarkStart w:id="6" w:name="3_4"/>
      <w:bookmarkStart w:id="7" w:name="4_1"/>
      <w:bookmarkStart w:id="8" w:name="4_3"/>
      <w:bookmarkStart w:id="9" w:name="4_4"/>
      <w:bookmarkEnd w:id="4"/>
      <w:bookmarkEnd w:id="5"/>
      <w:bookmarkEnd w:id="6"/>
      <w:bookmarkEnd w:id="7"/>
      <w:bookmarkEnd w:id="8"/>
      <w:bookmarkEnd w:id="9"/>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r w:rsidR="00B8710C">
        <w:rPr>
          <w:rFonts w:hint="eastAsia"/>
        </w:rPr>
        <w:t>案例数据说明</w:t>
      </w:r>
    </w:p>
    <w:p w14:paraId="4884FD96" w14:textId="37CDBA96" w:rsidR="00F247F2" w:rsidRDefault="00F247F2" w:rsidP="00F247F2">
      <w:pPr>
        <w:ind w:firstLine="420"/>
      </w:pPr>
      <w:r>
        <w:rPr>
          <w:rFonts w:hint="eastAsia"/>
        </w:rPr>
        <w:t>其中</w:t>
      </w:r>
      <w:r w:rsidR="001F5172">
        <w:rPr>
          <w:rFonts w:hint="eastAsia"/>
        </w:rPr>
        <w:t>的</w:t>
      </w:r>
      <w:r>
        <w:rPr>
          <w:rFonts w:hint="eastAsia"/>
        </w:rPr>
        <w:t>数据如下所示：</w:t>
      </w:r>
    </w:p>
    <w:p w14:paraId="7D88D30A" w14:textId="77777777" w:rsidR="00F247F2" w:rsidRDefault="00F247F2" w:rsidP="00F247F2">
      <w:pPr>
        <w:pStyle w:val="a7"/>
      </w:pPr>
      <w:r>
        <w:t>3406945791,195,0.</w:t>
      </w:r>
      <w:proofErr w:type="gramStart"/>
      <w:r>
        <w:t>93341,sirvinsky</w:t>
      </w:r>
      <w:proofErr w:type="gramEnd"/>
      <w:r>
        <w:t>,52,9.99,232.5,palm,7</w:t>
      </w:r>
    </w:p>
    <w:p w14:paraId="05152EB5" w14:textId="77777777" w:rsidR="00F247F2" w:rsidRDefault="00F247F2" w:rsidP="00F247F2">
      <w:pPr>
        <w:pStyle w:val="a7"/>
      </w:pPr>
      <w:r>
        <w:t>3406945791,200,0.</w:t>
      </w:r>
      <w:proofErr w:type="gramStart"/>
      <w:r>
        <w:t>93351,sirvinsky</w:t>
      </w:r>
      <w:proofErr w:type="gramEnd"/>
      <w:r>
        <w:t>,52,9.99,232.5,palm,7</w:t>
      </w:r>
    </w:p>
    <w:p w14:paraId="18AD83D6" w14:textId="77777777" w:rsidR="00F247F2" w:rsidRDefault="00F247F2" w:rsidP="00F247F2">
      <w:pPr>
        <w:pStyle w:val="a7"/>
      </w:pPr>
      <w:r>
        <w:t>3406945791,200,1.</w:t>
      </w:r>
      <w:proofErr w:type="gramStart"/>
      <w:r>
        <w:t>10953,jaguarhw</w:t>
      </w:r>
      <w:proofErr w:type="gramEnd"/>
      <w:r>
        <w:t>,1,9.99,232.5,palm,7</w:t>
      </w:r>
    </w:p>
    <w:p w14:paraId="53A7776B" w14:textId="77777777" w:rsidR="00F247F2" w:rsidRDefault="00F247F2" w:rsidP="00F247F2">
      <w:pPr>
        <w:pStyle w:val="a7"/>
      </w:pPr>
      <w:r>
        <w:t>3406945791,215,3.</w:t>
      </w:r>
      <w:proofErr w:type="gramStart"/>
      <w:r>
        <w:t>68168,lilbitreading</w:t>
      </w:r>
      <w:proofErr w:type="gramEnd"/>
      <w:r>
        <w:t>,2,9.99,232.5,palm,7</w:t>
      </w:r>
    </w:p>
    <w:p w14:paraId="5A9D1312" w14:textId="77777777" w:rsidR="00F247F2" w:rsidRDefault="00F247F2" w:rsidP="00F247F2">
      <w:pPr>
        <w:pStyle w:val="a7"/>
      </w:pPr>
      <w:r>
        <w:t>3406945791,205,4.</w:t>
      </w:r>
      <w:proofErr w:type="gramStart"/>
      <w:r>
        <w:t>04531,jaguarhw</w:t>
      </w:r>
      <w:proofErr w:type="gramEnd"/>
      <w:r>
        <w:t>,1,9.99,232.5,palm,7</w:t>
      </w:r>
    </w:p>
    <w:p w14:paraId="56F17327" w14:textId="77777777" w:rsidR="00F247F2" w:rsidRDefault="00F247F2" w:rsidP="00F247F2">
      <w:pPr>
        <w:pStyle w:val="a7"/>
      </w:pPr>
      <w:r>
        <w:t>3406945791,225,4.</w:t>
      </w:r>
      <w:proofErr w:type="gramStart"/>
      <w:r>
        <w:t>04568,jaguarhw</w:t>
      </w:r>
      <w:proofErr w:type="gramEnd"/>
      <w:r>
        <w:t>,1,9.99,232.5,palm,7</w:t>
      </w:r>
    </w:p>
    <w:p w14:paraId="07DB824D" w14:textId="77777777" w:rsidR="00F247F2" w:rsidRDefault="00F247F2" w:rsidP="00F247F2">
      <w:pPr>
        <w:pStyle w:val="a7"/>
      </w:pPr>
      <w:r>
        <w:t>3406945791,220,6.</w:t>
      </w:r>
      <w:proofErr w:type="gramStart"/>
      <w:r>
        <w:t>60786,robb</w:t>
      </w:r>
      <w:proofErr w:type="gramEnd"/>
      <w:r>
        <w:t>1069,3,9.99,232.5,palm,7</w:t>
      </w:r>
    </w:p>
    <w:p w14:paraId="0B22835E" w14:textId="77777777" w:rsidR="00F247F2" w:rsidRDefault="00F247F2" w:rsidP="00F247F2">
      <w:pPr>
        <w:pStyle w:val="a7"/>
      </w:pPr>
      <w:r>
        <w:t>3406945791,225,6.</w:t>
      </w:r>
      <w:proofErr w:type="gramStart"/>
      <w:r>
        <w:t>60799,robb</w:t>
      </w:r>
      <w:proofErr w:type="gramEnd"/>
      <w:r>
        <w:t>1069,3,9.99,232.5,palm,7</w:t>
      </w:r>
    </w:p>
    <w:p w14:paraId="461653E3" w14:textId="77777777" w:rsidR="00F247F2" w:rsidRDefault="00F247F2" w:rsidP="00F247F2">
      <w:pPr>
        <w:pStyle w:val="a7"/>
      </w:pPr>
      <w:r>
        <w:t>3406945791,230,6.</w:t>
      </w:r>
      <w:proofErr w:type="gramStart"/>
      <w:r>
        <w:t>60815,robb</w:t>
      </w:r>
      <w:proofErr w:type="gramEnd"/>
      <w:r>
        <w:t>1069,3,9.99,232.5,palm,7</w:t>
      </w:r>
    </w:p>
    <w:p w14:paraId="619D01C8" w14:textId="77777777" w:rsidR="00F247F2" w:rsidRDefault="00F247F2" w:rsidP="00F247F2">
      <w:pPr>
        <w:pStyle w:val="a7"/>
      </w:pPr>
      <w:r>
        <w:t>3406945791,230,6.</w:t>
      </w:r>
      <w:proofErr w:type="gramStart"/>
      <w:r>
        <w:t>67638,jaguarhw</w:t>
      </w:r>
      <w:proofErr w:type="gramEnd"/>
      <w:r>
        <w:t>,1,9.99,232.5,palm,7</w:t>
      </w:r>
    </w:p>
    <w:p w14:paraId="310144D3" w14:textId="5F5A3916" w:rsidR="00F247F2" w:rsidRPr="00F247F2" w:rsidRDefault="00F247F2" w:rsidP="00F247F2">
      <w:pPr>
        <w:pStyle w:val="a7"/>
      </w:pPr>
      <w:r>
        <w:t>3406945791,232.5,6.</w:t>
      </w:r>
      <w:proofErr w:type="gramStart"/>
      <w:r>
        <w:t>67674,jaguarhw</w:t>
      </w:r>
      <w:proofErr w:type="gramEnd"/>
      <w:r>
        <w:t>,1,9.99,232.5,palm,7</w:t>
      </w:r>
    </w:p>
    <w:p w14:paraId="17B61C37" w14:textId="615FECC5" w:rsidR="003E33D4" w:rsidRPr="00B14065" w:rsidRDefault="003E33D4" w:rsidP="00D90AF9">
      <w:pPr>
        <w:pStyle w:val="Heading3"/>
        <w:rPr>
          <w:rFonts w:ascii="Times" w:eastAsia="Times New Roman" w:hAnsi="Times"/>
        </w:rPr>
      </w:pPr>
      <w:r>
        <w:rPr>
          <w:rFonts w:hint="eastAsia"/>
        </w:rPr>
        <w:t>启动</w:t>
      </w:r>
      <w:r w:rsidR="006B6F4E">
        <w:rPr>
          <w:rFonts w:hint="eastAsia"/>
        </w:rPr>
        <w:t>交换</w:t>
      </w:r>
      <w:r>
        <w:rPr>
          <w:rFonts w:hint="eastAsia"/>
        </w:rPr>
        <w:t>界面</w:t>
      </w:r>
    </w:p>
    <w:p w14:paraId="1FFFF53F" w14:textId="3A39C62E" w:rsidR="00B12E89" w:rsidRDefault="002E7027" w:rsidP="00B12E89">
      <w:pPr>
        <w:ind w:firstLine="400"/>
      </w:pPr>
      <w:r>
        <w:rPr>
          <w:rFonts w:ascii="宋体" w:hAnsi="宋体" w:cs="宋体" w:hint="eastAsia"/>
          <w:kern w:val="0"/>
          <w:sz w:val="20"/>
          <w:szCs w:val="20"/>
        </w:rPr>
        <w:t>在本节，</w:t>
      </w:r>
      <w:r w:rsidR="00891EC7" w:rsidRPr="007057E5">
        <w:rPr>
          <w:rFonts w:ascii="宋体" w:hAnsi="宋体" w:cs="宋体" w:hint="eastAsia"/>
          <w:kern w:val="0"/>
          <w:sz w:val="20"/>
          <w:szCs w:val="20"/>
        </w:rPr>
        <w:t>将</w:t>
      </w:r>
      <w:r w:rsidR="00862281">
        <w:rPr>
          <w:rFonts w:ascii="宋体" w:hAnsi="宋体" w:cs="宋体" w:hint="eastAsia"/>
          <w:kern w:val="0"/>
          <w:sz w:val="20"/>
          <w:szCs w:val="20"/>
        </w:rPr>
        <w:t>学习</w:t>
      </w:r>
      <w:r>
        <w:rPr>
          <w:rFonts w:ascii="宋体" w:hAnsi="宋体" w:cs="宋体" w:hint="eastAsia"/>
          <w:kern w:val="0"/>
          <w:sz w:val="20"/>
          <w:szCs w:val="20"/>
        </w:rPr>
        <w:t>实际操作怎样</w:t>
      </w:r>
      <w:r w:rsidR="00862281">
        <w:rPr>
          <w:rFonts w:ascii="宋体" w:hAnsi="宋体" w:cs="宋体" w:hint="eastAsia"/>
          <w:kern w:val="0"/>
          <w:sz w:val="20"/>
          <w:szCs w:val="20"/>
        </w:rPr>
        <w:t>加载和检查数据，</w:t>
      </w:r>
      <w:r w:rsidR="00891EC7" w:rsidRPr="00C244D7">
        <w:rPr>
          <w:rFonts w:ascii="宋体" w:hAnsi="宋体" w:cs="宋体" w:hint="eastAsia"/>
          <w:kern w:val="0"/>
          <w:sz w:val="20"/>
          <w:szCs w:val="20"/>
        </w:rPr>
        <w:t>可以从现有集合或外部数据源创建RDD</w:t>
      </w:r>
      <w:r w:rsidR="009A5FA8">
        <w:rPr>
          <w:rFonts w:ascii="宋体" w:hAnsi="宋体" w:cs="宋体" w:hint="eastAsia"/>
          <w:kern w:val="0"/>
          <w:sz w:val="20"/>
          <w:szCs w:val="20"/>
        </w:rPr>
        <w:t>。当</w:t>
      </w:r>
      <w:r w:rsidR="00891EC7" w:rsidRPr="00C244D7">
        <w:rPr>
          <w:rFonts w:ascii="宋体" w:hAnsi="宋体" w:cs="宋体" w:hint="eastAsia"/>
          <w:kern w:val="0"/>
          <w:sz w:val="20"/>
          <w:szCs w:val="20"/>
        </w:rPr>
        <w:t>数据</w:t>
      </w:r>
      <w:r w:rsidR="009A5FA8">
        <w:rPr>
          <w:rFonts w:ascii="宋体" w:hAnsi="宋体" w:cs="宋体" w:hint="eastAsia"/>
          <w:kern w:val="0"/>
          <w:sz w:val="20"/>
          <w:szCs w:val="20"/>
        </w:rPr>
        <w:t>被</w:t>
      </w:r>
      <w:r w:rsidR="00891EC7" w:rsidRPr="00C244D7">
        <w:rPr>
          <w:rFonts w:ascii="宋体" w:hAnsi="宋体" w:cs="宋体" w:hint="eastAsia"/>
          <w:kern w:val="0"/>
          <w:sz w:val="20"/>
          <w:szCs w:val="20"/>
        </w:rPr>
        <w:t>加载到Spark</w:t>
      </w:r>
      <w:r w:rsidR="009A5FA8">
        <w:rPr>
          <w:rFonts w:ascii="宋体" w:hAnsi="宋体" w:cs="宋体" w:hint="eastAsia"/>
          <w:kern w:val="0"/>
          <w:sz w:val="20"/>
          <w:szCs w:val="20"/>
        </w:rPr>
        <w:t>中时，就</w:t>
      </w:r>
      <w:r w:rsidR="00891EC7" w:rsidRPr="00C244D7">
        <w:rPr>
          <w:rFonts w:ascii="宋体" w:hAnsi="宋体" w:cs="宋体" w:hint="eastAsia"/>
          <w:kern w:val="0"/>
          <w:sz w:val="20"/>
          <w:szCs w:val="20"/>
        </w:rPr>
        <w:t>创建一个RDD。</w:t>
      </w:r>
      <w:r w:rsidR="00B9427A">
        <w:rPr>
          <w:rFonts w:ascii="宋体" w:hAnsi="宋体" w:cs="宋体" w:hint="eastAsia"/>
          <w:kern w:val="0"/>
          <w:sz w:val="20"/>
          <w:szCs w:val="20"/>
        </w:rPr>
        <w:t>我们可以将</w:t>
      </w:r>
      <w:r w:rsidR="00891EC7" w:rsidRPr="00C244D7">
        <w:rPr>
          <w:rFonts w:ascii="宋体" w:hAnsi="宋体" w:cs="宋体" w:hint="eastAsia"/>
          <w:kern w:val="0"/>
          <w:sz w:val="20"/>
          <w:szCs w:val="20"/>
        </w:rPr>
        <w:t>创建的第一个RDD通常称为输入RDD</w:t>
      </w:r>
      <w:r w:rsidR="00B9427A">
        <w:rPr>
          <w:rFonts w:ascii="宋体" w:hAnsi="宋体" w:cs="宋体" w:hint="eastAsia"/>
          <w:kern w:val="0"/>
          <w:sz w:val="20"/>
          <w:szCs w:val="20"/>
        </w:rPr>
        <w:t>或基础</w:t>
      </w:r>
      <w:r w:rsidR="00891EC7" w:rsidRPr="00C244D7">
        <w:rPr>
          <w:rFonts w:ascii="宋体" w:hAnsi="宋体" w:cs="宋体" w:hint="eastAsia"/>
          <w:kern w:val="0"/>
          <w:sz w:val="20"/>
          <w:szCs w:val="20"/>
        </w:rPr>
        <w:t>RDD</w:t>
      </w:r>
      <w:r w:rsidR="009A5FA8">
        <w:rPr>
          <w:rFonts w:ascii="宋体" w:hAnsi="宋体" w:cs="宋体" w:hint="eastAsia"/>
          <w:kern w:val="0"/>
          <w:sz w:val="20"/>
          <w:szCs w:val="20"/>
        </w:rPr>
        <w:t>，意思就是说这是</w:t>
      </w:r>
      <w:r w:rsidR="00B01AC0">
        <w:rPr>
          <w:rFonts w:ascii="宋体" w:hAnsi="宋体" w:cs="宋体" w:hint="eastAsia"/>
          <w:kern w:val="0"/>
          <w:sz w:val="20"/>
          <w:szCs w:val="20"/>
        </w:rPr>
        <w:t>之后</w:t>
      </w:r>
      <w:r w:rsidR="009A5FA8">
        <w:rPr>
          <w:rFonts w:ascii="宋体" w:hAnsi="宋体" w:cs="宋体" w:hint="eastAsia"/>
          <w:kern w:val="0"/>
          <w:sz w:val="20"/>
          <w:szCs w:val="20"/>
        </w:rPr>
        <w:t>RDD</w:t>
      </w:r>
      <w:r w:rsidR="00B01AC0">
        <w:rPr>
          <w:rFonts w:ascii="宋体" w:hAnsi="宋体" w:cs="宋体" w:hint="eastAsia"/>
          <w:kern w:val="0"/>
          <w:sz w:val="20"/>
          <w:szCs w:val="20"/>
        </w:rPr>
        <w:t>转换</w:t>
      </w:r>
      <w:r w:rsidR="009A5FA8">
        <w:rPr>
          <w:rFonts w:ascii="宋体" w:hAnsi="宋体" w:cs="宋体" w:hint="eastAsia"/>
          <w:kern w:val="0"/>
          <w:sz w:val="20"/>
          <w:szCs w:val="20"/>
        </w:rPr>
        <w:t>的基础，将来的转换操作是在其之上进行的</w:t>
      </w:r>
      <w:r w:rsidR="00E00B87">
        <w:rPr>
          <w:rFonts w:ascii="宋体" w:hAnsi="宋体" w:cs="宋体" w:hint="eastAsia"/>
          <w:kern w:val="0"/>
          <w:sz w:val="20"/>
          <w:szCs w:val="20"/>
        </w:rPr>
        <w:t>。我们</w:t>
      </w:r>
      <w:r w:rsidR="00891EC7" w:rsidRPr="00C244D7">
        <w:rPr>
          <w:rFonts w:ascii="宋体" w:hAnsi="宋体" w:cs="宋体" w:hint="eastAsia"/>
          <w:kern w:val="0"/>
          <w:sz w:val="20"/>
          <w:szCs w:val="20"/>
        </w:rPr>
        <w:t>使用Spark</w:t>
      </w:r>
      <w:r w:rsidR="00B14065">
        <w:rPr>
          <w:rFonts w:ascii="宋体" w:hAnsi="宋体" w:cs="宋体" w:hint="eastAsia"/>
          <w:kern w:val="0"/>
          <w:sz w:val="20"/>
          <w:szCs w:val="20"/>
        </w:rPr>
        <w:t>交互界面</w:t>
      </w:r>
      <w:r w:rsidR="00891EC7" w:rsidRPr="00C244D7">
        <w:rPr>
          <w:rFonts w:ascii="宋体" w:hAnsi="宋体" w:cs="宋体" w:hint="eastAsia"/>
          <w:kern w:val="0"/>
          <w:sz w:val="20"/>
          <w:szCs w:val="20"/>
        </w:rPr>
        <w:t>将拍卖数据加载到Spark中。</w:t>
      </w:r>
      <w:r w:rsidR="00891EC7" w:rsidRPr="00C244D7">
        <w:rPr>
          <w:rFonts w:ascii="Times" w:eastAsia="Times New Roman" w:hAnsi="Times" w:hint="eastAsia"/>
          <w:kern w:val="0"/>
          <w:sz w:val="20"/>
          <w:szCs w:val="20"/>
        </w:rPr>
        <w:t>Spark</w:t>
      </w:r>
      <w:r w:rsidR="00891EC7" w:rsidRPr="00C244D7">
        <w:rPr>
          <w:rFonts w:ascii="宋体" w:hAnsi="宋体" w:cs="宋体" w:hint="eastAsia"/>
          <w:kern w:val="0"/>
          <w:sz w:val="20"/>
          <w:szCs w:val="20"/>
        </w:rPr>
        <w:t>交互式</w:t>
      </w:r>
      <w:r w:rsidR="00B14065">
        <w:rPr>
          <w:rFonts w:ascii="宋体" w:hAnsi="宋体" w:cs="宋体" w:hint="eastAsia"/>
          <w:kern w:val="0"/>
          <w:sz w:val="20"/>
          <w:szCs w:val="20"/>
        </w:rPr>
        <w:t>界面</w:t>
      </w:r>
      <w:r w:rsidR="00994D5F">
        <w:rPr>
          <w:rFonts w:ascii="宋体" w:hAnsi="宋体" w:cs="宋体" w:hint="eastAsia"/>
          <w:kern w:val="0"/>
          <w:sz w:val="20"/>
          <w:szCs w:val="20"/>
        </w:rPr>
        <w:t>（REPL）</w:t>
      </w:r>
      <w:r w:rsidR="007F74EB">
        <w:rPr>
          <w:rFonts w:ascii="宋体" w:hAnsi="宋体" w:cs="宋体" w:hint="eastAsia"/>
          <w:kern w:val="0"/>
          <w:sz w:val="20"/>
          <w:szCs w:val="20"/>
        </w:rPr>
        <w:t>允许以交互方式写入</w:t>
      </w:r>
      <w:r w:rsidR="000665FA">
        <w:rPr>
          <w:rFonts w:ascii="宋体" w:hAnsi="宋体" w:cs="宋体" w:hint="eastAsia"/>
          <w:kern w:val="0"/>
          <w:sz w:val="20"/>
          <w:szCs w:val="20"/>
        </w:rPr>
        <w:t>和输出</w:t>
      </w:r>
      <w:r w:rsidR="007F74EB">
        <w:rPr>
          <w:rFonts w:ascii="宋体" w:hAnsi="宋体" w:cs="宋体" w:hint="eastAsia"/>
          <w:kern w:val="0"/>
          <w:sz w:val="20"/>
          <w:szCs w:val="20"/>
        </w:rPr>
        <w:t>，</w:t>
      </w:r>
      <w:r w:rsidR="00994D5F">
        <w:rPr>
          <w:rFonts w:ascii="宋体" w:hAnsi="宋体" w:cs="宋体" w:hint="eastAsia"/>
          <w:kern w:val="0"/>
          <w:sz w:val="20"/>
          <w:szCs w:val="20"/>
        </w:rPr>
        <w:t>其支持的语言分别为</w:t>
      </w:r>
      <w:r w:rsidR="00891EC7" w:rsidRPr="00B12E89">
        <w:rPr>
          <w:rFonts w:hint="eastAsia"/>
        </w:rPr>
        <w:t>Scala</w:t>
      </w:r>
      <w:r w:rsidR="008A6CAE" w:rsidRPr="00B12E89">
        <w:rPr>
          <w:rFonts w:hint="eastAsia"/>
        </w:rPr>
        <w:t>、</w:t>
      </w:r>
      <w:r w:rsidR="00891EC7" w:rsidRPr="00B12E89">
        <w:rPr>
          <w:rFonts w:hint="eastAsia"/>
        </w:rPr>
        <w:t>Python</w:t>
      </w:r>
      <w:r w:rsidR="008A6CAE" w:rsidRPr="00B12E89">
        <w:rPr>
          <w:rFonts w:hint="eastAsia"/>
        </w:rPr>
        <w:t>和</w:t>
      </w:r>
      <w:r w:rsidR="008A6CAE" w:rsidRPr="00B12E89">
        <w:rPr>
          <w:rFonts w:hint="eastAsia"/>
        </w:rPr>
        <w:t>R</w:t>
      </w:r>
      <w:r w:rsidR="007B2034">
        <w:rPr>
          <w:rFonts w:hint="eastAsia"/>
        </w:rPr>
        <w:t>。</w:t>
      </w:r>
      <w:r w:rsidR="00B12E89" w:rsidRPr="00B12E89">
        <w:rPr>
          <w:rFonts w:hint="eastAsia"/>
        </w:rPr>
        <w:t>当输入代码时，交互式界面</w:t>
      </w:r>
      <w:r w:rsidR="00B12E89">
        <w:rPr>
          <w:rFonts w:hint="eastAsia"/>
        </w:rPr>
        <w:t>提供即时反馈；</w:t>
      </w:r>
      <w:r w:rsidR="00B12E89" w:rsidRPr="00B12E89">
        <w:rPr>
          <w:rFonts w:hint="eastAsia"/>
        </w:rPr>
        <w:t>当界面启动时，</w:t>
      </w:r>
      <w:r w:rsidR="00B12E89" w:rsidRPr="00B12E89">
        <w:rPr>
          <w:rFonts w:hint="eastAsia"/>
        </w:rPr>
        <w:t>SparkContext</w:t>
      </w:r>
      <w:r w:rsidR="00B12E89" w:rsidRPr="00B12E89">
        <w:rPr>
          <w:rFonts w:hint="eastAsia"/>
        </w:rPr>
        <w:t>和</w:t>
      </w:r>
      <w:r w:rsidR="00B12E89" w:rsidRPr="00B12E89">
        <w:rPr>
          <w:rFonts w:hint="eastAsia"/>
        </w:rPr>
        <w:t>SparkSession</w:t>
      </w:r>
      <w:r w:rsidR="008720A6">
        <w:rPr>
          <w:rFonts w:hint="eastAsia"/>
        </w:rPr>
        <w:t>对象被初始化，然后分别使用</w:t>
      </w:r>
      <w:r w:rsidR="00B12E89" w:rsidRPr="00B12E89">
        <w:rPr>
          <w:rFonts w:hint="eastAsia"/>
        </w:rPr>
        <w:t>变量</w:t>
      </w:r>
      <w:r w:rsidR="00B12E89" w:rsidRPr="00B12E89">
        <w:rPr>
          <w:rFonts w:hint="eastAsia"/>
        </w:rPr>
        <w:t>sc</w:t>
      </w:r>
      <w:r w:rsidR="00B12E89" w:rsidRPr="00B12E89">
        <w:rPr>
          <w:rFonts w:hint="eastAsia"/>
        </w:rPr>
        <w:t>和</w:t>
      </w:r>
      <w:r w:rsidR="00B12E89" w:rsidRPr="00B12E89">
        <w:rPr>
          <w:rFonts w:hint="eastAsia"/>
        </w:rPr>
        <w:t>spark</w:t>
      </w:r>
      <w:r w:rsidR="008720A6">
        <w:rPr>
          <w:rFonts w:hint="eastAsia"/>
        </w:rPr>
        <w:lastRenderedPageBreak/>
        <w:t>定义这两个对象</w:t>
      </w:r>
      <w:r w:rsidR="00B12E89" w:rsidRPr="00B12E89">
        <w:rPr>
          <w:rFonts w:hint="eastAsia"/>
        </w:rPr>
        <w:t>。</w:t>
      </w:r>
    </w:p>
    <w:p w14:paraId="1EA3CEF8" w14:textId="0D47B6F2" w:rsidR="00B12E89" w:rsidRDefault="00B12E89" w:rsidP="0067477D">
      <w:pPr>
        <w:pStyle w:val="a2"/>
        <w:spacing w:before="156"/>
      </w:pPr>
      <w:r>
        <w:rPr>
          <w:rFonts w:hint="eastAsia"/>
        </w:rPr>
        <w:t>REPL</w:t>
      </w:r>
    </w:p>
    <w:p w14:paraId="36378280" w14:textId="4CF89595" w:rsidR="00891EC7" w:rsidRPr="00342F23" w:rsidRDefault="008A6CAE" w:rsidP="00342F23">
      <w:pPr>
        <w:pStyle w:val="ab"/>
        <w:spacing w:after="156"/>
        <w:ind w:firstLine="420"/>
      </w:pPr>
      <w:r w:rsidRPr="00342F23">
        <w:rPr>
          <w:rFonts w:hint="eastAsia"/>
        </w:rPr>
        <w:t>是指</w:t>
      </w:r>
      <w:r w:rsidR="00486B2D" w:rsidRPr="00342F23">
        <w:rPr>
          <w:rFonts w:hint="eastAsia"/>
        </w:rPr>
        <w:t>交互式解释器环境，</w:t>
      </w:r>
      <w:r w:rsidR="0067570F" w:rsidRPr="00342F23">
        <w:rPr>
          <w:rFonts w:hint="eastAsia"/>
        </w:rPr>
        <w:t>其缩写分别表示</w:t>
      </w:r>
      <w:r w:rsidR="00486B2D" w:rsidRPr="00342F23">
        <w:rPr>
          <w:rFonts w:hint="eastAsia"/>
        </w:rPr>
        <w:t>R(read)</w:t>
      </w:r>
      <w:r w:rsidR="00486B2D" w:rsidRPr="00342F23">
        <w:rPr>
          <w:rFonts w:hint="eastAsia"/>
        </w:rPr>
        <w:t>、</w:t>
      </w:r>
      <w:r w:rsidR="00486B2D" w:rsidRPr="00342F23">
        <w:rPr>
          <w:rFonts w:hint="eastAsia"/>
        </w:rPr>
        <w:t>E(evaluate)</w:t>
      </w:r>
      <w:r w:rsidR="00486B2D" w:rsidRPr="00342F23">
        <w:rPr>
          <w:rFonts w:hint="eastAsia"/>
        </w:rPr>
        <w:t>、</w:t>
      </w:r>
      <w:r w:rsidR="00486B2D" w:rsidRPr="00342F23">
        <w:rPr>
          <w:rFonts w:hint="eastAsia"/>
        </w:rPr>
        <w:t>P(print)</w:t>
      </w:r>
      <w:r w:rsidR="00486B2D" w:rsidRPr="00342F23">
        <w:rPr>
          <w:rFonts w:hint="eastAsia"/>
        </w:rPr>
        <w:t>、</w:t>
      </w:r>
      <w:r w:rsidR="00486B2D" w:rsidRPr="00342F23">
        <w:rPr>
          <w:rFonts w:hint="eastAsia"/>
        </w:rPr>
        <w:t>L(loop)</w:t>
      </w:r>
      <w:r w:rsidR="0067570F" w:rsidRPr="00342F23">
        <w:rPr>
          <w:rFonts w:hint="eastAsia"/>
        </w:rPr>
        <w:t>，输入值，交互式解释器会读取输入内容并对它求值，再返回结果，并重复此过程。</w:t>
      </w:r>
    </w:p>
    <w:p w14:paraId="490CD54E" w14:textId="77777777" w:rsidR="00862281" w:rsidRDefault="00862281" w:rsidP="00862281">
      <w:pPr>
        <w:pStyle w:val="a7"/>
      </w:pPr>
      <w:r>
        <w:t>root@bb8bf6efccc</w:t>
      </w:r>
      <w:proofErr w:type="gramStart"/>
      <w:r>
        <w:t>9:~</w:t>
      </w:r>
      <w:proofErr w:type="gramEnd"/>
      <w:r>
        <w:t># spark-shell</w:t>
      </w:r>
    </w:p>
    <w:p w14:paraId="0C5FFA50" w14:textId="77777777" w:rsidR="00862281" w:rsidRDefault="00862281" w:rsidP="00862281">
      <w:pPr>
        <w:pStyle w:val="a7"/>
      </w:pPr>
      <w:r>
        <w:t>20/03/05 07:42:31 WARN NativeCodeLoader: Unable to load native-hadoop library for your platform... using builtin-java classes where applicable</w:t>
      </w:r>
    </w:p>
    <w:p w14:paraId="591294E5" w14:textId="77777777" w:rsidR="00862281" w:rsidRDefault="00862281" w:rsidP="00862281">
      <w:pPr>
        <w:pStyle w:val="a7"/>
      </w:pPr>
      <w:r>
        <w:t>Using Spark's default log4j profile: org/apache/spark/log4j-defaults.properties</w:t>
      </w:r>
    </w:p>
    <w:p w14:paraId="38E6FA1F" w14:textId="77777777" w:rsidR="00862281" w:rsidRDefault="00862281" w:rsidP="00862281">
      <w:pPr>
        <w:pStyle w:val="a7"/>
      </w:pPr>
      <w:r>
        <w:t>Setting default log level to "WARN".</w:t>
      </w:r>
    </w:p>
    <w:p w14:paraId="10164471" w14:textId="77777777" w:rsidR="00862281" w:rsidRDefault="00862281" w:rsidP="00862281">
      <w:pPr>
        <w:pStyle w:val="a7"/>
      </w:pPr>
      <w:r>
        <w:t xml:space="preserve">To adjust logging level use </w:t>
      </w:r>
      <w:proofErr w:type="gramStart"/>
      <w:r>
        <w:t>sc.setLogLevel</w:t>
      </w:r>
      <w:proofErr w:type="gramEnd"/>
      <w:r>
        <w:t>(newLevel). For SparkR, use setLogLevel(newLevel).</w:t>
      </w:r>
    </w:p>
    <w:p w14:paraId="414C59F9" w14:textId="77777777" w:rsidR="00862281" w:rsidRDefault="00862281" w:rsidP="00862281">
      <w:pPr>
        <w:pStyle w:val="a7"/>
      </w:pPr>
      <w:r>
        <w:t>20/03/05 07:42:37 WARN Utils: Service 'SparkUI' could not bind on port 4040. Attempting port 4041.</w:t>
      </w:r>
    </w:p>
    <w:p w14:paraId="292484C4" w14:textId="77777777" w:rsidR="00862281" w:rsidRDefault="00862281" w:rsidP="00862281">
      <w:pPr>
        <w:pStyle w:val="a7"/>
      </w:pPr>
      <w:r>
        <w:t>Spark context Web UI available at http://bb8bf6efccc9:4041</w:t>
      </w:r>
    </w:p>
    <w:p w14:paraId="79062ED6" w14:textId="77777777" w:rsidR="00862281" w:rsidRDefault="00862281" w:rsidP="00862281">
      <w:pPr>
        <w:pStyle w:val="a7"/>
      </w:pPr>
      <w:r>
        <w:t xml:space="preserve">Spark context available as 'sc' (master = </w:t>
      </w:r>
      <w:proofErr w:type="gramStart"/>
      <w:r>
        <w:t>local[</w:t>
      </w:r>
      <w:proofErr w:type="gramEnd"/>
      <w:r>
        <w:t>*], app id = local-1583394157795).</w:t>
      </w:r>
    </w:p>
    <w:p w14:paraId="7D3FCD90" w14:textId="77777777" w:rsidR="00862281" w:rsidRDefault="00862281" w:rsidP="00862281">
      <w:pPr>
        <w:pStyle w:val="a7"/>
      </w:pPr>
      <w:r>
        <w:t>Spark session available as 'spark'.</w:t>
      </w:r>
    </w:p>
    <w:p w14:paraId="13BDF70A" w14:textId="77777777" w:rsidR="00862281" w:rsidRDefault="00862281" w:rsidP="00862281">
      <w:pPr>
        <w:pStyle w:val="a7"/>
      </w:pPr>
      <w:r>
        <w:t>Welcome to</w:t>
      </w:r>
    </w:p>
    <w:p w14:paraId="79BAF97F" w14:textId="77777777" w:rsidR="00862281" w:rsidRDefault="00862281" w:rsidP="00862281">
      <w:pPr>
        <w:pStyle w:val="a7"/>
      </w:pPr>
      <w:r>
        <w:t xml:space="preserve">      ____              __</w:t>
      </w:r>
    </w:p>
    <w:p w14:paraId="15026630" w14:textId="77777777" w:rsidR="00862281" w:rsidRDefault="00862281" w:rsidP="00862281">
      <w:pPr>
        <w:pStyle w:val="a7"/>
      </w:pPr>
      <w:r>
        <w:t xml:space="preserve">     / __/__  ___ _____/ /__</w:t>
      </w:r>
    </w:p>
    <w:p w14:paraId="18170C64" w14:textId="77777777" w:rsidR="00862281" w:rsidRDefault="00862281" w:rsidP="00862281">
      <w:pPr>
        <w:pStyle w:val="a7"/>
      </w:pPr>
      <w:r>
        <w:t xml:space="preserve">    _\ \/ _ \/ _ `/ __/  '_/</w:t>
      </w:r>
    </w:p>
    <w:p w14:paraId="474320B5" w14:textId="77777777" w:rsidR="00862281" w:rsidRDefault="00862281" w:rsidP="00862281">
      <w:pPr>
        <w:pStyle w:val="a7"/>
      </w:pPr>
      <w:r>
        <w:t xml:space="preserve">   /___</w:t>
      </w:r>
      <w:proofErr w:type="gramStart"/>
      <w:r>
        <w:t>/ .</w:t>
      </w:r>
      <w:proofErr w:type="gramEnd"/>
      <w:r>
        <w:t>__/\_,_/_/ /_/\_\   version 2.4.5</w:t>
      </w:r>
    </w:p>
    <w:p w14:paraId="754AAB6C" w14:textId="77777777" w:rsidR="00862281" w:rsidRDefault="00862281" w:rsidP="00862281">
      <w:pPr>
        <w:pStyle w:val="a7"/>
      </w:pPr>
      <w:r>
        <w:t xml:space="preserve">      /_/</w:t>
      </w:r>
    </w:p>
    <w:p w14:paraId="4C9F4F1C" w14:textId="77777777" w:rsidR="00862281" w:rsidRDefault="00862281" w:rsidP="00862281">
      <w:pPr>
        <w:pStyle w:val="a7"/>
      </w:pPr>
    </w:p>
    <w:p w14:paraId="16AACF33" w14:textId="77777777" w:rsidR="00862281" w:rsidRDefault="00862281" w:rsidP="00862281">
      <w:pPr>
        <w:pStyle w:val="a7"/>
      </w:pPr>
      <w:r>
        <w:t>Using Scala version 2.11.12 (OpenJDK 64-Bit Server VM, Java 1.8.0_212)</w:t>
      </w:r>
    </w:p>
    <w:p w14:paraId="31DB8BD4" w14:textId="77777777" w:rsidR="00862281" w:rsidRDefault="00862281" w:rsidP="00862281">
      <w:pPr>
        <w:pStyle w:val="a7"/>
      </w:pPr>
      <w:r>
        <w:t>Type in expressions to have them evaluated.</w:t>
      </w:r>
    </w:p>
    <w:p w14:paraId="4E90159D" w14:textId="77777777" w:rsidR="00862281" w:rsidRDefault="00862281" w:rsidP="00862281">
      <w:pPr>
        <w:pStyle w:val="a7"/>
      </w:pPr>
      <w:proofErr w:type="gramStart"/>
      <w:r>
        <w:t>Type :help</w:t>
      </w:r>
      <w:proofErr w:type="gramEnd"/>
      <w:r>
        <w:t xml:space="preserve"> for more information.</w:t>
      </w:r>
    </w:p>
    <w:p w14:paraId="0899FA76" w14:textId="77777777" w:rsidR="00862281" w:rsidRDefault="00862281" w:rsidP="00862281">
      <w:pPr>
        <w:pStyle w:val="a7"/>
      </w:pPr>
    </w:p>
    <w:p w14:paraId="0CA5A888" w14:textId="162A2CDA" w:rsidR="009021DB" w:rsidRDefault="00862281" w:rsidP="00862281">
      <w:pPr>
        <w:pStyle w:val="a7"/>
      </w:pPr>
      <w:r>
        <w:t>scala&gt;</w:t>
      </w:r>
    </w:p>
    <w:p w14:paraId="39E94FB0" w14:textId="45181102" w:rsidR="006B73BF" w:rsidRDefault="005954A1" w:rsidP="00310F6B">
      <w:pPr>
        <w:pStyle w:val="Heading3"/>
      </w:pPr>
      <w:r>
        <w:rPr>
          <w:rFonts w:hint="eastAsia"/>
        </w:rPr>
        <w:t>SparkContext</w:t>
      </w:r>
      <w:r>
        <w:rPr>
          <w:rFonts w:hint="eastAsia"/>
        </w:rPr>
        <w:t>和</w:t>
      </w:r>
      <w:r>
        <w:rPr>
          <w:rFonts w:hint="eastAsia"/>
        </w:rPr>
        <w:t>SparkSession</w:t>
      </w:r>
    </w:p>
    <w:p w14:paraId="059C9E33" w14:textId="278C6AC0" w:rsidR="00093397" w:rsidRDefault="00093397" w:rsidP="004013E5">
      <w:pPr>
        <w:ind w:firstLine="420"/>
      </w:pPr>
      <w:r>
        <w:rPr>
          <w:rFonts w:hint="eastAsia"/>
        </w:rPr>
        <w:t>会注意到</w:t>
      </w:r>
      <w:r w:rsidR="007D4FCE">
        <w:rPr>
          <w:rFonts w:hint="eastAsia"/>
        </w:rPr>
        <w:t>当前的</w:t>
      </w:r>
      <w:r w:rsidR="007D4FCE">
        <w:rPr>
          <w:rFonts w:hint="eastAsia"/>
        </w:rPr>
        <w:t>Spark</w:t>
      </w:r>
      <w:r w:rsidR="007D4FCE">
        <w:rPr>
          <w:rFonts w:hint="eastAsia"/>
        </w:rPr>
        <w:t>交互界面</w:t>
      </w:r>
      <w:r w:rsidR="00AD52B9">
        <w:rPr>
          <w:rFonts w:hint="eastAsia"/>
        </w:rPr>
        <w:t>中</w:t>
      </w:r>
      <w:r>
        <w:rPr>
          <w:rFonts w:hint="eastAsia"/>
        </w:rPr>
        <w:t>使用</w:t>
      </w:r>
      <w:r w:rsidR="007D4FCE">
        <w:rPr>
          <w:rFonts w:hint="eastAsia"/>
        </w:rPr>
        <w:t>了</w:t>
      </w:r>
      <w:r>
        <w:rPr>
          <w:rFonts w:hint="eastAsia"/>
        </w:rPr>
        <w:t>SparkSession</w:t>
      </w:r>
      <w:r>
        <w:rPr>
          <w:rFonts w:hint="eastAsia"/>
        </w:rPr>
        <w:t>和</w:t>
      </w:r>
      <w:r>
        <w:rPr>
          <w:rFonts w:hint="eastAsia"/>
        </w:rPr>
        <w:t>SparkContext</w:t>
      </w:r>
      <w:r w:rsidR="00367F5D">
        <w:rPr>
          <w:rFonts w:hint="eastAsia"/>
        </w:rPr>
        <w:t>。在这里回顾</w:t>
      </w:r>
      <w:r>
        <w:rPr>
          <w:rFonts w:hint="eastAsia"/>
        </w:rPr>
        <w:t>一下</w:t>
      </w:r>
      <w:r>
        <w:rPr>
          <w:rFonts w:hint="eastAsia"/>
        </w:rPr>
        <w:t>Spark</w:t>
      </w:r>
      <w:r w:rsidR="00367F5D">
        <w:rPr>
          <w:rFonts w:hint="eastAsia"/>
        </w:rPr>
        <w:t>的历史，</w:t>
      </w:r>
      <w:r>
        <w:rPr>
          <w:rFonts w:hint="eastAsia"/>
        </w:rPr>
        <w:t>了解</w:t>
      </w:r>
      <w:r w:rsidR="00367F5D">
        <w:rPr>
          <w:rFonts w:hint="eastAsia"/>
        </w:rPr>
        <w:t>一下这两个对象的由来是很有必要的</w:t>
      </w:r>
      <w:r>
        <w:rPr>
          <w:rFonts w:hint="eastAsia"/>
        </w:rPr>
        <w:t>，因为将会在一段时间内</w:t>
      </w:r>
      <w:r w:rsidR="00367F5D">
        <w:rPr>
          <w:rFonts w:hint="eastAsia"/>
        </w:rPr>
        <w:t>经常使用这两个</w:t>
      </w:r>
      <w:r>
        <w:rPr>
          <w:rFonts w:hint="eastAsia"/>
        </w:rPr>
        <w:t>连接对象。在</w:t>
      </w:r>
      <w:r w:rsidR="000B5C14">
        <w:rPr>
          <w:rFonts w:hint="eastAsia"/>
        </w:rPr>
        <w:t>Spark 2.0</w:t>
      </w:r>
      <w:r>
        <w:rPr>
          <w:rFonts w:hint="eastAsia"/>
        </w:rPr>
        <w:t>之前</w:t>
      </w:r>
      <w:r w:rsidR="007F45BB" w:rsidRPr="007F45BB">
        <w:rPr>
          <w:rFonts w:hint="eastAsia"/>
        </w:rPr>
        <w:t>，</w:t>
      </w:r>
      <w:r w:rsidR="007F45BB" w:rsidRPr="007F45BB">
        <w:rPr>
          <w:rFonts w:hint="eastAsia"/>
        </w:rPr>
        <w:t>Spark Context</w:t>
      </w:r>
      <w:r w:rsidR="007F45BB" w:rsidRPr="007F45BB">
        <w:rPr>
          <w:rFonts w:hint="eastAsia"/>
        </w:rPr>
        <w:t>是任何</w:t>
      </w:r>
      <w:r w:rsidR="007F45BB" w:rsidRPr="007F45BB">
        <w:rPr>
          <w:rFonts w:hint="eastAsia"/>
        </w:rPr>
        <w:t>Spark</w:t>
      </w:r>
      <w:r w:rsidR="007F45BB" w:rsidRPr="007F45BB">
        <w:rPr>
          <w:rFonts w:hint="eastAsia"/>
        </w:rPr>
        <w:t>应用程序的入口，用于访问所有</w:t>
      </w:r>
      <w:r w:rsidR="007F45BB" w:rsidRPr="007F45BB">
        <w:rPr>
          <w:rFonts w:hint="eastAsia"/>
        </w:rPr>
        <w:t>Spark</w:t>
      </w:r>
      <w:r w:rsidR="007F45BB" w:rsidRPr="007F45BB">
        <w:rPr>
          <w:rFonts w:hint="eastAsia"/>
        </w:rPr>
        <w:t>功能，并且需要具有所有群集配置和参数的</w:t>
      </w:r>
      <w:r w:rsidR="007F45BB" w:rsidRPr="007F45BB">
        <w:rPr>
          <w:rFonts w:hint="eastAsia"/>
        </w:rPr>
        <w:t>SparkConf</w:t>
      </w:r>
      <w:r w:rsidR="007F45BB" w:rsidRPr="007F45BB">
        <w:rPr>
          <w:rFonts w:hint="eastAsia"/>
        </w:rPr>
        <w:t>来创建</w:t>
      </w:r>
      <w:r w:rsidR="007F45BB">
        <w:rPr>
          <w:rFonts w:hint="eastAsia"/>
        </w:rPr>
        <w:t>Spark</w:t>
      </w:r>
      <w:r w:rsidR="007F45BB" w:rsidRPr="007F45BB">
        <w:rPr>
          <w:rFonts w:hint="eastAsia"/>
        </w:rPr>
        <w:t>Context</w:t>
      </w:r>
      <w:r w:rsidR="007F45BB" w:rsidRPr="007F45BB">
        <w:rPr>
          <w:rFonts w:hint="eastAsia"/>
        </w:rPr>
        <w:t>对象。我们主要可以使用</w:t>
      </w:r>
      <w:r w:rsidR="007F45BB" w:rsidRPr="007F45BB">
        <w:rPr>
          <w:rFonts w:hint="eastAsia"/>
        </w:rPr>
        <w:t>Spark Context</w:t>
      </w:r>
      <w:r w:rsidR="007F45BB" w:rsidRPr="007F45BB">
        <w:rPr>
          <w:rFonts w:hint="eastAsia"/>
        </w:rPr>
        <w:t>仅创建</w:t>
      </w:r>
      <w:r w:rsidR="007F45BB" w:rsidRPr="007F45BB">
        <w:rPr>
          <w:rFonts w:hint="eastAsia"/>
        </w:rPr>
        <w:t>RDD</w:t>
      </w:r>
      <w:r w:rsidR="007F45BB" w:rsidRPr="007F45BB">
        <w:rPr>
          <w:rFonts w:hint="eastAsia"/>
        </w:rPr>
        <w:t>，并且必须为任何其他</w:t>
      </w:r>
      <w:r w:rsidR="007F45BB" w:rsidRPr="007F45BB">
        <w:rPr>
          <w:rFonts w:hint="eastAsia"/>
        </w:rPr>
        <w:t>Spark</w:t>
      </w:r>
      <w:r w:rsidR="007F45BB" w:rsidRPr="007F45BB">
        <w:rPr>
          <w:rFonts w:hint="eastAsia"/>
        </w:rPr>
        <w:t>交互创建特定的</w:t>
      </w:r>
      <w:r w:rsidR="007F45BB" w:rsidRPr="007F45BB">
        <w:rPr>
          <w:rFonts w:hint="eastAsia"/>
        </w:rPr>
        <w:t>Spark</w:t>
      </w:r>
      <w:r w:rsidR="007F45BB" w:rsidRPr="007F45BB">
        <w:rPr>
          <w:rFonts w:hint="eastAsia"/>
        </w:rPr>
        <w:t>上下文。</w:t>
      </w:r>
      <w:r w:rsidR="000B5C14">
        <w:rPr>
          <w:rFonts w:hint="eastAsia"/>
        </w:rPr>
        <w:t>从</w:t>
      </w:r>
      <w:r w:rsidR="000B5C14">
        <w:rPr>
          <w:rFonts w:hint="eastAsia"/>
        </w:rPr>
        <w:t>Spark 2.0</w:t>
      </w:r>
      <w:r w:rsidR="000B5C14">
        <w:rPr>
          <w:rFonts w:hint="eastAsia"/>
        </w:rPr>
        <w:t>开始，</w:t>
      </w:r>
      <w:r w:rsidR="000B5C14">
        <w:rPr>
          <w:rFonts w:hint="eastAsia"/>
        </w:rPr>
        <w:t>SparkSession</w:t>
      </w:r>
      <w:r w:rsidR="000B5C14">
        <w:rPr>
          <w:rFonts w:hint="eastAsia"/>
        </w:rPr>
        <w:t>充当所有</w:t>
      </w:r>
      <w:r w:rsidR="000B5C14">
        <w:rPr>
          <w:rFonts w:hint="eastAsia"/>
        </w:rPr>
        <w:t>Spark</w:t>
      </w:r>
      <w:r w:rsidR="000B5C14">
        <w:rPr>
          <w:rFonts w:hint="eastAsia"/>
        </w:rPr>
        <w:t>功能的入口点。</w:t>
      </w:r>
      <w:r w:rsidR="000B5C14">
        <w:rPr>
          <w:rFonts w:hint="eastAsia"/>
        </w:rPr>
        <w:t>SparkContext</w:t>
      </w:r>
      <w:r w:rsidR="000B5C14">
        <w:rPr>
          <w:rFonts w:hint="eastAsia"/>
        </w:rPr>
        <w:t>提供的所有功能也都可以通过</w:t>
      </w:r>
      <w:r w:rsidR="000B5C14">
        <w:rPr>
          <w:rFonts w:hint="eastAsia"/>
        </w:rPr>
        <w:t>SparkSession</w:t>
      </w:r>
      <w:r w:rsidR="000B5C14">
        <w:rPr>
          <w:rFonts w:hint="eastAsia"/>
        </w:rPr>
        <w:t>获得。但是，如果有人喜欢使用</w:t>
      </w:r>
      <w:r w:rsidR="000B5C14">
        <w:rPr>
          <w:rFonts w:hint="eastAsia"/>
        </w:rPr>
        <w:t>SparkContext</w:t>
      </w:r>
      <w:r w:rsidR="000B5C14">
        <w:rPr>
          <w:rFonts w:hint="eastAsia"/>
        </w:rPr>
        <w:t>，还可以继续使用。</w:t>
      </w:r>
      <w:r w:rsidR="00617A4B">
        <w:rPr>
          <w:rFonts w:hint="eastAsia"/>
        </w:rPr>
        <w:t>HiveContext</w:t>
      </w:r>
      <w:r w:rsidR="00617A4B">
        <w:rPr>
          <w:rFonts w:hint="eastAsia"/>
        </w:rPr>
        <w:t>是</w:t>
      </w:r>
      <w:r w:rsidR="00617A4B">
        <w:rPr>
          <w:rFonts w:hint="eastAsia"/>
        </w:rPr>
        <w:t>SQLContext</w:t>
      </w:r>
      <w:r w:rsidR="00997213">
        <w:rPr>
          <w:rFonts w:hint="eastAsia"/>
        </w:rPr>
        <w:t>的超集，</w:t>
      </w:r>
      <w:r w:rsidR="00617A4B">
        <w:rPr>
          <w:rFonts w:hint="eastAsia"/>
        </w:rPr>
        <w:t>它可以做</w:t>
      </w:r>
      <w:r w:rsidR="00617A4B">
        <w:rPr>
          <w:rFonts w:hint="eastAsia"/>
        </w:rPr>
        <w:t>SQLContext</w:t>
      </w:r>
      <w:r w:rsidR="00617A4B">
        <w:rPr>
          <w:rFonts w:hint="eastAsia"/>
        </w:rPr>
        <w:t>可以做的事情以及其他许多事情</w:t>
      </w:r>
      <w:r w:rsidR="00D1319A">
        <w:rPr>
          <w:rFonts w:hint="eastAsia"/>
        </w:rPr>
        <w:t>，其</w:t>
      </w:r>
      <w:r w:rsidR="00617A4B">
        <w:rPr>
          <w:rFonts w:hint="eastAsia"/>
        </w:rPr>
        <w:t>包括使用更完整的</w:t>
      </w:r>
      <w:r w:rsidR="00617A4B">
        <w:rPr>
          <w:rFonts w:hint="eastAsia"/>
        </w:rPr>
        <w:t>HiveQL</w:t>
      </w:r>
      <w:r w:rsidR="00617A4B">
        <w:rPr>
          <w:rFonts w:hint="eastAsia"/>
        </w:rPr>
        <w:t>解析器编写查询，访问</w:t>
      </w:r>
      <w:r w:rsidR="00617A4B">
        <w:rPr>
          <w:rFonts w:hint="eastAsia"/>
        </w:rPr>
        <w:t>Hive UDF</w:t>
      </w:r>
      <w:r w:rsidR="00617A4B">
        <w:rPr>
          <w:rFonts w:hint="eastAsia"/>
        </w:rPr>
        <w:t>以及从</w:t>
      </w:r>
      <w:r w:rsidR="00617A4B">
        <w:rPr>
          <w:rFonts w:hint="eastAsia"/>
        </w:rPr>
        <w:t>Hive</w:t>
      </w:r>
      <w:r w:rsidR="00617A4B">
        <w:rPr>
          <w:rFonts w:hint="eastAsia"/>
        </w:rPr>
        <w:t>表读取数据的功能。</w:t>
      </w:r>
      <w:r w:rsidR="004013E5">
        <w:rPr>
          <w:rFonts w:hint="eastAsia"/>
        </w:rPr>
        <w:t>SQLContext</w:t>
      </w:r>
      <w:r w:rsidR="004013E5">
        <w:rPr>
          <w:rFonts w:hint="eastAsia"/>
        </w:rPr>
        <w:t>允许我们连接到不同的数据源以从中写入或读取数据，但是它有局限性</w:t>
      </w:r>
      <w:r w:rsidR="00A52996">
        <w:rPr>
          <w:rFonts w:hint="eastAsia"/>
        </w:rPr>
        <w:t>，</w:t>
      </w:r>
      <w:r w:rsidR="004013E5">
        <w:rPr>
          <w:rFonts w:hint="eastAsia"/>
        </w:rPr>
        <w:t>当</w:t>
      </w:r>
      <w:r w:rsidR="004013E5">
        <w:rPr>
          <w:rFonts w:hint="eastAsia"/>
        </w:rPr>
        <w:t>Spark</w:t>
      </w:r>
      <w:r w:rsidR="004013E5">
        <w:rPr>
          <w:rFonts w:hint="eastAsia"/>
        </w:rPr>
        <w:t>程序结束或</w:t>
      </w:r>
      <w:r w:rsidR="004013E5">
        <w:rPr>
          <w:rFonts w:hint="eastAsia"/>
        </w:rPr>
        <w:t>Spark Shell</w:t>
      </w:r>
      <w:r w:rsidR="004013E5">
        <w:rPr>
          <w:rFonts w:hint="eastAsia"/>
        </w:rPr>
        <w:t>关闭时，所有到数据源的链接都消失了，在下一个会话中将不可用。</w:t>
      </w:r>
    </w:p>
    <w:p w14:paraId="7F07F097" w14:textId="5084C19D" w:rsidR="008C0E6B" w:rsidRDefault="008C0E6B" w:rsidP="008C0E6B">
      <w:pPr>
        <w:widowControl/>
        <w:ind w:firstLineChars="0" w:firstLine="0"/>
        <w:jc w:val="center"/>
        <w:rPr>
          <w:rFonts w:ascii="Times New Roman" w:eastAsiaTheme="minorEastAsia" w:hAnsi="Times New Roman"/>
          <w:kern w:val="0"/>
          <w:sz w:val="24"/>
          <w:szCs w:val="24"/>
        </w:rPr>
      </w:pPr>
      <w:r w:rsidRPr="008C0E6B">
        <w:rPr>
          <w:rFonts w:ascii="Helvetica" w:eastAsia="Times New Roman" w:hAnsi="Helvetica"/>
          <w:noProof/>
          <w:color w:val="1CB1C2"/>
          <w:kern w:val="0"/>
          <w:sz w:val="26"/>
          <w:szCs w:val="26"/>
          <w:shd w:val="clear" w:color="auto" w:fill="FFFFFF"/>
        </w:rPr>
        <w:lastRenderedPageBreak/>
        <w:drawing>
          <wp:inline distT="0" distB="0" distL="0" distR="0" wp14:anchorId="0FF682E3" wp14:editId="3AAD108E">
            <wp:extent cx="3754755" cy="2021760"/>
            <wp:effectExtent l="0" t="0" r="4445" b="10795"/>
            <wp:docPr id="6" name="Picture 6" descr="ig 7. SparkContext as it relates to Driver and Cluste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g 7. SparkContext as it relates to Driver and Cluster Manager">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257" cy="2030645"/>
                    </a:xfrm>
                    <a:prstGeom prst="rect">
                      <a:avLst/>
                    </a:prstGeom>
                    <a:noFill/>
                    <a:ln>
                      <a:noFill/>
                    </a:ln>
                  </pic:spPr>
                </pic:pic>
              </a:graphicData>
            </a:graphic>
          </wp:inline>
        </w:drawing>
      </w:r>
    </w:p>
    <w:p w14:paraId="4A49603D" w14:textId="0F7A0ED8" w:rsidR="008C0E6B" w:rsidRDefault="007D6DC7" w:rsidP="001C34A4">
      <w:pPr>
        <w:pStyle w:val="Caption"/>
        <w:rPr>
          <w:rFonts w:ascii="Times New Roman" w:eastAsia="Times New Roman" w:hAnsi="Times New Roman"/>
          <w:kern w:val="0"/>
          <w:sz w:val="24"/>
          <w:szCs w:val="24"/>
        </w:rPr>
      </w:pPr>
      <w:r>
        <w:rPr>
          <w:rFonts w:hint="eastAsia"/>
        </w:rPr>
        <w:t>图例</w:t>
      </w:r>
      <w:r>
        <w:rPr>
          <w:rFonts w:hint="eastAsia"/>
        </w:rPr>
        <w:t xml:space="preserve"> </w:t>
      </w:r>
      <w:r w:rsidR="007B2682">
        <w:fldChar w:fldCharType="begin"/>
      </w:r>
      <w:r w:rsidR="007B2682">
        <w:instrText xml:space="preserve"> </w:instrText>
      </w:r>
      <w:r w:rsidR="007B2682">
        <w:rPr>
          <w:rFonts w:hint="eastAsia"/>
        </w:rPr>
        <w:instrText>STYLEREF 1 \s</w:instrText>
      </w:r>
      <w:r w:rsidR="007B2682">
        <w:instrText xml:space="preserve"> </w:instrText>
      </w:r>
      <w:r w:rsidR="007B2682">
        <w:fldChar w:fldCharType="separate"/>
      </w:r>
      <w:r w:rsidR="007B2682">
        <w:rPr>
          <w:noProof/>
        </w:rPr>
        <w:t>4</w:t>
      </w:r>
      <w:r w:rsidR="007B2682">
        <w:fldChar w:fldCharType="end"/>
      </w:r>
      <w:r w:rsidR="007B2682">
        <w:noBreakHyphen/>
      </w:r>
      <w:r w:rsidR="007B2682">
        <w:fldChar w:fldCharType="begin"/>
      </w:r>
      <w:r w:rsidR="007B2682">
        <w:instrText xml:space="preserve"> </w:instrText>
      </w:r>
      <w:r w:rsidR="007B2682">
        <w:rPr>
          <w:rFonts w:hint="eastAsia"/>
        </w:rPr>
        <w:instrText xml:space="preserve">SEQ </w:instrText>
      </w:r>
      <w:r w:rsidR="007B2682">
        <w:rPr>
          <w:rFonts w:hint="eastAsia"/>
        </w:rPr>
        <w:instrText>图例</w:instrText>
      </w:r>
      <w:r w:rsidR="007B2682">
        <w:rPr>
          <w:rFonts w:hint="eastAsia"/>
        </w:rPr>
        <w:instrText xml:space="preserve"> \* ARABIC \s 1</w:instrText>
      </w:r>
      <w:r w:rsidR="007B2682">
        <w:instrText xml:space="preserve"> </w:instrText>
      </w:r>
      <w:r w:rsidR="007B2682">
        <w:fldChar w:fldCharType="separate"/>
      </w:r>
      <w:r w:rsidR="007B2682">
        <w:rPr>
          <w:noProof/>
        </w:rPr>
        <w:t>14</w:t>
      </w:r>
      <w:r w:rsidR="007B2682">
        <w:fldChar w:fldCharType="end"/>
      </w:r>
      <w:r w:rsidR="00B22BCB">
        <w:rPr>
          <w:rFonts w:hint="eastAsia"/>
        </w:rPr>
        <w:t>SparkContext</w:t>
      </w:r>
      <w:r w:rsidR="00B22BCB">
        <w:rPr>
          <w:rFonts w:hint="eastAsia"/>
        </w:rPr>
        <w:t>和</w:t>
      </w:r>
      <w:r w:rsidR="00B22BCB">
        <w:rPr>
          <w:rFonts w:hint="eastAsia"/>
        </w:rPr>
        <w:t>Driver Program</w:t>
      </w:r>
      <w:r w:rsidR="00B22BCB">
        <w:rPr>
          <w:rFonts w:hint="eastAsia"/>
        </w:rPr>
        <w:t>、</w:t>
      </w:r>
      <w:r w:rsidR="00B22BCB">
        <w:rPr>
          <w:rFonts w:hint="eastAsia"/>
        </w:rPr>
        <w:t>Cluster</w:t>
      </w:r>
      <w:r w:rsidR="00132B7A">
        <w:rPr>
          <w:rFonts w:hint="eastAsia"/>
        </w:rPr>
        <w:t xml:space="preserve"> Manager</w:t>
      </w:r>
      <w:r w:rsidR="00B22BCB">
        <w:rPr>
          <w:rFonts w:hint="eastAsia"/>
        </w:rPr>
        <w:t>之间的关系</w:t>
      </w:r>
    </w:p>
    <w:p w14:paraId="3673885D" w14:textId="7E89BFF3" w:rsidR="00C009C9" w:rsidRDefault="00B22BCB" w:rsidP="008C0E6B">
      <w:pPr>
        <w:ind w:firstLine="420"/>
      </w:pPr>
      <w:r>
        <w:rPr>
          <w:rFonts w:hint="eastAsia"/>
        </w:rPr>
        <w:t>从上图中看到，</w:t>
      </w:r>
      <w:r w:rsidR="008C0E6B">
        <w:rPr>
          <w:rFonts w:hint="eastAsia"/>
        </w:rPr>
        <w:t>SparkContext</w:t>
      </w:r>
      <w:r w:rsidR="008C0E6B">
        <w:rPr>
          <w:rFonts w:hint="eastAsia"/>
        </w:rPr>
        <w:t>是访问所有</w:t>
      </w:r>
      <w:r w:rsidR="008C0E6B">
        <w:rPr>
          <w:rFonts w:hint="eastAsia"/>
        </w:rPr>
        <w:t>Spark</w:t>
      </w:r>
      <w:r w:rsidR="008C0E6B">
        <w:rPr>
          <w:rFonts w:hint="eastAsia"/>
        </w:rPr>
        <w:t>功能的渠道</w:t>
      </w:r>
      <w:r w:rsidR="00132B7A">
        <w:rPr>
          <w:rFonts w:hint="eastAsia"/>
        </w:rPr>
        <w:t>；</w:t>
      </w:r>
      <w:r w:rsidR="008C0E6B">
        <w:rPr>
          <w:rFonts w:hint="eastAsia"/>
        </w:rPr>
        <w:t>每个</w:t>
      </w:r>
      <w:r w:rsidR="008C0E6B">
        <w:rPr>
          <w:rFonts w:hint="eastAsia"/>
        </w:rPr>
        <w:t>JVM</w:t>
      </w:r>
      <w:r w:rsidR="008C0E6B">
        <w:rPr>
          <w:rFonts w:hint="eastAsia"/>
        </w:rPr>
        <w:t>只存在一个</w:t>
      </w:r>
      <w:r w:rsidR="008C0E6B">
        <w:rPr>
          <w:rFonts w:hint="eastAsia"/>
        </w:rPr>
        <w:t>SparkContext</w:t>
      </w:r>
      <w:r w:rsidR="008C0E6B">
        <w:rPr>
          <w:rFonts w:hint="eastAsia"/>
        </w:rPr>
        <w:t>。</w:t>
      </w:r>
      <w:r w:rsidR="008C0E6B">
        <w:rPr>
          <w:rFonts w:hint="eastAsia"/>
        </w:rPr>
        <w:t>Spark</w:t>
      </w:r>
      <w:r w:rsidR="008C0E6B">
        <w:rPr>
          <w:rFonts w:hint="eastAsia"/>
        </w:rPr>
        <w:t>驱动程序</w:t>
      </w:r>
      <w:r w:rsidR="00132B7A">
        <w:rPr>
          <w:rFonts w:hint="eastAsia"/>
        </w:rPr>
        <w:t>（</w:t>
      </w:r>
      <w:r w:rsidR="00132B7A">
        <w:rPr>
          <w:rFonts w:hint="eastAsia"/>
        </w:rPr>
        <w:t>Driver Program</w:t>
      </w:r>
      <w:r w:rsidR="00132B7A">
        <w:rPr>
          <w:rFonts w:hint="eastAsia"/>
        </w:rPr>
        <w:t>）</w:t>
      </w:r>
      <w:r w:rsidR="008C0E6B">
        <w:rPr>
          <w:rFonts w:hint="eastAsia"/>
        </w:rPr>
        <w:t>使用它连接到集群管理器</w:t>
      </w:r>
      <w:r w:rsidR="00132B7A">
        <w:rPr>
          <w:rFonts w:hint="eastAsia"/>
        </w:rPr>
        <w:t>（</w:t>
      </w:r>
      <w:r w:rsidR="00132B7A">
        <w:rPr>
          <w:rFonts w:hint="eastAsia"/>
        </w:rPr>
        <w:t>Cluster Manager</w:t>
      </w:r>
      <w:r w:rsidR="00132B7A">
        <w:rPr>
          <w:rFonts w:hint="eastAsia"/>
        </w:rPr>
        <w:t>）</w:t>
      </w:r>
      <w:r w:rsidR="008C0E6B">
        <w:rPr>
          <w:rFonts w:hint="eastAsia"/>
        </w:rPr>
        <w:t>进行通信，提交</w:t>
      </w:r>
      <w:r w:rsidR="008C0E6B">
        <w:rPr>
          <w:rFonts w:hint="eastAsia"/>
        </w:rPr>
        <w:t>Spark</w:t>
      </w:r>
      <w:r w:rsidR="008C0E6B">
        <w:rPr>
          <w:rFonts w:hint="eastAsia"/>
        </w:rPr>
        <w:t>作业，并知道</w:t>
      </w:r>
      <w:r w:rsidR="008F5F53">
        <w:rPr>
          <w:rFonts w:hint="eastAsia"/>
        </w:rPr>
        <w:t>使用</w:t>
      </w:r>
      <w:r w:rsidR="008C0E6B">
        <w:rPr>
          <w:rFonts w:hint="eastAsia"/>
        </w:rPr>
        <w:t>什么资源管理器（</w:t>
      </w:r>
      <w:r w:rsidR="008C0E6B">
        <w:rPr>
          <w:rFonts w:hint="eastAsia"/>
        </w:rPr>
        <w:t>YARN</w:t>
      </w:r>
      <w:r w:rsidR="008F5F53">
        <w:rPr>
          <w:rFonts w:hint="eastAsia"/>
        </w:rPr>
        <w:t>、</w:t>
      </w:r>
      <w:r w:rsidR="008C0E6B">
        <w:rPr>
          <w:rFonts w:hint="eastAsia"/>
        </w:rPr>
        <w:t>Mesos</w:t>
      </w:r>
      <w:r w:rsidR="008C0E6B">
        <w:rPr>
          <w:rFonts w:hint="eastAsia"/>
        </w:rPr>
        <w:t>或</w:t>
      </w:r>
      <w:r w:rsidR="008C0E6B">
        <w:rPr>
          <w:rFonts w:hint="eastAsia"/>
        </w:rPr>
        <w:t>Standalone</w:t>
      </w:r>
      <w:r w:rsidR="00511D90">
        <w:rPr>
          <w:rFonts w:hint="eastAsia"/>
        </w:rPr>
        <w:t>）进行通信。驱动程序</w:t>
      </w:r>
      <w:r w:rsidR="008C0E6B">
        <w:rPr>
          <w:rFonts w:hint="eastAsia"/>
        </w:rPr>
        <w:t>允许配置</w:t>
      </w:r>
      <w:r w:rsidR="008C0E6B">
        <w:rPr>
          <w:rFonts w:hint="eastAsia"/>
        </w:rPr>
        <w:t>Spark</w:t>
      </w:r>
      <w:r w:rsidR="00511D90">
        <w:rPr>
          <w:rFonts w:hint="eastAsia"/>
        </w:rPr>
        <w:t>配置参数，</w:t>
      </w:r>
      <w:r w:rsidR="008C0E6B">
        <w:rPr>
          <w:rFonts w:hint="eastAsia"/>
        </w:rPr>
        <w:t>通过</w:t>
      </w:r>
      <w:r w:rsidR="008C0E6B">
        <w:rPr>
          <w:rFonts w:hint="eastAsia"/>
        </w:rPr>
        <w:t>SparkContext</w:t>
      </w:r>
      <w:r w:rsidR="00216574">
        <w:rPr>
          <w:rFonts w:hint="eastAsia"/>
        </w:rPr>
        <w:t>驱动程序可以访问其他</w:t>
      </w:r>
      <w:r w:rsidR="00E10304">
        <w:rPr>
          <w:rFonts w:hint="eastAsia"/>
        </w:rPr>
        <w:t>上下文</w:t>
      </w:r>
      <w:r w:rsidR="00216574">
        <w:rPr>
          <w:rFonts w:hint="eastAsia"/>
        </w:rPr>
        <w:t>对象</w:t>
      </w:r>
      <w:r w:rsidR="008C0E6B">
        <w:rPr>
          <w:rFonts w:hint="eastAsia"/>
        </w:rPr>
        <w:t>，如</w:t>
      </w:r>
      <w:r w:rsidR="008C0E6B">
        <w:rPr>
          <w:rFonts w:hint="eastAsia"/>
        </w:rPr>
        <w:t>SQLContext</w:t>
      </w:r>
      <w:r w:rsidR="00216574">
        <w:rPr>
          <w:rFonts w:hint="eastAsia"/>
        </w:rPr>
        <w:t>、</w:t>
      </w:r>
      <w:r w:rsidR="008C0E6B">
        <w:rPr>
          <w:rFonts w:hint="eastAsia"/>
        </w:rPr>
        <w:t>HiveContext</w:t>
      </w:r>
      <w:r w:rsidR="008C0E6B">
        <w:rPr>
          <w:rFonts w:hint="eastAsia"/>
        </w:rPr>
        <w:t>和</w:t>
      </w:r>
      <w:r w:rsidR="008C0E6B">
        <w:rPr>
          <w:rFonts w:hint="eastAsia"/>
        </w:rPr>
        <w:t>StreamingContext</w:t>
      </w:r>
      <w:r w:rsidR="008C0E6B">
        <w:rPr>
          <w:rFonts w:hint="eastAsia"/>
        </w:rPr>
        <w:t>。</w:t>
      </w:r>
      <w:r w:rsidR="00C009C9">
        <w:rPr>
          <w:rFonts w:hint="eastAsia"/>
        </w:rPr>
        <w:t>但是，从</w:t>
      </w:r>
      <w:r w:rsidR="008C0E6B">
        <w:rPr>
          <w:rFonts w:hint="eastAsia"/>
        </w:rPr>
        <w:t>Spark 2.0</w:t>
      </w:r>
      <w:r w:rsidR="00C009C9">
        <w:rPr>
          <w:rFonts w:hint="eastAsia"/>
        </w:rPr>
        <w:t>开始</w:t>
      </w:r>
      <w:r w:rsidR="008C0E6B">
        <w:rPr>
          <w:rFonts w:hint="eastAsia"/>
        </w:rPr>
        <w:t>，</w:t>
      </w:r>
      <w:r w:rsidR="008C0E6B">
        <w:rPr>
          <w:rFonts w:hint="eastAsia"/>
        </w:rPr>
        <w:t>SparkSession</w:t>
      </w:r>
      <w:r w:rsidR="008C0E6B">
        <w:rPr>
          <w:rFonts w:hint="eastAsia"/>
        </w:rPr>
        <w:t>可以通过单一统一的入口点访问所有上述</w:t>
      </w:r>
      <w:r w:rsidR="008C0E6B">
        <w:rPr>
          <w:rFonts w:hint="eastAsia"/>
        </w:rPr>
        <w:t>Spark</w:t>
      </w:r>
      <w:r w:rsidR="008C0E6B">
        <w:rPr>
          <w:rFonts w:hint="eastAsia"/>
        </w:rPr>
        <w:t>的功能。除了简化访问</w:t>
      </w:r>
      <w:r w:rsidR="008C0E6B">
        <w:rPr>
          <w:rFonts w:hint="eastAsia"/>
        </w:rPr>
        <w:t>DataFrame</w:t>
      </w:r>
      <w:r w:rsidR="008C0E6B">
        <w:rPr>
          <w:rFonts w:hint="eastAsia"/>
        </w:rPr>
        <w:t>和</w:t>
      </w:r>
      <w:r w:rsidR="008C0E6B">
        <w:rPr>
          <w:rFonts w:hint="eastAsia"/>
        </w:rPr>
        <w:t>Dataset API</w:t>
      </w:r>
      <w:r w:rsidR="008C0E6B">
        <w:rPr>
          <w:rFonts w:hint="eastAsia"/>
        </w:rPr>
        <w:t>之外，它还包含了</w:t>
      </w:r>
      <w:r w:rsidR="006748B2">
        <w:rPr>
          <w:rFonts w:hint="eastAsia"/>
        </w:rPr>
        <w:t>用来操作数据</w:t>
      </w:r>
      <w:r w:rsidR="00F4074F">
        <w:rPr>
          <w:rFonts w:hint="eastAsia"/>
        </w:rPr>
        <w:t>的底层</w:t>
      </w:r>
      <w:r w:rsidR="00845D31">
        <w:rPr>
          <w:rFonts w:hint="eastAsia"/>
        </w:rPr>
        <w:t>上下文</w:t>
      </w:r>
      <w:r w:rsidR="00C009C9">
        <w:rPr>
          <w:rFonts w:hint="eastAsia"/>
        </w:rPr>
        <w:t>对象</w:t>
      </w:r>
      <w:r w:rsidR="008C0E6B">
        <w:rPr>
          <w:rFonts w:hint="eastAsia"/>
        </w:rPr>
        <w:t>。</w:t>
      </w:r>
    </w:p>
    <w:p w14:paraId="764C9F1E" w14:textId="0E6330FB" w:rsidR="00A20AFD" w:rsidRDefault="008C0E6B" w:rsidP="00A20AFD">
      <w:pPr>
        <w:ind w:firstLine="420"/>
      </w:pPr>
      <w:r>
        <w:rPr>
          <w:rFonts w:hint="eastAsia"/>
        </w:rPr>
        <w:t>总而言之，以前通过</w:t>
      </w:r>
      <w:r>
        <w:rPr>
          <w:rFonts w:hint="eastAsia"/>
        </w:rPr>
        <w:t>SparkContext</w:t>
      </w:r>
      <w:r w:rsidR="00C009C9">
        <w:rPr>
          <w:rFonts w:hint="eastAsia"/>
        </w:rPr>
        <w:t>、</w:t>
      </w:r>
      <w:r>
        <w:rPr>
          <w:rFonts w:hint="eastAsia"/>
        </w:rPr>
        <w:t>SQLContext</w:t>
      </w:r>
      <w:r>
        <w:rPr>
          <w:rFonts w:hint="eastAsia"/>
        </w:rPr>
        <w:t>或</w:t>
      </w:r>
      <w:r>
        <w:rPr>
          <w:rFonts w:hint="eastAsia"/>
        </w:rPr>
        <w:t>HiveContext</w:t>
      </w:r>
      <w:r w:rsidR="0068752F">
        <w:rPr>
          <w:rFonts w:hint="eastAsia"/>
        </w:rPr>
        <w:t>调用</w:t>
      </w:r>
      <w:r>
        <w:rPr>
          <w:rFonts w:hint="eastAsia"/>
        </w:rPr>
        <w:t>的所有功能现在可以通过</w:t>
      </w:r>
      <w:r>
        <w:rPr>
          <w:rFonts w:hint="eastAsia"/>
        </w:rPr>
        <w:t>SparkSession</w:t>
      </w:r>
      <w:r>
        <w:rPr>
          <w:rFonts w:hint="eastAsia"/>
        </w:rPr>
        <w:t>获得。本质上，</w:t>
      </w:r>
      <w:r>
        <w:rPr>
          <w:rFonts w:hint="eastAsia"/>
        </w:rPr>
        <w:t>SparkSession</w:t>
      </w:r>
      <w:r>
        <w:rPr>
          <w:rFonts w:hint="eastAsia"/>
        </w:rPr>
        <w:t>是使用</w:t>
      </w:r>
      <w:r>
        <w:rPr>
          <w:rFonts w:hint="eastAsia"/>
        </w:rPr>
        <w:t>Spark</w:t>
      </w:r>
      <w:r w:rsidR="0068752F">
        <w:rPr>
          <w:rFonts w:hint="eastAsia"/>
        </w:rPr>
        <w:t>处理数据的单一统一入口点。这样可以减少代码的复杂度，</w:t>
      </w:r>
      <w:r w:rsidR="00C009C9">
        <w:rPr>
          <w:rFonts w:hint="eastAsia"/>
        </w:rPr>
        <w:t>有更少的编程架构需要实现</w:t>
      </w:r>
      <w:r>
        <w:rPr>
          <w:rFonts w:hint="eastAsia"/>
        </w:rPr>
        <w:t>，</w:t>
      </w:r>
      <w:r w:rsidR="00C009C9">
        <w:rPr>
          <w:rFonts w:hint="eastAsia"/>
        </w:rPr>
        <w:t>就</w:t>
      </w:r>
      <w:r>
        <w:rPr>
          <w:rFonts w:hint="eastAsia"/>
        </w:rPr>
        <w:t>可能会犯更少的错误，并且的代码可能不</w:t>
      </w:r>
      <w:r w:rsidR="00C009C9">
        <w:rPr>
          <w:rFonts w:hint="eastAsia"/>
        </w:rPr>
        <w:t>会</w:t>
      </w:r>
      <w:r>
        <w:rPr>
          <w:rFonts w:hint="eastAsia"/>
        </w:rPr>
        <w:t>那么混乱。</w:t>
      </w:r>
      <w:r w:rsidR="00A20AFD">
        <w:rPr>
          <w:rFonts w:hint="eastAsia"/>
        </w:rPr>
        <w:t>所以，使用</w:t>
      </w:r>
      <w:r w:rsidR="00A20AFD">
        <w:rPr>
          <w:rFonts w:hint="eastAsia"/>
        </w:rPr>
        <w:t>SparkSession</w:t>
      </w:r>
      <w:r w:rsidR="00A20AFD">
        <w:rPr>
          <w:rFonts w:hint="eastAsia"/>
        </w:rPr>
        <w:t>会简化</w:t>
      </w:r>
      <w:r w:rsidR="00A20AFD">
        <w:rPr>
          <w:rFonts w:hint="eastAsia"/>
        </w:rPr>
        <w:t>Spark</w:t>
      </w:r>
      <w:r w:rsidR="00A20AFD">
        <w:rPr>
          <w:rFonts w:hint="eastAsia"/>
        </w:rPr>
        <w:t>编程。</w:t>
      </w:r>
    </w:p>
    <w:p w14:paraId="53A90F20" w14:textId="52A529EC" w:rsidR="003E33D4" w:rsidRDefault="003E33D4" w:rsidP="00D90AF9">
      <w:pPr>
        <w:pStyle w:val="Heading3"/>
      </w:pPr>
      <w:r>
        <w:rPr>
          <w:rFonts w:hint="eastAsia"/>
        </w:rPr>
        <w:t>加载数据</w:t>
      </w:r>
    </w:p>
    <w:p w14:paraId="49A15CCD" w14:textId="7C07A24E" w:rsidR="00891EC7" w:rsidRPr="007D3CFF" w:rsidRDefault="00891EC7" w:rsidP="00A467E3">
      <w:pPr>
        <w:ind w:firstLine="420"/>
      </w:pPr>
      <w:r w:rsidRPr="00A467E3">
        <w:rPr>
          <w:rFonts w:hint="eastAsia"/>
        </w:rPr>
        <w:t>首先启动交互式</w:t>
      </w:r>
      <w:r w:rsidR="00B14065" w:rsidRPr="00A467E3">
        <w:rPr>
          <w:rFonts w:hint="eastAsia"/>
        </w:rPr>
        <w:t>界面</w:t>
      </w:r>
      <w:r w:rsidR="00A52996">
        <w:rPr>
          <w:rFonts w:hint="eastAsia"/>
        </w:rPr>
        <w:t>，</w:t>
      </w:r>
      <w:r w:rsidRPr="00A467E3">
        <w:rPr>
          <w:rFonts w:hint="eastAsia"/>
        </w:rPr>
        <w:t>运行</w:t>
      </w:r>
      <w:r w:rsidR="007F74EB" w:rsidRPr="00A467E3">
        <w:rPr>
          <w:rFonts w:hint="eastAsia"/>
        </w:rPr>
        <w:t>spark-shell</w:t>
      </w:r>
      <w:r w:rsidRPr="00A467E3">
        <w:rPr>
          <w:rFonts w:hint="eastAsia"/>
        </w:rPr>
        <w:t>来完成。</w:t>
      </w:r>
      <w:r w:rsidR="00F63464" w:rsidRPr="00A467E3">
        <w:rPr>
          <w:rFonts w:hint="eastAsia"/>
        </w:rPr>
        <w:t>一旦启动</w:t>
      </w:r>
      <w:r w:rsidR="00B14065" w:rsidRPr="00A467E3">
        <w:rPr>
          <w:rFonts w:hint="eastAsia"/>
        </w:rPr>
        <w:t>界面</w:t>
      </w:r>
      <w:r w:rsidRPr="00A467E3">
        <w:rPr>
          <w:rFonts w:hint="eastAsia"/>
        </w:rPr>
        <w:t>，接下来使用</w:t>
      </w:r>
      <w:r w:rsidRPr="00A467E3">
        <w:t>SparkContext.textFile</w:t>
      </w:r>
      <w:r w:rsidRPr="00A467E3">
        <w:rPr>
          <w:rFonts w:hint="eastAsia"/>
        </w:rPr>
        <w:t>方法将数据加载到</w:t>
      </w:r>
      <w:r w:rsidRPr="00A467E3">
        <w:t>Spark</w:t>
      </w:r>
      <w:r w:rsidRPr="00A467E3">
        <w:rPr>
          <w:rFonts w:hint="eastAsia"/>
        </w:rPr>
        <w:t>中。请注意</w:t>
      </w:r>
      <w:r w:rsidRPr="007D3CFF">
        <w:rPr>
          <w:rFonts w:hint="eastAsia"/>
        </w:rPr>
        <w:t>，代码中的</w:t>
      </w:r>
      <w:r w:rsidR="007D3CFF">
        <w:rPr>
          <w:rFonts w:hint="eastAsia"/>
        </w:rPr>
        <w:t>sc</w:t>
      </w:r>
      <w:r w:rsidRPr="007D3CFF">
        <w:rPr>
          <w:rFonts w:hint="eastAsia"/>
        </w:rPr>
        <w:t>是指</w:t>
      </w:r>
      <w:r w:rsidRPr="007D3CFF">
        <w:t>SparkContext</w:t>
      </w:r>
      <w:r w:rsidR="007D3CFF">
        <w:rPr>
          <w:rFonts w:hint="eastAsia"/>
        </w:rPr>
        <w:t>对象</w:t>
      </w:r>
      <w:r w:rsidRPr="007D3CFF">
        <w:rPr>
          <w:rFonts w:hint="eastAsia"/>
        </w:rPr>
        <w:t>。</w:t>
      </w:r>
    </w:p>
    <w:p w14:paraId="1D0445A0" w14:textId="7104D610" w:rsidR="00792465" w:rsidRPr="00792465" w:rsidRDefault="00792465" w:rsidP="001922EF">
      <w:pPr>
        <w:pStyle w:val="a7"/>
      </w:pPr>
      <w:r w:rsidRPr="00792465">
        <w:t xml:space="preserve">scala&gt; val auctionRDD = </w:t>
      </w:r>
      <w:proofErr w:type="gramStart"/>
      <w:r w:rsidR="00A52996">
        <w:t>sc.textFile</w:t>
      </w:r>
      <w:proofErr w:type="gramEnd"/>
      <w:r w:rsidR="00A52996">
        <w:t>("</w:t>
      </w:r>
      <w:r w:rsidRPr="00792465">
        <w:t>/data/auctiondata.csv")</w:t>
      </w:r>
    </w:p>
    <w:p w14:paraId="55F98E63" w14:textId="62F1F54E" w:rsidR="00792465" w:rsidRDefault="00792465" w:rsidP="001922EF">
      <w:pPr>
        <w:pStyle w:val="a7"/>
      </w:pPr>
      <w:r w:rsidRPr="00792465">
        <w:t xml:space="preserve">auctionRDD: org.apache.spark.rdd.RDD[String] = /root/data/auctiondata.csv </w:t>
      </w:r>
      <w:proofErr w:type="gramStart"/>
      <w:r w:rsidRPr="00792465">
        <w:t>MapPartitionsRDD[</w:t>
      </w:r>
      <w:proofErr w:type="gramEnd"/>
      <w:r w:rsidRPr="00792465">
        <w:t>1] at textFile at &lt;console&gt;:24</w:t>
      </w:r>
    </w:p>
    <w:p w14:paraId="775C9A28" w14:textId="48B98937" w:rsidR="007D6DC7" w:rsidRPr="007D6DC7" w:rsidRDefault="007D6DC7"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60</w:t>
      </w:r>
      <w:r w:rsidR="00232B80">
        <w:fldChar w:fldCharType="end"/>
      </w:r>
    </w:p>
    <w:p w14:paraId="2C0E9C63" w14:textId="0E3F479C" w:rsidR="00891EC7" w:rsidRDefault="00891EC7" w:rsidP="00A467E3">
      <w:pPr>
        <w:ind w:firstLine="420"/>
      </w:pPr>
      <w:r w:rsidRPr="00A467E3">
        <w:rPr>
          <w:rFonts w:hint="eastAsia"/>
        </w:rPr>
        <w:t>textFile</w:t>
      </w:r>
      <w:r w:rsidRPr="00A467E3">
        <w:rPr>
          <w:rFonts w:hint="eastAsia"/>
        </w:rPr>
        <w:t>方法返回一个</w:t>
      </w:r>
      <w:r w:rsidRPr="00A467E3">
        <w:rPr>
          <w:rFonts w:hint="eastAsia"/>
        </w:rPr>
        <w:t>RDD</w:t>
      </w:r>
      <w:r w:rsidRPr="00A467E3">
        <w:rPr>
          <w:rFonts w:hint="eastAsia"/>
        </w:rPr>
        <w:t>，每行包含一条记录。除了文本文件，</w:t>
      </w:r>
      <w:r w:rsidRPr="00A467E3">
        <w:rPr>
          <w:rFonts w:hint="eastAsia"/>
        </w:rPr>
        <w:t>Spark</w:t>
      </w:r>
      <w:r w:rsidRPr="00A467E3">
        <w:rPr>
          <w:rFonts w:hint="eastAsia"/>
        </w:rPr>
        <w:t>的</w:t>
      </w:r>
      <w:r w:rsidRPr="00A467E3">
        <w:rPr>
          <w:rFonts w:hint="eastAsia"/>
        </w:rPr>
        <w:t>API</w:t>
      </w:r>
      <w:r w:rsidRPr="00A467E3">
        <w:rPr>
          <w:rFonts w:hint="eastAsia"/>
        </w:rPr>
        <w:t>还支持其他几种数据格式</w:t>
      </w:r>
      <w:r w:rsidR="00D15138">
        <w:rPr>
          <w:rFonts w:hint="eastAsia"/>
        </w:rPr>
        <w:t>的读取</w:t>
      </w:r>
      <w:r w:rsidR="005812E0">
        <w:rPr>
          <w:rFonts w:hint="eastAsia"/>
        </w:rPr>
        <w:t>，</w:t>
      </w:r>
      <w:r w:rsidR="00193AF4" w:rsidRPr="00A467E3">
        <w:rPr>
          <w:rFonts w:hint="eastAsia"/>
        </w:rPr>
        <w:t>其中包括：</w:t>
      </w:r>
      <w:r w:rsidRPr="00A467E3">
        <w:rPr>
          <w:rFonts w:hint="eastAsia"/>
        </w:rPr>
        <w:t>wholeTextFiles</w:t>
      </w:r>
      <w:r w:rsidR="00893866">
        <w:rPr>
          <w:rFonts w:hint="eastAsia"/>
        </w:rPr>
        <w:t>()</w:t>
      </w:r>
      <w:r w:rsidR="00893866">
        <w:rPr>
          <w:rFonts w:hint="eastAsia"/>
        </w:rPr>
        <w:t>方法</w:t>
      </w:r>
      <w:r w:rsidRPr="00A467E3">
        <w:rPr>
          <w:rFonts w:hint="eastAsia"/>
        </w:rPr>
        <w:t>读一个目录</w:t>
      </w:r>
      <w:r w:rsidR="00193AF4" w:rsidRPr="00A467E3">
        <w:rPr>
          <w:rFonts w:hint="eastAsia"/>
        </w:rPr>
        <w:t>中包</w:t>
      </w:r>
      <w:r w:rsidRPr="00A467E3">
        <w:rPr>
          <w:rFonts w:hint="eastAsia"/>
        </w:rPr>
        <w:t>含</w:t>
      </w:r>
      <w:r w:rsidR="00193AF4" w:rsidRPr="00A467E3">
        <w:rPr>
          <w:rFonts w:hint="eastAsia"/>
        </w:rPr>
        <w:t>的</w:t>
      </w:r>
      <w:r w:rsidR="00893866">
        <w:rPr>
          <w:rFonts w:hint="eastAsia"/>
        </w:rPr>
        <w:t>多个小文本文件，每一行的数据返回为</w:t>
      </w:r>
      <w:r w:rsidR="00893866">
        <w:rPr>
          <w:rFonts w:hint="eastAsia"/>
        </w:rPr>
        <w:t>(</w:t>
      </w:r>
      <w:r w:rsidR="00893866">
        <w:rPr>
          <w:rFonts w:hint="eastAsia"/>
        </w:rPr>
        <w:t>文件名</w:t>
      </w:r>
      <w:r w:rsidR="00893866">
        <w:rPr>
          <w:rFonts w:hint="eastAsia"/>
        </w:rPr>
        <w:t>,</w:t>
      </w:r>
      <w:r w:rsidR="00893866">
        <w:rPr>
          <w:rFonts w:hint="eastAsia"/>
        </w:rPr>
        <w:t>内容</w:t>
      </w:r>
      <w:r w:rsidR="00893866">
        <w:rPr>
          <w:rFonts w:hint="eastAsia"/>
        </w:rPr>
        <w:t>)</w:t>
      </w:r>
      <w:r w:rsidR="00193AF4" w:rsidRPr="00A467E3">
        <w:rPr>
          <w:rFonts w:hint="eastAsia"/>
        </w:rPr>
        <w:t>；</w:t>
      </w:r>
      <w:r w:rsidRPr="00A467E3">
        <w:rPr>
          <w:rFonts w:hint="eastAsia"/>
        </w:rPr>
        <w:t>使用</w:t>
      </w:r>
      <w:r w:rsidRPr="00A467E3">
        <w:rPr>
          <w:rFonts w:hint="eastAsia"/>
        </w:rPr>
        <w:t>SparkContext</w:t>
      </w:r>
      <w:r w:rsidRPr="00A467E3">
        <w:rPr>
          <w:rFonts w:hint="eastAsia"/>
        </w:rPr>
        <w:t>的</w:t>
      </w:r>
      <w:r w:rsidRPr="00A467E3">
        <w:rPr>
          <w:rFonts w:hint="eastAsia"/>
        </w:rPr>
        <w:t>sequenceFile[K</w:t>
      </w:r>
      <w:r w:rsidRPr="00A467E3">
        <w:rPr>
          <w:rFonts w:hint="eastAsia"/>
        </w:rPr>
        <w:t>，</w:t>
      </w:r>
      <w:r w:rsidRPr="00A467E3">
        <w:rPr>
          <w:rFonts w:hint="eastAsia"/>
        </w:rPr>
        <w:t>V]</w:t>
      </w:r>
      <w:r w:rsidRPr="00A467E3">
        <w:rPr>
          <w:rFonts w:hint="eastAsia"/>
        </w:rPr>
        <w:t>方法，</w:t>
      </w:r>
      <w:r w:rsidRPr="00A467E3">
        <w:rPr>
          <w:rFonts w:hint="eastAsia"/>
        </w:rPr>
        <w:t>K</w:t>
      </w:r>
      <w:r w:rsidRPr="00A467E3">
        <w:rPr>
          <w:rFonts w:hint="eastAsia"/>
        </w:rPr>
        <w:t>和</w:t>
      </w:r>
      <w:r w:rsidRPr="00A467E3">
        <w:rPr>
          <w:rFonts w:hint="eastAsia"/>
        </w:rPr>
        <w:t>V</w:t>
      </w:r>
      <w:r w:rsidRPr="00A467E3">
        <w:rPr>
          <w:rFonts w:hint="eastAsia"/>
        </w:rPr>
        <w:t>是文件中的键和</w:t>
      </w:r>
      <w:r w:rsidR="00193AF4" w:rsidRPr="00A467E3">
        <w:rPr>
          <w:rFonts w:hint="eastAsia"/>
        </w:rPr>
        <w:t>值的类型；通过</w:t>
      </w:r>
      <w:r w:rsidRPr="00A467E3">
        <w:rPr>
          <w:rFonts w:hint="eastAsia"/>
        </w:rPr>
        <w:t>InputFormat</w:t>
      </w:r>
      <w:r w:rsidR="00AF6A8F" w:rsidRPr="00A467E3">
        <w:rPr>
          <w:rFonts w:hint="eastAsia"/>
        </w:rPr>
        <w:t>，</w:t>
      </w:r>
      <w:r w:rsidRPr="00A467E3">
        <w:rPr>
          <w:rFonts w:hint="eastAsia"/>
        </w:rPr>
        <w:t>能够使用</w:t>
      </w:r>
      <w:r w:rsidRPr="00A467E3">
        <w:rPr>
          <w:rFonts w:hint="eastAsia"/>
        </w:rPr>
        <w:t>SparkContext.hadoopRDD</w:t>
      </w:r>
      <w:r w:rsidRPr="00A467E3">
        <w:rPr>
          <w:rFonts w:hint="eastAsia"/>
        </w:rPr>
        <w:t>方法，它采用任意</w:t>
      </w:r>
      <w:r w:rsidRPr="00A467E3">
        <w:rPr>
          <w:rFonts w:hint="eastAsia"/>
        </w:rPr>
        <w:t>JobConf</w:t>
      </w:r>
      <w:r w:rsidRPr="00A467E3">
        <w:rPr>
          <w:rFonts w:hint="eastAsia"/>
        </w:rPr>
        <w:t>并输入格式类</w:t>
      </w:r>
      <w:r w:rsidR="005812E0">
        <w:rPr>
          <w:rFonts w:hint="eastAsia"/>
        </w:rPr>
        <w:t>、</w:t>
      </w:r>
      <w:r w:rsidRPr="00A467E3">
        <w:rPr>
          <w:rFonts w:hint="eastAsia"/>
        </w:rPr>
        <w:t>键类和值类</w:t>
      </w:r>
      <w:r w:rsidR="005812E0">
        <w:rPr>
          <w:rFonts w:hint="eastAsia"/>
        </w:rPr>
        <w:t>，这种</w:t>
      </w:r>
      <w:r w:rsidRPr="00A467E3">
        <w:rPr>
          <w:rFonts w:hint="eastAsia"/>
        </w:rPr>
        <w:t>设置与使用输入源的</w:t>
      </w:r>
      <w:r w:rsidRPr="00A467E3">
        <w:rPr>
          <w:rFonts w:hint="eastAsia"/>
        </w:rPr>
        <w:t>Hadoop</w:t>
      </w:r>
      <w:r w:rsidRPr="00A467E3">
        <w:rPr>
          <w:rFonts w:hint="eastAsia"/>
        </w:rPr>
        <w:t>作业相同。</w:t>
      </w:r>
      <w:r w:rsidRPr="00A467E3">
        <w:rPr>
          <w:rFonts w:hint="eastAsia"/>
        </w:rPr>
        <w:t>RDD</w:t>
      </w:r>
      <w:r w:rsidR="006774D8">
        <w:rPr>
          <w:rFonts w:hint="eastAsia"/>
        </w:rPr>
        <w:t>式惰性计算的，</w:t>
      </w:r>
      <w:r w:rsidRPr="00A467E3">
        <w:rPr>
          <w:rFonts w:hint="eastAsia"/>
        </w:rPr>
        <w:t>定义了的</w:t>
      </w:r>
      <w:r w:rsidRPr="00A467E3">
        <w:rPr>
          <w:rFonts w:hint="eastAsia"/>
        </w:rPr>
        <w:t>RDD</w:t>
      </w:r>
      <w:r w:rsidR="006774D8">
        <w:rPr>
          <w:rFonts w:hint="eastAsia"/>
        </w:rPr>
        <w:t>加载的过程，</w:t>
      </w:r>
      <w:r w:rsidRPr="00A467E3">
        <w:rPr>
          <w:rFonts w:hint="eastAsia"/>
        </w:rPr>
        <w:t>并定义了将要使用的数据。</w:t>
      </w:r>
      <w:r w:rsidR="00DB74EC">
        <w:rPr>
          <w:rFonts w:hint="eastAsia"/>
        </w:rPr>
        <w:t>但是</w:t>
      </w:r>
      <w:r w:rsidRPr="00A467E3">
        <w:rPr>
          <w:rFonts w:hint="eastAsia"/>
        </w:rPr>
        <w:t>RDD</w:t>
      </w:r>
      <w:r w:rsidR="00DB74EC">
        <w:rPr>
          <w:rFonts w:hint="eastAsia"/>
        </w:rPr>
        <w:t>尚未实际创建。</w:t>
      </w:r>
      <w:r w:rsidR="00DB74EC" w:rsidRPr="00A467E3">
        <w:rPr>
          <w:rFonts w:hint="eastAsia"/>
        </w:rPr>
        <w:t>仅当</w:t>
      </w:r>
      <w:r w:rsidR="00DB74EC">
        <w:rPr>
          <w:rFonts w:hint="eastAsia"/>
        </w:rPr>
        <w:t>RDD</w:t>
      </w:r>
      <w:r w:rsidR="00DB74EC" w:rsidRPr="00A467E3">
        <w:rPr>
          <w:rFonts w:hint="eastAsia"/>
        </w:rPr>
        <w:t>遇到动作时</w:t>
      </w:r>
      <w:r w:rsidR="00DB74EC">
        <w:rPr>
          <w:rFonts w:hint="eastAsia"/>
        </w:rPr>
        <w:t>才会按照定义</w:t>
      </w:r>
      <w:r w:rsidRPr="00A467E3">
        <w:rPr>
          <w:rFonts w:hint="eastAsia"/>
        </w:rPr>
        <w:t>创建</w:t>
      </w:r>
      <w:r w:rsidR="00185BC1">
        <w:rPr>
          <w:rFonts w:hint="eastAsia"/>
        </w:rPr>
        <w:t>并加载</w:t>
      </w:r>
      <w:r w:rsidRPr="00A467E3">
        <w:rPr>
          <w:rFonts w:hint="eastAsia"/>
        </w:rPr>
        <w:t>数据</w:t>
      </w:r>
      <w:r w:rsidR="00185BC1">
        <w:rPr>
          <w:rFonts w:hint="eastAsia"/>
        </w:rPr>
        <w:t>，然后</w:t>
      </w:r>
      <w:r w:rsidRPr="00A467E3">
        <w:rPr>
          <w:rFonts w:hint="eastAsia"/>
        </w:rPr>
        <w:t>返回结果。</w:t>
      </w:r>
    </w:p>
    <w:p w14:paraId="4F9B6BF0" w14:textId="2AF34B86" w:rsidR="00F72615" w:rsidRDefault="00F72615" w:rsidP="00F72615">
      <w:pPr>
        <w:pStyle w:val="Heading3"/>
      </w:pPr>
      <w:r>
        <w:rPr>
          <w:rFonts w:hint="eastAsia"/>
        </w:rPr>
        <w:t>应用操作</w:t>
      </w:r>
    </w:p>
    <w:p w14:paraId="173B5D29" w14:textId="53F61993" w:rsidR="00191E68" w:rsidRPr="00E31AF1" w:rsidRDefault="00381106" w:rsidP="00E31AF1">
      <w:pPr>
        <w:ind w:firstLine="420"/>
      </w:pPr>
      <w:r w:rsidRPr="00E31AF1">
        <w:rPr>
          <w:rFonts w:hint="eastAsia"/>
        </w:rPr>
        <w:t>可以使用</w:t>
      </w:r>
      <w:r w:rsidRPr="00E31AF1">
        <w:rPr>
          <w:rFonts w:hint="eastAsia"/>
        </w:rPr>
        <w:t>first</w:t>
      </w:r>
      <w:r w:rsidR="005C32D9">
        <w:rPr>
          <w:rFonts w:hint="eastAsia"/>
        </w:rPr>
        <w:t>()</w:t>
      </w:r>
      <w:r w:rsidR="005C32D9">
        <w:rPr>
          <w:rFonts w:hint="eastAsia"/>
        </w:rPr>
        <w:t>方法返回</w:t>
      </w:r>
      <w:r w:rsidRPr="00E31AF1">
        <w:t>auctionRDD</w:t>
      </w:r>
      <w:r w:rsidRPr="00E31AF1">
        <w:rPr>
          <w:rFonts w:hint="eastAsia"/>
        </w:rPr>
        <w:t>中第一行的数据</w:t>
      </w:r>
      <w:r w:rsidR="00191E68" w:rsidRPr="00E31AF1">
        <w:rPr>
          <w:rFonts w:hint="eastAsia"/>
        </w:rPr>
        <w:t>。</w:t>
      </w:r>
    </w:p>
    <w:p w14:paraId="0E0B3ECF" w14:textId="77777777" w:rsidR="00191E68" w:rsidRPr="00191E68" w:rsidRDefault="00191E68" w:rsidP="001922EF">
      <w:pPr>
        <w:pStyle w:val="a7"/>
      </w:pPr>
      <w:r w:rsidRPr="00191E68">
        <w:t>scala&gt; auctionRDD.first</w:t>
      </w:r>
    </w:p>
    <w:p w14:paraId="35B5183B" w14:textId="01F2EE7E" w:rsidR="00191E68" w:rsidRDefault="00191E68" w:rsidP="001922EF">
      <w:pPr>
        <w:pStyle w:val="a7"/>
      </w:pPr>
      <w:r w:rsidRPr="00191E68">
        <w:t>res2: String = 8213034705,95,2.</w:t>
      </w:r>
      <w:proofErr w:type="gramStart"/>
      <w:r w:rsidRPr="00191E68">
        <w:t>927373,jake</w:t>
      </w:r>
      <w:proofErr w:type="gramEnd"/>
      <w:r w:rsidRPr="00191E68">
        <w:t>7870,0,95,117.5,xbox,3</w:t>
      </w:r>
    </w:p>
    <w:p w14:paraId="5FB3FF1C" w14:textId="1CF6B4B1"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61</w:t>
      </w:r>
      <w:r w:rsidR="00232B80">
        <w:fldChar w:fldCharType="end"/>
      </w:r>
    </w:p>
    <w:p w14:paraId="1947C8CC" w14:textId="3144B26C" w:rsidR="00F3707C" w:rsidRPr="00F3707C" w:rsidRDefault="00E31AF1" w:rsidP="00976324">
      <w:pPr>
        <w:ind w:firstLine="420"/>
      </w:pPr>
      <w:r>
        <w:rPr>
          <w:rFonts w:hint="eastAsia"/>
        </w:rPr>
        <w:lastRenderedPageBreak/>
        <w:t>这</w:t>
      </w:r>
      <w:r w:rsidR="00191E68" w:rsidRPr="00E31AF1">
        <w:rPr>
          <w:rFonts w:hint="eastAsia"/>
        </w:rPr>
        <w:t>一行</w:t>
      </w:r>
      <w:r>
        <w:rPr>
          <w:rFonts w:hint="eastAsia"/>
        </w:rPr>
        <w:t>的数据</w:t>
      </w:r>
      <w:r w:rsidRPr="00E31AF1">
        <w:rPr>
          <w:rFonts w:hint="eastAsia"/>
        </w:rPr>
        <w:t>表示</w:t>
      </w:r>
      <w:r w:rsidRPr="00E31AF1">
        <w:rPr>
          <w:rFonts w:hint="eastAsia"/>
        </w:rPr>
        <w:t>Xbox</w:t>
      </w:r>
      <w:r w:rsidR="00BD7C32">
        <w:rPr>
          <w:rFonts w:hint="eastAsia"/>
        </w:rPr>
        <w:t>产品</w:t>
      </w:r>
      <w:r w:rsidRPr="00E31AF1">
        <w:rPr>
          <w:rFonts w:hint="eastAsia"/>
        </w:rPr>
        <w:t>的一次出价</w:t>
      </w:r>
      <w:r>
        <w:rPr>
          <w:rFonts w:hint="eastAsia"/>
        </w:rPr>
        <w:t>，其</w:t>
      </w:r>
      <w:r w:rsidR="00191E68" w:rsidRPr="00E31AF1">
        <w:rPr>
          <w:rFonts w:hint="eastAsia"/>
        </w:rPr>
        <w:t>中的</w:t>
      </w:r>
      <w:r w:rsidR="00E76E88" w:rsidRPr="00E31AF1">
        <w:rPr>
          <w:rFonts w:hint="eastAsia"/>
        </w:rPr>
        <w:t>数据项</w:t>
      </w:r>
      <w:r w:rsidR="00191E68" w:rsidRPr="00E31AF1">
        <w:rPr>
          <w:rFonts w:hint="eastAsia"/>
        </w:rPr>
        <w:t>使用逗号分隔</w:t>
      </w:r>
      <w:r w:rsidR="00976324">
        <w:rPr>
          <w:rFonts w:hint="eastAsia"/>
        </w:rPr>
        <w:t>，当然</w:t>
      </w:r>
      <w:r w:rsidR="00976324">
        <w:rPr>
          <w:rFonts w:hint="eastAsia"/>
        </w:rPr>
        <w:t>auctionRDD</w:t>
      </w:r>
      <w:r w:rsidR="00BD1800">
        <w:rPr>
          <w:rFonts w:hint="eastAsia"/>
        </w:rPr>
        <w:t>中还包括其他产品</w:t>
      </w:r>
      <w:r w:rsidR="00976324">
        <w:rPr>
          <w:rFonts w:hint="eastAsia"/>
        </w:rPr>
        <w:t>的数据，例如</w:t>
      </w:r>
      <w:r w:rsidR="00976324">
        <w:rPr>
          <w:rFonts w:hint="eastAsia"/>
        </w:rPr>
        <w:t>Cartier</w:t>
      </w:r>
      <w:r w:rsidR="008812A8">
        <w:rPr>
          <w:rFonts w:hint="eastAsia"/>
        </w:rPr>
        <w:t>、</w:t>
      </w:r>
      <w:r w:rsidR="00976324">
        <w:rPr>
          <w:rFonts w:hint="eastAsia"/>
        </w:rPr>
        <w:t>Palm</w:t>
      </w:r>
      <w:r w:rsidR="00976324">
        <w:rPr>
          <w:rFonts w:hint="eastAsia"/>
        </w:rPr>
        <w:t>等等</w:t>
      </w:r>
      <w:r>
        <w:rPr>
          <w:rFonts w:hint="eastAsia"/>
        </w:rPr>
        <w:t>。</w:t>
      </w:r>
      <w:r w:rsidR="002A5685">
        <w:rPr>
          <w:rFonts w:ascii="宋体" w:hAnsi="宋体" w:cs="宋体" w:hint="eastAsia"/>
          <w:kern w:val="0"/>
          <w:sz w:val="20"/>
          <w:szCs w:val="20"/>
        </w:rPr>
        <w:t>如果</w:t>
      </w:r>
      <w:r w:rsidR="00F3707C" w:rsidRPr="000E3B71">
        <w:rPr>
          <w:rFonts w:ascii="宋体" w:hAnsi="宋体" w:cs="宋体" w:hint="eastAsia"/>
          <w:kern w:val="0"/>
          <w:sz w:val="20"/>
          <w:szCs w:val="20"/>
        </w:rPr>
        <w:t>只想查看</w:t>
      </w:r>
      <w:r w:rsidR="00F46370">
        <w:rPr>
          <w:rFonts w:ascii="宋体" w:hAnsi="宋体" w:cs="宋体" w:hint="eastAsia"/>
          <w:kern w:val="0"/>
          <w:sz w:val="20"/>
          <w:szCs w:val="20"/>
        </w:rPr>
        <w:t>X</w:t>
      </w:r>
      <w:r w:rsidR="00F3707C" w:rsidRPr="000E3B71">
        <w:rPr>
          <w:rFonts w:ascii="宋体" w:hAnsi="宋体" w:cs="宋体" w:hint="eastAsia"/>
          <w:kern w:val="0"/>
          <w:sz w:val="20"/>
          <w:szCs w:val="20"/>
        </w:rPr>
        <w:t>box上的出价</w:t>
      </w:r>
      <w:r w:rsidR="002A5685">
        <w:rPr>
          <w:rFonts w:ascii="宋体" w:hAnsi="宋体" w:cs="宋体" w:hint="eastAsia"/>
          <w:kern w:val="0"/>
          <w:sz w:val="20"/>
          <w:szCs w:val="20"/>
        </w:rPr>
        <w:t>：</w:t>
      </w:r>
    </w:p>
    <w:p w14:paraId="0CACEC3F" w14:textId="44026CF9" w:rsidR="00764B65" w:rsidRDefault="00764B65" w:rsidP="00355DE8">
      <w:pPr>
        <w:pStyle w:val="a1"/>
        <w:spacing w:before="156"/>
        <w:ind w:firstLine="420"/>
      </w:pPr>
      <w:r w:rsidRPr="005704F3">
        <w:rPr>
          <w:rFonts w:hint="eastAsia"/>
        </w:rPr>
        <w:t>可以使用什么转换</w:t>
      </w:r>
      <w:r w:rsidR="00093F27">
        <w:rPr>
          <w:rFonts w:hint="eastAsia"/>
        </w:rPr>
        <w:t>操作</w:t>
      </w:r>
      <w:r w:rsidRPr="005704F3">
        <w:rPr>
          <w:rFonts w:hint="eastAsia"/>
        </w:rPr>
        <w:t>来仅</w:t>
      </w:r>
      <w:r w:rsidR="00E72338">
        <w:rPr>
          <w:rFonts w:hint="eastAsia"/>
        </w:rPr>
        <w:t>获得</w:t>
      </w:r>
      <w:r w:rsidR="00C7591E">
        <w:rPr>
          <w:rFonts w:hint="eastAsia"/>
        </w:rPr>
        <w:t>所有</w:t>
      </w:r>
      <w:r w:rsidRPr="005704F3">
        <w:rPr>
          <w:rFonts w:ascii="Times" w:eastAsia="Times New Roman" w:hAnsi="Times" w:hint="eastAsia"/>
        </w:rPr>
        <w:t>Xbox</w:t>
      </w:r>
      <w:r w:rsidR="00C7591E">
        <w:rPr>
          <w:rFonts w:ascii="MS Mincho" w:eastAsia="MS Mincho" w:hAnsi="MS Mincho" w:cs="MS Mincho"/>
        </w:rPr>
        <w:t>的</w:t>
      </w:r>
      <w:r w:rsidRPr="005704F3">
        <w:rPr>
          <w:rFonts w:hint="eastAsia"/>
        </w:rPr>
        <w:t>出价</w:t>
      </w:r>
      <w:r w:rsidR="00C7591E">
        <w:rPr>
          <w:rFonts w:hint="eastAsia"/>
        </w:rPr>
        <w:t>信息</w:t>
      </w:r>
      <w:r w:rsidRPr="005704F3">
        <w:rPr>
          <w:rFonts w:hint="eastAsia"/>
        </w:rPr>
        <w:t>？</w:t>
      </w:r>
    </w:p>
    <w:p w14:paraId="1816D594" w14:textId="77777777" w:rsidR="00A946A2" w:rsidRPr="00A946A2" w:rsidRDefault="00A946A2" w:rsidP="001922EF">
      <w:pPr>
        <w:pStyle w:val="a7"/>
      </w:pPr>
      <w:r w:rsidRPr="00A946A2">
        <w:t>scala&gt; val xboxRDD = auctionRDD.filter(line=&gt;</w:t>
      </w:r>
      <w:proofErr w:type="gramStart"/>
      <w:r w:rsidRPr="00A946A2">
        <w:t>line.contains</w:t>
      </w:r>
      <w:proofErr w:type="gramEnd"/>
      <w:r w:rsidRPr="00A946A2">
        <w:t>("xbox"))</w:t>
      </w:r>
    </w:p>
    <w:p w14:paraId="572A759B" w14:textId="3D879AB9" w:rsidR="00A946A2" w:rsidRDefault="00A946A2" w:rsidP="001922EF">
      <w:pPr>
        <w:pStyle w:val="a7"/>
      </w:pPr>
      <w:r w:rsidRPr="00A946A2">
        <w:t xml:space="preserve">xboxRDD: org.apache.spark.rdd.RDD[String] = </w:t>
      </w:r>
      <w:proofErr w:type="gramStart"/>
      <w:r w:rsidRPr="00A946A2">
        <w:t>MapPartitionsRDD[</w:t>
      </w:r>
      <w:proofErr w:type="gramEnd"/>
      <w:r w:rsidRPr="00A946A2">
        <w:t>2] at filter at &lt;console&gt;:26</w:t>
      </w:r>
    </w:p>
    <w:p w14:paraId="164773AA" w14:textId="76294850"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62</w:t>
      </w:r>
      <w:r w:rsidR="00232B80">
        <w:fldChar w:fldCharType="end"/>
      </w:r>
    </w:p>
    <w:p w14:paraId="04126FAD" w14:textId="2B65BB4A" w:rsidR="007A6008" w:rsidRPr="001B0E99" w:rsidRDefault="00764B65" w:rsidP="001B0E99">
      <w:pPr>
        <w:ind w:firstLine="420"/>
      </w:pPr>
      <w:r w:rsidRPr="001B0E99">
        <w:rPr>
          <w:rFonts w:hint="eastAsia"/>
        </w:rPr>
        <w:t>为了做到这一点，</w:t>
      </w:r>
      <w:r w:rsidR="00A946A2" w:rsidRPr="001B0E99">
        <w:rPr>
          <w:rFonts w:hint="eastAsia"/>
        </w:rPr>
        <w:t>上面的代码</w:t>
      </w:r>
      <w:r w:rsidR="00F63464" w:rsidRPr="001B0E99">
        <w:rPr>
          <w:rFonts w:hint="eastAsia"/>
        </w:rPr>
        <w:t>对</w:t>
      </w:r>
      <w:r w:rsidRPr="001B0E99">
        <w:rPr>
          <w:rFonts w:hint="eastAsia"/>
        </w:rPr>
        <w:t>auctionRDD</w:t>
      </w:r>
      <w:r w:rsidRPr="001B0E99">
        <w:rPr>
          <w:rFonts w:hint="eastAsia"/>
        </w:rPr>
        <w:t>中的</w:t>
      </w:r>
      <w:r w:rsidR="00F63464" w:rsidRPr="001B0E99">
        <w:rPr>
          <w:rFonts w:hint="eastAsia"/>
        </w:rPr>
        <w:t>每个元素进行</w:t>
      </w:r>
      <w:r w:rsidR="00C7591E" w:rsidRPr="001B0E99">
        <w:rPr>
          <w:rFonts w:hint="eastAsia"/>
        </w:rPr>
        <w:t>filter</w:t>
      </w:r>
      <w:r w:rsidR="00A71A25">
        <w:rPr>
          <w:rFonts w:hint="eastAsia"/>
        </w:rPr>
        <w:t>()</w:t>
      </w:r>
      <w:r w:rsidRPr="001B0E99">
        <w:rPr>
          <w:rFonts w:hint="eastAsia"/>
        </w:rPr>
        <w:t>转换</w:t>
      </w:r>
      <w:r w:rsidR="00F63464" w:rsidRPr="001B0E99">
        <w:rPr>
          <w:rFonts w:hint="eastAsia"/>
        </w:rPr>
        <w:t>，</w:t>
      </w:r>
      <w:r w:rsidR="00F63464" w:rsidRPr="001B0E99">
        <w:rPr>
          <w:rFonts w:hint="eastAsia"/>
        </w:rPr>
        <w:t>auctionRDD</w:t>
      </w:r>
      <w:r w:rsidR="00F63464" w:rsidRPr="001B0E99">
        <w:rPr>
          <w:rFonts w:hint="eastAsia"/>
        </w:rPr>
        <w:t>中的每一个元素就是</w:t>
      </w:r>
      <w:r w:rsidR="00A71A25">
        <w:rPr>
          <w:rFonts w:hint="eastAsia"/>
        </w:rPr>
        <w:t>CSV</w:t>
      </w:r>
      <w:r w:rsidR="00F63464" w:rsidRPr="001B0E99">
        <w:rPr>
          <w:rFonts w:hint="eastAsia"/>
        </w:rPr>
        <w:t>文件中每一行，</w:t>
      </w:r>
      <w:r w:rsidR="00CD3B41" w:rsidRPr="001B0E99">
        <w:rPr>
          <w:rFonts w:hint="eastAsia"/>
        </w:rPr>
        <w:t>所以</w:t>
      </w:r>
      <w:r w:rsidR="00C7591E" w:rsidRPr="001B0E99">
        <w:rPr>
          <w:rFonts w:hint="eastAsia"/>
        </w:rPr>
        <w:t>filter</w:t>
      </w:r>
      <w:r w:rsidR="00A71A25">
        <w:rPr>
          <w:rFonts w:hint="eastAsia"/>
        </w:rPr>
        <w:t>()</w:t>
      </w:r>
      <w:r w:rsidR="00F63464" w:rsidRPr="001B0E99">
        <w:rPr>
          <w:rFonts w:hint="eastAsia"/>
        </w:rPr>
        <w:t>转换</w:t>
      </w:r>
      <w:r w:rsidRPr="001B0E99">
        <w:rPr>
          <w:rFonts w:hint="eastAsia"/>
        </w:rPr>
        <w:t>应用到</w:t>
      </w:r>
      <w:r w:rsidRPr="001B0E99">
        <w:rPr>
          <w:rFonts w:hint="eastAsia"/>
        </w:rPr>
        <w:t>RDD</w:t>
      </w:r>
      <w:r w:rsidRPr="001B0E99">
        <w:rPr>
          <w:rFonts w:hint="eastAsia"/>
        </w:rPr>
        <w:t>的每一行</w:t>
      </w:r>
      <w:r w:rsidR="00CD3B41" w:rsidRPr="001B0E99">
        <w:rPr>
          <w:rFonts w:hint="eastAsia"/>
        </w:rPr>
        <w:t>数据上</w:t>
      </w:r>
      <w:r w:rsidRPr="001B0E99">
        <w:rPr>
          <w:rFonts w:hint="eastAsia"/>
        </w:rPr>
        <w:t>。</w:t>
      </w:r>
      <w:r w:rsidR="00F63464" w:rsidRPr="001B0E99">
        <w:rPr>
          <w:rFonts w:hint="eastAsia"/>
        </w:rPr>
        <w:t>filter</w:t>
      </w:r>
      <w:r w:rsidR="00A71A25">
        <w:rPr>
          <w:rFonts w:hint="eastAsia"/>
        </w:rPr>
        <w:t>()</w:t>
      </w:r>
      <w:r w:rsidRPr="001B0E99">
        <w:rPr>
          <w:rFonts w:hint="eastAsia"/>
        </w:rPr>
        <w:t>转换</w:t>
      </w:r>
      <w:r w:rsidR="00F63464" w:rsidRPr="001B0E99">
        <w:rPr>
          <w:rFonts w:hint="eastAsia"/>
        </w:rPr>
        <w:t>是</w:t>
      </w:r>
      <w:r w:rsidR="00CD3B41" w:rsidRPr="001B0E99">
        <w:rPr>
          <w:rFonts w:hint="eastAsia"/>
        </w:rPr>
        <w:t>基于指定的条件进行过滤。当</w:t>
      </w:r>
      <w:r w:rsidRPr="001B0E99">
        <w:rPr>
          <w:rFonts w:hint="eastAsia"/>
        </w:rPr>
        <w:t>将</w:t>
      </w:r>
      <w:r w:rsidR="00F63464" w:rsidRPr="001B0E99">
        <w:t>filter</w:t>
      </w:r>
      <w:r w:rsidR="00A71A25">
        <w:rPr>
          <w:rFonts w:hint="eastAsia"/>
        </w:rPr>
        <w:t>()</w:t>
      </w:r>
      <w:r w:rsidRPr="001B0E99">
        <w:rPr>
          <w:rFonts w:hint="eastAsia"/>
        </w:rPr>
        <w:t>转换应用于</w:t>
      </w:r>
      <w:r w:rsidRPr="001B0E99">
        <w:rPr>
          <w:rFonts w:hint="eastAsia"/>
        </w:rPr>
        <w:t>auctionRDD</w:t>
      </w:r>
      <w:r w:rsidR="00CD3B41" w:rsidRPr="001B0E99">
        <w:t>上时</w:t>
      </w:r>
      <w:r w:rsidRPr="001B0E99">
        <w:rPr>
          <w:rFonts w:hint="eastAsia"/>
        </w:rPr>
        <w:t>，其中条件检查以查看该行是否包含单词</w:t>
      </w:r>
      <w:r w:rsidR="00CD3B41" w:rsidRPr="001B0E99">
        <w:rPr>
          <w:rFonts w:hint="eastAsia"/>
        </w:rPr>
        <w:t>X</w:t>
      </w:r>
      <w:r w:rsidRPr="001B0E99">
        <w:rPr>
          <w:rFonts w:hint="eastAsia"/>
        </w:rPr>
        <w:t>box</w:t>
      </w:r>
      <w:r w:rsidRPr="001B0E99">
        <w:rPr>
          <w:rFonts w:hint="eastAsia"/>
        </w:rPr>
        <w:t>。如果条件为真，则将该行添加到生成的</w:t>
      </w:r>
      <w:r w:rsidR="00F63464" w:rsidRPr="001B0E99">
        <w:rPr>
          <w:rFonts w:hint="eastAsia"/>
        </w:rPr>
        <w:t>新</w:t>
      </w:r>
      <w:r w:rsidRPr="001B0E99">
        <w:rPr>
          <w:rFonts w:hint="eastAsia"/>
        </w:rPr>
        <w:t>RDD</w:t>
      </w:r>
      <w:r w:rsidR="00D174FA" w:rsidRPr="001B0E99">
        <w:rPr>
          <w:rFonts w:hint="eastAsia"/>
        </w:rPr>
        <w:t>，是指在上面代码中的</w:t>
      </w:r>
      <w:r w:rsidRPr="001B0E99">
        <w:rPr>
          <w:rFonts w:hint="eastAsia"/>
        </w:rPr>
        <w:t>xboxRDD</w:t>
      </w:r>
      <w:r w:rsidR="00F63464" w:rsidRPr="001B0E99">
        <w:rPr>
          <w:rFonts w:hint="eastAsia"/>
        </w:rPr>
        <w:t>。在</w:t>
      </w:r>
      <w:r w:rsidR="00F63464" w:rsidRPr="001B0E99">
        <w:t>filter</w:t>
      </w:r>
      <w:r w:rsidR="00A71A25">
        <w:rPr>
          <w:rFonts w:hint="eastAsia"/>
        </w:rPr>
        <w:t>()</w:t>
      </w:r>
      <w:r w:rsidR="00F63464" w:rsidRPr="001B0E99">
        <w:rPr>
          <w:rFonts w:hint="eastAsia"/>
        </w:rPr>
        <w:t>转换中使用了</w:t>
      </w:r>
      <w:r w:rsidRPr="001B0E99">
        <w:rPr>
          <w:rFonts w:hint="eastAsia"/>
        </w:rPr>
        <w:t>匿名</w:t>
      </w:r>
      <w:r w:rsidR="00E43F66" w:rsidRPr="001B0E99">
        <w:rPr>
          <w:rFonts w:hint="eastAsia"/>
        </w:rPr>
        <w:t>函数</w:t>
      </w:r>
      <w:r w:rsidR="00A71A25">
        <w:rPr>
          <w:rFonts w:hint="eastAsia"/>
        </w:rPr>
        <w:t>(</w:t>
      </w:r>
      <w:r w:rsidR="00E43F66" w:rsidRPr="001B0E99">
        <w:t>line=&gt;line.contains(</w:t>
      </w:r>
      <w:r w:rsidR="00D174FA" w:rsidRPr="001B0E99">
        <w:t>"</w:t>
      </w:r>
      <w:r w:rsidR="00D174FA" w:rsidRPr="001B0E99">
        <w:rPr>
          <w:rFonts w:hint="eastAsia"/>
        </w:rPr>
        <w:t>xbox</w:t>
      </w:r>
      <w:r w:rsidR="00D174FA" w:rsidRPr="001B0E99">
        <w:t>"</w:t>
      </w:r>
      <w:r w:rsidR="00E43F66" w:rsidRPr="001B0E99">
        <w:t>)</w:t>
      </w:r>
      <w:r w:rsidR="00A71A25">
        <w:rPr>
          <w:rFonts w:hint="eastAsia"/>
        </w:rPr>
        <w:t>)</w:t>
      </w:r>
      <w:r w:rsidR="00CD3B41" w:rsidRPr="001B0E99">
        <w:rPr>
          <w:rFonts w:hint="eastAsia"/>
        </w:rPr>
        <w:t>。</w:t>
      </w:r>
    </w:p>
    <w:p w14:paraId="73293E26" w14:textId="521EAC69" w:rsidR="00C603C8" w:rsidRPr="001B0E99" w:rsidRDefault="00F63464" w:rsidP="001B0E99">
      <w:pPr>
        <w:ind w:firstLine="420"/>
      </w:pPr>
      <w:r w:rsidRPr="001B0E99">
        <w:t>filter</w:t>
      </w:r>
      <w:r w:rsidR="00A71A25">
        <w:rPr>
          <w:rFonts w:hint="eastAsia"/>
        </w:rPr>
        <w:t>()</w:t>
      </w:r>
      <w:r w:rsidR="00764B65" w:rsidRPr="001B0E99">
        <w:rPr>
          <w:rFonts w:hint="eastAsia"/>
        </w:rPr>
        <w:t>转换是将匿名函数应</w:t>
      </w:r>
      <w:r w:rsidR="00855DC3" w:rsidRPr="001B0E99">
        <w:rPr>
          <w:rFonts w:hint="eastAsia"/>
        </w:rPr>
        <w:t>作用于</w:t>
      </w:r>
      <w:r w:rsidR="00764B65" w:rsidRPr="001B0E99">
        <w:rPr>
          <w:rFonts w:hint="eastAsia"/>
        </w:rPr>
        <w:t>RDD</w:t>
      </w:r>
      <w:r w:rsidR="00764B65" w:rsidRPr="001B0E99">
        <w:rPr>
          <w:rFonts w:hint="eastAsia"/>
        </w:rPr>
        <w:t>的每个元素</w:t>
      </w:r>
      <w:r w:rsidR="00E4614D" w:rsidRPr="001B0E99">
        <w:rPr>
          <w:rFonts w:hint="eastAsia"/>
        </w:rPr>
        <w:t>，而这个元素是</w:t>
      </w:r>
      <w:r w:rsidR="00A71A25">
        <w:rPr>
          <w:rFonts w:hint="eastAsia"/>
        </w:rPr>
        <w:t>CSV</w:t>
      </w:r>
      <w:r w:rsidR="00E4614D" w:rsidRPr="001B0E99">
        <w:rPr>
          <w:rFonts w:hint="eastAsia"/>
        </w:rPr>
        <w:t>文件中一行</w:t>
      </w:r>
      <w:r w:rsidR="00764B65" w:rsidRPr="001B0E99">
        <w:rPr>
          <w:rFonts w:hint="eastAsia"/>
        </w:rPr>
        <w:t>。这是</w:t>
      </w:r>
      <w:r w:rsidR="00E17CC8" w:rsidRPr="001B0E99">
        <w:rPr>
          <w:rFonts w:hint="eastAsia"/>
        </w:rPr>
        <w:t>Scala</w:t>
      </w:r>
      <w:r w:rsidR="00764B65" w:rsidRPr="001B0E99">
        <w:rPr>
          <w:rFonts w:hint="eastAsia"/>
        </w:rPr>
        <w:t>匿名函数的</w:t>
      </w:r>
      <w:r w:rsidR="00E4614D" w:rsidRPr="001B0E99">
        <w:rPr>
          <w:rFonts w:hint="eastAsia"/>
        </w:rPr>
        <w:t>语法，它是一个没有</w:t>
      </w:r>
      <w:r w:rsidR="00764B65" w:rsidRPr="001B0E99">
        <w:rPr>
          <w:rFonts w:hint="eastAsia"/>
        </w:rPr>
        <w:t>命名的函数。</w:t>
      </w:r>
      <w:r w:rsidR="00E17CC8" w:rsidRPr="001B0E99">
        <w:rPr>
          <w:rFonts w:hint="eastAsia"/>
        </w:rPr>
        <w:t>匿名函数</w:t>
      </w:r>
      <w:r w:rsidR="00764B65" w:rsidRPr="001B0E99">
        <w:rPr>
          <w:rFonts w:hint="eastAsia"/>
        </w:rPr>
        <w:t>语法意味着正在应用一个函数，其中</w:t>
      </w:r>
      <w:r w:rsidR="00E4614D" w:rsidRPr="001B0E99">
        <w:rPr>
          <w:rFonts w:hint="eastAsia"/>
        </w:rPr>
        <w:t>“</w:t>
      </w:r>
      <w:r w:rsidR="00764B65" w:rsidRPr="001B0E99">
        <w:rPr>
          <w:rFonts w:hint="eastAsia"/>
        </w:rPr>
        <w:t>=&gt;</w:t>
      </w:r>
      <w:r w:rsidR="00E4614D" w:rsidRPr="001B0E99">
        <w:rPr>
          <w:rFonts w:hint="eastAsia"/>
        </w:rPr>
        <w:t>”</w:t>
      </w:r>
      <w:r w:rsidR="00774090" w:rsidRPr="001B0E99">
        <w:rPr>
          <w:rFonts w:hint="eastAsia"/>
        </w:rPr>
        <w:t>匿名函数</w:t>
      </w:r>
      <w:r w:rsidR="00764B65" w:rsidRPr="001B0E99">
        <w:rPr>
          <w:rFonts w:hint="eastAsia"/>
        </w:rPr>
        <w:t>操作符</w:t>
      </w:r>
      <w:r w:rsidR="00D174FA" w:rsidRPr="001B0E99">
        <w:rPr>
          <w:rFonts w:hint="eastAsia"/>
        </w:rPr>
        <w:t>，其</w:t>
      </w:r>
      <w:r w:rsidR="00764B65" w:rsidRPr="001B0E99">
        <w:rPr>
          <w:rFonts w:hint="eastAsia"/>
        </w:rPr>
        <w:t>左边</w:t>
      </w:r>
      <w:r w:rsidR="00E17CC8" w:rsidRPr="001B0E99">
        <w:rPr>
          <w:rFonts w:hint="eastAsia"/>
        </w:rPr>
        <w:t>部分表示输入变量</w:t>
      </w:r>
      <w:r w:rsidR="00764B65" w:rsidRPr="001B0E99">
        <w:rPr>
          <w:rFonts w:hint="eastAsia"/>
        </w:rPr>
        <w:t>。在</w:t>
      </w:r>
      <w:r w:rsidR="001303E6" w:rsidRPr="001B0E99">
        <w:rPr>
          <w:rFonts w:hint="eastAsia"/>
        </w:rPr>
        <w:t>上面的代码中</w:t>
      </w:r>
      <w:r w:rsidR="00764B65" w:rsidRPr="001B0E99">
        <w:rPr>
          <w:rFonts w:hint="eastAsia"/>
        </w:rPr>
        <w:t>，输入</w:t>
      </w:r>
      <w:r w:rsidR="001303E6" w:rsidRPr="001B0E99">
        <w:rPr>
          <w:rFonts w:hint="eastAsia"/>
        </w:rPr>
        <w:t>变量</w:t>
      </w:r>
      <w:r w:rsidR="00764B65" w:rsidRPr="001B0E99">
        <w:rPr>
          <w:rFonts w:hint="eastAsia"/>
        </w:rPr>
        <w:t>是</w:t>
      </w:r>
      <w:r w:rsidR="00764B65" w:rsidRPr="001B0E99">
        <w:rPr>
          <w:rFonts w:hint="eastAsia"/>
        </w:rPr>
        <w:t>line</w:t>
      </w:r>
      <w:r w:rsidR="001303E6" w:rsidRPr="001B0E99">
        <w:rPr>
          <w:rFonts w:hint="eastAsia"/>
        </w:rPr>
        <w:t>，代表</w:t>
      </w:r>
      <w:r w:rsidR="001303E6" w:rsidRPr="001B0E99">
        <w:t>auctionRDD</w:t>
      </w:r>
      <w:r w:rsidR="001303E6" w:rsidRPr="001B0E99">
        <w:rPr>
          <w:rFonts w:hint="eastAsia"/>
        </w:rPr>
        <w:t>中的一行数据</w:t>
      </w:r>
      <w:r w:rsidR="00764B65" w:rsidRPr="001B0E99">
        <w:rPr>
          <w:rFonts w:hint="eastAsia"/>
        </w:rPr>
        <w:t>。</w:t>
      </w:r>
      <w:r w:rsidRPr="001B0E99">
        <w:t>filter</w:t>
      </w:r>
      <w:r w:rsidR="00282423">
        <w:rPr>
          <w:rFonts w:hint="eastAsia"/>
        </w:rPr>
        <w:t>()</w:t>
      </w:r>
      <w:r w:rsidR="001303E6" w:rsidRPr="001B0E99">
        <w:rPr>
          <w:rFonts w:hint="eastAsia"/>
        </w:rPr>
        <w:t>将</w:t>
      </w:r>
      <w:r w:rsidR="001303E6" w:rsidRPr="001B0E99">
        <w:rPr>
          <w:rFonts w:hint="eastAsia"/>
        </w:rPr>
        <w:t>line</w:t>
      </w:r>
      <w:r w:rsidR="001303E6" w:rsidRPr="001B0E99">
        <w:rPr>
          <w:rFonts w:hint="eastAsia"/>
        </w:rPr>
        <w:t>变量的值传输给</w:t>
      </w:r>
      <w:r w:rsidR="00764B65" w:rsidRPr="001B0E99">
        <w:rPr>
          <w:rFonts w:hint="eastAsia"/>
        </w:rPr>
        <w:t>到</w:t>
      </w:r>
      <w:r w:rsidR="00774090" w:rsidRPr="001B0E99">
        <w:rPr>
          <w:rFonts w:hint="eastAsia"/>
        </w:rPr>
        <w:t>匿名函数操作</w:t>
      </w:r>
      <w:r w:rsidR="00713355" w:rsidRPr="001B0E99">
        <w:rPr>
          <w:rFonts w:hint="eastAsia"/>
        </w:rPr>
        <w:t>符</w:t>
      </w:r>
      <w:r w:rsidR="00764B65" w:rsidRPr="001B0E99">
        <w:rPr>
          <w:rFonts w:hint="eastAsia"/>
        </w:rPr>
        <w:t>右边</w:t>
      </w:r>
      <w:r w:rsidR="00713355" w:rsidRPr="001B0E99">
        <w:rPr>
          <w:rFonts w:hint="eastAsia"/>
        </w:rPr>
        <w:t>的输出</w:t>
      </w:r>
      <w:r w:rsidR="00764B65" w:rsidRPr="001B0E99">
        <w:rPr>
          <w:rFonts w:hint="eastAsia"/>
        </w:rPr>
        <w:t>。在这个例子中，</w:t>
      </w:r>
      <w:r w:rsidR="00A44D34" w:rsidRPr="001B0E99">
        <w:rPr>
          <w:rFonts w:hint="eastAsia"/>
        </w:rPr>
        <w:t>匿名函数的</w:t>
      </w:r>
      <w:r w:rsidR="00764B65" w:rsidRPr="001B0E99">
        <w:rPr>
          <w:rFonts w:hint="eastAsia"/>
        </w:rPr>
        <w:t>输出是调用条件</w:t>
      </w:r>
      <w:r w:rsidR="00CE33E3" w:rsidRPr="001B0E99">
        <w:rPr>
          <w:rFonts w:hint="eastAsia"/>
        </w:rPr>
        <w:t>函数</w:t>
      </w:r>
      <w:r w:rsidR="00A44D34" w:rsidRPr="001B0E99">
        <w:rPr>
          <w:rFonts w:hint="eastAsia"/>
        </w:rPr>
        <w:t>line.contains</w:t>
      </w:r>
      <w:r w:rsidR="0029122E">
        <w:rPr>
          <w:rFonts w:hint="eastAsia"/>
        </w:rPr>
        <w:t>()</w:t>
      </w:r>
      <w:r w:rsidR="00A44D34" w:rsidRPr="001B0E99">
        <w:rPr>
          <w:rFonts w:hint="eastAsia"/>
        </w:rPr>
        <w:t>，并得到布尔类型的</w:t>
      </w:r>
      <w:r w:rsidR="00764B65" w:rsidRPr="001B0E99">
        <w:rPr>
          <w:rFonts w:hint="eastAsia"/>
        </w:rPr>
        <w:t>结果</w:t>
      </w:r>
      <w:r w:rsidR="00A44D34" w:rsidRPr="001B0E99">
        <w:rPr>
          <w:rFonts w:hint="eastAsia"/>
        </w:rPr>
        <w:t>值</w:t>
      </w:r>
      <w:r w:rsidR="00764B65" w:rsidRPr="001B0E99">
        <w:rPr>
          <w:rFonts w:hint="eastAsia"/>
        </w:rPr>
        <w:t>，</w:t>
      </w:r>
      <w:r w:rsidR="00C603C8" w:rsidRPr="001B0E99">
        <w:rPr>
          <w:rFonts w:hint="eastAsia"/>
        </w:rPr>
        <w:t>判断</w:t>
      </w:r>
      <w:r w:rsidR="00C603C8" w:rsidRPr="001B0E99">
        <w:rPr>
          <w:rFonts w:hint="eastAsia"/>
        </w:rPr>
        <w:t>line</w:t>
      </w:r>
      <w:r w:rsidR="00C603C8" w:rsidRPr="001B0E99">
        <w:rPr>
          <w:rFonts w:hint="eastAsia"/>
        </w:rPr>
        <w:t>中</w:t>
      </w:r>
      <w:r w:rsidR="00764B65" w:rsidRPr="001B0E99">
        <w:rPr>
          <w:rFonts w:hint="eastAsia"/>
        </w:rPr>
        <w:t>是否包含</w:t>
      </w:r>
      <w:r w:rsidR="00764B65" w:rsidRPr="001B0E99">
        <w:rPr>
          <w:rFonts w:hint="eastAsia"/>
        </w:rPr>
        <w:t>xbox</w:t>
      </w:r>
      <w:r w:rsidR="00764B65" w:rsidRPr="001B0E99">
        <w:rPr>
          <w:rFonts w:hint="eastAsia"/>
        </w:rPr>
        <w:t>。</w:t>
      </w:r>
    </w:p>
    <w:p w14:paraId="256BB376" w14:textId="692FAA71" w:rsidR="00130B16" w:rsidRPr="001B0E99" w:rsidRDefault="00A44D34" w:rsidP="001B0E99">
      <w:pPr>
        <w:ind w:firstLine="420"/>
      </w:pPr>
      <w:r w:rsidRPr="001B0E99">
        <w:rPr>
          <w:rFonts w:hint="eastAsia"/>
        </w:rPr>
        <w:t>由于</w:t>
      </w:r>
      <w:r w:rsidRPr="001B0E99">
        <w:rPr>
          <w:rFonts w:hint="eastAsia"/>
        </w:rPr>
        <w:t>Spark</w:t>
      </w:r>
      <w:r w:rsidRPr="001B0E99">
        <w:rPr>
          <w:rFonts w:hint="eastAsia"/>
        </w:rPr>
        <w:t>的转换操作是</w:t>
      </w:r>
      <w:r w:rsidR="00442FC2">
        <w:rPr>
          <w:rFonts w:hint="eastAsia"/>
        </w:rPr>
        <w:t>惰性计算</w:t>
      </w:r>
      <w:r w:rsidRPr="001B0E99">
        <w:rPr>
          <w:rFonts w:hint="eastAsia"/>
        </w:rPr>
        <w:t>的，</w:t>
      </w:r>
      <w:r w:rsidR="00E60AFA" w:rsidRPr="001B0E99">
        <w:rPr>
          <w:rFonts w:hint="eastAsia"/>
        </w:rPr>
        <w:t>在上面的代码执行后</w:t>
      </w:r>
      <w:r w:rsidR="00764B65" w:rsidRPr="001B0E99">
        <w:rPr>
          <w:rFonts w:hint="eastAsia"/>
        </w:rPr>
        <w:t>，</w:t>
      </w:r>
      <w:r w:rsidR="00202AB8" w:rsidRPr="001B0E99">
        <w:rPr>
          <w:rFonts w:hint="eastAsia"/>
        </w:rPr>
        <w:t>xboxRDD</w:t>
      </w:r>
      <w:r w:rsidR="00764B65" w:rsidRPr="001B0E99">
        <w:rPr>
          <w:rFonts w:hint="eastAsia"/>
        </w:rPr>
        <w:t>和</w:t>
      </w:r>
      <w:r w:rsidR="00E60AFA" w:rsidRPr="001B0E99">
        <w:rPr>
          <w:rFonts w:hint="eastAsia"/>
        </w:rPr>
        <w:t>auctionRDD</w:t>
      </w:r>
      <w:r w:rsidR="00E60AFA" w:rsidRPr="001B0E99">
        <w:t>并没有</w:t>
      </w:r>
      <w:r w:rsidR="000A3B3B" w:rsidRPr="001B0E99">
        <w:rPr>
          <w:rFonts w:hint="eastAsia"/>
        </w:rPr>
        <w:t>真正地在内存中</w:t>
      </w:r>
      <w:r w:rsidR="00BF3311" w:rsidRPr="001B0E99">
        <w:rPr>
          <w:rFonts w:hint="eastAsia"/>
        </w:rPr>
        <w:t>实现，但是当在</w:t>
      </w:r>
      <w:r w:rsidR="00BF3311" w:rsidRPr="001B0E99">
        <w:rPr>
          <w:rFonts w:hint="eastAsia"/>
        </w:rPr>
        <w:t>xboxRDD</w:t>
      </w:r>
      <w:r w:rsidR="00BF3311" w:rsidRPr="001B0E99">
        <w:rPr>
          <w:rFonts w:hint="eastAsia"/>
        </w:rPr>
        <w:t>调用</w:t>
      </w:r>
      <w:r w:rsidR="00E60AFA" w:rsidRPr="001B0E99">
        <w:rPr>
          <w:rFonts w:hint="eastAsia"/>
        </w:rPr>
        <w:t>动作</w:t>
      </w:r>
      <w:r w:rsidR="00764B65" w:rsidRPr="001B0E99">
        <w:rPr>
          <w:rFonts w:hint="eastAsia"/>
        </w:rPr>
        <w:t>count</w:t>
      </w:r>
      <w:r w:rsidR="00BF5CEC">
        <w:rPr>
          <w:rFonts w:hint="eastAsia"/>
        </w:rPr>
        <w:t>()</w:t>
      </w:r>
      <w:r w:rsidR="00BF3311" w:rsidRPr="001B0E99">
        <w:rPr>
          <w:rFonts w:hint="eastAsia"/>
        </w:rPr>
        <w:t>时，</w:t>
      </w:r>
      <w:r w:rsidR="00BF3311" w:rsidRPr="001B0E99">
        <w:rPr>
          <w:rFonts w:hint="eastAsia"/>
        </w:rPr>
        <w:t>Spark</w:t>
      </w:r>
      <w:r w:rsidR="00BF3311" w:rsidRPr="001B0E99">
        <w:rPr>
          <w:rFonts w:hint="eastAsia"/>
        </w:rPr>
        <w:t>会在内存中物理生成</w:t>
      </w:r>
      <w:r w:rsidR="00BF3311" w:rsidRPr="001B0E99">
        <w:rPr>
          <w:rFonts w:hint="eastAsia"/>
        </w:rPr>
        <w:t>xboxRDD</w:t>
      </w:r>
      <w:r w:rsidR="0095147E">
        <w:rPr>
          <w:rFonts w:hint="eastAsia"/>
        </w:rPr>
        <w:t>。</w:t>
      </w:r>
      <w:r w:rsidR="00BF3311" w:rsidRPr="001B0E99">
        <w:rPr>
          <w:rFonts w:hint="eastAsia"/>
        </w:rPr>
        <w:t>同时</w:t>
      </w:r>
      <w:r w:rsidR="004E289B" w:rsidRPr="001B0E99">
        <w:rPr>
          <w:rFonts w:hint="eastAsia"/>
        </w:rPr>
        <w:t>在</w:t>
      </w:r>
      <w:r w:rsidR="00BF5CEC">
        <w:rPr>
          <w:rFonts w:hint="eastAsia"/>
        </w:rPr>
        <w:t>定义</w:t>
      </w:r>
      <w:r w:rsidR="00BF3311" w:rsidRPr="001B0E99">
        <w:rPr>
          <w:rFonts w:hint="eastAsia"/>
        </w:rPr>
        <w:t>xboxRDD</w:t>
      </w:r>
      <w:r w:rsidR="00BF5CEC">
        <w:rPr>
          <w:rFonts w:hint="eastAsia"/>
        </w:rPr>
        <w:t>的过程中</w:t>
      </w:r>
      <w:r w:rsidR="0095147E">
        <w:rPr>
          <w:rFonts w:hint="eastAsia"/>
        </w:rPr>
        <w:t>包括了</w:t>
      </w:r>
      <w:r w:rsidR="004E289B" w:rsidRPr="001B0E99">
        <w:rPr>
          <w:rFonts w:hint="eastAsia"/>
        </w:rPr>
        <w:t>auctionRDD</w:t>
      </w:r>
      <w:r w:rsidR="0095147E">
        <w:rPr>
          <w:rFonts w:hint="eastAsia"/>
        </w:rPr>
        <w:t>，所以</w:t>
      </w:r>
      <w:r w:rsidR="0095147E" w:rsidRPr="001B0E99">
        <w:rPr>
          <w:rFonts w:hint="eastAsia"/>
        </w:rPr>
        <w:t>auctionRDD</w:t>
      </w:r>
      <w:r w:rsidR="004E289B" w:rsidRPr="001B0E99">
        <w:rPr>
          <w:rFonts w:hint="eastAsia"/>
        </w:rPr>
        <w:t>也被实际生成</w:t>
      </w:r>
      <w:r w:rsidR="00764B65" w:rsidRPr="001B0E99">
        <w:rPr>
          <w:rFonts w:hint="eastAsia"/>
        </w:rPr>
        <w:t>。</w:t>
      </w:r>
      <w:r w:rsidR="00642335" w:rsidRPr="001B0E99">
        <w:rPr>
          <w:rFonts w:hint="eastAsia"/>
        </w:rPr>
        <w:t>其执行顺序是，</w:t>
      </w:r>
      <w:r w:rsidR="00395922" w:rsidRPr="001B0E99">
        <w:rPr>
          <w:rFonts w:hint="eastAsia"/>
        </w:rPr>
        <w:t>当运行该动作</w:t>
      </w:r>
      <w:r w:rsidR="00BB45A7">
        <w:rPr>
          <w:rFonts w:hint="eastAsia"/>
        </w:rPr>
        <w:t>时</w:t>
      </w:r>
      <w:r w:rsidR="00764B65" w:rsidRPr="001B0E99">
        <w:rPr>
          <w:rFonts w:hint="eastAsia"/>
        </w:rPr>
        <w:t>Spark</w:t>
      </w:r>
      <w:r w:rsidR="00764B65" w:rsidRPr="001B0E99">
        <w:rPr>
          <w:rFonts w:hint="eastAsia"/>
        </w:rPr>
        <w:t>将从文本文件中读取并创建</w:t>
      </w:r>
      <w:r w:rsidR="00395922" w:rsidRPr="001B0E99">
        <w:rPr>
          <w:rFonts w:hint="eastAsia"/>
        </w:rPr>
        <w:t>auctionRDD</w:t>
      </w:r>
      <w:r w:rsidR="00395922" w:rsidRPr="001B0E99">
        <w:rPr>
          <w:rFonts w:hint="eastAsia"/>
        </w:rPr>
        <w:t>，然后将</w:t>
      </w:r>
      <w:r w:rsidR="00395922" w:rsidRPr="001B0E99">
        <w:rPr>
          <w:rFonts w:hint="eastAsia"/>
        </w:rPr>
        <w:t>filter</w:t>
      </w:r>
      <w:r w:rsidR="00BB45A7">
        <w:rPr>
          <w:rFonts w:hint="eastAsia"/>
        </w:rPr>
        <w:t>()</w:t>
      </w:r>
      <w:r w:rsidR="00764B65" w:rsidRPr="001B0E99">
        <w:rPr>
          <w:rFonts w:hint="eastAsia"/>
        </w:rPr>
        <w:t>转换应用于</w:t>
      </w:r>
      <w:r w:rsidR="00395922" w:rsidRPr="001B0E99">
        <w:rPr>
          <w:rFonts w:hint="eastAsia"/>
        </w:rPr>
        <w:t>auctionRDD</w:t>
      </w:r>
      <w:r w:rsidR="00764B65" w:rsidRPr="001B0E99">
        <w:rPr>
          <w:rFonts w:hint="eastAsia"/>
        </w:rPr>
        <w:t>以产生</w:t>
      </w:r>
      <w:r w:rsidR="00395922" w:rsidRPr="001B0E99">
        <w:rPr>
          <w:rFonts w:hint="eastAsia"/>
        </w:rPr>
        <w:t>xboxRDD</w:t>
      </w:r>
      <w:r w:rsidR="00853EE4" w:rsidRPr="001B0E99">
        <w:rPr>
          <w:rFonts w:hint="eastAsia"/>
        </w:rPr>
        <w:t>。此时，</w:t>
      </w:r>
      <w:r w:rsidR="00853EE4" w:rsidRPr="001B0E99">
        <w:rPr>
          <w:rFonts w:hint="eastAsia"/>
        </w:rPr>
        <w:t>auctionRDD</w:t>
      </w:r>
      <w:r w:rsidR="00853EE4" w:rsidRPr="001B0E99">
        <w:t>和</w:t>
      </w:r>
      <w:r w:rsidR="00853EE4" w:rsidRPr="001B0E99">
        <w:rPr>
          <w:rFonts w:hint="eastAsia"/>
        </w:rPr>
        <w:t>xboxRDD</w:t>
      </w:r>
      <w:r w:rsidR="00853EE4" w:rsidRPr="001B0E99">
        <w:rPr>
          <w:rFonts w:hint="eastAsia"/>
        </w:rPr>
        <w:t>都会加载在内存中</w:t>
      </w:r>
      <w:r w:rsidR="00764B65" w:rsidRPr="001B0E99">
        <w:rPr>
          <w:rFonts w:hint="eastAsia"/>
        </w:rPr>
        <w:t>。然后在</w:t>
      </w:r>
      <w:r w:rsidR="00395922" w:rsidRPr="001B0E99">
        <w:rPr>
          <w:rFonts w:hint="eastAsia"/>
        </w:rPr>
        <w:t>xboxRDD</w:t>
      </w:r>
      <w:r w:rsidR="00642335" w:rsidRPr="001B0E99">
        <w:rPr>
          <w:rFonts w:hint="eastAsia"/>
        </w:rPr>
        <w:t>上运行</w:t>
      </w:r>
      <w:r w:rsidR="00642335" w:rsidRPr="001B0E99">
        <w:rPr>
          <w:rFonts w:hint="eastAsia"/>
        </w:rPr>
        <w:t>count</w:t>
      </w:r>
      <w:r w:rsidR="00B87236">
        <w:rPr>
          <w:rFonts w:hint="eastAsia"/>
        </w:rPr>
        <w:t>()</w:t>
      </w:r>
      <w:r w:rsidR="00764B65" w:rsidRPr="001B0E99">
        <w:rPr>
          <w:rFonts w:hint="eastAsia"/>
        </w:rPr>
        <w:t>，将</w:t>
      </w:r>
      <w:r w:rsidR="00764B65" w:rsidRPr="001B0E99">
        <w:rPr>
          <w:rFonts w:hint="eastAsia"/>
        </w:rPr>
        <w:t>RDD</w:t>
      </w:r>
      <w:r w:rsidR="00642335" w:rsidRPr="001B0E99">
        <w:rPr>
          <w:rFonts w:hint="eastAsia"/>
        </w:rPr>
        <w:t>中的元素总数</w:t>
      </w:r>
      <w:r w:rsidR="00764B65" w:rsidRPr="001B0E99">
        <w:rPr>
          <w:rFonts w:hint="eastAsia"/>
        </w:rPr>
        <w:t>发送到驱动程序。</w:t>
      </w:r>
      <w:r w:rsidR="00642335" w:rsidRPr="001B0E99">
        <w:rPr>
          <w:rFonts w:hint="eastAsia"/>
        </w:rPr>
        <w:t>但是，</w:t>
      </w:r>
      <w:r w:rsidR="00764B65" w:rsidRPr="001B0E99">
        <w:rPr>
          <w:rFonts w:hint="eastAsia"/>
        </w:rPr>
        <w:t>一旦</w:t>
      </w:r>
      <w:r w:rsidR="0049187C" w:rsidRPr="001B0E99">
        <w:rPr>
          <w:rFonts w:hint="eastAsia"/>
        </w:rPr>
        <w:t>动作</w:t>
      </w:r>
      <w:r w:rsidR="00764B65" w:rsidRPr="001B0E99">
        <w:rPr>
          <w:rFonts w:hint="eastAsia"/>
        </w:rPr>
        <w:t>运行</w:t>
      </w:r>
      <w:r w:rsidR="0049187C" w:rsidRPr="001B0E99">
        <w:rPr>
          <w:rFonts w:hint="eastAsia"/>
        </w:rPr>
        <w:t>完成</w:t>
      </w:r>
      <w:r w:rsidR="00853EE4" w:rsidRPr="001B0E99">
        <w:rPr>
          <w:rFonts w:hint="eastAsia"/>
        </w:rPr>
        <w:t>后</w:t>
      </w:r>
      <w:r w:rsidR="00764B65" w:rsidRPr="001B0E99">
        <w:rPr>
          <w:rFonts w:hint="eastAsia"/>
        </w:rPr>
        <w:t>，</w:t>
      </w:r>
      <w:r w:rsidR="00853EE4" w:rsidRPr="001B0E99">
        <w:rPr>
          <w:rFonts w:hint="eastAsia"/>
        </w:rPr>
        <w:t>auctionRDD</w:t>
      </w:r>
      <w:r w:rsidR="00853EE4" w:rsidRPr="001B0E99">
        <w:t>和</w:t>
      </w:r>
      <w:r w:rsidR="00853EE4" w:rsidRPr="001B0E99">
        <w:rPr>
          <w:rFonts w:hint="eastAsia"/>
        </w:rPr>
        <w:t>xboxRDD</w:t>
      </w:r>
      <w:r w:rsidR="00853EE4" w:rsidRPr="001B0E99">
        <w:rPr>
          <w:rFonts w:hint="eastAsia"/>
        </w:rPr>
        <w:t>数据将从</w:t>
      </w:r>
      <w:r w:rsidR="00764B65" w:rsidRPr="001B0E99">
        <w:rPr>
          <w:rFonts w:hint="eastAsia"/>
        </w:rPr>
        <w:t>内存中</w:t>
      </w:r>
      <w:r w:rsidR="00853EE4" w:rsidRPr="001B0E99">
        <w:rPr>
          <w:rFonts w:hint="eastAsia"/>
        </w:rPr>
        <w:t>释放</w:t>
      </w:r>
      <w:r w:rsidR="00764B65" w:rsidRPr="001B0E99">
        <w:rPr>
          <w:rFonts w:hint="eastAsia"/>
        </w:rPr>
        <w:t>。现在已经看了</w:t>
      </w:r>
      <w:r w:rsidR="006A3A19" w:rsidRPr="001B0E99">
        <w:rPr>
          <w:rFonts w:hint="eastAsia"/>
        </w:rPr>
        <w:t>怎样</w:t>
      </w:r>
      <w:r w:rsidR="00764B65" w:rsidRPr="001B0E99">
        <w:rPr>
          <w:rFonts w:hint="eastAsia"/>
        </w:rPr>
        <w:t>定义转换和动作，将它们应用到</w:t>
      </w:r>
      <w:r w:rsidR="00F1544B" w:rsidRPr="001B0E99">
        <w:rPr>
          <w:rFonts w:hint="eastAsia"/>
        </w:rPr>
        <w:t>auctionRDD</w:t>
      </w:r>
      <w:r w:rsidR="00130B16" w:rsidRPr="001B0E99">
        <w:rPr>
          <w:rFonts w:hint="eastAsia"/>
        </w:rPr>
        <w:t>上</w:t>
      </w:r>
      <w:r w:rsidR="00764B65" w:rsidRPr="001B0E99">
        <w:rPr>
          <w:rFonts w:hint="eastAsia"/>
        </w:rPr>
        <w:t>以检查</w:t>
      </w:r>
      <w:r w:rsidR="00F1544B" w:rsidRPr="001B0E99">
        <w:rPr>
          <w:rFonts w:hint="eastAsia"/>
        </w:rPr>
        <w:t>拍卖</w:t>
      </w:r>
      <w:r w:rsidR="00764B65" w:rsidRPr="001B0E99">
        <w:rPr>
          <w:rFonts w:hint="eastAsia"/>
        </w:rPr>
        <w:t>数据</w:t>
      </w:r>
      <w:r w:rsidR="00F1544B" w:rsidRPr="001B0E99">
        <w:rPr>
          <w:rFonts w:hint="eastAsia"/>
        </w:rPr>
        <w:t>，希望</w:t>
      </w:r>
      <w:r w:rsidR="00130B16" w:rsidRPr="001B0E99">
        <w:rPr>
          <w:rFonts w:hint="eastAsia"/>
        </w:rPr>
        <w:t>找到一些问题的答案，例如：</w:t>
      </w:r>
    </w:p>
    <w:p w14:paraId="6C6E43B8" w14:textId="5C549E39" w:rsidR="00130B16" w:rsidRDefault="00774B77" w:rsidP="00F1544B">
      <w:pPr>
        <w:pStyle w:val="a1"/>
        <w:spacing w:before="156"/>
        <w:ind w:firstLine="420"/>
      </w:pPr>
      <w:r>
        <w:rPr>
          <w:rFonts w:hint="eastAsia"/>
        </w:rPr>
        <w:t>有多少个产品</w:t>
      </w:r>
      <w:r w:rsidR="00CD5350">
        <w:rPr>
          <w:rFonts w:hint="eastAsia"/>
        </w:rPr>
        <w:t>被卖出？</w:t>
      </w:r>
    </w:p>
    <w:p w14:paraId="2D5CAB98" w14:textId="18B0A073" w:rsidR="00CD5350" w:rsidRDefault="00774B77" w:rsidP="00F1544B">
      <w:pPr>
        <w:pStyle w:val="a1"/>
        <w:spacing w:before="156"/>
        <w:ind w:firstLine="420"/>
      </w:pPr>
      <w:r>
        <w:rPr>
          <w:rFonts w:hint="eastAsia"/>
        </w:rPr>
        <w:t>每个产品</w:t>
      </w:r>
      <w:r w:rsidR="00CD5350">
        <w:rPr>
          <w:rFonts w:hint="eastAsia"/>
        </w:rPr>
        <w:t>有多少个出价？</w:t>
      </w:r>
    </w:p>
    <w:p w14:paraId="0B55FB54" w14:textId="689E18D8" w:rsidR="00CD5350" w:rsidRDefault="00774B77" w:rsidP="00F1544B">
      <w:pPr>
        <w:pStyle w:val="a1"/>
        <w:spacing w:before="156"/>
        <w:ind w:firstLine="420"/>
      </w:pPr>
      <w:r>
        <w:rPr>
          <w:rFonts w:hint="eastAsia"/>
        </w:rPr>
        <w:t>有多少个不同种类的产品</w:t>
      </w:r>
      <w:r w:rsidR="00CD5350">
        <w:rPr>
          <w:rFonts w:hint="eastAsia"/>
        </w:rPr>
        <w:t>？</w:t>
      </w:r>
    </w:p>
    <w:p w14:paraId="6DAFA3A2" w14:textId="2124BF91" w:rsidR="00CD5350" w:rsidRDefault="00CD5350" w:rsidP="00F1544B">
      <w:pPr>
        <w:pStyle w:val="a1"/>
        <w:spacing w:before="156"/>
        <w:ind w:firstLine="420"/>
      </w:pPr>
      <w:r>
        <w:rPr>
          <w:rFonts w:hint="eastAsia"/>
        </w:rPr>
        <w:t>最小的出价数是多少？</w:t>
      </w:r>
    </w:p>
    <w:p w14:paraId="028AC7EF" w14:textId="1582F911" w:rsidR="00CD5350" w:rsidRDefault="00CD5350" w:rsidP="00F1544B">
      <w:pPr>
        <w:pStyle w:val="a1"/>
        <w:spacing w:before="156"/>
        <w:ind w:firstLine="420"/>
      </w:pPr>
      <w:r>
        <w:rPr>
          <w:rFonts w:hint="eastAsia"/>
        </w:rPr>
        <w:t>最大的出价数是多少？</w:t>
      </w:r>
    </w:p>
    <w:p w14:paraId="58BAE8D4" w14:textId="69A6E93D" w:rsidR="00CD5350" w:rsidRDefault="00CD5350" w:rsidP="00F1544B">
      <w:pPr>
        <w:pStyle w:val="a1"/>
        <w:spacing w:before="156"/>
        <w:ind w:firstLine="420"/>
      </w:pPr>
      <w:r>
        <w:rPr>
          <w:rFonts w:hint="eastAsia"/>
        </w:rPr>
        <w:t>平均出价数是多少？</w:t>
      </w:r>
    </w:p>
    <w:p w14:paraId="3C663E94" w14:textId="0FECD23D" w:rsidR="00764B65" w:rsidRPr="001B0E99" w:rsidRDefault="00267C82" w:rsidP="001B0E99">
      <w:pPr>
        <w:ind w:firstLine="420"/>
      </w:pPr>
      <w:r>
        <w:rPr>
          <w:rFonts w:hint="eastAsia"/>
        </w:rPr>
        <w:t>这些</w:t>
      </w:r>
      <w:r w:rsidR="00C7311C" w:rsidRPr="001B0E99">
        <w:rPr>
          <w:rFonts w:hint="eastAsia"/>
        </w:rPr>
        <w:t>问题会在实验内容找到解决的方法</w:t>
      </w:r>
      <w:r w:rsidR="00764B65" w:rsidRPr="001B0E99">
        <w:rPr>
          <w:rFonts w:hint="eastAsia"/>
        </w:rPr>
        <w:t>。</w:t>
      </w:r>
      <w:r w:rsidR="00CD5350" w:rsidRPr="001B0E99">
        <w:rPr>
          <w:rFonts w:hint="eastAsia"/>
        </w:rPr>
        <w:t>首先，</w:t>
      </w:r>
      <w:r w:rsidR="00C7311C" w:rsidRPr="001B0E99">
        <w:rPr>
          <w:rFonts w:hint="eastAsia"/>
        </w:rPr>
        <w:t>定义代码中需要引用的</w:t>
      </w:r>
      <w:r w:rsidR="00764B65" w:rsidRPr="001B0E99">
        <w:rPr>
          <w:rFonts w:hint="eastAsia"/>
        </w:rPr>
        <w:t>变量</w:t>
      </w:r>
      <w:r>
        <w:rPr>
          <w:rFonts w:hint="eastAsia"/>
        </w:rPr>
        <w:t>，</w:t>
      </w:r>
      <w:r w:rsidR="00897B17" w:rsidRPr="001B0E99">
        <w:rPr>
          <w:rFonts w:hint="eastAsia"/>
        </w:rPr>
        <w:t>根据每行</w:t>
      </w:r>
      <w:r w:rsidR="00764B65" w:rsidRPr="001B0E99">
        <w:rPr>
          <w:rFonts w:hint="eastAsia"/>
        </w:rPr>
        <w:t>拍卖数据映射输入</w:t>
      </w:r>
      <w:r w:rsidR="00897B17" w:rsidRPr="001B0E99">
        <w:rPr>
          <w:rFonts w:hint="eastAsia"/>
        </w:rPr>
        <w:t>位置</w:t>
      </w:r>
      <w:r>
        <w:rPr>
          <w:rFonts w:hint="eastAsia"/>
        </w:rPr>
        <w:t>，</w:t>
      </w:r>
      <w:r w:rsidR="00F178D3" w:rsidRPr="001B0E99">
        <w:rPr>
          <w:rFonts w:hint="eastAsia"/>
        </w:rPr>
        <w:t>就是</w:t>
      </w:r>
      <w:r w:rsidR="00764B65" w:rsidRPr="001B0E99">
        <w:rPr>
          <w:rFonts w:hint="eastAsia"/>
        </w:rPr>
        <w:t>将</w:t>
      </w:r>
      <w:r w:rsidR="00E1036A">
        <w:t>CVS</w:t>
      </w:r>
      <w:r w:rsidR="00764B65" w:rsidRPr="001B0E99">
        <w:rPr>
          <w:rFonts w:hint="eastAsia"/>
        </w:rPr>
        <w:t>数据</w:t>
      </w:r>
      <w:r w:rsidR="00F66580" w:rsidRPr="001B0E99">
        <w:rPr>
          <w:rFonts w:hint="eastAsia"/>
        </w:rPr>
        <w:t>以</w:t>
      </w:r>
      <w:r w:rsidR="00F178D3" w:rsidRPr="001B0E99">
        <w:t>二维</w:t>
      </w:r>
      <w:r w:rsidR="00BC704E" w:rsidRPr="001B0E99">
        <w:rPr>
          <w:rFonts w:hint="eastAsia"/>
        </w:rPr>
        <w:t>表</w:t>
      </w:r>
      <w:r w:rsidR="00F66580" w:rsidRPr="001B0E99">
        <w:rPr>
          <w:rFonts w:hint="eastAsia"/>
        </w:rPr>
        <w:t>的格式</w:t>
      </w:r>
      <w:r w:rsidR="00764B65" w:rsidRPr="001B0E99">
        <w:rPr>
          <w:rFonts w:hint="eastAsia"/>
        </w:rPr>
        <w:t>加载到</w:t>
      </w:r>
      <w:r w:rsidR="00764B65" w:rsidRPr="001B0E99">
        <w:rPr>
          <w:rFonts w:hint="eastAsia"/>
        </w:rPr>
        <w:t>RDD</w:t>
      </w:r>
      <w:r w:rsidR="00764B65" w:rsidRPr="001B0E99">
        <w:rPr>
          <w:rFonts w:hint="eastAsia"/>
        </w:rPr>
        <w:t>，</w:t>
      </w:r>
      <w:r w:rsidR="00BC704E" w:rsidRPr="001B0E99">
        <w:rPr>
          <w:rFonts w:hint="eastAsia"/>
        </w:rPr>
        <w:t>每一个列用一个变量表示，</w:t>
      </w:r>
      <w:r w:rsidR="00764B65" w:rsidRPr="001B0E99">
        <w:rPr>
          <w:rFonts w:hint="eastAsia"/>
        </w:rPr>
        <w:t>这样可以更容易地引用</w:t>
      </w:r>
      <w:r w:rsidR="00F66580" w:rsidRPr="001B0E99">
        <w:rPr>
          <w:rFonts w:hint="eastAsia"/>
        </w:rPr>
        <w:t>每个列</w:t>
      </w:r>
      <w:r w:rsidR="00B7796E" w:rsidRPr="001B0E99">
        <w:rPr>
          <w:rFonts w:hint="eastAsia"/>
        </w:rPr>
        <w:t>，代码如下</w:t>
      </w:r>
      <w:r w:rsidR="006A3A19" w:rsidRPr="001B0E99">
        <w:rPr>
          <w:rFonts w:hint="eastAsia"/>
        </w:rPr>
        <w:t>：</w:t>
      </w:r>
    </w:p>
    <w:p w14:paraId="1EDA5635" w14:textId="05928DF8" w:rsidR="00EB1389" w:rsidRDefault="00EB1389" w:rsidP="001922EF">
      <w:pPr>
        <w:pStyle w:val="a7"/>
      </w:pPr>
      <w:r>
        <w:t>val</w:t>
      </w:r>
      <w:r w:rsidR="00963063">
        <w:rPr>
          <w:rFonts w:hint="eastAsia"/>
        </w:rPr>
        <w:t xml:space="preserve"> </w:t>
      </w:r>
      <w:r>
        <w:t>auctionid=0</w:t>
      </w:r>
    </w:p>
    <w:p w14:paraId="3929EE45" w14:textId="625D0AA7" w:rsidR="00EB1389" w:rsidRDefault="00EB1389" w:rsidP="001922EF">
      <w:pPr>
        <w:pStyle w:val="a7"/>
      </w:pPr>
      <w:r>
        <w:t>val</w:t>
      </w:r>
      <w:r w:rsidR="00963063">
        <w:rPr>
          <w:rFonts w:hint="eastAsia"/>
        </w:rPr>
        <w:t xml:space="preserve"> </w:t>
      </w:r>
      <w:r>
        <w:t>bid=1</w:t>
      </w:r>
    </w:p>
    <w:p w14:paraId="18A69DB1" w14:textId="266EA547" w:rsidR="00EB1389" w:rsidRDefault="00EB1389" w:rsidP="001922EF">
      <w:pPr>
        <w:pStyle w:val="a7"/>
      </w:pPr>
      <w:r>
        <w:t>val</w:t>
      </w:r>
      <w:r w:rsidR="00963063">
        <w:rPr>
          <w:rFonts w:hint="eastAsia"/>
        </w:rPr>
        <w:t xml:space="preserve"> </w:t>
      </w:r>
      <w:r>
        <w:t>bidtime=2</w:t>
      </w:r>
    </w:p>
    <w:p w14:paraId="4AFC53DC" w14:textId="7DC74AE3" w:rsidR="00EB1389" w:rsidRDefault="00EB1389" w:rsidP="001922EF">
      <w:pPr>
        <w:pStyle w:val="a7"/>
      </w:pPr>
      <w:r>
        <w:t>val</w:t>
      </w:r>
      <w:r w:rsidR="00963063">
        <w:rPr>
          <w:rFonts w:hint="eastAsia"/>
        </w:rPr>
        <w:t xml:space="preserve"> </w:t>
      </w:r>
      <w:r>
        <w:t>bidder=3</w:t>
      </w:r>
    </w:p>
    <w:p w14:paraId="4D2A007A" w14:textId="6190EC36" w:rsidR="00EB1389" w:rsidRDefault="00EB1389" w:rsidP="001922EF">
      <w:pPr>
        <w:pStyle w:val="a7"/>
      </w:pPr>
      <w:r>
        <w:t>val</w:t>
      </w:r>
      <w:r w:rsidR="00963063">
        <w:rPr>
          <w:rFonts w:hint="eastAsia"/>
        </w:rPr>
        <w:t xml:space="preserve"> </w:t>
      </w:r>
      <w:r>
        <w:t>bidderrate=4</w:t>
      </w:r>
    </w:p>
    <w:p w14:paraId="5F613531" w14:textId="0FC2B64D" w:rsidR="00EB1389" w:rsidRDefault="00EB1389" w:rsidP="001922EF">
      <w:pPr>
        <w:pStyle w:val="a7"/>
      </w:pPr>
      <w:r>
        <w:t>val</w:t>
      </w:r>
      <w:r w:rsidR="00963063">
        <w:rPr>
          <w:rFonts w:hint="eastAsia"/>
        </w:rPr>
        <w:t xml:space="preserve"> </w:t>
      </w:r>
      <w:r>
        <w:t>openbid=5</w:t>
      </w:r>
    </w:p>
    <w:p w14:paraId="2F426FB8" w14:textId="3BD863EA" w:rsidR="00EB1389" w:rsidRDefault="00EB1389" w:rsidP="001922EF">
      <w:pPr>
        <w:pStyle w:val="a7"/>
      </w:pPr>
      <w:r>
        <w:t>val</w:t>
      </w:r>
      <w:r w:rsidR="00963063">
        <w:rPr>
          <w:rFonts w:hint="eastAsia"/>
        </w:rPr>
        <w:t xml:space="preserve"> </w:t>
      </w:r>
      <w:r>
        <w:t>price=6</w:t>
      </w:r>
    </w:p>
    <w:p w14:paraId="22C4B44C" w14:textId="777DEDD5" w:rsidR="00EB1389" w:rsidRDefault="00EB1389" w:rsidP="001922EF">
      <w:pPr>
        <w:pStyle w:val="a7"/>
      </w:pPr>
      <w:r>
        <w:t>val</w:t>
      </w:r>
      <w:r w:rsidR="00963063">
        <w:rPr>
          <w:rFonts w:hint="eastAsia"/>
        </w:rPr>
        <w:t xml:space="preserve"> </w:t>
      </w:r>
      <w:r>
        <w:t>itemtype=7</w:t>
      </w:r>
    </w:p>
    <w:p w14:paraId="5B0EC2AC" w14:textId="00FD12B4" w:rsidR="00F66580" w:rsidRDefault="00EB1389" w:rsidP="001922EF">
      <w:pPr>
        <w:pStyle w:val="a7"/>
      </w:pPr>
      <w:r>
        <w:t>val</w:t>
      </w:r>
      <w:r w:rsidR="00963063">
        <w:rPr>
          <w:rFonts w:hint="eastAsia"/>
        </w:rPr>
        <w:t xml:space="preserve"> </w:t>
      </w:r>
      <w:r>
        <w:t>daystolive=8</w:t>
      </w:r>
    </w:p>
    <w:p w14:paraId="07C323B0" w14:textId="4A3A09E8"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63</w:t>
      </w:r>
      <w:r w:rsidR="00232B80">
        <w:fldChar w:fldCharType="end"/>
      </w:r>
    </w:p>
    <w:p w14:paraId="397B9998" w14:textId="6EC215AE" w:rsidR="00764B65" w:rsidRPr="00267C82" w:rsidRDefault="002269B8" w:rsidP="00267C82">
      <w:pPr>
        <w:ind w:firstLine="420"/>
      </w:pPr>
      <w:r w:rsidRPr="00267C82">
        <w:rPr>
          <w:rFonts w:hint="eastAsia"/>
        </w:rPr>
        <w:lastRenderedPageBreak/>
        <w:t>从本地文件系统中，使用</w:t>
      </w:r>
      <w:r w:rsidRPr="00267C82">
        <w:rPr>
          <w:rFonts w:hint="eastAsia"/>
        </w:rPr>
        <w:t>SparkContext</w:t>
      </w:r>
      <w:r w:rsidRPr="00267C82">
        <w:rPr>
          <w:rFonts w:hint="eastAsia"/>
        </w:rPr>
        <w:t>的</w:t>
      </w:r>
      <w:r w:rsidRPr="00267C82">
        <w:rPr>
          <w:rFonts w:hint="eastAsia"/>
        </w:rPr>
        <w:t>textFile</w:t>
      </w:r>
      <w:r w:rsidR="00267C82" w:rsidRPr="00267C82">
        <w:rPr>
          <w:rFonts w:hint="eastAsia"/>
        </w:rPr>
        <w:t>()</w:t>
      </w:r>
      <w:r w:rsidRPr="00267C82">
        <w:rPr>
          <w:rFonts w:hint="eastAsia"/>
        </w:rPr>
        <w:t>方法</w:t>
      </w:r>
      <w:r w:rsidR="00764B65" w:rsidRPr="00267C82">
        <w:rPr>
          <w:rFonts w:hint="eastAsia"/>
        </w:rPr>
        <w:t>加载</w:t>
      </w:r>
      <w:r w:rsidR="00764B65" w:rsidRPr="00267C82">
        <w:rPr>
          <w:rFonts w:hint="eastAsia"/>
        </w:rPr>
        <w:t>.csv</w:t>
      </w:r>
      <w:r w:rsidR="00267C82" w:rsidRPr="00267C82">
        <w:rPr>
          <w:rFonts w:hint="eastAsia"/>
        </w:rPr>
        <w:t>格式的数据，</w:t>
      </w:r>
      <w:r w:rsidRPr="00267C82">
        <w:rPr>
          <w:rFonts w:hint="eastAsia"/>
        </w:rPr>
        <w:t>在</w:t>
      </w:r>
      <w:r w:rsidRPr="00267C82">
        <w:rPr>
          <w:rFonts w:hint="eastAsia"/>
        </w:rPr>
        <w:t>map</w:t>
      </w:r>
      <w:r w:rsidR="00267C82" w:rsidRPr="00267C82">
        <w:rPr>
          <w:rFonts w:hint="eastAsia"/>
        </w:rPr>
        <w:t>()</w:t>
      </w:r>
      <w:r w:rsidR="008D0276" w:rsidRPr="00267C82">
        <w:rPr>
          <w:rFonts w:hint="eastAsia"/>
        </w:rPr>
        <w:t>转换中将</w:t>
      </w:r>
      <w:r w:rsidRPr="00267C82">
        <w:rPr>
          <w:rFonts w:hint="eastAsia"/>
        </w:rPr>
        <w:t>split</w:t>
      </w:r>
      <w:r w:rsidRPr="00267C82">
        <w:rPr>
          <w:rFonts w:hint="eastAsia"/>
        </w:rPr>
        <w:t>函数应用到每行上</w:t>
      </w:r>
      <w:r w:rsidR="00D30B86" w:rsidRPr="00267C82">
        <w:rPr>
          <w:rFonts w:hint="eastAsia"/>
        </w:rPr>
        <w:t>，</w:t>
      </w:r>
      <w:r w:rsidR="008D0276" w:rsidRPr="00267C82">
        <w:rPr>
          <w:rFonts w:hint="eastAsia"/>
        </w:rPr>
        <w:t>并</w:t>
      </w:r>
      <w:r w:rsidR="00D30B86" w:rsidRPr="00267C82">
        <w:rPr>
          <w:rFonts w:hint="eastAsia"/>
        </w:rPr>
        <w:t>使</w:t>
      </w:r>
      <w:r w:rsidR="008D0276" w:rsidRPr="00267C82">
        <w:rPr>
          <w:rFonts w:hint="eastAsia"/>
        </w:rPr>
        <w:t>用“</w:t>
      </w:r>
      <w:r w:rsidR="008D0276" w:rsidRPr="00267C82">
        <w:rPr>
          <w:rFonts w:hint="eastAsia"/>
        </w:rPr>
        <w:t>,</w:t>
      </w:r>
      <w:r w:rsidR="008D0276" w:rsidRPr="00267C82">
        <w:rPr>
          <w:rFonts w:hint="eastAsia"/>
        </w:rPr>
        <w:t>”</w:t>
      </w:r>
      <w:r w:rsidR="00D30B86" w:rsidRPr="00267C82">
        <w:t>符号分割每行</w:t>
      </w:r>
      <w:r w:rsidR="008D0276" w:rsidRPr="00267C82">
        <w:rPr>
          <w:rFonts w:hint="eastAsia"/>
        </w:rPr>
        <w:t>，将每行数据转换成一个数组</w:t>
      </w:r>
      <w:r w:rsidR="008D0276" w:rsidRPr="00267C82">
        <w:rPr>
          <w:rFonts w:hint="eastAsia"/>
        </w:rPr>
        <w:t>Array</w:t>
      </w:r>
      <w:r w:rsidR="00764B65" w:rsidRPr="00267C82">
        <w:rPr>
          <w:rFonts w:hint="eastAsia"/>
        </w:rPr>
        <w:t>。</w:t>
      </w:r>
    </w:p>
    <w:p w14:paraId="33C03297" w14:textId="5C3B0D04" w:rsidR="008D0276" w:rsidRDefault="008D0276" w:rsidP="001922EF">
      <w:pPr>
        <w:pStyle w:val="a7"/>
      </w:pPr>
      <w:r>
        <w:t>scala&gt; val</w:t>
      </w:r>
      <w:r w:rsidR="00884E90">
        <w:t xml:space="preserve"> auctionRDD = </w:t>
      </w:r>
      <w:proofErr w:type="gramStart"/>
      <w:r w:rsidR="00884E90">
        <w:t>sc.textFile</w:t>
      </w:r>
      <w:proofErr w:type="gramEnd"/>
      <w:r w:rsidR="00884E90">
        <w:t>("</w:t>
      </w:r>
      <w:r>
        <w:t>/data/auctiondata.csv").map(_.split(","))</w:t>
      </w:r>
    </w:p>
    <w:p w14:paraId="0266BD90" w14:textId="76938668" w:rsidR="00772661" w:rsidRDefault="008D0276" w:rsidP="001922EF">
      <w:pPr>
        <w:pStyle w:val="a7"/>
      </w:pPr>
      <w:r>
        <w:t xml:space="preserve">auctionRDD: org.apache.spark.rdd.RDD[Array[String]] = </w:t>
      </w:r>
      <w:proofErr w:type="gramStart"/>
      <w:r>
        <w:t>MapPartitionsRDD[</w:t>
      </w:r>
      <w:proofErr w:type="gramEnd"/>
      <w:r>
        <w:t>11] at map at &lt;console&gt;:24</w:t>
      </w:r>
    </w:p>
    <w:p w14:paraId="14983048" w14:textId="1C4E978C"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64</w:t>
      </w:r>
      <w:r w:rsidR="00232B80">
        <w:fldChar w:fldCharType="end"/>
      </w:r>
    </w:p>
    <w:p w14:paraId="50EDB8EF" w14:textId="7D6B322F" w:rsidR="007744FB" w:rsidRPr="00267C82" w:rsidRDefault="00F63310" w:rsidP="00267C82">
      <w:pPr>
        <w:ind w:firstLine="420"/>
      </w:pPr>
      <w:r w:rsidRPr="00267C82">
        <w:rPr>
          <w:rFonts w:hint="eastAsia"/>
        </w:rPr>
        <w:t>在</w:t>
      </w:r>
      <w:r w:rsidR="008A5760" w:rsidRPr="00267C82">
        <w:rPr>
          <w:rFonts w:hint="eastAsia"/>
        </w:rPr>
        <w:t>上面的</w:t>
      </w:r>
      <w:r w:rsidRPr="00267C82">
        <w:rPr>
          <w:rFonts w:hint="eastAsia"/>
        </w:rPr>
        <w:t>代码中，</w:t>
      </w:r>
      <w:r w:rsidR="009E74E1" w:rsidRPr="00267C82">
        <w:rPr>
          <w:rFonts w:hint="eastAsia"/>
        </w:rPr>
        <w:t>map</w:t>
      </w:r>
      <w:r w:rsidR="00267C82">
        <w:rPr>
          <w:rFonts w:hint="eastAsia"/>
        </w:rPr>
        <w:t>()</w:t>
      </w:r>
      <w:r w:rsidR="00267C82">
        <w:rPr>
          <w:rFonts w:hint="eastAsia"/>
        </w:rPr>
        <w:t>转换中</w:t>
      </w:r>
      <w:r w:rsidR="009E74E1" w:rsidRPr="00267C82">
        <w:rPr>
          <w:rFonts w:hint="eastAsia"/>
        </w:rPr>
        <w:t>使用</w:t>
      </w:r>
      <w:r w:rsidR="00267C82">
        <w:rPr>
          <w:rFonts w:hint="eastAsia"/>
        </w:rPr>
        <w:t>了</w:t>
      </w:r>
      <w:r w:rsidR="009E74E1" w:rsidRPr="00267C82">
        <w:rPr>
          <w:rFonts w:hint="eastAsia"/>
        </w:rPr>
        <w:t>匿名函数的语法，但是</w:t>
      </w:r>
      <w:r w:rsidR="002A2D15" w:rsidRPr="00267C82">
        <w:rPr>
          <w:rFonts w:hint="eastAsia"/>
        </w:rPr>
        <w:t>利用</w:t>
      </w:r>
      <w:r w:rsidR="002A2D15" w:rsidRPr="00267C82">
        <w:rPr>
          <w:rFonts w:hint="eastAsia"/>
        </w:rPr>
        <w:t xml:space="preserve"> Scala </w:t>
      </w:r>
      <w:r w:rsidR="002A2D15" w:rsidRPr="00267C82">
        <w:rPr>
          <w:rFonts w:hint="eastAsia"/>
        </w:rPr>
        <w:t>的占位符语法得到更加简短的代码</w:t>
      </w:r>
      <w:r w:rsidR="002D1AF9" w:rsidRPr="00267C82">
        <w:rPr>
          <w:rFonts w:hint="eastAsia"/>
        </w:rPr>
        <w:t>。</w:t>
      </w:r>
    </w:p>
    <w:p w14:paraId="3DC11F31" w14:textId="68CEB47C" w:rsidR="009E74E1" w:rsidRDefault="005812E0" w:rsidP="005812E0">
      <w:pPr>
        <w:pStyle w:val="a2"/>
        <w:spacing w:before="156"/>
      </w:pPr>
      <w:r>
        <w:rPr>
          <w:rFonts w:hint="eastAsia"/>
        </w:rPr>
        <w:t>语法解释</w:t>
      </w:r>
    </w:p>
    <w:p w14:paraId="70CA205B" w14:textId="6D53A05B" w:rsidR="00DF3659" w:rsidRPr="00342F23" w:rsidRDefault="00DF3659" w:rsidP="006119E5">
      <w:pPr>
        <w:pStyle w:val="ab"/>
        <w:spacing w:after="156"/>
        <w:ind w:firstLine="420"/>
      </w:pPr>
      <w:r w:rsidRPr="00342F23">
        <w:rPr>
          <w:rFonts w:hint="eastAsia"/>
        </w:rPr>
        <w:t>如果想让函数文本更简洁，可以把下划线当做一个或更多参数的占位符，只要每个参数在函数文本内仅出现一次。比如</w:t>
      </w:r>
      <w:r w:rsidR="00B90D1E" w:rsidRPr="00342F23">
        <w:rPr>
          <w:rFonts w:hint="eastAsia"/>
        </w:rPr>
        <w:t>下面代码</w:t>
      </w:r>
      <w:r w:rsidRPr="00342F23">
        <w:rPr>
          <w:rFonts w:hint="eastAsia"/>
        </w:rPr>
        <w:t>，</w:t>
      </w:r>
      <w:r w:rsidRPr="00342F23">
        <w:rPr>
          <w:rFonts w:hint="eastAsia"/>
        </w:rPr>
        <w:t>_ &gt; 0</w:t>
      </w:r>
      <w:r w:rsidRPr="00342F23">
        <w:rPr>
          <w:rFonts w:hint="eastAsia"/>
        </w:rPr>
        <w:t>对于检查值是否大于零的函数来说就是非常短的标注：</w:t>
      </w:r>
    </w:p>
    <w:p w14:paraId="02F2C472" w14:textId="77777777" w:rsidR="00541AE4" w:rsidRDefault="00541AE4" w:rsidP="001922EF">
      <w:pPr>
        <w:pStyle w:val="a7"/>
      </w:pPr>
      <w:r>
        <w:t xml:space="preserve">scala&gt; </w:t>
      </w:r>
      <w:proofErr w:type="gramStart"/>
      <w:r>
        <w:t>List(</w:t>
      </w:r>
      <w:proofErr w:type="gramEnd"/>
      <w:r>
        <w:t>-11, -10, -5, 0, 5, 10).filter(_ &gt; 0)</w:t>
      </w:r>
    </w:p>
    <w:p w14:paraId="5FDA48B5" w14:textId="2F2D4C95" w:rsidR="00541AE4" w:rsidRDefault="00541AE4" w:rsidP="001922EF">
      <w:pPr>
        <w:pStyle w:val="a7"/>
      </w:pPr>
      <w:r>
        <w:t xml:space="preserve">res3: List[Int] = </w:t>
      </w:r>
      <w:proofErr w:type="gramStart"/>
      <w:r>
        <w:t>List(</w:t>
      </w:r>
      <w:proofErr w:type="gramEnd"/>
      <w:r>
        <w:t>5, 10)</w:t>
      </w:r>
    </w:p>
    <w:p w14:paraId="77DFCF82" w14:textId="2EE75C9E"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65</w:t>
      </w:r>
      <w:r w:rsidR="00232B80">
        <w:fldChar w:fldCharType="end"/>
      </w:r>
    </w:p>
    <w:p w14:paraId="21706B1E" w14:textId="79B9A1A4" w:rsidR="00DF3659" w:rsidRPr="00342F23" w:rsidRDefault="00541AE4" w:rsidP="006119E5">
      <w:pPr>
        <w:pStyle w:val="ab"/>
        <w:spacing w:after="156"/>
        <w:ind w:firstLine="420"/>
      </w:pPr>
      <w:r w:rsidRPr="00342F23">
        <w:rPr>
          <w:rFonts w:hint="eastAsia"/>
        </w:rPr>
        <w:t>可以把下划线看作表达式里需要被填入的</w:t>
      </w:r>
      <w:r w:rsidR="00B90D1E" w:rsidRPr="00342F23">
        <w:rPr>
          <w:rFonts w:hint="eastAsia"/>
        </w:rPr>
        <w:t>“</w:t>
      </w:r>
      <w:r w:rsidRPr="00342F23">
        <w:rPr>
          <w:rFonts w:hint="eastAsia"/>
        </w:rPr>
        <w:t>空白</w:t>
      </w:r>
      <w:r w:rsidR="00B90D1E" w:rsidRPr="00342F23">
        <w:rPr>
          <w:rFonts w:hint="eastAsia"/>
        </w:rPr>
        <w:t>”</w:t>
      </w:r>
      <w:r w:rsidRPr="00342F23">
        <w:rPr>
          <w:rFonts w:hint="eastAsia"/>
        </w:rPr>
        <w:t>。这个空白在每次函数被调用的时候用函数的参数填入。例如，上面代码中，</w:t>
      </w:r>
      <w:r w:rsidRPr="00342F23">
        <w:rPr>
          <w:rFonts w:hint="eastAsia"/>
        </w:rPr>
        <w:t>filter</w:t>
      </w:r>
      <w:r w:rsidRPr="00342F23">
        <w:rPr>
          <w:rFonts w:hint="eastAsia"/>
        </w:rPr>
        <w:t>方法会把</w:t>
      </w:r>
      <w:r w:rsidRPr="00342F23">
        <w:rPr>
          <w:rFonts w:hint="eastAsia"/>
        </w:rPr>
        <w:t>_ &gt; 0</w:t>
      </w:r>
      <w:r w:rsidR="00516643">
        <w:rPr>
          <w:rFonts w:hint="eastAsia"/>
        </w:rPr>
        <w:t>里的下划线</w:t>
      </w:r>
      <w:r w:rsidRPr="00342F23">
        <w:rPr>
          <w:rFonts w:hint="eastAsia"/>
        </w:rPr>
        <w:t>首先用</w:t>
      </w:r>
      <w:r w:rsidRPr="00342F23">
        <w:rPr>
          <w:rFonts w:hint="eastAsia"/>
        </w:rPr>
        <w:t>-11</w:t>
      </w:r>
      <w:r w:rsidRPr="00342F23">
        <w:rPr>
          <w:rFonts w:hint="eastAsia"/>
        </w:rPr>
        <w:t>替换，如</w:t>
      </w:r>
      <w:r w:rsidRPr="00342F23">
        <w:rPr>
          <w:rFonts w:hint="eastAsia"/>
        </w:rPr>
        <w:t>-11 &gt; 0</w:t>
      </w:r>
      <w:r w:rsidRPr="00342F23">
        <w:rPr>
          <w:rFonts w:hint="eastAsia"/>
        </w:rPr>
        <w:t>，然后用</w:t>
      </w:r>
      <w:r w:rsidRPr="00342F23">
        <w:rPr>
          <w:rFonts w:hint="eastAsia"/>
        </w:rPr>
        <w:t>-10</w:t>
      </w:r>
      <w:r w:rsidRPr="00342F23">
        <w:rPr>
          <w:rFonts w:hint="eastAsia"/>
        </w:rPr>
        <w:t>替换，如</w:t>
      </w:r>
      <w:r w:rsidRPr="00342F23">
        <w:rPr>
          <w:rFonts w:hint="eastAsia"/>
        </w:rPr>
        <w:t>-10 &gt; 0</w:t>
      </w:r>
      <w:r w:rsidRPr="00342F23">
        <w:rPr>
          <w:rFonts w:hint="eastAsia"/>
        </w:rPr>
        <w:t>，然后用</w:t>
      </w:r>
      <w:r w:rsidRPr="00342F23">
        <w:rPr>
          <w:rFonts w:hint="eastAsia"/>
        </w:rPr>
        <w:t>-5</w:t>
      </w:r>
      <w:r w:rsidRPr="00342F23">
        <w:rPr>
          <w:rFonts w:hint="eastAsia"/>
        </w:rPr>
        <w:t>，如</w:t>
      </w:r>
      <w:r w:rsidRPr="00342F23">
        <w:rPr>
          <w:rFonts w:hint="eastAsia"/>
        </w:rPr>
        <w:t>-5 &gt; 0</w:t>
      </w:r>
      <w:r w:rsidRPr="00342F23">
        <w:rPr>
          <w:rFonts w:hint="eastAsia"/>
        </w:rPr>
        <w:t>，这样直到</w:t>
      </w:r>
      <w:r w:rsidRPr="00342F23">
        <w:rPr>
          <w:rFonts w:hint="eastAsia"/>
        </w:rPr>
        <w:t>List</w:t>
      </w:r>
      <w:r w:rsidR="00C07113">
        <w:rPr>
          <w:rFonts w:hint="eastAsia"/>
        </w:rPr>
        <w:t>的最后一个值。因此</w:t>
      </w:r>
      <w:r w:rsidRPr="00342F23">
        <w:rPr>
          <w:rFonts w:hint="eastAsia"/>
        </w:rPr>
        <w:t>函数文本</w:t>
      </w:r>
      <w:r w:rsidRPr="00342F23">
        <w:rPr>
          <w:rFonts w:hint="eastAsia"/>
        </w:rPr>
        <w:t>_ &gt; 0</w:t>
      </w:r>
      <w:r w:rsidRPr="00342F23">
        <w:rPr>
          <w:rFonts w:hint="eastAsia"/>
        </w:rPr>
        <w:t>与稍微冗长一点儿的</w:t>
      </w:r>
      <w:r w:rsidRPr="00342F23">
        <w:rPr>
          <w:rFonts w:hint="eastAsia"/>
        </w:rPr>
        <w:t>x =&gt; x &gt; 0</w:t>
      </w:r>
      <w:r w:rsidR="00B90D1E" w:rsidRPr="00342F23">
        <w:rPr>
          <w:rFonts w:hint="eastAsia"/>
        </w:rPr>
        <w:t>相同，代码</w:t>
      </w:r>
      <w:r w:rsidRPr="00342F23">
        <w:rPr>
          <w:rFonts w:hint="eastAsia"/>
        </w:rPr>
        <w:t>如下：</w:t>
      </w:r>
    </w:p>
    <w:p w14:paraId="2F11E9C5" w14:textId="2A26CF8B" w:rsidR="00541AE4" w:rsidRDefault="00541AE4" w:rsidP="001922EF">
      <w:pPr>
        <w:pStyle w:val="a7"/>
      </w:pPr>
      <w:r>
        <w:t xml:space="preserve">scala&gt; </w:t>
      </w:r>
      <w:proofErr w:type="gramStart"/>
      <w:r>
        <w:t>List(</w:t>
      </w:r>
      <w:proofErr w:type="gramEnd"/>
      <w:r>
        <w:t>-11, -10, -5, 0, 5, 10).filter(</w:t>
      </w:r>
      <w:r>
        <w:rPr>
          <w:rFonts w:hint="eastAsia"/>
        </w:rPr>
        <w:t>x =&gt; x</w:t>
      </w:r>
      <w:r>
        <w:t xml:space="preserve"> &gt; 0)</w:t>
      </w:r>
    </w:p>
    <w:p w14:paraId="5D4206A7" w14:textId="3C9E9D7A" w:rsidR="00541AE4" w:rsidRDefault="00541AE4" w:rsidP="001922EF">
      <w:pPr>
        <w:pStyle w:val="a7"/>
      </w:pPr>
      <w:r>
        <w:t xml:space="preserve">res3: List[Int] = </w:t>
      </w:r>
      <w:proofErr w:type="gramStart"/>
      <w:r>
        <w:t>List(</w:t>
      </w:r>
      <w:proofErr w:type="gramEnd"/>
      <w:r>
        <w:t>5, 10)</w:t>
      </w:r>
    </w:p>
    <w:p w14:paraId="2C0C2EE8" w14:textId="2851E919"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66</w:t>
      </w:r>
      <w:r w:rsidR="00232B80">
        <w:fldChar w:fldCharType="end"/>
      </w:r>
    </w:p>
    <w:p w14:paraId="2E2B653A" w14:textId="1E7B68B1" w:rsidR="00541AE4" w:rsidRPr="00342F23" w:rsidRDefault="00B90D1E" w:rsidP="006119E5">
      <w:pPr>
        <w:pStyle w:val="ab"/>
        <w:spacing w:after="156"/>
        <w:ind w:firstLine="420"/>
      </w:pPr>
      <w:r w:rsidRPr="00342F23">
        <w:rPr>
          <w:rFonts w:hint="eastAsia"/>
        </w:rPr>
        <w:t>有时</w:t>
      </w:r>
      <w:r w:rsidR="00BA2095" w:rsidRPr="00342F23">
        <w:rPr>
          <w:rFonts w:hint="eastAsia"/>
        </w:rPr>
        <w:t>把下划线当作参数的占位符时，编译器有可能没有足够的信息推断缺失的参数类型。例如，假设只是写</w:t>
      </w:r>
      <w:r w:rsidR="00BA2095" w:rsidRPr="00342F23">
        <w:rPr>
          <w:rFonts w:hint="eastAsia"/>
        </w:rPr>
        <w:t>_ + _</w:t>
      </w:r>
      <w:r w:rsidR="00BA2095" w:rsidRPr="00342F23">
        <w:rPr>
          <w:rFonts w:hint="eastAsia"/>
        </w:rPr>
        <w:t>：</w:t>
      </w:r>
    </w:p>
    <w:p w14:paraId="639ED507" w14:textId="77777777" w:rsidR="00F81655" w:rsidRDefault="00F81655" w:rsidP="001922EF">
      <w:pPr>
        <w:pStyle w:val="a7"/>
      </w:pPr>
      <w:r>
        <w:t>scala</w:t>
      </w:r>
      <w:proofErr w:type="gramStart"/>
      <w:r>
        <w:t>&gt;  val</w:t>
      </w:r>
      <w:proofErr w:type="gramEnd"/>
      <w:r>
        <w:t xml:space="preserve"> f = _ + _</w:t>
      </w:r>
    </w:p>
    <w:p w14:paraId="5F5F4A01" w14:textId="77777777" w:rsidR="00F81655" w:rsidRDefault="00F81655" w:rsidP="001922EF">
      <w:pPr>
        <w:pStyle w:val="a7"/>
      </w:pPr>
      <w:r>
        <w:t>&lt;console&gt;:23: error: missing parameter type for expanded function ((x$1, x$2) =&gt; x$</w:t>
      </w:r>
      <w:proofErr w:type="gramStart"/>
      <w:r>
        <w:t>1.$</w:t>
      </w:r>
      <w:proofErr w:type="gramEnd"/>
      <w:r>
        <w:t>plus(x$2))</w:t>
      </w:r>
    </w:p>
    <w:p w14:paraId="65A6E7BF" w14:textId="77777777" w:rsidR="00F81655" w:rsidRDefault="00F81655" w:rsidP="001922EF">
      <w:pPr>
        <w:pStyle w:val="a7"/>
      </w:pPr>
      <w:r>
        <w:t xml:space="preserve">        val f = _ + _</w:t>
      </w:r>
    </w:p>
    <w:p w14:paraId="4F156CFE" w14:textId="77777777" w:rsidR="00F81655" w:rsidRDefault="00F81655" w:rsidP="001922EF">
      <w:pPr>
        <w:pStyle w:val="a7"/>
      </w:pPr>
      <w:r>
        <w:t xml:space="preserve">                ^</w:t>
      </w:r>
    </w:p>
    <w:p w14:paraId="0403279D" w14:textId="77777777" w:rsidR="00F81655" w:rsidRDefault="00F81655" w:rsidP="001922EF">
      <w:pPr>
        <w:pStyle w:val="a7"/>
      </w:pPr>
      <w:r>
        <w:t>&lt;console&gt;:23: error: missing parameter type for expanded function ((x$1: &lt;error&gt;, x$2) =&gt; x$</w:t>
      </w:r>
      <w:proofErr w:type="gramStart"/>
      <w:r>
        <w:t>1.$</w:t>
      </w:r>
      <w:proofErr w:type="gramEnd"/>
      <w:r>
        <w:t>plus(x$2))</w:t>
      </w:r>
    </w:p>
    <w:p w14:paraId="081375A0" w14:textId="77777777" w:rsidR="00F81655" w:rsidRDefault="00F81655" w:rsidP="001922EF">
      <w:pPr>
        <w:pStyle w:val="a7"/>
      </w:pPr>
      <w:r>
        <w:t xml:space="preserve">        val f = _ + _</w:t>
      </w:r>
    </w:p>
    <w:p w14:paraId="4C1D06A5" w14:textId="0A13807B" w:rsidR="00BA2095" w:rsidRDefault="00F81655" w:rsidP="001922EF">
      <w:pPr>
        <w:pStyle w:val="a7"/>
      </w:pPr>
      <w:r>
        <w:t xml:space="preserve">                    ^</w:t>
      </w:r>
    </w:p>
    <w:p w14:paraId="2934A30F" w14:textId="7BF74467"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67</w:t>
      </w:r>
      <w:r w:rsidR="00232B80">
        <w:fldChar w:fldCharType="end"/>
      </w:r>
    </w:p>
    <w:p w14:paraId="67E0E638" w14:textId="7F6C18DA" w:rsidR="00F81655" w:rsidRPr="00342F23" w:rsidRDefault="00E6768A" w:rsidP="006119E5">
      <w:pPr>
        <w:pStyle w:val="ab"/>
        <w:spacing w:after="156"/>
        <w:ind w:firstLine="420"/>
      </w:pPr>
      <w:r w:rsidRPr="00342F23">
        <w:rPr>
          <w:rFonts w:hint="eastAsia"/>
        </w:rPr>
        <w:t>这种情况下，可以使用冒号指定类型，如下：</w:t>
      </w:r>
    </w:p>
    <w:p w14:paraId="44C95F39" w14:textId="77777777" w:rsidR="003F66AD" w:rsidRDefault="003F66AD" w:rsidP="001922EF">
      <w:pPr>
        <w:pStyle w:val="a7"/>
      </w:pPr>
      <w:r>
        <w:t>scala&gt; val f = (_: Int) + (_: Int)</w:t>
      </w:r>
    </w:p>
    <w:p w14:paraId="7C56EB70" w14:textId="77777777" w:rsidR="003F66AD" w:rsidRDefault="003F66AD" w:rsidP="001922EF">
      <w:pPr>
        <w:pStyle w:val="a7"/>
      </w:pPr>
      <w:r>
        <w:t>f: (Int, Int) =&gt; Int = &lt;function2&gt;</w:t>
      </w:r>
    </w:p>
    <w:p w14:paraId="2D9330CF" w14:textId="77777777" w:rsidR="003F66AD" w:rsidRDefault="003F66AD" w:rsidP="001922EF">
      <w:pPr>
        <w:pStyle w:val="a7"/>
      </w:pPr>
    </w:p>
    <w:p w14:paraId="02C43844" w14:textId="77777777" w:rsidR="003F66AD" w:rsidRDefault="003F66AD" w:rsidP="001922EF">
      <w:pPr>
        <w:pStyle w:val="a7"/>
      </w:pPr>
      <w:r>
        <w:t xml:space="preserve">scala&gt; </w:t>
      </w:r>
      <w:proofErr w:type="gramStart"/>
      <w:r>
        <w:t>f(</w:t>
      </w:r>
      <w:proofErr w:type="gramEnd"/>
      <w:r>
        <w:t>5,10)</w:t>
      </w:r>
    </w:p>
    <w:p w14:paraId="6FDE6C43" w14:textId="0FB22C7F" w:rsidR="00E6768A" w:rsidRDefault="003F66AD" w:rsidP="001922EF">
      <w:pPr>
        <w:pStyle w:val="a7"/>
      </w:pPr>
      <w:r>
        <w:t>res4: Int = 15</w:t>
      </w:r>
    </w:p>
    <w:p w14:paraId="4161D07D" w14:textId="5613434D"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68</w:t>
      </w:r>
      <w:r w:rsidR="00232B80">
        <w:fldChar w:fldCharType="end"/>
      </w:r>
    </w:p>
    <w:p w14:paraId="73FC15FB" w14:textId="024E29B6" w:rsidR="00362D17" w:rsidRPr="00362D17" w:rsidRDefault="00536DE5" w:rsidP="006119E5">
      <w:pPr>
        <w:pStyle w:val="ab"/>
        <w:spacing w:after="156"/>
        <w:ind w:firstLine="420"/>
      </w:pPr>
      <w:r w:rsidRPr="00342F23">
        <w:rPr>
          <w:rFonts w:hint="eastAsia"/>
        </w:rPr>
        <w:t>请注意</w:t>
      </w:r>
      <w:r w:rsidRPr="00342F23">
        <w:rPr>
          <w:rFonts w:hint="eastAsia"/>
        </w:rPr>
        <w:t>_ + _</w:t>
      </w:r>
      <w:r w:rsidR="007A4690">
        <w:rPr>
          <w:rFonts w:hint="eastAsia"/>
        </w:rPr>
        <w:t>将扩展成带两个参数的函数，这也是仅当每个参数在函数中最多出现一次的情况下才能使用这种短格式的原因，</w:t>
      </w:r>
      <w:r w:rsidRPr="00342F23">
        <w:rPr>
          <w:rFonts w:hint="eastAsia"/>
        </w:rPr>
        <w:t>多个下划线指代多个参数，而不是单个参数的重复使</w:t>
      </w:r>
      <w:r w:rsidR="007A4690">
        <w:rPr>
          <w:rFonts w:hint="eastAsia"/>
        </w:rPr>
        <w:lastRenderedPageBreak/>
        <w:t>用，</w:t>
      </w:r>
      <w:r w:rsidRPr="00342F23">
        <w:rPr>
          <w:rFonts w:hint="eastAsia"/>
        </w:rPr>
        <w:t>第一个下划线代表第一个参数，第二个下划线代表第二个，第三个……，如此类推。</w:t>
      </w:r>
      <w:r w:rsidR="00362D17">
        <w:rPr>
          <w:rFonts w:hint="eastAsia"/>
        </w:rPr>
        <w:t>现在回答第一个问题</w:t>
      </w:r>
      <w:r w:rsidR="001C34A4">
        <w:rPr>
          <w:rFonts w:hint="eastAsia"/>
        </w:rPr>
        <w:t>。</w:t>
      </w:r>
    </w:p>
    <w:p w14:paraId="04257F01" w14:textId="1789FEF2" w:rsidR="007008F6" w:rsidRDefault="00A5719C" w:rsidP="00B90D1E">
      <w:pPr>
        <w:pStyle w:val="a1"/>
        <w:spacing w:before="156"/>
        <w:ind w:firstLine="420"/>
      </w:pPr>
      <w:r>
        <w:rPr>
          <w:rFonts w:hint="eastAsia"/>
        </w:rPr>
        <w:t>有多少个项目被卖出？</w:t>
      </w:r>
    </w:p>
    <w:p w14:paraId="10C805F2" w14:textId="77777777" w:rsidR="00B90D1E" w:rsidRPr="00B90D1E" w:rsidRDefault="00B90D1E" w:rsidP="001922EF">
      <w:pPr>
        <w:pStyle w:val="a7"/>
      </w:pPr>
      <w:r w:rsidRPr="00B90D1E">
        <w:t>scala&gt; val items_sold = auctionRDD.map(bid=&gt;bid(auctionid)</w:t>
      </w:r>
      <w:proofErr w:type="gramStart"/>
      <w:r w:rsidRPr="00B90D1E">
        <w:t>).distinct</w:t>
      </w:r>
      <w:proofErr w:type="gramEnd"/>
      <w:r w:rsidRPr="00B90D1E">
        <w:t>.count</w:t>
      </w:r>
    </w:p>
    <w:p w14:paraId="56F89738" w14:textId="14A053FA" w:rsidR="00B90D1E" w:rsidRDefault="00B90D1E" w:rsidP="001922EF">
      <w:pPr>
        <w:pStyle w:val="a7"/>
      </w:pPr>
      <w:r w:rsidRPr="00B90D1E">
        <w:t>items_sold: Long = 627</w:t>
      </w:r>
    </w:p>
    <w:p w14:paraId="65C249E0" w14:textId="4B203045"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69</w:t>
      </w:r>
      <w:r w:rsidR="00232B80">
        <w:fldChar w:fldCharType="end"/>
      </w:r>
    </w:p>
    <w:p w14:paraId="49095914" w14:textId="4DBB9C00" w:rsidR="00764B65" w:rsidRPr="007F5DA8" w:rsidRDefault="00764B65" w:rsidP="007F5DA8">
      <w:pPr>
        <w:ind w:firstLine="420"/>
      </w:pPr>
      <w:r w:rsidRPr="007F5DA8">
        <w:rPr>
          <w:rFonts w:hint="eastAsia"/>
        </w:rPr>
        <w:t>每个</w:t>
      </w:r>
      <w:r w:rsidR="00BC3959" w:rsidRPr="007F5DA8">
        <w:t>auctionid</w:t>
      </w:r>
      <w:r w:rsidR="00594B90" w:rsidRPr="007F5DA8">
        <w:rPr>
          <w:rFonts w:hint="eastAsia"/>
        </w:rPr>
        <w:t>代表一个要出售的商品，对该商品</w:t>
      </w:r>
      <w:r w:rsidRPr="007F5DA8">
        <w:rPr>
          <w:rFonts w:hint="eastAsia"/>
        </w:rPr>
        <w:t>的每个出价都将是</w:t>
      </w:r>
      <w:r w:rsidR="003A3BA2" w:rsidRPr="007F5DA8">
        <w:rPr>
          <w:rFonts w:hint="eastAsia"/>
        </w:rPr>
        <w:t>auctionRDD</w:t>
      </w:r>
      <w:r w:rsidR="00594B90" w:rsidRPr="007F5DA8">
        <w:rPr>
          <w:rFonts w:hint="eastAsia"/>
        </w:rPr>
        <w:t>数据集中的一个完整的行。一个商品可能会有多次出价，因此在的数据中代表商品</w:t>
      </w:r>
      <w:r w:rsidR="008B1444" w:rsidRPr="007F5DA8">
        <w:rPr>
          <w:rFonts w:hint="eastAsia"/>
        </w:rPr>
        <w:t>唯一</w:t>
      </w:r>
      <w:r w:rsidR="00594B90" w:rsidRPr="007F5DA8">
        <w:rPr>
          <w:rFonts w:hint="eastAsia"/>
        </w:rPr>
        <w:t>编号</w:t>
      </w:r>
      <w:r w:rsidR="008B1444" w:rsidRPr="007F5DA8">
        <w:rPr>
          <w:rFonts w:hint="eastAsia"/>
        </w:rPr>
        <w:t>的</w:t>
      </w:r>
      <w:r w:rsidR="008B1444" w:rsidRPr="007F5DA8">
        <w:t>auctionid</w:t>
      </w:r>
      <w:r w:rsidR="008B1444" w:rsidRPr="007F5DA8">
        <w:rPr>
          <w:rFonts w:hint="eastAsia"/>
        </w:rPr>
        <w:t>可能会在多个行出现</w:t>
      </w:r>
      <w:r w:rsidRPr="007F5DA8">
        <w:rPr>
          <w:rFonts w:hint="eastAsia"/>
        </w:rPr>
        <w:t>。</w:t>
      </w:r>
      <w:r w:rsidR="008B1444" w:rsidRPr="007F5DA8">
        <w:rPr>
          <w:rFonts w:hint="eastAsia"/>
        </w:rPr>
        <w:t>在上面的代码中，</w:t>
      </w:r>
      <w:r w:rsidR="00922D03" w:rsidRPr="007F5DA8">
        <w:rPr>
          <w:rFonts w:hint="eastAsia"/>
        </w:rPr>
        <w:t>map</w:t>
      </w:r>
      <w:r w:rsidR="007F5DA8" w:rsidRPr="007F5DA8">
        <w:rPr>
          <w:rFonts w:hint="eastAsia"/>
        </w:rPr>
        <w:t>()</w:t>
      </w:r>
      <w:r w:rsidR="008B1444" w:rsidRPr="007F5DA8">
        <w:rPr>
          <w:rFonts w:hint="eastAsia"/>
        </w:rPr>
        <w:t>转换将返回一个</w:t>
      </w:r>
      <w:r w:rsidRPr="007F5DA8">
        <w:rPr>
          <w:rFonts w:hint="eastAsia"/>
        </w:rPr>
        <w:t>每行</w:t>
      </w:r>
      <w:r w:rsidR="008B1444" w:rsidRPr="007F5DA8">
        <w:rPr>
          <w:rFonts w:hint="eastAsia"/>
        </w:rPr>
        <w:t>只包含</w:t>
      </w:r>
      <w:r w:rsidR="008B1444" w:rsidRPr="007F5DA8">
        <w:t>auctionid</w:t>
      </w:r>
      <w:r w:rsidR="00922D03" w:rsidRPr="007F5DA8">
        <w:rPr>
          <w:rFonts w:hint="eastAsia"/>
        </w:rPr>
        <w:t>的新数据集，然后</w:t>
      </w:r>
      <w:r w:rsidR="008B1444" w:rsidRPr="007F5DA8">
        <w:rPr>
          <w:rFonts w:hint="eastAsia"/>
        </w:rPr>
        <w:t>在新数据集上调用</w:t>
      </w:r>
      <w:r w:rsidR="00922D03" w:rsidRPr="007F5DA8">
        <w:rPr>
          <w:rFonts w:hint="eastAsia"/>
        </w:rPr>
        <w:t>distinct</w:t>
      </w:r>
      <w:r w:rsidR="007F5DA8" w:rsidRPr="007F5DA8">
        <w:rPr>
          <w:rFonts w:hint="eastAsia"/>
        </w:rPr>
        <w:t>()</w:t>
      </w:r>
      <w:r w:rsidRPr="007F5DA8">
        <w:rPr>
          <w:rFonts w:hint="eastAsia"/>
        </w:rPr>
        <w:t>转换，并返回另一个新的数据集，其中包含</w:t>
      </w:r>
      <w:r w:rsidR="008B1444" w:rsidRPr="007F5DA8">
        <w:rPr>
          <w:rFonts w:hint="eastAsia"/>
        </w:rPr>
        <w:t>所有</w:t>
      </w:r>
      <w:r w:rsidRPr="007F5DA8">
        <w:rPr>
          <w:rFonts w:hint="eastAsia"/>
        </w:rPr>
        <w:t>不</w:t>
      </w:r>
      <w:r w:rsidR="008B1444" w:rsidRPr="007F5DA8">
        <w:rPr>
          <w:rFonts w:hint="eastAsia"/>
        </w:rPr>
        <w:t>重复</w:t>
      </w:r>
      <w:r w:rsidRPr="007F5DA8">
        <w:rPr>
          <w:rFonts w:hint="eastAsia"/>
        </w:rPr>
        <w:t>的</w:t>
      </w:r>
      <w:r w:rsidR="008B1444" w:rsidRPr="007F5DA8">
        <w:t>auctionid</w:t>
      </w:r>
      <w:r w:rsidR="006C6E3A" w:rsidRPr="007F5DA8">
        <w:rPr>
          <w:rFonts w:hint="eastAsia"/>
        </w:rPr>
        <w:t>，最后</w:t>
      </w:r>
      <w:r w:rsidR="008B1444" w:rsidRPr="007F5DA8">
        <w:rPr>
          <w:rFonts w:hint="eastAsia"/>
        </w:rPr>
        <w:t>的</w:t>
      </w:r>
      <w:r w:rsidR="006C6E3A" w:rsidRPr="007F5DA8">
        <w:rPr>
          <w:rFonts w:hint="eastAsia"/>
        </w:rPr>
        <w:t>count</w:t>
      </w:r>
      <w:r w:rsidR="006C6E3A" w:rsidRPr="007F5DA8">
        <w:rPr>
          <w:rFonts w:hint="eastAsia"/>
        </w:rPr>
        <w:t>动作</w:t>
      </w:r>
      <w:r w:rsidRPr="007F5DA8">
        <w:rPr>
          <w:rFonts w:hint="eastAsia"/>
        </w:rPr>
        <w:t>在</w:t>
      </w:r>
      <w:r w:rsidR="006C6E3A" w:rsidRPr="007F5DA8">
        <w:rPr>
          <w:rFonts w:hint="eastAsia"/>
        </w:rPr>
        <w:t>第二个新</w:t>
      </w:r>
      <w:r w:rsidRPr="007F5DA8">
        <w:rPr>
          <w:rFonts w:hint="eastAsia"/>
        </w:rPr>
        <w:t>数据集上运行，并返回不同</w:t>
      </w:r>
      <w:r w:rsidR="008B1444" w:rsidRPr="007F5DA8">
        <w:t>auctionid</w:t>
      </w:r>
      <w:r w:rsidRPr="007F5DA8">
        <w:rPr>
          <w:rFonts w:hint="eastAsia"/>
        </w:rPr>
        <w:t>的数量。</w:t>
      </w:r>
    </w:p>
    <w:p w14:paraId="1FC1A5F7" w14:textId="5FD487C5" w:rsidR="008B1444" w:rsidRPr="008B1444" w:rsidRDefault="007F5DA8" w:rsidP="00585F56">
      <w:pPr>
        <w:pStyle w:val="a1"/>
        <w:spacing w:before="156"/>
        <w:ind w:firstLine="420"/>
        <w:rPr>
          <w:rFonts w:ascii="宋体" w:hAnsi="宋体" w:cs="宋体"/>
          <w:kern w:val="0"/>
          <w:sz w:val="20"/>
          <w:szCs w:val="20"/>
        </w:rPr>
      </w:pPr>
      <w:r>
        <w:rPr>
          <w:rFonts w:hint="eastAsia"/>
        </w:rPr>
        <w:t>每个产品</w:t>
      </w:r>
      <w:r w:rsidR="00764B65" w:rsidRPr="00117807">
        <w:rPr>
          <w:rFonts w:hint="eastAsia"/>
        </w:rPr>
        <w:t>类型有多少出价</w:t>
      </w:r>
      <w:r w:rsidR="00D7783A">
        <w:rPr>
          <w:rFonts w:hint="eastAsia"/>
        </w:rPr>
        <w:t>？</w:t>
      </w:r>
    </w:p>
    <w:p w14:paraId="7192E247" w14:textId="76748098" w:rsidR="00764B65" w:rsidRPr="004B6A10" w:rsidRDefault="007F5DA8" w:rsidP="008B1444">
      <w:pPr>
        <w:ind w:firstLine="420"/>
        <w:rPr>
          <w:rFonts w:ascii="宋体" w:hAnsi="宋体" w:cs="宋体"/>
          <w:kern w:val="0"/>
          <w:sz w:val="20"/>
          <w:szCs w:val="20"/>
        </w:rPr>
      </w:pPr>
      <w:r>
        <w:rPr>
          <w:rFonts w:hint="eastAsia"/>
        </w:rPr>
        <w:t>在数据中</w:t>
      </w:r>
      <w:r w:rsidR="008B1444">
        <w:rPr>
          <w:rFonts w:hint="eastAsia"/>
        </w:rPr>
        <w:t>商品</w:t>
      </w:r>
      <w:r w:rsidR="00764B65" w:rsidRPr="008B1444">
        <w:rPr>
          <w:rFonts w:hint="eastAsia"/>
        </w:rPr>
        <w:t>类型</w:t>
      </w:r>
      <w:r w:rsidR="00D876F6">
        <w:t>itemtype</w:t>
      </w:r>
      <w:r w:rsidR="00764B65" w:rsidRPr="008B1444">
        <w:rPr>
          <w:rFonts w:hint="eastAsia"/>
        </w:rPr>
        <w:t>可以是</w:t>
      </w:r>
      <w:r w:rsidR="00764B65" w:rsidRPr="008B1444">
        <w:rPr>
          <w:rFonts w:hint="eastAsia"/>
        </w:rPr>
        <w:t>xbox</w:t>
      </w:r>
      <w:r w:rsidR="00D7783A" w:rsidRPr="008B1444">
        <w:rPr>
          <w:rFonts w:hint="eastAsia"/>
        </w:rPr>
        <w:t>、</w:t>
      </w:r>
      <w:r w:rsidR="00764B65" w:rsidRPr="008B1444">
        <w:rPr>
          <w:rFonts w:hint="eastAsia"/>
        </w:rPr>
        <w:t>cartier</w:t>
      </w:r>
      <w:r w:rsidR="00764B65" w:rsidRPr="008B1444">
        <w:rPr>
          <w:rFonts w:hint="eastAsia"/>
        </w:rPr>
        <w:t>或</w:t>
      </w:r>
      <w:r w:rsidR="00764B65" w:rsidRPr="008B1444">
        <w:rPr>
          <w:rFonts w:hint="eastAsia"/>
        </w:rPr>
        <w:t>palm</w:t>
      </w:r>
      <w:r w:rsidR="002F1935">
        <w:rPr>
          <w:rFonts w:hint="eastAsia"/>
        </w:rPr>
        <w:t>，</w:t>
      </w:r>
      <w:r w:rsidR="00DF021B">
        <w:rPr>
          <w:rFonts w:hint="eastAsia"/>
        </w:rPr>
        <w:t>每个商品</w:t>
      </w:r>
      <w:r w:rsidR="00E74658">
        <w:rPr>
          <w:rFonts w:hint="eastAsia"/>
        </w:rPr>
        <w:t>类型可能有多个</w:t>
      </w:r>
      <w:r w:rsidR="00D876F6">
        <w:rPr>
          <w:rFonts w:hint="eastAsia"/>
        </w:rPr>
        <w:t>商品</w:t>
      </w:r>
      <w:r w:rsidR="00764B65" w:rsidRPr="00117807">
        <w:rPr>
          <w:rFonts w:hint="eastAsia"/>
        </w:rPr>
        <w:t>。</w:t>
      </w:r>
    </w:p>
    <w:p w14:paraId="767C0FD9" w14:textId="329DF236" w:rsidR="006308F5" w:rsidRPr="006308F5" w:rsidRDefault="006308F5" w:rsidP="001922EF">
      <w:pPr>
        <w:pStyle w:val="a7"/>
      </w:pPr>
      <w:r w:rsidRPr="006308F5">
        <w:t>sca</w:t>
      </w:r>
      <w:r w:rsidR="00585F56">
        <w:t>la&gt; val bids_item = auctionRDD</w:t>
      </w:r>
      <w:r w:rsidRPr="006308F5">
        <w:t>.map(bid=&gt;(bid(itemtype),1)</w:t>
      </w:r>
      <w:proofErr w:type="gramStart"/>
      <w:r w:rsidRPr="006308F5">
        <w:t>).reduceByKey</w:t>
      </w:r>
      <w:proofErr w:type="gramEnd"/>
      <w:r w:rsidRPr="006308F5">
        <w:t>((x,y)=&gt;x+y).collect()</w:t>
      </w:r>
    </w:p>
    <w:p w14:paraId="0BD04305" w14:textId="0B9133DC" w:rsidR="006308F5" w:rsidRDefault="006308F5" w:rsidP="001922EF">
      <w:pPr>
        <w:pStyle w:val="a7"/>
      </w:pPr>
      <w:r w:rsidRPr="006308F5">
        <w:t xml:space="preserve">bids_item: </w:t>
      </w:r>
      <w:proofErr w:type="gramStart"/>
      <w:r w:rsidRPr="006308F5">
        <w:t>Array[</w:t>
      </w:r>
      <w:proofErr w:type="gramEnd"/>
      <w:r w:rsidRPr="006308F5">
        <w:t>(String, Int)] = Array((palm,5917), (cartier,1953), (xbox,2784))</w:t>
      </w:r>
    </w:p>
    <w:p w14:paraId="5C7F2489" w14:textId="2C232A01"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70</w:t>
      </w:r>
      <w:r w:rsidR="00232B80">
        <w:fldChar w:fldCharType="end"/>
      </w:r>
    </w:p>
    <w:p w14:paraId="390399EC" w14:textId="70D673C2" w:rsidR="00AA62A3" w:rsidRPr="007F5DA8" w:rsidRDefault="00712D3F" w:rsidP="007F5DA8">
      <w:pPr>
        <w:ind w:firstLine="420"/>
      </w:pPr>
      <w:r w:rsidRPr="007F5DA8">
        <w:rPr>
          <w:rFonts w:hint="eastAsia"/>
        </w:rPr>
        <w:t>这时</w:t>
      </w:r>
      <w:r w:rsidRPr="007F5DA8">
        <w:t>auctionRDD</w:t>
      </w:r>
      <w:r w:rsidRPr="007F5DA8">
        <w:rPr>
          <w:rFonts w:hint="eastAsia"/>
        </w:rPr>
        <w:t>中的每个</w:t>
      </w:r>
      <w:r w:rsidR="00131A1C" w:rsidRPr="007F5DA8">
        <w:rPr>
          <w:rFonts w:hint="eastAsia"/>
        </w:rPr>
        <w:t>行</w:t>
      </w:r>
      <w:r w:rsidR="0096569C" w:rsidRPr="007F5DA8">
        <w:rPr>
          <w:rFonts w:hint="eastAsia"/>
        </w:rPr>
        <w:t>数据</w:t>
      </w:r>
      <w:r w:rsidR="00D807F7" w:rsidRPr="007F5DA8">
        <w:rPr>
          <w:rFonts w:hint="eastAsia"/>
        </w:rPr>
        <w:t>都是</w:t>
      </w:r>
      <w:r w:rsidRPr="007F5DA8">
        <w:rPr>
          <w:rFonts w:hint="eastAsia"/>
        </w:rPr>
        <w:t>一个数组，就可以使用</w:t>
      </w:r>
      <w:r w:rsidR="00301368" w:rsidRPr="007F5DA8">
        <w:rPr>
          <w:rFonts w:hint="eastAsia"/>
        </w:rPr>
        <w:t>数组取值的方式</w:t>
      </w:r>
      <w:r w:rsidR="00301368" w:rsidRPr="007F5DA8">
        <w:rPr>
          <w:rFonts w:hint="eastAsia"/>
        </w:rPr>
        <w:t>bid(itemtype)</w:t>
      </w:r>
      <w:r w:rsidR="0047245E" w:rsidRPr="007F5DA8">
        <w:rPr>
          <w:rFonts w:hint="eastAsia"/>
        </w:rPr>
        <w:t>获得</w:t>
      </w:r>
      <w:r w:rsidR="00C9793F" w:rsidRPr="007F5DA8">
        <w:rPr>
          <w:rFonts w:hint="eastAsia"/>
        </w:rPr>
        <w:t>每行数据的</w:t>
      </w:r>
      <w:r w:rsidR="0047245E" w:rsidRPr="007F5DA8">
        <w:rPr>
          <w:rFonts w:hint="eastAsia"/>
        </w:rPr>
        <w:t>产品</w:t>
      </w:r>
      <w:r w:rsidR="00301368" w:rsidRPr="007F5DA8">
        <w:rPr>
          <w:rFonts w:hint="eastAsia"/>
        </w:rPr>
        <w:t>类型。</w:t>
      </w:r>
      <w:r w:rsidR="002E15BD">
        <w:rPr>
          <w:rFonts w:hint="eastAsia"/>
        </w:rPr>
        <w:t>所以</w:t>
      </w:r>
      <w:r w:rsidR="001F2495" w:rsidRPr="007F5DA8">
        <w:rPr>
          <w:rFonts w:hint="eastAsia"/>
        </w:rPr>
        <w:t>map</w:t>
      </w:r>
      <w:r w:rsidR="002E15BD">
        <w:rPr>
          <w:rFonts w:hint="eastAsia"/>
        </w:rPr>
        <w:t>()</w:t>
      </w:r>
      <w:r w:rsidR="001F2495" w:rsidRPr="007F5DA8">
        <w:rPr>
          <w:rFonts w:hint="eastAsia"/>
        </w:rPr>
        <w:t>转换将</w:t>
      </w:r>
      <w:r w:rsidR="001F2495" w:rsidRPr="007F5DA8">
        <w:t>auctionRDD</w:t>
      </w:r>
      <w:r w:rsidR="00764B65" w:rsidRPr="007F5DA8">
        <w:rPr>
          <w:rFonts w:hint="eastAsia"/>
        </w:rPr>
        <w:t>的每</w:t>
      </w:r>
      <w:r w:rsidR="00C9793F" w:rsidRPr="007F5DA8">
        <w:rPr>
          <w:rFonts w:hint="eastAsia"/>
        </w:rPr>
        <w:t>行</w:t>
      </w:r>
      <w:r w:rsidR="001F2495" w:rsidRPr="007F5DA8">
        <w:rPr>
          <w:rFonts w:hint="eastAsia"/>
        </w:rPr>
        <w:t>数组</w:t>
      </w:r>
      <w:r w:rsidR="00C9793F" w:rsidRPr="007F5DA8">
        <w:rPr>
          <w:rFonts w:hint="eastAsia"/>
        </w:rPr>
        <w:t>bid</w:t>
      </w:r>
      <w:r w:rsidR="00FF0265" w:rsidRPr="007F5DA8">
        <w:rPr>
          <w:rFonts w:hint="eastAsia"/>
        </w:rPr>
        <w:t>映射到由</w:t>
      </w:r>
      <w:r w:rsidR="00764B65" w:rsidRPr="007F5DA8">
        <w:rPr>
          <w:rFonts w:hint="eastAsia"/>
        </w:rPr>
        <w:t>itemtype</w:t>
      </w:r>
      <w:r w:rsidR="00FF0265" w:rsidRPr="007F5DA8">
        <w:rPr>
          <w:rFonts w:hint="eastAsia"/>
        </w:rPr>
        <w:t>和</w:t>
      </w:r>
      <w:r w:rsidR="00764B65" w:rsidRPr="007F5DA8">
        <w:rPr>
          <w:rFonts w:hint="eastAsia"/>
        </w:rPr>
        <w:t>1</w:t>
      </w:r>
      <w:r w:rsidR="00764B65" w:rsidRPr="007F5DA8">
        <w:rPr>
          <w:rFonts w:hint="eastAsia"/>
        </w:rPr>
        <w:t>组成的</w:t>
      </w:r>
      <w:r w:rsidR="00EC46BA" w:rsidRPr="007F5DA8">
        <w:rPr>
          <w:rFonts w:hint="eastAsia"/>
        </w:rPr>
        <w:t>2</w:t>
      </w:r>
      <w:r w:rsidR="006960D5" w:rsidRPr="007F5DA8">
        <w:rPr>
          <w:rFonts w:hint="eastAsia"/>
        </w:rPr>
        <w:t>维</w:t>
      </w:r>
      <w:r w:rsidR="002E15BD">
        <w:rPr>
          <w:rFonts w:hint="eastAsia"/>
        </w:rPr>
        <w:t>元组</w:t>
      </w:r>
      <w:r w:rsidR="00FF0265" w:rsidRPr="007F5DA8">
        <w:rPr>
          <w:rFonts w:hint="eastAsia"/>
        </w:rPr>
        <w:t>中</w:t>
      </w:r>
      <w:r w:rsidR="00764B65" w:rsidRPr="007F5DA8">
        <w:rPr>
          <w:rFonts w:hint="eastAsia"/>
        </w:rPr>
        <w:t>。</w:t>
      </w:r>
      <w:r w:rsidR="00AC3567" w:rsidRPr="007F5DA8">
        <w:rPr>
          <w:rFonts w:hint="eastAsia"/>
        </w:rPr>
        <w:t>如果想</w:t>
      </w:r>
      <w:r w:rsidR="00764B65" w:rsidRPr="007F5DA8">
        <w:rPr>
          <w:rFonts w:hint="eastAsia"/>
        </w:rPr>
        <w:t>看</w:t>
      </w:r>
      <w:r w:rsidR="00FF0265" w:rsidRPr="007F5DA8">
        <w:rPr>
          <w:rFonts w:hint="eastAsia"/>
        </w:rPr>
        <w:t>一看</w:t>
      </w:r>
      <w:r w:rsidR="00AC3567" w:rsidRPr="007F5DA8">
        <w:rPr>
          <w:rFonts w:hint="eastAsia"/>
        </w:rPr>
        <w:t>map</w:t>
      </w:r>
      <w:r w:rsidR="002E15BD">
        <w:rPr>
          <w:rFonts w:hint="eastAsia"/>
        </w:rPr>
        <w:t>()</w:t>
      </w:r>
      <w:r w:rsidR="00AC3567" w:rsidRPr="007F5DA8">
        <w:rPr>
          <w:rFonts w:hint="eastAsia"/>
        </w:rPr>
        <w:t>转换后的</w:t>
      </w:r>
      <w:r w:rsidR="002E15BD">
        <w:rPr>
          <w:rFonts w:hint="eastAsia"/>
        </w:rPr>
        <w:t>数据，则使用</w:t>
      </w:r>
      <w:r w:rsidR="00764B65" w:rsidRPr="007F5DA8">
        <w:rPr>
          <w:rFonts w:hint="eastAsia"/>
        </w:rPr>
        <w:t>take</w:t>
      </w:r>
      <w:r w:rsidR="00FF0265" w:rsidRPr="007F5DA8">
        <w:rPr>
          <w:rFonts w:hint="eastAsia"/>
        </w:rPr>
        <w:t>(1)</w:t>
      </w:r>
      <w:r w:rsidR="002E15BD">
        <w:rPr>
          <w:rFonts w:hint="eastAsia"/>
        </w:rPr>
        <w:t>动作返回一行数据</w:t>
      </w:r>
      <w:r w:rsidR="00AA62A3" w:rsidRPr="007F5DA8">
        <w:rPr>
          <w:rFonts w:hint="eastAsia"/>
        </w:rPr>
        <w:t>，代码为：</w:t>
      </w:r>
    </w:p>
    <w:p w14:paraId="7510A86D" w14:textId="77777777" w:rsidR="00AC3567" w:rsidRPr="00AC3567" w:rsidRDefault="00AC3567" w:rsidP="001922EF">
      <w:pPr>
        <w:pStyle w:val="a7"/>
      </w:pPr>
      <w:r w:rsidRPr="00AC3567">
        <w:t>scala&gt; val bids_item = auctionRDD.map(bid=&gt;(bid(itemtype),1)</w:t>
      </w:r>
      <w:proofErr w:type="gramStart"/>
      <w:r w:rsidRPr="00AC3567">
        <w:t>).take</w:t>
      </w:r>
      <w:proofErr w:type="gramEnd"/>
      <w:r w:rsidRPr="00AC3567">
        <w:t>(1)</w:t>
      </w:r>
    </w:p>
    <w:p w14:paraId="5B7F4ACF" w14:textId="79FF28E0" w:rsidR="00AC3567" w:rsidRDefault="00AC3567" w:rsidP="001922EF">
      <w:pPr>
        <w:pStyle w:val="a7"/>
      </w:pPr>
      <w:r w:rsidRPr="00AC3567">
        <w:t xml:space="preserve">bids_item: </w:t>
      </w:r>
      <w:proofErr w:type="gramStart"/>
      <w:r w:rsidRPr="00AC3567">
        <w:t>Array[</w:t>
      </w:r>
      <w:proofErr w:type="gramEnd"/>
      <w:r w:rsidRPr="00AC3567">
        <w:t>(String, Int)] = Array((xbox,1))</w:t>
      </w:r>
    </w:p>
    <w:p w14:paraId="4CD015FB" w14:textId="21C1B519"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71</w:t>
      </w:r>
      <w:r w:rsidR="00232B80">
        <w:fldChar w:fldCharType="end"/>
      </w:r>
    </w:p>
    <w:p w14:paraId="3CD79B66" w14:textId="14FC05BA" w:rsidR="00764B65" w:rsidRPr="00281E32" w:rsidRDefault="00764B65" w:rsidP="00281E32">
      <w:pPr>
        <w:ind w:firstLine="420"/>
      </w:pPr>
      <w:r w:rsidRPr="00281E32">
        <w:rPr>
          <w:rFonts w:hint="eastAsia"/>
        </w:rPr>
        <w:t>在这个例子中，</w:t>
      </w:r>
      <w:r w:rsidRPr="00281E32">
        <w:rPr>
          <w:rFonts w:hint="eastAsia"/>
        </w:rPr>
        <w:t>reduceByKey</w:t>
      </w:r>
      <w:r w:rsidR="00864C1F">
        <w:rPr>
          <w:rFonts w:hint="eastAsia"/>
        </w:rPr>
        <w:t>()</w:t>
      </w:r>
      <w:r w:rsidR="00BA0E41" w:rsidRPr="00281E32">
        <w:rPr>
          <w:rFonts w:hint="eastAsia"/>
        </w:rPr>
        <w:t>运行在</w:t>
      </w:r>
      <w:r w:rsidR="00BA0E41" w:rsidRPr="00281E32">
        <w:rPr>
          <w:rFonts w:hint="eastAsia"/>
        </w:rPr>
        <w:t>map</w:t>
      </w:r>
      <w:r w:rsidR="00423012">
        <w:rPr>
          <w:rFonts w:hint="eastAsia"/>
        </w:rPr>
        <w:t>()</w:t>
      </w:r>
      <w:r w:rsidR="00BA0E41" w:rsidRPr="00281E32">
        <w:rPr>
          <w:rFonts w:hint="eastAsia"/>
        </w:rPr>
        <w:t>转换</w:t>
      </w:r>
      <w:r w:rsidRPr="00281E32">
        <w:rPr>
          <w:rFonts w:hint="eastAsia"/>
        </w:rPr>
        <w:t>的键值对</w:t>
      </w:r>
      <w:r w:rsidR="00423012">
        <w:rPr>
          <w:rFonts w:hint="eastAsia"/>
        </w:rPr>
        <w:t>RDD</w:t>
      </w:r>
      <w:r w:rsidR="00BA0E41" w:rsidRPr="00281E32">
        <w:rPr>
          <w:rFonts w:hint="eastAsia"/>
        </w:rPr>
        <w:t>(itemtype</w:t>
      </w:r>
      <w:r w:rsidR="00BA0E41" w:rsidRPr="00281E32">
        <w:rPr>
          <w:rFonts w:hint="eastAsia"/>
        </w:rPr>
        <w:t>，</w:t>
      </w:r>
      <w:r w:rsidR="00BA0E41" w:rsidRPr="00281E32">
        <w:rPr>
          <w:rFonts w:hint="eastAsia"/>
        </w:rPr>
        <w:t>1)</w:t>
      </w:r>
      <w:r w:rsidR="008E6585" w:rsidRPr="00281E32">
        <w:rPr>
          <w:rFonts w:hint="eastAsia"/>
        </w:rPr>
        <w:t>上</w:t>
      </w:r>
      <w:r w:rsidRPr="00281E32">
        <w:rPr>
          <w:rFonts w:hint="eastAsia"/>
        </w:rPr>
        <w:t>，并且基于</w:t>
      </w:r>
      <w:r w:rsidR="00973A2C" w:rsidRPr="00281E32">
        <w:rPr>
          <w:rFonts w:hint="eastAsia"/>
        </w:rPr>
        <w:t>其中的匿名函数</w:t>
      </w:r>
      <w:r w:rsidR="00884E90" w:rsidRPr="00281E32">
        <w:rPr>
          <w:rFonts w:hint="eastAsia"/>
        </w:rPr>
        <w:t>((</w:t>
      </w:r>
      <w:r w:rsidR="00884E90" w:rsidRPr="00281E32">
        <w:t>x,y)</w:t>
      </w:r>
      <w:r w:rsidR="00973A2C" w:rsidRPr="00281E32">
        <w:t>=&gt;x+y</w:t>
      </w:r>
      <w:r w:rsidR="00973A2C" w:rsidRPr="00281E32">
        <w:rPr>
          <w:rFonts w:hint="eastAsia"/>
        </w:rPr>
        <w:t>)</w:t>
      </w:r>
      <w:r w:rsidR="00973A2C" w:rsidRPr="00281E32">
        <w:rPr>
          <w:rFonts w:hint="eastAsia"/>
        </w:rPr>
        <w:t>对</w:t>
      </w:r>
      <w:r w:rsidRPr="00281E32">
        <w:rPr>
          <w:rFonts w:hint="eastAsia"/>
        </w:rPr>
        <w:t>键</w:t>
      </w:r>
      <w:r w:rsidR="00973A2C" w:rsidRPr="00281E32">
        <w:rPr>
          <w:rFonts w:hint="eastAsia"/>
        </w:rPr>
        <w:t>itemtype</w:t>
      </w:r>
      <w:r w:rsidRPr="00281E32">
        <w:rPr>
          <w:rFonts w:hint="eastAsia"/>
        </w:rPr>
        <w:t>进行聚合</w:t>
      </w:r>
      <w:r w:rsidR="004F7ED3" w:rsidRPr="00281E32">
        <w:rPr>
          <w:rFonts w:hint="eastAsia"/>
        </w:rPr>
        <w:t>操作</w:t>
      </w:r>
      <w:r w:rsidR="00BC08AD" w:rsidRPr="00281E32">
        <w:rPr>
          <w:rFonts w:hint="eastAsia"/>
        </w:rPr>
        <w:t>，如果键相同就累加值</w:t>
      </w:r>
      <w:r w:rsidRPr="00281E32">
        <w:rPr>
          <w:rFonts w:hint="eastAsia"/>
        </w:rPr>
        <w:t>。在</w:t>
      </w:r>
      <w:r w:rsidRPr="00281E32">
        <w:rPr>
          <w:rFonts w:hint="eastAsia"/>
        </w:rPr>
        <w:t>reduceByKey</w:t>
      </w:r>
      <w:r w:rsidR="00423012">
        <w:rPr>
          <w:rFonts w:hint="eastAsia"/>
        </w:rPr>
        <w:t>()</w:t>
      </w:r>
      <w:r w:rsidR="00973A2C" w:rsidRPr="00281E32">
        <w:rPr>
          <w:rFonts w:hint="eastAsia"/>
        </w:rPr>
        <w:t>转换</w:t>
      </w:r>
      <w:r w:rsidRPr="00281E32">
        <w:rPr>
          <w:rFonts w:hint="eastAsia"/>
        </w:rPr>
        <w:t>中定义的</w:t>
      </w:r>
      <w:r w:rsidR="00973A2C" w:rsidRPr="00281E32">
        <w:rPr>
          <w:rFonts w:hint="eastAsia"/>
        </w:rPr>
        <w:t>匿名函数是求</w:t>
      </w:r>
      <w:r w:rsidR="00895D59" w:rsidRPr="00281E32">
        <w:rPr>
          <w:rFonts w:hint="eastAsia"/>
        </w:rPr>
        <w:t>值的总和。</w:t>
      </w:r>
      <w:r w:rsidRPr="00281E32">
        <w:rPr>
          <w:rFonts w:hint="eastAsia"/>
        </w:rPr>
        <w:t>reduceByKey</w:t>
      </w:r>
      <w:r w:rsidR="00423012">
        <w:rPr>
          <w:rFonts w:hint="eastAsia"/>
        </w:rPr>
        <w:t>()</w:t>
      </w:r>
      <w:r w:rsidR="00E4238E" w:rsidRPr="00281E32">
        <w:rPr>
          <w:rFonts w:hint="eastAsia"/>
        </w:rPr>
        <w:t>也</w:t>
      </w:r>
      <w:r w:rsidRPr="00281E32">
        <w:rPr>
          <w:rFonts w:hint="eastAsia"/>
        </w:rPr>
        <w:t>返回键值对</w:t>
      </w:r>
      <w:r w:rsidR="00BC08AD" w:rsidRPr="00281E32">
        <w:rPr>
          <w:rFonts w:hint="eastAsia"/>
        </w:rPr>
        <w:t>(itemtype</w:t>
      </w:r>
      <w:r w:rsidR="00423012">
        <w:rPr>
          <w:rFonts w:hint="eastAsia"/>
        </w:rPr>
        <w:t>,</w:t>
      </w:r>
      <w:r w:rsidR="00BC08AD" w:rsidRPr="00281E32">
        <w:rPr>
          <w:rFonts w:hint="eastAsia"/>
        </w:rPr>
        <w:t>value)</w:t>
      </w:r>
      <w:r w:rsidRPr="00281E32">
        <w:rPr>
          <w:rFonts w:hint="eastAsia"/>
        </w:rPr>
        <w:t>，</w:t>
      </w:r>
      <w:r w:rsidR="00E4238E" w:rsidRPr="00281E32">
        <w:rPr>
          <w:rFonts w:hint="eastAsia"/>
        </w:rPr>
        <w:t>其中键</w:t>
      </w:r>
      <w:r w:rsidR="00BC08AD" w:rsidRPr="00281E32">
        <w:rPr>
          <w:rFonts w:hint="eastAsia"/>
        </w:rPr>
        <w:t>itemtype</w:t>
      </w:r>
      <w:r w:rsidR="00BC08AD" w:rsidRPr="00281E32">
        <w:rPr>
          <w:rFonts w:hint="eastAsia"/>
        </w:rPr>
        <w:t>还是</w:t>
      </w:r>
      <w:r w:rsidR="00E4238E" w:rsidRPr="00281E32">
        <w:rPr>
          <w:rFonts w:hint="eastAsia"/>
        </w:rPr>
        <w:t>代表</w:t>
      </w:r>
      <w:r w:rsidR="00BC08AD" w:rsidRPr="00281E32">
        <w:rPr>
          <w:rFonts w:hint="eastAsia"/>
        </w:rPr>
        <w:t>产品</w:t>
      </w:r>
      <w:r w:rsidR="00BE5419" w:rsidRPr="00281E32">
        <w:rPr>
          <w:rFonts w:hint="eastAsia"/>
        </w:rPr>
        <w:t>类型，值</w:t>
      </w:r>
      <w:r w:rsidR="00BC08AD" w:rsidRPr="00281E32">
        <w:rPr>
          <w:rFonts w:hint="eastAsia"/>
        </w:rPr>
        <w:t>value</w:t>
      </w:r>
      <w:r w:rsidR="00BE5419" w:rsidRPr="00281E32">
        <w:rPr>
          <w:rFonts w:hint="eastAsia"/>
        </w:rPr>
        <w:t>为每个类型的总和</w:t>
      </w:r>
      <w:r w:rsidRPr="00281E32">
        <w:rPr>
          <w:rFonts w:hint="eastAsia"/>
        </w:rPr>
        <w:t>。</w:t>
      </w:r>
      <w:r w:rsidR="00AE0BEA" w:rsidRPr="00281E32">
        <w:rPr>
          <w:rFonts w:hint="eastAsia"/>
        </w:rPr>
        <w:t>最后的</w:t>
      </w:r>
      <w:r w:rsidRPr="00281E32">
        <w:rPr>
          <w:rFonts w:hint="eastAsia"/>
        </w:rPr>
        <w:t>collect</w:t>
      </w:r>
      <w:r w:rsidR="00423012">
        <w:rPr>
          <w:rFonts w:hint="eastAsia"/>
        </w:rPr>
        <w:t>()</w:t>
      </w:r>
      <w:r w:rsidR="006308F5" w:rsidRPr="00281E32">
        <w:rPr>
          <w:rFonts w:hint="eastAsia"/>
        </w:rPr>
        <w:t>为</w:t>
      </w:r>
      <w:r w:rsidR="00AE0BEA" w:rsidRPr="00281E32">
        <w:rPr>
          <w:rFonts w:hint="eastAsia"/>
        </w:rPr>
        <w:t>动作，收集结果并将其发送给驱动程序。看到上面</w:t>
      </w:r>
      <w:r w:rsidRPr="00281E32">
        <w:rPr>
          <w:rFonts w:hint="eastAsia"/>
        </w:rPr>
        <w:t>显示的结果</w:t>
      </w:r>
      <w:r w:rsidR="007308C3" w:rsidRPr="00281E32">
        <w:rPr>
          <w:rFonts w:hint="eastAsia"/>
        </w:rPr>
        <w:t>，</w:t>
      </w:r>
      <w:r w:rsidR="00BC08AD" w:rsidRPr="00281E32">
        <w:rPr>
          <w:rFonts w:hint="eastAsia"/>
        </w:rPr>
        <w:t>即每个项目类型的总</w:t>
      </w:r>
      <w:r w:rsidRPr="00281E32">
        <w:rPr>
          <w:rFonts w:hint="eastAsia"/>
        </w:rPr>
        <w:t>量。</w:t>
      </w:r>
    </w:p>
    <w:p w14:paraId="1FFF2581" w14:textId="0F8596B9" w:rsidR="005B238A" w:rsidRDefault="00D42AAD" w:rsidP="00B94AC8">
      <w:pPr>
        <w:pStyle w:val="Heading3"/>
      </w:pPr>
      <w:r>
        <w:rPr>
          <w:rFonts w:hint="eastAsia"/>
        </w:rPr>
        <w:t>缓存处理</w:t>
      </w:r>
    </w:p>
    <w:p w14:paraId="6286EC72" w14:textId="385DD23A" w:rsidR="00617BF0" w:rsidRDefault="00617BF0" w:rsidP="00634A59">
      <w:pPr>
        <w:ind w:firstLine="420"/>
      </w:pPr>
      <w:r>
        <w:rPr>
          <w:rFonts w:hint="eastAsia"/>
        </w:rPr>
        <w:t>正如前面提到的，</w:t>
      </w:r>
      <w:r w:rsidR="00B94AC8">
        <w:rPr>
          <w:rFonts w:hint="eastAsia"/>
        </w:rPr>
        <w:t>RDD</w:t>
      </w:r>
      <w:r w:rsidR="009F238E">
        <w:rPr>
          <w:rFonts w:hint="eastAsia"/>
        </w:rPr>
        <w:t>的转换是</w:t>
      </w:r>
      <w:r w:rsidR="0089218D">
        <w:t>惰性计算</w:t>
      </w:r>
      <w:r w:rsidR="009F238E">
        <w:rPr>
          <w:rFonts w:hint="eastAsia"/>
        </w:rPr>
        <w:t>，</w:t>
      </w:r>
      <w:r>
        <w:rPr>
          <w:rFonts w:hint="eastAsia"/>
        </w:rPr>
        <w:t>这意味着</w:t>
      </w:r>
      <w:r w:rsidR="009F238E">
        <w:rPr>
          <w:rFonts w:hint="eastAsia"/>
        </w:rPr>
        <w:t>定义</w:t>
      </w:r>
      <w:r>
        <w:rPr>
          <w:rFonts w:hint="eastAsia"/>
        </w:rPr>
        <w:t>auctionRDD</w:t>
      </w:r>
      <w:r w:rsidR="009F238E">
        <w:rPr>
          <w:rFonts w:hint="eastAsia"/>
        </w:rPr>
        <w:t>的时候，</w:t>
      </w:r>
      <w:r w:rsidR="00B94AC8">
        <w:rPr>
          <w:rFonts w:hint="eastAsia"/>
        </w:rPr>
        <w:t>还</w:t>
      </w:r>
      <w:r w:rsidR="00844593">
        <w:rPr>
          <w:rFonts w:hint="eastAsia"/>
        </w:rPr>
        <w:t>没有</w:t>
      </w:r>
      <w:r w:rsidR="0089218D">
        <w:rPr>
          <w:rFonts w:hint="eastAsia"/>
        </w:rPr>
        <w:t>在内存中实际生成，</w:t>
      </w:r>
      <w:r w:rsidR="00844593">
        <w:rPr>
          <w:rFonts w:hint="eastAsia"/>
        </w:rPr>
        <w:t>直到</w:t>
      </w:r>
      <w:r w:rsidR="009F238E">
        <w:rPr>
          <w:rFonts w:hint="eastAsia"/>
        </w:rPr>
        <w:t>在其上</w:t>
      </w:r>
      <w:r w:rsidR="00844593">
        <w:rPr>
          <w:rFonts w:hint="eastAsia"/>
        </w:rPr>
        <w:t>调用</w:t>
      </w:r>
      <w:r w:rsidR="00B94AC8">
        <w:rPr>
          <w:rFonts w:hint="eastAsia"/>
        </w:rPr>
        <w:t>的动作之后</w:t>
      </w:r>
      <w:r w:rsidR="009F238E">
        <w:rPr>
          <w:rFonts w:hint="eastAsia"/>
        </w:rPr>
        <w:t>，</w:t>
      </w:r>
      <w:r w:rsidR="009F238E">
        <w:rPr>
          <w:rFonts w:hint="eastAsia"/>
        </w:rPr>
        <w:t>auctionRDD</w:t>
      </w:r>
      <w:r w:rsidR="009F238E">
        <w:rPr>
          <w:rFonts w:hint="eastAsia"/>
        </w:rPr>
        <w:t>才会在内存中生成，而使用完之后</w:t>
      </w:r>
      <w:r w:rsidR="00B94AC8">
        <w:rPr>
          <w:rFonts w:hint="eastAsia"/>
        </w:rPr>
        <w:t>auctionRDD</w:t>
      </w:r>
      <w:r w:rsidR="00B94AC8">
        <w:rPr>
          <w:rFonts w:hint="eastAsia"/>
        </w:rPr>
        <w:t>会从内存中被释放</w:t>
      </w:r>
      <w:r>
        <w:rPr>
          <w:rFonts w:hint="eastAsia"/>
        </w:rPr>
        <w:t>。每次</w:t>
      </w:r>
      <w:r w:rsidR="00B94AC8">
        <w:rPr>
          <w:rFonts w:hint="eastAsia"/>
        </w:rPr>
        <w:t>在</w:t>
      </w:r>
      <w:r w:rsidR="00B94AC8">
        <w:rPr>
          <w:rFonts w:hint="eastAsia"/>
        </w:rPr>
        <w:t>RDD</w:t>
      </w:r>
      <w:r w:rsidR="00B94AC8">
        <w:rPr>
          <w:rFonts w:hint="eastAsia"/>
        </w:rPr>
        <w:t>上</w:t>
      </w:r>
      <w:r>
        <w:rPr>
          <w:rFonts w:hint="eastAsia"/>
        </w:rPr>
        <w:t>调用</w:t>
      </w:r>
      <w:r w:rsidR="00844593">
        <w:rPr>
          <w:rFonts w:hint="eastAsia"/>
        </w:rPr>
        <w:t>动作</w:t>
      </w:r>
      <w:r w:rsidR="00B94AC8">
        <w:rPr>
          <w:rFonts w:hint="eastAsia"/>
        </w:rPr>
        <w:t>时</w:t>
      </w:r>
      <w:r>
        <w:rPr>
          <w:rFonts w:hint="eastAsia"/>
        </w:rPr>
        <w:t>，</w:t>
      </w:r>
      <w:r w:rsidR="00545DC0">
        <w:rPr>
          <w:rFonts w:hint="eastAsia"/>
        </w:rPr>
        <w:t>Spark</w:t>
      </w:r>
      <w:r>
        <w:rPr>
          <w:rFonts w:hint="eastAsia"/>
        </w:rPr>
        <w:t>会重新计算</w:t>
      </w:r>
      <w:r>
        <w:rPr>
          <w:rFonts w:hint="eastAsia"/>
        </w:rPr>
        <w:t>RDD</w:t>
      </w:r>
      <w:r>
        <w:rPr>
          <w:rFonts w:hint="eastAsia"/>
        </w:rPr>
        <w:t>和</w:t>
      </w:r>
      <w:r w:rsidR="00B94AC8">
        <w:rPr>
          <w:rFonts w:hint="eastAsia"/>
        </w:rPr>
        <w:t>其</w:t>
      </w:r>
      <w:r>
        <w:rPr>
          <w:rFonts w:hint="eastAsia"/>
        </w:rPr>
        <w:t>所有的依赖。</w:t>
      </w:r>
      <w:r w:rsidR="0089218D">
        <w:rPr>
          <w:rFonts w:hint="eastAsia"/>
        </w:rPr>
        <w:t>例如</w:t>
      </w:r>
      <w:r w:rsidR="002F5C4C">
        <w:rPr>
          <w:rFonts w:hint="eastAsia"/>
        </w:rPr>
        <w:t>当计算</w:t>
      </w:r>
      <w:r w:rsidR="00B94AC8">
        <w:rPr>
          <w:rFonts w:hint="eastAsia"/>
        </w:rPr>
        <w:t>出价的</w:t>
      </w:r>
      <w:r w:rsidR="001F2402">
        <w:rPr>
          <w:rFonts w:hint="eastAsia"/>
        </w:rPr>
        <w:t>总计</w:t>
      </w:r>
      <w:r w:rsidR="00B94AC8">
        <w:rPr>
          <w:rFonts w:hint="eastAsia"/>
        </w:rPr>
        <w:t>次</w:t>
      </w:r>
      <w:r w:rsidR="00634A59" w:rsidRPr="00634A59">
        <w:rPr>
          <w:rFonts w:hint="eastAsia"/>
        </w:rPr>
        <w:t>数时，数据将被加载到</w:t>
      </w:r>
      <w:r w:rsidR="00634A59" w:rsidRPr="00634A59">
        <w:rPr>
          <w:rFonts w:hint="eastAsia"/>
        </w:rPr>
        <w:t>auctionRDD</w:t>
      </w:r>
      <w:r w:rsidR="00B94AC8">
        <w:rPr>
          <w:rFonts w:hint="eastAsia"/>
        </w:rPr>
        <w:t>中，然后应用</w:t>
      </w:r>
      <w:r w:rsidR="00B94AC8">
        <w:rPr>
          <w:rFonts w:hint="eastAsia"/>
        </w:rPr>
        <w:t>count</w:t>
      </w:r>
      <w:r w:rsidR="00902A45">
        <w:rPr>
          <w:rFonts w:hint="eastAsia"/>
        </w:rPr>
        <w:t>动作</w:t>
      </w:r>
      <w:r w:rsidR="006C339D">
        <w:rPr>
          <w:rFonts w:hint="eastAsia"/>
        </w:rPr>
        <w:t>，代码如下：</w:t>
      </w:r>
    </w:p>
    <w:p w14:paraId="0B47649A" w14:textId="77777777" w:rsidR="006C339D" w:rsidRDefault="006C339D" w:rsidP="001922EF">
      <w:pPr>
        <w:pStyle w:val="a7"/>
      </w:pPr>
      <w:r>
        <w:t>scala&gt; auctionRDD.count</w:t>
      </w:r>
    </w:p>
    <w:p w14:paraId="59EF9C67" w14:textId="1EE21EDF" w:rsidR="006C339D" w:rsidRDefault="006C339D" w:rsidP="001922EF">
      <w:pPr>
        <w:pStyle w:val="a7"/>
      </w:pPr>
      <w:r>
        <w:t>res40: Long = 10654</w:t>
      </w:r>
    </w:p>
    <w:p w14:paraId="63C71246" w14:textId="03055749"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72</w:t>
      </w:r>
      <w:r w:rsidR="00232B80">
        <w:fldChar w:fldCharType="end"/>
      </w:r>
    </w:p>
    <w:p w14:paraId="6641FD83" w14:textId="57D112AD" w:rsidR="008776E5" w:rsidRDefault="006C339D" w:rsidP="00617BF0">
      <w:pPr>
        <w:ind w:firstLine="420"/>
      </w:pPr>
      <w:r>
        <w:rPr>
          <w:rFonts w:hint="eastAsia"/>
        </w:rPr>
        <w:t>运行完</w:t>
      </w:r>
      <w:r>
        <w:rPr>
          <w:rFonts w:hint="eastAsia"/>
        </w:rPr>
        <w:t>count</w:t>
      </w:r>
      <w:r>
        <w:rPr>
          <w:rFonts w:hint="eastAsia"/>
        </w:rPr>
        <w:t>动作之后，</w:t>
      </w:r>
      <w:r w:rsidR="00B069AA">
        <w:rPr>
          <w:rFonts w:hint="eastAsia"/>
        </w:rPr>
        <w:t>数据不在内存中。同样，如果计算</w:t>
      </w:r>
      <w:r>
        <w:rPr>
          <w:rFonts w:hint="eastAsia"/>
        </w:rPr>
        <w:t>xbox</w:t>
      </w:r>
      <w:r>
        <w:rPr>
          <w:rFonts w:hint="eastAsia"/>
        </w:rPr>
        <w:t>的</w:t>
      </w:r>
      <w:r w:rsidR="00B069AA">
        <w:rPr>
          <w:rFonts w:hint="eastAsia"/>
        </w:rPr>
        <w:t>总计</w:t>
      </w:r>
      <w:r w:rsidR="008776E5" w:rsidRPr="008776E5">
        <w:rPr>
          <w:rFonts w:hint="eastAsia"/>
        </w:rPr>
        <w:t>出价</w:t>
      </w:r>
      <w:r>
        <w:rPr>
          <w:rFonts w:hint="eastAsia"/>
        </w:rPr>
        <w:t>次数时</w:t>
      </w:r>
      <w:r w:rsidR="008776E5" w:rsidRPr="008776E5">
        <w:rPr>
          <w:rFonts w:hint="eastAsia"/>
        </w:rPr>
        <w:t>，将会</w:t>
      </w:r>
      <w:r w:rsidR="0089218D">
        <w:rPr>
          <w:rFonts w:hint="eastAsia"/>
        </w:rPr>
        <w:t>按照定义</w:t>
      </w:r>
      <w:r w:rsidR="0017587E">
        <w:rPr>
          <w:rFonts w:hint="eastAsia"/>
        </w:rPr>
        <w:t>RDD</w:t>
      </w:r>
      <w:r w:rsidR="0089218D">
        <w:rPr>
          <w:rFonts w:hint="eastAsia"/>
        </w:rPr>
        <w:t>谱系图</w:t>
      </w:r>
      <w:r w:rsidR="00D058B6">
        <w:rPr>
          <w:rFonts w:hint="eastAsia"/>
        </w:rPr>
        <w:t>的先后顺序</w:t>
      </w:r>
      <w:r w:rsidR="0082364A">
        <w:rPr>
          <w:rFonts w:hint="eastAsia"/>
        </w:rPr>
        <w:t>，先</w:t>
      </w:r>
      <w:r w:rsidR="008776E5" w:rsidRPr="008776E5">
        <w:rPr>
          <w:rFonts w:hint="eastAsia"/>
        </w:rPr>
        <w:t>计算</w:t>
      </w:r>
      <w:r w:rsidR="008776E5" w:rsidRPr="008776E5">
        <w:rPr>
          <w:rFonts w:hint="eastAsia"/>
        </w:rPr>
        <w:t>auctionRDD</w:t>
      </w:r>
      <w:r w:rsidR="0082364A">
        <w:rPr>
          <w:rFonts w:hint="eastAsia"/>
        </w:rPr>
        <w:t>，后计算</w:t>
      </w:r>
      <w:r w:rsidR="008776E5" w:rsidRPr="008776E5">
        <w:rPr>
          <w:rFonts w:hint="eastAsia"/>
        </w:rPr>
        <w:t>xboxRDD</w:t>
      </w:r>
      <w:r w:rsidR="00451426">
        <w:rPr>
          <w:rFonts w:hint="eastAsia"/>
        </w:rPr>
        <w:t>，然后</w:t>
      </w:r>
      <w:r w:rsidR="0082364A">
        <w:rPr>
          <w:rFonts w:hint="eastAsia"/>
        </w:rPr>
        <w:t>在</w:t>
      </w:r>
      <w:r w:rsidR="0082364A" w:rsidRPr="008776E5">
        <w:rPr>
          <w:rFonts w:hint="eastAsia"/>
        </w:rPr>
        <w:t>xboxRDD</w:t>
      </w:r>
      <w:r w:rsidR="0082364A">
        <w:rPr>
          <w:rFonts w:hint="eastAsia"/>
        </w:rPr>
        <w:lastRenderedPageBreak/>
        <w:t>上</w:t>
      </w:r>
      <w:r w:rsidR="00451426">
        <w:rPr>
          <w:rFonts w:hint="eastAsia"/>
        </w:rPr>
        <w:t>应用</w:t>
      </w:r>
      <w:r w:rsidR="00451426">
        <w:rPr>
          <w:rFonts w:hint="eastAsia"/>
        </w:rPr>
        <w:t>count</w:t>
      </w:r>
      <w:r w:rsidR="0082364A">
        <w:rPr>
          <w:rFonts w:hint="eastAsia"/>
        </w:rPr>
        <w:t>动作。运行完后，</w:t>
      </w:r>
      <w:r w:rsidR="0082364A" w:rsidRPr="008776E5">
        <w:rPr>
          <w:rFonts w:hint="eastAsia"/>
        </w:rPr>
        <w:t>auctionRDD</w:t>
      </w:r>
      <w:r w:rsidR="0082364A">
        <w:rPr>
          <w:rFonts w:hint="eastAsia"/>
        </w:rPr>
        <w:t>和</w:t>
      </w:r>
      <w:r w:rsidR="0082364A" w:rsidRPr="008776E5">
        <w:rPr>
          <w:rFonts w:hint="eastAsia"/>
        </w:rPr>
        <w:t>xboxRDD</w:t>
      </w:r>
      <w:r w:rsidR="0082364A">
        <w:rPr>
          <w:rFonts w:hint="eastAsia"/>
        </w:rPr>
        <w:t>都回从内存中释放，</w:t>
      </w:r>
      <w:r w:rsidR="00451426">
        <w:rPr>
          <w:rFonts w:hint="eastAsia"/>
        </w:rPr>
        <w:t>代码如下：</w:t>
      </w:r>
    </w:p>
    <w:p w14:paraId="4A64C84E" w14:textId="77777777" w:rsidR="00D058B6" w:rsidRDefault="00D058B6" w:rsidP="001922EF">
      <w:pPr>
        <w:pStyle w:val="a7"/>
      </w:pPr>
      <w:r>
        <w:t>scala&gt; xboxRDD.count</w:t>
      </w:r>
    </w:p>
    <w:p w14:paraId="0148ED8F" w14:textId="3027172B" w:rsidR="00451426" w:rsidRDefault="00D058B6" w:rsidP="001922EF">
      <w:pPr>
        <w:pStyle w:val="a7"/>
      </w:pPr>
      <w:r>
        <w:t>res41: Long = 2784</w:t>
      </w:r>
    </w:p>
    <w:p w14:paraId="66B09466" w14:textId="4CF3AF5D"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73</w:t>
      </w:r>
      <w:r w:rsidR="00232B80">
        <w:fldChar w:fldCharType="end"/>
      </w:r>
    </w:p>
    <w:p w14:paraId="1E35564A" w14:textId="6377D01E" w:rsidR="009358AD" w:rsidRDefault="009358AD" w:rsidP="00A8745B">
      <w:pPr>
        <w:pStyle w:val="a2"/>
        <w:spacing w:before="156"/>
      </w:pPr>
      <w:r>
        <w:rPr>
          <w:rFonts w:hint="eastAsia"/>
        </w:rPr>
        <w:t>RDD</w:t>
      </w:r>
      <w:r>
        <w:rPr>
          <w:rFonts w:hint="eastAsia"/>
        </w:rPr>
        <w:t>谱系（</w:t>
      </w:r>
      <w:r w:rsidRPr="009358AD">
        <w:t>RDD Lineage</w:t>
      </w:r>
      <w:r>
        <w:rPr>
          <w:rFonts w:hint="eastAsia"/>
        </w:rPr>
        <w:t>）</w:t>
      </w:r>
    </w:p>
    <w:p w14:paraId="0677F33B" w14:textId="4E261D4E" w:rsidR="009358AD" w:rsidRPr="00342F23" w:rsidRDefault="004D62AB" w:rsidP="00342F23">
      <w:pPr>
        <w:pStyle w:val="ab"/>
        <w:spacing w:after="156"/>
        <w:ind w:firstLine="420"/>
      </w:pPr>
      <w:r w:rsidRPr="00342F23">
        <w:rPr>
          <w:rFonts w:hint="eastAsia"/>
        </w:rPr>
        <w:t>当从现有</w:t>
      </w:r>
      <w:r w:rsidRPr="00342F23">
        <w:rPr>
          <w:rFonts w:hint="eastAsia"/>
        </w:rPr>
        <w:t>RDD</w:t>
      </w:r>
      <w:r w:rsidRPr="00342F23">
        <w:rPr>
          <w:rFonts w:hint="eastAsia"/>
        </w:rPr>
        <w:t>创建新</w:t>
      </w:r>
      <w:r w:rsidRPr="00342F23">
        <w:rPr>
          <w:rFonts w:hint="eastAsia"/>
        </w:rPr>
        <w:t>RDD</w:t>
      </w:r>
      <w:r w:rsidRPr="00342F23">
        <w:rPr>
          <w:rFonts w:hint="eastAsia"/>
        </w:rPr>
        <w:t>时，新的</w:t>
      </w:r>
      <w:r w:rsidRPr="00342F23">
        <w:rPr>
          <w:rFonts w:hint="eastAsia"/>
        </w:rPr>
        <w:t>RDD</w:t>
      </w:r>
      <w:r w:rsidRPr="00342F23">
        <w:rPr>
          <w:rFonts w:hint="eastAsia"/>
        </w:rPr>
        <w:t>包含指向父</w:t>
      </w:r>
      <w:r w:rsidRPr="00342F23">
        <w:rPr>
          <w:rFonts w:hint="eastAsia"/>
        </w:rPr>
        <w:t>RDD</w:t>
      </w:r>
      <w:r w:rsidRPr="00342F23">
        <w:rPr>
          <w:rFonts w:hint="eastAsia"/>
        </w:rPr>
        <w:t>的指针。类似地，</w:t>
      </w:r>
      <w:r w:rsidRPr="00342F23">
        <w:rPr>
          <w:rFonts w:hint="eastAsia"/>
        </w:rPr>
        <w:t>RDD</w:t>
      </w:r>
      <w:r w:rsidRPr="00342F23">
        <w:rPr>
          <w:rFonts w:hint="eastAsia"/>
        </w:rPr>
        <w:t>之间的所有依赖关系将被记录在</w:t>
      </w:r>
      <w:r w:rsidR="0082364A" w:rsidRPr="00342F23">
        <w:rPr>
          <w:rFonts w:hint="eastAsia"/>
        </w:rPr>
        <w:t>关系</w:t>
      </w:r>
      <w:r w:rsidRPr="00342F23">
        <w:rPr>
          <w:rFonts w:hint="eastAsia"/>
        </w:rPr>
        <w:t>图中，而</w:t>
      </w:r>
      <w:r w:rsidR="0082364A" w:rsidRPr="00342F23">
        <w:rPr>
          <w:rFonts w:hint="eastAsia"/>
        </w:rPr>
        <w:t>此时的</w:t>
      </w:r>
      <w:r w:rsidR="0082364A" w:rsidRPr="00342F23">
        <w:rPr>
          <w:rFonts w:hint="eastAsia"/>
        </w:rPr>
        <w:t>RDD</w:t>
      </w:r>
      <w:r w:rsidR="0082364A" w:rsidRPr="00342F23">
        <w:rPr>
          <w:rFonts w:hint="eastAsia"/>
        </w:rPr>
        <w:t>还没有在内存中生成</w:t>
      </w:r>
      <w:r w:rsidRPr="00342F23">
        <w:rPr>
          <w:rFonts w:hint="eastAsia"/>
        </w:rPr>
        <w:t>实际的数据。该</w:t>
      </w:r>
      <w:r w:rsidR="0082364A" w:rsidRPr="00342F23">
        <w:rPr>
          <w:rFonts w:hint="eastAsia"/>
        </w:rPr>
        <w:t>关系</w:t>
      </w:r>
      <w:r w:rsidRPr="00342F23">
        <w:rPr>
          <w:rFonts w:hint="eastAsia"/>
        </w:rPr>
        <w:t>图被称为谱系图。</w:t>
      </w:r>
    </w:p>
    <w:p w14:paraId="60663D0D" w14:textId="637E8DE0" w:rsidR="00666B17" w:rsidRDefault="00666B17" w:rsidP="00617BF0">
      <w:pPr>
        <w:ind w:firstLine="420"/>
      </w:pPr>
      <w:r>
        <w:rPr>
          <w:rFonts w:hint="eastAsia"/>
        </w:rPr>
        <w:t>另外，</w:t>
      </w:r>
      <w:r w:rsidR="00EB7EFF">
        <w:rPr>
          <w:rFonts w:hint="eastAsia"/>
        </w:rPr>
        <w:t>当需要</w:t>
      </w:r>
      <w:r w:rsidR="00662FB0">
        <w:rPr>
          <w:rFonts w:hint="eastAsia"/>
        </w:rPr>
        <w:t>知道每个</w:t>
      </w:r>
      <w:r w:rsidR="00BC630E">
        <w:rPr>
          <w:rFonts w:hint="eastAsia"/>
        </w:rPr>
        <w:t>商品</w:t>
      </w:r>
      <w:r w:rsidR="00662FB0">
        <w:rPr>
          <w:rFonts w:hint="eastAsia"/>
        </w:rPr>
        <w:t>auctionid</w:t>
      </w:r>
      <w:r w:rsidR="00662FB0">
        <w:rPr>
          <w:rFonts w:hint="eastAsia"/>
        </w:rPr>
        <w:t>的总出价次数和出价最大次数</w:t>
      </w:r>
      <w:r>
        <w:rPr>
          <w:rFonts w:hint="eastAsia"/>
        </w:rPr>
        <w:t>，需要定义另一个</w:t>
      </w:r>
      <w:r>
        <w:rPr>
          <w:rFonts w:hint="eastAsia"/>
        </w:rPr>
        <w:t>RDD</w:t>
      </w:r>
      <w:r>
        <w:rPr>
          <w:rFonts w:hint="eastAsia"/>
        </w:rPr>
        <w:t>，代码如下：</w:t>
      </w:r>
    </w:p>
    <w:p w14:paraId="361B7277" w14:textId="7D7669CE" w:rsidR="002F7116" w:rsidRPr="002F7116" w:rsidRDefault="002F7116" w:rsidP="001922EF">
      <w:pPr>
        <w:pStyle w:val="a7"/>
      </w:pPr>
      <w:r w:rsidRPr="002F7116">
        <w:t xml:space="preserve">scala&gt; </w:t>
      </w:r>
      <w:r w:rsidR="0082364A">
        <w:t>val bidAuctionRDD = auctionRDD</w:t>
      </w:r>
      <w:r w:rsidRPr="002F7116">
        <w:t>.map(bid=&gt;(bid(auctionid),1)</w:t>
      </w:r>
      <w:proofErr w:type="gramStart"/>
      <w:r w:rsidRPr="002F7116">
        <w:t>).reduceByKey</w:t>
      </w:r>
      <w:proofErr w:type="gramEnd"/>
      <w:r w:rsidRPr="002F7116">
        <w:t>((x,y)=&gt;x+y)</w:t>
      </w:r>
    </w:p>
    <w:p w14:paraId="56030596" w14:textId="77777777" w:rsidR="002F7116" w:rsidRPr="002F7116" w:rsidRDefault="002F7116" w:rsidP="001922EF">
      <w:pPr>
        <w:pStyle w:val="a7"/>
      </w:pPr>
      <w:r w:rsidRPr="002F7116">
        <w:t xml:space="preserve">bidAuctionRDD: </w:t>
      </w:r>
      <w:proofErr w:type="gramStart"/>
      <w:r w:rsidRPr="002F7116">
        <w:t>org.apache.spark.rdd.RDD[</w:t>
      </w:r>
      <w:proofErr w:type="gramEnd"/>
      <w:r w:rsidRPr="002F7116">
        <w:t>(String, Int)] = ShuffledRDD[97] at reduceByKey at &lt;console&gt;:34</w:t>
      </w:r>
    </w:p>
    <w:p w14:paraId="4CFA3AD6" w14:textId="77777777" w:rsidR="002F7116" w:rsidRPr="002F7116" w:rsidRDefault="002F7116" w:rsidP="001922EF">
      <w:pPr>
        <w:pStyle w:val="a7"/>
      </w:pPr>
    </w:p>
    <w:p w14:paraId="36AFFA6F" w14:textId="77777777" w:rsidR="002F7116" w:rsidRPr="002F7116" w:rsidRDefault="002F7116" w:rsidP="001922EF">
      <w:pPr>
        <w:pStyle w:val="a7"/>
      </w:pPr>
      <w:r w:rsidRPr="002F7116">
        <w:t>scala&gt; bidAuctionRDD.collect</w:t>
      </w:r>
    </w:p>
    <w:p w14:paraId="1827543C" w14:textId="77777777" w:rsidR="002F7116" w:rsidRPr="002F7116" w:rsidRDefault="002F7116" w:rsidP="001922EF">
      <w:pPr>
        <w:pStyle w:val="a7"/>
      </w:pPr>
      <w:r w:rsidRPr="002F7116">
        <w:t>res54: Array[(String, Int)] = Array((3024504428,1), (3018732453,11), (3018904443,24), (8212237522,10), (3024980402,26), (3014835507,27), (3023275213,7), (3024895548,7), (1649858595,7), (8213472092,3), (8212969221,19), (3024406300,19), (1640550476,23), (3013951754,18), (3015958025,20), (3014834982,20), (8215582227,16), (3014836964,16), (8213037774,16), (8213504270,20), (8212236671,43), (1639253454,2), (1642911743,3), (3024307014,6), (8212264580,22), (8214435010,35), (3017457773,17), (3021870696,9), (3020026227,20), (1639672910,4), (3025885755,7), (3014616784,23), (8214767887,9), (3025453701,7), (3024659380,26), (8212182237,5), (3016035790,11), (8214733985,7), (3024307294,3), (1639979107,16), (3017950485,20), (3025507248,7), (3015710025,7), (3024799631,18), (8212602164,50), (3016893433,13...</w:t>
      </w:r>
    </w:p>
    <w:p w14:paraId="37D74875" w14:textId="77777777" w:rsidR="002F7116" w:rsidRPr="002F7116" w:rsidRDefault="002F7116" w:rsidP="001922EF">
      <w:pPr>
        <w:pStyle w:val="a7"/>
      </w:pPr>
      <w:r w:rsidRPr="002F7116">
        <w:t>scala&gt; val maxbids=bidAuctionRDD.map(x=&gt;x._2</w:t>
      </w:r>
      <w:proofErr w:type="gramStart"/>
      <w:r w:rsidRPr="002F7116">
        <w:t>).reduce</w:t>
      </w:r>
      <w:proofErr w:type="gramEnd"/>
      <w:r w:rsidRPr="002F7116">
        <w:t>((x,y)=&gt;Math.max(x,y))</w:t>
      </w:r>
    </w:p>
    <w:p w14:paraId="1F2AD758" w14:textId="33BB7B71" w:rsidR="002F7116" w:rsidRDefault="002F7116" w:rsidP="001922EF">
      <w:pPr>
        <w:pStyle w:val="a7"/>
      </w:pPr>
      <w:r w:rsidRPr="002F7116">
        <w:t>maxbids: Int = 75</w:t>
      </w:r>
    </w:p>
    <w:p w14:paraId="3A7B6F0D" w14:textId="456B9853"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74</w:t>
      </w:r>
      <w:r w:rsidR="00232B80">
        <w:fldChar w:fldCharType="end"/>
      </w:r>
    </w:p>
    <w:p w14:paraId="1008BCA0" w14:textId="23B3AFEE" w:rsidR="003E46DB" w:rsidRDefault="002F7116" w:rsidP="00617BF0">
      <w:pPr>
        <w:ind w:firstLine="420"/>
      </w:pPr>
      <w:r>
        <w:rPr>
          <w:rFonts w:hint="eastAsia"/>
        </w:rPr>
        <w:t>上面的代码中定义了</w:t>
      </w:r>
      <w:r>
        <w:rPr>
          <w:rFonts w:hint="eastAsia"/>
        </w:rPr>
        <w:t>bidAuctionRDD</w:t>
      </w:r>
      <w:r>
        <w:rPr>
          <w:rFonts w:hint="eastAsia"/>
        </w:rPr>
        <w:t>，在这个</w:t>
      </w:r>
      <w:r>
        <w:rPr>
          <w:rFonts w:hint="eastAsia"/>
        </w:rPr>
        <w:t>RDD</w:t>
      </w:r>
      <w:r>
        <w:rPr>
          <w:rFonts w:hint="eastAsia"/>
        </w:rPr>
        <w:t>上分别调用了</w:t>
      </w:r>
      <w:r>
        <w:rPr>
          <w:rFonts w:hint="eastAsia"/>
        </w:rPr>
        <w:t>collect</w:t>
      </w:r>
      <w:r w:rsidR="00F151F2">
        <w:rPr>
          <w:rFonts w:hint="eastAsia"/>
        </w:rPr>
        <w:t>()</w:t>
      </w:r>
      <w:r>
        <w:rPr>
          <w:rFonts w:hint="eastAsia"/>
        </w:rPr>
        <w:t>和</w:t>
      </w:r>
      <w:r>
        <w:rPr>
          <w:rFonts w:hint="eastAsia"/>
        </w:rPr>
        <w:t>reduce</w:t>
      </w:r>
      <w:r w:rsidR="00F151F2">
        <w:rPr>
          <w:rFonts w:hint="eastAsia"/>
        </w:rPr>
        <w:t>()</w:t>
      </w:r>
      <w:r>
        <w:rPr>
          <w:rFonts w:hint="eastAsia"/>
        </w:rPr>
        <w:t>动作获得每个</w:t>
      </w:r>
      <w:r w:rsidR="00BC630E">
        <w:rPr>
          <w:rFonts w:hint="eastAsia"/>
        </w:rPr>
        <w:t>商品</w:t>
      </w:r>
      <w:r>
        <w:rPr>
          <w:rFonts w:hint="eastAsia"/>
        </w:rPr>
        <w:t>auctionid</w:t>
      </w:r>
      <w:r>
        <w:rPr>
          <w:rFonts w:hint="eastAsia"/>
        </w:rPr>
        <w:t>的总出价次数和出价最大次数的结果。当调用这个两个动作时，</w:t>
      </w:r>
      <w:r w:rsidR="000F0C6B" w:rsidRPr="000F0C6B">
        <w:rPr>
          <w:rFonts w:hint="eastAsia"/>
        </w:rPr>
        <w:t>数据将被加载到</w:t>
      </w:r>
      <w:r w:rsidR="000F0C6B" w:rsidRPr="000F0C6B">
        <w:rPr>
          <w:rFonts w:hint="eastAsia"/>
        </w:rPr>
        <w:t>auctionRDD</w:t>
      </w:r>
      <w:r w:rsidR="000F0C6B" w:rsidRPr="000F0C6B">
        <w:rPr>
          <w:rFonts w:hint="eastAsia"/>
        </w:rPr>
        <w:t>中，然后计算</w:t>
      </w:r>
      <w:r w:rsidR="000F0C6B" w:rsidRPr="000F0C6B">
        <w:rPr>
          <w:rFonts w:hint="eastAsia"/>
        </w:rPr>
        <w:t>bidAuctionRDD</w:t>
      </w:r>
      <w:r w:rsidR="000F0C6B" w:rsidRPr="000F0C6B">
        <w:rPr>
          <w:rFonts w:hint="eastAsia"/>
        </w:rPr>
        <w:t>，然后</w:t>
      </w:r>
      <w:r w:rsidR="00B95AE4">
        <w:rPr>
          <w:rFonts w:hint="eastAsia"/>
        </w:rPr>
        <w:t>执行相应的动作</w:t>
      </w:r>
      <w:r w:rsidR="000F0C6B" w:rsidRPr="000F0C6B">
        <w:rPr>
          <w:rFonts w:hint="eastAsia"/>
        </w:rPr>
        <w:t>对</w:t>
      </w:r>
      <w:r w:rsidR="000F0C6B" w:rsidRPr="000F0C6B">
        <w:rPr>
          <w:rFonts w:hint="eastAsia"/>
        </w:rPr>
        <w:t>RDD</w:t>
      </w:r>
      <w:r w:rsidR="00B95AE4">
        <w:rPr>
          <w:rFonts w:hint="eastAsia"/>
        </w:rPr>
        <w:t>进行运算</w:t>
      </w:r>
      <w:r w:rsidR="000F0C6B" w:rsidRPr="000F0C6B">
        <w:rPr>
          <w:rFonts w:hint="eastAsia"/>
        </w:rPr>
        <w:t>并返回结果。</w:t>
      </w:r>
      <w:r w:rsidR="00BC630E">
        <w:rPr>
          <w:rFonts w:hint="eastAsia"/>
        </w:rPr>
        <w:t>上面的代码中</w:t>
      </w:r>
      <w:r w:rsidR="00D72568">
        <w:rPr>
          <w:rFonts w:hint="eastAsia"/>
        </w:rPr>
        <w:t>，</w:t>
      </w:r>
      <w:r w:rsidR="00BC630E">
        <w:rPr>
          <w:rFonts w:hint="eastAsia"/>
        </w:rPr>
        <w:t>当调用</w:t>
      </w:r>
      <w:r w:rsidR="00BC630E">
        <w:rPr>
          <w:rFonts w:hint="eastAsia"/>
        </w:rPr>
        <w:t>count</w:t>
      </w:r>
      <w:r w:rsidR="00F151F2">
        <w:rPr>
          <w:rFonts w:hint="eastAsia"/>
        </w:rPr>
        <w:t>()</w:t>
      </w:r>
      <w:r w:rsidR="00BC630E">
        <w:rPr>
          <w:rFonts w:hint="eastAsia"/>
        </w:rPr>
        <w:t>、</w:t>
      </w:r>
      <w:r w:rsidR="00B95AE4">
        <w:rPr>
          <w:rFonts w:hint="eastAsia"/>
        </w:rPr>
        <w:t>collect</w:t>
      </w:r>
      <w:r w:rsidR="00F151F2">
        <w:rPr>
          <w:rFonts w:hint="eastAsia"/>
        </w:rPr>
        <w:t>()</w:t>
      </w:r>
      <w:r w:rsidR="00BC630E">
        <w:rPr>
          <w:rFonts w:hint="eastAsia"/>
        </w:rPr>
        <w:t>或</w:t>
      </w:r>
      <w:r w:rsidR="00B95AE4">
        <w:rPr>
          <w:rFonts w:hint="eastAsia"/>
        </w:rPr>
        <w:t>reduce</w:t>
      </w:r>
      <w:r w:rsidR="00F151F2">
        <w:rPr>
          <w:rFonts w:hint="eastAsia"/>
        </w:rPr>
        <w:t>()</w:t>
      </w:r>
      <w:r w:rsidR="00BC630E">
        <w:rPr>
          <w:rFonts w:hint="eastAsia"/>
        </w:rPr>
        <w:t>时，</w:t>
      </w:r>
      <w:r w:rsidR="00D72568">
        <w:rPr>
          <w:rFonts w:hint="eastAsia"/>
        </w:rPr>
        <w:t>每次都是</w:t>
      </w:r>
      <w:r w:rsidR="000F0C6B" w:rsidRPr="000F0C6B">
        <w:rPr>
          <w:rFonts w:hint="eastAsia"/>
        </w:rPr>
        <w:t>从</w:t>
      </w:r>
      <w:r w:rsidR="00D72568">
        <w:rPr>
          <w:rFonts w:hint="eastAsia"/>
        </w:rPr>
        <w:t>auctionRDD</w:t>
      </w:r>
      <w:r w:rsidR="000F0C6B" w:rsidRPr="000F0C6B">
        <w:rPr>
          <w:rFonts w:hint="eastAsia"/>
        </w:rPr>
        <w:t>开始重新计算</w:t>
      </w:r>
      <w:r w:rsidR="007B7D3E">
        <w:rPr>
          <w:rFonts w:hint="eastAsia"/>
        </w:rPr>
        <w:t>（</w:t>
      </w:r>
      <w:r w:rsidR="007B7D3E">
        <w:fldChar w:fldCharType="begin"/>
      </w:r>
      <w:r w:rsidR="007B7D3E">
        <w:instrText xml:space="preserve"> </w:instrText>
      </w:r>
      <w:r w:rsidR="007B7D3E">
        <w:rPr>
          <w:rFonts w:hint="eastAsia"/>
        </w:rPr>
        <w:instrText>REF _Ref494182602 \h</w:instrText>
      </w:r>
      <w:r w:rsidR="007B7D3E">
        <w:instrText xml:space="preserve"> </w:instrText>
      </w:r>
      <w:r w:rsidR="007B7D3E">
        <w:fldChar w:fldCharType="separate"/>
      </w:r>
      <w:r w:rsidR="00496C78">
        <w:rPr>
          <w:rFonts w:hint="eastAsia"/>
        </w:rPr>
        <w:t>图例</w:t>
      </w:r>
      <w:r w:rsidR="00496C78">
        <w:rPr>
          <w:rFonts w:hint="eastAsia"/>
        </w:rPr>
        <w:t xml:space="preserve"> </w:t>
      </w:r>
      <w:r w:rsidR="00496C78">
        <w:rPr>
          <w:noProof/>
        </w:rPr>
        <w:t>4</w:t>
      </w:r>
      <w:r w:rsidR="00496C78">
        <w:noBreakHyphen/>
      </w:r>
      <w:r w:rsidR="00496C78">
        <w:rPr>
          <w:noProof/>
        </w:rPr>
        <w:t>14</w:t>
      </w:r>
      <w:r w:rsidR="007B7D3E">
        <w:fldChar w:fldCharType="end"/>
      </w:r>
      <w:r w:rsidR="007B7D3E">
        <w:rPr>
          <w:rFonts w:hint="eastAsia"/>
        </w:rPr>
        <w:t>）</w:t>
      </w:r>
      <w:r w:rsidR="000F0C6B" w:rsidRPr="000F0C6B">
        <w:rPr>
          <w:rFonts w:hint="eastAsia"/>
        </w:rPr>
        <w:t>。</w:t>
      </w:r>
    </w:p>
    <w:p w14:paraId="30B5D4A4" w14:textId="0511FDD4" w:rsidR="00D72568" w:rsidRDefault="009F0B60" w:rsidP="00BC630E">
      <w:pPr>
        <w:ind w:firstLine="420"/>
        <w:jc w:val="center"/>
      </w:pPr>
      <w:r w:rsidRPr="009F0B60">
        <w:rPr>
          <w:noProof/>
        </w:rPr>
        <w:lastRenderedPageBreak/>
        <w:drawing>
          <wp:inline distT="0" distB="0" distL="0" distR="0" wp14:anchorId="1E436D68" wp14:editId="0C04F31F">
            <wp:extent cx="3713934" cy="28773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0608" cy="2882508"/>
                    </a:xfrm>
                    <a:prstGeom prst="rect">
                      <a:avLst/>
                    </a:prstGeom>
                  </pic:spPr>
                </pic:pic>
              </a:graphicData>
            </a:graphic>
          </wp:inline>
        </w:drawing>
      </w:r>
    </w:p>
    <w:p w14:paraId="0F90254C" w14:textId="7F9F6468" w:rsidR="007B7D3E" w:rsidRDefault="00496C78" w:rsidP="001C34A4">
      <w:pPr>
        <w:pStyle w:val="Caption"/>
      </w:pPr>
      <w:bookmarkStart w:id="10" w:name="_Ref494182602"/>
      <w:r>
        <w:rPr>
          <w:rFonts w:hint="eastAsia"/>
        </w:rPr>
        <w:t>图例</w:t>
      </w:r>
      <w:r>
        <w:rPr>
          <w:rFonts w:hint="eastAsia"/>
        </w:rPr>
        <w:t xml:space="preserve"> </w:t>
      </w:r>
      <w:r w:rsidR="007B2682">
        <w:fldChar w:fldCharType="begin"/>
      </w:r>
      <w:r w:rsidR="007B2682">
        <w:instrText xml:space="preserve"> </w:instrText>
      </w:r>
      <w:r w:rsidR="007B2682">
        <w:rPr>
          <w:rFonts w:hint="eastAsia"/>
        </w:rPr>
        <w:instrText>STYLEREF 1 \s</w:instrText>
      </w:r>
      <w:r w:rsidR="007B2682">
        <w:instrText xml:space="preserve"> </w:instrText>
      </w:r>
      <w:r w:rsidR="007B2682">
        <w:fldChar w:fldCharType="separate"/>
      </w:r>
      <w:r w:rsidR="007B2682">
        <w:rPr>
          <w:noProof/>
        </w:rPr>
        <w:t>4</w:t>
      </w:r>
      <w:r w:rsidR="007B2682">
        <w:fldChar w:fldCharType="end"/>
      </w:r>
      <w:r w:rsidR="007B2682">
        <w:noBreakHyphen/>
      </w:r>
      <w:r w:rsidR="007B2682">
        <w:fldChar w:fldCharType="begin"/>
      </w:r>
      <w:r w:rsidR="007B2682">
        <w:instrText xml:space="preserve"> </w:instrText>
      </w:r>
      <w:r w:rsidR="007B2682">
        <w:rPr>
          <w:rFonts w:hint="eastAsia"/>
        </w:rPr>
        <w:instrText xml:space="preserve">SEQ </w:instrText>
      </w:r>
      <w:r w:rsidR="007B2682">
        <w:rPr>
          <w:rFonts w:hint="eastAsia"/>
        </w:rPr>
        <w:instrText>图例</w:instrText>
      </w:r>
      <w:r w:rsidR="007B2682">
        <w:rPr>
          <w:rFonts w:hint="eastAsia"/>
        </w:rPr>
        <w:instrText xml:space="preserve"> \* ARABIC \s 1</w:instrText>
      </w:r>
      <w:r w:rsidR="007B2682">
        <w:instrText xml:space="preserve"> </w:instrText>
      </w:r>
      <w:r w:rsidR="007B2682">
        <w:fldChar w:fldCharType="separate"/>
      </w:r>
      <w:r w:rsidR="007B2682">
        <w:rPr>
          <w:noProof/>
        </w:rPr>
        <w:t>15</w:t>
      </w:r>
      <w:r w:rsidR="007B2682">
        <w:fldChar w:fldCharType="end"/>
      </w:r>
      <w:bookmarkEnd w:id="10"/>
      <w:r w:rsidR="007B7D3E">
        <w:rPr>
          <w:rFonts w:hint="eastAsia"/>
        </w:rPr>
        <w:t xml:space="preserve"> RDD</w:t>
      </w:r>
      <w:r w:rsidR="007B7D3E">
        <w:rPr>
          <w:rFonts w:hint="eastAsia"/>
        </w:rPr>
        <w:t>的依赖关系</w:t>
      </w:r>
    </w:p>
    <w:p w14:paraId="68EA13D7" w14:textId="6DB4F7E1" w:rsidR="00CA1C01" w:rsidRDefault="007B7D3E" w:rsidP="00617BF0">
      <w:pPr>
        <w:ind w:firstLine="420"/>
      </w:pPr>
      <w:r>
        <w:rPr>
          <w:rFonts w:hint="eastAsia"/>
        </w:rPr>
        <w:t>上面代码中的</w:t>
      </w:r>
      <w:r w:rsidR="00CA1C01" w:rsidRPr="00CA1C01">
        <w:rPr>
          <w:rFonts w:hint="eastAsia"/>
        </w:rPr>
        <w:t>每个动作</w:t>
      </w:r>
      <w:r>
        <w:rPr>
          <w:rFonts w:hint="eastAsia"/>
        </w:rPr>
        <w:t>（如</w:t>
      </w:r>
      <w:r>
        <w:rPr>
          <w:rFonts w:hint="eastAsia"/>
        </w:rPr>
        <w:t>count</w:t>
      </w:r>
      <w:r w:rsidR="00F151F2">
        <w:rPr>
          <w:rFonts w:hint="eastAsia"/>
        </w:rPr>
        <w:t>()</w:t>
      </w:r>
      <w:r w:rsidR="00A8745B">
        <w:rPr>
          <w:rFonts w:hint="eastAsia"/>
        </w:rPr>
        <w:t>、</w:t>
      </w:r>
      <w:r>
        <w:rPr>
          <w:rFonts w:hint="eastAsia"/>
        </w:rPr>
        <w:t>collect</w:t>
      </w:r>
      <w:r w:rsidR="00F151F2">
        <w:rPr>
          <w:rFonts w:hint="eastAsia"/>
        </w:rPr>
        <w:t>()</w:t>
      </w:r>
      <w:r>
        <w:rPr>
          <w:rFonts w:hint="eastAsia"/>
        </w:rPr>
        <w:t>等）都被独立地</w:t>
      </w:r>
      <w:r w:rsidR="00CA1C01" w:rsidRPr="00CA1C01">
        <w:rPr>
          <w:rFonts w:hint="eastAsia"/>
        </w:rPr>
        <w:t>调用和</w:t>
      </w:r>
      <w:r w:rsidR="00B425B7">
        <w:rPr>
          <w:rFonts w:hint="eastAsia"/>
        </w:rPr>
        <w:t>从</w:t>
      </w:r>
      <w:r w:rsidR="00B425B7">
        <w:rPr>
          <w:rFonts w:hint="eastAsia"/>
        </w:rPr>
        <w:t>auctionRDD</w:t>
      </w:r>
      <w:r w:rsidR="00B425B7">
        <w:rPr>
          <w:rFonts w:hint="eastAsia"/>
        </w:rPr>
        <w:t>开始</w:t>
      </w:r>
      <w:r w:rsidR="00CA1C01" w:rsidRPr="00CA1C01">
        <w:rPr>
          <w:rFonts w:hint="eastAsia"/>
        </w:rPr>
        <w:t>计算</w:t>
      </w:r>
      <w:r w:rsidR="00B425B7">
        <w:rPr>
          <w:rFonts w:hint="eastAsia"/>
        </w:rPr>
        <w:t>最后的结果</w:t>
      </w:r>
      <w:r w:rsidR="00CA1C01" w:rsidRPr="00CA1C01">
        <w:rPr>
          <w:rFonts w:hint="eastAsia"/>
        </w:rPr>
        <w:t>。</w:t>
      </w:r>
      <w:r w:rsidR="00F01ACF">
        <w:rPr>
          <w:rFonts w:hint="eastAsia"/>
        </w:rPr>
        <w:t>在上一个示例中</w:t>
      </w:r>
      <w:r w:rsidR="00CA1C01" w:rsidRPr="00CA1C01">
        <w:rPr>
          <w:rFonts w:hint="eastAsia"/>
        </w:rPr>
        <w:t>，当调用</w:t>
      </w:r>
      <w:r w:rsidR="00CA1C01" w:rsidRPr="00CA1C01">
        <w:rPr>
          <w:rFonts w:hint="eastAsia"/>
        </w:rPr>
        <w:t>reduce</w:t>
      </w:r>
      <w:r w:rsidR="00CA1C01" w:rsidRPr="00CA1C01">
        <w:rPr>
          <w:rFonts w:hint="eastAsia"/>
        </w:rPr>
        <w:t>或</w:t>
      </w:r>
      <w:r w:rsidR="00CA1C01" w:rsidRPr="00CA1C01">
        <w:rPr>
          <w:rFonts w:hint="eastAsia"/>
        </w:rPr>
        <w:t>collect</w:t>
      </w:r>
      <w:r w:rsidR="00F01ACF">
        <w:rPr>
          <w:rFonts w:hint="eastAsia"/>
        </w:rPr>
        <w:t>时，每次处理完成后，</w:t>
      </w:r>
      <w:r w:rsidR="00CA1C01" w:rsidRPr="00CA1C01">
        <w:rPr>
          <w:rFonts w:hint="eastAsia"/>
        </w:rPr>
        <w:t>数据</w:t>
      </w:r>
      <w:r w:rsidR="00F01ACF">
        <w:rPr>
          <w:rFonts w:hint="eastAsia"/>
        </w:rPr>
        <w:t>会</w:t>
      </w:r>
      <w:r w:rsidR="00CA1C01" w:rsidRPr="00CA1C01">
        <w:rPr>
          <w:rFonts w:hint="eastAsia"/>
        </w:rPr>
        <w:t>从内存中删除。当再次调用其中一个操作时，该过程从头开始，将数据加载到内存中。每次运行一个动作时，</w:t>
      </w:r>
      <w:r w:rsidR="007F64B3">
        <w:rPr>
          <w:rFonts w:hint="eastAsia"/>
        </w:rPr>
        <w:t>这些重复生成相同</w:t>
      </w:r>
      <w:r w:rsidR="007F64B3">
        <w:rPr>
          <w:rFonts w:hint="eastAsia"/>
        </w:rPr>
        <w:t>RDD</w:t>
      </w:r>
      <w:r w:rsidR="007F64B3">
        <w:rPr>
          <w:rFonts w:hint="eastAsia"/>
        </w:rPr>
        <w:t>的过程，会产生额外代价高的计算</w:t>
      </w:r>
      <w:r w:rsidR="00CA1C01" w:rsidRPr="00CA1C01">
        <w:rPr>
          <w:rFonts w:hint="eastAsia"/>
        </w:rPr>
        <w:t>，特别是对于迭代算法</w:t>
      </w:r>
      <w:r w:rsidR="007F64B3">
        <w:rPr>
          <w:rFonts w:hint="eastAsia"/>
        </w:rPr>
        <w:t>来说</w:t>
      </w:r>
      <w:r w:rsidR="00CA1C01" w:rsidRPr="00CA1C01">
        <w:rPr>
          <w:rFonts w:hint="eastAsia"/>
        </w:rPr>
        <w:t>。</w:t>
      </w:r>
    </w:p>
    <w:p w14:paraId="2A2FAE19" w14:textId="6E7153FE" w:rsidR="007F64B3" w:rsidRDefault="00F01ACF" w:rsidP="00617BF0">
      <w:pPr>
        <w:ind w:firstLine="420"/>
      </w:pPr>
      <w:r>
        <w:rPr>
          <w:rFonts w:hint="eastAsia"/>
        </w:rPr>
        <w:t>可以从</w:t>
      </w:r>
      <w:r w:rsidR="00A8745B">
        <w:fldChar w:fldCharType="begin"/>
      </w:r>
      <w:r w:rsidR="00A8745B">
        <w:instrText xml:space="preserve"> </w:instrText>
      </w:r>
      <w:r w:rsidR="00A8745B">
        <w:rPr>
          <w:rFonts w:hint="eastAsia"/>
        </w:rPr>
        <w:instrText>REF _Ref494182602 \h</w:instrText>
      </w:r>
      <w:r w:rsidR="00A8745B">
        <w:instrText xml:space="preserve"> </w:instrText>
      </w:r>
      <w:r w:rsidR="00A8745B">
        <w:fldChar w:fldCharType="separate"/>
      </w:r>
      <w:r w:rsidR="00FE1D47">
        <w:rPr>
          <w:rFonts w:hint="eastAsia"/>
        </w:rPr>
        <w:t>图例</w:t>
      </w:r>
      <w:r w:rsidR="00FE1D47">
        <w:rPr>
          <w:rFonts w:hint="eastAsia"/>
        </w:rPr>
        <w:t xml:space="preserve"> </w:t>
      </w:r>
      <w:r w:rsidR="00FE1D47">
        <w:rPr>
          <w:noProof/>
        </w:rPr>
        <w:t>4</w:t>
      </w:r>
      <w:r w:rsidR="00FE1D47">
        <w:noBreakHyphen/>
      </w:r>
      <w:r w:rsidR="00FE1D47">
        <w:rPr>
          <w:noProof/>
        </w:rPr>
        <w:t>14</w:t>
      </w:r>
      <w:r w:rsidR="00A8745B">
        <w:fldChar w:fldCharType="end"/>
      </w:r>
      <w:r>
        <w:rPr>
          <w:rFonts w:hint="eastAsia"/>
        </w:rPr>
        <w:t>中看到</w:t>
      </w:r>
      <w:r>
        <w:rPr>
          <w:rFonts w:hint="eastAsia"/>
        </w:rPr>
        <w:t>RDD</w:t>
      </w:r>
      <w:r>
        <w:rPr>
          <w:rFonts w:hint="eastAsia"/>
        </w:rPr>
        <w:t>之间的关系，这相当于一个</w:t>
      </w:r>
      <w:r>
        <w:rPr>
          <w:rFonts w:hint="eastAsia"/>
        </w:rPr>
        <w:t>RDD</w:t>
      </w:r>
      <w:r>
        <w:rPr>
          <w:rFonts w:hint="eastAsia"/>
        </w:rPr>
        <w:t>定义的谱系</w:t>
      </w:r>
      <w:r w:rsidR="0054613B">
        <w:rPr>
          <w:rFonts w:hint="eastAsia"/>
        </w:rPr>
        <w:t>结构。</w:t>
      </w:r>
      <w:r w:rsidR="00B82F4C" w:rsidRPr="00B82F4C">
        <w:rPr>
          <w:rFonts w:hint="eastAsia"/>
        </w:rPr>
        <w:t>当谱系中有分支，并且多次使用相同的</w:t>
      </w:r>
      <w:r w:rsidR="00B82F4C" w:rsidRPr="00B82F4C">
        <w:rPr>
          <w:rFonts w:hint="eastAsia"/>
        </w:rPr>
        <w:t>RDD</w:t>
      </w:r>
      <w:r w:rsidR="0054613B">
        <w:rPr>
          <w:rFonts w:hint="eastAsia"/>
        </w:rPr>
        <w:t>时，建议</w:t>
      </w:r>
      <w:r w:rsidR="007F64B3">
        <w:rPr>
          <w:rFonts w:hint="eastAsia"/>
        </w:rPr>
        <w:t>使用</w:t>
      </w:r>
      <w:r w:rsidR="0054613B">
        <w:rPr>
          <w:rFonts w:hint="eastAsia"/>
        </w:rPr>
        <w:t>cache</w:t>
      </w:r>
      <w:r w:rsidR="00F151F2">
        <w:rPr>
          <w:rFonts w:hint="eastAsia"/>
        </w:rPr>
        <w:t>()</w:t>
      </w:r>
      <w:r w:rsidR="0054613B">
        <w:rPr>
          <w:rFonts w:hint="eastAsia"/>
        </w:rPr>
        <w:t>或</w:t>
      </w:r>
      <w:r w:rsidR="0054613B">
        <w:rPr>
          <w:rFonts w:hint="eastAsia"/>
        </w:rPr>
        <w:t>persist</w:t>
      </w:r>
      <w:r w:rsidR="00F151F2">
        <w:rPr>
          <w:rFonts w:hint="eastAsia"/>
        </w:rPr>
        <w:t>()</w:t>
      </w:r>
      <w:r w:rsidR="0054613B">
        <w:rPr>
          <w:rFonts w:hint="eastAsia"/>
        </w:rPr>
        <w:t>的方法，将</w:t>
      </w:r>
      <w:r w:rsidR="00B82F4C" w:rsidRPr="00B82F4C">
        <w:rPr>
          <w:rFonts w:hint="eastAsia"/>
        </w:rPr>
        <w:t>RDD</w:t>
      </w:r>
      <w:r w:rsidR="0054613B">
        <w:rPr>
          <w:rFonts w:hint="eastAsia"/>
        </w:rPr>
        <w:t>中的数据缓存到存储介质中，例如内存或磁盘</w:t>
      </w:r>
      <w:r w:rsidR="00B82F4C" w:rsidRPr="00B82F4C">
        <w:rPr>
          <w:rFonts w:hint="eastAsia"/>
        </w:rPr>
        <w:t>。</w:t>
      </w:r>
      <w:r w:rsidR="007F64B3">
        <w:rPr>
          <w:rFonts w:hint="eastAsia"/>
        </w:rPr>
        <w:t>如果</w:t>
      </w:r>
      <w:r w:rsidR="00B82F4C" w:rsidRPr="00B82F4C">
        <w:rPr>
          <w:rFonts w:hint="eastAsia"/>
        </w:rPr>
        <w:t>RDD</w:t>
      </w:r>
      <w:r w:rsidR="0054613B">
        <w:rPr>
          <w:rFonts w:hint="eastAsia"/>
        </w:rPr>
        <w:t>已经被计算</w:t>
      </w:r>
      <w:r w:rsidR="007F64B3">
        <w:rPr>
          <w:rFonts w:hint="eastAsia"/>
        </w:rPr>
        <w:t>，</w:t>
      </w:r>
      <w:r w:rsidR="0054613B">
        <w:rPr>
          <w:rFonts w:hint="eastAsia"/>
        </w:rPr>
        <w:t>并且数据已经被缓存，</w:t>
      </w:r>
      <w:r w:rsidR="00B82F4C" w:rsidRPr="00B82F4C">
        <w:rPr>
          <w:rFonts w:hint="eastAsia"/>
        </w:rPr>
        <w:t>可以重用此</w:t>
      </w:r>
      <w:r w:rsidR="00B82F4C" w:rsidRPr="00B82F4C">
        <w:rPr>
          <w:rFonts w:hint="eastAsia"/>
        </w:rPr>
        <w:t>RDD</w:t>
      </w:r>
      <w:r w:rsidR="00B82F4C" w:rsidRPr="00B82F4C">
        <w:rPr>
          <w:rFonts w:hint="eastAsia"/>
        </w:rPr>
        <w:t>，而不</w:t>
      </w:r>
      <w:r w:rsidR="0054613B">
        <w:rPr>
          <w:rFonts w:hint="eastAsia"/>
        </w:rPr>
        <w:t>需要</w:t>
      </w:r>
      <w:r w:rsidR="00B82F4C" w:rsidRPr="00B82F4C">
        <w:rPr>
          <w:rFonts w:hint="eastAsia"/>
        </w:rPr>
        <w:t>使用任何额外的计算或内存资源。</w:t>
      </w:r>
    </w:p>
    <w:p w14:paraId="66BD7EA1" w14:textId="4DF41AEA" w:rsidR="00617BF0" w:rsidRDefault="0054613B" w:rsidP="00617BF0">
      <w:pPr>
        <w:ind w:firstLine="420"/>
      </w:pPr>
      <w:r>
        <w:rPr>
          <w:rFonts w:hint="eastAsia"/>
        </w:rPr>
        <w:t>但是</w:t>
      </w:r>
      <w:r w:rsidR="00B82F4C" w:rsidRPr="00B82F4C">
        <w:rPr>
          <w:rFonts w:hint="eastAsia"/>
        </w:rPr>
        <w:t>需要小心，不要缓存所有的东西，只有那些</w:t>
      </w:r>
      <w:r>
        <w:rPr>
          <w:rFonts w:hint="eastAsia"/>
        </w:rPr>
        <w:t>需要</w:t>
      </w:r>
      <w:r w:rsidR="00B82F4C" w:rsidRPr="00B82F4C">
        <w:rPr>
          <w:rFonts w:hint="eastAsia"/>
        </w:rPr>
        <w:t>被</w:t>
      </w:r>
      <w:r>
        <w:rPr>
          <w:rFonts w:hint="eastAsia"/>
        </w:rPr>
        <w:t>重复使用和</w:t>
      </w:r>
      <w:r w:rsidR="00B82F4C" w:rsidRPr="00B82F4C">
        <w:rPr>
          <w:rFonts w:hint="eastAsia"/>
        </w:rPr>
        <w:t>迭代的</w:t>
      </w:r>
      <w:r>
        <w:rPr>
          <w:rFonts w:hint="eastAsia"/>
        </w:rPr>
        <w:t>RDD</w:t>
      </w:r>
      <w:r w:rsidR="00B82F4C" w:rsidRPr="00B82F4C">
        <w:rPr>
          <w:rFonts w:hint="eastAsia"/>
        </w:rPr>
        <w:t>。缓存行为取决于</w:t>
      </w:r>
      <w:r>
        <w:rPr>
          <w:rFonts w:hint="eastAsia"/>
        </w:rPr>
        <w:t>有多少</w:t>
      </w:r>
      <w:r w:rsidR="00B82F4C" w:rsidRPr="00B82F4C">
        <w:rPr>
          <w:rFonts w:hint="eastAsia"/>
        </w:rPr>
        <w:t>可</w:t>
      </w:r>
      <w:r>
        <w:rPr>
          <w:rFonts w:hint="eastAsia"/>
        </w:rPr>
        <w:t>以使用的</w:t>
      </w:r>
      <w:r w:rsidR="00D469D2">
        <w:rPr>
          <w:rFonts w:hint="eastAsia"/>
        </w:rPr>
        <w:t>内存，</w:t>
      </w:r>
      <w:r w:rsidR="008A2C90">
        <w:rPr>
          <w:rFonts w:hint="eastAsia"/>
        </w:rPr>
        <w:t>如果当前内存的容量不能满足缓存数据大小，可以将其缓存到容量很大的磁盘中</w:t>
      </w:r>
      <w:r w:rsidR="00B82F4C" w:rsidRPr="00B82F4C">
        <w:rPr>
          <w:rFonts w:hint="eastAsia"/>
        </w:rPr>
        <w:t>。</w:t>
      </w:r>
      <w:r w:rsidR="008A2C90">
        <w:rPr>
          <w:rFonts w:hint="eastAsia"/>
        </w:rPr>
        <w:t>下面看一看缓存数据的过程：</w:t>
      </w:r>
    </w:p>
    <w:p w14:paraId="1DD3817E" w14:textId="3DEE5237" w:rsidR="003B48EC" w:rsidRDefault="00143F8B" w:rsidP="006C1EE7">
      <w:pPr>
        <w:pStyle w:val="a6"/>
        <w:ind w:firstLine="420"/>
      </w:pPr>
      <w:r>
        <w:rPr>
          <w:rFonts w:hint="eastAsia"/>
        </w:rPr>
        <w:t>第一步</w:t>
      </w:r>
      <w:r w:rsidR="003B48EC">
        <w:rPr>
          <w:rFonts w:hint="eastAsia"/>
        </w:rPr>
        <w:t>定义了关于如何创建</w:t>
      </w:r>
      <w:r w:rsidR="003B48EC">
        <w:rPr>
          <w:rFonts w:hint="eastAsia"/>
        </w:rPr>
        <w:t>RDD</w:t>
      </w:r>
      <w:r w:rsidR="00F151F2">
        <w:rPr>
          <w:rFonts w:hint="eastAsia"/>
        </w:rPr>
        <w:t>的说明，此时</w:t>
      </w:r>
      <w:r>
        <w:rPr>
          <w:rFonts w:hint="eastAsia"/>
        </w:rPr>
        <w:t>文件尚未读取，例如</w:t>
      </w:r>
      <w:r>
        <w:rPr>
          <w:rFonts w:hint="eastAsia"/>
        </w:rPr>
        <w:t>auctionRDD</w:t>
      </w:r>
    </w:p>
    <w:p w14:paraId="561B770B" w14:textId="67919DAC" w:rsidR="003B48EC" w:rsidRDefault="00143F8B" w:rsidP="006C1EE7">
      <w:pPr>
        <w:pStyle w:val="a6"/>
        <w:ind w:firstLine="420"/>
      </w:pPr>
      <w:r>
        <w:rPr>
          <w:rFonts w:hint="eastAsia"/>
        </w:rPr>
        <w:t>第二步通过转换定义需要重复使用的</w:t>
      </w:r>
      <w:r w:rsidR="003B48EC">
        <w:rPr>
          <w:rFonts w:hint="eastAsia"/>
        </w:rPr>
        <w:t>RDD</w:t>
      </w:r>
      <w:r>
        <w:rPr>
          <w:rFonts w:hint="eastAsia"/>
        </w:rPr>
        <w:t>，例如：</w:t>
      </w:r>
      <w:r>
        <w:rPr>
          <w:rFonts w:hint="eastAsia"/>
        </w:rPr>
        <w:t>bidAuctionRDD</w:t>
      </w:r>
    </w:p>
    <w:p w14:paraId="4414FA20" w14:textId="1F200336" w:rsidR="003B48EC" w:rsidRDefault="007258A8" w:rsidP="006C1EE7">
      <w:pPr>
        <w:pStyle w:val="a6"/>
        <w:ind w:firstLine="420"/>
      </w:pPr>
      <w:r>
        <w:rPr>
          <w:rFonts w:hint="eastAsia"/>
        </w:rPr>
        <w:t>第三步在</w:t>
      </w:r>
      <w:r>
        <w:rPr>
          <w:rFonts w:hint="eastAsia"/>
        </w:rPr>
        <w:t>RDD</w:t>
      </w:r>
      <w:r>
        <w:rPr>
          <w:rFonts w:hint="eastAsia"/>
        </w:rPr>
        <w:t>上使用</w:t>
      </w:r>
      <w:r>
        <w:rPr>
          <w:rFonts w:hint="eastAsia"/>
        </w:rPr>
        <w:t>cache</w:t>
      </w:r>
      <w:r w:rsidR="00D37EB4">
        <w:rPr>
          <w:rFonts w:hint="eastAsia"/>
        </w:rPr>
        <w:t>方法</w:t>
      </w:r>
      <w:r w:rsidR="003B48EC">
        <w:rPr>
          <w:rFonts w:hint="eastAsia"/>
        </w:rPr>
        <w:t>。</w:t>
      </w:r>
    </w:p>
    <w:p w14:paraId="437F2CF1" w14:textId="77777777" w:rsidR="00FF1D0D" w:rsidRDefault="00FF1D0D" w:rsidP="001922EF">
      <w:pPr>
        <w:pStyle w:val="a7"/>
      </w:pPr>
      <w:r>
        <w:t>scala&gt; bidAuctionRDD.cache</w:t>
      </w:r>
    </w:p>
    <w:p w14:paraId="2A27EA7D" w14:textId="5FDEBF86" w:rsidR="00D37EB4" w:rsidRDefault="00FF1D0D" w:rsidP="001922EF">
      <w:pPr>
        <w:pStyle w:val="a7"/>
      </w:pPr>
      <w:r>
        <w:t xml:space="preserve">res10: bidAuctionRDD.type = </w:t>
      </w:r>
      <w:proofErr w:type="gramStart"/>
      <w:r>
        <w:t>ShuffledRDD[</w:t>
      </w:r>
      <w:proofErr w:type="gramEnd"/>
      <w:r>
        <w:t>18] at reduceByKey at &lt;console&gt;:30</w:t>
      </w:r>
    </w:p>
    <w:p w14:paraId="7F665FC0" w14:textId="69562131" w:rsidR="001C34A4" w:rsidRPr="001C34A4" w:rsidRDefault="001C34A4" w:rsidP="001C34A4">
      <w:pPr>
        <w:pStyle w:val="Caption"/>
      </w:pPr>
      <w:r>
        <w:rPr>
          <w:rFonts w:hint="eastAsia"/>
        </w:rPr>
        <w:t>代码</w:t>
      </w:r>
      <w:r>
        <w:rPr>
          <w:rFonts w:hint="eastAsia"/>
        </w:rPr>
        <w:t xml:space="preserve"> </w:t>
      </w:r>
      <w:r w:rsidR="00232B80">
        <w:fldChar w:fldCharType="begin"/>
      </w:r>
      <w:r w:rsidR="00232B80">
        <w:instrText xml:space="preserve"> </w:instrText>
      </w:r>
      <w:r w:rsidR="00232B80">
        <w:rPr>
          <w:rFonts w:hint="eastAsia"/>
        </w:rPr>
        <w:instrText>STYLEREF 1 \s</w:instrText>
      </w:r>
      <w:r w:rsidR="00232B80">
        <w:instrText xml:space="preserve"> </w:instrText>
      </w:r>
      <w:r w:rsidR="00232B80">
        <w:fldChar w:fldCharType="separate"/>
      </w:r>
      <w:r w:rsidR="00232B80">
        <w:rPr>
          <w:noProof/>
        </w:rPr>
        <w:t>4</w:t>
      </w:r>
      <w:r w:rsidR="00232B80">
        <w:fldChar w:fldCharType="end"/>
      </w:r>
      <w:r w:rsidR="00232B80">
        <w:t>.</w:t>
      </w:r>
      <w:r w:rsidR="00232B80">
        <w:fldChar w:fldCharType="begin"/>
      </w:r>
      <w:r w:rsidR="00232B80">
        <w:instrText xml:space="preserve"> </w:instrText>
      </w:r>
      <w:r w:rsidR="00232B80">
        <w:rPr>
          <w:rFonts w:hint="eastAsia"/>
        </w:rPr>
        <w:instrText xml:space="preserve">SEQ </w:instrText>
      </w:r>
      <w:r w:rsidR="00232B80">
        <w:rPr>
          <w:rFonts w:hint="eastAsia"/>
        </w:rPr>
        <w:instrText>代码</w:instrText>
      </w:r>
      <w:r w:rsidR="00232B80">
        <w:rPr>
          <w:rFonts w:hint="eastAsia"/>
        </w:rPr>
        <w:instrText xml:space="preserve"> \* ARABIC \s 1</w:instrText>
      </w:r>
      <w:r w:rsidR="00232B80">
        <w:instrText xml:space="preserve"> </w:instrText>
      </w:r>
      <w:r w:rsidR="00232B80">
        <w:fldChar w:fldCharType="separate"/>
      </w:r>
      <w:r w:rsidR="00232B80">
        <w:rPr>
          <w:noProof/>
        </w:rPr>
        <w:t>75</w:t>
      </w:r>
      <w:r w:rsidR="00232B80">
        <w:fldChar w:fldCharType="end"/>
      </w:r>
    </w:p>
    <w:p w14:paraId="2C18F65D" w14:textId="1A4261E3" w:rsidR="00123C6C" w:rsidRDefault="007A2CE8" w:rsidP="00D96906">
      <w:pPr>
        <w:ind w:firstLine="420"/>
      </w:pPr>
      <w:r>
        <w:rPr>
          <w:rFonts w:hint="eastAsia"/>
        </w:rPr>
        <w:t>在执行第三步之后</w:t>
      </w:r>
      <w:r w:rsidR="00D37EB4">
        <w:rPr>
          <w:rFonts w:hint="eastAsia"/>
        </w:rPr>
        <w:t>，实际上</w:t>
      </w:r>
      <w:r w:rsidR="00F151F2">
        <w:rPr>
          <w:rFonts w:hint="eastAsia"/>
        </w:rPr>
        <w:t>还</w:t>
      </w:r>
      <w:r w:rsidR="003B48EC">
        <w:rPr>
          <w:rFonts w:hint="eastAsia"/>
        </w:rPr>
        <w:t>没有</w:t>
      </w:r>
      <w:r w:rsidR="00F151F2">
        <w:rPr>
          <w:rFonts w:hint="eastAsia"/>
        </w:rPr>
        <w:t>操作</w:t>
      </w:r>
      <w:r w:rsidR="00D37EB4">
        <w:rPr>
          <w:rFonts w:hint="eastAsia"/>
        </w:rPr>
        <w:t>对</w:t>
      </w:r>
      <w:r w:rsidR="00D37EB4">
        <w:rPr>
          <w:rFonts w:hint="eastAsia"/>
        </w:rPr>
        <w:t>RDD</w:t>
      </w:r>
      <w:r w:rsidR="00D37EB4">
        <w:rPr>
          <w:rFonts w:hint="eastAsia"/>
        </w:rPr>
        <w:t>进行计算和缓存，只是定义了</w:t>
      </w:r>
      <w:r w:rsidR="00D37EB4">
        <w:rPr>
          <w:rFonts w:hint="eastAsia"/>
        </w:rPr>
        <w:t>RDD</w:t>
      </w:r>
      <w:r>
        <w:rPr>
          <w:rFonts w:hint="eastAsia"/>
        </w:rPr>
        <w:t>以及</w:t>
      </w:r>
      <w:r>
        <w:rPr>
          <w:rFonts w:hint="eastAsia"/>
        </w:rPr>
        <w:t>RDD</w:t>
      </w:r>
      <w:r>
        <w:rPr>
          <w:rFonts w:hint="eastAsia"/>
        </w:rPr>
        <w:t>的转换</w:t>
      </w:r>
      <w:r w:rsidR="00A65BE4">
        <w:rPr>
          <w:rFonts w:hint="eastAsia"/>
        </w:rPr>
        <w:t>。当在</w:t>
      </w:r>
      <w:r w:rsidR="00A65BE4">
        <w:rPr>
          <w:rFonts w:hint="eastAsia"/>
        </w:rPr>
        <w:t>bidAuctionRDD</w:t>
      </w:r>
      <w:r w:rsidR="00A65BE4">
        <w:rPr>
          <w:rFonts w:hint="eastAsia"/>
        </w:rPr>
        <w:t>上执行</w:t>
      </w:r>
      <w:r w:rsidR="00D37EB4">
        <w:rPr>
          <w:rFonts w:hint="eastAsia"/>
        </w:rPr>
        <w:t>collect</w:t>
      </w:r>
      <w:r w:rsidR="00A65BE4">
        <w:rPr>
          <w:rFonts w:hint="eastAsia"/>
        </w:rPr>
        <w:t>动作</w:t>
      </w:r>
      <w:r w:rsidR="00D37EB4">
        <w:rPr>
          <w:rFonts w:hint="eastAsia"/>
        </w:rPr>
        <w:t>时，开始</w:t>
      </w:r>
      <w:r w:rsidR="003B48EC">
        <w:rPr>
          <w:rFonts w:hint="eastAsia"/>
        </w:rPr>
        <w:t>读取</w:t>
      </w:r>
      <w:r w:rsidR="003B48EC">
        <w:rPr>
          <w:rFonts w:hint="eastAsia"/>
        </w:rPr>
        <w:t>auctiondata.csv</w:t>
      </w:r>
      <w:r w:rsidR="00D37EB4">
        <w:rPr>
          <w:rFonts w:hint="eastAsia"/>
        </w:rPr>
        <w:t>文件，然后执行转换、</w:t>
      </w:r>
      <w:r w:rsidR="003B48EC">
        <w:rPr>
          <w:rFonts w:hint="eastAsia"/>
        </w:rPr>
        <w:t>缓存和收集数据</w:t>
      </w:r>
      <w:r w:rsidR="00D37EB4">
        <w:rPr>
          <w:rFonts w:hint="eastAsia"/>
        </w:rPr>
        <w:t>。</w:t>
      </w:r>
      <w:r w:rsidR="003B48EC">
        <w:rPr>
          <w:rFonts w:hint="eastAsia"/>
        </w:rPr>
        <w:t>下一个</w:t>
      </w:r>
      <w:r w:rsidR="00D37EB4">
        <w:rPr>
          <w:rFonts w:hint="eastAsia"/>
        </w:rPr>
        <w:t>应用在</w:t>
      </w:r>
      <w:r w:rsidR="00D37EB4">
        <w:t>bidAuctionRDD</w:t>
      </w:r>
      <w:r w:rsidR="00D37EB4">
        <w:rPr>
          <w:rFonts w:hint="eastAsia"/>
        </w:rPr>
        <w:t>上的动作，例如</w:t>
      </w:r>
      <w:r w:rsidR="00D37EB4">
        <w:rPr>
          <w:rFonts w:hint="eastAsia"/>
        </w:rPr>
        <w:t>count</w:t>
      </w:r>
      <w:r w:rsidR="00F151F2">
        <w:rPr>
          <w:rFonts w:hint="eastAsia"/>
        </w:rPr>
        <w:t>()</w:t>
      </w:r>
      <w:r w:rsidR="00D37EB4">
        <w:rPr>
          <w:rFonts w:hint="eastAsia"/>
        </w:rPr>
        <w:t>或</w:t>
      </w:r>
      <w:r w:rsidR="00D37EB4">
        <w:rPr>
          <w:rFonts w:hint="eastAsia"/>
        </w:rPr>
        <w:t>reduce</w:t>
      </w:r>
      <w:r w:rsidR="00F151F2">
        <w:rPr>
          <w:rFonts w:hint="eastAsia"/>
        </w:rPr>
        <w:t>()</w:t>
      </w:r>
      <w:r w:rsidR="00D37EB4">
        <w:rPr>
          <w:rFonts w:hint="eastAsia"/>
        </w:rPr>
        <w:t>等，只需使用缓存中的数据，而不是重新加载文件并执行第二步的</w:t>
      </w:r>
      <w:r w:rsidR="003B48EC">
        <w:rPr>
          <w:rFonts w:hint="eastAsia"/>
        </w:rPr>
        <w:t>转换。</w:t>
      </w:r>
    </w:p>
    <w:p w14:paraId="3C58F289" w14:textId="345D1846" w:rsidR="00DF5876" w:rsidRDefault="00DF5876" w:rsidP="00DF5876">
      <w:pPr>
        <w:pStyle w:val="Heading2"/>
      </w:pPr>
      <w:r>
        <w:rPr>
          <w:rFonts w:hint="eastAsia"/>
        </w:rPr>
        <w:t>小结</w:t>
      </w:r>
    </w:p>
    <w:p w14:paraId="72790F27" w14:textId="4163491B" w:rsidR="00670AB7" w:rsidRPr="00670AB7" w:rsidRDefault="00E138B9" w:rsidP="00670AB7">
      <w:pPr>
        <w:ind w:firstLine="420"/>
      </w:pPr>
      <w:r>
        <w:rPr>
          <w:rFonts w:hint="eastAsia"/>
        </w:rPr>
        <w:t>本章也介绍了</w:t>
      </w:r>
      <w:r>
        <w:rPr>
          <w:rFonts w:hint="eastAsia"/>
        </w:rPr>
        <w:t>Spark</w:t>
      </w:r>
      <w:r>
        <w:rPr>
          <w:rFonts w:hint="eastAsia"/>
        </w:rPr>
        <w:t>数据处理的基本机制。</w:t>
      </w:r>
      <w:r w:rsidR="00CF34C5">
        <w:rPr>
          <w:rFonts w:hint="eastAsia"/>
        </w:rPr>
        <w:t>Apache Spark</w:t>
      </w:r>
      <w:r w:rsidR="00CF34C5">
        <w:rPr>
          <w:rFonts w:hint="eastAsia"/>
        </w:rPr>
        <w:t>是一个在</w:t>
      </w:r>
      <w:r w:rsidR="00CF34C5">
        <w:rPr>
          <w:rFonts w:hint="eastAsia"/>
        </w:rPr>
        <w:t>Hadoop</w:t>
      </w:r>
      <w:r w:rsidR="00CF34C5">
        <w:rPr>
          <w:rFonts w:hint="eastAsia"/>
        </w:rPr>
        <w:t>上运行并处理不同类型数据的集群计算框架，对于许多问题来说可以一站式解决方案，因为</w:t>
      </w:r>
      <w:r w:rsidR="00CF34C5">
        <w:rPr>
          <w:rFonts w:hint="eastAsia"/>
        </w:rPr>
        <w:t>Spark</w:t>
      </w:r>
      <w:r w:rsidR="00CF34C5">
        <w:rPr>
          <w:rFonts w:hint="eastAsia"/>
        </w:rPr>
        <w:t>拥有丰富的数据处理资源，最重要的是，它比</w:t>
      </w:r>
      <w:r w:rsidR="00CF34C5">
        <w:rPr>
          <w:rFonts w:hint="eastAsia"/>
        </w:rPr>
        <w:t>Hadoop</w:t>
      </w:r>
      <w:r w:rsidR="00CF34C5">
        <w:rPr>
          <w:rFonts w:hint="eastAsia"/>
        </w:rPr>
        <w:t>的</w:t>
      </w:r>
      <w:r w:rsidR="00CF34C5">
        <w:rPr>
          <w:rFonts w:hint="eastAsia"/>
        </w:rPr>
        <w:t>MapReduce</w:t>
      </w:r>
      <w:r w:rsidR="00CF34C5">
        <w:rPr>
          <w:rFonts w:hint="eastAsia"/>
        </w:rPr>
        <w:t>快</w:t>
      </w:r>
      <w:r w:rsidR="00CF34C5">
        <w:rPr>
          <w:rFonts w:hint="eastAsia"/>
        </w:rPr>
        <w:t>10-20</w:t>
      </w:r>
      <w:r w:rsidR="00CF34C5">
        <w:rPr>
          <w:rFonts w:hint="eastAsia"/>
        </w:rPr>
        <w:t>倍。</w:t>
      </w:r>
      <w:r w:rsidR="00CF34C5">
        <w:rPr>
          <w:rFonts w:hint="eastAsia"/>
        </w:rPr>
        <w:t>Spark</w:t>
      </w:r>
      <w:r w:rsidR="00CF34C5">
        <w:rPr>
          <w:rFonts w:hint="eastAsia"/>
        </w:rPr>
        <w:t>通过其</w:t>
      </w:r>
      <w:r w:rsidR="001C34A4">
        <w:rPr>
          <w:rFonts w:hint="eastAsia"/>
        </w:rPr>
        <w:lastRenderedPageBreak/>
        <w:t>基于</w:t>
      </w:r>
      <w:r w:rsidR="00CF34C5">
        <w:rPr>
          <w:rFonts w:hint="eastAsia"/>
        </w:rPr>
        <w:t>内存</w:t>
      </w:r>
      <w:r w:rsidR="001C34A4">
        <w:rPr>
          <w:rFonts w:hint="eastAsia"/>
        </w:rPr>
        <w:t>的本质</w:t>
      </w:r>
      <w:r w:rsidR="00CF34C5">
        <w:rPr>
          <w:rFonts w:hint="eastAsia"/>
        </w:rPr>
        <w:t>获得了这种计算速度</w:t>
      </w:r>
      <w:r w:rsidR="001C34A4">
        <w:rPr>
          <w:rFonts w:hint="eastAsia"/>
        </w:rPr>
        <w:t>，</w:t>
      </w:r>
      <w:r w:rsidR="00CF34C5">
        <w:rPr>
          <w:rFonts w:hint="eastAsia"/>
        </w:rPr>
        <w:t>数据被缓存并存在于存储器（</w:t>
      </w:r>
      <w:r w:rsidR="00CF34C5">
        <w:rPr>
          <w:rFonts w:hint="eastAsia"/>
        </w:rPr>
        <w:t>RAM</w:t>
      </w:r>
      <w:r>
        <w:rPr>
          <w:rFonts w:hint="eastAsia"/>
        </w:rPr>
        <w:t>）中，并执行内存中的所有计算</w:t>
      </w:r>
      <w:r w:rsidR="001C34A4">
        <w:rPr>
          <w:rFonts w:hint="eastAsia"/>
        </w:rPr>
        <w:t>。另外，</w:t>
      </w:r>
      <w:r w:rsidR="00670AB7">
        <w:rPr>
          <w:rFonts w:hint="eastAsia"/>
        </w:rPr>
        <w:t>通过本章的学习理解</w:t>
      </w:r>
      <w:r w:rsidR="00670AB7">
        <w:t>RDD</w:t>
      </w:r>
      <w:r w:rsidR="00670AB7">
        <w:rPr>
          <w:rFonts w:hint="eastAsia"/>
        </w:rPr>
        <w:t>的基本概念，掌握</w:t>
      </w:r>
      <w:r w:rsidR="00670AB7">
        <w:t>Spark</w:t>
      </w:r>
      <w:r w:rsidR="00670AB7">
        <w:rPr>
          <w:rFonts w:hint="eastAsia"/>
        </w:rPr>
        <w:t>程序的基本结构以及基础编程、编译和运行过程，学会</w:t>
      </w:r>
      <w:r w:rsidR="00670AB7">
        <w:t>Spark</w:t>
      </w:r>
      <w:r w:rsidR="00670AB7">
        <w:rPr>
          <w:rFonts w:hint="eastAsia"/>
        </w:rPr>
        <w:t>开发环境的配置。</w:t>
      </w:r>
    </w:p>
    <w:sectPr w:rsidR="00670AB7" w:rsidRPr="00670AB7" w:rsidSect="00C859EE">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1F9A3C" w14:textId="77777777" w:rsidR="00701B8D" w:rsidRDefault="00701B8D" w:rsidP="00465B92">
      <w:pPr>
        <w:ind w:firstLine="420"/>
      </w:pPr>
      <w:r>
        <w:separator/>
      </w:r>
    </w:p>
  </w:endnote>
  <w:endnote w:type="continuationSeparator" w:id="0">
    <w:p w14:paraId="790C4412" w14:textId="77777777" w:rsidR="00701B8D" w:rsidRDefault="00701B8D" w:rsidP="00465B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Kai">
    <w:panose1 w:val="02000500000000000000"/>
    <w:charset w:val="86"/>
    <w:family w:val="auto"/>
    <w:pitch w:val="variable"/>
    <w:sig w:usb0="00000001" w:usb1="080E0000" w:usb2="00000010" w:usb3="00000000" w:csb0="00040000" w:csb1="00000000"/>
  </w:font>
  <w:font w:name="Cambria">
    <w:panose1 w:val="02040503050406030204"/>
    <w:charset w:val="00"/>
    <w:family w:val="auto"/>
    <w:pitch w:val="variable"/>
    <w:sig w:usb0="E00002FF" w:usb1="400004FF" w:usb2="00000000" w:usb3="00000000" w:csb0="0000019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微软雅黑">
    <w:charset w:val="86"/>
    <w:family w:val="auto"/>
    <w:pitch w:val="variable"/>
    <w:sig w:usb0="80000287" w:usb1="28CF3C52" w:usb2="00000016" w:usb3="00000000" w:csb0="0004001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492E5E" w14:textId="77777777" w:rsidR="00C07113" w:rsidRDefault="00C07113">
    <w:pPr>
      <w:ind w:firstLine="42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44C0B" w14:textId="4C975CDA" w:rsidR="00C07113" w:rsidRDefault="00C07113">
    <w:pPr>
      <w:ind w:firstLine="420"/>
      <w:jc w:val="center"/>
    </w:pPr>
    <w:r>
      <w:fldChar w:fldCharType="begin"/>
    </w:r>
    <w:r>
      <w:instrText xml:space="preserve"> PAGE   \* MERGEFORMAT </w:instrText>
    </w:r>
    <w:r>
      <w:fldChar w:fldCharType="separate"/>
    </w:r>
    <w:r w:rsidR="007F4082" w:rsidRPr="007F4082">
      <w:rPr>
        <w:noProof/>
        <w:lang w:val="zh-CN"/>
      </w:rPr>
      <w:t>27</w:t>
    </w:r>
    <w:r>
      <w:rPr>
        <w:noProof/>
        <w:lang w:val="zh-CN"/>
      </w:rPr>
      <w:fldChar w:fldCharType="end"/>
    </w:r>
  </w:p>
  <w:p w14:paraId="67E610E5" w14:textId="77777777" w:rsidR="00C07113" w:rsidRDefault="00C07113">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EA9EA" w14:textId="77777777" w:rsidR="00C07113" w:rsidRDefault="00C07113">
    <w:pPr>
      <w:ind w:firstLine="42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DF26EF" w14:textId="77777777" w:rsidR="00701B8D" w:rsidRDefault="00701B8D" w:rsidP="00465B92">
      <w:pPr>
        <w:ind w:firstLine="420"/>
      </w:pPr>
      <w:r>
        <w:separator/>
      </w:r>
    </w:p>
  </w:footnote>
  <w:footnote w:type="continuationSeparator" w:id="0">
    <w:p w14:paraId="5183C13B" w14:textId="77777777" w:rsidR="00701B8D" w:rsidRDefault="00701B8D" w:rsidP="00465B92">
      <w:pPr>
        <w:ind w:firstLine="42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68EBB" w14:textId="77777777" w:rsidR="00C07113" w:rsidRDefault="00C07113">
    <w:pPr>
      <w:ind w:firstLine="42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AF87B" w14:textId="77777777" w:rsidR="00C07113" w:rsidRDefault="00C07113" w:rsidP="0045741E">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DF3FA" w14:textId="77777777" w:rsidR="00C07113" w:rsidRDefault="00C07113">
    <w:pPr>
      <w:ind w:firstLine="4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00D05628"/>
    <w:multiLevelType w:val="hybridMultilevel"/>
    <w:tmpl w:val="E418148E"/>
    <w:lvl w:ilvl="0" w:tplc="E48C7B08">
      <w:start w:val="1"/>
      <w:numFmt w:val="bullet"/>
      <w:pStyle w:val="a"/>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2">
    <w:nsid w:val="09536319"/>
    <w:multiLevelType w:val="hybridMultilevel"/>
    <w:tmpl w:val="01C05FDA"/>
    <w:lvl w:ilvl="0" w:tplc="AB72DF28">
      <w:start w:val="1"/>
      <w:numFmt w:val="bullet"/>
      <w:pStyle w:val="a0"/>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3">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4">
    <w:nsid w:val="14FE7694"/>
    <w:multiLevelType w:val="hybridMultilevel"/>
    <w:tmpl w:val="4D3C5CE8"/>
    <w:lvl w:ilvl="0" w:tplc="99AE1EF4">
      <w:start w:val="1"/>
      <w:numFmt w:val="bullet"/>
      <w:pStyle w:val="a1"/>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5">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6">
    <w:nsid w:val="1DA878E8"/>
    <w:multiLevelType w:val="hybridMultilevel"/>
    <w:tmpl w:val="9E20CC40"/>
    <w:lvl w:ilvl="0" w:tplc="0428C038">
      <w:start w:val="1"/>
      <w:numFmt w:val="bullet"/>
      <w:pStyle w:val="a2"/>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7">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8">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9">
    <w:nsid w:val="3DA072A8"/>
    <w:multiLevelType w:val="multilevel"/>
    <w:tmpl w:val="C58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3"/>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11">
    <w:nsid w:val="3F68428B"/>
    <w:multiLevelType w:val="hybridMultilevel"/>
    <w:tmpl w:val="B9CE87BE"/>
    <w:lvl w:ilvl="0" w:tplc="0E0C5BAA">
      <w:start w:val="1"/>
      <w:numFmt w:val="bullet"/>
      <w:pStyle w:val="a4"/>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3">
    <w:nsid w:val="4D945988"/>
    <w:multiLevelType w:val="hybridMultilevel"/>
    <w:tmpl w:val="FB6E35C2"/>
    <w:lvl w:ilvl="0" w:tplc="C63457D2">
      <w:start w:val="1"/>
      <w:numFmt w:val="bullet"/>
      <w:pStyle w:val="a5"/>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4">
    <w:nsid w:val="5240CA90"/>
    <w:multiLevelType w:val="multilevel"/>
    <w:tmpl w:val="6DE090A4"/>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15">
    <w:nsid w:val="591A7EEC"/>
    <w:multiLevelType w:val="hybridMultilevel"/>
    <w:tmpl w:val="3120FE6C"/>
    <w:lvl w:ilvl="0" w:tplc="203E3BC4">
      <w:start w:val="1"/>
      <w:numFmt w:val="bullet"/>
      <w:pStyle w:val="a6"/>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7">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8">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9">
    <w:nsid w:val="74C45DDE"/>
    <w:multiLevelType w:val="multilevel"/>
    <w:tmpl w:val="A79A629C"/>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0">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11"/>
  </w:num>
  <w:num w:numId="2">
    <w:abstractNumId w:val="19"/>
  </w:num>
  <w:num w:numId="3">
    <w:abstractNumId w:val="15"/>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4"/>
  </w:num>
  <w:num w:numId="7">
    <w:abstractNumId w:val="1"/>
  </w:num>
  <w:num w:numId="8">
    <w:abstractNumId w:val="2"/>
  </w:num>
  <w:num w:numId="9">
    <w:abstractNumId w:val="13"/>
  </w:num>
  <w:num w:numId="10">
    <w:abstractNumId w:val="6"/>
  </w:num>
  <w:num w:numId="11">
    <w:abstractNumId w:val="0"/>
  </w:num>
  <w:num w:numId="12">
    <w:abstractNumId w:val="14"/>
  </w:num>
  <w:num w:numId="13">
    <w:abstractNumId w:val="10"/>
  </w:num>
  <w:num w:numId="14">
    <w:abstractNumId w:val="3"/>
  </w:num>
  <w:num w:numId="15">
    <w:abstractNumId w:val="20"/>
  </w:num>
  <w:num w:numId="16">
    <w:abstractNumId w:val="17"/>
  </w:num>
  <w:num w:numId="17">
    <w:abstractNumId w:val="12"/>
  </w:num>
  <w:num w:numId="18">
    <w:abstractNumId w:val="16"/>
  </w:num>
  <w:num w:numId="19">
    <w:abstractNumId w:val="8"/>
  </w:num>
  <w:num w:numId="20">
    <w:abstractNumId w:val="18"/>
  </w:num>
  <w:num w:numId="21">
    <w:abstractNumId w:val="5"/>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hideSpellingErrors/>
  <w:proofState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C0B"/>
    <w:rsid w:val="0000025D"/>
    <w:rsid w:val="00000273"/>
    <w:rsid w:val="00000AE8"/>
    <w:rsid w:val="00001D6C"/>
    <w:rsid w:val="00002396"/>
    <w:rsid w:val="00003B27"/>
    <w:rsid w:val="000040C0"/>
    <w:rsid w:val="000046FB"/>
    <w:rsid w:val="000048B0"/>
    <w:rsid w:val="00004B18"/>
    <w:rsid w:val="00005B43"/>
    <w:rsid w:val="00005BF5"/>
    <w:rsid w:val="00005F33"/>
    <w:rsid w:val="0000712F"/>
    <w:rsid w:val="00007190"/>
    <w:rsid w:val="000104D4"/>
    <w:rsid w:val="00010A65"/>
    <w:rsid w:val="00010D58"/>
    <w:rsid w:val="00011DB1"/>
    <w:rsid w:val="00011E8D"/>
    <w:rsid w:val="0001241A"/>
    <w:rsid w:val="0001453D"/>
    <w:rsid w:val="00014BA0"/>
    <w:rsid w:val="00014F07"/>
    <w:rsid w:val="00016595"/>
    <w:rsid w:val="00017129"/>
    <w:rsid w:val="000179E4"/>
    <w:rsid w:val="00017C5F"/>
    <w:rsid w:val="00020154"/>
    <w:rsid w:val="0002072F"/>
    <w:rsid w:val="00020BC1"/>
    <w:rsid w:val="00020C26"/>
    <w:rsid w:val="00021936"/>
    <w:rsid w:val="00021E66"/>
    <w:rsid w:val="00021F64"/>
    <w:rsid w:val="00022374"/>
    <w:rsid w:val="000226D2"/>
    <w:rsid w:val="00022969"/>
    <w:rsid w:val="00022AE5"/>
    <w:rsid w:val="00022B95"/>
    <w:rsid w:val="00022E45"/>
    <w:rsid w:val="00023195"/>
    <w:rsid w:val="00024740"/>
    <w:rsid w:val="00024993"/>
    <w:rsid w:val="00025229"/>
    <w:rsid w:val="00025C53"/>
    <w:rsid w:val="000262ED"/>
    <w:rsid w:val="0002718D"/>
    <w:rsid w:val="00027474"/>
    <w:rsid w:val="00027547"/>
    <w:rsid w:val="000276DD"/>
    <w:rsid w:val="000311CF"/>
    <w:rsid w:val="00031BE5"/>
    <w:rsid w:val="00031C41"/>
    <w:rsid w:val="00032418"/>
    <w:rsid w:val="000326FE"/>
    <w:rsid w:val="00034CB1"/>
    <w:rsid w:val="00034DBC"/>
    <w:rsid w:val="00035102"/>
    <w:rsid w:val="000353E8"/>
    <w:rsid w:val="00035442"/>
    <w:rsid w:val="000357EC"/>
    <w:rsid w:val="000358F4"/>
    <w:rsid w:val="00036094"/>
    <w:rsid w:val="00036A12"/>
    <w:rsid w:val="000402B4"/>
    <w:rsid w:val="00040575"/>
    <w:rsid w:val="0004193C"/>
    <w:rsid w:val="00041C1A"/>
    <w:rsid w:val="00042BA4"/>
    <w:rsid w:val="00042D66"/>
    <w:rsid w:val="00042EF9"/>
    <w:rsid w:val="000433F8"/>
    <w:rsid w:val="00043866"/>
    <w:rsid w:val="00043A80"/>
    <w:rsid w:val="00044DBE"/>
    <w:rsid w:val="00045E4D"/>
    <w:rsid w:val="00046113"/>
    <w:rsid w:val="00046166"/>
    <w:rsid w:val="000467C2"/>
    <w:rsid w:val="00047140"/>
    <w:rsid w:val="000473E6"/>
    <w:rsid w:val="00050CCD"/>
    <w:rsid w:val="00050F99"/>
    <w:rsid w:val="00051640"/>
    <w:rsid w:val="00051A8C"/>
    <w:rsid w:val="0005265D"/>
    <w:rsid w:val="00052B56"/>
    <w:rsid w:val="00052FBB"/>
    <w:rsid w:val="00053089"/>
    <w:rsid w:val="00053121"/>
    <w:rsid w:val="00053D79"/>
    <w:rsid w:val="0005437A"/>
    <w:rsid w:val="000554B9"/>
    <w:rsid w:val="0005569D"/>
    <w:rsid w:val="0005717E"/>
    <w:rsid w:val="000574DA"/>
    <w:rsid w:val="00057864"/>
    <w:rsid w:val="000579D8"/>
    <w:rsid w:val="00057CD3"/>
    <w:rsid w:val="00060BCD"/>
    <w:rsid w:val="00061467"/>
    <w:rsid w:val="00062348"/>
    <w:rsid w:val="00062F87"/>
    <w:rsid w:val="00063144"/>
    <w:rsid w:val="000639C2"/>
    <w:rsid w:val="00063E6F"/>
    <w:rsid w:val="00063FC8"/>
    <w:rsid w:val="00064174"/>
    <w:rsid w:val="00065069"/>
    <w:rsid w:val="0006554D"/>
    <w:rsid w:val="000665FA"/>
    <w:rsid w:val="00066BC7"/>
    <w:rsid w:val="00066DCA"/>
    <w:rsid w:val="0006799E"/>
    <w:rsid w:val="00067AFE"/>
    <w:rsid w:val="00067BBD"/>
    <w:rsid w:val="000722BC"/>
    <w:rsid w:val="00072BFA"/>
    <w:rsid w:val="00073214"/>
    <w:rsid w:val="000736BE"/>
    <w:rsid w:val="000738D0"/>
    <w:rsid w:val="000740D5"/>
    <w:rsid w:val="00074150"/>
    <w:rsid w:val="0007501B"/>
    <w:rsid w:val="00075354"/>
    <w:rsid w:val="00075623"/>
    <w:rsid w:val="000759FE"/>
    <w:rsid w:val="00075AEA"/>
    <w:rsid w:val="00075C9A"/>
    <w:rsid w:val="00080BC4"/>
    <w:rsid w:val="00081DC4"/>
    <w:rsid w:val="00082AFC"/>
    <w:rsid w:val="000834A8"/>
    <w:rsid w:val="000836E5"/>
    <w:rsid w:val="000837C7"/>
    <w:rsid w:val="000838E0"/>
    <w:rsid w:val="00083B29"/>
    <w:rsid w:val="000846B7"/>
    <w:rsid w:val="00085B23"/>
    <w:rsid w:val="000878C9"/>
    <w:rsid w:val="00087EF5"/>
    <w:rsid w:val="00087F8F"/>
    <w:rsid w:val="000903AC"/>
    <w:rsid w:val="000913A7"/>
    <w:rsid w:val="00091537"/>
    <w:rsid w:val="00091881"/>
    <w:rsid w:val="0009188D"/>
    <w:rsid w:val="000925CB"/>
    <w:rsid w:val="00092FC9"/>
    <w:rsid w:val="000930E5"/>
    <w:rsid w:val="00093397"/>
    <w:rsid w:val="0009352C"/>
    <w:rsid w:val="0009372A"/>
    <w:rsid w:val="00093F27"/>
    <w:rsid w:val="00093F77"/>
    <w:rsid w:val="00094488"/>
    <w:rsid w:val="00095565"/>
    <w:rsid w:val="0009604F"/>
    <w:rsid w:val="00096AE6"/>
    <w:rsid w:val="00096F85"/>
    <w:rsid w:val="000979E0"/>
    <w:rsid w:val="000A0C08"/>
    <w:rsid w:val="000A1BF5"/>
    <w:rsid w:val="000A2AF8"/>
    <w:rsid w:val="000A36AE"/>
    <w:rsid w:val="000A3B3B"/>
    <w:rsid w:val="000A3E87"/>
    <w:rsid w:val="000A4149"/>
    <w:rsid w:val="000A4D8A"/>
    <w:rsid w:val="000A522D"/>
    <w:rsid w:val="000A537B"/>
    <w:rsid w:val="000A60C8"/>
    <w:rsid w:val="000A6135"/>
    <w:rsid w:val="000A6AAE"/>
    <w:rsid w:val="000A6C63"/>
    <w:rsid w:val="000A745A"/>
    <w:rsid w:val="000A7605"/>
    <w:rsid w:val="000A7ED4"/>
    <w:rsid w:val="000A7F69"/>
    <w:rsid w:val="000B1BF0"/>
    <w:rsid w:val="000B2E6B"/>
    <w:rsid w:val="000B34B2"/>
    <w:rsid w:val="000B406F"/>
    <w:rsid w:val="000B4385"/>
    <w:rsid w:val="000B4A9D"/>
    <w:rsid w:val="000B5C14"/>
    <w:rsid w:val="000B5EAB"/>
    <w:rsid w:val="000B70D5"/>
    <w:rsid w:val="000C00BD"/>
    <w:rsid w:val="000C122C"/>
    <w:rsid w:val="000C169D"/>
    <w:rsid w:val="000C1EDB"/>
    <w:rsid w:val="000C2FDB"/>
    <w:rsid w:val="000C3000"/>
    <w:rsid w:val="000C3311"/>
    <w:rsid w:val="000C344D"/>
    <w:rsid w:val="000C36AF"/>
    <w:rsid w:val="000C4013"/>
    <w:rsid w:val="000C5407"/>
    <w:rsid w:val="000C763C"/>
    <w:rsid w:val="000D0720"/>
    <w:rsid w:val="000D0D61"/>
    <w:rsid w:val="000D1B3E"/>
    <w:rsid w:val="000D2380"/>
    <w:rsid w:val="000D31C1"/>
    <w:rsid w:val="000D390D"/>
    <w:rsid w:val="000D3F83"/>
    <w:rsid w:val="000D455E"/>
    <w:rsid w:val="000D4804"/>
    <w:rsid w:val="000D4B27"/>
    <w:rsid w:val="000D59C2"/>
    <w:rsid w:val="000D5AE8"/>
    <w:rsid w:val="000D632E"/>
    <w:rsid w:val="000D6511"/>
    <w:rsid w:val="000D6EC5"/>
    <w:rsid w:val="000D767C"/>
    <w:rsid w:val="000D7C52"/>
    <w:rsid w:val="000D7C96"/>
    <w:rsid w:val="000E02AA"/>
    <w:rsid w:val="000E1A7D"/>
    <w:rsid w:val="000E2417"/>
    <w:rsid w:val="000E27F6"/>
    <w:rsid w:val="000E29A7"/>
    <w:rsid w:val="000E371F"/>
    <w:rsid w:val="000E3B71"/>
    <w:rsid w:val="000E3B72"/>
    <w:rsid w:val="000E3F9D"/>
    <w:rsid w:val="000E45EF"/>
    <w:rsid w:val="000E589F"/>
    <w:rsid w:val="000E5F0C"/>
    <w:rsid w:val="000E614A"/>
    <w:rsid w:val="000E6C97"/>
    <w:rsid w:val="000E717A"/>
    <w:rsid w:val="000E71F5"/>
    <w:rsid w:val="000E791F"/>
    <w:rsid w:val="000F01FE"/>
    <w:rsid w:val="000F0B69"/>
    <w:rsid w:val="000F0C6B"/>
    <w:rsid w:val="000F0F49"/>
    <w:rsid w:val="000F0FB7"/>
    <w:rsid w:val="000F1005"/>
    <w:rsid w:val="000F2AB4"/>
    <w:rsid w:val="000F3084"/>
    <w:rsid w:val="000F335A"/>
    <w:rsid w:val="000F3B8B"/>
    <w:rsid w:val="000F4B04"/>
    <w:rsid w:val="000F51D7"/>
    <w:rsid w:val="000F56D3"/>
    <w:rsid w:val="000F5890"/>
    <w:rsid w:val="000F6019"/>
    <w:rsid w:val="000F7160"/>
    <w:rsid w:val="001002B6"/>
    <w:rsid w:val="00100AA0"/>
    <w:rsid w:val="001013D0"/>
    <w:rsid w:val="00102DC0"/>
    <w:rsid w:val="00103383"/>
    <w:rsid w:val="00104ABE"/>
    <w:rsid w:val="001052AC"/>
    <w:rsid w:val="001054B0"/>
    <w:rsid w:val="0010574C"/>
    <w:rsid w:val="00105777"/>
    <w:rsid w:val="00105B2F"/>
    <w:rsid w:val="00105C51"/>
    <w:rsid w:val="00106C05"/>
    <w:rsid w:val="00106FF5"/>
    <w:rsid w:val="00107B95"/>
    <w:rsid w:val="00110218"/>
    <w:rsid w:val="00110273"/>
    <w:rsid w:val="00110BFD"/>
    <w:rsid w:val="00111920"/>
    <w:rsid w:val="00111CAD"/>
    <w:rsid w:val="0011296B"/>
    <w:rsid w:val="00112ADB"/>
    <w:rsid w:val="00112DA3"/>
    <w:rsid w:val="00114511"/>
    <w:rsid w:val="00117217"/>
    <w:rsid w:val="00117807"/>
    <w:rsid w:val="00117900"/>
    <w:rsid w:val="0012091B"/>
    <w:rsid w:val="00121EE2"/>
    <w:rsid w:val="001228C9"/>
    <w:rsid w:val="00123149"/>
    <w:rsid w:val="001234CE"/>
    <w:rsid w:val="00123C6C"/>
    <w:rsid w:val="00124853"/>
    <w:rsid w:val="001253B5"/>
    <w:rsid w:val="00126DA8"/>
    <w:rsid w:val="00126FDF"/>
    <w:rsid w:val="00127402"/>
    <w:rsid w:val="001276BD"/>
    <w:rsid w:val="00130200"/>
    <w:rsid w:val="001303E6"/>
    <w:rsid w:val="00130B16"/>
    <w:rsid w:val="00130DF2"/>
    <w:rsid w:val="001318D1"/>
    <w:rsid w:val="00131A1C"/>
    <w:rsid w:val="001327DC"/>
    <w:rsid w:val="00132B7A"/>
    <w:rsid w:val="00132CDF"/>
    <w:rsid w:val="001330EF"/>
    <w:rsid w:val="001331AC"/>
    <w:rsid w:val="0013320A"/>
    <w:rsid w:val="00133B24"/>
    <w:rsid w:val="00133BE2"/>
    <w:rsid w:val="00135254"/>
    <w:rsid w:val="00135A41"/>
    <w:rsid w:val="00135BB6"/>
    <w:rsid w:val="001363E1"/>
    <w:rsid w:val="001369AD"/>
    <w:rsid w:val="00136F0F"/>
    <w:rsid w:val="00136F14"/>
    <w:rsid w:val="0013711B"/>
    <w:rsid w:val="001374FE"/>
    <w:rsid w:val="0013787D"/>
    <w:rsid w:val="00137C4D"/>
    <w:rsid w:val="00140275"/>
    <w:rsid w:val="00140D58"/>
    <w:rsid w:val="001410B0"/>
    <w:rsid w:val="001412A0"/>
    <w:rsid w:val="0014144C"/>
    <w:rsid w:val="001414D0"/>
    <w:rsid w:val="00141DF3"/>
    <w:rsid w:val="00141EA6"/>
    <w:rsid w:val="0014286B"/>
    <w:rsid w:val="00143309"/>
    <w:rsid w:val="00143F06"/>
    <w:rsid w:val="00143F8B"/>
    <w:rsid w:val="0014483B"/>
    <w:rsid w:val="00145011"/>
    <w:rsid w:val="001452CD"/>
    <w:rsid w:val="00145710"/>
    <w:rsid w:val="00145D15"/>
    <w:rsid w:val="00145E8A"/>
    <w:rsid w:val="001461DF"/>
    <w:rsid w:val="001465DB"/>
    <w:rsid w:val="00146AAF"/>
    <w:rsid w:val="00147137"/>
    <w:rsid w:val="001472DB"/>
    <w:rsid w:val="001478D8"/>
    <w:rsid w:val="00147FB5"/>
    <w:rsid w:val="00150B47"/>
    <w:rsid w:val="00152B2C"/>
    <w:rsid w:val="0015486E"/>
    <w:rsid w:val="00155268"/>
    <w:rsid w:val="001568D6"/>
    <w:rsid w:val="00157116"/>
    <w:rsid w:val="00157652"/>
    <w:rsid w:val="00157C0B"/>
    <w:rsid w:val="00157E8D"/>
    <w:rsid w:val="001607CB"/>
    <w:rsid w:val="001609C7"/>
    <w:rsid w:val="00160DDE"/>
    <w:rsid w:val="00161CD7"/>
    <w:rsid w:val="00161DC7"/>
    <w:rsid w:val="00161E60"/>
    <w:rsid w:val="00162624"/>
    <w:rsid w:val="00162B28"/>
    <w:rsid w:val="00162FD0"/>
    <w:rsid w:val="001631DF"/>
    <w:rsid w:val="00163669"/>
    <w:rsid w:val="001636EF"/>
    <w:rsid w:val="00164426"/>
    <w:rsid w:val="00164FF8"/>
    <w:rsid w:val="00165543"/>
    <w:rsid w:val="001658C6"/>
    <w:rsid w:val="0016596A"/>
    <w:rsid w:val="00165C60"/>
    <w:rsid w:val="001661E5"/>
    <w:rsid w:val="00166347"/>
    <w:rsid w:val="001667E3"/>
    <w:rsid w:val="0016718F"/>
    <w:rsid w:val="001675BE"/>
    <w:rsid w:val="0016779E"/>
    <w:rsid w:val="00167F02"/>
    <w:rsid w:val="00170C4D"/>
    <w:rsid w:val="00170F62"/>
    <w:rsid w:val="00171091"/>
    <w:rsid w:val="00171CDE"/>
    <w:rsid w:val="00171D75"/>
    <w:rsid w:val="0017299F"/>
    <w:rsid w:val="00172E01"/>
    <w:rsid w:val="0017358E"/>
    <w:rsid w:val="00173644"/>
    <w:rsid w:val="00174232"/>
    <w:rsid w:val="001744B0"/>
    <w:rsid w:val="001744BF"/>
    <w:rsid w:val="001749E1"/>
    <w:rsid w:val="00174A04"/>
    <w:rsid w:val="0017547D"/>
    <w:rsid w:val="0017577A"/>
    <w:rsid w:val="0017587E"/>
    <w:rsid w:val="00176402"/>
    <w:rsid w:val="001772F4"/>
    <w:rsid w:val="00177741"/>
    <w:rsid w:val="00180A73"/>
    <w:rsid w:val="00180C83"/>
    <w:rsid w:val="00181163"/>
    <w:rsid w:val="00181FD8"/>
    <w:rsid w:val="001820C6"/>
    <w:rsid w:val="00182429"/>
    <w:rsid w:val="001827F4"/>
    <w:rsid w:val="00183E55"/>
    <w:rsid w:val="00184F72"/>
    <w:rsid w:val="00185A2E"/>
    <w:rsid w:val="00185BC1"/>
    <w:rsid w:val="001867AC"/>
    <w:rsid w:val="0018688B"/>
    <w:rsid w:val="00186EED"/>
    <w:rsid w:val="00186F63"/>
    <w:rsid w:val="00187E34"/>
    <w:rsid w:val="00187F78"/>
    <w:rsid w:val="0019019D"/>
    <w:rsid w:val="001909FD"/>
    <w:rsid w:val="00191255"/>
    <w:rsid w:val="00191383"/>
    <w:rsid w:val="00191E68"/>
    <w:rsid w:val="001922EF"/>
    <w:rsid w:val="00192DB7"/>
    <w:rsid w:val="00192DF0"/>
    <w:rsid w:val="001936AC"/>
    <w:rsid w:val="00193888"/>
    <w:rsid w:val="00193AF4"/>
    <w:rsid w:val="00194037"/>
    <w:rsid w:val="0019415A"/>
    <w:rsid w:val="00194541"/>
    <w:rsid w:val="00196508"/>
    <w:rsid w:val="00196530"/>
    <w:rsid w:val="001965F1"/>
    <w:rsid w:val="001966C4"/>
    <w:rsid w:val="00197372"/>
    <w:rsid w:val="00197E07"/>
    <w:rsid w:val="001A0477"/>
    <w:rsid w:val="001A0753"/>
    <w:rsid w:val="001A1AF4"/>
    <w:rsid w:val="001A1AF5"/>
    <w:rsid w:val="001A2EA1"/>
    <w:rsid w:val="001A3888"/>
    <w:rsid w:val="001A4790"/>
    <w:rsid w:val="001A4BBB"/>
    <w:rsid w:val="001A59F3"/>
    <w:rsid w:val="001A74E8"/>
    <w:rsid w:val="001A7CD1"/>
    <w:rsid w:val="001B03EC"/>
    <w:rsid w:val="001B0515"/>
    <w:rsid w:val="001B0E99"/>
    <w:rsid w:val="001B2866"/>
    <w:rsid w:val="001B40F6"/>
    <w:rsid w:val="001B51DA"/>
    <w:rsid w:val="001B55AA"/>
    <w:rsid w:val="001B5EB5"/>
    <w:rsid w:val="001B6344"/>
    <w:rsid w:val="001B6640"/>
    <w:rsid w:val="001C179C"/>
    <w:rsid w:val="001C1926"/>
    <w:rsid w:val="001C27BF"/>
    <w:rsid w:val="001C2E19"/>
    <w:rsid w:val="001C3129"/>
    <w:rsid w:val="001C328E"/>
    <w:rsid w:val="001C34A4"/>
    <w:rsid w:val="001C394A"/>
    <w:rsid w:val="001C432A"/>
    <w:rsid w:val="001C433F"/>
    <w:rsid w:val="001C4464"/>
    <w:rsid w:val="001C4B97"/>
    <w:rsid w:val="001C5338"/>
    <w:rsid w:val="001C6C3B"/>
    <w:rsid w:val="001C7704"/>
    <w:rsid w:val="001D0B65"/>
    <w:rsid w:val="001D1771"/>
    <w:rsid w:val="001D21E0"/>
    <w:rsid w:val="001D225D"/>
    <w:rsid w:val="001D2264"/>
    <w:rsid w:val="001D2466"/>
    <w:rsid w:val="001D2977"/>
    <w:rsid w:val="001D51A9"/>
    <w:rsid w:val="001D5799"/>
    <w:rsid w:val="001D5BF7"/>
    <w:rsid w:val="001D77C8"/>
    <w:rsid w:val="001D7CB2"/>
    <w:rsid w:val="001D7F7A"/>
    <w:rsid w:val="001E0735"/>
    <w:rsid w:val="001E1995"/>
    <w:rsid w:val="001E2295"/>
    <w:rsid w:val="001E2561"/>
    <w:rsid w:val="001E31EC"/>
    <w:rsid w:val="001E3488"/>
    <w:rsid w:val="001E37C8"/>
    <w:rsid w:val="001E3F45"/>
    <w:rsid w:val="001E4BCF"/>
    <w:rsid w:val="001E6740"/>
    <w:rsid w:val="001E7D46"/>
    <w:rsid w:val="001F0122"/>
    <w:rsid w:val="001F0C25"/>
    <w:rsid w:val="001F10F0"/>
    <w:rsid w:val="001F2192"/>
    <w:rsid w:val="001F2402"/>
    <w:rsid w:val="001F2495"/>
    <w:rsid w:val="001F25C4"/>
    <w:rsid w:val="001F2C3B"/>
    <w:rsid w:val="001F3058"/>
    <w:rsid w:val="001F36AD"/>
    <w:rsid w:val="001F3799"/>
    <w:rsid w:val="001F3DF3"/>
    <w:rsid w:val="001F5172"/>
    <w:rsid w:val="001F525E"/>
    <w:rsid w:val="001F65B6"/>
    <w:rsid w:val="001F65F8"/>
    <w:rsid w:val="001F7120"/>
    <w:rsid w:val="00200136"/>
    <w:rsid w:val="00200933"/>
    <w:rsid w:val="00202AB8"/>
    <w:rsid w:val="00202FDD"/>
    <w:rsid w:val="0020331D"/>
    <w:rsid w:val="0020360C"/>
    <w:rsid w:val="00203622"/>
    <w:rsid w:val="00204862"/>
    <w:rsid w:val="002052EC"/>
    <w:rsid w:val="0020545B"/>
    <w:rsid w:val="00206906"/>
    <w:rsid w:val="0020696D"/>
    <w:rsid w:val="00206B43"/>
    <w:rsid w:val="00207FFD"/>
    <w:rsid w:val="0021228D"/>
    <w:rsid w:val="0021335F"/>
    <w:rsid w:val="00213742"/>
    <w:rsid w:val="00213A08"/>
    <w:rsid w:val="002144BE"/>
    <w:rsid w:val="00214525"/>
    <w:rsid w:val="00214F30"/>
    <w:rsid w:val="00215B83"/>
    <w:rsid w:val="00216574"/>
    <w:rsid w:val="00216946"/>
    <w:rsid w:val="00217E32"/>
    <w:rsid w:val="00217EFA"/>
    <w:rsid w:val="0022040E"/>
    <w:rsid w:val="0022071A"/>
    <w:rsid w:val="0022143F"/>
    <w:rsid w:val="00221A4E"/>
    <w:rsid w:val="002222BF"/>
    <w:rsid w:val="00222C8B"/>
    <w:rsid w:val="00222CA2"/>
    <w:rsid w:val="00223B9C"/>
    <w:rsid w:val="0022434A"/>
    <w:rsid w:val="00224514"/>
    <w:rsid w:val="00224A1D"/>
    <w:rsid w:val="00224F51"/>
    <w:rsid w:val="0022635B"/>
    <w:rsid w:val="002264EE"/>
    <w:rsid w:val="002269B8"/>
    <w:rsid w:val="002278B0"/>
    <w:rsid w:val="00227DFF"/>
    <w:rsid w:val="00230377"/>
    <w:rsid w:val="002305EE"/>
    <w:rsid w:val="00230E85"/>
    <w:rsid w:val="002310F2"/>
    <w:rsid w:val="002312DE"/>
    <w:rsid w:val="0023299E"/>
    <w:rsid w:val="00232B80"/>
    <w:rsid w:val="00234EFA"/>
    <w:rsid w:val="002351DB"/>
    <w:rsid w:val="002353D3"/>
    <w:rsid w:val="00235A6F"/>
    <w:rsid w:val="00235E24"/>
    <w:rsid w:val="00236D9E"/>
    <w:rsid w:val="00237509"/>
    <w:rsid w:val="0023758F"/>
    <w:rsid w:val="00237676"/>
    <w:rsid w:val="00237773"/>
    <w:rsid w:val="00237CF0"/>
    <w:rsid w:val="002409D0"/>
    <w:rsid w:val="00241EEC"/>
    <w:rsid w:val="00244670"/>
    <w:rsid w:val="00244996"/>
    <w:rsid w:val="00244C2A"/>
    <w:rsid w:val="002450A0"/>
    <w:rsid w:val="0024560D"/>
    <w:rsid w:val="00246541"/>
    <w:rsid w:val="002508EA"/>
    <w:rsid w:val="002510DF"/>
    <w:rsid w:val="00251438"/>
    <w:rsid w:val="002518D7"/>
    <w:rsid w:val="00251A20"/>
    <w:rsid w:val="00251BCC"/>
    <w:rsid w:val="00253158"/>
    <w:rsid w:val="00253B47"/>
    <w:rsid w:val="002541AA"/>
    <w:rsid w:val="002546FE"/>
    <w:rsid w:val="00255FBE"/>
    <w:rsid w:val="0025623A"/>
    <w:rsid w:val="0025719C"/>
    <w:rsid w:val="002574C8"/>
    <w:rsid w:val="00257558"/>
    <w:rsid w:val="00257A02"/>
    <w:rsid w:val="00257D00"/>
    <w:rsid w:val="00260245"/>
    <w:rsid w:val="00260DC4"/>
    <w:rsid w:val="00261EF1"/>
    <w:rsid w:val="00262E2F"/>
    <w:rsid w:val="00263B62"/>
    <w:rsid w:val="0026447E"/>
    <w:rsid w:val="002647F0"/>
    <w:rsid w:val="002647F3"/>
    <w:rsid w:val="002653E4"/>
    <w:rsid w:val="002672BF"/>
    <w:rsid w:val="00267C82"/>
    <w:rsid w:val="002711AC"/>
    <w:rsid w:val="00272198"/>
    <w:rsid w:val="002721AD"/>
    <w:rsid w:val="00272574"/>
    <w:rsid w:val="00272901"/>
    <w:rsid w:val="002729C4"/>
    <w:rsid w:val="00272BE2"/>
    <w:rsid w:val="00272ECB"/>
    <w:rsid w:val="00273086"/>
    <w:rsid w:val="0027375B"/>
    <w:rsid w:val="00273B19"/>
    <w:rsid w:val="002750D6"/>
    <w:rsid w:val="00275986"/>
    <w:rsid w:val="002764C9"/>
    <w:rsid w:val="002776BD"/>
    <w:rsid w:val="002777A8"/>
    <w:rsid w:val="00280215"/>
    <w:rsid w:val="00280C60"/>
    <w:rsid w:val="00280F01"/>
    <w:rsid w:val="00281E32"/>
    <w:rsid w:val="00282423"/>
    <w:rsid w:val="00282EB8"/>
    <w:rsid w:val="00283CA0"/>
    <w:rsid w:val="00285093"/>
    <w:rsid w:val="0028666E"/>
    <w:rsid w:val="002867BD"/>
    <w:rsid w:val="002873D7"/>
    <w:rsid w:val="00287BF1"/>
    <w:rsid w:val="00287FCD"/>
    <w:rsid w:val="0029122E"/>
    <w:rsid w:val="00291729"/>
    <w:rsid w:val="00291DFD"/>
    <w:rsid w:val="00293FD8"/>
    <w:rsid w:val="00294440"/>
    <w:rsid w:val="00295A05"/>
    <w:rsid w:val="00296215"/>
    <w:rsid w:val="00296F02"/>
    <w:rsid w:val="00297905"/>
    <w:rsid w:val="0029793F"/>
    <w:rsid w:val="002A0134"/>
    <w:rsid w:val="002A1826"/>
    <w:rsid w:val="002A1F2C"/>
    <w:rsid w:val="002A2307"/>
    <w:rsid w:val="002A267D"/>
    <w:rsid w:val="002A2D15"/>
    <w:rsid w:val="002A337D"/>
    <w:rsid w:val="002A3A6E"/>
    <w:rsid w:val="002A4500"/>
    <w:rsid w:val="002A5685"/>
    <w:rsid w:val="002A5798"/>
    <w:rsid w:val="002A59C5"/>
    <w:rsid w:val="002A5CB2"/>
    <w:rsid w:val="002A5E68"/>
    <w:rsid w:val="002A6CFE"/>
    <w:rsid w:val="002A71DF"/>
    <w:rsid w:val="002B0B57"/>
    <w:rsid w:val="002B123D"/>
    <w:rsid w:val="002B1C61"/>
    <w:rsid w:val="002B2865"/>
    <w:rsid w:val="002B32CE"/>
    <w:rsid w:val="002B3DA5"/>
    <w:rsid w:val="002B4528"/>
    <w:rsid w:val="002B4847"/>
    <w:rsid w:val="002B489B"/>
    <w:rsid w:val="002B58FF"/>
    <w:rsid w:val="002B5AB5"/>
    <w:rsid w:val="002B6D36"/>
    <w:rsid w:val="002C1BD4"/>
    <w:rsid w:val="002C1DB2"/>
    <w:rsid w:val="002C1F45"/>
    <w:rsid w:val="002C4327"/>
    <w:rsid w:val="002C46BD"/>
    <w:rsid w:val="002C47E8"/>
    <w:rsid w:val="002C4DF7"/>
    <w:rsid w:val="002C5B58"/>
    <w:rsid w:val="002C6900"/>
    <w:rsid w:val="002C6F84"/>
    <w:rsid w:val="002C7119"/>
    <w:rsid w:val="002D013B"/>
    <w:rsid w:val="002D047A"/>
    <w:rsid w:val="002D0A2B"/>
    <w:rsid w:val="002D0FE1"/>
    <w:rsid w:val="002D11C7"/>
    <w:rsid w:val="002D1AF9"/>
    <w:rsid w:val="002D2196"/>
    <w:rsid w:val="002D230F"/>
    <w:rsid w:val="002D47AE"/>
    <w:rsid w:val="002D4A8D"/>
    <w:rsid w:val="002D4D2B"/>
    <w:rsid w:val="002D4FE3"/>
    <w:rsid w:val="002D5177"/>
    <w:rsid w:val="002D55D3"/>
    <w:rsid w:val="002D5657"/>
    <w:rsid w:val="002D5775"/>
    <w:rsid w:val="002D591D"/>
    <w:rsid w:val="002E0377"/>
    <w:rsid w:val="002E06F4"/>
    <w:rsid w:val="002E09F2"/>
    <w:rsid w:val="002E0D93"/>
    <w:rsid w:val="002E0E3D"/>
    <w:rsid w:val="002E139D"/>
    <w:rsid w:val="002E15BD"/>
    <w:rsid w:val="002E16D6"/>
    <w:rsid w:val="002E1A09"/>
    <w:rsid w:val="002E1F94"/>
    <w:rsid w:val="002E22A6"/>
    <w:rsid w:val="002E2A84"/>
    <w:rsid w:val="002E2D96"/>
    <w:rsid w:val="002E302D"/>
    <w:rsid w:val="002E4177"/>
    <w:rsid w:val="002E4845"/>
    <w:rsid w:val="002E5688"/>
    <w:rsid w:val="002E5FCC"/>
    <w:rsid w:val="002E61E3"/>
    <w:rsid w:val="002E7027"/>
    <w:rsid w:val="002E70E6"/>
    <w:rsid w:val="002F0109"/>
    <w:rsid w:val="002F0238"/>
    <w:rsid w:val="002F0264"/>
    <w:rsid w:val="002F0530"/>
    <w:rsid w:val="002F0AAB"/>
    <w:rsid w:val="002F13A0"/>
    <w:rsid w:val="002F1733"/>
    <w:rsid w:val="002F1935"/>
    <w:rsid w:val="002F1C9B"/>
    <w:rsid w:val="002F2F8C"/>
    <w:rsid w:val="002F37D8"/>
    <w:rsid w:val="002F3928"/>
    <w:rsid w:val="002F3A3F"/>
    <w:rsid w:val="002F49BB"/>
    <w:rsid w:val="002F57FA"/>
    <w:rsid w:val="002F5C4C"/>
    <w:rsid w:val="002F6216"/>
    <w:rsid w:val="002F64AD"/>
    <w:rsid w:val="002F6A92"/>
    <w:rsid w:val="002F6D73"/>
    <w:rsid w:val="002F7030"/>
    <w:rsid w:val="002F70CC"/>
    <w:rsid w:val="002F7116"/>
    <w:rsid w:val="002F79B7"/>
    <w:rsid w:val="002F7B1B"/>
    <w:rsid w:val="00301368"/>
    <w:rsid w:val="0030179F"/>
    <w:rsid w:val="00301DD7"/>
    <w:rsid w:val="003027A2"/>
    <w:rsid w:val="003032A3"/>
    <w:rsid w:val="00303606"/>
    <w:rsid w:val="003040F7"/>
    <w:rsid w:val="003045D2"/>
    <w:rsid w:val="003071EE"/>
    <w:rsid w:val="003106A7"/>
    <w:rsid w:val="00310882"/>
    <w:rsid w:val="00310F6B"/>
    <w:rsid w:val="00311876"/>
    <w:rsid w:val="00311CBA"/>
    <w:rsid w:val="003126C9"/>
    <w:rsid w:val="0031326D"/>
    <w:rsid w:val="00313A7C"/>
    <w:rsid w:val="0031459B"/>
    <w:rsid w:val="003147EA"/>
    <w:rsid w:val="00314ECE"/>
    <w:rsid w:val="00314F8A"/>
    <w:rsid w:val="00315ABE"/>
    <w:rsid w:val="00315F3C"/>
    <w:rsid w:val="00316C32"/>
    <w:rsid w:val="00317F26"/>
    <w:rsid w:val="00320330"/>
    <w:rsid w:val="00320523"/>
    <w:rsid w:val="0032069A"/>
    <w:rsid w:val="00321546"/>
    <w:rsid w:val="003219F4"/>
    <w:rsid w:val="00321C90"/>
    <w:rsid w:val="00322F7E"/>
    <w:rsid w:val="00323399"/>
    <w:rsid w:val="00323DF7"/>
    <w:rsid w:val="00324126"/>
    <w:rsid w:val="00324169"/>
    <w:rsid w:val="00324C19"/>
    <w:rsid w:val="00325697"/>
    <w:rsid w:val="00325CEC"/>
    <w:rsid w:val="00325E92"/>
    <w:rsid w:val="003263C4"/>
    <w:rsid w:val="0032640A"/>
    <w:rsid w:val="00326446"/>
    <w:rsid w:val="00326511"/>
    <w:rsid w:val="003266E7"/>
    <w:rsid w:val="003268E3"/>
    <w:rsid w:val="0032740E"/>
    <w:rsid w:val="00327A84"/>
    <w:rsid w:val="00330C97"/>
    <w:rsid w:val="003319A6"/>
    <w:rsid w:val="003331A7"/>
    <w:rsid w:val="003336F2"/>
    <w:rsid w:val="00333CD1"/>
    <w:rsid w:val="00333CE3"/>
    <w:rsid w:val="00335125"/>
    <w:rsid w:val="003359D4"/>
    <w:rsid w:val="00336243"/>
    <w:rsid w:val="0033636A"/>
    <w:rsid w:val="0033650E"/>
    <w:rsid w:val="003365D7"/>
    <w:rsid w:val="00336762"/>
    <w:rsid w:val="00337EFE"/>
    <w:rsid w:val="003402DA"/>
    <w:rsid w:val="00340724"/>
    <w:rsid w:val="00340B25"/>
    <w:rsid w:val="00340ECF"/>
    <w:rsid w:val="003411D6"/>
    <w:rsid w:val="0034157C"/>
    <w:rsid w:val="00341F89"/>
    <w:rsid w:val="003422FA"/>
    <w:rsid w:val="003429AC"/>
    <w:rsid w:val="003429C8"/>
    <w:rsid w:val="00342B87"/>
    <w:rsid w:val="00342F23"/>
    <w:rsid w:val="00343283"/>
    <w:rsid w:val="0034380D"/>
    <w:rsid w:val="00343F13"/>
    <w:rsid w:val="0034420C"/>
    <w:rsid w:val="00344219"/>
    <w:rsid w:val="0034450F"/>
    <w:rsid w:val="00344E44"/>
    <w:rsid w:val="00346358"/>
    <w:rsid w:val="003467B5"/>
    <w:rsid w:val="00346AC9"/>
    <w:rsid w:val="00346F4A"/>
    <w:rsid w:val="00350247"/>
    <w:rsid w:val="00350F2F"/>
    <w:rsid w:val="00351E4E"/>
    <w:rsid w:val="0035221F"/>
    <w:rsid w:val="00352F84"/>
    <w:rsid w:val="00353231"/>
    <w:rsid w:val="0035471F"/>
    <w:rsid w:val="0035498E"/>
    <w:rsid w:val="003559AA"/>
    <w:rsid w:val="00355DE8"/>
    <w:rsid w:val="003565B1"/>
    <w:rsid w:val="003573A1"/>
    <w:rsid w:val="0035797B"/>
    <w:rsid w:val="003608E2"/>
    <w:rsid w:val="00360A1F"/>
    <w:rsid w:val="003618FD"/>
    <w:rsid w:val="00361969"/>
    <w:rsid w:val="00361BA3"/>
    <w:rsid w:val="00361BB4"/>
    <w:rsid w:val="00362208"/>
    <w:rsid w:val="0036228B"/>
    <w:rsid w:val="00362A68"/>
    <w:rsid w:val="00362D17"/>
    <w:rsid w:val="0036368C"/>
    <w:rsid w:val="0036436A"/>
    <w:rsid w:val="00365849"/>
    <w:rsid w:val="00365B5A"/>
    <w:rsid w:val="00365DA8"/>
    <w:rsid w:val="00365DC6"/>
    <w:rsid w:val="00365DED"/>
    <w:rsid w:val="00366311"/>
    <w:rsid w:val="0036767D"/>
    <w:rsid w:val="00367DDE"/>
    <w:rsid w:val="00367E42"/>
    <w:rsid w:val="00367F5D"/>
    <w:rsid w:val="00367F74"/>
    <w:rsid w:val="00367FF1"/>
    <w:rsid w:val="00370051"/>
    <w:rsid w:val="003703DA"/>
    <w:rsid w:val="00370922"/>
    <w:rsid w:val="00370E40"/>
    <w:rsid w:val="00371952"/>
    <w:rsid w:val="00371B68"/>
    <w:rsid w:val="0037247C"/>
    <w:rsid w:val="00372E61"/>
    <w:rsid w:val="0037306B"/>
    <w:rsid w:val="003732E1"/>
    <w:rsid w:val="0037337A"/>
    <w:rsid w:val="003753C6"/>
    <w:rsid w:val="0037565C"/>
    <w:rsid w:val="00375666"/>
    <w:rsid w:val="00375681"/>
    <w:rsid w:val="0037593E"/>
    <w:rsid w:val="00375B30"/>
    <w:rsid w:val="00375D40"/>
    <w:rsid w:val="0037788C"/>
    <w:rsid w:val="0038036C"/>
    <w:rsid w:val="0038048D"/>
    <w:rsid w:val="0038057C"/>
    <w:rsid w:val="00381106"/>
    <w:rsid w:val="00381AD5"/>
    <w:rsid w:val="00382DA5"/>
    <w:rsid w:val="00384406"/>
    <w:rsid w:val="003873D8"/>
    <w:rsid w:val="00387560"/>
    <w:rsid w:val="0039012A"/>
    <w:rsid w:val="003906D1"/>
    <w:rsid w:val="00391D3A"/>
    <w:rsid w:val="003920F0"/>
    <w:rsid w:val="00392B60"/>
    <w:rsid w:val="003935AC"/>
    <w:rsid w:val="0039379F"/>
    <w:rsid w:val="003941E3"/>
    <w:rsid w:val="0039433C"/>
    <w:rsid w:val="0039446F"/>
    <w:rsid w:val="003944AB"/>
    <w:rsid w:val="003947D6"/>
    <w:rsid w:val="00395922"/>
    <w:rsid w:val="0039594E"/>
    <w:rsid w:val="00397037"/>
    <w:rsid w:val="0039734A"/>
    <w:rsid w:val="0039735B"/>
    <w:rsid w:val="00397D3A"/>
    <w:rsid w:val="00397DC4"/>
    <w:rsid w:val="00397EBA"/>
    <w:rsid w:val="00397FCD"/>
    <w:rsid w:val="003A0168"/>
    <w:rsid w:val="003A029D"/>
    <w:rsid w:val="003A1675"/>
    <w:rsid w:val="003A1CBC"/>
    <w:rsid w:val="003A214A"/>
    <w:rsid w:val="003A2DEC"/>
    <w:rsid w:val="003A3B85"/>
    <w:rsid w:val="003A3BA2"/>
    <w:rsid w:val="003A4BBF"/>
    <w:rsid w:val="003A5B24"/>
    <w:rsid w:val="003A61E9"/>
    <w:rsid w:val="003A6523"/>
    <w:rsid w:val="003A694D"/>
    <w:rsid w:val="003A6A95"/>
    <w:rsid w:val="003A6D7E"/>
    <w:rsid w:val="003A7F43"/>
    <w:rsid w:val="003B0333"/>
    <w:rsid w:val="003B03AC"/>
    <w:rsid w:val="003B1B8F"/>
    <w:rsid w:val="003B28C0"/>
    <w:rsid w:val="003B32E9"/>
    <w:rsid w:val="003B3B27"/>
    <w:rsid w:val="003B3C70"/>
    <w:rsid w:val="003B4039"/>
    <w:rsid w:val="003B4112"/>
    <w:rsid w:val="003B4793"/>
    <w:rsid w:val="003B47FD"/>
    <w:rsid w:val="003B48B8"/>
    <w:rsid w:val="003B48EC"/>
    <w:rsid w:val="003B4B83"/>
    <w:rsid w:val="003B56EF"/>
    <w:rsid w:val="003B5E2F"/>
    <w:rsid w:val="003B5FD7"/>
    <w:rsid w:val="003B78C4"/>
    <w:rsid w:val="003C0466"/>
    <w:rsid w:val="003C08DF"/>
    <w:rsid w:val="003C183D"/>
    <w:rsid w:val="003C1890"/>
    <w:rsid w:val="003C19E9"/>
    <w:rsid w:val="003C22F8"/>
    <w:rsid w:val="003C25A3"/>
    <w:rsid w:val="003C2AAD"/>
    <w:rsid w:val="003C33EF"/>
    <w:rsid w:val="003C39F9"/>
    <w:rsid w:val="003C3DF2"/>
    <w:rsid w:val="003C4A55"/>
    <w:rsid w:val="003C572A"/>
    <w:rsid w:val="003C5AF1"/>
    <w:rsid w:val="003C6EF6"/>
    <w:rsid w:val="003C6FF0"/>
    <w:rsid w:val="003C726A"/>
    <w:rsid w:val="003C7A71"/>
    <w:rsid w:val="003C7B1B"/>
    <w:rsid w:val="003C7DE0"/>
    <w:rsid w:val="003D0085"/>
    <w:rsid w:val="003D0528"/>
    <w:rsid w:val="003D05CF"/>
    <w:rsid w:val="003D1093"/>
    <w:rsid w:val="003D16A0"/>
    <w:rsid w:val="003D1888"/>
    <w:rsid w:val="003D1E02"/>
    <w:rsid w:val="003D216E"/>
    <w:rsid w:val="003D267C"/>
    <w:rsid w:val="003D26D5"/>
    <w:rsid w:val="003D4351"/>
    <w:rsid w:val="003D48A1"/>
    <w:rsid w:val="003D497F"/>
    <w:rsid w:val="003D4DC8"/>
    <w:rsid w:val="003D5434"/>
    <w:rsid w:val="003D6793"/>
    <w:rsid w:val="003D67D3"/>
    <w:rsid w:val="003D6F52"/>
    <w:rsid w:val="003E088D"/>
    <w:rsid w:val="003E2E1E"/>
    <w:rsid w:val="003E33D4"/>
    <w:rsid w:val="003E38A8"/>
    <w:rsid w:val="003E4377"/>
    <w:rsid w:val="003E46DB"/>
    <w:rsid w:val="003E55D8"/>
    <w:rsid w:val="003E569B"/>
    <w:rsid w:val="003E61F7"/>
    <w:rsid w:val="003E675C"/>
    <w:rsid w:val="003E6D93"/>
    <w:rsid w:val="003E6EEA"/>
    <w:rsid w:val="003E755D"/>
    <w:rsid w:val="003F0424"/>
    <w:rsid w:val="003F14E2"/>
    <w:rsid w:val="003F1E59"/>
    <w:rsid w:val="003F22BA"/>
    <w:rsid w:val="003F27F2"/>
    <w:rsid w:val="003F2C37"/>
    <w:rsid w:val="003F2D34"/>
    <w:rsid w:val="003F43C6"/>
    <w:rsid w:val="003F4631"/>
    <w:rsid w:val="003F5249"/>
    <w:rsid w:val="003F5461"/>
    <w:rsid w:val="003F56D2"/>
    <w:rsid w:val="003F5D31"/>
    <w:rsid w:val="003F5E8D"/>
    <w:rsid w:val="003F5EB6"/>
    <w:rsid w:val="003F620F"/>
    <w:rsid w:val="003F64D4"/>
    <w:rsid w:val="003F65DE"/>
    <w:rsid w:val="003F66AD"/>
    <w:rsid w:val="003F7204"/>
    <w:rsid w:val="004005A9"/>
    <w:rsid w:val="00400742"/>
    <w:rsid w:val="00400DB2"/>
    <w:rsid w:val="00401296"/>
    <w:rsid w:val="004013E5"/>
    <w:rsid w:val="004018AF"/>
    <w:rsid w:val="00402A7E"/>
    <w:rsid w:val="004033D3"/>
    <w:rsid w:val="004034EB"/>
    <w:rsid w:val="00403D24"/>
    <w:rsid w:val="004042A3"/>
    <w:rsid w:val="00404D53"/>
    <w:rsid w:val="0040578D"/>
    <w:rsid w:val="004058BC"/>
    <w:rsid w:val="00405B22"/>
    <w:rsid w:val="00406B48"/>
    <w:rsid w:val="00406CA8"/>
    <w:rsid w:val="00406D1E"/>
    <w:rsid w:val="00406E5E"/>
    <w:rsid w:val="00407052"/>
    <w:rsid w:val="004077FB"/>
    <w:rsid w:val="00407AC3"/>
    <w:rsid w:val="00407D19"/>
    <w:rsid w:val="00407E8A"/>
    <w:rsid w:val="00410216"/>
    <w:rsid w:val="00410260"/>
    <w:rsid w:val="00410682"/>
    <w:rsid w:val="004108CD"/>
    <w:rsid w:val="00410922"/>
    <w:rsid w:val="00411681"/>
    <w:rsid w:val="00411F00"/>
    <w:rsid w:val="0041219C"/>
    <w:rsid w:val="00413F2C"/>
    <w:rsid w:val="00414445"/>
    <w:rsid w:val="00414E3B"/>
    <w:rsid w:val="0041515C"/>
    <w:rsid w:val="0041557A"/>
    <w:rsid w:val="0041594F"/>
    <w:rsid w:val="00416689"/>
    <w:rsid w:val="0041668A"/>
    <w:rsid w:val="004166CF"/>
    <w:rsid w:val="00416A7D"/>
    <w:rsid w:val="00416C91"/>
    <w:rsid w:val="00416F54"/>
    <w:rsid w:val="004170C3"/>
    <w:rsid w:val="00417D0F"/>
    <w:rsid w:val="00420981"/>
    <w:rsid w:val="00421D10"/>
    <w:rsid w:val="00422645"/>
    <w:rsid w:val="00422E17"/>
    <w:rsid w:val="00423012"/>
    <w:rsid w:val="00423301"/>
    <w:rsid w:val="0042332C"/>
    <w:rsid w:val="00423E6F"/>
    <w:rsid w:val="00423EA9"/>
    <w:rsid w:val="0042430B"/>
    <w:rsid w:val="0042448D"/>
    <w:rsid w:val="004252CB"/>
    <w:rsid w:val="00426282"/>
    <w:rsid w:val="004264DA"/>
    <w:rsid w:val="0042668D"/>
    <w:rsid w:val="004273BA"/>
    <w:rsid w:val="00430364"/>
    <w:rsid w:val="004303FD"/>
    <w:rsid w:val="00430899"/>
    <w:rsid w:val="00432A5F"/>
    <w:rsid w:val="004337D9"/>
    <w:rsid w:val="0043439B"/>
    <w:rsid w:val="004345C0"/>
    <w:rsid w:val="00435525"/>
    <w:rsid w:val="00436446"/>
    <w:rsid w:val="004366F7"/>
    <w:rsid w:val="00436FFD"/>
    <w:rsid w:val="00440ADD"/>
    <w:rsid w:val="00440C73"/>
    <w:rsid w:val="00440CEF"/>
    <w:rsid w:val="00441A7D"/>
    <w:rsid w:val="004424AF"/>
    <w:rsid w:val="004428AF"/>
    <w:rsid w:val="00442FC2"/>
    <w:rsid w:val="004432F6"/>
    <w:rsid w:val="00443CE8"/>
    <w:rsid w:val="0044524A"/>
    <w:rsid w:val="00445529"/>
    <w:rsid w:val="00445FD2"/>
    <w:rsid w:val="00446BD0"/>
    <w:rsid w:val="004504A9"/>
    <w:rsid w:val="004506F3"/>
    <w:rsid w:val="00451426"/>
    <w:rsid w:val="00451BBE"/>
    <w:rsid w:val="00451F80"/>
    <w:rsid w:val="00451FDE"/>
    <w:rsid w:val="004523FB"/>
    <w:rsid w:val="004527BF"/>
    <w:rsid w:val="00452EAE"/>
    <w:rsid w:val="00452FE1"/>
    <w:rsid w:val="00453766"/>
    <w:rsid w:val="0045432F"/>
    <w:rsid w:val="00455436"/>
    <w:rsid w:val="0045585E"/>
    <w:rsid w:val="0045741E"/>
    <w:rsid w:val="0045784F"/>
    <w:rsid w:val="00457AAA"/>
    <w:rsid w:val="00457FE2"/>
    <w:rsid w:val="0046032C"/>
    <w:rsid w:val="004617D0"/>
    <w:rsid w:val="00461FA7"/>
    <w:rsid w:val="00462370"/>
    <w:rsid w:val="00462CC9"/>
    <w:rsid w:val="00462D8E"/>
    <w:rsid w:val="004634C5"/>
    <w:rsid w:val="0046407A"/>
    <w:rsid w:val="00464CB0"/>
    <w:rsid w:val="00465175"/>
    <w:rsid w:val="00465AA2"/>
    <w:rsid w:val="00465B92"/>
    <w:rsid w:val="00466521"/>
    <w:rsid w:val="00467177"/>
    <w:rsid w:val="00467218"/>
    <w:rsid w:val="00467CC8"/>
    <w:rsid w:val="00467E99"/>
    <w:rsid w:val="00470720"/>
    <w:rsid w:val="00470B7A"/>
    <w:rsid w:val="004710BF"/>
    <w:rsid w:val="004716BA"/>
    <w:rsid w:val="0047245E"/>
    <w:rsid w:val="004725C8"/>
    <w:rsid w:val="00472B9A"/>
    <w:rsid w:val="00473A36"/>
    <w:rsid w:val="00473B09"/>
    <w:rsid w:val="00473E23"/>
    <w:rsid w:val="004747B3"/>
    <w:rsid w:val="00475000"/>
    <w:rsid w:val="004758B5"/>
    <w:rsid w:val="0047614E"/>
    <w:rsid w:val="00476F63"/>
    <w:rsid w:val="00477297"/>
    <w:rsid w:val="004777DC"/>
    <w:rsid w:val="00477942"/>
    <w:rsid w:val="00477BAC"/>
    <w:rsid w:val="004800EB"/>
    <w:rsid w:val="0048031B"/>
    <w:rsid w:val="004823DF"/>
    <w:rsid w:val="004828BC"/>
    <w:rsid w:val="00483FEE"/>
    <w:rsid w:val="00484676"/>
    <w:rsid w:val="00484957"/>
    <w:rsid w:val="00484F74"/>
    <w:rsid w:val="0048511F"/>
    <w:rsid w:val="004856BC"/>
    <w:rsid w:val="00485EB1"/>
    <w:rsid w:val="0048629A"/>
    <w:rsid w:val="00486304"/>
    <w:rsid w:val="00486902"/>
    <w:rsid w:val="00486B2D"/>
    <w:rsid w:val="00487208"/>
    <w:rsid w:val="004873A4"/>
    <w:rsid w:val="00487A49"/>
    <w:rsid w:val="00490C19"/>
    <w:rsid w:val="0049187C"/>
    <w:rsid w:val="00491DAF"/>
    <w:rsid w:val="004923DB"/>
    <w:rsid w:val="0049324F"/>
    <w:rsid w:val="0049332E"/>
    <w:rsid w:val="00494741"/>
    <w:rsid w:val="0049599B"/>
    <w:rsid w:val="004966E8"/>
    <w:rsid w:val="004969E1"/>
    <w:rsid w:val="00496C78"/>
    <w:rsid w:val="0049721A"/>
    <w:rsid w:val="004973FA"/>
    <w:rsid w:val="004A01D0"/>
    <w:rsid w:val="004A0D06"/>
    <w:rsid w:val="004A3498"/>
    <w:rsid w:val="004A4713"/>
    <w:rsid w:val="004A4D6D"/>
    <w:rsid w:val="004A51AF"/>
    <w:rsid w:val="004A54A8"/>
    <w:rsid w:val="004A60C3"/>
    <w:rsid w:val="004A6805"/>
    <w:rsid w:val="004A7737"/>
    <w:rsid w:val="004A7998"/>
    <w:rsid w:val="004A799D"/>
    <w:rsid w:val="004B0577"/>
    <w:rsid w:val="004B1130"/>
    <w:rsid w:val="004B20FC"/>
    <w:rsid w:val="004B44E4"/>
    <w:rsid w:val="004B4B17"/>
    <w:rsid w:val="004B4D4A"/>
    <w:rsid w:val="004B5EF6"/>
    <w:rsid w:val="004B6A10"/>
    <w:rsid w:val="004B7232"/>
    <w:rsid w:val="004B7353"/>
    <w:rsid w:val="004B7A68"/>
    <w:rsid w:val="004B7BE2"/>
    <w:rsid w:val="004B7C4C"/>
    <w:rsid w:val="004B7C87"/>
    <w:rsid w:val="004B7D1F"/>
    <w:rsid w:val="004B7E81"/>
    <w:rsid w:val="004C0E8D"/>
    <w:rsid w:val="004C0F86"/>
    <w:rsid w:val="004C1372"/>
    <w:rsid w:val="004C1462"/>
    <w:rsid w:val="004C2227"/>
    <w:rsid w:val="004C24CF"/>
    <w:rsid w:val="004C3594"/>
    <w:rsid w:val="004C515F"/>
    <w:rsid w:val="004C5B3F"/>
    <w:rsid w:val="004C63B9"/>
    <w:rsid w:val="004C6EEF"/>
    <w:rsid w:val="004C7386"/>
    <w:rsid w:val="004D058B"/>
    <w:rsid w:val="004D0A40"/>
    <w:rsid w:val="004D0EC3"/>
    <w:rsid w:val="004D142D"/>
    <w:rsid w:val="004D19D4"/>
    <w:rsid w:val="004D3328"/>
    <w:rsid w:val="004D387D"/>
    <w:rsid w:val="004D5506"/>
    <w:rsid w:val="004D5B46"/>
    <w:rsid w:val="004D5B77"/>
    <w:rsid w:val="004D6073"/>
    <w:rsid w:val="004D62AB"/>
    <w:rsid w:val="004D6645"/>
    <w:rsid w:val="004D6B4E"/>
    <w:rsid w:val="004D6DAB"/>
    <w:rsid w:val="004D7477"/>
    <w:rsid w:val="004D7A28"/>
    <w:rsid w:val="004D7BA7"/>
    <w:rsid w:val="004E0201"/>
    <w:rsid w:val="004E1B42"/>
    <w:rsid w:val="004E289B"/>
    <w:rsid w:val="004E3D5C"/>
    <w:rsid w:val="004E4142"/>
    <w:rsid w:val="004E4DD7"/>
    <w:rsid w:val="004E4F75"/>
    <w:rsid w:val="004E4FC1"/>
    <w:rsid w:val="004E68EE"/>
    <w:rsid w:val="004E78C8"/>
    <w:rsid w:val="004F12EE"/>
    <w:rsid w:val="004F24D5"/>
    <w:rsid w:val="004F2A58"/>
    <w:rsid w:val="004F4C6D"/>
    <w:rsid w:val="004F7ED3"/>
    <w:rsid w:val="0050060E"/>
    <w:rsid w:val="00501039"/>
    <w:rsid w:val="00501165"/>
    <w:rsid w:val="00501B1D"/>
    <w:rsid w:val="005064A2"/>
    <w:rsid w:val="00507634"/>
    <w:rsid w:val="0050764C"/>
    <w:rsid w:val="005079F5"/>
    <w:rsid w:val="0051003B"/>
    <w:rsid w:val="00510B8F"/>
    <w:rsid w:val="00511D90"/>
    <w:rsid w:val="00511FC9"/>
    <w:rsid w:val="005124A3"/>
    <w:rsid w:val="0051334E"/>
    <w:rsid w:val="005139DC"/>
    <w:rsid w:val="00513C98"/>
    <w:rsid w:val="00513CD4"/>
    <w:rsid w:val="00513DC5"/>
    <w:rsid w:val="00513F9F"/>
    <w:rsid w:val="0051400C"/>
    <w:rsid w:val="005148FB"/>
    <w:rsid w:val="0051515E"/>
    <w:rsid w:val="005154D2"/>
    <w:rsid w:val="0051577F"/>
    <w:rsid w:val="00515D31"/>
    <w:rsid w:val="00516096"/>
    <w:rsid w:val="00516643"/>
    <w:rsid w:val="00516EF9"/>
    <w:rsid w:val="005203D9"/>
    <w:rsid w:val="00520582"/>
    <w:rsid w:val="00520F9D"/>
    <w:rsid w:val="00521595"/>
    <w:rsid w:val="00522E1D"/>
    <w:rsid w:val="00522F53"/>
    <w:rsid w:val="00523B3F"/>
    <w:rsid w:val="00523C98"/>
    <w:rsid w:val="00524C01"/>
    <w:rsid w:val="00525394"/>
    <w:rsid w:val="00525D8C"/>
    <w:rsid w:val="005261FF"/>
    <w:rsid w:val="00526D9B"/>
    <w:rsid w:val="0052736C"/>
    <w:rsid w:val="005276A9"/>
    <w:rsid w:val="00527A04"/>
    <w:rsid w:val="00527FE1"/>
    <w:rsid w:val="00530235"/>
    <w:rsid w:val="00531563"/>
    <w:rsid w:val="00531809"/>
    <w:rsid w:val="00531EA6"/>
    <w:rsid w:val="0053217A"/>
    <w:rsid w:val="005321F4"/>
    <w:rsid w:val="00534222"/>
    <w:rsid w:val="00535CE2"/>
    <w:rsid w:val="00536DE5"/>
    <w:rsid w:val="00536E6A"/>
    <w:rsid w:val="00537C7F"/>
    <w:rsid w:val="00537EE5"/>
    <w:rsid w:val="005402E5"/>
    <w:rsid w:val="00540948"/>
    <w:rsid w:val="00540C56"/>
    <w:rsid w:val="00540DDC"/>
    <w:rsid w:val="00541325"/>
    <w:rsid w:val="00541A17"/>
    <w:rsid w:val="00541AE4"/>
    <w:rsid w:val="00542275"/>
    <w:rsid w:val="005427D6"/>
    <w:rsid w:val="005430F8"/>
    <w:rsid w:val="00543BED"/>
    <w:rsid w:val="00543EF9"/>
    <w:rsid w:val="0054451E"/>
    <w:rsid w:val="00544947"/>
    <w:rsid w:val="00544D28"/>
    <w:rsid w:val="005454A7"/>
    <w:rsid w:val="00545D99"/>
    <w:rsid w:val="00545DC0"/>
    <w:rsid w:val="00546111"/>
    <w:rsid w:val="0054613B"/>
    <w:rsid w:val="005461C8"/>
    <w:rsid w:val="00546339"/>
    <w:rsid w:val="00547D40"/>
    <w:rsid w:val="00550BCB"/>
    <w:rsid w:val="00552186"/>
    <w:rsid w:val="00552C8E"/>
    <w:rsid w:val="00552F8A"/>
    <w:rsid w:val="00553413"/>
    <w:rsid w:val="0055428F"/>
    <w:rsid w:val="00554D1D"/>
    <w:rsid w:val="00555316"/>
    <w:rsid w:val="00560029"/>
    <w:rsid w:val="00560D07"/>
    <w:rsid w:val="005613FF"/>
    <w:rsid w:val="005617F1"/>
    <w:rsid w:val="00561C3F"/>
    <w:rsid w:val="00562AEC"/>
    <w:rsid w:val="00562DC7"/>
    <w:rsid w:val="005639D4"/>
    <w:rsid w:val="0056412A"/>
    <w:rsid w:val="00564D9A"/>
    <w:rsid w:val="00564DBC"/>
    <w:rsid w:val="00564DBF"/>
    <w:rsid w:val="00565814"/>
    <w:rsid w:val="00565985"/>
    <w:rsid w:val="00565F27"/>
    <w:rsid w:val="005661B0"/>
    <w:rsid w:val="00566313"/>
    <w:rsid w:val="005665FF"/>
    <w:rsid w:val="005671C5"/>
    <w:rsid w:val="005672AC"/>
    <w:rsid w:val="005704F3"/>
    <w:rsid w:val="00570A21"/>
    <w:rsid w:val="005715BD"/>
    <w:rsid w:val="00572059"/>
    <w:rsid w:val="005724D2"/>
    <w:rsid w:val="0057293A"/>
    <w:rsid w:val="00575118"/>
    <w:rsid w:val="005756F8"/>
    <w:rsid w:val="00576375"/>
    <w:rsid w:val="00576680"/>
    <w:rsid w:val="00576CA5"/>
    <w:rsid w:val="00576F6C"/>
    <w:rsid w:val="00577002"/>
    <w:rsid w:val="0057717C"/>
    <w:rsid w:val="00580422"/>
    <w:rsid w:val="005808E3"/>
    <w:rsid w:val="005812E0"/>
    <w:rsid w:val="00581F73"/>
    <w:rsid w:val="00582FA2"/>
    <w:rsid w:val="0058491E"/>
    <w:rsid w:val="005858C1"/>
    <w:rsid w:val="005859D6"/>
    <w:rsid w:val="00585A23"/>
    <w:rsid w:val="00585CED"/>
    <w:rsid w:val="00585F56"/>
    <w:rsid w:val="00587134"/>
    <w:rsid w:val="00587C92"/>
    <w:rsid w:val="00587CF8"/>
    <w:rsid w:val="0059095D"/>
    <w:rsid w:val="00592133"/>
    <w:rsid w:val="00592225"/>
    <w:rsid w:val="0059261A"/>
    <w:rsid w:val="0059398F"/>
    <w:rsid w:val="00593A96"/>
    <w:rsid w:val="00593BF5"/>
    <w:rsid w:val="005940C9"/>
    <w:rsid w:val="00594B90"/>
    <w:rsid w:val="005954A1"/>
    <w:rsid w:val="005962FB"/>
    <w:rsid w:val="005976E0"/>
    <w:rsid w:val="00597DF9"/>
    <w:rsid w:val="005A09C3"/>
    <w:rsid w:val="005A0CBB"/>
    <w:rsid w:val="005A12EF"/>
    <w:rsid w:val="005A1F6C"/>
    <w:rsid w:val="005A1FF9"/>
    <w:rsid w:val="005A27E4"/>
    <w:rsid w:val="005A2AC7"/>
    <w:rsid w:val="005A5257"/>
    <w:rsid w:val="005A6B7A"/>
    <w:rsid w:val="005A6F5E"/>
    <w:rsid w:val="005A784E"/>
    <w:rsid w:val="005A7B49"/>
    <w:rsid w:val="005A7CF1"/>
    <w:rsid w:val="005B01C1"/>
    <w:rsid w:val="005B1249"/>
    <w:rsid w:val="005B16A7"/>
    <w:rsid w:val="005B2181"/>
    <w:rsid w:val="005B238A"/>
    <w:rsid w:val="005B3D4D"/>
    <w:rsid w:val="005B424C"/>
    <w:rsid w:val="005B4D04"/>
    <w:rsid w:val="005B55A5"/>
    <w:rsid w:val="005B55B8"/>
    <w:rsid w:val="005B6CA5"/>
    <w:rsid w:val="005B760C"/>
    <w:rsid w:val="005B76D3"/>
    <w:rsid w:val="005C0E75"/>
    <w:rsid w:val="005C14ED"/>
    <w:rsid w:val="005C1714"/>
    <w:rsid w:val="005C195E"/>
    <w:rsid w:val="005C24B6"/>
    <w:rsid w:val="005C27E0"/>
    <w:rsid w:val="005C2D36"/>
    <w:rsid w:val="005C30C1"/>
    <w:rsid w:val="005C32D9"/>
    <w:rsid w:val="005C48E0"/>
    <w:rsid w:val="005C4D9B"/>
    <w:rsid w:val="005C6025"/>
    <w:rsid w:val="005C66C6"/>
    <w:rsid w:val="005C6F6A"/>
    <w:rsid w:val="005C6F84"/>
    <w:rsid w:val="005C71D5"/>
    <w:rsid w:val="005C7A6C"/>
    <w:rsid w:val="005D12BB"/>
    <w:rsid w:val="005D142A"/>
    <w:rsid w:val="005D17F0"/>
    <w:rsid w:val="005D1A95"/>
    <w:rsid w:val="005D28EC"/>
    <w:rsid w:val="005D299C"/>
    <w:rsid w:val="005D2A93"/>
    <w:rsid w:val="005D2D3E"/>
    <w:rsid w:val="005D4738"/>
    <w:rsid w:val="005D4F34"/>
    <w:rsid w:val="005D5161"/>
    <w:rsid w:val="005D5336"/>
    <w:rsid w:val="005D5D02"/>
    <w:rsid w:val="005D60C4"/>
    <w:rsid w:val="005D6314"/>
    <w:rsid w:val="005D6364"/>
    <w:rsid w:val="005D72F4"/>
    <w:rsid w:val="005D76BC"/>
    <w:rsid w:val="005D7B84"/>
    <w:rsid w:val="005D7DD8"/>
    <w:rsid w:val="005D7FE5"/>
    <w:rsid w:val="005E0628"/>
    <w:rsid w:val="005E0B31"/>
    <w:rsid w:val="005E1218"/>
    <w:rsid w:val="005E240E"/>
    <w:rsid w:val="005E24E3"/>
    <w:rsid w:val="005E3301"/>
    <w:rsid w:val="005E443F"/>
    <w:rsid w:val="005E44AD"/>
    <w:rsid w:val="005E4BB7"/>
    <w:rsid w:val="005E4F24"/>
    <w:rsid w:val="005E5B3D"/>
    <w:rsid w:val="005E662E"/>
    <w:rsid w:val="005E6636"/>
    <w:rsid w:val="005E67EA"/>
    <w:rsid w:val="005E7091"/>
    <w:rsid w:val="005E77F1"/>
    <w:rsid w:val="005F06D8"/>
    <w:rsid w:val="005F07A2"/>
    <w:rsid w:val="005F0A33"/>
    <w:rsid w:val="005F163B"/>
    <w:rsid w:val="005F182F"/>
    <w:rsid w:val="005F1F5D"/>
    <w:rsid w:val="005F202B"/>
    <w:rsid w:val="005F2BB3"/>
    <w:rsid w:val="005F2BEA"/>
    <w:rsid w:val="005F2C86"/>
    <w:rsid w:val="005F38DB"/>
    <w:rsid w:val="005F3D15"/>
    <w:rsid w:val="005F4A45"/>
    <w:rsid w:val="005F661E"/>
    <w:rsid w:val="005F69D8"/>
    <w:rsid w:val="005F792E"/>
    <w:rsid w:val="005F7951"/>
    <w:rsid w:val="005F7DEB"/>
    <w:rsid w:val="00600057"/>
    <w:rsid w:val="00600604"/>
    <w:rsid w:val="00601231"/>
    <w:rsid w:val="006014C2"/>
    <w:rsid w:val="00601C97"/>
    <w:rsid w:val="00601D8B"/>
    <w:rsid w:val="00602C3E"/>
    <w:rsid w:val="00602F9C"/>
    <w:rsid w:val="00603B5F"/>
    <w:rsid w:val="00603CEB"/>
    <w:rsid w:val="00603DA0"/>
    <w:rsid w:val="006057E9"/>
    <w:rsid w:val="00606E69"/>
    <w:rsid w:val="006072E2"/>
    <w:rsid w:val="00607F58"/>
    <w:rsid w:val="0061030B"/>
    <w:rsid w:val="006113BF"/>
    <w:rsid w:val="006113FB"/>
    <w:rsid w:val="006114C0"/>
    <w:rsid w:val="006119E5"/>
    <w:rsid w:val="00612DA7"/>
    <w:rsid w:val="00613264"/>
    <w:rsid w:val="0061391E"/>
    <w:rsid w:val="006140BA"/>
    <w:rsid w:val="006148B6"/>
    <w:rsid w:val="00615830"/>
    <w:rsid w:val="00616459"/>
    <w:rsid w:val="00617A4B"/>
    <w:rsid w:val="00617BF0"/>
    <w:rsid w:val="00617D99"/>
    <w:rsid w:val="0062013B"/>
    <w:rsid w:val="0062074A"/>
    <w:rsid w:val="00620C4D"/>
    <w:rsid w:val="00620ECF"/>
    <w:rsid w:val="00621C4D"/>
    <w:rsid w:val="0062253C"/>
    <w:rsid w:val="00623313"/>
    <w:rsid w:val="00623333"/>
    <w:rsid w:val="00623864"/>
    <w:rsid w:val="00623888"/>
    <w:rsid w:val="00623A24"/>
    <w:rsid w:val="00623B9D"/>
    <w:rsid w:val="00623F1E"/>
    <w:rsid w:val="0062414E"/>
    <w:rsid w:val="00624343"/>
    <w:rsid w:val="00625A05"/>
    <w:rsid w:val="006271DC"/>
    <w:rsid w:val="00627A4E"/>
    <w:rsid w:val="00630681"/>
    <w:rsid w:val="006308F5"/>
    <w:rsid w:val="006310DD"/>
    <w:rsid w:val="006312A0"/>
    <w:rsid w:val="00631566"/>
    <w:rsid w:val="0063170A"/>
    <w:rsid w:val="00631F2F"/>
    <w:rsid w:val="0063205A"/>
    <w:rsid w:val="006320EE"/>
    <w:rsid w:val="0063223F"/>
    <w:rsid w:val="00632917"/>
    <w:rsid w:val="006338BF"/>
    <w:rsid w:val="006349E1"/>
    <w:rsid w:val="00634A59"/>
    <w:rsid w:val="00634D6D"/>
    <w:rsid w:val="006354D6"/>
    <w:rsid w:val="006369F9"/>
    <w:rsid w:val="00636C21"/>
    <w:rsid w:val="00636FA9"/>
    <w:rsid w:val="00637C4E"/>
    <w:rsid w:val="0064183A"/>
    <w:rsid w:val="006419FF"/>
    <w:rsid w:val="00641C99"/>
    <w:rsid w:val="00642335"/>
    <w:rsid w:val="00643166"/>
    <w:rsid w:val="0064316A"/>
    <w:rsid w:val="00643BF8"/>
    <w:rsid w:val="00644185"/>
    <w:rsid w:val="00644E16"/>
    <w:rsid w:val="006466AA"/>
    <w:rsid w:val="006467BC"/>
    <w:rsid w:val="00647800"/>
    <w:rsid w:val="0065036F"/>
    <w:rsid w:val="00650C93"/>
    <w:rsid w:val="00650D00"/>
    <w:rsid w:val="00651C99"/>
    <w:rsid w:val="00652186"/>
    <w:rsid w:val="0065231F"/>
    <w:rsid w:val="0065293E"/>
    <w:rsid w:val="00653099"/>
    <w:rsid w:val="00653388"/>
    <w:rsid w:val="006534BC"/>
    <w:rsid w:val="00654725"/>
    <w:rsid w:val="00654E8C"/>
    <w:rsid w:val="00655202"/>
    <w:rsid w:val="0065546A"/>
    <w:rsid w:val="00655F8E"/>
    <w:rsid w:val="0065649D"/>
    <w:rsid w:val="00656762"/>
    <w:rsid w:val="00656A39"/>
    <w:rsid w:val="00656ACF"/>
    <w:rsid w:val="00656C9D"/>
    <w:rsid w:val="006572C1"/>
    <w:rsid w:val="00657A3A"/>
    <w:rsid w:val="006604CE"/>
    <w:rsid w:val="00660B9E"/>
    <w:rsid w:val="00662563"/>
    <w:rsid w:val="00662C82"/>
    <w:rsid w:val="00662FB0"/>
    <w:rsid w:val="006641D6"/>
    <w:rsid w:val="006642D1"/>
    <w:rsid w:val="00664B2E"/>
    <w:rsid w:val="00665193"/>
    <w:rsid w:val="006656DE"/>
    <w:rsid w:val="00666379"/>
    <w:rsid w:val="006663E8"/>
    <w:rsid w:val="006665A9"/>
    <w:rsid w:val="00666B17"/>
    <w:rsid w:val="00666CD0"/>
    <w:rsid w:val="006676F1"/>
    <w:rsid w:val="00670AB7"/>
    <w:rsid w:val="00670CF2"/>
    <w:rsid w:val="00670E0A"/>
    <w:rsid w:val="0067107F"/>
    <w:rsid w:val="0067120B"/>
    <w:rsid w:val="006714B2"/>
    <w:rsid w:val="00671619"/>
    <w:rsid w:val="006716FE"/>
    <w:rsid w:val="00671C15"/>
    <w:rsid w:val="006727E7"/>
    <w:rsid w:val="00672A3A"/>
    <w:rsid w:val="00672D00"/>
    <w:rsid w:val="00672D23"/>
    <w:rsid w:val="00673A0B"/>
    <w:rsid w:val="0067477D"/>
    <w:rsid w:val="006748B2"/>
    <w:rsid w:val="0067562D"/>
    <w:rsid w:val="006756DC"/>
    <w:rsid w:val="0067570F"/>
    <w:rsid w:val="00675B48"/>
    <w:rsid w:val="00675FAD"/>
    <w:rsid w:val="00676F7C"/>
    <w:rsid w:val="006774D8"/>
    <w:rsid w:val="006778CF"/>
    <w:rsid w:val="006803F7"/>
    <w:rsid w:val="0068094B"/>
    <w:rsid w:val="006810BA"/>
    <w:rsid w:val="00681329"/>
    <w:rsid w:val="006813CF"/>
    <w:rsid w:val="00681620"/>
    <w:rsid w:val="006821C1"/>
    <w:rsid w:val="00683188"/>
    <w:rsid w:val="00683BAE"/>
    <w:rsid w:val="00684705"/>
    <w:rsid w:val="00685617"/>
    <w:rsid w:val="00685F5B"/>
    <w:rsid w:val="006864FD"/>
    <w:rsid w:val="00686F22"/>
    <w:rsid w:val="006872AA"/>
    <w:rsid w:val="0068752F"/>
    <w:rsid w:val="006901B0"/>
    <w:rsid w:val="00690649"/>
    <w:rsid w:val="0069076C"/>
    <w:rsid w:val="006914FB"/>
    <w:rsid w:val="006922CE"/>
    <w:rsid w:val="006929C2"/>
    <w:rsid w:val="00692CF1"/>
    <w:rsid w:val="006936AB"/>
    <w:rsid w:val="0069399E"/>
    <w:rsid w:val="006951DA"/>
    <w:rsid w:val="00695D8D"/>
    <w:rsid w:val="00695FE9"/>
    <w:rsid w:val="006960D5"/>
    <w:rsid w:val="0069628B"/>
    <w:rsid w:val="006963B9"/>
    <w:rsid w:val="00696723"/>
    <w:rsid w:val="006A0D50"/>
    <w:rsid w:val="006A124C"/>
    <w:rsid w:val="006A1461"/>
    <w:rsid w:val="006A16CD"/>
    <w:rsid w:val="006A22F9"/>
    <w:rsid w:val="006A3607"/>
    <w:rsid w:val="006A38FF"/>
    <w:rsid w:val="006A3A19"/>
    <w:rsid w:val="006A4C1B"/>
    <w:rsid w:val="006A4E94"/>
    <w:rsid w:val="006A5ACE"/>
    <w:rsid w:val="006A5C4F"/>
    <w:rsid w:val="006A5DC3"/>
    <w:rsid w:val="006A6926"/>
    <w:rsid w:val="006A6DCA"/>
    <w:rsid w:val="006A70FE"/>
    <w:rsid w:val="006A7B0E"/>
    <w:rsid w:val="006A7DE4"/>
    <w:rsid w:val="006B0883"/>
    <w:rsid w:val="006B08B7"/>
    <w:rsid w:val="006B0F30"/>
    <w:rsid w:val="006B17BE"/>
    <w:rsid w:val="006B1F93"/>
    <w:rsid w:val="006B202A"/>
    <w:rsid w:val="006B215F"/>
    <w:rsid w:val="006B38A2"/>
    <w:rsid w:val="006B5A49"/>
    <w:rsid w:val="006B5FB2"/>
    <w:rsid w:val="006B6927"/>
    <w:rsid w:val="006B6F4E"/>
    <w:rsid w:val="006B72E0"/>
    <w:rsid w:val="006B73BF"/>
    <w:rsid w:val="006C0793"/>
    <w:rsid w:val="006C123D"/>
    <w:rsid w:val="006C1DD9"/>
    <w:rsid w:val="006C1EE7"/>
    <w:rsid w:val="006C2FAB"/>
    <w:rsid w:val="006C32DF"/>
    <w:rsid w:val="006C339D"/>
    <w:rsid w:val="006C3774"/>
    <w:rsid w:val="006C3839"/>
    <w:rsid w:val="006C3DD9"/>
    <w:rsid w:val="006C4913"/>
    <w:rsid w:val="006C5424"/>
    <w:rsid w:val="006C6E3A"/>
    <w:rsid w:val="006C6F9C"/>
    <w:rsid w:val="006D0924"/>
    <w:rsid w:val="006D167F"/>
    <w:rsid w:val="006D26B9"/>
    <w:rsid w:val="006D29AB"/>
    <w:rsid w:val="006D29B4"/>
    <w:rsid w:val="006D319F"/>
    <w:rsid w:val="006D35E5"/>
    <w:rsid w:val="006D3FB0"/>
    <w:rsid w:val="006D4468"/>
    <w:rsid w:val="006D44EA"/>
    <w:rsid w:val="006D49E4"/>
    <w:rsid w:val="006D5670"/>
    <w:rsid w:val="006D57DF"/>
    <w:rsid w:val="006D5C53"/>
    <w:rsid w:val="006D6155"/>
    <w:rsid w:val="006D6DB2"/>
    <w:rsid w:val="006D77D4"/>
    <w:rsid w:val="006E1BAA"/>
    <w:rsid w:val="006E2296"/>
    <w:rsid w:val="006E2C08"/>
    <w:rsid w:val="006E3C17"/>
    <w:rsid w:val="006E4B0C"/>
    <w:rsid w:val="006E4C26"/>
    <w:rsid w:val="006E4DA3"/>
    <w:rsid w:val="006E5546"/>
    <w:rsid w:val="006E5AC3"/>
    <w:rsid w:val="006E5D9C"/>
    <w:rsid w:val="006E5F74"/>
    <w:rsid w:val="006E6770"/>
    <w:rsid w:val="006E6CAA"/>
    <w:rsid w:val="006F0244"/>
    <w:rsid w:val="006F03D6"/>
    <w:rsid w:val="006F08BD"/>
    <w:rsid w:val="006F0CC3"/>
    <w:rsid w:val="006F0D6C"/>
    <w:rsid w:val="006F2010"/>
    <w:rsid w:val="006F3EA0"/>
    <w:rsid w:val="006F432E"/>
    <w:rsid w:val="006F478A"/>
    <w:rsid w:val="006F4866"/>
    <w:rsid w:val="006F4984"/>
    <w:rsid w:val="006F4E43"/>
    <w:rsid w:val="006F53A6"/>
    <w:rsid w:val="006F6219"/>
    <w:rsid w:val="006F6FE2"/>
    <w:rsid w:val="006F75EF"/>
    <w:rsid w:val="00700239"/>
    <w:rsid w:val="007008F6"/>
    <w:rsid w:val="00701B8D"/>
    <w:rsid w:val="0070292A"/>
    <w:rsid w:val="0070385F"/>
    <w:rsid w:val="00704916"/>
    <w:rsid w:val="00704DD7"/>
    <w:rsid w:val="007057E5"/>
    <w:rsid w:val="00706066"/>
    <w:rsid w:val="007074F6"/>
    <w:rsid w:val="00707A5C"/>
    <w:rsid w:val="00710EAB"/>
    <w:rsid w:val="00711141"/>
    <w:rsid w:val="00711C95"/>
    <w:rsid w:val="00712AE6"/>
    <w:rsid w:val="00712BE4"/>
    <w:rsid w:val="00712D3F"/>
    <w:rsid w:val="00712E3A"/>
    <w:rsid w:val="00713174"/>
    <w:rsid w:val="00713355"/>
    <w:rsid w:val="0071380B"/>
    <w:rsid w:val="00713E53"/>
    <w:rsid w:val="00714D0E"/>
    <w:rsid w:val="00715745"/>
    <w:rsid w:val="007159D3"/>
    <w:rsid w:val="00716645"/>
    <w:rsid w:val="00716EF1"/>
    <w:rsid w:val="00717C1D"/>
    <w:rsid w:val="00717E8B"/>
    <w:rsid w:val="007206A6"/>
    <w:rsid w:val="007209B0"/>
    <w:rsid w:val="00721E30"/>
    <w:rsid w:val="007224C0"/>
    <w:rsid w:val="0072254A"/>
    <w:rsid w:val="00722659"/>
    <w:rsid w:val="00723133"/>
    <w:rsid w:val="007235AC"/>
    <w:rsid w:val="00723DAA"/>
    <w:rsid w:val="00723FEF"/>
    <w:rsid w:val="00724066"/>
    <w:rsid w:val="00725438"/>
    <w:rsid w:val="007258A8"/>
    <w:rsid w:val="007260F8"/>
    <w:rsid w:val="0072690A"/>
    <w:rsid w:val="00726CAF"/>
    <w:rsid w:val="007308C3"/>
    <w:rsid w:val="00731375"/>
    <w:rsid w:val="00731C71"/>
    <w:rsid w:val="00731FC7"/>
    <w:rsid w:val="007326D6"/>
    <w:rsid w:val="00732AA7"/>
    <w:rsid w:val="00732D8E"/>
    <w:rsid w:val="00732DD9"/>
    <w:rsid w:val="0073333B"/>
    <w:rsid w:val="0073349C"/>
    <w:rsid w:val="00734045"/>
    <w:rsid w:val="007344F5"/>
    <w:rsid w:val="00734E32"/>
    <w:rsid w:val="00735218"/>
    <w:rsid w:val="00736467"/>
    <w:rsid w:val="00736821"/>
    <w:rsid w:val="0073713B"/>
    <w:rsid w:val="00740031"/>
    <w:rsid w:val="00740862"/>
    <w:rsid w:val="007420DA"/>
    <w:rsid w:val="00742265"/>
    <w:rsid w:val="007435E4"/>
    <w:rsid w:val="007441E5"/>
    <w:rsid w:val="007455DD"/>
    <w:rsid w:val="007458DA"/>
    <w:rsid w:val="00745E95"/>
    <w:rsid w:val="0074613C"/>
    <w:rsid w:val="00746310"/>
    <w:rsid w:val="00746477"/>
    <w:rsid w:val="00750178"/>
    <w:rsid w:val="00750329"/>
    <w:rsid w:val="00750C58"/>
    <w:rsid w:val="0075213F"/>
    <w:rsid w:val="00752ED6"/>
    <w:rsid w:val="00753150"/>
    <w:rsid w:val="0075324C"/>
    <w:rsid w:val="007535DE"/>
    <w:rsid w:val="00753763"/>
    <w:rsid w:val="00755495"/>
    <w:rsid w:val="00755888"/>
    <w:rsid w:val="00756588"/>
    <w:rsid w:val="00756F3F"/>
    <w:rsid w:val="00757251"/>
    <w:rsid w:val="007603A3"/>
    <w:rsid w:val="00761304"/>
    <w:rsid w:val="007623D4"/>
    <w:rsid w:val="00762681"/>
    <w:rsid w:val="007626E6"/>
    <w:rsid w:val="00762FF9"/>
    <w:rsid w:val="00764337"/>
    <w:rsid w:val="007643F0"/>
    <w:rsid w:val="007649D5"/>
    <w:rsid w:val="00764B65"/>
    <w:rsid w:val="00765AC3"/>
    <w:rsid w:val="00765CDE"/>
    <w:rsid w:val="0076603D"/>
    <w:rsid w:val="0076708A"/>
    <w:rsid w:val="007676AC"/>
    <w:rsid w:val="00767C1C"/>
    <w:rsid w:val="0077048E"/>
    <w:rsid w:val="007712EC"/>
    <w:rsid w:val="007713B9"/>
    <w:rsid w:val="007713D7"/>
    <w:rsid w:val="007718A5"/>
    <w:rsid w:val="00772661"/>
    <w:rsid w:val="0077286E"/>
    <w:rsid w:val="00772C9E"/>
    <w:rsid w:val="00772E90"/>
    <w:rsid w:val="00774090"/>
    <w:rsid w:val="00774467"/>
    <w:rsid w:val="007744FB"/>
    <w:rsid w:val="00774B77"/>
    <w:rsid w:val="00774BBB"/>
    <w:rsid w:val="00774EE9"/>
    <w:rsid w:val="00775339"/>
    <w:rsid w:val="00775341"/>
    <w:rsid w:val="00776FB2"/>
    <w:rsid w:val="0077755C"/>
    <w:rsid w:val="007810EF"/>
    <w:rsid w:val="00782879"/>
    <w:rsid w:val="00782B6E"/>
    <w:rsid w:val="00783346"/>
    <w:rsid w:val="00783989"/>
    <w:rsid w:val="00783A04"/>
    <w:rsid w:val="00784894"/>
    <w:rsid w:val="00785092"/>
    <w:rsid w:val="007874A3"/>
    <w:rsid w:val="00787BB4"/>
    <w:rsid w:val="00787F39"/>
    <w:rsid w:val="007904E5"/>
    <w:rsid w:val="00790FF4"/>
    <w:rsid w:val="00791A6E"/>
    <w:rsid w:val="00791CEF"/>
    <w:rsid w:val="00792421"/>
    <w:rsid w:val="00792465"/>
    <w:rsid w:val="00792858"/>
    <w:rsid w:val="00792917"/>
    <w:rsid w:val="00793015"/>
    <w:rsid w:val="00793095"/>
    <w:rsid w:val="00793BFA"/>
    <w:rsid w:val="0079405C"/>
    <w:rsid w:val="0079530C"/>
    <w:rsid w:val="00796148"/>
    <w:rsid w:val="007968AB"/>
    <w:rsid w:val="00796BAB"/>
    <w:rsid w:val="00796DA4"/>
    <w:rsid w:val="0079720D"/>
    <w:rsid w:val="00797993"/>
    <w:rsid w:val="007A0051"/>
    <w:rsid w:val="007A0B25"/>
    <w:rsid w:val="007A1084"/>
    <w:rsid w:val="007A109E"/>
    <w:rsid w:val="007A25B8"/>
    <w:rsid w:val="007A2CE8"/>
    <w:rsid w:val="007A33DF"/>
    <w:rsid w:val="007A39A4"/>
    <w:rsid w:val="007A3DEA"/>
    <w:rsid w:val="007A4690"/>
    <w:rsid w:val="007A559F"/>
    <w:rsid w:val="007A55AF"/>
    <w:rsid w:val="007A5A7B"/>
    <w:rsid w:val="007A6008"/>
    <w:rsid w:val="007A6D26"/>
    <w:rsid w:val="007B17AC"/>
    <w:rsid w:val="007B1F3E"/>
    <w:rsid w:val="007B2034"/>
    <w:rsid w:val="007B2682"/>
    <w:rsid w:val="007B26A3"/>
    <w:rsid w:val="007B2938"/>
    <w:rsid w:val="007B2E44"/>
    <w:rsid w:val="007B3C3D"/>
    <w:rsid w:val="007B3C79"/>
    <w:rsid w:val="007B3EF3"/>
    <w:rsid w:val="007B43EC"/>
    <w:rsid w:val="007B466F"/>
    <w:rsid w:val="007B4FE4"/>
    <w:rsid w:val="007B5F72"/>
    <w:rsid w:val="007B63B8"/>
    <w:rsid w:val="007B663C"/>
    <w:rsid w:val="007B767C"/>
    <w:rsid w:val="007B7D3E"/>
    <w:rsid w:val="007C018D"/>
    <w:rsid w:val="007C07BD"/>
    <w:rsid w:val="007C1922"/>
    <w:rsid w:val="007C32F2"/>
    <w:rsid w:val="007C3B8B"/>
    <w:rsid w:val="007C3C31"/>
    <w:rsid w:val="007C433A"/>
    <w:rsid w:val="007C4B20"/>
    <w:rsid w:val="007C4CA5"/>
    <w:rsid w:val="007C5737"/>
    <w:rsid w:val="007C5D20"/>
    <w:rsid w:val="007C5DCA"/>
    <w:rsid w:val="007C612D"/>
    <w:rsid w:val="007C67E8"/>
    <w:rsid w:val="007C6E87"/>
    <w:rsid w:val="007C77B0"/>
    <w:rsid w:val="007C7E0C"/>
    <w:rsid w:val="007D0208"/>
    <w:rsid w:val="007D02A3"/>
    <w:rsid w:val="007D079B"/>
    <w:rsid w:val="007D0844"/>
    <w:rsid w:val="007D1110"/>
    <w:rsid w:val="007D18B5"/>
    <w:rsid w:val="007D1EE1"/>
    <w:rsid w:val="007D262A"/>
    <w:rsid w:val="007D3C0F"/>
    <w:rsid w:val="007D3CFF"/>
    <w:rsid w:val="007D40F6"/>
    <w:rsid w:val="007D417D"/>
    <w:rsid w:val="007D44CF"/>
    <w:rsid w:val="007D4E53"/>
    <w:rsid w:val="007D4FCE"/>
    <w:rsid w:val="007D5AF4"/>
    <w:rsid w:val="007D61CE"/>
    <w:rsid w:val="007D67F5"/>
    <w:rsid w:val="007D6D89"/>
    <w:rsid w:val="007D6DC7"/>
    <w:rsid w:val="007D6E43"/>
    <w:rsid w:val="007D7556"/>
    <w:rsid w:val="007D7ECB"/>
    <w:rsid w:val="007E0365"/>
    <w:rsid w:val="007E09BE"/>
    <w:rsid w:val="007E0F42"/>
    <w:rsid w:val="007E1DF3"/>
    <w:rsid w:val="007E2228"/>
    <w:rsid w:val="007E246D"/>
    <w:rsid w:val="007E28E3"/>
    <w:rsid w:val="007E2B73"/>
    <w:rsid w:val="007E3663"/>
    <w:rsid w:val="007E4D70"/>
    <w:rsid w:val="007E511A"/>
    <w:rsid w:val="007E67E8"/>
    <w:rsid w:val="007E7483"/>
    <w:rsid w:val="007E7A55"/>
    <w:rsid w:val="007E7F83"/>
    <w:rsid w:val="007F046F"/>
    <w:rsid w:val="007F062B"/>
    <w:rsid w:val="007F1B57"/>
    <w:rsid w:val="007F2712"/>
    <w:rsid w:val="007F339D"/>
    <w:rsid w:val="007F33EB"/>
    <w:rsid w:val="007F396E"/>
    <w:rsid w:val="007F3F52"/>
    <w:rsid w:val="007F4082"/>
    <w:rsid w:val="007F4556"/>
    <w:rsid w:val="007F45BB"/>
    <w:rsid w:val="007F4C50"/>
    <w:rsid w:val="007F4DE5"/>
    <w:rsid w:val="007F5DA8"/>
    <w:rsid w:val="007F64B3"/>
    <w:rsid w:val="007F6578"/>
    <w:rsid w:val="007F7019"/>
    <w:rsid w:val="007F74EB"/>
    <w:rsid w:val="008000B3"/>
    <w:rsid w:val="008007F5"/>
    <w:rsid w:val="00801182"/>
    <w:rsid w:val="00801D39"/>
    <w:rsid w:val="00802670"/>
    <w:rsid w:val="008034EF"/>
    <w:rsid w:val="008035C3"/>
    <w:rsid w:val="00804CB2"/>
    <w:rsid w:val="00805B4D"/>
    <w:rsid w:val="00805D8C"/>
    <w:rsid w:val="0080648D"/>
    <w:rsid w:val="00807331"/>
    <w:rsid w:val="00807786"/>
    <w:rsid w:val="00810223"/>
    <w:rsid w:val="008119B8"/>
    <w:rsid w:val="008125A4"/>
    <w:rsid w:val="00812777"/>
    <w:rsid w:val="008128BA"/>
    <w:rsid w:val="00812CA6"/>
    <w:rsid w:val="00813C24"/>
    <w:rsid w:val="0081456C"/>
    <w:rsid w:val="008149FA"/>
    <w:rsid w:val="00814D49"/>
    <w:rsid w:val="00814E09"/>
    <w:rsid w:val="00815A08"/>
    <w:rsid w:val="00816936"/>
    <w:rsid w:val="00816CAE"/>
    <w:rsid w:val="00817094"/>
    <w:rsid w:val="00820D70"/>
    <w:rsid w:val="00820E3E"/>
    <w:rsid w:val="00821753"/>
    <w:rsid w:val="00822247"/>
    <w:rsid w:val="00822AE8"/>
    <w:rsid w:val="00822B87"/>
    <w:rsid w:val="00822BA2"/>
    <w:rsid w:val="00822F74"/>
    <w:rsid w:val="008233B7"/>
    <w:rsid w:val="0082364A"/>
    <w:rsid w:val="00823F9C"/>
    <w:rsid w:val="0082519A"/>
    <w:rsid w:val="0082547F"/>
    <w:rsid w:val="00825528"/>
    <w:rsid w:val="0082571C"/>
    <w:rsid w:val="008260CC"/>
    <w:rsid w:val="008270F0"/>
    <w:rsid w:val="00827217"/>
    <w:rsid w:val="008301A7"/>
    <w:rsid w:val="00830436"/>
    <w:rsid w:val="00830A5D"/>
    <w:rsid w:val="00830AE1"/>
    <w:rsid w:val="00831115"/>
    <w:rsid w:val="0083132D"/>
    <w:rsid w:val="008320CA"/>
    <w:rsid w:val="00832520"/>
    <w:rsid w:val="008327B4"/>
    <w:rsid w:val="008348C2"/>
    <w:rsid w:val="00835725"/>
    <w:rsid w:val="00836228"/>
    <w:rsid w:val="008369DB"/>
    <w:rsid w:val="00836C42"/>
    <w:rsid w:val="00836EA1"/>
    <w:rsid w:val="00837055"/>
    <w:rsid w:val="00837CCC"/>
    <w:rsid w:val="00837DF1"/>
    <w:rsid w:val="00840A23"/>
    <w:rsid w:val="008413E5"/>
    <w:rsid w:val="008418D9"/>
    <w:rsid w:val="00842471"/>
    <w:rsid w:val="00842FB6"/>
    <w:rsid w:val="00843628"/>
    <w:rsid w:val="008437AA"/>
    <w:rsid w:val="00844593"/>
    <w:rsid w:val="00845D31"/>
    <w:rsid w:val="00846184"/>
    <w:rsid w:val="008461DF"/>
    <w:rsid w:val="00846DC2"/>
    <w:rsid w:val="00846E49"/>
    <w:rsid w:val="00847C2D"/>
    <w:rsid w:val="008513AD"/>
    <w:rsid w:val="008526CA"/>
    <w:rsid w:val="008531D4"/>
    <w:rsid w:val="0085349B"/>
    <w:rsid w:val="00853795"/>
    <w:rsid w:val="008539C2"/>
    <w:rsid w:val="00853A4F"/>
    <w:rsid w:val="00853EE4"/>
    <w:rsid w:val="00854B63"/>
    <w:rsid w:val="00854F21"/>
    <w:rsid w:val="008551C1"/>
    <w:rsid w:val="00855DC3"/>
    <w:rsid w:val="008576A9"/>
    <w:rsid w:val="00857EC8"/>
    <w:rsid w:val="00861183"/>
    <w:rsid w:val="00862281"/>
    <w:rsid w:val="00862C94"/>
    <w:rsid w:val="00863BBD"/>
    <w:rsid w:val="00863C5B"/>
    <w:rsid w:val="00864852"/>
    <w:rsid w:val="00864C1F"/>
    <w:rsid w:val="008657E1"/>
    <w:rsid w:val="00865932"/>
    <w:rsid w:val="00865D8C"/>
    <w:rsid w:val="00866048"/>
    <w:rsid w:val="00866122"/>
    <w:rsid w:val="00866D9B"/>
    <w:rsid w:val="00867C17"/>
    <w:rsid w:val="008709A5"/>
    <w:rsid w:val="00870CCA"/>
    <w:rsid w:val="008720A6"/>
    <w:rsid w:val="008722B5"/>
    <w:rsid w:val="0087280F"/>
    <w:rsid w:val="00872C6A"/>
    <w:rsid w:val="00872E45"/>
    <w:rsid w:val="008733CC"/>
    <w:rsid w:val="00874EDB"/>
    <w:rsid w:val="00874F45"/>
    <w:rsid w:val="0087567C"/>
    <w:rsid w:val="00875A81"/>
    <w:rsid w:val="00876409"/>
    <w:rsid w:val="008776E5"/>
    <w:rsid w:val="008812A8"/>
    <w:rsid w:val="008813B3"/>
    <w:rsid w:val="00881CA6"/>
    <w:rsid w:val="00882162"/>
    <w:rsid w:val="00882A97"/>
    <w:rsid w:val="00884508"/>
    <w:rsid w:val="00884AB4"/>
    <w:rsid w:val="00884E90"/>
    <w:rsid w:val="008857B0"/>
    <w:rsid w:val="00885992"/>
    <w:rsid w:val="00887BCB"/>
    <w:rsid w:val="00887EBB"/>
    <w:rsid w:val="0089078D"/>
    <w:rsid w:val="00890875"/>
    <w:rsid w:val="00890A7D"/>
    <w:rsid w:val="00891058"/>
    <w:rsid w:val="00891EC7"/>
    <w:rsid w:val="00891F61"/>
    <w:rsid w:val="0089216E"/>
    <w:rsid w:val="0089218D"/>
    <w:rsid w:val="00892ABF"/>
    <w:rsid w:val="00892F94"/>
    <w:rsid w:val="0089326E"/>
    <w:rsid w:val="00893866"/>
    <w:rsid w:val="0089410F"/>
    <w:rsid w:val="008948D1"/>
    <w:rsid w:val="00894A5C"/>
    <w:rsid w:val="00895D59"/>
    <w:rsid w:val="00895F94"/>
    <w:rsid w:val="00896E07"/>
    <w:rsid w:val="008973D6"/>
    <w:rsid w:val="00897501"/>
    <w:rsid w:val="0089756A"/>
    <w:rsid w:val="00897B17"/>
    <w:rsid w:val="008A0A1A"/>
    <w:rsid w:val="008A16D3"/>
    <w:rsid w:val="008A1868"/>
    <w:rsid w:val="008A2817"/>
    <w:rsid w:val="008A29B1"/>
    <w:rsid w:val="008A2C90"/>
    <w:rsid w:val="008A348F"/>
    <w:rsid w:val="008A34E7"/>
    <w:rsid w:val="008A3659"/>
    <w:rsid w:val="008A3768"/>
    <w:rsid w:val="008A3DB4"/>
    <w:rsid w:val="008A4318"/>
    <w:rsid w:val="008A566D"/>
    <w:rsid w:val="008A5760"/>
    <w:rsid w:val="008A6220"/>
    <w:rsid w:val="008A62B9"/>
    <w:rsid w:val="008A6BDB"/>
    <w:rsid w:val="008A6CAE"/>
    <w:rsid w:val="008A7484"/>
    <w:rsid w:val="008B1444"/>
    <w:rsid w:val="008B1861"/>
    <w:rsid w:val="008B2BD0"/>
    <w:rsid w:val="008B3EBE"/>
    <w:rsid w:val="008B3F67"/>
    <w:rsid w:val="008B5D3C"/>
    <w:rsid w:val="008B5DD6"/>
    <w:rsid w:val="008B6097"/>
    <w:rsid w:val="008B6393"/>
    <w:rsid w:val="008B6485"/>
    <w:rsid w:val="008B6698"/>
    <w:rsid w:val="008B6740"/>
    <w:rsid w:val="008B6D17"/>
    <w:rsid w:val="008B7117"/>
    <w:rsid w:val="008B72E6"/>
    <w:rsid w:val="008B747E"/>
    <w:rsid w:val="008B74AB"/>
    <w:rsid w:val="008C0E6B"/>
    <w:rsid w:val="008C1065"/>
    <w:rsid w:val="008C1180"/>
    <w:rsid w:val="008C1C1B"/>
    <w:rsid w:val="008C1C74"/>
    <w:rsid w:val="008C2E20"/>
    <w:rsid w:val="008C2F1A"/>
    <w:rsid w:val="008C3CFF"/>
    <w:rsid w:val="008C431A"/>
    <w:rsid w:val="008C46A2"/>
    <w:rsid w:val="008C4F21"/>
    <w:rsid w:val="008C6B89"/>
    <w:rsid w:val="008C6FE1"/>
    <w:rsid w:val="008D004C"/>
    <w:rsid w:val="008D0276"/>
    <w:rsid w:val="008D0E52"/>
    <w:rsid w:val="008D0FD7"/>
    <w:rsid w:val="008D1278"/>
    <w:rsid w:val="008D1B13"/>
    <w:rsid w:val="008D1C6A"/>
    <w:rsid w:val="008D224D"/>
    <w:rsid w:val="008D26C0"/>
    <w:rsid w:val="008D290A"/>
    <w:rsid w:val="008D35B7"/>
    <w:rsid w:val="008D3622"/>
    <w:rsid w:val="008D3AB9"/>
    <w:rsid w:val="008D3D82"/>
    <w:rsid w:val="008D3E4D"/>
    <w:rsid w:val="008D4334"/>
    <w:rsid w:val="008D6375"/>
    <w:rsid w:val="008D73FE"/>
    <w:rsid w:val="008D7DED"/>
    <w:rsid w:val="008E03B1"/>
    <w:rsid w:val="008E0744"/>
    <w:rsid w:val="008E099F"/>
    <w:rsid w:val="008E0A40"/>
    <w:rsid w:val="008E1F26"/>
    <w:rsid w:val="008E2A0E"/>
    <w:rsid w:val="008E4624"/>
    <w:rsid w:val="008E5581"/>
    <w:rsid w:val="008E6585"/>
    <w:rsid w:val="008E6ECD"/>
    <w:rsid w:val="008E7A73"/>
    <w:rsid w:val="008E7F8D"/>
    <w:rsid w:val="008F0E0E"/>
    <w:rsid w:val="008F23A1"/>
    <w:rsid w:val="008F2EE2"/>
    <w:rsid w:val="008F332A"/>
    <w:rsid w:val="008F4F40"/>
    <w:rsid w:val="008F517F"/>
    <w:rsid w:val="008F5B23"/>
    <w:rsid w:val="008F5C44"/>
    <w:rsid w:val="008F5F53"/>
    <w:rsid w:val="008F5F77"/>
    <w:rsid w:val="008F643A"/>
    <w:rsid w:val="008F65FD"/>
    <w:rsid w:val="008F7920"/>
    <w:rsid w:val="00900BA7"/>
    <w:rsid w:val="00901457"/>
    <w:rsid w:val="00901CE5"/>
    <w:rsid w:val="009021DB"/>
    <w:rsid w:val="00902A45"/>
    <w:rsid w:val="00902F4C"/>
    <w:rsid w:val="0090453F"/>
    <w:rsid w:val="009054DF"/>
    <w:rsid w:val="00905BE7"/>
    <w:rsid w:val="00906581"/>
    <w:rsid w:val="009065B6"/>
    <w:rsid w:val="00906C8D"/>
    <w:rsid w:val="00910908"/>
    <w:rsid w:val="00911AC9"/>
    <w:rsid w:val="00912249"/>
    <w:rsid w:val="0091231E"/>
    <w:rsid w:val="00912752"/>
    <w:rsid w:val="0091345E"/>
    <w:rsid w:val="00913898"/>
    <w:rsid w:val="00913A42"/>
    <w:rsid w:val="00914F4C"/>
    <w:rsid w:val="00915417"/>
    <w:rsid w:val="00915F9A"/>
    <w:rsid w:val="00915FD1"/>
    <w:rsid w:val="0091608F"/>
    <w:rsid w:val="0091622F"/>
    <w:rsid w:val="00916AA9"/>
    <w:rsid w:val="009172A3"/>
    <w:rsid w:val="0092071F"/>
    <w:rsid w:val="009213FF"/>
    <w:rsid w:val="00921B2A"/>
    <w:rsid w:val="00922984"/>
    <w:rsid w:val="00922D03"/>
    <w:rsid w:val="009242F7"/>
    <w:rsid w:val="0092454C"/>
    <w:rsid w:val="0092457B"/>
    <w:rsid w:val="00924851"/>
    <w:rsid w:val="00925133"/>
    <w:rsid w:val="00925A3B"/>
    <w:rsid w:val="00926112"/>
    <w:rsid w:val="009261B7"/>
    <w:rsid w:val="009273B9"/>
    <w:rsid w:val="00927571"/>
    <w:rsid w:val="00927FA0"/>
    <w:rsid w:val="00931725"/>
    <w:rsid w:val="0093219F"/>
    <w:rsid w:val="00932A87"/>
    <w:rsid w:val="0093387F"/>
    <w:rsid w:val="00933CFF"/>
    <w:rsid w:val="00934135"/>
    <w:rsid w:val="00934451"/>
    <w:rsid w:val="00934B86"/>
    <w:rsid w:val="00934BFD"/>
    <w:rsid w:val="009358AD"/>
    <w:rsid w:val="009360D8"/>
    <w:rsid w:val="00936107"/>
    <w:rsid w:val="00936253"/>
    <w:rsid w:val="00937495"/>
    <w:rsid w:val="009419C6"/>
    <w:rsid w:val="00941C79"/>
    <w:rsid w:val="00941DEC"/>
    <w:rsid w:val="00941F3D"/>
    <w:rsid w:val="00942538"/>
    <w:rsid w:val="009431DF"/>
    <w:rsid w:val="00943332"/>
    <w:rsid w:val="00943440"/>
    <w:rsid w:val="00943501"/>
    <w:rsid w:val="009435B1"/>
    <w:rsid w:val="00943A5E"/>
    <w:rsid w:val="00944177"/>
    <w:rsid w:val="0094434E"/>
    <w:rsid w:val="0094450D"/>
    <w:rsid w:val="00944895"/>
    <w:rsid w:val="00944899"/>
    <w:rsid w:val="00944A3A"/>
    <w:rsid w:val="00947320"/>
    <w:rsid w:val="00947F7F"/>
    <w:rsid w:val="0095014E"/>
    <w:rsid w:val="00950AB0"/>
    <w:rsid w:val="0095147E"/>
    <w:rsid w:val="009526E4"/>
    <w:rsid w:val="00952D44"/>
    <w:rsid w:val="00953BA4"/>
    <w:rsid w:val="00954167"/>
    <w:rsid w:val="00954B47"/>
    <w:rsid w:val="0095579F"/>
    <w:rsid w:val="00955BEF"/>
    <w:rsid w:val="0095616B"/>
    <w:rsid w:val="00956946"/>
    <w:rsid w:val="009569C5"/>
    <w:rsid w:val="00956DBA"/>
    <w:rsid w:val="00956DC2"/>
    <w:rsid w:val="0095784D"/>
    <w:rsid w:val="00957F3D"/>
    <w:rsid w:val="0096002D"/>
    <w:rsid w:val="009600FD"/>
    <w:rsid w:val="00961325"/>
    <w:rsid w:val="009622A3"/>
    <w:rsid w:val="00962548"/>
    <w:rsid w:val="00963063"/>
    <w:rsid w:val="009637CF"/>
    <w:rsid w:val="00964C50"/>
    <w:rsid w:val="00964E49"/>
    <w:rsid w:val="0096569C"/>
    <w:rsid w:val="00965DA6"/>
    <w:rsid w:val="009663A8"/>
    <w:rsid w:val="00966BE5"/>
    <w:rsid w:val="00967233"/>
    <w:rsid w:val="00970DA2"/>
    <w:rsid w:val="009714C4"/>
    <w:rsid w:val="009721E9"/>
    <w:rsid w:val="00972F18"/>
    <w:rsid w:val="009737A8"/>
    <w:rsid w:val="009737FE"/>
    <w:rsid w:val="00973A2C"/>
    <w:rsid w:val="009748B7"/>
    <w:rsid w:val="00974978"/>
    <w:rsid w:val="00974B8F"/>
    <w:rsid w:val="00975177"/>
    <w:rsid w:val="009752BE"/>
    <w:rsid w:val="00976324"/>
    <w:rsid w:val="00976EDA"/>
    <w:rsid w:val="00977163"/>
    <w:rsid w:val="0097745D"/>
    <w:rsid w:val="009775E3"/>
    <w:rsid w:val="00977FB2"/>
    <w:rsid w:val="00980292"/>
    <w:rsid w:val="00980A46"/>
    <w:rsid w:val="00980BBE"/>
    <w:rsid w:val="009814A2"/>
    <w:rsid w:val="00981CD1"/>
    <w:rsid w:val="0098245E"/>
    <w:rsid w:val="00982B75"/>
    <w:rsid w:val="00983DB3"/>
    <w:rsid w:val="00984073"/>
    <w:rsid w:val="00984FD5"/>
    <w:rsid w:val="0098544D"/>
    <w:rsid w:val="00985984"/>
    <w:rsid w:val="00986340"/>
    <w:rsid w:val="00986571"/>
    <w:rsid w:val="00986ACF"/>
    <w:rsid w:val="00987236"/>
    <w:rsid w:val="00990237"/>
    <w:rsid w:val="0099067C"/>
    <w:rsid w:val="00990739"/>
    <w:rsid w:val="00990E19"/>
    <w:rsid w:val="00990EC0"/>
    <w:rsid w:val="00991CB8"/>
    <w:rsid w:val="00992A25"/>
    <w:rsid w:val="00992D05"/>
    <w:rsid w:val="009935B3"/>
    <w:rsid w:val="009937A0"/>
    <w:rsid w:val="00993DB0"/>
    <w:rsid w:val="0099401E"/>
    <w:rsid w:val="00994936"/>
    <w:rsid w:val="00994D5F"/>
    <w:rsid w:val="00995376"/>
    <w:rsid w:val="00995FB8"/>
    <w:rsid w:val="00996729"/>
    <w:rsid w:val="00996925"/>
    <w:rsid w:val="00996FA0"/>
    <w:rsid w:val="009970A0"/>
    <w:rsid w:val="00997213"/>
    <w:rsid w:val="0099740F"/>
    <w:rsid w:val="0099759E"/>
    <w:rsid w:val="00997DEF"/>
    <w:rsid w:val="00997F3D"/>
    <w:rsid w:val="009A01D8"/>
    <w:rsid w:val="009A04E1"/>
    <w:rsid w:val="009A082B"/>
    <w:rsid w:val="009A0D44"/>
    <w:rsid w:val="009A134E"/>
    <w:rsid w:val="009A1B1C"/>
    <w:rsid w:val="009A1B24"/>
    <w:rsid w:val="009A1B40"/>
    <w:rsid w:val="009A2719"/>
    <w:rsid w:val="009A2A64"/>
    <w:rsid w:val="009A30D7"/>
    <w:rsid w:val="009A349B"/>
    <w:rsid w:val="009A35B2"/>
    <w:rsid w:val="009A4608"/>
    <w:rsid w:val="009A4B12"/>
    <w:rsid w:val="009A519D"/>
    <w:rsid w:val="009A55C7"/>
    <w:rsid w:val="009A5F01"/>
    <w:rsid w:val="009A5FA8"/>
    <w:rsid w:val="009A6C66"/>
    <w:rsid w:val="009A79CC"/>
    <w:rsid w:val="009A7A3C"/>
    <w:rsid w:val="009B19B2"/>
    <w:rsid w:val="009B1F49"/>
    <w:rsid w:val="009B1FD2"/>
    <w:rsid w:val="009B2C37"/>
    <w:rsid w:val="009B2DA3"/>
    <w:rsid w:val="009B32CC"/>
    <w:rsid w:val="009B3652"/>
    <w:rsid w:val="009B3BDB"/>
    <w:rsid w:val="009B43B6"/>
    <w:rsid w:val="009B4522"/>
    <w:rsid w:val="009B4D74"/>
    <w:rsid w:val="009B5517"/>
    <w:rsid w:val="009B653D"/>
    <w:rsid w:val="009B65D6"/>
    <w:rsid w:val="009B7099"/>
    <w:rsid w:val="009C0402"/>
    <w:rsid w:val="009C38D6"/>
    <w:rsid w:val="009C3C46"/>
    <w:rsid w:val="009C3C7F"/>
    <w:rsid w:val="009C3F20"/>
    <w:rsid w:val="009C4292"/>
    <w:rsid w:val="009C4C60"/>
    <w:rsid w:val="009C4E63"/>
    <w:rsid w:val="009C5243"/>
    <w:rsid w:val="009C5819"/>
    <w:rsid w:val="009C606E"/>
    <w:rsid w:val="009C6129"/>
    <w:rsid w:val="009C63AA"/>
    <w:rsid w:val="009C64DA"/>
    <w:rsid w:val="009C67D3"/>
    <w:rsid w:val="009C6A50"/>
    <w:rsid w:val="009C6DF6"/>
    <w:rsid w:val="009D0621"/>
    <w:rsid w:val="009D0AA0"/>
    <w:rsid w:val="009D0AC6"/>
    <w:rsid w:val="009D0CD0"/>
    <w:rsid w:val="009D12DA"/>
    <w:rsid w:val="009D1DBF"/>
    <w:rsid w:val="009D1FA0"/>
    <w:rsid w:val="009D27B2"/>
    <w:rsid w:val="009D2EE2"/>
    <w:rsid w:val="009D334A"/>
    <w:rsid w:val="009D3455"/>
    <w:rsid w:val="009D3DBD"/>
    <w:rsid w:val="009D3E88"/>
    <w:rsid w:val="009D4B36"/>
    <w:rsid w:val="009D5892"/>
    <w:rsid w:val="009D58CC"/>
    <w:rsid w:val="009D5E99"/>
    <w:rsid w:val="009D60C8"/>
    <w:rsid w:val="009D6899"/>
    <w:rsid w:val="009D6F15"/>
    <w:rsid w:val="009D79B5"/>
    <w:rsid w:val="009D7C65"/>
    <w:rsid w:val="009D7D2A"/>
    <w:rsid w:val="009E04EC"/>
    <w:rsid w:val="009E0A18"/>
    <w:rsid w:val="009E0D85"/>
    <w:rsid w:val="009E17D1"/>
    <w:rsid w:val="009E2423"/>
    <w:rsid w:val="009E3494"/>
    <w:rsid w:val="009E382E"/>
    <w:rsid w:val="009E395F"/>
    <w:rsid w:val="009E47C7"/>
    <w:rsid w:val="009E4B77"/>
    <w:rsid w:val="009E4EF2"/>
    <w:rsid w:val="009E553D"/>
    <w:rsid w:val="009E596B"/>
    <w:rsid w:val="009E5E34"/>
    <w:rsid w:val="009E5FA1"/>
    <w:rsid w:val="009E6419"/>
    <w:rsid w:val="009E6E24"/>
    <w:rsid w:val="009E74E1"/>
    <w:rsid w:val="009E7794"/>
    <w:rsid w:val="009F0A4F"/>
    <w:rsid w:val="009F0B60"/>
    <w:rsid w:val="009F0BA6"/>
    <w:rsid w:val="009F1285"/>
    <w:rsid w:val="009F238E"/>
    <w:rsid w:val="009F2489"/>
    <w:rsid w:val="009F2C8A"/>
    <w:rsid w:val="009F34F1"/>
    <w:rsid w:val="009F3F7B"/>
    <w:rsid w:val="009F49CE"/>
    <w:rsid w:val="009F4A5E"/>
    <w:rsid w:val="009F5227"/>
    <w:rsid w:val="009F55A4"/>
    <w:rsid w:val="009F5B16"/>
    <w:rsid w:val="009F634E"/>
    <w:rsid w:val="009F7621"/>
    <w:rsid w:val="009F7927"/>
    <w:rsid w:val="009F7B16"/>
    <w:rsid w:val="00A003A4"/>
    <w:rsid w:val="00A003F1"/>
    <w:rsid w:val="00A01463"/>
    <w:rsid w:val="00A021CA"/>
    <w:rsid w:val="00A04754"/>
    <w:rsid w:val="00A050C3"/>
    <w:rsid w:val="00A051A6"/>
    <w:rsid w:val="00A05CC5"/>
    <w:rsid w:val="00A064AF"/>
    <w:rsid w:val="00A06D14"/>
    <w:rsid w:val="00A10222"/>
    <w:rsid w:val="00A10651"/>
    <w:rsid w:val="00A10DB2"/>
    <w:rsid w:val="00A1162B"/>
    <w:rsid w:val="00A12816"/>
    <w:rsid w:val="00A1292F"/>
    <w:rsid w:val="00A12A63"/>
    <w:rsid w:val="00A13384"/>
    <w:rsid w:val="00A133FC"/>
    <w:rsid w:val="00A13BDB"/>
    <w:rsid w:val="00A14645"/>
    <w:rsid w:val="00A14F46"/>
    <w:rsid w:val="00A168A0"/>
    <w:rsid w:val="00A17ACC"/>
    <w:rsid w:val="00A20315"/>
    <w:rsid w:val="00A20AFD"/>
    <w:rsid w:val="00A2171D"/>
    <w:rsid w:val="00A219BF"/>
    <w:rsid w:val="00A21E4B"/>
    <w:rsid w:val="00A226F2"/>
    <w:rsid w:val="00A22FF2"/>
    <w:rsid w:val="00A23510"/>
    <w:rsid w:val="00A238D8"/>
    <w:rsid w:val="00A240DE"/>
    <w:rsid w:val="00A249AF"/>
    <w:rsid w:val="00A24A9A"/>
    <w:rsid w:val="00A253E7"/>
    <w:rsid w:val="00A25520"/>
    <w:rsid w:val="00A26885"/>
    <w:rsid w:val="00A26924"/>
    <w:rsid w:val="00A27293"/>
    <w:rsid w:val="00A3083D"/>
    <w:rsid w:val="00A308E5"/>
    <w:rsid w:val="00A31010"/>
    <w:rsid w:val="00A31E32"/>
    <w:rsid w:val="00A32234"/>
    <w:rsid w:val="00A324D4"/>
    <w:rsid w:val="00A34315"/>
    <w:rsid w:val="00A34F7D"/>
    <w:rsid w:val="00A359CD"/>
    <w:rsid w:val="00A364A5"/>
    <w:rsid w:val="00A366D7"/>
    <w:rsid w:val="00A37D22"/>
    <w:rsid w:val="00A402AD"/>
    <w:rsid w:val="00A417F1"/>
    <w:rsid w:val="00A41EDB"/>
    <w:rsid w:val="00A42A69"/>
    <w:rsid w:val="00A44D34"/>
    <w:rsid w:val="00A45436"/>
    <w:rsid w:val="00A4544C"/>
    <w:rsid w:val="00A4545A"/>
    <w:rsid w:val="00A46386"/>
    <w:rsid w:val="00A467E3"/>
    <w:rsid w:val="00A46B2E"/>
    <w:rsid w:val="00A46E6F"/>
    <w:rsid w:val="00A47199"/>
    <w:rsid w:val="00A4774B"/>
    <w:rsid w:val="00A47979"/>
    <w:rsid w:val="00A47D4B"/>
    <w:rsid w:val="00A50306"/>
    <w:rsid w:val="00A504B7"/>
    <w:rsid w:val="00A510AE"/>
    <w:rsid w:val="00A51170"/>
    <w:rsid w:val="00A51348"/>
    <w:rsid w:val="00A513F2"/>
    <w:rsid w:val="00A51ACB"/>
    <w:rsid w:val="00A51D43"/>
    <w:rsid w:val="00A51DD3"/>
    <w:rsid w:val="00A5226D"/>
    <w:rsid w:val="00A52790"/>
    <w:rsid w:val="00A52996"/>
    <w:rsid w:val="00A52DEF"/>
    <w:rsid w:val="00A541E0"/>
    <w:rsid w:val="00A54564"/>
    <w:rsid w:val="00A5479E"/>
    <w:rsid w:val="00A560EF"/>
    <w:rsid w:val="00A57067"/>
    <w:rsid w:val="00A5719C"/>
    <w:rsid w:val="00A57E15"/>
    <w:rsid w:val="00A57E71"/>
    <w:rsid w:val="00A6023C"/>
    <w:rsid w:val="00A60246"/>
    <w:rsid w:val="00A60561"/>
    <w:rsid w:val="00A61B66"/>
    <w:rsid w:val="00A632B8"/>
    <w:rsid w:val="00A64D94"/>
    <w:rsid w:val="00A65324"/>
    <w:rsid w:val="00A653BB"/>
    <w:rsid w:val="00A658CA"/>
    <w:rsid w:val="00A659B6"/>
    <w:rsid w:val="00A65BE4"/>
    <w:rsid w:val="00A65FF4"/>
    <w:rsid w:val="00A665E8"/>
    <w:rsid w:val="00A666C9"/>
    <w:rsid w:val="00A66F5F"/>
    <w:rsid w:val="00A67817"/>
    <w:rsid w:val="00A67F48"/>
    <w:rsid w:val="00A702FB"/>
    <w:rsid w:val="00A7187F"/>
    <w:rsid w:val="00A71980"/>
    <w:rsid w:val="00A71A25"/>
    <w:rsid w:val="00A72296"/>
    <w:rsid w:val="00A724AA"/>
    <w:rsid w:val="00A72A36"/>
    <w:rsid w:val="00A7388C"/>
    <w:rsid w:val="00A7447D"/>
    <w:rsid w:val="00A74C2E"/>
    <w:rsid w:val="00A75243"/>
    <w:rsid w:val="00A76477"/>
    <w:rsid w:val="00A76700"/>
    <w:rsid w:val="00A76DD5"/>
    <w:rsid w:val="00A76EE1"/>
    <w:rsid w:val="00A77B75"/>
    <w:rsid w:val="00A80019"/>
    <w:rsid w:val="00A80AF7"/>
    <w:rsid w:val="00A81AF0"/>
    <w:rsid w:val="00A81C30"/>
    <w:rsid w:val="00A81F1E"/>
    <w:rsid w:val="00A82A1A"/>
    <w:rsid w:val="00A83920"/>
    <w:rsid w:val="00A84494"/>
    <w:rsid w:val="00A8463D"/>
    <w:rsid w:val="00A851AA"/>
    <w:rsid w:val="00A86492"/>
    <w:rsid w:val="00A86AEC"/>
    <w:rsid w:val="00A86CB8"/>
    <w:rsid w:val="00A86F0B"/>
    <w:rsid w:val="00A87452"/>
    <w:rsid w:val="00A8745B"/>
    <w:rsid w:val="00A905DF"/>
    <w:rsid w:val="00A90613"/>
    <w:rsid w:val="00A90D25"/>
    <w:rsid w:val="00A91CFE"/>
    <w:rsid w:val="00A921CE"/>
    <w:rsid w:val="00A923D3"/>
    <w:rsid w:val="00A92944"/>
    <w:rsid w:val="00A92A68"/>
    <w:rsid w:val="00A93086"/>
    <w:rsid w:val="00A93779"/>
    <w:rsid w:val="00A93970"/>
    <w:rsid w:val="00A9469D"/>
    <w:rsid w:val="00A946A2"/>
    <w:rsid w:val="00A955F9"/>
    <w:rsid w:val="00A95C6D"/>
    <w:rsid w:val="00A96A55"/>
    <w:rsid w:val="00AA118A"/>
    <w:rsid w:val="00AA1CA2"/>
    <w:rsid w:val="00AA212D"/>
    <w:rsid w:val="00AA263F"/>
    <w:rsid w:val="00AA2C49"/>
    <w:rsid w:val="00AA2E27"/>
    <w:rsid w:val="00AA3241"/>
    <w:rsid w:val="00AA39C5"/>
    <w:rsid w:val="00AA556F"/>
    <w:rsid w:val="00AA62A3"/>
    <w:rsid w:val="00AA7EE6"/>
    <w:rsid w:val="00AB0717"/>
    <w:rsid w:val="00AB1928"/>
    <w:rsid w:val="00AB2BE9"/>
    <w:rsid w:val="00AB3C08"/>
    <w:rsid w:val="00AB3FF0"/>
    <w:rsid w:val="00AB46A3"/>
    <w:rsid w:val="00AB4B69"/>
    <w:rsid w:val="00AB4BB8"/>
    <w:rsid w:val="00AB5146"/>
    <w:rsid w:val="00AB5543"/>
    <w:rsid w:val="00AB5DE7"/>
    <w:rsid w:val="00AB6F41"/>
    <w:rsid w:val="00AB76EB"/>
    <w:rsid w:val="00AB7939"/>
    <w:rsid w:val="00AB7CB8"/>
    <w:rsid w:val="00AC0EFA"/>
    <w:rsid w:val="00AC1646"/>
    <w:rsid w:val="00AC179C"/>
    <w:rsid w:val="00AC1956"/>
    <w:rsid w:val="00AC2612"/>
    <w:rsid w:val="00AC2E0A"/>
    <w:rsid w:val="00AC3567"/>
    <w:rsid w:val="00AC371F"/>
    <w:rsid w:val="00AC3B04"/>
    <w:rsid w:val="00AC48BE"/>
    <w:rsid w:val="00AC67F2"/>
    <w:rsid w:val="00AC710E"/>
    <w:rsid w:val="00AD04B5"/>
    <w:rsid w:val="00AD071A"/>
    <w:rsid w:val="00AD0CAB"/>
    <w:rsid w:val="00AD1682"/>
    <w:rsid w:val="00AD18C2"/>
    <w:rsid w:val="00AD1CFE"/>
    <w:rsid w:val="00AD27E6"/>
    <w:rsid w:val="00AD2C92"/>
    <w:rsid w:val="00AD3AEB"/>
    <w:rsid w:val="00AD405D"/>
    <w:rsid w:val="00AD42DE"/>
    <w:rsid w:val="00AD52B9"/>
    <w:rsid w:val="00AD59F6"/>
    <w:rsid w:val="00AD75DF"/>
    <w:rsid w:val="00AE0B36"/>
    <w:rsid w:val="00AE0BEA"/>
    <w:rsid w:val="00AE0CF0"/>
    <w:rsid w:val="00AE1E40"/>
    <w:rsid w:val="00AE2024"/>
    <w:rsid w:val="00AE2672"/>
    <w:rsid w:val="00AE3086"/>
    <w:rsid w:val="00AE3152"/>
    <w:rsid w:val="00AE39A3"/>
    <w:rsid w:val="00AE5AF1"/>
    <w:rsid w:val="00AE615D"/>
    <w:rsid w:val="00AE743B"/>
    <w:rsid w:val="00AE7751"/>
    <w:rsid w:val="00AE7ACF"/>
    <w:rsid w:val="00AF0148"/>
    <w:rsid w:val="00AF08D4"/>
    <w:rsid w:val="00AF14CF"/>
    <w:rsid w:val="00AF155D"/>
    <w:rsid w:val="00AF1809"/>
    <w:rsid w:val="00AF1941"/>
    <w:rsid w:val="00AF2510"/>
    <w:rsid w:val="00AF39E7"/>
    <w:rsid w:val="00AF3D24"/>
    <w:rsid w:val="00AF4604"/>
    <w:rsid w:val="00AF4DC1"/>
    <w:rsid w:val="00AF572E"/>
    <w:rsid w:val="00AF5C41"/>
    <w:rsid w:val="00AF65BD"/>
    <w:rsid w:val="00AF6A8F"/>
    <w:rsid w:val="00AF6C23"/>
    <w:rsid w:val="00AF7045"/>
    <w:rsid w:val="00B00448"/>
    <w:rsid w:val="00B01AC0"/>
    <w:rsid w:val="00B01E29"/>
    <w:rsid w:val="00B023DA"/>
    <w:rsid w:val="00B03F8B"/>
    <w:rsid w:val="00B04082"/>
    <w:rsid w:val="00B04738"/>
    <w:rsid w:val="00B04F76"/>
    <w:rsid w:val="00B064B6"/>
    <w:rsid w:val="00B06593"/>
    <w:rsid w:val="00B069AA"/>
    <w:rsid w:val="00B06C76"/>
    <w:rsid w:val="00B06CB9"/>
    <w:rsid w:val="00B070DB"/>
    <w:rsid w:val="00B0718D"/>
    <w:rsid w:val="00B07406"/>
    <w:rsid w:val="00B07D39"/>
    <w:rsid w:val="00B10B1F"/>
    <w:rsid w:val="00B10E7E"/>
    <w:rsid w:val="00B1149B"/>
    <w:rsid w:val="00B1152B"/>
    <w:rsid w:val="00B118D3"/>
    <w:rsid w:val="00B12E89"/>
    <w:rsid w:val="00B132F0"/>
    <w:rsid w:val="00B1341C"/>
    <w:rsid w:val="00B13C3E"/>
    <w:rsid w:val="00B14065"/>
    <w:rsid w:val="00B141A4"/>
    <w:rsid w:val="00B142BC"/>
    <w:rsid w:val="00B1663B"/>
    <w:rsid w:val="00B16864"/>
    <w:rsid w:val="00B169CA"/>
    <w:rsid w:val="00B16FB0"/>
    <w:rsid w:val="00B175AA"/>
    <w:rsid w:val="00B1789C"/>
    <w:rsid w:val="00B17DE2"/>
    <w:rsid w:val="00B2155D"/>
    <w:rsid w:val="00B217FF"/>
    <w:rsid w:val="00B22068"/>
    <w:rsid w:val="00B22BCB"/>
    <w:rsid w:val="00B23677"/>
    <w:rsid w:val="00B23848"/>
    <w:rsid w:val="00B238DD"/>
    <w:rsid w:val="00B23EB0"/>
    <w:rsid w:val="00B245FD"/>
    <w:rsid w:val="00B24B16"/>
    <w:rsid w:val="00B25C6D"/>
    <w:rsid w:val="00B2602B"/>
    <w:rsid w:val="00B26152"/>
    <w:rsid w:val="00B2642A"/>
    <w:rsid w:val="00B27A73"/>
    <w:rsid w:val="00B27BFA"/>
    <w:rsid w:val="00B3075B"/>
    <w:rsid w:val="00B32A99"/>
    <w:rsid w:val="00B349CB"/>
    <w:rsid w:val="00B353F7"/>
    <w:rsid w:val="00B369BB"/>
    <w:rsid w:val="00B36D0B"/>
    <w:rsid w:val="00B36E06"/>
    <w:rsid w:val="00B36E0B"/>
    <w:rsid w:val="00B37AE2"/>
    <w:rsid w:val="00B37E59"/>
    <w:rsid w:val="00B37FBE"/>
    <w:rsid w:val="00B41271"/>
    <w:rsid w:val="00B4208A"/>
    <w:rsid w:val="00B420CD"/>
    <w:rsid w:val="00B425B7"/>
    <w:rsid w:val="00B42E19"/>
    <w:rsid w:val="00B434B3"/>
    <w:rsid w:val="00B43A6B"/>
    <w:rsid w:val="00B445B0"/>
    <w:rsid w:val="00B44A85"/>
    <w:rsid w:val="00B463DE"/>
    <w:rsid w:val="00B46A9E"/>
    <w:rsid w:val="00B46AEE"/>
    <w:rsid w:val="00B46C05"/>
    <w:rsid w:val="00B47320"/>
    <w:rsid w:val="00B47748"/>
    <w:rsid w:val="00B477D9"/>
    <w:rsid w:val="00B47FC4"/>
    <w:rsid w:val="00B504ED"/>
    <w:rsid w:val="00B505E2"/>
    <w:rsid w:val="00B50A15"/>
    <w:rsid w:val="00B50E5A"/>
    <w:rsid w:val="00B51AD4"/>
    <w:rsid w:val="00B52573"/>
    <w:rsid w:val="00B543F9"/>
    <w:rsid w:val="00B55071"/>
    <w:rsid w:val="00B55657"/>
    <w:rsid w:val="00B5572F"/>
    <w:rsid w:val="00B55C8B"/>
    <w:rsid w:val="00B5658D"/>
    <w:rsid w:val="00B56C3C"/>
    <w:rsid w:val="00B56F77"/>
    <w:rsid w:val="00B571B3"/>
    <w:rsid w:val="00B607F5"/>
    <w:rsid w:val="00B60E91"/>
    <w:rsid w:val="00B60EF9"/>
    <w:rsid w:val="00B61497"/>
    <w:rsid w:val="00B62366"/>
    <w:rsid w:val="00B6334A"/>
    <w:rsid w:val="00B63DBC"/>
    <w:rsid w:val="00B648B4"/>
    <w:rsid w:val="00B64A38"/>
    <w:rsid w:val="00B653E5"/>
    <w:rsid w:val="00B65554"/>
    <w:rsid w:val="00B658CE"/>
    <w:rsid w:val="00B65BF7"/>
    <w:rsid w:val="00B65EA6"/>
    <w:rsid w:val="00B65FDF"/>
    <w:rsid w:val="00B65FF9"/>
    <w:rsid w:val="00B660EF"/>
    <w:rsid w:val="00B66520"/>
    <w:rsid w:val="00B668D6"/>
    <w:rsid w:val="00B67084"/>
    <w:rsid w:val="00B670A2"/>
    <w:rsid w:val="00B673B4"/>
    <w:rsid w:val="00B67A11"/>
    <w:rsid w:val="00B67D60"/>
    <w:rsid w:val="00B67E91"/>
    <w:rsid w:val="00B71219"/>
    <w:rsid w:val="00B733A1"/>
    <w:rsid w:val="00B73A10"/>
    <w:rsid w:val="00B742DB"/>
    <w:rsid w:val="00B767B6"/>
    <w:rsid w:val="00B76B27"/>
    <w:rsid w:val="00B76C78"/>
    <w:rsid w:val="00B77600"/>
    <w:rsid w:val="00B7796E"/>
    <w:rsid w:val="00B80219"/>
    <w:rsid w:val="00B803BE"/>
    <w:rsid w:val="00B8054C"/>
    <w:rsid w:val="00B80EAD"/>
    <w:rsid w:val="00B821A2"/>
    <w:rsid w:val="00B82AF7"/>
    <w:rsid w:val="00B82F4C"/>
    <w:rsid w:val="00B8391E"/>
    <w:rsid w:val="00B83EED"/>
    <w:rsid w:val="00B840C6"/>
    <w:rsid w:val="00B85580"/>
    <w:rsid w:val="00B857B9"/>
    <w:rsid w:val="00B85B16"/>
    <w:rsid w:val="00B8701B"/>
    <w:rsid w:val="00B8710C"/>
    <w:rsid w:val="00B87236"/>
    <w:rsid w:val="00B8757D"/>
    <w:rsid w:val="00B90BFD"/>
    <w:rsid w:val="00B90D1E"/>
    <w:rsid w:val="00B911F6"/>
    <w:rsid w:val="00B92672"/>
    <w:rsid w:val="00B92DDD"/>
    <w:rsid w:val="00B92E6A"/>
    <w:rsid w:val="00B9427A"/>
    <w:rsid w:val="00B94AC8"/>
    <w:rsid w:val="00B95AE4"/>
    <w:rsid w:val="00B96747"/>
    <w:rsid w:val="00B97072"/>
    <w:rsid w:val="00B97D6C"/>
    <w:rsid w:val="00BA0681"/>
    <w:rsid w:val="00BA0E41"/>
    <w:rsid w:val="00BA1275"/>
    <w:rsid w:val="00BA2095"/>
    <w:rsid w:val="00BA34E7"/>
    <w:rsid w:val="00BA5699"/>
    <w:rsid w:val="00BA5A4B"/>
    <w:rsid w:val="00BA6056"/>
    <w:rsid w:val="00BA648F"/>
    <w:rsid w:val="00BA6550"/>
    <w:rsid w:val="00BA6BC7"/>
    <w:rsid w:val="00BB00F5"/>
    <w:rsid w:val="00BB019A"/>
    <w:rsid w:val="00BB08AC"/>
    <w:rsid w:val="00BB0AAC"/>
    <w:rsid w:val="00BB0B58"/>
    <w:rsid w:val="00BB1598"/>
    <w:rsid w:val="00BB1705"/>
    <w:rsid w:val="00BB1F37"/>
    <w:rsid w:val="00BB2276"/>
    <w:rsid w:val="00BB2A23"/>
    <w:rsid w:val="00BB2D86"/>
    <w:rsid w:val="00BB3200"/>
    <w:rsid w:val="00BB3385"/>
    <w:rsid w:val="00BB349B"/>
    <w:rsid w:val="00BB40A5"/>
    <w:rsid w:val="00BB45A7"/>
    <w:rsid w:val="00BB4962"/>
    <w:rsid w:val="00BB54CC"/>
    <w:rsid w:val="00BB5551"/>
    <w:rsid w:val="00BB583F"/>
    <w:rsid w:val="00BB5AE7"/>
    <w:rsid w:val="00BB5CCD"/>
    <w:rsid w:val="00BB5D38"/>
    <w:rsid w:val="00BB6DFF"/>
    <w:rsid w:val="00BB77F0"/>
    <w:rsid w:val="00BB7BDA"/>
    <w:rsid w:val="00BB7CEA"/>
    <w:rsid w:val="00BC08AD"/>
    <w:rsid w:val="00BC1609"/>
    <w:rsid w:val="00BC1D85"/>
    <w:rsid w:val="00BC2329"/>
    <w:rsid w:val="00BC2615"/>
    <w:rsid w:val="00BC2E83"/>
    <w:rsid w:val="00BC3083"/>
    <w:rsid w:val="00BC3530"/>
    <w:rsid w:val="00BC3959"/>
    <w:rsid w:val="00BC4D82"/>
    <w:rsid w:val="00BC5D4B"/>
    <w:rsid w:val="00BC630E"/>
    <w:rsid w:val="00BC655D"/>
    <w:rsid w:val="00BC704E"/>
    <w:rsid w:val="00BC7172"/>
    <w:rsid w:val="00BC751D"/>
    <w:rsid w:val="00BD02B0"/>
    <w:rsid w:val="00BD0C43"/>
    <w:rsid w:val="00BD1800"/>
    <w:rsid w:val="00BD238C"/>
    <w:rsid w:val="00BD28DE"/>
    <w:rsid w:val="00BD3B14"/>
    <w:rsid w:val="00BD3CF8"/>
    <w:rsid w:val="00BD3FA1"/>
    <w:rsid w:val="00BD4FB8"/>
    <w:rsid w:val="00BD64E5"/>
    <w:rsid w:val="00BD7285"/>
    <w:rsid w:val="00BD7959"/>
    <w:rsid w:val="00BD7C32"/>
    <w:rsid w:val="00BE01D7"/>
    <w:rsid w:val="00BE0B42"/>
    <w:rsid w:val="00BE0C44"/>
    <w:rsid w:val="00BE12E5"/>
    <w:rsid w:val="00BE1458"/>
    <w:rsid w:val="00BE1BE9"/>
    <w:rsid w:val="00BE1F32"/>
    <w:rsid w:val="00BE40B7"/>
    <w:rsid w:val="00BE43A3"/>
    <w:rsid w:val="00BE4E9C"/>
    <w:rsid w:val="00BE5419"/>
    <w:rsid w:val="00BE54BB"/>
    <w:rsid w:val="00BE5D92"/>
    <w:rsid w:val="00BE5DF3"/>
    <w:rsid w:val="00BE5E2A"/>
    <w:rsid w:val="00BE60E1"/>
    <w:rsid w:val="00BE641A"/>
    <w:rsid w:val="00BE73CB"/>
    <w:rsid w:val="00BE74DE"/>
    <w:rsid w:val="00BE79F7"/>
    <w:rsid w:val="00BF02C5"/>
    <w:rsid w:val="00BF0EDA"/>
    <w:rsid w:val="00BF10CA"/>
    <w:rsid w:val="00BF319F"/>
    <w:rsid w:val="00BF3311"/>
    <w:rsid w:val="00BF3CC0"/>
    <w:rsid w:val="00BF5CE6"/>
    <w:rsid w:val="00BF5CEC"/>
    <w:rsid w:val="00BF7029"/>
    <w:rsid w:val="00BF747A"/>
    <w:rsid w:val="00BF75E2"/>
    <w:rsid w:val="00C005E1"/>
    <w:rsid w:val="00C009C9"/>
    <w:rsid w:val="00C01813"/>
    <w:rsid w:val="00C030F1"/>
    <w:rsid w:val="00C03FB7"/>
    <w:rsid w:val="00C043FA"/>
    <w:rsid w:val="00C047C1"/>
    <w:rsid w:val="00C061F7"/>
    <w:rsid w:val="00C063A1"/>
    <w:rsid w:val="00C07113"/>
    <w:rsid w:val="00C10058"/>
    <w:rsid w:val="00C113D7"/>
    <w:rsid w:val="00C1206A"/>
    <w:rsid w:val="00C120E5"/>
    <w:rsid w:val="00C12EEC"/>
    <w:rsid w:val="00C14121"/>
    <w:rsid w:val="00C1539E"/>
    <w:rsid w:val="00C15A00"/>
    <w:rsid w:val="00C162B6"/>
    <w:rsid w:val="00C16804"/>
    <w:rsid w:val="00C17303"/>
    <w:rsid w:val="00C1743B"/>
    <w:rsid w:val="00C17B97"/>
    <w:rsid w:val="00C20157"/>
    <w:rsid w:val="00C20979"/>
    <w:rsid w:val="00C2148A"/>
    <w:rsid w:val="00C21567"/>
    <w:rsid w:val="00C21C94"/>
    <w:rsid w:val="00C22B24"/>
    <w:rsid w:val="00C23EC9"/>
    <w:rsid w:val="00C23EDC"/>
    <w:rsid w:val="00C24314"/>
    <w:rsid w:val="00C244D7"/>
    <w:rsid w:val="00C24EEB"/>
    <w:rsid w:val="00C263EE"/>
    <w:rsid w:val="00C267DE"/>
    <w:rsid w:val="00C26BB9"/>
    <w:rsid w:val="00C2702D"/>
    <w:rsid w:val="00C27071"/>
    <w:rsid w:val="00C273E8"/>
    <w:rsid w:val="00C2758C"/>
    <w:rsid w:val="00C30017"/>
    <w:rsid w:val="00C31CFA"/>
    <w:rsid w:val="00C3252E"/>
    <w:rsid w:val="00C32C6A"/>
    <w:rsid w:val="00C332C4"/>
    <w:rsid w:val="00C344E7"/>
    <w:rsid w:val="00C34BF3"/>
    <w:rsid w:val="00C35536"/>
    <w:rsid w:val="00C35F4C"/>
    <w:rsid w:val="00C37A04"/>
    <w:rsid w:val="00C37B74"/>
    <w:rsid w:val="00C37C98"/>
    <w:rsid w:val="00C37FD2"/>
    <w:rsid w:val="00C40B7F"/>
    <w:rsid w:val="00C40D57"/>
    <w:rsid w:val="00C421A7"/>
    <w:rsid w:val="00C42F1F"/>
    <w:rsid w:val="00C4361E"/>
    <w:rsid w:val="00C43CEA"/>
    <w:rsid w:val="00C4401C"/>
    <w:rsid w:val="00C44AE1"/>
    <w:rsid w:val="00C46530"/>
    <w:rsid w:val="00C46896"/>
    <w:rsid w:val="00C46D6F"/>
    <w:rsid w:val="00C46F66"/>
    <w:rsid w:val="00C477EF"/>
    <w:rsid w:val="00C47C68"/>
    <w:rsid w:val="00C50656"/>
    <w:rsid w:val="00C51C36"/>
    <w:rsid w:val="00C52192"/>
    <w:rsid w:val="00C523A4"/>
    <w:rsid w:val="00C52834"/>
    <w:rsid w:val="00C52E9D"/>
    <w:rsid w:val="00C539E0"/>
    <w:rsid w:val="00C53EA0"/>
    <w:rsid w:val="00C54BB3"/>
    <w:rsid w:val="00C5516D"/>
    <w:rsid w:val="00C556FD"/>
    <w:rsid w:val="00C55BA1"/>
    <w:rsid w:val="00C56343"/>
    <w:rsid w:val="00C57229"/>
    <w:rsid w:val="00C574A3"/>
    <w:rsid w:val="00C603C8"/>
    <w:rsid w:val="00C621BE"/>
    <w:rsid w:val="00C62801"/>
    <w:rsid w:val="00C6289E"/>
    <w:rsid w:val="00C62F0B"/>
    <w:rsid w:val="00C63BE4"/>
    <w:rsid w:val="00C63C23"/>
    <w:rsid w:val="00C63E7B"/>
    <w:rsid w:val="00C644E5"/>
    <w:rsid w:val="00C6543F"/>
    <w:rsid w:val="00C65963"/>
    <w:rsid w:val="00C6643F"/>
    <w:rsid w:val="00C668B6"/>
    <w:rsid w:val="00C66C0B"/>
    <w:rsid w:val="00C66C41"/>
    <w:rsid w:val="00C66E79"/>
    <w:rsid w:val="00C66F01"/>
    <w:rsid w:val="00C670D2"/>
    <w:rsid w:val="00C67427"/>
    <w:rsid w:val="00C67431"/>
    <w:rsid w:val="00C70E4A"/>
    <w:rsid w:val="00C71A1C"/>
    <w:rsid w:val="00C71F25"/>
    <w:rsid w:val="00C7311C"/>
    <w:rsid w:val="00C733BA"/>
    <w:rsid w:val="00C7358B"/>
    <w:rsid w:val="00C739D4"/>
    <w:rsid w:val="00C7400F"/>
    <w:rsid w:val="00C74C61"/>
    <w:rsid w:val="00C7535E"/>
    <w:rsid w:val="00C75676"/>
    <w:rsid w:val="00C756AE"/>
    <w:rsid w:val="00C7582A"/>
    <w:rsid w:val="00C7591E"/>
    <w:rsid w:val="00C76599"/>
    <w:rsid w:val="00C76739"/>
    <w:rsid w:val="00C772D3"/>
    <w:rsid w:val="00C77760"/>
    <w:rsid w:val="00C8049A"/>
    <w:rsid w:val="00C80B92"/>
    <w:rsid w:val="00C8131D"/>
    <w:rsid w:val="00C81DE2"/>
    <w:rsid w:val="00C820B3"/>
    <w:rsid w:val="00C82B9D"/>
    <w:rsid w:val="00C833A1"/>
    <w:rsid w:val="00C847B8"/>
    <w:rsid w:val="00C84E82"/>
    <w:rsid w:val="00C851CE"/>
    <w:rsid w:val="00C85431"/>
    <w:rsid w:val="00C857C2"/>
    <w:rsid w:val="00C859EE"/>
    <w:rsid w:val="00C86010"/>
    <w:rsid w:val="00C862CA"/>
    <w:rsid w:val="00C86C2F"/>
    <w:rsid w:val="00C86FD7"/>
    <w:rsid w:val="00C87DAC"/>
    <w:rsid w:val="00C90906"/>
    <w:rsid w:val="00C9280A"/>
    <w:rsid w:val="00C92EA4"/>
    <w:rsid w:val="00C9423E"/>
    <w:rsid w:val="00C94311"/>
    <w:rsid w:val="00C948AF"/>
    <w:rsid w:val="00C949E9"/>
    <w:rsid w:val="00C953BE"/>
    <w:rsid w:val="00C95D7A"/>
    <w:rsid w:val="00C962ED"/>
    <w:rsid w:val="00C973A6"/>
    <w:rsid w:val="00C978B8"/>
    <w:rsid w:val="00C9793F"/>
    <w:rsid w:val="00C97AD6"/>
    <w:rsid w:val="00C97C74"/>
    <w:rsid w:val="00C97D8D"/>
    <w:rsid w:val="00CA0158"/>
    <w:rsid w:val="00CA094B"/>
    <w:rsid w:val="00CA0D90"/>
    <w:rsid w:val="00CA12D5"/>
    <w:rsid w:val="00CA1361"/>
    <w:rsid w:val="00CA15F4"/>
    <w:rsid w:val="00CA1C01"/>
    <w:rsid w:val="00CA1CC9"/>
    <w:rsid w:val="00CA268F"/>
    <w:rsid w:val="00CA4046"/>
    <w:rsid w:val="00CA4495"/>
    <w:rsid w:val="00CA464B"/>
    <w:rsid w:val="00CA4777"/>
    <w:rsid w:val="00CA5007"/>
    <w:rsid w:val="00CA564C"/>
    <w:rsid w:val="00CA5D00"/>
    <w:rsid w:val="00CA61C5"/>
    <w:rsid w:val="00CA6241"/>
    <w:rsid w:val="00CA6252"/>
    <w:rsid w:val="00CA653C"/>
    <w:rsid w:val="00CA6554"/>
    <w:rsid w:val="00CA6860"/>
    <w:rsid w:val="00CA7133"/>
    <w:rsid w:val="00CA7C47"/>
    <w:rsid w:val="00CA7CA5"/>
    <w:rsid w:val="00CA7D39"/>
    <w:rsid w:val="00CB072E"/>
    <w:rsid w:val="00CB09E8"/>
    <w:rsid w:val="00CB0CA3"/>
    <w:rsid w:val="00CB0D91"/>
    <w:rsid w:val="00CB1710"/>
    <w:rsid w:val="00CB1CEB"/>
    <w:rsid w:val="00CB2593"/>
    <w:rsid w:val="00CB2B10"/>
    <w:rsid w:val="00CB3A95"/>
    <w:rsid w:val="00CB3C3B"/>
    <w:rsid w:val="00CB41A1"/>
    <w:rsid w:val="00CB4874"/>
    <w:rsid w:val="00CB5027"/>
    <w:rsid w:val="00CB5412"/>
    <w:rsid w:val="00CB61F3"/>
    <w:rsid w:val="00CB723B"/>
    <w:rsid w:val="00CB728C"/>
    <w:rsid w:val="00CB72D7"/>
    <w:rsid w:val="00CB736C"/>
    <w:rsid w:val="00CB767D"/>
    <w:rsid w:val="00CC0A18"/>
    <w:rsid w:val="00CC0CF7"/>
    <w:rsid w:val="00CC0FEF"/>
    <w:rsid w:val="00CC14FD"/>
    <w:rsid w:val="00CC1ACC"/>
    <w:rsid w:val="00CC1B3C"/>
    <w:rsid w:val="00CC311F"/>
    <w:rsid w:val="00CC3C49"/>
    <w:rsid w:val="00CC3E7E"/>
    <w:rsid w:val="00CC3FFF"/>
    <w:rsid w:val="00CC4E33"/>
    <w:rsid w:val="00CC4FDA"/>
    <w:rsid w:val="00CC572C"/>
    <w:rsid w:val="00CC59F8"/>
    <w:rsid w:val="00CC6367"/>
    <w:rsid w:val="00CC658B"/>
    <w:rsid w:val="00CC672E"/>
    <w:rsid w:val="00CC7298"/>
    <w:rsid w:val="00CC7323"/>
    <w:rsid w:val="00CC7BC0"/>
    <w:rsid w:val="00CC7D03"/>
    <w:rsid w:val="00CD010D"/>
    <w:rsid w:val="00CD111E"/>
    <w:rsid w:val="00CD1EC7"/>
    <w:rsid w:val="00CD211D"/>
    <w:rsid w:val="00CD34D4"/>
    <w:rsid w:val="00CD3965"/>
    <w:rsid w:val="00CD3B41"/>
    <w:rsid w:val="00CD5350"/>
    <w:rsid w:val="00CD65CD"/>
    <w:rsid w:val="00CD6DA1"/>
    <w:rsid w:val="00CD6FDA"/>
    <w:rsid w:val="00CD76C4"/>
    <w:rsid w:val="00CD7A53"/>
    <w:rsid w:val="00CE0557"/>
    <w:rsid w:val="00CE059E"/>
    <w:rsid w:val="00CE07CF"/>
    <w:rsid w:val="00CE081A"/>
    <w:rsid w:val="00CE1372"/>
    <w:rsid w:val="00CE1579"/>
    <w:rsid w:val="00CE1C3D"/>
    <w:rsid w:val="00CE20A2"/>
    <w:rsid w:val="00CE2A47"/>
    <w:rsid w:val="00CE2B71"/>
    <w:rsid w:val="00CE33E3"/>
    <w:rsid w:val="00CE33F2"/>
    <w:rsid w:val="00CE4609"/>
    <w:rsid w:val="00CE4A4A"/>
    <w:rsid w:val="00CE65C5"/>
    <w:rsid w:val="00CE6E6E"/>
    <w:rsid w:val="00CE75A8"/>
    <w:rsid w:val="00CE7D28"/>
    <w:rsid w:val="00CF02D0"/>
    <w:rsid w:val="00CF09C1"/>
    <w:rsid w:val="00CF1218"/>
    <w:rsid w:val="00CF1723"/>
    <w:rsid w:val="00CF1A2E"/>
    <w:rsid w:val="00CF1BC1"/>
    <w:rsid w:val="00CF1C40"/>
    <w:rsid w:val="00CF1CBA"/>
    <w:rsid w:val="00CF2E74"/>
    <w:rsid w:val="00CF2FF6"/>
    <w:rsid w:val="00CF3357"/>
    <w:rsid w:val="00CF34C5"/>
    <w:rsid w:val="00CF3801"/>
    <w:rsid w:val="00CF4386"/>
    <w:rsid w:val="00CF4451"/>
    <w:rsid w:val="00CF5985"/>
    <w:rsid w:val="00CF5EFB"/>
    <w:rsid w:val="00CF5FAE"/>
    <w:rsid w:val="00CF6958"/>
    <w:rsid w:val="00CF6F68"/>
    <w:rsid w:val="00CF798C"/>
    <w:rsid w:val="00CF7CE8"/>
    <w:rsid w:val="00D0058B"/>
    <w:rsid w:val="00D008C9"/>
    <w:rsid w:val="00D01587"/>
    <w:rsid w:val="00D01E86"/>
    <w:rsid w:val="00D03303"/>
    <w:rsid w:val="00D03316"/>
    <w:rsid w:val="00D03437"/>
    <w:rsid w:val="00D03475"/>
    <w:rsid w:val="00D035A1"/>
    <w:rsid w:val="00D03815"/>
    <w:rsid w:val="00D05135"/>
    <w:rsid w:val="00D0515A"/>
    <w:rsid w:val="00D05443"/>
    <w:rsid w:val="00D058B6"/>
    <w:rsid w:val="00D05AE0"/>
    <w:rsid w:val="00D06783"/>
    <w:rsid w:val="00D06B30"/>
    <w:rsid w:val="00D06B31"/>
    <w:rsid w:val="00D071F4"/>
    <w:rsid w:val="00D07704"/>
    <w:rsid w:val="00D07BEC"/>
    <w:rsid w:val="00D11178"/>
    <w:rsid w:val="00D11BAD"/>
    <w:rsid w:val="00D1247E"/>
    <w:rsid w:val="00D130EE"/>
    <w:rsid w:val="00D13141"/>
    <w:rsid w:val="00D1319A"/>
    <w:rsid w:val="00D13BEA"/>
    <w:rsid w:val="00D14B78"/>
    <w:rsid w:val="00D14BD1"/>
    <w:rsid w:val="00D15138"/>
    <w:rsid w:val="00D15E4F"/>
    <w:rsid w:val="00D17058"/>
    <w:rsid w:val="00D174FA"/>
    <w:rsid w:val="00D1751D"/>
    <w:rsid w:val="00D200A2"/>
    <w:rsid w:val="00D20D5C"/>
    <w:rsid w:val="00D21031"/>
    <w:rsid w:val="00D2135E"/>
    <w:rsid w:val="00D22BD8"/>
    <w:rsid w:val="00D22BF6"/>
    <w:rsid w:val="00D22EAC"/>
    <w:rsid w:val="00D22F4D"/>
    <w:rsid w:val="00D23057"/>
    <w:rsid w:val="00D23367"/>
    <w:rsid w:val="00D2433F"/>
    <w:rsid w:val="00D24489"/>
    <w:rsid w:val="00D24686"/>
    <w:rsid w:val="00D2530D"/>
    <w:rsid w:val="00D25DAA"/>
    <w:rsid w:val="00D25F86"/>
    <w:rsid w:val="00D2626D"/>
    <w:rsid w:val="00D267A9"/>
    <w:rsid w:val="00D26BBB"/>
    <w:rsid w:val="00D2717D"/>
    <w:rsid w:val="00D271CB"/>
    <w:rsid w:val="00D272FC"/>
    <w:rsid w:val="00D30B86"/>
    <w:rsid w:val="00D31747"/>
    <w:rsid w:val="00D31750"/>
    <w:rsid w:val="00D31E64"/>
    <w:rsid w:val="00D32162"/>
    <w:rsid w:val="00D322FB"/>
    <w:rsid w:val="00D32F9C"/>
    <w:rsid w:val="00D3474E"/>
    <w:rsid w:val="00D34DAB"/>
    <w:rsid w:val="00D35055"/>
    <w:rsid w:val="00D35DC8"/>
    <w:rsid w:val="00D35E8D"/>
    <w:rsid w:val="00D35E97"/>
    <w:rsid w:val="00D360E1"/>
    <w:rsid w:val="00D37EB4"/>
    <w:rsid w:val="00D4184B"/>
    <w:rsid w:val="00D41ADB"/>
    <w:rsid w:val="00D42AAD"/>
    <w:rsid w:val="00D42C83"/>
    <w:rsid w:val="00D42D79"/>
    <w:rsid w:val="00D42F06"/>
    <w:rsid w:val="00D440F6"/>
    <w:rsid w:val="00D446CE"/>
    <w:rsid w:val="00D44EA7"/>
    <w:rsid w:val="00D458D5"/>
    <w:rsid w:val="00D462EF"/>
    <w:rsid w:val="00D4655B"/>
    <w:rsid w:val="00D46866"/>
    <w:rsid w:val="00D469D2"/>
    <w:rsid w:val="00D47105"/>
    <w:rsid w:val="00D47253"/>
    <w:rsid w:val="00D47273"/>
    <w:rsid w:val="00D50051"/>
    <w:rsid w:val="00D51357"/>
    <w:rsid w:val="00D52793"/>
    <w:rsid w:val="00D52C1F"/>
    <w:rsid w:val="00D54DEF"/>
    <w:rsid w:val="00D54DF0"/>
    <w:rsid w:val="00D54F29"/>
    <w:rsid w:val="00D554FA"/>
    <w:rsid w:val="00D5561D"/>
    <w:rsid w:val="00D57134"/>
    <w:rsid w:val="00D614EA"/>
    <w:rsid w:val="00D61603"/>
    <w:rsid w:val="00D6192D"/>
    <w:rsid w:val="00D61A85"/>
    <w:rsid w:val="00D62155"/>
    <w:rsid w:val="00D62DBA"/>
    <w:rsid w:val="00D62F05"/>
    <w:rsid w:val="00D62F2A"/>
    <w:rsid w:val="00D6385A"/>
    <w:rsid w:val="00D644FE"/>
    <w:rsid w:val="00D65446"/>
    <w:rsid w:val="00D66087"/>
    <w:rsid w:val="00D66601"/>
    <w:rsid w:val="00D668CA"/>
    <w:rsid w:val="00D66BF1"/>
    <w:rsid w:val="00D670B2"/>
    <w:rsid w:val="00D67807"/>
    <w:rsid w:val="00D67893"/>
    <w:rsid w:val="00D700F7"/>
    <w:rsid w:val="00D7020C"/>
    <w:rsid w:val="00D702E8"/>
    <w:rsid w:val="00D71952"/>
    <w:rsid w:val="00D72568"/>
    <w:rsid w:val="00D72EEB"/>
    <w:rsid w:val="00D7340D"/>
    <w:rsid w:val="00D737DC"/>
    <w:rsid w:val="00D738CF"/>
    <w:rsid w:val="00D745EF"/>
    <w:rsid w:val="00D75C3F"/>
    <w:rsid w:val="00D75F5F"/>
    <w:rsid w:val="00D7662C"/>
    <w:rsid w:val="00D76B77"/>
    <w:rsid w:val="00D77007"/>
    <w:rsid w:val="00D77386"/>
    <w:rsid w:val="00D7783A"/>
    <w:rsid w:val="00D77F00"/>
    <w:rsid w:val="00D8057A"/>
    <w:rsid w:val="00D807F7"/>
    <w:rsid w:val="00D81943"/>
    <w:rsid w:val="00D81E1F"/>
    <w:rsid w:val="00D8251B"/>
    <w:rsid w:val="00D82B6C"/>
    <w:rsid w:val="00D82DED"/>
    <w:rsid w:val="00D82FD2"/>
    <w:rsid w:val="00D834AD"/>
    <w:rsid w:val="00D83CB7"/>
    <w:rsid w:val="00D8421A"/>
    <w:rsid w:val="00D8489D"/>
    <w:rsid w:val="00D85A7E"/>
    <w:rsid w:val="00D8684E"/>
    <w:rsid w:val="00D876F6"/>
    <w:rsid w:val="00D87C34"/>
    <w:rsid w:val="00D90AF9"/>
    <w:rsid w:val="00D924D9"/>
    <w:rsid w:val="00D92CE2"/>
    <w:rsid w:val="00D92F94"/>
    <w:rsid w:val="00D93298"/>
    <w:rsid w:val="00D93A81"/>
    <w:rsid w:val="00D941A6"/>
    <w:rsid w:val="00D945A0"/>
    <w:rsid w:val="00D94976"/>
    <w:rsid w:val="00D94C85"/>
    <w:rsid w:val="00D95736"/>
    <w:rsid w:val="00D9576A"/>
    <w:rsid w:val="00D96078"/>
    <w:rsid w:val="00D9634A"/>
    <w:rsid w:val="00D96906"/>
    <w:rsid w:val="00D96EBF"/>
    <w:rsid w:val="00DA0137"/>
    <w:rsid w:val="00DA1459"/>
    <w:rsid w:val="00DA15E1"/>
    <w:rsid w:val="00DA1A7E"/>
    <w:rsid w:val="00DA256A"/>
    <w:rsid w:val="00DA2D8A"/>
    <w:rsid w:val="00DA2D94"/>
    <w:rsid w:val="00DA2E17"/>
    <w:rsid w:val="00DA30A9"/>
    <w:rsid w:val="00DA49C3"/>
    <w:rsid w:val="00DA59C9"/>
    <w:rsid w:val="00DA5B60"/>
    <w:rsid w:val="00DA6555"/>
    <w:rsid w:val="00DA6DF4"/>
    <w:rsid w:val="00DA704A"/>
    <w:rsid w:val="00DA725D"/>
    <w:rsid w:val="00DA76B4"/>
    <w:rsid w:val="00DA76E5"/>
    <w:rsid w:val="00DB09F1"/>
    <w:rsid w:val="00DB221E"/>
    <w:rsid w:val="00DB2BB6"/>
    <w:rsid w:val="00DB34B3"/>
    <w:rsid w:val="00DB3A20"/>
    <w:rsid w:val="00DB4138"/>
    <w:rsid w:val="00DB42BA"/>
    <w:rsid w:val="00DB4EB0"/>
    <w:rsid w:val="00DB5140"/>
    <w:rsid w:val="00DB5989"/>
    <w:rsid w:val="00DB64FB"/>
    <w:rsid w:val="00DB657F"/>
    <w:rsid w:val="00DB70E7"/>
    <w:rsid w:val="00DB74EC"/>
    <w:rsid w:val="00DC0AB1"/>
    <w:rsid w:val="00DC0F29"/>
    <w:rsid w:val="00DC12EA"/>
    <w:rsid w:val="00DC17F7"/>
    <w:rsid w:val="00DC31ED"/>
    <w:rsid w:val="00DC389C"/>
    <w:rsid w:val="00DC4653"/>
    <w:rsid w:val="00DC5CCD"/>
    <w:rsid w:val="00DC5F2A"/>
    <w:rsid w:val="00DC63D7"/>
    <w:rsid w:val="00DC6938"/>
    <w:rsid w:val="00DC69B7"/>
    <w:rsid w:val="00DC6B28"/>
    <w:rsid w:val="00DC7BC7"/>
    <w:rsid w:val="00DC7ED6"/>
    <w:rsid w:val="00DD0CB3"/>
    <w:rsid w:val="00DD1229"/>
    <w:rsid w:val="00DD1B0E"/>
    <w:rsid w:val="00DD2603"/>
    <w:rsid w:val="00DD29D1"/>
    <w:rsid w:val="00DD2F3F"/>
    <w:rsid w:val="00DD31A9"/>
    <w:rsid w:val="00DD42E7"/>
    <w:rsid w:val="00DD4770"/>
    <w:rsid w:val="00DD488E"/>
    <w:rsid w:val="00DD4BFC"/>
    <w:rsid w:val="00DD5DC7"/>
    <w:rsid w:val="00DD69D2"/>
    <w:rsid w:val="00DD7D3F"/>
    <w:rsid w:val="00DD7FF5"/>
    <w:rsid w:val="00DE0430"/>
    <w:rsid w:val="00DE043F"/>
    <w:rsid w:val="00DE0F52"/>
    <w:rsid w:val="00DE1638"/>
    <w:rsid w:val="00DE1E6D"/>
    <w:rsid w:val="00DE2BB8"/>
    <w:rsid w:val="00DE2CA1"/>
    <w:rsid w:val="00DE3572"/>
    <w:rsid w:val="00DE56AC"/>
    <w:rsid w:val="00DE574C"/>
    <w:rsid w:val="00DE616E"/>
    <w:rsid w:val="00DE62FF"/>
    <w:rsid w:val="00DE6D03"/>
    <w:rsid w:val="00DF021B"/>
    <w:rsid w:val="00DF0714"/>
    <w:rsid w:val="00DF2252"/>
    <w:rsid w:val="00DF22B1"/>
    <w:rsid w:val="00DF24E2"/>
    <w:rsid w:val="00DF3062"/>
    <w:rsid w:val="00DF3659"/>
    <w:rsid w:val="00DF3D06"/>
    <w:rsid w:val="00DF42A5"/>
    <w:rsid w:val="00DF44B8"/>
    <w:rsid w:val="00DF480B"/>
    <w:rsid w:val="00DF50A2"/>
    <w:rsid w:val="00DF5785"/>
    <w:rsid w:val="00DF5876"/>
    <w:rsid w:val="00DF6CD0"/>
    <w:rsid w:val="00DF7E1C"/>
    <w:rsid w:val="00E009D1"/>
    <w:rsid w:val="00E00B87"/>
    <w:rsid w:val="00E00C89"/>
    <w:rsid w:val="00E00F6B"/>
    <w:rsid w:val="00E02B82"/>
    <w:rsid w:val="00E0306C"/>
    <w:rsid w:val="00E03A1A"/>
    <w:rsid w:val="00E03F30"/>
    <w:rsid w:val="00E044AB"/>
    <w:rsid w:val="00E047A0"/>
    <w:rsid w:val="00E0510E"/>
    <w:rsid w:val="00E0547C"/>
    <w:rsid w:val="00E06D23"/>
    <w:rsid w:val="00E06E5F"/>
    <w:rsid w:val="00E0712F"/>
    <w:rsid w:val="00E07232"/>
    <w:rsid w:val="00E07703"/>
    <w:rsid w:val="00E07B91"/>
    <w:rsid w:val="00E10304"/>
    <w:rsid w:val="00E1036A"/>
    <w:rsid w:val="00E104E1"/>
    <w:rsid w:val="00E10A41"/>
    <w:rsid w:val="00E10B1C"/>
    <w:rsid w:val="00E11178"/>
    <w:rsid w:val="00E11532"/>
    <w:rsid w:val="00E11CC9"/>
    <w:rsid w:val="00E11F6B"/>
    <w:rsid w:val="00E11FEF"/>
    <w:rsid w:val="00E12054"/>
    <w:rsid w:val="00E127C5"/>
    <w:rsid w:val="00E1290B"/>
    <w:rsid w:val="00E138B9"/>
    <w:rsid w:val="00E13CD0"/>
    <w:rsid w:val="00E144AD"/>
    <w:rsid w:val="00E166BF"/>
    <w:rsid w:val="00E16D96"/>
    <w:rsid w:val="00E1749C"/>
    <w:rsid w:val="00E17CC8"/>
    <w:rsid w:val="00E22079"/>
    <w:rsid w:val="00E23753"/>
    <w:rsid w:val="00E2403D"/>
    <w:rsid w:val="00E244D9"/>
    <w:rsid w:val="00E253F3"/>
    <w:rsid w:val="00E25885"/>
    <w:rsid w:val="00E25C3E"/>
    <w:rsid w:val="00E27380"/>
    <w:rsid w:val="00E2762F"/>
    <w:rsid w:val="00E30B9B"/>
    <w:rsid w:val="00E316EC"/>
    <w:rsid w:val="00E31A38"/>
    <w:rsid w:val="00E31AF1"/>
    <w:rsid w:val="00E31C7C"/>
    <w:rsid w:val="00E3265C"/>
    <w:rsid w:val="00E333C7"/>
    <w:rsid w:val="00E3487B"/>
    <w:rsid w:val="00E35612"/>
    <w:rsid w:val="00E358D4"/>
    <w:rsid w:val="00E35CC6"/>
    <w:rsid w:val="00E36C9B"/>
    <w:rsid w:val="00E36E34"/>
    <w:rsid w:val="00E37168"/>
    <w:rsid w:val="00E411AA"/>
    <w:rsid w:val="00E41DD9"/>
    <w:rsid w:val="00E4238E"/>
    <w:rsid w:val="00E424CB"/>
    <w:rsid w:val="00E42B37"/>
    <w:rsid w:val="00E42C4F"/>
    <w:rsid w:val="00E43F66"/>
    <w:rsid w:val="00E44474"/>
    <w:rsid w:val="00E447D3"/>
    <w:rsid w:val="00E44B04"/>
    <w:rsid w:val="00E4614D"/>
    <w:rsid w:val="00E4660D"/>
    <w:rsid w:val="00E4676C"/>
    <w:rsid w:val="00E47DAF"/>
    <w:rsid w:val="00E47FCB"/>
    <w:rsid w:val="00E504C7"/>
    <w:rsid w:val="00E50E84"/>
    <w:rsid w:val="00E52EEA"/>
    <w:rsid w:val="00E53A47"/>
    <w:rsid w:val="00E54D9D"/>
    <w:rsid w:val="00E54EEC"/>
    <w:rsid w:val="00E55673"/>
    <w:rsid w:val="00E55C61"/>
    <w:rsid w:val="00E561BB"/>
    <w:rsid w:val="00E5621E"/>
    <w:rsid w:val="00E56404"/>
    <w:rsid w:val="00E56C0D"/>
    <w:rsid w:val="00E60AFA"/>
    <w:rsid w:val="00E6175E"/>
    <w:rsid w:val="00E617EA"/>
    <w:rsid w:val="00E61FEF"/>
    <w:rsid w:val="00E63510"/>
    <w:rsid w:val="00E639E8"/>
    <w:rsid w:val="00E63B3E"/>
    <w:rsid w:val="00E63CAB"/>
    <w:rsid w:val="00E6628A"/>
    <w:rsid w:val="00E66674"/>
    <w:rsid w:val="00E6668E"/>
    <w:rsid w:val="00E66692"/>
    <w:rsid w:val="00E66B63"/>
    <w:rsid w:val="00E66E7B"/>
    <w:rsid w:val="00E6768A"/>
    <w:rsid w:val="00E67800"/>
    <w:rsid w:val="00E67CC6"/>
    <w:rsid w:val="00E717BB"/>
    <w:rsid w:val="00E72338"/>
    <w:rsid w:val="00E723E3"/>
    <w:rsid w:val="00E729DF"/>
    <w:rsid w:val="00E73650"/>
    <w:rsid w:val="00E738CF"/>
    <w:rsid w:val="00E74658"/>
    <w:rsid w:val="00E74B1E"/>
    <w:rsid w:val="00E75850"/>
    <w:rsid w:val="00E758A2"/>
    <w:rsid w:val="00E75D86"/>
    <w:rsid w:val="00E76619"/>
    <w:rsid w:val="00E769CD"/>
    <w:rsid w:val="00E76E88"/>
    <w:rsid w:val="00E76FA8"/>
    <w:rsid w:val="00E77506"/>
    <w:rsid w:val="00E77F13"/>
    <w:rsid w:val="00E809E0"/>
    <w:rsid w:val="00E811EA"/>
    <w:rsid w:val="00E81354"/>
    <w:rsid w:val="00E81FDF"/>
    <w:rsid w:val="00E8222A"/>
    <w:rsid w:val="00E825EC"/>
    <w:rsid w:val="00E827D7"/>
    <w:rsid w:val="00E8292D"/>
    <w:rsid w:val="00E82E57"/>
    <w:rsid w:val="00E83F6B"/>
    <w:rsid w:val="00E84116"/>
    <w:rsid w:val="00E846CE"/>
    <w:rsid w:val="00E851F5"/>
    <w:rsid w:val="00E8578E"/>
    <w:rsid w:val="00E86375"/>
    <w:rsid w:val="00E86C95"/>
    <w:rsid w:val="00E86E56"/>
    <w:rsid w:val="00E87FC5"/>
    <w:rsid w:val="00E907CE"/>
    <w:rsid w:val="00E91AC7"/>
    <w:rsid w:val="00E91E9A"/>
    <w:rsid w:val="00E91F85"/>
    <w:rsid w:val="00E92654"/>
    <w:rsid w:val="00E933E1"/>
    <w:rsid w:val="00E93606"/>
    <w:rsid w:val="00E93CA0"/>
    <w:rsid w:val="00E94257"/>
    <w:rsid w:val="00E946AD"/>
    <w:rsid w:val="00E947A2"/>
    <w:rsid w:val="00E94E7F"/>
    <w:rsid w:val="00E95016"/>
    <w:rsid w:val="00E95575"/>
    <w:rsid w:val="00E960AD"/>
    <w:rsid w:val="00E96260"/>
    <w:rsid w:val="00E9668B"/>
    <w:rsid w:val="00E96F9F"/>
    <w:rsid w:val="00E97378"/>
    <w:rsid w:val="00EA0398"/>
    <w:rsid w:val="00EA0B91"/>
    <w:rsid w:val="00EA11CB"/>
    <w:rsid w:val="00EA13B4"/>
    <w:rsid w:val="00EA1D98"/>
    <w:rsid w:val="00EA1F07"/>
    <w:rsid w:val="00EA2169"/>
    <w:rsid w:val="00EA2CC7"/>
    <w:rsid w:val="00EA3683"/>
    <w:rsid w:val="00EA375C"/>
    <w:rsid w:val="00EA4718"/>
    <w:rsid w:val="00EA555C"/>
    <w:rsid w:val="00EA563B"/>
    <w:rsid w:val="00EA5C23"/>
    <w:rsid w:val="00EA6F24"/>
    <w:rsid w:val="00EA7E0B"/>
    <w:rsid w:val="00EB0021"/>
    <w:rsid w:val="00EB0884"/>
    <w:rsid w:val="00EB1389"/>
    <w:rsid w:val="00EB1855"/>
    <w:rsid w:val="00EB1B64"/>
    <w:rsid w:val="00EB23B7"/>
    <w:rsid w:val="00EB23EE"/>
    <w:rsid w:val="00EB265D"/>
    <w:rsid w:val="00EB30A6"/>
    <w:rsid w:val="00EB3A43"/>
    <w:rsid w:val="00EB3E65"/>
    <w:rsid w:val="00EB6076"/>
    <w:rsid w:val="00EB665D"/>
    <w:rsid w:val="00EB6C5B"/>
    <w:rsid w:val="00EB7081"/>
    <w:rsid w:val="00EB796B"/>
    <w:rsid w:val="00EB7EFF"/>
    <w:rsid w:val="00EC1BE3"/>
    <w:rsid w:val="00EC22CD"/>
    <w:rsid w:val="00EC234B"/>
    <w:rsid w:val="00EC3049"/>
    <w:rsid w:val="00EC3129"/>
    <w:rsid w:val="00EC46BA"/>
    <w:rsid w:val="00EC5460"/>
    <w:rsid w:val="00EC59CF"/>
    <w:rsid w:val="00EC5D3C"/>
    <w:rsid w:val="00EC5D44"/>
    <w:rsid w:val="00EC7E9B"/>
    <w:rsid w:val="00EC7F4F"/>
    <w:rsid w:val="00ED0125"/>
    <w:rsid w:val="00ED1A2A"/>
    <w:rsid w:val="00ED2099"/>
    <w:rsid w:val="00ED20D7"/>
    <w:rsid w:val="00ED2592"/>
    <w:rsid w:val="00ED25D0"/>
    <w:rsid w:val="00ED2BB7"/>
    <w:rsid w:val="00ED2CE1"/>
    <w:rsid w:val="00ED38F7"/>
    <w:rsid w:val="00ED3EA6"/>
    <w:rsid w:val="00ED4566"/>
    <w:rsid w:val="00ED4EDA"/>
    <w:rsid w:val="00ED5240"/>
    <w:rsid w:val="00ED5A4D"/>
    <w:rsid w:val="00ED63C6"/>
    <w:rsid w:val="00ED699C"/>
    <w:rsid w:val="00EE0474"/>
    <w:rsid w:val="00EE0CA0"/>
    <w:rsid w:val="00EE1067"/>
    <w:rsid w:val="00EE1214"/>
    <w:rsid w:val="00EE1348"/>
    <w:rsid w:val="00EE4217"/>
    <w:rsid w:val="00EE4BAD"/>
    <w:rsid w:val="00EE4FDA"/>
    <w:rsid w:val="00EE58D2"/>
    <w:rsid w:val="00EE5941"/>
    <w:rsid w:val="00EE6105"/>
    <w:rsid w:val="00EE6980"/>
    <w:rsid w:val="00EE6C04"/>
    <w:rsid w:val="00EE7854"/>
    <w:rsid w:val="00EE7B5D"/>
    <w:rsid w:val="00EF177A"/>
    <w:rsid w:val="00EF20E8"/>
    <w:rsid w:val="00EF21F8"/>
    <w:rsid w:val="00EF2BD7"/>
    <w:rsid w:val="00EF3886"/>
    <w:rsid w:val="00EF392E"/>
    <w:rsid w:val="00EF3A82"/>
    <w:rsid w:val="00EF3E0C"/>
    <w:rsid w:val="00EF4B8B"/>
    <w:rsid w:val="00EF4C98"/>
    <w:rsid w:val="00EF545D"/>
    <w:rsid w:val="00EF6221"/>
    <w:rsid w:val="00EF6667"/>
    <w:rsid w:val="00EF6FF1"/>
    <w:rsid w:val="00F0010A"/>
    <w:rsid w:val="00F018CD"/>
    <w:rsid w:val="00F01ACF"/>
    <w:rsid w:val="00F01EC9"/>
    <w:rsid w:val="00F026C8"/>
    <w:rsid w:val="00F028D9"/>
    <w:rsid w:val="00F03029"/>
    <w:rsid w:val="00F03191"/>
    <w:rsid w:val="00F0414A"/>
    <w:rsid w:val="00F046C2"/>
    <w:rsid w:val="00F047AF"/>
    <w:rsid w:val="00F05232"/>
    <w:rsid w:val="00F052FD"/>
    <w:rsid w:val="00F05CD3"/>
    <w:rsid w:val="00F07306"/>
    <w:rsid w:val="00F07486"/>
    <w:rsid w:val="00F074DF"/>
    <w:rsid w:val="00F07595"/>
    <w:rsid w:val="00F07675"/>
    <w:rsid w:val="00F07B3F"/>
    <w:rsid w:val="00F07C07"/>
    <w:rsid w:val="00F10C80"/>
    <w:rsid w:val="00F10F18"/>
    <w:rsid w:val="00F128D4"/>
    <w:rsid w:val="00F1350F"/>
    <w:rsid w:val="00F13E1F"/>
    <w:rsid w:val="00F13F2D"/>
    <w:rsid w:val="00F14143"/>
    <w:rsid w:val="00F14B4F"/>
    <w:rsid w:val="00F14DCE"/>
    <w:rsid w:val="00F151F2"/>
    <w:rsid w:val="00F1544B"/>
    <w:rsid w:val="00F1628A"/>
    <w:rsid w:val="00F16C9A"/>
    <w:rsid w:val="00F16E3F"/>
    <w:rsid w:val="00F1708C"/>
    <w:rsid w:val="00F178D3"/>
    <w:rsid w:val="00F2051C"/>
    <w:rsid w:val="00F21F92"/>
    <w:rsid w:val="00F22C79"/>
    <w:rsid w:val="00F23488"/>
    <w:rsid w:val="00F247F2"/>
    <w:rsid w:val="00F24DDD"/>
    <w:rsid w:val="00F25018"/>
    <w:rsid w:val="00F25789"/>
    <w:rsid w:val="00F25EC0"/>
    <w:rsid w:val="00F26364"/>
    <w:rsid w:val="00F2656E"/>
    <w:rsid w:val="00F26792"/>
    <w:rsid w:val="00F2712D"/>
    <w:rsid w:val="00F2713F"/>
    <w:rsid w:val="00F3032E"/>
    <w:rsid w:val="00F311F7"/>
    <w:rsid w:val="00F31E57"/>
    <w:rsid w:val="00F31EF6"/>
    <w:rsid w:val="00F32171"/>
    <w:rsid w:val="00F3225C"/>
    <w:rsid w:val="00F33767"/>
    <w:rsid w:val="00F33845"/>
    <w:rsid w:val="00F33956"/>
    <w:rsid w:val="00F35610"/>
    <w:rsid w:val="00F357CB"/>
    <w:rsid w:val="00F35DEB"/>
    <w:rsid w:val="00F360F4"/>
    <w:rsid w:val="00F36193"/>
    <w:rsid w:val="00F363F2"/>
    <w:rsid w:val="00F3707C"/>
    <w:rsid w:val="00F371FF"/>
    <w:rsid w:val="00F3787F"/>
    <w:rsid w:val="00F4071F"/>
    <w:rsid w:val="00F4074F"/>
    <w:rsid w:val="00F40E3F"/>
    <w:rsid w:val="00F4112D"/>
    <w:rsid w:val="00F41BCF"/>
    <w:rsid w:val="00F42A75"/>
    <w:rsid w:val="00F42B74"/>
    <w:rsid w:val="00F43078"/>
    <w:rsid w:val="00F4391A"/>
    <w:rsid w:val="00F439A4"/>
    <w:rsid w:val="00F43BBA"/>
    <w:rsid w:val="00F44132"/>
    <w:rsid w:val="00F44287"/>
    <w:rsid w:val="00F44CD1"/>
    <w:rsid w:val="00F44D2F"/>
    <w:rsid w:val="00F44DB5"/>
    <w:rsid w:val="00F44F3B"/>
    <w:rsid w:val="00F45034"/>
    <w:rsid w:val="00F4549F"/>
    <w:rsid w:val="00F456C2"/>
    <w:rsid w:val="00F45BB4"/>
    <w:rsid w:val="00F45F11"/>
    <w:rsid w:val="00F46370"/>
    <w:rsid w:val="00F473D2"/>
    <w:rsid w:val="00F47B93"/>
    <w:rsid w:val="00F47DA3"/>
    <w:rsid w:val="00F47EF4"/>
    <w:rsid w:val="00F505F9"/>
    <w:rsid w:val="00F50B86"/>
    <w:rsid w:val="00F50E60"/>
    <w:rsid w:val="00F51E8B"/>
    <w:rsid w:val="00F5245F"/>
    <w:rsid w:val="00F5254F"/>
    <w:rsid w:val="00F53797"/>
    <w:rsid w:val="00F53E83"/>
    <w:rsid w:val="00F53F37"/>
    <w:rsid w:val="00F54155"/>
    <w:rsid w:val="00F5426F"/>
    <w:rsid w:val="00F543F3"/>
    <w:rsid w:val="00F5465B"/>
    <w:rsid w:val="00F5484A"/>
    <w:rsid w:val="00F55061"/>
    <w:rsid w:val="00F565F7"/>
    <w:rsid w:val="00F5674C"/>
    <w:rsid w:val="00F57075"/>
    <w:rsid w:val="00F57A7C"/>
    <w:rsid w:val="00F57E88"/>
    <w:rsid w:val="00F60E49"/>
    <w:rsid w:val="00F60F2D"/>
    <w:rsid w:val="00F6160F"/>
    <w:rsid w:val="00F619FF"/>
    <w:rsid w:val="00F61F86"/>
    <w:rsid w:val="00F63310"/>
    <w:rsid w:val="00F63464"/>
    <w:rsid w:val="00F63F03"/>
    <w:rsid w:val="00F656E2"/>
    <w:rsid w:val="00F65D65"/>
    <w:rsid w:val="00F66580"/>
    <w:rsid w:val="00F66A01"/>
    <w:rsid w:val="00F6736D"/>
    <w:rsid w:val="00F676A5"/>
    <w:rsid w:val="00F67D0A"/>
    <w:rsid w:val="00F67E50"/>
    <w:rsid w:val="00F70C03"/>
    <w:rsid w:val="00F710AB"/>
    <w:rsid w:val="00F71440"/>
    <w:rsid w:val="00F724B5"/>
    <w:rsid w:val="00F72615"/>
    <w:rsid w:val="00F7311D"/>
    <w:rsid w:val="00F732AA"/>
    <w:rsid w:val="00F7401F"/>
    <w:rsid w:val="00F7423C"/>
    <w:rsid w:val="00F745F7"/>
    <w:rsid w:val="00F7582D"/>
    <w:rsid w:val="00F75898"/>
    <w:rsid w:val="00F75E51"/>
    <w:rsid w:val="00F76F95"/>
    <w:rsid w:val="00F80BDA"/>
    <w:rsid w:val="00F80E21"/>
    <w:rsid w:val="00F81361"/>
    <w:rsid w:val="00F813A7"/>
    <w:rsid w:val="00F81655"/>
    <w:rsid w:val="00F81A6E"/>
    <w:rsid w:val="00F81CD0"/>
    <w:rsid w:val="00F8305A"/>
    <w:rsid w:val="00F83660"/>
    <w:rsid w:val="00F857D1"/>
    <w:rsid w:val="00F8673B"/>
    <w:rsid w:val="00F867D4"/>
    <w:rsid w:val="00F867F3"/>
    <w:rsid w:val="00F86902"/>
    <w:rsid w:val="00F86F69"/>
    <w:rsid w:val="00F877C9"/>
    <w:rsid w:val="00F90903"/>
    <w:rsid w:val="00F91AE0"/>
    <w:rsid w:val="00F91FB6"/>
    <w:rsid w:val="00F920AF"/>
    <w:rsid w:val="00F92775"/>
    <w:rsid w:val="00F92A43"/>
    <w:rsid w:val="00F92BC3"/>
    <w:rsid w:val="00F940EC"/>
    <w:rsid w:val="00F94EAC"/>
    <w:rsid w:val="00F97543"/>
    <w:rsid w:val="00F9766F"/>
    <w:rsid w:val="00F97A47"/>
    <w:rsid w:val="00FA0725"/>
    <w:rsid w:val="00FA080F"/>
    <w:rsid w:val="00FA1DCE"/>
    <w:rsid w:val="00FA25D6"/>
    <w:rsid w:val="00FA2F03"/>
    <w:rsid w:val="00FA3196"/>
    <w:rsid w:val="00FA3259"/>
    <w:rsid w:val="00FA4773"/>
    <w:rsid w:val="00FA7224"/>
    <w:rsid w:val="00FA7B08"/>
    <w:rsid w:val="00FA7D31"/>
    <w:rsid w:val="00FB0353"/>
    <w:rsid w:val="00FB082D"/>
    <w:rsid w:val="00FB0AA2"/>
    <w:rsid w:val="00FB0F85"/>
    <w:rsid w:val="00FB10A9"/>
    <w:rsid w:val="00FB11D6"/>
    <w:rsid w:val="00FB1928"/>
    <w:rsid w:val="00FB1B97"/>
    <w:rsid w:val="00FB25DF"/>
    <w:rsid w:val="00FB28AE"/>
    <w:rsid w:val="00FB315A"/>
    <w:rsid w:val="00FB5517"/>
    <w:rsid w:val="00FB5749"/>
    <w:rsid w:val="00FB61CF"/>
    <w:rsid w:val="00FB68E3"/>
    <w:rsid w:val="00FB6ACC"/>
    <w:rsid w:val="00FB6BFC"/>
    <w:rsid w:val="00FB7A77"/>
    <w:rsid w:val="00FC13D6"/>
    <w:rsid w:val="00FC198E"/>
    <w:rsid w:val="00FC2D1D"/>
    <w:rsid w:val="00FC384C"/>
    <w:rsid w:val="00FC3BE4"/>
    <w:rsid w:val="00FC47BE"/>
    <w:rsid w:val="00FC5BA2"/>
    <w:rsid w:val="00FC6E21"/>
    <w:rsid w:val="00FC704B"/>
    <w:rsid w:val="00FC7892"/>
    <w:rsid w:val="00FC7C34"/>
    <w:rsid w:val="00FD00B9"/>
    <w:rsid w:val="00FD0432"/>
    <w:rsid w:val="00FD056B"/>
    <w:rsid w:val="00FD0D37"/>
    <w:rsid w:val="00FD0D95"/>
    <w:rsid w:val="00FD1308"/>
    <w:rsid w:val="00FD168A"/>
    <w:rsid w:val="00FD288D"/>
    <w:rsid w:val="00FD28F9"/>
    <w:rsid w:val="00FD2C8B"/>
    <w:rsid w:val="00FD35EB"/>
    <w:rsid w:val="00FD3E92"/>
    <w:rsid w:val="00FD3ECD"/>
    <w:rsid w:val="00FD42CC"/>
    <w:rsid w:val="00FD4D01"/>
    <w:rsid w:val="00FD6B5B"/>
    <w:rsid w:val="00FD7C47"/>
    <w:rsid w:val="00FD7E21"/>
    <w:rsid w:val="00FE1D47"/>
    <w:rsid w:val="00FE29C7"/>
    <w:rsid w:val="00FE319C"/>
    <w:rsid w:val="00FE35E0"/>
    <w:rsid w:val="00FE452B"/>
    <w:rsid w:val="00FE47A8"/>
    <w:rsid w:val="00FE4BB9"/>
    <w:rsid w:val="00FE57B8"/>
    <w:rsid w:val="00FE5CF3"/>
    <w:rsid w:val="00FE6477"/>
    <w:rsid w:val="00FE7BC3"/>
    <w:rsid w:val="00FF0265"/>
    <w:rsid w:val="00FF06F0"/>
    <w:rsid w:val="00FF1136"/>
    <w:rsid w:val="00FF113A"/>
    <w:rsid w:val="00FF1D0D"/>
    <w:rsid w:val="00FF2697"/>
    <w:rsid w:val="00FF421B"/>
    <w:rsid w:val="00FF48E4"/>
    <w:rsid w:val="00FF5371"/>
    <w:rsid w:val="00FF564E"/>
    <w:rsid w:val="00FF66AB"/>
    <w:rsid w:val="00FF68A2"/>
    <w:rsid w:val="00FF76CA"/>
    <w:rsid w:val="00FF79A5"/>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695CEC"/>
  <w15:docId w15:val="{3C1EE0B4-CDF2-44CC-88E0-17A47814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F4C50"/>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7F4C50"/>
    <w:pPr>
      <w:keepNext/>
      <w:keepLines/>
      <w:numPr>
        <w:numId w:val="2"/>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7F4C50"/>
    <w:pPr>
      <w:keepNext/>
      <w:keepLines/>
      <w:numPr>
        <w:ilvl w:val="1"/>
        <w:numId w:val="2"/>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7F4C50"/>
    <w:pPr>
      <w:keepNext/>
      <w:keepLines/>
      <w:numPr>
        <w:ilvl w:val="2"/>
        <w:numId w:val="2"/>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7F4C50"/>
    <w:pPr>
      <w:keepNext/>
      <w:keepLines/>
      <w:numPr>
        <w:ilvl w:val="3"/>
        <w:numId w:val="2"/>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7F4C50"/>
    <w:pPr>
      <w:keepNext/>
      <w:keepLines/>
      <w:numPr>
        <w:ilvl w:val="4"/>
        <w:numId w:val="5"/>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locked/>
    <w:rsid w:val="000E791F"/>
    <w:pPr>
      <w:keepNext/>
      <w:keepLines/>
      <w:numPr>
        <w:ilvl w:val="5"/>
        <w:numId w:val="12"/>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qFormat/>
    <w:locked/>
    <w:rsid w:val="000E791F"/>
    <w:pPr>
      <w:keepNext/>
      <w:keepLines/>
      <w:numPr>
        <w:ilvl w:val="6"/>
        <w:numId w:val="12"/>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qFormat/>
    <w:locked/>
    <w:rsid w:val="000E791F"/>
    <w:pPr>
      <w:keepNext/>
      <w:keepLines/>
      <w:numPr>
        <w:ilvl w:val="7"/>
        <w:numId w:val="12"/>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qFormat/>
    <w:locked/>
    <w:rsid w:val="000E791F"/>
    <w:pPr>
      <w:keepNext/>
      <w:keepLines/>
      <w:numPr>
        <w:ilvl w:val="8"/>
        <w:numId w:val="12"/>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F4C50"/>
    <w:rPr>
      <w:rFonts w:ascii="Arial" w:hAnsi="Arial"/>
      <w:b/>
      <w:bCs/>
      <w:kern w:val="44"/>
      <w:sz w:val="44"/>
      <w:szCs w:val="44"/>
    </w:rPr>
  </w:style>
  <w:style w:type="character" w:customStyle="1" w:styleId="Heading2Char">
    <w:name w:val="Heading 2 Char"/>
    <w:link w:val="Heading2"/>
    <w:uiPriority w:val="99"/>
    <w:locked/>
    <w:rsid w:val="007F4C50"/>
    <w:rPr>
      <w:rFonts w:ascii="Arial" w:hAnsi="Arial"/>
      <w:b/>
      <w:bCs/>
      <w:kern w:val="2"/>
      <w:sz w:val="32"/>
      <w:szCs w:val="36"/>
    </w:rPr>
  </w:style>
  <w:style w:type="character" w:customStyle="1" w:styleId="Heading3Char">
    <w:name w:val="Heading 3 Char"/>
    <w:link w:val="Heading3"/>
    <w:uiPriority w:val="99"/>
    <w:locked/>
    <w:rsid w:val="007F4C50"/>
    <w:rPr>
      <w:rFonts w:ascii="宋体" w:eastAsia="黑体" w:hAnsi="宋体"/>
      <w:b/>
      <w:kern w:val="2"/>
      <w:sz w:val="28"/>
      <w:szCs w:val="21"/>
    </w:rPr>
  </w:style>
  <w:style w:type="character" w:customStyle="1" w:styleId="Heading4Char">
    <w:name w:val="Heading 4 Char"/>
    <w:link w:val="Heading4"/>
    <w:uiPriority w:val="99"/>
    <w:locked/>
    <w:rsid w:val="007F4C50"/>
    <w:rPr>
      <w:rFonts w:ascii="Arial" w:eastAsia="黑体" w:hAnsi="Arial"/>
      <w:b/>
      <w:bCs/>
      <w:kern w:val="2"/>
      <w:sz w:val="21"/>
      <w:szCs w:val="28"/>
    </w:rPr>
  </w:style>
  <w:style w:type="character" w:customStyle="1" w:styleId="Heading5Char">
    <w:name w:val="Heading 5 Char"/>
    <w:link w:val="Heading5"/>
    <w:uiPriority w:val="99"/>
    <w:locked/>
    <w:rsid w:val="007F4C50"/>
    <w:rPr>
      <w:rFonts w:eastAsia="KaiTi"/>
      <w:b/>
      <w:bCs/>
      <w:kern w:val="2"/>
      <w:sz w:val="21"/>
      <w:szCs w:val="28"/>
    </w:rPr>
  </w:style>
  <w:style w:type="paragraph" w:customStyle="1" w:styleId="a3">
    <w:name w:val="步骤"/>
    <w:basedOn w:val="Normal"/>
    <w:next w:val="Normal"/>
    <w:link w:val="CharChar"/>
    <w:autoRedefine/>
    <w:uiPriority w:val="99"/>
    <w:rsid w:val="007F4C50"/>
    <w:pPr>
      <w:numPr>
        <w:ilvl w:val="1"/>
        <w:numId w:val="4"/>
      </w:numPr>
      <w:adjustRightInd w:val="0"/>
      <w:snapToGrid w:val="0"/>
      <w:spacing w:beforeLines="25" w:before="25" w:afterLines="25" w:after="25"/>
      <w:ind w:left="0"/>
    </w:pPr>
    <w:rPr>
      <w:rFonts w:ascii="Arial Unicode MS" w:eastAsia="黑体" w:hAnsi="Arial Unicode MS"/>
      <w:b/>
      <w:i/>
      <w:szCs w:val="21"/>
    </w:rPr>
  </w:style>
  <w:style w:type="paragraph" w:customStyle="1" w:styleId="a7">
    <w:name w:val="程序代码"/>
    <w:basedOn w:val="Normal"/>
    <w:next w:val="Normal"/>
    <w:autoRedefine/>
    <w:uiPriority w:val="99"/>
    <w:qFormat/>
    <w:rsid w:val="007F4C50"/>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styleId="BalloonText">
    <w:name w:val="Balloon Text"/>
    <w:basedOn w:val="Normal"/>
    <w:link w:val="BalloonTextChar"/>
    <w:uiPriority w:val="99"/>
    <w:semiHidden/>
    <w:rsid w:val="007F4C50"/>
    <w:rPr>
      <w:sz w:val="18"/>
      <w:szCs w:val="18"/>
    </w:rPr>
  </w:style>
  <w:style w:type="character" w:customStyle="1" w:styleId="BalloonTextChar">
    <w:name w:val="Balloon Text Char"/>
    <w:link w:val="BalloonText"/>
    <w:uiPriority w:val="99"/>
    <w:semiHidden/>
    <w:locked/>
    <w:rsid w:val="007F4C50"/>
    <w:rPr>
      <w:kern w:val="2"/>
      <w:sz w:val="18"/>
      <w:szCs w:val="18"/>
    </w:rPr>
  </w:style>
  <w:style w:type="paragraph" w:styleId="HTMLPreformatted">
    <w:name w:val="HTML Preformatted"/>
    <w:basedOn w:val="Normal"/>
    <w:link w:val="HTMLPreformattedChar"/>
    <w:uiPriority w:val="99"/>
    <w:semiHidden/>
    <w:rsid w:val="007F4C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locked/>
    <w:rsid w:val="007F4C50"/>
    <w:rPr>
      <w:rFonts w:ascii="宋体" w:hAnsi="宋体" w:cs="宋体"/>
      <w:sz w:val="24"/>
      <w:szCs w:val="24"/>
    </w:rPr>
  </w:style>
  <w:style w:type="table" w:styleId="TableGrid">
    <w:name w:val="Table Grid"/>
    <w:basedOn w:val="TableNormal"/>
    <w:uiPriority w:val="99"/>
    <w:rsid w:val="007F4C50"/>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浅色列表1"/>
    <w:uiPriority w:val="99"/>
    <w:rsid w:val="007F4C5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8">
    <w:name w:val="表格内容样式"/>
    <w:uiPriority w:val="99"/>
    <w:rsid w:val="007F4C50"/>
    <w:rPr>
      <w:sz w:val="18"/>
    </w:rPr>
    <w:tblPr>
      <w:tblInd w:w="0" w:type="dxa"/>
      <w:tblCellMar>
        <w:top w:w="0" w:type="dxa"/>
        <w:left w:w="108" w:type="dxa"/>
        <w:bottom w:w="0" w:type="dxa"/>
        <w:right w:w="108" w:type="dxa"/>
      </w:tblCellMar>
    </w:tblPr>
  </w:style>
  <w:style w:type="paragraph" w:customStyle="1" w:styleId="a6">
    <w:name w:val="段内标题"/>
    <w:basedOn w:val="Normal"/>
    <w:next w:val="Normal"/>
    <w:link w:val="Char"/>
    <w:autoRedefine/>
    <w:uiPriority w:val="99"/>
    <w:qFormat/>
    <w:rsid w:val="0051400C"/>
    <w:pPr>
      <w:numPr>
        <w:numId w:val="3"/>
      </w:numPr>
      <w:ind w:left="0" w:firstLine="200"/>
    </w:pPr>
    <w:rPr>
      <w:rFonts w:eastAsia="Kai"/>
      <w:b/>
    </w:rPr>
  </w:style>
  <w:style w:type="character" w:customStyle="1" w:styleId="Char">
    <w:name w:val="段内标题 Char"/>
    <w:link w:val="a6"/>
    <w:uiPriority w:val="99"/>
    <w:locked/>
    <w:rsid w:val="0051400C"/>
    <w:rPr>
      <w:rFonts w:eastAsia="Kai"/>
      <w:b/>
      <w:kern w:val="2"/>
      <w:sz w:val="21"/>
      <w:szCs w:val="22"/>
    </w:rPr>
  </w:style>
  <w:style w:type="paragraph" w:styleId="TOCHeading">
    <w:name w:val="TOC Heading"/>
    <w:basedOn w:val="Heading1"/>
    <w:next w:val="Normal"/>
    <w:uiPriority w:val="99"/>
    <w:rsid w:val="007F4C50"/>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9">
    <w:name w:val="表格正文"/>
    <w:basedOn w:val="Normal"/>
    <w:next w:val="Normal"/>
    <w:link w:val="Char0"/>
    <w:autoRedefine/>
    <w:uiPriority w:val="99"/>
    <w:qFormat/>
    <w:rsid w:val="007F4C50"/>
    <w:pPr>
      <w:ind w:firstLineChars="0" w:firstLine="0"/>
      <w:jc w:val="left"/>
    </w:pPr>
    <w:rPr>
      <w:rFonts w:ascii="Arial" w:hAnsi="Arial" w:cs="Arial"/>
      <w:sz w:val="15"/>
      <w:szCs w:val="18"/>
    </w:rPr>
  </w:style>
  <w:style w:type="character" w:customStyle="1" w:styleId="Char0">
    <w:name w:val="表格正文 Char"/>
    <w:link w:val="a9"/>
    <w:uiPriority w:val="99"/>
    <w:locked/>
    <w:rsid w:val="007F4C50"/>
    <w:rPr>
      <w:rFonts w:ascii="Arial" w:hAnsi="Arial" w:cs="Arial"/>
      <w:kern w:val="2"/>
      <w:sz w:val="15"/>
      <w:szCs w:val="18"/>
    </w:rPr>
  </w:style>
  <w:style w:type="paragraph" w:customStyle="1" w:styleId="10">
    <w:name w:val="表格标题1"/>
    <w:basedOn w:val="Normal"/>
    <w:uiPriority w:val="99"/>
    <w:rsid w:val="00EF6FF1"/>
    <w:pPr>
      <w:spacing w:line="300" w:lineRule="auto"/>
      <w:jc w:val="center"/>
    </w:pPr>
    <w:rPr>
      <w:rFonts w:ascii="Arial" w:hAnsi="Arial" w:cs="宋体"/>
      <w:b/>
      <w:bCs/>
      <w:sz w:val="15"/>
      <w:szCs w:val="18"/>
    </w:rPr>
  </w:style>
  <w:style w:type="table" w:styleId="LightList">
    <w:name w:val="Light List"/>
    <w:basedOn w:val="TableNormal"/>
    <w:uiPriority w:val="99"/>
    <w:rsid w:val="007F4C5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7F4C50"/>
    <w:rPr>
      <w:rFonts w:ascii="Courier" w:eastAsia="宋体" w:hAnsi="Courier" w:cs="Courier"/>
      <w:sz w:val="20"/>
      <w:szCs w:val="20"/>
    </w:rPr>
  </w:style>
  <w:style w:type="paragraph" w:styleId="BodyText">
    <w:name w:val="Body Text"/>
    <w:basedOn w:val="Normal"/>
    <w:link w:val="BodyTextChar"/>
    <w:uiPriority w:val="99"/>
    <w:semiHidden/>
    <w:unhideWhenUsed/>
    <w:rsid w:val="007F4C50"/>
    <w:pPr>
      <w:spacing w:after="120"/>
    </w:pPr>
  </w:style>
  <w:style w:type="character" w:customStyle="1" w:styleId="BodyTextChar">
    <w:name w:val="Body Text Char"/>
    <w:basedOn w:val="DefaultParagraphFont"/>
    <w:link w:val="BodyText"/>
    <w:uiPriority w:val="99"/>
    <w:semiHidden/>
    <w:rsid w:val="007F4C50"/>
    <w:rPr>
      <w:kern w:val="2"/>
      <w:sz w:val="21"/>
      <w:szCs w:val="22"/>
    </w:rPr>
  </w:style>
  <w:style w:type="paragraph" w:styleId="Caption">
    <w:name w:val="caption"/>
    <w:basedOn w:val="Normal"/>
    <w:next w:val="Normal"/>
    <w:autoRedefine/>
    <w:unhideWhenUsed/>
    <w:qFormat/>
    <w:locked/>
    <w:rsid w:val="007F4C50"/>
    <w:pPr>
      <w:ind w:firstLine="360"/>
      <w:jc w:val="center"/>
    </w:pPr>
    <w:rPr>
      <w:rFonts w:asciiTheme="majorHAnsi" w:eastAsiaTheme="minorEastAsia" w:hAnsiTheme="majorHAnsi" w:cstheme="majorBidi"/>
      <w:sz w:val="18"/>
      <w:szCs w:val="20"/>
    </w:rPr>
  </w:style>
  <w:style w:type="paragraph" w:styleId="NormalWeb">
    <w:name w:val="Normal (Web)"/>
    <w:basedOn w:val="Normal"/>
    <w:uiPriority w:val="99"/>
    <w:semiHidden/>
    <w:unhideWhenUsed/>
    <w:rsid w:val="007F4C50"/>
    <w:pPr>
      <w:widowControl/>
      <w:spacing w:before="100" w:beforeAutospacing="1" w:after="100" w:afterAutospacing="1"/>
      <w:ind w:firstLineChars="0" w:firstLine="0"/>
      <w:jc w:val="left"/>
    </w:pPr>
    <w:rPr>
      <w:rFonts w:ascii="宋体" w:hAnsi="宋体" w:cs="宋体"/>
      <w:kern w:val="0"/>
      <w:sz w:val="24"/>
      <w:szCs w:val="24"/>
    </w:rPr>
  </w:style>
  <w:style w:type="character" w:styleId="Hyperlink">
    <w:name w:val="Hyperlink"/>
    <w:basedOn w:val="DefaultParagraphFont"/>
    <w:uiPriority w:val="99"/>
    <w:unhideWhenUsed/>
    <w:rsid w:val="007F4C50"/>
    <w:rPr>
      <w:color w:val="0000FF"/>
      <w:u w:val="single"/>
    </w:rPr>
  </w:style>
  <w:style w:type="paragraph" w:styleId="Revision">
    <w:name w:val="Revision"/>
    <w:hidden/>
    <w:uiPriority w:val="99"/>
    <w:semiHidden/>
    <w:rsid w:val="007F4C50"/>
    <w:rPr>
      <w:kern w:val="2"/>
      <w:sz w:val="21"/>
      <w:szCs w:val="22"/>
    </w:rPr>
  </w:style>
  <w:style w:type="paragraph" w:customStyle="1" w:styleId="aa">
    <w:name w:val="表格标题"/>
    <w:basedOn w:val="Normal"/>
    <w:autoRedefine/>
    <w:uiPriority w:val="99"/>
    <w:qFormat/>
    <w:rsid w:val="007F4C50"/>
    <w:pPr>
      <w:spacing w:line="300" w:lineRule="auto"/>
      <w:jc w:val="center"/>
    </w:pPr>
    <w:rPr>
      <w:rFonts w:ascii="Arial" w:hAnsi="Arial" w:cs="宋体"/>
      <w:b/>
      <w:bCs/>
      <w:sz w:val="15"/>
      <w:szCs w:val="18"/>
    </w:rPr>
  </w:style>
  <w:style w:type="paragraph" w:customStyle="1" w:styleId="a1">
    <w:name w:val="问题"/>
    <w:basedOn w:val="Normal"/>
    <w:next w:val="Normal"/>
    <w:autoRedefine/>
    <w:qFormat/>
    <w:rsid w:val="007A4690"/>
    <w:pPr>
      <w:numPr>
        <w:numId w:val="6"/>
      </w:numPr>
      <w:spacing w:beforeLines="50" w:before="50"/>
      <w:ind w:left="0" w:firstLine="200"/>
      <w:contextualSpacing/>
    </w:pPr>
    <w:rPr>
      <w:rFonts w:ascii="黑体" w:eastAsia="Kai" w:hAnsi="黑体"/>
      <w:b/>
      <w:szCs w:val="21"/>
    </w:rPr>
  </w:style>
  <w:style w:type="paragraph" w:customStyle="1" w:styleId="a">
    <w:name w:val="代码类别"/>
    <w:basedOn w:val="Normal"/>
    <w:next w:val="Normal"/>
    <w:qFormat/>
    <w:rsid w:val="00F97A47"/>
    <w:pPr>
      <w:numPr>
        <w:numId w:val="7"/>
      </w:numPr>
      <w:ind w:left="0" w:firstLine="200"/>
    </w:pPr>
    <w:rPr>
      <w:rFonts w:ascii="黑体" w:eastAsia="Kai" w:hAnsi="黑体"/>
      <w:b/>
    </w:rPr>
  </w:style>
  <w:style w:type="paragraph" w:customStyle="1" w:styleId="a4">
    <w:name w:val="方法和类标题"/>
    <w:basedOn w:val="Normal"/>
    <w:next w:val="Normal"/>
    <w:autoRedefine/>
    <w:uiPriority w:val="99"/>
    <w:rsid w:val="007F4C50"/>
    <w:pPr>
      <w:numPr>
        <w:numId w:val="1"/>
      </w:numPr>
      <w:adjustRightInd w:val="0"/>
      <w:ind w:left="0" w:firstLine="200"/>
      <w:jc w:val="left"/>
    </w:pPr>
    <w:rPr>
      <w:rFonts w:ascii="黑体" w:eastAsia="黑体" w:hAnsi="黑体" w:cs="Arial"/>
      <w:b/>
      <w:bCs/>
      <w:i/>
      <w:color w:val="000000"/>
      <w:szCs w:val="21"/>
      <w:shd w:val="clear" w:color="auto" w:fill="FFFFFF"/>
    </w:rPr>
  </w:style>
  <w:style w:type="paragraph" w:customStyle="1" w:styleId="a0">
    <w:name w:val="注意和要点"/>
    <w:basedOn w:val="Normal"/>
    <w:next w:val="Normal"/>
    <w:autoRedefine/>
    <w:qFormat/>
    <w:rsid w:val="007F4C50"/>
    <w:pPr>
      <w:numPr>
        <w:numId w:val="8"/>
      </w:numPr>
      <w:spacing w:beforeLines="50" w:before="50"/>
      <w:ind w:left="202" w:firstLineChars="0" w:firstLine="230"/>
    </w:pPr>
    <w:rPr>
      <w:rFonts w:ascii="黑体" w:eastAsia="黑体" w:hAnsi="黑体"/>
      <w:b/>
      <w:i/>
    </w:rPr>
  </w:style>
  <w:style w:type="paragraph" w:customStyle="1" w:styleId="ab">
    <w:name w:val="术语正文"/>
    <w:basedOn w:val="Normal"/>
    <w:next w:val="Normal"/>
    <w:qFormat/>
    <w:rsid w:val="00267C82"/>
    <w:pPr>
      <w:spacing w:afterLines="50" w:after="50"/>
    </w:pPr>
    <w:rPr>
      <w:rFonts w:ascii="黑体" w:eastAsia="Kai" w:hAnsi="黑体"/>
      <w:b/>
    </w:rPr>
  </w:style>
  <w:style w:type="paragraph" w:customStyle="1" w:styleId="a5">
    <w:name w:val="段内分项"/>
    <w:basedOn w:val="Normal"/>
    <w:next w:val="Normal"/>
    <w:qFormat/>
    <w:rsid w:val="007F4C50"/>
    <w:pPr>
      <w:numPr>
        <w:numId w:val="9"/>
      </w:numPr>
      <w:ind w:leftChars="200" w:left="200" w:firstLine="200"/>
    </w:pPr>
    <w:rPr>
      <w:rFonts w:ascii="黑体" w:eastAsia="黑体" w:hAnsi="黑体"/>
      <w:b/>
      <w:i/>
    </w:rPr>
  </w:style>
  <w:style w:type="paragraph" w:customStyle="1" w:styleId="a2">
    <w:name w:val="术语标题"/>
    <w:basedOn w:val="ab"/>
    <w:next w:val="ab"/>
    <w:qFormat/>
    <w:rsid w:val="00267C82"/>
    <w:pPr>
      <w:numPr>
        <w:numId w:val="10"/>
      </w:numPr>
      <w:spacing w:beforeLines="50" w:before="50" w:afterLines="0" w:after="0"/>
      <w:ind w:firstLineChars="0" w:firstLine="0"/>
    </w:pPr>
  </w:style>
  <w:style w:type="character" w:customStyle="1" w:styleId="Heading6Char">
    <w:name w:val="Heading 6 Char"/>
    <w:basedOn w:val="DefaultParagraphFont"/>
    <w:link w:val="Heading6"/>
    <w:rsid w:val="000E791F"/>
    <w:rPr>
      <w:rFonts w:ascii="Arial" w:hAnsi="Arial"/>
      <w:b/>
      <w:bCs/>
      <w:kern w:val="2"/>
      <w:sz w:val="24"/>
    </w:rPr>
  </w:style>
  <w:style w:type="character" w:customStyle="1" w:styleId="Heading7Char">
    <w:name w:val="Heading 7 Char"/>
    <w:basedOn w:val="DefaultParagraphFont"/>
    <w:link w:val="Heading7"/>
    <w:rsid w:val="000E791F"/>
    <w:rPr>
      <w:rFonts w:ascii="Arial" w:hAnsi="Arial"/>
      <w:b/>
      <w:bCs/>
      <w:kern w:val="2"/>
      <w:sz w:val="24"/>
    </w:rPr>
  </w:style>
  <w:style w:type="character" w:customStyle="1" w:styleId="Heading8Char">
    <w:name w:val="Heading 8 Char"/>
    <w:basedOn w:val="DefaultParagraphFont"/>
    <w:link w:val="Heading8"/>
    <w:rsid w:val="000E791F"/>
    <w:rPr>
      <w:rFonts w:ascii="Arial" w:eastAsia="黑体" w:hAnsi="Arial"/>
      <w:kern w:val="2"/>
      <w:sz w:val="24"/>
    </w:rPr>
  </w:style>
  <w:style w:type="character" w:customStyle="1" w:styleId="Heading9Char">
    <w:name w:val="Heading 9 Char"/>
    <w:basedOn w:val="DefaultParagraphFont"/>
    <w:link w:val="Heading9"/>
    <w:rsid w:val="000E791F"/>
    <w:rPr>
      <w:rFonts w:ascii="Arial" w:eastAsia="黑体" w:hAnsi="Arial"/>
      <w:kern w:val="2"/>
      <w:sz w:val="21"/>
    </w:rPr>
  </w:style>
  <w:style w:type="paragraph" w:customStyle="1" w:styleId="4">
    <w:name w:val="标题4"/>
    <w:basedOn w:val="Heading4"/>
    <w:next w:val="Normal"/>
    <w:link w:val="4CharChar"/>
    <w:rsid w:val="000E791F"/>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0E791F"/>
    <w:rPr>
      <w:rFonts w:asciiTheme="minorHAnsi" w:eastAsiaTheme="minorEastAsia" w:hAnsiTheme="minorHAnsi" w:cstheme="minorBidi"/>
      <w:b/>
      <w:color w:val="000000"/>
      <w:kern w:val="24"/>
      <w:sz w:val="24"/>
      <w:szCs w:val="24"/>
      <w:lang w:val="zh-CN"/>
    </w:rPr>
  </w:style>
  <w:style w:type="paragraph" w:customStyle="1" w:styleId="ac">
    <w:name w:val="首行缩进"/>
    <w:basedOn w:val="Normal"/>
    <w:link w:val="CharChar0"/>
    <w:rsid w:val="000E791F"/>
    <w:pPr>
      <w:ind w:firstLine="420"/>
    </w:pPr>
  </w:style>
  <w:style w:type="character" w:customStyle="1" w:styleId="CharChar0">
    <w:name w:val="首行缩进 Char Char"/>
    <w:link w:val="ac"/>
    <w:rsid w:val="000E791F"/>
    <w:rPr>
      <w:rFonts w:asciiTheme="minorHAnsi" w:eastAsiaTheme="minorEastAsia" w:hAnsiTheme="minorHAnsi" w:cstheme="minorBidi"/>
      <w:kern w:val="2"/>
      <w:sz w:val="21"/>
      <w:szCs w:val="21"/>
    </w:rPr>
  </w:style>
  <w:style w:type="character" w:customStyle="1" w:styleId="CharChar">
    <w:name w:val="步骤 Char Char"/>
    <w:link w:val="a3"/>
    <w:uiPriority w:val="99"/>
    <w:rsid w:val="000E791F"/>
    <w:rPr>
      <w:rFonts w:ascii="Arial Unicode MS" w:eastAsia="黑体" w:hAnsi="Arial Unicode MS"/>
      <w:b/>
      <w:i/>
      <w:kern w:val="2"/>
      <w:sz w:val="21"/>
      <w:szCs w:val="21"/>
    </w:rPr>
  </w:style>
  <w:style w:type="paragraph" w:customStyle="1" w:styleId="ad">
    <w:name w:val="图"/>
    <w:basedOn w:val="Normal"/>
    <w:rsid w:val="000E791F"/>
    <w:pPr>
      <w:adjustRightInd w:val="0"/>
      <w:spacing w:beforeLines="50" w:before="156" w:afterLines="50" w:after="156"/>
      <w:ind w:firstLine="420"/>
      <w:jc w:val="center"/>
    </w:pPr>
    <w:rPr>
      <w:rFonts w:ascii="Times New Roman" w:hAnsi="Times New Roman"/>
      <w:bCs/>
      <w:color w:val="000000"/>
      <w:szCs w:val="20"/>
    </w:rPr>
  </w:style>
  <w:style w:type="paragraph" w:customStyle="1" w:styleId="ae">
    <w:name w:val="图题"/>
    <w:basedOn w:val="Normal"/>
    <w:rsid w:val="000E791F"/>
    <w:pPr>
      <w:adjustRightInd w:val="0"/>
      <w:spacing w:beforeLines="50" w:before="156" w:afterLines="50" w:after="156"/>
      <w:ind w:firstLine="420"/>
      <w:jc w:val="center"/>
    </w:pPr>
    <w:rPr>
      <w:rFonts w:ascii="Times New Roman" w:hAnsi="Times New Roman"/>
      <w:bCs/>
      <w:color w:val="000000"/>
      <w:sz w:val="18"/>
      <w:szCs w:val="20"/>
    </w:rPr>
  </w:style>
  <w:style w:type="paragraph" w:styleId="Title">
    <w:name w:val="Title"/>
    <w:basedOn w:val="Normal"/>
    <w:next w:val="Normal"/>
    <w:link w:val="TitleChar"/>
    <w:qFormat/>
    <w:locked/>
    <w:rsid w:val="000E791F"/>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0E791F"/>
    <w:rPr>
      <w:rFonts w:asciiTheme="majorHAnsi" w:hAnsiTheme="majorHAnsi" w:cstheme="majorBidi"/>
      <w:b/>
      <w:bCs/>
      <w:kern w:val="2"/>
      <w:sz w:val="32"/>
      <w:szCs w:val="32"/>
    </w:rPr>
  </w:style>
  <w:style w:type="table" w:styleId="MediumGrid2">
    <w:name w:val="Medium Grid 2"/>
    <w:basedOn w:val="TableNormal"/>
    <w:link w:val="2Char"/>
    <w:semiHidden/>
    <w:unhideWhenUsed/>
    <w:rsid w:val="000E791F"/>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0E791F"/>
    <w:rPr>
      <w:rFonts w:ascii="Times New Roman" w:hint="default"/>
      <w:sz w:val="22"/>
    </w:rPr>
  </w:style>
  <w:style w:type="table" w:styleId="ColorfulList-Accent1">
    <w:name w:val="Colorful List Accent 1"/>
    <w:basedOn w:val="TableNormal"/>
    <w:link w:val="-1Char"/>
    <w:semiHidden/>
    <w:unhideWhenUsed/>
    <w:rsid w:val="000E791F"/>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0E791F"/>
    <w:rPr>
      <w:b/>
    </w:rPr>
  </w:style>
  <w:style w:type="paragraph" w:customStyle="1" w:styleId="af">
    <w:name w:val="段内要点"/>
    <w:basedOn w:val="Normal"/>
    <w:next w:val="Normal"/>
    <w:qFormat/>
    <w:rsid w:val="007F4C50"/>
    <w:rPr>
      <w:rFonts w:ascii="黑体" w:eastAsiaTheme="majorEastAsia" w:hAnsi="黑体"/>
      <w:b/>
      <w:i/>
    </w:rPr>
  </w:style>
  <w:style w:type="paragraph" w:styleId="DocumentMap">
    <w:name w:val="Document Map"/>
    <w:basedOn w:val="Normal"/>
    <w:link w:val="DocumentMapChar"/>
    <w:uiPriority w:val="99"/>
    <w:semiHidden/>
    <w:rsid w:val="007F4C50"/>
    <w:rPr>
      <w:rFonts w:ascii="宋体"/>
      <w:sz w:val="18"/>
      <w:szCs w:val="18"/>
    </w:rPr>
  </w:style>
  <w:style w:type="character" w:customStyle="1" w:styleId="DocumentMapChar">
    <w:name w:val="Document Map Char"/>
    <w:link w:val="DocumentMap"/>
    <w:uiPriority w:val="99"/>
    <w:semiHidden/>
    <w:rsid w:val="007F4C50"/>
    <w:rPr>
      <w:rFonts w:ascii="宋体"/>
      <w:kern w:val="2"/>
      <w:sz w:val="18"/>
      <w:szCs w:val="18"/>
    </w:rPr>
  </w:style>
  <w:style w:type="paragraph" w:styleId="Header">
    <w:name w:val="header"/>
    <w:basedOn w:val="Normal"/>
    <w:link w:val="HeaderChar"/>
    <w:unhideWhenUsed/>
    <w:locked/>
    <w:rsid w:val="007F4C5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7F4C50"/>
    <w:rPr>
      <w:kern w:val="2"/>
      <w:sz w:val="18"/>
      <w:szCs w:val="18"/>
    </w:rPr>
  </w:style>
  <w:style w:type="paragraph" w:styleId="ListParagraph">
    <w:name w:val="List Paragraph"/>
    <w:basedOn w:val="Normal"/>
    <w:uiPriority w:val="34"/>
    <w:qFormat/>
    <w:rsid w:val="007F4C50"/>
    <w:pPr>
      <w:ind w:firstLine="420"/>
    </w:pPr>
  </w:style>
  <w:style w:type="character" w:styleId="Strong">
    <w:name w:val="Strong"/>
    <w:basedOn w:val="DefaultParagraphFont"/>
    <w:uiPriority w:val="22"/>
    <w:qFormat/>
    <w:locked/>
    <w:rsid w:val="00352F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9501">
      <w:bodyDiv w:val="1"/>
      <w:marLeft w:val="0"/>
      <w:marRight w:val="0"/>
      <w:marTop w:val="0"/>
      <w:marBottom w:val="0"/>
      <w:divBdr>
        <w:top w:val="none" w:sz="0" w:space="0" w:color="auto"/>
        <w:left w:val="none" w:sz="0" w:space="0" w:color="auto"/>
        <w:bottom w:val="none" w:sz="0" w:space="0" w:color="auto"/>
        <w:right w:val="none" w:sz="0" w:space="0" w:color="auto"/>
      </w:divBdr>
    </w:div>
    <w:div w:id="21982280">
      <w:bodyDiv w:val="1"/>
      <w:marLeft w:val="0"/>
      <w:marRight w:val="0"/>
      <w:marTop w:val="0"/>
      <w:marBottom w:val="0"/>
      <w:divBdr>
        <w:top w:val="none" w:sz="0" w:space="0" w:color="auto"/>
        <w:left w:val="none" w:sz="0" w:space="0" w:color="auto"/>
        <w:bottom w:val="none" w:sz="0" w:space="0" w:color="auto"/>
        <w:right w:val="none" w:sz="0" w:space="0" w:color="auto"/>
      </w:divBdr>
    </w:div>
    <w:div w:id="22438781">
      <w:bodyDiv w:val="1"/>
      <w:marLeft w:val="0"/>
      <w:marRight w:val="0"/>
      <w:marTop w:val="0"/>
      <w:marBottom w:val="0"/>
      <w:divBdr>
        <w:top w:val="none" w:sz="0" w:space="0" w:color="auto"/>
        <w:left w:val="none" w:sz="0" w:space="0" w:color="auto"/>
        <w:bottom w:val="none" w:sz="0" w:space="0" w:color="auto"/>
        <w:right w:val="none" w:sz="0" w:space="0" w:color="auto"/>
      </w:divBdr>
    </w:div>
    <w:div w:id="66077028">
      <w:bodyDiv w:val="1"/>
      <w:marLeft w:val="0"/>
      <w:marRight w:val="0"/>
      <w:marTop w:val="0"/>
      <w:marBottom w:val="0"/>
      <w:divBdr>
        <w:top w:val="none" w:sz="0" w:space="0" w:color="auto"/>
        <w:left w:val="none" w:sz="0" w:space="0" w:color="auto"/>
        <w:bottom w:val="none" w:sz="0" w:space="0" w:color="auto"/>
        <w:right w:val="none" w:sz="0" w:space="0" w:color="auto"/>
      </w:divBdr>
    </w:div>
    <w:div w:id="100227492">
      <w:bodyDiv w:val="1"/>
      <w:marLeft w:val="0"/>
      <w:marRight w:val="0"/>
      <w:marTop w:val="0"/>
      <w:marBottom w:val="0"/>
      <w:divBdr>
        <w:top w:val="none" w:sz="0" w:space="0" w:color="auto"/>
        <w:left w:val="none" w:sz="0" w:space="0" w:color="auto"/>
        <w:bottom w:val="none" w:sz="0" w:space="0" w:color="auto"/>
        <w:right w:val="none" w:sz="0" w:space="0" w:color="auto"/>
      </w:divBdr>
    </w:div>
    <w:div w:id="143157256">
      <w:bodyDiv w:val="1"/>
      <w:marLeft w:val="0"/>
      <w:marRight w:val="0"/>
      <w:marTop w:val="0"/>
      <w:marBottom w:val="0"/>
      <w:divBdr>
        <w:top w:val="none" w:sz="0" w:space="0" w:color="auto"/>
        <w:left w:val="none" w:sz="0" w:space="0" w:color="auto"/>
        <w:bottom w:val="none" w:sz="0" w:space="0" w:color="auto"/>
        <w:right w:val="none" w:sz="0" w:space="0" w:color="auto"/>
      </w:divBdr>
    </w:div>
    <w:div w:id="181087841">
      <w:bodyDiv w:val="1"/>
      <w:marLeft w:val="0"/>
      <w:marRight w:val="0"/>
      <w:marTop w:val="0"/>
      <w:marBottom w:val="0"/>
      <w:divBdr>
        <w:top w:val="none" w:sz="0" w:space="0" w:color="auto"/>
        <w:left w:val="none" w:sz="0" w:space="0" w:color="auto"/>
        <w:bottom w:val="none" w:sz="0" w:space="0" w:color="auto"/>
        <w:right w:val="none" w:sz="0" w:space="0" w:color="auto"/>
      </w:divBdr>
    </w:div>
    <w:div w:id="192615935">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415396452">
      <w:bodyDiv w:val="1"/>
      <w:marLeft w:val="0"/>
      <w:marRight w:val="0"/>
      <w:marTop w:val="0"/>
      <w:marBottom w:val="0"/>
      <w:divBdr>
        <w:top w:val="none" w:sz="0" w:space="0" w:color="auto"/>
        <w:left w:val="none" w:sz="0" w:space="0" w:color="auto"/>
        <w:bottom w:val="none" w:sz="0" w:space="0" w:color="auto"/>
        <w:right w:val="none" w:sz="0" w:space="0" w:color="auto"/>
      </w:divBdr>
    </w:div>
    <w:div w:id="474684527">
      <w:bodyDiv w:val="1"/>
      <w:marLeft w:val="0"/>
      <w:marRight w:val="0"/>
      <w:marTop w:val="0"/>
      <w:marBottom w:val="0"/>
      <w:divBdr>
        <w:top w:val="none" w:sz="0" w:space="0" w:color="auto"/>
        <w:left w:val="none" w:sz="0" w:space="0" w:color="auto"/>
        <w:bottom w:val="none" w:sz="0" w:space="0" w:color="auto"/>
        <w:right w:val="none" w:sz="0" w:space="0" w:color="auto"/>
      </w:divBdr>
    </w:div>
    <w:div w:id="505021641">
      <w:bodyDiv w:val="1"/>
      <w:marLeft w:val="0"/>
      <w:marRight w:val="0"/>
      <w:marTop w:val="0"/>
      <w:marBottom w:val="0"/>
      <w:divBdr>
        <w:top w:val="none" w:sz="0" w:space="0" w:color="auto"/>
        <w:left w:val="none" w:sz="0" w:space="0" w:color="auto"/>
        <w:bottom w:val="none" w:sz="0" w:space="0" w:color="auto"/>
        <w:right w:val="none" w:sz="0" w:space="0" w:color="auto"/>
      </w:divBdr>
    </w:div>
    <w:div w:id="539823366">
      <w:bodyDiv w:val="1"/>
      <w:marLeft w:val="0"/>
      <w:marRight w:val="0"/>
      <w:marTop w:val="0"/>
      <w:marBottom w:val="0"/>
      <w:divBdr>
        <w:top w:val="none" w:sz="0" w:space="0" w:color="auto"/>
        <w:left w:val="none" w:sz="0" w:space="0" w:color="auto"/>
        <w:bottom w:val="none" w:sz="0" w:space="0" w:color="auto"/>
        <w:right w:val="none" w:sz="0" w:space="0" w:color="auto"/>
      </w:divBdr>
      <w:divsChild>
        <w:div w:id="616252704">
          <w:marLeft w:val="0"/>
          <w:marRight w:val="0"/>
          <w:marTop w:val="0"/>
          <w:marBottom w:val="0"/>
          <w:divBdr>
            <w:top w:val="none" w:sz="0" w:space="0" w:color="auto"/>
            <w:left w:val="none" w:sz="0" w:space="0" w:color="auto"/>
            <w:bottom w:val="none" w:sz="0" w:space="0" w:color="auto"/>
            <w:right w:val="none" w:sz="0" w:space="0" w:color="auto"/>
          </w:divBdr>
          <w:divsChild>
            <w:div w:id="190341458">
              <w:marLeft w:val="0"/>
              <w:marRight w:val="0"/>
              <w:marTop w:val="0"/>
              <w:marBottom w:val="0"/>
              <w:divBdr>
                <w:top w:val="none" w:sz="0" w:space="0" w:color="auto"/>
                <w:left w:val="none" w:sz="0" w:space="0" w:color="auto"/>
                <w:bottom w:val="none" w:sz="0" w:space="0" w:color="auto"/>
                <w:right w:val="none" w:sz="0" w:space="0" w:color="auto"/>
              </w:divBdr>
            </w:div>
          </w:divsChild>
        </w:div>
        <w:div w:id="405224049">
          <w:marLeft w:val="0"/>
          <w:marRight w:val="0"/>
          <w:marTop w:val="0"/>
          <w:marBottom w:val="0"/>
          <w:divBdr>
            <w:top w:val="none" w:sz="0" w:space="0" w:color="auto"/>
            <w:left w:val="none" w:sz="0" w:space="0" w:color="auto"/>
            <w:bottom w:val="none" w:sz="0" w:space="0" w:color="auto"/>
            <w:right w:val="none" w:sz="0" w:space="0" w:color="auto"/>
          </w:divBdr>
          <w:divsChild>
            <w:div w:id="1863086485">
              <w:marLeft w:val="0"/>
              <w:marRight w:val="0"/>
              <w:marTop w:val="0"/>
              <w:marBottom w:val="0"/>
              <w:divBdr>
                <w:top w:val="none" w:sz="0" w:space="0" w:color="auto"/>
                <w:left w:val="none" w:sz="0" w:space="0" w:color="auto"/>
                <w:bottom w:val="none" w:sz="0" w:space="0" w:color="auto"/>
                <w:right w:val="none" w:sz="0" w:space="0" w:color="auto"/>
              </w:divBdr>
            </w:div>
          </w:divsChild>
        </w:div>
        <w:div w:id="310329824">
          <w:marLeft w:val="0"/>
          <w:marRight w:val="0"/>
          <w:marTop w:val="0"/>
          <w:marBottom w:val="0"/>
          <w:divBdr>
            <w:top w:val="none" w:sz="0" w:space="0" w:color="auto"/>
            <w:left w:val="none" w:sz="0" w:space="0" w:color="auto"/>
            <w:bottom w:val="none" w:sz="0" w:space="0" w:color="auto"/>
            <w:right w:val="none" w:sz="0" w:space="0" w:color="auto"/>
          </w:divBdr>
          <w:divsChild>
            <w:div w:id="198511320">
              <w:marLeft w:val="0"/>
              <w:marRight w:val="0"/>
              <w:marTop w:val="0"/>
              <w:marBottom w:val="0"/>
              <w:divBdr>
                <w:top w:val="none" w:sz="0" w:space="0" w:color="auto"/>
                <w:left w:val="none" w:sz="0" w:space="0" w:color="auto"/>
                <w:bottom w:val="none" w:sz="0" w:space="0" w:color="auto"/>
                <w:right w:val="none" w:sz="0" w:space="0" w:color="auto"/>
              </w:divBdr>
            </w:div>
          </w:divsChild>
        </w:div>
        <w:div w:id="541526424">
          <w:marLeft w:val="0"/>
          <w:marRight w:val="0"/>
          <w:marTop w:val="0"/>
          <w:marBottom w:val="0"/>
          <w:divBdr>
            <w:top w:val="none" w:sz="0" w:space="0" w:color="auto"/>
            <w:left w:val="none" w:sz="0" w:space="0" w:color="auto"/>
            <w:bottom w:val="none" w:sz="0" w:space="0" w:color="auto"/>
            <w:right w:val="none" w:sz="0" w:space="0" w:color="auto"/>
          </w:divBdr>
          <w:divsChild>
            <w:div w:id="1300261669">
              <w:marLeft w:val="0"/>
              <w:marRight w:val="0"/>
              <w:marTop w:val="0"/>
              <w:marBottom w:val="0"/>
              <w:divBdr>
                <w:top w:val="none" w:sz="0" w:space="0" w:color="auto"/>
                <w:left w:val="none" w:sz="0" w:space="0" w:color="auto"/>
                <w:bottom w:val="none" w:sz="0" w:space="0" w:color="auto"/>
                <w:right w:val="none" w:sz="0" w:space="0" w:color="auto"/>
              </w:divBdr>
            </w:div>
          </w:divsChild>
        </w:div>
        <w:div w:id="1953129856">
          <w:marLeft w:val="0"/>
          <w:marRight w:val="0"/>
          <w:marTop w:val="0"/>
          <w:marBottom w:val="0"/>
          <w:divBdr>
            <w:top w:val="none" w:sz="0" w:space="0" w:color="auto"/>
            <w:left w:val="none" w:sz="0" w:space="0" w:color="auto"/>
            <w:bottom w:val="none" w:sz="0" w:space="0" w:color="auto"/>
            <w:right w:val="none" w:sz="0" w:space="0" w:color="auto"/>
          </w:divBdr>
          <w:divsChild>
            <w:div w:id="282151334">
              <w:marLeft w:val="0"/>
              <w:marRight w:val="0"/>
              <w:marTop w:val="0"/>
              <w:marBottom w:val="0"/>
              <w:divBdr>
                <w:top w:val="none" w:sz="0" w:space="0" w:color="auto"/>
                <w:left w:val="none" w:sz="0" w:space="0" w:color="auto"/>
                <w:bottom w:val="none" w:sz="0" w:space="0" w:color="auto"/>
                <w:right w:val="none" w:sz="0" w:space="0" w:color="auto"/>
              </w:divBdr>
            </w:div>
          </w:divsChild>
        </w:div>
        <w:div w:id="115373611">
          <w:marLeft w:val="0"/>
          <w:marRight w:val="0"/>
          <w:marTop w:val="0"/>
          <w:marBottom w:val="0"/>
          <w:divBdr>
            <w:top w:val="none" w:sz="0" w:space="0" w:color="auto"/>
            <w:left w:val="none" w:sz="0" w:space="0" w:color="auto"/>
            <w:bottom w:val="none" w:sz="0" w:space="0" w:color="auto"/>
            <w:right w:val="none" w:sz="0" w:space="0" w:color="auto"/>
          </w:divBdr>
          <w:divsChild>
            <w:div w:id="100878845">
              <w:marLeft w:val="0"/>
              <w:marRight w:val="0"/>
              <w:marTop w:val="0"/>
              <w:marBottom w:val="0"/>
              <w:divBdr>
                <w:top w:val="none" w:sz="0" w:space="0" w:color="auto"/>
                <w:left w:val="none" w:sz="0" w:space="0" w:color="auto"/>
                <w:bottom w:val="none" w:sz="0" w:space="0" w:color="auto"/>
                <w:right w:val="none" w:sz="0" w:space="0" w:color="auto"/>
              </w:divBdr>
            </w:div>
          </w:divsChild>
        </w:div>
        <w:div w:id="1436554145">
          <w:marLeft w:val="0"/>
          <w:marRight w:val="0"/>
          <w:marTop w:val="0"/>
          <w:marBottom w:val="0"/>
          <w:divBdr>
            <w:top w:val="none" w:sz="0" w:space="0" w:color="auto"/>
            <w:left w:val="none" w:sz="0" w:space="0" w:color="auto"/>
            <w:bottom w:val="none" w:sz="0" w:space="0" w:color="auto"/>
            <w:right w:val="none" w:sz="0" w:space="0" w:color="auto"/>
          </w:divBdr>
          <w:divsChild>
            <w:div w:id="455804377">
              <w:marLeft w:val="0"/>
              <w:marRight w:val="0"/>
              <w:marTop w:val="0"/>
              <w:marBottom w:val="0"/>
              <w:divBdr>
                <w:top w:val="none" w:sz="0" w:space="0" w:color="auto"/>
                <w:left w:val="none" w:sz="0" w:space="0" w:color="auto"/>
                <w:bottom w:val="none" w:sz="0" w:space="0" w:color="auto"/>
                <w:right w:val="none" w:sz="0" w:space="0" w:color="auto"/>
              </w:divBdr>
            </w:div>
          </w:divsChild>
        </w:div>
        <w:div w:id="1265262860">
          <w:marLeft w:val="0"/>
          <w:marRight w:val="0"/>
          <w:marTop w:val="0"/>
          <w:marBottom w:val="0"/>
          <w:divBdr>
            <w:top w:val="none" w:sz="0" w:space="0" w:color="auto"/>
            <w:left w:val="none" w:sz="0" w:space="0" w:color="auto"/>
            <w:bottom w:val="none" w:sz="0" w:space="0" w:color="auto"/>
            <w:right w:val="none" w:sz="0" w:space="0" w:color="auto"/>
          </w:divBdr>
          <w:divsChild>
            <w:div w:id="41102161">
              <w:marLeft w:val="0"/>
              <w:marRight w:val="0"/>
              <w:marTop w:val="0"/>
              <w:marBottom w:val="0"/>
              <w:divBdr>
                <w:top w:val="none" w:sz="0" w:space="0" w:color="auto"/>
                <w:left w:val="none" w:sz="0" w:space="0" w:color="auto"/>
                <w:bottom w:val="none" w:sz="0" w:space="0" w:color="auto"/>
                <w:right w:val="none" w:sz="0" w:space="0" w:color="auto"/>
              </w:divBdr>
            </w:div>
          </w:divsChild>
        </w:div>
        <w:div w:id="732118997">
          <w:blockQuote w:val="1"/>
          <w:marLeft w:val="0"/>
          <w:marRight w:val="0"/>
          <w:marTop w:val="0"/>
          <w:marBottom w:val="270"/>
          <w:divBdr>
            <w:top w:val="dashed" w:sz="12" w:space="15" w:color="E5EAEA"/>
            <w:left w:val="dashed" w:sz="12" w:space="15" w:color="E5EAEA"/>
            <w:bottom w:val="dashed" w:sz="12" w:space="15" w:color="E5EAEA"/>
            <w:right w:val="dashed" w:sz="12" w:space="15" w:color="E5EAEA"/>
          </w:divBdr>
        </w:div>
        <w:div w:id="1717578765">
          <w:marLeft w:val="0"/>
          <w:marRight w:val="0"/>
          <w:marTop w:val="0"/>
          <w:marBottom w:val="0"/>
          <w:divBdr>
            <w:top w:val="none" w:sz="0" w:space="0" w:color="auto"/>
            <w:left w:val="none" w:sz="0" w:space="0" w:color="auto"/>
            <w:bottom w:val="none" w:sz="0" w:space="0" w:color="auto"/>
            <w:right w:val="none" w:sz="0" w:space="0" w:color="auto"/>
          </w:divBdr>
          <w:divsChild>
            <w:div w:id="2036616944">
              <w:marLeft w:val="0"/>
              <w:marRight w:val="0"/>
              <w:marTop w:val="0"/>
              <w:marBottom w:val="0"/>
              <w:divBdr>
                <w:top w:val="none" w:sz="0" w:space="0" w:color="auto"/>
                <w:left w:val="none" w:sz="0" w:space="0" w:color="auto"/>
                <w:bottom w:val="none" w:sz="0" w:space="0" w:color="auto"/>
                <w:right w:val="none" w:sz="0" w:space="0" w:color="auto"/>
              </w:divBdr>
            </w:div>
          </w:divsChild>
        </w:div>
        <w:div w:id="132717162">
          <w:marLeft w:val="0"/>
          <w:marRight w:val="0"/>
          <w:marTop w:val="0"/>
          <w:marBottom w:val="0"/>
          <w:divBdr>
            <w:top w:val="none" w:sz="0" w:space="0" w:color="auto"/>
            <w:left w:val="none" w:sz="0" w:space="0" w:color="auto"/>
            <w:bottom w:val="none" w:sz="0" w:space="0" w:color="auto"/>
            <w:right w:val="none" w:sz="0" w:space="0" w:color="auto"/>
          </w:divBdr>
          <w:divsChild>
            <w:div w:id="142965088">
              <w:marLeft w:val="0"/>
              <w:marRight w:val="0"/>
              <w:marTop w:val="0"/>
              <w:marBottom w:val="0"/>
              <w:divBdr>
                <w:top w:val="none" w:sz="0" w:space="0" w:color="auto"/>
                <w:left w:val="none" w:sz="0" w:space="0" w:color="auto"/>
                <w:bottom w:val="none" w:sz="0" w:space="0" w:color="auto"/>
                <w:right w:val="none" w:sz="0" w:space="0" w:color="auto"/>
              </w:divBdr>
            </w:div>
          </w:divsChild>
        </w:div>
        <w:div w:id="547883041">
          <w:marLeft w:val="0"/>
          <w:marRight w:val="0"/>
          <w:marTop w:val="0"/>
          <w:marBottom w:val="0"/>
          <w:divBdr>
            <w:top w:val="none" w:sz="0" w:space="0" w:color="auto"/>
            <w:left w:val="none" w:sz="0" w:space="0" w:color="auto"/>
            <w:bottom w:val="none" w:sz="0" w:space="0" w:color="auto"/>
            <w:right w:val="none" w:sz="0" w:space="0" w:color="auto"/>
          </w:divBdr>
          <w:divsChild>
            <w:div w:id="1954632147">
              <w:marLeft w:val="0"/>
              <w:marRight w:val="0"/>
              <w:marTop w:val="0"/>
              <w:marBottom w:val="0"/>
              <w:divBdr>
                <w:top w:val="none" w:sz="0" w:space="0" w:color="auto"/>
                <w:left w:val="none" w:sz="0" w:space="0" w:color="auto"/>
                <w:bottom w:val="none" w:sz="0" w:space="0" w:color="auto"/>
                <w:right w:val="none" w:sz="0" w:space="0" w:color="auto"/>
              </w:divBdr>
            </w:div>
          </w:divsChild>
        </w:div>
        <w:div w:id="1086880841">
          <w:marLeft w:val="0"/>
          <w:marRight w:val="0"/>
          <w:marTop w:val="0"/>
          <w:marBottom w:val="0"/>
          <w:divBdr>
            <w:top w:val="none" w:sz="0" w:space="0" w:color="auto"/>
            <w:left w:val="none" w:sz="0" w:space="0" w:color="auto"/>
            <w:bottom w:val="none" w:sz="0" w:space="0" w:color="auto"/>
            <w:right w:val="none" w:sz="0" w:space="0" w:color="auto"/>
          </w:divBdr>
          <w:divsChild>
            <w:div w:id="2044551260">
              <w:marLeft w:val="0"/>
              <w:marRight w:val="0"/>
              <w:marTop w:val="0"/>
              <w:marBottom w:val="0"/>
              <w:divBdr>
                <w:top w:val="none" w:sz="0" w:space="0" w:color="auto"/>
                <w:left w:val="none" w:sz="0" w:space="0" w:color="auto"/>
                <w:bottom w:val="none" w:sz="0" w:space="0" w:color="auto"/>
                <w:right w:val="none" w:sz="0" w:space="0" w:color="auto"/>
              </w:divBdr>
            </w:div>
          </w:divsChild>
        </w:div>
        <w:div w:id="1606182761">
          <w:marLeft w:val="0"/>
          <w:marRight w:val="0"/>
          <w:marTop w:val="0"/>
          <w:marBottom w:val="0"/>
          <w:divBdr>
            <w:top w:val="none" w:sz="0" w:space="0" w:color="auto"/>
            <w:left w:val="none" w:sz="0" w:space="0" w:color="auto"/>
            <w:bottom w:val="none" w:sz="0" w:space="0" w:color="auto"/>
            <w:right w:val="none" w:sz="0" w:space="0" w:color="auto"/>
          </w:divBdr>
          <w:divsChild>
            <w:div w:id="622462025">
              <w:marLeft w:val="0"/>
              <w:marRight w:val="0"/>
              <w:marTop w:val="0"/>
              <w:marBottom w:val="0"/>
              <w:divBdr>
                <w:top w:val="none" w:sz="0" w:space="0" w:color="auto"/>
                <w:left w:val="none" w:sz="0" w:space="0" w:color="auto"/>
                <w:bottom w:val="none" w:sz="0" w:space="0" w:color="auto"/>
                <w:right w:val="none" w:sz="0" w:space="0" w:color="auto"/>
              </w:divBdr>
            </w:div>
          </w:divsChild>
        </w:div>
        <w:div w:id="1284725635">
          <w:marLeft w:val="0"/>
          <w:marRight w:val="0"/>
          <w:marTop w:val="0"/>
          <w:marBottom w:val="0"/>
          <w:divBdr>
            <w:top w:val="none" w:sz="0" w:space="0" w:color="auto"/>
            <w:left w:val="none" w:sz="0" w:space="0" w:color="auto"/>
            <w:bottom w:val="none" w:sz="0" w:space="0" w:color="auto"/>
            <w:right w:val="none" w:sz="0" w:space="0" w:color="auto"/>
          </w:divBdr>
          <w:divsChild>
            <w:div w:id="1459445909">
              <w:marLeft w:val="0"/>
              <w:marRight w:val="0"/>
              <w:marTop w:val="0"/>
              <w:marBottom w:val="0"/>
              <w:divBdr>
                <w:top w:val="none" w:sz="0" w:space="0" w:color="auto"/>
                <w:left w:val="none" w:sz="0" w:space="0" w:color="auto"/>
                <w:bottom w:val="none" w:sz="0" w:space="0" w:color="auto"/>
                <w:right w:val="none" w:sz="0" w:space="0" w:color="auto"/>
              </w:divBdr>
            </w:div>
          </w:divsChild>
        </w:div>
        <w:div w:id="1538855342">
          <w:blockQuote w:val="1"/>
          <w:marLeft w:val="0"/>
          <w:marRight w:val="0"/>
          <w:marTop w:val="0"/>
          <w:marBottom w:val="270"/>
          <w:divBdr>
            <w:top w:val="dashed" w:sz="12" w:space="15" w:color="E5EAEA"/>
            <w:left w:val="dashed" w:sz="12" w:space="15" w:color="E5EAEA"/>
            <w:bottom w:val="dashed" w:sz="12" w:space="15" w:color="E5EAEA"/>
            <w:right w:val="dashed" w:sz="12" w:space="15" w:color="E5EAEA"/>
          </w:divBdr>
        </w:div>
        <w:div w:id="1348865377">
          <w:marLeft w:val="0"/>
          <w:marRight w:val="0"/>
          <w:marTop w:val="0"/>
          <w:marBottom w:val="0"/>
          <w:divBdr>
            <w:top w:val="none" w:sz="0" w:space="0" w:color="auto"/>
            <w:left w:val="none" w:sz="0" w:space="0" w:color="auto"/>
            <w:bottom w:val="none" w:sz="0" w:space="0" w:color="auto"/>
            <w:right w:val="none" w:sz="0" w:space="0" w:color="auto"/>
          </w:divBdr>
          <w:divsChild>
            <w:div w:id="1033384051">
              <w:marLeft w:val="0"/>
              <w:marRight w:val="0"/>
              <w:marTop w:val="0"/>
              <w:marBottom w:val="0"/>
              <w:divBdr>
                <w:top w:val="none" w:sz="0" w:space="0" w:color="auto"/>
                <w:left w:val="none" w:sz="0" w:space="0" w:color="auto"/>
                <w:bottom w:val="none" w:sz="0" w:space="0" w:color="auto"/>
                <w:right w:val="none" w:sz="0" w:space="0" w:color="auto"/>
              </w:divBdr>
            </w:div>
          </w:divsChild>
        </w:div>
        <w:div w:id="940140554">
          <w:marLeft w:val="0"/>
          <w:marRight w:val="0"/>
          <w:marTop w:val="0"/>
          <w:marBottom w:val="0"/>
          <w:divBdr>
            <w:top w:val="none" w:sz="0" w:space="0" w:color="auto"/>
            <w:left w:val="none" w:sz="0" w:space="0" w:color="auto"/>
            <w:bottom w:val="none" w:sz="0" w:space="0" w:color="auto"/>
            <w:right w:val="none" w:sz="0" w:space="0" w:color="auto"/>
          </w:divBdr>
          <w:divsChild>
            <w:div w:id="1508666731">
              <w:marLeft w:val="0"/>
              <w:marRight w:val="0"/>
              <w:marTop w:val="0"/>
              <w:marBottom w:val="0"/>
              <w:divBdr>
                <w:top w:val="none" w:sz="0" w:space="0" w:color="auto"/>
                <w:left w:val="none" w:sz="0" w:space="0" w:color="auto"/>
                <w:bottom w:val="none" w:sz="0" w:space="0" w:color="auto"/>
                <w:right w:val="none" w:sz="0" w:space="0" w:color="auto"/>
              </w:divBdr>
            </w:div>
          </w:divsChild>
        </w:div>
        <w:div w:id="253170102">
          <w:marLeft w:val="0"/>
          <w:marRight w:val="0"/>
          <w:marTop w:val="0"/>
          <w:marBottom w:val="0"/>
          <w:divBdr>
            <w:top w:val="none" w:sz="0" w:space="0" w:color="auto"/>
            <w:left w:val="none" w:sz="0" w:space="0" w:color="auto"/>
            <w:bottom w:val="none" w:sz="0" w:space="0" w:color="auto"/>
            <w:right w:val="none" w:sz="0" w:space="0" w:color="auto"/>
          </w:divBdr>
          <w:divsChild>
            <w:div w:id="1791701613">
              <w:marLeft w:val="0"/>
              <w:marRight w:val="0"/>
              <w:marTop w:val="0"/>
              <w:marBottom w:val="0"/>
              <w:divBdr>
                <w:top w:val="none" w:sz="0" w:space="0" w:color="auto"/>
                <w:left w:val="none" w:sz="0" w:space="0" w:color="auto"/>
                <w:bottom w:val="none" w:sz="0" w:space="0" w:color="auto"/>
                <w:right w:val="none" w:sz="0" w:space="0" w:color="auto"/>
              </w:divBdr>
            </w:div>
          </w:divsChild>
        </w:div>
        <w:div w:id="947352117">
          <w:marLeft w:val="0"/>
          <w:marRight w:val="0"/>
          <w:marTop w:val="0"/>
          <w:marBottom w:val="0"/>
          <w:divBdr>
            <w:top w:val="none" w:sz="0" w:space="0" w:color="auto"/>
            <w:left w:val="none" w:sz="0" w:space="0" w:color="auto"/>
            <w:bottom w:val="none" w:sz="0" w:space="0" w:color="auto"/>
            <w:right w:val="none" w:sz="0" w:space="0" w:color="auto"/>
          </w:divBdr>
          <w:divsChild>
            <w:div w:id="111898506">
              <w:marLeft w:val="0"/>
              <w:marRight w:val="0"/>
              <w:marTop w:val="0"/>
              <w:marBottom w:val="0"/>
              <w:divBdr>
                <w:top w:val="none" w:sz="0" w:space="0" w:color="auto"/>
                <w:left w:val="none" w:sz="0" w:space="0" w:color="auto"/>
                <w:bottom w:val="none" w:sz="0" w:space="0" w:color="auto"/>
                <w:right w:val="none" w:sz="0" w:space="0" w:color="auto"/>
              </w:divBdr>
            </w:div>
          </w:divsChild>
        </w:div>
        <w:div w:id="711003989">
          <w:marLeft w:val="0"/>
          <w:marRight w:val="0"/>
          <w:marTop w:val="0"/>
          <w:marBottom w:val="0"/>
          <w:divBdr>
            <w:top w:val="none" w:sz="0" w:space="0" w:color="auto"/>
            <w:left w:val="none" w:sz="0" w:space="0" w:color="auto"/>
            <w:bottom w:val="none" w:sz="0" w:space="0" w:color="auto"/>
            <w:right w:val="none" w:sz="0" w:space="0" w:color="auto"/>
          </w:divBdr>
          <w:divsChild>
            <w:div w:id="333343279">
              <w:marLeft w:val="0"/>
              <w:marRight w:val="0"/>
              <w:marTop w:val="0"/>
              <w:marBottom w:val="0"/>
              <w:divBdr>
                <w:top w:val="none" w:sz="0" w:space="0" w:color="auto"/>
                <w:left w:val="none" w:sz="0" w:space="0" w:color="auto"/>
                <w:bottom w:val="none" w:sz="0" w:space="0" w:color="auto"/>
                <w:right w:val="none" w:sz="0" w:space="0" w:color="auto"/>
              </w:divBdr>
            </w:div>
          </w:divsChild>
        </w:div>
        <w:div w:id="1105535289">
          <w:marLeft w:val="0"/>
          <w:marRight w:val="0"/>
          <w:marTop w:val="0"/>
          <w:marBottom w:val="0"/>
          <w:divBdr>
            <w:top w:val="none" w:sz="0" w:space="0" w:color="auto"/>
            <w:left w:val="none" w:sz="0" w:space="0" w:color="auto"/>
            <w:bottom w:val="none" w:sz="0" w:space="0" w:color="auto"/>
            <w:right w:val="none" w:sz="0" w:space="0" w:color="auto"/>
          </w:divBdr>
          <w:divsChild>
            <w:div w:id="1251963183">
              <w:marLeft w:val="0"/>
              <w:marRight w:val="0"/>
              <w:marTop w:val="0"/>
              <w:marBottom w:val="0"/>
              <w:divBdr>
                <w:top w:val="none" w:sz="0" w:space="0" w:color="auto"/>
                <w:left w:val="none" w:sz="0" w:space="0" w:color="auto"/>
                <w:bottom w:val="none" w:sz="0" w:space="0" w:color="auto"/>
                <w:right w:val="none" w:sz="0" w:space="0" w:color="auto"/>
              </w:divBdr>
            </w:div>
          </w:divsChild>
        </w:div>
        <w:div w:id="1427656920">
          <w:marLeft w:val="0"/>
          <w:marRight w:val="0"/>
          <w:marTop w:val="0"/>
          <w:marBottom w:val="0"/>
          <w:divBdr>
            <w:top w:val="none" w:sz="0" w:space="0" w:color="auto"/>
            <w:left w:val="none" w:sz="0" w:space="0" w:color="auto"/>
            <w:bottom w:val="none" w:sz="0" w:space="0" w:color="auto"/>
            <w:right w:val="none" w:sz="0" w:space="0" w:color="auto"/>
          </w:divBdr>
          <w:divsChild>
            <w:div w:id="6933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4864">
      <w:bodyDiv w:val="1"/>
      <w:marLeft w:val="0"/>
      <w:marRight w:val="0"/>
      <w:marTop w:val="0"/>
      <w:marBottom w:val="0"/>
      <w:divBdr>
        <w:top w:val="none" w:sz="0" w:space="0" w:color="auto"/>
        <w:left w:val="none" w:sz="0" w:space="0" w:color="auto"/>
        <w:bottom w:val="none" w:sz="0" w:space="0" w:color="auto"/>
        <w:right w:val="none" w:sz="0" w:space="0" w:color="auto"/>
      </w:divBdr>
    </w:div>
    <w:div w:id="573323678">
      <w:bodyDiv w:val="1"/>
      <w:marLeft w:val="0"/>
      <w:marRight w:val="0"/>
      <w:marTop w:val="0"/>
      <w:marBottom w:val="0"/>
      <w:divBdr>
        <w:top w:val="none" w:sz="0" w:space="0" w:color="auto"/>
        <w:left w:val="none" w:sz="0" w:space="0" w:color="auto"/>
        <w:bottom w:val="none" w:sz="0" w:space="0" w:color="auto"/>
        <w:right w:val="none" w:sz="0" w:space="0" w:color="auto"/>
      </w:divBdr>
    </w:div>
    <w:div w:id="709500829">
      <w:bodyDiv w:val="1"/>
      <w:marLeft w:val="0"/>
      <w:marRight w:val="0"/>
      <w:marTop w:val="0"/>
      <w:marBottom w:val="0"/>
      <w:divBdr>
        <w:top w:val="none" w:sz="0" w:space="0" w:color="auto"/>
        <w:left w:val="none" w:sz="0" w:space="0" w:color="auto"/>
        <w:bottom w:val="none" w:sz="0" w:space="0" w:color="auto"/>
        <w:right w:val="none" w:sz="0" w:space="0" w:color="auto"/>
      </w:divBdr>
    </w:div>
    <w:div w:id="753817777">
      <w:bodyDiv w:val="1"/>
      <w:marLeft w:val="0"/>
      <w:marRight w:val="0"/>
      <w:marTop w:val="0"/>
      <w:marBottom w:val="0"/>
      <w:divBdr>
        <w:top w:val="none" w:sz="0" w:space="0" w:color="auto"/>
        <w:left w:val="none" w:sz="0" w:space="0" w:color="auto"/>
        <w:bottom w:val="none" w:sz="0" w:space="0" w:color="auto"/>
        <w:right w:val="none" w:sz="0" w:space="0" w:color="auto"/>
      </w:divBdr>
    </w:div>
    <w:div w:id="761028583">
      <w:bodyDiv w:val="1"/>
      <w:marLeft w:val="0"/>
      <w:marRight w:val="0"/>
      <w:marTop w:val="0"/>
      <w:marBottom w:val="0"/>
      <w:divBdr>
        <w:top w:val="none" w:sz="0" w:space="0" w:color="auto"/>
        <w:left w:val="none" w:sz="0" w:space="0" w:color="auto"/>
        <w:bottom w:val="none" w:sz="0" w:space="0" w:color="auto"/>
        <w:right w:val="none" w:sz="0" w:space="0" w:color="auto"/>
      </w:divBdr>
    </w:div>
    <w:div w:id="875044386">
      <w:bodyDiv w:val="1"/>
      <w:marLeft w:val="0"/>
      <w:marRight w:val="0"/>
      <w:marTop w:val="0"/>
      <w:marBottom w:val="0"/>
      <w:divBdr>
        <w:top w:val="none" w:sz="0" w:space="0" w:color="auto"/>
        <w:left w:val="none" w:sz="0" w:space="0" w:color="auto"/>
        <w:bottom w:val="none" w:sz="0" w:space="0" w:color="auto"/>
        <w:right w:val="none" w:sz="0" w:space="0" w:color="auto"/>
      </w:divBdr>
    </w:div>
    <w:div w:id="891698857">
      <w:bodyDiv w:val="1"/>
      <w:marLeft w:val="0"/>
      <w:marRight w:val="0"/>
      <w:marTop w:val="0"/>
      <w:marBottom w:val="0"/>
      <w:divBdr>
        <w:top w:val="none" w:sz="0" w:space="0" w:color="auto"/>
        <w:left w:val="none" w:sz="0" w:space="0" w:color="auto"/>
        <w:bottom w:val="none" w:sz="0" w:space="0" w:color="auto"/>
        <w:right w:val="none" w:sz="0" w:space="0" w:color="auto"/>
      </w:divBdr>
    </w:div>
    <w:div w:id="925651321">
      <w:bodyDiv w:val="1"/>
      <w:marLeft w:val="0"/>
      <w:marRight w:val="0"/>
      <w:marTop w:val="0"/>
      <w:marBottom w:val="0"/>
      <w:divBdr>
        <w:top w:val="none" w:sz="0" w:space="0" w:color="auto"/>
        <w:left w:val="none" w:sz="0" w:space="0" w:color="auto"/>
        <w:bottom w:val="none" w:sz="0" w:space="0" w:color="auto"/>
        <w:right w:val="none" w:sz="0" w:space="0" w:color="auto"/>
      </w:divBdr>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767851">
      <w:bodyDiv w:val="1"/>
      <w:marLeft w:val="0"/>
      <w:marRight w:val="0"/>
      <w:marTop w:val="0"/>
      <w:marBottom w:val="0"/>
      <w:divBdr>
        <w:top w:val="none" w:sz="0" w:space="0" w:color="auto"/>
        <w:left w:val="none" w:sz="0" w:space="0" w:color="auto"/>
        <w:bottom w:val="none" w:sz="0" w:space="0" w:color="auto"/>
        <w:right w:val="none" w:sz="0" w:space="0" w:color="auto"/>
      </w:divBdr>
    </w:div>
    <w:div w:id="1142238634">
      <w:bodyDiv w:val="1"/>
      <w:marLeft w:val="0"/>
      <w:marRight w:val="0"/>
      <w:marTop w:val="0"/>
      <w:marBottom w:val="0"/>
      <w:divBdr>
        <w:top w:val="none" w:sz="0" w:space="0" w:color="auto"/>
        <w:left w:val="none" w:sz="0" w:space="0" w:color="auto"/>
        <w:bottom w:val="none" w:sz="0" w:space="0" w:color="auto"/>
        <w:right w:val="none" w:sz="0" w:space="0" w:color="auto"/>
      </w:divBdr>
    </w:div>
    <w:div w:id="1321886481">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480463938">
      <w:bodyDiv w:val="1"/>
      <w:marLeft w:val="0"/>
      <w:marRight w:val="0"/>
      <w:marTop w:val="0"/>
      <w:marBottom w:val="0"/>
      <w:divBdr>
        <w:top w:val="none" w:sz="0" w:space="0" w:color="auto"/>
        <w:left w:val="none" w:sz="0" w:space="0" w:color="auto"/>
        <w:bottom w:val="none" w:sz="0" w:space="0" w:color="auto"/>
        <w:right w:val="none" w:sz="0" w:space="0" w:color="auto"/>
      </w:divBdr>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602642090">
      <w:bodyDiv w:val="1"/>
      <w:marLeft w:val="0"/>
      <w:marRight w:val="0"/>
      <w:marTop w:val="0"/>
      <w:marBottom w:val="0"/>
      <w:divBdr>
        <w:top w:val="none" w:sz="0" w:space="0" w:color="auto"/>
        <w:left w:val="none" w:sz="0" w:space="0" w:color="auto"/>
        <w:bottom w:val="none" w:sz="0" w:space="0" w:color="auto"/>
        <w:right w:val="none" w:sz="0" w:space="0" w:color="auto"/>
      </w:divBdr>
    </w:div>
    <w:div w:id="1717971862">
      <w:bodyDiv w:val="1"/>
      <w:marLeft w:val="0"/>
      <w:marRight w:val="0"/>
      <w:marTop w:val="0"/>
      <w:marBottom w:val="0"/>
      <w:divBdr>
        <w:top w:val="none" w:sz="0" w:space="0" w:color="auto"/>
        <w:left w:val="none" w:sz="0" w:space="0" w:color="auto"/>
        <w:bottom w:val="none" w:sz="0" w:space="0" w:color="auto"/>
        <w:right w:val="none" w:sz="0" w:space="0" w:color="auto"/>
      </w:divBdr>
    </w:div>
    <w:div w:id="1720397708">
      <w:bodyDiv w:val="1"/>
      <w:marLeft w:val="0"/>
      <w:marRight w:val="0"/>
      <w:marTop w:val="0"/>
      <w:marBottom w:val="0"/>
      <w:divBdr>
        <w:top w:val="none" w:sz="0" w:space="0" w:color="auto"/>
        <w:left w:val="none" w:sz="0" w:space="0" w:color="auto"/>
        <w:bottom w:val="none" w:sz="0" w:space="0" w:color="auto"/>
        <w:right w:val="none" w:sz="0" w:space="0" w:color="auto"/>
      </w:divBdr>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67937">
      <w:bodyDiv w:val="1"/>
      <w:marLeft w:val="0"/>
      <w:marRight w:val="0"/>
      <w:marTop w:val="0"/>
      <w:marBottom w:val="0"/>
      <w:divBdr>
        <w:top w:val="none" w:sz="0" w:space="0" w:color="auto"/>
        <w:left w:val="none" w:sz="0" w:space="0" w:color="auto"/>
        <w:bottom w:val="none" w:sz="0" w:space="0" w:color="auto"/>
        <w:right w:val="none" w:sz="0" w:space="0" w:color="auto"/>
      </w:divBdr>
    </w:div>
    <w:div w:id="1853759930">
      <w:bodyDiv w:val="1"/>
      <w:marLeft w:val="0"/>
      <w:marRight w:val="0"/>
      <w:marTop w:val="0"/>
      <w:marBottom w:val="0"/>
      <w:divBdr>
        <w:top w:val="none" w:sz="0" w:space="0" w:color="auto"/>
        <w:left w:val="none" w:sz="0" w:space="0" w:color="auto"/>
        <w:bottom w:val="none" w:sz="0" w:space="0" w:color="auto"/>
        <w:right w:val="none" w:sz="0" w:space="0" w:color="auto"/>
      </w:divBdr>
    </w:div>
    <w:div w:id="1864973849">
      <w:bodyDiv w:val="1"/>
      <w:marLeft w:val="0"/>
      <w:marRight w:val="0"/>
      <w:marTop w:val="0"/>
      <w:marBottom w:val="0"/>
      <w:divBdr>
        <w:top w:val="none" w:sz="0" w:space="0" w:color="auto"/>
        <w:left w:val="none" w:sz="0" w:space="0" w:color="auto"/>
        <w:bottom w:val="none" w:sz="0" w:space="0" w:color="auto"/>
        <w:right w:val="none" w:sz="0" w:space="0" w:color="auto"/>
      </w:divBdr>
    </w:div>
    <w:div w:id="209836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databricks.com/wp-content/uploads/2016/08/image04.png"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Google%20&#20113;&#31471;&#30828;&#30424;\Developing%20Projects\Spark%20Lab%20Tutorial%20Step%20By%20Step\Spark&#23454;&#39564;&#25945;&#31243;&#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D20FBF-A41C-074B-8F6A-CFF980349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C:\Users\ivan\Google 云端硬盘\Developing Projects\Spark Lab Tutorial Step By Step\Spark实验教程模板.dotx</Template>
  <TotalTime>6038</TotalTime>
  <Pages>47</Pages>
  <Words>10252</Words>
  <Characters>58439</Characters>
  <Application>Microsoft Macintosh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Office User</cp:lastModifiedBy>
  <cp:revision>1069</cp:revision>
  <dcterms:created xsi:type="dcterms:W3CDTF">2017-08-18T09:58:00Z</dcterms:created>
  <dcterms:modified xsi:type="dcterms:W3CDTF">2020-03-08T10:56:00Z</dcterms:modified>
</cp:coreProperties>
</file>