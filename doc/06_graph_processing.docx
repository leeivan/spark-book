
<file path=[Content_Types].xml><?xml version="1.0" encoding="utf-8"?>
<Types xmlns="http://schemas.openxmlformats.org/package/2006/content-types">
  <Default Extension="xml" ContentType="application/xml"/>
  <Default Extension="jpeg" ContentType="image/jpeg"/>
  <Default Extension="wdp" ContentType="image/vnd.ms-photo"/>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EB7CED" w14:textId="51D56716" w:rsidR="00731375" w:rsidRDefault="00DD0F1A" w:rsidP="00996C86">
      <w:pPr>
        <w:pStyle w:val="Heading1"/>
        <w:ind w:firstLine="880"/>
      </w:pPr>
      <w:r w:rsidRPr="00DD0F1A">
        <w:rPr>
          <w:rFonts w:hint="eastAsia"/>
        </w:rPr>
        <w:t>分布式的图处理</w:t>
      </w:r>
    </w:p>
    <w:p w14:paraId="3924855C" w14:textId="44787020" w:rsidR="00731375" w:rsidRPr="005835F6" w:rsidRDefault="00440912" w:rsidP="00440912">
      <w:pPr>
        <w:ind w:firstLine="420"/>
      </w:pPr>
      <w:r>
        <w:rPr>
          <w:rFonts w:hint="eastAsia"/>
        </w:rPr>
        <w:t>Spark</w:t>
      </w:r>
      <w:r w:rsidR="0007170C">
        <w:rPr>
          <w:rFonts w:hint="eastAsia"/>
        </w:rPr>
        <w:t xml:space="preserve"> </w:t>
      </w:r>
      <w:r>
        <w:rPr>
          <w:rFonts w:hint="eastAsia"/>
        </w:rPr>
        <w:t>GraphX</w:t>
      </w:r>
      <w:r w:rsidR="00967439">
        <w:rPr>
          <w:rFonts w:hint="eastAsia"/>
        </w:rPr>
        <w:t>是一个分布式图处理框架，</w:t>
      </w:r>
      <w:r>
        <w:rPr>
          <w:rFonts w:hint="eastAsia"/>
        </w:rPr>
        <w:t>是基于</w:t>
      </w:r>
      <w:r>
        <w:rPr>
          <w:rFonts w:hint="eastAsia"/>
        </w:rPr>
        <w:t>Spark</w:t>
      </w:r>
      <w:r>
        <w:rPr>
          <w:rFonts w:hint="eastAsia"/>
        </w:rPr>
        <w:t>平台提供对图计算和图挖掘简洁易用的而丰富的接口，极大的方便了对分布式图处理的需求。众所周知，社交网络中人与人之间有很多关系链，例如</w:t>
      </w:r>
      <w:r>
        <w:rPr>
          <w:rFonts w:hint="eastAsia"/>
        </w:rPr>
        <w:t>Twitter</w:t>
      </w:r>
      <w:r>
        <w:rPr>
          <w:rFonts w:hint="eastAsia"/>
        </w:rPr>
        <w:t>、</w:t>
      </w:r>
      <w:r>
        <w:rPr>
          <w:rFonts w:hint="eastAsia"/>
        </w:rPr>
        <w:t>Facebook</w:t>
      </w:r>
      <w:r>
        <w:rPr>
          <w:rFonts w:hint="eastAsia"/>
        </w:rPr>
        <w:t>、微博和微信等，这些都是大数据产生的地方都需要图计算，现在的图处理基本都是分布式的图处理，而并非单机处理。</w:t>
      </w:r>
      <w:r>
        <w:rPr>
          <w:rFonts w:hint="eastAsia"/>
        </w:rPr>
        <w:t>Spark</w:t>
      </w:r>
      <w:r w:rsidR="0007170C">
        <w:rPr>
          <w:rFonts w:hint="eastAsia"/>
        </w:rPr>
        <w:t xml:space="preserve"> </w:t>
      </w:r>
      <w:r>
        <w:rPr>
          <w:rFonts w:hint="eastAsia"/>
        </w:rPr>
        <w:t>GraphX</w:t>
      </w:r>
      <w:r>
        <w:rPr>
          <w:rFonts w:hint="eastAsia"/>
        </w:rPr>
        <w:t>由于底层是基于</w:t>
      </w:r>
      <w:r>
        <w:rPr>
          <w:rFonts w:hint="eastAsia"/>
        </w:rPr>
        <w:t>Spark</w:t>
      </w:r>
      <w:r w:rsidR="00560A24">
        <w:rPr>
          <w:rFonts w:hint="eastAsia"/>
        </w:rPr>
        <w:t>来处理的，所以自然</w:t>
      </w:r>
      <w:r>
        <w:rPr>
          <w:rFonts w:hint="eastAsia"/>
        </w:rPr>
        <w:t>就是一个分布式的图处理系统。</w:t>
      </w:r>
    </w:p>
    <w:p w14:paraId="491CFE87" w14:textId="495F0889" w:rsidR="00731375" w:rsidRDefault="00F122F3" w:rsidP="005835F6">
      <w:pPr>
        <w:pStyle w:val="Heading2"/>
      </w:pPr>
      <w:r>
        <w:rPr>
          <w:rFonts w:hint="eastAsia"/>
        </w:rPr>
        <w:t>理解图的</w:t>
      </w:r>
      <w:r w:rsidR="00DB4922">
        <w:rPr>
          <w:rFonts w:hint="eastAsia"/>
        </w:rPr>
        <w:t>概念</w:t>
      </w:r>
    </w:p>
    <w:p w14:paraId="5B80F6CE" w14:textId="13B868AA" w:rsidR="008703C5" w:rsidRDefault="00261BF5" w:rsidP="0068451C">
      <w:pPr>
        <w:ind w:firstLine="420"/>
      </w:pPr>
      <w:r w:rsidRPr="00261BF5">
        <w:rPr>
          <w:rFonts w:hint="eastAsia"/>
        </w:rPr>
        <w:t>图论算法在计算机科学中扮演着很重要的角色，它提供了对很多问题都有效的一种简单而系统的建模方式。很多问题都可以转化为图论问题，然后用图论的基本算法加以解决。遗传算法是解优化问题的有效算法，而并行遗传算法是遗传算法研究中的一个重要方向，受到了研究人员的高度重视。</w:t>
      </w:r>
      <w:r w:rsidR="007139B7">
        <w:rPr>
          <w:rFonts w:hint="eastAsia"/>
        </w:rPr>
        <w:t>图论算法主要研究对象就是图（</w:t>
      </w:r>
      <w:r w:rsidR="005B16F7">
        <w:rPr>
          <w:rFonts w:hint="eastAsia"/>
        </w:rPr>
        <w:t>G</w:t>
      </w:r>
      <w:r w:rsidR="007139B7">
        <w:rPr>
          <w:rFonts w:hint="eastAsia"/>
        </w:rPr>
        <w:t>raph</w:t>
      </w:r>
      <w:r w:rsidR="009F53EA">
        <w:rPr>
          <w:rFonts w:hint="eastAsia"/>
        </w:rPr>
        <w:t>），是数据结构和算法学中最强大的框架之一，</w:t>
      </w:r>
      <w:r w:rsidR="007139B7">
        <w:rPr>
          <w:rFonts w:hint="eastAsia"/>
        </w:rPr>
        <w:t>几乎可以用来表现所有类型的结构或系统，从交通网络到通信网络，从下棋游戏到最优流程，从任务分配到人际交互网络，图都有广阔的用武之地。</w:t>
      </w:r>
      <w:r w:rsidR="009F53EA">
        <w:rPr>
          <w:rFonts w:hint="eastAsia"/>
        </w:rPr>
        <w:t>而要进入图论的世界，清晰、准确的基本概念是必须的前提和基础，</w:t>
      </w:r>
      <w:r w:rsidR="007139B7">
        <w:rPr>
          <w:rFonts w:hint="eastAsia"/>
        </w:rPr>
        <w:t>下面对其最核心和最重要的概念作出说明。</w:t>
      </w:r>
    </w:p>
    <w:p w14:paraId="1CF97C00" w14:textId="4328B8F4" w:rsidR="00180E3B" w:rsidRPr="00C53F2F" w:rsidRDefault="007139B7" w:rsidP="00C53F2F">
      <w:pPr>
        <w:ind w:firstLine="420"/>
      </w:pPr>
      <w:r>
        <w:rPr>
          <w:rFonts w:hint="eastAsia"/>
        </w:rPr>
        <w:t>图并不是指图形图像或地图</w:t>
      </w:r>
      <w:r w:rsidR="009F53EA">
        <w:rPr>
          <w:rFonts w:hint="eastAsia"/>
        </w:rPr>
        <w:t>，而是代表一种复杂的网络</w:t>
      </w:r>
      <w:r w:rsidR="00730AEB">
        <w:rPr>
          <w:rFonts w:hint="eastAsia"/>
        </w:rPr>
        <w:t>数据</w:t>
      </w:r>
      <w:r w:rsidR="009F53EA">
        <w:rPr>
          <w:rFonts w:hint="eastAsia"/>
        </w:rPr>
        <w:t>结构</w:t>
      </w:r>
      <w:r w:rsidR="00570B9D">
        <w:rPr>
          <w:rFonts w:hint="eastAsia"/>
        </w:rPr>
        <w:t>。通常来说，我们会把图视为一种由</w:t>
      </w:r>
      <w:r w:rsidR="00AB3D0D">
        <w:t>点</w:t>
      </w:r>
      <w:r w:rsidR="00570B9D">
        <w:rPr>
          <w:rFonts w:hint="eastAsia"/>
        </w:rPr>
        <w:t>（</w:t>
      </w:r>
      <w:r w:rsidR="00570B9D">
        <w:rPr>
          <w:rFonts w:hint="eastAsia"/>
        </w:rPr>
        <w:t>Vertex</w:t>
      </w:r>
      <w:r w:rsidR="00570B9D">
        <w:rPr>
          <w:rFonts w:hint="eastAsia"/>
        </w:rPr>
        <w:t>）组成的抽象网络，网络中的各</w:t>
      </w:r>
      <w:r w:rsidR="00AB3D0D">
        <w:t>点</w:t>
      </w:r>
      <w:r w:rsidR="00570B9D">
        <w:rPr>
          <w:rFonts w:hint="eastAsia"/>
        </w:rPr>
        <w:t>可以通过边（</w:t>
      </w:r>
      <w:r w:rsidR="00570B9D">
        <w:rPr>
          <w:rFonts w:hint="eastAsia"/>
        </w:rPr>
        <w:t>Edge</w:t>
      </w:r>
      <w:r w:rsidR="00570B9D">
        <w:rPr>
          <w:rFonts w:hint="eastAsia"/>
        </w:rPr>
        <w:t>）</w:t>
      </w:r>
      <w:r w:rsidR="00E175E5">
        <w:rPr>
          <w:rFonts w:hint="eastAsia"/>
        </w:rPr>
        <w:t>实现彼此的连接，表示两</w:t>
      </w:r>
      <w:r w:rsidR="00AB3D0D">
        <w:t>点</w:t>
      </w:r>
      <w:r w:rsidR="00E175E5">
        <w:rPr>
          <w:rFonts w:hint="eastAsia"/>
        </w:rPr>
        <w:t>有关联，</w:t>
      </w:r>
      <w:r>
        <w:rPr>
          <w:rFonts w:hint="eastAsia"/>
        </w:rPr>
        <w:t>注意上面图定义中的两个关键字，由此得到</w:t>
      </w:r>
      <w:r w:rsidR="00E175E5">
        <w:rPr>
          <w:rFonts w:hint="eastAsia"/>
        </w:rPr>
        <w:t>两</w:t>
      </w:r>
      <w:r w:rsidR="00570B9D">
        <w:rPr>
          <w:rFonts w:hint="eastAsia"/>
        </w:rPr>
        <w:t>个</w:t>
      </w:r>
      <w:r w:rsidR="00E175E5">
        <w:rPr>
          <w:rFonts w:hint="eastAsia"/>
        </w:rPr>
        <w:t>最基本的</w:t>
      </w:r>
      <w:r w:rsidR="00570B9D">
        <w:rPr>
          <w:rFonts w:hint="eastAsia"/>
        </w:rPr>
        <w:t>概念，</w:t>
      </w:r>
      <w:r w:rsidR="00AB3D0D">
        <w:t>点</w:t>
      </w:r>
      <w:r w:rsidR="00570B9D">
        <w:rPr>
          <w:rFonts w:hint="eastAsia"/>
        </w:rPr>
        <w:t>和边</w:t>
      </w:r>
      <w:r>
        <w:rPr>
          <w:rFonts w:hint="eastAsia"/>
        </w:rPr>
        <w:t>。</w:t>
      </w:r>
      <w:bookmarkStart w:id="0" w:name="_Toc308729993"/>
      <w:bookmarkStart w:id="1" w:name="_Toc317023439"/>
      <w:r>
        <w:rPr>
          <w:rFonts w:hint="eastAsia"/>
        </w:rPr>
        <w:t>另外，</w:t>
      </w:r>
      <w:r w:rsidR="00105577" w:rsidRPr="00105577">
        <w:rPr>
          <w:rFonts w:hint="eastAsia"/>
        </w:rPr>
        <w:t>图</w:t>
      </w:r>
      <w:r>
        <w:rPr>
          <w:rFonts w:hint="eastAsia"/>
        </w:rPr>
        <w:t>也</w:t>
      </w:r>
      <w:r w:rsidR="00105577" w:rsidRPr="00105577">
        <w:rPr>
          <w:rFonts w:hint="eastAsia"/>
        </w:rPr>
        <w:t>是一种复杂的非线性结构，在图结构中每个元素都可以有零个或多个前驱</w:t>
      </w:r>
      <w:r w:rsidR="00EB3BC5">
        <w:rPr>
          <w:rFonts w:hint="eastAsia"/>
        </w:rPr>
        <w:t>元素</w:t>
      </w:r>
      <w:r w:rsidR="00105577" w:rsidRPr="00105577">
        <w:rPr>
          <w:rFonts w:hint="eastAsia"/>
        </w:rPr>
        <w:t>，也可以有零个或多个后继</w:t>
      </w:r>
      <w:r w:rsidR="00EB3BC5">
        <w:rPr>
          <w:rFonts w:hint="eastAsia"/>
        </w:rPr>
        <w:t>元素</w:t>
      </w:r>
      <w:r w:rsidR="003E0B88">
        <w:rPr>
          <w:rFonts w:hint="eastAsia"/>
        </w:rPr>
        <w:t>，也就是说</w:t>
      </w:r>
      <w:r w:rsidR="00105577" w:rsidRPr="00105577">
        <w:rPr>
          <w:rFonts w:hint="eastAsia"/>
        </w:rPr>
        <w:t>元素之间的关系是任意的。</w:t>
      </w:r>
      <w:r w:rsidR="007A6088">
        <w:rPr>
          <w:rFonts w:hint="eastAsia"/>
        </w:rPr>
        <w:t>从数学概念上</w:t>
      </w:r>
      <w:r w:rsidR="00003E47">
        <w:rPr>
          <w:rFonts w:hint="eastAsia"/>
        </w:rPr>
        <w:t>讲</w:t>
      </w:r>
      <w:r w:rsidR="007A6088">
        <w:rPr>
          <w:rFonts w:hint="eastAsia"/>
        </w:rPr>
        <w:t>，</w:t>
      </w:r>
      <w:r w:rsidR="00E70B68">
        <w:rPr>
          <w:rFonts w:hint="eastAsia"/>
        </w:rPr>
        <w:t>图</w:t>
      </w:r>
      <w:r w:rsidR="00105577" w:rsidRPr="00105577">
        <w:rPr>
          <w:rFonts w:hint="eastAsia"/>
        </w:rPr>
        <w:t>是由</w:t>
      </w:r>
      <w:r w:rsidR="00AB3D0D">
        <w:t>点</w:t>
      </w:r>
      <w:r w:rsidR="00105577" w:rsidRPr="00105577">
        <w:rPr>
          <w:rFonts w:hint="eastAsia"/>
        </w:rPr>
        <w:t>的有穷非空集合和</w:t>
      </w:r>
      <w:r w:rsidR="00AB3D0D">
        <w:t>点</w:t>
      </w:r>
      <w:r w:rsidR="00105577" w:rsidRPr="00105577">
        <w:rPr>
          <w:rFonts w:hint="eastAsia"/>
        </w:rPr>
        <w:t>之间边的集合组成，通常表示为</w:t>
      </w:r>
      <m:oMath>
        <m:r>
          <w:rPr>
            <w:rFonts w:ascii="Cambria Math" w:hAnsi="Cambria Math"/>
          </w:rPr>
          <m:t>G(V,E)</m:t>
        </m:r>
      </m:oMath>
      <w:r w:rsidR="00105577" w:rsidRPr="00105577">
        <w:rPr>
          <w:rFonts w:hint="eastAsia"/>
        </w:rPr>
        <w:t>，其中</w:t>
      </w:r>
      <m:oMath>
        <m:r>
          <w:rPr>
            <w:rFonts w:ascii="Cambria Math" w:hAnsi="Cambria Math"/>
          </w:rPr>
          <m:t>G</m:t>
        </m:r>
      </m:oMath>
      <w:r w:rsidR="00105577" w:rsidRPr="00105577">
        <w:rPr>
          <w:rFonts w:hint="eastAsia"/>
        </w:rPr>
        <w:t>表示一个图，</w:t>
      </w:r>
      <m:oMath>
        <m:r>
          <w:rPr>
            <w:rFonts w:ascii="Cambria Math" w:hAnsi="Cambria Math"/>
          </w:rPr>
          <m:t>V</m:t>
        </m:r>
      </m:oMath>
      <w:r w:rsidR="00105577" w:rsidRPr="00105577">
        <w:rPr>
          <w:rFonts w:hint="eastAsia"/>
        </w:rPr>
        <w:t>是图</w:t>
      </w:r>
      <m:oMath>
        <m:r>
          <w:rPr>
            <w:rFonts w:ascii="Cambria Math" w:hAnsi="Cambria Math"/>
          </w:rPr>
          <m:t>G</m:t>
        </m:r>
      </m:oMath>
      <w:r w:rsidR="00105577" w:rsidRPr="00105577">
        <w:rPr>
          <w:rFonts w:hint="eastAsia"/>
        </w:rPr>
        <w:t>中</w:t>
      </w:r>
      <w:r w:rsidR="00AB3D0D">
        <w:t>点</w:t>
      </w:r>
      <w:r w:rsidR="00105577" w:rsidRPr="00105577">
        <w:rPr>
          <w:rFonts w:hint="eastAsia"/>
        </w:rPr>
        <w:t>的集合，</w:t>
      </w:r>
      <m:oMath>
        <m:r>
          <w:rPr>
            <w:rFonts w:ascii="Cambria Math" w:hAnsi="Cambria Math"/>
          </w:rPr>
          <m:t>E</m:t>
        </m:r>
      </m:oMath>
      <w:r w:rsidR="00105577" w:rsidRPr="00105577">
        <w:rPr>
          <w:rFonts w:hint="eastAsia"/>
        </w:rPr>
        <w:t>是图</w:t>
      </w:r>
      <m:oMath>
        <m:r>
          <w:rPr>
            <w:rFonts w:ascii="Cambria Math" w:hAnsi="Cambria Math"/>
          </w:rPr>
          <m:t>G</m:t>
        </m:r>
      </m:oMath>
      <w:r w:rsidR="00105577" w:rsidRPr="00105577">
        <w:rPr>
          <w:rFonts w:hint="eastAsia"/>
        </w:rPr>
        <w:t>中边的集合。</w:t>
      </w:r>
    </w:p>
    <w:p w14:paraId="2A969031" w14:textId="77777777" w:rsidR="00415538" w:rsidRDefault="00415538" w:rsidP="00415538">
      <w:pPr>
        <w:ind w:firstLine="420"/>
        <w:jc w:val="center"/>
      </w:pPr>
      <w:r w:rsidRPr="007E6CA4">
        <w:rPr>
          <w:noProof/>
        </w:rPr>
        <w:drawing>
          <wp:inline distT="0" distB="0" distL="0" distR="0" wp14:anchorId="778AB64B" wp14:editId="325097B6">
            <wp:extent cx="2933700" cy="1968500"/>
            <wp:effectExtent l="0" t="0" r="1270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13000"/>
                              </a14:imgEffect>
                              <a14:imgEffect>
                                <a14:saturation sat="0"/>
                              </a14:imgEffect>
                            </a14:imgLayer>
                          </a14:imgProps>
                        </a:ext>
                      </a:extLst>
                    </a:blip>
                    <a:stretch>
                      <a:fillRect/>
                    </a:stretch>
                  </pic:blipFill>
                  <pic:spPr>
                    <a:xfrm>
                      <a:off x="0" y="0"/>
                      <a:ext cx="2933700" cy="1968500"/>
                    </a:xfrm>
                    <a:prstGeom prst="rect">
                      <a:avLst/>
                    </a:prstGeom>
                  </pic:spPr>
                </pic:pic>
              </a:graphicData>
            </a:graphic>
          </wp:inline>
        </w:drawing>
      </w:r>
    </w:p>
    <w:p w14:paraId="267E75D0" w14:textId="076E5944" w:rsidR="00971920" w:rsidRDefault="00A260D9" w:rsidP="00A260D9">
      <w:pPr>
        <w:pStyle w:val="Caption"/>
      </w:pPr>
      <w:r>
        <w:rPr>
          <w:rFonts w:hint="eastAsia"/>
        </w:rPr>
        <w:t>图例</w:t>
      </w:r>
      <w:r>
        <w:rPr>
          <w:rFonts w:hint="eastAsia"/>
        </w:rPr>
        <w:t xml:space="preserve"> </w:t>
      </w:r>
      <w:r w:rsidR="00BE7A1B">
        <w:fldChar w:fldCharType="begin"/>
      </w:r>
      <w:r w:rsidR="00BE7A1B">
        <w:instrText xml:space="preserve"> </w:instrText>
      </w:r>
      <w:r w:rsidR="00BE7A1B">
        <w:rPr>
          <w:rFonts w:hint="eastAsia"/>
        </w:rPr>
        <w:instrText>STYLEREF 1 \s</w:instrText>
      </w:r>
      <w:r w:rsidR="00BE7A1B">
        <w:instrText xml:space="preserve"> </w:instrText>
      </w:r>
      <w:r w:rsidR="00BE7A1B">
        <w:fldChar w:fldCharType="separate"/>
      </w:r>
      <w:r w:rsidR="00BE7A1B">
        <w:rPr>
          <w:noProof/>
        </w:rPr>
        <w:t>4</w:t>
      </w:r>
      <w:r w:rsidR="00BE7A1B">
        <w:fldChar w:fldCharType="end"/>
      </w:r>
      <w:r w:rsidR="00BE7A1B">
        <w:noBreakHyphen/>
      </w:r>
      <w:r w:rsidR="00BE7A1B">
        <w:fldChar w:fldCharType="begin"/>
      </w:r>
      <w:r w:rsidR="00BE7A1B">
        <w:instrText xml:space="preserve"> </w:instrText>
      </w:r>
      <w:r w:rsidR="00BE7A1B">
        <w:rPr>
          <w:rFonts w:hint="eastAsia"/>
        </w:rPr>
        <w:instrText xml:space="preserve">SEQ </w:instrText>
      </w:r>
      <w:r w:rsidR="00BE7A1B">
        <w:rPr>
          <w:rFonts w:hint="eastAsia"/>
        </w:rPr>
        <w:instrText>图例</w:instrText>
      </w:r>
      <w:r w:rsidR="00BE7A1B">
        <w:rPr>
          <w:rFonts w:hint="eastAsia"/>
        </w:rPr>
        <w:instrText xml:space="preserve"> \* ARABIC \s 1</w:instrText>
      </w:r>
      <w:r w:rsidR="00BE7A1B">
        <w:instrText xml:space="preserve"> </w:instrText>
      </w:r>
      <w:r w:rsidR="00BE7A1B">
        <w:fldChar w:fldCharType="separate"/>
      </w:r>
      <w:r w:rsidR="00BE7A1B">
        <w:rPr>
          <w:noProof/>
        </w:rPr>
        <w:t>1</w:t>
      </w:r>
      <w:r w:rsidR="00BE7A1B">
        <w:fldChar w:fldCharType="end"/>
      </w:r>
      <w:r w:rsidR="00EB4060">
        <w:rPr>
          <w:rFonts w:hint="eastAsia"/>
        </w:rPr>
        <w:t>图</w:t>
      </w:r>
      <w:r>
        <w:rPr>
          <w:rFonts w:hint="eastAsia"/>
        </w:rPr>
        <w:t>的基本组成</w:t>
      </w:r>
    </w:p>
    <w:p w14:paraId="503D00D7" w14:textId="653B92B6" w:rsidR="009B4DA2" w:rsidRDefault="009B4DA2" w:rsidP="009B4DA2">
      <w:pPr>
        <w:pStyle w:val="ae"/>
      </w:pPr>
      <w:r>
        <w:rPr>
          <w:rFonts w:hint="eastAsia"/>
        </w:rPr>
        <w:t>一个图</w:t>
      </w:r>
      <m:oMath>
        <m:r>
          <w:rPr>
            <w:rFonts w:ascii="Cambria Math" w:hAnsi="Cambria Math"/>
          </w:rPr>
          <m:t>G</m:t>
        </m:r>
      </m:oMath>
      <w:r w:rsidR="00003E47">
        <w:rPr>
          <w:rFonts w:hint="eastAsia"/>
        </w:rPr>
        <w:t>由两类元素构成，分别称为</w:t>
      </w:r>
      <w:r w:rsidR="00AB3D0D">
        <w:t>点</w:t>
      </w:r>
      <w:r w:rsidR="00003E47">
        <w:rPr>
          <w:rFonts w:hint="eastAsia"/>
        </w:rPr>
        <w:t>（或节点、结点）和边</w:t>
      </w:r>
      <w:r w:rsidR="006438C6">
        <w:rPr>
          <w:rFonts w:hint="eastAsia"/>
        </w:rPr>
        <w:t>，</w:t>
      </w:r>
      <w:r w:rsidR="00C84C72">
        <w:rPr>
          <w:rFonts w:hint="eastAsia"/>
        </w:rPr>
        <w:t>每条边有两个</w:t>
      </w:r>
      <w:r w:rsidR="00AB3D0D">
        <w:t>点</w:t>
      </w:r>
      <w:r w:rsidR="00C84C72">
        <w:rPr>
          <w:rFonts w:hint="eastAsia"/>
        </w:rPr>
        <w:t>作为其端点，我们称这条边连接</w:t>
      </w:r>
      <w:r w:rsidR="00A5115F">
        <w:rPr>
          <w:rFonts w:hint="eastAsia"/>
        </w:rPr>
        <w:t>了它的两个端点，因此边可定义为由两个</w:t>
      </w:r>
      <w:r w:rsidR="00AB3D0D">
        <w:t>点</w:t>
      </w:r>
      <w:r w:rsidR="00A5115F">
        <w:rPr>
          <w:rFonts w:hint="eastAsia"/>
        </w:rPr>
        <w:t>构成的集合，</w:t>
      </w:r>
      <w:r>
        <w:rPr>
          <w:rFonts w:hint="eastAsia"/>
        </w:rPr>
        <w:t>在有向图中为有序对</w:t>
      </w:r>
      <w:r w:rsidR="00A5115F">
        <w:rPr>
          <w:rFonts w:hint="eastAsia"/>
        </w:rPr>
        <w:t>，边是有方向的</w:t>
      </w:r>
      <w:r>
        <w:rPr>
          <w:rFonts w:hint="eastAsia"/>
        </w:rPr>
        <w:t>。一个</w:t>
      </w:r>
      <w:r w:rsidR="00AB3D0D">
        <w:t>点</w:t>
      </w:r>
      <w:r>
        <w:rPr>
          <w:rFonts w:hint="eastAsia"/>
        </w:rPr>
        <w:t>一般表示为一个点或小圆圈。一个图</w:t>
      </w:r>
      <m:oMath>
        <m:r>
          <w:rPr>
            <w:rFonts w:ascii="Cambria Math" w:hAnsi="Cambria Math"/>
          </w:rPr>
          <m:t>G</m:t>
        </m:r>
      </m:oMath>
      <w:r>
        <w:rPr>
          <w:rFonts w:hint="eastAsia"/>
        </w:rPr>
        <w:t>的</w:t>
      </w:r>
      <w:r w:rsidR="00AB3D0D">
        <w:t>点</w:t>
      </w:r>
      <w:r w:rsidR="00FA3321">
        <w:rPr>
          <w:rFonts w:hint="eastAsia"/>
        </w:rPr>
        <w:t>集合</w:t>
      </w:r>
      <w:r>
        <w:rPr>
          <w:rFonts w:hint="eastAsia"/>
        </w:rPr>
        <w:t>一般记</w:t>
      </w:r>
      <w:r>
        <w:rPr>
          <w:rFonts w:hint="eastAsia"/>
        </w:rPr>
        <w:lastRenderedPageBreak/>
        <w:t>作</w:t>
      </w:r>
      <m:oMath>
        <m:r>
          <w:rPr>
            <w:rFonts w:ascii="Cambria Math" w:hAnsi="Cambria Math"/>
          </w:rPr>
          <m:t>V(G)</m:t>
        </m:r>
      </m:oMath>
      <w:r>
        <w:rPr>
          <w:rFonts w:hint="eastAsia"/>
        </w:rPr>
        <w:t>，当不发生混淆时可简记为</w:t>
      </w:r>
      <m:oMath>
        <m:r>
          <w:rPr>
            <w:rFonts w:ascii="Cambria Math" w:hAnsi="Cambria Math"/>
          </w:rPr>
          <m:t>V</m:t>
        </m:r>
      </m:oMath>
      <w:r>
        <w:rPr>
          <w:rFonts w:hint="eastAsia"/>
        </w:rPr>
        <w:t>。图</w:t>
      </w:r>
      <m:oMath>
        <m:r>
          <w:rPr>
            <w:rFonts w:ascii="Cambria Math" w:hAnsi="Cambria Math"/>
          </w:rPr>
          <m:t>G</m:t>
        </m:r>
      </m:oMath>
      <w:r>
        <w:rPr>
          <w:rFonts w:hint="eastAsia"/>
        </w:rPr>
        <w:t>的阶为其</w:t>
      </w:r>
      <w:r w:rsidR="00AB3D0D">
        <w:t>点</w:t>
      </w:r>
      <w:r>
        <w:rPr>
          <w:rFonts w:hint="eastAsia"/>
        </w:rPr>
        <w:t>数目，亦即</w:t>
      </w:r>
      <w:r>
        <w:rPr>
          <w:rFonts w:hint="eastAsia"/>
        </w:rPr>
        <w:t>|</w:t>
      </w:r>
      <m:oMath>
        <m:r>
          <w:rPr>
            <w:rFonts w:ascii="Cambria Math" w:hAnsi="Cambria Math"/>
          </w:rPr>
          <m:t>V(G)</m:t>
        </m:r>
      </m:oMath>
      <w:r>
        <w:rPr>
          <w:rFonts w:hint="eastAsia"/>
        </w:rPr>
        <w:t>|</w:t>
      </w:r>
      <w:r>
        <w:rPr>
          <w:rFonts w:hint="eastAsia"/>
        </w:rPr>
        <w:t>。一条边一般表示为连接其两个端点的曲线。以两个</w:t>
      </w:r>
      <w:r w:rsidR="00AB3D0D">
        <w:t>点</w:t>
      </w:r>
      <m:oMath>
        <m:r>
          <w:rPr>
            <w:rFonts w:ascii="Cambria Math" w:hAnsi="Cambria Math"/>
          </w:rPr>
          <m:t>u</m:t>
        </m:r>
      </m:oMath>
      <w:r>
        <w:rPr>
          <w:rFonts w:hint="eastAsia"/>
        </w:rPr>
        <w:t>、</w:t>
      </w:r>
      <m:oMath>
        <m:r>
          <w:rPr>
            <w:rFonts w:ascii="Cambria Math" w:hAnsi="Cambria Math"/>
          </w:rPr>
          <m:t>v</m:t>
        </m:r>
      </m:oMath>
      <w:r>
        <w:rPr>
          <w:rFonts w:hint="eastAsia"/>
        </w:rPr>
        <w:t>为端点的边一般记作</w:t>
      </w:r>
      <m:oMath>
        <m:r>
          <w:rPr>
            <w:rFonts w:ascii="Cambria Math" w:hAnsi="Cambria Math"/>
          </w:rPr>
          <m:t>(u,v)</m:t>
        </m:r>
      </m:oMath>
      <w:r>
        <w:rPr>
          <w:rFonts w:hint="eastAsia"/>
        </w:rPr>
        <w:t>、</w:t>
      </w:r>
      <m:oMath>
        <m:r>
          <w:rPr>
            <w:rFonts w:ascii="Cambria Math" w:hAnsi="Cambria Math"/>
          </w:rPr>
          <m:t>{u,v}</m:t>
        </m:r>
      </m:oMath>
      <w:r>
        <w:rPr>
          <w:rFonts w:hint="eastAsia"/>
        </w:rPr>
        <w:t>或</w:t>
      </w:r>
      <m:oMath>
        <m:r>
          <w:rPr>
            <w:rFonts w:ascii="Cambria Math" w:hAnsi="Cambria Math"/>
          </w:rPr>
          <m:t>uv</m:t>
        </m:r>
      </m:oMath>
      <w:r w:rsidR="00352766">
        <w:rPr>
          <w:rFonts w:hint="eastAsia"/>
        </w:rPr>
        <w:t>，</w:t>
      </w:r>
      <w:r>
        <w:rPr>
          <w:rFonts w:hint="eastAsia"/>
        </w:rPr>
        <w:t>一条边连接两个</w:t>
      </w:r>
      <w:r w:rsidR="00AB3D0D">
        <w:t>点</w:t>
      </w:r>
      <m:oMath>
        <m:r>
          <w:rPr>
            <w:rFonts w:ascii="Cambria Math" w:hAnsi="Cambria Math"/>
          </w:rPr>
          <m:t>u</m:t>
        </m:r>
      </m:oMath>
      <w:r w:rsidR="00352766">
        <w:rPr>
          <w:rFonts w:hint="eastAsia"/>
        </w:rPr>
        <w:t>和</w:t>
      </w:r>
      <m:oMath>
        <m:r>
          <w:rPr>
            <w:rFonts w:ascii="Cambria Math" w:hAnsi="Cambria Math"/>
          </w:rPr>
          <m:t>v</m:t>
        </m:r>
      </m:oMath>
      <w:r>
        <w:rPr>
          <w:rFonts w:hint="eastAsia"/>
        </w:rPr>
        <w:t>时，</w:t>
      </w:r>
      <w:r w:rsidR="0049795F">
        <w:rPr>
          <w:rFonts w:hint="eastAsia"/>
        </w:rPr>
        <w:t>则</w:t>
      </w:r>
      <w:r>
        <w:rPr>
          <w:rFonts w:hint="eastAsia"/>
        </w:rPr>
        <w:t>称</w:t>
      </w:r>
      <m:oMath>
        <m:r>
          <w:rPr>
            <w:rFonts w:ascii="Cambria Math" w:hAnsi="Cambria Math"/>
          </w:rPr>
          <m:t>u</m:t>
        </m:r>
      </m:oMath>
      <w:r>
        <w:rPr>
          <w:rFonts w:hint="eastAsia"/>
        </w:rPr>
        <w:t>与</w:t>
      </w:r>
      <m:oMath>
        <m:r>
          <w:rPr>
            <w:rFonts w:ascii="Cambria Math" w:hAnsi="Cambria Math"/>
          </w:rPr>
          <m:t>v</m:t>
        </m:r>
      </m:oMath>
      <w:r>
        <w:rPr>
          <w:rFonts w:hint="eastAsia"/>
        </w:rPr>
        <w:t>相邻。图</w:t>
      </w:r>
      <m:oMath>
        <m:r>
          <w:rPr>
            <w:rFonts w:ascii="Cambria Math" w:hAnsi="Cambria Math"/>
          </w:rPr>
          <m:t>G</m:t>
        </m:r>
      </m:oMath>
      <w:r>
        <w:rPr>
          <w:rFonts w:hint="eastAsia"/>
        </w:rPr>
        <w:t>的边集一般记作</w:t>
      </w:r>
      <m:oMath>
        <m:r>
          <w:rPr>
            <w:rFonts w:ascii="Cambria Math" w:hAnsi="Cambria Math"/>
          </w:rPr>
          <m:t>E(G)</m:t>
        </m:r>
      </m:oMath>
      <w:r>
        <w:rPr>
          <w:rFonts w:hint="eastAsia"/>
        </w:rPr>
        <w:t>，当不发生混淆时可简记为</w:t>
      </w:r>
      <m:oMath>
        <m:r>
          <w:rPr>
            <w:rFonts w:ascii="Cambria Math" w:hAnsi="Cambria Math"/>
          </w:rPr>
          <m:t>E</m:t>
        </m:r>
      </m:oMath>
      <w:r w:rsidR="00B42ECE">
        <w:rPr>
          <w:rFonts w:hint="eastAsia"/>
        </w:rPr>
        <w:t>，</w:t>
      </w:r>
      <w:r w:rsidR="003A2D04">
        <w:rPr>
          <w:rFonts w:hint="eastAsia"/>
        </w:rPr>
        <w:t>如</w:t>
      </w:r>
      <w:r w:rsidR="00AC5497">
        <w:fldChar w:fldCharType="begin"/>
      </w:r>
      <w:r w:rsidR="00AC5497">
        <w:instrText xml:space="preserve"> </w:instrText>
      </w:r>
      <w:r w:rsidR="00AC5497">
        <w:rPr>
          <w:rFonts w:hint="eastAsia"/>
        </w:rPr>
        <w:instrText>REF _Ref37146702 \h</w:instrText>
      </w:r>
      <w:r w:rsidR="00AC5497">
        <w:instrText xml:space="preserve"> </w:instrText>
      </w:r>
      <w:r w:rsidR="00AC5497">
        <w:fldChar w:fldCharType="separate"/>
      </w:r>
      <w:r w:rsidR="00975E9B">
        <w:rPr>
          <w:rFonts w:hint="eastAsia"/>
        </w:rPr>
        <w:t>图例</w:t>
      </w:r>
      <w:r w:rsidR="00975E9B">
        <w:rPr>
          <w:rFonts w:hint="eastAsia"/>
        </w:rPr>
        <w:t xml:space="preserve"> </w:t>
      </w:r>
      <w:r w:rsidR="00975E9B">
        <w:rPr>
          <w:noProof/>
        </w:rPr>
        <w:t>4</w:t>
      </w:r>
      <w:r w:rsidR="00975E9B">
        <w:noBreakHyphen/>
      </w:r>
      <w:r w:rsidR="00975E9B">
        <w:rPr>
          <w:noProof/>
        </w:rPr>
        <w:t>2</w:t>
      </w:r>
      <w:r w:rsidR="00AC5497">
        <w:fldChar w:fldCharType="end"/>
      </w:r>
      <w:r w:rsidR="003A2D04">
        <w:rPr>
          <w:rFonts w:hint="eastAsia"/>
        </w:rPr>
        <w:t>所示，点集</w:t>
      </w:r>
      <m:oMath>
        <m:r>
          <w:rPr>
            <w:rFonts w:ascii="Cambria Math" w:hAnsi="Cambria Math"/>
          </w:rPr>
          <m:t>V=</m:t>
        </m:r>
        <m:d>
          <m:dPr>
            <m:begChr m:val="{"/>
            <m:endChr m:val="}"/>
            <m:ctrlPr>
              <w:rPr>
                <w:rFonts w:ascii="Cambria Math" w:hAnsi="Cambria Math"/>
                <w:i/>
              </w:rPr>
            </m:ctrlPr>
          </m:dPr>
          <m:e>
            <m:r>
              <w:rPr>
                <w:rFonts w:ascii="Cambria Math" w:hAnsi="Cambria Math"/>
              </w:rPr>
              <m:t>1, 2, 3, 4, 5, 6</m:t>
            </m:r>
          </m:e>
        </m:d>
      </m:oMath>
      <w:r w:rsidR="003A2D04">
        <w:rPr>
          <w:rFonts w:hint="eastAsia"/>
        </w:rPr>
        <w:t>，边集</w:t>
      </w:r>
      <m:oMath>
        <m:r>
          <w:rPr>
            <w:rFonts w:ascii="Cambria Math" w:hAnsi="Cambria Math"/>
          </w:rPr>
          <m:t>E</m:t>
        </m:r>
        <m:r>
          <m:rPr>
            <m:sty m:val="p"/>
          </m:rPr>
          <w:rPr>
            <w:rFonts w:ascii="Cambria Math" w:hAnsi="Cambria Math" w:hint="eastAsia"/>
          </w:rPr>
          <m:t>= {{1,2}, {1,5}, {2,3}, {2,5}, {3,4}, {4,5}, {4,6}}</m:t>
        </m:r>
      </m:oMath>
      <w:r w:rsidR="003A2D04">
        <w:rPr>
          <w:rFonts w:hint="eastAsia"/>
        </w:rPr>
        <w:t>。</w:t>
      </w:r>
    </w:p>
    <w:p w14:paraId="489116C9" w14:textId="01802AD2" w:rsidR="003A2D04" w:rsidRDefault="003A2D04" w:rsidP="003A2D04">
      <w:pPr>
        <w:pStyle w:val="ae"/>
        <w:jc w:val="center"/>
      </w:pPr>
      <w:r>
        <w:rPr>
          <w:noProof/>
        </w:rPr>
        <w:drawing>
          <wp:inline distT="0" distB="0" distL="0" distR="0" wp14:anchorId="6F6D01F7" wp14:editId="635B05F6">
            <wp:extent cx="2443276" cy="1613992"/>
            <wp:effectExtent l="0" t="0" r="0" b="5715"/>
            <wp:docPr id="44" name="图片 44" descr="https://upload.wikimedia.org/wikipedia/commons/thumb/5/5b/6n-graf.svg/333px-6n-graf.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s://upload.wikimedia.org/wikipedia/commons/thumb/5/5b/6n-graf.svg/333px-6n-graf.sv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9447" cy="1618068"/>
                    </a:xfrm>
                    <a:prstGeom prst="rect">
                      <a:avLst/>
                    </a:prstGeom>
                    <a:noFill/>
                    <a:ln>
                      <a:noFill/>
                    </a:ln>
                  </pic:spPr>
                </pic:pic>
              </a:graphicData>
            </a:graphic>
          </wp:inline>
        </w:drawing>
      </w:r>
    </w:p>
    <w:p w14:paraId="4F561730" w14:textId="474EC6D7" w:rsidR="009B4DA2" w:rsidRDefault="00A260D9" w:rsidP="00A260D9">
      <w:pPr>
        <w:pStyle w:val="Caption"/>
      </w:pPr>
      <w:bookmarkStart w:id="2" w:name="_Ref37146702"/>
      <w:r>
        <w:rPr>
          <w:rFonts w:hint="eastAsia"/>
        </w:rPr>
        <w:t>图例</w:t>
      </w:r>
      <w:r>
        <w:rPr>
          <w:rFonts w:hint="eastAsia"/>
        </w:rPr>
        <w:t xml:space="preserve"> </w:t>
      </w:r>
      <w:r w:rsidR="00BE7A1B">
        <w:fldChar w:fldCharType="begin"/>
      </w:r>
      <w:r w:rsidR="00BE7A1B">
        <w:instrText xml:space="preserve"> </w:instrText>
      </w:r>
      <w:r w:rsidR="00BE7A1B">
        <w:rPr>
          <w:rFonts w:hint="eastAsia"/>
        </w:rPr>
        <w:instrText>STYLEREF 1 \s</w:instrText>
      </w:r>
      <w:r w:rsidR="00BE7A1B">
        <w:instrText xml:space="preserve"> </w:instrText>
      </w:r>
      <w:r w:rsidR="00BE7A1B">
        <w:fldChar w:fldCharType="separate"/>
      </w:r>
      <w:r w:rsidR="00BE7A1B">
        <w:rPr>
          <w:noProof/>
        </w:rPr>
        <w:t>4</w:t>
      </w:r>
      <w:r w:rsidR="00BE7A1B">
        <w:fldChar w:fldCharType="end"/>
      </w:r>
      <w:r w:rsidR="00BE7A1B">
        <w:noBreakHyphen/>
      </w:r>
      <w:r w:rsidR="00BE7A1B">
        <w:fldChar w:fldCharType="begin"/>
      </w:r>
      <w:r w:rsidR="00BE7A1B">
        <w:instrText xml:space="preserve"> </w:instrText>
      </w:r>
      <w:r w:rsidR="00BE7A1B">
        <w:rPr>
          <w:rFonts w:hint="eastAsia"/>
        </w:rPr>
        <w:instrText xml:space="preserve">SEQ </w:instrText>
      </w:r>
      <w:r w:rsidR="00BE7A1B">
        <w:rPr>
          <w:rFonts w:hint="eastAsia"/>
        </w:rPr>
        <w:instrText>图例</w:instrText>
      </w:r>
      <w:r w:rsidR="00BE7A1B">
        <w:rPr>
          <w:rFonts w:hint="eastAsia"/>
        </w:rPr>
        <w:instrText xml:space="preserve"> \* ARABIC \s 1</w:instrText>
      </w:r>
      <w:r w:rsidR="00BE7A1B">
        <w:instrText xml:space="preserve"> </w:instrText>
      </w:r>
      <w:r w:rsidR="00BE7A1B">
        <w:fldChar w:fldCharType="separate"/>
      </w:r>
      <w:r w:rsidR="00BE7A1B">
        <w:rPr>
          <w:noProof/>
        </w:rPr>
        <w:t>2</w:t>
      </w:r>
      <w:r w:rsidR="00BE7A1B">
        <w:fldChar w:fldCharType="end"/>
      </w:r>
      <w:bookmarkEnd w:id="2"/>
      <w:r w:rsidR="00B42ECE">
        <w:rPr>
          <w:rFonts w:hint="eastAsia"/>
        </w:rPr>
        <w:t>点集和边集</w:t>
      </w:r>
    </w:p>
    <w:p w14:paraId="29B018C9" w14:textId="1F12F6DE" w:rsidR="00EB4060" w:rsidRPr="000D340E" w:rsidRDefault="00B87A6C" w:rsidP="00EB4060">
      <w:pPr>
        <w:ind w:firstLine="420"/>
      </w:pPr>
      <w:r>
        <w:rPr>
          <w:rFonts w:hint="eastAsia"/>
        </w:rPr>
        <w:t>若两个点之间有一条边，则这两个点相邻。关联一个点</w:t>
      </w:r>
      <m:oMath>
        <m:r>
          <w:rPr>
            <w:rFonts w:ascii="Cambria Math" w:hAnsi="Cambria Math"/>
          </w:rPr>
          <m:t>v</m:t>
        </m:r>
      </m:oMath>
      <w:r>
        <w:rPr>
          <w:rFonts w:hint="eastAsia"/>
        </w:rPr>
        <w:t>边的条数称为是</w:t>
      </w:r>
      <m:oMath>
        <m:r>
          <m:rPr>
            <m:sty m:val="p"/>
          </m:rPr>
          <w:rPr>
            <w:rFonts w:ascii="Cambria Math" w:hAnsi="Cambria Math"/>
          </w:rPr>
          <m:t>点</m:t>
        </m:r>
        <m:r>
          <w:rPr>
            <w:rFonts w:ascii="Cambria Math" w:hAnsi="Cambria Math"/>
          </w:rPr>
          <m:t>v</m:t>
        </m:r>
      </m:oMath>
      <w:r w:rsidR="003246EE">
        <w:rPr>
          <w:rFonts w:hint="eastAsia"/>
        </w:rPr>
        <w:t>的</w:t>
      </w:r>
      <w:r>
        <w:rPr>
          <w:rFonts w:hint="eastAsia"/>
        </w:rPr>
        <w:t>度数或价。</w:t>
      </w:r>
      <w:r w:rsidR="007D2533">
        <w:rPr>
          <w:rFonts w:hint="eastAsia"/>
        </w:rPr>
        <w:t>距离是两个</w:t>
      </w:r>
      <w:r w:rsidR="00AB3D0D">
        <w:t>点</w:t>
      </w:r>
      <w:r w:rsidR="007D2533">
        <w:rPr>
          <w:rFonts w:hint="eastAsia"/>
        </w:rPr>
        <w:t>之间经过最短路径的边的数目，通常用</w:t>
      </w:r>
      <m:oMath>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(u,v)</m:t>
        </m:r>
      </m:oMath>
      <w:r w:rsidR="007D2533">
        <w:rPr>
          <w:rFonts w:hint="eastAsia"/>
        </w:rPr>
        <w:t>表示。</w:t>
      </w:r>
      <w:r w:rsidR="00AB3D0D">
        <w:t>点</w:t>
      </w:r>
      <m:oMath>
        <m:r>
          <w:rPr>
            <w:rFonts w:ascii="Cambria Math" w:hAnsi="Cambria Math"/>
          </w:rPr>
          <m:t>v</m:t>
        </m:r>
      </m:oMath>
      <w:r w:rsidR="007D2533">
        <w:rPr>
          <w:rFonts w:hint="eastAsia"/>
        </w:rPr>
        <w:t>的偏心率用来表示连接图</w:t>
      </w:r>
      <m:oMath>
        <m:r>
          <w:rPr>
            <w:rFonts w:ascii="Cambria Math" w:hAnsi="Cambria Math"/>
          </w:rPr>
          <m:t>G</m:t>
        </m:r>
      </m:oMath>
      <w:r w:rsidR="007D2533">
        <w:rPr>
          <w:rFonts w:hint="eastAsia"/>
        </w:rPr>
        <w:t>中的</w:t>
      </w:r>
      <w:r w:rsidR="00AB3D0D">
        <w:t>点</w:t>
      </w:r>
      <w:r w:rsidR="0007170C">
        <w:rPr>
          <w:rFonts w:hint="eastAsia"/>
        </w:rPr>
        <w:t xml:space="preserve"> </w:t>
      </w:r>
      <m:oMath>
        <m:r>
          <w:rPr>
            <w:rFonts w:ascii="Cambria Math" w:hAnsi="Cambria Math"/>
          </w:rPr>
          <m:t>v</m:t>
        </m:r>
      </m:oMath>
      <w:r w:rsidR="007D2533">
        <w:rPr>
          <w:rFonts w:hint="eastAsia"/>
        </w:rPr>
        <w:t>到图</w:t>
      </w:r>
      <m:oMath>
        <m:r>
          <w:rPr>
            <w:rFonts w:ascii="Cambria Math" w:hAnsi="Cambria Math"/>
          </w:rPr>
          <m:t>G</m:t>
        </m:r>
      </m:oMath>
      <w:r w:rsidR="007D2533">
        <w:rPr>
          <w:rFonts w:hint="eastAsia"/>
        </w:rPr>
        <w:t>中其它</w:t>
      </w:r>
      <w:r w:rsidR="00AB3D0D">
        <w:t>点</w:t>
      </w:r>
      <w:r w:rsidR="007D2533">
        <w:rPr>
          <w:rFonts w:hint="eastAsia"/>
        </w:rPr>
        <w:t>之间的最大距离，用符号</w:t>
      </w:r>
      <m:oMath>
        <m:sSub>
          <m:sSubPr>
            <m:ctrlPr>
              <w:rPr>
                <w:rFonts w:ascii="Cambria Math" w:hAnsi="Cambria Math"/>
              </w:rPr>
            </m:ctrlPr>
          </m:sSubPr>
          <m:e>
            <m:r>
              <w:rPr>
                <w:rFonts w:ascii="Cambria Math" w:hAnsi="Cambria Math"/>
              </w:rPr>
              <m:t>ϵ</m:t>
            </m:r>
          </m:e>
          <m:sub>
            <m:r>
              <w:rPr>
                <w:rFonts w:ascii="Cambria Math" w:hAnsi="Cambria Math"/>
              </w:rPr>
              <m:t>G</m:t>
            </m:r>
          </m:sub>
        </m:sSub>
        <m:r>
          <w:rPr>
            <w:rFonts w:ascii="Cambria Math" w:hAnsi="Cambria Math"/>
          </w:rPr>
          <m:t>(v)</m:t>
        </m:r>
      </m:oMath>
      <w:r w:rsidR="007D2533">
        <w:rPr>
          <w:rFonts w:hint="eastAsia"/>
        </w:rPr>
        <w:t>表示。图的直径，表示取遍图的所有</w:t>
      </w:r>
      <w:r w:rsidR="00AB3D0D">
        <w:t>点</w:t>
      </w:r>
      <w:r w:rsidR="007D2533">
        <w:rPr>
          <w:rFonts w:hint="eastAsia"/>
        </w:rPr>
        <w:t>，得到的偏心率的最大值，记作</w:t>
      </w:r>
      <w:r w:rsidR="0007170C">
        <w:rPr>
          <w:rFonts w:hint="eastAsia"/>
        </w:rPr>
        <w:t xml:space="preserve"> </w:t>
      </w:r>
      <m:oMath>
        <m:r>
          <w:rPr>
            <w:rFonts w:ascii="Cambria Math" w:hAnsi="Cambria Math"/>
          </w:rPr>
          <m:t>diam(G)</m:t>
        </m:r>
      </m:oMath>
      <w:r w:rsidR="007D2533">
        <w:rPr>
          <w:rFonts w:hint="eastAsia"/>
        </w:rPr>
        <w:t>。相对于</w:t>
      </w:r>
      <w:r w:rsidR="00E7498D">
        <w:rPr>
          <w:rFonts w:hint="eastAsia"/>
        </w:rPr>
        <w:t>图</w:t>
      </w:r>
      <w:r w:rsidR="007D2533">
        <w:rPr>
          <w:rFonts w:hint="eastAsia"/>
        </w:rPr>
        <w:t>直径的</w:t>
      </w:r>
      <w:r w:rsidR="00E7498D">
        <w:rPr>
          <w:rFonts w:hint="eastAsia"/>
        </w:rPr>
        <w:t>概念是图</w:t>
      </w:r>
      <w:r w:rsidR="007D2533">
        <w:rPr>
          <w:rFonts w:hint="eastAsia"/>
        </w:rPr>
        <w:t>半径，表示图的所有点的偏心率的最小值，记作</w:t>
      </w:r>
      <m:oMath>
        <m:r>
          <w:rPr>
            <w:rFonts w:ascii="Cambria Math" w:hAnsi="Cambria Math"/>
          </w:rPr>
          <m:t>rad(G)</m:t>
        </m:r>
      </m:oMath>
      <w:r w:rsidR="00003F6C">
        <w:rPr>
          <w:rFonts w:hint="eastAsia"/>
        </w:rPr>
        <w:t>，这两者间的关系是</w:t>
      </w:r>
      <m:oMath>
        <m:r>
          <w:rPr>
            <w:rFonts w:ascii="Cambria Math" w:hAnsi="Cambria Math"/>
          </w:rPr>
          <m:t>diam(G)⩽2rad(G)</m:t>
        </m:r>
      </m:oMath>
      <w:r w:rsidR="00003F6C">
        <w:rPr>
          <w:rFonts w:hint="eastAsia"/>
        </w:rPr>
        <w:t>。</w:t>
      </w:r>
      <w:r w:rsidR="00EB4060" w:rsidRPr="00E27E4D">
        <w:rPr>
          <w:rFonts w:hint="eastAsia"/>
        </w:rPr>
        <w:t>如果给图的每条边规定一个方向，那么得到的图称为有向图，其边也称为有向边。在有向图中，与一个节点相关联的边</w:t>
      </w:r>
      <w:r w:rsidR="004E0539">
        <w:rPr>
          <w:rFonts w:hint="eastAsia"/>
        </w:rPr>
        <w:t>有出边和入边之分，而与一个有向边关联的两个点也有始点和终点之分，相反</w:t>
      </w:r>
      <w:r w:rsidR="00EB4060" w:rsidRPr="00E27E4D">
        <w:rPr>
          <w:rFonts w:hint="eastAsia"/>
        </w:rPr>
        <w:t>边没有方向的图称为无向图。</w:t>
      </w:r>
    </w:p>
    <w:p w14:paraId="5E93A31F" w14:textId="56689030" w:rsidR="00EB4060" w:rsidRDefault="00EB4060" w:rsidP="00EB4060">
      <w:pPr>
        <w:ind w:firstLine="420"/>
      </w:pPr>
      <w:r>
        <w:rPr>
          <w:rFonts w:hint="eastAsia"/>
        </w:rPr>
        <w:t>正则图是指各</w:t>
      </w:r>
      <w:r w:rsidR="00AB3D0D">
        <w:t>点</w:t>
      </w:r>
      <w:r>
        <w:rPr>
          <w:rFonts w:hint="eastAsia"/>
        </w:rPr>
        <w:t>的度均相同的无向简单图。在图论中，正则图中每个</w:t>
      </w:r>
      <w:r w:rsidR="00AB3D0D">
        <w:t>点</w:t>
      </w:r>
      <w:r>
        <w:rPr>
          <w:rFonts w:hint="eastAsia"/>
        </w:rPr>
        <w:t>具有相同数量的邻点；</w:t>
      </w:r>
      <w:r w:rsidR="0007170C">
        <w:rPr>
          <w:rFonts w:hint="eastAsia"/>
        </w:rPr>
        <w:t xml:space="preserve"> </w:t>
      </w:r>
      <w:r>
        <w:rPr>
          <w:rFonts w:hint="eastAsia"/>
        </w:rPr>
        <w:t>即每个</w:t>
      </w:r>
      <w:r w:rsidR="00AB3D0D">
        <w:t>点</w:t>
      </w:r>
      <w:r>
        <w:rPr>
          <w:rFonts w:hint="eastAsia"/>
        </w:rPr>
        <w:t>具有相同的度或价态。正则的有向图也必须满足更多的条件，即每个</w:t>
      </w:r>
      <w:r w:rsidR="00AB3D0D">
        <w:t>点</w:t>
      </w:r>
      <w:r>
        <w:rPr>
          <w:rFonts w:hint="eastAsia"/>
        </w:rPr>
        <w:t>的内外自由度都要彼此相等。具有</w:t>
      </w:r>
      <m:oMath>
        <m:r>
          <w:rPr>
            <w:rFonts w:ascii="Cambria Math" w:hAnsi="Cambria Math"/>
          </w:rPr>
          <m:t>k</m:t>
        </m:r>
      </m:oMath>
      <w:r>
        <w:rPr>
          <w:rFonts w:hint="eastAsia"/>
        </w:rPr>
        <w:t>个自由度的</w:t>
      </w:r>
      <w:r w:rsidR="00AB3D0D">
        <w:t>点</w:t>
      </w:r>
      <w:r>
        <w:rPr>
          <w:rFonts w:hint="eastAsia"/>
        </w:rPr>
        <w:t>的正则图被称为</w:t>
      </w:r>
      <m:oMath>
        <m:r>
          <w:rPr>
            <w:rFonts w:ascii="Cambria Math" w:hAnsi="Cambria Math"/>
          </w:rPr>
          <m:t>k</m:t>
        </m:r>
      </m:oMath>
      <w:r>
        <w:rPr>
          <w:rFonts w:hint="eastAsia"/>
        </w:rPr>
        <w:t>度的</w:t>
      </w:r>
      <m:oMath>
        <m:r>
          <w:rPr>
            <w:rFonts w:ascii="Cambria Math" w:hAnsi="Cambria Math"/>
          </w:rPr>
          <m:t>k</m:t>
        </m:r>
      </m:oMath>
      <w:r>
        <w:rPr>
          <w:rFonts w:hint="eastAsia"/>
        </w:rPr>
        <w:t>-</w:t>
      </w:r>
      <w:r>
        <w:rPr>
          <w:rFonts w:hint="eastAsia"/>
        </w:rPr>
        <w:t>正则图。此外，奇数程度的正则图形将包含偶数个</w:t>
      </w:r>
      <w:r w:rsidR="00AB3D0D">
        <w:t>点</w:t>
      </w:r>
      <w:r>
        <w:rPr>
          <w:rFonts w:hint="eastAsia"/>
        </w:rPr>
        <w:t>。最多</w:t>
      </w:r>
      <w:r>
        <w:rPr>
          <w:rFonts w:hint="eastAsia"/>
        </w:rPr>
        <w:t>2</w:t>
      </w:r>
      <w:r>
        <w:rPr>
          <w:rFonts w:hint="eastAsia"/>
        </w:rPr>
        <w:t>个等级的正则图很容易分类：</w:t>
      </w:r>
      <w:r>
        <w:rPr>
          <w:rFonts w:hint="eastAsia"/>
        </w:rPr>
        <w:t>0-</w:t>
      </w:r>
      <w:r>
        <w:rPr>
          <w:rFonts w:hint="eastAsia"/>
        </w:rPr>
        <w:t>正则图由断开的</w:t>
      </w:r>
      <w:r w:rsidR="00AB3D0D">
        <w:t>点</w:t>
      </w:r>
      <w:r>
        <w:rPr>
          <w:rFonts w:hint="eastAsia"/>
        </w:rPr>
        <w:t>组成，</w:t>
      </w:r>
      <w:r>
        <w:rPr>
          <w:rFonts w:hint="eastAsia"/>
        </w:rPr>
        <w:t>1-</w:t>
      </w:r>
      <w:r>
        <w:rPr>
          <w:rFonts w:hint="eastAsia"/>
        </w:rPr>
        <w:t>正则图由断开的边缘组成，</w:t>
      </w:r>
      <w:r>
        <w:rPr>
          <w:rFonts w:hint="eastAsia"/>
        </w:rPr>
        <w:t>2-</w:t>
      </w:r>
      <w:r>
        <w:rPr>
          <w:rFonts w:hint="eastAsia"/>
        </w:rPr>
        <w:t>正则图由断开的循环和无限链组成，</w:t>
      </w:r>
      <w:r>
        <w:rPr>
          <w:rFonts w:hint="eastAsia"/>
        </w:rPr>
        <w:t>3-</w:t>
      </w:r>
      <w:r>
        <w:rPr>
          <w:rFonts w:hint="eastAsia"/>
        </w:rPr>
        <w:t>正则图被称为立方图。强规则图也是常规图，其中每个相邻的</w:t>
      </w:r>
      <w:r w:rsidR="00AB3D0D">
        <w:t>点</w:t>
      </w:r>
      <w:r>
        <w:rPr>
          <w:rFonts w:hint="eastAsia"/>
        </w:rPr>
        <w:t>对具有相同数量的相邻的相邻数目，并且每个不相邻的</w:t>
      </w:r>
      <w:r w:rsidR="00AB3D0D">
        <w:t>点</w:t>
      </w:r>
      <w:r>
        <w:rPr>
          <w:rFonts w:hint="eastAsia"/>
        </w:rPr>
        <w:t>对具有相同数量的</w:t>
      </w:r>
      <w:r>
        <w:rPr>
          <w:rFonts w:hint="eastAsia"/>
        </w:rPr>
        <w:t>n</w:t>
      </w:r>
      <w:r>
        <w:rPr>
          <w:rFonts w:hint="eastAsia"/>
        </w:rPr>
        <w:t>个相邻的相邻公共点。常规但不太规则的最小图是循环图和</w:t>
      </w:r>
      <w:r>
        <w:rPr>
          <w:rFonts w:hint="eastAsia"/>
        </w:rPr>
        <w:t>6</w:t>
      </w:r>
      <w:r>
        <w:rPr>
          <w:rFonts w:hint="eastAsia"/>
        </w:rPr>
        <w:t>个</w:t>
      </w:r>
      <w:r w:rsidR="00AB3D0D">
        <w:t>点</w:t>
      </w:r>
      <w:r>
        <w:rPr>
          <w:rFonts w:hint="eastAsia"/>
        </w:rPr>
        <w:t>的循环图。</w:t>
      </w:r>
    </w:p>
    <w:p w14:paraId="20ED25DD" w14:textId="4AF03C1F" w:rsidR="00915DDB" w:rsidRDefault="007332ED" w:rsidP="00915DDB">
      <w:pPr>
        <w:ind w:firstLine="420"/>
      </w:pPr>
      <w:r>
        <w:rPr>
          <w:rFonts w:hint="eastAsia"/>
        </w:rPr>
        <w:t>为了更好地理解图</w:t>
      </w:r>
      <w:r w:rsidR="003A4015">
        <w:rPr>
          <w:rFonts w:hint="eastAsia"/>
        </w:rPr>
        <w:t>的</w:t>
      </w:r>
      <w:r>
        <w:rPr>
          <w:rFonts w:hint="eastAsia"/>
        </w:rPr>
        <w:t>概念，让我们看一下通常使用</w:t>
      </w:r>
      <w:r w:rsidR="00D2656C">
        <w:rPr>
          <w:rFonts w:hint="eastAsia"/>
        </w:rPr>
        <w:t>社交软件</w:t>
      </w:r>
      <w:r w:rsidR="00615231">
        <w:rPr>
          <w:rFonts w:hint="eastAsia"/>
        </w:rPr>
        <w:t>的方式，每天</w:t>
      </w:r>
      <w:r>
        <w:rPr>
          <w:rFonts w:hint="eastAsia"/>
        </w:rPr>
        <w:t>都</w:t>
      </w:r>
      <w:r w:rsidR="00723298">
        <w:rPr>
          <w:rFonts w:hint="eastAsia"/>
        </w:rPr>
        <w:t>可以</w:t>
      </w:r>
      <w:r>
        <w:rPr>
          <w:rFonts w:hint="eastAsia"/>
        </w:rPr>
        <w:t>使用智能手机在朋友</w:t>
      </w:r>
      <w:r w:rsidR="00723298">
        <w:rPr>
          <w:rFonts w:hint="eastAsia"/>
        </w:rPr>
        <w:t>圈中张贴消息或更新状态，我们的朋友也可以</w:t>
      </w:r>
      <w:r>
        <w:rPr>
          <w:rFonts w:hint="eastAsia"/>
        </w:rPr>
        <w:t>发布了自己的消息，照片和视频。</w:t>
      </w:r>
      <w:r w:rsidR="00723298">
        <w:rPr>
          <w:rFonts w:hint="eastAsia"/>
        </w:rPr>
        <w:t>我们有朋友，</w:t>
      </w:r>
      <w:r>
        <w:rPr>
          <w:rFonts w:hint="eastAsia"/>
        </w:rPr>
        <w:t>朋友</w:t>
      </w:r>
      <w:r w:rsidR="00723298">
        <w:rPr>
          <w:rFonts w:hint="eastAsia"/>
        </w:rPr>
        <w:t>还会</w:t>
      </w:r>
      <w:r>
        <w:rPr>
          <w:rFonts w:hint="eastAsia"/>
        </w:rPr>
        <w:t>有朋友</w:t>
      </w:r>
      <w:r w:rsidR="00723298">
        <w:rPr>
          <w:rFonts w:hint="eastAsia"/>
        </w:rPr>
        <w:t>等等，社交软件的设置可让我们结交新朋友或从朋友列表中删除朋友。社交软件</w:t>
      </w:r>
      <w:r>
        <w:rPr>
          <w:rFonts w:hint="eastAsia"/>
        </w:rPr>
        <w:t>还具有权限</w:t>
      </w:r>
      <w:r w:rsidR="00723298">
        <w:rPr>
          <w:rFonts w:hint="eastAsia"/>
        </w:rPr>
        <w:t>设置的功能，可以对谁看到什么以及可以与谁进行通信进行精细控制。当</w:t>
      </w:r>
      <w:r>
        <w:rPr>
          <w:rFonts w:hint="eastAsia"/>
        </w:rPr>
        <w:t>考虑</w:t>
      </w:r>
      <w:r w:rsidR="00723298">
        <w:rPr>
          <w:rFonts w:hint="eastAsia"/>
        </w:rPr>
        <w:t>社交软件平台具有</w:t>
      </w:r>
      <w:r>
        <w:rPr>
          <w:rFonts w:hint="eastAsia"/>
        </w:rPr>
        <w:t>有十亿个用户时，</w:t>
      </w:r>
      <w:r w:rsidR="00CD455A">
        <w:rPr>
          <w:rFonts w:hint="eastAsia"/>
        </w:rPr>
        <w:t>管理</w:t>
      </w:r>
      <w:r>
        <w:rPr>
          <w:rFonts w:hint="eastAsia"/>
        </w:rPr>
        <w:t>所有用户</w:t>
      </w:r>
      <w:r w:rsidR="00A56394">
        <w:rPr>
          <w:rFonts w:hint="eastAsia"/>
        </w:rPr>
        <w:t>以及用户之间的关系和权限</w:t>
      </w:r>
      <w:r>
        <w:rPr>
          <w:rFonts w:hint="eastAsia"/>
        </w:rPr>
        <w:t>变得非常庞大和复杂。</w:t>
      </w:r>
      <w:r w:rsidR="00915DDB">
        <w:rPr>
          <w:rFonts w:hint="eastAsia"/>
        </w:rPr>
        <w:t>我们需要建立有关</w:t>
      </w:r>
      <w:r w:rsidR="00F86EAD">
        <w:rPr>
          <w:rFonts w:hint="eastAsia"/>
        </w:rPr>
        <w:t>用户和关系数据的存储和检索，以便允许回答这样的问题，例如：</w:t>
      </w:r>
      <w:r w:rsidR="00915DDB">
        <w:rPr>
          <w:rFonts w:hint="eastAsia"/>
        </w:rPr>
        <w:t>X</w:t>
      </w:r>
      <w:r w:rsidR="00915DDB">
        <w:rPr>
          <w:rFonts w:hint="eastAsia"/>
        </w:rPr>
        <w:t>是</w:t>
      </w:r>
      <w:r w:rsidR="00915DDB">
        <w:rPr>
          <w:rFonts w:hint="eastAsia"/>
        </w:rPr>
        <w:t>Y</w:t>
      </w:r>
      <w:r w:rsidR="00915DDB">
        <w:rPr>
          <w:rFonts w:hint="eastAsia"/>
        </w:rPr>
        <w:t>的朋友吗？</w:t>
      </w:r>
      <w:r w:rsidR="00915DDB">
        <w:rPr>
          <w:rFonts w:hint="eastAsia"/>
        </w:rPr>
        <w:t>X</w:t>
      </w:r>
      <w:r w:rsidR="00915DDB">
        <w:rPr>
          <w:rFonts w:hint="eastAsia"/>
        </w:rPr>
        <w:t>和</w:t>
      </w:r>
      <w:r w:rsidR="00915DDB">
        <w:rPr>
          <w:rFonts w:hint="eastAsia"/>
        </w:rPr>
        <w:t>Y</w:t>
      </w:r>
      <w:r w:rsidR="00F86EAD">
        <w:rPr>
          <w:rFonts w:hint="eastAsia"/>
        </w:rPr>
        <w:t>是直接关联</w:t>
      </w:r>
      <w:r w:rsidR="00915DDB">
        <w:rPr>
          <w:rFonts w:hint="eastAsia"/>
        </w:rPr>
        <w:t>还是在两个步</w:t>
      </w:r>
      <w:r w:rsidR="00F86EAD">
        <w:rPr>
          <w:rFonts w:hint="eastAsia"/>
        </w:rPr>
        <w:t>之</w:t>
      </w:r>
      <w:r w:rsidR="00915DDB">
        <w:rPr>
          <w:rFonts w:hint="eastAsia"/>
        </w:rPr>
        <w:t>内</w:t>
      </w:r>
      <w:r w:rsidR="006A685E">
        <w:rPr>
          <w:rFonts w:hint="eastAsia"/>
        </w:rPr>
        <w:t>的</w:t>
      </w:r>
      <w:r w:rsidR="00F86EAD">
        <w:rPr>
          <w:rFonts w:hint="eastAsia"/>
        </w:rPr>
        <w:t>间接关联</w:t>
      </w:r>
      <w:r w:rsidR="00915DDB">
        <w:rPr>
          <w:rFonts w:hint="eastAsia"/>
        </w:rPr>
        <w:t>？</w:t>
      </w:r>
      <w:r w:rsidR="00915DDB">
        <w:rPr>
          <w:rFonts w:hint="eastAsia"/>
        </w:rPr>
        <w:t>X</w:t>
      </w:r>
      <w:r w:rsidR="00915DDB">
        <w:rPr>
          <w:rFonts w:hint="eastAsia"/>
        </w:rPr>
        <w:t>有多少个朋友？我们可以从尝试</w:t>
      </w:r>
      <w:r w:rsidR="006A685E">
        <w:rPr>
          <w:rFonts w:hint="eastAsia"/>
        </w:rPr>
        <w:t>从</w:t>
      </w:r>
      <w:r w:rsidR="00915DDB">
        <w:rPr>
          <w:rFonts w:hint="eastAsia"/>
        </w:rPr>
        <w:t>一个简单的数据结构</w:t>
      </w:r>
      <w:r w:rsidR="00CD179F">
        <w:rPr>
          <w:rFonts w:hint="eastAsia"/>
        </w:rPr>
        <w:t>开始，使每个人都有一个朋友</w:t>
      </w:r>
      <w:r w:rsidR="00CD1D88">
        <w:rPr>
          <w:rFonts w:hint="eastAsia"/>
        </w:rPr>
        <w:t>数组，因此可以</w:t>
      </w:r>
      <w:r w:rsidR="00915DDB">
        <w:rPr>
          <w:rFonts w:hint="eastAsia"/>
        </w:rPr>
        <w:t>很容易就用数组的长度来回答</w:t>
      </w:r>
      <w:r w:rsidR="00CD1D88">
        <w:rPr>
          <w:rFonts w:hint="eastAsia"/>
        </w:rPr>
        <w:t>第三个问题，</w:t>
      </w:r>
      <w:r w:rsidR="00915DDB">
        <w:rPr>
          <w:rFonts w:hint="eastAsia"/>
        </w:rPr>
        <w:t>也可以只扫描数组并快速回答</w:t>
      </w:r>
      <w:r w:rsidR="00CD1D88">
        <w:rPr>
          <w:rFonts w:hint="eastAsia"/>
        </w:rPr>
        <w:t>第一个问题，而第二个问题</w:t>
      </w:r>
      <w:r w:rsidR="00915DDB">
        <w:rPr>
          <w:rFonts w:hint="eastAsia"/>
        </w:rPr>
        <w:t>将需要做更多的工作</w:t>
      </w:r>
      <w:r w:rsidR="006D530D">
        <w:rPr>
          <w:rFonts w:hint="eastAsia"/>
        </w:rPr>
        <w:t>。</w:t>
      </w:r>
      <w:r w:rsidR="00915DDB">
        <w:rPr>
          <w:rFonts w:hint="eastAsia"/>
        </w:rPr>
        <w:t>如下面的</w:t>
      </w:r>
      <w:r w:rsidR="006D530D">
        <w:rPr>
          <w:rFonts w:hint="eastAsia"/>
        </w:rPr>
        <w:t>示例所示，我们通过使用专门的数据结构来解决该问题，在</w:t>
      </w:r>
      <w:r w:rsidR="00A5102C">
        <w:fldChar w:fldCharType="begin"/>
      </w:r>
      <w:r w:rsidR="00A5102C">
        <w:instrText xml:space="preserve"> </w:instrText>
      </w:r>
      <w:r w:rsidR="00A5102C">
        <w:rPr>
          <w:rFonts w:hint="eastAsia"/>
        </w:rPr>
        <w:instrText>REF _Ref37170632 \h</w:instrText>
      </w:r>
      <w:r w:rsidR="00A5102C">
        <w:instrText xml:space="preserve"> </w:instrText>
      </w:r>
      <w:r w:rsidR="00A5102C">
        <w:fldChar w:fldCharType="separate"/>
      </w:r>
      <w:r w:rsidR="00975E9B">
        <w:rPr>
          <w:rFonts w:hint="eastAsia"/>
        </w:rPr>
        <w:t>代码</w:t>
      </w:r>
      <w:r w:rsidR="00975E9B">
        <w:rPr>
          <w:rFonts w:hint="eastAsia"/>
        </w:rPr>
        <w:t xml:space="preserve"> </w:t>
      </w:r>
      <w:r w:rsidR="00975E9B">
        <w:rPr>
          <w:noProof/>
        </w:rPr>
        <w:t>4</w:t>
      </w:r>
      <w:r w:rsidR="00975E9B">
        <w:noBreakHyphen/>
      </w:r>
      <w:r w:rsidR="00975E9B">
        <w:rPr>
          <w:noProof/>
        </w:rPr>
        <w:t>1</w:t>
      </w:r>
      <w:r w:rsidR="00A5102C">
        <w:fldChar w:fldCharType="end"/>
      </w:r>
      <w:r w:rsidR="006D530D">
        <w:rPr>
          <w:rFonts w:hint="eastAsia"/>
        </w:rPr>
        <w:t>中</w:t>
      </w:r>
      <w:r w:rsidR="00915DDB">
        <w:rPr>
          <w:rFonts w:hint="eastAsia"/>
        </w:rPr>
        <w:t>我们创建了一个案例类</w:t>
      </w:r>
      <w:r w:rsidR="00915DDB">
        <w:rPr>
          <w:rFonts w:hint="eastAsia"/>
        </w:rPr>
        <w:t>Person</w:t>
      </w:r>
      <w:r w:rsidR="006D530D">
        <w:rPr>
          <w:rFonts w:hint="eastAsia"/>
        </w:rPr>
        <w:t>，然后添加</w:t>
      </w:r>
      <w:r w:rsidR="00915DDB">
        <w:rPr>
          <w:rFonts w:hint="eastAsia"/>
        </w:rPr>
        <w:t>朋友来建立</w:t>
      </w:r>
      <w:r w:rsidR="007B5A91">
        <w:rPr>
          <w:rFonts w:hint="eastAsia"/>
        </w:rPr>
        <w:t>J</w:t>
      </w:r>
      <w:r w:rsidR="006D530D">
        <w:t>ohn</w:t>
      </w:r>
      <w:r w:rsidR="006D530D">
        <w:t>、</w:t>
      </w:r>
      <w:r w:rsidR="007B5A91">
        <w:rPr>
          <w:rFonts w:hint="eastAsia"/>
        </w:rPr>
        <w:t>K</w:t>
      </w:r>
      <w:r w:rsidR="006D530D" w:rsidRPr="006D530D">
        <w:t>en</w:t>
      </w:r>
      <w:r w:rsidR="006D530D">
        <w:rPr>
          <w:rFonts w:hint="eastAsia"/>
        </w:rPr>
        <w:t>、</w:t>
      </w:r>
      <w:r w:rsidR="007B5A91">
        <w:rPr>
          <w:rFonts w:hint="eastAsia"/>
        </w:rPr>
        <w:t>M</w:t>
      </w:r>
      <w:r w:rsidR="006D530D" w:rsidRPr="006D530D">
        <w:t>ary</w:t>
      </w:r>
      <w:r w:rsidR="006D530D">
        <w:rPr>
          <w:rFonts w:hint="eastAsia"/>
        </w:rPr>
        <w:t>、</w:t>
      </w:r>
      <w:r w:rsidR="007B5A91">
        <w:rPr>
          <w:rFonts w:hint="eastAsia"/>
        </w:rPr>
        <w:t>D</w:t>
      </w:r>
      <w:r w:rsidR="006D530D" w:rsidRPr="006D530D">
        <w:t>an</w:t>
      </w:r>
      <w:r w:rsidR="006D530D">
        <w:rPr>
          <w:rFonts w:hint="eastAsia"/>
        </w:rPr>
        <w:t>用户之间的关系</w:t>
      </w:r>
      <w:r w:rsidR="00915DDB">
        <w:rPr>
          <w:rFonts w:hint="eastAsia"/>
        </w:rPr>
        <w:t>：</w:t>
      </w:r>
    </w:p>
    <w:p w14:paraId="0FF30AFF" w14:textId="77777777" w:rsidR="00BA7DA2" w:rsidRDefault="00BA7DA2" w:rsidP="00A5102C">
      <w:pPr>
        <w:pStyle w:val="a8"/>
      </w:pPr>
      <w:r>
        <w:lastRenderedPageBreak/>
        <w:t>scala&gt; :paste</w:t>
      </w:r>
    </w:p>
    <w:p w14:paraId="79F99DF1" w14:textId="77777777" w:rsidR="00BA7DA2" w:rsidRDefault="00BA7DA2" w:rsidP="00A5102C">
      <w:pPr>
        <w:pStyle w:val="a8"/>
      </w:pPr>
      <w:r>
        <w:t>// Entering paste mode (ctrl-D to finish)</w:t>
      </w:r>
    </w:p>
    <w:p w14:paraId="782D276D" w14:textId="77777777" w:rsidR="00BA7DA2" w:rsidRDefault="00BA7DA2" w:rsidP="00A5102C">
      <w:pPr>
        <w:pStyle w:val="a8"/>
      </w:pPr>
    </w:p>
    <w:p w14:paraId="774E6A9E" w14:textId="77777777" w:rsidR="00BA7DA2" w:rsidRDefault="00BA7DA2" w:rsidP="00A5102C">
      <w:pPr>
        <w:pStyle w:val="a8"/>
      </w:pPr>
      <w:r>
        <w:t xml:space="preserve">  case class Person(name: String) {</w:t>
      </w:r>
    </w:p>
    <w:p w14:paraId="165D3081" w14:textId="77777777" w:rsidR="00BA7DA2" w:rsidRDefault="00BA7DA2" w:rsidP="00A5102C">
      <w:pPr>
        <w:pStyle w:val="a8"/>
      </w:pPr>
      <w:r>
        <w:t xml:space="preserve">    val friends = scala.collection.mutable.ArrayBuffer[Person]()</w:t>
      </w:r>
    </w:p>
    <w:p w14:paraId="101A7725" w14:textId="77777777" w:rsidR="00BA7DA2" w:rsidRDefault="00BA7DA2" w:rsidP="00A5102C">
      <w:pPr>
        <w:pStyle w:val="a8"/>
      </w:pPr>
    </w:p>
    <w:p w14:paraId="62597558" w14:textId="77777777" w:rsidR="00BA7DA2" w:rsidRDefault="00BA7DA2" w:rsidP="00A5102C">
      <w:pPr>
        <w:pStyle w:val="a8"/>
      </w:pPr>
      <w:r>
        <w:t xml:space="preserve">    def numberOfFriends() = friends.length</w:t>
      </w:r>
    </w:p>
    <w:p w14:paraId="1CF7A5EF" w14:textId="77777777" w:rsidR="00BA7DA2" w:rsidRDefault="00BA7DA2" w:rsidP="00A5102C">
      <w:pPr>
        <w:pStyle w:val="a8"/>
      </w:pPr>
    </w:p>
    <w:p w14:paraId="63A58A0E" w14:textId="77777777" w:rsidR="00BA7DA2" w:rsidRDefault="00BA7DA2" w:rsidP="00A5102C">
      <w:pPr>
        <w:pStyle w:val="a8"/>
      </w:pPr>
      <w:r>
        <w:t xml:space="preserve">    def isFriend(other: Person) = friends.find(_.name == other.name)</w:t>
      </w:r>
    </w:p>
    <w:p w14:paraId="60AE18D2" w14:textId="77777777" w:rsidR="00BA7DA2" w:rsidRDefault="00BA7DA2" w:rsidP="00A5102C">
      <w:pPr>
        <w:pStyle w:val="a8"/>
      </w:pPr>
    </w:p>
    <w:p w14:paraId="11FB130C" w14:textId="77777777" w:rsidR="00BA7DA2" w:rsidRDefault="00BA7DA2" w:rsidP="00A5102C">
      <w:pPr>
        <w:pStyle w:val="a8"/>
      </w:pPr>
      <w:r>
        <w:t xml:space="preserve">    def isConnectedWithin2Steps(other: Person) = {</w:t>
      </w:r>
    </w:p>
    <w:p w14:paraId="68167645" w14:textId="77777777" w:rsidR="00BA7DA2" w:rsidRDefault="00BA7DA2" w:rsidP="00A5102C">
      <w:pPr>
        <w:pStyle w:val="a8"/>
      </w:pPr>
      <w:r>
        <w:t xml:space="preserve">      for {f &lt;- friends} yield {</w:t>
      </w:r>
    </w:p>
    <w:p w14:paraId="40C416C6" w14:textId="77777777" w:rsidR="00BA7DA2" w:rsidRDefault="00BA7DA2" w:rsidP="00A5102C">
      <w:pPr>
        <w:pStyle w:val="a8"/>
      </w:pPr>
      <w:r>
        <w:t xml:space="preserve">        f.name == other.name ||</w:t>
      </w:r>
    </w:p>
    <w:p w14:paraId="3DAA7E60" w14:textId="77777777" w:rsidR="00BA7DA2" w:rsidRDefault="00BA7DA2" w:rsidP="00A5102C">
      <w:pPr>
        <w:pStyle w:val="a8"/>
      </w:pPr>
      <w:r>
        <w:t xml:space="preserve">          f.isFriend(other).isDefined</w:t>
      </w:r>
    </w:p>
    <w:p w14:paraId="50BEF78D" w14:textId="77777777" w:rsidR="00BA7DA2" w:rsidRDefault="00BA7DA2" w:rsidP="00A5102C">
      <w:pPr>
        <w:pStyle w:val="a8"/>
      </w:pPr>
      <w:r>
        <w:t xml:space="preserve">      }</w:t>
      </w:r>
    </w:p>
    <w:p w14:paraId="492BAB6C" w14:textId="77777777" w:rsidR="00BA7DA2" w:rsidRDefault="00BA7DA2" w:rsidP="00A5102C">
      <w:pPr>
        <w:pStyle w:val="a8"/>
      </w:pPr>
      <w:r>
        <w:t xml:space="preserve">    }.find(_ == true).isDefined</w:t>
      </w:r>
    </w:p>
    <w:p w14:paraId="2B5C27DA" w14:textId="77777777" w:rsidR="00BA7DA2" w:rsidRDefault="00BA7DA2" w:rsidP="00A5102C">
      <w:pPr>
        <w:pStyle w:val="a8"/>
      </w:pPr>
      <w:r>
        <w:t xml:space="preserve">  }</w:t>
      </w:r>
    </w:p>
    <w:p w14:paraId="097192F7" w14:textId="77777777" w:rsidR="00BA7DA2" w:rsidRDefault="00BA7DA2" w:rsidP="00A5102C">
      <w:pPr>
        <w:pStyle w:val="a8"/>
      </w:pPr>
    </w:p>
    <w:p w14:paraId="651FCD1E" w14:textId="77777777" w:rsidR="00BA7DA2" w:rsidRDefault="00BA7DA2" w:rsidP="00A5102C">
      <w:pPr>
        <w:pStyle w:val="a8"/>
      </w:pPr>
      <w:r>
        <w:t>// Exiting paste mode, now interpreting.</w:t>
      </w:r>
    </w:p>
    <w:p w14:paraId="100CEB5E" w14:textId="77777777" w:rsidR="00BA7DA2" w:rsidRDefault="00BA7DA2" w:rsidP="00A5102C">
      <w:pPr>
        <w:pStyle w:val="a8"/>
      </w:pPr>
    </w:p>
    <w:p w14:paraId="5AAE251A" w14:textId="77777777" w:rsidR="00BA7DA2" w:rsidRDefault="00BA7DA2" w:rsidP="00A5102C">
      <w:pPr>
        <w:pStyle w:val="a8"/>
      </w:pPr>
      <w:r>
        <w:t>defined class Person</w:t>
      </w:r>
    </w:p>
    <w:p w14:paraId="65D239E0" w14:textId="77777777" w:rsidR="00BA7DA2" w:rsidRDefault="00BA7DA2" w:rsidP="00A5102C">
      <w:pPr>
        <w:pStyle w:val="a8"/>
      </w:pPr>
    </w:p>
    <w:p w14:paraId="4D0321A3" w14:textId="77777777" w:rsidR="00BA7DA2" w:rsidRDefault="00BA7DA2" w:rsidP="00A5102C">
      <w:pPr>
        <w:pStyle w:val="a8"/>
      </w:pPr>
      <w:r>
        <w:t>scala&gt; val john = Person("John")</w:t>
      </w:r>
    </w:p>
    <w:p w14:paraId="0C2E4D33" w14:textId="77777777" w:rsidR="00BA7DA2" w:rsidRDefault="00BA7DA2" w:rsidP="00A5102C">
      <w:pPr>
        <w:pStyle w:val="a8"/>
      </w:pPr>
      <w:r>
        <w:t>john: Person = Person(John)</w:t>
      </w:r>
    </w:p>
    <w:p w14:paraId="67544EFA" w14:textId="77777777" w:rsidR="00BA7DA2" w:rsidRDefault="00BA7DA2" w:rsidP="00A5102C">
      <w:pPr>
        <w:pStyle w:val="a8"/>
      </w:pPr>
    </w:p>
    <w:p w14:paraId="2866C887" w14:textId="77777777" w:rsidR="00BA7DA2" w:rsidRDefault="00BA7DA2" w:rsidP="00A5102C">
      <w:pPr>
        <w:pStyle w:val="a8"/>
      </w:pPr>
      <w:r>
        <w:t>scala&gt; val ken = Person("Ken")</w:t>
      </w:r>
    </w:p>
    <w:p w14:paraId="0A27B89D" w14:textId="77777777" w:rsidR="00BA7DA2" w:rsidRDefault="00BA7DA2" w:rsidP="00A5102C">
      <w:pPr>
        <w:pStyle w:val="a8"/>
      </w:pPr>
      <w:r>
        <w:t>ken: Person = Person(Ken)</w:t>
      </w:r>
    </w:p>
    <w:p w14:paraId="30E22325" w14:textId="77777777" w:rsidR="00BA7DA2" w:rsidRDefault="00BA7DA2" w:rsidP="00A5102C">
      <w:pPr>
        <w:pStyle w:val="a8"/>
      </w:pPr>
    </w:p>
    <w:p w14:paraId="6E6B208D" w14:textId="77777777" w:rsidR="00BA7DA2" w:rsidRDefault="00BA7DA2" w:rsidP="00A5102C">
      <w:pPr>
        <w:pStyle w:val="a8"/>
      </w:pPr>
      <w:r>
        <w:t>scala&gt; val mary = Person("Mary")</w:t>
      </w:r>
    </w:p>
    <w:p w14:paraId="1ECCA075" w14:textId="77777777" w:rsidR="00BA7DA2" w:rsidRDefault="00BA7DA2" w:rsidP="00A5102C">
      <w:pPr>
        <w:pStyle w:val="a8"/>
      </w:pPr>
      <w:r>
        <w:t>mary: Person = Person(Mary)</w:t>
      </w:r>
    </w:p>
    <w:p w14:paraId="2B347D40" w14:textId="77777777" w:rsidR="00BA7DA2" w:rsidRDefault="00BA7DA2" w:rsidP="00A5102C">
      <w:pPr>
        <w:pStyle w:val="a8"/>
      </w:pPr>
    </w:p>
    <w:p w14:paraId="17B5C470" w14:textId="77777777" w:rsidR="00BA7DA2" w:rsidRDefault="00BA7DA2" w:rsidP="00A5102C">
      <w:pPr>
        <w:pStyle w:val="a8"/>
      </w:pPr>
      <w:r>
        <w:t>scala&gt; val dan = Person("Dan")</w:t>
      </w:r>
    </w:p>
    <w:p w14:paraId="333DBB67" w14:textId="77777777" w:rsidR="00BA7DA2" w:rsidRDefault="00BA7DA2" w:rsidP="00A5102C">
      <w:pPr>
        <w:pStyle w:val="a8"/>
      </w:pPr>
      <w:r>
        <w:t>dan: Person = Person(Dan)</w:t>
      </w:r>
    </w:p>
    <w:p w14:paraId="624B3987" w14:textId="77777777" w:rsidR="00BA7DA2" w:rsidRDefault="00BA7DA2" w:rsidP="00A5102C">
      <w:pPr>
        <w:pStyle w:val="a8"/>
      </w:pPr>
    </w:p>
    <w:p w14:paraId="7AEAEB72" w14:textId="77777777" w:rsidR="00BA7DA2" w:rsidRDefault="00BA7DA2" w:rsidP="00A5102C">
      <w:pPr>
        <w:pStyle w:val="a8"/>
      </w:pPr>
      <w:r>
        <w:t>scala&gt; john.numberOfFriends</w:t>
      </w:r>
    </w:p>
    <w:p w14:paraId="21577AD6" w14:textId="77777777" w:rsidR="00BA7DA2" w:rsidRDefault="00BA7DA2" w:rsidP="00A5102C">
      <w:pPr>
        <w:pStyle w:val="a8"/>
      </w:pPr>
      <w:r>
        <w:t>res0: Int = 0</w:t>
      </w:r>
    </w:p>
    <w:p w14:paraId="3410387D" w14:textId="77777777" w:rsidR="00BA7DA2" w:rsidRDefault="00BA7DA2" w:rsidP="00A5102C">
      <w:pPr>
        <w:pStyle w:val="a8"/>
      </w:pPr>
    </w:p>
    <w:p w14:paraId="6D53D798" w14:textId="77777777" w:rsidR="00BA7DA2" w:rsidRDefault="00BA7DA2" w:rsidP="00A5102C">
      <w:pPr>
        <w:pStyle w:val="a8"/>
      </w:pPr>
      <w:r>
        <w:t>scala&gt; john.friends += ken</w:t>
      </w:r>
    </w:p>
    <w:p w14:paraId="4482C74C" w14:textId="77777777" w:rsidR="00BA7DA2" w:rsidRDefault="00BA7DA2" w:rsidP="00A5102C">
      <w:pPr>
        <w:pStyle w:val="a8"/>
      </w:pPr>
      <w:r>
        <w:t>res1: john.friends.type = ArrayBuffer(Person(Ken))</w:t>
      </w:r>
    </w:p>
    <w:p w14:paraId="682489CC" w14:textId="77777777" w:rsidR="00BA7DA2" w:rsidRDefault="00BA7DA2" w:rsidP="00A5102C">
      <w:pPr>
        <w:pStyle w:val="a8"/>
      </w:pPr>
    </w:p>
    <w:p w14:paraId="5CC7331F" w14:textId="77777777" w:rsidR="00BA7DA2" w:rsidRDefault="00BA7DA2" w:rsidP="00A5102C">
      <w:pPr>
        <w:pStyle w:val="a8"/>
      </w:pPr>
      <w:r>
        <w:t>scala&gt; john.numberOfFriends</w:t>
      </w:r>
    </w:p>
    <w:p w14:paraId="61010832" w14:textId="77777777" w:rsidR="00BA7DA2" w:rsidRDefault="00BA7DA2" w:rsidP="00A5102C">
      <w:pPr>
        <w:pStyle w:val="a8"/>
      </w:pPr>
      <w:r>
        <w:t>res2: Int = 1</w:t>
      </w:r>
    </w:p>
    <w:p w14:paraId="7FA4617E" w14:textId="77777777" w:rsidR="00BA7DA2" w:rsidRDefault="00BA7DA2" w:rsidP="00A5102C">
      <w:pPr>
        <w:pStyle w:val="a8"/>
      </w:pPr>
    </w:p>
    <w:p w14:paraId="603D1E3A" w14:textId="77777777" w:rsidR="00BA7DA2" w:rsidRDefault="00BA7DA2" w:rsidP="00A5102C">
      <w:pPr>
        <w:pStyle w:val="a8"/>
      </w:pPr>
      <w:r>
        <w:t>scala&gt; ken.friends += mary</w:t>
      </w:r>
    </w:p>
    <w:p w14:paraId="23BD6FDD" w14:textId="77777777" w:rsidR="00BA7DA2" w:rsidRDefault="00BA7DA2" w:rsidP="00A5102C">
      <w:pPr>
        <w:pStyle w:val="a8"/>
      </w:pPr>
      <w:r>
        <w:t>res3: ken.friends.type = ArrayBuffer(Person(Mary))</w:t>
      </w:r>
    </w:p>
    <w:p w14:paraId="35792E21" w14:textId="77777777" w:rsidR="00BA7DA2" w:rsidRDefault="00BA7DA2" w:rsidP="00A5102C">
      <w:pPr>
        <w:pStyle w:val="a8"/>
      </w:pPr>
    </w:p>
    <w:p w14:paraId="04EB6E5A" w14:textId="77777777" w:rsidR="00BA7DA2" w:rsidRDefault="00BA7DA2" w:rsidP="00A5102C">
      <w:pPr>
        <w:pStyle w:val="a8"/>
      </w:pPr>
      <w:r>
        <w:t>scala&gt; ken.numberOfFriends</w:t>
      </w:r>
    </w:p>
    <w:p w14:paraId="56F51550" w14:textId="77777777" w:rsidR="00BA7DA2" w:rsidRDefault="00BA7DA2" w:rsidP="00A5102C">
      <w:pPr>
        <w:pStyle w:val="a8"/>
      </w:pPr>
      <w:r>
        <w:t>res4: Int = 1</w:t>
      </w:r>
    </w:p>
    <w:p w14:paraId="133F74C2" w14:textId="77777777" w:rsidR="00BA7DA2" w:rsidRDefault="00BA7DA2" w:rsidP="00A5102C">
      <w:pPr>
        <w:pStyle w:val="a8"/>
      </w:pPr>
    </w:p>
    <w:p w14:paraId="046EF007" w14:textId="77777777" w:rsidR="00BA7DA2" w:rsidRDefault="00BA7DA2" w:rsidP="00A5102C">
      <w:pPr>
        <w:pStyle w:val="a8"/>
      </w:pPr>
      <w:r>
        <w:t>scala&gt; mary.friends += dan</w:t>
      </w:r>
    </w:p>
    <w:p w14:paraId="2EFADCD7" w14:textId="77777777" w:rsidR="00BA7DA2" w:rsidRDefault="00BA7DA2" w:rsidP="00A5102C">
      <w:pPr>
        <w:pStyle w:val="a8"/>
      </w:pPr>
      <w:r>
        <w:t>res5: mary.friends.type = ArrayBuffer(Person(Dan))</w:t>
      </w:r>
    </w:p>
    <w:p w14:paraId="68F6E298" w14:textId="77777777" w:rsidR="00BA7DA2" w:rsidRDefault="00BA7DA2" w:rsidP="00A5102C">
      <w:pPr>
        <w:pStyle w:val="a8"/>
      </w:pPr>
    </w:p>
    <w:p w14:paraId="625FCDCA" w14:textId="77777777" w:rsidR="00BA7DA2" w:rsidRDefault="00BA7DA2" w:rsidP="00A5102C">
      <w:pPr>
        <w:pStyle w:val="a8"/>
      </w:pPr>
      <w:r>
        <w:lastRenderedPageBreak/>
        <w:t>scala&gt; mary.numberOfFriends</w:t>
      </w:r>
    </w:p>
    <w:p w14:paraId="10669FCB" w14:textId="77777777" w:rsidR="00BA7DA2" w:rsidRDefault="00BA7DA2" w:rsidP="00A5102C">
      <w:pPr>
        <w:pStyle w:val="a8"/>
      </w:pPr>
      <w:r>
        <w:t>res6: Int = 1</w:t>
      </w:r>
    </w:p>
    <w:p w14:paraId="4C0CE751" w14:textId="77777777" w:rsidR="00BA7DA2" w:rsidRDefault="00BA7DA2" w:rsidP="00A5102C">
      <w:pPr>
        <w:pStyle w:val="a8"/>
      </w:pPr>
    </w:p>
    <w:p w14:paraId="2612ED96" w14:textId="77777777" w:rsidR="00BA7DA2" w:rsidRDefault="00BA7DA2" w:rsidP="00A5102C">
      <w:pPr>
        <w:pStyle w:val="a8"/>
      </w:pPr>
      <w:r>
        <w:t>scala&gt; john.isFriend(ken)</w:t>
      </w:r>
    </w:p>
    <w:p w14:paraId="3F316131" w14:textId="77777777" w:rsidR="00BA7DA2" w:rsidRDefault="00BA7DA2" w:rsidP="00A5102C">
      <w:pPr>
        <w:pStyle w:val="a8"/>
      </w:pPr>
      <w:r>
        <w:t>res7: Option[Person] = Some(Person(Ken))</w:t>
      </w:r>
    </w:p>
    <w:p w14:paraId="646A7C80" w14:textId="77777777" w:rsidR="00BA7DA2" w:rsidRDefault="00BA7DA2" w:rsidP="00A5102C">
      <w:pPr>
        <w:pStyle w:val="a8"/>
      </w:pPr>
    </w:p>
    <w:p w14:paraId="64372353" w14:textId="77777777" w:rsidR="00BA7DA2" w:rsidRDefault="00BA7DA2" w:rsidP="00A5102C">
      <w:pPr>
        <w:pStyle w:val="a8"/>
      </w:pPr>
      <w:r>
        <w:t>scala&gt; john.isFriend(mary)</w:t>
      </w:r>
    </w:p>
    <w:p w14:paraId="3253056A" w14:textId="77777777" w:rsidR="00BA7DA2" w:rsidRDefault="00BA7DA2" w:rsidP="00A5102C">
      <w:pPr>
        <w:pStyle w:val="a8"/>
      </w:pPr>
      <w:r>
        <w:t>res8: Option[Person] = None</w:t>
      </w:r>
    </w:p>
    <w:p w14:paraId="36037A51" w14:textId="77777777" w:rsidR="00BA7DA2" w:rsidRDefault="00BA7DA2" w:rsidP="00A5102C">
      <w:pPr>
        <w:pStyle w:val="a8"/>
      </w:pPr>
    </w:p>
    <w:p w14:paraId="3E7841DA" w14:textId="77777777" w:rsidR="00BA7DA2" w:rsidRDefault="00BA7DA2" w:rsidP="00A5102C">
      <w:pPr>
        <w:pStyle w:val="a8"/>
      </w:pPr>
      <w:r>
        <w:t>scala&gt; john.isFriend(dan)</w:t>
      </w:r>
    </w:p>
    <w:p w14:paraId="26832C87" w14:textId="77777777" w:rsidR="00BA7DA2" w:rsidRDefault="00BA7DA2" w:rsidP="00A5102C">
      <w:pPr>
        <w:pStyle w:val="a8"/>
      </w:pPr>
      <w:r>
        <w:t>res9: Option[Person] = None</w:t>
      </w:r>
    </w:p>
    <w:p w14:paraId="114FF2D7" w14:textId="77777777" w:rsidR="00BA7DA2" w:rsidRDefault="00BA7DA2" w:rsidP="00A5102C">
      <w:pPr>
        <w:pStyle w:val="a8"/>
      </w:pPr>
    </w:p>
    <w:p w14:paraId="4323D3A2" w14:textId="77777777" w:rsidR="00BA7DA2" w:rsidRDefault="00BA7DA2" w:rsidP="00A5102C">
      <w:pPr>
        <w:pStyle w:val="a8"/>
      </w:pPr>
      <w:r>
        <w:t>scala&gt; john.isConnectedWithin2Steps(ken)</w:t>
      </w:r>
    </w:p>
    <w:p w14:paraId="507ACA2A" w14:textId="77777777" w:rsidR="00BA7DA2" w:rsidRDefault="00BA7DA2" w:rsidP="00A5102C">
      <w:pPr>
        <w:pStyle w:val="a8"/>
      </w:pPr>
      <w:r>
        <w:t>res10: Boolean = true</w:t>
      </w:r>
    </w:p>
    <w:p w14:paraId="11AA7EB5" w14:textId="77777777" w:rsidR="00BA7DA2" w:rsidRDefault="00BA7DA2" w:rsidP="00A5102C">
      <w:pPr>
        <w:pStyle w:val="a8"/>
      </w:pPr>
    </w:p>
    <w:p w14:paraId="54CBAA3D" w14:textId="77777777" w:rsidR="00BA7DA2" w:rsidRDefault="00BA7DA2" w:rsidP="00A5102C">
      <w:pPr>
        <w:pStyle w:val="a8"/>
      </w:pPr>
      <w:r>
        <w:t>scala&gt; john.isConnectedWithin2Steps(mary)</w:t>
      </w:r>
    </w:p>
    <w:p w14:paraId="244EC0C0" w14:textId="77777777" w:rsidR="00BA7DA2" w:rsidRDefault="00BA7DA2" w:rsidP="00A5102C">
      <w:pPr>
        <w:pStyle w:val="a8"/>
      </w:pPr>
      <w:r>
        <w:t>res11: Boolean = true</w:t>
      </w:r>
    </w:p>
    <w:p w14:paraId="7C455060" w14:textId="77777777" w:rsidR="00BA7DA2" w:rsidRDefault="00BA7DA2" w:rsidP="00A5102C">
      <w:pPr>
        <w:pStyle w:val="a8"/>
      </w:pPr>
    </w:p>
    <w:p w14:paraId="0A296FC9" w14:textId="77777777" w:rsidR="00BA7DA2" w:rsidRDefault="00BA7DA2" w:rsidP="00A5102C">
      <w:pPr>
        <w:pStyle w:val="a8"/>
      </w:pPr>
      <w:r>
        <w:t>scala&gt; john.isConnectedWithin2Steps(dan)</w:t>
      </w:r>
    </w:p>
    <w:p w14:paraId="148B2EFB" w14:textId="72B21DB3" w:rsidR="00BA7DA2" w:rsidRDefault="00BA7DA2" w:rsidP="00A5102C">
      <w:pPr>
        <w:pStyle w:val="a8"/>
      </w:pPr>
      <w:r>
        <w:t>res12: Boolean = false</w:t>
      </w:r>
    </w:p>
    <w:p w14:paraId="21BCDB23" w14:textId="33D662F7" w:rsidR="00A5102C" w:rsidRPr="00A5102C" w:rsidRDefault="00A5102C" w:rsidP="00A5102C">
      <w:pPr>
        <w:pStyle w:val="Caption"/>
      </w:pPr>
      <w:bookmarkStart w:id="3" w:name="_Ref37170632"/>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w:t>
      </w:r>
      <w:r w:rsidR="00A004DF">
        <w:fldChar w:fldCharType="end"/>
      </w:r>
      <w:bookmarkEnd w:id="3"/>
    </w:p>
    <w:p w14:paraId="622B63D8" w14:textId="7864C19D" w:rsidR="005822BD" w:rsidRDefault="005822BD" w:rsidP="00EB4060">
      <w:pPr>
        <w:ind w:firstLine="420"/>
      </w:pPr>
      <w:r w:rsidRPr="005822BD">
        <w:rPr>
          <w:rFonts w:hint="eastAsia"/>
        </w:rPr>
        <w:t>如果我们为所有用户构建</w:t>
      </w:r>
      <w:r w:rsidRPr="005822BD">
        <w:rPr>
          <w:rFonts w:hint="eastAsia"/>
        </w:rPr>
        <w:t>Person</w:t>
      </w:r>
      <w:r>
        <w:rPr>
          <w:rFonts w:hint="eastAsia"/>
        </w:rPr>
        <w:t>()</w:t>
      </w:r>
      <w:r w:rsidRPr="005822BD">
        <w:rPr>
          <w:rFonts w:hint="eastAsia"/>
        </w:rPr>
        <w:t>实例并将朋友添加到数组中，如前面的代码所示，我们将能够对谁是朋友以及两者之间的关系进行很多查询。</w:t>
      </w:r>
      <w:r w:rsidR="00F52172">
        <w:fldChar w:fldCharType="begin"/>
      </w:r>
      <w:r w:rsidR="00F52172">
        <w:instrText xml:space="preserve"> </w:instrText>
      </w:r>
      <w:r w:rsidR="00F52172">
        <w:rPr>
          <w:rFonts w:hint="eastAsia"/>
        </w:rPr>
        <w:instrText>REF _Ref37184553 \h</w:instrText>
      </w:r>
      <w:r w:rsidR="00F52172">
        <w:instrText xml:space="preserve"> </w:instrText>
      </w:r>
      <w:r w:rsidR="00F52172">
        <w:fldChar w:fldCharType="separate"/>
      </w:r>
      <w:r w:rsidR="00975E9B">
        <w:rPr>
          <w:rFonts w:hint="eastAsia"/>
        </w:rPr>
        <w:t>图例</w:t>
      </w:r>
      <w:r w:rsidR="00975E9B">
        <w:rPr>
          <w:rFonts w:hint="eastAsia"/>
        </w:rPr>
        <w:t xml:space="preserve"> </w:t>
      </w:r>
      <w:r w:rsidR="00975E9B">
        <w:rPr>
          <w:noProof/>
        </w:rPr>
        <w:t>4</w:t>
      </w:r>
      <w:r w:rsidR="00975E9B">
        <w:noBreakHyphen/>
      </w:r>
      <w:r w:rsidR="00975E9B">
        <w:rPr>
          <w:noProof/>
        </w:rPr>
        <w:t>3</w:t>
      </w:r>
      <w:r w:rsidR="00F52172">
        <w:fldChar w:fldCharType="end"/>
      </w:r>
      <w:r w:rsidRPr="005822BD">
        <w:rPr>
          <w:rFonts w:hint="eastAsia"/>
        </w:rPr>
        <w:t>显示了</w:t>
      </w:r>
      <w:r w:rsidRPr="005822BD">
        <w:rPr>
          <w:rFonts w:hint="eastAsia"/>
        </w:rPr>
        <w:t>Person</w:t>
      </w:r>
      <w:r>
        <w:rPr>
          <w:rFonts w:hint="eastAsia"/>
        </w:rPr>
        <w:t>()</w:t>
      </w:r>
      <w:r w:rsidRPr="005822BD">
        <w:rPr>
          <w:rFonts w:hint="eastAsia"/>
        </w:rPr>
        <w:t>实例</w:t>
      </w:r>
      <w:r>
        <w:rPr>
          <w:rFonts w:hint="eastAsia"/>
        </w:rPr>
        <w:t>的数据结构</w:t>
      </w:r>
      <w:r w:rsidRPr="005822BD">
        <w:rPr>
          <w:rFonts w:hint="eastAsia"/>
        </w:rPr>
        <w:t>以及它们在逻辑上的相互关系：</w:t>
      </w:r>
    </w:p>
    <w:p w14:paraId="14193A50" w14:textId="3BD4528F" w:rsidR="005822BD" w:rsidRDefault="00AC2A49" w:rsidP="00AC2A49">
      <w:pPr>
        <w:ind w:firstLine="420"/>
        <w:jc w:val="center"/>
      </w:pPr>
      <w:r w:rsidRPr="00AC2A49">
        <w:rPr>
          <w:noProof/>
        </w:rPr>
        <w:drawing>
          <wp:inline distT="0" distB="0" distL="0" distR="0" wp14:anchorId="5B6FFE4E" wp14:editId="2E0B3D46">
            <wp:extent cx="3430105" cy="2891183"/>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41192" cy="2900528"/>
                    </a:xfrm>
                    <a:prstGeom prst="rect">
                      <a:avLst/>
                    </a:prstGeom>
                  </pic:spPr>
                </pic:pic>
              </a:graphicData>
            </a:graphic>
          </wp:inline>
        </w:drawing>
      </w:r>
    </w:p>
    <w:p w14:paraId="0DAA8006" w14:textId="51DE4454" w:rsidR="008832AF" w:rsidRDefault="008832AF" w:rsidP="008832AF">
      <w:pPr>
        <w:pStyle w:val="Caption"/>
      </w:pPr>
      <w:bookmarkStart w:id="4" w:name="_Ref37184553"/>
      <w:r>
        <w:rPr>
          <w:rFonts w:hint="eastAsia"/>
        </w:rPr>
        <w:t>图例</w:t>
      </w:r>
      <w:r>
        <w:rPr>
          <w:rFonts w:hint="eastAsia"/>
        </w:rPr>
        <w:t xml:space="preserve"> </w:t>
      </w:r>
      <w:r w:rsidR="00BE7A1B">
        <w:fldChar w:fldCharType="begin"/>
      </w:r>
      <w:r w:rsidR="00BE7A1B">
        <w:instrText xml:space="preserve"> </w:instrText>
      </w:r>
      <w:r w:rsidR="00BE7A1B">
        <w:rPr>
          <w:rFonts w:hint="eastAsia"/>
        </w:rPr>
        <w:instrText>STYLEREF 1 \s</w:instrText>
      </w:r>
      <w:r w:rsidR="00BE7A1B">
        <w:instrText xml:space="preserve"> </w:instrText>
      </w:r>
      <w:r w:rsidR="00BE7A1B">
        <w:fldChar w:fldCharType="separate"/>
      </w:r>
      <w:r w:rsidR="00BE7A1B">
        <w:rPr>
          <w:noProof/>
        </w:rPr>
        <w:t>4</w:t>
      </w:r>
      <w:r w:rsidR="00BE7A1B">
        <w:fldChar w:fldCharType="end"/>
      </w:r>
      <w:r w:rsidR="00BE7A1B">
        <w:noBreakHyphen/>
      </w:r>
      <w:r w:rsidR="00BE7A1B">
        <w:fldChar w:fldCharType="begin"/>
      </w:r>
      <w:r w:rsidR="00BE7A1B">
        <w:instrText xml:space="preserve"> </w:instrText>
      </w:r>
      <w:r w:rsidR="00BE7A1B">
        <w:rPr>
          <w:rFonts w:hint="eastAsia"/>
        </w:rPr>
        <w:instrText xml:space="preserve">SEQ </w:instrText>
      </w:r>
      <w:r w:rsidR="00BE7A1B">
        <w:rPr>
          <w:rFonts w:hint="eastAsia"/>
        </w:rPr>
        <w:instrText>图例</w:instrText>
      </w:r>
      <w:r w:rsidR="00BE7A1B">
        <w:rPr>
          <w:rFonts w:hint="eastAsia"/>
        </w:rPr>
        <w:instrText xml:space="preserve"> \* ARABIC \s 1</w:instrText>
      </w:r>
      <w:r w:rsidR="00BE7A1B">
        <w:instrText xml:space="preserve"> </w:instrText>
      </w:r>
      <w:r w:rsidR="00BE7A1B">
        <w:fldChar w:fldCharType="separate"/>
      </w:r>
      <w:r w:rsidR="00BE7A1B">
        <w:rPr>
          <w:noProof/>
        </w:rPr>
        <w:t>3</w:t>
      </w:r>
      <w:r w:rsidR="00BE7A1B">
        <w:fldChar w:fldCharType="end"/>
      </w:r>
      <w:bookmarkEnd w:id="4"/>
      <w:r>
        <w:rPr>
          <w:rFonts w:hint="eastAsia"/>
        </w:rPr>
        <w:t xml:space="preserve"> </w:t>
      </w:r>
      <w:r>
        <w:rPr>
          <w:rFonts w:hint="eastAsia"/>
        </w:rPr>
        <w:t>用户关系图</w:t>
      </w:r>
    </w:p>
    <w:p w14:paraId="2F0BB7DD" w14:textId="77777777" w:rsidR="00497758" w:rsidRDefault="00856F2D" w:rsidP="0036742B">
      <w:pPr>
        <w:ind w:firstLine="420"/>
      </w:pPr>
      <w:r>
        <w:rPr>
          <w:rFonts w:hint="eastAsia"/>
        </w:rPr>
        <w:t>如果我们</w:t>
      </w:r>
      <w:r w:rsidR="007749C6">
        <w:rPr>
          <w:rFonts w:hint="eastAsia"/>
        </w:rPr>
        <w:t>可以使用这个</w:t>
      </w:r>
      <w:r w:rsidR="008832AF" w:rsidRPr="008832AF">
        <w:rPr>
          <w:rFonts w:hint="eastAsia"/>
        </w:rPr>
        <w:t>图查找</w:t>
      </w:r>
      <w:r w:rsidR="008832AF" w:rsidRPr="008832AF">
        <w:rPr>
          <w:rFonts w:hint="eastAsia"/>
        </w:rPr>
        <w:t>John</w:t>
      </w:r>
      <w:r w:rsidR="008832AF" w:rsidRPr="008832AF">
        <w:rPr>
          <w:rFonts w:hint="eastAsia"/>
        </w:rPr>
        <w:t>的朋友，可以快速找出直接朋友</w:t>
      </w:r>
      <w:r w:rsidR="007749C6">
        <w:rPr>
          <w:rFonts w:hint="eastAsia"/>
        </w:rPr>
        <w:t>（边为</w:t>
      </w:r>
      <w:r w:rsidR="007749C6">
        <w:rPr>
          <w:rFonts w:hint="eastAsia"/>
        </w:rPr>
        <w:t>1</w:t>
      </w:r>
      <w:r w:rsidR="007749C6">
        <w:rPr>
          <w:rFonts w:hint="eastAsia"/>
        </w:rPr>
        <w:t>）</w:t>
      </w:r>
      <w:r w:rsidR="008832AF" w:rsidRPr="008832AF">
        <w:rPr>
          <w:rFonts w:hint="eastAsia"/>
        </w:rPr>
        <w:t>，间接朋友（</w:t>
      </w:r>
      <w:r w:rsidR="007749C6">
        <w:rPr>
          <w:rFonts w:hint="eastAsia"/>
        </w:rPr>
        <w:t>边为</w:t>
      </w:r>
      <w:r w:rsidR="007749C6">
        <w:rPr>
          <w:rFonts w:hint="eastAsia"/>
        </w:rPr>
        <w:t>2</w:t>
      </w:r>
      <w:r w:rsidR="008832AF" w:rsidRPr="008832AF">
        <w:rPr>
          <w:rFonts w:hint="eastAsia"/>
        </w:rPr>
        <w:t>）和</w:t>
      </w:r>
      <w:r w:rsidR="008359F4" w:rsidRPr="008832AF">
        <w:rPr>
          <w:rFonts w:hint="eastAsia"/>
        </w:rPr>
        <w:t>朋友朋友的朋友</w:t>
      </w:r>
      <w:r w:rsidR="008832AF" w:rsidRPr="008832AF">
        <w:rPr>
          <w:rFonts w:hint="eastAsia"/>
        </w:rPr>
        <w:t>（</w:t>
      </w:r>
      <w:r w:rsidR="008359F4">
        <w:rPr>
          <w:rFonts w:hint="eastAsia"/>
        </w:rPr>
        <w:t>边为</w:t>
      </w:r>
      <w:r w:rsidR="008359F4">
        <w:rPr>
          <w:rFonts w:hint="eastAsia"/>
        </w:rPr>
        <w:t>3</w:t>
      </w:r>
      <w:r w:rsidR="008359F4">
        <w:rPr>
          <w:rFonts w:hint="eastAsia"/>
        </w:rPr>
        <w:t>）。</w:t>
      </w:r>
      <w:r w:rsidR="008832AF" w:rsidRPr="008832AF">
        <w:rPr>
          <w:rFonts w:hint="eastAsia"/>
        </w:rPr>
        <w:t>我们可以轻松扩展</w:t>
      </w:r>
      <w:r w:rsidR="008832AF" w:rsidRPr="008832AF">
        <w:rPr>
          <w:rFonts w:hint="eastAsia"/>
        </w:rPr>
        <w:t>Person</w:t>
      </w:r>
      <w:r w:rsidR="008359F4">
        <w:rPr>
          <w:rFonts w:hint="eastAsia"/>
        </w:rPr>
        <w:t>()</w:t>
      </w:r>
      <w:r w:rsidR="008832AF" w:rsidRPr="008832AF">
        <w:rPr>
          <w:rFonts w:hint="eastAsia"/>
        </w:rPr>
        <w:t>类并提供越来越多的功能来回答不同的问题。</w:t>
      </w:r>
      <w:r w:rsidR="008359F4">
        <w:rPr>
          <w:rFonts w:hint="eastAsia"/>
        </w:rPr>
        <w:t>我们通过该图显示了人和人之间的</w:t>
      </w:r>
      <w:r w:rsidR="008832AF" w:rsidRPr="008832AF">
        <w:rPr>
          <w:rFonts w:hint="eastAsia"/>
        </w:rPr>
        <w:t>朋友</w:t>
      </w:r>
      <w:r w:rsidR="008359F4">
        <w:rPr>
          <w:rFonts w:hint="eastAsia"/>
        </w:rPr>
        <w:t>关系</w:t>
      </w:r>
      <w:r w:rsidR="008832AF" w:rsidRPr="008832AF">
        <w:rPr>
          <w:rFonts w:hint="eastAsia"/>
        </w:rPr>
        <w:t>，以及如何在人与人之间的关系网格中吸引每个人的所有朋友。</w:t>
      </w:r>
    </w:p>
    <w:p w14:paraId="7E052183" w14:textId="24A60121" w:rsidR="00292B08" w:rsidRDefault="0036742B" w:rsidP="0036742B">
      <w:pPr>
        <w:ind w:firstLine="420"/>
      </w:pPr>
      <w:r>
        <w:rPr>
          <w:rFonts w:hint="eastAsia"/>
        </w:rPr>
        <w:t>这种</w:t>
      </w:r>
      <w:r w:rsidR="006B189D">
        <w:rPr>
          <w:rFonts w:hint="eastAsia"/>
        </w:rPr>
        <w:t>基于数学方式</w:t>
      </w:r>
      <w:r>
        <w:rPr>
          <w:rFonts w:hint="eastAsia"/>
        </w:rPr>
        <w:t>描述</w:t>
      </w:r>
      <w:r w:rsidR="006B189D">
        <w:rPr>
          <w:rFonts w:hint="eastAsia"/>
        </w:rPr>
        <w:t>的图方便我们可以</w:t>
      </w:r>
      <w:r w:rsidR="00814800">
        <w:rPr>
          <w:rFonts w:hint="eastAsia"/>
        </w:rPr>
        <w:t>使用数学算法</w:t>
      </w:r>
      <w:r w:rsidR="006B189D">
        <w:rPr>
          <w:rFonts w:hint="eastAsia"/>
        </w:rPr>
        <w:t>遍历和查询图，</w:t>
      </w:r>
      <w:r w:rsidR="008E0F8A">
        <w:rPr>
          <w:rFonts w:hint="eastAsia"/>
        </w:rPr>
        <w:t>可以将</w:t>
      </w:r>
      <w:r>
        <w:rPr>
          <w:rFonts w:hint="eastAsia"/>
        </w:rPr>
        <w:t>这些技术应用于计算机科学以开发</w:t>
      </w:r>
      <w:r w:rsidR="006B189D">
        <w:rPr>
          <w:rFonts w:hint="eastAsia"/>
        </w:rPr>
        <w:t>编程方法</w:t>
      </w:r>
      <w:r w:rsidR="00814800">
        <w:rPr>
          <w:rFonts w:hint="eastAsia"/>
        </w:rPr>
        <w:t>实现这些算法</w:t>
      </w:r>
      <w:r w:rsidR="00863472">
        <w:rPr>
          <w:rFonts w:hint="eastAsia"/>
        </w:rPr>
        <w:t>，并且可以达到一定</w:t>
      </w:r>
      <w:r w:rsidR="00814800">
        <w:rPr>
          <w:rFonts w:hint="eastAsia"/>
        </w:rPr>
        <w:t>的</w:t>
      </w:r>
      <w:r w:rsidR="00863472">
        <w:rPr>
          <w:rFonts w:hint="eastAsia"/>
        </w:rPr>
        <w:t>规模效率</w:t>
      </w:r>
      <w:r>
        <w:rPr>
          <w:rFonts w:hint="eastAsia"/>
        </w:rPr>
        <w:t>。</w:t>
      </w:r>
      <w:r w:rsidR="00814800" w:rsidRPr="00814800">
        <w:rPr>
          <w:rFonts w:hint="eastAsia"/>
        </w:rPr>
        <w:t>我们已经</w:t>
      </w:r>
      <w:r w:rsidR="00814800" w:rsidRPr="00814800">
        <w:rPr>
          <w:rFonts w:hint="eastAsia"/>
        </w:rPr>
        <w:lastRenderedPageBreak/>
        <w:t>尝试实现使用案例类</w:t>
      </w:r>
      <w:r w:rsidR="00814800" w:rsidRPr="00814800">
        <w:rPr>
          <w:rFonts w:hint="eastAsia"/>
        </w:rPr>
        <w:t>Person</w:t>
      </w:r>
      <w:r w:rsidR="00814800">
        <w:rPr>
          <w:rFonts w:hint="eastAsia"/>
        </w:rPr>
        <w:t>程序构成了一个图的结构</w:t>
      </w:r>
      <w:r w:rsidR="007F009B">
        <w:rPr>
          <w:rFonts w:hint="eastAsia"/>
        </w:rPr>
        <w:t>，但这只是最简单的用例。实际上，</w:t>
      </w:r>
      <w:r w:rsidR="007F009B" w:rsidRPr="007F009B">
        <w:rPr>
          <w:rFonts w:hint="eastAsia"/>
        </w:rPr>
        <w:t>有很多可能的复杂扩展，例如要回答的以下问题：</w:t>
      </w:r>
      <w:r w:rsidR="00676021">
        <w:rPr>
          <w:rFonts w:hint="eastAsia"/>
        </w:rPr>
        <w:t>找到</w:t>
      </w:r>
      <w:r>
        <w:rPr>
          <w:rFonts w:hint="eastAsia"/>
        </w:rPr>
        <w:t>从</w:t>
      </w:r>
      <w:r>
        <w:rPr>
          <w:rFonts w:hint="eastAsia"/>
        </w:rPr>
        <w:t>X</w:t>
      </w:r>
      <w:r>
        <w:rPr>
          <w:rFonts w:hint="eastAsia"/>
        </w:rPr>
        <w:t>到</w:t>
      </w:r>
      <w:r>
        <w:rPr>
          <w:rFonts w:hint="eastAsia"/>
        </w:rPr>
        <w:t>Y</w:t>
      </w:r>
      <w:r>
        <w:rPr>
          <w:rFonts w:hint="eastAsia"/>
        </w:rPr>
        <w:t>的最佳</w:t>
      </w:r>
      <w:r w:rsidR="00676021">
        <w:rPr>
          <w:rFonts w:hint="eastAsia"/>
        </w:rPr>
        <w:t>路径，</w:t>
      </w:r>
      <w:r w:rsidR="004D6C75">
        <w:rPr>
          <w:rFonts w:hint="eastAsia"/>
        </w:rPr>
        <w:t>实际的应用就是</w:t>
      </w:r>
      <w:r>
        <w:rPr>
          <w:rFonts w:hint="eastAsia"/>
        </w:rPr>
        <w:t>GPS</w:t>
      </w:r>
      <w:r w:rsidR="004D6C75">
        <w:rPr>
          <w:rFonts w:hint="eastAsia"/>
        </w:rPr>
        <w:t>会找到</w:t>
      </w:r>
      <w:r>
        <w:rPr>
          <w:rFonts w:hint="eastAsia"/>
        </w:rPr>
        <w:t>前往</w:t>
      </w:r>
      <w:r w:rsidR="00E47618">
        <w:rPr>
          <w:rFonts w:hint="eastAsia"/>
        </w:rPr>
        <w:t>目的地</w:t>
      </w:r>
      <w:r w:rsidR="007373CA">
        <w:rPr>
          <w:rFonts w:hint="eastAsia"/>
        </w:rPr>
        <w:t>的最佳方法；</w:t>
      </w:r>
      <w:r w:rsidR="00562C22">
        <w:rPr>
          <w:rFonts w:hint="eastAsia"/>
        </w:rPr>
        <w:t>认识到可能导致图分区的关键边</w:t>
      </w:r>
      <w:r w:rsidR="00676021">
        <w:rPr>
          <w:rFonts w:hint="eastAsia"/>
        </w:rPr>
        <w:t>，</w:t>
      </w:r>
      <w:r w:rsidR="00562C22">
        <w:rPr>
          <w:rFonts w:hint="eastAsia"/>
        </w:rPr>
        <w:t>这个问题的一个示例是确定连接</w:t>
      </w:r>
      <w:r>
        <w:rPr>
          <w:rFonts w:hint="eastAsia"/>
        </w:rPr>
        <w:t>各个城市的</w:t>
      </w:r>
      <w:r>
        <w:rPr>
          <w:rFonts w:hint="eastAsia"/>
        </w:rPr>
        <w:t>Internet</w:t>
      </w:r>
      <w:r>
        <w:rPr>
          <w:rFonts w:hint="eastAsia"/>
        </w:rPr>
        <w:t>服务</w:t>
      </w:r>
      <w:r w:rsidR="00D60D7D">
        <w:rPr>
          <w:rFonts w:hint="eastAsia"/>
        </w:rPr>
        <w:t>、</w:t>
      </w:r>
      <w:r>
        <w:rPr>
          <w:rFonts w:hint="eastAsia"/>
        </w:rPr>
        <w:t>水管</w:t>
      </w:r>
      <w:r w:rsidR="00D60D7D">
        <w:rPr>
          <w:rFonts w:hint="eastAsia"/>
        </w:rPr>
        <w:t>或电力线的关键链接，如果关键链接</w:t>
      </w:r>
      <w:r>
        <w:rPr>
          <w:rFonts w:hint="eastAsia"/>
        </w:rPr>
        <w:t>中断</w:t>
      </w:r>
      <w:r w:rsidR="00F23DC6">
        <w:rPr>
          <w:rFonts w:hint="eastAsia"/>
        </w:rPr>
        <w:t>将生成两个连接良好的城市</w:t>
      </w:r>
      <w:r>
        <w:rPr>
          <w:rFonts w:hint="eastAsia"/>
        </w:rPr>
        <w:t>子图，但是两个子图之间没有任何通信。</w:t>
      </w:r>
    </w:p>
    <w:p w14:paraId="0560C2E6" w14:textId="7D870B44" w:rsidR="00EB4060" w:rsidRPr="00E54308" w:rsidRDefault="007373CA" w:rsidP="0036742B">
      <w:pPr>
        <w:ind w:firstLine="420"/>
      </w:pPr>
      <w:r>
        <w:rPr>
          <w:rFonts w:hint="eastAsia"/>
        </w:rPr>
        <w:t>如果要回答上述问题将产生几种算法，例如最小生成树、</w:t>
      </w:r>
      <w:r w:rsidR="0036742B">
        <w:rPr>
          <w:rFonts w:hint="eastAsia"/>
        </w:rPr>
        <w:t>最短路径，</w:t>
      </w:r>
      <w:r>
        <w:rPr>
          <w:rFonts w:hint="eastAsia"/>
        </w:rPr>
        <w:t>页面排名（</w:t>
      </w:r>
      <w:r>
        <w:rPr>
          <w:rFonts w:hint="eastAsia"/>
        </w:rPr>
        <w:t>Page Rank</w:t>
      </w:r>
      <w:r>
        <w:rPr>
          <w:rFonts w:hint="eastAsia"/>
        </w:rPr>
        <w:t>）</w:t>
      </w:r>
      <w:r w:rsidR="0036742B">
        <w:rPr>
          <w:rFonts w:hint="eastAsia"/>
        </w:rPr>
        <w:t>，</w:t>
      </w:r>
      <w:r>
        <w:rPr>
          <w:rFonts w:hint="eastAsia"/>
        </w:rPr>
        <w:t>交替最小二乘（</w:t>
      </w:r>
      <w:r>
        <w:rPr>
          <w:rFonts w:hint="eastAsia"/>
        </w:rPr>
        <w:t>A</w:t>
      </w:r>
      <w:r>
        <w:t xml:space="preserve">lternating </w:t>
      </w:r>
      <w:r>
        <w:rPr>
          <w:rFonts w:hint="eastAsia"/>
        </w:rPr>
        <w:t>L</w:t>
      </w:r>
      <w:r>
        <w:t xml:space="preserve">east </w:t>
      </w:r>
      <w:r>
        <w:rPr>
          <w:rFonts w:hint="eastAsia"/>
        </w:rPr>
        <w:t>S</w:t>
      </w:r>
      <w:r>
        <w:t>quares</w:t>
      </w:r>
      <w:r>
        <w:t>，</w:t>
      </w:r>
      <w:r>
        <w:rPr>
          <w:rFonts w:hint="eastAsia"/>
        </w:rPr>
        <w:t>ALS</w:t>
      </w:r>
      <w:r>
        <w:rPr>
          <w:rFonts w:hint="eastAsia"/>
        </w:rPr>
        <w:t>）</w:t>
      </w:r>
      <w:r w:rsidR="0036742B">
        <w:rPr>
          <w:rFonts w:hint="eastAsia"/>
        </w:rPr>
        <w:t>，最大切割</w:t>
      </w:r>
      <w:r w:rsidR="00EC2B90">
        <w:rPr>
          <w:rFonts w:hint="eastAsia"/>
        </w:rPr>
        <w:t>-</w:t>
      </w:r>
      <w:r w:rsidR="0036742B">
        <w:rPr>
          <w:rFonts w:hint="eastAsia"/>
        </w:rPr>
        <w:t>最小流量算法</w:t>
      </w:r>
      <w:r w:rsidR="00EC2B90">
        <w:rPr>
          <w:rFonts w:hint="eastAsia"/>
        </w:rPr>
        <w:t>（</w:t>
      </w:r>
      <w:r w:rsidR="00EC2B90">
        <w:rPr>
          <w:rFonts w:hint="eastAsia"/>
        </w:rPr>
        <w:t>M</w:t>
      </w:r>
      <w:r w:rsidR="00EC2B90">
        <w:t>ax-</w:t>
      </w:r>
      <w:r w:rsidR="00EC2B90">
        <w:rPr>
          <w:rFonts w:hint="eastAsia"/>
        </w:rPr>
        <w:t>C</w:t>
      </w:r>
      <w:r w:rsidR="00EC2B90">
        <w:t xml:space="preserve">ut </w:t>
      </w:r>
      <w:r w:rsidR="00EC2B90">
        <w:rPr>
          <w:rFonts w:hint="eastAsia"/>
        </w:rPr>
        <w:t>M</w:t>
      </w:r>
      <w:r w:rsidR="00EC2B90">
        <w:t>in-</w:t>
      </w:r>
      <w:r w:rsidR="00EC2B90">
        <w:rPr>
          <w:rFonts w:hint="eastAsia"/>
        </w:rPr>
        <w:t>F</w:t>
      </w:r>
      <w:r w:rsidR="00EC2B90" w:rsidRPr="00EC2B90">
        <w:t>low</w:t>
      </w:r>
      <w:r w:rsidR="00EC2B90">
        <w:rPr>
          <w:rFonts w:hint="eastAsia"/>
        </w:rPr>
        <w:t>）等，</w:t>
      </w:r>
      <w:r w:rsidR="0036742B">
        <w:rPr>
          <w:rFonts w:hint="eastAsia"/>
        </w:rPr>
        <w:t>适用于广泛的用例</w:t>
      </w:r>
      <w:r w:rsidR="00EC2B90">
        <w:rPr>
          <w:rFonts w:hint="eastAsia"/>
        </w:rPr>
        <w:t>，例如社交媒体软件的用户关系、网路搜索引擎的页面排名、航班时刻表、</w:t>
      </w:r>
      <w:r w:rsidR="0036742B">
        <w:rPr>
          <w:rFonts w:hint="eastAsia"/>
        </w:rPr>
        <w:t>GPS</w:t>
      </w:r>
      <w:r w:rsidR="00EC2B90">
        <w:rPr>
          <w:rFonts w:hint="eastAsia"/>
        </w:rPr>
        <w:t>导航</w:t>
      </w:r>
      <w:r w:rsidR="0036742B">
        <w:rPr>
          <w:rFonts w:hint="eastAsia"/>
        </w:rPr>
        <w:t>等</w:t>
      </w:r>
      <w:r w:rsidR="00EC2B90">
        <w:rPr>
          <w:rFonts w:hint="eastAsia"/>
        </w:rPr>
        <w:t>，</w:t>
      </w:r>
      <w:r w:rsidR="00351A3A">
        <w:rPr>
          <w:rFonts w:hint="eastAsia"/>
        </w:rPr>
        <w:t>其中</w:t>
      </w:r>
      <w:r w:rsidR="00EC2B90">
        <w:rPr>
          <w:rFonts w:hint="eastAsia"/>
        </w:rPr>
        <w:t>我们</w:t>
      </w:r>
      <w:r w:rsidR="00EB357B">
        <w:rPr>
          <w:rFonts w:hint="eastAsia"/>
        </w:rPr>
        <w:t>可以清楚地看到</w:t>
      </w:r>
      <w:r w:rsidR="00351A3A">
        <w:rPr>
          <w:rFonts w:hint="eastAsia"/>
        </w:rPr>
        <w:t>基于点和边的数据结构</w:t>
      </w:r>
      <w:r w:rsidR="00733135">
        <w:rPr>
          <w:rFonts w:hint="eastAsia"/>
        </w:rPr>
        <w:t>，</w:t>
      </w:r>
      <w:r w:rsidR="0036742B">
        <w:rPr>
          <w:rFonts w:hint="eastAsia"/>
        </w:rPr>
        <w:t>可以使用各种</w:t>
      </w:r>
      <w:r w:rsidR="00733135">
        <w:rPr>
          <w:rFonts w:hint="eastAsia"/>
        </w:rPr>
        <w:t>图</w:t>
      </w:r>
      <w:r w:rsidR="0036742B">
        <w:rPr>
          <w:rFonts w:hint="eastAsia"/>
        </w:rPr>
        <w:t>算法进行分析，以产生不同的业务用例。</w:t>
      </w:r>
    </w:p>
    <w:p w14:paraId="061B9352" w14:textId="6C68A6D1" w:rsidR="00F555A8" w:rsidRDefault="00063F81" w:rsidP="00456580">
      <w:pPr>
        <w:pStyle w:val="Heading2"/>
      </w:pPr>
      <w:r>
        <w:rPr>
          <w:rFonts w:hint="eastAsia"/>
        </w:rPr>
        <w:t>图并行系统</w:t>
      </w:r>
    </w:p>
    <w:p w14:paraId="414B4046" w14:textId="4A53C0B3" w:rsidR="00E65817" w:rsidRDefault="0024041C" w:rsidP="00D91052">
      <w:pPr>
        <w:ind w:firstLine="420"/>
      </w:pPr>
      <w:r w:rsidRPr="0024041C">
        <w:rPr>
          <w:rFonts w:hint="eastAsia"/>
        </w:rPr>
        <w:t>传统的数据分析方法侧重于事物本身，即实体，例如银行交易、资产注册等等。而图数据不仅关注事物，还关注事物之间的联系。例如，如果在通话记录中发现张三曾打电话给李四，就可以将张三和李四关联起来，这种关联关系提供了与两者相关的有价值的信息，这样的信息是不可能仅从两者单纯的个体数据中获取的。</w:t>
      </w:r>
      <w:r w:rsidR="002A29E4" w:rsidRPr="002A29E4">
        <w:rPr>
          <w:rFonts w:hint="eastAsia"/>
        </w:rPr>
        <w:t>从社交网络到语言建模，</w:t>
      </w:r>
      <w:r w:rsidR="00BC075E">
        <w:rPr>
          <w:rFonts w:hint="eastAsia"/>
        </w:rPr>
        <w:t>以</w:t>
      </w:r>
      <w:r w:rsidR="002A29E4" w:rsidRPr="002A29E4">
        <w:rPr>
          <w:rFonts w:hint="eastAsia"/>
        </w:rPr>
        <w:t>图</w:t>
      </w:r>
      <w:r w:rsidR="00BC075E">
        <w:rPr>
          <w:rFonts w:hint="eastAsia"/>
        </w:rPr>
        <w:t>为结构的数据规模和重要性日益增长，推动了许多新的图</w:t>
      </w:r>
      <w:r w:rsidR="002A29E4" w:rsidRPr="002A29E4">
        <w:rPr>
          <w:rFonts w:hint="eastAsia"/>
        </w:rPr>
        <w:t>并行系统</w:t>
      </w:r>
      <w:r w:rsidR="00BC075E">
        <w:rPr>
          <w:rFonts w:hint="eastAsia"/>
        </w:rPr>
        <w:t>的发展</w:t>
      </w:r>
      <w:r w:rsidR="004479AA">
        <w:rPr>
          <w:rFonts w:hint="eastAsia"/>
        </w:rPr>
        <w:t>。</w:t>
      </w:r>
      <w:r w:rsidR="003847A4" w:rsidRPr="003847A4">
        <w:rPr>
          <w:rFonts w:hint="eastAsia"/>
        </w:rPr>
        <w:t>在社交网络及商品推荐场景中，对象和数据往往以图的形式展现出来，图计算系统在机器学习和数据挖掘中的重要性越来越凸显出来。随着计算规模和应用场景的增加，大量的图计算框架不断出现，</w:t>
      </w:r>
      <w:r w:rsidR="004479AA" w:rsidRPr="004479AA">
        <w:rPr>
          <w:rFonts w:hint="eastAsia"/>
        </w:rPr>
        <w:t>例如</w:t>
      </w:r>
      <w:r w:rsidR="004479AA" w:rsidRPr="004479AA">
        <w:rPr>
          <w:rFonts w:hint="eastAsia"/>
        </w:rPr>
        <w:t>Google Pregel</w:t>
      </w:r>
      <w:r w:rsidR="004479AA" w:rsidRPr="004479AA">
        <w:rPr>
          <w:rFonts w:hint="eastAsia"/>
        </w:rPr>
        <w:t>、</w:t>
      </w:r>
      <w:r w:rsidR="004479AA" w:rsidRPr="004479AA">
        <w:rPr>
          <w:rFonts w:hint="eastAsia"/>
        </w:rPr>
        <w:t>Spark GraphX</w:t>
      </w:r>
      <w:r w:rsidR="004479AA" w:rsidRPr="004479AA">
        <w:rPr>
          <w:rFonts w:hint="eastAsia"/>
        </w:rPr>
        <w:t>和</w:t>
      </w:r>
      <w:r w:rsidR="004479AA" w:rsidRPr="004479AA">
        <w:rPr>
          <w:rFonts w:hint="eastAsia"/>
        </w:rPr>
        <w:t>GraphLab</w:t>
      </w:r>
      <w:r w:rsidR="004479AA">
        <w:rPr>
          <w:rFonts w:hint="eastAsia"/>
        </w:rPr>
        <w:t>等图并行系统</w:t>
      </w:r>
      <w:r w:rsidR="003847A4" w:rsidRPr="003847A4">
        <w:rPr>
          <w:rFonts w:hint="eastAsia"/>
        </w:rPr>
        <w:t>。</w:t>
      </w:r>
    </w:p>
    <w:p w14:paraId="36C4FFDF" w14:textId="29186174" w:rsidR="0039211E" w:rsidRDefault="0039211E" w:rsidP="0039211E">
      <w:pPr>
        <w:ind w:firstLine="420"/>
      </w:pPr>
      <w:r>
        <w:rPr>
          <w:rFonts w:hint="eastAsia"/>
        </w:rPr>
        <w:t>数据并行系统，像</w:t>
      </w:r>
      <w:r>
        <w:rPr>
          <w:rFonts w:hint="eastAsia"/>
        </w:rPr>
        <w:t>Spark</w:t>
      </w:r>
      <w:r>
        <w:rPr>
          <w:rFonts w:hint="eastAsia"/>
        </w:rPr>
        <w:t>和</w:t>
      </w:r>
      <w:r>
        <w:rPr>
          <w:rFonts w:hint="eastAsia"/>
        </w:rPr>
        <w:t>MapReduce</w:t>
      </w:r>
      <w:r>
        <w:rPr>
          <w:rFonts w:hint="eastAsia"/>
        </w:rPr>
        <w:t>等计算框架主要用于对数据集进行各种运算，在数据内部之间关联度不高的计算场景下能够有很高效的处理，由于数据之间的独立性，每部分数据都可以被分别进行处理，系统可以达到很高的并发度并具有良好的扩展性，可以简单地通过增加计算资源（</w:t>
      </w:r>
      <w:r>
        <w:rPr>
          <w:rFonts w:hint="eastAsia"/>
        </w:rPr>
        <w:t>CPU</w:t>
      </w:r>
      <w:r>
        <w:rPr>
          <w:rFonts w:hint="eastAsia"/>
        </w:rPr>
        <w:t>或节点数目）获取更高的处理能力。实际应用中，数据内部可能存在较高的关联度，如社交网络中不同用户之间就存在相关性。在对这样的数据进行处理时，并行计算框架就会面临较大的挑战，会引入大量的连接（</w:t>
      </w:r>
      <w:r>
        <w:rPr>
          <w:rFonts w:hint="eastAsia"/>
        </w:rPr>
        <w:t>Join</w:t>
      </w:r>
      <w:r>
        <w:rPr>
          <w:rFonts w:hint="eastAsia"/>
        </w:rPr>
        <w:t>）和聚集（</w:t>
      </w:r>
      <w:r>
        <w:rPr>
          <w:rFonts w:hint="eastAsia"/>
        </w:rPr>
        <w:t>Aggregation</w:t>
      </w:r>
      <w:r>
        <w:rPr>
          <w:rFonts w:hint="eastAsia"/>
        </w:rPr>
        <w:t>）操作，带来大量的计算和数据迁移，严重消耗集群资源，因此对图计算算法的优化就显得极为重要。针对数据并行计算框架在处理图计算时遇到的挑战，大量的图并行计算框架被开发出来，图并行计算主要针对图数据结构的特点，对数据进行更好的组织，充分挖掘图结构的特点，优化计算框架以达到较好的分布式计算性能。大部分图计算框架的原理都是对图数据进行分布式存储，在图数据上进行计算、传输和更新操作。通过操作图</w:t>
      </w:r>
      <w:r w:rsidR="00AB3D0D">
        <w:t>点</w:t>
      </w:r>
      <w:r>
        <w:rPr>
          <w:rFonts w:hint="eastAsia"/>
        </w:rPr>
        <w:t>的数据及与</w:t>
      </w:r>
      <w:r w:rsidR="00AB3D0D">
        <w:t>点</w:t>
      </w:r>
      <w:r>
        <w:rPr>
          <w:rFonts w:hint="eastAsia"/>
        </w:rPr>
        <w:t>相连的边上的数据，产生发送给与其相连的</w:t>
      </w:r>
      <w:r w:rsidR="00AB3D0D">
        <w:t>点</w:t>
      </w:r>
      <w:r>
        <w:rPr>
          <w:rFonts w:hint="eastAsia"/>
        </w:rPr>
        <w:t>的消息，消息通过网络或其他方式传输给指定</w:t>
      </w:r>
      <w:r w:rsidR="00AB3D0D">
        <w:t>点</w:t>
      </w:r>
      <w:r>
        <w:rPr>
          <w:rFonts w:hint="eastAsia"/>
        </w:rPr>
        <w:t>，</w:t>
      </w:r>
      <w:r w:rsidR="00AB3D0D">
        <w:t>点</w:t>
      </w:r>
      <w:r>
        <w:rPr>
          <w:rFonts w:hint="eastAsia"/>
        </w:rPr>
        <w:t>在收到消息或状态后进行更新，生成新的图数据。</w:t>
      </w:r>
    </w:p>
    <w:p w14:paraId="10AC417E" w14:textId="47C8DB5C" w:rsidR="000C1879" w:rsidRDefault="000C1879" w:rsidP="000C1879">
      <w:pPr>
        <w:ind w:firstLine="420"/>
        <w:jc w:val="left"/>
      </w:pPr>
      <w:r>
        <w:rPr>
          <w:rFonts w:hint="eastAsia"/>
        </w:rPr>
        <w:t>在了解</w:t>
      </w:r>
      <w:r w:rsidR="004C3C38">
        <w:rPr>
          <w:rFonts w:hint="eastAsia"/>
        </w:rPr>
        <w:t>图并行系统</w:t>
      </w:r>
      <w:r>
        <w:rPr>
          <w:rFonts w:hint="eastAsia"/>
        </w:rPr>
        <w:t>之前，需要先了解关于通用的分布式图计算框架的两个常见问题：图存储模式和图计算模式。大规模图的存储总体上有边分割（</w:t>
      </w:r>
      <w:r w:rsidRPr="00D910D2">
        <w:t>Edge-Cut</w:t>
      </w:r>
      <w:r>
        <w:rPr>
          <w:rFonts w:hint="eastAsia"/>
        </w:rPr>
        <w:t>）和点分割（</w:t>
      </w:r>
      <w:r w:rsidRPr="00D910D2">
        <w:t>Vertex-Cut</w:t>
      </w:r>
      <w:r>
        <w:rPr>
          <w:rFonts w:hint="eastAsia"/>
        </w:rPr>
        <w:t>）两种存储方式。</w:t>
      </w:r>
      <w:r>
        <w:rPr>
          <w:rFonts w:hint="eastAsia"/>
        </w:rPr>
        <w:t>2013</w:t>
      </w:r>
      <w:r>
        <w:rPr>
          <w:rFonts w:hint="eastAsia"/>
        </w:rPr>
        <w:t>年，</w:t>
      </w:r>
      <w:r>
        <w:rPr>
          <w:rFonts w:hint="eastAsia"/>
        </w:rPr>
        <w:t>GraphLab2.0</w:t>
      </w:r>
      <w:r>
        <w:rPr>
          <w:rFonts w:hint="eastAsia"/>
        </w:rPr>
        <w:t>将其存储方式由边分割变为点分割，在性能上取得重大提升，目前基本上被业界广泛接受并使用。边分割的</w:t>
      </w:r>
      <w:r w:rsidRPr="00176BAE">
        <w:rPr>
          <w:rFonts w:hint="eastAsia"/>
        </w:rPr>
        <w:t>每个</w:t>
      </w:r>
      <w:r w:rsidR="00AB3D0D">
        <w:t>点</w:t>
      </w:r>
      <w:r w:rsidRPr="00176BAE">
        <w:rPr>
          <w:rFonts w:hint="eastAsia"/>
        </w:rPr>
        <w:t>都存储一次，但有的边会被打断分到两台机器上。这样做的好处是节省存储空间；坏处是对图进行基于边的计算时，对于一条两个</w:t>
      </w:r>
      <w:r w:rsidR="00AB3D0D">
        <w:t>点</w:t>
      </w:r>
      <w:r w:rsidRPr="00176BAE">
        <w:rPr>
          <w:rFonts w:hint="eastAsia"/>
        </w:rPr>
        <w:t>被分到不同机器上的边来说，要跨机器通信传输数据，内网通信流量大。</w:t>
      </w:r>
      <w:r>
        <w:rPr>
          <w:rFonts w:hint="eastAsia"/>
        </w:rPr>
        <w:t>点分割的</w:t>
      </w:r>
      <w:r w:rsidRPr="00176BAE">
        <w:rPr>
          <w:rFonts w:hint="eastAsia"/>
        </w:rPr>
        <w:t>每条边只存储一次，都只会出现在一台机器上。邻居多的点会被复制到多台机器上，增加了存储开销，同时会引发数据同步问题。好处是可以大幅减少内网通信量。</w:t>
      </w:r>
      <w:r>
        <w:rPr>
          <w:rFonts w:hint="eastAsia"/>
        </w:rPr>
        <w:t>虽然两种方法互有利弊，但现在是点分割占上风，各种分布式图计算框架都将自己底层的存储形式变成了点</w:t>
      </w:r>
      <w:r>
        <w:rPr>
          <w:rFonts w:hint="eastAsia"/>
        </w:rPr>
        <w:lastRenderedPageBreak/>
        <w:t>分割。主要原因有两个：（</w:t>
      </w:r>
      <w:r>
        <w:rPr>
          <w:rFonts w:hint="eastAsia"/>
        </w:rPr>
        <w:t>1</w:t>
      </w:r>
      <w:r>
        <w:rPr>
          <w:rFonts w:hint="eastAsia"/>
        </w:rPr>
        <w:t>）磁盘价格下降，存储空间不再是问题，而内网的通信资源没有突破性进展，集群计算时内网带宽是宝贵的，时间比磁盘更珍贵。这点就类似于常见的空间换时间的策略；（</w:t>
      </w:r>
      <w:r>
        <w:rPr>
          <w:rFonts w:hint="eastAsia"/>
        </w:rPr>
        <w:t>2</w:t>
      </w:r>
      <w:r>
        <w:rPr>
          <w:rFonts w:hint="eastAsia"/>
        </w:rPr>
        <w:t>）在当前的应用场景中，绝大多数网络都是无标度网络，遵循幂律分布，不同点的邻居数量相差非常悬殊。而边分割会使那些多邻居的点所相连的边大多数被分到不同的机器上，这样的数据分布会使得内网带宽更加捉襟见肘，于是边分割存储方式被渐渐抛弃了。</w:t>
      </w:r>
    </w:p>
    <w:p w14:paraId="468483FA" w14:textId="12A81B7B" w:rsidR="00700754" w:rsidRDefault="00540CBC" w:rsidP="00700754">
      <w:pPr>
        <w:ind w:firstLine="420"/>
        <w:jc w:val="left"/>
      </w:pPr>
      <w:r w:rsidRPr="00540CBC">
        <w:rPr>
          <w:rFonts w:hint="eastAsia"/>
        </w:rPr>
        <w:t>但是当图数据被分割后进入不同计算节点进行计算的时候，由于在不同节点中对于同一个节点有可能有多个副本，这个节点副本之间如何进行数据交换协同也成为了一个难题，于是</w:t>
      </w:r>
      <w:r w:rsidRPr="00540CBC">
        <w:rPr>
          <w:rFonts w:hint="eastAsia"/>
        </w:rPr>
        <w:t>GAS</w:t>
      </w:r>
      <w:r w:rsidR="00A23569">
        <w:rPr>
          <w:rFonts w:hint="eastAsia"/>
        </w:rPr>
        <w:t>（</w:t>
      </w:r>
      <w:r w:rsidR="00A23569" w:rsidRPr="00A23569">
        <w:rPr>
          <w:rFonts w:hint="eastAsia"/>
        </w:rPr>
        <w:t>Gather Apply Scatter</w:t>
      </w:r>
      <w:r w:rsidR="00A23569">
        <w:rPr>
          <w:rFonts w:hint="eastAsia"/>
        </w:rPr>
        <w:t>）</w:t>
      </w:r>
      <w:r w:rsidRPr="00540CBC">
        <w:rPr>
          <w:rFonts w:hint="eastAsia"/>
        </w:rPr>
        <w:t>模型就被提出来解决这个难题。</w:t>
      </w:r>
      <w:r w:rsidR="00A23569" w:rsidRPr="00A23569">
        <w:rPr>
          <w:rFonts w:hint="eastAsia"/>
        </w:rPr>
        <w:t>GAS</w:t>
      </w:r>
      <w:r w:rsidR="00A23569" w:rsidRPr="00A23569">
        <w:rPr>
          <w:rFonts w:hint="eastAsia"/>
        </w:rPr>
        <w:t>模型主要分为</w:t>
      </w:r>
      <w:r w:rsidR="00A23569" w:rsidRPr="00A23569">
        <w:rPr>
          <w:rFonts w:hint="eastAsia"/>
        </w:rPr>
        <w:t>3</w:t>
      </w:r>
      <w:r w:rsidR="00A23569" w:rsidRPr="00A23569">
        <w:rPr>
          <w:rFonts w:hint="eastAsia"/>
        </w:rPr>
        <w:t>个阶段：</w:t>
      </w:r>
      <w:r w:rsidR="002209A2">
        <w:rPr>
          <w:rFonts w:hint="eastAsia"/>
        </w:rPr>
        <w:t>Gather</w:t>
      </w:r>
      <w:r w:rsidR="00734EC8">
        <w:rPr>
          <w:rFonts w:hint="eastAsia"/>
        </w:rPr>
        <w:t>阶段</w:t>
      </w:r>
      <w:r w:rsidR="002209A2">
        <w:rPr>
          <w:rFonts w:hint="eastAsia"/>
        </w:rPr>
        <w:t>、</w:t>
      </w:r>
      <w:r w:rsidR="002209A2">
        <w:rPr>
          <w:rFonts w:hint="eastAsia"/>
        </w:rPr>
        <w:t>Apply</w:t>
      </w:r>
      <w:r w:rsidR="00734EC8">
        <w:rPr>
          <w:rFonts w:hint="eastAsia"/>
        </w:rPr>
        <w:t>阶段</w:t>
      </w:r>
      <w:r w:rsidR="002209A2">
        <w:rPr>
          <w:rFonts w:hint="eastAsia"/>
        </w:rPr>
        <w:t>和</w:t>
      </w:r>
      <w:r w:rsidR="00A23569" w:rsidRPr="00A23569">
        <w:rPr>
          <w:rFonts w:hint="eastAsia"/>
        </w:rPr>
        <w:t>Scatter</w:t>
      </w:r>
      <w:r w:rsidR="00734EC8">
        <w:rPr>
          <w:rFonts w:hint="eastAsia"/>
        </w:rPr>
        <w:t>阶段</w:t>
      </w:r>
      <w:r w:rsidR="002209A2">
        <w:rPr>
          <w:rFonts w:hint="eastAsia"/>
        </w:rPr>
        <w:t>。</w:t>
      </w:r>
      <w:r w:rsidR="00F81B0E" w:rsidRPr="00F81B0E">
        <w:rPr>
          <w:rFonts w:hint="eastAsia"/>
        </w:rPr>
        <w:t>Gather</w:t>
      </w:r>
      <w:r w:rsidR="00F81B0E" w:rsidRPr="00F81B0E">
        <w:rPr>
          <w:rFonts w:hint="eastAsia"/>
        </w:rPr>
        <w:t>阶段的主要工作主要发生在各个计算节点，搜集这个计算节点图数据中某个</w:t>
      </w:r>
      <w:r w:rsidR="00AB3D0D">
        <w:t>点</w:t>
      </w:r>
      <w:r w:rsidR="00F81B0E" w:rsidRPr="00F81B0E">
        <w:rPr>
          <w:rFonts w:hint="eastAsia"/>
        </w:rPr>
        <w:t>的相邻边和</w:t>
      </w:r>
      <w:r w:rsidR="00AB3D0D">
        <w:t>点</w:t>
      </w:r>
      <w:r w:rsidR="00F81B0E" w:rsidRPr="00F81B0E">
        <w:rPr>
          <w:rFonts w:hint="eastAsia"/>
        </w:rPr>
        <w:t>的数据进行计算（例如在</w:t>
      </w:r>
      <w:r w:rsidR="00F81B0E" w:rsidRPr="00F81B0E">
        <w:rPr>
          <w:rFonts w:hint="eastAsia"/>
        </w:rPr>
        <w:t>PageRank</w:t>
      </w:r>
      <w:r w:rsidR="008E7524">
        <w:rPr>
          <w:rFonts w:hint="eastAsia"/>
        </w:rPr>
        <w:t>算法中计算某个</w:t>
      </w:r>
      <w:r w:rsidR="00AB3D0D">
        <w:t>点</w:t>
      </w:r>
      <w:r w:rsidR="008E7524">
        <w:rPr>
          <w:rFonts w:hint="eastAsia"/>
        </w:rPr>
        <w:t>相邻的</w:t>
      </w:r>
      <w:r w:rsidR="00AB3D0D">
        <w:t>点</w:t>
      </w:r>
      <w:r w:rsidR="008E7524">
        <w:rPr>
          <w:rFonts w:hint="eastAsia"/>
        </w:rPr>
        <w:t>的数量</w:t>
      </w:r>
      <w:r w:rsidR="00F81B0E" w:rsidRPr="00F81B0E">
        <w:rPr>
          <w:rFonts w:hint="eastAsia"/>
        </w:rPr>
        <w:t>。</w:t>
      </w:r>
      <w:r w:rsidR="00700754">
        <w:rPr>
          <w:rFonts w:hint="eastAsia"/>
        </w:rPr>
        <w:t>Apply</w:t>
      </w:r>
      <w:r w:rsidR="008E7524">
        <w:rPr>
          <w:rFonts w:hint="eastAsia"/>
        </w:rPr>
        <w:t>阶段的主要工作是将各个节点计算得到的数据，</w:t>
      </w:r>
      <w:r w:rsidR="00700754">
        <w:rPr>
          <w:rFonts w:hint="eastAsia"/>
        </w:rPr>
        <w:t>例如在</w:t>
      </w:r>
      <w:r w:rsidR="00700754">
        <w:rPr>
          <w:rFonts w:hint="eastAsia"/>
        </w:rPr>
        <w:t>PageRank</w:t>
      </w:r>
      <w:r w:rsidR="008E7524">
        <w:rPr>
          <w:rFonts w:hint="eastAsia"/>
        </w:rPr>
        <w:t>算法中各计算节点计算出来的同一节点的相邻节点数，</w:t>
      </w:r>
      <w:r w:rsidR="00700754">
        <w:rPr>
          <w:rFonts w:hint="eastAsia"/>
        </w:rPr>
        <w:t>统一发送到某一个计算节点，由这个计算节点对图节点的数据进行汇总求和计算，这样就得到这个图</w:t>
      </w:r>
      <w:r w:rsidR="00AB3D0D">
        <w:t>点</w:t>
      </w:r>
      <w:r w:rsidR="00700754">
        <w:rPr>
          <w:rFonts w:hint="eastAsia"/>
        </w:rPr>
        <w:t>的所有相邻节点总数。</w:t>
      </w:r>
      <w:r w:rsidR="00700754" w:rsidRPr="00700754">
        <w:rPr>
          <w:rFonts w:hint="eastAsia"/>
        </w:rPr>
        <w:t>Scatter</w:t>
      </w:r>
      <w:r w:rsidR="00700754" w:rsidRPr="00700754">
        <w:rPr>
          <w:rFonts w:hint="eastAsia"/>
        </w:rPr>
        <w:t>阶段的主要工作是将中心计算节点计算的图</w:t>
      </w:r>
      <w:r w:rsidR="00AB3D0D">
        <w:t>点</w:t>
      </w:r>
      <w:r w:rsidR="00700754" w:rsidRPr="00700754">
        <w:rPr>
          <w:rFonts w:hint="eastAsia"/>
        </w:rPr>
        <w:t>的所有相邻节点总数发送更新给各个计算节点中，这些收到更新信息的节点将会更新本计算节点中与这个图</w:t>
      </w:r>
      <w:r w:rsidR="00AB3D0D">
        <w:t>点</w:t>
      </w:r>
      <w:r w:rsidR="00700754" w:rsidRPr="00700754">
        <w:rPr>
          <w:rFonts w:hint="eastAsia"/>
        </w:rPr>
        <w:t>相邻的</w:t>
      </w:r>
      <w:r w:rsidR="00AB3D0D">
        <w:t>点</w:t>
      </w:r>
      <w:r w:rsidR="00700754" w:rsidRPr="00700754">
        <w:rPr>
          <w:rFonts w:hint="eastAsia"/>
        </w:rPr>
        <w:t>以及边的相关数据。</w:t>
      </w:r>
    </w:p>
    <w:p w14:paraId="6DEE97AC" w14:textId="3187D768" w:rsidR="00EF6FAA" w:rsidRPr="00EF6FAA" w:rsidRDefault="00EF6FAA" w:rsidP="00B13984">
      <w:pPr>
        <w:ind w:firstLine="420"/>
        <w:jc w:val="left"/>
      </w:pPr>
      <w:r>
        <w:rPr>
          <w:rFonts w:hint="eastAsia"/>
        </w:rPr>
        <w:t>Pregel</w:t>
      </w:r>
      <w:r>
        <w:rPr>
          <w:rFonts w:hint="eastAsia"/>
        </w:rPr>
        <w:t>框架由谷歌提出，用于解决机器学习的数据同步和算法迭代，是基于</w:t>
      </w:r>
      <w:r>
        <w:rPr>
          <w:rFonts w:hint="eastAsia"/>
        </w:rPr>
        <w:t>BSP</w:t>
      </w:r>
      <w:r>
        <w:rPr>
          <w:rFonts w:hint="eastAsia"/>
        </w:rPr>
        <w:t>（</w:t>
      </w:r>
      <w:r>
        <w:rPr>
          <w:rFonts w:hint="eastAsia"/>
        </w:rPr>
        <w:t>Bulk Synchronous message Passing</w:t>
      </w:r>
      <w:r>
        <w:rPr>
          <w:rFonts w:hint="eastAsia"/>
        </w:rPr>
        <w:t>）思想的图并行计算框架，它以</w:t>
      </w:r>
      <w:r w:rsidR="00AB3D0D">
        <w:t>点</w:t>
      </w:r>
      <w:r>
        <w:rPr>
          <w:rFonts w:hint="eastAsia"/>
        </w:rPr>
        <w:t>为中心，不断在</w:t>
      </w:r>
      <w:r w:rsidR="00AB3D0D">
        <w:t>点</w:t>
      </w:r>
      <w:r>
        <w:rPr>
          <w:rFonts w:hint="eastAsia"/>
        </w:rPr>
        <w:t>上进行算法迭代和数据同步。在</w:t>
      </w:r>
      <w:r>
        <w:rPr>
          <w:rFonts w:hint="eastAsia"/>
        </w:rPr>
        <w:t>Pregel</w:t>
      </w:r>
      <w:r>
        <w:rPr>
          <w:rFonts w:hint="eastAsia"/>
        </w:rPr>
        <w:t>计算模型中，输入数据是一个有向图，该有向图的每一个</w:t>
      </w:r>
      <w:r w:rsidR="00AB3D0D">
        <w:t>点</w:t>
      </w:r>
      <w:r>
        <w:rPr>
          <w:rFonts w:hint="eastAsia"/>
        </w:rPr>
        <w:t>包含</w:t>
      </w:r>
      <w:r w:rsidR="00AB3D0D">
        <w:t>点</w:t>
      </w:r>
      <w:r>
        <w:rPr>
          <w:rFonts w:hint="eastAsia"/>
        </w:rPr>
        <w:t>ID</w:t>
      </w:r>
      <w:r>
        <w:rPr>
          <w:rFonts w:hint="eastAsia"/>
        </w:rPr>
        <w:t>和属性值，这些属性可以被修改，其初始值由用户定义。有向边记录了源</w:t>
      </w:r>
      <w:r w:rsidR="00AB3D0D">
        <w:t>点</w:t>
      </w:r>
      <w:r>
        <w:rPr>
          <w:rFonts w:hint="eastAsia"/>
        </w:rPr>
        <w:t>和目的</w:t>
      </w:r>
      <w:r w:rsidR="00AB3D0D">
        <w:t>点</w:t>
      </w:r>
      <w:r>
        <w:rPr>
          <w:rFonts w:hint="eastAsia"/>
        </w:rPr>
        <w:t>的</w:t>
      </w:r>
      <w:r>
        <w:rPr>
          <w:rFonts w:hint="eastAsia"/>
        </w:rPr>
        <w:t>ID</w:t>
      </w:r>
      <w:r>
        <w:rPr>
          <w:rFonts w:hint="eastAsia"/>
        </w:rPr>
        <w:t>，并且也拥有用户定义的属性值。</w:t>
      </w:r>
      <w:r>
        <w:rPr>
          <w:rFonts w:hint="eastAsia"/>
        </w:rPr>
        <w:t>Pregel</w:t>
      </w:r>
      <w:r>
        <w:rPr>
          <w:rFonts w:hint="eastAsia"/>
        </w:rPr>
        <w:t>以</w:t>
      </w:r>
      <w:r w:rsidR="00AB3D0D">
        <w:t>点</w:t>
      </w:r>
      <w:r>
        <w:rPr>
          <w:rFonts w:hint="eastAsia"/>
        </w:rPr>
        <w:t>为中心，对边进行切割，将图数据分成若干个分区。每一个分区包含一组</w:t>
      </w:r>
      <w:r w:rsidR="00AB3D0D">
        <w:t>点</w:t>
      </w:r>
      <w:r>
        <w:rPr>
          <w:rFonts w:hint="eastAsia"/>
        </w:rPr>
        <w:t>以及由这组</w:t>
      </w:r>
      <w:r w:rsidR="00AB3D0D">
        <w:t>点</w:t>
      </w:r>
      <w:r>
        <w:rPr>
          <w:rFonts w:hint="eastAsia"/>
        </w:rPr>
        <w:t>为源</w:t>
      </w:r>
      <w:r w:rsidR="00AB3D0D">
        <w:t>点</w:t>
      </w:r>
      <w:r>
        <w:rPr>
          <w:rFonts w:hint="eastAsia"/>
        </w:rPr>
        <w:t>构成的边。</w:t>
      </w:r>
    </w:p>
    <w:p w14:paraId="5294DDDE" w14:textId="1C73674C" w:rsidR="00D91052" w:rsidRDefault="00254A48" w:rsidP="00254A48">
      <w:pPr>
        <w:ind w:firstLine="420"/>
        <w:jc w:val="left"/>
      </w:pPr>
      <w:r>
        <w:rPr>
          <w:rFonts w:hint="eastAsia"/>
        </w:rPr>
        <w:t>GraphLab</w:t>
      </w:r>
      <w:r>
        <w:rPr>
          <w:rFonts w:hint="eastAsia"/>
        </w:rPr>
        <w:t>由</w:t>
      </w:r>
      <w:r>
        <w:rPr>
          <w:rFonts w:hint="eastAsia"/>
        </w:rPr>
        <w:t>CMU</w:t>
      </w:r>
      <w:r>
        <w:rPr>
          <w:rFonts w:hint="eastAsia"/>
        </w:rPr>
        <w:t>的</w:t>
      </w:r>
      <w:r>
        <w:rPr>
          <w:rFonts w:hint="eastAsia"/>
        </w:rPr>
        <w:t>Select</w:t>
      </w:r>
      <w:r>
        <w:rPr>
          <w:rFonts w:hint="eastAsia"/>
        </w:rPr>
        <w:t>实验室提出，它是一个异步分布式共享存储模型。在</w:t>
      </w:r>
      <w:r>
        <w:rPr>
          <w:rFonts w:hint="eastAsia"/>
        </w:rPr>
        <w:t>GraphLab</w:t>
      </w:r>
      <w:r>
        <w:rPr>
          <w:rFonts w:hint="eastAsia"/>
        </w:rPr>
        <w:t>模型中，运行在</w:t>
      </w:r>
      <w:r w:rsidR="00AB3D0D">
        <w:t>点</w:t>
      </w:r>
      <w:r>
        <w:rPr>
          <w:rFonts w:hint="eastAsia"/>
        </w:rPr>
        <w:t>上的用户自定义程序可以对图中的</w:t>
      </w:r>
      <w:r w:rsidR="00AB3D0D">
        <w:t>点</w:t>
      </w:r>
      <w:r>
        <w:rPr>
          <w:rFonts w:hint="eastAsia"/>
        </w:rPr>
        <w:t>和边数据进行共享访问。程序可以访问当前作用的</w:t>
      </w:r>
      <w:r w:rsidR="00AB3D0D">
        <w:t>点</w:t>
      </w:r>
      <w:r>
        <w:rPr>
          <w:rFonts w:hint="eastAsia"/>
        </w:rPr>
        <w:t>、</w:t>
      </w:r>
      <w:r w:rsidR="00AB3D0D">
        <w:t>点</w:t>
      </w:r>
      <w:r>
        <w:rPr>
          <w:rFonts w:hint="eastAsia"/>
        </w:rPr>
        <w:t>相连接的边（包括入边和出边），以及相邻的</w:t>
      </w:r>
      <w:r w:rsidR="00AB3D0D">
        <w:t>点</w:t>
      </w:r>
      <w:r>
        <w:rPr>
          <w:rFonts w:hint="eastAsia"/>
        </w:rPr>
        <w:t>。</w:t>
      </w:r>
      <w:r>
        <w:rPr>
          <w:rFonts w:hint="eastAsia"/>
        </w:rPr>
        <w:t>GraphLab</w:t>
      </w:r>
      <w:r>
        <w:rPr>
          <w:rFonts w:hint="eastAsia"/>
        </w:rPr>
        <w:t>在进行图运算时，</w:t>
      </w:r>
      <w:r w:rsidR="00AB3D0D">
        <w:t>点</w:t>
      </w:r>
      <w:r>
        <w:rPr>
          <w:rFonts w:hint="eastAsia"/>
        </w:rPr>
        <w:t>是其最小的并行粒度和通信粒度，某个</w:t>
      </w:r>
      <w:r w:rsidR="00AB3D0D">
        <w:t>点</w:t>
      </w:r>
      <w:r>
        <w:rPr>
          <w:rFonts w:hint="eastAsia"/>
        </w:rPr>
        <w:t>可能被部署到多台机器上，其中一台机器上的为主</w:t>
      </w:r>
      <w:r w:rsidR="00AB3D0D">
        <w:t>点</w:t>
      </w:r>
      <w:r>
        <w:rPr>
          <w:rFonts w:hint="eastAsia"/>
        </w:rPr>
        <w:t>，其余机器上的为镜像</w:t>
      </w:r>
      <w:r w:rsidR="00AB3D0D">
        <w:t>点</w:t>
      </w:r>
      <w:r>
        <w:rPr>
          <w:rFonts w:hint="eastAsia"/>
        </w:rPr>
        <w:t>，与主</w:t>
      </w:r>
      <w:r w:rsidR="00AB3D0D">
        <w:t>点</w:t>
      </w:r>
      <w:r>
        <w:rPr>
          <w:rFonts w:hint="eastAsia"/>
        </w:rPr>
        <w:t>的数据保持同步。对边而言，</w:t>
      </w:r>
      <w:r>
        <w:rPr>
          <w:rFonts w:hint="eastAsia"/>
        </w:rPr>
        <w:t>GraphLab</w:t>
      </w:r>
      <w:r>
        <w:rPr>
          <w:rFonts w:hint="eastAsia"/>
        </w:rPr>
        <w:t>将其部署在某一台机器上，当图比较密，即边的数目较大时，可以减少边数据的存储量。</w:t>
      </w:r>
      <w:r w:rsidR="00EB3479" w:rsidRPr="002A29E4">
        <w:rPr>
          <w:rFonts w:hint="eastAsia"/>
        </w:rPr>
        <w:t>GraphLab</w:t>
      </w:r>
      <w:r w:rsidR="00EB3479">
        <w:rPr>
          <w:rFonts w:hint="eastAsia"/>
        </w:rPr>
        <w:t>（</w:t>
      </w:r>
      <w:r w:rsidR="00EB3479">
        <w:fldChar w:fldCharType="begin"/>
      </w:r>
      <w:r w:rsidR="00EB3479">
        <w:instrText xml:space="preserve"> </w:instrText>
      </w:r>
      <w:r w:rsidR="00EB3479">
        <w:rPr>
          <w:rFonts w:hint="eastAsia"/>
        </w:rPr>
        <w:instrText>REF _Ref37232169 \h</w:instrText>
      </w:r>
      <w:r w:rsidR="00EB3479">
        <w:instrText xml:space="preserve"> </w:instrText>
      </w:r>
      <w:r w:rsidR="00EB3479">
        <w:fldChar w:fldCharType="separate"/>
      </w:r>
      <w:r w:rsidR="00975E9B">
        <w:rPr>
          <w:rFonts w:hint="eastAsia"/>
        </w:rPr>
        <w:t>图例</w:t>
      </w:r>
      <w:r w:rsidR="00975E9B">
        <w:rPr>
          <w:rFonts w:hint="eastAsia"/>
        </w:rPr>
        <w:t xml:space="preserve"> </w:t>
      </w:r>
      <w:r w:rsidR="00975E9B">
        <w:rPr>
          <w:noProof/>
        </w:rPr>
        <w:t>4</w:t>
      </w:r>
      <w:r w:rsidR="00975E9B">
        <w:noBreakHyphen/>
      </w:r>
      <w:r w:rsidR="00975E9B">
        <w:rPr>
          <w:noProof/>
        </w:rPr>
        <w:t>4</w:t>
      </w:r>
      <w:r w:rsidR="00EB3479">
        <w:fldChar w:fldCharType="end"/>
      </w:r>
      <w:r w:rsidR="00EB3479">
        <w:rPr>
          <w:rFonts w:hint="eastAsia"/>
        </w:rPr>
        <w:t>）</w:t>
      </w:r>
      <w:r w:rsidR="002A29E4" w:rsidRPr="002A29E4">
        <w:rPr>
          <w:rFonts w:hint="eastAsia"/>
        </w:rPr>
        <w:t>通过</w:t>
      </w:r>
      <w:r w:rsidR="00844463">
        <w:rPr>
          <w:rFonts w:hint="eastAsia"/>
        </w:rPr>
        <w:t>限制可表达的计算类型和引入新技术来划分</w:t>
      </w:r>
      <w:r w:rsidR="00EB3479">
        <w:rPr>
          <w:rFonts w:hint="eastAsia"/>
        </w:rPr>
        <w:t>图进行并行</w:t>
      </w:r>
      <w:r w:rsidR="00844463">
        <w:rPr>
          <w:rFonts w:hint="eastAsia"/>
        </w:rPr>
        <w:t>分布，可以比</w:t>
      </w:r>
      <w:r w:rsidR="002A29E4" w:rsidRPr="002A29E4">
        <w:rPr>
          <w:rFonts w:hint="eastAsia"/>
        </w:rPr>
        <w:t>一般的数据并行系统更高效地执行复杂的图算法。</w:t>
      </w:r>
    </w:p>
    <w:p w14:paraId="7B4001CF" w14:textId="74552CC1" w:rsidR="002A29E4" w:rsidRDefault="002A29E4" w:rsidP="002A29E4">
      <w:pPr>
        <w:ind w:firstLine="420"/>
        <w:jc w:val="center"/>
      </w:pPr>
      <w:r>
        <w:rPr>
          <w:noProof/>
        </w:rPr>
        <w:drawing>
          <wp:inline distT="0" distB="0" distL="0" distR="0" wp14:anchorId="2298DF03" wp14:editId="40AA5CC7">
            <wp:extent cx="3379622" cy="2011555"/>
            <wp:effectExtent l="0" t="0" r="0" b="0"/>
            <wp:docPr id="46" name="图片 46" descr="Data-Parallel vs. Graph-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Data-Parallel vs. Graph-Parallel"/>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10000"/>
                              </a14:imgEffect>
                            </a14:imgLayer>
                          </a14:imgProps>
                        </a:ext>
                        <a:ext uri="{28A0092B-C50C-407E-A947-70E740481C1C}">
                          <a14:useLocalDpi xmlns:a14="http://schemas.microsoft.com/office/drawing/2010/main" val="0"/>
                        </a:ext>
                      </a:extLst>
                    </a:blip>
                    <a:srcRect/>
                    <a:stretch>
                      <a:fillRect/>
                    </a:stretch>
                  </pic:blipFill>
                  <pic:spPr bwMode="auto">
                    <a:xfrm>
                      <a:off x="0" y="0"/>
                      <a:ext cx="3393962" cy="2020090"/>
                    </a:xfrm>
                    <a:prstGeom prst="rect">
                      <a:avLst/>
                    </a:prstGeom>
                    <a:noFill/>
                    <a:ln>
                      <a:noFill/>
                    </a:ln>
                  </pic:spPr>
                </pic:pic>
              </a:graphicData>
            </a:graphic>
          </wp:inline>
        </w:drawing>
      </w:r>
    </w:p>
    <w:p w14:paraId="02A2DFC7" w14:textId="02C4F071" w:rsidR="000646B6" w:rsidRDefault="00441E73" w:rsidP="00441E73">
      <w:pPr>
        <w:pStyle w:val="Caption"/>
      </w:pPr>
      <w:bookmarkStart w:id="5" w:name="_Ref37232169"/>
      <w:r>
        <w:rPr>
          <w:rFonts w:hint="eastAsia"/>
        </w:rPr>
        <w:t>图例</w:t>
      </w:r>
      <w:r>
        <w:rPr>
          <w:rFonts w:hint="eastAsia"/>
        </w:rPr>
        <w:t xml:space="preserve"> </w:t>
      </w:r>
      <w:r w:rsidR="00BE7A1B">
        <w:fldChar w:fldCharType="begin"/>
      </w:r>
      <w:r w:rsidR="00BE7A1B">
        <w:instrText xml:space="preserve"> </w:instrText>
      </w:r>
      <w:r w:rsidR="00BE7A1B">
        <w:rPr>
          <w:rFonts w:hint="eastAsia"/>
        </w:rPr>
        <w:instrText>STYLEREF 1 \s</w:instrText>
      </w:r>
      <w:r w:rsidR="00BE7A1B">
        <w:instrText xml:space="preserve"> </w:instrText>
      </w:r>
      <w:r w:rsidR="00BE7A1B">
        <w:fldChar w:fldCharType="separate"/>
      </w:r>
      <w:r w:rsidR="00BE7A1B">
        <w:rPr>
          <w:noProof/>
        </w:rPr>
        <w:t>4</w:t>
      </w:r>
      <w:r w:rsidR="00BE7A1B">
        <w:fldChar w:fldCharType="end"/>
      </w:r>
      <w:r w:rsidR="00BE7A1B">
        <w:noBreakHyphen/>
      </w:r>
      <w:r w:rsidR="00BE7A1B">
        <w:fldChar w:fldCharType="begin"/>
      </w:r>
      <w:r w:rsidR="00BE7A1B">
        <w:instrText xml:space="preserve"> </w:instrText>
      </w:r>
      <w:r w:rsidR="00BE7A1B">
        <w:rPr>
          <w:rFonts w:hint="eastAsia"/>
        </w:rPr>
        <w:instrText xml:space="preserve">SEQ </w:instrText>
      </w:r>
      <w:r w:rsidR="00BE7A1B">
        <w:rPr>
          <w:rFonts w:hint="eastAsia"/>
        </w:rPr>
        <w:instrText>图例</w:instrText>
      </w:r>
      <w:r w:rsidR="00BE7A1B">
        <w:rPr>
          <w:rFonts w:hint="eastAsia"/>
        </w:rPr>
        <w:instrText xml:space="preserve"> \* ARABIC \s 1</w:instrText>
      </w:r>
      <w:r w:rsidR="00BE7A1B">
        <w:instrText xml:space="preserve"> </w:instrText>
      </w:r>
      <w:r w:rsidR="00BE7A1B">
        <w:fldChar w:fldCharType="separate"/>
      </w:r>
      <w:r w:rsidR="00BE7A1B">
        <w:rPr>
          <w:noProof/>
        </w:rPr>
        <w:t>4</w:t>
      </w:r>
      <w:r w:rsidR="00BE7A1B">
        <w:fldChar w:fldCharType="end"/>
      </w:r>
      <w:bookmarkEnd w:id="5"/>
      <w:r w:rsidR="0007170C">
        <w:t xml:space="preserve"> </w:t>
      </w:r>
      <w:r w:rsidR="000646B6">
        <w:rPr>
          <w:rFonts w:hint="eastAsia"/>
        </w:rPr>
        <w:t>图并行系统</w:t>
      </w:r>
    </w:p>
    <w:p w14:paraId="5226FD19" w14:textId="11D2AB45" w:rsidR="002A29E4" w:rsidRDefault="000646B6" w:rsidP="00102AC0">
      <w:pPr>
        <w:ind w:firstLine="420"/>
      </w:pPr>
      <w:r>
        <w:rPr>
          <w:rFonts w:hint="eastAsia"/>
        </w:rPr>
        <w:lastRenderedPageBreak/>
        <w:t>为了</w:t>
      </w:r>
      <w:r w:rsidR="00844463">
        <w:rPr>
          <w:rFonts w:hint="eastAsia"/>
        </w:rPr>
        <w:t>使图</w:t>
      </w:r>
      <w:r w:rsidR="00EB3479">
        <w:rPr>
          <w:rFonts w:hint="eastAsia"/>
        </w:rPr>
        <w:t>并行系统实现显着性能提高</w:t>
      </w:r>
      <w:r>
        <w:rPr>
          <w:rFonts w:hint="eastAsia"/>
        </w:rPr>
        <w:t>，需要对其表达能力产生了</w:t>
      </w:r>
      <w:r w:rsidR="00102AC0">
        <w:rPr>
          <w:rFonts w:hint="eastAsia"/>
        </w:rPr>
        <w:t>限制</w:t>
      </w:r>
      <w:r>
        <w:rPr>
          <w:rFonts w:hint="eastAsia"/>
        </w:rPr>
        <w:t>，</w:t>
      </w:r>
      <w:r w:rsidR="00EB3479">
        <w:rPr>
          <w:rFonts w:hint="eastAsia"/>
        </w:rPr>
        <w:t>但是限制了它们在典型的图数据</w:t>
      </w:r>
      <w:r w:rsidR="00102AC0">
        <w:rPr>
          <w:rFonts w:hint="eastAsia"/>
        </w:rPr>
        <w:t>分析</w:t>
      </w:r>
      <w:r>
        <w:rPr>
          <w:rFonts w:hint="eastAsia"/>
        </w:rPr>
        <w:t>管道</w:t>
      </w:r>
      <w:r w:rsidR="00CA36C1">
        <w:rPr>
          <w:rFonts w:hint="eastAsia"/>
        </w:rPr>
        <w:t>中表达许多重要阶段的能力。此外，虽然图</w:t>
      </w:r>
      <w:r w:rsidR="00102AC0">
        <w:rPr>
          <w:rFonts w:hint="eastAsia"/>
        </w:rPr>
        <w:t>并行系统针对像</w:t>
      </w:r>
      <w:r w:rsidR="00CA36C1">
        <w:rPr>
          <w:rFonts w:hint="eastAsia"/>
        </w:rPr>
        <w:t>页面排名这样的迭代扩散算法进行了优化，但它们并不适用于构建图数据结构</w:t>
      </w:r>
      <w:r w:rsidR="00102AC0">
        <w:rPr>
          <w:rFonts w:hint="eastAsia"/>
        </w:rPr>
        <w:t>，</w:t>
      </w:r>
      <w:r w:rsidR="00CA36C1">
        <w:rPr>
          <w:rFonts w:hint="eastAsia"/>
        </w:rPr>
        <w:t>这种结构需要随时</w:t>
      </w:r>
      <w:r w:rsidR="00AD3D9F">
        <w:rPr>
          <w:rFonts w:hint="eastAsia"/>
        </w:rPr>
        <w:t>大规模的更新或者跨越多个图进行计算等更基本的操作</w:t>
      </w:r>
      <w:r w:rsidR="00102AC0">
        <w:rPr>
          <w:rFonts w:hint="eastAsia"/>
        </w:rPr>
        <w:t>。</w:t>
      </w:r>
      <w:r w:rsidR="00044DB0">
        <w:rPr>
          <w:rFonts w:hint="eastAsia"/>
        </w:rPr>
        <w:t>而且，</w:t>
      </w:r>
      <w:r w:rsidR="00044DB0">
        <w:rPr>
          <w:rFonts w:hint="eastAsia"/>
        </w:rPr>
        <w:t>Hadoop</w:t>
      </w:r>
      <w:r w:rsidR="00044DB0">
        <w:rPr>
          <w:rFonts w:hint="eastAsia"/>
        </w:rPr>
        <w:t>的</w:t>
      </w:r>
      <w:r w:rsidR="00AD3D9F">
        <w:rPr>
          <w:rFonts w:hint="eastAsia"/>
        </w:rPr>
        <w:t>任务通常需要数据在图</w:t>
      </w:r>
      <w:r w:rsidR="00044DB0">
        <w:rPr>
          <w:rFonts w:hint="eastAsia"/>
        </w:rPr>
        <w:t>结构系统之外的移动，并且通常更自然地表达为在</w:t>
      </w:r>
      <w:r w:rsidR="00102AC0">
        <w:rPr>
          <w:rFonts w:hint="eastAsia"/>
        </w:rPr>
        <w:t>传统的数据并行系统中的表操作</w:t>
      </w:r>
      <w:r w:rsidR="00044DB0">
        <w:rPr>
          <w:rFonts w:hint="eastAsia"/>
        </w:rPr>
        <w:t>，例如</w:t>
      </w:r>
      <w:r w:rsidR="00044DB0">
        <w:rPr>
          <w:rFonts w:hint="eastAsia"/>
        </w:rPr>
        <w:t>MapReduce</w:t>
      </w:r>
      <w:r w:rsidR="00044DB0">
        <w:rPr>
          <w:rFonts w:hint="eastAsia"/>
        </w:rPr>
        <w:t>的并行数据处理</w:t>
      </w:r>
      <w:r w:rsidR="00102AC0">
        <w:rPr>
          <w:rFonts w:hint="eastAsia"/>
        </w:rPr>
        <w:t>。此外，我们如何看待数据取决于</w:t>
      </w:r>
      <w:r w:rsidR="00044DB0">
        <w:rPr>
          <w:rFonts w:hint="eastAsia"/>
        </w:rPr>
        <w:t>要实现的</w:t>
      </w:r>
      <w:r w:rsidR="00102AC0">
        <w:rPr>
          <w:rFonts w:hint="eastAsia"/>
        </w:rPr>
        <w:t>目标，并且在整个分析过程中相同的原始数据可能需要许多不同的表格和图表视图</w:t>
      </w:r>
      <w:r w:rsidR="00044DB0">
        <w:rPr>
          <w:rFonts w:hint="eastAsia"/>
        </w:rPr>
        <w:t>（</w:t>
      </w:r>
      <w:r w:rsidR="00044DB0">
        <w:fldChar w:fldCharType="begin"/>
      </w:r>
      <w:r w:rsidR="00044DB0">
        <w:instrText xml:space="preserve"> </w:instrText>
      </w:r>
      <w:r w:rsidR="00044DB0">
        <w:rPr>
          <w:rFonts w:hint="eastAsia"/>
        </w:rPr>
        <w:instrText>REF _Ref37232833 \h</w:instrText>
      </w:r>
      <w:r w:rsidR="00044DB0">
        <w:instrText xml:space="preserve"> </w:instrText>
      </w:r>
      <w:r w:rsidR="00044DB0">
        <w:fldChar w:fldCharType="separate"/>
      </w:r>
      <w:r w:rsidR="00975E9B">
        <w:rPr>
          <w:rFonts w:hint="eastAsia"/>
        </w:rPr>
        <w:t>图例</w:t>
      </w:r>
      <w:r w:rsidR="00975E9B">
        <w:rPr>
          <w:rFonts w:hint="eastAsia"/>
        </w:rPr>
        <w:t xml:space="preserve"> </w:t>
      </w:r>
      <w:r w:rsidR="00975E9B">
        <w:rPr>
          <w:noProof/>
        </w:rPr>
        <w:t>4</w:t>
      </w:r>
      <w:r w:rsidR="00975E9B">
        <w:noBreakHyphen/>
      </w:r>
      <w:r w:rsidR="00975E9B">
        <w:rPr>
          <w:noProof/>
        </w:rPr>
        <w:t>5</w:t>
      </w:r>
      <w:r w:rsidR="00044DB0">
        <w:fldChar w:fldCharType="end"/>
      </w:r>
      <w:r w:rsidR="00044DB0">
        <w:rPr>
          <w:rFonts w:hint="eastAsia"/>
        </w:rPr>
        <w:t>）</w:t>
      </w:r>
      <w:r w:rsidR="00102AC0">
        <w:rPr>
          <w:rFonts w:hint="eastAsia"/>
        </w:rPr>
        <w:t>：</w:t>
      </w:r>
    </w:p>
    <w:p w14:paraId="2746B079" w14:textId="4FBCFD2D" w:rsidR="00102AC0" w:rsidRDefault="00102AC0" w:rsidP="00102AC0">
      <w:pPr>
        <w:ind w:firstLine="420"/>
        <w:jc w:val="center"/>
      </w:pPr>
      <w:r>
        <w:rPr>
          <w:noProof/>
        </w:rPr>
        <w:drawing>
          <wp:inline distT="0" distB="0" distL="0" distR="0" wp14:anchorId="2D73B97A" wp14:editId="0EC6B611">
            <wp:extent cx="3779603" cy="2300522"/>
            <wp:effectExtent l="0" t="0" r="5080" b="11430"/>
            <wp:docPr id="47" name="图片 47" descr="Tables and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Tables and Graphs"/>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804559" cy="2315712"/>
                    </a:xfrm>
                    <a:prstGeom prst="rect">
                      <a:avLst/>
                    </a:prstGeom>
                    <a:noFill/>
                    <a:ln>
                      <a:noFill/>
                    </a:ln>
                  </pic:spPr>
                </pic:pic>
              </a:graphicData>
            </a:graphic>
          </wp:inline>
        </w:drawing>
      </w:r>
    </w:p>
    <w:p w14:paraId="20497A4C" w14:textId="2D0131FD" w:rsidR="003A5C9F" w:rsidRDefault="00441E73" w:rsidP="00441E73">
      <w:pPr>
        <w:pStyle w:val="Caption"/>
      </w:pPr>
      <w:bookmarkStart w:id="6" w:name="_Ref37232833"/>
      <w:r>
        <w:rPr>
          <w:rFonts w:hint="eastAsia"/>
        </w:rPr>
        <w:t>图例</w:t>
      </w:r>
      <w:r>
        <w:rPr>
          <w:rFonts w:hint="eastAsia"/>
        </w:rPr>
        <w:t xml:space="preserve"> </w:t>
      </w:r>
      <w:r w:rsidR="00BE7A1B">
        <w:fldChar w:fldCharType="begin"/>
      </w:r>
      <w:r w:rsidR="00BE7A1B">
        <w:instrText xml:space="preserve"> </w:instrText>
      </w:r>
      <w:r w:rsidR="00BE7A1B">
        <w:rPr>
          <w:rFonts w:hint="eastAsia"/>
        </w:rPr>
        <w:instrText>STYLEREF 1 \s</w:instrText>
      </w:r>
      <w:r w:rsidR="00BE7A1B">
        <w:instrText xml:space="preserve"> </w:instrText>
      </w:r>
      <w:r w:rsidR="00BE7A1B">
        <w:fldChar w:fldCharType="separate"/>
      </w:r>
      <w:r w:rsidR="00BE7A1B">
        <w:rPr>
          <w:noProof/>
        </w:rPr>
        <w:t>4</w:t>
      </w:r>
      <w:r w:rsidR="00BE7A1B">
        <w:fldChar w:fldCharType="end"/>
      </w:r>
      <w:r w:rsidR="00BE7A1B">
        <w:noBreakHyphen/>
      </w:r>
      <w:r w:rsidR="00BE7A1B">
        <w:fldChar w:fldCharType="begin"/>
      </w:r>
      <w:r w:rsidR="00BE7A1B">
        <w:instrText xml:space="preserve"> </w:instrText>
      </w:r>
      <w:r w:rsidR="00BE7A1B">
        <w:rPr>
          <w:rFonts w:hint="eastAsia"/>
        </w:rPr>
        <w:instrText xml:space="preserve">SEQ </w:instrText>
      </w:r>
      <w:r w:rsidR="00BE7A1B">
        <w:rPr>
          <w:rFonts w:hint="eastAsia"/>
        </w:rPr>
        <w:instrText>图例</w:instrText>
      </w:r>
      <w:r w:rsidR="00BE7A1B">
        <w:rPr>
          <w:rFonts w:hint="eastAsia"/>
        </w:rPr>
        <w:instrText xml:space="preserve"> \* ARABIC \s 1</w:instrText>
      </w:r>
      <w:r w:rsidR="00BE7A1B">
        <w:instrText xml:space="preserve"> </w:instrText>
      </w:r>
      <w:r w:rsidR="00BE7A1B">
        <w:fldChar w:fldCharType="separate"/>
      </w:r>
      <w:r w:rsidR="00BE7A1B">
        <w:rPr>
          <w:noProof/>
        </w:rPr>
        <w:t>5</w:t>
      </w:r>
      <w:r w:rsidR="00BE7A1B">
        <w:fldChar w:fldCharType="end"/>
      </w:r>
      <w:bookmarkEnd w:id="6"/>
      <w:r w:rsidR="0007170C">
        <w:t xml:space="preserve"> </w:t>
      </w:r>
      <w:r w:rsidR="003A5C9F">
        <w:rPr>
          <w:rFonts w:hint="eastAsia"/>
        </w:rPr>
        <w:t>图的分析过程</w:t>
      </w:r>
    </w:p>
    <w:p w14:paraId="42BBD37C" w14:textId="4F1DEA64" w:rsidR="00EB41A6" w:rsidRDefault="0083653E" w:rsidP="00EB41A6">
      <w:pPr>
        <w:ind w:firstLine="420"/>
        <w:jc w:val="left"/>
      </w:pPr>
      <w:r>
        <w:rPr>
          <w:rFonts w:hint="eastAsia"/>
        </w:rPr>
        <w:t>GraphLab</w:t>
      </w:r>
      <w:r w:rsidR="00EB41A6" w:rsidRPr="00EB41A6">
        <w:rPr>
          <w:rFonts w:hint="eastAsia"/>
        </w:rPr>
        <w:t>通常需要能够在相同物理数据的表格和图表视图</w:t>
      </w:r>
      <w:r w:rsidR="005E3AE5">
        <w:rPr>
          <w:rFonts w:hint="eastAsia"/>
        </w:rPr>
        <w:t>之间移动，并利用每个视图的属性来轻松高效地表达计算。但是，现有</w:t>
      </w:r>
      <w:r w:rsidR="005E3AE5">
        <w:rPr>
          <w:rFonts w:hint="eastAsia"/>
        </w:rPr>
        <w:t>GraphLab</w:t>
      </w:r>
      <w:r w:rsidR="005E3AE5">
        <w:rPr>
          <w:rFonts w:hint="eastAsia"/>
        </w:rPr>
        <w:t>图形分析管道组成图</w:t>
      </w:r>
      <w:r w:rsidR="00EB41A6" w:rsidRPr="00EB41A6">
        <w:rPr>
          <w:rFonts w:hint="eastAsia"/>
        </w:rPr>
        <w:t>并行</w:t>
      </w:r>
      <w:r w:rsidR="005E3AE5">
        <w:rPr>
          <w:rFonts w:hint="eastAsia"/>
        </w:rPr>
        <w:t>处理</w:t>
      </w:r>
      <w:r w:rsidR="00EB41A6" w:rsidRPr="00EB41A6">
        <w:rPr>
          <w:rFonts w:hint="eastAsia"/>
        </w:rPr>
        <w:t>和数据并行系统，导致大量的数据移动和重复</w:t>
      </w:r>
      <w:r w:rsidR="005E3AE5">
        <w:rPr>
          <w:rFonts w:hint="eastAsia"/>
        </w:rPr>
        <w:t>，导致了</w:t>
      </w:r>
      <w:r w:rsidR="00EB41A6" w:rsidRPr="00EB41A6">
        <w:rPr>
          <w:rFonts w:hint="eastAsia"/>
        </w:rPr>
        <w:t>复杂的编程模型</w:t>
      </w:r>
      <w:r w:rsidR="00CC79E3">
        <w:rPr>
          <w:rFonts w:hint="eastAsia"/>
        </w:rPr>
        <w:t>（</w:t>
      </w:r>
      <w:r w:rsidR="00CC79E3">
        <w:fldChar w:fldCharType="begin"/>
      </w:r>
      <w:r w:rsidR="00CC79E3">
        <w:instrText xml:space="preserve"> </w:instrText>
      </w:r>
      <w:r w:rsidR="00CC79E3">
        <w:rPr>
          <w:rFonts w:hint="eastAsia"/>
        </w:rPr>
        <w:instrText>REF _Ref37233086 \h</w:instrText>
      </w:r>
      <w:r w:rsidR="00CC79E3">
        <w:instrText xml:space="preserve"> </w:instrText>
      </w:r>
      <w:r w:rsidR="00CC79E3">
        <w:fldChar w:fldCharType="separate"/>
      </w:r>
      <w:r w:rsidR="00975E9B">
        <w:rPr>
          <w:rFonts w:hint="eastAsia"/>
        </w:rPr>
        <w:t>图例</w:t>
      </w:r>
      <w:r w:rsidR="00975E9B">
        <w:rPr>
          <w:rFonts w:hint="eastAsia"/>
        </w:rPr>
        <w:t xml:space="preserve"> </w:t>
      </w:r>
      <w:r w:rsidR="00975E9B">
        <w:rPr>
          <w:noProof/>
        </w:rPr>
        <w:t>4</w:t>
      </w:r>
      <w:r w:rsidR="00975E9B">
        <w:noBreakHyphen/>
      </w:r>
      <w:r w:rsidR="00975E9B">
        <w:rPr>
          <w:noProof/>
        </w:rPr>
        <w:t>6</w:t>
      </w:r>
      <w:r w:rsidR="00CC79E3">
        <w:fldChar w:fldCharType="end"/>
      </w:r>
      <w:r w:rsidR="00CC79E3">
        <w:rPr>
          <w:rFonts w:hint="eastAsia"/>
        </w:rPr>
        <w:t>）</w:t>
      </w:r>
      <w:r w:rsidR="00EB41A6" w:rsidRPr="00EB41A6">
        <w:rPr>
          <w:rFonts w:hint="eastAsia"/>
        </w:rPr>
        <w:t>。</w:t>
      </w:r>
    </w:p>
    <w:p w14:paraId="40C3889A" w14:textId="4C8F8CDC" w:rsidR="00EB41A6" w:rsidRDefault="00EB41A6" w:rsidP="00EB41A6">
      <w:pPr>
        <w:ind w:firstLine="420"/>
        <w:jc w:val="center"/>
      </w:pPr>
      <w:r>
        <w:rPr>
          <w:noProof/>
        </w:rPr>
        <w:drawing>
          <wp:inline distT="0" distB="0" distL="0" distR="0" wp14:anchorId="334A0C0E" wp14:editId="6A17F99B">
            <wp:extent cx="3965465" cy="2621624"/>
            <wp:effectExtent l="0" t="0" r="0" b="0"/>
            <wp:docPr id="48" name="图片 48" descr="Graph Analytic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Graph Analytics Pipeline"/>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983051" cy="2633251"/>
                    </a:xfrm>
                    <a:prstGeom prst="rect">
                      <a:avLst/>
                    </a:prstGeom>
                    <a:noFill/>
                    <a:ln>
                      <a:noFill/>
                    </a:ln>
                  </pic:spPr>
                </pic:pic>
              </a:graphicData>
            </a:graphic>
          </wp:inline>
        </w:drawing>
      </w:r>
    </w:p>
    <w:p w14:paraId="3A1BC4EA" w14:textId="42BC77A4" w:rsidR="003A5C9F" w:rsidRDefault="00441E73" w:rsidP="00441E73">
      <w:pPr>
        <w:pStyle w:val="Caption"/>
      </w:pPr>
      <w:bookmarkStart w:id="7" w:name="_Ref37233086"/>
      <w:r>
        <w:rPr>
          <w:rFonts w:hint="eastAsia"/>
        </w:rPr>
        <w:t>图例</w:t>
      </w:r>
      <w:r>
        <w:rPr>
          <w:rFonts w:hint="eastAsia"/>
        </w:rPr>
        <w:t xml:space="preserve"> </w:t>
      </w:r>
      <w:r w:rsidR="00BE7A1B">
        <w:fldChar w:fldCharType="begin"/>
      </w:r>
      <w:r w:rsidR="00BE7A1B">
        <w:instrText xml:space="preserve"> </w:instrText>
      </w:r>
      <w:r w:rsidR="00BE7A1B">
        <w:rPr>
          <w:rFonts w:hint="eastAsia"/>
        </w:rPr>
        <w:instrText>STYLEREF 1 \s</w:instrText>
      </w:r>
      <w:r w:rsidR="00BE7A1B">
        <w:instrText xml:space="preserve"> </w:instrText>
      </w:r>
      <w:r w:rsidR="00BE7A1B">
        <w:fldChar w:fldCharType="separate"/>
      </w:r>
      <w:r w:rsidR="00BE7A1B">
        <w:rPr>
          <w:noProof/>
        </w:rPr>
        <w:t>4</w:t>
      </w:r>
      <w:r w:rsidR="00BE7A1B">
        <w:fldChar w:fldCharType="end"/>
      </w:r>
      <w:r w:rsidR="00BE7A1B">
        <w:noBreakHyphen/>
      </w:r>
      <w:r w:rsidR="00BE7A1B">
        <w:fldChar w:fldCharType="begin"/>
      </w:r>
      <w:r w:rsidR="00BE7A1B">
        <w:instrText xml:space="preserve"> </w:instrText>
      </w:r>
      <w:r w:rsidR="00BE7A1B">
        <w:rPr>
          <w:rFonts w:hint="eastAsia"/>
        </w:rPr>
        <w:instrText xml:space="preserve">SEQ </w:instrText>
      </w:r>
      <w:r w:rsidR="00BE7A1B">
        <w:rPr>
          <w:rFonts w:hint="eastAsia"/>
        </w:rPr>
        <w:instrText>图例</w:instrText>
      </w:r>
      <w:r w:rsidR="00BE7A1B">
        <w:rPr>
          <w:rFonts w:hint="eastAsia"/>
        </w:rPr>
        <w:instrText xml:space="preserve"> \* ARABIC \s 1</w:instrText>
      </w:r>
      <w:r w:rsidR="00BE7A1B">
        <w:instrText xml:space="preserve"> </w:instrText>
      </w:r>
      <w:r w:rsidR="00BE7A1B">
        <w:fldChar w:fldCharType="separate"/>
      </w:r>
      <w:r w:rsidR="00BE7A1B">
        <w:rPr>
          <w:noProof/>
        </w:rPr>
        <w:t>6</w:t>
      </w:r>
      <w:r w:rsidR="00BE7A1B">
        <w:fldChar w:fldCharType="end"/>
      </w:r>
      <w:bookmarkEnd w:id="7"/>
      <w:r w:rsidR="0007170C">
        <w:t xml:space="preserve"> </w:t>
      </w:r>
      <w:r w:rsidR="0083653E">
        <w:rPr>
          <w:rFonts w:hint="eastAsia"/>
        </w:rPr>
        <w:t>图的</w:t>
      </w:r>
      <w:r w:rsidR="003A5C9F">
        <w:rPr>
          <w:rFonts w:hint="eastAsia"/>
        </w:rPr>
        <w:t>分析管道</w:t>
      </w:r>
    </w:p>
    <w:p w14:paraId="6F08B0C4" w14:textId="77777777" w:rsidR="0073052B" w:rsidRDefault="0073052B" w:rsidP="0073052B">
      <w:pPr>
        <w:ind w:firstLine="420"/>
        <w:jc w:val="left"/>
      </w:pPr>
    </w:p>
    <w:p w14:paraId="38B0E41D" w14:textId="05CC788F" w:rsidR="001B7847" w:rsidRDefault="001B7847" w:rsidP="001B7847">
      <w:pPr>
        <w:ind w:firstLine="420"/>
        <w:jc w:val="left"/>
      </w:pPr>
      <w:r>
        <w:rPr>
          <w:rFonts w:hint="eastAsia"/>
        </w:rPr>
        <w:t>GraphX</w:t>
      </w:r>
      <w:r>
        <w:rPr>
          <w:rFonts w:hint="eastAsia"/>
        </w:rPr>
        <w:t>是构建于</w:t>
      </w:r>
      <w:r>
        <w:rPr>
          <w:rFonts w:hint="eastAsia"/>
        </w:rPr>
        <w:t>Spark</w:t>
      </w:r>
      <w:r>
        <w:rPr>
          <w:rFonts w:hint="eastAsia"/>
        </w:rPr>
        <w:t>上的图计算模型，</w:t>
      </w:r>
      <w:r>
        <w:rPr>
          <w:rFonts w:hint="eastAsia"/>
        </w:rPr>
        <w:t>GraphX</w:t>
      </w:r>
      <w:r>
        <w:rPr>
          <w:rFonts w:hint="eastAsia"/>
        </w:rPr>
        <w:t>利用</w:t>
      </w:r>
      <w:r>
        <w:rPr>
          <w:rFonts w:hint="eastAsia"/>
        </w:rPr>
        <w:t>Spark</w:t>
      </w:r>
      <w:r>
        <w:rPr>
          <w:rFonts w:hint="eastAsia"/>
        </w:rPr>
        <w:t>框架提供的内存缓存</w:t>
      </w:r>
      <w:r>
        <w:rPr>
          <w:rFonts w:hint="eastAsia"/>
        </w:rPr>
        <w:t>RDD</w:t>
      </w:r>
      <w:r>
        <w:rPr>
          <w:rFonts w:hint="eastAsia"/>
        </w:rPr>
        <w:t>、</w:t>
      </w:r>
      <w:r>
        <w:rPr>
          <w:rFonts w:hint="eastAsia"/>
        </w:rPr>
        <w:t>DAG</w:t>
      </w:r>
      <w:r>
        <w:rPr>
          <w:rFonts w:hint="eastAsia"/>
        </w:rPr>
        <w:t>和基于数据依赖的容错等特性，实现高效健壮的图计算框架。</w:t>
      </w:r>
      <w:r>
        <w:rPr>
          <w:rFonts w:hint="eastAsia"/>
        </w:rPr>
        <w:t>GraphX</w:t>
      </w:r>
      <w:r>
        <w:rPr>
          <w:rFonts w:hint="eastAsia"/>
        </w:rPr>
        <w:t>同样基于</w:t>
      </w:r>
      <w:r>
        <w:rPr>
          <w:rFonts w:hint="eastAsia"/>
        </w:rPr>
        <w:t>GAS</w:t>
      </w:r>
      <w:r>
        <w:rPr>
          <w:rFonts w:hint="eastAsia"/>
        </w:rPr>
        <w:t>模型，该模型将</w:t>
      </w:r>
      <w:r w:rsidR="00AB3D0D">
        <w:t>点</w:t>
      </w:r>
      <w:r>
        <w:rPr>
          <w:rFonts w:hint="eastAsia"/>
        </w:rPr>
        <w:t>分配给集群中各个节点进行存储，增大并行度，并解决真实情况下常会遇到的高出度</w:t>
      </w:r>
      <w:r w:rsidR="00AB3D0D">
        <w:t>点</w:t>
      </w:r>
      <w:r>
        <w:rPr>
          <w:rFonts w:hint="eastAsia"/>
        </w:rPr>
        <w:t>的情况，</w:t>
      </w:r>
      <w:r>
        <w:rPr>
          <w:rFonts w:hint="eastAsia"/>
        </w:rPr>
        <w:t>GraphX</w:t>
      </w:r>
      <w:r>
        <w:rPr>
          <w:rFonts w:hint="eastAsia"/>
        </w:rPr>
        <w:t>模型也是以边为中心，对点进行切割的。</w:t>
      </w:r>
    </w:p>
    <w:p w14:paraId="03B8EF36" w14:textId="4E44266F" w:rsidR="00720939" w:rsidRDefault="00720939" w:rsidP="00862C1D">
      <w:pPr>
        <w:pStyle w:val="Heading2"/>
        <w:rPr>
          <w:rFonts w:hint="eastAsia"/>
        </w:rPr>
      </w:pPr>
      <w:r>
        <w:rPr>
          <w:rFonts w:hint="eastAsia"/>
        </w:rPr>
        <w:lastRenderedPageBreak/>
        <w:t>一个例子</w:t>
      </w:r>
    </w:p>
    <w:p w14:paraId="26C0BF1E" w14:textId="0B7BA706" w:rsidR="00A36A6D" w:rsidRDefault="00E06FC0" w:rsidP="00A36A6D">
      <w:pPr>
        <w:ind w:firstLine="420"/>
        <w:rPr>
          <w:rFonts w:hint="eastAsia"/>
        </w:rPr>
      </w:pPr>
      <w:r>
        <w:rPr>
          <w:rFonts w:hint="eastAsia"/>
        </w:rPr>
        <w:t>首先，</w:t>
      </w:r>
      <w:r w:rsidR="00181D31">
        <w:rPr>
          <w:rFonts w:hint="eastAsia"/>
        </w:rPr>
        <w:t>通</w:t>
      </w:r>
      <w:r>
        <w:rPr>
          <w:rFonts w:hint="eastAsia"/>
        </w:rPr>
        <w:t>过</w:t>
      </w:r>
      <w:r w:rsidR="00181D31">
        <w:rPr>
          <w:rFonts w:hint="eastAsia"/>
        </w:rPr>
        <w:t>Spark</w:t>
      </w:r>
      <w:r w:rsidR="00181D31">
        <w:rPr>
          <w:rFonts w:hint="eastAsia"/>
        </w:rPr>
        <w:t>的交互界面</w:t>
      </w:r>
      <w:r>
        <w:rPr>
          <w:rFonts w:hint="eastAsia"/>
        </w:rPr>
        <w:t>让我</w:t>
      </w:r>
      <w:r w:rsidR="0058754D">
        <w:rPr>
          <w:rFonts w:hint="eastAsia"/>
        </w:rPr>
        <w:t>们创建一个小型的社交网络，并探索网络中不同人员之间的关系。</w:t>
      </w:r>
      <w:r>
        <w:rPr>
          <w:rFonts w:hint="eastAsia"/>
        </w:rPr>
        <w:t>工作流程是</w:t>
      </w:r>
      <w:r w:rsidR="00671697" w:rsidRPr="00671697">
        <w:rPr>
          <w:rFonts w:hint="eastAsia"/>
        </w:rPr>
        <w:t>在</w:t>
      </w:r>
      <w:r>
        <w:rPr>
          <w:rFonts w:hint="eastAsia"/>
        </w:rPr>
        <w:t>交互界面中进行操作，</w:t>
      </w:r>
      <w:r w:rsidR="00671697" w:rsidRPr="00671697">
        <w:rPr>
          <w:rFonts w:hint="eastAsia"/>
        </w:rPr>
        <w:t>需要导入</w:t>
      </w:r>
      <w:r w:rsidR="00671697" w:rsidRPr="00671697">
        <w:rPr>
          <w:rFonts w:hint="eastAsia"/>
        </w:rPr>
        <w:t>GraphX</w:t>
      </w:r>
      <w:r w:rsidR="00671697" w:rsidRPr="00671697">
        <w:rPr>
          <w:rFonts w:hint="eastAsia"/>
        </w:rPr>
        <w:t>和</w:t>
      </w:r>
      <w:r w:rsidR="00671697" w:rsidRPr="00671697">
        <w:rPr>
          <w:rFonts w:hint="eastAsia"/>
        </w:rPr>
        <w:t>RDD</w:t>
      </w:r>
      <w:r w:rsidR="0058754D">
        <w:rPr>
          <w:rFonts w:hint="eastAsia"/>
        </w:rPr>
        <w:t>包</w:t>
      </w:r>
      <w:r w:rsidR="00671697" w:rsidRPr="00671697">
        <w:rPr>
          <w:rFonts w:hint="eastAsia"/>
        </w:rPr>
        <w:t>以便我们可以调用其</w:t>
      </w:r>
      <w:r w:rsidR="00671697" w:rsidRPr="00671697">
        <w:rPr>
          <w:rFonts w:hint="eastAsia"/>
        </w:rPr>
        <w:t>API</w:t>
      </w:r>
      <w:r w:rsidR="00671697" w:rsidRPr="00671697">
        <w:rPr>
          <w:rFonts w:hint="eastAsia"/>
        </w:rPr>
        <w:t>：</w:t>
      </w:r>
    </w:p>
    <w:p w14:paraId="11F24F0E" w14:textId="77777777" w:rsidR="00777AF0" w:rsidRDefault="00777AF0" w:rsidP="00A448E0">
      <w:pPr>
        <w:pStyle w:val="a8"/>
      </w:pPr>
      <w:r>
        <w:t>scala&gt; import org.apache.spark.graphx._</w:t>
      </w:r>
    </w:p>
    <w:p w14:paraId="17CF9572" w14:textId="77777777" w:rsidR="00777AF0" w:rsidRDefault="00777AF0" w:rsidP="00A448E0">
      <w:pPr>
        <w:pStyle w:val="a8"/>
      </w:pPr>
      <w:r>
        <w:t>import org.apache.spark.graphx._</w:t>
      </w:r>
    </w:p>
    <w:p w14:paraId="11A4E339" w14:textId="77777777" w:rsidR="00777AF0" w:rsidRDefault="00777AF0" w:rsidP="00A448E0">
      <w:pPr>
        <w:pStyle w:val="a8"/>
      </w:pPr>
    </w:p>
    <w:p w14:paraId="7DADCD02" w14:textId="77777777" w:rsidR="00777AF0" w:rsidRDefault="00777AF0" w:rsidP="00A448E0">
      <w:pPr>
        <w:pStyle w:val="a8"/>
      </w:pPr>
      <w:r>
        <w:t>scala&gt; import org.apache.spark.rdd.RDD</w:t>
      </w:r>
    </w:p>
    <w:p w14:paraId="326C617C" w14:textId="0F9EB4A0" w:rsidR="00671697" w:rsidRDefault="00777AF0" w:rsidP="00A448E0">
      <w:pPr>
        <w:pStyle w:val="a8"/>
        <w:rPr>
          <w:rFonts w:hint="eastAsia"/>
        </w:rPr>
      </w:pPr>
      <w:r>
        <w:t>import org.apache.spark.rdd.RDD</w:t>
      </w:r>
    </w:p>
    <w:p w14:paraId="51185469" w14:textId="5B15BFAE" w:rsidR="00F20D3B" w:rsidRPr="00F20D3B" w:rsidRDefault="00F20D3B" w:rsidP="00F20D3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2</w:t>
      </w:r>
      <w:r w:rsidR="00A004DF">
        <w:fldChar w:fldCharType="end"/>
      </w:r>
    </w:p>
    <w:p w14:paraId="74143649" w14:textId="7A19FCDD" w:rsidR="008078C1" w:rsidRDefault="008078C1" w:rsidP="00777AF0">
      <w:pPr>
        <w:ind w:firstLine="420"/>
        <w:rPr>
          <w:rFonts w:hint="eastAsia"/>
        </w:rPr>
      </w:pPr>
      <w:r w:rsidRPr="008078C1">
        <w:rPr>
          <w:rFonts w:hint="eastAsia"/>
        </w:rPr>
        <w:t>SparkContext</w:t>
      </w:r>
      <w:r w:rsidR="0058754D">
        <w:rPr>
          <w:rFonts w:hint="eastAsia"/>
        </w:rPr>
        <w:t>可以作为</w:t>
      </w:r>
      <w:r w:rsidRPr="008078C1">
        <w:rPr>
          <w:rFonts w:hint="eastAsia"/>
        </w:rPr>
        <w:t>Spark</w:t>
      </w:r>
      <w:r w:rsidR="0058754D">
        <w:rPr>
          <w:rFonts w:hint="eastAsia"/>
        </w:rPr>
        <w:t>程序的主要入口点，</w:t>
      </w:r>
      <w:r w:rsidRPr="008078C1">
        <w:rPr>
          <w:rFonts w:hint="eastAsia"/>
        </w:rPr>
        <w:t>是在</w:t>
      </w:r>
      <w:r w:rsidRPr="008078C1">
        <w:rPr>
          <w:rFonts w:hint="eastAsia"/>
        </w:rPr>
        <w:t xml:space="preserve">Spark </w:t>
      </w:r>
      <w:r w:rsidR="0058754D">
        <w:rPr>
          <w:rFonts w:hint="eastAsia"/>
        </w:rPr>
        <w:t>交互界面中自动创建的，还提供了有用的方法来通过</w:t>
      </w:r>
      <w:r w:rsidRPr="008078C1">
        <w:rPr>
          <w:rFonts w:hint="eastAsia"/>
        </w:rPr>
        <w:t>集合创建</w:t>
      </w:r>
      <w:r w:rsidRPr="008078C1">
        <w:rPr>
          <w:rFonts w:hint="eastAsia"/>
        </w:rPr>
        <w:t>RDD</w:t>
      </w:r>
      <w:r w:rsidRPr="008078C1">
        <w:rPr>
          <w:rFonts w:hint="eastAsia"/>
        </w:rPr>
        <w:t>，</w:t>
      </w:r>
      <w:r w:rsidR="0058754D">
        <w:rPr>
          <w:rFonts w:hint="eastAsia"/>
        </w:rPr>
        <w:t>或</w:t>
      </w:r>
      <w:r w:rsidRPr="008078C1">
        <w:rPr>
          <w:rFonts w:hint="eastAsia"/>
        </w:rPr>
        <w:t>将本地或</w:t>
      </w:r>
      <w:r w:rsidRPr="008078C1">
        <w:rPr>
          <w:rFonts w:hint="eastAsia"/>
        </w:rPr>
        <w:t>Hadoop</w:t>
      </w:r>
      <w:r w:rsidRPr="008078C1">
        <w:rPr>
          <w:rFonts w:hint="eastAsia"/>
        </w:rPr>
        <w:t>文件系统中的数据加载到</w:t>
      </w:r>
      <w:r w:rsidRPr="008078C1">
        <w:rPr>
          <w:rFonts w:hint="eastAsia"/>
        </w:rPr>
        <w:t>RDD</w:t>
      </w:r>
      <w:r w:rsidR="0058754D">
        <w:rPr>
          <w:rFonts w:hint="eastAsia"/>
        </w:rPr>
        <w:t>中并将</w:t>
      </w:r>
      <w:r w:rsidRPr="008078C1">
        <w:rPr>
          <w:rFonts w:hint="eastAsia"/>
        </w:rPr>
        <w:t>输出数据保存在磁盘上。</w:t>
      </w:r>
      <w:r w:rsidR="003C007E" w:rsidRPr="003C007E">
        <w:rPr>
          <w:rFonts w:hint="eastAsia"/>
        </w:rPr>
        <w:t>在此示例中，我们将使用两个</w:t>
      </w:r>
      <w:r w:rsidR="003C007E" w:rsidRPr="003C007E">
        <w:rPr>
          <w:rFonts w:hint="eastAsia"/>
        </w:rPr>
        <w:t>CSV</w:t>
      </w:r>
      <w:r w:rsidR="003C007E" w:rsidRPr="003C007E">
        <w:rPr>
          <w:rFonts w:hint="eastAsia"/>
        </w:rPr>
        <w:t>文件</w:t>
      </w:r>
      <w:r w:rsidR="003C007E" w:rsidRPr="003C007E">
        <w:rPr>
          <w:rFonts w:hint="eastAsia"/>
        </w:rPr>
        <w:t>people.csv</w:t>
      </w:r>
      <w:r w:rsidR="003C007E" w:rsidRPr="003C007E">
        <w:rPr>
          <w:rFonts w:hint="eastAsia"/>
        </w:rPr>
        <w:t>和</w:t>
      </w:r>
      <w:r w:rsidR="003C007E" w:rsidRPr="003C007E">
        <w:rPr>
          <w:rFonts w:hint="eastAsia"/>
        </w:rPr>
        <w:t>links.csv</w:t>
      </w:r>
      <w:r w:rsidR="00457E05">
        <w:rPr>
          <w:rFonts w:hint="eastAsia"/>
        </w:rPr>
        <w:t>，</w:t>
      </w:r>
      <w:r w:rsidR="003C007E" w:rsidRPr="003C007E">
        <w:rPr>
          <w:rFonts w:hint="eastAsia"/>
        </w:rPr>
        <w:t>包含在目录</w:t>
      </w:r>
      <w:r w:rsidR="0058754D">
        <w:rPr>
          <w:rFonts w:hint="eastAsia"/>
        </w:rPr>
        <w:t>/data</w:t>
      </w:r>
      <w:r w:rsidR="0058754D">
        <w:rPr>
          <w:rFonts w:hint="eastAsia"/>
        </w:rPr>
        <w:t>中，</w:t>
      </w:r>
      <w:r w:rsidR="003C007E" w:rsidRPr="003C007E">
        <w:rPr>
          <w:rFonts w:hint="eastAsia"/>
        </w:rPr>
        <w:t>键入以下命令以将这些文件加载到</w:t>
      </w:r>
      <w:r w:rsidR="003C007E" w:rsidRPr="003C007E">
        <w:rPr>
          <w:rFonts w:hint="eastAsia"/>
        </w:rPr>
        <w:t>Spark</w:t>
      </w:r>
      <w:r w:rsidR="003C007E" w:rsidRPr="003C007E">
        <w:rPr>
          <w:rFonts w:hint="eastAsia"/>
        </w:rPr>
        <w:t>中：</w:t>
      </w:r>
    </w:p>
    <w:p w14:paraId="50C74BEB" w14:textId="77777777" w:rsidR="00A03078" w:rsidRDefault="00A03078" w:rsidP="00A448E0">
      <w:pPr>
        <w:pStyle w:val="a8"/>
      </w:pPr>
      <w:r>
        <w:t>scala&gt; val people = sc.textFile("/data/people.csv")</w:t>
      </w:r>
    </w:p>
    <w:p w14:paraId="08B85289" w14:textId="77777777" w:rsidR="00A03078" w:rsidRDefault="00A03078" w:rsidP="00A448E0">
      <w:pPr>
        <w:pStyle w:val="a8"/>
      </w:pPr>
      <w:r>
        <w:t>people: org.apache.spark.rdd.RDD[String] = /data/people.csv MapPartitionsRDD[1] at textFile at &lt;console&gt;:28</w:t>
      </w:r>
    </w:p>
    <w:p w14:paraId="22431548" w14:textId="77777777" w:rsidR="00A03078" w:rsidRDefault="00A03078" w:rsidP="00A448E0">
      <w:pPr>
        <w:pStyle w:val="a8"/>
      </w:pPr>
    </w:p>
    <w:p w14:paraId="029437E3" w14:textId="77777777" w:rsidR="00A03078" w:rsidRDefault="00A03078" w:rsidP="00A448E0">
      <w:pPr>
        <w:pStyle w:val="a8"/>
      </w:pPr>
      <w:r>
        <w:t>scala&gt; val links = sc.textFile("/data/links.csv")</w:t>
      </w:r>
    </w:p>
    <w:p w14:paraId="3DA2285A" w14:textId="0B30B2F2" w:rsidR="009021ED" w:rsidRDefault="00A03078" w:rsidP="00A448E0">
      <w:pPr>
        <w:pStyle w:val="a8"/>
        <w:rPr>
          <w:rFonts w:hint="eastAsia"/>
        </w:rPr>
      </w:pPr>
      <w:r>
        <w:t>links: org.apache.spark.rdd.RDD[String] = /data/links.csv MapPartitionsRDD[3] at textFile at &lt;console&gt;:28</w:t>
      </w:r>
    </w:p>
    <w:p w14:paraId="05E360B4" w14:textId="5B39BAD0" w:rsidR="00F20D3B" w:rsidRPr="00F20D3B" w:rsidRDefault="00F20D3B" w:rsidP="00F20D3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3</w:t>
      </w:r>
      <w:r w:rsidR="00A004DF">
        <w:fldChar w:fldCharType="end"/>
      </w:r>
    </w:p>
    <w:p w14:paraId="79C25B6B" w14:textId="0DF78BD8" w:rsidR="004E158A" w:rsidRDefault="00B325EB" w:rsidP="00777AF0">
      <w:pPr>
        <w:ind w:firstLine="420"/>
        <w:rPr>
          <w:rFonts w:hint="eastAsia"/>
        </w:rPr>
      </w:pPr>
      <w:r w:rsidRPr="00B325EB">
        <w:rPr>
          <w:rFonts w:hint="eastAsia"/>
        </w:rPr>
        <w:t>加载</w:t>
      </w:r>
      <w:r w:rsidRPr="00B325EB">
        <w:rPr>
          <w:rFonts w:hint="eastAsia"/>
        </w:rPr>
        <w:t>CSV</w:t>
      </w:r>
      <w:r w:rsidRPr="00B325EB">
        <w:rPr>
          <w:rFonts w:hint="eastAsia"/>
        </w:rPr>
        <w:t>文件</w:t>
      </w:r>
      <w:r w:rsidR="00F733EB">
        <w:rPr>
          <w:rFonts w:hint="eastAsia"/>
        </w:rPr>
        <w:t>得到</w:t>
      </w:r>
      <w:r w:rsidRPr="00B325EB">
        <w:rPr>
          <w:rFonts w:hint="eastAsia"/>
        </w:rPr>
        <w:t>两个字符串的</w:t>
      </w:r>
      <w:r w:rsidRPr="00B325EB">
        <w:rPr>
          <w:rFonts w:hint="eastAsia"/>
        </w:rPr>
        <w:t>RDD</w:t>
      </w:r>
      <w:r w:rsidR="00F733EB">
        <w:rPr>
          <w:rFonts w:hint="eastAsia"/>
        </w:rPr>
        <w:t>，</w:t>
      </w:r>
      <w:r w:rsidRPr="00B325EB">
        <w:rPr>
          <w:rFonts w:hint="eastAsia"/>
        </w:rPr>
        <w:t>要创建图</w:t>
      </w:r>
      <w:r w:rsidR="00F733EB">
        <w:rPr>
          <w:rFonts w:hint="eastAsia"/>
        </w:rPr>
        <w:t>还</w:t>
      </w:r>
      <w:r w:rsidRPr="00B325EB">
        <w:rPr>
          <w:rFonts w:hint="eastAsia"/>
        </w:rPr>
        <w:t>需要将这些字符串解析为</w:t>
      </w:r>
      <w:r w:rsidR="00AB3D0D">
        <w:t>点</w:t>
      </w:r>
      <w:r w:rsidRPr="00B325EB">
        <w:rPr>
          <w:rFonts w:hint="eastAsia"/>
        </w:rPr>
        <w:t>和边</w:t>
      </w:r>
      <w:r w:rsidR="00E8688A">
        <w:rPr>
          <w:rFonts w:hint="eastAsia"/>
        </w:rPr>
        <w:t>的</w:t>
      </w:r>
      <w:r w:rsidRPr="00B325EB">
        <w:rPr>
          <w:rFonts w:hint="eastAsia"/>
        </w:rPr>
        <w:t>集合。</w:t>
      </w:r>
      <w:r w:rsidR="00F8505C">
        <w:rPr>
          <w:rFonts w:hint="eastAsia"/>
        </w:rPr>
        <w:t>在继续之前，让我们介绍一些关键的定义和图的</w:t>
      </w:r>
      <w:r w:rsidR="004E158A" w:rsidRPr="004E158A">
        <w:rPr>
          <w:rFonts w:hint="eastAsia"/>
        </w:rPr>
        <w:t>抽象</w:t>
      </w:r>
      <w:r w:rsidR="00F8505C">
        <w:rPr>
          <w:rFonts w:hint="eastAsia"/>
        </w:rPr>
        <w:t>概念</w:t>
      </w:r>
      <w:r w:rsidR="004E158A" w:rsidRPr="004E158A">
        <w:rPr>
          <w:rFonts w:hint="eastAsia"/>
        </w:rPr>
        <w:t>。在</w:t>
      </w:r>
      <w:r w:rsidR="004E158A" w:rsidRPr="004E158A">
        <w:rPr>
          <w:rFonts w:hint="eastAsia"/>
        </w:rPr>
        <w:t>Spark</w:t>
      </w:r>
      <w:r w:rsidR="004E158A" w:rsidRPr="004E158A">
        <w:rPr>
          <w:rFonts w:hint="eastAsia"/>
        </w:rPr>
        <w:t>中，图</w:t>
      </w:r>
      <w:r w:rsidR="00AB3D0D">
        <w:rPr>
          <w:rFonts w:hint="eastAsia"/>
        </w:rPr>
        <w:t>的抽象概念是</w:t>
      </w:r>
      <w:r w:rsidR="004E158A" w:rsidRPr="004E158A">
        <w:rPr>
          <w:rFonts w:hint="eastAsia"/>
        </w:rPr>
        <w:t>由</w:t>
      </w:r>
      <w:r w:rsidR="00F8505C">
        <w:rPr>
          <w:rFonts w:hint="eastAsia"/>
        </w:rPr>
        <w:t>属性图表示</w:t>
      </w:r>
      <w:r w:rsidR="00AB3D0D">
        <w:rPr>
          <w:rFonts w:hint="eastAsia"/>
        </w:rPr>
        <w:t>的</w:t>
      </w:r>
      <w:r w:rsidR="00F8505C">
        <w:rPr>
          <w:rFonts w:hint="eastAsia"/>
        </w:rPr>
        <w:t>，</w:t>
      </w:r>
      <w:r w:rsidR="00AB3D0D">
        <w:rPr>
          <w:rFonts w:hint="eastAsia"/>
        </w:rPr>
        <w:t>属性图是在每个点和边上附加有用户定义对象，这些对象的类描述了图的属性，属性图通过</w:t>
      </w:r>
      <w:r w:rsidR="004E158A" w:rsidRPr="004E158A">
        <w:rPr>
          <w:rFonts w:hint="eastAsia"/>
        </w:rPr>
        <w:t>Graph</w:t>
      </w:r>
      <w:r w:rsidR="00AB3D0D">
        <w:rPr>
          <w:rFonts w:hint="eastAsia"/>
        </w:rPr>
        <w:t>类</w:t>
      </w:r>
      <w:r w:rsidR="004E158A" w:rsidRPr="004E158A">
        <w:rPr>
          <w:rFonts w:hint="eastAsia"/>
        </w:rPr>
        <w:t>定义为：</w:t>
      </w:r>
    </w:p>
    <w:p w14:paraId="08D90C9B" w14:textId="77777777" w:rsidR="005A2487" w:rsidRDefault="00173B8E" w:rsidP="00A448E0">
      <w:pPr>
        <w:pStyle w:val="a8"/>
        <w:rPr>
          <w:rFonts w:hint="eastAsia"/>
        </w:rPr>
      </w:pPr>
      <w:r w:rsidRPr="00173B8E">
        <w:t>class Graph[VD, ED] {</w:t>
      </w:r>
    </w:p>
    <w:p w14:paraId="6FDA9F21" w14:textId="77777777" w:rsidR="005A2487" w:rsidRDefault="00173B8E" w:rsidP="00A448E0">
      <w:pPr>
        <w:pStyle w:val="a8"/>
        <w:rPr>
          <w:rFonts w:hint="eastAsia"/>
        </w:rPr>
      </w:pPr>
      <w:r w:rsidRPr="00173B8E">
        <w:t>val vertices: VertexRDD[VD]</w:t>
      </w:r>
    </w:p>
    <w:p w14:paraId="3E2EB77F" w14:textId="77777777" w:rsidR="008E4ED0" w:rsidRDefault="00173B8E" w:rsidP="00A448E0">
      <w:pPr>
        <w:pStyle w:val="a8"/>
        <w:rPr>
          <w:rFonts w:hint="eastAsia"/>
        </w:rPr>
      </w:pPr>
      <w:r w:rsidRPr="00173B8E">
        <w:t>val edges: EdgeRDD[ED,VD]</w:t>
      </w:r>
    </w:p>
    <w:p w14:paraId="525D377C" w14:textId="53AE37C8" w:rsidR="00173B8E" w:rsidRDefault="00786F7E" w:rsidP="00786F7E">
      <w:pPr>
        <w:pStyle w:val="a8"/>
        <w:ind w:firstLineChars="0" w:firstLine="0"/>
        <w:rPr>
          <w:rFonts w:hint="eastAsia"/>
        </w:rPr>
      </w:pPr>
      <w:r>
        <w:rPr>
          <w:rFonts w:hint="eastAsia"/>
        </w:rPr>
        <w:t xml:space="preserve">    </w:t>
      </w:r>
      <w:r w:rsidR="00173B8E" w:rsidRPr="00173B8E">
        <w:t>}</w:t>
      </w:r>
    </w:p>
    <w:p w14:paraId="4934E62D" w14:textId="1D0A4F55" w:rsidR="00F20D3B" w:rsidRPr="00F20D3B" w:rsidRDefault="00F20D3B" w:rsidP="00F20D3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4</w:t>
      </w:r>
      <w:r w:rsidR="00A004DF">
        <w:fldChar w:fldCharType="end"/>
      </w:r>
    </w:p>
    <w:p w14:paraId="782D2F54" w14:textId="77A3E22E" w:rsidR="00173B8E" w:rsidRDefault="00AB3D0D" w:rsidP="00777AF0">
      <w:pPr>
        <w:ind w:firstLine="420"/>
        <w:rPr>
          <w:rFonts w:hint="eastAsia"/>
        </w:rPr>
      </w:pPr>
      <w:r w:rsidRPr="005730FC">
        <w:rPr>
          <w:rFonts w:hint="eastAsia"/>
        </w:rPr>
        <w:t>实际上，这是通过对</w:t>
      </w:r>
      <w:r w:rsidRPr="005730FC">
        <w:rPr>
          <w:rFonts w:hint="eastAsia"/>
        </w:rPr>
        <w:t>Graph</w:t>
      </w:r>
      <w:r w:rsidR="00D75DD2">
        <w:rPr>
          <w:rFonts w:hint="eastAsia"/>
        </w:rPr>
        <w:t>、</w:t>
      </w:r>
      <w:r w:rsidRPr="005730FC">
        <w:rPr>
          <w:rFonts w:hint="eastAsia"/>
        </w:rPr>
        <w:t>VertexRDD</w:t>
      </w:r>
      <w:r w:rsidRPr="005730FC">
        <w:rPr>
          <w:rFonts w:hint="eastAsia"/>
        </w:rPr>
        <w:t>和</w:t>
      </w:r>
      <w:r w:rsidRPr="005730FC">
        <w:rPr>
          <w:rFonts w:hint="eastAsia"/>
        </w:rPr>
        <w:t>EdgeRDD</w:t>
      </w:r>
      <w:r w:rsidRPr="005730FC">
        <w:rPr>
          <w:rFonts w:hint="eastAsia"/>
        </w:rPr>
        <w:t>类进行参数化</w:t>
      </w:r>
      <w:r w:rsidR="00D75DD2">
        <w:rPr>
          <w:rFonts w:hint="eastAsia"/>
        </w:rPr>
        <w:t>来定义属性图，其中的</w:t>
      </w:r>
      <w:r w:rsidR="00D75DD2">
        <w:rPr>
          <w:rFonts w:hint="eastAsia"/>
        </w:rPr>
        <w:t>VD</w:t>
      </w:r>
      <w:r w:rsidR="00D75DD2">
        <w:rPr>
          <w:rFonts w:hint="eastAsia"/>
        </w:rPr>
        <w:t>和</w:t>
      </w:r>
      <w:r w:rsidR="00D75DD2">
        <w:rPr>
          <w:rFonts w:hint="eastAsia"/>
        </w:rPr>
        <w:t>ED</w:t>
      </w:r>
      <w:r w:rsidR="00D75DD2">
        <w:rPr>
          <w:rFonts w:hint="eastAsia"/>
        </w:rPr>
        <w:t>表示点或边的属性。此外，图的每个边定义为</w:t>
      </w:r>
      <w:r w:rsidRPr="005730FC">
        <w:rPr>
          <w:rFonts w:hint="eastAsia"/>
        </w:rPr>
        <w:t>单向关系，但是任意一对</w:t>
      </w:r>
      <w:r>
        <w:t>点</w:t>
      </w:r>
      <w:r>
        <w:rPr>
          <w:rFonts w:hint="eastAsia"/>
        </w:rPr>
        <w:t>之间可以存在多个边。</w:t>
      </w:r>
      <w:r w:rsidR="00D22FF9" w:rsidRPr="00D22FF9">
        <w:rPr>
          <w:rFonts w:hint="eastAsia"/>
        </w:rPr>
        <w:t>Graph</w:t>
      </w:r>
      <w:r>
        <w:rPr>
          <w:rFonts w:hint="eastAsia"/>
        </w:rPr>
        <w:t>类提供了获取方法来访问其</w:t>
      </w:r>
      <w:r w:rsidR="00F8505C">
        <w:rPr>
          <w:rFonts w:hint="eastAsia"/>
        </w:rPr>
        <w:t>点和边</w:t>
      </w:r>
      <w:r w:rsidR="001D3395">
        <w:rPr>
          <w:rFonts w:hint="eastAsia"/>
        </w:rPr>
        <w:t>，它们被抽象为</w:t>
      </w:r>
      <w:r w:rsidR="001D3395">
        <w:rPr>
          <w:rFonts w:hint="eastAsia"/>
        </w:rPr>
        <w:t>RDD</w:t>
      </w:r>
      <w:r w:rsidR="001D3395">
        <w:rPr>
          <w:rFonts w:hint="eastAsia"/>
        </w:rPr>
        <w:t>的子类</w:t>
      </w:r>
      <w:r w:rsidR="00D22FF9" w:rsidRPr="00D22FF9">
        <w:rPr>
          <w:rFonts w:hint="eastAsia"/>
        </w:rPr>
        <w:t>VertexRDD [VD]</w:t>
      </w:r>
      <w:r w:rsidR="00D22FF9" w:rsidRPr="00D22FF9">
        <w:rPr>
          <w:rFonts w:hint="eastAsia"/>
        </w:rPr>
        <w:t>和</w:t>
      </w:r>
      <w:r w:rsidR="00D22FF9" w:rsidRPr="00D22FF9">
        <w:rPr>
          <w:rFonts w:hint="eastAsia"/>
        </w:rPr>
        <w:t>EdgeRDD [ED</w:t>
      </w:r>
      <w:r w:rsidR="00D22FF9" w:rsidRPr="00D22FF9">
        <w:rPr>
          <w:rFonts w:hint="eastAsia"/>
        </w:rPr>
        <w:t>，</w:t>
      </w:r>
      <w:r w:rsidR="00D22FF9" w:rsidRPr="00D22FF9">
        <w:rPr>
          <w:rFonts w:hint="eastAsia"/>
        </w:rPr>
        <w:t>VD]</w:t>
      </w:r>
      <w:r w:rsidR="001D3395">
        <w:rPr>
          <w:rFonts w:hint="eastAsia"/>
        </w:rPr>
        <w:t>，</w:t>
      </w:r>
      <w:r w:rsidR="00D22FF9" w:rsidRPr="00D22FF9">
        <w:rPr>
          <w:rFonts w:hint="eastAsia"/>
        </w:rPr>
        <w:t>此处的</w:t>
      </w:r>
      <w:r w:rsidR="00D22FF9" w:rsidRPr="00D22FF9">
        <w:rPr>
          <w:rFonts w:hint="eastAsia"/>
        </w:rPr>
        <w:t>VD</w:t>
      </w:r>
      <w:r w:rsidR="00D22FF9" w:rsidRPr="00D22FF9">
        <w:rPr>
          <w:rFonts w:hint="eastAsia"/>
        </w:rPr>
        <w:t>和</w:t>
      </w:r>
      <w:r w:rsidR="00D22FF9" w:rsidRPr="00D22FF9">
        <w:rPr>
          <w:rFonts w:hint="eastAsia"/>
        </w:rPr>
        <w:t>ED</w:t>
      </w:r>
      <w:r w:rsidR="001D3395">
        <w:rPr>
          <w:rFonts w:hint="eastAsia"/>
        </w:rPr>
        <w:t>为</w:t>
      </w:r>
      <w:r w:rsidR="001D3395" w:rsidRPr="00D22FF9">
        <w:rPr>
          <w:rFonts w:hint="eastAsia"/>
        </w:rPr>
        <w:t>Scala</w:t>
      </w:r>
      <w:r w:rsidR="00072532">
        <w:rPr>
          <w:rFonts w:hint="eastAsia"/>
        </w:rPr>
        <w:t>的</w:t>
      </w:r>
      <w:r w:rsidR="001D3395" w:rsidRPr="00D22FF9">
        <w:rPr>
          <w:rFonts w:hint="eastAsia"/>
        </w:rPr>
        <w:t>类型参数</w:t>
      </w:r>
      <w:r w:rsidR="00072532">
        <w:rPr>
          <w:rFonts w:hint="eastAsia"/>
        </w:rPr>
        <w:t>。在社交网络</w:t>
      </w:r>
      <w:r w:rsidR="00D22FF9" w:rsidRPr="00D22FF9">
        <w:rPr>
          <w:rFonts w:hint="eastAsia"/>
        </w:rPr>
        <w:t>示例中，这些类型的参数可以是原始类型（例如</w:t>
      </w:r>
      <w:r w:rsidR="00D22FF9" w:rsidRPr="00D22FF9">
        <w:rPr>
          <w:rFonts w:hint="eastAsia"/>
        </w:rPr>
        <w:t>String</w:t>
      </w:r>
      <w:r w:rsidR="00D22FF9" w:rsidRPr="00D22FF9">
        <w:rPr>
          <w:rFonts w:hint="eastAsia"/>
        </w:rPr>
        <w:t>），也可以是用户定义的类（例如</w:t>
      </w:r>
      <w:r w:rsidR="00D22FF9" w:rsidRPr="00D22FF9">
        <w:rPr>
          <w:rFonts w:hint="eastAsia"/>
        </w:rPr>
        <w:t>Person</w:t>
      </w:r>
      <w:r w:rsidR="00072532">
        <w:rPr>
          <w:rFonts w:hint="eastAsia"/>
        </w:rPr>
        <w:t>类</w:t>
      </w:r>
      <w:r w:rsidR="00D22FF9" w:rsidRPr="00D22FF9">
        <w:rPr>
          <w:rFonts w:hint="eastAsia"/>
        </w:rPr>
        <w:t>）。重要的是要注意，</w:t>
      </w:r>
      <w:r w:rsidR="00D22FF9" w:rsidRPr="00D22FF9">
        <w:rPr>
          <w:rFonts w:hint="eastAsia"/>
        </w:rPr>
        <w:t>Spark</w:t>
      </w:r>
      <w:r w:rsidR="00072532">
        <w:rPr>
          <w:rFonts w:hint="eastAsia"/>
        </w:rPr>
        <w:t>中的属性图是有向多重图，意味着该图被允许在任意一对</w:t>
      </w:r>
      <w:r>
        <w:t>点</w:t>
      </w:r>
      <w:r w:rsidR="00072532">
        <w:rPr>
          <w:rFonts w:hint="eastAsia"/>
        </w:rPr>
        <w:t>之间具有多个边，而且每个边</w:t>
      </w:r>
      <w:r w:rsidR="001245C2">
        <w:rPr>
          <w:rFonts w:hint="eastAsia"/>
        </w:rPr>
        <w:t>是有方向的，并定义了单向关系。例如</w:t>
      </w:r>
      <w:r w:rsidR="00D22FF9" w:rsidRPr="00D22FF9">
        <w:rPr>
          <w:rFonts w:hint="eastAsia"/>
        </w:rPr>
        <w:t>这</w:t>
      </w:r>
      <w:r w:rsidR="009559D7">
        <w:rPr>
          <w:rFonts w:hint="eastAsia"/>
        </w:rPr>
        <w:t>某些</w:t>
      </w:r>
      <w:r w:rsidR="001245C2">
        <w:rPr>
          <w:rFonts w:hint="eastAsia"/>
        </w:rPr>
        <w:t>社交媒体</w:t>
      </w:r>
      <w:r w:rsidR="00D22FF9" w:rsidRPr="00D22FF9">
        <w:rPr>
          <w:rFonts w:hint="eastAsia"/>
        </w:rPr>
        <w:t>中很容易理解，用户可以关注另一个</w:t>
      </w:r>
      <w:r w:rsidR="001245C2">
        <w:rPr>
          <w:rFonts w:hint="eastAsia"/>
        </w:rPr>
        <w:t>用户，但是反之则不行</w:t>
      </w:r>
      <w:r w:rsidR="00740039">
        <w:rPr>
          <w:rFonts w:hint="eastAsia"/>
        </w:rPr>
        <w:t>；对于类似朋友关系需要建立</w:t>
      </w:r>
      <w:r w:rsidR="00D22FF9" w:rsidRPr="00D22FF9">
        <w:rPr>
          <w:rFonts w:hint="eastAsia"/>
        </w:rPr>
        <w:t>双向链接，</w:t>
      </w:r>
      <w:r w:rsidR="009559D7">
        <w:rPr>
          <w:rFonts w:hint="eastAsia"/>
        </w:rPr>
        <w:t>需要在节点之间定义两个边，分别</w:t>
      </w:r>
      <w:r w:rsidR="00C21284">
        <w:rPr>
          <w:rFonts w:hint="eastAsia"/>
        </w:rPr>
        <w:t>指向相反的方向，</w:t>
      </w:r>
      <w:r w:rsidR="00D22FF9" w:rsidRPr="00D22FF9">
        <w:rPr>
          <w:rFonts w:hint="eastAsia"/>
        </w:rPr>
        <w:t>关系</w:t>
      </w:r>
      <w:r w:rsidR="00C21284">
        <w:rPr>
          <w:rFonts w:hint="eastAsia"/>
        </w:rPr>
        <w:t>的其他</w:t>
      </w:r>
      <w:r w:rsidR="00D22FF9" w:rsidRPr="00D22FF9">
        <w:rPr>
          <w:rFonts w:hint="eastAsia"/>
        </w:rPr>
        <w:t>属性可以存储为边的属性。</w:t>
      </w:r>
    </w:p>
    <w:p w14:paraId="00A3EEC2" w14:textId="7558A427" w:rsidR="002E3652" w:rsidRDefault="00957A51" w:rsidP="002E3652">
      <w:pPr>
        <w:ind w:firstLine="420"/>
        <w:rPr>
          <w:rFonts w:hint="eastAsia"/>
        </w:rPr>
      </w:pPr>
      <w:r>
        <w:rPr>
          <w:rFonts w:hint="eastAsia"/>
        </w:rPr>
        <w:t>接下来，我们</w:t>
      </w:r>
      <w:r w:rsidR="002E3652">
        <w:rPr>
          <w:rFonts w:hint="eastAsia"/>
        </w:rPr>
        <w:t>将</w:t>
      </w:r>
      <w:r w:rsidR="002E3652">
        <w:rPr>
          <w:rFonts w:hint="eastAsia"/>
        </w:rPr>
        <w:t>RDD</w:t>
      </w:r>
      <w:r w:rsidR="002E3652">
        <w:rPr>
          <w:rFonts w:hint="eastAsia"/>
        </w:rPr>
        <w:t>转换为</w:t>
      </w:r>
      <w:r w:rsidR="002E3652">
        <w:rPr>
          <w:rFonts w:hint="eastAsia"/>
        </w:rPr>
        <w:t>VertexRDD</w:t>
      </w:r>
      <w:r w:rsidR="002E3652">
        <w:rPr>
          <w:rFonts w:hint="eastAsia"/>
        </w:rPr>
        <w:t>和</w:t>
      </w:r>
      <w:r w:rsidR="002E3652">
        <w:rPr>
          <w:rFonts w:hint="eastAsia"/>
        </w:rPr>
        <w:t>EdgeRDD</w:t>
      </w:r>
      <w:r>
        <w:rPr>
          <w:rFonts w:hint="eastAsia"/>
        </w:rPr>
        <w:t>，</w:t>
      </w:r>
      <w:r w:rsidR="002E3652">
        <w:rPr>
          <w:rFonts w:hint="eastAsia"/>
        </w:rPr>
        <w:t>回到</w:t>
      </w:r>
      <w:r>
        <w:rPr>
          <w:rFonts w:hint="eastAsia"/>
        </w:rPr>
        <w:t>上面的</w:t>
      </w:r>
      <w:r w:rsidR="002E3652">
        <w:rPr>
          <w:rFonts w:hint="eastAsia"/>
        </w:rPr>
        <w:t>示例，</w:t>
      </w:r>
      <w:r>
        <w:rPr>
          <w:rFonts w:hint="eastAsia"/>
        </w:rPr>
        <w:t>分三步构造属性图</w:t>
      </w:r>
      <w:r w:rsidR="002E3652">
        <w:rPr>
          <w:rFonts w:hint="eastAsia"/>
        </w:rPr>
        <w:t>，如下所示：</w:t>
      </w:r>
    </w:p>
    <w:p w14:paraId="2C0B343C" w14:textId="55CE1CD1" w:rsidR="002E3652" w:rsidRDefault="008E045C" w:rsidP="008E045C">
      <w:pPr>
        <w:ind w:firstLine="420"/>
        <w:rPr>
          <w:rFonts w:hint="eastAsia"/>
        </w:rPr>
      </w:pPr>
      <w:r>
        <w:rPr>
          <w:rFonts w:hint="eastAsia"/>
        </w:rPr>
        <w:t>（</w:t>
      </w:r>
      <w:r>
        <w:rPr>
          <w:rFonts w:hint="eastAsia"/>
        </w:rPr>
        <w:t>1</w:t>
      </w:r>
      <w:r>
        <w:rPr>
          <w:rFonts w:hint="eastAsia"/>
        </w:rPr>
        <w:t>）</w:t>
      </w:r>
      <w:r w:rsidR="00427C4C">
        <w:rPr>
          <w:rFonts w:hint="eastAsia"/>
        </w:rPr>
        <w:t>定义</w:t>
      </w:r>
      <w:r w:rsidR="002E3652">
        <w:rPr>
          <w:rFonts w:hint="eastAsia"/>
        </w:rPr>
        <w:t>一个案例类</w:t>
      </w:r>
      <w:r w:rsidR="002E3652">
        <w:rPr>
          <w:rFonts w:hint="eastAsia"/>
        </w:rPr>
        <w:t>Person</w:t>
      </w:r>
      <w:r w:rsidR="00120A02">
        <w:rPr>
          <w:rFonts w:hint="eastAsia"/>
        </w:rPr>
        <w:t>，</w:t>
      </w:r>
      <w:r w:rsidR="002E3652">
        <w:rPr>
          <w:rFonts w:hint="eastAsia"/>
        </w:rPr>
        <w:t>具有名称和年龄作为类参数</w:t>
      </w:r>
      <w:r w:rsidR="00CE1F7F">
        <w:rPr>
          <w:rFonts w:hint="eastAsia"/>
        </w:rPr>
        <w:t>，</w:t>
      </w:r>
      <w:r w:rsidR="002E3652">
        <w:rPr>
          <w:rFonts w:hint="eastAsia"/>
        </w:rPr>
        <w:t>以后需要对</w:t>
      </w:r>
      <w:r w:rsidR="002E3652">
        <w:rPr>
          <w:rFonts w:hint="eastAsia"/>
        </w:rPr>
        <w:t>Person</w:t>
      </w:r>
      <w:r w:rsidR="002E3652">
        <w:rPr>
          <w:rFonts w:hint="eastAsia"/>
        </w:rPr>
        <w:t>进行模式匹配时，案例类非常有用：</w:t>
      </w:r>
    </w:p>
    <w:p w14:paraId="021FCD12" w14:textId="77777777" w:rsidR="00F76FBB" w:rsidRDefault="00F76FBB" w:rsidP="00A448E0">
      <w:pPr>
        <w:pStyle w:val="a8"/>
      </w:pPr>
      <w:r>
        <w:lastRenderedPageBreak/>
        <w:t>scala&gt; case class Person(name: String, age: Int)</w:t>
      </w:r>
    </w:p>
    <w:p w14:paraId="6427CEED" w14:textId="190ACC23" w:rsidR="008E045C" w:rsidRDefault="00F76FBB" w:rsidP="00A448E0">
      <w:pPr>
        <w:pStyle w:val="a8"/>
        <w:rPr>
          <w:rFonts w:hint="eastAsia"/>
        </w:rPr>
      </w:pPr>
      <w:r>
        <w:t>defined class Person</w:t>
      </w:r>
    </w:p>
    <w:p w14:paraId="13AD6EF5" w14:textId="193E0F22" w:rsidR="00103377" w:rsidRPr="00103377" w:rsidRDefault="00856057" w:rsidP="00856057">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5</w:t>
      </w:r>
      <w:r w:rsidR="00A004DF">
        <w:fldChar w:fldCharType="end"/>
      </w:r>
    </w:p>
    <w:p w14:paraId="40FC4C3E" w14:textId="6B561439" w:rsidR="006A7542" w:rsidRDefault="002E3652" w:rsidP="002E3652">
      <w:pPr>
        <w:ind w:firstLine="420"/>
        <w:rPr>
          <w:rFonts w:hint="eastAsia"/>
        </w:rPr>
      </w:pPr>
      <w:r>
        <w:rPr>
          <w:rFonts w:hint="eastAsia"/>
        </w:rPr>
        <w:t>（</w:t>
      </w:r>
      <w:r>
        <w:rPr>
          <w:rFonts w:hint="eastAsia"/>
        </w:rPr>
        <w:t>2</w:t>
      </w:r>
      <w:r>
        <w:rPr>
          <w:rFonts w:hint="eastAsia"/>
        </w:rPr>
        <w:t>）</w:t>
      </w:r>
      <w:r w:rsidR="005B150C">
        <w:rPr>
          <w:rFonts w:hint="eastAsia"/>
        </w:rPr>
        <w:t>将</w:t>
      </w:r>
      <w:r w:rsidR="00D15247">
        <w:rPr>
          <w:rFonts w:hint="eastAsia"/>
        </w:rPr>
        <w:t>两个</w:t>
      </w:r>
      <w:r>
        <w:rPr>
          <w:rFonts w:hint="eastAsia"/>
        </w:rPr>
        <w:t>CSV</w:t>
      </w:r>
      <w:r w:rsidR="00CE1F7F">
        <w:rPr>
          <w:rFonts w:hint="eastAsia"/>
        </w:rPr>
        <w:t>文件</w:t>
      </w:r>
      <w:r w:rsidR="00D15247">
        <w:rPr>
          <w:rFonts w:hint="eastAsia"/>
        </w:rPr>
        <w:t>中</w:t>
      </w:r>
      <w:r>
        <w:rPr>
          <w:rFonts w:hint="eastAsia"/>
        </w:rPr>
        <w:t>的每一行，分别</w:t>
      </w:r>
      <w:r w:rsidR="005B150C">
        <w:rPr>
          <w:rFonts w:hint="eastAsia"/>
        </w:rPr>
        <w:t>解析为</w:t>
      </w:r>
      <w:r>
        <w:rPr>
          <w:rFonts w:hint="eastAsia"/>
        </w:rPr>
        <w:t>Person</w:t>
      </w:r>
      <w:r>
        <w:rPr>
          <w:rFonts w:hint="eastAsia"/>
        </w:rPr>
        <w:t>和</w:t>
      </w:r>
      <w:r>
        <w:rPr>
          <w:rFonts w:hint="eastAsia"/>
        </w:rPr>
        <w:t>Edge</w:t>
      </w:r>
      <w:r w:rsidR="005B150C">
        <w:rPr>
          <w:rFonts w:hint="eastAsia"/>
        </w:rPr>
        <w:t>类型的新对象</w:t>
      </w:r>
      <w:r>
        <w:rPr>
          <w:rFonts w:hint="eastAsia"/>
        </w:rPr>
        <w:t>，并</w:t>
      </w:r>
      <w:r w:rsidR="00B44F2A">
        <w:rPr>
          <w:rFonts w:hint="eastAsia"/>
        </w:rPr>
        <w:t>结果集合定义为</w:t>
      </w:r>
      <w:r>
        <w:rPr>
          <w:rFonts w:hint="eastAsia"/>
        </w:rPr>
        <w:t>RDD [</w:t>
      </w:r>
      <w:r w:rsidR="00CE1F7F">
        <w:rPr>
          <w:rFonts w:hint="eastAsia"/>
        </w:rPr>
        <w:t>(</w:t>
      </w:r>
      <w:r>
        <w:rPr>
          <w:rFonts w:hint="eastAsia"/>
        </w:rPr>
        <w:t>VertexId</w:t>
      </w:r>
      <w:r w:rsidR="00CE1F7F">
        <w:rPr>
          <w:rFonts w:hint="eastAsia"/>
        </w:rPr>
        <w:t xml:space="preserve">, </w:t>
      </w:r>
      <w:r>
        <w:rPr>
          <w:rFonts w:hint="eastAsia"/>
        </w:rPr>
        <w:t>Person</w:t>
      </w:r>
      <w:r w:rsidR="00CE1F7F">
        <w:rPr>
          <w:rFonts w:hint="eastAsia"/>
        </w:rPr>
        <w:t>)</w:t>
      </w:r>
      <w:r>
        <w:rPr>
          <w:rFonts w:hint="eastAsia"/>
        </w:rPr>
        <w:t>]</w:t>
      </w:r>
      <w:r>
        <w:rPr>
          <w:rFonts w:hint="eastAsia"/>
        </w:rPr>
        <w:t>和</w:t>
      </w:r>
      <w:r>
        <w:rPr>
          <w:rFonts w:hint="eastAsia"/>
        </w:rPr>
        <w:t>RDD [Edge [String]]</w:t>
      </w:r>
      <w:r>
        <w:rPr>
          <w:rFonts w:hint="eastAsia"/>
        </w:rPr>
        <w:t>：</w:t>
      </w:r>
    </w:p>
    <w:p w14:paraId="62EB205B" w14:textId="20E41081" w:rsidR="00EE04DA" w:rsidRDefault="004373B3" w:rsidP="00A448E0">
      <w:pPr>
        <w:pStyle w:val="a8"/>
      </w:pPr>
      <w:r>
        <w:t xml:space="preserve">scala&gt; </w:t>
      </w:r>
      <w:r w:rsidR="00EE04DA">
        <w:t>val peopleRDD: RDD[(VertexId, Person)] = people.map(_.split(',')).map(row =&gt; (row(0).toInt, Person(row(1), row(2).toInt)))</w:t>
      </w:r>
    </w:p>
    <w:p w14:paraId="16FB1BD2" w14:textId="71452A88" w:rsidR="005C2358" w:rsidRDefault="00EE04DA" w:rsidP="00A448E0">
      <w:pPr>
        <w:pStyle w:val="a8"/>
      </w:pPr>
      <w:r>
        <w:t>peopleRDD: org.apache.spark.rdd.RDD[(org.apache.spark.graphx.VertexId, Person)] = MapPartitionsRDD[5] at map at &lt;console&gt;:31</w:t>
      </w:r>
    </w:p>
    <w:p w14:paraId="116B3B89" w14:textId="2D7E531C" w:rsidR="00CA26A7" w:rsidRDefault="001832B1" w:rsidP="00A448E0">
      <w:pPr>
        <w:pStyle w:val="a8"/>
      </w:pPr>
      <w:r>
        <w:t xml:space="preserve">scala&gt; </w:t>
      </w:r>
      <w:r w:rsidR="00CA26A7">
        <w:t>type Connection = String</w:t>
      </w:r>
    </w:p>
    <w:p w14:paraId="59D7ACCB" w14:textId="77777777" w:rsidR="00CA26A7" w:rsidRDefault="00CA26A7" w:rsidP="00A448E0">
      <w:pPr>
        <w:pStyle w:val="a8"/>
      </w:pPr>
      <w:r>
        <w:t>defined type alias Connection</w:t>
      </w:r>
    </w:p>
    <w:p w14:paraId="420CC029" w14:textId="77777777" w:rsidR="00CA26A7" w:rsidRDefault="00CA26A7" w:rsidP="00A448E0">
      <w:pPr>
        <w:pStyle w:val="a8"/>
      </w:pPr>
    </w:p>
    <w:p w14:paraId="7E34CB9E" w14:textId="0565F8DF" w:rsidR="00CA26A7" w:rsidRDefault="00072532" w:rsidP="00A448E0">
      <w:pPr>
        <w:pStyle w:val="a8"/>
      </w:pPr>
      <w:r>
        <w:t xml:space="preserve">scala&gt; </w:t>
      </w:r>
      <w:r w:rsidR="00CA26A7">
        <w:t>val linksRDD: RDD[Edge[Connection]] = links.map(_.split(',')).map(row =&gt; Edge(row(0).toInt, row(1).toInt, row(2)))</w:t>
      </w:r>
    </w:p>
    <w:p w14:paraId="680BB7A2" w14:textId="4A746DB9" w:rsidR="0093428A" w:rsidRDefault="00CA26A7" w:rsidP="00A448E0">
      <w:pPr>
        <w:pStyle w:val="a8"/>
        <w:rPr>
          <w:rFonts w:hint="eastAsia"/>
        </w:rPr>
      </w:pPr>
      <w:r>
        <w:t>linksRDD: org.apache.spark.rdd.RDD[org.apache.spark.graphx.Edge[Connection]] = MapPartitionsRDD[7] at map at &lt;console&gt;:31</w:t>
      </w:r>
    </w:p>
    <w:p w14:paraId="5D4CF8DD" w14:textId="69D8BEDF" w:rsidR="00856057" w:rsidRPr="00856057" w:rsidRDefault="00856057" w:rsidP="00856057">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6</w:t>
      </w:r>
      <w:r w:rsidR="00A004DF">
        <w:fldChar w:fldCharType="end"/>
      </w:r>
    </w:p>
    <w:p w14:paraId="168AB609" w14:textId="77777777" w:rsidR="00194BCF" w:rsidRDefault="00B44F2A" w:rsidP="00CA26A7">
      <w:pPr>
        <w:ind w:firstLine="420"/>
        <w:rPr>
          <w:rFonts w:hint="eastAsia"/>
        </w:rPr>
      </w:pPr>
      <w:r>
        <w:rPr>
          <w:rFonts w:hint="eastAsia"/>
        </w:rPr>
        <w:t>在</w:t>
      </w:r>
      <w:r w:rsidRPr="00AC147A">
        <w:rPr>
          <w:rFonts w:hint="eastAsia"/>
        </w:rPr>
        <w:t>GraphX</w:t>
      </w:r>
      <w:r w:rsidRPr="00AC147A">
        <w:rPr>
          <w:rFonts w:hint="eastAsia"/>
        </w:rPr>
        <w:t>中</w:t>
      </w:r>
      <w:r>
        <w:rPr>
          <w:rFonts w:hint="eastAsia"/>
        </w:rPr>
        <w:t>，</w:t>
      </w:r>
      <w:r w:rsidR="00AC147A" w:rsidRPr="00AC147A">
        <w:rPr>
          <w:rFonts w:hint="eastAsia"/>
        </w:rPr>
        <w:t>VertexId</w:t>
      </w:r>
      <w:r>
        <w:rPr>
          <w:rFonts w:hint="eastAsia"/>
        </w:rPr>
        <w:t>定义为</w:t>
      </w:r>
      <w:r w:rsidR="00AC147A" w:rsidRPr="00AC147A">
        <w:rPr>
          <w:rFonts w:hint="eastAsia"/>
        </w:rPr>
        <w:t>Long</w:t>
      </w:r>
      <w:r w:rsidR="00D52928">
        <w:rPr>
          <w:rFonts w:hint="eastAsia"/>
        </w:rPr>
        <w:t>类型</w:t>
      </w:r>
      <w:r w:rsidR="00126F67">
        <w:rPr>
          <w:rFonts w:hint="eastAsia"/>
        </w:rPr>
        <w:t>。</w:t>
      </w:r>
      <w:r w:rsidR="00AC147A" w:rsidRPr="00AC147A">
        <w:rPr>
          <w:rFonts w:hint="eastAsia"/>
        </w:rPr>
        <w:t>Edge</w:t>
      </w:r>
      <w:r w:rsidR="00AC147A" w:rsidRPr="00AC147A">
        <w:rPr>
          <w:rFonts w:hint="eastAsia"/>
        </w:rPr>
        <w:t>中定义为：</w:t>
      </w:r>
    </w:p>
    <w:p w14:paraId="6997DB76" w14:textId="15B27C27" w:rsidR="00194BCF" w:rsidRDefault="00AC147A" w:rsidP="008D7BA4">
      <w:pPr>
        <w:pStyle w:val="a8"/>
        <w:rPr>
          <w:rFonts w:hint="eastAsia"/>
        </w:rPr>
      </w:pPr>
      <w:r w:rsidRPr="00AC147A">
        <w:rPr>
          <w:rFonts w:hint="eastAsia"/>
        </w:rPr>
        <w:t>class Edge</w:t>
      </w:r>
      <w:r w:rsidR="00A61994">
        <w:rPr>
          <w:rFonts w:hint="eastAsia"/>
        </w:rPr>
        <w:t>(</w:t>
      </w:r>
      <w:r w:rsidRPr="00AC147A">
        <w:rPr>
          <w:rFonts w:hint="eastAsia"/>
        </w:rPr>
        <w:t>srcId</w:t>
      </w:r>
      <w:r w:rsidR="00A61994">
        <w:rPr>
          <w:rFonts w:hint="eastAsia"/>
        </w:rPr>
        <w:t>:</w:t>
      </w:r>
      <w:r w:rsidRPr="00AC147A">
        <w:rPr>
          <w:rFonts w:hint="eastAsia"/>
        </w:rPr>
        <w:t>VertexId</w:t>
      </w:r>
      <w:r w:rsidR="00A61994">
        <w:rPr>
          <w:rFonts w:hint="eastAsia"/>
        </w:rPr>
        <w:t xml:space="preserve">, </w:t>
      </w:r>
      <w:r w:rsidRPr="00AC147A">
        <w:rPr>
          <w:rFonts w:hint="eastAsia"/>
        </w:rPr>
        <w:t>dstId</w:t>
      </w:r>
      <w:r w:rsidR="00A61994">
        <w:rPr>
          <w:rFonts w:hint="eastAsia"/>
        </w:rPr>
        <w:t>:</w:t>
      </w:r>
      <w:r w:rsidRPr="00AC147A">
        <w:rPr>
          <w:rFonts w:hint="eastAsia"/>
        </w:rPr>
        <w:t>VertexId</w:t>
      </w:r>
      <w:r w:rsidR="00134407">
        <w:rPr>
          <w:rFonts w:hint="eastAsia"/>
        </w:rPr>
        <w:t xml:space="preserve">, </w:t>
      </w:r>
      <w:r w:rsidRPr="00AC147A">
        <w:rPr>
          <w:rFonts w:hint="eastAsia"/>
        </w:rPr>
        <w:t>attr</w:t>
      </w:r>
      <w:r w:rsidR="00A61994">
        <w:rPr>
          <w:rFonts w:hint="eastAsia"/>
        </w:rPr>
        <w:t>:</w:t>
      </w:r>
      <w:r w:rsidRPr="00AC147A">
        <w:rPr>
          <w:rFonts w:hint="eastAsia"/>
        </w:rPr>
        <w:t>ED</w:t>
      </w:r>
      <w:r w:rsidR="00A61994">
        <w:rPr>
          <w:rFonts w:hint="eastAsia"/>
        </w:rPr>
        <w:t>)</w:t>
      </w:r>
    </w:p>
    <w:p w14:paraId="6FA23FD3" w14:textId="2CC0870C" w:rsidR="00CA26A7" w:rsidRDefault="00AC147A" w:rsidP="00CA26A7">
      <w:pPr>
        <w:ind w:firstLine="420"/>
      </w:pPr>
      <w:r w:rsidRPr="00AC147A">
        <w:rPr>
          <w:rFonts w:hint="eastAsia"/>
        </w:rPr>
        <w:t>类参数</w:t>
      </w:r>
      <w:r w:rsidRPr="00AC147A">
        <w:rPr>
          <w:rFonts w:hint="eastAsia"/>
        </w:rPr>
        <w:t>srcId</w:t>
      </w:r>
      <w:r w:rsidRPr="00AC147A">
        <w:rPr>
          <w:rFonts w:hint="eastAsia"/>
        </w:rPr>
        <w:t>和</w:t>
      </w:r>
      <w:r w:rsidRPr="00AC147A">
        <w:rPr>
          <w:rFonts w:hint="eastAsia"/>
        </w:rPr>
        <w:t>dstId</w:t>
      </w:r>
      <w:r w:rsidR="00330495">
        <w:rPr>
          <w:rFonts w:hint="eastAsia"/>
        </w:rPr>
        <w:t>表示一个边的</w:t>
      </w:r>
      <w:r w:rsidR="0011159F">
        <w:rPr>
          <w:rFonts w:hint="eastAsia"/>
        </w:rPr>
        <w:t>起始点和目标</w:t>
      </w:r>
      <w:r w:rsidR="00AB3D0D">
        <w:t>点</w:t>
      </w:r>
      <w:r w:rsidR="0011159F" w:rsidRPr="00AC147A">
        <w:rPr>
          <w:rFonts w:hint="eastAsia"/>
        </w:rPr>
        <w:t>VertexId</w:t>
      </w:r>
      <w:r w:rsidRPr="00AC147A">
        <w:rPr>
          <w:rFonts w:hint="eastAsia"/>
        </w:rPr>
        <w:t>。在我们的社交网络示例中，两个人之间的链接是单向的，其属性在</w:t>
      </w:r>
      <w:r w:rsidRPr="00AC147A">
        <w:rPr>
          <w:rFonts w:hint="eastAsia"/>
        </w:rPr>
        <w:t>Connection</w:t>
      </w:r>
      <w:r w:rsidRPr="00AC147A">
        <w:rPr>
          <w:rFonts w:hint="eastAsia"/>
        </w:rPr>
        <w:t>类型的</w:t>
      </w:r>
      <w:r w:rsidRPr="00AC147A">
        <w:rPr>
          <w:rFonts w:hint="eastAsia"/>
        </w:rPr>
        <w:t>attr</w:t>
      </w:r>
      <w:r w:rsidRPr="00AC147A">
        <w:rPr>
          <w:rFonts w:hint="eastAsia"/>
        </w:rPr>
        <w:t>中进行了描述。请注意，我们将</w:t>
      </w:r>
      <w:r w:rsidRPr="00AC147A">
        <w:rPr>
          <w:rFonts w:hint="eastAsia"/>
        </w:rPr>
        <w:t>Connection</w:t>
      </w:r>
      <w:r w:rsidRPr="00AC147A">
        <w:rPr>
          <w:rFonts w:hint="eastAsia"/>
        </w:rPr>
        <w:t>定义为</w:t>
      </w:r>
      <w:r w:rsidRPr="00AC147A">
        <w:rPr>
          <w:rFonts w:hint="eastAsia"/>
        </w:rPr>
        <w:t>String</w:t>
      </w:r>
      <w:r w:rsidR="001B66F0">
        <w:rPr>
          <w:rFonts w:hint="eastAsia"/>
        </w:rPr>
        <w:t>的类型别名，为了清楚起见</w:t>
      </w:r>
      <w:r w:rsidRPr="00AC147A">
        <w:rPr>
          <w:rFonts w:hint="eastAsia"/>
        </w:rPr>
        <w:t>通常</w:t>
      </w:r>
      <w:r w:rsidR="001B66F0">
        <w:rPr>
          <w:rFonts w:hint="eastAsia"/>
        </w:rPr>
        <w:t>将</w:t>
      </w:r>
      <w:r w:rsidRPr="00AC147A">
        <w:rPr>
          <w:rFonts w:hint="eastAsia"/>
        </w:rPr>
        <w:t>Edge</w:t>
      </w:r>
      <w:r w:rsidRPr="00AC147A">
        <w:rPr>
          <w:rFonts w:hint="eastAsia"/>
        </w:rPr>
        <w:t>的类型参数赋予一个有意义的名称。</w:t>
      </w:r>
    </w:p>
    <w:p w14:paraId="0A8E6313" w14:textId="4410F339" w:rsidR="00AC147A" w:rsidRDefault="002B2D20" w:rsidP="00CA26A7">
      <w:pPr>
        <w:ind w:firstLine="420"/>
        <w:rPr>
          <w:rFonts w:hint="eastAsia"/>
        </w:rPr>
      </w:pPr>
      <w:r>
        <w:rPr>
          <w:rFonts w:hint="eastAsia"/>
        </w:rPr>
        <w:t>（</w:t>
      </w:r>
      <w:r>
        <w:rPr>
          <w:rFonts w:hint="eastAsia"/>
        </w:rPr>
        <w:t>3</w:t>
      </w:r>
      <w:r>
        <w:rPr>
          <w:rFonts w:hint="eastAsia"/>
        </w:rPr>
        <w:t>）</w:t>
      </w:r>
      <w:r w:rsidR="001B66F0" w:rsidRPr="002B2D20">
        <w:rPr>
          <w:rFonts w:hint="eastAsia"/>
        </w:rPr>
        <w:t>使用工厂方法</w:t>
      </w:r>
      <w:r w:rsidR="001B66F0" w:rsidRPr="002B2D20">
        <w:rPr>
          <w:rFonts w:hint="eastAsia"/>
        </w:rPr>
        <w:t>Graph</w:t>
      </w:r>
      <w:r w:rsidR="001B66F0">
        <w:rPr>
          <w:rFonts w:hint="eastAsia"/>
        </w:rPr>
        <w:t>()</w:t>
      </w:r>
      <w:r w:rsidR="001B66F0">
        <w:rPr>
          <w:rFonts w:hint="eastAsia"/>
        </w:rPr>
        <w:t>创建</w:t>
      </w:r>
      <w:r w:rsidRPr="002B2D20">
        <w:rPr>
          <w:rFonts w:hint="eastAsia"/>
        </w:rPr>
        <w:t>社交</w:t>
      </w:r>
      <w:r w:rsidR="001B66F0">
        <w:rPr>
          <w:rFonts w:hint="eastAsia"/>
        </w:rPr>
        <w:t>网络</w:t>
      </w:r>
      <w:r w:rsidRPr="002B2D20">
        <w:rPr>
          <w:rFonts w:hint="eastAsia"/>
        </w:rPr>
        <w:t>图，并将其命名为</w:t>
      </w:r>
      <w:r w:rsidRPr="002B2D20">
        <w:rPr>
          <w:rFonts w:hint="eastAsia"/>
        </w:rPr>
        <w:t>tinySocial</w:t>
      </w:r>
      <w:r w:rsidRPr="002B2D20">
        <w:rPr>
          <w:rFonts w:hint="eastAsia"/>
        </w:rPr>
        <w:t>：</w:t>
      </w:r>
    </w:p>
    <w:p w14:paraId="2170B773" w14:textId="359BB4FD" w:rsidR="009E0C98" w:rsidRDefault="009E0C98" w:rsidP="00A448E0">
      <w:pPr>
        <w:pStyle w:val="a8"/>
      </w:pPr>
      <w:r>
        <w:t>scala&gt; val tinySocial: Graph[Person, Connection] = Graph(peopleRDD, linksRDD)</w:t>
      </w:r>
    </w:p>
    <w:p w14:paraId="41ACC50B" w14:textId="4E25F69B" w:rsidR="002B2D20" w:rsidRDefault="009E0C98" w:rsidP="00A448E0">
      <w:pPr>
        <w:pStyle w:val="a8"/>
        <w:rPr>
          <w:rFonts w:hint="eastAsia"/>
        </w:rPr>
      </w:pPr>
      <w:r>
        <w:t xml:space="preserve">tinySocial: org.apache.spark.graphx.Graph[Person,Connection] = </w:t>
      </w:r>
      <w:hyperlink r:id="rId18" w:history="1">
        <w:r w:rsidR="00856057" w:rsidRPr="00DC29FC">
          <w:rPr>
            <w:rStyle w:val="Hyperlink"/>
          </w:rPr>
          <w:t>org.apache.spark.graphx.impl.GraphImpl@2dfc833b</w:t>
        </w:r>
      </w:hyperlink>
    </w:p>
    <w:p w14:paraId="4F2522E0" w14:textId="677106F1" w:rsidR="00856057" w:rsidRPr="00856057" w:rsidRDefault="00856057" w:rsidP="00856057">
      <w:pPr>
        <w:pStyle w:val="Caption"/>
        <w:rPr>
          <w:rFonts w:hint="eastAsia"/>
        </w:rPr>
      </w:pPr>
      <w:bookmarkStart w:id="8" w:name="_Ref37666584"/>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7</w:t>
      </w:r>
      <w:r w:rsidR="00A004DF">
        <w:fldChar w:fldCharType="end"/>
      </w:r>
      <w:bookmarkEnd w:id="8"/>
    </w:p>
    <w:p w14:paraId="04111A25" w14:textId="2696BDD2" w:rsidR="00A32F62" w:rsidRDefault="005D1DB5" w:rsidP="00CA26A7">
      <w:pPr>
        <w:ind w:firstLine="420"/>
        <w:rPr>
          <w:rFonts w:hint="eastAsia"/>
        </w:rPr>
      </w:pPr>
      <w:r w:rsidRPr="005D1DB5">
        <w:rPr>
          <w:rFonts w:hint="eastAsia"/>
        </w:rPr>
        <w:t>关于此构造函数，有两点需要注意。</w:t>
      </w:r>
      <w:r w:rsidR="009E7177">
        <w:rPr>
          <w:rFonts w:hint="eastAsia"/>
        </w:rPr>
        <w:t>前面我们说过</w:t>
      </w:r>
      <w:r w:rsidRPr="005D1DB5">
        <w:rPr>
          <w:rFonts w:hint="eastAsia"/>
        </w:rPr>
        <w:t>图的成员</w:t>
      </w:r>
      <w:r w:rsidR="00AB3D0D">
        <w:t>点</w:t>
      </w:r>
      <w:r w:rsidR="009E7177">
        <w:rPr>
          <w:rFonts w:hint="eastAsia"/>
        </w:rPr>
        <w:t>和边</w:t>
      </w:r>
      <w:r w:rsidRPr="005D1DB5">
        <w:rPr>
          <w:rFonts w:hint="eastAsia"/>
        </w:rPr>
        <w:t>是</w:t>
      </w:r>
      <w:r w:rsidRPr="005D1DB5">
        <w:rPr>
          <w:rFonts w:hint="eastAsia"/>
        </w:rPr>
        <w:t>VertexRDD [VD]</w:t>
      </w:r>
      <w:r w:rsidRPr="005D1DB5">
        <w:rPr>
          <w:rFonts w:hint="eastAsia"/>
        </w:rPr>
        <w:t>和</w:t>
      </w:r>
      <w:r w:rsidRPr="005D1DB5">
        <w:rPr>
          <w:rFonts w:hint="eastAsia"/>
        </w:rPr>
        <w:t>Ed</w:t>
      </w:r>
      <w:r w:rsidR="00D97BF3">
        <w:rPr>
          <w:rFonts w:hint="eastAsia"/>
        </w:rPr>
        <w:t>geRDD</w:t>
      </w:r>
      <w:r w:rsidRPr="005D1DB5">
        <w:rPr>
          <w:rFonts w:hint="eastAsia"/>
        </w:rPr>
        <w:t>[ED</w:t>
      </w:r>
      <w:r w:rsidRPr="005D1DB5">
        <w:rPr>
          <w:rFonts w:hint="eastAsia"/>
        </w:rPr>
        <w:t>，</w:t>
      </w:r>
      <w:r w:rsidRPr="005D1DB5">
        <w:rPr>
          <w:rFonts w:hint="eastAsia"/>
        </w:rPr>
        <w:t>VD]</w:t>
      </w:r>
      <w:r w:rsidR="00F42D75">
        <w:rPr>
          <w:rFonts w:hint="eastAsia"/>
        </w:rPr>
        <w:t>的实例，但是</w:t>
      </w:r>
      <w:r w:rsidRPr="005D1DB5">
        <w:rPr>
          <w:rFonts w:hint="eastAsia"/>
        </w:rPr>
        <w:t>将</w:t>
      </w:r>
      <w:r w:rsidR="00D97BF3">
        <w:rPr>
          <w:rFonts w:hint="eastAsia"/>
        </w:rPr>
        <w:t>RDD</w:t>
      </w:r>
      <w:r w:rsidRPr="005D1DB5">
        <w:rPr>
          <w:rFonts w:hint="eastAsia"/>
        </w:rPr>
        <w:t>[</w:t>
      </w:r>
      <w:r w:rsidR="00F42D75">
        <w:rPr>
          <w:rFonts w:hint="eastAsia"/>
        </w:rPr>
        <w:t>(</w:t>
      </w:r>
      <w:r w:rsidRPr="005D1DB5">
        <w:rPr>
          <w:rFonts w:hint="eastAsia"/>
        </w:rPr>
        <w:t>VertexId</w:t>
      </w:r>
      <w:r w:rsidR="00F42D75">
        <w:rPr>
          <w:rFonts w:hint="eastAsia"/>
        </w:rPr>
        <w:t xml:space="preserve">, </w:t>
      </w:r>
      <w:r w:rsidRPr="005D1DB5">
        <w:rPr>
          <w:rFonts w:hint="eastAsia"/>
        </w:rPr>
        <w:t>Person</w:t>
      </w:r>
      <w:r w:rsidR="00F42D75">
        <w:rPr>
          <w:rFonts w:hint="eastAsia"/>
        </w:rPr>
        <w:t>)</w:t>
      </w:r>
      <w:r w:rsidRPr="005D1DB5">
        <w:rPr>
          <w:rFonts w:hint="eastAsia"/>
        </w:rPr>
        <w:t>]</w:t>
      </w:r>
      <w:r w:rsidRPr="005D1DB5">
        <w:rPr>
          <w:rFonts w:hint="eastAsia"/>
        </w:rPr>
        <w:t>和</w:t>
      </w:r>
      <w:r w:rsidR="00D97BF3">
        <w:rPr>
          <w:rFonts w:hint="eastAsia"/>
        </w:rPr>
        <w:t>RDD</w:t>
      </w:r>
      <w:r w:rsidRPr="005D1DB5">
        <w:rPr>
          <w:rFonts w:hint="eastAsia"/>
        </w:rPr>
        <w:t>[Edge [Connection]]</w:t>
      </w:r>
      <w:r w:rsidR="00377A7E">
        <w:rPr>
          <w:rFonts w:hint="eastAsia"/>
        </w:rPr>
        <w:t>传递给</w:t>
      </w:r>
      <w:r w:rsidRPr="005D1DB5">
        <w:rPr>
          <w:rFonts w:hint="eastAsia"/>
        </w:rPr>
        <w:t>工厂方法</w:t>
      </w:r>
      <w:r w:rsidRPr="005D1DB5">
        <w:rPr>
          <w:rFonts w:hint="eastAsia"/>
        </w:rPr>
        <w:t>Graph</w:t>
      </w:r>
      <w:r w:rsidR="00377A7E">
        <w:rPr>
          <w:rFonts w:hint="eastAsia"/>
        </w:rPr>
        <w:t>()</w:t>
      </w:r>
      <w:r w:rsidR="00D97BF3">
        <w:rPr>
          <w:rFonts w:hint="eastAsia"/>
        </w:rPr>
        <w:t>，这</w:t>
      </w:r>
      <w:r w:rsidRPr="005D1DB5">
        <w:rPr>
          <w:rFonts w:hint="eastAsia"/>
        </w:rPr>
        <w:t>是因为</w:t>
      </w:r>
      <w:r w:rsidR="00D97BF3">
        <w:rPr>
          <w:rFonts w:hint="eastAsia"/>
        </w:rPr>
        <w:t>VertexRDD</w:t>
      </w:r>
      <w:r w:rsidRPr="005D1DB5">
        <w:rPr>
          <w:rFonts w:hint="eastAsia"/>
        </w:rPr>
        <w:t>[VD]</w:t>
      </w:r>
      <w:r w:rsidRPr="005D1DB5">
        <w:rPr>
          <w:rFonts w:hint="eastAsia"/>
        </w:rPr>
        <w:t>和</w:t>
      </w:r>
      <w:r w:rsidR="00D97BF3">
        <w:rPr>
          <w:rFonts w:hint="eastAsia"/>
        </w:rPr>
        <w:t>EdgeRDD</w:t>
      </w:r>
      <w:r w:rsidRPr="005D1DB5">
        <w:rPr>
          <w:rFonts w:hint="eastAsia"/>
        </w:rPr>
        <w:t>[ED</w:t>
      </w:r>
      <w:r w:rsidR="00D97BF3">
        <w:rPr>
          <w:rFonts w:hint="eastAsia"/>
        </w:rPr>
        <w:t xml:space="preserve">, </w:t>
      </w:r>
      <w:r w:rsidRPr="005D1DB5">
        <w:rPr>
          <w:rFonts w:hint="eastAsia"/>
        </w:rPr>
        <w:t>VD]</w:t>
      </w:r>
      <w:r w:rsidRPr="005D1DB5">
        <w:rPr>
          <w:rFonts w:hint="eastAsia"/>
        </w:rPr>
        <w:t>分别是</w:t>
      </w:r>
      <w:r w:rsidR="00135366">
        <w:rPr>
          <w:rFonts w:hint="eastAsia"/>
        </w:rPr>
        <w:t>RDD</w:t>
      </w:r>
      <w:r w:rsidRPr="005D1DB5">
        <w:rPr>
          <w:rFonts w:hint="eastAsia"/>
        </w:rPr>
        <w:t>[</w:t>
      </w:r>
      <w:r w:rsidR="00135366">
        <w:rPr>
          <w:rFonts w:hint="eastAsia"/>
        </w:rPr>
        <w:t>(</w:t>
      </w:r>
      <w:r w:rsidRPr="005D1DB5">
        <w:rPr>
          <w:rFonts w:hint="eastAsia"/>
        </w:rPr>
        <w:t>VertexId</w:t>
      </w:r>
      <w:r w:rsidR="00135366">
        <w:rPr>
          <w:rFonts w:hint="eastAsia"/>
        </w:rPr>
        <w:t xml:space="preserve">, </w:t>
      </w:r>
      <w:r w:rsidRPr="005D1DB5">
        <w:rPr>
          <w:rFonts w:hint="eastAsia"/>
        </w:rPr>
        <w:t>Person</w:t>
      </w:r>
      <w:r w:rsidR="00135366">
        <w:rPr>
          <w:rFonts w:hint="eastAsia"/>
        </w:rPr>
        <w:t>)</w:t>
      </w:r>
      <w:r w:rsidRPr="005D1DB5">
        <w:rPr>
          <w:rFonts w:hint="eastAsia"/>
        </w:rPr>
        <w:t>]</w:t>
      </w:r>
      <w:r w:rsidRPr="005D1DB5">
        <w:rPr>
          <w:rFonts w:hint="eastAsia"/>
        </w:rPr>
        <w:t>和</w:t>
      </w:r>
      <w:r w:rsidR="00135366">
        <w:rPr>
          <w:rFonts w:hint="eastAsia"/>
        </w:rPr>
        <w:t>RDD</w:t>
      </w:r>
      <w:r w:rsidRPr="005D1DB5">
        <w:rPr>
          <w:rFonts w:hint="eastAsia"/>
        </w:rPr>
        <w:t>[Edge [Connection]]</w:t>
      </w:r>
      <w:r w:rsidRPr="005D1DB5">
        <w:rPr>
          <w:rFonts w:hint="eastAsia"/>
        </w:rPr>
        <w:t>的子类。</w:t>
      </w:r>
      <w:r w:rsidRPr="005D1DB5">
        <w:rPr>
          <w:rFonts w:hint="eastAsia"/>
        </w:rPr>
        <w:t xml:space="preserve"> </w:t>
      </w:r>
      <w:r w:rsidRPr="005D1DB5">
        <w:rPr>
          <w:rFonts w:hint="eastAsia"/>
        </w:rPr>
        <w:t>另外，</w:t>
      </w:r>
      <w:r w:rsidR="007B25E9">
        <w:rPr>
          <w:rFonts w:hint="eastAsia"/>
        </w:rPr>
        <w:t>VertexRDD</w:t>
      </w:r>
      <w:r w:rsidRPr="005D1DB5">
        <w:rPr>
          <w:rFonts w:hint="eastAsia"/>
        </w:rPr>
        <w:t>[VD]</w:t>
      </w:r>
      <w:r w:rsidRPr="005D1DB5">
        <w:rPr>
          <w:rFonts w:hint="eastAsia"/>
        </w:rPr>
        <w:t>增加了</w:t>
      </w:r>
      <w:r w:rsidR="00B60D2B">
        <w:rPr>
          <w:rFonts w:hint="eastAsia"/>
        </w:rPr>
        <w:t>一个约束，</w:t>
      </w:r>
      <w:r w:rsidRPr="005D1DB5">
        <w:rPr>
          <w:rFonts w:hint="eastAsia"/>
        </w:rPr>
        <w:t>VertexID</w:t>
      </w:r>
      <w:r w:rsidR="00B60D2B">
        <w:rPr>
          <w:rFonts w:hint="eastAsia"/>
        </w:rPr>
        <w:t>仅仅发生一次</w:t>
      </w:r>
      <w:r w:rsidR="00D42519">
        <w:rPr>
          <w:rFonts w:hint="eastAsia"/>
        </w:rPr>
        <w:t>，表示</w:t>
      </w:r>
      <w:r w:rsidR="00267E66">
        <w:rPr>
          <w:rFonts w:hint="eastAsia"/>
        </w:rPr>
        <w:t>社交网络中的两个用户</w:t>
      </w:r>
      <w:r w:rsidRPr="005D1DB5">
        <w:rPr>
          <w:rFonts w:hint="eastAsia"/>
        </w:rPr>
        <w:t>不能具有相同的</w:t>
      </w:r>
      <w:r w:rsidR="00AB3D0D">
        <w:t>点</w:t>
      </w:r>
      <w:r w:rsidRPr="005D1DB5">
        <w:rPr>
          <w:rFonts w:hint="eastAsia"/>
        </w:rPr>
        <w:t>ID</w:t>
      </w:r>
      <w:r w:rsidRPr="005D1DB5">
        <w:rPr>
          <w:rFonts w:hint="eastAsia"/>
        </w:rPr>
        <w:t>。</w:t>
      </w:r>
      <w:r w:rsidRPr="005D1DB5">
        <w:rPr>
          <w:rFonts w:hint="eastAsia"/>
        </w:rPr>
        <w:t xml:space="preserve"> </w:t>
      </w:r>
      <w:r w:rsidRPr="005D1DB5">
        <w:rPr>
          <w:rFonts w:hint="eastAsia"/>
        </w:rPr>
        <w:t>此外，</w:t>
      </w:r>
      <w:r w:rsidRPr="005D1DB5">
        <w:rPr>
          <w:rFonts w:hint="eastAsia"/>
        </w:rPr>
        <w:t>VertexRDD [VD]</w:t>
      </w:r>
      <w:r w:rsidRPr="005D1DB5">
        <w:rPr>
          <w:rFonts w:hint="eastAsia"/>
        </w:rPr>
        <w:t>和</w:t>
      </w:r>
      <w:r w:rsidRPr="005D1DB5">
        <w:rPr>
          <w:rFonts w:hint="eastAsia"/>
        </w:rPr>
        <w:t>EdgeRDD [ED</w:t>
      </w:r>
      <w:r w:rsidR="00C31485">
        <w:rPr>
          <w:rFonts w:hint="eastAsia"/>
        </w:rPr>
        <w:t xml:space="preserve">, </w:t>
      </w:r>
      <w:r w:rsidRPr="005D1DB5">
        <w:rPr>
          <w:rFonts w:hint="eastAsia"/>
        </w:rPr>
        <w:t>VD]</w:t>
      </w:r>
      <w:r w:rsidRPr="005D1DB5">
        <w:rPr>
          <w:rFonts w:hint="eastAsia"/>
        </w:rPr>
        <w:t>提供了其他几种操作来转换</w:t>
      </w:r>
      <w:r w:rsidR="00AB3D0D">
        <w:t>点</w:t>
      </w:r>
      <w:r w:rsidR="00527904">
        <w:rPr>
          <w:rFonts w:hint="eastAsia"/>
        </w:rPr>
        <w:t>和边属性，</w:t>
      </w:r>
      <w:r w:rsidRPr="005D1DB5">
        <w:rPr>
          <w:rFonts w:hint="eastAsia"/>
        </w:rPr>
        <w:t>我们将在后面的章节中看到更多这些内容。</w:t>
      </w:r>
      <w:r w:rsidR="008E3D00" w:rsidRPr="008E3D00">
        <w:rPr>
          <w:rFonts w:hint="eastAsia"/>
        </w:rPr>
        <w:t>最后，我们将通过</w:t>
      </w:r>
      <w:r w:rsidR="008D287A">
        <w:rPr>
          <w:rFonts w:hint="eastAsia"/>
        </w:rPr>
        <w:t>collect()</w:t>
      </w:r>
      <w:r w:rsidR="008D287A">
        <w:rPr>
          <w:rFonts w:hint="eastAsia"/>
        </w:rPr>
        <w:t>方法</w:t>
      </w:r>
      <w:r w:rsidR="008E3D00" w:rsidRPr="008E3D00">
        <w:rPr>
          <w:rFonts w:hint="eastAsia"/>
        </w:rPr>
        <w:t>来查看网络中的</w:t>
      </w:r>
      <w:r w:rsidR="00AB3D0D">
        <w:t>点</w:t>
      </w:r>
      <w:r w:rsidR="008E3D00" w:rsidRPr="008E3D00">
        <w:rPr>
          <w:rFonts w:hint="eastAsia"/>
        </w:rPr>
        <w:t>和边：</w:t>
      </w:r>
    </w:p>
    <w:p w14:paraId="7C323C6F" w14:textId="27E097F3" w:rsidR="00A448E0" w:rsidRDefault="00A448E0" w:rsidP="00A448E0">
      <w:pPr>
        <w:pStyle w:val="a8"/>
      </w:pPr>
      <w:r>
        <w:t>scala&gt; tinySocial.vertices.collect()</w:t>
      </w:r>
    </w:p>
    <w:p w14:paraId="2E456456" w14:textId="77777777" w:rsidR="00A448E0" w:rsidRDefault="00A448E0" w:rsidP="00A448E0">
      <w:pPr>
        <w:pStyle w:val="a8"/>
      </w:pPr>
      <w:r>
        <w:t>res0: Array[(org.apache.spark.graphx.VertexId, Person)] = Array((4,Person(Dave,25)), (6,Person(Faith,21)), (8,Person(Harvey,47)), (2,Person(Bob,18)), (1,Person(Alice,20)), (3,Person(Charlie,30)), (7,Person(George,34)), (9,Person(Ivy,21)), (5,Person(Eve,30)))</w:t>
      </w:r>
    </w:p>
    <w:p w14:paraId="37271461" w14:textId="77777777" w:rsidR="00A448E0" w:rsidRDefault="00A448E0" w:rsidP="00A448E0">
      <w:pPr>
        <w:pStyle w:val="a8"/>
      </w:pPr>
    </w:p>
    <w:p w14:paraId="71459E9C" w14:textId="134B1A4C" w:rsidR="00A448E0" w:rsidRDefault="00A448E0" w:rsidP="00A448E0">
      <w:pPr>
        <w:pStyle w:val="a8"/>
      </w:pPr>
      <w:r>
        <w:t>scala&gt; tinySocial.edges.collect()</w:t>
      </w:r>
    </w:p>
    <w:p w14:paraId="05763BA3" w14:textId="16E2AA8E" w:rsidR="008E3D00" w:rsidRDefault="00A448E0" w:rsidP="00A448E0">
      <w:pPr>
        <w:pStyle w:val="a8"/>
        <w:rPr>
          <w:rFonts w:hint="eastAsia"/>
        </w:rPr>
      </w:pPr>
      <w:r>
        <w:t>res1: Array[org.apache.spark.graphx.Edge[Connection]] = Array(Edge(1,2,friend), Edge(1,3,sister), Edge(2,4,brother), Edge(3,2,boss), Edge(4,5,client), Edge(1,9,friend), Edge(6,7,cousin), Edge(7,9,coworker), Edge(8,9,father))</w:t>
      </w:r>
    </w:p>
    <w:p w14:paraId="2F104238" w14:textId="02C2A98E" w:rsidR="00856057" w:rsidRPr="00856057" w:rsidRDefault="00856057" w:rsidP="00856057">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8</w:t>
      </w:r>
      <w:r w:rsidR="00A004DF">
        <w:fldChar w:fldCharType="end"/>
      </w:r>
    </w:p>
    <w:p w14:paraId="7862BA98" w14:textId="2024B537" w:rsidR="00F833D4" w:rsidRDefault="00F833D4" w:rsidP="00F833D4">
      <w:pPr>
        <w:ind w:firstLine="420"/>
        <w:rPr>
          <w:rFonts w:hint="eastAsia"/>
        </w:rPr>
      </w:pPr>
      <w:r w:rsidRPr="00F833D4">
        <w:rPr>
          <w:rFonts w:hint="eastAsia"/>
        </w:rPr>
        <w:t>现在，我们只想打印</w:t>
      </w:r>
      <w:r w:rsidR="00A6255A">
        <w:rPr>
          <w:rFonts w:hint="eastAsia"/>
        </w:rPr>
        <w:t>出</w:t>
      </w:r>
      <w:r w:rsidR="00A6255A">
        <w:t>tinySocial</w:t>
      </w:r>
      <w:r w:rsidR="00A6255A">
        <w:rPr>
          <w:rFonts w:hint="eastAsia"/>
        </w:rPr>
        <w:t>中特定的用户关系，需要定义一个关系列表</w:t>
      </w:r>
      <w:r w:rsidR="00A6255A">
        <w:t>profLinks</w:t>
      </w:r>
      <w:r w:rsidR="00A6255A">
        <w:rPr>
          <w:rFonts w:hint="eastAsia"/>
        </w:rPr>
        <w:t>：</w:t>
      </w:r>
      <w:r w:rsidR="00A6255A">
        <w:rPr>
          <w:rFonts w:hint="eastAsia"/>
        </w:rPr>
        <w:t xml:space="preserve"> </w:t>
      </w:r>
    </w:p>
    <w:p w14:paraId="4209C9B1" w14:textId="4B5CE7B6" w:rsidR="00731DC8" w:rsidRDefault="00731DC8" w:rsidP="00C023B0">
      <w:pPr>
        <w:pStyle w:val="a8"/>
      </w:pPr>
      <w:r>
        <w:t>scala&gt; val profL</w:t>
      </w:r>
      <w:r w:rsidR="00923C7F">
        <w:t>inks: List[Connection] = List("</w:t>
      </w:r>
      <w:r w:rsidR="00923C7F">
        <w:rPr>
          <w:rFonts w:hint="eastAsia"/>
        </w:rPr>
        <w:t>c</w:t>
      </w:r>
      <w:r w:rsidR="00923C7F">
        <w:t>oworker", "</w:t>
      </w:r>
      <w:r w:rsidR="00923C7F">
        <w:rPr>
          <w:rFonts w:hint="eastAsia"/>
        </w:rPr>
        <w:t>b</w:t>
      </w:r>
      <w:r w:rsidR="00923C7F">
        <w:t xml:space="preserve">oss", "employee", "client", </w:t>
      </w:r>
      <w:r w:rsidR="00923C7F">
        <w:lastRenderedPageBreak/>
        <w:t>"s</w:t>
      </w:r>
      <w:r>
        <w:t>upplier")</w:t>
      </w:r>
    </w:p>
    <w:p w14:paraId="5DABE64C" w14:textId="7045A735" w:rsidR="00CB7720" w:rsidRDefault="00731DC8" w:rsidP="00C023B0">
      <w:pPr>
        <w:pStyle w:val="a8"/>
        <w:rPr>
          <w:rFonts w:hint="eastAsia"/>
        </w:rPr>
      </w:pPr>
      <w:r>
        <w:t>prof</w:t>
      </w:r>
      <w:r w:rsidR="00923C7F">
        <w:t>Links: List[Connection] = List(coworker, boss, employee, client, s</w:t>
      </w:r>
      <w:r>
        <w:t>upplier)</w:t>
      </w:r>
    </w:p>
    <w:p w14:paraId="7AC0A86F" w14:textId="47514FF1" w:rsidR="00856057" w:rsidRPr="00856057" w:rsidRDefault="00856057" w:rsidP="00856057">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9</w:t>
      </w:r>
      <w:r w:rsidR="00A004DF">
        <w:fldChar w:fldCharType="end"/>
      </w:r>
    </w:p>
    <w:p w14:paraId="5A94492C" w14:textId="38C1A907" w:rsidR="00731DC8" w:rsidRDefault="00BA6D25" w:rsidP="00731DC8">
      <w:pPr>
        <w:ind w:firstLine="420"/>
        <w:rPr>
          <w:rFonts w:hint="eastAsia"/>
        </w:rPr>
      </w:pPr>
      <w:r>
        <w:rPr>
          <w:rFonts w:hint="eastAsia"/>
        </w:rPr>
        <w:t>我们可以通过</w:t>
      </w:r>
      <w:r>
        <w:rPr>
          <w:rFonts w:hint="eastAsia"/>
        </w:rPr>
        <w:t>filter()</w:t>
      </w:r>
      <w:r w:rsidR="00E31314">
        <w:rPr>
          <w:rFonts w:hint="eastAsia"/>
        </w:rPr>
        <w:t>方法过滤出特定关系的边，</w:t>
      </w:r>
      <w:r w:rsidR="00325CAA" w:rsidRPr="00325CAA">
        <w:rPr>
          <w:rFonts w:hint="eastAsia"/>
        </w:rPr>
        <w:t>然后遍历过滤后的边，提取相应</w:t>
      </w:r>
      <w:r w:rsidR="00AB3D0D">
        <w:t>点</w:t>
      </w:r>
      <w:r w:rsidR="00E31314">
        <w:rPr>
          <w:rFonts w:hint="eastAsia"/>
        </w:rPr>
        <w:t>的名称，并打印起始点</w:t>
      </w:r>
      <w:r w:rsidR="00325CAA" w:rsidRPr="00325CAA">
        <w:rPr>
          <w:rFonts w:hint="eastAsia"/>
        </w:rPr>
        <w:t>和目标</w:t>
      </w:r>
      <w:r w:rsidR="00AB3D0D">
        <w:t>点</w:t>
      </w:r>
      <w:r w:rsidR="00E31314">
        <w:rPr>
          <w:rFonts w:hint="eastAsia"/>
        </w:rPr>
        <w:t>之间的连接，</w:t>
      </w:r>
      <w:r w:rsidR="00325CAA" w:rsidRPr="00325CAA">
        <w:rPr>
          <w:rFonts w:hint="eastAsia"/>
        </w:rPr>
        <w:t>以下代码中</w:t>
      </w:r>
      <w:r w:rsidR="00E31314">
        <w:rPr>
          <w:rFonts w:hint="eastAsia"/>
        </w:rPr>
        <w:t>实现了这种</w:t>
      </w:r>
      <w:r w:rsidR="00325CAA" w:rsidRPr="00325CAA">
        <w:rPr>
          <w:rFonts w:hint="eastAsia"/>
        </w:rPr>
        <w:t>方法：</w:t>
      </w:r>
    </w:p>
    <w:p w14:paraId="6B1E6249" w14:textId="77777777" w:rsidR="00C7757E" w:rsidRDefault="00C7757E" w:rsidP="00C7757E">
      <w:pPr>
        <w:pStyle w:val="a8"/>
      </w:pPr>
      <w:r>
        <w:t>scala&gt; :paste</w:t>
      </w:r>
    </w:p>
    <w:p w14:paraId="07AD7A51" w14:textId="77777777" w:rsidR="00C7757E" w:rsidRDefault="00C7757E" w:rsidP="00C7757E">
      <w:pPr>
        <w:pStyle w:val="a8"/>
      </w:pPr>
      <w:r>
        <w:t>// Entering paste mode (ctrl-D to finish)</w:t>
      </w:r>
    </w:p>
    <w:p w14:paraId="253A2934" w14:textId="77777777" w:rsidR="00C7757E" w:rsidRDefault="00C7757E" w:rsidP="00C7757E">
      <w:pPr>
        <w:pStyle w:val="a8"/>
      </w:pPr>
    </w:p>
    <w:p w14:paraId="434B7713" w14:textId="77777777" w:rsidR="00C7757E" w:rsidRDefault="00C7757E" w:rsidP="00C7757E">
      <w:pPr>
        <w:pStyle w:val="a8"/>
      </w:pPr>
      <w:r>
        <w:t xml:space="preserve">   val profNetwork = tinySocial.edges.filter {</w:t>
      </w:r>
    </w:p>
    <w:p w14:paraId="4123DCCF" w14:textId="77777777" w:rsidR="00C7757E" w:rsidRDefault="00C7757E" w:rsidP="00C7757E">
      <w:pPr>
        <w:pStyle w:val="a8"/>
      </w:pPr>
      <w:r>
        <w:t xml:space="preserve">      case Edge(_, _, link) =&gt; profLinks.contains(link)</w:t>
      </w:r>
    </w:p>
    <w:p w14:paraId="17DAC0ED" w14:textId="77777777" w:rsidR="00C7757E" w:rsidRDefault="00C7757E" w:rsidP="00C7757E">
      <w:pPr>
        <w:pStyle w:val="a8"/>
        <w:rPr>
          <w:rFonts w:hint="eastAsia"/>
        </w:rPr>
      </w:pPr>
      <w:r>
        <w:t xml:space="preserve">    }</w:t>
      </w:r>
    </w:p>
    <w:p w14:paraId="3AC7F1A3" w14:textId="77777777" w:rsidR="003B12F7" w:rsidRPr="003B12F7" w:rsidRDefault="003B12F7" w:rsidP="003B12F7">
      <w:pPr>
        <w:pStyle w:val="a8"/>
        <w:rPr>
          <w:rFonts w:hint="eastAsia"/>
        </w:rPr>
      </w:pPr>
    </w:p>
    <w:p w14:paraId="3E2801C4" w14:textId="0D15FC6E" w:rsidR="00C7757E" w:rsidRDefault="003B12F7" w:rsidP="00C7757E">
      <w:pPr>
        <w:pStyle w:val="a8"/>
      </w:pPr>
      <w:r>
        <w:t xml:space="preserve">   </w:t>
      </w:r>
      <w:r w:rsidR="00C7757E">
        <w:t>for {Edge(src, dst, link) &lt;- profNetwork.collect()</w:t>
      </w:r>
    </w:p>
    <w:p w14:paraId="1FD8827D" w14:textId="77777777" w:rsidR="00C7757E" w:rsidRDefault="00C7757E" w:rsidP="00C7757E">
      <w:pPr>
        <w:pStyle w:val="a8"/>
      </w:pPr>
      <w:r>
        <w:t xml:space="preserve">         srcName = (peopleRDD.filter { case (id, person) =&gt; id == src } first)._2.name</w:t>
      </w:r>
    </w:p>
    <w:p w14:paraId="5012B76C" w14:textId="77777777" w:rsidR="00C7757E" w:rsidRDefault="00C7757E" w:rsidP="00C7757E">
      <w:pPr>
        <w:pStyle w:val="a8"/>
      </w:pPr>
      <w:r>
        <w:t xml:space="preserve">         dstName = (peopleRDD.filter { case (id, person) =&gt; id == dst } first)._2.name</w:t>
      </w:r>
    </w:p>
    <w:p w14:paraId="7913850B" w14:textId="77777777" w:rsidR="00C7757E" w:rsidRDefault="00C7757E" w:rsidP="00C7757E">
      <w:pPr>
        <w:pStyle w:val="a8"/>
      </w:pPr>
      <w:r>
        <w:t xml:space="preserve">         } println(srcName + " is a " + link + " of " + dstName)</w:t>
      </w:r>
    </w:p>
    <w:p w14:paraId="7CE3FCE4" w14:textId="77777777" w:rsidR="00C7757E" w:rsidRDefault="00C7757E" w:rsidP="00C7757E">
      <w:pPr>
        <w:pStyle w:val="a8"/>
      </w:pPr>
    </w:p>
    <w:p w14:paraId="5169A772" w14:textId="77777777" w:rsidR="00C7757E" w:rsidRDefault="00C7757E" w:rsidP="00C7757E">
      <w:pPr>
        <w:pStyle w:val="a8"/>
      </w:pPr>
      <w:r>
        <w:t>// Exiting paste mode, now interpreting.</w:t>
      </w:r>
    </w:p>
    <w:p w14:paraId="5D499A8D" w14:textId="77777777" w:rsidR="00C7757E" w:rsidRDefault="00C7757E" w:rsidP="00C7757E">
      <w:pPr>
        <w:pStyle w:val="a8"/>
      </w:pPr>
    </w:p>
    <w:p w14:paraId="6BBB00C4" w14:textId="77777777" w:rsidR="00C7757E" w:rsidRDefault="00C7757E" w:rsidP="00C7757E">
      <w:pPr>
        <w:pStyle w:val="a8"/>
      </w:pPr>
      <w:r>
        <w:t>warning: there were two feature warnings; re-run with -feature for details</w:t>
      </w:r>
    </w:p>
    <w:p w14:paraId="00194E7A" w14:textId="77777777" w:rsidR="00C7757E" w:rsidRDefault="00C7757E" w:rsidP="00C7757E">
      <w:pPr>
        <w:pStyle w:val="a8"/>
      </w:pPr>
      <w:r>
        <w:t>Charlie is a boss of Bob</w:t>
      </w:r>
    </w:p>
    <w:p w14:paraId="65E447C1" w14:textId="77777777" w:rsidR="00C7757E" w:rsidRDefault="00C7757E" w:rsidP="00C7757E">
      <w:pPr>
        <w:pStyle w:val="a8"/>
      </w:pPr>
      <w:r>
        <w:t>Dave is a client of Eve</w:t>
      </w:r>
    </w:p>
    <w:p w14:paraId="01A1A21E" w14:textId="77777777" w:rsidR="00C7757E" w:rsidRDefault="00C7757E" w:rsidP="00C7757E">
      <w:pPr>
        <w:pStyle w:val="a8"/>
      </w:pPr>
      <w:r>
        <w:t>George is a coworker of Ivy</w:t>
      </w:r>
    </w:p>
    <w:p w14:paraId="325E29E9" w14:textId="76C761E0" w:rsidR="00E26E00" w:rsidRDefault="00C7757E" w:rsidP="00C7757E">
      <w:pPr>
        <w:pStyle w:val="a8"/>
        <w:rPr>
          <w:rFonts w:hint="eastAsia"/>
        </w:rPr>
      </w:pPr>
      <w:r>
        <w:t>profNetwork: org.apache.spark.rdd.RDD[org.apache.spark.graphx.Edge[Connection]] = MapPartitionsRDD[38] at filter at &lt;pastie&gt;:35</w:t>
      </w:r>
    </w:p>
    <w:p w14:paraId="667037DA" w14:textId="5C366ADF" w:rsidR="00856057" w:rsidRPr="00856057" w:rsidRDefault="00856057" w:rsidP="00856057">
      <w:pPr>
        <w:pStyle w:val="Caption"/>
        <w:rPr>
          <w:rFonts w:hint="eastAsia"/>
        </w:rPr>
      </w:pPr>
      <w:bookmarkStart w:id="9" w:name="_Ref37618273"/>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10</w:t>
      </w:r>
      <w:r w:rsidR="00A004DF">
        <w:fldChar w:fldCharType="end"/>
      </w:r>
      <w:bookmarkEnd w:id="9"/>
    </w:p>
    <w:p w14:paraId="4A3300EF" w14:textId="2A29A775" w:rsidR="00B6346F" w:rsidRDefault="00A530B0" w:rsidP="00B6346F">
      <w:pPr>
        <w:ind w:firstLine="420"/>
        <w:rPr>
          <w:rFonts w:hint="eastAsia"/>
        </w:rPr>
      </w:pPr>
      <w:r>
        <w:fldChar w:fldCharType="begin"/>
      </w:r>
      <w:r>
        <w:instrText xml:space="preserve"> </w:instrText>
      </w:r>
      <w:r>
        <w:rPr>
          <w:rFonts w:hint="eastAsia"/>
        </w:rPr>
        <w:instrText>REF _Ref37618273 \h</w:instrText>
      </w:r>
      <w:r>
        <w:instrText xml:space="preserve"> </w:instrText>
      </w:r>
      <w:r>
        <w:fldChar w:fldCharType="separate"/>
      </w:r>
      <w:r w:rsidR="00975E9B">
        <w:rPr>
          <w:rFonts w:hint="eastAsia"/>
        </w:rPr>
        <w:t>代码</w:t>
      </w:r>
      <w:r w:rsidR="00975E9B">
        <w:rPr>
          <w:rFonts w:hint="eastAsia"/>
        </w:rPr>
        <w:t xml:space="preserve"> </w:t>
      </w:r>
      <w:r w:rsidR="00975E9B">
        <w:rPr>
          <w:noProof/>
        </w:rPr>
        <w:t>4</w:t>
      </w:r>
      <w:r w:rsidR="00975E9B">
        <w:noBreakHyphen/>
      </w:r>
      <w:r w:rsidR="00975E9B">
        <w:rPr>
          <w:noProof/>
        </w:rPr>
        <w:t>10</w:t>
      </w:r>
      <w:r>
        <w:fldChar w:fldCharType="end"/>
      </w:r>
      <w:r w:rsidR="00AB35DC" w:rsidRPr="00AB35DC">
        <w:rPr>
          <w:rFonts w:hint="eastAsia"/>
        </w:rPr>
        <w:t>有两个问题。</w:t>
      </w:r>
      <w:r w:rsidR="00EE6601">
        <w:rPr>
          <w:rFonts w:hint="eastAsia"/>
        </w:rPr>
        <w:t>首先</w:t>
      </w:r>
      <w:r w:rsidR="002C3598">
        <w:rPr>
          <w:rFonts w:hint="eastAsia"/>
        </w:rPr>
        <w:t>不是很简洁和富有表现力，其次</w:t>
      </w:r>
      <w:r w:rsidR="00AB35DC" w:rsidRPr="00AB35DC">
        <w:rPr>
          <w:rFonts w:hint="eastAsia"/>
        </w:rPr>
        <w:t>for</w:t>
      </w:r>
      <w:r w:rsidR="002E1525">
        <w:rPr>
          <w:rFonts w:hint="eastAsia"/>
        </w:rPr>
        <w:t>循环中的过滤操作</w:t>
      </w:r>
      <w:r w:rsidR="00AB35DC" w:rsidRPr="00AB35DC">
        <w:rPr>
          <w:rFonts w:hint="eastAsia"/>
        </w:rPr>
        <w:t>效率不高</w:t>
      </w:r>
      <w:r w:rsidR="002E1525">
        <w:rPr>
          <w:rFonts w:hint="eastAsia"/>
        </w:rPr>
        <w:t>，需要读取两遍图中数据</w:t>
      </w:r>
      <w:r w:rsidR="00AB35DC" w:rsidRPr="00AB35DC">
        <w:rPr>
          <w:rFonts w:hint="eastAsia"/>
        </w:rPr>
        <w:t>。</w:t>
      </w:r>
      <w:r w:rsidR="00AB35DC" w:rsidRPr="00AB35DC">
        <w:rPr>
          <w:rFonts w:hint="eastAsia"/>
        </w:rPr>
        <w:t>GraphX</w:t>
      </w:r>
      <w:r w:rsidR="00090820">
        <w:rPr>
          <w:rFonts w:hint="eastAsia"/>
        </w:rPr>
        <w:t>库提供了两种查看数据的方式：以图的方式</w:t>
      </w:r>
      <w:r w:rsidR="00AB35DC" w:rsidRPr="00AB35DC">
        <w:rPr>
          <w:rFonts w:hint="eastAsia"/>
        </w:rPr>
        <w:t>或</w:t>
      </w:r>
      <w:r w:rsidR="00090820">
        <w:rPr>
          <w:rFonts w:hint="eastAsia"/>
        </w:rPr>
        <w:t>以表的方式，</w:t>
      </w:r>
      <w:r w:rsidR="002C0107">
        <w:rPr>
          <w:rFonts w:hint="eastAsia"/>
        </w:rPr>
        <w:t>表中可以分别为</w:t>
      </w:r>
      <w:r w:rsidR="00090820">
        <w:rPr>
          <w:rFonts w:hint="eastAsia"/>
        </w:rPr>
        <w:t>边、</w:t>
      </w:r>
      <w:r w:rsidR="00AB3D0D">
        <w:t>点</w:t>
      </w:r>
      <w:r w:rsidR="002C0107">
        <w:rPr>
          <w:rFonts w:hint="eastAsia"/>
        </w:rPr>
        <w:t>或</w:t>
      </w:r>
      <w:r w:rsidR="00AB35DC" w:rsidRPr="00AB35DC">
        <w:rPr>
          <w:rFonts w:hint="eastAsia"/>
        </w:rPr>
        <w:t>三元组。</w:t>
      </w:r>
      <w:r w:rsidR="00200702">
        <w:rPr>
          <w:rFonts w:hint="eastAsia"/>
        </w:rPr>
        <w:t>对于每种方式</w:t>
      </w:r>
      <w:r w:rsidR="00AB35DC" w:rsidRPr="00AB35DC">
        <w:rPr>
          <w:rFonts w:hint="eastAsia"/>
        </w:rPr>
        <w:t>，</w:t>
      </w:r>
      <w:r w:rsidR="00200702" w:rsidRPr="00AB35DC">
        <w:rPr>
          <w:rFonts w:hint="eastAsia"/>
        </w:rPr>
        <w:t>GraphX</w:t>
      </w:r>
      <w:r w:rsidR="00200702">
        <w:rPr>
          <w:rFonts w:hint="eastAsia"/>
        </w:rPr>
        <w:t>库</w:t>
      </w:r>
      <w:r>
        <w:rPr>
          <w:rFonts w:hint="eastAsia"/>
        </w:rPr>
        <w:t>都提供了一系列丰富的</w:t>
      </w:r>
      <w:r w:rsidR="00AB35DC" w:rsidRPr="00AB35DC">
        <w:rPr>
          <w:rFonts w:hint="eastAsia"/>
        </w:rPr>
        <w:t>操作，</w:t>
      </w:r>
      <w:r>
        <w:rPr>
          <w:rFonts w:hint="eastAsia"/>
        </w:rPr>
        <w:t>并</w:t>
      </w:r>
      <w:r w:rsidR="00AB35DC" w:rsidRPr="00AB35DC">
        <w:rPr>
          <w:rFonts w:hint="eastAsia"/>
        </w:rPr>
        <w:t>进行了优化</w:t>
      </w:r>
      <w:r>
        <w:rPr>
          <w:rFonts w:hint="eastAsia"/>
        </w:rPr>
        <w:t>。我们通常可以轻松地使用预定义的图操作或算法来处理图形，例如</w:t>
      </w:r>
      <w:r w:rsidR="00AB35DC" w:rsidRPr="00AB35DC">
        <w:rPr>
          <w:rFonts w:hint="eastAsia"/>
        </w:rPr>
        <w:t>可以简化前面的代码并使之更高效，如下所示：</w:t>
      </w:r>
    </w:p>
    <w:p w14:paraId="0261EAAB" w14:textId="77777777" w:rsidR="00750633" w:rsidRDefault="00750633" w:rsidP="009A2C38">
      <w:pPr>
        <w:pStyle w:val="a8"/>
      </w:pPr>
      <w:r>
        <w:t>scala&gt; :paste</w:t>
      </w:r>
    </w:p>
    <w:p w14:paraId="01745B12" w14:textId="77777777" w:rsidR="00750633" w:rsidRDefault="00750633" w:rsidP="009A2C38">
      <w:pPr>
        <w:pStyle w:val="a8"/>
      </w:pPr>
      <w:r>
        <w:t>// Entering paste mode (ctrl-D to finish)</w:t>
      </w:r>
    </w:p>
    <w:p w14:paraId="67D676D0" w14:textId="77777777" w:rsidR="00750633" w:rsidRDefault="00750633" w:rsidP="009A2C38">
      <w:pPr>
        <w:pStyle w:val="a8"/>
      </w:pPr>
    </w:p>
    <w:p w14:paraId="13103FD3" w14:textId="77777777" w:rsidR="00A530B0" w:rsidRDefault="00750633" w:rsidP="009A2C38">
      <w:pPr>
        <w:pStyle w:val="a8"/>
        <w:rPr>
          <w:rFonts w:hint="eastAsia"/>
        </w:rPr>
      </w:pPr>
      <w:r>
        <w:t xml:space="preserve">    tinySocial.subgraph(</w:t>
      </w:r>
      <w:r w:rsidR="00B745D0" w:rsidRPr="00B745D0">
        <w:t>epred = (edge) =&gt; profLinks.contains(edge.attr)</w:t>
      </w:r>
      <w:r>
        <w:t>)</w:t>
      </w:r>
    </w:p>
    <w:p w14:paraId="29990005" w14:textId="08A421BF" w:rsidR="00750633" w:rsidRDefault="00A530B0" w:rsidP="009A2C38">
      <w:pPr>
        <w:pStyle w:val="a8"/>
      </w:pPr>
      <w:r>
        <w:rPr>
          <w:rFonts w:hint="eastAsia"/>
        </w:rPr>
        <w:t xml:space="preserve">      </w:t>
      </w:r>
      <w:r w:rsidR="00750633">
        <w:t>.triplets</w:t>
      </w:r>
    </w:p>
    <w:p w14:paraId="6DA28D37" w14:textId="77777777" w:rsidR="00750633" w:rsidRDefault="00750633" w:rsidP="009A2C38">
      <w:pPr>
        <w:pStyle w:val="a8"/>
      </w:pPr>
      <w:r>
        <w:t xml:space="preserve">      .foreach(t =&gt; println(t.srcAttr.name + " is a " + t.attr + " of " + t.dstAttr.name))</w:t>
      </w:r>
    </w:p>
    <w:p w14:paraId="1010692D" w14:textId="77777777" w:rsidR="00750633" w:rsidRDefault="00750633" w:rsidP="009A2C38">
      <w:pPr>
        <w:pStyle w:val="a8"/>
      </w:pPr>
    </w:p>
    <w:p w14:paraId="609F8FEE" w14:textId="77777777" w:rsidR="00750633" w:rsidRDefault="00750633" w:rsidP="009A2C38">
      <w:pPr>
        <w:pStyle w:val="a8"/>
        <w:rPr>
          <w:rFonts w:hint="eastAsia"/>
        </w:rPr>
      </w:pPr>
      <w:r>
        <w:t>// Exiting paste mode, now interpreting.</w:t>
      </w:r>
    </w:p>
    <w:p w14:paraId="64617A38" w14:textId="77777777" w:rsidR="00750633" w:rsidRDefault="00750633" w:rsidP="009A2C38">
      <w:pPr>
        <w:pStyle w:val="a8"/>
      </w:pPr>
    </w:p>
    <w:p w14:paraId="0A9AB19B" w14:textId="77777777" w:rsidR="00750633" w:rsidRDefault="00750633" w:rsidP="009A2C38">
      <w:pPr>
        <w:pStyle w:val="a8"/>
      </w:pPr>
      <w:r>
        <w:t>Charlie is a boss of Bob</w:t>
      </w:r>
    </w:p>
    <w:p w14:paraId="6B9C3310" w14:textId="77777777" w:rsidR="00750633" w:rsidRDefault="00750633" w:rsidP="009A2C38">
      <w:pPr>
        <w:pStyle w:val="a8"/>
      </w:pPr>
      <w:r>
        <w:t>George is a coworker of Ivy</w:t>
      </w:r>
    </w:p>
    <w:p w14:paraId="293F3FAD" w14:textId="625FF003" w:rsidR="00AB35DC" w:rsidRDefault="00750633" w:rsidP="009A2C38">
      <w:pPr>
        <w:pStyle w:val="a8"/>
        <w:rPr>
          <w:rFonts w:hint="eastAsia"/>
        </w:rPr>
      </w:pPr>
      <w:r>
        <w:t>Dave is a client of Eve</w:t>
      </w:r>
    </w:p>
    <w:p w14:paraId="1F5DE6C3" w14:textId="268ECD69" w:rsidR="00856057" w:rsidRPr="00856057" w:rsidRDefault="00856057" w:rsidP="00856057">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11</w:t>
      </w:r>
      <w:r w:rsidR="00A004DF">
        <w:fldChar w:fldCharType="end"/>
      </w:r>
    </w:p>
    <w:p w14:paraId="15877F08" w14:textId="083759A7" w:rsidR="00750633" w:rsidRPr="00B6346F" w:rsidRDefault="009A2C38" w:rsidP="00750633">
      <w:pPr>
        <w:ind w:firstLine="420"/>
        <w:rPr>
          <w:rFonts w:hint="eastAsia"/>
        </w:rPr>
      </w:pPr>
      <w:r w:rsidRPr="009A2C38">
        <w:rPr>
          <w:rFonts w:hint="eastAsia"/>
        </w:rPr>
        <w:t>我们仅使用</w:t>
      </w:r>
      <w:r w:rsidR="00A530B0">
        <w:t>subgraph</w:t>
      </w:r>
      <w:r w:rsidR="00A530B0">
        <w:rPr>
          <w:rFonts w:hint="eastAsia"/>
        </w:rPr>
        <w:t>()</w:t>
      </w:r>
      <w:r w:rsidRPr="009A2C38">
        <w:rPr>
          <w:rFonts w:hint="eastAsia"/>
        </w:rPr>
        <w:t>操作来过滤</w:t>
      </w:r>
      <w:r w:rsidR="00A530B0">
        <w:rPr>
          <w:rFonts w:hint="eastAsia"/>
        </w:rPr>
        <w:t>边，然后</w:t>
      </w:r>
      <w:r w:rsidRPr="009A2C38">
        <w:rPr>
          <w:rFonts w:hint="eastAsia"/>
        </w:rPr>
        <w:t>使用三元组视图同时访问边和</w:t>
      </w:r>
      <w:r w:rsidR="00AB3D0D">
        <w:t>点</w:t>
      </w:r>
      <w:r w:rsidRPr="009A2C38">
        <w:rPr>
          <w:rFonts w:hint="eastAsia"/>
        </w:rPr>
        <w:t>的属性</w:t>
      </w:r>
      <w:r w:rsidR="00FD0CD8">
        <w:rPr>
          <w:rFonts w:hint="eastAsia"/>
        </w:rPr>
        <w:t>，</w:t>
      </w:r>
      <w:r w:rsidRPr="009A2C38">
        <w:rPr>
          <w:rFonts w:hint="eastAsia"/>
        </w:rPr>
        <w:t>三元组运算符返回</w:t>
      </w:r>
      <w:r w:rsidRPr="009A2C38">
        <w:rPr>
          <w:rFonts w:hint="eastAsia"/>
        </w:rPr>
        <w:t>RDD</w:t>
      </w:r>
      <w:r w:rsidRPr="009A2C38">
        <w:rPr>
          <w:rFonts w:hint="eastAsia"/>
        </w:rPr>
        <w:t>为</w:t>
      </w:r>
      <w:r w:rsidRPr="009A2C38">
        <w:rPr>
          <w:rFonts w:hint="eastAsia"/>
        </w:rPr>
        <w:t>EdgeTriplet [Person</w:t>
      </w:r>
      <w:r w:rsidR="00FD0CD8">
        <w:rPr>
          <w:rFonts w:hint="eastAsia"/>
        </w:rPr>
        <w:t xml:space="preserve">, </w:t>
      </w:r>
      <w:r w:rsidRPr="009A2C38">
        <w:rPr>
          <w:rFonts w:hint="eastAsia"/>
        </w:rPr>
        <w:t>Connection]</w:t>
      </w:r>
      <w:r w:rsidRPr="009A2C38">
        <w:rPr>
          <w:rFonts w:hint="eastAsia"/>
        </w:rPr>
        <w:t>。请注意，</w:t>
      </w:r>
      <w:r w:rsidRPr="009A2C38">
        <w:rPr>
          <w:rFonts w:hint="eastAsia"/>
        </w:rPr>
        <w:t>EdgeTriplet</w:t>
      </w:r>
      <w:r w:rsidRPr="009A2C38">
        <w:rPr>
          <w:rFonts w:hint="eastAsia"/>
        </w:rPr>
        <w:t>只是</w:t>
      </w:r>
      <w:r w:rsidR="00E124E2">
        <w:rPr>
          <w:rFonts w:hint="eastAsia"/>
        </w:rPr>
        <w:t>一个别名，代表</w:t>
      </w:r>
      <w:r w:rsidR="00A862A9">
        <w:rPr>
          <w:rFonts w:hint="eastAsia"/>
        </w:rPr>
        <w:t>三元组</w:t>
      </w:r>
      <w:r w:rsidR="00A862A9">
        <w:rPr>
          <w:rFonts w:hint="eastAsia"/>
        </w:rPr>
        <w:t>((</w:t>
      </w:r>
      <w:r w:rsidRPr="009A2C38">
        <w:rPr>
          <w:rFonts w:hint="eastAsia"/>
        </w:rPr>
        <w:t>VertexId</w:t>
      </w:r>
      <w:r w:rsidR="00A862A9">
        <w:rPr>
          <w:rFonts w:hint="eastAsia"/>
        </w:rPr>
        <w:t xml:space="preserve">, </w:t>
      </w:r>
      <w:r w:rsidRPr="009A2C38">
        <w:rPr>
          <w:rFonts w:hint="eastAsia"/>
        </w:rPr>
        <w:t>Person</w:t>
      </w:r>
      <w:r w:rsidR="00A862A9">
        <w:rPr>
          <w:rFonts w:hint="eastAsia"/>
        </w:rPr>
        <w:t>), (</w:t>
      </w:r>
      <w:r w:rsidRPr="009A2C38">
        <w:rPr>
          <w:rFonts w:hint="eastAsia"/>
        </w:rPr>
        <w:t>VertexId</w:t>
      </w:r>
      <w:r w:rsidR="00A862A9">
        <w:rPr>
          <w:rFonts w:hint="eastAsia"/>
        </w:rPr>
        <w:t xml:space="preserve">, </w:t>
      </w:r>
      <w:r w:rsidRPr="009A2C38">
        <w:rPr>
          <w:rFonts w:hint="eastAsia"/>
        </w:rPr>
        <w:t>Person</w:t>
      </w:r>
      <w:r w:rsidR="00A862A9">
        <w:rPr>
          <w:rFonts w:hint="eastAsia"/>
        </w:rPr>
        <w:t xml:space="preserve">), </w:t>
      </w:r>
      <w:r w:rsidRPr="009A2C38">
        <w:rPr>
          <w:rFonts w:hint="eastAsia"/>
        </w:rPr>
        <w:t>Connection</w:t>
      </w:r>
      <w:r w:rsidR="00A862A9">
        <w:rPr>
          <w:rFonts w:hint="eastAsia"/>
        </w:rPr>
        <w:t>)</w:t>
      </w:r>
      <w:r w:rsidRPr="009A2C38">
        <w:rPr>
          <w:rFonts w:hint="eastAsia"/>
        </w:rPr>
        <w:t>的参数化类型，</w:t>
      </w:r>
      <w:r w:rsidR="00E124E2">
        <w:rPr>
          <w:rFonts w:hint="eastAsia"/>
        </w:rPr>
        <w:t>其包含有起始节点、</w:t>
      </w:r>
      <w:r w:rsidRPr="009A2C38">
        <w:rPr>
          <w:rFonts w:hint="eastAsia"/>
        </w:rPr>
        <w:t>目标节点和</w:t>
      </w:r>
      <w:r w:rsidR="00E124E2">
        <w:rPr>
          <w:rFonts w:hint="eastAsia"/>
        </w:rPr>
        <w:t>边</w:t>
      </w:r>
      <w:r w:rsidRPr="009A2C38">
        <w:rPr>
          <w:rFonts w:hint="eastAsia"/>
        </w:rPr>
        <w:t>属性的所有信息。</w:t>
      </w:r>
    </w:p>
    <w:p w14:paraId="0C1E9C26" w14:textId="30A16E06" w:rsidR="000106FF" w:rsidRDefault="00246F8D" w:rsidP="000106FF">
      <w:pPr>
        <w:pStyle w:val="Heading2"/>
        <w:rPr>
          <w:rFonts w:hint="eastAsia"/>
        </w:rPr>
      </w:pPr>
      <w:r>
        <w:rPr>
          <w:rFonts w:hint="eastAsia"/>
        </w:rPr>
        <w:lastRenderedPageBreak/>
        <w:t>创建和探索图</w:t>
      </w:r>
    </w:p>
    <w:p w14:paraId="05A98190" w14:textId="651E858D" w:rsidR="00D622C7" w:rsidRDefault="00BD5782" w:rsidP="00BD5782">
      <w:pPr>
        <w:ind w:firstLine="420"/>
        <w:rPr>
          <w:rFonts w:hint="eastAsia"/>
        </w:rPr>
      </w:pPr>
      <w:r w:rsidRPr="00BD5782">
        <w:rPr>
          <w:rFonts w:hint="eastAsia"/>
        </w:rPr>
        <w:t>在上一</w:t>
      </w:r>
      <w:r w:rsidR="003A162D">
        <w:rPr>
          <w:rFonts w:hint="eastAsia"/>
        </w:rPr>
        <w:t>节中，我们构建了一个微型的</w:t>
      </w:r>
      <w:r w:rsidRPr="00BD5782">
        <w:rPr>
          <w:rFonts w:hint="eastAsia"/>
        </w:rPr>
        <w:t>社交网络</w:t>
      </w:r>
      <w:r w:rsidR="00A47F2B">
        <w:rPr>
          <w:rFonts w:hint="eastAsia"/>
        </w:rPr>
        <w:t>，从本</w:t>
      </w:r>
      <w:r w:rsidR="00724461">
        <w:rPr>
          <w:rFonts w:hint="eastAsia"/>
        </w:rPr>
        <w:t>节</w:t>
      </w:r>
      <w:r w:rsidR="00A47F2B">
        <w:rPr>
          <w:rFonts w:hint="eastAsia"/>
        </w:rPr>
        <w:t>开始</w:t>
      </w:r>
      <w:r w:rsidRPr="00BD5782">
        <w:rPr>
          <w:rFonts w:hint="eastAsia"/>
        </w:rPr>
        <w:t>我们将使用来自各种应用程序的真实数据集。</w:t>
      </w:r>
      <w:r w:rsidR="00A47F2B">
        <w:rPr>
          <w:rFonts w:hint="eastAsia"/>
        </w:rPr>
        <w:t>实际上，图</w:t>
      </w:r>
      <w:r w:rsidR="0099763A">
        <w:rPr>
          <w:rFonts w:hint="eastAsia"/>
        </w:rPr>
        <w:t>可以</w:t>
      </w:r>
      <w:r w:rsidRPr="00BD5782">
        <w:rPr>
          <w:rFonts w:hint="eastAsia"/>
        </w:rPr>
        <w:t>用于表示任何复杂的系统，因为它描述了系统组件之间的交互。</w:t>
      </w:r>
      <w:r w:rsidR="00724461">
        <w:rPr>
          <w:rFonts w:hint="eastAsia"/>
        </w:rPr>
        <w:t>尽管不同系统的形式、大小、</w:t>
      </w:r>
      <w:r w:rsidRPr="00BD5782">
        <w:rPr>
          <w:rFonts w:hint="eastAsia"/>
        </w:rPr>
        <w:t>性质和粒度各不相同，但是图论提供了一种通用语言和一组工具来表示和分析复杂系统。</w:t>
      </w:r>
      <w:bookmarkStart w:id="10" w:name="property_graph"/>
      <w:bookmarkEnd w:id="10"/>
    </w:p>
    <w:p w14:paraId="5ABE9814" w14:textId="2A8011BE" w:rsidR="00FA4CAC" w:rsidRDefault="00D622C7" w:rsidP="00FA4CAC">
      <w:pPr>
        <w:ind w:firstLine="420"/>
        <w:rPr>
          <w:rFonts w:hint="eastAsia"/>
        </w:rPr>
      </w:pPr>
      <w:r>
        <w:rPr>
          <w:rFonts w:hint="eastAsia"/>
        </w:rPr>
        <w:t>在这一节，</w:t>
      </w:r>
      <w:r w:rsidR="00881D3C">
        <w:rPr>
          <w:rFonts w:hint="eastAsia"/>
        </w:rPr>
        <w:t>我们将遇到的第一种通信网络是电邮通信图，可以将组织内交换</w:t>
      </w:r>
      <w:r w:rsidR="004630C3">
        <w:rPr>
          <w:rFonts w:hint="eastAsia"/>
        </w:rPr>
        <w:t>电子邮件的历史记录映射到通信图，以了解组织背后</w:t>
      </w:r>
      <w:r w:rsidR="00310B5A">
        <w:rPr>
          <w:rFonts w:hint="eastAsia"/>
        </w:rPr>
        <w:t>某种</w:t>
      </w:r>
      <w:r w:rsidR="007A0644">
        <w:rPr>
          <w:rFonts w:hint="eastAsia"/>
        </w:rPr>
        <w:t>隐藏</w:t>
      </w:r>
      <w:r w:rsidR="004630C3">
        <w:rPr>
          <w:rFonts w:hint="eastAsia"/>
        </w:rPr>
        <w:t>的</w:t>
      </w:r>
      <w:r w:rsidR="00FE1215" w:rsidRPr="00FE1215">
        <w:rPr>
          <w:rFonts w:hint="eastAsia"/>
        </w:rPr>
        <w:t>结构。这样的图表还可以用于确定</w:t>
      </w:r>
      <w:r w:rsidR="00591F47">
        <w:rPr>
          <w:rFonts w:hint="eastAsia"/>
        </w:rPr>
        <w:t>组织中</w:t>
      </w:r>
      <w:r w:rsidR="00FE1215" w:rsidRPr="00FE1215">
        <w:rPr>
          <w:rFonts w:hint="eastAsia"/>
        </w:rPr>
        <w:t>有影响力的人员或枢纽</w:t>
      </w:r>
      <w:r w:rsidR="00591F47">
        <w:rPr>
          <w:rFonts w:hint="eastAsia"/>
        </w:rPr>
        <w:t>，但是不一定是高级职位</w:t>
      </w:r>
      <w:r w:rsidR="00FE1215" w:rsidRPr="00FE1215">
        <w:rPr>
          <w:rFonts w:hint="eastAsia"/>
        </w:rPr>
        <w:t>。</w:t>
      </w:r>
      <w:r w:rsidR="00A847F9">
        <w:rPr>
          <w:rFonts w:hint="eastAsia"/>
        </w:rPr>
        <w:t>电邮通信图是有向图的典型示例，因为每封电子邮件都是从起始</w:t>
      </w:r>
      <w:r w:rsidR="00FE1215" w:rsidRPr="00FE1215">
        <w:rPr>
          <w:rFonts w:hint="eastAsia"/>
        </w:rPr>
        <w:t>节点链接到目标节点。我们将使用</w:t>
      </w:r>
      <w:r w:rsidR="0039216A">
        <w:rPr>
          <w:rFonts w:hint="eastAsia"/>
        </w:rPr>
        <w:t>的</w:t>
      </w:r>
      <w:r w:rsidR="00FE1215" w:rsidRPr="00FE1215">
        <w:rPr>
          <w:rFonts w:hint="eastAsia"/>
        </w:rPr>
        <w:t>语料库</w:t>
      </w:r>
      <w:r w:rsidR="00640A53">
        <w:rPr>
          <w:rFonts w:hint="eastAsia"/>
        </w:rPr>
        <w:t>是由</w:t>
      </w:r>
      <w:r w:rsidR="00FE1215" w:rsidRPr="00FE1215">
        <w:rPr>
          <w:rFonts w:hint="eastAsia"/>
        </w:rPr>
        <w:t>158</w:t>
      </w:r>
      <w:r w:rsidR="00FE1215" w:rsidRPr="00FE1215">
        <w:rPr>
          <w:rFonts w:hint="eastAsia"/>
        </w:rPr>
        <w:t>名员工生成的电子邮件数据库</w:t>
      </w:r>
      <w:r w:rsidR="00640A53">
        <w:rPr>
          <w:rFonts w:hint="eastAsia"/>
        </w:rPr>
        <w:t>，</w:t>
      </w:r>
      <w:r w:rsidR="00FE1215" w:rsidRPr="00FE1215">
        <w:rPr>
          <w:rFonts w:hint="eastAsia"/>
        </w:rPr>
        <w:t>是在网络上向公众开放的大量公司电子邮件集合之一。</w:t>
      </w:r>
      <w:r w:rsidR="00FA4CAC">
        <w:rPr>
          <w:rFonts w:hint="eastAsia"/>
        </w:rPr>
        <w:t>另一个示例是成分</w:t>
      </w:r>
      <w:r w:rsidR="006B45F5">
        <w:rPr>
          <w:rFonts w:hint="eastAsia"/>
        </w:rPr>
        <w:t>与</w:t>
      </w:r>
      <w:r w:rsidR="00383598">
        <w:rPr>
          <w:rFonts w:hint="eastAsia"/>
        </w:rPr>
        <w:t>合成物</w:t>
      </w:r>
      <w:r w:rsidR="00FA4CAC">
        <w:rPr>
          <w:rFonts w:hint="eastAsia"/>
        </w:rPr>
        <w:t>网络，</w:t>
      </w:r>
      <w:r w:rsidR="00F9584A">
        <w:rPr>
          <w:rFonts w:hint="eastAsia"/>
        </w:rPr>
        <w:t>是一个二分图，</w:t>
      </w:r>
      <w:r w:rsidR="00383598">
        <w:rPr>
          <w:rFonts w:hint="eastAsia"/>
        </w:rPr>
        <w:t>将节点分为两个不相交的集合：成分节点和合成物</w:t>
      </w:r>
      <w:r w:rsidR="00FA4CAC">
        <w:rPr>
          <w:rFonts w:hint="eastAsia"/>
        </w:rPr>
        <w:t>节点。当食品成分中存在化学</w:t>
      </w:r>
      <w:r w:rsidR="00383598">
        <w:rPr>
          <w:rFonts w:hint="eastAsia"/>
        </w:rPr>
        <w:t>合成物时，将会存在一个成分与化合物链接</w:t>
      </w:r>
      <w:r w:rsidR="00FA4CAC">
        <w:rPr>
          <w:rFonts w:hint="eastAsia"/>
        </w:rPr>
        <w:t>。从</w:t>
      </w:r>
      <w:r w:rsidR="00383598">
        <w:rPr>
          <w:rFonts w:hint="eastAsia"/>
        </w:rPr>
        <w:t>成分与合成</w:t>
      </w:r>
      <w:r w:rsidR="00725CDB">
        <w:rPr>
          <w:rFonts w:hint="eastAsia"/>
        </w:rPr>
        <w:t>物网络</w:t>
      </w:r>
      <w:r w:rsidR="0013315C">
        <w:rPr>
          <w:rFonts w:hint="eastAsia"/>
        </w:rPr>
        <w:t>可以创建所谓的</w:t>
      </w:r>
      <w:r w:rsidR="0097056A">
        <w:rPr>
          <w:rFonts w:hint="eastAsia"/>
        </w:rPr>
        <w:t>调料</w:t>
      </w:r>
      <w:r w:rsidR="00B96858">
        <w:rPr>
          <w:rFonts w:hint="eastAsia"/>
        </w:rPr>
        <w:t>网络。每当一对成分共享至少一种合成</w:t>
      </w:r>
      <w:r w:rsidR="00FA4CAC">
        <w:rPr>
          <w:rFonts w:hint="eastAsia"/>
        </w:rPr>
        <w:t>物时，</w:t>
      </w:r>
      <w:r w:rsidR="00B96858">
        <w:rPr>
          <w:rFonts w:hint="eastAsia"/>
        </w:rPr>
        <w:t>调料网络</w:t>
      </w:r>
      <w:r w:rsidR="00FA4CAC">
        <w:rPr>
          <w:rFonts w:hint="eastAsia"/>
        </w:rPr>
        <w:t>就不会将食品成分与化合物连接起来，而是将</w:t>
      </w:r>
      <w:r w:rsidR="00703451">
        <w:rPr>
          <w:rFonts w:hint="eastAsia"/>
        </w:rPr>
        <w:t>这对</w:t>
      </w:r>
      <w:r w:rsidR="00FA4CAC">
        <w:rPr>
          <w:rFonts w:hint="eastAsia"/>
        </w:rPr>
        <w:t>成分链接在一起。</w:t>
      </w:r>
      <w:r w:rsidR="00CC4410">
        <w:rPr>
          <w:rFonts w:hint="eastAsia"/>
        </w:rPr>
        <w:t>在这一节，我们将</w:t>
      </w:r>
      <w:r w:rsidR="00FA4CAC">
        <w:rPr>
          <w:rFonts w:hint="eastAsia"/>
        </w:rPr>
        <w:t>构建成分</w:t>
      </w:r>
      <w:r w:rsidR="00CC4410">
        <w:rPr>
          <w:rFonts w:hint="eastAsia"/>
        </w:rPr>
        <w:t>与合成物</w:t>
      </w:r>
      <w:r w:rsidR="00FA4CAC">
        <w:rPr>
          <w:rFonts w:hint="eastAsia"/>
        </w:rPr>
        <w:t>网络，</w:t>
      </w:r>
      <w:r w:rsidR="00CC4410">
        <w:rPr>
          <w:rFonts w:hint="eastAsia"/>
        </w:rPr>
        <w:t>在下一节根据需要对图</w:t>
      </w:r>
      <w:r w:rsidR="00FA4CAC">
        <w:rPr>
          <w:rFonts w:hint="eastAsia"/>
        </w:rPr>
        <w:t>进行转换和成形，我们将从成分</w:t>
      </w:r>
      <w:r w:rsidR="00CC4410">
        <w:rPr>
          <w:rFonts w:hint="eastAsia"/>
        </w:rPr>
        <w:t>与合成物网络构建调料</w:t>
      </w:r>
      <w:r w:rsidR="0030406F">
        <w:rPr>
          <w:rFonts w:hint="eastAsia"/>
        </w:rPr>
        <w:t>网络。分析此类图</w:t>
      </w:r>
      <w:r w:rsidR="00F57357">
        <w:rPr>
          <w:rFonts w:hint="eastAsia"/>
        </w:rPr>
        <w:t>非常有趣，因为它们可以帮助我们更多地了解食物搭配和饮食文化，调料</w:t>
      </w:r>
      <w:r w:rsidR="00FA4CAC">
        <w:rPr>
          <w:rFonts w:hint="eastAsia"/>
        </w:rPr>
        <w:t>网络还可以帮助食品科学家或业余厨师创建新食谱。</w:t>
      </w:r>
      <w:r w:rsidR="004019F7" w:rsidRPr="004019F7">
        <w:rPr>
          <w:rFonts w:hint="eastAsia"/>
        </w:rPr>
        <w:t>我们将在本</w:t>
      </w:r>
      <w:r w:rsidR="00F57357">
        <w:rPr>
          <w:rFonts w:hint="eastAsia"/>
        </w:rPr>
        <w:t>节</w:t>
      </w:r>
      <w:r w:rsidR="004019F7" w:rsidRPr="004019F7">
        <w:rPr>
          <w:rFonts w:hint="eastAsia"/>
        </w:rPr>
        <w:t>中探讨的最后一个数据集是社交</w:t>
      </w:r>
      <w:r w:rsidR="00F57357">
        <w:rPr>
          <w:rFonts w:hint="eastAsia"/>
        </w:rPr>
        <w:t>媒体的</w:t>
      </w:r>
      <w:r w:rsidR="004019F7" w:rsidRPr="004019F7">
        <w:rPr>
          <w:rFonts w:hint="eastAsia"/>
        </w:rPr>
        <w:t>自我</w:t>
      </w:r>
      <w:r w:rsidR="00F57357">
        <w:rPr>
          <w:rFonts w:hint="eastAsia"/>
        </w:rPr>
        <w:t>中心</w:t>
      </w:r>
      <w:r w:rsidR="004019F7" w:rsidRPr="004019F7">
        <w:rPr>
          <w:rFonts w:hint="eastAsia"/>
        </w:rPr>
        <w:t>网络的集合。</w:t>
      </w:r>
      <w:r w:rsidR="00CA172C">
        <w:rPr>
          <w:rFonts w:hint="eastAsia"/>
        </w:rPr>
        <w:t>数据集包括用户个人资料、</w:t>
      </w:r>
      <w:r w:rsidR="004019F7" w:rsidRPr="004019F7">
        <w:rPr>
          <w:rFonts w:hint="eastAsia"/>
        </w:rPr>
        <w:t>他们的</w:t>
      </w:r>
      <w:r w:rsidR="00CA172C">
        <w:rPr>
          <w:rFonts w:hint="eastAsia"/>
        </w:rPr>
        <w:t>朋友圈</w:t>
      </w:r>
      <w:r w:rsidR="004019F7" w:rsidRPr="004019F7">
        <w:rPr>
          <w:rFonts w:hint="eastAsia"/>
        </w:rPr>
        <w:t>和他们的自我</w:t>
      </w:r>
      <w:r w:rsidR="00F57357">
        <w:rPr>
          <w:rFonts w:hint="eastAsia"/>
        </w:rPr>
        <w:t>中心</w:t>
      </w:r>
      <w:r w:rsidR="004019F7" w:rsidRPr="004019F7">
        <w:rPr>
          <w:rFonts w:hint="eastAsia"/>
        </w:rPr>
        <w:t>网络</w:t>
      </w:r>
      <w:r w:rsidR="00F57357">
        <w:rPr>
          <w:rFonts w:hint="eastAsia"/>
        </w:rPr>
        <w:t>。</w:t>
      </w:r>
    </w:p>
    <w:p w14:paraId="2F24C615" w14:textId="77777777" w:rsidR="00B22356" w:rsidRPr="005835F6" w:rsidRDefault="00B22356" w:rsidP="00B22356">
      <w:pPr>
        <w:ind w:firstLine="420"/>
      </w:pPr>
      <w:r>
        <w:rPr>
          <w:rFonts w:hint="eastAsia"/>
        </w:rPr>
        <w:t>作为</w:t>
      </w:r>
      <w:r>
        <w:rPr>
          <w:rFonts w:hint="eastAsia"/>
        </w:rPr>
        <w:t>Apache Spark</w:t>
      </w:r>
      <w:r>
        <w:rPr>
          <w:rFonts w:hint="eastAsia"/>
        </w:rPr>
        <w:t>组件，</w:t>
      </w:r>
      <w:r>
        <w:rPr>
          <w:rFonts w:hint="eastAsia"/>
        </w:rPr>
        <w:t xml:space="preserve">GraphX </w:t>
      </w:r>
      <w:r>
        <w:rPr>
          <w:rFonts w:hint="eastAsia"/>
        </w:rPr>
        <w:t>主要实现了图的并行计算，位于</w:t>
      </w:r>
      <w:r>
        <w:rPr>
          <w:rFonts w:hint="eastAsia"/>
        </w:rPr>
        <w:t>Spark</w:t>
      </w:r>
      <w:r>
        <w:rPr>
          <w:rFonts w:hint="eastAsia"/>
        </w:rPr>
        <w:t>核心组件之上的分布式图处理框架。开发</w:t>
      </w:r>
      <w:r>
        <w:rPr>
          <w:rFonts w:hint="eastAsia"/>
        </w:rPr>
        <w:t>GraphX</w:t>
      </w:r>
      <w:r>
        <w:rPr>
          <w:rFonts w:hint="eastAsia"/>
        </w:rPr>
        <w:t>程序，</w:t>
      </w:r>
      <w:r w:rsidRPr="005835F6">
        <w:t>首先需要将</w:t>
      </w:r>
      <w:r w:rsidRPr="005835F6">
        <w:t>Spark</w:t>
      </w:r>
      <w:r w:rsidRPr="005835F6">
        <w:t>和</w:t>
      </w:r>
      <w:r w:rsidRPr="005835F6">
        <w:t>GraphX</w:t>
      </w:r>
      <w:r>
        <w:rPr>
          <w:rFonts w:hint="eastAsia"/>
        </w:rPr>
        <w:t>函数库</w:t>
      </w:r>
      <w:r w:rsidRPr="005835F6">
        <w:t>导入到项目中，如下所示：</w:t>
      </w:r>
    </w:p>
    <w:p w14:paraId="30CFEA9F" w14:textId="77777777" w:rsidR="00B22356" w:rsidRDefault="00B22356" w:rsidP="00B22356">
      <w:pPr>
        <w:pStyle w:val="a8"/>
      </w:pPr>
      <w:r>
        <w:t>import org.apache.spark._</w:t>
      </w:r>
    </w:p>
    <w:p w14:paraId="3368AB2E" w14:textId="77777777" w:rsidR="00B22356" w:rsidRDefault="00B22356" w:rsidP="00B22356">
      <w:pPr>
        <w:pStyle w:val="a8"/>
      </w:pPr>
      <w:r>
        <w:t>import org.apache.spark.graphx._</w:t>
      </w:r>
    </w:p>
    <w:p w14:paraId="517BE03F" w14:textId="77777777" w:rsidR="00B22356" w:rsidRDefault="00B22356" w:rsidP="00B22356">
      <w:pPr>
        <w:pStyle w:val="a8"/>
      </w:pPr>
      <w:r>
        <w:t>// To make some of the examples work we will also need RDD</w:t>
      </w:r>
    </w:p>
    <w:p w14:paraId="1856B73E" w14:textId="77777777" w:rsidR="00B22356" w:rsidRDefault="00B22356" w:rsidP="00B22356">
      <w:pPr>
        <w:pStyle w:val="a8"/>
      </w:pPr>
      <w:r>
        <w:t>import org.apache.spark.rdd.RDD</w:t>
      </w:r>
    </w:p>
    <w:p w14:paraId="51C07DA5" w14:textId="122EF25A" w:rsidR="00B22356" w:rsidRDefault="00B22356" w:rsidP="00B22356">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12</w:t>
      </w:r>
      <w:r w:rsidR="00A004DF">
        <w:fldChar w:fldCharType="end"/>
      </w:r>
    </w:p>
    <w:p w14:paraId="5EF66F9D" w14:textId="60A0FEA7" w:rsidR="00B22356" w:rsidRDefault="00B22356" w:rsidP="00B22356">
      <w:pPr>
        <w:ind w:firstLine="420"/>
        <w:rPr>
          <w:rFonts w:hint="eastAsia"/>
        </w:rPr>
      </w:pPr>
      <w:r w:rsidRPr="005835F6">
        <w:t>如果不使用</w:t>
      </w:r>
      <w:r>
        <w:t>Spark</w:t>
      </w:r>
      <w:r>
        <w:rPr>
          <w:rFonts w:hint="eastAsia"/>
        </w:rPr>
        <w:t>交互界面</w:t>
      </w:r>
      <w:r w:rsidRPr="005835F6">
        <w:t>，还需要一个</w:t>
      </w:r>
      <w:r>
        <w:t>SparkContext</w:t>
      </w:r>
      <w:r w:rsidRPr="005835F6">
        <w:t>。</w:t>
      </w:r>
    </w:p>
    <w:p w14:paraId="4738BCBC" w14:textId="23DE4740" w:rsidR="00386D6A" w:rsidRDefault="00386D6A" w:rsidP="00246F8D">
      <w:pPr>
        <w:pStyle w:val="Heading3"/>
        <w:rPr>
          <w:rFonts w:hint="eastAsia"/>
        </w:rPr>
      </w:pPr>
      <w:r>
        <w:rPr>
          <w:rFonts w:hint="eastAsia"/>
        </w:rPr>
        <w:t>属性图</w:t>
      </w:r>
    </w:p>
    <w:p w14:paraId="0712D757" w14:textId="1F84EC11" w:rsidR="00577736" w:rsidRDefault="00577736" w:rsidP="005F1D98">
      <w:pPr>
        <w:ind w:firstLine="420"/>
        <w:rPr>
          <w:rFonts w:hint="eastAsia"/>
        </w:rPr>
      </w:pPr>
      <w:r w:rsidRPr="005835F6">
        <w:t>属性图是一个</w:t>
      </w:r>
      <w:r>
        <w:rPr>
          <w:rFonts w:hint="eastAsia"/>
        </w:rPr>
        <w:t>有向</w:t>
      </w:r>
      <w:r w:rsidR="00780838">
        <w:t>多重图</w:t>
      </w:r>
      <w:r w:rsidRPr="005835F6">
        <w:t>，用户定义的对象附加到每个</w:t>
      </w:r>
      <w:r>
        <w:t>点</w:t>
      </w:r>
      <w:r w:rsidR="00780838">
        <w:t>和边</w:t>
      </w:r>
      <w:r>
        <w:t>。</w:t>
      </w:r>
      <w:r>
        <w:rPr>
          <w:rFonts w:hint="eastAsia"/>
        </w:rPr>
        <w:t>有向多重图</w:t>
      </w:r>
      <w:r w:rsidR="00780838">
        <w:t>是具有潜在多个平行边</w:t>
      </w:r>
      <w:r w:rsidR="00780838" w:rsidRPr="005835F6">
        <w:t>的有向图</w:t>
      </w:r>
      <w:r w:rsidR="00780838">
        <w:rPr>
          <w:rFonts w:hint="eastAsia"/>
        </w:rPr>
        <w:t>，</w:t>
      </w:r>
      <w:r w:rsidR="00780838">
        <w:t>共享相同</w:t>
      </w:r>
      <w:r w:rsidR="00780838">
        <w:rPr>
          <w:rFonts w:hint="eastAsia"/>
        </w:rPr>
        <w:t>起始点</w:t>
      </w:r>
      <w:r w:rsidRPr="005835F6">
        <w:t>和目标</w:t>
      </w:r>
      <w:r>
        <w:t>点</w:t>
      </w:r>
      <w:r w:rsidR="00780838">
        <w:t>的</w:t>
      </w:r>
      <w:r>
        <w:t>，</w:t>
      </w:r>
      <w:r w:rsidR="009B2CA4">
        <w:t>支持平行边</w:t>
      </w:r>
      <w:r w:rsidRPr="005835F6">
        <w:t>的能力简化了在同一</w:t>
      </w:r>
      <w:r>
        <w:t>点</w:t>
      </w:r>
      <w:r w:rsidRPr="005835F6">
        <w:t>之间可以存在多个关系的建模场景（如同事和朋友）</w:t>
      </w:r>
      <w:r>
        <w:t>。</w:t>
      </w:r>
      <w:r w:rsidRPr="005835F6">
        <w:t>每个</w:t>
      </w:r>
      <w:r>
        <w:t>点</w:t>
      </w:r>
      <w:r w:rsidR="00DA3AEB">
        <w:t>都</w:t>
      </w:r>
      <w:r w:rsidR="00DA3AEB">
        <w:rPr>
          <w:rFonts w:hint="eastAsia"/>
        </w:rPr>
        <w:t>有</w:t>
      </w:r>
      <w:r w:rsidRPr="005835F6">
        <w:t>唯一的</w:t>
      </w:r>
      <w:r>
        <w:t xml:space="preserve"> </w:t>
      </w:r>
      <w:r w:rsidRPr="005835F6">
        <w:t>64</w:t>
      </w:r>
      <w:r>
        <w:t>位长</w:t>
      </w:r>
      <w:r w:rsidR="00DA3AEB">
        <w:rPr>
          <w:rFonts w:hint="eastAsia"/>
        </w:rPr>
        <w:t>点</w:t>
      </w:r>
      <w:r>
        <w:t>标识符</w:t>
      </w:r>
      <w:r w:rsidRPr="005835F6">
        <w:t>VertexId</w:t>
      </w:r>
      <w:r w:rsidR="00653A09">
        <w:t>，</w:t>
      </w:r>
      <w:r w:rsidRPr="005835F6">
        <w:t>GraphX</w:t>
      </w:r>
      <w:r w:rsidRPr="005835F6">
        <w:t>不会对</w:t>
      </w:r>
      <w:r>
        <w:t>点</w:t>
      </w:r>
      <w:r w:rsidRPr="005835F6">
        <w:t>标识符施加任何排序约束</w:t>
      </w:r>
      <w:r>
        <w:t>，类似地</w:t>
      </w:r>
      <w:r w:rsidR="00DA3AEB">
        <w:t>边具有对应的</w:t>
      </w:r>
      <w:r w:rsidR="00DA3AEB">
        <w:rPr>
          <w:rFonts w:hint="eastAsia"/>
        </w:rPr>
        <w:t>起始点</w:t>
      </w:r>
      <w:r w:rsidRPr="005835F6">
        <w:t>和目标</w:t>
      </w:r>
      <w:r>
        <w:t>点</w:t>
      </w:r>
      <w:r w:rsidRPr="005835F6">
        <w:t>标识符。</w:t>
      </w:r>
    </w:p>
    <w:p w14:paraId="6CFA678B" w14:textId="5390F435" w:rsidR="005F1D98" w:rsidRPr="005835F6" w:rsidRDefault="005F1D98" w:rsidP="005F1D98">
      <w:pPr>
        <w:ind w:firstLine="420"/>
      </w:pPr>
      <w:r>
        <w:t>属性图在点</w:t>
      </w:r>
      <w:r w:rsidR="000F5A37">
        <w:rPr>
          <w:rFonts w:hint="eastAsia"/>
        </w:rPr>
        <w:t>类型</w:t>
      </w:r>
      <w:r>
        <w:t>VD</w:t>
      </w:r>
      <w:r w:rsidR="000F5A37">
        <w:t>和边</w:t>
      </w:r>
      <w:r>
        <w:t>类型</w:t>
      </w:r>
      <w:r w:rsidR="000F5A37">
        <w:rPr>
          <w:rFonts w:hint="eastAsia"/>
        </w:rPr>
        <w:t>ED</w:t>
      </w:r>
      <w:r w:rsidR="00653A09">
        <w:t>上进行参数化，</w:t>
      </w:r>
      <w:r w:rsidR="00E67C69">
        <w:rPr>
          <w:rFonts w:hint="eastAsia"/>
        </w:rPr>
        <w:t>这些对象类型</w:t>
      </w:r>
      <w:r>
        <w:t>分别与每个点</w:t>
      </w:r>
      <w:r w:rsidR="000F5A37">
        <w:t>和边</w:t>
      </w:r>
      <w:r>
        <w:t>相关联</w:t>
      </w:r>
      <w:r w:rsidRPr="005835F6">
        <w:t>。</w:t>
      </w:r>
      <w:r w:rsidR="00E67C69">
        <w:t>当</w:t>
      </w:r>
      <w:r w:rsidR="00E67C69">
        <w:rPr>
          <w:rFonts w:hint="eastAsia"/>
        </w:rPr>
        <w:t>对象类型</w:t>
      </w:r>
      <w:r>
        <w:t>是原始数据类型</w:t>
      </w:r>
      <w:r w:rsidR="00A05A41">
        <w:rPr>
          <w:rFonts w:hint="eastAsia"/>
        </w:rPr>
        <w:t>时</w:t>
      </w:r>
      <w:r>
        <w:t>，例如</w:t>
      </w:r>
      <w:r w:rsidRPr="005835F6">
        <w:t>int</w:t>
      </w:r>
      <w:r>
        <w:t>、</w:t>
      </w:r>
      <w:r w:rsidRPr="005835F6">
        <w:t>double</w:t>
      </w:r>
      <w:r w:rsidRPr="005835F6">
        <w:t>等时，</w:t>
      </w:r>
      <w:r w:rsidRPr="005835F6">
        <w:t>GraphX</w:t>
      </w:r>
      <w:r w:rsidRPr="005835F6">
        <w:t>优化</w:t>
      </w:r>
      <w:r>
        <w:t>点</w:t>
      </w:r>
      <w:r w:rsidR="00653A09">
        <w:t>和边</w:t>
      </w:r>
      <w:r w:rsidRPr="005835F6">
        <w:t>类型的表示，通过将其存储</w:t>
      </w:r>
      <w:r w:rsidR="00672FFB">
        <w:t>在专门的数组中来减少内存占用。在某些情况下，可能希望在同一个图</w:t>
      </w:r>
      <w:r w:rsidRPr="005835F6">
        <w:t>中具有不同属性类型的</w:t>
      </w:r>
      <w:r>
        <w:t>点</w:t>
      </w:r>
      <w:r w:rsidR="00672FFB">
        <w:t>，</w:t>
      </w:r>
      <w:r w:rsidRPr="005835F6">
        <w:t>可以通过继承来实现</w:t>
      </w:r>
      <w:r>
        <w:t>，例如</w:t>
      </w:r>
      <w:r w:rsidRPr="005835F6">
        <w:t>将用户和产品建模为二分图，可能会执行以下操作：</w:t>
      </w:r>
    </w:p>
    <w:p w14:paraId="5D6342FE" w14:textId="77777777" w:rsidR="005F1D98" w:rsidRDefault="005F1D98" w:rsidP="005F1D98">
      <w:pPr>
        <w:pStyle w:val="a8"/>
      </w:pPr>
      <w:r>
        <w:t>class VertexProperty()</w:t>
      </w:r>
    </w:p>
    <w:p w14:paraId="440E0215" w14:textId="77777777" w:rsidR="005F1D98" w:rsidRDefault="005F1D98" w:rsidP="005F1D98">
      <w:pPr>
        <w:pStyle w:val="a8"/>
      </w:pPr>
      <w:r>
        <w:t>case class UserProperty(val name: String) extends VertexProperty</w:t>
      </w:r>
    </w:p>
    <w:p w14:paraId="6872CA79" w14:textId="77777777" w:rsidR="005F1D98" w:rsidRDefault="005F1D98" w:rsidP="005F1D98">
      <w:pPr>
        <w:pStyle w:val="a8"/>
      </w:pPr>
      <w:r>
        <w:t>case class ProductProperty(val name: String, val price: Double) extends VertexProperty</w:t>
      </w:r>
    </w:p>
    <w:p w14:paraId="16CE84E9" w14:textId="77777777" w:rsidR="005F1D98" w:rsidRDefault="005F1D98" w:rsidP="005F1D98">
      <w:pPr>
        <w:pStyle w:val="a8"/>
      </w:pPr>
      <w:r>
        <w:lastRenderedPageBreak/>
        <w:t>// The graph might then have the type:</w:t>
      </w:r>
    </w:p>
    <w:p w14:paraId="0BCDA947" w14:textId="77777777" w:rsidR="005F1D98" w:rsidRDefault="005F1D98" w:rsidP="005F1D98">
      <w:pPr>
        <w:pStyle w:val="a8"/>
      </w:pPr>
      <w:r>
        <w:t>var graph: Graph[VertexProperty, String] = null</w:t>
      </w:r>
    </w:p>
    <w:p w14:paraId="6BE3B8F8" w14:textId="07DEEC07" w:rsidR="005F1D98" w:rsidRPr="00441E73" w:rsidRDefault="005F1D98" w:rsidP="005F1D98">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13</w:t>
      </w:r>
      <w:r w:rsidR="00A004DF">
        <w:fldChar w:fldCharType="end"/>
      </w:r>
    </w:p>
    <w:p w14:paraId="1A3BFA6E" w14:textId="1C6FED9C" w:rsidR="005F1D98" w:rsidRPr="005835F6" w:rsidRDefault="005F1D98" w:rsidP="005F1D98">
      <w:pPr>
        <w:ind w:firstLine="420"/>
      </w:pPr>
      <w:r w:rsidRPr="005835F6">
        <w:t>像</w:t>
      </w:r>
      <w:r w:rsidRPr="005835F6">
        <w:t>RDD</w:t>
      </w:r>
      <w:r w:rsidRPr="005835F6">
        <w:t>一样，属性图是不可变的</w:t>
      </w:r>
      <w:r>
        <w:rPr>
          <w:rFonts w:hint="eastAsia"/>
        </w:rPr>
        <w:t>、</w:t>
      </w:r>
      <w:r w:rsidRPr="005835F6">
        <w:t>分布式的和容错的</w:t>
      </w:r>
      <w:r>
        <w:t>，通过生成新图来完成对图</w:t>
      </w:r>
      <w:r w:rsidRPr="005835F6">
        <w:t>的值或结构的更改</w:t>
      </w:r>
      <w:r>
        <w:t>。请注意，原始图的重要部分（即未受影响的结构、属性和索引）在新图中重复使用，可降低此内在</w:t>
      </w:r>
      <w:r>
        <w:rPr>
          <w:rFonts w:hint="eastAsia"/>
        </w:rPr>
        <w:t>函数的</w:t>
      </w:r>
      <w:r w:rsidRPr="005835F6">
        <w:t>数据结构成本</w:t>
      </w:r>
      <w:r>
        <w:t>。使用一系列点分割启发式方法，在执行器之间划分图</w:t>
      </w:r>
      <w:r>
        <w:rPr>
          <w:rFonts w:hint="eastAsia"/>
        </w:rPr>
        <w:t>结构</w:t>
      </w:r>
      <w:r>
        <w:t>，图</w:t>
      </w:r>
      <w:r w:rsidRPr="005835F6">
        <w:t>的每个分区都可以在发生故障的情况下在不同的计算机上重新创建。</w:t>
      </w:r>
      <w:r>
        <w:t>逻辑上，属性图对应于</w:t>
      </w:r>
      <w:r w:rsidRPr="005835F6">
        <w:t>一对</w:t>
      </w:r>
      <w:r w:rsidR="002D7984">
        <w:rPr>
          <w:rFonts w:hint="eastAsia"/>
        </w:rPr>
        <w:t>带有</w:t>
      </w:r>
      <w:r w:rsidRPr="005835F6">
        <w:t>类型</w:t>
      </w:r>
      <w:r w:rsidR="002D7984">
        <w:rPr>
          <w:rFonts w:hint="eastAsia"/>
        </w:rPr>
        <w:t>的</w:t>
      </w:r>
      <w:r w:rsidRPr="005835F6">
        <w:t>集合（</w:t>
      </w:r>
      <w:r w:rsidR="002D7984">
        <w:t>vertices</w:t>
      </w:r>
      <w:r w:rsidR="002D7984">
        <w:rPr>
          <w:rFonts w:hint="eastAsia"/>
        </w:rPr>
        <w:t>和</w:t>
      </w:r>
      <w:r w:rsidR="002D7984">
        <w:t>edges</w:t>
      </w:r>
      <w:r w:rsidRPr="005835F6">
        <w:t>）</w:t>
      </w:r>
      <w:r>
        <w:rPr>
          <w:rFonts w:hint="eastAsia"/>
        </w:rPr>
        <w:t>，其中为</w:t>
      </w:r>
      <w:r>
        <w:t>每个点</w:t>
      </w:r>
      <w:r w:rsidR="00F56722">
        <w:t>和边</w:t>
      </w:r>
      <w:r w:rsidR="00F56722">
        <w:rPr>
          <w:rFonts w:hint="eastAsia"/>
        </w:rPr>
        <w:t>定义</w:t>
      </w:r>
      <w:r>
        <w:rPr>
          <w:rFonts w:hint="eastAsia"/>
        </w:rPr>
        <w:t>了</w:t>
      </w:r>
      <w:r w:rsidR="00672FFB">
        <w:t>属性，因此</w:t>
      </w:r>
      <w:r w:rsidR="00672FFB">
        <w:rPr>
          <w:rFonts w:hint="eastAsia"/>
        </w:rPr>
        <w:t>Graph</w:t>
      </w:r>
      <w:r>
        <w:t>类包含</w:t>
      </w:r>
      <w:r w:rsidR="00672FFB">
        <w:rPr>
          <w:rFonts w:hint="eastAsia"/>
        </w:rPr>
        <w:t>了</w:t>
      </w:r>
      <w:r w:rsidR="00672FFB">
        <w:t>访问</w:t>
      </w:r>
      <w:r>
        <w:t>点</w:t>
      </w:r>
      <w:r w:rsidR="00672FFB">
        <w:t>和边</w:t>
      </w:r>
      <w:r w:rsidR="002D7984">
        <w:rPr>
          <w:rFonts w:hint="eastAsia"/>
        </w:rPr>
        <w:t>的成员</w:t>
      </w:r>
      <w:r w:rsidRPr="005835F6">
        <w:t>：</w:t>
      </w:r>
    </w:p>
    <w:p w14:paraId="0A031D04" w14:textId="77777777" w:rsidR="005F1D98" w:rsidRDefault="005F1D98" w:rsidP="005F1D98">
      <w:pPr>
        <w:pStyle w:val="a8"/>
      </w:pPr>
      <w:r>
        <w:t>class Graph[VD, ED] {</w:t>
      </w:r>
    </w:p>
    <w:p w14:paraId="347CC7C5" w14:textId="77777777" w:rsidR="005F1D98" w:rsidRDefault="005F1D98" w:rsidP="005F1D98">
      <w:pPr>
        <w:pStyle w:val="a8"/>
      </w:pPr>
      <w:r>
        <w:t xml:space="preserve">  val vertices: VertexRDD[VD]</w:t>
      </w:r>
    </w:p>
    <w:p w14:paraId="32089594" w14:textId="77777777" w:rsidR="005F1D98" w:rsidRDefault="005F1D98" w:rsidP="005F1D98">
      <w:pPr>
        <w:pStyle w:val="a8"/>
      </w:pPr>
      <w:r>
        <w:t xml:space="preserve">  val edges: EdgeRDD[ED]</w:t>
      </w:r>
    </w:p>
    <w:p w14:paraId="0E5F0D69" w14:textId="77777777" w:rsidR="005F1D98" w:rsidRDefault="005F1D98" w:rsidP="005F1D98">
      <w:pPr>
        <w:pStyle w:val="a8"/>
      </w:pPr>
      <w:r>
        <w:t>}</w:t>
      </w:r>
    </w:p>
    <w:p w14:paraId="6F9222EC" w14:textId="1EC5C3DB" w:rsidR="005F1D98" w:rsidRPr="00441E73" w:rsidRDefault="005F1D98" w:rsidP="005F1D98">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14</w:t>
      </w:r>
      <w:r w:rsidR="00A004DF">
        <w:fldChar w:fldCharType="end"/>
      </w:r>
    </w:p>
    <w:p w14:paraId="044D652D" w14:textId="46178448" w:rsidR="005F1D98" w:rsidRPr="005835F6" w:rsidRDefault="005F1D98" w:rsidP="005F1D98">
      <w:pPr>
        <w:ind w:firstLine="420"/>
      </w:pPr>
      <w:r w:rsidRPr="005835F6">
        <w:t>类</w:t>
      </w:r>
      <w:r w:rsidRPr="005835F6">
        <w:t>VertexRDD[VD]</w:t>
      </w:r>
      <w:r w:rsidRPr="005835F6">
        <w:t>和</w:t>
      </w:r>
      <w:r w:rsidRPr="005835F6">
        <w:t>EdgeRDD[ED]</w:t>
      </w:r>
      <w:r>
        <w:t>扩展</w:t>
      </w:r>
      <w:r>
        <w:rPr>
          <w:rFonts w:hint="eastAsia"/>
        </w:rPr>
        <w:t>和</w:t>
      </w:r>
      <w:r w:rsidRPr="005835F6">
        <w:t>优化</w:t>
      </w:r>
      <w:r>
        <w:rPr>
          <w:rFonts w:hint="eastAsia"/>
        </w:rPr>
        <w:t>了</w:t>
      </w:r>
      <w:r w:rsidRPr="005835F6">
        <w:t>RDD[(VertexId,</w:t>
      </w:r>
      <w:r>
        <w:t xml:space="preserve"> </w:t>
      </w:r>
      <w:r w:rsidRPr="005835F6">
        <w:t>VD)]</w:t>
      </w:r>
      <w:r w:rsidRPr="005835F6">
        <w:t>和</w:t>
      </w:r>
      <w:r w:rsidRPr="005835F6">
        <w:t>RDD[Edge[ED]]</w:t>
      </w:r>
      <w:r>
        <w:t xml:space="preserve"> </w:t>
      </w:r>
      <w:r w:rsidRPr="005835F6">
        <w:t>版本</w:t>
      </w:r>
      <w:r>
        <w:t>，</w:t>
      </w:r>
      <w:r w:rsidRPr="005835F6">
        <w:t>VertexRDD[VD]</w:t>
      </w:r>
      <w:r w:rsidRPr="005835F6">
        <w:t>和</w:t>
      </w:r>
      <w:r w:rsidRPr="005835F6">
        <w:t>EdgeRDD[ED]</w:t>
      </w:r>
      <w:r>
        <w:t>提供了基于图</w:t>
      </w:r>
      <w:r w:rsidRPr="005835F6">
        <w:t>计算和利用内部优化的附加功能</w:t>
      </w:r>
      <w:r>
        <w:t>。</w:t>
      </w:r>
      <w:r w:rsidRPr="005835F6">
        <w:t>假设要构建一个由</w:t>
      </w:r>
      <w:r w:rsidRPr="005835F6">
        <w:t>GraphX</w:t>
      </w:r>
      <w:r w:rsidRPr="005835F6">
        <w:t>项目中的各种协作者组成的属性图</w:t>
      </w:r>
      <w:r>
        <w:t>，点</w:t>
      </w:r>
      <w:r w:rsidRPr="005835F6">
        <w:t>属性可能包含用户名和职业</w:t>
      </w:r>
      <w:r>
        <w:t>，</w:t>
      </w:r>
      <w:r w:rsidRPr="005835F6">
        <w:t>可以用描述协作者之间关系的字符串来注释边：</w:t>
      </w:r>
    </w:p>
    <w:p w14:paraId="282F2F0A" w14:textId="77777777" w:rsidR="005F1D98" w:rsidRDefault="005F1D98" w:rsidP="005F1D98">
      <w:pPr>
        <w:pStyle w:val="NormalWeb"/>
        <w:spacing w:before="0" w:beforeAutospacing="0" w:after="150" w:afterAutospacing="0"/>
        <w:ind w:firstLine="420"/>
        <w:jc w:val="center"/>
        <w:rPr>
          <w:rFonts w:ascii="Helvetica Neue" w:hAnsi="Helvetica Neue"/>
          <w:color w:val="1D1F22"/>
          <w:sz w:val="21"/>
          <w:szCs w:val="21"/>
        </w:rPr>
      </w:pPr>
      <w:r>
        <w:rPr>
          <w:rFonts w:ascii="Helvetica Neue" w:hAnsi="Helvetica Neue"/>
          <w:noProof/>
          <w:color w:val="1D1F22"/>
          <w:sz w:val="21"/>
          <w:szCs w:val="21"/>
        </w:rPr>
        <w:drawing>
          <wp:inline distT="0" distB="0" distL="0" distR="0" wp14:anchorId="47CEE528" wp14:editId="673A137C">
            <wp:extent cx="3819525" cy="2476723"/>
            <wp:effectExtent l="0" t="0" r="0" b="12700"/>
            <wp:docPr id="5" name="Picture 5" descr="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性图"/>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824434" cy="2479906"/>
                    </a:xfrm>
                    <a:prstGeom prst="rect">
                      <a:avLst/>
                    </a:prstGeom>
                    <a:noFill/>
                    <a:ln>
                      <a:noFill/>
                    </a:ln>
                  </pic:spPr>
                </pic:pic>
              </a:graphicData>
            </a:graphic>
          </wp:inline>
        </w:drawing>
      </w:r>
    </w:p>
    <w:p w14:paraId="352C553F" w14:textId="0FA7E72A" w:rsidR="005F1D98" w:rsidRDefault="005F1D98" w:rsidP="005F1D98">
      <w:pPr>
        <w:pStyle w:val="Caption"/>
        <w:rPr>
          <w:rFonts w:ascii="Helvetica Neue" w:hAnsi="Helvetica Neue"/>
          <w:color w:val="1D1F22"/>
          <w:sz w:val="21"/>
          <w:szCs w:val="21"/>
        </w:rPr>
      </w:pPr>
      <w:r>
        <w:rPr>
          <w:rFonts w:hint="eastAsia"/>
        </w:rPr>
        <w:t>图例</w:t>
      </w:r>
      <w:r>
        <w:rPr>
          <w:rFonts w:hint="eastAsia"/>
        </w:rPr>
        <w:t xml:space="preserve"> </w:t>
      </w:r>
      <w:r w:rsidR="00BE7A1B">
        <w:fldChar w:fldCharType="begin"/>
      </w:r>
      <w:r w:rsidR="00BE7A1B">
        <w:instrText xml:space="preserve"> </w:instrText>
      </w:r>
      <w:r w:rsidR="00BE7A1B">
        <w:rPr>
          <w:rFonts w:hint="eastAsia"/>
        </w:rPr>
        <w:instrText>STYLEREF 1 \s</w:instrText>
      </w:r>
      <w:r w:rsidR="00BE7A1B">
        <w:instrText xml:space="preserve"> </w:instrText>
      </w:r>
      <w:r w:rsidR="00BE7A1B">
        <w:fldChar w:fldCharType="separate"/>
      </w:r>
      <w:r w:rsidR="00BE7A1B">
        <w:rPr>
          <w:noProof/>
        </w:rPr>
        <w:t>4</w:t>
      </w:r>
      <w:r w:rsidR="00BE7A1B">
        <w:fldChar w:fldCharType="end"/>
      </w:r>
      <w:r w:rsidR="00BE7A1B">
        <w:noBreakHyphen/>
      </w:r>
      <w:r w:rsidR="00BE7A1B">
        <w:fldChar w:fldCharType="begin"/>
      </w:r>
      <w:r w:rsidR="00BE7A1B">
        <w:instrText xml:space="preserve"> </w:instrText>
      </w:r>
      <w:r w:rsidR="00BE7A1B">
        <w:rPr>
          <w:rFonts w:hint="eastAsia"/>
        </w:rPr>
        <w:instrText xml:space="preserve">SEQ </w:instrText>
      </w:r>
      <w:r w:rsidR="00BE7A1B">
        <w:rPr>
          <w:rFonts w:hint="eastAsia"/>
        </w:rPr>
        <w:instrText>图例</w:instrText>
      </w:r>
      <w:r w:rsidR="00BE7A1B">
        <w:rPr>
          <w:rFonts w:hint="eastAsia"/>
        </w:rPr>
        <w:instrText xml:space="preserve"> \* ARABIC \s 1</w:instrText>
      </w:r>
      <w:r w:rsidR="00BE7A1B">
        <w:instrText xml:space="preserve"> </w:instrText>
      </w:r>
      <w:r w:rsidR="00BE7A1B">
        <w:fldChar w:fldCharType="separate"/>
      </w:r>
      <w:r w:rsidR="00BE7A1B">
        <w:rPr>
          <w:noProof/>
        </w:rPr>
        <w:t>7</w:t>
      </w:r>
      <w:r w:rsidR="00BE7A1B">
        <w:fldChar w:fldCharType="end"/>
      </w:r>
      <w:r>
        <w:t xml:space="preserve"> </w:t>
      </w:r>
      <w:r>
        <w:rPr>
          <w:rFonts w:hint="eastAsia"/>
        </w:rPr>
        <w:t>属性图的定义</w:t>
      </w:r>
    </w:p>
    <w:p w14:paraId="00CF17B9" w14:textId="77777777" w:rsidR="005F1D98" w:rsidRPr="005835F6" w:rsidRDefault="005F1D98" w:rsidP="005F1D98">
      <w:pPr>
        <w:ind w:firstLine="420"/>
      </w:pPr>
      <w:r w:rsidRPr="005835F6">
        <w:t>结果图将具有类型签名</w:t>
      </w:r>
      <w:r>
        <w:rPr>
          <w:rFonts w:hint="eastAsia"/>
        </w:rPr>
        <w:t>为</w:t>
      </w:r>
      <w:r w:rsidRPr="005835F6">
        <w:t>：</w:t>
      </w:r>
    </w:p>
    <w:p w14:paraId="23CDD2C6" w14:textId="77777777" w:rsidR="005F1D98" w:rsidRDefault="005F1D98" w:rsidP="005F1D98">
      <w:pPr>
        <w:pStyle w:val="a8"/>
      </w:pPr>
      <w:r w:rsidRPr="0017050B">
        <w:t>val</w:t>
      </w:r>
      <w:r>
        <w:t xml:space="preserve"> </w:t>
      </w:r>
      <w:r w:rsidRPr="0017050B">
        <w:t>userGraph:</w:t>
      </w:r>
      <w:r>
        <w:t xml:space="preserve"> </w:t>
      </w:r>
      <w:r w:rsidRPr="0017050B">
        <w:t>Graph[(String,</w:t>
      </w:r>
      <w:r>
        <w:t xml:space="preserve"> </w:t>
      </w:r>
      <w:r w:rsidRPr="0017050B">
        <w:t>String),</w:t>
      </w:r>
      <w:r>
        <w:t xml:space="preserve"> </w:t>
      </w:r>
      <w:r w:rsidRPr="0017050B">
        <w:t>String]</w:t>
      </w:r>
    </w:p>
    <w:p w14:paraId="2A1BC31C" w14:textId="1C222A84" w:rsidR="005F1D98" w:rsidRPr="00441E73" w:rsidRDefault="005F1D98" w:rsidP="005F1D98">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15</w:t>
      </w:r>
      <w:r w:rsidR="00A004DF">
        <w:fldChar w:fldCharType="end"/>
      </w:r>
    </w:p>
    <w:p w14:paraId="0618CB9A" w14:textId="77777777" w:rsidR="005F1D98" w:rsidRPr="005835F6" w:rsidRDefault="005F1D98" w:rsidP="005F1D98">
      <w:pPr>
        <w:ind w:firstLine="420"/>
      </w:pPr>
      <w:r w:rsidRPr="005835F6">
        <w:t>有许多方法构建属性图</w:t>
      </w:r>
      <w:r>
        <w:rPr>
          <w:rFonts w:hint="eastAsia"/>
        </w:rPr>
        <w:t>，包括</w:t>
      </w:r>
      <w:r>
        <w:t>从原始文件、</w:t>
      </w:r>
      <w:r w:rsidRPr="005835F6">
        <w:t>RDD</w:t>
      </w:r>
      <w:r>
        <w:rPr>
          <w:rFonts w:hint="eastAsia"/>
        </w:rPr>
        <w:t>、</w:t>
      </w:r>
      <w:r w:rsidRPr="005835F6">
        <w:t>甚至合成生成器</w:t>
      </w:r>
      <w:r>
        <w:rPr>
          <w:rFonts w:hint="eastAsia"/>
        </w:rPr>
        <w:t>，</w:t>
      </w:r>
      <w:r w:rsidRPr="005835F6">
        <w:t>最通用的方法是使用</w:t>
      </w:r>
      <w:hyperlink r:id="rId21" w:anchor="org.apache.spark.graphx.Graph$" w:history="1">
        <w:r w:rsidRPr="005835F6">
          <w:t>Graph</w:t>
        </w:r>
        <w:r w:rsidRPr="005835F6">
          <w:t>对象</w:t>
        </w:r>
      </w:hyperlink>
      <w:r>
        <w:t>，例如</w:t>
      </w:r>
      <w:r w:rsidRPr="005835F6">
        <w:t>以下代码从</w:t>
      </w:r>
      <w:r w:rsidRPr="005835F6">
        <w:t>RDD</w:t>
      </w:r>
      <w:r w:rsidRPr="005835F6">
        <w:t>集合中构建一个图：</w:t>
      </w:r>
    </w:p>
    <w:p w14:paraId="0047742E" w14:textId="77777777" w:rsidR="005F1D98" w:rsidRDefault="005F1D98" w:rsidP="005F1D98">
      <w:pPr>
        <w:pStyle w:val="a8"/>
      </w:pPr>
      <w:r>
        <w:t>val sc: SparkContext</w:t>
      </w:r>
    </w:p>
    <w:p w14:paraId="5040BE65" w14:textId="77777777" w:rsidR="005F1D98" w:rsidRDefault="005F1D98" w:rsidP="005F1D98">
      <w:pPr>
        <w:pStyle w:val="a8"/>
      </w:pPr>
      <w:r>
        <w:t xml:space="preserve">// </w:t>
      </w:r>
      <w:r>
        <w:rPr>
          <w:rFonts w:hint="eastAsia"/>
        </w:rPr>
        <w:t>为</w:t>
      </w:r>
      <w:r>
        <w:t>点</w:t>
      </w:r>
      <w:r>
        <w:rPr>
          <w:rFonts w:hint="eastAsia"/>
        </w:rPr>
        <w:t>创建</w:t>
      </w:r>
      <w:r>
        <w:t>RDD</w:t>
      </w:r>
    </w:p>
    <w:p w14:paraId="5ED51B4B" w14:textId="77777777" w:rsidR="005F1D98" w:rsidRDefault="005F1D98" w:rsidP="005F1D98">
      <w:pPr>
        <w:pStyle w:val="a8"/>
      </w:pPr>
      <w:r>
        <w:t>val users: RDD[(VertexId, (String, String))] =</w:t>
      </w:r>
    </w:p>
    <w:p w14:paraId="308500B0" w14:textId="77777777" w:rsidR="005F1D98" w:rsidRDefault="005F1D98" w:rsidP="005F1D98">
      <w:pPr>
        <w:pStyle w:val="a8"/>
      </w:pPr>
      <w:r>
        <w:t xml:space="preserve">  sc.parallelize(Array((3L, ("rxin", "student")), (7L, ("jgonzal", "postdoc")),</w:t>
      </w:r>
    </w:p>
    <w:p w14:paraId="79781DC0" w14:textId="77777777" w:rsidR="005F1D98" w:rsidRDefault="005F1D98" w:rsidP="005F1D98">
      <w:pPr>
        <w:pStyle w:val="a8"/>
      </w:pPr>
      <w:r>
        <w:t xml:space="preserve">                       (5L, ("franklin", "prof")), (2L, ("istoica", "prof"))))</w:t>
      </w:r>
    </w:p>
    <w:p w14:paraId="101A4956" w14:textId="77777777" w:rsidR="005F1D98" w:rsidRDefault="005F1D98" w:rsidP="005F1D98">
      <w:pPr>
        <w:pStyle w:val="a8"/>
      </w:pPr>
      <w:r>
        <w:t xml:space="preserve">// </w:t>
      </w:r>
      <w:r>
        <w:rPr>
          <w:rFonts w:hint="eastAsia"/>
        </w:rPr>
        <w:t>为边创建</w:t>
      </w:r>
      <w:r>
        <w:t>RDD</w:t>
      </w:r>
    </w:p>
    <w:p w14:paraId="5B7C2203" w14:textId="77777777" w:rsidR="005F1D98" w:rsidRDefault="005F1D98" w:rsidP="005F1D98">
      <w:pPr>
        <w:pStyle w:val="a8"/>
      </w:pPr>
      <w:r>
        <w:t>val relationships: RDD[Edge[String]] =</w:t>
      </w:r>
    </w:p>
    <w:p w14:paraId="4431A8A7" w14:textId="77777777" w:rsidR="005F1D98" w:rsidRDefault="005F1D98" w:rsidP="005F1D98">
      <w:pPr>
        <w:pStyle w:val="a8"/>
      </w:pPr>
      <w:r>
        <w:lastRenderedPageBreak/>
        <w:t xml:space="preserve">  sc.parallelize(Array(Edge(3L, 7L, "collab"),    Edge(5L, 3L, "advisor"),</w:t>
      </w:r>
    </w:p>
    <w:p w14:paraId="401FE729" w14:textId="77777777" w:rsidR="005F1D98" w:rsidRDefault="005F1D98" w:rsidP="005F1D98">
      <w:pPr>
        <w:pStyle w:val="a8"/>
      </w:pPr>
      <w:r>
        <w:t xml:space="preserve">                       Edge(2L, 5L, "colleague"), Edge(5L, 7L, "pi")))</w:t>
      </w:r>
    </w:p>
    <w:p w14:paraId="22F3D73A" w14:textId="77777777" w:rsidR="005F1D98" w:rsidRDefault="005F1D98" w:rsidP="005F1D98">
      <w:pPr>
        <w:pStyle w:val="a8"/>
      </w:pPr>
      <w:r>
        <w:t xml:space="preserve">// </w:t>
      </w:r>
      <w:r w:rsidRPr="00DF2E31">
        <w:rPr>
          <w:rFonts w:hint="eastAsia"/>
        </w:rPr>
        <w:t>定义默认用户，以防丢失用户</w:t>
      </w:r>
    </w:p>
    <w:p w14:paraId="7F94A2E9" w14:textId="77777777" w:rsidR="005F1D98" w:rsidRDefault="005F1D98" w:rsidP="005F1D98">
      <w:pPr>
        <w:pStyle w:val="a8"/>
      </w:pPr>
      <w:r>
        <w:t>val defaultUser = ("John Doe", "Missing")</w:t>
      </w:r>
    </w:p>
    <w:p w14:paraId="043AB27E" w14:textId="77777777" w:rsidR="005F1D98" w:rsidRDefault="005F1D98" w:rsidP="005F1D98">
      <w:pPr>
        <w:pStyle w:val="a8"/>
      </w:pPr>
      <w:r>
        <w:t xml:space="preserve">// </w:t>
      </w:r>
      <w:r>
        <w:rPr>
          <w:rFonts w:hint="eastAsia"/>
        </w:rPr>
        <w:t>构建初始图</w:t>
      </w:r>
    </w:p>
    <w:p w14:paraId="5ADE4A56" w14:textId="77777777" w:rsidR="005F1D98" w:rsidRDefault="005F1D98" w:rsidP="005F1D98">
      <w:pPr>
        <w:pStyle w:val="a8"/>
      </w:pPr>
      <w:r>
        <w:t>val graph = Graph(users, relationships, defaultUser)</w:t>
      </w:r>
    </w:p>
    <w:p w14:paraId="1CD6B8C9" w14:textId="74FD0ECD" w:rsidR="005F1D98" w:rsidRPr="00441E73" w:rsidRDefault="005F1D98" w:rsidP="005F1D98">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16</w:t>
      </w:r>
      <w:r w:rsidR="00A004DF">
        <w:fldChar w:fldCharType="end"/>
      </w:r>
    </w:p>
    <w:p w14:paraId="747BADF0" w14:textId="6B255F93" w:rsidR="005F1D98" w:rsidRPr="0017050B" w:rsidRDefault="005F1D98" w:rsidP="005F1D98">
      <w:pPr>
        <w:ind w:firstLine="420"/>
      </w:pPr>
      <w:r>
        <w:t>在上面的例子中</w:t>
      </w:r>
      <w:r w:rsidRPr="0017050B">
        <w:t>使用了</w:t>
      </w:r>
      <w:r w:rsidRPr="0017050B">
        <w:t>Edge</w:t>
      </w:r>
      <w:r>
        <w:rPr>
          <w:rFonts w:hint="eastAsia"/>
        </w:rPr>
        <w:t>案例</w:t>
      </w:r>
      <w:r w:rsidRPr="0017050B">
        <w:t>类</w:t>
      </w:r>
      <w:r w:rsidR="00C6724D">
        <w:t>，</w:t>
      </w:r>
      <w:r w:rsidRPr="0017050B">
        <w:t>具有</w:t>
      </w:r>
      <w:r w:rsidRPr="0017050B">
        <w:t>srcId</w:t>
      </w:r>
      <w:r w:rsidRPr="0017050B">
        <w:t>和</w:t>
      </w:r>
      <w:r w:rsidRPr="0017050B">
        <w:t>dstId</w:t>
      </w:r>
      <w:r w:rsidR="00C6724D">
        <w:rPr>
          <w:rFonts w:hint="eastAsia"/>
        </w:rPr>
        <w:t>属性</w:t>
      </w:r>
      <w:r>
        <w:rPr>
          <w:rFonts w:hint="eastAsia"/>
        </w:rPr>
        <w:t>，分别对应与起始</w:t>
      </w:r>
      <w:r w:rsidR="00C6724D">
        <w:rPr>
          <w:rFonts w:hint="eastAsia"/>
        </w:rPr>
        <w:t>点</w:t>
      </w:r>
      <w:r>
        <w:rPr>
          <w:rFonts w:hint="eastAsia"/>
        </w:rPr>
        <w:t>和</w:t>
      </w:r>
      <w:r w:rsidRPr="0017050B">
        <w:t>目标</w:t>
      </w:r>
      <w:r>
        <w:t>点</w:t>
      </w:r>
      <w:r>
        <w:rPr>
          <w:rFonts w:hint="eastAsia"/>
        </w:rPr>
        <w:t>的</w:t>
      </w:r>
      <w:r w:rsidRPr="0017050B">
        <w:t>标识符</w:t>
      </w:r>
      <w:r>
        <w:t>，此外</w:t>
      </w:r>
      <w:r w:rsidRPr="0017050B">
        <w:t>Edge</w:t>
      </w:r>
      <w:r>
        <w:rPr>
          <w:rFonts w:hint="eastAsia"/>
        </w:rPr>
        <w:t>案例</w:t>
      </w:r>
      <w:r>
        <w:t>类具有</w:t>
      </w:r>
      <w:r w:rsidRPr="0017050B">
        <w:t>attr</w:t>
      </w:r>
      <w:r>
        <w:rPr>
          <w:rFonts w:hint="eastAsia"/>
        </w:rPr>
        <w:t>成员，</w:t>
      </w:r>
      <w:r>
        <w:t>存储边属性</w:t>
      </w:r>
      <w:r w:rsidRPr="0017050B">
        <w:t>。可以分别使用</w:t>
      </w:r>
      <w:r w:rsidRPr="0017050B">
        <w:t>graph.vertices</w:t>
      </w:r>
      <w:r w:rsidRPr="0017050B">
        <w:t>和</w:t>
      </w:r>
      <w:r w:rsidRPr="0017050B">
        <w:t>graph.edges</w:t>
      </w:r>
      <w:r>
        <w:t>成员将图解构为相应的点和边</w:t>
      </w:r>
      <w:r w:rsidRPr="0017050B">
        <w:t>视图。</w:t>
      </w:r>
    </w:p>
    <w:p w14:paraId="47CCD5DC" w14:textId="77777777" w:rsidR="005F1D98" w:rsidRDefault="005F1D98" w:rsidP="005F1D98">
      <w:pPr>
        <w:pStyle w:val="a8"/>
      </w:pPr>
      <w:r>
        <w:t>val graph: Graph[(String, String), String] // Constructed from above</w:t>
      </w:r>
    </w:p>
    <w:p w14:paraId="18353490" w14:textId="77777777" w:rsidR="005F1D98" w:rsidRDefault="005F1D98" w:rsidP="005F1D98">
      <w:pPr>
        <w:pStyle w:val="a8"/>
      </w:pPr>
      <w:r>
        <w:t xml:space="preserve">// </w:t>
      </w:r>
      <w:r>
        <w:rPr>
          <w:rFonts w:hint="eastAsia"/>
        </w:rPr>
        <w:t>计算所有</w:t>
      </w:r>
      <w:r>
        <w:rPr>
          <w:rFonts w:hint="eastAsia"/>
        </w:rPr>
        <w:t>postdoc</w:t>
      </w:r>
      <w:r>
        <w:rPr>
          <w:rFonts w:hint="eastAsia"/>
        </w:rPr>
        <w:t>用户</w:t>
      </w:r>
    </w:p>
    <w:p w14:paraId="4C2E3168" w14:textId="77777777" w:rsidR="005F1D98" w:rsidRDefault="005F1D98" w:rsidP="005F1D98">
      <w:pPr>
        <w:pStyle w:val="a8"/>
      </w:pPr>
      <w:r>
        <w:t>graph.vertices.filter { case (id, (name, pos)) =&gt; pos == "postdoc" }.count</w:t>
      </w:r>
    </w:p>
    <w:p w14:paraId="232A4C5B" w14:textId="77777777" w:rsidR="005F1D98" w:rsidRDefault="005F1D98" w:rsidP="005F1D98">
      <w:pPr>
        <w:pStyle w:val="a8"/>
      </w:pPr>
      <w:r>
        <w:t xml:space="preserve">// </w:t>
      </w:r>
      <w:r>
        <w:rPr>
          <w:rFonts w:hint="eastAsia"/>
        </w:rPr>
        <w:t>计算所有边，满足</w:t>
      </w:r>
      <w:r w:rsidRPr="007F6202">
        <w:t xml:space="preserve">srcId </w:t>
      </w:r>
      <w:r>
        <w:t>&gt; dstId</w:t>
      </w:r>
    </w:p>
    <w:p w14:paraId="28C01647" w14:textId="77777777" w:rsidR="005F1D98" w:rsidRDefault="005F1D98" w:rsidP="005F1D98">
      <w:pPr>
        <w:pStyle w:val="a8"/>
      </w:pPr>
      <w:r>
        <w:t>graph.edges.filter(e =&gt; e.srcId &gt; e.dstId).count</w:t>
      </w:r>
    </w:p>
    <w:p w14:paraId="6C2365C0" w14:textId="3893C35E" w:rsidR="005F1D98" w:rsidRPr="00441E73" w:rsidRDefault="005F1D98" w:rsidP="005F1D98">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17</w:t>
      </w:r>
      <w:r w:rsidR="00A004DF">
        <w:fldChar w:fldCharType="end"/>
      </w:r>
    </w:p>
    <w:p w14:paraId="25036D4A" w14:textId="10045143" w:rsidR="005F1D98" w:rsidRPr="002A1110" w:rsidRDefault="005F1D98" w:rsidP="005F1D98">
      <w:pPr>
        <w:ind w:firstLine="420"/>
      </w:pPr>
      <w:r w:rsidRPr="002A1110">
        <w:t>graph.vertices</w:t>
      </w:r>
      <w:r>
        <w:t>返回一个</w:t>
      </w:r>
      <w:r>
        <w:rPr>
          <w:rFonts w:hint="eastAsia"/>
        </w:rPr>
        <w:t>继承</w:t>
      </w:r>
      <w:r w:rsidRPr="002A1110">
        <w:t>RDD[(VertexId, (String, String))]</w:t>
      </w:r>
      <w:r>
        <w:rPr>
          <w:rFonts w:hint="eastAsia"/>
        </w:rPr>
        <w:t>类</w:t>
      </w:r>
      <w:r w:rsidRPr="005835F6">
        <w:t>的</w:t>
      </w:r>
      <w:r w:rsidRPr="00441E73">
        <w:t>VertexRDD</w:t>
      </w:r>
      <w:r w:rsidRPr="002A1110">
        <w:t>[(String, String)]</w:t>
      </w:r>
      <w:r>
        <w:rPr>
          <w:rFonts w:hint="eastAsia"/>
        </w:rPr>
        <w:t>类</w:t>
      </w:r>
      <w:r w:rsidRPr="005835F6">
        <w:t>，因此使用</w:t>
      </w:r>
      <w:r w:rsidRPr="002A1110">
        <w:t>case</w:t>
      </w:r>
      <w:r w:rsidRPr="005835F6">
        <w:t>表达式来解构元组</w:t>
      </w:r>
      <w:r>
        <w:t>，另一方面</w:t>
      </w:r>
      <w:r w:rsidRPr="002A1110">
        <w:t>graph.edges</w:t>
      </w:r>
      <w:r w:rsidRPr="005835F6">
        <w:t>返回一个包含</w:t>
      </w:r>
      <w:r w:rsidRPr="002A1110">
        <w:t>Edge[String]</w:t>
      </w:r>
      <w:r w:rsidRPr="005835F6">
        <w:t>对象的</w:t>
      </w:r>
      <w:r w:rsidRPr="002A1110">
        <w:t>EdgeRDD</w:t>
      </w:r>
      <w:r>
        <w:rPr>
          <w:rFonts w:hint="eastAsia"/>
        </w:rPr>
        <w:t>类</w:t>
      </w:r>
      <w:r>
        <w:t>，</w:t>
      </w:r>
      <w:r w:rsidRPr="005835F6">
        <w:t>也可以使用</w:t>
      </w:r>
      <w:r>
        <w:rPr>
          <w:rFonts w:hint="eastAsia"/>
        </w:rPr>
        <w:t>案例类</w:t>
      </w:r>
      <w:r>
        <w:t>构造函数</w:t>
      </w:r>
      <w:r w:rsidR="00AD5D7B">
        <w:rPr>
          <w:rFonts w:hint="eastAsia"/>
        </w:rPr>
        <w:t>，</w:t>
      </w:r>
      <w:r w:rsidRPr="005835F6">
        <w:t>如下所示：</w:t>
      </w:r>
    </w:p>
    <w:p w14:paraId="0F847126" w14:textId="77777777" w:rsidR="005F1D98" w:rsidRDefault="005F1D98" w:rsidP="005F1D98">
      <w:pPr>
        <w:pStyle w:val="a8"/>
      </w:pPr>
      <w:r w:rsidRPr="0017050B">
        <w:t>graph.edges.filter</w:t>
      </w:r>
      <w:r>
        <w:t xml:space="preserve"> </w:t>
      </w:r>
      <w:r w:rsidRPr="0017050B">
        <w:t>{</w:t>
      </w:r>
      <w:r>
        <w:t xml:space="preserve"> </w:t>
      </w:r>
      <w:r w:rsidRPr="0017050B">
        <w:t>case</w:t>
      </w:r>
      <w:r>
        <w:t xml:space="preserve"> </w:t>
      </w:r>
      <w:r w:rsidRPr="0017050B">
        <w:t>Edge(src,</w:t>
      </w:r>
      <w:r>
        <w:t xml:space="preserve"> </w:t>
      </w:r>
      <w:r w:rsidRPr="0017050B">
        <w:t>dst,</w:t>
      </w:r>
      <w:r>
        <w:t xml:space="preserve"> </w:t>
      </w:r>
      <w:r w:rsidRPr="0017050B">
        <w:t>prop)</w:t>
      </w:r>
      <w:r>
        <w:t xml:space="preserve"> </w:t>
      </w:r>
      <w:r w:rsidRPr="0017050B">
        <w:t>=&gt;</w:t>
      </w:r>
      <w:r>
        <w:t xml:space="preserve"> </w:t>
      </w:r>
      <w:r w:rsidRPr="0017050B">
        <w:t>src</w:t>
      </w:r>
      <w:r>
        <w:t xml:space="preserve"> </w:t>
      </w:r>
      <w:r w:rsidRPr="0017050B">
        <w:t>&gt;</w:t>
      </w:r>
      <w:r>
        <w:t xml:space="preserve"> </w:t>
      </w:r>
      <w:r w:rsidRPr="0017050B">
        <w:t>dst</w:t>
      </w:r>
      <w:r>
        <w:t xml:space="preserve"> </w:t>
      </w:r>
      <w:r w:rsidRPr="0017050B">
        <w:t>}.count</w:t>
      </w:r>
    </w:p>
    <w:p w14:paraId="66F57A4C" w14:textId="764AE228" w:rsidR="005F1D98" w:rsidRDefault="005F1D98" w:rsidP="005F1D98">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18</w:t>
      </w:r>
      <w:r w:rsidR="00A004DF">
        <w:fldChar w:fldCharType="end"/>
      </w:r>
    </w:p>
    <w:p w14:paraId="726197FD" w14:textId="38B37169" w:rsidR="005F1D98" w:rsidRPr="0017050B" w:rsidRDefault="005F1D98" w:rsidP="005F1D98">
      <w:pPr>
        <w:ind w:firstLine="420"/>
      </w:pPr>
      <w:r>
        <w:t>除了属性图的点和边</w:t>
      </w:r>
      <w:r w:rsidRPr="0017050B">
        <w:t>视图之外，</w:t>
      </w:r>
      <w:r w:rsidRPr="0017050B">
        <w:t>GraphX</w:t>
      </w:r>
      <w:r w:rsidRPr="0017050B">
        <w:t>还公开了一个三元组视图</w:t>
      </w:r>
      <w:r>
        <w:t>。</w:t>
      </w:r>
      <w:r w:rsidRPr="0017050B">
        <w:t>三元组视图</w:t>
      </w:r>
      <w:r>
        <w:t>逻辑上连接点和边</w:t>
      </w:r>
      <w:r w:rsidRPr="0017050B">
        <w:t>属性，产生包含</w:t>
      </w:r>
      <w:hyperlink r:id="rId22" w:anchor="org.apache.spark.graphx.EdgeTriplet" w:history="1">
        <w:r w:rsidRPr="0017050B">
          <w:t>EdgeTriplet</w:t>
        </w:r>
      </w:hyperlink>
      <w:r w:rsidRPr="0017050B">
        <w:t>类实例的</w:t>
      </w:r>
      <w:r w:rsidRPr="0017050B">
        <w:t>RDD[EdgeTriplet[VD,</w:t>
      </w:r>
      <w:r>
        <w:t xml:space="preserve"> </w:t>
      </w:r>
      <w:r w:rsidRPr="0017050B">
        <w:t>ED]]</w:t>
      </w:r>
      <w:r w:rsidR="00926D71">
        <w:t>，</w:t>
      </w:r>
      <w:r w:rsidRPr="0017050B">
        <w:t>此连接可以用以下</w:t>
      </w:r>
      <w:r w:rsidRPr="0017050B">
        <w:t>SQL</w:t>
      </w:r>
      <w:r w:rsidRPr="0017050B">
        <w:t>表达式表示：</w:t>
      </w:r>
    </w:p>
    <w:p w14:paraId="2510B1B5" w14:textId="77777777" w:rsidR="005F1D98" w:rsidRDefault="005F1D98" w:rsidP="005F1D98">
      <w:pPr>
        <w:pStyle w:val="a8"/>
      </w:pPr>
      <w:r>
        <w:t>SELECT src.id, dst.id, src.attr, e.attr, dst.attr</w:t>
      </w:r>
    </w:p>
    <w:p w14:paraId="0C7E3CB5" w14:textId="77777777" w:rsidR="005F1D98" w:rsidRDefault="005F1D98" w:rsidP="005F1D98">
      <w:pPr>
        <w:pStyle w:val="a8"/>
      </w:pPr>
      <w:r>
        <w:t>FROM edges AS e LEFT JOIN vertices AS src, vertices AS dst</w:t>
      </w:r>
    </w:p>
    <w:p w14:paraId="61EB97F6" w14:textId="77777777" w:rsidR="005F1D98" w:rsidRDefault="005F1D98" w:rsidP="005F1D98">
      <w:pPr>
        <w:pStyle w:val="a8"/>
      </w:pPr>
      <w:r>
        <w:t>ON e.srcId = src.Id AND e.dstId = dst.Id</w:t>
      </w:r>
    </w:p>
    <w:p w14:paraId="263198A7" w14:textId="4E38E1DE" w:rsidR="005F1D98" w:rsidRPr="00441E73" w:rsidRDefault="005F1D98" w:rsidP="005F1D98">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19</w:t>
      </w:r>
      <w:r w:rsidR="00A004DF">
        <w:fldChar w:fldCharType="end"/>
      </w:r>
    </w:p>
    <w:p w14:paraId="57BA01CD" w14:textId="77777777" w:rsidR="005F1D98" w:rsidRPr="005835F6" w:rsidRDefault="005F1D98" w:rsidP="005F1D98">
      <w:pPr>
        <w:ind w:firstLine="420"/>
      </w:pPr>
      <w:r w:rsidRPr="005835F6">
        <w:t>或图形为：</w:t>
      </w:r>
    </w:p>
    <w:p w14:paraId="15E40C16" w14:textId="77777777" w:rsidR="005F1D98" w:rsidRDefault="005F1D98" w:rsidP="005F1D98">
      <w:pPr>
        <w:pStyle w:val="NormalWeb"/>
        <w:spacing w:before="0" w:beforeAutospacing="0" w:after="150" w:afterAutospacing="0"/>
        <w:ind w:firstLine="420"/>
        <w:jc w:val="center"/>
        <w:rPr>
          <w:rFonts w:ascii="Helvetica Neue" w:hAnsi="Helvetica Neue"/>
          <w:color w:val="1D1F22"/>
          <w:sz w:val="21"/>
          <w:szCs w:val="21"/>
        </w:rPr>
      </w:pPr>
      <w:r>
        <w:rPr>
          <w:rFonts w:ascii="Helvetica Neue" w:hAnsi="Helvetica Neue"/>
          <w:noProof/>
          <w:color w:val="1D1F22"/>
          <w:sz w:val="21"/>
          <w:szCs w:val="21"/>
        </w:rPr>
        <w:drawing>
          <wp:inline distT="0" distB="0" distL="0" distR="0" wp14:anchorId="3A0A61BA" wp14:editId="3B53E2B4">
            <wp:extent cx="4045306" cy="400317"/>
            <wp:effectExtent l="0" t="0" r="0" b="6350"/>
            <wp:docPr id="4" name="Picture 4" descr="缘三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缘三联"/>
                    <pic:cNvPicPr>
                      <a:picLocks noChangeAspect="1" noChangeArrowheads="1"/>
                    </pic:cNvPicPr>
                  </pic:nvPicPr>
                  <pic:blipFill>
                    <a:blip r:embed="rId23">
                      <a:extLst>
                        <a:ext uri="{BEBA8EAE-BF5A-486C-A8C5-ECC9F3942E4B}">
                          <a14:imgProps xmlns:a14="http://schemas.microsoft.com/office/drawing/2010/main">
                            <a14:imgLayer r:embed="rId2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135323" cy="409225"/>
                    </a:xfrm>
                    <a:prstGeom prst="rect">
                      <a:avLst/>
                    </a:prstGeom>
                    <a:noFill/>
                    <a:ln>
                      <a:noFill/>
                    </a:ln>
                  </pic:spPr>
                </pic:pic>
              </a:graphicData>
            </a:graphic>
          </wp:inline>
        </w:drawing>
      </w:r>
    </w:p>
    <w:p w14:paraId="68B07012" w14:textId="27EA80D0" w:rsidR="005F1D98" w:rsidRDefault="005F1D98" w:rsidP="005F1D98">
      <w:pPr>
        <w:pStyle w:val="Caption"/>
        <w:rPr>
          <w:rFonts w:ascii="Helvetica Neue" w:hAnsi="Helvetica Neue"/>
          <w:color w:val="1D1F22"/>
          <w:sz w:val="21"/>
          <w:szCs w:val="21"/>
        </w:rPr>
      </w:pPr>
      <w:r>
        <w:t>图例</w:t>
      </w:r>
      <w:r>
        <w:t xml:space="preserve"> </w:t>
      </w:r>
      <w:fldSimple w:instr=" STYLEREF 1 \s ">
        <w:r w:rsidR="00BE7A1B">
          <w:rPr>
            <w:noProof/>
          </w:rPr>
          <w:t>4</w:t>
        </w:r>
      </w:fldSimple>
      <w:r w:rsidR="00BE7A1B">
        <w:noBreakHyphen/>
      </w:r>
      <w:r w:rsidR="00BE7A1B">
        <w:fldChar w:fldCharType="begin"/>
      </w:r>
      <w:r w:rsidR="00BE7A1B">
        <w:instrText xml:space="preserve"> SEQ </w:instrText>
      </w:r>
      <w:r w:rsidR="00BE7A1B">
        <w:instrText>图例</w:instrText>
      </w:r>
      <w:r w:rsidR="00BE7A1B">
        <w:instrText xml:space="preserve"> \* ARABIC \s 1 </w:instrText>
      </w:r>
      <w:r w:rsidR="00BE7A1B">
        <w:fldChar w:fldCharType="separate"/>
      </w:r>
      <w:r w:rsidR="00BE7A1B">
        <w:rPr>
          <w:noProof/>
        </w:rPr>
        <w:t>8</w:t>
      </w:r>
      <w:r w:rsidR="00BE7A1B">
        <w:fldChar w:fldCharType="end"/>
      </w:r>
      <w:r w:rsidRPr="00F93AEE">
        <w:t xml:space="preserve"> </w:t>
      </w:r>
      <w:r w:rsidRPr="0017050B">
        <w:t>GraphX</w:t>
      </w:r>
      <w:r>
        <w:rPr>
          <w:rFonts w:hint="eastAsia"/>
        </w:rPr>
        <w:t>的</w:t>
      </w:r>
      <w:r w:rsidRPr="0017050B">
        <w:t>三元组视图</w:t>
      </w:r>
    </w:p>
    <w:p w14:paraId="53C858B3" w14:textId="00D2916C" w:rsidR="005F1D98" w:rsidRPr="005835F6" w:rsidRDefault="005F1D98" w:rsidP="005F1D98">
      <w:pPr>
        <w:ind w:firstLine="420"/>
      </w:pPr>
      <w:hyperlink r:id="rId25" w:anchor="org.apache.spark.graphx.EdgeTriplet" w:history="1">
        <w:r w:rsidRPr="005835F6">
          <w:t>EdgeTriplet</w:t>
        </w:r>
      </w:hyperlink>
      <w:r>
        <w:t>类通过分别添加包含</w:t>
      </w:r>
      <w:r>
        <w:rPr>
          <w:rFonts w:hint="eastAsia"/>
        </w:rPr>
        <w:t>起始</w:t>
      </w:r>
      <w:r w:rsidRPr="005835F6">
        <w:t>和目标属性的</w:t>
      </w:r>
      <w:r w:rsidRPr="005835F6">
        <w:t>srcAttr</w:t>
      </w:r>
      <w:r w:rsidRPr="005835F6">
        <w:t>和</w:t>
      </w:r>
      <w:r w:rsidRPr="005835F6">
        <w:t>dstAttr</w:t>
      </w:r>
      <w:r w:rsidRPr="005835F6">
        <w:t>成员来扩展</w:t>
      </w:r>
      <w:hyperlink r:id="rId26" w:anchor="org.apache.spark.graphx.Edge" w:history="1">
        <w:r w:rsidRPr="005835F6">
          <w:t>Edge</w:t>
        </w:r>
      </w:hyperlink>
      <w:r w:rsidRPr="005835F6">
        <w:t>类</w:t>
      </w:r>
      <w:r>
        <w:t>。</w:t>
      </w:r>
      <w:r w:rsidR="00926D71">
        <w:t>可以使用图</w:t>
      </w:r>
      <w:r w:rsidRPr="005835F6">
        <w:t>的三元组视图来呈现描述用户之间关系的字符串集合。</w:t>
      </w:r>
    </w:p>
    <w:p w14:paraId="47FFB606" w14:textId="77777777" w:rsidR="005F1D98" w:rsidRPr="0017050B" w:rsidRDefault="005F1D98" w:rsidP="005F1D98">
      <w:pPr>
        <w:pStyle w:val="a8"/>
      </w:pPr>
      <w:r w:rsidRPr="0017050B">
        <w:t>val</w:t>
      </w:r>
      <w:r>
        <w:t xml:space="preserve"> </w:t>
      </w:r>
      <w:r w:rsidRPr="0017050B">
        <w:t>graph:</w:t>
      </w:r>
      <w:r>
        <w:t xml:space="preserve"> </w:t>
      </w:r>
      <w:r w:rsidRPr="0017050B">
        <w:t>Graph[(String,</w:t>
      </w:r>
      <w:r>
        <w:t xml:space="preserve"> </w:t>
      </w:r>
      <w:r w:rsidRPr="0017050B">
        <w:t>String),</w:t>
      </w:r>
      <w:r>
        <w:t xml:space="preserve"> </w:t>
      </w:r>
      <w:r w:rsidRPr="0017050B">
        <w:t>String]</w:t>
      </w:r>
      <w:r>
        <w:t xml:space="preserve"> </w:t>
      </w:r>
      <w:r w:rsidRPr="0017050B">
        <w:t>//</w:t>
      </w:r>
      <w:r>
        <w:t xml:space="preserve"> </w:t>
      </w:r>
      <w:r w:rsidRPr="0017050B">
        <w:t>Constructed</w:t>
      </w:r>
      <w:r>
        <w:t xml:space="preserve"> </w:t>
      </w:r>
      <w:r w:rsidRPr="0017050B">
        <w:t>from</w:t>
      </w:r>
      <w:r>
        <w:t xml:space="preserve"> </w:t>
      </w:r>
      <w:r w:rsidRPr="0017050B">
        <w:t>above</w:t>
      </w:r>
    </w:p>
    <w:p w14:paraId="37F6ECB5" w14:textId="77777777" w:rsidR="005F1D98" w:rsidRPr="0017050B" w:rsidRDefault="005F1D98" w:rsidP="005F1D98">
      <w:pPr>
        <w:pStyle w:val="a8"/>
      </w:pPr>
      <w:r w:rsidRPr="0017050B">
        <w:t>//</w:t>
      </w:r>
      <w:r>
        <w:t xml:space="preserve"> </w:t>
      </w:r>
      <w:r>
        <w:rPr>
          <w:rFonts w:hint="eastAsia"/>
        </w:rPr>
        <w:t>使用三元组视图创建</w:t>
      </w:r>
      <w:r>
        <w:rPr>
          <w:rFonts w:hint="eastAsia"/>
        </w:rPr>
        <w:t>RDD</w:t>
      </w:r>
    </w:p>
    <w:p w14:paraId="16E39E25" w14:textId="77777777" w:rsidR="005F1D98" w:rsidRPr="0017050B" w:rsidRDefault="005F1D98" w:rsidP="005F1D98">
      <w:pPr>
        <w:pStyle w:val="a8"/>
      </w:pPr>
      <w:r w:rsidRPr="0017050B">
        <w:t>val</w:t>
      </w:r>
      <w:r>
        <w:t xml:space="preserve"> </w:t>
      </w:r>
      <w:r w:rsidRPr="0017050B">
        <w:t>facts:</w:t>
      </w:r>
      <w:r>
        <w:t xml:space="preserve"> </w:t>
      </w:r>
      <w:r w:rsidRPr="0017050B">
        <w:t>RDD[String]</w:t>
      </w:r>
      <w:r>
        <w:t xml:space="preserve"> </w:t>
      </w:r>
      <w:r w:rsidRPr="0017050B">
        <w:t>=</w:t>
      </w:r>
    </w:p>
    <w:p w14:paraId="3536A25F" w14:textId="77777777" w:rsidR="005F1D98" w:rsidRPr="0017050B" w:rsidRDefault="005F1D98" w:rsidP="005F1D98">
      <w:pPr>
        <w:pStyle w:val="a8"/>
      </w:pPr>
      <w:r>
        <w:t xml:space="preserve">  </w:t>
      </w:r>
      <w:r w:rsidRPr="0017050B">
        <w:t>graph.triplets.map(triplet</w:t>
      </w:r>
      <w:r>
        <w:t xml:space="preserve"> </w:t>
      </w:r>
      <w:r w:rsidRPr="0017050B">
        <w:t>=&gt;</w:t>
      </w:r>
    </w:p>
    <w:p w14:paraId="0BFFE172" w14:textId="77777777" w:rsidR="005F1D98" w:rsidRPr="0017050B" w:rsidRDefault="005F1D98" w:rsidP="005F1D98">
      <w:pPr>
        <w:pStyle w:val="a8"/>
      </w:pPr>
      <w:r>
        <w:t xml:space="preserve">    </w:t>
      </w:r>
      <w:r w:rsidRPr="0017050B">
        <w:t>triplet.srcAttr._1</w:t>
      </w:r>
      <w:r>
        <w:t xml:space="preserve"> </w:t>
      </w:r>
      <w:r w:rsidRPr="0017050B">
        <w:t>+</w:t>
      </w:r>
      <w:r>
        <w:t xml:space="preserve"> </w:t>
      </w:r>
      <w:r w:rsidRPr="0017050B">
        <w:t>"</w:t>
      </w:r>
      <w:r>
        <w:t xml:space="preserve"> </w:t>
      </w:r>
      <w:r w:rsidRPr="0017050B">
        <w:t>is</w:t>
      </w:r>
      <w:r>
        <w:t xml:space="preserve"> </w:t>
      </w:r>
      <w:r w:rsidRPr="0017050B">
        <w:t>the</w:t>
      </w:r>
      <w:r>
        <w:t xml:space="preserve"> </w:t>
      </w:r>
      <w:r w:rsidRPr="0017050B">
        <w:t>"</w:t>
      </w:r>
      <w:r>
        <w:t xml:space="preserve"> </w:t>
      </w:r>
      <w:r w:rsidRPr="0017050B">
        <w:t>+</w:t>
      </w:r>
      <w:r>
        <w:t xml:space="preserve"> </w:t>
      </w:r>
      <w:r w:rsidRPr="0017050B">
        <w:t>triplet.attr</w:t>
      </w:r>
      <w:r>
        <w:t xml:space="preserve"> </w:t>
      </w:r>
      <w:r w:rsidRPr="0017050B">
        <w:t>+</w:t>
      </w:r>
      <w:r>
        <w:t xml:space="preserve"> </w:t>
      </w:r>
      <w:r w:rsidRPr="0017050B">
        <w:t>"</w:t>
      </w:r>
      <w:r>
        <w:t xml:space="preserve"> </w:t>
      </w:r>
      <w:r w:rsidRPr="0017050B">
        <w:t>of</w:t>
      </w:r>
      <w:r>
        <w:t xml:space="preserve"> </w:t>
      </w:r>
      <w:r w:rsidRPr="0017050B">
        <w:t>"</w:t>
      </w:r>
      <w:r>
        <w:t xml:space="preserve"> </w:t>
      </w:r>
      <w:r w:rsidRPr="0017050B">
        <w:t>+</w:t>
      </w:r>
      <w:r>
        <w:t xml:space="preserve"> </w:t>
      </w:r>
      <w:r w:rsidRPr="0017050B">
        <w:t>triplet.dstAttr._1)</w:t>
      </w:r>
    </w:p>
    <w:p w14:paraId="7278781A" w14:textId="77777777" w:rsidR="005F1D98" w:rsidRDefault="005F1D98" w:rsidP="005F1D98">
      <w:pPr>
        <w:pStyle w:val="a8"/>
      </w:pPr>
      <w:r w:rsidRPr="0017050B">
        <w:t>facts.collect.foreach(println(_))</w:t>
      </w:r>
    </w:p>
    <w:p w14:paraId="12A4654D" w14:textId="488F2FE7" w:rsidR="005F1D98" w:rsidRPr="00441E73" w:rsidRDefault="005F1D98" w:rsidP="005F1D98">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20</w:t>
      </w:r>
      <w:r w:rsidR="00A004DF">
        <w:fldChar w:fldCharType="end"/>
      </w:r>
    </w:p>
    <w:p w14:paraId="3A77820E" w14:textId="77777777" w:rsidR="009A122B" w:rsidRPr="009A122B" w:rsidRDefault="009A122B" w:rsidP="009A122B">
      <w:pPr>
        <w:ind w:firstLine="420"/>
        <w:rPr>
          <w:rFonts w:hint="eastAsia"/>
        </w:rPr>
      </w:pPr>
    </w:p>
    <w:p w14:paraId="43AF57FA" w14:textId="4E217C35" w:rsidR="004019F7" w:rsidRPr="000979D0" w:rsidRDefault="00246F8D" w:rsidP="00246F8D">
      <w:pPr>
        <w:pStyle w:val="Heading3"/>
        <w:rPr>
          <w:rFonts w:hint="eastAsia"/>
        </w:rPr>
      </w:pPr>
      <w:r w:rsidRPr="00246F8D">
        <w:rPr>
          <w:rFonts w:hint="eastAsia"/>
        </w:rPr>
        <w:lastRenderedPageBreak/>
        <w:t>构建器</w:t>
      </w:r>
    </w:p>
    <w:p w14:paraId="4AEB7B31" w14:textId="25EA3C7D" w:rsidR="007F72E1" w:rsidRDefault="007F72E1" w:rsidP="00297351">
      <w:pPr>
        <w:ind w:firstLine="420"/>
        <w:jc w:val="left"/>
        <w:rPr>
          <w:rFonts w:hint="eastAsia"/>
        </w:rPr>
      </w:pPr>
      <w:r w:rsidRPr="007F72E1">
        <w:rPr>
          <w:rFonts w:hint="eastAsia"/>
        </w:rPr>
        <w:t>在</w:t>
      </w:r>
      <w:r w:rsidRPr="007F72E1">
        <w:rPr>
          <w:rFonts w:hint="eastAsia"/>
        </w:rPr>
        <w:t>GraphX</w:t>
      </w:r>
      <w:r w:rsidR="001B2956">
        <w:rPr>
          <w:rFonts w:hint="eastAsia"/>
        </w:rPr>
        <w:t>中，有四个用于构建属性图的函数，</w:t>
      </w:r>
      <w:r w:rsidRPr="007F72E1">
        <w:rPr>
          <w:rFonts w:hint="eastAsia"/>
        </w:rPr>
        <w:t>每一个都要求应该以指定的方式构造数据。</w:t>
      </w:r>
      <w:r w:rsidR="001926EA" w:rsidRPr="001926EA">
        <w:rPr>
          <w:rFonts w:hint="eastAsia"/>
        </w:rPr>
        <w:t>第一个是</w:t>
      </w:r>
      <w:r w:rsidR="00B846D4">
        <w:fldChar w:fldCharType="begin"/>
      </w:r>
      <w:r w:rsidR="00B846D4">
        <w:instrText xml:space="preserve"> </w:instrText>
      </w:r>
      <w:r w:rsidR="00B846D4">
        <w:rPr>
          <w:rFonts w:hint="eastAsia"/>
        </w:rPr>
        <w:instrText>REF _Ref37666584 \h</w:instrText>
      </w:r>
      <w:r w:rsidR="00B846D4">
        <w:instrText xml:space="preserve"> </w:instrText>
      </w:r>
      <w:r w:rsidR="00B846D4">
        <w:fldChar w:fldCharType="separate"/>
      </w:r>
      <w:r w:rsidR="00975E9B">
        <w:rPr>
          <w:rFonts w:hint="eastAsia"/>
        </w:rPr>
        <w:t>代码</w:t>
      </w:r>
      <w:r w:rsidR="00975E9B">
        <w:rPr>
          <w:rFonts w:hint="eastAsia"/>
        </w:rPr>
        <w:t xml:space="preserve"> </w:t>
      </w:r>
      <w:r w:rsidR="00975E9B">
        <w:rPr>
          <w:noProof/>
        </w:rPr>
        <w:t>4</w:t>
      </w:r>
      <w:r w:rsidR="00975E9B">
        <w:noBreakHyphen/>
      </w:r>
      <w:r w:rsidR="00975E9B">
        <w:rPr>
          <w:noProof/>
        </w:rPr>
        <w:t>7</w:t>
      </w:r>
      <w:r w:rsidR="00B846D4">
        <w:fldChar w:fldCharType="end"/>
      </w:r>
      <w:r w:rsidR="001926EA" w:rsidRPr="001926EA">
        <w:rPr>
          <w:rFonts w:hint="eastAsia"/>
        </w:rPr>
        <w:t>中已经看到的</w:t>
      </w:r>
      <w:r w:rsidR="001926EA" w:rsidRPr="001926EA">
        <w:rPr>
          <w:rFonts w:hint="eastAsia"/>
        </w:rPr>
        <w:t>Graph</w:t>
      </w:r>
      <w:r w:rsidR="00B846D4">
        <w:rPr>
          <w:rFonts w:hint="eastAsia"/>
        </w:rPr>
        <w:t>工厂方法，</w:t>
      </w:r>
      <w:r w:rsidR="001926EA" w:rsidRPr="001926EA">
        <w:rPr>
          <w:rFonts w:hint="eastAsia"/>
        </w:rPr>
        <w:t>在名为</w:t>
      </w:r>
      <w:r w:rsidR="001926EA" w:rsidRPr="001926EA">
        <w:rPr>
          <w:rFonts w:hint="eastAsia"/>
        </w:rPr>
        <w:t>Graph</w:t>
      </w:r>
      <w:r w:rsidR="001926EA" w:rsidRPr="001926EA">
        <w:rPr>
          <w:rFonts w:hint="eastAsia"/>
        </w:rPr>
        <w:t>的伴随对象的</w:t>
      </w:r>
      <w:r w:rsidR="001926EA" w:rsidRPr="001926EA">
        <w:rPr>
          <w:rFonts w:hint="eastAsia"/>
        </w:rPr>
        <w:t>apply</w:t>
      </w:r>
      <w:r w:rsidR="001F7D86">
        <w:rPr>
          <w:rFonts w:hint="eastAsia"/>
        </w:rPr>
        <w:t>()</w:t>
      </w:r>
      <w:r w:rsidR="001926EA" w:rsidRPr="001926EA">
        <w:rPr>
          <w:rFonts w:hint="eastAsia"/>
        </w:rPr>
        <w:t>方法中定义，如下所示：</w:t>
      </w:r>
    </w:p>
    <w:p w14:paraId="0CEDB339" w14:textId="77777777" w:rsidR="006D6CE3" w:rsidRDefault="00465E87" w:rsidP="00F70E5F">
      <w:pPr>
        <w:pStyle w:val="a8"/>
        <w:rPr>
          <w:rFonts w:hint="eastAsia"/>
        </w:rPr>
      </w:pPr>
      <w:r w:rsidRPr="00465E87">
        <w:t>def apply[VD, ED](</w:t>
      </w:r>
    </w:p>
    <w:p w14:paraId="15DD32B6" w14:textId="160159DE" w:rsidR="001926EA" w:rsidRDefault="00465E87" w:rsidP="00F70E5F">
      <w:pPr>
        <w:pStyle w:val="a8"/>
        <w:rPr>
          <w:rFonts w:hint="eastAsia"/>
        </w:rPr>
      </w:pPr>
      <w:r w:rsidRPr="00465E87">
        <w:t xml:space="preserve">      vertices: RDD[(VertexId, VD)],</w:t>
      </w:r>
    </w:p>
    <w:p w14:paraId="160F18BE" w14:textId="77777777" w:rsidR="006D6CE3" w:rsidRDefault="006D6CE3" w:rsidP="00F70E5F">
      <w:pPr>
        <w:pStyle w:val="a8"/>
        <w:rPr>
          <w:rFonts w:hint="eastAsia"/>
        </w:rPr>
      </w:pPr>
      <w:r w:rsidRPr="006D6CE3">
        <w:t xml:space="preserve">      edges: RDD[Edge[ED]],</w:t>
      </w:r>
    </w:p>
    <w:p w14:paraId="126BA0E8" w14:textId="77777777" w:rsidR="00F70E5F" w:rsidRDefault="006D6CE3" w:rsidP="00F70E5F">
      <w:pPr>
        <w:pStyle w:val="a8"/>
        <w:rPr>
          <w:rFonts w:hint="eastAsia"/>
        </w:rPr>
      </w:pPr>
      <w:r w:rsidRPr="006D6CE3">
        <w:t xml:space="preserve">      defaultVertexAttr: VD = null)</w:t>
      </w:r>
    </w:p>
    <w:p w14:paraId="4CE14A0D" w14:textId="4608A325" w:rsidR="006D6CE3" w:rsidRDefault="006D6CE3" w:rsidP="00F70E5F">
      <w:pPr>
        <w:pStyle w:val="a8"/>
        <w:rPr>
          <w:rFonts w:hint="eastAsia"/>
        </w:rPr>
      </w:pPr>
      <w:r w:rsidRPr="006D6CE3">
        <w:t xml:space="preserve">    : Graph[VD, ED]</w:t>
      </w:r>
    </w:p>
    <w:p w14:paraId="764639A0" w14:textId="37FDF778" w:rsidR="00321E9F" w:rsidRPr="00321E9F" w:rsidRDefault="00321E9F" w:rsidP="00321E9F">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21</w:t>
      </w:r>
      <w:r w:rsidR="00A004DF">
        <w:fldChar w:fldCharType="end"/>
      </w:r>
    </w:p>
    <w:p w14:paraId="73E630D8" w14:textId="0118B022" w:rsidR="009B24D7" w:rsidRDefault="009B24D7" w:rsidP="00F70E5F">
      <w:pPr>
        <w:ind w:firstLine="420"/>
        <w:rPr>
          <w:rFonts w:hint="eastAsia"/>
        </w:rPr>
      </w:pPr>
      <w:r w:rsidRPr="009B24D7">
        <w:rPr>
          <w:rFonts w:hint="eastAsia"/>
        </w:rPr>
        <w:t>如我们之前所见，此函数采用两个</w:t>
      </w:r>
      <w:r w:rsidRPr="009B24D7">
        <w:rPr>
          <w:rFonts w:hint="eastAsia"/>
        </w:rPr>
        <w:t>RDD</w:t>
      </w:r>
      <w:r w:rsidRPr="009B24D7">
        <w:rPr>
          <w:rFonts w:hint="eastAsia"/>
        </w:rPr>
        <w:t>集合：</w:t>
      </w:r>
      <w:r w:rsidRPr="009B24D7">
        <w:rPr>
          <w:rFonts w:hint="eastAsia"/>
        </w:rPr>
        <w:t>RDD [</w:t>
      </w:r>
      <w:r w:rsidR="00B60CA1">
        <w:rPr>
          <w:rFonts w:hint="eastAsia"/>
        </w:rPr>
        <w:t>(</w:t>
      </w:r>
      <w:r w:rsidRPr="009B24D7">
        <w:rPr>
          <w:rFonts w:hint="eastAsia"/>
        </w:rPr>
        <w:t>VertexId</w:t>
      </w:r>
      <w:r w:rsidR="00B60CA1">
        <w:rPr>
          <w:rFonts w:hint="eastAsia"/>
        </w:rPr>
        <w:t xml:space="preserve">, </w:t>
      </w:r>
      <w:r w:rsidRPr="009B24D7">
        <w:rPr>
          <w:rFonts w:hint="eastAsia"/>
        </w:rPr>
        <w:t>VD</w:t>
      </w:r>
      <w:r w:rsidR="00B60CA1">
        <w:rPr>
          <w:rFonts w:hint="eastAsia"/>
        </w:rPr>
        <w:t>)</w:t>
      </w:r>
      <w:r w:rsidRPr="009B24D7">
        <w:rPr>
          <w:rFonts w:hint="eastAsia"/>
        </w:rPr>
        <w:t>]</w:t>
      </w:r>
      <w:r w:rsidRPr="009B24D7">
        <w:rPr>
          <w:rFonts w:hint="eastAsia"/>
        </w:rPr>
        <w:t>和</w:t>
      </w:r>
      <w:r w:rsidRPr="009B24D7">
        <w:rPr>
          <w:rFonts w:hint="eastAsia"/>
        </w:rPr>
        <w:t>RDD [Edge [ED]]</w:t>
      </w:r>
      <w:r w:rsidR="00B60CA1">
        <w:rPr>
          <w:rFonts w:hint="eastAsia"/>
        </w:rPr>
        <w:t>作为</w:t>
      </w:r>
      <w:r w:rsidRPr="009B24D7">
        <w:rPr>
          <w:rFonts w:hint="eastAsia"/>
        </w:rPr>
        <w:t>点和边的参数，</w:t>
      </w:r>
      <w:r w:rsidR="00B60CA1">
        <w:rPr>
          <w:rFonts w:hint="eastAsia"/>
        </w:rPr>
        <w:t>并且</w:t>
      </w:r>
      <w:r w:rsidRPr="009B24D7">
        <w:rPr>
          <w:rFonts w:hint="eastAsia"/>
        </w:rPr>
        <w:t>构造</w:t>
      </w:r>
      <w:r w:rsidR="00B60CA1">
        <w:rPr>
          <w:rFonts w:hint="eastAsia"/>
        </w:rPr>
        <w:t>了</w:t>
      </w:r>
      <w:r w:rsidRPr="009B24D7">
        <w:rPr>
          <w:rFonts w:hint="eastAsia"/>
        </w:rPr>
        <w:t>Graph [VD</w:t>
      </w:r>
      <w:r w:rsidRPr="009B24D7">
        <w:rPr>
          <w:rFonts w:hint="eastAsia"/>
        </w:rPr>
        <w:t>，</w:t>
      </w:r>
      <w:r w:rsidRPr="009B24D7">
        <w:rPr>
          <w:rFonts w:hint="eastAsia"/>
        </w:rPr>
        <w:t>ED]</w:t>
      </w:r>
      <w:r w:rsidRPr="009B24D7">
        <w:rPr>
          <w:rFonts w:hint="eastAsia"/>
        </w:rPr>
        <w:t>参数。</w:t>
      </w:r>
      <w:r w:rsidRPr="009B24D7">
        <w:rPr>
          <w:rFonts w:hint="eastAsia"/>
        </w:rPr>
        <w:t>defaultVertexAttr</w:t>
      </w:r>
      <w:r w:rsidR="00B60CA1">
        <w:rPr>
          <w:rFonts w:hint="eastAsia"/>
        </w:rPr>
        <w:t>属性用于为</w:t>
      </w:r>
      <w:r w:rsidR="005C12D9" w:rsidRPr="009B24D7">
        <w:rPr>
          <w:rFonts w:hint="eastAsia"/>
        </w:rPr>
        <w:t>点分配默认属性</w:t>
      </w:r>
      <w:r w:rsidR="005C12D9">
        <w:rPr>
          <w:rFonts w:hint="eastAsia"/>
        </w:rPr>
        <w:t>，</w:t>
      </w:r>
      <w:r w:rsidR="00732771">
        <w:rPr>
          <w:rFonts w:hint="eastAsia"/>
        </w:rPr>
        <w:t>该点</w:t>
      </w:r>
      <w:r w:rsidR="00B60CA1">
        <w:rPr>
          <w:rFonts w:hint="eastAsia"/>
        </w:rPr>
        <w:t>存在于边</w:t>
      </w:r>
      <w:r w:rsidR="00732771" w:rsidRPr="006D6CE3">
        <w:t>edges</w:t>
      </w:r>
      <w:r w:rsidRPr="009B24D7">
        <w:rPr>
          <w:rFonts w:hint="eastAsia"/>
        </w:rPr>
        <w:t>中但不存在于顶点</w:t>
      </w:r>
      <w:r w:rsidR="00732771" w:rsidRPr="00465E87">
        <w:t>vertices</w:t>
      </w:r>
      <w:r w:rsidRPr="009B24D7">
        <w:rPr>
          <w:rFonts w:hint="eastAsia"/>
        </w:rPr>
        <w:t>中的</w:t>
      </w:r>
      <w:r w:rsidR="00732771">
        <w:rPr>
          <w:rFonts w:hint="eastAsia"/>
        </w:rPr>
        <w:t>，如果容易获得边和点</w:t>
      </w:r>
      <w:r w:rsidRPr="009B24D7">
        <w:rPr>
          <w:rFonts w:hint="eastAsia"/>
        </w:rPr>
        <w:t>RDD</w:t>
      </w:r>
      <w:r w:rsidRPr="009B24D7">
        <w:rPr>
          <w:rFonts w:hint="eastAsia"/>
        </w:rPr>
        <w:t>集合时，使用</w:t>
      </w:r>
      <w:r w:rsidRPr="009B24D7">
        <w:rPr>
          <w:rFonts w:hint="eastAsia"/>
        </w:rPr>
        <w:t>Graph</w:t>
      </w:r>
      <w:r w:rsidRPr="009B24D7">
        <w:rPr>
          <w:rFonts w:hint="eastAsia"/>
        </w:rPr>
        <w:t>工厂方法很方便。</w:t>
      </w:r>
      <w:r w:rsidR="00EC7CD8">
        <w:rPr>
          <w:rFonts w:hint="eastAsia"/>
        </w:rPr>
        <w:t>但是，</w:t>
      </w:r>
      <w:r w:rsidR="00732771">
        <w:rPr>
          <w:rFonts w:hint="eastAsia"/>
        </w:rPr>
        <w:t>另</w:t>
      </w:r>
      <w:r w:rsidR="00EC7CD8">
        <w:rPr>
          <w:rFonts w:hint="eastAsia"/>
        </w:rPr>
        <w:t>一种更常见的情况是原始数据集仅表示为</w:t>
      </w:r>
      <w:r w:rsidR="00ED2F05" w:rsidRPr="00ED2F05">
        <w:rPr>
          <w:rFonts w:hint="eastAsia"/>
        </w:rPr>
        <w:t>边。在这种情况下，</w:t>
      </w:r>
      <w:r w:rsidR="00ED2F05" w:rsidRPr="00ED2F05">
        <w:rPr>
          <w:rFonts w:hint="eastAsia"/>
        </w:rPr>
        <w:t>GraphX</w:t>
      </w:r>
      <w:r w:rsidR="00ED2F05" w:rsidRPr="00ED2F05">
        <w:rPr>
          <w:rFonts w:hint="eastAsia"/>
        </w:rPr>
        <w:t>提供以下在</w:t>
      </w:r>
      <w:r w:rsidR="00ED2F05" w:rsidRPr="00ED2F05">
        <w:rPr>
          <w:rFonts w:hint="eastAsia"/>
        </w:rPr>
        <w:t>GraphLoader</w:t>
      </w:r>
      <w:r w:rsidR="00EC7CD8">
        <w:rPr>
          <w:rFonts w:hint="eastAsia"/>
        </w:rPr>
        <w:t>类</w:t>
      </w:r>
      <w:r w:rsidR="00ED2F05" w:rsidRPr="00ED2F05">
        <w:rPr>
          <w:rFonts w:hint="eastAsia"/>
        </w:rPr>
        <w:t>中定义的</w:t>
      </w:r>
      <w:r w:rsidR="00ED2F05" w:rsidRPr="00ED2F05">
        <w:rPr>
          <w:rFonts w:hint="eastAsia"/>
        </w:rPr>
        <w:t>edgeListFile</w:t>
      </w:r>
      <w:r w:rsidR="00ED2F05" w:rsidRPr="00ED2F05">
        <w:rPr>
          <w:rFonts w:hint="eastAsia"/>
        </w:rPr>
        <w:t>函数：</w:t>
      </w:r>
    </w:p>
    <w:p w14:paraId="4C56F26D" w14:textId="77777777" w:rsidR="00356D86" w:rsidRDefault="00356D86" w:rsidP="00356D86">
      <w:pPr>
        <w:pStyle w:val="a8"/>
        <w:rPr>
          <w:rFonts w:hint="eastAsia"/>
        </w:rPr>
      </w:pPr>
      <w:r w:rsidRPr="00356D86">
        <w:t>def edgeListFile(</w:t>
      </w:r>
    </w:p>
    <w:p w14:paraId="4C5C8427" w14:textId="77777777" w:rsidR="00356D86" w:rsidRDefault="00356D86" w:rsidP="00356D86">
      <w:pPr>
        <w:pStyle w:val="a8"/>
        <w:rPr>
          <w:rFonts w:hint="eastAsia"/>
        </w:rPr>
      </w:pPr>
      <w:r w:rsidRPr="00356D86">
        <w:t xml:space="preserve">      sc: SparkContext,</w:t>
      </w:r>
    </w:p>
    <w:p w14:paraId="77A01246" w14:textId="77777777" w:rsidR="00356D86" w:rsidRDefault="00356D86" w:rsidP="00356D86">
      <w:pPr>
        <w:pStyle w:val="a8"/>
        <w:rPr>
          <w:rFonts w:hint="eastAsia"/>
        </w:rPr>
      </w:pPr>
      <w:r w:rsidRPr="00356D86">
        <w:t xml:space="preserve">      path: String,</w:t>
      </w:r>
    </w:p>
    <w:p w14:paraId="731D52AC" w14:textId="77777777" w:rsidR="00356D86" w:rsidRDefault="00356D86" w:rsidP="00356D86">
      <w:pPr>
        <w:pStyle w:val="a8"/>
        <w:rPr>
          <w:rFonts w:hint="eastAsia"/>
        </w:rPr>
      </w:pPr>
      <w:r w:rsidRPr="00356D86">
        <w:t xml:space="preserve">      canonicalOrientation: Boolean = false,</w:t>
      </w:r>
    </w:p>
    <w:p w14:paraId="6B0051FF" w14:textId="77777777" w:rsidR="00356D86" w:rsidRDefault="00356D86" w:rsidP="00356D86">
      <w:pPr>
        <w:pStyle w:val="a8"/>
        <w:rPr>
          <w:rFonts w:hint="eastAsia"/>
        </w:rPr>
      </w:pPr>
      <w:r w:rsidRPr="00356D86">
        <w:t xml:space="preserve">      minEdgePartitions: Int = 1)</w:t>
      </w:r>
    </w:p>
    <w:p w14:paraId="0764CBD0" w14:textId="06568D97" w:rsidR="00ED2F05" w:rsidRDefault="00356D86" w:rsidP="00356D86">
      <w:pPr>
        <w:pStyle w:val="a8"/>
        <w:rPr>
          <w:rFonts w:hint="eastAsia"/>
        </w:rPr>
      </w:pPr>
      <w:r w:rsidRPr="00356D86">
        <w:t xml:space="preserve">      : Graph[Int, Int]</w:t>
      </w:r>
    </w:p>
    <w:p w14:paraId="18063A11" w14:textId="0C71A641" w:rsidR="00321E9F" w:rsidRPr="00321E9F" w:rsidRDefault="00321E9F" w:rsidP="00321E9F">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22</w:t>
      </w:r>
      <w:r w:rsidR="00A004DF">
        <w:fldChar w:fldCharType="end"/>
      </w:r>
    </w:p>
    <w:p w14:paraId="4597656B" w14:textId="36A0BBD8" w:rsidR="008F10AC" w:rsidRDefault="00DE114C" w:rsidP="008F10AC">
      <w:pPr>
        <w:ind w:firstLine="420"/>
        <w:rPr>
          <w:rFonts w:hint="eastAsia"/>
        </w:rPr>
      </w:pPr>
      <w:r>
        <w:rPr>
          <w:rFonts w:hint="eastAsia"/>
        </w:rPr>
        <w:t>该函数以包含边列表的文件路径作为参数，其中每一行代表图的边</w:t>
      </w:r>
      <w:r w:rsidR="008F10AC" w:rsidRPr="008F10AC">
        <w:rPr>
          <w:rFonts w:hint="eastAsia"/>
        </w:rPr>
        <w:t>，</w:t>
      </w:r>
      <w:r w:rsidR="00B50F0A">
        <w:rPr>
          <w:rFonts w:hint="eastAsia"/>
        </w:rPr>
        <w:t>由两个整数的表示</w:t>
      </w:r>
      <w:r w:rsidR="008F10AC" w:rsidRPr="008F10AC">
        <w:rPr>
          <w:rFonts w:hint="eastAsia"/>
        </w:rPr>
        <w:t>为：</w:t>
      </w:r>
      <w:r w:rsidR="0095469C">
        <w:rPr>
          <w:rFonts w:hint="eastAsia"/>
        </w:rPr>
        <w:t>sourceID</w:t>
      </w:r>
      <w:r w:rsidR="0095469C">
        <w:rPr>
          <w:rFonts w:hint="eastAsia"/>
        </w:rPr>
        <w:t>和</w:t>
      </w:r>
      <w:r w:rsidR="008F10AC" w:rsidRPr="008F10AC">
        <w:rPr>
          <w:rFonts w:hint="eastAsia"/>
        </w:rPr>
        <w:t>destinationID</w:t>
      </w:r>
      <w:r w:rsidR="008F10AC" w:rsidRPr="008F10AC">
        <w:rPr>
          <w:rFonts w:hint="eastAsia"/>
        </w:rPr>
        <w:t>。</w:t>
      </w:r>
      <w:r w:rsidR="003F0DC3">
        <w:rPr>
          <w:rFonts w:hint="eastAsia"/>
        </w:rPr>
        <w:t>在</w:t>
      </w:r>
      <w:r w:rsidR="008F10AC" w:rsidRPr="008F10AC">
        <w:rPr>
          <w:rFonts w:hint="eastAsia"/>
        </w:rPr>
        <w:t>阅读</w:t>
      </w:r>
      <w:r w:rsidR="003F0DC3">
        <w:rPr>
          <w:rFonts w:hint="eastAsia"/>
        </w:rPr>
        <w:t>文件列表时，该函数</w:t>
      </w:r>
      <w:r w:rsidR="008F10AC" w:rsidRPr="008F10AC">
        <w:rPr>
          <w:rFonts w:hint="eastAsia"/>
        </w:rPr>
        <w:t>将忽略以</w:t>
      </w:r>
      <w:r w:rsidR="003F0DC3">
        <w:rPr>
          <w:rFonts w:hint="eastAsia"/>
        </w:rPr>
        <w:t>“</w:t>
      </w:r>
      <w:r w:rsidR="008F10AC" w:rsidRPr="008F10AC">
        <w:rPr>
          <w:rFonts w:hint="eastAsia"/>
        </w:rPr>
        <w:t>＃</w:t>
      </w:r>
      <w:r w:rsidR="003F0DC3">
        <w:rPr>
          <w:rFonts w:hint="eastAsia"/>
        </w:rPr>
        <w:t>”开头的任何注释行，然后</w:t>
      </w:r>
      <w:r w:rsidR="008F10AC" w:rsidRPr="008F10AC">
        <w:rPr>
          <w:rFonts w:hint="eastAsia"/>
        </w:rPr>
        <w:t>根据指定</w:t>
      </w:r>
      <w:r w:rsidR="003F0DC3">
        <w:rPr>
          <w:rFonts w:hint="eastAsia"/>
        </w:rPr>
        <w:t>的边以及相应的</w:t>
      </w:r>
      <w:r w:rsidR="008F10AC" w:rsidRPr="008F10AC">
        <w:rPr>
          <w:rFonts w:hint="eastAsia"/>
        </w:rPr>
        <w:t>点构造一个图。</w:t>
      </w:r>
      <w:r w:rsidR="00855EA3" w:rsidRPr="00F7631A">
        <w:rPr>
          <w:rFonts w:hint="eastAsia"/>
        </w:rPr>
        <w:t>minEdgePartitions</w:t>
      </w:r>
      <w:r w:rsidR="00855EA3">
        <w:rPr>
          <w:rFonts w:hint="eastAsia"/>
        </w:rPr>
        <w:t>参数指定要生成的最小边分区数，如果</w:t>
      </w:r>
      <w:r w:rsidR="00855EA3" w:rsidRPr="00F7631A">
        <w:rPr>
          <w:rFonts w:hint="eastAsia"/>
        </w:rPr>
        <w:t>HDFS</w:t>
      </w:r>
      <w:r w:rsidR="00855EA3">
        <w:rPr>
          <w:rFonts w:hint="eastAsia"/>
        </w:rPr>
        <w:t>文件具有更多块则边分区可能比指定的更多。</w:t>
      </w:r>
    </w:p>
    <w:p w14:paraId="41EA2EB6" w14:textId="66B2F3D8" w:rsidR="00A50E0D" w:rsidRDefault="00A50E0D" w:rsidP="008F10AC">
      <w:pPr>
        <w:ind w:firstLine="420"/>
        <w:rPr>
          <w:rFonts w:hint="eastAsia"/>
        </w:rPr>
      </w:pPr>
      <w:r w:rsidRPr="00A50E0D">
        <w:rPr>
          <w:rFonts w:hint="eastAsia"/>
        </w:rPr>
        <w:t>与</w:t>
      </w:r>
      <w:r w:rsidRPr="00A50E0D">
        <w:rPr>
          <w:rFonts w:hint="eastAsia"/>
        </w:rPr>
        <w:t>GraphLoader.edgeListFile</w:t>
      </w:r>
      <w:r w:rsidR="00F35D70">
        <w:rPr>
          <w:rFonts w:hint="eastAsia"/>
        </w:rPr>
        <w:t>()</w:t>
      </w:r>
      <w:r w:rsidRPr="00A50E0D">
        <w:rPr>
          <w:rFonts w:hint="eastAsia"/>
        </w:rPr>
        <w:t>相似，第三个函数</w:t>
      </w:r>
      <w:r w:rsidR="00CC0129">
        <w:rPr>
          <w:rFonts w:hint="eastAsia"/>
        </w:rPr>
        <w:t>Graph.fromEdges</w:t>
      </w:r>
      <w:r w:rsidR="00CF297A">
        <w:rPr>
          <w:rFonts w:hint="eastAsia"/>
        </w:rPr>
        <w:t>()</w:t>
      </w:r>
      <w:r w:rsidR="00855EA3">
        <w:rPr>
          <w:rFonts w:hint="eastAsia"/>
        </w:rPr>
        <w:t>使我们</w:t>
      </w:r>
      <w:r w:rsidRPr="00A50E0D">
        <w:rPr>
          <w:rFonts w:hint="eastAsia"/>
        </w:rPr>
        <w:t>可以从</w:t>
      </w:r>
      <w:r w:rsidRPr="00A50E0D">
        <w:rPr>
          <w:rFonts w:hint="eastAsia"/>
        </w:rPr>
        <w:t>RDD [Edge [ED]]</w:t>
      </w:r>
      <w:r w:rsidR="00855EA3">
        <w:rPr>
          <w:rFonts w:hint="eastAsia"/>
        </w:rPr>
        <w:t>集合创建图，使用</w:t>
      </w:r>
      <w:r w:rsidR="00AE0452" w:rsidRPr="001D0C7A">
        <w:t>edges</w:t>
      </w:r>
      <w:r w:rsidRPr="00A50E0D">
        <w:rPr>
          <w:rFonts w:hint="eastAsia"/>
        </w:rPr>
        <w:t>指定的</w:t>
      </w:r>
      <w:r w:rsidRPr="00A50E0D">
        <w:rPr>
          <w:rFonts w:hint="eastAsia"/>
        </w:rPr>
        <w:t>VertexID</w:t>
      </w:r>
      <w:r w:rsidRPr="00A50E0D">
        <w:rPr>
          <w:rFonts w:hint="eastAsia"/>
        </w:rPr>
        <w:t>参数以及</w:t>
      </w:r>
      <w:r w:rsidRPr="00A50E0D">
        <w:rPr>
          <w:rFonts w:hint="eastAsia"/>
        </w:rPr>
        <w:t>defaultValue</w:t>
      </w:r>
      <w:r w:rsidR="00AE0452">
        <w:rPr>
          <w:rFonts w:hint="eastAsia"/>
        </w:rPr>
        <w:t>参数作为默认</w:t>
      </w:r>
      <w:r w:rsidR="00855EA3">
        <w:rPr>
          <w:rFonts w:hint="eastAsia"/>
        </w:rPr>
        <w:t>属性自动创建</w:t>
      </w:r>
      <w:r w:rsidRPr="00A50E0D">
        <w:rPr>
          <w:rFonts w:hint="eastAsia"/>
        </w:rPr>
        <w:t>点：</w:t>
      </w:r>
    </w:p>
    <w:p w14:paraId="07B8BAF8" w14:textId="77777777" w:rsidR="001D0C7A" w:rsidRDefault="001D0C7A" w:rsidP="001D0C7A">
      <w:pPr>
        <w:pStyle w:val="a8"/>
        <w:rPr>
          <w:rFonts w:hint="eastAsia"/>
        </w:rPr>
      </w:pPr>
      <w:r w:rsidRPr="001D0C7A">
        <w:t>def fromEdges[VD, ED](</w:t>
      </w:r>
    </w:p>
    <w:p w14:paraId="18F45687" w14:textId="77777777" w:rsidR="001D0C7A" w:rsidRDefault="001D0C7A" w:rsidP="001D0C7A">
      <w:pPr>
        <w:pStyle w:val="a8"/>
        <w:rPr>
          <w:rFonts w:hint="eastAsia"/>
        </w:rPr>
      </w:pPr>
      <w:r w:rsidRPr="001D0C7A">
        <w:t xml:space="preserve">      edges: RDD[Edge[ED]],</w:t>
      </w:r>
    </w:p>
    <w:p w14:paraId="7E7BBF17" w14:textId="77777777" w:rsidR="001D0C7A" w:rsidRDefault="001D0C7A" w:rsidP="001D0C7A">
      <w:pPr>
        <w:pStyle w:val="a8"/>
        <w:rPr>
          <w:rFonts w:hint="eastAsia"/>
        </w:rPr>
      </w:pPr>
      <w:r w:rsidRPr="001D0C7A">
        <w:t xml:space="preserve">      defaultValue: VD)</w:t>
      </w:r>
    </w:p>
    <w:p w14:paraId="3C865006" w14:textId="6C5EC512" w:rsidR="001D0C7A" w:rsidRDefault="001D0C7A" w:rsidP="001D0C7A">
      <w:pPr>
        <w:pStyle w:val="a8"/>
        <w:rPr>
          <w:rFonts w:hint="eastAsia"/>
        </w:rPr>
      </w:pPr>
      <w:r w:rsidRPr="001D0C7A">
        <w:t>: Graph[VD, ED]</w:t>
      </w:r>
    </w:p>
    <w:p w14:paraId="7A4496A9" w14:textId="70A2173E" w:rsidR="00321E9F" w:rsidRPr="00321E9F" w:rsidRDefault="00321E9F" w:rsidP="00321E9F">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23</w:t>
      </w:r>
      <w:r w:rsidR="00A004DF">
        <w:fldChar w:fldCharType="end"/>
      </w:r>
    </w:p>
    <w:p w14:paraId="0ABB3D27" w14:textId="1BFCF29D" w:rsidR="001D0C7A" w:rsidRDefault="00855EA3" w:rsidP="001D0C7A">
      <w:pPr>
        <w:ind w:firstLine="420"/>
        <w:rPr>
          <w:rFonts w:hint="eastAsia"/>
        </w:rPr>
      </w:pPr>
      <w:r>
        <w:rPr>
          <w:rFonts w:hint="eastAsia"/>
        </w:rPr>
        <w:t>最后一个图</w:t>
      </w:r>
      <w:r w:rsidR="00A746DE" w:rsidRPr="00A746DE">
        <w:rPr>
          <w:rFonts w:hint="eastAsia"/>
        </w:rPr>
        <w:t>构建器函数是</w:t>
      </w:r>
      <w:r w:rsidR="00A746DE" w:rsidRPr="00A746DE">
        <w:rPr>
          <w:rFonts w:hint="eastAsia"/>
        </w:rPr>
        <w:t>Graph.fromEdgeTuples</w:t>
      </w:r>
      <w:r>
        <w:rPr>
          <w:rFonts w:hint="eastAsia"/>
        </w:rPr>
        <w:t>，它仅从边</w:t>
      </w:r>
      <w:r w:rsidR="00A746DE" w:rsidRPr="00A746DE">
        <w:rPr>
          <w:rFonts w:hint="eastAsia"/>
        </w:rPr>
        <w:t>元组的</w:t>
      </w:r>
      <w:r w:rsidR="00A746DE" w:rsidRPr="00A746DE">
        <w:rPr>
          <w:rFonts w:hint="eastAsia"/>
        </w:rPr>
        <w:t>RDD</w:t>
      </w:r>
      <w:r w:rsidR="00532C43">
        <w:rPr>
          <w:rFonts w:hint="eastAsia"/>
        </w:rPr>
        <w:t>创建图，形式为</w:t>
      </w:r>
      <w:r w:rsidR="00A746DE" w:rsidRPr="00A746DE">
        <w:rPr>
          <w:rFonts w:hint="eastAsia"/>
        </w:rPr>
        <w:t>RDD [</w:t>
      </w:r>
      <w:r w:rsidR="00B76B2C">
        <w:rPr>
          <w:rFonts w:hint="eastAsia"/>
        </w:rPr>
        <w:t>(</w:t>
      </w:r>
      <w:r w:rsidR="00A746DE" w:rsidRPr="00A746DE">
        <w:rPr>
          <w:rFonts w:hint="eastAsia"/>
        </w:rPr>
        <w:t>VertexId</w:t>
      </w:r>
      <w:r w:rsidR="00B76B2C">
        <w:rPr>
          <w:rFonts w:hint="eastAsia"/>
        </w:rPr>
        <w:t xml:space="preserve">, </w:t>
      </w:r>
      <w:r w:rsidR="00A746DE" w:rsidRPr="00A746DE">
        <w:rPr>
          <w:rFonts w:hint="eastAsia"/>
        </w:rPr>
        <w:t>VertexId</w:t>
      </w:r>
      <w:r w:rsidR="00B76B2C">
        <w:rPr>
          <w:rFonts w:hint="eastAsia"/>
        </w:rPr>
        <w:t>)</w:t>
      </w:r>
      <w:r w:rsidR="00A746DE" w:rsidRPr="00A746DE">
        <w:rPr>
          <w:rFonts w:hint="eastAsia"/>
        </w:rPr>
        <w:t>]</w:t>
      </w:r>
      <w:r w:rsidR="00532C43">
        <w:rPr>
          <w:rFonts w:hint="eastAsia"/>
        </w:rPr>
        <w:t>类型的集合</w:t>
      </w:r>
      <w:r w:rsidR="00A746DE" w:rsidRPr="00A746DE">
        <w:rPr>
          <w:rFonts w:hint="eastAsia"/>
        </w:rPr>
        <w:t>。</w:t>
      </w:r>
      <w:r w:rsidR="00532C43">
        <w:rPr>
          <w:rFonts w:hint="eastAsia"/>
        </w:rPr>
        <w:t>默认情况下，</w:t>
      </w:r>
      <w:r w:rsidR="00A746DE" w:rsidRPr="00A746DE">
        <w:rPr>
          <w:rFonts w:hint="eastAsia"/>
        </w:rPr>
        <w:t>为边缘分配属性值</w:t>
      </w:r>
      <w:r w:rsidR="00A746DE" w:rsidRPr="00A746DE">
        <w:rPr>
          <w:rFonts w:hint="eastAsia"/>
        </w:rPr>
        <w:t>1</w:t>
      </w:r>
      <w:r w:rsidR="00A746DE" w:rsidRPr="00A746DE">
        <w:rPr>
          <w:rFonts w:hint="eastAsia"/>
        </w:rPr>
        <w:t>：</w:t>
      </w:r>
    </w:p>
    <w:p w14:paraId="55735276" w14:textId="77777777" w:rsidR="000A1641" w:rsidRDefault="000A1641" w:rsidP="000A1641">
      <w:pPr>
        <w:pStyle w:val="a8"/>
        <w:rPr>
          <w:rFonts w:hint="eastAsia"/>
        </w:rPr>
      </w:pPr>
      <w:r w:rsidRPr="000A1641">
        <w:t>def fromEdgeTuples[VD](</w:t>
      </w:r>
    </w:p>
    <w:p w14:paraId="6A674EAD" w14:textId="77777777" w:rsidR="000A1641" w:rsidRDefault="000A1641" w:rsidP="000A1641">
      <w:pPr>
        <w:pStyle w:val="a8"/>
        <w:rPr>
          <w:rFonts w:hint="eastAsia"/>
        </w:rPr>
      </w:pPr>
      <w:r w:rsidRPr="000A1641">
        <w:t xml:space="preserve">      rawEdges: RDD[(VertexId, VertexId)],</w:t>
      </w:r>
    </w:p>
    <w:p w14:paraId="400AA74B" w14:textId="77777777" w:rsidR="000A1641" w:rsidRDefault="000A1641" w:rsidP="000A1641">
      <w:pPr>
        <w:pStyle w:val="a8"/>
        <w:rPr>
          <w:rFonts w:hint="eastAsia"/>
        </w:rPr>
      </w:pPr>
      <w:r w:rsidRPr="000A1641">
        <w:t xml:space="preserve">      defaultValue: VD,</w:t>
      </w:r>
    </w:p>
    <w:p w14:paraId="4424E033" w14:textId="77777777" w:rsidR="000A1641" w:rsidRDefault="000A1641" w:rsidP="000A1641">
      <w:pPr>
        <w:pStyle w:val="a8"/>
        <w:rPr>
          <w:rFonts w:hint="eastAsia"/>
        </w:rPr>
      </w:pPr>
      <w:r w:rsidRPr="000A1641">
        <w:t xml:space="preserve">      uniqueEdges: Option[PartitionStrategy] = None)</w:t>
      </w:r>
    </w:p>
    <w:p w14:paraId="25C33C3D" w14:textId="55B9E15D" w:rsidR="00A746DE" w:rsidRDefault="000A1641" w:rsidP="000A1641">
      <w:pPr>
        <w:pStyle w:val="a8"/>
        <w:rPr>
          <w:rFonts w:hint="eastAsia"/>
        </w:rPr>
      </w:pPr>
      <w:r w:rsidRPr="000A1641">
        <w:t>: Graph[VD, Int]</w:t>
      </w:r>
    </w:p>
    <w:p w14:paraId="265F4710" w14:textId="0708E7D1" w:rsidR="00321E9F" w:rsidRPr="00321E9F" w:rsidRDefault="00321E9F" w:rsidP="00321E9F">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24</w:t>
      </w:r>
      <w:r w:rsidR="00A004DF">
        <w:fldChar w:fldCharType="end"/>
      </w:r>
    </w:p>
    <w:p w14:paraId="570788A5" w14:textId="7E75CB6F" w:rsidR="000A1641" w:rsidRDefault="00C04858" w:rsidP="00C04858">
      <w:pPr>
        <w:pStyle w:val="Heading3"/>
        <w:rPr>
          <w:rFonts w:hint="eastAsia"/>
        </w:rPr>
      </w:pPr>
      <w:r>
        <w:rPr>
          <w:rFonts w:hint="eastAsia"/>
        </w:rPr>
        <w:t>创建图</w:t>
      </w:r>
    </w:p>
    <w:p w14:paraId="36A3238E" w14:textId="123FE2E5" w:rsidR="00170A57" w:rsidRDefault="00170A57" w:rsidP="00170A57">
      <w:pPr>
        <w:ind w:firstLine="420"/>
        <w:rPr>
          <w:rFonts w:hint="eastAsia"/>
        </w:rPr>
      </w:pPr>
      <w:r w:rsidRPr="00170A57">
        <w:rPr>
          <w:rFonts w:hint="eastAsia"/>
        </w:rPr>
        <w:t>现在让我们打开</w:t>
      </w:r>
      <w:r w:rsidRPr="00170A57">
        <w:rPr>
          <w:rFonts w:hint="eastAsia"/>
        </w:rPr>
        <w:t>Spark</w:t>
      </w:r>
      <w:r w:rsidR="00D47DA6">
        <w:rPr>
          <w:rFonts w:hint="eastAsia"/>
        </w:rPr>
        <w:t>交互界面</w:t>
      </w:r>
      <w:r w:rsidR="00321E9F">
        <w:rPr>
          <w:rFonts w:hint="eastAsia"/>
        </w:rPr>
        <w:t>构建三种类型的图：</w:t>
      </w:r>
      <w:r w:rsidRPr="00170A57">
        <w:rPr>
          <w:rFonts w:hint="eastAsia"/>
        </w:rPr>
        <w:t>电邮</w:t>
      </w:r>
      <w:r w:rsidR="00B76B2C">
        <w:rPr>
          <w:rFonts w:hint="eastAsia"/>
        </w:rPr>
        <w:t>通信网络</w:t>
      </w:r>
      <w:r w:rsidR="00321E9F">
        <w:rPr>
          <w:rFonts w:hint="eastAsia"/>
        </w:rPr>
        <w:t>有向图</w:t>
      </w:r>
      <w:r w:rsidR="00B76B2C">
        <w:rPr>
          <w:rFonts w:hint="eastAsia"/>
        </w:rPr>
        <w:t>、</w:t>
      </w:r>
      <w:r w:rsidRPr="00170A57">
        <w:rPr>
          <w:rFonts w:hint="eastAsia"/>
        </w:rPr>
        <w:t>成分</w:t>
      </w:r>
      <w:r w:rsidR="00D47DA6">
        <w:rPr>
          <w:rFonts w:hint="eastAsia"/>
        </w:rPr>
        <w:t>与</w:t>
      </w:r>
      <w:r w:rsidRPr="00170A57">
        <w:rPr>
          <w:rFonts w:hint="eastAsia"/>
        </w:rPr>
        <w:t>化合</w:t>
      </w:r>
      <w:r w:rsidRPr="00170A57">
        <w:rPr>
          <w:rFonts w:hint="eastAsia"/>
        </w:rPr>
        <w:lastRenderedPageBreak/>
        <w:t>物连接的二分图</w:t>
      </w:r>
      <w:r w:rsidR="00321E9F">
        <w:rPr>
          <w:rFonts w:hint="eastAsia"/>
        </w:rPr>
        <w:t>，以及使用构建器产生的</w:t>
      </w:r>
      <w:r w:rsidRPr="00170A57">
        <w:rPr>
          <w:rFonts w:hint="eastAsia"/>
        </w:rPr>
        <w:t>多图。</w:t>
      </w:r>
      <w:r w:rsidR="00321E9F">
        <w:rPr>
          <w:rFonts w:hint="eastAsia"/>
        </w:rPr>
        <w:t>我们将建立的第一个图</w:t>
      </w:r>
      <w:r w:rsidR="009018A2" w:rsidRPr="009018A2">
        <w:rPr>
          <w:rFonts w:hint="eastAsia"/>
        </w:rPr>
        <w:t>是</w:t>
      </w:r>
      <w:r w:rsidR="00321E9F">
        <w:rPr>
          <w:rFonts w:hint="eastAsia"/>
        </w:rPr>
        <w:t>电邮</w:t>
      </w:r>
      <w:r w:rsidR="009018A2" w:rsidRPr="009018A2">
        <w:rPr>
          <w:rFonts w:hint="eastAsia"/>
        </w:rPr>
        <w:t>通信网络。如果重新启动了</w:t>
      </w:r>
      <w:r w:rsidR="009018A2" w:rsidRPr="009018A2">
        <w:rPr>
          <w:rFonts w:hint="eastAsia"/>
        </w:rPr>
        <w:t>Spark Shell</w:t>
      </w:r>
      <w:r w:rsidR="009018A2" w:rsidRPr="009018A2">
        <w:rPr>
          <w:rFonts w:hint="eastAsia"/>
        </w:rPr>
        <w:t>，则需要再次导入</w:t>
      </w:r>
      <w:r w:rsidR="009018A2" w:rsidRPr="009018A2">
        <w:rPr>
          <w:rFonts w:hint="eastAsia"/>
        </w:rPr>
        <w:t>GraphX</w:t>
      </w:r>
      <w:r w:rsidR="009018A2" w:rsidRPr="009018A2">
        <w:rPr>
          <w:rFonts w:hint="eastAsia"/>
        </w:rPr>
        <w:t>库。首先，在</w:t>
      </w:r>
      <w:r w:rsidR="00321E9F">
        <w:rPr>
          <w:rFonts w:hint="eastAsia"/>
        </w:rPr>
        <w:t>虚拟实验环境中有一个</w:t>
      </w:r>
      <w:r w:rsidR="009018A2" w:rsidRPr="009018A2">
        <w:rPr>
          <w:rFonts w:hint="eastAsia"/>
        </w:rPr>
        <w:t>数据集</w:t>
      </w:r>
      <w:r w:rsidR="00321E9F">
        <w:rPr>
          <w:rFonts w:hint="eastAsia"/>
        </w:rPr>
        <w:t>/data/</w:t>
      </w:r>
      <w:r w:rsidR="00321E9F">
        <w:t>emailEnron.txt</w:t>
      </w:r>
      <w:r w:rsidR="00321E9F">
        <w:rPr>
          <w:rFonts w:hint="eastAsia"/>
        </w:rPr>
        <w:t>，</w:t>
      </w:r>
      <w:r w:rsidR="009018A2" w:rsidRPr="009018A2">
        <w:rPr>
          <w:rFonts w:hint="eastAsia"/>
        </w:rPr>
        <w:t>包含员工之间电子邮件通信的邻接</w:t>
      </w:r>
      <w:r w:rsidR="00321E9F">
        <w:rPr>
          <w:rFonts w:hint="eastAsia"/>
        </w:rPr>
        <w:t>列表</w:t>
      </w:r>
      <w:r w:rsidR="00293B14">
        <w:rPr>
          <w:rFonts w:hint="eastAsia"/>
        </w:rPr>
        <w:t>，表示了邮件之间的传递关系</w:t>
      </w:r>
      <w:r w:rsidR="009018A2" w:rsidRPr="009018A2">
        <w:rPr>
          <w:rFonts w:hint="eastAsia"/>
        </w:rPr>
        <w:t>，我们可以将文件路径传递给</w:t>
      </w:r>
      <w:r w:rsidR="009018A2" w:rsidRPr="009018A2">
        <w:rPr>
          <w:rFonts w:hint="eastAsia"/>
        </w:rPr>
        <w:t>GraphLoader.edgeListFile</w:t>
      </w:r>
      <w:r w:rsidR="009018A2" w:rsidRPr="009018A2">
        <w:rPr>
          <w:rFonts w:hint="eastAsia"/>
        </w:rPr>
        <w:t>方法：</w:t>
      </w:r>
    </w:p>
    <w:p w14:paraId="5234E56E" w14:textId="77777777" w:rsidR="00D30ECF" w:rsidRDefault="00D30ECF" w:rsidP="00100168">
      <w:pPr>
        <w:pStyle w:val="a8"/>
      </w:pPr>
      <w:r>
        <w:t>scala&gt; import org.apache.spark.graphx._</w:t>
      </w:r>
    </w:p>
    <w:p w14:paraId="52529A35" w14:textId="77777777" w:rsidR="00D30ECF" w:rsidRDefault="00D30ECF" w:rsidP="00100168">
      <w:pPr>
        <w:pStyle w:val="a8"/>
      </w:pPr>
      <w:r>
        <w:t>import org.apache.spark.graphx._</w:t>
      </w:r>
    </w:p>
    <w:p w14:paraId="45F2B6A6" w14:textId="77777777" w:rsidR="00D30ECF" w:rsidRDefault="00D30ECF" w:rsidP="00100168">
      <w:pPr>
        <w:pStyle w:val="a8"/>
      </w:pPr>
    </w:p>
    <w:p w14:paraId="0B55DE84" w14:textId="77777777" w:rsidR="00D30ECF" w:rsidRDefault="00D30ECF" w:rsidP="00100168">
      <w:pPr>
        <w:pStyle w:val="a8"/>
      </w:pPr>
      <w:r>
        <w:t>scala&gt; import org.apache.spark.rdd._</w:t>
      </w:r>
    </w:p>
    <w:p w14:paraId="78462A1E" w14:textId="77777777" w:rsidR="00D30ECF" w:rsidRDefault="00D30ECF" w:rsidP="00100168">
      <w:pPr>
        <w:pStyle w:val="a8"/>
        <w:rPr>
          <w:rFonts w:hint="eastAsia"/>
        </w:rPr>
      </w:pPr>
      <w:r>
        <w:t>import org.apache.spark.rdd._</w:t>
      </w:r>
    </w:p>
    <w:p w14:paraId="36CABBA2" w14:textId="77777777" w:rsidR="00D30ECF" w:rsidRDefault="00D30ECF" w:rsidP="00100168">
      <w:pPr>
        <w:pStyle w:val="a8"/>
      </w:pPr>
    </w:p>
    <w:p w14:paraId="1A8CFDB6" w14:textId="2344E1E6" w:rsidR="00D30ECF" w:rsidRDefault="00321E9F" w:rsidP="00100168">
      <w:pPr>
        <w:pStyle w:val="a8"/>
      </w:pPr>
      <w:r>
        <w:t xml:space="preserve">scala&gt; </w:t>
      </w:r>
      <w:r w:rsidR="00D30ECF">
        <w:t>val emailGraph = GraphLoader.edgeListFile(sc, "/data/emailEnron.txt")</w:t>
      </w:r>
    </w:p>
    <w:p w14:paraId="2DEDEA03" w14:textId="6FCA5581" w:rsidR="00D30ECF" w:rsidRDefault="00D30ECF" w:rsidP="00100168">
      <w:pPr>
        <w:pStyle w:val="a8"/>
        <w:rPr>
          <w:rFonts w:hint="eastAsia"/>
        </w:rPr>
      </w:pPr>
      <w:r>
        <w:t xml:space="preserve">emailGraph: org.apache.spark.graphx.Graph[Int,Int] = </w:t>
      </w:r>
      <w:hyperlink r:id="rId27" w:history="1">
        <w:r w:rsidR="00321E9F" w:rsidRPr="00DC29FC">
          <w:rPr>
            <w:rStyle w:val="Hyperlink"/>
          </w:rPr>
          <w:t>org.apache.spark.graphx.impl.GraphImpl@7d6c383d</w:t>
        </w:r>
      </w:hyperlink>
    </w:p>
    <w:p w14:paraId="67D4B1A7" w14:textId="35BFE8FE" w:rsidR="00321E9F" w:rsidRPr="00321E9F" w:rsidRDefault="00321E9F" w:rsidP="00321E9F">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25</w:t>
      </w:r>
      <w:r w:rsidR="00A004DF">
        <w:fldChar w:fldCharType="end"/>
      </w:r>
    </w:p>
    <w:p w14:paraId="1B374617" w14:textId="1D758062" w:rsidR="00D30ECF" w:rsidRDefault="00EB76A1" w:rsidP="00D30ECF">
      <w:pPr>
        <w:ind w:firstLine="420"/>
      </w:pPr>
      <w:r w:rsidRPr="00EB76A1">
        <w:rPr>
          <w:rFonts w:hint="eastAsia"/>
        </w:rPr>
        <w:t>请注意，</w:t>
      </w:r>
      <w:r w:rsidRPr="00EB76A1">
        <w:rPr>
          <w:rFonts w:hint="eastAsia"/>
        </w:rPr>
        <w:t>GraphLoader.edgeListFile</w:t>
      </w:r>
      <w:r w:rsidR="001F7D86">
        <w:rPr>
          <w:rFonts w:hint="eastAsia"/>
        </w:rPr>
        <w:t>方法始终返回图</w:t>
      </w:r>
      <w:r w:rsidR="004923E5">
        <w:rPr>
          <w:rFonts w:hint="eastAsia"/>
        </w:rPr>
        <w:t>对象，其</w:t>
      </w:r>
      <w:r w:rsidRPr="00EB76A1">
        <w:rPr>
          <w:rFonts w:hint="eastAsia"/>
        </w:rPr>
        <w:t>点和边属性的类型为</w:t>
      </w:r>
      <w:r w:rsidRPr="00EB76A1">
        <w:rPr>
          <w:rFonts w:hint="eastAsia"/>
        </w:rPr>
        <w:t>Int</w:t>
      </w:r>
      <w:r w:rsidR="002E79A8">
        <w:rPr>
          <w:rFonts w:hint="eastAsia"/>
        </w:rPr>
        <w:t>，</w:t>
      </w:r>
      <w:r w:rsidRPr="00EB76A1">
        <w:rPr>
          <w:rFonts w:hint="eastAsia"/>
        </w:rPr>
        <w:t>的默认值为</w:t>
      </w:r>
      <w:r w:rsidRPr="00EB76A1">
        <w:rPr>
          <w:rFonts w:hint="eastAsia"/>
        </w:rPr>
        <w:t>1</w:t>
      </w:r>
      <w:r w:rsidR="002E79A8">
        <w:rPr>
          <w:rFonts w:hint="eastAsia"/>
        </w:rPr>
        <w:t>，可以通过查看图表中的前五个</w:t>
      </w:r>
      <w:r w:rsidRPr="00EB76A1">
        <w:rPr>
          <w:rFonts w:hint="eastAsia"/>
        </w:rPr>
        <w:t>点和边来进行检查：</w:t>
      </w:r>
    </w:p>
    <w:p w14:paraId="3288A165" w14:textId="77777777" w:rsidR="00D30ECF" w:rsidRDefault="00D30ECF" w:rsidP="00100168">
      <w:pPr>
        <w:pStyle w:val="a8"/>
      </w:pPr>
      <w:r>
        <w:t>scala&gt; emailGraph.vertices.take(5)</w:t>
      </w:r>
    </w:p>
    <w:p w14:paraId="3EA46CA5" w14:textId="77777777" w:rsidR="00D30ECF" w:rsidRDefault="00D30ECF" w:rsidP="00100168">
      <w:pPr>
        <w:pStyle w:val="a8"/>
      </w:pPr>
      <w:r>
        <w:t>res15: Array[(org.apache.spark.graphx.VertexId, Int)] = Array((18624,1), (32196,1), (32432,1), (9166,1), (7608,1))</w:t>
      </w:r>
    </w:p>
    <w:p w14:paraId="44E8BE52" w14:textId="77777777" w:rsidR="00D30ECF" w:rsidRDefault="00D30ECF" w:rsidP="00100168">
      <w:pPr>
        <w:pStyle w:val="a8"/>
      </w:pPr>
    </w:p>
    <w:p w14:paraId="2FDA3B76" w14:textId="30F9ABF2" w:rsidR="00D30ECF" w:rsidRDefault="00321E9F" w:rsidP="00100168">
      <w:pPr>
        <w:pStyle w:val="a8"/>
      </w:pPr>
      <w:r>
        <w:t xml:space="preserve">scala&gt; </w:t>
      </w:r>
      <w:r w:rsidR="00D30ECF">
        <w:t>emailGraph.edges.take(5)</w:t>
      </w:r>
    </w:p>
    <w:p w14:paraId="6227F861" w14:textId="77777777" w:rsidR="00D30ECF" w:rsidRDefault="00D30ECF" w:rsidP="00100168">
      <w:pPr>
        <w:pStyle w:val="a8"/>
        <w:rPr>
          <w:rFonts w:hint="eastAsia"/>
        </w:rPr>
      </w:pPr>
      <w:r>
        <w:t>res16: Array[org.apache.spark.graphx.Edge[Int]] = Array(Edge(0,1,1), Edge(1,0,1), Edge(1,2,1), Edge(1,3,1), Edge(1,4,1))</w:t>
      </w:r>
    </w:p>
    <w:p w14:paraId="77A6BAA6" w14:textId="3B1E1FE3" w:rsidR="00321E9F" w:rsidRPr="00321E9F" w:rsidRDefault="00321E9F" w:rsidP="00321E9F">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26</w:t>
      </w:r>
      <w:r w:rsidR="00A004DF">
        <w:fldChar w:fldCharType="end"/>
      </w:r>
    </w:p>
    <w:p w14:paraId="32708B43" w14:textId="2A97ADFF" w:rsidR="00D30ECF" w:rsidRDefault="002E79A8" w:rsidP="00D30ECF">
      <w:pPr>
        <w:ind w:firstLine="420"/>
      </w:pPr>
      <w:r>
        <w:rPr>
          <w:rFonts w:hint="eastAsia"/>
        </w:rPr>
        <w:t>第一个节点</w:t>
      </w:r>
      <w:r>
        <w:rPr>
          <w:rFonts w:hint="eastAsia"/>
        </w:rPr>
        <w:t>(</w:t>
      </w:r>
      <w:r w:rsidR="00DA6EBE" w:rsidRPr="00DA6EBE">
        <w:rPr>
          <w:rFonts w:hint="eastAsia"/>
        </w:rPr>
        <w:t>19021,1</w:t>
      </w:r>
      <w:r>
        <w:rPr>
          <w:rFonts w:hint="eastAsia"/>
        </w:rPr>
        <w:t>)</w:t>
      </w:r>
      <w:r w:rsidR="00DA6EBE" w:rsidRPr="00DA6EBE">
        <w:rPr>
          <w:rFonts w:hint="eastAsia"/>
        </w:rPr>
        <w:t>的点</w:t>
      </w:r>
      <w:r w:rsidR="00DA6EBE" w:rsidRPr="00DA6EBE">
        <w:rPr>
          <w:rFonts w:hint="eastAsia"/>
        </w:rPr>
        <w:t>ID</w:t>
      </w:r>
      <w:r w:rsidR="00DA6EBE" w:rsidRPr="00DA6EBE">
        <w:rPr>
          <w:rFonts w:hint="eastAsia"/>
        </w:rPr>
        <w:t>为</w:t>
      </w:r>
      <w:r w:rsidR="00DA6EBE" w:rsidRPr="00DA6EBE">
        <w:rPr>
          <w:rFonts w:hint="eastAsia"/>
        </w:rPr>
        <w:t>19021</w:t>
      </w:r>
      <w:r w:rsidR="00DA6EBE" w:rsidRPr="00DA6EBE">
        <w:rPr>
          <w:rFonts w:hint="eastAsia"/>
        </w:rPr>
        <w:t>，并且其属性确实设置为</w:t>
      </w:r>
      <w:r w:rsidR="00DA6EBE" w:rsidRPr="00DA6EBE">
        <w:rPr>
          <w:rFonts w:hint="eastAsia"/>
        </w:rPr>
        <w:t>1</w:t>
      </w:r>
      <w:r>
        <w:rPr>
          <w:rFonts w:hint="eastAsia"/>
        </w:rPr>
        <w:t>，</w:t>
      </w:r>
      <w:r w:rsidR="00DA6EBE" w:rsidRPr="00DA6EBE">
        <w:rPr>
          <w:rFonts w:hint="eastAsia"/>
        </w:rPr>
        <w:t>类</w:t>
      </w:r>
      <w:r>
        <w:rPr>
          <w:rFonts w:hint="eastAsia"/>
        </w:rPr>
        <w:t>似地第一个边</w:t>
      </w:r>
      <w:r>
        <w:t>Edge</w:t>
      </w:r>
      <w:r>
        <w:rPr>
          <w:rFonts w:hint="eastAsia"/>
        </w:rPr>
        <w:t xml:space="preserve"> (</w:t>
      </w:r>
      <w:r w:rsidR="00DA6EBE" w:rsidRPr="00DA6EBE">
        <w:rPr>
          <w:rFonts w:hint="eastAsia"/>
        </w:rPr>
        <w:t>0,1,1</w:t>
      </w:r>
      <w:r>
        <w:rPr>
          <w:rFonts w:hint="eastAsia"/>
        </w:rPr>
        <w:t>)</w:t>
      </w:r>
      <w:r>
        <w:rPr>
          <w:rFonts w:hint="eastAsia"/>
        </w:rPr>
        <w:t>表示起始点为</w:t>
      </w:r>
      <w:r w:rsidR="00DA6EBE" w:rsidRPr="00DA6EBE">
        <w:rPr>
          <w:rFonts w:hint="eastAsia"/>
        </w:rPr>
        <w:t>0</w:t>
      </w:r>
      <w:r w:rsidR="00DA6EBE" w:rsidRPr="00DA6EBE">
        <w:rPr>
          <w:rFonts w:hint="eastAsia"/>
        </w:rPr>
        <w:t>和目标</w:t>
      </w:r>
      <w:r>
        <w:rPr>
          <w:rFonts w:hint="eastAsia"/>
        </w:rPr>
        <w:t>点为</w:t>
      </w:r>
      <w:r w:rsidR="00DA6EBE" w:rsidRPr="00DA6EBE">
        <w:rPr>
          <w:rFonts w:hint="eastAsia"/>
        </w:rPr>
        <w:t>1</w:t>
      </w:r>
      <w:r>
        <w:rPr>
          <w:rFonts w:hint="eastAsia"/>
        </w:rPr>
        <w:t>之间的通信，</w:t>
      </w:r>
      <w:r w:rsidR="00DA6EBE" w:rsidRPr="00DA6EBE">
        <w:rPr>
          <w:rFonts w:hint="eastAsia"/>
        </w:rPr>
        <w:t>边</w:t>
      </w:r>
      <w:r>
        <w:rPr>
          <w:rFonts w:hint="eastAsia"/>
        </w:rPr>
        <w:t>具有方向</w:t>
      </w:r>
      <w:r w:rsidR="00DA6EBE" w:rsidRPr="00DA6EBE">
        <w:rPr>
          <w:rFonts w:hint="eastAsia"/>
        </w:rPr>
        <w:t>。</w:t>
      </w:r>
      <w:r w:rsidR="00DA6EBE" w:rsidRPr="00DA6EBE">
        <w:rPr>
          <w:rFonts w:hint="eastAsia"/>
        </w:rPr>
        <w:t xml:space="preserve"> </w:t>
      </w:r>
      <w:r w:rsidR="009541F0">
        <w:rPr>
          <w:rFonts w:hint="eastAsia"/>
        </w:rPr>
        <w:t>为了表达无向图或双向图，我们可以在两个方向上链接每个点，例如</w:t>
      </w:r>
      <w:r w:rsidR="00DA6EBE" w:rsidRPr="00DA6EBE">
        <w:rPr>
          <w:rFonts w:hint="eastAsia"/>
        </w:rPr>
        <w:t>在电子邮件网络中，我们可以验证</w:t>
      </w:r>
      <w:r w:rsidR="00DA6EBE" w:rsidRPr="00DA6EBE">
        <w:rPr>
          <w:rFonts w:hint="eastAsia"/>
        </w:rPr>
        <w:t>19021</w:t>
      </w:r>
      <w:r w:rsidR="009541F0">
        <w:rPr>
          <w:rFonts w:hint="eastAsia"/>
        </w:rPr>
        <w:t>节点同时具有传入和传出链接，首先</w:t>
      </w:r>
      <w:r w:rsidR="00DA6EBE" w:rsidRPr="00DA6EBE">
        <w:rPr>
          <w:rFonts w:hint="eastAsia"/>
        </w:rPr>
        <w:t>我们收集与</w:t>
      </w:r>
      <w:r w:rsidR="00DD747C" w:rsidRPr="00DA6EBE">
        <w:rPr>
          <w:rFonts w:hint="eastAsia"/>
        </w:rPr>
        <w:t>节点</w:t>
      </w:r>
      <w:r w:rsidR="00DD747C" w:rsidRPr="00DA6EBE">
        <w:rPr>
          <w:rFonts w:hint="eastAsia"/>
        </w:rPr>
        <w:t>19021</w:t>
      </w:r>
      <w:r w:rsidR="00DA6EBE" w:rsidRPr="00DA6EBE">
        <w:rPr>
          <w:rFonts w:hint="eastAsia"/>
        </w:rPr>
        <w:t>通信的目标节点：</w:t>
      </w:r>
    </w:p>
    <w:p w14:paraId="229B6401" w14:textId="79376F22" w:rsidR="00D30ECF" w:rsidRDefault="00321E9F" w:rsidP="00100168">
      <w:pPr>
        <w:pStyle w:val="a8"/>
      </w:pPr>
      <w:r>
        <w:t xml:space="preserve">scala&gt; </w:t>
      </w:r>
      <w:r w:rsidR="00D30ECF">
        <w:t>emailGraph.edges.filter(_.srcId == 19021).map(_.dstId).collect()</w:t>
      </w:r>
    </w:p>
    <w:p w14:paraId="3E584BF6" w14:textId="77777777" w:rsidR="00D30ECF" w:rsidRDefault="00D30ECF" w:rsidP="00100168">
      <w:pPr>
        <w:pStyle w:val="a8"/>
        <w:rPr>
          <w:rFonts w:hint="eastAsia"/>
        </w:rPr>
      </w:pPr>
      <w:r>
        <w:t>res17: Array[org.apache.spark.graphx.VertexId] = Array(696, 4232, 6811, 8315, 26007)</w:t>
      </w:r>
    </w:p>
    <w:p w14:paraId="20F27406" w14:textId="3E4F5113" w:rsidR="00321E9F" w:rsidRPr="00321E9F" w:rsidRDefault="00321E9F" w:rsidP="00321E9F">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27</w:t>
      </w:r>
      <w:r w:rsidR="00A004DF">
        <w:fldChar w:fldCharType="end"/>
      </w:r>
    </w:p>
    <w:p w14:paraId="5C66EEC9" w14:textId="2EC67F1A" w:rsidR="00D30ECF" w:rsidRDefault="00DA6EBE" w:rsidP="00D30ECF">
      <w:pPr>
        <w:ind w:firstLine="420"/>
      </w:pPr>
      <w:r w:rsidRPr="00DA6EBE">
        <w:rPr>
          <w:rFonts w:hint="eastAsia"/>
        </w:rPr>
        <w:t>事实证明，这些相同的节点也是</w:t>
      </w:r>
      <w:r w:rsidRPr="00DA6EBE">
        <w:rPr>
          <w:rFonts w:hint="eastAsia"/>
        </w:rPr>
        <w:t>19021</w:t>
      </w:r>
      <w:r w:rsidR="00934D03">
        <w:rPr>
          <w:rFonts w:hint="eastAsia"/>
        </w:rPr>
        <w:t>的传入边的起始</w:t>
      </w:r>
      <w:r w:rsidRPr="00DA6EBE">
        <w:rPr>
          <w:rFonts w:hint="eastAsia"/>
        </w:rPr>
        <w:t>节点：</w:t>
      </w:r>
    </w:p>
    <w:p w14:paraId="73E38DBA" w14:textId="0703A346" w:rsidR="00D30ECF" w:rsidRDefault="00321E9F" w:rsidP="00100168">
      <w:pPr>
        <w:pStyle w:val="a8"/>
      </w:pPr>
      <w:r>
        <w:t xml:space="preserve">scala&gt; </w:t>
      </w:r>
      <w:r w:rsidR="00D30ECF">
        <w:t>emailGraph.edges.filter(_.dstId == 19021).map(_.srcId).collect()</w:t>
      </w:r>
    </w:p>
    <w:p w14:paraId="7BC10A4F" w14:textId="77777777" w:rsidR="00D30ECF" w:rsidRDefault="00D30ECF" w:rsidP="00100168">
      <w:pPr>
        <w:pStyle w:val="a8"/>
        <w:rPr>
          <w:rFonts w:hint="eastAsia"/>
        </w:rPr>
      </w:pPr>
      <w:r>
        <w:t>res18: Array[org.apache.spark.graphx.VertexId] = Array(696, 4232, 6811, 8315, 26007)</w:t>
      </w:r>
    </w:p>
    <w:p w14:paraId="6C3DFB91" w14:textId="4B462897" w:rsidR="00321E9F" w:rsidRPr="00321E9F" w:rsidRDefault="00321E9F" w:rsidP="00321E9F">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28</w:t>
      </w:r>
      <w:r w:rsidR="00A004DF">
        <w:fldChar w:fldCharType="end"/>
      </w:r>
    </w:p>
    <w:p w14:paraId="37B56EB6" w14:textId="1D573515" w:rsidR="00D30ECF" w:rsidRDefault="00D13CC4" w:rsidP="00D30ECF">
      <w:pPr>
        <w:ind w:firstLine="420"/>
      </w:pPr>
      <w:r>
        <w:rPr>
          <w:rFonts w:hint="eastAsia"/>
        </w:rPr>
        <w:t>在某些应用程序中，将系统视图表示为二分图很有用，二分图由两组节点组成，同一组</w:t>
      </w:r>
      <w:r w:rsidRPr="003D1FFD">
        <w:rPr>
          <w:rFonts w:hint="eastAsia"/>
        </w:rPr>
        <w:t>中的节点</w:t>
      </w:r>
      <w:r w:rsidR="003D1FFD" w:rsidRPr="003D1FFD">
        <w:rPr>
          <w:rFonts w:hint="eastAsia"/>
        </w:rPr>
        <w:t>不能连接</w:t>
      </w:r>
      <w:r>
        <w:rPr>
          <w:rFonts w:hint="eastAsia"/>
        </w:rPr>
        <w:t>，只能连接属于不同组的节点</w:t>
      </w:r>
      <w:r w:rsidR="003D1FFD" w:rsidRPr="003D1FFD">
        <w:rPr>
          <w:rFonts w:hint="eastAsia"/>
        </w:rPr>
        <w:t>。</w:t>
      </w:r>
      <w:r>
        <w:rPr>
          <w:rFonts w:hint="eastAsia"/>
        </w:rPr>
        <w:t>这种图</w:t>
      </w:r>
      <w:r w:rsidR="003D1FFD" w:rsidRPr="003D1FFD">
        <w:rPr>
          <w:rFonts w:hint="eastAsia"/>
        </w:rPr>
        <w:t>的一个示例是食品成分</w:t>
      </w:r>
      <w:r>
        <w:rPr>
          <w:rFonts w:hint="eastAsia"/>
        </w:rPr>
        <w:t>与</w:t>
      </w:r>
      <w:r w:rsidR="003D1FFD" w:rsidRPr="003D1FFD">
        <w:rPr>
          <w:rFonts w:hint="eastAsia"/>
        </w:rPr>
        <w:t>化合物网络。</w:t>
      </w:r>
      <w:r w:rsidR="00790D3E">
        <w:rPr>
          <w:rFonts w:hint="eastAsia"/>
        </w:rPr>
        <w:t>在这里</w:t>
      </w:r>
      <w:r w:rsidR="00CC4649" w:rsidRPr="00CC4649">
        <w:rPr>
          <w:rFonts w:hint="eastAsia"/>
        </w:rPr>
        <w:t>我们将处理文件</w:t>
      </w:r>
      <w:r w:rsidR="00CC4649" w:rsidRPr="00CC4649">
        <w:rPr>
          <w:rFonts w:hint="eastAsia"/>
        </w:rPr>
        <w:t>ingr_info.tsv</w:t>
      </w:r>
      <w:r w:rsidR="00790D3E">
        <w:rPr>
          <w:rFonts w:hint="eastAsia"/>
        </w:rPr>
        <w:t>、</w:t>
      </w:r>
      <w:r w:rsidR="00CC4649" w:rsidRPr="00CC4649">
        <w:rPr>
          <w:rFonts w:hint="eastAsia"/>
        </w:rPr>
        <w:t>comp_info.tsv</w:t>
      </w:r>
      <w:r w:rsidR="00CC4649" w:rsidRPr="00CC4649">
        <w:rPr>
          <w:rFonts w:hint="eastAsia"/>
        </w:rPr>
        <w:t>和</w:t>
      </w:r>
      <w:r w:rsidR="00CC4649" w:rsidRPr="00CC4649">
        <w:rPr>
          <w:rFonts w:hint="eastAsia"/>
        </w:rPr>
        <w:t>ingr_comp.tsv</w:t>
      </w:r>
      <w:r w:rsidR="00CC4649" w:rsidRPr="00CC4649">
        <w:rPr>
          <w:rFonts w:hint="eastAsia"/>
        </w:rPr>
        <w:t>，这些文件</w:t>
      </w:r>
      <w:r w:rsidR="00790D3E">
        <w:rPr>
          <w:rFonts w:hint="eastAsia"/>
        </w:rPr>
        <w:t>位于</w:t>
      </w:r>
      <w:r w:rsidR="00790D3E">
        <w:rPr>
          <w:rFonts w:hint="eastAsia"/>
        </w:rPr>
        <w:t>/</w:t>
      </w:r>
      <w:r w:rsidR="00CC4649" w:rsidRPr="00CC4649">
        <w:rPr>
          <w:rFonts w:hint="eastAsia"/>
        </w:rPr>
        <w:t>data</w:t>
      </w:r>
      <w:r w:rsidR="00790D3E">
        <w:rPr>
          <w:rFonts w:hint="eastAsia"/>
        </w:rPr>
        <w:t>文件夹中，</w:t>
      </w:r>
      <w:r w:rsidR="00CC4649" w:rsidRPr="00CC4649">
        <w:rPr>
          <w:rFonts w:hint="eastAsia"/>
        </w:rPr>
        <w:t>前两个文件分别包含有关食品成分和化合物的信息。让我们使用</w:t>
      </w:r>
      <w:r w:rsidR="00CC4649" w:rsidRPr="00CC4649">
        <w:rPr>
          <w:rFonts w:hint="eastAsia"/>
        </w:rPr>
        <w:t>scala.io.Source</w:t>
      </w:r>
      <w:r w:rsidR="00CC4649" w:rsidRPr="00CC4649">
        <w:rPr>
          <w:rFonts w:hint="eastAsia"/>
        </w:rPr>
        <w:t>的</w:t>
      </w:r>
      <w:r w:rsidR="00CC4649" w:rsidRPr="00CC4649">
        <w:rPr>
          <w:rFonts w:hint="eastAsia"/>
        </w:rPr>
        <w:t>Source.fromFile</w:t>
      </w:r>
      <w:r w:rsidR="00790D3E">
        <w:rPr>
          <w:rFonts w:hint="eastAsia"/>
        </w:rPr>
        <w:t>()</w:t>
      </w:r>
      <w:r w:rsidR="00790D3E">
        <w:rPr>
          <w:rFonts w:hint="eastAsia"/>
        </w:rPr>
        <w:t>方法快速查看这两个文件的第一行，</w:t>
      </w:r>
      <w:r w:rsidR="00CC4649" w:rsidRPr="00CC4649">
        <w:rPr>
          <w:rFonts w:hint="eastAsia"/>
        </w:rPr>
        <w:t>对该方法的唯一要求是简单地检查文本文件的开头：</w:t>
      </w:r>
    </w:p>
    <w:p w14:paraId="46651941" w14:textId="77777777" w:rsidR="00D30ECF" w:rsidRDefault="00D30ECF" w:rsidP="00790D3E">
      <w:pPr>
        <w:pStyle w:val="a8"/>
      </w:pPr>
      <w:r>
        <w:t>scala&gt; import scala.io.Source</w:t>
      </w:r>
    </w:p>
    <w:p w14:paraId="2F86A3FD" w14:textId="77777777" w:rsidR="00D30ECF" w:rsidRDefault="00D30ECF" w:rsidP="00790D3E">
      <w:pPr>
        <w:pStyle w:val="a8"/>
      </w:pPr>
      <w:r>
        <w:t>import scala.io.Source</w:t>
      </w:r>
    </w:p>
    <w:p w14:paraId="5B4DDE6D" w14:textId="77777777" w:rsidR="00D30ECF" w:rsidRDefault="00D30ECF" w:rsidP="00790D3E">
      <w:pPr>
        <w:pStyle w:val="a8"/>
      </w:pPr>
    </w:p>
    <w:p w14:paraId="582AB4B4" w14:textId="103BA976" w:rsidR="00D30ECF" w:rsidRDefault="00790D3E" w:rsidP="00790D3E">
      <w:pPr>
        <w:pStyle w:val="a8"/>
      </w:pPr>
      <w:r>
        <w:t xml:space="preserve">scala&gt; </w:t>
      </w:r>
      <w:r w:rsidR="00D30ECF">
        <w:t>Source.fromFile("/data/ingr_info.tsv").getLines().take(7).foreach(println)</w:t>
      </w:r>
    </w:p>
    <w:p w14:paraId="796343F7" w14:textId="77777777" w:rsidR="00D30ECF" w:rsidRDefault="00D30ECF" w:rsidP="00790D3E">
      <w:pPr>
        <w:pStyle w:val="a8"/>
      </w:pPr>
      <w:r>
        <w:t># id</w:t>
      </w:r>
      <w:r>
        <w:tab/>
        <w:t>ingredient name</w:t>
      </w:r>
      <w:r>
        <w:tab/>
        <w:t>category</w:t>
      </w:r>
    </w:p>
    <w:p w14:paraId="70334E1E" w14:textId="77777777" w:rsidR="00D30ECF" w:rsidRDefault="00D30ECF" w:rsidP="00790D3E">
      <w:pPr>
        <w:pStyle w:val="a8"/>
      </w:pPr>
      <w:r>
        <w:t>0</w:t>
      </w:r>
      <w:r>
        <w:tab/>
        <w:t>magnolia_tripetala</w:t>
      </w:r>
      <w:r>
        <w:tab/>
        <w:t>flower</w:t>
      </w:r>
    </w:p>
    <w:p w14:paraId="7B48CA9C" w14:textId="77777777" w:rsidR="00D30ECF" w:rsidRDefault="00D30ECF" w:rsidP="00790D3E">
      <w:pPr>
        <w:pStyle w:val="a8"/>
      </w:pPr>
      <w:r>
        <w:lastRenderedPageBreak/>
        <w:t>1</w:t>
      </w:r>
      <w:r>
        <w:tab/>
        <w:t>calyptranthes_parriculata</w:t>
      </w:r>
      <w:r>
        <w:tab/>
        <w:t>plant</w:t>
      </w:r>
    </w:p>
    <w:p w14:paraId="3291AA4D" w14:textId="77777777" w:rsidR="00D30ECF" w:rsidRDefault="00D30ECF" w:rsidP="00790D3E">
      <w:pPr>
        <w:pStyle w:val="a8"/>
      </w:pPr>
      <w:r>
        <w:t>2</w:t>
      </w:r>
      <w:r>
        <w:tab/>
        <w:t>chamaecyparis_pisifera_oil</w:t>
      </w:r>
      <w:r>
        <w:tab/>
        <w:t>plant derivative</w:t>
      </w:r>
    </w:p>
    <w:p w14:paraId="193F078B" w14:textId="77777777" w:rsidR="00D30ECF" w:rsidRDefault="00D30ECF" w:rsidP="00790D3E">
      <w:pPr>
        <w:pStyle w:val="a8"/>
      </w:pPr>
      <w:r>
        <w:t>3</w:t>
      </w:r>
      <w:r>
        <w:tab/>
        <w:t>mackerel</w:t>
      </w:r>
      <w:r>
        <w:tab/>
        <w:t>fish/seafood</w:t>
      </w:r>
    </w:p>
    <w:p w14:paraId="2211227C" w14:textId="77777777" w:rsidR="00D30ECF" w:rsidRDefault="00D30ECF" w:rsidP="00790D3E">
      <w:pPr>
        <w:pStyle w:val="a8"/>
      </w:pPr>
      <w:r>
        <w:t>4</w:t>
      </w:r>
      <w:r>
        <w:tab/>
        <w:t>mimusops_elengi_flower</w:t>
      </w:r>
      <w:r>
        <w:tab/>
        <w:t>flower</w:t>
      </w:r>
    </w:p>
    <w:p w14:paraId="0664B15D" w14:textId="77777777" w:rsidR="00D30ECF" w:rsidRDefault="00D30ECF" w:rsidP="00790D3E">
      <w:pPr>
        <w:pStyle w:val="a8"/>
      </w:pPr>
      <w:r>
        <w:t>5</w:t>
      </w:r>
      <w:r>
        <w:tab/>
        <w:t>hyssop</w:t>
      </w:r>
      <w:r>
        <w:tab/>
        <w:t>herb</w:t>
      </w:r>
    </w:p>
    <w:p w14:paraId="5FF4E6BE" w14:textId="77777777" w:rsidR="00D30ECF" w:rsidRDefault="00D30ECF" w:rsidP="00790D3E">
      <w:pPr>
        <w:pStyle w:val="a8"/>
      </w:pPr>
    </w:p>
    <w:p w14:paraId="5144FC6F" w14:textId="30C4E062" w:rsidR="00D30ECF" w:rsidRDefault="00352359" w:rsidP="00790D3E">
      <w:pPr>
        <w:pStyle w:val="a8"/>
      </w:pPr>
      <w:r>
        <w:t xml:space="preserve">scala&gt; </w:t>
      </w:r>
      <w:r w:rsidR="00D30ECF">
        <w:t>Source.fromFile("/data/comp_info.tsv").getLines().take(7).foreach(println)</w:t>
      </w:r>
    </w:p>
    <w:p w14:paraId="5E95205D" w14:textId="77777777" w:rsidR="00D30ECF" w:rsidRDefault="00D30ECF" w:rsidP="00790D3E">
      <w:pPr>
        <w:pStyle w:val="a8"/>
      </w:pPr>
      <w:r>
        <w:t># id</w:t>
      </w:r>
      <w:r>
        <w:tab/>
        <w:t>Compound name</w:t>
      </w:r>
      <w:r>
        <w:tab/>
        <w:t>CAS number</w:t>
      </w:r>
    </w:p>
    <w:p w14:paraId="1A077B29" w14:textId="77777777" w:rsidR="00D30ECF" w:rsidRDefault="00D30ECF" w:rsidP="00790D3E">
      <w:pPr>
        <w:pStyle w:val="a8"/>
      </w:pPr>
      <w:r>
        <w:t>0</w:t>
      </w:r>
      <w:r>
        <w:tab/>
        <w:t>jasmone</w:t>
      </w:r>
      <w:r>
        <w:tab/>
        <w:t>488-10-8</w:t>
      </w:r>
    </w:p>
    <w:p w14:paraId="2C0C9289" w14:textId="77777777" w:rsidR="00D30ECF" w:rsidRDefault="00D30ECF" w:rsidP="00790D3E">
      <w:pPr>
        <w:pStyle w:val="a8"/>
      </w:pPr>
      <w:r>
        <w:t>1</w:t>
      </w:r>
      <w:r>
        <w:tab/>
        <w:t>5-methylhexanoic_acid</w:t>
      </w:r>
      <w:r>
        <w:tab/>
        <w:t>628-46-6</w:t>
      </w:r>
    </w:p>
    <w:p w14:paraId="795E65E9" w14:textId="77777777" w:rsidR="00D30ECF" w:rsidRDefault="00D30ECF" w:rsidP="00790D3E">
      <w:pPr>
        <w:pStyle w:val="a8"/>
      </w:pPr>
      <w:r>
        <w:t>2</w:t>
      </w:r>
      <w:r>
        <w:tab/>
        <w:t>l-glutamine</w:t>
      </w:r>
      <w:r>
        <w:tab/>
        <w:t>56-85-9</w:t>
      </w:r>
    </w:p>
    <w:p w14:paraId="35789B2C" w14:textId="77777777" w:rsidR="00D30ECF" w:rsidRDefault="00D30ECF" w:rsidP="00790D3E">
      <w:pPr>
        <w:pStyle w:val="a8"/>
      </w:pPr>
      <w:r>
        <w:t>3</w:t>
      </w:r>
      <w:r>
        <w:tab/>
        <w:t>1-methyl-3-methoxy-4-isopropylbenzene</w:t>
      </w:r>
      <w:r>
        <w:tab/>
        <w:t>1076-56-8</w:t>
      </w:r>
    </w:p>
    <w:p w14:paraId="6EE5C6D1" w14:textId="77777777" w:rsidR="00D30ECF" w:rsidRDefault="00D30ECF" w:rsidP="00790D3E">
      <w:pPr>
        <w:pStyle w:val="a8"/>
      </w:pPr>
      <w:r>
        <w:t>4</w:t>
      </w:r>
      <w:r>
        <w:tab/>
        <w:t>methyl-3-phenylpropionate</w:t>
      </w:r>
      <w:r>
        <w:tab/>
        <w:t>103-25-3</w:t>
      </w:r>
    </w:p>
    <w:p w14:paraId="000925FB" w14:textId="77777777" w:rsidR="00D30ECF" w:rsidRDefault="00D30ECF" w:rsidP="00790D3E">
      <w:pPr>
        <w:pStyle w:val="a8"/>
      </w:pPr>
      <w:r>
        <w:t>5</w:t>
      </w:r>
      <w:r>
        <w:tab/>
        <w:t>3-mercapto-2-methylpentan-1-ol_(racemic)</w:t>
      </w:r>
      <w:r>
        <w:tab/>
        <w:t>227456-27-1</w:t>
      </w:r>
    </w:p>
    <w:p w14:paraId="7A02D0F1" w14:textId="77777777" w:rsidR="00D30ECF" w:rsidRDefault="00D30ECF" w:rsidP="00790D3E">
      <w:pPr>
        <w:pStyle w:val="a8"/>
      </w:pPr>
    </w:p>
    <w:p w14:paraId="5916A7AF" w14:textId="77777777" w:rsidR="00D30ECF" w:rsidRDefault="00D30ECF" w:rsidP="00790D3E">
      <w:pPr>
        <w:pStyle w:val="a8"/>
      </w:pPr>
      <w:r>
        <w:t>scala&gt;   Source.fromFile("/data/ingr_comp.tsv").getLines().take(7).foreach(println)</w:t>
      </w:r>
    </w:p>
    <w:p w14:paraId="552BCF0C" w14:textId="77777777" w:rsidR="00D30ECF" w:rsidRDefault="00D30ECF" w:rsidP="00790D3E">
      <w:pPr>
        <w:pStyle w:val="a8"/>
      </w:pPr>
      <w:r>
        <w:t># ingredient id</w:t>
      </w:r>
      <w:r>
        <w:tab/>
        <w:t>compound id</w:t>
      </w:r>
    </w:p>
    <w:p w14:paraId="0CB2DD79" w14:textId="77777777" w:rsidR="00D30ECF" w:rsidRDefault="00D30ECF" w:rsidP="00790D3E">
      <w:pPr>
        <w:pStyle w:val="a8"/>
      </w:pPr>
      <w:r>
        <w:t>1392</w:t>
      </w:r>
      <w:r>
        <w:tab/>
        <w:t>906</w:t>
      </w:r>
    </w:p>
    <w:p w14:paraId="44E723D4" w14:textId="77777777" w:rsidR="00D30ECF" w:rsidRDefault="00D30ECF" w:rsidP="00790D3E">
      <w:pPr>
        <w:pStyle w:val="a8"/>
      </w:pPr>
      <w:r>
        <w:t>1259</w:t>
      </w:r>
      <w:r>
        <w:tab/>
        <w:t>861</w:t>
      </w:r>
    </w:p>
    <w:p w14:paraId="725650AF" w14:textId="77777777" w:rsidR="00D30ECF" w:rsidRDefault="00D30ECF" w:rsidP="00790D3E">
      <w:pPr>
        <w:pStyle w:val="a8"/>
      </w:pPr>
      <w:r>
        <w:t>1079</w:t>
      </w:r>
      <w:r>
        <w:tab/>
        <w:t>673</w:t>
      </w:r>
    </w:p>
    <w:p w14:paraId="74622D27" w14:textId="77777777" w:rsidR="00D30ECF" w:rsidRDefault="00D30ECF" w:rsidP="00790D3E">
      <w:pPr>
        <w:pStyle w:val="a8"/>
      </w:pPr>
      <w:r>
        <w:t>22</w:t>
      </w:r>
      <w:r>
        <w:tab/>
        <w:t>906</w:t>
      </w:r>
    </w:p>
    <w:p w14:paraId="756B1A70" w14:textId="77777777" w:rsidR="00D30ECF" w:rsidRDefault="00D30ECF" w:rsidP="00790D3E">
      <w:pPr>
        <w:pStyle w:val="a8"/>
      </w:pPr>
      <w:r>
        <w:t>103</w:t>
      </w:r>
      <w:r>
        <w:tab/>
        <w:t>906</w:t>
      </w:r>
    </w:p>
    <w:p w14:paraId="28E242D5" w14:textId="77777777" w:rsidR="00D30ECF" w:rsidRDefault="00D30ECF" w:rsidP="00790D3E">
      <w:pPr>
        <w:pStyle w:val="a8"/>
      </w:pPr>
      <w:r>
        <w:t>1005</w:t>
      </w:r>
      <w:r>
        <w:tab/>
        <w:t>906</w:t>
      </w:r>
    </w:p>
    <w:p w14:paraId="13C5DC73" w14:textId="7B17CB24" w:rsidR="008F42A9" w:rsidRDefault="008F42A9" w:rsidP="008F42A9">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29</w:t>
      </w:r>
      <w:r w:rsidR="00A004DF">
        <w:fldChar w:fldCharType="end"/>
      </w:r>
    </w:p>
    <w:p w14:paraId="6666216F" w14:textId="69813BE3" w:rsidR="00D30ECF" w:rsidRDefault="00C66657" w:rsidP="00D90BAF">
      <w:pPr>
        <w:ind w:firstLine="420"/>
        <w:rPr>
          <w:rFonts w:hint="eastAsia"/>
        </w:rPr>
      </w:pPr>
      <w:r>
        <w:rPr>
          <w:rFonts w:hint="eastAsia"/>
        </w:rPr>
        <w:t>实际上，当前数据集没有</w:t>
      </w:r>
      <w:r w:rsidR="00D90BAF" w:rsidRPr="00D90BAF">
        <w:rPr>
          <w:rFonts w:hint="eastAsia"/>
        </w:rPr>
        <w:t>以</w:t>
      </w:r>
      <w:r>
        <w:rPr>
          <w:rFonts w:hint="eastAsia"/>
        </w:rPr>
        <w:t>图构建器期望的形式出现。数据集有两个问题，首先</w:t>
      </w:r>
      <w:r w:rsidR="00D90BAF" w:rsidRPr="00D90BAF">
        <w:rPr>
          <w:rFonts w:hint="eastAsia"/>
        </w:rPr>
        <w:t>不能简单</w:t>
      </w:r>
      <w:r w:rsidR="00762559">
        <w:rPr>
          <w:rFonts w:hint="eastAsia"/>
        </w:rPr>
        <w:t>地从邻接</w:t>
      </w:r>
      <w:r w:rsidR="0031379B">
        <w:rPr>
          <w:rFonts w:hint="eastAsia"/>
        </w:rPr>
        <w:t>列</w:t>
      </w:r>
      <w:r w:rsidR="00762559">
        <w:rPr>
          <w:rFonts w:hint="eastAsia"/>
        </w:rPr>
        <w:t>表</w:t>
      </w:r>
      <w:r w:rsidR="0031379B">
        <w:rPr>
          <w:rFonts w:hint="eastAsia"/>
        </w:rPr>
        <w:t>中</w:t>
      </w:r>
      <w:r w:rsidR="00762559">
        <w:rPr>
          <w:rFonts w:hint="eastAsia"/>
        </w:rPr>
        <w:t>创建图，因为成分和化合物的索引都从零开始并且彼此重叠，如果两个节点碰巧具有相同的</w:t>
      </w:r>
      <w:r w:rsidR="00D90BAF" w:rsidRPr="00D90BAF">
        <w:rPr>
          <w:rFonts w:hint="eastAsia"/>
        </w:rPr>
        <w:t>点</w:t>
      </w:r>
      <w:r w:rsidR="00D90BAF" w:rsidRPr="00D90BAF">
        <w:rPr>
          <w:rFonts w:hint="eastAsia"/>
        </w:rPr>
        <w:t>ID</w:t>
      </w:r>
      <w:r w:rsidR="009E380A">
        <w:rPr>
          <w:rFonts w:hint="eastAsia"/>
        </w:rPr>
        <w:t>，则无法区分两个节点，其次</w:t>
      </w:r>
      <w:r w:rsidR="00D90BAF" w:rsidRPr="00D90BAF">
        <w:rPr>
          <w:rFonts w:hint="eastAsia"/>
        </w:rPr>
        <w:t>有两种节点</w:t>
      </w:r>
      <w:r w:rsidR="009E380A">
        <w:rPr>
          <w:rFonts w:hint="eastAsia"/>
        </w:rPr>
        <w:t>：成分和化合物。</w:t>
      </w:r>
      <w:r w:rsidR="00303985">
        <w:rPr>
          <w:rFonts w:hint="eastAsia"/>
        </w:rPr>
        <w:t>为了创建二分图，我们首先需要创建名为</w:t>
      </w:r>
      <w:r w:rsidR="00303985" w:rsidRPr="00303985">
        <w:t>Ingredient</w:t>
      </w:r>
      <w:r w:rsidR="00303985" w:rsidRPr="00303985">
        <w:rPr>
          <w:rFonts w:hint="eastAsia"/>
        </w:rPr>
        <w:t>和</w:t>
      </w:r>
      <w:r w:rsidR="00303985" w:rsidRPr="00303985">
        <w:t>Compound</w:t>
      </w:r>
      <w:r w:rsidR="00303985" w:rsidRPr="00303985">
        <w:rPr>
          <w:rFonts w:hint="eastAsia"/>
        </w:rPr>
        <w:t>的案例类，并使用</w:t>
      </w:r>
      <w:r w:rsidR="00303985" w:rsidRPr="00303985">
        <w:rPr>
          <w:rFonts w:hint="eastAsia"/>
        </w:rPr>
        <w:t>Scala</w:t>
      </w:r>
      <w:r w:rsidR="000925F7">
        <w:rPr>
          <w:rFonts w:hint="eastAsia"/>
        </w:rPr>
        <w:t>的继承，以便这两个类成为</w:t>
      </w:r>
      <w:r w:rsidR="00303985" w:rsidRPr="00303985">
        <w:rPr>
          <w:rFonts w:hint="eastAsia"/>
        </w:rPr>
        <w:t>FNNode</w:t>
      </w:r>
      <w:r w:rsidR="00303985" w:rsidRPr="00303985">
        <w:rPr>
          <w:rFonts w:hint="eastAsia"/>
        </w:rPr>
        <w:t>类的子级。</w:t>
      </w:r>
    </w:p>
    <w:p w14:paraId="5AFCDEB1" w14:textId="28E7E9FA" w:rsidR="00857E50" w:rsidRDefault="004C54E5" w:rsidP="00857E50">
      <w:pPr>
        <w:pStyle w:val="a8"/>
      </w:pPr>
      <w:r>
        <w:t xml:space="preserve">scala&gt; </w:t>
      </w:r>
      <w:r w:rsidR="00857E50">
        <w:t>class FNNode(val name: String) extends Serializable</w:t>
      </w:r>
    </w:p>
    <w:p w14:paraId="31F81FB1" w14:textId="77777777" w:rsidR="00857E50" w:rsidRDefault="00857E50" w:rsidP="00857E50">
      <w:pPr>
        <w:pStyle w:val="a8"/>
      </w:pPr>
      <w:r>
        <w:t>defined class FNNode</w:t>
      </w:r>
    </w:p>
    <w:p w14:paraId="39244F73" w14:textId="77777777" w:rsidR="00857E50" w:rsidRDefault="00857E50" w:rsidP="00857E50">
      <w:pPr>
        <w:pStyle w:val="a8"/>
      </w:pPr>
    </w:p>
    <w:p w14:paraId="4108AEEB" w14:textId="1ECA38B1" w:rsidR="00857E50" w:rsidRDefault="00857E50" w:rsidP="00857E50">
      <w:pPr>
        <w:pStyle w:val="a8"/>
      </w:pPr>
      <w:r>
        <w:t>scala&gt; case class Ingredient(override val name: String, category: String) extends FNNode(name)</w:t>
      </w:r>
    </w:p>
    <w:p w14:paraId="052B336F" w14:textId="77777777" w:rsidR="00857E50" w:rsidRDefault="00857E50" w:rsidP="00857E50">
      <w:pPr>
        <w:pStyle w:val="a8"/>
      </w:pPr>
      <w:r>
        <w:t>defined class Ingredient</w:t>
      </w:r>
    </w:p>
    <w:p w14:paraId="12771A21" w14:textId="77777777" w:rsidR="00857E50" w:rsidRDefault="00857E50" w:rsidP="00857E50">
      <w:pPr>
        <w:pStyle w:val="a8"/>
      </w:pPr>
    </w:p>
    <w:p w14:paraId="7E32125E" w14:textId="0D9EF2B5" w:rsidR="00857E50" w:rsidRDefault="00857E50" w:rsidP="00857E50">
      <w:pPr>
        <w:pStyle w:val="a8"/>
      </w:pPr>
      <w:r>
        <w:t>scala&gt; case class Compound(override val name: String, cas: String) extends FNNode(name)</w:t>
      </w:r>
    </w:p>
    <w:p w14:paraId="7090B3E4" w14:textId="256D0C8D" w:rsidR="00857E50" w:rsidRDefault="00857E50" w:rsidP="002F10E0">
      <w:pPr>
        <w:pStyle w:val="a8"/>
        <w:rPr>
          <w:rFonts w:hint="eastAsia"/>
        </w:rPr>
      </w:pPr>
      <w:r>
        <w:t>defined class Compound</w:t>
      </w:r>
    </w:p>
    <w:p w14:paraId="6CAD970B" w14:textId="5BD5495F" w:rsidR="00477ABC" w:rsidRDefault="00477ABC" w:rsidP="00477ABC">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30</w:t>
      </w:r>
      <w:r w:rsidR="00A004DF">
        <w:fldChar w:fldCharType="end"/>
      </w:r>
    </w:p>
    <w:p w14:paraId="25D1B789" w14:textId="07EABBFE" w:rsidR="004C54E5" w:rsidRPr="004C54E5" w:rsidRDefault="00C47984" w:rsidP="004C54E5">
      <w:pPr>
        <w:ind w:firstLine="420"/>
        <w:rPr>
          <w:rFonts w:hint="eastAsia"/>
        </w:rPr>
      </w:pPr>
      <w:r>
        <w:rPr>
          <w:rFonts w:hint="eastAsia"/>
        </w:rPr>
        <w:t>之后</w:t>
      </w:r>
      <w:r w:rsidR="00302CC4" w:rsidRPr="00302CC4">
        <w:rPr>
          <w:rFonts w:hint="eastAsia"/>
        </w:rPr>
        <w:t>，我们需要将所有</w:t>
      </w:r>
      <w:r w:rsidR="00302CC4" w:rsidRPr="00302CC4">
        <w:rPr>
          <w:rFonts w:hint="eastAsia"/>
        </w:rPr>
        <w:t>Compound</w:t>
      </w:r>
      <w:r w:rsidR="00302CC4" w:rsidRPr="00302CC4">
        <w:rPr>
          <w:rFonts w:hint="eastAsia"/>
        </w:rPr>
        <w:t>和</w:t>
      </w:r>
      <w:r w:rsidR="00302CC4" w:rsidRPr="00302CC4">
        <w:rPr>
          <w:rFonts w:hint="eastAsia"/>
        </w:rPr>
        <w:t>Ingredients</w:t>
      </w:r>
      <w:r w:rsidR="00302CC4" w:rsidRPr="00302CC4">
        <w:rPr>
          <w:rFonts w:hint="eastAsia"/>
        </w:rPr>
        <w:t>对象加载到</w:t>
      </w:r>
      <w:r w:rsidR="00302CC4" w:rsidRPr="00302CC4">
        <w:rPr>
          <w:rFonts w:hint="eastAsia"/>
        </w:rPr>
        <w:t>RDD [FNNode]</w:t>
      </w:r>
      <w:r w:rsidR="008F42A9">
        <w:rPr>
          <w:rFonts w:hint="eastAsia"/>
        </w:rPr>
        <w:t>集合中，</w:t>
      </w:r>
      <w:r w:rsidR="00302CC4" w:rsidRPr="00302CC4">
        <w:rPr>
          <w:rFonts w:hint="eastAsia"/>
        </w:rPr>
        <w:t>这部分需要一些数据处理：</w:t>
      </w:r>
    </w:p>
    <w:p w14:paraId="7A521AE0" w14:textId="77777777" w:rsidR="00857E50" w:rsidRDefault="00857E50" w:rsidP="00857E50">
      <w:pPr>
        <w:pStyle w:val="a8"/>
      </w:pPr>
      <w:r>
        <w:t>scala&gt; :paste</w:t>
      </w:r>
    </w:p>
    <w:p w14:paraId="3ADDF6B1" w14:textId="77777777" w:rsidR="00857E50" w:rsidRDefault="00857E50" w:rsidP="00857E50">
      <w:pPr>
        <w:pStyle w:val="a8"/>
      </w:pPr>
      <w:r>
        <w:t>// Entering paste mode (ctrl-D to finish)</w:t>
      </w:r>
    </w:p>
    <w:p w14:paraId="704DACC1" w14:textId="77777777" w:rsidR="00857E50" w:rsidRDefault="00857E50" w:rsidP="00857E50">
      <w:pPr>
        <w:pStyle w:val="a8"/>
      </w:pPr>
    </w:p>
    <w:p w14:paraId="6EE95AC0" w14:textId="77777777" w:rsidR="00857E50" w:rsidRDefault="00857E50" w:rsidP="00857E50">
      <w:pPr>
        <w:pStyle w:val="a8"/>
      </w:pPr>
      <w:r>
        <w:t>val ingredients: RDD[(VertexId, FNNode)] = sc.textFile("/data/ingr_info.tsv")</w:t>
      </w:r>
    </w:p>
    <w:p w14:paraId="094B74A9" w14:textId="77777777" w:rsidR="00857E50" w:rsidRDefault="00857E50" w:rsidP="00857E50">
      <w:pPr>
        <w:pStyle w:val="a8"/>
      </w:pPr>
      <w:r>
        <w:t xml:space="preserve">    .filter(!_.startsWith("#"))</w:t>
      </w:r>
    </w:p>
    <w:p w14:paraId="2EC72314" w14:textId="77777777" w:rsidR="00857E50" w:rsidRDefault="00857E50" w:rsidP="00857E50">
      <w:pPr>
        <w:pStyle w:val="a8"/>
      </w:pPr>
      <w:r>
        <w:t xml:space="preserve">    .map {</w:t>
      </w:r>
    </w:p>
    <w:p w14:paraId="28998C23" w14:textId="77777777" w:rsidR="00857E50" w:rsidRDefault="00857E50" w:rsidP="00857E50">
      <w:pPr>
        <w:pStyle w:val="a8"/>
      </w:pPr>
      <w:r>
        <w:t xml:space="preserve">      line =&gt;</w:t>
      </w:r>
    </w:p>
    <w:p w14:paraId="25A1D456" w14:textId="77777777" w:rsidR="00857E50" w:rsidRDefault="00857E50" w:rsidP="00857E50">
      <w:pPr>
        <w:pStyle w:val="a8"/>
      </w:pPr>
      <w:r>
        <w:t xml:space="preserve">        val row = line split '\t'</w:t>
      </w:r>
    </w:p>
    <w:p w14:paraId="4C5BB4DE" w14:textId="77777777" w:rsidR="00857E50" w:rsidRDefault="00857E50" w:rsidP="00857E50">
      <w:pPr>
        <w:pStyle w:val="a8"/>
      </w:pPr>
      <w:r>
        <w:lastRenderedPageBreak/>
        <w:t xml:space="preserve">        (row(0).toInt, Ingredient(row(1), row(2)))</w:t>
      </w:r>
    </w:p>
    <w:p w14:paraId="75368961" w14:textId="77777777" w:rsidR="00857E50" w:rsidRDefault="00857E50" w:rsidP="00857E50">
      <w:pPr>
        <w:pStyle w:val="a8"/>
      </w:pPr>
      <w:r>
        <w:t xml:space="preserve">    }</w:t>
      </w:r>
    </w:p>
    <w:p w14:paraId="48413B2F" w14:textId="77777777" w:rsidR="00857E50" w:rsidRDefault="00857E50" w:rsidP="00857E50">
      <w:pPr>
        <w:pStyle w:val="a8"/>
      </w:pPr>
    </w:p>
    <w:p w14:paraId="0988581D" w14:textId="77777777" w:rsidR="00857E50" w:rsidRDefault="00857E50" w:rsidP="00857E50">
      <w:pPr>
        <w:pStyle w:val="a8"/>
      </w:pPr>
      <w:r>
        <w:t>// Exiting paste mode, now interpreting.</w:t>
      </w:r>
    </w:p>
    <w:p w14:paraId="4EA90270" w14:textId="77777777" w:rsidR="00857E50" w:rsidRDefault="00857E50" w:rsidP="00857E50">
      <w:pPr>
        <w:pStyle w:val="a8"/>
      </w:pPr>
    </w:p>
    <w:p w14:paraId="61F53A86" w14:textId="75960918" w:rsidR="00857E50" w:rsidRDefault="00857E50" w:rsidP="006C486B">
      <w:pPr>
        <w:pStyle w:val="a8"/>
        <w:rPr>
          <w:rFonts w:hint="eastAsia"/>
        </w:rPr>
      </w:pPr>
      <w:r>
        <w:t>ingredients: org.apache.spark.rdd.RDD[(org.apache.spark.graphx.VertexId, FNNode)] = MapPartitionsRDD[3] at map at &lt;pastie&gt;:35</w:t>
      </w:r>
    </w:p>
    <w:p w14:paraId="23690116" w14:textId="4D3F9E52" w:rsidR="00477ABC" w:rsidRDefault="00477ABC" w:rsidP="00477ABC">
      <w:pPr>
        <w:pStyle w:val="Caption"/>
        <w:rPr>
          <w:rFonts w:hint="eastAsia"/>
        </w:rPr>
      </w:pPr>
      <w:bookmarkStart w:id="11" w:name="_Ref37687950"/>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31</w:t>
      </w:r>
      <w:r w:rsidR="00A004DF">
        <w:fldChar w:fldCharType="end"/>
      </w:r>
      <w:bookmarkEnd w:id="11"/>
    </w:p>
    <w:p w14:paraId="72A8DC3D" w14:textId="184D50D6" w:rsidR="003A3503" w:rsidRPr="003A3503" w:rsidRDefault="003A3503" w:rsidP="003A3503">
      <w:pPr>
        <w:ind w:firstLine="420"/>
        <w:rPr>
          <w:rFonts w:hint="eastAsia"/>
        </w:rPr>
      </w:pPr>
      <w:r w:rsidRPr="003A3503">
        <w:rPr>
          <w:rFonts w:hint="eastAsia"/>
        </w:rPr>
        <w:t>在</w:t>
      </w:r>
      <w:r w:rsidR="00477ABC">
        <w:fldChar w:fldCharType="begin"/>
      </w:r>
      <w:r w:rsidR="00477ABC">
        <w:instrText xml:space="preserve"> </w:instrText>
      </w:r>
      <w:r w:rsidR="00477ABC">
        <w:rPr>
          <w:rFonts w:hint="eastAsia"/>
        </w:rPr>
        <w:instrText>REF _Ref37687950 \h</w:instrText>
      </w:r>
      <w:r w:rsidR="00477ABC">
        <w:instrText xml:space="preserve"> </w:instrText>
      </w:r>
      <w:r w:rsidR="00477ABC">
        <w:fldChar w:fldCharType="separate"/>
      </w:r>
      <w:r w:rsidR="00975E9B">
        <w:rPr>
          <w:rFonts w:hint="eastAsia"/>
        </w:rPr>
        <w:t>代码</w:t>
      </w:r>
      <w:r w:rsidR="00975E9B">
        <w:rPr>
          <w:rFonts w:hint="eastAsia"/>
        </w:rPr>
        <w:t xml:space="preserve"> </w:t>
      </w:r>
      <w:r w:rsidR="00975E9B">
        <w:rPr>
          <w:noProof/>
        </w:rPr>
        <w:t>4</w:t>
      </w:r>
      <w:r w:rsidR="00975E9B">
        <w:noBreakHyphen/>
      </w:r>
      <w:r w:rsidR="00975E9B">
        <w:rPr>
          <w:noProof/>
        </w:rPr>
        <w:t>31</w:t>
      </w:r>
      <w:r w:rsidR="00477ABC">
        <w:fldChar w:fldCharType="end"/>
      </w:r>
      <w:r w:rsidRPr="003A3503">
        <w:rPr>
          <w:rFonts w:hint="eastAsia"/>
        </w:rPr>
        <w:t>中，我们首先将</w:t>
      </w:r>
      <w:r w:rsidRPr="003A3503">
        <w:rPr>
          <w:rFonts w:hint="eastAsia"/>
        </w:rPr>
        <w:t>comp_info.tsv</w:t>
      </w:r>
      <w:r w:rsidRPr="003A3503">
        <w:rPr>
          <w:rFonts w:hint="eastAsia"/>
        </w:rPr>
        <w:t>中的文本加载到</w:t>
      </w:r>
      <w:r w:rsidRPr="003A3503">
        <w:rPr>
          <w:rFonts w:hint="eastAsia"/>
        </w:rPr>
        <w:t>RDD</w:t>
      </w:r>
      <w:r w:rsidR="008F42A9">
        <w:rPr>
          <w:rFonts w:hint="eastAsia"/>
        </w:rPr>
        <w:t>[</w:t>
      </w:r>
      <w:r w:rsidR="008F42A9" w:rsidRPr="003A3503">
        <w:rPr>
          <w:rFonts w:hint="eastAsia"/>
        </w:rPr>
        <w:t>String</w:t>
      </w:r>
      <w:r w:rsidR="008F42A9">
        <w:rPr>
          <w:rFonts w:hint="eastAsia"/>
        </w:rPr>
        <w:t>]</w:t>
      </w:r>
      <w:r w:rsidRPr="003A3503">
        <w:rPr>
          <w:rFonts w:hint="eastAsia"/>
        </w:rPr>
        <w:t>中，并过滤掉以</w:t>
      </w:r>
      <w:r w:rsidR="008F42A9">
        <w:rPr>
          <w:rFonts w:hint="eastAsia"/>
        </w:rPr>
        <w:t>“</w:t>
      </w:r>
      <w:r w:rsidRPr="003A3503">
        <w:rPr>
          <w:rFonts w:hint="eastAsia"/>
        </w:rPr>
        <w:t>＃</w:t>
      </w:r>
      <w:r w:rsidR="008F42A9">
        <w:rPr>
          <w:rFonts w:hint="eastAsia"/>
        </w:rPr>
        <w:t>”</w:t>
      </w:r>
      <w:r w:rsidR="00477ABC">
        <w:rPr>
          <w:rFonts w:hint="eastAsia"/>
        </w:rPr>
        <w:t>开头的注释行，然后</w:t>
      </w:r>
      <w:r w:rsidRPr="003A3503">
        <w:rPr>
          <w:rFonts w:hint="eastAsia"/>
        </w:rPr>
        <w:t>我们将制表符分隔的行解析为</w:t>
      </w:r>
      <w:r w:rsidR="00477ABC">
        <w:t>RDD[(VertexId, FNNode)]</w:t>
      </w:r>
      <w:r w:rsidR="00B06F75">
        <w:rPr>
          <w:rFonts w:hint="eastAsia"/>
        </w:rPr>
        <w:t>类型的</w:t>
      </w:r>
      <w:r w:rsidR="00B06F75">
        <w:t>ingredients</w:t>
      </w:r>
      <w:r w:rsidR="00477ABC">
        <w:rPr>
          <w:rFonts w:hint="eastAsia"/>
        </w:rPr>
        <w:t>，然后</w:t>
      </w:r>
      <w:r w:rsidRPr="003A3503">
        <w:rPr>
          <w:rFonts w:hint="eastAsia"/>
        </w:rPr>
        <w:t>对</w:t>
      </w:r>
      <w:r w:rsidRPr="003A3503">
        <w:rPr>
          <w:rFonts w:hint="eastAsia"/>
        </w:rPr>
        <w:t>comp_info.tsv</w:t>
      </w:r>
      <w:r w:rsidR="00477ABC">
        <w:rPr>
          <w:rFonts w:hint="eastAsia"/>
        </w:rPr>
        <w:t>实现相似的操作</w:t>
      </w:r>
      <w:r w:rsidRPr="003A3503">
        <w:rPr>
          <w:rFonts w:hint="eastAsia"/>
        </w:rPr>
        <w:t>，并创建一个</w:t>
      </w:r>
      <w:r w:rsidR="00B06F75">
        <w:t>RDD[(VertexId, FNNode)]</w:t>
      </w:r>
      <w:r w:rsidR="00B06F75">
        <w:rPr>
          <w:rFonts w:hint="eastAsia"/>
        </w:rPr>
        <w:t>类型的</w:t>
      </w:r>
      <w:r w:rsidR="00B06F75">
        <w:t>compounds</w:t>
      </w:r>
      <w:r w:rsidRPr="003A3503">
        <w:rPr>
          <w:rFonts w:hint="eastAsia"/>
        </w:rPr>
        <w:t>：</w:t>
      </w:r>
    </w:p>
    <w:p w14:paraId="0E72194C" w14:textId="77777777" w:rsidR="00857E50" w:rsidRDefault="00857E50" w:rsidP="00857E50">
      <w:pPr>
        <w:pStyle w:val="a8"/>
      </w:pPr>
      <w:r>
        <w:t>scala&gt; :paste</w:t>
      </w:r>
    </w:p>
    <w:p w14:paraId="4A413F44" w14:textId="77777777" w:rsidR="00857E50" w:rsidRDefault="00857E50" w:rsidP="00857E50">
      <w:pPr>
        <w:pStyle w:val="a8"/>
      </w:pPr>
      <w:r>
        <w:t>// Entering paste mode (ctrl-D to finish)</w:t>
      </w:r>
    </w:p>
    <w:p w14:paraId="4424F88F" w14:textId="77777777" w:rsidR="00857E50" w:rsidRDefault="00857E50" w:rsidP="00857E50">
      <w:pPr>
        <w:pStyle w:val="a8"/>
      </w:pPr>
    </w:p>
    <w:p w14:paraId="59604C28" w14:textId="77777777" w:rsidR="00857E50" w:rsidRDefault="00857E50" w:rsidP="00857E50">
      <w:pPr>
        <w:pStyle w:val="a8"/>
      </w:pPr>
      <w:r>
        <w:t xml:space="preserve">  val compounds: RDD[(VertexId, FNNode)] = sc.textFile("/data/comp_info.tsv")</w:t>
      </w:r>
    </w:p>
    <w:p w14:paraId="5E567BF0" w14:textId="77777777" w:rsidR="00857E50" w:rsidRDefault="00857E50" w:rsidP="00857E50">
      <w:pPr>
        <w:pStyle w:val="a8"/>
      </w:pPr>
      <w:r>
        <w:t xml:space="preserve">    .filter(!_.startsWith("#"))</w:t>
      </w:r>
    </w:p>
    <w:p w14:paraId="36DD851F" w14:textId="77777777" w:rsidR="00857E50" w:rsidRDefault="00857E50" w:rsidP="00857E50">
      <w:pPr>
        <w:pStyle w:val="a8"/>
      </w:pPr>
      <w:r>
        <w:t xml:space="preserve">    .map {</w:t>
      </w:r>
    </w:p>
    <w:p w14:paraId="6B48D56B" w14:textId="77777777" w:rsidR="00857E50" w:rsidRDefault="00857E50" w:rsidP="00857E50">
      <w:pPr>
        <w:pStyle w:val="a8"/>
      </w:pPr>
      <w:r>
        <w:t xml:space="preserve">      line =&gt;</w:t>
      </w:r>
    </w:p>
    <w:p w14:paraId="64305DEF" w14:textId="77777777" w:rsidR="00857E50" w:rsidRDefault="00857E50" w:rsidP="00857E50">
      <w:pPr>
        <w:pStyle w:val="a8"/>
      </w:pPr>
      <w:r>
        <w:t xml:space="preserve">        val row = line.split('\t')</w:t>
      </w:r>
    </w:p>
    <w:p w14:paraId="2E90819A" w14:textId="77777777" w:rsidR="00857E50" w:rsidRDefault="00857E50" w:rsidP="00857E50">
      <w:pPr>
        <w:pStyle w:val="a8"/>
      </w:pPr>
      <w:r>
        <w:t xml:space="preserve">        (10000L + row(0).toInt, Compound(row(1), row(2)))</w:t>
      </w:r>
    </w:p>
    <w:p w14:paraId="78C8BA5F" w14:textId="77777777" w:rsidR="00857E50" w:rsidRDefault="00857E50" w:rsidP="00857E50">
      <w:pPr>
        <w:pStyle w:val="a8"/>
      </w:pPr>
      <w:r>
        <w:t xml:space="preserve">    }</w:t>
      </w:r>
    </w:p>
    <w:p w14:paraId="47A2CF03" w14:textId="77777777" w:rsidR="00857E50" w:rsidRDefault="00857E50" w:rsidP="00857E50">
      <w:pPr>
        <w:pStyle w:val="a8"/>
      </w:pPr>
    </w:p>
    <w:p w14:paraId="4BEC93B6" w14:textId="77777777" w:rsidR="00857E50" w:rsidRDefault="00857E50" w:rsidP="00857E50">
      <w:pPr>
        <w:pStyle w:val="a8"/>
      </w:pPr>
      <w:r>
        <w:t>// Exiting paste mode, now interpreting.</w:t>
      </w:r>
    </w:p>
    <w:p w14:paraId="4DEB7CFD" w14:textId="77777777" w:rsidR="00857E50" w:rsidRDefault="00857E50" w:rsidP="00857E50">
      <w:pPr>
        <w:pStyle w:val="a8"/>
      </w:pPr>
    </w:p>
    <w:p w14:paraId="159A60C8" w14:textId="49D81BA6" w:rsidR="00857E50" w:rsidRDefault="00857E50" w:rsidP="00F221C3">
      <w:pPr>
        <w:pStyle w:val="a8"/>
        <w:rPr>
          <w:rFonts w:hint="eastAsia"/>
        </w:rPr>
      </w:pPr>
      <w:r>
        <w:t>compounds: org.apache.spark.rdd.RDD[(org.apache.spark.graphx.VertexId, FNNode)] = MapPartitionsRDD[7] at map at &lt;pastie&gt;:35</w:t>
      </w:r>
    </w:p>
    <w:p w14:paraId="73E19671" w14:textId="34F79F52" w:rsidR="00D72536" w:rsidRPr="00D72536" w:rsidRDefault="00D72536" w:rsidP="00D72536">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32</w:t>
      </w:r>
      <w:r w:rsidR="00A004DF">
        <w:fldChar w:fldCharType="end"/>
      </w:r>
    </w:p>
    <w:p w14:paraId="7F67E3A8" w14:textId="5AEED097" w:rsidR="00F221C3" w:rsidRPr="00F221C3" w:rsidRDefault="00227992" w:rsidP="00F221C3">
      <w:pPr>
        <w:ind w:firstLine="420"/>
        <w:rPr>
          <w:rFonts w:hint="eastAsia"/>
        </w:rPr>
      </w:pPr>
      <w:r>
        <w:rPr>
          <w:rFonts w:hint="eastAsia"/>
        </w:rPr>
        <w:t>由于每个节点的索引应该唯一，因此</w:t>
      </w:r>
      <w:r w:rsidR="00F221C3" w:rsidRPr="00F221C3">
        <w:rPr>
          <w:rFonts w:hint="eastAsia"/>
        </w:rPr>
        <w:t>必须将</w:t>
      </w:r>
      <w:r w:rsidR="00491497">
        <w:t>compounds</w:t>
      </w:r>
      <w:r w:rsidR="00F221C3" w:rsidRPr="00F221C3">
        <w:rPr>
          <w:rFonts w:hint="eastAsia"/>
        </w:rPr>
        <w:t>索引的范围移动</w:t>
      </w:r>
      <w:r w:rsidR="00F221C3" w:rsidRPr="00F221C3">
        <w:rPr>
          <w:rFonts w:hint="eastAsia"/>
        </w:rPr>
        <w:t>10000L</w:t>
      </w:r>
      <w:r w:rsidR="00F221C3" w:rsidRPr="00F221C3">
        <w:rPr>
          <w:rFonts w:hint="eastAsia"/>
        </w:rPr>
        <w:t>，以使没有索引同时指向一种成分和一种化合物。接下来，我们创建一个</w:t>
      </w:r>
      <w:r w:rsidR="00F221C3" w:rsidRPr="00F221C3">
        <w:rPr>
          <w:rFonts w:hint="eastAsia"/>
        </w:rPr>
        <w:t>RDD [Edge [Int]]</w:t>
      </w:r>
      <w:r w:rsidR="00491497" w:rsidRPr="00491497">
        <w:rPr>
          <w:rFonts w:hint="eastAsia"/>
        </w:rPr>
        <w:t xml:space="preserve"> </w:t>
      </w:r>
      <w:r w:rsidR="00491497" w:rsidRPr="00F221C3">
        <w:rPr>
          <w:rFonts w:hint="eastAsia"/>
        </w:rPr>
        <w:t>集合</w:t>
      </w:r>
      <w:r w:rsidR="00491497">
        <w:rPr>
          <w:rFonts w:hint="eastAsia"/>
        </w:rPr>
        <w:t>，</w:t>
      </w:r>
      <w:r w:rsidR="00F221C3" w:rsidRPr="00F221C3">
        <w:rPr>
          <w:rFonts w:hint="eastAsia"/>
        </w:rPr>
        <w:t>自名为</w:t>
      </w:r>
      <w:r w:rsidR="00F221C3" w:rsidRPr="00F221C3">
        <w:rPr>
          <w:rFonts w:hint="eastAsia"/>
        </w:rPr>
        <w:t>ingr_comp.tsv</w:t>
      </w:r>
      <w:r w:rsidR="00491497">
        <w:rPr>
          <w:rFonts w:hint="eastAsia"/>
        </w:rPr>
        <w:t>的数据集</w:t>
      </w:r>
      <w:r w:rsidR="00F221C3" w:rsidRPr="00F221C3">
        <w:rPr>
          <w:rFonts w:hint="eastAsia"/>
        </w:rPr>
        <w:t>：</w:t>
      </w:r>
    </w:p>
    <w:p w14:paraId="5E7F9B6A" w14:textId="77777777" w:rsidR="00857E50" w:rsidRDefault="00857E50" w:rsidP="00857E50">
      <w:pPr>
        <w:pStyle w:val="a8"/>
      </w:pPr>
      <w:r>
        <w:t>scala&gt; :paste</w:t>
      </w:r>
    </w:p>
    <w:p w14:paraId="607A2BA4" w14:textId="77777777" w:rsidR="00857E50" w:rsidRDefault="00857E50" w:rsidP="00857E50">
      <w:pPr>
        <w:pStyle w:val="a8"/>
      </w:pPr>
      <w:r>
        <w:t>// Entering paste mode (ctrl-D to finish)</w:t>
      </w:r>
    </w:p>
    <w:p w14:paraId="49E90F44" w14:textId="77777777" w:rsidR="00857E50" w:rsidRDefault="00857E50" w:rsidP="00857E50">
      <w:pPr>
        <w:pStyle w:val="a8"/>
      </w:pPr>
    </w:p>
    <w:p w14:paraId="0CFB71A2" w14:textId="77777777" w:rsidR="00857E50" w:rsidRDefault="00857E50" w:rsidP="00857E50">
      <w:pPr>
        <w:pStyle w:val="a8"/>
      </w:pPr>
      <w:r>
        <w:t xml:space="preserve">  val links: RDD[Edge[Int]] = sc.textFile("/data/ingr_comp.tsv")</w:t>
      </w:r>
    </w:p>
    <w:p w14:paraId="254303BC" w14:textId="77777777" w:rsidR="00857E50" w:rsidRDefault="00857E50" w:rsidP="00857E50">
      <w:pPr>
        <w:pStyle w:val="a8"/>
      </w:pPr>
      <w:r>
        <w:t xml:space="preserve">    .filter(!_.startsWith("#"))</w:t>
      </w:r>
    </w:p>
    <w:p w14:paraId="16F2F966" w14:textId="77777777" w:rsidR="00857E50" w:rsidRDefault="00857E50" w:rsidP="00857E50">
      <w:pPr>
        <w:pStyle w:val="a8"/>
      </w:pPr>
      <w:r>
        <w:t xml:space="preserve">    .map {</w:t>
      </w:r>
    </w:p>
    <w:p w14:paraId="02567714" w14:textId="77777777" w:rsidR="00857E50" w:rsidRDefault="00857E50" w:rsidP="00857E50">
      <w:pPr>
        <w:pStyle w:val="a8"/>
      </w:pPr>
      <w:r>
        <w:t xml:space="preserve">      line =&gt;</w:t>
      </w:r>
    </w:p>
    <w:p w14:paraId="4A22F682" w14:textId="77777777" w:rsidR="00857E50" w:rsidRDefault="00857E50" w:rsidP="00857E50">
      <w:pPr>
        <w:pStyle w:val="a8"/>
      </w:pPr>
      <w:r>
        <w:t xml:space="preserve">        val row = line.split('\t')</w:t>
      </w:r>
    </w:p>
    <w:p w14:paraId="3A57B491" w14:textId="77777777" w:rsidR="00857E50" w:rsidRDefault="00857E50" w:rsidP="00857E50">
      <w:pPr>
        <w:pStyle w:val="a8"/>
      </w:pPr>
      <w:r>
        <w:t xml:space="preserve">        Edge(row(0).toInt, 10000L + row(1).toInt, 1)</w:t>
      </w:r>
    </w:p>
    <w:p w14:paraId="51B6F943" w14:textId="77777777" w:rsidR="00857E50" w:rsidRDefault="00857E50" w:rsidP="00857E50">
      <w:pPr>
        <w:pStyle w:val="a8"/>
      </w:pPr>
      <w:r>
        <w:t xml:space="preserve">    }</w:t>
      </w:r>
    </w:p>
    <w:p w14:paraId="73857054" w14:textId="77777777" w:rsidR="00857E50" w:rsidRDefault="00857E50" w:rsidP="00857E50">
      <w:pPr>
        <w:pStyle w:val="a8"/>
      </w:pPr>
    </w:p>
    <w:p w14:paraId="6133436B" w14:textId="77777777" w:rsidR="00857E50" w:rsidRDefault="00857E50" w:rsidP="00857E50">
      <w:pPr>
        <w:pStyle w:val="a8"/>
      </w:pPr>
      <w:r>
        <w:t>// Exiting paste mode, now interpreting.</w:t>
      </w:r>
    </w:p>
    <w:p w14:paraId="06AE5849" w14:textId="77777777" w:rsidR="00857E50" w:rsidRDefault="00857E50" w:rsidP="00857E50">
      <w:pPr>
        <w:pStyle w:val="a8"/>
      </w:pPr>
    </w:p>
    <w:p w14:paraId="123DFE2A" w14:textId="4A45EE9A" w:rsidR="00857E50" w:rsidRDefault="00857E50" w:rsidP="00320540">
      <w:pPr>
        <w:pStyle w:val="a8"/>
        <w:rPr>
          <w:rFonts w:hint="eastAsia"/>
        </w:rPr>
      </w:pPr>
      <w:r>
        <w:t>links: org.apache.spark.rdd.RDD[org.apache.spark.graphx.Edge[Int]] = MapPartitionsRDD[11] at map at &lt;pastie&gt;:32</w:t>
      </w:r>
    </w:p>
    <w:p w14:paraId="2B753054" w14:textId="6CF4AED3" w:rsidR="00D72536" w:rsidRPr="00D72536" w:rsidRDefault="00D72536" w:rsidP="00D72536">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33</w:t>
      </w:r>
      <w:r w:rsidR="00A004DF">
        <w:fldChar w:fldCharType="end"/>
      </w:r>
    </w:p>
    <w:p w14:paraId="18BC4E1F" w14:textId="0FAE4758" w:rsidR="00320540" w:rsidRPr="00320540" w:rsidRDefault="00320540" w:rsidP="00320540">
      <w:pPr>
        <w:ind w:firstLine="420"/>
        <w:rPr>
          <w:rFonts w:hint="eastAsia"/>
        </w:rPr>
      </w:pPr>
      <w:r w:rsidRPr="00320540">
        <w:rPr>
          <w:rFonts w:hint="eastAsia"/>
        </w:rPr>
        <w:t>解析</w:t>
      </w:r>
      <w:r w:rsidR="004C6286">
        <w:rPr>
          <w:rFonts w:hint="eastAsia"/>
        </w:rPr>
        <w:t>数据集中</w:t>
      </w:r>
      <w:r w:rsidRPr="00320540">
        <w:rPr>
          <w:rFonts w:hint="eastAsia"/>
        </w:rPr>
        <w:t>邻接</w:t>
      </w:r>
      <w:r w:rsidR="004C6286">
        <w:rPr>
          <w:rFonts w:hint="eastAsia"/>
        </w:rPr>
        <w:t>列表的行时，要</w:t>
      </w:r>
      <w:r w:rsidRPr="00320540">
        <w:rPr>
          <w:rFonts w:hint="eastAsia"/>
        </w:rPr>
        <w:t>将化合物的索引移动</w:t>
      </w:r>
      <w:r w:rsidRPr="00320540">
        <w:rPr>
          <w:rFonts w:hint="eastAsia"/>
        </w:rPr>
        <w:t>10000L</w:t>
      </w:r>
      <w:r w:rsidRPr="00320540">
        <w:rPr>
          <w:rFonts w:hint="eastAsia"/>
        </w:rPr>
        <w:t>，因为我们事先从数据集描述中知道了数据集中有多少种成分和化合物。接下来，由于成分和化合物之间的链接不</w:t>
      </w:r>
      <w:r w:rsidRPr="00320540">
        <w:rPr>
          <w:rFonts w:hint="eastAsia"/>
        </w:rPr>
        <w:lastRenderedPageBreak/>
        <w:t>包含任何权重或有意义的属性，因此我们仅将</w:t>
      </w:r>
      <w:r w:rsidRPr="00320540">
        <w:rPr>
          <w:rFonts w:hint="eastAsia"/>
        </w:rPr>
        <w:t>Edge</w:t>
      </w:r>
      <w:r w:rsidRPr="00320540">
        <w:rPr>
          <w:rFonts w:hint="eastAsia"/>
        </w:rPr>
        <w:t>类的参数设置为</w:t>
      </w:r>
      <w:r w:rsidRPr="00320540">
        <w:rPr>
          <w:rFonts w:hint="eastAsia"/>
        </w:rPr>
        <w:t>Int</w:t>
      </w:r>
      <w:r w:rsidR="005055A4">
        <w:rPr>
          <w:rFonts w:hint="eastAsia"/>
        </w:rPr>
        <w:t>类型，并将每个链接</w:t>
      </w:r>
      <w:r w:rsidRPr="00320540">
        <w:rPr>
          <w:rFonts w:hint="eastAsia"/>
        </w:rPr>
        <w:t>属性的默认值设置为</w:t>
      </w:r>
      <w:r w:rsidRPr="00320540">
        <w:rPr>
          <w:rFonts w:hint="eastAsia"/>
        </w:rPr>
        <w:t>1</w:t>
      </w:r>
      <w:r w:rsidR="005055A4">
        <w:rPr>
          <w:rFonts w:hint="eastAsia"/>
        </w:rPr>
        <w:t>，最后将</w:t>
      </w:r>
      <w:r w:rsidRPr="00320540">
        <w:rPr>
          <w:rFonts w:hint="eastAsia"/>
        </w:rPr>
        <w:t>两组</w:t>
      </w:r>
      <w:r w:rsidR="005055A4">
        <w:rPr>
          <w:rFonts w:hint="eastAsia"/>
        </w:rPr>
        <w:t>节点集合</w:t>
      </w:r>
      <w:r w:rsidR="005055A4">
        <w:t>ingredients</w:t>
      </w:r>
      <w:r w:rsidR="005055A4">
        <w:rPr>
          <w:rFonts w:hint="eastAsia"/>
        </w:rPr>
        <w:t>和</w:t>
      </w:r>
      <w:r w:rsidR="005055A4">
        <w:t>compounds</w:t>
      </w:r>
      <w:r w:rsidRPr="00320540">
        <w:rPr>
          <w:rFonts w:hint="eastAsia"/>
        </w:rPr>
        <w:t>连接起来</w:t>
      </w:r>
      <w:r w:rsidR="005055A4">
        <w:rPr>
          <w:rFonts w:hint="eastAsia"/>
        </w:rPr>
        <w:t>形成</w:t>
      </w:r>
      <w:r w:rsidRPr="00320540">
        <w:rPr>
          <w:rFonts w:hint="eastAsia"/>
        </w:rPr>
        <w:t>一个</w:t>
      </w:r>
      <w:r w:rsidRPr="00320540">
        <w:rPr>
          <w:rFonts w:hint="eastAsia"/>
        </w:rPr>
        <w:t>RDD</w:t>
      </w:r>
      <w:r w:rsidRPr="00320540">
        <w:rPr>
          <w:rFonts w:hint="eastAsia"/>
        </w:rPr>
        <w:t>，并将其与</w:t>
      </w:r>
      <w:r w:rsidR="005055A4">
        <w:rPr>
          <w:rFonts w:hint="eastAsia"/>
        </w:rPr>
        <w:t>links</w:t>
      </w:r>
      <w:r w:rsidRPr="00320540">
        <w:rPr>
          <w:rFonts w:hint="eastAsia"/>
        </w:rPr>
        <w:t>一起传递给</w:t>
      </w:r>
      <w:r w:rsidRPr="00320540">
        <w:rPr>
          <w:rFonts w:hint="eastAsia"/>
        </w:rPr>
        <w:t>Graph</w:t>
      </w:r>
      <w:r w:rsidR="005055A4">
        <w:rPr>
          <w:rFonts w:hint="eastAsia"/>
        </w:rPr>
        <w:t>()</w:t>
      </w:r>
      <w:r w:rsidRPr="00320540">
        <w:rPr>
          <w:rFonts w:hint="eastAsia"/>
        </w:rPr>
        <w:t>工厂方法：</w:t>
      </w:r>
    </w:p>
    <w:p w14:paraId="6F4C5EE2" w14:textId="0E37132D" w:rsidR="00857E50" w:rsidRDefault="00A01D3B" w:rsidP="00857E50">
      <w:pPr>
        <w:pStyle w:val="a8"/>
      </w:pPr>
      <w:r>
        <w:t xml:space="preserve">scala&gt; </w:t>
      </w:r>
      <w:r w:rsidR="00857E50">
        <w:t>val nodes = ingredients ++ compounds</w:t>
      </w:r>
    </w:p>
    <w:p w14:paraId="5FE0E4D5" w14:textId="77777777" w:rsidR="00857E50" w:rsidRDefault="00857E50" w:rsidP="00857E50">
      <w:pPr>
        <w:pStyle w:val="a8"/>
      </w:pPr>
      <w:r>
        <w:t>nodes: org.apache.spark.rdd.RDD[(org.apache.spark.graphx.VertexId, FNNode)] = UnionRDD[12] at $plus$plus at &lt;console&gt;:33</w:t>
      </w:r>
    </w:p>
    <w:p w14:paraId="51B7AC66" w14:textId="77777777" w:rsidR="00857E50" w:rsidRDefault="00857E50" w:rsidP="00857E50">
      <w:pPr>
        <w:pStyle w:val="a8"/>
      </w:pPr>
    </w:p>
    <w:p w14:paraId="13EF2D9B" w14:textId="26A57B56" w:rsidR="00857E50" w:rsidRDefault="00A01D3B" w:rsidP="00857E50">
      <w:pPr>
        <w:pStyle w:val="a8"/>
      </w:pPr>
      <w:r>
        <w:t xml:space="preserve">scala&gt; </w:t>
      </w:r>
      <w:r w:rsidR="00857E50">
        <w:t>val foodNetwork = Graph(nodes, links)</w:t>
      </w:r>
    </w:p>
    <w:p w14:paraId="59B54BE1" w14:textId="1EB63BC9" w:rsidR="00857E50" w:rsidRDefault="00857E50" w:rsidP="00857E50">
      <w:pPr>
        <w:pStyle w:val="a8"/>
        <w:rPr>
          <w:rFonts w:hint="eastAsia"/>
        </w:rPr>
      </w:pPr>
      <w:r>
        <w:t xml:space="preserve">foodNetwork: org.apache.spark.graphx.Graph[FNNode,Int] = </w:t>
      </w:r>
      <w:hyperlink r:id="rId28" w:history="1">
        <w:r w:rsidR="00D72536" w:rsidRPr="00DC29FC">
          <w:rPr>
            <w:rStyle w:val="Hyperlink"/>
          </w:rPr>
          <w:t>org.apache.spark.graphx.impl.GraphImpl@1435103b</w:t>
        </w:r>
      </w:hyperlink>
    </w:p>
    <w:p w14:paraId="08789CAB" w14:textId="16BD97F7" w:rsidR="00D72536" w:rsidRPr="00D72536" w:rsidRDefault="00D72536" w:rsidP="00D72536">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34</w:t>
      </w:r>
      <w:r w:rsidR="00A004DF">
        <w:fldChar w:fldCharType="end"/>
      </w:r>
    </w:p>
    <w:p w14:paraId="5E19CF23" w14:textId="373E257B" w:rsidR="00906837" w:rsidRPr="00906837" w:rsidRDefault="00906837" w:rsidP="00906837">
      <w:pPr>
        <w:ind w:firstLine="420"/>
        <w:rPr>
          <w:rFonts w:hint="eastAsia"/>
        </w:rPr>
      </w:pPr>
      <w:r w:rsidRPr="00906837">
        <w:rPr>
          <w:rFonts w:hint="eastAsia"/>
        </w:rPr>
        <w:t>让我们</w:t>
      </w:r>
      <w:r w:rsidR="00AA0065">
        <w:rPr>
          <w:rFonts w:hint="eastAsia"/>
        </w:rPr>
        <w:t>看</w:t>
      </w:r>
      <w:r w:rsidRPr="00906837">
        <w:rPr>
          <w:rFonts w:hint="eastAsia"/>
        </w:rPr>
        <w:t>一下成分</w:t>
      </w:r>
      <w:r w:rsidR="00AA0065">
        <w:rPr>
          <w:rFonts w:hint="eastAsia"/>
        </w:rPr>
        <w:t>与</w:t>
      </w:r>
      <w:r w:rsidRPr="00906837">
        <w:rPr>
          <w:rFonts w:hint="eastAsia"/>
        </w:rPr>
        <w:t>化合物图</w:t>
      </w:r>
      <w:r w:rsidR="00AA0065">
        <w:t>foodNetwork</w:t>
      </w:r>
      <w:r w:rsidR="00AA0065">
        <w:rPr>
          <w:rFonts w:hint="eastAsia"/>
        </w:rPr>
        <w:t>的内部数据</w:t>
      </w:r>
      <w:r w:rsidRPr="00906837">
        <w:rPr>
          <w:rFonts w:hint="eastAsia"/>
        </w:rPr>
        <w:t>：</w:t>
      </w:r>
    </w:p>
    <w:p w14:paraId="25272CE4" w14:textId="5158E4C7" w:rsidR="00857E50" w:rsidRDefault="00EB576E" w:rsidP="00857E50">
      <w:pPr>
        <w:pStyle w:val="a8"/>
      </w:pPr>
      <w:r>
        <w:t xml:space="preserve">scala&gt; </w:t>
      </w:r>
      <w:r w:rsidR="00857E50">
        <w:t>def showTriplet(t: EdgeTriplet[FNNode, Int]): String = "The ingredient " ++ t.srcAttr.name ++ " contains " ++ t.dstAttr.name</w:t>
      </w:r>
    </w:p>
    <w:p w14:paraId="6AF1DEB9" w14:textId="77777777" w:rsidR="00857E50" w:rsidRDefault="00857E50" w:rsidP="00857E50">
      <w:pPr>
        <w:pStyle w:val="a8"/>
      </w:pPr>
      <w:r>
        <w:t>showTriplet: (t: org.apache.spark.graphx.EdgeTriplet[FNNode,Int])String</w:t>
      </w:r>
    </w:p>
    <w:p w14:paraId="5BFA4C60" w14:textId="77777777" w:rsidR="00857E50" w:rsidRDefault="00857E50" w:rsidP="00857E50">
      <w:pPr>
        <w:pStyle w:val="a8"/>
      </w:pPr>
    </w:p>
    <w:p w14:paraId="74B4F709" w14:textId="6C221409" w:rsidR="00857E50" w:rsidRDefault="00EB576E" w:rsidP="00857E50">
      <w:pPr>
        <w:pStyle w:val="a8"/>
      </w:pPr>
      <w:r>
        <w:t xml:space="preserve">scala&gt; </w:t>
      </w:r>
      <w:r w:rsidR="00857E50">
        <w:t>foodNetwork.triplets.take(5).foreach(showTriplet _ andThen println _)</w:t>
      </w:r>
    </w:p>
    <w:p w14:paraId="5D7612E6" w14:textId="77777777" w:rsidR="00857E50" w:rsidRDefault="00857E50" w:rsidP="00857E50">
      <w:pPr>
        <w:pStyle w:val="a8"/>
      </w:pPr>
      <w:r>
        <w:t>The ingredient calyptranthes_parriculata contains citral_(neral)</w:t>
      </w:r>
    </w:p>
    <w:p w14:paraId="15BFDA7F" w14:textId="77777777" w:rsidR="00857E50" w:rsidRDefault="00857E50" w:rsidP="00857E50">
      <w:pPr>
        <w:pStyle w:val="a8"/>
      </w:pPr>
      <w:r>
        <w:t>The ingredient chamaecyparis_pisifera_oil contains undecanoic_acid</w:t>
      </w:r>
    </w:p>
    <w:p w14:paraId="7C2E04E9" w14:textId="77777777" w:rsidR="00857E50" w:rsidRDefault="00857E50" w:rsidP="00857E50">
      <w:pPr>
        <w:pStyle w:val="a8"/>
      </w:pPr>
      <w:r>
        <w:t>The ingredient hyssop contains myrtenyl_acetate</w:t>
      </w:r>
    </w:p>
    <w:p w14:paraId="0C7F697D" w14:textId="77777777" w:rsidR="00857E50" w:rsidRDefault="00857E50" w:rsidP="00857E50">
      <w:pPr>
        <w:pStyle w:val="a8"/>
      </w:pPr>
      <w:r>
        <w:t>The ingredient hyssop contains 4-(2,6,6-trimethyl-cyclohexa-1,3-dienyl)but-2-en-4-one</w:t>
      </w:r>
    </w:p>
    <w:p w14:paraId="59D96462" w14:textId="0EFEAA38" w:rsidR="00D30ECF" w:rsidRDefault="00857E50" w:rsidP="00857E50">
      <w:pPr>
        <w:pStyle w:val="a8"/>
        <w:rPr>
          <w:rFonts w:hint="eastAsia"/>
        </w:rPr>
      </w:pPr>
      <w:r>
        <w:t>The ingredient buchu contains menthol</w:t>
      </w:r>
    </w:p>
    <w:p w14:paraId="06A23086" w14:textId="572A8BF5" w:rsidR="00D72536" w:rsidRPr="00D72536" w:rsidRDefault="00D72536" w:rsidP="00D72536">
      <w:pPr>
        <w:pStyle w:val="Caption"/>
        <w:rPr>
          <w:rFonts w:hint="eastAsia"/>
        </w:rPr>
      </w:pPr>
      <w:bookmarkStart w:id="12" w:name="_Ref37689253"/>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35</w:t>
      </w:r>
      <w:r w:rsidR="00A004DF">
        <w:fldChar w:fldCharType="end"/>
      </w:r>
      <w:bookmarkEnd w:id="12"/>
    </w:p>
    <w:p w14:paraId="67D36667" w14:textId="6FB1398B" w:rsidR="00EA3087" w:rsidRDefault="00EA3087" w:rsidP="00EA3087">
      <w:pPr>
        <w:ind w:firstLine="420"/>
        <w:rPr>
          <w:rFonts w:hint="eastAsia"/>
        </w:rPr>
      </w:pPr>
      <w:r w:rsidRPr="00EA3087">
        <w:rPr>
          <w:rFonts w:hint="eastAsia"/>
        </w:rPr>
        <w:t>首先，我们定义了一个名为</w:t>
      </w:r>
      <w:r w:rsidRPr="00EA3087">
        <w:rPr>
          <w:rFonts w:hint="eastAsia"/>
        </w:rPr>
        <w:t>showTriplet</w:t>
      </w:r>
      <w:r w:rsidR="00EA5760">
        <w:rPr>
          <w:rFonts w:hint="eastAsia"/>
        </w:rPr>
        <w:t>()</w:t>
      </w:r>
      <w:r w:rsidRPr="00EA3087">
        <w:rPr>
          <w:rFonts w:hint="eastAsia"/>
        </w:rPr>
        <w:t>的辅助函数，该函数返回成分</w:t>
      </w:r>
      <w:r w:rsidR="00EA5760">
        <w:rPr>
          <w:rFonts w:hint="eastAsia"/>
        </w:rPr>
        <w:t>与化合物三元组</w:t>
      </w:r>
      <w:r w:rsidR="00D72536">
        <w:rPr>
          <w:rFonts w:hint="eastAsia"/>
        </w:rPr>
        <w:t>描述，然后我们取</w:t>
      </w:r>
      <w:r w:rsidRPr="00EA3087">
        <w:rPr>
          <w:rFonts w:hint="eastAsia"/>
        </w:rPr>
        <w:t>前五个</w:t>
      </w:r>
      <w:r w:rsidR="00D72536">
        <w:rPr>
          <w:rFonts w:hint="eastAsia"/>
        </w:rPr>
        <w:t>三元组</w:t>
      </w:r>
      <w:r w:rsidRPr="00EA3087">
        <w:rPr>
          <w:rFonts w:hint="eastAsia"/>
        </w:rPr>
        <w:t>并将它们打印在控制台上。在</w:t>
      </w:r>
      <w:r w:rsidR="00D72536">
        <w:fldChar w:fldCharType="begin"/>
      </w:r>
      <w:r w:rsidR="00D72536">
        <w:instrText xml:space="preserve"> </w:instrText>
      </w:r>
      <w:r w:rsidR="00D72536">
        <w:rPr>
          <w:rFonts w:hint="eastAsia"/>
        </w:rPr>
        <w:instrText>REF _Ref37689253 \h</w:instrText>
      </w:r>
      <w:r w:rsidR="00D72536">
        <w:instrText xml:space="preserve"> </w:instrText>
      </w:r>
      <w:r w:rsidR="00D72536">
        <w:fldChar w:fldCharType="separate"/>
      </w:r>
      <w:r w:rsidR="00975E9B">
        <w:rPr>
          <w:rFonts w:hint="eastAsia"/>
        </w:rPr>
        <w:t>代码</w:t>
      </w:r>
      <w:r w:rsidR="00975E9B">
        <w:rPr>
          <w:rFonts w:hint="eastAsia"/>
        </w:rPr>
        <w:t xml:space="preserve"> </w:t>
      </w:r>
      <w:r w:rsidR="00975E9B">
        <w:rPr>
          <w:noProof/>
        </w:rPr>
        <w:t>4</w:t>
      </w:r>
      <w:r w:rsidR="00975E9B">
        <w:noBreakHyphen/>
      </w:r>
      <w:r w:rsidR="00975E9B">
        <w:rPr>
          <w:noProof/>
        </w:rPr>
        <w:t>35</w:t>
      </w:r>
      <w:r w:rsidR="00D72536">
        <w:fldChar w:fldCharType="end"/>
      </w:r>
      <w:r w:rsidRPr="00EA3087">
        <w:rPr>
          <w:rFonts w:hint="eastAsia"/>
        </w:rPr>
        <w:t>中，我们使用了</w:t>
      </w:r>
      <w:r w:rsidRPr="00EA3087">
        <w:rPr>
          <w:rFonts w:hint="eastAsia"/>
        </w:rPr>
        <w:t>Scala</w:t>
      </w:r>
      <w:r w:rsidRPr="00EA3087">
        <w:rPr>
          <w:rFonts w:hint="eastAsia"/>
        </w:rPr>
        <w:t>的函数组合</w:t>
      </w:r>
      <w:r w:rsidR="006A5E67">
        <w:rPr>
          <w:rFonts w:hint="eastAsia"/>
        </w:rPr>
        <w:t>(</w:t>
      </w:r>
      <w:r w:rsidR="006F7FEE" w:rsidRPr="006F7FEE">
        <w:t>showTriplet _ andThen println _</w:t>
      </w:r>
      <w:r w:rsidR="006A5E67">
        <w:rPr>
          <w:rFonts w:hint="eastAsia"/>
        </w:rPr>
        <w:t>)</w:t>
      </w:r>
      <w:r w:rsidRPr="00EA3087">
        <w:rPr>
          <w:rFonts w:hint="eastAsia"/>
        </w:rPr>
        <w:t>，并将其传递给</w:t>
      </w:r>
      <w:r w:rsidRPr="00EA3087">
        <w:rPr>
          <w:rFonts w:hint="eastAsia"/>
        </w:rPr>
        <w:t>foreach</w:t>
      </w:r>
      <w:r w:rsidR="002C0F0C">
        <w:rPr>
          <w:rFonts w:hint="eastAsia"/>
        </w:rPr>
        <w:t>()</w:t>
      </w:r>
      <w:r w:rsidRPr="00EA3087">
        <w:rPr>
          <w:rFonts w:hint="eastAsia"/>
        </w:rPr>
        <w:t>方法。</w:t>
      </w:r>
    </w:p>
    <w:p w14:paraId="79D84372" w14:textId="77777777" w:rsidR="008031EE" w:rsidRDefault="004D69AD" w:rsidP="00EA3087">
      <w:pPr>
        <w:ind w:firstLine="420"/>
        <w:rPr>
          <w:rFonts w:hint="eastAsia"/>
        </w:rPr>
      </w:pPr>
      <w:r>
        <w:rPr>
          <w:rFonts w:hint="eastAsia"/>
        </w:rPr>
        <w:t>作为最后一个例子，根据</w:t>
      </w:r>
      <w:r w:rsidR="00FA7FDD" w:rsidRPr="00FA7FDD">
        <w:rPr>
          <w:rFonts w:hint="eastAsia"/>
        </w:rPr>
        <w:t>前面介绍的</w:t>
      </w:r>
      <w:r w:rsidR="001609CB">
        <w:rPr>
          <w:rFonts w:hint="eastAsia"/>
        </w:rPr>
        <w:t>社交媒体</w:t>
      </w:r>
      <w:r w:rsidR="00FA7FDD" w:rsidRPr="00FA7FDD">
        <w:rPr>
          <w:rFonts w:hint="eastAsia"/>
        </w:rPr>
        <w:t>数据集构建一个自我</w:t>
      </w:r>
      <w:r>
        <w:rPr>
          <w:rFonts w:hint="eastAsia"/>
        </w:rPr>
        <w:t>中心网络，这</w:t>
      </w:r>
      <w:r w:rsidR="00CB6588">
        <w:rPr>
          <w:rFonts w:hint="eastAsia"/>
        </w:rPr>
        <w:t>是个人联系的图</w:t>
      </w:r>
      <w:r w:rsidR="00FA7FDD" w:rsidRPr="00FA7FDD">
        <w:rPr>
          <w:rFonts w:hint="eastAsia"/>
        </w:rPr>
        <w:t>表示。</w:t>
      </w:r>
      <w:r w:rsidR="00CB6588">
        <w:rPr>
          <w:rFonts w:hint="eastAsia"/>
        </w:rPr>
        <w:t>准确地说，自我中心网络集中于单个节点</w:t>
      </w:r>
      <w:r w:rsidR="00FA7FDD" w:rsidRPr="00FA7FDD">
        <w:rPr>
          <w:rFonts w:hint="eastAsia"/>
        </w:rPr>
        <w:t>，仅表示该节点与其邻居之间的链接。我们仅以建立一个人的自我</w:t>
      </w:r>
      <w:r w:rsidR="008031EE">
        <w:rPr>
          <w:rFonts w:hint="eastAsia"/>
        </w:rPr>
        <w:t>中心</w:t>
      </w:r>
      <w:r w:rsidR="00FA7FDD" w:rsidRPr="00FA7FDD">
        <w:rPr>
          <w:rFonts w:hint="eastAsia"/>
        </w:rPr>
        <w:t>网络为例</w:t>
      </w:r>
      <w:r w:rsidR="008031EE">
        <w:rPr>
          <w:rFonts w:hint="eastAsia"/>
        </w:rPr>
        <w:t>，</w:t>
      </w:r>
      <w:r w:rsidR="00FA7FDD" w:rsidRPr="00FA7FDD">
        <w:rPr>
          <w:rFonts w:hint="eastAsia"/>
        </w:rPr>
        <w:t>使用的</w:t>
      </w:r>
      <w:r w:rsidR="008031EE">
        <w:rPr>
          <w:rFonts w:hint="eastAsia"/>
        </w:rPr>
        <w:t>数据集</w:t>
      </w:r>
      <w:r w:rsidR="00FA7FDD" w:rsidRPr="00FA7FDD">
        <w:rPr>
          <w:rFonts w:hint="eastAsia"/>
        </w:rPr>
        <w:t>文件放在</w:t>
      </w:r>
      <w:r w:rsidR="008031EE">
        <w:rPr>
          <w:rFonts w:hint="eastAsia"/>
        </w:rPr>
        <w:t>/</w:t>
      </w:r>
      <w:r w:rsidR="00FA7FDD" w:rsidRPr="00FA7FDD">
        <w:rPr>
          <w:rFonts w:hint="eastAsia"/>
        </w:rPr>
        <w:t>data</w:t>
      </w:r>
      <w:r w:rsidR="00FA7FDD" w:rsidRPr="00FA7FDD">
        <w:rPr>
          <w:rFonts w:hint="eastAsia"/>
        </w:rPr>
        <w:t>中</w:t>
      </w:r>
      <w:r w:rsidR="008031EE">
        <w:rPr>
          <w:rFonts w:hint="eastAsia"/>
        </w:rPr>
        <w:t>，</w:t>
      </w:r>
      <w:r w:rsidR="000778D5" w:rsidRPr="000778D5">
        <w:rPr>
          <w:rFonts w:hint="eastAsia"/>
        </w:rPr>
        <w:t>它们的描述如下：</w:t>
      </w:r>
    </w:p>
    <w:p w14:paraId="192DD2E4" w14:textId="3F831089" w:rsidR="008031EE" w:rsidRDefault="000778D5" w:rsidP="008031EE">
      <w:pPr>
        <w:ind w:firstLine="420"/>
        <w:rPr>
          <w:rFonts w:hint="eastAsia"/>
        </w:rPr>
      </w:pPr>
      <w:r w:rsidRPr="000778D5">
        <w:rPr>
          <w:rFonts w:hint="eastAsia"/>
        </w:rPr>
        <w:t>ego.edges</w:t>
      </w:r>
      <w:r w:rsidRPr="000778D5">
        <w:rPr>
          <w:rFonts w:hint="eastAsia"/>
        </w:rPr>
        <w:t>：</w:t>
      </w:r>
      <w:r w:rsidR="00B667A6">
        <w:rPr>
          <w:rFonts w:hint="eastAsia"/>
        </w:rPr>
        <w:t>这</w:t>
      </w:r>
      <w:r w:rsidRPr="000778D5">
        <w:rPr>
          <w:rFonts w:hint="eastAsia"/>
        </w:rPr>
        <w:t>是</w:t>
      </w:r>
      <w:r w:rsidR="00B667A6">
        <w:rPr>
          <w:rFonts w:hint="eastAsia"/>
        </w:rPr>
        <w:t>自我中心网络的有向边</w:t>
      </w:r>
      <w:r w:rsidR="00292D60">
        <w:rPr>
          <w:rFonts w:hint="eastAsia"/>
        </w:rPr>
        <w:t>，中心</w:t>
      </w:r>
      <w:r w:rsidR="00520D69">
        <w:rPr>
          <w:rFonts w:hint="eastAsia"/>
        </w:rPr>
        <w:t>节点没有出现在此列表中，但是假定它关注的</w:t>
      </w:r>
      <w:r w:rsidR="00292DB6">
        <w:rPr>
          <w:rFonts w:hint="eastAsia"/>
        </w:rPr>
        <w:t>每个节点</w:t>
      </w:r>
      <w:r w:rsidR="00292DB6">
        <w:rPr>
          <w:rFonts w:hint="eastAsia"/>
        </w:rPr>
        <w:t>ID</w:t>
      </w:r>
      <w:r w:rsidR="00292DB6">
        <w:rPr>
          <w:rFonts w:hint="eastAsia"/>
        </w:rPr>
        <w:t>都出现在</w:t>
      </w:r>
      <w:r w:rsidRPr="000778D5">
        <w:rPr>
          <w:rFonts w:hint="eastAsia"/>
        </w:rPr>
        <w:t>文件中</w:t>
      </w:r>
      <w:r w:rsidR="000D07D9">
        <w:rPr>
          <w:rFonts w:hint="eastAsia"/>
        </w:rPr>
        <w:t>。</w:t>
      </w:r>
    </w:p>
    <w:p w14:paraId="01B0A655" w14:textId="221E3C53" w:rsidR="008031EE" w:rsidRDefault="000778D5" w:rsidP="008031EE">
      <w:pPr>
        <w:ind w:firstLine="420"/>
        <w:rPr>
          <w:rFonts w:hint="eastAsia"/>
        </w:rPr>
      </w:pPr>
      <w:r w:rsidRPr="000778D5">
        <w:rPr>
          <w:rFonts w:hint="eastAsia"/>
        </w:rPr>
        <w:t>ego.feat</w:t>
      </w:r>
      <w:r w:rsidR="008031EE">
        <w:rPr>
          <w:rFonts w:hint="eastAsia"/>
        </w:rPr>
        <w:t>：</w:t>
      </w:r>
      <w:r w:rsidR="000D07D9">
        <w:rPr>
          <w:rFonts w:hint="eastAsia"/>
        </w:rPr>
        <w:t>这是每个节点的特征。</w:t>
      </w:r>
    </w:p>
    <w:p w14:paraId="64E5D20C" w14:textId="77777777" w:rsidR="000D07D9" w:rsidRDefault="000778D5" w:rsidP="008031EE">
      <w:pPr>
        <w:ind w:firstLine="420"/>
        <w:rPr>
          <w:rFonts w:hint="eastAsia"/>
        </w:rPr>
      </w:pPr>
      <w:r w:rsidRPr="000778D5">
        <w:rPr>
          <w:rFonts w:hint="eastAsia"/>
        </w:rPr>
        <w:t>ego.featnames</w:t>
      </w:r>
      <w:r w:rsidRPr="000778D5">
        <w:rPr>
          <w:rFonts w:hint="eastAsia"/>
        </w:rPr>
        <w:t>：这是每个</w:t>
      </w:r>
      <w:r w:rsidR="000D07D9">
        <w:rPr>
          <w:rFonts w:hint="eastAsia"/>
        </w:rPr>
        <w:t>特征维度</w:t>
      </w:r>
      <w:r w:rsidRPr="000778D5">
        <w:rPr>
          <w:rFonts w:hint="eastAsia"/>
        </w:rPr>
        <w:t>的名称。如果用户的个人资料中具有此属性，则此功能为</w:t>
      </w:r>
      <w:r w:rsidRPr="000778D5">
        <w:rPr>
          <w:rFonts w:hint="eastAsia"/>
        </w:rPr>
        <w:t>1</w:t>
      </w:r>
      <w:r w:rsidRPr="000778D5">
        <w:rPr>
          <w:rFonts w:hint="eastAsia"/>
        </w:rPr>
        <w:t>，否则为</w:t>
      </w:r>
      <w:r w:rsidRPr="000778D5">
        <w:rPr>
          <w:rFonts w:hint="eastAsia"/>
        </w:rPr>
        <w:t>0</w:t>
      </w:r>
      <w:r w:rsidRPr="000778D5">
        <w:rPr>
          <w:rFonts w:hint="eastAsia"/>
        </w:rPr>
        <w:t>。</w:t>
      </w:r>
    </w:p>
    <w:p w14:paraId="4E2FE7DD" w14:textId="0A4A5E84" w:rsidR="000778D5" w:rsidRDefault="000D07D9" w:rsidP="008031EE">
      <w:pPr>
        <w:ind w:firstLine="420"/>
        <w:rPr>
          <w:rFonts w:hint="eastAsia"/>
        </w:rPr>
      </w:pPr>
      <w:r>
        <w:rPr>
          <w:rFonts w:hint="eastAsia"/>
        </w:rPr>
        <w:t>首先，</w:t>
      </w:r>
      <w:r w:rsidR="000778D5" w:rsidRPr="000778D5">
        <w:rPr>
          <w:rFonts w:hint="eastAsia"/>
        </w:rPr>
        <w:t>从</w:t>
      </w:r>
      <w:r w:rsidR="000778D5" w:rsidRPr="000778D5">
        <w:rPr>
          <w:rFonts w:hint="eastAsia"/>
        </w:rPr>
        <w:t>Breeze</w:t>
      </w:r>
      <w:r w:rsidR="000778D5" w:rsidRPr="000778D5">
        <w:rPr>
          <w:rFonts w:hint="eastAsia"/>
        </w:rPr>
        <w:t>库中导入绝对值函数和</w:t>
      </w:r>
      <w:r w:rsidR="000778D5" w:rsidRPr="000778D5">
        <w:rPr>
          <w:rFonts w:hint="eastAsia"/>
        </w:rPr>
        <w:t>SparseVector</w:t>
      </w:r>
      <w:r w:rsidR="000778D5" w:rsidRPr="000778D5">
        <w:rPr>
          <w:rFonts w:hint="eastAsia"/>
        </w:rPr>
        <w:t>类，我们将使用它们：</w:t>
      </w:r>
    </w:p>
    <w:p w14:paraId="65B890F6" w14:textId="77777777" w:rsidR="00C538DB" w:rsidRDefault="00C538DB" w:rsidP="00AC44CF">
      <w:pPr>
        <w:pStyle w:val="a8"/>
      </w:pPr>
      <w:r>
        <w:t>scala&gt; import scala.math.abs</w:t>
      </w:r>
    </w:p>
    <w:p w14:paraId="749E26F9" w14:textId="77777777" w:rsidR="00C538DB" w:rsidRDefault="00C538DB" w:rsidP="00AC44CF">
      <w:pPr>
        <w:pStyle w:val="a8"/>
      </w:pPr>
      <w:r>
        <w:t>import scala.math.abs</w:t>
      </w:r>
    </w:p>
    <w:p w14:paraId="724A1717" w14:textId="77777777" w:rsidR="00C538DB" w:rsidRDefault="00C538DB" w:rsidP="00AC44CF">
      <w:pPr>
        <w:pStyle w:val="a8"/>
      </w:pPr>
    </w:p>
    <w:p w14:paraId="1F64B848" w14:textId="0E856F35" w:rsidR="00C538DB" w:rsidRDefault="00FA36F2" w:rsidP="00AC44CF">
      <w:pPr>
        <w:pStyle w:val="a8"/>
      </w:pPr>
      <w:r>
        <w:t xml:space="preserve">scala&gt; </w:t>
      </w:r>
      <w:r w:rsidR="00C538DB">
        <w:t>import breeze.linalg.SparseVector</w:t>
      </w:r>
    </w:p>
    <w:p w14:paraId="75FE5D6C" w14:textId="77777777" w:rsidR="00C538DB" w:rsidRDefault="00C538DB" w:rsidP="00AC44CF">
      <w:pPr>
        <w:pStyle w:val="a8"/>
      </w:pPr>
      <w:r>
        <w:t>import breeze.linalg.SparseVector</w:t>
      </w:r>
    </w:p>
    <w:p w14:paraId="6694F99A" w14:textId="4253AFD8" w:rsidR="00DB28E7" w:rsidRDefault="00DB28E7" w:rsidP="00DB28E7">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36</w:t>
      </w:r>
      <w:r w:rsidR="00A004DF">
        <w:fldChar w:fldCharType="end"/>
      </w:r>
    </w:p>
    <w:p w14:paraId="6218B608" w14:textId="3CA179F1" w:rsidR="000D07D9" w:rsidRPr="000D07D9" w:rsidRDefault="000D07D9" w:rsidP="000D07D9">
      <w:pPr>
        <w:ind w:firstLine="420"/>
        <w:rPr>
          <w:rFonts w:hint="eastAsia"/>
        </w:rPr>
      </w:pPr>
      <w:r w:rsidRPr="000D07D9">
        <w:rPr>
          <w:rFonts w:hint="eastAsia"/>
        </w:rPr>
        <w:t>然后，我们还为</w:t>
      </w:r>
      <w:r w:rsidRPr="000D07D9">
        <w:rPr>
          <w:rFonts w:hint="eastAsia"/>
        </w:rPr>
        <w:t>SparseVector [Int]</w:t>
      </w:r>
      <w:r>
        <w:rPr>
          <w:rFonts w:hint="eastAsia"/>
        </w:rPr>
        <w:t>定义一个名</w:t>
      </w:r>
      <w:r w:rsidRPr="000D07D9">
        <w:rPr>
          <w:rFonts w:hint="eastAsia"/>
        </w:rPr>
        <w:t>为</w:t>
      </w:r>
      <w:r w:rsidRPr="000D07D9">
        <w:rPr>
          <w:rFonts w:hint="eastAsia"/>
        </w:rPr>
        <w:t>Feature</w:t>
      </w:r>
      <w:r w:rsidRPr="000D07D9">
        <w:rPr>
          <w:rFonts w:hint="eastAsia"/>
        </w:rPr>
        <w:t>的类型同义词：</w:t>
      </w:r>
    </w:p>
    <w:p w14:paraId="0C90B81E" w14:textId="6D64725C" w:rsidR="00C538DB" w:rsidRDefault="005E326E" w:rsidP="00AC44CF">
      <w:pPr>
        <w:pStyle w:val="a8"/>
      </w:pPr>
      <w:r>
        <w:t xml:space="preserve">scala&gt; </w:t>
      </w:r>
      <w:r w:rsidR="00C538DB">
        <w:t>type Feature = breeze.linalg.SparseVector[Int]</w:t>
      </w:r>
    </w:p>
    <w:p w14:paraId="26F402A9" w14:textId="77777777" w:rsidR="00C538DB" w:rsidRDefault="00C538DB" w:rsidP="00AC44CF">
      <w:pPr>
        <w:pStyle w:val="a8"/>
      </w:pPr>
      <w:r>
        <w:t>defined type alias Feature</w:t>
      </w:r>
    </w:p>
    <w:p w14:paraId="0A77ADDE" w14:textId="7DA5F1D5" w:rsidR="00DB28E7" w:rsidRDefault="00DB28E7" w:rsidP="00DB28E7">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37</w:t>
      </w:r>
      <w:r w:rsidR="00A004DF">
        <w:fldChar w:fldCharType="end"/>
      </w:r>
    </w:p>
    <w:p w14:paraId="19CFEB0B" w14:textId="417E45C1" w:rsidR="000D07D9" w:rsidRPr="000D07D9" w:rsidRDefault="000D07D9" w:rsidP="000D07D9">
      <w:pPr>
        <w:ind w:firstLine="420"/>
        <w:rPr>
          <w:rFonts w:hint="eastAsia"/>
        </w:rPr>
      </w:pPr>
      <w:r w:rsidRPr="000D07D9">
        <w:rPr>
          <w:rFonts w:hint="eastAsia"/>
        </w:rPr>
        <w:t>使用以下代码，我们可以读取</w:t>
      </w:r>
      <w:r w:rsidRPr="000D07D9">
        <w:rPr>
          <w:rFonts w:hint="eastAsia"/>
        </w:rPr>
        <w:t>ego.feat</w:t>
      </w:r>
      <w:r>
        <w:rPr>
          <w:rFonts w:hint="eastAsia"/>
        </w:rPr>
        <w:t>文件中的特征</w:t>
      </w:r>
      <w:r w:rsidR="00997F45">
        <w:rPr>
          <w:rFonts w:hint="eastAsia"/>
        </w:rPr>
        <w:t>并将其放入到</w:t>
      </w:r>
      <w:r w:rsidR="00772CB9">
        <w:rPr>
          <w:rFonts w:hint="eastAsia"/>
        </w:rPr>
        <w:t>键值对</w:t>
      </w:r>
      <w:r w:rsidR="00997F45">
        <w:rPr>
          <w:rFonts w:hint="eastAsia"/>
        </w:rPr>
        <w:t>集合中，</w:t>
      </w:r>
      <w:r w:rsidRPr="000D07D9">
        <w:rPr>
          <w:rFonts w:hint="eastAsia"/>
        </w:rPr>
        <w:t>键和</w:t>
      </w:r>
      <w:r w:rsidRPr="000D07D9">
        <w:rPr>
          <w:rFonts w:hint="eastAsia"/>
        </w:rPr>
        <w:lastRenderedPageBreak/>
        <w:t>值分别为</w:t>
      </w:r>
      <w:r w:rsidRPr="000D07D9">
        <w:rPr>
          <w:rFonts w:hint="eastAsia"/>
        </w:rPr>
        <w:t>Long</w:t>
      </w:r>
      <w:r w:rsidRPr="000D07D9">
        <w:rPr>
          <w:rFonts w:hint="eastAsia"/>
        </w:rPr>
        <w:t>和</w:t>
      </w:r>
      <w:r w:rsidRPr="000D07D9">
        <w:rPr>
          <w:rFonts w:hint="eastAsia"/>
        </w:rPr>
        <w:t>Feature</w:t>
      </w:r>
      <w:r w:rsidRPr="000D07D9">
        <w:rPr>
          <w:rFonts w:hint="eastAsia"/>
        </w:rPr>
        <w:t>类型：</w:t>
      </w:r>
    </w:p>
    <w:p w14:paraId="1443DD90" w14:textId="72EAB5F9" w:rsidR="00C538DB" w:rsidRDefault="000D07D9" w:rsidP="00AC44CF">
      <w:pPr>
        <w:pStyle w:val="a8"/>
      </w:pPr>
      <w:r>
        <w:t xml:space="preserve">scala&gt;  </w:t>
      </w:r>
      <w:r w:rsidR="00C538DB">
        <w:t>import scala.io.Source</w:t>
      </w:r>
    </w:p>
    <w:p w14:paraId="0A979D74" w14:textId="77777777" w:rsidR="00C538DB" w:rsidRDefault="00C538DB" w:rsidP="00AC44CF">
      <w:pPr>
        <w:pStyle w:val="a8"/>
      </w:pPr>
      <w:r>
        <w:t>import scala.io.Source</w:t>
      </w:r>
    </w:p>
    <w:p w14:paraId="75803132" w14:textId="77777777" w:rsidR="00C538DB" w:rsidRDefault="00C538DB" w:rsidP="00AC44CF">
      <w:pPr>
        <w:pStyle w:val="a8"/>
      </w:pPr>
    </w:p>
    <w:p w14:paraId="51EC44FF" w14:textId="77777777" w:rsidR="00C538DB" w:rsidRDefault="00C538DB" w:rsidP="00AC44CF">
      <w:pPr>
        <w:pStyle w:val="a8"/>
      </w:pPr>
      <w:r>
        <w:t>scala&gt; :paste</w:t>
      </w:r>
    </w:p>
    <w:p w14:paraId="701FD1F6" w14:textId="77777777" w:rsidR="00C538DB" w:rsidRDefault="00C538DB" w:rsidP="00AC44CF">
      <w:pPr>
        <w:pStyle w:val="a8"/>
      </w:pPr>
      <w:r>
        <w:t>// Entering paste mode (ctrl-D to finish)</w:t>
      </w:r>
    </w:p>
    <w:p w14:paraId="0FC6B6B7" w14:textId="77777777" w:rsidR="00C538DB" w:rsidRDefault="00C538DB" w:rsidP="00AC44CF">
      <w:pPr>
        <w:pStyle w:val="a8"/>
      </w:pPr>
    </w:p>
    <w:p w14:paraId="555C5722" w14:textId="77777777" w:rsidR="00C538DB" w:rsidRDefault="00C538DB" w:rsidP="00AC44CF">
      <w:pPr>
        <w:pStyle w:val="a8"/>
      </w:pPr>
      <w:r>
        <w:t xml:space="preserve">  val featureMap: Map[Long, Feature] = Source.fromFile("/data/ego.feat")</w:t>
      </w:r>
    </w:p>
    <w:p w14:paraId="52878639" w14:textId="77777777" w:rsidR="00C538DB" w:rsidRDefault="00C538DB" w:rsidP="00AC44CF">
      <w:pPr>
        <w:pStyle w:val="a8"/>
      </w:pPr>
      <w:r>
        <w:t xml:space="preserve">    .getLines()</w:t>
      </w:r>
    </w:p>
    <w:p w14:paraId="34350E80" w14:textId="77777777" w:rsidR="00C538DB" w:rsidRDefault="00C538DB" w:rsidP="00AC44CF">
      <w:pPr>
        <w:pStyle w:val="a8"/>
      </w:pPr>
      <w:r>
        <w:t xml:space="preserve">    .map {</w:t>
      </w:r>
    </w:p>
    <w:p w14:paraId="727A1D83" w14:textId="77777777" w:rsidR="00C538DB" w:rsidRDefault="00C538DB" w:rsidP="00AC44CF">
      <w:pPr>
        <w:pStyle w:val="a8"/>
      </w:pPr>
      <w:r>
        <w:t xml:space="preserve">      line =&gt;</w:t>
      </w:r>
    </w:p>
    <w:p w14:paraId="51CB22B3" w14:textId="77777777" w:rsidR="00C538DB" w:rsidRDefault="00C538DB" w:rsidP="00AC44CF">
      <w:pPr>
        <w:pStyle w:val="a8"/>
      </w:pPr>
      <w:r>
        <w:t xml:space="preserve">        val row = line.split(' ')</w:t>
      </w:r>
    </w:p>
    <w:p w14:paraId="78FF0D75" w14:textId="77777777" w:rsidR="00C538DB" w:rsidRDefault="00C538DB" w:rsidP="00AC44CF">
      <w:pPr>
        <w:pStyle w:val="a8"/>
      </w:pPr>
      <w:r>
        <w:t xml:space="preserve">        val key = abs(row.head.hashCode.toLong)</w:t>
      </w:r>
    </w:p>
    <w:p w14:paraId="6BB438F0" w14:textId="77777777" w:rsidR="00C538DB" w:rsidRDefault="00C538DB" w:rsidP="00AC44CF">
      <w:pPr>
        <w:pStyle w:val="a8"/>
      </w:pPr>
      <w:r>
        <w:t xml:space="preserve">        val feat = SparseVector(row.tail.map(_.toInt))</w:t>
      </w:r>
    </w:p>
    <w:p w14:paraId="7BF93DB4" w14:textId="77777777" w:rsidR="00C538DB" w:rsidRDefault="00C538DB" w:rsidP="00AC44CF">
      <w:pPr>
        <w:pStyle w:val="a8"/>
      </w:pPr>
      <w:r>
        <w:t xml:space="preserve">        (key, feat)</w:t>
      </w:r>
    </w:p>
    <w:p w14:paraId="23C11F99" w14:textId="77777777" w:rsidR="00C538DB" w:rsidRDefault="00C538DB" w:rsidP="00AC44CF">
      <w:pPr>
        <w:pStyle w:val="a8"/>
      </w:pPr>
      <w:r>
        <w:t xml:space="preserve">    }.toMap</w:t>
      </w:r>
    </w:p>
    <w:p w14:paraId="42E5F824" w14:textId="77777777" w:rsidR="00C538DB" w:rsidRDefault="00C538DB" w:rsidP="00AC44CF">
      <w:pPr>
        <w:pStyle w:val="a8"/>
      </w:pPr>
    </w:p>
    <w:p w14:paraId="0B6D4277" w14:textId="77777777" w:rsidR="00C538DB" w:rsidRDefault="00C538DB" w:rsidP="00AC44CF">
      <w:pPr>
        <w:pStyle w:val="a8"/>
      </w:pPr>
      <w:r>
        <w:t>// Exiting paste mode, now interpreting.</w:t>
      </w:r>
    </w:p>
    <w:p w14:paraId="799B8A59" w14:textId="77777777" w:rsidR="00C538DB" w:rsidRDefault="00C538DB" w:rsidP="00AC44CF">
      <w:pPr>
        <w:pStyle w:val="a8"/>
      </w:pPr>
    </w:p>
    <w:p w14:paraId="5F175E3C" w14:textId="77777777" w:rsidR="00C538DB" w:rsidRDefault="00C538DB" w:rsidP="00AC44CF">
      <w:pPr>
        <w:pStyle w:val="a8"/>
        <w:rPr>
          <w:rFonts w:hint="eastAsia"/>
        </w:rPr>
      </w:pPr>
      <w:r>
        <w:t>featureMap: Map[Long,Feature] = Map(421252149 -&gt; SparseVector(1319)((0,0), (1,1), (2,0), (3,0), (4,0), (5,0), (6,0), (7,0), (8,0), (9,0), (10,0), (11,0), (12,0), (13,0), (14,0), (15,0), (16,0), (17,0), (18,0), (19,0), (20,0), (21,0), (22,0), (23,0), (24,0), (25,0), (26,0), (27,0), (28,0), (29,0), (30,0), (31,0), (32,0), (33,0), (34,0), (35,0), (36,0), (37,0), (38,0), (39,0), (40,0), (41,0), (42,0), (43,0), (44,0), (45,0), (46,0), (47,0), (48,0), (49,0), (50,0), (51,0), (52,0), (53,0), (54,0), (55,0), (56,0), (57,0), (58,0), (59,0), (60,0), (61,0), (62,0), (63,0), (64,0), (65,0), (66,0), (67,0), (68,0), (69,0), (70,0), (71,0), (72,0), (73,0), (74,0), (75,0), (76,0), (77,0), (78,0), (79,0), (80,0), (81,0), (82,0), (83,0), (84,0), (85,0), (86,0), (87,0), (88,0), (89,0), (90,0), (91,0), (92...</w:t>
      </w:r>
    </w:p>
    <w:p w14:paraId="5256CA1F" w14:textId="63FFC5EA" w:rsidR="00DB28E7" w:rsidRDefault="00DB28E7" w:rsidP="00DB28E7">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38</w:t>
      </w:r>
      <w:r w:rsidR="00A004DF">
        <w:fldChar w:fldCharType="end"/>
      </w:r>
    </w:p>
    <w:p w14:paraId="2B0D3E61" w14:textId="3EF8561F" w:rsidR="000907B4" w:rsidRDefault="000907B4" w:rsidP="000907B4">
      <w:pPr>
        <w:ind w:firstLine="420"/>
        <w:rPr>
          <w:rFonts w:hint="eastAsia"/>
        </w:rPr>
      </w:pPr>
      <w:r w:rsidRPr="000907B4">
        <w:rPr>
          <w:rFonts w:hint="eastAsia"/>
        </w:rPr>
        <w:t>让我们快速浏览</w:t>
      </w:r>
      <w:r w:rsidRPr="000907B4">
        <w:rPr>
          <w:rFonts w:hint="eastAsia"/>
        </w:rPr>
        <w:t>ego.feat</w:t>
      </w:r>
      <w:r w:rsidRPr="000907B4">
        <w:rPr>
          <w:rFonts w:hint="eastAsia"/>
        </w:rPr>
        <w:t>文件</w:t>
      </w:r>
      <w:r w:rsidR="00F1779B">
        <w:rPr>
          <w:rFonts w:hint="eastAsia"/>
        </w:rPr>
        <w:t>，</w:t>
      </w:r>
      <w:r w:rsidRPr="000907B4">
        <w:rPr>
          <w:rFonts w:hint="eastAsia"/>
        </w:rPr>
        <w:t>以了解前面的</w:t>
      </w:r>
      <w:r w:rsidRPr="000907B4">
        <w:rPr>
          <w:rFonts w:hint="eastAsia"/>
        </w:rPr>
        <w:t>RDD</w:t>
      </w:r>
      <w:r w:rsidR="00834D52">
        <w:rPr>
          <w:rFonts w:hint="eastAsia"/>
        </w:rPr>
        <w:t>转换</w:t>
      </w:r>
      <w:r w:rsidRPr="000907B4">
        <w:rPr>
          <w:rFonts w:hint="eastAsia"/>
        </w:rPr>
        <w:t>正在做什么以及为什么需要它。</w:t>
      </w:r>
      <w:r w:rsidRPr="000907B4">
        <w:rPr>
          <w:rFonts w:hint="eastAsia"/>
        </w:rPr>
        <w:t>ego.feat</w:t>
      </w:r>
      <w:r w:rsidRPr="000907B4">
        <w:rPr>
          <w:rFonts w:hint="eastAsia"/>
        </w:rPr>
        <w:t>中的每一行都具有以下形式：</w:t>
      </w:r>
    </w:p>
    <w:p w14:paraId="373FE722" w14:textId="0EE40E49" w:rsidR="004B11DE" w:rsidRDefault="00D86140" w:rsidP="00D86140">
      <w:pPr>
        <w:ind w:firstLine="420"/>
        <w:jc w:val="left"/>
        <w:rPr>
          <w:rFonts w:hint="eastAsia"/>
        </w:rPr>
      </w:pPr>
      <w:r w:rsidRPr="00D86140">
        <w:drawing>
          <wp:inline distT="0" distB="0" distL="0" distR="0" wp14:anchorId="5E04BB0B" wp14:editId="0BA1A5DB">
            <wp:extent cx="4841967" cy="1642165"/>
            <wp:effectExtent l="0" t="0" r="952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81741" cy="1655654"/>
                    </a:xfrm>
                    <a:prstGeom prst="rect">
                      <a:avLst/>
                    </a:prstGeom>
                  </pic:spPr>
                </pic:pic>
              </a:graphicData>
            </a:graphic>
          </wp:inline>
        </w:drawing>
      </w:r>
    </w:p>
    <w:p w14:paraId="53646806" w14:textId="034D56AC" w:rsidR="00D86140" w:rsidRDefault="00F20F69" w:rsidP="00F20F69">
      <w:pPr>
        <w:pStyle w:val="Caption"/>
        <w:rPr>
          <w:rFonts w:hint="eastAsia"/>
        </w:rPr>
      </w:pPr>
      <w:r>
        <w:rPr>
          <w:rFonts w:hint="eastAsia"/>
        </w:rPr>
        <w:t>图例</w:t>
      </w:r>
      <w:r>
        <w:rPr>
          <w:rFonts w:hint="eastAsia"/>
        </w:rPr>
        <w:t xml:space="preserve"> </w:t>
      </w:r>
      <w:r w:rsidR="00BE7A1B">
        <w:fldChar w:fldCharType="begin"/>
      </w:r>
      <w:r w:rsidR="00BE7A1B">
        <w:instrText xml:space="preserve"> </w:instrText>
      </w:r>
      <w:r w:rsidR="00BE7A1B">
        <w:rPr>
          <w:rFonts w:hint="eastAsia"/>
        </w:rPr>
        <w:instrText>STYLEREF 1 \s</w:instrText>
      </w:r>
      <w:r w:rsidR="00BE7A1B">
        <w:instrText xml:space="preserve"> </w:instrText>
      </w:r>
      <w:r w:rsidR="00BE7A1B">
        <w:fldChar w:fldCharType="separate"/>
      </w:r>
      <w:r w:rsidR="00BE7A1B">
        <w:rPr>
          <w:noProof/>
        </w:rPr>
        <w:t>4</w:t>
      </w:r>
      <w:r w:rsidR="00BE7A1B">
        <w:fldChar w:fldCharType="end"/>
      </w:r>
      <w:r w:rsidR="00BE7A1B">
        <w:noBreakHyphen/>
      </w:r>
      <w:r w:rsidR="00BE7A1B">
        <w:fldChar w:fldCharType="begin"/>
      </w:r>
      <w:r w:rsidR="00BE7A1B">
        <w:instrText xml:space="preserve"> </w:instrText>
      </w:r>
      <w:r w:rsidR="00BE7A1B">
        <w:rPr>
          <w:rFonts w:hint="eastAsia"/>
        </w:rPr>
        <w:instrText xml:space="preserve">SEQ </w:instrText>
      </w:r>
      <w:r w:rsidR="00BE7A1B">
        <w:rPr>
          <w:rFonts w:hint="eastAsia"/>
        </w:rPr>
        <w:instrText>图例</w:instrText>
      </w:r>
      <w:r w:rsidR="00BE7A1B">
        <w:rPr>
          <w:rFonts w:hint="eastAsia"/>
        </w:rPr>
        <w:instrText xml:space="preserve"> \* ARABIC \s 1</w:instrText>
      </w:r>
      <w:r w:rsidR="00BE7A1B">
        <w:instrText xml:space="preserve"> </w:instrText>
      </w:r>
      <w:r w:rsidR="00BE7A1B">
        <w:fldChar w:fldCharType="separate"/>
      </w:r>
      <w:r w:rsidR="00BE7A1B">
        <w:rPr>
          <w:noProof/>
        </w:rPr>
        <w:t>9</w:t>
      </w:r>
      <w:r w:rsidR="00BE7A1B">
        <w:fldChar w:fldCharType="end"/>
      </w:r>
    </w:p>
    <w:p w14:paraId="076DBC8B" w14:textId="2B3E5BD1" w:rsidR="00451677" w:rsidRDefault="00451677" w:rsidP="00451677">
      <w:pPr>
        <w:ind w:firstLine="420"/>
        <w:rPr>
          <w:rFonts w:hint="eastAsia"/>
        </w:rPr>
      </w:pPr>
      <w:r w:rsidRPr="00451677">
        <w:rPr>
          <w:rFonts w:hint="eastAsia"/>
        </w:rPr>
        <w:t>每行中的第一个数字对应于自我</w:t>
      </w:r>
      <w:r>
        <w:rPr>
          <w:rFonts w:hint="eastAsia"/>
        </w:rPr>
        <w:t>中心</w:t>
      </w:r>
      <w:r w:rsidRPr="00451677">
        <w:rPr>
          <w:rFonts w:hint="eastAsia"/>
        </w:rPr>
        <w:t>网络中的节点</w:t>
      </w:r>
      <w:r w:rsidRPr="00451677">
        <w:rPr>
          <w:rFonts w:hint="eastAsia"/>
        </w:rPr>
        <w:t>ID</w:t>
      </w:r>
      <w:r>
        <w:rPr>
          <w:rFonts w:hint="eastAsia"/>
        </w:rPr>
        <w:t>，</w:t>
      </w:r>
      <w:r w:rsidRPr="00451677">
        <w:rPr>
          <w:rFonts w:hint="eastAsia"/>
        </w:rPr>
        <w:t>其余的</w:t>
      </w:r>
      <w:r w:rsidRPr="00451677">
        <w:rPr>
          <w:rFonts w:hint="eastAsia"/>
        </w:rPr>
        <w:t>0</w:t>
      </w:r>
      <w:r w:rsidRPr="00451677">
        <w:rPr>
          <w:rFonts w:hint="eastAsia"/>
        </w:rPr>
        <w:t>和</w:t>
      </w:r>
      <w:r w:rsidRPr="00451677">
        <w:rPr>
          <w:rFonts w:hint="eastAsia"/>
        </w:rPr>
        <w:t>1</w:t>
      </w:r>
      <w:r w:rsidRPr="00451677">
        <w:rPr>
          <w:rFonts w:hint="eastAsia"/>
        </w:rPr>
        <w:t>数字</w:t>
      </w:r>
      <w:r>
        <w:rPr>
          <w:rFonts w:hint="eastAsia"/>
        </w:rPr>
        <w:t>表示此特定节点具有的特征，例如</w:t>
      </w:r>
      <w:r w:rsidRPr="00451677">
        <w:rPr>
          <w:rFonts w:hint="eastAsia"/>
        </w:rPr>
        <w:t>节点</w:t>
      </w:r>
      <w:r w:rsidRPr="00451677">
        <w:rPr>
          <w:rFonts w:hint="eastAsia"/>
        </w:rPr>
        <w:t>ID</w:t>
      </w:r>
      <w:r w:rsidRPr="00451677">
        <w:rPr>
          <w:rFonts w:hint="eastAsia"/>
        </w:rPr>
        <w:t>之后的第一个</w:t>
      </w:r>
      <w:r>
        <w:rPr>
          <w:rFonts w:hint="eastAsia"/>
        </w:rPr>
        <w:t>为性别特征，如果为</w:t>
      </w:r>
      <w:r>
        <w:rPr>
          <w:rFonts w:hint="eastAsia"/>
        </w:rPr>
        <w:t>1</w:t>
      </w:r>
      <w:r>
        <w:rPr>
          <w:rFonts w:hint="eastAsia"/>
        </w:rPr>
        <w:t>代表该节点具有此特征，如果为</w:t>
      </w:r>
      <w:r>
        <w:rPr>
          <w:rFonts w:hint="eastAsia"/>
        </w:rPr>
        <w:t>0</w:t>
      </w:r>
      <w:r>
        <w:rPr>
          <w:rFonts w:hint="eastAsia"/>
        </w:rPr>
        <w:t>则反之</w:t>
      </w:r>
      <w:r w:rsidRPr="00451677">
        <w:rPr>
          <w:rFonts w:hint="eastAsia"/>
        </w:rPr>
        <w:t>。</w:t>
      </w:r>
      <w:r w:rsidR="00AE28CD">
        <w:rPr>
          <w:rFonts w:hint="eastAsia"/>
        </w:rPr>
        <w:t>实际上，每个特征</w:t>
      </w:r>
      <w:r w:rsidRPr="00451677">
        <w:rPr>
          <w:rFonts w:hint="eastAsia"/>
        </w:rPr>
        <w:t>都是由</w:t>
      </w:r>
      <w:r w:rsidR="00AE28CD">
        <w:rPr>
          <w:rFonts w:hint="eastAsia"/>
        </w:rPr>
        <w:t>(</w:t>
      </w:r>
      <w:r w:rsidRPr="00451677">
        <w:rPr>
          <w:rFonts w:hint="eastAsia"/>
        </w:rPr>
        <w:t>description</w:t>
      </w:r>
      <w:r w:rsidR="00AE28CD">
        <w:rPr>
          <w:rFonts w:hint="eastAsia"/>
        </w:rPr>
        <w:t>:</w:t>
      </w:r>
      <w:r w:rsidRPr="00451677">
        <w:rPr>
          <w:rFonts w:hint="eastAsia"/>
        </w:rPr>
        <w:t>value</w:t>
      </w:r>
      <w:r w:rsidR="00AE28CD">
        <w:rPr>
          <w:rFonts w:hint="eastAsia"/>
        </w:rPr>
        <w:t>)</w:t>
      </w:r>
      <w:r w:rsidR="008E7B1E">
        <w:rPr>
          <w:rFonts w:hint="eastAsia"/>
        </w:rPr>
        <w:t>形式</w:t>
      </w:r>
      <w:r w:rsidRPr="00451677">
        <w:rPr>
          <w:rFonts w:hint="eastAsia"/>
        </w:rPr>
        <w:t>设计的。</w:t>
      </w:r>
      <w:r w:rsidR="00B73811">
        <w:rPr>
          <w:rFonts w:hint="eastAsia"/>
        </w:rPr>
        <w:t>我们</w:t>
      </w:r>
      <w:r w:rsidRPr="00451677">
        <w:rPr>
          <w:rFonts w:hint="eastAsia"/>
        </w:rPr>
        <w:t>需要进行一些数据整理</w:t>
      </w:r>
      <w:r w:rsidR="00B73811">
        <w:rPr>
          <w:rFonts w:hint="eastAsia"/>
        </w:rPr>
        <w:t>，</w:t>
      </w:r>
      <w:r w:rsidRPr="00451677">
        <w:rPr>
          <w:rFonts w:hint="eastAsia"/>
        </w:rPr>
        <w:t>自我网络中的每个顶点都应具有</w:t>
      </w:r>
      <w:r w:rsidRPr="00451677">
        <w:rPr>
          <w:rFonts w:hint="eastAsia"/>
        </w:rPr>
        <w:t>Long</w:t>
      </w:r>
      <w:r w:rsidRPr="00451677">
        <w:rPr>
          <w:rFonts w:hint="eastAsia"/>
        </w:rPr>
        <w:t>类型的顶点</w:t>
      </w:r>
      <w:r w:rsidRPr="00451677">
        <w:rPr>
          <w:rFonts w:hint="eastAsia"/>
        </w:rPr>
        <w:t>ID</w:t>
      </w:r>
      <w:r w:rsidR="00D4155C">
        <w:rPr>
          <w:rFonts w:hint="eastAsia"/>
        </w:rPr>
        <w:t>，但是</w:t>
      </w:r>
      <w:r w:rsidRPr="00451677">
        <w:rPr>
          <w:rFonts w:hint="eastAsia"/>
        </w:rPr>
        <w:t>数据集中的节点</w:t>
      </w:r>
      <w:r w:rsidRPr="00451677">
        <w:rPr>
          <w:rFonts w:hint="eastAsia"/>
        </w:rPr>
        <w:t>ID</w:t>
      </w:r>
      <w:r w:rsidRPr="00451677">
        <w:rPr>
          <w:rFonts w:hint="eastAsia"/>
        </w:rPr>
        <w:t>超出了</w:t>
      </w:r>
      <w:r w:rsidRPr="00451677">
        <w:rPr>
          <w:rFonts w:hint="eastAsia"/>
        </w:rPr>
        <w:t>Long</w:t>
      </w:r>
      <w:r w:rsidRPr="00451677">
        <w:rPr>
          <w:rFonts w:hint="eastAsia"/>
        </w:rPr>
        <w:t>的允许范围</w:t>
      </w:r>
      <w:r w:rsidR="00D4155C">
        <w:rPr>
          <w:rFonts w:hint="eastAsia"/>
        </w:rPr>
        <w:t>，</w:t>
      </w:r>
      <w:r w:rsidR="00D4155C" w:rsidRPr="00451677">
        <w:rPr>
          <w:rFonts w:hint="eastAsia"/>
        </w:rPr>
        <w:t>例如</w:t>
      </w:r>
      <w:r w:rsidR="00D4155C" w:rsidRPr="00451677">
        <w:rPr>
          <w:rFonts w:hint="eastAsia"/>
        </w:rPr>
        <w:t>114985346359714431656</w:t>
      </w:r>
      <w:r w:rsidR="00D4155C">
        <w:rPr>
          <w:rFonts w:hint="eastAsia"/>
        </w:rPr>
        <w:t>，因此</w:t>
      </w:r>
      <w:r w:rsidR="00D4155C" w:rsidRPr="00D4155C">
        <w:rPr>
          <w:rFonts w:hint="eastAsia"/>
        </w:rPr>
        <w:t>我们必须为节点创建新索引。其次，我们需要解析数据中的</w:t>
      </w:r>
      <w:r w:rsidR="00D4155C" w:rsidRPr="00D4155C">
        <w:rPr>
          <w:rFonts w:hint="eastAsia"/>
        </w:rPr>
        <w:t>0</w:t>
      </w:r>
      <w:r w:rsidR="00D4155C" w:rsidRPr="00D4155C">
        <w:rPr>
          <w:rFonts w:hint="eastAsia"/>
        </w:rPr>
        <w:t>和</w:t>
      </w:r>
      <w:r w:rsidR="00D4155C" w:rsidRPr="00D4155C">
        <w:rPr>
          <w:rFonts w:hint="eastAsia"/>
        </w:rPr>
        <w:t>1</w:t>
      </w:r>
      <w:r w:rsidR="00B71DA2">
        <w:rPr>
          <w:rFonts w:hint="eastAsia"/>
        </w:rPr>
        <w:t>字符串以创建具有更方便形式的特征向量。我们需要将</w:t>
      </w:r>
      <w:r w:rsidR="00D4155C" w:rsidRPr="00D4155C">
        <w:rPr>
          <w:rFonts w:hint="eastAsia"/>
        </w:rPr>
        <w:t>节点</w:t>
      </w:r>
      <w:r w:rsidR="00D4155C" w:rsidRPr="00D4155C">
        <w:rPr>
          <w:rFonts w:hint="eastAsia"/>
        </w:rPr>
        <w:t>ID</w:t>
      </w:r>
      <w:r w:rsidR="00D4155C" w:rsidRPr="00D4155C">
        <w:rPr>
          <w:rFonts w:hint="eastAsia"/>
        </w:rPr>
        <w:t>相对应的字符串进行哈希处理，如下所示：</w:t>
      </w:r>
    </w:p>
    <w:p w14:paraId="3AEBE1B2" w14:textId="27069297" w:rsidR="00B71DA2" w:rsidRDefault="00E91960" w:rsidP="00E91960">
      <w:pPr>
        <w:pStyle w:val="a8"/>
        <w:rPr>
          <w:rFonts w:hint="eastAsia"/>
        </w:rPr>
      </w:pPr>
      <w:r>
        <w:lastRenderedPageBreak/>
        <w:t>val key = abs(row.head.hashCode.toLong)</w:t>
      </w:r>
    </w:p>
    <w:p w14:paraId="42326932" w14:textId="2B5712C2" w:rsidR="00E91960" w:rsidRDefault="005D6935" w:rsidP="005D6935">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39</w:t>
      </w:r>
      <w:r w:rsidR="00A004DF">
        <w:fldChar w:fldCharType="end"/>
      </w:r>
    </w:p>
    <w:p w14:paraId="6F2EBB14" w14:textId="61E01A32" w:rsidR="005D6935" w:rsidRPr="005D6935" w:rsidRDefault="00032DE8" w:rsidP="005D6935">
      <w:pPr>
        <w:ind w:firstLine="420"/>
        <w:rPr>
          <w:rFonts w:hint="eastAsia"/>
        </w:rPr>
      </w:pPr>
      <w:r w:rsidRPr="00032DE8">
        <w:rPr>
          <w:rFonts w:hint="eastAsia"/>
        </w:rPr>
        <w:t>然后，我们利用</w:t>
      </w:r>
      <w:r w:rsidRPr="00032DE8">
        <w:rPr>
          <w:rFonts w:hint="eastAsia"/>
        </w:rPr>
        <w:t>Breeze</w:t>
      </w:r>
      <w:r w:rsidRPr="00032DE8">
        <w:rPr>
          <w:rFonts w:hint="eastAsia"/>
        </w:rPr>
        <w:t>库中的</w:t>
      </w:r>
      <w:r w:rsidRPr="00032DE8">
        <w:rPr>
          <w:rFonts w:hint="eastAsia"/>
        </w:rPr>
        <w:t>SparseVector</w:t>
      </w:r>
      <w:r w:rsidRPr="00032DE8">
        <w:rPr>
          <w:rFonts w:hint="eastAsia"/>
        </w:rPr>
        <w:t>来有效地存储特征索引。接下来，我们可以读取</w:t>
      </w:r>
      <w:r w:rsidRPr="00032DE8">
        <w:rPr>
          <w:rFonts w:hint="eastAsia"/>
        </w:rPr>
        <w:t>ego.edges</w:t>
      </w:r>
      <w:r w:rsidR="00FF2F64">
        <w:rPr>
          <w:rFonts w:hint="eastAsia"/>
        </w:rPr>
        <w:t>文件，</w:t>
      </w:r>
      <w:r w:rsidRPr="00032DE8">
        <w:rPr>
          <w:rFonts w:hint="eastAsia"/>
        </w:rPr>
        <w:t>在</w:t>
      </w:r>
      <w:r w:rsidR="00FF2F64">
        <w:rPr>
          <w:rFonts w:hint="eastAsia"/>
        </w:rPr>
        <w:t>自我中心</w:t>
      </w:r>
      <w:r w:rsidRPr="00032DE8">
        <w:rPr>
          <w:rFonts w:hint="eastAsia"/>
        </w:rPr>
        <w:t>网络中创建链接的集合</w:t>
      </w:r>
      <w:r w:rsidR="00FF2F64" w:rsidRPr="00032DE8">
        <w:rPr>
          <w:rFonts w:hint="eastAsia"/>
        </w:rPr>
        <w:t>RDD [Edge [Int]]</w:t>
      </w:r>
      <w:r w:rsidR="005467B4">
        <w:rPr>
          <w:rFonts w:hint="eastAsia"/>
        </w:rPr>
        <w:t>。相对于之前的</w:t>
      </w:r>
      <w:r w:rsidRPr="00032DE8">
        <w:rPr>
          <w:rFonts w:hint="eastAsia"/>
        </w:rPr>
        <w:t>示例，我们将自我</w:t>
      </w:r>
      <w:r w:rsidR="005467B4">
        <w:rPr>
          <w:rFonts w:hint="eastAsia"/>
        </w:rPr>
        <w:t>中心</w:t>
      </w:r>
      <w:r w:rsidRPr="00032DE8">
        <w:rPr>
          <w:rFonts w:hint="eastAsia"/>
        </w:rPr>
        <w:t>网络建模为加权图。精确地，每个链接的属性将对应于每个连接</w:t>
      </w:r>
      <w:r w:rsidR="002D4950">
        <w:rPr>
          <w:rFonts w:hint="eastAsia"/>
        </w:rPr>
        <w:t>节点</w:t>
      </w:r>
      <w:r w:rsidR="00C02006">
        <w:rPr>
          <w:rFonts w:hint="eastAsia"/>
        </w:rPr>
        <w:t>对具有的共同特征的数量（计算两个节点特征向量的内积），</w:t>
      </w:r>
      <w:r w:rsidRPr="00032DE8">
        <w:rPr>
          <w:rFonts w:hint="eastAsia"/>
        </w:rPr>
        <w:t>通过以下转换完成的：</w:t>
      </w:r>
    </w:p>
    <w:p w14:paraId="1E86FED6" w14:textId="77777777" w:rsidR="00C538DB" w:rsidRDefault="00C538DB" w:rsidP="00AC44CF">
      <w:pPr>
        <w:pStyle w:val="a8"/>
      </w:pPr>
      <w:r>
        <w:t>scala&gt; :paste</w:t>
      </w:r>
    </w:p>
    <w:p w14:paraId="3BEB25D1" w14:textId="77777777" w:rsidR="00C538DB" w:rsidRDefault="00C538DB" w:rsidP="00AC44CF">
      <w:pPr>
        <w:pStyle w:val="a8"/>
      </w:pPr>
      <w:r>
        <w:t>// Entering paste mode (ctrl-D to finish)</w:t>
      </w:r>
    </w:p>
    <w:p w14:paraId="4716A71B" w14:textId="77777777" w:rsidR="00C538DB" w:rsidRDefault="00C538DB" w:rsidP="00AC44CF">
      <w:pPr>
        <w:pStyle w:val="a8"/>
      </w:pPr>
    </w:p>
    <w:p w14:paraId="4B158B07" w14:textId="77777777" w:rsidR="00C538DB" w:rsidRDefault="00C538DB" w:rsidP="00AC44CF">
      <w:pPr>
        <w:pStyle w:val="a8"/>
      </w:pPr>
      <w:r>
        <w:t xml:space="preserve">  val edges: RDD[Edge[Int]] = sc.textFile("/data/ego.edges")</w:t>
      </w:r>
    </w:p>
    <w:p w14:paraId="14836BAE" w14:textId="77777777" w:rsidR="00C538DB" w:rsidRDefault="00C538DB" w:rsidP="00AC44CF">
      <w:pPr>
        <w:pStyle w:val="a8"/>
      </w:pPr>
      <w:r>
        <w:t xml:space="preserve">    .map {</w:t>
      </w:r>
    </w:p>
    <w:p w14:paraId="10C6A76A" w14:textId="77777777" w:rsidR="00C538DB" w:rsidRDefault="00C538DB" w:rsidP="00AC44CF">
      <w:pPr>
        <w:pStyle w:val="a8"/>
      </w:pPr>
      <w:r>
        <w:t xml:space="preserve">      line =&gt;</w:t>
      </w:r>
    </w:p>
    <w:p w14:paraId="30113FA3" w14:textId="77777777" w:rsidR="00C538DB" w:rsidRDefault="00C538DB" w:rsidP="00AC44CF">
      <w:pPr>
        <w:pStyle w:val="a8"/>
      </w:pPr>
      <w:r>
        <w:t xml:space="preserve">        val row = line split ' '</w:t>
      </w:r>
    </w:p>
    <w:p w14:paraId="20C3178C" w14:textId="77777777" w:rsidR="00C538DB" w:rsidRDefault="00C538DB" w:rsidP="00AC44CF">
      <w:pPr>
        <w:pStyle w:val="a8"/>
      </w:pPr>
      <w:r>
        <w:t xml:space="preserve">        val srcId = abs(row(0).hashCode.toLong)</w:t>
      </w:r>
    </w:p>
    <w:p w14:paraId="776B2CB3" w14:textId="77777777" w:rsidR="00C538DB" w:rsidRDefault="00C538DB" w:rsidP="00AC44CF">
      <w:pPr>
        <w:pStyle w:val="a8"/>
      </w:pPr>
      <w:r>
        <w:t xml:space="preserve">        val dstId = abs(row(1).hashCode.toLong)</w:t>
      </w:r>
    </w:p>
    <w:p w14:paraId="659EBCDF" w14:textId="77777777" w:rsidR="00C538DB" w:rsidRDefault="00C538DB" w:rsidP="00AC44CF">
      <w:pPr>
        <w:pStyle w:val="a8"/>
      </w:pPr>
      <w:r>
        <w:t xml:space="preserve">        val srcFeat = featureMap(srcId)</w:t>
      </w:r>
    </w:p>
    <w:p w14:paraId="15C09BF1" w14:textId="77777777" w:rsidR="00C538DB" w:rsidRDefault="00C538DB" w:rsidP="00AC44CF">
      <w:pPr>
        <w:pStyle w:val="a8"/>
      </w:pPr>
      <w:r>
        <w:t xml:space="preserve">        val dstFeat = featureMap(dstId)</w:t>
      </w:r>
    </w:p>
    <w:p w14:paraId="192B39BB" w14:textId="77777777" w:rsidR="00C538DB" w:rsidRDefault="00C538DB" w:rsidP="00AC44CF">
      <w:pPr>
        <w:pStyle w:val="a8"/>
      </w:pPr>
      <w:r>
        <w:t xml:space="preserve">        val numCommonFeats = srcFeat dot dstFeat</w:t>
      </w:r>
    </w:p>
    <w:p w14:paraId="2A5271DC" w14:textId="77777777" w:rsidR="00C538DB" w:rsidRDefault="00C538DB" w:rsidP="00AC44CF">
      <w:pPr>
        <w:pStyle w:val="a8"/>
      </w:pPr>
      <w:r>
        <w:t xml:space="preserve">        Edge(srcId, dstId, numCommonFeats)</w:t>
      </w:r>
    </w:p>
    <w:p w14:paraId="37E6BDDE" w14:textId="77777777" w:rsidR="00C538DB" w:rsidRDefault="00C538DB" w:rsidP="00AC44CF">
      <w:pPr>
        <w:pStyle w:val="a8"/>
      </w:pPr>
      <w:r>
        <w:t xml:space="preserve">    }</w:t>
      </w:r>
    </w:p>
    <w:p w14:paraId="2A0EC94A" w14:textId="77777777" w:rsidR="00C538DB" w:rsidRDefault="00C538DB" w:rsidP="00AC44CF">
      <w:pPr>
        <w:pStyle w:val="a8"/>
      </w:pPr>
    </w:p>
    <w:p w14:paraId="144CD4FB" w14:textId="77777777" w:rsidR="00C538DB" w:rsidRDefault="00C538DB" w:rsidP="00AC44CF">
      <w:pPr>
        <w:pStyle w:val="a8"/>
      </w:pPr>
      <w:r>
        <w:t>// Exiting paste mode, now interpreting.</w:t>
      </w:r>
    </w:p>
    <w:p w14:paraId="62936464" w14:textId="77777777" w:rsidR="00C538DB" w:rsidRDefault="00C538DB" w:rsidP="00AC44CF">
      <w:pPr>
        <w:pStyle w:val="a8"/>
      </w:pPr>
    </w:p>
    <w:p w14:paraId="6DDCA79A" w14:textId="731E503D" w:rsidR="00C538DB" w:rsidRDefault="00C538DB" w:rsidP="00C02006">
      <w:pPr>
        <w:pStyle w:val="a8"/>
        <w:rPr>
          <w:rFonts w:hint="eastAsia"/>
        </w:rPr>
      </w:pPr>
      <w:r>
        <w:t>edges: org.apache.spark.rdd.RDD[org.apache.spark.graphx.Edge[Int]] = MapPartitionsRDD[32] at map at &lt;pastie&gt;:36</w:t>
      </w:r>
    </w:p>
    <w:p w14:paraId="2E59889B" w14:textId="29F7D791" w:rsidR="00DB28E7" w:rsidRDefault="00DB28E7" w:rsidP="00DB28E7">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40</w:t>
      </w:r>
      <w:r w:rsidR="00A004DF">
        <w:fldChar w:fldCharType="end"/>
      </w:r>
    </w:p>
    <w:p w14:paraId="6D59DD08" w14:textId="06B0F66A" w:rsidR="00C02006" w:rsidRPr="00C02006" w:rsidRDefault="00C02006" w:rsidP="00C02006">
      <w:pPr>
        <w:ind w:firstLine="420"/>
        <w:rPr>
          <w:rFonts w:hint="eastAsia"/>
        </w:rPr>
      </w:pPr>
      <w:r w:rsidRPr="00C02006">
        <w:rPr>
          <w:rFonts w:hint="eastAsia"/>
        </w:rPr>
        <w:t>最后，我们现在可以使用</w:t>
      </w:r>
      <w:r w:rsidRPr="00C02006">
        <w:rPr>
          <w:rFonts w:hint="eastAsia"/>
        </w:rPr>
        <w:t>Graph.fromEdges</w:t>
      </w:r>
      <w:r>
        <w:rPr>
          <w:rFonts w:hint="eastAsia"/>
        </w:rPr>
        <w:t>()</w:t>
      </w:r>
      <w:r w:rsidRPr="00C02006">
        <w:rPr>
          <w:rFonts w:hint="eastAsia"/>
        </w:rPr>
        <w:t>函数创建一个自我</w:t>
      </w:r>
      <w:r>
        <w:rPr>
          <w:rFonts w:hint="eastAsia"/>
        </w:rPr>
        <w:t>中心</w:t>
      </w:r>
      <w:r w:rsidRPr="00C02006">
        <w:rPr>
          <w:rFonts w:hint="eastAsia"/>
        </w:rPr>
        <w:t>网络</w:t>
      </w:r>
      <w:r>
        <w:rPr>
          <w:rFonts w:hint="eastAsia"/>
        </w:rPr>
        <w:t>，</w:t>
      </w:r>
      <w:r w:rsidRPr="00C02006">
        <w:rPr>
          <w:rFonts w:hint="eastAsia"/>
        </w:rPr>
        <w:t>此函数将</w:t>
      </w:r>
      <w:r w:rsidRPr="00C02006">
        <w:rPr>
          <w:rFonts w:hint="eastAsia"/>
        </w:rPr>
        <w:t>RDD [Edge [Int]]</w:t>
      </w:r>
      <w:r w:rsidR="00C47ED3">
        <w:rPr>
          <w:rFonts w:hint="eastAsia"/>
        </w:rPr>
        <w:t>集合和</w:t>
      </w:r>
      <w:r w:rsidRPr="00C02006">
        <w:rPr>
          <w:rFonts w:hint="eastAsia"/>
        </w:rPr>
        <w:t>点的默认值作为参数：</w:t>
      </w:r>
    </w:p>
    <w:p w14:paraId="4516B57B" w14:textId="77777777" w:rsidR="00C538DB" w:rsidRDefault="00C538DB" w:rsidP="00AC44CF">
      <w:pPr>
        <w:pStyle w:val="a8"/>
      </w:pPr>
      <w:r>
        <w:t>scala&gt; val egoNetwork: Graph[Int, Int] = Graph.fromEdges(edges, 1)</w:t>
      </w:r>
    </w:p>
    <w:p w14:paraId="133D1750" w14:textId="77777777" w:rsidR="00C538DB" w:rsidRDefault="00C538DB" w:rsidP="00AC44CF">
      <w:pPr>
        <w:pStyle w:val="a8"/>
      </w:pPr>
      <w:r>
        <w:t>egoNetwork: org.apache.spark.graphx.Graph[Int,Int] = org.apache.spark.graphx.impl.GraphImpl@659d6f74</w:t>
      </w:r>
    </w:p>
    <w:p w14:paraId="29B4138F" w14:textId="77777777" w:rsidR="00C538DB" w:rsidRDefault="00C538DB" w:rsidP="00AC44CF">
      <w:pPr>
        <w:pStyle w:val="a8"/>
        <w:rPr>
          <w:rFonts w:hint="eastAsia"/>
        </w:rPr>
      </w:pPr>
    </w:p>
    <w:p w14:paraId="411CDB21" w14:textId="5E990159" w:rsidR="00DB28E7" w:rsidRDefault="00DB28E7" w:rsidP="00DB28E7">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41</w:t>
      </w:r>
      <w:r w:rsidR="00A004DF">
        <w:fldChar w:fldCharType="end"/>
      </w:r>
    </w:p>
    <w:p w14:paraId="7A41805B" w14:textId="3E92D2C2" w:rsidR="00F35D70" w:rsidRPr="00F35D70" w:rsidRDefault="00F35D70" w:rsidP="00F35D70">
      <w:pPr>
        <w:ind w:firstLine="420"/>
        <w:rPr>
          <w:rFonts w:hint="eastAsia"/>
        </w:rPr>
      </w:pPr>
      <w:r w:rsidRPr="00F35D70">
        <w:rPr>
          <w:rFonts w:hint="eastAsia"/>
        </w:rPr>
        <w:t>然后，我们可以检查</w:t>
      </w:r>
      <w:r w:rsidR="005B4B1D">
        <w:rPr>
          <w:rFonts w:hint="eastAsia"/>
        </w:rPr>
        <w:t>自我中心网络中具有共同特征的链接数量</w:t>
      </w:r>
      <w:r w:rsidRPr="00F35D70">
        <w:rPr>
          <w:rFonts w:hint="eastAsia"/>
        </w:rPr>
        <w:t>：</w:t>
      </w:r>
    </w:p>
    <w:p w14:paraId="7C5F10F7" w14:textId="77777777" w:rsidR="00C538DB" w:rsidRDefault="00C538DB" w:rsidP="00AC44CF">
      <w:pPr>
        <w:pStyle w:val="a8"/>
      </w:pPr>
      <w:r>
        <w:t>scala&gt;   egoNetwork.edges.filter(_.attr == 3).count()</w:t>
      </w:r>
    </w:p>
    <w:p w14:paraId="661AC086" w14:textId="77777777" w:rsidR="00C538DB" w:rsidRDefault="00C538DB" w:rsidP="00AC44CF">
      <w:pPr>
        <w:pStyle w:val="a8"/>
      </w:pPr>
      <w:r>
        <w:t>res2: Long = 1852</w:t>
      </w:r>
    </w:p>
    <w:p w14:paraId="2B58CAFE" w14:textId="77777777" w:rsidR="00C538DB" w:rsidRDefault="00C538DB" w:rsidP="00AC44CF">
      <w:pPr>
        <w:pStyle w:val="a8"/>
      </w:pPr>
    </w:p>
    <w:p w14:paraId="087044D9" w14:textId="77777777" w:rsidR="00C538DB" w:rsidRDefault="00C538DB" w:rsidP="00AC44CF">
      <w:pPr>
        <w:pStyle w:val="a8"/>
      </w:pPr>
      <w:r>
        <w:t>scala&gt;   egoNetwork.edges.filter(_.attr == 2).count()</w:t>
      </w:r>
    </w:p>
    <w:p w14:paraId="560DF2C0" w14:textId="77777777" w:rsidR="00C538DB" w:rsidRDefault="00C538DB" w:rsidP="00AC44CF">
      <w:pPr>
        <w:pStyle w:val="a8"/>
      </w:pPr>
      <w:r>
        <w:t>res3: Long = 9353</w:t>
      </w:r>
    </w:p>
    <w:p w14:paraId="7026993F" w14:textId="77777777" w:rsidR="00C538DB" w:rsidRDefault="00C538DB" w:rsidP="00AC44CF">
      <w:pPr>
        <w:pStyle w:val="a8"/>
      </w:pPr>
    </w:p>
    <w:p w14:paraId="13D1FC80" w14:textId="77777777" w:rsidR="00C538DB" w:rsidRDefault="00C538DB" w:rsidP="00AC44CF">
      <w:pPr>
        <w:pStyle w:val="a8"/>
      </w:pPr>
      <w:r>
        <w:t>scala&gt;   egoNetwork.edges.filter(_.attr == 1).count()</w:t>
      </w:r>
    </w:p>
    <w:p w14:paraId="1093A7FC" w14:textId="79D082A7" w:rsidR="000778D5" w:rsidRDefault="00C538DB" w:rsidP="00AC44CF">
      <w:pPr>
        <w:pStyle w:val="a8"/>
        <w:rPr>
          <w:rFonts w:hint="eastAsia"/>
        </w:rPr>
      </w:pPr>
      <w:r>
        <w:t>res4: Long = 107934</w:t>
      </w:r>
    </w:p>
    <w:p w14:paraId="77874294" w14:textId="72957666" w:rsidR="00DB28E7" w:rsidRPr="00DB28E7" w:rsidRDefault="00DB28E7" w:rsidP="00DB28E7">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42</w:t>
      </w:r>
      <w:r w:rsidR="00A004DF">
        <w:fldChar w:fldCharType="end"/>
      </w:r>
    </w:p>
    <w:p w14:paraId="44C46C98" w14:textId="58FD818C" w:rsidR="007706FD" w:rsidRDefault="007706FD" w:rsidP="00757D47">
      <w:pPr>
        <w:pStyle w:val="Heading3"/>
        <w:rPr>
          <w:rFonts w:hint="eastAsia"/>
        </w:rPr>
      </w:pPr>
      <w:r>
        <w:rPr>
          <w:rFonts w:hint="eastAsia"/>
        </w:rPr>
        <w:t>探索图</w:t>
      </w:r>
    </w:p>
    <w:p w14:paraId="4C885CC5" w14:textId="6BA75276" w:rsidR="001D0C7A" w:rsidRDefault="00AB75D1" w:rsidP="008F10AC">
      <w:pPr>
        <w:ind w:firstLine="420"/>
        <w:rPr>
          <w:rFonts w:hint="eastAsia"/>
        </w:rPr>
      </w:pPr>
      <w:r>
        <w:rPr>
          <w:rFonts w:hint="eastAsia"/>
        </w:rPr>
        <w:t>现在，我们将探索这三个图，并介绍网络节点的重要属性，即节点的</w:t>
      </w:r>
      <w:r w:rsidR="0091325D">
        <w:rPr>
          <w:rFonts w:hint="eastAsia"/>
        </w:rPr>
        <w:t>度。节点的</w:t>
      </w:r>
      <w:r w:rsidR="00EC62F0" w:rsidRPr="00EC62F0">
        <w:rPr>
          <w:rFonts w:hint="eastAsia"/>
        </w:rPr>
        <w:t>度代表其与其他节点的链接数。</w:t>
      </w:r>
      <w:r w:rsidR="00C46AE3">
        <w:rPr>
          <w:rFonts w:hint="eastAsia"/>
        </w:rPr>
        <w:t>在有向图中，我们可以区分节点的传入度或入度（即其传入链接的数量）与节点的传出</w:t>
      </w:r>
      <w:r w:rsidR="00EC62F0" w:rsidRPr="00EC62F0">
        <w:rPr>
          <w:rFonts w:hint="eastAsia"/>
        </w:rPr>
        <w:t>度或出度（即其</w:t>
      </w:r>
      <w:r w:rsidR="006B2BC1">
        <w:rPr>
          <w:rFonts w:hint="eastAsia"/>
        </w:rPr>
        <w:t>传出链接的</w:t>
      </w:r>
      <w:r w:rsidR="00EC62F0" w:rsidRPr="00EC62F0">
        <w:rPr>
          <w:rFonts w:hint="eastAsia"/>
        </w:rPr>
        <w:t>数量），我们将探讨三个示例网络的度分布。</w:t>
      </w:r>
    </w:p>
    <w:p w14:paraId="22535E9C" w14:textId="77777777" w:rsidR="00203BCD" w:rsidRDefault="00203BCD" w:rsidP="00DF2BE8">
      <w:pPr>
        <w:pStyle w:val="a8"/>
      </w:pPr>
      <w:r>
        <w:lastRenderedPageBreak/>
        <w:t>scala&gt; emailGraph.numEdges</w:t>
      </w:r>
    </w:p>
    <w:p w14:paraId="73615A97" w14:textId="77777777" w:rsidR="00203BCD" w:rsidRDefault="00203BCD" w:rsidP="00DF2BE8">
      <w:pPr>
        <w:pStyle w:val="a8"/>
      </w:pPr>
      <w:r>
        <w:t>res15: Long = 367662</w:t>
      </w:r>
    </w:p>
    <w:p w14:paraId="78DD3D7A" w14:textId="77777777" w:rsidR="00203BCD" w:rsidRDefault="00203BCD" w:rsidP="00DF2BE8">
      <w:pPr>
        <w:pStyle w:val="a8"/>
      </w:pPr>
    </w:p>
    <w:p w14:paraId="5A8C5D71" w14:textId="77777777" w:rsidR="00203BCD" w:rsidRDefault="00203BCD" w:rsidP="00DF2BE8">
      <w:pPr>
        <w:pStyle w:val="a8"/>
      </w:pPr>
      <w:r>
        <w:t>scala&gt; emailGraph.numVertices</w:t>
      </w:r>
    </w:p>
    <w:p w14:paraId="7D2FA241" w14:textId="3B777D4C" w:rsidR="00203BCD" w:rsidRDefault="00203BCD" w:rsidP="00021BD4">
      <w:pPr>
        <w:pStyle w:val="a8"/>
        <w:rPr>
          <w:rFonts w:hint="eastAsia"/>
        </w:rPr>
      </w:pPr>
      <w:r>
        <w:t>res16: Long = 36692</w:t>
      </w:r>
    </w:p>
    <w:p w14:paraId="720E9583" w14:textId="5CE7E882" w:rsidR="00021BD4" w:rsidRDefault="00021BD4" w:rsidP="00021BD4">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43</w:t>
      </w:r>
      <w:r w:rsidR="00A004DF">
        <w:fldChar w:fldCharType="end"/>
      </w:r>
    </w:p>
    <w:p w14:paraId="4ED602A4" w14:textId="59BEC1DD" w:rsidR="0070433A" w:rsidRPr="0070433A" w:rsidRDefault="00AB25CE" w:rsidP="0070433A">
      <w:pPr>
        <w:ind w:firstLine="420"/>
        <w:rPr>
          <w:rFonts w:hint="eastAsia"/>
        </w:rPr>
      </w:pPr>
      <w:r>
        <w:rPr>
          <w:rFonts w:hint="eastAsia"/>
        </w:rPr>
        <w:t>实际上，在此示例中</w:t>
      </w:r>
      <w:r w:rsidR="000B6CF8">
        <w:rPr>
          <w:rFonts w:hint="eastAsia"/>
        </w:rPr>
        <w:t>员工的入度</w:t>
      </w:r>
      <w:r w:rsidR="0070433A" w:rsidRPr="0070433A">
        <w:rPr>
          <w:rFonts w:hint="eastAsia"/>
        </w:rPr>
        <w:t>和出</w:t>
      </w:r>
      <w:r w:rsidR="000B6CF8">
        <w:rPr>
          <w:rFonts w:hint="eastAsia"/>
        </w:rPr>
        <w:t>度</w:t>
      </w:r>
      <w:r w:rsidR="00CC01DC" w:rsidRPr="0070433A">
        <w:rPr>
          <w:rFonts w:hint="eastAsia"/>
        </w:rPr>
        <w:t>完全相同</w:t>
      </w:r>
      <w:r w:rsidR="007F276D">
        <w:rPr>
          <w:rFonts w:hint="eastAsia"/>
        </w:rPr>
        <w:t>，因为</w:t>
      </w:r>
      <w:r w:rsidR="0070433A" w:rsidRPr="0070433A">
        <w:rPr>
          <w:rFonts w:hint="eastAsia"/>
        </w:rPr>
        <w:t>电子邮件</w:t>
      </w:r>
      <w:r w:rsidR="007F276D">
        <w:rPr>
          <w:rFonts w:hint="eastAsia"/>
        </w:rPr>
        <w:t>网络</w:t>
      </w:r>
      <w:r w:rsidR="006B6B2D">
        <w:rPr>
          <w:rFonts w:hint="eastAsia"/>
        </w:rPr>
        <w:t>图是双向的，可以通过查看平均</w:t>
      </w:r>
      <w:r w:rsidR="0070433A" w:rsidRPr="0070433A">
        <w:rPr>
          <w:rFonts w:hint="eastAsia"/>
        </w:rPr>
        <w:t>度来确认：</w:t>
      </w:r>
    </w:p>
    <w:p w14:paraId="3F692260" w14:textId="4745BF54" w:rsidR="00203BCD" w:rsidRDefault="00DF2BE8" w:rsidP="00DF2BE8">
      <w:pPr>
        <w:pStyle w:val="a8"/>
      </w:pPr>
      <w:r>
        <w:t xml:space="preserve">scala&gt; </w:t>
      </w:r>
      <w:r w:rsidR="00203BCD">
        <w:t>emailGraph.inDegrees.map(_._2).sum / emailGraph.numVertices</w:t>
      </w:r>
    </w:p>
    <w:p w14:paraId="3F5881BC" w14:textId="77777777" w:rsidR="00203BCD" w:rsidRDefault="00203BCD" w:rsidP="00DF2BE8">
      <w:pPr>
        <w:pStyle w:val="a8"/>
      </w:pPr>
      <w:r>
        <w:t>res17: Double = 10.020222391802028</w:t>
      </w:r>
    </w:p>
    <w:p w14:paraId="4175E05D" w14:textId="77777777" w:rsidR="00203BCD" w:rsidRDefault="00203BCD" w:rsidP="00DF2BE8">
      <w:pPr>
        <w:pStyle w:val="a8"/>
      </w:pPr>
    </w:p>
    <w:p w14:paraId="622D2C2C" w14:textId="2C48980E" w:rsidR="00203BCD" w:rsidRDefault="00203BCD" w:rsidP="00DF2BE8">
      <w:pPr>
        <w:pStyle w:val="a8"/>
      </w:pPr>
      <w:r>
        <w:t>scala&gt; emailGraph.outDegrees.map(_._2).sum / emailGraph.numVertices</w:t>
      </w:r>
    </w:p>
    <w:p w14:paraId="16BF6BC9" w14:textId="3003E9BB" w:rsidR="00203BCD" w:rsidRDefault="00203BCD" w:rsidP="008F129C">
      <w:pPr>
        <w:pStyle w:val="a8"/>
        <w:rPr>
          <w:rFonts w:hint="eastAsia"/>
        </w:rPr>
      </w:pPr>
      <w:r>
        <w:t>res18: Double = 10.020222391802028</w:t>
      </w:r>
    </w:p>
    <w:p w14:paraId="4BD51BDE" w14:textId="198E9B9C" w:rsidR="00021BD4" w:rsidRDefault="00021BD4" w:rsidP="00021BD4">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44</w:t>
      </w:r>
      <w:r w:rsidR="00A004DF">
        <w:fldChar w:fldCharType="end"/>
      </w:r>
    </w:p>
    <w:p w14:paraId="77FAFB1D" w14:textId="181D8632" w:rsidR="0016523B" w:rsidRPr="0016523B" w:rsidRDefault="0016523B" w:rsidP="0016523B">
      <w:pPr>
        <w:ind w:firstLine="420"/>
        <w:rPr>
          <w:rFonts w:hint="eastAsia"/>
        </w:rPr>
      </w:pPr>
      <w:r w:rsidRPr="0016523B">
        <w:rPr>
          <w:rFonts w:hint="eastAsia"/>
        </w:rPr>
        <w:t>如果我们想找到发送电子邮件给最多人的人，则可以定义并使用以下</w:t>
      </w:r>
      <w:r w:rsidRPr="0016523B">
        <w:rPr>
          <w:rFonts w:hint="eastAsia"/>
        </w:rPr>
        <w:t>max</w:t>
      </w:r>
      <w:r w:rsidRPr="0016523B">
        <w:rPr>
          <w:rFonts w:hint="eastAsia"/>
        </w:rPr>
        <w:t>函数：</w:t>
      </w:r>
    </w:p>
    <w:p w14:paraId="4896B2B2" w14:textId="77777777" w:rsidR="00203BCD" w:rsidRDefault="00203BCD" w:rsidP="00DF2BE8">
      <w:pPr>
        <w:pStyle w:val="a8"/>
      </w:pPr>
      <w:r>
        <w:t>scala&gt; :paste</w:t>
      </w:r>
    </w:p>
    <w:p w14:paraId="585224BD" w14:textId="77777777" w:rsidR="00203BCD" w:rsidRDefault="00203BCD" w:rsidP="00DF2BE8">
      <w:pPr>
        <w:pStyle w:val="a8"/>
      </w:pPr>
      <w:r>
        <w:t>// Entering paste mode (ctrl-D to finish)</w:t>
      </w:r>
    </w:p>
    <w:p w14:paraId="62584AD6" w14:textId="77777777" w:rsidR="00203BCD" w:rsidRDefault="00203BCD" w:rsidP="00DF2BE8">
      <w:pPr>
        <w:pStyle w:val="a8"/>
      </w:pPr>
    </w:p>
    <w:p w14:paraId="703BEE52" w14:textId="77777777" w:rsidR="00203BCD" w:rsidRDefault="00203BCD" w:rsidP="00DF2BE8">
      <w:pPr>
        <w:pStyle w:val="a8"/>
      </w:pPr>
      <w:r>
        <w:t>def max(a: (VertexId, Int), b: (VertexId, Int)): (VertexId, Int) = {</w:t>
      </w:r>
    </w:p>
    <w:p w14:paraId="4632C649" w14:textId="77777777" w:rsidR="00203BCD" w:rsidRDefault="00203BCD" w:rsidP="00DF2BE8">
      <w:pPr>
        <w:pStyle w:val="a8"/>
      </w:pPr>
      <w:r>
        <w:t xml:space="preserve">    if (a._2 &gt; b._2) a else b</w:t>
      </w:r>
    </w:p>
    <w:p w14:paraId="24EDBA29" w14:textId="77777777" w:rsidR="00203BCD" w:rsidRDefault="00203BCD" w:rsidP="00DF2BE8">
      <w:pPr>
        <w:pStyle w:val="a8"/>
      </w:pPr>
      <w:r>
        <w:t xml:space="preserve">  }</w:t>
      </w:r>
    </w:p>
    <w:p w14:paraId="4F0B6FFD" w14:textId="77777777" w:rsidR="00203BCD" w:rsidRDefault="00203BCD" w:rsidP="00DF2BE8">
      <w:pPr>
        <w:pStyle w:val="a8"/>
      </w:pPr>
    </w:p>
    <w:p w14:paraId="04D4267D" w14:textId="77777777" w:rsidR="00203BCD" w:rsidRDefault="00203BCD" w:rsidP="00DF2BE8">
      <w:pPr>
        <w:pStyle w:val="a8"/>
      </w:pPr>
      <w:r>
        <w:t>// Exiting paste mode, now interpreting.</w:t>
      </w:r>
    </w:p>
    <w:p w14:paraId="59D53A43" w14:textId="77777777" w:rsidR="00203BCD" w:rsidRDefault="00203BCD" w:rsidP="00DF2BE8">
      <w:pPr>
        <w:pStyle w:val="a8"/>
      </w:pPr>
    </w:p>
    <w:p w14:paraId="642906A9" w14:textId="77777777" w:rsidR="00203BCD" w:rsidRDefault="00203BCD" w:rsidP="00DF2BE8">
      <w:pPr>
        <w:pStyle w:val="a8"/>
      </w:pPr>
      <w:r>
        <w:t>max: (a: (org.apache.spark.graphx.VertexId, Int), b: (org.apache.spark.graphx.VertexId, Int))(org.apache.spark.graphx.VertexId, Int)</w:t>
      </w:r>
    </w:p>
    <w:p w14:paraId="14F177EF" w14:textId="77777777" w:rsidR="00203BCD" w:rsidRDefault="00203BCD" w:rsidP="00DF2BE8">
      <w:pPr>
        <w:pStyle w:val="a8"/>
        <w:rPr>
          <w:rFonts w:hint="eastAsia"/>
        </w:rPr>
      </w:pPr>
    </w:p>
    <w:p w14:paraId="4CEF12DB" w14:textId="0BC9F726" w:rsidR="00021BD4" w:rsidRDefault="00021BD4" w:rsidP="00021BD4">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45</w:t>
      </w:r>
      <w:r w:rsidR="00A004DF">
        <w:fldChar w:fldCharType="end"/>
      </w:r>
    </w:p>
    <w:p w14:paraId="4882A4DC" w14:textId="18045AD1" w:rsidR="005149F7" w:rsidRPr="005149F7" w:rsidRDefault="005149F7" w:rsidP="005149F7">
      <w:pPr>
        <w:ind w:firstLine="420"/>
        <w:rPr>
          <w:rFonts w:hint="eastAsia"/>
        </w:rPr>
      </w:pPr>
      <w:r w:rsidRPr="005149F7">
        <w:rPr>
          <w:rFonts w:hint="eastAsia"/>
        </w:rPr>
        <w:t>让我们看一下输出：</w:t>
      </w:r>
    </w:p>
    <w:p w14:paraId="0E92CCF1" w14:textId="77777777" w:rsidR="00203BCD" w:rsidRDefault="00203BCD" w:rsidP="00DF2BE8">
      <w:pPr>
        <w:pStyle w:val="a8"/>
      </w:pPr>
      <w:r>
        <w:t>scala&gt; emailGraph.outDegrees.reduce(max)</w:t>
      </w:r>
    </w:p>
    <w:p w14:paraId="3FCAE16F" w14:textId="5461780B" w:rsidR="00203BCD" w:rsidRDefault="00203BCD" w:rsidP="00021BD4">
      <w:pPr>
        <w:pStyle w:val="a8"/>
        <w:rPr>
          <w:rFonts w:hint="eastAsia"/>
        </w:rPr>
      </w:pPr>
      <w:r>
        <w:t>res19: (org.apache.spark.graphx.VertexId, Int) = (5038,1383)</w:t>
      </w:r>
    </w:p>
    <w:p w14:paraId="3A47204D" w14:textId="0A770948" w:rsidR="00021BD4" w:rsidRDefault="00021BD4" w:rsidP="00021BD4">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46</w:t>
      </w:r>
      <w:r w:rsidR="00A004DF">
        <w:fldChar w:fldCharType="end"/>
      </w:r>
    </w:p>
    <w:p w14:paraId="1517907B" w14:textId="15E137C8" w:rsidR="0076537C" w:rsidRPr="0076537C" w:rsidRDefault="0076537C" w:rsidP="0076537C">
      <w:pPr>
        <w:ind w:firstLine="420"/>
        <w:rPr>
          <w:rFonts w:hint="eastAsia"/>
        </w:rPr>
      </w:pPr>
      <w:r w:rsidRPr="0076537C">
        <w:rPr>
          <w:rFonts w:hint="eastAsia"/>
        </w:rPr>
        <w:t>此人可以是</w:t>
      </w:r>
      <w:r w:rsidR="0023461E">
        <w:rPr>
          <w:rFonts w:hint="eastAsia"/>
        </w:rPr>
        <w:t>管理</w:t>
      </w:r>
      <w:r w:rsidRPr="0076537C">
        <w:rPr>
          <w:rFonts w:hint="eastAsia"/>
        </w:rPr>
        <w:t>员</w:t>
      </w:r>
      <w:r w:rsidR="0023461E">
        <w:rPr>
          <w:rFonts w:hint="eastAsia"/>
        </w:rPr>
        <w:t>工</w:t>
      </w:r>
      <w:r w:rsidRPr="0076537C">
        <w:rPr>
          <w:rFonts w:hint="eastAsia"/>
        </w:rPr>
        <w:t>或</w:t>
      </w:r>
      <w:r w:rsidR="0023461E">
        <w:rPr>
          <w:rFonts w:hint="eastAsia"/>
        </w:rPr>
        <w:t>普通员工，</w:t>
      </w:r>
      <w:r w:rsidR="00B14782">
        <w:rPr>
          <w:rFonts w:hint="eastAsia"/>
        </w:rPr>
        <w:t>其</w:t>
      </w:r>
      <w:r w:rsidR="0023461E">
        <w:rPr>
          <w:rFonts w:hint="eastAsia"/>
        </w:rPr>
        <w:t>已经</w:t>
      </w:r>
      <w:r w:rsidRPr="0076537C">
        <w:rPr>
          <w:rFonts w:hint="eastAsia"/>
        </w:rPr>
        <w:t>充当</w:t>
      </w:r>
      <w:r w:rsidR="0023461E">
        <w:rPr>
          <w:rFonts w:hint="eastAsia"/>
        </w:rPr>
        <w:t>了</w:t>
      </w:r>
      <w:r w:rsidRPr="0076537C">
        <w:rPr>
          <w:rFonts w:hint="eastAsia"/>
        </w:rPr>
        <w:t>组织的枢纽。</w:t>
      </w:r>
      <w:r w:rsidR="001C0026">
        <w:rPr>
          <w:rFonts w:hint="eastAsia"/>
        </w:rPr>
        <w:t>同样，</w:t>
      </w:r>
      <w:r w:rsidRPr="0076537C">
        <w:rPr>
          <w:rFonts w:hint="eastAsia"/>
        </w:rPr>
        <w:t>我们可以定义一个</w:t>
      </w:r>
      <w:r w:rsidRPr="0076537C">
        <w:rPr>
          <w:rFonts w:hint="eastAsia"/>
        </w:rPr>
        <w:t>min</w:t>
      </w:r>
      <w:r w:rsidRPr="0076537C">
        <w:rPr>
          <w:rFonts w:hint="eastAsia"/>
        </w:rPr>
        <w:t>函数来查找人。现在，让我们使用以下代码检查</w:t>
      </w:r>
      <w:r w:rsidR="001C0026">
        <w:rPr>
          <w:rFonts w:hint="eastAsia"/>
        </w:rPr>
        <w:t>电邮通讯网络</w:t>
      </w:r>
      <w:r w:rsidRPr="0076537C">
        <w:rPr>
          <w:rFonts w:hint="eastAsia"/>
        </w:rPr>
        <w:t>中是否有一些孤立的员工组：</w:t>
      </w:r>
    </w:p>
    <w:p w14:paraId="65372501" w14:textId="5F12A221" w:rsidR="00203BCD" w:rsidRDefault="00203BCD" w:rsidP="00DF2BE8">
      <w:pPr>
        <w:pStyle w:val="a8"/>
      </w:pPr>
      <w:r>
        <w:t>scala&gt; emailGraph.outDegrees.filter(_._2 &lt;= 1).count</w:t>
      </w:r>
    </w:p>
    <w:p w14:paraId="2BBD2C43" w14:textId="21372593" w:rsidR="00203BCD" w:rsidRDefault="00203BCD" w:rsidP="00021BD4">
      <w:pPr>
        <w:pStyle w:val="a8"/>
        <w:rPr>
          <w:rFonts w:hint="eastAsia"/>
        </w:rPr>
      </w:pPr>
      <w:r>
        <w:t>res20: Long = 11211</w:t>
      </w:r>
    </w:p>
    <w:p w14:paraId="5BA94474" w14:textId="5BA3E4C0" w:rsidR="00021BD4" w:rsidRDefault="00021BD4" w:rsidP="00021BD4">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47</w:t>
      </w:r>
      <w:r w:rsidR="00A004DF">
        <w:fldChar w:fldCharType="end"/>
      </w:r>
    </w:p>
    <w:p w14:paraId="447F9F95" w14:textId="51AB01EE" w:rsidR="0098511B" w:rsidRPr="00DF363D" w:rsidRDefault="00DF363D" w:rsidP="00DF363D">
      <w:pPr>
        <w:ind w:firstLine="420"/>
        <w:rPr>
          <w:rFonts w:hint="eastAsia"/>
        </w:rPr>
      </w:pPr>
      <w:r w:rsidRPr="00DF363D">
        <w:rPr>
          <w:rFonts w:hint="eastAsia"/>
        </w:rPr>
        <w:t>似乎有很多员工仅从一位员工（也许是老板或人力资源部门）接收电子邮件。</w:t>
      </w:r>
      <w:r w:rsidR="0098511B" w:rsidRPr="0098511B">
        <w:rPr>
          <w:rFonts w:hint="eastAsia"/>
        </w:rPr>
        <w:t>对于二分</w:t>
      </w:r>
      <w:r w:rsidR="00417946">
        <w:rPr>
          <w:rFonts w:hint="eastAsia"/>
        </w:rPr>
        <w:t>图</w:t>
      </w:r>
      <w:r w:rsidR="0098511B" w:rsidRPr="0098511B">
        <w:rPr>
          <w:rFonts w:hint="eastAsia"/>
        </w:rPr>
        <w:t>成分</w:t>
      </w:r>
      <w:r w:rsidR="00417946">
        <w:rPr>
          <w:rFonts w:hint="eastAsia"/>
        </w:rPr>
        <w:t>与化合物</w:t>
      </w:r>
      <w:r w:rsidR="0098511B" w:rsidRPr="0098511B">
        <w:rPr>
          <w:rFonts w:hint="eastAsia"/>
        </w:rPr>
        <w:t>，我们还可以研究哪种食物中化合物的数量最多，或者哪种化合物在我们的成分列表中最普遍：</w:t>
      </w:r>
    </w:p>
    <w:p w14:paraId="1357E2E1" w14:textId="5A8A817B" w:rsidR="00203BCD" w:rsidRDefault="00203BCD" w:rsidP="00DF2BE8">
      <w:pPr>
        <w:pStyle w:val="a8"/>
      </w:pPr>
      <w:r>
        <w:t>scala&gt; foodNetwork.outDegrees.reduce(max)</w:t>
      </w:r>
    </w:p>
    <w:p w14:paraId="2DA791BA" w14:textId="77777777" w:rsidR="00203BCD" w:rsidRDefault="00203BCD" w:rsidP="00DF2BE8">
      <w:pPr>
        <w:pStyle w:val="a8"/>
      </w:pPr>
      <w:r>
        <w:t>res21: (org.apache.spark.graphx.VertexId, Int) = (908,239)</w:t>
      </w:r>
    </w:p>
    <w:p w14:paraId="108E6B0F" w14:textId="77777777" w:rsidR="00203BCD" w:rsidRDefault="00203BCD" w:rsidP="00DF2BE8">
      <w:pPr>
        <w:pStyle w:val="a8"/>
      </w:pPr>
    </w:p>
    <w:p w14:paraId="09FDB03A" w14:textId="3033227A" w:rsidR="00203BCD" w:rsidRDefault="00203BCD" w:rsidP="00DF2BE8">
      <w:pPr>
        <w:pStyle w:val="a8"/>
      </w:pPr>
      <w:r>
        <w:t>scala&gt; foodNetwork.vertices.filter(_._1 == 908).collect()</w:t>
      </w:r>
    </w:p>
    <w:p w14:paraId="645E524C" w14:textId="77777777" w:rsidR="00203BCD" w:rsidRDefault="00203BCD" w:rsidP="00DF2BE8">
      <w:pPr>
        <w:pStyle w:val="a8"/>
      </w:pPr>
      <w:r>
        <w:t>res22: Array[(org.apache.spark.graphx.VertexId, FNNode)] = Array((908,Ingredient(black_tea,plant derivative)))</w:t>
      </w:r>
    </w:p>
    <w:p w14:paraId="1188146A" w14:textId="77777777" w:rsidR="00203BCD" w:rsidRDefault="00203BCD" w:rsidP="00DF2BE8">
      <w:pPr>
        <w:pStyle w:val="a8"/>
      </w:pPr>
    </w:p>
    <w:p w14:paraId="36026BED" w14:textId="063BB5C9" w:rsidR="00203BCD" w:rsidRDefault="00203BCD" w:rsidP="00DF2BE8">
      <w:pPr>
        <w:pStyle w:val="a8"/>
      </w:pPr>
      <w:r>
        <w:lastRenderedPageBreak/>
        <w:t>scala&gt; foodNetwork.inDegrees.reduce(max)</w:t>
      </w:r>
    </w:p>
    <w:p w14:paraId="15F3336C" w14:textId="77777777" w:rsidR="00203BCD" w:rsidRDefault="00203BCD" w:rsidP="00DF2BE8">
      <w:pPr>
        <w:pStyle w:val="a8"/>
      </w:pPr>
      <w:r>
        <w:t>res23: (org.apache.spark.graphx.VertexId, Int) = (10292,299)</w:t>
      </w:r>
    </w:p>
    <w:p w14:paraId="2E088549" w14:textId="77777777" w:rsidR="00203BCD" w:rsidRDefault="00203BCD" w:rsidP="00DF2BE8">
      <w:pPr>
        <w:pStyle w:val="a8"/>
      </w:pPr>
    </w:p>
    <w:p w14:paraId="17EE0D33" w14:textId="56A4A01B" w:rsidR="00203BCD" w:rsidRDefault="00203BCD" w:rsidP="00DF2BE8">
      <w:pPr>
        <w:pStyle w:val="a8"/>
      </w:pPr>
      <w:r>
        <w:t>scala&gt; foodNetwork.vertices.filter(_._1 == 10292).collect()</w:t>
      </w:r>
    </w:p>
    <w:p w14:paraId="35A2C6C6" w14:textId="5EF5506F" w:rsidR="00203BCD" w:rsidRDefault="00203BCD" w:rsidP="00021BD4">
      <w:pPr>
        <w:pStyle w:val="a8"/>
        <w:rPr>
          <w:rFonts w:hint="eastAsia"/>
        </w:rPr>
      </w:pPr>
      <w:r>
        <w:t>res24: Array[(org.apache.spark.graphx.VertexId, FNNode)] = Array((10292,Compound(1-octanol,111-87-5)))</w:t>
      </w:r>
    </w:p>
    <w:p w14:paraId="7F8F59B7" w14:textId="27A77585" w:rsidR="00021BD4" w:rsidRDefault="00021BD4" w:rsidP="00021BD4">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48</w:t>
      </w:r>
      <w:r w:rsidR="00A004DF">
        <w:fldChar w:fldCharType="end"/>
      </w:r>
    </w:p>
    <w:p w14:paraId="5BFD382E" w14:textId="7D15C523" w:rsidR="0098511B" w:rsidRPr="0098511B" w:rsidRDefault="0098511B" w:rsidP="0098511B">
      <w:pPr>
        <w:ind w:firstLine="420"/>
        <w:rPr>
          <w:rFonts w:hint="eastAsia"/>
        </w:rPr>
      </w:pPr>
      <w:r w:rsidRPr="0098511B">
        <w:rPr>
          <w:rFonts w:hint="eastAsia"/>
        </w:rPr>
        <w:t>前面两个问题的答案就是红茶</w:t>
      </w:r>
      <w:r w:rsidR="00386D6A">
        <w:rPr>
          <w:rFonts w:hint="eastAsia"/>
        </w:rPr>
        <w:t>（</w:t>
      </w:r>
      <w:r w:rsidR="00386D6A">
        <w:t>black_tea</w:t>
      </w:r>
      <w:r w:rsidR="00386D6A">
        <w:rPr>
          <w:rFonts w:hint="eastAsia"/>
        </w:rPr>
        <w:t>）</w:t>
      </w:r>
      <w:r w:rsidRPr="0098511B">
        <w:rPr>
          <w:rFonts w:hint="eastAsia"/>
        </w:rPr>
        <w:t>和化合物</w:t>
      </w:r>
      <w:r w:rsidRPr="0098511B">
        <w:rPr>
          <w:rFonts w:hint="eastAsia"/>
        </w:rPr>
        <w:t>1-</w:t>
      </w:r>
      <w:r w:rsidRPr="0098511B">
        <w:rPr>
          <w:rFonts w:hint="eastAsia"/>
        </w:rPr>
        <w:t>辛醇</w:t>
      </w:r>
      <w:r w:rsidR="00183334">
        <w:rPr>
          <w:rFonts w:hint="eastAsia"/>
        </w:rPr>
        <w:t>（</w:t>
      </w:r>
      <w:r w:rsidR="00183334">
        <w:t>1-octanol</w:t>
      </w:r>
      <w:r w:rsidR="00183334">
        <w:rPr>
          <w:rFonts w:hint="eastAsia"/>
        </w:rPr>
        <w:t>）</w:t>
      </w:r>
      <w:r w:rsidRPr="0098511B">
        <w:rPr>
          <w:rFonts w:hint="eastAsia"/>
        </w:rPr>
        <w:t>。</w:t>
      </w:r>
      <w:r w:rsidR="00386D6A">
        <w:rPr>
          <w:rFonts w:hint="eastAsia"/>
        </w:rPr>
        <w:t>同样，我们可以计算自我网络中的连接度，</w:t>
      </w:r>
      <w:r w:rsidRPr="0098511B">
        <w:rPr>
          <w:rFonts w:hint="eastAsia"/>
        </w:rPr>
        <w:t>让我们看一下网络中的最大和最小度：</w:t>
      </w:r>
    </w:p>
    <w:p w14:paraId="61EB73DC" w14:textId="09DDE25A" w:rsidR="00203BCD" w:rsidRDefault="00203BCD" w:rsidP="00DF2BE8">
      <w:pPr>
        <w:pStyle w:val="a8"/>
      </w:pPr>
      <w:r>
        <w:t>scala&gt; egoNetwork.degrees.reduce(max)</w:t>
      </w:r>
    </w:p>
    <w:p w14:paraId="20C8970A" w14:textId="77777777" w:rsidR="00203BCD" w:rsidRDefault="00203BCD" w:rsidP="00DF2BE8">
      <w:pPr>
        <w:pStyle w:val="a8"/>
      </w:pPr>
      <w:r>
        <w:t>res25: (org.apache.spark.graphx.VertexId, Int) = (1643293729,1084)</w:t>
      </w:r>
    </w:p>
    <w:p w14:paraId="4A57257C" w14:textId="77777777" w:rsidR="00203BCD" w:rsidRDefault="00203BCD" w:rsidP="00DF2BE8">
      <w:pPr>
        <w:pStyle w:val="a8"/>
      </w:pPr>
    </w:p>
    <w:p w14:paraId="0C45F17F" w14:textId="77777777" w:rsidR="00203BCD" w:rsidRDefault="00203BCD" w:rsidP="00DF2BE8">
      <w:pPr>
        <w:pStyle w:val="a8"/>
      </w:pPr>
      <w:r>
        <w:t>scala&gt; :paste</w:t>
      </w:r>
    </w:p>
    <w:p w14:paraId="724E5ABE" w14:textId="77777777" w:rsidR="00203BCD" w:rsidRDefault="00203BCD" w:rsidP="00DF2BE8">
      <w:pPr>
        <w:pStyle w:val="a8"/>
      </w:pPr>
      <w:r>
        <w:t>// Entering paste mode (ctrl-D to finish)</w:t>
      </w:r>
    </w:p>
    <w:p w14:paraId="42FC2169" w14:textId="77777777" w:rsidR="00203BCD" w:rsidRDefault="00203BCD" w:rsidP="00DF2BE8">
      <w:pPr>
        <w:pStyle w:val="a8"/>
      </w:pPr>
    </w:p>
    <w:p w14:paraId="5D9A92AF" w14:textId="77777777" w:rsidR="00203BCD" w:rsidRDefault="00203BCD" w:rsidP="00DF2BE8">
      <w:pPr>
        <w:pStyle w:val="a8"/>
      </w:pPr>
      <w:r>
        <w:t>def min(a: (VertexId, Int), b: (VertexId, Int)): (VertexId, Int) = {</w:t>
      </w:r>
    </w:p>
    <w:p w14:paraId="0DFA1FBD" w14:textId="77777777" w:rsidR="00203BCD" w:rsidRDefault="00203BCD" w:rsidP="00DF2BE8">
      <w:pPr>
        <w:pStyle w:val="a8"/>
      </w:pPr>
      <w:r>
        <w:t xml:space="preserve">    if (a._2 &lt; b._2) a else b</w:t>
      </w:r>
    </w:p>
    <w:p w14:paraId="4FA0592B" w14:textId="77777777" w:rsidR="00203BCD" w:rsidRDefault="00203BCD" w:rsidP="00DF2BE8">
      <w:pPr>
        <w:pStyle w:val="a8"/>
      </w:pPr>
      <w:r>
        <w:t xml:space="preserve">  }</w:t>
      </w:r>
    </w:p>
    <w:p w14:paraId="5589B9B6" w14:textId="77777777" w:rsidR="00203BCD" w:rsidRDefault="00203BCD" w:rsidP="00DF2BE8">
      <w:pPr>
        <w:pStyle w:val="a8"/>
      </w:pPr>
    </w:p>
    <w:p w14:paraId="1FA654F5" w14:textId="77777777" w:rsidR="00203BCD" w:rsidRDefault="00203BCD" w:rsidP="00DF2BE8">
      <w:pPr>
        <w:pStyle w:val="a8"/>
      </w:pPr>
      <w:r>
        <w:t>// Exiting paste mode, now interpreting.</w:t>
      </w:r>
    </w:p>
    <w:p w14:paraId="4B160CAD" w14:textId="77777777" w:rsidR="00203BCD" w:rsidRDefault="00203BCD" w:rsidP="00DF2BE8">
      <w:pPr>
        <w:pStyle w:val="a8"/>
      </w:pPr>
    </w:p>
    <w:p w14:paraId="27F1223D" w14:textId="77777777" w:rsidR="00203BCD" w:rsidRDefault="00203BCD" w:rsidP="00DF2BE8">
      <w:pPr>
        <w:pStyle w:val="a8"/>
      </w:pPr>
      <w:r>
        <w:t>min: (a: (org.apache.spark.graphx.VertexId, Int), b: (org.apache.spark.graphx.VertexId, Int))(org.apache.spark.graphx.VertexId, Int)</w:t>
      </w:r>
    </w:p>
    <w:p w14:paraId="68BB4C62" w14:textId="77777777" w:rsidR="00203BCD" w:rsidRDefault="00203BCD" w:rsidP="00DF2BE8">
      <w:pPr>
        <w:pStyle w:val="a8"/>
      </w:pPr>
    </w:p>
    <w:p w14:paraId="746E3DB7" w14:textId="77777777" w:rsidR="00203BCD" w:rsidRDefault="00203BCD" w:rsidP="00DF2BE8">
      <w:pPr>
        <w:pStyle w:val="a8"/>
      </w:pPr>
      <w:r>
        <w:t>scala&gt; egoNetwork.degrees.reduce(min)</w:t>
      </w:r>
    </w:p>
    <w:p w14:paraId="47616452" w14:textId="4A8E5631" w:rsidR="00203BCD" w:rsidRDefault="00203BCD" w:rsidP="00021BD4">
      <w:pPr>
        <w:pStyle w:val="a8"/>
        <w:rPr>
          <w:rFonts w:hint="eastAsia"/>
        </w:rPr>
      </w:pPr>
      <w:r>
        <w:t>res26: (org.apache.spark.graphx.VertexId, Int) = (687907923,1)</w:t>
      </w:r>
    </w:p>
    <w:p w14:paraId="518D61ED" w14:textId="0E7BA68E" w:rsidR="00021BD4" w:rsidRDefault="00021BD4" w:rsidP="00021BD4">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49</w:t>
      </w:r>
      <w:r w:rsidR="00A004DF">
        <w:fldChar w:fldCharType="end"/>
      </w:r>
    </w:p>
    <w:p w14:paraId="7C3E094F" w14:textId="65C603D7" w:rsidR="00D62DDC" w:rsidRPr="00D62DDC" w:rsidRDefault="002F1530" w:rsidP="00D62DDC">
      <w:pPr>
        <w:ind w:firstLine="420"/>
        <w:rPr>
          <w:rFonts w:hint="eastAsia"/>
        </w:rPr>
      </w:pPr>
      <w:r>
        <w:rPr>
          <w:rFonts w:hint="eastAsia"/>
        </w:rPr>
        <w:t>假设我们现在要获得度的直方图数据，然后</w:t>
      </w:r>
      <w:r w:rsidR="00D62DDC" w:rsidRPr="00D62DDC">
        <w:rPr>
          <w:rFonts w:hint="eastAsia"/>
        </w:rPr>
        <w:t>我们可以编写以下代码来做到这一点：</w:t>
      </w:r>
    </w:p>
    <w:p w14:paraId="7E52803E" w14:textId="7ED9F347" w:rsidR="00203BCD" w:rsidRDefault="00BD176C" w:rsidP="007879AD">
      <w:pPr>
        <w:pStyle w:val="a8"/>
      </w:pPr>
      <w:r>
        <w:t xml:space="preserve">scala&gt; </w:t>
      </w:r>
      <w:r w:rsidR="00203BCD">
        <w:t>egoNetwork.degrees.map(t =&gt; (t._2, t._1)).groupByKey.map(t =&gt; (t._1, t._2.size)).sortBy(_._1).collect()</w:t>
      </w:r>
    </w:p>
    <w:p w14:paraId="0D135E19" w14:textId="3E0EBE4A" w:rsidR="006B2BC1" w:rsidRDefault="00203BCD" w:rsidP="007879AD">
      <w:pPr>
        <w:pStyle w:val="a8"/>
        <w:rPr>
          <w:rFonts w:hint="eastAsia"/>
        </w:rPr>
      </w:pPr>
      <w:r>
        <w:t>res27: Array[(Int, Int)] = Array((1,15), (2,19), (3,12), (4,17), (5,11), (6,19), (7,14), (8,9), (9,8), (10,10), (11,1), (12,9), (13,6), (14,7), (15,8), (16,6), (17,5), (18,5), (19,7), (20,6), (21,8), (22,5), (23,8), (24,1), (25,2), (26,5), (27,8), (28,4), (29,6), (30,7), (31,5), (32,10), (33,6), (34,10), (35,5), (36,9), (37,7), (38,8), (39,5), (40,4), (41,3), (42,1), (43,3), (44,5), (45,7), (46,6), (47,3), (48,6), (49,1), (50,9), (51,5), (52,8), (53,8), (54,4), (55,2), (56,5), (57,7), (58,4), (59,8), (60,9), (61,12), (62,5), (63,15), (64,5), (65,7), (66,6), (67,9), (68,4), (69,5), (70,4), (71,7), (72,9), (73,10), (74,2), (75,6), (76,7), (77,10), (78,7), (79,9), (80,5), (81,3), (82,4), (83,7), (84,7), (85,4), (86,6), (87,6), (88,10), (89,4), (90,6), (91,3), (92,4), (93,7), (94,4), (95,6)...</w:t>
      </w:r>
    </w:p>
    <w:p w14:paraId="122D4C88" w14:textId="711EFAF4" w:rsidR="00021BD4" w:rsidRPr="00021BD4" w:rsidRDefault="00021BD4" w:rsidP="00021BD4">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50</w:t>
      </w:r>
      <w:r w:rsidR="00A004DF">
        <w:fldChar w:fldCharType="end"/>
      </w:r>
    </w:p>
    <w:p w14:paraId="55BE41CF" w14:textId="3E8A1914" w:rsidR="005835F6" w:rsidRPr="005835F6" w:rsidRDefault="005835F6" w:rsidP="009C0E35">
      <w:pPr>
        <w:pStyle w:val="Heading2"/>
      </w:pPr>
      <w:r w:rsidRPr="005835F6">
        <w:t>图运算符</w:t>
      </w:r>
    </w:p>
    <w:p w14:paraId="2C1CCE17" w14:textId="681B153B" w:rsidR="00E03BB0" w:rsidRDefault="00E03BB0" w:rsidP="005835F6">
      <w:pPr>
        <w:ind w:firstLine="420"/>
        <w:rPr>
          <w:rFonts w:hint="eastAsia"/>
        </w:rPr>
      </w:pPr>
      <w:r>
        <w:rPr>
          <w:rFonts w:hint="eastAsia"/>
        </w:rPr>
        <w:t>GraphX</w:t>
      </w:r>
      <w:r>
        <w:rPr>
          <w:rFonts w:hint="eastAsia"/>
        </w:rPr>
        <w:t>将图计算和数据计算集成到一个系统中，数据不仅可以被当作图来进行操作，同样也可以被当作表进行操作。它支持大量图计算的基本操作，如</w:t>
      </w:r>
      <w:r>
        <w:rPr>
          <w:rFonts w:hint="eastAsia"/>
        </w:rPr>
        <w:t>subgraph()</w:t>
      </w:r>
      <w:r>
        <w:rPr>
          <w:rFonts w:hint="eastAsia"/>
        </w:rPr>
        <w:t>、</w:t>
      </w:r>
      <w:r>
        <w:rPr>
          <w:rFonts w:hint="eastAsia"/>
        </w:rPr>
        <w:t>mapReduceTriplets()</w:t>
      </w:r>
      <w:r>
        <w:rPr>
          <w:rFonts w:hint="eastAsia"/>
        </w:rPr>
        <w:t>等操作，也支持数据并行计算的基本操作，如</w:t>
      </w:r>
      <w:r>
        <w:rPr>
          <w:rFonts w:hint="eastAsia"/>
        </w:rPr>
        <w:t>map()</w:t>
      </w:r>
      <w:r>
        <w:rPr>
          <w:rFonts w:hint="eastAsia"/>
        </w:rPr>
        <w:t>、</w:t>
      </w:r>
      <w:r>
        <w:rPr>
          <w:rFonts w:hint="eastAsia"/>
        </w:rPr>
        <w:t>reduce()</w:t>
      </w:r>
      <w:r>
        <w:rPr>
          <w:rFonts w:hint="eastAsia"/>
        </w:rPr>
        <w:t>、</w:t>
      </w:r>
      <w:r>
        <w:rPr>
          <w:rFonts w:hint="eastAsia"/>
        </w:rPr>
        <w:t>filter()</w:t>
      </w:r>
      <w:r>
        <w:rPr>
          <w:rFonts w:hint="eastAsia"/>
        </w:rPr>
        <w:t>、</w:t>
      </w:r>
      <w:r>
        <w:rPr>
          <w:rFonts w:hint="eastAsia"/>
        </w:rPr>
        <w:t>join()</w:t>
      </w:r>
      <w:r>
        <w:rPr>
          <w:rFonts w:hint="eastAsia"/>
        </w:rPr>
        <w:t>等。通过对上述这些操作的组合，</w:t>
      </w:r>
      <w:r>
        <w:rPr>
          <w:rFonts w:hint="eastAsia"/>
        </w:rPr>
        <w:t>GraphX</w:t>
      </w:r>
      <w:r>
        <w:rPr>
          <w:rFonts w:hint="eastAsia"/>
        </w:rPr>
        <w:t>可以实现一些通用图计算的数据模型，如</w:t>
      </w:r>
      <w:r>
        <w:rPr>
          <w:rFonts w:hint="eastAsia"/>
        </w:rPr>
        <w:t>Pregel</w:t>
      </w:r>
      <w:r>
        <w:rPr>
          <w:rFonts w:hint="eastAsia"/>
        </w:rPr>
        <w:t>等。经过优化，</w:t>
      </w:r>
      <w:r>
        <w:rPr>
          <w:rFonts w:hint="eastAsia"/>
        </w:rPr>
        <w:t>GraphX</w:t>
      </w:r>
      <w:r>
        <w:rPr>
          <w:rFonts w:hint="eastAsia"/>
        </w:rPr>
        <w:t>在保持数据操作灵活性的同时，可以达到或接近专用图处理框架的</w:t>
      </w:r>
      <w:r>
        <w:rPr>
          <w:rFonts w:hint="eastAsia"/>
        </w:rPr>
        <w:lastRenderedPageBreak/>
        <w:t>性能。</w:t>
      </w:r>
      <w:r w:rsidRPr="00EB41A6">
        <w:rPr>
          <w:rFonts w:hint="eastAsia"/>
        </w:rPr>
        <w:t>GraphX</w:t>
      </w:r>
      <w:r w:rsidRPr="00EB41A6">
        <w:rPr>
          <w:rFonts w:hint="eastAsia"/>
        </w:rPr>
        <w:t>项目的目标是通过一个可组合的</w:t>
      </w:r>
      <w:r w:rsidRPr="00EB41A6">
        <w:rPr>
          <w:rFonts w:hint="eastAsia"/>
        </w:rPr>
        <w:t>API</w:t>
      </w:r>
      <w:r w:rsidRPr="00EB41A6">
        <w:rPr>
          <w:rFonts w:hint="eastAsia"/>
        </w:rPr>
        <w:t>在一个系统中</w:t>
      </w:r>
      <w:r>
        <w:rPr>
          <w:rFonts w:hint="eastAsia"/>
        </w:rPr>
        <w:t>进行统一图</w:t>
      </w:r>
      <w:r w:rsidRPr="00EB41A6">
        <w:rPr>
          <w:rFonts w:hint="eastAsia"/>
        </w:rPr>
        <w:t>并行和数据并行计算。</w:t>
      </w:r>
      <w:r w:rsidRPr="00EB41A6">
        <w:rPr>
          <w:rFonts w:hint="eastAsia"/>
        </w:rPr>
        <w:t>GraphX</w:t>
      </w:r>
      <w:r>
        <w:rPr>
          <w:rFonts w:hint="eastAsia"/>
        </w:rPr>
        <w:t xml:space="preserve"> </w:t>
      </w:r>
      <w:r>
        <w:rPr>
          <w:rFonts w:hint="eastAsia"/>
        </w:rPr>
        <w:t>使用户能够以图与</w:t>
      </w:r>
      <w:r w:rsidRPr="00EB41A6">
        <w:rPr>
          <w:rFonts w:hint="eastAsia"/>
        </w:rPr>
        <w:t>集合的形式查看数据，而无需移动或重复数据。</w:t>
      </w:r>
      <w:r>
        <w:rPr>
          <w:rFonts w:hint="eastAsia"/>
        </w:rPr>
        <w:t>通过结合图</w:t>
      </w:r>
      <w:r w:rsidRPr="00EB41A6">
        <w:rPr>
          <w:rFonts w:hint="eastAsia"/>
        </w:rPr>
        <w:t>并行系统的最新</w:t>
      </w:r>
      <w:r>
        <w:rPr>
          <w:rFonts w:hint="eastAsia"/>
        </w:rPr>
        <w:t>计算</w:t>
      </w:r>
      <w:r w:rsidRPr="00EB41A6">
        <w:rPr>
          <w:rFonts w:hint="eastAsia"/>
        </w:rPr>
        <w:t>，</w:t>
      </w:r>
      <w:r w:rsidRPr="00EB41A6">
        <w:rPr>
          <w:rFonts w:hint="eastAsia"/>
        </w:rPr>
        <w:t>GraphX</w:t>
      </w:r>
      <w:r>
        <w:rPr>
          <w:rFonts w:hint="eastAsia"/>
        </w:rPr>
        <w:t>能够优化图</w:t>
      </w:r>
      <w:r w:rsidRPr="00EB41A6">
        <w:rPr>
          <w:rFonts w:hint="eastAsia"/>
        </w:rPr>
        <w:t>操作的执行。</w:t>
      </w:r>
    </w:p>
    <w:p w14:paraId="0098A779" w14:textId="5FACDC6C" w:rsidR="00A9194B" w:rsidRDefault="005835F6" w:rsidP="005835F6">
      <w:pPr>
        <w:ind w:firstLine="420"/>
      </w:pPr>
      <w:r w:rsidRPr="005835F6">
        <w:t>正如</w:t>
      </w:r>
      <w:r w:rsidRPr="005835F6">
        <w:t>RDD</w:t>
      </w:r>
      <w:r w:rsidR="004A4E5A">
        <w:t>具有基本操作</w:t>
      </w:r>
      <w:r w:rsidR="00660ED1">
        <w:t>map</w:t>
      </w:r>
      <w:r w:rsidR="00E57831">
        <w:rPr>
          <w:rFonts w:hint="eastAsia"/>
        </w:rPr>
        <w:t>()</w:t>
      </w:r>
      <w:r w:rsidR="00660ED1">
        <w:t>、</w:t>
      </w:r>
      <w:r w:rsidRPr="005835F6">
        <w:t>filter</w:t>
      </w:r>
      <w:r w:rsidR="00E57831">
        <w:rPr>
          <w:rFonts w:hint="eastAsia"/>
        </w:rPr>
        <w:t>()</w:t>
      </w:r>
      <w:r w:rsidRPr="005835F6">
        <w:t>和</w:t>
      </w:r>
      <w:r w:rsidRPr="005835F6">
        <w:t>reduceByKey</w:t>
      </w:r>
      <w:r w:rsidR="00E57831">
        <w:t>()</w:t>
      </w:r>
      <w:r w:rsidR="00A84C92">
        <w:t>，属性图</w:t>
      </w:r>
      <w:r w:rsidR="00A84C92">
        <w:rPr>
          <w:rFonts w:hint="eastAsia"/>
        </w:rPr>
        <w:t>也</w:t>
      </w:r>
      <w:r w:rsidR="004A4E5A">
        <w:t>具有</w:t>
      </w:r>
      <w:r w:rsidR="00A84C92">
        <w:t>基本操作</w:t>
      </w:r>
      <w:r w:rsidR="00A84C92" w:rsidRPr="005835F6">
        <w:t>集合</w:t>
      </w:r>
      <w:r w:rsidR="00A84C92">
        <w:rPr>
          <w:rFonts w:hint="eastAsia"/>
        </w:rPr>
        <w:t>，可以</w:t>
      </w:r>
      <w:r w:rsidR="004A4E5A">
        <w:t>使用用户定义函数</w:t>
      </w:r>
      <w:r w:rsidR="00396784">
        <w:rPr>
          <w:rFonts w:hint="eastAsia"/>
        </w:rPr>
        <w:t>，</w:t>
      </w:r>
      <w:r w:rsidR="004A4E5A">
        <w:t>并生成具有转换的属性和结构的新图</w:t>
      </w:r>
      <w:r w:rsidR="00876F17">
        <w:t>。</w:t>
      </w:r>
      <w:r w:rsidRPr="005835F6">
        <w:t>在</w:t>
      </w:r>
      <w:r w:rsidRPr="005835F6">
        <w:t>Graph</w:t>
      </w:r>
      <w:r w:rsidRPr="005835F6">
        <w:t>中定义了具有优化实现的核心运算符，并且在</w:t>
      </w:r>
      <w:r w:rsidRPr="005835F6">
        <w:t>GraphOps</w:t>
      </w:r>
      <w:r w:rsidR="001F512F">
        <w:rPr>
          <w:rFonts w:hint="eastAsia"/>
        </w:rPr>
        <w:t>类</w:t>
      </w:r>
      <w:r w:rsidR="00551D45">
        <w:t>中定义了表示为核心运算符组合的</w:t>
      </w:r>
      <w:r w:rsidR="00551D45">
        <w:rPr>
          <w:rFonts w:hint="eastAsia"/>
        </w:rPr>
        <w:t>便利</w:t>
      </w:r>
      <w:r w:rsidRPr="005835F6">
        <w:t>运算符</w:t>
      </w:r>
      <w:r w:rsidR="00A9194B">
        <w:t>，</w:t>
      </w:r>
      <w:r w:rsidR="00A9194B">
        <w:rPr>
          <w:rFonts w:hint="eastAsia"/>
        </w:rPr>
        <w:t>所以</w:t>
      </w:r>
      <w:r w:rsidR="00D8281A" w:rsidRPr="00D8281A">
        <w:rPr>
          <w:rFonts w:hint="eastAsia"/>
        </w:rPr>
        <w:t>图的常用算法是集中抽象到</w:t>
      </w:r>
      <w:r w:rsidR="00D8281A" w:rsidRPr="00D8281A">
        <w:rPr>
          <w:rFonts w:hint="eastAsia"/>
        </w:rPr>
        <w:t>GraphOps</w:t>
      </w:r>
      <w:r w:rsidR="00D8281A" w:rsidRPr="00D8281A">
        <w:rPr>
          <w:rFonts w:hint="eastAsia"/>
        </w:rPr>
        <w:t>这个类中，在</w:t>
      </w:r>
      <w:r w:rsidR="00D8281A" w:rsidRPr="00D8281A">
        <w:rPr>
          <w:rFonts w:hint="eastAsia"/>
        </w:rPr>
        <w:t>Graph</w:t>
      </w:r>
      <w:r w:rsidR="00D8281A" w:rsidRPr="00D8281A">
        <w:rPr>
          <w:rFonts w:hint="eastAsia"/>
        </w:rPr>
        <w:t>里作了隐式转换，将</w:t>
      </w:r>
      <w:r w:rsidR="00D8281A" w:rsidRPr="00D8281A">
        <w:rPr>
          <w:rFonts w:hint="eastAsia"/>
        </w:rPr>
        <w:t>Graph</w:t>
      </w:r>
      <w:r w:rsidR="00D8281A" w:rsidRPr="00D8281A">
        <w:rPr>
          <w:rFonts w:hint="eastAsia"/>
        </w:rPr>
        <w:t>转换为</w:t>
      </w:r>
      <w:r w:rsidR="00D8281A" w:rsidRPr="00D8281A">
        <w:rPr>
          <w:rFonts w:hint="eastAsia"/>
        </w:rPr>
        <w:t>GraphOps</w:t>
      </w:r>
      <w:r w:rsidR="00A9194B">
        <w:t>：</w:t>
      </w:r>
    </w:p>
    <w:p w14:paraId="7CBC195B" w14:textId="77777777" w:rsidR="00A9194B" w:rsidRDefault="00A9194B" w:rsidP="00A9194B">
      <w:pPr>
        <w:pStyle w:val="a8"/>
      </w:pPr>
      <w:r>
        <w:t>implicit def graphToGraphOps[VD: ClassTag, ED: ClassTag]</w:t>
      </w:r>
    </w:p>
    <w:p w14:paraId="61477530" w14:textId="5725C153" w:rsidR="00A9194B" w:rsidRDefault="00A9194B" w:rsidP="00A9194B">
      <w:pPr>
        <w:pStyle w:val="a8"/>
      </w:pPr>
      <w:r>
        <w:t xml:space="preserve">      (g: Graph[VD, ED]): GraphOps[VD, ED] = g.ops</w:t>
      </w:r>
    </w:p>
    <w:p w14:paraId="5E76845D" w14:textId="2FFBAAE4" w:rsidR="00A9194B" w:rsidRPr="00A9194B" w:rsidRDefault="00D8001E" w:rsidP="00D8001E">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51</w:t>
      </w:r>
      <w:r w:rsidR="00A004DF">
        <w:fldChar w:fldCharType="end"/>
      </w:r>
    </w:p>
    <w:p w14:paraId="7EEF9715" w14:textId="7DC49EAD" w:rsidR="005835F6" w:rsidRPr="005835F6" w:rsidRDefault="00D8001E" w:rsidP="005835F6">
      <w:pPr>
        <w:ind w:firstLine="420"/>
      </w:pPr>
      <w:r>
        <w:rPr>
          <w:rFonts w:hint="eastAsia"/>
        </w:rPr>
        <w:t>然后就可以通过</w:t>
      </w:r>
      <w:r>
        <w:rPr>
          <w:rFonts w:hint="eastAsia"/>
        </w:rPr>
        <w:t>Graph</w:t>
      </w:r>
      <w:r>
        <w:rPr>
          <w:rFonts w:hint="eastAsia"/>
        </w:rPr>
        <w:t>对象调用</w:t>
      </w:r>
      <w:r w:rsidRPr="005835F6">
        <w:t>GraphOps</w:t>
      </w:r>
      <w:r w:rsidR="00852344">
        <w:rPr>
          <w:rFonts w:hint="eastAsia"/>
        </w:rPr>
        <w:t>类</w:t>
      </w:r>
      <w:r>
        <w:rPr>
          <w:rFonts w:hint="eastAsia"/>
        </w:rPr>
        <w:t>中的方法，</w:t>
      </w:r>
      <w:r w:rsidR="007B4222">
        <w:t>例如</w:t>
      </w:r>
      <w:r w:rsidR="005835F6" w:rsidRPr="005835F6">
        <w:t>可以通过以下方法计算每个</w:t>
      </w:r>
      <w:r w:rsidR="00AB3D0D">
        <w:t>点</w:t>
      </w:r>
      <w:r w:rsidR="005835F6" w:rsidRPr="005835F6">
        <w:t>的度数</w:t>
      </w:r>
      <w:r w:rsidR="00C17387">
        <w:rPr>
          <w:rFonts w:hint="eastAsia"/>
        </w:rPr>
        <w:t>，</w:t>
      </w:r>
      <w:r w:rsidR="00C17387">
        <w:t>inDegrees</w:t>
      </w:r>
      <w:r w:rsidR="00C17387">
        <w:rPr>
          <w:rFonts w:hint="eastAsia"/>
        </w:rPr>
        <w:t>()</w:t>
      </w:r>
      <w:r w:rsidR="00C17387">
        <w:rPr>
          <w:rFonts w:hint="eastAsia"/>
        </w:rPr>
        <w:t>是在</w:t>
      </w:r>
      <w:r w:rsidR="005835F6" w:rsidRPr="005835F6">
        <w:t>GraphOps</w:t>
      </w:r>
      <w:r w:rsidR="00852344">
        <w:rPr>
          <w:rFonts w:hint="eastAsia"/>
        </w:rPr>
        <w:t>类</w:t>
      </w:r>
      <w:r w:rsidR="00C17387">
        <w:rPr>
          <w:rFonts w:hint="eastAsia"/>
        </w:rPr>
        <w:t>中</w:t>
      </w:r>
      <w:r w:rsidR="00C17387">
        <w:t>定义</w:t>
      </w:r>
      <w:r w:rsidR="003D2CA6">
        <w:t>。</w:t>
      </w:r>
    </w:p>
    <w:p w14:paraId="05C7E611" w14:textId="2FD8CF9C" w:rsidR="009C0E35" w:rsidRDefault="009C0E35" w:rsidP="009C0E35">
      <w:pPr>
        <w:pStyle w:val="a8"/>
      </w:pPr>
      <w:r>
        <w:t>val</w:t>
      </w:r>
      <w:r w:rsidR="0007170C">
        <w:t xml:space="preserve"> </w:t>
      </w:r>
      <w:r>
        <w:t>graph:</w:t>
      </w:r>
      <w:r w:rsidR="0007170C">
        <w:t xml:space="preserve"> </w:t>
      </w:r>
      <w:r>
        <w:t>Graph[(String,</w:t>
      </w:r>
      <w:r w:rsidR="0007170C">
        <w:t xml:space="preserve"> </w:t>
      </w:r>
      <w:r>
        <w:t>String),</w:t>
      </w:r>
      <w:r w:rsidR="0007170C">
        <w:t xml:space="preserve"> </w:t>
      </w:r>
      <w:r>
        <w:t>String]</w:t>
      </w:r>
    </w:p>
    <w:p w14:paraId="60D1C303" w14:textId="7343E3F3" w:rsidR="009C0E35" w:rsidRDefault="009C0E35" w:rsidP="009C0E35">
      <w:pPr>
        <w:pStyle w:val="a8"/>
      </w:pPr>
      <w:r>
        <w:t>//</w:t>
      </w:r>
      <w:r w:rsidR="0007170C">
        <w:t xml:space="preserve"> </w:t>
      </w:r>
      <w:r>
        <w:t>Use</w:t>
      </w:r>
      <w:r w:rsidR="0007170C">
        <w:t xml:space="preserve"> </w:t>
      </w:r>
      <w:r>
        <w:t>the</w:t>
      </w:r>
      <w:r w:rsidR="0007170C">
        <w:t xml:space="preserve"> </w:t>
      </w:r>
      <w:r>
        <w:t>implicit</w:t>
      </w:r>
      <w:r w:rsidR="0007170C">
        <w:t xml:space="preserve"> </w:t>
      </w:r>
      <w:r>
        <w:t>GraphOps.inDegrees</w:t>
      </w:r>
      <w:r w:rsidR="0007170C">
        <w:t xml:space="preserve"> </w:t>
      </w:r>
      <w:r>
        <w:t>operator</w:t>
      </w:r>
    </w:p>
    <w:p w14:paraId="46ED9385" w14:textId="0AA2AD7F" w:rsidR="009C0E35" w:rsidRDefault="009C0E35" w:rsidP="009C0E35">
      <w:pPr>
        <w:pStyle w:val="a8"/>
      </w:pPr>
      <w:r>
        <w:t>val</w:t>
      </w:r>
      <w:r w:rsidR="0007170C">
        <w:t xml:space="preserve"> </w:t>
      </w:r>
      <w:r>
        <w:t>inDegrees:</w:t>
      </w:r>
      <w:r w:rsidR="0007170C">
        <w:t xml:space="preserve"> </w:t>
      </w:r>
      <w:r>
        <w:t>VertexRDD[Int]</w:t>
      </w:r>
      <w:r w:rsidR="0007170C">
        <w:t xml:space="preserve"> </w:t>
      </w:r>
      <w:r>
        <w:t>=</w:t>
      </w:r>
      <w:r w:rsidR="0007170C">
        <w:t xml:space="preserve"> </w:t>
      </w:r>
      <w:r>
        <w:t>graph.inDegrees</w:t>
      </w:r>
    </w:p>
    <w:p w14:paraId="5C99E681" w14:textId="22E4DCD2" w:rsidR="00441E73" w:rsidRPr="00441E73" w:rsidRDefault="00441E73" w:rsidP="00441E73">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52</w:t>
      </w:r>
      <w:r w:rsidR="00A004DF">
        <w:fldChar w:fldCharType="end"/>
      </w:r>
    </w:p>
    <w:p w14:paraId="5A16B6F5" w14:textId="0EDDEF07" w:rsidR="005835F6" w:rsidRDefault="00852344" w:rsidP="005835F6">
      <w:pPr>
        <w:ind w:firstLine="420"/>
      </w:pPr>
      <w:r>
        <w:t>区分核心图</w:t>
      </w:r>
      <w:r w:rsidR="005835F6" w:rsidRPr="005835F6">
        <w:t>操作和</w:t>
      </w:r>
      <w:r w:rsidR="005835F6" w:rsidRPr="005835F6">
        <w:t>GraphOps</w:t>
      </w:r>
      <w:r w:rsidR="00470098">
        <w:rPr>
          <w:rFonts w:hint="eastAsia"/>
        </w:rPr>
        <w:t>类</w:t>
      </w:r>
      <w:r w:rsidR="00882D29">
        <w:t>的原因是能够在将来支持不同的图</w:t>
      </w:r>
      <w:r w:rsidR="005835F6" w:rsidRPr="005835F6">
        <w:t>表示</w:t>
      </w:r>
      <w:r w:rsidR="00882D29">
        <w:t>，每个图</w:t>
      </w:r>
      <w:r w:rsidR="005835F6" w:rsidRPr="005835F6">
        <w:t>表示必须提供核心操作的实现，</w:t>
      </w:r>
      <w:r w:rsidR="00470098">
        <w:rPr>
          <w:rFonts w:hint="eastAsia"/>
        </w:rPr>
        <w:t>并且重用</w:t>
      </w:r>
      <w:r w:rsidR="005835F6" w:rsidRPr="005835F6">
        <w:t>GraphOps</w:t>
      </w:r>
      <w:r w:rsidR="00470098">
        <w:rPr>
          <w:rFonts w:hint="eastAsia"/>
        </w:rPr>
        <w:t>类中</w:t>
      </w:r>
      <w:r w:rsidR="00470098">
        <w:t>定义的许多有用</w:t>
      </w:r>
      <w:r w:rsidR="005835F6" w:rsidRPr="005835F6">
        <w:t>操作。以下是在</w:t>
      </w:r>
      <w:r w:rsidR="005835F6" w:rsidRPr="005835F6">
        <w:t>Graph</w:t>
      </w:r>
      <w:r w:rsidR="005835F6" w:rsidRPr="005835F6">
        <w:t>和</w:t>
      </w:r>
      <w:r w:rsidR="005835F6" w:rsidRPr="005835F6">
        <w:t>GraphOps</w:t>
      </w:r>
      <w:r w:rsidR="00781770">
        <w:rPr>
          <w:rFonts w:hint="eastAsia"/>
        </w:rPr>
        <w:t>中</w:t>
      </w:r>
      <w:r w:rsidR="00C25D67">
        <w:t>定义</w:t>
      </w:r>
      <w:r w:rsidR="00781770">
        <w:rPr>
          <w:rFonts w:hint="eastAsia"/>
        </w:rPr>
        <w:t>函数</w:t>
      </w:r>
      <w:r w:rsidR="00C25D67">
        <w:rPr>
          <w:rFonts w:hint="eastAsia"/>
        </w:rPr>
        <w:t>的</w:t>
      </w:r>
      <w:r w:rsidR="00C25D67">
        <w:t>快速汇总，但为简单起见</w:t>
      </w:r>
      <w:r w:rsidR="00C25D67">
        <w:rPr>
          <w:rFonts w:hint="eastAsia"/>
        </w:rPr>
        <w:t>统一</w:t>
      </w:r>
      <w:r w:rsidR="005835F6" w:rsidRPr="005835F6">
        <w:t>作为</w:t>
      </w:r>
      <w:r w:rsidR="005835F6" w:rsidRPr="005835F6">
        <w:t>Graph</w:t>
      </w:r>
      <w:r w:rsidR="005835F6" w:rsidRPr="005835F6">
        <w:t>的成员呈现</w:t>
      </w:r>
      <w:r w:rsidR="00876F17">
        <w:t>。</w:t>
      </w:r>
      <w:r w:rsidR="005835F6" w:rsidRPr="005835F6">
        <w:t>请注意，已</w:t>
      </w:r>
      <w:r w:rsidR="00C25D67">
        <w:t>经简化了一些功能签名，例如删除了默认参数和类型约束，并且已经删除了一些更高级的</w:t>
      </w:r>
      <w:r w:rsidR="00C25D67">
        <w:rPr>
          <w:rFonts w:hint="eastAsia"/>
        </w:rPr>
        <w:t>函数</w:t>
      </w:r>
      <w:r w:rsidR="005835F6" w:rsidRPr="005835F6">
        <w:t>，因此请参阅</w:t>
      </w:r>
      <w:r w:rsidR="005835F6" w:rsidRPr="005835F6">
        <w:t>API</w:t>
      </w:r>
      <w:r w:rsidR="005835F6" w:rsidRPr="005835F6">
        <w:t>文档以获取正式的操作列表。</w:t>
      </w:r>
    </w:p>
    <w:p w14:paraId="0BFAE62A" w14:textId="7327963D" w:rsidR="00660ED1" w:rsidRDefault="00C25D67" w:rsidP="00116BE5">
      <w:pPr>
        <w:pStyle w:val="a7"/>
      </w:pPr>
      <w:r>
        <w:rPr>
          <w:rFonts w:hint="eastAsia"/>
        </w:rPr>
        <w:t>关于</w:t>
      </w:r>
      <w:r w:rsidR="00660ED1">
        <w:rPr>
          <w:rFonts w:hint="eastAsia"/>
        </w:rPr>
        <w:t>图的信息</w:t>
      </w:r>
    </w:p>
    <w:p w14:paraId="58CA9D0C" w14:textId="430CDC0D" w:rsidR="00397E2C" w:rsidRDefault="00397E2C" w:rsidP="00116BE5">
      <w:pPr>
        <w:pStyle w:val="a5"/>
        <w:ind w:firstLine="420"/>
      </w:pPr>
      <w:r>
        <w:t>val</w:t>
      </w:r>
      <w:r w:rsidR="0007170C">
        <w:t xml:space="preserve"> </w:t>
      </w:r>
      <w:r>
        <w:t>numEdges:</w:t>
      </w:r>
      <w:r w:rsidR="0007170C">
        <w:t xml:space="preserve"> </w:t>
      </w:r>
      <w:r>
        <w:t>Long</w:t>
      </w:r>
    </w:p>
    <w:p w14:paraId="6FF7ADFF" w14:textId="60552746" w:rsidR="00397E2C" w:rsidRDefault="00397E2C" w:rsidP="00116BE5">
      <w:pPr>
        <w:pStyle w:val="a5"/>
        <w:ind w:firstLine="420"/>
      </w:pPr>
      <w:r>
        <w:t>val</w:t>
      </w:r>
      <w:r w:rsidR="0007170C">
        <w:t xml:space="preserve"> </w:t>
      </w:r>
      <w:r>
        <w:t>numVertices:</w:t>
      </w:r>
      <w:r w:rsidR="0007170C">
        <w:t xml:space="preserve"> </w:t>
      </w:r>
      <w:r>
        <w:t>Long</w:t>
      </w:r>
    </w:p>
    <w:p w14:paraId="0BDB0B46" w14:textId="5D8D1372" w:rsidR="00397E2C" w:rsidRDefault="00397E2C" w:rsidP="00116BE5">
      <w:pPr>
        <w:pStyle w:val="a5"/>
        <w:ind w:firstLine="420"/>
      </w:pPr>
      <w:r>
        <w:t>val</w:t>
      </w:r>
      <w:r w:rsidR="0007170C">
        <w:t xml:space="preserve"> </w:t>
      </w:r>
      <w:r>
        <w:t>inDegrees:</w:t>
      </w:r>
      <w:r w:rsidR="0007170C">
        <w:t xml:space="preserve"> </w:t>
      </w:r>
      <w:r>
        <w:t>VertexRDD[Int]</w:t>
      </w:r>
    </w:p>
    <w:p w14:paraId="6D4C24D0" w14:textId="3AC3BE3A" w:rsidR="00397E2C" w:rsidRDefault="00397E2C" w:rsidP="00116BE5">
      <w:pPr>
        <w:pStyle w:val="a5"/>
        <w:ind w:firstLine="420"/>
      </w:pPr>
      <w:r>
        <w:t>val</w:t>
      </w:r>
      <w:r w:rsidR="0007170C">
        <w:t xml:space="preserve"> </w:t>
      </w:r>
      <w:r>
        <w:t>outDegrees:</w:t>
      </w:r>
      <w:r w:rsidR="0007170C">
        <w:t xml:space="preserve"> </w:t>
      </w:r>
      <w:r>
        <w:t>VertexRDD[Int]</w:t>
      </w:r>
    </w:p>
    <w:p w14:paraId="1D2D3C19" w14:textId="3DE8BA6D" w:rsidR="00397E2C" w:rsidRDefault="00397E2C" w:rsidP="00116BE5">
      <w:pPr>
        <w:pStyle w:val="a5"/>
        <w:ind w:firstLine="420"/>
      </w:pPr>
      <w:r>
        <w:t>val</w:t>
      </w:r>
      <w:r w:rsidR="0007170C">
        <w:t xml:space="preserve"> </w:t>
      </w:r>
      <w:r>
        <w:t>degrees:</w:t>
      </w:r>
      <w:r w:rsidR="0007170C">
        <w:t xml:space="preserve"> </w:t>
      </w:r>
      <w:r>
        <w:t>VertexRDD[Int]</w:t>
      </w:r>
    </w:p>
    <w:p w14:paraId="2F3F1EAF" w14:textId="239900D3" w:rsidR="00C17D53" w:rsidRPr="00C17D53" w:rsidRDefault="006D428B" w:rsidP="00116BE5">
      <w:pPr>
        <w:pStyle w:val="a7"/>
      </w:pPr>
      <w:r>
        <w:rPr>
          <w:rFonts w:hint="eastAsia"/>
        </w:rPr>
        <w:t>关于</w:t>
      </w:r>
      <w:r w:rsidR="00C17D53">
        <w:rPr>
          <w:rFonts w:hint="eastAsia"/>
        </w:rPr>
        <w:t>图的</w:t>
      </w:r>
      <w:r w:rsidR="00A5455A">
        <w:rPr>
          <w:rFonts w:hint="eastAsia"/>
        </w:rPr>
        <w:t>集合</w:t>
      </w:r>
      <w:r w:rsidR="00C17D53">
        <w:rPr>
          <w:rFonts w:hint="eastAsia"/>
        </w:rPr>
        <w:t>视图</w:t>
      </w:r>
    </w:p>
    <w:p w14:paraId="7236CCDC" w14:textId="0E62E4CD" w:rsidR="00397E2C" w:rsidRDefault="00397E2C" w:rsidP="00116BE5">
      <w:pPr>
        <w:pStyle w:val="a5"/>
        <w:ind w:firstLine="420"/>
      </w:pPr>
      <w:r>
        <w:t>val</w:t>
      </w:r>
      <w:r w:rsidR="0007170C">
        <w:t xml:space="preserve"> </w:t>
      </w:r>
      <w:r>
        <w:t>vertices:</w:t>
      </w:r>
      <w:r w:rsidR="0007170C">
        <w:t xml:space="preserve"> </w:t>
      </w:r>
      <w:r>
        <w:t>VertexRDD[VD]</w:t>
      </w:r>
    </w:p>
    <w:p w14:paraId="3B5E146D" w14:textId="780C16E6" w:rsidR="00397E2C" w:rsidRDefault="00397E2C" w:rsidP="00116BE5">
      <w:pPr>
        <w:pStyle w:val="a5"/>
        <w:ind w:firstLine="420"/>
      </w:pPr>
      <w:r>
        <w:t>val</w:t>
      </w:r>
      <w:r w:rsidR="0007170C">
        <w:t xml:space="preserve"> </w:t>
      </w:r>
      <w:r>
        <w:t>edges:</w:t>
      </w:r>
      <w:r w:rsidR="0007170C">
        <w:t xml:space="preserve"> </w:t>
      </w:r>
      <w:r>
        <w:t>EdgeRDD[ED]</w:t>
      </w:r>
    </w:p>
    <w:p w14:paraId="234260DB" w14:textId="11728578" w:rsidR="00397E2C" w:rsidRDefault="00397E2C" w:rsidP="00116BE5">
      <w:pPr>
        <w:pStyle w:val="a5"/>
        <w:ind w:firstLine="420"/>
      </w:pPr>
      <w:r>
        <w:t>val</w:t>
      </w:r>
      <w:r w:rsidR="0007170C">
        <w:t xml:space="preserve"> </w:t>
      </w:r>
      <w:r>
        <w:t>triplets:</w:t>
      </w:r>
      <w:r w:rsidR="0007170C">
        <w:t xml:space="preserve"> </w:t>
      </w:r>
      <w:r>
        <w:t>RDD[EdgeTriplet[VD,</w:t>
      </w:r>
      <w:r w:rsidR="0007170C">
        <w:t xml:space="preserve"> </w:t>
      </w:r>
      <w:r>
        <w:t>ED]]</w:t>
      </w:r>
    </w:p>
    <w:p w14:paraId="7CED409C" w14:textId="297A8588" w:rsidR="00A5455A" w:rsidRPr="00A5455A" w:rsidRDefault="002E3D3E" w:rsidP="00116BE5">
      <w:pPr>
        <w:pStyle w:val="a7"/>
      </w:pPr>
      <w:r>
        <w:rPr>
          <w:rFonts w:hint="eastAsia"/>
        </w:rPr>
        <w:t>关于</w:t>
      </w:r>
      <w:r w:rsidR="00A5455A">
        <w:rPr>
          <w:rFonts w:hint="eastAsia"/>
        </w:rPr>
        <w:t>缓存图的方法</w:t>
      </w:r>
    </w:p>
    <w:p w14:paraId="10944AEE" w14:textId="4D57D598" w:rsidR="00397E2C" w:rsidRPr="00FB77CC" w:rsidRDefault="00397E2C" w:rsidP="00116BE5">
      <w:pPr>
        <w:pStyle w:val="a5"/>
        <w:ind w:firstLine="420"/>
      </w:pPr>
      <w:r w:rsidRPr="00FB77CC">
        <w:t>def</w:t>
      </w:r>
      <w:r w:rsidR="0007170C">
        <w:t xml:space="preserve"> </w:t>
      </w:r>
      <w:r w:rsidRPr="00FB77CC">
        <w:t>persist(newLevel:</w:t>
      </w:r>
      <w:r w:rsidR="0007170C">
        <w:t xml:space="preserve"> </w:t>
      </w:r>
      <w:r w:rsidRPr="00FB77CC">
        <w:t>StorageLevel</w:t>
      </w:r>
      <w:r w:rsidR="0007170C">
        <w:t xml:space="preserve"> </w:t>
      </w:r>
      <w:r w:rsidRPr="00FB77CC">
        <w:t>=</w:t>
      </w:r>
      <w:r w:rsidR="0007170C">
        <w:t xml:space="preserve"> </w:t>
      </w:r>
      <w:r w:rsidRPr="00FB77CC">
        <w:t>StorageLevel.MEMORY_ONLY):</w:t>
      </w:r>
      <w:r w:rsidR="0007170C">
        <w:t xml:space="preserve"> </w:t>
      </w:r>
      <w:r w:rsidRPr="00FB77CC">
        <w:t>Graph[VD,</w:t>
      </w:r>
      <w:r w:rsidR="0007170C">
        <w:t xml:space="preserve"> </w:t>
      </w:r>
      <w:r w:rsidRPr="00FB77CC">
        <w:t>ED]</w:t>
      </w:r>
    </w:p>
    <w:p w14:paraId="240B4A81" w14:textId="57A380CE" w:rsidR="00397E2C" w:rsidRPr="00FB77CC" w:rsidRDefault="00397E2C" w:rsidP="00116BE5">
      <w:pPr>
        <w:pStyle w:val="a5"/>
        <w:ind w:firstLine="420"/>
      </w:pPr>
      <w:r w:rsidRPr="00FB77CC">
        <w:t>def</w:t>
      </w:r>
      <w:r w:rsidR="0007170C">
        <w:t xml:space="preserve"> </w:t>
      </w:r>
      <w:r w:rsidRPr="00FB77CC">
        <w:t>cache():</w:t>
      </w:r>
      <w:r w:rsidR="0007170C">
        <w:t xml:space="preserve"> </w:t>
      </w:r>
      <w:r w:rsidRPr="00FB77CC">
        <w:t>Graph[VD,</w:t>
      </w:r>
      <w:r w:rsidR="0007170C">
        <w:t xml:space="preserve"> </w:t>
      </w:r>
      <w:r w:rsidRPr="00FB77CC">
        <w:t>ED]</w:t>
      </w:r>
    </w:p>
    <w:p w14:paraId="6035F99F" w14:textId="580796E5" w:rsidR="00397E2C" w:rsidRPr="00FB77CC" w:rsidRDefault="00397E2C" w:rsidP="00116BE5">
      <w:pPr>
        <w:pStyle w:val="a5"/>
        <w:ind w:firstLine="420"/>
      </w:pPr>
      <w:r w:rsidRPr="00FB77CC">
        <w:t>def</w:t>
      </w:r>
      <w:r w:rsidR="0007170C">
        <w:t xml:space="preserve"> </w:t>
      </w:r>
      <w:r w:rsidRPr="00FB77CC">
        <w:t>unpersistVertices(blocking:</w:t>
      </w:r>
      <w:r w:rsidR="0007170C">
        <w:t xml:space="preserve"> </w:t>
      </w:r>
      <w:r w:rsidRPr="00FB77CC">
        <w:t>Boolean</w:t>
      </w:r>
      <w:r w:rsidR="0007170C">
        <w:t xml:space="preserve"> </w:t>
      </w:r>
      <w:r w:rsidRPr="00FB77CC">
        <w:t>=</w:t>
      </w:r>
      <w:r w:rsidR="0007170C">
        <w:t xml:space="preserve"> </w:t>
      </w:r>
      <w:r w:rsidRPr="00FB77CC">
        <w:t>true):</w:t>
      </w:r>
      <w:r w:rsidR="0007170C">
        <w:t xml:space="preserve"> </w:t>
      </w:r>
      <w:r w:rsidRPr="00FB77CC">
        <w:t>Graph[VD,</w:t>
      </w:r>
      <w:r w:rsidR="0007170C">
        <w:t xml:space="preserve"> </w:t>
      </w:r>
      <w:r w:rsidRPr="00FB77CC">
        <w:t>ED]</w:t>
      </w:r>
    </w:p>
    <w:p w14:paraId="1FC8C067" w14:textId="22886160" w:rsidR="00A5455A" w:rsidRPr="00A5455A" w:rsidRDefault="0025431F" w:rsidP="00116BE5">
      <w:pPr>
        <w:pStyle w:val="a7"/>
      </w:pPr>
      <w:r>
        <w:rPr>
          <w:rFonts w:hint="eastAsia"/>
        </w:rPr>
        <w:t>改变分区</w:t>
      </w:r>
    </w:p>
    <w:p w14:paraId="183127E1" w14:textId="611D2272" w:rsidR="00397E2C" w:rsidRDefault="00397E2C" w:rsidP="00116BE5">
      <w:pPr>
        <w:pStyle w:val="a5"/>
        <w:ind w:firstLine="420"/>
      </w:pPr>
      <w:r>
        <w:t>def</w:t>
      </w:r>
      <w:r w:rsidR="0007170C">
        <w:t xml:space="preserve"> </w:t>
      </w:r>
      <w:r>
        <w:t>partitionBy(partitionStrategy:</w:t>
      </w:r>
      <w:r w:rsidR="0007170C">
        <w:t xml:space="preserve"> </w:t>
      </w:r>
      <w:r>
        <w:t>PartitionStrategy):</w:t>
      </w:r>
      <w:r w:rsidR="0007170C">
        <w:t xml:space="preserve"> </w:t>
      </w:r>
      <w:r>
        <w:t>Graph[VD,</w:t>
      </w:r>
      <w:r w:rsidR="0007170C">
        <w:t xml:space="preserve"> </w:t>
      </w:r>
      <w:r>
        <w:t>ED]</w:t>
      </w:r>
    </w:p>
    <w:p w14:paraId="3E9BB473" w14:textId="3DE97C03" w:rsidR="000077ED" w:rsidRPr="000077ED" w:rsidRDefault="000077ED" w:rsidP="00116BE5">
      <w:pPr>
        <w:pStyle w:val="a7"/>
      </w:pPr>
      <w:r w:rsidRPr="000077ED">
        <w:rPr>
          <w:rFonts w:hint="eastAsia"/>
        </w:rPr>
        <w:t>关于相邻三联体的综合信息</w:t>
      </w:r>
    </w:p>
    <w:p w14:paraId="4EB39BD8" w14:textId="0F43B879" w:rsidR="00397E2C" w:rsidRDefault="00397E2C" w:rsidP="00116BE5">
      <w:pPr>
        <w:pStyle w:val="a5"/>
        <w:ind w:firstLine="420"/>
      </w:pPr>
      <w:r>
        <w:t>def</w:t>
      </w:r>
      <w:r w:rsidR="0007170C">
        <w:t xml:space="preserve"> </w:t>
      </w:r>
      <w:r>
        <w:t>collectNeighborIds(edgeDirection:</w:t>
      </w:r>
      <w:r w:rsidR="0007170C">
        <w:t xml:space="preserve"> </w:t>
      </w:r>
      <w:r>
        <w:t>EdgeDirection):</w:t>
      </w:r>
      <w:r w:rsidR="0007170C">
        <w:t xml:space="preserve"> </w:t>
      </w:r>
      <w:r>
        <w:t>VertexRDD[Array[VertexId]]</w:t>
      </w:r>
    </w:p>
    <w:p w14:paraId="5B6E934C" w14:textId="26F56F4A" w:rsidR="00397E2C" w:rsidRDefault="00397E2C" w:rsidP="00116BE5">
      <w:pPr>
        <w:pStyle w:val="a5"/>
        <w:ind w:firstLine="420"/>
      </w:pPr>
      <w:r>
        <w:t>def</w:t>
      </w:r>
      <w:r w:rsidR="0007170C">
        <w:t xml:space="preserve"> </w:t>
      </w:r>
      <w:r>
        <w:t>collectNeighbors(edgeDirection:</w:t>
      </w:r>
      <w:r w:rsidR="0007170C">
        <w:t xml:space="preserve"> </w:t>
      </w:r>
      <w:r>
        <w:t>EdgeDirection):</w:t>
      </w:r>
      <w:r w:rsidR="0007170C">
        <w:t xml:space="preserve"> </w:t>
      </w:r>
      <w:r>
        <w:lastRenderedPageBreak/>
        <w:t>VertexRDD[Array[(VertexId,</w:t>
      </w:r>
      <w:r w:rsidR="0007170C">
        <w:t xml:space="preserve"> </w:t>
      </w:r>
      <w:r>
        <w:t>VD)]]</w:t>
      </w:r>
    </w:p>
    <w:p w14:paraId="74A90E2B" w14:textId="131C6467" w:rsidR="00397E2C" w:rsidRDefault="00397E2C" w:rsidP="00B325EB">
      <w:pPr>
        <w:pStyle w:val="a5"/>
        <w:ind w:firstLine="420"/>
      </w:pPr>
      <w:r>
        <w:t>def</w:t>
      </w:r>
      <w:r w:rsidR="0007170C">
        <w:t xml:space="preserve"> </w:t>
      </w:r>
      <w:r>
        <w:t>aggregateMessages[Msg:</w:t>
      </w:r>
      <w:r w:rsidR="0007170C">
        <w:t xml:space="preserve"> </w:t>
      </w:r>
      <w:r>
        <w:t>ClassTag](sendMsg:</w:t>
      </w:r>
      <w:r w:rsidR="0007170C">
        <w:t xml:space="preserve"> </w:t>
      </w:r>
      <w:r>
        <w:t>EdgeContext[VD,</w:t>
      </w:r>
      <w:r w:rsidR="0007170C">
        <w:t xml:space="preserve"> </w:t>
      </w:r>
      <w:r>
        <w:t>ED,</w:t>
      </w:r>
      <w:r w:rsidR="0007170C">
        <w:t xml:space="preserve"> </w:t>
      </w:r>
      <w:r>
        <w:t>Msg]</w:t>
      </w:r>
      <w:r w:rsidR="0007170C">
        <w:t xml:space="preserve"> </w:t>
      </w:r>
      <w:r>
        <w:t>=&gt;</w:t>
      </w:r>
      <w:r w:rsidR="0007170C">
        <w:t xml:space="preserve"> </w:t>
      </w:r>
      <w:r>
        <w:t>Unit,</w:t>
      </w:r>
      <w:r w:rsidR="00116BE5">
        <w:rPr>
          <w:rFonts w:hint="eastAsia"/>
        </w:rPr>
        <w:t xml:space="preserve"> </w:t>
      </w:r>
      <w:r>
        <w:t>mergeMsg:</w:t>
      </w:r>
      <w:r w:rsidR="0007170C">
        <w:t xml:space="preserve"> </w:t>
      </w:r>
      <w:r>
        <w:t>(Msg,</w:t>
      </w:r>
      <w:r w:rsidR="0007170C">
        <w:t xml:space="preserve"> </w:t>
      </w:r>
      <w:r>
        <w:t>Msg)</w:t>
      </w:r>
      <w:r w:rsidR="0007170C">
        <w:t xml:space="preserve"> </w:t>
      </w:r>
      <w:r>
        <w:t>=&gt;</w:t>
      </w:r>
      <w:r w:rsidR="0007170C">
        <w:t xml:space="preserve"> </w:t>
      </w:r>
      <w:r w:rsidR="00116BE5">
        <w:t>Msg,</w:t>
      </w:r>
      <w:r w:rsidR="00116BE5">
        <w:rPr>
          <w:rFonts w:hint="eastAsia"/>
        </w:rPr>
        <w:t xml:space="preserve"> </w:t>
      </w:r>
      <w:r>
        <w:t>tripletFields:</w:t>
      </w:r>
      <w:r w:rsidR="0007170C">
        <w:t xml:space="preserve"> </w:t>
      </w:r>
      <w:r>
        <w:t>TripletFields</w:t>
      </w:r>
      <w:r w:rsidR="0007170C">
        <w:t xml:space="preserve"> </w:t>
      </w:r>
      <w:r>
        <w:t>=</w:t>
      </w:r>
      <w:r w:rsidR="0007170C">
        <w:t xml:space="preserve"> </w:t>
      </w:r>
      <w:r>
        <w:t>TripletFields.All):</w:t>
      </w:r>
      <w:r w:rsidR="0007170C">
        <w:t xml:space="preserve"> </w:t>
      </w:r>
      <w:r>
        <w:t>VertexRDD[A]</w:t>
      </w:r>
    </w:p>
    <w:p w14:paraId="414755C8" w14:textId="6EB85581" w:rsidR="000077ED" w:rsidRPr="000077ED" w:rsidRDefault="000077ED" w:rsidP="00116BE5">
      <w:pPr>
        <w:pStyle w:val="a7"/>
      </w:pPr>
      <w:r>
        <w:rPr>
          <w:rFonts w:hint="eastAsia"/>
        </w:rPr>
        <w:t>迭代图并行计算</w:t>
      </w:r>
    </w:p>
    <w:p w14:paraId="2213F8E7" w14:textId="457AC9E4" w:rsidR="00397E2C" w:rsidRDefault="00397E2C" w:rsidP="00B325EB">
      <w:pPr>
        <w:pStyle w:val="a5"/>
        <w:ind w:firstLine="420"/>
      </w:pPr>
      <w:r>
        <w:t>def</w:t>
      </w:r>
      <w:r w:rsidR="0007170C">
        <w:t xml:space="preserve"> </w:t>
      </w:r>
      <w:r>
        <w:t>pregel[A](initialMsg:</w:t>
      </w:r>
      <w:r w:rsidR="0007170C">
        <w:t xml:space="preserve"> </w:t>
      </w:r>
      <w:r>
        <w:t>A,</w:t>
      </w:r>
      <w:r w:rsidR="0007170C">
        <w:t xml:space="preserve"> </w:t>
      </w:r>
      <w:r>
        <w:t>maxIterations:</w:t>
      </w:r>
      <w:r w:rsidR="0007170C">
        <w:t xml:space="preserve"> </w:t>
      </w:r>
      <w:r>
        <w:t>Int,</w:t>
      </w:r>
      <w:r w:rsidR="0007170C">
        <w:t xml:space="preserve"> </w:t>
      </w:r>
      <w:r>
        <w:t>activeDirection:</w:t>
      </w:r>
      <w:r w:rsidR="0007170C">
        <w:t xml:space="preserve"> </w:t>
      </w:r>
      <w:r>
        <w:t>EdgeDirection)(vprog:</w:t>
      </w:r>
      <w:r w:rsidR="0007170C">
        <w:t xml:space="preserve"> </w:t>
      </w:r>
      <w:r>
        <w:t>(VertexId,</w:t>
      </w:r>
      <w:r w:rsidR="0007170C">
        <w:t xml:space="preserve"> </w:t>
      </w:r>
      <w:r>
        <w:t>VD,</w:t>
      </w:r>
      <w:r w:rsidR="0007170C">
        <w:t xml:space="preserve"> </w:t>
      </w:r>
      <w:r>
        <w:t>A)</w:t>
      </w:r>
      <w:r w:rsidR="0007170C">
        <w:t xml:space="preserve"> </w:t>
      </w:r>
      <w:r>
        <w:t>=&gt;</w:t>
      </w:r>
      <w:r w:rsidR="0007170C">
        <w:t xml:space="preserve"> </w:t>
      </w:r>
      <w:r>
        <w:t>VD,sendMsg:</w:t>
      </w:r>
      <w:r w:rsidR="0007170C">
        <w:t xml:space="preserve"> </w:t>
      </w:r>
      <w:r>
        <w:t>EdgeTriplet[VD,</w:t>
      </w:r>
      <w:r w:rsidR="0007170C">
        <w:t xml:space="preserve"> </w:t>
      </w:r>
      <w:r>
        <w:t>ED]</w:t>
      </w:r>
      <w:r w:rsidR="0007170C">
        <w:t xml:space="preserve"> </w:t>
      </w:r>
      <w:r>
        <w:t>=&gt;</w:t>
      </w:r>
      <w:r w:rsidR="0007170C">
        <w:t xml:space="preserve"> </w:t>
      </w:r>
      <w:r>
        <w:t>Iterator[(VertexId,A)],mergeMsg:</w:t>
      </w:r>
      <w:r w:rsidR="0007170C">
        <w:t xml:space="preserve"> </w:t>
      </w:r>
      <w:r>
        <w:t>(A,</w:t>
      </w:r>
      <w:r w:rsidR="0007170C">
        <w:t xml:space="preserve"> </w:t>
      </w:r>
      <w:r>
        <w:t>A)</w:t>
      </w:r>
      <w:r w:rsidR="0007170C">
        <w:t xml:space="preserve"> </w:t>
      </w:r>
      <w:r>
        <w:t>=&gt;</w:t>
      </w:r>
      <w:r w:rsidR="0007170C">
        <w:t xml:space="preserve"> </w:t>
      </w:r>
      <w:r>
        <w:t>A):</w:t>
      </w:r>
      <w:r w:rsidR="0007170C">
        <w:t xml:space="preserve"> </w:t>
      </w:r>
      <w:r>
        <w:t>Graph[VD,</w:t>
      </w:r>
      <w:r w:rsidR="0007170C">
        <w:t xml:space="preserve"> </w:t>
      </w:r>
      <w:r>
        <w:t>ED]</w:t>
      </w:r>
    </w:p>
    <w:p w14:paraId="30B51745" w14:textId="7564F67F" w:rsidR="000077ED" w:rsidRPr="000077ED" w:rsidRDefault="000077ED" w:rsidP="00116BE5">
      <w:pPr>
        <w:pStyle w:val="a7"/>
      </w:pPr>
      <w:r>
        <w:rPr>
          <w:rFonts w:hint="eastAsia"/>
        </w:rPr>
        <w:t>基本图算法</w:t>
      </w:r>
    </w:p>
    <w:p w14:paraId="0C3FD507" w14:textId="7D879DD1" w:rsidR="00397E2C" w:rsidRDefault="00397E2C" w:rsidP="00BB4D7D">
      <w:pPr>
        <w:pStyle w:val="a5"/>
        <w:ind w:firstLine="420"/>
      </w:pPr>
      <w:r>
        <w:t>def</w:t>
      </w:r>
      <w:r w:rsidR="0007170C">
        <w:t xml:space="preserve"> </w:t>
      </w:r>
      <w:r>
        <w:t>pageRank(tol:</w:t>
      </w:r>
      <w:r w:rsidR="0007170C">
        <w:t xml:space="preserve"> </w:t>
      </w:r>
      <w:r>
        <w:t>Double,</w:t>
      </w:r>
      <w:r w:rsidR="0007170C">
        <w:t xml:space="preserve"> </w:t>
      </w:r>
      <w:r>
        <w:t>resetProb:</w:t>
      </w:r>
      <w:r w:rsidR="0007170C">
        <w:t xml:space="preserve"> </w:t>
      </w:r>
      <w:r>
        <w:t>Double</w:t>
      </w:r>
      <w:r w:rsidR="0007170C">
        <w:t xml:space="preserve"> </w:t>
      </w:r>
      <w:r>
        <w:t>=</w:t>
      </w:r>
      <w:r w:rsidR="0007170C">
        <w:t xml:space="preserve"> </w:t>
      </w:r>
      <w:r>
        <w:t>0.15):</w:t>
      </w:r>
      <w:r w:rsidR="0007170C">
        <w:t xml:space="preserve"> </w:t>
      </w:r>
      <w:r>
        <w:t>Graph[Double,</w:t>
      </w:r>
      <w:r w:rsidR="0007170C">
        <w:t xml:space="preserve"> </w:t>
      </w:r>
      <w:r>
        <w:t>Double]</w:t>
      </w:r>
    </w:p>
    <w:p w14:paraId="07DC1988" w14:textId="01DF37E4" w:rsidR="00397E2C" w:rsidRDefault="00397E2C" w:rsidP="00BB4D7D">
      <w:pPr>
        <w:pStyle w:val="a5"/>
        <w:ind w:firstLine="420"/>
      </w:pPr>
      <w:r>
        <w:t>def</w:t>
      </w:r>
      <w:r w:rsidR="0007170C">
        <w:t xml:space="preserve"> </w:t>
      </w:r>
      <w:r>
        <w:t>connectedComponents():</w:t>
      </w:r>
      <w:r w:rsidR="0007170C">
        <w:t xml:space="preserve"> </w:t>
      </w:r>
      <w:r>
        <w:t>Graph[VertexId,</w:t>
      </w:r>
      <w:r w:rsidR="0007170C">
        <w:t xml:space="preserve"> </w:t>
      </w:r>
      <w:r>
        <w:t>ED]</w:t>
      </w:r>
    </w:p>
    <w:p w14:paraId="21CC1B6C" w14:textId="3C8BEC76" w:rsidR="00397E2C" w:rsidRDefault="00397E2C" w:rsidP="00BB4D7D">
      <w:pPr>
        <w:pStyle w:val="a5"/>
        <w:ind w:firstLine="420"/>
      </w:pPr>
      <w:r>
        <w:t>def</w:t>
      </w:r>
      <w:r w:rsidR="0007170C">
        <w:t xml:space="preserve"> </w:t>
      </w:r>
      <w:r>
        <w:t>triangleCount():</w:t>
      </w:r>
      <w:r w:rsidR="0007170C">
        <w:t xml:space="preserve"> </w:t>
      </w:r>
      <w:r>
        <w:t>Graph[Int,</w:t>
      </w:r>
      <w:r w:rsidR="0007170C">
        <w:t xml:space="preserve"> </w:t>
      </w:r>
      <w:r>
        <w:t>ED]</w:t>
      </w:r>
    </w:p>
    <w:p w14:paraId="5A50BA13" w14:textId="5BA3B7A2" w:rsidR="006E6654" w:rsidRPr="005835F6" w:rsidRDefault="00397E2C" w:rsidP="00BB4D7D">
      <w:pPr>
        <w:pStyle w:val="a5"/>
        <w:ind w:firstLine="420"/>
      </w:pPr>
      <w:r>
        <w:t>def</w:t>
      </w:r>
      <w:r w:rsidR="0007170C">
        <w:t xml:space="preserve"> </w:t>
      </w:r>
      <w:r>
        <w:t>stronglyConnectedComponents(numIter:</w:t>
      </w:r>
      <w:r w:rsidR="0007170C">
        <w:t xml:space="preserve"> </w:t>
      </w:r>
      <w:r>
        <w:t>Int):</w:t>
      </w:r>
      <w:r w:rsidR="0007170C">
        <w:t xml:space="preserve"> </w:t>
      </w:r>
      <w:r>
        <w:t>Graph[VertexId,</w:t>
      </w:r>
      <w:r w:rsidR="0007170C">
        <w:t xml:space="preserve"> </w:t>
      </w:r>
      <w:r>
        <w:t>ED]}</w:t>
      </w:r>
    </w:p>
    <w:p w14:paraId="2614145A" w14:textId="0C0C9579" w:rsidR="005835F6" w:rsidRDefault="00D57B0F" w:rsidP="00A6500A">
      <w:pPr>
        <w:pStyle w:val="Heading3"/>
        <w:rPr>
          <w:rFonts w:hint="eastAsia"/>
        </w:rPr>
      </w:pPr>
      <w:r>
        <w:t>属性</w:t>
      </w:r>
      <w:r w:rsidR="00A6500A">
        <w:t>运算符</w:t>
      </w:r>
    </w:p>
    <w:p w14:paraId="242BFB0D" w14:textId="77777777" w:rsidR="00C90438" w:rsidRDefault="00C90438" w:rsidP="00C90438">
      <w:pPr>
        <w:pStyle w:val="a7"/>
      </w:pPr>
      <w:r>
        <w:rPr>
          <w:rFonts w:hint="eastAsia"/>
        </w:rPr>
        <w:t>顶底和边的转换</w:t>
      </w:r>
      <w:r>
        <w:t xml:space="preserve"> </w:t>
      </w:r>
    </w:p>
    <w:p w14:paraId="464AD892" w14:textId="77777777" w:rsidR="00C90438" w:rsidRDefault="00C90438" w:rsidP="00C90438">
      <w:pPr>
        <w:pStyle w:val="a5"/>
        <w:ind w:firstLine="420"/>
      </w:pPr>
      <w:r>
        <w:t>def mapVertices[VD2](map: (VertexId, VD) =&gt; VD2): Graph[VD2, ED]</w:t>
      </w:r>
    </w:p>
    <w:p w14:paraId="40633161" w14:textId="77777777" w:rsidR="00C90438" w:rsidRDefault="00C90438" w:rsidP="00C90438">
      <w:pPr>
        <w:pStyle w:val="a5"/>
        <w:ind w:firstLine="420"/>
      </w:pPr>
      <w:r>
        <w:t>def mapEdges[ED2](map: Edge[ED] =&gt; ED2): Graph[VD, ED2]</w:t>
      </w:r>
    </w:p>
    <w:p w14:paraId="386A35FF" w14:textId="77777777" w:rsidR="00C90438" w:rsidRDefault="00C90438" w:rsidP="00C90438">
      <w:pPr>
        <w:pStyle w:val="a5"/>
        <w:ind w:firstLine="420"/>
      </w:pPr>
      <w:r>
        <w:t>def mapEdges[ED2](map: (PartitionID, Iterator[Edge[ED]]) =&gt; Iterator[ED2]): Graph[VD, ED2]</w:t>
      </w:r>
    </w:p>
    <w:p w14:paraId="5DA656B8" w14:textId="77777777" w:rsidR="00C90438" w:rsidRDefault="00C90438" w:rsidP="00C90438">
      <w:pPr>
        <w:pStyle w:val="a5"/>
        <w:ind w:firstLine="420"/>
      </w:pPr>
      <w:r>
        <w:t>def mapTriplets[ED2](map: EdgeTriplet[VD, ED] =&gt; ED2): Graph[VD, ED2]</w:t>
      </w:r>
    </w:p>
    <w:p w14:paraId="2045787C" w14:textId="2F9B6B70" w:rsidR="00C90438" w:rsidRPr="00C90438" w:rsidRDefault="00C90438" w:rsidP="00C90438">
      <w:pPr>
        <w:pStyle w:val="a5"/>
        <w:ind w:firstLine="420"/>
        <w:rPr>
          <w:rFonts w:hint="eastAsia"/>
        </w:rPr>
      </w:pPr>
      <w:r>
        <w:t>def mapTriplets[ED2](map: (PartitionID, Iterator[EdgeTriplet[VD, ED]]) =&gt; Iterator[ED2]): Graph[VD, ED2]</w:t>
      </w:r>
    </w:p>
    <w:p w14:paraId="6B52F1E5" w14:textId="09F984F4" w:rsidR="005835F6" w:rsidRPr="005679D1" w:rsidRDefault="005835F6" w:rsidP="00024688">
      <w:pPr>
        <w:ind w:firstLine="420"/>
      </w:pPr>
      <w:r w:rsidRPr="005835F6">
        <w:t>与</w:t>
      </w:r>
      <w:r w:rsidRPr="005835F6">
        <w:t>RDD</w:t>
      </w:r>
      <w:r w:rsidR="00505AF9">
        <w:rPr>
          <w:rFonts w:hint="eastAsia"/>
        </w:rPr>
        <w:t>的</w:t>
      </w:r>
      <w:r w:rsidRPr="005835F6">
        <w:t>map</w:t>
      </w:r>
      <w:r w:rsidR="0035416F">
        <w:rPr>
          <w:rFonts w:hint="eastAsia"/>
        </w:rPr>
        <w:t>()</w:t>
      </w:r>
      <w:r w:rsidR="00894EA1">
        <w:t>运算符一样，属性图包含</w:t>
      </w:r>
      <w:r w:rsidR="00894EA1">
        <w:t>mapVertices</w:t>
      </w:r>
      <w:r w:rsidR="00EF087E">
        <w:rPr>
          <w:rFonts w:hint="eastAsia"/>
        </w:rPr>
        <w:t>()</w:t>
      </w:r>
      <w:r w:rsidR="00894EA1">
        <w:rPr>
          <w:rFonts w:hint="eastAsia"/>
        </w:rPr>
        <w:t>、</w:t>
      </w:r>
      <w:r w:rsidR="00894EA1">
        <w:t>mapEdges</w:t>
      </w:r>
      <w:r w:rsidR="00EF087E">
        <w:rPr>
          <w:rFonts w:hint="eastAsia"/>
        </w:rPr>
        <w:t>()</w:t>
      </w:r>
      <w:r w:rsidR="00894EA1">
        <w:rPr>
          <w:rFonts w:hint="eastAsia"/>
        </w:rPr>
        <w:t>和</w:t>
      </w:r>
      <w:r w:rsidR="00894EA1">
        <w:t>mapTriplets</w:t>
      </w:r>
      <w:r w:rsidR="00EF087E">
        <w:rPr>
          <w:rFonts w:hint="eastAsia"/>
        </w:rPr>
        <w:t>()</w:t>
      </w:r>
      <w:r w:rsidR="00894EA1">
        <w:rPr>
          <w:rFonts w:hint="eastAsia"/>
        </w:rPr>
        <w:t>等</w:t>
      </w:r>
      <w:r w:rsidR="003938CE">
        <w:rPr>
          <w:rFonts w:hint="eastAsia"/>
        </w:rPr>
        <w:t>方法</w:t>
      </w:r>
      <w:r w:rsidR="005245BB">
        <w:rPr>
          <w:rFonts w:hint="eastAsia"/>
        </w:rPr>
        <w:t>，</w:t>
      </w:r>
      <w:r w:rsidR="005245BB">
        <w:t>这些运算符中的每一个产生一个新的图</w:t>
      </w:r>
      <w:r w:rsidR="00A75C45">
        <w:t>，其</w:t>
      </w:r>
      <w:r w:rsidR="00AB3D0D">
        <w:t>点</w:t>
      </w:r>
      <w:r w:rsidR="00A75C45">
        <w:t>或边</w:t>
      </w:r>
      <w:r w:rsidRPr="005835F6">
        <w:t>属性被用户定义的</w:t>
      </w:r>
      <w:r w:rsidRPr="005835F6">
        <w:t>map</w:t>
      </w:r>
      <w:r w:rsidR="00024688">
        <w:rPr>
          <w:rFonts w:hint="eastAsia"/>
        </w:rPr>
        <w:t>()</w:t>
      </w:r>
      <w:r w:rsidRPr="005835F6">
        <w:t>函数修改。</w:t>
      </w:r>
      <w:r w:rsidR="00894EA1">
        <w:t>注意</w:t>
      </w:r>
      <w:r w:rsidR="00BD2D66">
        <w:rPr>
          <w:rFonts w:hint="eastAsia"/>
        </w:rPr>
        <w:t>，</w:t>
      </w:r>
      <w:r w:rsidR="00024688">
        <w:t>在每种情况下图</w:t>
      </w:r>
      <w:r w:rsidR="00144F40">
        <w:t>结构都不受影响，</w:t>
      </w:r>
      <w:r w:rsidR="0001744F">
        <w:t>这是这些运算符的一个关键特征，它允许生成的图</w:t>
      </w:r>
      <w:r w:rsidRPr="005679D1">
        <w:t>重用原始图形的结构索引</w:t>
      </w:r>
      <w:r w:rsidR="0001744F">
        <w:t>，</w:t>
      </w:r>
      <w:r w:rsidRPr="005679D1">
        <w:t>以下代码片段</w:t>
      </w:r>
      <w:r w:rsidR="00C93363">
        <w:rPr>
          <w:rFonts w:hint="eastAsia"/>
        </w:rPr>
        <w:t>（</w:t>
      </w:r>
      <w:r w:rsidR="00C93363">
        <w:fldChar w:fldCharType="begin"/>
      </w:r>
      <w:r w:rsidR="00C93363">
        <w:instrText xml:space="preserve"> </w:instrText>
      </w:r>
      <w:r w:rsidR="00C93363">
        <w:rPr>
          <w:rFonts w:hint="eastAsia"/>
        </w:rPr>
        <w:instrText>REF _Ref37342257 \h</w:instrText>
      </w:r>
      <w:r w:rsidR="00C93363">
        <w:instrText xml:space="preserve"> </w:instrText>
      </w:r>
      <w:r w:rsidR="00C93363">
        <w:fldChar w:fldCharType="separate"/>
      </w:r>
      <w:r w:rsidR="00975E9B">
        <w:rPr>
          <w:rFonts w:hint="eastAsia"/>
        </w:rPr>
        <w:t>代码</w:t>
      </w:r>
      <w:r w:rsidR="00975E9B">
        <w:rPr>
          <w:rFonts w:hint="eastAsia"/>
        </w:rPr>
        <w:t xml:space="preserve"> </w:t>
      </w:r>
      <w:r w:rsidR="00975E9B">
        <w:rPr>
          <w:noProof/>
        </w:rPr>
        <w:t>4</w:t>
      </w:r>
      <w:r w:rsidR="00975E9B">
        <w:noBreakHyphen/>
      </w:r>
      <w:r w:rsidR="00975E9B">
        <w:rPr>
          <w:noProof/>
        </w:rPr>
        <w:t>53</w:t>
      </w:r>
      <w:r w:rsidR="00C93363">
        <w:fldChar w:fldCharType="end"/>
      </w:r>
      <w:r w:rsidR="00C93363">
        <w:rPr>
          <w:rFonts w:hint="eastAsia"/>
        </w:rPr>
        <w:t>和</w:t>
      </w:r>
      <w:r w:rsidR="00C93363">
        <w:fldChar w:fldCharType="begin"/>
      </w:r>
      <w:r w:rsidR="00C93363">
        <w:instrText xml:space="preserve"> REF _Ref37342260 \h </w:instrText>
      </w:r>
      <w:r w:rsidR="00C93363">
        <w:fldChar w:fldCharType="separate"/>
      </w:r>
      <w:r w:rsidR="00975E9B">
        <w:rPr>
          <w:rFonts w:hint="eastAsia"/>
        </w:rPr>
        <w:t>代码</w:t>
      </w:r>
      <w:r w:rsidR="00975E9B">
        <w:rPr>
          <w:rFonts w:hint="eastAsia"/>
        </w:rPr>
        <w:t xml:space="preserve"> </w:t>
      </w:r>
      <w:r w:rsidR="00975E9B">
        <w:rPr>
          <w:noProof/>
        </w:rPr>
        <w:t>4</w:t>
      </w:r>
      <w:r w:rsidR="00975E9B">
        <w:noBreakHyphen/>
      </w:r>
      <w:r w:rsidR="00975E9B">
        <w:rPr>
          <w:noProof/>
        </w:rPr>
        <w:t>54</w:t>
      </w:r>
      <w:r w:rsidR="00C93363">
        <w:fldChar w:fldCharType="end"/>
      </w:r>
      <w:r w:rsidR="00C93363">
        <w:rPr>
          <w:rFonts w:hint="eastAsia"/>
        </w:rPr>
        <w:t>）</w:t>
      </w:r>
      <w:r w:rsidRPr="005679D1">
        <w:t>在逻辑上是等效的，但</w:t>
      </w:r>
      <w:r w:rsidR="00C93363">
        <w:rPr>
          <w:rFonts w:hint="eastAsia"/>
        </w:rPr>
        <w:t>是</w:t>
      </w:r>
      <w:r w:rsidRPr="005679D1">
        <w:t>第一个片段不保留结构索引，并且不会从</w:t>
      </w:r>
      <w:r w:rsidRPr="005679D1">
        <w:t>GraphX</w:t>
      </w:r>
      <w:r w:rsidRPr="005679D1">
        <w:t>系统优化中受益：</w:t>
      </w:r>
    </w:p>
    <w:p w14:paraId="732A4EC6" w14:textId="5179FBA8" w:rsidR="005679D1" w:rsidRPr="005679D1" w:rsidRDefault="005679D1" w:rsidP="005679D1">
      <w:pPr>
        <w:pStyle w:val="a8"/>
      </w:pPr>
      <w:r w:rsidRPr="005679D1">
        <w:t>val</w:t>
      </w:r>
      <w:r w:rsidR="0007170C">
        <w:t xml:space="preserve"> </w:t>
      </w:r>
      <w:r w:rsidRPr="005679D1">
        <w:t>newVertices</w:t>
      </w:r>
      <w:r w:rsidR="0007170C">
        <w:t xml:space="preserve"> </w:t>
      </w:r>
      <w:r w:rsidRPr="005679D1">
        <w:t>=</w:t>
      </w:r>
      <w:r w:rsidR="0007170C">
        <w:t xml:space="preserve"> </w:t>
      </w:r>
      <w:r w:rsidRPr="005679D1">
        <w:t>graph.vertices.map</w:t>
      </w:r>
      <w:r w:rsidR="0007170C">
        <w:t xml:space="preserve"> </w:t>
      </w:r>
      <w:r w:rsidRPr="005679D1">
        <w:t>{</w:t>
      </w:r>
      <w:r w:rsidR="0007170C">
        <w:t xml:space="preserve"> </w:t>
      </w:r>
      <w:r w:rsidRPr="005679D1">
        <w:t>case</w:t>
      </w:r>
      <w:r w:rsidR="0007170C">
        <w:t xml:space="preserve"> </w:t>
      </w:r>
      <w:r w:rsidRPr="005679D1">
        <w:t>(id,</w:t>
      </w:r>
      <w:r w:rsidR="0007170C">
        <w:t xml:space="preserve"> </w:t>
      </w:r>
      <w:r w:rsidRPr="005679D1">
        <w:t>attr)</w:t>
      </w:r>
      <w:r w:rsidR="0007170C">
        <w:t xml:space="preserve"> </w:t>
      </w:r>
      <w:r w:rsidRPr="005679D1">
        <w:t>=&gt;</w:t>
      </w:r>
      <w:r w:rsidR="0007170C">
        <w:t xml:space="preserve"> </w:t>
      </w:r>
      <w:r w:rsidRPr="005679D1">
        <w:t>(id,</w:t>
      </w:r>
      <w:r w:rsidR="0007170C">
        <w:t xml:space="preserve"> </w:t>
      </w:r>
      <w:r w:rsidRPr="005679D1">
        <w:t>mapUdf(id,</w:t>
      </w:r>
      <w:r w:rsidR="0007170C">
        <w:t xml:space="preserve"> </w:t>
      </w:r>
      <w:r w:rsidRPr="005679D1">
        <w:t>attr))</w:t>
      </w:r>
      <w:r w:rsidR="0007170C">
        <w:t xml:space="preserve"> </w:t>
      </w:r>
      <w:r w:rsidRPr="005679D1">
        <w:t>}</w:t>
      </w:r>
    </w:p>
    <w:p w14:paraId="28BC85F7" w14:textId="3CA25CFA" w:rsidR="005679D1" w:rsidRDefault="005679D1" w:rsidP="005679D1">
      <w:pPr>
        <w:pStyle w:val="a8"/>
      </w:pPr>
      <w:r w:rsidRPr="005679D1">
        <w:t>val</w:t>
      </w:r>
      <w:r w:rsidR="0007170C">
        <w:t xml:space="preserve"> </w:t>
      </w:r>
      <w:r w:rsidRPr="005679D1">
        <w:t>newGraph</w:t>
      </w:r>
      <w:r w:rsidR="0007170C">
        <w:t xml:space="preserve"> </w:t>
      </w:r>
      <w:r w:rsidRPr="005679D1">
        <w:t>=</w:t>
      </w:r>
      <w:r w:rsidR="0007170C">
        <w:t xml:space="preserve"> </w:t>
      </w:r>
      <w:r w:rsidRPr="005679D1">
        <w:t>Graph(newVertices,</w:t>
      </w:r>
      <w:r w:rsidR="0007170C">
        <w:t xml:space="preserve"> </w:t>
      </w:r>
      <w:r w:rsidRPr="005679D1">
        <w:t>graph.edges)</w:t>
      </w:r>
    </w:p>
    <w:p w14:paraId="2F5B34AB" w14:textId="29DA6E73" w:rsidR="006461BC" w:rsidRPr="006461BC" w:rsidRDefault="006461BC" w:rsidP="006461BC">
      <w:pPr>
        <w:pStyle w:val="Caption"/>
      </w:pPr>
      <w:bookmarkStart w:id="13" w:name="_Ref37342257"/>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53</w:t>
      </w:r>
      <w:r w:rsidR="00A004DF">
        <w:fldChar w:fldCharType="end"/>
      </w:r>
      <w:bookmarkEnd w:id="13"/>
    </w:p>
    <w:p w14:paraId="50B1F69D" w14:textId="4B44027A" w:rsidR="005835F6" w:rsidRPr="005679D1" w:rsidRDefault="005835F6" w:rsidP="00BD2D66">
      <w:pPr>
        <w:pStyle w:val="ae"/>
      </w:pPr>
      <w:r w:rsidRPr="005679D1">
        <w:t>而是使用</w:t>
      </w:r>
      <w:r w:rsidRPr="005679D1">
        <w:t>mapVertices</w:t>
      </w:r>
      <w:r w:rsidR="00C93363">
        <w:rPr>
          <w:rFonts w:hint="eastAsia"/>
        </w:rPr>
        <w:t>()</w:t>
      </w:r>
      <w:r w:rsidRPr="005679D1">
        <w:t>来保存索引：</w:t>
      </w:r>
    </w:p>
    <w:p w14:paraId="564EBA01" w14:textId="3F88C746" w:rsidR="005835F6" w:rsidRDefault="005679D1" w:rsidP="005679D1">
      <w:pPr>
        <w:pStyle w:val="a8"/>
      </w:pPr>
      <w:r w:rsidRPr="005679D1">
        <w:t>val</w:t>
      </w:r>
      <w:r w:rsidR="0007170C">
        <w:t xml:space="preserve"> </w:t>
      </w:r>
      <w:r w:rsidRPr="005679D1">
        <w:t>newGraph</w:t>
      </w:r>
      <w:r w:rsidR="0007170C">
        <w:t xml:space="preserve"> </w:t>
      </w:r>
      <w:r w:rsidRPr="005679D1">
        <w:t>=</w:t>
      </w:r>
      <w:r w:rsidR="0007170C">
        <w:t xml:space="preserve"> </w:t>
      </w:r>
      <w:r w:rsidRPr="005679D1">
        <w:t>graph.mapVertices((id,</w:t>
      </w:r>
      <w:r w:rsidR="0007170C">
        <w:t xml:space="preserve"> </w:t>
      </w:r>
      <w:r w:rsidRPr="005679D1">
        <w:t>attr)</w:t>
      </w:r>
      <w:r w:rsidR="0007170C">
        <w:t xml:space="preserve"> </w:t>
      </w:r>
      <w:r w:rsidRPr="005679D1">
        <w:t>=&gt;</w:t>
      </w:r>
      <w:r w:rsidR="0007170C">
        <w:t xml:space="preserve"> </w:t>
      </w:r>
      <w:r w:rsidRPr="005679D1">
        <w:t>mapUdf(id,</w:t>
      </w:r>
      <w:r w:rsidR="0007170C">
        <w:t xml:space="preserve"> </w:t>
      </w:r>
      <w:r w:rsidRPr="005679D1">
        <w:t>attr))</w:t>
      </w:r>
    </w:p>
    <w:p w14:paraId="71522B20" w14:textId="5166CB4F" w:rsidR="006461BC" w:rsidRPr="006461BC" w:rsidRDefault="006461BC" w:rsidP="006461BC">
      <w:pPr>
        <w:pStyle w:val="Caption"/>
      </w:pPr>
      <w:bookmarkStart w:id="14" w:name="_Ref37342260"/>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54</w:t>
      </w:r>
      <w:r w:rsidR="00A004DF">
        <w:fldChar w:fldCharType="end"/>
      </w:r>
      <w:bookmarkEnd w:id="14"/>
    </w:p>
    <w:p w14:paraId="25429174" w14:textId="5FFBA829" w:rsidR="005835F6" w:rsidRPr="005835F6" w:rsidRDefault="002447FB" w:rsidP="005835F6">
      <w:pPr>
        <w:ind w:firstLine="420"/>
      </w:pPr>
      <w:r>
        <w:t>这些运算符通常用于初始化特定计算或项目的图</w:t>
      </w:r>
      <w:r w:rsidR="005835F6" w:rsidRPr="005835F6">
        <w:t>以避免不必要的属性</w:t>
      </w:r>
      <w:r w:rsidR="005C7DB2">
        <w:t>，例如</w:t>
      </w:r>
      <w:r w:rsidR="005835F6" w:rsidRPr="005835F6">
        <w:t>给出一个以度为</w:t>
      </w:r>
      <w:r w:rsidR="00AB3D0D">
        <w:t>点</w:t>
      </w:r>
      <w:r w:rsidR="005835F6" w:rsidRPr="005835F6">
        <w:t>属性的图，为</w:t>
      </w:r>
      <w:r w:rsidR="00D35ACB">
        <w:rPr>
          <w:rFonts w:hint="eastAsia"/>
        </w:rPr>
        <w:t>页面排序</w:t>
      </w:r>
      <w:r w:rsidR="00EE60C9">
        <w:rPr>
          <w:rFonts w:hint="eastAsia"/>
        </w:rPr>
        <w:t>进行</w:t>
      </w:r>
      <w:r w:rsidR="00C33268">
        <w:t>初始化</w:t>
      </w:r>
      <w:r w:rsidR="005835F6" w:rsidRPr="005835F6">
        <w:t>：</w:t>
      </w:r>
    </w:p>
    <w:p w14:paraId="0C5F738B" w14:textId="7EE1B72C" w:rsidR="005679D1" w:rsidRPr="005679D1" w:rsidRDefault="005679D1" w:rsidP="005679D1">
      <w:pPr>
        <w:pStyle w:val="a8"/>
      </w:pPr>
      <w:bookmarkStart w:id="15" w:name="structural_operators"/>
      <w:bookmarkEnd w:id="15"/>
      <w:r w:rsidRPr="005679D1">
        <w:t>//</w:t>
      </w:r>
      <w:r w:rsidR="0007170C">
        <w:t xml:space="preserve"> </w:t>
      </w:r>
      <w:r w:rsidR="00C33268">
        <w:rPr>
          <w:rFonts w:hint="eastAsia"/>
        </w:rPr>
        <w:t>定义一个图，点属性为出度</w:t>
      </w:r>
    </w:p>
    <w:p w14:paraId="44E0447B" w14:textId="510346B3" w:rsidR="005679D1" w:rsidRPr="005679D1" w:rsidRDefault="005679D1" w:rsidP="005679D1">
      <w:pPr>
        <w:pStyle w:val="a8"/>
      </w:pPr>
      <w:r w:rsidRPr="005679D1">
        <w:t>val</w:t>
      </w:r>
      <w:r w:rsidR="0007170C">
        <w:t xml:space="preserve"> </w:t>
      </w:r>
      <w:r w:rsidRPr="005679D1">
        <w:t>inputGraph:</w:t>
      </w:r>
      <w:r w:rsidR="0007170C">
        <w:t xml:space="preserve"> </w:t>
      </w:r>
      <w:r w:rsidRPr="005679D1">
        <w:t>Graph[Int,</w:t>
      </w:r>
      <w:r w:rsidR="0007170C">
        <w:t xml:space="preserve"> </w:t>
      </w:r>
      <w:r w:rsidRPr="005679D1">
        <w:t>String]</w:t>
      </w:r>
      <w:r w:rsidR="0007170C">
        <w:t xml:space="preserve"> </w:t>
      </w:r>
      <w:r w:rsidRPr="005679D1">
        <w:t>=</w:t>
      </w:r>
    </w:p>
    <w:p w14:paraId="6AB00A3B" w14:textId="574E5EFB" w:rsidR="005679D1" w:rsidRPr="005679D1" w:rsidRDefault="0007170C" w:rsidP="005679D1">
      <w:pPr>
        <w:pStyle w:val="a8"/>
      </w:pPr>
      <w:r>
        <w:t xml:space="preserve">  </w:t>
      </w:r>
      <w:r w:rsidR="005679D1" w:rsidRPr="005679D1">
        <w:t>graph.outerJoinVertices(graph.outDegrees)((vid,</w:t>
      </w:r>
      <w:r>
        <w:t xml:space="preserve"> </w:t>
      </w:r>
      <w:r w:rsidR="005679D1" w:rsidRPr="005679D1">
        <w:t>_,</w:t>
      </w:r>
      <w:r>
        <w:t xml:space="preserve"> </w:t>
      </w:r>
      <w:r w:rsidR="005679D1" w:rsidRPr="005679D1">
        <w:t>degOpt)</w:t>
      </w:r>
      <w:r>
        <w:t xml:space="preserve"> </w:t>
      </w:r>
      <w:r w:rsidR="005679D1" w:rsidRPr="005679D1">
        <w:t>=&gt;</w:t>
      </w:r>
      <w:r>
        <w:t xml:space="preserve"> </w:t>
      </w:r>
      <w:r w:rsidR="005679D1" w:rsidRPr="005679D1">
        <w:t>degOpt.getOrElse(0))</w:t>
      </w:r>
    </w:p>
    <w:p w14:paraId="61C07213" w14:textId="5060CC4E" w:rsidR="005679D1" w:rsidRPr="005679D1" w:rsidRDefault="005679D1" w:rsidP="005679D1">
      <w:pPr>
        <w:pStyle w:val="a8"/>
        <w:rPr>
          <w:rFonts w:hint="eastAsia"/>
        </w:rPr>
      </w:pPr>
      <w:r w:rsidRPr="005679D1">
        <w:t>//</w:t>
      </w:r>
      <w:r w:rsidR="0007170C">
        <w:t xml:space="preserve"> </w:t>
      </w:r>
      <w:r w:rsidR="00C33268">
        <w:rPr>
          <w:rFonts w:hint="eastAsia"/>
        </w:rPr>
        <w:t>构造一个图，每个边包含权重，每个点是初始化的页面排序</w:t>
      </w:r>
    </w:p>
    <w:p w14:paraId="2EE52F53" w14:textId="350B7150" w:rsidR="005679D1" w:rsidRPr="005679D1" w:rsidRDefault="005679D1" w:rsidP="005679D1">
      <w:pPr>
        <w:pStyle w:val="a8"/>
      </w:pPr>
      <w:r w:rsidRPr="005679D1">
        <w:t>val</w:t>
      </w:r>
      <w:r w:rsidR="0007170C">
        <w:t xml:space="preserve"> </w:t>
      </w:r>
      <w:r w:rsidRPr="005679D1">
        <w:t>outputGraph:</w:t>
      </w:r>
      <w:r w:rsidR="0007170C">
        <w:t xml:space="preserve"> </w:t>
      </w:r>
      <w:r w:rsidRPr="005679D1">
        <w:t>Graph[Double,</w:t>
      </w:r>
      <w:r w:rsidR="0007170C">
        <w:t xml:space="preserve"> </w:t>
      </w:r>
      <w:r w:rsidRPr="005679D1">
        <w:t>Double]</w:t>
      </w:r>
      <w:r w:rsidR="0007170C">
        <w:t xml:space="preserve"> </w:t>
      </w:r>
      <w:r w:rsidRPr="005679D1">
        <w:t>=</w:t>
      </w:r>
    </w:p>
    <w:p w14:paraId="49E8F8F0" w14:textId="7442F310" w:rsidR="005679D1" w:rsidRDefault="0007170C" w:rsidP="005679D1">
      <w:pPr>
        <w:pStyle w:val="a8"/>
      </w:pPr>
      <w:r>
        <w:lastRenderedPageBreak/>
        <w:t xml:space="preserve">  </w:t>
      </w:r>
      <w:r w:rsidR="005679D1" w:rsidRPr="005679D1">
        <w:t>inputGraph.mapTriplets(triplet</w:t>
      </w:r>
      <w:r>
        <w:t xml:space="preserve"> </w:t>
      </w:r>
      <w:r w:rsidR="005679D1" w:rsidRPr="005679D1">
        <w:t>=&gt;</w:t>
      </w:r>
      <w:r>
        <w:t xml:space="preserve"> </w:t>
      </w:r>
      <w:r w:rsidR="005679D1" w:rsidRPr="005679D1">
        <w:t>1.0</w:t>
      </w:r>
      <w:r>
        <w:t xml:space="preserve"> </w:t>
      </w:r>
      <w:r w:rsidR="005679D1" w:rsidRPr="005679D1">
        <w:t>/</w:t>
      </w:r>
      <w:r>
        <w:t xml:space="preserve"> </w:t>
      </w:r>
      <w:r w:rsidR="005679D1" w:rsidRPr="005679D1">
        <w:t>triplet.srcAttr).mapVertices((id,</w:t>
      </w:r>
      <w:r>
        <w:t xml:space="preserve"> </w:t>
      </w:r>
      <w:r w:rsidR="005679D1" w:rsidRPr="005679D1">
        <w:t>_)</w:t>
      </w:r>
      <w:r>
        <w:t xml:space="preserve"> </w:t>
      </w:r>
      <w:r w:rsidR="005679D1" w:rsidRPr="005679D1">
        <w:t>=&gt;</w:t>
      </w:r>
      <w:r>
        <w:t xml:space="preserve"> </w:t>
      </w:r>
      <w:r w:rsidR="005679D1" w:rsidRPr="005679D1">
        <w:t>1.0)</w:t>
      </w:r>
    </w:p>
    <w:p w14:paraId="20899B28" w14:textId="662754A5" w:rsidR="006461BC" w:rsidRPr="006461BC" w:rsidRDefault="006461BC" w:rsidP="006461BC">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55</w:t>
      </w:r>
      <w:r w:rsidR="00A004DF">
        <w:fldChar w:fldCharType="end"/>
      </w:r>
    </w:p>
    <w:p w14:paraId="071598CD" w14:textId="09A2ED9A" w:rsidR="005835F6" w:rsidRDefault="005835F6" w:rsidP="005679D1">
      <w:pPr>
        <w:pStyle w:val="Heading3"/>
        <w:rPr>
          <w:rFonts w:hint="eastAsia"/>
        </w:rPr>
      </w:pPr>
      <w:r w:rsidRPr="005835F6">
        <w:t>结构</w:t>
      </w:r>
      <w:r w:rsidR="00D57B0F">
        <w:t>运算符</w:t>
      </w:r>
    </w:p>
    <w:p w14:paraId="065790A9" w14:textId="77777777" w:rsidR="008E3A39" w:rsidRPr="0025431F" w:rsidRDefault="008E3A39" w:rsidP="008E3A39">
      <w:pPr>
        <w:pStyle w:val="a7"/>
      </w:pPr>
      <w:r>
        <w:rPr>
          <w:rFonts w:hint="eastAsia"/>
        </w:rPr>
        <w:t>修改图的结构</w:t>
      </w:r>
    </w:p>
    <w:p w14:paraId="68555465" w14:textId="77777777" w:rsidR="008E3A39" w:rsidRDefault="008E3A39" w:rsidP="008E3A39">
      <w:pPr>
        <w:pStyle w:val="a5"/>
        <w:ind w:firstLine="420"/>
      </w:pPr>
      <w:r>
        <w:t>def reverse: Graph[VD, ED]</w:t>
      </w:r>
    </w:p>
    <w:p w14:paraId="2C939EF4" w14:textId="77777777" w:rsidR="008E3A39" w:rsidRDefault="008E3A39" w:rsidP="008E3A39">
      <w:pPr>
        <w:pStyle w:val="a5"/>
        <w:ind w:firstLine="420"/>
      </w:pPr>
      <w:r>
        <w:t>def subgraph(epred: EdgeTriplet[VD,ED] =&gt; Boolean = (x =&gt; true),vpred: (VertexId, VD) =&gt; Boolean = ((v, d) =&gt; true)): Graph[VD, ED]</w:t>
      </w:r>
    </w:p>
    <w:p w14:paraId="3645BE93" w14:textId="77777777" w:rsidR="008E3A39" w:rsidRDefault="008E3A39" w:rsidP="008E3A39">
      <w:pPr>
        <w:pStyle w:val="a5"/>
        <w:ind w:firstLine="420"/>
      </w:pPr>
      <w:r>
        <w:t>def mask[VD2, ED2](other: Graph[VD2, ED2]): Graph[VD, ED]</w:t>
      </w:r>
    </w:p>
    <w:p w14:paraId="2CACCF44" w14:textId="77777777" w:rsidR="008E3A39" w:rsidRDefault="008E3A39" w:rsidP="008E3A39">
      <w:pPr>
        <w:pStyle w:val="a5"/>
        <w:ind w:firstLine="420"/>
      </w:pPr>
      <w:r>
        <w:t>def groupEdges(merge: (ED, ED) =&gt; ED): Graph[VD, ED]</w:t>
      </w:r>
    </w:p>
    <w:p w14:paraId="3E7506C1" w14:textId="77777777" w:rsidR="00C70D34" w:rsidRDefault="005835F6" w:rsidP="005835F6">
      <w:pPr>
        <w:ind w:firstLine="420"/>
        <w:rPr>
          <w:rFonts w:hint="eastAsia"/>
        </w:rPr>
      </w:pPr>
      <w:r w:rsidRPr="005835F6">
        <w:t>目前</w:t>
      </w:r>
      <w:r w:rsidR="00110FE3">
        <w:rPr>
          <w:rFonts w:hint="eastAsia"/>
        </w:rPr>
        <w:t>，</w:t>
      </w:r>
      <w:r w:rsidRPr="005835F6">
        <w:t>GraphX</w:t>
      </w:r>
      <w:r w:rsidRPr="005835F6">
        <w:t>只支持一套简单的常用结构运算符，</w:t>
      </w:r>
      <w:r w:rsidR="002A4CAF">
        <w:rPr>
          <w:rFonts w:hint="eastAsia"/>
        </w:rPr>
        <w:t>其中包括</w:t>
      </w:r>
      <w:r w:rsidR="002A4CAF">
        <w:t>reverse</w:t>
      </w:r>
      <w:r w:rsidR="00484FE2">
        <w:rPr>
          <w:rFonts w:hint="eastAsia"/>
        </w:rPr>
        <w:t>()</w:t>
      </w:r>
      <w:r w:rsidR="002A4CAF">
        <w:rPr>
          <w:rFonts w:hint="eastAsia"/>
        </w:rPr>
        <w:t>、</w:t>
      </w:r>
      <w:r w:rsidR="002A4CAF">
        <w:t>subgraph</w:t>
      </w:r>
      <w:r w:rsidR="00484FE2">
        <w:rPr>
          <w:rFonts w:hint="eastAsia"/>
        </w:rPr>
        <w:t>()</w:t>
      </w:r>
      <w:r w:rsidR="002A4CAF">
        <w:rPr>
          <w:rFonts w:hint="eastAsia"/>
        </w:rPr>
        <w:t>、</w:t>
      </w:r>
      <w:r w:rsidR="002A4CAF">
        <w:t>mask</w:t>
      </w:r>
      <w:r w:rsidR="00484FE2">
        <w:rPr>
          <w:rFonts w:hint="eastAsia"/>
        </w:rPr>
        <w:t>()</w:t>
      </w:r>
      <w:r w:rsidR="002A4CAF">
        <w:rPr>
          <w:rFonts w:hint="eastAsia"/>
        </w:rPr>
        <w:t>和</w:t>
      </w:r>
      <w:r w:rsidR="002A4CAF">
        <w:t>groupEdges</w:t>
      </w:r>
      <w:r w:rsidR="00484FE2">
        <w:rPr>
          <w:rFonts w:hint="eastAsia"/>
        </w:rPr>
        <w:t>()</w:t>
      </w:r>
      <w:r w:rsidR="00110FE3">
        <w:rPr>
          <w:rFonts w:hint="eastAsia"/>
        </w:rPr>
        <w:t>，</w:t>
      </w:r>
      <w:r w:rsidRPr="005835F6">
        <w:t>预计将来会增加更多。</w:t>
      </w:r>
    </w:p>
    <w:p w14:paraId="2A678027" w14:textId="77777777" w:rsidR="00C70D34" w:rsidRDefault="005835F6" w:rsidP="005835F6">
      <w:pPr>
        <w:ind w:firstLine="420"/>
        <w:rPr>
          <w:rFonts w:hint="eastAsia"/>
        </w:rPr>
      </w:pPr>
      <w:r w:rsidRPr="005835F6">
        <w:t>reverse</w:t>
      </w:r>
      <w:r w:rsidR="00C849E2">
        <w:rPr>
          <w:rFonts w:hint="eastAsia"/>
        </w:rPr>
        <w:t>()</w:t>
      </w:r>
      <w:r w:rsidR="00AA31CF">
        <w:t>运算符返回一个新的图</w:t>
      </w:r>
      <w:r w:rsidR="00592525">
        <w:t>，</w:t>
      </w:r>
      <w:r w:rsidR="00592525">
        <w:rPr>
          <w:rFonts w:hint="eastAsia"/>
        </w:rPr>
        <w:t>其</w:t>
      </w:r>
      <w:r w:rsidR="00592525">
        <w:t>所有边</w:t>
      </w:r>
      <w:r w:rsidR="00592525">
        <w:rPr>
          <w:rFonts w:hint="eastAsia"/>
        </w:rPr>
        <w:t>的</w:t>
      </w:r>
      <w:r w:rsidRPr="005835F6">
        <w:t>方向都相反</w:t>
      </w:r>
      <w:r w:rsidR="00592525">
        <w:t>，</w:t>
      </w:r>
      <w:r w:rsidRPr="005835F6">
        <w:t>这在例如尝试计算逆</w:t>
      </w:r>
      <w:r w:rsidR="00592525">
        <w:rPr>
          <w:rFonts w:hint="eastAsia"/>
        </w:rPr>
        <w:t>页面排序</w:t>
      </w:r>
      <w:r w:rsidR="00592525">
        <w:t>时是有用的，</w:t>
      </w:r>
      <w:r w:rsidRPr="005835F6">
        <w:t>因为反向操作不会修改</w:t>
      </w:r>
      <w:r w:rsidR="00AB3D0D">
        <w:t>点</w:t>
      </w:r>
      <w:r w:rsidR="00592525">
        <w:t>或边</w:t>
      </w:r>
      <w:r w:rsidRPr="005835F6">
        <w:t>属性</w:t>
      </w:r>
      <w:r w:rsidR="00592525">
        <w:rPr>
          <w:rFonts w:hint="eastAsia"/>
        </w:rPr>
        <w:t>以及不</w:t>
      </w:r>
      <w:r w:rsidRPr="005835F6">
        <w:t>改变边的数量，无需数据移动或重复</w:t>
      </w:r>
      <w:r w:rsidR="00592525">
        <w:rPr>
          <w:rFonts w:hint="eastAsia"/>
        </w:rPr>
        <w:t>，</w:t>
      </w:r>
      <w:r w:rsidR="00592525">
        <w:t>所以可以有效地实现</w:t>
      </w:r>
      <w:r w:rsidRPr="005835F6">
        <w:t>。</w:t>
      </w:r>
    </w:p>
    <w:p w14:paraId="7C520DC7" w14:textId="59CFC044" w:rsidR="005835F6" w:rsidRPr="005835F6" w:rsidRDefault="005835F6" w:rsidP="005835F6">
      <w:pPr>
        <w:ind w:firstLine="420"/>
      </w:pPr>
      <w:r w:rsidRPr="005835F6">
        <w:t>subgraph</w:t>
      </w:r>
      <w:r w:rsidR="00C849E2">
        <w:rPr>
          <w:rFonts w:hint="eastAsia"/>
        </w:rPr>
        <w:t>()</w:t>
      </w:r>
      <w:r w:rsidR="00C90438">
        <w:rPr>
          <w:rFonts w:hint="eastAsia"/>
        </w:rPr>
        <w:t>使用两个</w:t>
      </w:r>
      <w:r w:rsidR="00C90438" w:rsidRPr="00C70D34">
        <w:rPr>
          <w:rFonts w:hint="eastAsia"/>
        </w:rPr>
        <w:t>返回布尔值</w:t>
      </w:r>
      <w:r w:rsidR="00C90438">
        <w:rPr>
          <w:rFonts w:hint="eastAsia"/>
        </w:rPr>
        <w:t>的条件判定</w:t>
      </w:r>
      <w:r w:rsidR="00C70D34" w:rsidRPr="00C70D34">
        <w:rPr>
          <w:rFonts w:hint="eastAsia"/>
        </w:rPr>
        <w:t>函数作为</w:t>
      </w:r>
      <w:r w:rsidR="00C90438">
        <w:rPr>
          <w:rFonts w:hint="eastAsia"/>
        </w:rPr>
        <w:t>参数，第一个判定</w:t>
      </w:r>
      <w:r w:rsidR="00920B88">
        <w:rPr>
          <w:rFonts w:hint="eastAsia"/>
        </w:rPr>
        <w:t>函数为</w:t>
      </w:r>
      <w:r w:rsidR="00C70D34" w:rsidRPr="00C70D34">
        <w:rPr>
          <w:rFonts w:hint="eastAsia"/>
        </w:rPr>
        <w:t>epred</w:t>
      </w:r>
      <w:r w:rsidR="00920B88">
        <w:rPr>
          <w:rFonts w:hint="eastAsia"/>
        </w:rPr>
        <w:t>，输入参数为</w:t>
      </w:r>
      <w:r w:rsidR="00C70D34" w:rsidRPr="00C70D34">
        <w:rPr>
          <w:rFonts w:hint="eastAsia"/>
        </w:rPr>
        <w:t>EdgeTriplet</w:t>
      </w:r>
      <w:r w:rsidR="00920B88">
        <w:rPr>
          <w:rFonts w:hint="eastAsia"/>
        </w:rPr>
        <w:t>，</w:t>
      </w:r>
      <w:r w:rsidR="00C70D34" w:rsidRPr="00C70D34">
        <w:rPr>
          <w:rFonts w:hint="eastAsia"/>
        </w:rPr>
        <w:t>并在三元组满足该</w:t>
      </w:r>
      <w:r w:rsidR="00920B88">
        <w:rPr>
          <w:rFonts w:hint="eastAsia"/>
        </w:rPr>
        <w:t>判定条件</w:t>
      </w:r>
      <w:r w:rsidR="00C70D34" w:rsidRPr="00C70D34">
        <w:rPr>
          <w:rFonts w:hint="eastAsia"/>
        </w:rPr>
        <w:t>时返回</w:t>
      </w:r>
      <w:r w:rsidR="00C70D34" w:rsidRPr="00C70D34">
        <w:rPr>
          <w:rFonts w:hint="eastAsia"/>
        </w:rPr>
        <w:t>true</w:t>
      </w:r>
      <w:r w:rsidR="00C238B9">
        <w:rPr>
          <w:rFonts w:hint="eastAsia"/>
        </w:rPr>
        <w:t>；</w:t>
      </w:r>
      <w:r w:rsidR="00920B88">
        <w:rPr>
          <w:rFonts w:hint="eastAsia"/>
        </w:rPr>
        <w:t>第二个判定函数为</w:t>
      </w:r>
      <w:r w:rsidR="00C70D34" w:rsidRPr="00C70D34">
        <w:rPr>
          <w:rFonts w:hint="eastAsia"/>
        </w:rPr>
        <w:t>vpred</w:t>
      </w:r>
      <w:r w:rsidR="00920B88">
        <w:rPr>
          <w:rFonts w:hint="eastAsia"/>
        </w:rPr>
        <w:t>，输入一对</w:t>
      </w:r>
      <w:r w:rsidR="00920B88">
        <w:rPr>
          <w:rFonts w:hint="eastAsia"/>
        </w:rPr>
        <w:t>(</w:t>
      </w:r>
      <w:r w:rsidR="00C70D34" w:rsidRPr="00C70D34">
        <w:rPr>
          <w:rFonts w:hint="eastAsia"/>
        </w:rPr>
        <w:t>VertexId</w:t>
      </w:r>
      <w:r w:rsidR="00920B88">
        <w:rPr>
          <w:rFonts w:hint="eastAsia"/>
        </w:rPr>
        <w:t xml:space="preserve">, </w:t>
      </w:r>
      <w:r w:rsidR="00C70D34" w:rsidRPr="00C70D34">
        <w:rPr>
          <w:rFonts w:hint="eastAsia"/>
        </w:rPr>
        <w:t>VD</w:t>
      </w:r>
      <w:r w:rsidR="00920B88">
        <w:rPr>
          <w:rFonts w:hint="eastAsia"/>
        </w:rPr>
        <w:t>)</w:t>
      </w:r>
      <w:r w:rsidR="00C238B9">
        <w:rPr>
          <w:rFonts w:hint="eastAsia"/>
        </w:rPr>
        <w:t>，并在点满足</w:t>
      </w:r>
      <w:r w:rsidR="00A73E81">
        <w:rPr>
          <w:rFonts w:hint="eastAsia"/>
        </w:rPr>
        <w:t>判定</w:t>
      </w:r>
      <w:r w:rsidR="00C70D34" w:rsidRPr="00C70D34">
        <w:rPr>
          <w:rFonts w:hint="eastAsia"/>
        </w:rPr>
        <w:t>条件时返回</w:t>
      </w:r>
      <w:r w:rsidR="00C70D34" w:rsidRPr="00C70D34">
        <w:rPr>
          <w:rFonts w:hint="eastAsia"/>
        </w:rPr>
        <w:t>true</w:t>
      </w:r>
      <w:r w:rsidR="007D45DE">
        <w:rPr>
          <w:rFonts w:hint="eastAsia"/>
        </w:rPr>
        <w:t>。使用这些判定条件</w:t>
      </w:r>
      <w:r w:rsidR="00C70D34" w:rsidRPr="00C70D34">
        <w:rPr>
          <w:rFonts w:hint="eastAsia"/>
        </w:rPr>
        <w:t>，</w:t>
      </w:r>
      <w:r w:rsidR="00C70D34" w:rsidRPr="00C70D34">
        <w:rPr>
          <w:rFonts w:hint="eastAsia"/>
        </w:rPr>
        <w:t>subgraph</w:t>
      </w:r>
      <w:r w:rsidR="00D43C17">
        <w:rPr>
          <w:rFonts w:hint="eastAsia"/>
        </w:rPr>
        <w:t>()</w:t>
      </w:r>
      <w:r w:rsidR="00C70D34" w:rsidRPr="00C70D34">
        <w:rPr>
          <w:rFonts w:hint="eastAsia"/>
        </w:rPr>
        <w:t>返回</w:t>
      </w:r>
      <w:r w:rsidR="007D45DE">
        <w:rPr>
          <w:rFonts w:hint="eastAsia"/>
        </w:rPr>
        <w:t>图中的点必须包含满足</w:t>
      </w:r>
      <w:r w:rsidR="00C70D34" w:rsidRPr="00C70D34">
        <w:rPr>
          <w:rFonts w:hint="eastAsia"/>
        </w:rPr>
        <w:t>点</w:t>
      </w:r>
      <w:r w:rsidR="007D45DE">
        <w:rPr>
          <w:rFonts w:hint="eastAsia"/>
        </w:rPr>
        <w:t>判定，而且图中的边必须</w:t>
      </w:r>
      <w:r w:rsidR="00C70D34" w:rsidRPr="00C70D34">
        <w:rPr>
          <w:rFonts w:hint="eastAsia"/>
        </w:rPr>
        <w:t>满足边</w:t>
      </w:r>
      <w:r w:rsidR="007D45DE">
        <w:rPr>
          <w:rFonts w:hint="eastAsia"/>
        </w:rPr>
        <w:t>判定</w:t>
      </w:r>
      <w:r w:rsidR="00A360C6">
        <w:rPr>
          <w:rFonts w:hint="eastAsia"/>
        </w:rPr>
        <w:t>。默认情况下，</w:t>
      </w:r>
      <w:r w:rsidR="005916D9">
        <w:rPr>
          <w:rFonts w:hint="eastAsia"/>
        </w:rPr>
        <w:t>点或边判定函数</w:t>
      </w:r>
      <w:r w:rsidR="005C7C62" w:rsidRPr="00C70D34">
        <w:rPr>
          <w:rFonts w:hint="eastAsia"/>
        </w:rPr>
        <w:t>在未提供时</w:t>
      </w:r>
      <w:r w:rsidR="00C70D34" w:rsidRPr="00C70D34">
        <w:rPr>
          <w:rFonts w:hint="eastAsia"/>
        </w:rPr>
        <w:t>设置为返回</w:t>
      </w:r>
      <w:r w:rsidR="00C70D34" w:rsidRPr="00C70D34">
        <w:rPr>
          <w:rFonts w:hint="eastAsia"/>
        </w:rPr>
        <w:t>true</w:t>
      </w:r>
      <w:r w:rsidR="00C70D34" w:rsidRPr="00C70D34">
        <w:rPr>
          <w:rFonts w:hint="eastAsia"/>
        </w:rPr>
        <w:t>。这意味着我们</w:t>
      </w:r>
      <w:r w:rsidR="00CC5945">
        <w:rPr>
          <w:rFonts w:hint="eastAsia"/>
        </w:rPr>
        <w:t>可以只传递边判定</w:t>
      </w:r>
      <w:r w:rsidR="00C70D34" w:rsidRPr="00C70D34">
        <w:rPr>
          <w:rFonts w:hint="eastAsia"/>
        </w:rPr>
        <w:t>，</w:t>
      </w:r>
      <w:r w:rsidR="00CC5945">
        <w:rPr>
          <w:rFonts w:hint="eastAsia"/>
        </w:rPr>
        <w:t>或只传递点判定</w:t>
      </w:r>
      <w:r w:rsidR="0058210B">
        <w:rPr>
          <w:rFonts w:hint="eastAsia"/>
        </w:rPr>
        <w:t>或两者都传递。如果仅将点判定</w:t>
      </w:r>
      <w:r w:rsidR="00C70D34" w:rsidRPr="00C70D34">
        <w:rPr>
          <w:rFonts w:hint="eastAsia"/>
        </w:rPr>
        <w:t>传递给</w:t>
      </w:r>
      <w:r w:rsidR="00D0794C" w:rsidRPr="005835F6">
        <w:t>subgraph</w:t>
      </w:r>
      <w:r w:rsidR="00D0794C">
        <w:rPr>
          <w:rFonts w:hint="eastAsia"/>
        </w:rPr>
        <w:t>()</w:t>
      </w:r>
      <w:r w:rsidR="00D0794C">
        <w:rPr>
          <w:rFonts w:hint="eastAsia"/>
        </w:rPr>
        <w:t>，</w:t>
      </w:r>
      <w:r w:rsidR="00C70D34" w:rsidRPr="00C70D34">
        <w:rPr>
          <w:rFonts w:hint="eastAsia"/>
        </w:rPr>
        <w:t>并且滤除</w:t>
      </w:r>
      <w:r w:rsidR="00C57214">
        <w:rPr>
          <w:rFonts w:hint="eastAsia"/>
        </w:rPr>
        <w:t>了一个连接的两个顶</w:t>
      </w:r>
      <w:r w:rsidR="00C70D34" w:rsidRPr="00C70D34">
        <w:rPr>
          <w:rFonts w:hint="eastAsia"/>
        </w:rPr>
        <w:t>，则</w:t>
      </w:r>
      <w:r w:rsidR="00C57214">
        <w:rPr>
          <w:rFonts w:hint="eastAsia"/>
        </w:rPr>
        <w:t>这个连接对应的边</w:t>
      </w:r>
      <w:r w:rsidR="00C70D34" w:rsidRPr="00C70D34">
        <w:rPr>
          <w:rFonts w:hint="eastAsia"/>
        </w:rPr>
        <w:t>也会自动被滤除。</w:t>
      </w:r>
      <w:r w:rsidR="002741BB">
        <w:rPr>
          <w:rFonts w:hint="eastAsia"/>
        </w:rPr>
        <w:t>在很多情况下，</w:t>
      </w:r>
      <w:r w:rsidR="002741BB" w:rsidRPr="005835F6">
        <w:t>subgraph</w:t>
      </w:r>
      <w:r w:rsidR="002741BB">
        <w:rPr>
          <w:rFonts w:hint="eastAsia"/>
        </w:rPr>
        <w:t>()</w:t>
      </w:r>
      <w:r w:rsidR="00C70D34" w:rsidRPr="00C70D34">
        <w:rPr>
          <w:rFonts w:hint="eastAsia"/>
        </w:rPr>
        <w:t>运算符</w:t>
      </w:r>
      <w:r w:rsidR="00FC68BD">
        <w:rPr>
          <w:rFonts w:hint="eastAsia"/>
        </w:rPr>
        <w:t>非常方便，例如在实践中</w:t>
      </w:r>
      <w:r w:rsidR="00C70D34" w:rsidRPr="00C70D34">
        <w:rPr>
          <w:rFonts w:hint="eastAsia"/>
        </w:rPr>
        <w:t>图</w:t>
      </w:r>
      <w:r w:rsidR="00FC68BD">
        <w:rPr>
          <w:rFonts w:hint="eastAsia"/>
        </w:rPr>
        <w:t>通常具有孤立的</w:t>
      </w:r>
      <w:r w:rsidR="00A37B43">
        <w:rPr>
          <w:rFonts w:hint="eastAsia"/>
        </w:rPr>
        <w:t>点或具有缺失点信息的边，</w:t>
      </w:r>
      <w:r w:rsidR="00C70D34" w:rsidRPr="00C70D34">
        <w:rPr>
          <w:rFonts w:hint="eastAsia"/>
        </w:rPr>
        <w:t>我们可以使用</w:t>
      </w:r>
      <w:r w:rsidR="00A37B43" w:rsidRPr="005835F6">
        <w:t>subgraph</w:t>
      </w:r>
      <w:r w:rsidR="00A37B43">
        <w:rPr>
          <w:rFonts w:hint="eastAsia"/>
        </w:rPr>
        <w:t>()</w:t>
      </w:r>
      <w:r w:rsidR="00C70D34" w:rsidRPr="00C70D34">
        <w:rPr>
          <w:rFonts w:hint="eastAsia"/>
        </w:rPr>
        <w:t>来消除这些图元素。</w:t>
      </w:r>
      <w:r w:rsidR="00A37B43" w:rsidRPr="005835F6">
        <w:t>subgraph</w:t>
      </w:r>
      <w:r w:rsidR="00A37B43">
        <w:rPr>
          <w:rFonts w:hint="eastAsia"/>
        </w:rPr>
        <w:t>()</w:t>
      </w:r>
      <w:r w:rsidR="00A37B43">
        <w:rPr>
          <w:rFonts w:hint="eastAsia"/>
        </w:rPr>
        <w:t>的另一种情况是可以</w:t>
      </w:r>
      <w:r w:rsidR="007D1DC9" w:rsidRPr="00C70D34">
        <w:rPr>
          <w:rFonts w:hint="eastAsia"/>
        </w:rPr>
        <w:t>删除</w:t>
      </w:r>
      <w:r w:rsidR="007D1DC9">
        <w:rPr>
          <w:rFonts w:hint="eastAsia"/>
        </w:rPr>
        <w:t>图中的中心点，这节点</w:t>
      </w:r>
      <w:r w:rsidR="00A37B43">
        <w:rPr>
          <w:rFonts w:hint="eastAsia"/>
        </w:rPr>
        <w:t>有太多</w:t>
      </w:r>
      <w:r w:rsidR="007D1DC9">
        <w:rPr>
          <w:rFonts w:hint="eastAsia"/>
        </w:rPr>
        <w:t>的</w:t>
      </w:r>
      <w:r w:rsidR="00A37B43">
        <w:rPr>
          <w:rFonts w:hint="eastAsia"/>
        </w:rPr>
        <w:t>连接</w:t>
      </w:r>
      <w:r w:rsidR="00C70D34" w:rsidRPr="00C70D34">
        <w:rPr>
          <w:rFonts w:hint="eastAsia"/>
        </w:rPr>
        <w:t>。</w:t>
      </w:r>
      <w:r w:rsidR="00A85C1B">
        <w:t>例如，在以下代码中</w:t>
      </w:r>
      <w:r w:rsidR="007D1DC9">
        <w:t>删除</w:t>
      </w:r>
      <w:r w:rsidRPr="005835F6">
        <w:t>断开的链接：</w:t>
      </w:r>
    </w:p>
    <w:p w14:paraId="53B95824" w14:textId="3B0BFA15" w:rsidR="005D5847" w:rsidRPr="005D5847" w:rsidRDefault="0007170C" w:rsidP="005D5847">
      <w:pPr>
        <w:ind w:firstLine="420"/>
        <w:rPr>
          <w:rFonts w:hint="eastAsia"/>
        </w:rPr>
      </w:pPr>
      <w:r>
        <w:t xml:space="preserve"> </w:t>
      </w:r>
      <w:r w:rsidR="005D5847">
        <w:rPr>
          <w:rFonts w:hint="eastAsia"/>
        </w:rPr>
        <w:t>（</w:t>
      </w:r>
      <w:r w:rsidR="005D5847">
        <w:rPr>
          <w:rFonts w:hint="eastAsia"/>
        </w:rPr>
        <w:t>1</w:t>
      </w:r>
      <w:r w:rsidR="005D5847">
        <w:rPr>
          <w:rFonts w:hint="eastAsia"/>
        </w:rPr>
        <w:t>）</w:t>
      </w:r>
      <w:r w:rsidR="00E44208">
        <w:rPr>
          <w:rFonts w:hint="eastAsia"/>
        </w:rPr>
        <w:t>为</w:t>
      </w:r>
      <w:r w:rsidR="00AB3D0D">
        <w:t>点</w:t>
      </w:r>
      <w:r w:rsidR="00E44208">
        <w:rPr>
          <w:rFonts w:hint="eastAsia"/>
        </w:rPr>
        <w:t>创建</w:t>
      </w:r>
      <w:r w:rsidR="00E44208">
        <w:rPr>
          <w:rFonts w:hint="eastAsia"/>
        </w:rPr>
        <w:t>RDD</w:t>
      </w:r>
    </w:p>
    <w:p w14:paraId="1BAA286C" w14:textId="77777777" w:rsidR="005D5847" w:rsidRDefault="005D5847" w:rsidP="005D5847">
      <w:pPr>
        <w:pStyle w:val="a8"/>
      </w:pPr>
      <w:r>
        <w:t>scala&gt; :paste</w:t>
      </w:r>
    </w:p>
    <w:p w14:paraId="69DD6FE1" w14:textId="77777777" w:rsidR="005D5847" w:rsidRDefault="005D5847" w:rsidP="005D5847">
      <w:pPr>
        <w:pStyle w:val="a8"/>
      </w:pPr>
      <w:r>
        <w:t>// Entering paste mode (ctrl-D to finish)</w:t>
      </w:r>
    </w:p>
    <w:p w14:paraId="6F19F0DD" w14:textId="77777777" w:rsidR="005D5847" w:rsidRDefault="005D5847" w:rsidP="005D5847">
      <w:pPr>
        <w:pStyle w:val="a8"/>
      </w:pPr>
    </w:p>
    <w:p w14:paraId="513A3E3A" w14:textId="77777777" w:rsidR="005D5847" w:rsidRDefault="005D5847" w:rsidP="005D5847">
      <w:pPr>
        <w:pStyle w:val="a8"/>
      </w:pPr>
      <w:r>
        <w:t>val users: RDD[(VertexId, (String, String))] =</w:t>
      </w:r>
    </w:p>
    <w:p w14:paraId="42721F4C" w14:textId="77777777" w:rsidR="005D5847" w:rsidRDefault="005D5847" w:rsidP="005D5847">
      <w:pPr>
        <w:pStyle w:val="a8"/>
      </w:pPr>
      <w:r>
        <w:t xml:space="preserve">  sc.parallelize(Array((3L, ("rxin", "student")), (7L, ("jgonzal", "postdoc")),</w:t>
      </w:r>
    </w:p>
    <w:p w14:paraId="2F27737D" w14:textId="77777777" w:rsidR="005D5847" w:rsidRDefault="005D5847" w:rsidP="005D5847">
      <w:pPr>
        <w:pStyle w:val="a8"/>
      </w:pPr>
      <w:r>
        <w:t xml:space="preserve">                       (5L, ("franklin", "prof")), (2L, ("istoica", "prof")),</w:t>
      </w:r>
    </w:p>
    <w:p w14:paraId="178643D3" w14:textId="77777777" w:rsidR="005D5847" w:rsidRDefault="005D5847" w:rsidP="005D5847">
      <w:pPr>
        <w:pStyle w:val="a8"/>
      </w:pPr>
      <w:r>
        <w:t xml:space="preserve">                       (4L, ("peter", "student"))))</w:t>
      </w:r>
    </w:p>
    <w:p w14:paraId="14E4BF16" w14:textId="77777777" w:rsidR="005D5847" w:rsidRDefault="005D5847" w:rsidP="005D5847">
      <w:pPr>
        <w:pStyle w:val="a8"/>
      </w:pPr>
    </w:p>
    <w:p w14:paraId="268362C5" w14:textId="77777777" w:rsidR="005D5847" w:rsidRDefault="005D5847" w:rsidP="005D5847">
      <w:pPr>
        <w:pStyle w:val="a8"/>
      </w:pPr>
      <w:r>
        <w:t>// Exiting paste mode, now interpreting.</w:t>
      </w:r>
    </w:p>
    <w:p w14:paraId="1970E6C0" w14:textId="77777777" w:rsidR="005D5847" w:rsidRDefault="005D5847" w:rsidP="005D5847">
      <w:pPr>
        <w:pStyle w:val="a8"/>
      </w:pPr>
    </w:p>
    <w:p w14:paraId="1CFC688B" w14:textId="1B511CA8" w:rsidR="005679D1" w:rsidRDefault="005D5847" w:rsidP="005D5847">
      <w:pPr>
        <w:pStyle w:val="a8"/>
        <w:rPr>
          <w:rFonts w:hint="eastAsia"/>
        </w:rPr>
      </w:pPr>
      <w:r>
        <w:t>users: org.apache.spark.rdd.RDD[(org.apache.spark.graphx.VertexId, (String, String))] = ParallelCollectionRDD[100] at parallelize at &lt;pastie&gt;:34</w:t>
      </w:r>
    </w:p>
    <w:p w14:paraId="6820D965" w14:textId="6B643BA8"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56</w:t>
      </w:r>
      <w:r w:rsidR="00A004DF">
        <w:fldChar w:fldCharType="end"/>
      </w:r>
    </w:p>
    <w:p w14:paraId="1A435E83" w14:textId="068A26C5" w:rsidR="005679D1" w:rsidRDefault="005D5847" w:rsidP="005D5847">
      <w:pPr>
        <w:ind w:firstLine="420"/>
      </w:pPr>
      <w:r>
        <w:rPr>
          <w:rFonts w:hint="eastAsia"/>
        </w:rPr>
        <w:t>（</w:t>
      </w:r>
      <w:r>
        <w:rPr>
          <w:rFonts w:hint="eastAsia"/>
        </w:rPr>
        <w:t>2</w:t>
      </w:r>
      <w:r>
        <w:rPr>
          <w:rFonts w:hint="eastAsia"/>
        </w:rPr>
        <w:t>）</w:t>
      </w:r>
      <w:r w:rsidR="00E44208">
        <w:rPr>
          <w:rFonts w:hint="eastAsia"/>
        </w:rPr>
        <w:t>为边创建</w:t>
      </w:r>
      <w:r w:rsidR="00E44208">
        <w:rPr>
          <w:rFonts w:hint="eastAsia"/>
        </w:rPr>
        <w:t>RDD</w:t>
      </w:r>
    </w:p>
    <w:p w14:paraId="1A1F1D59" w14:textId="77777777" w:rsidR="005D5847" w:rsidRDefault="005D5847" w:rsidP="005D5847">
      <w:pPr>
        <w:pStyle w:val="a8"/>
      </w:pPr>
      <w:r>
        <w:t>scala&gt; :paste</w:t>
      </w:r>
    </w:p>
    <w:p w14:paraId="36B5AEFB" w14:textId="77777777" w:rsidR="005D5847" w:rsidRDefault="005D5847" w:rsidP="005D5847">
      <w:pPr>
        <w:pStyle w:val="a8"/>
      </w:pPr>
      <w:r>
        <w:t>// Entering paste mode (ctrl-D to finish)</w:t>
      </w:r>
    </w:p>
    <w:p w14:paraId="7306B03E" w14:textId="77777777" w:rsidR="005D5847" w:rsidRDefault="005D5847" w:rsidP="005D5847">
      <w:pPr>
        <w:pStyle w:val="a8"/>
      </w:pPr>
    </w:p>
    <w:p w14:paraId="62A42B4A" w14:textId="77777777" w:rsidR="005D5847" w:rsidRDefault="005D5847" w:rsidP="005D5847">
      <w:pPr>
        <w:pStyle w:val="a8"/>
      </w:pPr>
      <w:r>
        <w:t>val relationships: RDD[Edge[String]] =</w:t>
      </w:r>
    </w:p>
    <w:p w14:paraId="4F1D9DF5" w14:textId="77777777" w:rsidR="005D5847" w:rsidRDefault="005D5847" w:rsidP="005D5847">
      <w:pPr>
        <w:pStyle w:val="a8"/>
      </w:pPr>
      <w:r>
        <w:t xml:space="preserve">  sc.parallelize(Array(Edge(3L, 7L, "collab"),    Edge(5L, 3L, "advisor"),</w:t>
      </w:r>
    </w:p>
    <w:p w14:paraId="3E41A54F" w14:textId="77777777" w:rsidR="005D5847" w:rsidRDefault="005D5847" w:rsidP="005D5847">
      <w:pPr>
        <w:pStyle w:val="a8"/>
      </w:pPr>
      <w:r>
        <w:t xml:space="preserve">                       Edge(2L, 5L, "colleague"), Edge(5L, 7L, "pi"),</w:t>
      </w:r>
    </w:p>
    <w:p w14:paraId="776F915A" w14:textId="77777777" w:rsidR="005D5847" w:rsidRDefault="005D5847" w:rsidP="005D5847">
      <w:pPr>
        <w:pStyle w:val="a8"/>
      </w:pPr>
      <w:r>
        <w:lastRenderedPageBreak/>
        <w:t xml:space="preserve">                       Edge(4L, 0L, "student"),   Edge(5L, 0L, "colleague")))</w:t>
      </w:r>
    </w:p>
    <w:p w14:paraId="0E2818BE" w14:textId="77777777" w:rsidR="005D5847" w:rsidRDefault="005D5847" w:rsidP="005D5847">
      <w:pPr>
        <w:pStyle w:val="a8"/>
      </w:pPr>
    </w:p>
    <w:p w14:paraId="3349EBFE" w14:textId="77777777" w:rsidR="005D5847" w:rsidRDefault="005D5847" w:rsidP="005D5847">
      <w:pPr>
        <w:pStyle w:val="a8"/>
      </w:pPr>
    </w:p>
    <w:p w14:paraId="35EF473D" w14:textId="77777777" w:rsidR="005D5847" w:rsidRDefault="005D5847" w:rsidP="005D5847">
      <w:pPr>
        <w:pStyle w:val="a8"/>
      </w:pPr>
      <w:r>
        <w:t>// Exiting paste mode, now interpreting.</w:t>
      </w:r>
    </w:p>
    <w:p w14:paraId="378CD271" w14:textId="77777777" w:rsidR="005D5847" w:rsidRDefault="005D5847" w:rsidP="005D5847">
      <w:pPr>
        <w:pStyle w:val="a8"/>
      </w:pPr>
    </w:p>
    <w:p w14:paraId="216B7C19" w14:textId="77777777" w:rsidR="005D5847" w:rsidRDefault="005D5847" w:rsidP="005D5847">
      <w:pPr>
        <w:pStyle w:val="a8"/>
        <w:rPr>
          <w:rFonts w:hint="eastAsia"/>
        </w:rPr>
      </w:pPr>
      <w:r>
        <w:t>relationships: org.apache.spark.rdd.RDD[org.apache.spark.graphx.Edge[String]] = ParallelCollectionRDD[101] at parallelize at &lt;pastie&gt;:34</w:t>
      </w:r>
    </w:p>
    <w:p w14:paraId="62619891" w14:textId="0B8064BF"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57</w:t>
      </w:r>
      <w:r w:rsidR="00A004DF">
        <w:fldChar w:fldCharType="end"/>
      </w:r>
    </w:p>
    <w:p w14:paraId="0E248E61" w14:textId="1A6AFCD0" w:rsidR="005679D1" w:rsidRDefault="005D5847" w:rsidP="005D5847">
      <w:pPr>
        <w:ind w:firstLine="420"/>
      </w:pPr>
      <w:r>
        <w:rPr>
          <w:rFonts w:hint="eastAsia"/>
        </w:rPr>
        <w:t>（</w:t>
      </w:r>
      <w:r>
        <w:rPr>
          <w:rFonts w:hint="eastAsia"/>
        </w:rPr>
        <w:t>3</w:t>
      </w:r>
      <w:r>
        <w:rPr>
          <w:rFonts w:hint="eastAsia"/>
        </w:rPr>
        <w:t>）</w:t>
      </w:r>
      <w:r w:rsidR="00425E5E">
        <w:rPr>
          <w:rFonts w:hint="eastAsia"/>
        </w:rPr>
        <w:t>定义</w:t>
      </w:r>
      <w:r w:rsidR="00AB73E2">
        <w:rPr>
          <w:rFonts w:hint="eastAsia"/>
        </w:rPr>
        <w:t>缺省的用户</w:t>
      </w:r>
    </w:p>
    <w:p w14:paraId="76D09B20" w14:textId="77777777" w:rsidR="00F4325A" w:rsidRDefault="00F4325A" w:rsidP="00F4325A">
      <w:pPr>
        <w:pStyle w:val="a8"/>
      </w:pPr>
      <w:r>
        <w:t>scala&gt; val defaultUser = ("John Doe", "Missing")</w:t>
      </w:r>
    </w:p>
    <w:p w14:paraId="2B76C587" w14:textId="3BDC2192" w:rsidR="005679D1" w:rsidRDefault="00F4325A" w:rsidP="00F4325A">
      <w:pPr>
        <w:pStyle w:val="a8"/>
        <w:rPr>
          <w:rFonts w:hint="eastAsia"/>
        </w:rPr>
      </w:pPr>
      <w:r>
        <w:t>defaultUser: (String, String) = (John Doe,Missing)</w:t>
      </w:r>
    </w:p>
    <w:p w14:paraId="1A97E37B" w14:textId="48107D31"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58</w:t>
      </w:r>
      <w:r w:rsidR="00A004DF">
        <w:fldChar w:fldCharType="end"/>
      </w:r>
    </w:p>
    <w:p w14:paraId="06849EEB" w14:textId="47F3B7C2" w:rsidR="005679D1" w:rsidRDefault="00F4325A" w:rsidP="00F4325A">
      <w:pPr>
        <w:ind w:firstLine="420"/>
      </w:pPr>
      <w:r>
        <w:rPr>
          <w:rFonts w:hint="eastAsia"/>
        </w:rPr>
        <w:t>（</w:t>
      </w:r>
      <w:r>
        <w:rPr>
          <w:rFonts w:hint="eastAsia"/>
        </w:rPr>
        <w:t>4</w:t>
      </w:r>
      <w:r>
        <w:rPr>
          <w:rFonts w:hint="eastAsia"/>
        </w:rPr>
        <w:t>）</w:t>
      </w:r>
      <w:r w:rsidR="00E363C2">
        <w:rPr>
          <w:rFonts w:asciiTheme="minorEastAsia" w:eastAsiaTheme="minorEastAsia" w:hAnsiTheme="minorEastAsia" w:hint="eastAsia"/>
        </w:rPr>
        <w:t>构建初始</w:t>
      </w:r>
      <w:r w:rsidR="005679D1">
        <w:t>Graph</w:t>
      </w:r>
    </w:p>
    <w:p w14:paraId="6AC294E8" w14:textId="77777777" w:rsidR="00F4325A" w:rsidRDefault="00F4325A" w:rsidP="00F4325A">
      <w:pPr>
        <w:pStyle w:val="a8"/>
      </w:pPr>
      <w:r>
        <w:t>scala&gt; val graph = Graph(users, relationships, defaultUser)</w:t>
      </w:r>
    </w:p>
    <w:p w14:paraId="28D14CCD" w14:textId="45D77F6B" w:rsidR="005679D1" w:rsidRDefault="00F4325A" w:rsidP="00F4325A">
      <w:pPr>
        <w:pStyle w:val="a8"/>
        <w:rPr>
          <w:rFonts w:hint="eastAsia"/>
        </w:rPr>
      </w:pPr>
      <w:r>
        <w:t>graph: org.apache.spark.graphx.Graph[(String, String),String] = org.apache.spark.graphx.impl.GraphImpl@3517a60</w:t>
      </w:r>
    </w:p>
    <w:p w14:paraId="2A02EF2C" w14:textId="77777777" w:rsidR="00C93D9C" w:rsidRDefault="00C93D9C" w:rsidP="00C93D9C">
      <w:pPr>
        <w:pStyle w:val="a8"/>
      </w:pPr>
      <w:r>
        <w:t>scala&gt; :paste</w:t>
      </w:r>
    </w:p>
    <w:p w14:paraId="4D9E33BD" w14:textId="77777777" w:rsidR="00C93D9C" w:rsidRDefault="00C93D9C" w:rsidP="00C93D9C">
      <w:pPr>
        <w:pStyle w:val="a8"/>
      </w:pPr>
      <w:r>
        <w:t>// Entering paste mode (ctrl-D to finish)</w:t>
      </w:r>
    </w:p>
    <w:p w14:paraId="4933C1CF" w14:textId="77777777" w:rsidR="00C93D9C" w:rsidRDefault="00C93D9C" w:rsidP="00C93D9C">
      <w:pPr>
        <w:pStyle w:val="a8"/>
      </w:pPr>
    </w:p>
    <w:p w14:paraId="619F0E78" w14:textId="77777777" w:rsidR="00C93D9C" w:rsidRDefault="00C93D9C" w:rsidP="00C93D9C">
      <w:pPr>
        <w:pStyle w:val="a8"/>
      </w:pPr>
      <w:r>
        <w:t>graph.triplets.map(</w:t>
      </w:r>
    </w:p>
    <w:p w14:paraId="2DFAFD7E" w14:textId="77777777" w:rsidR="00C93D9C" w:rsidRDefault="00C93D9C" w:rsidP="00C93D9C">
      <w:pPr>
        <w:pStyle w:val="a8"/>
      </w:pPr>
      <w:r>
        <w:t xml:space="preserve">  triplet =&gt; triplet.srcAttr._1 + " is the " + triplet.attr + " of " + triplet.dstAttr._1</w:t>
      </w:r>
    </w:p>
    <w:p w14:paraId="10DB93D5" w14:textId="77777777" w:rsidR="00C93D9C" w:rsidRDefault="00C93D9C" w:rsidP="00C93D9C">
      <w:pPr>
        <w:pStyle w:val="a8"/>
      </w:pPr>
      <w:r>
        <w:t>).collect.foreach(println(_))</w:t>
      </w:r>
    </w:p>
    <w:p w14:paraId="52C309AD" w14:textId="77777777" w:rsidR="00C93D9C" w:rsidRDefault="00C93D9C" w:rsidP="00C93D9C">
      <w:pPr>
        <w:pStyle w:val="a8"/>
      </w:pPr>
    </w:p>
    <w:p w14:paraId="1F570DA3" w14:textId="77777777" w:rsidR="00C93D9C" w:rsidRDefault="00C93D9C" w:rsidP="00C93D9C">
      <w:pPr>
        <w:pStyle w:val="a8"/>
      </w:pPr>
      <w:r>
        <w:t>// Exiting paste mode, now interpreting.</w:t>
      </w:r>
    </w:p>
    <w:p w14:paraId="69B2ED3F" w14:textId="77777777" w:rsidR="00C93D9C" w:rsidRDefault="00C93D9C" w:rsidP="00C93D9C">
      <w:pPr>
        <w:pStyle w:val="a8"/>
      </w:pPr>
    </w:p>
    <w:p w14:paraId="10446B39" w14:textId="77777777" w:rsidR="00C93D9C" w:rsidRDefault="00C93D9C" w:rsidP="00C93D9C">
      <w:pPr>
        <w:pStyle w:val="a8"/>
      </w:pPr>
      <w:r>
        <w:t>rxin is the collab of jgonzal</w:t>
      </w:r>
    </w:p>
    <w:p w14:paraId="2BD21B50" w14:textId="77777777" w:rsidR="00C93D9C" w:rsidRDefault="00C93D9C" w:rsidP="00C93D9C">
      <w:pPr>
        <w:pStyle w:val="a8"/>
      </w:pPr>
      <w:r>
        <w:t>franklin is the advisor of rxin</w:t>
      </w:r>
    </w:p>
    <w:p w14:paraId="366E88FB" w14:textId="77777777" w:rsidR="00C93D9C" w:rsidRDefault="00C93D9C" w:rsidP="00C93D9C">
      <w:pPr>
        <w:pStyle w:val="a8"/>
      </w:pPr>
      <w:r>
        <w:t>istoica is the colleague of franklin</w:t>
      </w:r>
    </w:p>
    <w:p w14:paraId="4989D282" w14:textId="77777777" w:rsidR="00C93D9C" w:rsidRDefault="00C93D9C" w:rsidP="00C93D9C">
      <w:pPr>
        <w:pStyle w:val="a8"/>
      </w:pPr>
      <w:r>
        <w:t>franklin is the pi of jgonzal</w:t>
      </w:r>
    </w:p>
    <w:p w14:paraId="475DB073" w14:textId="77777777" w:rsidR="00C93D9C" w:rsidRDefault="00C93D9C" w:rsidP="00C93D9C">
      <w:pPr>
        <w:pStyle w:val="a8"/>
      </w:pPr>
      <w:r>
        <w:t>peter is the student of John Doe</w:t>
      </w:r>
    </w:p>
    <w:p w14:paraId="5CA6444D" w14:textId="704702D7" w:rsidR="00C93D9C" w:rsidRDefault="00C93D9C" w:rsidP="00C93D9C">
      <w:pPr>
        <w:pStyle w:val="a8"/>
        <w:rPr>
          <w:rFonts w:hint="eastAsia"/>
        </w:rPr>
      </w:pPr>
      <w:r>
        <w:t>franklin is the colleague of John Doe</w:t>
      </w:r>
    </w:p>
    <w:p w14:paraId="4F43B123" w14:textId="1084F0D9"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59</w:t>
      </w:r>
      <w:r w:rsidR="00A004DF">
        <w:fldChar w:fldCharType="end"/>
      </w:r>
    </w:p>
    <w:p w14:paraId="6BDD5807" w14:textId="5711BA0A" w:rsidR="00F4325A" w:rsidRDefault="008F3981" w:rsidP="00F4325A">
      <w:pPr>
        <w:ind w:firstLine="420"/>
        <w:rPr>
          <w:rFonts w:hint="eastAsia"/>
        </w:rPr>
      </w:pPr>
      <w:r>
        <w:rPr>
          <w:rFonts w:hint="eastAsia"/>
        </w:rPr>
        <w:t>注意到用户</w:t>
      </w:r>
      <w:r>
        <w:rPr>
          <w:rFonts w:hint="eastAsia"/>
        </w:rPr>
        <w:t>0L</w:t>
      </w:r>
      <w:r>
        <w:rPr>
          <w:rFonts w:hint="eastAsia"/>
        </w:rPr>
        <w:t>没有</w:t>
      </w:r>
      <w:r w:rsidR="00930E43">
        <w:rPr>
          <w:rFonts w:hint="eastAsia"/>
        </w:rPr>
        <w:t>相应的信息</w:t>
      </w:r>
      <w:r>
        <w:rPr>
          <w:rFonts w:hint="eastAsia"/>
        </w:rPr>
        <w:t>，但是连接到用户</w:t>
      </w:r>
      <w:r>
        <w:rPr>
          <w:rFonts w:hint="eastAsia"/>
        </w:rPr>
        <w:t>4L</w:t>
      </w:r>
      <w:r>
        <w:rPr>
          <w:rFonts w:hint="eastAsia"/>
        </w:rPr>
        <w:t>（</w:t>
      </w:r>
      <w:r>
        <w:rPr>
          <w:rFonts w:hint="eastAsia"/>
        </w:rPr>
        <w:t>peter</w:t>
      </w:r>
      <w:r>
        <w:rPr>
          <w:rFonts w:hint="eastAsia"/>
        </w:rPr>
        <w:t>）和</w:t>
      </w:r>
      <w:r>
        <w:rPr>
          <w:rFonts w:hint="eastAsia"/>
        </w:rPr>
        <w:t>5L</w:t>
      </w:r>
      <w:r>
        <w:rPr>
          <w:rFonts w:hint="eastAsia"/>
        </w:rPr>
        <w:t>（</w:t>
      </w:r>
      <w:r>
        <w:rPr>
          <w:rFonts w:hint="eastAsia"/>
        </w:rPr>
        <w:t>franklin</w:t>
      </w:r>
      <w:r>
        <w:rPr>
          <w:rFonts w:hint="eastAsia"/>
        </w:rPr>
        <w:t>）</w:t>
      </w:r>
      <w:r w:rsidR="00A85DF4">
        <w:rPr>
          <w:rFonts w:hint="eastAsia"/>
        </w:rPr>
        <w:t>。</w:t>
      </w:r>
    </w:p>
    <w:p w14:paraId="1865FE5F" w14:textId="6829F464" w:rsidR="005679D1" w:rsidRDefault="008C6301" w:rsidP="008C6301">
      <w:pPr>
        <w:ind w:firstLine="420"/>
      </w:pPr>
      <w:r>
        <w:rPr>
          <w:rFonts w:hint="eastAsia"/>
        </w:rPr>
        <w:t>（</w:t>
      </w:r>
      <w:r>
        <w:rPr>
          <w:rFonts w:hint="eastAsia"/>
        </w:rPr>
        <w:t>5</w:t>
      </w:r>
      <w:r>
        <w:rPr>
          <w:rFonts w:hint="eastAsia"/>
        </w:rPr>
        <w:t>）</w:t>
      </w:r>
      <w:r w:rsidR="00E363C2">
        <w:rPr>
          <w:rFonts w:hint="eastAsia"/>
        </w:rPr>
        <w:t>移除缺失</w:t>
      </w:r>
      <w:r w:rsidR="00AB3D0D">
        <w:t>点</w:t>
      </w:r>
      <w:r w:rsidR="00E363C2">
        <w:rPr>
          <w:rFonts w:hint="eastAsia"/>
        </w:rPr>
        <w:t>以及连接到它们的边</w:t>
      </w:r>
      <w:r w:rsidR="00411227">
        <w:rPr>
          <w:rFonts w:hint="eastAsia"/>
        </w:rPr>
        <w:t>，</w:t>
      </w:r>
      <w:r w:rsidR="004023B4">
        <w:rPr>
          <w:rFonts w:hint="eastAsia"/>
        </w:rPr>
        <w:t>通过移出用户</w:t>
      </w:r>
      <w:r w:rsidR="004023B4">
        <w:rPr>
          <w:rFonts w:hint="eastAsia"/>
        </w:rPr>
        <w:t>0L</w:t>
      </w:r>
      <w:r w:rsidR="004023B4">
        <w:rPr>
          <w:rFonts w:hint="eastAsia"/>
        </w:rPr>
        <w:t>断开与用户</w:t>
      </w:r>
      <w:r w:rsidR="004023B4">
        <w:rPr>
          <w:rFonts w:hint="eastAsia"/>
        </w:rPr>
        <w:t>4L</w:t>
      </w:r>
      <w:r w:rsidR="004023B4">
        <w:rPr>
          <w:rFonts w:hint="eastAsia"/>
        </w:rPr>
        <w:t>（</w:t>
      </w:r>
      <w:r w:rsidR="004023B4">
        <w:rPr>
          <w:rFonts w:hint="eastAsia"/>
        </w:rPr>
        <w:t>peter</w:t>
      </w:r>
      <w:r w:rsidR="004023B4">
        <w:rPr>
          <w:rFonts w:hint="eastAsia"/>
        </w:rPr>
        <w:t>）和</w:t>
      </w:r>
      <w:r w:rsidR="004023B4">
        <w:rPr>
          <w:rFonts w:hint="eastAsia"/>
        </w:rPr>
        <w:t>5L</w:t>
      </w:r>
      <w:r w:rsidR="004023B4">
        <w:rPr>
          <w:rFonts w:hint="eastAsia"/>
        </w:rPr>
        <w:t>（</w:t>
      </w:r>
      <w:r w:rsidR="004023B4">
        <w:rPr>
          <w:rFonts w:hint="eastAsia"/>
        </w:rPr>
        <w:t>franklin</w:t>
      </w:r>
      <w:r w:rsidR="004023B4">
        <w:rPr>
          <w:rFonts w:hint="eastAsia"/>
        </w:rPr>
        <w:t>）的连接</w:t>
      </w:r>
    </w:p>
    <w:p w14:paraId="6A3C0B08" w14:textId="77777777" w:rsidR="008C6301" w:rsidRDefault="008C6301" w:rsidP="008C6301">
      <w:pPr>
        <w:pStyle w:val="a8"/>
      </w:pPr>
      <w:r>
        <w:t>scala&gt; val validGraph = graph.subgraph(vpred = (id, attr) =&gt; attr._2 != "Missing")</w:t>
      </w:r>
    </w:p>
    <w:p w14:paraId="1C801EA1" w14:textId="77777777" w:rsidR="008C6301" w:rsidRDefault="008C6301" w:rsidP="008C6301">
      <w:pPr>
        <w:pStyle w:val="a8"/>
      </w:pPr>
      <w:r>
        <w:t>validGraph: org.apache.spark.graphx.Graph[(String, String),String] = org.apache.spark.graphx.impl.GraphImpl@43995813</w:t>
      </w:r>
    </w:p>
    <w:p w14:paraId="7A23CF77" w14:textId="77777777" w:rsidR="008C6301" w:rsidRDefault="008C6301" w:rsidP="008C6301">
      <w:pPr>
        <w:pStyle w:val="a8"/>
      </w:pPr>
    </w:p>
    <w:p w14:paraId="4ADB0549" w14:textId="77777777" w:rsidR="008C6301" w:rsidRDefault="008C6301" w:rsidP="008C6301">
      <w:pPr>
        <w:pStyle w:val="a8"/>
      </w:pPr>
      <w:r>
        <w:t>scala&gt; validGraph.vertices.collect.foreach(println(_))</w:t>
      </w:r>
    </w:p>
    <w:p w14:paraId="4F66A181" w14:textId="77777777" w:rsidR="008C6301" w:rsidRDefault="008C6301" w:rsidP="008C6301">
      <w:pPr>
        <w:pStyle w:val="a8"/>
      </w:pPr>
      <w:r>
        <w:t>(2,(istoica,prof))</w:t>
      </w:r>
    </w:p>
    <w:p w14:paraId="2F4E9F7E" w14:textId="77777777" w:rsidR="008C6301" w:rsidRDefault="008C6301" w:rsidP="008C6301">
      <w:pPr>
        <w:pStyle w:val="a8"/>
      </w:pPr>
      <w:r>
        <w:t>(3,(rxin,student))</w:t>
      </w:r>
    </w:p>
    <w:p w14:paraId="76495F24" w14:textId="77777777" w:rsidR="008C6301" w:rsidRDefault="008C6301" w:rsidP="008C6301">
      <w:pPr>
        <w:pStyle w:val="a8"/>
      </w:pPr>
      <w:r>
        <w:t>(4,(peter,student))</w:t>
      </w:r>
    </w:p>
    <w:p w14:paraId="77D3D505" w14:textId="77777777" w:rsidR="008C6301" w:rsidRDefault="008C6301" w:rsidP="008C6301">
      <w:pPr>
        <w:pStyle w:val="a8"/>
      </w:pPr>
      <w:r>
        <w:t>(5,(franklin,prof))</w:t>
      </w:r>
    </w:p>
    <w:p w14:paraId="14A02538" w14:textId="77777777" w:rsidR="008C6301" w:rsidRDefault="008C6301" w:rsidP="008C6301">
      <w:pPr>
        <w:pStyle w:val="a8"/>
      </w:pPr>
      <w:r>
        <w:t>(7,(jgonzal,postdoc))</w:t>
      </w:r>
    </w:p>
    <w:p w14:paraId="5EC08752" w14:textId="77777777" w:rsidR="008C6301" w:rsidRDefault="008C6301" w:rsidP="008C6301">
      <w:pPr>
        <w:pStyle w:val="a8"/>
      </w:pPr>
    </w:p>
    <w:p w14:paraId="1B14348D" w14:textId="77777777" w:rsidR="008C6301" w:rsidRDefault="008C6301" w:rsidP="008C6301">
      <w:pPr>
        <w:pStyle w:val="a8"/>
      </w:pPr>
      <w:r>
        <w:t>scala&gt; :paste</w:t>
      </w:r>
    </w:p>
    <w:p w14:paraId="7130BDF1" w14:textId="77777777" w:rsidR="008C6301" w:rsidRDefault="008C6301" w:rsidP="008C6301">
      <w:pPr>
        <w:pStyle w:val="a8"/>
      </w:pPr>
      <w:r>
        <w:t>// Entering paste mode (ctrl-D to finish)</w:t>
      </w:r>
    </w:p>
    <w:p w14:paraId="75F3B3A5" w14:textId="77777777" w:rsidR="008C6301" w:rsidRDefault="008C6301" w:rsidP="008C6301">
      <w:pPr>
        <w:pStyle w:val="a8"/>
      </w:pPr>
    </w:p>
    <w:p w14:paraId="213FACC4" w14:textId="77777777" w:rsidR="008C6301" w:rsidRDefault="008C6301" w:rsidP="008C6301">
      <w:pPr>
        <w:pStyle w:val="a8"/>
      </w:pPr>
      <w:r>
        <w:lastRenderedPageBreak/>
        <w:t>validGraph.triplets.map(</w:t>
      </w:r>
    </w:p>
    <w:p w14:paraId="22D39D5E" w14:textId="77777777" w:rsidR="008C6301" w:rsidRDefault="008C6301" w:rsidP="008C6301">
      <w:pPr>
        <w:pStyle w:val="a8"/>
      </w:pPr>
      <w:r>
        <w:t xml:space="preserve">  triplet =&gt; triplet.srcAttr._1 + " is the " + triplet.attr + " of " + triplet.dstAttr._1</w:t>
      </w:r>
    </w:p>
    <w:p w14:paraId="2B48E189" w14:textId="77777777" w:rsidR="008C6301" w:rsidRDefault="008C6301" w:rsidP="008C6301">
      <w:pPr>
        <w:pStyle w:val="a8"/>
      </w:pPr>
      <w:r>
        <w:t>).collect.foreach(println(_))</w:t>
      </w:r>
    </w:p>
    <w:p w14:paraId="26011C10" w14:textId="77777777" w:rsidR="008C6301" w:rsidRDefault="008C6301" w:rsidP="008C6301">
      <w:pPr>
        <w:pStyle w:val="a8"/>
      </w:pPr>
    </w:p>
    <w:p w14:paraId="139E5CBE" w14:textId="77777777" w:rsidR="008C6301" w:rsidRDefault="008C6301" w:rsidP="008C6301">
      <w:pPr>
        <w:pStyle w:val="a8"/>
      </w:pPr>
      <w:r>
        <w:t>// Exiting paste mode, now interpreting.</w:t>
      </w:r>
    </w:p>
    <w:p w14:paraId="3D58B113" w14:textId="77777777" w:rsidR="008C6301" w:rsidRDefault="008C6301" w:rsidP="008C6301">
      <w:pPr>
        <w:pStyle w:val="a8"/>
      </w:pPr>
    </w:p>
    <w:p w14:paraId="0E8E0DC2" w14:textId="77777777" w:rsidR="008C6301" w:rsidRDefault="008C6301" w:rsidP="008C6301">
      <w:pPr>
        <w:pStyle w:val="a8"/>
      </w:pPr>
      <w:r>
        <w:t>rxin is the collab of jgonzal</w:t>
      </w:r>
    </w:p>
    <w:p w14:paraId="7AB27582" w14:textId="77777777" w:rsidR="008C6301" w:rsidRDefault="008C6301" w:rsidP="008C6301">
      <w:pPr>
        <w:pStyle w:val="a8"/>
      </w:pPr>
      <w:r>
        <w:t>franklin is the advisor of rxin</w:t>
      </w:r>
    </w:p>
    <w:p w14:paraId="2B52F89C" w14:textId="77777777" w:rsidR="008C6301" w:rsidRDefault="008C6301" w:rsidP="008C6301">
      <w:pPr>
        <w:pStyle w:val="a8"/>
      </w:pPr>
      <w:r>
        <w:t>istoica is the colleague of franklin</w:t>
      </w:r>
    </w:p>
    <w:p w14:paraId="19C53947" w14:textId="2918403B" w:rsidR="005679D1" w:rsidRDefault="008C6301" w:rsidP="008C6301">
      <w:pPr>
        <w:pStyle w:val="a8"/>
        <w:rPr>
          <w:rFonts w:hint="eastAsia"/>
        </w:rPr>
      </w:pPr>
      <w:r>
        <w:t>franklin is the pi of jgonzal</w:t>
      </w:r>
    </w:p>
    <w:p w14:paraId="67541CA5" w14:textId="2D8289FF" w:rsidR="00804D54" w:rsidRPr="00804D54" w:rsidRDefault="00181E81" w:rsidP="00181E81">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60</w:t>
      </w:r>
      <w:r w:rsidR="00A004DF">
        <w:fldChar w:fldCharType="end"/>
      </w:r>
    </w:p>
    <w:p w14:paraId="0715E202" w14:textId="77777777" w:rsidR="00DB71BA" w:rsidRDefault="005835F6" w:rsidP="00DB71BA">
      <w:pPr>
        <w:ind w:firstLine="420"/>
        <w:rPr>
          <w:rFonts w:hint="eastAsia"/>
        </w:rPr>
      </w:pPr>
      <w:r w:rsidRPr="005835F6">
        <w:t>mask</w:t>
      </w:r>
      <w:r w:rsidR="00EF6EAB">
        <w:rPr>
          <w:rFonts w:hint="eastAsia"/>
        </w:rPr>
        <w:t>()</w:t>
      </w:r>
      <w:r w:rsidR="00EF6EAB">
        <w:rPr>
          <w:rFonts w:hint="eastAsia"/>
        </w:rPr>
        <w:t>运算</w:t>
      </w:r>
      <w:r w:rsidRPr="005835F6">
        <w:t>符通过</w:t>
      </w:r>
      <w:r w:rsidR="0071048A">
        <w:rPr>
          <w:rFonts w:hint="eastAsia"/>
        </w:rPr>
        <w:t>图进行过滤，由图中的</w:t>
      </w:r>
      <w:r w:rsidR="00AB3D0D">
        <w:t>点</w:t>
      </w:r>
      <w:r w:rsidRPr="005835F6">
        <w:t>和边构建子图</w:t>
      </w:r>
      <w:r w:rsidR="00D8579E">
        <w:t>，</w:t>
      </w:r>
      <w:r w:rsidR="00D8579E">
        <w:rPr>
          <w:rFonts w:hint="eastAsia"/>
        </w:rPr>
        <w:t>例如</w:t>
      </w:r>
      <w:r w:rsidR="00D030D2" w:rsidRPr="00D030D2">
        <w:rPr>
          <w:rFonts w:hint="eastAsia"/>
        </w:rPr>
        <w:t>表达式</w:t>
      </w:r>
      <w:r w:rsidR="00D030D2" w:rsidRPr="00D030D2">
        <w:rPr>
          <w:rFonts w:hint="eastAsia"/>
        </w:rPr>
        <w:t>graph.mask</w:t>
      </w:r>
      <w:r w:rsidR="00DF6024">
        <w:rPr>
          <w:rFonts w:hint="eastAsia"/>
        </w:rPr>
        <w:t>(</w:t>
      </w:r>
      <w:r w:rsidR="00D030D2" w:rsidRPr="00D030D2">
        <w:rPr>
          <w:rFonts w:hint="eastAsia"/>
        </w:rPr>
        <w:t>anotherGraph</w:t>
      </w:r>
      <w:r w:rsidR="00DF6024">
        <w:rPr>
          <w:rFonts w:hint="eastAsia"/>
        </w:rPr>
        <w:t>)</w:t>
      </w:r>
      <w:r w:rsidR="00D030D2" w:rsidRPr="00D030D2">
        <w:rPr>
          <w:rFonts w:hint="eastAsia"/>
        </w:rPr>
        <w:t>返回一个</w:t>
      </w:r>
      <w:r w:rsidR="00D8579E">
        <w:rPr>
          <w:rFonts w:hint="eastAsia"/>
        </w:rPr>
        <w:t>graph</w:t>
      </w:r>
      <w:r w:rsidR="00D8579E">
        <w:rPr>
          <w:rFonts w:hint="eastAsia"/>
        </w:rPr>
        <w:t>的子</w:t>
      </w:r>
      <w:r w:rsidR="00D030D2" w:rsidRPr="00D030D2">
        <w:rPr>
          <w:rFonts w:hint="eastAsia"/>
        </w:rPr>
        <w:t>图，该图包含在</w:t>
      </w:r>
      <w:r w:rsidR="00D030D2" w:rsidRPr="00D030D2">
        <w:rPr>
          <w:rFonts w:hint="eastAsia"/>
        </w:rPr>
        <w:t>anotherGraph</w:t>
      </w:r>
      <w:r w:rsidR="00D8579E">
        <w:rPr>
          <w:rFonts w:hint="eastAsia"/>
        </w:rPr>
        <w:t>中找到的点和边</w:t>
      </w:r>
      <w:r w:rsidR="00D030D2" w:rsidRPr="00D030D2">
        <w:rPr>
          <w:rFonts w:hint="eastAsia"/>
        </w:rPr>
        <w:t>。</w:t>
      </w:r>
      <w:r w:rsidR="00AB2AF3" w:rsidRPr="005835F6">
        <w:t>mask</w:t>
      </w:r>
      <w:r w:rsidR="00AB2AF3">
        <w:rPr>
          <w:rFonts w:hint="eastAsia"/>
        </w:rPr>
        <w:t>()</w:t>
      </w:r>
      <w:r w:rsidR="00D030D2" w:rsidRPr="00D030D2">
        <w:rPr>
          <w:rFonts w:hint="eastAsia"/>
        </w:rPr>
        <w:t>可以与</w:t>
      </w:r>
      <w:r w:rsidR="00AB2AF3" w:rsidRPr="00AB2AF3">
        <w:t>subgraph</w:t>
      </w:r>
      <w:r w:rsidR="00AB2AF3">
        <w:rPr>
          <w:rFonts w:hint="eastAsia"/>
        </w:rPr>
        <w:t>()</w:t>
      </w:r>
      <w:r w:rsidR="00D030D2" w:rsidRPr="00D030D2">
        <w:rPr>
          <w:rFonts w:hint="eastAsia"/>
        </w:rPr>
        <w:t>运算符一起使用，以基于另一个相关图的属性来过滤图。考虑以下情况，我们想找到图的连接部分，但是要</w:t>
      </w:r>
      <w:r w:rsidR="009F65B0">
        <w:rPr>
          <w:rFonts w:hint="eastAsia"/>
        </w:rPr>
        <w:t>在</w:t>
      </w:r>
      <w:r w:rsidR="009F65B0" w:rsidRPr="00D030D2">
        <w:rPr>
          <w:rFonts w:hint="eastAsia"/>
        </w:rPr>
        <w:t>结果</w:t>
      </w:r>
      <w:r w:rsidR="009F65B0">
        <w:rPr>
          <w:rFonts w:hint="eastAsia"/>
        </w:rPr>
        <w:t>图中</w:t>
      </w:r>
      <w:r w:rsidR="00D030D2" w:rsidRPr="00D030D2">
        <w:rPr>
          <w:rFonts w:hint="eastAsia"/>
        </w:rPr>
        <w:t>删除</w:t>
      </w:r>
      <w:r w:rsidR="006E37DF">
        <w:rPr>
          <w:rFonts w:hint="eastAsia"/>
        </w:rPr>
        <w:t>缺少属性信息的</w:t>
      </w:r>
      <w:r w:rsidR="00D030D2" w:rsidRPr="00D030D2">
        <w:rPr>
          <w:rFonts w:hint="eastAsia"/>
        </w:rPr>
        <w:t>点。我们可以</w:t>
      </w:r>
      <w:r w:rsidR="00C04253">
        <w:rPr>
          <w:rFonts w:hint="eastAsia"/>
        </w:rPr>
        <w:t>通过</w:t>
      </w:r>
      <w:r w:rsidR="00C04253" w:rsidRPr="00D030D2">
        <w:rPr>
          <w:rFonts w:hint="eastAsia"/>
        </w:rPr>
        <w:t>connectedComponent</w:t>
      </w:r>
      <w:r w:rsidR="00C04253">
        <w:rPr>
          <w:rFonts w:hint="eastAsia"/>
        </w:rPr>
        <w:t>()</w:t>
      </w:r>
      <w:r w:rsidR="00C04253">
        <w:rPr>
          <w:rFonts w:hint="eastAsia"/>
        </w:rPr>
        <w:t>找到连接的部分</w:t>
      </w:r>
      <w:r w:rsidR="00255F46">
        <w:rPr>
          <w:rFonts w:hint="eastAsia"/>
        </w:rPr>
        <w:t>，并将</w:t>
      </w:r>
      <w:r w:rsidR="00C04253" w:rsidRPr="005835F6">
        <w:t>mask</w:t>
      </w:r>
      <w:r w:rsidR="00C04253">
        <w:rPr>
          <w:rFonts w:hint="eastAsia"/>
        </w:rPr>
        <w:t>()</w:t>
      </w:r>
      <w:r w:rsidR="00255F46">
        <w:rPr>
          <w:rFonts w:hint="eastAsia"/>
        </w:rPr>
        <w:t>和</w:t>
      </w:r>
      <w:r w:rsidR="00C04253" w:rsidRPr="00AB2AF3">
        <w:t>subgraph</w:t>
      </w:r>
      <w:r w:rsidR="00C04253">
        <w:rPr>
          <w:rFonts w:hint="eastAsia"/>
        </w:rPr>
        <w:t>()</w:t>
      </w:r>
      <w:r w:rsidR="00255F46">
        <w:rPr>
          <w:rFonts w:hint="eastAsia"/>
        </w:rPr>
        <w:t>一起使用以获得所需的结果，</w:t>
      </w:r>
      <w:r w:rsidR="00DB71BA">
        <w:rPr>
          <w:rFonts w:hint="eastAsia"/>
        </w:rPr>
        <w:t>如下代码所示：</w:t>
      </w:r>
    </w:p>
    <w:p w14:paraId="3DF21C23" w14:textId="6B8B23CD" w:rsidR="005679D1" w:rsidRDefault="00DB71BA" w:rsidP="00DB71BA">
      <w:pPr>
        <w:ind w:firstLineChars="95" w:firstLine="199"/>
      </w:pPr>
      <w:r>
        <w:rPr>
          <w:rFonts w:hint="eastAsia"/>
        </w:rPr>
        <w:t>（</w:t>
      </w:r>
      <w:r>
        <w:rPr>
          <w:rFonts w:hint="eastAsia"/>
        </w:rPr>
        <w:t>1</w:t>
      </w:r>
      <w:r>
        <w:rPr>
          <w:rFonts w:hint="eastAsia"/>
        </w:rPr>
        <w:t>）获得连接的部分</w:t>
      </w:r>
    </w:p>
    <w:p w14:paraId="4A25CAEB" w14:textId="77777777" w:rsidR="00DB71BA" w:rsidRDefault="00DB71BA" w:rsidP="00DB71BA">
      <w:pPr>
        <w:pStyle w:val="a8"/>
      </w:pPr>
      <w:r>
        <w:t>scala&gt; val ccGraph = graph.connectedComponents()</w:t>
      </w:r>
    </w:p>
    <w:p w14:paraId="0C2E4049" w14:textId="43FCF882" w:rsidR="005679D1" w:rsidRDefault="00DB71BA" w:rsidP="00DB71BA">
      <w:pPr>
        <w:pStyle w:val="a8"/>
        <w:rPr>
          <w:rFonts w:hint="eastAsia"/>
        </w:rPr>
      </w:pPr>
      <w:r>
        <w:t xml:space="preserve">ccGraph: org.apache.spark.graphx.Graph[org.apache.spark.graphx.VertexId,String] = </w:t>
      </w:r>
      <w:hyperlink r:id="rId30" w:history="1">
        <w:r w:rsidRPr="00DB71BA">
          <w:t>org.apache.spark.graphx.impl.GraphImpl@5025b871</w:t>
        </w:r>
      </w:hyperlink>
    </w:p>
    <w:p w14:paraId="27BB2A49" w14:textId="77777777" w:rsidR="00DB71BA" w:rsidRDefault="00DB71BA" w:rsidP="00DB71BA">
      <w:pPr>
        <w:pStyle w:val="a8"/>
      </w:pPr>
      <w:r>
        <w:t>scala&gt; ccGraph.edges.collect.foreach(println(_))</w:t>
      </w:r>
    </w:p>
    <w:p w14:paraId="5251F32F" w14:textId="77777777" w:rsidR="00DB71BA" w:rsidRDefault="00DB71BA" w:rsidP="00DB71BA">
      <w:pPr>
        <w:pStyle w:val="a8"/>
      </w:pPr>
      <w:r>
        <w:t>Edge(3,7,collab)</w:t>
      </w:r>
    </w:p>
    <w:p w14:paraId="2CEB228C" w14:textId="77777777" w:rsidR="00DB71BA" w:rsidRDefault="00DB71BA" w:rsidP="00DB71BA">
      <w:pPr>
        <w:pStyle w:val="a8"/>
      </w:pPr>
      <w:r>
        <w:t>Edge(5,3,advisor)</w:t>
      </w:r>
    </w:p>
    <w:p w14:paraId="539931D8" w14:textId="77777777" w:rsidR="00DB71BA" w:rsidRDefault="00DB71BA" w:rsidP="00DB71BA">
      <w:pPr>
        <w:pStyle w:val="a8"/>
      </w:pPr>
      <w:r>
        <w:t>Edge(2,5,colleague)</w:t>
      </w:r>
    </w:p>
    <w:p w14:paraId="371A1545" w14:textId="77777777" w:rsidR="00DB71BA" w:rsidRDefault="00DB71BA" w:rsidP="00DB71BA">
      <w:pPr>
        <w:pStyle w:val="a8"/>
      </w:pPr>
      <w:r>
        <w:t>Edge(5,7,pi)</w:t>
      </w:r>
    </w:p>
    <w:p w14:paraId="7EAEBDD2" w14:textId="77777777" w:rsidR="00DB71BA" w:rsidRDefault="00DB71BA" w:rsidP="00DB71BA">
      <w:pPr>
        <w:pStyle w:val="a8"/>
      </w:pPr>
      <w:r>
        <w:t>Edge(4,0,student)</w:t>
      </w:r>
    </w:p>
    <w:p w14:paraId="28BFEFBF" w14:textId="77777777" w:rsidR="00BC788B" w:rsidRDefault="00DB71BA" w:rsidP="00BC788B">
      <w:pPr>
        <w:pStyle w:val="a8"/>
        <w:rPr>
          <w:rFonts w:hint="eastAsia"/>
        </w:rPr>
      </w:pPr>
      <w:r>
        <w:t>Edge(5,0,colleague)</w:t>
      </w:r>
    </w:p>
    <w:p w14:paraId="2B55EF2D" w14:textId="02BB5BE5"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61</w:t>
      </w:r>
      <w:r w:rsidR="00A004DF">
        <w:fldChar w:fldCharType="end"/>
      </w:r>
    </w:p>
    <w:p w14:paraId="629D5179" w14:textId="542AC55E" w:rsidR="00E363C2" w:rsidRDefault="00DB71BA" w:rsidP="00BC788B">
      <w:pPr>
        <w:ind w:firstLineChars="95" w:firstLine="199"/>
        <w:rPr>
          <w:rFonts w:hint="eastAsia"/>
        </w:rPr>
      </w:pPr>
      <w:r>
        <w:rPr>
          <w:rFonts w:hint="eastAsia"/>
        </w:rPr>
        <w:t>（</w:t>
      </w:r>
      <w:r>
        <w:rPr>
          <w:rFonts w:hint="eastAsia"/>
        </w:rPr>
        <w:t>2</w:t>
      </w:r>
      <w:r>
        <w:rPr>
          <w:rFonts w:hint="eastAsia"/>
        </w:rPr>
        <w:t>）</w:t>
      </w:r>
      <w:r w:rsidR="00E363C2">
        <w:rPr>
          <w:rFonts w:hint="eastAsia"/>
        </w:rPr>
        <w:t>移除缺失</w:t>
      </w:r>
      <w:r w:rsidR="00BC788B">
        <w:rPr>
          <w:rFonts w:hint="eastAsia"/>
        </w:rPr>
        <w:t>属性信息的点</w:t>
      </w:r>
      <w:r w:rsidR="00AB3D0D">
        <w:t>点</w:t>
      </w:r>
      <w:r w:rsidR="00E363C2">
        <w:rPr>
          <w:rFonts w:hint="eastAsia"/>
        </w:rPr>
        <w:t>以及连接到它们的边</w:t>
      </w:r>
    </w:p>
    <w:p w14:paraId="52C147E0" w14:textId="77777777" w:rsidR="00BC788B" w:rsidRDefault="00BC788B" w:rsidP="00BC788B">
      <w:pPr>
        <w:pStyle w:val="a8"/>
      </w:pPr>
      <w:r>
        <w:t>scala&gt; val validGraph = graph.subgraph(vpred = (id, attr) =&gt; attr._2 != "Missing")</w:t>
      </w:r>
    </w:p>
    <w:p w14:paraId="6D09A299" w14:textId="5BEF32EA" w:rsidR="005679D1" w:rsidRDefault="00BC788B" w:rsidP="00BC788B">
      <w:pPr>
        <w:pStyle w:val="a8"/>
      </w:pPr>
      <w:r>
        <w:t>validGraph: org.apache.spark.graphx.Graph[(String, String),String] = org.apache.spark.graphx.impl.GraphImpl@54d1dfa1</w:t>
      </w:r>
    </w:p>
    <w:p w14:paraId="4AF3FD40" w14:textId="77777777" w:rsidR="005C587D" w:rsidRDefault="005C587D" w:rsidP="005C587D">
      <w:pPr>
        <w:pStyle w:val="a8"/>
      </w:pPr>
      <w:r>
        <w:t>scala&gt; validGraph.edges.collect.foreach(println(_))</w:t>
      </w:r>
    </w:p>
    <w:p w14:paraId="0D4755BF" w14:textId="77777777" w:rsidR="005C587D" w:rsidRDefault="005C587D" w:rsidP="005C587D">
      <w:pPr>
        <w:pStyle w:val="a8"/>
      </w:pPr>
      <w:r>
        <w:t>Edge(3,7,collab)</w:t>
      </w:r>
    </w:p>
    <w:p w14:paraId="04B13D88" w14:textId="77777777" w:rsidR="005C587D" w:rsidRDefault="005C587D" w:rsidP="005C587D">
      <w:pPr>
        <w:pStyle w:val="a8"/>
      </w:pPr>
      <w:r>
        <w:t>Edge(5,3,advisor)</w:t>
      </w:r>
    </w:p>
    <w:p w14:paraId="1E924647" w14:textId="77777777" w:rsidR="005C587D" w:rsidRDefault="005C587D" w:rsidP="005C587D">
      <w:pPr>
        <w:pStyle w:val="a8"/>
      </w:pPr>
      <w:r>
        <w:t>Edge(2,5,colleague)</w:t>
      </w:r>
    </w:p>
    <w:p w14:paraId="264BAEAC" w14:textId="3A0A17CD" w:rsidR="005679D1" w:rsidRDefault="005C587D" w:rsidP="005C587D">
      <w:pPr>
        <w:pStyle w:val="a8"/>
        <w:rPr>
          <w:rFonts w:hint="eastAsia"/>
        </w:rPr>
      </w:pPr>
      <w:r>
        <w:t>Edge(5,7,pi</w:t>
      </w:r>
      <w:r w:rsidR="005679D1">
        <w:t>)</w:t>
      </w:r>
    </w:p>
    <w:p w14:paraId="304EE572" w14:textId="6F4537ED"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62</w:t>
      </w:r>
      <w:r w:rsidR="00A004DF">
        <w:fldChar w:fldCharType="end"/>
      </w:r>
    </w:p>
    <w:p w14:paraId="4648EBFD" w14:textId="19F6D597" w:rsidR="00847A80" w:rsidRDefault="001F62B7" w:rsidP="001F62B7">
      <w:pPr>
        <w:ind w:firstLineChars="95" w:firstLine="199"/>
        <w:rPr>
          <w:rFonts w:hint="eastAsia"/>
        </w:rPr>
      </w:pPr>
      <w:r>
        <w:rPr>
          <w:rFonts w:hint="eastAsia"/>
        </w:rPr>
        <w:t>（</w:t>
      </w:r>
      <w:r>
        <w:rPr>
          <w:rFonts w:hint="eastAsia"/>
        </w:rPr>
        <w:t>3</w:t>
      </w:r>
      <w:r>
        <w:rPr>
          <w:rFonts w:hint="eastAsia"/>
        </w:rPr>
        <w:t>）使用子图过滤</w:t>
      </w:r>
    </w:p>
    <w:p w14:paraId="6A62EAC7" w14:textId="77777777" w:rsidR="00D71FD4" w:rsidRDefault="00D71FD4" w:rsidP="00D71FD4">
      <w:pPr>
        <w:pStyle w:val="a8"/>
      </w:pPr>
      <w:r>
        <w:t>scala&gt; val validCCGraph = ccGraph.mask(validGraph)</w:t>
      </w:r>
    </w:p>
    <w:p w14:paraId="6FD5D491" w14:textId="77777777" w:rsidR="00D71FD4" w:rsidRDefault="00D71FD4" w:rsidP="00D71FD4">
      <w:pPr>
        <w:pStyle w:val="a8"/>
      </w:pPr>
      <w:r>
        <w:t>validCCGraph: org.apache.spark.graphx.Graph[org.apache.spark.graphx.VertexId,String] = org.apache.spark.graphx.impl.GraphImpl@17645849</w:t>
      </w:r>
    </w:p>
    <w:p w14:paraId="071FB3C8" w14:textId="77777777" w:rsidR="00D71FD4" w:rsidRDefault="00D71FD4" w:rsidP="00D71FD4">
      <w:pPr>
        <w:pStyle w:val="a8"/>
        <w:rPr>
          <w:rFonts w:hint="eastAsia"/>
        </w:rPr>
      </w:pPr>
    </w:p>
    <w:p w14:paraId="39CDFB26" w14:textId="77777777" w:rsidR="00D71FD4" w:rsidRDefault="00D71FD4" w:rsidP="00D71FD4">
      <w:pPr>
        <w:pStyle w:val="a8"/>
      </w:pPr>
      <w:r>
        <w:t>scala&gt; validCCGraph.edges.collect.foreach(println(_))</w:t>
      </w:r>
    </w:p>
    <w:p w14:paraId="2E28ABCF" w14:textId="77777777" w:rsidR="00D71FD4" w:rsidRDefault="00D71FD4" w:rsidP="00D71FD4">
      <w:pPr>
        <w:pStyle w:val="a8"/>
      </w:pPr>
      <w:r>
        <w:t>Edge(3,7,collab)</w:t>
      </w:r>
    </w:p>
    <w:p w14:paraId="6953F738" w14:textId="77777777" w:rsidR="00D71FD4" w:rsidRDefault="00D71FD4" w:rsidP="00D71FD4">
      <w:pPr>
        <w:pStyle w:val="a8"/>
      </w:pPr>
      <w:r>
        <w:t>Edge(5,3,advisor)</w:t>
      </w:r>
    </w:p>
    <w:p w14:paraId="55400313" w14:textId="77777777" w:rsidR="00D71FD4" w:rsidRDefault="00D71FD4" w:rsidP="00D71FD4">
      <w:pPr>
        <w:pStyle w:val="a8"/>
      </w:pPr>
      <w:r>
        <w:t>Edge(2,5,colleague)</w:t>
      </w:r>
    </w:p>
    <w:p w14:paraId="2D6CCFC8" w14:textId="13C2C0AE" w:rsidR="001F62B7" w:rsidRPr="00847A80" w:rsidRDefault="00D71FD4" w:rsidP="00D71FD4">
      <w:pPr>
        <w:pStyle w:val="a8"/>
        <w:rPr>
          <w:rFonts w:hint="eastAsia"/>
        </w:rPr>
      </w:pPr>
      <w:r>
        <w:lastRenderedPageBreak/>
        <w:t>Edge(5,7,pi)</w:t>
      </w:r>
    </w:p>
    <w:p w14:paraId="3F55F0F0" w14:textId="77777777" w:rsidR="00DB71BA" w:rsidRPr="00DB71BA" w:rsidRDefault="00DB71BA" w:rsidP="00DB71BA">
      <w:pPr>
        <w:ind w:firstLine="420"/>
        <w:rPr>
          <w:rFonts w:hint="eastAsia"/>
        </w:rPr>
      </w:pPr>
    </w:p>
    <w:p w14:paraId="7EDD199D" w14:textId="740384B0" w:rsidR="00A50270" w:rsidRPr="00A50270" w:rsidRDefault="00A50270" w:rsidP="00A50270">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63</w:t>
      </w:r>
      <w:r w:rsidR="00A004DF">
        <w:fldChar w:fldCharType="end"/>
      </w:r>
    </w:p>
    <w:p w14:paraId="6184754E" w14:textId="55C738FE" w:rsidR="005835F6" w:rsidRPr="005835F6" w:rsidRDefault="00E2124D" w:rsidP="005679D1">
      <w:pPr>
        <w:ind w:firstLine="420"/>
      </w:pPr>
      <w:r w:rsidRPr="00E2124D">
        <w:rPr>
          <w:rFonts w:hint="eastAsia"/>
        </w:rPr>
        <w:t>允许</w:t>
      </w:r>
      <w:r w:rsidRPr="00E2124D">
        <w:rPr>
          <w:rFonts w:hint="eastAsia"/>
        </w:rPr>
        <w:t>Spark</w:t>
      </w:r>
      <w:r w:rsidRPr="00E2124D">
        <w:rPr>
          <w:rFonts w:hint="eastAsia"/>
        </w:rPr>
        <w:t>的属性图</w:t>
      </w:r>
      <w:r>
        <w:rPr>
          <w:rFonts w:hint="eastAsia"/>
        </w:rPr>
        <w:t>允许</w:t>
      </w:r>
      <w:r w:rsidRPr="00E2124D">
        <w:rPr>
          <w:rFonts w:hint="eastAsia"/>
        </w:rPr>
        <w:t>将任何连接的节点配对</w:t>
      </w:r>
      <w:r>
        <w:rPr>
          <w:rFonts w:hint="eastAsia"/>
        </w:rPr>
        <w:t>，所</w:t>
      </w:r>
      <w:r w:rsidRPr="00E2124D">
        <w:rPr>
          <w:rFonts w:hint="eastAsia"/>
        </w:rPr>
        <w:t>以</w:t>
      </w:r>
      <w:r>
        <w:rPr>
          <w:rFonts w:hint="eastAsia"/>
        </w:rPr>
        <w:t>可以构造多边图</w:t>
      </w:r>
      <w:r w:rsidRPr="00E2124D">
        <w:rPr>
          <w:rFonts w:hint="eastAsia"/>
        </w:rPr>
        <w:t>。</w:t>
      </w:r>
      <w:r w:rsidRPr="00E2124D">
        <w:rPr>
          <w:rFonts w:hint="eastAsia"/>
        </w:rPr>
        <w:t>groupEdges</w:t>
      </w:r>
      <w:r w:rsidR="007E532E">
        <w:rPr>
          <w:rFonts w:hint="eastAsia"/>
        </w:rPr>
        <w:t>()</w:t>
      </w:r>
      <w:r w:rsidRPr="00E2124D">
        <w:rPr>
          <w:rFonts w:hint="eastAsia"/>
        </w:rPr>
        <w:t>运算符是另一种结构运</w:t>
      </w:r>
      <w:r>
        <w:rPr>
          <w:rFonts w:hint="eastAsia"/>
        </w:rPr>
        <w:t>算符，</w:t>
      </w:r>
      <w:r w:rsidRPr="00E2124D">
        <w:rPr>
          <w:rFonts w:hint="eastAsia"/>
        </w:rPr>
        <w:t>将每对节点之间的重复边合并为一个边。为此，</w:t>
      </w:r>
      <w:r w:rsidRPr="00E2124D">
        <w:rPr>
          <w:rFonts w:hint="eastAsia"/>
        </w:rPr>
        <w:t>groupEdges</w:t>
      </w:r>
      <w:r w:rsidR="007E532E">
        <w:rPr>
          <w:rFonts w:hint="eastAsia"/>
        </w:rPr>
        <w:t>()</w:t>
      </w:r>
      <w:r w:rsidRPr="00E2124D">
        <w:rPr>
          <w:rFonts w:hint="eastAsia"/>
        </w:rPr>
        <w:t>需要一个名为</w:t>
      </w:r>
      <w:r w:rsidRPr="00E2124D">
        <w:rPr>
          <w:rFonts w:hint="eastAsia"/>
        </w:rPr>
        <w:t>merge</w:t>
      </w:r>
      <w:r>
        <w:rPr>
          <w:rFonts w:hint="eastAsia"/>
        </w:rPr>
        <w:t>()</w:t>
      </w:r>
      <w:r w:rsidRPr="00E2124D">
        <w:rPr>
          <w:rFonts w:hint="eastAsia"/>
        </w:rPr>
        <w:t>的函数</w:t>
      </w:r>
      <w:r>
        <w:rPr>
          <w:rFonts w:hint="eastAsia"/>
        </w:rPr>
        <w:t>作为</w:t>
      </w:r>
      <w:r w:rsidRPr="00E2124D">
        <w:rPr>
          <w:rFonts w:hint="eastAsia"/>
        </w:rPr>
        <w:t>参数，该参数接受一对</w:t>
      </w:r>
      <w:r>
        <w:rPr>
          <w:rFonts w:hint="eastAsia"/>
        </w:rPr>
        <w:t>边</w:t>
      </w:r>
      <w:r w:rsidRPr="00E2124D">
        <w:rPr>
          <w:rFonts w:hint="eastAsia"/>
        </w:rPr>
        <w:t>属性</w:t>
      </w:r>
      <w:r w:rsidR="00275ED8">
        <w:rPr>
          <w:rFonts w:hint="eastAsia"/>
        </w:rPr>
        <w:t>，类型为</w:t>
      </w:r>
      <w:r w:rsidR="00275ED8" w:rsidRPr="00E2124D">
        <w:rPr>
          <w:rFonts w:hint="eastAsia"/>
        </w:rPr>
        <w:t>ED</w:t>
      </w:r>
      <w:r w:rsidR="00275ED8">
        <w:rPr>
          <w:rFonts w:hint="eastAsia"/>
        </w:rPr>
        <w:t>类型，并将它们组合为相同类型的单个属性值，</w:t>
      </w:r>
      <w:r w:rsidRPr="00E2124D">
        <w:rPr>
          <w:rFonts w:hint="eastAsia"/>
        </w:rPr>
        <w:t>groupEdges</w:t>
      </w:r>
      <w:r w:rsidR="007E532E">
        <w:rPr>
          <w:rFonts w:hint="eastAsia"/>
        </w:rPr>
        <w:t>()</w:t>
      </w:r>
      <w:r w:rsidRPr="00E2124D">
        <w:rPr>
          <w:rFonts w:hint="eastAsia"/>
        </w:rPr>
        <w:t>返回的图与原始图具有相同的类型。</w:t>
      </w:r>
    </w:p>
    <w:p w14:paraId="31951717" w14:textId="27B12EDB" w:rsidR="005835F6" w:rsidRDefault="005743B6" w:rsidP="005679D1">
      <w:pPr>
        <w:pStyle w:val="Heading3"/>
        <w:rPr>
          <w:rFonts w:hint="eastAsia"/>
        </w:rPr>
      </w:pPr>
      <w:bookmarkStart w:id="16" w:name="join_operators"/>
      <w:bookmarkEnd w:id="16"/>
      <w:r>
        <w:rPr>
          <w:rFonts w:hint="eastAsia"/>
        </w:rPr>
        <w:t>联结</w:t>
      </w:r>
      <w:r w:rsidR="00D57B0F">
        <w:t>运算符</w:t>
      </w:r>
    </w:p>
    <w:p w14:paraId="1FA56461" w14:textId="77777777" w:rsidR="00334EA6" w:rsidRPr="000077ED" w:rsidRDefault="00334EA6" w:rsidP="00334EA6">
      <w:pPr>
        <w:pStyle w:val="a7"/>
      </w:pPr>
      <w:r>
        <w:rPr>
          <w:rFonts w:hint="eastAsia"/>
        </w:rPr>
        <w:t>连接</w:t>
      </w:r>
      <w:r>
        <w:rPr>
          <w:rFonts w:hint="eastAsia"/>
        </w:rPr>
        <w:t>RDD</w:t>
      </w:r>
      <w:r>
        <w:rPr>
          <w:rFonts w:hint="eastAsia"/>
        </w:rPr>
        <w:t>和图</w:t>
      </w:r>
    </w:p>
    <w:p w14:paraId="270891FD" w14:textId="77777777" w:rsidR="00334EA6" w:rsidRDefault="00334EA6" w:rsidP="00334EA6">
      <w:pPr>
        <w:pStyle w:val="a5"/>
        <w:ind w:firstLine="420"/>
      </w:pPr>
      <w:r>
        <w:t>def joinVertices[U](table: RDD[(VertexId, U)])(mapFunc: (VertexId, VD, U) =&gt; VD): Graph[VD, ED]</w:t>
      </w:r>
    </w:p>
    <w:p w14:paraId="0ED56BF5" w14:textId="12F309F2" w:rsidR="00334EA6" w:rsidRDefault="00334EA6" w:rsidP="00334EA6">
      <w:pPr>
        <w:pStyle w:val="a5"/>
        <w:ind w:firstLine="420"/>
      </w:pPr>
      <w:r>
        <w:t>def outerJoinVertices[U, VD2](</w:t>
      </w:r>
      <w:r w:rsidR="00D91396">
        <w:rPr>
          <w:rFonts w:hint="eastAsia"/>
        </w:rPr>
        <w:t>table</w:t>
      </w:r>
      <w:r>
        <w:t>: RDD[(VertexId, U)])(mapFunc: (VertexId, VD, Option[U]) =&gt; VD2): Graph[VD2, ED]</w:t>
      </w:r>
    </w:p>
    <w:p w14:paraId="02D629E6" w14:textId="08CF5A0A" w:rsidR="005679D1" w:rsidRDefault="00BE060A" w:rsidP="00BB633E">
      <w:pPr>
        <w:ind w:firstLine="420"/>
      </w:pPr>
      <w:r>
        <w:t>在许多情况下，有必要使用图</w:t>
      </w:r>
      <w:r w:rsidR="002038E5">
        <w:rPr>
          <w:rFonts w:hint="eastAsia"/>
        </w:rPr>
        <w:t>联结</w:t>
      </w:r>
      <w:r w:rsidR="00863808">
        <w:t>外部</w:t>
      </w:r>
      <w:r w:rsidR="00863808">
        <w:rPr>
          <w:rFonts w:hint="eastAsia"/>
        </w:rPr>
        <w:t>集合</w:t>
      </w:r>
      <w:r w:rsidR="005835F6" w:rsidRPr="005835F6">
        <w:t>数据</w:t>
      </w:r>
      <w:r>
        <w:t>，例如</w:t>
      </w:r>
      <w:r w:rsidR="00310C0E">
        <w:t>可能有额外的用户属性，要与现有的图</w:t>
      </w:r>
      <w:r w:rsidR="005835F6" w:rsidRPr="005835F6">
        <w:t>合并，或者可能希望将</w:t>
      </w:r>
      <w:r w:rsidR="00AB3D0D">
        <w:t>点</w:t>
      </w:r>
      <w:r w:rsidR="00310C0E">
        <w:t>属性从一个图</w:t>
      </w:r>
      <w:r w:rsidR="005835F6" w:rsidRPr="005835F6">
        <w:t>拉到另一个。</w:t>
      </w:r>
      <w:r w:rsidR="005743B6">
        <w:t>可以使用</w:t>
      </w:r>
      <w:r w:rsidR="005743B6">
        <w:rPr>
          <w:rFonts w:hint="eastAsia"/>
        </w:rPr>
        <w:t>联结</w:t>
      </w:r>
      <w:r w:rsidR="00BB633E">
        <w:t>运算符来完成这些任务</w:t>
      </w:r>
      <w:r w:rsidR="00BB633E">
        <w:rPr>
          <w:rFonts w:hint="eastAsia"/>
        </w:rPr>
        <w:t>，其中包括</w:t>
      </w:r>
      <w:r w:rsidR="00BB633E">
        <w:t>joinVertices</w:t>
      </w:r>
      <w:r w:rsidR="005743B6">
        <w:rPr>
          <w:rFonts w:hint="eastAsia"/>
        </w:rPr>
        <w:t>()</w:t>
      </w:r>
      <w:r w:rsidR="005743B6">
        <w:rPr>
          <w:rFonts w:hint="eastAsia"/>
        </w:rPr>
        <w:t>和</w:t>
      </w:r>
      <w:r w:rsidR="00BB633E">
        <w:t>outerJoinVertices</w:t>
      </w:r>
      <w:r w:rsidR="005743B6">
        <w:rPr>
          <w:rFonts w:hint="eastAsia"/>
        </w:rPr>
        <w:t>()</w:t>
      </w:r>
      <w:r w:rsidR="00BB633E">
        <w:rPr>
          <w:rFonts w:hint="eastAsia"/>
        </w:rPr>
        <w:t>等。</w:t>
      </w:r>
    </w:p>
    <w:p w14:paraId="5E75637D" w14:textId="3848B21A" w:rsidR="00A50270" w:rsidRPr="00A50270" w:rsidRDefault="005835F6" w:rsidP="006B0445">
      <w:pPr>
        <w:ind w:firstLine="420"/>
      </w:pPr>
      <w:r w:rsidRPr="005835F6">
        <w:t>joinVertices</w:t>
      </w:r>
      <w:r w:rsidR="00110384">
        <w:rPr>
          <w:rFonts w:hint="eastAsia"/>
        </w:rPr>
        <w:t>()</w:t>
      </w:r>
      <w:r w:rsidR="00110384" w:rsidRPr="00110384">
        <w:rPr>
          <w:rFonts w:hint="eastAsia"/>
        </w:rPr>
        <w:t>在</w:t>
      </w:r>
      <w:r w:rsidR="00EF08A5">
        <w:rPr>
          <w:rFonts w:hint="eastAsia"/>
        </w:rPr>
        <w:t>Graph</w:t>
      </w:r>
      <w:r w:rsidR="00110384" w:rsidRPr="00110384">
        <w:rPr>
          <w:rFonts w:hint="eastAsia"/>
        </w:rPr>
        <w:t>[VD</w:t>
      </w:r>
      <w:r w:rsidR="00EF08A5">
        <w:rPr>
          <w:rFonts w:hint="eastAsia"/>
        </w:rPr>
        <w:t>,</w:t>
      </w:r>
      <w:r w:rsidR="00110384" w:rsidRPr="00110384">
        <w:rPr>
          <w:rFonts w:hint="eastAsia"/>
        </w:rPr>
        <w:t>ED]</w:t>
      </w:r>
      <w:r w:rsidR="00EF08A5">
        <w:rPr>
          <w:rFonts w:hint="eastAsia"/>
        </w:rPr>
        <w:t>对象上调用，</w:t>
      </w:r>
      <w:r w:rsidR="00110384" w:rsidRPr="00110384">
        <w:rPr>
          <w:rFonts w:hint="eastAsia"/>
        </w:rPr>
        <w:t>需要两个输入</w:t>
      </w:r>
      <w:r w:rsidR="00EF08A5">
        <w:rPr>
          <w:rFonts w:hint="eastAsia"/>
        </w:rPr>
        <w:t>参数</w:t>
      </w:r>
      <w:r w:rsidR="00110384" w:rsidRPr="00110384">
        <w:rPr>
          <w:rFonts w:hint="eastAsia"/>
        </w:rPr>
        <w:t>，</w:t>
      </w:r>
      <w:r w:rsidR="007A3778">
        <w:rPr>
          <w:rFonts w:hint="eastAsia"/>
        </w:rPr>
        <w:t>作为柯里化</w:t>
      </w:r>
      <w:r w:rsidR="00110384" w:rsidRPr="00110384">
        <w:rPr>
          <w:rFonts w:hint="eastAsia"/>
        </w:rPr>
        <w:t>参数传递。首先，</w:t>
      </w:r>
      <w:r w:rsidR="00110384" w:rsidRPr="00110384">
        <w:rPr>
          <w:rFonts w:hint="eastAsia"/>
        </w:rPr>
        <w:t>joinVertices</w:t>
      </w:r>
      <w:r w:rsidR="008B41EC">
        <w:rPr>
          <w:rFonts w:hint="eastAsia"/>
        </w:rPr>
        <w:t>()</w:t>
      </w:r>
      <w:r w:rsidR="008B41EC">
        <w:rPr>
          <w:rFonts w:hint="eastAsia"/>
        </w:rPr>
        <w:t>将图</w:t>
      </w:r>
      <w:r w:rsidR="00110384" w:rsidRPr="00110384">
        <w:rPr>
          <w:rFonts w:hint="eastAsia"/>
        </w:rPr>
        <w:t>的顶点属性与</w:t>
      </w:r>
      <w:r w:rsidR="00110384" w:rsidRPr="00110384">
        <w:rPr>
          <w:rFonts w:hint="eastAsia"/>
        </w:rPr>
        <w:t>RDD [</w:t>
      </w:r>
      <w:r w:rsidR="008B41EC">
        <w:rPr>
          <w:rFonts w:hint="eastAsia"/>
        </w:rPr>
        <w:t>(</w:t>
      </w:r>
      <w:r w:rsidR="00110384" w:rsidRPr="00110384">
        <w:rPr>
          <w:rFonts w:hint="eastAsia"/>
        </w:rPr>
        <w:t>VertexId</w:t>
      </w:r>
      <w:r w:rsidR="008B41EC">
        <w:rPr>
          <w:rFonts w:hint="eastAsia"/>
        </w:rPr>
        <w:t xml:space="preserve">, </w:t>
      </w:r>
      <w:r w:rsidR="00110384" w:rsidRPr="00110384">
        <w:rPr>
          <w:rFonts w:hint="eastAsia"/>
        </w:rPr>
        <w:t>U</w:t>
      </w:r>
      <w:r w:rsidR="008B41EC">
        <w:rPr>
          <w:rFonts w:hint="eastAsia"/>
        </w:rPr>
        <w:t>)</w:t>
      </w:r>
      <w:r w:rsidR="00110384" w:rsidRPr="00110384">
        <w:rPr>
          <w:rFonts w:hint="eastAsia"/>
        </w:rPr>
        <w:t>]</w:t>
      </w:r>
      <w:r w:rsidR="008B41EC">
        <w:rPr>
          <w:rFonts w:hint="eastAsia"/>
        </w:rPr>
        <w:t>类型的输入</w:t>
      </w:r>
      <w:r w:rsidR="00110384" w:rsidRPr="00110384">
        <w:rPr>
          <w:rFonts w:hint="eastAsia"/>
        </w:rPr>
        <w:t>点</w:t>
      </w:r>
      <w:r w:rsidR="004832AB">
        <w:rPr>
          <w:rFonts w:hint="eastAsia"/>
        </w:rPr>
        <w:t>table</w:t>
      </w:r>
      <w:r w:rsidR="00110384" w:rsidRPr="00110384">
        <w:rPr>
          <w:rFonts w:hint="eastAsia"/>
        </w:rPr>
        <w:t>联接。其次，还将用户定义的</w:t>
      </w:r>
      <w:r w:rsidR="008A55EF">
        <w:t>mapFunc</w:t>
      </w:r>
      <w:r w:rsidR="008A55EF">
        <w:rPr>
          <w:rFonts w:hint="eastAsia"/>
        </w:rPr>
        <w:t>()</w:t>
      </w:r>
      <w:r w:rsidR="00110384" w:rsidRPr="00110384">
        <w:rPr>
          <w:rFonts w:hint="eastAsia"/>
        </w:rPr>
        <w:t>函数传递给</w:t>
      </w:r>
      <w:r w:rsidR="00110384" w:rsidRPr="00110384">
        <w:rPr>
          <w:rFonts w:hint="eastAsia"/>
        </w:rPr>
        <w:t>joinVertices</w:t>
      </w:r>
      <w:r w:rsidR="008A55EF">
        <w:rPr>
          <w:rFonts w:hint="eastAsia"/>
        </w:rPr>
        <w:t>()</w:t>
      </w:r>
      <w:r w:rsidR="008A55EF">
        <w:rPr>
          <w:rFonts w:hint="eastAsia"/>
        </w:rPr>
        <w:t>，该</w:t>
      </w:r>
      <w:r w:rsidR="00110384" w:rsidRPr="00110384">
        <w:rPr>
          <w:rFonts w:hint="eastAsia"/>
        </w:rPr>
        <w:t>函数将每个顶点的原始</w:t>
      </w:r>
      <w:r w:rsidR="00AB7782">
        <w:rPr>
          <w:rFonts w:hint="eastAsia"/>
        </w:rPr>
        <w:t>属性和传递属性联结</w:t>
      </w:r>
      <w:r w:rsidR="00B36535">
        <w:rPr>
          <w:rFonts w:hint="eastAsia"/>
        </w:rPr>
        <w:t>到一个新的属性中，</w:t>
      </w:r>
      <w:r w:rsidR="00110384" w:rsidRPr="00110384">
        <w:rPr>
          <w:rFonts w:hint="eastAsia"/>
        </w:rPr>
        <w:t>此新属性的返回类型必须与原始属性相同。</w:t>
      </w:r>
      <w:r w:rsidR="00110384" w:rsidRPr="00110384">
        <w:rPr>
          <w:rFonts w:hint="eastAsia"/>
        </w:rPr>
        <w:t xml:space="preserve"> </w:t>
      </w:r>
      <w:r w:rsidR="00110384" w:rsidRPr="00110384">
        <w:rPr>
          <w:rFonts w:hint="eastAsia"/>
        </w:rPr>
        <w:t>此外，在传递的</w:t>
      </w:r>
      <w:r w:rsidR="00110384" w:rsidRPr="00110384">
        <w:rPr>
          <w:rFonts w:hint="eastAsia"/>
        </w:rPr>
        <w:t>RDD</w:t>
      </w:r>
      <w:r w:rsidR="00110384" w:rsidRPr="00110384">
        <w:rPr>
          <w:rFonts w:hint="eastAsia"/>
        </w:rPr>
        <w:t>中没有匹配值的顶点将保留其原始值。</w:t>
      </w:r>
      <w:r w:rsidR="00635EF8">
        <w:rPr>
          <w:rFonts w:hint="eastAsia"/>
        </w:rPr>
        <w:t>第二个联结</w:t>
      </w:r>
      <w:r w:rsidR="00635EF8" w:rsidRPr="00635EF8">
        <w:rPr>
          <w:rFonts w:hint="eastAsia"/>
        </w:rPr>
        <w:t>运算符是</w:t>
      </w:r>
      <w:r w:rsidR="00635EF8" w:rsidRPr="00635EF8">
        <w:t>outerJoinVertices</w:t>
      </w:r>
      <w:r w:rsidR="00635EF8">
        <w:rPr>
          <w:rFonts w:hint="eastAsia"/>
        </w:rPr>
        <w:t>()</w:t>
      </w:r>
      <w:r w:rsidR="00635EF8">
        <w:rPr>
          <w:rFonts w:hint="eastAsia"/>
        </w:rPr>
        <w:t>，</w:t>
      </w:r>
      <w:r w:rsidR="00635EF8" w:rsidRPr="00635EF8">
        <w:rPr>
          <w:rFonts w:hint="eastAsia"/>
        </w:rPr>
        <w:t>是比</w:t>
      </w:r>
      <w:r w:rsidR="00635EF8" w:rsidRPr="00635EF8">
        <w:rPr>
          <w:rFonts w:hint="eastAsia"/>
        </w:rPr>
        <w:t>joinVertices</w:t>
      </w:r>
      <w:r w:rsidR="00635EF8">
        <w:rPr>
          <w:rFonts w:hint="eastAsia"/>
        </w:rPr>
        <w:t>()</w:t>
      </w:r>
      <w:r w:rsidR="00635EF8" w:rsidRPr="00635EF8">
        <w:rPr>
          <w:rFonts w:hint="eastAsia"/>
        </w:rPr>
        <w:t>更通用的方法。虽然</w:t>
      </w:r>
      <w:r w:rsidR="00635EF8" w:rsidRPr="00635EF8">
        <w:t>outerJoinVertices</w:t>
      </w:r>
      <w:r w:rsidR="00635EF8">
        <w:rPr>
          <w:rFonts w:hint="eastAsia"/>
        </w:rPr>
        <w:t>()</w:t>
      </w:r>
      <w:r w:rsidR="00911033">
        <w:rPr>
          <w:rFonts w:hint="eastAsia"/>
        </w:rPr>
        <w:t>仍然</w:t>
      </w:r>
      <w:r w:rsidR="00635EF8" w:rsidRPr="00635EF8">
        <w:rPr>
          <w:rFonts w:hint="eastAsia"/>
        </w:rPr>
        <w:t>将顶点</w:t>
      </w:r>
      <w:r w:rsidR="00635EF8" w:rsidRPr="00635EF8">
        <w:rPr>
          <w:rFonts w:hint="eastAsia"/>
        </w:rPr>
        <w:t>RDD</w:t>
      </w:r>
      <w:r w:rsidR="00635EF8" w:rsidRPr="00635EF8">
        <w:rPr>
          <w:rFonts w:hint="eastAsia"/>
        </w:rPr>
        <w:t>和用户定义的</w:t>
      </w:r>
      <w:r w:rsidR="00D91396" w:rsidRPr="00D91396">
        <w:t>mapFunc</w:t>
      </w:r>
      <w:r w:rsidR="00635EF8" w:rsidRPr="00635EF8">
        <w:rPr>
          <w:rFonts w:hint="eastAsia"/>
        </w:rPr>
        <w:t>作为参数，但允许</w:t>
      </w:r>
      <w:r w:rsidR="00D91396" w:rsidRPr="00D91396">
        <w:t>mapFunc</w:t>
      </w:r>
      <w:r w:rsidR="00635EF8" w:rsidRPr="00635EF8">
        <w:rPr>
          <w:rFonts w:hint="eastAsia"/>
        </w:rPr>
        <w:t>函数更改顶点属性类型。此外，即使原</w:t>
      </w:r>
      <w:r w:rsidR="00D91396">
        <w:rPr>
          <w:rFonts w:hint="eastAsia"/>
        </w:rPr>
        <w:t>始图中的所有顶点都不在联结的</w:t>
      </w:r>
      <w:r w:rsidR="00D91396">
        <w:rPr>
          <w:rFonts w:hint="eastAsia"/>
        </w:rPr>
        <w:t>table</w:t>
      </w:r>
      <w:r w:rsidR="00635EF8" w:rsidRPr="00635EF8">
        <w:rPr>
          <w:rFonts w:hint="eastAsia"/>
        </w:rPr>
        <w:t>中，也将对其进行转换。因此，</w:t>
      </w:r>
      <w:r w:rsidR="00693180" w:rsidRPr="00D91396">
        <w:t>mapFunc</w:t>
      </w:r>
      <w:r w:rsidR="00635EF8" w:rsidRPr="00635EF8">
        <w:rPr>
          <w:rFonts w:hint="eastAsia"/>
        </w:rPr>
        <w:t>函数采用类型参数</w:t>
      </w:r>
      <w:r w:rsidR="00635EF8" w:rsidRPr="00635EF8">
        <w:rPr>
          <w:rFonts w:hint="eastAsia"/>
        </w:rPr>
        <w:t>Option [U]</w:t>
      </w:r>
      <w:r w:rsidR="00635EF8" w:rsidRPr="00635EF8">
        <w:rPr>
          <w:rFonts w:hint="eastAsia"/>
        </w:rPr>
        <w:t>代替了</w:t>
      </w:r>
      <w:r w:rsidR="00635EF8" w:rsidRPr="00635EF8">
        <w:rPr>
          <w:rFonts w:hint="eastAsia"/>
        </w:rPr>
        <w:t>joinVertices</w:t>
      </w:r>
      <w:r w:rsidR="00635EF8" w:rsidRPr="00635EF8">
        <w:rPr>
          <w:rFonts w:hint="eastAsia"/>
        </w:rPr>
        <w:t>中的简单</w:t>
      </w:r>
      <w:r w:rsidR="00635EF8" w:rsidRPr="00635EF8">
        <w:rPr>
          <w:rFonts w:hint="eastAsia"/>
        </w:rPr>
        <w:t>U</w:t>
      </w:r>
      <w:r w:rsidR="00A56331">
        <w:rPr>
          <w:rFonts w:hint="eastAsia"/>
        </w:rPr>
        <w:t>类型</w:t>
      </w:r>
      <w:r w:rsidR="00635EF8" w:rsidRPr="00635EF8">
        <w:rPr>
          <w:rFonts w:hint="eastAsia"/>
        </w:rPr>
        <w:t>。</w:t>
      </w:r>
      <w:r w:rsidRPr="005679D1">
        <w:t>可能已经注意到</w:t>
      </w:r>
      <w:r w:rsidR="00B012CF">
        <w:rPr>
          <w:rFonts w:hint="eastAsia"/>
        </w:rPr>
        <w:t>这两个联结运算符</w:t>
      </w:r>
      <w:r w:rsidR="00B012CF">
        <w:t>使用的多个参数列表</w:t>
      </w:r>
      <w:r w:rsidR="00AE5524">
        <w:rPr>
          <w:rFonts w:hint="eastAsia"/>
        </w:rPr>
        <w:t>的</w:t>
      </w:r>
      <w:r w:rsidR="00134D2A">
        <w:rPr>
          <w:rFonts w:hint="eastAsia"/>
        </w:rPr>
        <w:t>柯里</w:t>
      </w:r>
      <w:r w:rsidRPr="005679D1">
        <w:t>函数模式</w:t>
      </w:r>
      <w:r w:rsidR="00B012CF">
        <w:rPr>
          <w:rFonts w:hint="eastAsia"/>
        </w:rPr>
        <w:t>，</w:t>
      </w:r>
      <w:r w:rsidR="00B012CF" w:rsidRPr="005679D1">
        <w:t>例如</w:t>
      </w:r>
      <w:r w:rsidR="00B012CF" w:rsidRPr="005679D1">
        <w:t>f(a)(b)</w:t>
      </w:r>
      <w:r w:rsidR="00876F17">
        <w:t>。</w:t>
      </w:r>
      <w:r w:rsidRPr="005679D1">
        <w:t>虽然可以将</w:t>
      </w:r>
      <w:r w:rsidRPr="005679D1">
        <w:t>f(a)(b)</w:t>
      </w:r>
      <w:r w:rsidRPr="005679D1">
        <w:t>同样地写成</w:t>
      </w:r>
      <w:r w:rsidRPr="005679D1">
        <w:t>f(a,b)</w:t>
      </w:r>
      <w:r w:rsidR="00EB60F7">
        <w:rPr>
          <w:rFonts w:hint="eastAsia"/>
        </w:rPr>
        <w:t>，</w:t>
      </w:r>
      <w:r w:rsidRPr="005679D1">
        <w:t>但这意味着</w:t>
      </w:r>
      <w:r w:rsidRPr="005679D1">
        <w:t>b</w:t>
      </w:r>
      <w:r w:rsidRPr="005679D1">
        <w:t>上</w:t>
      </w:r>
      <w:r w:rsidR="00EB60F7">
        <w:rPr>
          <w:rFonts w:hint="eastAsia"/>
        </w:rPr>
        <w:t>的</w:t>
      </w:r>
      <w:r w:rsidR="00EB60F7" w:rsidRPr="005679D1">
        <w:t>类型推断</w:t>
      </w:r>
      <w:r w:rsidRPr="005679D1">
        <w:t>不会取决于</w:t>
      </w:r>
      <w:r w:rsidRPr="005679D1">
        <w:t>a</w:t>
      </w:r>
      <w:r w:rsidR="006B0445">
        <w:t>，因此用户需要为用户定义的函数提供类型注释。</w:t>
      </w:r>
    </w:p>
    <w:p w14:paraId="13F0409B" w14:textId="04FE8059" w:rsidR="00F17D88" w:rsidRDefault="00F17D88" w:rsidP="00A50270">
      <w:pPr>
        <w:pStyle w:val="a3"/>
        <w:spacing w:before="156"/>
      </w:pPr>
      <w:r w:rsidRPr="00F17D88">
        <w:rPr>
          <w:rFonts w:hint="eastAsia"/>
        </w:rPr>
        <w:t>Scala</w:t>
      </w:r>
      <w:r w:rsidRPr="00F17D88">
        <w:rPr>
          <w:rFonts w:hint="eastAsia"/>
        </w:rPr>
        <w:t>柯里化函数</w:t>
      </w:r>
    </w:p>
    <w:p w14:paraId="2131BAEB" w14:textId="1994509C" w:rsidR="00F17D88" w:rsidRDefault="00F17D88" w:rsidP="00A50270">
      <w:pPr>
        <w:pStyle w:val="ad"/>
        <w:spacing w:after="156"/>
        <w:ind w:firstLine="300"/>
      </w:pPr>
      <w:r>
        <w:rPr>
          <w:rFonts w:hint="eastAsia"/>
        </w:rPr>
        <w:t>柯里化</w:t>
      </w:r>
      <w:r>
        <w:rPr>
          <w:rFonts w:hint="eastAsia"/>
        </w:rPr>
        <w:t>(Currying)</w:t>
      </w:r>
      <w:r>
        <w:rPr>
          <w:rFonts w:hint="eastAsia"/>
        </w:rPr>
        <w:t>函数是一个带有多个参数，并引入到一个函数链中的函数，每个函数都使用一个参数</w:t>
      </w:r>
      <w:r w:rsidR="00876F17">
        <w:rPr>
          <w:rFonts w:hint="eastAsia"/>
        </w:rPr>
        <w:t>。</w:t>
      </w:r>
      <w:r>
        <w:rPr>
          <w:rFonts w:hint="eastAsia"/>
        </w:rPr>
        <w:t>柯里化</w:t>
      </w:r>
      <w:r>
        <w:rPr>
          <w:rFonts w:hint="eastAsia"/>
        </w:rPr>
        <w:t>(Currying)</w:t>
      </w:r>
      <w:r>
        <w:rPr>
          <w:rFonts w:hint="eastAsia"/>
        </w:rPr>
        <w:t>函数用多个参数表定义，如下所示：</w:t>
      </w:r>
    </w:p>
    <w:p w14:paraId="26AE0B7C" w14:textId="3960635A" w:rsidR="00F17D88" w:rsidRDefault="00F17D88" w:rsidP="00F17D88">
      <w:pPr>
        <w:pStyle w:val="a8"/>
      </w:pPr>
      <w:r>
        <w:t>def</w:t>
      </w:r>
      <w:r w:rsidR="0007170C">
        <w:t xml:space="preserve"> </w:t>
      </w:r>
      <w:r>
        <w:t>strcat(s1:</w:t>
      </w:r>
      <w:r w:rsidR="0007170C">
        <w:t xml:space="preserve"> </w:t>
      </w:r>
      <w:r>
        <w:t>String)(s2:</w:t>
      </w:r>
      <w:r w:rsidR="0007170C">
        <w:t xml:space="preserve"> </w:t>
      </w:r>
      <w:r>
        <w:t>String)</w:t>
      </w:r>
      <w:r w:rsidR="0007170C">
        <w:t xml:space="preserve"> </w:t>
      </w:r>
      <w:r>
        <w:t>=</w:t>
      </w:r>
      <w:r w:rsidR="0007170C">
        <w:t xml:space="preserve"> </w:t>
      </w:r>
      <w:r>
        <w:t>s1</w:t>
      </w:r>
      <w:r w:rsidR="0007170C">
        <w:t xml:space="preserve"> </w:t>
      </w:r>
      <w:r>
        <w:t>+</w:t>
      </w:r>
      <w:r w:rsidR="0007170C">
        <w:t xml:space="preserve"> </w:t>
      </w:r>
      <w:r>
        <w:t>s2</w:t>
      </w:r>
    </w:p>
    <w:p w14:paraId="7B3EB8B6" w14:textId="0443DA78" w:rsidR="00A50270" w:rsidRPr="00A50270" w:rsidRDefault="00A50270" w:rsidP="00A50270">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64</w:t>
      </w:r>
      <w:r w:rsidR="00A004DF">
        <w:fldChar w:fldCharType="end"/>
      </w:r>
    </w:p>
    <w:p w14:paraId="30EFF7EF" w14:textId="54F42902" w:rsidR="00F17D88" w:rsidRDefault="00F17D88" w:rsidP="00A50270">
      <w:pPr>
        <w:pStyle w:val="ad"/>
        <w:spacing w:after="156"/>
        <w:ind w:firstLine="300"/>
      </w:pPr>
      <w:r>
        <w:rPr>
          <w:rFonts w:hint="eastAsia"/>
        </w:rPr>
        <w:t>或者，还可以使用以下语法定义柯里化</w:t>
      </w:r>
      <w:r>
        <w:rPr>
          <w:rFonts w:hint="eastAsia"/>
        </w:rPr>
        <w:t>(Currying)</w:t>
      </w:r>
      <w:r>
        <w:rPr>
          <w:rFonts w:hint="eastAsia"/>
        </w:rPr>
        <w:t>函数：</w:t>
      </w:r>
    </w:p>
    <w:p w14:paraId="0FC92AFD" w14:textId="4D44A568" w:rsidR="00F17D88" w:rsidRDefault="00F17D88" w:rsidP="00F17D88">
      <w:pPr>
        <w:pStyle w:val="a8"/>
      </w:pPr>
      <w:r>
        <w:t>def</w:t>
      </w:r>
      <w:r w:rsidR="0007170C">
        <w:t xml:space="preserve"> </w:t>
      </w:r>
      <w:r>
        <w:t>strcat(s1:</w:t>
      </w:r>
      <w:r w:rsidR="0007170C">
        <w:t xml:space="preserve"> </w:t>
      </w:r>
      <w:r>
        <w:t>String)</w:t>
      </w:r>
      <w:r w:rsidR="0007170C">
        <w:t xml:space="preserve"> </w:t>
      </w:r>
      <w:r>
        <w:t>=</w:t>
      </w:r>
      <w:r w:rsidR="0007170C">
        <w:t xml:space="preserve"> </w:t>
      </w:r>
      <w:r>
        <w:t>(s2:</w:t>
      </w:r>
      <w:r w:rsidR="0007170C">
        <w:t xml:space="preserve"> </w:t>
      </w:r>
      <w:r>
        <w:t>String)</w:t>
      </w:r>
      <w:r w:rsidR="0007170C">
        <w:t xml:space="preserve"> </w:t>
      </w:r>
      <w:r>
        <w:t>=&gt;</w:t>
      </w:r>
      <w:r w:rsidR="0007170C">
        <w:t xml:space="preserve"> </w:t>
      </w:r>
      <w:r>
        <w:t>s1</w:t>
      </w:r>
      <w:r w:rsidR="0007170C">
        <w:t xml:space="preserve"> </w:t>
      </w:r>
      <w:r>
        <w:t>+</w:t>
      </w:r>
      <w:r w:rsidR="0007170C">
        <w:t xml:space="preserve"> </w:t>
      </w:r>
      <w:r>
        <w:t>s2</w:t>
      </w:r>
    </w:p>
    <w:p w14:paraId="31E1ACDA" w14:textId="76492C14" w:rsidR="00A50270" w:rsidRPr="00A50270" w:rsidRDefault="00A50270" w:rsidP="00A50270">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65</w:t>
      </w:r>
      <w:r w:rsidR="00A004DF">
        <w:fldChar w:fldCharType="end"/>
      </w:r>
    </w:p>
    <w:p w14:paraId="428C4A6D" w14:textId="6EC31424" w:rsidR="00F17D88" w:rsidRDefault="00F17D88" w:rsidP="00A50270">
      <w:pPr>
        <w:pStyle w:val="ad"/>
        <w:spacing w:after="156"/>
        <w:ind w:firstLine="300"/>
      </w:pPr>
      <w:r>
        <w:rPr>
          <w:rFonts w:hint="eastAsia"/>
        </w:rPr>
        <w:t>以下是调用柯里化</w:t>
      </w:r>
      <w:r>
        <w:rPr>
          <w:rFonts w:hint="eastAsia"/>
        </w:rPr>
        <w:t>(Currying)</w:t>
      </w:r>
      <w:r>
        <w:rPr>
          <w:rFonts w:hint="eastAsia"/>
        </w:rPr>
        <w:t>函数的语法：</w:t>
      </w:r>
    </w:p>
    <w:p w14:paraId="52D45352" w14:textId="77777777" w:rsidR="00F17D88" w:rsidRDefault="00F17D88" w:rsidP="00F17D88">
      <w:pPr>
        <w:pStyle w:val="a8"/>
      </w:pPr>
      <w:r>
        <w:t>strcat("foo")("bar")</w:t>
      </w:r>
    </w:p>
    <w:p w14:paraId="31BCFDA6" w14:textId="6AC6C70D" w:rsidR="00A50270" w:rsidRPr="00A50270" w:rsidRDefault="00A50270" w:rsidP="00A50270">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66</w:t>
      </w:r>
      <w:r w:rsidR="00A004DF">
        <w:fldChar w:fldCharType="end"/>
      </w:r>
    </w:p>
    <w:p w14:paraId="6974261E" w14:textId="7C956444" w:rsidR="00F17D88" w:rsidRDefault="00F17D88" w:rsidP="00A50270">
      <w:pPr>
        <w:pStyle w:val="ad"/>
        <w:spacing w:after="156"/>
        <w:ind w:firstLine="300"/>
      </w:pPr>
      <w:r>
        <w:rPr>
          <w:rFonts w:hint="eastAsia"/>
        </w:rPr>
        <w:t>可以根据需要在柯里化</w:t>
      </w:r>
      <w:r>
        <w:rPr>
          <w:rFonts w:hint="eastAsia"/>
        </w:rPr>
        <w:t>(Currying)</w:t>
      </w:r>
      <w:r>
        <w:rPr>
          <w:rFonts w:hint="eastAsia"/>
        </w:rPr>
        <w:t>函数上定义两个以上的参数。尝试下面一个简单的示例程序用来了解如何使用柯里化</w:t>
      </w:r>
      <w:r>
        <w:rPr>
          <w:rFonts w:hint="eastAsia"/>
        </w:rPr>
        <w:t>(Currying)</w:t>
      </w:r>
      <w:r>
        <w:rPr>
          <w:rFonts w:hint="eastAsia"/>
        </w:rPr>
        <w:t>函数：</w:t>
      </w:r>
    </w:p>
    <w:p w14:paraId="6E1000ED" w14:textId="7008FF42" w:rsidR="00F17D88" w:rsidRDefault="00F17D88" w:rsidP="00F17D88">
      <w:pPr>
        <w:pStyle w:val="a8"/>
      </w:pPr>
      <w:r>
        <w:lastRenderedPageBreak/>
        <w:t>object</w:t>
      </w:r>
      <w:r w:rsidR="0007170C">
        <w:t xml:space="preserve"> </w:t>
      </w:r>
      <w:r>
        <w:t>Demo</w:t>
      </w:r>
      <w:r w:rsidR="0007170C">
        <w:t xml:space="preserve"> </w:t>
      </w:r>
      <w:r>
        <w:t>{</w:t>
      </w:r>
    </w:p>
    <w:p w14:paraId="77008280" w14:textId="630515FB" w:rsidR="00F17D88" w:rsidRDefault="0007170C" w:rsidP="00F17D88">
      <w:pPr>
        <w:pStyle w:val="a8"/>
      </w:pPr>
      <w:r>
        <w:t xml:space="preserve">   </w:t>
      </w:r>
      <w:r w:rsidR="00F17D88">
        <w:t>def</w:t>
      </w:r>
      <w:r>
        <w:t xml:space="preserve"> </w:t>
      </w:r>
      <w:r w:rsidR="00F17D88">
        <w:t>main(args:</w:t>
      </w:r>
      <w:r>
        <w:t xml:space="preserve"> </w:t>
      </w:r>
      <w:r w:rsidR="00F17D88">
        <w:t>Array[String])</w:t>
      </w:r>
      <w:r>
        <w:t xml:space="preserve"> </w:t>
      </w:r>
      <w:r w:rsidR="00F17D88">
        <w:t>{</w:t>
      </w:r>
    </w:p>
    <w:p w14:paraId="699B52D2" w14:textId="6F457594" w:rsidR="00F17D88" w:rsidRDefault="0007170C" w:rsidP="00F17D88">
      <w:pPr>
        <w:pStyle w:val="a8"/>
      </w:pPr>
      <w:r>
        <w:t xml:space="preserve">      </w:t>
      </w:r>
      <w:r w:rsidR="00F17D88">
        <w:t>val</w:t>
      </w:r>
      <w:r>
        <w:t xml:space="preserve"> </w:t>
      </w:r>
      <w:r w:rsidR="00F17D88">
        <w:t>str1:String</w:t>
      </w:r>
      <w:r>
        <w:t xml:space="preserve"> </w:t>
      </w:r>
      <w:r w:rsidR="00F17D88">
        <w:t>=</w:t>
      </w:r>
      <w:r>
        <w:t xml:space="preserve"> </w:t>
      </w:r>
      <w:r w:rsidR="00F17D88">
        <w:t>"Hello,</w:t>
      </w:r>
      <w:r>
        <w:t xml:space="preserve"> </w:t>
      </w:r>
      <w:r w:rsidR="00F17D88">
        <w:t>"</w:t>
      </w:r>
    </w:p>
    <w:p w14:paraId="06C538E8" w14:textId="4C659A71" w:rsidR="00F17D88" w:rsidRDefault="0007170C" w:rsidP="00F17D88">
      <w:pPr>
        <w:pStyle w:val="a8"/>
      </w:pPr>
      <w:r>
        <w:t xml:space="preserve">      </w:t>
      </w:r>
      <w:r w:rsidR="00F17D88">
        <w:t>val</w:t>
      </w:r>
      <w:r>
        <w:t xml:space="preserve"> </w:t>
      </w:r>
      <w:r w:rsidR="00F17D88">
        <w:t>str2:String</w:t>
      </w:r>
      <w:r>
        <w:t xml:space="preserve"> </w:t>
      </w:r>
      <w:r w:rsidR="00F17D88">
        <w:t>=</w:t>
      </w:r>
      <w:r>
        <w:t xml:space="preserve"> </w:t>
      </w:r>
      <w:r w:rsidR="00F17D88">
        <w:t>"Scala!"</w:t>
      </w:r>
    </w:p>
    <w:p w14:paraId="5724BDFF" w14:textId="77777777" w:rsidR="00F17D88" w:rsidRDefault="00F17D88" w:rsidP="00F17D88">
      <w:pPr>
        <w:pStyle w:val="a8"/>
      </w:pPr>
    </w:p>
    <w:p w14:paraId="3799D5CD" w14:textId="20A3A45B" w:rsidR="00F17D88" w:rsidRDefault="0007170C" w:rsidP="00F17D88">
      <w:pPr>
        <w:pStyle w:val="a8"/>
      </w:pPr>
      <w:r>
        <w:t xml:space="preserve">      </w:t>
      </w:r>
      <w:r w:rsidR="00F17D88">
        <w:t>println(</w:t>
      </w:r>
      <w:r>
        <w:t xml:space="preserve"> </w:t>
      </w:r>
      <w:r w:rsidR="00F17D88">
        <w:t>"str1</w:t>
      </w:r>
      <w:r>
        <w:t xml:space="preserve"> </w:t>
      </w:r>
      <w:r w:rsidR="00F17D88">
        <w:t>+</w:t>
      </w:r>
      <w:r>
        <w:t xml:space="preserve"> </w:t>
      </w:r>
      <w:r w:rsidR="00F17D88">
        <w:t>str2</w:t>
      </w:r>
      <w:r>
        <w:t xml:space="preserve"> </w:t>
      </w:r>
      <w:r w:rsidR="00F17D88">
        <w:t>=</w:t>
      </w:r>
      <w:r>
        <w:t xml:space="preserve"> </w:t>
      </w:r>
      <w:r w:rsidR="00F17D88">
        <w:t>"</w:t>
      </w:r>
      <w:r>
        <w:t xml:space="preserve"> </w:t>
      </w:r>
      <w:r w:rsidR="00F17D88">
        <w:t>+</w:t>
      </w:r>
      <w:r>
        <w:t xml:space="preserve">  </w:t>
      </w:r>
      <w:r w:rsidR="00F17D88">
        <w:t>strcat(str1)(str2)</w:t>
      </w:r>
      <w:r>
        <w:t xml:space="preserve"> </w:t>
      </w:r>
      <w:r w:rsidR="00F17D88">
        <w:t>)</w:t>
      </w:r>
    </w:p>
    <w:p w14:paraId="23ABDE1C" w14:textId="35411A45" w:rsidR="00F17D88" w:rsidRDefault="0007170C" w:rsidP="00F17D88">
      <w:pPr>
        <w:pStyle w:val="a8"/>
      </w:pPr>
      <w:r>
        <w:t xml:space="preserve">   </w:t>
      </w:r>
      <w:r w:rsidR="00F17D88">
        <w:t>}</w:t>
      </w:r>
    </w:p>
    <w:p w14:paraId="13749A56" w14:textId="77777777" w:rsidR="00F17D88" w:rsidRDefault="00F17D88" w:rsidP="00F17D88">
      <w:pPr>
        <w:pStyle w:val="a8"/>
      </w:pPr>
    </w:p>
    <w:p w14:paraId="7B5197A0" w14:textId="23B66A62" w:rsidR="00F17D88" w:rsidRDefault="0007170C" w:rsidP="00F17D88">
      <w:pPr>
        <w:pStyle w:val="a8"/>
      </w:pPr>
      <w:r>
        <w:t xml:space="preserve">   </w:t>
      </w:r>
      <w:r w:rsidR="00F17D88">
        <w:t>def</w:t>
      </w:r>
      <w:r>
        <w:t xml:space="preserve"> </w:t>
      </w:r>
      <w:r w:rsidR="00F17D88">
        <w:t>strcat(s1:</w:t>
      </w:r>
      <w:r>
        <w:t xml:space="preserve"> </w:t>
      </w:r>
      <w:r w:rsidR="00F17D88">
        <w:t>String)(s2:</w:t>
      </w:r>
      <w:r>
        <w:t xml:space="preserve"> </w:t>
      </w:r>
      <w:r w:rsidR="00F17D88">
        <w:t>String)</w:t>
      </w:r>
      <w:r>
        <w:t xml:space="preserve"> </w:t>
      </w:r>
      <w:r w:rsidR="00F17D88">
        <w:t>=</w:t>
      </w:r>
      <w:r>
        <w:t xml:space="preserve"> </w:t>
      </w:r>
      <w:r w:rsidR="00F17D88">
        <w:t>{</w:t>
      </w:r>
    </w:p>
    <w:p w14:paraId="0432D2C9" w14:textId="31EE5B08" w:rsidR="00F17D88" w:rsidRDefault="0007170C" w:rsidP="00F17D88">
      <w:pPr>
        <w:pStyle w:val="a8"/>
      </w:pPr>
      <w:r>
        <w:t xml:space="preserve">      </w:t>
      </w:r>
      <w:r w:rsidR="00F17D88">
        <w:t>s1</w:t>
      </w:r>
      <w:r>
        <w:t xml:space="preserve"> </w:t>
      </w:r>
      <w:r w:rsidR="00F17D88">
        <w:t>+</w:t>
      </w:r>
      <w:r>
        <w:t xml:space="preserve"> </w:t>
      </w:r>
      <w:r w:rsidR="00F17D88">
        <w:t>s2</w:t>
      </w:r>
    </w:p>
    <w:p w14:paraId="2CCD0DA9" w14:textId="7F472ED9" w:rsidR="00F17D88" w:rsidRDefault="0007170C" w:rsidP="00F17D88">
      <w:pPr>
        <w:pStyle w:val="a8"/>
      </w:pPr>
      <w:r>
        <w:t xml:space="preserve">   </w:t>
      </w:r>
      <w:r w:rsidR="00F17D88">
        <w:t>}</w:t>
      </w:r>
    </w:p>
    <w:p w14:paraId="5191DF6A" w14:textId="77777777" w:rsidR="00F17D88" w:rsidRDefault="00F17D88" w:rsidP="00F17D88">
      <w:pPr>
        <w:pStyle w:val="a8"/>
      </w:pPr>
      <w:r>
        <w:t>}</w:t>
      </w:r>
    </w:p>
    <w:p w14:paraId="7A81032E" w14:textId="6549C889" w:rsidR="00A50270" w:rsidRPr="00A50270" w:rsidRDefault="00A50270" w:rsidP="00A50270">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67</w:t>
      </w:r>
      <w:r w:rsidR="00A004DF">
        <w:fldChar w:fldCharType="end"/>
      </w:r>
    </w:p>
    <w:p w14:paraId="5AEEF60C" w14:textId="7F0C037A" w:rsidR="00F17D88" w:rsidRDefault="00F17D88" w:rsidP="00A50270">
      <w:pPr>
        <w:pStyle w:val="ad"/>
        <w:spacing w:after="156"/>
        <w:ind w:firstLine="300"/>
      </w:pPr>
      <w:r>
        <w:rPr>
          <w:rFonts w:hint="eastAsia"/>
        </w:rPr>
        <w:t>上面代码的运行结果为：</w:t>
      </w:r>
    </w:p>
    <w:p w14:paraId="328E7CD9" w14:textId="019A03C8" w:rsidR="00F17D88" w:rsidRDefault="00F17D88" w:rsidP="00F17D88">
      <w:pPr>
        <w:pStyle w:val="a8"/>
      </w:pPr>
      <w:r>
        <w:t>str1</w:t>
      </w:r>
      <w:r w:rsidR="0007170C">
        <w:t xml:space="preserve"> </w:t>
      </w:r>
      <w:r>
        <w:t>+</w:t>
      </w:r>
      <w:r w:rsidR="0007170C">
        <w:t xml:space="preserve"> </w:t>
      </w:r>
      <w:r>
        <w:t>str2</w:t>
      </w:r>
      <w:r w:rsidR="0007170C">
        <w:t xml:space="preserve"> </w:t>
      </w:r>
      <w:r>
        <w:t>=</w:t>
      </w:r>
      <w:r w:rsidR="0007170C">
        <w:t xml:space="preserve"> </w:t>
      </w:r>
      <w:r>
        <w:t>Hello,</w:t>
      </w:r>
      <w:r w:rsidR="0007170C">
        <w:t xml:space="preserve"> </w:t>
      </w:r>
      <w:r>
        <w:t>Scala!</w:t>
      </w:r>
    </w:p>
    <w:p w14:paraId="40E7D6F9" w14:textId="45BB5FF6" w:rsidR="00A50270" w:rsidRDefault="00A50270" w:rsidP="00A50270">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68</w:t>
      </w:r>
      <w:r w:rsidR="00A004DF">
        <w:fldChar w:fldCharType="end"/>
      </w:r>
    </w:p>
    <w:p w14:paraId="624D340C" w14:textId="5DF7AC0E" w:rsidR="006B0445" w:rsidRDefault="000C2844" w:rsidP="006B0445">
      <w:pPr>
        <w:ind w:firstLine="420"/>
        <w:rPr>
          <w:rFonts w:hint="eastAsia"/>
        </w:rPr>
      </w:pPr>
      <w:r>
        <w:rPr>
          <w:rFonts w:hint="eastAsia"/>
        </w:rPr>
        <w:t>我们现在用</w:t>
      </w:r>
      <w:r w:rsidR="009425F5" w:rsidRPr="009425F5">
        <w:rPr>
          <w:rFonts w:hint="eastAsia"/>
        </w:rPr>
        <w:t>一个例子</w:t>
      </w:r>
      <w:r>
        <w:rPr>
          <w:rFonts w:hint="eastAsia"/>
        </w:rPr>
        <w:t>来说明</w:t>
      </w:r>
      <w:r w:rsidR="007E0CF1">
        <w:rPr>
          <w:rFonts w:hint="eastAsia"/>
        </w:rPr>
        <w:t>这两个联结运算符的差异，</w:t>
      </w:r>
      <w:r w:rsidR="009425F5" w:rsidRPr="009425F5">
        <w:rPr>
          <w:rFonts w:hint="eastAsia"/>
        </w:rPr>
        <w:t>让我们</w:t>
      </w:r>
      <w:r w:rsidR="007E0CF1">
        <w:rPr>
          <w:rFonts w:hint="eastAsia"/>
        </w:rPr>
        <w:t>制作一个电影演员的</w:t>
      </w:r>
      <w:r w:rsidR="00FF02D8">
        <w:rPr>
          <w:rFonts w:hint="eastAsia"/>
        </w:rPr>
        <w:t>信息</w:t>
      </w:r>
      <w:r w:rsidR="009425F5" w:rsidRPr="009425F5">
        <w:rPr>
          <w:rFonts w:hint="eastAsia"/>
        </w:rPr>
        <w:t>图：</w:t>
      </w:r>
    </w:p>
    <w:p w14:paraId="2ACEAFB5" w14:textId="77777777" w:rsidR="00C02CB4" w:rsidRDefault="00C02CB4" w:rsidP="000E5F3A">
      <w:pPr>
        <w:pStyle w:val="a8"/>
      </w:pPr>
      <w:r>
        <w:t>scala&gt; :paste</w:t>
      </w:r>
    </w:p>
    <w:p w14:paraId="56376F98" w14:textId="77777777" w:rsidR="00C02CB4" w:rsidRDefault="00C02CB4" w:rsidP="000E5F3A">
      <w:pPr>
        <w:pStyle w:val="a8"/>
      </w:pPr>
      <w:r>
        <w:t>// Entering paste mode (ctrl-D to finish)</w:t>
      </w:r>
    </w:p>
    <w:p w14:paraId="27C106F1" w14:textId="77777777" w:rsidR="00C02CB4" w:rsidRDefault="00C02CB4" w:rsidP="000E5F3A">
      <w:pPr>
        <w:pStyle w:val="a8"/>
      </w:pPr>
    </w:p>
    <w:p w14:paraId="33341488" w14:textId="77777777" w:rsidR="00C02CB4" w:rsidRDefault="00C02CB4" w:rsidP="000E5F3A">
      <w:pPr>
        <w:pStyle w:val="a8"/>
      </w:pPr>
      <w:r>
        <w:t xml:space="preserve">  val actors: RDD[(VertexId, String)] = sc.parallelize(List(</w:t>
      </w:r>
    </w:p>
    <w:p w14:paraId="70047C18" w14:textId="77777777" w:rsidR="00C02CB4" w:rsidRDefault="00C02CB4" w:rsidP="000E5F3A">
      <w:pPr>
        <w:pStyle w:val="a8"/>
      </w:pPr>
      <w:r>
        <w:t xml:space="preserve">    (1L, "George Clooney"), (2L, "Julia Stiles"),</w:t>
      </w:r>
    </w:p>
    <w:p w14:paraId="7719AAFD" w14:textId="77777777" w:rsidR="00C02CB4" w:rsidRDefault="00C02CB4" w:rsidP="000E5F3A">
      <w:pPr>
        <w:pStyle w:val="a8"/>
      </w:pPr>
      <w:r>
        <w:t xml:space="preserve">    (3L, "Will Smith"), (4L, "Matt Damon"),</w:t>
      </w:r>
    </w:p>
    <w:p w14:paraId="2EC198EF" w14:textId="77777777" w:rsidR="00C02CB4" w:rsidRDefault="00C02CB4" w:rsidP="000E5F3A">
      <w:pPr>
        <w:pStyle w:val="a8"/>
      </w:pPr>
      <w:r>
        <w:t xml:space="preserve">    (5L, "Salma Hayek")))</w:t>
      </w:r>
    </w:p>
    <w:p w14:paraId="5414C763" w14:textId="77777777" w:rsidR="00C02CB4" w:rsidRDefault="00C02CB4" w:rsidP="000E5F3A">
      <w:pPr>
        <w:pStyle w:val="a8"/>
      </w:pPr>
    </w:p>
    <w:p w14:paraId="3C321481" w14:textId="77777777" w:rsidR="00C02CB4" w:rsidRDefault="00C02CB4" w:rsidP="000E5F3A">
      <w:pPr>
        <w:pStyle w:val="a8"/>
      </w:pPr>
      <w:r>
        <w:t>// Exiting paste mode, now interpreting.</w:t>
      </w:r>
    </w:p>
    <w:p w14:paraId="68497626" w14:textId="77777777" w:rsidR="00C02CB4" w:rsidRDefault="00C02CB4" w:rsidP="000E5F3A">
      <w:pPr>
        <w:pStyle w:val="a8"/>
      </w:pPr>
    </w:p>
    <w:p w14:paraId="65466F1D" w14:textId="77777777" w:rsidR="00C02CB4" w:rsidRDefault="00C02CB4" w:rsidP="000E5F3A">
      <w:pPr>
        <w:pStyle w:val="a8"/>
        <w:rPr>
          <w:rFonts w:hint="eastAsia"/>
        </w:rPr>
      </w:pPr>
      <w:r>
        <w:t>actors: org.apache.spark.rdd.RDD[(org.apache.spark.graphx.VertexId, String)] = ParallelCollectionRDD[277] at parallelize at &lt;pastie&gt;:33</w:t>
      </w:r>
    </w:p>
    <w:p w14:paraId="4456FF8D" w14:textId="2483E718"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69</w:t>
      </w:r>
      <w:r w:rsidR="00A004DF">
        <w:fldChar w:fldCharType="end"/>
      </w:r>
    </w:p>
    <w:p w14:paraId="4A31AA6C" w14:textId="18A180E0" w:rsidR="0021418F" w:rsidRPr="0021418F" w:rsidRDefault="0021418F" w:rsidP="0021418F">
      <w:pPr>
        <w:ind w:firstLine="420"/>
        <w:rPr>
          <w:rFonts w:hint="eastAsia"/>
        </w:rPr>
      </w:pPr>
      <w:r w:rsidRPr="0021418F">
        <w:rPr>
          <w:rFonts w:hint="eastAsia"/>
        </w:rPr>
        <w:t>如果两个人一起出现在电影中</w:t>
      </w:r>
      <w:r>
        <w:rPr>
          <w:rFonts w:hint="eastAsia"/>
        </w:rPr>
        <w:t>出现，则图中的两个人将建立联系，每个边的属性将包含电影标题，</w:t>
      </w:r>
      <w:r w:rsidR="0083019C">
        <w:rPr>
          <w:rFonts w:hint="eastAsia"/>
        </w:rPr>
        <w:t>让我们将该信息加载到称为</w:t>
      </w:r>
      <w:r w:rsidR="0083019C">
        <w:rPr>
          <w:rFonts w:hint="eastAsia"/>
        </w:rPr>
        <w:t>movies</w:t>
      </w:r>
      <w:r w:rsidR="0083019C">
        <w:rPr>
          <w:rFonts w:hint="eastAsia"/>
        </w:rPr>
        <w:t>的边</w:t>
      </w:r>
      <w:r w:rsidRPr="0021418F">
        <w:rPr>
          <w:rFonts w:hint="eastAsia"/>
        </w:rPr>
        <w:t>RDD</w:t>
      </w:r>
      <w:r w:rsidRPr="0021418F">
        <w:rPr>
          <w:rFonts w:hint="eastAsia"/>
        </w:rPr>
        <w:t>中：</w:t>
      </w:r>
    </w:p>
    <w:p w14:paraId="534B8271" w14:textId="77777777" w:rsidR="00C02CB4" w:rsidRDefault="00C02CB4" w:rsidP="000E5F3A">
      <w:pPr>
        <w:pStyle w:val="a8"/>
      </w:pPr>
      <w:r>
        <w:t>scala&gt; :paste</w:t>
      </w:r>
    </w:p>
    <w:p w14:paraId="12D812A1" w14:textId="77777777" w:rsidR="00C02CB4" w:rsidRDefault="00C02CB4" w:rsidP="000E5F3A">
      <w:pPr>
        <w:pStyle w:val="a8"/>
      </w:pPr>
      <w:r>
        <w:t>// Entering paste mode (ctrl-D to finish)</w:t>
      </w:r>
    </w:p>
    <w:p w14:paraId="064F5B58" w14:textId="77777777" w:rsidR="00C02CB4" w:rsidRDefault="00C02CB4" w:rsidP="000E5F3A">
      <w:pPr>
        <w:pStyle w:val="a8"/>
      </w:pPr>
    </w:p>
    <w:p w14:paraId="2D7002EE" w14:textId="77777777" w:rsidR="00C02CB4" w:rsidRDefault="00C02CB4" w:rsidP="000E5F3A">
      <w:pPr>
        <w:pStyle w:val="a8"/>
      </w:pPr>
      <w:r>
        <w:t xml:space="preserve">  val movies: RDD[Edge[String]] = sc.parallelize(List(</w:t>
      </w:r>
    </w:p>
    <w:p w14:paraId="3D2D34A2" w14:textId="77777777" w:rsidR="00C02CB4" w:rsidRDefault="00C02CB4" w:rsidP="000E5F3A">
      <w:pPr>
        <w:pStyle w:val="a8"/>
      </w:pPr>
      <w:r>
        <w:t xml:space="preserve">    Edge(1L, 4L, "Ocean's Eleven"), Edge(2L, 4L, "Bourne Ultimatum"),</w:t>
      </w:r>
    </w:p>
    <w:p w14:paraId="0A491255" w14:textId="77777777" w:rsidR="00C02CB4" w:rsidRDefault="00C02CB4" w:rsidP="000E5F3A">
      <w:pPr>
        <w:pStyle w:val="a8"/>
      </w:pPr>
      <w:r>
        <w:t xml:space="preserve">    Edge(3L, 5L, "Wild Wild West"), Edge(1L, 5L, "From Dusk Till Dawn"),</w:t>
      </w:r>
    </w:p>
    <w:p w14:paraId="3050F470" w14:textId="77777777" w:rsidR="00C02CB4" w:rsidRDefault="00C02CB4" w:rsidP="000E5F3A">
      <w:pPr>
        <w:pStyle w:val="a8"/>
      </w:pPr>
      <w:r>
        <w:t xml:space="preserve">    Edge(3L, 4L, "The Legend of Bagger Vance")))</w:t>
      </w:r>
    </w:p>
    <w:p w14:paraId="2CBE30F3" w14:textId="77777777" w:rsidR="00C02CB4" w:rsidRDefault="00C02CB4" w:rsidP="000E5F3A">
      <w:pPr>
        <w:pStyle w:val="a8"/>
      </w:pPr>
    </w:p>
    <w:p w14:paraId="17689FF7" w14:textId="77777777" w:rsidR="00C02CB4" w:rsidRDefault="00C02CB4" w:rsidP="000E5F3A">
      <w:pPr>
        <w:pStyle w:val="a8"/>
      </w:pPr>
      <w:r>
        <w:t>// Exiting paste mode, now interpreting.</w:t>
      </w:r>
    </w:p>
    <w:p w14:paraId="23CD775C" w14:textId="77777777" w:rsidR="00C02CB4" w:rsidRDefault="00C02CB4" w:rsidP="000E5F3A">
      <w:pPr>
        <w:pStyle w:val="a8"/>
      </w:pPr>
    </w:p>
    <w:p w14:paraId="7D79E9A3" w14:textId="722D73A3" w:rsidR="00C02CB4" w:rsidRDefault="00C02CB4" w:rsidP="003819AB">
      <w:pPr>
        <w:pStyle w:val="a8"/>
        <w:rPr>
          <w:rFonts w:hint="eastAsia"/>
        </w:rPr>
      </w:pPr>
      <w:r>
        <w:t>movies: org.apache.spark.rdd.RDD[org.apache.spark.graphx.Edge[String]] = ParallelCollectionRDD[278] at parallelize at &lt;pastie&gt;:33</w:t>
      </w:r>
    </w:p>
    <w:p w14:paraId="54BA35C4" w14:textId="4429E94D"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70</w:t>
      </w:r>
      <w:r w:rsidR="00A004DF">
        <w:fldChar w:fldCharType="end"/>
      </w:r>
    </w:p>
    <w:p w14:paraId="0C93AE46" w14:textId="1C5ADA78" w:rsidR="00FE603F" w:rsidRPr="00FE603F" w:rsidRDefault="00FE603F" w:rsidP="00FE603F">
      <w:pPr>
        <w:ind w:firstLine="420"/>
        <w:rPr>
          <w:rFonts w:hint="eastAsia"/>
        </w:rPr>
      </w:pPr>
      <w:r>
        <w:rPr>
          <w:rFonts w:hint="eastAsia"/>
        </w:rPr>
        <w:t>现在，我们可以构建</w:t>
      </w:r>
      <w:r w:rsidRPr="00FE603F">
        <w:rPr>
          <w:rFonts w:hint="eastAsia"/>
        </w:rPr>
        <w:t>图并查看其中的内容：</w:t>
      </w:r>
    </w:p>
    <w:p w14:paraId="49051EEE" w14:textId="2FACBE77" w:rsidR="00C02CB4" w:rsidRDefault="00B11C12" w:rsidP="000E5F3A">
      <w:pPr>
        <w:pStyle w:val="a8"/>
      </w:pPr>
      <w:r>
        <w:t xml:space="preserve">scala&gt; </w:t>
      </w:r>
      <w:r w:rsidR="00C02CB4">
        <w:t>val movieGraph = Graph(actors, movies)</w:t>
      </w:r>
    </w:p>
    <w:p w14:paraId="64806F18" w14:textId="77777777" w:rsidR="00C02CB4" w:rsidRDefault="00C02CB4" w:rsidP="000E5F3A">
      <w:pPr>
        <w:pStyle w:val="a8"/>
      </w:pPr>
      <w:r>
        <w:lastRenderedPageBreak/>
        <w:t>movieGraph: org.apache.spark.graphx.Graph[String,String] = org.apache.spark.graphx.impl.GraphImpl@24e3ff69</w:t>
      </w:r>
    </w:p>
    <w:p w14:paraId="2C468415" w14:textId="77777777" w:rsidR="00C02CB4" w:rsidRDefault="00C02CB4" w:rsidP="00B11C12">
      <w:pPr>
        <w:pStyle w:val="a8"/>
        <w:ind w:firstLineChars="0" w:firstLine="0"/>
        <w:rPr>
          <w:rFonts w:hint="eastAsia"/>
        </w:rPr>
      </w:pPr>
    </w:p>
    <w:p w14:paraId="2845EA2E" w14:textId="15D452D3" w:rsidR="00C02CB4" w:rsidRDefault="00804572" w:rsidP="000E5F3A">
      <w:pPr>
        <w:pStyle w:val="a8"/>
      </w:pPr>
      <w:r>
        <w:t xml:space="preserve">scala&gt; </w:t>
      </w:r>
      <w:r w:rsidR="00C02CB4">
        <w:t>movieGraph.triplets.foreach(t =&gt; println(t.srcAttr + " &amp; " + t.dstAttr + " appeared in " + t.attr))</w:t>
      </w:r>
    </w:p>
    <w:p w14:paraId="1D35A44E" w14:textId="77777777" w:rsidR="00C02CB4" w:rsidRDefault="00C02CB4" w:rsidP="000E5F3A">
      <w:pPr>
        <w:pStyle w:val="a8"/>
      </w:pPr>
      <w:r>
        <w:t>Julia Stiles &amp; Matt Damon appeared in Bourne Ultimatum</w:t>
      </w:r>
    </w:p>
    <w:p w14:paraId="2DED03A7" w14:textId="77777777" w:rsidR="00C02CB4" w:rsidRDefault="00C02CB4" w:rsidP="000E5F3A">
      <w:pPr>
        <w:pStyle w:val="a8"/>
      </w:pPr>
      <w:r>
        <w:t>Will Smith &amp; Salma Hayek appeared in Wild Wild West</w:t>
      </w:r>
    </w:p>
    <w:p w14:paraId="78B1E3CC" w14:textId="77777777" w:rsidR="00C02CB4" w:rsidRDefault="00C02CB4" w:rsidP="000E5F3A">
      <w:pPr>
        <w:pStyle w:val="a8"/>
      </w:pPr>
      <w:r>
        <w:t>George Clooney &amp; Salma Hayek appeared in From Dusk Till Dawn</w:t>
      </w:r>
    </w:p>
    <w:p w14:paraId="5B7D09E9" w14:textId="77777777" w:rsidR="00C02CB4" w:rsidRDefault="00C02CB4" w:rsidP="000E5F3A">
      <w:pPr>
        <w:pStyle w:val="a8"/>
      </w:pPr>
      <w:r>
        <w:t>George Clooney &amp; Matt Damon appeared in Ocean's Eleven</w:t>
      </w:r>
    </w:p>
    <w:p w14:paraId="2A7B243E" w14:textId="403FC101" w:rsidR="00C02CB4" w:rsidRDefault="00C02CB4" w:rsidP="00534246">
      <w:pPr>
        <w:pStyle w:val="a8"/>
        <w:rPr>
          <w:rFonts w:hint="eastAsia"/>
        </w:rPr>
      </w:pPr>
      <w:r>
        <w:t>Will Smith &amp; Matt Damon appeared in The Legend of Bagger Vance</w:t>
      </w:r>
    </w:p>
    <w:p w14:paraId="664D5466" w14:textId="2C7290EA"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71</w:t>
      </w:r>
      <w:r w:rsidR="00A004DF">
        <w:fldChar w:fldCharType="end"/>
      </w:r>
    </w:p>
    <w:p w14:paraId="34064BB8" w14:textId="17234ACD" w:rsidR="00534246" w:rsidRPr="00534246" w:rsidRDefault="00E66689" w:rsidP="00534246">
      <w:pPr>
        <w:ind w:firstLine="420"/>
        <w:rPr>
          <w:rFonts w:hint="eastAsia"/>
        </w:rPr>
      </w:pPr>
      <w:r>
        <w:rPr>
          <w:rFonts w:hint="eastAsia"/>
        </w:rPr>
        <w:t>现在，图中的</w:t>
      </w:r>
      <w:r w:rsidR="00534246" w:rsidRPr="00534246">
        <w:rPr>
          <w:rFonts w:hint="eastAsia"/>
        </w:rPr>
        <w:t>点仅包含每个演员的名称：</w:t>
      </w:r>
    </w:p>
    <w:p w14:paraId="512A228F" w14:textId="2261DAF8" w:rsidR="00C02CB4" w:rsidRDefault="00804572" w:rsidP="000E5F3A">
      <w:pPr>
        <w:pStyle w:val="a8"/>
      </w:pPr>
      <w:r>
        <w:t>scala&gt;</w:t>
      </w:r>
      <w:r w:rsidR="00C02CB4">
        <w:t xml:space="preserve"> movieGraph.vertices.foreach(println)</w:t>
      </w:r>
    </w:p>
    <w:p w14:paraId="587C9F17" w14:textId="77777777" w:rsidR="00C02CB4" w:rsidRDefault="00C02CB4" w:rsidP="000E5F3A">
      <w:pPr>
        <w:pStyle w:val="a8"/>
      </w:pPr>
      <w:r>
        <w:t>(2,Julia Stiles)</w:t>
      </w:r>
    </w:p>
    <w:p w14:paraId="3FF018B6" w14:textId="77777777" w:rsidR="00C02CB4" w:rsidRDefault="00C02CB4" w:rsidP="000E5F3A">
      <w:pPr>
        <w:pStyle w:val="a8"/>
      </w:pPr>
      <w:r>
        <w:t>(4,Matt Damon)</w:t>
      </w:r>
    </w:p>
    <w:p w14:paraId="78F0D269" w14:textId="77777777" w:rsidR="00C02CB4" w:rsidRDefault="00C02CB4" w:rsidP="000E5F3A">
      <w:pPr>
        <w:pStyle w:val="a8"/>
      </w:pPr>
      <w:r>
        <w:t>(3,Will Smith)</w:t>
      </w:r>
    </w:p>
    <w:p w14:paraId="49C4ED3F" w14:textId="77777777" w:rsidR="00C02CB4" w:rsidRDefault="00C02CB4" w:rsidP="000E5F3A">
      <w:pPr>
        <w:pStyle w:val="a8"/>
      </w:pPr>
      <w:r>
        <w:t>(5,Salma Hayek)</w:t>
      </w:r>
    </w:p>
    <w:p w14:paraId="42E277BF" w14:textId="003DDD68" w:rsidR="00C02CB4" w:rsidRDefault="00C02CB4" w:rsidP="00C05FF8">
      <w:pPr>
        <w:pStyle w:val="a8"/>
        <w:rPr>
          <w:rFonts w:hint="eastAsia"/>
        </w:rPr>
      </w:pPr>
      <w:r>
        <w:t>(1,George Clooney)</w:t>
      </w:r>
    </w:p>
    <w:p w14:paraId="34389AA2" w14:textId="202FEC48"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72</w:t>
      </w:r>
      <w:r w:rsidR="00A004DF">
        <w:fldChar w:fldCharType="end"/>
      </w:r>
    </w:p>
    <w:p w14:paraId="6AE47635" w14:textId="2FEF1AF0" w:rsidR="00C05FF8" w:rsidRPr="00C05FF8" w:rsidRDefault="00111627" w:rsidP="00C05FF8">
      <w:pPr>
        <w:ind w:firstLine="420"/>
        <w:rPr>
          <w:rFonts w:hint="eastAsia"/>
        </w:rPr>
      </w:pPr>
      <w:r>
        <w:rPr>
          <w:rFonts w:hint="eastAsia"/>
        </w:rPr>
        <w:t>假设我们可以访问演员简介</w:t>
      </w:r>
      <w:r w:rsidR="00C05FF8" w:rsidRPr="00C05FF8">
        <w:rPr>
          <w:rFonts w:hint="eastAsia"/>
        </w:rPr>
        <w:t>的数据集，</w:t>
      </w:r>
      <w:r>
        <w:rPr>
          <w:rFonts w:hint="eastAsia"/>
        </w:rPr>
        <w:t>将</w:t>
      </w:r>
      <w:r w:rsidR="00C05FF8" w:rsidRPr="00C05FF8">
        <w:rPr>
          <w:rFonts w:hint="eastAsia"/>
        </w:rPr>
        <w:t>这样的数据集加载到顶点</w:t>
      </w:r>
      <w:r w:rsidR="00C05FF8" w:rsidRPr="00C05FF8">
        <w:rPr>
          <w:rFonts w:hint="eastAsia"/>
        </w:rPr>
        <w:t>RDD</w:t>
      </w:r>
      <w:r w:rsidR="00C05FF8" w:rsidRPr="00C05FF8">
        <w:rPr>
          <w:rFonts w:hint="eastAsia"/>
        </w:rPr>
        <w:t>中：</w:t>
      </w:r>
    </w:p>
    <w:p w14:paraId="0518A3BF" w14:textId="6EAD094E" w:rsidR="00C02CB4" w:rsidRDefault="00497097" w:rsidP="000E5F3A">
      <w:pPr>
        <w:pStyle w:val="a8"/>
      </w:pPr>
      <w:r>
        <w:t xml:space="preserve">scala&gt; </w:t>
      </w:r>
      <w:r w:rsidR="00C02CB4">
        <w:t>case class Biography(birthname: String, hometown: String)</w:t>
      </w:r>
    </w:p>
    <w:p w14:paraId="1D4E8332" w14:textId="77777777" w:rsidR="00C02CB4" w:rsidRDefault="00C02CB4" w:rsidP="000E5F3A">
      <w:pPr>
        <w:pStyle w:val="a8"/>
      </w:pPr>
      <w:r>
        <w:t>defined class Biography</w:t>
      </w:r>
    </w:p>
    <w:p w14:paraId="680BE077" w14:textId="77777777" w:rsidR="00C02CB4" w:rsidRDefault="00C02CB4" w:rsidP="000E5F3A">
      <w:pPr>
        <w:pStyle w:val="a8"/>
      </w:pPr>
    </w:p>
    <w:p w14:paraId="2AAF2420" w14:textId="77777777" w:rsidR="00C02CB4" w:rsidRDefault="00C02CB4" w:rsidP="000E5F3A">
      <w:pPr>
        <w:pStyle w:val="a8"/>
      </w:pPr>
      <w:r>
        <w:t>scala&gt; :paste</w:t>
      </w:r>
    </w:p>
    <w:p w14:paraId="1C09B2DF" w14:textId="77777777" w:rsidR="00C02CB4" w:rsidRDefault="00C02CB4" w:rsidP="000E5F3A">
      <w:pPr>
        <w:pStyle w:val="a8"/>
      </w:pPr>
      <w:r>
        <w:t>// Entering paste mode (ctrl-D to finish)</w:t>
      </w:r>
    </w:p>
    <w:p w14:paraId="3B1FE749" w14:textId="77777777" w:rsidR="00C02CB4" w:rsidRDefault="00C02CB4" w:rsidP="000E5F3A">
      <w:pPr>
        <w:pStyle w:val="a8"/>
      </w:pPr>
    </w:p>
    <w:p w14:paraId="51F89FEE" w14:textId="77777777" w:rsidR="00C02CB4" w:rsidRDefault="00C02CB4" w:rsidP="000E5F3A">
      <w:pPr>
        <w:pStyle w:val="a8"/>
      </w:pPr>
      <w:r>
        <w:t xml:space="preserve">  val bio: RDD[(VertexId, Biography)] = sc.parallelize(List(</w:t>
      </w:r>
    </w:p>
    <w:p w14:paraId="4A1C4115" w14:textId="77777777" w:rsidR="00C02CB4" w:rsidRDefault="00C02CB4" w:rsidP="000E5F3A">
      <w:pPr>
        <w:pStyle w:val="a8"/>
      </w:pPr>
      <w:r>
        <w:t xml:space="preserve">    (2, Biography("Julia O'Hara Stiles", "NY City, NY, USA")),</w:t>
      </w:r>
    </w:p>
    <w:p w14:paraId="38F99161" w14:textId="77777777" w:rsidR="00C02CB4" w:rsidRDefault="00C02CB4" w:rsidP="000E5F3A">
      <w:pPr>
        <w:pStyle w:val="a8"/>
      </w:pPr>
      <w:r>
        <w:t xml:space="preserve">    (3, Biography("Willard Christopher Smith Jr.", "Philadelphia, PA, USA")),</w:t>
      </w:r>
    </w:p>
    <w:p w14:paraId="594B0C68" w14:textId="77777777" w:rsidR="00C02CB4" w:rsidRDefault="00C02CB4" w:rsidP="000E5F3A">
      <w:pPr>
        <w:pStyle w:val="a8"/>
      </w:pPr>
      <w:r>
        <w:t xml:space="preserve">    (4, Biography("Matthew Paige Damon", "Boston, MA, USA")),</w:t>
      </w:r>
    </w:p>
    <w:p w14:paraId="2F27C747" w14:textId="77777777" w:rsidR="00C02CB4" w:rsidRDefault="00C02CB4" w:rsidP="000E5F3A">
      <w:pPr>
        <w:pStyle w:val="a8"/>
      </w:pPr>
      <w:r>
        <w:t xml:space="preserve">    (5, Biography("Salma Valgarma Hayek-Jimenez", "Coatzacoalcos, Veracruz, Mexico")),</w:t>
      </w:r>
    </w:p>
    <w:p w14:paraId="2414ABF0" w14:textId="77777777" w:rsidR="00C02CB4" w:rsidRDefault="00C02CB4" w:rsidP="000E5F3A">
      <w:pPr>
        <w:pStyle w:val="a8"/>
      </w:pPr>
      <w:r>
        <w:t xml:space="preserve">    (6, Biography("José Antonio Domínguez Banderas", "Málaga, Andalucía, Spain")),</w:t>
      </w:r>
    </w:p>
    <w:p w14:paraId="4814D20E" w14:textId="77777777" w:rsidR="00C02CB4" w:rsidRDefault="00C02CB4" w:rsidP="000E5F3A">
      <w:pPr>
        <w:pStyle w:val="a8"/>
      </w:pPr>
      <w:r>
        <w:t xml:space="preserve">    (7, Biography("Paul William Walker IV", "Glendale, CA, USA"))))</w:t>
      </w:r>
    </w:p>
    <w:p w14:paraId="61CB41F2" w14:textId="77777777" w:rsidR="00C02CB4" w:rsidRDefault="00C02CB4" w:rsidP="000E5F3A">
      <w:pPr>
        <w:pStyle w:val="a8"/>
      </w:pPr>
    </w:p>
    <w:p w14:paraId="4DADB91B" w14:textId="77777777" w:rsidR="00C02CB4" w:rsidRDefault="00C02CB4" w:rsidP="000E5F3A">
      <w:pPr>
        <w:pStyle w:val="a8"/>
      </w:pPr>
      <w:r>
        <w:t>// Exiting paste mode, now interpreting.</w:t>
      </w:r>
    </w:p>
    <w:p w14:paraId="1CA312A2" w14:textId="77777777" w:rsidR="00C02CB4" w:rsidRDefault="00C02CB4" w:rsidP="000E5F3A">
      <w:pPr>
        <w:pStyle w:val="a8"/>
      </w:pPr>
    </w:p>
    <w:p w14:paraId="44FCC4E9" w14:textId="3DAFD006" w:rsidR="00C02CB4" w:rsidRDefault="00C02CB4" w:rsidP="00703EB4">
      <w:pPr>
        <w:pStyle w:val="a8"/>
        <w:rPr>
          <w:rFonts w:hint="eastAsia"/>
        </w:rPr>
      </w:pPr>
      <w:r>
        <w:t>bio: org.apache.spark.rdd.RDD[(org.apache.spark.graphx.VertexId, Biography)] = ParallelCollectionRDD[296] at parallelize at &lt;pastie&gt;:35</w:t>
      </w:r>
    </w:p>
    <w:p w14:paraId="365FE07F" w14:textId="1C49F337"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73</w:t>
      </w:r>
      <w:r w:rsidR="00A004DF">
        <w:fldChar w:fldCharType="end"/>
      </w:r>
    </w:p>
    <w:p w14:paraId="47A9B7E1" w14:textId="4BF93903" w:rsidR="00703EB4" w:rsidRPr="00703EB4" w:rsidRDefault="00703EB4" w:rsidP="00703EB4">
      <w:pPr>
        <w:ind w:firstLine="420"/>
        <w:rPr>
          <w:rFonts w:hint="eastAsia"/>
        </w:rPr>
      </w:pPr>
      <w:r w:rsidRPr="00703EB4">
        <w:rPr>
          <w:rFonts w:hint="eastAsia"/>
        </w:rPr>
        <w:t>我们将使用</w:t>
      </w:r>
      <w:r w:rsidRPr="00703EB4">
        <w:rPr>
          <w:rFonts w:hint="eastAsia"/>
        </w:rPr>
        <w:t>joinVertices</w:t>
      </w:r>
      <w:r w:rsidR="00C036E2">
        <w:rPr>
          <w:rFonts w:hint="eastAsia"/>
        </w:rPr>
        <w:t>()</w:t>
      </w:r>
      <w:r w:rsidRPr="00703EB4">
        <w:rPr>
          <w:rFonts w:hint="eastAsia"/>
        </w:rPr>
        <w:t>将此信息加入到</w:t>
      </w:r>
      <w:r w:rsidR="008F7516">
        <w:t>movieGraph</w:t>
      </w:r>
      <w:r w:rsidR="002A2DD4">
        <w:rPr>
          <w:rFonts w:hint="eastAsia"/>
        </w:rPr>
        <w:t>中，为此</w:t>
      </w:r>
      <w:r w:rsidRPr="00703EB4">
        <w:rPr>
          <w:rFonts w:hint="eastAsia"/>
        </w:rPr>
        <w:t>让我们创建一个用户定义的函数，该函数将演员的家乡附加到他们的名字之后：</w:t>
      </w:r>
    </w:p>
    <w:p w14:paraId="301AEB26" w14:textId="76F059A4" w:rsidR="00C02CB4" w:rsidRDefault="002A2DD4" w:rsidP="000E5F3A">
      <w:pPr>
        <w:pStyle w:val="a8"/>
      </w:pPr>
      <w:r>
        <w:t xml:space="preserve">scala&gt; </w:t>
      </w:r>
      <w:r w:rsidR="00C02CB4">
        <w:t>def appendHometown(id: VertexId, name: String, bio: Biography): String = name + ":" + bio.hometown</w:t>
      </w:r>
    </w:p>
    <w:p w14:paraId="11FD5041" w14:textId="4A882145" w:rsidR="00C02CB4" w:rsidRDefault="00C02CB4" w:rsidP="00D723A8">
      <w:pPr>
        <w:pStyle w:val="a8"/>
        <w:rPr>
          <w:rFonts w:hint="eastAsia"/>
        </w:rPr>
      </w:pPr>
      <w:r>
        <w:t>appendHometown: (id: org.apache.spark.graphx.VertexId, name: String, bio: Biography)String</w:t>
      </w:r>
    </w:p>
    <w:p w14:paraId="022A13A3" w14:textId="7657E023"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74</w:t>
      </w:r>
      <w:r w:rsidR="00A004DF">
        <w:fldChar w:fldCharType="end"/>
      </w:r>
    </w:p>
    <w:p w14:paraId="19FCC200" w14:textId="22E74D89" w:rsidR="00D723A8" w:rsidRPr="00D723A8" w:rsidRDefault="00D723A8" w:rsidP="00D723A8">
      <w:pPr>
        <w:ind w:firstLine="420"/>
        <w:rPr>
          <w:rFonts w:hint="eastAsia"/>
        </w:rPr>
      </w:pPr>
      <w:r w:rsidRPr="00D723A8">
        <w:rPr>
          <w:rFonts w:hint="eastAsia"/>
        </w:rPr>
        <w:t>请记住，对于</w:t>
      </w:r>
      <w:r w:rsidRPr="00D723A8">
        <w:rPr>
          <w:rFonts w:hint="eastAsia"/>
        </w:rPr>
        <w:t>joinVertices</w:t>
      </w:r>
      <w:r w:rsidR="00534653">
        <w:rPr>
          <w:rFonts w:hint="eastAsia"/>
        </w:rPr>
        <w:t>()</w:t>
      </w:r>
      <w:r w:rsidR="00534653">
        <w:rPr>
          <w:rFonts w:hint="eastAsia"/>
        </w:rPr>
        <w:t>映射函数应返回一个字符串，因为这是原始图的</w:t>
      </w:r>
      <w:r w:rsidRPr="00D723A8">
        <w:rPr>
          <w:rFonts w:hint="eastAsia"/>
        </w:rPr>
        <w:t>点属性类型</w:t>
      </w:r>
      <w:r w:rsidR="00534653">
        <w:rPr>
          <w:rFonts w:hint="eastAsia"/>
        </w:rPr>
        <w:t>为字符串</w:t>
      </w:r>
      <w:r w:rsidRPr="00D723A8">
        <w:rPr>
          <w:rFonts w:hint="eastAsia"/>
        </w:rPr>
        <w:t>。</w:t>
      </w:r>
      <w:r w:rsidR="00534653">
        <w:rPr>
          <w:rFonts w:hint="eastAsia"/>
        </w:rPr>
        <w:t>现在，我们可以将</w:t>
      </w:r>
      <w:r w:rsidR="000F53FC">
        <w:rPr>
          <w:rFonts w:hint="eastAsia"/>
        </w:rPr>
        <w:t>演员</w:t>
      </w:r>
      <w:r w:rsidR="00534653">
        <w:rPr>
          <w:rFonts w:hint="eastAsia"/>
        </w:rPr>
        <w:t>介绍</w:t>
      </w:r>
      <w:r w:rsidRPr="00D723A8">
        <w:rPr>
          <w:rFonts w:hint="eastAsia"/>
        </w:rPr>
        <w:t>加入</w:t>
      </w:r>
      <w:r w:rsidR="000F53FC">
        <w:t>movieGraph</w:t>
      </w:r>
      <w:r w:rsidR="000F53FC">
        <w:rPr>
          <w:rFonts w:hint="eastAsia"/>
        </w:rPr>
        <w:t>的</w:t>
      </w:r>
      <w:r w:rsidRPr="00D723A8">
        <w:rPr>
          <w:rFonts w:hint="eastAsia"/>
        </w:rPr>
        <w:t>点属性中：</w:t>
      </w:r>
    </w:p>
    <w:p w14:paraId="3DFC8A75" w14:textId="1415C463" w:rsidR="00C02CB4" w:rsidRDefault="002A2DD4" w:rsidP="000E5F3A">
      <w:pPr>
        <w:pStyle w:val="a8"/>
      </w:pPr>
      <w:r>
        <w:t xml:space="preserve">scala&gt; </w:t>
      </w:r>
      <w:r w:rsidR="00C02CB4">
        <w:t>val movieJoinedGraph = movieGraph.joinVertices(bio)(appendHometown)</w:t>
      </w:r>
    </w:p>
    <w:p w14:paraId="1C5870DD" w14:textId="77777777" w:rsidR="00C02CB4" w:rsidRDefault="00C02CB4" w:rsidP="000E5F3A">
      <w:pPr>
        <w:pStyle w:val="a8"/>
      </w:pPr>
      <w:r>
        <w:t xml:space="preserve">movieJoinedGraph: org.apache.spark.graphx.Graph[String,String] = </w:t>
      </w:r>
      <w:r>
        <w:lastRenderedPageBreak/>
        <w:t>org.apache.spark.graphx.impl.GraphImpl@808a07b</w:t>
      </w:r>
    </w:p>
    <w:p w14:paraId="66531C99" w14:textId="77777777" w:rsidR="00C02CB4" w:rsidRDefault="00C02CB4" w:rsidP="002A2DD4">
      <w:pPr>
        <w:pStyle w:val="a8"/>
        <w:ind w:firstLineChars="0" w:firstLine="0"/>
        <w:rPr>
          <w:rFonts w:hint="eastAsia"/>
        </w:rPr>
      </w:pPr>
    </w:p>
    <w:p w14:paraId="1D7D069B" w14:textId="6C751558" w:rsidR="00C02CB4" w:rsidRDefault="00C02CB4" w:rsidP="000E5F3A">
      <w:pPr>
        <w:pStyle w:val="a8"/>
      </w:pPr>
      <w:r>
        <w:t>scala&gt; movieJoinedGraph.vertices.foreach(println)</w:t>
      </w:r>
    </w:p>
    <w:p w14:paraId="607326CC" w14:textId="77777777" w:rsidR="00C02CB4" w:rsidRDefault="00C02CB4" w:rsidP="000E5F3A">
      <w:pPr>
        <w:pStyle w:val="a8"/>
      </w:pPr>
      <w:r>
        <w:t>(1,George Clooney)</w:t>
      </w:r>
    </w:p>
    <w:p w14:paraId="3CA44CAE" w14:textId="77777777" w:rsidR="00C02CB4" w:rsidRDefault="00C02CB4" w:rsidP="000E5F3A">
      <w:pPr>
        <w:pStyle w:val="a8"/>
      </w:pPr>
      <w:r>
        <w:t>(5,Salma Hayek:Coatzacoalcos, Veracruz, Mexico)</w:t>
      </w:r>
    </w:p>
    <w:p w14:paraId="061E909F" w14:textId="77777777" w:rsidR="00C02CB4" w:rsidRDefault="00C02CB4" w:rsidP="000E5F3A">
      <w:pPr>
        <w:pStyle w:val="a8"/>
      </w:pPr>
      <w:r>
        <w:t>(3,Will Smith:Philadelphia, PA, USA)</w:t>
      </w:r>
    </w:p>
    <w:p w14:paraId="5D9EDC55" w14:textId="77777777" w:rsidR="00C02CB4" w:rsidRDefault="00C02CB4" w:rsidP="000E5F3A">
      <w:pPr>
        <w:pStyle w:val="a8"/>
      </w:pPr>
      <w:r>
        <w:t>(4,Matt Damon:Boston, MA, USA)</w:t>
      </w:r>
    </w:p>
    <w:p w14:paraId="7874C796" w14:textId="272CAC0A" w:rsidR="00C02CB4" w:rsidRDefault="00C02CB4" w:rsidP="00423399">
      <w:pPr>
        <w:pStyle w:val="a8"/>
        <w:rPr>
          <w:rFonts w:hint="eastAsia"/>
        </w:rPr>
      </w:pPr>
      <w:r>
        <w:t>(2,Julia Stiles:NY City, NY, USA)</w:t>
      </w:r>
    </w:p>
    <w:p w14:paraId="120336AE" w14:textId="4816D6A9"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75</w:t>
      </w:r>
      <w:r w:rsidR="00A004DF">
        <w:fldChar w:fldCharType="end"/>
      </w:r>
    </w:p>
    <w:p w14:paraId="77D0BAF2" w14:textId="4649B3D5" w:rsidR="00423399" w:rsidRPr="00423399" w:rsidRDefault="00423399" w:rsidP="00423399">
      <w:pPr>
        <w:ind w:firstLine="420"/>
        <w:rPr>
          <w:rFonts w:hint="eastAsia"/>
        </w:rPr>
      </w:pPr>
      <w:r w:rsidRPr="00423399">
        <w:rPr>
          <w:rFonts w:hint="eastAsia"/>
        </w:rPr>
        <w:t>接下来，让我们使用</w:t>
      </w:r>
      <w:r w:rsidRPr="00423399">
        <w:rPr>
          <w:rFonts w:hint="eastAsia"/>
        </w:rPr>
        <w:t>outerJoinVertices</w:t>
      </w:r>
      <w:r>
        <w:rPr>
          <w:rFonts w:hint="eastAsia"/>
        </w:rPr>
        <w:t>()</w:t>
      </w:r>
      <w:r>
        <w:rPr>
          <w:rFonts w:hint="eastAsia"/>
        </w:rPr>
        <w:t>远算符，然后</w:t>
      </w:r>
      <w:r w:rsidRPr="00423399">
        <w:rPr>
          <w:rFonts w:hint="eastAsia"/>
        </w:rPr>
        <w:t>查看</w:t>
      </w:r>
      <w:r>
        <w:rPr>
          <w:rFonts w:hint="eastAsia"/>
        </w:rPr>
        <w:t>两者之间的</w:t>
      </w:r>
      <w:r w:rsidRPr="00423399">
        <w:rPr>
          <w:rFonts w:hint="eastAsia"/>
        </w:rPr>
        <w:t>差异。</w:t>
      </w:r>
      <w:r w:rsidR="00E07055">
        <w:rPr>
          <w:rFonts w:hint="eastAsia"/>
        </w:rPr>
        <w:t>这次，我们将直接传递</w:t>
      </w:r>
      <w:r w:rsidR="00FE604D" w:rsidRPr="00423399">
        <w:rPr>
          <w:rFonts w:hint="eastAsia"/>
        </w:rPr>
        <w:t>匿名</w:t>
      </w:r>
      <w:r w:rsidR="00FE604D">
        <w:rPr>
          <w:rFonts w:hint="eastAsia"/>
        </w:rPr>
        <w:t>映射</w:t>
      </w:r>
      <w:r w:rsidR="00FE604D" w:rsidRPr="00423399">
        <w:rPr>
          <w:rFonts w:hint="eastAsia"/>
        </w:rPr>
        <w:t>函数</w:t>
      </w:r>
      <w:r w:rsidR="00FE604D">
        <w:rPr>
          <w:rFonts w:hint="eastAsia"/>
        </w:rPr>
        <w:t>联结</w:t>
      </w:r>
      <w:r w:rsidR="00E07055">
        <w:rPr>
          <w:rFonts w:hint="eastAsia"/>
        </w:rPr>
        <w:t>演员名字和介绍</w:t>
      </w:r>
      <w:r w:rsidRPr="00423399">
        <w:rPr>
          <w:rFonts w:hint="eastAsia"/>
        </w:rPr>
        <w:t>，并</w:t>
      </w:r>
      <w:r w:rsidR="00716E70">
        <w:rPr>
          <w:rFonts w:hint="eastAsia"/>
        </w:rPr>
        <w:t>返回一个</w:t>
      </w:r>
      <w:r w:rsidR="00EE74B0">
        <w:rPr>
          <w:rFonts w:hint="eastAsia"/>
        </w:rPr>
        <w:t>包含这两个值的</w:t>
      </w:r>
      <w:r w:rsidR="00716E70">
        <w:rPr>
          <w:rFonts w:hint="eastAsia"/>
        </w:rPr>
        <w:t>二元组</w:t>
      </w:r>
      <w:r w:rsidRPr="00423399">
        <w:rPr>
          <w:rFonts w:hint="eastAsia"/>
        </w:rPr>
        <w:t>：</w:t>
      </w:r>
    </w:p>
    <w:p w14:paraId="3319CA1E" w14:textId="587144DD" w:rsidR="00C02CB4" w:rsidRDefault="00423399" w:rsidP="000E5F3A">
      <w:pPr>
        <w:pStyle w:val="a8"/>
      </w:pPr>
      <w:r>
        <w:t xml:space="preserve">scala&gt; </w:t>
      </w:r>
      <w:r w:rsidR="00C02CB4">
        <w:t>val movieOuterJoinedGraph = movieGraph.outerJoinVertices(bio)((_, name, bio) =&gt; (name, bio))</w:t>
      </w:r>
    </w:p>
    <w:p w14:paraId="7F6BA7DA" w14:textId="4AF15AEF" w:rsidR="00C02CB4" w:rsidRDefault="00C02CB4" w:rsidP="000E5F3A">
      <w:pPr>
        <w:pStyle w:val="a8"/>
        <w:rPr>
          <w:rFonts w:hint="eastAsia"/>
        </w:rPr>
      </w:pPr>
      <w:r>
        <w:t xml:space="preserve">movieOuterJoinedGraph: org.apache.spark.graphx.Graph[(String, Option[Biography]),String] = </w:t>
      </w:r>
      <w:hyperlink r:id="rId31" w:history="1">
        <w:r w:rsidR="003819AB" w:rsidRPr="00DC29FC">
          <w:rPr>
            <w:rStyle w:val="Hyperlink"/>
          </w:rPr>
          <w:t>org.apache.spark.graphx.impl.GraphImpl@5abf71b5</w:t>
        </w:r>
      </w:hyperlink>
    </w:p>
    <w:p w14:paraId="28C4384E" w14:textId="4A423719"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76</w:t>
      </w:r>
      <w:r w:rsidR="00A004DF">
        <w:fldChar w:fldCharType="end"/>
      </w:r>
    </w:p>
    <w:p w14:paraId="0A917D08" w14:textId="0E9F28AC" w:rsidR="00987A13" w:rsidRPr="00987A13" w:rsidRDefault="00987A13" w:rsidP="00987A13">
      <w:pPr>
        <w:ind w:firstLine="420"/>
        <w:rPr>
          <w:rFonts w:hint="eastAsia"/>
        </w:rPr>
      </w:pPr>
      <w:r w:rsidRPr="00987A13">
        <w:rPr>
          <w:rFonts w:hint="eastAsia"/>
        </w:rPr>
        <w:t>请注意，</w:t>
      </w:r>
      <w:r w:rsidRPr="00987A13">
        <w:rPr>
          <w:rFonts w:hint="eastAsia"/>
        </w:rPr>
        <w:t>outerJoinVertices</w:t>
      </w:r>
      <w:r w:rsidR="00DD0F11">
        <w:rPr>
          <w:rFonts w:hint="eastAsia"/>
        </w:rPr>
        <w:t>()</w:t>
      </w:r>
      <w:r w:rsidR="00DD0F11">
        <w:rPr>
          <w:rFonts w:hint="eastAsia"/>
        </w:rPr>
        <w:t>如何将</w:t>
      </w:r>
      <w:r w:rsidRPr="00987A13">
        <w:rPr>
          <w:rFonts w:hint="eastAsia"/>
        </w:rPr>
        <w:t>点</w:t>
      </w:r>
      <w:r w:rsidR="00DD0F11">
        <w:rPr>
          <w:rFonts w:hint="eastAsia"/>
        </w:rPr>
        <w:t>的</w:t>
      </w:r>
      <w:r w:rsidRPr="00987A13">
        <w:rPr>
          <w:rFonts w:hint="eastAsia"/>
        </w:rPr>
        <w:t>属性类型从</w:t>
      </w:r>
      <w:r w:rsidR="00DD0F11">
        <w:rPr>
          <w:rFonts w:hint="eastAsia"/>
        </w:rPr>
        <w:t>字符串更改为元组</w:t>
      </w:r>
      <w:r w:rsidR="00DD0F11">
        <w:rPr>
          <w:rFonts w:hint="eastAsia"/>
        </w:rPr>
        <w:t>(</w:t>
      </w:r>
      <w:r w:rsidRPr="00987A13">
        <w:rPr>
          <w:rFonts w:hint="eastAsia"/>
        </w:rPr>
        <w:t>String</w:t>
      </w:r>
      <w:r w:rsidR="00DD0F11">
        <w:rPr>
          <w:rFonts w:hint="eastAsia"/>
        </w:rPr>
        <w:t>,</w:t>
      </w:r>
      <w:r w:rsidR="0091081D">
        <w:rPr>
          <w:rFonts w:hint="eastAsia"/>
        </w:rPr>
        <w:t xml:space="preserve"> </w:t>
      </w:r>
      <w:r w:rsidRPr="00987A13">
        <w:rPr>
          <w:rFonts w:hint="eastAsia"/>
        </w:rPr>
        <w:t>Option [Biography]</w:t>
      </w:r>
      <w:r w:rsidR="00DD0F11">
        <w:rPr>
          <w:rFonts w:hint="eastAsia"/>
        </w:rPr>
        <w:t>)</w:t>
      </w:r>
      <w:r w:rsidR="00D44055">
        <w:rPr>
          <w:rFonts w:hint="eastAsia"/>
        </w:rPr>
        <w:t>，</w:t>
      </w:r>
      <w:r w:rsidRPr="00987A13">
        <w:rPr>
          <w:rFonts w:hint="eastAsia"/>
        </w:rPr>
        <w:t>现在打印</w:t>
      </w:r>
      <w:r w:rsidR="00D44055">
        <w:rPr>
          <w:rFonts w:hint="eastAsia"/>
        </w:rPr>
        <w:t>出</w:t>
      </w:r>
      <w:r w:rsidRPr="00987A13">
        <w:rPr>
          <w:rFonts w:hint="eastAsia"/>
        </w:rPr>
        <w:t>点：</w:t>
      </w:r>
    </w:p>
    <w:p w14:paraId="43C2A0CB" w14:textId="6B5E6D7A" w:rsidR="00C02CB4" w:rsidRDefault="00C02CB4" w:rsidP="000E5F3A">
      <w:pPr>
        <w:pStyle w:val="a8"/>
      </w:pPr>
      <w:r>
        <w:t>scala&gt; movieOuterJoinedGraph.vertices.foreach(println)</w:t>
      </w:r>
    </w:p>
    <w:p w14:paraId="1C9F65F6" w14:textId="77777777" w:rsidR="00C02CB4" w:rsidRDefault="00C02CB4" w:rsidP="000E5F3A">
      <w:pPr>
        <w:pStyle w:val="a8"/>
      </w:pPr>
      <w:r>
        <w:t>(3,(Will Smith,Some(Biography(Willard Christopher Smith Jr.,Philadelphia, PA, USA))))</w:t>
      </w:r>
    </w:p>
    <w:p w14:paraId="2A175C85" w14:textId="77777777" w:rsidR="00C02CB4" w:rsidRDefault="00C02CB4" w:rsidP="000E5F3A">
      <w:pPr>
        <w:pStyle w:val="a8"/>
      </w:pPr>
      <w:r>
        <w:t>(5,(Salma Hayek,Some(Biography(Salma Valgarma Hayek-Jimenez,Coatzacoalcos, Veracruz, Mexico))))</w:t>
      </w:r>
    </w:p>
    <w:p w14:paraId="5D451F19" w14:textId="77777777" w:rsidR="00C02CB4" w:rsidRDefault="00C02CB4" w:rsidP="000E5F3A">
      <w:pPr>
        <w:pStyle w:val="a8"/>
      </w:pPr>
      <w:r>
        <w:t>(1,(George Clooney,None))</w:t>
      </w:r>
    </w:p>
    <w:p w14:paraId="3FC6F88B" w14:textId="77777777" w:rsidR="00C02CB4" w:rsidRDefault="00C02CB4" w:rsidP="000E5F3A">
      <w:pPr>
        <w:pStyle w:val="a8"/>
      </w:pPr>
      <w:r>
        <w:t>(4,(Matt Damon,Some(Biography(Matthew Paige Damon,Boston, MA, USA))))</w:t>
      </w:r>
    </w:p>
    <w:p w14:paraId="2BAB2D7A" w14:textId="3A62C187" w:rsidR="00C02CB4" w:rsidRDefault="00C02CB4" w:rsidP="005805B3">
      <w:pPr>
        <w:pStyle w:val="a8"/>
        <w:rPr>
          <w:rFonts w:hint="eastAsia"/>
        </w:rPr>
      </w:pPr>
      <w:r>
        <w:t>(2,(Julia Stiles,Some(Biography(Julia O'Hara Stiles,NY City, NY, USA))))</w:t>
      </w:r>
    </w:p>
    <w:p w14:paraId="18240AD4" w14:textId="3AF620AF"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77</w:t>
      </w:r>
      <w:r w:rsidR="00A004DF">
        <w:fldChar w:fldCharType="end"/>
      </w:r>
    </w:p>
    <w:p w14:paraId="5C372152" w14:textId="7A147937" w:rsidR="005805B3" w:rsidRPr="005805B3" w:rsidRDefault="005805B3" w:rsidP="005805B3">
      <w:pPr>
        <w:ind w:firstLine="420"/>
        <w:rPr>
          <w:rFonts w:hint="eastAsia"/>
        </w:rPr>
      </w:pPr>
      <w:r w:rsidRPr="005805B3">
        <w:rPr>
          <w:rFonts w:hint="eastAsia"/>
        </w:rPr>
        <w:t>如前所述，即使在传递给</w:t>
      </w:r>
      <w:r w:rsidRPr="00423399">
        <w:rPr>
          <w:rFonts w:hint="eastAsia"/>
        </w:rPr>
        <w:t>outerJoinVertices</w:t>
      </w:r>
      <w:r>
        <w:rPr>
          <w:rFonts w:hint="eastAsia"/>
        </w:rPr>
        <w:t>()</w:t>
      </w:r>
      <w:r>
        <w:rPr>
          <w:rFonts w:hint="eastAsia"/>
        </w:rPr>
        <w:t>的简介</w:t>
      </w:r>
      <w:r w:rsidRPr="005805B3">
        <w:rPr>
          <w:rFonts w:hint="eastAsia"/>
        </w:rPr>
        <w:t>数据集中没有</w:t>
      </w:r>
      <w:r>
        <w:rPr>
          <w:rFonts w:hint="eastAsia"/>
        </w:rPr>
        <w:t>“</w:t>
      </w:r>
      <w:r w:rsidRPr="005805B3">
        <w:rPr>
          <w:rFonts w:hint="eastAsia"/>
        </w:rPr>
        <w:t>George Clooney</w:t>
      </w:r>
      <w:r>
        <w:rPr>
          <w:rFonts w:hint="eastAsia"/>
        </w:rPr>
        <w:t>”</w:t>
      </w:r>
      <w:r w:rsidRPr="005805B3">
        <w:rPr>
          <w:rFonts w:hint="eastAsia"/>
        </w:rPr>
        <w:t>，其新属性也已更改为</w:t>
      </w:r>
      <w:r w:rsidRPr="005805B3">
        <w:rPr>
          <w:rFonts w:hint="eastAsia"/>
        </w:rPr>
        <w:t>None</w:t>
      </w:r>
      <w:r w:rsidRPr="005805B3">
        <w:rPr>
          <w:rFonts w:hint="eastAsia"/>
        </w:rPr>
        <w:t>，这是可选类型</w:t>
      </w:r>
      <w:r w:rsidR="00FF01B7">
        <w:rPr>
          <w:rFonts w:hint="eastAsia"/>
        </w:rPr>
        <w:t>Option</w:t>
      </w:r>
      <w:r w:rsidRPr="005805B3">
        <w:rPr>
          <w:rFonts w:hint="eastAsia"/>
        </w:rPr>
        <w:t>[Biography]</w:t>
      </w:r>
      <w:r w:rsidR="00BD7FD6">
        <w:rPr>
          <w:rFonts w:hint="eastAsia"/>
        </w:rPr>
        <w:t>的有效实例，有时</w:t>
      </w:r>
      <w:r w:rsidRPr="005805B3">
        <w:rPr>
          <w:rFonts w:hint="eastAsia"/>
        </w:rPr>
        <w:t>可以</w:t>
      </w:r>
      <w:r w:rsidR="00BD7FD6" w:rsidRPr="005805B3">
        <w:rPr>
          <w:rFonts w:hint="eastAsia"/>
        </w:rPr>
        <w:t>在</w:t>
      </w:r>
      <w:r w:rsidR="00BD7FD6">
        <w:rPr>
          <w:rFonts w:hint="eastAsia"/>
        </w:rPr>
        <w:t>Option</w:t>
      </w:r>
      <w:r w:rsidR="00BD7FD6" w:rsidRPr="005805B3">
        <w:rPr>
          <w:rFonts w:hint="eastAsia"/>
        </w:rPr>
        <w:t>[T]</w:t>
      </w:r>
      <w:r w:rsidR="00BD7FD6">
        <w:rPr>
          <w:rFonts w:hint="eastAsia"/>
        </w:rPr>
        <w:t>上定义</w:t>
      </w:r>
      <w:r w:rsidR="00BD7FD6" w:rsidRPr="005805B3">
        <w:rPr>
          <w:rFonts w:hint="eastAsia"/>
        </w:rPr>
        <w:t>getOrElse</w:t>
      </w:r>
      <w:r w:rsidR="00BD7FD6" w:rsidRPr="005805B3">
        <w:rPr>
          <w:rFonts w:hint="eastAsia"/>
        </w:rPr>
        <w:t>方法</w:t>
      </w:r>
      <w:r w:rsidRPr="005805B3">
        <w:rPr>
          <w:rFonts w:hint="eastAsia"/>
        </w:rPr>
        <w:t>从可选值之</w:t>
      </w:r>
      <w:r w:rsidR="00B5735B">
        <w:rPr>
          <w:rFonts w:hint="eastAsia"/>
        </w:rPr>
        <w:t>中提取信息</w:t>
      </w:r>
      <w:r w:rsidR="00BD7FD6">
        <w:rPr>
          <w:rFonts w:hint="eastAsia"/>
        </w:rPr>
        <w:t>，为不存在的</w:t>
      </w:r>
      <w:r w:rsidRPr="005805B3">
        <w:rPr>
          <w:rFonts w:hint="eastAsia"/>
        </w:rPr>
        <w:t>点提供默认的新属性值：</w:t>
      </w:r>
    </w:p>
    <w:p w14:paraId="60FC747D" w14:textId="7AD21438" w:rsidR="00C02CB4" w:rsidRDefault="00E05241" w:rsidP="000E5F3A">
      <w:pPr>
        <w:pStyle w:val="a8"/>
      </w:pPr>
      <w:r>
        <w:t xml:space="preserve">scala&gt; </w:t>
      </w:r>
      <w:r w:rsidR="00C02CB4">
        <w:t>val movieOuterJoinedGraph = movieGraph.outerJoinVertices(bio)((_, name, bio) =&gt; (name, bio.getOrElse(Biography("NA", "NA"))))</w:t>
      </w:r>
    </w:p>
    <w:p w14:paraId="500DD113" w14:textId="77777777" w:rsidR="00C02CB4" w:rsidRDefault="00C02CB4" w:rsidP="000E5F3A">
      <w:pPr>
        <w:pStyle w:val="a8"/>
      </w:pPr>
      <w:r>
        <w:t>movieOuterJoinedGraph: org.apache.spark.graphx.Graph[(String, Biography),String] = org.apache.spark.graphx.impl.GraphImpl@59aac4dd</w:t>
      </w:r>
    </w:p>
    <w:p w14:paraId="67B77A54" w14:textId="77777777" w:rsidR="00C02CB4" w:rsidRDefault="00C02CB4" w:rsidP="00BD7FD6">
      <w:pPr>
        <w:pStyle w:val="a8"/>
        <w:ind w:firstLineChars="0" w:firstLine="0"/>
        <w:rPr>
          <w:rFonts w:hint="eastAsia"/>
        </w:rPr>
      </w:pPr>
    </w:p>
    <w:p w14:paraId="04DCD34B" w14:textId="0F167B68" w:rsidR="00C02CB4" w:rsidRDefault="00C02CB4" w:rsidP="000E5F3A">
      <w:pPr>
        <w:pStyle w:val="a8"/>
      </w:pPr>
      <w:r>
        <w:t>scala&gt; movieOuterJoinedGraph.vertices.foreach(println)</w:t>
      </w:r>
    </w:p>
    <w:p w14:paraId="26A29181" w14:textId="77777777" w:rsidR="00C02CB4" w:rsidRDefault="00C02CB4" w:rsidP="000E5F3A">
      <w:pPr>
        <w:pStyle w:val="a8"/>
      </w:pPr>
      <w:r>
        <w:t>(1,(George Clooney,Biography(NA,NA)))</w:t>
      </w:r>
    </w:p>
    <w:p w14:paraId="45B4D09D" w14:textId="77777777" w:rsidR="00C02CB4" w:rsidRDefault="00C02CB4" w:rsidP="000E5F3A">
      <w:pPr>
        <w:pStyle w:val="a8"/>
      </w:pPr>
      <w:r>
        <w:t>(5,(Salma Hayek,Biography(Salma Valgarma Hayek-Jimenez,Coatzacoalcos, Veracruz, Mexico)))</w:t>
      </w:r>
    </w:p>
    <w:p w14:paraId="44B3ED34" w14:textId="77777777" w:rsidR="00C02CB4" w:rsidRDefault="00C02CB4" w:rsidP="000E5F3A">
      <w:pPr>
        <w:pStyle w:val="a8"/>
      </w:pPr>
      <w:r>
        <w:t>(3,(Will Smith,Biography(Willard Christopher Smith Jr.,Philadelphia, PA, USA)))</w:t>
      </w:r>
    </w:p>
    <w:p w14:paraId="459FB962" w14:textId="77777777" w:rsidR="00C02CB4" w:rsidRDefault="00C02CB4" w:rsidP="000E5F3A">
      <w:pPr>
        <w:pStyle w:val="a8"/>
      </w:pPr>
      <w:r>
        <w:t>(2,(Julia Stiles,Biography(Julia O'Hara Stiles,NY City, NY, USA)))</w:t>
      </w:r>
    </w:p>
    <w:p w14:paraId="28E4960B" w14:textId="416E6CE1" w:rsidR="00C02CB4" w:rsidRDefault="00C02CB4" w:rsidP="007D18C7">
      <w:pPr>
        <w:pStyle w:val="a8"/>
        <w:rPr>
          <w:rFonts w:hint="eastAsia"/>
        </w:rPr>
      </w:pPr>
      <w:r>
        <w:t>(4,(Matt Damon,Biography(Matthew Paige Damon,Boston, MA, USA)))</w:t>
      </w:r>
    </w:p>
    <w:p w14:paraId="6BA0CAF5" w14:textId="0E918F91"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78</w:t>
      </w:r>
      <w:r w:rsidR="00A004DF">
        <w:fldChar w:fldCharType="end"/>
      </w:r>
    </w:p>
    <w:p w14:paraId="50758C9E" w14:textId="1194F90D" w:rsidR="007D18C7" w:rsidRPr="007D18C7" w:rsidRDefault="006D2AA5" w:rsidP="007D18C7">
      <w:pPr>
        <w:ind w:firstLine="420"/>
        <w:rPr>
          <w:rFonts w:hint="eastAsia"/>
        </w:rPr>
      </w:pPr>
      <w:r>
        <w:rPr>
          <w:rFonts w:hint="eastAsia"/>
        </w:rPr>
        <w:t>或者，可以为联结的</w:t>
      </w:r>
      <w:r w:rsidR="00251ACE">
        <w:rPr>
          <w:rFonts w:hint="eastAsia"/>
        </w:rPr>
        <w:t>点创建新的返回类型，例如</w:t>
      </w:r>
      <w:r w:rsidR="007D18C7" w:rsidRPr="007D18C7">
        <w:rPr>
          <w:rFonts w:hint="eastAsia"/>
        </w:rPr>
        <w:t>我们可以创建一个</w:t>
      </w:r>
      <w:r w:rsidR="007D18C7" w:rsidRPr="007D18C7">
        <w:rPr>
          <w:rFonts w:hint="eastAsia"/>
        </w:rPr>
        <w:t>Actor</w:t>
      </w:r>
      <w:r w:rsidR="007D18C7" w:rsidRPr="007D18C7">
        <w:rPr>
          <w:rFonts w:hint="eastAsia"/>
        </w:rPr>
        <w:t>类型</w:t>
      </w:r>
      <w:r w:rsidR="00251ACE">
        <w:rPr>
          <w:rFonts w:hint="eastAsia"/>
        </w:rPr>
        <w:t>，然后</w:t>
      </w:r>
      <w:r w:rsidR="007D18C7" w:rsidRPr="007D18C7">
        <w:rPr>
          <w:rFonts w:hint="eastAsia"/>
        </w:rPr>
        <w:t>生成一个</w:t>
      </w:r>
      <w:r w:rsidR="00C93D99" w:rsidRPr="007D18C7">
        <w:rPr>
          <w:rFonts w:hint="eastAsia"/>
        </w:rPr>
        <w:t>新图</w:t>
      </w:r>
      <w:r w:rsidR="00C93D99">
        <w:rPr>
          <w:rFonts w:hint="eastAsia"/>
        </w:rPr>
        <w:t>，</w:t>
      </w:r>
      <w:r w:rsidR="007D18C7" w:rsidRPr="007D18C7">
        <w:rPr>
          <w:rFonts w:hint="eastAsia"/>
        </w:rPr>
        <w:t>类型为</w:t>
      </w:r>
      <w:r w:rsidR="00C93D99">
        <w:rPr>
          <w:rFonts w:hint="eastAsia"/>
        </w:rPr>
        <w:t>Graph</w:t>
      </w:r>
      <w:r w:rsidR="007D18C7" w:rsidRPr="007D18C7">
        <w:rPr>
          <w:rFonts w:hint="eastAsia"/>
        </w:rPr>
        <w:t>[Actor</w:t>
      </w:r>
      <w:r w:rsidR="00251ACE">
        <w:rPr>
          <w:rFonts w:hint="eastAsia"/>
        </w:rPr>
        <w:t xml:space="preserve">, </w:t>
      </w:r>
      <w:r w:rsidR="007D18C7" w:rsidRPr="007D18C7">
        <w:rPr>
          <w:rFonts w:hint="eastAsia"/>
        </w:rPr>
        <w:t>String]</w:t>
      </w:r>
      <w:r w:rsidR="007D18C7" w:rsidRPr="007D18C7">
        <w:rPr>
          <w:rFonts w:hint="eastAsia"/>
        </w:rPr>
        <w:t>，如下所示：</w:t>
      </w:r>
    </w:p>
    <w:p w14:paraId="2A82C68E" w14:textId="251478D0" w:rsidR="00C02CB4" w:rsidRDefault="00C12FED" w:rsidP="000E5F3A">
      <w:pPr>
        <w:pStyle w:val="a8"/>
      </w:pPr>
      <w:r>
        <w:t xml:space="preserve">scala&gt; </w:t>
      </w:r>
      <w:r w:rsidR="00C02CB4">
        <w:t>case class Actor(name: String, birthname: String, hometown: String)</w:t>
      </w:r>
    </w:p>
    <w:p w14:paraId="7607F68C" w14:textId="77777777" w:rsidR="00C02CB4" w:rsidRDefault="00C02CB4" w:rsidP="000E5F3A">
      <w:pPr>
        <w:pStyle w:val="a8"/>
      </w:pPr>
      <w:r>
        <w:t>defined class Actor</w:t>
      </w:r>
    </w:p>
    <w:p w14:paraId="2A8A4535" w14:textId="77777777" w:rsidR="00C02CB4" w:rsidRDefault="00C02CB4" w:rsidP="000E5F3A">
      <w:pPr>
        <w:pStyle w:val="a8"/>
      </w:pPr>
    </w:p>
    <w:p w14:paraId="158DCEE9" w14:textId="77777777" w:rsidR="00C02CB4" w:rsidRDefault="00C02CB4" w:rsidP="000E5F3A">
      <w:pPr>
        <w:pStyle w:val="a8"/>
      </w:pPr>
      <w:r>
        <w:t>scala&gt; :paste</w:t>
      </w:r>
    </w:p>
    <w:p w14:paraId="7C476D26" w14:textId="77777777" w:rsidR="00C02CB4" w:rsidRDefault="00C02CB4" w:rsidP="000E5F3A">
      <w:pPr>
        <w:pStyle w:val="a8"/>
      </w:pPr>
      <w:r>
        <w:t>// Entering paste mode (ctrl-D to finish)</w:t>
      </w:r>
    </w:p>
    <w:p w14:paraId="5B3346F6" w14:textId="77777777" w:rsidR="00C02CB4" w:rsidRDefault="00C02CB4" w:rsidP="000E5F3A">
      <w:pPr>
        <w:pStyle w:val="a8"/>
      </w:pPr>
    </w:p>
    <w:p w14:paraId="59362475" w14:textId="77777777" w:rsidR="00C02CB4" w:rsidRDefault="00C02CB4" w:rsidP="000E5F3A">
      <w:pPr>
        <w:pStyle w:val="a8"/>
      </w:pPr>
      <w:r>
        <w:t xml:space="preserve">  val movieOuterJoinedGraph = movieGraph.outerJoinVertices(bio)((_, name, b) =&gt; b match {</w:t>
      </w:r>
    </w:p>
    <w:p w14:paraId="0D217539" w14:textId="77777777" w:rsidR="00C02CB4" w:rsidRDefault="00C02CB4" w:rsidP="000E5F3A">
      <w:pPr>
        <w:pStyle w:val="a8"/>
      </w:pPr>
      <w:r>
        <w:t xml:space="preserve">    case Some(bio) =&gt; Actor(name, bio.birthname, bio.hometown)</w:t>
      </w:r>
    </w:p>
    <w:p w14:paraId="579AC194" w14:textId="77777777" w:rsidR="00C02CB4" w:rsidRDefault="00C02CB4" w:rsidP="000E5F3A">
      <w:pPr>
        <w:pStyle w:val="a8"/>
      </w:pPr>
      <w:r>
        <w:t xml:space="preserve">    case None =&gt; Actor(name, "", "")</w:t>
      </w:r>
    </w:p>
    <w:p w14:paraId="67013B9B" w14:textId="77777777" w:rsidR="00C02CB4" w:rsidRDefault="00C02CB4" w:rsidP="000E5F3A">
      <w:pPr>
        <w:pStyle w:val="a8"/>
      </w:pPr>
      <w:r>
        <w:t xml:space="preserve">  })</w:t>
      </w:r>
    </w:p>
    <w:p w14:paraId="35589847" w14:textId="77777777" w:rsidR="00C02CB4" w:rsidRDefault="00C02CB4" w:rsidP="000E5F3A">
      <w:pPr>
        <w:pStyle w:val="a8"/>
      </w:pPr>
    </w:p>
    <w:p w14:paraId="22D6B602" w14:textId="77777777" w:rsidR="00C02CB4" w:rsidRDefault="00C02CB4" w:rsidP="000E5F3A">
      <w:pPr>
        <w:pStyle w:val="a8"/>
      </w:pPr>
      <w:r>
        <w:t>// Exiting paste mode, now interpreting.</w:t>
      </w:r>
    </w:p>
    <w:p w14:paraId="221138E1" w14:textId="77777777" w:rsidR="00C02CB4" w:rsidRDefault="00C02CB4" w:rsidP="000E5F3A">
      <w:pPr>
        <w:pStyle w:val="a8"/>
      </w:pPr>
    </w:p>
    <w:p w14:paraId="1F48E8C8" w14:textId="25637E54" w:rsidR="00C02CB4" w:rsidRDefault="00C02CB4" w:rsidP="00E41653">
      <w:pPr>
        <w:pStyle w:val="a8"/>
        <w:rPr>
          <w:rFonts w:hint="eastAsia"/>
        </w:rPr>
      </w:pPr>
      <w:r>
        <w:t xml:space="preserve">movieOuterJoinedGraph: org.apache.spark.graphx.Graph[Actor,String] = </w:t>
      </w:r>
      <w:hyperlink r:id="rId32" w:history="1">
        <w:r w:rsidR="003819AB" w:rsidRPr="00DC29FC">
          <w:rPr>
            <w:rStyle w:val="Hyperlink"/>
          </w:rPr>
          <w:t>org.apache.spark.graphx.impl.GraphImpl@3f13c612</w:t>
        </w:r>
      </w:hyperlink>
    </w:p>
    <w:p w14:paraId="732704BE" w14:textId="621A13EF"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79</w:t>
      </w:r>
      <w:r w:rsidR="00A004DF">
        <w:fldChar w:fldCharType="end"/>
      </w:r>
    </w:p>
    <w:p w14:paraId="359B5529" w14:textId="024E68B2" w:rsidR="00E41653" w:rsidRPr="00E41653" w:rsidRDefault="00E41653" w:rsidP="00E41653">
      <w:pPr>
        <w:ind w:firstLine="420"/>
        <w:rPr>
          <w:rFonts w:hint="eastAsia"/>
        </w:rPr>
      </w:pPr>
      <w:r>
        <w:rPr>
          <w:rFonts w:hint="eastAsia"/>
        </w:rPr>
        <w:t>列出新图</w:t>
      </w:r>
      <w:r w:rsidR="00DB0C71">
        <w:rPr>
          <w:rFonts w:hint="eastAsia"/>
        </w:rPr>
        <w:t>中</w:t>
      </w:r>
      <w:r>
        <w:rPr>
          <w:rFonts w:hint="eastAsia"/>
        </w:rPr>
        <w:t>的</w:t>
      </w:r>
      <w:r w:rsidRPr="00E41653">
        <w:rPr>
          <w:rFonts w:hint="eastAsia"/>
        </w:rPr>
        <w:t>点，</w:t>
      </w:r>
      <w:r>
        <w:rPr>
          <w:rFonts w:hint="eastAsia"/>
        </w:rPr>
        <w:t>看一看是不是</w:t>
      </w:r>
      <w:r w:rsidRPr="00E41653">
        <w:rPr>
          <w:rFonts w:hint="eastAsia"/>
        </w:rPr>
        <w:t>得到预期的结果：</w:t>
      </w:r>
    </w:p>
    <w:p w14:paraId="4B16FACD" w14:textId="77777777" w:rsidR="00C02CB4" w:rsidRDefault="00C02CB4" w:rsidP="000E5F3A">
      <w:pPr>
        <w:pStyle w:val="a8"/>
      </w:pPr>
      <w:r>
        <w:t>scala&gt; movieOuterJoinedGraph.vertices.foreach(println)</w:t>
      </w:r>
    </w:p>
    <w:p w14:paraId="4BA06283" w14:textId="77777777" w:rsidR="00C02CB4" w:rsidRDefault="00C02CB4" w:rsidP="000E5F3A">
      <w:pPr>
        <w:pStyle w:val="a8"/>
      </w:pPr>
      <w:r>
        <w:t>(1,Actor(George Clooney,,))</w:t>
      </w:r>
    </w:p>
    <w:p w14:paraId="62F025D6" w14:textId="77777777" w:rsidR="00C02CB4" w:rsidRDefault="00C02CB4" w:rsidP="000E5F3A">
      <w:pPr>
        <w:pStyle w:val="a8"/>
      </w:pPr>
      <w:r>
        <w:t>(5,Actor(Salma Hayek,Salma Valgarma Hayek-Jimenez,Coatzacoalcos, Veracruz, Mexico))</w:t>
      </w:r>
    </w:p>
    <w:p w14:paraId="31E87250" w14:textId="77777777" w:rsidR="00C02CB4" w:rsidRDefault="00C02CB4" w:rsidP="000E5F3A">
      <w:pPr>
        <w:pStyle w:val="a8"/>
      </w:pPr>
      <w:r>
        <w:t>(4,Actor(Matt Damon,Matthew Paige Damon,Boston, MA, USA))</w:t>
      </w:r>
    </w:p>
    <w:p w14:paraId="3D762C4C" w14:textId="77777777" w:rsidR="00C02CB4" w:rsidRDefault="00C02CB4" w:rsidP="000E5F3A">
      <w:pPr>
        <w:pStyle w:val="a8"/>
      </w:pPr>
      <w:r>
        <w:t>(3,Actor(Will Smith,Willard Christopher Smith Jr.,Philadelphia, PA, USA))</w:t>
      </w:r>
    </w:p>
    <w:p w14:paraId="1298E04A" w14:textId="798E3327" w:rsidR="009425F5" w:rsidRDefault="00C02CB4" w:rsidP="000E5F3A">
      <w:pPr>
        <w:pStyle w:val="a8"/>
        <w:rPr>
          <w:rFonts w:hint="eastAsia"/>
        </w:rPr>
      </w:pPr>
      <w:r>
        <w:t>(2,Actor(Julia Stiles,Julia O'Hara Stiles,NY City, NY, USA))</w:t>
      </w:r>
    </w:p>
    <w:p w14:paraId="0687810D" w14:textId="05EC024B"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80</w:t>
      </w:r>
      <w:r w:rsidR="00A004DF">
        <w:fldChar w:fldCharType="end"/>
      </w:r>
    </w:p>
    <w:p w14:paraId="041B1582" w14:textId="7C65744A" w:rsidR="0095570E" w:rsidRDefault="0095570E" w:rsidP="0095570E">
      <w:pPr>
        <w:ind w:firstLine="420"/>
        <w:rPr>
          <w:rFonts w:hint="eastAsia"/>
        </w:rPr>
      </w:pPr>
      <w:r w:rsidRPr="0095570E">
        <w:rPr>
          <w:rFonts w:hint="eastAsia"/>
        </w:rPr>
        <w:t>请注意，尽管</w:t>
      </w:r>
      <w:r>
        <w:rPr>
          <w:rFonts w:hint="eastAsia"/>
        </w:rPr>
        <w:t>“</w:t>
      </w:r>
      <w:r w:rsidRPr="0095570E">
        <w:rPr>
          <w:rFonts w:hint="eastAsia"/>
        </w:rPr>
        <w:t>Antonio Banderas</w:t>
      </w:r>
      <w:r>
        <w:rPr>
          <w:rFonts w:hint="eastAsia"/>
        </w:rPr>
        <w:t>”和</w:t>
      </w:r>
      <w:r w:rsidR="00792405">
        <w:rPr>
          <w:rFonts w:hint="eastAsia"/>
        </w:rPr>
        <w:t>“</w:t>
      </w:r>
      <w:r w:rsidRPr="0095570E">
        <w:rPr>
          <w:rFonts w:hint="eastAsia"/>
        </w:rPr>
        <w:t>Paul Walker</w:t>
      </w:r>
      <w:r w:rsidR="00792405">
        <w:rPr>
          <w:rFonts w:hint="eastAsia"/>
        </w:rPr>
        <w:t>”</w:t>
      </w:r>
      <w:r w:rsidR="0062127E">
        <w:rPr>
          <w:rFonts w:hint="eastAsia"/>
        </w:rPr>
        <w:t>存在于</w:t>
      </w:r>
      <w:r w:rsidR="00CE1BF7">
        <w:t>bio</w:t>
      </w:r>
      <w:r w:rsidRPr="0095570E">
        <w:rPr>
          <w:rFonts w:hint="eastAsia"/>
        </w:rPr>
        <w:t>中，但</w:t>
      </w:r>
      <w:r w:rsidR="00D70F84">
        <w:rPr>
          <w:rFonts w:hint="eastAsia"/>
        </w:rPr>
        <w:t>它们不属于原始图中的节点，所以</w:t>
      </w:r>
      <w:r w:rsidRPr="0095570E">
        <w:rPr>
          <w:rFonts w:hint="eastAsia"/>
        </w:rPr>
        <w:t>不会创建新顶点。</w:t>
      </w:r>
    </w:p>
    <w:p w14:paraId="719DF41A" w14:textId="77777777" w:rsidR="00B52912" w:rsidRPr="005835F6" w:rsidRDefault="00B52912" w:rsidP="00B52912">
      <w:pPr>
        <w:pStyle w:val="Heading3"/>
      </w:pPr>
      <w:r>
        <w:t>点</w:t>
      </w:r>
      <w:r w:rsidRPr="005835F6">
        <w:t>和边</w:t>
      </w:r>
      <w:r>
        <w:rPr>
          <w:rFonts w:hint="eastAsia"/>
        </w:rPr>
        <w:t>操作</w:t>
      </w:r>
    </w:p>
    <w:p w14:paraId="53AA8334" w14:textId="2B85B155" w:rsidR="00B52912" w:rsidRDefault="00B52912" w:rsidP="00B52912">
      <w:pPr>
        <w:ind w:firstLine="420"/>
        <w:rPr>
          <w:rFonts w:hint="eastAsia"/>
        </w:rPr>
      </w:pPr>
      <w:r w:rsidRPr="005835F6">
        <w:t>GraphX</w:t>
      </w:r>
      <w:r w:rsidR="00AB661E">
        <w:rPr>
          <w:rFonts w:hint="eastAsia"/>
        </w:rPr>
        <w:t>将</w:t>
      </w:r>
      <w:r w:rsidRPr="005835F6">
        <w:t>存储在图内的</w:t>
      </w:r>
      <w:r>
        <w:t>点</w:t>
      </w:r>
      <w:r w:rsidRPr="005835F6">
        <w:t>和边</w:t>
      </w:r>
      <w:r w:rsidRPr="005835F6">
        <w:t>RDD</w:t>
      </w:r>
      <w:r w:rsidRPr="005835F6">
        <w:t>视图</w:t>
      </w:r>
      <w:r w:rsidR="00AB661E" w:rsidRPr="005835F6">
        <w:t>暴露</w:t>
      </w:r>
      <w:r w:rsidR="00AB661E">
        <w:rPr>
          <w:rFonts w:hint="eastAsia"/>
        </w:rPr>
        <w:t>出来</w:t>
      </w:r>
      <w:r w:rsidR="00B65B20">
        <w:t>，然而</w:t>
      </w:r>
      <w:r w:rsidRPr="005835F6">
        <w:t>GraphX</w:t>
      </w:r>
      <w:r w:rsidR="00B65B20">
        <w:rPr>
          <w:rFonts w:hint="eastAsia"/>
        </w:rPr>
        <w:t>以</w:t>
      </w:r>
      <w:r w:rsidRPr="005835F6">
        <w:t>优化的数据结构</w:t>
      </w:r>
      <w:r w:rsidR="00B65B20">
        <w:rPr>
          <w:rFonts w:hint="eastAsia"/>
        </w:rPr>
        <w:t>维护</w:t>
      </w:r>
      <w:r w:rsidR="00B65B20">
        <w:t>点</w:t>
      </w:r>
      <w:r w:rsidR="00B65B20" w:rsidRPr="005835F6">
        <w:t>和边</w:t>
      </w:r>
      <w:r w:rsidR="004F0FA5">
        <w:t>，</w:t>
      </w:r>
      <w:r w:rsidRPr="005835F6">
        <w:t>这些数据结构提供额外的功能，该</w:t>
      </w:r>
      <w:r>
        <w:t>点</w:t>
      </w:r>
      <w:r w:rsidRPr="005835F6">
        <w:t>和边分别</w:t>
      </w:r>
      <w:r w:rsidR="00772D63">
        <w:t>返回</w:t>
      </w:r>
      <w:r w:rsidRPr="005835F6">
        <w:t>VertexRDD</w:t>
      </w:r>
      <w:r w:rsidRPr="005835F6">
        <w:t>和</w:t>
      </w:r>
      <w:r w:rsidRPr="005835F6">
        <w:t>EdgeRDD</w:t>
      </w:r>
      <w:r w:rsidR="00B851BD">
        <w:rPr>
          <w:rFonts w:hint="eastAsia"/>
        </w:rPr>
        <w:t>集合</w:t>
      </w:r>
      <w:r w:rsidR="00772D63">
        <w:t>，</w:t>
      </w:r>
      <w:r w:rsidR="00F34ACB" w:rsidRPr="00F34ACB">
        <w:rPr>
          <w:rFonts w:hint="eastAsia"/>
        </w:rPr>
        <w:t>这些集合的类型分别是</w:t>
      </w:r>
      <w:r w:rsidR="00F34ACB">
        <w:rPr>
          <w:rFonts w:hint="eastAsia"/>
        </w:rPr>
        <w:t>RDD</w:t>
      </w:r>
      <w:r w:rsidR="00F34ACB" w:rsidRPr="00F34ACB">
        <w:rPr>
          <w:rFonts w:hint="eastAsia"/>
        </w:rPr>
        <w:t>[</w:t>
      </w:r>
      <w:r w:rsidR="00F34ACB">
        <w:rPr>
          <w:rFonts w:hint="eastAsia"/>
        </w:rPr>
        <w:t>(</w:t>
      </w:r>
      <w:r w:rsidR="00F34ACB" w:rsidRPr="00F34ACB">
        <w:rPr>
          <w:rFonts w:hint="eastAsia"/>
        </w:rPr>
        <w:t>VertexID</w:t>
      </w:r>
      <w:r w:rsidR="00F34ACB">
        <w:rPr>
          <w:rFonts w:hint="eastAsia"/>
        </w:rPr>
        <w:t xml:space="preserve">, </w:t>
      </w:r>
      <w:r w:rsidR="00F34ACB" w:rsidRPr="00F34ACB">
        <w:rPr>
          <w:rFonts w:hint="eastAsia"/>
        </w:rPr>
        <w:t>VD</w:t>
      </w:r>
      <w:r w:rsidR="00F34ACB">
        <w:rPr>
          <w:rFonts w:hint="eastAsia"/>
        </w:rPr>
        <w:t>)</w:t>
      </w:r>
      <w:r w:rsidR="00F34ACB" w:rsidRPr="00F34ACB">
        <w:rPr>
          <w:rFonts w:hint="eastAsia"/>
        </w:rPr>
        <w:t>]</w:t>
      </w:r>
      <w:r w:rsidR="00F34ACB" w:rsidRPr="00F34ACB">
        <w:rPr>
          <w:rFonts w:hint="eastAsia"/>
        </w:rPr>
        <w:t>和</w:t>
      </w:r>
      <w:r w:rsidR="00F34ACB">
        <w:rPr>
          <w:rFonts w:hint="eastAsia"/>
        </w:rPr>
        <w:t>RDD</w:t>
      </w:r>
      <w:r w:rsidR="00F34ACB" w:rsidRPr="00F34ACB">
        <w:rPr>
          <w:rFonts w:hint="eastAsia"/>
        </w:rPr>
        <w:t>[Edge [ED]]</w:t>
      </w:r>
      <w:r w:rsidR="00F34ACB" w:rsidRPr="00F34ACB">
        <w:rPr>
          <w:rFonts w:hint="eastAsia"/>
        </w:rPr>
        <w:t>的子类型。</w:t>
      </w:r>
      <w:r w:rsidR="009974EA">
        <w:t>在本节中，回顾一些在这些类型</w:t>
      </w:r>
      <w:r w:rsidR="009974EA" w:rsidRPr="005835F6">
        <w:t>有用的</w:t>
      </w:r>
      <w:r w:rsidRPr="005835F6">
        <w:t>附加功能。</w:t>
      </w:r>
    </w:p>
    <w:p w14:paraId="68688268" w14:textId="0263682F" w:rsidR="0033157C" w:rsidRDefault="000B4CC9" w:rsidP="00B52912">
      <w:pPr>
        <w:ind w:firstLine="420"/>
        <w:rPr>
          <w:rFonts w:hint="eastAsia"/>
        </w:rPr>
      </w:pPr>
      <w:r>
        <w:rPr>
          <w:rFonts w:hint="eastAsia"/>
        </w:rPr>
        <w:t>首先介绍</w:t>
      </w:r>
      <w:r w:rsidRPr="000B4CC9">
        <w:t xml:space="preserve">VertexRDD </w:t>
      </w:r>
      <w:r>
        <w:rPr>
          <w:rFonts w:hint="eastAsia"/>
        </w:rPr>
        <w:t>和</w:t>
      </w:r>
      <w:r w:rsidRPr="000B4CC9">
        <w:t>EdgeRDD</w:t>
      </w:r>
      <w:r>
        <w:rPr>
          <w:rFonts w:hint="eastAsia"/>
        </w:rPr>
        <w:t>的映射操作</w:t>
      </w:r>
      <w:r w:rsidR="00C63C55">
        <w:rPr>
          <w:rFonts w:hint="eastAsia"/>
        </w:rPr>
        <w:t>。</w:t>
      </w:r>
      <w:r w:rsidR="006733E8" w:rsidRPr="006733E8">
        <w:rPr>
          <w:rFonts w:hint="eastAsia"/>
        </w:rPr>
        <w:t>mapValues</w:t>
      </w:r>
      <w:r w:rsidR="006733E8">
        <w:rPr>
          <w:rFonts w:hint="eastAsia"/>
        </w:rPr>
        <w:t>()</w:t>
      </w:r>
      <w:r w:rsidR="006733E8" w:rsidRPr="006733E8">
        <w:rPr>
          <w:rFonts w:hint="eastAsia"/>
        </w:rPr>
        <w:t>将一个</w:t>
      </w:r>
      <w:r w:rsidR="006733E8" w:rsidRPr="006733E8">
        <w:rPr>
          <w:rFonts w:hint="eastAsia"/>
        </w:rPr>
        <w:t>map</w:t>
      </w:r>
      <w:r w:rsidR="00090D11">
        <w:rPr>
          <w:rFonts w:hint="eastAsia"/>
        </w:rPr>
        <w:t>()</w:t>
      </w:r>
      <w:r w:rsidR="006733E8" w:rsidRPr="006733E8">
        <w:rPr>
          <w:rFonts w:hint="eastAsia"/>
        </w:rPr>
        <w:t>函数作为输入</w:t>
      </w:r>
      <w:r w:rsidR="00090D11">
        <w:rPr>
          <w:rFonts w:hint="eastAsia"/>
        </w:rPr>
        <w:t>参数</w:t>
      </w:r>
      <w:r w:rsidR="006733E8" w:rsidRPr="006733E8">
        <w:rPr>
          <w:rFonts w:hint="eastAsia"/>
        </w:rPr>
        <w:t>，该函数转换</w:t>
      </w:r>
      <w:r w:rsidR="006733E8" w:rsidRPr="006733E8">
        <w:rPr>
          <w:rFonts w:hint="eastAsia"/>
        </w:rPr>
        <w:t>VertexRDD</w:t>
      </w:r>
      <w:r w:rsidR="00090D11">
        <w:rPr>
          <w:rFonts w:hint="eastAsia"/>
        </w:rPr>
        <w:t>中的每个点属性，然后</w:t>
      </w:r>
      <w:r w:rsidR="006733E8" w:rsidRPr="006733E8">
        <w:rPr>
          <w:rFonts w:hint="eastAsia"/>
        </w:rPr>
        <w:t>返回一个新的</w:t>
      </w:r>
      <w:r w:rsidR="006733E8" w:rsidRPr="006733E8">
        <w:rPr>
          <w:rFonts w:hint="eastAsia"/>
        </w:rPr>
        <w:t>VertexRDD</w:t>
      </w:r>
      <w:r w:rsidR="00090D11">
        <w:rPr>
          <w:rFonts w:hint="eastAsia"/>
        </w:rPr>
        <w:t>对象，同时保留原始的点索引。</w:t>
      </w:r>
      <w:r w:rsidR="006733E8" w:rsidRPr="006733E8">
        <w:rPr>
          <w:rFonts w:hint="eastAsia"/>
        </w:rPr>
        <w:t>mapValues</w:t>
      </w:r>
      <w:r w:rsidR="00090D11">
        <w:rPr>
          <w:rFonts w:hint="eastAsia"/>
        </w:rPr>
        <w:t>()</w:t>
      </w:r>
      <w:r w:rsidR="00090D11">
        <w:rPr>
          <w:rFonts w:hint="eastAsia"/>
        </w:rPr>
        <w:t>方法被</w:t>
      </w:r>
      <w:r w:rsidR="006733E8" w:rsidRPr="006733E8">
        <w:rPr>
          <w:rFonts w:hint="eastAsia"/>
        </w:rPr>
        <w:t>重载，因此</w:t>
      </w:r>
      <w:r w:rsidR="006733E8" w:rsidRPr="006733E8">
        <w:rPr>
          <w:rFonts w:hint="eastAsia"/>
        </w:rPr>
        <w:t>map</w:t>
      </w:r>
      <w:r w:rsidR="00090D11">
        <w:rPr>
          <w:rFonts w:hint="eastAsia"/>
        </w:rPr>
        <w:t>()</w:t>
      </w:r>
      <w:r w:rsidR="00090D11">
        <w:rPr>
          <w:rFonts w:hint="eastAsia"/>
        </w:rPr>
        <w:t>函数</w:t>
      </w:r>
      <w:r w:rsidR="006733E8" w:rsidRPr="006733E8">
        <w:rPr>
          <w:rFonts w:hint="eastAsia"/>
        </w:rPr>
        <w:t>可以采用</w:t>
      </w:r>
      <w:r w:rsidR="006733E8" w:rsidRPr="006733E8">
        <w:rPr>
          <w:rFonts w:hint="eastAsia"/>
        </w:rPr>
        <w:t>VD</w:t>
      </w:r>
      <w:r w:rsidR="00C63C55">
        <w:rPr>
          <w:rFonts w:hint="eastAsia"/>
        </w:rPr>
        <w:t>或</w:t>
      </w:r>
      <w:r w:rsidR="00C63C55">
        <w:rPr>
          <w:rFonts w:hint="eastAsia"/>
        </w:rPr>
        <w:t>(</w:t>
      </w:r>
      <w:r w:rsidR="006733E8" w:rsidRPr="006733E8">
        <w:rPr>
          <w:rFonts w:hint="eastAsia"/>
        </w:rPr>
        <w:t>VertexId</w:t>
      </w:r>
      <w:r w:rsidR="00C63C55">
        <w:rPr>
          <w:rFonts w:hint="eastAsia"/>
        </w:rPr>
        <w:t xml:space="preserve">, </w:t>
      </w:r>
      <w:r w:rsidR="006733E8" w:rsidRPr="006733E8">
        <w:rPr>
          <w:rFonts w:hint="eastAsia"/>
        </w:rPr>
        <w:t>VD</w:t>
      </w:r>
      <w:r w:rsidR="00C63C55">
        <w:rPr>
          <w:rFonts w:hint="eastAsia"/>
        </w:rPr>
        <w:t>)</w:t>
      </w:r>
      <w:r w:rsidR="006733E8" w:rsidRPr="006733E8">
        <w:rPr>
          <w:rFonts w:hint="eastAsia"/>
        </w:rPr>
        <w:t>类型的</w:t>
      </w:r>
      <w:r w:rsidR="00C63C55">
        <w:rPr>
          <w:rFonts w:hint="eastAsia"/>
        </w:rPr>
        <w:t>作为输入，</w:t>
      </w:r>
      <w:r w:rsidR="006733E8" w:rsidRPr="006733E8">
        <w:rPr>
          <w:rFonts w:hint="eastAsia"/>
        </w:rPr>
        <w:t>新顶点属性的类型可以与</w:t>
      </w:r>
      <w:r w:rsidR="006733E8" w:rsidRPr="006733E8">
        <w:rPr>
          <w:rFonts w:hint="eastAsia"/>
        </w:rPr>
        <w:t>VD</w:t>
      </w:r>
      <w:r w:rsidR="00045A7A">
        <w:rPr>
          <w:rFonts w:hint="eastAsia"/>
        </w:rPr>
        <w:t>类型</w:t>
      </w:r>
      <w:r w:rsidR="006733E8" w:rsidRPr="006733E8">
        <w:rPr>
          <w:rFonts w:hint="eastAsia"/>
        </w:rPr>
        <w:t>不同</w:t>
      </w:r>
      <w:r w:rsidR="00045A7A">
        <w:rPr>
          <w:rFonts w:hint="eastAsia"/>
        </w:rPr>
        <w:t>。</w:t>
      </w:r>
    </w:p>
    <w:p w14:paraId="503489D4" w14:textId="77777777" w:rsidR="001B54BB" w:rsidRDefault="001B54BB" w:rsidP="001B54BB">
      <w:pPr>
        <w:pStyle w:val="a5"/>
        <w:ind w:firstLine="420"/>
        <w:rPr>
          <w:rFonts w:hint="eastAsia"/>
        </w:rPr>
      </w:pPr>
      <w:r w:rsidRPr="001B54BB">
        <w:t>def mapValues[VD2](map: VD =&gt; VD2): VertexRDD[VD2]</w:t>
      </w:r>
    </w:p>
    <w:p w14:paraId="250D1821" w14:textId="0A987A30" w:rsidR="00045A7A" w:rsidRDefault="001B54BB" w:rsidP="001B54BB">
      <w:pPr>
        <w:pStyle w:val="a5"/>
        <w:ind w:firstLine="420"/>
        <w:rPr>
          <w:rFonts w:hint="eastAsia"/>
        </w:rPr>
      </w:pPr>
      <w:r w:rsidRPr="001B54BB">
        <w:t>def mapValues[VD2](map: (VertexId, VD) =&gt; VD2): VertexRDD[VD2]</w:t>
      </w:r>
    </w:p>
    <w:p w14:paraId="4F86542B" w14:textId="056F3A12" w:rsidR="001B54BB" w:rsidRDefault="00424F9C" w:rsidP="001B54BB">
      <w:pPr>
        <w:ind w:firstLine="420"/>
        <w:rPr>
          <w:rFonts w:hint="eastAsia"/>
        </w:rPr>
      </w:pPr>
      <w:r>
        <w:rPr>
          <w:rFonts w:hint="eastAsia"/>
        </w:rPr>
        <w:t>为了说明问题，让我们</w:t>
      </w:r>
      <w:r w:rsidR="00BE4036">
        <w:rPr>
          <w:rFonts w:hint="eastAsia"/>
        </w:rPr>
        <w:t>获取</w:t>
      </w:r>
      <w:r w:rsidR="00BE4036">
        <w:t>movieJoinedGraph</w:t>
      </w:r>
      <w:r w:rsidR="00BE4036" w:rsidRPr="00424F9C">
        <w:rPr>
          <w:rFonts w:hint="eastAsia"/>
        </w:rPr>
        <w:t xml:space="preserve"> </w:t>
      </w:r>
      <w:r w:rsidR="00BE4036">
        <w:rPr>
          <w:rFonts w:hint="eastAsia"/>
        </w:rPr>
        <w:t>中明星和简介的</w:t>
      </w:r>
      <w:r w:rsidRPr="00424F9C">
        <w:rPr>
          <w:rFonts w:hint="eastAsia"/>
        </w:rPr>
        <w:t>VertexRDD</w:t>
      </w:r>
      <w:r w:rsidR="00BE4036">
        <w:rPr>
          <w:rFonts w:hint="eastAsia"/>
        </w:rPr>
        <w:t>集合</w:t>
      </w:r>
      <w:r w:rsidRPr="00424F9C">
        <w:rPr>
          <w:rFonts w:hint="eastAsia"/>
        </w:rPr>
        <w:t>：</w:t>
      </w:r>
    </w:p>
    <w:p w14:paraId="73365649" w14:textId="77777777" w:rsidR="00552B25" w:rsidRDefault="00552B25" w:rsidP="00552B25">
      <w:pPr>
        <w:pStyle w:val="a8"/>
      </w:pPr>
      <w:r>
        <w:t>scala&gt; val actorsBio = movieJoinedGraph.vertices</w:t>
      </w:r>
    </w:p>
    <w:p w14:paraId="069918D9" w14:textId="77777777" w:rsidR="00552B25" w:rsidRDefault="00552B25" w:rsidP="00552B25">
      <w:pPr>
        <w:pStyle w:val="a8"/>
      </w:pPr>
      <w:r>
        <w:t>actorsBio: org.apache.spark.graphx.VertexRDD[String] = VertexRDDImpl[299] at RDD at VertexRDD.scala:57</w:t>
      </w:r>
    </w:p>
    <w:p w14:paraId="3A5AE6B8" w14:textId="77777777" w:rsidR="00552B25" w:rsidRDefault="00552B25" w:rsidP="00552B25">
      <w:pPr>
        <w:pStyle w:val="a8"/>
      </w:pPr>
    </w:p>
    <w:p w14:paraId="4C51E8ED" w14:textId="77777777" w:rsidR="00552B25" w:rsidRDefault="00552B25" w:rsidP="00552B25">
      <w:pPr>
        <w:pStyle w:val="a8"/>
      </w:pPr>
      <w:r>
        <w:t>scala&gt; actorsBio.foreach(println)</w:t>
      </w:r>
    </w:p>
    <w:p w14:paraId="7D619BE5" w14:textId="77777777" w:rsidR="00552B25" w:rsidRDefault="00552B25" w:rsidP="00552B25">
      <w:pPr>
        <w:pStyle w:val="a8"/>
      </w:pPr>
      <w:r>
        <w:t>(2,Julia Stiles:NY City, NY, USA)</w:t>
      </w:r>
    </w:p>
    <w:p w14:paraId="24A68B31" w14:textId="77777777" w:rsidR="00552B25" w:rsidRDefault="00552B25" w:rsidP="00552B25">
      <w:pPr>
        <w:pStyle w:val="a8"/>
      </w:pPr>
      <w:r>
        <w:t>(5,Salma Hayek:Coatzacoalcos, Veracruz, Mexico)</w:t>
      </w:r>
    </w:p>
    <w:p w14:paraId="243698F7" w14:textId="77777777" w:rsidR="00552B25" w:rsidRDefault="00552B25" w:rsidP="00552B25">
      <w:pPr>
        <w:pStyle w:val="a8"/>
      </w:pPr>
      <w:r>
        <w:t>(1,George Clooney)</w:t>
      </w:r>
    </w:p>
    <w:p w14:paraId="5D96FE1E" w14:textId="77777777" w:rsidR="00552B25" w:rsidRDefault="00552B25" w:rsidP="00552B25">
      <w:pPr>
        <w:pStyle w:val="a8"/>
      </w:pPr>
      <w:r>
        <w:t>(3,Will Smith:Philadelphia, PA, USA)</w:t>
      </w:r>
    </w:p>
    <w:p w14:paraId="049F9C32" w14:textId="77777777" w:rsidR="00552B25" w:rsidRDefault="00552B25" w:rsidP="00552B25">
      <w:pPr>
        <w:pStyle w:val="a8"/>
      </w:pPr>
      <w:r>
        <w:t>(4,Matt Damon:Boston, MA, USA)</w:t>
      </w:r>
    </w:p>
    <w:p w14:paraId="01CD07BA" w14:textId="23117EB9" w:rsid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81</w:t>
      </w:r>
      <w:r w:rsidR="00A004DF">
        <w:fldChar w:fldCharType="end"/>
      </w:r>
    </w:p>
    <w:p w14:paraId="5B14BAF1" w14:textId="323A8B59" w:rsidR="00A30649" w:rsidRPr="00A30649" w:rsidRDefault="00A30649" w:rsidP="00A30649">
      <w:pPr>
        <w:ind w:firstLine="420"/>
        <w:rPr>
          <w:rFonts w:hint="eastAsia"/>
        </w:rPr>
      </w:pPr>
      <w:r w:rsidRPr="00A30649">
        <w:rPr>
          <w:rFonts w:hint="eastAsia"/>
        </w:rPr>
        <w:t>现在，我们可以使用</w:t>
      </w:r>
      <w:r w:rsidRPr="00A30649">
        <w:rPr>
          <w:rFonts w:hint="eastAsia"/>
        </w:rPr>
        <w:t>mapValues</w:t>
      </w:r>
      <w:r>
        <w:rPr>
          <w:rFonts w:hint="eastAsia"/>
        </w:rPr>
        <w:t>()</w:t>
      </w:r>
      <w:r w:rsidRPr="00A30649">
        <w:rPr>
          <w:rFonts w:hint="eastAsia"/>
        </w:rPr>
        <w:t>将其名称提取到新的</w:t>
      </w:r>
      <w:r w:rsidRPr="00A30649">
        <w:rPr>
          <w:rFonts w:hint="eastAsia"/>
        </w:rPr>
        <w:t>VertexRDD</w:t>
      </w:r>
      <w:r w:rsidRPr="00A30649">
        <w:rPr>
          <w:rFonts w:hint="eastAsia"/>
        </w:rPr>
        <w:t>集合中：</w:t>
      </w:r>
    </w:p>
    <w:p w14:paraId="4A02A7FC" w14:textId="77777777" w:rsidR="00552B25" w:rsidRDefault="00552B25" w:rsidP="00552B25">
      <w:pPr>
        <w:pStyle w:val="a8"/>
      </w:pPr>
      <w:r>
        <w:t>scala&gt; actorsBio.mapValues(s =&gt; s.split(':')(0)).foreach(println)</w:t>
      </w:r>
    </w:p>
    <w:p w14:paraId="62F35678" w14:textId="77777777" w:rsidR="00552B25" w:rsidRDefault="00552B25" w:rsidP="00552B25">
      <w:pPr>
        <w:pStyle w:val="a8"/>
      </w:pPr>
      <w:r>
        <w:lastRenderedPageBreak/>
        <w:t>(4,Matt Damon)</w:t>
      </w:r>
    </w:p>
    <w:p w14:paraId="2C493753" w14:textId="77777777" w:rsidR="00552B25" w:rsidRDefault="00552B25" w:rsidP="00552B25">
      <w:pPr>
        <w:pStyle w:val="a8"/>
      </w:pPr>
      <w:r>
        <w:t>(2,Julia Stiles)</w:t>
      </w:r>
    </w:p>
    <w:p w14:paraId="0FDC3D0D" w14:textId="77777777" w:rsidR="00552B25" w:rsidRDefault="00552B25" w:rsidP="00552B25">
      <w:pPr>
        <w:pStyle w:val="a8"/>
      </w:pPr>
      <w:r>
        <w:t>(3,Will Smith)</w:t>
      </w:r>
    </w:p>
    <w:p w14:paraId="0F1EE3A8" w14:textId="77777777" w:rsidR="00552B25" w:rsidRDefault="00552B25" w:rsidP="00552B25">
      <w:pPr>
        <w:pStyle w:val="a8"/>
      </w:pPr>
      <w:r>
        <w:t>(1,George Clooney)</w:t>
      </w:r>
    </w:p>
    <w:p w14:paraId="2321CF12" w14:textId="506C8356" w:rsidR="00552B25" w:rsidRDefault="00552B25" w:rsidP="00CD61E7">
      <w:pPr>
        <w:pStyle w:val="a8"/>
        <w:rPr>
          <w:rFonts w:hint="eastAsia"/>
        </w:rPr>
      </w:pPr>
      <w:r>
        <w:t>(5,Salma Hayek)</w:t>
      </w:r>
    </w:p>
    <w:p w14:paraId="278D64BE" w14:textId="38D32CD5" w:rsidR="00CD61E7" w:rsidRPr="00CD61E7" w:rsidRDefault="00CD61E7" w:rsidP="00CD61E7">
      <w:pPr>
        <w:ind w:firstLine="420"/>
        <w:rPr>
          <w:rFonts w:hint="eastAsia"/>
        </w:rPr>
      </w:pPr>
      <w:r w:rsidRPr="00CD61E7">
        <w:rPr>
          <w:rFonts w:hint="eastAsia"/>
        </w:rPr>
        <w:t>使用重载的</w:t>
      </w:r>
      <w:r w:rsidRPr="00CD61E7">
        <w:rPr>
          <w:rFonts w:hint="eastAsia"/>
        </w:rPr>
        <w:t>mapValues</w:t>
      </w:r>
      <w:r>
        <w:rPr>
          <w:rFonts w:hint="eastAsia"/>
        </w:rPr>
        <w:t>()</w:t>
      </w:r>
      <w:r>
        <w:rPr>
          <w:rFonts w:hint="eastAsia"/>
        </w:rPr>
        <w:t>方法，</w:t>
      </w:r>
      <w:r w:rsidR="0050617B">
        <w:rPr>
          <w:rFonts w:hint="eastAsia"/>
        </w:rPr>
        <w:t>可以将</w:t>
      </w:r>
      <w:r w:rsidRPr="00CD61E7">
        <w:rPr>
          <w:rFonts w:hint="eastAsia"/>
        </w:rPr>
        <w:t>点</w:t>
      </w:r>
      <w:r w:rsidRPr="00CD61E7">
        <w:rPr>
          <w:rFonts w:hint="eastAsia"/>
        </w:rPr>
        <w:t>ID</w:t>
      </w:r>
      <w:r w:rsidRPr="00CD61E7">
        <w:rPr>
          <w:rFonts w:hint="eastAsia"/>
        </w:rPr>
        <w:t>包含在</w:t>
      </w:r>
      <w:r w:rsidRPr="00CD61E7">
        <w:rPr>
          <w:rFonts w:hint="eastAsia"/>
        </w:rPr>
        <w:t>map</w:t>
      </w:r>
      <w:r w:rsidR="0050617B">
        <w:rPr>
          <w:rFonts w:hint="eastAsia"/>
        </w:rPr>
        <w:t>()</w:t>
      </w:r>
      <w:r w:rsidRPr="00CD61E7">
        <w:rPr>
          <w:rFonts w:hint="eastAsia"/>
        </w:rPr>
        <w:t>函数的输入</w:t>
      </w:r>
      <w:r w:rsidR="0050617B">
        <w:rPr>
          <w:rFonts w:hint="eastAsia"/>
        </w:rPr>
        <w:t>参数</w:t>
      </w:r>
      <w:r w:rsidRPr="00CD61E7">
        <w:rPr>
          <w:rFonts w:hint="eastAsia"/>
        </w:rPr>
        <w:t>中，并且仍然得到类似的结果：</w:t>
      </w:r>
    </w:p>
    <w:p w14:paraId="6311A6F3" w14:textId="77777777" w:rsidR="00552B25" w:rsidRDefault="00552B25" w:rsidP="00552B25">
      <w:pPr>
        <w:pStyle w:val="a8"/>
      </w:pPr>
      <w:r>
        <w:t>scala&gt; actorsBio.mapValues((vid,s) =&gt; s.split(':')(0)).foreach(println)</w:t>
      </w:r>
    </w:p>
    <w:p w14:paraId="373EA812" w14:textId="77777777" w:rsidR="00552B25" w:rsidRDefault="00552B25" w:rsidP="00552B25">
      <w:pPr>
        <w:pStyle w:val="a8"/>
      </w:pPr>
      <w:r>
        <w:t>(4,Matt Damon)</w:t>
      </w:r>
    </w:p>
    <w:p w14:paraId="79C294AD" w14:textId="77777777" w:rsidR="00552B25" w:rsidRDefault="00552B25" w:rsidP="00552B25">
      <w:pPr>
        <w:pStyle w:val="a8"/>
      </w:pPr>
      <w:r>
        <w:t>(1,George Clooney)</w:t>
      </w:r>
    </w:p>
    <w:p w14:paraId="38CE9E65" w14:textId="77777777" w:rsidR="00552B25" w:rsidRDefault="00552B25" w:rsidP="00552B25">
      <w:pPr>
        <w:pStyle w:val="a8"/>
      </w:pPr>
      <w:r>
        <w:t>(5,Salma Hayek)</w:t>
      </w:r>
    </w:p>
    <w:p w14:paraId="699F51BF" w14:textId="77777777" w:rsidR="00552B25" w:rsidRDefault="00552B25" w:rsidP="00552B25">
      <w:pPr>
        <w:pStyle w:val="a8"/>
      </w:pPr>
      <w:r>
        <w:t>(3,Will Smith)</w:t>
      </w:r>
    </w:p>
    <w:p w14:paraId="58F97013" w14:textId="200FEA0D" w:rsidR="00552B25" w:rsidRDefault="00552B25" w:rsidP="00552B25">
      <w:pPr>
        <w:pStyle w:val="a8"/>
        <w:rPr>
          <w:rFonts w:hint="eastAsia"/>
        </w:rPr>
      </w:pPr>
      <w:r>
        <w:t>(2,Julia Stiles)</w:t>
      </w:r>
    </w:p>
    <w:p w14:paraId="761A7260" w14:textId="794C8A56"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82</w:t>
      </w:r>
      <w:r w:rsidR="00A004DF">
        <w:fldChar w:fldCharType="end"/>
      </w:r>
    </w:p>
    <w:p w14:paraId="68323CF9" w14:textId="68D013B6" w:rsidR="00607878" w:rsidRDefault="00607878" w:rsidP="00607878">
      <w:pPr>
        <w:ind w:firstLine="420"/>
        <w:rPr>
          <w:rFonts w:hint="eastAsia"/>
        </w:rPr>
      </w:pPr>
      <w:r w:rsidRPr="00607878">
        <w:rPr>
          <w:rFonts w:hint="eastAsia"/>
        </w:rPr>
        <w:t>还有一种</w:t>
      </w:r>
      <w:r w:rsidRPr="00607878">
        <w:rPr>
          <w:rFonts w:hint="eastAsia"/>
        </w:rPr>
        <w:t>mapValues</w:t>
      </w:r>
      <w:r>
        <w:rPr>
          <w:rFonts w:hint="eastAsia"/>
        </w:rPr>
        <w:t>()</w:t>
      </w:r>
      <w:r w:rsidRPr="00607878">
        <w:rPr>
          <w:rFonts w:hint="eastAsia"/>
        </w:rPr>
        <w:t>方法可用于转换</w:t>
      </w:r>
      <w:r w:rsidRPr="00607878">
        <w:rPr>
          <w:rFonts w:hint="eastAsia"/>
        </w:rPr>
        <w:t>EdgeRDD</w:t>
      </w:r>
      <w:r w:rsidRPr="00607878">
        <w:rPr>
          <w:rFonts w:hint="eastAsia"/>
        </w:rPr>
        <w:t>：</w:t>
      </w:r>
    </w:p>
    <w:p w14:paraId="11911126" w14:textId="431F38F0" w:rsidR="00607878" w:rsidRDefault="009D5818" w:rsidP="00E83CED">
      <w:pPr>
        <w:pStyle w:val="a5"/>
        <w:rPr>
          <w:rFonts w:hint="eastAsia"/>
        </w:rPr>
      </w:pPr>
      <w:r w:rsidRPr="009D5818">
        <w:t>def mapValues[ED2](f: Edge[ED] =&gt; ED2): EdgeRDD[ED2]</w:t>
      </w:r>
    </w:p>
    <w:p w14:paraId="77E43C85" w14:textId="470CF88F" w:rsidR="00B348EA" w:rsidRDefault="00B14731" w:rsidP="009D5818">
      <w:pPr>
        <w:ind w:firstLine="420"/>
        <w:rPr>
          <w:rFonts w:hint="eastAsia"/>
        </w:rPr>
      </w:pPr>
      <w:r w:rsidRPr="00B14731">
        <w:rPr>
          <w:rFonts w:hint="eastAsia"/>
        </w:rPr>
        <w:t>同样，</w:t>
      </w:r>
      <w:r w:rsidRPr="00B14731">
        <w:rPr>
          <w:rFonts w:hint="eastAsia"/>
        </w:rPr>
        <w:t>mapValues</w:t>
      </w:r>
      <w:r>
        <w:rPr>
          <w:rFonts w:hint="eastAsia"/>
        </w:rPr>
        <w:t>()</w:t>
      </w:r>
      <w:r w:rsidR="003D079F">
        <w:rPr>
          <w:rFonts w:hint="eastAsia"/>
        </w:rPr>
        <w:t>仅更改边属性，不会删除或添加边</w:t>
      </w:r>
      <w:r w:rsidR="002905BD">
        <w:rPr>
          <w:rFonts w:hint="eastAsia"/>
        </w:rPr>
        <w:t>，也不会修改边</w:t>
      </w:r>
      <w:r w:rsidRPr="00B14731">
        <w:rPr>
          <w:rFonts w:hint="eastAsia"/>
        </w:rPr>
        <w:t>的方向。</w:t>
      </w:r>
      <w:r w:rsidR="00B348EA">
        <w:rPr>
          <w:rFonts w:hint="eastAsia"/>
        </w:rPr>
        <w:t>接下来是</w:t>
      </w:r>
      <w:r w:rsidR="00964D16">
        <w:rPr>
          <w:rFonts w:hint="eastAsia"/>
        </w:rPr>
        <w:t>过滤</w:t>
      </w:r>
      <w:r w:rsidR="00964D16" w:rsidRPr="00964D16">
        <w:t>VertexRDD</w:t>
      </w:r>
      <w:r w:rsidR="00964D16">
        <w:rPr>
          <w:rFonts w:hint="eastAsia"/>
        </w:rPr>
        <w:t>的操作。</w:t>
      </w:r>
    </w:p>
    <w:p w14:paraId="32C80B43" w14:textId="02A7A178" w:rsidR="00FC3007" w:rsidRDefault="00FC3007" w:rsidP="009D5818">
      <w:pPr>
        <w:ind w:firstLine="420"/>
        <w:rPr>
          <w:rFonts w:hint="eastAsia"/>
        </w:rPr>
      </w:pPr>
      <w:r w:rsidRPr="00FC3007">
        <w:rPr>
          <w:rFonts w:hint="eastAsia"/>
        </w:rPr>
        <w:t>使用</w:t>
      </w:r>
      <w:r w:rsidRPr="00FC3007">
        <w:rPr>
          <w:rFonts w:hint="eastAsia"/>
        </w:rPr>
        <w:t>filter</w:t>
      </w:r>
      <w:r>
        <w:rPr>
          <w:rFonts w:hint="eastAsia"/>
        </w:rPr>
        <w:t>()</w:t>
      </w:r>
      <w:r w:rsidRPr="00FC3007">
        <w:rPr>
          <w:rFonts w:hint="eastAsia"/>
        </w:rPr>
        <w:t>方法，我们还可以过滤</w:t>
      </w:r>
      <w:r w:rsidRPr="00FC3007">
        <w:rPr>
          <w:rFonts w:hint="eastAsia"/>
        </w:rPr>
        <w:t>VertexRDD</w:t>
      </w:r>
      <w:r>
        <w:rPr>
          <w:rFonts w:hint="eastAsia"/>
        </w:rPr>
        <w:t>集合。在不更改</w:t>
      </w:r>
      <w:r w:rsidRPr="00FC3007">
        <w:rPr>
          <w:rFonts w:hint="eastAsia"/>
        </w:rPr>
        <w:t>点索引的情况下，</w:t>
      </w:r>
      <w:r>
        <w:rPr>
          <w:rFonts w:hint="eastAsia"/>
        </w:rPr>
        <w:t>filter()</w:t>
      </w:r>
      <w:r>
        <w:rPr>
          <w:rFonts w:hint="eastAsia"/>
        </w:rPr>
        <w:t>删除不满足用户定义判定条件的</w:t>
      </w:r>
      <w:r w:rsidRPr="00FC3007">
        <w:rPr>
          <w:rFonts w:hint="eastAsia"/>
        </w:rPr>
        <w:t>点。与</w:t>
      </w:r>
      <w:r w:rsidRPr="00FC3007">
        <w:rPr>
          <w:rFonts w:hint="eastAsia"/>
        </w:rPr>
        <w:t>mapValues</w:t>
      </w:r>
      <w:r w:rsidR="000906C6">
        <w:rPr>
          <w:rFonts w:hint="eastAsia"/>
        </w:rPr>
        <w:t>()</w:t>
      </w:r>
      <w:r w:rsidR="000906C6">
        <w:rPr>
          <w:rFonts w:hint="eastAsia"/>
        </w:rPr>
        <w:t>不同</w:t>
      </w:r>
      <w:r w:rsidRPr="00FC3007">
        <w:rPr>
          <w:rFonts w:hint="eastAsia"/>
        </w:rPr>
        <w:t>，</w:t>
      </w:r>
      <w:r w:rsidRPr="00FC3007">
        <w:rPr>
          <w:rFonts w:hint="eastAsia"/>
        </w:rPr>
        <w:t>filter</w:t>
      </w:r>
      <w:r w:rsidR="000906C6">
        <w:rPr>
          <w:rFonts w:hint="eastAsia"/>
        </w:rPr>
        <w:t>()</w:t>
      </w:r>
      <w:r w:rsidR="000906C6">
        <w:rPr>
          <w:rFonts w:hint="eastAsia"/>
        </w:rPr>
        <w:t>没有重载，因此判定</w:t>
      </w:r>
      <w:r w:rsidRPr="00FC3007">
        <w:rPr>
          <w:rFonts w:hint="eastAsia"/>
        </w:rPr>
        <w:t>的类型</w:t>
      </w:r>
      <w:r w:rsidR="000906C6">
        <w:rPr>
          <w:rFonts w:hint="eastAsia"/>
        </w:rPr>
        <w:t>必须为</w:t>
      </w:r>
      <w:r w:rsidR="000906C6">
        <w:rPr>
          <w:rFonts w:hint="eastAsia"/>
        </w:rPr>
        <w:t>(</w:t>
      </w:r>
      <w:r w:rsidRPr="00FC3007">
        <w:rPr>
          <w:rFonts w:hint="eastAsia"/>
        </w:rPr>
        <w:t>VertexId</w:t>
      </w:r>
      <w:r w:rsidR="000906C6">
        <w:rPr>
          <w:rFonts w:hint="eastAsia"/>
        </w:rPr>
        <w:t xml:space="preserve">, </w:t>
      </w:r>
      <w:r w:rsidRPr="00FC3007">
        <w:rPr>
          <w:rFonts w:hint="eastAsia"/>
        </w:rPr>
        <w:t>VD</w:t>
      </w:r>
      <w:r w:rsidR="000906C6">
        <w:rPr>
          <w:rFonts w:hint="eastAsia"/>
        </w:rPr>
        <w:t>)</w:t>
      </w:r>
      <w:r w:rsidRPr="00FC3007">
        <w:rPr>
          <w:rFonts w:hint="eastAsia"/>
        </w:rPr>
        <w:t>=&gt;</w:t>
      </w:r>
      <w:r w:rsidR="000906C6" w:rsidRPr="000906C6">
        <w:t xml:space="preserve"> Boolean</w:t>
      </w:r>
      <w:r w:rsidR="000906C6">
        <w:rPr>
          <w:rFonts w:hint="eastAsia"/>
        </w:rPr>
        <w:t>，</w:t>
      </w:r>
      <w:r w:rsidRPr="00FC3007">
        <w:rPr>
          <w:rFonts w:hint="eastAsia"/>
        </w:rPr>
        <w:t>总结如下：</w:t>
      </w:r>
    </w:p>
    <w:p w14:paraId="5D67C402" w14:textId="528AC2D4" w:rsidR="000906C6" w:rsidRDefault="000906C6" w:rsidP="00E83CED">
      <w:pPr>
        <w:pStyle w:val="a5"/>
        <w:rPr>
          <w:rFonts w:hint="eastAsia"/>
        </w:rPr>
      </w:pPr>
      <w:r w:rsidRPr="000906C6">
        <w:t>def filter(pred: (VertexId, VD) =&gt; Boolean): VertexRDD[VD]</w:t>
      </w:r>
    </w:p>
    <w:p w14:paraId="743A3548" w14:textId="4934786E" w:rsidR="00056957" w:rsidRDefault="006347EF" w:rsidP="00056957">
      <w:pPr>
        <w:ind w:firstLine="420"/>
        <w:rPr>
          <w:rFonts w:hint="eastAsia"/>
        </w:rPr>
      </w:pPr>
      <w:r>
        <w:rPr>
          <w:rFonts w:hint="eastAsia"/>
        </w:rPr>
        <w:t>除了</w:t>
      </w:r>
      <w:r>
        <w:rPr>
          <w:rFonts w:hint="eastAsia"/>
        </w:rPr>
        <w:t>filter()</w:t>
      </w:r>
      <w:r w:rsidRPr="006347EF">
        <w:rPr>
          <w:rFonts w:hint="eastAsia"/>
        </w:rPr>
        <w:t>之外，</w:t>
      </w:r>
      <w:r w:rsidRPr="006347EF">
        <w:rPr>
          <w:rFonts w:hint="eastAsia"/>
        </w:rPr>
        <w:t>diff</w:t>
      </w:r>
      <w:r>
        <w:rPr>
          <w:rFonts w:hint="eastAsia"/>
        </w:rPr>
        <w:t>()</w:t>
      </w:r>
      <w:r w:rsidRPr="006347EF">
        <w:rPr>
          <w:rFonts w:hint="eastAsia"/>
        </w:rPr>
        <w:t>操作还过滤</w:t>
      </w:r>
      <w:r w:rsidRPr="006347EF">
        <w:rPr>
          <w:rFonts w:hint="eastAsia"/>
        </w:rPr>
        <w:t>VertexRDD</w:t>
      </w:r>
      <w:r w:rsidR="00A154A6">
        <w:rPr>
          <w:rFonts w:hint="eastAsia"/>
        </w:rPr>
        <w:t>集合</w:t>
      </w:r>
      <w:r w:rsidR="00F13FCB">
        <w:rPr>
          <w:rFonts w:hint="eastAsia"/>
        </w:rPr>
        <w:t>内部的点，</w:t>
      </w:r>
      <w:r w:rsidRPr="006347EF">
        <w:rPr>
          <w:rFonts w:hint="eastAsia"/>
        </w:rPr>
        <w:t>使用另一个</w:t>
      </w:r>
      <w:r w:rsidRPr="006347EF">
        <w:rPr>
          <w:rFonts w:hint="eastAsia"/>
        </w:rPr>
        <w:t>VertexRDD</w:t>
      </w:r>
      <w:r w:rsidR="00F13FCB">
        <w:rPr>
          <w:rFonts w:hint="eastAsia"/>
        </w:rPr>
        <w:t>集作为输入，并从原始集合中移除也在输入集合</w:t>
      </w:r>
      <w:r w:rsidRPr="006347EF">
        <w:rPr>
          <w:rFonts w:hint="eastAsia"/>
        </w:rPr>
        <w:t>中的顶点：</w:t>
      </w:r>
    </w:p>
    <w:p w14:paraId="7CFCEA80" w14:textId="7B0D2AA1" w:rsidR="00F13FCB" w:rsidRDefault="00773B55" w:rsidP="00773B55">
      <w:pPr>
        <w:pStyle w:val="a5"/>
        <w:rPr>
          <w:rFonts w:hint="eastAsia"/>
        </w:rPr>
      </w:pPr>
      <w:r w:rsidRPr="00773B55">
        <w:t>def diff(other: VertexRDD[VD]): VertexRDD[VD]</w:t>
      </w:r>
    </w:p>
    <w:p w14:paraId="66F2ABD0" w14:textId="77777777" w:rsidR="00BC2B14" w:rsidRDefault="00EE7F9B" w:rsidP="00773B55">
      <w:pPr>
        <w:ind w:firstLine="420"/>
        <w:rPr>
          <w:rFonts w:hint="eastAsia"/>
        </w:rPr>
      </w:pPr>
      <w:r w:rsidRPr="00EE7F9B">
        <w:rPr>
          <w:rFonts w:hint="eastAsia"/>
        </w:rPr>
        <w:t>GraphX</w:t>
      </w:r>
      <w:r w:rsidRPr="00EE7F9B">
        <w:rPr>
          <w:rFonts w:hint="eastAsia"/>
        </w:rPr>
        <w:t>没有为</w:t>
      </w:r>
      <w:r w:rsidRPr="00EE7F9B">
        <w:rPr>
          <w:rFonts w:hint="eastAsia"/>
        </w:rPr>
        <w:t>EdgeRDD</w:t>
      </w:r>
      <w:r>
        <w:rPr>
          <w:rFonts w:hint="eastAsia"/>
        </w:rPr>
        <w:t>集合</w:t>
      </w:r>
      <w:r w:rsidRPr="00EE7F9B">
        <w:rPr>
          <w:rFonts w:hint="eastAsia"/>
        </w:rPr>
        <w:t>提供类似的</w:t>
      </w:r>
      <w:r>
        <w:rPr>
          <w:rFonts w:hint="eastAsia"/>
        </w:rPr>
        <w:t>filter()</w:t>
      </w:r>
      <w:r w:rsidR="00BC794D">
        <w:rPr>
          <w:rFonts w:hint="eastAsia"/>
        </w:rPr>
        <w:t>操作，因为使用</w:t>
      </w:r>
      <w:r w:rsidR="00B90241">
        <w:rPr>
          <w:rFonts w:hint="eastAsia"/>
        </w:rPr>
        <w:t>结构运算符</w:t>
      </w:r>
      <w:r w:rsidRPr="00EE7F9B">
        <w:t>subgraph</w:t>
      </w:r>
      <w:r>
        <w:rPr>
          <w:rFonts w:hint="eastAsia"/>
        </w:rPr>
        <w:t>()</w:t>
      </w:r>
      <w:r w:rsidR="00BC794D">
        <w:rPr>
          <w:rFonts w:hint="eastAsia"/>
        </w:rPr>
        <w:t>可以直接有效地实现过滤边</w:t>
      </w:r>
      <w:r w:rsidRPr="00EE7F9B">
        <w:rPr>
          <w:rFonts w:hint="eastAsia"/>
        </w:rPr>
        <w:t>。</w:t>
      </w:r>
    </w:p>
    <w:p w14:paraId="5BAAB6CF" w14:textId="06B63A6F" w:rsidR="006D6819" w:rsidRDefault="006D6819" w:rsidP="00773B55">
      <w:pPr>
        <w:ind w:firstLine="420"/>
        <w:rPr>
          <w:rFonts w:hint="eastAsia"/>
        </w:rPr>
      </w:pPr>
      <w:r w:rsidRPr="006D6819">
        <w:rPr>
          <w:rFonts w:hint="eastAsia"/>
        </w:rPr>
        <w:t>以下联接运算符针对</w:t>
      </w:r>
      <w:r w:rsidRPr="006D6819">
        <w:rPr>
          <w:rFonts w:hint="eastAsia"/>
        </w:rPr>
        <w:t>VertexRDD</w:t>
      </w:r>
      <w:r w:rsidRPr="006D6819">
        <w:rPr>
          <w:rFonts w:hint="eastAsia"/>
        </w:rPr>
        <w:t>集合进行了优化：</w:t>
      </w:r>
    </w:p>
    <w:p w14:paraId="774A9CFF" w14:textId="77777777" w:rsidR="00841A94" w:rsidRDefault="00841A94" w:rsidP="00841A94">
      <w:pPr>
        <w:pStyle w:val="a5"/>
        <w:rPr>
          <w:rFonts w:hint="eastAsia"/>
        </w:rPr>
      </w:pPr>
      <w:r w:rsidRPr="00841A94">
        <w:t>def innerJoin[U, VD2](other: RDD[(VertexId, U)])(f: (VertexId, VD, U) =&gt; VD2): VertexRDD[VD2]</w:t>
      </w:r>
    </w:p>
    <w:p w14:paraId="103F3781" w14:textId="0475E9A9" w:rsidR="00CA2F98" w:rsidRDefault="00841A94" w:rsidP="00841A94">
      <w:pPr>
        <w:pStyle w:val="a5"/>
        <w:rPr>
          <w:rFonts w:hint="eastAsia"/>
        </w:rPr>
      </w:pPr>
      <w:r w:rsidRPr="00841A94">
        <w:t>def leftJoin[U, VD2](other: RDD[(VertexId, VD2)])(f: (VertexId, VD, Option[U]) =&gt; VD2): VertexRDD[VD2]</w:t>
      </w:r>
    </w:p>
    <w:p w14:paraId="727EE71E" w14:textId="19B8BA54" w:rsidR="00841A94" w:rsidRDefault="004637DD" w:rsidP="00841A94">
      <w:pPr>
        <w:ind w:firstLine="420"/>
        <w:rPr>
          <w:rFonts w:hint="eastAsia"/>
        </w:rPr>
      </w:pPr>
      <w:r w:rsidRPr="004637DD">
        <w:rPr>
          <w:rFonts w:hint="eastAsia"/>
        </w:rPr>
        <w:t>第一个运算符是</w:t>
      </w:r>
      <w:r w:rsidRPr="004637DD">
        <w:rPr>
          <w:rFonts w:hint="eastAsia"/>
        </w:rPr>
        <w:t>innerJoin</w:t>
      </w:r>
      <w:r>
        <w:rPr>
          <w:rFonts w:hint="eastAsia"/>
        </w:rPr>
        <w:t>()</w:t>
      </w:r>
      <w:r>
        <w:rPr>
          <w:rFonts w:hint="eastAsia"/>
        </w:rPr>
        <w:t>，可以</w:t>
      </w:r>
      <w:r w:rsidRPr="004637DD">
        <w:rPr>
          <w:rFonts w:hint="eastAsia"/>
        </w:rPr>
        <w:t>将</w:t>
      </w:r>
      <w:r w:rsidRPr="004637DD">
        <w:rPr>
          <w:rFonts w:hint="eastAsia"/>
        </w:rPr>
        <w:t>VertexRDD</w:t>
      </w:r>
      <w:r w:rsidRPr="004637DD">
        <w:rPr>
          <w:rFonts w:hint="eastAsia"/>
        </w:rPr>
        <w:t>和用户定义的函数</w:t>
      </w:r>
      <w:r w:rsidRPr="004637DD">
        <w:rPr>
          <w:rFonts w:hint="eastAsia"/>
        </w:rPr>
        <w:t>f</w:t>
      </w:r>
      <w:r>
        <w:rPr>
          <w:rFonts w:hint="eastAsia"/>
        </w:rPr>
        <w:t>()</w:t>
      </w:r>
      <w:r w:rsidRPr="004637DD">
        <w:rPr>
          <w:rFonts w:hint="eastAsia"/>
        </w:rPr>
        <w:t>作为输入</w:t>
      </w:r>
      <w:r>
        <w:rPr>
          <w:rFonts w:hint="eastAsia"/>
        </w:rPr>
        <w:t>参数，使用此功能</w:t>
      </w:r>
      <w:r w:rsidRPr="004637DD">
        <w:rPr>
          <w:rFonts w:hint="eastAsia"/>
        </w:rPr>
        <w:t>将原始</w:t>
      </w:r>
      <w:r w:rsidR="00A245E9">
        <w:rPr>
          <w:rFonts w:hint="eastAsia"/>
        </w:rPr>
        <w:t>集合</w:t>
      </w:r>
      <w:r w:rsidRPr="004637DD">
        <w:rPr>
          <w:rFonts w:hint="eastAsia"/>
        </w:rPr>
        <w:t>和输入</w:t>
      </w:r>
      <w:r w:rsidRPr="004637DD">
        <w:rPr>
          <w:rFonts w:hint="eastAsia"/>
        </w:rPr>
        <w:t>VertexRDD</w:t>
      </w:r>
      <w:r w:rsidR="00A245E9">
        <w:rPr>
          <w:rFonts w:hint="eastAsia"/>
        </w:rPr>
        <w:t>集合中都存在的</w:t>
      </w:r>
      <w:r w:rsidR="00402B80">
        <w:rPr>
          <w:rFonts w:hint="eastAsia"/>
        </w:rPr>
        <w:t>点</w:t>
      </w:r>
      <w:r w:rsidRPr="004637DD">
        <w:rPr>
          <w:rFonts w:hint="eastAsia"/>
        </w:rPr>
        <w:t>属性结合在一起。换句话说，</w:t>
      </w:r>
      <w:r w:rsidRPr="004637DD">
        <w:rPr>
          <w:rFonts w:hint="eastAsia"/>
        </w:rPr>
        <w:t>innerJoin</w:t>
      </w:r>
      <w:r w:rsidR="00F64176">
        <w:rPr>
          <w:rFonts w:hint="eastAsia"/>
        </w:rPr>
        <w:t>()</w:t>
      </w:r>
      <w:r w:rsidR="00F64176">
        <w:rPr>
          <w:rFonts w:hint="eastAsia"/>
        </w:rPr>
        <w:t>返回</w:t>
      </w:r>
      <w:r w:rsidRPr="004637DD">
        <w:rPr>
          <w:rFonts w:hint="eastAsia"/>
        </w:rPr>
        <w:t>点的相交集</w:t>
      </w:r>
      <w:r w:rsidR="00F64176">
        <w:rPr>
          <w:rFonts w:hint="eastAsia"/>
        </w:rPr>
        <w:t>合</w:t>
      </w:r>
      <w:r w:rsidRPr="004637DD">
        <w:rPr>
          <w:rFonts w:hint="eastAsia"/>
        </w:rPr>
        <w:t>并根据</w:t>
      </w:r>
      <w:r w:rsidRPr="004637DD">
        <w:rPr>
          <w:rFonts w:hint="eastAsia"/>
        </w:rPr>
        <w:t>f</w:t>
      </w:r>
      <w:r w:rsidR="00F64176">
        <w:rPr>
          <w:rFonts w:hint="eastAsia"/>
        </w:rPr>
        <w:t>()</w:t>
      </w:r>
      <w:r w:rsidR="00F64176">
        <w:rPr>
          <w:rFonts w:hint="eastAsia"/>
        </w:rPr>
        <w:t>函数</w:t>
      </w:r>
      <w:r w:rsidR="0059785F">
        <w:rPr>
          <w:rFonts w:hint="eastAsia"/>
        </w:rPr>
        <w:t>合并其属性，因此</w:t>
      </w:r>
      <w:r w:rsidRPr="004637DD">
        <w:rPr>
          <w:rFonts w:hint="eastAsia"/>
        </w:rPr>
        <w:t>给定</w:t>
      </w:r>
      <w:r w:rsidRPr="004637DD">
        <w:rPr>
          <w:rFonts w:hint="eastAsia"/>
        </w:rPr>
        <w:t>moviegraph</w:t>
      </w:r>
      <w:r w:rsidR="0059785F">
        <w:rPr>
          <w:rFonts w:hint="eastAsia"/>
        </w:rPr>
        <w:t>的</w:t>
      </w:r>
      <w:r w:rsidRPr="004637DD">
        <w:rPr>
          <w:rFonts w:hint="eastAsia"/>
        </w:rPr>
        <w:t>点</w:t>
      </w:r>
      <w:r w:rsidRPr="004637DD">
        <w:rPr>
          <w:rFonts w:hint="eastAsia"/>
        </w:rPr>
        <w:t>RDD</w:t>
      </w:r>
      <w:r w:rsidRPr="004637DD">
        <w:rPr>
          <w:rFonts w:hint="eastAsia"/>
        </w:rPr>
        <w:t>，</w:t>
      </w:r>
      <w:r w:rsidRPr="004637DD">
        <w:rPr>
          <w:rFonts w:hint="eastAsia"/>
        </w:rPr>
        <w:t>innerJoin</w:t>
      </w:r>
      <w:r w:rsidR="0059785F">
        <w:rPr>
          <w:rFonts w:hint="eastAsia"/>
        </w:rPr>
        <w:t>()</w:t>
      </w:r>
      <w:r w:rsidRPr="004637DD">
        <w:rPr>
          <w:rFonts w:hint="eastAsia"/>
        </w:rPr>
        <w:t>的结果将不包含</w:t>
      </w:r>
      <w:r w:rsidR="0087376B">
        <w:rPr>
          <w:rFonts w:hint="eastAsia"/>
        </w:rPr>
        <w:t>“</w:t>
      </w:r>
      <w:r w:rsidRPr="004637DD">
        <w:rPr>
          <w:rFonts w:hint="eastAsia"/>
        </w:rPr>
        <w:t>George Clooney</w:t>
      </w:r>
      <w:r w:rsidR="0087376B">
        <w:rPr>
          <w:rFonts w:hint="eastAsia"/>
        </w:rPr>
        <w:t>”、“</w:t>
      </w:r>
      <w:r w:rsidRPr="004637DD">
        <w:rPr>
          <w:rFonts w:hint="eastAsia"/>
        </w:rPr>
        <w:t>Paul Walker</w:t>
      </w:r>
      <w:r w:rsidR="0087376B">
        <w:rPr>
          <w:rFonts w:hint="eastAsia"/>
        </w:rPr>
        <w:t>”</w:t>
      </w:r>
      <w:r w:rsidR="00E16725">
        <w:rPr>
          <w:rFonts w:hint="eastAsia"/>
        </w:rPr>
        <w:t>和“</w:t>
      </w:r>
      <w:r w:rsidRPr="004637DD">
        <w:rPr>
          <w:rFonts w:hint="eastAsia"/>
        </w:rPr>
        <w:t>Jos</w:t>
      </w:r>
      <w:r w:rsidR="00E16725">
        <w:rPr>
          <w:rFonts w:hint="eastAsia"/>
        </w:rPr>
        <w:t xml:space="preserve">e </w:t>
      </w:r>
      <w:r w:rsidRPr="004637DD">
        <w:rPr>
          <w:rFonts w:hint="eastAsia"/>
        </w:rPr>
        <w:t>AntonioDom</w:t>
      </w:r>
      <w:r w:rsidRPr="004637DD">
        <w:rPr>
          <w:rFonts w:hint="eastAsia"/>
        </w:rPr>
        <w:t>í</w:t>
      </w:r>
      <w:r w:rsidR="00E16725">
        <w:rPr>
          <w:rFonts w:hint="eastAsia"/>
        </w:rPr>
        <w:t>nguezBanderas</w:t>
      </w:r>
      <w:r w:rsidR="00E16725">
        <w:rPr>
          <w:rFonts w:hint="eastAsia"/>
        </w:rPr>
        <w:t>”</w:t>
      </w:r>
      <w:r w:rsidRPr="004637DD">
        <w:rPr>
          <w:rFonts w:hint="eastAsia"/>
        </w:rPr>
        <w:t>：</w:t>
      </w:r>
    </w:p>
    <w:p w14:paraId="1CB06A1F" w14:textId="77777777" w:rsidR="002A16AD" w:rsidRDefault="002A16AD" w:rsidP="002A16AD">
      <w:pPr>
        <w:pStyle w:val="a8"/>
      </w:pPr>
      <w:r>
        <w:t>scala&gt; val actors = movieGraph.vertices</w:t>
      </w:r>
    </w:p>
    <w:p w14:paraId="36E3F0D8" w14:textId="77777777" w:rsidR="002A16AD" w:rsidRDefault="002A16AD" w:rsidP="002A16AD">
      <w:pPr>
        <w:pStyle w:val="a8"/>
      </w:pPr>
      <w:r>
        <w:t>actors: org.apache.spark.graphx.VertexRDD[String] = VertexRDDImpl[288] at RDD at VertexRDD.scala:57</w:t>
      </w:r>
    </w:p>
    <w:p w14:paraId="619B502E" w14:textId="77777777" w:rsidR="002A16AD" w:rsidRDefault="002A16AD" w:rsidP="002A16AD">
      <w:pPr>
        <w:pStyle w:val="a8"/>
      </w:pPr>
    </w:p>
    <w:p w14:paraId="1E5FDA04" w14:textId="35A89BA6" w:rsidR="002A16AD" w:rsidRDefault="002A16AD" w:rsidP="002A16AD">
      <w:pPr>
        <w:pStyle w:val="a8"/>
      </w:pPr>
      <w:r>
        <w:t>scala&gt; actors.innerJoin(bio)((vid, name, b) =&gt; name + " is from " + b.hometown).foreach(println)</w:t>
      </w:r>
    </w:p>
    <w:p w14:paraId="5E3B951B" w14:textId="77777777" w:rsidR="002A16AD" w:rsidRDefault="002A16AD" w:rsidP="002A16AD">
      <w:pPr>
        <w:pStyle w:val="a8"/>
      </w:pPr>
      <w:r>
        <w:t>(4,Matt Damon is from Boston, MA, USA)</w:t>
      </w:r>
    </w:p>
    <w:p w14:paraId="2ED41BDB" w14:textId="77777777" w:rsidR="002A16AD" w:rsidRDefault="002A16AD" w:rsidP="002A16AD">
      <w:pPr>
        <w:pStyle w:val="a8"/>
      </w:pPr>
      <w:r>
        <w:t>(2,Julia Stiles is from NY City, NY, USA)</w:t>
      </w:r>
    </w:p>
    <w:p w14:paraId="1A3D5B61" w14:textId="77777777" w:rsidR="002A16AD" w:rsidRDefault="002A16AD" w:rsidP="002A16AD">
      <w:pPr>
        <w:pStyle w:val="a8"/>
      </w:pPr>
      <w:r>
        <w:t>(5,Salma Hayek is from Coatzacoalcos, Veracruz, Mexico)</w:t>
      </w:r>
    </w:p>
    <w:p w14:paraId="5ED0F8FD" w14:textId="3EE76245" w:rsidR="00E16725" w:rsidRDefault="002A16AD" w:rsidP="002A16AD">
      <w:pPr>
        <w:pStyle w:val="a8"/>
        <w:rPr>
          <w:rFonts w:hint="eastAsia"/>
        </w:rPr>
      </w:pPr>
      <w:r>
        <w:lastRenderedPageBreak/>
        <w:t>(3,Will Smith is from Philadelphia, PA, USA)</w:t>
      </w:r>
    </w:p>
    <w:p w14:paraId="5C3142FD" w14:textId="28C3AA2A"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83</w:t>
      </w:r>
      <w:r w:rsidR="00A004DF">
        <w:fldChar w:fldCharType="end"/>
      </w:r>
    </w:p>
    <w:p w14:paraId="2067FB36" w14:textId="6179AACC" w:rsidR="002A16AD" w:rsidRDefault="008013CC" w:rsidP="002A16AD">
      <w:pPr>
        <w:ind w:firstLine="420"/>
        <w:rPr>
          <w:rFonts w:hint="eastAsia"/>
        </w:rPr>
      </w:pPr>
      <w:r w:rsidRPr="008013CC">
        <w:rPr>
          <w:rFonts w:hint="eastAsia"/>
        </w:rPr>
        <w:t>第二个运算符</w:t>
      </w:r>
      <w:r w:rsidRPr="008013CC">
        <w:rPr>
          <w:rFonts w:hint="eastAsia"/>
        </w:rPr>
        <w:t>leftJoin</w:t>
      </w:r>
      <w:r>
        <w:rPr>
          <w:rFonts w:hint="eastAsia"/>
        </w:rPr>
        <w:t>()</w:t>
      </w:r>
      <w:r w:rsidRPr="008013CC">
        <w:rPr>
          <w:rFonts w:hint="eastAsia"/>
        </w:rPr>
        <w:t>类似于在</w:t>
      </w:r>
      <w:r w:rsidRPr="008013CC">
        <w:rPr>
          <w:rFonts w:hint="eastAsia"/>
        </w:rPr>
        <w:t>Graph [VD</w:t>
      </w:r>
      <w:r w:rsidRPr="008013CC">
        <w:rPr>
          <w:rFonts w:hint="eastAsia"/>
        </w:rPr>
        <w:t>，</w:t>
      </w:r>
      <w:r w:rsidRPr="008013CC">
        <w:rPr>
          <w:rFonts w:hint="eastAsia"/>
        </w:rPr>
        <w:t>ED]</w:t>
      </w:r>
      <w:r w:rsidRPr="008013CC">
        <w:rPr>
          <w:rFonts w:hint="eastAsia"/>
        </w:rPr>
        <w:t>中定义的运算符</w:t>
      </w:r>
      <w:r w:rsidR="003C1903" w:rsidRPr="003C1903">
        <w:t>outerJoinVertices</w:t>
      </w:r>
      <w:r w:rsidR="003C1903">
        <w:rPr>
          <w:rFonts w:hint="eastAsia"/>
        </w:rPr>
        <w:t>()</w:t>
      </w:r>
      <w:r w:rsidR="0016442F">
        <w:rPr>
          <w:rFonts w:hint="eastAsia"/>
        </w:rPr>
        <w:t>，除了输入</w:t>
      </w:r>
      <w:r w:rsidRPr="008013CC">
        <w:rPr>
          <w:rFonts w:hint="eastAsia"/>
        </w:rPr>
        <w:t>VertexRDD</w:t>
      </w:r>
      <w:r w:rsidR="0016442F">
        <w:rPr>
          <w:rFonts w:hint="eastAsia"/>
        </w:rPr>
        <w:t>集合外，还接受类型为</w:t>
      </w:r>
      <w:r w:rsidR="0016442F">
        <w:rPr>
          <w:rFonts w:hint="eastAsia"/>
        </w:rPr>
        <w:t>(</w:t>
      </w:r>
      <w:r w:rsidRPr="008013CC">
        <w:rPr>
          <w:rFonts w:hint="eastAsia"/>
        </w:rPr>
        <w:t>VertexId</w:t>
      </w:r>
      <w:r w:rsidR="0016442F">
        <w:rPr>
          <w:rFonts w:hint="eastAsia"/>
        </w:rPr>
        <w:t xml:space="preserve">, </w:t>
      </w:r>
      <w:r w:rsidRPr="008013CC">
        <w:rPr>
          <w:rFonts w:hint="eastAsia"/>
        </w:rPr>
        <w:t>VD</w:t>
      </w:r>
      <w:r w:rsidR="0016442F">
        <w:rPr>
          <w:rFonts w:hint="eastAsia"/>
        </w:rPr>
        <w:t xml:space="preserve">, </w:t>
      </w:r>
      <w:r w:rsidRPr="008013CC">
        <w:rPr>
          <w:rFonts w:hint="eastAsia"/>
        </w:rPr>
        <w:t>Option [U]</w:t>
      </w:r>
      <w:r w:rsidR="0016442F">
        <w:rPr>
          <w:rFonts w:hint="eastAsia"/>
        </w:rPr>
        <w:t>)</w:t>
      </w:r>
      <w:r w:rsidRPr="008013CC">
        <w:rPr>
          <w:rFonts w:hint="eastAsia"/>
        </w:rPr>
        <w:t>=&gt; VD2</w:t>
      </w:r>
      <w:r w:rsidRPr="008013CC">
        <w:rPr>
          <w:rFonts w:hint="eastAsia"/>
        </w:rPr>
        <w:t>的用户定义函数</w:t>
      </w:r>
      <w:r w:rsidRPr="008013CC">
        <w:rPr>
          <w:rFonts w:hint="eastAsia"/>
        </w:rPr>
        <w:t>f</w:t>
      </w:r>
      <w:r w:rsidR="00ED13D8">
        <w:rPr>
          <w:rFonts w:hint="eastAsia"/>
        </w:rPr>
        <w:t>()</w:t>
      </w:r>
      <w:r w:rsidRPr="008013CC">
        <w:rPr>
          <w:rFonts w:hint="eastAsia"/>
        </w:rPr>
        <w:t>。</w:t>
      </w:r>
      <w:r w:rsidRPr="008013CC">
        <w:rPr>
          <w:rFonts w:hint="eastAsia"/>
        </w:rPr>
        <w:t xml:space="preserve"> </w:t>
      </w:r>
      <w:r w:rsidRPr="008013CC">
        <w:rPr>
          <w:rFonts w:hint="eastAsia"/>
        </w:rPr>
        <w:t>生成的</w:t>
      </w:r>
      <w:r w:rsidRPr="008013CC">
        <w:rPr>
          <w:rFonts w:hint="eastAsia"/>
        </w:rPr>
        <w:t>VertexRDD</w:t>
      </w:r>
      <w:r w:rsidRPr="008013CC">
        <w:rPr>
          <w:rFonts w:hint="eastAsia"/>
        </w:rPr>
        <w:t>也将包含与原始</w:t>
      </w:r>
      <w:r w:rsidRPr="008013CC">
        <w:rPr>
          <w:rFonts w:hint="eastAsia"/>
        </w:rPr>
        <w:t>VertexRDD</w:t>
      </w:r>
      <w:r w:rsidR="00ED13D8">
        <w:rPr>
          <w:rFonts w:hint="eastAsia"/>
        </w:rPr>
        <w:t>相同的</w:t>
      </w:r>
      <w:r w:rsidRPr="008013CC">
        <w:rPr>
          <w:rFonts w:hint="eastAsia"/>
        </w:rPr>
        <w:t>点。</w:t>
      </w:r>
      <w:r w:rsidRPr="008013CC">
        <w:rPr>
          <w:rFonts w:hint="eastAsia"/>
        </w:rPr>
        <w:t xml:space="preserve"> </w:t>
      </w:r>
      <w:r w:rsidRPr="008013CC">
        <w:rPr>
          <w:rFonts w:hint="eastAsia"/>
        </w:rPr>
        <w:t>由于函数</w:t>
      </w:r>
      <w:r w:rsidRPr="008013CC">
        <w:rPr>
          <w:rFonts w:hint="eastAsia"/>
        </w:rPr>
        <w:t>f</w:t>
      </w:r>
      <w:r w:rsidR="00ED13D8">
        <w:rPr>
          <w:rFonts w:hint="eastAsia"/>
        </w:rPr>
        <w:t>()</w:t>
      </w:r>
      <w:r w:rsidRPr="008013CC">
        <w:rPr>
          <w:rFonts w:hint="eastAsia"/>
        </w:rPr>
        <w:t>的第三个输入</w:t>
      </w:r>
      <w:r w:rsidR="00ED13D8">
        <w:rPr>
          <w:rFonts w:hint="eastAsia"/>
        </w:rPr>
        <w:t>参数</w:t>
      </w:r>
      <w:r w:rsidRPr="008013CC">
        <w:rPr>
          <w:rFonts w:hint="eastAsia"/>
        </w:rPr>
        <w:t>是</w:t>
      </w:r>
      <w:r w:rsidRPr="008013CC">
        <w:rPr>
          <w:rFonts w:hint="eastAsia"/>
        </w:rPr>
        <w:t>Option [U]</w:t>
      </w:r>
      <w:r w:rsidR="00ED13D8">
        <w:rPr>
          <w:rFonts w:hint="eastAsia"/>
        </w:rPr>
        <w:t>，因此它可以</w:t>
      </w:r>
      <w:r w:rsidRPr="008013CC">
        <w:rPr>
          <w:rFonts w:hint="eastAsia"/>
        </w:rPr>
        <w:t>处理原始</w:t>
      </w:r>
      <w:r w:rsidRPr="008013CC">
        <w:rPr>
          <w:rFonts w:hint="eastAsia"/>
        </w:rPr>
        <w:t>VertexRDD</w:t>
      </w:r>
      <w:r w:rsidR="00B5368E">
        <w:rPr>
          <w:rFonts w:hint="eastAsia"/>
        </w:rPr>
        <w:t>集合</w:t>
      </w:r>
      <w:r w:rsidRPr="008013CC">
        <w:rPr>
          <w:rFonts w:hint="eastAsia"/>
        </w:rPr>
        <w:t>中</w:t>
      </w:r>
      <w:r w:rsidR="00B5368E">
        <w:rPr>
          <w:rFonts w:hint="eastAsia"/>
        </w:rPr>
        <w:t>不存在的</w:t>
      </w:r>
      <w:r w:rsidRPr="008013CC">
        <w:rPr>
          <w:rFonts w:hint="eastAsia"/>
        </w:rPr>
        <w:t>点。使用前面的示例，我们将执行以下操作：</w:t>
      </w:r>
    </w:p>
    <w:p w14:paraId="55BBD023" w14:textId="77777777" w:rsidR="00471C56" w:rsidRDefault="00471C56" w:rsidP="00212C81">
      <w:pPr>
        <w:pStyle w:val="a8"/>
      </w:pPr>
      <w:r>
        <w:t>scala&gt; :paste</w:t>
      </w:r>
    </w:p>
    <w:p w14:paraId="212CC448" w14:textId="77777777" w:rsidR="00471C56" w:rsidRDefault="00471C56" w:rsidP="00212C81">
      <w:pPr>
        <w:pStyle w:val="a8"/>
      </w:pPr>
      <w:r>
        <w:t>// Entering paste mode (ctrl-D to finish)</w:t>
      </w:r>
    </w:p>
    <w:p w14:paraId="4D72B168" w14:textId="77777777" w:rsidR="00471C56" w:rsidRDefault="00471C56" w:rsidP="00212C81">
      <w:pPr>
        <w:pStyle w:val="a8"/>
      </w:pPr>
    </w:p>
    <w:p w14:paraId="440CC5E9" w14:textId="77777777" w:rsidR="00471C56" w:rsidRDefault="00471C56" w:rsidP="00212C81">
      <w:pPr>
        <w:pStyle w:val="a8"/>
      </w:pPr>
      <w:r>
        <w:t xml:space="preserve">  actors.leftJoin(bio)((vid, name, b) =&gt; b match {</w:t>
      </w:r>
    </w:p>
    <w:p w14:paraId="39116166" w14:textId="77777777" w:rsidR="00471C56" w:rsidRDefault="00471C56" w:rsidP="00212C81">
      <w:pPr>
        <w:pStyle w:val="a8"/>
      </w:pPr>
      <w:r>
        <w:t xml:space="preserve">    case Some(bio) =&gt; name + " is from " + bio.hometown</w:t>
      </w:r>
    </w:p>
    <w:p w14:paraId="6AD25327" w14:textId="77777777" w:rsidR="00471C56" w:rsidRDefault="00471C56" w:rsidP="00212C81">
      <w:pPr>
        <w:pStyle w:val="a8"/>
      </w:pPr>
      <w:r>
        <w:t xml:space="preserve">    case None =&gt; name + "\'s hometown is unknown"</w:t>
      </w:r>
    </w:p>
    <w:p w14:paraId="21CCFBDA" w14:textId="77777777" w:rsidR="00471C56" w:rsidRDefault="00471C56" w:rsidP="00212C81">
      <w:pPr>
        <w:pStyle w:val="a8"/>
      </w:pPr>
      <w:r>
        <w:t xml:space="preserve">  }).foreach(println)</w:t>
      </w:r>
    </w:p>
    <w:p w14:paraId="4FE69743" w14:textId="77777777" w:rsidR="00471C56" w:rsidRDefault="00471C56" w:rsidP="00212C81">
      <w:pPr>
        <w:pStyle w:val="a8"/>
      </w:pPr>
    </w:p>
    <w:p w14:paraId="5C45C09A" w14:textId="77777777" w:rsidR="00471C56" w:rsidRDefault="00471C56" w:rsidP="00212C81">
      <w:pPr>
        <w:pStyle w:val="a8"/>
      </w:pPr>
      <w:r>
        <w:t>// Exiting paste mode, now interpreting.</w:t>
      </w:r>
    </w:p>
    <w:p w14:paraId="7AFAB6EC" w14:textId="77777777" w:rsidR="00471C56" w:rsidRDefault="00471C56" w:rsidP="00212C81">
      <w:pPr>
        <w:pStyle w:val="a8"/>
      </w:pPr>
    </w:p>
    <w:p w14:paraId="7F4879E9" w14:textId="77777777" w:rsidR="00471C56" w:rsidRDefault="00471C56" w:rsidP="00212C81">
      <w:pPr>
        <w:pStyle w:val="a8"/>
      </w:pPr>
      <w:r>
        <w:t>(3,Will Smith is from Philadelphia, PA, USA)</w:t>
      </w:r>
    </w:p>
    <w:p w14:paraId="1A79DB5B" w14:textId="77777777" w:rsidR="00471C56" w:rsidRDefault="00471C56" w:rsidP="00212C81">
      <w:pPr>
        <w:pStyle w:val="a8"/>
      </w:pPr>
      <w:r>
        <w:t>(5,Salma Hayek is from Coatzacoalcos, Veracruz, Mexico)</w:t>
      </w:r>
    </w:p>
    <w:p w14:paraId="4FE0E156" w14:textId="77777777" w:rsidR="00471C56" w:rsidRDefault="00471C56" w:rsidP="00212C81">
      <w:pPr>
        <w:pStyle w:val="a8"/>
      </w:pPr>
      <w:r>
        <w:t>(2,Julia Stiles is from NY City, NY, USA)</w:t>
      </w:r>
    </w:p>
    <w:p w14:paraId="013191B0" w14:textId="77777777" w:rsidR="00471C56" w:rsidRDefault="00471C56" w:rsidP="00212C81">
      <w:pPr>
        <w:pStyle w:val="a8"/>
      </w:pPr>
      <w:r>
        <w:t>(4,Matt Damon is from Boston, MA, USA)</w:t>
      </w:r>
    </w:p>
    <w:p w14:paraId="139A3166" w14:textId="65AEC090" w:rsidR="00C23740" w:rsidRDefault="00471C56" w:rsidP="00212C81">
      <w:pPr>
        <w:pStyle w:val="a8"/>
        <w:rPr>
          <w:rFonts w:hint="eastAsia"/>
        </w:rPr>
      </w:pPr>
      <w:r>
        <w:t>(1,George Clooney's hometown is unknown)</w:t>
      </w:r>
    </w:p>
    <w:p w14:paraId="3BA1D002" w14:textId="7306AF9B"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84</w:t>
      </w:r>
      <w:r w:rsidR="00A004DF">
        <w:fldChar w:fldCharType="end"/>
      </w:r>
    </w:p>
    <w:p w14:paraId="0CB829F6" w14:textId="0B63C288" w:rsidR="00212C81" w:rsidRDefault="00212C81" w:rsidP="00212C81">
      <w:pPr>
        <w:ind w:firstLine="420"/>
        <w:rPr>
          <w:rFonts w:hint="eastAsia"/>
        </w:rPr>
      </w:pPr>
      <w:r w:rsidRPr="00212C81">
        <w:rPr>
          <w:rFonts w:hint="eastAsia"/>
        </w:rPr>
        <w:t>在</w:t>
      </w:r>
      <w:r w:rsidRPr="00212C81">
        <w:rPr>
          <w:rFonts w:hint="eastAsia"/>
        </w:rPr>
        <w:t>GraphX</w:t>
      </w:r>
      <w:r w:rsidRPr="00212C81">
        <w:rPr>
          <w:rFonts w:hint="eastAsia"/>
        </w:rPr>
        <w:t>中，存在用于联接两个</w:t>
      </w:r>
      <w:r w:rsidRPr="00212C81">
        <w:rPr>
          <w:rFonts w:hint="eastAsia"/>
        </w:rPr>
        <w:t>EdgeRDD</w:t>
      </w:r>
      <w:r>
        <w:rPr>
          <w:rFonts w:hint="eastAsia"/>
        </w:rPr>
        <w:t>的</w:t>
      </w:r>
      <w:r w:rsidRPr="00212C81">
        <w:rPr>
          <w:rFonts w:hint="eastAsia"/>
        </w:rPr>
        <w:t>运算符</w:t>
      </w:r>
      <w:r w:rsidRPr="00212C81">
        <w:rPr>
          <w:rFonts w:hint="eastAsia"/>
        </w:rPr>
        <w:t>innerJoin</w:t>
      </w:r>
      <w:r w:rsidRPr="00212C81">
        <w:rPr>
          <w:rFonts w:hint="eastAsia"/>
        </w:rPr>
        <w:t>：</w:t>
      </w:r>
    </w:p>
    <w:p w14:paraId="73EFDB41" w14:textId="61654243" w:rsidR="009B7E88" w:rsidRDefault="00B77E95" w:rsidP="002E1C2A">
      <w:pPr>
        <w:pStyle w:val="a5"/>
        <w:rPr>
          <w:rFonts w:hint="eastAsia"/>
        </w:rPr>
      </w:pPr>
      <w:r w:rsidRPr="00B77E95">
        <w:t>def innerJoin[ED2, ED3](other: EdgeRDD[ED2])(f: (VertexId, VertexId, ED, ED2) =&gt; ED3): EdgeRDD[ED3]</w:t>
      </w:r>
    </w:p>
    <w:p w14:paraId="482C6021" w14:textId="3E92AE08" w:rsidR="002E1C2A" w:rsidRDefault="00A01F95" w:rsidP="002E1C2A">
      <w:pPr>
        <w:ind w:firstLine="420"/>
        <w:rPr>
          <w:rFonts w:hint="eastAsia"/>
        </w:rPr>
      </w:pPr>
      <w:r w:rsidRPr="00A01F95">
        <w:rPr>
          <w:rFonts w:hint="eastAsia"/>
        </w:rPr>
        <w:t>类似于</w:t>
      </w:r>
      <w:r w:rsidRPr="00A01F95">
        <w:rPr>
          <w:rFonts w:hint="eastAsia"/>
        </w:rPr>
        <w:t>VertexRDD</w:t>
      </w:r>
      <w:r w:rsidRPr="00A01F95">
        <w:rPr>
          <w:rFonts w:hint="eastAsia"/>
        </w:rPr>
        <w:t>的</w:t>
      </w:r>
      <w:r w:rsidRPr="00A01F95">
        <w:rPr>
          <w:rFonts w:hint="eastAsia"/>
        </w:rPr>
        <w:t>innerJoin</w:t>
      </w:r>
      <w:r>
        <w:rPr>
          <w:rFonts w:hint="eastAsia"/>
        </w:rPr>
        <w:t>()</w:t>
      </w:r>
      <w:r w:rsidR="00195A2B">
        <w:rPr>
          <w:rFonts w:hint="eastAsia"/>
        </w:rPr>
        <w:t>方法，除了</w:t>
      </w:r>
      <w:r w:rsidR="006E0C20">
        <w:rPr>
          <w:rFonts w:hint="eastAsia"/>
        </w:rPr>
        <w:t>其输入函数具有类型</w:t>
      </w:r>
      <w:r w:rsidR="006E0C20" w:rsidRPr="006E0C20">
        <w:t>f: (VertexId, VertexId, ED, ED2) =&gt; ED3</w:t>
      </w:r>
      <w:r w:rsidR="008B5344">
        <w:rPr>
          <w:rFonts w:hint="eastAsia"/>
        </w:rPr>
        <w:t>，而且</w:t>
      </w:r>
      <w:r w:rsidRPr="00A01F95">
        <w:rPr>
          <w:rFonts w:hint="eastAsia"/>
        </w:rPr>
        <w:t>innerJoin</w:t>
      </w:r>
      <w:r w:rsidR="008B5344">
        <w:rPr>
          <w:rFonts w:hint="eastAsia"/>
        </w:rPr>
        <w:t>()</w:t>
      </w:r>
      <w:r w:rsidRPr="00A01F95">
        <w:rPr>
          <w:rFonts w:hint="eastAsia"/>
        </w:rPr>
        <w:t>使用与原始</w:t>
      </w:r>
      <w:r w:rsidRPr="00A01F95">
        <w:rPr>
          <w:rFonts w:hint="eastAsia"/>
        </w:rPr>
        <w:t>EdgeRDD</w:t>
      </w:r>
      <w:r w:rsidRPr="00A01F95">
        <w:rPr>
          <w:rFonts w:hint="eastAsia"/>
        </w:rPr>
        <w:t>相同的分区策略。</w:t>
      </w:r>
    </w:p>
    <w:p w14:paraId="126E53D6" w14:textId="79C68F8F" w:rsidR="005D0B03" w:rsidRDefault="007B4E80" w:rsidP="002E1C2A">
      <w:pPr>
        <w:ind w:firstLine="420"/>
        <w:rPr>
          <w:rFonts w:hint="eastAsia"/>
        </w:rPr>
      </w:pPr>
      <w:r>
        <w:rPr>
          <w:rFonts w:hint="eastAsia"/>
        </w:rPr>
        <w:t>以前，我们已经看到了</w:t>
      </w:r>
      <w:r>
        <w:rPr>
          <w:rFonts w:hint="eastAsia"/>
        </w:rPr>
        <w:t>reverse()</w:t>
      </w:r>
      <w:r w:rsidR="00080EFF">
        <w:rPr>
          <w:rFonts w:hint="eastAsia"/>
        </w:rPr>
        <w:t>操作，可以反转图的所有边</w:t>
      </w:r>
      <w:r w:rsidR="005D0B03" w:rsidRPr="005D0B03">
        <w:rPr>
          <w:rFonts w:hint="eastAsia"/>
        </w:rPr>
        <w:t>。</w:t>
      </w:r>
      <w:r w:rsidR="00D2051F">
        <w:rPr>
          <w:rFonts w:hint="eastAsia"/>
        </w:rPr>
        <w:t>当我们只想反转图</w:t>
      </w:r>
      <w:r w:rsidR="002A2982">
        <w:rPr>
          <w:rFonts w:hint="eastAsia"/>
        </w:rPr>
        <w:t>中</w:t>
      </w:r>
      <w:r w:rsidR="005D0B03" w:rsidRPr="005D0B03">
        <w:rPr>
          <w:rFonts w:hint="eastAsia"/>
        </w:rPr>
        <w:t>边的子集时，以下定义为</w:t>
      </w:r>
      <w:r w:rsidR="005D0B03" w:rsidRPr="005D0B03">
        <w:rPr>
          <w:rFonts w:hint="eastAsia"/>
        </w:rPr>
        <w:t>EdgeRDD</w:t>
      </w:r>
      <w:r w:rsidR="008F77A7">
        <w:rPr>
          <w:rFonts w:hint="eastAsia"/>
        </w:rPr>
        <w:t>对象的</w:t>
      </w:r>
      <w:r w:rsidR="008F77A7">
        <w:rPr>
          <w:rFonts w:hint="eastAsia"/>
        </w:rPr>
        <w:t>reverse()</w:t>
      </w:r>
      <w:r w:rsidR="005D0B03" w:rsidRPr="005D0B03">
        <w:rPr>
          <w:rFonts w:hint="eastAsia"/>
        </w:rPr>
        <w:t>方法就很有用：</w:t>
      </w:r>
    </w:p>
    <w:p w14:paraId="69E8F2F9" w14:textId="1B90044D" w:rsidR="00F665AD" w:rsidRDefault="003775C0" w:rsidP="00B358CB">
      <w:pPr>
        <w:pStyle w:val="a5"/>
        <w:rPr>
          <w:rFonts w:hint="eastAsia"/>
        </w:rPr>
      </w:pPr>
      <w:r w:rsidRPr="003775C0">
        <w:t>def reverse: EdgeRDD[ED]</w:t>
      </w:r>
    </w:p>
    <w:p w14:paraId="1AD5EC7A" w14:textId="46F597A4" w:rsidR="00B358CB" w:rsidRDefault="00930214" w:rsidP="00B358CB">
      <w:pPr>
        <w:ind w:firstLine="420"/>
        <w:rPr>
          <w:rFonts w:hint="eastAsia"/>
        </w:rPr>
      </w:pPr>
      <w:r>
        <w:rPr>
          <w:rFonts w:hint="eastAsia"/>
        </w:rPr>
        <w:t>例如，我们知道图属性</w:t>
      </w:r>
      <w:r w:rsidR="00FD2CF4" w:rsidRPr="00FD2CF4">
        <w:rPr>
          <w:rFonts w:hint="eastAsia"/>
        </w:rPr>
        <w:t>在</w:t>
      </w:r>
      <w:r>
        <w:rPr>
          <w:rFonts w:hint="eastAsia"/>
        </w:rPr>
        <w:t>GraphX</w:t>
      </w:r>
      <w:r>
        <w:rPr>
          <w:rFonts w:hint="eastAsia"/>
        </w:rPr>
        <w:t>中是有方向的，建模无向图的唯一方法是为每个边添加反向链接，</w:t>
      </w:r>
      <w:r w:rsidR="00FD2CF4" w:rsidRPr="00FD2CF4">
        <w:rPr>
          <w:rFonts w:hint="eastAsia"/>
        </w:rPr>
        <w:t>使用</w:t>
      </w:r>
      <w:r>
        <w:rPr>
          <w:rFonts w:hint="eastAsia"/>
        </w:rPr>
        <w:t>reverse()</w:t>
      </w:r>
      <w:r w:rsidR="004D21D7">
        <w:rPr>
          <w:rFonts w:hint="eastAsia"/>
        </w:rPr>
        <w:t>运算符轻松完成此操作。如下所示，首先</w:t>
      </w:r>
      <w:r w:rsidR="00FD2CF4" w:rsidRPr="00FD2CF4">
        <w:rPr>
          <w:rFonts w:hint="eastAsia"/>
        </w:rPr>
        <w:t>我们将</w:t>
      </w:r>
      <w:r w:rsidR="005614FB" w:rsidRPr="005614FB">
        <w:t>movieGraph</w:t>
      </w:r>
      <w:r w:rsidR="005614FB">
        <w:rPr>
          <w:rFonts w:hint="eastAsia"/>
        </w:rPr>
        <w:t>图的边</w:t>
      </w:r>
      <w:r w:rsidR="00FD2CF4" w:rsidRPr="00FD2CF4">
        <w:rPr>
          <w:rFonts w:hint="eastAsia"/>
        </w:rPr>
        <w:t>提取到</w:t>
      </w:r>
      <w:r w:rsidR="00FD2CF4" w:rsidRPr="00FD2CF4">
        <w:rPr>
          <w:rFonts w:hint="eastAsia"/>
        </w:rPr>
        <w:t>EdgeRDD</w:t>
      </w:r>
      <w:r w:rsidR="00FD2CF4" w:rsidRPr="00FD2CF4">
        <w:rPr>
          <w:rFonts w:hint="eastAsia"/>
        </w:rPr>
        <w:t>中：</w:t>
      </w:r>
    </w:p>
    <w:p w14:paraId="66E15091" w14:textId="77777777" w:rsidR="00CB7817" w:rsidRDefault="00CB7817" w:rsidP="00CB7817">
      <w:pPr>
        <w:pStyle w:val="a8"/>
      </w:pPr>
      <w:r>
        <w:t>scala&gt; val movies = movieGraph.edges</w:t>
      </w:r>
    </w:p>
    <w:p w14:paraId="6CDCC9AD" w14:textId="77777777" w:rsidR="00CB7817" w:rsidRDefault="00CB7817" w:rsidP="00CB7817">
      <w:pPr>
        <w:pStyle w:val="a8"/>
      </w:pPr>
      <w:r>
        <w:t>movies: org.apache.spark.graphx.EdgeRDD[String] = EdgeRDDImpl[290] at RDD at EdgeRDD.scala:41</w:t>
      </w:r>
    </w:p>
    <w:p w14:paraId="6D31ED7A" w14:textId="77777777" w:rsidR="00CB7817" w:rsidRDefault="00CB7817" w:rsidP="00CB7817">
      <w:pPr>
        <w:pStyle w:val="a8"/>
      </w:pPr>
    </w:p>
    <w:p w14:paraId="2F70566F" w14:textId="77777777" w:rsidR="00CB7817" w:rsidRDefault="00CB7817" w:rsidP="00CB7817">
      <w:pPr>
        <w:pStyle w:val="a8"/>
      </w:pPr>
      <w:r>
        <w:t>scala&gt; movies.foreach(println)</w:t>
      </w:r>
    </w:p>
    <w:p w14:paraId="03B0B692" w14:textId="77777777" w:rsidR="00CB7817" w:rsidRDefault="00CB7817" w:rsidP="00CB7817">
      <w:pPr>
        <w:pStyle w:val="a8"/>
      </w:pPr>
      <w:r>
        <w:t>Edge(1,4,Ocean's Eleven)</w:t>
      </w:r>
    </w:p>
    <w:p w14:paraId="2D58B524" w14:textId="77777777" w:rsidR="00CB7817" w:rsidRDefault="00CB7817" w:rsidP="00CB7817">
      <w:pPr>
        <w:pStyle w:val="a8"/>
      </w:pPr>
      <w:r>
        <w:t>Edge(2,4,Bourne Ultimatum)</w:t>
      </w:r>
    </w:p>
    <w:p w14:paraId="3F29DF19" w14:textId="77777777" w:rsidR="00CB7817" w:rsidRDefault="00CB7817" w:rsidP="00CB7817">
      <w:pPr>
        <w:pStyle w:val="a8"/>
      </w:pPr>
      <w:r>
        <w:t>Edge(3,5,Wild Wild West)</w:t>
      </w:r>
    </w:p>
    <w:p w14:paraId="4460A4B0" w14:textId="77777777" w:rsidR="00CB7817" w:rsidRDefault="00CB7817" w:rsidP="00CB7817">
      <w:pPr>
        <w:pStyle w:val="a8"/>
      </w:pPr>
      <w:r>
        <w:t>Edge(3,4,The Legend of Bagger Vance)</w:t>
      </w:r>
    </w:p>
    <w:p w14:paraId="4A9ACF46" w14:textId="77777777" w:rsidR="00CB7817" w:rsidRDefault="00CB7817" w:rsidP="00CB7817">
      <w:pPr>
        <w:pStyle w:val="a8"/>
        <w:rPr>
          <w:rFonts w:hint="eastAsia"/>
        </w:rPr>
      </w:pPr>
      <w:r>
        <w:t>Edge(1,5,From Dusk Till Dawn)</w:t>
      </w:r>
    </w:p>
    <w:p w14:paraId="78DE2656" w14:textId="5E77C418"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85</w:t>
      </w:r>
      <w:r w:rsidR="00A004DF">
        <w:fldChar w:fldCharType="end"/>
      </w:r>
    </w:p>
    <w:p w14:paraId="347B027D" w14:textId="30C9443E" w:rsidR="00B62589" w:rsidRPr="00B62589" w:rsidRDefault="00B62589" w:rsidP="00B62589">
      <w:pPr>
        <w:ind w:firstLine="420"/>
        <w:rPr>
          <w:rFonts w:hint="eastAsia"/>
        </w:rPr>
      </w:pPr>
      <w:r w:rsidRPr="00B62589">
        <w:rPr>
          <w:rFonts w:hint="eastAsia"/>
        </w:rPr>
        <w:t>然后，我们创建一个反向链接的新</w:t>
      </w:r>
      <w:r w:rsidRPr="00B62589">
        <w:rPr>
          <w:rFonts w:hint="eastAsia"/>
        </w:rPr>
        <w:t>EdgeRDD</w:t>
      </w:r>
      <w:r w:rsidR="00C123D5">
        <w:rPr>
          <w:rFonts w:hint="eastAsia"/>
        </w:rPr>
        <w:t>集合，然后</w:t>
      </w:r>
      <w:r w:rsidRPr="00B62589">
        <w:rPr>
          <w:rFonts w:hint="eastAsia"/>
        </w:rPr>
        <w:t>使用这两个</w:t>
      </w:r>
      <w:r w:rsidRPr="00B62589">
        <w:rPr>
          <w:rFonts w:hint="eastAsia"/>
        </w:rPr>
        <w:t>EdgeRDD</w:t>
      </w:r>
      <w:r w:rsidRPr="00B62589">
        <w:rPr>
          <w:rFonts w:hint="eastAsia"/>
        </w:rPr>
        <w:t>集合的并集获得双向图：</w:t>
      </w:r>
    </w:p>
    <w:p w14:paraId="3B454EEF" w14:textId="7980B040" w:rsidR="00CB7817" w:rsidRDefault="00CB7817" w:rsidP="00CB7817">
      <w:pPr>
        <w:pStyle w:val="a8"/>
      </w:pPr>
      <w:r>
        <w:lastRenderedPageBreak/>
        <w:t>scala&gt; val bidirectedGraph = Graph(actors, movies union movies.reverse)</w:t>
      </w:r>
    </w:p>
    <w:p w14:paraId="1A72328C" w14:textId="39D4740D" w:rsidR="00CB7817" w:rsidRDefault="00CB7817" w:rsidP="00BD341B">
      <w:pPr>
        <w:pStyle w:val="a8"/>
        <w:rPr>
          <w:rFonts w:hint="eastAsia"/>
        </w:rPr>
      </w:pPr>
      <w:r>
        <w:t>bidirectedGraph: org.apache.spark.graphx.Graph[String,String] = org.apache.spark.graphx.impl.GraphImpl@152c0025</w:t>
      </w:r>
    </w:p>
    <w:p w14:paraId="3F7C0982" w14:textId="11BA6781" w:rsidR="00BD341B" w:rsidRPr="00BD341B" w:rsidRDefault="00BD341B" w:rsidP="00BD341B">
      <w:pPr>
        <w:ind w:firstLine="420"/>
        <w:rPr>
          <w:rFonts w:hint="eastAsia"/>
        </w:rPr>
      </w:pPr>
      <w:r>
        <w:rPr>
          <w:rFonts w:hint="eastAsia"/>
        </w:rPr>
        <w:t>打印出新的边集合</w:t>
      </w:r>
      <w:r w:rsidRPr="00BD341B">
        <w:rPr>
          <w:rFonts w:hint="eastAsia"/>
        </w:rPr>
        <w:t>：</w:t>
      </w:r>
    </w:p>
    <w:p w14:paraId="2A09D471" w14:textId="77777777" w:rsidR="00CB7817" w:rsidRDefault="00CB7817" w:rsidP="00CB7817">
      <w:pPr>
        <w:pStyle w:val="a8"/>
      </w:pPr>
      <w:r>
        <w:t>scala&gt; bidirectedGraph.edges.foreach(println)</w:t>
      </w:r>
    </w:p>
    <w:p w14:paraId="5627B3A3" w14:textId="77777777" w:rsidR="00CB7817" w:rsidRDefault="00CB7817" w:rsidP="00CB7817">
      <w:pPr>
        <w:pStyle w:val="a8"/>
      </w:pPr>
      <w:r>
        <w:t>Edge(2,4,Bourne Ultimatum)</w:t>
      </w:r>
    </w:p>
    <w:p w14:paraId="4C236415" w14:textId="77777777" w:rsidR="00CB7817" w:rsidRDefault="00CB7817" w:rsidP="00CB7817">
      <w:pPr>
        <w:pStyle w:val="a8"/>
      </w:pPr>
      <w:r>
        <w:t>Edge(1,5,From Dusk Till Dawn)</w:t>
      </w:r>
    </w:p>
    <w:p w14:paraId="04C35ABD" w14:textId="77777777" w:rsidR="00CB7817" w:rsidRDefault="00CB7817" w:rsidP="00CB7817">
      <w:pPr>
        <w:pStyle w:val="a8"/>
      </w:pPr>
      <w:r>
        <w:t>Edge(4,2,Bourne Ultimatum)</w:t>
      </w:r>
    </w:p>
    <w:p w14:paraId="557CC7B8" w14:textId="77777777" w:rsidR="00CB7817" w:rsidRDefault="00CB7817" w:rsidP="00CB7817">
      <w:pPr>
        <w:pStyle w:val="a8"/>
      </w:pPr>
      <w:r>
        <w:t>Edge(5,1,From Dusk Till Dawn)</w:t>
      </w:r>
    </w:p>
    <w:p w14:paraId="2F06CD7D" w14:textId="77777777" w:rsidR="00CB7817" w:rsidRDefault="00CB7817" w:rsidP="00CB7817">
      <w:pPr>
        <w:pStyle w:val="a8"/>
      </w:pPr>
      <w:r>
        <w:t>Edge(3,5,Wild Wild West)</w:t>
      </w:r>
    </w:p>
    <w:p w14:paraId="3306009D" w14:textId="77777777" w:rsidR="00CB7817" w:rsidRDefault="00CB7817" w:rsidP="00CB7817">
      <w:pPr>
        <w:pStyle w:val="a8"/>
      </w:pPr>
      <w:r>
        <w:t>Edge(5,3,Wild Wild West)</w:t>
      </w:r>
    </w:p>
    <w:p w14:paraId="08525676" w14:textId="77777777" w:rsidR="00CB7817" w:rsidRDefault="00CB7817" w:rsidP="00CB7817">
      <w:pPr>
        <w:pStyle w:val="a8"/>
      </w:pPr>
      <w:r>
        <w:t>Edge(1,4,Ocean's Eleven)</w:t>
      </w:r>
    </w:p>
    <w:p w14:paraId="59CBB506" w14:textId="77777777" w:rsidR="00CB7817" w:rsidRDefault="00CB7817" w:rsidP="00CB7817">
      <w:pPr>
        <w:pStyle w:val="a8"/>
      </w:pPr>
      <w:r>
        <w:t>Edge(4,1,Ocean's Eleven)</w:t>
      </w:r>
    </w:p>
    <w:p w14:paraId="76EC7DF2" w14:textId="77777777" w:rsidR="00CB7817" w:rsidRDefault="00CB7817" w:rsidP="00CB7817">
      <w:pPr>
        <w:pStyle w:val="a8"/>
      </w:pPr>
      <w:r>
        <w:t>Edge(3,4,The Legend of Bagger Vance)</w:t>
      </w:r>
    </w:p>
    <w:p w14:paraId="56C74D23" w14:textId="69A893CA" w:rsidR="005614FB" w:rsidRDefault="00CB7817" w:rsidP="00CB7817">
      <w:pPr>
        <w:pStyle w:val="a8"/>
        <w:rPr>
          <w:rFonts w:hint="eastAsia"/>
        </w:rPr>
      </w:pPr>
      <w:r>
        <w:t>Edge(4,3,The Legend of Bagger Vance)</w:t>
      </w:r>
    </w:p>
    <w:p w14:paraId="11DD5691" w14:textId="1801243B"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86</w:t>
      </w:r>
      <w:r w:rsidR="00A004DF">
        <w:fldChar w:fldCharType="end"/>
      </w:r>
    </w:p>
    <w:p w14:paraId="59D8D8FA" w14:textId="4ACEC3D0" w:rsidR="00B52912" w:rsidRDefault="003A6393" w:rsidP="003A6393">
      <w:pPr>
        <w:pStyle w:val="Heading3"/>
        <w:rPr>
          <w:rFonts w:hint="eastAsia"/>
        </w:rPr>
      </w:pPr>
      <w:r>
        <w:rPr>
          <w:rFonts w:hint="eastAsia"/>
        </w:rPr>
        <w:t>收集相邻信息</w:t>
      </w:r>
    </w:p>
    <w:p w14:paraId="793AD641" w14:textId="3049B3D4" w:rsidR="003A6393" w:rsidRDefault="0066569D" w:rsidP="003A6393">
      <w:pPr>
        <w:ind w:firstLine="420"/>
        <w:rPr>
          <w:rFonts w:hint="eastAsia"/>
        </w:rPr>
      </w:pPr>
      <w:r>
        <w:rPr>
          <w:rFonts w:hint="eastAsia"/>
        </w:rPr>
        <w:t>在进行图计算时我们可能希望使用邻近信息，例如邻近顶点的属性，两个运算</w:t>
      </w:r>
      <w:r w:rsidR="00AC3F84" w:rsidRPr="00AC3F84">
        <w:rPr>
          <w:rFonts w:hint="eastAsia"/>
        </w:rPr>
        <w:t>符</w:t>
      </w:r>
      <w:r w:rsidR="00AC3F84" w:rsidRPr="00AC3F84">
        <w:rPr>
          <w:rFonts w:hint="eastAsia"/>
        </w:rPr>
        <w:t>collectNeighborIds</w:t>
      </w:r>
      <w:r>
        <w:rPr>
          <w:rFonts w:hint="eastAsia"/>
        </w:rPr>
        <w:t>()</w:t>
      </w:r>
      <w:r w:rsidR="00AC3F84" w:rsidRPr="00AC3F84">
        <w:rPr>
          <w:rFonts w:hint="eastAsia"/>
        </w:rPr>
        <w:t>和</w:t>
      </w:r>
      <w:r w:rsidR="00AC3F84" w:rsidRPr="00AC3F84">
        <w:rPr>
          <w:rFonts w:hint="eastAsia"/>
        </w:rPr>
        <w:t>collectNeighbors</w:t>
      </w:r>
      <w:r>
        <w:rPr>
          <w:rFonts w:hint="eastAsia"/>
        </w:rPr>
        <w:t>()</w:t>
      </w:r>
      <w:r w:rsidR="00AC3F84" w:rsidRPr="00AC3F84">
        <w:rPr>
          <w:rFonts w:hint="eastAsia"/>
        </w:rPr>
        <w:t>允许我们执行此操作。</w:t>
      </w:r>
      <w:r w:rsidR="00AC3F84" w:rsidRPr="00AC3F84">
        <w:rPr>
          <w:rFonts w:hint="eastAsia"/>
        </w:rPr>
        <w:t>collectNeighborIds</w:t>
      </w:r>
      <w:r w:rsidR="00C35322">
        <w:rPr>
          <w:rFonts w:hint="eastAsia"/>
        </w:rPr>
        <w:t>()</w:t>
      </w:r>
      <w:r w:rsidR="002B20C0">
        <w:rPr>
          <w:rFonts w:hint="eastAsia"/>
        </w:rPr>
        <w:t>仅将每个节点的邻居</w:t>
      </w:r>
      <w:r w:rsidR="00AC3F84" w:rsidRPr="00AC3F84">
        <w:rPr>
          <w:rFonts w:hint="eastAsia"/>
        </w:rPr>
        <w:t>点</w:t>
      </w:r>
      <w:r w:rsidR="00AC3F84" w:rsidRPr="00AC3F84">
        <w:rPr>
          <w:rFonts w:hint="eastAsia"/>
        </w:rPr>
        <w:t>ID</w:t>
      </w:r>
      <w:r w:rsidR="00AC3F84" w:rsidRPr="00AC3F84">
        <w:rPr>
          <w:rFonts w:hint="eastAsia"/>
        </w:rPr>
        <w:t>收集到</w:t>
      </w:r>
      <w:r w:rsidR="00AC3F84" w:rsidRPr="00AC3F84">
        <w:rPr>
          <w:rFonts w:hint="eastAsia"/>
        </w:rPr>
        <w:t>VertexRDD</w:t>
      </w:r>
      <w:r w:rsidR="00AC3F84" w:rsidRPr="00AC3F84">
        <w:rPr>
          <w:rFonts w:hint="eastAsia"/>
        </w:rPr>
        <w:t>中，而</w:t>
      </w:r>
      <w:r w:rsidR="00AC3F84" w:rsidRPr="00AC3F84">
        <w:rPr>
          <w:rFonts w:hint="eastAsia"/>
        </w:rPr>
        <w:t>collectNeighbors</w:t>
      </w:r>
      <w:r w:rsidR="002B20C0">
        <w:rPr>
          <w:rFonts w:hint="eastAsia"/>
        </w:rPr>
        <w:t>()</w:t>
      </w:r>
      <w:r w:rsidR="00AC3F84" w:rsidRPr="00AC3F84">
        <w:rPr>
          <w:rFonts w:hint="eastAsia"/>
        </w:rPr>
        <w:t>还会收集其属性：</w:t>
      </w:r>
    </w:p>
    <w:p w14:paraId="24D629E8" w14:textId="77777777" w:rsidR="00A405B9" w:rsidRDefault="00A405B9" w:rsidP="002B20C0">
      <w:pPr>
        <w:pStyle w:val="a5"/>
        <w:rPr>
          <w:rFonts w:hint="eastAsia"/>
        </w:rPr>
      </w:pPr>
      <w:r w:rsidRPr="00A405B9">
        <w:t>def collectNeighborIds(edgeDirection: EdgeDirection): VertexRDD[Array[VertexId]]</w:t>
      </w:r>
    </w:p>
    <w:p w14:paraId="4B08F3D0" w14:textId="47127A47" w:rsidR="00AC3F84" w:rsidRDefault="00A405B9" w:rsidP="002B20C0">
      <w:pPr>
        <w:pStyle w:val="a5"/>
        <w:rPr>
          <w:rFonts w:hint="eastAsia"/>
        </w:rPr>
      </w:pPr>
      <w:r w:rsidRPr="00A405B9">
        <w:t>def collectNeighbors(edgeDirection: EdgeDirection): VertexRDD[Array[(VertexId, VD)]]</w:t>
      </w:r>
    </w:p>
    <w:p w14:paraId="2AE9DD32" w14:textId="1C9717E9" w:rsidR="00A405B9" w:rsidRDefault="002B20C0" w:rsidP="003A6393">
      <w:pPr>
        <w:ind w:firstLine="420"/>
        <w:rPr>
          <w:rFonts w:hint="eastAsia"/>
        </w:rPr>
      </w:pPr>
      <w:r>
        <w:rPr>
          <w:rFonts w:hint="eastAsia"/>
        </w:rPr>
        <w:t>这两个方法通过属性图</w:t>
      </w:r>
      <w:r w:rsidR="00373BE4" w:rsidRPr="00373BE4">
        <w:rPr>
          <w:rFonts w:hint="eastAsia"/>
        </w:rPr>
        <w:t>调用，并与</w:t>
      </w:r>
      <w:r w:rsidR="00373BE4" w:rsidRPr="00373BE4">
        <w:rPr>
          <w:rFonts w:hint="eastAsia"/>
        </w:rPr>
        <w:t>EdgeDirection</w:t>
      </w:r>
      <w:r w:rsidR="00515819">
        <w:rPr>
          <w:rFonts w:hint="eastAsia"/>
        </w:rPr>
        <w:t>一起作为输入参数传递，</w:t>
      </w:r>
      <w:r w:rsidR="00373BE4" w:rsidRPr="00373BE4">
        <w:rPr>
          <w:rFonts w:hint="eastAsia"/>
        </w:rPr>
        <w:t>EdgeDirection</w:t>
      </w:r>
      <w:r w:rsidR="00373BE4" w:rsidRPr="00373BE4">
        <w:rPr>
          <w:rFonts w:hint="eastAsia"/>
        </w:rPr>
        <w:t>属性可以采用四个可能的值：</w:t>
      </w:r>
    </w:p>
    <w:p w14:paraId="6C343596" w14:textId="690DEFEF" w:rsidR="00143D02" w:rsidRDefault="00143D02" w:rsidP="00143D02">
      <w:pPr>
        <w:ind w:firstLine="420"/>
        <w:rPr>
          <w:rFonts w:hint="eastAsia"/>
        </w:rPr>
      </w:pPr>
      <w:r>
        <w:rPr>
          <w:rFonts w:hint="eastAsia"/>
        </w:rPr>
        <w:t>Edge.Direction.In</w:t>
      </w:r>
      <w:r w:rsidR="00AE1246">
        <w:rPr>
          <w:rFonts w:hint="eastAsia"/>
        </w:rPr>
        <w:t>：每个点仅收集具有传入链接的相邻</w:t>
      </w:r>
      <w:r>
        <w:rPr>
          <w:rFonts w:hint="eastAsia"/>
        </w:rPr>
        <w:t>属性</w:t>
      </w:r>
    </w:p>
    <w:p w14:paraId="29F8AE36" w14:textId="5B52350E" w:rsidR="00143D02" w:rsidRDefault="00143D02" w:rsidP="00143D02">
      <w:pPr>
        <w:ind w:firstLine="420"/>
        <w:rPr>
          <w:rFonts w:hint="eastAsia"/>
        </w:rPr>
      </w:pPr>
      <w:r>
        <w:rPr>
          <w:rFonts w:hint="eastAsia"/>
        </w:rPr>
        <w:t>Edge.Direction.Out</w:t>
      </w:r>
      <w:r w:rsidR="00593A33">
        <w:rPr>
          <w:rFonts w:hint="eastAsia"/>
        </w:rPr>
        <w:t>：每个</w:t>
      </w:r>
      <w:r>
        <w:rPr>
          <w:rFonts w:hint="eastAsia"/>
        </w:rPr>
        <w:t>点仅收集</w:t>
      </w:r>
      <w:r w:rsidR="00593A33">
        <w:rPr>
          <w:rFonts w:hint="eastAsia"/>
        </w:rPr>
        <w:t>具有传出</w:t>
      </w:r>
      <w:r>
        <w:rPr>
          <w:rFonts w:hint="eastAsia"/>
        </w:rPr>
        <w:t>链接的</w:t>
      </w:r>
      <w:r w:rsidR="00593A33">
        <w:rPr>
          <w:rFonts w:hint="eastAsia"/>
        </w:rPr>
        <w:t>相邻</w:t>
      </w:r>
      <w:r>
        <w:rPr>
          <w:rFonts w:hint="eastAsia"/>
        </w:rPr>
        <w:t>属性</w:t>
      </w:r>
    </w:p>
    <w:p w14:paraId="444004B1" w14:textId="77777777" w:rsidR="00143D02" w:rsidRDefault="00143D02" w:rsidP="00143D02">
      <w:pPr>
        <w:ind w:firstLine="420"/>
        <w:rPr>
          <w:rFonts w:hint="eastAsia"/>
        </w:rPr>
      </w:pPr>
      <w:r>
        <w:rPr>
          <w:rFonts w:hint="eastAsia"/>
        </w:rPr>
        <w:t>Edge.Direction.Either</w:t>
      </w:r>
      <w:r>
        <w:rPr>
          <w:rFonts w:hint="eastAsia"/>
        </w:rPr>
        <w:t>：每个顶点都收集其所有邻居的属性</w:t>
      </w:r>
    </w:p>
    <w:p w14:paraId="2FAD7B41" w14:textId="26DA7C1C" w:rsidR="00143D02" w:rsidRDefault="00143D02" w:rsidP="00143D02">
      <w:pPr>
        <w:ind w:firstLine="420"/>
        <w:rPr>
          <w:rFonts w:hint="eastAsia"/>
        </w:rPr>
      </w:pPr>
      <w:r>
        <w:rPr>
          <w:rFonts w:hint="eastAsia"/>
        </w:rPr>
        <w:t>Edge.Direction.Both</w:t>
      </w:r>
      <w:r>
        <w:rPr>
          <w:rFonts w:hint="eastAsia"/>
        </w:rPr>
        <w:t>：每个顶点都收集</w:t>
      </w:r>
      <w:r w:rsidR="00BE3FC6">
        <w:rPr>
          <w:rFonts w:hint="eastAsia"/>
        </w:rPr>
        <w:t>同时</w:t>
      </w:r>
      <w:r>
        <w:rPr>
          <w:rFonts w:hint="eastAsia"/>
        </w:rPr>
        <w:t>具有</w:t>
      </w:r>
      <w:r w:rsidR="00BE3FC6">
        <w:rPr>
          <w:rFonts w:hint="eastAsia"/>
        </w:rPr>
        <w:t>传入</w:t>
      </w:r>
      <w:r>
        <w:rPr>
          <w:rFonts w:hint="eastAsia"/>
        </w:rPr>
        <w:t>和</w:t>
      </w:r>
      <w:r w:rsidR="00BE3FC6">
        <w:rPr>
          <w:rFonts w:hint="eastAsia"/>
        </w:rPr>
        <w:t>传出链接的相邻</w:t>
      </w:r>
      <w:r>
        <w:rPr>
          <w:rFonts w:hint="eastAsia"/>
        </w:rPr>
        <w:t>属性</w:t>
      </w:r>
    </w:p>
    <w:p w14:paraId="027A6CBD" w14:textId="77777777" w:rsidR="0080699A" w:rsidRDefault="0080699A" w:rsidP="00FD492A">
      <w:pPr>
        <w:pStyle w:val="a8"/>
      </w:pPr>
      <w:r>
        <w:t>scala&gt; val nodes = ingredients ++ compounds</w:t>
      </w:r>
    </w:p>
    <w:p w14:paraId="2DAA42F6" w14:textId="77777777" w:rsidR="0080699A" w:rsidRDefault="0080699A" w:rsidP="00FD492A">
      <w:pPr>
        <w:pStyle w:val="a8"/>
      </w:pPr>
      <w:r>
        <w:t>nodes: org.apache.spark.rdd.RDD[(org.apache.spark.graphx.VertexId, FNNode)] = UnionRDD[345] at $plus$plus at &lt;console&gt;:36</w:t>
      </w:r>
    </w:p>
    <w:p w14:paraId="77D7A8F7" w14:textId="77777777" w:rsidR="0080699A" w:rsidRDefault="0080699A" w:rsidP="00FD492A">
      <w:pPr>
        <w:pStyle w:val="a8"/>
      </w:pPr>
    </w:p>
    <w:p w14:paraId="2779F528" w14:textId="77777777" w:rsidR="0080699A" w:rsidRDefault="0080699A" w:rsidP="00FD492A">
      <w:pPr>
        <w:pStyle w:val="a8"/>
      </w:pPr>
      <w:r>
        <w:t>scala&gt; val foodNetwork = Graph(nodes, links)</w:t>
      </w:r>
    </w:p>
    <w:p w14:paraId="0CBEC8E4" w14:textId="77CD831E" w:rsidR="0080699A" w:rsidRDefault="0080699A" w:rsidP="00FD492A">
      <w:pPr>
        <w:pStyle w:val="a8"/>
        <w:rPr>
          <w:rFonts w:hint="eastAsia"/>
        </w:rPr>
      </w:pPr>
      <w:r>
        <w:t xml:space="preserve">foodNetwork: org.apache.spark.graphx.Graph[FNNode,Int] = </w:t>
      </w:r>
      <w:hyperlink r:id="rId33" w:history="1">
        <w:r w:rsidR="003819AB" w:rsidRPr="00DC29FC">
          <w:rPr>
            <w:rStyle w:val="Hyperlink"/>
          </w:rPr>
          <w:t>org.apache.spark.graphx.impl.GraphImpl@176ec7ba</w:t>
        </w:r>
      </w:hyperlink>
    </w:p>
    <w:p w14:paraId="2F79906D" w14:textId="4D427BA9"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87</w:t>
      </w:r>
      <w:r w:rsidR="00A004DF">
        <w:fldChar w:fldCharType="end"/>
      </w:r>
    </w:p>
    <w:p w14:paraId="46CE4784" w14:textId="510D3BA5" w:rsidR="00133E2B" w:rsidRPr="00133E2B" w:rsidRDefault="00BE3FC6" w:rsidP="00133E2B">
      <w:pPr>
        <w:ind w:firstLine="420"/>
        <w:rPr>
          <w:rFonts w:hint="eastAsia"/>
        </w:rPr>
      </w:pPr>
      <w:r>
        <w:rPr>
          <w:rFonts w:hint="eastAsia"/>
        </w:rPr>
        <w:t>要创建新的调料</w:t>
      </w:r>
      <w:r w:rsidR="00720064">
        <w:rPr>
          <w:rFonts w:hint="eastAsia"/>
        </w:rPr>
        <w:t>网络，我们需要知道哪些成分共享某些合成物</w:t>
      </w:r>
      <w:r w:rsidR="00133E2B" w:rsidRPr="00133E2B">
        <w:rPr>
          <w:rFonts w:hint="eastAsia"/>
        </w:rPr>
        <w:t>。这可以通过首先收集</w:t>
      </w:r>
      <w:r w:rsidR="00133E2B" w:rsidRPr="00133E2B">
        <w:rPr>
          <w:rFonts w:hint="eastAsia"/>
        </w:rPr>
        <w:t>foodNetwork</w:t>
      </w:r>
      <w:r w:rsidR="00133E2B" w:rsidRPr="00133E2B">
        <w:rPr>
          <w:rFonts w:hint="eastAsia"/>
        </w:rPr>
        <w:t>图中每个</w:t>
      </w:r>
      <w:r w:rsidR="0070686F">
        <w:rPr>
          <w:rFonts w:hint="eastAsia"/>
        </w:rPr>
        <w:t>合成物</w:t>
      </w:r>
      <w:r w:rsidR="00133E2B" w:rsidRPr="00133E2B">
        <w:rPr>
          <w:rFonts w:hint="eastAsia"/>
        </w:rPr>
        <w:t>节点的成分</w:t>
      </w:r>
      <w:r w:rsidR="00133E2B" w:rsidRPr="00133E2B">
        <w:rPr>
          <w:rFonts w:hint="eastAsia"/>
        </w:rPr>
        <w:t>ID</w:t>
      </w:r>
      <w:r w:rsidR="00CB5F1D">
        <w:rPr>
          <w:rFonts w:hint="eastAsia"/>
        </w:rPr>
        <w:t>来完成，就是</w:t>
      </w:r>
      <w:r w:rsidR="00133E2B" w:rsidRPr="00133E2B">
        <w:rPr>
          <w:rFonts w:hint="eastAsia"/>
        </w:rPr>
        <w:t>将具有相同</w:t>
      </w:r>
      <w:r w:rsidR="0077300A">
        <w:rPr>
          <w:rFonts w:hint="eastAsia"/>
        </w:rPr>
        <w:t>合成</w:t>
      </w:r>
      <w:r w:rsidR="00133E2B" w:rsidRPr="00133E2B">
        <w:rPr>
          <w:rFonts w:hint="eastAsia"/>
        </w:rPr>
        <w:t>物的成分</w:t>
      </w:r>
      <w:r w:rsidR="00133E2B" w:rsidRPr="00133E2B">
        <w:rPr>
          <w:rFonts w:hint="eastAsia"/>
        </w:rPr>
        <w:t>ID</w:t>
      </w:r>
      <w:r w:rsidR="00133E2B" w:rsidRPr="00133E2B">
        <w:rPr>
          <w:rFonts w:hint="eastAsia"/>
        </w:rPr>
        <w:t>收集并分组到元组的</w:t>
      </w:r>
      <w:r w:rsidR="00133E2B" w:rsidRPr="00133E2B">
        <w:rPr>
          <w:rFonts w:hint="eastAsia"/>
        </w:rPr>
        <w:t>RDD</w:t>
      </w:r>
      <w:r w:rsidR="00133E2B" w:rsidRPr="00133E2B">
        <w:rPr>
          <w:rFonts w:hint="eastAsia"/>
        </w:rPr>
        <w:t>集合中</w:t>
      </w:r>
      <w:r w:rsidR="00086E2D" w:rsidRPr="00086E2D">
        <w:t>(compound id, Array[ingredient id])</w:t>
      </w:r>
      <w:r w:rsidR="00133E2B" w:rsidRPr="00133E2B">
        <w:rPr>
          <w:rFonts w:hint="eastAsia"/>
        </w:rPr>
        <w:t>，如下所示：</w:t>
      </w:r>
    </w:p>
    <w:p w14:paraId="02865B86" w14:textId="66AA1A00" w:rsidR="0080699A" w:rsidRDefault="00AC7C1C" w:rsidP="00FD492A">
      <w:pPr>
        <w:pStyle w:val="a8"/>
      </w:pPr>
      <w:r>
        <w:t xml:space="preserve">scala&gt; </w:t>
      </w:r>
      <w:r w:rsidR="0080699A">
        <w:t>val similarIngr: RDD[(VertexId, Array[VertexId])] = foodNetwork.collectNeighborIds(EdgeDirection.In)</w:t>
      </w:r>
    </w:p>
    <w:p w14:paraId="62BFE914" w14:textId="6E46C059" w:rsidR="0080699A" w:rsidRDefault="0080699A" w:rsidP="00434E3A">
      <w:pPr>
        <w:pStyle w:val="a8"/>
        <w:rPr>
          <w:rFonts w:hint="eastAsia"/>
        </w:rPr>
      </w:pPr>
      <w:r>
        <w:t>similarIngr: org.apache.spark.rdd.RDD[(org.apache.spark.graphx.VertexId, Array[org.apache.spark.graphx.VertexId])] = VertexRDDImpl[363] at RDD at VertexRDD.scala:57</w:t>
      </w:r>
    </w:p>
    <w:p w14:paraId="2C7B28BE" w14:textId="601F976D"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88</w:t>
      </w:r>
      <w:r w:rsidR="00A004DF">
        <w:fldChar w:fldCharType="end"/>
      </w:r>
    </w:p>
    <w:p w14:paraId="40AEC5D3" w14:textId="4F3A8A26" w:rsidR="00434E3A" w:rsidRPr="00434E3A" w:rsidRDefault="00027E44" w:rsidP="00434E3A">
      <w:pPr>
        <w:ind w:firstLine="420"/>
        <w:rPr>
          <w:rFonts w:hint="eastAsia"/>
        </w:rPr>
      </w:pPr>
      <w:r>
        <w:rPr>
          <w:rFonts w:hint="eastAsia"/>
        </w:rPr>
        <w:lastRenderedPageBreak/>
        <w:t>接下来，我们创建一个函数</w:t>
      </w:r>
      <w:r w:rsidR="00434E3A" w:rsidRPr="00434E3A">
        <w:rPr>
          <w:rFonts w:hint="eastAsia"/>
        </w:rPr>
        <w:t>pairIngredients</w:t>
      </w:r>
      <w:r>
        <w:rPr>
          <w:rFonts w:hint="eastAsia"/>
        </w:rPr>
        <w:t>()</w:t>
      </w:r>
      <w:r w:rsidR="00296EE8">
        <w:rPr>
          <w:rFonts w:hint="eastAsia"/>
        </w:rPr>
        <w:t>，参数的类型为</w:t>
      </w:r>
      <w:r w:rsidR="00296EE8" w:rsidRPr="00086E2D">
        <w:t>(compound id, Array[ingredient id])</w:t>
      </w:r>
      <w:r w:rsidR="00434E3A" w:rsidRPr="00434E3A">
        <w:rPr>
          <w:rFonts w:hint="eastAsia"/>
        </w:rPr>
        <w:t>，并在数组中的每对成分之间创建一条边：</w:t>
      </w:r>
    </w:p>
    <w:p w14:paraId="775D8D89" w14:textId="77777777" w:rsidR="0080699A" w:rsidRDefault="0080699A" w:rsidP="00FD492A">
      <w:pPr>
        <w:pStyle w:val="a8"/>
      </w:pPr>
      <w:r>
        <w:t>scala&gt; :paste</w:t>
      </w:r>
    </w:p>
    <w:p w14:paraId="5B0BC8D7" w14:textId="77777777" w:rsidR="0080699A" w:rsidRDefault="0080699A" w:rsidP="00FD492A">
      <w:pPr>
        <w:pStyle w:val="a8"/>
      </w:pPr>
      <w:r>
        <w:t>// Entering paste mode (ctrl-D to finish)</w:t>
      </w:r>
    </w:p>
    <w:p w14:paraId="6E24B48C" w14:textId="77777777" w:rsidR="0080699A" w:rsidRDefault="0080699A" w:rsidP="00FD492A">
      <w:pPr>
        <w:pStyle w:val="a8"/>
      </w:pPr>
    </w:p>
    <w:p w14:paraId="112F53E7" w14:textId="77777777" w:rsidR="0080699A" w:rsidRDefault="0080699A" w:rsidP="00FD492A">
      <w:pPr>
        <w:pStyle w:val="a8"/>
      </w:pPr>
      <w:r>
        <w:t xml:space="preserve">  def pairIngredients(ingPerComp: (VertexId, Array[VertexId])): Seq[Edge[Int]] =</w:t>
      </w:r>
    </w:p>
    <w:p w14:paraId="5FB26DE7" w14:textId="77777777" w:rsidR="0080699A" w:rsidRDefault="0080699A" w:rsidP="00FD492A">
      <w:pPr>
        <w:pStyle w:val="a8"/>
      </w:pPr>
      <w:r>
        <w:t xml:space="preserve">    for {</w:t>
      </w:r>
    </w:p>
    <w:p w14:paraId="5B2F1E78" w14:textId="77777777" w:rsidR="0080699A" w:rsidRDefault="0080699A" w:rsidP="00FD492A">
      <w:pPr>
        <w:pStyle w:val="a8"/>
      </w:pPr>
      <w:r>
        <w:t xml:space="preserve">      x &lt;- ingPerComp._2</w:t>
      </w:r>
    </w:p>
    <w:p w14:paraId="39B0BC7C" w14:textId="77777777" w:rsidR="0080699A" w:rsidRDefault="0080699A" w:rsidP="00FD492A">
      <w:pPr>
        <w:pStyle w:val="a8"/>
      </w:pPr>
      <w:r>
        <w:t xml:space="preserve">      y &lt;- ingPerComp._2</w:t>
      </w:r>
    </w:p>
    <w:p w14:paraId="4C3BA12F" w14:textId="77777777" w:rsidR="0080699A" w:rsidRDefault="0080699A" w:rsidP="00FD492A">
      <w:pPr>
        <w:pStyle w:val="a8"/>
      </w:pPr>
      <w:r>
        <w:t xml:space="preserve">      if x != y</w:t>
      </w:r>
    </w:p>
    <w:p w14:paraId="26A3747F" w14:textId="77777777" w:rsidR="0080699A" w:rsidRDefault="0080699A" w:rsidP="00FD492A">
      <w:pPr>
        <w:pStyle w:val="a8"/>
      </w:pPr>
      <w:r>
        <w:t xml:space="preserve">    } yield Edge(x, y, 1)</w:t>
      </w:r>
    </w:p>
    <w:p w14:paraId="67B8FF9B" w14:textId="77777777" w:rsidR="0080699A" w:rsidRDefault="0080699A" w:rsidP="00FD492A">
      <w:pPr>
        <w:pStyle w:val="a8"/>
      </w:pPr>
    </w:p>
    <w:p w14:paraId="3F32C47C" w14:textId="77777777" w:rsidR="0080699A" w:rsidRDefault="0080699A" w:rsidP="00FD492A">
      <w:pPr>
        <w:pStyle w:val="a8"/>
      </w:pPr>
      <w:r>
        <w:t>// Exiting paste mode, now interpreting.</w:t>
      </w:r>
    </w:p>
    <w:p w14:paraId="19A8A776" w14:textId="77777777" w:rsidR="0080699A" w:rsidRDefault="0080699A" w:rsidP="00FD492A">
      <w:pPr>
        <w:pStyle w:val="a8"/>
      </w:pPr>
    </w:p>
    <w:p w14:paraId="38A2436F" w14:textId="38A09F4E" w:rsidR="0080699A" w:rsidRDefault="0080699A" w:rsidP="00385391">
      <w:pPr>
        <w:pStyle w:val="a8"/>
        <w:rPr>
          <w:rFonts w:hint="eastAsia"/>
        </w:rPr>
      </w:pPr>
      <w:r>
        <w:t>pairIngredients: (ingPerComp: (org.apache.spark.graphx.VertexId, Array[org.apache.spark.graphx.VertexId]))Seq[org.apache.spark.graphx.Edge[Int]]</w:t>
      </w:r>
    </w:p>
    <w:p w14:paraId="1383D1D6" w14:textId="4F774862"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89</w:t>
      </w:r>
      <w:r w:rsidR="00A004DF">
        <w:fldChar w:fldCharType="end"/>
      </w:r>
    </w:p>
    <w:p w14:paraId="34D1B31B" w14:textId="0D40A078" w:rsidR="00385391" w:rsidRPr="00385391" w:rsidRDefault="00C402DE" w:rsidP="00385391">
      <w:pPr>
        <w:ind w:firstLine="420"/>
        <w:rPr>
          <w:rFonts w:hint="eastAsia"/>
        </w:rPr>
      </w:pPr>
      <w:r>
        <w:rPr>
          <w:rFonts w:hint="eastAsia"/>
        </w:rPr>
        <w:t>一旦有了这些信息，我们就可以为每对共享网络中相同合成</w:t>
      </w:r>
      <w:r w:rsidR="00385391" w:rsidRPr="00385391">
        <w:rPr>
          <w:rFonts w:hint="eastAsia"/>
        </w:rPr>
        <w:t>物的成分创建</w:t>
      </w:r>
      <w:r w:rsidR="00385391" w:rsidRPr="00385391">
        <w:rPr>
          <w:rFonts w:hint="eastAsia"/>
        </w:rPr>
        <w:t>EdgeRDD</w:t>
      </w:r>
      <w:r w:rsidR="00385391" w:rsidRPr="00385391">
        <w:rPr>
          <w:rFonts w:hint="eastAsia"/>
        </w:rPr>
        <w:t>集合，如下所示：</w:t>
      </w:r>
    </w:p>
    <w:p w14:paraId="4401DE8D" w14:textId="77777777" w:rsidR="0080699A" w:rsidRDefault="0080699A" w:rsidP="00FD492A">
      <w:pPr>
        <w:pStyle w:val="a8"/>
      </w:pPr>
      <w:r>
        <w:t>scala&gt; val flavorPairsRDD: RDD[Edge[Int]] = similarIngr flatMap pairIngredients</w:t>
      </w:r>
    </w:p>
    <w:p w14:paraId="6C4E3A3B" w14:textId="57E7EC17" w:rsidR="0080699A" w:rsidRDefault="0080699A" w:rsidP="00876309">
      <w:pPr>
        <w:pStyle w:val="a8"/>
        <w:rPr>
          <w:rFonts w:hint="eastAsia"/>
        </w:rPr>
      </w:pPr>
      <w:r>
        <w:t>flavorPairsRDD: org.apache.spark.rdd.RDD[org.apache.spark.graphx.Edge[Int]] = MapPartitionsRDD[364] at flatMap at &lt;console&gt;:36</w:t>
      </w:r>
    </w:p>
    <w:p w14:paraId="0C56A44E" w14:textId="3C7D407C"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90</w:t>
      </w:r>
      <w:r w:rsidR="00A004DF">
        <w:fldChar w:fldCharType="end"/>
      </w:r>
    </w:p>
    <w:p w14:paraId="0CC0A0F2" w14:textId="5A729490" w:rsidR="00876309" w:rsidRPr="00876309" w:rsidRDefault="0057729E" w:rsidP="00876309">
      <w:pPr>
        <w:ind w:firstLine="420"/>
        <w:rPr>
          <w:rFonts w:hint="eastAsia"/>
        </w:rPr>
      </w:pPr>
      <w:r>
        <w:rPr>
          <w:rFonts w:hint="eastAsia"/>
        </w:rPr>
        <w:t>最后，我们可以创建新的调料</w:t>
      </w:r>
      <w:r w:rsidR="00876309" w:rsidRPr="00876309">
        <w:rPr>
          <w:rFonts w:hint="eastAsia"/>
        </w:rPr>
        <w:t>网络：</w:t>
      </w:r>
    </w:p>
    <w:p w14:paraId="101CCA3F" w14:textId="77777777" w:rsidR="0080699A" w:rsidRDefault="0080699A" w:rsidP="00FD492A">
      <w:pPr>
        <w:pStyle w:val="a8"/>
      </w:pPr>
      <w:r>
        <w:t>scala&gt; val flavorNetwork = Graph(ingredients, flavorPairsRDD).cache</w:t>
      </w:r>
    </w:p>
    <w:p w14:paraId="576304AA" w14:textId="2DFED25E" w:rsidR="0080699A" w:rsidRDefault="0080699A" w:rsidP="003819AB">
      <w:pPr>
        <w:pStyle w:val="a8"/>
        <w:rPr>
          <w:rFonts w:hint="eastAsia"/>
        </w:rPr>
      </w:pPr>
      <w:r>
        <w:t xml:space="preserve">flavorNetwork: org.apache.spark.graphx.Graph[FNNode,Int] = </w:t>
      </w:r>
      <w:hyperlink r:id="rId34" w:history="1">
        <w:r w:rsidR="003819AB" w:rsidRPr="00DC29FC">
          <w:rPr>
            <w:rStyle w:val="Hyperlink"/>
          </w:rPr>
          <w:t>org.apache.spark.graphx.impl.GraphImpl@38ffea9f</w:t>
        </w:r>
      </w:hyperlink>
    </w:p>
    <w:p w14:paraId="4338F457" w14:textId="728043B5" w:rsidR="003819AB" w:rsidRPr="003819AB" w:rsidRDefault="003819AB" w:rsidP="003819AB">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91</w:t>
      </w:r>
      <w:r w:rsidR="00A004DF">
        <w:fldChar w:fldCharType="end"/>
      </w:r>
    </w:p>
    <w:p w14:paraId="53E32983" w14:textId="1AA0FC2E" w:rsidR="00943A75" w:rsidRPr="00943A75" w:rsidRDefault="00943A75" w:rsidP="00943A75">
      <w:pPr>
        <w:ind w:firstLine="420"/>
        <w:rPr>
          <w:rFonts w:hint="eastAsia"/>
        </w:rPr>
      </w:pPr>
      <w:r w:rsidRPr="00943A75">
        <w:rPr>
          <w:rFonts w:hint="eastAsia"/>
        </w:rPr>
        <w:t>让我们在</w:t>
      </w:r>
      <w:r w:rsidRPr="00943A75">
        <w:rPr>
          <w:rFonts w:hint="eastAsia"/>
        </w:rPr>
        <w:t>flavorNetwork</w:t>
      </w:r>
      <w:r w:rsidRPr="00943A75">
        <w:rPr>
          <w:rFonts w:hint="eastAsia"/>
        </w:rPr>
        <w:t>中打印前</w:t>
      </w:r>
      <w:r w:rsidR="00122F21">
        <w:rPr>
          <w:rFonts w:hint="eastAsia"/>
        </w:rPr>
        <w:t>5</w:t>
      </w:r>
      <w:r w:rsidR="00DC1CC0">
        <w:rPr>
          <w:rFonts w:hint="eastAsia"/>
        </w:rPr>
        <w:t>个三元组</w:t>
      </w:r>
      <w:r w:rsidRPr="00943A75">
        <w:rPr>
          <w:rFonts w:hint="eastAsia"/>
        </w:rPr>
        <w:t>：</w:t>
      </w:r>
    </w:p>
    <w:p w14:paraId="56204B33" w14:textId="22B7FA24" w:rsidR="006742A1" w:rsidRDefault="006742A1" w:rsidP="00FD492A">
      <w:pPr>
        <w:pStyle w:val="a8"/>
      </w:pPr>
      <w:r>
        <w:t>scala</w:t>
      </w:r>
      <w:r w:rsidR="00122F21">
        <w:t>&gt; flavorNetwork.triplets.take(5</w:t>
      </w:r>
      <w:r>
        <w:t>).foreach(println)</w:t>
      </w:r>
    </w:p>
    <w:p w14:paraId="2FF1BA5F" w14:textId="77777777" w:rsidR="006742A1" w:rsidRDefault="006742A1" w:rsidP="00FD492A">
      <w:pPr>
        <w:pStyle w:val="a8"/>
      </w:pPr>
      <w:r>
        <w:t>((3,Ingredient(mackerel,fish/seafood)),(9,Ingredient(peanut_butter,plant derivative)),1)</w:t>
      </w:r>
    </w:p>
    <w:p w14:paraId="678795FE" w14:textId="77777777" w:rsidR="006742A1" w:rsidRDefault="006742A1" w:rsidP="00FD492A">
      <w:pPr>
        <w:pStyle w:val="a8"/>
      </w:pPr>
      <w:r>
        <w:t>((3,Ingredient(mackerel,fish/seafood)),(9,Ingredient(peanut_butter,plant derivative)),1)</w:t>
      </w:r>
    </w:p>
    <w:p w14:paraId="5792160D" w14:textId="77777777" w:rsidR="006742A1" w:rsidRDefault="006742A1" w:rsidP="00FD492A">
      <w:pPr>
        <w:pStyle w:val="a8"/>
      </w:pPr>
      <w:r>
        <w:t>((3,Ingredient(mackerel,fish/seafood)),(9,Ingredient(peanut_butter,plant derivative)),1)</w:t>
      </w:r>
    </w:p>
    <w:p w14:paraId="1A64D654" w14:textId="77777777" w:rsidR="006742A1" w:rsidRDefault="006742A1" w:rsidP="00FD492A">
      <w:pPr>
        <w:pStyle w:val="a8"/>
      </w:pPr>
      <w:r>
        <w:t>((3,Ingredient(mackerel,fish/seafood)),(9,Ingredient(peanut_butter,plant derivative)),1)</w:t>
      </w:r>
    </w:p>
    <w:p w14:paraId="297F13AF" w14:textId="77777777" w:rsidR="006742A1" w:rsidRDefault="006742A1" w:rsidP="00FD492A">
      <w:pPr>
        <w:pStyle w:val="a8"/>
      </w:pPr>
      <w:r>
        <w:t>((3,Ingredient(mackerel,fish/seafood)),(9,Ingredient(peanut_butter,plant derivative)),1)</w:t>
      </w:r>
    </w:p>
    <w:p w14:paraId="3CBD903C" w14:textId="0A04C645" w:rsidR="00122F21" w:rsidRPr="00122F21" w:rsidRDefault="00122F21" w:rsidP="00122F21">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92</w:t>
      </w:r>
      <w:r w:rsidR="00A004DF">
        <w:fldChar w:fldCharType="end"/>
      </w:r>
    </w:p>
    <w:p w14:paraId="147A2B6E" w14:textId="77777777" w:rsidR="009831F0" w:rsidRDefault="009831F0" w:rsidP="00FB2DF5">
      <w:pPr>
        <w:ind w:firstLine="420"/>
        <w:rPr>
          <w:rFonts w:hint="eastAsia"/>
        </w:rPr>
      </w:pPr>
    </w:p>
    <w:p w14:paraId="58BE3DE5" w14:textId="1D598020" w:rsidR="00FB2DF5" w:rsidRPr="00FB2DF5" w:rsidRDefault="00122F21" w:rsidP="00FB2DF5">
      <w:pPr>
        <w:ind w:firstLine="420"/>
        <w:rPr>
          <w:rFonts w:hint="eastAsia"/>
        </w:rPr>
      </w:pPr>
      <w:r>
        <w:rPr>
          <w:rFonts w:hint="eastAsia"/>
        </w:rPr>
        <w:t>我们会发现很多成分之间共享相同的合成物，当一对成分共享一个以上的化合物时，可能会出现重复的边</w:t>
      </w:r>
      <w:r w:rsidR="00FB2DF5" w:rsidRPr="00FB2DF5">
        <w:rPr>
          <w:rFonts w:hint="eastAsia"/>
        </w:rPr>
        <w:t>。假设我们要将每对成分之间的平行边分组为一个边，该边包含两种成分之间共享的化合物的数量。</w:t>
      </w:r>
      <w:r w:rsidR="00FB2DF5" w:rsidRPr="00FB2DF5">
        <w:rPr>
          <w:rFonts w:hint="eastAsia"/>
        </w:rPr>
        <w:t xml:space="preserve"> </w:t>
      </w:r>
      <w:r w:rsidR="00FB2DF5" w:rsidRPr="00FB2DF5">
        <w:rPr>
          <w:rFonts w:hint="eastAsia"/>
        </w:rPr>
        <w:t>我们可以使用</w:t>
      </w:r>
      <w:r w:rsidR="00FB2DF5" w:rsidRPr="00FB2DF5">
        <w:rPr>
          <w:rFonts w:hint="eastAsia"/>
        </w:rPr>
        <w:t>groupEdges</w:t>
      </w:r>
      <w:r w:rsidR="00FB2DF5" w:rsidRPr="00FB2DF5">
        <w:rPr>
          <w:rFonts w:hint="eastAsia"/>
        </w:rPr>
        <w:t>方法做到这一点：</w:t>
      </w:r>
    </w:p>
    <w:p w14:paraId="7F022A1D" w14:textId="77777777" w:rsidR="0080699A" w:rsidRDefault="0080699A" w:rsidP="00FD492A">
      <w:pPr>
        <w:pStyle w:val="a8"/>
      </w:pPr>
      <w:r>
        <w:t>scala&gt;   val flavorWeightedNetwork = flavorNetwork.partitionBy(PartitionStrategy.EdgePartition2D).groupEdges((x, y) =&gt; x + y)</w:t>
      </w:r>
    </w:p>
    <w:p w14:paraId="1116A8FA" w14:textId="77777777" w:rsidR="0080699A" w:rsidRDefault="0080699A" w:rsidP="00FD492A">
      <w:pPr>
        <w:pStyle w:val="a8"/>
      </w:pPr>
      <w:r>
        <w:t>flavorWeightedNetwork: org.apache.spark.graphx.Graph[FNNode,Int] = org.apache.spark.graphx.impl.GraphImpl@7289694e</w:t>
      </w:r>
    </w:p>
    <w:p w14:paraId="2D5D3DD6" w14:textId="77777777" w:rsidR="0080699A" w:rsidRDefault="0080699A" w:rsidP="00FD492A">
      <w:pPr>
        <w:pStyle w:val="a8"/>
      </w:pPr>
    </w:p>
    <w:p w14:paraId="6D1A0B5D" w14:textId="77777777" w:rsidR="0080699A" w:rsidRDefault="0080699A" w:rsidP="00FD492A">
      <w:pPr>
        <w:pStyle w:val="a8"/>
      </w:pPr>
      <w:r>
        <w:t>scala&gt; :paste</w:t>
      </w:r>
    </w:p>
    <w:p w14:paraId="08D6D664" w14:textId="6C1FB980" w:rsidR="0080699A" w:rsidRDefault="0080699A" w:rsidP="00CA5B80">
      <w:pPr>
        <w:pStyle w:val="a8"/>
        <w:rPr>
          <w:rFonts w:hint="eastAsia"/>
        </w:rPr>
      </w:pPr>
      <w:r>
        <w:t>// Entering paste mode (ctrl-D to finish)</w:t>
      </w:r>
    </w:p>
    <w:p w14:paraId="3095A5E3" w14:textId="5F111F88" w:rsidR="00447F1A" w:rsidRPr="00447F1A" w:rsidRDefault="00447F1A" w:rsidP="00447F1A">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93</w:t>
      </w:r>
      <w:r w:rsidR="00A004DF">
        <w:fldChar w:fldCharType="end"/>
      </w:r>
    </w:p>
    <w:p w14:paraId="7F9F83F3" w14:textId="49E727C5" w:rsidR="00CA5B80" w:rsidRPr="00CA5B80" w:rsidRDefault="00CA5B80" w:rsidP="00CA5B80">
      <w:pPr>
        <w:ind w:firstLine="420"/>
        <w:rPr>
          <w:rFonts w:hint="eastAsia"/>
        </w:rPr>
      </w:pPr>
      <w:r w:rsidRPr="00CA5B80">
        <w:rPr>
          <w:rFonts w:hint="eastAsia"/>
        </w:rPr>
        <w:lastRenderedPageBreak/>
        <w:t>现在，让我们打印共享最多化合物的</w:t>
      </w:r>
      <w:r w:rsidR="00322F58">
        <w:rPr>
          <w:rFonts w:hint="eastAsia"/>
        </w:rPr>
        <w:t>5</w:t>
      </w:r>
      <w:r w:rsidRPr="00CA5B80">
        <w:rPr>
          <w:rFonts w:hint="eastAsia"/>
        </w:rPr>
        <w:t>对成分：</w:t>
      </w:r>
    </w:p>
    <w:p w14:paraId="34EB6171" w14:textId="77777777" w:rsidR="0080699A" w:rsidRDefault="0080699A" w:rsidP="00FD492A">
      <w:pPr>
        <w:pStyle w:val="a8"/>
      </w:pPr>
      <w:r>
        <w:t>flavorWeightedNetwork.triplets.</w:t>
      </w:r>
    </w:p>
    <w:p w14:paraId="4505FED9" w14:textId="351BB9B5" w:rsidR="0080699A" w:rsidRDefault="0080699A" w:rsidP="00FD492A">
      <w:pPr>
        <w:pStyle w:val="a8"/>
      </w:pPr>
      <w:r>
        <w:t xml:space="preserve">    so</w:t>
      </w:r>
      <w:r w:rsidR="00447F1A">
        <w:t>rtBy(t =&gt; t.attr, false).take(5</w:t>
      </w:r>
      <w:r>
        <w:t>).</w:t>
      </w:r>
    </w:p>
    <w:p w14:paraId="120E99A9" w14:textId="77777777" w:rsidR="0080699A" w:rsidRDefault="0080699A" w:rsidP="00FD492A">
      <w:pPr>
        <w:pStyle w:val="a8"/>
      </w:pPr>
      <w:r>
        <w:t xml:space="preserve">    foreach(t =&gt; println(t.srcAttr.name + " and " + t.dstAttr.name + " share " + t.attr + " compounds."))</w:t>
      </w:r>
    </w:p>
    <w:p w14:paraId="55299F2B" w14:textId="77777777" w:rsidR="0080699A" w:rsidRDefault="0080699A" w:rsidP="00FD492A">
      <w:pPr>
        <w:pStyle w:val="a8"/>
      </w:pPr>
    </w:p>
    <w:p w14:paraId="38CC05FE" w14:textId="77777777" w:rsidR="0080699A" w:rsidRDefault="0080699A" w:rsidP="00FD492A">
      <w:pPr>
        <w:pStyle w:val="a8"/>
      </w:pPr>
      <w:r>
        <w:t>// Exiting paste mode, now interpreting.</w:t>
      </w:r>
    </w:p>
    <w:p w14:paraId="060EC528" w14:textId="77777777" w:rsidR="0080699A" w:rsidRDefault="0080699A" w:rsidP="00FD492A">
      <w:pPr>
        <w:pStyle w:val="a8"/>
      </w:pPr>
    </w:p>
    <w:p w14:paraId="7FAE47E0" w14:textId="77777777" w:rsidR="0080699A" w:rsidRDefault="0080699A" w:rsidP="00FD492A">
      <w:pPr>
        <w:pStyle w:val="a8"/>
      </w:pPr>
      <w:r>
        <w:t>bantu_beer and beer share 227 compounds.</w:t>
      </w:r>
    </w:p>
    <w:p w14:paraId="5C084CFE" w14:textId="77777777" w:rsidR="0080699A" w:rsidRDefault="0080699A" w:rsidP="00FD492A">
      <w:pPr>
        <w:pStyle w:val="a8"/>
      </w:pPr>
      <w:r>
        <w:t>beer and bantu_beer share 227 compounds.</w:t>
      </w:r>
    </w:p>
    <w:p w14:paraId="457E866A" w14:textId="77777777" w:rsidR="0080699A" w:rsidRDefault="0080699A" w:rsidP="00FD492A">
      <w:pPr>
        <w:pStyle w:val="a8"/>
      </w:pPr>
      <w:r>
        <w:t>roasted_beef and grilled_beef share 207 compounds.</w:t>
      </w:r>
    </w:p>
    <w:p w14:paraId="21F757B1" w14:textId="77777777" w:rsidR="0080699A" w:rsidRDefault="0080699A" w:rsidP="00FD492A">
      <w:pPr>
        <w:pStyle w:val="a8"/>
      </w:pPr>
      <w:r>
        <w:t>grilled_beef and roasted_beef share 207 compounds.</w:t>
      </w:r>
    </w:p>
    <w:p w14:paraId="5B7DD462" w14:textId="1790FF0F" w:rsidR="00F60E47" w:rsidRDefault="0080699A" w:rsidP="00447F1A">
      <w:pPr>
        <w:pStyle w:val="a8"/>
        <w:rPr>
          <w:rFonts w:hint="eastAsia"/>
        </w:rPr>
      </w:pPr>
      <w:r>
        <w:t>grilled_beef and fried_beef share 200 compounds.</w:t>
      </w:r>
    </w:p>
    <w:p w14:paraId="44424BAF" w14:textId="0035BD32" w:rsidR="00447F1A" w:rsidRPr="00447F1A" w:rsidRDefault="00447F1A" w:rsidP="00447F1A">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94</w:t>
      </w:r>
      <w:r w:rsidR="00A004DF">
        <w:fldChar w:fldCharType="end"/>
      </w:r>
    </w:p>
    <w:p w14:paraId="6AB3F882" w14:textId="66C28A64" w:rsidR="005835F6" w:rsidRPr="005835F6" w:rsidRDefault="000A2B60" w:rsidP="00EF3D41">
      <w:pPr>
        <w:pStyle w:val="Heading2"/>
      </w:pPr>
      <w:bookmarkStart w:id="17" w:name="pregel"/>
      <w:bookmarkEnd w:id="17"/>
      <w:r>
        <w:t>Pregel</w:t>
      </w:r>
    </w:p>
    <w:p w14:paraId="6F59F0DE" w14:textId="1C292B7A" w:rsidR="003D3C42" w:rsidRDefault="003D3C42" w:rsidP="00782E39">
      <w:pPr>
        <w:ind w:firstLine="420"/>
        <w:rPr>
          <w:rFonts w:hint="eastAsia"/>
        </w:rPr>
      </w:pPr>
      <w:r>
        <w:rPr>
          <w:rFonts w:hint="eastAsia"/>
        </w:rPr>
        <w:t>从数学角度来说，</w:t>
      </w:r>
      <w:r w:rsidRPr="003D3C42">
        <w:rPr>
          <w:rFonts w:hint="eastAsia"/>
        </w:rPr>
        <w:t>图</w:t>
      </w:r>
      <w:r>
        <w:rPr>
          <w:rFonts w:hint="eastAsia"/>
        </w:rPr>
        <w:t>是</w:t>
      </w:r>
      <w:r w:rsidRPr="003D3C42">
        <w:rPr>
          <w:rFonts w:hint="eastAsia"/>
        </w:rPr>
        <w:t>非常有用的抽象</w:t>
      </w:r>
      <w:r>
        <w:rPr>
          <w:rFonts w:hint="eastAsia"/>
        </w:rPr>
        <w:t>可以用来</w:t>
      </w:r>
      <w:r w:rsidRPr="003D3C42">
        <w:rPr>
          <w:rFonts w:hint="eastAsia"/>
        </w:rPr>
        <w:t>解决许多实际</w:t>
      </w:r>
      <w:r>
        <w:rPr>
          <w:rFonts w:hint="eastAsia"/>
        </w:rPr>
        <w:t>的计算问题，例如</w:t>
      </w:r>
      <w:r w:rsidRPr="003D3C42">
        <w:rPr>
          <w:rFonts w:hint="eastAsia"/>
        </w:rPr>
        <w:t>借助</w:t>
      </w:r>
      <w:r w:rsidRPr="003D3C42">
        <w:rPr>
          <w:rFonts w:hint="eastAsia"/>
        </w:rPr>
        <w:t>PageRank</w:t>
      </w:r>
      <w:r w:rsidRPr="003D3C42">
        <w:rPr>
          <w:rFonts w:hint="eastAsia"/>
        </w:rPr>
        <w:t>图算法，今天我们可以搜索近</w:t>
      </w:r>
      <w:r w:rsidRPr="003D3C42">
        <w:rPr>
          <w:rFonts w:hint="eastAsia"/>
        </w:rPr>
        <w:t>50</w:t>
      </w:r>
      <w:r>
        <w:rPr>
          <w:rFonts w:hint="eastAsia"/>
        </w:rPr>
        <w:t>亿个网页；除了网络搜索之外，还有其他应用程序，例如社交媒体需要对其进行</w:t>
      </w:r>
      <w:r w:rsidR="00A50C03">
        <w:rPr>
          <w:rFonts w:hint="eastAsia"/>
        </w:rPr>
        <w:t>迭代</w:t>
      </w:r>
      <w:r w:rsidRPr="003D3C42">
        <w:rPr>
          <w:rFonts w:hint="eastAsia"/>
        </w:rPr>
        <w:t>图处理。</w:t>
      </w:r>
      <w:r w:rsidR="00117BFD">
        <w:t>图</w:t>
      </w:r>
      <w:r w:rsidR="00E103C0">
        <w:rPr>
          <w:rFonts w:hint="eastAsia"/>
        </w:rPr>
        <w:t>本质上具有</w:t>
      </w:r>
      <w:r w:rsidR="005835F6" w:rsidRPr="00782E39">
        <w:t>递归数据结构，因为</w:t>
      </w:r>
      <w:r w:rsidR="00AB3D0D">
        <w:t>点</w:t>
      </w:r>
      <w:r w:rsidR="006A4C24">
        <w:t>的属性取决于其</w:t>
      </w:r>
      <w:r w:rsidR="006A4C24">
        <w:rPr>
          <w:rFonts w:hint="eastAsia"/>
        </w:rPr>
        <w:t>相邻节点</w:t>
      </w:r>
      <w:r w:rsidR="005835F6" w:rsidRPr="00782E39">
        <w:t>的属性，而邻居的属性又依赖于其邻居的属性</w:t>
      </w:r>
      <w:r w:rsidR="00876F17">
        <w:t>。</w:t>
      </w:r>
      <w:r w:rsidR="005835F6" w:rsidRPr="00782E39">
        <w:t>因此，许多重要的图算法迭代地重新计算每个</w:t>
      </w:r>
      <w:r w:rsidR="00AB3D0D">
        <w:t>点</w:t>
      </w:r>
      <w:r w:rsidR="009109A8">
        <w:t>的属性，直到达到一个</w:t>
      </w:r>
      <w:r w:rsidR="009109A8">
        <w:rPr>
          <w:rFonts w:hint="eastAsia"/>
        </w:rPr>
        <w:t>固定点的</w:t>
      </w:r>
      <w:r w:rsidR="005835F6" w:rsidRPr="00782E39">
        <w:t>条件</w:t>
      </w:r>
      <w:r w:rsidR="00B6343F">
        <w:t>，</w:t>
      </w:r>
      <w:r w:rsidR="00B6343F">
        <w:rPr>
          <w:rFonts w:hint="eastAsia"/>
        </w:rPr>
        <w:t>目前</w:t>
      </w:r>
      <w:r w:rsidR="005835F6" w:rsidRPr="00782E39">
        <w:t>提出了一系列图并行抽象来表达这些迭代算法</w:t>
      </w:r>
      <w:r w:rsidR="00876F17">
        <w:t>。</w:t>
      </w:r>
      <w:r>
        <w:rPr>
          <w:rFonts w:hint="eastAsia"/>
        </w:rPr>
        <w:t>在本节</w:t>
      </w:r>
      <w:r w:rsidRPr="003D3C42">
        <w:rPr>
          <w:rFonts w:hint="eastAsia"/>
        </w:rPr>
        <w:t>中，我们将学习如何使用计算模型</w:t>
      </w:r>
      <w:r w:rsidRPr="003D3C42">
        <w:rPr>
          <w:rFonts w:hint="eastAsia"/>
        </w:rPr>
        <w:t>Pregel</w:t>
      </w:r>
      <w:r w:rsidR="00967CF2">
        <w:rPr>
          <w:rFonts w:hint="eastAsia"/>
        </w:rPr>
        <w:t>完成此类任务</w:t>
      </w:r>
      <w:r w:rsidRPr="003D3C42">
        <w:rPr>
          <w:rFonts w:hint="eastAsia"/>
        </w:rPr>
        <w:t>。</w:t>
      </w:r>
      <w:r w:rsidRPr="003D3C42">
        <w:rPr>
          <w:rFonts w:hint="eastAsia"/>
        </w:rPr>
        <w:t>Pregel</w:t>
      </w:r>
      <w:r w:rsidRPr="003D3C42">
        <w:rPr>
          <w:rFonts w:hint="eastAsia"/>
        </w:rPr>
        <w:t>最初由</w:t>
      </w:r>
      <w:r w:rsidRPr="003D3C42">
        <w:rPr>
          <w:rFonts w:hint="eastAsia"/>
        </w:rPr>
        <w:t>Google</w:t>
      </w:r>
      <w:r w:rsidRPr="003D3C42">
        <w:rPr>
          <w:rFonts w:hint="eastAsia"/>
        </w:rPr>
        <w:t>提出，并已被</w:t>
      </w:r>
      <w:r w:rsidRPr="003D3C42">
        <w:rPr>
          <w:rFonts w:hint="eastAsia"/>
        </w:rPr>
        <w:t>Spark</w:t>
      </w:r>
      <w:r w:rsidRPr="003D3C42">
        <w:rPr>
          <w:rFonts w:hint="eastAsia"/>
        </w:rPr>
        <w:t>用作迭代图形计算的通用编程接口。</w:t>
      </w:r>
      <w:r w:rsidR="00967CF2">
        <w:rPr>
          <w:rFonts w:hint="eastAsia"/>
        </w:rPr>
        <w:t>我们</w:t>
      </w:r>
      <w:r w:rsidRPr="003D3C42">
        <w:rPr>
          <w:rFonts w:hint="eastAsia"/>
        </w:rPr>
        <w:t>将了解</w:t>
      </w:r>
      <w:r w:rsidRPr="003D3C42">
        <w:rPr>
          <w:rFonts w:hint="eastAsia"/>
        </w:rPr>
        <w:t>Pregel</w:t>
      </w:r>
      <w:r w:rsidRPr="003D3C42">
        <w:rPr>
          <w:rFonts w:hint="eastAsia"/>
        </w:rPr>
        <w:t>计算模型</w:t>
      </w:r>
      <w:r w:rsidR="00967CF2">
        <w:rPr>
          <w:rFonts w:hint="eastAsia"/>
        </w:rPr>
        <w:t>，通过具有示例说明</w:t>
      </w:r>
      <w:r w:rsidRPr="003D3C42">
        <w:rPr>
          <w:rFonts w:hint="eastAsia"/>
        </w:rPr>
        <w:t>Spark</w:t>
      </w:r>
      <w:r w:rsidRPr="003D3C42">
        <w:rPr>
          <w:rFonts w:hint="eastAsia"/>
        </w:rPr>
        <w:t>中</w:t>
      </w:r>
      <w:r w:rsidRPr="003D3C42">
        <w:rPr>
          <w:rFonts w:hint="eastAsia"/>
        </w:rPr>
        <w:t>Pregel</w:t>
      </w:r>
      <w:r w:rsidRPr="003D3C42">
        <w:rPr>
          <w:rFonts w:hint="eastAsia"/>
        </w:rPr>
        <w:t>运算符的接口和实现</w:t>
      </w:r>
      <w:r w:rsidR="00967CF2">
        <w:rPr>
          <w:rFonts w:hint="eastAsia"/>
        </w:rPr>
        <w:t>，并且</w:t>
      </w:r>
      <w:r w:rsidRPr="003D3C42">
        <w:rPr>
          <w:rFonts w:hint="eastAsia"/>
        </w:rPr>
        <w:t>将能够使用</w:t>
      </w:r>
      <w:r w:rsidRPr="003D3C42">
        <w:rPr>
          <w:rFonts w:hint="eastAsia"/>
        </w:rPr>
        <w:t>Pregel</w:t>
      </w:r>
      <w:r w:rsidR="00BB30FD">
        <w:rPr>
          <w:rFonts w:hint="eastAsia"/>
        </w:rPr>
        <w:t>接口</w:t>
      </w:r>
      <w:r w:rsidRPr="003D3C42">
        <w:rPr>
          <w:rFonts w:hint="eastAsia"/>
        </w:rPr>
        <w:t>制定自己的算法。</w:t>
      </w:r>
    </w:p>
    <w:p w14:paraId="27758F1D" w14:textId="783BF17A" w:rsidR="00995B74" w:rsidRDefault="00D5595B" w:rsidP="00995B74">
      <w:pPr>
        <w:ind w:firstLine="420"/>
      </w:pPr>
      <w:r>
        <w:rPr>
          <w:rFonts w:hint="eastAsia"/>
        </w:rPr>
        <w:t>Pregel</w:t>
      </w:r>
      <w:r>
        <w:rPr>
          <w:rFonts w:hint="eastAsia"/>
        </w:rPr>
        <w:t>的计算过程是由一系列被称为“超步”的迭代组成的。</w:t>
      </w:r>
      <w:r w:rsidR="00995B74">
        <w:rPr>
          <w:rFonts w:hint="eastAsia"/>
        </w:rPr>
        <w:t>一次</w:t>
      </w:r>
      <w:r w:rsidR="00DB2839">
        <w:rPr>
          <w:rFonts w:hint="eastAsia"/>
        </w:rPr>
        <w:t>块同步并行计算模型</w:t>
      </w:r>
      <w:r w:rsidR="00DB2839">
        <w:rPr>
          <w:rFonts w:hint="eastAsia"/>
        </w:rPr>
        <w:t xml:space="preserve"> </w:t>
      </w:r>
      <w:r w:rsidR="00DB2839">
        <w:rPr>
          <w:rFonts w:hint="eastAsia"/>
        </w:rPr>
        <w:t>（</w:t>
      </w:r>
      <w:r w:rsidR="00995B74">
        <w:rPr>
          <w:rFonts w:hint="eastAsia"/>
        </w:rPr>
        <w:t>Bulk Synchronous Parallel Computing Model</w:t>
      </w:r>
      <w:r w:rsidR="00995B74">
        <w:rPr>
          <w:rFonts w:hint="eastAsia"/>
        </w:rPr>
        <w:t>，</w:t>
      </w:r>
      <w:r w:rsidR="00DB2839">
        <w:rPr>
          <w:rFonts w:hint="eastAsia"/>
        </w:rPr>
        <w:t>BSP</w:t>
      </w:r>
      <w:r w:rsidR="00DB2839">
        <w:rPr>
          <w:rFonts w:hint="eastAsia"/>
        </w:rPr>
        <w:t>）</w:t>
      </w:r>
      <w:r w:rsidR="00995B74">
        <w:rPr>
          <w:rFonts w:hint="eastAsia"/>
        </w:rPr>
        <w:t>计算过程包括一系列全局超步</w:t>
      </w:r>
      <w:r w:rsidR="00DB2839">
        <w:rPr>
          <w:rFonts w:hint="eastAsia"/>
        </w:rPr>
        <w:t>，所谓的超步就是计算中的一次迭代</w:t>
      </w:r>
      <w:r w:rsidR="00995B74">
        <w:rPr>
          <w:rFonts w:hint="eastAsia"/>
        </w:rPr>
        <w:t>，每个超步主要包括三个组件：</w:t>
      </w:r>
    </w:p>
    <w:p w14:paraId="64000F58" w14:textId="77777777" w:rsidR="00995B74" w:rsidRDefault="00995B74" w:rsidP="00995B74">
      <w:pPr>
        <w:ind w:firstLine="420"/>
        <w:rPr>
          <w:rFonts w:hint="eastAsia"/>
        </w:rPr>
      </w:pPr>
      <w:r>
        <w:rPr>
          <w:rFonts w:hint="eastAsia"/>
        </w:rPr>
        <w:t>局部计算：每个参与的处理器都有自身的计算任务。</w:t>
      </w:r>
    </w:p>
    <w:p w14:paraId="71598B91" w14:textId="77777777" w:rsidR="00995B74" w:rsidRDefault="00995B74" w:rsidP="00995B74">
      <w:pPr>
        <w:ind w:firstLine="420"/>
        <w:rPr>
          <w:rFonts w:hint="eastAsia"/>
        </w:rPr>
      </w:pPr>
      <w:r>
        <w:rPr>
          <w:rFonts w:hint="eastAsia"/>
        </w:rPr>
        <w:t>通讯：处理器群相互交换数据。</w:t>
      </w:r>
    </w:p>
    <w:p w14:paraId="134C2966" w14:textId="34BB304F" w:rsidR="00995B74" w:rsidRDefault="00995B74" w:rsidP="00995B74">
      <w:pPr>
        <w:ind w:firstLine="420"/>
        <w:rPr>
          <w:rFonts w:hint="eastAsia"/>
        </w:rPr>
      </w:pPr>
      <w:r>
        <w:rPr>
          <w:rFonts w:hint="eastAsia"/>
        </w:rPr>
        <w:t>栅栏同步</w:t>
      </w:r>
      <w:r w:rsidR="00DB2839">
        <w:rPr>
          <w:rFonts w:hint="eastAsia"/>
        </w:rPr>
        <w:t>（</w:t>
      </w:r>
      <w:r w:rsidR="00DB2839">
        <w:rPr>
          <w:rFonts w:hint="eastAsia"/>
        </w:rPr>
        <w:t>Barrier Synchronization</w:t>
      </w:r>
      <w:r w:rsidR="00DB2839">
        <w:rPr>
          <w:rFonts w:hint="eastAsia"/>
        </w:rPr>
        <w:t>）：当一个处理器遇到路障或栅栏</w:t>
      </w:r>
      <w:r>
        <w:rPr>
          <w:rFonts w:hint="eastAsia"/>
        </w:rPr>
        <w:t>，会等到其他所有处理器完成它们的计算步骤。</w:t>
      </w:r>
    </w:p>
    <w:p w14:paraId="2F0CF96B" w14:textId="2AD7C3F8" w:rsidR="00D5595B" w:rsidRDefault="00D5595B" w:rsidP="00D5595B">
      <w:pPr>
        <w:ind w:firstLine="420"/>
        <w:rPr>
          <w:rFonts w:hint="eastAsia"/>
        </w:rPr>
      </w:pPr>
      <w:r>
        <w:rPr>
          <w:rFonts w:hint="eastAsia"/>
        </w:rPr>
        <w:t>在每个超步中，每个顶点上面都会并行执行用户自定义的函数，该函数描述了一个顶点</w:t>
      </w:r>
      <w:r>
        <w:rPr>
          <w:rFonts w:hint="eastAsia"/>
        </w:rPr>
        <w:t>V</w:t>
      </w:r>
      <w:r>
        <w:rPr>
          <w:rFonts w:hint="eastAsia"/>
        </w:rPr>
        <w:t>在一个超步</w:t>
      </w:r>
      <w:r>
        <w:rPr>
          <w:rFonts w:hint="eastAsia"/>
        </w:rPr>
        <w:t>S</w:t>
      </w:r>
      <w:r>
        <w:rPr>
          <w:rFonts w:hint="eastAsia"/>
        </w:rPr>
        <w:t>中需要执行的操作。该函数可以读取前一个超步</w:t>
      </w:r>
      <w:r>
        <w:rPr>
          <w:rFonts w:hint="eastAsia"/>
        </w:rPr>
        <w:t>(S-1)</w:t>
      </w:r>
      <w:r>
        <w:rPr>
          <w:rFonts w:hint="eastAsia"/>
        </w:rPr>
        <w:t>中其他顶点发送给顶点</w:t>
      </w:r>
      <w:r>
        <w:rPr>
          <w:rFonts w:hint="eastAsia"/>
        </w:rPr>
        <w:t>V</w:t>
      </w:r>
      <w:r>
        <w:rPr>
          <w:rFonts w:hint="eastAsia"/>
        </w:rPr>
        <w:t>的消息，执行相应计算后，修改顶点</w:t>
      </w:r>
      <w:r>
        <w:rPr>
          <w:rFonts w:hint="eastAsia"/>
        </w:rPr>
        <w:t>V</w:t>
      </w:r>
      <w:r>
        <w:rPr>
          <w:rFonts w:hint="eastAsia"/>
        </w:rPr>
        <w:t>及其出射边的状态，然后沿着顶点</w:t>
      </w:r>
      <w:r>
        <w:rPr>
          <w:rFonts w:hint="eastAsia"/>
        </w:rPr>
        <w:t>V</w:t>
      </w:r>
      <w:r>
        <w:rPr>
          <w:rFonts w:hint="eastAsia"/>
        </w:rPr>
        <w:t>的出射边发送消息给其他顶点，而且，一个消息可能经过多条边的传递后被发送到任意已知</w:t>
      </w:r>
      <w:r>
        <w:rPr>
          <w:rFonts w:hint="eastAsia"/>
        </w:rPr>
        <w:t>ID</w:t>
      </w:r>
      <w:r>
        <w:rPr>
          <w:rFonts w:hint="eastAsia"/>
        </w:rPr>
        <w:t>的目标顶点上去。这些消息将会在下一个超步</w:t>
      </w:r>
      <w:r>
        <w:rPr>
          <w:rFonts w:hint="eastAsia"/>
        </w:rPr>
        <w:t>(S+1)</w:t>
      </w:r>
      <w:r>
        <w:rPr>
          <w:rFonts w:hint="eastAsia"/>
        </w:rPr>
        <w:t>中被目标顶点接收，然后像上述过程一样开始下一个超步</w:t>
      </w:r>
      <w:r>
        <w:rPr>
          <w:rFonts w:hint="eastAsia"/>
        </w:rPr>
        <w:t>(S+1)</w:t>
      </w:r>
      <w:r>
        <w:rPr>
          <w:rFonts w:hint="eastAsia"/>
        </w:rPr>
        <w:t>的迭代过程。</w:t>
      </w:r>
      <w:r w:rsidR="00CA1E1B">
        <w:rPr>
          <w:rFonts w:hint="eastAsia"/>
        </w:rPr>
        <w:t>在第</w:t>
      </w:r>
      <w:r w:rsidR="00CA1E1B">
        <w:rPr>
          <w:rFonts w:hint="eastAsia"/>
        </w:rPr>
        <w:t>0</w:t>
      </w:r>
      <w:r w:rsidR="00CA1E1B">
        <w:rPr>
          <w:rFonts w:hint="eastAsia"/>
        </w:rPr>
        <w:t>个超步，所有顶点处于活跃状态。当一个顶点不需要继续执行进一步的计算时，就会把自己的状态设置为“停机”，进入非活跃状态。当一个处于非活跃状态的顶点收到来自其他顶点的消息时，</w:t>
      </w:r>
      <w:r w:rsidR="00CA1E1B">
        <w:rPr>
          <w:rFonts w:hint="eastAsia"/>
        </w:rPr>
        <w:t>Pregel</w:t>
      </w:r>
      <w:r w:rsidR="00CA1E1B">
        <w:rPr>
          <w:rFonts w:hint="eastAsia"/>
        </w:rPr>
        <w:t>计算框架必须根据条件判断来决定是否将其显式唤醒进入活跃状态。当图中所有的顶点都已经标识其自身达到“非活跃（</w:t>
      </w:r>
      <w:r w:rsidR="00CA1E1B">
        <w:rPr>
          <w:rFonts w:hint="eastAsia"/>
        </w:rPr>
        <w:t>inactive</w:t>
      </w:r>
      <w:r w:rsidR="00CA1E1B">
        <w:rPr>
          <w:rFonts w:hint="eastAsia"/>
        </w:rPr>
        <w:t>）”状态，并且没有消息在传送的时候，算法就可以停止运行。</w:t>
      </w:r>
      <w:r>
        <w:rPr>
          <w:rFonts w:hint="eastAsia"/>
        </w:rPr>
        <w:t>在</w:t>
      </w:r>
      <w:r>
        <w:rPr>
          <w:rFonts w:hint="eastAsia"/>
        </w:rPr>
        <w:t>Pregel</w:t>
      </w:r>
      <w:r>
        <w:rPr>
          <w:rFonts w:hint="eastAsia"/>
        </w:rPr>
        <w:t>计算过程中，一个算法什么时候可以结束，是由所有顶点的状态决定的。</w:t>
      </w:r>
    </w:p>
    <w:p w14:paraId="12484101" w14:textId="661BA404" w:rsidR="00A50270" w:rsidRDefault="00DD013B" w:rsidP="00885E1C">
      <w:pPr>
        <w:ind w:firstLine="420"/>
        <w:rPr>
          <w:rFonts w:hint="eastAsia"/>
        </w:rPr>
      </w:pPr>
      <w:r>
        <w:t>与</w:t>
      </w:r>
      <w:r>
        <w:rPr>
          <w:rFonts w:hint="eastAsia"/>
        </w:rPr>
        <w:t>其他</w:t>
      </w:r>
      <w:r w:rsidR="005835F6" w:rsidRPr="00782E39">
        <w:t>标准</w:t>
      </w:r>
      <w:r>
        <w:rPr>
          <w:rFonts w:hint="eastAsia"/>
        </w:rPr>
        <w:t>的</w:t>
      </w:r>
      <w:r w:rsidR="005835F6" w:rsidRPr="00782E39">
        <w:t>Pregel</w:t>
      </w:r>
      <w:r w:rsidR="005835F6" w:rsidRPr="00782E39">
        <w:t>实现不同，</w:t>
      </w:r>
      <w:r w:rsidR="005835F6" w:rsidRPr="00782E39">
        <w:t>GraphX</w:t>
      </w:r>
      <w:r w:rsidR="005835F6" w:rsidRPr="00782E39">
        <w:t>中的</w:t>
      </w:r>
      <w:r w:rsidR="00AB3D0D">
        <w:t>点</w:t>
      </w:r>
      <w:r w:rsidR="005835F6" w:rsidRPr="00782E39">
        <w:t>只能将消息发送到相邻</w:t>
      </w:r>
      <w:r w:rsidR="00AB3D0D">
        <w:t>点</w:t>
      </w:r>
      <w:r w:rsidR="005835F6" w:rsidRPr="00782E39">
        <w:t>，并且使用用</w:t>
      </w:r>
      <w:r w:rsidR="002A1BC7">
        <w:lastRenderedPageBreak/>
        <w:t>户定义的消息传递</w:t>
      </w:r>
      <w:r w:rsidR="002A1BC7">
        <w:rPr>
          <w:rFonts w:hint="eastAsia"/>
        </w:rPr>
        <w:t>函数</w:t>
      </w:r>
      <w:r w:rsidR="005835F6" w:rsidRPr="00782E39">
        <w:t>并行完成消息构造</w:t>
      </w:r>
      <w:r w:rsidR="00D54D2A">
        <w:t>，这些限制允许</w:t>
      </w:r>
      <w:r w:rsidR="00885E1C">
        <w:rPr>
          <w:rFonts w:hint="eastAsia"/>
        </w:rPr>
        <w:t>在</w:t>
      </w:r>
      <w:r w:rsidR="005835F6" w:rsidRPr="00782E39">
        <w:t>GraphX</w:t>
      </w:r>
      <w:r w:rsidR="00885E1C">
        <w:rPr>
          <w:rFonts w:hint="eastAsia"/>
        </w:rPr>
        <w:t>之中</w:t>
      </w:r>
      <w:r w:rsidR="005835F6" w:rsidRPr="00782E39">
        <w:t>进行额外优化。</w:t>
      </w:r>
    </w:p>
    <w:p w14:paraId="4D701C6C" w14:textId="17338BD6" w:rsidR="00885E1C" w:rsidRDefault="003F2699" w:rsidP="003F2699">
      <w:pPr>
        <w:pStyle w:val="Heading3"/>
        <w:rPr>
          <w:rFonts w:hint="eastAsia"/>
        </w:rPr>
      </w:pPr>
      <w:r>
        <w:rPr>
          <w:rFonts w:hint="eastAsia"/>
        </w:rPr>
        <w:t>一个例子</w:t>
      </w:r>
    </w:p>
    <w:p w14:paraId="2F883CCD" w14:textId="575EAEBD" w:rsidR="003F2699" w:rsidRDefault="003F2699" w:rsidP="003F2699">
      <w:pPr>
        <w:ind w:firstLine="420"/>
        <w:rPr>
          <w:rFonts w:hint="eastAsia"/>
        </w:rPr>
      </w:pPr>
      <w:r w:rsidRPr="003F2699">
        <w:rPr>
          <w:rFonts w:hint="eastAsia"/>
        </w:rPr>
        <w:t>在介绍</w:t>
      </w:r>
      <w:r w:rsidRPr="003F2699">
        <w:rPr>
          <w:rFonts w:hint="eastAsia"/>
        </w:rPr>
        <w:t>Pregel API</w:t>
      </w:r>
      <w:r w:rsidRPr="003F2699">
        <w:rPr>
          <w:rFonts w:hint="eastAsia"/>
        </w:rPr>
        <w:t>之前，让我们用一个假设的社交网络示例来说明这些概念。我们假设每个人都</w:t>
      </w:r>
      <w:r w:rsidR="00F81E3B">
        <w:rPr>
          <w:rFonts w:hint="eastAsia"/>
        </w:rPr>
        <w:t>需要一种算法来尝试使自己的财富平均化，当然</w:t>
      </w:r>
      <w:r w:rsidRPr="003F2699">
        <w:rPr>
          <w:rFonts w:hint="eastAsia"/>
        </w:rPr>
        <w:t>这只是一个例子，但这将有助于阐明</w:t>
      </w:r>
      <w:r w:rsidRPr="003F2699">
        <w:rPr>
          <w:rFonts w:hint="eastAsia"/>
        </w:rPr>
        <w:t>Pregel</w:t>
      </w:r>
      <w:r w:rsidR="00F81E3B">
        <w:rPr>
          <w:rFonts w:hint="eastAsia"/>
        </w:rPr>
        <w:t>的工作方式。从本质上讲，每个人都会将自己的财富与朋友进行比较，然后将其中的一些财富发送给那些</w:t>
      </w:r>
      <w:r w:rsidR="003C035B">
        <w:rPr>
          <w:rFonts w:hint="eastAsia"/>
        </w:rPr>
        <w:t>财富</w:t>
      </w:r>
      <w:r w:rsidRPr="003F2699">
        <w:rPr>
          <w:rFonts w:hint="eastAsia"/>
        </w:rPr>
        <w:t>少的人。在这种情况下，我们可以使用</w:t>
      </w:r>
      <w:r w:rsidRPr="003F2699">
        <w:rPr>
          <w:rFonts w:hint="eastAsia"/>
        </w:rPr>
        <w:t>Double</w:t>
      </w:r>
      <w:r w:rsidR="003C035B">
        <w:rPr>
          <w:rFonts w:hint="eastAsia"/>
        </w:rPr>
        <w:t>作为算法的消息类型，</w:t>
      </w:r>
      <w:r w:rsidRPr="003F2699">
        <w:rPr>
          <w:rFonts w:hint="eastAsia"/>
        </w:rPr>
        <w:t>在每次迭代的开始，每个人都会首先收到朋友在上一次迭代中捐赠的款项。根据他们对朋友现在拥有的资产的了解，他们会将自己的新财富与朋友的状况进行比较。这</w:t>
      </w:r>
      <w:r w:rsidR="0043465F">
        <w:rPr>
          <w:rFonts w:hint="eastAsia"/>
        </w:rPr>
        <w:t>意味着他们需要找出收入减少的人，然后计算应该发送</w:t>
      </w:r>
      <w:r w:rsidR="009F2EF9">
        <w:rPr>
          <w:rFonts w:hint="eastAsia"/>
        </w:rPr>
        <w:t>多少给这些朋友</w:t>
      </w:r>
      <w:r w:rsidR="0043465F">
        <w:rPr>
          <w:rFonts w:hint="eastAsia"/>
        </w:rPr>
        <w:t>，同时</w:t>
      </w:r>
      <w:r w:rsidRPr="003F2699">
        <w:rPr>
          <w:rFonts w:hint="eastAsia"/>
        </w:rPr>
        <w:t>他们还决定保留多少资金。正如我们所描述的那样，每个</w:t>
      </w:r>
      <w:r w:rsidRPr="003F2699">
        <w:rPr>
          <w:rFonts w:hint="eastAsia"/>
        </w:rPr>
        <w:t>Pregel</w:t>
      </w:r>
      <w:r w:rsidR="002F32F8">
        <w:rPr>
          <w:rFonts w:hint="eastAsia"/>
        </w:rPr>
        <w:t>迭代都包含三个连续的任务，这就是为什么将其称为超步</w:t>
      </w:r>
      <w:r w:rsidR="002C7D26">
        <w:rPr>
          <w:rFonts w:hint="eastAsia"/>
        </w:rPr>
        <w:t>的原因，因此</w:t>
      </w:r>
      <w:r w:rsidR="00501FB9">
        <w:rPr>
          <w:rFonts w:hint="eastAsia"/>
        </w:rPr>
        <w:t>他们首先需要一个</w:t>
      </w:r>
      <w:r w:rsidRPr="003F2699">
        <w:rPr>
          <w:rFonts w:hint="eastAsia"/>
        </w:rPr>
        <w:t>mergeMsg</w:t>
      </w:r>
      <w:r w:rsidR="00501FB9">
        <w:rPr>
          <w:rFonts w:hint="eastAsia"/>
        </w:rPr>
        <w:t>函数来合并</w:t>
      </w:r>
      <w:r w:rsidRPr="003F2699">
        <w:rPr>
          <w:rFonts w:hint="eastAsia"/>
        </w:rPr>
        <w:t>可能从富裕的朋友那里收到的入站汇款：</w:t>
      </w:r>
    </w:p>
    <w:p w14:paraId="3C457294" w14:textId="77777777" w:rsidR="009034CD" w:rsidRDefault="009034CD" w:rsidP="009D3B83">
      <w:pPr>
        <w:pStyle w:val="a8"/>
      </w:pPr>
      <w:r>
        <w:t>scala&gt; def mergeMsg(fromA: Double, fromB: Double): Double = fromA + fromB</w:t>
      </w:r>
    </w:p>
    <w:p w14:paraId="4F49598D" w14:textId="77777777" w:rsidR="009034CD" w:rsidRDefault="009034CD" w:rsidP="009D3B83">
      <w:pPr>
        <w:pStyle w:val="a8"/>
        <w:rPr>
          <w:rFonts w:hint="eastAsia"/>
        </w:rPr>
      </w:pPr>
      <w:r>
        <w:t>mergeMsg: (fromA: Double, fromB: Double)Double</w:t>
      </w:r>
    </w:p>
    <w:p w14:paraId="60D9FCD9" w14:textId="4BC5D288" w:rsidR="00BE32E9" w:rsidRPr="00BE32E9" w:rsidRDefault="00BE32E9" w:rsidP="00BE32E9">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95</w:t>
      </w:r>
      <w:r w:rsidR="00A004DF">
        <w:fldChar w:fldCharType="end"/>
      </w:r>
    </w:p>
    <w:p w14:paraId="51AF9027" w14:textId="09442FDF" w:rsidR="00DB2717" w:rsidRPr="00DB2717" w:rsidRDefault="00DF5982" w:rsidP="00DB2717">
      <w:pPr>
        <w:ind w:firstLine="420"/>
        <w:rPr>
          <w:rFonts w:hint="eastAsia"/>
        </w:rPr>
      </w:pPr>
      <w:r w:rsidRPr="00DF5982">
        <w:rPr>
          <w:rFonts w:hint="eastAsia"/>
        </w:rPr>
        <w:t>其次，他们还将需要一个称为顶点程序的函数，以计算在上一个超集中收到钱后所拥有的钱：</w:t>
      </w:r>
    </w:p>
    <w:p w14:paraId="52B867AB" w14:textId="77777777" w:rsidR="009034CD" w:rsidRDefault="009034CD" w:rsidP="009D3B83">
      <w:pPr>
        <w:pStyle w:val="a8"/>
      </w:pPr>
      <w:r>
        <w:t>scala&gt; def vprog(id: VertexId, balance: Double, credit: Double) = balance + credit</w:t>
      </w:r>
    </w:p>
    <w:p w14:paraId="5BF0EBF8" w14:textId="076DFA8B" w:rsidR="009034CD" w:rsidRDefault="009034CD" w:rsidP="009D3B83">
      <w:pPr>
        <w:pStyle w:val="a8"/>
        <w:rPr>
          <w:rFonts w:hint="eastAsia"/>
        </w:rPr>
      </w:pPr>
      <w:r>
        <w:t>vprog: (id: org.apache.spark.graphx.VertexId, balance: Double, credit: Double)Double</w:t>
      </w:r>
    </w:p>
    <w:p w14:paraId="1AC0254D" w14:textId="6B88A79A" w:rsidR="00BE32E9" w:rsidRPr="00BE32E9" w:rsidRDefault="00BE32E9" w:rsidP="00BE32E9">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96</w:t>
      </w:r>
      <w:r w:rsidR="00A004DF">
        <w:fldChar w:fldCharType="end"/>
      </w:r>
    </w:p>
    <w:p w14:paraId="508BDED2" w14:textId="43D42084" w:rsidR="00FC5353" w:rsidRPr="00FC5353" w:rsidRDefault="00E56879" w:rsidP="00FC5353">
      <w:pPr>
        <w:ind w:firstLine="420"/>
        <w:rPr>
          <w:rFonts w:hint="eastAsia"/>
        </w:rPr>
      </w:pPr>
      <w:r w:rsidRPr="00E56879">
        <w:rPr>
          <w:rFonts w:hint="eastAsia"/>
        </w:rPr>
        <w:t>最后，还需要一个名为</w:t>
      </w:r>
      <w:r w:rsidRPr="00E56879">
        <w:rPr>
          <w:rFonts w:hint="eastAsia"/>
        </w:rPr>
        <w:t>sendMsg</w:t>
      </w:r>
      <w:r w:rsidRPr="00E56879">
        <w:rPr>
          <w:rFonts w:hint="eastAsia"/>
        </w:rPr>
        <w:t>的函数来在朋友之间进行汇款：</w:t>
      </w:r>
    </w:p>
    <w:p w14:paraId="74A2AFA0" w14:textId="77777777" w:rsidR="00D43237" w:rsidRDefault="00D43237" w:rsidP="00D43237">
      <w:pPr>
        <w:pStyle w:val="a8"/>
      </w:pPr>
      <w:r>
        <w:t>scala&gt; :paste</w:t>
      </w:r>
    </w:p>
    <w:p w14:paraId="203882C4" w14:textId="77777777" w:rsidR="00D43237" w:rsidRDefault="00D43237" w:rsidP="00D43237">
      <w:pPr>
        <w:pStyle w:val="a8"/>
      </w:pPr>
      <w:r>
        <w:t>// Entering paste mode (ctrl-D to finish)</w:t>
      </w:r>
    </w:p>
    <w:p w14:paraId="32FD5393" w14:textId="77777777" w:rsidR="00D43237" w:rsidRDefault="00D43237" w:rsidP="00D43237">
      <w:pPr>
        <w:pStyle w:val="a8"/>
      </w:pPr>
    </w:p>
    <w:p w14:paraId="3B7BF4FC" w14:textId="77777777" w:rsidR="00D43237" w:rsidRDefault="00D43237" w:rsidP="00D43237">
      <w:pPr>
        <w:pStyle w:val="a8"/>
      </w:pPr>
      <w:r>
        <w:t xml:space="preserve">  def sendMsg(t: EdgeTriplet[Double, Int]) =</w:t>
      </w:r>
    </w:p>
    <w:p w14:paraId="1D72456F" w14:textId="77777777" w:rsidR="00D43237" w:rsidRDefault="00D43237" w:rsidP="00D43237">
      <w:pPr>
        <w:pStyle w:val="a8"/>
      </w:pPr>
      <w:r>
        <w:t xml:space="preserve">    if (t.srcAttr &lt;= t.dstAttr) Iterator.empty</w:t>
      </w:r>
    </w:p>
    <w:p w14:paraId="43DE7DA7" w14:textId="77777777" w:rsidR="00D43237" w:rsidRDefault="00D43237" w:rsidP="00D43237">
      <w:pPr>
        <w:pStyle w:val="a8"/>
      </w:pPr>
      <w:r>
        <w:t xml:space="preserve">    else Iterator((t.dstId, t.srcAttr * 0.05), (t.srcId, -t.srcAttr * 0.05))</w:t>
      </w:r>
    </w:p>
    <w:p w14:paraId="498750B3" w14:textId="77777777" w:rsidR="00D43237" w:rsidRDefault="00D43237" w:rsidP="00D43237">
      <w:pPr>
        <w:pStyle w:val="a8"/>
      </w:pPr>
    </w:p>
    <w:p w14:paraId="672FC57B" w14:textId="77777777" w:rsidR="00D43237" w:rsidRDefault="00D43237" w:rsidP="00D43237">
      <w:pPr>
        <w:pStyle w:val="a8"/>
      </w:pPr>
      <w:r>
        <w:t>// Exiting paste mode, now interpreting.</w:t>
      </w:r>
    </w:p>
    <w:p w14:paraId="2EB7F373" w14:textId="77777777" w:rsidR="00D43237" w:rsidRDefault="00D43237" w:rsidP="00D43237">
      <w:pPr>
        <w:pStyle w:val="a8"/>
      </w:pPr>
    </w:p>
    <w:p w14:paraId="21315DCC" w14:textId="715F7798" w:rsidR="009034CD" w:rsidRDefault="00D43237" w:rsidP="009D3B83">
      <w:pPr>
        <w:pStyle w:val="a8"/>
        <w:rPr>
          <w:rFonts w:hint="eastAsia"/>
        </w:rPr>
      </w:pPr>
      <w:r>
        <w:t>sendMsg: (t: org.apache.spark.graphx.EdgeTriplet[Double,Int])Iterator[(org.apache.spark.graphx.VertexId, Double)]</w:t>
      </w:r>
    </w:p>
    <w:p w14:paraId="207C1D31" w14:textId="59132928" w:rsidR="00BE32E9" w:rsidRPr="00BE32E9" w:rsidRDefault="00BE32E9" w:rsidP="00BE32E9">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97</w:t>
      </w:r>
      <w:r w:rsidR="00A004DF">
        <w:fldChar w:fldCharType="end"/>
      </w:r>
    </w:p>
    <w:p w14:paraId="3BF02FE3" w14:textId="22A78039" w:rsidR="00E56879" w:rsidRPr="00E56879" w:rsidRDefault="009241BF" w:rsidP="00E56879">
      <w:pPr>
        <w:ind w:firstLine="420"/>
        <w:rPr>
          <w:rFonts w:hint="eastAsia"/>
        </w:rPr>
      </w:pPr>
      <w:r w:rsidRPr="009241BF">
        <w:rPr>
          <w:rFonts w:hint="eastAsia"/>
        </w:rPr>
        <w:t>从上一个函数签名可以看出，</w:t>
      </w:r>
      <w:r w:rsidRPr="009241BF">
        <w:rPr>
          <w:rFonts w:hint="eastAsia"/>
        </w:rPr>
        <w:t>sendMsg</w:t>
      </w:r>
      <w:r w:rsidRPr="009241BF">
        <w:rPr>
          <w:rFonts w:hint="eastAsia"/>
        </w:rPr>
        <w:t>将边缘三元组作为输入而不是顶点，因此我们可以访问源节点和目标节点。</w:t>
      </w:r>
      <w:r w:rsidRPr="009241BF">
        <w:rPr>
          <w:rFonts w:hint="eastAsia"/>
        </w:rPr>
        <w:t xml:space="preserve"> </w:t>
      </w:r>
      <w:r w:rsidRPr="009241BF">
        <w:rPr>
          <w:rFonts w:hint="eastAsia"/>
        </w:rPr>
        <w:t>我们将在下一节中找到</w:t>
      </w:r>
      <w:r w:rsidRPr="009241BF">
        <w:rPr>
          <w:rFonts w:hint="eastAsia"/>
        </w:rPr>
        <w:t>sendMsg</w:t>
      </w:r>
      <w:r w:rsidRPr="009241BF">
        <w:rPr>
          <w:rFonts w:hint="eastAsia"/>
        </w:rPr>
        <w:t>的正确实现。让我们通过考虑三个朋友之间的三角网络来进一步简化我们的示例：</w:t>
      </w:r>
    </w:p>
    <w:p w14:paraId="5DFA43C4" w14:textId="77777777" w:rsidR="003B079A" w:rsidRDefault="003B079A" w:rsidP="009D3B83">
      <w:pPr>
        <w:pStyle w:val="a8"/>
      </w:pPr>
      <w:r>
        <w:t>scala&gt; val nodes: RDD[(Long,Double)] = sc.parallelize(List((1,10.0),(2,3.0),(3,5.0)))</w:t>
      </w:r>
    </w:p>
    <w:p w14:paraId="65069702" w14:textId="77777777" w:rsidR="003B079A" w:rsidRDefault="003B079A" w:rsidP="009D3B83">
      <w:pPr>
        <w:pStyle w:val="a8"/>
      </w:pPr>
      <w:r>
        <w:t>nodes: org.apache.spark.rdd.RDD[(Long, Double)] = ParallelCollectionRDD[403] at parallelize at &lt;console&gt;:33</w:t>
      </w:r>
    </w:p>
    <w:p w14:paraId="48DC1BA4" w14:textId="77777777" w:rsidR="003B079A" w:rsidRDefault="003B079A" w:rsidP="009D3B83">
      <w:pPr>
        <w:pStyle w:val="a8"/>
      </w:pPr>
    </w:p>
    <w:p w14:paraId="3F1D3C58" w14:textId="77777777" w:rsidR="003B079A" w:rsidRDefault="003B079A" w:rsidP="009D3B83">
      <w:pPr>
        <w:pStyle w:val="a8"/>
      </w:pPr>
      <w:r>
        <w:t>scala&gt; val edges = sc.parallelize(List(Edge(1,2,1),Edge(2,1,1),Edge(1,3,1),Edge(3,1,1),Edge(2,3,1),Edge(3,2,1)))</w:t>
      </w:r>
    </w:p>
    <w:p w14:paraId="5FA0C6AC" w14:textId="77777777" w:rsidR="003B079A" w:rsidRDefault="003B079A" w:rsidP="009D3B83">
      <w:pPr>
        <w:pStyle w:val="a8"/>
      </w:pPr>
      <w:r>
        <w:t>edges: org.apache.spark.rdd.RDD[org.apache.spark.graphx.Edge[Int]] = ParallelCollectionRDD[404] at parallelize at &lt;console&gt;:33</w:t>
      </w:r>
    </w:p>
    <w:p w14:paraId="35F291FF" w14:textId="77777777" w:rsidR="003B079A" w:rsidRDefault="003B079A" w:rsidP="009D3B83">
      <w:pPr>
        <w:pStyle w:val="a8"/>
      </w:pPr>
    </w:p>
    <w:p w14:paraId="35D7B17D" w14:textId="77777777" w:rsidR="003B079A" w:rsidRDefault="003B079A" w:rsidP="009D3B83">
      <w:pPr>
        <w:pStyle w:val="a8"/>
      </w:pPr>
      <w:r>
        <w:t>scala&gt; val graph = Graph(nodes, edges)</w:t>
      </w:r>
    </w:p>
    <w:p w14:paraId="2EC0D7B0" w14:textId="77777777" w:rsidR="003B079A" w:rsidRDefault="003B079A" w:rsidP="009D3B83">
      <w:pPr>
        <w:pStyle w:val="a8"/>
      </w:pPr>
      <w:r>
        <w:t>graph: org.apache.spark.graphx.Graph[Double,Int] = org.apache.spark.graphx.impl.GraphImpl@5a94bd21</w:t>
      </w:r>
    </w:p>
    <w:p w14:paraId="371F3528" w14:textId="77777777" w:rsidR="003B079A" w:rsidRDefault="003B079A" w:rsidP="009D3B83">
      <w:pPr>
        <w:pStyle w:val="a8"/>
      </w:pPr>
    </w:p>
    <w:p w14:paraId="43471E8A" w14:textId="77777777" w:rsidR="003B079A" w:rsidRDefault="003B079A" w:rsidP="009D3B83">
      <w:pPr>
        <w:pStyle w:val="a8"/>
      </w:pPr>
      <w:r>
        <w:t>scala&gt; graph.vertices.foreach(println)</w:t>
      </w:r>
    </w:p>
    <w:p w14:paraId="1A6B7A43" w14:textId="77777777" w:rsidR="003B079A" w:rsidRDefault="003B079A" w:rsidP="009D3B83">
      <w:pPr>
        <w:pStyle w:val="a8"/>
      </w:pPr>
      <w:r>
        <w:t>(2,3.0)</w:t>
      </w:r>
    </w:p>
    <w:p w14:paraId="283E25EC" w14:textId="77777777" w:rsidR="003B079A" w:rsidRDefault="003B079A" w:rsidP="009D3B83">
      <w:pPr>
        <w:pStyle w:val="a8"/>
      </w:pPr>
      <w:r>
        <w:t>(3,5.0)</w:t>
      </w:r>
    </w:p>
    <w:p w14:paraId="6078515D" w14:textId="73419072" w:rsidR="003B079A" w:rsidRDefault="003B079A" w:rsidP="009D3B83">
      <w:pPr>
        <w:pStyle w:val="a8"/>
        <w:rPr>
          <w:rFonts w:hint="eastAsia"/>
        </w:rPr>
      </w:pPr>
      <w:r>
        <w:t>(1,10.0)</w:t>
      </w:r>
    </w:p>
    <w:p w14:paraId="48E5580A" w14:textId="05F12E6B" w:rsidR="00BE32E9" w:rsidRDefault="00BE32E9" w:rsidP="00BE32E9">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98</w:t>
      </w:r>
      <w:r w:rsidR="00A004DF">
        <w:fldChar w:fldCharType="end"/>
      </w:r>
    </w:p>
    <w:p w14:paraId="4730EEC9" w14:textId="6D032300" w:rsidR="00950F0E" w:rsidRPr="00950F0E" w:rsidRDefault="00950F0E" w:rsidP="00950F0E">
      <w:pPr>
        <w:ind w:firstLine="420"/>
        <w:rPr>
          <w:rFonts w:hint="eastAsia"/>
        </w:rPr>
      </w:pPr>
      <w:r w:rsidRPr="00950F0E">
        <w:rPr>
          <w:rFonts w:hint="eastAsia"/>
        </w:rPr>
        <w:t>让我们看一下输出：</w:t>
      </w:r>
    </w:p>
    <w:p w14:paraId="51969529" w14:textId="77777777" w:rsidR="00E307D0" w:rsidRDefault="00E307D0" w:rsidP="009D3B83">
      <w:pPr>
        <w:pStyle w:val="a8"/>
      </w:pPr>
      <w:r>
        <w:t>scala&gt; val afterOneIter = graph.pregel(0.0, 1)(vprog, sendMsg, mergeMsg)</w:t>
      </w:r>
    </w:p>
    <w:p w14:paraId="18E51AA4" w14:textId="77777777" w:rsidR="00E307D0" w:rsidRDefault="00E307D0" w:rsidP="009D3B83">
      <w:pPr>
        <w:pStyle w:val="a8"/>
      </w:pPr>
      <w:r>
        <w:t>afterOneIter: org.apache.spark.graphx.Graph[Double,Int] = org.apache.spark.graphx.impl.GraphImpl@2616f1aa</w:t>
      </w:r>
    </w:p>
    <w:p w14:paraId="283BC9C4" w14:textId="77777777" w:rsidR="00E307D0" w:rsidRDefault="00E307D0" w:rsidP="009D3B83">
      <w:pPr>
        <w:pStyle w:val="a8"/>
      </w:pPr>
    </w:p>
    <w:p w14:paraId="18B822EC" w14:textId="77777777" w:rsidR="00E307D0" w:rsidRDefault="00E307D0" w:rsidP="009D3B83">
      <w:pPr>
        <w:pStyle w:val="a8"/>
      </w:pPr>
      <w:r>
        <w:t>scala&gt; afterOneIter.vertices.foreach(println)</w:t>
      </w:r>
    </w:p>
    <w:p w14:paraId="6B206C7B" w14:textId="77777777" w:rsidR="00E307D0" w:rsidRDefault="00E307D0" w:rsidP="009D3B83">
      <w:pPr>
        <w:pStyle w:val="a8"/>
      </w:pPr>
      <w:r>
        <w:t>(3,5.25)</w:t>
      </w:r>
    </w:p>
    <w:p w14:paraId="55EEA617" w14:textId="77777777" w:rsidR="00E307D0" w:rsidRDefault="00E307D0" w:rsidP="009D3B83">
      <w:pPr>
        <w:pStyle w:val="a8"/>
      </w:pPr>
      <w:r>
        <w:t>(1,9.0)</w:t>
      </w:r>
    </w:p>
    <w:p w14:paraId="3F66A07D" w14:textId="77777777" w:rsidR="00E307D0" w:rsidRDefault="00E307D0" w:rsidP="009D3B83">
      <w:pPr>
        <w:pStyle w:val="a8"/>
        <w:rPr>
          <w:rFonts w:hint="eastAsia"/>
        </w:rPr>
      </w:pPr>
      <w:r>
        <w:t>(2,3.75)</w:t>
      </w:r>
    </w:p>
    <w:p w14:paraId="290BD952" w14:textId="35B19E45" w:rsidR="00BE32E9" w:rsidRPr="00BE32E9" w:rsidRDefault="00BE32E9" w:rsidP="00BE32E9">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99</w:t>
      </w:r>
      <w:r w:rsidR="00A004DF">
        <w:fldChar w:fldCharType="end"/>
      </w:r>
    </w:p>
    <w:p w14:paraId="4B5B8C5B" w14:textId="7313AB14" w:rsidR="00950F0E" w:rsidRPr="00950F0E" w:rsidRDefault="00BE32E9" w:rsidP="00950F0E">
      <w:pPr>
        <w:ind w:firstLine="420"/>
        <w:rPr>
          <w:rFonts w:hint="eastAsia"/>
        </w:rPr>
      </w:pPr>
      <w:r>
        <w:rPr>
          <w:rFonts w:hint="eastAsia"/>
        </w:rPr>
        <w:t>我们</w:t>
      </w:r>
      <w:r w:rsidR="00422CF5">
        <w:rPr>
          <w:rFonts w:hint="eastAsia"/>
        </w:rPr>
        <w:t>可以验证现在一切正常，</w:t>
      </w:r>
      <w:r w:rsidR="00950F0E" w:rsidRPr="00950F0E">
        <w:rPr>
          <w:rFonts w:hint="eastAsia"/>
        </w:rPr>
        <w:t>如果我们增加最大迭代次数呢？让我们看看会发生什么：</w:t>
      </w:r>
    </w:p>
    <w:p w14:paraId="5F27B6F9" w14:textId="77777777" w:rsidR="00E307D0" w:rsidRDefault="00E307D0" w:rsidP="009D3B83">
      <w:pPr>
        <w:pStyle w:val="a8"/>
      </w:pPr>
    </w:p>
    <w:p w14:paraId="11A346F3" w14:textId="77777777" w:rsidR="00E307D0" w:rsidRDefault="00E307D0" w:rsidP="009D3B83">
      <w:pPr>
        <w:pStyle w:val="a8"/>
      </w:pPr>
      <w:r>
        <w:t>scala&gt; val afterTenIter = graph.pregel(0.0, 10)(vprog, sendMsg, mergeMsg)</w:t>
      </w:r>
    </w:p>
    <w:p w14:paraId="6E57FF8B" w14:textId="3FE59F9C" w:rsidR="005B2D55" w:rsidRDefault="00E307D0" w:rsidP="009D3B83">
      <w:pPr>
        <w:pStyle w:val="a8"/>
        <w:rPr>
          <w:rFonts w:hint="eastAsia"/>
        </w:rPr>
      </w:pPr>
      <w:r>
        <w:t>afterTenIter: org.apache.spark.graphx.Graph[Double,Int] = org.apache.spark.graphx.impl.GraphImpl@dbebab8</w:t>
      </w:r>
    </w:p>
    <w:p w14:paraId="4BD70426" w14:textId="77777777" w:rsidR="005B2D55" w:rsidRDefault="005B2D55" w:rsidP="009D3B83">
      <w:pPr>
        <w:pStyle w:val="a8"/>
      </w:pPr>
      <w:r>
        <w:t>scala&gt; afterTenIter.vertices.foreach(println)</w:t>
      </w:r>
    </w:p>
    <w:p w14:paraId="12C7033E" w14:textId="77777777" w:rsidR="005B2D55" w:rsidRDefault="005B2D55" w:rsidP="009D3B83">
      <w:pPr>
        <w:pStyle w:val="a8"/>
      </w:pPr>
      <w:r>
        <w:t>(1,5.999611965064453)</w:t>
      </w:r>
    </w:p>
    <w:p w14:paraId="77D42867" w14:textId="77777777" w:rsidR="005B2D55" w:rsidRDefault="005B2D55" w:rsidP="009D3B83">
      <w:pPr>
        <w:pStyle w:val="a8"/>
      </w:pPr>
      <w:r>
        <w:t>(2,6.37018749852539)</w:t>
      </w:r>
    </w:p>
    <w:p w14:paraId="211EF12E" w14:textId="77777777" w:rsidR="005B2D55" w:rsidRDefault="005B2D55" w:rsidP="009D3B83">
      <w:pPr>
        <w:pStyle w:val="a8"/>
      </w:pPr>
      <w:r>
        <w:t>(3,5.630200536410156)</w:t>
      </w:r>
    </w:p>
    <w:p w14:paraId="3B172BA2" w14:textId="77777777" w:rsidR="005B2D55" w:rsidRDefault="005B2D55" w:rsidP="009D3B83">
      <w:pPr>
        <w:pStyle w:val="a8"/>
      </w:pPr>
    </w:p>
    <w:p w14:paraId="02F1A8FE" w14:textId="77777777" w:rsidR="005B2D55" w:rsidRDefault="005B2D55" w:rsidP="009D3B83">
      <w:pPr>
        <w:pStyle w:val="a8"/>
      </w:pPr>
      <w:r>
        <w:t>scala&gt; val afterHundredIters = graph.pregel(0.0, 100)(vprog, sendMsg, mergeMsg)</w:t>
      </w:r>
    </w:p>
    <w:p w14:paraId="0BECC229" w14:textId="77777777" w:rsidR="005B2D55" w:rsidRDefault="005B2D55" w:rsidP="009D3B83">
      <w:pPr>
        <w:pStyle w:val="a8"/>
      </w:pPr>
      <w:r>
        <w:t>afterHundredIters: org.apache.spark.graphx.Graph[Double,Int] = org.apache.spark.graphx.impl.GraphImpl@7cc6b019</w:t>
      </w:r>
    </w:p>
    <w:p w14:paraId="14E166FB" w14:textId="77777777" w:rsidR="005B2D55" w:rsidRDefault="005B2D55" w:rsidP="009D3B83">
      <w:pPr>
        <w:pStyle w:val="a8"/>
      </w:pPr>
    </w:p>
    <w:p w14:paraId="26386B9D" w14:textId="77777777" w:rsidR="005B2D55" w:rsidRDefault="005B2D55" w:rsidP="009D3B83">
      <w:pPr>
        <w:pStyle w:val="a8"/>
      </w:pPr>
      <w:r>
        <w:t>scala&gt; afterHundredIters.vertices.foreach(println)</w:t>
      </w:r>
    </w:p>
    <w:p w14:paraId="5D8538B8" w14:textId="77777777" w:rsidR="005B2D55" w:rsidRDefault="005B2D55" w:rsidP="009D3B83">
      <w:pPr>
        <w:pStyle w:val="a8"/>
      </w:pPr>
      <w:r>
        <w:t>(1,6.206716647163644)</w:t>
      </w:r>
    </w:p>
    <w:p w14:paraId="5ADDC265" w14:textId="77777777" w:rsidR="005B2D55" w:rsidRDefault="005B2D55" w:rsidP="009D3B83">
      <w:pPr>
        <w:pStyle w:val="a8"/>
      </w:pPr>
      <w:r>
        <w:t>(3,5.586245079113054)</w:t>
      </w:r>
    </w:p>
    <w:p w14:paraId="40AB308C" w14:textId="0877933B" w:rsidR="005B2D55" w:rsidRDefault="005B2D55" w:rsidP="009D3B83">
      <w:pPr>
        <w:pStyle w:val="a8"/>
        <w:rPr>
          <w:rFonts w:hint="eastAsia"/>
        </w:rPr>
      </w:pPr>
      <w:r>
        <w:t>(2,6.207038273723298)</w:t>
      </w:r>
    </w:p>
    <w:p w14:paraId="54970511" w14:textId="12D3F906" w:rsidR="00422CF5" w:rsidRPr="00422CF5" w:rsidRDefault="00422CF5" w:rsidP="00422CF5">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100</w:t>
      </w:r>
      <w:r w:rsidR="00A004DF">
        <w:fldChar w:fldCharType="end"/>
      </w:r>
    </w:p>
    <w:p w14:paraId="56E00DBB" w14:textId="247BB32B" w:rsidR="00A2262A" w:rsidRDefault="00A2262A" w:rsidP="00A2262A">
      <w:pPr>
        <w:ind w:firstLine="420"/>
        <w:rPr>
          <w:rFonts w:hint="eastAsia"/>
        </w:rPr>
      </w:pPr>
      <w:r w:rsidRPr="00A2262A">
        <w:rPr>
          <w:rFonts w:hint="eastAsia"/>
        </w:rPr>
        <w:t>即使进行了</w:t>
      </w:r>
      <w:r w:rsidRPr="00A2262A">
        <w:rPr>
          <w:rFonts w:hint="eastAsia"/>
        </w:rPr>
        <w:t>100</w:t>
      </w:r>
      <w:r w:rsidRPr="00A2262A">
        <w:rPr>
          <w:rFonts w:hint="eastAsia"/>
        </w:rPr>
        <w:t>次迭代，我们也可以看到帐户余额并没有收敛到理想值</w:t>
      </w:r>
      <w:r w:rsidRPr="00A2262A">
        <w:rPr>
          <w:rFonts w:hint="eastAsia"/>
        </w:rPr>
        <w:t>6</w:t>
      </w:r>
      <w:r w:rsidRPr="00A2262A">
        <w:rPr>
          <w:rFonts w:hint="eastAsia"/>
        </w:rPr>
        <w:t>美元，而是在其附近波动。</w:t>
      </w:r>
      <w:r w:rsidRPr="00A2262A">
        <w:rPr>
          <w:rFonts w:hint="eastAsia"/>
        </w:rPr>
        <w:t xml:space="preserve"> </w:t>
      </w:r>
      <w:r w:rsidRPr="00A2262A">
        <w:rPr>
          <w:rFonts w:hint="eastAsia"/>
        </w:rPr>
        <w:t>在我们的简单示例中，这是可以预期的。</w:t>
      </w:r>
    </w:p>
    <w:p w14:paraId="0FBE089C" w14:textId="5712D0AC" w:rsidR="00BD3DA1" w:rsidRDefault="00876E39" w:rsidP="00876E39">
      <w:pPr>
        <w:pStyle w:val="Heading3"/>
        <w:rPr>
          <w:rFonts w:hint="eastAsia"/>
        </w:rPr>
      </w:pPr>
      <w:r w:rsidRPr="00876E39">
        <w:t>Pregel</w:t>
      </w:r>
      <w:r>
        <w:rPr>
          <w:rFonts w:hint="eastAsia"/>
        </w:rPr>
        <w:t>运算符</w:t>
      </w:r>
    </w:p>
    <w:p w14:paraId="07DC4708" w14:textId="7E4702A1" w:rsidR="00876E39" w:rsidRDefault="00A117BE" w:rsidP="00876E39">
      <w:pPr>
        <w:ind w:firstLine="420"/>
        <w:rPr>
          <w:rFonts w:hint="eastAsia"/>
        </w:rPr>
      </w:pPr>
      <w:r w:rsidRPr="00A117BE">
        <w:rPr>
          <w:rFonts w:hint="eastAsia"/>
        </w:rPr>
        <w:t>现在，让我们正式化</w:t>
      </w:r>
      <w:r w:rsidRPr="00A117BE">
        <w:rPr>
          <w:rFonts w:hint="eastAsia"/>
        </w:rPr>
        <w:t>Pregel</w:t>
      </w:r>
      <w:r w:rsidRPr="00A117BE">
        <w:rPr>
          <w:rFonts w:hint="eastAsia"/>
        </w:rPr>
        <w:t>操作员的编程接口。</w:t>
      </w:r>
      <w:r w:rsidRPr="00A117BE">
        <w:rPr>
          <w:rFonts w:hint="eastAsia"/>
        </w:rPr>
        <w:t xml:space="preserve"> </w:t>
      </w:r>
      <w:r w:rsidRPr="00A117BE">
        <w:rPr>
          <w:rFonts w:hint="eastAsia"/>
        </w:rPr>
        <w:t>这是它的定义：</w:t>
      </w:r>
    </w:p>
    <w:p w14:paraId="1B27E532" w14:textId="77777777" w:rsidR="005E03CC" w:rsidRDefault="005E03CC" w:rsidP="00FA232D">
      <w:pPr>
        <w:pStyle w:val="a8"/>
      </w:pPr>
      <w:r>
        <w:t>class GraphOps[VD, ED] {</w:t>
      </w:r>
    </w:p>
    <w:p w14:paraId="64907F69" w14:textId="77777777" w:rsidR="005E03CC" w:rsidRDefault="005E03CC" w:rsidP="00FA232D">
      <w:pPr>
        <w:pStyle w:val="a8"/>
      </w:pPr>
      <w:r>
        <w:t xml:space="preserve">  def pregel[A]</w:t>
      </w:r>
    </w:p>
    <w:p w14:paraId="1674CD97" w14:textId="77777777" w:rsidR="005E03CC" w:rsidRDefault="005E03CC" w:rsidP="00FA232D">
      <w:pPr>
        <w:pStyle w:val="a8"/>
      </w:pPr>
      <w:r>
        <w:t xml:space="preserve">      (initialMsg: A,</w:t>
      </w:r>
    </w:p>
    <w:p w14:paraId="19FFE9A8" w14:textId="77777777" w:rsidR="005E03CC" w:rsidRDefault="005E03CC" w:rsidP="00FA232D">
      <w:pPr>
        <w:pStyle w:val="a8"/>
      </w:pPr>
      <w:r>
        <w:t xml:space="preserve">       maxIter: Int = Int.MaxValue,</w:t>
      </w:r>
    </w:p>
    <w:p w14:paraId="09B396AB" w14:textId="77777777" w:rsidR="005E03CC" w:rsidRDefault="005E03CC" w:rsidP="00FA232D">
      <w:pPr>
        <w:pStyle w:val="a8"/>
      </w:pPr>
      <w:r>
        <w:t xml:space="preserve">       activeDir: EdgeDirection = EdgeDirection.Out)</w:t>
      </w:r>
    </w:p>
    <w:p w14:paraId="49A7E048" w14:textId="77777777" w:rsidR="005E03CC" w:rsidRDefault="005E03CC" w:rsidP="00FA232D">
      <w:pPr>
        <w:pStyle w:val="a8"/>
      </w:pPr>
      <w:r>
        <w:lastRenderedPageBreak/>
        <w:t xml:space="preserve">      (vprog: (VertexId, VD, A) =&gt; VD,</w:t>
      </w:r>
    </w:p>
    <w:p w14:paraId="485412E8" w14:textId="77777777" w:rsidR="005E03CC" w:rsidRDefault="005E03CC" w:rsidP="00FA232D">
      <w:pPr>
        <w:pStyle w:val="a8"/>
      </w:pPr>
      <w:r>
        <w:t xml:space="preserve">       sendMsg: EdgeTriplet[VD, ED] =&gt; Iterator[(VertexId, A)],</w:t>
      </w:r>
    </w:p>
    <w:p w14:paraId="5C662592" w14:textId="77777777" w:rsidR="005E03CC" w:rsidRDefault="005E03CC" w:rsidP="00FA232D">
      <w:pPr>
        <w:pStyle w:val="a8"/>
      </w:pPr>
      <w:r>
        <w:t xml:space="preserve">       mergeMsg: (A, A) =&gt; A)</w:t>
      </w:r>
    </w:p>
    <w:p w14:paraId="053CE57C" w14:textId="55BC4354" w:rsidR="00A117BE" w:rsidRDefault="005E03CC" w:rsidP="00FA232D">
      <w:pPr>
        <w:pStyle w:val="a8"/>
        <w:rPr>
          <w:rFonts w:hint="eastAsia"/>
        </w:rPr>
      </w:pPr>
      <w:r>
        <w:t xml:space="preserve">    : Graph[VD, ED]</w:t>
      </w:r>
    </w:p>
    <w:p w14:paraId="326FDFEF" w14:textId="08EE9551" w:rsidR="005E03CC" w:rsidRDefault="005E03CC" w:rsidP="00FA232D">
      <w:pPr>
        <w:pStyle w:val="a8"/>
        <w:rPr>
          <w:rFonts w:hint="eastAsia"/>
        </w:rPr>
      </w:pPr>
      <w:r>
        <w:rPr>
          <w:rFonts w:hint="eastAsia"/>
        </w:rPr>
        <w:t>}</w:t>
      </w:r>
    </w:p>
    <w:p w14:paraId="191E68B5" w14:textId="4037EABE" w:rsidR="00422CF5" w:rsidRPr="00422CF5" w:rsidRDefault="00422CF5" w:rsidP="00422CF5">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101</w:t>
      </w:r>
      <w:r w:rsidR="00A004DF">
        <w:fldChar w:fldCharType="end"/>
      </w:r>
    </w:p>
    <w:p w14:paraId="3A7EFB43" w14:textId="060419AC" w:rsidR="00FA232D" w:rsidRDefault="00422CF5" w:rsidP="00FA232D">
      <w:pPr>
        <w:ind w:firstLine="420"/>
        <w:rPr>
          <w:rFonts w:hint="eastAsia"/>
        </w:rPr>
      </w:pPr>
      <w:r>
        <w:rPr>
          <w:rFonts w:hint="eastAsia"/>
        </w:rPr>
        <w:t>P</w:t>
      </w:r>
      <w:r w:rsidR="001903D6" w:rsidRPr="001903D6">
        <w:rPr>
          <w:rFonts w:hint="eastAsia"/>
        </w:rPr>
        <w:t>regel</w:t>
      </w:r>
      <w:r w:rsidR="001903D6" w:rsidRPr="001903D6">
        <w:rPr>
          <w:rFonts w:hint="eastAsia"/>
        </w:rPr>
        <w:t>方法在属性图上调用，并返回具有相同类型和结构的新图。</w:t>
      </w:r>
      <w:r w:rsidR="001903D6" w:rsidRPr="001903D6">
        <w:rPr>
          <w:rFonts w:hint="eastAsia"/>
        </w:rPr>
        <w:t xml:space="preserve"> </w:t>
      </w:r>
      <w:r w:rsidR="001903D6" w:rsidRPr="001903D6">
        <w:rPr>
          <w:rFonts w:hint="eastAsia"/>
        </w:rPr>
        <w:t>当边保持完整时，顶点的属性可能从一个超集更改为下一个超集。</w:t>
      </w:r>
      <w:r w:rsidR="001903D6" w:rsidRPr="001903D6">
        <w:rPr>
          <w:rFonts w:hint="eastAsia"/>
        </w:rPr>
        <w:t xml:space="preserve"> Pregel</w:t>
      </w:r>
      <w:r w:rsidR="001903D6" w:rsidRPr="001903D6">
        <w:rPr>
          <w:rFonts w:hint="eastAsia"/>
        </w:rPr>
        <w:t>接受以下两个参数列表。</w:t>
      </w:r>
      <w:r w:rsidR="001903D6" w:rsidRPr="001903D6">
        <w:rPr>
          <w:rFonts w:hint="eastAsia"/>
        </w:rPr>
        <w:t xml:space="preserve"> </w:t>
      </w:r>
      <w:r w:rsidR="001903D6" w:rsidRPr="001903D6">
        <w:rPr>
          <w:rFonts w:hint="eastAsia"/>
        </w:rPr>
        <w:t>第一个列表包含：•用户定义的类型</w:t>
      </w:r>
      <w:r w:rsidR="001903D6" w:rsidRPr="001903D6">
        <w:rPr>
          <w:rFonts w:hint="eastAsia"/>
        </w:rPr>
        <w:t>A</w:t>
      </w:r>
      <w:r w:rsidR="001903D6" w:rsidRPr="001903D6">
        <w:rPr>
          <w:rFonts w:hint="eastAsia"/>
        </w:rPr>
        <w:t>的初始消息</w:t>
      </w:r>
      <w:r w:rsidR="001903D6" w:rsidRPr="001903D6">
        <w:rPr>
          <w:rFonts w:hint="eastAsia"/>
        </w:rPr>
        <w:t>-</w:t>
      </w:r>
      <w:r w:rsidR="001903D6" w:rsidRPr="001903D6">
        <w:rPr>
          <w:rFonts w:hint="eastAsia"/>
        </w:rPr>
        <w:t>算法开始时，每个顶点都会接收到此消息•迭代的最大次数•发送消息所沿的边缘方向</w:t>
      </w:r>
      <w:r w:rsidR="00FB40E7">
        <w:rPr>
          <w:rFonts w:hint="eastAsia"/>
        </w:rPr>
        <w:t>。</w:t>
      </w:r>
    </w:p>
    <w:p w14:paraId="302DC151" w14:textId="281B96CD" w:rsidR="00FB40E7" w:rsidRDefault="00FB40E7" w:rsidP="00FA232D">
      <w:pPr>
        <w:ind w:firstLine="420"/>
        <w:rPr>
          <w:rFonts w:hint="eastAsia"/>
        </w:rPr>
      </w:pPr>
      <w:r w:rsidRPr="00FB40E7">
        <w:rPr>
          <w:rFonts w:hint="eastAsia"/>
        </w:rPr>
        <w:t>当没有更多消息要发送时，或者达到指定的最大迭代次数时，</w:t>
      </w:r>
      <w:r w:rsidRPr="00FB40E7">
        <w:rPr>
          <w:rFonts w:hint="eastAsia"/>
        </w:rPr>
        <w:t>Pregel</w:t>
      </w:r>
      <w:r w:rsidRPr="00FB40E7">
        <w:rPr>
          <w:rFonts w:hint="eastAsia"/>
        </w:rPr>
        <w:t>算法终止。</w:t>
      </w:r>
      <w:r w:rsidRPr="00FB40E7">
        <w:rPr>
          <w:rFonts w:hint="eastAsia"/>
        </w:rPr>
        <w:t xml:space="preserve"> </w:t>
      </w:r>
      <w:r w:rsidRPr="00FB40E7">
        <w:rPr>
          <w:rFonts w:hint="eastAsia"/>
        </w:rPr>
        <w:t>在实施算法时，务必限制迭代次数，尤其是在不能保证算法收敛的情况下。如果未指定有效边沿方向，则</w:t>
      </w:r>
      <w:r w:rsidRPr="00FB40E7">
        <w:rPr>
          <w:rFonts w:hint="eastAsia"/>
        </w:rPr>
        <w:t>Pregel</w:t>
      </w:r>
      <w:r w:rsidRPr="00FB40E7">
        <w:rPr>
          <w:rFonts w:hint="eastAsia"/>
        </w:rPr>
        <w:t>会假定仅针对每个顶点的出站边发送消息。</w:t>
      </w:r>
      <w:r w:rsidRPr="00FB40E7">
        <w:rPr>
          <w:rFonts w:hint="eastAsia"/>
        </w:rPr>
        <w:t xml:space="preserve"> </w:t>
      </w:r>
      <w:r w:rsidRPr="00FB40E7">
        <w:rPr>
          <w:rFonts w:hint="eastAsia"/>
        </w:rPr>
        <w:t>而且，如果一个顶点在上一个超集中未接收到消息，则在当前超集的末尾，将不会沿其输出边缘发送任何消息。</w:t>
      </w:r>
    </w:p>
    <w:p w14:paraId="4574FF4E" w14:textId="03ABE628" w:rsidR="00FB40E7" w:rsidRDefault="000463F2" w:rsidP="00FA232D">
      <w:pPr>
        <w:ind w:firstLine="420"/>
        <w:rPr>
          <w:rFonts w:hint="eastAsia"/>
        </w:rPr>
      </w:pPr>
      <w:r w:rsidRPr="000463F2">
        <w:rPr>
          <w:rFonts w:hint="eastAsia"/>
        </w:rPr>
        <w:t>此外，第二个参数列表必须包含三个函数：</w:t>
      </w:r>
    </w:p>
    <w:p w14:paraId="74A94A7E" w14:textId="357DE058" w:rsidR="000463F2" w:rsidRDefault="00D039DC" w:rsidP="008A040C">
      <w:pPr>
        <w:pStyle w:val="a5"/>
        <w:rPr>
          <w:rFonts w:hint="eastAsia"/>
        </w:rPr>
      </w:pPr>
      <w:r w:rsidRPr="00D039DC">
        <w:t>vprog: (VertexId, VD, A) =&gt; VD</w:t>
      </w:r>
    </w:p>
    <w:p w14:paraId="5D13C7C0" w14:textId="6ABBDB3B" w:rsidR="008A040C" w:rsidRPr="008A040C" w:rsidRDefault="00513D0F" w:rsidP="008A040C">
      <w:pPr>
        <w:ind w:firstLine="420"/>
        <w:rPr>
          <w:rFonts w:hint="eastAsia"/>
        </w:rPr>
      </w:pPr>
      <w:r>
        <w:rPr>
          <w:rFonts w:hint="eastAsia"/>
        </w:rPr>
        <w:t>此</w:t>
      </w:r>
      <w:r w:rsidR="001176BD">
        <w:rPr>
          <w:rFonts w:hint="eastAsia"/>
        </w:rPr>
        <w:t>函数是</w:t>
      </w:r>
      <w:r w:rsidR="00712E6D" w:rsidRPr="00712E6D">
        <w:rPr>
          <w:rFonts w:hint="eastAsia"/>
        </w:rPr>
        <w:t>点程序</w:t>
      </w:r>
      <w:r w:rsidR="001176BD">
        <w:rPr>
          <w:rFonts w:hint="eastAsia"/>
        </w:rPr>
        <w:t>，</w:t>
      </w:r>
      <w:r w:rsidR="00712E6D" w:rsidRPr="00712E6D">
        <w:rPr>
          <w:rFonts w:hint="eastAsia"/>
        </w:rPr>
        <w:t>将更新</w:t>
      </w:r>
      <w:r w:rsidRPr="00712E6D">
        <w:rPr>
          <w:rFonts w:hint="eastAsia"/>
        </w:rPr>
        <w:t>点的属性</w:t>
      </w:r>
      <w:r>
        <w:rPr>
          <w:rFonts w:hint="eastAsia"/>
        </w:rPr>
        <w:t>，</w:t>
      </w:r>
      <w:r w:rsidR="00C87894">
        <w:rPr>
          <w:rFonts w:hint="eastAsia"/>
        </w:rPr>
        <w:t>这些点</w:t>
      </w:r>
      <w:r>
        <w:rPr>
          <w:rFonts w:hint="eastAsia"/>
        </w:rPr>
        <w:t>从先前迭代中接收到消息</w:t>
      </w:r>
      <w:r w:rsidR="00C87894">
        <w:rPr>
          <w:rFonts w:hint="eastAsia"/>
        </w:rPr>
        <w:t>。</w:t>
      </w:r>
    </w:p>
    <w:p w14:paraId="39145414" w14:textId="65837298" w:rsidR="00D039DC" w:rsidRDefault="0097096D" w:rsidP="008A040C">
      <w:pPr>
        <w:pStyle w:val="a5"/>
        <w:rPr>
          <w:rFonts w:hint="eastAsia"/>
        </w:rPr>
      </w:pPr>
      <w:r w:rsidRPr="0097096D">
        <w:t>mergeMsg: (A, A) =&gt; A)</w:t>
      </w:r>
    </w:p>
    <w:p w14:paraId="2411436B" w14:textId="45FB21FC" w:rsidR="00712E6D" w:rsidRPr="00712E6D" w:rsidRDefault="00BE44A2" w:rsidP="00712E6D">
      <w:pPr>
        <w:ind w:firstLine="420"/>
        <w:rPr>
          <w:rFonts w:hint="eastAsia"/>
        </w:rPr>
      </w:pPr>
      <w:r>
        <w:rPr>
          <w:rFonts w:hint="eastAsia"/>
        </w:rPr>
        <w:t>此函数合并每个</w:t>
      </w:r>
      <w:r w:rsidR="00EC530A" w:rsidRPr="00EC530A">
        <w:rPr>
          <w:rFonts w:hint="eastAsia"/>
        </w:rPr>
        <w:t>点要接收的消息。</w:t>
      </w:r>
    </w:p>
    <w:p w14:paraId="7ED010C0" w14:textId="3EE0CE56" w:rsidR="0097096D" w:rsidRDefault="006D7D83" w:rsidP="008A040C">
      <w:pPr>
        <w:pStyle w:val="a5"/>
        <w:rPr>
          <w:rFonts w:hint="eastAsia"/>
        </w:rPr>
      </w:pPr>
      <w:r w:rsidRPr="006D7D83">
        <w:t>sendMsg: EdgeTriplet[VD, ED] =&gt; Iterator[(VertexId, A)]</w:t>
      </w:r>
    </w:p>
    <w:p w14:paraId="16A37D12" w14:textId="746B6D9B" w:rsidR="00EC530A" w:rsidRDefault="00BE44A2" w:rsidP="00EC530A">
      <w:pPr>
        <w:ind w:firstLine="420"/>
        <w:rPr>
          <w:rFonts w:hint="eastAsia"/>
        </w:rPr>
      </w:pPr>
      <w:r>
        <w:rPr>
          <w:rFonts w:hint="eastAsia"/>
        </w:rPr>
        <w:t>此函数采用三元组，并创建要发送到起始节点</w:t>
      </w:r>
      <w:r w:rsidR="00AE4A65" w:rsidRPr="00AE4A65">
        <w:rPr>
          <w:rFonts w:hint="eastAsia"/>
        </w:rPr>
        <w:t>或目标节点的消息。</w:t>
      </w:r>
    </w:p>
    <w:p w14:paraId="3CB0533C" w14:textId="4B30A6EA" w:rsidR="00B26829" w:rsidRDefault="00B26829" w:rsidP="00B26829">
      <w:pPr>
        <w:pStyle w:val="Heading3"/>
        <w:rPr>
          <w:rFonts w:hint="eastAsia"/>
        </w:rPr>
      </w:pPr>
      <w:r w:rsidRPr="00B26829">
        <w:rPr>
          <w:rFonts w:hint="eastAsia"/>
        </w:rPr>
        <w:t>标签传播算法</w:t>
      </w:r>
    </w:p>
    <w:p w14:paraId="2C5B90D2" w14:textId="77777777" w:rsidR="00C2243E" w:rsidRDefault="000A3F4B" w:rsidP="00454B6D">
      <w:pPr>
        <w:ind w:firstLine="420"/>
        <w:rPr>
          <w:rFonts w:hint="eastAsia"/>
        </w:rPr>
      </w:pPr>
      <w:r w:rsidRPr="000A3F4B">
        <w:rPr>
          <w:rFonts w:hint="eastAsia"/>
        </w:rPr>
        <w:t>在以下部分中，我们将使用</w:t>
      </w:r>
      <w:r w:rsidRPr="000A3F4B">
        <w:rPr>
          <w:rFonts w:hint="eastAsia"/>
        </w:rPr>
        <w:t>Pregel</w:t>
      </w:r>
      <w:r w:rsidRPr="000A3F4B">
        <w:rPr>
          <w:rFonts w:hint="eastAsia"/>
        </w:rPr>
        <w:t>接口实现社区检测算法。标签传播算法（</w:t>
      </w:r>
      <w:r w:rsidR="00103C51" w:rsidRPr="00103C51">
        <w:t xml:space="preserve">Label Propagation Algorithm </w:t>
      </w:r>
      <w:r w:rsidR="00103C51">
        <w:rPr>
          <w:rFonts w:hint="eastAsia"/>
        </w:rPr>
        <w:t>，</w:t>
      </w:r>
      <w:r w:rsidRPr="000A3F4B">
        <w:rPr>
          <w:rFonts w:hint="eastAsia"/>
        </w:rPr>
        <w:t>LPA</w:t>
      </w:r>
      <w:r w:rsidR="000B2AB5">
        <w:rPr>
          <w:rFonts w:hint="eastAsia"/>
        </w:rPr>
        <w:t>）是一种</w:t>
      </w:r>
      <w:r w:rsidR="00BC3121">
        <w:rPr>
          <w:rFonts w:hint="eastAsia"/>
        </w:rPr>
        <w:t>是基于图的半监督学习算法，基本思路是从已标记的节点标签信息来预测未标记的节点标签信息，利用样本间的关系，建立完全图模型，适用于无向图。每个节点标签按相似度传播给相邻节点，在节点传播的每一步，每个节点根据相邻节点的标签来更新自己的标签，与该节点相似度越大，其相邻节点对其标注的影响权值越大，相似节点的标签越趋于一致，其标签就越容易传播。在标签传播过程中，保持已标记的数据的标签不变，使其将标签传给未标注的数据。最终当迭代结束时，相似节点的概率分布趋于相似，可以划分到一类中。</w:t>
      </w:r>
      <w:r w:rsidRPr="000A3F4B">
        <w:rPr>
          <w:rFonts w:hint="eastAsia"/>
        </w:rPr>
        <w:t>让我们快速描述</w:t>
      </w:r>
      <w:r w:rsidR="004A56D9" w:rsidRPr="000A3F4B">
        <w:rPr>
          <w:rFonts w:hint="eastAsia"/>
        </w:rPr>
        <w:t>标签传播算法</w:t>
      </w:r>
      <w:r w:rsidR="00454B6D">
        <w:rPr>
          <w:rFonts w:hint="eastAsia"/>
        </w:rPr>
        <w:t>的工作原理。</w:t>
      </w:r>
      <w:r w:rsidR="00C2243E" w:rsidRPr="00C2243E">
        <w:rPr>
          <w:rFonts w:hint="eastAsia"/>
        </w:rPr>
        <w:t>根据</w:t>
      </w:r>
      <w:r w:rsidR="00C2243E" w:rsidRPr="00C2243E">
        <w:rPr>
          <w:rFonts w:hint="eastAsia"/>
        </w:rPr>
        <w:t>LPA</w:t>
      </w:r>
      <w:r w:rsidR="00C2243E" w:rsidRPr="00C2243E">
        <w:rPr>
          <w:rFonts w:hint="eastAsia"/>
        </w:rPr>
        <w:t>算法基本理论，每个节点的标签按相似度传播给相邻节点，在节点传播的每一步，每个节点根据相邻节点的标签来更新自己的标签，与该节点相似度越大，其相邻节点对其标注的影响权值越大，相似节点的标签越趋于一致，其标签就越容易传播。在标签传播过程中，保持已标注数据的标签不变，使其像一个源头把标签传向未标注数据。最终，当迭代过程结束时，相似节点的概</w:t>
      </w:r>
      <w:r w:rsidR="00C2243E">
        <w:rPr>
          <w:rFonts w:hint="eastAsia"/>
        </w:rPr>
        <w:t>率分布也趋于相似，可以划分到同一个类别中，从而完成标签传播过程</w:t>
      </w:r>
      <w:r w:rsidRPr="000A3F4B">
        <w:rPr>
          <w:rFonts w:hint="eastAsia"/>
        </w:rPr>
        <w:t>。</w:t>
      </w:r>
    </w:p>
    <w:p w14:paraId="2BF1B73D" w14:textId="636B38E0" w:rsidR="00C873A4" w:rsidRDefault="000A3F4B" w:rsidP="00454B6D">
      <w:pPr>
        <w:ind w:firstLine="420"/>
        <w:rPr>
          <w:rFonts w:hint="eastAsia"/>
        </w:rPr>
      </w:pPr>
      <w:r w:rsidRPr="000A3F4B">
        <w:rPr>
          <w:rFonts w:hint="eastAsia"/>
        </w:rPr>
        <w:t>通过在</w:t>
      </w:r>
      <w:r w:rsidRPr="000A3F4B">
        <w:rPr>
          <w:rFonts w:hint="eastAsia"/>
        </w:rPr>
        <w:t>Pregel</w:t>
      </w:r>
      <w:r w:rsidRPr="000A3F4B">
        <w:rPr>
          <w:rFonts w:hint="eastAsia"/>
        </w:rPr>
        <w:t>中实现此算法，我们</w:t>
      </w:r>
      <w:r w:rsidR="00534BE8">
        <w:rPr>
          <w:rFonts w:hint="eastAsia"/>
        </w:rPr>
        <w:t>希望获得一个图，其中</w:t>
      </w:r>
      <w:r w:rsidR="00F3547E">
        <w:rPr>
          <w:rFonts w:hint="eastAsia"/>
        </w:rPr>
        <w:t>点属性是社区隶属关系的标签。因此，我们将首先通过将每个</w:t>
      </w:r>
      <w:r w:rsidRPr="000A3F4B">
        <w:rPr>
          <w:rFonts w:hint="eastAsia"/>
        </w:rPr>
        <w:t>点的标签设置为其标识符来初始化</w:t>
      </w:r>
      <w:r w:rsidRPr="000A3F4B">
        <w:rPr>
          <w:rFonts w:hint="eastAsia"/>
        </w:rPr>
        <w:t>LPA</w:t>
      </w:r>
      <w:r w:rsidRPr="000A3F4B">
        <w:rPr>
          <w:rFonts w:hint="eastAsia"/>
        </w:rPr>
        <w:t>图：</w:t>
      </w:r>
    </w:p>
    <w:p w14:paraId="2371D9D8" w14:textId="717E6998" w:rsidR="00F3547E" w:rsidRDefault="00761FB1" w:rsidP="00F02F80">
      <w:pPr>
        <w:pStyle w:val="a8"/>
        <w:rPr>
          <w:rFonts w:hint="eastAsia"/>
        </w:rPr>
      </w:pPr>
      <w:r w:rsidRPr="00761FB1">
        <w:t>val lpaGraph = graph.mapVertices { case (vid, _) =&gt; vid }</w:t>
      </w:r>
    </w:p>
    <w:p w14:paraId="665994F4" w14:textId="1F5678CD" w:rsidR="00422CF5" w:rsidRPr="00422CF5" w:rsidRDefault="00422CF5" w:rsidP="00422CF5">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102</w:t>
      </w:r>
      <w:r w:rsidR="00A004DF">
        <w:fldChar w:fldCharType="end"/>
      </w:r>
    </w:p>
    <w:p w14:paraId="19A5EBF0" w14:textId="6434AC61" w:rsidR="00761FB1" w:rsidRDefault="00EC4858" w:rsidP="00454B6D">
      <w:pPr>
        <w:ind w:firstLine="420"/>
        <w:rPr>
          <w:rFonts w:hint="eastAsia"/>
        </w:rPr>
      </w:pPr>
      <w:r w:rsidRPr="00EC4858">
        <w:rPr>
          <w:rFonts w:hint="eastAsia"/>
        </w:rPr>
        <w:t>接下来，我们将定义发送给</w:t>
      </w:r>
      <w:r w:rsidRPr="00EC4858">
        <w:rPr>
          <w:rFonts w:hint="eastAsia"/>
        </w:rPr>
        <w:t>Map [Label</w:t>
      </w:r>
      <w:r w:rsidRPr="00EC4858">
        <w:rPr>
          <w:rFonts w:hint="eastAsia"/>
        </w:rPr>
        <w:t>，</w:t>
      </w:r>
      <w:r w:rsidRPr="00EC4858">
        <w:rPr>
          <w:rFonts w:hint="eastAsia"/>
        </w:rPr>
        <w:t>Long]</w:t>
      </w:r>
      <w:r w:rsidRPr="00EC4858">
        <w:rPr>
          <w:rFonts w:hint="eastAsia"/>
        </w:rPr>
        <w:t>的消息的类型，该消息将社区标签与具有该标签的邻居数量相关联。</w:t>
      </w:r>
      <w:r w:rsidRPr="00EC4858">
        <w:rPr>
          <w:rFonts w:hint="eastAsia"/>
        </w:rPr>
        <w:t xml:space="preserve"> </w:t>
      </w:r>
      <w:r w:rsidRPr="00EC4858">
        <w:rPr>
          <w:rFonts w:hint="eastAsia"/>
        </w:rPr>
        <w:t>将发送到每个节点的初始消息只是一个空映射：</w:t>
      </w:r>
    </w:p>
    <w:p w14:paraId="4D44B188" w14:textId="77777777" w:rsidR="0060058C" w:rsidRDefault="0060058C" w:rsidP="00F02F80">
      <w:pPr>
        <w:pStyle w:val="a8"/>
        <w:rPr>
          <w:rFonts w:hint="eastAsia"/>
        </w:rPr>
      </w:pPr>
      <w:r w:rsidRPr="0060058C">
        <w:t>type Label = VertexId</w:t>
      </w:r>
    </w:p>
    <w:p w14:paraId="53C5EF90" w14:textId="5F5B9D39" w:rsidR="00EC4858" w:rsidRDefault="0060058C" w:rsidP="00F02F80">
      <w:pPr>
        <w:pStyle w:val="a8"/>
        <w:rPr>
          <w:rFonts w:hint="eastAsia"/>
        </w:rPr>
      </w:pPr>
      <w:r w:rsidRPr="0060058C">
        <w:t>val initialMessage = Map[Label, Long]()</w:t>
      </w:r>
    </w:p>
    <w:p w14:paraId="20639740" w14:textId="54D29817" w:rsidR="00422CF5" w:rsidRPr="00422CF5" w:rsidRDefault="00422CF5" w:rsidP="00422CF5">
      <w:pPr>
        <w:pStyle w:val="Caption"/>
        <w:rPr>
          <w:rFonts w:hint="eastAsia"/>
        </w:rPr>
      </w:pPr>
      <w:r>
        <w:rPr>
          <w:rFonts w:hint="eastAsia"/>
        </w:rPr>
        <w:lastRenderedPageBreak/>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103</w:t>
      </w:r>
      <w:r w:rsidR="00A004DF">
        <w:fldChar w:fldCharType="end"/>
      </w:r>
    </w:p>
    <w:p w14:paraId="0A6BC7BE" w14:textId="4E9D4161" w:rsidR="00687032" w:rsidRDefault="00687032" w:rsidP="00454B6D">
      <w:pPr>
        <w:ind w:firstLine="420"/>
        <w:rPr>
          <w:rFonts w:hint="eastAsia"/>
        </w:rPr>
      </w:pPr>
      <w:r w:rsidRPr="00687032">
        <w:rPr>
          <w:rFonts w:hint="eastAsia"/>
        </w:rPr>
        <w:t>遵循</w:t>
      </w:r>
      <w:r w:rsidRPr="00687032">
        <w:rPr>
          <w:rFonts w:hint="eastAsia"/>
        </w:rPr>
        <w:t>Pregel</w:t>
      </w:r>
      <w:r w:rsidRPr="00687032">
        <w:rPr>
          <w:rFonts w:hint="eastAsia"/>
        </w:rPr>
        <w:t>编程模型，我们定义了</w:t>
      </w:r>
      <w:r w:rsidRPr="00687032">
        <w:rPr>
          <w:rFonts w:hint="eastAsia"/>
        </w:rPr>
        <w:t>sendMsg</w:t>
      </w:r>
      <w:r w:rsidRPr="00687032">
        <w:rPr>
          <w:rFonts w:hint="eastAsia"/>
        </w:rPr>
        <w:t>函数，每个节点使用该函数将其当前标签通知其邻居。</w:t>
      </w:r>
      <w:r w:rsidRPr="00687032">
        <w:rPr>
          <w:rFonts w:hint="eastAsia"/>
        </w:rPr>
        <w:t xml:space="preserve"> </w:t>
      </w:r>
      <w:r w:rsidRPr="00687032">
        <w:rPr>
          <w:rFonts w:hint="eastAsia"/>
        </w:rPr>
        <w:t>对于每个三元组，源节点将收到目标节点的标签，反之亦然：</w:t>
      </w:r>
    </w:p>
    <w:p w14:paraId="32B1FAA1" w14:textId="77777777" w:rsidR="00B572DC" w:rsidRDefault="00B572DC" w:rsidP="00F02F80">
      <w:pPr>
        <w:pStyle w:val="a8"/>
      </w:pPr>
      <w:r>
        <w:t xml:space="preserve">  def sendMsg(e: EdgeTriplet[Label, ED]): Iterator[(VertexId, Map[Label, Long])] =</w:t>
      </w:r>
    </w:p>
    <w:p w14:paraId="01E205A0" w14:textId="70E8BB3E" w:rsidR="00687032" w:rsidRDefault="00B572DC" w:rsidP="00F02F80">
      <w:pPr>
        <w:pStyle w:val="a8"/>
        <w:rPr>
          <w:rFonts w:hint="eastAsia"/>
        </w:rPr>
      </w:pPr>
      <w:r>
        <w:t xml:space="preserve">    Iterator((e.srcId, Map(e.dstAttr -&gt; 1L)), (e.dstId, Map(e.srcAttr -&gt; 1L)))</w:t>
      </w:r>
    </w:p>
    <w:p w14:paraId="6063EDCC" w14:textId="1012449D" w:rsidR="00422CF5" w:rsidRPr="00422CF5" w:rsidRDefault="00422CF5" w:rsidP="00422CF5">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104</w:t>
      </w:r>
      <w:r w:rsidR="00A004DF">
        <w:fldChar w:fldCharType="end"/>
      </w:r>
    </w:p>
    <w:p w14:paraId="7F365002" w14:textId="12BCEB51" w:rsidR="0098744A" w:rsidRDefault="0098744A" w:rsidP="00B572DC">
      <w:pPr>
        <w:ind w:firstLine="420"/>
        <w:rPr>
          <w:rFonts w:hint="eastAsia"/>
        </w:rPr>
      </w:pPr>
      <w:r w:rsidRPr="0098744A">
        <w:rPr>
          <w:rFonts w:hint="eastAsia"/>
        </w:rPr>
        <w:t>上一个函数在每次迭代中都会返回其大多数邻居当前所属的社区的标签（即</w:t>
      </w:r>
      <w:r w:rsidRPr="0098744A">
        <w:rPr>
          <w:rFonts w:hint="eastAsia"/>
        </w:rPr>
        <w:t>VertexId</w:t>
      </w:r>
      <w:r w:rsidRPr="0098744A">
        <w:rPr>
          <w:rFonts w:hint="eastAsia"/>
        </w:rPr>
        <w:t>属性）。我们还需要一个</w:t>
      </w:r>
      <w:r w:rsidRPr="0098744A">
        <w:rPr>
          <w:rFonts w:hint="eastAsia"/>
        </w:rPr>
        <w:t>mergeMsg</w:t>
      </w:r>
      <w:r w:rsidRPr="0098744A">
        <w:rPr>
          <w:rFonts w:hint="eastAsia"/>
        </w:rPr>
        <w:t>函数来合并节点收到的所有消息。</w:t>
      </w:r>
      <w:r w:rsidRPr="0098744A">
        <w:rPr>
          <w:rFonts w:hint="eastAsia"/>
        </w:rPr>
        <w:t xml:space="preserve"> </w:t>
      </w:r>
      <w:r w:rsidRPr="0098744A">
        <w:rPr>
          <w:rFonts w:hint="eastAsia"/>
        </w:rPr>
        <w:t>它的邻居变成一张地图。</w:t>
      </w:r>
      <w:r w:rsidRPr="0098744A">
        <w:rPr>
          <w:rFonts w:hint="eastAsia"/>
        </w:rPr>
        <w:t xml:space="preserve"> </w:t>
      </w:r>
      <w:r w:rsidRPr="0098744A">
        <w:rPr>
          <w:rFonts w:hint="eastAsia"/>
        </w:rPr>
        <w:t>如果两个消息都包含相同的标签，我们只需简单地为该标签求和相应的邻居数：</w:t>
      </w:r>
    </w:p>
    <w:p w14:paraId="05302DBB" w14:textId="77777777" w:rsidR="00FB500F" w:rsidRDefault="00FB500F" w:rsidP="00F02F80">
      <w:pPr>
        <w:pStyle w:val="a8"/>
      </w:pPr>
      <w:r>
        <w:t xml:space="preserve">  def mergeMsg(count1: Map[Label, Long], count2: Map[Label, Long]): Map[VertexId, Long] = {</w:t>
      </w:r>
    </w:p>
    <w:p w14:paraId="24570958" w14:textId="77777777" w:rsidR="00FB500F" w:rsidRDefault="00FB500F" w:rsidP="00F02F80">
      <w:pPr>
        <w:pStyle w:val="a8"/>
      </w:pPr>
      <w:r>
        <w:t xml:space="preserve">    (count1.keySet ++ count2.keySet).map { i =&gt; val count1Val = count1.getOrElse(i, 0L)</w:t>
      </w:r>
    </w:p>
    <w:p w14:paraId="3A0E4777" w14:textId="77777777" w:rsidR="00FB500F" w:rsidRDefault="00FB500F" w:rsidP="00F02F80">
      <w:pPr>
        <w:pStyle w:val="a8"/>
      </w:pPr>
      <w:r>
        <w:t xml:space="preserve">      val count2Val = count2.getOrElse(i, 0L) i -&gt;(count1Val + count2Val)</w:t>
      </w:r>
    </w:p>
    <w:p w14:paraId="50D8798B" w14:textId="77777777" w:rsidR="00FB500F" w:rsidRDefault="00FB500F" w:rsidP="00F02F80">
      <w:pPr>
        <w:pStyle w:val="a8"/>
      </w:pPr>
      <w:r>
        <w:t xml:space="preserve">    }.toMap</w:t>
      </w:r>
    </w:p>
    <w:p w14:paraId="0296D672" w14:textId="1BBBB71E" w:rsidR="00FB500F" w:rsidRDefault="00FB500F" w:rsidP="00F02F80">
      <w:pPr>
        <w:pStyle w:val="a8"/>
        <w:rPr>
          <w:rFonts w:hint="eastAsia"/>
        </w:rPr>
      </w:pPr>
      <w:r>
        <w:t xml:space="preserve">  }</w:t>
      </w:r>
    </w:p>
    <w:p w14:paraId="3C9EBB8B" w14:textId="72A3CE81" w:rsidR="00422CF5" w:rsidRPr="00422CF5" w:rsidRDefault="00422CF5" w:rsidP="00422CF5">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105</w:t>
      </w:r>
      <w:r w:rsidR="00A004DF">
        <w:fldChar w:fldCharType="end"/>
      </w:r>
    </w:p>
    <w:p w14:paraId="319F2A13" w14:textId="0EE7755E" w:rsidR="00DD48E5" w:rsidRDefault="00DD48E5" w:rsidP="00FB500F">
      <w:pPr>
        <w:ind w:firstLine="420"/>
        <w:rPr>
          <w:rFonts w:hint="eastAsia"/>
        </w:rPr>
      </w:pPr>
      <w:r w:rsidRPr="00DD48E5">
        <w:rPr>
          <w:rFonts w:hint="eastAsia"/>
        </w:rPr>
        <w:t>最后，我们可以通过调用图中的</w:t>
      </w:r>
      <w:r w:rsidRPr="00DD48E5">
        <w:rPr>
          <w:rFonts w:hint="eastAsia"/>
        </w:rPr>
        <w:t>pregel</w:t>
      </w:r>
      <w:r w:rsidRPr="00DD48E5">
        <w:rPr>
          <w:rFonts w:hint="eastAsia"/>
        </w:rPr>
        <w:t>方法来运行</w:t>
      </w:r>
      <w:r w:rsidRPr="00DD48E5">
        <w:rPr>
          <w:rFonts w:hint="eastAsia"/>
        </w:rPr>
        <w:t>LPA</w:t>
      </w:r>
      <w:r w:rsidRPr="00DD48E5">
        <w:rPr>
          <w:rFonts w:hint="eastAsia"/>
        </w:rPr>
        <w:t>算法，以实现社会财富均等化：</w:t>
      </w:r>
    </w:p>
    <w:p w14:paraId="608E4EBE" w14:textId="44141201" w:rsidR="00DD48E5" w:rsidRDefault="00DD48E5" w:rsidP="00F02F80">
      <w:pPr>
        <w:pStyle w:val="a8"/>
        <w:rPr>
          <w:rFonts w:hint="eastAsia"/>
        </w:rPr>
      </w:pPr>
      <w:r w:rsidRPr="00DD48E5">
        <w:t>lpaGraph.pregel(initialMessage, 50)(vprog, sendMsg, mergeMsg)</w:t>
      </w:r>
    </w:p>
    <w:p w14:paraId="3EBE52B4" w14:textId="5CA2236C" w:rsidR="00422CF5" w:rsidRPr="00422CF5" w:rsidRDefault="00422CF5" w:rsidP="00422CF5">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106</w:t>
      </w:r>
      <w:r w:rsidR="00A004DF">
        <w:fldChar w:fldCharType="end"/>
      </w:r>
    </w:p>
    <w:p w14:paraId="2520C7AE" w14:textId="3DAE2486" w:rsidR="00E26E53" w:rsidRPr="003F2699" w:rsidRDefault="001B239F" w:rsidP="003F2699">
      <w:pPr>
        <w:ind w:firstLine="420"/>
        <w:rPr>
          <w:rFonts w:hint="eastAsia"/>
        </w:rPr>
      </w:pPr>
      <w:r w:rsidRPr="001B239F">
        <w:rPr>
          <w:rFonts w:hint="eastAsia"/>
        </w:rPr>
        <w:t>LPA</w:t>
      </w:r>
      <w:r w:rsidRPr="001B239F">
        <w:rPr>
          <w:rFonts w:hint="eastAsia"/>
        </w:rPr>
        <w:t>的主要优点是它的简单性和时间效率。</w:t>
      </w:r>
      <w:r w:rsidRPr="001B239F">
        <w:rPr>
          <w:rFonts w:hint="eastAsia"/>
        </w:rPr>
        <w:t xml:space="preserve"> </w:t>
      </w:r>
      <w:r w:rsidRPr="001B239F">
        <w:rPr>
          <w:rFonts w:hint="eastAsia"/>
        </w:rPr>
        <w:t>实际上，已经观察到收敛的迭代次数与图的大小无关，而每次迭代都具有线性时间复杂度。</w:t>
      </w:r>
      <w:r w:rsidRPr="001B239F">
        <w:rPr>
          <w:rFonts w:hint="eastAsia"/>
        </w:rPr>
        <w:t xml:space="preserve"> </w:t>
      </w:r>
      <w:r w:rsidRPr="001B239F">
        <w:rPr>
          <w:rFonts w:hint="eastAsia"/>
        </w:rPr>
        <w:t>尽管标签传播算法有其优点，但不一定会收敛，并且还可能导致不感兴趣的解决方案，例如将每个节点标识为单个社区。</w:t>
      </w:r>
      <w:r w:rsidRPr="001B239F">
        <w:rPr>
          <w:rFonts w:hint="eastAsia"/>
        </w:rPr>
        <w:t xml:space="preserve"> </w:t>
      </w:r>
      <w:r w:rsidRPr="001B239F">
        <w:rPr>
          <w:rFonts w:hint="eastAsia"/>
        </w:rPr>
        <w:t>实际上，该算法可能会为二分图或接近二分图的结构振动。</w:t>
      </w:r>
    </w:p>
    <w:p w14:paraId="23E9BB2B" w14:textId="58567143" w:rsidR="00EA1F4A" w:rsidRDefault="00EA1F4A" w:rsidP="00EA1F4A">
      <w:pPr>
        <w:pStyle w:val="Heading3"/>
        <w:rPr>
          <w:rFonts w:hint="eastAsia"/>
        </w:rPr>
      </w:pPr>
      <w:bookmarkStart w:id="18" w:name="graph_builders"/>
      <w:bookmarkStart w:id="19" w:name="vertex_and_edge_rdds"/>
      <w:bookmarkEnd w:id="18"/>
      <w:bookmarkEnd w:id="19"/>
      <w:r>
        <w:rPr>
          <w:rFonts w:hint="eastAsia"/>
        </w:rPr>
        <w:t>PageRank</w:t>
      </w:r>
      <w:r>
        <w:rPr>
          <w:rFonts w:hint="eastAsia"/>
        </w:rPr>
        <w:t>算法</w:t>
      </w:r>
    </w:p>
    <w:p w14:paraId="0CA487BF" w14:textId="64C55965" w:rsidR="00756A15" w:rsidRPr="005835F6" w:rsidRDefault="00831414" w:rsidP="00F02B4A">
      <w:pPr>
        <w:ind w:firstLine="420"/>
      </w:pPr>
      <w:r>
        <w:rPr>
          <w:rFonts w:hint="eastAsia"/>
        </w:rPr>
        <w:t>PageRank</w:t>
      </w:r>
      <w:r w:rsidR="00F02B4A">
        <w:rPr>
          <w:rFonts w:hint="eastAsia"/>
        </w:rPr>
        <w:t>即网页排名，又称网页级别</w:t>
      </w:r>
      <w:r>
        <w:rPr>
          <w:rFonts w:hint="eastAsia"/>
        </w:rPr>
        <w:t>，</w:t>
      </w:r>
      <w:r w:rsidR="00F02B4A">
        <w:rPr>
          <w:rFonts w:hint="eastAsia"/>
        </w:rPr>
        <w:t>是</w:t>
      </w:r>
      <w:r w:rsidR="00F02B4A">
        <w:rPr>
          <w:rFonts w:hint="eastAsia"/>
        </w:rPr>
        <w:t>Google</w:t>
      </w:r>
      <w:r w:rsidR="00F02B4A">
        <w:rPr>
          <w:rFonts w:hint="eastAsia"/>
        </w:rPr>
        <w:t>创始人拉里·佩奇和谢尔盖·布林于</w:t>
      </w:r>
      <w:r w:rsidR="00F02B4A">
        <w:rPr>
          <w:rFonts w:hint="eastAsia"/>
        </w:rPr>
        <w:t>1997</w:t>
      </w:r>
      <w:r w:rsidR="00F02B4A">
        <w:rPr>
          <w:rFonts w:hint="eastAsia"/>
        </w:rPr>
        <w:t>年构建早期的搜索系统原型时提出的链接分析算法，</w:t>
      </w:r>
      <w:r>
        <w:rPr>
          <w:rFonts w:hint="eastAsia"/>
        </w:rPr>
        <w:t>该算法</w:t>
      </w:r>
      <w:r w:rsidR="00F02B4A">
        <w:rPr>
          <w:rFonts w:hint="eastAsia"/>
        </w:rPr>
        <w:t>成为其他搜索引擎和学术界十分关注的计算模型。目前很多重要的链接分析算法都是在</w:t>
      </w:r>
      <w:r w:rsidR="00F02B4A">
        <w:rPr>
          <w:rFonts w:hint="eastAsia"/>
        </w:rPr>
        <w:t>PageRank</w:t>
      </w:r>
      <w:r w:rsidR="00F02B4A">
        <w:rPr>
          <w:rFonts w:hint="eastAsia"/>
        </w:rPr>
        <w:t>算法基础上衍生出来的。</w:t>
      </w:r>
      <w:r w:rsidR="00756A15" w:rsidRPr="005835F6">
        <w:t>PageRank</w:t>
      </w:r>
      <w:r>
        <w:rPr>
          <w:rFonts w:hint="eastAsia"/>
        </w:rPr>
        <w:t>也可以用来</w:t>
      </w:r>
      <w:r>
        <w:t>测量</w:t>
      </w:r>
      <w:r w:rsidR="00756A15" w:rsidRPr="005835F6">
        <w:t>图中每个</w:t>
      </w:r>
      <w:r w:rsidR="00756A15">
        <w:t>点</w:t>
      </w:r>
      <w:r w:rsidR="00756A15" w:rsidRPr="005835F6">
        <w:t>的重要性，假设从</w:t>
      </w:r>
      <m:oMath>
        <m:r>
          <w:rPr>
            <w:rFonts w:ascii="Cambria Math" w:hAnsi="Cambria Math"/>
          </w:rPr>
          <m:t>u</m:t>
        </m:r>
      </m:oMath>
      <w:r w:rsidR="00756A15" w:rsidRPr="005835F6">
        <w:t>到</w:t>
      </w:r>
      <m:oMath>
        <m:r>
          <w:rPr>
            <w:rFonts w:ascii="Cambria Math" w:hAnsi="Cambria Math"/>
          </w:rPr>
          <m:t>v</m:t>
        </m:r>
      </m:oMath>
      <w:r w:rsidR="00756A15">
        <w:rPr>
          <w:rFonts w:hint="eastAsia"/>
        </w:rPr>
        <w:t>的</w:t>
      </w:r>
      <w:r w:rsidR="00756A15">
        <w:t>边</w:t>
      </w:r>
      <w:r w:rsidR="00756A15" w:rsidRPr="005835F6">
        <w:t>表示</w:t>
      </w:r>
      <w:r w:rsidR="00756A15">
        <w:rPr>
          <w:rFonts w:hint="eastAsia"/>
        </w:rPr>
        <w:t>为</w:t>
      </w:r>
      <m:oMath>
        <m:r>
          <w:rPr>
            <w:rFonts w:ascii="Cambria Math" w:hAnsi="Cambria Math"/>
          </w:rPr>
          <m:t>u</m:t>
        </m:r>
      </m:oMath>
      <w:r w:rsidR="00756A15">
        <w:rPr>
          <w:rFonts w:hint="eastAsia"/>
        </w:rPr>
        <w:t>对</w:t>
      </w:r>
      <m:oMath>
        <m:r>
          <w:rPr>
            <w:rFonts w:ascii="Cambria Math" w:hAnsi="Cambria Math"/>
          </w:rPr>
          <m:t>v</m:t>
        </m:r>
      </m:oMath>
      <w:r w:rsidR="00756A15" w:rsidRPr="005835F6">
        <w:t>重要性</w:t>
      </w:r>
      <w:r w:rsidR="00756A15">
        <w:rPr>
          <w:rFonts w:hint="eastAsia"/>
        </w:rPr>
        <w:t>的一种度量</w:t>
      </w:r>
      <w:r w:rsidR="005F0B55">
        <w:t>。例如</w:t>
      </w:r>
      <w:r w:rsidR="00756A15" w:rsidRPr="005835F6">
        <w:t>如果一个用户</w:t>
      </w:r>
      <w:r w:rsidR="005F0B55">
        <w:rPr>
          <w:rFonts w:hint="eastAsia"/>
        </w:rPr>
        <w:t>被很多其他用户关注，则此</w:t>
      </w:r>
      <w:r w:rsidR="005F0B55">
        <w:t>用户会</w:t>
      </w:r>
      <w:r w:rsidR="005F0B55">
        <w:rPr>
          <w:rFonts w:hint="eastAsia"/>
        </w:rPr>
        <w:t>有更</w:t>
      </w:r>
      <w:r w:rsidR="00756A15" w:rsidRPr="005835F6">
        <w:t>高</w:t>
      </w:r>
      <w:r w:rsidR="005F0B55">
        <w:rPr>
          <w:rFonts w:hint="eastAsia"/>
        </w:rPr>
        <w:t>的</w:t>
      </w:r>
      <w:r w:rsidR="00756A15" w:rsidRPr="005835F6">
        <w:t>排名。</w:t>
      </w:r>
      <w:r w:rsidR="00756A15" w:rsidRPr="005835F6">
        <w:t>GraphX</w:t>
      </w:r>
      <w:r w:rsidR="00756A15" w:rsidRPr="005835F6">
        <w:t>自带的</w:t>
      </w:r>
      <w:r w:rsidR="00756A15" w:rsidRPr="005835F6">
        <w:t>PageRank</w:t>
      </w:r>
      <w:r w:rsidR="008A40B2" w:rsidRPr="005835F6">
        <w:t>静态和动态</w:t>
      </w:r>
      <w:r w:rsidR="008A40B2">
        <w:rPr>
          <w:rFonts w:hint="eastAsia"/>
        </w:rPr>
        <w:t>方法</w:t>
      </w:r>
      <w:r w:rsidR="00546355" w:rsidRPr="005835F6">
        <w:t>实现</w:t>
      </w:r>
      <w:r w:rsidR="008A40B2">
        <w:t>，</w:t>
      </w:r>
      <w:r w:rsidR="00756A15" w:rsidRPr="005835F6">
        <w:t>静态的</w:t>
      </w:r>
      <w:r w:rsidR="00756A15" w:rsidRPr="005835F6">
        <w:t>PageRank</w:t>
      </w:r>
      <w:r w:rsidR="008A40B2">
        <w:rPr>
          <w:rFonts w:hint="eastAsia"/>
        </w:rPr>
        <w:t>运行</w:t>
      </w:r>
      <w:r w:rsidR="008A40B2">
        <w:t>一个固定</w:t>
      </w:r>
      <w:r w:rsidR="008A40B2">
        <w:rPr>
          <w:rFonts w:hint="eastAsia"/>
        </w:rPr>
        <w:t>次数</w:t>
      </w:r>
      <w:r w:rsidR="00756A15" w:rsidRPr="005835F6">
        <w:t>的迭代，而动态的</w:t>
      </w:r>
      <w:r w:rsidR="00756A15" w:rsidRPr="005835F6">
        <w:t>PageRank</w:t>
      </w:r>
      <w:r w:rsidR="00702F26">
        <w:t>运行直到</w:t>
      </w:r>
      <w:r w:rsidR="00702F26">
        <w:rPr>
          <w:rFonts w:hint="eastAsia"/>
        </w:rPr>
        <w:t>排名最终</w:t>
      </w:r>
      <w:r w:rsidR="00756A15" w:rsidRPr="005835F6">
        <w:t>收敛</w:t>
      </w:r>
      <w:r w:rsidR="00702F26">
        <w:rPr>
          <w:rFonts w:hint="eastAsia"/>
        </w:rPr>
        <w:t>到一个指定的误差范围</w:t>
      </w:r>
      <w:r w:rsidR="00985F96">
        <w:rPr>
          <w:rFonts w:hint="eastAsia"/>
        </w:rPr>
        <w:t>，我们可以直接通过</w:t>
      </w:r>
      <w:r w:rsidR="00985F96" w:rsidRPr="005835F6">
        <w:t>Graph</w:t>
      </w:r>
      <w:r w:rsidR="00985F96">
        <w:rPr>
          <w:rFonts w:hint="eastAsia"/>
        </w:rPr>
        <w:t>调用</w:t>
      </w:r>
      <w:r w:rsidR="00756A15" w:rsidRPr="005835F6">
        <w:t>这些</w:t>
      </w:r>
      <w:r w:rsidR="00985F96" w:rsidRPr="005835F6">
        <w:t>GraphOps</w:t>
      </w:r>
      <w:r w:rsidR="00985F96">
        <w:rPr>
          <w:rFonts w:hint="eastAsia"/>
        </w:rPr>
        <w:t>中的方法</w:t>
      </w:r>
      <w:r w:rsidR="00756A15" w:rsidRPr="005835F6">
        <w:t>。</w:t>
      </w:r>
    </w:p>
    <w:p w14:paraId="1EF87312" w14:textId="6396281A" w:rsidR="00756A15" w:rsidRPr="005835F6" w:rsidRDefault="00756A15" w:rsidP="00756A15">
      <w:pPr>
        <w:ind w:firstLine="420"/>
      </w:pPr>
      <w:r w:rsidRPr="005835F6">
        <w:t>GraphX</w:t>
      </w:r>
      <w:r w:rsidRPr="005835F6">
        <w:t>还包括</w:t>
      </w:r>
      <w:r w:rsidR="00985F96">
        <w:rPr>
          <w:rFonts w:hint="eastAsia"/>
        </w:rPr>
        <w:t>一个</w:t>
      </w:r>
      <w:r w:rsidR="00985F96" w:rsidRPr="005835F6">
        <w:t>社交网络数据集</w:t>
      </w:r>
      <w:r w:rsidRPr="005835F6">
        <w:t>可以运行</w:t>
      </w:r>
      <w:r w:rsidRPr="005835F6">
        <w:t>PageRank</w:t>
      </w:r>
      <w:r w:rsidR="00985F96">
        <w:t>，</w:t>
      </w:r>
      <w:r w:rsidRPr="005835F6">
        <w:t>用户</w:t>
      </w:r>
      <w:r w:rsidR="00B52814">
        <w:rPr>
          <w:rFonts w:hint="eastAsia"/>
        </w:rPr>
        <w:t>为</w:t>
      </w:r>
      <w:r w:rsidRPr="005835F6">
        <w:t>data/graphx/users.txt</w:t>
      </w:r>
      <w:r w:rsidR="00B52814">
        <w:t>，</w:t>
      </w:r>
      <w:r w:rsidRPr="005835F6">
        <w:t>用户之间的关系</w:t>
      </w:r>
      <w:r w:rsidR="00B52814">
        <w:rPr>
          <w:rFonts w:hint="eastAsia"/>
        </w:rPr>
        <w:t>为</w:t>
      </w:r>
      <w:r w:rsidRPr="005835F6">
        <w:t>data/graphx/followers.txt</w:t>
      </w:r>
      <w:r w:rsidR="004471ED">
        <w:t>，</w:t>
      </w:r>
      <w:r w:rsidRPr="005835F6">
        <w:t>计算每个用户的</w:t>
      </w:r>
      <w:r w:rsidR="004471ED">
        <w:rPr>
          <w:rFonts w:hint="eastAsia"/>
        </w:rPr>
        <w:t>排名</w:t>
      </w:r>
      <w:r w:rsidRPr="005835F6">
        <w:t>级别，如下所示：</w:t>
      </w:r>
    </w:p>
    <w:p w14:paraId="37610CC2" w14:textId="77777777" w:rsidR="00A0684B" w:rsidRDefault="00A0684B" w:rsidP="00A0684B">
      <w:pPr>
        <w:pStyle w:val="a8"/>
      </w:pPr>
      <w:r>
        <w:t>scala&gt; import org.apache.spark.graphx.GraphLoader</w:t>
      </w:r>
    </w:p>
    <w:p w14:paraId="0E1CCDB8" w14:textId="77777777" w:rsidR="00A0684B" w:rsidRDefault="00A0684B" w:rsidP="00A0684B">
      <w:pPr>
        <w:pStyle w:val="a8"/>
        <w:rPr>
          <w:rFonts w:hint="eastAsia"/>
        </w:rPr>
      </w:pPr>
      <w:r>
        <w:t>import org.apache.spark.graphx.GraphLoader</w:t>
      </w:r>
    </w:p>
    <w:p w14:paraId="418CB680" w14:textId="77777777" w:rsidR="00A0684B" w:rsidRDefault="00A0684B" w:rsidP="00A0684B">
      <w:pPr>
        <w:pStyle w:val="a8"/>
        <w:rPr>
          <w:rFonts w:hint="eastAsia"/>
        </w:rPr>
      </w:pPr>
    </w:p>
    <w:p w14:paraId="58DF624C" w14:textId="020CD67A" w:rsidR="00756A15" w:rsidRDefault="00985F96" w:rsidP="00A0684B">
      <w:pPr>
        <w:pStyle w:val="a8"/>
      </w:pPr>
      <w:r>
        <w:rPr>
          <w:rFonts w:hint="eastAsia"/>
        </w:rPr>
        <w:t>//</w:t>
      </w:r>
      <w:r w:rsidR="00756A15">
        <w:rPr>
          <w:rFonts w:hint="eastAsia"/>
        </w:rPr>
        <w:t>加载边为</w:t>
      </w:r>
      <w:r w:rsidR="00756A15">
        <w:rPr>
          <w:rFonts w:hint="eastAsia"/>
        </w:rPr>
        <w:t>Graph</w:t>
      </w:r>
    </w:p>
    <w:p w14:paraId="67433F5D" w14:textId="77777777" w:rsidR="00F85F25" w:rsidRDefault="00F85F25" w:rsidP="00F85F25">
      <w:pPr>
        <w:pStyle w:val="a8"/>
      </w:pPr>
      <w:r>
        <w:t>scala&gt; val graph = GraphLoader.edgeListFile(sc, "/spark/data/graphx/followers.txt")</w:t>
      </w:r>
    </w:p>
    <w:p w14:paraId="4CEA827E" w14:textId="4D1532E4" w:rsidR="00A0684B" w:rsidRDefault="00F85F25" w:rsidP="00F85F25">
      <w:pPr>
        <w:pStyle w:val="a8"/>
        <w:rPr>
          <w:rFonts w:hint="eastAsia"/>
        </w:rPr>
      </w:pPr>
      <w:r>
        <w:t xml:space="preserve">graph: org.apache.spark.graphx.Graph[Int,Int] = </w:t>
      </w:r>
      <w:hyperlink r:id="rId35" w:history="1">
        <w:r w:rsidR="00A0684B" w:rsidRPr="00DC29FC">
          <w:rPr>
            <w:rStyle w:val="Hyperlink"/>
          </w:rPr>
          <w:t>org.apache.spark.graphx.impl.GraphImpl@153f8c6a</w:t>
        </w:r>
      </w:hyperlink>
    </w:p>
    <w:p w14:paraId="4E421E79" w14:textId="77777777" w:rsidR="00A0684B" w:rsidRDefault="00A0684B" w:rsidP="00F85F25">
      <w:pPr>
        <w:pStyle w:val="a8"/>
        <w:rPr>
          <w:rFonts w:hint="eastAsia"/>
        </w:rPr>
      </w:pPr>
    </w:p>
    <w:p w14:paraId="6E192E89" w14:textId="5B9CEA26" w:rsidR="00756A15" w:rsidRDefault="00985F96" w:rsidP="00F85F25">
      <w:pPr>
        <w:pStyle w:val="a8"/>
      </w:pPr>
      <w:r w:rsidRPr="0070116F">
        <w:rPr>
          <w:rFonts w:hint="eastAsia"/>
        </w:rPr>
        <w:t>//</w:t>
      </w:r>
      <w:r w:rsidR="00756A15" w:rsidRPr="0070116F">
        <w:rPr>
          <w:rFonts w:hint="eastAsia"/>
        </w:rPr>
        <w:t>运行</w:t>
      </w:r>
      <w:r w:rsidR="00756A15">
        <w:t>PageRank</w:t>
      </w:r>
    </w:p>
    <w:p w14:paraId="580D4B99" w14:textId="77777777" w:rsidR="00743B6D" w:rsidRDefault="00743B6D" w:rsidP="00743B6D">
      <w:pPr>
        <w:pStyle w:val="a8"/>
      </w:pPr>
      <w:r>
        <w:t>scala&gt; val ranks = graph.pageRank(0.0001).vertices</w:t>
      </w:r>
    </w:p>
    <w:p w14:paraId="2E97B699" w14:textId="77777777" w:rsidR="00FF06C4" w:rsidRDefault="00743B6D" w:rsidP="00743B6D">
      <w:pPr>
        <w:pStyle w:val="a8"/>
        <w:rPr>
          <w:rFonts w:hint="eastAsia"/>
        </w:rPr>
      </w:pPr>
      <w:r>
        <w:t xml:space="preserve">ranks: org.apache.spark.graphx.VertexRDD[Double] = VertexRDDImpl[3479] at RDD at </w:t>
      </w:r>
      <w:r>
        <w:lastRenderedPageBreak/>
        <w:t>VertexRDD.scala:57</w:t>
      </w:r>
    </w:p>
    <w:p w14:paraId="5997EDDC" w14:textId="77777777" w:rsidR="00A0684B" w:rsidRDefault="00A0684B" w:rsidP="00743B6D">
      <w:pPr>
        <w:pStyle w:val="a8"/>
        <w:rPr>
          <w:rFonts w:hint="eastAsia"/>
        </w:rPr>
      </w:pPr>
    </w:p>
    <w:p w14:paraId="0C5C4C00" w14:textId="24E0B5BB" w:rsidR="00756A15" w:rsidRDefault="00985F96" w:rsidP="00743B6D">
      <w:pPr>
        <w:pStyle w:val="a8"/>
      </w:pPr>
      <w:r>
        <w:rPr>
          <w:rFonts w:hint="eastAsia"/>
        </w:rPr>
        <w:t>//</w:t>
      </w:r>
      <w:r w:rsidR="00FF06C4">
        <w:rPr>
          <w:rFonts w:hint="eastAsia"/>
        </w:rPr>
        <w:t>用户名</w:t>
      </w:r>
      <w:r w:rsidR="00756A15">
        <w:rPr>
          <w:rFonts w:hint="eastAsia"/>
        </w:rPr>
        <w:t>连接</w:t>
      </w:r>
      <w:r w:rsidR="00FF06C4">
        <w:rPr>
          <w:rFonts w:hint="eastAsia"/>
        </w:rPr>
        <w:t>排名联结</w:t>
      </w:r>
    </w:p>
    <w:p w14:paraId="538EAA23" w14:textId="77777777" w:rsidR="00976C13" w:rsidRDefault="00976C13" w:rsidP="00976C13">
      <w:pPr>
        <w:pStyle w:val="a8"/>
      </w:pPr>
      <w:r>
        <w:t>scala&gt; :paste</w:t>
      </w:r>
    </w:p>
    <w:p w14:paraId="2321E3B2" w14:textId="77777777" w:rsidR="00976C13" w:rsidRDefault="00976C13" w:rsidP="00976C13">
      <w:pPr>
        <w:pStyle w:val="a8"/>
      </w:pPr>
      <w:r>
        <w:t>// Entering paste mode (ctrl-D to finish)</w:t>
      </w:r>
    </w:p>
    <w:p w14:paraId="6628FB7A" w14:textId="77777777" w:rsidR="00976C13" w:rsidRDefault="00976C13" w:rsidP="00976C13">
      <w:pPr>
        <w:pStyle w:val="a8"/>
      </w:pPr>
    </w:p>
    <w:p w14:paraId="4D447307" w14:textId="77777777" w:rsidR="00976C13" w:rsidRDefault="00976C13" w:rsidP="00976C13">
      <w:pPr>
        <w:pStyle w:val="a8"/>
      </w:pPr>
      <w:r>
        <w:t>val users = sc.textFile("/spark/data/graphx/users.txt").map { line =&gt;</w:t>
      </w:r>
    </w:p>
    <w:p w14:paraId="55FDA91C" w14:textId="77777777" w:rsidR="00976C13" w:rsidRDefault="00976C13" w:rsidP="00976C13">
      <w:pPr>
        <w:pStyle w:val="a8"/>
      </w:pPr>
      <w:r>
        <w:t xml:space="preserve">  val fields = line.split(",")</w:t>
      </w:r>
    </w:p>
    <w:p w14:paraId="7F4D81A4" w14:textId="77777777" w:rsidR="00976C13" w:rsidRDefault="00976C13" w:rsidP="00976C13">
      <w:pPr>
        <w:pStyle w:val="a8"/>
      </w:pPr>
      <w:r>
        <w:t xml:space="preserve">  (fields(0).toLong, fields(1))</w:t>
      </w:r>
    </w:p>
    <w:p w14:paraId="5B73750D" w14:textId="77777777" w:rsidR="00976C13" w:rsidRDefault="00976C13" w:rsidP="00976C13">
      <w:pPr>
        <w:pStyle w:val="a8"/>
      </w:pPr>
      <w:r>
        <w:t>}</w:t>
      </w:r>
    </w:p>
    <w:p w14:paraId="775E52F4" w14:textId="77777777" w:rsidR="00976C13" w:rsidRDefault="00976C13" w:rsidP="00976C13">
      <w:pPr>
        <w:pStyle w:val="a8"/>
      </w:pPr>
    </w:p>
    <w:p w14:paraId="78A155AB" w14:textId="77777777" w:rsidR="00976C13" w:rsidRDefault="00976C13" w:rsidP="00976C13">
      <w:pPr>
        <w:pStyle w:val="a8"/>
      </w:pPr>
    </w:p>
    <w:p w14:paraId="60608B36" w14:textId="77777777" w:rsidR="00976C13" w:rsidRDefault="00976C13" w:rsidP="00976C13">
      <w:pPr>
        <w:pStyle w:val="a8"/>
      </w:pPr>
      <w:r>
        <w:t>// Exiting paste mode, now interpreting.</w:t>
      </w:r>
    </w:p>
    <w:p w14:paraId="72C98DD3" w14:textId="77777777" w:rsidR="00976C13" w:rsidRDefault="00976C13" w:rsidP="00976C13">
      <w:pPr>
        <w:pStyle w:val="a8"/>
      </w:pPr>
    </w:p>
    <w:p w14:paraId="054DA600" w14:textId="3952D77B" w:rsidR="00756A15" w:rsidRDefault="00976C13" w:rsidP="00976C13">
      <w:pPr>
        <w:pStyle w:val="a8"/>
      </w:pPr>
      <w:r>
        <w:t>users: org.apache.spark.rdd.RDD[(Long, String)] = MapPartitionsRDD[3488] at map at &lt;pastie&gt;:34</w:t>
      </w:r>
    </w:p>
    <w:p w14:paraId="0FF4B1A9" w14:textId="77777777" w:rsidR="00976C13" w:rsidRDefault="00976C13" w:rsidP="00976C13">
      <w:pPr>
        <w:pStyle w:val="a8"/>
      </w:pPr>
      <w:r>
        <w:t>scala&gt; :paste</w:t>
      </w:r>
    </w:p>
    <w:p w14:paraId="39504D21" w14:textId="77777777" w:rsidR="00976C13" w:rsidRDefault="00976C13" w:rsidP="00976C13">
      <w:pPr>
        <w:pStyle w:val="a8"/>
      </w:pPr>
      <w:r>
        <w:t>// Entering paste mode (ctrl-D to finish)</w:t>
      </w:r>
    </w:p>
    <w:p w14:paraId="58ABAF52" w14:textId="77777777" w:rsidR="00976C13" w:rsidRDefault="00976C13" w:rsidP="00976C13">
      <w:pPr>
        <w:pStyle w:val="a8"/>
      </w:pPr>
    </w:p>
    <w:p w14:paraId="4D71CFCE" w14:textId="77777777" w:rsidR="00976C13" w:rsidRDefault="00976C13" w:rsidP="00976C13">
      <w:pPr>
        <w:pStyle w:val="a8"/>
      </w:pPr>
      <w:r>
        <w:t>val ranksByUsername = users.join(ranks).map {</w:t>
      </w:r>
    </w:p>
    <w:p w14:paraId="223DE4B5" w14:textId="77777777" w:rsidR="00976C13" w:rsidRDefault="00976C13" w:rsidP="00976C13">
      <w:pPr>
        <w:pStyle w:val="a8"/>
      </w:pPr>
      <w:r>
        <w:t xml:space="preserve">  case (id, (username, rank)) =&gt; (username, rank)</w:t>
      </w:r>
    </w:p>
    <w:p w14:paraId="3B7BC98C" w14:textId="77777777" w:rsidR="00976C13" w:rsidRDefault="00976C13" w:rsidP="00976C13">
      <w:pPr>
        <w:pStyle w:val="a8"/>
      </w:pPr>
      <w:r>
        <w:t>}</w:t>
      </w:r>
    </w:p>
    <w:p w14:paraId="0A5FDB20" w14:textId="77777777" w:rsidR="00976C13" w:rsidRDefault="00976C13" w:rsidP="009A03BC">
      <w:pPr>
        <w:pStyle w:val="a8"/>
        <w:ind w:firstLineChars="0" w:firstLine="0"/>
        <w:rPr>
          <w:rFonts w:hint="eastAsia"/>
        </w:rPr>
      </w:pPr>
    </w:p>
    <w:p w14:paraId="1A66149F" w14:textId="77777777" w:rsidR="00976C13" w:rsidRDefault="00976C13" w:rsidP="00976C13">
      <w:pPr>
        <w:pStyle w:val="a8"/>
      </w:pPr>
      <w:r>
        <w:t>// Exiting paste mode, now interpreting.</w:t>
      </w:r>
    </w:p>
    <w:p w14:paraId="5931E1DD" w14:textId="77777777" w:rsidR="00976C13" w:rsidRDefault="00976C13" w:rsidP="00976C13">
      <w:pPr>
        <w:pStyle w:val="a8"/>
      </w:pPr>
    </w:p>
    <w:p w14:paraId="534A8D73" w14:textId="69B2CDC6" w:rsidR="00756A15" w:rsidRDefault="00976C13" w:rsidP="00976C13">
      <w:pPr>
        <w:pStyle w:val="a8"/>
      </w:pPr>
      <w:r>
        <w:t>ranksByUsername: org.apache.spark.rdd.RDD[(String, Double)] = MapPartitionsRDD[3492] at map at &lt;pastie&gt;:37</w:t>
      </w:r>
    </w:p>
    <w:p w14:paraId="348CEBF6" w14:textId="77777777" w:rsidR="00A0684B" w:rsidRDefault="00A0684B" w:rsidP="00756A15">
      <w:pPr>
        <w:pStyle w:val="a8"/>
        <w:rPr>
          <w:rFonts w:hint="eastAsia"/>
        </w:rPr>
      </w:pPr>
    </w:p>
    <w:p w14:paraId="6E214D57" w14:textId="1A9D6A13" w:rsidR="00756A15" w:rsidRDefault="00756A15" w:rsidP="00756A15">
      <w:pPr>
        <w:pStyle w:val="a8"/>
        <w:rPr>
          <w:rFonts w:hint="eastAsia"/>
        </w:rPr>
      </w:pPr>
      <w:r>
        <w:t>//</w:t>
      </w:r>
      <w:r w:rsidR="0070116F">
        <w:rPr>
          <w:rFonts w:hint="eastAsia"/>
        </w:rPr>
        <w:t>打印出结果</w:t>
      </w:r>
    </w:p>
    <w:p w14:paraId="647C4815" w14:textId="77777777" w:rsidR="00A95FCF" w:rsidRDefault="00A95FCF" w:rsidP="00A95FCF">
      <w:pPr>
        <w:pStyle w:val="a8"/>
      </w:pPr>
      <w:r>
        <w:t>scala&gt; println(ranksByUsername.collect().mkString("\n"))</w:t>
      </w:r>
    </w:p>
    <w:p w14:paraId="0EE63735" w14:textId="77777777" w:rsidR="00A95FCF" w:rsidRDefault="00A95FCF" w:rsidP="00A95FCF">
      <w:pPr>
        <w:pStyle w:val="a8"/>
      </w:pPr>
      <w:r>
        <w:t>(justinbieber,0.15007622780470478)</w:t>
      </w:r>
    </w:p>
    <w:p w14:paraId="30E09D1C" w14:textId="77777777" w:rsidR="00A95FCF" w:rsidRDefault="00A95FCF" w:rsidP="00A95FCF">
      <w:pPr>
        <w:pStyle w:val="a8"/>
      </w:pPr>
      <w:r>
        <w:t>(matei_zaharia,0.7017164142469724)</w:t>
      </w:r>
    </w:p>
    <w:p w14:paraId="33F7FF22" w14:textId="77777777" w:rsidR="00A95FCF" w:rsidRDefault="00A95FCF" w:rsidP="00A95FCF">
      <w:pPr>
        <w:pStyle w:val="a8"/>
      </w:pPr>
      <w:r>
        <w:t>(ladygaga,1.3907556008752426)</w:t>
      </w:r>
    </w:p>
    <w:p w14:paraId="4C038B86" w14:textId="77777777" w:rsidR="00A95FCF" w:rsidRDefault="00A95FCF" w:rsidP="00A95FCF">
      <w:pPr>
        <w:pStyle w:val="a8"/>
      </w:pPr>
      <w:r>
        <w:t>(BarackObama,1.4596227918476916)</w:t>
      </w:r>
    </w:p>
    <w:p w14:paraId="3F0C7B28" w14:textId="77777777" w:rsidR="00A95FCF" w:rsidRDefault="00A95FCF" w:rsidP="00A95FCF">
      <w:pPr>
        <w:pStyle w:val="a8"/>
      </w:pPr>
      <w:r>
        <w:t>(jeresig,0.9998520559494657)</w:t>
      </w:r>
    </w:p>
    <w:p w14:paraId="0EA0F746" w14:textId="5CDD8173" w:rsidR="00756A15" w:rsidRDefault="00A95FCF" w:rsidP="00A95FCF">
      <w:pPr>
        <w:pStyle w:val="a8"/>
      </w:pPr>
      <w:r>
        <w:t>(odersky,1.2979769092759237)</w:t>
      </w:r>
    </w:p>
    <w:p w14:paraId="503AE4DD" w14:textId="21189EFB" w:rsidR="00756A15" w:rsidRPr="00157649" w:rsidRDefault="00756A15" w:rsidP="00756A15">
      <w:pPr>
        <w:pStyle w:val="Caption"/>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107</w:t>
      </w:r>
      <w:r w:rsidR="00A004DF">
        <w:fldChar w:fldCharType="end"/>
      </w:r>
    </w:p>
    <w:p w14:paraId="57F48390" w14:textId="77777777" w:rsidR="00481372" w:rsidRDefault="00D25026" w:rsidP="00EA1F4A">
      <w:pPr>
        <w:ind w:firstLine="420"/>
        <w:rPr>
          <w:rFonts w:hint="eastAsia"/>
        </w:rPr>
      </w:pPr>
      <w:r w:rsidRPr="00D25026">
        <w:rPr>
          <w:rFonts w:hint="eastAsia"/>
        </w:rPr>
        <w:t>我们已经看到</w:t>
      </w:r>
      <w:r w:rsidRPr="00D25026">
        <w:rPr>
          <w:rFonts w:hint="eastAsia"/>
        </w:rPr>
        <w:t>GraphX</w:t>
      </w:r>
      <w:r w:rsidR="009537BA">
        <w:rPr>
          <w:rFonts w:hint="eastAsia"/>
        </w:rPr>
        <w:t>中页面排名算法的使用</w:t>
      </w:r>
      <w:r w:rsidR="00FF3492">
        <w:rPr>
          <w:rFonts w:hint="eastAsia"/>
        </w:rPr>
        <w:t>方法，在下面</w:t>
      </w:r>
      <w:r w:rsidRPr="00D25026">
        <w:rPr>
          <w:rFonts w:hint="eastAsia"/>
        </w:rPr>
        <w:t>让我们看看如何使用</w:t>
      </w:r>
      <w:r w:rsidRPr="00D25026">
        <w:rPr>
          <w:rFonts w:hint="eastAsia"/>
        </w:rPr>
        <w:t>Pregel</w:t>
      </w:r>
      <w:r w:rsidRPr="00D25026">
        <w:rPr>
          <w:rFonts w:hint="eastAsia"/>
        </w:rPr>
        <w:t>轻松实现这种著名的</w:t>
      </w:r>
      <w:r w:rsidR="00453654">
        <w:rPr>
          <w:rFonts w:hint="eastAsia"/>
        </w:rPr>
        <w:t>网页</w:t>
      </w:r>
      <w:r w:rsidR="00E339B8">
        <w:rPr>
          <w:rFonts w:hint="eastAsia"/>
        </w:rPr>
        <w:t>搜索算法，</w:t>
      </w:r>
      <w:r w:rsidR="00481372">
        <w:rPr>
          <w:rFonts w:hint="eastAsia"/>
        </w:rPr>
        <w:t>现在将简单地解释</w:t>
      </w:r>
      <w:r w:rsidRPr="00D25026">
        <w:rPr>
          <w:rFonts w:hint="eastAsia"/>
        </w:rPr>
        <w:t>Pregel</w:t>
      </w:r>
      <w:r w:rsidRPr="00D25026">
        <w:rPr>
          <w:rFonts w:hint="eastAsia"/>
        </w:rPr>
        <w:t>的实现</w:t>
      </w:r>
      <w:r w:rsidR="00481372">
        <w:rPr>
          <w:rFonts w:hint="eastAsia"/>
        </w:rPr>
        <w:t>方式</w:t>
      </w:r>
      <w:r w:rsidRPr="00D25026">
        <w:rPr>
          <w:rFonts w:hint="eastAsia"/>
        </w:rPr>
        <w:t>：</w:t>
      </w:r>
    </w:p>
    <w:p w14:paraId="0743F7C7" w14:textId="2DD490CD" w:rsidR="00EA1F4A" w:rsidRDefault="00481372" w:rsidP="00EA1F4A">
      <w:pPr>
        <w:ind w:firstLine="420"/>
        <w:rPr>
          <w:rFonts w:hint="eastAsia"/>
        </w:rPr>
      </w:pPr>
      <w:r>
        <w:rPr>
          <w:rFonts w:hint="eastAsia"/>
        </w:rPr>
        <w:t>（</w:t>
      </w:r>
      <w:r>
        <w:rPr>
          <w:rFonts w:hint="eastAsia"/>
        </w:rPr>
        <w:t>1</w:t>
      </w:r>
      <w:r>
        <w:rPr>
          <w:rFonts w:hint="eastAsia"/>
        </w:rPr>
        <w:t>）首先我们需要</w:t>
      </w:r>
      <w:r w:rsidR="00194073">
        <w:rPr>
          <w:rFonts w:hint="eastAsia"/>
        </w:rPr>
        <w:t>始化</w:t>
      </w:r>
      <w:r w:rsidR="00194073">
        <w:rPr>
          <w:rFonts w:hint="eastAsia"/>
        </w:rPr>
        <w:t>PageRank</w:t>
      </w:r>
      <w:r w:rsidR="00194073" w:rsidRPr="00D25026">
        <w:rPr>
          <w:rFonts w:hint="eastAsia"/>
        </w:rPr>
        <w:t>图</w:t>
      </w:r>
      <w:r w:rsidR="00194073">
        <w:rPr>
          <w:rFonts w:hint="eastAsia"/>
        </w:rPr>
        <w:t>，</w:t>
      </w:r>
      <w:r>
        <w:rPr>
          <w:rFonts w:hint="eastAsia"/>
        </w:rPr>
        <w:t>将每个边</w:t>
      </w:r>
      <w:r w:rsidR="00D25026" w:rsidRPr="00D25026">
        <w:rPr>
          <w:rFonts w:hint="eastAsia"/>
        </w:rPr>
        <w:t>属性设置为</w:t>
      </w:r>
      <w:r w:rsidR="00D25026" w:rsidRPr="00D25026">
        <w:rPr>
          <w:rFonts w:hint="eastAsia"/>
        </w:rPr>
        <w:t>1</w:t>
      </w:r>
      <w:r w:rsidR="00D25026" w:rsidRPr="00D25026">
        <w:rPr>
          <w:rFonts w:hint="eastAsia"/>
        </w:rPr>
        <w:t>除以出度</w:t>
      </w:r>
      <w:r w:rsidR="00194073">
        <w:rPr>
          <w:rFonts w:hint="eastAsia"/>
        </w:rPr>
        <w:t>，每个</w:t>
      </w:r>
      <w:r w:rsidR="00D25026" w:rsidRPr="00D25026">
        <w:rPr>
          <w:rFonts w:hint="eastAsia"/>
        </w:rPr>
        <w:t>点属性设置为</w:t>
      </w:r>
      <w:r w:rsidR="00D25026" w:rsidRPr="00D25026">
        <w:rPr>
          <w:rFonts w:hint="eastAsia"/>
        </w:rPr>
        <w:t>1.0</w:t>
      </w:r>
      <w:r w:rsidR="00D25026" w:rsidRPr="00D25026">
        <w:rPr>
          <w:rFonts w:hint="eastAsia"/>
        </w:rPr>
        <w:t>：</w:t>
      </w:r>
    </w:p>
    <w:p w14:paraId="72614C7F" w14:textId="77777777" w:rsidR="00FB07FF" w:rsidRDefault="00FB07FF" w:rsidP="00F02F80">
      <w:pPr>
        <w:pStyle w:val="a8"/>
      </w:pPr>
      <w:r>
        <w:t xml:space="preserve">  val rankGraph: Graph[(Double, Double), Double] =</w:t>
      </w:r>
    </w:p>
    <w:p w14:paraId="19C0A52A" w14:textId="77777777" w:rsidR="00FB07FF" w:rsidRDefault="00FB07FF" w:rsidP="00F02F80">
      <w:pPr>
        <w:pStyle w:val="a8"/>
      </w:pPr>
      <w:r>
        <w:t xml:space="preserve">  // Associate the degree with each vertex</w:t>
      </w:r>
    </w:p>
    <w:p w14:paraId="0E8D0E02" w14:textId="77777777" w:rsidR="00FB07FF" w:rsidRDefault="00FB07FF" w:rsidP="00F02F80">
      <w:pPr>
        <w:pStyle w:val="a8"/>
      </w:pPr>
      <w:r>
        <w:t xml:space="preserve">    graph.outerJoinVertices(graph.outDegrees) {</w:t>
      </w:r>
    </w:p>
    <w:p w14:paraId="545F1CB8" w14:textId="77777777" w:rsidR="00FB07FF" w:rsidRDefault="00FB07FF" w:rsidP="00F02F80">
      <w:pPr>
        <w:pStyle w:val="a8"/>
      </w:pPr>
      <w:r>
        <w:t xml:space="preserve">      (vid, vdata, deg) =&gt; deg.getOrElse(0)</w:t>
      </w:r>
    </w:p>
    <w:p w14:paraId="5FDDAF4F" w14:textId="77777777" w:rsidR="00FB07FF" w:rsidRDefault="00FB07FF" w:rsidP="00F02F80">
      <w:pPr>
        <w:pStyle w:val="a8"/>
      </w:pPr>
      <w:r>
        <w:t xml:space="preserve">    }.mapTriplets(e =&gt; 1.0 / e.srcAttr)</w:t>
      </w:r>
    </w:p>
    <w:p w14:paraId="0D1D43A4" w14:textId="569B5C30" w:rsidR="00D25026" w:rsidRDefault="00FB07FF" w:rsidP="00F02F80">
      <w:pPr>
        <w:pStyle w:val="a8"/>
        <w:rPr>
          <w:rFonts w:hint="eastAsia"/>
        </w:rPr>
      </w:pPr>
      <w:r>
        <w:t xml:space="preserve">      .mapVertices((id, attr) =&gt; (0.0, 0.0))</w:t>
      </w:r>
    </w:p>
    <w:p w14:paraId="6D6A3582" w14:textId="5F383972" w:rsidR="00422CF5" w:rsidRPr="00422CF5" w:rsidRDefault="00422CF5" w:rsidP="00422CF5">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108</w:t>
      </w:r>
      <w:r w:rsidR="00A004DF">
        <w:fldChar w:fldCharType="end"/>
      </w:r>
    </w:p>
    <w:p w14:paraId="01C69B18" w14:textId="22911ADA" w:rsidR="0044698D" w:rsidRDefault="004E19CB" w:rsidP="00FB07FF">
      <w:pPr>
        <w:ind w:firstLine="420"/>
        <w:rPr>
          <w:rFonts w:hint="eastAsia"/>
        </w:rPr>
      </w:pPr>
      <w:r>
        <w:rPr>
          <w:rFonts w:hint="eastAsia"/>
        </w:rPr>
        <w:t>（</w:t>
      </w:r>
      <w:r>
        <w:rPr>
          <w:rFonts w:hint="eastAsia"/>
        </w:rPr>
        <w:t>2</w:t>
      </w:r>
      <w:r>
        <w:rPr>
          <w:rFonts w:hint="eastAsia"/>
        </w:rPr>
        <w:t>）按照</w:t>
      </w:r>
      <w:r w:rsidR="0044698D" w:rsidRPr="0044698D">
        <w:rPr>
          <w:rFonts w:hint="eastAsia"/>
        </w:rPr>
        <w:t>Pregel</w:t>
      </w:r>
      <w:r w:rsidR="0044698D" w:rsidRPr="0044698D">
        <w:rPr>
          <w:rFonts w:hint="eastAsia"/>
        </w:rPr>
        <w:t>的抽象</w:t>
      </w:r>
      <w:r w:rsidR="00C23569">
        <w:rPr>
          <w:rFonts w:hint="eastAsia"/>
        </w:rPr>
        <w:t>定义</w:t>
      </w:r>
      <w:r w:rsidR="0044698D" w:rsidRPr="0044698D">
        <w:rPr>
          <w:rFonts w:hint="eastAsia"/>
        </w:rPr>
        <w:t>，实现</w:t>
      </w:r>
      <w:r w:rsidR="0044698D" w:rsidRPr="0044698D">
        <w:rPr>
          <w:rFonts w:hint="eastAsia"/>
        </w:rPr>
        <w:t>PageRank</w:t>
      </w:r>
      <w:r w:rsidR="00C23569">
        <w:rPr>
          <w:rFonts w:hint="eastAsia"/>
        </w:rPr>
        <w:t>所需的三个函数</w:t>
      </w:r>
      <w:r w:rsidR="0044698D" w:rsidRPr="0044698D">
        <w:rPr>
          <w:rFonts w:hint="eastAsia"/>
        </w:rPr>
        <w:t>。</w:t>
      </w:r>
      <w:r w:rsidR="00BE44A2">
        <w:rPr>
          <w:rFonts w:hint="eastAsia"/>
        </w:rPr>
        <w:t>首先我们定义</w:t>
      </w:r>
      <w:r w:rsidR="0044698D" w:rsidRPr="0044698D">
        <w:rPr>
          <w:rFonts w:hint="eastAsia"/>
        </w:rPr>
        <w:t>点程序如下：</w:t>
      </w:r>
    </w:p>
    <w:p w14:paraId="1C4F2724" w14:textId="77777777" w:rsidR="006A024C" w:rsidRDefault="006A024C" w:rsidP="00F02F80">
      <w:pPr>
        <w:pStyle w:val="a8"/>
      </w:pPr>
      <w:r>
        <w:lastRenderedPageBreak/>
        <w:t xml:space="preserve">  val resetProb = 0.15</w:t>
      </w:r>
    </w:p>
    <w:p w14:paraId="239D504B" w14:textId="77777777" w:rsidR="006A024C" w:rsidRDefault="006A024C" w:rsidP="00F02F80">
      <w:pPr>
        <w:pStyle w:val="a8"/>
      </w:pPr>
    </w:p>
    <w:p w14:paraId="651E1A45" w14:textId="77777777" w:rsidR="006A024C" w:rsidRDefault="006A024C" w:rsidP="00F02F80">
      <w:pPr>
        <w:pStyle w:val="a8"/>
      </w:pPr>
      <w:r>
        <w:t xml:space="preserve">  def vProg(id: VertexId, attr: (Double, Double), msgSum: Double): (Double, Double)</w:t>
      </w:r>
    </w:p>
    <w:p w14:paraId="4EE2BEC7" w14:textId="77777777" w:rsidR="006A024C" w:rsidRDefault="006A024C" w:rsidP="00F02F80">
      <w:pPr>
        <w:pStyle w:val="a8"/>
      </w:pPr>
      <w:r>
        <w:t xml:space="preserve">  = {</w:t>
      </w:r>
    </w:p>
    <w:p w14:paraId="6BBDBFD7" w14:textId="77777777" w:rsidR="006A024C" w:rsidRDefault="006A024C" w:rsidP="00F02F80">
      <w:pPr>
        <w:pStyle w:val="a8"/>
      </w:pPr>
      <w:r>
        <w:t xml:space="preserve">    val (oldPR, lastDelta) = attr</w:t>
      </w:r>
    </w:p>
    <w:p w14:paraId="69759C5B" w14:textId="77777777" w:rsidR="006A024C" w:rsidRDefault="006A024C" w:rsidP="00F02F80">
      <w:pPr>
        <w:pStyle w:val="a8"/>
      </w:pPr>
      <w:r>
        <w:t xml:space="preserve">    val newPR = oldPR + (1.0 - resetProb) * msgSum(newPR, newPR - oldPR)</w:t>
      </w:r>
    </w:p>
    <w:p w14:paraId="4B475560" w14:textId="5FFC35A2" w:rsidR="006A024C" w:rsidRDefault="006A024C" w:rsidP="00F02F80">
      <w:pPr>
        <w:pStyle w:val="a8"/>
        <w:rPr>
          <w:rFonts w:hint="eastAsia"/>
        </w:rPr>
      </w:pPr>
      <w:r>
        <w:t xml:space="preserve">  }</w:t>
      </w:r>
    </w:p>
    <w:p w14:paraId="62FD5D1D" w14:textId="72641B01" w:rsidR="00422CF5" w:rsidRPr="00422CF5" w:rsidRDefault="00422CF5" w:rsidP="00422CF5">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109</w:t>
      </w:r>
      <w:r w:rsidR="00A004DF">
        <w:fldChar w:fldCharType="end"/>
      </w:r>
    </w:p>
    <w:p w14:paraId="69A27B3D" w14:textId="60AF686A" w:rsidR="006A024C" w:rsidRDefault="00C958F9" w:rsidP="006A024C">
      <w:pPr>
        <w:ind w:firstLine="420"/>
        <w:rPr>
          <w:rFonts w:hint="eastAsia"/>
        </w:rPr>
      </w:pPr>
      <w:r>
        <w:rPr>
          <w:rFonts w:hint="eastAsia"/>
        </w:rPr>
        <w:t>接下来是创建消息</w:t>
      </w:r>
      <w:r w:rsidR="003F1B96" w:rsidRPr="003F1B96">
        <w:rPr>
          <w:rFonts w:hint="eastAsia"/>
        </w:rPr>
        <w:t>函数：</w:t>
      </w:r>
    </w:p>
    <w:p w14:paraId="19087104" w14:textId="3D2F587E" w:rsidR="002F09F3" w:rsidRDefault="002F09F3" w:rsidP="00422CF5">
      <w:pPr>
        <w:pStyle w:val="a8"/>
        <w:rPr>
          <w:rFonts w:hint="eastAsia"/>
        </w:rPr>
      </w:pPr>
      <w:r>
        <w:t xml:space="preserve">  val tol = 0.001</w:t>
      </w:r>
    </w:p>
    <w:p w14:paraId="73E46CBC" w14:textId="77777777" w:rsidR="002F09F3" w:rsidRDefault="002F09F3" w:rsidP="00F02F80">
      <w:pPr>
        <w:pStyle w:val="a8"/>
      </w:pPr>
      <w:r>
        <w:t xml:space="preserve">  def sendMessage(edge: EdgeTriplet[(Double, Double), Double]) = {</w:t>
      </w:r>
    </w:p>
    <w:p w14:paraId="1D2C50AD" w14:textId="77777777" w:rsidR="002F09F3" w:rsidRDefault="002F09F3" w:rsidP="00F02F80">
      <w:pPr>
        <w:pStyle w:val="a8"/>
      </w:pPr>
      <w:r>
        <w:t xml:space="preserve">    if (edge.srcAttr._2 &gt; tol) {</w:t>
      </w:r>
    </w:p>
    <w:p w14:paraId="481FB15F" w14:textId="77777777" w:rsidR="002F09F3" w:rsidRDefault="002F09F3" w:rsidP="00F02F80">
      <w:pPr>
        <w:pStyle w:val="a8"/>
      </w:pPr>
      <w:r>
        <w:t xml:space="preserve">      Iterator((edge.dstId, edge.srcAttr._2 * edge.attr))</w:t>
      </w:r>
    </w:p>
    <w:p w14:paraId="02E47005" w14:textId="77777777" w:rsidR="002F09F3" w:rsidRDefault="002F09F3" w:rsidP="00F02F80">
      <w:pPr>
        <w:pStyle w:val="a8"/>
      </w:pPr>
      <w:r>
        <w:t xml:space="preserve">    } else {</w:t>
      </w:r>
    </w:p>
    <w:p w14:paraId="10AA0F84" w14:textId="77777777" w:rsidR="002F09F3" w:rsidRDefault="002F09F3" w:rsidP="00F02F80">
      <w:pPr>
        <w:pStyle w:val="a8"/>
      </w:pPr>
      <w:r>
        <w:t xml:space="preserve">      Iterator.empty</w:t>
      </w:r>
    </w:p>
    <w:p w14:paraId="6721E80F" w14:textId="77777777" w:rsidR="002F09F3" w:rsidRDefault="002F09F3" w:rsidP="00F02F80">
      <w:pPr>
        <w:pStyle w:val="a8"/>
      </w:pPr>
      <w:r>
        <w:t xml:space="preserve">    }</w:t>
      </w:r>
    </w:p>
    <w:p w14:paraId="075BEC1C" w14:textId="1AD085A2" w:rsidR="00340AE4" w:rsidRDefault="002F09F3" w:rsidP="00F02F80">
      <w:pPr>
        <w:pStyle w:val="a8"/>
        <w:rPr>
          <w:rFonts w:hint="eastAsia"/>
        </w:rPr>
      </w:pPr>
      <w:r>
        <w:t xml:space="preserve">  }</w:t>
      </w:r>
    </w:p>
    <w:p w14:paraId="5C629D0F" w14:textId="2A58D516" w:rsidR="00422CF5" w:rsidRPr="00422CF5" w:rsidRDefault="00422CF5" w:rsidP="00422CF5">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110</w:t>
      </w:r>
      <w:r w:rsidR="00A004DF">
        <w:fldChar w:fldCharType="end"/>
      </w:r>
    </w:p>
    <w:p w14:paraId="44776DA1" w14:textId="7A9500B1" w:rsidR="005F7812" w:rsidRDefault="006D0661" w:rsidP="002F09F3">
      <w:pPr>
        <w:ind w:firstLine="420"/>
        <w:rPr>
          <w:rFonts w:hint="eastAsia"/>
        </w:rPr>
      </w:pPr>
      <w:r>
        <w:rPr>
          <w:rFonts w:hint="eastAsia"/>
        </w:rPr>
        <w:t>第三个函数</w:t>
      </w:r>
      <w:r w:rsidR="005F7812" w:rsidRPr="005F7812">
        <w:rPr>
          <w:rFonts w:hint="eastAsia"/>
        </w:rPr>
        <w:t>为</w:t>
      </w:r>
      <w:r w:rsidR="005F7812" w:rsidRPr="005F7812">
        <w:rPr>
          <w:rFonts w:hint="eastAsia"/>
        </w:rPr>
        <w:t>mergeMsg</w:t>
      </w:r>
      <w:r w:rsidR="005F7812" w:rsidRPr="005F7812">
        <w:rPr>
          <w:rFonts w:hint="eastAsia"/>
        </w:rPr>
        <w:t>，只是</w:t>
      </w:r>
      <w:r>
        <w:rPr>
          <w:rFonts w:hint="eastAsia"/>
        </w:rPr>
        <w:t>简单地增加</w:t>
      </w:r>
      <w:r w:rsidR="005F7812" w:rsidRPr="005F7812">
        <w:rPr>
          <w:rFonts w:hint="eastAsia"/>
        </w:rPr>
        <w:t>等级：</w:t>
      </w:r>
    </w:p>
    <w:p w14:paraId="4CA38A44" w14:textId="58B9AEA1" w:rsidR="00EA3B5B" w:rsidRDefault="00EA3B5B" w:rsidP="00F02F80">
      <w:pPr>
        <w:pStyle w:val="a8"/>
        <w:rPr>
          <w:rFonts w:hint="eastAsia"/>
        </w:rPr>
      </w:pPr>
      <w:r w:rsidRPr="00EA3B5B">
        <w:t>def mergeMsg(a: Double, b: Double): Double = a + b</w:t>
      </w:r>
    </w:p>
    <w:p w14:paraId="6933F709" w14:textId="2C739E98" w:rsidR="00422CF5" w:rsidRPr="00422CF5" w:rsidRDefault="00422CF5" w:rsidP="00422CF5">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111</w:t>
      </w:r>
      <w:r w:rsidR="00A004DF">
        <w:fldChar w:fldCharType="end"/>
      </w:r>
    </w:p>
    <w:p w14:paraId="666D3E56" w14:textId="187C28C1" w:rsidR="00EA3B5B" w:rsidRDefault="00344CB7" w:rsidP="002F09F3">
      <w:pPr>
        <w:ind w:firstLine="420"/>
        <w:rPr>
          <w:rFonts w:hint="eastAsia"/>
        </w:rPr>
      </w:pPr>
      <w:r>
        <w:rPr>
          <w:rFonts w:hint="eastAsia"/>
        </w:rPr>
        <w:t>然后我们将获得</w:t>
      </w:r>
      <w:r w:rsidR="007F5A78" w:rsidRPr="007F5A78">
        <w:rPr>
          <w:rFonts w:hint="eastAsia"/>
        </w:rPr>
        <w:t>点排名，如下所示：</w:t>
      </w:r>
    </w:p>
    <w:p w14:paraId="62338974" w14:textId="77777777" w:rsidR="00F02F80" w:rsidRDefault="00F02F80" w:rsidP="00F02F80">
      <w:pPr>
        <w:pStyle w:val="a8"/>
      </w:pPr>
      <w:r>
        <w:t xml:space="preserve">  rankGraph.pregel(initialMessage, activeDirection = </w:t>
      </w:r>
    </w:p>
    <w:p w14:paraId="208CBA77" w14:textId="6E2D0818" w:rsidR="007F5A78" w:rsidRDefault="00F02F80" w:rsidP="00F02F80">
      <w:pPr>
        <w:pStyle w:val="a8"/>
        <w:rPr>
          <w:rFonts w:hint="eastAsia"/>
        </w:rPr>
      </w:pPr>
      <w:r>
        <w:t xml:space="preserve">    EdgeDirection.Out)(vProg, sendMsg, mergeMsg).mapVertices((vid, attr) =&gt; attr._1)</w:t>
      </w:r>
    </w:p>
    <w:p w14:paraId="40D51AA8" w14:textId="3E75B58F" w:rsidR="00422CF5" w:rsidRPr="00422CF5" w:rsidRDefault="00422CF5" w:rsidP="00422CF5">
      <w:pPr>
        <w:pStyle w:val="Caption"/>
        <w:rPr>
          <w:rFonts w:hint="eastAsia"/>
        </w:rPr>
      </w:pPr>
      <w:r>
        <w:rPr>
          <w:rFonts w:hint="eastAsia"/>
        </w:rPr>
        <w:t>代码</w:t>
      </w:r>
      <w:r>
        <w:rPr>
          <w:rFonts w:hint="eastAsia"/>
        </w:rPr>
        <w:t xml:space="preserve"> </w:t>
      </w:r>
      <w:r w:rsidR="00A004DF">
        <w:fldChar w:fldCharType="begin"/>
      </w:r>
      <w:r w:rsidR="00A004DF">
        <w:instrText xml:space="preserve"> </w:instrText>
      </w:r>
      <w:r w:rsidR="00A004DF">
        <w:rPr>
          <w:rFonts w:hint="eastAsia"/>
        </w:rPr>
        <w:instrText>STYLEREF 1 \s</w:instrText>
      </w:r>
      <w:r w:rsidR="00A004DF">
        <w:instrText xml:space="preserve"> </w:instrText>
      </w:r>
      <w:r w:rsidR="00A004DF">
        <w:fldChar w:fldCharType="separate"/>
      </w:r>
      <w:r w:rsidR="00A004DF">
        <w:rPr>
          <w:noProof/>
        </w:rPr>
        <w:t>4</w:t>
      </w:r>
      <w:r w:rsidR="00A004DF">
        <w:fldChar w:fldCharType="end"/>
      </w:r>
      <w:r w:rsidR="00A004DF">
        <w:noBreakHyphen/>
      </w:r>
      <w:r w:rsidR="00A004DF">
        <w:fldChar w:fldCharType="begin"/>
      </w:r>
      <w:r w:rsidR="00A004DF">
        <w:instrText xml:space="preserve"> </w:instrText>
      </w:r>
      <w:r w:rsidR="00A004DF">
        <w:rPr>
          <w:rFonts w:hint="eastAsia"/>
        </w:rPr>
        <w:instrText xml:space="preserve">SEQ </w:instrText>
      </w:r>
      <w:r w:rsidR="00A004DF">
        <w:rPr>
          <w:rFonts w:hint="eastAsia"/>
        </w:rPr>
        <w:instrText>代码</w:instrText>
      </w:r>
      <w:r w:rsidR="00A004DF">
        <w:rPr>
          <w:rFonts w:hint="eastAsia"/>
        </w:rPr>
        <w:instrText xml:space="preserve"> \* ARABIC \s 1</w:instrText>
      </w:r>
      <w:r w:rsidR="00A004DF">
        <w:instrText xml:space="preserve"> </w:instrText>
      </w:r>
      <w:r w:rsidR="00A004DF">
        <w:fldChar w:fldCharType="separate"/>
      </w:r>
      <w:r w:rsidR="00A004DF">
        <w:rPr>
          <w:noProof/>
        </w:rPr>
        <w:t>112</w:t>
      </w:r>
      <w:r w:rsidR="00A004DF">
        <w:fldChar w:fldCharType="end"/>
      </w:r>
    </w:p>
    <w:p w14:paraId="4B05757A" w14:textId="6CBAEC52" w:rsidR="0055535F" w:rsidRDefault="008C5C0E" w:rsidP="008C5C0E">
      <w:pPr>
        <w:pStyle w:val="Heading2"/>
      </w:pPr>
      <w:bookmarkStart w:id="20" w:name="graph_algorithms"/>
      <w:bookmarkEnd w:id="20"/>
      <w:r>
        <w:rPr>
          <w:rFonts w:hint="eastAsia"/>
        </w:rPr>
        <w:t>案例分析</w:t>
      </w:r>
    </w:p>
    <w:p w14:paraId="4CD0F94F" w14:textId="6C404C07" w:rsidR="000B1B17" w:rsidRPr="000B1B17" w:rsidRDefault="00430265" w:rsidP="000B1B17">
      <w:pPr>
        <w:ind w:firstLine="420"/>
        <w:rPr>
          <w:rFonts w:hint="eastAsia"/>
        </w:rPr>
      </w:pPr>
      <w:r>
        <w:rPr>
          <w:rFonts w:hint="eastAsia"/>
        </w:rPr>
        <w:t>在案例分析中，将使用飞行数据更详细地描述创建属性图的每一步，使用</w:t>
      </w:r>
      <w:r w:rsidR="0055535F">
        <w:rPr>
          <w:rFonts w:hint="eastAsia"/>
        </w:rPr>
        <w:t>航班数据</w:t>
      </w:r>
      <w:r>
        <w:rPr>
          <w:rFonts w:hint="eastAsia"/>
        </w:rPr>
        <w:t>作为输入数据</w:t>
      </w:r>
      <w:r w:rsidR="004652C2">
        <w:rPr>
          <w:rFonts w:hint="eastAsia"/>
        </w:rPr>
        <w:t>，</w:t>
      </w:r>
      <w:r w:rsidR="0055535F">
        <w:rPr>
          <w:rFonts w:hint="eastAsia"/>
        </w:rPr>
        <w:t>机场是</w:t>
      </w:r>
      <w:r>
        <w:rPr>
          <w:rFonts w:hint="eastAsia"/>
        </w:rPr>
        <w:t>属性</w:t>
      </w:r>
      <w:r w:rsidR="0055535F">
        <w:rPr>
          <w:rFonts w:hint="eastAsia"/>
        </w:rPr>
        <w:t>图中的</w:t>
      </w:r>
      <w:r w:rsidR="00AB3D0D">
        <w:t>点</w:t>
      </w:r>
      <w:r w:rsidR="004652C2">
        <w:rPr>
          <w:rFonts w:hint="eastAsia"/>
        </w:rPr>
        <w:t>，路线是边</w:t>
      </w:r>
      <w:r w:rsidR="00876F17">
        <w:rPr>
          <w:rFonts w:hint="eastAsia"/>
        </w:rPr>
        <w:t>。</w:t>
      </w:r>
      <w:r w:rsidR="00DF6E49">
        <w:rPr>
          <w:rFonts w:hint="eastAsia"/>
        </w:rPr>
        <w:t>我们</w:t>
      </w:r>
      <w:r w:rsidR="00DF6E49" w:rsidRPr="00DF6E49">
        <w:rPr>
          <w:rFonts w:hint="eastAsia"/>
        </w:rPr>
        <w:t>使用</w:t>
      </w:r>
      <w:r w:rsidR="002425E0">
        <w:rPr>
          <w:rFonts w:hint="eastAsia"/>
        </w:rPr>
        <w:t>2014</w:t>
      </w:r>
      <w:r w:rsidR="00DF6E49" w:rsidRPr="00DF6E49">
        <w:rPr>
          <w:rFonts w:hint="eastAsia"/>
        </w:rPr>
        <w:t>年</w:t>
      </w:r>
      <w:r w:rsidR="00DF6E49" w:rsidRPr="00DF6E49">
        <w:rPr>
          <w:rFonts w:hint="eastAsia"/>
        </w:rPr>
        <w:t>1</w:t>
      </w:r>
      <w:r w:rsidR="00DF6E49">
        <w:rPr>
          <w:rFonts w:hint="eastAsia"/>
        </w:rPr>
        <w:t>月的航班信息，</w:t>
      </w:r>
      <w:r w:rsidR="00DF6E49" w:rsidRPr="00DF6E49">
        <w:rPr>
          <w:rFonts w:hint="eastAsia"/>
        </w:rPr>
        <w:t>对于每个航班，我们都有以下信息：</w:t>
      </w:r>
    </w:p>
    <w:tbl>
      <w:tblPr>
        <w:tblW w:w="5000" w:type="pct"/>
        <w:tblBorders>
          <w:top w:val="single" w:sz="6" w:space="0" w:color="000000"/>
          <w:left w:val="single" w:sz="6" w:space="0" w:color="000000"/>
          <w:bottom w:val="single" w:sz="6" w:space="0" w:color="000000"/>
          <w:right w:val="single" w:sz="6" w:space="0" w:color="000000"/>
        </w:tblBorders>
        <w:shd w:val="clear" w:color="auto" w:fill="FFFFFF"/>
        <w:tblCellMar>
          <w:top w:w="60" w:type="dxa"/>
          <w:left w:w="60" w:type="dxa"/>
          <w:bottom w:w="60" w:type="dxa"/>
          <w:right w:w="60" w:type="dxa"/>
        </w:tblCellMar>
        <w:tblLook w:val="04A0" w:firstRow="1" w:lastRow="0" w:firstColumn="1" w:lastColumn="0" w:noHBand="0" w:noVBand="1"/>
      </w:tblPr>
      <w:tblGrid>
        <w:gridCol w:w="2506"/>
        <w:gridCol w:w="4240"/>
        <w:gridCol w:w="1680"/>
      </w:tblGrid>
      <w:tr w:rsidR="000B1B17" w:rsidRPr="000B1B17" w14:paraId="6940FDB1" w14:textId="77777777" w:rsidTr="000B1B17">
        <w:trPr>
          <w:tblHeader/>
        </w:trPr>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F91C07" w14:textId="159999D2" w:rsidR="000B1B17" w:rsidRPr="000B1B17" w:rsidRDefault="00F0007C" w:rsidP="000B1B17">
            <w:pPr>
              <w:pStyle w:val="ac"/>
              <w:ind w:firstLine="300"/>
              <w:rPr>
                <w:rFonts w:hint="eastAsia"/>
              </w:rPr>
            </w:pPr>
            <w:r>
              <w:rPr>
                <w:rFonts w:hint="eastAsia"/>
              </w:rPr>
              <w:t>字段</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B4E13A" w14:textId="0C3144DA" w:rsidR="000B1B17" w:rsidRPr="000B1B17" w:rsidRDefault="00F0007C" w:rsidP="000B1B17">
            <w:pPr>
              <w:pStyle w:val="ac"/>
              <w:ind w:firstLine="300"/>
              <w:rPr>
                <w:rFonts w:hint="eastAsia"/>
              </w:rPr>
            </w:pPr>
            <w:r>
              <w:rPr>
                <w:rFonts w:hint="eastAsia"/>
              </w:rPr>
              <w:t>描述</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831601D" w14:textId="64754249" w:rsidR="000B1B17" w:rsidRPr="000B1B17" w:rsidRDefault="00F0007C" w:rsidP="000B1B17">
            <w:pPr>
              <w:pStyle w:val="ac"/>
              <w:ind w:firstLine="300"/>
              <w:rPr>
                <w:rFonts w:hint="eastAsia"/>
              </w:rPr>
            </w:pPr>
            <w:r>
              <w:rPr>
                <w:rFonts w:hint="eastAsia"/>
              </w:rPr>
              <w:t>例子</w:t>
            </w:r>
          </w:p>
        </w:tc>
      </w:tr>
      <w:tr w:rsidR="000B1B17" w:rsidRPr="000B1B17" w14:paraId="13739D1B"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51623D" w14:textId="77777777" w:rsidR="000B1B17" w:rsidRPr="000B1B17" w:rsidRDefault="000B1B17" w:rsidP="000B1B17">
            <w:pPr>
              <w:pStyle w:val="ab"/>
            </w:pPr>
            <w:r w:rsidRPr="000B1B17">
              <w:t>dOfM(String)</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632B06D" w14:textId="2462A20D" w:rsidR="000B1B17" w:rsidRPr="000B1B17" w:rsidRDefault="00474522" w:rsidP="000B1B17">
            <w:pPr>
              <w:pStyle w:val="ab"/>
            </w:pPr>
            <w:r w:rsidRPr="00474522">
              <w:rPr>
                <w:rFonts w:hint="eastAsia"/>
              </w:rPr>
              <w:t>一个月中的某天</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1A71F96" w14:textId="77777777" w:rsidR="000B1B17" w:rsidRPr="000B1B17" w:rsidRDefault="000B1B17" w:rsidP="000B1B17">
            <w:pPr>
              <w:pStyle w:val="ab"/>
            </w:pPr>
            <w:r w:rsidRPr="000B1B17">
              <w:t>1</w:t>
            </w:r>
          </w:p>
        </w:tc>
      </w:tr>
      <w:tr w:rsidR="000B1B17" w:rsidRPr="000B1B17" w14:paraId="0F16D582"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5EBF97" w14:textId="77777777" w:rsidR="000B1B17" w:rsidRPr="000B1B17" w:rsidRDefault="000B1B17" w:rsidP="000B1B17">
            <w:pPr>
              <w:pStyle w:val="ab"/>
            </w:pPr>
            <w:r w:rsidRPr="000B1B17">
              <w:t>dOfW (String)</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E8F932" w14:textId="0844F253" w:rsidR="000B1B17" w:rsidRPr="000B1B17" w:rsidRDefault="00474522" w:rsidP="000B1B17">
            <w:pPr>
              <w:pStyle w:val="ab"/>
            </w:pPr>
            <w:r w:rsidRPr="00474522">
              <w:rPr>
                <w:rFonts w:hint="eastAsia"/>
              </w:rPr>
              <w:t>星期几</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AACB7E0" w14:textId="77777777" w:rsidR="000B1B17" w:rsidRPr="000B1B17" w:rsidRDefault="000B1B17" w:rsidP="000B1B17">
            <w:pPr>
              <w:pStyle w:val="ab"/>
            </w:pPr>
            <w:r w:rsidRPr="000B1B17">
              <w:t>4</w:t>
            </w:r>
          </w:p>
        </w:tc>
      </w:tr>
      <w:tr w:rsidR="000B1B17" w:rsidRPr="000B1B17" w14:paraId="6CF0870E"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099A7D" w14:textId="77777777" w:rsidR="000B1B17" w:rsidRPr="000B1B17" w:rsidRDefault="000B1B17" w:rsidP="000B1B17">
            <w:pPr>
              <w:pStyle w:val="ab"/>
            </w:pPr>
            <w:r w:rsidRPr="000B1B17">
              <w:t>carrier (String)</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D78AB70" w14:textId="571C9D9D" w:rsidR="000B1B17" w:rsidRPr="000B1B17" w:rsidRDefault="00474522" w:rsidP="000B1B17">
            <w:pPr>
              <w:pStyle w:val="ab"/>
            </w:pPr>
            <w:r w:rsidRPr="00474522">
              <w:rPr>
                <w:rFonts w:hint="eastAsia"/>
              </w:rPr>
              <w:t>运营商代码</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55D59B" w14:textId="77777777" w:rsidR="000B1B17" w:rsidRPr="000B1B17" w:rsidRDefault="000B1B17" w:rsidP="000B1B17">
            <w:pPr>
              <w:pStyle w:val="ab"/>
            </w:pPr>
            <w:r w:rsidRPr="000B1B17">
              <w:t>AA</w:t>
            </w:r>
          </w:p>
        </w:tc>
      </w:tr>
      <w:tr w:rsidR="000B1B17" w:rsidRPr="000B1B17" w14:paraId="3C8E585C"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27A05B7" w14:textId="77777777" w:rsidR="000B1B17" w:rsidRPr="000B1B17" w:rsidRDefault="000B1B17" w:rsidP="000B1B17">
            <w:pPr>
              <w:pStyle w:val="ab"/>
            </w:pPr>
            <w:r w:rsidRPr="000B1B17">
              <w:t>tailNum (String)</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E3A3164" w14:textId="0769BF08" w:rsidR="000B1B17" w:rsidRPr="000B1B17" w:rsidRDefault="00474522" w:rsidP="000B1B17">
            <w:pPr>
              <w:pStyle w:val="ab"/>
              <w:rPr>
                <w:rFonts w:hint="eastAsia"/>
              </w:rPr>
            </w:pPr>
            <w:r w:rsidRPr="00474522">
              <w:rPr>
                <w:rFonts w:hint="eastAsia"/>
              </w:rPr>
              <w:t>飞机的唯一标识符</w:t>
            </w:r>
            <w:r w:rsidRPr="00474522">
              <w:rPr>
                <w:rFonts w:hint="eastAsia"/>
              </w:rPr>
              <w:t>-</w:t>
            </w:r>
            <w:r w:rsidRPr="00474522">
              <w:rPr>
                <w:rFonts w:hint="eastAsia"/>
              </w:rPr>
              <w:t>尾号</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85C975" w14:textId="77777777" w:rsidR="000B1B17" w:rsidRPr="000B1B17" w:rsidRDefault="000B1B17" w:rsidP="000B1B17">
            <w:pPr>
              <w:pStyle w:val="ab"/>
            </w:pPr>
            <w:r w:rsidRPr="000B1B17">
              <w:t>N787AA</w:t>
            </w:r>
          </w:p>
        </w:tc>
      </w:tr>
      <w:tr w:rsidR="000B1B17" w:rsidRPr="000B1B17" w14:paraId="0582D3BF"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E08682" w14:textId="77777777" w:rsidR="000B1B17" w:rsidRPr="000B1B17" w:rsidRDefault="000B1B17" w:rsidP="000B1B17">
            <w:pPr>
              <w:pStyle w:val="ab"/>
            </w:pPr>
            <w:r w:rsidRPr="000B1B17">
              <w:t>flnum(Int)</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94EED6" w14:textId="0A94D1A0" w:rsidR="000B1B17" w:rsidRPr="000B1B17" w:rsidRDefault="00474522" w:rsidP="000B1B17">
            <w:pPr>
              <w:pStyle w:val="ab"/>
            </w:pPr>
            <w:r w:rsidRPr="00474522">
              <w:rPr>
                <w:rFonts w:hint="eastAsia"/>
              </w:rPr>
              <w:t>航班号</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F9B57C3" w14:textId="77777777" w:rsidR="000B1B17" w:rsidRPr="000B1B17" w:rsidRDefault="000B1B17" w:rsidP="000B1B17">
            <w:pPr>
              <w:pStyle w:val="ab"/>
            </w:pPr>
            <w:r w:rsidRPr="000B1B17">
              <w:t>21</w:t>
            </w:r>
          </w:p>
        </w:tc>
      </w:tr>
      <w:tr w:rsidR="000B1B17" w:rsidRPr="000B1B17" w14:paraId="3B1CCB7B"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01FC44" w14:textId="77777777" w:rsidR="000B1B17" w:rsidRPr="000B1B17" w:rsidRDefault="000B1B17" w:rsidP="000B1B17">
            <w:pPr>
              <w:pStyle w:val="ab"/>
            </w:pPr>
            <w:r w:rsidRPr="000B1B17">
              <w:t>org_id(String)</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23760D1" w14:textId="5EA57958" w:rsidR="000B1B17" w:rsidRPr="000B1B17" w:rsidRDefault="00474522" w:rsidP="000B1B17">
            <w:pPr>
              <w:pStyle w:val="ab"/>
            </w:pPr>
            <w:r w:rsidRPr="00474522">
              <w:rPr>
                <w:rFonts w:hint="eastAsia"/>
              </w:rPr>
              <w:t>始发机场编号</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18A20E5" w14:textId="77777777" w:rsidR="000B1B17" w:rsidRPr="000B1B17" w:rsidRDefault="000B1B17" w:rsidP="000B1B17">
            <w:pPr>
              <w:pStyle w:val="ab"/>
            </w:pPr>
            <w:r w:rsidRPr="000B1B17">
              <w:t>12478</w:t>
            </w:r>
          </w:p>
        </w:tc>
      </w:tr>
      <w:tr w:rsidR="00474522" w:rsidRPr="000B1B17" w14:paraId="454B5471"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AB702CD" w14:textId="77777777" w:rsidR="00474522" w:rsidRPr="000B1B17" w:rsidRDefault="00474522" w:rsidP="000B1B17">
            <w:pPr>
              <w:pStyle w:val="ab"/>
            </w:pPr>
            <w:r w:rsidRPr="000B1B17">
              <w:t>origin(String)</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9F35980" w14:textId="74D8D984" w:rsidR="00474522" w:rsidRPr="000B1B17" w:rsidRDefault="00474522" w:rsidP="000B1B17">
            <w:pPr>
              <w:pStyle w:val="ab"/>
            </w:pPr>
            <w:r w:rsidRPr="00474522">
              <w:rPr>
                <w:rFonts w:hint="eastAsia"/>
              </w:rPr>
              <w:t>始发机场代码</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7BD53F9" w14:textId="77777777" w:rsidR="00474522" w:rsidRPr="000B1B17" w:rsidRDefault="00474522" w:rsidP="000B1B17">
            <w:pPr>
              <w:pStyle w:val="ab"/>
            </w:pPr>
            <w:r w:rsidRPr="000B1B17">
              <w:t>JFK</w:t>
            </w:r>
          </w:p>
        </w:tc>
      </w:tr>
      <w:tr w:rsidR="00474522" w:rsidRPr="000B1B17" w14:paraId="066D771E"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5F35CD9" w14:textId="77777777" w:rsidR="00474522" w:rsidRPr="000B1B17" w:rsidRDefault="00474522" w:rsidP="000B1B17">
            <w:pPr>
              <w:pStyle w:val="ab"/>
            </w:pPr>
            <w:r w:rsidRPr="000B1B17">
              <w:t>dest_id (String)</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3DDCF5" w14:textId="6FC04B02" w:rsidR="00474522" w:rsidRPr="000B1B17" w:rsidRDefault="00474522" w:rsidP="000B1B17">
            <w:pPr>
              <w:pStyle w:val="ab"/>
            </w:pPr>
            <w:r w:rsidRPr="00474522">
              <w:rPr>
                <w:rFonts w:hint="eastAsia"/>
              </w:rPr>
              <w:t>目的地机场编号</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525AAD" w14:textId="77777777" w:rsidR="00474522" w:rsidRPr="000B1B17" w:rsidRDefault="00474522" w:rsidP="000B1B17">
            <w:pPr>
              <w:pStyle w:val="ab"/>
            </w:pPr>
            <w:r w:rsidRPr="000B1B17">
              <w:t>12892</w:t>
            </w:r>
          </w:p>
        </w:tc>
      </w:tr>
      <w:tr w:rsidR="000B1B17" w:rsidRPr="000B1B17" w14:paraId="4E10FBA3"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07F6C54" w14:textId="77777777" w:rsidR="000B1B17" w:rsidRPr="000B1B17" w:rsidRDefault="000B1B17" w:rsidP="000B1B17">
            <w:pPr>
              <w:pStyle w:val="ab"/>
            </w:pPr>
            <w:r w:rsidRPr="000B1B17">
              <w:lastRenderedPageBreak/>
              <w:t>dest (String)</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36B8F5C" w14:textId="3AACA308" w:rsidR="000B1B17" w:rsidRPr="000B1B17" w:rsidRDefault="00474522" w:rsidP="000B1B17">
            <w:pPr>
              <w:pStyle w:val="ab"/>
            </w:pPr>
            <w:r w:rsidRPr="00474522">
              <w:rPr>
                <w:rFonts w:hint="eastAsia"/>
              </w:rPr>
              <w:t>目的地机场代码</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6782C7" w14:textId="77777777" w:rsidR="000B1B17" w:rsidRPr="000B1B17" w:rsidRDefault="000B1B17" w:rsidP="000B1B17">
            <w:pPr>
              <w:pStyle w:val="ab"/>
            </w:pPr>
            <w:r w:rsidRPr="000B1B17">
              <w:t>LAX</w:t>
            </w:r>
          </w:p>
        </w:tc>
      </w:tr>
      <w:tr w:rsidR="000B1B17" w:rsidRPr="000B1B17" w14:paraId="22E7B182"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C92730E" w14:textId="77777777" w:rsidR="000B1B17" w:rsidRPr="000B1B17" w:rsidRDefault="000B1B17" w:rsidP="000B1B17">
            <w:pPr>
              <w:pStyle w:val="ab"/>
            </w:pPr>
            <w:r w:rsidRPr="000B1B17">
              <w:t>crsdeptime(Double)</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54CDEF" w14:textId="6C21A107" w:rsidR="000B1B17" w:rsidRPr="000B1B17" w:rsidRDefault="00474522" w:rsidP="000B1B17">
            <w:pPr>
              <w:pStyle w:val="ab"/>
            </w:pPr>
            <w:r w:rsidRPr="00474522">
              <w:rPr>
                <w:rFonts w:hint="eastAsia"/>
              </w:rPr>
              <w:t>预定出发时间</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56D0863" w14:textId="77777777" w:rsidR="000B1B17" w:rsidRPr="000B1B17" w:rsidRDefault="000B1B17" w:rsidP="000B1B17">
            <w:pPr>
              <w:pStyle w:val="ab"/>
            </w:pPr>
            <w:r w:rsidRPr="000B1B17">
              <w:t>900</w:t>
            </w:r>
          </w:p>
        </w:tc>
      </w:tr>
      <w:tr w:rsidR="000B1B17" w:rsidRPr="000B1B17" w14:paraId="5FBBAF71"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D917F27" w14:textId="77777777" w:rsidR="000B1B17" w:rsidRPr="000B1B17" w:rsidRDefault="000B1B17" w:rsidP="000B1B17">
            <w:pPr>
              <w:pStyle w:val="ab"/>
            </w:pPr>
            <w:r w:rsidRPr="000B1B17">
              <w:t>deptime (Double)</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1C7B41D" w14:textId="6E67FD48" w:rsidR="000B1B17" w:rsidRPr="000B1B17" w:rsidRDefault="00474522" w:rsidP="000B1B17">
            <w:pPr>
              <w:pStyle w:val="ab"/>
            </w:pPr>
            <w:r w:rsidRPr="00474522">
              <w:rPr>
                <w:rFonts w:hint="eastAsia"/>
              </w:rPr>
              <w:t>实际出发时间</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55982D" w14:textId="77777777" w:rsidR="000B1B17" w:rsidRPr="000B1B17" w:rsidRDefault="000B1B17" w:rsidP="000B1B17">
            <w:pPr>
              <w:pStyle w:val="ab"/>
            </w:pPr>
            <w:r w:rsidRPr="000B1B17">
              <w:t>855</w:t>
            </w:r>
          </w:p>
        </w:tc>
      </w:tr>
      <w:tr w:rsidR="000B1B17" w:rsidRPr="000B1B17" w14:paraId="26DCF1A3"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E466BA0" w14:textId="77777777" w:rsidR="000B1B17" w:rsidRPr="000B1B17" w:rsidRDefault="000B1B17" w:rsidP="000B1B17">
            <w:pPr>
              <w:pStyle w:val="ab"/>
            </w:pPr>
            <w:r w:rsidRPr="000B1B17">
              <w:t>depdelaymins (Double)</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9BB058" w14:textId="1708A6B8" w:rsidR="000B1B17" w:rsidRPr="000B1B17" w:rsidRDefault="00474522" w:rsidP="000B1B17">
            <w:pPr>
              <w:pStyle w:val="ab"/>
            </w:pPr>
            <w:r w:rsidRPr="00474522">
              <w:rPr>
                <w:rFonts w:hint="eastAsia"/>
              </w:rPr>
              <w:t>出发延迟分钟</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C8E3EE" w14:textId="77777777" w:rsidR="000B1B17" w:rsidRPr="000B1B17" w:rsidRDefault="000B1B17" w:rsidP="000B1B17">
            <w:pPr>
              <w:pStyle w:val="ab"/>
            </w:pPr>
            <w:r w:rsidRPr="000B1B17">
              <w:t>0</w:t>
            </w:r>
          </w:p>
        </w:tc>
      </w:tr>
      <w:tr w:rsidR="000B1B17" w:rsidRPr="000B1B17" w14:paraId="34ECED09"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52EBB55" w14:textId="77777777" w:rsidR="000B1B17" w:rsidRPr="000B1B17" w:rsidRDefault="000B1B17" w:rsidP="000B1B17">
            <w:pPr>
              <w:pStyle w:val="ab"/>
            </w:pPr>
            <w:r w:rsidRPr="000B1B17">
              <w:t>crsarrtime (Double)</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CD5596F" w14:textId="080C26FE" w:rsidR="000B1B17" w:rsidRPr="000B1B17" w:rsidRDefault="00474522" w:rsidP="000B1B17">
            <w:pPr>
              <w:pStyle w:val="ab"/>
            </w:pPr>
            <w:r w:rsidRPr="00474522">
              <w:rPr>
                <w:rFonts w:hint="eastAsia"/>
              </w:rPr>
              <w:t>预定到达时间</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D4E1F2" w14:textId="77777777" w:rsidR="000B1B17" w:rsidRPr="000B1B17" w:rsidRDefault="000B1B17" w:rsidP="000B1B17">
            <w:pPr>
              <w:pStyle w:val="ab"/>
            </w:pPr>
            <w:r w:rsidRPr="000B1B17">
              <w:t>1230</w:t>
            </w:r>
          </w:p>
        </w:tc>
      </w:tr>
      <w:tr w:rsidR="000B1B17" w:rsidRPr="000B1B17" w14:paraId="43A3E1AF"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04E503C" w14:textId="77777777" w:rsidR="000B1B17" w:rsidRPr="000B1B17" w:rsidRDefault="000B1B17" w:rsidP="000B1B17">
            <w:pPr>
              <w:pStyle w:val="ab"/>
            </w:pPr>
            <w:r w:rsidRPr="000B1B17">
              <w:t>arrtime (Double)</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768B8BB" w14:textId="1B4EFEF5" w:rsidR="000B1B17" w:rsidRPr="000B1B17" w:rsidRDefault="00474522" w:rsidP="000B1B17">
            <w:pPr>
              <w:pStyle w:val="ab"/>
            </w:pPr>
            <w:r w:rsidRPr="00474522">
              <w:rPr>
                <w:rFonts w:hint="eastAsia"/>
              </w:rPr>
              <w:t>实际到达时间</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783BAD8" w14:textId="77777777" w:rsidR="000B1B17" w:rsidRPr="000B1B17" w:rsidRDefault="000B1B17" w:rsidP="000B1B17">
            <w:pPr>
              <w:pStyle w:val="ab"/>
            </w:pPr>
            <w:r w:rsidRPr="000B1B17">
              <w:t>1237</w:t>
            </w:r>
          </w:p>
        </w:tc>
      </w:tr>
      <w:tr w:rsidR="000B1B17" w:rsidRPr="000B1B17" w14:paraId="2CD8C8C9"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15E207" w14:textId="77777777" w:rsidR="000B1B17" w:rsidRPr="000B1B17" w:rsidRDefault="000B1B17" w:rsidP="000B1B17">
            <w:pPr>
              <w:pStyle w:val="ab"/>
            </w:pPr>
            <w:r w:rsidRPr="000B1B17">
              <w:t>arrdelaymins (Double)</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8CC5CA" w14:textId="4BFD4E03" w:rsidR="000B1B17" w:rsidRPr="000B1B17" w:rsidRDefault="00474522" w:rsidP="000B1B17">
            <w:pPr>
              <w:pStyle w:val="ab"/>
            </w:pPr>
            <w:r w:rsidRPr="00474522">
              <w:rPr>
                <w:rFonts w:hint="eastAsia"/>
              </w:rPr>
              <w:t>到达延迟分钟</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8CA669" w14:textId="77777777" w:rsidR="000B1B17" w:rsidRPr="000B1B17" w:rsidRDefault="000B1B17" w:rsidP="000B1B17">
            <w:pPr>
              <w:pStyle w:val="ab"/>
            </w:pPr>
            <w:r w:rsidRPr="000B1B17">
              <w:t>7</w:t>
            </w:r>
          </w:p>
        </w:tc>
      </w:tr>
      <w:tr w:rsidR="000B1B17" w:rsidRPr="000B1B17" w14:paraId="388F707D"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9B9B2B" w14:textId="77777777" w:rsidR="000B1B17" w:rsidRPr="000B1B17" w:rsidRDefault="000B1B17" w:rsidP="000B1B17">
            <w:pPr>
              <w:pStyle w:val="ab"/>
            </w:pPr>
            <w:r w:rsidRPr="000B1B17">
              <w:t>crselapsedtime (Double)</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9C736C" w14:textId="1BE5FE01" w:rsidR="000B1B17" w:rsidRPr="000B1B17" w:rsidRDefault="00474522" w:rsidP="000B1B17">
            <w:pPr>
              <w:pStyle w:val="ab"/>
            </w:pPr>
            <w:r w:rsidRPr="00474522">
              <w:rPr>
                <w:rFonts w:hint="eastAsia"/>
              </w:rPr>
              <w:t>经过时间</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04D5EB" w14:textId="77777777" w:rsidR="000B1B17" w:rsidRPr="000B1B17" w:rsidRDefault="000B1B17" w:rsidP="000B1B17">
            <w:pPr>
              <w:pStyle w:val="ab"/>
            </w:pPr>
            <w:r w:rsidRPr="000B1B17">
              <w:t>390</w:t>
            </w:r>
          </w:p>
        </w:tc>
      </w:tr>
      <w:tr w:rsidR="000B1B17" w:rsidRPr="000B1B17" w14:paraId="5DB6AD0A" w14:textId="77777777" w:rsidTr="000B1B17">
        <w:tc>
          <w:tcPr>
            <w:tcW w:w="148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1DB3643" w14:textId="77777777" w:rsidR="000B1B17" w:rsidRPr="000B1B17" w:rsidRDefault="000B1B17" w:rsidP="000B1B17">
            <w:pPr>
              <w:pStyle w:val="ab"/>
            </w:pPr>
            <w:r w:rsidRPr="000B1B17">
              <w:t>dist (Int)</w:t>
            </w:r>
          </w:p>
        </w:tc>
        <w:tc>
          <w:tcPr>
            <w:tcW w:w="2516"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BD93CB" w14:textId="66F057AA" w:rsidR="000B1B17" w:rsidRPr="000B1B17" w:rsidRDefault="00474522" w:rsidP="000B1B17">
            <w:pPr>
              <w:pStyle w:val="ab"/>
              <w:rPr>
                <w:rFonts w:hint="eastAsia"/>
              </w:rPr>
            </w:pPr>
            <w:r>
              <w:rPr>
                <w:rFonts w:hint="eastAsia"/>
              </w:rPr>
              <w:t>距离</w:t>
            </w:r>
          </w:p>
        </w:tc>
        <w:tc>
          <w:tcPr>
            <w:tcW w:w="99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DB7224" w14:textId="77777777" w:rsidR="000B1B17" w:rsidRPr="000B1B17" w:rsidRDefault="000B1B17" w:rsidP="000B1B17">
            <w:pPr>
              <w:pStyle w:val="ab"/>
            </w:pPr>
            <w:r w:rsidRPr="000B1B17">
              <w:t>2475</w:t>
            </w:r>
          </w:p>
        </w:tc>
      </w:tr>
    </w:tbl>
    <w:p w14:paraId="04333FA9" w14:textId="7B2CE049" w:rsidR="00422CF5" w:rsidRDefault="00422CF5" w:rsidP="00422CF5">
      <w:pPr>
        <w:pStyle w:val="Caption"/>
        <w:rPr>
          <w:rFonts w:hint="eastAsia"/>
        </w:rPr>
      </w:pPr>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航班数据</w:t>
      </w:r>
    </w:p>
    <w:p w14:paraId="6FE31887" w14:textId="57BE7D3A" w:rsidR="00420D7B" w:rsidRPr="00420D7B" w:rsidRDefault="00AD5352" w:rsidP="00777C0C">
      <w:pPr>
        <w:ind w:firstLine="420"/>
      </w:pPr>
      <w:r w:rsidRPr="00AD5352">
        <w:rPr>
          <w:rFonts w:hint="eastAsia"/>
        </w:rPr>
        <w:t>在这种情况下，我们将机场表示为顶点，将路线表示为边。</w:t>
      </w:r>
      <w:r w:rsidR="00777C0C" w:rsidRPr="00777C0C">
        <w:rPr>
          <w:rFonts w:hint="eastAsia"/>
        </w:rPr>
        <w:t>我们希望了解有出发或到达的机场的数量。</w:t>
      </w:r>
    </w:p>
    <w:p w14:paraId="6EE40623" w14:textId="07D13965" w:rsidR="00854693" w:rsidRPr="00854693" w:rsidRDefault="00854693" w:rsidP="008A61FA">
      <w:pPr>
        <w:pStyle w:val="Heading3"/>
      </w:pPr>
      <w:r w:rsidRPr="00854693">
        <w:t>定</w:t>
      </w:r>
      <w:r w:rsidR="008A61FA">
        <w:t>义</w:t>
      </w:r>
      <w:r w:rsidRPr="00854693">
        <w:t>点</w:t>
      </w:r>
    </w:p>
    <w:p w14:paraId="3CCC6DE4" w14:textId="77777777" w:rsidR="00854693" w:rsidRPr="00854693" w:rsidRDefault="00854693" w:rsidP="00854693">
      <w:pPr>
        <w:ind w:firstLine="420"/>
      </w:pPr>
      <w:r w:rsidRPr="00854693">
        <w:t>首先，我们将导入</w:t>
      </w:r>
      <w:r w:rsidRPr="00854693">
        <w:t>GraphX</w:t>
      </w:r>
      <w:r w:rsidRPr="00854693">
        <w:t>包。</w:t>
      </w:r>
    </w:p>
    <w:p w14:paraId="2DA67EBD" w14:textId="77777777" w:rsidR="00E76DA4" w:rsidRDefault="00E76DA4" w:rsidP="001B5238">
      <w:pPr>
        <w:pStyle w:val="a8"/>
      </w:pPr>
      <w:r>
        <w:t>scala&gt; import org.apache.spark.graphx.{Edge, Graph, VertexId}</w:t>
      </w:r>
    </w:p>
    <w:p w14:paraId="6758E216" w14:textId="77777777" w:rsidR="00E76DA4" w:rsidRDefault="00E76DA4" w:rsidP="001B5238">
      <w:pPr>
        <w:pStyle w:val="a8"/>
      </w:pPr>
      <w:r>
        <w:t>import org.apache.spark.graphx.{Edge, Graph, VertexId}</w:t>
      </w:r>
    </w:p>
    <w:p w14:paraId="57E6667E" w14:textId="77777777" w:rsidR="00E76DA4" w:rsidRDefault="00E76DA4" w:rsidP="001B5238">
      <w:pPr>
        <w:pStyle w:val="a8"/>
      </w:pPr>
    </w:p>
    <w:p w14:paraId="3CF6DD52" w14:textId="77777777" w:rsidR="00E76DA4" w:rsidRDefault="00E76DA4" w:rsidP="001B5238">
      <w:pPr>
        <w:pStyle w:val="a8"/>
      </w:pPr>
      <w:r>
        <w:t>scala&gt; import scala.util.Try</w:t>
      </w:r>
    </w:p>
    <w:p w14:paraId="3C543AA3" w14:textId="65955BB1" w:rsidR="00A1183F" w:rsidRDefault="00E76DA4" w:rsidP="001B5238">
      <w:pPr>
        <w:pStyle w:val="a8"/>
        <w:rPr>
          <w:rFonts w:hint="eastAsia"/>
        </w:rPr>
      </w:pPr>
      <w:r>
        <w:t>import scala.util.Try</w:t>
      </w:r>
    </w:p>
    <w:p w14:paraId="11156885" w14:textId="3849F444"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113</w:t>
      </w:r>
      <w:r>
        <w:fldChar w:fldCharType="end"/>
      </w:r>
    </w:p>
    <w:p w14:paraId="57E9B9E3" w14:textId="3A61E933" w:rsidR="00854693" w:rsidRPr="00854693" w:rsidRDefault="00854693" w:rsidP="00A1183F">
      <w:pPr>
        <w:ind w:firstLine="420"/>
      </w:pPr>
      <w:r w:rsidRPr="00854693">
        <w:t>下面我们使用</w:t>
      </w:r>
      <w:r w:rsidRPr="00854693">
        <w:t>Scala</w:t>
      </w:r>
      <w:r w:rsidRPr="00854693">
        <w:t>案例类来定义与</w:t>
      </w:r>
      <w:r w:rsidR="00A1183F">
        <w:rPr>
          <w:rFonts w:hint="eastAsia"/>
        </w:rPr>
        <w:t>CSV</w:t>
      </w:r>
      <w:r w:rsidR="00A1183F">
        <w:t>数据文件相对应的</w:t>
      </w:r>
      <w:r w:rsidR="00A1183F">
        <w:rPr>
          <w:rFonts w:hint="eastAsia"/>
        </w:rPr>
        <w:t>数据结构</w:t>
      </w:r>
      <w:r w:rsidR="00A1183F">
        <w:t>Flight</w:t>
      </w:r>
      <w:r w:rsidRPr="00854693">
        <w:t>。</w:t>
      </w:r>
    </w:p>
    <w:p w14:paraId="357488C6" w14:textId="77777777" w:rsidR="00233E7E" w:rsidRDefault="00233E7E" w:rsidP="001B5238">
      <w:pPr>
        <w:pStyle w:val="a8"/>
      </w:pPr>
      <w:r>
        <w:t>scala&gt; :paste</w:t>
      </w:r>
    </w:p>
    <w:p w14:paraId="52AFE946" w14:textId="77777777" w:rsidR="00233E7E" w:rsidRDefault="00233E7E" w:rsidP="001B5238">
      <w:pPr>
        <w:pStyle w:val="a8"/>
      </w:pPr>
      <w:r>
        <w:t>// Entering paste mode (ctrl-D to finish)</w:t>
      </w:r>
    </w:p>
    <w:p w14:paraId="4194F7FF" w14:textId="77777777" w:rsidR="00233E7E" w:rsidRDefault="00233E7E" w:rsidP="001B5238">
      <w:pPr>
        <w:pStyle w:val="a8"/>
      </w:pPr>
    </w:p>
    <w:p w14:paraId="0AFADC1D" w14:textId="77777777" w:rsidR="00233E7E" w:rsidRDefault="00233E7E" w:rsidP="001B5238">
      <w:pPr>
        <w:pStyle w:val="a8"/>
      </w:pPr>
      <w:r>
        <w:t>case class Flight(dofM: String, dofW: String, carrier: String, tailnum: String,</w:t>
      </w:r>
    </w:p>
    <w:p w14:paraId="54DAFC48" w14:textId="77777777" w:rsidR="00233E7E" w:rsidRDefault="00233E7E" w:rsidP="001B5238">
      <w:pPr>
        <w:pStyle w:val="a8"/>
      </w:pPr>
      <w:r>
        <w:t xml:space="preserve">                  flnum: Int, org_id: Long, origin: String, dest_id: Long, dest: String,</w:t>
      </w:r>
    </w:p>
    <w:p w14:paraId="700D3563" w14:textId="77777777" w:rsidR="00233E7E" w:rsidRDefault="00233E7E" w:rsidP="001B5238">
      <w:pPr>
        <w:pStyle w:val="a8"/>
      </w:pPr>
      <w:r>
        <w:t xml:space="preserve">                  crsdeptime: Double, deptime: Double, depdelaymins: Double, crsarrtime: Double,</w:t>
      </w:r>
    </w:p>
    <w:p w14:paraId="45C611FF" w14:textId="77777777" w:rsidR="00233E7E" w:rsidRDefault="00233E7E" w:rsidP="001B5238">
      <w:pPr>
        <w:pStyle w:val="a8"/>
      </w:pPr>
      <w:r>
        <w:t xml:space="preserve">                  arrtime: Double, arrdelay: Double, crselapsedtime: Double, dist: Int)</w:t>
      </w:r>
    </w:p>
    <w:p w14:paraId="5AAD475D" w14:textId="77777777" w:rsidR="00233E7E" w:rsidRDefault="00233E7E" w:rsidP="001B5238">
      <w:pPr>
        <w:pStyle w:val="a8"/>
      </w:pPr>
    </w:p>
    <w:p w14:paraId="4497B1EC" w14:textId="77777777" w:rsidR="00233E7E" w:rsidRDefault="00233E7E" w:rsidP="001B5238">
      <w:pPr>
        <w:pStyle w:val="a8"/>
      </w:pPr>
      <w:r>
        <w:t>// Exiting paste mode, now interpreting.</w:t>
      </w:r>
    </w:p>
    <w:p w14:paraId="0A917D3C" w14:textId="77777777" w:rsidR="00233E7E" w:rsidRDefault="00233E7E" w:rsidP="001B5238">
      <w:pPr>
        <w:pStyle w:val="a8"/>
      </w:pPr>
    </w:p>
    <w:p w14:paraId="74779F88" w14:textId="0A7E19C0" w:rsidR="00A1183F" w:rsidRDefault="00233E7E" w:rsidP="001B5238">
      <w:pPr>
        <w:pStyle w:val="a8"/>
        <w:rPr>
          <w:rFonts w:hint="eastAsia"/>
        </w:rPr>
      </w:pPr>
      <w:r>
        <w:t>defined class Flight</w:t>
      </w:r>
    </w:p>
    <w:p w14:paraId="06F27CCD" w14:textId="314F171D"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114</w:t>
      </w:r>
      <w:r>
        <w:fldChar w:fldCharType="end"/>
      </w:r>
    </w:p>
    <w:p w14:paraId="79174D74" w14:textId="2C30115B" w:rsidR="00854693" w:rsidRPr="00854693" w:rsidRDefault="00854693" w:rsidP="00A1183F">
      <w:pPr>
        <w:ind w:firstLine="420"/>
      </w:pPr>
      <w:r w:rsidRPr="00854693">
        <w:t>下面的函数将数据文件中的一行解析为</w:t>
      </w:r>
      <w:r w:rsidRPr="00854693">
        <w:t>Flight</w:t>
      </w:r>
      <w:r w:rsidRPr="00854693">
        <w:t>类。</w:t>
      </w:r>
    </w:p>
    <w:p w14:paraId="65A7A1A4" w14:textId="77777777" w:rsidR="001B5238" w:rsidRDefault="001B5238" w:rsidP="001B5238">
      <w:pPr>
        <w:pStyle w:val="a8"/>
      </w:pPr>
      <w:r>
        <w:t>scala&gt; :paste</w:t>
      </w:r>
    </w:p>
    <w:p w14:paraId="6AF101A5" w14:textId="77777777" w:rsidR="001B5238" w:rsidRDefault="001B5238" w:rsidP="001B5238">
      <w:pPr>
        <w:pStyle w:val="a8"/>
      </w:pPr>
      <w:r>
        <w:t>// Entering paste mode (ctrl-D to finish)</w:t>
      </w:r>
    </w:p>
    <w:p w14:paraId="3AD8F474" w14:textId="77777777" w:rsidR="001B5238" w:rsidRDefault="001B5238" w:rsidP="001B5238">
      <w:pPr>
        <w:pStyle w:val="a8"/>
      </w:pPr>
    </w:p>
    <w:p w14:paraId="3026D3FE" w14:textId="77777777" w:rsidR="001B5238" w:rsidRDefault="001B5238" w:rsidP="001B5238">
      <w:pPr>
        <w:pStyle w:val="a8"/>
      </w:pPr>
      <w:r>
        <w:t xml:space="preserve">  def parseFlight(str: String): Flight = {</w:t>
      </w:r>
    </w:p>
    <w:p w14:paraId="5C9F868C" w14:textId="77777777" w:rsidR="001B5238" w:rsidRDefault="001B5238" w:rsidP="001B5238">
      <w:pPr>
        <w:pStyle w:val="a8"/>
      </w:pPr>
      <w:r>
        <w:t xml:space="preserve">    val line = str.split(',')</w:t>
      </w:r>
    </w:p>
    <w:p w14:paraId="6EF98970" w14:textId="77777777" w:rsidR="001B5238" w:rsidRDefault="001B5238" w:rsidP="001B5238">
      <w:pPr>
        <w:pStyle w:val="a8"/>
      </w:pPr>
      <w:r>
        <w:lastRenderedPageBreak/>
        <w:t xml:space="preserve">    Flight(line(0), line(1), line(2),</w:t>
      </w:r>
    </w:p>
    <w:p w14:paraId="761A930F" w14:textId="77777777" w:rsidR="001B5238" w:rsidRDefault="001B5238" w:rsidP="001B5238">
      <w:pPr>
        <w:pStyle w:val="a8"/>
      </w:pPr>
      <w:r>
        <w:t xml:space="preserve">      line(3), line(4).toInt, line(5).toLong,</w:t>
      </w:r>
    </w:p>
    <w:p w14:paraId="74888C93" w14:textId="77777777" w:rsidR="001B5238" w:rsidRDefault="001B5238" w:rsidP="001B5238">
      <w:pPr>
        <w:pStyle w:val="a8"/>
      </w:pPr>
      <w:r>
        <w:t xml:space="preserve">      line(6), line(7).toLong, line(8),</w:t>
      </w:r>
    </w:p>
    <w:p w14:paraId="3585D36C" w14:textId="77777777" w:rsidR="001B5238" w:rsidRDefault="001B5238" w:rsidP="001B5238">
      <w:pPr>
        <w:pStyle w:val="a8"/>
      </w:pPr>
      <w:r>
        <w:t xml:space="preserve">      line(9).toDouble, line(10).toDouble,</w:t>
      </w:r>
    </w:p>
    <w:p w14:paraId="6A0C9EFD" w14:textId="77777777" w:rsidR="001B5238" w:rsidRDefault="001B5238" w:rsidP="001B5238">
      <w:pPr>
        <w:pStyle w:val="a8"/>
      </w:pPr>
      <w:r>
        <w:t xml:space="preserve">      line(11).toDouble, line(12).toDouble,</w:t>
      </w:r>
    </w:p>
    <w:p w14:paraId="013C3811" w14:textId="77777777" w:rsidR="001B5238" w:rsidRDefault="001B5238" w:rsidP="001B5238">
      <w:pPr>
        <w:pStyle w:val="a8"/>
      </w:pPr>
      <w:r>
        <w:t xml:space="preserve">      Try(line(13).toDouble).getOrElse(0.0),</w:t>
      </w:r>
    </w:p>
    <w:p w14:paraId="7E3F83B8" w14:textId="77777777" w:rsidR="001B5238" w:rsidRDefault="001B5238" w:rsidP="001B5238">
      <w:pPr>
        <w:pStyle w:val="a8"/>
      </w:pPr>
      <w:r>
        <w:t xml:space="preserve">      Try(line(14).toDouble).getOrElse(0.0),</w:t>
      </w:r>
    </w:p>
    <w:p w14:paraId="65AD15BD" w14:textId="77777777" w:rsidR="001B5238" w:rsidRDefault="001B5238" w:rsidP="001B5238">
      <w:pPr>
        <w:pStyle w:val="a8"/>
      </w:pPr>
      <w:r>
        <w:t xml:space="preserve">      line(15).toDouble, line(16).toInt)</w:t>
      </w:r>
    </w:p>
    <w:p w14:paraId="3C27EE9E" w14:textId="77777777" w:rsidR="001B5238" w:rsidRDefault="001B5238" w:rsidP="001B5238">
      <w:pPr>
        <w:pStyle w:val="a8"/>
      </w:pPr>
      <w:r>
        <w:t xml:space="preserve">  }</w:t>
      </w:r>
    </w:p>
    <w:p w14:paraId="62FA0002" w14:textId="77777777" w:rsidR="001B5238" w:rsidRDefault="001B5238" w:rsidP="001B5238">
      <w:pPr>
        <w:pStyle w:val="a8"/>
      </w:pPr>
    </w:p>
    <w:p w14:paraId="2BDF3A0C" w14:textId="77777777" w:rsidR="001B5238" w:rsidRDefault="001B5238" w:rsidP="001B5238">
      <w:pPr>
        <w:pStyle w:val="a8"/>
      </w:pPr>
      <w:r>
        <w:t>// Exiting paste mode, now interpreting.</w:t>
      </w:r>
    </w:p>
    <w:p w14:paraId="2DC2B8B9" w14:textId="77777777" w:rsidR="001B5238" w:rsidRDefault="001B5238" w:rsidP="001B5238">
      <w:pPr>
        <w:pStyle w:val="a8"/>
      </w:pPr>
    </w:p>
    <w:p w14:paraId="76AEB926" w14:textId="77777777" w:rsidR="001B5238" w:rsidRDefault="001B5238" w:rsidP="001B5238">
      <w:pPr>
        <w:pStyle w:val="a8"/>
        <w:rPr>
          <w:rFonts w:hint="eastAsia"/>
        </w:rPr>
      </w:pPr>
      <w:r>
        <w:t>parseFlight: (str: String)Flight</w:t>
      </w:r>
    </w:p>
    <w:p w14:paraId="30D7134D" w14:textId="69984D70"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115</w:t>
      </w:r>
      <w:r>
        <w:fldChar w:fldCharType="end"/>
      </w:r>
    </w:p>
    <w:p w14:paraId="3B6156F2" w14:textId="2801DE04" w:rsidR="00854693" w:rsidRPr="00854693" w:rsidRDefault="00854693" w:rsidP="001B5238">
      <w:pPr>
        <w:ind w:firstLine="420"/>
      </w:pPr>
      <w:r w:rsidRPr="00854693">
        <w:t>下面，我们将</w:t>
      </w:r>
      <w:r w:rsidR="00ED7349">
        <w:rPr>
          <w:rFonts w:hint="eastAsia"/>
        </w:rPr>
        <w:t>CSV</w:t>
      </w:r>
      <w:r w:rsidRPr="00854693">
        <w:t>文件中的数据加载到</w:t>
      </w:r>
      <w:r w:rsidRPr="00854693">
        <w:t>RDD</w:t>
      </w:r>
      <w:r w:rsidRPr="00854693">
        <w:t>中</w:t>
      </w:r>
      <w:r w:rsidR="00157EA6">
        <w:rPr>
          <w:rFonts w:hint="eastAsia"/>
        </w:rPr>
        <w:t>，使用</w:t>
      </w:r>
      <w:r w:rsidRPr="00854693">
        <w:t>first</w:t>
      </w:r>
      <w:r w:rsidR="00157EA6">
        <w:rPr>
          <w:rFonts w:hint="eastAsia"/>
        </w:rPr>
        <w:t>()</w:t>
      </w:r>
      <w:r w:rsidRPr="00854693">
        <w:t>动作返回</w:t>
      </w:r>
      <w:r w:rsidRPr="00854693">
        <w:t>RDD</w:t>
      </w:r>
      <w:r w:rsidRPr="00854693">
        <w:t>中的第一个元素。</w:t>
      </w:r>
    </w:p>
    <w:p w14:paraId="0E9F7E46" w14:textId="77777777" w:rsidR="001A7726" w:rsidRDefault="001A7726" w:rsidP="001A7726">
      <w:pPr>
        <w:pStyle w:val="a8"/>
      </w:pPr>
      <w:r>
        <w:t>scala&gt; val textRDD = sc.textFile("/data/rita2014jan.csv")</w:t>
      </w:r>
    </w:p>
    <w:p w14:paraId="1E067E18" w14:textId="17BBF675" w:rsidR="00854693" w:rsidRPr="00854693" w:rsidRDefault="001A7726" w:rsidP="008A25F1">
      <w:pPr>
        <w:pStyle w:val="a8"/>
      </w:pPr>
      <w:r>
        <w:t>textRDD: org.apache.spark.rdd.RDD[String] = /data/rita2014jan.csv MapPartitionsRDD[1] at textFile at &lt;console&gt;:26</w:t>
      </w:r>
    </w:p>
    <w:p w14:paraId="7A202E5D" w14:textId="5C6ED120" w:rsidR="00854693" w:rsidRPr="00854693" w:rsidRDefault="001A7726" w:rsidP="005564EC">
      <w:pPr>
        <w:pStyle w:val="a8"/>
      </w:pPr>
      <w:r>
        <w:rPr>
          <w:rFonts w:hint="eastAsia"/>
        </w:rPr>
        <w:t>//</w:t>
      </w:r>
      <w:r w:rsidR="008A25F1">
        <w:rPr>
          <w:rFonts w:hint="eastAsia"/>
        </w:rPr>
        <w:t>用方法</w:t>
      </w:r>
      <w:r w:rsidR="008A25F1">
        <w:t>parseFlight</w:t>
      </w:r>
      <w:r w:rsidR="008A25F1">
        <w:rPr>
          <w:rFonts w:hint="eastAsia"/>
        </w:rPr>
        <w:t>解析</w:t>
      </w:r>
      <w:r>
        <w:rPr>
          <w:rFonts w:hint="eastAsia"/>
        </w:rPr>
        <w:t>每行</w:t>
      </w:r>
      <w:r>
        <w:rPr>
          <w:rFonts w:hint="eastAsia"/>
        </w:rPr>
        <w:t>RDD</w:t>
      </w:r>
    </w:p>
    <w:p w14:paraId="25CA15A5" w14:textId="0339C7B3" w:rsidR="008A25F1" w:rsidRDefault="008A25F1" w:rsidP="005564EC">
      <w:pPr>
        <w:pStyle w:val="a8"/>
      </w:pPr>
      <w:r>
        <w:t>scala&gt; val flightsRDD = textRDD.map(parseFlight).cache()</w:t>
      </w:r>
    </w:p>
    <w:p w14:paraId="3F9FA936" w14:textId="54AD2738" w:rsidR="00854693" w:rsidRDefault="008A25F1" w:rsidP="005564EC">
      <w:pPr>
        <w:pStyle w:val="a8"/>
        <w:rPr>
          <w:rFonts w:hint="eastAsia"/>
        </w:rPr>
      </w:pPr>
      <w:r>
        <w:t>flightsRDD: org.apache.spark.rdd.RDD[Flight] = MapPartitionsRDD[2] at map at &lt;console&gt;:29</w:t>
      </w:r>
    </w:p>
    <w:p w14:paraId="631DE276" w14:textId="77777777" w:rsidR="005564EC" w:rsidRDefault="005564EC" w:rsidP="005564EC">
      <w:pPr>
        <w:pStyle w:val="a8"/>
      </w:pPr>
      <w:r>
        <w:t>scala&gt; flightsRDD.first</w:t>
      </w:r>
    </w:p>
    <w:p w14:paraId="18C84348" w14:textId="0C85C481" w:rsidR="005564EC" w:rsidRDefault="005564EC" w:rsidP="005564EC">
      <w:pPr>
        <w:pStyle w:val="a8"/>
        <w:rPr>
          <w:rFonts w:hint="eastAsia"/>
        </w:rPr>
      </w:pPr>
      <w:r>
        <w:t>res9: Flight = Flight(1,3,AA,N338AA,1,12478,JFK,12892,LAX,900.0,914.0,14.0,1225.0,1238.0,13.0,385.0,2475)</w:t>
      </w:r>
    </w:p>
    <w:p w14:paraId="3A461444" w14:textId="443057B5"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116</w:t>
      </w:r>
      <w:r>
        <w:fldChar w:fldCharType="end"/>
      </w:r>
    </w:p>
    <w:p w14:paraId="57740CB1" w14:textId="51E3BD09" w:rsidR="00854693" w:rsidRPr="00854693" w:rsidRDefault="00172D5A" w:rsidP="00854693">
      <w:pPr>
        <w:ind w:firstLine="420"/>
      </w:pPr>
      <w:r>
        <w:t>我们将机场定义为</w:t>
      </w:r>
      <w:r w:rsidR="00854693" w:rsidRPr="00854693">
        <w:t>点</w:t>
      </w:r>
      <w:r>
        <w:rPr>
          <w:rFonts w:hint="eastAsia"/>
        </w:rPr>
        <w:t>，</w:t>
      </w:r>
      <w:r w:rsidR="00854693" w:rsidRPr="00854693">
        <w:t>可以具有与之关联的属性</w:t>
      </w:r>
      <w:r>
        <w:rPr>
          <w:rFonts w:hint="eastAsia"/>
        </w:rPr>
        <w:t>，</w:t>
      </w:r>
      <w:r w:rsidR="00854693" w:rsidRPr="00854693">
        <w:t>点具有</w:t>
      </w:r>
      <w:r w:rsidR="007670B6">
        <w:rPr>
          <w:rFonts w:hint="eastAsia"/>
        </w:rPr>
        <w:t>的</w:t>
      </w:r>
      <w:r w:rsidR="00854693" w:rsidRPr="00854693">
        <w:t>属性</w:t>
      </w:r>
      <w:r w:rsidR="007670B6">
        <w:rPr>
          <w:rFonts w:hint="eastAsia"/>
        </w:rPr>
        <w:t>为</w:t>
      </w:r>
      <w:r w:rsidR="00854693" w:rsidRPr="00854693">
        <w:t>机场</w:t>
      </w:r>
      <w:r w:rsidR="00444557">
        <w:t>名称</w:t>
      </w:r>
      <w:r w:rsidR="00444557">
        <w:t>(</w:t>
      </w:r>
      <w:r w:rsidR="00922440">
        <w:rPr>
          <w:rFonts w:hint="eastAsia"/>
        </w:rPr>
        <w:t>name:String</w:t>
      </w:r>
      <w:r w:rsidR="00444557">
        <w:t>)</w:t>
      </w:r>
      <w:r w:rsidR="00444557">
        <w:rPr>
          <w:rFonts w:hint="eastAsia"/>
        </w:rPr>
        <w:t>。</w:t>
      </w:r>
    </w:p>
    <w:p w14:paraId="1A17C522" w14:textId="79E41C2E" w:rsidR="00854693" w:rsidRPr="00854693" w:rsidRDefault="00854693" w:rsidP="00B5199E">
      <w:pPr>
        <w:pStyle w:val="a8"/>
      </w:pPr>
      <w:r w:rsidRPr="00854693">
        <w:t xml:space="preserve">// </w:t>
      </w:r>
      <w:r w:rsidR="00B5199E">
        <w:rPr>
          <w:rFonts w:hint="eastAsia"/>
        </w:rPr>
        <w:t>创建机场</w:t>
      </w:r>
      <w:r w:rsidR="00B5199E">
        <w:rPr>
          <w:rFonts w:hint="eastAsia"/>
        </w:rPr>
        <w:t>RDD</w:t>
      </w:r>
    </w:p>
    <w:p w14:paraId="4AE65D30" w14:textId="0A0DED93" w:rsidR="00E41300" w:rsidRDefault="002162C7" w:rsidP="00B5199E">
      <w:pPr>
        <w:pStyle w:val="a8"/>
      </w:pPr>
      <w:r>
        <w:t xml:space="preserve">scala&gt; </w:t>
      </w:r>
      <w:r w:rsidR="00E41300">
        <w:t>val airports = flightsRDD.map(flight =&gt; (flight.org_id, flight.origin)).distinct</w:t>
      </w:r>
    </w:p>
    <w:p w14:paraId="2EE2C0F8" w14:textId="2D7F72CA" w:rsidR="00E41300" w:rsidRDefault="00E41300" w:rsidP="00B5199E">
      <w:pPr>
        <w:pStyle w:val="a8"/>
        <w:rPr>
          <w:rFonts w:hint="eastAsia"/>
        </w:rPr>
      </w:pPr>
      <w:r>
        <w:t>airports: org.apache.spark.rdd.RDD[(Long, String)] = MapPartitionsRDD[6] at distinct at &lt;console&gt;:27</w:t>
      </w:r>
    </w:p>
    <w:p w14:paraId="4C11A5F7" w14:textId="77777777" w:rsidR="00E41300" w:rsidRDefault="00E41300" w:rsidP="00B5199E">
      <w:pPr>
        <w:pStyle w:val="a8"/>
      </w:pPr>
      <w:r>
        <w:t>scala&gt; airports.take(1)</w:t>
      </w:r>
    </w:p>
    <w:p w14:paraId="67E6EF1B" w14:textId="5C18C43A" w:rsidR="00854693" w:rsidRPr="00854693" w:rsidRDefault="00E41300" w:rsidP="00B5199E">
      <w:pPr>
        <w:pStyle w:val="a8"/>
      </w:pPr>
      <w:r>
        <w:t>res0: Array[(Long, String)] = Array((14057,PDX))</w:t>
      </w:r>
    </w:p>
    <w:p w14:paraId="216FBA4C" w14:textId="17B8FBCD" w:rsidR="00854693" w:rsidRPr="00854693" w:rsidRDefault="00854693" w:rsidP="00B5199E">
      <w:pPr>
        <w:pStyle w:val="a8"/>
      </w:pPr>
      <w:r w:rsidRPr="00854693">
        <w:t xml:space="preserve">// </w:t>
      </w:r>
      <w:r w:rsidR="00DE0FCD">
        <w:rPr>
          <w:rFonts w:hint="eastAsia"/>
        </w:rPr>
        <w:t>定义缺省点</w:t>
      </w:r>
      <w:r w:rsidRPr="00854693">
        <w:t>nowhere</w:t>
      </w:r>
    </w:p>
    <w:p w14:paraId="209D61F3" w14:textId="64E27791" w:rsidR="002162C7" w:rsidRDefault="00242683" w:rsidP="00B5199E">
      <w:pPr>
        <w:pStyle w:val="a8"/>
      </w:pPr>
      <w:r>
        <w:t xml:space="preserve">scala&gt; </w:t>
      </w:r>
      <w:r w:rsidR="002162C7">
        <w:t>val nowhere = "nowhere"</w:t>
      </w:r>
    </w:p>
    <w:p w14:paraId="0DC62ECF" w14:textId="76A7B44B" w:rsidR="00854693" w:rsidRPr="00854693" w:rsidRDefault="002162C7" w:rsidP="00B5199E">
      <w:pPr>
        <w:pStyle w:val="a8"/>
        <w:rPr>
          <w:rFonts w:hint="eastAsia"/>
        </w:rPr>
      </w:pPr>
      <w:r>
        <w:t>nowhere: String = nowhere</w:t>
      </w:r>
      <w:r w:rsidR="00854693" w:rsidRPr="00854693">
        <w:t xml:space="preserve"> </w:t>
      </w:r>
    </w:p>
    <w:p w14:paraId="06FE6B4F" w14:textId="42B5E892" w:rsidR="00854693" w:rsidRPr="00854693" w:rsidRDefault="00854693" w:rsidP="00B5199E">
      <w:pPr>
        <w:pStyle w:val="a8"/>
      </w:pPr>
      <w:r w:rsidRPr="00854693">
        <w:t xml:space="preserve">// </w:t>
      </w:r>
      <w:r w:rsidR="00FA585F">
        <w:rPr>
          <w:rFonts w:hint="eastAsia"/>
        </w:rPr>
        <w:t>打印出机场信息</w:t>
      </w:r>
    </w:p>
    <w:p w14:paraId="1728F776" w14:textId="4E0A164F" w:rsidR="00B5199E" w:rsidRDefault="00242683" w:rsidP="00B5199E">
      <w:pPr>
        <w:pStyle w:val="a8"/>
      </w:pPr>
      <w:r>
        <w:t xml:space="preserve">scala&gt; </w:t>
      </w:r>
      <w:r w:rsidR="00B5199E">
        <w:t>val airportMap = airports.map { case ((org_id), name) =&gt; (org_id -&gt; name) }.collect.toList.toMap</w:t>
      </w:r>
    </w:p>
    <w:p w14:paraId="3D018EA0" w14:textId="520079CB" w:rsidR="00854693" w:rsidRDefault="00B5199E" w:rsidP="00B5199E">
      <w:pPr>
        <w:pStyle w:val="a8"/>
        <w:rPr>
          <w:rFonts w:hint="eastAsia"/>
        </w:rPr>
      </w:pPr>
      <w:r>
        <w:t>airportMap: scala.collection.immutable.Map[Long,String] = Map(13024 -&gt; LMT, 10785 -&gt; BTV, 14574 -&gt; ROA, 14057 -&gt; PDX, 13933 -&gt; ORH, 10918 -...</w:t>
      </w:r>
    </w:p>
    <w:p w14:paraId="26056113" w14:textId="3971857B"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117</w:t>
      </w:r>
      <w:r>
        <w:fldChar w:fldCharType="end"/>
      </w:r>
    </w:p>
    <w:p w14:paraId="62A76FFF" w14:textId="7501EAA7" w:rsidR="00105EDE" w:rsidRDefault="00105EDE" w:rsidP="00105EDE">
      <w:pPr>
        <w:pStyle w:val="Heading3"/>
        <w:rPr>
          <w:rFonts w:hint="eastAsia"/>
        </w:rPr>
      </w:pPr>
      <w:r>
        <w:rPr>
          <w:rFonts w:hint="eastAsia"/>
        </w:rPr>
        <w:t>定义边</w:t>
      </w:r>
    </w:p>
    <w:p w14:paraId="761F7CC1" w14:textId="0C098CDA" w:rsidR="00854693" w:rsidRPr="00854693" w:rsidRDefault="00166129" w:rsidP="00020AB6">
      <w:pPr>
        <w:ind w:firstLine="420"/>
      </w:pPr>
      <w:r>
        <w:t>边是机场之间的路线，必须具有</w:t>
      </w:r>
      <w:r>
        <w:rPr>
          <w:rFonts w:hint="eastAsia"/>
        </w:rPr>
        <w:t>始发点</w:t>
      </w:r>
      <w:r w:rsidR="00E3417F">
        <w:rPr>
          <w:rFonts w:hint="eastAsia"/>
        </w:rPr>
        <w:t>(</w:t>
      </w:r>
      <w:r w:rsidR="00E3417F">
        <w:t>org_id</w:t>
      </w:r>
      <w:r w:rsidR="00E3417F">
        <w:rPr>
          <w:rFonts w:hint="eastAsia"/>
        </w:rPr>
        <w:t>:Long)</w:t>
      </w:r>
      <w:r>
        <w:rPr>
          <w:rFonts w:hint="eastAsia"/>
        </w:rPr>
        <w:t>和</w:t>
      </w:r>
      <w:r w:rsidR="00854693" w:rsidRPr="00854693">
        <w:t>目标</w:t>
      </w:r>
      <w:r>
        <w:rPr>
          <w:rFonts w:hint="eastAsia"/>
        </w:rPr>
        <w:t>点</w:t>
      </w:r>
      <w:r w:rsidR="00E3417F">
        <w:rPr>
          <w:rFonts w:hint="eastAsia"/>
        </w:rPr>
        <w:t>(dest_id:Long)</w:t>
      </w:r>
      <w:r>
        <w:rPr>
          <w:rFonts w:hint="eastAsia"/>
        </w:rPr>
        <w:t>，</w:t>
      </w:r>
      <w:r w:rsidR="00854693" w:rsidRPr="00854693">
        <w:t>并且可以具有属性</w:t>
      </w:r>
      <w:r w:rsidR="00020AB6">
        <w:rPr>
          <w:rFonts w:hint="eastAsia"/>
        </w:rPr>
        <w:t>距离</w:t>
      </w:r>
      <w:r w:rsidR="00020AB6">
        <w:rPr>
          <w:rFonts w:hint="eastAsia"/>
        </w:rPr>
        <w:t>(</w:t>
      </w:r>
      <w:r w:rsidR="00020AB6">
        <w:t>dist:Int</w:t>
      </w:r>
      <w:r w:rsidR="00020AB6">
        <w:rPr>
          <w:rFonts w:hint="eastAsia"/>
        </w:rPr>
        <w:t>)</w:t>
      </w:r>
      <w:r w:rsidR="00854693" w:rsidRPr="00854693">
        <w:t>。</w:t>
      </w:r>
      <w:r w:rsidR="00363CB4">
        <w:t>边</w:t>
      </w:r>
      <w:r w:rsidR="00854693" w:rsidRPr="00854693">
        <w:t>RDD</w:t>
      </w:r>
      <w:r w:rsidR="00363CB4">
        <w:t>具有</w:t>
      </w:r>
      <w:r w:rsidR="00363CB4">
        <w:rPr>
          <w:rFonts w:hint="eastAsia"/>
        </w:rPr>
        <w:t>的</w:t>
      </w:r>
      <w:r w:rsidR="00363CB4">
        <w:t>形式</w:t>
      </w:r>
      <w:r w:rsidR="00363CB4">
        <w:rPr>
          <w:rFonts w:hint="eastAsia"/>
        </w:rPr>
        <w:t>为</w:t>
      </w:r>
      <w:r w:rsidR="00363CB4">
        <w:t>(src_</w:t>
      </w:r>
      <w:r w:rsidR="00854693" w:rsidRPr="00854693">
        <w:t>id</w:t>
      </w:r>
      <w:r w:rsidR="00363CB4">
        <w:t>,</w:t>
      </w:r>
      <w:r w:rsidR="00363CB4">
        <w:rPr>
          <w:rFonts w:hint="eastAsia"/>
        </w:rPr>
        <w:t xml:space="preserve"> </w:t>
      </w:r>
      <w:r w:rsidR="00363CB4">
        <w:t>dest_</w:t>
      </w:r>
      <w:r w:rsidR="00854693" w:rsidRPr="00854693">
        <w:t>id</w:t>
      </w:r>
      <w:r w:rsidR="00363CB4">
        <w:t>, dist</w:t>
      </w:r>
      <w:r w:rsidR="00854693" w:rsidRPr="00854693">
        <w:t>）。</w:t>
      </w:r>
    </w:p>
    <w:p w14:paraId="3101EC1A" w14:textId="620356A6" w:rsidR="00854693" w:rsidRPr="00854693" w:rsidRDefault="008121C5" w:rsidP="008121C5">
      <w:pPr>
        <w:pStyle w:val="a8"/>
        <w:rPr>
          <w:rFonts w:hint="eastAsia"/>
        </w:rPr>
      </w:pPr>
      <w:r>
        <w:t xml:space="preserve">// </w:t>
      </w:r>
      <w:r>
        <w:rPr>
          <w:rFonts w:hint="eastAsia"/>
        </w:rPr>
        <w:t>创建路径</w:t>
      </w:r>
      <w:r>
        <w:rPr>
          <w:rFonts w:hint="eastAsia"/>
        </w:rPr>
        <w:t>RDD</w:t>
      </w:r>
      <w:r>
        <w:t>(</w:t>
      </w:r>
      <w:r w:rsidR="00854693" w:rsidRPr="00854693">
        <w:t>srcid, destid, distance</w:t>
      </w:r>
      <w:r>
        <w:rPr>
          <w:rFonts w:hint="eastAsia"/>
        </w:rPr>
        <w:t>)</w:t>
      </w:r>
    </w:p>
    <w:p w14:paraId="0A0F641D" w14:textId="13230A5A" w:rsidR="00771720" w:rsidRDefault="00771720" w:rsidP="008121C5">
      <w:pPr>
        <w:pStyle w:val="a8"/>
      </w:pPr>
      <w:r>
        <w:t>scala&gt; val routes = flightsRDD.map(flight =&gt; ((flight.org_id, flight.dest_id), flight.dist)).distinct</w:t>
      </w:r>
    </w:p>
    <w:p w14:paraId="674DE54B" w14:textId="4FCDF178" w:rsidR="00854693" w:rsidRPr="00854693" w:rsidRDefault="00771720" w:rsidP="008121C5">
      <w:pPr>
        <w:pStyle w:val="a8"/>
        <w:rPr>
          <w:rFonts w:hint="eastAsia"/>
        </w:rPr>
      </w:pPr>
      <w:r>
        <w:lastRenderedPageBreak/>
        <w:t>routes: org.apache.spark.rdd.RDD[((Long, Long), Int)] = MapPartitionsRDD[10] at distinct at &lt;console&gt;:27</w:t>
      </w:r>
      <w:r w:rsidR="00854693" w:rsidRPr="00854693">
        <w:t xml:space="preserve"> </w:t>
      </w:r>
    </w:p>
    <w:p w14:paraId="7E4A4ECA" w14:textId="77777777" w:rsidR="00752A7B" w:rsidRDefault="00752A7B" w:rsidP="008121C5">
      <w:pPr>
        <w:pStyle w:val="a8"/>
      </w:pPr>
      <w:r>
        <w:t>scala&gt; routes.take(2)</w:t>
      </w:r>
    </w:p>
    <w:p w14:paraId="6D7BBA3E" w14:textId="03BDA435" w:rsidR="00854693" w:rsidRPr="00854693" w:rsidRDefault="00752A7B" w:rsidP="008121C5">
      <w:pPr>
        <w:pStyle w:val="a8"/>
      </w:pPr>
      <w:r>
        <w:t>res16: Array[((Long, Long), Int)] = Array(((14869,14683),1087), ((14683,14771),1482))</w:t>
      </w:r>
    </w:p>
    <w:p w14:paraId="3EA4BEFB" w14:textId="11143072" w:rsidR="00854693" w:rsidRPr="00854693" w:rsidRDefault="00854693" w:rsidP="008121C5">
      <w:pPr>
        <w:pStyle w:val="a8"/>
        <w:rPr>
          <w:rFonts w:hint="eastAsia"/>
        </w:rPr>
      </w:pPr>
      <w:r w:rsidRPr="00854693">
        <w:t xml:space="preserve">// </w:t>
      </w:r>
      <w:r w:rsidR="00E30E66">
        <w:rPr>
          <w:rFonts w:hint="eastAsia"/>
        </w:rPr>
        <w:t>创建边</w:t>
      </w:r>
      <w:r w:rsidR="00E30E66">
        <w:rPr>
          <w:rFonts w:hint="eastAsia"/>
        </w:rPr>
        <w:t>RDD(</w:t>
      </w:r>
      <w:r w:rsidR="00E30E66">
        <w:t>srcid, destid</w:t>
      </w:r>
      <w:r w:rsidRPr="00854693">
        <w:t>, distance</w:t>
      </w:r>
      <w:r w:rsidR="00E30E66">
        <w:rPr>
          <w:rFonts w:hint="eastAsia"/>
        </w:rPr>
        <w:t>)</w:t>
      </w:r>
    </w:p>
    <w:p w14:paraId="3AEDB9D3" w14:textId="2E222F35" w:rsidR="009F0412" w:rsidRDefault="00EC795C" w:rsidP="008121C5">
      <w:pPr>
        <w:pStyle w:val="a8"/>
      </w:pPr>
      <w:r>
        <w:t xml:space="preserve">scala&gt; </w:t>
      </w:r>
      <w:r w:rsidR="009F0412">
        <w:t>val edges = routes.map { case ((org_id, dest_id), distance) =&gt; Edge(org_id.toLong, dest_id.toLong, distance) }</w:t>
      </w:r>
    </w:p>
    <w:p w14:paraId="0BDFDE87" w14:textId="4CFEB12A" w:rsidR="00854693" w:rsidRPr="00854693" w:rsidRDefault="009F0412" w:rsidP="008121C5">
      <w:pPr>
        <w:pStyle w:val="a8"/>
      </w:pPr>
      <w:r>
        <w:t>edges: org.apache.spark.rdd.RDD[org.apache.spark.graphx.Edge[Int]] = MapPartitionsRDD[11] at map at &lt;console&gt;:27</w:t>
      </w:r>
      <w:r w:rsidR="00854693" w:rsidRPr="00854693">
        <w:t xml:space="preserve">  </w:t>
      </w:r>
    </w:p>
    <w:p w14:paraId="2668969E" w14:textId="77777777" w:rsidR="00854693" w:rsidRPr="00854693" w:rsidRDefault="00854693" w:rsidP="008121C5">
      <w:pPr>
        <w:pStyle w:val="a8"/>
      </w:pPr>
    </w:p>
    <w:p w14:paraId="461CC537" w14:textId="77777777" w:rsidR="008121C5" w:rsidRDefault="008121C5" w:rsidP="008121C5">
      <w:pPr>
        <w:pStyle w:val="a8"/>
      </w:pPr>
      <w:r>
        <w:t>scala&gt; edges.take(1)</w:t>
      </w:r>
    </w:p>
    <w:p w14:paraId="4C37CFE0" w14:textId="58C6A466" w:rsidR="00854693" w:rsidRDefault="008121C5" w:rsidP="008121C5">
      <w:pPr>
        <w:pStyle w:val="a8"/>
        <w:rPr>
          <w:rFonts w:hint="eastAsia"/>
        </w:rPr>
      </w:pPr>
      <w:r>
        <w:t>res17: Array[org.apache.spark.graphx.Edge[Int]] = Array(Edge(14869,14683,1087))</w:t>
      </w:r>
    </w:p>
    <w:p w14:paraId="6ABDC23A" w14:textId="41600E32"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118</w:t>
      </w:r>
      <w:r>
        <w:fldChar w:fldCharType="end"/>
      </w:r>
    </w:p>
    <w:p w14:paraId="6593FE4E" w14:textId="1E3A9420" w:rsidR="00105EDE" w:rsidRDefault="00105EDE" w:rsidP="00105EDE">
      <w:pPr>
        <w:pStyle w:val="Heading3"/>
        <w:rPr>
          <w:rFonts w:hint="eastAsia"/>
        </w:rPr>
      </w:pPr>
      <w:r>
        <w:rPr>
          <w:rFonts w:hint="eastAsia"/>
        </w:rPr>
        <w:t>创建图</w:t>
      </w:r>
    </w:p>
    <w:p w14:paraId="00139D90" w14:textId="3ECEFFEF" w:rsidR="00854693" w:rsidRPr="00854693" w:rsidRDefault="00854693" w:rsidP="00854693">
      <w:pPr>
        <w:ind w:firstLine="420"/>
      </w:pPr>
      <w:r w:rsidRPr="00854693">
        <w:t>要创建</w:t>
      </w:r>
      <w:r w:rsidR="00105EDE">
        <w:rPr>
          <w:rFonts w:hint="eastAsia"/>
        </w:rPr>
        <w:t>属性图</w:t>
      </w:r>
      <w:r w:rsidR="009A332E">
        <w:t>，需要具有</w:t>
      </w:r>
      <w:r w:rsidRPr="00854693">
        <w:t>点</w:t>
      </w:r>
      <w:r w:rsidRPr="00854693">
        <w:t>RDD</w:t>
      </w:r>
      <w:r w:rsidR="009A332E">
        <w:t>、边</w:t>
      </w:r>
      <w:r w:rsidRPr="00854693">
        <w:t>RDD</w:t>
      </w:r>
      <w:r w:rsidRPr="00854693">
        <w:t>和一个默认顶点。创建一个称为</w:t>
      </w:r>
      <w:r w:rsidR="00EA1A29">
        <w:rPr>
          <w:rFonts w:hint="eastAsia"/>
        </w:rPr>
        <w:t>graph</w:t>
      </w:r>
      <w:r w:rsidRPr="00854693">
        <w:t>的属性图</w:t>
      </w:r>
      <w:r w:rsidR="008E209D">
        <w:rPr>
          <w:rFonts w:hint="eastAsia"/>
        </w:rPr>
        <w:t>，然后回答几个问题</w:t>
      </w:r>
      <w:r w:rsidRPr="00854693">
        <w:t>。</w:t>
      </w:r>
    </w:p>
    <w:p w14:paraId="0B90512B" w14:textId="3C09E57D" w:rsidR="00854693" w:rsidRPr="00854693" w:rsidRDefault="00854693" w:rsidP="007567D3">
      <w:pPr>
        <w:pStyle w:val="a8"/>
      </w:pPr>
      <w:r w:rsidRPr="00854693">
        <w:t xml:space="preserve">// </w:t>
      </w:r>
      <w:r w:rsidR="007567D3">
        <w:rPr>
          <w:rFonts w:hint="eastAsia"/>
        </w:rPr>
        <w:t>定义图</w:t>
      </w:r>
    </w:p>
    <w:p w14:paraId="2E60BDD0" w14:textId="0693C13C" w:rsidR="00F9218B" w:rsidRDefault="007567D3" w:rsidP="007567D3">
      <w:pPr>
        <w:pStyle w:val="a8"/>
      </w:pPr>
      <w:r>
        <w:t xml:space="preserve">scala&gt; </w:t>
      </w:r>
      <w:r w:rsidR="00F9218B">
        <w:t>val graph = Graph(airports, edges, nowhere)</w:t>
      </w:r>
    </w:p>
    <w:p w14:paraId="3A868669" w14:textId="505EA9D5" w:rsidR="00854693" w:rsidRPr="00854693" w:rsidRDefault="00F9218B" w:rsidP="007567D3">
      <w:pPr>
        <w:pStyle w:val="a8"/>
      </w:pPr>
      <w:r>
        <w:t>graph: org.apache.spark.graphx.Graph[String,Int] = org.apache.spark.graphx.impl.GraphImpl@422179c7</w:t>
      </w:r>
      <w:r w:rsidR="00854693" w:rsidRPr="00854693">
        <w:t xml:space="preserve"> </w:t>
      </w:r>
    </w:p>
    <w:p w14:paraId="55DF3C95" w14:textId="77777777" w:rsidR="00854693" w:rsidRPr="00854693" w:rsidRDefault="00854693" w:rsidP="007567D3">
      <w:pPr>
        <w:pStyle w:val="a8"/>
      </w:pPr>
    </w:p>
    <w:p w14:paraId="5333EC1E" w14:textId="77777777" w:rsidR="00F9218B" w:rsidRDefault="00F9218B" w:rsidP="007567D3">
      <w:pPr>
        <w:pStyle w:val="a8"/>
      </w:pPr>
      <w:r>
        <w:t>scala&gt; graph.vertices.take(2)</w:t>
      </w:r>
    </w:p>
    <w:p w14:paraId="3E19EB90" w14:textId="09F62274" w:rsidR="00854693" w:rsidRPr="00854693" w:rsidRDefault="00F9218B" w:rsidP="007567D3">
      <w:pPr>
        <w:pStyle w:val="a8"/>
      </w:pPr>
      <w:r>
        <w:t>res3: Array[(org.apache.spark.graphx.VertexId, String)] = Array((10208,AGS), (10268,ALO))</w:t>
      </w:r>
    </w:p>
    <w:p w14:paraId="2D03910A" w14:textId="77777777" w:rsidR="00281437" w:rsidRDefault="00281437" w:rsidP="007567D3">
      <w:pPr>
        <w:pStyle w:val="a8"/>
        <w:rPr>
          <w:rFonts w:hint="eastAsia"/>
        </w:rPr>
      </w:pPr>
    </w:p>
    <w:p w14:paraId="5F2B30FE" w14:textId="77777777" w:rsidR="006944E1" w:rsidRDefault="006944E1" w:rsidP="007567D3">
      <w:pPr>
        <w:pStyle w:val="a8"/>
      </w:pPr>
      <w:r>
        <w:t>scala&gt;   graph.edges.take(2)</w:t>
      </w:r>
    </w:p>
    <w:p w14:paraId="2739D90D" w14:textId="17036115" w:rsidR="00854693" w:rsidRDefault="006944E1" w:rsidP="007567D3">
      <w:pPr>
        <w:pStyle w:val="a8"/>
        <w:rPr>
          <w:rFonts w:hint="eastAsia"/>
        </w:rPr>
      </w:pPr>
      <w:r>
        <w:t>res4: Array[org.apache.spark.graphx.Edge[Int]] = Array(Edge(10135,10397,692), Edge(10135,13930,654))</w:t>
      </w:r>
    </w:p>
    <w:p w14:paraId="7927C423" w14:textId="1EADE3FC"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119</w:t>
      </w:r>
      <w:r>
        <w:fldChar w:fldCharType="end"/>
      </w:r>
    </w:p>
    <w:p w14:paraId="71488D7A" w14:textId="48EF310B" w:rsidR="00854693" w:rsidRPr="00854693" w:rsidRDefault="00854693" w:rsidP="00AE7A69">
      <w:pPr>
        <w:pStyle w:val="a2"/>
        <w:spacing w:before="156"/>
        <w:ind w:firstLine="420"/>
      </w:pPr>
      <w:r w:rsidRPr="00854693">
        <w:t>有几个机场？</w:t>
      </w:r>
    </w:p>
    <w:p w14:paraId="3E75C117" w14:textId="0B039505" w:rsidR="007567D3" w:rsidRDefault="00454954" w:rsidP="00454954">
      <w:pPr>
        <w:pStyle w:val="a8"/>
      </w:pPr>
      <w:r>
        <w:t xml:space="preserve">scala&gt; </w:t>
      </w:r>
      <w:r w:rsidR="007567D3">
        <w:t>val numairports = graph.numVertices</w:t>
      </w:r>
    </w:p>
    <w:p w14:paraId="3BCC8227" w14:textId="467D55F0" w:rsidR="00854693" w:rsidRDefault="007567D3" w:rsidP="00454954">
      <w:pPr>
        <w:pStyle w:val="a8"/>
        <w:rPr>
          <w:rFonts w:hint="eastAsia"/>
        </w:rPr>
      </w:pPr>
      <w:r>
        <w:t>numairports: Long = 301</w:t>
      </w:r>
    </w:p>
    <w:p w14:paraId="6C1A6D01" w14:textId="5934917C"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120</w:t>
      </w:r>
      <w:r>
        <w:fldChar w:fldCharType="end"/>
      </w:r>
    </w:p>
    <w:p w14:paraId="2FA9DCCC" w14:textId="37693682" w:rsidR="00854693" w:rsidRPr="00854693" w:rsidRDefault="00854693" w:rsidP="00AE7A69">
      <w:pPr>
        <w:pStyle w:val="a2"/>
        <w:spacing w:before="156"/>
        <w:ind w:firstLine="420"/>
      </w:pPr>
      <w:r w:rsidRPr="00854693">
        <w:t>有几条路线？</w:t>
      </w:r>
    </w:p>
    <w:p w14:paraId="4B6D5AB8" w14:textId="742170D7" w:rsidR="00A5691A" w:rsidRDefault="00A5691A" w:rsidP="00173F1F">
      <w:pPr>
        <w:pStyle w:val="a8"/>
      </w:pPr>
      <w:r>
        <w:t>scala&gt; val numroutes = graph.numEdges</w:t>
      </w:r>
    </w:p>
    <w:p w14:paraId="57B8026C" w14:textId="3D3E2893" w:rsidR="00854693" w:rsidRDefault="00A5691A" w:rsidP="00173F1F">
      <w:pPr>
        <w:pStyle w:val="a8"/>
        <w:rPr>
          <w:rFonts w:hint="eastAsia"/>
        </w:rPr>
      </w:pPr>
      <w:r>
        <w:t>numroutes: Long = 4090</w:t>
      </w:r>
    </w:p>
    <w:p w14:paraId="1B394079" w14:textId="2398CEDF"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121</w:t>
      </w:r>
      <w:r>
        <w:fldChar w:fldCharType="end"/>
      </w:r>
    </w:p>
    <w:p w14:paraId="4941DCD9" w14:textId="74410A1D" w:rsidR="00854693" w:rsidRPr="00854693" w:rsidRDefault="00854693" w:rsidP="00AE7A69">
      <w:pPr>
        <w:pStyle w:val="a2"/>
        <w:spacing w:before="156"/>
        <w:ind w:firstLine="420"/>
      </w:pPr>
      <w:r w:rsidRPr="00854693">
        <w:t>哪些路线的距离</w:t>
      </w:r>
      <w:r w:rsidR="00AE7A69">
        <w:rPr>
          <w:rFonts w:hint="eastAsia"/>
        </w:rPr>
        <w:t>大于</w:t>
      </w:r>
      <w:r w:rsidRPr="00854693">
        <w:t>1000</w:t>
      </w:r>
      <w:r w:rsidRPr="00854693">
        <w:t>？</w:t>
      </w:r>
    </w:p>
    <w:p w14:paraId="7127EC1B" w14:textId="0616AB61" w:rsidR="00BE640C" w:rsidRDefault="00BE640C" w:rsidP="00BE640C">
      <w:pPr>
        <w:pStyle w:val="a8"/>
      </w:pPr>
      <w:r>
        <w:t>scala&gt; graph.edges.filter { case (Edge(org_id, dest_id, distance)) =&gt; distance &gt; 1000 }.take(3)</w:t>
      </w:r>
    </w:p>
    <w:p w14:paraId="5D3C112E" w14:textId="77777777" w:rsidR="00BE640C" w:rsidRDefault="00BE640C" w:rsidP="00BE640C">
      <w:pPr>
        <w:pStyle w:val="a8"/>
        <w:rPr>
          <w:rFonts w:hint="eastAsia"/>
        </w:rPr>
      </w:pPr>
      <w:r>
        <w:t>res15: Array[org.apache.spark.graphx.Edge[Int]] = Array(Edge(10140,10397,1269), Edge(10140,10821,1670), Edge(10140,12264,1628))</w:t>
      </w:r>
    </w:p>
    <w:p w14:paraId="3C4B9C40" w14:textId="46BF0045"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122</w:t>
      </w:r>
      <w:r>
        <w:fldChar w:fldCharType="end"/>
      </w:r>
    </w:p>
    <w:p w14:paraId="00857D05" w14:textId="5D13F8D4" w:rsidR="00854693" w:rsidRPr="00854693" w:rsidRDefault="00854693" w:rsidP="008C506A">
      <w:pPr>
        <w:pStyle w:val="a2"/>
        <w:spacing w:before="156"/>
        <w:ind w:firstLine="420"/>
      </w:pPr>
      <w:r w:rsidRPr="00854693">
        <w:t>EdgeTriplet</w:t>
      </w:r>
      <w:r w:rsidRPr="00854693">
        <w:t>类</w:t>
      </w:r>
      <w:r w:rsidR="008C506A" w:rsidRPr="00854693">
        <w:t>扩展</w:t>
      </w:r>
      <w:r w:rsidR="008C506A">
        <w:rPr>
          <w:rFonts w:hint="eastAsia"/>
        </w:rPr>
        <w:t>E</w:t>
      </w:r>
      <w:r w:rsidR="008C506A" w:rsidRPr="00854693">
        <w:t>dge</w:t>
      </w:r>
      <w:r w:rsidR="008C506A" w:rsidRPr="00854693">
        <w:t>类</w:t>
      </w:r>
      <w:r w:rsidR="008C506A">
        <w:rPr>
          <w:rFonts w:hint="eastAsia"/>
        </w:rPr>
        <w:t>，</w:t>
      </w:r>
      <w:r w:rsidRPr="00854693">
        <w:t>添加</w:t>
      </w:r>
      <w:r w:rsidR="008C506A">
        <w:rPr>
          <w:rFonts w:hint="eastAsia"/>
        </w:rPr>
        <w:t>了</w:t>
      </w:r>
      <w:r w:rsidRPr="00854693">
        <w:t>srcAttr</w:t>
      </w:r>
      <w:r w:rsidRPr="00854693">
        <w:t>和</w:t>
      </w:r>
      <w:r w:rsidRPr="00854693">
        <w:t>dstAttr</w:t>
      </w:r>
      <w:r w:rsidR="00BD6C14">
        <w:t>成员，</w:t>
      </w:r>
      <w:r w:rsidR="00BD6C14">
        <w:rPr>
          <w:rFonts w:hint="eastAsia"/>
        </w:rPr>
        <w:t>打印输出看一看结果</w:t>
      </w:r>
      <w:r w:rsidR="00371C8C">
        <w:rPr>
          <w:rFonts w:hint="eastAsia"/>
        </w:rPr>
        <w:t>。</w:t>
      </w:r>
    </w:p>
    <w:p w14:paraId="7AAC22DD" w14:textId="24369D66" w:rsidR="00F804B4" w:rsidRDefault="00231431" w:rsidP="000169D1">
      <w:pPr>
        <w:pStyle w:val="a8"/>
      </w:pPr>
      <w:r>
        <w:lastRenderedPageBreak/>
        <w:t xml:space="preserve">scala&gt; </w:t>
      </w:r>
      <w:r w:rsidR="00F804B4">
        <w:t>graph.triplets.take(3).foreach(println)</w:t>
      </w:r>
    </w:p>
    <w:p w14:paraId="38C27F88" w14:textId="77777777" w:rsidR="00F804B4" w:rsidRDefault="00F804B4" w:rsidP="000169D1">
      <w:pPr>
        <w:pStyle w:val="a8"/>
      </w:pPr>
      <w:r>
        <w:t>((10135,ABE),(10397,ATL),692)</w:t>
      </w:r>
    </w:p>
    <w:p w14:paraId="18A35901" w14:textId="77777777" w:rsidR="00F804B4" w:rsidRDefault="00F804B4" w:rsidP="000169D1">
      <w:pPr>
        <w:pStyle w:val="a8"/>
      </w:pPr>
      <w:r>
        <w:t>((10135,ABE),(13930,ORD),654)</w:t>
      </w:r>
    </w:p>
    <w:p w14:paraId="2F6E1AFE" w14:textId="77777777" w:rsidR="00F804B4" w:rsidRDefault="00F804B4" w:rsidP="000169D1">
      <w:pPr>
        <w:pStyle w:val="a8"/>
        <w:rPr>
          <w:rFonts w:hint="eastAsia"/>
        </w:rPr>
      </w:pPr>
      <w:r>
        <w:t>((10140,ABQ),(10397,ATL),1269)</w:t>
      </w:r>
    </w:p>
    <w:p w14:paraId="59808CAB" w14:textId="4399CE53"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123</w:t>
      </w:r>
      <w:r>
        <w:fldChar w:fldCharType="end"/>
      </w:r>
    </w:p>
    <w:p w14:paraId="3C1172E4" w14:textId="08EBED73" w:rsidR="00854693" w:rsidRPr="00854693" w:rsidRDefault="00854693" w:rsidP="00F53656">
      <w:pPr>
        <w:pStyle w:val="a2"/>
        <w:spacing w:before="156"/>
        <w:ind w:firstLine="420"/>
      </w:pPr>
      <w:r w:rsidRPr="00854693">
        <w:t>排序并打印出</w:t>
      </w:r>
      <w:r w:rsidR="00CD174B">
        <w:rPr>
          <w:rFonts w:hint="eastAsia"/>
        </w:rPr>
        <w:t>前</w:t>
      </w:r>
      <w:r w:rsidR="00CD174B">
        <w:rPr>
          <w:rFonts w:hint="eastAsia"/>
        </w:rPr>
        <w:t>10</w:t>
      </w:r>
      <w:r w:rsidR="00CD174B">
        <w:rPr>
          <w:rFonts w:hint="eastAsia"/>
        </w:rPr>
        <w:t>个</w:t>
      </w:r>
      <w:r w:rsidRPr="00854693">
        <w:t>最长的路线</w:t>
      </w:r>
    </w:p>
    <w:p w14:paraId="57A28AA3" w14:textId="77777777" w:rsidR="00460FC1" w:rsidRDefault="00460FC1" w:rsidP="00460FC1">
      <w:pPr>
        <w:pStyle w:val="a8"/>
      </w:pPr>
      <w:r>
        <w:t>scala&gt; :paste</w:t>
      </w:r>
    </w:p>
    <w:p w14:paraId="11AD6250" w14:textId="77777777" w:rsidR="00460FC1" w:rsidRDefault="00460FC1" w:rsidP="00460FC1">
      <w:pPr>
        <w:pStyle w:val="a8"/>
      </w:pPr>
      <w:r>
        <w:t>// Entering paste mode (ctrl-D to finish)</w:t>
      </w:r>
    </w:p>
    <w:p w14:paraId="43A15B66" w14:textId="77777777" w:rsidR="00460FC1" w:rsidRDefault="00460FC1" w:rsidP="00460FC1">
      <w:pPr>
        <w:pStyle w:val="a8"/>
      </w:pPr>
    </w:p>
    <w:p w14:paraId="203C24B5" w14:textId="77777777" w:rsidR="00460FC1" w:rsidRDefault="00460FC1" w:rsidP="00460FC1">
      <w:pPr>
        <w:pStyle w:val="a8"/>
      </w:pPr>
      <w:r>
        <w:t>graph.triplets.sortBy(_.attr, ascending=false).map(triplet =&gt;</w:t>
      </w:r>
    </w:p>
    <w:p w14:paraId="3E5906A0" w14:textId="77777777" w:rsidR="00460FC1" w:rsidRDefault="00460FC1" w:rsidP="00460FC1">
      <w:pPr>
        <w:pStyle w:val="a8"/>
      </w:pPr>
      <w:r>
        <w:t xml:space="preserve">     "Distance " + triplet.attr.toString + " from " + triplet.srcAttr + " to " + triplet.dstAttr + ".").take(10).foreach(println)</w:t>
      </w:r>
    </w:p>
    <w:p w14:paraId="785FFDEA" w14:textId="77777777" w:rsidR="00460FC1" w:rsidRDefault="00460FC1" w:rsidP="00460FC1">
      <w:pPr>
        <w:pStyle w:val="a8"/>
      </w:pPr>
    </w:p>
    <w:p w14:paraId="159CF964" w14:textId="77777777" w:rsidR="00460FC1" w:rsidRDefault="00460FC1" w:rsidP="00460FC1">
      <w:pPr>
        <w:pStyle w:val="a8"/>
      </w:pPr>
      <w:r>
        <w:t>// Exiting paste mode, now interpreting.</w:t>
      </w:r>
    </w:p>
    <w:p w14:paraId="42181CB6" w14:textId="77777777" w:rsidR="00460FC1" w:rsidRDefault="00460FC1" w:rsidP="00460FC1">
      <w:pPr>
        <w:pStyle w:val="a8"/>
      </w:pPr>
    </w:p>
    <w:p w14:paraId="3212527A" w14:textId="77777777" w:rsidR="00460FC1" w:rsidRDefault="00460FC1" w:rsidP="00460FC1">
      <w:pPr>
        <w:pStyle w:val="a8"/>
      </w:pPr>
      <w:r>
        <w:t>Distance 4983 from JFK to HNL.</w:t>
      </w:r>
    </w:p>
    <w:p w14:paraId="03F2DC6E" w14:textId="77777777" w:rsidR="00460FC1" w:rsidRDefault="00460FC1" w:rsidP="00460FC1">
      <w:pPr>
        <w:pStyle w:val="a8"/>
      </w:pPr>
      <w:r>
        <w:t>Distance 4983 from HNL to JFK.</w:t>
      </w:r>
    </w:p>
    <w:p w14:paraId="16FF0DBA" w14:textId="77777777" w:rsidR="00460FC1" w:rsidRDefault="00460FC1" w:rsidP="00460FC1">
      <w:pPr>
        <w:pStyle w:val="a8"/>
      </w:pPr>
      <w:r>
        <w:t>Distance 4963 from EWR to HNL.</w:t>
      </w:r>
    </w:p>
    <w:p w14:paraId="51BE6106" w14:textId="77777777" w:rsidR="00460FC1" w:rsidRDefault="00460FC1" w:rsidP="00460FC1">
      <w:pPr>
        <w:pStyle w:val="a8"/>
      </w:pPr>
      <w:r>
        <w:t>Distance 4963 from HNL to EWR.</w:t>
      </w:r>
    </w:p>
    <w:p w14:paraId="0F9D15D3" w14:textId="77777777" w:rsidR="00460FC1" w:rsidRDefault="00460FC1" w:rsidP="00460FC1">
      <w:pPr>
        <w:pStyle w:val="a8"/>
      </w:pPr>
      <w:r>
        <w:t>Distance 4817 from HNL to IAD.</w:t>
      </w:r>
    </w:p>
    <w:p w14:paraId="185AEFAF" w14:textId="77777777" w:rsidR="00460FC1" w:rsidRDefault="00460FC1" w:rsidP="00460FC1">
      <w:pPr>
        <w:pStyle w:val="a8"/>
      </w:pPr>
      <w:r>
        <w:t>Distance 4817 from IAD to HNL.</w:t>
      </w:r>
    </w:p>
    <w:p w14:paraId="73A9D09B" w14:textId="77777777" w:rsidR="00460FC1" w:rsidRDefault="00460FC1" w:rsidP="00460FC1">
      <w:pPr>
        <w:pStyle w:val="a8"/>
      </w:pPr>
      <w:r>
        <w:t>Distance 4502 from ATL to HNL.</w:t>
      </w:r>
    </w:p>
    <w:p w14:paraId="54B4C7D0" w14:textId="77777777" w:rsidR="00460FC1" w:rsidRDefault="00460FC1" w:rsidP="00460FC1">
      <w:pPr>
        <w:pStyle w:val="a8"/>
      </w:pPr>
      <w:r>
        <w:t>Distance 4502 from HNL to ATL.</w:t>
      </w:r>
    </w:p>
    <w:p w14:paraId="366259FE" w14:textId="77777777" w:rsidR="00460FC1" w:rsidRDefault="00460FC1" w:rsidP="00460FC1">
      <w:pPr>
        <w:pStyle w:val="a8"/>
      </w:pPr>
      <w:r>
        <w:t>Distance 4243 from HNL to ORD.</w:t>
      </w:r>
    </w:p>
    <w:p w14:paraId="416FAAC0" w14:textId="77777777" w:rsidR="00460FC1" w:rsidRDefault="00460FC1" w:rsidP="00460FC1">
      <w:pPr>
        <w:pStyle w:val="a8"/>
        <w:rPr>
          <w:rFonts w:hint="eastAsia"/>
        </w:rPr>
      </w:pPr>
      <w:r>
        <w:t>Distance 4243 from ORD to HNL.</w:t>
      </w:r>
    </w:p>
    <w:p w14:paraId="78D53F6E" w14:textId="3C8BA407"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124</w:t>
      </w:r>
      <w:r>
        <w:fldChar w:fldCharType="end"/>
      </w:r>
    </w:p>
    <w:p w14:paraId="535E7CFB" w14:textId="53CA2091" w:rsidR="00854693" w:rsidRPr="00854693" w:rsidRDefault="004F412C" w:rsidP="004F412C">
      <w:pPr>
        <w:pStyle w:val="a2"/>
        <w:spacing w:before="156"/>
        <w:ind w:firstLine="420"/>
      </w:pPr>
      <w:r>
        <w:t>计算</w:t>
      </w:r>
      <w:r w:rsidR="00854693" w:rsidRPr="00854693">
        <w:t>点</w:t>
      </w:r>
      <w:r>
        <w:rPr>
          <w:rFonts w:hint="eastAsia"/>
        </w:rPr>
        <w:t>的出入度最大值</w:t>
      </w:r>
    </w:p>
    <w:p w14:paraId="6AED7EC0" w14:textId="23FBBB71" w:rsidR="00854693" w:rsidRPr="00854693" w:rsidRDefault="00854693" w:rsidP="00DE5B74">
      <w:pPr>
        <w:pStyle w:val="a8"/>
      </w:pPr>
      <w:r w:rsidRPr="00854693">
        <w:t xml:space="preserve">// </w:t>
      </w:r>
      <w:r w:rsidR="0052598E">
        <w:rPr>
          <w:rFonts w:hint="eastAsia"/>
        </w:rPr>
        <w:t>定义</w:t>
      </w:r>
      <w:r w:rsidR="00C73AA5">
        <w:rPr>
          <w:rFonts w:hint="eastAsia"/>
        </w:rPr>
        <w:t>一个聚合函数计算点的</w:t>
      </w:r>
      <w:r w:rsidR="00C73AA5" w:rsidRPr="00C73AA5">
        <w:rPr>
          <w:rFonts w:hint="eastAsia"/>
        </w:rPr>
        <w:t>出入度最大值</w:t>
      </w:r>
    </w:p>
    <w:p w14:paraId="4DBC9418" w14:textId="77777777" w:rsidR="00BF7616" w:rsidRDefault="00BF7616" w:rsidP="00DE5B74">
      <w:pPr>
        <w:pStyle w:val="a8"/>
      </w:pPr>
      <w:r>
        <w:t>scala&gt; :paste</w:t>
      </w:r>
    </w:p>
    <w:p w14:paraId="568A40AC" w14:textId="77777777" w:rsidR="00BF7616" w:rsidRDefault="00BF7616" w:rsidP="00DE5B74">
      <w:pPr>
        <w:pStyle w:val="a8"/>
      </w:pPr>
      <w:r>
        <w:t>// Entering paste mode (ctrl-D to finish)</w:t>
      </w:r>
    </w:p>
    <w:p w14:paraId="10DFF9CD" w14:textId="77777777" w:rsidR="00BF7616" w:rsidRDefault="00BF7616" w:rsidP="00DE5B74">
      <w:pPr>
        <w:pStyle w:val="a8"/>
      </w:pPr>
    </w:p>
    <w:p w14:paraId="7B7EF5DA" w14:textId="77777777" w:rsidR="00BF7616" w:rsidRDefault="00BF7616" w:rsidP="00DE5B74">
      <w:pPr>
        <w:pStyle w:val="a8"/>
      </w:pPr>
      <w:r>
        <w:t xml:space="preserve">  def max(a: (VertexId, Int), b: (VertexId, Int)): (VertexId, Int) = {</w:t>
      </w:r>
    </w:p>
    <w:p w14:paraId="50AA97DE" w14:textId="77777777" w:rsidR="00BF7616" w:rsidRDefault="00BF7616" w:rsidP="00DE5B74">
      <w:pPr>
        <w:pStyle w:val="a8"/>
      </w:pPr>
      <w:r>
        <w:t xml:space="preserve">    if (a._2 &gt; b._2) a else b</w:t>
      </w:r>
    </w:p>
    <w:p w14:paraId="3B90FA3D" w14:textId="77777777" w:rsidR="00BF7616" w:rsidRDefault="00BF7616" w:rsidP="00DE5B74">
      <w:pPr>
        <w:pStyle w:val="a8"/>
      </w:pPr>
      <w:r>
        <w:t xml:space="preserve">  }</w:t>
      </w:r>
    </w:p>
    <w:p w14:paraId="43DCC0CA" w14:textId="77777777" w:rsidR="00BF7616" w:rsidRDefault="00BF7616" w:rsidP="00DE5B74">
      <w:pPr>
        <w:pStyle w:val="a8"/>
      </w:pPr>
    </w:p>
    <w:p w14:paraId="06DCDBEE" w14:textId="77777777" w:rsidR="00BF7616" w:rsidRDefault="00BF7616" w:rsidP="00DE5B74">
      <w:pPr>
        <w:pStyle w:val="a8"/>
      </w:pPr>
      <w:r>
        <w:t>// Exiting paste mode, now interpreting.</w:t>
      </w:r>
    </w:p>
    <w:p w14:paraId="61EDE511" w14:textId="77777777" w:rsidR="00BF7616" w:rsidRDefault="00BF7616" w:rsidP="00DE5B74">
      <w:pPr>
        <w:pStyle w:val="a8"/>
      </w:pPr>
    </w:p>
    <w:p w14:paraId="1DBF56CB" w14:textId="77777777" w:rsidR="00BF7616" w:rsidRDefault="00BF7616" w:rsidP="00DE5B74">
      <w:pPr>
        <w:pStyle w:val="a8"/>
        <w:rPr>
          <w:rFonts w:hint="eastAsia"/>
        </w:rPr>
      </w:pPr>
      <w:r>
        <w:t>max: (a: (org.apache.spark.graphx.VertexId, Int), b: (org.apache.spark.graphx.VertexId, Int))(org.apache.spark.graphx.VertexId, Int)</w:t>
      </w:r>
    </w:p>
    <w:p w14:paraId="2BEEF8E4" w14:textId="77777777" w:rsidR="00BF7616" w:rsidRDefault="00BF7616" w:rsidP="00DE5B74">
      <w:pPr>
        <w:pStyle w:val="a8"/>
        <w:rPr>
          <w:rFonts w:hint="eastAsia"/>
        </w:rPr>
      </w:pPr>
    </w:p>
    <w:p w14:paraId="49B8EB11" w14:textId="4A8D50CE" w:rsidR="00BF7616" w:rsidRDefault="00466BA9" w:rsidP="00DE5B74">
      <w:pPr>
        <w:pStyle w:val="a8"/>
      </w:pPr>
      <w:r>
        <w:t xml:space="preserve">scala&gt; </w:t>
      </w:r>
      <w:r w:rsidR="00BF7616">
        <w:t>val maxInDegree: (VertexId, Int) = graph.inDegrees.reduce(max)</w:t>
      </w:r>
    </w:p>
    <w:p w14:paraId="1099C266" w14:textId="561EC28B" w:rsidR="00854693" w:rsidRDefault="00BF7616" w:rsidP="00DE5B74">
      <w:pPr>
        <w:pStyle w:val="a8"/>
        <w:rPr>
          <w:rFonts w:hint="eastAsia"/>
        </w:rPr>
      </w:pPr>
      <w:r>
        <w:t>maxInDegree: (org.apache.spark.graphx.VertexId, Int) = (10397,152)</w:t>
      </w:r>
    </w:p>
    <w:p w14:paraId="751A2064" w14:textId="77777777" w:rsidR="00BF7616" w:rsidRPr="00854693" w:rsidRDefault="00BF7616" w:rsidP="00DE5B74">
      <w:pPr>
        <w:pStyle w:val="a8"/>
        <w:rPr>
          <w:rFonts w:hint="eastAsia"/>
        </w:rPr>
      </w:pPr>
    </w:p>
    <w:p w14:paraId="2C62670D" w14:textId="21746B98" w:rsidR="00B47210" w:rsidRDefault="00466BA9" w:rsidP="00DE5B74">
      <w:pPr>
        <w:pStyle w:val="a8"/>
      </w:pPr>
      <w:r>
        <w:t xml:space="preserve">scala&gt; </w:t>
      </w:r>
      <w:r w:rsidR="00B47210">
        <w:t>val maxOutDegree: (VertexId, Int) = graph.outDegrees.reduce(max)</w:t>
      </w:r>
    </w:p>
    <w:p w14:paraId="74C40481" w14:textId="56181D8F" w:rsidR="00854693" w:rsidRDefault="00B47210" w:rsidP="00DE5B74">
      <w:pPr>
        <w:pStyle w:val="a8"/>
        <w:rPr>
          <w:rFonts w:hint="eastAsia"/>
        </w:rPr>
      </w:pPr>
      <w:r>
        <w:t>maxOutDegree: (org.apache.spark.graphx.VertexId, Int) = (10397,153)</w:t>
      </w:r>
    </w:p>
    <w:p w14:paraId="7632EDDC" w14:textId="77777777" w:rsidR="00B47210" w:rsidRPr="00854693" w:rsidRDefault="00B47210" w:rsidP="00DE5B74">
      <w:pPr>
        <w:pStyle w:val="a8"/>
        <w:rPr>
          <w:rFonts w:hint="eastAsia"/>
        </w:rPr>
      </w:pPr>
    </w:p>
    <w:p w14:paraId="65362E9F" w14:textId="6D3E4788" w:rsidR="001F7037" w:rsidRDefault="00466BA9" w:rsidP="00DE5B74">
      <w:pPr>
        <w:pStyle w:val="a8"/>
      </w:pPr>
      <w:r>
        <w:t xml:space="preserve">scala&gt; </w:t>
      </w:r>
      <w:r w:rsidR="001F7037">
        <w:t>val maxDegrees: (VertexId, Int) = graph.degrees.reduce(max)</w:t>
      </w:r>
    </w:p>
    <w:p w14:paraId="7595B48E" w14:textId="6AA773C8" w:rsidR="00854693" w:rsidRDefault="001F7037" w:rsidP="00DE5B74">
      <w:pPr>
        <w:pStyle w:val="a8"/>
        <w:rPr>
          <w:rFonts w:hint="eastAsia"/>
        </w:rPr>
      </w:pPr>
      <w:r>
        <w:t>maxDegrees: (org.apache.spark.graphx.VertexId, Int) = (10397,305)</w:t>
      </w:r>
    </w:p>
    <w:p w14:paraId="3511C0AF" w14:textId="77777777" w:rsidR="001F7037" w:rsidRPr="00854693" w:rsidRDefault="001F7037" w:rsidP="00DE5B74">
      <w:pPr>
        <w:pStyle w:val="a8"/>
        <w:rPr>
          <w:rFonts w:hint="eastAsia"/>
        </w:rPr>
      </w:pPr>
    </w:p>
    <w:p w14:paraId="0B3CAD24" w14:textId="4C938951" w:rsidR="00854693" w:rsidRPr="00854693" w:rsidRDefault="00854693" w:rsidP="00DE5B74">
      <w:pPr>
        <w:pStyle w:val="a8"/>
        <w:rPr>
          <w:rFonts w:hint="eastAsia"/>
        </w:rPr>
      </w:pPr>
      <w:r w:rsidRPr="00854693">
        <w:lastRenderedPageBreak/>
        <w:t>//</w:t>
      </w:r>
      <w:r w:rsidR="00EE78B1">
        <w:rPr>
          <w:rFonts w:hint="eastAsia"/>
        </w:rPr>
        <w:t>得到</w:t>
      </w:r>
      <w:r w:rsidRPr="00854693">
        <w:t>10397</w:t>
      </w:r>
      <w:r w:rsidR="00EE78B1">
        <w:rPr>
          <w:rFonts w:hint="eastAsia"/>
        </w:rPr>
        <w:t>的机场名称</w:t>
      </w:r>
    </w:p>
    <w:p w14:paraId="699AD412" w14:textId="77777777" w:rsidR="00F00983" w:rsidRDefault="00F00983" w:rsidP="00DE5B74">
      <w:pPr>
        <w:pStyle w:val="a8"/>
      </w:pPr>
      <w:r>
        <w:t>scala&gt; airportMap(10397)</w:t>
      </w:r>
    </w:p>
    <w:p w14:paraId="2DB47416" w14:textId="73C6B491" w:rsidR="00854693" w:rsidRDefault="00F00983" w:rsidP="00DE5B74">
      <w:pPr>
        <w:pStyle w:val="a8"/>
        <w:rPr>
          <w:rFonts w:hint="eastAsia"/>
        </w:rPr>
      </w:pPr>
      <w:r>
        <w:t>res0: String = ATL</w:t>
      </w:r>
    </w:p>
    <w:p w14:paraId="5621C8DE" w14:textId="45BD3320"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125</w:t>
      </w:r>
      <w:r>
        <w:fldChar w:fldCharType="end"/>
      </w:r>
    </w:p>
    <w:p w14:paraId="7ED64974" w14:textId="197AF6FD" w:rsidR="00854693" w:rsidRPr="00854693" w:rsidRDefault="008556CE" w:rsidP="008556CE">
      <w:pPr>
        <w:pStyle w:val="a2"/>
        <w:spacing w:before="156"/>
        <w:ind w:firstLine="420"/>
      </w:pPr>
      <w:r>
        <w:rPr>
          <w:rFonts w:hint="eastAsia"/>
        </w:rPr>
        <w:t>前</w:t>
      </w:r>
      <w:r>
        <w:rPr>
          <w:rFonts w:hint="eastAsia"/>
        </w:rPr>
        <w:t>3</w:t>
      </w:r>
      <w:r>
        <w:rPr>
          <w:rFonts w:hint="eastAsia"/>
        </w:rPr>
        <w:t>个进港航班最多的机场？</w:t>
      </w:r>
      <w:r w:rsidRPr="00854693">
        <w:t xml:space="preserve"> </w:t>
      </w:r>
    </w:p>
    <w:p w14:paraId="43CA3417" w14:textId="77777777" w:rsidR="00AC7566" w:rsidRDefault="00AC7566" w:rsidP="00DE5B74">
      <w:pPr>
        <w:pStyle w:val="a8"/>
      </w:pPr>
      <w:r>
        <w:t>scala&gt; val maxIncoming = graph.inDegrees.collect.sortWith(_._2 &gt; _._2).map(x =&gt; (airportMap(x._1), x._2)).take(3)</w:t>
      </w:r>
    </w:p>
    <w:p w14:paraId="75A79C33" w14:textId="3F3D3EE1" w:rsidR="00854693" w:rsidRDefault="00AC7566" w:rsidP="00DE5B74">
      <w:pPr>
        <w:pStyle w:val="a8"/>
        <w:rPr>
          <w:rFonts w:hint="eastAsia"/>
        </w:rPr>
      </w:pPr>
      <w:r>
        <w:t>maxIncoming: Array[(String, Int)] = Array((ATL,152), (ORD,145), (DFW,143))</w:t>
      </w:r>
    </w:p>
    <w:p w14:paraId="353324FB" w14:textId="4047D730"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126</w:t>
      </w:r>
      <w:r>
        <w:fldChar w:fldCharType="end"/>
      </w:r>
    </w:p>
    <w:p w14:paraId="519B5CEC" w14:textId="467FCB67" w:rsidR="005C4E33" w:rsidRPr="005C4E33" w:rsidRDefault="005C4E33" w:rsidP="005C4E33">
      <w:pPr>
        <w:pStyle w:val="a2"/>
        <w:spacing w:before="156"/>
        <w:ind w:firstLine="420"/>
        <w:rPr>
          <w:rFonts w:hint="eastAsia"/>
        </w:rPr>
      </w:pPr>
      <w:r>
        <w:rPr>
          <w:rFonts w:hint="eastAsia"/>
        </w:rPr>
        <w:t>前</w:t>
      </w:r>
      <w:r>
        <w:rPr>
          <w:rFonts w:hint="eastAsia"/>
        </w:rPr>
        <w:t>3</w:t>
      </w:r>
      <w:r>
        <w:rPr>
          <w:rFonts w:hint="eastAsia"/>
        </w:rPr>
        <w:t>个出港航班最多的机场？</w:t>
      </w:r>
    </w:p>
    <w:p w14:paraId="7787ECF8" w14:textId="77777777" w:rsidR="00DE5B74" w:rsidRDefault="00DE5B74" w:rsidP="00DE5B74">
      <w:pPr>
        <w:pStyle w:val="a8"/>
      </w:pPr>
      <w:r>
        <w:t>scala&gt; val maxout= graph.outDegrees.join(airports).sortBy(_._2._1, ascending=false).take(3)</w:t>
      </w:r>
    </w:p>
    <w:p w14:paraId="15D07DBD" w14:textId="349AE3E6" w:rsidR="00854693" w:rsidRDefault="00DE5B74" w:rsidP="00DE5B74">
      <w:pPr>
        <w:pStyle w:val="a8"/>
        <w:rPr>
          <w:rFonts w:hint="eastAsia"/>
        </w:rPr>
      </w:pPr>
      <w:r>
        <w:t>maxout: Array[(org.apache.spark.graphx.VertexId, (Int, String))] = Array((10397,(153,ATL)), (13930,(146,ORD)), (11298,(143,DFW)))</w:t>
      </w:r>
    </w:p>
    <w:p w14:paraId="4C82CECE" w14:textId="64B97C52"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127</w:t>
      </w:r>
      <w:r>
        <w:fldChar w:fldCharType="end"/>
      </w:r>
    </w:p>
    <w:p w14:paraId="740424AC" w14:textId="3AA38D33" w:rsidR="00D03A40" w:rsidRDefault="00D03A40" w:rsidP="00D03A40">
      <w:pPr>
        <w:pStyle w:val="Heading3"/>
        <w:rPr>
          <w:rFonts w:hint="eastAsia"/>
        </w:rPr>
      </w:pPr>
      <w:r>
        <w:rPr>
          <w:rFonts w:hint="eastAsia"/>
        </w:rPr>
        <w:t>PageRank</w:t>
      </w:r>
    </w:p>
    <w:p w14:paraId="5BCDBD2E" w14:textId="38888D71" w:rsidR="00854693" w:rsidRPr="00854693" w:rsidRDefault="00854693" w:rsidP="00854693">
      <w:pPr>
        <w:ind w:firstLine="420"/>
      </w:pPr>
      <w:r w:rsidRPr="00854693">
        <w:t>另一个</w:t>
      </w:r>
      <w:r w:rsidRPr="00854693">
        <w:t>GraphX</w:t>
      </w:r>
      <w:r w:rsidRPr="00854693">
        <w:t>运算符是</w:t>
      </w:r>
      <w:r w:rsidRPr="00854693">
        <w:t>PageRank</w:t>
      </w:r>
      <w:r w:rsidR="003C22DF">
        <w:t>，</w:t>
      </w:r>
      <w:r w:rsidRPr="00854693">
        <w:t>是基于</w:t>
      </w:r>
      <w:r w:rsidR="003C22DF">
        <w:rPr>
          <w:rFonts w:hint="eastAsia"/>
        </w:rPr>
        <w:t>谷歌</w:t>
      </w:r>
      <w:r w:rsidRPr="00854693">
        <w:t>PageRank</w:t>
      </w:r>
      <w:r w:rsidRPr="00854693">
        <w:t>算法的。</w:t>
      </w:r>
      <w:r w:rsidRPr="00854693">
        <w:t>PageRank</w:t>
      </w:r>
      <w:r w:rsidR="00E37539">
        <w:t>通过确定哪些顶点与其他顶点的边最多，来衡量图</w:t>
      </w:r>
      <w:r w:rsidRPr="00854693">
        <w:t>中每个顶点的重要性。在我们的示例中，我们可以使用</w:t>
      </w:r>
      <w:r w:rsidRPr="00854693">
        <w:t>PageRank</w:t>
      </w:r>
      <w:r w:rsidR="00590850" w:rsidRPr="00854693">
        <w:t>测量哪些机场与其他机场的联系最多</w:t>
      </w:r>
      <w:r w:rsidR="004A7CAC">
        <w:rPr>
          <w:rFonts w:hint="eastAsia"/>
        </w:rPr>
        <w:t>，</w:t>
      </w:r>
      <w:r w:rsidRPr="00854693">
        <w:t>来确定哪些机场最重要。</w:t>
      </w:r>
      <w:r w:rsidR="00BD1656">
        <w:t>我们必须指定</w:t>
      </w:r>
      <w:r w:rsidR="00BD1656">
        <w:rPr>
          <w:rFonts w:hint="eastAsia"/>
        </w:rPr>
        <w:t>误差</w:t>
      </w:r>
      <w:r w:rsidRPr="00854693">
        <w:t>，这是收敛的量度。</w:t>
      </w:r>
    </w:p>
    <w:p w14:paraId="7EDF81EC" w14:textId="3CBC0E61" w:rsidR="00854693" w:rsidRPr="00854693" w:rsidRDefault="00854693" w:rsidP="002174CA">
      <w:pPr>
        <w:pStyle w:val="a2"/>
        <w:spacing w:before="156"/>
        <w:ind w:firstLine="420"/>
      </w:pPr>
      <w:r w:rsidRPr="00854693">
        <w:t>根据</w:t>
      </w:r>
      <w:r w:rsidRPr="00854693">
        <w:t>PageRank</w:t>
      </w:r>
      <w:r w:rsidRPr="00854693">
        <w:t>，最重要的机场是哪些？</w:t>
      </w:r>
    </w:p>
    <w:p w14:paraId="1DD319FB" w14:textId="77777777" w:rsidR="00DE5B74" w:rsidRDefault="00DE5B74" w:rsidP="00763891">
      <w:pPr>
        <w:pStyle w:val="a8"/>
      </w:pPr>
      <w:r>
        <w:t>scala&gt; val ranks = graph.pageRank(0.1).vertices</w:t>
      </w:r>
    </w:p>
    <w:p w14:paraId="646BDD6B" w14:textId="77777777" w:rsidR="00DE5B74" w:rsidRDefault="00DE5B74" w:rsidP="00763891">
      <w:pPr>
        <w:pStyle w:val="a8"/>
        <w:rPr>
          <w:rFonts w:hint="eastAsia"/>
        </w:rPr>
      </w:pPr>
      <w:r>
        <w:t>ranks: org.apache.spark.graphx.VertexRDD[Double] = VertexRDDImpl[164] at RDD at VertexRDD.scala:57</w:t>
      </w:r>
    </w:p>
    <w:p w14:paraId="579B7078" w14:textId="16E4CA87" w:rsidR="00854693" w:rsidRPr="00854693" w:rsidRDefault="00854693" w:rsidP="00763891">
      <w:pPr>
        <w:pStyle w:val="a8"/>
      </w:pPr>
      <w:r w:rsidRPr="00854693">
        <w:t xml:space="preserve">// </w:t>
      </w:r>
      <w:r w:rsidR="002174CA">
        <w:rPr>
          <w:rFonts w:hint="eastAsia"/>
        </w:rPr>
        <w:t>联结机场</w:t>
      </w:r>
      <w:r w:rsidR="00112CDD">
        <w:rPr>
          <w:rFonts w:hint="eastAsia"/>
        </w:rPr>
        <w:t>RDD</w:t>
      </w:r>
    </w:p>
    <w:p w14:paraId="68753C9B" w14:textId="77777777" w:rsidR="00DE5B74" w:rsidRDefault="00DE5B74" w:rsidP="00763891">
      <w:pPr>
        <w:pStyle w:val="a8"/>
      </w:pPr>
      <w:r>
        <w:t>scala&gt; val temp= ranks.join(airports)</w:t>
      </w:r>
    </w:p>
    <w:p w14:paraId="74A2EB29" w14:textId="77777777" w:rsidR="00DE5B74" w:rsidRDefault="00DE5B74" w:rsidP="00763891">
      <w:pPr>
        <w:pStyle w:val="a8"/>
      </w:pPr>
      <w:r>
        <w:t>temp: org.apache.spark.rdd.RDD[(org.apache.spark.graphx.VertexId, (Double, String))] = MapPartitionsRDD[173] at join at &lt;console&gt;:29</w:t>
      </w:r>
    </w:p>
    <w:p w14:paraId="29247078" w14:textId="77777777" w:rsidR="00DE5B74" w:rsidRDefault="00DE5B74" w:rsidP="00763891">
      <w:pPr>
        <w:pStyle w:val="a8"/>
      </w:pPr>
    </w:p>
    <w:p w14:paraId="75FB66B6" w14:textId="77777777" w:rsidR="00DE5B74" w:rsidRDefault="00DE5B74" w:rsidP="00763891">
      <w:pPr>
        <w:pStyle w:val="a8"/>
      </w:pPr>
      <w:r>
        <w:t>scala&gt; temp.take(1)</w:t>
      </w:r>
    </w:p>
    <w:p w14:paraId="45DEACDB" w14:textId="77777777" w:rsidR="00DE5B74" w:rsidRDefault="00DE5B74" w:rsidP="00763891">
      <w:pPr>
        <w:pStyle w:val="a8"/>
        <w:rPr>
          <w:rFonts w:hint="eastAsia"/>
        </w:rPr>
      </w:pPr>
      <w:r>
        <w:t>res1: Array[(org.apache.spark.graphx.VertexId, (Double, String))] = Array((15370,(1.0946033493995184,TUL)))</w:t>
      </w:r>
    </w:p>
    <w:p w14:paraId="5522FA08" w14:textId="77777777" w:rsidR="00DE5B74" w:rsidRDefault="00DE5B74" w:rsidP="00763891">
      <w:pPr>
        <w:pStyle w:val="a8"/>
        <w:rPr>
          <w:rFonts w:hint="eastAsia"/>
        </w:rPr>
      </w:pPr>
    </w:p>
    <w:p w14:paraId="428D9165" w14:textId="7166D0F0" w:rsidR="00854693" w:rsidRPr="00854693" w:rsidRDefault="00854693" w:rsidP="00763891">
      <w:pPr>
        <w:pStyle w:val="a8"/>
        <w:rPr>
          <w:rFonts w:hint="eastAsia"/>
        </w:rPr>
      </w:pPr>
      <w:r w:rsidRPr="00854693">
        <w:t xml:space="preserve">// </w:t>
      </w:r>
      <w:r w:rsidR="00702707">
        <w:rPr>
          <w:rFonts w:hint="eastAsia"/>
        </w:rPr>
        <w:t>进行排序</w:t>
      </w:r>
    </w:p>
    <w:p w14:paraId="5E6C3198" w14:textId="77777777" w:rsidR="00DE5B74" w:rsidRDefault="00DE5B74" w:rsidP="00763891">
      <w:pPr>
        <w:pStyle w:val="a8"/>
      </w:pPr>
      <w:r>
        <w:t>scala&gt; val temp2 = temp.sortBy(_._2._1, false)</w:t>
      </w:r>
    </w:p>
    <w:p w14:paraId="77B77506" w14:textId="77777777" w:rsidR="00DE5B74" w:rsidRDefault="00DE5B74" w:rsidP="00763891">
      <w:pPr>
        <w:pStyle w:val="a8"/>
      </w:pPr>
      <w:r>
        <w:t>temp2: org.apache.spark.rdd.RDD[(org.apache.spark.graphx.VertexId, (Double, String))] = MapPartitionsRDD[178] at sortBy at &lt;console&gt;:27</w:t>
      </w:r>
    </w:p>
    <w:p w14:paraId="54115B18" w14:textId="77777777" w:rsidR="00DE5B74" w:rsidRDefault="00DE5B74" w:rsidP="00763891">
      <w:pPr>
        <w:pStyle w:val="a8"/>
      </w:pPr>
    </w:p>
    <w:p w14:paraId="38E0818F" w14:textId="77777777" w:rsidR="00DE5B74" w:rsidRDefault="00DE5B74" w:rsidP="00763891">
      <w:pPr>
        <w:pStyle w:val="a8"/>
      </w:pPr>
      <w:r>
        <w:t>scala&gt; temp2.take(2)</w:t>
      </w:r>
    </w:p>
    <w:p w14:paraId="3271D927" w14:textId="54A47B64" w:rsidR="00DE5B74" w:rsidRPr="00854693" w:rsidRDefault="00DE5B74" w:rsidP="00763891">
      <w:pPr>
        <w:pStyle w:val="a8"/>
        <w:rPr>
          <w:rFonts w:hint="eastAsia"/>
        </w:rPr>
      </w:pPr>
      <w:r>
        <w:t>res2: Array[(org.apache.spark.graphx.VertexId, (Double, String))] = Array((10397,(11.080729516515449,ATL)), (13930,(11.04763496562952,ORD)))</w:t>
      </w:r>
    </w:p>
    <w:p w14:paraId="572983C7" w14:textId="77777777" w:rsidR="00DE5B74" w:rsidRDefault="00DE5B74" w:rsidP="00763891">
      <w:pPr>
        <w:pStyle w:val="a8"/>
        <w:rPr>
          <w:rFonts w:hint="eastAsia"/>
        </w:rPr>
      </w:pPr>
    </w:p>
    <w:p w14:paraId="129F1A50" w14:textId="77777777" w:rsidR="00DE5B74" w:rsidRDefault="00DE5B74" w:rsidP="00763891">
      <w:pPr>
        <w:pStyle w:val="a8"/>
      </w:pPr>
      <w:r>
        <w:t>scala&gt; val impAirports =temp2.map(_._2._2)</w:t>
      </w:r>
    </w:p>
    <w:p w14:paraId="7CC13604" w14:textId="77777777" w:rsidR="00DE5B74" w:rsidRDefault="00DE5B74" w:rsidP="00763891">
      <w:pPr>
        <w:pStyle w:val="a8"/>
      </w:pPr>
      <w:r>
        <w:t>impAirports: org.apache.spark.rdd.RDD[String] = MapPartitionsRDD[179] at map at &lt;console&gt;:27</w:t>
      </w:r>
    </w:p>
    <w:p w14:paraId="1B42382F" w14:textId="5D1481C4" w:rsidR="00DE5B74" w:rsidRDefault="004C64B8" w:rsidP="00763891">
      <w:pPr>
        <w:pStyle w:val="a8"/>
        <w:rPr>
          <w:rFonts w:hint="eastAsia"/>
        </w:rPr>
      </w:pPr>
      <w:r>
        <w:rPr>
          <w:rFonts w:hint="eastAsia"/>
        </w:rPr>
        <w:t>//</w:t>
      </w:r>
      <w:r>
        <w:rPr>
          <w:rFonts w:hint="eastAsia"/>
        </w:rPr>
        <w:t>获得前</w:t>
      </w:r>
      <w:r>
        <w:rPr>
          <w:rFonts w:hint="eastAsia"/>
        </w:rPr>
        <w:t>4</w:t>
      </w:r>
      <w:r>
        <w:rPr>
          <w:rFonts w:hint="eastAsia"/>
        </w:rPr>
        <w:t>个重要的机场</w:t>
      </w:r>
    </w:p>
    <w:p w14:paraId="567218F2" w14:textId="77777777" w:rsidR="00DE5B74" w:rsidRDefault="00DE5B74" w:rsidP="00763891">
      <w:pPr>
        <w:pStyle w:val="a8"/>
      </w:pPr>
      <w:r>
        <w:lastRenderedPageBreak/>
        <w:t>scala&gt; impAirports.take(4)</w:t>
      </w:r>
    </w:p>
    <w:p w14:paraId="4D0E9715" w14:textId="77777777" w:rsidR="00DE5B74" w:rsidRDefault="00DE5B74" w:rsidP="00763891">
      <w:pPr>
        <w:pStyle w:val="a8"/>
        <w:rPr>
          <w:rFonts w:hint="eastAsia"/>
        </w:rPr>
      </w:pPr>
      <w:r>
        <w:t>res3: Array[String] = Array(ATL, ORD, DFW, DEN)</w:t>
      </w:r>
    </w:p>
    <w:p w14:paraId="785D369D" w14:textId="738FE6C1"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128</w:t>
      </w:r>
      <w:r>
        <w:fldChar w:fldCharType="end"/>
      </w:r>
    </w:p>
    <w:p w14:paraId="2988A98D" w14:textId="54EA7F9D" w:rsidR="00854693" w:rsidRPr="00854693" w:rsidRDefault="00D35E2B" w:rsidP="001A55D1">
      <w:pPr>
        <w:pStyle w:val="Heading3"/>
      </w:pPr>
      <w:r w:rsidRPr="00D35E2B">
        <w:t>Pregel</w:t>
      </w:r>
    </w:p>
    <w:p w14:paraId="57F9BC66" w14:textId="58E29A53" w:rsidR="00854693" w:rsidRPr="00854693" w:rsidRDefault="0015419C" w:rsidP="00854693">
      <w:pPr>
        <w:ind w:firstLine="420"/>
      </w:pPr>
      <w:r>
        <w:t>许多重要的图算法是迭代算法，因为</w:t>
      </w:r>
      <w:r w:rsidR="00854693" w:rsidRPr="00854693">
        <w:t>点的性质取决于他们的邻居</w:t>
      </w:r>
      <w:r>
        <w:rPr>
          <w:rFonts w:hint="eastAsia"/>
        </w:rPr>
        <w:t>。</w:t>
      </w:r>
      <w:r w:rsidR="00854693" w:rsidRPr="00854693">
        <w:t>Pregel</w:t>
      </w:r>
      <w:r w:rsidR="00854693" w:rsidRPr="00854693">
        <w:t>是</w:t>
      </w:r>
      <w:r>
        <w:rPr>
          <w:rFonts w:hint="eastAsia"/>
        </w:rPr>
        <w:t>谷歌</w:t>
      </w:r>
      <w:r>
        <w:t>研发的一种迭代图处理模型，</w:t>
      </w:r>
      <w:r>
        <w:rPr>
          <w:rFonts w:hint="eastAsia"/>
        </w:rPr>
        <w:t>使用</w:t>
      </w:r>
      <w:r>
        <w:t>图</w:t>
      </w:r>
      <w:r>
        <w:rPr>
          <w:rFonts w:hint="eastAsia"/>
        </w:rPr>
        <w:t>中</w:t>
      </w:r>
      <w:r w:rsidR="00881048">
        <w:t>点之间传递</w:t>
      </w:r>
      <w:r w:rsidR="00854693" w:rsidRPr="00854693">
        <w:t>一系列消息迭代序列。</w:t>
      </w:r>
      <w:r w:rsidR="00854693" w:rsidRPr="00854693">
        <w:t>GraphX</w:t>
      </w:r>
      <w:r w:rsidR="00854693" w:rsidRPr="00854693">
        <w:t>实现了类似</w:t>
      </w:r>
      <w:r w:rsidR="00854693" w:rsidRPr="00854693">
        <w:t>Pregel</w:t>
      </w:r>
      <w:r w:rsidR="00854693" w:rsidRPr="00854693">
        <w:t>的批量同步消息传递</w:t>
      </w:r>
      <w:r w:rsidR="00854693" w:rsidRPr="00854693">
        <w:t>API</w:t>
      </w:r>
      <w:r w:rsidR="00854693" w:rsidRPr="00854693">
        <w:t>。使用</w:t>
      </w:r>
      <w:r w:rsidR="00854693" w:rsidRPr="00854693">
        <w:t>GraphX</w:t>
      </w:r>
      <w:r w:rsidR="00854693" w:rsidRPr="00854693">
        <w:t>中的</w:t>
      </w:r>
      <w:r w:rsidR="00854693" w:rsidRPr="00854693">
        <w:t>Pregel</w:t>
      </w:r>
      <w:r w:rsidR="00323E26">
        <w:t>实现时，</w:t>
      </w:r>
      <w:r w:rsidR="00854693" w:rsidRPr="00854693">
        <w:t>点只能将消息发送到相邻的顶点。</w:t>
      </w:r>
      <w:r w:rsidR="00854693" w:rsidRPr="00854693">
        <w:t>Pregel</w:t>
      </w:r>
      <w:r w:rsidR="004218A4">
        <w:t>运算符在一系列超步</w:t>
      </w:r>
      <w:r w:rsidR="000012D9">
        <w:t>中执行，在每个超步</w:t>
      </w:r>
      <w:r w:rsidR="007E3A95">
        <w:t>中，顶点从上一个超步</w:t>
      </w:r>
      <w:r w:rsidR="00BC679F">
        <w:t>接收入站消息的</w:t>
      </w:r>
      <w:r w:rsidR="00BC679F">
        <w:rPr>
          <w:rFonts w:hint="eastAsia"/>
        </w:rPr>
        <w:t>汇总</w:t>
      </w:r>
      <w:r w:rsidR="007E3A95">
        <w:rPr>
          <w:rFonts w:hint="eastAsia"/>
        </w:rPr>
        <w:t>，</w:t>
      </w:r>
      <w:r w:rsidR="00E8669D">
        <w:t>为</w:t>
      </w:r>
      <w:r w:rsidR="00854693" w:rsidRPr="00854693">
        <w:t>点属性计算一个新值</w:t>
      </w:r>
      <w:r w:rsidR="007E3A95">
        <w:rPr>
          <w:rFonts w:hint="eastAsia"/>
        </w:rPr>
        <w:t>，</w:t>
      </w:r>
      <w:r w:rsidR="00854693" w:rsidRPr="00854693">
        <w:t>在下一个超步</w:t>
      </w:r>
      <w:r w:rsidR="00A01AD1">
        <w:t>中，</w:t>
      </w:r>
      <w:r w:rsidR="00854693" w:rsidRPr="00854693">
        <w:t>将消息发送到相邻顶点</w:t>
      </w:r>
      <w:r w:rsidR="00B40282">
        <w:rPr>
          <w:rFonts w:hint="eastAsia"/>
        </w:rPr>
        <w:t>。</w:t>
      </w:r>
      <w:r w:rsidR="00C25CBE">
        <w:t>当没有更多消息</w:t>
      </w:r>
      <w:r w:rsidR="00854693" w:rsidRPr="00854693">
        <w:t>时，</w:t>
      </w:r>
      <w:r w:rsidR="00854693" w:rsidRPr="00854693">
        <w:t>Pregel</w:t>
      </w:r>
      <w:r w:rsidR="00C25CBE">
        <w:t>运算符将结束迭代，并返回最终图</w:t>
      </w:r>
      <w:r w:rsidR="00854693" w:rsidRPr="00854693">
        <w:t>。</w:t>
      </w:r>
    </w:p>
    <w:p w14:paraId="22BD6754" w14:textId="1E7E8EE6" w:rsidR="00854693" w:rsidRDefault="00763BD3" w:rsidP="005A0DAC">
      <w:pPr>
        <w:ind w:firstLine="420"/>
        <w:jc w:val="center"/>
        <w:rPr>
          <w:rFonts w:hint="eastAsia"/>
        </w:rPr>
      </w:pPr>
      <w:r w:rsidRPr="00763BD3">
        <w:drawing>
          <wp:inline distT="0" distB="0" distL="0" distR="0" wp14:anchorId="783CE24C" wp14:editId="1DD0C1DA">
            <wp:extent cx="3543767" cy="2210481"/>
            <wp:effectExtent l="0" t="0" r="1270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52945" cy="2216206"/>
                    </a:xfrm>
                    <a:prstGeom prst="rect">
                      <a:avLst/>
                    </a:prstGeom>
                  </pic:spPr>
                </pic:pic>
              </a:graphicData>
            </a:graphic>
          </wp:inline>
        </w:drawing>
      </w:r>
    </w:p>
    <w:p w14:paraId="2D41DE60" w14:textId="0D53D1FD" w:rsidR="005A0DAC" w:rsidRPr="00854693" w:rsidRDefault="00BE7A1B" w:rsidP="00BE7A1B">
      <w:pPr>
        <w:pStyle w:val="Caption"/>
        <w:rPr>
          <w:rFonts w:hint="eastAsia"/>
        </w:rPr>
      </w:pPr>
      <w:r>
        <w:rPr>
          <w:rFonts w:hint="eastAsia"/>
        </w:rPr>
        <w:t>图例</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图例</w:instrText>
      </w:r>
      <w:r>
        <w:rPr>
          <w:rFonts w:hint="eastAsia"/>
        </w:rPr>
        <w:instrText xml:space="preserve"> \* ARABIC \s 1</w:instrText>
      </w:r>
      <w:r>
        <w:instrText xml:space="preserve"> </w:instrText>
      </w:r>
      <w:r>
        <w:fldChar w:fldCharType="separate"/>
      </w:r>
      <w:r>
        <w:rPr>
          <w:noProof/>
        </w:rPr>
        <w:t>10</w:t>
      </w:r>
      <w:r>
        <w:fldChar w:fldCharType="end"/>
      </w:r>
      <w:r>
        <w:rPr>
          <w:rFonts w:hint="eastAsia"/>
        </w:rPr>
        <w:t xml:space="preserve"> Pregel</w:t>
      </w:r>
      <w:r>
        <w:rPr>
          <w:rFonts w:hint="eastAsia"/>
        </w:rPr>
        <w:t>计算过程</w:t>
      </w:r>
    </w:p>
    <w:p w14:paraId="2B82E8B8" w14:textId="57CBE4E7" w:rsidR="00854693" w:rsidRPr="00854693" w:rsidRDefault="00854693" w:rsidP="00854693">
      <w:pPr>
        <w:ind w:firstLine="420"/>
      </w:pPr>
      <w:r w:rsidRPr="00854693">
        <w:t>下面的代码使用</w:t>
      </w:r>
      <w:r w:rsidRPr="00854693">
        <w:t>Pregel</w:t>
      </w:r>
      <w:r w:rsidR="002A6928" w:rsidRPr="00854693">
        <w:t>计算最便宜的机票</w:t>
      </w:r>
      <w:r w:rsidR="00C92F45">
        <w:rPr>
          <w:rFonts w:hint="eastAsia"/>
        </w:rPr>
        <w:t>，其中使用的公式为：</w:t>
      </w:r>
      <w:r w:rsidRPr="00854693">
        <w:t>50 +</w:t>
      </w:r>
      <w:r w:rsidRPr="00854693">
        <w:t>距离</w:t>
      </w:r>
      <w:r w:rsidRPr="00854693">
        <w:t>/ 20</w:t>
      </w:r>
    </w:p>
    <w:p w14:paraId="5826A998" w14:textId="0C2D2969" w:rsidR="00854693" w:rsidRPr="00854693" w:rsidRDefault="00854693" w:rsidP="005564EC">
      <w:pPr>
        <w:pStyle w:val="a8"/>
      </w:pPr>
      <w:r w:rsidRPr="00854693">
        <w:t xml:space="preserve">// </w:t>
      </w:r>
      <w:r w:rsidR="004968C8">
        <w:rPr>
          <w:rFonts w:hint="eastAsia"/>
        </w:rPr>
        <w:t>起始点</w:t>
      </w:r>
    </w:p>
    <w:p w14:paraId="4B740A83" w14:textId="77777777" w:rsidR="005564EC" w:rsidRDefault="005564EC" w:rsidP="005564EC">
      <w:pPr>
        <w:pStyle w:val="a8"/>
      </w:pPr>
      <w:r>
        <w:t>scala&gt; val sourceId: VertexId = 13024</w:t>
      </w:r>
    </w:p>
    <w:p w14:paraId="5E450262" w14:textId="3DC42945" w:rsidR="00854693" w:rsidRPr="00854693" w:rsidRDefault="005564EC" w:rsidP="005564EC">
      <w:pPr>
        <w:pStyle w:val="a8"/>
      </w:pPr>
      <w:r>
        <w:t>sourceId: org.apache.spark.graphx.VertexId = 13024</w:t>
      </w:r>
    </w:p>
    <w:p w14:paraId="18796576" w14:textId="73A96484" w:rsidR="00854693" w:rsidRPr="00854693" w:rsidRDefault="00854693" w:rsidP="005564EC">
      <w:pPr>
        <w:pStyle w:val="a8"/>
      </w:pPr>
      <w:r w:rsidRPr="00854693">
        <w:t xml:space="preserve">// </w:t>
      </w:r>
      <w:r w:rsidR="008228FD">
        <w:rPr>
          <w:rFonts w:hint="eastAsia"/>
        </w:rPr>
        <w:t>定义一个图，其中的边包含机票计算公式</w:t>
      </w:r>
    </w:p>
    <w:p w14:paraId="61642467" w14:textId="77777777" w:rsidR="00C33226" w:rsidRDefault="00C33226" w:rsidP="005564EC">
      <w:pPr>
        <w:pStyle w:val="a8"/>
      </w:pPr>
      <w:r>
        <w:t>scala&gt; val gg = graph.mapEdges(e =&gt; 50.toDouble + e.attr.toDouble/20 )</w:t>
      </w:r>
    </w:p>
    <w:p w14:paraId="04361D03" w14:textId="59D57AA1" w:rsidR="00854693" w:rsidRPr="00854693" w:rsidRDefault="00C33226" w:rsidP="005564EC">
      <w:pPr>
        <w:pStyle w:val="a8"/>
      </w:pPr>
      <w:r>
        <w:t>gg: org.apache.spark.graphx.Graph[String,Double] = org.apache.spark.graphx.impl.GraphImpl@eba03c9</w:t>
      </w:r>
    </w:p>
    <w:p w14:paraId="2B03B7F6" w14:textId="066217FA" w:rsidR="00854693" w:rsidRPr="00854693" w:rsidRDefault="00156FD3" w:rsidP="005564EC">
      <w:pPr>
        <w:pStyle w:val="a8"/>
      </w:pPr>
      <w:r>
        <w:t xml:space="preserve">// </w:t>
      </w:r>
      <w:r>
        <w:rPr>
          <w:rFonts w:hint="eastAsia"/>
        </w:rPr>
        <w:t>初始化图，除了起始点，所以点都是距离无穷大</w:t>
      </w:r>
    </w:p>
    <w:p w14:paraId="350CF678" w14:textId="77777777" w:rsidR="001F2F84" w:rsidRDefault="001F2F84" w:rsidP="005564EC">
      <w:pPr>
        <w:pStyle w:val="a8"/>
      </w:pPr>
      <w:r>
        <w:t>scala&gt; val initialGraph = gg.mapVertices((id, _) =&gt; if (id == sourceId) 0.0 else Double.PositiveInfinity)</w:t>
      </w:r>
    </w:p>
    <w:p w14:paraId="4CA89043" w14:textId="3B65BEFB" w:rsidR="001F2F84" w:rsidRDefault="001F2F84" w:rsidP="005564EC">
      <w:pPr>
        <w:pStyle w:val="a8"/>
        <w:rPr>
          <w:rFonts w:hint="eastAsia"/>
        </w:rPr>
      </w:pPr>
      <w:r>
        <w:t xml:space="preserve">initialGraph: org.apache.spark.graphx.Graph[Double,Double] = </w:t>
      </w:r>
      <w:hyperlink r:id="rId37" w:history="1">
        <w:r w:rsidRPr="00DC29FC">
          <w:rPr>
            <w:rStyle w:val="Hyperlink"/>
          </w:rPr>
          <w:t>org.apache.spark.graphx.impl.GraphImpl@2ab0ee54</w:t>
        </w:r>
      </w:hyperlink>
    </w:p>
    <w:p w14:paraId="6554C679" w14:textId="6F90AF68" w:rsidR="00854693" w:rsidRPr="00854693" w:rsidRDefault="00854693" w:rsidP="005564EC">
      <w:pPr>
        <w:pStyle w:val="a8"/>
      </w:pPr>
      <w:r w:rsidRPr="00854693">
        <w:t xml:space="preserve">// </w:t>
      </w:r>
      <w:r w:rsidR="00845F2A">
        <w:rPr>
          <w:rFonts w:hint="eastAsia"/>
        </w:rPr>
        <w:t>在图上调用</w:t>
      </w:r>
      <w:r w:rsidRPr="00854693">
        <w:t>pregel</w:t>
      </w:r>
    </w:p>
    <w:p w14:paraId="3BB20178" w14:textId="77777777" w:rsidR="00E25EA1" w:rsidRDefault="00E25EA1" w:rsidP="005564EC">
      <w:pPr>
        <w:pStyle w:val="a8"/>
      </w:pPr>
      <w:r>
        <w:t>scala&gt; :paste</w:t>
      </w:r>
    </w:p>
    <w:p w14:paraId="36EF27F2" w14:textId="77777777" w:rsidR="00E25EA1" w:rsidRDefault="00E25EA1" w:rsidP="005564EC">
      <w:pPr>
        <w:pStyle w:val="a8"/>
      </w:pPr>
      <w:r>
        <w:t>// Entering paste mode (ctrl-D to finish)</w:t>
      </w:r>
    </w:p>
    <w:p w14:paraId="0FDC301B" w14:textId="77777777" w:rsidR="00E25EA1" w:rsidRDefault="00E25EA1" w:rsidP="005564EC">
      <w:pPr>
        <w:pStyle w:val="a8"/>
      </w:pPr>
    </w:p>
    <w:p w14:paraId="0D2E3056" w14:textId="77777777" w:rsidR="00E25EA1" w:rsidRDefault="00E25EA1" w:rsidP="005564EC">
      <w:pPr>
        <w:pStyle w:val="a8"/>
      </w:pPr>
      <w:r>
        <w:t>val sssp = initialGraph.pregel(Double.PositiveInfinity)(</w:t>
      </w:r>
    </w:p>
    <w:p w14:paraId="40011362" w14:textId="77777777" w:rsidR="00E25EA1" w:rsidRDefault="00E25EA1" w:rsidP="005564EC">
      <w:pPr>
        <w:pStyle w:val="a8"/>
      </w:pPr>
      <w:r>
        <w:t xml:space="preserve"> // Vertex Program</w:t>
      </w:r>
    </w:p>
    <w:p w14:paraId="04515CAA" w14:textId="77777777" w:rsidR="00E25EA1" w:rsidRDefault="00E25EA1" w:rsidP="005564EC">
      <w:pPr>
        <w:pStyle w:val="a8"/>
      </w:pPr>
      <w:r>
        <w:t xml:space="preserve"> (id, dist, newDist) =&gt; math.min(dist, newDist),</w:t>
      </w:r>
    </w:p>
    <w:p w14:paraId="405C92DD" w14:textId="77777777" w:rsidR="00E25EA1" w:rsidRDefault="00E25EA1" w:rsidP="005564EC">
      <w:pPr>
        <w:pStyle w:val="a8"/>
      </w:pPr>
      <w:r>
        <w:t xml:space="preserve"> triplet =&gt; {</w:t>
      </w:r>
    </w:p>
    <w:p w14:paraId="3A7B0F76" w14:textId="77777777" w:rsidR="00E25EA1" w:rsidRDefault="00E25EA1" w:rsidP="005564EC">
      <w:pPr>
        <w:pStyle w:val="a8"/>
      </w:pPr>
      <w:r>
        <w:t xml:space="preserve">  // Send Message</w:t>
      </w:r>
    </w:p>
    <w:p w14:paraId="1E0D0047" w14:textId="77777777" w:rsidR="00E25EA1" w:rsidRDefault="00E25EA1" w:rsidP="005564EC">
      <w:pPr>
        <w:pStyle w:val="a8"/>
      </w:pPr>
      <w:r>
        <w:t xml:space="preserve">  if (triplet.srcAttr + triplet.attr &lt; triplet.dstAttr) {</w:t>
      </w:r>
    </w:p>
    <w:p w14:paraId="73D07889" w14:textId="77777777" w:rsidR="00E25EA1" w:rsidRDefault="00E25EA1" w:rsidP="005564EC">
      <w:pPr>
        <w:pStyle w:val="a8"/>
      </w:pPr>
      <w:r>
        <w:lastRenderedPageBreak/>
        <w:t xml:space="preserve">   Iterator((triplet.dstId, triplet.srcAttr + triplet.attr))</w:t>
      </w:r>
    </w:p>
    <w:p w14:paraId="1FAD0A52" w14:textId="77777777" w:rsidR="00E25EA1" w:rsidRDefault="00E25EA1" w:rsidP="005564EC">
      <w:pPr>
        <w:pStyle w:val="a8"/>
      </w:pPr>
      <w:r>
        <w:t xml:space="preserve">  } else {</w:t>
      </w:r>
    </w:p>
    <w:p w14:paraId="4C71AAA7" w14:textId="77777777" w:rsidR="00E25EA1" w:rsidRDefault="00E25EA1" w:rsidP="005564EC">
      <w:pPr>
        <w:pStyle w:val="a8"/>
      </w:pPr>
      <w:r>
        <w:t xml:space="preserve">   Iterator.empty</w:t>
      </w:r>
    </w:p>
    <w:p w14:paraId="3FACB1B8" w14:textId="77777777" w:rsidR="00E25EA1" w:rsidRDefault="00E25EA1" w:rsidP="005564EC">
      <w:pPr>
        <w:pStyle w:val="a8"/>
      </w:pPr>
      <w:r>
        <w:t xml:space="preserve">  }</w:t>
      </w:r>
    </w:p>
    <w:p w14:paraId="5F2AACA5" w14:textId="77777777" w:rsidR="00E25EA1" w:rsidRDefault="00E25EA1" w:rsidP="005564EC">
      <w:pPr>
        <w:pStyle w:val="a8"/>
      </w:pPr>
      <w:r>
        <w:t xml:space="preserve"> },</w:t>
      </w:r>
    </w:p>
    <w:p w14:paraId="032E16C1" w14:textId="77777777" w:rsidR="00E25EA1" w:rsidRDefault="00E25EA1" w:rsidP="005564EC">
      <w:pPr>
        <w:pStyle w:val="a8"/>
      </w:pPr>
      <w:r>
        <w:t xml:space="preserve"> // Merge Message</w:t>
      </w:r>
    </w:p>
    <w:p w14:paraId="1A2B914E" w14:textId="77777777" w:rsidR="00E25EA1" w:rsidRDefault="00E25EA1" w:rsidP="005564EC">
      <w:pPr>
        <w:pStyle w:val="a8"/>
      </w:pPr>
      <w:r>
        <w:t xml:space="preserve"> (a,b) =&gt; math.min(a,b)</w:t>
      </w:r>
    </w:p>
    <w:p w14:paraId="147210BE" w14:textId="77777777" w:rsidR="00E25EA1" w:rsidRDefault="00E25EA1" w:rsidP="005564EC">
      <w:pPr>
        <w:pStyle w:val="a8"/>
      </w:pPr>
      <w:r>
        <w:t>)</w:t>
      </w:r>
    </w:p>
    <w:p w14:paraId="76F9045D" w14:textId="77777777" w:rsidR="00E25EA1" w:rsidRDefault="00E25EA1" w:rsidP="005564EC">
      <w:pPr>
        <w:pStyle w:val="a8"/>
      </w:pPr>
    </w:p>
    <w:p w14:paraId="4A295E98" w14:textId="77777777" w:rsidR="00E25EA1" w:rsidRDefault="00E25EA1" w:rsidP="005564EC">
      <w:pPr>
        <w:pStyle w:val="a8"/>
      </w:pPr>
    </w:p>
    <w:p w14:paraId="301EBBF8" w14:textId="77777777" w:rsidR="00E25EA1" w:rsidRDefault="00E25EA1" w:rsidP="005564EC">
      <w:pPr>
        <w:pStyle w:val="a8"/>
      </w:pPr>
      <w:r>
        <w:t>// Exiting paste mode, now interpreting.</w:t>
      </w:r>
    </w:p>
    <w:p w14:paraId="261DEF43" w14:textId="77777777" w:rsidR="00E25EA1" w:rsidRDefault="00E25EA1" w:rsidP="005564EC">
      <w:pPr>
        <w:pStyle w:val="a8"/>
      </w:pPr>
    </w:p>
    <w:p w14:paraId="358CF462" w14:textId="6570B2D5" w:rsidR="00854693" w:rsidRPr="00854693" w:rsidRDefault="00E25EA1" w:rsidP="005564EC">
      <w:pPr>
        <w:pStyle w:val="a8"/>
      </w:pPr>
      <w:r>
        <w:t>sssp: org.apache.spark.graphx.Graph[Double,Double] = org.apache.spark.graphx.impl.GraphImpl@1d7f6ec1</w:t>
      </w:r>
    </w:p>
    <w:p w14:paraId="7B882831" w14:textId="77777777" w:rsidR="00854693" w:rsidRPr="00854693" w:rsidRDefault="00854693" w:rsidP="005564EC">
      <w:pPr>
        <w:pStyle w:val="a8"/>
      </w:pPr>
      <w:r w:rsidRPr="00854693">
        <w:t>// routes , lowest flight cost</w:t>
      </w:r>
    </w:p>
    <w:p w14:paraId="36C4777A" w14:textId="77777777" w:rsidR="007E164C" w:rsidRDefault="007E164C" w:rsidP="005564EC">
      <w:pPr>
        <w:pStyle w:val="a8"/>
      </w:pPr>
      <w:r>
        <w:t>scala&gt; println(sssp.edges.take(4).mkString("\n"))</w:t>
      </w:r>
    </w:p>
    <w:p w14:paraId="2A2858E4" w14:textId="77777777" w:rsidR="007E164C" w:rsidRDefault="007E164C" w:rsidP="005564EC">
      <w:pPr>
        <w:pStyle w:val="a8"/>
      </w:pPr>
      <w:r>
        <w:t>Edge(10135,10397,84.6)</w:t>
      </w:r>
    </w:p>
    <w:p w14:paraId="68E6E6F0" w14:textId="77777777" w:rsidR="007E164C" w:rsidRDefault="007E164C" w:rsidP="005564EC">
      <w:pPr>
        <w:pStyle w:val="a8"/>
      </w:pPr>
      <w:r>
        <w:t>Edge(10135,13930,82.7)</w:t>
      </w:r>
    </w:p>
    <w:p w14:paraId="7D36634B" w14:textId="77777777" w:rsidR="007E164C" w:rsidRDefault="007E164C" w:rsidP="005564EC">
      <w:pPr>
        <w:pStyle w:val="a8"/>
      </w:pPr>
      <w:r>
        <w:t>Edge(10140,10397,113.45)</w:t>
      </w:r>
    </w:p>
    <w:p w14:paraId="6093E836" w14:textId="77777777" w:rsidR="007E164C" w:rsidRDefault="007E164C" w:rsidP="005564EC">
      <w:pPr>
        <w:pStyle w:val="a8"/>
        <w:rPr>
          <w:rFonts w:hint="eastAsia"/>
        </w:rPr>
      </w:pPr>
      <w:r>
        <w:t>Edge(10140,10821,133.5)</w:t>
      </w:r>
    </w:p>
    <w:p w14:paraId="3BA1C7D2" w14:textId="25404A2B" w:rsidR="00854693" w:rsidRPr="00854693" w:rsidRDefault="00854693" w:rsidP="005564EC">
      <w:pPr>
        <w:pStyle w:val="a8"/>
      </w:pPr>
      <w:r w:rsidRPr="00854693">
        <w:t>// routes with airport codes , lowest flight cost</w:t>
      </w:r>
    </w:p>
    <w:p w14:paraId="6A5FE14E" w14:textId="77777777" w:rsidR="007E164C" w:rsidRDefault="007E164C" w:rsidP="005564EC">
      <w:pPr>
        <w:pStyle w:val="a8"/>
      </w:pPr>
      <w:r>
        <w:t>scala&gt; sssp.edges.map{ case ( Edge(org_id, dest_id,price))=&gt; ( (airportMap(org_id), airportMap(dest_id), price)) }.takeOrdered(10)(Ordering.by(_._3))</w:t>
      </w:r>
    </w:p>
    <w:p w14:paraId="23B4F508" w14:textId="7B535F13" w:rsidR="00854693" w:rsidRPr="00854693" w:rsidRDefault="007E164C" w:rsidP="005564EC">
      <w:pPr>
        <w:pStyle w:val="a8"/>
      </w:pPr>
      <w:r>
        <w:t>res6: Array[(String, String, Double)] = Array((WRG,PSG,51.55), (PSG,WRG,51.55), (CEC,ACV,52.8), (ACV,CEC,52.8), (ORD,MKE,53.35), (IMT,RHI,53.35), (MKE,ORD,53.35), (RHI,IMT,53.35), (STT,SJU,53.4), (SJU,STT,53.4))</w:t>
      </w:r>
    </w:p>
    <w:p w14:paraId="7028FE88" w14:textId="77777777" w:rsidR="00854693" w:rsidRPr="00854693" w:rsidRDefault="00854693" w:rsidP="005564EC">
      <w:pPr>
        <w:pStyle w:val="a8"/>
      </w:pPr>
      <w:r w:rsidRPr="00854693">
        <w:t>// airports , lowest flight cost</w:t>
      </w:r>
    </w:p>
    <w:p w14:paraId="5D29C5EE" w14:textId="77777777" w:rsidR="007E164C" w:rsidRDefault="007E164C" w:rsidP="005564EC">
      <w:pPr>
        <w:pStyle w:val="a8"/>
      </w:pPr>
      <w:r>
        <w:t>scala&gt; println(sssp.vertices.take(4).mkString("\n"))</w:t>
      </w:r>
    </w:p>
    <w:p w14:paraId="269B1501" w14:textId="77777777" w:rsidR="007E164C" w:rsidRDefault="007E164C" w:rsidP="005564EC">
      <w:pPr>
        <w:pStyle w:val="a8"/>
      </w:pPr>
      <w:r>
        <w:t>(10208,277.79999999999995)</w:t>
      </w:r>
    </w:p>
    <w:p w14:paraId="26817D2A" w14:textId="77777777" w:rsidR="007E164C" w:rsidRDefault="007E164C" w:rsidP="005564EC">
      <w:pPr>
        <w:pStyle w:val="a8"/>
      </w:pPr>
      <w:r>
        <w:t>(10268,260.7)</w:t>
      </w:r>
    </w:p>
    <w:p w14:paraId="50AB77C4" w14:textId="77777777" w:rsidR="007E164C" w:rsidRDefault="007E164C" w:rsidP="005564EC">
      <w:pPr>
        <w:pStyle w:val="a8"/>
      </w:pPr>
      <w:r>
        <w:t>(14828,261.65)</w:t>
      </w:r>
    </w:p>
    <w:p w14:paraId="78A539F5" w14:textId="5D1E8D4B" w:rsidR="00854693" w:rsidRPr="00854693" w:rsidRDefault="007E164C" w:rsidP="005564EC">
      <w:pPr>
        <w:pStyle w:val="a8"/>
      </w:pPr>
      <w:r>
        <w:t>(14698,125.25)</w:t>
      </w:r>
    </w:p>
    <w:p w14:paraId="75AD5BA5" w14:textId="77777777" w:rsidR="00854693" w:rsidRPr="00854693" w:rsidRDefault="00854693" w:rsidP="005564EC">
      <w:pPr>
        <w:pStyle w:val="a8"/>
      </w:pPr>
      <w:r w:rsidRPr="00854693">
        <w:t>// airport codes , sorted lowest flight cost</w:t>
      </w:r>
    </w:p>
    <w:p w14:paraId="69ED150E" w14:textId="77777777" w:rsidR="00DE2B8A" w:rsidRDefault="00DE2B8A" w:rsidP="005564EC">
      <w:pPr>
        <w:pStyle w:val="a8"/>
      </w:pPr>
      <w:r>
        <w:t>scala&gt; sssp.vertices.collect.map(x =&gt; (airportMap(x._1), x._2)).sortWith(_._2 &lt; _._2)</w:t>
      </w:r>
    </w:p>
    <w:p w14:paraId="38BF6157" w14:textId="474DA96E" w:rsidR="0055535F" w:rsidRDefault="00DE2B8A" w:rsidP="005564EC">
      <w:pPr>
        <w:pStyle w:val="a8"/>
        <w:rPr>
          <w:rFonts w:hint="eastAsia"/>
        </w:rPr>
      </w:pPr>
      <w:r>
        <w:t>res8: Array[(String, Double)] = Array((LMT,0.0), (PDX,62.05), (SFO,65.75), (EUG,117.35), (RDM,117.85), (SEA,118.5), (MRY,119.6), (MOD,119.65), (SMF,120.05), (CIC,123.4), (FAT,123.65), (SBP,125.25), (RNO,125.35), (MMH,125.4), (RDD,125.7), (BFL,127.65), (ACV,128.25), (SBA,128.85), (CEC,130.95), (BUR,132.05), (MFR,132.2), (LAX,132.6), (LGB,133.45), (ONT,133.9), (SNA,134.35), (OTH,136.35), (LAS,136.45), (PSP,136.8), (SAN,138.1), (OAK,139.2), (SJC,140.5), (BOI,141.85), (SLC,143.55), (SUN,145.1), (PSC,146.75), (PHX,148.3), (JAC,152.6), (TUS,153.3), (BZN,156.1), (ASE,158.15), (ABQ,160.55), (DEN,161.6), (COS,163.95), (GEG,179.7), (MSP,183.35), (OKC,184.95), (MCI,186.14999999999998), (CLD,186.89999999999998), (DFW,188.95), (ANC,189.14999999999998), (SMX,189.3), (SAT,189.85), (AUS,190.95), (YUM,1...</w:t>
      </w:r>
    </w:p>
    <w:p w14:paraId="6400AD16" w14:textId="1DF66C82" w:rsidR="00A004DF" w:rsidRPr="00A004DF" w:rsidRDefault="00A004DF" w:rsidP="00A004DF">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129</w:t>
      </w:r>
      <w:r>
        <w:fldChar w:fldCharType="end"/>
      </w:r>
      <w:bookmarkStart w:id="21" w:name="_GoBack"/>
      <w:bookmarkEnd w:id="21"/>
    </w:p>
    <w:p w14:paraId="5E0538D5" w14:textId="743D3700" w:rsidR="007964FF" w:rsidRDefault="007964FF" w:rsidP="007964FF">
      <w:pPr>
        <w:pStyle w:val="Heading2"/>
      </w:pPr>
      <w:r>
        <w:rPr>
          <w:rFonts w:hint="eastAsia"/>
        </w:rPr>
        <w:t>小结</w:t>
      </w:r>
    </w:p>
    <w:bookmarkEnd w:id="0"/>
    <w:bookmarkEnd w:id="1"/>
    <w:p w14:paraId="298B4431" w14:textId="706BA2BF" w:rsidR="007964FF" w:rsidRPr="007964FF" w:rsidRDefault="00C31900" w:rsidP="007964FF">
      <w:pPr>
        <w:ind w:firstLine="420"/>
        <w:rPr>
          <w:rFonts w:hint="eastAsia"/>
        </w:rPr>
      </w:pPr>
      <w:r w:rsidRPr="00C31900">
        <w:rPr>
          <w:rFonts w:hint="eastAsia"/>
        </w:rPr>
        <w:t>对于图形和图形并行计算，</w:t>
      </w:r>
      <w:r w:rsidRPr="00C31900">
        <w:rPr>
          <w:rFonts w:hint="eastAsia"/>
        </w:rPr>
        <w:t>Apache Spark</w:t>
      </w:r>
      <w:r>
        <w:rPr>
          <w:rFonts w:hint="eastAsia"/>
        </w:rPr>
        <w:t>提供了</w:t>
      </w:r>
      <w:r w:rsidRPr="00C31900">
        <w:rPr>
          <w:rFonts w:hint="eastAsia"/>
        </w:rPr>
        <w:t>GraphX</w:t>
      </w:r>
      <w:r>
        <w:rPr>
          <w:rFonts w:hint="eastAsia"/>
        </w:rPr>
        <w:t xml:space="preserve"> </w:t>
      </w:r>
      <w:r w:rsidRPr="00C31900">
        <w:rPr>
          <w:rFonts w:hint="eastAsia"/>
        </w:rPr>
        <w:t>API</w:t>
      </w:r>
      <w:r w:rsidRPr="00C31900">
        <w:rPr>
          <w:rFonts w:hint="eastAsia"/>
        </w:rPr>
        <w:t>。</w:t>
      </w:r>
      <w:r w:rsidRPr="00C31900">
        <w:rPr>
          <w:rFonts w:hint="eastAsia"/>
        </w:rPr>
        <w:t xml:space="preserve"> </w:t>
      </w:r>
      <w:r w:rsidRPr="00C31900">
        <w:rPr>
          <w:rFonts w:hint="eastAsia"/>
        </w:rPr>
        <w:t>在</w:t>
      </w:r>
      <w:r>
        <w:rPr>
          <w:rFonts w:hint="eastAsia"/>
        </w:rPr>
        <w:t>本章中，</w:t>
      </w:r>
      <w:r w:rsidRPr="00C31900">
        <w:rPr>
          <w:rFonts w:hint="eastAsia"/>
        </w:rPr>
        <w:t>学习</w:t>
      </w:r>
      <w:r>
        <w:rPr>
          <w:rFonts w:hint="eastAsia"/>
        </w:rPr>
        <w:t>了</w:t>
      </w:r>
      <w:r w:rsidRPr="00C31900">
        <w:rPr>
          <w:rFonts w:hint="eastAsia"/>
        </w:rPr>
        <w:t>Spark</w:t>
      </w:r>
      <w:r>
        <w:rPr>
          <w:rFonts w:hint="eastAsia"/>
        </w:rPr>
        <w:t>中</w:t>
      </w:r>
      <w:r w:rsidRPr="00C31900">
        <w:rPr>
          <w:rFonts w:hint="eastAsia"/>
        </w:rPr>
        <w:t>GraphX API</w:t>
      </w:r>
      <w:r>
        <w:rPr>
          <w:rFonts w:hint="eastAsia"/>
        </w:rPr>
        <w:t>以及属性图的概念；</w:t>
      </w:r>
      <w:r w:rsidRPr="00C31900">
        <w:rPr>
          <w:rFonts w:hint="eastAsia"/>
        </w:rPr>
        <w:t>介绍图形运算符和</w:t>
      </w:r>
      <w:r w:rsidRPr="00C31900">
        <w:rPr>
          <w:rFonts w:hint="eastAsia"/>
        </w:rPr>
        <w:t>Pregel API</w:t>
      </w:r>
      <w:r w:rsidRPr="00C31900">
        <w:rPr>
          <w:rFonts w:hint="eastAsia"/>
        </w:rPr>
        <w:t>。另外，</w:t>
      </w:r>
      <w:r>
        <w:rPr>
          <w:rFonts w:hint="eastAsia"/>
        </w:rPr>
        <w:t>还</w:t>
      </w:r>
      <w:r w:rsidRPr="00C31900">
        <w:rPr>
          <w:rFonts w:hint="eastAsia"/>
        </w:rPr>
        <w:t>学习</w:t>
      </w:r>
      <w:r>
        <w:rPr>
          <w:rFonts w:hint="eastAsia"/>
        </w:rPr>
        <w:t>了</w:t>
      </w:r>
      <w:r w:rsidRPr="00C31900">
        <w:rPr>
          <w:rFonts w:hint="eastAsia"/>
        </w:rPr>
        <w:t>GraphX</w:t>
      </w:r>
      <w:r>
        <w:rPr>
          <w:rFonts w:hint="eastAsia"/>
        </w:rPr>
        <w:t>的方法和</w:t>
      </w:r>
      <w:r w:rsidRPr="00C31900">
        <w:rPr>
          <w:rFonts w:hint="eastAsia"/>
        </w:rPr>
        <w:t>GraphX API</w:t>
      </w:r>
      <w:r w:rsidRPr="00C31900">
        <w:rPr>
          <w:rFonts w:hint="eastAsia"/>
        </w:rPr>
        <w:t>的用例。</w:t>
      </w:r>
    </w:p>
    <w:sectPr w:rsidR="007964FF" w:rsidRPr="007964FF" w:rsidSect="009F2489">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D50A9A" w14:textId="77777777" w:rsidR="00B15777" w:rsidRDefault="00B15777" w:rsidP="00465B92">
      <w:pPr>
        <w:ind w:firstLine="420"/>
      </w:pPr>
      <w:r>
        <w:separator/>
      </w:r>
    </w:p>
    <w:p w14:paraId="0A04B1A8" w14:textId="77777777" w:rsidR="00B15777" w:rsidRDefault="00B15777">
      <w:pPr>
        <w:ind w:firstLine="420"/>
      </w:pPr>
    </w:p>
  </w:endnote>
  <w:endnote w:type="continuationSeparator" w:id="0">
    <w:p w14:paraId="79DDAD23" w14:textId="77777777" w:rsidR="00B15777" w:rsidRDefault="00B15777" w:rsidP="00465B92">
      <w:pPr>
        <w:ind w:firstLine="420"/>
      </w:pPr>
      <w:r>
        <w:continuationSeparator/>
      </w:r>
    </w:p>
    <w:p w14:paraId="48481837" w14:textId="77777777" w:rsidR="00B15777" w:rsidRDefault="00B15777">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楷体">
    <w:charset w:val="86"/>
    <w:family w:val="auto"/>
    <w:pitch w:val="variable"/>
    <w:sig w:usb0="800002BF" w:usb1="38CF7CFA" w:usb2="00000016" w:usb3="00000000" w:csb0="00040001"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黑体">
    <w:charset w:val="86"/>
    <w:family w:val="auto"/>
    <w:pitch w:val="variable"/>
    <w:sig w:usb0="800002BF" w:usb1="38CF7CFA" w:usb2="00000016" w:usb3="00000000" w:csb0="00040001" w:csb1="00000000"/>
  </w:font>
  <w:font w:name="KaiTi">
    <w:panose1 w:val="02010609060101010101"/>
    <w:charset w:val="86"/>
    <w:family w:val="auto"/>
    <w:pitch w:val="variable"/>
    <w:sig w:usb0="800002BF" w:usb1="38CF7CFA" w:usb2="00000016" w:usb3="00000000" w:csb0="00040001" w:csb1="00000000"/>
  </w:font>
  <w:font w:name="Kai">
    <w:panose1 w:val="02000500000000000000"/>
    <w:charset w:val="86"/>
    <w:family w:val="auto"/>
    <w:pitch w:val="variable"/>
    <w:sig w:usb0="00000001" w:usb1="080E0000" w:usb2="00000010" w:usb3="00000000" w:csb0="00040000" w:csb1="00000000"/>
  </w:font>
  <w:font w:name="Courier">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A96B36" w14:textId="77777777" w:rsidR="00BE32E9" w:rsidRDefault="00BE32E9">
    <w:pPr>
      <w:pStyle w:val="Footer"/>
      <w:ind w:firstLine="360"/>
    </w:pPr>
  </w:p>
  <w:p w14:paraId="688C0217" w14:textId="77777777" w:rsidR="00BE32E9" w:rsidRDefault="00BE32E9">
    <w:pPr>
      <w:ind w:firstLine="42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F0A9E8" w14:textId="4F54CAD6" w:rsidR="00BE32E9" w:rsidRDefault="00BE32E9">
    <w:pPr>
      <w:ind w:firstLine="420"/>
      <w:jc w:val="center"/>
    </w:pPr>
    <w:r>
      <w:fldChar w:fldCharType="begin"/>
    </w:r>
    <w:r>
      <w:instrText xml:space="preserve"> PAGE   \* MERGEFORMAT </w:instrText>
    </w:r>
    <w:r>
      <w:fldChar w:fldCharType="separate"/>
    </w:r>
    <w:r w:rsidR="00A004DF" w:rsidRPr="00A004DF">
      <w:rPr>
        <w:noProof/>
        <w:lang w:val="zh-CN"/>
      </w:rPr>
      <w:t>50</w:t>
    </w:r>
    <w:r>
      <w:rPr>
        <w:noProof/>
        <w:lang w:val="zh-CN"/>
      </w:rPr>
      <w:fldChar w:fldCharType="end"/>
    </w:r>
  </w:p>
  <w:p w14:paraId="5DB31819" w14:textId="77777777" w:rsidR="00BE32E9" w:rsidRDefault="00BE32E9">
    <w:pPr>
      <w:ind w:firstLine="420"/>
    </w:pPr>
  </w:p>
  <w:p w14:paraId="74028826" w14:textId="77777777" w:rsidR="00BE32E9" w:rsidRDefault="00BE32E9">
    <w:pPr>
      <w:ind w:firstLine="42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8BD8AC" w14:textId="77777777" w:rsidR="00BE32E9" w:rsidRDefault="00BE32E9">
    <w:pPr>
      <w:pStyle w:val="Footer"/>
      <w:ind w:firstLine="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0BDBFC" w14:textId="77777777" w:rsidR="00B15777" w:rsidRDefault="00B15777" w:rsidP="00465B92">
      <w:pPr>
        <w:ind w:firstLine="420"/>
      </w:pPr>
      <w:r>
        <w:separator/>
      </w:r>
    </w:p>
    <w:p w14:paraId="3B031A2E" w14:textId="77777777" w:rsidR="00B15777" w:rsidRDefault="00B15777">
      <w:pPr>
        <w:ind w:firstLine="420"/>
      </w:pPr>
    </w:p>
  </w:footnote>
  <w:footnote w:type="continuationSeparator" w:id="0">
    <w:p w14:paraId="631DFA2C" w14:textId="77777777" w:rsidR="00B15777" w:rsidRDefault="00B15777" w:rsidP="00465B92">
      <w:pPr>
        <w:ind w:firstLine="420"/>
      </w:pPr>
      <w:r>
        <w:continuationSeparator/>
      </w:r>
    </w:p>
    <w:p w14:paraId="10135044" w14:textId="77777777" w:rsidR="00B15777" w:rsidRDefault="00B15777">
      <w:pPr>
        <w:ind w:firstLine="420"/>
      </w:pP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5F3F95" w14:textId="77777777" w:rsidR="00BE32E9" w:rsidRDefault="00BE32E9">
    <w:pPr>
      <w:pStyle w:val="Header"/>
      <w:ind w:firstLine="360"/>
    </w:pPr>
  </w:p>
  <w:p w14:paraId="02D6BD43" w14:textId="77777777" w:rsidR="00BE32E9" w:rsidRDefault="00BE32E9">
    <w:pPr>
      <w:ind w:firstLine="42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A2EB3A" w14:textId="77777777" w:rsidR="00BE32E9" w:rsidRDefault="00BE32E9" w:rsidP="0045741E">
    <w:pPr>
      <w:ind w:firstLine="420"/>
    </w:pPr>
  </w:p>
  <w:p w14:paraId="5DD97462" w14:textId="77777777" w:rsidR="00BE32E9" w:rsidRDefault="00BE32E9">
    <w:pPr>
      <w:ind w:firstLine="420"/>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02E704" w14:textId="77777777" w:rsidR="00BE32E9" w:rsidRDefault="00BE32E9">
    <w:pPr>
      <w:pStyle w:val="Header"/>
      <w:ind w:firstLine="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B066E0E4"/>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7"/>
    <w:multiLevelType w:val="multilevel"/>
    <w:tmpl w:val="00000007"/>
    <w:lvl w:ilvl="0">
      <w:start w:val="1"/>
      <w:numFmt w:val="bullet"/>
      <w:pStyle w:val="a"/>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nsid w:val="0000000D"/>
    <w:multiLevelType w:val="multilevel"/>
    <w:tmpl w:val="0000000D"/>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nsid w:val="00D05628"/>
    <w:multiLevelType w:val="hybridMultilevel"/>
    <w:tmpl w:val="E418148E"/>
    <w:lvl w:ilvl="0" w:tplc="E48C7B08">
      <w:start w:val="1"/>
      <w:numFmt w:val="bullet"/>
      <w:pStyle w:val="a0"/>
      <w:lvlText w:val=""/>
      <w:lvlJc w:val="left"/>
      <w:pPr>
        <w:ind w:left="900" w:hanging="480"/>
      </w:pPr>
      <w:rPr>
        <w:rFonts w:ascii="Symbol" w:hAnsi="Symbol"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4">
    <w:nsid w:val="09536319"/>
    <w:multiLevelType w:val="hybridMultilevel"/>
    <w:tmpl w:val="01C05FDA"/>
    <w:lvl w:ilvl="0" w:tplc="AB72DF28">
      <w:start w:val="1"/>
      <w:numFmt w:val="bullet"/>
      <w:pStyle w:val="a1"/>
      <w:lvlText w:val=""/>
      <w:lvlJc w:val="left"/>
      <w:pPr>
        <w:ind w:left="432" w:hanging="232"/>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5">
    <w:nsid w:val="0B992816"/>
    <w:multiLevelType w:val="hybridMultilevel"/>
    <w:tmpl w:val="145A498A"/>
    <w:lvl w:ilvl="0" w:tplc="0409000F">
      <w:start w:val="1"/>
      <w:numFmt w:val="decimal"/>
      <w:lvlText w:val="%1."/>
      <w:lvlJc w:val="left"/>
      <w:pPr>
        <w:ind w:left="900" w:hanging="480"/>
      </w:p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6">
    <w:nsid w:val="0F154B27"/>
    <w:multiLevelType w:val="multilevel"/>
    <w:tmpl w:val="CAAE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FE7694"/>
    <w:multiLevelType w:val="hybridMultilevel"/>
    <w:tmpl w:val="4D3C5CE8"/>
    <w:lvl w:ilvl="0" w:tplc="99AE1EF4">
      <w:start w:val="1"/>
      <w:numFmt w:val="bullet"/>
      <w:pStyle w:val="a2"/>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8">
    <w:nsid w:val="183E48EF"/>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9">
    <w:nsid w:val="1DA878E8"/>
    <w:multiLevelType w:val="hybridMultilevel"/>
    <w:tmpl w:val="9E20CC40"/>
    <w:lvl w:ilvl="0" w:tplc="0428C038">
      <w:start w:val="1"/>
      <w:numFmt w:val="bullet"/>
      <w:pStyle w:val="a3"/>
      <w:lvlText w:val=""/>
      <w:lvlJc w:val="left"/>
      <w:pPr>
        <w:ind w:left="432" w:hanging="230"/>
      </w:pPr>
      <w:rPr>
        <w:rFonts w:ascii="Wingdings" w:hAnsi="Wingdings" w:hint="default"/>
      </w:rPr>
    </w:lvl>
    <w:lvl w:ilvl="1" w:tplc="04090003" w:tentative="1">
      <w:start w:val="1"/>
      <w:numFmt w:val="bullet"/>
      <w:lvlText w:val=""/>
      <w:lvlJc w:val="left"/>
      <w:pPr>
        <w:ind w:left="1260" w:hanging="480"/>
      </w:pPr>
      <w:rPr>
        <w:rFonts w:ascii="Wingdings" w:hAnsi="Wingdings" w:hint="default"/>
      </w:rPr>
    </w:lvl>
    <w:lvl w:ilvl="2" w:tplc="04090005" w:tentative="1">
      <w:start w:val="1"/>
      <w:numFmt w:val="bullet"/>
      <w:lvlText w:val=""/>
      <w:lvlJc w:val="left"/>
      <w:pPr>
        <w:ind w:left="1740" w:hanging="480"/>
      </w:pPr>
      <w:rPr>
        <w:rFonts w:ascii="Wingdings" w:hAnsi="Wingdings" w:hint="default"/>
      </w:rPr>
    </w:lvl>
    <w:lvl w:ilvl="3" w:tplc="04090001" w:tentative="1">
      <w:start w:val="1"/>
      <w:numFmt w:val="bullet"/>
      <w:lvlText w:val=""/>
      <w:lvlJc w:val="left"/>
      <w:pPr>
        <w:ind w:left="2220" w:hanging="480"/>
      </w:pPr>
      <w:rPr>
        <w:rFonts w:ascii="Wingdings" w:hAnsi="Wingdings" w:hint="default"/>
      </w:rPr>
    </w:lvl>
    <w:lvl w:ilvl="4" w:tplc="04090003" w:tentative="1">
      <w:start w:val="1"/>
      <w:numFmt w:val="bullet"/>
      <w:lvlText w:val=""/>
      <w:lvlJc w:val="left"/>
      <w:pPr>
        <w:ind w:left="2700" w:hanging="480"/>
      </w:pPr>
      <w:rPr>
        <w:rFonts w:ascii="Wingdings" w:hAnsi="Wingdings" w:hint="default"/>
      </w:rPr>
    </w:lvl>
    <w:lvl w:ilvl="5" w:tplc="04090005" w:tentative="1">
      <w:start w:val="1"/>
      <w:numFmt w:val="bullet"/>
      <w:lvlText w:val=""/>
      <w:lvlJc w:val="left"/>
      <w:pPr>
        <w:ind w:left="3180" w:hanging="480"/>
      </w:pPr>
      <w:rPr>
        <w:rFonts w:ascii="Wingdings" w:hAnsi="Wingdings" w:hint="default"/>
      </w:rPr>
    </w:lvl>
    <w:lvl w:ilvl="6" w:tplc="04090001" w:tentative="1">
      <w:start w:val="1"/>
      <w:numFmt w:val="bullet"/>
      <w:lvlText w:val=""/>
      <w:lvlJc w:val="left"/>
      <w:pPr>
        <w:ind w:left="3660" w:hanging="480"/>
      </w:pPr>
      <w:rPr>
        <w:rFonts w:ascii="Wingdings" w:hAnsi="Wingdings" w:hint="default"/>
      </w:rPr>
    </w:lvl>
    <w:lvl w:ilvl="7" w:tplc="04090003" w:tentative="1">
      <w:start w:val="1"/>
      <w:numFmt w:val="bullet"/>
      <w:lvlText w:val=""/>
      <w:lvlJc w:val="left"/>
      <w:pPr>
        <w:ind w:left="4140" w:hanging="480"/>
      </w:pPr>
      <w:rPr>
        <w:rFonts w:ascii="Wingdings" w:hAnsi="Wingdings" w:hint="default"/>
      </w:rPr>
    </w:lvl>
    <w:lvl w:ilvl="8" w:tplc="04090005" w:tentative="1">
      <w:start w:val="1"/>
      <w:numFmt w:val="bullet"/>
      <w:lvlText w:val=""/>
      <w:lvlJc w:val="left"/>
      <w:pPr>
        <w:ind w:left="4620" w:hanging="480"/>
      </w:pPr>
      <w:rPr>
        <w:rFonts w:ascii="Wingdings" w:hAnsi="Wingdings" w:hint="default"/>
      </w:rPr>
    </w:lvl>
  </w:abstractNum>
  <w:abstractNum w:abstractNumId="10">
    <w:nsid w:val="26D7403F"/>
    <w:multiLevelType w:val="multilevel"/>
    <w:tmpl w:val="72B2719C"/>
    <w:lvl w:ilvl="0">
      <w:start w:val="4"/>
      <w:numFmt w:val="decimal"/>
      <w:lvlText w:val="第%1章"/>
      <w:lvlJc w:val="left"/>
      <w:pPr>
        <w:ind w:left="420" w:hanging="420"/>
      </w:pPr>
      <w:rPr>
        <w:rFonts w:cs="Times New Roman" w:hint="eastAsia"/>
      </w:rPr>
    </w:lvl>
    <w:lvl w:ilvl="1">
      <w:start w:val="1"/>
      <w:numFmt w:val="decimal"/>
      <w:lvlText w:val="%1.%2"/>
      <w:lvlJc w:val="left"/>
      <w:pPr>
        <w:tabs>
          <w:tab w:val="num" w:pos="576"/>
        </w:tabs>
        <w:ind w:left="576" w:hanging="576"/>
      </w:pPr>
      <w:rPr>
        <w:rFonts w:ascii="Arial" w:hAnsi="Arial" w:cs="Times New Roman" w:hint="eastAsia"/>
      </w:rPr>
    </w:lvl>
    <w:lvl w:ilvl="2">
      <w:start w:val="1"/>
      <w:numFmt w:val="decimal"/>
      <w:lvlText w:val="%1.%2.%3"/>
      <w:lvlJc w:val="left"/>
      <w:pPr>
        <w:tabs>
          <w:tab w:val="num" w:pos="2280"/>
        </w:tabs>
        <w:ind w:left="2280" w:hanging="720"/>
      </w:pPr>
      <w:rPr>
        <w:rFonts w:ascii="Arial" w:hAnsi="Arial" w:cs="Times New Roman" w:hint="eastAsia"/>
      </w:rPr>
    </w:lvl>
    <w:lvl w:ilvl="3">
      <w:start w:val="1"/>
      <w:numFmt w:val="decimal"/>
      <w:lvlText w:val="%1.%2.%3.%4"/>
      <w:lvlJc w:val="left"/>
      <w:pPr>
        <w:tabs>
          <w:tab w:val="num" w:pos="864"/>
        </w:tabs>
        <w:ind w:left="864" w:hanging="864"/>
      </w:pPr>
      <w:rPr>
        <w:rFonts w:ascii="Arial" w:hAnsi="Arial" w:cs="Times New Roman" w:hint="eastAsia"/>
      </w:rPr>
    </w:lvl>
    <w:lvl w:ilvl="4">
      <w:start w:val="1"/>
      <w:numFmt w:val="decimal"/>
      <w:pStyle w:val="Heading5"/>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11">
    <w:nsid w:val="2ED153CC"/>
    <w:multiLevelType w:val="multilevel"/>
    <w:tmpl w:val="CABC1014"/>
    <w:lvl w:ilvl="0">
      <w:start w:val="1"/>
      <w:numFmt w:val="bullet"/>
      <w:lvlText w:val=""/>
      <w:lvlJc w:val="left"/>
      <w:pPr>
        <w:ind w:left="360" w:hanging="36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2">
    <w:nsid w:val="31CA4631"/>
    <w:multiLevelType w:val="multilevel"/>
    <w:tmpl w:val="03BC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3803D1"/>
    <w:multiLevelType w:val="multilevel"/>
    <w:tmpl w:val="30CC7D5C"/>
    <w:lvl w:ilvl="0">
      <w:start w:val="1"/>
      <w:numFmt w:val="decimal"/>
      <w:lvlText w:val="实验%1 "/>
      <w:lvlJc w:val="left"/>
      <w:pPr>
        <w:ind w:left="562" w:hanging="420"/>
      </w:pPr>
      <w:rPr>
        <w:rFonts w:cs="Times New Roman" w:hint="eastAsia"/>
      </w:rPr>
    </w:lvl>
    <w:lvl w:ilvl="1">
      <w:start w:val="1"/>
      <w:numFmt w:val="decimal"/>
      <w:pStyle w:val="a4"/>
      <w:lvlText w:val="步骤%2"/>
      <w:lvlJc w:val="left"/>
      <w:pPr>
        <w:ind w:left="-258"/>
      </w:pPr>
      <w:rPr>
        <w:rFonts w:ascii="Arial Unicode MS" w:eastAsia="楷体" w:hAnsi="Arial Unicode MS" w:cs="Times New Roman" w:hint="eastAsia"/>
      </w:rPr>
    </w:lvl>
    <w:lvl w:ilvl="2">
      <w:start w:val="1"/>
      <w:numFmt w:val="lowerRoman"/>
      <w:lvlText w:val="%3."/>
      <w:lvlJc w:val="right"/>
      <w:pPr>
        <w:ind w:left="1422" w:hanging="420"/>
      </w:pPr>
      <w:rPr>
        <w:rFonts w:cs="Times New Roman" w:hint="eastAsia"/>
      </w:rPr>
    </w:lvl>
    <w:lvl w:ilvl="3">
      <w:start w:val="1"/>
      <w:numFmt w:val="decimal"/>
      <w:lvlText w:val="%4."/>
      <w:lvlJc w:val="left"/>
      <w:pPr>
        <w:ind w:left="1842" w:hanging="420"/>
      </w:pPr>
      <w:rPr>
        <w:rFonts w:cs="Times New Roman" w:hint="eastAsia"/>
      </w:rPr>
    </w:lvl>
    <w:lvl w:ilvl="4">
      <w:start w:val="1"/>
      <w:numFmt w:val="lowerLetter"/>
      <w:lvlText w:val="%5)"/>
      <w:lvlJc w:val="left"/>
      <w:pPr>
        <w:ind w:left="2262" w:hanging="420"/>
      </w:pPr>
      <w:rPr>
        <w:rFonts w:cs="Times New Roman" w:hint="eastAsia"/>
      </w:rPr>
    </w:lvl>
    <w:lvl w:ilvl="5">
      <w:start w:val="1"/>
      <w:numFmt w:val="lowerRoman"/>
      <w:lvlText w:val="%6."/>
      <w:lvlJc w:val="right"/>
      <w:pPr>
        <w:ind w:left="2682" w:hanging="420"/>
      </w:pPr>
      <w:rPr>
        <w:rFonts w:cs="Times New Roman" w:hint="eastAsia"/>
      </w:rPr>
    </w:lvl>
    <w:lvl w:ilvl="6">
      <w:start w:val="1"/>
      <w:numFmt w:val="decimal"/>
      <w:lvlText w:val="%7."/>
      <w:lvlJc w:val="left"/>
      <w:pPr>
        <w:ind w:left="3102" w:hanging="420"/>
      </w:pPr>
      <w:rPr>
        <w:rFonts w:cs="Times New Roman" w:hint="eastAsia"/>
      </w:rPr>
    </w:lvl>
    <w:lvl w:ilvl="7">
      <w:start w:val="1"/>
      <w:numFmt w:val="lowerLetter"/>
      <w:lvlText w:val="%8)"/>
      <w:lvlJc w:val="left"/>
      <w:pPr>
        <w:ind w:left="3522" w:hanging="420"/>
      </w:pPr>
      <w:rPr>
        <w:rFonts w:cs="Times New Roman" w:hint="eastAsia"/>
      </w:rPr>
    </w:lvl>
    <w:lvl w:ilvl="8">
      <w:start w:val="1"/>
      <w:numFmt w:val="lowerRoman"/>
      <w:lvlText w:val="%9."/>
      <w:lvlJc w:val="right"/>
      <w:pPr>
        <w:ind w:left="3942" w:hanging="420"/>
      </w:pPr>
      <w:rPr>
        <w:rFonts w:cs="Times New Roman" w:hint="eastAsia"/>
      </w:rPr>
    </w:lvl>
  </w:abstractNum>
  <w:abstractNum w:abstractNumId="14">
    <w:nsid w:val="3F68428B"/>
    <w:multiLevelType w:val="hybridMultilevel"/>
    <w:tmpl w:val="B9CE87BE"/>
    <w:lvl w:ilvl="0" w:tplc="0E0C5BAA">
      <w:start w:val="1"/>
      <w:numFmt w:val="bullet"/>
      <w:pStyle w:val="a5"/>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nsid w:val="4C6C1FB4"/>
    <w:multiLevelType w:val="multilevel"/>
    <w:tmpl w:val="DF2E832C"/>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6">
    <w:nsid w:val="4D945988"/>
    <w:multiLevelType w:val="hybridMultilevel"/>
    <w:tmpl w:val="FB6E35C2"/>
    <w:lvl w:ilvl="0" w:tplc="C63457D2">
      <w:start w:val="1"/>
      <w:numFmt w:val="bullet"/>
      <w:pStyle w:val="a6"/>
      <w:lvlText w:val="o"/>
      <w:lvlJc w:val="left"/>
      <w:pPr>
        <w:ind w:left="1320" w:hanging="480"/>
      </w:pPr>
      <w:rPr>
        <w:rFonts w:ascii="Courier New" w:hAnsi="Courier New" w:cs="Courier New"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17">
    <w:nsid w:val="5240CA90"/>
    <w:multiLevelType w:val="multilevel"/>
    <w:tmpl w:val="6DE090A4"/>
    <w:lvl w:ilvl="0">
      <w:start w:val="1"/>
      <w:numFmt w:val="decimal"/>
      <w:lvlText w:val="第%1章"/>
      <w:lvlJc w:val="left"/>
      <w:pPr>
        <w:ind w:left="420" w:hanging="420"/>
      </w:pPr>
      <w:rPr>
        <w:rFonts w:hint="default"/>
      </w:rPr>
    </w:lvl>
    <w:lvl w:ilvl="1">
      <w:start w:val="1"/>
      <w:numFmt w:val="decimal"/>
      <w:lvlText w:val="%1.%2"/>
      <w:lvlJc w:val="left"/>
      <w:pPr>
        <w:tabs>
          <w:tab w:val="num" w:pos="576"/>
        </w:tabs>
        <w:ind w:left="576" w:hanging="576"/>
      </w:pPr>
      <w:rPr>
        <w:rFonts w:ascii="Arial" w:hAnsi="Arial" w:hint="eastAsia"/>
      </w:rPr>
    </w:lvl>
    <w:lvl w:ilvl="2">
      <w:start w:val="1"/>
      <w:numFmt w:val="decimal"/>
      <w:lvlText w:val="%1.%2.%3"/>
      <w:lvlJc w:val="left"/>
      <w:pPr>
        <w:tabs>
          <w:tab w:val="num" w:pos="2280"/>
        </w:tabs>
        <w:ind w:left="2280" w:hanging="720"/>
      </w:pPr>
      <w:rPr>
        <w:rFonts w:ascii="Arial" w:hAnsi="Arial" w:hint="eastAsia"/>
      </w:rPr>
    </w:lvl>
    <w:lvl w:ilvl="3">
      <w:start w:val="1"/>
      <w:numFmt w:val="decimal"/>
      <w:lvlText w:val="%1.%2.%3.%4"/>
      <w:lvlJc w:val="left"/>
      <w:pPr>
        <w:tabs>
          <w:tab w:val="num" w:pos="864"/>
        </w:tabs>
        <w:ind w:left="864" w:hanging="864"/>
      </w:pPr>
      <w:rPr>
        <w:rFonts w:ascii="Arial" w:hAnsi="Arial" w:hint="eastAsia"/>
      </w:rPr>
    </w:lvl>
    <w:lvl w:ilvl="4">
      <w:start w:val="1"/>
      <w:numFmt w:val="decimal"/>
      <w:lvlText w:val="%1.%2.%3.%4.%5"/>
      <w:lvlJc w:val="left"/>
      <w:pPr>
        <w:tabs>
          <w:tab w:val="num" w:pos="1008"/>
        </w:tabs>
        <w:ind w:left="1008" w:hanging="1008"/>
      </w:pPr>
      <w:rPr>
        <w:rFonts w:ascii="Arial" w:hAnsi="Arial" w:hint="eastAsia"/>
      </w:rPr>
    </w:lvl>
    <w:lvl w:ilvl="5">
      <w:start w:val="1"/>
      <w:numFmt w:val="decimal"/>
      <w:pStyle w:val="Heading6"/>
      <w:lvlText w:val="%1.%2.%3.%4.%5.%6"/>
      <w:lvlJc w:val="left"/>
      <w:pPr>
        <w:tabs>
          <w:tab w:val="num" w:pos="1152"/>
        </w:tabs>
        <w:ind w:left="1152" w:hanging="1152"/>
      </w:pPr>
      <w:rPr>
        <w:rFonts w:ascii="Arial" w:hAnsi="Arial" w:hint="eastAsia"/>
      </w:rPr>
    </w:lvl>
    <w:lvl w:ilvl="6">
      <w:start w:val="1"/>
      <w:numFmt w:val="decimal"/>
      <w:pStyle w:val="Heading7"/>
      <w:lvlText w:val="%1.%2.%3.%4.%5.%6.%7"/>
      <w:lvlJc w:val="left"/>
      <w:pPr>
        <w:tabs>
          <w:tab w:val="num" w:pos="1296"/>
        </w:tabs>
        <w:ind w:left="1296" w:hanging="1296"/>
      </w:pPr>
      <w:rPr>
        <w:rFonts w:hint="eastAsia"/>
      </w:rPr>
    </w:lvl>
    <w:lvl w:ilvl="7">
      <w:start w:val="1"/>
      <w:numFmt w:val="decimal"/>
      <w:pStyle w:val="Heading8"/>
      <w:lvlText w:val="%1.%2.%3.%4.%5.%6.%7.%8"/>
      <w:lvlJc w:val="left"/>
      <w:pPr>
        <w:tabs>
          <w:tab w:val="num" w:pos="1440"/>
        </w:tabs>
        <w:ind w:left="1440" w:hanging="1440"/>
      </w:pPr>
      <w:rPr>
        <w:rFonts w:hint="eastAsia"/>
      </w:rPr>
    </w:lvl>
    <w:lvl w:ilvl="8">
      <w:start w:val="1"/>
      <w:numFmt w:val="decimal"/>
      <w:pStyle w:val="Heading9"/>
      <w:lvlText w:val="%1.%2.%3.%4.%5.%6.%7.%8.%9"/>
      <w:lvlJc w:val="left"/>
      <w:pPr>
        <w:tabs>
          <w:tab w:val="num" w:pos="1584"/>
        </w:tabs>
        <w:ind w:left="1584" w:hanging="1584"/>
      </w:pPr>
      <w:rPr>
        <w:rFonts w:hint="eastAsia"/>
      </w:rPr>
    </w:lvl>
  </w:abstractNum>
  <w:abstractNum w:abstractNumId="18">
    <w:nsid w:val="591A7EEC"/>
    <w:multiLevelType w:val="hybridMultilevel"/>
    <w:tmpl w:val="2970F502"/>
    <w:lvl w:ilvl="0" w:tplc="005C2368">
      <w:start w:val="1"/>
      <w:numFmt w:val="bullet"/>
      <w:pStyle w:val="a7"/>
      <w:lvlText w:val=""/>
      <w:lvlJc w:val="left"/>
      <w:pPr>
        <w:ind w:left="680" w:hanging="480"/>
      </w:pPr>
      <w:rPr>
        <w:rFonts w:ascii="Wingdings" w:hAnsi="Wingding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9">
    <w:nsid w:val="5C492402"/>
    <w:multiLevelType w:val="multilevel"/>
    <w:tmpl w:val="103C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644C83"/>
    <w:multiLevelType w:val="hybridMultilevel"/>
    <w:tmpl w:val="33C43656"/>
    <w:lvl w:ilvl="0" w:tplc="33443E58">
      <w:start w:val="1"/>
      <w:numFmt w:val="decimal"/>
      <w:lvlText w:val="（%1）"/>
      <w:lvlJc w:val="left"/>
      <w:pPr>
        <w:ind w:left="1140" w:hanging="72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21">
    <w:nsid w:val="648F0916"/>
    <w:multiLevelType w:val="multilevel"/>
    <w:tmpl w:val="605C414E"/>
    <w:lvl w:ilvl="0">
      <w:start w:val="1"/>
      <w:numFmt w:val="bullet"/>
      <w:lvlText w:val=""/>
      <w:lvlJc w:val="left"/>
      <w:pPr>
        <w:ind w:left="680" w:hanging="6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2">
    <w:nsid w:val="683F7649"/>
    <w:multiLevelType w:val="multilevel"/>
    <w:tmpl w:val="6CC42604"/>
    <w:lvl w:ilvl="0">
      <w:start w:val="1"/>
      <w:numFmt w:val="bullet"/>
      <w:lvlText w:val=""/>
      <w:lvlJc w:val="left"/>
      <w:pPr>
        <w:ind w:left="792" w:hanging="432"/>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3">
    <w:nsid w:val="6FBC5F1D"/>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4">
    <w:nsid w:val="74C45DDE"/>
    <w:multiLevelType w:val="multilevel"/>
    <w:tmpl w:val="A79A629C"/>
    <w:lvl w:ilvl="0">
      <w:start w:val="4"/>
      <w:numFmt w:val="decimal"/>
      <w:pStyle w:val="Heading1"/>
      <w:lvlText w:val="第%1章"/>
      <w:lvlJc w:val="left"/>
      <w:pPr>
        <w:ind w:left="420" w:hanging="420"/>
      </w:pPr>
      <w:rPr>
        <w:rFonts w:cs="Times New Roman" w:hint="eastAsia"/>
      </w:rPr>
    </w:lvl>
    <w:lvl w:ilvl="1">
      <w:start w:val="1"/>
      <w:numFmt w:val="decimal"/>
      <w:pStyle w:val="Heading2"/>
      <w:lvlText w:val="%1.%2"/>
      <w:lvlJc w:val="left"/>
      <w:pPr>
        <w:tabs>
          <w:tab w:val="num" w:pos="576"/>
        </w:tabs>
        <w:ind w:left="576" w:hanging="576"/>
      </w:pPr>
      <w:rPr>
        <w:rFonts w:ascii="Arial" w:hAnsi="Arial" w:cs="Times New Roman" w:hint="eastAsia"/>
      </w:rPr>
    </w:lvl>
    <w:lvl w:ilvl="2">
      <w:start w:val="1"/>
      <w:numFmt w:val="decimal"/>
      <w:pStyle w:val="Heading3"/>
      <w:lvlText w:val="%1.%2.%3"/>
      <w:lvlJc w:val="left"/>
      <w:pPr>
        <w:tabs>
          <w:tab w:val="num" w:pos="2280"/>
        </w:tabs>
        <w:ind w:left="2280" w:hanging="720"/>
      </w:pPr>
      <w:rPr>
        <w:rFonts w:ascii="Arial" w:hAnsi="Arial" w:cs="Times New Roman" w:hint="eastAsia"/>
      </w:rPr>
    </w:lvl>
    <w:lvl w:ilvl="3">
      <w:start w:val="1"/>
      <w:numFmt w:val="decimal"/>
      <w:pStyle w:val="Heading4"/>
      <w:lvlText w:val="%1.%2.%3.%4"/>
      <w:lvlJc w:val="left"/>
      <w:pPr>
        <w:tabs>
          <w:tab w:val="num" w:pos="864"/>
        </w:tabs>
        <w:ind w:left="864" w:hanging="864"/>
      </w:pPr>
      <w:rPr>
        <w:rFonts w:ascii="Arial" w:hAnsi="Arial" w:cs="Times New Roman" w:hint="eastAsia"/>
      </w:rPr>
    </w:lvl>
    <w:lvl w:ilvl="4">
      <w:start w:val="1"/>
      <w:numFmt w:val="decimal"/>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25">
    <w:nsid w:val="7AA138F8"/>
    <w:multiLevelType w:val="multilevel"/>
    <w:tmpl w:val="5D1463BE"/>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num w:numId="1">
    <w:abstractNumId w:val="14"/>
  </w:num>
  <w:num w:numId="2">
    <w:abstractNumId w:val="24"/>
  </w:num>
  <w:num w:numId="3">
    <w:abstractNumId w:val="18"/>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7"/>
  </w:num>
  <w:num w:numId="7">
    <w:abstractNumId w:val="3"/>
  </w:num>
  <w:num w:numId="8">
    <w:abstractNumId w:val="4"/>
  </w:num>
  <w:num w:numId="9">
    <w:abstractNumId w:val="16"/>
  </w:num>
  <w:num w:numId="10">
    <w:abstractNumId w:val="9"/>
  </w:num>
  <w:num w:numId="11">
    <w:abstractNumId w:val="2"/>
  </w:num>
  <w:num w:numId="12">
    <w:abstractNumId w:val="1"/>
  </w:num>
  <w:num w:numId="13">
    <w:abstractNumId w:val="17"/>
  </w:num>
  <w:num w:numId="14">
    <w:abstractNumId w:val="13"/>
  </w:num>
  <w:num w:numId="15">
    <w:abstractNumId w:val="5"/>
  </w:num>
  <w:num w:numId="16">
    <w:abstractNumId w:val="25"/>
  </w:num>
  <w:num w:numId="17">
    <w:abstractNumId w:val="22"/>
  </w:num>
  <w:num w:numId="18">
    <w:abstractNumId w:val="15"/>
  </w:num>
  <w:num w:numId="19">
    <w:abstractNumId w:val="21"/>
  </w:num>
  <w:num w:numId="20">
    <w:abstractNumId w:val="11"/>
  </w:num>
  <w:num w:numId="21">
    <w:abstractNumId w:val="23"/>
  </w:num>
  <w:num w:numId="22">
    <w:abstractNumId w:val="8"/>
  </w:num>
  <w:num w:numId="23">
    <w:abstractNumId w:val="14"/>
  </w:num>
  <w:num w:numId="24">
    <w:abstractNumId w:val="0"/>
  </w:num>
  <w:num w:numId="25">
    <w:abstractNumId w:val="14"/>
  </w:num>
  <w:num w:numId="26">
    <w:abstractNumId w:val="20"/>
  </w:num>
  <w:num w:numId="27">
    <w:abstractNumId w:val="14"/>
  </w:num>
  <w:num w:numId="28">
    <w:abstractNumId w:val="12"/>
  </w:num>
  <w:num w:numId="29">
    <w:abstractNumId w:val="6"/>
  </w:num>
  <w:num w:numId="30">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1"/>
  <w:doNotDisplayPageBoundaries/>
  <w:bordersDoNotSurroundHeader/>
  <w:bordersDoNotSurroundFooter/>
  <w:attachedTemplate r:id="rId1"/>
  <w:linkStyl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5B7C"/>
    <w:rsid w:val="0000025D"/>
    <w:rsid w:val="00000273"/>
    <w:rsid w:val="00000AE8"/>
    <w:rsid w:val="000012D9"/>
    <w:rsid w:val="00002396"/>
    <w:rsid w:val="000036AD"/>
    <w:rsid w:val="00003E47"/>
    <w:rsid w:val="00003F6C"/>
    <w:rsid w:val="0000404A"/>
    <w:rsid w:val="000040C0"/>
    <w:rsid w:val="000046FB"/>
    <w:rsid w:val="00004B18"/>
    <w:rsid w:val="00005F33"/>
    <w:rsid w:val="000077ED"/>
    <w:rsid w:val="000106FF"/>
    <w:rsid w:val="00010793"/>
    <w:rsid w:val="00010A65"/>
    <w:rsid w:val="00010D58"/>
    <w:rsid w:val="00011DB1"/>
    <w:rsid w:val="0001241A"/>
    <w:rsid w:val="000128BE"/>
    <w:rsid w:val="00012B64"/>
    <w:rsid w:val="00014BA0"/>
    <w:rsid w:val="000162F3"/>
    <w:rsid w:val="00016595"/>
    <w:rsid w:val="000169D1"/>
    <w:rsid w:val="0001744F"/>
    <w:rsid w:val="00017C5F"/>
    <w:rsid w:val="00020AB6"/>
    <w:rsid w:val="00020BC1"/>
    <w:rsid w:val="00020C26"/>
    <w:rsid w:val="00021936"/>
    <w:rsid w:val="00021BD4"/>
    <w:rsid w:val="00021E66"/>
    <w:rsid w:val="00022374"/>
    <w:rsid w:val="00022B95"/>
    <w:rsid w:val="00024688"/>
    <w:rsid w:val="00024740"/>
    <w:rsid w:val="000262ED"/>
    <w:rsid w:val="00027474"/>
    <w:rsid w:val="000275AB"/>
    <w:rsid w:val="000276DD"/>
    <w:rsid w:val="00027E44"/>
    <w:rsid w:val="000311CF"/>
    <w:rsid w:val="00031BE5"/>
    <w:rsid w:val="00032418"/>
    <w:rsid w:val="000326FE"/>
    <w:rsid w:val="00032DE8"/>
    <w:rsid w:val="00035442"/>
    <w:rsid w:val="000358F4"/>
    <w:rsid w:val="00036A12"/>
    <w:rsid w:val="00037847"/>
    <w:rsid w:val="000402B4"/>
    <w:rsid w:val="0004193C"/>
    <w:rsid w:val="000433F8"/>
    <w:rsid w:val="00044DB0"/>
    <w:rsid w:val="00045A7A"/>
    <w:rsid w:val="000463F2"/>
    <w:rsid w:val="000467C2"/>
    <w:rsid w:val="00047D26"/>
    <w:rsid w:val="00050CCD"/>
    <w:rsid w:val="00050F99"/>
    <w:rsid w:val="00053121"/>
    <w:rsid w:val="00053D79"/>
    <w:rsid w:val="000554B9"/>
    <w:rsid w:val="0005569D"/>
    <w:rsid w:val="000556F5"/>
    <w:rsid w:val="00056957"/>
    <w:rsid w:val="000574DA"/>
    <w:rsid w:val="00057864"/>
    <w:rsid w:val="000579D8"/>
    <w:rsid w:val="00060364"/>
    <w:rsid w:val="0006123C"/>
    <w:rsid w:val="0006242C"/>
    <w:rsid w:val="00062F87"/>
    <w:rsid w:val="00063B64"/>
    <w:rsid w:val="00063F81"/>
    <w:rsid w:val="00063FC8"/>
    <w:rsid w:val="000646B6"/>
    <w:rsid w:val="00065069"/>
    <w:rsid w:val="000677DF"/>
    <w:rsid w:val="00067AFE"/>
    <w:rsid w:val="00067BBD"/>
    <w:rsid w:val="00070C0F"/>
    <w:rsid w:val="0007170C"/>
    <w:rsid w:val="000722BC"/>
    <w:rsid w:val="000722F3"/>
    <w:rsid w:val="00072532"/>
    <w:rsid w:val="00072BFA"/>
    <w:rsid w:val="00073214"/>
    <w:rsid w:val="000740D5"/>
    <w:rsid w:val="00074150"/>
    <w:rsid w:val="00075623"/>
    <w:rsid w:val="000759FE"/>
    <w:rsid w:val="00075AEA"/>
    <w:rsid w:val="000778D5"/>
    <w:rsid w:val="00080EFF"/>
    <w:rsid w:val="000810C7"/>
    <w:rsid w:val="00082AFC"/>
    <w:rsid w:val="000836E5"/>
    <w:rsid w:val="000838E0"/>
    <w:rsid w:val="00083B29"/>
    <w:rsid w:val="000846B7"/>
    <w:rsid w:val="00085B23"/>
    <w:rsid w:val="00086E2D"/>
    <w:rsid w:val="00087225"/>
    <w:rsid w:val="00087EF5"/>
    <w:rsid w:val="00087F8F"/>
    <w:rsid w:val="000906C6"/>
    <w:rsid w:val="000907B4"/>
    <w:rsid w:val="00090820"/>
    <w:rsid w:val="00090D11"/>
    <w:rsid w:val="00091537"/>
    <w:rsid w:val="00091881"/>
    <w:rsid w:val="0009188D"/>
    <w:rsid w:val="00091E17"/>
    <w:rsid w:val="000925F7"/>
    <w:rsid w:val="00092FC9"/>
    <w:rsid w:val="0009352C"/>
    <w:rsid w:val="00094294"/>
    <w:rsid w:val="00095565"/>
    <w:rsid w:val="000976AF"/>
    <w:rsid w:val="000979D0"/>
    <w:rsid w:val="000979E0"/>
    <w:rsid w:val="000A0C08"/>
    <w:rsid w:val="000A1641"/>
    <w:rsid w:val="000A1D65"/>
    <w:rsid w:val="000A2B60"/>
    <w:rsid w:val="000A36AE"/>
    <w:rsid w:val="000A3E87"/>
    <w:rsid w:val="000A3F4B"/>
    <w:rsid w:val="000A4D3A"/>
    <w:rsid w:val="000A4D8A"/>
    <w:rsid w:val="000A522D"/>
    <w:rsid w:val="000A6135"/>
    <w:rsid w:val="000A7605"/>
    <w:rsid w:val="000A7ED4"/>
    <w:rsid w:val="000A7F69"/>
    <w:rsid w:val="000B1901"/>
    <w:rsid w:val="000B1B17"/>
    <w:rsid w:val="000B1BF0"/>
    <w:rsid w:val="000B2AB5"/>
    <w:rsid w:val="000B2E02"/>
    <w:rsid w:val="000B2E6B"/>
    <w:rsid w:val="000B406F"/>
    <w:rsid w:val="000B4385"/>
    <w:rsid w:val="000B460D"/>
    <w:rsid w:val="000B4A9D"/>
    <w:rsid w:val="000B4CC9"/>
    <w:rsid w:val="000B5D1E"/>
    <w:rsid w:val="000B6748"/>
    <w:rsid w:val="000B6CF8"/>
    <w:rsid w:val="000B70D5"/>
    <w:rsid w:val="000B782F"/>
    <w:rsid w:val="000C1879"/>
    <w:rsid w:val="000C2844"/>
    <w:rsid w:val="000C3000"/>
    <w:rsid w:val="000C3311"/>
    <w:rsid w:val="000C344D"/>
    <w:rsid w:val="000C36AF"/>
    <w:rsid w:val="000C4013"/>
    <w:rsid w:val="000D0720"/>
    <w:rsid w:val="000D07D9"/>
    <w:rsid w:val="000D0D61"/>
    <w:rsid w:val="000D1B3E"/>
    <w:rsid w:val="000D1E4E"/>
    <w:rsid w:val="000D2DD5"/>
    <w:rsid w:val="000D2EF9"/>
    <w:rsid w:val="000D31C1"/>
    <w:rsid w:val="000D340E"/>
    <w:rsid w:val="000D390D"/>
    <w:rsid w:val="000D4804"/>
    <w:rsid w:val="000D59C2"/>
    <w:rsid w:val="000D6511"/>
    <w:rsid w:val="000D6EC5"/>
    <w:rsid w:val="000D7C52"/>
    <w:rsid w:val="000E02AA"/>
    <w:rsid w:val="000E2417"/>
    <w:rsid w:val="000E29A7"/>
    <w:rsid w:val="000E371F"/>
    <w:rsid w:val="000E45EF"/>
    <w:rsid w:val="000E4705"/>
    <w:rsid w:val="000E589F"/>
    <w:rsid w:val="000E5F0C"/>
    <w:rsid w:val="000E5F3A"/>
    <w:rsid w:val="000E6C97"/>
    <w:rsid w:val="000E71F5"/>
    <w:rsid w:val="000E7423"/>
    <w:rsid w:val="000F01FE"/>
    <w:rsid w:val="000F0B69"/>
    <w:rsid w:val="000F0F49"/>
    <w:rsid w:val="000F2CBB"/>
    <w:rsid w:val="000F2F6A"/>
    <w:rsid w:val="000F3084"/>
    <w:rsid w:val="000F335A"/>
    <w:rsid w:val="000F3B8B"/>
    <w:rsid w:val="000F4534"/>
    <w:rsid w:val="000F53FC"/>
    <w:rsid w:val="000F56D3"/>
    <w:rsid w:val="000F5890"/>
    <w:rsid w:val="000F5A37"/>
    <w:rsid w:val="000F7160"/>
    <w:rsid w:val="001000D5"/>
    <w:rsid w:val="00100168"/>
    <w:rsid w:val="00100AA0"/>
    <w:rsid w:val="0010158C"/>
    <w:rsid w:val="00102AC0"/>
    <w:rsid w:val="00102DC0"/>
    <w:rsid w:val="00103377"/>
    <w:rsid w:val="00103383"/>
    <w:rsid w:val="00103C51"/>
    <w:rsid w:val="00104ABE"/>
    <w:rsid w:val="001052AC"/>
    <w:rsid w:val="001054B0"/>
    <w:rsid w:val="00105577"/>
    <w:rsid w:val="0010574C"/>
    <w:rsid w:val="00105B55"/>
    <w:rsid w:val="00105C51"/>
    <w:rsid w:val="00105EDE"/>
    <w:rsid w:val="00106C05"/>
    <w:rsid w:val="00110273"/>
    <w:rsid w:val="00110384"/>
    <w:rsid w:val="00110FE3"/>
    <w:rsid w:val="0011159F"/>
    <w:rsid w:val="00111627"/>
    <w:rsid w:val="00112ADB"/>
    <w:rsid w:val="00112CDD"/>
    <w:rsid w:val="0011602C"/>
    <w:rsid w:val="00116BE5"/>
    <w:rsid w:val="00116F49"/>
    <w:rsid w:val="001176BD"/>
    <w:rsid w:val="00117900"/>
    <w:rsid w:val="00117BFD"/>
    <w:rsid w:val="00120A02"/>
    <w:rsid w:val="00122F21"/>
    <w:rsid w:val="00123149"/>
    <w:rsid w:val="001234CE"/>
    <w:rsid w:val="00123C6C"/>
    <w:rsid w:val="001245C2"/>
    <w:rsid w:val="00126D0B"/>
    <w:rsid w:val="00126F67"/>
    <w:rsid w:val="00130200"/>
    <w:rsid w:val="001327DC"/>
    <w:rsid w:val="00133040"/>
    <w:rsid w:val="001330EF"/>
    <w:rsid w:val="0013315C"/>
    <w:rsid w:val="00133B24"/>
    <w:rsid w:val="00133E2B"/>
    <w:rsid w:val="001341E7"/>
    <w:rsid w:val="00134407"/>
    <w:rsid w:val="00134D2A"/>
    <w:rsid w:val="00135254"/>
    <w:rsid w:val="00135359"/>
    <w:rsid w:val="00135366"/>
    <w:rsid w:val="00135A41"/>
    <w:rsid w:val="00135BB6"/>
    <w:rsid w:val="001363E1"/>
    <w:rsid w:val="001369AD"/>
    <w:rsid w:val="00136F0F"/>
    <w:rsid w:val="00136FD5"/>
    <w:rsid w:val="0013711B"/>
    <w:rsid w:val="001375D0"/>
    <w:rsid w:val="00137C4D"/>
    <w:rsid w:val="00140275"/>
    <w:rsid w:val="001410B0"/>
    <w:rsid w:val="001412A0"/>
    <w:rsid w:val="0014144C"/>
    <w:rsid w:val="0014286B"/>
    <w:rsid w:val="00142B30"/>
    <w:rsid w:val="00142F0C"/>
    <w:rsid w:val="00143309"/>
    <w:rsid w:val="00143D02"/>
    <w:rsid w:val="00143ECF"/>
    <w:rsid w:val="0014483B"/>
    <w:rsid w:val="00144F40"/>
    <w:rsid w:val="00145011"/>
    <w:rsid w:val="00145710"/>
    <w:rsid w:val="00145D15"/>
    <w:rsid w:val="001465DB"/>
    <w:rsid w:val="001466BD"/>
    <w:rsid w:val="00146AAF"/>
    <w:rsid w:val="00147137"/>
    <w:rsid w:val="001472DB"/>
    <w:rsid w:val="00147FB5"/>
    <w:rsid w:val="00150B47"/>
    <w:rsid w:val="00151D2F"/>
    <w:rsid w:val="00152B2C"/>
    <w:rsid w:val="0015419C"/>
    <w:rsid w:val="0015486E"/>
    <w:rsid w:val="00155268"/>
    <w:rsid w:val="001568D6"/>
    <w:rsid w:val="00156910"/>
    <w:rsid w:val="00156FD3"/>
    <w:rsid w:val="00157116"/>
    <w:rsid w:val="00157649"/>
    <w:rsid w:val="00157716"/>
    <w:rsid w:val="00157C0B"/>
    <w:rsid w:val="00157E8D"/>
    <w:rsid w:val="00157EA6"/>
    <w:rsid w:val="001609CB"/>
    <w:rsid w:val="00160A6B"/>
    <w:rsid w:val="00161CD7"/>
    <w:rsid w:val="00161DC7"/>
    <w:rsid w:val="00162FD0"/>
    <w:rsid w:val="001636EF"/>
    <w:rsid w:val="00164426"/>
    <w:rsid w:val="0016442F"/>
    <w:rsid w:val="0016523B"/>
    <w:rsid w:val="0016540D"/>
    <w:rsid w:val="00165543"/>
    <w:rsid w:val="00166129"/>
    <w:rsid w:val="00167F02"/>
    <w:rsid w:val="0017050B"/>
    <w:rsid w:val="00170A57"/>
    <w:rsid w:val="00171091"/>
    <w:rsid w:val="001711F6"/>
    <w:rsid w:val="00171CDE"/>
    <w:rsid w:val="001721C7"/>
    <w:rsid w:val="0017299F"/>
    <w:rsid w:val="00172D5A"/>
    <w:rsid w:val="00172E01"/>
    <w:rsid w:val="00173B8E"/>
    <w:rsid w:val="00173F1F"/>
    <w:rsid w:val="00174232"/>
    <w:rsid w:val="001744BF"/>
    <w:rsid w:val="001747BE"/>
    <w:rsid w:val="001749E1"/>
    <w:rsid w:val="0017547D"/>
    <w:rsid w:val="00176BAE"/>
    <w:rsid w:val="00176D6B"/>
    <w:rsid w:val="001772F4"/>
    <w:rsid w:val="00177689"/>
    <w:rsid w:val="001806EB"/>
    <w:rsid w:val="00180A73"/>
    <w:rsid w:val="00180E3B"/>
    <w:rsid w:val="00181163"/>
    <w:rsid w:val="00181D31"/>
    <w:rsid w:val="00181E81"/>
    <w:rsid w:val="001820C6"/>
    <w:rsid w:val="001827F4"/>
    <w:rsid w:val="001832B1"/>
    <w:rsid w:val="00183334"/>
    <w:rsid w:val="00183443"/>
    <w:rsid w:val="00187F78"/>
    <w:rsid w:val="0019019D"/>
    <w:rsid w:val="001902A0"/>
    <w:rsid w:val="001903D6"/>
    <w:rsid w:val="0019070D"/>
    <w:rsid w:val="001926EA"/>
    <w:rsid w:val="00194037"/>
    <w:rsid w:val="00194073"/>
    <w:rsid w:val="00194541"/>
    <w:rsid w:val="00194BCF"/>
    <w:rsid w:val="00195A2B"/>
    <w:rsid w:val="00196508"/>
    <w:rsid w:val="001966C4"/>
    <w:rsid w:val="00197372"/>
    <w:rsid w:val="00197E07"/>
    <w:rsid w:val="001A0477"/>
    <w:rsid w:val="001A1AF5"/>
    <w:rsid w:val="001A2EA1"/>
    <w:rsid w:val="001A3888"/>
    <w:rsid w:val="001A4BBB"/>
    <w:rsid w:val="001A55D1"/>
    <w:rsid w:val="001A5691"/>
    <w:rsid w:val="001A59F3"/>
    <w:rsid w:val="001A6E86"/>
    <w:rsid w:val="001A7726"/>
    <w:rsid w:val="001A7CD1"/>
    <w:rsid w:val="001B159A"/>
    <w:rsid w:val="001B239F"/>
    <w:rsid w:val="001B2866"/>
    <w:rsid w:val="001B2956"/>
    <w:rsid w:val="001B42B7"/>
    <w:rsid w:val="001B5238"/>
    <w:rsid w:val="001B54BB"/>
    <w:rsid w:val="001B55AA"/>
    <w:rsid w:val="001B584C"/>
    <w:rsid w:val="001B5EB5"/>
    <w:rsid w:val="001B6344"/>
    <w:rsid w:val="001B6640"/>
    <w:rsid w:val="001B66F0"/>
    <w:rsid w:val="001B7847"/>
    <w:rsid w:val="001B7D8F"/>
    <w:rsid w:val="001C0026"/>
    <w:rsid w:val="001C14E0"/>
    <w:rsid w:val="001C2E19"/>
    <w:rsid w:val="001C328E"/>
    <w:rsid w:val="001C4464"/>
    <w:rsid w:val="001C5338"/>
    <w:rsid w:val="001C5341"/>
    <w:rsid w:val="001C6C3B"/>
    <w:rsid w:val="001D0B65"/>
    <w:rsid w:val="001D0C7A"/>
    <w:rsid w:val="001D1B53"/>
    <w:rsid w:val="001D1BB2"/>
    <w:rsid w:val="001D225D"/>
    <w:rsid w:val="001D2320"/>
    <w:rsid w:val="001D2466"/>
    <w:rsid w:val="001D2977"/>
    <w:rsid w:val="001D3395"/>
    <w:rsid w:val="001D51A9"/>
    <w:rsid w:val="001D7F7A"/>
    <w:rsid w:val="001E1995"/>
    <w:rsid w:val="001E2295"/>
    <w:rsid w:val="001E31EC"/>
    <w:rsid w:val="001E4BCF"/>
    <w:rsid w:val="001E6740"/>
    <w:rsid w:val="001E6A76"/>
    <w:rsid w:val="001E7D46"/>
    <w:rsid w:val="001F0C25"/>
    <w:rsid w:val="001F2192"/>
    <w:rsid w:val="001F2F84"/>
    <w:rsid w:val="001F36AD"/>
    <w:rsid w:val="001F4888"/>
    <w:rsid w:val="001F512F"/>
    <w:rsid w:val="001F62B7"/>
    <w:rsid w:val="001F7037"/>
    <w:rsid w:val="001F7D86"/>
    <w:rsid w:val="00200136"/>
    <w:rsid w:val="00200702"/>
    <w:rsid w:val="00200933"/>
    <w:rsid w:val="00203622"/>
    <w:rsid w:val="002038E5"/>
    <w:rsid w:val="00203BCD"/>
    <w:rsid w:val="002047B6"/>
    <w:rsid w:val="00204862"/>
    <w:rsid w:val="002050E5"/>
    <w:rsid w:val="002052EC"/>
    <w:rsid w:val="00205A75"/>
    <w:rsid w:val="00206B60"/>
    <w:rsid w:val="00207FFD"/>
    <w:rsid w:val="00210F08"/>
    <w:rsid w:val="00211A9C"/>
    <w:rsid w:val="00212C81"/>
    <w:rsid w:val="00213742"/>
    <w:rsid w:val="00213A08"/>
    <w:rsid w:val="0021418F"/>
    <w:rsid w:val="0021453A"/>
    <w:rsid w:val="00215B83"/>
    <w:rsid w:val="002162C7"/>
    <w:rsid w:val="002174CA"/>
    <w:rsid w:val="00217EFA"/>
    <w:rsid w:val="0022071A"/>
    <w:rsid w:val="002209A2"/>
    <w:rsid w:val="0022143F"/>
    <w:rsid w:val="00221A4E"/>
    <w:rsid w:val="00222C66"/>
    <w:rsid w:val="00222CA2"/>
    <w:rsid w:val="00223B9C"/>
    <w:rsid w:val="00224514"/>
    <w:rsid w:val="00224A1D"/>
    <w:rsid w:val="00224F51"/>
    <w:rsid w:val="00225A9F"/>
    <w:rsid w:val="0022635B"/>
    <w:rsid w:val="002264EE"/>
    <w:rsid w:val="00227992"/>
    <w:rsid w:val="00227D17"/>
    <w:rsid w:val="00227DFF"/>
    <w:rsid w:val="00230E85"/>
    <w:rsid w:val="00230EB6"/>
    <w:rsid w:val="00231431"/>
    <w:rsid w:val="00232668"/>
    <w:rsid w:val="0023299E"/>
    <w:rsid w:val="00233E7E"/>
    <w:rsid w:val="0023461E"/>
    <w:rsid w:val="002347C4"/>
    <w:rsid w:val="0023497A"/>
    <w:rsid w:val="00234EFA"/>
    <w:rsid w:val="002353D3"/>
    <w:rsid w:val="00235A6F"/>
    <w:rsid w:val="0023758F"/>
    <w:rsid w:val="00237676"/>
    <w:rsid w:val="00237773"/>
    <w:rsid w:val="00237CF0"/>
    <w:rsid w:val="0024041C"/>
    <w:rsid w:val="002425E0"/>
    <w:rsid w:val="00242683"/>
    <w:rsid w:val="0024452C"/>
    <w:rsid w:val="002447FB"/>
    <w:rsid w:val="0024560D"/>
    <w:rsid w:val="00245C66"/>
    <w:rsid w:val="00245F5D"/>
    <w:rsid w:val="00246F8D"/>
    <w:rsid w:val="002510DF"/>
    <w:rsid w:val="002518D7"/>
    <w:rsid w:val="00251ACE"/>
    <w:rsid w:val="00253158"/>
    <w:rsid w:val="0025431F"/>
    <w:rsid w:val="00254A48"/>
    <w:rsid w:val="00254E18"/>
    <w:rsid w:val="00255F46"/>
    <w:rsid w:val="00257558"/>
    <w:rsid w:val="00260245"/>
    <w:rsid w:val="00260DC4"/>
    <w:rsid w:val="00261BF5"/>
    <w:rsid w:val="00261EF1"/>
    <w:rsid w:val="00262E2F"/>
    <w:rsid w:val="00263C77"/>
    <w:rsid w:val="0026447E"/>
    <w:rsid w:val="002647F0"/>
    <w:rsid w:val="002653E4"/>
    <w:rsid w:val="002672BF"/>
    <w:rsid w:val="00267E66"/>
    <w:rsid w:val="002711AC"/>
    <w:rsid w:val="00271DD6"/>
    <w:rsid w:val="00272198"/>
    <w:rsid w:val="002721AD"/>
    <w:rsid w:val="00272901"/>
    <w:rsid w:val="00273086"/>
    <w:rsid w:val="00273B19"/>
    <w:rsid w:val="002741BB"/>
    <w:rsid w:val="00275ED8"/>
    <w:rsid w:val="002776BD"/>
    <w:rsid w:val="00281437"/>
    <w:rsid w:val="0028478D"/>
    <w:rsid w:val="002867BD"/>
    <w:rsid w:val="00286DC1"/>
    <w:rsid w:val="002873D7"/>
    <w:rsid w:val="00287BF1"/>
    <w:rsid w:val="00287FCD"/>
    <w:rsid w:val="002905BD"/>
    <w:rsid w:val="00291703"/>
    <w:rsid w:val="0029188D"/>
    <w:rsid w:val="00291DFD"/>
    <w:rsid w:val="00291FC2"/>
    <w:rsid w:val="00292B08"/>
    <w:rsid w:val="00292D60"/>
    <w:rsid w:val="00292DB6"/>
    <w:rsid w:val="00293B14"/>
    <w:rsid w:val="00294440"/>
    <w:rsid w:val="00296215"/>
    <w:rsid w:val="00296EE8"/>
    <w:rsid w:val="00297351"/>
    <w:rsid w:val="00297905"/>
    <w:rsid w:val="0029793F"/>
    <w:rsid w:val="002A0134"/>
    <w:rsid w:val="002A0D1D"/>
    <w:rsid w:val="002A1110"/>
    <w:rsid w:val="002A16AD"/>
    <w:rsid w:val="002A1826"/>
    <w:rsid w:val="002A1BC7"/>
    <w:rsid w:val="002A1F2C"/>
    <w:rsid w:val="002A2307"/>
    <w:rsid w:val="002A2982"/>
    <w:rsid w:val="002A29E4"/>
    <w:rsid w:val="002A2DD4"/>
    <w:rsid w:val="002A337D"/>
    <w:rsid w:val="002A4500"/>
    <w:rsid w:val="002A4CAF"/>
    <w:rsid w:val="002A5798"/>
    <w:rsid w:val="002A59C5"/>
    <w:rsid w:val="002A5CB2"/>
    <w:rsid w:val="002A5E68"/>
    <w:rsid w:val="002A6928"/>
    <w:rsid w:val="002A6CFE"/>
    <w:rsid w:val="002A71DF"/>
    <w:rsid w:val="002B20C0"/>
    <w:rsid w:val="002B2865"/>
    <w:rsid w:val="002B2CD0"/>
    <w:rsid w:val="002B2D20"/>
    <w:rsid w:val="002B2D2A"/>
    <w:rsid w:val="002B32CE"/>
    <w:rsid w:val="002B4847"/>
    <w:rsid w:val="002B505C"/>
    <w:rsid w:val="002B56A9"/>
    <w:rsid w:val="002B7D27"/>
    <w:rsid w:val="002C0107"/>
    <w:rsid w:val="002C07F0"/>
    <w:rsid w:val="002C0F0C"/>
    <w:rsid w:val="002C1871"/>
    <w:rsid w:val="002C223F"/>
    <w:rsid w:val="002C31F2"/>
    <w:rsid w:val="002C3598"/>
    <w:rsid w:val="002C389A"/>
    <w:rsid w:val="002C4327"/>
    <w:rsid w:val="002C46BD"/>
    <w:rsid w:val="002C47E8"/>
    <w:rsid w:val="002C4DF7"/>
    <w:rsid w:val="002C6900"/>
    <w:rsid w:val="002C6F84"/>
    <w:rsid w:val="002C7D26"/>
    <w:rsid w:val="002D0905"/>
    <w:rsid w:val="002D11C7"/>
    <w:rsid w:val="002D1499"/>
    <w:rsid w:val="002D14D9"/>
    <w:rsid w:val="002D330A"/>
    <w:rsid w:val="002D47AE"/>
    <w:rsid w:val="002D4950"/>
    <w:rsid w:val="002D4A8D"/>
    <w:rsid w:val="002D4D2B"/>
    <w:rsid w:val="002D4FE3"/>
    <w:rsid w:val="002D5177"/>
    <w:rsid w:val="002D5523"/>
    <w:rsid w:val="002D5657"/>
    <w:rsid w:val="002D6FDD"/>
    <w:rsid w:val="002D7984"/>
    <w:rsid w:val="002E0452"/>
    <w:rsid w:val="002E09F2"/>
    <w:rsid w:val="002E0D93"/>
    <w:rsid w:val="002E1525"/>
    <w:rsid w:val="002E1A09"/>
    <w:rsid w:val="002E1C2A"/>
    <w:rsid w:val="002E1D2C"/>
    <w:rsid w:val="002E1F94"/>
    <w:rsid w:val="002E2A7F"/>
    <w:rsid w:val="002E302D"/>
    <w:rsid w:val="002E3652"/>
    <w:rsid w:val="002E3D3E"/>
    <w:rsid w:val="002E4177"/>
    <w:rsid w:val="002E4845"/>
    <w:rsid w:val="002E5FCC"/>
    <w:rsid w:val="002E79A8"/>
    <w:rsid w:val="002F0109"/>
    <w:rsid w:val="002F0530"/>
    <w:rsid w:val="002F09F3"/>
    <w:rsid w:val="002F10E0"/>
    <w:rsid w:val="002F13A0"/>
    <w:rsid w:val="002F1530"/>
    <w:rsid w:val="002F1733"/>
    <w:rsid w:val="002F1C9B"/>
    <w:rsid w:val="002F2F8C"/>
    <w:rsid w:val="002F32F8"/>
    <w:rsid w:val="002F37D8"/>
    <w:rsid w:val="002F3A8E"/>
    <w:rsid w:val="002F49BB"/>
    <w:rsid w:val="002F57FA"/>
    <w:rsid w:val="002F6A92"/>
    <w:rsid w:val="002F7030"/>
    <w:rsid w:val="002F77E1"/>
    <w:rsid w:val="002F7B1B"/>
    <w:rsid w:val="0030179F"/>
    <w:rsid w:val="00302CC4"/>
    <w:rsid w:val="00303606"/>
    <w:rsid w:val="00303985"/>
    <w:rsid w:val="0030406F"/>
    <w:rsid w:val="003040F7"/>
    <w:rsid w:val="003069B1"/>
    <w:rsid w:val="00310B5A"/>
    <w:rsid w:val="00310C0E"/>
    <w:rsid w:val="00312622"/>
    <w:rsid w:val="0031326D"/>
    <w:rsid w:val="0031379B"/>
    <w:rsid w:val="00313A7C"/>
    <w:rsid w:val="003147EA"/>
    <w:rsid w:val="00314ECE"/>
    <w:rsid w:val="00315F3C"/>
    <w:rsid w:val="00316141"/>
    <w:rsid w:val="00316C32"/>
    <w:rsid w:val="00317F26"/>
    <w:rsid w:val="00320330"/>
    <w:rsid w:val="00320523"/>
    <w:rsid w:val="00320540"/>
    <w:rsid w:val="0032069A"/>
    <w:rsid w:val="003217D8"/>
    <w:rsid w:val="003219F4"/>
    <w:rsid w:val="00321E9F"/>
    <w:rsid w:val="00322EE1"/>
    <w:rsid w:val="00322F58"/>
    <w:rsid w:val="00323E26"/>
    <w:rsid w:val="00324126"/>
    <w:rsid w:val="003246EE"/>
    <w:rsid w:val="00325CAA"/>
    <w:rsid w:val="00325E92"/>
    <w:rsid w:val="003263C4"/>
    <w:rsid w:val="00326446"/>
    <w:rsid w:val="0032740E"/>
    <w:rsid w:val="00330495"/>
    <w:rsid w:val="00330C97"/>
    <w:rsid w:val="00331423"/>
    <w:rsid w:val="0033157C"/>
    <w:rsid w:val="003319A6"/>
    <w:rsid w:val="003331A7"/>
    <w:rsid w:val="00334EA6"/>
    <w:rsid w:val="00335125"/>
    <w:rsid w:val="003359A6"/>
    <w:rsid w:val="003359D4"/>
    <w:rsid w:val="00335B0F"/>
    <w:rsid w:val="00336243"/>
    <w:rsid w:val="0033636A"/>
    <w:rsid w:val="003365D7"/>
    <w:rsid w:val="00337EFE"/>
    <w:rsid w:val="003402DA"/>
    <w:rsid w:val="00340AE4"/>
    <w:rsid w:val="00340ECF"/>
    <w:rsid w:val="003411D6"/>
    <w:rsid w:val="003422FA"/>
    <w:rsid w:val="003429AC"/>
    <w:rsid w:val="003429C8"/>
    <w:rsid w:val="0034380D"/>
    <w:rsid w:val="0034420C"/>
    <w:rsid w:val="0034450F"/>
    <w:rsid w:val="00344CB7"/>
    <w:rsid w:val="00344E44"/>
    <w:rsid w:val="00345553"/>
    <w:rsid w:val="00346358"/>
    <w:rsid w:val="003507F9"/>
    <w:rsid w:val="00350F2F"/>
    <w:rsid w:val="00350F3B"/>
    <w:rsid w:val="00351A3A"/>
    <w:rsid w:val="00352359"/>
    <w:rsid w:val="00352766"/>
    <w:rsid w:val="00353231"/>
    <w:rsid w:val="0035416F"/>
    <w:rsid w:val="003559AA"/>
    <w:rsid w:val="00356D86"/>
    <w:rsid w:val="003573A1"/>
    <w:rsid w:val="003608E2"/>
    <w:rsid w:val="003618FD"/>
    <w:rsid w:val="00361BB4"/>
    <w:rsid w:val="00361C44"/>
    <w:rsid w:val="00362208"/>
    <w:rsid w:val="00362A68"/>
    <w:rsid w:val="00363CB4"/>
    <w:rsid w:val="0036442F"/>
    <w:rsid w:val="00364667"/>
    <w:rsid w:val="00364E13"/>
    <w:rsid w:val="00365DA8"/>
    <w:rsid w:val="00365DC6"/>
    <w:rsid w:val="003669F3"/>
    <w:rsid w:val="0036742B"/>
    <w:rsid w:val="00367DDE"/>
    <w:rsid w:val="00367F74"/>
    <w:rsid w:val="00371952"/>
    <w:rsid w:val="00371B68"/>
    <w:rsid w:val="00371C8C"/>
    <w:rsid w:val="0037247C"/>
    <w:rsid w:val="00372E61"/>
    <w:rsid w:val="0037306B"/>
    <w:rsid w:val="003732E1"/>
    <w:rsid w:val="0037337A"/>
    <w:rsid w:val="00373BE4"/>
    <w:rsid w:val="0037565C"/>
    <w:rsid w:val="00376C57"/>
    <w:rsid w:val="003775C0"/>
    <w:rsid w:val="0037788C"/>
    <w:rsid w:val="00377A7E"/>
    <w:rsid w:val="0038036C"/>
    <w:rsid w:val="0038048D"/>
    <w:rsid w:val="00380926"/>
    <w:rsid w:val="00381500"/>
    <w:rsid w:val="003819AB"/>
    <w:rsid w:val="00383598"/>
    <w:rsid w:val="003847A4"/>
    <w:rsid w:val="00385391"/>
    <w:rsid w:val="003853BD"/>
    <w:rsid w:val="00385AB4"/>
    <w:rsid w:val="00386D6A"/>
    <w:rsid w:val="003873D8"/>
    <w:rsid w:val="0038746A"/>
    <w:rsid w:val="0039012A"/>
    <w:rsid w:val="003906D1"/>
    <w:rsid w:val="003920F0"/>
    <w:rsid w:val="0039211E"/>
    <w:rsid w:val="0039216A"/>
    <w:rsid w:val="00392466"/>
    <w:rsid w:val="00392B60"/>
    <w:rsid w:val="003935AC"/>
    <w:rsid w:val="0039379F"/>
    <w:rsid w:val="003938CE"/>
    <w:rsid w:val="0039446F"/>
    <w:rsid w:val="0039585C"/>
    <w:rsid w:val="0039594E"/>
    <w:rsid w:val="00396784"/>
    <w:rsid w:val="00397037"/>
    <w:rsid w:val="0039735B"/>
    <w:rsid w:val="00397DC4"/>
    <w:rsid w:val="00397E2C"/>
    <w:rsid w:val="003A0168"/>
    <w:rsid w:val="003A029D"/>
    <w:rsid w:val="003A162D"/>
    <w:rsid w:val="003A1CBC"/>
    <w:rsid w:val="003A2D04"/>
    <w:rsid w:val="003A2D47"/>
    <w:rsid w:val="003A2DEC"/>
    <w:rsid w:val="003A3503"/>
    <w:rsid w:val="003A353E"/>
    <w:rsid w:val="003A3B85"/>
    <w:rsid w:val="003A4015"/>
    <w:rsid w:val="003A549A"/>
    <w:rsid w:val="003A5B24"/>
    <w:rsid w:val="003A5C9F"/>
    <w:rsid w:val="003A61E9"/>
    <w:rsid w:val="003A6393"/>
    <w:rsid w:val="003A6A95"/>
    <w:rsid w:val="003A6BE6"/>
    <w:rsid w:val="003A6D7E"/>
    <w:rsid w:val="003B0333"/>
    <w:rsid w:val="003B04F8"/>
    <w:rsid w:val="003B079A"/>
    <w:rsid w:val="003B12F7"/>
    <w:rsid w:val="003B1B8F"/>
    <w:rsid w:val="003B2629"/>
    <w:rsid w:val="003B3B27"/>
    <w:rsid w:val="003B4039"/>
    <w:rsid w:val="003B4793"/>
    <w:rsid w:val="003B56EF"/>
    <w:rsid w:val="003B5AB3"/>
    <w:rsid w:val="003B6E56"/>
    <w:rsid w:val="003B7629"/>
    <w:rsid w:val="003B772B"/>
    <w:rsid w:val="003B78C4"/>
    <w:rsid w:val="003C007E"/>
    <w:rsid w:val="003C035B"/>
    <w:rsid w:val="003C08DF"/>
    <w:rsid w:val="003C1890"/>
    <w:rsid w:val="003C1903"/>
    <w:rsid w:val="003C22DF"/>
    <w:rsid w:val="003C2AAD"/>
    <w:rsid w:val="003C3DF2"/>
    <w:rsid w:val="003C4A55"/>
    <w:rsid w:val="003C572A"/>
    <w:rsid w:val="003C5AF1"/>
    <w:rsid w:val="003C5B70"/>
    <w:rsid w:val="003C6EF6"/>
    <w:rsid w:val="003C726A"/>
    <w:rsid w:val="003C7A71"/>
    <w:rsid w:val="003C7B1B"/>
    <w:rsid w:val="003C7DE0"/>
    <w:rsid w:val="003D079F"/>
    <w:rsid w:val="003D1093"/>
    <w:rsid w:val="003D1E02"/>
    <w:rsid w:val="003D1FFD"/>
    <w:rsid w:val="003D2CA6"/>
    <w:rsid w:val="003D3C42"/>
    <w:rsid w:val="003D4351"/>
    <w:rsid w:val="003D4DC8"/>
    <w:rsid w:val="003D6793"/>
    <w:rsid w:val="003E088D"/>
    <w:rsid w:val="003E0B88"/>
    <w:rsid w:val="003E2E1E"/>
    <w:rsid w:val="003E3C71"/>
    <w:rsid w:val="003E55D8"/>
    <w:rsid w:val="003E5857"/>
    <w:rsid w:val="003E6EEA"/>
    <w:rsid w:val="003F0DC3"/>
    <w:rsid w:val="003F1B96"/>
    <w:rsid w:val="003F1E59"/>
    <w:rsid w:val="003F22BA"/>
    <w:rsid w:val="003F2699"/>
    <w:rsid w:val="003F27F2"/>
    <w:rsid w:val="003F2D34"/>
    <w:rsid w:val="003F5D31"/>
    <w:rsid w:val="003F5E8D"/>
    <w:rsid w:val="00400DB2"/>
    <w:rsid w:val="00401056"/>
    <w:rsid w:val="004019F7"/>
    <w:rsid w:val="004023B4"/>
    <w:rsid w:val="00402B80"/>
    <w:rsid w:val="00403D24"/>
    <w:rsid w:val="00404859"/>
    <w:rsid w:val="00404D53"/>
    <w:rsid w:val="004058BC"/>
    <w:rsid w:val="00405B22"/>
    <w:rsid w:val="004063E3"/>
    <w:rsid w:val="00406B48"/>
    <w:rsid w:val="00406CA8"/>
    <w:rsid w:val="00406F23"/>
    <w:rsid w:val="004077FB"/>
    <w:rsid w:val="00407AC3"/>
    <w:rsid w:val="00407D19"/>
    <w:rsid w:val="00407E8A"/>
    <w:rsid w:val="00410216"/>
    <w:rsid w:val="00410553"/>
    <w:rsid w:val="004108CD"/>
    <w:rsid w:val="00411227"/>
    <w:rsid w:val="00411681"/>
    <w:rsid w:val="00411F00"/>
    <w:rsid w:val="0041219C"/>
    <w:rsid w:val="004123BF"/>
    <w:rsid w:val="0041441C"/>
    <w:rsid w:val="00414E3B"/>
    <w:rsid w:val="0041515C"/>
    <w:rsid w:val="00415538"/>
    <w:rsid w:val="00416689"/>
    <w:rsid w:val="004166CF"/>
    <w:rsid w:val="00416C91"/>
    <w:rsid w:val="00417946"/>
    <w:rsid w:val="00420981"/>
    <w:rsid w:val="00420C6B"/>
    <w:rsid w:val="00420D7B"/>
    <w:rsid w:val="004218A4"/>
    <w:rsid w:val="00421D10"/>
    <w:rsid w:val="00422645"/>
    <w:rsid w:val="00422CF5"/>
    <w:rsid w:val="00423399"/>
    <w:rsid w:val="00423E6F"/>
    <w:rsid w:val="0042430B"/>
    <w:rsid w:val="00424F9C"/>
    <w:rsid w:val="004252CB"/>
    <w:rsid w:val="00425E5E"/>
    <w:rsid w:val="00426282"/>
    <w:rsid w:val="004273BA"/>
    <w:rsid w:val="00427C4C"/>
    <w:rsid w:val="00427DE7"/>
    <w:rsid w:val="00430265"/>
    <w:rsid w:val="00430899"/>
    <w:rsid w:val="00432A5F"/>
    <w:rsid w:val="004337D9"/>
    <w:rsid w:val="0043465F"/>
    <w:rsid w:val="00434E3A"/>
    <w:rsid w:val="00435D05"/>
    <w:rsid w:val="004373B3"/>
    <w:rsid w:val="00440912"/>
    <w:rsid w:val="00440ADD"/>
    <w:rsid w:val="00441A7D"/>
    <w:rsid w:val="00441E73"/>
    <w:rsid w:val="004428AF"/>
    <w:rsid w:val="0044316F"/>
    <w:rsid w:val="004432F6"/>
    <w:rsid w:val="00443ABD"/>
    <w:rsid w:val="00444557"/>
    <w:rsid w:val="00444987"/>
    <w:rsid w:val="00444CC6"/>
    <w:rsid w:val="00445529"/>
    <w:rsid w:val="0044573B"/>
    <w:rsid w:val="0044698D"/>
    <w:rsid w:val="004471ED"/>
    <w:rsid w:val="00447841"/>
    <w:rsid w:val="004479AA"/>
    <w:rsid w:val="00447F1A"/>
    <w:rsid w:val="004504E0"/>
    <w:rsid w:val="004506F3"/>
    <w:rsid w:val="00451677"/>
    <w:rsid w:val="00451FDE"/>
    <w:rsid w:val="004527BF"/>
    <w:rsid w:val="00452ED6"/>
    <w:rsid w:val="00453654"/>
    <w:rsid w:val="0045432F"/>
    <w:rsid w:val="00454954"/>
    <w:rsid w:val="00454B6D"/>
    <w:rsid w:val="00456580"/>
    <w:rsid w:val="0045741E"/>
    <w:rsid w:val="00457E05"/>
    <w:rsid w:val="00457FE2"/>
    <w:rsid w:val="0046032C"/>
    <w:rsid w:val="00460FC1"/>
    <w:rsid w:val="00462370"/>
    <w:rsid w:val="00462D8E"/>
    <w:rsid w:val="004630C3"/>
    <w:rsid w:val="004634C5"/>
    <w:rsid w:val="004637DD"/>
    <w:rsid w:val="004652C2"/>
    <w:rsid w:val="00465AA2"/>
    <w:rsid w:val="00465B92"/>
    <w:rsid w:val="00465E87"/>
    <w:rsid w:val="00466BA9"/>
    <w:rsid w:val="00467177"/>
    <w:rsid w:val="00467E99"/>
    <w:rsid w:val="00470098"/>
    <w:rsid w:val="004710BF"/>
    <w:rsid w:val="00471C56"/>
    <w:rsid w:val="0047206C"/>
    <w:rsid w:val="004725C8"/>
    <w:rsid w:val="00473926"/>
    <w:rsid w:val="00473E23"/>
    <w:rsid w:val="00474522"/>
    <w:rsid w:val="004747B3"/>
    <w:rsid w:val="00476F63"/>
    <w:rsid w:val="00477297"/>
    <w:rsid w:val="004777DC"/>
    <w:rsid w:val="00477ABC"/>
    <w:rsid w:val="0048031B"/>
    <w:rsid w:val="004804D9"/>
    <w:rsid w:val="00481372"/>
    <w:rsid w:val="004828BC"/>
    <w:rsid w:val="004832AB"/>
    <w:rsid w:val="004841C5"/>
    <w:rsid w:val="00484957"/>
    <w:rsid w:val="00484FE2"/>
    <w:rsid w:val="0048511F"/>
    <w:rsid w:val="00485DE2"/>
    <w:rsid w:val="00485EB1"/>
    <w:rsid w:val="0048629A"/>
    <w:rsid w:val="00486902"/>
    <w:rsid w:val="00487208"/>
    <w:rsid w:val="00487A49"/>
    <w:rsid w:val="00490C19"/>
    <w:rsid w:val="00491497"/>
    <w:rsid w:val="004923DB"/>
    <w:rsid w:val="004923E5"/>
    <w:rsid w:val="00494638"/>
    <w:rsid w:val="00494741"/>
    <w:rsid w:val="0049599B"/>
    <w:rsid w:val="004968C8"/>
    <w:rsid w:val="004969E1"/>
    <w:rsid w:val="00497097"/>
    <w:rsid w:val="00497758"/>
    <w:rsid w:val="0049795F"/>
    <w:rsid w:val="004A01D0"/>
    <w:rsid w:val="004A0D06"/>
    <w:rsid w:val="004A4713"/>
    <w:rsid w:val="004A4D6D"/>
    <w:rsid w:val="004A4E5A"/>
    <w:rsid w:val="004A56D9"/>
    <w:rsid w:val="004A60C3"/>
    <w:rsid w:val="004A799D"/>
    <w:rsid w:val="004A7CAC"/>
    <w:rsid w:val="004B11DE"/>
    <w:rsid w:val="004B13AF"/>
    <w:rsid w:val="004B20FC"/>
    <w:rsid w:val="004B341D"/>
    <w:rsid w:val="004B49B0"/>
    <w:rsid w:val="004B4D4A"/>
    <w:rsid w:val="004B7353"/>
    <w:rsid w:val="004B7A68"/>
    <w:rsid w:val="004B7C4C"/>
    <w:rsid w:val="004B7D1F"/>
    <w:rsid w:val="004C0F86"/>
    <w:rsid w:val="004C1372"/>
    <w:rsid w:val="004C3C38"/>
    <w:rsid w:val="004C515F"/>
    <w:rsid w:val="004C54E5"/>
    <w:rsid w:val="004C6286"/>
    <w:rsid w:val="004C63B9"/>
    <w:rsid w:val="004C64B8"/>
    <w:rsid w:val="004C6EEF"/>
    <w:rsid w:val="004C7386"/>
    <w:rsid w:val="004D058B"/>
    <w:rsid w:val="004D0A40"/>
    <w:rsid w:val="004D0EC3"/>
    <w:rsid w:val="004D142D"/>
    <w:rsid w:val="004D21D7"/>
    <w:rsid w:val="004D25F8"/>
    <w:rsid w:val="004D3328"/>
    <w:rsid w:val="004D35D0"/>
    <w:rsid w:val="004D5357"/>
    <w:rsid w:val="004D5B46"/>
    <w:rsid w:val="004D5B77"/>
    <w:rsid w:val="004D6073"/>
    <w:rsid w:val="004D6645"/>
    <w:rsid w:val="004D69AD"/>
    <w:rsid w:val="004D6B4E"/>
    <w:rsid w:val="004D6C75"/>
    <w:rsid w:val="004D6DAB"/>
    <w:rsid w:val="004D6F70"/>
    <w:rsid w:val="004D7169"/>
    <w:rsid w:val="004D7A28"/>
    <w:rsid w:val="004D7B66"/>
    <w:rsid w:val="004E0201"/>
    <w:rsid w:val="004E0539"/>
    <w:rsid w:val="004E0699"/>
    <w:rsid w:val="004E158A"/>
    <w:rsid w:val="004E19CB"/>
    <w:rsid w:val="004E1B42"/>
    <w:rsid w:val="004E3D7E"/>
    <w:rsid w:val="004E4DD7"/>
    <w:rsid w:val="004E4F75"/>
    <w:rsid w:val="004E68EE"/>
    <w:rsid w:val="004F0FA5"/>
    <w:rsid w:val="004F1E41"/>
    <w:rsid w:val="004F240C"/>
    <w:rsid w:val="004F2C57"/>
    <w:rsid w:val="004F412C"/>
    <w:rsid w:val="004F4C6D"/>
    <w:rsid w:val="004F6D87"/>
    <w:rsid w:val="00500489"/>
    <w:rsid w:val="00501FB9"/>
    <w:rsid w:val="005027B4"/>
    <w:rsid w:val="005055A4"/>
    <w:rsid w:val="00505AF9"/>
    <w:rsid w:val="0050617B"/>
    <w:rsid w:val="005064A2"/>
    <w:rsid w:val="00507909"/>
    <w:rsid w:val="0051003B"/>
    <w:rsid w:val="00510B8F"/>
    <w:rsid w:val="00512468"/>
    <w:rsid w:val="005124A3"/>
    <w:rsid w:val="0051334E"/>
    <w:rsid w:val="00513C98"/>
    <w:rsid w:val="00513CD4"/>
    <w:rsid w:val="00513D0F"/>
    <w:rsid w:val="005149F7"/>
    <w:rsid w:val="0051515E"/>
    <w:rsid w:val="005154D2"/>
    <w:rsid w:val="0051577F"/>
    <w:rsid w:val="00515819"/>
    <w:rsid w:val="00515D31"/>
    <w:rsid w:val="00516EF9"/>
    <w:rsid w:val="005203D9"/>
    <w:rsid w:val="00520D69"/>
    <w:rsid w:val="005211A8"/>
    <w:rsid w:val="00522E1D"/>
    <w:rsid w:val="00523C98"/>
    <w:rsid w:val="005245BB"/>
    <w:rsid w:val="00525394"/>
    <w:rsid w:val="0052598E"/>
    <w:rsid w:val="00526D9B"/>
    <w:rsid w:val="00527904"/>
    <w:rsid w:val="00527A04"/>
    <w:rsid w:val="00530235"/>
    <w:rsid w:val="00531563"/>
    <w:rsid w:val="00531809"/>
    <w:rsid w:val="0053217A"/>
    <w:rsid w:val="00532C43"/>
    <w:rsid w:val="00534222"/>
    <w:rsid w:val="00534246"/>
    <w:rsid w:val="00534653"/>
    <w:rsid w:val="00534BE8"/>
    <w:rsid w:val="00535A44"/>
    <w:rsid w:val="00536719"/>
    <w:rsid w:val="00537DF2"/>
    <w:rsid w:val="00537EE5"/>
    <w:rsid w:val="00540948"/>
    <w:rsid w:val="00540CBC"/>
    <w:rsid w:val="00540DDC"/>
    <w:rsid w:val="00540FEF"/>
    <w:rsid w:val="00542275"/>
    <w:rsid w:val="005427D6"/>
    <w:rsid w:val="005430F8"/>
    <w:rsid w:val="00543EF9"/>
    <w:rsid w:val="00544112"/>
    <w:rsid w:val="0054451E"/>
    <w:rsid w:val="0054581E"/>
    <w:rsid w:val="00545D99"/>
    <w:rsid w:val="00546339"/>
    <w:rsid w:val="00546355"/>
    <w:rsid w:val="005467B4"/>
    <w:rsid w:val="00547D40"/>
    <w:rsid w:val="00550BCB"/>
    <w:rsid w:val="00551D45"/>
    <w:rsid w:val="00552B25"/>
    <w:rsid w:val="00552F8A"/>
    <w:rsid w:val="00553413"/>
    <w:rsid w:val="0055428F"/>
    <w:rsid w:val="00555316"/>
    <w:rsid w:val="0055535F"/>
    <w:rsid w:val="005564EC"/>
    <w:rsid w:val="005569A8"/>
    <w:rsid w:val="005608B6"/>
    <w:rsid w:val="00560A24"/>
    <w:rsid w:val="005614FB"/>
    <w:rsid w:val="00561C3F"/>
    <w:rsid w:val="00562C22"/>
    <w:rsid w:val="00565F27"/>
    <w:rsid w:val="005661B0"/>
    <w:rsid w:val="005665FF"/>
    <w:rsid w:val="005671C5"/>
    <w:rsid w:val="005672AC"/>
    <w:rsid w:val="005679D1"/>
    <w:rsid w:val="00570A21"/>
    <w:rsid w:val="00570B9D"/>
    <w:rsid w:val="005715BD"/>
    <w:rsid w:val="0057181B"/>
    <w:rsid w:val="00571B2C"/>
    <w:rsid w:val="005730FC"/>
    <w:rsid w:val="005731F4"/>
    <w:rsid w:val="005734F4"/>
    <w:rsid w:val="00573984"/>
    <w:rsid w:val="005743B6"/>
    <w:rsid w:val="005756F8"/>
    <w:rsid w:val="00577002"/>
    <w:rsid w:val="0057717C"/>
    <w:rsid w:val="0057729E"/>
    <w:rsid w:val="00577736"/>
    <w:rsid w:val="00580422"/>
    <w:rsid w:val="005805B3"/>
    <w:rsid w:val="005808E3"/>
    <w:rsid w:val="00581F73"/>
    <w:rsid w:val="0058210B"/>
    <w:rsid w:val="005822BD"/>
    <w:rsid w:val="00582FA2"/>
    <w:rsid w:val="005835F6"/>
    <w:rsid w:val="005858C1"/>
    <w:rsid w:val="0058754D"/>
    <w:rsid w:val="00587C92"/>
    <w:rsid w:val="00587CF8"/>
    <w:rsid w:val="00590850"/>
    <w:rsid w:val="005916D9"/>
    <w:rsid w:val="00591F47"/>
    <w:rsid w:val="00592133"/>
    <w:rsid w:val="00592525"/>
    <w:rsid w:val="0059261A"/>
    <w:rsid w:val="00593A33"/>
    <w:rsid w:val="00593CB1"/>
    <w:rsid w:val="005962FB"/>
    <w:rsid w:val="0059785F"/>
    <w:rsid w:val="005979AC"/>
    <w:rsid w:val="005A0CBB"/>
    <w:rsid w:val="005A0DAC"/>
    <w:rsid w:val="005A2487"/>
    <w:rsid w:val="005A2AC7"/>
    <w:rsid w:val="005A3388"/>
    <w:rsid w:val="005A6B7A"/>
    <w:rsid w:val="005A6F5E"/>
    <w:rsid w:val="005A7CF1"/>
    <w:rsid w:val="005B017B"/>
    <w:rsid w:val="005B1249"/>
    <w:rsid w:val="005B129F"/>
    <w:rsid w:val="005B150C"/>
    <w:rsid w:val="005B16F7"/>
    <w:rsid w:val="005B2D55"/>
    <w:rsid w:val="005B3D4D"/>
    <w:rsid w:val="005B424C"/>
    <w:rsid w:val="005B4684"/>
    <w:rsid w:val="005B4B1D"/>
    <w:rsid w:val="005B54CF"/>
    <w:rsid w:val="005B6CA5"/>
    <w:rsid w:val="005B71DE"/>
    <w:rsid w:val="005B760C"/>
    <w:rsid w:val="005B76D3"/>
    <w:rsid w:val="005C12D9"/>
    <w:rsid w:val="005C158B"/>
    <w:rsid w:val="005C1714"/>
    <w:rsid w:val="005C195E"/>
    <w:rsid w:val="005C1EFB"/>
    <w:rsid w:val="005C21F1"/>
    <w:rsid w:val="005C2358"/>
    <w:rsid w:val="005C24B6"/>
    <w:rsid w:val="005C2D36"/>
    <w:rsid w:val="005C30C1"/>
    <w:rsid w:val="005C4E33"/>
    <w:rsid w:val="005C51A4"/>
    <w:rsid w:val="005C587D"/>
    <w:rsid w:val="005C6025"/>
    <w:rsid w:val="005C66C6"/>
    <w:rsid w:val="005C6F6A"/>
    <w:rsid w:val="005C6F84"/>
    <w:rsid w:val="005C7A6C"/>
    <w:rsid w:val="005C7C62"/>
    <w:rsid w:val="005C7DB2"/>
    <w:rsid w:val="005D0B03"/>
    <w:rsid w:val="005D17F0"/>
    <w:rsid w:val="005D1DB5"/>
    <w:rsid w:val="005D22DB"/>
    <w:rsid w:val="005D299C"/>
    <w:rsid w:val="005D4738"/>
    <w:rsid w:val="005D4F34"/>
    <w:rsid w:val="005D5336"/>
    <w:rsid w:val="005D5847"/>
    <w:rsid w:val="005D5D02"/>
    <w:rsid w:val="005D6364"/>
    <w:rsid w:val="005D6935"/>
    <w:rsid w:val="005D7146"/>
    <w:rsid w:val="005D72F4"/>
    <w:rsid w:val="005D76BC"/>
    <w:rsid w:val="005D7DD8"/>
    <w:rsid w:val="005D7FE5"/>
    <w:rsid w:val="005E03CC"/>
    <w:rsid w:val="005E1C0F"/>
    <w:rsid w:val="005E240E"/>
    <w:rsid w:val="005E24E3"/>
    <w:rsid w:val="005E326E"/>
    <w:rsid w:val="005E3AE5"/>
    <w:rsid w:val="005E4337"/>
    <w:rsid w:val="005E4BB7"/>
    <w:rsid w:val="005E5B3D"/>
    <w:rsid w:val="005E7091"/>
    <w:rsid w:val="005E77F1"/>
    <w:rsid w:val="005F06D8"/>
    <w:rsid w:val="005F0B55"/>
    <w:rsid w:val="005F1D98"/>
    <w:rsid w:val="005F2BB3"/>
    <w:rsid w:val="005F38DB"/>
    <w:rsid w:val="005F4A45"/>
    <w:rsid w:val="005F69D8"/>
    <w:rsid w:val="005F7812"/>
    <w:rsid w:val="005F7DEB"/>
    <w:rsid w:val="005F7E98"/>
    <w:rsid w:val="00600057"/>
    <w:rsid w:val="0060058C"/>
    <w:rsid w:val="006014C2"/>
    <w:rsid w:val="00602C3E"/>
    <w:rsid w:val="00602F9C"/>
    <w:rsid w:val="00603DA0"/>
    <w:rsid w:val="006057E9"/>
    <w:rsid w:val="00606C8C"/>
    <w:rsid w:val="00606E69"/>
    <w:rsid w:val="006072E2"/>
    <w:rsid w:val="00607878"/>
    <w:rsid w:val="00611390"/>
    <w:rsid w:val="006114C0"/>
    <w:rsid w:val="00612DA7"/>
    <w:rsid w:val="00613A67"/>
    <w:rsid w:val="00613A81"/>
    <w:rsid w:val="00615231"/>
    <w:rsid w:val="0061623E"/>
    <w:rsid w:val="00617A43"/>
    <w:rsid w:val="0062013B"/>
    <w:rsid w:val="0062074A"/>
    <w:rsid w:val="00620C4D"/>
    <w:rsid w:val="0062127E"/>
    <w:rsid w:val="00621C4D"/>
    <w:rsid w:val="0062253C"/>
    <w:rsid w:val="00623333"/>
    <w:rsid w:val="00623864"/>
    <w:rsid w:val="00623A24"/>
    <w:rsid w:val="00624343"/>
    <w:rsid w:val="00627A4E"/>
    <w:rsid w:val="00630681"/>
    <w:rsid w:val="006312A0"/>
    <w:rsid w:val="00631566"/>
    <w:rsid w:val="00631B8D"/>
    <w:rsid w:val="00631F2F"/>
    <w:rsid w:val="0063205A"/>
    <w:rsid w:val="006338BF"/>
    <w:rsid w:val="006346EA"/>
    <w:rsid w:val="006347EF"/>
    <w:rsid w:val="00634D6D"/>
    <w:rsid w:val="00635EF8"/>
    <w:rsid w:val="006361DB"/>
    <w:rsid w:val="00636C21"/>
    <w:rsid w:val="00640A53"/>
    <w:rsid w:val="006419FF"/>
    <w:rsid w:val="006438C6"/>
    <w:rsid w:val="00644E16"/>
    <w:rsid w:val="00645364"/>
    <w:rsid w:val="006461BC"/>
    <w:rsid w:val="006467BC"/>
    <w:rsid w:val="0065293E"/>
    <w:rsid w:val="00653099"/>
    <w:rsid w:val="00653388"/>
    <w:rsid w:val="006534BC"/>
    <w:rsid w:val="00653A09"/>
    <w:rsid w:val="00653A46"/>
    <w:rsid w:val="00655202"/>
    <w:rsid w:val="0065546A"/>
    <w:rsid w:val="00656171"/>
    <w:rsid w:val="0065649D"/>
    <w:rsid w:val="00656ACF"/>
    <w:rsid w:val="00660ED1"/>
    <w:rsid w:val="00662C82"/>
    <w:rsid w:val="00665193"/>
    <w:rsid w:val="0066569D"/>
    <w:rsid w:val="006656DE"/>
    <w:rsid w:val="00665741"/>
    <w:rsid w:val="00666379"/>
    <w:rsid w:val="006663E8"/>
    <w:rsid w:val="00670CF2"/>
    <w:rsid w:val="00670E0A"/>
    <w:rsid w:val="0067107F"/>
    <w:rsid w:val="0067120B"/>
    <w:rsid w:val="006714B2"/>
    <w:rsid w:val="00671619"/>
    <w:rsid w:val="00671697"/>
    <w:rsid w:val="006716FE"/>
    <w:rsid w:val="00671C15"/>
    <w:rsid w:val="006723D4"/>
    <w:rsid w:val="00672A3A"/>
    <w:rsid w:val="00672D00"/>
    <w:rsid w:val="00672D23"/>
    <w:rsid w:val="00672FFB"/>
    <w:rsid w:val="006733E8"/>
    <w:rsid w:val="006742A1"/>
    <w:rsid w:val="0067562D"/>
    <w:rsid w:val="006756DC"/>
    <w:rsid w:val="00675B48"/>
    <w:rsid w:val="00676021"/>
    <w:rsid w:val="006778CF"/>
    <w:rsid w:val="00677E46"/>
    <w:rsid w:val="006813CF"/>
    <w:rsid w:val="00681620"/>
    <w:rsid w:val="006823D6"/>
    <w:rsid w:val="0068451C"/>
    <w:rsid w:val="00685578"/>
    <w:rsid w:val="00685F5B"/>
    <w:rsid w:val="006864FD"/>
    <w:rsid w:val="0068677A"/>
    <w:rsid w:val="00687032"/>
    <w:rsid w:val="006872AA"/>
    <w:rsid w:val="006901B0"/>
    <w:rsid w:val="00692CF1"/>
    <w:rsid w:val="00693180"/>
    <w:rsid w:val="00693E6A"/>
    <w:rsid w:val="00694455"/>
    <w:rsid w:val="006944E1"/>
    <w:rsid w:val="006951DA"/>
    <w:rsid w:val="00695B7C"/>
    <w:rsid w:val="00695FE9"/>
    <w:rsid w:val="006A024C"/>
    <w:rsid w:val="006A0D50"/>
    <w:rsid w:val="006A16CD"/>
    <w:rsid w:val="006A2DB9"/>
    <w:rsid w:val="006A3607"/>
    <w:rsid w:val="006A38FF"/>
    <w:rsid w:val="006A43F1"/>
    <w:rsid w:val="006A47DA"/>
    <w:rsid w:val="006A4C1B"/>
    <w:rsid w:val="006A4C24"/>
    <w:rsid w:val="006A4E94"/>
    <w:rsid w:val="006A5ACE"/>
    <w:rsid w:val="006A5C4F"/>
    <w:rsid w:val="006A5D4A"/>
    <w:rsid w:val="006A5E67"/>
    <w:rsid w:val="006A685E"/>
    <w:rsid w:val="006A70FE"/>
    <w:rsid w:val="006A7542"/>
    <w:rsid w:val="006B0445"/>
    <w:rsid w:val="006B08B7"/>
    <w:rsid w:val="006B0F30"/>
    <w:rsid w:val="006B189D"/>
    <w:rsid w:val="006B202A"/>
    <w:rsid w:val="006B215F"/>
    <w:rsid w:val="006B2BC1"/>
    <w:rsid w:val="006B45F5"/>
    <w:rsid w:val="006B56BC"/>
    <w:rsid w:val="006B56ED"/>
    <w:rsid w:val="006B5A49"/>
    <w:rsid w:val="006B5DD1"/>
    <w:rsid w:val="006B5FB2"/>
    <w:rsid w:val="006B6927"/>
    <w:rsid w:val="006B6B2D"/>
    <w:rsid w:val="006C252C"/>
    <w:rsid w:val="006C2FAB"/>
    <w:rsid w:val="006C32DF"/>
    <w:rsid w:val="006C3DD9"/>
    <w:rsid w:val="006C486B"/>
    <w:rsid w:val="006C4913"/>
    <w:rsid w:val="006D0661"/>
    <w:rsid w:val="006D0924"/>
    <w:rsid w:val="006D0CC5"/>
    <w:rsid w:val="006D0F74"/>
    <w:rsid w:val="006D167F"/>
    <w:rsid w:val="006D29AB"/>
    <w:rsid w:val="006D29B4"/>
    <w:rsid w:val="006D2AA5"/>
    <w:rsid w:val="006D3FB0"/>
    <w:rsid w:val="006D428B"/>
    <w:rsid w:val="006D4468"/>
    <w:rsid w:val="006D530D"/>
    <w:rsid w:val="006D6819"/>
    <w:rsid w:val="006D6CE3"/>
    <w:rsid w:val="006D7551"/>
    <w:rsid w:val="006D7D83"/>
    <w:rsid w:val="006E0C20"/>
    <w:rsid w:val="006E2296"/>
    <w:rsid w:val="006E2C08"/>
    <w:rsid w:val="006E37DF"/>
    <w:rsid w:val="006E5546"/>
    <w:rsid w:val="006E5AC3"/>
    <w:rsid w:val="006E5F74"/>
    <w:rsid w:val="006E5FFE"/>
    <w:rsid w:val="006E6654"/>
    <w:rsid w:val="006E6CAA"/>
    <w:rsid w:val="006E6E49"/>
    <w:rsid w:val="006F2010"/>
    <w:rsid w:val="006F33C8"/>
    <w:rsid w:val="006F3987"/>
    <w:rsid w:val="006F43D4"/>
    <w:rsid w:val="006F478A"/>
    <w:rsid w:val="006F6FE2"/>
    <w:rsid w:val="006F75EF"/>
    <w:rsid w:val="006F7865"/>
    <w:rsid w:val="006F7FEE"/>
    <w:rsid w:val="00700239"/>
    <w:rsid w:val="0070070B"/>
    <w:rsid w:val="00700754"/>
    <w:rsid w:val="0070116F"/>
    <w:rsid w:val="007020B8"/>
    <w:rsid w:val="00702707"/>
    <w:rsid w:val="00702F26"/>
    <w:rsid w:val="00703208"/>
    <w:rsid w:val="00703451"/>
    <w:rsid w:val="0070385F"/>
    <w:rsid w:val="00703EB4"/>
    <w:rsid w:val="0070433A"/>
    <w:rsid w:val="00704BB6"/>
    <w:rsid w:val="00704DD7"/>
    <w:rsid w:val="00706066"/>
    <w:rsid w:val="007061EA"/>
    <w:rsid w:val="0070686F"/>
    <w:rsid w:val="00706A8B"/>
    <w:rsid w:val="00707A5C"/>
    <w:rsid w:val="0071048A"/>
    <w:rsid w:val="00710AEF"/>
    <w:rsid w:val="00710EAB"/>
    <w:rsid w:val="00711141"/>
    <w:rsid w:val="00711C95"/>
    <w:rsid w:val="00712AB5"/>
    <w:rsid w:val="00712E3A"/>
    <w:rsid w:val="00712E6D"/>
    <w:rsid w:val="00712F95"/>
    <w:rsid w:val="007139B7"/>
    <w:rsid w:val="007155BD"/>
    <w:rsid w:val="00715745"/>
    <w:rsid w:val="00716591"/>
    <w:rsid w:val="0071698E"/>
    <w:rsid w:val="00716E70"/>
    <w:rsid w:val="0071746A"/>
    <w:rsid w:val="00717964"/>
    <w:rsid w:val="00720064"/>
    <w:rsid w:val="00720939"/>
    <w:rsid w:val="007209B0"/>
    <w:rsid w:val="00721E30"/>
    <w:rsid w:val="0072254A"/>
    <w:rsid w:val="00722659"/>
    <w:rsid w:val="00723133"/>
    <w:rsid w:val="00723298"/>
    <w:rsid w:val="007235AC"/>
    <w:rsid w:val="007239F7"/>
    <w:rsid w:val="00723DAA"/>
    <w:rsid w:val="00723FEF"/>
    <w:rsid w:val="00724461"/>
    <w:rsid w:val="00725438"/>
    <w:rsid w:val="007259D4"/>
    <w:rsid w:val="00725CDB"/>
    <w:rsid w:val="0073052B"/>
    <w:rsid w:val="0073076C"/>
    <w:rsid w:val="00730AEB"/>
    <w:rsid w:val="00731375"/>
    <w:rsid w:val="00731DC8"/>
    <w:rsid w:val="00732771"/>
    <w:rsid w:val="00732AA7"/>
    <w:rsid w:val="00732D8E"/>
    <w:rsid w:val="00732DD9"/>
    <w:rsid w:val="00733135"/>
    <w:rsid w:val="007332ED"/>
    <w:rsid w:val="0073333B"/>
    <w:rsid w:val="0073349C"/>
    <w:rsid w:val="00734045"/>
    <w:rsid w:val="00734195"/>
    <w:rsid w:val="00734472"/>
    <w:rsid w:val="00734E32"/>
    <w:rsid w:val="00734EC8"/>
    <w:rsid w:val="00735218"/>
    <w:rsid w:val="00736821"/>
    <w:rsid w:val="007373CA"/>
    <w:rsid w:val="007378A3"/>
    <w:rsid w:val="00740039"/>
    <w:rsid w:val="007420DA"/>
    <w:rsid w:val="00742265"/>
    <w:rsid w:val="007431BC"/>
    <w:rsid w:val="00743B6D"/>
    <w:rsid w:val="00743D39"/>
    <w:rsid w:val="007458DA"/>
    <w:rsid w:val="007463F9"/>
    <w:rsid w:val="007469BC"/>
    <w:rsid w:val="00750633"/>
    <w:rsid w:val="0075213F"/>
    <w:rsid w:val="00752A7B"/>
    <w:rsid w:val="00752ED6"/>
    <w:rsid w:val="00753150"/>
    <w:rsid w:val="007535DE"/>
    <w:rsid w:val="00755495"/>
    <w:rsid w:val="007567D3"/>
    <w:rsid w:val="00756A15"/>
    <w:rsid w:val="00756F3F"/>
    <w:rsid w:val="0075759A"/>
    <w:rsid w:val="0075790C"/>
    <w:rsid w:val="00757D47"/>
    <w:rsid w:val="007603A3"/>
    <w:rsid w:val="00761304"/>
    <w:rsid w:val="00761FB1"/>
    <w:rsid w:val="00762559"/>
    <w:rsid w:val="007626E6"/>
    <w:rsid w:val="00763891"/>
    <w:rsid w:val="00763BD3"/>
    <w:rsid w:val="00764337"/>
    <w:rsid w:val="0076466A"/>
    <w:rsid w:val="0076537C"/>
    <w:rsid w:val="00765AC3"/>
    <w:rsid w:val="00765CDE"/>
    <w:rsid w:val="0076603D"/>
    <w:rsid w:val="0076619B"/>
    <w:rsid w:val="0076708A"/>
    <w:rsid w:val="007670B6"/>
    <w:rsid w:val="007676AC"/>
    <w:rsid w:val="007706FD"/>
    <w:rsid w:val="00770CF6"/>
    <w:rsid w:val="00771233"/>
    <w:rsid w:val="007713B9"/>
    <w:rsid w:val="00771720"/>
    <w:rsid w:val="00772CB9"/>
    <w:rsid w:val="00772D63"/>
    <w:rsid w:val="00772E90"/>
    <w:rsid w:val="0077300A"/>
    <w:rsid w:val="00773B55"/>
    <w:rsid w:val="007744C2"/>
    <w:rsid w:val="007749C6"/>
    <w:rsid w:val="00774EE9"/>
    <w:rsid w:val="00776FB2"/>
    <w:rsid w:val="00777AF0"/>
    <w:rsid w:val="00777C0C"/>
    <w:rsid w:val="00780838"/>
    <w:rsid w:val="007810EF"/>
    <w:rsid w:val="00781770"/>
    <w:rsid w:val="00782879"/>
    <w:rsid w:val="00782E39"/>
    <w:rsid w:val="00786F7E"/>
    <w:rsid w:val="007874A3"/>
    <w:rsid w:val="007879AD"/>
    <w:rsid w:val="007904E5"/>
    <w:rsid w:val="00790D3E"/>
    <w:rsid w:val="00790FF4"/>
    <w:rsid w:val="00791A6E"/>
    <w:rsid w:val="00792405"/>
    <w:rsid w:val="00792421"/>
    <w:rsid w:val="00793095"/>
    <w:rsid w:val="00793BFA"/>
    <w:rsid w:val="00793F1E"/>
    <w:rsid w:val="0079530C"/>
    <w:rsid w:val="007964FF"/>
    <w:rsid w:val="007968AB"/>
    <w:rsid w:val="00796DA4"/>
    <w:rsid w:val="00797993"/>
    <w:rsid w:val="00797E7A"/>
    <w:rsid w:val="007A0644"/>
    <w:rsid w:val="007A109E"/>
    <w:rsid w:val="007A145C"/>
    <w:rsid w:val="007A33DF"/>
    <w:rsid w:val="007A3778"/>
    <w:rsid w:val="007A3DEA"/>
    <w:rsid w:val="007A559F"/>
    <w:rsid w:val="007A55AF"/>
    <w:rsid w:val="007A5DAF"/>
    <w:rsid w:val="007A6088"/>
    <w:rsid w:val="007B11CA"/>
    <w:rsid w:val="007B17AC"/>
    <w:rsid w:val="007B25E9"/>
    <w:rsid w:val="007B2E44"/>
    <w:rsid w:val="007B2E71"/>
    <w:rsid w:val="007B3C3D"/>
    <w:rsid w:val="007B4222"/>
    <w:rsid w:val="007B4E80"/>
    <w:rsid w:val="007B4FE4"/>
    <w:rsid w:val="007B5A91"/>
    <w:rsid w:val="007B5F72"/>
    <w:rsid w:val="007B63B8"/>
    <w:rsid w:val="007C018D"/>
    <w:rsid w:val="007C07BD"/>
    <w:rsid w:val="007C2C1E"/>
    <w:rsid w:val="007C3B8A"/>
    <w:rsid w:val="007C3FCD"/>
    <w:rsid w:val="007C433A"/>
    <w:rsid w:val="007C4B4B"/>
    <w:rsid w:val="007C5737"/>
    <w:rsid w:val="007C67E8"/>
    <w:rsid w:val="007C6E87"/>
    <w:rsid w:val="007D0129"/>
    <w:rsid w:val="007D0208"/>
    <w:rsid w:val="007D079B"/>
    <w:rsid w:val="007D1833"/>
    <w:rsid w:val="007D18C7"/>
    <w:rsid w:val="007D1DC9"/>
    <w:rsid w:val="007D2533"/>
    <w:rsid w:val="007D262A"/>
    <w:rsid w:val="007D44CF"/>
    <w:rsid w:val="007D45DE"/>
    <w:rsid w:val="007D4E53"/>
    <w:rsid w:val="007D5A21"/>
    <w:rsid w:val="007D61CE"/>
    <w:rsid w:val="007D6E43"/>
    <w:rsid w:val="007D6FD9"/>
    <w:rsid w:val="007D7ECB"/>
    <w:rsid w:val="007E0365"/>
    <w:rsid w:val="007E0CF1"/>
    <w:rsid w:val="007E0F42"/>
    <w:rsid w:val="007E164C"/>
    <w:rsid w:val="007E1EE7"/>
    <w:rsid w:val="007E28E3"/>
    <w:rsid w:val="007E3A95"/>
    <w:rsid w:val="007E3F3A"/>
    <w:rsid w:val="007E4D70"/>
    <w:rsid w:val="007E511A"/>
    <w:rsid w:val="007E532E"/>
    <w:rsid w:val="007E5F14"/>
    <w:rsid w:val="007E67E8"/>
    <w:rsid w:val="007E6CA4"/>
    <w:rsid w:val="007E7A55"/>
    <w:rsid w:val="007F009B"/>
    <w:rsid w:val="007F276D"/>
    <w:rsid w:val="007F339D"/>
    <w:rsid w:val="007F396E"/>
    <w:rsid w:val="007F4DE5"/>
    <w:rsid w:val="007F5A78"/>
    <w:rsid w:val="007F6202"/>
    <w:rsid w:val="007F7019"/>
    <w:rsid w:val="007F72E1"/>
    <w:rsid w:val="00801182"/>
    <w:rsid w:val="008013CC"/>
    <w:rsid w:val="00801D39"/>
    <w:rsid w:val="008031EE"/>
    <w:rsid w:val="008034EF"/>
    <w:rsid w:val="008035C3"/>
    <w:rsid w:val="00804572"/>
    <w:rsid w:val="00804D54"/>
    <w:rsid w:val="00805B4D"/>
    <w:rsid w:val="00805D8C"/>
    <w:rsid w:val="0080648D"/>
    <w:rsid w:val="0080699A"/>
    <w:rsid w:val="00807331"/>
    <w:rsid w:val="008078C1"/>
    <w:rsid w:val="0081017E"/>
    <w:rsid w:val="00810223"/>
    <w:rsid w:val="008121C5"/>
    <w:rsid w:val="00812777"/>
    <w:rsid w:val="008128BA"/>
    <w:rsid w:val="00812CA6"/>
    <w:rsid w:val="00814800"/>
    <w:rsid w:val="008149FA"/>
    <w:rsid w:val="00814D49"/>
    <w:rsid w:val="0081687C"/>
    <w:rsid w:val="00816936"/>
    <w:rsid w:val="00817094"/>
    <w:rsid w:val="008175F1"/>
    <w:rsid w:val="00820D70"/>
    <w:rsid w:val="008228FD"/>
    <w:rsid w:val="00822AE8"/>
    <w:rsid w:val="00822B87"/>
    <w:rsid w:val="00822BA2"/>
    <w:rsid w:val="008243A3"/>
    <w:rsid w:val="0082519A"/>
    <w:rsid w:val="00825528"/>
    <w:rsid w:val="0082571C"/>
    <w:rsid w:val="0083019C"/>
    <w:rsid w:val="008301A7"/>
    <w:rsid w:val="0083132D"/>
    <w:rsid w:val="00831414"/>
    <w:rsid w:val="008320CA"/>
    <w:rsid w:val="008348C2"/>
    <w:rsid w:val="00834D52"/>
    <w:rsid w:val="00835725"/>
    <w:rsid w:val="008357DE"/>
    <w:rsid w:val="008359F4"/>
    <w:rsid w:val="00836228"/>
    <w:rsid w:val="0083653E"/>
    <w:rsid w:val="00836EA1"/>
    <w:rsid w:val="00837055"/>
    <w:rsid w:val="00840222"/>
    <w:rsid w:val="008413E5"/>
    <w:rsid w:val="008418D9"/>
    <w:rsid w:val="00841A94"/>
    <w:rsid w:val="008420B8"/>
    <w:rsid w:val="00842FB6"/>
    <w:rsid w:val="008437AA"/>
    <w:rsid w:val="00844195"/>
    <w:rsid w:val="00844463"/>
    <w:rsid w:val="00844829"/>
    <w:rsid w:val="0084586C"/>
    <w:rsid w:val="00845F2A"/>
    <w:rsid w:val="00846E49"/>
    <w:rsid w:val="00847A80"/>
    <w:rsid w:val="00852344"/>
    <w:rsid w:val="00853795"/>
    <w:rsid w:val="00854693"/>
    <w:rsid w:val="00854831"/>
    <w:rsid w:val="00854F21"/>
    <w:rsid w:val="008551C1"/>
    <w:rsid w:val="008556CE"/>
    <w:rsid w:val="00855EA3"/>
    <w:rsid w:val="00856057"/>
    <w:rsid w:val="00856F2D"/>
    <w:rsid w:val="008576A9"/>
    <w:rsid w:val="00857E50"/>
    <w:rsid w:val="00857EC8"/>
    <w:rsid w:val="0086060F"/>
    <w:rsid w:val="008622CC"/>
    <w:rsid w:val="00862C1D"/>
    <w:rsid w:val="00863472"/>
    <w:rsid w:val="00863651"/>
    <w:rsid w:val="00863808"/>
    <w:rsid w:val="00863BBD"/>
    <w:rsid w:val="00864852"/>
    <w:rsid w:val="008657E1"/>
    <w:rsid w:val="008703C5"/>
    <w:rsid w:val="00870CCA"/>
    <w:rsid w:val="008722B5"/>
    <w:rsid w:val="00872E45"/>
    <w:rsid w:val="008733CC"/>
    <w:rsid w:val="0087376B"/>
    <w:rsid w:val="00874F45"/>
    <w:rsid w:val="008753DC"/>
    <w:rsid w:val="0087567C"/>
    <w:rsid w:val="00875C87"/>
    <w:rsid w:val="00875DED"/>
    <w:rsid w:val="00876309"/>
    <w:rsid w:val="00876E39"/>
    <w:rsid w:val="00876F17"/>
    <w:rsid w:val="00880B94"/>
    <w:rsid w:val="00881048"/>
    <w:rsid w:val="0088109E"/>
    <w:rsid w:val="00881141"/>
    <w:rsid w:val="00881CA6"/>
    <w:rsid w:val="00881D3C"/>
    <w:rsid w:val="00882162"/>
    <w:rsid w:val="00882A97"/>
    <w:rsid w:val="00882D29"/>
    <w:rsid w:val="008832AF"/>
    <w:rsid w:val="0088412B"/>
    <w:rsid w:val="008857B0"/>
    <w:rsid w:val="00885E1C"/>
    <w:rsid w:val="00887EBB"/>
    <w:rsid w:val="00890875"/>
    <w:rsid w:val="00890A7D"/>
    <w:rsid w:val="00891AF2"/>
    <w:rsid w:val="00891E8A"/>
    <w:rsid w:val="00891F61"/>
    <w:rsid w:val="00892A73"/>
    <w:rsid w:val="00892F94"/>
    <w:rsid w:val="008948D1"/>
    <w:rsid w:val="00894A5C"/>
    <w:rsid w:val="00894EA1"/>
    <w:rsid w:val="008953E4"/>
    <w:rsid w:val="00895606"/>
    <w:rsid w:val="00895A54"/>
    <w:rsid w:val="00896EA9"/>
    <w:rsid w:val="008973D6"/>
    <w:rsid w:val="00897501"/>
    <w:rsid w:val="008A040C"/>
    <w:rsid w:val="008A0A1A"/>
    <w:rsid w:val="008A16D3"/>
    <w:rsid w:val="008A25F1"/>
    <w:rsid w:val="008A2817"/>
    <w:rsid w:val="008A29B1"/>
    <w:rsid w:val="008A348F"/>
    <w:rsid w:val="008A3659"/>
    <w:rsid w:val="008A3768"/>
    <w:rsid w:val="008A40B2"/>
    <w:rsid w:val="008A4318"/>
    <w:rsid w:val="008A55EF"/>
    <w:rsid w:val="008A61FA"/>
    <w:rsid w:val="008A62B9"/>
    <w:rsid w:val="008A669E"/>
    <w:rsid w:val="008B2BD0"/>
    <w:rsid w:val="008B3EBE"/>
    <w:rsid w:val="008B41EC"/>
    <w:rsid w:val="008B5344"/>
    <w:rsid w:val="008B5A78"/>
    <w:rsid w:val="008B5D3C"/>
    <w:rsid w:val="008B6485"/>
    <w:rsid w:val="008B747E"/>
    <w:rsid w:val="008B7BD4"/>
    <w:rsid w:val="008C1065"/>
    <w:rsid w:val="008C1180"/>
    <w:rsid w:val="008C1C74"/>
    <w:rsid w:val="008C2E20"/>
    <w:rsid w:val="008C46A2"/>
    <w:rsid w:val="008C506A"/>
    <w:rsid w:val="008C5C0E"/>
    <w:rsid w:val="008C60A5"/>
    <w:rsid w:val="008C6301"/>
    <w:rsid w:val="008C6FE1"/>
    <w:rsid w:val="008D1C6A"/>
    <w:rsid w:val="008D224D"/>
    <w:rsid w:val="008D26C0"/>
    <w:rsid w:val="008D287A"/>
    <w:rsid w:val="008D35B7"/>
    <w:rsid w:val="008D3AB9"/>
    <w:rsid w:val="008D3D82"/>
    <w:rsid w:val="008D3E4D"/>
    <w:rsid w:val="008D5B64"/>
    <w:rsid w:val="008D60B9"/>
    <w:rsid w:val="008D6375"/>
    <w:rsid w:val="008D6A87"/>
    <w:rsid w:val="008D7BA4"/>
    <w:rsid w:val="008D7DED"/>
    <w:rsid w:val="008E03B1"/>
    <w:rsid w:val="008E045C"/>
    <w:rsid w:val="008E0744"/>
    <w:rsid w:val="008E0A40"/>
    <w:rsid w:val="008E0F8A"/>
    <w:rsid w:val="008E1F26"/>
    <w:rsid w:val="008E209D"/>
    <w:rsid w:val="008E386F"/>
    <w:rsid w:val="008E3A39"/>
    <w:rsid w:val="008E3BA8"/>
    <w:rsid w:val="008E3CDA"/>
    <w:rsid w:val="008E3D00"/>
    <w:rsid w:val="008E4C1D"/>
    <w:rsid w:val="008E4ED0"/>
    <w:rsid w:val="008E7524"/>
    <w:rsid w:val="008E7B1E"/>
    <w:rsid w:val="008F10AC"/>
    <w:rsid w:val="008F129C"/>
    <w:rsid w:val="008F23A1"/>
    <w:rsid w:val="008F2EE2"/>
    <w:rsid w:val="008F36F2"/>
    <w:rsid w:val="008F3981"/>
    <w:rsid w:val="008F42A9"/>
    <w:rsid w:val="008F4F40"/>
    <w:rsid w:val="008F517F"/>
    <w:rsid w:val="008F5C44"/>
    <w:rsid w:val="008F6202"/>
    <w:rsid w:val="008F643A"/>
    <w:rsid w:val="008F65FD"/>
    <w:rsid w:val="008F7516"/>
    <w:rsid w:val="008F77A7"/>
    <w:rsid w:val="008F7920"/>
    <w:rsid w:val="00900BA7"/>
    <w:rsid w:val="009018A2"/>
    <w:rsid w:val="009021ED"/>
    <w:rsid w:val="009034CD"/>
    <w:rsid w:val="009042FC"/>
    <w:rsid w:val="0090453F"/>
    <w:rsid w:val="00905BE7"/>
    <w:rsid w:val="00906581"/>
    <w:rsid w:val="009065B6"/>
    <w:rsid w:val="00906837"/>
    <w:rsid w:val="00906C8D"/>
    <w:rsid w:val="0090706A"/>
    <w:rsid w:val="0091081D"/>
    <w:rsid w:val="009109A8"/>
    <w:rsid w:val="00911033"/>
    <w:rsid w:val="00911AC9"/>
    <w:rsid w:val="0091231A"/>
    <w:rsid w:val="0091231E"/>
    <w:rsid w:val="00912752"/>
    <w:rsid w:val="00912A52"/>
    <w:rsid w:val="0091325D"/>
    <w:rsid w:val="00914F4C"/>
    <w:rsid w:val="00915417"/>
    <w:rsid w:val="00915DDB"/>
    <w:rsid w:val="00915F9A"/>
    <w:rsid w:val="00915FD1"/>
    <w:rsid w:val="0091608F"/>
    <w:rsid w:val="0091622F"/>
    <w:rsid w:val="0091625A"/>
    <w:rsid w:val="00916AA9"/>
    <w:rsid w:val="00920B88"/>
    <w:rsid w:val="00920F91"/>
    <w:rsid w:val="00921B2A"/>
    <w:rsid w:val="00922440"/>
    <w:rsid w:val="00923C7F"/>
    <w:rsid w:val="009241BF"/>
    <w:rsid w:val="009242F7"/>
    <w:rsid w:val="0092454C"/>
    <w:rsid w:val="00924851"/>
    <w:rsid w:val="00925133"/>
    <w:rsid w:val="00926112"/>
    <w:rsid w:val="00926D71"/>
    <w:rsid w:val="00927FA0"/>
    <w:rsid w:val="00930214"/>
    <w:rsid w:val="00930E43"/>
    <w:rsid w:val="00931725"/>
    <w:rsid w:val="00932766"/>
    <w:rsid w:val="00932A33"/>
    <w:rsid w:val="0093387F"/>
    <w:rsid w:val="00933CFF"/>
    <w:rsid w:val="00934135"/>
    <w:rsid w:val="0093428A"/>
    <w:rsid w:val="0093486E"/>
    <w:rsid w:val="00934B86"/>
    <w:rsid w:val="00934BFD"/>
    <w:rsid w:val="00934D03"/>
    <w:rsid w:val="009360D8"/>
    <w:rsid w:val="00936253"/>
    <w:rsid w:val="0094089C"/>
    <w:rsid w:val="009409C1"/>
    <w:rsid w:val="009419C6"/>
    <w:rsid w:val="00941C79"/>
    <w:rsid w:val="00941CEF"/>
    <w:rsid w:val="00941F3D"/>
    <w:rsid w:val="009425F5"/>
    <w:rsid w:val="00943A75"/>
    <w:rsid w:val="00943FCD"/>
    <w:rsid w:val="0094450D"/>
    <w:rsid w:val="00944843"/>
    <w:rsid w:val="00944A3A"/>
    <w:rsid w:val="00946219"/>
    <w:rsid w:val="00947464"/>
    <w:rsid w:val="0095014E"/>
    <w:rsid w:val="00950BE8"/>
    <w:rsid w:val="00950F0E"/>
    <w:rsid w:val="00950FB0"/>
    <w:rsid w:val="009520CB"/>
    <w:rsid w:val="009526E4"/>
    <w:rsid w:val="009537BA"/>
    <w:rsid w:val="009541F0"/>
    <w:rsid w:val="0095469C"/>
    <w:rsid w:val="0095570E"/>
    <w:rsid w:val="009559D7"/>
    <w:rsid w:val="00956946"/>
    <w:rsid w:val="00956DBA"/>
    <w:rsid w:val="0095784D"/>
    <w:rsid w:val="00957A51"/>
    <w:rsid w:val="0096002D"/>
    <w:rsid w:val="009622A3"/>
    <w:rsid w:val="009637CF"/>
    <w:rsid w:val="00964D16"/>
    <w:rsid w:val="00965DA6"/>
    <w:rsid w:val="00966BE5"/>
    <w:rsid w:val="00967233"/>
    <w:rsid w:val="00967439"/>
    <w:rsid w:val="00967CF2"/>
    <w:rsid w:val="0097056A"/>
    <w:rsid w:val="0097096D"/>
    <w:rsid w:val="00971920"/>
    <w:rsid w:val="009721E9"/>
    <w:rsid w:val="009737FE"/>
    <w:rsid w:val="009748A7"/>
    <w:rsid w:val="009748B7"/>
    <w:rsid w:val="00974978"/>
    <w:rsid w:val="00975177"/>
    <w:rsid w:val="00975E9B"/>
    <w:rsid w:val="00976C13"/>
    <w:rsid w:val="00976EDA"/>
    <w:rsid w:val="00977163"/>
    <w:rsid w:val="0097745D"/>
    <w:rsid w:val="009775E3"/>
    <w:rsid w:val="00980292"/>
    <w:rsid w:val="00980BBE"/>
    <w:rsid w:val="00982B75"/>
    <w:rsid w:val="009831F0"/>
    <w:rsid w:val="0098511B"/>
    <w:rsid w:val="00985F96"/>
    <w:rsid w:val="00986340"/>
    <w:rsid w:val="00986ACF"/>
    <w:rsid w:val="0098744A"/>
    <w:rsid w:val="00987A13"/>
    <w:rsid w:val="00990739"/>
    <w:rsid w:val="00990E19"/>
    <w:rsid w:val="00990EC0"/>
    <w:rsid w:val="00990F5D"/>
    <w:rsid w:val="00992A1E"/>
    <w:rsid w:val="00992D05"/>
    <w:rsid w:val="009935B3"/>
    <w:rsid w:val="00995B74"/>
    <w:rsid w:val="00995FB8"/>
    <w:rsid w:val="00996729"/>
    <w:rsid w:val="00996C86"/>
    <w:rsid w:val="009970A0"/>
    <w:rsid w:val="009974EA"/>
    <w:rsid w:val="0099759E"/>
    <w:rsid w:val="0099763A"/>
    <w:rsid w:val="00997F45"/>
    <w:rsid w:val="009A03BC"/>
    <w:rsid w:val="009A0D44"/>
    <w:rsid w:val="009A122B"/>
    <w:rsid w:val="009A1B1C"/>
    <w:rsid w:val="009A1B24"/>
    <w:rsid w:val="009A1B40"/>
    <w:rsid w:val="009A2719"/>
    <w:rsid w:val="009A2C38"/>
    <w:rsid w:val="009A332E"/>
    <w:rsid w:val="009A35B2"/>
    <w:rsid w:val="009A4608"/>
    <w:rsid w:val="009A55C7"/>
    <w:rsid w:val="009A5F01"/>
    <w:rsid w:val="009A6C66"/>
    <w:rsid w:val="009A79CC"/>
    <w:rsid w:val="009A7AD8"/>
    <w:rsid w:val="009B1F49"/>
    <w:rsid w:val="009B1FD2"/>
    <w:rsid w:val="009B24D7"/>
    <w:rsid w:val="009B2CA4"/>
    <w:rsid w:val="009B32CC"/>
    <w:rsid w:val="009B3BDB"/>
    <w:rsid w:val="009B43B6"/>
    <w:rsid w:val="009B4DA2"/>
    <w:rsid w:val="009B61B8"/>
    <w:rsid w:val="009B653D"/>
    <w:rsid w:val="009B70BA"/>
    <w:rsid w:val="009B7E88"/>
    <w:rsid w:val="009C0E35"/>
    <w:rsid w:val="009C18CB"/>
    <w:rsid w:val="009C1B8C"/>
    <w:rsid w:val="009C3C46"/>
    <w:rsid w:val="009C5C58"/>
    <w:rsid w:val="009C606E"/>
    <w:rsid w:val="009C6129"/>
    <w:rsid w:val="009C63AA"/>
    <w:rsid w:val="009C65CB"/>
    <w:rsid w:val="009C67D3"/>
    <w:rsid w:val="009C6DF6"/>
    <w:rsid w:val="009D0CD0"/>
    <w:rsid w:val="009D12DA"/>
    <w:rsid w:val="009D1DBF"/>
    <w:rsid w:val="009D1FA0"/>
    <w:rsid w:val="009D230F"/>
    <w:rsid w:val="009D27B2"/>
    <w:rsid w:val="009D3455"/>
    <w:rsid w:val="009D3B83"/>
    <w:rsid w:val="009D3DBD"/>
    <w:rsid w:val="009D4180"/>
    <w:rsid w:val="009D4B36"/>
    <w:rsid w:val="009D5818"/>
    <w:rsid w:val="009D5892"/>
    <w:rsid w:val="009D58CC"/>
    <w:rsid w:val="009D60C8"/>
    <w:rsid w:val="009D6899"/>
    <w:rsid w:val="009D6F15"/>
    <w:rsid w:val="009D7D2A"/>
    <w:rsid w:val="009E04EC"/>
    <w:rsid w:val="009E0A18"/>
    <w:rsid w:val="009E0C98"/>
    <w:rsid w:val="009E205B"/>
    <w:rsid w:val="009E3494"/>
    <w:rsid w:val="009E380A"/>
    <w:rsid w:val="009E382E"/>
    <w:rsid w:val="009E395F"/>
    <w:rsid w:val="009E4B77"/>
    <w:rsid w:val="009E5E34"/>
    <w:rsid w:val="009E7177"/>
    <w:rsid w:val="009E7794"/>
    <w:rsid w:val="009F0412"/>
    <w:rsid w:val="009F068D"/>
    <w:rsid w:val="009F0A4F"/>
    <w:rsid w:val="009F1F48"/>
    <w:rsid w:val="009F2489"/>
    <w:rsid w:val="009F2C8A"/>
    <w:rsid w:val="009F2EF9"/>
    <w:rsid w:val="009F3F7B"/>
    <w:rsid w:val="009F49CE"/>
    <w:rsid w:val="009F4F4F"/>
    <w:rsid w:val="009F53EA"/>
    <w:rsid w:val="009F634E"/>
    <w:rsid w:val="009F65B0"/>
    <w:rsid w:val="009F6C68"/>
    <w:rsid w:val="009F7927"/>
    <w:rsid w:val="00A003A4"/>
    <w:rsid w:val="00A004DF"/>
    <w:rsid w:val="00A01AD1"/>
    <w:rsid w:val="00A01D3B"/>
    <w:rsid w:val="00A01F95"/>
    <w:rsid w:val="00A03078"/>
    <w:rsid w:val="00A031CC"/>
    <w:rsid w:val="00A03729"/>
    <w:rsid w:val="00A04754"/>
    <w:rsid w:val="00A05A41"/>
    <w:rsid w:val="00A0684B"/>
    <w:rsid w:val="00A0706A"/>
    <w:rsid w:val="00A073D9"/>
    <w:rsid w:val="00A1162B"/>
    <w:rsid w:val="00A117BE"/>
    <w:rsid w:val="00A1183F"/>
    <w:rsid w:val="00A12816"/>
    <w:rsid w:val="00A13384"/>
    <w:rsid w:val="00A133FC"/>
    <w:rsid w:val="00A13BDB"/>
    <w:rsid w:val="00A140C9"/>
    <w:rsid w:val="00A14F46"/>
    <w:rsid w:val="00A154A6"/>
    <w:rsid w:val="00A169F4"/>
    <w:rsid w:val="00A20315"/>
    <w:rsid w:val="00A21B3B"/>
    <w:rsid w:val="00A2262A"/>
    <w:rsid w:val="00A226F2"/>
    <w:rsid w:val="00A227CA"/>
    <w:rsid w:val="00A22F19"/>
    <w:rsid w:val="00A22FF2"/>
    <w:rsid w:val="00A23510"/>
    <w:rsid w:val="00A23569"/>
    <w:rsid w:val="00A240DE"/>
    <w:rsid w:val="00A245E9"/>
    <w:rsid w:val="00A24A9A"/>
    <w:rsid w:val="00A25520"/>
    <w:rsid w:val="00A259D4"/>
    <w:rsid w:val="00A260D9"/>
    <w:rsid w:val="00A26885"/>
    <w:rsid w:val="00A26924"/>
    <w:rsid w:val="00A30649"/>
    <w:rsid w:val="00A3083D"/>
    <w:rsid w:val="00A30D4C"/>
    <w:rsid w:val="00A31010"/>
    <w:rsid w:val="00A31E32"/>
    <w:rsid w:val="00A32234"/>
    <w:rsid w:val="00A32F62"/>
    <w:rsid w:val="00A3322A"/>
    <w:rsid w:val="00A33E21"/>
    <w:rsid w:val="00A34315"/>
    <w:rsid w:val="00A359CD"/>
    <w:rsid w:val="00A360C6"/>
    <w:rsid w:val="00A364A5"/>
    <w:rsid w:val="00A36A6D"/>
    <w:rsid w:val="00A373AF"/>
    <w:rsid w:val="00A37B43"/>
    <w:rsid w:val="00A405B9"/>
    <w:rsid w:val="00A41EDB"/>
    <w:rsid w:val="00A448E0"/>
    <w:rsid w:val="00A4545A"/>
    <w:rsid w:val="00A4621B"/>
    <w:rsid w:val="00A46B2E"/>
    <w:rsid w:val="00A4774B"/>
    <w:rsid w:val="00A47D4B"/>
    <w:rsid w:val="00A47F2B"/>
    <w:rsid w:val="00A50270"/>
    <w:rsid w:val="00A50306"/>
    <w:rsid w:val="00A50C03"/>
    <w:rsid w:val="00A50E0D"/>
    <w:rsid w:val="00A5102C"/>
    <w:rsid w:val="00A5115F"/>
    <w:rsid w:val="00A51170"/>
    <w:rsid w:val="00A51348"/>
    <w:rsid w:val="00A513F2"/>
    <w:rsid w:val="00A51ACB"/>
    <w:rsid w:val="00A5226D"/>
    <w:rsid w:val="00A52790"/>
    <w:rsid w:val="00A52DEF"/>
    <w:rsid w:val="00A530B0"/>
    <w:rsid w:val="00A541E0"/>
    <w:rsid w:val="00A5455A"/>
    <w:rsid w:val="00A54564"/>
    <w:rsid w:val="00A5479E"/>
    <w:rsid w:val="00A56242"/>
    <w:rsid w:val="00A56331"/>
    <w:rsid w:val="00A56394"/>
    <w:rsid w:val="00A5691A"/>
    <w:rsid w:val="00A57E71"/>
    <w:rsid w:val="00A60561"/>
    <w:rsid w:val="00A61994"/>
    <w:rsid w:val="00A61B66"/>
    <w:rsid w:val="00A6255A"/>
    <w:rsid w:val="00A632B8"/>
    <w:rsid w:val="00A64D94"/>
    <w:rsid w:val="00A6500A"/>
    <w:rsid w:val="00A65324"/>
    <w:rsid w:val="00A658CA"/>
    <w:rsid w:val="00A659B6"/>
    <w:rsid w:val="00A65FF4"/>
    <w:rsid w:val="00A66F5F"/>
    <w:rsid w:val="00A676A7"/>
    <w:rsid w:val="00A702FB"/>
    <w:rsid w:val="00A7142D"/>
    <w:rsid w:val="00A72296"/>
    <w:rsid w:val="00A73E81"/>
    <w:rsid w:val="00A7447D"/>
    <w:rsid w:val="00A746DE"/>
    <w:rsid w:val="00A75243"/>
    <w:rsid w:val="00A75608"/>
    <w:rsid w:val="00A75C45"/>
    <w:rsid w:val="00A760F3"/>
    <w:rsid w:val="00A76477"/>
    <w:rsid w:val="00A76700"/>
    <w:rsid w:val="00A76DD5"/>
    <w:rsid w:val="00A76EE1"/>
    <w:rsid w:val="00A80019"/>
    <w:rsid w:val="00A81AF0"/>
    <w:rsid w:val="00A81C30"/>
    <w:rsid w:val="00A83A74"/>
    <w:rsid w:val="00A84084"/>
    <w:rsid w:val="00A8463D"/>
    <w:rsid w:val="00A847F9"/>
    <w:rsid w:val="00A84C92"/>
    <w:rsid w:val="00A8514C"/>
    <w:rsid w:val="00A85C1B"/>
    <w:rsid w:val="00A85DF4"/>
    <w:rsid w:val="00A862A9"/>
    <w:rsid w:val="00A86492"/>
    <w:rsid w:val="00A86AEC"/>
    <w:rsid w:val="00A86CB8"/>
    <w:rsid w:val="00A86F0B"/>
    <w:rsid w:val="00A90613"/>
    <w:rsid w:val="00A9194B"/>
    <w:rsid w:val="00A91CFE"/>
    <w:rsid w:val="00A923D3"/>
    <w:rsid w:val="00A92944"/>
    <w:rsid w:val="00A93086"/>
    <w:rsid w:val="00A94BDA"/>
    <w:rsid w:val="00A95161"/>
    <w:rsid w:val="00A95C6D"/>
    <w:rsid w:val="00A95FCF"/>
    <w:rsid w:val="00AA0065"/>
    <w:rsid w:val="00AA263F"/>
    <w:rsid w:val="00AA2C49"/>
    <w:rsid w:val="00AA2E27"/>
    <w:rsid w:val="00AA31CF"/>
    <w:rsid w:val="00AA39C5"/>
    <w:rsid w:val="00AA68F3"/>
    <w:rsid w:val="00AB08AA"/>
    <w:rsid w:val="00AB1928"/>
    <w:rsid w:val="00AB25CE"/>
    <w:rsid w:val="00AB2AF3"/>
    <w:rsid w:val="00AB35DC"/>
    <w:rsid w:val="00AB399F"/>
    <w:rsid w:val="00AB3C08"/>
    <w:rsid w:val="00AB3D0D"/>
    <w:rsid w:val="00AB46A3"/>
    <w:rsid w:val="00AB4B69"/>
    <w:rsid w:val="00AB4BB8"/>
    <w:rsid w:val="00AB5543"/>
    <w:rsid w:val="00AB5DE7"/>
    <w:rsid w:val="00AB661E"/>
    <w:rsid w:val="00AB73E2"/>
    <w:rsid w:val="00AB75D1"/>
    <w:rsid w:val="00AB7782"/>
    <w:rsid w:val="00AB783F"/>
    <w:rsid w:val="00AB788E"/>
    <w:rsid w:val="00AB7939"/>
    <w:rsid w:val="00AC0AC0"/>
    <w:rsid w:val="00AC147A"/>
    <w:rsid w:val="00AC1646"/>
    <w:rsid w:val="00AC179C"/>
    <w:rsid w:val="00AC2612"/>
    <w:rsid w:val="00AC2A49"/>
    <w:rsid w:val="00AC2E0A"/>
    <w:rsid w:val="00AC371F"/>
    <w:rsid w:val="00AC3F84"/>
    <w:rsid w:val="00AC44CF"/>
    <w:rsid w:val="00AC4719"/>
    <w:rsid w:val="00AC5497"/>
    <w:rsid w:val="00AC67F2"/>
    <w:rsid w:val="00AC710E"/>
    <w:rsid w:val="00AC7566"/>
    <w:rsid w:val="00AC7C1C"/>
    <w:rsid w:val="00AD04B5"/>
    <w:rsid w:val="00AD07C9"/>
    <w:rsid w:val="00AD0E2B"/>
    <w:rsid w:val="00AD1682"/>
    <w:rsid w:val="00AD1CFE"/>
    <w:rsid w:val="00AD27E6"/>
    <w:rsid w:val="00AD2C92"/>
    <w:rsid w:val="00AD3D9F"/>
    <w:rsid w:val="00AD405D"/>
    <w:rsid w:val="00AD405F"/>
    <w:rsid w:val="00AD42DE"/>
    <w:rsid w:val="00AD5352"/>
    <w:rsid w:val="00AD5BBD"/>
    <w:rsid w:val="00AD5D7B"/>
    <w:rsid w:val="00AD7952"/>
    <w:rsid w:val="00AE0452"/>
    <w:rsid w:val="00AE1246"/>
    <w:rsid w:val="00AE2024"/>
    <w:rsid w:val="00AE2672"/>
    <w:rsid w:val="00AE28CD"/>
    <w:rsid w:val="00AE39A3"/>
    <w:rsid w:val="00AE39B1"/>
    <w:rsid w:val="00AE47C1"/>
    <w:rsid w:val="00AE4A65"/>
    <w:rsid w:val="00AE5524"/>
    <w:rsid w:val="00AE6FAC"/>
    <w:rsid w:val="00AE7751"/>
    <w:rsid w:val="00AE7A69"/>
    <w:rsid w:val="00AF08D4"/>
    <w:rsid w:val="00AF14CF"/>
    <w:rsid w:val="00AF1809"/>
    <w:rsid w:val="00AF1941"/>
    <w:rsid w:val="00AF3D24"/>
    <w:rsid w:val="00AF572E"/>
    <w:rsid w:val="00AF65BD"/>
    <w:rsid w:val="00AF7045"/>
    <w:rsid w:val="00AF7080"/>
    <w:rsid w:val="00B012CF"/>
    <w:rsid w:val="00B03F8B"/>
    <w:rsid w:val="00B04F76"/>
    <w:rsid w:val="00B06593"/>
    <w:rsid w:val="00B065DA"/>
    <w:rsid w:val="00B06C76"/>
    <w:rsid w:val="00B06CB9"/>
    <w:rsid w:val="00B06F75"/>
    <w:rsid w:val="00B0718D"/>
    <w:rsid w:val="00B07406"/>
    <w:rsid w:val="00B10AF0"/>
    <w:rsid w:val="00B10E7E"/>
    <w:rsid w:val="00B11C12"/>
    <w:rsid w:val="00B132F0"/>
    <w:rsid w:val="00B1341C"/>
    <w:rsid w:val="00B13984"/>
    <w:rsid w:val="00B13C3E"/>
    <w:rsid w:val="00B142BC"/>
    <w:rsid w:val="00B14731"/>
    <w:rsid w:val="00B14782"/>
    <w:rsid w:val="00B14FDE"/>
    <w:rsid w:val="00B153A6"/>
    <w:rsid w:val="00B15777"/>
    <w:rsid w:val="00B1663B"/>
    <w:rsid w:val="00B16EAE"/>
    <w:rsid w:val="00B16FB0"/>
    <w:rsid w:val="00B175AA"/>
    <w:rsid w:val="00B1789C"/>
    <w:rsid w:val="00B17DE2"/>
    <w:rsid w:val="00B2155D"/>
    <w:rsid w:val="00B21A53"/>
    <w:rsid w:val="00B22068"/>
    <w:rsid w:val="00B22356"/>
    <w:rsid w:val="00B23677"/>
    <w:rsid w:val="00B24B16"/>
    <w:rsid w:val="00B2642A"/>
    <w:rsid w:val="00B26829"/>
    <w:rsid w:val="00B274E7"/>
    <w:rsid w:val="00B27A73"/>
    <w:rsid w:val="00B27BFA"/>
    <w:rsid w:val="00B325EB"/>
    <w:rsid w:val="00B32FC8"/>
    <w:rsid w:val="00B348EA"/>
    <w:rsid w:val="00B349CB"/>
    <w:rsid w:val="00B358CB"/>
    <w:rsid w:val="00B36535"/>
    <w:rsid w:val="00B36943"/>
    <w:rsid w:val="00B36E06"/>
    <w:rsid w:val="00B37E59"/>
    <w:rsid w:val="00B37FBE"/>
    <w:rsid w:val="00B40282"/>
    <w:rsid w:val="00B420CD"/>
    <w:rsid w:val="00B42E19"/>
    <w:rsid w:val="00B42ECE"/>
    <w:rsid w:val="00B434B3"/>
    <w:rsid w:val="00B44A4F"/>
    <w:rsid w:val="00B44F2A"/>
    <w:rsid w:val="00B463DE"/>
    <w:rsid w:val="00B47210"/>
    <w:rsid w:val="00B47320"/>
    <w:rsid w:val="00B477D9"/>
    <w:rsid w:val="00B50945"/>
    <w:rsid w:val="00B50F0A"/>
    <w:rsid w:val="00B5117B"/>
    <w:rsid w:val="00B5199E"/>
    <w:rsid w:val="00B51AD4"/>
    <w:rsid w:val="00B52814"/>
    <w:rsid w:val="00B52912"/>
    <w:rsid w:val="00B5368E"/>
    <w:rsid w:val="00B543F9"/>
    <w:rsid w:val="00B55657"/>
    <w:rsid w:val="00B5572F"/>
    <w:rsid w:val="00B5658D"/>
    <w:rsid w:val="00B570D8"/>
    <w:rsid w:val="00B572DC"/>
    <w:rsid w:val="00B5735B"/>
    <w:rsid w:val="00B60CA1"/>
    <w:rsid w:val="00B60D2B"/>
    <w:rsid w:val="00B60EF9"/>
    <w:rsid w:val="00B61497"/>
    <w:rsid w:val="00B62366"/>
    <w:rsid w:val="00B62589"/>
    <w:rsid w:val="00B6334A"/>
    <w:rsid w:val="00B6343F"/>
    <w:rsid w:val="00B6346F"/>
    <w:rsid w:val="00B63DBC"/>
    <w:rsid w:val="00B64C14"/>
    <w:rsid w:val="00B657E0"/>
    <w:rsid w:val="00B65B20"/>
    <w:rsid w:val="00B65BF7"/>
    <w:rsid w:val="00B65EA6"/>
    <w:rsid w:val="00B65FDF"/>
    <w:rsid w:val="00B660EA"/>
    <w:rsid w:val="00B660EF"/>
    <w:rsid w:val="00B667A6"/>
    <w:rsid w:val="00B67084"/>
    <w:rsid w:val="00B670A2"/>
    <w:rsid w:val="00B673B4"/>
    <w:rsid w:val="00B67E91"/>
    <w:rsid w:val="00B70636"/>
    <w:rsid w:val="00B71DA2"/>
    <w:rsid w:val="00B733A1"/>
    <w:rsid w:val="00B73811"/>
    <w:rsid w:val="00B73A10"/>
    <w:rsid w:val="00B745D0"/>
    <w:rsid w:val="00B75B56"/>
    <w:rsid w:val="00B76B27"/>
    <w:rsid w:val="00B76B2C"/>
    <w:rsid w:val="00B77600"/>
    <w:rsid w:val="00B77D25"/>
    <w:rsid w:val="00B77E95"/>
    <w:rsid w:val="00B80219"/>
    <w:rsid w:val="00B8054C"/>
    <w:rsid w:val="00B80EAD"/>
    <w:rsid w:val="00B840C6"/>
    <w:rsid w:val="00B846D4"/>
    <w:rsid w:val="00B851BD"/>
    <w:rsid w:val="00B85580"/>
    <w:rsid w:val="00B857B9"/>
    <w:rsid w:val="00B8701B"/>
    <w:rsid w:val="00B87990"/>
    <w:rsid w:val="00B87A6C"/>
    <w:rsid w:val="00B90241"/>
    <w:rsid w:val="00B90BFD"/>
    <w:rsid w:val="00B96747"/>
    <w:rsid w:val="00B96858"/>
    <w:rsid w:val="00B97072"/>
    <w:rsid w:val="00B97D6C"/>
    <w:rsid w:val="00BA1275"/>
    <w:rsid w:val="00BA34E7"/>
    <w:rsid w:val="00BA4C29"/>
    <w:rsid w:val="00BA6D25"/>
    <w:rsid w:val="00BA7DA2"/>
    <w:rsid w:val="00BB09D5"/>
    <w:rsid w:val="00BB1598"/>
    <w:rsid w:val="00BB2D86"/>
    <w:rsid w:val="00BB30FD"/>
    <w:rsid w:val="00BB3200"/>
    <w:rsid w:val="00BB3385"/>
    <w:rsid w:val="00BB349B"/>
    <w:rsid w:val="00BB40A5"/>
    <w:rsid w:val="00BB4D7D"/>
    <w:rsid w:val="00BB5551"/>
    <w:rsid w:val="00BB583F"/>
    <w:rsid w:val="00BB633E"/>
    <w:rsid w:val="00BB7BDA"/>
    <w:rsid w:val="00BB7CEA"/>
    <w:rsid w:val="00BC0100"/>
    <w:rsid w:val="00BC0408"/>
    <w:rsid w:val="00BC075E"/>
    <w:rsid w:val="00BC1609"/>
    <w:rsid w:val="00BC1D85"/>
    <w:rsid w:val="00BC2329"/>
    <w:rsid w:val="00BC2615"/>
    <w:rsid w:val="00BC2B14"/>
    <w:rsid w:val="00BC2E83"/>
    <w:rsid w:val="00BC3121"/>
    <w:rsid w:val="00BC3530"/>
    <w:rsid w:val="00BC4D82"/>
    <w:rsid w:val="00BC679F"/>
    <w:rsid w:val="00BC788B"/>
    <w:rsid w:val="00BC794D"/>
    <w:rsid w:val="00BD0C43"/>
    <w:rsid w:val="00BD1656"/>
    <w:rsid w:val="00BD176C"/>
    <w:rsid w:val="00BD1EB0"/>
    <w:rsid w:val="00BD28DE"/>
    <w:rsid w:val="00BD29E5"/>
    <w:rsid w:val="00BD2D66"/>
    <w:rsid w:val="00BD341B"/>
    <w:rsid w:val="00BD3CF8"/>
    <w:rsid w:val="00BD3DA1"/>
    <w:rsid w:val="00BD4929"/>
    <w:rsid w:val="00BD5782"/>
    <w:rsid w:val="00BD627A"/>
    <w:rsid w:val="00BD6C14"/>
    <w:rsid w:val="00BD77A1"/>
    <w:rsid w:val="00BD7FD6"/>
    <w:rsid w:val="00BE00AC"/>
    <w:rsid w:val="00BE01D7"/>
    <w:rsid w:val="00BE060A"/>
    <w:rsid w:val="00BE0B42"/>
    <w:rsid w:val="00BE0C44"/>
    <w:rsid w:val="00BE12E5"/>
    <w:rsid w:val="00BE1BE9"/>
    <w:rsid w:val="00BE1F32"/>
    <w:rsid w:val="00BE32E9"/>
    <w:rsid w:val="00BE3FC6"/>
    <w:rsid w:val="00BE4036"/>
    <w:rsid w:val="00BE44A2"/>
    <w:rsid w:val="00BE4E9C"/>
    <w:rsid w:val="00BE5D92"/>
    <w:rsid w:val="00BE60E1"/>
    <w:rsid w:val="00BE640C"/>
    <w:rsid w:val="00BE79F7"/>
    <w:rsid w:val="00BE7A1B"/>
    <w:rsid w:val="00BF0EDA"/>
    <w:rsid w:val="00BF1BB5"/>
    <w:rsid w:val="00BF250B"/>
    <w:rsid w:val="00BF2E01"/>
    <w:rsid w:val="00BF5216"/>
    <w:rsid w:val="00BF59FA"/>
    <w:rsid w:val="00BF5CE6"/>
    <w:rsid w:val="00BF7029"/>
    <w:rsid w:val="00BF7616"/>
    <w:rsid w:val="00C005E1"/>
    <w:rsid w:val="00C02006"/>
    <w:rsid w:val="00C023B0"/>
    <w:rsid w:val="00C02CB4"/>
    <w:rsid w:val="00C030F1"/>
    <w:rsid w:val="00C036E2"/>
    <w:rsid w:val="00C03FB7"/>
    <w:rsid w:val="00C04253"/>
    <w:rsid w:val="00C047C1"/>
    <w:rsid w:val="00C04858"/>
    <w:rsid w:val="00C05850"/>
    <w:rsid w:val="00C05D95"/>
    <w:rsid w:val="00C05FF8"/>
    <w:rsid w:val="00C061F7"/>
    <w:rsid w:val="00C074DD"/>
    <w:rsid w:val="00C1009D"/>
    <w:rsid w:val="00C101A3"/>
    <w:rsid w:val="00C10F22"/>
    <w:rsid w:val="00C123D5"/>
    <w:rsid w:val="00C12FED"/>
    <w:rsid w:val="00C15A00"/>
    <w:rsid w:val="00C15F33"/>
    <w:rsid w:val="00C17387"/>
    <w:rsid w:val="00C1743B"/>
    <w:rsid w:val="00C17D53"/>
    <w:rsid w:val="00C202AF"/>
    <w:rsid w:val="00C20979"/>
    <w:rsid w:val="00C20D43"/>
    <w:rsid w:val="00C21284"/>
    <w:rsid w:val="00C21C94"/>
    <w:rsid w:val="00C2243E"/>
    <w:rsid w:val="00C23569"/>
    <w:rsid w:val="00C23740"/>
    <w:rsid w:val="00C238B9"/>
    <w:rsid w:val="00C23EDC"/>
    <w:rsid w:val="00C24490"/>
    <w:rsid w:val="00C25CBE"/>
    <w:rsid w:val="00C25D67"/>
    <w:rsid w:val="00C26351"/>
    <w:rsid w:val="00C264E3"/>
    <w:rsid w:val="00C267DE"/>
    <w:rsid w:val="00C2702D"/>
    <w:rsid w:val="00C27071"/>
    <w:rsid w:val="00C2714D"/>
    <w:rsid w:val="00C273E8"/>
    <w:rsid w:val="00C30017"/>
    <w:rsid w:val="00C31485"/>
    <w:rsid w:val="00C31900"/>
    <w:rsid w:val="00C33226"/>
    <w:rsid w:val="00C33268"/>
    <w:rsid w:val="00C344E7"/>
    <w:rsid w:val="00C34BF3"/>
    <w:rsid w:val="00C35322"/>
    <w:rsid w:val="00C3547C"/>
    <w:rsid w:val="00C35536"/>
    <w:rsid w:val="00C36352"/>
    <w:rsid w:val="00C37B74"/>
    <w:rsid w:val="00C402DE"/>
    <w:rsid w:val="00C40B7F"/>
    <w:rsid w:val="00C4137A"/>
    <w:rsid w:val="00C46AE3"/>
    <w:rsid w:val="00C46F66"/>
    <w:rsid w:val="00C477EF"/>
    <w:rsid w:val="00C47984"/>
    <w:rsid w:val="00C47ED3"/>
    <w:rsid w:val="00C523A4"/>
    <w:rsid w:val="00C52834"/>
    <w:rsid w:val="00C52E9D"/>
    <w:rsid w:val="00C538DB"/>
    <w:rsid w:val="00C539E0"/>
    <w:rsid w:val="00C53EA0"/>
    <w:rsid w:val="00C53F2F"/>
    <w:rsid w:val="00C5516D"/>
    <w:rsid w:val="00C556FD"/>
    <w:rsid w:val="00C565F7"/>
    <w:rsid w:val="00C56F3A"/>
    <w:rsid w:val="00C57214"/>
    <w:rsid w:val="00C574A3"/>
    <w:rsid w:val="00C621BE"/>
    <w:rsid w:val="00C6289E"/>
    <w:rsid w:val="00C62F0B"/>
    <w:rsid w:val="00C63C23"/>
    <w:rsid w:val="00C63C55"/>
    <w:rsid w:val="00C63E7B"/>
    <w:rsid w:val="00C644E5"/>
    <w:rsid w:val="00C64F9D"/>
    <w:rsid w:val="00C6643F"/>
    <w:rsid w:val="00C66657"/>
    <w:rsid w:val="00C668B6"/>
    <w:rsid w:val="00C66C0B"/>
    <w:rsid w:val="00C66C41"/>
    <w:rsid w:val="00C66E79"/>
    <w:rsid w:val="00C66F01"/>
    <w:rsid w:val="00C6724D"/>
    <w:rsid w:val="00C67427"/>
    <w:rsid w:val="00C67431"/>
    <w:rsid w:val="00C70D34"/>
    <w:rsid w:val="00C70E4A"/>
    <w:rsid w:val="00C733BA"/>
    <w:rsid w:val="00C7358B"/>
    <w:rsid w:val="00C73AA5"/>
    <w:rsid w:val="00C74A9C"/>
    <w:rsid w:val="00C74C61"/>
    <w:rsid w:val="00C756AE"/>
    <w:rsid w:val="00C75D71"/>
    <w:rsid w:val="00C76739"/>
    <w:rsid w:val="00C7757E"/>
    <w:rsid w:val="00C80B92"/>
    <w:rsid w:val="00C8131D"/>
    <w:rsid w:val="00C81DE2"/>
    <w:rsid w:val="00C82251"/>
    <w:rsid w:val="00C82B9D"/>
    <w:rsid w:val="00C849E2"/>
    <w:rsid w:val="00C84C72"/>
    <w:rsid w:val="00C85431"/>
    <w:rsid w:val="00C857C2"/>
    <w:rsid w:val="00C86010"/>
    <w:rsid w:val="00C86C2F"/>
    <w:rsid w:val="00C873A4"/>
    <w:rsid w:val="00C87894"/>
    <w:rsid w:val="00C90438"/>
    <w:rsid w:val="00C90906"/>
    <w:rsid w:val="00C9280A"/>
    <w:rsid w:val="00C92C6C"/>
    <w:rsid w:val="00C92EA4"/>
    <w:rsid w:val="00C92F45"/>
    <w:rsid w:val="00C93363"/>
    <w:rsid w:val="00C939BD"/>
    <w:rsid w:val="00C93D99"/>
    <w:rsid w:val="00C93D9C"/>
    <w:rsid w:val="00C94311"/>
    <w:rsid w:val="00C957F7"/>
    <w:rsid w:val="00C958F9"/>
    <w:rsid w:val="00C962ED"/>
    <w:rsid w:val="00C973A6"/>
    <w:rsid w:val="00C97D8D"/>
    <w:rsid w:val="00CA0158"/>
    <w:rsid w:val="00CA12D5"/>
    <w:rsid w:val="00CA1361"/>
    <w:rsid w:val="00CA172C"/>
    <w:rsid w:val="00CA1CC9"/>
    <w:rsid w:val="00CA1E1B"/>
    <w:rsid w:val="00CA26A7"/>
    <w:rsid w:val="00CA2F98"/>
    <w:rsid w:val="00CA36C1"/>
    <w:rsid w:val="00CA4046"/>
    <w:rsid w:val="00CA4777"/>
    <w:rsid w:val="00CA564C"/>
    <w:rsid w:val="00CA58C3"/>
    <w:rsid w:val="00CA5B80"/>
    <w:rsid w:val="00CA5D00"/>
    <w:rsid w:val="00CA6241"/>
    <w:rsid w:val="00CA6252"/>
    <w:rsid w:val="00CA7C47"/>
    <w:rsid w:val="00CA7CA5"/>
    <w:rsid w:val="00CB072E"/>
    <w:rsid w:val="00CB09E8"/>
    <w:rsid w:val="00CB0CA3"/>
    <w:rsid w:val="00CB1710"/>
    <w:rsid w:val="00CB1800"/>
    <w:rsid w:val="00CB1CEB"/>
    <w:rsid w:val="00CB2593"/>
    <w:rsid w:val="00CB3C3B"/>
    <w:rsid w:val="00CB5412"/>
    <w:rsid w:val="00CB5F1D"/>
    <w:rsid w:val="00CB61F3"/>
    <w:rsid w:val="00CB6588"/>
    <w:rsid w:val="00CB723B"/>
    <w:rsid w:val="00CB72D7"/>
    <w:rsid w:val="00CB736C"/>
    <w:rsid w:val="00CB767D"/>
    <w:rsid w:val="00CB7720"/>
    <w:rsid w:val="00CB7817"/>
    <w:rsid w:val="00CC0129"/>
    <w:rsid w:val="00CC01DC"/>
    <w:rsid w:val="00CC0A18"/>
    <w:rsid w:val="00CC0CF7"/>
    <w:rsid w:val="00CC0FEF"/>
    <w:rsid w:val="00CC14FD"/>
    <w:rsid w:val="00CC1B3C"/>
    <w:rsid w:val="00CC38FC"/>
    <w:rsid w:val="00CC3C49"/>
    <w:rsid w:val="00CC3E7E"/>
    <w:rsid w:val="00CC3FFF"/>
    <w:rsid w:val="00CC4410"/>
    <w:rsid w:val="00CC4649"/>
    <w:rsid w:val="00CC4FDA"/>
    <w:rsid w:val="00CC572C"/>
    <w:rsid w:val="00CC5945"/>
    <w:rsid w:val="00CC59F8"/>
    <w:rsid w:val="00CC6367"/>
    <w:rsid w:val="00CC6A06"/>
    <w:rsid w:val="00CC79E3"/>
    <w:rsid w:val="00CC7A07"/>
    <w:rsid w:val="00CD174B"/>
    <w:rsid w:val="00CD179F"/>
    <w:rsid w:val="00CD1D88"/>
    <w:rsid w:val="00CD455A"/>
    <w:rsid w:val="00CD47B4"/>
    <w:rsid w:val="00CD581D"/>
    <w:rsid w:val="00CD61E7"/>
    <w:rsid w:val="00CD6DA1"/>
    <w:rsid w:val="00CD6FBC"/>
    <w:rsid w:val="00CD6FDA"/>
    <w:rsid w:val="00CD7A53"/>
    <w:rsid w:val="00CE0557"/>
    <w:rsid w:val="00CE081A"/>
    <w:rsid w:val="00CE1372"/>
    <w:rsid w:val="00CE1579"/>
    <w:rsid w:val="00CE1A8A"/>
    <w:rsid w:val="00CE1BF7"/>
    <w:rsid w:val="00CE1C3D"/>
    <w:rsid w:val="00CE1F7F"/>
    <w:rsid w:val="00CE2A47"/>
    <w:rsid w:val="00CE2B71"/>
    <w:rsid w:val="00CE3C9B"/>
    <w:rsid w:val="00CE6E6E"/>
    <w:rsid w:val="00CF0715"/>
    <w:rsid w:val="00CF09C1"/>
    <w:rsid w:val="00CF1A2E"/>
    <w:rsid w:val="00CF297A"/>
    <w:rsid w:val="00CF2E74"/>
    <w:rsid w:val="00CF302B"/>
    <w:rsid w:val="00CF333D"/>
    <w:rsid w:val="00CF3801"/>
    <w:rsid w:val="00CF65A3"/>
    <w:rsid w:val="00CF6958"/>
    <w:rsid w:val="00CF6F68"/>
    <w:rsid w:val="00D008C9"/>
    <w:rsid w:val="00D01587"/>
    <w:rsid w:val="00D01E86"/>
    <w:rsid w:val="00D01F4B"/>
    <w:rsid w:val="00D02D4A"/>
    <w:rsid w:val="00D030D2"/>
    <w:rsid w:val="00D03303"/>
    <w:rsid w:val="00D03437"/>
    <w:rsid w:val="00D035A1"/>
    <w:rsid w:val="00D039DC"/>
    <w:rsid w:val="00D03A40"/>
    <w:rsid w:val="00D05135"/>
    <w:rsid w:val="00D0515A"/>
    <w:rsid w:val="00D05443"/>
    <w:rsid w:val="00D06016"/>
    <w:rsid w:val="00D06B30"/>
    <w:rsid w:val="00D06B31"/>
    <w:rsid w:val="00D071F4"/>
    <w:rsid w:val="00D07704"/>
    <w:rsid w:val="00D0794C"/>
    <w:rsid w:val="00D130EE"/>
    <w:rsid w:val="00D13BEA"/>
    <w:rsid w:val="00D13CC4"/>
    <w:rsid w:val="00D15247"/>
    <w:rsid w:val="00D2051F"/>
    <w:rsid w:val="00D20D5C"/>
    <w:rsid w:val="00D21031"/>
    <w:rsid w:val="00D22BD8"/>
    <w:rsid w:val="00D22BF6"/>
    <w:rsid w:val="00D22EAC"/>
    <w:rsid w:val="00D22F4D"/>
    <w:rsid w:val="00D22FF9"/>
    <w:rsid w:val="00D23367"/>
    <w:rsid w:val="00D24489"/>
    <w:rsid w:val="00D24CF5"/>
    <w:rsid w:val="00D25026"/>
    <w:rsid w:val="00D2530D"/>
    <w:rsid w:val="00D25DAA"/>
    <w:rsid w:val="00D2626D"/>
    <w:rsid w:val="00D2656C"/>
    <w:rsid w:val="00D2717D"/>
    <w:rsid w:val="00D271CB"/>
    <w:rsid w:val="00D272FC"/>
    <w:rsid w:val="00D30624"/>
    <w:rsid w:val="00D30ECF"/>
    <w:rsid w:val="00D3101C"/>
    <w:rsid w:val="00D31747"/>
    <w:rsid w:val="00D31750"/>
    <w:rsid w:val="00D31E64"/>
    <w:rsid w:val="00D32162"/>
    <w:rsid w:val="00D322FB"/>
    <w:rsid w:val="00D32F9C"/>
    <w:rsid w:val="00D33180"/>
    <w:rsid w:val="00D34DAB"/>
    <w:rsid w:val="00D35055"/>
    <w:rsid w:val="00D35ACB"/>
    <w:rsid w:val="00D35DC8"/>
    <w:rsid w:val="00D35E2B"/>
    <w:rsid w:val="00D4155C"/>
    <w:rsid w:val="00D41ADB"/>
    <w:rsid w:val="00D42519"/>
    <w:rsid w:val="00D42F06"/>
    <w:rsid w:val="00D43237"/>
    <w:rsid w:val="00D43C17"/>
    <w:rsid w:val="00D44055"/>
    <w:rsid w:val="00D440F6"/>
    <w:rsid w:val="00D458D5"/>
    <w:rsid w:val="00D46866"/>
    <w:rsid w:val="00D47105"/>
    <w:rsid w:val="00D47BA3"/>
    <w:rsid w:val="00D47DA6"/>
    <w:rsid w:val="00D50051"/>
    <w:rsid w:val="00D50319"/>
    <w:rsid w:val="00D51D8F"/>
    <w:rsid w:val="00D52928"/>
    <w:rsid w:val="00D52C1F"/>
    <w:rsid w:val="00D5346A"/>
    <w:rsid w:val="00D54D2A"/>
    <w:rsid w:val="00D54DEF"/>
    <w:rsid w:val="00D5595B"/>
    <w:rsid w:val="00D57B0F"/>
    <w:rsid w:val="00D60BDF"/>
    <w:rsid w:val="00D60D7D"/>
    <w:rsid w:val="00D61A85"/>
    <w:rsid w:val="00D62155"/>
    <w:rsid w:val="00D622C7"/>
    <w:rsid w:val="00D62DBA"/>
    <w:rsid w:val="00D62DDC"/>
    <w:rsid w:val="00D62F05"/>
    <w:rsid w:val="00D62F2A"/>
    <w:rsid w:val="00D66601"/>
    <w:rsid w:val="00D668CA"/>
    <w:rsid w:val="00D66BF1"/>
    <w:rsid w:val="00D670B2"/>
    <w:rsid w:val="00D67893"/>
    <w:rsid w:val="00D7020C"/>
    <w:rsid w:val="00D702E8"/>
    <w:rsid w:val="00D70F84"/>
    <w:rsid w:val="00D71952"/>
    <w:rsid w:val="00D71E6F"/>
    <w:rsid w:val="00D71FD4"/>
    <w:rsid w:val="00D723A8"/>
    <w:rsid w:val="00D72536"/>
    <w:rsid w:val="00D72EEB"/>
    <w:rsid w:val="00D7340D"/>
    <w:rsid w:val="00D737DC"/>
    <w:rsid w:val="00D738CF"/>
    <w:rsid w:val="00D75C3F"/>
    <w:rsid w:val="00D75DD2"/>
    <w:rsid w:val="00D76B77"/>
    <w:rsid w:val="00D8001E"/>
    <w:rsid w:val="00D8281A"/>
    <w:rsid w:val="00D82DED"/>
    <w:rsid w:val="00D834AD"/>
    <w:rsid w:val="00D8421A"/>
    <w:rsid w:val="00D8579E"/>
    <w:rsid w:val="00D85A7E"/>
    <w:rsid w:val="00D86140"/>
    <w:rsid w:val="00D8684E"/>
    <w:rsid w:val="00D86C42"/>
    <w:rsid w:val="00D87C34"/>
    <w:rsid w:val="00D87E57"/>
    <w:rsid w:val="00D90BAF"/>
    <w:rsid w:val="00D91052"/>
    <w:rsid w:val="00D9109A"/>
    <w:rsid w:val="00D910D2"/>
    <w:rsid w:val="00D91396"/>
    <w:rsid w:val="00D91508"/>
    <w:rsid w:val="00D924D9"/>
    <w:rsid w:val="00D929BF"/>
    <w:rsid w:val="00D945A0"/>
    <w:rsid w:val="00D96EBF"/>
    <w:rsid w:val="00D97BF3"/>
    <w:rsid w:val="00DA0137"/>
    <w:rsid w:val="00DA1459"/>
    <w:rsid w:val="00DA1845"/>
    <w:rsid w:val="00DA1A7E"/>
    <w:rsid w:val="00DA2D8A"/>
    <w:rsid w:val="00DA2D94"/>
    <w:rsid w:val="00DA3AEB"/>
    <w:rsid w:val="00DA3E4D"/>
    <w:rsid w:val="00DA59C9"/>
    <w:rsid w:val="00DA5B60"/>
    <w:rsid w:val="00DA6EBE"/>
    <w:rsid w:val="00DA704A"/>
    <w:rsid w:val="00DA725D"/>
    <w:rsid w:val="00DA76B4"/>
    <w:rsid w:val="00DB09F1"/>
    <w:rsid w:val="00DB0C71"/>
    <w:rsid w:val="00DB201F"/>
    <w:rsid w:val="00DB221E"/>
    <w:rsid w:val="00DB2717"/>
    <w:rsid w:val="00DB2839"/>
    <w:rsid w:val="00DB28E7"/>
    <w:rsid w:val="00DB2BB6"/>
    <w:rsid w:val="00DB34B3"/>
    <w:rsid w:val="00DB42BA"/>
    <w:rsid w:val="00DB4922"/>
    <w:rsid w:val="00DB4EB0"/>
    <w:rsid w:val="00DB5989"/>
    <w:rsid w:val="00DB64FB"/>
    <w:rsid w:val="00DB657F"/>
    <w:rsid w:val="00DB70E7"/>
    <w:rsid w:val="00DB71BA"/>
    <w:rsid w:val="00DB7333"/>
    <w:rsid w:val="00DC0AB1"/>
    <w:rsid w:val="00DC0F29"/>
    <w:rsid w:val="00DC12EA"/>
    <w:rsid w:val="00DC168F"/>
    <w:rsid w:val="00DC1CC0"/>
    <w:rsid w:val="00DC31ED"/>
    <w:rsid w:val="00DC5CCD"/>
    <w:rsid w:val="00DC63D7"/>
    <w:rsid w:val="00DC6938"/>
    <w:rsid w:val="00DC69B7"/>
    <w:rsid w:val="00DD013B"/>
    <w:rsid w:val="00DD0F11"/>
    <w:rsid w:val="00DD0F1A"/>
    <w:rsid w:val="00DD29D1"/>
    <w:rsid w:val="00DD2F3F"/>
    <w:rsid w:val="00DD3FBC"/>
    <w:rsid w:val="00DD4770"/>
    <w:rsid w:val="00DD48E5"/>
    <w:rsid w:val="00DD69D2"/>
    <w:rsid w:val="00DD747C"/>
    <w:rsid w:val="00DD7FF5"/>
    <w:rsid w:val="00DE0193"/>
    <w:rsid w:val="00DE0430"/>
    <w:rsid w:val="00DE043F"/>
    <w:rsid w:val="00DE0FCD"/>
    <w:rsid w:val="00DE114C"/>
    <w:rsid w:val="00DE1638"/>
    <w:rsid w:val="00DE1E6D"/>
    <w:rsid w:val="00DE2B8A"/>
    <w:rsid w:val="00DE2BB8"/>
    <w:rsid w:val="00DE2CA1"/>
    <w:rsid w:val="00DE3572"/>
    <w:rsid w:val="00DE56AC"/>
    <w:rsid w:val="00DE574C"/>
    <w:rsid w:val="00DE5B74"/>
    <w:rsid w:val="00DF2252"/>
    <w:rsid w:val="00DF22B1"/>
    <w:rsid w:val="00DF2BE8"/>
    <w:rsid w:val="00DF2E31"/>
    <w:rsid w:val="00DF363D"/>
    <w:rsid w:val="00DF42A5"/>
    <w:rsid w:val="00DF44B8"/>
    <w:rsid w:val="00DF480B"/>
    <w:rsid w:val="00DF4A18"/>
    <w:rsid w:val="00DF5282"/>
    <w:rsid w:val="00DF5785"/>
    <w:rsid w:val="00DF5982"/>
    <w:rsid w:val="00DF6024"/>
    <w:rsid w:val="00DF6CD0"/>
    <w:rsid w:val="00DF6E49"/>
    <w:rsid w:val="00E009D1"/>
    <w:rsid w:val="00E03527"/>
    <w:rsid w:val="00E03BB0"/>
    <w:rsid w:val="00E047A0"/>
    <w:rsid w:val="00E0510E"/>
    <w:rsid w:val="00E05241"/>
    <w:rsid w:val="00E06FC0"/>
    <w:rsid w:val="00E07055"/>
    <w:rsid w:val="00E0712F"/>
    <w:rsid w:val="00E103C0"/>
    <w:rsid w:val="00E104E1"/>
    <w:rsid w:val="00E10A41"/>
    <w:rsid w:val="00E10B1C"/>
    <w:rsid w:val="00E11178"/>
    <w:rsid w:val="00E11532"/>
    <w:rsid w:val="00E11C6C"/>
    <w:rsid w:val="00E11CC9"/>
    <w:rsid w:val="00E11FEF"/>
    <w:rsid w:val="00E12054"/>
    <w:rsid w:val="00E124E2"/>
    <w:rsid w:val="00E126B5"/>
    <w:rsid w:val="00E127C5"/>
    <w:rsid w:val="00E16725"/>
    <w:rsid w:val="00E175E5"/>
    <w:rsid w:val="00E2124D"/>
    <w:rsid w:val="00E23753"/>
    <w:rsid w:val="00E23841"/>
    <w:rsid w:val="00E2403D"/>
    <w:rsid w:val="00E244D9"/>
    <w:rsid w:val="00E25885"/>
    <w:rsid w:val="00E25C3E"/>
    <w:rsid w:val="00E25EA1"/>
    <w:rsid w:val="00E26E00"/>
    <w:rsid w:val="00E26E05"/>
    <w:rsid w:val="00E26E53"/>
    <w:rsid w:val="00E27380"/>
    <w:rsid w:val="00E2762F"/>
    <w:rsid w:val="00E27E4D"/>
    <w:rsid w:val="00E307D0"/>
    <w:rsid w:val="00E30E66"/>
    <w:rsid w:val="00E31314"/>
    <w:rsid w:val="00E31E0D"/>
    <w:rsid w:val="00E3265C"/>
    <w:rsid w:val="00E333C7"/>
    <w:rsid w:val="00E339B8"/>
    <w:rsid w:val="00E3417F"/>
    <w:rsid w:val="00E35612"/>
    <w:rsid w:val="00E35CC6"/>
    <w:rsid w:val="00E363C2"/>
    <w:rsid w:val="00E368B4"/>
    <w:rsid w:val="00E37539"/>
    <w:rsid w:val="00E402CA"/>
    <w:rsid w:val="00E4046B"/>
    <w:rsid w:val="00E40EB5"/>
    <w:rsid w:val="00E41055"/>
    <w:rsid w:val="00E411AA"/>
    <w:rsid w:val="00E41300"/>
    <w:rsid w:val="00E41653"/>
    <w:rsid w:val="00E41BC3"/>
    <w:rsid w:val="00E41D25"/>
    <w:rsid w:val="00E42541"/>
    <w:rsid w:val="00E427FE"/>
    <w:rsid w:val="00E44208"/>
    <w:rsid w:val="00E44474"/>
    <w:rsid w:val="00E447D3"/>
    <w:rsid w:val="00E44B04"/>
    <w:rsid w:val="00E44BD0"/>
    <w:rsid w:val="00E4660D"/>
    <w:rsid w:val="00E4676C"/>
    <w:rsid w:val="00E47618"/>
    <w:rsid w:val="00E47DAF"/>
    <w:rsid w:val="00E52E72"/>
    <w:rsid w:val="00E52EEA"/>
    <w:rsid w:val="00E53A65"/>
    <w:rsid w:val="00E54308"/>
    <w:rsid w:val="00E54EEC"/>
    <w:rsid w:val="00E55C61"/>
    <w:rsid w:val="00E56879"/>
    <w:rsid w:val="00E574F6"/>
    <w:rsid w:val="00E57831"/>
    <w:rsid w:val="00E617EA"/>
    <w:rsid w:val="00E63B3E"/>
    <w:rsid w:val="00E65817"/>
    <w:rsid w:val="00E6628A"/>
    <w:rsid w:val="00E66689"/>
    <w:rsid w:val="00E6668E"/>
    <w:rsid w:val="00E66E7B"/>
    <w:rsid w:val="00E676DC"/>
    <w:rsid w:val="00E67C69"/>
    <w:rsid w:val="00E70B68"/>
    <w:rsid w:val="00E723E3"/>
    <w:rsid w:val="00E738CF"/>
    <w:rsid w:val="00E7498D"/>
    <w:rsid w:val="00E75850"/>
    <w:rsid w:val="00E769CD"/>
    <w:rsid w:val="00E76DA4"/>
    <w:rsid w:val="00E77386"/>
    <w:rsid w:val="00E811EA"/>
    <w:rsid w:val="00E81354"/>
    <w:rsid w:val="00E8222A"/>
    <w:rsid w:val="00E825EC"/>
    <w:rsid w:val="00E827D7"/>
    <w:rsid w:val="00E83CED"/>
    <w:rsid w:val="00E83F6B"/>
    <w:rsid w:val="00E84116"/>
    <w:rsid w:val="00E846CE"/>
    <w:rsid w:val="00E851F5"/>
    <w:rsid w:val="00E8578E"/>
    <w:rsid w:val="00E8669D"/>
    <w:rsid w:val="00E8688A"/>
    <w:rsid w:val="00E86AC6"/>
    <w:rsid w:val="00E86C95"/>
    <w:rsid w:val="00E90611"/>
    <w:rsid w:val="00E907CE"/>
    <w:rsid w:val="00E91960"/>
    <w:rsid w:val="00E91AC7"/>
    <w:rsid w:val="00E920BC"/>
    <w:rsid w:val="00E92478"/>
    <w:rsid w:val="00E933E1"/>
    <w:rsid w:val="00E93CA0"/>
    <w:rsid w:val="00E94257"/>
    <w:rsid w:val="00E94E7F"/>
    <w:rsid w:val="00E95016"/>
    <w:rsid w:val="00E95575"/>
    <w:rsid w:val="00E95A37"/>
    <w:rsid w:val="00E960AD"/>
    <w:rsid w:val="00E96260"/>
    <w:rsid w:val="00E962A9"/>
    <w:rsid w:val="00E9668B"/>
    <w:rsid w:val="00E96F9F"/>
    <w:rsid w:val="00E97378"/>
    <w:rsid w:val="00E97381"/>
    <w:rsid w:val="00EA13B4"/>
    <w:rsid w:val="00EA1A29"/>
    <w:rsid w:val="00EA1F07"/>
    <w:rsid w:val="00EA1F4A"/>
    <w:rsid w:val="00EA2169"/>
    <w:rsid w:val="00EA2CC7"/>
    <w:rsid w:val="00EA3087"/>
    <w:rsid w:val="00EA346A"/>
    <w:rsid w:val="00EA3B5B"/>
    <w:rsid w:val="00EA555C"/>
    <w:rsid w:val="00EA563B"/>
    <w:rsid w:val="00EA5760"/>
    <w:rsid w:val="00EA6CAF"/>
    <w:rsid w:val="00EA6F24"/>
    <w:rsid w:val="00EB0021"/>
    <w:rsid w:val="00EB0884"/>
    <w:rsid w:val="00EB0C42"/>
    <w:rsid w:val="00EB1B64"/>
    <w:rsid w:val="00EB23EE"/>
    <w:rsid w:val="00EB3479"/>
    <w:rsid w:val="00EB357B"/>
    <w:rsid w:val="00EB3BC5"/>
    <w:rsid w:val="00EB3E65"/>
    <w:rsid w:val="00EB4060"/>
    <w:rsid w:val="00EB41A6"/>
    <w:rsid w:val="00EB576E"/>
    <w:rsid w:val="00EB5F63"/>
    <w:rsid w:val="00EB60F7"/>
    <w:rsid w:val="00EB7081"/>
    <w:rsid w:val="00EB76A1"/>
    <w:rsid w:val="00EB796B"/>
    <w:rsid w:val="00EB7A4B"/>
    <w:rsid w:val="00EC0D98"/>
    <w:rsid w:val="00EC22CD"/>
    <w:rsid w:val="00EC234B"/>
    <w:rsid w:val="00EC2B90"/>
    <w:rsid w:val="00EC3049"/>
    <w:rsid w:val="00EC3129"/>
    <w:rsid w:val="00EC3260"/>
    <w:rsid w:val="00EC4727"/>
    <w:rsid w:val="00EC4858"/>
    <w:rsid w:val="00EC530A"/>
    <w:rsid w:val="00EC5D3C"/>
    <w:rsid w:val="00EC62F0"/>
    <w:rsid w:val="00EC795C"/>
    <w:rsid w:val="00EC7CD8"/>
    <w:rsid w:val="00EC7E9B"/>
    <w:rsid w:val="00ED13D8"/>
    <w:rsid w:val="00ED1465"/>
    <w:rsid w:val="00ED2CE1"/>
    <w:rsid w:val="00ED2F05"/>
    <w:rsid w:val="00ED38F7"/>
    <w:rsid w:val="00ED4566"/>
    <w:rsid w:val="00ED4ED5"/>
    <w:rsid w:val="00ED4EDA"/>
    <w:rsid w:val="00ED5240"/>
    <w:rsid w:val="00ED63C6"/>
    <w:rsid w:val="00ED6851"/>
    <w:rsid w:val="00ED7349"/>
    <w:rsid w:val="00ED7856"/>
    <w:rsid w:val="00EE0474"/>
    <w:rsid w:val="00EE04DA"/>
    <w:rsid w:val="00EE0CA0"/>
    <w:rsid w:val="00EE4217"/>
    <w:rsid w:val="00EE4AB7"/>
    <w:rsid w:val="00EE4FDA"/>
    <w:rsid w:val="00EE5941"/>
    <w:rsid w:val="00EE60C9"/>
    <w:rsid w:val="00EE6105"/>
    <w:rsid w:val="00EE649F"/>
    <w:rsid w:val="00EE6601"/>
    <w:rsid w:val="00EE74B0"/>
    <w:rsid w:val="00EE78B1"/>
    <w:rsid w:val="00EE7B5D"/>
    <w:rsid w:val="00EE7F9B"/>
    <w:rsid w:val="00EF06FC"/>
    <w:rsid w:val="00EF087E"/>
    <w:rsid w:val="00EF08A5"/>
    <w:rsid w:val="00EF2BD7"/>
    <w:rsid w:val="00EF3886"/>
    <w:rsid w:val="00EF392E"/>
    <w:rsid w:val="00EF3D41"/>
    <w:rsid w:val="00EF3E0C"/>
    <w:rsid w:val="00EF3F3A"/>
    <w:rsid w:val="00EF4B8B"/>
    <w:rsid w:val="00EF4C98"/>
    <w:rsid w:val="00EF53E9"/>
    <w:rsid w:val="00EF545D"/>
    <w:rsid w:val="00EF6AA2"/>
    <w:rsid w:val="00EF6EAB"/>
    <w:rsid w:val="00EF6FAA"/>
    <w:rsid w:val="00EF7819"/>
    <w:rsid w:val="00F0007C"/>
    <w:rsid w:val="00F0010A"/>
    <w:rsid w:val="00F00983"/>
    <w:rsid w:val="00F01EC9"/>
    <w:rsid w:val="00F02B4A"/>
    <w:rsid w:val="00F02F80"/>
    <w:rsid w:val="00F03029"/>
    <w:rsid w:val="00F0414A"/>
    <w:rsid w:val="00F05CD3"/>
    <w:rsid w:val="00F07486"/>
    <w:rsid w:val="00F074DF"/>
    <w:rsid w:val="00F07C07"/>
    <w:rsid w:val="00F10C80"/>
    <w:rsid w:val="00F122F3"/>
    <w:rsid w:val="00F13A48"/>
    <w:rsid w:val="00F13F2D"/>
    <w:rsid w:val="00F13FCB"/>
    <w:rsid w:val="00F14143"/>
    <w:rsid w:val="00F146A9"/>
    <w:rsid w:val="00F14B4F"/>
    <w:rsid w:val="00F16E3F"/>
    <w:rsid w:val="00F1779B"/>
    <w:rsid w:val="00F17D88"/>
    <w:rsid w:val="00F20158"/>
    <w:rsid w:val="00F20D3B"/>
    <w:rsid w:val="00F20F69"/>
    <w:rsid w:val="00F21CDF"/>
    <w:rsid w:val="00F221C3"/>
    <w:rsid w:val="00F22C79"/>
    <w:rsid w:val="00F23DC6"/>
    <w:rsid w:val="00F23F72"/>
    <w:rsid w:val="00F24DDD"/>
    <w:rsid w:val="00F26364"/>
    <w:rsid w:val="00F2656E"/>
    <w:rsid w:val="00F2713F"/>
    <w:rsid w:val="00F279FE"/>
    <w:rsid w:val="00F32D3E"/>
    <w:rsid w:val="00F33767"/>
    <w:rsid w:val="00F33956"/>
    <w:rsid w:val="00F33B7F"/>
    <w:rsid w:val="00F34ACB"/>
    <w:rsid w:val="00F34B11"/>
    <w:rsid w:val="00F3547E"/>
    <w:rsid w:val="00F35610"/>
    <w:rsid w:val="00F35672"/>
    <w:rsid w:val="00F357CB"/>
    <w:rsid w:val="00F35D70"/>
    <w:rsid w:val="00F360F4"/>
    <w:rsid w:val="00F371FF"/>
    <w:rsid w:val="00F3787F"/>
    <w:rsid w:val="00F37B62"/>
    <w:rsid w:val="00F401D7"/>
    <w:rsid w:val="00F41BCF"/>
    <w:rsid w:val="00F42B74"/>
    <w:rsid w:val="00F42D75"/>
    <w:rsid w:val="00F4325A"/>
    <w:rsid w:val="00F439A4"/>
    <w:rsid w:val="00F43BBA"/>
    <w:rsid w:val="00F44132"/>
    <w:rsid w:val="00F44734"/>
    <w:rsid w:val="00F44CD1"/>
    <w:rsid w:val="00F44DB5"/>
    <w:rsid w:val="00F45034"/>
    <w:rsid w:val="00F4549F"/>
    <w:rsid w:val="00F456C2"/>
    <w:rsid w:val="00F45BB4"/>
    <w:rsid w:val="00F46515"/>
    <w:rsid w:val="00F4743A"/>
    <w:rsid w:val="00F505F9"/>
    <w:rsid w:val="00F51E8B"/>
    <w:rsid w:val="00F51F37"/>
    <w:rsid w:val="00F52172"/>
    <w:rsid w:val="00F5254F"/>
    <w:rsid w:val="00F53656"/>
    <w:rsid w:val="00F53797"/>
    <w:rsid w:val="00F53E83"/>
    <w:rsid w:val="00F54155"/>
    <w:rsid w:val="00F5426F"/>
    <w:rsid w:val="00F54283"/>
    <w:rsid w:val="00F543F3"/>
    <w:rsid w:val="00F5465B"/>
    <w:rsid w:val="00F5484A"/>
    <w:rsid w:val="00F5487A"/>
    <w:rsid w:val="00F555A8"/>
    <w:rsid w:val="00F56722"/>
    <w:rsid w:val="00F57357"/>
    <w:rsid w:val="00F574C5"/>
    <w:rsid w:val="00F60E47"/>
    <w:rsid w:val="00F60F2D"/>
    <w:rsid w:val="00F6160F"/>
    <w:rsid w:val="00F61DE8"/>
    <w:rsid w:val="00F61F86"/>
    <w:rsid w:val="00F64046"/>
    <w:rsid w:val="00F64176"/>
    <w:rsid w:val="00F64896"/>
    <w:rsid w:val="00F665AD"/>
    <w:rsid w:val="00F66A01"/>
    <w:rsid w:val="00F676A5"/>
    <w:rsid w:val="00F67E50"/>
    <w:rsid w:val="00F70C03"/>
    <w:rsid w:val="00F70E5F"/>
    <w:rsid w:val="00F724B5"/>
    <w:rsid w:val="00F7311D"/>
    <w:rsid w:val="00F733EB"/>
    <w:rsid w:val="00F73C55"/>
    <w:rsid w:val="00F7423C"/>
    <w:rsid w:val="00F745F7"/>
    <w:rsid w:val="00F75E51"/>
    <w:rsid w:val="00F7631A"/>
    <w:rsid w:val="00F76CBD"/>
    <w:rsid w:val="00F76FBB"/>
    <w:rsid w:val="00F804B4"/>
    <w:rsid w:val="00F80BDA"/>
    <w:rsid w:val="00F80E21"/>
    <w:rsid w:val="00F818F1"/>
    <w:rsid w:val="00F81B0E"/>
    <w:rsid w:val="00F81E3B"/>
    <w:rsid w:val="00F833D4"/>
    <w:rsid w:val="00F83660"/>
    <w:rsid w:val="00F84C99"/>
    <w:rsid w:val="00F8505C"/>
    <w:rsid w:val="00F857D1"/>
    <w:rsid w:val="00F85F25"/>
    <w:rsid w:val="00F8673B"/>
    <w:rsid w:val="00F867D4"/>
    <w:rsid w:val="00F867F3"/>
    <w:rsid w:val="00F86978"/>
    <w:rsid w:val="00F86EAD"/>
    <w:rsid w:val="00F920AF"/>
    <w:rsid w:val="00F9218B"/>
    <w:rsid w:val="00F92775"/>
    <w:rsid w:val="00F92BC3"/>
    <w:rsid w:val="00F93AEE"/>
    <w:rsid w:val="00F93E24"/>
    <w:rsid w:val="00F93E97"/>
    <w:rsid w:val="00F9584A"/>
    <w:rsid w:val="00F9658B"/>
    <w:rsid w:val="00F97543"/>
    <w:rsid w:val="00F9766F"/>
    <w:rsid w:val="00FA080F"/>
    <w:rsid w:val="00FA232D"/>
    <w:rsid w:val="00FA3196"/>
    <w:rsid w:val="00FA3321"/>
    <w:rsid w:val="00FA36F2"/>
    <w:rsid w:val="00FA4A38"/>
    <w:rsid w:val="00FA4CAC"/>
    <w:rsid w:val="00FA585F"/>
    <w:rsid w:val="00FA7FDD"/>
    <w:rsid w:val="00FB0065"/>
    <w:rsid w:val="00FB0353"/>
    <w:rsid w:val="00FB07FF"/>
    <w:rsid w:val="00FB0AA2"/>
    <w:rsid w:val="00FB0C04"/>
    <w:rsid w:val="00FB0F85"/>
    <w:rsid w:val="00FB10A9"/>
    <w:rsid w:val="00FB1928"/>
    <w:rsid w:val="00FB1B97"/>
    <w:rsid w:val="00FB25DF"/>
    <w:rsid w:val="00FB28AE"/>
    <w:rsid w:val="00FB2DF5"/>
    <w:rsid w:val="00FB40E7"/>
    <w:rsid w:val="00FB500F"/>
    <w:rsid w:val="00FB61CF"/>
    <w:rsid w:val="00FB6ACC"/>
    <w:rsid w:val="00FB77CC"/>
    <w:rsid w:val="00FB7A77"/>
    <w:rsid w:val="00FC13D6"/>
    <w:rsid w:val="00FC2D1D"/>
    <w:rsid w:val="00FC3007"/>
    <w:rsid w:val="00FC384C"/>
    <w:rsid w:val="00FC47BE"/>
    <w:rsid w:val="00FC5353"/>
    <w:rsid w:val="00FC5BA2"/>
    <w:rsid w:val="00FC5C23"/>
    <w:rsid w:val="00FC68BD"/>
    <w:rsid w:val="00FC6E21"/>
    <w:rsid w:val="00FD00B9"/>
    <w:rsid w:val="00FD0CD8"/>
    <w:rsid w:val="00FD2226"/>
    <w:rsid w:val="00FD288D"/>
    <w:rsid w:val="00FD2C8B"/>
    <w:rsid w:val="00FD2CF4"/>
    <w:rsid w:val="00FD3ECD"/>
    <w:rsid w:val="00FD492A"/>
    <w:rsid w:val="00FD4D01"/>
    <w:rsid w:val="00FD6B5B"/>
    <w:rsid w:val="00FE1215"/>
    <w:rsid w:val="00FE207A"/>
    <w:rsid w:val="00FE29C7"/>
    <w:rsid w:val="00FE319C"/>
    <w:rsid w:val="00FE3543"/>
    <w:rsid w:val="00FE35E0"/>
    <w:rsid w:val="00FE3B38"/>
    <w:rsid w:val="00FE452B"/>
    <w:rsid w:val="00FE603F"/>
    <w:rsid w:val="00FE604D"/>
    <w:rsid w:val="00FF01B7"/>
    <w:rsid w:val="00FF02D8"/>
    <w:rsid w:val="00FF06C4"/>
    <w:rsid w:val="00FF2697"/>
    <w:rsid w:val="00FF2BB1"/>
    <w:rsid w:val="00FF2F64"/>
    <w:rsid w:val="00FF3492"/>
    <w:rsid w:val="00FF3A4C"/>
    <w:rsid w:val="00FF421B"/>
    <w:rsid w:val="00FF4339"/>
    <w:rsid w:val="00FF5371"/>
    <w:rsid w:val="00FF66AB"/>
    <w:rsid w:val="00FF75B2"/>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106E353"/>
  <w15:docId w15:val="{42136945-DC72-4557-A1A2-7A8FA27BB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82">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semiHidden="1" w:unhideWhenUsed="1"/>
    <w:lsdException w:name="annotation text" w:semiHidden="1" w:unhideWhenUsed="1"/>
    <w:lsdException w:name="header" w:locked="1"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lsdException w:name="Light Shading" w:uiPriority="60"/>
    <w:lsdException w:name="Light List"/>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30265"/>
    <w:pPr>
      <w:widowControl w:val="0"/>
      <w:ind w:firstLineChars="200" w:firstLine="200"/>
      <w:jc w:val="both"/>
    </w:pPr>
    <w:rPr>
      <w:kern w:val="2"/>
      <w:sz w:val="21"/>
      <w:szCs w:val="22"/>
    </w:rPr>
  </w:style>
  <w:style w:type="paragraph" w:styleId="Heading1">
    <w:name w:val="heading 1"/>
    <w:basedOn w:val="Normal"/>
    <w:next w:val="Normal"/>
    <w:link w:val="Heading1Char"/>
    <w:uiPriority w:val="99"/>
    <w:qFormat/>
    <w:rsid w:val="00430265"/>
    <w:pPr>
      <w:keepNext/>
      <w:keepLines/>
      <w:numPr>
        <w:numId w:val="2"/>
      </w:numPr>
      <w:spacing w:before="360" w:after="360"/>
      <w:ind w:left="418" w:firstLineChars="0" w:hanging="418"/>
      <w:jc w:val="center"/>
      <w:outlineLvl w:val="0"/>
    </w:pPr>
    <w:rPr>
      <w:rFonts w:ascii="Arial" w:hAnsi="Arial"/>
      <w:b/>
      <w:bCs/>
      <w:kern w:val="44"/>
      <w:sz w:val="44"/>
      <w:szCs w:val="44"/>
    </w:rPr>
  </w:style>
  <w:style w:type="paragraph" w:styleId="Heading2">
    <w:name w:val="heading 2"/>
    <w:basedOn w:val="Normal"/>
    <w:next w:val="Normal"/>
    <w:link w:val="Heading2Char"/>
    <w:autoRedefine/>
    <w:uiPriority w:val="99"/>
    <w:qFormat/>
    <w:rsid w:val="00430265"/>
    <w:pPr>
      <w:keepNext/>
      <w:keepLines/>
      <w:numPr>
        <w:ilvl w:val="1"/>
        <w:numId w:val="2"/>
      </w:numPr>
      <w:tabs>
        <w:tab w:val="clear" w:pos="576"/>
      </w:tabs>
      <w:spacing w:before="240" w:after="240"/>
      <w:ind w:left="0" w:firstLineChars="0" w:firstLine="0"/>
      <w:jc w:val="center"/>
      <w:outlineLvl w:val="1"/>
    </w:pPr>
    <w:rPr>
      <w:rFonts w:ascii="Arial" w:hAnsi="Arial"/>
      <w:b/>
      <w:bCs/>
      <w:sz w:val="32"/>
      <w:szCs w:val="36"/>
    </w:rPr>
  </w:style>
  <w:style w:type="paragraph" w:styleId="Heading3">
    <w:name w:val="heading 3"/>
    <w:basedOn w:val="Normal"/>
    <w:next w:val="Normal"/>
    <w:link w:val="Heading3Char"/>
    <w:autoRedefine/>
    <w:uiPriority w:val="99"/>
    <w:qFormat/>
    <w:rsid w:val="00430265"/>
    <w:pPr>
      <w:keepNext/>
      <w:keepLines/>
      <w:numPr>
        <w:ilvl w:val="2"/>
        <w:numId w:val="2"/>
      </w:numPr>
      <w:tabs>
        <w:tab w:val="clear" w:pos="2280"/>
      </w:tabs>
      <w:adjustRightInd w:val="0"/>
      <w:snapToGrid w:val="0"/>
      <w:spacing w:before="120" w:after="120"/>
      <w:ind w:left="0" w:firstLineChars="0" w:firstLine="0"/>
      <w:jc w:val="left"/>
      <w:outlineLvl w:val="2"/>
    </w:pPr>
    <w:rPr>
      <w:rFonts w:ascii="宋体" w:eastAsia="黑体" w:hAnsi="宋体"/>
      <w:b/>
      <w:sz w:val="28"/>
      <w:szCs w:val="21"/>
    </w:rPr>
  </w:style>
  <w:style w:type="paragraph" w:styleId="Heading4">
    <w:name w:val="heading 4"/>
    <w:basedOn w:val="Normal"/>
    <w:next w:val="Normal"/>
    <w:link w:val="Heading4Char"/>
    <w:autoRedefine/>
    <w:uiPriority w:val="99"/>
    <w:qFormat/>
    <w:rsid w:val="00430265"/>
    <w:pPr>
      <w:keepNext/>
      <w:keepLines/>
      <w:numPr>
        <w:ilvl w:val="3"/>
        <w:numId w:val="2"/>
      </w:numPr>
      <w:tabs>
        <w:tab w:val="clear" w:pos="864"/>
      </w:tabs>
      <w:spacing w:before="120" w:after="120"/>
      <w:ind w:left="0" w:firstLineChars="0" w:firstLine="0"/>
      <w:outlineLvl w:val="3"/>
    </w:pPr>
    <w:rPr>
      <w:rFonts w:ascii="Arial" w:eastAsia="黑体" w:hAnsi="Arial"/>
      <w:b/>
      <w:bCs/>
      <w:szCs w:val="28"/>
    </w:rPr>
  </w:style>
  <w:style w:type="paragraph" w:styleId="Heading5">
    <w:name w:val="heading 5"/>
    <w:basedOn w:val="Normal"/>
    <w:next w:val="Normal"/>
    <w:link w:val="Heading5Char"/>
    <w:uiPriority w:val="99"/>
    <w:qFormat/>
    <w:rsid w:val="00430265"/>
    <w:pPr>
      <w:keepNext/>
      <w:keepLines/>
      <w:numPr>
        <w:ilvl w:val="4"/>
        <w:numId w:val="5"/>
      </w:numPr>
      <w:tabs>
        <w:tab w:val="clear" w:pos="1008"/>
      </w:tabs>
      <w:spacing w:before="60" w:after="60"/>
      <w:ind w:left="0" w:firstLineChars="0" w:firstLine="0"/>
      <w:outlineLvl w:val="4"/>
    </w:pPr>
    <w:rPr>
      <w:rFonts w:eastAsia="KaiTi"/>
      <w:b/>
      <w:bCs/>
      <w:szCs w:val="28"/>
    </w:rPr>
  </w:style>
  <w:style w:type="paragraph" w:styleId="Heading6">
    <w:name w:val="heading 6"/>
    <w:basedOn w:val="Normal"/>
    <w:next w:val="Normal"/>
    <w:link w:val="Heading6Char"/>
    <w:qFormat/>
    <w:locked/>
    <w:rsid w:val="00A031CC"/>
    <w:pPr>
      <w:keepNext/>
      <w:keepLines/>
      <w:numPr>
        <w:ilvl w:val="5"/>
        <w:numId w:val="13"/>
      </w:numPr>
      <w:tabs>
        <w:tab w:val="left" w:pos="1152"/>
      </w:tabs>
      <w:spacing w:before="120" w:after="120" w:line="360" w:lineRule="auto"/>
      <w:outlineLvl w:val="5"/>
    </w:pPr>
    <w:rPr>
      <w:rFonts w:ascii="Arial" w:hAnsi="Arial"/>
      <w:b/>
      <w:bCs/>
      <w:sz w:val="24"/>
      <w:szCs w:val="20"/>
    </w:rPr>
  </w:style>
  <w:style w:type="paragraph" w:styleId="Heading7">
    <w:name w:val="heading 7"/>
    <w:basedOn w:val="Normal"/>
    <w:next w:val="Normal"/>
    <w:link w:val="Heading7Char"/>
    <w:qFormat/>
    <w:locked/>
    <w:rsid w:val="00A031CC"/>
    <w:pPr>
      <w:keepNext/>
      <w:keepLines/>
      <w:numPr>
        <w:ilvl w:val="6"/>
        <w:numId w:val="13"/>
      </w:numPr>
      <w:tabs>
        <w:tab w:val="left" w:pos="1296"/>
      </w:tabs>
      <w:spacing w:before="240" w:after="64" w:line="320" w:lineRule="auto"/>
      <w:outlineLvl w:val="6"/>
    </w:pPr>
    <w:rPr>
      <w:rFonts w:ascii="Arial" w:hAnsi="Arial"/>
      <w:b/>
      <w:bCs/>
      <w:sz w:val="24"/>
      <w:szCs w:val="20"/>
    </w:rPr>
  </w:style>
  <w:style w:type="paragraph" w:styleId="Heading8">
    <w:name w:val="heading 8"/>
    <w:basedOn w:val="Normal"/>
    <w:next w:val="Normal"/>
    <w:link w:val="Heading8Char"/>
    <w:qFormat/>
    <w:locked/>
    <w:rsid w:val="00A031CC"/>
    <w:pPr>
      <w:keepNext/>
      <w:keepLines/>
      <w:numPr>
        <w:ilvl w:val="7"/>
        <w:numId w:val="13"/>
      </w:numPr>
      <w:tabs>
        <w:tab w:val="left" w:pos="1440"/>
      </w:tabs>
      <w:spacing w:before="240" w:after="64" w:line="320" w:lineRule="auto"/>
      <w:outlineLvl w:val="7"/>
    </w:pPr>
    <w:rPr>
      <w:rFonts w:ascii="Arial" w:eastAsia="黑体" w:hAnsi="Arial"/>
      <w:sz w:val="24"/>
      <w:szCs w:val="20"/>
    </w:rPr>
  </w:style>
  <w:style w:type="paragraph" w:styleId="Heading9">
    <w:name w:val="heading 9"/>
    <w:basedOn w:val="Normal"/>
    <w:next w:val="Normal"/>
    <w:link w:val="Heading9Char"/>
    <w:qFormat/>
    <w:locked/>
    <w:rsid w:val="00A031CC"/>
    <w:pPr>
      <w:keepNext/>
      <w:keepLines/>
      <w:numPr>
        <w:ilvl w:val="8"/>
        <w:numId w:val="13"/>
      </w:numPr>
      <w:tabs>
        <w:tab w:val="left" w:pos="1584"/>
      </w:tab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30265"/>
    <w:rPr>
      <w:rFonts w:ascii="Arial" w:hAnsi="Arial"/>
      <w:b/>
      <w:bCs/>
      <w:kern w:val="44"/>
      <w:sz w:val="44"/>
      <w:szCs w:val="44"/>
    </w:rPr>
  </w:style>
  <w:style w:type="character" w:customStyle="1" w:styleId="Heading2Char">
    <w:name w:val="Heading 2 Char"/>
    <w:link w:val="Heading2"/>
    <w:uiPriority w:val="99"/>
    <w:locked/>
    <w:rsid w:val="00430265"/>
    <w:rPr>
      <w:rFonts w:ascii="Arial" w:hAnsi="Arial"/>
      <w:b/>
      <w:bCs/>
      <w:kern w:val="2"/>
      <w:sz w:val="32"/>
      <w:szCs w:val="36"/>
    </w:rPr>
  </w:style>
  <w:style w:type="character" w:customStyle="1" w:styleId="Heading3Char">
    <w:name w:val="Heading 3 Char"/>
    <w:link w:val="Heading3"/>
    <w:uiPriority w:val="99"/>
    <w:locked/>
    <w:rsid w:val="00430265"/>
    <w:rPr>
      <w:rFonts w:ascii="宋体" w:eastAsia="黑体" w:hAnsi="宋体"/>
      <w:b/>
      <w:kern w:val="2"/>
      <w:sz w:val="28"/>
      <w:szCs w:val="21"/>
    </w:rPr>
  </w:style>
  <w:style w:type="character" w:customStyle="1" w:styleId="Heading4Char">
    <w:name w:val="Heading 4 Char"/>
    <w:link w:val="Heading4"/>
    <w:uiPriority w:val="99"/>
    <w:locked/>
    <w:rsid w:val="00430265"/>
    <w:rPr>
      <w:rFonts w:ascii="Arial" w:eastAsia="黑体" w:hAnsi="Arial"/>
      <w:b/>
      <w:bCs/>
      <w:kern w:val="2"/>
      <w:sz w:val="21"/>
      <w:szCs w:val="28"/>
    </w:rPr>
  </w:style>
  <w:style w:type="character" w:customStyle="1" w:styleId="Heading5Char">
    <w:name w:val="Heading 5 Char"/>
    <w:link w:val="Heading5"/>
    <w:uiPriority w:val="99"/>
    <w:locked/>
    <w:rsid w:val="00430265"/>
    <w:rPr>
      <w:rFonts w:eastAsia="KaiTi"/>
      <w:b/>
      <w:bCs/>
      <w:kern w:val="2"/>
      <w:sz w:val="21"/>
      <w:szCs w:val="28"/>
    </w:rPr>
  </w:style>
  <w:style w:type="paragraph" w:styleId="DocumentMap">
    <w:name w:val="Document Map"/>
    <w:basedOn w:val="Normal"/>
    <w:link w:val="DocumentMapChar"/>
    <w:uiPriority w:val="99"/>
    <w:rsid w:val="00430265"/>
    <w:rPr>
      <w:rFonts w:ascii="宋体"/>
      <w:sz w:val="18"/>
      <w:szCs w:val="18"/>
    </w:rPr>
  </w:style>
  <w:style w:type="character" w:customStyle="1" w:styleId="DocumentMapChar">
    <w:name w:val="Document Map Char"/>
    <w:link w:val="DocumentMap"/>
    <w:uiPriority w:val="99"/>
    <w:locked/>
    <w:rsid w:val="00430265"/>
    <w:rPr>
      <w:rFonts w:ascii="宋体"/>
      <w:kern w:val="2"/>
      <w:sz w:val="18"/>
      <w:szCs w:val="18"/>
    </w:rPr>
  </w:style>
  <w:style w:type="paragraph" w:customStyle="1" w:styleId="a4">
    <w:name w:val="步骤"/>
    <w:basedOn w:val="Normal"/>
    <w:next w:val="Normal"/>
    <w:link w:val="CharChar"/>
    <w:autoRedefine/>
    <w:uiPriority w:val="99"/>
    <w:rsid w:val="00430265"/>
    <w:pPr>
      <w:numPr>
        <w:ilvl w:val="1"/>
        <w:numId w:val="4"/>
      </w:numPr>
      <w:adjustRightInd w:val="0"/>
      <w:snapToGrid w:val="0"/>
      <w:spacing w:beforeLines="25" w:before="25" w:afterLines="25" w:after="25"/>
      <w:ind w:left="0"/>
    </w:pPr>
    <w:rPr>
      <w:rFonts w:ascii="Arial Unicode MS" w:eastAsia="黑体" w:hAnsi="Arial Unicode MS"/>
      <w:b/>
      <w:i/>
      <w:szCs w:val="21"/>
    </w:rPr>
  </w:style>
  <w:style w:type="paragraph" w:styleId="ListParagraph">
    <w:name w:val="List Paragraph"/>
    <w:basedOn w:val="Normal"/>
    <w:uiPriority w:val="34"/>
    <w:qFormat/>
    <w:rsid w:val="00430265"/>
    <w:pPr>
      <w:ind w:firstLine="420"/>
    </w:pPr>
  </w:style>
  <w:style w:type="paragraph" w:customStyle="1" w:styleId="a8">
    <w:name w:val="程序代码"/>
    <w:basedOn w:val="Normal"/>
    <w:next w:val="Normal"/>
    <w:autoRedefine/>
    <w:uiPriority w:val="99"/>
    <w:qFormat/>
    <w:rsid w:val="00430265"/>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spacing w:line="260" w:lineRule="exact"/>
      <w:ind w:firstLine="360"/>
      <w:jc w:val="left"/>
    </w:pPr>
    <w:rPr>
      <w:rFonts w:ascii="宋体" w:eastAsia="Courier New" w:hAnsi="宋体"/>
      <w:bCs/>
      <w:kern w:val="0"/>
      <w:sz w:val="18"/>
      <w:szCs w:val="21"/>
    </w:rPr>
  </w:style>
  <w:style w:type="paragraph" w:customStyle="1" w:styleId="a9">
    <w:name w:val="段内要点"/>
    <w:basedOn w:val="Normal"/>
    <w:next w:val="Normal"/>
    <w:qFormat/>
    <w:rsid w:val="00430265"/>
    <w:rPr>
      <w:rFonts w:ascii="黑体" w:eastAsiaTheme="majorEastAsia" w:hAnsi="黑体"/>
      <w:b/>
      <w:i/>
    </w:rPr>
  </w:style>
  <w:style w:type="paragraph" w:styleId="BalloonText">
    <w:name w:val="Balloon Text"/>
    <w:basedOn w:val="Normal"/>
    <w:link w:val="BalloonTextChar"/>
    <w:uiPriority w:val="99"/>
    <w:semiHidden/>
    <w:rsid w:val="00430265"/>
    <w:rPr>
      <w:sz w:val="18"/>
      <w:szCs w:val="18"/>
    </w:rPr>
  </w:style>
  <w:style w:type="character" w:customStyle="1" w:styleId="BalloonTextChar">
    <w:name w:val="Balloon Text Char"/>
    <w:link w:val="BalloonText"/>
    <w:uiPriority w:val="99"/>
    <w:semiHidden/>
    <w:locked/>
    <w:rsid w:val="00430265"/>
    <w:rPr>
      <w:kern w:val="2"/>
      <w:sz w:val="18"/>
      <w:szCs w:val="18"/>
    </w:rPr>
  </w:style>
  <w:style w:type="paragraph" w:styleId="HTMLPreformatted">
    <w:name w:val="HTML Preformatted"/>
    <w:basedOn w:val="Normal"/>
    <w:link w:val="HTMLPreformattedChar"/>
    <w:uiPriority w:val="99"/>
    <w:semiHidden/>
    <w:rsid w:val="004302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PreformattedChar">
    <w:name w:val="HTML Preformatted Char"/>
    <w:link w:val="HTMLPreformatted"/>
    <w:uiPriority w:val="99"/>
    <w:semiHidden/>
    <w:locked/>
    <w:rsid w:val="00430265"/>
    <w:rPr>
      <w:rFonts w:ascii="宋体" w:hAnsi="宋体" w:cs="宋体"/>
      <w:sz w:val="24"/>
      <w:szCs w:val="24"/>
    </w:rPr>
  </w:style>
  <w:style w:type="table" w:styleId="TableGrid">
    <w:name w:val="Table Grid"/>
    <w:basedOn w:val="TableNormal"/>
    <w:uiPriority w:val="99"/>
    <w:rsid w:val="00430265"/>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uiPriority w:val="20"/>
    <w:qFormat/>
    <w:rsid w:val="00505AF9"/>
    <w:rPr>
      <w:rFonts w:cs="Times New Roman"/>
      <w:i/>
      <w:iCs/>
    </w:rPr>
  </w:style>
  <w:style w:type="table" w:customStyle="1" w:styleId="1">
    <w:name w:val="浅色列表1"/>
    <w:uiPriority w:val="99"/>
    <w:rsid w:val="00430265"/>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aa">
    <w:name w:val="表格内容样式"/>
    <w:uiPriority w:val="99"/>
    <w:rsid w:val="00430265"/>
    <w:rPr>
      <w:sz w:val="18"/>
    </w:rPr>
    <w:tblPr>
      <w:tblInd w:w="0" w:type="dxa"/>
      <w:tblCellMar>
        <w:top w:w="0" w:type="dxa"/>
        <w:left w:w="108" w:type="dxa"/>
        <w:bottom w:w="0" w:type="dxa"/>
        <w:right w:w="108" w:type="dxa"/>
      </w:tblCellMar>
    </w:tblPr>
  </w:style>
  <w:style w:type="paragraph" w:customStyle="1" w:styleId="a7">
    <w:name w:val="段内标题"/>
    <w:basedOn w:val="Normal"/>
    <w:next w:val="Normal"/>
    <w:link w:val="Char"/>
    <w:autoRedefine/>
    <w:uiPriority w:val="99"/>
    <w:qFormat/>
    <w:rsid w:val="00116BE5"/>
    <w:pPr>
      <w:numPr>
        <w:numId w:val="3"/>
      </w:numPr>
      <w:ind w:left="0" w:firstLine="420"/>
    </w:pPr>
    <w:rPr>
      <w:rFonts w:eastAsia="Kai"/>
      <w:b/>
    </w:rPr>
  </w:style>
  <w:style w:type="character" w:customStyle="1" w:styleId="Char">
    <w:name w:val="段内标题 Char"/>
    <w:link w:val="a7"/>
    <w:uiPriority w:val="99"/>
    <w:locked/>
    <w:rsid w:val="00116BE5"/>
    <w:rPr>
      <w:rFonts w:eastAsia="Kai"/>
      <w:b/>
      <w:kern w:val="2"/>
      <w:sz w:val="21"/>
      <w:szCs w:val="22"/>
    </w:rPr>
  </w:style>
  <w:style w:type="paragraph" w:customStyle="1" w:styleId="ab">
    <w:name w:val="表格正文"/>
    <w:basedOn w:val="Normal"/>
    <w:next w:val="Normal"/>
    <w:link w:val="Char0"/>
    <w:autoRedefine/>
    <w:uiPriority w:val="99"/>
    <w:qFormat/>
    <w:rsid w:val="00430265"/>
    <w:pPr>
      <w:ind w:firstLineChars="0" w:firstLine="0"/>
      <w:jc w:val="left"/>
    </w:pPr>
    <w:rPr>
      <w:rFonts w:ascii="Arial" w:hAnsi="Arial" w:cs="Arial"/>
      <w:sz w:val="15"/>
      <w:szCs w:val="18"/>
    </w:rPr>
  </w:style>
  <w:style w:type="character" w:customStyle="1" w:styleId="Char0">
    <w:name w:val="表格正文 Char"/>
    <w:link w:val="ab"/>
    <w:uiPriority w:val="99"/>
    <w:locked/>
    <w:rsid w:val="00430265"/>
    <w:rPr>
      <w:rFonts w:ascii="Arial" w:hAnsi="Arial" w:cs="Arial"/>
      <w:kern w:val="2"/>
      <w:sz w:val="15"/>
      <w:szCs w:val="18"/>
    </w:rPr>
  </w:style>
  <w:style w:type="table" w:styleId="LightList">
    <w:name w:val="Light List"/>
    <w:basedOn w:val="TableNormal"/>
    <w:uiPriority w:val="99"/>
    <w:rsid w:val="00430265"/>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character" w:styleId="HTMLCode">
    <w:name w:val="HTML Code"/>
    <w:basedOn w:val="DefaultParagraphFont"/>
    <w:uiPriority w:val="99"/>
    <w:semiHidden/>
    <w:unhideWhenUsed/>
    <w:rsid w:val="00430265"/>
    <w:rPr>
      <w:rFonts w:ascii="Courier" w:eastAsia="宋体" w:hAnsi="Courier" w:cs="Courier"/>
      <w:sz w:val="20"/>
      <w:szCs w:val="20"/>
    </w:rPr>
  </w:style>
  <w:style w:type="paragraph" w:styleId="BodyText">
    <w:name w:val="Body Text"/>
    <w:basedOn w:val="Normal"/>
    <w:link w:val="BodyTextChar"/>
    <w:uiPriority w:val="99"/>
    <w:semiHidden/>
    <w:unhideWhenUsed/>
    <w:rsid w:val="00430265"/>
    <w:pPr>
      <w:spacing w:after="120"/>
    </w:pPr>
  </w:style>
  <w:style w:type="character" w:customStyle="1" w:styleId="BodyTextChar">
    <w:name w:val="Body Text Char"/>
    <w:basedOn w:val="DefaultParagraphFont"/>
    <w:link w:val="BodyText"/>
    <w:uiPriority w:val="99"/>
    <w:semiHidden/>
    <w:rsid w:val="00430265"/>
    <w:rPr>
      <w:kern w:val="2"/>
      <w:sz w:val="21"/>
      <w:szCs w:val="22"/>
    </w:rPr>
  </w:style>
  <w:style w:type="paragraph" w:customStyle="1" w:styleId="Default">
    <w:name w:val="Default"/>
    <w:rsid w:val="0016540D"/>
    <w:pPr>
      <w:widowControl w:val="0"/>
      <w:autoSpaceDE w:val="0"/>
      <w:autoSpaceDN w:val="0"/>
      <w:adjustRightInd w:val="0"/>
    </w:pPr>
    <w:rPr>
      <w:rFonts w:ascii="Arial" w:hAnsi="Arial" w:cs="Arial"/>
      <w:color w:val="000000"/>
      <w:sz w:val="24"/>
      <w:szCs w:val="24"/>
    </w:rPr>
  </w:style>
  <w:style w:type="character" w:customStyle="1" w:styleId="notranslate">
    <w:name w:val="notranslate"/>
    <w:basedOn w:val="DefaultParagraphFont"/>
    <w:rsid w:val="00505AF9"/>
  </w:style>
  <w:style w:type="character" w:styleId="Hyperlink">
    <w:name w:val="Hyperlink"/>
    <w:basedOn w:val="DefaultParagraphFont"/>
    <w:uiPriority w:val="99"/>
    <w:unhideWhenUsed/>
    <w:rsid w:val="00430265"/>
    <w:rPr>
      <w:color w:val="0000FF"/>
      <w:u w:val="single"/>
    </w:rPr>
  </w:style>
  <w:style w:type="character" w:styleId="FollowedHyperlink">
    <w:name w:val="FollowedHyperlink"/>
    <w:basedOn w:val="DefaultParagraphFont"/>
    <w:uiPriority w:val="99"/>
    <w:semiHidden/>
    <w:unhideWhenUsed/>
    <w:rsid w:val="005835F6"/>
    <w:rPr>
      <w:color w:val="800080"/>
      <w:u w:val="single"/>
    </w:rPr>
  </w:style>
  <w:style w:type="paragraph" w:styleId="NormalWeb">
    <w:name w:val="Normal (Web)"/>
    <w:basedOn w:val="Normal"/>
    <w:uiPriority w:val="99"/>
    <w:semiHidden/>
    <w:unhideWhenUsed/>
    <w:rsid w:val="00430265"/>
    <w:pPr>
      <w:widowControl/>
      <w:spacing w:before="100" w:beforeAutospacing="1" w:after="100" w:afterAutospacing="1"/>
      <w:ind w:firstLineChars="0" w:firstLine="0"/>
      <w:jc w:val="left"/>
    </w:pPr>
    <w:rPr>
      <w:rFonts w:ascii="宋体" w:hAnsi="宋体" w:cs="宋体"/>
      <w:kern w:val="0"/>
      <w:sz w:val="24"/>
      <w:szCs w:val="24"/>
    </w:rPr>
  </w:style>
  <w:style w:type="character" w:customStyle="1" w:styleId="k">
    <w:name w:val="k"/>
    <w:basedOn w:val="DefaultParagraphFont"/>
    <w:rsid w:val="005835F6"/>
  </w:style>
  <w:style w:type="character" w:customStyle="1" w:styleId="nn">
    <w:name w:val="nn"/>
    <w:basedOn w:val="DefaultParagraphFont"/>
    <w:rsid w:val="005835F6"/>
  </w:style>
  <w:style w:type="character" w:customStyle="1" w:styleId="c1">
    <w:name w:val="c1"/>
    <w:basedOn w:val="DefaultParagraphFont"/>
    <w:rsid w:val="005835F6"/>
  </w:style>
  <w:style w:type="character" w:customStyle="1" w:styleId="nc">
    <w:name w:val="nc"/>
    <w:basedOn w:val="DefaultParagraphFont"/>
    <w:rsid w:val="005835F6"/>
  </w:style>
  <w:style w:type="character" w:customStyle="1" w:styleId="o">
    <w:name w:val="o"/>
    <w:basedOn w:val="DefaultParagraphFont"/>
    <w:rsid w:val="005835F6"/>
  </w:style>
  <w:style w:type="character" w:customStyle="1" w:styleId="n">
    <w:name w:val="n"/>
    <w:basedOn w:val="DefaultParagraphFont"/>
    <w:rsid w:val="005835F6"/>
  </w:style>
  <w:style w:type="character" w:customStyle="1" w:styleId="kt">
    <w:name w:val="kt"/>
    <w:basedOn w:val="DefaultParagraphFont"/>
    <w:rsid w:val="005835F6"/>
  </w:style>
  <w:style w:type="character" w:customStyle="1" w:styleId="kc">
    <w:name w:val="kc"/>
    <w:basedOn w:val="DefaultParagraphFont"/>
    <w:rsid w:val="005835F6"/>
  </w:style>
  <w:style w:type="character" w:customStyle="1" w:styleId="mi">
    <w:name w:val="mi"/>
    <w:basedOn w:val="DefaultParagraphFont"/>
    <w:rsid w:val="005835F6"/>
  </w:style>
  <w:style w:type="character" w:customStyle="1" w:styleId="s">
    <w:name w:val="s"/>
    <w:basedOn w:val="DefaultParagraphFont"/>
    <w:rsid w:val="005835F6"/>
  </w:style>
  <w:style w:type="character" w:customStyle="1" w:styleId="p">
    <w:name w:val="p"/>
    <w:basedOn w:val="DefaultParagraphFont"/>
    <w:rsid w:val="005835F6"/>
  </w:style>
  <w:style w:type="character" w:customStyle="1" w:styleId="cm">
    <w:name w:val="cm"/>
    <w:basedOn w:val="DefaultParagraphFont"/>
    <w:rsid w:val="005835F6"/>
  </w:style>
  <w:style w:type="character" w:customStyle="1" w:styleId="mf">
    <w:name w:val="mf"/>
    <w:basedOn w:val="DefaultParagraphFont"/>
    <w:rsid w:val="005835F6"/>
  </w:style>
  <w:style w:type="character" w:styleId="Strong">
    <w:name w:val="Strong"/>
    <w:basedOn w:val="DefaultParagraphFont"/>
    <w:uiPriority w:val="22"/>
    <w:qFormat/>
    <w:locked/>
    <w:rsid w:val="005835F6"/>
    <w:rPr>
      <w:b/>
      <w:bCs/>
    </w:rPr>
  </w:style>
  <w:style w:type="paragraph" w:styleId="Header">
    <w:name w:val="header"/>
    <w:basedOn w:val="Normal"/>
    <w:link w:val="HeaderChar"/>
    <w:unhideWhenUsed/>
    <w:locked/>
    <w:rsid w:val="0043026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430265"/>
    <w:rPr>
      <w:kern w:val="2"/>
      <w:sz w:val="18"/>
      <w:szCs w:val="18"/>
    </w:rPr>
  </w:style>
  <w:style w:type="paragraph" w:styleId="Footer">
    <w:name w:val="footer"/>
    <w:basedOn w:val="Normal"/>
    <w:link w:val="FooterChar"/>
    <w:uiPriority w:val="99"/>
    <w:unhideWhenUsed/>
    <w:rsid w:val="00505AF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05AF9"/>
    <w:rPr>
      <w:kern w:val="2"/>
      <w:sz w:val="18"/>
      <w:szCs w:val="18"/>
    </w:rPr>
  </w:style>
  <w:style w:type="paragraph" w:styleId="Caption">
    <w:name w:val="caption"/>
    <w:basedOn w:val="Normal"/>
    <w:next w:val="Normal"/>
    <w:autoRedefine/>
    <w:unhideWhenUsed/>
    <w:qFormat/>
    <w:locked/>
    <w:rsid w:val="00430265"/>
    <w:pPr>
      <w:ind w:firstLine="360"/>
      <w:jc w:val="center"/>
    </w:pPr>
    <w:rPr>
      <w:rFonts w:asciiTheme="majorHAnsi" w:eastAsiaTheme="minorEastAsia" w:hAnsiTheme="majorHAnsi" w:cstheme="majorBidi"/>
      <w:sz w:val="18"/>
      <w:szCs w:val="20"/>
    </w:rPr>
  </w:style>
  <w:style w:type="paragraph" w:styleId="Revision">
    <w:name w:val="Revision"/>
    <w:hidden/>
    <w:uiPriority w:val="99"/>
    <w:semiHidden/>
    <w:rsid w:val="00430265"/>
    <w:rPr>
      <w:kern w:val="2"/>
      <w:sz w:val="21"/>
      <w:szCs w:val="22"/>
    </w:rPr>
  </w:style>
  <w:style w:type="paragraph" w:styleId="FootnoteText">
    <w:name w:val="footnote text"/>
    <w:basedOn w:val="Normal"/>
    <w:link w:val="FootnoteTextChar"/>
    <w:uiPriority w:val="99"/>
    <w:unhideWhenUsed/>
    <w:rsid w:val="00505AF9"/>
    <w:rPr>
      <w:sz w:val="24"/>
      <w:szCs w:val="24"/>
    </w:rPr>
  </w:style>
  <w:style w:type="character" w:customStyle="1" w:styleId="FootnoteTextChar">
    <w:name w:val="Footnote Text Char"/>
    <w:basedOn w:val="DefaultParagraphFont"/>
    <w:link w:val="FootnoteText"/>
    <w:uiPriority w:val="99"/>
    <w:rsid w:val="00505AF9"/>
    <w:rPr>
      <w:kern w:val="2"/>
      <w:sz w:val="24"/>
      <w:szCs w:val="24"/>
    </w:rPr>
  </w:style>
  <w:style w:type="character" w:styleId="FootnoteReference">
    <w:name w:val="footnote reference"/>
    <w:basedOn w:val="DefaultParagraphFont"/>
    <w:uiPriority w:val="99"/>
    <w:unhideWhenUsed/>
    <w:rsid w:val="00505AF9"/>
    <w:rPr>
      <w:vertAlign w:val="superscript"/>
    </w:rPr>
  </w:style>
  <w:style w:type="paragraph" w:styleId="EndnoteText">
    <w:name w:val="endnote text"/>
    <w:basedOn w:val="Normal"/>
    <w:link w:val="EndnoteTextChar"/>
    <w:uiPriority w:val="99"/>
    <w:unhideWhenUsed/>
    <w:rsid w:val="00505AF9"/>
    <w:rPr>
      <w:sz w:val="24"/>
      <w:szCs w:val="24"/>
    </w:rPr>
  </w:style>
  <w:style w:type="character" w:customStyle="1" w:styleId="EndnoteTextChar">
    <w:name w:val="Endnote Text Char"/>
    <w:basedOn w:val="DefaultParagraphFont"/>
    <w:link w:val="EndnoteText"/>
    <w:uiPriority w:val="99"/>
    <w:rsid w:val="00505AF9"/>
    <w:rPr>
      <w:kern w:val="2"/>
      <w:sz w:val="24"/>
      <w:szCs w:val="24"/>
    </w:rPr>
  </w:style>
  <w:style w:type="character" w:styleId="EndnoteReference">
    <w:name w:val="endnote reference"/>
    <w:basedOn w:val="DefaultParagraphFont"/>
    <w:uiPriority w:val="99"/>
    <w:unhideWhenUsed/>
    <w:rsid w:val="00505AF9"/>
    <w:rPr>
      <w:vertAlign w:val="superscript"/>
    </w:rPr>
  </w:style>
  <w:style w:type="paragraph" w:customStyle="1" w:styleId="ac">
    <w:name w:val="表格标题"/>
    <w:basedOn w:val="Normal"/>
    <w:autoRedefine/>
    <w:uiPriority w:val="99"/>
    <w:qFormat/>
    <w:rsid w:val="00430265"/>
    <w:pPr>
      <w:spacing w:line="300" w:lineRule="auto"/>
      <w:jc w:val="center"/>
    </w:pPr>
    <w:rPr>
      <w:rFonts w:ascii="Arial" w:hAnsi="Arial" w:cs="宋体"/>
      <w:b/>
      <w:bCs/>
      <w:sz w:val="15"/>
      <w:szCs w:val="18"/>
    </w:rPr>
  </w:style>
  <w:style w:type="paragraph" w:customStyle="1" w:styleId="a2">
    <w:name w:val="问题"/>
    <w:basedOn w:val="Normal"/>
    <w:next w:val="Normal"/>
    <w:autoRedefine/>
    <w:qFormat/>
    <w:rsid w:val="00AE7A69"/>
    <w:pPr>
      <w:numPr>
        <w:numId w:val="6"/>
      </w:numPr>
      <w:spacing w:beforeLines="50" w:before="50"/>
      <w:ind w:left="0" w:firstLine="200"/>
      <w:contextualSpacing/>
    </w:pPr>
    <w:rPr>
      <w:rFonts w:ascii="黑体" w:eastAsia="Kai" w:hAnsi="黑体"/>
      <w:b/>
      <w:szCs w:val="21"/>
    </w:rPr>
  </w:style>
  <w:style w:type="paragraph" w:customStyle="1" w:styleId="a5">
    <w:name w:val="方法和类标题"/>
    <w:basedOn w:val="Normal"/>
    <w:next w:val="Normal"/>
    <w:autoRedefine/>
    <w:uiPriority w:val="99"/>
    <w:rsid w:val="00430265"/>
    <w:pPr>
      <w:numPr>
        <w:numId w:val="1"/>
      </w:numPr>
      <w:adjustRightInd w:val="0"/>
      <w:ind w:firstLineChars="0"/>
      <w:jc w:val="left"/>
    </w:pPr>
    <w:rPr>
      <w:rFonts w:ascii="黑体" w:eastAsia="黑体" w:hAnsi="黑体" w:cs="Arial"/>
      <w:b/>
      <w:bCs/>
      <w:i/>
      <w:color w:val="000000"/>
      <w:szCs w:val="21"/>
      <w:shd w:val="clear" w:color="auto" w:fill="FFFFFF"/>
    </w:rPr>
  </w:style>
  <w:style w:type="paragraph" w:customStyle="1" w:styleId="a0">
    <w:name w:val="代码类别"/>
    <w:basedOn w:val="Normal"/>
    <w:next w:val="Normal"/>
    <w:qFormat/>
    <w:rsid w:val="00430265"/>
    <w:pPr>
      <w:numPr>
        <w:numId w:val="7"/>
      </w:numPr>
      <w:ind w:left="0" w:firstLine="200"/>
    </w:pPr>
    <w:rPr>
      <w:rFonts w:ascii="黑体" w:eastAsia="黑体" w:hAnsi="黑体"/>
      <w:b/>
      <w:i/>
    </w:rPr>
  </w:style>
  <w:style w:type="paragraph" w:customStyle="1" w:styleId="a1">
    <w:name w:val="注意和要点"/>
    <w:basedOn w:val="Normal"/>
    <w:next w:val="Normal"/>
    <w:autoRedefine/>
    <w:qFormat/>
    <w:rsid w:val="00430265"/>
    <w:pPr>
      <w:numPr>
        <w:numId w:val="8"/>
      </w:numPr>
      <w:spacing w:beforeLines="50" w:before="50"/>
      <w:ind w:left="202" w:firstLineChars="0" w:firstLine="230"/>
    </w:pPr>
    <w:rPr>
      <w:rFonts w:ascii="黑体" w:eastAsia="黑体" w:hAnsi="黑体"/>
      <w:b/>
      <w:i/>
    </w:rPr>
  </w:style>
  <w:style w:type="character" w:styleId="PlaceholderText">
    <w:name w:val="Placeholder Text"/>
    <w:basedOn w:val="DefaultParagraphFont"/>
    <w:uiPriority w:val="99"/>
    <w:semiHidden/>
    <w:rsid w:val="00E23841"/>
    <w:rPr>
      <w:color w:val="808080"/>
    </w:rPr>
  </w:style>
  <w:style w:type="paragraph" w:customStyle="1" w:styleId="ad">
    <w:name w:val="术语正文"/>
    <w:basedOn w:val="Normal"/>
    <w:next w:val="Normal"/>
    <w:qFormat/>
    <w:rsid w:val="006B0445"/>
    <w:pPr>
      <w:spacing w:afterLines="50" w:after="50"/>
    </w:pPr>
    <w:rPr>
      <w:rFonts w:ascii="黑体" w:eastAsia="Kai" w:hAnsi="黑体"/>
      <w:b/>
      <w:sz w:val="15"/>
    </w:rPr>
  </w:style>
  <w:style w:type="paragraph" w:customStyle="1" w:styleId="a6">
    <w:name w:val="段内分项"/>
    <w:basedOn w:val="Normal"/>
    <w:next w:val="Normal"/>
    <w:qFormat/>
    <w:rsid w:val="00430265"/>
    <w:pPr>
      <w:numPr>
        <w:numId w:val="9"/>
      </w:numPr>
      <w:ind w:leftChars="200" w:left="200" w:firstLine="200"/>
    </w:pPr>
    <w:rPr>
      <w:rFonts w:ascii="黑体" w:eastAsia="黑体" w:hAnsi="黑体"/>
      <w:b/>
      <w:i/>
    </w:rPr>
  </w:style>
  <w:style w:type="paragraph" w:customStyle="1" w:styleId="a3">
    <w:name w:val="术语标题"/>
    <w:basedOn w:val="ad"/>
    <w:next w:val="ad"/>
    <w:qFormat/>
    <w:rsid w:val="006B0445"/>
    <w:pPr>
      <w:numPr>
        <w:numId w:val="10"/>
      </w:numPr>
      <w:spacing w:beforeLines="50" w:before="50" w:afterLines="0" w:after="0"/>
      <w:ind w:firstLineChars="0" w:firstLine="0"/>
    </w:pPr>
    <w:rPr>
      <w:i/>
    </w:rPr>
  </w:style>
  <w:style w:type="character" w:customStyle="1" w:styleId="Heading6Char">
    <w:name w:val="Heading 6 Char"/>
    <w:basedOn w:val="DefaultParagraphFont"/>
    <w:link w:val="Heading6"/>
    <w:rsid w:val="00A031CC"/>
    <w:rPr>
      <w:rFonts w:ascii="Arial" w:hAnsi="Arial"/>
      <w:b/>
      <w:bCs/>
      <w:kern w:val="2"/>
      <w:sz w:val="24"/>
    </w:rPr>
  </w:style>
  <w:style w:type="character" w:customStyle="1" w:styleId="Heading7Char">
    <w:name w:val="Heading 7 Char"/>
    <w:basedOn w:val="DefaultParagraphFont"/>
    <w:link w:val="Heading7"/>
    <w:rsid w:val="00A031CC"/>
    <w:rPr>
      <w:rFonts w:ascii="Arial" w:hAnsi="Arial"/>
      <w:b/>
      <w:bCs/>
      <w:kern w:val="2"/>
      <w:sz w:val="24"/>
    </w:rPr>
  </w:style>
  <w:style w:type="character" w:customStyle="1" w:styleId="Heading8Char">
    <w:name w:val="Heading 8 Char"/>
    <w:basedOn w:val="DefaultParagraphFont"/>
    <w:link w:val="Heading8"/>
    <w:rsid w:val="00A031CC"/>
    <w:rPr>
      <w:rFonts w:ascii="Arial" w:eastAsia="黑体" w:hAnsi="Arial"/>
      <w:kern w:val="2"/>
      <w:sz w:val="24"/>
    </w:rPr>
  </w:style>
  <w:style w:type="character" w:customStyle="1" w:styleId="Heading9Char">
    <w:name w:val="Heading 9 Char"/>
    <w:basedOn w:val="DefaultParagraphFont"/>
    <w:link w:val="Heading9"/>
    <w:rsid w:val="00A031CC"/>
    <w:rPr>
      <w:rFonts w:ascii="Arial" w:eastAsia="黑体" w:hAnsi="Arial"/>
      <w:kern w:val="2"/>
      <w:sz w:val="21"/>
    </w:rPr>
  </w:style>
  <w:style w:type="paragraph" w:customStyle="1" w:styleId="4">
    <w:name w:val="标题4"/>
    <w:basedOn w:val="Heading4"/>
    <w:next w:val="Normal"/>
    <w:link w:val="4CharChar"/>
    <w:rsid w:val="00A031CC"/>
    <w:pPr>
      <w:keepNext w:val="0"/>
      <w:keepLines w:val="0"/>
      <w:numPr>
        <w:numId w:val="0"/>
      </w:numPr>
      <w:tabs>
        <w:tab w:val="left" w:pos="578"/>
        <w:tab w:val="left" w:pos="864"/>
      </w:tabs>
      <w:autoSpaceDE w:val="0"/>
      <w:autoSpaceDN w:val="0"/>
      <w:spacing w:before="0" w:after="0" w:line="300" w:lineRule="auto"/>
      <w:ind w:left="864" w:hanging="864"/>
    </w:pPr>
    <w:rPr>
      <w:rFonts w:asciiTheme="minorHAnsi" w:eastAsiaTheme="minorEastAsia" w:hAnsiTheme="minorHAnsi" w:cstheme="minorBidi"/>
      <w:b w:val="0"/>
      <w:bCs w:val="0"/>
      <w:color w:val="000000"/>
      <w:kern w:val="24"/>
      <w:sz w:val="24"/>
      <w:szCs w:val="24"/>
      <w:lang w:val="zh-CN"/>
    </w:rPr>
  </w:style>
  <w:style w:type="character" w:customStyle="1" w:styleId="4CharChar">
    <w:name w:val="标题4 Char Char"/>
    <w:link w:val="4"/>
    <w:rsid w:val="00A031CC"/>
    <w:rPr>
      <w:rFonts w:asciiTheme="minorHAnsi" w:eastAsiaTheme="minorEastAsia" w:hAnsiTheme="minorHAnsi" w:cstheme="minorBidi"/>
      <w:b/>
      <w:color w:val="000000"/>
      <w:kern w:val="24"/>
      <w:sz w:val="24"/>
      <w:szCs w:val="24"/>
      <w:lang w:val="zh-CN"/>
    </w:rPr>
  </w:style>
  <w:style w:type="paragraph" w:customStyle="1" w:styleId="ae">
    <w:name w:val="首行缩进"/>
    <w:basedOn w:val="Normal"/>
    <w:link w:val="CharChar0"/>
    <w:rsid w:val="00A031CC"/>
    <w:pPr>
      <w:ind w:firstLine="420"/>
    </w:pPr>
  </w:style>
  <w:style w:type="character" w:customStyle="1" w:styleId="CharChar0">
    <w:name w:val="首行缩进 Char Char"/>
    <w:link w:val="ae"/>
    <w:rsid w:val="00A031CC"/>
    <w:rPr>
      <w:rFonts w:asciiTheme="minorHAnsi" w:eastAsiaTheme="minorEastAsia" w:hAnsiTheme="minorHAnsi" w:cstheme="minorBidi"/>
      <w:kern w:val="2"/>
      <w:sz w:val="21"/>
      <w:szCs w:val="21"/>
    </w:rPr>
  </w:style>
  <w:style w:type="character" w:customStyle="1" w:styleId="CharChar">
    <w:name w:val="步骤 Char Char"/>
    <w:link w:val="a4"/>
    <w:uiPriority w:val="99"/>
    <w:rsid w:val="00A031CC"/>
    <w:rPr>
      <w:rFonts w:ascii="Arial Unicode MS" w:eastAsia="黑体" w:hAnsi="Arial Unicode MS"/>
      <w:b/>
      <w:i/>
      <w:kern w:val="2"/>
      <w:sz w:val="21"/>
      <w:szCs w:val="21"/>
    </w:rPr>
  </w:style>
  <w:style w:type="paragraph" w:customStyle="1" w:styleId="af">
    <w:name w:val="图"/>
    <w:basedOn w:val="Normal"/>
    <w:rsid w:val="00A031CC"/>
    <w:pPr>
      <w:adjustRightInd w:val="0"/>
      <w:spacing w:beforeLines="50" w:before="156" w:afterLines="50" w:after="156"/>
      <w:ind w:firstLine="420"/>
      <w:jc w:val="center"/>
    </w:pPr>
    <w:rPr>
      <w:rFonts w:ascii="Times New Roman" w:hAnsi="Times New Roman"/>
      <w:bCs/>
      <w:color w:val="000000"/>
      <w:szCs w:val="20"/>
    </w:rPr>
  </w:style>
  <w:style w:type="paragraph" w:customStyle="1" w:styleId="af0">
    <w:name w:val="图题"/>
    <w:basedOn w:val="Normal"/>
    <w:rsid w:val="00A031CC"/>
    <w:pPr>
      <w:adjustRightInd w:val="0"/>
      <w:spacing w:beforeLines="50" w:before="156" w:afterLines="50" w:after="156"/>
      <w:ind w:firstLine="420"/>
      <w:jc w:val="center"/>
    </w:pPr>
    <w:rPr>
      <w:rFonts w:ascii="Times New Roman" w:hAnsi="Times New Roman"/>
      <w:bCs/>
      <w:color w:val="000000"/>
      <w:sz w:val="18"/>
      <w:szCs w:val="20"/>
    </w:rPr>
  </w:style>
  <w:style w:type="paragraph" w:customStyle="1" w:styleId="a">
    <w:name w:val="正文标题"/>
    <w:basedOn w:val="Normal"/>
    <w:link w:val="CharChar1"/>
    <w:rsid w:val="00A031CC"/>
    <w:pPr>
      <w:numPr>
        <w:numId w:val="12"/>
      </w:numPr>
      <w:topLinePunct/>
      <w:adjustRightInd w:val="0"/>
      <w:ind w:firstLine="200"/>
    </w:pPr>
    <w:rPr>
      <w:bCs/>
      <w:color w:val="000000"/>
      <w:kern w:val="44"/>
    </w:rPr>
  </w:style>
  <w:style w:type="character" w:customStyle="1" w:styleId="CharChar1">
    <w:name w:val="正文标题 Char Char"/>
    <w:link w:val="a"/>
    <w:rsid w:val="00A031CC"/>
    <w:rPr>
      <w:rFonts w:asciiTheme="minorHAnsi" w:eastAsiaTheme="minorEastAsia" w:hAnsiTheme="minorHAnsi" w:cstheme="minorBidi"/>
      <w:bCs/>
      <w:color w:val="000000"/>
      <w:kern w:val="44"/>
      <w:sz w:val="21"/>
      <w:szCs w:val="22"/>
    </w:rPr>
  </w:style>
  <w:style w:type="paragraph" w:customStyle="1" w:styleId="af1">
    <w:name w:val="正文段落"/>
    <w:basedOn w:val="Normal"/>
    <w:link w:val="CharChar2"/>
    <w:rsid w:val="00A031CC"/>
  </w:style>
  <w:style w:type="character" w:customStyle="1" w:styleId="CharChar2">
    <w:name w:val="正文段落 Char Char"/>
    <w:link w:val="af1"/>
    <w:rsid w:val="00A031CC"/>
    <w:rPr>
      <w:rFonts w:eastAsiaTheme="minorEastAsia" w:cstheme="minorBidi"/>
      <w:kern w:val="2"/>
      <w:sz w:val="21"/>
      <w:szCs w:val="21"/>
    </w:rPr>
  </w:style>
  <w:style w:type="paragraph" w:styleId="TOC1">
    <w:name w:val="toc 1"/>
    <w:basedOn w:val="Normal"/>
    <w:next w:val="Normal"/>
    <w:uiPriority w:val="39"/>
    <w:locked/>
    <w:rsid w:val="00A031CC"/>
    <w:pPr>
      <w:ind w:firstLine="420"/>
    </w:pPr>
    <w:rPr>
      <w:rFonts w:ascii="Times New Roman" w:hAnsi="Times New Roman"/>
      <w:szCs w:val="20"/>
    </w:rPr>
  </w:style>
  <w:style w:type="paragraph" w:styleId="TOC2">
    <w:name w:val="toc 2"/>
    <w:basedOn w:val="Normal"/>
    <w:next w:val="Normal"/>
    <w:uiPriority w:val="39"/>
    <w:locked/>
    <w:rsid w:val="00A031CC"/>
    <w:pPr>
      <w:ind w:leftChars="200" w:left="420" w:firstLine="420"/>
    </w:pPr>
    <w:rPr>
      <w:rFonts w:ascii="Times New Roman" w:hAnsi="Times New Roman"/>
      <w:szCs w:val="20"/>
    </w:rPr>
  </w:style>
  <w:style w:type="paragraph" w:styleId="TOC3">
    <w:name w:val="toc 3"/>
    <w:basedOn w:val="Normal"/>
    <w:next w:val="Normal"/>
    <w:uiPriority w:val="39"/>
    <w:locked/>
    <w:rsid w:val="00A031CC"/>
    <w:pPr>
      <w:ind w:leftChars="400" w:left="840" w:firstLine="420"/>
    </w:pPr>
    <w:rPr>
      <w:rFonts w:ascii="Times New Roman" w:hAnsi="Times New Roman"/>
      <w:szCs w:val="20"/>
    </w:rPr>
  </w:style>
  <w:style w:type="paragraph" w:styleId="TOC4">
    <w:name w:val="toc 4"/>
    <w:basedOn w:val="Normal"/>
    <w:next w:val="Normal"/>
    <w:uiPriority w:val="39"/>
    <w:locked/>
    <w:rsid w:val="00A031CC"/>
    <w:pPr>
      <w:ind w:leftChars="600" w:left="1260" w:firstLine="420"/>
    </w:pPr>
    <w:rPr>
      <w:rFonts w:ascii="Times New Roman" w:hAnsi="Times New Roman"/>
      <w:szCs w:val="20"/>
    </w:rPr>
  </w:style>
  <w:style w:type="paragraph" w:styleId="TOC5">
    <w:name w:val="toc 5"/>
    <w:basedOn w:val="Normal"/>
    <w:next w:val="Normal"/>
    <w:uiPriority w:val="39"/>
    <w:locked/>
    <w:rsid w:val="00A031CC"/>
    <w:pPr>
      <w:ind w:leftChars="800" w:left="1680" w:firstLine="420"/>
    </w:pPr>
    <w:rPr>
      <w:rFonts w:ascii="Times New Roman" w:hAnsi="Times New Roman"/>
      <w:szCs w:val="20"/>
    </w:rPr>
  </w:style>
  <w:style w:type="paragraph" w:styleId="TOC6">
    <w:name w:val="toc 6"/>
    <w:basedOn w:val="Normal"/>
    <w:next w:val="Normal"/>
    <w:uiPriority w:val="39"/>
    <w:locked/>
    <w:rsid w:val="00A031CC"/>
    <w:pPr>
      <w:ind w:leftChars="1000" w:left="2100" w:firstLine="420"/>
    </w:pPr>
    <w:rPr>
      <w:rFonts w:ascii="Times New Roman" w:hAnsi="Times New Roman"/>
      <w:szCs w:val="20"/>
    </w:rPr>
  </w:style>
  <w:style w:type="paragraph" w:styleId="TOC7">
    <w:name w:val="toc 7"/>
    <w:basedOn w:val="Normal"/>
    <w:next w:val="Normal"/>
    <w:uiPriority w:val="39"/>
    <w:locked/>
    <w:rsid w:val="00A031CC"/>
    <w:pPr>
      <w:ind w:leftChars="1200" w:left="2520" w:firstLine="420"/>
    </w:pPr>
    <w:rPr>
      <w:rFonts w:ascii="Times New Roman" w:hAnsi="Times New Roman"/>
      <w:szCs w:val="20"/>
    </w:rPr>
  </w:style>
  <w:style w:type="paragraph" w:styleId="TOC8">
    <w:name w:val="toc 8"/>
    <w:basedOn w:val="Normal"/>
    <w:next w:val="Normal"/>
    <w:uiPriority w:val="39"/>
    <w:locked/>
    <w:rsid w:val="00A031CC"/>
    <w:pPr>
      <w:ind w:leftChars="1400" w:left="2940" w:firstLine="420"/>
    </w:pPr>
    <w:rPr>
      <w:rFonts w:ascii="Times New Roman" w:hAnsi="Times New Roman"/>
      <w:szCs w:val="20"/>
    </w:rPr>
  </w:style>
  <w:style w:type="paragraph" w:styleId="TOC9">
    <w:name w:val="toc 9"/>
    <w:basedOn w:val="Normal"/>
    <w:next w:val="Normal"/>
    <w:uiPriority w:val="39"/>
    <w:locked/>
    <w:rsid w:val="00A031CC"/>
    <w:pPr>
      <w:ind w:leftChars="1600" w:left="3360" w:firstLine="420"/>
    </w:pPr>
    <w:rPr>
      <w:rFonts w:ascii="Times New Roman" w:hAnsi="Times New Roman"/>
      <w:szCs w:val="20"/>
    </w:rPr>
  </w:style>
  <w:style w:type="paragraph" w:styleId="NormalIndent">
    <w:name w:val="Normal Indent"/>
    <w:basedOn w:val="Normal"/>
    <w:link w:val="NormalIndentChar"/>
    <w:locked/>
    <w:rsid w:val="00A031CC"/>
    <w:pPr>
      <w:ind w:firstLine="420"/>
    </w:pPr>
  </w:style>
  <w:style w:type="character" w:customStyle="1" w:styleId="NormalIndentChar">
    <w:name w:val="Normal Indent Char"/>
    <w:link w:val="NormalIndent"/>
    <w:rsid w:val="00A031CC"/>
    <w:rPr>
      <w:rFonts w:eastAsiaTheme="minorEastAsia" w:cstheme="minorBidi"/>
      <w:kern w:val="2"/>
      <w:sz w:val="21"/>
      <w:szCs w:val="21"/>
    </w:rPr>
  </w:style>
  <w:style w:type="paragraph" w:styleId="Title">
    <w:name w:val="Title"/>
    <w:basedOn w:val="Normal"/>
    <w:next w:val="Normal"/>
    <w:link w:val="TitleChar"/>
    <w:qFormat/>
    <w:locked/>
    <w:rsid w:val="00A031CC"/>
    <w:pPr>
      <w:spacing w:before="240" w:after="60"/>
      <w:jc w:val="center"/>
      <w:outlineLvl w:val="0"/>
    </w:pPr>
    <w:rPr>
      <w:rFonts w:asciiTheme="majorHAnsi" w:hAnsiTheme="majorHAnsi" w:cstheme="majorBidi"/>
      <w:b/>
      <w:bCs/>
      <w:sz w:val="32"/>
      <w:szCs w:val="32"/>
    </w:rPr>
  </w:style>
  <w:style w:type="character" w:customStyle="1" w:styleId="TitleChar">
    <w:name w:val="Title Char"/>
    <w:basedOn w:val="DefaultParagraphFont"/>
    <w:link w:val="Title"/>
    <w:rsid w:val="00A031CC"/>
    <w:rPr>
      <w:rFonts w:asciiTheme="majorHAnsi" w:hAnsiTheme="majorHAnsi" w:cstheme="majorBidi"/>
      <w:b/>
      <w:bCs/>
      <w:kern w:val="2"/>
      <w:sz w:val="32"/>
      <w:szCs w:val="32"/>
    </w:rPr>
  </w:style>
  <w:style w:type="paragraph" w:styleId="Subtitle">
    <w:name w:val="Subtitle"/>
    <w:basedOn w:val="Normal"/>
    <w:next w:val="Normal"/>
    <w:link w:val="SubtitleChar"/>
    <w:uiPriority w:val="11"/>
    <w:qFormat/>
    <w:locked/>
    <w:rsid w:val="00A031CC"/>
  </w:style>
  <w:style w:type="character" w:customStyle="1" w:styleId="SubtitleChar">
    <w:name w:val="Subtitle Char"/>
    <w:basedOn w:val="DefaultParagraphFont"/>
    <w:link w:val="Subtitle"/>
    <w:uiPriority w:val="11"/>
    <w:rsid w:val="00A031CC"/>
    <w:rPr>
      <w:rFonts w:asciiTheme="minorHAnsi" w:eastAsiaTheme="minorEastAsia" w:hAnsiTheme="minorHAnsi" w:cstheme="minorBidi"/>
      <w:kern w:val="2"/>
      <w:sz w:val="21"/>
      <w:szCs w:val="21"/>
    </w:rPr>
  </w:style>
  <w:style w:type="table" w:styleId="MediumGrid2">
    <w:name w:val="Medium Grid 2"/>
    <w:basedOn w:val="TableNormal"/>
    <w:link w:val="2Char"/>
    <w:semiHidden/>
    <w:unhideWhenUsed/>
    <w:rsid w:val="00A031CC"/>
    <w:rPr>
      <w:rFonts w:asci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2Char">
    <w:name w:val="中等深浅网格 2 Char"/>
    <w:link w:val="MediumGrid2"/>
    <w:semiHidden/>
    <w:rsid w:val="00A031CC"/>
    <w:rPr>
      <w:rFonts w:ascii="Times New Roman" w:hint="default"/>
      <w:sz w:val="22"/>
    </w:rPr>
  </w:style>
  <w:style w:type="table" w:styleId="ColorfulList-Accent1">
    <w:name w:val="Colorful List Accent 1"/>
    <w:basedOn w:val="TableNormal"/>
    <w:link w:val="-1Char"/>
    <w:semiHidden/>
    <w:unhideWhenUsed/>
    <w:rsid w:val="00A031CC"/>
    <w:rPr>
      <w:b/>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1Char">
    <w:name w:val="彩色列表 - 着色 1 Char"/>
    <w:link w:val="ColorfulList-Accent1"/>
    <w:semiHidden/>
    <w:rsid w:val="00A031CC"/>
    <w:rPr>
      <w:b/>
    </w:rPr>
  </w:style>
  <w:style w:type="paragraph" w:styleId="TOCHeading">
    <w:name w:val="TOC Heading"/>
    <w:basedOn w:val="Heading1"/>
    <w:next w:val="Normal"/>
    <w:uiPriority w:val="99"/>
    <w:rsid w:val="00430265"/>
    <w:pPr>
      <w:widowControl/>
      <w:numPr>
        <w:numId w:val="0"/>
      </w:numPr>
      <w:spacing w:before="480" w:after="0" w:line="276" w:lineRule="auto"/>
      <w:jc w:val="left"/>
      <w:outlineLvl w:val="9"/>
    </w:pPr>
    <w:rPr>
      <w:rFonts w:ascii="Cambria" w:hAnsi="Cambria"/>
      <w:color w:val="365F91"/>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19525">
      <w:bodyDiv w:val="1"/>
      <w:marLeft w:val="0"/>
      <w:marRight w:val="0"/>
      <w:marTop w:val="0"/>
      <w:marBottom w:val="0"/>
      <w:divBdr>
        <w:top w:val="none" w:sz="0" w:space="0" w:color="auto"/>
        <w:left w:val="none" w:sz="0" w:space="0" w:color="auto"/>
        <w:bottom w:val="none" w:sz="0" w:space="0" w:color="auto"/>
        <w:right w:val="none" w:sz="0" w:space="0" w:color="auto"/>
      </w:divBdr>
    </w:div>
    <w:div w:id="67655035">
      <w:bodyDiv w:val="1"/>
      <w:marLeft w:val="0"/>
      <w:marRight w:val="0"/>
      <w:marTop w:val="0"/>
      <w:marBottom w:val="0"/>
      <w:divBdr>
        <w:top w:val="none" w:sz="0" w:space="0" w:color="auto"/>
        <w:left w:val="none" w:sz="0" w:space="0" w:color="auto"/>
        <w:bottom w:val="none" w:sz="0" w:space="0" w:color="auto"/>
        <w:right w:val="none" w:sz="0" w:space="0" w:color="auto"/>
      </w:divBdr>
      <w:divsChild>
        <w:div w:id="1876187322">
          <w:marLeft w:val="0"/>
          <w:marRight w:val="0"/>
          <w:marTop w:val="0"/>
          <w:marBottom w:val="0"/>
          <w:divBdr>
            <w:top w:val="none" w:sz="0" w:space="0" w:color="auto"/>
            <w:left w:val="none" w:sz="0" w:space="0" w:color="auto"/>
            <w:bottom w:val="none" w:sz="0" w:space="0" w:color="auto"/>
            <w:right w:val="none" w:sz="0" w:space="0" w:color="auto"/>
          </w:divBdr>
          <w:divsChild>
            <w:div w:id="11963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7161">
      <w:bodyDiv w:val="1"/>
      <w:marLeft w:val="0"/>
      <w:marRight w:val="0"/>
      <w:marTop w:val="0"/>
      <w:marBottom w:val="0"/>
      <w:divBdr>
        <w:top w:val="none" w:sz="0" w:space="0" w:color="auto"/>
        <w:left w:val="none" w:sz="0" w:space="0" w:color="auto"/>
        <w:bottom w:val="none" w:sz="0" w:space="0" w:color="auto"/>
        <w:right w:val="none" w:sz="0" w:space="0" w:color="auto"/>
      </w:divBdr>
    </w:div>
    <w:div w:id="196743315">
      <w:bodyDiv w:val="1"/>
      <w:marLeft w:val="0"/>
      <w:marRight w:val="0"/>
      <w:marTop w:val="0"/>
      <w:marBottom w:val="0"/>
      <w:divBdr>
        <w:top w:val="none" w:sz="0" w:space="0" w:color="auto"/>
        <w:left w:val="none" w:sz="0" w:space="0" w:color="auto"/>
        <w:bottom w:val="none" w:sz="0" w:space="0" w:color="auto"/>
        <w:right w:val="none" w:sz="0" w:space="0" w:color="auto"/>
      </w:divBdr>
    </w:div>
    <w:div w:id="201990138">
      <w:bodyDiv w:val="1"/>
      <w:marLeft w:val="0"/>
      <w:marRight w:val="0"/>
      <w:marTop w:val="0"/>
      <w:marBottom w:val="0"/>
      <w:divBdr>
        <w:top w:val="none" w:sz="0" w:space="0" w:color="auto"/>
        <w:left w:val="none" w:sz="0" w:space="0" w:color="auto"/>
        <w:bottom w:val="none" w:sz="0" w:space="0" w:color="auto"/>
        <w:right w:val="none" w:sz="0" w:space="0" w:color="auto"/>
      </w:divBdr>
    </w:div>
    <w:div w:id="326634016">
      <w:bodyDiv w:val="1"/>
      <w:marLeft w:val="0"/>
      <w:marRight w:val="0"/>
      <w:marTop w:val="0"/>
      <w:marBottom w:val="0"/>
      <w:divBdr>
        <w:top w:val="none" w:sz="0" w:space="0" w:color="auto"/>
        <w:left w:val="none" w:sz="0" w:space="0" w:color="auto"/>
        <w:bottom w:val="none" w:sz="0" w:space="0" w:color="auto"/>
        <w:right w:val="none" w:sz="0" w:space="0" w:color="auto"/>
      </w:divBdr>
    </w:div>
    <w:div w:id="333727469">
      <w:bodyDiv w:val="1"/>
      <w:marLeft w:val="0"/>
      <w:marRight w:val="0"/>
      <w:marTop w:val="0"/>
      <w:marBottom w:val="0"/>
      <w:divBdr>
        <w:top w:val="none" w:sz="0" w:space="0" w:color="auto"/>
        <w:left w:val="none" w:sz="0" w:space="0" w:color="auto"/>
        <w:bottom w:val="none" w:sz="0" w:space="0" w:color="auto"/>
        <w:right w:val="none" w:sz="0" w:space="0" w:color="auto"/>
      </w:divBdr>
    </w:div>
    <w:div w:id="338506739">
      <w:bodyDiv w:val="1"/>
      <w:marLeft w:val="0"/>
      <w:marRight w:val="0"/>
      <w:marTop w:val="0"/>
      <w:marBottom w:val="0"/>
      <w:divBdr>
        <w:top w:val="none" w:sz="0" w:space="0" w:color="auto"/>
        <w:left w:val="none" w:sz="0" w:space="0" w:color="auto"/>
        <w:bottom w:val="none" w:sz="0" w:space="0" w:color="auto"/>
        <w:right w:val="none" w:sz="0" w:space="0" w:color="auto"/>
      </w:divBdr>
    </w:div>
    <w:div w:id="353120483">
      <w:bodyDiv w:val="1"/>
      <w:marLeft w:val="0"/>
      <w:marRight w:val="0"/>
      <w:marTop w:val="0"/>
      <w:marBottom w:val="0"/>
      <w:divBdr>
        <w:top w:val="none" w:sz="0" w:space="0" w:color="auto"/>
        <w:left w:val="none" w:sz="0" w:space="0" w:color="auto"/>
        <w:bottom w:val="none" w:sz="0" w:space="0" w:color="auto"/>
        <w:right w:val="none" w:sz="0" w:space="0" w:color="auto"/>
      </w:divBdr>
    </w:div>
    <w:div w:id="372779543">
      <w:bodyDiv w:val="1"/>
      <w:marLeft w:val="0"/>
      <w:marRight w:val="0"/>
      <w:marTop w:val="0"/>
      <w:marBottom w:val="0"/>
      <w:divBdr>
        <w:top w:val="none" w:sz="0" w:space="0" w:color="auto"/>
        <w:left w:val="none" w:sz="0" w:space="0" w:color="auto"/>
        <w:bottom w:val="none" w:sz="0" w:space="0" w:color="auto"/>
        <w:right w:val="none" w:sz="0" w:space="0" w:color="auto"/>
      </w:divBdr>
    </w:div>
    <w:div w:id="374892403">
      <w:bodyDiv w:val="1"/>
      <w:marLeft w:val="0"/>
      <w:marRight w:val="0"/>
      <w:marTop w:val="0"/>
      <w:marBottom w:val="0"/>
      <w:divBdr>
        <w:top w:val="none" w:sz="0" w:space="0" w:color="auto"/>
        <w:left w:val="none" w:sz="0" w:space="0" w:color="auto"/>
        <w:bottom w:val="none" w:sz="0" w:space="0" w:color="auto"/>
        <w:right w:val="none" w:sz="0" w:space="0" w:color="auto"/>
      </w:divBdr>
    </w:div>
    <w:div w:id="406415909">
      <w:bodyDiv w:val="1"/>
      <w:marLeft w:val="0"/>
      <w:marRight w:val="0"/>
      <w:marTop w:val="0"/>
      <w:marBottom w:val="0"/>
      <w:divBdr>
        <w:top w:val="none" w:sz="0" w:space="0" w:color="auto"/>
        <w:left w:val="none" w:sz="0" w:space="0" w:color="auto"/>
        <w:bottom w:val="none" w:sz="0" w:space="0" w:color="auto"/>
        <w:right w:val="none" w:sz="0" w:space="0" w:color="auto"/>
      </w:divBdr>
      <w:divsChild>
        <w:div w:id="1784643524">
          <w:marLeft w:val="0"/>
          <w:marRight w:val="0"/>
          <w:marTop w:val="15"/>
          <w:marBottom w:val="0"/>
          <w:divBdr>
            <w:top w:val="none" w:sz="0" w:space="0" w:color="auto"/>
            <w:left w:val="none" w:sz="0" w:space="0" w:color="auto"/>
            <w:bottom w:val="none" w:sz="0" w:space="0" w:color="auto"/>
            <w:right w:val="none" w:sz="0" w:space="0" w:color="auto"/>
          </w:divBdr>
          <w:divsChild>
            <w:div w:id="1028678405">
              <w:marLeft w:val="0"/>
              <w:marRight w:val="0"/>
              <w:marTop w:val="0"/>
              <w:marBottom w:val="0"/>
              <w:divBdr>
                <w:top w:val="none" w:sz="0" w:space="0" w:color="auto"/>
                <w:left w:val="none" w:sz="0" w:space="0" w:color="auto"/>
                <w:bottom w:val="none" w:sz="0" w:space="0" w:color="auto"/>
                <w:right w:val="none" w:sz="0" w:space="0" w:color="auto"/>
              </w:divBdr>
            </w:div>
          </w:divsChild>
        </w:div>
        <w:div w:id="1317413350">
          <w:marLeft w:val="0"/>
          <w:marRight w:val="0"/>
          <w:marTop w:val="15"/>
          <w:marBottom w:val="0"/>
          <w:divBdr>
            <w:top w:val="none" w:sz="0" w:space="0" w:color="auto"/>
            <w:left w:val="none" w:sz="0" w:space="0" w:color="auto"/>
            <w:bottom w:val="none" w:sz="0" w:space="0" w:color="auto"/>
            <w:right w:val="none" w:sz="0" w:space="0" w:color="auto"/>
          </w:divBdr>
          <w:divsChild>
            <w:div w:id="11185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07643">
      <w:bodyDiv w:val="1"/>
      <w:marLeft w:val="0"/>
      <w:marRight w:val="0"/>
      <w:marTop w:val="0"/>
      <w:marBottom w:val="0"/>
      <w:divBdr>
        <w:top w:val="none" w:sz="0" w:space="0" w:color="auto"/>
        <w:left w:val="none" w:sz="0" w:space="0" w:color="auto"/>
        <w:bottom w:val="none" w:sz="0" w:space="0" w:color="auto"/>
        <w:right w:val="none" w:sz="0" w:space="0" w:color="auto"/>
      </w:divBdr>
    </w:div>
    <w:div w:id="446118657">
      <w:bodyDiv w:val="1"/>
      <w:marLeft w:val="0"/>
      <w:marRight w:val="0"/>
      <w:marTop w:val="0"/>
      <w:marBottom w:val="0"/>
      <w:divBdr>
        <w:top w:val="none" w:sz="0" w:space="0" w:color="auto"/>
        <w:left w:val="none" w:sz="0" w:space="0" w:color="auto"/>
        <w:bottom w:val="none" w:sz="0" w:space="0" w:color="auto"/>
        <w:right w:val="none" w:sz="0" w:space="0" w:color="auto"/>
      </w:divBdr>
    </w:div>
    <w:div w:id="461852291">
      <w:bodyDiv w:val="1"/>
      <w:marLeft w:val="0"/>
      <w:marRight w:val="0"/>
      <w:marTop w:val="0"/>
      <w:marBottom w:val="0"/>
      <w:divBdr>
        <w:top w:val="none" w:sz="0" w:space="0" w:color="auto"/>
        <w:left w:val="none" w:sz="0" w:space="0" w:color="auto"/>
        <w:bottom w:val="none" w:sz="0" w:space="0" w:color="auto"/>
        <w:right w:val="none" w:sz="0" w:space="0" w:color="auto"/>
      </w:divBdr>
    </w:div>
    <w:div w:id="582373444">
      <w:bodyDiv w:val="1"/>
      <w:marLeft w:val="0"/>
      <w:marRight w:val="0"/>
      <w:marTop w:val="0"/>
      <w:marBottom w:val="0"/>
      <w:divBdr>
        <w:top w:val="none" w:sz="0" w:space="0" w:color="auto"/>
        <w:left w:val="none" w:sz="0" w:space="0" w:color="auto"/>
        <w:bottom w:val="none" w:sz="0" w:space="0" w:color="auto"/>
        <w:right w:val="none" w:sz="0" w:space="0" w:color="auto"/>
      </w:divBdr>
    </w:div>
    <w:div w:id="638387902">
      <w:bodyDiv w:val="1"/>
      <w:marLeft w:val="0"/>
      <w:marRight w:val="0"/>
      <w:marTop w:val="0"/>
      <w:marBottom w:val="0"/>
      <w:divBdr>
        <w:top w:val="none" w:sz="0" w:space="0" w:color="auto"/>
        <w:left w:val="none" w:sz="0" w:space="0" w:color="auto"/>
        <w:bottom w:val="none" w:sz="0" w:space="0" w:color="auto"/>
        <w:right w:val="none" w:sz="0" w:space="0" w:color="auto"/>
      </w:divBdr>
    </w:div>
    <w:div w:id="671025617">
      <w:bodyDiv w:val="1"/>
      <w:marLeft w:val="0"/>
      <w:marRight w:val="0"/>
      <w:marTop w:val="0"/>
      <w:marBottom w:val="0"/>
      <w:divBdr>
        <w:top w:val="none" w:sz="0" w:space="0" w:color="auto"/>
        <w:left w:val="none" w:sz="0" w:space="0" w:color="auto"/>
        <w:bottom w:val="none" w:sz="0" w:space="0" w:color="auto"/>
        <w:right w:val="none" w:sz="0" w:space="0" w:color="auto"/>
      </w:divBdr>
    </w:div>
    <w:div w:id="671566368">
      <w:bodyDiv w:val="1"/>
      <w:marLeft w:val="0"/>
      <w:marRight w:val="0"/>
      <w:marTop w:val="0"/>
      <w:marBottom w:val="0"/>
      <w:divBdr>
        <w:top w:val="none" w:sz="0" w:space="0" w:color="auto"/>
        <w:left w:val="none" w:sz="0" w:space="0" w:color="auto"/>
        <w:bottom w:val="none" w:sz="0" w:space="0" w:color="auto"/>
        <w:right w:val="none" w:sz="0" w:space="0" w:color="auto"/>
      </w:divBdr>
      <w:divsChild>
        <w:div w:id="2022705173">
          <w:marLeft w:val="336"/>
          <w:marRight w:val="0"/>
          <w:marTop w:val="120"/>
          <w:marBottom w:val="312"/>
          <w:divBdr>
            <w:top w:val="none" w:sz="0" w:space="0" w:color="auto"/>
            <w:left w:val="none" w:sz="0" w:space="0" w:color="auto"/>
            <w:bottom w:val="none" w:sz="0" w:space="0" w:color="auto"/>
            <w:right w:val="none" w:sz="0" w:space="0" w:color="auto"/>
          </w:divBdr>
          <w:divsChild>
            <w:div w:id="15554322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707072957">
      <w:bodyDiv w:val="1"/>
      <w:marLeft w:val="0"/>
      <w:marRight w:val="0"/>
      <w:marTop w:val="0"/>
      <w:marBottom w:val="0"/>
      <w:divBdr>
        <w:top w:val="none" w:sz="0" w:space="0" w:color="auto"/>
        <w:left w:val="none" w:sz="0" w:space="0" w:color="auto"/>
        <w:bottom w:val="none" w:sz="0" w:space="0" w:color="auto"/>
        <w:right w:val="none" w:sz="0" w:space="0" w:color="auto"/>
      </w:divBdr>
    </w:div>
    <w:div w:id="729811571">
      <w:bodyDiv w:val="1"/>
      <w:marLeft w:val="0"/>
      <w:marRight w:val="0"/>
      <w:marTop w:val="0"/>
      <w:marBottom w:val="0"/>
      <w:divBdr>
        <w:top w:val="none" w:sz="0" w:space="0" w:color="auto"/>
        <w:left w:val="none" w:sz="0" w:space="0" w:color="auto"/>
        <w:bottom w:val="none" w:sz="0" w:space="0" w:color="auto"/>
        <w:right w:val="none" w:sz="0" w:space="0" w:color="auto"/>
      </w:divBdr>
    </w:div>
    <w:div w:id="734548799">
      <w:bodyDiv w:val="1"/>
      <w:marLeft w:val="0"/>
      <w:marRight w:val="0"/>
      <w:marTop w:val="0"/>
      <w:marBottom w:val="0"/>
      <w:divBdr>
        <w:top w:val="none" w:sz="0" w:space="0" w:color="auto"/>
        <w:left w:val="none" w:sz="0" w:space="0" w:color="auto"/>
        <w:bottom w:val="none" w:sz="0" w:space="0" w:color="auto"/>
        <w:right w:val="none" w:sz="0" w:space="0" w:color="auto"/>
      </w:divBdr>
    </w:div>
    <w:div w:id="962810700">
      <w:bodyDiv w:val="1"/>
      <w:marLeft w:val="0"/>
      <w:marRight w:val="0"/>
      <w:marTop w:val="0"/>
      <w:marBottom w:val="0"/>
      <w:divBdr>
        <w:top w:val="none" w:sz="0" w:space="0" w:color="auto"/>
        <w:left w:val="none" w:sz="0" w:space="0" w:color="auto"/>
        <w:bottom w:val="none" w:sz="0" w:space="0" w:color="auto"/>
        <w:right w:val="none" w:sz="0" w:space="0" w:color="auto"/>
      </w:divBdr>
      <w:divsChild>
        <w:div w:id="2046128815">
          <w:marLeft w:val="0"/>
          <w:marRight w:val="0"/>
          <w:marTop w:val="15"/>
          <w:marBottom w:val="0"/>
          <w:divBdr>
            <w:top w:val="none" w:sz="0" w:space="0" w:color="auto"/>
            <w:left w:val="none" w:sz="0" w:space="0" w:color="auto"/>
            <w:bottom w:val="none" w:sz="0" w:space="0" w:color="auto"/>
            <w:right w:val="none" w:sz="0" w:space="0" w:color="auto"/>
          </w:divBdr>
          <w:divsChild>
            <w:div w:id="913583227">
              <w:marLeft w:val="0"/>
              <w:marRight w:val="0"/>
              <w:marTop w:val="0"/>
              <w:marBottom w:val="0"/>
              <w:divBdr>
                <w:top w:val="none" w:sz="0" w:space="0" w:color="auto"/>
                <w:left w:val="none" w:sz="0" w:space="0" w:color="auto"/>
                <w:bottom w:val="none" w:sz="0" w:space="0" w:color="auto"/>
                <w:right w:val="none" w:sz="0" w:space="0" w:color="auto"/>
              </w:divBdr>
            </w:div>
          </w:divsChild>
        </w:div>
        <w:div w:id="1191723905">
          <w:marLeft w:val="0"/>
          <w:marRight w:val="0"/>
          <w:marTop w:val="15"/>
          <w:marBottom w:val="0"/>
          <w:divBdr>
            <w:top w:val="none" w:sz="0" w:space="0" w:color="auto"/>
            <w:left w:val="none" w:sz="0" w:space="0" w:color="auto"/>
            <w:bottom w:val="none" w:sz="0" w:space="0" w:color="auto"/>
            <w:right w:val="none" w:sz="0" w:space="0" w:color="auto"/>
          </w:divBdr>
          <w:divsChild>
            <w:div w:id="130858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75476">
      <w:bodyDiv w:val="1"/>
      <w:marLeft w:val="0"/>
      <w:marRight w:val="0"/>
      <w:marTop w:val="0"/>
      <w:marBottom w:val="0"/>
      <w:divBdr>
        <w:top w:val="none" w:sz="0" w:space="0" w:color="auto"/>
        <w:left w:val="none" w:sz="0" w:space="0" w:color="auto"/>
        <w:bottom w:val="none" w:sz="0" w:space="0" w:color="auto"/>
        <w:right w:val="none" w:sz="0" w:space="0" w:color="auto"/>
      </w:divBdr>
    </w:div>
    <w:div w:id="1014722134">
      <w:bodyDiv w:val="1"/>
      <w:marLeft w:val="0"/>
      <w:marRight w:val="0"/>
      <w:marTop w:val="0"/>
      <w:marBottom w:val="0"/>
      <w:divBdr>
        <w:top w:val="none" w:sz="0" w:space="0" w:color="auto"/>
        <w:left w:val="none" w:sz="0" w:space="0" w:color="auto"/>
        <w:bottom w:val="none" w:sz="0" w:space="0" w:color="auto"/>
        <w:right w:val="none" w:sz="0" w:space="0" w:color="auto"/>
      </w:divBdr>
      <w:divsChild>
        <w:div w:id="1686321362">
          <w:marLeft w:val="0"/>
          <w:marRight w:val="0"/>
          <w:marTop w:val="15"/>
          <w:marBottom w:val="0"/>
          <w:divBdr>
            <w:top w:val="none" w:sz="0" w:space="0" w:color="auto"/>
            <w:left w:val="none" w:sz="0" w:space="0" w:color="auto"/>
            <w:bottom w:val="none" w:sz="0" w:space="0" w:color="auto"/>
            <w:right w:val="none" w:sz="0" w:space="0" w:color="auto"/>
          </w:divBdr>
          <w:divsChild>
            <w:div w:id="612632012">
              <w:marLeft w:val="0"/>
              <w:marRight w:val="0"/>
              <w:marTop w:val="0"/>
              <w:marBottom w:val="0"/>
              <w:divBdr>
                <w:top w:val="none" w:sz="0" w:space="0" w:color="auto"/>
                <w:left w:val="none" w:sz="0" w:space="0" w:color="auto"/>
                <w:bottom w:val="none" w:sz="0" w:space="0" w:color="auto"/>
                <w:right w:val="none" w:sz="0" w:space="0" w:color="auto"/>
              </w:divBdr>
            </w:div>
          </w:divsChild>
        </w:div>
        <w:div w:id="1848444870">
          <w:marLeft w:val="0"/>
          <w:marRight w:val="0"/>
          <w:marTop w:val="15"/>
          <w:marBottom w:val="0"/>
          <w:divBdr>
            <w:top w:val="none" w:sz="0" w:space="0" w:color="auto"/>
            <w:left w:val="none" w:sz="0" w:space="0" w:color="auto"/>
            <w:bottom w:val="none" w:sz="0" w:space="0" w:color="auto"/>
            <w:right w:val="none" w:sz="0" w:space="0" w:color="auto"/>
          </w:divBdr>
          <w:divsChild>
            <w:div w:id="20841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88826">
      <w:bodyDiv w:val="1"/>
      <w:marLeft w:val="0"/>
      <w:marRight w:val="0"/>
      <w:marTop w:val="0"/>
      <w:marBottom w:val="0"/>
      <w:divBdr>
        <w:top w:val="none" w:sz="0" w:space="0" w:color="auto"/>
        <w:left w:val="none" w:sz="0" w:space="0" w:color="auto"/>
        <w:bottom w:val="none" w:sz="0" w:space="0" w:color="auto"/>
        <w:right w:val="none" w:sz="0" w:space="0" w:color="auto"/>
      </w:divBdr>
    </w:div>
    <w:div w:id="1120340385">
      <w:bodyDiv w:val="1"/>
      <w:marLeft w:val="0"/>
      <w:marRight w:val="0"/>
      <w:marTop w:val="0"/>
      <w:marBottom w:val="0"/>
      <w:divBdr>
        <w:top w:val="none" w:sz="0" w:space="0" w:color="auto"/>
        <w:left w:val="none" w:sz="0" w:space="0" w:color="auto"/>
        <w:bottom w:val="none" w:sz="0" w:space="0" w:color="auto"/>
        <w:right w:val="none" w:sz="0" w:space="0" w:color="auto"/>
      </w:divBdr>
    </w:div>
    <w:div w:id="1131826691">
      <w:bodyDiv w:val="1"/>
      <w:marLeft w:val="0"/>
      <w:marRight w:val="0"/>
      <w:marTop w:val="0"/>
      <w:marBottom w:val="0"/>
      <w:divBdr>
        <w:top w:val="none" w:sz="0" w:space="0" w:color="auto"/>
        <w:left w:val="none" w:sz="0" w:space="0" w:color="auto"/>
        <w:bottom w:val="none" w:sz="0" w:space="0" w:color="auto"/>
        <w:right w:val="none" w:sz="0" w:space="0" w:color="auto"/>
      </w:divBdr>
      <w:divsChild>
        <w:div w:id="604189644">
          <w:marLeft w:val="0"/>
          <w:marRight w:val="0"/>
          <w:marTop w:val="0"/>
          <w:marBottom w:val="0"/>
          <w:divBdr>
            <w:top w:val="none" w:sz="0" w:space="0" w:color="auto"/>
            <w:left w:val="none" w:sz="0" w:space="0" w:color="auto"/>
            <w:bottom w:val="none" w:sz="0" w:space="0" w:color="auto"/>
            <w:right w:val="none" w:sz="0" w:space="0" w:color="auto"/>
          </w:divBdr>
          <w:divsChild>
            <w:div w:id="683633042">
              <w:marLeft w:val="0"/>
              <w:marRight w:val="0"/>
              <w:marTop w:val="0"/>
              <w:marBottom w:val="0"/>
              <w:divBdr>
                <w:top w:val="none" w:sz="0" w:space="0" w:color="auto"/>
                <w:left w:val="none" w:sz="0" w:space="0" w:color="auto"/>
                <w:bottom w:val="none" w:sz="0" w:space="0" w:color="auto"/>
                <w:right w:val="none" w:sz="0" w:space="0" w:color="auto"/>
              </w:divBdr>
              <w:divsChild>
                <w:div w:id="771972927">
                  <w:marLeft w:val="0"/>
                  <w:marRight w:val="0"/>
                  <w:marTop w:val="0"/>
                  <w:marBottom w:val="0"/>
                  <w:divBdr>
                    <w:top w:val="none" w:sz="0" w:space="0" w:color="auto"/>
                    <w:left w:val="none" w:sz="0" w:space="0" w:color="auto"/>
                    <w:bottom w:val="none" w:sz="0" w:space="0" w:color="auto"/>
                    <w:right w:val="none" w:sz="0" w:space="0" w:color="auto"/>
                  </w:divBdr>
                  <w:divsChild>
                    <w:div w:id="111172969">
                      <w:marLeft w:val="150"/>
                      <w:marRight w:val="0"/>
                      <w:marTop w:val="0"/>
                      <w:marBottom w:val="0"/>
                      <w:divBdr>
                        <w:top w:val="none" w:sz="0" w:space="0" w:color="auto"/>
                        <w:left w:val="none" w:sz="0" w:space="0" w:color="auto"/>
                        <w:bottom w:val="none" w:sz="0" w:space="0" w:color="auto"/>
                        <w:right w:val="none" w:sz="0" w:space="0" w:color="auto"/>
                      </w:divBdr>
                      <w:divsChild>
                        <w:div w:id="2073263139">
                          <w:marLeft w:val="0"/>
                          <w:marRight w:val="0"/>
                          <w:marTop w:val="0"/>
                          <w:marBottom w:val="150"/>
                          <w:divBdr>
                            <w:top w:val="none" w:sz="0" w:space="0" w:color="auto"/>
                            <w:left w:val="none" w:sz="0" w:space="0" w:color="auto"/>
                            <w:bottom w:val="none" w:sz="0" w:space="0" w:color="auto"/>
                            <w:right w:val="none" w:sz="0" w:space="0" w:color="auto"/>
                          </w:divBdr>
                          <w:divsChild>
                            <w:div w:id="1698919986">
                              <w:marLeft w:val="0"/>
                              <w:marRight w:val="0"/>
                              <w:marTop w:val="0"/>
                              <w:marBottom w:val="0"/>
                              <w:divBdr>
                                <w:top w:val="none" w:sz="0" w:space="0" w:color="auto"/>
                                <w:left w:val="none" w:sz="0" w:space="0" w:color="auto"/>
                                <w:bottom w:val="none" w:sz="0" w:space="0" w:color="auto"/>
                                <w:right w:val="none" w:sz="0" w:space="0" w:color="auto"/>
                              </w:divBdr>
                              <w:divsChild>
                                <w:div w:id="752899224">
                                  <w:marLeft w:val="0"/>
                                  <w:marRight w:val="0"/>
                                  <w:marTop w:val="0"/>
                                  <w:marBottom w:val="0"/>
                                  <w:divBdr>
                                    <w:top w:val="none" w:sz="0" w:space="0" w:color="auto"/>
                                    <w:left w:val="none" w:sz="0" w:space="0" w:color="auto"/>
                                    <w:bottom w:val="none" w:sz="0" w:space="0" w:color="auto"/>
                                    <w:right w:val="none" w:sz="0" w:space="0" w:color="auto"/>
                                  </w:divBdr>
                                  <w:divsChild>
                                    <w:div w:id="9985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0272885">
      <w:bodyDiv w:val="1"/>
      <w:marLeft w:val="0"/>
      <w:marRight w:val="0"/>
      <w:marTop w:val="0"/>
      <w:marBottom w:val="0"/>
      <w:divBdr>
        <w:top w:val="none" w:sz="0" w:space="0" w:color="auto"/>
        <w:left w:val="none" w:sz="0" w:space="0" w:color="auto"/>
        <w:bottom w:val="none" w:sz="0" w:space="0" w:color="auto"/>
        <w:right w:val="none" w:sz="0" w:space="0" w:color="auto"/>
      </w:divBdr>
    </w:div>
    <w:div w:id="1235436251">
      <w:bodyDiv w:val="1"/>
      <w:marLeft w:val="0"/>
      <w:marRight w:val="0"/>
      <w:marTop w:val="0"/>
      <w:marBottom w:val="0"/>
      <w:divBdr>
        <w:top w:val="none" w:sz="0" w:space="0" w:color="auto"/>
        <w:left w:val="none" w:sz="0" w:space="0" w:color="auto"/>
        <w:bottom w:val="none" w:sz="0" w:space="0" w:color="auto"/>
        <w:right w:val="none" w:sz="0" w:space="0" w:color="auto"/>
      </w:divBdr>
    </w:div>
    <w:div w:id="1269042130">
      <w:bodyDiv w:val="1"/>
      <w:marLeft w:val="0"/>
      <w:marRight w:val="0"/>
      <w:marTop w:val="0"/>
      <w:marBottom w:val="0"/>
      <w:divBdr>
        <w:top w:val="none" w:sz="0" w:space="0" w:color="auto"/>
        <w:left w:val="none" w:sz="0" w:space="0" w:color="auto"/>
        <w:bottom w:val="none" w:sz="0" w:space="0" w:color="auto"/>
        <w:right w:val="none" w:sz="0" w:space="0" w:color="auto"/>
      </w:divBdr>
    </w:div>
    <w:div w:id="1273324625">
      <w:bodyDiv w:val="1"/>
      <w:marLeft w:val="0"/>
      <w:marRight w:val="0"/>
      <w:marTop w:val="0"/>
      <w:marBottom w:val="0"/>
      <w:divBdr>
        <w:top w:val="none" w:sz="0" w:space="0" w:color="auto"/>
        <w:left w:val="none" w:sz="0" w:space="0" w:color="auto"/>
        <w:bottom w:val="none" w:sz="0" w:space="0" w:color="auto"/>
        <w:right w:val="none" w:sz="0" w:space="0" w:color="auto"/>
      </w:divBdr>
    </w:div>
    <w:div w:id="1283922820">
      <w:bodyDiv w:val="1"/>
      <w:marLeft w:val="0"/>
      <w:marRight w:val="0"/>
      <w:marTop w:val="0"/>
      <w:marBottom w:val="0"/>
      <w:divBdr>
        <w:top w:val="none" w:sz="0" w:space="0" w:color="auto"/>
        <w:left w:val="none" w:sz="0" w:space="0" w:color="auto"/>
        <w:bottom w:val="none" w:sz="0" w:space="0" w:color="auto"/>
        <w:right w:val="none" w:sz="0" w:space="0" w:color="auto"/>
      </w:divBdr>
    </w:div>
    <w:div w:id="1360546949">
      <w:bodyDiv w:val="1"/>
      <w:marLeft w:val="0"/>
      <w:marRight w:val="0"/>
      <w:marTop w:val="0"/>
      <w:marBottom w:val="0"/>
      <w:divBdr>
        <w:top w:val="none" w:sz="0" w:space="0" w:color="auto"/>
        <w:left w:val="none" w:sz="0" w:space="0" w:color="auto"/>
        <w:bottom w:val="none" w:sz="0" w:space="0" w:color="auto"/>
        <w:right w:val="none" w:sz="0" w:space="0" w:color="auto"/>
      </w:divBdr>
    </w:div>
    <w:div w:id="1393891789">
      <w:bodyDiv w:val="1"/>
      <w:marLeft w:val="0"/>
      <w:marRight w:val="0"/>
      <w:marTop w:val="0"/>
      <w:marBottom w:val="0"/>
      <w:divBdr>
        <w:top w:val="none" w:sz="0" w:space="0" w:color="auto"/>
        <w:left w:val="none" w:sz="0" w:space="0" w:color="auto"/>
        <w:bottom w:val="none" w:sz="0" w:space="0" w:color="auto"/>
        <w:right w:val="none" w:sz="0" w:space="0" w:color="auto"/>
      </w:divBdr>
    </w:div>
    <w:div w:id="1447114464">
      <w:bodyDiv w:val="1"/>
      <w:marLeft w:val="0"/>
      <w:marRight w:val="0"/>
      <w:marTop w:val="0"/>
      <w:marBottom w:val="0"/>
      <w:divBdr>
        <w:top w:val="none" w:sz="0" w:space="0" w:color="auto"/>
        <w:left w:val="none" w:sz="0" w:space="0" w:color="auto"/>
        <w:bottom w:val="none" w:sz="0" w:space="0" w:color="auto"/>
        <w:right w:val="none" w:sz="0" w:space="0" w:color="auto"/>
      </w:divBdr>
    </w:div>
    <w:div w:id="1462267184">
      <w:bodyDiv w:val="1"/>
      <w:marLeft w:val="0"/>
      <w:marRight w:val="0"/>
      <w:marTop w:val="0"/>
      <w:marBottom w:val="0"/>
      <w:divBdr>
        <w:top w:val="none" w:sz="0" w:space="0" w:color="auto"/>
        <w:left w:val="none" w:sz="0" w:space="0" w:color="auto"/>
        <w:bottom w:val="none" w:sz="0" w:space="0" w:color="auto"/>
        <w:right w:val="none" w:sz="0" w:space="0" w:color="auto"/>
      </w:divBdr>
    </w:div>
    <w:div w:id="1483228623">
      <w:bodyDiv w:val="1"/>
      <w:marLeft w:val="0"/>
      <w:marRight w:val="0"/>
      <w:marTop w:val="0"/>
      <w:marBottom w:val="0"/>
      <w:divBdr>
        <w:top w:val="none" w:sz="0" w:space="0" w:color="auto"/>
        <w:left w:val="none" w:sz="0" w:space="0" w:color="auto"/>
        <w:bottom w:val="none" w:sz="0" w:space="0" w:color="auto"/>
        <w:right w:val="none" w:sz="0" w:space="0" w:color="auto"/>
      </w:divBdr>
    </w:div>
    <w:div w:id="1499349536">
      <w:bodyDiv w:val="1"/>
      <w:marLeft w:val="0"/>
      <w:marRight w:val="0"/>
      <w:marTop w:val="0"/>
      <w:marBottom w:val="0"/>
      <w:divBdr>
        <w:top w:val="none" w:sz="0" w:space="0" w:color="auto"/>
        <w:left w:val="none" w:sz="0" w:space="0" w:color="auto"/>
        <w:bottom w:val="none" w:sz="0" w:space="0" w:color="auto"/>
        <w:right w:val="none" w:sz="0" w:space="0" w:color="auto"/>
      </w:divBdr>
    </w:div>
    <w:div w:id="1573391286">
      <w:bodyDiv w:val="1"/>
      <w:marLeft w:val="0"/>
      <w:marRight w:val="0"/>
      <w:marTop w:val="0"/>
      <w:marBottom w:val="0"/>
      <w:divBdr>
        <w:top w:val="none" w:sz="0" w:space="0" w:color="auto"/>
        <w:left w:val="none" w:sz="0" w:space="0" w:color="auto"/>
        <w:bottom w:val="none" w:sz="0" w:space="0" w:color="auto"/>
        <w:right w:val="none" w:sz="0" w:space="0" w:color="auto"/>
      </w:divBdr>
    </w:div>
    <w:div w:id="1633947046">
      <w:bodyDiv w:val="1"/>
      <w:marLeft w:val="0"/>
      <w:marRight w:val="0"/>
      <w:marTop w:val="0"/>
      <w:marBottom w:val="0"/>
      <w:divBdr>
        <w:top w:val="none" w:sz="0" w:space="0" w:color="auto"/>
        <w:left w:val="none" w:sz="0" w:space="0" w:color="auto"/>
        <w:bottom w:val="none" w:sz="0" w:space="0" w:color="auto"/>
        <w:right w:val="none" w:sz="0" w:space="0" w:color="auto"/>
      </w:divBdr>
    </w:div>
    <w:div w:id="1636333372">
      <w:bodyDiv w:val="1"/>
      <w:marLeft w:val="0"/>
      <w:marRight w:val="0"/>
      <w:marTop w:val="0"/>
      <w:marBottom w:val="0"/>
      <w:divBdr>
        <w:top w:val="none" w:sz="0" w:space="0" w:color="auto"/>
        <w:left w:val="none" w:sz="0" w:space="0" w:color="auto"/>
        <w:bottom w:val="none" w:sz="0" w:space="0" w:color="auto"/>
        <w:right w:val="none" w:sz="0" w:space="0" w:color="auto"/>
      </w:divBdr>
    </w:div>
    <w:div w:id="1683705443">
      <w:bodyDiv w:val="1"/>
      <w:marLeft w:val="0"/>
      <w:marRight w:val="0"/>
      <w:marTop w:val="0"/>
      <w:marBottom w:val="0"/>
      <w:divBdr>
        <w:top w:val="none" w:sz="0" w:space="0" w:color="auto"/>
        <w:left w:val="none" w:sz="0" w:space="0" w:color="auto"/>
        <w:bottom w:val="none" w:sz="0" w:space="0" w:color="auto"/>
        <w:right w:val="none" w:sz="0" w:space="0" w:color="auto"/>
      </w:divBdr>
    </w:div>
    <w:div w:id="1694183050">
      <w:bodyDiv w:val="1"/>
      <w:marLeft w:val="0"/>
      <w:marRight w:val="0"/>
      <w:marTop w:val="0"/>
      <w:marBottom w:val="0"/>
      <w:divBdr>
        <w:top w:val="none" w:sz="0" w:space="0" w:color="auto"/>
        <w:left w:val="none" w:sz="0" w:space="0" w:color="auto"/>
        <w:bottom w:val="none" w:sz="0" w:space="0" w:color="auto"/>
        <w:right w:val="none" w:sz="0" w:space="0" w:color="auto"/>
      </w:divBdr>
    </w:div>
    <w:div w:id="1721439477">
      <w:marLeft w:val="0"/>
      <w:marRight w:val="0"/>
      <w:marTop w:val="0"/>
      <w:marBottom w:val="0"/>
      <w:divBdr>
        <w:top w:val="none" w:sz="0" w:space="0" w:color="auto"/>
        <w:left w:val="none" w:sz="0" w:space="0" w:color="auto"/>
        <w:bottom w:val="none" w:sz="0" w:space="0" w:color="auto"/>
        <w:right w:val="none" w:sz="0" w:space="0" w:color="auto"/>
      </w:divBdr>
      <w:divsChild>
        <w:div w:id="1721439503">
          <w:marLeft w:val="0"/>
          <w:marRight w:val="0"/>
          <w:marTop w:val="0"/>
          <w:marBottom w:val="0"/>
          <w:divBdr>
            <w:top w:val="none" w:sz="0" w:space="0" w:color="auto"/>
            <w:left w:val="none" w:sz="0" w:space="0" w:color="auto"/>
            <w:bottom w:val="none" w:sz="0" w:space="0" w:color="auto"/>
            <w:right w:val="none" w:sz="0" w:space="0" w:color="auto"/>
          </w:divBdr>
        </w:div>
      </w:divsChild>
    </w:div>
    <w:div w:id="1721439478">
      <w:marLeft w:val="0"/>
      <w:marRight w:val="0"/>
      <w:marTop w:val="0"/>
      <w:marBottom w:val="0"/>
      <w:divBdr>
        <w:top w:val="none" w:sz="0" w:space="0" w:color="auto"/>
        <w:left w:val="none" w:sz="0" w:space="0" w:color="auto"/>
        <w:bottom w:val="none" w:sz="0" w:space="0" w:color="auto"/>
        <w:right w:val="none" w:sz="0" w:space="0" w:color="auto"/>
      </w:divBdr>
    </w:div>
    <w:div w:id="1721439479">
      <w:marLeft w:val="0"/>
      <w:marRight w:val="0"/>
      <w:marTop w:val="0"/>
      <w:marBottom w:val="0"/>
      <w:divBdr>
        <w:top w:val="none" w:sz="0" w:space="0" w:color="auto"/>
        <w:left w:val="none" w:sz="0" w:space="0" w:color="auto"/>
        <w:bottom w:val="none" w:sz="0" w:space="0" w:color="auto"/>
        <w:right w:val="none" w:sz="0" w:space="0" w:color="auto"/>
      </w:divBdr>
    </w:div>
    <w:div w:id="1721439481">
      <w:marLeft w:val="0"/>
      <w:marRight w:val="0"/>
      <w:marTop w:val="0"/>
      <w:marBottom w:val="0"/>
      <w:divBdr>
        <w:top w:val="none" w:sz="0" w:space="0" w:color="auto"/>
        <w:left w:val="none" w:sz="0" w:space="0" w:color="auto"/>
        <w:bottom w:val="none" w:sz="0" w:space="0" w:color="auto"/>
        <w:right w:val="none" w:sz="0" w:space="0" w:color="auto"/>
      </w:divBdr>
    </w:div>
    <w:div w:id="1721439483">
      <w:marLeft w:val="0"/>
      <w:marRight w:val="0"/>
      <w:marTop w:val="0"/>
      <w:marBottom w:val="0"/>
      <w:divBdr>
        <w:top w:val="none" w:sz="0" w:space="0" w:color="auto"/>
        <w:left w:val="none" w:sz="0" w:space="0" w:color="auto"/>
        <w:bottom w:val="none" w:sz="0" w:space="0" w:color="auto"/>
        <w:right w:val="none" w:sz="0" w:space="0" w:color="auto"/>
      </w:divBdr>
      <w:divsChild>
        <w:div w:id="1721439493">
          <w:marLeft w:val="0"/>
          <w:marRight w:val="0"/>
          <w:marTop w:val="0"/>
          <w:marBottom w:val="0"/>
          <w:divBdr>
            <w:top w:val="none" w:sz="0" w:space="0" w:color="auto"/>
            <w:left w:val="none" w:sz="0" w:space="0" w:color="auto"/>
            <w:bottom w:val="none" w:sz="0" w:space="0" w:color="auto"/>
            <w:right w:val="none" w:sz="0" w:space="0" w:color="auto"/>
          </w:divBdr>
          <w:divsChild>
            <w:div w:id="1721439484">
              <w:marLeft w:val="0"/>
              <w:marRight w:val="0"/>
              <w:marTop w:val="0"/>
              <w:marBottom w:val="0"/>
              <w:divBdr>
                <w:top w:val="none" w:sz="0" w:space="0" w:color="auto"/>
                <w:left w:val="none" w:sz="0" w:space="0" w:color="auto"/>
                <w:bottom w:val="none" w:sz="0" w:space="0" w:color="auto"/>
                <w:right w:val="none" w:sz="0" w:space="0" w:color="auto"/>
              </w:divBdr>
              <w:divsChild>
                <w:div w:id="1721439509">
                  <w:marLeft w:val="0"/>
                  <w:marRight w:val="0"/>
                  <w:marTop w:val="0"/>
                  <w:marBottom w:val="0"/>
                  <w:divBdr>
                    <w:top w:val="none" w:sz="0" w:space="0" w:color="auto"/>
                    <w:left w:val="none" w:sz="0" w:space="0" w:color="auto"/>
                    <w:bottom w:val="none" w:sz="0" w:space="0" w:color="auto"/>
                    <w:right w:val="none" w:sz="0" w:space="0" w:color="auto"/>
                  </w:divBdr>
                  <w:divsChild>
                    <w:div w:id="1721439476">
                      <w:marLeft w:val="0"/>
                      <w:marRight w:val="0"/>
                      <w:marTop w:val="0"/>
                      <w:marBottom w:val="0"/>
                      <w:divBdr>
                        <w:top w:val="none" w:sz="0" w:space="0" w:color="auto"/>
                        <w:left w:val="none" w:sz="0" w:space="0" w:color="auto"/>
                        <w:bottom w:val="none" w:sz="0" w:space="0" w:color="auto"/>
                        <w:right w:val="none" w:sz="0" w:space="0" w:color="auto"/>
                      </w:divBdr>
                      <w:divsChild>
                        <w:div w:id="1721439488">
                          <w:marLeft w:val="0"/>
                          <w:marRight w:val="0"/>
                          <w:marTop w:val="0"/>
                          <w:marBottom w:val="0"/>
                          <w:divBdr>
                            <w:top w:val="none" w:sz="0" w:space="0" w:color="auto"/>
                            <w:left w:val="none" w:sz="0" w:space="0" w:color="auto"/>
                            <w:bottom w:val="none" w:sz="0" w:space="0" w:color="auto"/>
                            <w:right w:val="none" w:sz="0" w:space="0" w:color="auto"/>
                          </w:divBdr>
                          <w:divsChild>
                            <w:div w:id="1721439501">
                              <w:marLeft w:val="0"/>
                              <w:marRight w:val="0"/>
                              <w:marTop w:val="0"/>
                              <w:marBottom w:val="0"/>
                              <w:divBdr>
                                <w:top w:val="none" w:sz="0" w:space="0" w:color="auto"/>
                                <w:left w:val="none" w:sz="0" w:space="0" w:color="auto"/>
                                <w:bottom w:val="none" w:sz="0" w:space="0" w:color="auto"/>
                                <w:right w:val="none" w:sz="0" w:space="0" w:color="auto"/>
                              </w:divBdr>
                              <w:divsChild>
                                <w:div w:id="1721439505">
                                  <w:marLeft w:val="0"/>
                                  <w:marRight w:val="0"/>
                                  <w:marTop w:val="0"/>
                                  <w:marBottom w:val="0"/>
                                  <w:divBdr>
                                    <w:top w:val="single" w:sz="4" w:space="0" w:color="F5F5F5"/>
                                    <w:left w:val="single" w:sz="4" w:space="0" w:color="F5F5F5"/>
                                    <w:bottom w:val="single" w:sz="4" w:space="0" w:color="F5F5F5"/>
                                    <w:right w:val="single" w:sz="4" w:space="0" w:color="F5F5F5"/>
                                  </w:divBdr>
                                  <w:divsChild>
                                    <w:div w:id="1721439500">
                                      <w:marLeft w:val="0"/>
                                      <w:marRight w:val="0"/>
                                      <w:marTop w:val="0"/>
                                      <w:marBottom w:val="0"/>
                                      <w:divBdr>
                                        <w:top w:val="none" w:sz="0" w:space="0" w:color="auto"/>
                                        <w:left w:val="none" w:sz="0" w:space="0" w:color="auto"/>
                                        <w:bottom w:val="none" w:sz="0" w:space="0" w:color="auto"/>
                                        <w:right w:val="none" w:sz="0" w:space="0" w:color="auto"/>
                                      </w:divBdr>
                                      <w:divsChild>
                                        <w:div w:id="172143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1439486">
      <w:marLeft w:val="0"/>
      <w:marRight w:val="0"/>
      <w:marTop w:val="0"/>
      <w:marBottom w:val="0"/>
      <w:divBdr>
        <w:top w:val="none" w:sz="0" w:space="0" w:color="auto"/>
        <w:left w:val="none" w:sz="0" w:space="0" w:color="auto"/>
        <w:bottom w:val="none" w:sz="0" w:space="0" w:color="auto"/>
        <w:right w:val="none" w:sz="0" w:space="0" w:color="auto"/>
      </w:divBdr>
    </w:div>
    <w:div w:id="1721439487">
      <w:marLeft w:val="0"/>
      <w:marRight w:val="0"/>
      <w:marTop w:val="0"/>
      <w:marBottom w:val="0"/>
      <w:divBdr>
        <w:top w:val="none" w:sz="0" w:space="0" w:color="auto"/>
        <w:left w:val="none" w:sz="0" w:space="0" w:color="auto"/>
        <w:bottom w:val="none" w:sz="0" w:space="0" w:color="auto"/>
        <w:right w:val="none" w:sz="0" w:space="0" w:color="auto"/>
      </w:divBdr>
    </w:div>
    <w:div w:id="1721439489">
      <w:marLeft w:val="0"/>
      <w:marRight w:val="0"/>
      <w:marTop w:val="0"/>
      <w:marBottom w:val="0"/>
      <w:divBdr>
        <w:top w:val="none" w:sz="0" w:space="0" w:color="auto"/>
        <w:left w:val="none" w:sz="0" w:space="0" w:color="auto"/>
        <w:bottom w:val="none" w:sz="0" w:space="0" w:color="auto"/>
        <w:right w:val="none" w:sz="0" w:space="0" w:color="auto"/>
      </w:divBdr>
    </w:div>
    <w:div w:id="1721439492">
      <w:marLeft w:val="0"/>
      <w:marRight w:val="0"/>
      <w:marTop w:val="0"/>
      <w:marBottom w:val="0"/>
      <w:divBdr>
        <w:top w:val="none" w:sz="0" w:space="0" w:color="auto"/>
        <w:left w:val="none" w:sz="0" w:space="0" w:color="auto"/>
        <w:bottom w:val="none" w:sz="0" w:space="0" w:color="auto"/>
        <w:right w:val="none" w:sz="0" w:space="0" w:color="auto"/>
      </w:divBdr>
    </w:div>
    <w:div w:id="1721439494">
      <w:marLeft w:val="0"/>
      <w:marRight w:val="0"/>
      <w:marTop w:val="0"/>
      <w:marBottom w:val="0"/>
      <w:divBdr>
        <w:top w:val="none" w:sz="0" w:space="0" w:color="auto"/>
        <w:left w:val="none" w:sz="0" w:space="0" w:color="auto"/>
        <w:bottom w:val="none" w:sz="0" w:space="0" w:color="auto"/>
        <w:right w:val="none" w:sz="0" w:space="0" w:color="auto"/>
      </w:divBdr>
      <w:divsChild>
        <w:div w:id="1721439480">
          <w:marLeft w:val="1166"/>
          <w:marRight w:val="0"/>
          <w:marTop w:val="0"/>
          <w:marBottom w:val="0"/>
          <w:divBdr>
            <w:top w:val="none" w:sz="0" w:space="0" w:color="auto"/>
            <w:left w:val="none" w:sz="0" w:space="0" w:color="auto"/>
            <w:bottom w:val="none" w:sz="0" w:space="0" w:color="auto"/>
            <w:right w:val="none" w:sz="0" w:space="0" w:color="auto"/>
          </w:divBdr>
        </w:div>
        <w:div w:id="1721439485">
          <w:marLeft w:val="1800"/>
          <w:marRight w:val="0"/>
          <w:marTop w:val="0"/>
          <w:marBottom w:val="0"/>
          <w:divBdr>
            <w:top w:val="none" w:sz="0" w:space="0" w:color="auto"/>
            <w:left w:val="none" w:sz="0" w:space="0" w:color="auto"/>
            <w:bottom w:val="none" w:sz="0" w:space="0" w:color="auto"/>
            <w:right w:val="none" w:sz="0" w:space="0" w:color="auto"/>
          </w:divBdr>
        </w:div>
        <w:div w:id="1721439497">
          <w:marLeft w:val="1166"/>
          <w:marRight w:val="0"/>
          <w:marTop w:val="0"/>
          <w:marBottom w:val="0"/>
          <w:divBdr>
            <w:top w:val="none" w:sz="0" w:space="0" w:color="auto"/>
            <w:left w:val="none" w:sz="0" w:space="0" w:color="auto"/>
            <w:bottom w:val="none" w:sz="0" w:space="0" w:color="auto"/>
            <w:right w:val="none" w:sz="0" w:space="0" w:color="auto"/>
          </w:divBdr>
        </w:div>
        <w:div w:id="1721439498">
          <w:marLeft w:val="1800"/>
          <w:marRight w:val="0"/>
          <w:marTop w:val="0"/>
          <w:marBottom w:val="0"/>
          <w:divBdr>
            <w:top w:val="none" w:sz="0" w:space="0" w:color="auto"/>
            <w:left w:val="none" w:sz="0" w:space="0" w:color="auto"/>
            <w:bottom w:val="none" w:sz="0" w:space="0" w:color="auto"/>
            <w:right w:val="none" w:sz="0" w:space="0" w:color="auto"/>
          </w:divBdr>
        </w:div>
      </w:divsChild>
    </w:div>
    <w:div w:id="1721439495">
      <w:marLeft w:val="0"/>
      <w:marRight w:val="0"/>
      <w:marTop w:val="0"/>
      <w:marBottom w:val="0"/>
      <w:divBdr>
        <w:top w:val="none" w:sz="0" w:space="0" w:color="auto"/>
        <w:left w:val="none" w:sz="0" w:space="0" w:color="auto"/>
        <w:bottom w:val="none" w:sz="0" w:space="0" w:color="auto"/>
        <w:right w:val="none" w:sz="0" w:space="0" w:color="auto"/>
      </w:divBdr>
    </w:div>
    <w:div w:id="1721439496">
      <w:marLeft w:val="0"/>
      <w:marRight w:val="0"/>
      <w:marTop w:val="0"/>
      <w:marBottom w:val="0"/>
      <w:divBdr>
        <w:top w:val="none" w:sz="0" w:space="0" w:color="auto"/>
        <w:left w:val="none" w:sz="0" w:space="0" w:color="auto"/>
        <w:bottom w:val="none" w:sz="0" w:space="0" w:color="auto"/>
        <w:right w:val="none" w:sz="0" w:space="0" w:color="auto"/>
      </w:divBdr>
    </w:div>
    <w:div w:id="1721439502">
      <w:marLeft w:val="0"/>
      <w:marRight w:val="0"/>
      <w:marTop w:val="0"/>
      <w:marBottom w:val="0"/>
      <w:divBdr>
        <w:top w:val="none" w:sz="0" w:space="0" w:color="auto"/>
        <w:left w:val="none" w:sz="0" w:space="0" w:color="auto"/>
        <w:bottom w:val="none" w:sz="0" w:space="0" w:color="auto"/>
        <w:right w:val="none" w:sz="0" w:space="0" w:color="auto"/>
      </w:divBdr>
      <w:divsChild>
        <w:div w:id="1721439499">
          <w:marLeft w:val="75"/>
          <w:marRight w:val="75"/>
          <w:marTop w:val="75"/>
          <w:marBottom w:val="75"/>
          <w:divBdr>
            <w:top w:val="single" w:sz="6" w:space="4" w:color="E8E8E8"/>
            <w:left w:val="single" w:sz="6" w:space="4" w:color="E8E8E8"/>
            <w:bottom w:val="single" w:sz="6" w:space="2" w:color="E8E8E8"/>
            <w:right w:val="single" w:sz="6" w:space="4" w:color="E8E8E8"/>
          </w:divBdr>
        </w:div>
      </w:divsChild>
    </w:div>
    <w:div w:id="1721439504">
      <w:marLeft w:val="0"/>
      <w:marRight w:val="0"/>
      <w:marTop w:val="0"/>
      <w:marBottom w:val="0"/>
      <w:divBdr>
        <w:top w:val="none" w:sz="0" w:space="0" w:color="auto"/>
        <w:left w:val="none" w:sz="0" w:space="0" w:color="auto"/>
        <w:bottom w:val="none" w:sz="0" w:space="0" w:color="auto"/>
        <w:right w:val="none" w:sz="0" w:space="0" w:color="auto"/>
      </w:divBdr>
    </w:div>
    <w:div w:id="1721439506">
      <w:marLeft w:val="0"/>
      <w:marRight w:val="0"/>
      <w:marTop w:val="0"/>
      <w:marBottom w:val="0"/>
      <w:divBdr>
        <w:top w:val="none" w:sz="0" w:space="0" w:color="auto"/>
        <w:left w:val="none" w:sz="0" w:space="0" w:color="auto"/>
        <w:bottom w:val="none" w:sz="0" w:space="0" w:color="auto"/>
        <w:right w:val="none" w:sz="0" w:space="0" w:color="auto"/>
      </w:divBdr>
    </w:div>
    <w:div w:id="1721439508">
      <w:marLeft w:val="0"/>
      <w:marRight w:val="0"/>
      <w:marTop w:val="0"/>
      <w:marBottom w:val="0"/>
      <w:divBdr>
        <w:top w:val="none" w:sz="0" w:space="0" w:color="auto"/>
        <w:left w:val="none" w:sz="0" w:space="0" w:color="auto"/>
        <w:bottom w:val="none" w:sz="0" w:space="0" w:color="auto"/>
        <w:right w:val="none" w:sz="0" w:space="0" w:color="auto"/>
      </w:divBdr>
      <w:divsChild>
        <w:div w:id="1721439491">
          <w:marLeft w:val="0"/>
          <w:marRight w:val="0"/>
          <w:marTop w:val="0"/>
          <w:marBottom w:val="0"/>
          <w:divBdr>
            <w:top w:val="none" w:sz="0" w:space="0" w:color="auto"/>
            <w:left w:val="none" w:sz="0" w:space="0" w:color="auto"/>
            <w:bottom w:val="none" w:sz="0" w:space="0" w:color="auto"/>
            <w:right w:val="none" w:sz="0" w:space="0" w:color="auto"/>
          </w:divBdr>
          <w:divsChild>
            <w:div w:id="1721439510">
              <w:marLeft w:val="0"/>
              <w:marRight w:val="0"/>
              <w:marTop w:val="150"/>
              <w:marBottom w:val="0"/>
              <w:divBdr>
                <w:top w:val="none" w:sz="0" w:space="0" w:color="auto"/>
                <w:left w:val="none" w:sz="0" w:space="0" w:color="auto"/>
                <w:bottom w:val="none" w:sz="0" w:space="0" w:color="auto"/>
                <w:right w:val="none" w:sz="0" w:space="0" w:color="auto"/>
              </w:divBdr>
              <w:divsChild>
                <w:div w:id="1721439507">
                  <w:marLeft w:val="0"/>
                  <w:marRight w:val="0"/>
                  <w:marTop w:val="0"/>
                  <w:marBottom w:val="0"/>
                  <w:divBdr>
                    <w:top w:val="none" w:sz="0" w:space="0" w:color="auto"/>
                    <w:left w:val="none" w:sz="0" w:space="0" w:color="auto"/>
                    <w:bottom w:val="none" w:sz="0" w:space="0" w:color="auto"/>
                    <w:right w:val="none" w:sz="0" w:space="0" w:color="auto"/>
                  </w:divBdr>
                  <w:divsChild>
                    <w:div w:id="17214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650938">
      <w:bodyDiv w:val="1"/>
      <w:marLeft w:val="0"/>
      <w:marRight w:val="0"/>
      <w:marTop w:val="0"/>
      <w:marBottom w:val="0"/>
      <w:divBdr>
        <w:top w:val="none" w:sz="0" w:space="0" w:color="auto"/>
        <w:left w:val="none" w:sz="0" w:space="0" w:color="auto"/>
        <w:bottom w:val="none" w:sz="0" w:space="0" w:color="auto"/>
        <w:right w:val="none" w:sz="0" w:space="0" w:color="auto"/>
      </w:divBdr>
    </w:div>
    <w:div w:id="1737775380">
      <w:bodyDiv w:val="1"/>
      <w:marLeft w:val="0"/>
      <w:marRight w:val="0"/>
      <w:marTop w:val="0"/>
      <w:marBottom w:val="0"/>
      <w:divBdr>
        <w:top w:val="none" w:sz="0" w:space="0" w:color="auto"/>
        <w:left w:val="none" w:sz="0" w:space="0" w:color="auto"/>
        <w:bottom w:val="none" w:sz="0" w:space="0" w:color="auto"/>
        <w:right w:val="none" w:sz="0" w:space="0" w:color="auto"/>
      </w:divBdr>
      <w:divsChild>
        <w:div w:id="2124809741">
          <w:marLeft w:val="0"/>
          <w:marRight w:val="0"/>
          <w:marTop w:val="0"/>
          <w:marBottom w:val="0"/>
          <w:divBdr>
            <w:top w:val="none" w:sz="0" w:space="0" w:color="auto"/>
            <w:left w:val="none" w:sz="0" w:space="0" w:color="auto"/>
            <w:bottom w:val="none" w:sz="0" w:space="0" w:color="auto"/>
            <w:right w:val="none" w:sz="0" w:space="0" w:color="auto"/>
          </w:divBdr>
        </w:div>
        <w:div w:id="976029308">
          <w:blockQuote w:val="1"/>
          <w:marLeft w:val="0"/>
          <w:marRight w:val="0"/>
          <w:marTop w:val="0"/>
          <w:marBottom w:val="300"/>
          <w:divBdr>
            <w:top w:val="none" w:sz="0" w:space="0" w:color="auto"/>
            <w:left w:val="single" w:sz="36" w:space="11" w:color="EEEEEE"/>
            <w:bottom w:val="none" w:sz="0" w:space="0" w:color="auto"/>
            <w:right w:val="none" w:sz="0" w:space="0" w:color="auto"/>
          </w:divBdr>
        </w:div>
        <w:div w:id="1466924595">
          <w:marLeft w:val="0"/>
          <w:marRight w:val="0"/>
          <w:marTop w:val="0"/>
          <w:marBottom w:val="0"/>
          <w:divBdr>
            <w:top w:val="none" w:sz="0" w:space="0" w:color="auto"/>
            <w:left w:val="none" w:sz="0" w:space="0" w:color="auto"/>
            <w:bottom w:val="none" w:sz="0" w:space="0" w:color="auto"/>
            <w:right w:val="none" w:sz="0" w:space="0" w:color="auto"/>
          </w:divBdr>
        </w:div>
        <w:div w:id="549920426">
          <w:marLeft w:val="0"/>
          <w:marRight w:val="0"/>
          <w:marTop w:val="0"/>
          <w:marBottom w:val="0"/>
          <w:divBdr>
            <w:top w:val="none" w:sz="0" w:space="0" w:color="auto"/>
            <w:left w:val="none" w:sz="0" w:space="0" w:color="auto"/>
            <w:bottom w:val="none" w:sz="0" w:space="0" w:color="auto"/>
            <w:right w:val="none" w:sz="0" w:space="0" w:color="auto"/>
          </w:divBdr>
        </w:div>
        <w:div w:id="1885602207">
          <w:marLeft w:val="0"/>
          <w:marRight w:val="0"/>
          <w:marTop w:val="0"/>
          <w:marBottom w:val="0"/>
          <w:divBdr>
            <w:top w:val="none" w:sz="0" w:space="0" w:color="auto"/>
            <w:left w:val="none" w:sz="0" w:space="0" w:color="auto"/>
            <w:bottom w:val="none" w:sz="0" w:space="0" w:color="auto"/>
            <w:right w:val="none" w:sz="0" w:space="0" w:color="auto"/>
          </w:divBdr>
        </w:div>
        <w:div w:id="851719064">
          <w:marLeft w:val="0"/>
          <w:marRight w:val="0"/>
          <w:marTop w:val="0"/>
          <w:marBottom w:val="0"/>
          <w:divBdr>
            <w:top w:val="none" w:sz="0" w:space="0" w:color="auto"/>
            <w:left w:val="none" w:sz="0" w:space="0" w:color="auto"/>
            <w:bottom w:val="none" w:sz="0" w:space="0" w:color="auto"/>
            <w:right w:val="none" w:sz="0" w:space="0" w:color="auto"/>
          </w:divBdr>
        </w:div>
        <w:div w:id="1608198170">
          <w:marLeft w:val="0"/>
          <w:marRight w:val="0"/>
          <w:marTop w:val="0"/>
          <w:marBottom w:val="0"/>
          <w:divBdr>
            <w:top w:val="none" w:sz="0" w:space="0" w:color="auto"/>
            <w:left w:val="none" w:sz="0" w:space="0" w:color="auto"/>
            <w:bottom w:val="none" w:sz="0" w:space="0" w:color="auto"/>
            <w:right w:val="none" w:sz="0" w:space="0" w:color="auto"/>
          </w:divBdr>
        </w:div>
        <w:div w:id="1989089138">
          <w:blockQuote w:val="1"/>
          <w:marLeft w:val="0"/>
          <w:marRight w:val="0"/>
          <w:marTop w:val="0"/>
          <w:marBottom w:val="300"/>
          <w:divBdr>
            <w:top w:val="none" w:sz="0" w:space="0" w:color="auto"/>
            <w:left w:val="single" w:sz="36" w:space="11" w:color="EEEEEE"/>
            <w:bottom w:val="none" w:sz="0" w:space="0" w:color="auto"/>
            <w:right w:val="none" w:sz="0" w:space="0" w:color="auto"/>
          </w:divBdr>
        </w:div>
        <w:div w:id="82116971">
          <w:marLeft w:val="0"/>
          <w:marRight w:val="0"/>
          <w:marTop w:val="0"/>
          <w:marBottom w:val="0"/>
          <w:divBdr>
            <w:top w:val="none" w:sz="0" w:space="0" w:color="auto"/>
            <w:left w:val="none" w:sz="0" w:space="0" w:color="auto"/>
            <w:bottom w:val="none" w:sz="0" w:space="0" w:color="auto"/>
            <w:right w:val="none" w:sz="0" w:space="0" w:color="auto"/>
          </w:divBdr>
        </w:div>
        <w:div w:id="1837498776">
          <w:marLeft w:val="0"/>
          <w:marRight w:val="0"/>
          <w:marTop w:val="0"/>
          <w:marBottom w:val="0"/>
          <w:divBdr>
            <w:top w:val="none" w:sz="0" w:space="0" w:color="auto"/>
            <w:left w:val="none" w:sz="0" w:space="0" w:color="auto"/>
            <w:bottom w:val="none" w:sz="0" w:space="0" w:color="auto"/>
            <w:right w:val="none" w:sz="0" w:space="0" w:color="auto"/>
          </w:divBdr>
        </w:div>
        <w:div w:id="641428099">
          <w:marLeft w:val="0"/>
          <w:marRight w:val="0"/>
          <w:marTop w:val="0"/>
          <w:marBottom w:val="0"/>
          <w:divBdr>
            <w:top w:val="none" w:sz="0" w:space="0" w:color="auto"/>
            <w:left w:val="none" w:sz="0" w:space="0" w:color="auto"/>
            <w:bottom w:val="none" w:sz="0" w:space="0" w:color="auto"/>
            <w:right w:val="none" w:sz="0" w:space="0" w:color="auto"/>
          </w:divBdr>
        </w:div>
        <w:div w:id="955676896">
          <w:marLeft w:val="0"/>
          <w:marRight w:val="0"/>
          <w:marTop w:val="0"/>
          <w:marBottom w:val="0"/>
          <w:divBdr>
            <w:top w:val="none" w:sz="0" w:space="0" w:color="auto"/>
            <w:left w:val="none" w:sz="0" w:space="0" w:color="auto"/>
            <w:bottom w:val="none" w:sz="0" w:space="0" w:color="auto"/>
            <w:right w:val="none" w:sz="0" w:space="0" w:color="auto"/>
          </w:divBdr>
        </w:div>
        <w:div w:id="1117408490">
          <w:marLeft w:val="0"/>
          <w:marRight w:val="0"/>
          <w:marTop w:val="0"/>
          <w:marBottom w:val="0"/>
          <w:divBdr>
            <w:top w:val="none" w:sz="0" w:space="0" w:color="auto"/>
            <w:left w:val="none" w:sz="0" w:space="0" w:color="auto"/>
            <w:bottom w:val="none" w:sz="0" w:space="0" w:color="auto"/>
            <w:right w:val="none" w:sz="0" w:space="0" w:color="auto"/>
          </w:divBdr>
        </w:div>
        <w:div w:id="1554463281">
          <w:marLeft w:val="0"/>
          <w:marRight w:val="0"/>
          <w:marTop w:val="0"/>
          <w:marBottom w:val="0"/>
          <w:divBdr>
            <w:top w:val="none" w:sz="0" w:space="0" w:color="auto"/>
            <w:left w:val="none" w:sz="0" w:space="0" w:color="auto"/>
            <w:bottom w:val="none" w:sz="0" w:space="0" w:color="auto"/>
            <w:right w:val="none" w:sz="0" w:space="0" w:color="auto"/>
          </w:divBdr>
        </w:div>
        <w:div w:id="2093502565">
          <w:blockQuote w:val="1"/>
          <w:marLeft w:val="0"/>
          <w:marRight w:val="0"/>
          <w:marTop w:val="0"/>
          <w:marBottom w:val="300"/>
          <w:divBdr>
            <w:top w:val="none" w:sz="0" w:space="0" w:color="auto"/>
            <w:left w:val="single" w:sz="36" w:space="11" w:color="EEEEEE"/>
            <w:bottom w:val="none" w:sz="0" w:space="0" w:color="auto"/>
            <w:right w:val="none" w:sz="0" w:space="0" w:color="auto"/>
          </w:divBdr>
        </w:div>
        <w:div w:id="1113593687">
          <w:marLeft w:val="0"/>
          <w:marRight w:val="0"/>
          <w:marTop w:val="0"/>
          <w:marBottom w:val="0"/>
          <w:divBdr>
            <w:top w:val="none" w:sz="0" w:space="0" w:color="auto"/>
            <w:left w:val="none" w:sz="0" w:space="0" w:color="auto"/>
            <w:bottom w:val="none" w:sz="0" w:space="0" w:color="auto"/>
            <w:right w:val="none" w:sz="0" w:space="0" w:color="auto"/>
          </w:divBdr>
        </w:div>
        <w:div w:id="2042507606">
          <w:blockQuote w:val="1"/>
          <w:marLeft w:val="0"/>
          <w:marRight w:val="0"/>
          <w:marTop w:val="0"/>
          <w:marBottom w:val="300"/>
          <w:divBdr>
            <w:top w:val="none" w:sz="0" w:space="0" w:color="auto"/>
            <w:left w:val="single" w:sz="36" w:space="11" w:color="EEEEEE"/>
            <w:bottom w:val="none" w:sz="0" w:space="0" w:color="auto"/>
            <w:right w:val="none" w:sz="0" w:space="0" w:color="auto"/>
          </w:divBdr>
        </w:div>
        <w:div w:id="1075511317">
          <w:marLeft w:val="0"/>
          <w:marRight w:val="0"/>
          <w:marTop w:val="0"/>
          <w:marBottom w:val="0"/>
          <w:divBdr>
            <w:top w:val="none" w:sz="0" w:space="0" w:color="auto"/>
            <w:left w:val="none" w:sz="0" w:space="0" w:color="auto"/>
            <w:bottom w:val="none" w:sz="0" w:space="0" w:color="auto"/>
            <w:right w:val="none" w:sz="0" w:space="0" w:color="auto"/>
          </w:divBdr>
        </w:div>
        <w:div w:id="588805872">
          <w:marLeft w:val="0"/>
          <w:marRight w:val="0"/>
          <w:marTop w:val="0"/>
          <w:marBottom w:val="0"/>
          <w:divBdr>
            <w:top w:val="none" w:sz="0" w:space="0" w:color="auto"/>
            <w:left w:val="none" w:sz="0" w:space="0" w:color="auto"/>
            <w:bottom w:val="none" w:sz="0" w:space="0" w:color="auto"/>
            <w:right w:val="none" w:sz="0" w:space="0" w:color="auto"/>
          </w:divBdr>
        </w:div>
        <w:div w:id="1885555107">
          <w:marLeft w:val="0"/>
          <w:marRight w:val="0"/>
          <w:marTop w:val="0"/>
          <w:marBottom w:val="0"/>
          <w:divBdr>
            <w:top w:val="none" w:sz="0" w:space="0" w:color="auto"/>
            <w:left w:val="none" w:sz="0" w:space="0" w:color="auto"/>
            <w:bottom w:val="none" w:sz="0" w:space="0" w:color="auto"/>
            <w:right w:val="none" w:sz="0" w:space="0" w:color="auto"/>
          </w:divBdr>
        </w:div>
        <w:div w:id="510684867">
          <w:marLeft w:val="0"/>
          <w:marRight w:val="0"/>
          <w:marTop w:val="0"/>
          <w:marBottom w:val="0"/>
          <w:divBdr>
            <w:top w:val="none" w:sz="0" w:space="0" w:color="auto"/>
            <w:left w:val="none" w:sz="0" w:space="0" w:color="auto"/>
            <w:bottom w:val="none" w:sz="0" w:space="0" w:color="auto"/>
            <w:right w:val="none" w:sz="0" w:space="0" w:color="auto"/>
          </w:divBdr>
        </w:div>
        <w:div w:id="1704090977">
          <w:blockQuote w:val="1"/>
          <w:marLeft w:val="0"/>
          <w:marRight w:val="0"/>
          <w:marTop w:val="0"/>
          <w:marBottom w:val="300"/>
          <w:divBdr>
            <w:top w:val="none" w:sz="0" w:space="0" w:color="auto"/>
            <w:left w:val="single" w:sz="36" w:space="11" w:color="EEEEEE"/>
            <w:bottom w:val="none" w:sz="0" w:space="0" w:color="auto"/>
            <w:right w:val="none" w:sz="0" w:space="0" w:color="auto"/>
          </w:divBdr>
        </w:div>
        <w:div w:id="1857842937">
          <w:marLeft w:val="0"/>
          <w:marRight w:val="0"/>
          <w:marTop w:val="0"/>
          <w:marBottom w:val="0"/>
          <w:divBdr>
            <w:top w:val="none" w:sz="0" w:space="0" w:color="auto"/>
            <w:left w:val="none" w:sz="0" w:space="0" w:color="auto"/>
            <w:bottom w:val="none" w:sz="0" w:space="0" w:color="auto"/>
            <w:right w:val="none" w:sz="0" w:space="0" w:color="auto"/>
          </w:divBdr>
        </w:div>
        <w:div w:id="1563131024">
          <w:marLeft w:val="0"/>
          <w:marRight w:val="0"/>
          <w:marTop w:val="0"/>
          <w:marBottom w:val="0"/>
          <w:divBdr>
            <w:top w:val="none" w:sz="0" w:space="0" w:color="auto"/>
            <w:left w:val="none" w:sz="0" w:space="0" w:color="auto"/>
            <w:bottom w:val="none" w:sz="0" w:space="0" w:color="auto"/>
            <w:right w:val="none" w:sz="0" w:space="0" w:color="auto"/>
          </w:divBdr>
        </w:div>
        <w:div w:id="1120883839">
          <w:blockQuote w:val="1"/>
          <w:marLeft w:val="0"/>
          <w:marRight w:val="0"/>
          <w:marTop w:val="0"/>
          <w:marBottom w:val="300"/>
          <w:divBdr>
            <w:top w:val="none" w:sz="0" w:space="0" w:color="auto"/>
            <w:left w:val="single" w:sz="36" w:space="11" w:color="EEEEEE"/>
            <w:bottom w:val="none" w:sz="0" w:space="0" w:color="auto"/>
            <w:right w:val="none" w:sz="0" w:space="0" w:color="auto"/>
          </w:divBdr>
        </w:div>
        <w:div w:id="734819825">
          <w:marLeft w:val="0"/>
          <w:marRight w:val="0"/>
          <w:marTop w:val="0"/>
          <w:marBottom w:val="0"/>
          <w:divBdr>
            <w:top w:val="none" w:sz="0" w:space="0" w:color="auto"/>
            <w:left w:val="none" w:sz="0" w:space="0" w:color="auto"/>
            <w:bottom w:val="none" w:sz="0" w:space="0" w:color="auto"/>
            <w:right w:val="none" w:sz="0" w:space="0" w:color="auto"/>
          </w:divBdr>
        </w:div>
        <w:div w:id="1406295627">
          <w:marLeft w:val="0"/>
          <w:marRight w:val="0"/>
          <w:marTop w:val="0"/>
          <w:marBottom w:val="0"/>
          <w:divBdr>
            <w:top w:val="none" w:sz="0" w:space="0" w:color="auto"/>
            <w:left w:val="none" w:sz="0" w:space="0" w:color="auto"/>
            <w:bottom w:val="none" w:sz="0" w:space="0" w:color="auto"/>
            <w:right w:val="none" w:sz="0" w:space="0" w:color="auto"/>
          </w:divBdr>
        </w:div>
        <w:div w:id="286619037">
          <w:blockQuote w:val="1"/>
          <w:marLeft w:val="0"/>
          <w:marRight w:val="0"/>
          <w:marTop w:val="0"/>
          <w:marBottom w:val="300"/>
          <w:divBdr>
            <w:top w:val="none" w:sz="0" w:space="0" w:color="auto"/>
            <w:left w:val="single" w:sz="36" w:space="11" w:color="EEEEEE"/>
            <w:bottom w:val="none" w:sz="0" w:space="0" w:color="auto"/>
            <w:right w:val="none" w:sz="0" w:space="0" w:color="auto"/>
          </w:divBdr>
        </w:div>
        <w:div w:id="633297730">
          <w:marLeft w:val="0"/>
          <w:marRight w:val="0"/>
          <w:marTop w:val="0"/>
          <w:marBottom w:val="0"/>
          <w:divBdr>
            <w:top w:val="none" w:sz="0" w:space="0" w:color="auto"/>
            <w:left w:val="none" w:sz="0" w:space="0" w:color="auto"/>
            <w:bottom w:val="none" w:sz="0" w:space="0" w:color="auto"/>
            <w:right w:val="none" w:sz="0" w:space="0" w:color="auto"/>
          </w:divBdr>
        </w:div>
        <w:div w:id="192613452">
          <w:blockQuote w:val="1"/>
          <w:marLeft w:val="0"/>
          <w:marRight w:val="0"/>
          <w:marTop w:val="0"/>
          <w:marBottom w:val="300"/>
          <w:divBdr>
            <w:top w:val="none" w:sz="0" w:space="0" w:color="auto"/>
            <w:left w:val="single" w:sz="36" w:space="11" w:color="EEEEEE"/>
            <w:bottom w:val="none" w:sz="0" w:space="0" w:color="auto"/>
            <w:right w:val="none" w:sz="0" w:space="0" w:color="auto"/>
          </w:divBdr>
        </w:div>
        <w:div w:id="1151947315">
          <w:marLeft w:val="0"/>
          <w:marRight w:val="0"/>
          <w:marTop w:val="0"/>
          <w:marBottom w:val="0"/>
          <w:divBdr>
            <w:top w:val="none" w:sz="0" w:space="0" w:color="auto"/>
            <w:left w:val="none" w:sz="0" w:space="0" w:color="auto"/>
            <w:bottom w:val="none" w:sz="0" w:space="0" w:color="auto"/>
            <w:right w:val="none" w:sz="0" w:space="0" w:color="auto"/>
          </w:divBdr>
        </w:div>
        <w:div w:id="2079668229">
          <w:blockQuote w:val="1"/>
          <w:marLeft w:val="0"/>
          <w:marRight w:val="0"/>
          <w:marTop w:val="0"/>
          <w:marBottom w:val="300"/>
          <w:divBdr>
            <w:top w:val="none" w:sz="0" w:space="0" w:color="auto"/>
            <w:left w:val="single" w:sz="36" w:space="11" w:color="EEEEEE"/>
            <w:bottom w:val="none" w:sz="0" w:space="0" w:color="auto"/>
            <w:right w:val="none" w:sz="0" w:space="0" w:color="auto"/>
          </w:divBdr>
        </w:div>
        <w:div w:id="731539770">
          <w:marLeft w:val="0"/>
          <w:marRight w:val="0"/>
          <w:marTop w:val="0"/>
          <w:marBottom w:val="0"/>
          <w:divBdr>
            <w:top w:val="none" w:sz="0" w:space="0" w:color="auto"/>
            <w:left w:val="none" w:sz="0" w:space="0" w:color="auto"/>
            <w:bottom w:val="none" w:sz="0" w:space="0" w:color="auto"/>
            <w:right w:val="none" w:sz="0" w:space="0" w:color="auto"/>
          </w:divBdr>
        </w:div>
        <w:div w:id="65106594">
          <w:marLeft w:val="0"/>
          <w:marRight w:val="0"/>
          <w:marTop w:val="0"/>
          <w:marBottom w:val="0"/>
          <w:divBdr>
            <w:top w:val="none" w:sz="0" w:space="0" w:color="auto"/>
            <w:left w:val="none" w:sz="0" w:space="0" w:color="auto"/>
            <w:bottom w:val="none" w:sz="0" w:space="0" w:color="auto"/>
            <w:right w:val="none" w:sz="0" w:space="0" w:color="auto"/>
          </w:divBdr>
        </w:div>
        <w:div w:id="1585798961">
          <w:blockQuote w:val="1"/>
          <w:marLeft w:val="0"/>
          <w:marRight w:val="0"/>
          <w:marTop w:val="0"/>
          <w:marBottom w:val="300"/>
          <w:divBdr>
            <w:top w:val="none" w:sz="0" w:space="0" w:color="auto"/>
            <w:left w:val="single" w:sz="36" w:space="11" w:color="EEEEEE"/>
            <w:bottom w:val="none" w:sz="0" w:space="0" w:color="auto"/>
            <w:right w:val="none" w:sz="0" w:space="0" w:color="auto"/>
          </w:divBdr>
        </w:div>
        <w:div w:id="227308241">
          <w:marLeft w:val="0"/>
          <w:marRight w:val="0"/>
          <w:marTop w:val="0"/>
          <w:marBottom w:val="0"/>
          <w:divBdr>
            <w:top w:val="none" w:sz="0" w:space="0" w:color="auto"/>
            <w:left w:val="none" w:sz="0" w:space="0" w:color="auto"/>
            <w:bottom w:val="none" w:sz="0" w:space="0" w:color="auto"/>
            <w:right w:val="none" w:sz="0" w:space="0" w:color="auto"/>
          </w:divBdr>
        </w:div>
        <w:div w:id="1771193513">
          <w:marLeft w:val="0"/>
          <w:marRight w:val="0"/>
          <w:marTop w:val="0"/>
          <w:marBottom w:val="0"/>
          <w:divBdr>
            <w:top w:val="none" w:sz="0" w:space="0" w:color="auto"/>
            <w:left w:val="none" w:sz="0" w:space="0" w:color="auto"/>
            <w:bottom w:val="none" w:sz="0" w:space="0" w:color="auto"/>
            <w:right w:val="none" w:sz="0" w:space="0" w:color="auto"/>
          </w:divBdr>
        </w:div>
        <w:div w:id="835536695">
          <w:marLeft w:val="0"/>
          <w:marRight w:val="0"/>
          <w:marTop w:val="0"/>
          <w:marBottom w:val="0"/>
          <w:divBdr>
            <w:top w:val="none" w:sz="0" w:space="0" w:color="auto"/>
            <w:left w:val="none" w:sz="0" w:space="0" w:color="auto"/>
            <w:bottom w:val="none" w:sz="0" w:space="0" w:color="auto"/>
            <w:right w:val="none" w:sz="0" w:space="0" w:color="auto"/>
          </w:divBdr>
        </w:div>
        <w:div w:id="353195820">
          <w:marLeft w:val="0"/>
          <w:marRight w:val="0"/>
          <w:marTop w:val="0"/>
          <w:marBottom w:val="0"/>
          <w:divBdr>
            <w:top w:val="none" w:sz="0" w:space="0" w:color="auto"/>
            <w:left w:val="none" w:sz="0" w:space="0" w:color="auto"/>
            <w:bottom w:val="none" w:sz="0" w:space="0" w:color="auto"/>
            <w:right w:val="none" w:sz="0" w:space="0" w:color="auto"/>
          </w:divBdr>
        </w:div>
        <w:div w:id="1542325309">
          <w:marLeft w:val="0"/>
          <w:marRight w:val="0"/>
          <w:marTop w:val="0"/>
          <w:marBottom w:val="0"/>
          <w:divBdr>
            <w:top w:val="none" w:sz="0" w:space="0" w:color="auto"/>
            <w:left w:val="none" w:sz="0" w:space="0" w:color="auto"/>
            <w:bottom w:val="none" w:sz="0" w:space="0" w:color="auto"/>
            <w:right w:val="none" w:sz="0" w:space="0" w:color="auto"/>
          </w:divBdr>
        </w:div>
        <w:div w:id="360596420">
          <w:blockQuote w:val="1"/>
          <w:marLeft w:val="0"/>
          <w:marRight w:val="0"/>
          <w:marTop w:val="0"/>
          <w:marBottom w:val="300"/>
          <w:divBdr>
            <w:top w:val="none" w:sz="0" w:space="0" w:color="auto"/>
            <w:left w:val="single" w:sz="36" w:space="11" w:color="EEEEEE"/>
            <w:bottom w:val="none" w:sz="0" w:space="0" w:color="auto"/>
            <w:right w:val="none" w:sz="0" w:space="0" w:color="auto"/>
          </w:divBdr>
        </w:div>
        <w:div w:id="1461798154">
          <w:blockQuote w:val="1"/>
          <w:marLeft w:val="0"/>
          <w:marRight w:val="0"/>
          <w:marTop w:val="0"/>
          <w:marBottom w:val="300"/>
          <w:divBdr>
            <w:top w:val="none" w:sz="0" w:space="0" w:color="auto"/>
            <w:left w:val="single" w:sz="36" w:space="11" w:color="EEEEEE"/>
            <w:bottom w:val="none" w:sz="0" w:space="0" w:color="auto"/>
            <w:right w:val="none" w:sz="0" w:space="0" w:color="auto"/>
          </w:divBdr>
        </w:div>
        <w:div w:id="756169267">
          <w:marLeft w:val="0"/>
          <w:marRight w:val="0"/>
          <w:marTop w:val="0"/>
          <w:marBottom w:val="0"/>
          <w:divBdr>
            <w:top w:val="none" w:sz="0" w:space="0" w:color="auto"/>
            <w:left w:val="none" w:sz="0" w:space="0" w:color="auto"/>
            <w:bottom w:val="none" w:sz="0" w:space="0" w:color="auto"/>
            <w:right w:val="none" w:sz="0" w:space="0" w:color="auto"/>
          </w:divBdr>
        </w:div>
        <w:div w:id="1611426929">
          <w:marLeft w:val="0"/>
          <w:marRight w:val="0"/>
          <w:marTop w:val="0"/>
          <w:marBottom w:val="0"/>
          <w:divBdr>
            <w:top w:val="none" w:sz="0" w:space="0" w:color="auto"/>
            <w:left w:val="none" w:sz="0" w:space="0" w:color="auto"/>
            <w:bottom w:val="none" w:sz="0" w:space="0" w:color="auto"/>
            <w:right w:val="none" w:sz="0" w:space="0" w:color="auto"/>
          </w:divBdr>
        </w:div>
        <w:div w:id="1166483157">
          <w:marLeft w:val="0"/>
          <w:marRight w:val="0"/>
          <w:marTop w:val="0"/>
          <w:marBottom w:val="0"/>
          <w:divBdr>
            <w:top w:val="none" w:sz="0" w:space="0" w:color="auto"/>
            <w:left w:val="none" w:sz="0" w:space="0" w:color="auto"/>
            <w:bottom w:val="none" w:sz="0" w:space="0" w:color="auto"/>
            <w:right w:val="none" w:sz="0" w:space="0" w:color="auto"/>
          </w:divBdr>
        </w:div>
        <w:div w:id="1627001967">
          <w:marLeft w:val="0"/>
          <w:marRight w:val="0"/>
          <w:marTop w:val="0"/>
          <w:marBottom w:val="0"/>
          <w:divBdr>
            <w:top w:val="none" w:sz="0" w:space="0" w:color="auto"/>
            <w:left w:val="none" w:sz="0" w:space="0" w:color="auto"/>
            <w:bottom w:val="none" w:sz="0" w:space="0" w:color="auto"/>
            <w:right w:val="none" w:sz="0" w:space="0" w:color="auto"/>
          </w:divBdr>
        </w:div>
        <w:div w:id="1720780965">
          <w:marLeft w:val="0"/>
          <w:marRight w:val="0"/>
          <w:marTop w:val="0"/>
          <w:marBottom w:val="0"/>
          <w:divBdr>
            <w:top w:val="none" w:sz="0" w:space="0" w:color="auto"/>
            <w:left w:val="none" w:sz="0" w:space="0" w:color="auto"/>
            <w:bottom w:val="none" w:sz="0" w:space="0" w:color="auto"/>
            <w:right w:val="none" w:sz="0" w:space="0" w:color="auto"/>
          </w:divBdr>
        </w:div>
        <w:div w:id="915629970">
          <w:marLeft w:val="0"/>
          <w:marRight w:val="0"/>
          <w:marTop w:val="0"/>
          <w:marBottom w:val="0"/>
          <w:divBdr>
            <w:top w:val="none" w:sz="0" w:space="0" w:color="auto"/>
            <w:left w:val="none" w:sz="0" w:space="0" w:color="auto"/>
            <w:bottom w:val="none" w:sz="0" w:space="0" w:color="auto"/>
            <w:right w:val="none" w:sz="0" w:space="0" w:color="auto"/>
          </w:divBdr>
        </w:div>
        <w:div w:id="89352957">
          <w:marLeft w:val="0"/>
          <w:marRight w:val="0"/>
          <w:marTop w:val="0"/>
          <w:marBottom w:val="0"/>
          <w:divBdr>
            <w:top w:val="none" w:sz="0" w:space="0" w:color="auto"/>
            <w:left w:val="none" w:sz="0" w:space="0" w:color="auto"/>
            <w:bottom w:val="none" w:sz="0" w:space="0" w:color="auto"/>
            <w:right w:val="none" w:sz="0" w:space="0" w:color="auto"/>
          </w:divBdr>
        </w:div>
        <w:div w:id="515075356">
          <w:marLeft w:val="0"/>
          <w:marRight w:val="0"/>
          <w:marTop w:val="0"/>
          <w:marBottom w:val="0"/>
          <w:divBdr>
            <w:top w:val="none" w:sz="0" w:space="0" w:color="auto"/>
            <w:left w:val="none" w:sz="0" w:space="0" w:color="auto"/>
            <w:bottom w:val="none" w:sz="0" w:space="0" w:color="auto"/>
            <w:right w:val="none" w:sz="0" w:space="0" w:color="auto"/>
          </w:divBdr>
        </w:div>
        <w:div w:id="1868565338">
          <w:marLeft w:val="0"/>
          <w:marRight w:val="0"/>
          <w:marTop w:val="0"/>
          <w:marBottom w:val="0"/>
          <w:divBdr>
            <w:top w:val="none" w:sz="0" w:space="0" w:color="auto"/>
            <w:left w:val="none" w:sz="0" w:space="0" w:color="auto"/>
            <w:bottom w:val="none" w:sz="0" w:space="0" w:color="auto"/>
            <w:right w:val="none" w:sz="0" w:space="0" w:color="auto"/>
          </w:divBdr>
        </w:div>
        <w:div w:id="1951665453">
          <w:marLeft w:val="0"/>
          <w:marRight w:val="0"/>
          <w:marTop w:val="0"/>
          <w:marBottom w:val="0"/>
          <w:divBdr>
            <w:top w:val="none" w:sz="0" w:space="0" w:color="auto"/>
            <w:left w:val="none" w:sz="0" w:space="0" w:color="auto"/>
            <w:bottom w:val="none" w:sz="0" w:space="0" w:color="auto"/>
            <w:right w:val="none" w:sz="0" w:space="0" w:color="auto"/>
          </w:divBdr>
        </w:div>
        <w:div w:id="2041470954">
          <w:marLeft w:val="0"/>
          <w:marRight w:val="0"/>
          <w:marTop w:val="0"/>
          <w:marBottom w:val="0"/>
          <w:divBdr>
            <w:top w:val="none" w:sz="0" w:space="0" w:color="auto"/>
            <w:left w:val="none" w:sz="0" w:space="0" w:color="auto"/>
            <w:bottom w:val="none" w:sz="0" w:space="0" w:color="auto"/>
            <w:right w:val="none" w:sz="0" w:space="0" w:color="auto"/>
          </w:divBdr>
        </w:div>
        <w:div w:id="778181894">
          <w:marLeft w:val="0"/>
          <w:marRight w:val="0"/>
          <w:marTop w:val="0"/>
          <w:marBottom w:val="0"/>
          <w:divBdr>
            <w:top w:val="none" w:sz="0" w:space="0" w:color="auto"/>
            <w:left w:val="none" w:sz="0" w:space="0" w:color="auto"/>
            <w:bottom w:val="none" w:sz="0" w:space="0" w:color="auto"/>
            <w:right w:val="none" w:sz="0" w:space="0" w:color="auto"/>
          </w:divBdr>
        </w:div>
        <w:div w:id="1954558730">
          <w:marLeft w:val="0"/>
          <w:marRight w:val="0"/>
          <w:marTop w:val="0"/>
          <w:marBottom w:val="0"/>
          <w:divBdr>
            <w:top w:val="none" w:sz="0" w:space="0" w:color="auto"/>
            <w:left w:val="none" w:sz="0" w:space="0" w:color="auto"/>
            <w:bottom w:val="none" w:sz="0" w:space="0" w:color="auto"/>
            <w:right w:val="none" w:sz="0" w:space="0" w:color="auto"/>
          </w:divBdr>
        </w:div>
        <w:div w:id="210193738">
          <w:marLeft w:val="0"/>
          <w:marRight w:val="0"/>
          <w:marTop w:val="0"/>
          <w:marBottom w:val="0"/>
          <w:divBdr>
            <w:top w:val="none" w:sz="0" w:space="0" w:color="auto"/>
            <w:left w:val="none" w:sz="0" w:space="0" w:color="auto"/>
            <w:bottom w:val="none" w:sz="0" w:space="0" w:color="auto"/>
            <w:right w:val="none" w:sz="0" w:space="0" w:color="auto"/>
          </w:divBdr>
        </w:div>
        <w:div w:id="964776718">
          <w:marLeft w:val="0"/>
          <w:marRight w:val="0"/>
          <w:marTop w:val="0"/>
          <w:marBottom w:val="0"/>
          <w:divBdr>
            <w:top w:val="none" w:sz="0" w:space="0" w:color="auto"/>
            <w:left w:val="none" w:sz="0" w:space="0" w:color="auto"/>
            <w:bottom w:val="none" w:sz="0" w:space="0" w:color="auto"/>
            <w:right w:val="none" w:sz="0" w:space="0" w:color="auto"/>
          </w:divBdr>
        </w:div>
      </w:divsChild>
    </w:div>
    <w:div w:id="1799371575">
      <w:bodyDiv w:val="1"/>
      <w:marLeft w:val="0"/>
      <w:marRight w:val="0"/>
      <w:marTop w:val="0"/>
      <w:marBottom w:val="0"/>
      <w:divBdr>
        <w:top w:val="none" w:sz="0" w:space="0" w:color="auto"/>
        <w:left w:val="none" w:sz="0" w:space="0" w:color="auto"/>
        <w:bottom w:val="none" w:sz="0" w:space="0" w:color="auto"/>
        <w:right w:val="none" w:sz="0" w:space="0" w:color="auto"/>
      </w:divBdr>
    </w:div>
    <w:div w:id="1842886617">
      <w:bodyDiv w:val="1"/>
      <w:marLeft w:val="0"/>
      <w:marRight w:val="0"/>
      <w:marTop w:val="0"/>
      <w:marBottom w:val="0"/>
      <w:divBdr>
        <w:top w:val="none" w:sz="0" w:space="0" w:color="auto"/>
        <w:left w:val="none" w:sz="0" w:space="0" w:color="auto"/>
        <w:bottom w:val="none" w:sz="0" w:space="0" w:color="auto"/>
        <w:right w:val="none" w:sz="0" w:space="0" w:color="auto"/>
      </w:divBdr>
    </w:div>
    <w:div w:id="1849444517">
      <w:bodyDiv w:val="1"/>
      <w:marLeft w:val="0"/>
      <w:marRight w:val="0"/>
      <w:marTop w:val="0"/>
      <w:marBottom w:val="0"/>
      <w:divBdr>
        <w:top w:val="none" w:sz="0" w:space="0" w:color="auto"/>
        <w:left w:val="none" w:sz="0" w:space="0" w:color="auto"/>
        <w:bottom w:val="none" w:sz="0" w:space="0" w:color="auto"/>
        <w:right w:val="none" w:sz="0" w:space="0" w:color="auto"/>
      </w:divBdr>
    </w:div>
    <w:div w:id="1952005316">
      <w:bodyDiv w:val="1"/>
      <w:marLeft w:val="0"/>
      <w:marRight w:val="0"/>
      <w:marTop w:val="0"/>
      <w:marBottom w:val="0"/>
      <w:divBdr>
        <w:top w:val="none" w:sz="0" w:space="0" w:color="auto"/>
        <w:left w:val="none" w:sz="0" w:space="0" w:color="auto"/>
        <w:bottom w:val="none" w:sz="0" w:space="0" w:color="auto"/>
        <w:right w:val="none" w:sz="0" w:space="0" w:color="auto"/>
      </w:divBdr>
    </w:div>
    <w:div w:id="1958677292">
      <w:bodyDiv w:val="1"/>
      <w:marLeft w:val="0"/>
      <w:marRight w:val="0"/>
      <w:marTop w:val="0"/>
      <w:marBottom w:val="0"/>
      <w:divBdr>
        <w:top w:val="none" w:sz="0" w:space="0" w:color="auto"/>
        <w:left w:val="none" w:sz="0" w:space="0" w:color="auto"/>
        <w:bottom w:val="none" w:sz="0" w:space="0" w:color="auto"/>
        <w:right w:val="none" w:sz="0" w:space="0" w:color="auto"/>
      </w:divBdr>
    </w:div>
    <w:div w:id="212514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microsoft.com/office/2007/relationships/hdphoto" Target="media/hdphoto5.wdp"/><Relationship Id="rId21" Type="http://schemas.openxmlformats.org/officeDocument/2006/relationships/hyperlink" Target="https://translate.googleusercontent.com/translate_c?depth=1&amp;hl=en&amp;rurl=translate.google.com&amp;sl=en&amp;sp=nmt4&amp;tl=zh-CN&amp;u=http://spark.apache.org/docs/latest/api/scala/index.html&amp;usg=ALkJrhidcKbBeXAVZTbwdX7KfoWhzqj2VQ" TargetMode="External"/><Relationship Id="rId22" Type="http://schemas.openxmlformats.org/officeDocument/2006/relationships/hyperlink" Target="https://translate.googleusercontent.com/translate_c?depth=1&amp;hl=en&amp;rurl=translate.google.com&amp;sl=en&amp;sp=nmt4&amp;tl=zh-CN&amp;u=http://spark.apache.org/docs/latest/api/scala/index.html&amp;usg=ALkJrhidcKbBeXAVZTbwdX7KfoWhzqj2VQ" TargetMode="External"/><Relationship Id="rId23" Type="http://schemas.openxmlformats.org/officeDocument/2006/relationships/image" Target="media/image8.jpeg"/><Relationship Id="rId24" Type="http://schemas.microsoft.com/office/2007/relationships/hdphoto" Target="media/hdphoto6.wdp"/><Relationship Id="rId25" Type="http://schemas.openxmlformats.org/officeDocument/2006/relationships/hyperlink" Target="https://translate.googleusercontent.com/translate_c?depth=1&amp;hl=en&amp;rurl=translate.google.com&amp;sl=en&amp;sp=nmt4&amp;tl=zh-CN&amp;u=http://spark.apache.org/docs/latest/api/scala/index.html&amp;usg=ALkJrhidcKbBeXAVZTbwdX7KfoWhzqj2VQ" TargetMode="External"/><Relationship Id="rId26" Type="http://schemas.openxmlformats.org/officeDocument/2006/relationships/hyperlink" Target="https://translate.googleusercontent.com/translate_c?depth=1&amp;hl=en&amp;rurl=translate.google.com&amp;sl=en&amp;sp=nmt4&amp;tl=zh-CN&amp;u=http://spark.apache.org/docs/latest/api/scala/index.html&amp;usg=ALkJrhidcKbBeXAVZTbwdX7KfoWhzqj2VQ" TargetMode="External"/><Relationship Id="rId27" Type="http://schemas.openxmlformats.org/officeDocument/2006/relationships/hyperlink" Target="mailto:org.apache.spark.graphx.impl.GraphImpl@7d6c383d" TargetMode="External"/><Relationship Id="rId28" Type="http://schemas.openxmlformats.org/officeDocument/2006/relationships/hyperlink" Target="mailto:org.apache.spark.graphx.impl.GraphImpl@1435103b" TargetMode="External"/><Relationship Id="rId29" Type="http://schemas.openxmlformats.org/officeDocument/2006/relationships/image" Target="media/image9.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mailto:org.apache.spark.graphx.impl.GraphImpl@5025b871" TargetMode="External"/><Relationship Id="rId31" Type="http://schemas.openxmlformats.org/officeDocument/2006/relationships/hyperlink" Target="mailto:org.apache.spark.graphx.impl.GraphImpl@5abf71b5" TargetMode="External"/><Relationship Id="rId32" Type="http://schemas.openxmlformats.org/officeDocument/2006/relationships/hyperlink" Target="mailto:org.apache.spark.graphx.impl.GraphImpl@3f13c612" TargetMode="External"/><Relationship Id="rId9" Type="http://schemas.microsoft.com/office/2007/relationships/hdphoto" Target="media/hdphoto1.wdp"/><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33" Type="http://schemas.openxmlformats.org/officeDocument/2006/relationships/hyperlink" Target="mailto:org.apache.spark.graphx.impl.GraphImpl@176ec7ba" TargetMode="External"/><Relationship Id="rId34" Type="http://schemas.openxmlformats.org/officeDocument/2006/relationships/hyperlink" Target="mailto:org.apache.spark.graphx.impl.GraphImpl@38ffea9f" TargetMode="External"/><Relationship Id="rId35" Type="http://schemas.openxmlformats.org/officeDocument/2006/relationships/hyperlink" Target="mailto:org.apache.spark.graphx.impl.GraphImpl@153f8c6a" TargetMode="External"/><Relationship Id="rId36" Type="http://schemas.openxmlformats.org/officeDocument/2006/relationships/image" Target="media/image10.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microsoft.com/office/2007/relationships/hdphoto" Target="media/hdphoto2.wdp"/><Relationship Id="rId14" Type="http://schemas.openxmlformats.org/officeDocument/2006/relationships/image" Target="media/image5.jpeg"/><Relationship Id="rId15" Type="http://schemas.microsoft.com/office/2007/relationships/hdphoto" Target="media/hdphoto3.wdp"/><Relationship Id="rId16" Type="http://schemas.openxmlformats.org/officeDocument/2006/relationships/image" Target="media/image6.jpeg"/><Relationship Id="rId17" Type="http://schemas.microsoft.com/office/2007/relationships/hdphoto" Target="media/hdphoto4.wdp"/><Relationship Id="rId18" Type="http://schemas.openxmlformats.org/officeDocument/2006/relationships/hyperlink" Target="mailto:org.apache.spark.graphx.impl.GraphImpl@2dfc833b" TargetMode="External"/><Relationship Id="rId19" Type="http://schemas.openxmlformats.org/officeDocument/2006/relationships/image" Target="media/image7.jpeg"/><Relationship Id="rId37" Type="http://schemas.openxmlformats.org/officeDocument/2006/relationships/hyperlink" Target="mailto:org.apache.spark.graphx.impl.GraphImpl@2ab0ee54" TargetMode="External"/><Relationship Id="rId38" Type="http://schemas.openxmlformats.org/officeDocument/2006/relationships/header" Target="header1.xml"/><Relationship Id="rId39" Type="http://schemas.openxmlformats.org/officeDocument/2006/relationships/header" Target="header2.xml"/><Relationship Id="rId40" Type="http://schemas.openxmlformats.org/officeDocument/2006/relationships/footer" Target="footer1.xml"/><Relationship Id="rId41" Type="http://schemas.openxmlformats.org/officeDocument/2006/relationships/footer" Target="footer2.xml"/><Relationship Id="rId42" Type="http://schemas.openxmlformats.org/officeDocument/2006/relationships/header" Target="header3.xml"/><Relationship Id="rId43" Type="http://schemas.openxmlformats.org/officeDocument/2006/relationships/footer" Target="footer3.xml"/><Relationship Id="rId44" Type="http://schemas.openxmlformats.org/officeDocument/2006/relationships/fontTable" Target="fontTable.xml"/><Relationship Id="rId4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van\Google%20&#20113;&#31471;&#30828;&#30424;\Developing%20Projects\Spark%20Lab%20Tutorial%20Step%20By%20Step\Spark&#23454;&#39564;&#25945;&#31243;&#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5770F6-67B2-5B4B-8F1A-A2C914052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C:\Users\ivan\Google 云端硬盘\Developing Projects\Spark Lab Tutorial Step By Step\Spark实验教程模板.dotx</Template>
  <TotalTime>3124</TotalTime>
  <Pages>50</Pages>
  <Words>12796</Words>
  <Characters>72942</Characters>
  <Application>Microsoft Macintosh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85567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Microsoft Office User</cp:lastModifiedBy>
  <cp:revision>969</cp:revision>
  <dcterms:created xsi:type="dcterms:W3CDTF">2017-07-18T02:58:00Z</dcterms:created>
  <dcterms:modified xsi:type="dcterms:W3CDTF">2020-04-17T09:44:00Z</dcterms:modified>
</cp:coreProperties>
</file>