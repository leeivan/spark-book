
<file path=[Content_Types].xml><?xml version="1.0" encoding="utf-8"?>
<Types xmlns="http://schemas.openxmlformats.org/package/2006/content-types">
  <Default Extension="xml" ContentType="application/xml"/>
  <Default Extension="jpeg" ContentType="image/jpeg"/>
  <Default Extension="wdp" ContentType="image/vnd.ms-photo"/>
  <Default Extension="png" ContentType="image/png"/>
  <Default Extension="rels" ContentType="application/vnd.openxmlformats-package.relationships+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438E9D" w14:textId="0F69D098" w:rsidR="00731375" w:rsidRDefault="009D29E9" w:rsidP="009D29E9">
      <w:pPr>
        <w:pStyle w:val="Heading1"/>
        <w:ind w:firstLine="880"/>
      </w:pPr>
      <w:r>
        <w:rPr>
          <w:rFonts w:hint="eastAsia"/>
        </w:rPr>
        <w:t>机器学习</w:t>
      </w:r>
    </w:p>
    <w:p w14:paraId="10C30078" w14:textId="345700C1" w:rsidR="00731375" w:rsidRPr="00CC572C" w:rsidRDefault="004E5E32" w:rsidP="00A65FF4">
      <w:pPr>
        <w:ind w:firstLine="420"/>
      </w:pPr>
      <w:r w:rsidRPr="004E5E32">
        <w:rPr>
          <w:rFonts w:hint="eastAsia"/>
        </w:rPr>
        <w:t>机器学习是一门多领域交叉学科，涉及概率论、统计学、逼近论、凸分析、算法复杂度理论等多门学科。专门研究计算机怎样模拟或实现人类的学习行为，以获取新的知识或技能，重新组织已有的知识结构使之不断改善自身的性能。</w:t>
      </w:r>
      <w:r w:rsidR="003A693B">
        <w:rPr>
          <w:rFonts w:hint="eastAsia"/>
        </w:rPr>
        <w:t>本课程将学习怎样</w:t>
      </w:r>
      <w:r w:rsidR="00747247">
        <w:rPr>
          <w:rFonts w:hint="eastAsia"/>
        </w:rPr>
        <w:t>定义</w:t>
      </w:r>
      <w:r w:rsidR="00747247">
        <w:t>Spark</w:t>
      </w:r>
      <w:r w:rsidR="003A693B">
        <w:rPr>
          <w:rFonts w:hint="eastAsia"/>
        </w:rPr>
        <w:t>机器学习库；</w:t>
      </w:r>
      <w:r w:rsidR="003A693B">
        <w:rPr>
          <w:rFonts w:ascii=".Apple Color Emoji UI" w:eastAsia=".Apple Color Emoji UI" w:hAnsi=".Apple Color Emoji UI" w:cs=".Apple Color Emoji UI" w:hint="eastAsia"/>
        </w:rPr>
        <w:t>学习</w:t>
      </w:r>
      <w:r w:rsidR="003A693B">
        <w:rPr>
          <w:rFonts w:hint="eastAsia"/>
        </w:rPr>
        <w:t>三种流行的机器学习技术：分类，聚类和协同过滤（</w:t>
      </w:r>
      <w:r w:rsidR="00747247">
        <w:rPr>
          <w:rFonts w:hint="eastAsia"/>
        </w:rPr>
        <w:t>推荐</w:t>
      </w:r>
      <w:r w:rsidR="003A693B">
        <w:rPr>
          <w:rFonts w:hint="eastAsia"/>
        </w:rPr>
        <w:t>算法），</w:t>
      </w:r>
      <w:r w:rsidR="00747247">
        <w:rPr>
          <w:rFonts w:hint="eastAsia"/>
        </w:rPr>
        <w:t>并利用协同过滤来预测用户会喜欢什么。</w:t>
      </w:r>
    </w:p>
    <w:p w14:paraId="23F5B07F" w14:textId="16616AE8" w:rsidR="00731375" w:rsidRDefault="00A136E7" w:rsidP="00157660">
      <w:pPr>
        <w:pStyle w:val="Heading2"/>
      </w:pPr>
      <w:r>
        <w:rPr>
          <w:rFonts w:hint="eastAsia"/>
        </w:rPr>
        <w:t>MLlib</w:t>
      </w:r>
      <w:r>
        <w:rPr>
          <w:rFonts w:hint="eastAsia"/>
        </w:rPr>
        <w:t>和</w:t>
      </w:r>
      <w:r>
        <w:rPr>
          <w:rFonts w:hint="eastAsia"/>
        </w:rPr>
        <w:t>ML</w:t>
      </w:r>
    </w:p>
    <w:p w14:paraId="23DF24D8" w14:textId="0A7C42E9" w:rsidR="00EE57D5" w:rsidRDefault="00EE57D5" w:rsidP="00EE57D5">
      <w:pPr>
        <w:ind w:firstLine="420"/>
      </w:pPr>
      <w:r>
        <w:rPr>
          <w:rFonts w:hint="eastAsia"/>
        </w:rPr>
        <w:t>在本文中，将讨论机器学习概念以及如何使用</w:t>
      </w:r>
      <w:r>
        <w:rPr>
          <w:rFonts w:hint="eastAsia"/>
        </w:rPr>
        <w:t>Apache Spark MLlib</w:t>
      </w:r>
      <w:r>
        <w:rPr>
          <w:rFonts w:hint="eastAsia"/>
        </w:rPr>
        <w:t>库来运行预测分析。将使用示例应用程序来说明</w:t>
      </w:r>
      <w:r w:rsidR="00254FDF">
        <w:rPr>
          <w:rFonts w:hint="eastAsia"/>
        </w:rPr>
        <w:t>Spark</w:t>
      </w:r>
      <w:r>
        <w:rPr>
          <w:rFonts w:hint="eastAsia"/>
        </w:rPr>
        <w:t>机器学习领域中功能强大的</w:t>
      </w:r>
      <w:r w:rsidR="00620A55">
        <w:rPr>
          <w:rFonts w:hint="eastAsia"/>
        </w:rPr>
        <w:t>API</w:t>
      </w:r>
      <w:r>
        <w:rPr>
          <w:rFonts w:hint="eastAsia"/>
        </w:rPr>
        <w:t>。</w:t>
      </w:r>
    </w:p>
    <w:p w14:paraId="66496B95" w14:textId="2E4E2880" w:rsidR="00EE57D5" w:rsidRDefault="008034DA" w:rsidP="00EE57D5">
      <w:pPr>
        <w:ind w:firstLine="420"/>
      </w:pPr>
      <w:r>
        <w:rPr>
          <w:rFonts w:hint="eastAsia"/>
        </w:rPr>
        <w:t>目前，</w:t>
      </w:r>
      <w:r w:rsidR="00780D7C">
        <w:t xml:space="preserve">Spark </w:t>
      </w:r>
      <w:r w:rsidR="00780D7C">
        <w:rPr>
          <w:rFonts w:hint="eastAsia"/>
        </w:rPr>
        <w:t>机器</w:t>
      </w:r>
      <w:r w:rsidR="00780D7C">
        <w:rPr>
          <w:rFonts w:ascii=".Apple Color Emoji UI" w:eastAsia=".Apple Color Emoji UI" w:hAnsi=".Apple Color Emoji UI" w:cs=".Apple Color Emoji UI" w:hint="eastAsia"/>
        </w:rPr>
        <w:t>学习</w:t>
      </w:r>
      <w:r w:rsidRPr="00392BA0">
        <w:t>是</w:t>
      </w:r>
      <w:r w:rsidRPr="00392BA0">
        <w:t>Apache Spark</w:t>
      </w:r>
      <w:r w:rsidRPr="00392BA0">
        <w:t>生</w:t>
      </w:r>
      <w:r>
        <w:t>态系统中重要的大数据分析库，</w:t>
      </w:r>
      <w:r w:rsidR="00780D7C">
        <w:rPr>
          <w:rFonts w:hint="eastAsia"/>
        </w:rPr>
        <w:t>如</w:t>
      </w:r>
      <w:r>
        <w:fldChar w:fldCharType="begin"/>
      </w:r>
      <w:r>
        <w:instrText xml:space="preserve"> REF _Ref31538385 \h </w:instrText>
      </w:r>
      <w:r>
        <w:fldChar w:fldCharType="separate"/>
      </w:r>
      <w:r>
        <w:rPr>
          <w:rFonts w:hint="eastAsia"/>
        </w:rPr>
        <w:t>图例</w:t>
      </w:r>
      <w:r>
        <w:rPr>
          <w:rFonts w:hint="eastAsia"/>
        </w:rPr>
        <w:t xml:space="preserve"> </w:t>
      </w:r>
      <w:r>
        <w:rPr>
          <w:noProof/>
        </w:rPr>
        <w:t>4</w:t>
      </w:r>
      <w:r>
        <w:noBreakHyphen/>
      </w:r>
      <w:r>
        <w:rPr>
          <w:noProof/>
        </w:rPr>
        <w:t>1</w:t>
      </w:r>
      <w:r>
        <w:fldChar w:fldCharType="end"/>
      </w:r>
      <w:r w:rsidRPr="00392BA0">
        <w:t>所示。</w:t>
      </w:r>
      <w:r w:rsidR="00EE57D5">
        <w:rPr>
          <w:rFonts w:hint="eastAsia"/>
        </w:rPr>
        <w:t>Spark</w:t>
      </w:r>
      <w:r w:rsidR="00254FDF">
        <w:rPr>
          <w:rFonts w:hint="eastAsia"/>
        </w:rPr>
        <w:t>机器学习</w:t>
      </w:r>
      <w:r w:rsidR="00EE57D5">
        <w:rPr>
          <w:rFonts w:hint="eastAsia"/>
        </w:rPr>
        <w:t xml:space="preserve"> API</w:t>
      </w:r>
      <w:r w:rsidR="00EE57D5">
        <w:rPr>
          <w:rFonts w:hint="eastAsia"/>
        </w:rPr>
        <w:t>包括两个名为</w:t>
      </w:r>
      <w:r w:rsidR="00EE57D5">
        <w:rPr>
          <w:rFonts w:hint="eastAsia"/>
        </w:rPr>
        <w:t>spark.mllib</w:t>
      </w:r>
      <w:r w:rsidR="00EE57D5">
        <w:rPr>
          <w:rFonts w:hint="eastAsia"/>
        </w:rPr>
        <w:t>和</w:t>
      </w:r>
      <w:r w:rsidR="00EE57D5">
        <w:rPr>
          <w:rFonts w:hint="eastAsia"/>
        </w:rPr>
        <w:t>spark.ml</w:t>
      </w:r>
      <w:r w:rsidR="00EE57D5">
        <w:rPr>
          <w:rFonts w:hint="eastAsia"/>
        </w:rPr>
        <w:t>软件包。</w:t>
      </w:r>
      <w:r w:rsidR="00EE57D5">
        <w:rPr>
          <w:rFonts w:hint="eastAsia"/>
        </w:rPr>
        <w:t>spark.mllib</w:t>
      </w:r>
      <w:r w:rsidR="00D509AC">
        <w:rPr>
          <w:rFonts w:hint="eastAsia"/>
        </w:rPr>
        <w:t>软件包</w:t>
      </w:r>
      <w:r w:rsidR="00EE57D5">
        <w:rPr>
          <w:rFonts w:hint="eastAsia"/>
        </w:rPr>
        <w:t>基于弹性分布式数据集（</w:t>
      </w:r>
      <w:r w:rsidR="00620A55">
        <w:rPr>
          <w:rFonts w:hint="eastAsia"/>
        </w:rPr>
        <w:t>RDD</w:t>
      </w:r>
      <w:r w:rsidR="00EE57D5">
        <w:rPr>
          <w:rFonts w:hint="eastAsia"/>
        </w:rPr>
        <w:t>）的原始机器学习</w:t>
      </w:r>
      <w:r w:rsidR="00EE57D5">
        <w:rPr>
          <w:rFonts w:hint="eastAsia"/>
        </w:rPr>
        <w:t>API</w:t>
      </w:r>
      <w:r w:rsidR="00D509AC">
        <w:rPr>
          <w:rFonts w:hint="eastAsia"/>
        </w:rPr>
        <w:t>，其提供机器学习的基本统计算法</w:t>
      </w:r>
      <w:r w:rsidR="00A64765">
        <w:rPr>
          <w:rFonts w:hint="eastAsia"/>
        </w:rPr>
        <w:t>，包括相关性、分类和回归、协同过滤、</w:t>
      </w:r>
      <w:r w:rsidR="00EE57D5">
        <w:rPr>
          <w:rFonts w:hint="eastAsia"/>
        </w:rPr>
        <w:t>聚类和降维。另一方面，</w:t>
      </w:r>
      <w:r w:rsidR="00EE57D5">
        <w:rPr>
          <w:rFonts w:hint="eastAsia"/>
        </w:rPr>
        <w:t xml:space="preserve"> spark.ml</w:t>
      </w:r>
      <w:r w:rsidR="00EE57D5">
        <w:rPr>
          <w:rFonts w:hint="eastAsia"/>
        </w:rPr>
        <w:t>包提供了建立在</w:t>
      </w:r>
      <w:r w:rsidR="001906AE">
        <w:t>DataFrame</w:t>
      </w:r>
      <w:r w:rsidR="00EE57D5">
        <w:rPr>
          <w:rFonts w:hint="eastAsia"/>
        </w:rPr>
        <w:t>上的机器学习</w:t>
      </w:r>
      <w:r w:rsidR="00EE57D5">
        <w:rPr>
          <w:rFonts w:hint="eastAsia"/>
        </w:rPr>
        <w:t>API</w:t>
      </w:r>
      <w:r w:rsidR="00D509AC">
        <w:rPr>
          <w:rFonts w:hint="eastAsia"/>
        </w:rPr>
        <w:t>，</w:t>
      </w:r>
      <w:r w:rsidR="001906AE">
        <w:t>DataFrame</w:t>
      </w:r>
      <w:r w:rsidR="00EE57D5">
        <w:rPr>
          <w:rFonts w:hint="eastAsia"/>
        </w:rPr>
        <w:t>正在成为</w:t>
      </w:r>
      <w:r w:rsidR="00EE57D5">
        <w:rPr>
          <w:rFonts w:hint="eastAsia"/>
        </w:rPr>
        <w:t>Spark SQL</w:t>
      </w:r>
      <w:r w:rsidR="003C600B">
        <w:rPr>
          <w:rFonts w:hint="eastAsia"/>
        </w:rPr>
        <w:t>库的核心部分。使用该包可用于开发和管理机器学习管道，</w:t>
      </w:r>
      <w:r w:rsidR="00EE57D5">
        <w:rPr>
          <w:rFonts w:hint="eastAsia"/>
        </w:rPr>
        <w:t>还提供特征提取器</w:t>
      </w:r>
      <w:r w:rsidR="00A64765">
        <w:rPr>
          <w:rFonts w:hint="eastAsia"/>
        </w:rPr>
        <w:t>、转换器、</w:t>
      </w:r>
      <w:r w:rsidR="00AB1021">
        <w:rPr>
          <w:rFonts w:hint="eastAsia"/>
        </w:rPr>
        <w:t>选择器，以及</w:t>
      </w:r>
      <w:r w:rsidR="003C600B">
        <w:rPr>
          <w:rFonts w:hint="eastAsia"/>
        </w:rPr>
        <w:t>机器学习技术，如分类和回归，以及聚集</w:t>
      </w:r>
      <w:r w:rsidR="00171670">
        <w:rPr>
          <w:rFonts w:hint="eastAsia"/>
        </w:rPr>
        <w:t>算法</w:t>
      </w:r>
      <w:r w:rsidR="00EE57D5">
        <w:rPr>
          <w:rFonts w:hint="eastAsia"/>
        </w:rPr>
        <w:t>。</w:t>
      </w:r>
    </w:p>
    <w:p w14:paraId="74493C8C" w14:textId="77777777" w:rsidR="008034DA" w:rsidRPr="00392BA0" w:rsidRDefault="008034DA" w:rsidP="008034DA">
      <w:pPr>
        <w:ind w:firstLine="420"/>
        <w:jc w:val="center"/>
      </w:pPr>
      <w:r w:rsidRPr="00392BA0">
        <w:rPr>
          <w:noProof/>
        </w:rPr>
        <w:drawing>
          <wp:inline distT="0" distB="0" distL="0" distR="0" wp14:anchorId="24222663" wp14:editId="133BA1C4">
            <wp:extent cx="4668943" cy="2417335"/>
            <wp:effectExtent l="0" t="0" r="5080" b="0"/>
            <wp:docPr id="31" name="Picture 31" descr="https://cdn.infoq.com/statics_s1_20171010-0642/resource/articles/apache-sparkml-data-pipelines/en/resources/3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nfoq.com/statics_s1_20171010-0642/resource/articles/apache-sparkml-data-pipelines/en/resources/3fig2.jpg"/>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679064" cy="2422575"/>
                    </a:xfrm>
                    <a:prstGeom prst="rect">
                      <a:avLst/>
                    </a:prstGeom>
                    <a:noFill/>
                    <a:ln>
                      <a:noFill/>
                    </a:ln>
                  </pic:spPr>
                </pic:pic>
              </a:graphicData>
            </a:graphic>
          </wp:inline>
        </w:drawing>
      </w:r>
    </w:p>
    <w:p w14:paraId="38A4C4E4" w14:textId="096F2090" w:rsidR="008034DA" w:rsidRDefault="008034DA" w:rsidP="008034DA">
      <w:pPr>
        <w:pStyle w:val="Caption"/>
      </w:pPr>
      <w:bookmarkStart w:id="0" w:name="_Ref31538385"/>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1</w:t>
      </w:r>
      <w:r w:rsidR="005E15F8">
        <w:fldChar w:fldCharType="end"/>
      </w:r>
      <w:bookmarkEnd w:id="0"/>
      <w:r w:rsidRPr="00392BA0">
        <w:t>Spark</w:t>
      </w:r>
      <w:r>
        <w:rPr>
          <w:rFonts w:hint="eastAsia"/>
        </w:rPr>
        <w:t>的</w:t>
      </w:r>
      <w:r w:rsidRPr="00392BA0">
        <w:t>生态系统</w:t>
      </w:r>
    </w:p>
    <w:p w14:paraId="0CDCBBAB" w14:textId="4BBD9D20" w:rsidR="00EE57D5" w:rsidRDefault="00EE57D5" w:rsidP="00EE57D5">
      <w:pPr>
        <w:ind w:firstLine="420"/>
      </w:pPr>
      <w:r>
        <w:rPr>
          <w:rFonts w:hint="eastAsia"/>
        </w:rPr>
        <w:t>基于</w:t>
      </w:r>
      <w:r w:rsidR="00E76F17">
        <w:rPr>
          <w:rFonts w:hint="eastAsia"/>
        </w:rPr>
        <w:t>RDD</w:t>
      </w:r>
      <w:r w:rsidR="00E76F17">
        <w:rPr>
          <w:rFonts w:hint="eastAsia"/>
        </w:rPr>
        <w:t>的</w:t>
      </w:r>
      <w:r w:rsidR="00501023">
        <w:rPr>
          <w:rFonts w:hint="eastAsia"/>
        </w:rPr>
        <w:t>MLl</w:t>
      </w:r>
      <w:r>
        <w:rPr>
          <w:rFonts w:hint="eastAsia"/>
        </w:rPr>
        <w:t>ib</w:t>
      </w:r>
      <w:r w:rsidR="00D37967">
        <w:rPr>
          <w:rFonts w:hint="eastAsia"/>
        </w:rPr>
        <w:t xml:space="preserve"> </w:t>
      </w:r>
      <w:r>
        <w:rPr>
          <w:rFonts w:hint="eastAsia"/>
        </w:rPr>
        <w:t>API</w:t>
      </w:r>
      <w:r>
        <w:rPr>
          <w:rFonts w:hint="eastAsia"/>
        </w:rPr>
        <w:t>现在处于维护模式。从</w:t>
      </w:r>
      <w:r>
        <w:rPr>
          <w:rFonts w:hint="eastAsia"/>
        </w:rPr>
        <w:t>Spark 2.0</w:t>
      </w:r>
      <w:r>
        <w:rPr>
          <w:rFonts w:hint="eastAsia"/>
        </w:rPr>
        <w:t>开始，</w:t>
      </w:r>
      <w:r>
        <w:rPr>
          <w:rFonts w:hint="eastAsia"/>
        </w:rPr>
        <w:t>spark.mllib</w:t>
      </w:r>
      <w:r>
        <w:rPr>
          <w:rFonts w:hint="eastAsia"/>
        </w:rPr>
        <w:t>软件包中基于</w:t>
      </w:r>
      <w:r>
        <w:rPr>
          <w:rFonts w:hint="eastAsia"/>
        </w:rPr>
        <w:t>RDD</w:t>
      </w:r>
      <w:r>
        <w:rPr>
          <w:rFonts w:hint="eastAsia"/>
        </w:rPr>
        <w:t>的</w:t>
      </w:r>
      <w:r>
        <w:rPr>
          <w:rFonts w:hint="eastAsia"/>
        </w:rPr>
        <w:t>API</w:t>
      </w:r>
      <w:r>
        <w:rPr>
          <w:rFonts w:hint="eastAsia"/>
        </w:rPr>
        <w:t>已进入维护模式。</w:t>
      </w:r>
      <w:r>
        <w:rPr>
          <w:rFonts w:hint="eastAsia"/>
        </w:rPr>
        <w:t>Spark</w:t>
      </w:r>
      <w:r>
        <w:rPr>
          <w:rFonts w:hint="eastAsia"/>
        </w:rPr>
        <w:t>的主要</w:t>
      </w:r>
      <w:r w:rsidR="009E5D0F">
        <w:rPr>
          <w:rFonts w:hint="eastAsia"/>
        </w:rPr>
        <w:t>机器</w:t>
      </w:r>
      <w:r>
        <w:rPr>
          <w:rFonts w:hint="eastAsia"/>
        </w:rPr>
        <w:t>学习</w:t>
      </w:r>
      <w:r>
        <w:rPr>
          <w:rFonts w:hint="eastAsia"/>
        </w:rPr>
        <w:t>API</w:t>
      </w:r>
      <w:r>
        <w:rPr>
          <w:rFonts w:hint="eastAsia"/>
        </w:rPr>
        <w:t>现在是</w:t>
      </w:r>
      <w:r>
        <w:rPr>
          <w:rFonts w:hint="eastAsia"/>
        </w:rPr>
        <w:t>spark.ml</w:t>
      </w:r>
      <w:r>
        <w:rPr>
          <w:rFonts w:hint="eastAsia"/>
        </w:rPr>
        <w:t>包中。</w:t>
      </w:r>
      <w:r w:rsidR="00F44C8B">
        <w:rPr>
          <w:rFonts w:hint="eastAsia"/>
        </w:rPr>
        <w:t>在</w:t>
      </w:r>
      <w:r w:rsidR="00F44C8B">
        <w:rPr>
          <w:rFonts w:hint="eastAsia"/>
        </w:rPr>
        <w:t>spark.mllib</w:t>
      </w:r>
      <w:r w:rsidR="00F44C8B">
        <w:rPr>
          <w:rFonts w:hint="eastAsia"/>
        </w:rPr>
        <w:t>中，</w:t>
      </w:r>
      <w:r w:rsidR="00F44C8B">
        <w:rPr>
          <w:rFonts w:hint="eastAsia"/>
        </w:rPr>
        <w:t>Spark</w:t>
      </w:r>
      <w:r>
        <w:rPr>
          <w:rFonts w:hint="eastAsia"/>
        </w:rPr>
        <w:t>仍将支持基于</w:t>
      </w:r>
      <w:r>
        <w:rPr>
          <w:rFonts w:hint="eastAsia"/>
        </w:rPr>
        <w:t>RDD</w:t>
      </w:r>
      <w:r>
        <w:rPr>
          <w:rFonts w:hint="eastAsia"/>
        </w:rPr>
        <w:t>的</w:t>
      </w:r>
      <w:r>
        <w:rPr>
          <w:rFonts w:hint="eastAsia"/>
        </w:rPr>
        <w:t>API</w:t>
      </w:r>
      <w:r w:rsidR="00F44C8B">
        <w:rPr>
          <w:rFonts w:hint="eastAsia"/>
        </w:rPr>
        <w:t>，并提供错误修复，但</w:t>
      </w:r>
      <w:r>
        <w:rPr>
          <w:rFonts w:hint="eastAsia"/>
        </w:rPr>
        <w:t>不会向基于</w:t>
      </w:r>
      <w:r>
        <w:rPr>
          <w:rFonts w:hint="eastAsia"/>
        </w:rPr>
        <w:t>RDD</w:t>
      </w:r>
      <w:r>
        <w:rPr>
          <w:rFonts w:hint="eastAsia"/>
        </w:rPr>
        <w:t>的</w:t>
      </w:r>
      <w:r>
        <w:rPr>
          <w:rFonts w:hint="eastAsia"/>
        </w:rPr>
        <w:t>API</w:t>
      </w:r>
      <w:r>
        <w:rPr>
          <w:rFonts w:hint="eastAsia"/>
        </w:rPr>
        <w:t>添加新功能。在</w:t>
      </w:r>
      <w:r>
        <w:rPr>
          <w:rFonts w:hint="eastAsia"/>
        </w:rPr>
        <w:t>Spark 2.x</w:t>
      </w:r>
      <w:r>
        <w:rPr>
          <w:rFonts w:hint="eastAsia"/>
        </w:rPr>
        <w:t>版本中，</w:t>
      </w:r>
      <w:r w:rsidR="00F44C8B">
        <w:rPr>
          <w:rFonts w:hint="eastAsia"/>
        </w:rPr>
        <w:t>Spark</w:t>
      </w:r>
      <w:r w:rsidR="00F44C8B">
        <w:rPr>
          <w:rFonts w:hint="eastAsia"/>
        </w:rPr>
        <w:t>在将继续在</w:t>
      </w:r>
      <w:r w:rsidR="00F44C8B">
        <w:rPr>
          <w:rFonts w:hint="eastAsia"/>
        </w:rPr>
        <w:t>spark.ml</w:t>
      </w:r>
      <w:r w:rsidR="00F44C8B">
        <w:rPr>
          <w:rFonts w:hint="eastAsia"/>
        </w:rPr>
        <w:t>包中</w:t>
      </w:r>
      <w:r>
        <w:rPr>
          <w:rFonts w:hint="eastAsia"/>
        </w:rPr>
        <w:t>添加</w:t>
      </w:r>
      <w:r w:rsidR="000A597A">
        <w:rPr>
          <w:rFonts w:hint="eastAsia"/>
        </w:rPr>
        <w:t>基于</w:t>
      </w:r>
      <w:r w:rsidR="001906AE">
        <w:t>DataFrame</w:t>
      </w:r>
      <w:r w:rsidR="000A597A">
        <w:rPr>
          <w:rFonts w:hint="eastAsia"/>
        </w:rPr>
        <w:t>API</w:t>
      </w:r>
      <w:r w:rsidR="000A597A">
        <w:rPr>
          <w:rFonts w:hint="eastAsia"/>
        </w:rPr>
        <w:t>的功能</w:t>
      </w:r>
      <w:r w:rsidR="00D97634">
        <w:rPr>
          <w:rFonts w:hint="eastAsia"/>
        </w:rPr>
        <w:t>，以完成</w:t>
      </w:r>
      <w:r>
        <w:rPr>
          <w:rFonts w:hint="eastAsia"/>
        </w:rPr>
        <w:t>基于</w:t>
      </w:r>
      <w:r>
        <w:rPr>
          <w:rFonts w:hint="eastAsia"/>
        </w:rPr>
        <w:t>RDD</w:t>
      </w:r>
      <w:r>
        <w:rPr>
          <w:rFonts w:hint="eastAsia"/>
        </w:rPr>
        <w:t>的</w:t>
      </w:r>
      <w:r>
        <w:rPr>
          <w:rFonts w:hint="eastAsia"/>
        </w:rPr>
        <w:t>API</w:t>
      </w:r>
      <w:r w:rsidR="009C76C7">
        <w:rPr>
          <w:rFonts w:hint="eastAsia"/>
        </w:rPr>
        <w:t>所实现的功能</w:t>
      </w:r>
      <w:r>
        <w:rPr>
          <w:rFonts w:hint="eastAsia"/>
        </w:rPr>
        <w:t>。</w:t>
      </w:r>
      <w:r w:rsidR="009C76C7">
        <w:rPr>
          <w:rFonts w:hint="eastAsia"/>
        </w:rPr>
        <w:t>大概估计到</w:t>
      </w:r>
      <w:r>
        <w:rPr>
          <w:rFonts w:hint="eastAsia"/>
        </w:rPr>
        <w:t>Spark 2.3</w:t>
      </w:r>
      <w:r>
        <w:rPr>
          <w:rFonts w:hint="eastAsia"/>
        </w:rPr>
        <w:t>，</w:t>
      </w:r>
      <w:r w:rsidR="009C76C7">
        <w:rPr>
          <w:rFonts w:hint="eastAsia"/>
        </w:rPr>
        <w:t>当通过</w:t>
      </w:r>
      <w:r w:rsidR="001906AE">
        <w:t>DataFrame</w:t>
      </w:r>
      <w:r w:rsidR="009C76C7">
        <w:rPr>
          <w:rFonts w:hint="eastAsia"/>
        </w:rPr>
        <w:t>了实现基于</w:t>
      </w:r>
      <w:r w:rsidR="009C76C7">
        <w:rPr>
          <w:rFonts w:hint="eastAsia"/>
        </w:rPr>
        <w:t>RDD API</w:t>
      </w:r>
      <w:r w:rsidR="009C76C7">
        <w:rPr>
          <w:rFonts w:hint="eastAsia"/>
        </w:rPr>
        <w:t>的功能后，</w:t>
      </w:r>
      <w:r>
        <w:rPr>
          <w:rFonts w:hint="eastAsia"/>
        </w:rPr>
        <w:t>将不推荐使用基于</w:t>
      </w:r>
      <w:r>
        <w:rPr>
          <w:rFonts w:hint="eastAsia"/>
        </w:rPr>
        <w:t>RDD</w:t>
      </w:r>
      <w:r>
        <w:rPr>
          <w:rFonts w:hint="eastAsia"/>
        </w:rPr>
        <w:t>的</w:t>
      </w:r>
      <w:r>
        <w:rPr>
          <w:rFonts w:hint="eastAsia"/>
        </w:rPr>
        <w:t>API</w:t>
      </w:r>
      <w:r>
        <w:rPr>
          <w:rFonts w:hint="eastAsia"/>
        </w:rPr>
        <w:t>。预计将在</w:t>
      </w:r>
      <w:r>
        <w:rPr>
          <w:rFonts w:hint="eastAsia"/>
        </w:rPr>
        <w:t>Spark 3.0</w:t>
      </w:r>
      <w:r>
        <w:rPr>
          <w:rFonts w:hint="eastAsia"/>
        </w:rPr>
        <w:t>中删除基于</w:t>
      </w:r>
      <w:r>
        <w:rPr>
          <w:rFonts w:hint="eastAsia"/>
        </w:rPr>
        <w:t>RDD</w:t>
      </w:r>
      <w:r>
        <w:rPr>
          <w:rFonts w:hint="eastAsia"/>
        </w:rPr>
        <w:t>的</w:t>
      </w:r>
      <w:r>
        <w:rPr>
          <w:rFonts w:hint="eastAsia"/>
        </w:rPr>
        <w:t>API</w:t>
      </w:r>
      <w:r>
        <w:rPr>
          <w:rFonts w:hint="eastAsia"/>
        </w:rPr>
        <w:t>。</w:t>
      </w:r>
      <w:r w:rsidR="00452F7C">
        <w:rPr>
          <w:rFonts w:hint="eastAsia"/>
        </w:rPr>
        <w:t>目前</w:t>
      </w:r>
      <w:r w:rsidR="00452F7C">
        <w:rPr>
          <w:rFonts w:hint="eastAsia"/>
        </w:rPr>
        <w:t>Spark</w:t>
      </w:r>
      <w:r w:rsidR="00452F7C">
        <w:rPr>
          <w:rFonts w:hint="eastAsia"/>
        </w:rPr>
        <w:t>处在</w:t>
      </w:r>
      <w:r w:rsidR="00452F7C">
        <w:rPr>
          <w:rFonts w:hint="eastAsia"/>
        </w:rPr>
        <w:t>RDD</w:t>
      </w:r>
      <w:r w:rsidR="00452F7C">
        <w:rPr>
          <w:rFonts w:hint="eastAsia"/>
        </w:rPr>
        <w:t>和</w:t>
      </w:r>
      <w:r w:rsidR="001906AE">
        <w:t>DataFrame</w:t>
      </w:r>
      <w:r w:rsidR="00452F7C">
        <w:rPr>
          <w:rFonts w:hint="eastAsia"/>
        </w:rPr>
        <w:t>混合使用的阶段</w:t>
      </w:r>
      <w:r w:rsidR="008D4C90">
        <w:rPr>
          <w:rFonts w:hint="eastAsia"/>
        </w:rPr>
        <w:t>，所以需要回答下面几个问题：</w:t>
      </w:r>
    </w:p>
    <w:p w14:paraId="6DA006C7" w14:textId="262264AA" w:rsidR="009E7E10" w:rsidRDefault="00EE57D5" w:rsidP="009E7E10">
      <w:pPr>
        <w:pStyle w:val="a2"/>
        <w:spacing w:before="156"/>
        <w:ind w:firstLine="420"/>
      </w:pPr>
      <w:r>
        <w:rPr>
          <w:rFonts w:hint="eastAsia"/>
        </w:rPr>
        <w:t>为什么</w:t>
      </w:r>
      <w:r w:rsidR="00805980">
        <w:rPr>
          <w:rFonts w:hint="eastAsia"/>
        </w:rPr>
        <w:t>要将</w:t>
      </w:r>
      <w:r>
        <w:rPr>
          <w:rFonts w:hint="eastAsia"/>
        </w:rPr>
        <w:t>MLlib</w:t>
      </w:r>
      <w:r>
        <w:rPr>
          <w:rFonts w:hint="eastAsia"/>
        </w:rPr>
        <w:t>切换到基于</w:t>
      </w:r>
      <w:r w:rsidR="001906AE">
        <w:t>DataFrame</w:t>
      </w:r>
      <w:r>
        <w:rPr>
          <w:rFonts w:hint="eastAsia"/>
        </w:rPr>
        <w:t>的</w:t>
      </w:r>
      <w:r>
        <w:rPr>
          <w:rFonts w:hint="eastAsia"/>
        </w:rPr>
        <w:t>API</w:t>
      </w:r>
      <w:r w:rsidR="00A43D07">
        <w:rPr>
          <w:rFonts w:hint="eastAsia"/>
        </w:rPr>
        <w:t>？</w:t>
      </w:r>
    </w:p>
    <w:p w14:paraId="0B1855DB" w14:textId="7838E0BC" w:rsidR="00EE57D5" w:rsidRDefault="001906AE" w:rsidP="00EE57D5">
      <w:pPr>
        <w:ind w:firstLine="420"/>
      </w:pPr>
      <w:r>
        <w:lastRenderedPageBreak/>
        <w:t>DataFrame</w:t>
      </w:r>
      <w:r w:rsidR="00EE57D5">
        <w:rPr>
          <w:rFonts w:hint="eastAsia"/>
        </w:rPr>
        <w:t>提供比</w:t>
      </w:r>
      <w:r w:rsidR="00EE57D5">
        <w:rPr>
          <w:rFonts w:hint="eastAsia"/>
        </w:rPr>
        <w:t>RDD</w:t>
      </w:r>
      <w:r w:rsidR="00EE57D5">
        <w:rPr>
          <w:rFonts w:hint="eastAsia"/>
        </w:rPr>
        <w:t>更加用户友好的</w:t>
      </w:r>
      <w:r w:rsidR="00EE57D5">
        <w:rPr>
          <w:rFonts w:hint="eastAsia"/>
        </w:rPr>
        <w:t>API</w:t>
      </w:r>
      <w:r w:rsidR="00EE57D5">
        <w:rPr>
          <w:rFonts w:hint="eastAsia"/>
        </w:rPr>
        <w:t>。</w:t>
      </w:r>
      <w:r>
        <w:t>DataFrame</w:t>
      </w:r>
      <w:r w:rsidR="00501141">
        <w:rPr>
          <w:rFonts w:hint="eastAsia"/>
        </w:rPr>
        <w:t>的许多优点</w:t>
      </w:r>
      <w:r w:rsidR="00EE57D5">
        <w:rPr>
          <w:rFonts w:hint="eastAsia"/>
        </w:rPr>
        <w:t>包括</w:t>
      </w:r>
      <w:r w:rsidR="00501141">
        <w:rPr>
          <w:rFonts w:hint="eastAsia"/>
        </w:rPr>
        <w:t>Spark</w:t>
      </w:r>
      <w:r w:rsidR="00501141">
        <w:rPr>
          <w:rFonts w:hint="eastAsia"/>
        </w:rPr>
        <w:t>数据源</w:t>
      </w:r>
      <w:r w:rsidR="00617990">
        <w:rPr>
          <w:rFonts w:hint="eastAsia"/>
        </w:rPr>
        <w:t>、</w:t>
      </w:r>
      <w:r w:rsidR="00501141">
        <w:rPr>
          <w:rFonts w:hint="eastAsia"/>
        </w:rPr>
        <w:t>SQL</w:t>
      </w:r>
      <w:r w:rsidR="00617990">
        <w:rPr>
          <w:rFonts w:hint="eastAsia"/>
        </w:rPr>
        <w:t>查询、</w:t>
      </w:r>
      <w:r w:rsidR="00EE57D5">
        <w:rPr>
          <w:rFonts w:hint="eastAsia"/>
        </w:rPr>
        <w:t>Tungsten</w:t>
      </w:r>
      <w:r w:rsidR="00EE57D5">
        <w:rPr>
          <w:rFonts w:hint="eastAsia"/>
        </w:rPr>
        <w:t>和</w:t>
      </w:r>
      <w:r w:rsidR="00EE57D5">
        <w:rPr>
          <w:rFonts w:hint="eastAsia"/>
        </w:rPr>
        <w:t>Catalyst</w:t>
      </w:r>
      <w:r w:rsidR="00EE57D5">
        <w:rPr>
          <w:rFonts w:hint="eastAsia"/>
        </w:rPr>
        <w:t>优化以及跨语言的统一</w:t>
      </w:r>
      <w:r w:rsidR="00EE57D5">
        <w:rPr>
          <w:rFonts w:hint="eastAsia"/>
        </w:rPr>
        <w:t>API</w:t>
      </w:r>
      <w:r w:rsidR="00EE57D5">
        <w:rPr>
          <w:rFonts w:hint="eastAsia"/>
        </w:rPr>
        <w:t>。</w:t>
      </w:r>
      <w:r w:rsidR="008A1BA6">
        <w:rPr>
          <w:rFonts w:hint="eastAsia"/>
        </w:rPr>
        <w:t>基于</w:t>
      </w:r>
      <w:r>
        <w:t>DataFrame</w:t>
      </w:r>
      <w:r w:rsidR="008A1BA6">
        <w:rPr>
          <w:rFonts w:hint="eastAsia"/>
        </w:rPr>
        <w:t>的</w:t>
      </w:r>
      <w:r w:rsidR="00EE57D5">
        <w:rPr>
          <w:rFonts w:hint="eastAsia"/>
        </w:rPr>
        <w:t>MLlib</w:t>
      </w:r>
      <w:r w:rsidR="00EE57D5">
        <w:rPr>
          <w:rFonts w:hint="eastAsia"/>
        </w:rPr>
        <w:t>为跨</w:t>
      </w:r>
      <w:r w:rsidR="00650211">
        <w:rPr>
          <w:rFonts w:hint="eastAsia"/>
        </w:rPr>
        <w:t>机器学习</w:t>
      </w:r>
      <w:r w:rsidR="00EE57D5">
        <w:rPr>
          <w:rFonts w:hint="eastAsia"/>
        </w:rPr>
        <w:t>算法和跨多种语言提供了统一的</w:t>
      </w:r>
      <w:r w:rsidR="00EE57D5">
        <w:rPr>
          <w:rFonts w:hint="eastAsia"/>
        </w:rPr>
        <w:t>API</w:t>
      </w:r>
      <w:r w:rsidR="00EE57D5">
        <w:rPr>
          <w:rFonts w:hint="eastAsia"/>
        </w:rPr>
        <w:t>。</w:t>
      </w:r>
      <w:r>
        <w:t>DataFrame</w:t>
      </w:r>
      <w:r w:rsidR="00EE57D5">
        <w:rPr>
          <w:rFonts w:hint="eastAsia"/>
        </w:rPr>
        <w:t>有助于实际的</w:t>
      </w:r>
      <w:r w:rsidR="007D2D1A">
        <w:rPr>
          <w:rFonts w:hint="eastAsia"/>
        </w:rPr>
        <w:t>机器学习</w:t>
      </w:r>
      <w:r w:rsidR="004A2E79">
        <w:rPr>
          <w:rFonts w:hint="eastAsia"/>
        </w:rPr>
        <w:t>建立</w:t>
      </w:r>
      <w:r w:rsidR="007D2D1A">
        <w:rPr>
          <w:rFonts w:hint="eastAsia"/>
        </w:rPr>
        <w:t>数据</w:t>
      </w:r>
      <w:r w:rsidR="00EE57D5">
        <w:rPr>
          <w:rFonts w:hint="eastAsia"/>
        </w:rPr>
        <w:t>管道，特别是</w:t>
      </w:r>
      <w:r w:rsidR="00501141">
        <w:rPr>
          <w:rFonts w:hint="eastAsia"/>
        </w:rPr>
        <w:t>应用于</w:t>
      </w:r>
      <w:r w:rsidR="00EE57D5">
        <w:rPr>
          <w:rFonts w:hint="eastAsia"/>
        </w:rPr>
        <w:t>特征变换。</w:t>
      </w:r>
    </w:p>
    <w:p w14:paraId="5047BBA6" w14:textId="77777777" w:rsidR="00AB08AF" w:rsidRDefault="00EE57D5" w:rsidP="00AB08AF">
      <w:pPr>
        <w:pStyle w:val="a2"/>
        <w:spacing w:before="156"/>
        <w:ind w:firstLine="420"/>
      </w:pPr>
      <w:r>
        <w:rPr>
          <w:rFonts w:hint="eastAsia"/>
        </w:rPr>
        <w:t>什么是</w:t>
      </w:r>
      <w:r>
        <w:rPr>
          <w:rFonts w:hint="eastAsia"/>
        </w:rPr>
        <w:t>Spark ML</w:t>
      </w:r>
      <w:r>
        <w:rPr>
          <w:rFonts w:hint="eastAsia"/>
        </w:rPr>
        <w:t>？</w:t>
      </w:r>
    </w:p>
    <w:p w14:paraId="7F7FA470" w14:textId="312C24C4" w:rsidR="002D2FC0" w:rsidRDefault="00EE57D5" w:rsidP="00EE57D5">
      <w:pPr>
        <w:ind w:firstLine="420"/>
      </w:pPr>
      <w:r>
        <w:rPr>
          <w:rFonts w:hint="eastAsia"/>
        </w:rPr>
        <w:t>Spark ML</w:t>
      </w:r>
      <w:r>
        <w:rPr>
          <w:rFonts w:hint="eastAsia"/>
        </w:rPr>
        <w:t>不是官方名称，而是偶尔用于引用基于</w:t>
      </w:r>
      <w:r w:rsidR="001906AE">
        <w:t>DataFrame</w:t>
      </w:r>
      <w:r>
        <w:rPr>
          <w:rFonts w:hint="eastAsia"/>
        </w:rPr>
        <w:t>的</w:t>
      </w:r>
      <w:r>
        <w:rPr>
          <w:rFonts w:hint="eastAsia"/>
        </w:rPr>
        <w:t>API</w:t>
      </w:r>
      <w:r>
        <w:rPr>
          <w:rFonts w:hint="eastAsia"/>
        </w:rPr>
        <w:t>。这主要是由于基于</w:t>
      </w:r>
      <w:r w:rsidR="001906AE">
        <w:t>DataFrame</w:t>
      </w:r>
      <w:r>
        <w:rPr>
          <w:rFonts w:hint="eastAsia"/>
        </w:rPr>
        <w:t>的</w:t>
      </w:r>
      <w:r>
        <w:rPr>
          <w:rFonts w:hint="eastAsia"/>
        </w:rPr>
        <w:t>API</w:t>
      </w:r>
      <w:r w:rsidR="009E7410">
        <w:rPr>
          <w:rFonts w:hint="eastAsia"/>
        </w:rPr>
        <w:t>使用的</w:t>
      </w:r>
      <w:r>
        <w:rPr>
          <w:rFonts w:hint="eastAsia"/>
        </w:rPr>
        <w:t>Scala</w:t>
      </w:r>
      <w:r>
        <w:rPr>
          <w:rFonts w:hint="eastAsia"/>
        </w:rPr>
        <w:t>软件包名称</w:t>
      </w:r>
      <w:r w:rsidR="009E7410">
        <w:rPr>
          <w:rFonts w:hint="eastAsia"/>
        </w:rPr>
        <w:t>为</w:t>
      </w:r>
      <w:r w:rsidR="009E7410">
        <w:rPr>
          <w:rFonts w:hint="eastAsia"/>
        </w:rPr>
        <w:t>org.apache.spark.ml</w:t>
      </w:r>
      <w:r w:rsidR="00805980">
        <w:rPr>
          <w:rFonts w:hint="eastAsia"/>
        </w:rPr>
        <w:t>，</w:t>
      </w:r>
      <w:r>
        <w:rPr>
          <w:rFonts w:hint="eastAsia"/>
        </w:rPr>
        <w:t>以及最初用于强调</w:t>
      </w:r>
      <w:r w:rsidR="009E7410">
        <w:rPr>
          <w:rFonts w:hint="eastAsia"/>
        </w:rPr>
        <w:t>数据</w:t>
      </w:r>
      <w:r>
        <w:rPr>
          <w:rFonts w:hint="eastAsia"/>
        </w:rPr>
        <w:t>管道</w:t>
      </w:r>
      <w:r w:rsidR="009E7410">
        <w:rPr>
          <w:rFonts w:hint="eastAsia"/>
        </w:rPr>
        <w:t>的</w:t>
      </w:r>
      <w:r>
        <w:rPr>
          <w:rFonts w:hint="eastAsia"/>
        </w:rPr>
        <w:t>概念。</w:t>
      </w:r>
    </w:p>
    <w:p w14:paraId="14EDB936" w14:textId="5ED45EB0" w:rsidR="002D2FC0" w:rsidRDefault="00EE57D5" w:rsidP="002D2FC0">
      <w:pPr>
        <w:pStyle w:val="a2"/>
        <w:spacing w:before="156"/>
        <w:ind w:firstLine="420"/>
      </w:pPr>
      <w:r>
        <w:rPr>
          <w:rFonts w:hint="eastAsia"/>
        </w:rPr>
        <w:t>MLlib</w:t>
      </w:r>
      <w:r>
        <w:rPr>
          <w:rFonts w:hint="eastAsia"/>
        </w:rPr>
        <w:t>是否被弃用？</w:t>
      </w:r>
    </w:p>
    <w:p w14:paraId="3FA27804" w14:textId="4AD29F48" w:rsidR="00EE57D5" w:rsidRDefault="00EE57D5" w:rsidP="00EE57D5">
      <w:pPr>
        <w:ind w:firstLine="420"/>
      </w:pPr>
      <w:r>
        <w:rPr>
          <w:rFonts w:hint="eastAsia"/>
        </w:rPr>
        <w:t>MLlib</w:t>
      </w:r>
      <w:r>
        <w:rPr>
          <w:rFonts w:hint="eastAsia"/>
        </w:rPr>
        <w:t>包括基于</w:t>
      </w:r>
      <w:r>
        <w:rPr>
          <w:rFonts w:hint="eastAsia"/>
        </w:rPr>
        <w:t>RDD</w:t>
      </w:r>
      <w:r>
        <w:rPr>
          <w:rFonts w:hint="eastAsia"/>
        </w:rPr>
        <w:t>的</w:t>
      </w:r>
      <w:r>
        <w:rPr>
          <w:rFonts w:hint="eastAsia"/>
        </w:rPr>
        <w:t>API</w:t>
      </w:r>
      <w:r>
        <w:rPr>
          <w:rFonts w:hint="eastAsia"/>
        </w:rPr>
        <w:t>和基于</w:t>
      </w:r>
      <w:r w:rsidR="001906AE">
        <w:t>DataFrame</w:t>
      </w:r>
      <w:r>
        <w:rPr>
          <w:rFonts w:hint="eastAsia"/>
        </w:rPr>
        <w:t>的</w:t>
      </w:r>
      <w:r>
        <w:rPr>
          <w:rFonts w:hint="eastAsia"/>
        </w:rPr>
        <w:t>API</w:t>
      </w:r>
      <w:r w:rsidR="005B084B">
        <w:rPr>
          <w:rFonts w:hint="eastAsia"/>
        </w:rPr>
        <w:t>，而</w:t>
      </w:r>
      <w:r>
        <w:rPr>
          <w:rFonts w:hint="eastAsia"/>
        </w:rPr>
        <w:t>基于</w:t>
      </w:r>
      <w:r>
        <w:rPr>
          <w:rFonts w:hint="eastAsia"/>
        </w:rPr>
        <w:t>RDD</w:t>
      </w:r>
      <w:r>
        <w:rPr>
          <w:rFonts w:hint="eastAsia"/>
        </w:rPr>
        <w:t>的</w:t>
      </w:r>
      <w:r>
        <w:rPr>
          <w:rFonts w:hint="eastAsia"/>
        </w:rPr>
        <w:t>API</w:t>
      </w:r>
      <w:r w:rsidR="002317ED">
        <w:rPr>
          <w:rFonts w:hint="eastAsia"/>
        </w:rPr>
        <w:t>现在处于维护模式。所以</w:t>
      </w:r>
      <w:r w:rsidR="002317ED">
        <w:rPr>
          <w:rFonts w:hint="eastAsia"/>
        </w:rPr>
        <w:t xml:space="preserve">MLlib </w:t>
      </w:r>
      <w:r>
        <w:rPr>
          <w:rFonts w:hint="eastAsia"/>
        </w:rPr>
        <w:t>API</w:t>
      </w:r>
      <w:r w:rsidR="005B084B">
        <w:rPr>
          <w:rFonts w:hint="eastAsia"/>
        </w:rPr>
        <w:t>没有被弃用，</w:t>
      </w:r>
      <w:r w:rsidR="004E5FFF">
        <w:rPr>
          <w:rFonts w:hint="eastAsia"/>
        </w:rPr>
        <w:t>但</w:t>
      </w:r>
      <w:r w:rsidR="002317ED">
        <w:rPr>
          <w:rFonts w:hint="eastAsia"/>
        </w:rPr>
        <w:t>不是</w:t>
      </w:r>
      <w:r w:rsidR="002317ED">
        <w:rPr>
          <w:rFonts w:hint="eastAsia"/>
        </w:rPr>
        <w:t>Spark</w:t>
      </w:r>
      <w:r w:rsidR="002317ED">
        <w:rPr>
          <w:rFonts w:hint="eastAsia"/>
        </w:rPr>
        <w:t>机器学习的全部</w:t>
      </w:r>
      <w:r>
        <w:rPr>
          <w:rFonts w:hint="eastAsia"/>
        </w:rPr>
        <w:t>。</w:t>
      </w:r>
    </w:p>
    <w:p w14:paraId="3AAF8D7B" w14:textId="25BD88CD" w:rsidR="00A4343D" w:rsidRDefault="00A4343D" w:rsidP="000E323D">
      <w:pPr>
        <w:pStyle w:val="Heading2"/>
      </w:pPr>
      <w:bookmarkStart w:id="1" w:name="_Toc308729993"/>
      <w:bookmarkStart w:id="2" w:name="_Toc317023439"/>
      <w:r>
        <w:rPr>
          <w:rFonts w:hint="eastAsia"/>
        </w:rPr>
        <w:t>数据类型</w:t>
      </w:r>
    </w:p>
    <w:p w14:paraId="7335F06B" w14:textId="0B397F57" w:rsidR="008465C6" w:rsidRPr="008465C6" w:rsidRDefault="008465C6" w:rsidP="008465C6">
      <w:pPr>
        <w:ind w:firstLine="420"/>
      </w:pPr>
      <w:r w:rsidRPr="008465C6">
        <w:rPr>
          <w:rFonts w:hint="eastAsia"/>
        </w:rPr>
        <w:t>MLlib</w:t>
      </w:r>
      <w:r w:rsidRPr="008465C6">
        <w:rPr>
          <w:rFonts w:hint="eastAsia"/>
        </w:rPr>
        <w:t>支持单个机器上存储的局部向量和矩阵，以及由一个或多个</w:t>
      </w:r>
      <w:r w:rsidRPr="008465C6">
        <w:rPr>
          <w:rFonts w:hint="eastAsia"/>
        </w:rPr>
        <w:t>RDD</w:t>
      </w:r>
      <w:r w:rsidRPr="008465C6">
        <w:rPr>
          <w:rFonts w:hint="eastAsia"/>
        </w:rPr>
        <w:t>支持的分布式矩阵</w:t>
      </w:r>
      <w:r w:rsidR="00363C07">
        <w:rPr>
          <w:rFonts w:hint="eastAsia"/>
        </w:rPr>
        <w:t>。</w:t>
      </w:r>
      <w:r w:rsidR="00C9554C">
        <w:rPr>
          <w:rFonts w:hint="eastAsia"/>
        </w:rPr>
        <w:t>局部向量和局部矩阵是简单的数据类型</w:t>
      </w:r>
      <w:r w:rsidRPr="008465C6">
        <w:rPr>
          <w:rFonts w:hint="eastAsia"/>
        </w:rPr>
        <w:t>，用作公共接口</w:t>
      </w:r>
      <w:r w:rsidR="00363C07">
        <w:rPr>
          <w:rFonts w:hint="eastAsia"/>
        </w:rPr>
        <w:t>。</w:t>
      </w:r>
      <w:r w:rsidR="007D39EF">
        <w:rPr>
          <w:rFonts w:hint="eastAsia"/>
        </w:rPr>
        <w:t>局部向量和矩阵的基本</w:t>
      </w:r>
      <w:r w:rsidRPr="008465C6">
        <w:rPr>
          <w:rFonts w:hint="eastAsia"/>
        </w:rPr>
        <w:t>线性代数运算由</w:t>
      </w:r>
      <w:r w:rsidRPr="008465C6">
        <w:rPr>
          <w:rFonts w:hint="eastAsia"/>
        </w:rPr>
        <w:t>Breeze</w:t>
      </w:r>
      <w:r w:rsidRPr="008465C6">
        <w:rPr>
          <w:rFonts w:hint="eastAsia"/>
        </w:rPr>
        <w:t>提供</w:t>
      </w:r>
      <w:r w:rsidR="00363C07">
        <w:rPr>
          <w:rFonts w:hint="eastAsia"/>
        </w:rPr>
        <w:t>。</w:t>
      </w:r>
      <w:r w:rsidR="007D39EF">
        <w:rPr>
          <w:rFonts w:hint="eastAsia"/>
        </w:rPr>
        <w:t>另外，</w:t>
      </w:r>
      <w:r w:rsidRPr="008465C6">
        <w:rPr>
          <w:rFonts w:hint="eastAsia"/>
        </w:rPr>
        <w:t>在</w:t>
      </w:r>
      <w:r w:rsidR="008348B6">
        <w:rPr>
          <w:rFonts w:hint="eastAsia"/>
        </w:rPr>
        <w:t>有</w:t>
      </w:r>
      <w:r w:rsidRPr="008465C6">
        <w:rPr>
          <w:rFonts w:hint="eastAsia"/>
        </w:rPr>
        <w:t>监督学习的训练示例</w:t>
      </w:r>
      <w:r w:rsidR="00975588">
        <w:rPr>
          <w:rFonts w:hint="eastAsia"/>
        </w:rPr>
        <w:t>中使用了</w:t>
      </w:r>
      <w:r w:rsidRPr="008465C6">
        <w:rPr>
          <w:rFonts w:hint="eastAsia"/>
        </w:rPr>
        <w:t>MLlib</w:t>
      </w:r>
      <w:r w:rsidRPr="008465C6">
        <w:rPr>
          <w:rFonts w:hint="eastAsia"/>
        </w:rPr>
        <w:t>中</w:t>
      </w:r>
      <w:r w:rsidR="00975588">
        <w:rPr>
          <w:rFonts w:hint="eastAsia"/>
        </w:rPr>
        <w:t>的标记点</w:t>
      </w:r>
      <w:r w:rsidR="000166A3">
        <w:rPr>
          <w:rFonts w:hint="eastAsia"/>
        </w:rPr>
        <w:t>数据类型</w:t>
      </w:r>
      <w:r w:rsidRPr="008465C6">
        <w:rPr>
          <w:rFonts w:hint="eastAsia"/>
        </w:rPr>
        <w:t>。</w:t>
      </w:r>
    </w:p>
    <w:p w14:paraId="55982D3F" w14:textId="7973D527" w:rsidR="00A4343D" w:rsidRDefault="00007278" w:rsidP="006D138F">
      <w:pPr>
        <w:pStyle w:val="Heading3"/>
      </w:pPr>
      <w:r>
        <w:rPr>
          <w:rFonts w:hint="eastAsia"/>
        </w:rPr>
        <w:t>局部</w:t>
      </w:r>
      <w:r w:rsidR="003F2507">
        <w:rPr>
          <w:rFonts w:hint="eastAsia"/>
        </w:rPr>
        <w:t>向量</w:t>
      </w:r>
    </w:p>
    <w:p w14:paraId="4A336635" w14:textId="64CF43B7" w:rsidR="00DE4D82" w:rsidRDefault="002E2B61" w:rsidP="00597AFE">
      <w:pPr>
        <w:ind w:firstLine="420"/>
      </w:pPr>
      <w:r w:rsidRPr="002E2B61">
        <w:rPr>
          <w:rFonts w:hint="eastAsia"/>
        </w:rPr>
        <w:t>局部向量</w:t>
      </w:r>
      <w:r w:rsidR="00901177">
        <w:rPr>
          <w:rFonts w:hint="eastAsia"/>
        </w:rPr>
        <w:t>将</w:t>
      </w:r>
      <w:r w:rsidRPr="002E2B61">
        <w:rPr>
          <w:rFonts w:hint="eastAsia"/>
        </w:rPr>
        <w:t>具有整数型</w:t>
      </w:r>
      <w:r w:rsidR="00901177">
        <w:rPr>
          <w:rFonts w:hint="eastAsia"/>
        </w:rPr>
        <w:t>、</w:t>
      </w:r>
      <w:r w:rsidRPr="002E2B61">
        <w:rPr>
          <w:rFonts w:hint="eastAsia"/>
        </w:rPr>
        <w:t>基于</w:t>
      </w:r>
      <w:r w:rsidRPr="002E2B61">
        <w:rPr>
          <w:rFonts w:hint="eastAsia"/>
        </w:rPr>
        <w:t>0</w:t>
      </w:r>
      <w:r w:rsidRPr="002E2B61">
        <w:rPr>
          <w:rFonts w:hint="eastAsia"/>
        </w:rPr>
        <w:t>的索引和</w:t>
      </w:r>
      <w:r w:rsidR="00901177">
        <w:rPr>
          <w:rFonts w:hint="eastAsia"/>
        </w:rPr>
        <w:t>双精度</w:t>
      </w:r>
      <w:r w:rsidRPr="002E2B61">
        <w:rPr>
          <w:rFonts w:hint="eastAsia"/>
        </w:rPr>
        <w:t>类型的值，存储在一台机器上</w:t>
      </w:r>
      <w:r w:rsidR="00363C07">
        <w:rPr>
          <w:rFonts w:hint="eastAsia"/>
        </w:rPr>
        <w:t>。</w:t>
      </w:r>
      <w:r w:rsidRPr="002E2B61">
        <w:rPr>
          <w:rFonts w:hint="eastAsia"/>
        </w:rPr>
        <w:t>MLlib</w:t>
      </w:r>
      <w:r w:rsidR="00317849">
        <w:rPr>
          <w:rFonts w:hint="eastAsia"/>
        </w:rPr>
        <w:t>支持两种类型的局部向量</w:t>
      </w:r>
      <w:r w:rsidR="0022308D">
        <w:rPr>
          <w:rFonts w:hint="eastAsia"/>
        </w:rPr>
        <w:t>：稠密</w:t>
      </w:r>
      <w:r w:rsidRPr="002E2B61">
        <w:rPr>
          <w:rFonts w:hint="eastAsia"/>
        </w:rPr>
        <w:t>和稀疏。</w:t>
      </w:r>
      <w:r w:rsidR="004523D1">
        <w:rPr>
          <w:rFonts w:hint="eastAsia"/>
        </w:rPr>
        <w:t>稠密</w:t>
      </w:r>
      <w:r w:rsidR="004523D1" w:rsidRPr="004523D1">
        <w:rPr>
          <w:rFonts w:hint="eastAsia"/>
        </w:rPr>
        <w:t>向量由表示其输入值的双精度数组支持，而稀疏向量由两个并行数组支持：索引和值。</w:t>
      </w:r>
      <w:r w:rsidR="00960584">
        <w:rPr>
          <w:rFonts w:hint="eastAsia"/>
        </w:rPr>
        <w:t>例如</w:t>
      </w:r>
      <w:r>
        <w:rPr>
          <w:rFonts w:hint="eastAsia"/>
        </w:rPr>
        <w:t>一个向量</w:t>
      </w:r>
      <w:r w:rsidRPr="002E2B61">
        <w:rPr>
          <w:rFonts w:hint="eastAsia"/>
        </w:rPr>
        <w:t>（</w:t>
      </w:r>
      <w:r w:rsidRPr="002E2B61">
        <w:rPr>
          <w:rFonts w:hint="eastAsia"/>
        </w:rPr>
        <w:t>1.0,0.0,3.0</w:t>
      </w:r>
      <w:r w:rsidRPr="002E2B61">
        <w:rPr>
          <w:rFonts w:hint="eastAsia"/>
        </w:rPr>
        <w:t>）可以用</w:t>
      </w:r>
      <w:r w:rsidR="00960584">
        <w:rPr>
          <w:rFonts w:hint="eastAsia"/>
        </w:rPr>
        <w:t>稠密格式</w:t>
      </w:r>
      <w:r w:rsidRPr="002E2B61">
        <w:rPr>
          <w:rFonts w:hint="eastAsia"/>
        </w:rPr>
        <w:t>表示为</w:t>
      </w:r>
      <w:r w:rsidRPr="002E2B61">
        <w:rPr>
          <w:rFonts w:hint="eastAsia"/>
        </w:rPr>
        <w:t>[1.0,0.0,3.0]</w:t>
      </w:r>
      <w:r w:rsidR="0059388B">
        <w:rPr>
          <w:rFonts w:hint="eastAsia"/>
        </w:rPr>
        <w:t>，或者以</w:t>
      </w:r>
      <w:r w:rsidR="0059388B">
        <w:rPr>
          <w:rFonts w:hint="eastAsia"/>
        </w:rPr>
        <w:t>(</w:t>
      </w:r>
      <w:r w:rsidRPr="002E2B61">
        <w:rPr>
          <w:rFonts w:hint="eastAsia"/>
        </w:rPr>
        <w:t>3</w:t>
      </w:r>
      <w:r w:rsidR="00591724">
        <w:rPr>
          <w:rFonts w:hint="eastAsia"/>
        </w:rPr>
        <w:t>,</w:t>
      </w:r>
      <w:r w:rsidRPr="002E2B61">
        <w:rPr>
          <w:rFonts w:hint="eastAsia"/>
        </w:rPr>
        <w:t>[0,2]</w:t>
      </w:r>
      <w:r w:rsidR="00591724">
        <w:rPr>
          <w:rFonts w:hint="eastAsia"/>
        </w:rPr>
        <w:t>,</w:t>
      </w:r>
      <w:r w:rsidRPr="002E2B61">
        <w:rPr>
          <w:rFonts w:hint="eastAsia"/>
        </w:rPr>
        <w:t>[1.0,3.0]</w:t>
      </w:r>
      <w:r w:rsidR="0059388B">
        <w:rPr>
          <w:rFonts w:hint="eastAsia"/>
        </w:rPr>
        <w:t>)</w:t>
      </w:r>
      <w:r w:rsidRPr="002E2B61">
        <w:rPr>
          <w:rFonts w:hint="eastAsia"/>
        </w:rPr>
        <w:t>的稀疏格式表示，其中</w:t>
      </w:r>
      <w:r w:rsidR="00591724">
        <w:rPr>
          <w:rFonts w:hint="eastAsia"/>
        </w:rPr>
        <w:t>第一个值</w:t>
      </w:r>
      <w:r w:rsidRPr="002E2B61">
        <w:rPr>
          <w:rFonts w:hint="eastAsia"/>
        </w:rPr>
        <w:t>3</w:t>
      </w:r>
      <w:r w:rsidR="00591724">
        <w:rPr>
          <w:rFonts w:hint="eastAsia"/>
        </w:rPr>
        <w:t>为</w:t>
      </w:r>
      <w:r w:rsidR="00960584">
        <w:rPr>
          <w:rFonts w:hint="eastAsia"/>
        </w:rPr>
        <w:t>向量</w:t>
      </w:r>
      <w:r w:rsidRPr="002E2B61">
        <w:rPr>
          <w:rFonts w:hint="eastAsia"/>
        </w:rPr>
        <w:t>的大小</w:t>
      </w:r>
      <w:r w:rsidR="00591724">
        <w:rPr>
          <w:rFonts w:hint="eastAsia"/>
        </w:rPr>
        <w:t>，第二个值表示向量的索引，第三个值表示向量的值</w:t>
      </w:r>
      <w:r w:rsidRPr="002E2B61">
        <w:rPr>
          <w:rFonts w:hint="eastAsia"/>
        </w:rPr>
        <w:t>。</w:t>
      </w:r>
      <w:r w:rsidR="00901177">
        <w:rPr>
          <w:rFonts w:hint="eastAsia"/>
        </w:rPr>
        <w:t>局部向量</w:t>
      </w:r>
      <w:r w:rsidR="00B9587F" w:rsidRPr="00B9587F">
        <w:rPr>
          <w:rFonts w:hint="eastAsia"/>
        </w:rPr>
        <w:t>的基类是</w:t>
      </w:r>
      <w:r w:rsidR="00B9587F" w:rsidRPr="00B9587F">
        <w:rPr>
          <w:rFonts w:hint="eastAsia"/>
        </w:rPr>
        <w:t>Vector</w:t>
      </w:r>
      <w:r w:rsidR="00B9587F" w:rsidRPr="00B9587F">
        <w:rPr>
          <w:rFonts w:hint="eastAsia"/>
        </w:rPr>
        <w:t>，提供了两个实现：</w:t>
      </w:r>
      <w:r w:rsidR="00B9587F" w:rsidRPr="00B9587F">
        <w:rPr>
          <w:rFonts w:hint="eastAsia"/>
        </w:rPr>
        <w:t>DenseVector</w:t>
      </w:r>
      <w:r w:rsidR="00B9587F" w:rsidRPr="00B9587F">
        <w:rPr>
          <w:rFonts w:hint="eastAsia"/>
        </w:rPr>
        <w:t>和</w:t>
      </w:r>
      <w:r w:rsidR="00B9587F" w:rsidRPr="00B9587F">
        <w:rPr>
          <w:rFonts w:hint="eastAsia"/>
        </w:rPr>
        <w:t>SparseVector</w:t>
      </w:r>
      <w:r w:rsidR="00B9587F" w:rsidRPr="00B9587F">
        <w:rPr>
          <w:rFonts w:hint="eastAsia"/>
        </w:rPr>
        <w:t>。建议使用</w:t>
      </w:r>
      <w:r w:rsidR="00B9587F" w:rsidRPr="00B9587F">
        <w:rPr>
          <w:rFonts w:hint="eastAsia"/>
        </w:rPr>
        <w:t>Vectors</w:t>
      </w:r>
      <w:r w:rsidR="00B9587F" w:rsidRPr="00B9587F">
        <w:rPr>
          <w:rFonts w:hint="eastAsia"/>
        </w:rPr>
        <w:t>中实现的工厂方法来创建</w:t>
      </w:r>
      <w:r w:rsidR="00901177">
        <w:rPr>
          <w:rFonts w:hint="eastAsia"/>
        </w:rPr>
        <w:t>局部向量</w:t>
      </w:r>
      <w:r w:rsidR="00B9587F" w:rsidRPr="00B9587F">
        <w:rPr>
          <w:rFonts w:hint="eastAsia"/>
        </w:rPr>
        <w:t>。</w:t>
      </w:r>
      <w:r w:rsidR="00E5436F" w:rsidRPr="00E5436F">
        <w:rPr>
          <w:rFonts w:hint="eastAsia"/>
        </w:rPr>
        <w:t>Scala</w:t>
      </w:r>
      <w:r w:rsidR="00E5436F" w:rsidRPr="00E5436F">
        <w:rPr>
          <w:rFonts w:hint="eastAsia"/>
        </w:rPr>
        <w:t>默认导入</w:t>
      </w:r>
      <w:r w:rsidR="00E5436F" w:rsidRPr="00E5436F">
        <w:rPr>
          <w:rFonts w:hint="eastAsia"/>
        </w:rPr>
        <w:t>scala.collection.immutable.Vector</w:t>
      </w:r>
      <w:r w:rsidR="00504BD7">
        <w:rPr>
          <w:rFonts w:hint="eastAsia"/>
        </w:rPr>
        <w:t>，所以</w:t>
      </w:r>
      <w:r w:rsidR="00E5436F" w:rsidRPr="00E5436F">
        <w:rPr>
          <w:rFonts w:hint="eastAsia"/>
        </w:rPr>
        <w:t>必须明确地导入</w:t>
      </w:r>
      <w:r w:rsidR="00E5436F">
        <w:t>org.apache.spark.ml.linalg</w:t>
      </w:r>
      <w:r w:rsidR="00E5436F" w:rsidRPr="00E5436F">
        <w:rPr>
          <w:rFonts w:hint="eastAsia"/>
        </w:rPr>
        <w:t>.Vector</w:t>
      </w:r>
      <w:r w:rsidR="00E5436F" w:rsidRPr="00E5436F">
        <w:rPr>
          <w:rFonts w:hint="eastAsia"/>
        </w:rPr>
        <w:t>。</w:t>
      </w:r>
    </w:p>
    <w:p w14:paraId="58FFB11E" w14:textId="77777777" w:rsidR="004F1D87" w:rsidRDefault="004F1D87" w:rsidP="006E11C6">
      <w:pPr>
        <w:pStyle w:val="a8"/>
      </w:pPr>
      <w:r>
        <w:t>scala&gt; import org.apache.spark.ml.linalg.{Vectors, Vector}</w:t>
      </w:r>
    </w:p>
    <w:p w14:paraId="643AB865" w14:textId="77777777" w:rsidR="004F1D87" w:rsidRDefault="004F1D87" w:rsidP="006E11C6">
      <w:pPr>
        <w:pStyle w:val="a8"/>
      </w:pPr>
      <w:r>
        <w:t>import org.apache.spark.ml.linalg.{Vectors, Vector}</w:t>
      </w:r>
    </w:p>
    <w:p w14:paraId="467CFF15" w14:textId="1F9CE846"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w:t>
      </w:r>
      <w:r w:rsidR="00D54DC9">
        <w:fldChar w:fldCharType="end"/>
      </w:r>
    </w:p>
    <w:p w14:paraId="3BC0D521" w14:textId="180FCFB5" w:rsidR="004F1D87" w:rsidRDefault="001F3035" w:rsidP="001F3035">
      <w:pPr>
        <w:pStyle w:val="a5"/>
        <w:ind w:firstLine="420"/>
      </w:pPr>
      <w:r>
        <w:rPr>
          <w:rFonts w:hint="eastAsia"/>
        </w:rPr>
        <w:t>创建稠密向量</w:t>
      </w:r>
      <w:r w:rsidRPr="001F3035">
        <w:t>(1.0, 0.0, 3.0)</w:t>
      </w:r>
    </w:p>
    <w:p w14:paraId="6FBD360A" w14:textId="77777777" w:rsidR="004F1D87" w:rsidRDefault="004F1D87" w:rsidP="006E11C6">
      <w:pPr>
        <w:pStyle w:val="a8"/>
      </w:pPr>
      <w:r>
        <w:t>scala&gt; val dv: Vector = Vectors.dense(1.0, 0.0, 3.0)</w:t>
      </w:r>
    </w:p>
    <w:p w14:paraId="48CF22C8" w14:textId="77777777" w:rsidR="004F1D87" w:rsidRDefault="004F1D87" w:rsidP="006E11C6">
      <w:pPr>
        <w:pStyle w:val="a8"/>
      </w:pPr>
      <w:r>
        <w:t>dv: org.apache.spark.ml.linalg.Vector = [1.0,0.0,3.0]</w:t>
      </w:r>
    </w:p>
    <w:p w14:paraId="7104CA02" w14:textId="28A71D7A" w:rsidR="00497E5E" w:rsidRPr="00497E5E" w:rsidRDefault="00497E5E" w:rsidP="00497E5E">
      <w:pPr>
        <w:pStyle w:val="Caption"/>
      </w:pPr>
      <w:bookmarkStart w:id="3" w:name="_Ref31547401"/>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w:t>
      </w:r>
      <w:r w:rsidR="00D54DC9">
        <w:fldChar w:fldCharType="end"/>
      </w:r>
      <w:bookmarkEnd w:id="3"/>
    </w:p>
    <w:p w14:paraId="4D7623F4" w14:textId="11D8320A" w:rsidR="004F1D87" w:rsidRDefault="00113611" w:rsidP="001F3035">
      <w:pPr>
        <w:pStyle w:val="a5"/>
        <w:ind w:firstLine="420"/>
      </w:pPr>
      <w:r>
        <w:rPr>
          <w:rFonts w:hint="eastAsia"/>
        </w:rPr>
        <w:t>通过指定</w:t>
      </w:r>
      <w:r w:rsidR="001F3035" w:rsidRPr="001F3035">
        <w:rPr>
          <w:rFonts w:hint="eastAsia"/>
        </w:rPr>
        <w:t>非零条目的索引和值，创建一个稀疏向量（</w:t>
      </w:r>
      <w:r w:rsidR="001F3035" w:rsidRPr="001F3035">
        <w:rPr>
          <w:rFonts w:hint="eastAsia"/>
        </w:rPr>
        <w:t>1.0</w:t>
      </w:r>
      <w:r w:rsidR="001F3035" w:rsidRPr="001F3035">
        <w:rPr>
          <w:rFonts w:hint="eastAsia"/>
        </w:rPr>
        <w:t>，</w:t>
      </w:r>
      <w:r w:rsidR="001F3035" w:rsidRPr="001F3035">
        <w:rPr>
          <w:rFonts w:hint="eastAsia"/>
        </w:rPr>
        <w:t>0.0</w:t>
      </w:r>
      <w:r w:rsidR="001F3035" w:rsidRPr="001F3035">
        <w:rPr>
          <w:rFonts w:hint="eastAsia"/>
        </w:rPr>
        <w:t>，</w:t>
      </w:r>
      <w:r w:rsidR="001F3035" w:rsidRPr="001F3035">
        <w:rPr>
          <w:rFonts w:hint="eastAsia"/>
        </w:rPr>
        <w:t>3.0</w:t>
      </w:r>
      <w:r w:rsidR="001F3035" w:rsidRPr="001F3035">
        <w:rPr>
          <w:rFonts w:hint="eastAsia"/>
        </w:rPr>
        <w:t>）。</w:t>
      </w:r>
    </w:p>
    <w:p w14:paraId="484E248D" w14:textId="77777777" w:rsidR="004F1D87" w:rsidRDefault="004F1D87" w:rsidP="006E11C6">
      <w:pPr>
        <w:pStyle w:val="a8"/>
      </w:pPr>
      <w:r>
        <w:t>scala&gt; val sv1: Vector = Vectors.sparse(3, Array(0, 2), Array(1.0, 3.0))</w:t>
      </w:r>
    </w:p>
    <w:p w14:paraId="78DD180D" w14:textId="77777777" w:rsidR="004F1D87" w:rsidRDefault="004F1D87" w:rsidP="006E11C6">
      <w:pPr>
        <w:pStyle w:val="a8"/>
      </w:pPr>
      <w:r>
        <w:t>sv1: org.apache.spark.ml.linalg.Vector = (3,[0,2],[1.0,3.0])</w:t>
      </w:r>
    </w:p>
    <w:p w14:paraId="43E50104" w14:textId="6A727F84" w:rsidR="00497E5E" w:rsidRPr="00497E5E" w:rsidRDefault="00497E5E" w:rsidP="00497E5E">
      <w:pPr>
        <w:pStyle w:val="Caption"/>
      </w:pPr>
      <w:bookmarkStart w:id="4" w:name="_Ref31547403"/>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w:t>
      </w:r>
      <w:r w:rsidR="00D54DC9">
        <w:fldChar w:fldCharType="end"/>
      </w:r>
      <w:bookmarkEnd w:id="4"/>
    </w:p>
    <w:p w14:paraId="54F09AF7" w14:textId="439BD9A8" w:rsidR="004F1D87" w:rsidRDefault="006878CA" w:rsidP="00EC35F7">
      <w:pPr>
        <w:pStyle w:val="a5"/>
        <w:ind w:firstLine="420"/>
      </w:pPr>
      <w:r>
        <w:rPr>
          <w:rFonts w:hint="eastAsia"/>
        </w:rPr>
        <w:t>通过指定</w:t>
      </w:r>
      <w:r w:rsidR="00EC35F7" w:rsidRPr="00EC35F7">
        <w:rPr>
          <w:rFonts w:hint="eastAsia"/>
        </w:rPr>
        <w:t>非零条目来创建一个稀疏向量（</w:t>
      </w:r>
      <w:r w:rsidR="00EC35F7" w:rsidRPr="00EC35F7">
        <w:rPr>
          <w:rFonts w:hint="eastAsia"/>
        </w:rPr>
        <w:t>1.0</w:t>
      </w:r>
      <w:r w:rsidR="00EC35F7" w:rsidRPr="00EC35F7">
        <w:rPr>
          <w:rFonts w:hint="eastAsia"/>
        </w:rPr>
        <w:t>，</w:t>
      </w:r>
      <w:r w:rsidR="00EC35F7" w:rsidRPr="00EC35F7">
        <w:rPr>
          <w:rFonts w:hint="eastAsia"/>
        </w:rPr>
        <w:t>0.0</w:t>
      </w:r>
      <w:r w:rsidR="00EC35F7" w:rsidRPr="00EC35F7">
        <w:rPr>
          <w:rFonts w:hint="eastAsia"/>
        </w:rPr>
        <w:t>，</w:t>
      </w:r>
      <w:r w:rsidR="00EC35F7" w:rsidRPr="00EC35F7">
        <w:rPr>
          <w:rFonts w:hint="eastAsia"/>
        </w:rPr>
        <w:t>3.0</w:t>
      </w:r>
      <w:r w:rsidR="00EC35F7" w:rsidRPr="00EC35F7">
        <w:rPr>
          <w:rFonts w:hint="eastAsia"/>
        </w:rPr>
        <w:t>）。</w:t>
      </w:r>
    </w:p>
    <w:p w14:paraId="2D75D378" w14:textId="77777777" w:rsidR="004F1D87" w:rsidRDefault="004F1D87" w:rsidP="006E11C6">
      <w:pPr>
        <w:pStyle w:val="a8"/>
      </w:pPr>
      <w:r>
        <w:t>scala&gt; val sv2: Vector = Vectors.sparse(3, Seq((0, 1.0), (2, 3.0)))</w:t>
      </w:r>
    </w:p>
    <w:p w14:paraId="54A935F8" w14:textId="1C3E5EFD" w:rsidR="00B9587F" w:rsidRDefault="004F1D87" w:rsidP="006E11C6">
      <w:pPr>
        <w:pStyle w:val="a8"/>
      </w:pPr>
      <w:r>
        <w:t>sv2: org.apache.spark.ml.linalg.Vector = (3,[0,2],[1.0,3.0])</w:t>
      </w:r>
    </w:p>
    <w:p w14:paraId="2CAC36E2" w14:textId="7AEB2B74" w:rsidR="00497E5E" w:rsidRDefault="00497E5E" w:rsidP="00497E5E">
      <w:pPr>
        <w:pStyle w:val="Caption"/>
      </w:pPr>
      <w:bookmarkStart w:id="5" w:name="_Ref31547406"/>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w:t>
      </w:r>
      <w:r w:rsidR="00D54DC9">
        <w:fldChar w:fldCharType="end"/>
      </w:r>
      <w:bookmarkEnd w:id="5"/>
    </w:p>
    <w:p w14:paraId="4CF9EAC8" w14:textId="7475E344" w:rsidR="006878CA" w:rsidRPr="006878CA" w:rsidRDefault="006878CA" w:rsidP="006878CA">
      <w:pPr>
        <w:ind w:firstLine="420"/>
      </w:pPr>
      <w:r>
        <w:fldChar w:fldCharType="begin"/>
      </w:r>
      <w:r>
        <w:instrText xml:space="preserve"> </w:instrText>
      </w:r>
      <w:r>
        <w:rPr>
          <w:rFonts w:hint="eastAsia"/>
        </w:rPr>
        <w:instrText>REF _Ref31547401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2</w:t>
      </w:r>
      <w:r>
        <w:fldChar w:fldCharType="end"/>
      </w:r>
      <w:r>
        <w:rPr>
          <w:rFonts w:hint="eastAsia"/>
        </w:rPr>
        <w:t>、</w:t>
      </w:r>
      <w:r>
        <w:fldChar w:fldCharType="begin"/>
      </w:r>
      <w:r>
        <w:instrText xml:space="preserve"> REF _Ref31547403 \h </w:instrText>
      </w:r>
      <w:r>
        <w:fldChar w:fldCharType="separate"/>
      </w:r>
      <w:r>
        <w:rPr>
          <w:rFonts w:hint="eastAsia"/>
        </w:rPr>
        <w:t>代码</w:t>
      </w:r>
      <w:r>
        <w:rPr>
          <w:rFonts w:hint="eastAsia"/>
        </w:rPr>
        <w:t xml:space="preserve"> </w:t>
      </w:r>
      <w:r>
        <w:rPr>
          <w:noProof/>
        </w:rPr>
        <w:t>4</w:t>
      </w:r>
      <w:r>
        <w:noBreakHyphen/>
      </w:r>
      <w:r>
        <w:rPr>
          <w:noProof/>
        </w:rPr>
        <w:t>3</w:t>
      </w:r>
      <w:r>
        <w:fldChar w:fldCharType="end"/>
      </w:r>
      <w:r>
        <w:rPr>
          <w:rFonts w:hint="eastAsia"/>
        </w:rPr>
        <w:t>、</w:t>
      </w:r>
      <w:r>
        <w:fldChar w:fldCharType="begin"/>
      </w:r>
      <w:r>
        <w:instrText xml:space="preserve"> REF _Ref31547406 \h </w:instrText>
      </w:r>
      <w:r>
        <w:fldChar w:fldCharType="separate"/>
      </w:r>
      <w:r>
        <w:rPr>
          <w:rFonts w:hint="eastAsia"/>
        </w:rPr>
        <w:t>代码</w:t>
      </w:r>
      <w:r>
        <w:rPr>
          <w:rFonts w:hint="eastAsia"/>
        </w:rPr>
        <w:t xml:space="preserve"> </w:t>
      </w:r>
      <w:r>
        <w:rPr>
          <w:noProof/>
        </w:rPr>
        <w:t>4</w:t>
      </w:r>
      <w:r>
        <w:noBreakHyphen/>
      </w:r>
      <w:r>
        <w:rPr>
          <w:noProof/>
        </w:rPr>
        <w:t>4</w:t>
      </w:r>
      <w:r>
        <w:fldChar w:fldCharType="end"/>
      </w:r>
      <w:r>
        <w:rPr>
          <w:rFonts w:hint="eastAsia"/>
        </w:rPr>
        <w:t>分别创建相同的局部向量</w:t>
      </w:r>
      <w:r w:rsidR="00B6029D">
        <w:rPr>
          <w:rFonts w:hint="eastAsia"/>
        </w:rPr>
        <w:t>。</w:t>
      </w:r>
    </w:p>
    <w:p w14:paraId="475B232A" w14:textId="29DC0B1C" w:rsidR="00587E94" w:rsidRDefault="00332E40" w:rsidP="006D138F">
      <w:pPr>
        <w:pStyle w:val="Heading3"/>
      </w:pPr>
      <w:r>
        <w:rPr>
          <w:rFonts w:hint="eastAsia"/>
        </w:rPr>
        <w:lastRenderedPageBreak/>
        <w:t>标签向量</w:t>
      </w:r>
    </w:p>
    <w:p w14:paraId="6D16EF22" w14:textId="5D0597BA" w:rsidR="002A7699" w:rsidRDefault="002A7699" w:rsidP="00F20A03">
      <w:pPr>
        <w:ind w:firstLine="420"/>
      </w:pPr>
      <w:r w:rsidRPr="002A7699">
        <w:rPr>
          <w:rFonts w:hint="eastAsia"/>
        </w:rPr>
        <w:t>标签向量是一个稠密或稀疏的局部向量，而且关联了标签。在</w:t>
      </w:r>
      <w:r w:rsidRPr="002A7699">
        <w:rPr>
          <w:rFonts w:hint="eastAsia"/>
        </w:rPr>
        <w:t>MLlib</w:t>
      </w:r>
      <w:r w:rsidRPr="002A7699">
        <w:rPr>
          <w:rFonts w:hint="eastAsia"/>
        </w:rPr>
        <w:t>中，标签向量用于</w:t>
      </w:r>
      <w:r w:rsidR="000B3B2C">
        <w:rPr>
          <w:rFonts w:hint="eastAsia"/>
        </w:rPr>
        <w:t>有</w:t>
      </w:r>
      <w:r w:rsidRPr="002A7699">
        <w:rPr>
          <w:rFonts w:hint="eastAsia"/>
        </w:rPr>
        <w:t>监督学习算法。使用</w:t>
      </w:r>
      <w:r w:rsidR="00814E20">
        <w:rPr>
          <w:rFonts w:hint="eastAsia"/>
        </w:rPr>
        <w:t>双精度</w:t>
      </w:r>
      <w:r w:rsidRPr="002A7699">
        <w:rPr>
          <w:rFonts w:hint="eastAsia"/>
        </w:rPr>
        <w:t>来存储标签，所以可以在回归和分类中使用标签向量</w:t>
      </w:r>
      <w:r w:rsidR="00363C07">
        <w:rPr>
          <w:rFonts w:hint="eastAsia"/>
        </w:rPr>
        <w:t>。</w:t>
      </w:r>
      <w:r w:rsidRPr="002A7699">
        <w:rPr>
          <w:rFonts w:hint="eastAsia"/>
        </w:rPr>
        <w:t>对于二元分类，标签应该是</w:t>
      </w:r>
      <w:r w:rsidRPr="002A7699">
        <w:rPr>
          <w:rFonts w:hint="eastAsia"/>
        </w:rPr>
        <w:t>0</w:t>
      </w:r>
      <w:r w:rsidRPr="002A7699">
        <w:rPr>
          <w:rFonts w:hint="eastAsia"/>
        </w:rPr>
        <w:t>（负）或</w:t>
      </w:r>
      <w:r w:rsidRPr="002A7699">
        <w:rPr>
          <w:rFonts w:hint="eastAsia"/>
        </w:rPr>
        <w:t>1</w:t>
      </w:r>
      <w:r w:rsidR="000B3B2C">
        <w:rPr>
          <w:rFonts w:hint="eastAsia"/>
        </w:rPr>
        <w:t>（正）。对于多类分类，标签应该是从零开始的类索引：</w:t>
      </w:r>
      <w:r w:rsidRPr="002A7699">
        <w:rPr>
          <w:rFonts w:hint="eastAsia"/>
        </w:rPr>
        <w:t>0,1,2 ...</w:t>
      </w:r>
      <w:r>
        <w:rPr>
          <w:rFonts w:hint="eastAsia"/>
        </w:rPr>
        <w:t>。</w:t>
      </w:r>
      <w:r w:rsidR="009229EC" w:rsidRPr="009229EC">
        <w:rPr>
          <w:rFonts w:hint="eastAsia"/>
        </w:rPr>
        <w:t>标签向量由案例类</w:t>
      </w:r>
      <w:r w:rsidR="009229EC" w:rsidRPr="009229EC">
        <w:rPr>
          <w:rFonts w:hint="eastAsia"/>
        </w:rPr>
        <w:t>LabeledPoint</w:t>
      </w:r>
      <w:r w:rsidR="009229EC">
        <w:rPr>
          <w:rFonts w:hint="eastAsia"/>
        </w:rPr>
        <w:t>表示。</w:t>
      </w:r>
    </w:p>
    <w:p w14:paraId="305945E4" w14:textId="77777777" w:rsidR="000A6FF8" w:rsidRDefault="000A6FF8" w:rsidP="000A6FF8">
      <w:pPr>
        <w:pStyle w:val="a8"/>
      </w:pPr>
      <w:r>
        <w:t>scala&gt; import org.apache.spark.ml.linalg.Vectors</w:t>
      </w:r>
    </w:p>
    <w:p w14:paraId="6BDB1A4F" w14:textId="77777777" w:rsidR="000A6FF8" w:rsidRDefault="000A6FF8" w:rsidP="000A6FF8">
      <w:pPr>
        <w:pStyle w:val="a8"/>
      </w:pPr>
      <w:r>
        <w:t>import org.apache.spark.ml.linalg.Vectors</w:t>
      </w:r>
    </w:p>
    <w:p w14:paraId="4F8D4AC6" w14:textId="77777777" w:rsidR="000A6FF8" w:rsidRDefault="000A6FF8" w:rsidP="000A6FF8">
      <w:pPr>
        <w:pStyle w:val="a8"/>
      </w:pPr>
    </w:p>
    <w:p w14:paraId="7A7A745A" w14:textId="77777777" w:rsidR="000A6FF8" w:rsidRDefault="000A6FF8" w:rsidP="000A6FF8">
      <w:pPr>
        <w:pStyle w:val="a8"/>
      </w:pPr>
      <w:r>
        <w:t>scala&gt; import org.apache.spark.ml.feature.LabeledPoint</w:t>
      </w:r>
    </w:p>
    <w:p w14:paraId="20A38926" w14:textId="46CEAC83" w:rsidR="00E22AA1" w:rsidRDefault="000A6FF8" w:rsidP="000A6FF8">
      <w:pPr>
        <w:pStyle w:val="a8"/>
      </w:pPr>
      <w:r>
        <w:t>import org.apache.spark.ml.feature.LabeledPoint</w:t>
      </w:r>
    </w:p>
    <w:p w14:paraId="742892EB" w14:textId="0C89F95F"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w:t>
      </w:r>
      <w:r w:rsidR="00D54DC9">
        <w:fldChar w:fldCharType="end"/>
      </w:r>
    </w:p>
    <w:p w14:paraId="01BCF556" w14:textId="3780D440" w:rsidR="000A6FF8" w:rsidRDefault="000A6FF8" w:rsidP="000A6FF8">
      <w:pPr>
        <w:pStyle w:val="a5"/>
        <w:ind w:firstLine="420"/>
      </w:pPr>
      <w:r>
        <w:rPr>
          <w:rFonts w:hint="eastAsia"/>
        </w:rPr>
        <w:t>使用正标签和稠密特征向量创建标签向量</w:t>
      </w:r>
    </w:p>
    <w:p w14:paraId="5A81275D" w14:textId="77777777" w:rsidR="000A6FF8" w:rsidRDefault="000A6FF8" w:rsidP="000A6FF8">
      <w:pPr>
        <w:pStyle w:val="a8"/>
      </w:pPr>
      <w:r>
        <w:t>scala&gt; val pos = LabeledPoint(1.0, Vectors.dense(1.0, 0.0, 3.0))</w:t>
      </w:r>
    </w:p>
    <w:p w14:paraId="67B4C21A" w14:textId="27CFF8D2" w:rsidR="00E22AA1" w:rsidRDefault="000A6FF8" w:rsidP="000A6FF8">
      <w:pPr>
        <w:pStyle w:val="a8"/>
      </w:pPr>
      <w:r>
        <w:t>pos: org.apache.spark.ml.feature.LabeledPoint = (1.0,[1.0,0.0,3.0])</w:t>
      </w:r>
    </w:p>
    <w:p w14:paraId="11DA2F41" w14:textId="3D2395F6"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w:t>
      </w:r>
      <w:r w:rsidR="00D54DC9">
        <w:fldChar w:fldCharType="end"/>
      </w:r>
    </w:p>
    <w:p w14:paraId="7089688D" w14:textId="707E9DE9" w:rsidR="000A6FF8" w:rsidRDefault="000A6FF8" w:rsidP="000A6FF8">
      <w:pPr>
        <w:pStyle w:val="a5"/>
        <w:ind w:firstLine="420"/>
      </w:pPr>
      <w:r>
        <w:rPr>
          <w:rFonts w:hint="eastAsia"/>
        </w:rPr>
        <w:t>使用负标签和稀疏特征向量创建标签向量</w:t>
      </w:r>
    </w:p>
    <w:p w14:paraId="72FF74A2" w14:textId="77777777" w:rsidR="000A6FF8" w:rsidRDefault="000A6FF8" w:rsidP="000A6FF8">
      <w:pPr>
        <w:pStyle w:val="a8"/>
      </w:pPr>
      <w:r>
        <w:t>scala&gt; val neg = LabeledPoint(0.0, Vectors.sparse(3, Array(0, 2), Array(1.0, 3.0)))</w:t>
      </w:r>
    </w:p>
    <w:p w14:paraId="7DD77DF7" w14:textId="4D2A6702" w:rsidR="009229EC" w:rsidRDefault="000A6FF8" w:rsidP="000A6FF8">
      <w:pPr>
        <w:pStyle w:val="a8"/>
      </w:pPr>
      <w:r>
        <w:t>neg: org.apache.spark.ml.feature.LabeledPoint = (0.0,(3,[0,2],[1.0,3.0]))</w:t>
      </w:r>
    </w:p>
    <w:p w14:paraId="45209D30" w14:textId="6AA2C286"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w:t>
      </w:r>
      <w:r w:rsidR="00D54DC9">
        <w:fldChar w:fldCharType="end"/>
      </w:r>
    </w:p>
    <w:p w14:paraId="795F9A84" w14:textId="418FDD6C" w:rsidR="00D61082" w:rsidRDefault="00E440CC" w:rsidP="00D61082">
      <w:pPr>
        <w:ind w:firstLine="420"/>
      </w:pPr>
      <w:r w:rsidRPr="00D61082">
        <w:rPr>
          <w:rFonts w:hint="eastAsia"/>
        </w:rPr>
        <w:t>在实践中</w:t>
      </w:r>
      <w:r>
        <w:rPr>
          <w:rFonts w:hint="eastAsia"/>
        </w:rPr>
        <w:t>，使用</w:t>
      </w:r>
      <w:r w:rsidR="00D61082" w:rsidRPr="00D61082">
        <w:rPr>
          <w:rFonts w:hint="eastAsia"/>
        </w:rPr>
        <w:t>稀疏的训练数据是很常见的。</w:t>
      </w:r>
      <w:r w:rsidR="00483CED">
        <w:rPr>
          <w:rFonts w:hint="eastAsia"/>
        </w:rPr>
        <w:t>Spark ML</w:t>
      </w:r>
      <w:r w:rsidR="00D61082" w:rsidRPr="00D61082">
        <w:rPr>
          <w:rFonts w:hint="eastAsia"/>
        </w:rPr>
        <w:t>支持以</w:t>
      </w:r>
      <w:r w:rsidR="00D61082" w:rsidRPr="00D61082">
        <w:rPr>
          <w:rFonts w:hint="eastAsia"/>
        </w:rPr>
        <w:t>LIBSVM</w:t>
      </w:r>
      <w:r w:rsidR="00D61082" w:rsidRPr="00D61082">
        <w:rPr>
          <w:rFonts w:hint="eastAsia"/>
        </w:rPr>
        <w:t>格式存储的阅读训练样本，这是</w:t>
      </w:r>
      <w:r w:rsidR="00D61082" w:rsidRPr="00D61082">
        <w:rPr>
          <w:rFonts w:hint="eastAsia"/>
        </w:rPr>
        <w:t>LIBSVM</w:t>
      </w:r>
      <w:r w:rsidR="00D61082" w:rsidRPr="00D61082">
        <w:rPr>
          <w:rFonts w:hint="eastAsia"/>
        </w:rPr>
        <w:t>和</w:t>
      </w:r>
      <w:r w:rsidR="00D61082" w:rsidRPr="00D61082">
        <w:rPr>
          <w:rFonts w:hint="eastAsia"/>
        </w:rPr>
        <w:t>LIBLINEAR</w:t>
      </w:r>
      <w:r w:rsidR="00D61082" w:rsidRPr="00D61082">
        <w:rPr>
          <w:rFonts w:hint="eastAsia"/>
        </w:rPr>
        <w:t>使用的默认格式</w:t>
      </w:r>
      <w:r w:rsidR="00363C07">
        <w:rPr>
          <w:rFonts w:hint="eastAsia"/>
        </w:rPr>
        <w:t>。</w:t>
      </w:r>
      <w:r w:rsidR="00D61082" w:rsidRPr="00D61082">
        <w:rPr>
          <w:rFonts w:hint="eastAsia"/>
        </w:rPr>
        <w:t>这是一种文本格式，其中每行代表使用以下格式标记的稀疏特征向量：</w:t>
      </w:r>
    </w:p>
    <w:p w14:paraId="196276C9" w14:textId="7D55C284" w:rsidR="00D61082" w:rsidRDefault="008E646D" w:rsidP="008E646D">
      <w:pPr>
        <w:pStyle w:val="a8"/>
      </w:pPr>
      <w:r w:rsidRPr="008E646D">
        <w:t>label index1:value1 index2:value2 ...</w:t>
      </w:r>
    </w:p>
    <w:p w14:paraId="04FDF287" w14:textId="1E0EE6FE"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8</w:t>
      </w:r>
      <w:r w:rsidR="00D54DC9">
        <w:fldChar w:fldCharType="end"/>
      </w:r>
    </w:p>
    <w:p w14:paraId="5E144227" w14:textId="7F3CD3C2" w:rsidR="008E646D" w:rsidRDefault="00F3623B" w:rsidP="0075426A">
      <w:pPr>
        <w:ind w:firstLine="420"/>
      </w:pPr>
      <w:r w:rsidRPr="00F3623B">
        <w:rPr>
          <w:rFonts w:hint="eastAsia"/>
        </w:rPr>
        <w:t>索引从一开始并按升序排列。</w:t>
      </w:r>
      <w:r w:rsidRPr="00F3623B">
        <w:rPr>
          <w:rFonts w:hint="eastAsia"/>
        </w:rPr>
        <w:t xml:space="preserve"> </w:t>
      </w:r>
      <w:r>
        <w:rPr>
          <w:rFonts w:hint="eastAsia"/>
        </w:rPr>
        <w:t>加载后，特征</w:t>
      </w:r>
      <w:r w:rsidRPr="00F3623B">
        <w:rPr>
          <w:rFonts w:hint="eastAsia"/>
        </w:rPr>
        <w:t>索引将转换为基于零的索引。</w:t>
      </w:r>
      <w:r w:rsidR="0075426A">
        <w:rPr>
          <w:rFonts w:hint="eastAsia"/>
        </w:rPr>
        <w:t>libsvm</w:t>
      </w:r>
      <w:r w:rsidR="00D070B1">
        <w:rPr>
          <w:rFonts w:hint="eastAsia"/>
        </w:rPr>
        <w:t>包</w:t>
      </w:r>
      <w:r w:rsidR="0075426A">
        <w:rPr>
          <w:rFonts w:hint="eastAsia"/>
        </w:rPr>
        <w:t>用于将</w:t>
      </w:r>
      <w:r w:rsidR="0075426A">
        <w:rPr>
          <w:rFonts w:hint="eastAsia"/>
        </w:rPr>
        <w:t>LIBSVM</w:t>
      </w:r>
      <w:r w:rsidR="0075426A">
        <w:rPr>
          <w:rFonts w:hint="eastAsia"/>
        </w:rPr>
        <w:t>数据加载为</w:t>
      </w:r>
      <w:r w:rsidR="001906AE">
        <w:t>DataFrame</w:t>
      </w:r>
      <w:r w:rsidR="0075426A">
        <w:rPr>
          <w:rFonts w:hint="eastAsia"/>
        </w:rPr>
        <w:t>的数据源</w:t>
      </w:r>
      <w:r w:rsidR="0075426A">
        <w:rPr>
          <w:rFonts w:hint="eastAsia"/>
        </w:rPr>
        <w:t>API</w:t>
      </w:r>
      <w:r w:rsidR="00363C07">
        <w:rPr>
          <w:rFonts w:hint="eastAsia"/>
        </w:rPr>
        <w:t>。</w:t>
      </w:r>
      <w:r w:rsidR="0075426A">
        <w:rPr>
          <w:rFonts w:hint="eastAsia"/>
        </w:rPr>
        <w:t>加载的</w:t>
      </w:r>
      <w:r w:rsidR="001906AE">
        <w:t>DataFrame</w:t>
      </w:r>
      <w:r w:rsidR="0075426A">
        <w:rPr>
          <w:rFonts w:hint="eastAsia"/>
        </w:rPr>
        <w:t>有两列：</w:t>
      </w:r>
      <w:r w:rsidR="008520C5">
        <w:rPr>
          <w:rFonts w:hint="eastAsia"/>
        </w:rPr>
        <w:t>包含作为双精度存储的标签和包含作为向量</w:t>
      </w:r>
      <w:r w:rsidR="0075426A">
        <w:rPr>
          <w:rFonts w:hint="eastAsia"/>
        </w:rPr>
        <w:t>存储的特征。要使用</w:t>
      </w:r>
      <w:r w:rsidR="0075426A">
        <w:rPr>
          <w:rFonts w:hint="eastAsia"/>
        </w:rPr>
        <w:t>LIBSVM</w:t>
      </w:r>
      <w:r w:rsidR="008520C5">
        <w:rPr>
          <w:rFonts w:hint="eastAsia"/>
        </w:rPr>
        <w:t>格式</w:t>
      </w:r>
      <w:r w:rsidR="0075426A">
        <w:rPr>
          <w:rFonts w:hint="eastAsia"/>
        </w:rPr>
        <w:t>数据源，需要在</w:t>
      </w:r>
      <w:r w:rsidR="0075426A">
        <w:rPr>
          <w:rFonts w:hint="eastAsia"/>
        </w:rPr>
        <w:t>DataFrameReader</w:t>
      </w:r>
      <w:r w:rsidR="0075426A">
        <w:rPr>
          <w:rFonts w:hint="eastAsia"/>
        </w:rPr>
        <w:t>中将</w:t>
      </w:r>
      <w:r w:rsidR="008520C5">
        <w:rPr>
          <w:rFonts w:hint="eastAsia"/>
        </w:rPr>
        <w:t>格式设置为“</w:t>
      </w:r>
      <w:r w:rsidR="0075426A">
        <w:rPr>
          <w:rFonts w:hint="eastAsia"/>
        </w:rPr>
        <w:t>libsvm</w:t>
      </w:r>
      <w:r w:rsidR="0075426A">
        <w:rPr>
          <w:rFonts w:hint="eastAsia"/>
        </w:rPr>
        <w:t>”</w:t>
      </w:r>
      <w:r w:rsidR="008520C5">
        <w:rPr>
          <w:rFonts w:hint="eastAsia"/>
        </w:rPr>
        <w:t>，并可以指定</w:t>
      </w:r>
      <w:r w:rsidR="008520C5">
        <w:rPr>
          <w:rFonts w:hint="eastAsia"/>
        </w:rPr>
        <w:t>option</w:t>
      </w:r>
      <w:r w:rsidR="0075426A">
        <w:rPr>
          <w:rFonts w:hint="eastAsia"/>
        </w:rPr>
        <w:t>，例如：</w:t>
      </w:r>
    </w:p>
    <w:p w14:paraId="627CBCF4" w14:textId="2AC8C7D6" w:rsidR="00AE18D0" w:rsidRDefault="00AE18D0" w:rsidP="00AE18D0">
      <w:pPr>
        <w:pStyle w:val="a8"/>
      </w:pPr>
      <w:r>
        <w:t>val df = spark.read.format("libsvm").option("numFeatures", "780")</w:t>
      </w:r>
    </w:p>
    <w:p w14:paraId="07DD1956" w14:textId="3D71EB78" w:rsidR="00AE18D0" w:rsidRDefault="00AE18D0" w:rsidP="00AE18D0">
      <w:pPr>
        <w:pStyle w:val="a8"/>
      </w:pPr>
      <w:r>
        <w:t xml:space="preserve">  </w:t>
      </w:r>
      <w:r w:rsidR="00EF604C">
        <w:rPr>
          <w:rFonts w:hint="eastAsia"/>
        </w:rPr>
        <w:tab/>
      </w:r>
      <w:r w:rsidR="00EF604C">
        <w:rPr>
          <w:rFonts w:hint="eastAsia"/>
        </w:rPr>
        <w:tab/>
      </w:r>
      <w:r w:rsidR="00EF604C">
        <w:rPr>
          <w:rFonts w:hint="eastAsia"/>
        </w:rPr>
        <w:tab/>
      </w:r>
      <w:r w:rsidR="00EF604C">
        <w:rPr>
          <w:rFonts w:hint="eastAsia"/>
        </w:rPr>
        <w:tab/>
      </w:r>
      <w:r w:rsidR="00EF604C">
        <w:rPr>
          <w:rFonts w:hint="eastAsia"/>
        </w:rPr>
        <w:tab/>
      </w:r>
      <w:r w:rsidR="00EF604C">
        <w:rPr>
          <w:rFonts w:hint="eastAsia"/>
        </w:rPr>
        <w:tab/>
      </w:r>
      <w:r>
        <w:t>.load("data/mllib/sample_libsvm_data.txt")</w:t>
      </w:r>
    </w:p>
    <w:p w14:paraId="34A09F13" w14:textId="0A58DA7E"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9</w:t>
      </w:r>
      <w:r w:rsidR="00D54DC9">
        <w:fldChar w:fldCharType="end"/>
      </w:r>
    </w:p>
    <w:p w14:paraId="165C0FC7" w14:textId="7137C685" w:rsidR="0005032D" w:rsidRDefault="00CA645B" w:rsidP="0005032D">
      <w:pPr>
        <w:ind w:firstLine="420"/>
      </w:pPr>
      <w:r>
        <w:rPr>
          <w:rFonts w:hint="eastAsia"/>
        </w:rPr>
        <w:t>libsvm</w:t>
      </w:r>
      <w:r w:rsidR="0005032D">
        <w:rPr>
          <w:rFonts w:hint="eastAsia"/>
        </w:rPr>
        <w:t>数据源支持以下选项：</w:t>
      </w:r>
    </w:p>
    <w:p w14:paraId="28745909" w14:textId="77777777" w:rsidR="0005032D" w:rsidRDefault="0005032D" w:rsidP="0005032D">
      <w:pPr>
        <w:pStyle w:val="a5"/>
        <w:ind w:firstLine="420"/>
      </w:pPr>
      <w:r>
        <w:rPr>
          <w:rFonts w:hint="eastAsia"/>
        </w:rPr>
        <w:t>numFeatures</w:t>
      </w:r>
    </w:p>
    <w:p w14:paraId="64D608BB" w14:textId="49772762" w:rsidR="0005032D" w:rsidRDefault="006F1806" w:rsidP="0005032D">
      <w:pPr>
        <w:ind w:firstLine="420"/>
      </w:pPr>
      <w:r>
        <w:rPr>
          <w:rFonts w:hint="eastAsia"/>
        </w:rPr>
        <w:t>指定</w:t>
      </w:r>
      <w:r w:rsidR="0005032D">
        <w:rPr>
          <w:rFonts w:hint="eastAsia"/>
        </w:rPr>
        <w:t>特征</w:t>
      </w:r>
      <w:r w:rsidR="00326E6F">
        <w:rPr>
          <w:rFonts w:hint="eastAsia"/>
        </w:rPr>
        <w:t>的数量，</w:t>
      </w:r>
      <w:r>
        <w:rPr>
          <w:rFonts w:hint="eastAsia"/>
        </w:rPr>
        <w:t>如果未指定或不是正数，特征的数量将自动确定，但需要额外计算的代价</w:t>
      </w:r>
      <w:r w:rsidR="00363C07">
        <w:rPr>
          <w:rFonts w:hint="eastAsia"/>
        </w:rPr>
        <w:t>。</w:t>
      </w:r>
      <w:r w:rsidR="00D45B34">
        <w:rPr>
          <w:rFonts w:hint="eastAsia"/>
        </w:rPr>
        <w:t>当数据集已经被分割成多个文件并且你想单独加载</w:t>
      </w:r>
      <w:r w:rsidR="0005032D">
        <w:rPr>
          <w:rFonts w:hint="eastAsia"/>
        </w:rPr>
        <w:t>时</w:t>
      </w:r>
      <w:r>
        <w:rPr>
          <w:rFonts w:hint="eastAsia"/>
        </w:rPr>
        <w:t>这也是有用的，因为某些特征可能不存在于某些文件中，这导致特征</w:t>
      </w:r>
      <w:r w:rsidR="00453EF2">
        <w:rPr>
          <w:rFonts w:hint="eastAsia"/>
        </w:rPr>
        <w:t>数量</w:t>
      </w:r>
      <w:r w:rsidR="00D45B34">
        <w:rPr>
          <w:rFonts w:hint="eastAsia"/>
        </w:rPr>
        <w:t>可能</w:t>
      </w:r>
      <w:r w:rsidR="0005032D">
        <w:rPr>
          <w:rFonts w:hint="eastAsia"/>
        </w:rPr>
        <w:t>不一致</w:t>
      </w:r>
      <w:r w:rsidR="00D45B34">
        <w:rPr>
          <w:rFonts w:hint="eastAsia"/>
        </w:rPr>
        <w:t>，需要特别指定</w:t>
      </w:r>
      <w:r w:rsidR="0005032D">
        <w:rPr>
          <w:rFonts w:hint="eastAsia"/>
        </w:rPr>
        <w:t>。</w:t>
      </w:r>
    </w:p>
    <w:p w14:paraId="7704D9E9" w14:textId="77777777" w:rsidR="00326E6F" w:rsidRDefault="0005032D" w:rsidP="00326E6F">
      <w:pPr>
        <w:pStyle w:val="a5"/>
        <w:ind w:firstLine="420"/>
      </w:pPr>
      <w:r>
        <w:rPr>
          <w:rFonts w:hint="eastAsia"/>
        </w:rPr>
        <w:t>vectorType</w:t>
      </w:r>
    </w:p>
    <w:p w14:paraId="0319C0E0" w14:textId="30C9094F" w:rsidR="00AE18D0" w:rsidRDefault="00D45B34" w:rsidP="0005032D">
      <w:pPr>
        <w:ind w:firstLine="420"/>
      </w:pPr>
      <w:r>
        <w:rPr>
          <w:rFonts w:hint="eastAsia"/>
        </w:rPr>
        <w:t>特征向量</w:t>
      </w:r>
      <w:r w:rsidR="006E78A8">
        <w:rPr>
          <w:rFonts w:hint="eastAsia"/>
        </w:rPr>
        <w:t>类型，稀疏</w:t>
      </w:r>
      <w:r w:rsidR="0005032D">
        <w:rPr>
          <w:rFonts w:hint="eastAsia"/>
        </w:rPr>
        <w:t>（</w:t>
      </w:r>
      <w:r w:rsidR="006E78A8">
        <w:rPr>
          <w:rFonts w:hint="eastAsia"/>
        </w:rPr>
        <w:t>默认）或稠密</w:t>
      </w:r>
      <w:r w:rsidR="0005032D">
        <w:rPr>
          <w:rFonts w:hint="eastAsia"/>
        </w:rPr>
        <w:t>。</w:t>
      </w:r>
    </w:p>
    <w:p w14:paraId="0EAC0AB5" w14:textId="5F028B8C" w:rsidR="007B2869" w:rsidRDefault="007B2869" w:rsidP="00CB3A99">
      <w:pPr>
        <w:pStyle w:val="a3"/>
        <w:spacing w:before="156"/>
      </w:pPr>
      <w:r w:rsidRPr="007B2869">
        <w:t>LIBSVM</w:t>
      </w:r>
    </w:p>
    <w:p w14:paraId="7BEE0191" w14:textId="2A91ECC0" w:rsidR="00465296" w:rsidRDefault="007B2869" w:rsidP="00465296">
      <w:pPr>
        <w:pStyle w:val="ad"/>
        <w:spacing w:after="156"/>
        <w:ind w:firstLine="300"/>
      </w:pPr>
      <w:r w:rsidRPr="007B2869">
        <w:rPr>
          <w:rFonts w:hint="eastAsia"/>
        </w:rPr>
        <w:t>LIBSVM</w:t>
      </w:r>
      <w:r w:rsidRPr="007B2869">
        <w:rPr>
          <w:rFonts w:hint="eastAsia"/>
        </w:rPr>
        <w:t>是台湾大学林智仁</w:t>
      </w:r>
      <w:r w:rsidRPr="007B2869">
        <w:rPr>
          <w:rFonts w:hint="eastAsia"/>
        </w:rPr>
        <w:t>(Lin Chih-Jen)</w:t>
      </w:r>
      <w:r w:rsidRPr="007B2869">
        <w:rPr>
          <w:rFonts w:hint="eastAsia"/>
        </w:rPr>
        <w:t>教授等开发设计的一个简单、易于使用和快速有效的</w:t>
      </w:r>
      <w:r w:rsidRPr="007B2869">
        <w:rPr>
          <w:rFonts w:hint="eastAsia"/>
        </w:rPr>
        <w:t>SVM</w:t>
      </w:r>
      <w:r w:rsidRPr="007B2869">
        <w:rPr>
          <w:rFonts w:hint="eastAsia"/>
        </w:rPr>
        <w:t>模式识别与回归的软件包，他不但提供了编译好的可在</w:t>
      </w:r>
      <w:r w:rsidRPr="007B2869">
        <w:rPr>
          <w:rFonts w:hint="eastAsia"/>
        </w:rPr>
        <w:t>Windows</w:t>
      </w:r>
      <w:r w:rsidRPr="007B2869">
        <w:rPr>
          <w:rFonts w:hint="eastAsia"/>
        </w:rPr>
        <w:t>系列系统的执行文件，还提供了源代码，方便改进、修改以及在其它操作系统上应用；该软件对</w:t>
      </w:r>
      <w:r w:rsidRPr="007B2869">
        <w:rPr>
          <w:rFonts w:hint="eastAsia"/>
        </w:rPr>
        <w:t>SVM</w:t>
      </w:r>
      <w:r w:rsidRPr="007B2869">
        <w:rPr>
          <w:rFonts w:hint="eastAsia"/>
        </w:rPr>
        <w:t>所涉及的参数调节相对比较少，提供了很多的默认参数，利用这些默认参数可以解决很多问题；并提供了交互检验</w:t>
      </w:r>
      <w:r w:rsidRPr="007B2869">
        <w:rPr>
          <w:rFonts w:hint="eastAsia"/>
        </w:rPr>
        <w:t>(Cross Validation)</w:t>
      </w:r>
      <w:r w:rsidRPr="007B2869">
        <w:rPr>
          <w:rFonts w:hint="eastAsia"/>
        </w:rPr>
        <w:t>的功能。该软件可以解决</w:t>
      </w:r>
      <w:r w:rsidRPr="007B2869">
        <w:rPr>
          <w:rFonts w:hint="eastAsia"/>
        </w:rPr>
        <w:t>C-SVM</w:t>
      </w:r>
      <w:r w:rsidRPr="007B2869">
        <w:rPr>
          <w:rFonts w:hint="eastAsia"/>
        </w:rPr>
        <w:t>、ν</w:t>
      </w:r>
      <w:r w:rsidRPr="007B2869">
        <w:rPr>
          <w:rFonts w:hint="eastAsia"/>
        </w:rPr>
        <w:t>-SVM</w:t>
      </w:r>
      <w:r w:rsidRPr="007B2869">
        <w:rPr>
          <w:rFonts w:hint="eastAsia"/>
        </w:rPr>
        <w:t>、ε</w:t>
      </w:r>
      <w:r w:rsidRPr="007B2869">
        <w:rPr>
          <w:rFonts w:hint="eastAsia"/>
        </w:rPr>
        <w:t>-SVR</w:t>
      </w:r>
      <w:r w:rsidRPr="007B2869">
        <w:rPr>
          <w:rFonts w:hint="eastAsia"/>
        </w:rPr>
        <w:t>和ν</w:t>
      </w:r>
      <w:r w:rsidRPr="007B2869">
        <w:rPr>
          <w:rFonts w:hint="eastAsia"/>
        </w:rPr>
        <w:t>-SVR</w:t>
      </w:r>
      <w:r w:rsidRPr="007B2869">
        <w:rPr>
          <w:rFonts w:hint="eastAsia"/>
        </w:rPr>
        <w:t>等问题，包括基于一对一算法的多类模式识别问题。</w:t>
      </w:r>
      <w:r w:rsidR="00465296">
        <w:rPr>
          <w:rFonts w:hint="eastAsia"/>
        </w:rPr>
        <w:t xml:space="preserve">Libsvm </w:t>
      </w:r>
      <w:r w:rsidR="00465296">
        <w:rPr>
          <w:rFonts w:hint="eastAsia"/>
        </w:rPr>
        <w:t>和</w:t>
      </w:r>
      <w:r w:rsidR="00465296">
        <w:rPr>
          <w:rFonts w:hint="eastAsia"/>
        </w:rPr>
        <w:t xml:space="preserve"> Liblinear </w:t>
      </w:r>
      <w:r w:rsidR="00465296">
        <w:rPr>
          <w:rFonts w:hint="eastAsia"/>
        </w:rPr>
        <w:t>都是国立台湾大学的</w:t>
      </w:r>
      <w:r w:rsidR="00465296">
        <w:rPr>
          <w:rFonts w:hint="eastAsia"/>
        </w:rPr>
        <w:t xml:space="preserve"> Chih-Jen Lin </w:t>
      </w:r>
      <w:r w:rsidR="00465296">
        <w:rPr>
          <w:rFonts w:hint="eastAsia"/>
        </w:rPr>
        <w:t>博士开发的，</w:t>
      </w:r>
      <w:r w:rsidR="00465296">
        <w:rPr>
          <w:rFonts w:hint="eastAsia"/>
        </w:rPr>
        <w:t>Libsvm</w:t>
      </w:r>
      <w:r w:rsidR="00465296">
        <w:rPr>
          <w:rFonts w:hint="eastAsia"/>
        </w:rPr>
        <w:t>主要是用来进行非线性</w:t>
      </w:r>
      <w:r w:rsidR="00465296">
        <w:rPr>
          <w:rFonts w:hint="eastAsia"/>
        </w:rPr>
        <w:t xml:space="preserve">svm </w:t>
      </w:r>
      <w:r w:rsidR="00465296">
        <w:rPr>
          <w:rFonts w:hint="eastAsia"/>
        </w:rPr>
        <w:t>分类器的</w:t>
      </w:r>
      <w:r w:rsidR="00465296">
        <w:rPr>
          <w:rFonts w:hint="eastAsia"/>
        </w:rPr>
        <w:lastRenderedPageBreak/>
        <w:t>生成，而</w:t>
      </w:r>
      <w:r w:rsidR="00465296">
        <w:rPr>
          <w:rFonts w:hint="eastAsia"/>
        </w:rPr>
        <w:t>Liblinear</w:t>
      </w:r>
      <w:r w:rsidR="00465296">
        <w:rPr>
          <w:rFonts w:hint="eastAsia"/>
        </w:rPr>
        <w:t>则是应对</w:t>
      </w:r>
      <w:r w:rsidR="00465296">
        <w:rPr>
          <w:rFonts w:hint="eastAsia"/>
        </w:rPr>
        <w:t>large-scale</w:t>
      </w:r>
      <w:r w:rsidR="00465296">
        <w:rPr>
          <w:rFonts w:hint="eastAsia"/>
        </w:rPr>
        <w:t>的</w:t>
      </w:r>
      <w:r w:rsidR="00465296">
        <w:rPr>
          <w:rFonts w:hint="eastAsia"/>
        </w:rPr>
        <w:t>data classification</w:t>
      </w:r>
      <w:r w:rsidR="00465296">
        <w:rPr>
          <w:rFonts w:hint="eastAsia"/>
        </w:rPr>
        <w:t>，因为</w:t>
      </w:r>
      <w:r w:rsidR="00465296">
        <w:rPr>
          <w:rFonts w:hint="eastAsia"/>
        </w:rPr>
        <w:t>linear</w:t>
      </w:r>
      <w:r w:rsidR="00465296">
        <w:rPr>
          <w:rFonts w:hint="eastAsia"/>
        </w:rPr>
        <w:t>分类器的训练比非线性分类器的训练计算复杂度要低很多，时间也少很多，而且在</w:t>
      </w:r>
      <w:r w:rsidR="00465296">
        <w:rPr>
          <w:rFonts w:hint="eastAsia"/>
        </w:rPr>
        <w:t>large scale data</w:t>
      </w:r>
      <w:r w:rsidR="00465296">
        <w:rPr>
          <w:rFonts w:hint="eastAsia"/>
        </w:rPr>
        <w:t>上的性能和非线性的分类器性能相当，所以</w:t>
      </w:r>
      <w:r w:rsidR="00465296">
        <w:rPr>
          <w:rFonts w:hint="eastAsia"/>
        </w:rPr>
        <w:t>Liblinear</w:t>
      </w:r>
      <w:r w:rsidR="00465296">
        <w:rPr>
          <w:rFonts w:hint="eastAsia"/>
        </w:rPr>
        <w:t>是针对大数据而生的。</w:t>
      </w:r>
    </w:p>
    <w:p w14:paraId="7FB05DCF" w14:textId="12F04BC5" w:rsidR="007B2869" w:rsidRPr="007B2869" w:rsidRDefault="00465296" w:rsidP="00465296">
      <w:pPr>
        <w:pStyle w:val="ad"/>
        <w:spacing w:after="156"/>
        <w:ind w:firstLine="300"/>
      </w:pPr>
      <w:r>
        <w:rPr>
          <w:rFonts w:hint="eastAsia"/>
        </w:rPr>
        <w:t>两者都是一个跨平台的通用工具库，支持</w:t>
      </w:r>
      <w:r>
        <w:rPr>
          <w:rFonts w:hint="eastAsia"/>
        </w:rPr>
        <w:t>windows/linux/mac os,</w:t>
      </w:r>
      <w:r>
        <w:rPr>
          <w:rFonts w:hint="eastAsia"/>
        </w:rPr>
        <w:t>代码本身是</w:t>
      </w:r>
      <w:r>
        <w:rPr>
          <w:rFonts w:hint="eastAsia"/>
        </w:rPr>
        <w:t>c++</w:t>
      </w:r>
      <w:r>
        <w:rPr>
          <w:rFonts w:hint="eastAsia"/>
        </w:rPr>
        <w:t>写的，同时也有</w:t>
      </w:r>
      <w:r>
        <w:rPr>
          <w:rFonts w:hint="eastAsia"/>
        </w:rPr>
        <w:t>matlab</w:t>
      </w:r>
      <w:r>
        <w:rPr>
          <w:rFonts w:hint="eastAsia"/>
        </w:rPr>
        <w:t>，</w:t>
      </w:r>
      <w:r>
        <w:rPr>
          <w:rFonts w:hint="eastAsia"/>
        </w:rPr>
        <w:t>python</w:t>
      </w:r>
      <w:r>
        <w:rPr>
          <w:rFonts w:hint="eastAsia"/>
        </w:rPr>
        <w:t>，</w:t>
      </w:r>
      <w:r>
        <w:rPr>
          <w:rFonts w:hint="eastAsia"/>
        </w:rPr>
        <w:t>java</w:t>
      </w:r>
      <w:r>
        <w:rPr>
          <w:rFonts w:hint="eastAsia"/>
        </w:rPr>
        <w:t>，</w:t>
      </w:r>
      <w:r>
        <w:rPr>
          <w:rFonts w:hint="eastAsia"/>
        </w:rPr>
        <w:t>c/c++</w:t>
      </w:r>
      <w:r>
        <w:rPr>
          <w:rFonts w:hint="eastAsia"/>
        </w:rPr>
        <w:t>扩展接口，方便不同语言环境使用，可以说是科研和企业人员的首选！像我这样在学校的一般用</w:t>
      </w:r>
      <w:r>
        <w:rPr>
          <w:rFonts w:hint="eastAsia"/>
        </w:rPr>
        <w:t>matlab/c++</w:t>
      </w:r>
      <w:r>
        <w:rPr>
          <w:rFonts w:hint="eastAsia"/>
        </w:rPr>
        <w:t>，而我同学在百度则主要用的是</w:t>
      </w:r>
      <w:r>
        <w:rPr>
          <w:rFonts w:hint="eastAsia"/>
        </w:rPr>
        <w:t>python/c++</w:t>
      </w:r>
      <w:r>
        <w:rPr>
          <w:rFonts w:hint="eastAsia"/>
        </w:rPr>
        <w:t>，所以只是各自侧重不一样，但所使用的核心还是其</w:t>
      </w:r>
      <w:r>
        <w:rPr>
          <w:rFonts w:hint="eastAsia"/>
        </w:rPr>
        <w:t>svm</w:t>
      </w:r>
      <w:r>
        <w:rPr>
          <w:rFonts w:hint="eastAsia"/>
        </w:rPr>
        <w:t>库。</w:t>
      </w:r>
    </w:p>
    <w:p w14:paraId="1E157484" w14:textId="7E71FEE0" w:rsidR="00587E94" w:rsidRDefault="00EA08D9" w:rsidP="006D138F">
      <w:pPr>
        <w:pStyle w:val="Heading3"/>
      </w:pPr>
      <w:r>
        <w:rPr>
          <w:rFonts w:hint="eastAsia"/>
        </w:rPr>
        <w:t>局部</w:t>
      </w:r>
      <w:r w:rsidR="00332E40">
        <w:rPr>
          <w:rFonts w:hint="eastAsia"/>
        </w:rPr>
        <w:t>矩阵</w:t>
      </w:r>
    </w:p>
    <w:p w14:paraId="7985E278" w14:textId="7908999B" w:rsidR="00F66589" w:rsidRDefault="009F679F" w:rsidP="00E977B4">
      <w:pPr>
        <w:ind w:firstLine="420"/>
      </w:pPr>
      <w:r w:rsidRPr="009F679F">
        <w:rPr>
          <w:rFonts w:hint="eastAsia"/>
        </w:rPr>
        <w:t>局部矩阵具</w:t>
      </w:r>
      <w:r>
        <w:rPr>
          <w:rFonts w:hint="eastAsia"/>
        </w:rPr>
        <w:t>有整数类型的行和列索引以及双重类型的值，它们存储在单个计算机上</w:t>
      </w:r>
      <w:r w:rsidR="00363C07">
        <w:rPr>
          <w:rFonts w:hint="eastAsia"/>
        </w:rPr>
        <w:t>。</w:t>
      </w:r>
      <w:r w:rsidR="0027085C" w:rsidRPr="0027085C">
        <w:rPr>
          <w:rFonts w:hint="eastAsia"/>
        </w:rPr>
        <w:t>MLlib</w:t>
      </w:r>
      <w:r w:rsidR="0027085C" w:rsidRPr="0027085C">
        <w:rPr>
          <w:rFonts w:hint="eastAsia"/>
        </w:rPr>
        <w:t>支持密集矩阵（其条目</w:t>
      </w:r>
      <w:r w:rsidR="0027085C">
        <w:rPr>
          <w:rFonts w:hint="eastAsia"/>
        </w:rPr>
        <w:t>值以列优先顺序</w:t>
      </w:r>
      <w:r w:rsidR="00332BCA">
        <w:fldChar w:fldCharType="begin"/>
      </w:r>
      <w:r w:rsidR="00332BCA">
        <w:instrText xml:space="preserve"> </w:instrText>
      </w:r>
      <w:r w:rsidR="00332BCA">
        <w:rPr>
          <w:rFonts w:hint="eastAsia"/>
        </w:rPr>
        <w:instrText>REF _Ref31550249 \h</w:instrText>
      </w:r>
      <w:r w:rsidR="00332BCA">
        <w:instrText xml:space="preserve"> </w:instrText>
      </w:r>
      <w:r w:rsidR="00332BCA">
        <w:fldChar w:fldCharType="separate"/>
      </w:r>
      <w:r w:rsidR="00332BCA">
        <w:rPr>
          <w:rFonts w:hint="eastAsia"/>
        </w:rPr>
        <w:t>图例</w:t>
      </w:r>
      <w:r w:rsidR="00332BCA">
        <w:rPr>
          <w:rFonts w:hint="eastAsia"/>
        </w:rPr>
        <w:t xml:space="preserve"> </w:t>
      </w:r>
      <w:r w:rsidR="00332BCA">
        <w:rPr>
          <w:noProof/>
        </w:rPr>
        <w:t>4</w:t>
      </w:r>
      <w:r w:rsidR="00332BCA">
        <w:noBreakHyphen/>
      </w:r>
      <w:r w:rsidR="00332BCA">
        <w:rPr>
          <w:noProof/>
        </w:rPr>
        <w:t>2</w:t>
      </w:r>
      <w:r w:rsidR="00332BCA">
        <w:fldChar w:fldCharType="end"/>
      </w:r>
      <w:r w:rsidR="0027085C">
        <w:rPr>
          <w:rFonts w:hint="eastAsia"/>
        </w:rPr>
        <w:t>存储在单个双精度数组中）和稀疏矩阵（其非零条目值以列优先顺序和压缩稀疏列</w:t>
      </w:r>
      <w:r w:rsidR="0027085C" w:rsidRPr="0027085C">
        <w:rPr>
          <w:rFonts w:hint="eastAsia"/>
        </w:rPr>
        <w:t>格式存储</w:t>
      </w:r>
      <w:r w:rsidR="0027085C">
        <w:rPr>
          <w:rFonts w:hint="eastAsia"/>
        </w:rPr>
        <w:t>）</w:t>
      </w:r>
      <w:r w:rsidR="0027085C" w:rsidRPr="0027085C">
        <w:rPr>
          <w:rFonts w:hint="eastAsia"/>
        </w:rPr>
        <w:t>。</w:t>
      </w:r>
    </w:p>
    <w:p w14:paraId="3CF032D4" w14:textId="77777777" w:rsidR="00F66589" w:rsidRDefault="00F66589" w:rsidP="00F66589">
      <w:pPr>
        <w:ind w:firstLine="420"/>
        <w:jc w:val="center"/>
      </w:pPr>
      <w:r w:rsidRPr="00C57EDD">
        <w:rPr>
          <w:noProof/>
        </w:rPr>
        <w:drawing>
          <wp:inline distT="0" distB="0" distL="0" distR="0" wp14:anchorId="12057184" wp14:editId="71B99718">
            <wp:extent cx="3616888" cy="20074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3626760" cy="2012926"/>
                    </a:xfrm>
                    <a:prstGeom prst="rect">
                      <a:avLst/>
                    </a:prstGeom>
                  </pic:spPr>
                </pic:pic>
              </a:graphicData>
            </a:graphic>
          </wp:inline>
        </w:drawing>
      </w:r>
    </w:p>
    <w:p w14:paraId="2272A638" w14:textId="49F0C508" w:rsidR="00F66589" w:rsidRDefault="00497E5E" w:rsidP="00497E5E">
      <w:pPr>
        <w:pStyle w:val="Caption"/>
      </w:pPr>
      <w:bookmarkStart w:id="6" w:name="_Ref31550249"/>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2</w:t>
      </w:r>
      <w:r w:rsidR="005E15F8">
        <w:fldChar w:fldCharType="end"/>
      </w:r>
      <w:bookmarkEnd w:id="6"/>
      <w:r w:rsidR="00F66589">
        <w:rPr>
          <w:rFonts w:hint="eastAsia"/>
        </w:rPr>
        <w:t>按列排序从左到右，从上到下</w:t>
      </w:r>
    </w:p>
    <w:p w14:paraId="0294103B" w14:textId="59AD85E3" w:rsidR="00E977B4" w:rsidRDefault="001F3C60" w:rsidP="00E977B4">
      <w:pPr>
        <w:ind w:firstLine="420"/>
      </w:pPr>
      <w:r w:rsidRPr="001F3C60">
        <w:rPr>
          <w:rFonts w:hint="eastAsia"/>
        </w:rPr>
        <w:t>例如下面的</w:t>
      </w:r>
      <w:r w:rsidR="00396C16">
        <w:t>稠密</w:t>
      </w:r>
      <w:r w:rsidRPr="001F3C60">
        <w:rPr>
          <w:rFonts w:hint="eastAsia"/>
        </w:rPr>
        <w:t>矩阵</w:t>
      </w:r>
      <w:r>
        <w:rPr>
          <w:rFonts w:hint="eastAsia"/>
        </w:rPr>
        <w:t>：</w:t>
      </w:r>
    </w:p>
    <w:p w14:paraId="3538C3E7" w14:textId="51BBB143" w:rsidR="007F3E0D" w:rsidRPr="00497E5E" w:rsidRDefault="00415E0D" w:rsidP="00E977B4">
      <w:pPr>
        <w:ind w:firstLine="420"/>
      </w:pPr>
      <m:oMathPara>
        <m:oMathParaPr>
          <m:jc m:val="center"/>
        </m:oMathParaPr>
        <m:oMath>
          <m:d>
            <m:dPr>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2.0</m:t>
                    </m:r>
                  </m:e>
                </m:mr>
                <m:mr>
                  <m:e>
                    <m:r>
                      <w:rPr>
                        <w:rFonts w:ascii="Cambria Math" w:hAnsi="Cambria Math"/>
                      </w:rPr>
                      <m:t>3.0</m:t>
                    </m:r>
                  </m:e>
                  <m:e>
                    <m:r>
                      <w:rPr>
                        <w:rFonts w:ascii="Cambria Math" w:hAnsi="Cambria Math"/>
                      </w:rPr>
                      <m:t>4.0</m:t>
                    </m:r>
                  </m:e>
                </m:mr>
                <m:mr>
                  <m:e>
                    <m:r>
                      <w:rPr>
                        <w:rFonts w:ascii="Cambria Math" w:hAnsi="Cambria Math"/>
                      </w:rPr>
                      <m:t>5.0</m:t>
                    </m:r>
                  </m:e>
                  <m:e>
                    <m:r>
                      <w:rPr>
                        <w:rFonts w:ascii="Cambria Math" w:hAnsi="Cambria Math"/>
                      </w:rPr>
                      <m:t>6.0</m:t>
                    </m:r>
                  </m:e>
                </m:mr>
              </m:m>
            </m:e>
          </m:d>
        </m:oMath>
      </m:oMathPara>
    </w:p>
    <w:p w14:paraId="1DB18E1F" w14:textId="56A2EB46" w:rsidR="00497E5E" w:rsidRDefault="00497E5E" w:rsidP="00497E5E">
      <w:pPr>
        <w:pStyle w:val="Caption"/>
      </w:pPr>
      <w:r>
        <w:rPr>
          <w:rFonts w:hint="eastAsia"/>
        </w:rPr>
        <w:t>公式</w:t>
      </w:r>
      <w:r>
        <w:rPr>
          <w:rFonts w:hint="eastAsia"/>
        </w:rPr>
        <w:t xml:space="preserve"> </w:t>
      </w:r>
      <w:r w:rsidR="00EF6C89">
        <w:fldChar w:fldCharType="begin"/>
      </w:r>
      <w:r w:rsidR="00EF6C89">
        <w:instrText xml:space="preserve"> </w:instrText>
      </w:r>
      <w:r w:rsidR="00EF6C89">
        <w:rPr>
          <w:rFonts w:hint="eastAsia"/>
        </w:rPr>
        <w:instrText>STYLEREF 1 \s</w:instrText>
      </w:r>
      <w:r w:rsidR="00EF6C89">
        <w:instrText xml:space="preserve"> </w:instrText>
      </w:r>
      <w:r w:rsidR="00EF6C89">
        <w:fldChar w:fldCharType="separate"/>
      </w:r>
      <w:r w:rsidR="00EF6C89">
        <w:rPr>
          <w:noProof/>
        </w:rPr>
        <w:t>4</w:t>
      </w:r>
      <w:r w:rsidR="00EF6C89">
        <w:fldChar w:fldCharType="end"/>
      </w:r>
      <w:r w:rsidR="00EF6C89">
        <w:noBreakHyphen/>
      </w:r>
      <w:r w:rsidR="00EF6C89">
        <w:fldChar w:fldCharType="begin"/>
      </w:r>
      <w:r w:rsidR="00EF6C89">
        <w:instrText xml:space="preserve"> </w:instrText>
      </w:r>
      <w:r w:rsidR="00EF6C89">
        <w:rPr>
          <w:rFonts w:hint="eastAsia"/>
        </w:rPr>
        <w:instrText xml:space="preserve">SEQ </w:instrText>
      </w:r>
      <w:r w:rsidR="00EF6C89">
        <w:rPr>
          <w:rFonts w:hint="eastAsia"/>
        </w:rPr>
        <w:instrText>公式</w:instrText>
      </w:r>
      <w:r w:rsidR="00EF6C89">
        <w:rPr>
          <w:rFonts w:hint="eastAsia"/>
        </w:rPr>
        <w:instrText xml:space="preserve"> \* ARABIC \s 1</w:instrText>
      </w:r>
      <w:r w:rsidR="00EF6C89">
        <w:instrText xml:space="preserve"> </w:instrText>
      </w:r>
      <w:r w:rsidR="00EF6C89">
        <w:fldChar w:fldCharType="separate"/>
      </w:r>
      <w:r w:rsidR="00EF6C89">
        <w:rPr>
          <w:noProof/>
        </w:rPr>
        <w:t>1</w:t>
      </w:r>
      <w:r w:rsidR="00EF6C89">
        <w:fldChar w:fldCharType="end"/>
      </w:r>
    </w:p>
    <w:p w14:paraId="5A43D56F" w14:textId="46C2B2A4" w:rsidR="00D352E4" w:rsidRDefault="00D352E4" w:rsidP="00D352E4">
      <w:pPr>
        <w:ind w:firstLine="420"/>
      </w:pPr>
      <w:r w:rsidRPr="00D352E4">
        <w:rPr>
          <w:rFonts w:hint="eastAsia"/>
        </w:rPr>
        <w:t>以矩阵大小（</w:t>
      </w:r>
      <w:r w:rsidRPr="00D352E4">
        <w:rPr>
          <w:rFonts w:hint="eastAsia"/>
        </w:rPr>
        <w:t>3,2</w:t>
      </w:r>
      <w:r w:rsidRPr="00D352E4">
        <w:rPr>
          <w:rFonts w:hint="eastAsia"/>
        </w:rPr>
        <w:t>）存储在一维数组</w:t>
      </w:r>
      <w:r w:rsidRPr="00D352E4">
        <w:rPr>
          <w:rFonts w:hint="eastAsia"/>
        </w:rPr>
        <w:t>[1.0,3.0,5.0,2.0,4.0,6.0]</w:t>
      </w:r>
      <w:r w:rsidRPr="00D352E4">
        <w:rPr>
          <w:rFonts w:hint="eastAsia"/>
        </w:rPr>
        <w:t>中。</w:t>
      </w:r>
      <w:r w:rsidR="009A3CC8">
        <w:rPr>
          <w:rFonts w:hint="eastAsia"/>
        </w:rPr>
        <w:t>局部</w:t>
      </w:r>
      <w:r w:rsidR="0046080F" w:rsidRPr="0046080F">
        <w:rPr>
          <w:rFonts w:hint="eastAsia"/>
        </w:rPr>
        <w:t>矩阵的基类是</w:t>
      </w:r>
      <w:r w:rsidR="0046080F" w:rsidRPr="0046080F">
        <w:rPr>
          <w:rFonts w:hint="eastAsia"/>
        </w:rPr>
        <w:t>Matrix</w:t>
      </w:r>
      <w:r w:rsidR="0046080F" w:rsidRPr="0046080F">
        <w:rPr>
          <w:rFonts w:hint="eastAsia"/>
        </w:rPr>
        <w:t>，提供了两个实现：</w:t>
      </w:r>
      <w:r w:rsidR="0046080F" w:rsidRPr="0046080F">
        <w:rPr>
          <w:rFonts w:hint="eastAsia"/>
        </w:rPr>
        <w:t>DenseMatrix</w:t>
      </w:r>
      <w:r w:rsidR="0046080F" w:rsidRPr="0046080F">
        <w:rPr>
          <w:rFonts w:hint="eastAsia"/>
        </w:rPr>
        <w:t>和</w:t>
      </w:r>
      <w:r w:rsidR="0046080F" w:rsidRPr="0046080F">
        <w:rPr>
          <w:rFonts w:hint="eastAsia"/>
        </w:rPr>
        <w:t>SparseMatrix</w:t>
      </w:r>
      <w:r w:rsidR="00363C07">
        <w:rPr>
          <w:rFonts w:hint="eastAsia"/>
        </w:rPr>
        <w:t>。</w:t>
      </w:r>
      <w:r w:rsidR="0046080F" w:rsidRPr="0046080F">
        <w:rPr>
          <w:rFonts w:hint="eastAsia"/>
        </w:rPr>
        <w:t>建议使用在矩阵中实现的工厂方法来创建局部矩阵。请记住，</w:t>
      </w:r>
      <w:r w:rsidR="0046080F" w:rsidRPr="0046080F">
        <w:rPr>
          <w:rFonts w:hint="eastAsia"/>
        </w:rPr>
        <w:t>MLlib</w:t>
      </w:r>
      <w:r w:rsidR="0046080F" w:rsidRPr="0046080F">
        <w:rPr>
          <w:rFonts w:hint="eastAsia"/>
        </w:rPr>
        <w:t>中的</w:t>
      </w:r>
      <w:r w:rsidR="00B16A9F">
        <w:rPr>
          <w:rFonts w:hint="eastAsia"/>
        </w:rPr>
        <w:t>局部矩阵</w:t>
      </w:r>
      <w:r w:rsidR="0046080F" w:rsidRPr="0046080F">
        <w:rPr>
          <w:rFonts w:hint="eastAsia"/>
        </w:rPr>
        <w:t>以列优先顺序存储。</w:t>
      </w:r>
    </w:p>
    <w:p w14:paraId="02F3C78F" w14:textId="77777777" w:rsidR="00F801A6" w:rsidRDefault="00F801A6" w:rsidP="00F801A6">
      <w:pPr>
        <w:pStyle w:val="a8"/>
      </w:pPr>
      <w:r>
        <w:t>scala&gt; import org.apache.spark.ml.linalg.{Matrix, Matrices}</w:t>
      </w:r>
    </w:p>
    <w:p w14:paraId="42E9584F" w14:textId="5D3B605C" w:rsidR="00C259AF" w:rsidRDefault="00F801A6" w:rsidP="00F801A6">
      <w:pPr>
        <w:pStyle w:val="a8"/>
      </w:pPr>
      <w:r>
        <w:t>import org.apache.spark.ml.linalg.{Matrix, Matrices}</w:t>
      </w:r>
    </w:p>
    <w:p w14:paraId="1161DCAE" w14:textId="429EFE3A"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10</w:t>
      </w:r>
      <w:r w:rsidR="00D54DC9">
        <w:fldChar w:fldCharType="end"/>
      </w:r>
    </w:p>
    <w:p w14:paraId="13A6F079" w14:textId="57CF92AA" w:rsidR="00C259AF" w:rsidRDefault="00F801A6" w:rsidP="00F801A6">
      <w:pPr>
        <w:pStyle w:val="a5"/>
        <w:ind w:firstLine="420"/>
      </w:pPr>
      <w:r>
        <w:rPr>
          <w:rFonts w:hint="eastAsia"/>
        </w:rPr>
        <w:t>创建稠密矩阵</w:t>
      </w:r>
      <w:r w:rsidR="00C259AF">
        <w:t>((1.0, 2.0), (3.0, 4.0), (5.0, 6.0))</w:t>
      </w:r>
    </w:p>
    <w:p w14:paraId="5BE2BE77" w14:textId="77777777" w:rsidR="00F801A6" w:rsidRDefault="00F801A6" w:rsidP="00F801A6">
      <w:pPr>
        <w:pStyle w:val="a8"/>
      </w:pPr>
      <w:r>
        <w:t>scala&gt; val dm: Matrix = Matrices.dense(3, 2, Array(1.0, 3.0, 5.0, 2.0, 4.0, 6.0))</w:t>
      </w:r>
    </w:p>
    <w:p w14:paraId="24B1CB7A" w14:textId="77777777" w:rsidR="00F801A6" w:rsidRDefault="00F801A6" w:rsidP="00F801A6">
      <w:pPr>
        <w:pStyle w:val="a8"/>
      </w:pPr>
      <w:r>
        <w:t>dm: org.apache.spark.ml.linalg.Matrix =</w:t>
      </w:r>
    </w:p>
    <w:p w14:paraId="53D7BE8B" w14:textId="77777777" w:rsidR="00F801A6" w:rsidRDefault="00F801A6" w:rsidP="00F801A6">
      <w:pPr>
        <w:pStyle w:val="a8"/>
      </w:pPr>
      <w:r>
        <w:t>1.0  2.0</w:t>
      </w:r>
    </w:p>
    <w:p w14:paraId="16B5AF51" w14:textId="77777777" w:rsidR="00F801A6" w:rsidRDefault="00F801A6" w:rsidP="00F801A6">
      <w:pPr>
        <w:pStyle w:val="a8"/>
      </w:pPr>
      <w:r>
        <w:t>3.0  4.0</w:t>
      </w:r>
    </w:p>
    <w:p w14:paraId="06640C8E" w14:textId="53138194" w:rsidR="00C259AF" w:rsidRDefault="00F801A6" w:rsidP="00F801A6">
      <w:pPr>
        <w:pStyle w:val="a8"/>
      </w:pPr>
      <w:r>
        <w:t>5.0  6.0</w:t>
      </w:r>
    </w:p>
    <w:p w14:paraId="41BE4D37" w14:textId="045627EF"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11</w:t>
      </w:r>
      <w:r w:rsidR="00D54DC9">
        <w:fldChar w:fldCharType="end"/>
      </w:r>
    </w:p>
    <w:p w14:paraId="57520FA3" w14:textId="2852F601" w:rsidR="00C259AF" w:rsidRDefault="00F801A6" w:rsidP="00F801A6">
      <w:pPr>
        <w:pStyle w:val="a5"/>
        <w:ind w:firstLine="420"/>
      </w:pPr>
      <w:r>
        <w:rPr>
          <w:rFonts w:hint="eastAsia"/>
        </w:rPr>
        <w:t>创建稀疏矩阵</w:t>
      </w:r>
      <w:r w:rsidR="00C259AF">
        <w:t xml:space="preserve"> ((9.0, 0.0), (0.0, 8.0), (0.0, 6.0))</w:t>
      </w:r>
    </w:p>
    <w:p w14:paraId="24436E60" w14:textId="77777777" w:rsidR="00430E07" w:rsidRDefault="00430E07" w:rsidP="00430E07">
      <w:pPr>
        <w:pStyle w:val="a8"/>
      </w:pPr>
      <w:r>
        <w:t>scala&gt; val sm: Matrix = Matrices.sparse(3, 2, Array(0, 1, 3), Array(0, 2, 1), Array(9, 6, 8))</w:t>
      </w:r>
    </w:p>
    <w:p w14:paraId="49EE0DA0" w14:textId="77777777" w:rsidR="00430E07" w:rsidRDefault="00430E07" w:rsidP="00430E07">
      <w:pPr>
        <w:pStyle w:val="a8"/>
      </w:pPr>
      <w:r>
        <w:t>sm: org.apache.spark.ml.linalg.Matrix =</w:t>
      </w:r>
    </w:p>
    <w:p w14:paraId="4C8D882B" w14:textId="77777777" w:rsidR="00430E07" w:rsidRDefault="00430E07" w:rsidP="00430E07">
      <w:pPr>
        <w:pStyle w:val="a8"/>
      </w:pPr>
      <w:r>
        <w:lastRenderedPageBreak/>
        <w:t>3 x 2 CSCMatrix</w:t>
      </w:r>
    </w:p>
    <w:p w14:paraId="6CADB9AD" w14:textId="77777777" w:rsidR="00430E07" w:rsidRDefault="00430E07" w:rsidP="00430E07">
      <w:pPr>
        <w:pStyle w:val="a8"/>
      </w:pPr>
      <w:r>
        <w:t>(0,0) 9.0</w:t>
      </w:r>
    </w:p>
    <w:p w14:paraId="5FB91CCE" w14:textId="77777777" w:rsidR="00430E07" w:rsidRDefault="00430E07" w:rsidP="00430E07">
      <w:pPr>
        <w:pStyle w:val="a8"/>
      </w:pPr>
      <w:r>
        <w:t>(2,1) 6.0</w:t>
      </w:r>
    </w:p>
    <w:p w14:paraId="5B92E785" w14:textId="77777777" w:rsidR="00430E07" w:rsidRDefault="00430E07" w:rsidP="00430E07">
      <w:pPr>
        <w:pStyle w:val="a8"/>
      </w:pPr>
      <w:r>
        <w:t>(1,1) 8.0</w:t>
      </w:r>
    </w:p>
    <w:p w14:paraId="2DC8CD9B" w14:textId="77777777" w:rsidR="00430E07" w:rsidRDefault="00430E07" w:rsidP="00430E07">
      <w:pPr>
        <w:pStyle w:val="a8"/>
      </w:pPr>
    </w:p>
    <w:p w14:paraId="0B84898E" w14:textId="77777777" w:rsidR="00430E07" w:rsidRDefault="00430E07" w:rsidP="00430E07">
      <w:pPr>
        <w:pStyle w:val="a8"/>
      </w:pPr>
      <w:r>
        <w:t>scala&gt; sm.toDense</w:t>
      </w:r>
    </w:p>
    <w:p w14:paraId="769DC2AE" w14:textId="77777777" w:rsidR="00430E07" w:rsidRDefault="00430E07" w:rsidP="00430E07">
      <w:pPr>
        <w:pStyle w:val="a8"/>
      </w:pPr>
      <w:r>
        <w:t>res4: org.apache.spark.ml.linalg.DenseMatrix =</w:t>
      </w:r>
    </w:p>
    <w:p w14:paraId="1D4292F6" w14:textId="77777777" w:rsidR="00430E07" w:rsidRDefault="00430E07" w:rsidP="00430E07">
      <w:pPr>
        <w:pStyle w:val="a8"/>
      </w:pPr>
      <w:r>
        <w:t>9.0  0.0</w:t>
      </w:r>
    </w:p>
    <w:p w14:paraId="1E0CA3B0" w14:textId="77777777" w:rsidR="00430E07" w:rsidRDefault="00430E07" w:rsidP="00430E07">
      <w:pPr>
        <w:pStyle w:val="a8"/>
      </w:pPr>
      <w:r>
        <w:t>0.0  8.0</w:t>
      </w:r>
    </w:p>
    <w:p w14:paraId="626D915D" w14:textId="65F052E1" w:rsidR="00C259AF" w:rsidRDefault="00430E07" w:rsidP="00430E07">
      <w:pPr>
        <w:pStyle w:val="a8"/>
      </w:pPr>
      <w:r>
        <w:t>0.0  6.0</w:t>
      </w:r>
    </w:p>
    <w:p w14:paraId="7DE583B2" w14:textId="6C032DED"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12</w:t>
      </w:r>
      <w:r w:rsidR="00D54DC9">
        <w:fldChar w:fldCharType="end"/>
      </w:r>
    </w:p>
    <w:p w14:paraId="2B559404" w14:textId="73430695" w:rsidR="0046080F" w:rsidRDefault="00FB097E" w:rsidP="00FB097E">
      <w:pPr>
        <w:pStyle w:val="a5"/>
        <w:ind w:firstLine="420"/>
      </w:pPr>
      <w:r>
        <w:t>def</w:t>
      </w:r>
      <w:r>
        <w:rPr>
          <w:rFonts w:hint="eastAsia"/>
        </w:rPr>
        <w:t xml:space="preserve"> </w:t>
      </w:r>
      <w:r>
        <w:t>sparse(numRows: Int, numCols: Int, colPtrs: Array[Int], rowIndices: Array[Int], values: Array[Double]): Matrix</w:t>
      </w:r>
    </w:p>
    <w:p w14:paraId="59CCCC98" w14:textId="06E6E63B" w:rsidR="00FB097E" w:rsidRDefault="00190315" w:rsidP="00FB097E">
      <w:pPr>
        <w:ind w:firstLine="420"/>
      </w:pPr>
      <w:r>
        <w:rPr>
          <w:rFonts w:hint="eastAsia"/>
        </w:rPr>
        <w:t>使用</w:t>
      </w:r>
      <w:r w:rsidR="00E52C4F" w:rsidRPr="0046080F">
        <w:rPr>
          <w:rFonts w:hint="eastAsia"/>
        </w:rPr>
        <w:t>列优先顺序</w:t>
      </w:r>
      <w:r>
        <w:rPr>
          <w:rFonts w:hint="eastAsia"/>
        </w:rPr>
        <w:t>格式，</w:t>
      </w:r>
      <w:r w:rsidR="00552943">
        <w:rPr>
          <w:rFonts w:hint="eastAsia"/>
        </w:rPr>
        <w:t>创建一个</w:t>
      </w:r>
      <w:r>
        <w:rPr>
          <w:rFonts w:hint="eastAsia"/>
        </w:rPr>
        <w:t>稀疏矩阵。</w:t>
      </w:r>
    </w:p>
    <w:p w14:paraId="2C1D6541" w14:textId="242396C0" w:rsidR="00FB097E" w:rsidRDefault="00FB097E" w:rsidP="00706126">
      <w:pPr>
        <w:pStyle w:val="a6"/>
        <w:ind w:left="420" w:firstLine="420"/>
      </w:pPr>
      <w:r>
        <w:t>numRows</w:t>
      </w:r>
      <w:r w:rsidR="00190315">
        <w:rPr>
          <w:rFonts w:hint="eastAsia"/>
        </w:rPr>
        <w:t>：行数</w:t>
      </w:r>
    </w:p>
    <w:p w14:paraId="51AEF24A" w14:textId="31B41345" w:rsidR="00FB097E" w:rsidRDefault="00FB097E" w:rsidP="00190315">
      <w:pPr>
        <w:pStyle w:val="a6"/>
        <w:ind w:left="420" w:firstLine="420"/>
      </w:pPr>
      <w:r>
        <w:t>numCols</w:t>
      </w:r>
      <w:r w:rsidR="00190315">
        <w:rPr>
          <w:rFonts w:hint="eastAsia"/>
        </w:rPr>
        <w:t>：列数</w:t>
      </w:r>
    </w:p>
    <w:p w14:paraId="0144C124" w14:textId="1A67E587" w:rsidR="00FB097E" w:rsidRDefault="00FB097E" w:rsidP="00190315">
      <w:pPr>
        <w:pStyle w:val="a6"/>
        <w:ind w:left="420" w:firstLine="420"/>
      </w:pPr>
      <w:r>
        <w:t>colPtrs</w:t>
      </w:r>
      <w:r w:rsidR="00190315">
        <w:rPr>
          <w:rFonts w:hint="eastAsia"/>
        </w:rPr>
        <w:t>：对应与新列开始的索引</w:t>
      </w:r>
    </w:p>
    <w:p w14:paraId="5D0441C9" w14:textId="264DE920" w:rsidR="00FB097E" w:rsidRDefault="00FB097E" w:rsidP="00190315">
      <w:pPr>
        <w:pStyle w:val="a6"/>
        <w:ind w:left="420" w:firstLine="420"/>
      </w:pPr>
      <w:r>
        <w:t>rowIndices</w:t>
      </w:r>
      <w:r w:rsidR="00190315">
        <w:rPr>
          <w:rFonts w:hint="eastAsia"/>
        </w:rPr>
        <w:t>：行索引</w:t>
      </w:r>
    </w:p>
    <w:p w14:paraId="6D607D62" w14:textId="0B078AA8" w:rsidR="00FB097E" w:rsidRDefault="00FB097E" w:rsidP="00190315">
      <w:pPr>
        <w:pStyle w:val="a6"/>
        <w:ind w:left="420" w:firstLine="420"/>
      </w:pPr>
      <w:r>
        <w:t>values</w:t>
      </w:r>
      <w:r w:rsidR="00745475">
        <w:rPr>
          <w:rFonts w:hint="eastAsia"/>
        </w:rPr>
        <w:t>：按列分布的非零值</w:t>
      </w:r>
    </w:p>
    <w:p w14:paraId="28AFD0E9" w14:textId="79832EA8" w:rsidR="00150F94" w:rsidRPr="00823F7A" w:rsidRDefault="00CD269D" w:rsidP="00150F94">
      <w:pPr>
        <w:ind w:firstLine="420"/>
      </w:pPr>
      <w:r>
        <w:rPr>
          <w:rFonts w:hint="eastAsia"/>
        </w:rPr>
        <w:t>通过对上面的例子详细描述，学习怎样创建稀疏矩阵。</w:t>
      </w:r>
      <w:r w:rsidR="00150F94">
        <w:rPr>
          <w:rFonts w:hint="eastAsia"/>
        </w:rPr>
        <w:t>例子中</w:t>
      </w:r>
      <w:r w:rsidR="00150F94">
        <w:t>，</w:t>
      </w:r>
      <w:r w:rsidR="00150F94">
        <w:rPr>
          <w:rFonts w:hint="eastAsia"/>
        </w:rPr>
        <w:t>sparse</w:t>
      </w:r>
      <w:r w:rsidR="00150F94">
        <w:rPr>
          <w:rFonts w:hint="eastAsia"/>
        </w:rPr>
        <w:t>方法的参数分别为</w:t>
      </w:r>
      <w:r w:rsidR="00150F94">
        <w:t>numRows</w:t>
      </w:r>
      <w:r w:rsidR="00150F94">
        <w:rPr>
          <w:rFonts w:hint="eastAsia"/>
        </w:rPr>
        <w:t>=3</w:t>
      </w:r>
      <w:r w:rsidR="00150F94">
        <w:rPr>
          <w:rFonts w:hint="eastAsia"/>
        </w:rPr>
        <w:t>、</w:t>
      </w:r>
      <w:r w:rsidR="00150F94" w:rsidRPr="00150F94">
        <w:t>numCols</w:t>
      </w:r>
      <w:r w:rsidR="00150F94">
        <w:rPr>
          <w:rFonts w:hint="eastAsia"/>
        </w:rPr>
        <w:t>=2</w:t>
      </w:r>
      <w:r w:rsidR="00150F94">
        <w:rPr>
          <w:rFonts w:hint="eastAsia"/>
        </w:rPr>
        <w:t>、</w:t>
      </w:r>
      <w:r w:rsidR="00150F94">
        <w:rPr>
          <w:rFonts w:hint="eastAsia"/>
        </w:rPr>
        <w:t>colPtrs=</w:t>
      </w:r>
      <w:r w:rsidR="00150F94" w:rsidRPr="00150F94">
        <w:t xml:space="preserve"> </w:t>
      </w:r>
      <w:r w:rsidR="00150F94">
        <w:t>Array(0, 1, 3)</w:t>
      </w:r>
      <w:r w:rsidR="00150F94">
        <w:rPr>
          <w:rFonts w:hint="eastAsia"/>
        </w:rPr>
        <w:t>、</w:t>
      </w:r>
      <w:r w:rsidR="00150F94">
        <w:t>rowIndices</w:t>
      </w:r>
      <w:r w:rsidR="00150F94">
        <w:rPr>
          <w:rFonts w:hint="eastAsia"/>
        </w:rPr>
        <w:t>=</w:t>
      </w:r>
      <w:r w:rsidR="00150F94" w:rsidRPr="00150F94">
        <w:t xml:space="preserve"> </w:t>
      </w:r>
      <w:r w:rsidR="00150F94">
        <w:t>Array(0, 2, 1)</w:t>
      </w:r>
      <w:r w:rsidR="00150F94">
        <w:t>、</w:t>
      </w:r>
      <w:r w:rsidR="00150F94">
        <w:rPr>
          <w:rFonts w:hint="eastAsia"/>
        </w:rPr>
        <w:t>values=</w:t>
      </w:r>
      <w:r w:rsidR="00150F94">
        <w:t>Array(9, 6, 8)</w:t>
      </w:r>
      <w:r w:rsidR="00150F94">
        <w:rPr>
          <w:rFonts w:hint="eastAsia"/>
        </w:rPr>
        <w:t>，</w:t>
      </w:r>
      <w:r w:rsidR="00150F94">
        <w:t>numRows</w:t>
      </w:r>
      <w:r w:rsidR="00150F94">
        <w:rPr>
          <w:rFonts w:hint="eastAsia"/>
        </w:rPr>
        <w:t>和</w:t>
      </w:r>
      <w:r w:rsidR="00150F94" w:rsidRPr="00150F94">
        <w:t>numCols</w:t>
      </w:r>
      <w:r w:rsidR="00150F94">
        <w:rPr>
          <w:rFonts w:hint="eastAsia"/>
        </w:rPr>
        <w:t>代表此矩阵为</w:t>
      </w:r>
      <w:r w:rsidR="00150F94">
        <w:rPr>
          <w:rFonts w:hint="eastAsia"/>
        </w:rPr>
        <w:t>3</w:t>
      </w:r>
      <w:r w:rsidR="00150F94">
        <w:rPr>
          <w:rFonts w:hint="eastAsia"/>
        </w:rPr>
        <w:t>行</w:t>
      </w:r>
      <w:r w:rsidR="00150F94">
        <w:rPr>
          <w:rFonts w:hint="eastAsia"/>
        </w:rPr>
        <w:t>2</w:t>
      </w:r>
      <w:r w:rsidR="00150F94">
        <w:rPr>
          <w:rFonts w:hint="eastAsia"/>
        </w:rPr>
        <w:t>列；</w:t>
      </w:r>
      <w:r w:rsidR="00150F94">
        <w:rPr>
          <w:rFonts w:hint="eastAsia"/>
        </w:rPr>
        <w:t>values</w:t>
      </w:r>
      <w:r w:rsidR="00150F94">
        <w:rPr>
          <w:rFonts w:hint="eastAsia"/>
        </w:rPr>
        <w:t>代表矩阵中的非零数值为</w:t>
      </w:r>
      <w:r w:rsidR="00150F94">
        <w:rPr>
          <w:rFonts w:hint="eastAsia"/>
        </w:rPr>
        <w:t>9</w:t>
      </w:r>
      <w:r w:rsidR="00150F94">
        <w:rPr>
          <w:rFonts w:hint="eastAsia"/>
        </w:rPr>
        <w:t>、</w:t>
      </w:r>
      <w:r w:rsidR="00150F94">
        <w:rPr>
          <w:rFonts w:hint="eastAsia"/>
        </w:rPr>
        <w:t>6</w:t>
      </w:r>
      <w:r w:rsidR="00150F94">
        <w:rPr>
          <w:rFonts w:hint="eastAsia"/>
        </w:rPr>
        <w:t>、</w:t>
      </w:r>
      <w:r w:rsidR="00150F94">
        <w:rPr>
          <w:rFonts w:hint="eastAsia"/>
        </w:rPr>
        <w:t>8</w:t>
      </w:r>
      <w:r w:rsidR="00150F94">
        <w:rPr>
          <w:rFonts w:hint="eastAsia"/>
        </w:rPr>
        <w:t>，其顺序是按列分布排序的；</w:t>
      </w:r>
      <w:r w:rsidR="00150F94">
        <w:rPr>
          <w:rFonts w:hint="eastAsia"/>
        </w:rPr>
        <w:t>rowIndices</w:t>
      </w:r>
      <w:r w:rsidR="00C46A64">
        <w:rPr>
          <w:rFonts w:hint="eastAsia"/>
        </w:rPr>
        <w:t>数组的</w:t>
      </w:r>
      <w:r w:rsidR="00C17294">
        <w:rPr>
          <w:rFonts w:hint="eastAsia"/>
        </w:rPr>
        <w:t>长度</w:t>
      </w:r>
      <w:r w:rsidR="00150F94">
        <w:rPr>
          <w:rFonts w:hint="eastAsia"/>
        </w:rPr>
        <w:t>与数值的个数</w:t>
      </w:r>
      <w:r w:rsidR="00C46A64">
        <w:rPr>
          <w:rFonts w:hint="eastAsia"/>
        </w:rPr>
        <w:t>相同，数组中的每个值代表对应数值</w:t>
      </w:r>
      <w:r w:rsidR="00DA2ACC">
        <w:rPr>
          <w:rFonts w:hint="eastAsia"/>
        </w:rPr>
        <w:t>的行索引；</w:t>
      </w:r>
      <w:r w:rsidR="00DA2ACC">
        <w:rPr>
          <w:rFonts w:hint="eastAsia"/>
        </w:rPr>
        <w:t>colPtrs</w:t>
      </w:r>
      <w:r w:rsidR="00DA2ACC">
        <w:rPr>
          <w:rFonts w:hint="eastAsia"/>
        </w:rPr>
        <w:t>数组的</w:t>
      </w:r>
      <w:r w:rsidR="00744C43">
        <w:rPr>
          <w:rFonts w:hint="eastAsia"/>
        </w:rPr>
        <w:t>长度</w:t>
      </w:r>
      <w:r w:rsidR="00DA2ACC">
        <w:rPr>
          <w:rFonts w:hint="eastAsia"/>
        </w:rPr>
        <w:t>等于</w:t>
      </w:r>
      <w:r w:rsidR="00DA2ACC">
        <w:rPr>
          <w:rFonts w:hint="eastAsia"/>
        </w:rPr>
        <w:t>numCols+1</w:t>
      </w:r>
      <w:r w:rsidR="00DA2ACC">
        <w:rPr>
          <w:rFonts w:hint="eastAsia"/>
        </w:rPr>
        <w:t>，</w:t>
      </w:r>
      <w:r w:rsidR="00D9426B">
        <w:rPr>
          <w:rFonts w:hint="eastAsia"/>
        </w:rPr>
        <w:t>一般第一个元素为</w:t>
      </w:r>
      <w:r w:rsidR="00D9426B">
        <w:rPr>
          <w:rFonts w:hint="eastAsia"/>
        </w:rPr>
        <w:t>0</w:t>
      </w:r>
      <w:r w:rsidR="00D9426B">
        <w:rPr>
          <w:rFonts w:hint="eastAsia"/>
        </w:rPr>
        <w:t>，代表从第一个值</w:t>
      </w:r>
      <w:r w:rsidR="00D9426B">
        <w:rPr>
          <w:rFonts w:hint="eastAsia"/>
        </w:rPr>
        <w:t>9</w:t>
      </w:r>
      <w:r w:rsidR="00D9426B">
        <w:rPr>
          <w:rFonts w:hint="eastAsia"/>
        </w:rPr>
        <w:t>开始，第二个元素</w:t>
      </w:r>
      <w:r w:rsidR="00334BC3">
        <w:rPr>
          <w:rFonts w:hint="eastAsia"/>
        </w:rPr>
        <w:t>为</w:t>
      </w:r>
      <w:r w:rsidR="00334BC3">
        <w:rPr>
          <w:rFonts w:hint="eastAsia"/>
        </w:rPr>
        <w:t>1</w:t>
      </w:r>
      <w:r w:rsidR="00837674">
        <w:rPr>
          <w:rFonts w:hint="eastAsia"/>
        </w:rPr>
        <w:t>-0</w:t>
      </w:r>
      <w:r w:rsidR="00331A52">
        <w:rPr>
          <w:rFonts w:hint="eastAsia"/>
        </w:rPr>
        <w:t>=1</w:t>
      </w:r>
      <w:r w:rsidR="00334BC3">
        <w:rPr>
          <w:rFonts w:hint="eastAsia"/>
        </w:rPr>
        <w:t>，</w:t>
      </w:r>
      <w:r w:rsidR="00331A52">
        <w:rPr>
          <w:rFonts w:hint="eastAsia"/>
        </w:rPr>
        <w:t>代表第一列只包含一个值</w:t>
      </w:r>
      <w:r w:rsidR="00331A52">
        <w:rPr>
          <w:rFonts w:hint="eastAsia"/>
        </w:rPr>
        <w:t>9</w:t>
      </w:r>
      <w:r w:rsidR="00331A52">
        <w:rPr>
          <w:rFonts w:hint="eastAsia"/>
        </w:rPr>
        <w:t>，第三个元素为</w:t>
      </w:r>
      <w:r w:rsidR="00837674">
        <w:rPr>
          <w:rFonts w:hint="eastAsia"/>
        </w:rPr>
        <w:t>3-1=2</w:t>
      </w:r>
      <w:r w:rsidR="00331A52">
        <w:rPr>
          <w:rFonts w:hint="eastAsia"/>
        </w:rPr>
        <w:t>，代表第二列包括两个值</w:t>
      </w:r>
      <w:r w:rsidR="00331A52">
        <w:rPr>
          <w:rFonts w:hint="eastAsia"/>
        </w:rPr>
        <w:t>6</w:t>
      </w:r>
      <w:r w:rsidR="00331A52">
        <w:rPr>
          <w:rFonts w:hint="eastAsia"/>
        </w:rPr>
        <w:t>和</w:t>
      </w:r>
      <w:r w:rsidR="00331A52">
        <w:rPr>
          <w:rFonts w:hint="eastAsia"/>
        </w:rPr>
        <w:t>8</w:t>
      </w:r>
      <w:r w:rsidR="00331A52">
        <w:rPr>
          <w:rFonts w:hint="eastAsia"/>
        </w:rPr>
        <w:t>。</w:t>
      </w:r>
    </w:p>
    <w:p w14:paraId="731C250B" w14:textId="4CCC1197" w:rsidR="00DE164E" w:rsidRPr="00DE164E" w:rsidRDefault="00DE164E" w:rsidP="006D138F">
      <w:pPr>
        <w:pStyle w:val="Heading3"/>
      </w:pPr>
      <w:r>
        <w:rPr>
          <w:rFonts w:hint="eastAsia"/>
        </w:rPr>
        <w:t>分布矩阵</w:t>
      </w:r>
    </w:p>
    <w:p w14:paraId="2813C1AF" w14:textId="40BC2EB8" w:rsidR="00587E94" w:rsidRDefault="00B62CED" w:rsidP="00A74FB7">
      <w:pPr>
        <w:ind w:firstLine="420"/>
      </w:pPr>
      <w:r>
        <w:rPr>
          <w:rFonts w:hint="eastAsia"/>
        </w:rPr>
        <w:t>分布</w:t>
      </w:r>
      <w:r w:rsidRPr="00B62CED">
        <w:rPr>
          <w:rFonts w:hint="eastAsia"/>
        </w:rPr>
        <w:t>矩阵具有长</w:t>
      </w:r>
      <w:r>
        <w:rPr>
          <w:rFonts w:hint="eastAsia"/>
        </w:rPr>
        <w:t>整</w:t>
      </w:r>
      <w:r w:rsidRPr="00B62CED">
        <w:rPr>
          <w:rFonts w:hint="eastAsia"/>
        </w:rPr>
        <w:t>型行和列索引以及双型值，它们以分布式方式存储在一个或多个</w:t>
      </w:r>
      <w:r w:rsidRPr="00B62CED">
        <w:rPr>
          <w:rFonts w:hint="eastAsia"/>
        </w:rPr>
        <w:t>RDD</w:t>
      </w:r>
      <w:r>
        <w:rPr>
          <w:rFonts w:hint="eastAsia"/>
        </w:rPr>
        <w:t>中</w:t>
      </w:r>
      <w:r w:rsidR="008315E7">
        <w:rPr>
          <w:rFonts w:hint="eastAsia"/>
        </w:rPr>
        <w:t>。选择正确的格式来存储大型的</w:t>
      </w:r>
      <w:r w:rsidR="00A74FB7">
        <w:rPr>
          <w:rFonts w:hint="eastAsia"/>
        </w:rPr>
        <w:t>分布式矩阵是非常</w:t>
      </w:r>
      <w:r w:rsidR="006A56FD">
        <w:rPr>
          <w:rFonts w:hint="eastAsia"/>
        </w:rPr>
        <w:t>重要的。将分布式矩阵转换为不同的格式可能需要全局洗牌，这相当耗费系统资源</w:t>
      </w:r>
      <w:r w:rsidR="00A74FB7">
        <w:rPr>
          <w:rFonts w:hint="eastAsia"/>
        </w:rPr>
        <w:t>。到目前为止，已经实现了四种类型的分布矩阵。</w:t>
      </w:r>
      <w:r w:rsidR="00216911" w:rsidRPr="00216911">
        <w:rPr>
          <w:rFonts w:hint="eastAsia"/>
        </w:rPr>
        <w:t>基本类型称为</w:t>
      </w:r>
      <w:r w:rsidR="00216911" w:rsidRPr="00216911">
        <w:rPr>
          <w:rFonts w:hint="eastAsia"/>
        </w:rPr>
        <w:t>RowMatrix</w:t>
      </w:r>
      <w:r w:rsidR="00216911">
        <w:rPr>
          <w:rFonts w:hint="eastAsia"/>
        </w:rPr>
        <w:t>，是面向行的分布式矩阵，</w:t>
      </w:r>
      <w:r w:rsidR="003D54C9" w:rsidRPr="00216911">
        <w:rPr>
          <w:rFonts w:hint="eastAsia"/>
        </w:rPr>
        <w:t>例如特征向量的集合</w:t>
      </w:r>
      <w:r w:rsidR="003D54C9">
        <w:rPr>
          <w:rFonts w:hint="eastAsia"/>
        </w:rPr>
        <w:t>，</w:t>
      </w:r>
      <w:r w:rsidR="00A43C6C" w:rsidRPr="00216911">
        <w:rPr>
          <w:rFonts w:hint="eastAsia"/>
        </w:rPr>
        <w:t>行索引</w:t>
      </w:r>
      <w:r w:rsidR="00216911">
        <w:rPr>
          <w:rFonts w:hint="eastAsia"/>
        </w:rPr>
        <w:t>不</w:t>
      </w:r>
      <w:r w:rsidR="00A43C6C">
        <w:rPr>
          <w:rFonts w:hint="eastAsia"/>
        </w:rPr>
        <w:t>具有意义</w:t>
      </w:r>
      <w:r w:rsidR="00216911" w:rsidRPr="00216911">
        <w:rPr>
          <w:rFonts w:hint="eastAsia"/>
        </w:rPr>
        <w:t>。</w:t>
      </w:r>
      <w:r w:rsidR="00E51067" w:rsidRPr="00216911">
        <w:rPr>
          <w:rFonts w:hint="eastAsia"/>
        </w:rPr>
        <w:t>RowMatrix</w:t>
      </w:r>
      <w:r w:rsidR="00FC37F2">
        <w:rPr>
          <w:rFonts w:hint="eastAsia"/>
        </w:rPr>
        <w:t>条目的保存格式为</w:t>
      </w:r>
      <w:r w:rsidR="00A74FB7">
        <w:rPr>
          <w:rFonts w:hint="eastAsia"/>
        </w:rPr>
        <w:t>RDD</w:t>
      </w:r>
      <w:r w:rsidR="00A74FB7">
        <w:rPr>
          <w:rFonts w:hint="eastAsia"/>
        </w:rPr>
        <w:t>，每行是一个</w:t>
      </w:r>
      <w:r w:rsidR="00901177">
        <w:rPr>
          <w:rFonts w:hint="eastAsia"/>
        </w:rPr>
        <w:t>局部向量</w:t>
      </w:r>
      <w:r w:rsidR="00A74FB7">
        <w:rPr>
          <w:rFonts w:hint="eastAsia"/>
        </w:rPr>
        <w:t>。假设</w:t>
      </w:r>
      <w:r w:rsidR="00A74FB7">
        <w:rPr>
          <w:rFonts w:hint="eastAsia"/>
        </w:rPr>
        <w:t>RowMatrix</w:t>
      </w:r>
      <w:r w:rsidR="00A74FB7">
        <w:rPr>
          <w:rFonts w:hint="eastAsia"/>
        </w:rPr>
        <w:t>的列数并不是很大，因此</w:t>
      </w:r>
      <w:r w:rsidR="003016D6">
        <w:rPr>
          <w:rFonts w:hint="eastAsia"/>
        </w:rPr>
        <w:t>如果</w:t>
      </w:r>
      <w:r w:rsidR="00A74FB7">
        <w:rPr>
          <w:rFonts w:hint="eastAsia"/>
        </w:rPr>
        <w:t>单个</w:t>
      </w:r>
      <w:r w:rsidR="00901177">
        <w:rPr>
          <w:rFonts w:hint="eastAsia"/>
        </w:rPr>
        <w:t>局部向量</w:t>
      </w:r>
      <w:r w:rsidR="00A74FB7">
        <w:rPr>
          <w:rFonts w:hint="eastAsia"/>
        </w:rPr>
        <w:t>可以合理地传递给驱动程序，也可以使用单个节点进行存储和操作。</w:t>
      </w:r>
      <w:r w:rsidR="00A74FB7">
        <w:rPr>
          <w:rFonts w:hint="eastAsia"/>
        </w:rPr>
        <w:t>IndexedRowMatrix</w:t>
      </w:r>
      <w:r w:rsidR="00A74FB7">
        <w:rPr>
          <w:rFonts w:hint="eastAsia"/>
        </w:rPr>
        <w:t>与</w:t>
      </w:r>
      <w:r w:rsidR="00A74FB7">
        <w:rPr>
          <w:rFonts w:hint="eastAsia"/>
        </w:rPr>
        <w:t>RowMatrix</w:t>
      </w:r>
      <w:r w:rsidR="00EB2756">
        <w:rPr>
          <w:rFonts w:hint="eastAsia"/>
        </w:rPr>
        <w:t>类似，但具有行索引，可用于识别行和执行</w:t>
      </w:r>
      <w:r w:rsidR="004463AB">
        <w:rPr>
          <w:rFonts w:hint="eastAsia"/>
        </w:rPr>
        <w:t>连接</w:t>
      </w:r>
      <w:r w:rsidR="0068164F">
        <w:rPr>
          <w:rFonts w:hint="eastAsia"/>
        </w:rPr>
        <w:t>操作</w:t>
      </w:r>
      <w:r w:rsidR="00A74FB7">
        <w:rPr>
          <w:rFonts w:hint="eastAsia"/>
        </w:rPr>
        <w:t>。</w:t>
      </w:r>
      <w:r w:rsidR="00A74FB7">
        <w:rPr>
          <w:rFonts w:hint="eastAsia"/>
        </w:rPr>
        <w:t>CoordinateMatrix</w:t>
      </w:r>
      <w:r w:rsidR="00A74FB7">
        <w:rPr>
          <w:rFonts w:hint="eastAsia"/>
        </w:rPr>
        <w:t>是以坐标列表</w:t>
      </w:r>
      <w:r w:rsidR="00FC37F2">
        <w:rPr>
          <w:rFonts w:hint="eastAsia"/>
        </w:rPr>
        <w:t>格式存储的分布式矩阵，其条目的保存格式为</w:t>
      </w:r>
      <w:r w:rsidR="00A74FB7">
        <w:rPr>
          <w:rFonts w:hint="eastAsia"/>
        </w:rPr>
        <w:t>RDD</w:t>
      </w:r>
      <w:r w:rsidR="00A74FB7">
        <w:rPr>
          <w:rFonts w:hint="eastAsia"/>
        </w:rPr>
        <w:t>。</w:t>
      </w:r>
      <w:r w:rsidR="00A74FB7">
        <w:rPr>
          <w:rFonts w:hint="eastAsia"/>
        </w:rPr>
        <w:t>BlockMatrix</w:t>
      </w:r>
      <w:r w:rsidR="00A74FB7">
        <w:rPr>
          <w:rFonts w:hint="eastAsia"/>
        </w:rPr>
        <w:t>是</w:t>
      </w:r>
      <w:r w:rsidR="000422B9">
        <w:rPr>
          <w:rFonts w:hint="eastAsia"/>
        </w:rPr>
        <w:t>分布式矩阵，</w:t>
      </w:r>
      <w:r w:rsidR="006128E8">
        <w:rPr>
          <w:rFonts w:hint="eastAsia"/>
        </w:rPr>
        <w:t>其中是</w:t>
      </w:r>
      <w:r w:rsidR="00A74FB7">
        <w:rPr>
          <w:rFonts w:hint="eastAsia"/>
        </w:rPr>
        <w:t>由</w:t>
      </w:r>
      <w:r w:rsidR="006569E2">
        <w:rPr>
          <w:rFonts w:hint="eastAsia"/>
        </w:rPr>
        <w:t>包含</w:t>
      </w:r>
      <w:r w:rsidR="006569E2">
        <w:rPr>
          <w:rFonts w:hint="eastAsia"/>
        </w:rPr>
        <w:t>MatrixBlock</w:t>
      </w:r>
      <w:r w:rsidR="006569E2">
        <w:rPr>
          <w:rFonts w:hint="eastAsia"/>
        </w:rPr>
        <w:t>的</w:t>
      </w:r>
      <w:r w:rsidR="006128E8">
        <w:rPr>
          <w:rFonts w:hint="eastAsia"/>
        </w:rPr>
        <w:t>RDD</w:t>
      </w:r>
      <w:r w:rsidR="006128E8">
        <w:rPr>
          <w:rFonts w:hint="eastAsia"/>
        </w:rPr>
        <w:t>组成</w:t>
      </w:r>
      <w:r w:rsidR="006569E2">
        <w:rPr>
          <w:rFonts w:hint="eastAsia"/>
        </w:rPr>
        <w:t>。</w:t>
      </w:r>
      <w:r w:rsidR="006569E2">
        <w:rPr>
          <w:rFonts w:hint="eastAsia"/>
        </w:rPr>
        <w:t>MatrixBlock</w:t>
      </w:r>
      <w:r w:rsidR="006569E2">
        <w:rPr>
          <w:rFonts w:hint="eastAsia"/>
        </w:rPr>
        <w:t>是</w:t>
      </w:r>
      <w:r w:rsidR="006569E2">
        <w:rPr>
          <w:rFonts w:hint="eastAsia"/>
        </w:rPr>
        <w:t>(</w:t>
      </w:r>
      <w:r w:rsidR="00A74FB7">
        <w:rPr>
          <w:rFonts w:hint="eastAsia"/>
        </w:rPr>
        <w:t>Int</w:t>
      </w:r>
      <w:r w:rsidR="006569E2">
        <w:rPr>
          <w:rFonts w:hint="eastAsia"/>
        </w:rPr>
        <w:t>,</w:t>
      </w:r>
      <w:r w:rsidR="00A74FB7">
        <w:rPr>
          <w:rFonts w:hint="eastAsia"/>
        </w:rPr>
        <w:t>Int</w:t>
      </w:r>
      <w:r w:rsidR="006569E2">
        <w:rPr>
          <w:rFonts w:hint="eastAsia"/>
        </w:rPr>
        <w:t>,</w:t>
      </w:r>
      <w:r w:rsidR="00A74FB7">
        <w:rPr>
          <w:rFonts w:hint="eastAsia"/>
        </w:rPr>
        <w:t>Matrix</w:t>
      </w:r>
      <w:r w:rsidR="006569E2">
        <w:rPr>
          <w:rFonts w:hint="eastAsia"/>
        </w:rPr>
        <w:t>)</w:t>
      </w:r>
      <w:r w:rsidR="00A74FB7">
        <w:rPr>
          <w:rFonts w:hint="eastAsia"/>
        </w:rPr>
        <w:t>的元组。</w:t>
      </w:r>
    </w:p>
    <w:p w14:paraId="3D7BA248" w14:textId="66E9A3D1" w:rsidR="00367C10" w:rsidRDefault="00084706" w:rsidP="004475D7">
      <w:pPr>
        <w:pStyle w:val="Heading4"/>
      </w:pPr>
      <w:r w:rsidRPr="00084706">
        <w:t>RowMatrix</w:t>
      </w:r>
    </w:p>
    <w:p w14:paraId="047F178C" w14:textId="7FB98FE6" w:rsidR="00785ECD" w:rsidRDefault="00706126" w:rsidP="00785ECD">
      <w:pPr>
        <w:ind w:firstLine="420"/>
      </w:pPr>
      <w:r w:rsidRPr="00706126">
        <w:rPr>
          <w:rFonts w:hint="eastAsia"/>
        </w:rPr>
        <w:t>RowMatrix</w:t>
      </w:r>
      <w:r w:rsidR="00323296">
        <w:rPr>
          <w:rFonts w:hint="eastAsia"/>
        </w:rPr>
        <w:t>就是将</w:t>
      </w:r>
      <w:r w:rsidR="002B7B75" w:rsidRPr="002B7B75">
        <w:rPr>
          <w:rFonts w:hint="eastAsia"/>
        </w:rPr>
        <w:t>每行对应一个</w:t>
      </w:r>
      <w:r w:rsidR="002B7B75" w:rsidRPr="002B7B75">
        <w:rPr>
          <w:rFonts w:hint="eastAsia"/>
        </w:rPr>
        <w:t>RDD</w:t>
      </w:r>
      <w:r w:rsidR="002B7B75">
        <w:rPr>
          <w:rFonts w:hint="eastAsia"/>
        </w:rPr>
        <w:t>，将矩阵的每行分布式存储，矩阵的每行是一个局部向量</w:t>
      </w:r>
      <w:r w:rsidR="00363C07">
        <w:rPr>
          <w:rFonts w:hint="eastAsia"/>
        </w:rPr>
        <w:t>。</w:t>
      </w:r>
      <w:r w:rsidR="00197673">
        <w:rPr>
          <w:rFonts w:hint="eastAsia"/>
        </w:rPr>
        <w:t>由于每一行均由局部向量</w:t>
      </w:r>
      <w:r w:rsidR="00197673" w:rsidRPr="00197673">
        <w:rPr>
          <w:rFonts w:hint="eastAsia"/>
        </w:rPr>
        <w:t>表示，因此列数受整数范围限制，但实际上应小得多。</w:t>
      </w:r>
    </w:p>
    <w:p w14:paraId="0A47F4DA" w14:textId="77777777" w:rsidR="007F0DE8" w:rsidRDefault="007F0DE8" w:rsidP="0088292B">
      <w:pPr>
        <w:pStyle w:val="a8"/>
      </w:pPr>
      <w:r>
        <w:t>scala&gt; import org.apache.spark.mllib.linalg.Vectors</w:t>
      </w:r>
    </w:p>
    <w:p w14:paraId="0588FA48" w14:textId="77777777" w:rsidR="007F0DE8" w:rsidRDefault="007F0DE8" w:rsidP="0088292B">
      <w:pPr>
        <w:pStyle w:val="a8"/>
      </w:pPr>
      <w:r>
        <w:t>import org.apache.spark.mllib.linalg.Vectors</w:t>
      </w:r>
    </w:p>
    <w:p w14:paraId="72F660A3" w14:textId="77777777" w:rsidR="007F0DE8" w:rsidRDefault="007F0DE8" w:rsidP="0088292B">
      <w:pPr>
        <w:pStyle w:val="a8"/>
      </w:pPr>
    </w:p>
    <w:p w14:paraId="70E64E2A" w14:textId="77777777" w:rsidR="007F0DE8" w:rsidRDefault="007F0DE8" w:rsidP="0088292B">
      <w:pPr>
        <w:pStyle w:val="a8"/>
      </w:pPr>
      <w:r>
        <w:t>scala&gt; import org.apache.spark.mllib.linalg.distributed.RowMatrix</w:t>
      </w:r>
    </w:p>
    <w:p w14:paraId="4E519253" w14:textId="77777777" w:rsidR="007F0DE8" w:rsidRDefault="007F0DE8" w:rsidP="0088292B">
      <w:pPr>
        <w:pStyle w:val="a8"/>
      </w:pPr>
      <w:r>
        <w:lastRenderedPageBreak/>
        <w:t>import org.apache.spark.mllib.linalg.distributed.RowMatrix</w:t>
      </w:r>
    </w:p>
    <w:p w14:paraId="6321A220" w14:textId="2EC0CE93"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13</w:t>
      </w:r>
      <w:r w:rsidR="00D54DC9">
        <w:fldChar w:fldCharType="end"/>
      </w:r>
    </w:p>
    <w:p w14:paraId="2A6757BD" w14:textId="536C0F1D" w:rsidR="007F0DE8" w:rsidRDefault="008927A5" w:rsidP="004475D7">
      <w:pPr>
        <w:ind w:firstLine="420"/>
      </w:pPr>
      <w:r>
        <w:rPr>
          <w:rFonts w:hint="eastAsia"/>
        </w:rPr>
        <w:t>创建</w:t>
      </w:r>
      <w:r>
        <w:rPr>
          <w:rFonts w:hint="eastAsia"/>
        </w:rPr>
        <w:t>RDD[Vector]</w:t>
      </w:r>
      <w:r w:rsidR="00415E0D">
        <w:rPr>
          <w:rFonts w:hint="eastAsia"/>
        </w:rPr>
        <w:t>：</w:t>
      </w:r>
    </w:p>
    <w:p w14:paraId="599DC27A" w14:textId="77777777" w:rsidR="007F0DE8" w:rsidRDefault="007F0DE8" w:rsidP="0088292B">
      <w:pPr>
        <w:pStyle w:val="a8"/>
      </w:pPr>
      <w:r>
        <w:t>scala&gt; val trainRDD = spark.sparkContext.parallelize(Seq(</w:t>
      </w:r>
    </w:p>
    <w:p w14:paraId="143AB3D7" w14:textId="77777777" w:rsidR="007F0DE8" w:rsidRDefault="007F0DE8" w:rsidP="0088292B">
      <w:pPr>
        <w:pStyle w:val="a8"/>
      </w:pPr>
      <w:r>
        <w:t xml:space="preserve">     |       Vectors.dense(2.0, 3.0, 4.0),</w:t>
      </w:r>
    </w:p>
    <w:p w14:paraId="2B11F9B3" w14:textId="77777777" w:rsidR="007F0DE8" w:rsidRDefault="007F0DE8" w:rsidP="0088292B">
      <w:pPr>
        <w:pStyle w:val="a8"/>
      </w:pPr>
      <w:r>
        <w:t xml:space="preserve">     |       Vectors.dense(5.0, 5.0, 5.0),</w:t>
      </w:r>
    </w:p>
    <w:p w14:paraId="6BA52383" w14:textId="77777777" w:rsidR="007F0DE8" w:rsidRDefault="007F0DE8" w:rsidP="0088292B">
      <w:pPr>
        <w:pStyle w:val="a8"/>
      </w:pPr>
      <w:r>
        <w:t xml:space="preserve">     |       Vectors.dense(2.0, 3.0, 4.0)))</w:t>
      </w:r>
    </w:p>
    <w:p w14:paraId="3950507A" w14:textId="77777777" w:rsidR="007F0DE8" w:rsidRDefault="007F0DE8" w:rsidP="0088292B">
      <w:pPr>
        <w:pStyle w:val="a8"/>
      </w:pPr>
      <w:r>
        <w:t>trainRDD: org.apache.spark.rdd.RDD[org.apache.spark.mllib.linalg.Vector] = ParallelCollectionRDD[0] at parallelize at &lt;console&gt;:25</w:t>
      </w:r>
    </w:p>
    <w:p w14:paraId="7D39FFC3" w14:textId="46F7DCF1"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14</w:t>
      </w:r>
      <w:r w:rsidR="00D54DC9">
        <w:fldChar w:fldCharType="end"/>
      </w:r>
    </w:p>
    <w:p w14:paraId="592C23C6" w14:textId="738C9F3A" w:rsidR="007F0DE8" w:rsidRDefault="002418EB" w:rsidP="004475D7">
      <w:pPr>
        <w:ind w:firstLine="420"/>
        <w:rPr>
          <w:rFonts w:hint="eastAsia"/>
        </w:rPr>
      </w:pPr>
      <w:r>
        <w:rPr>
          <w:rFonts w:hint="eastAsia"/>
        </w:rPr>
        <w:t>从</w:t>
      </w:r>
      <w:r w:rsidRPr="002418EB">
        <w:t>RDD[Vector]</w:t>
      </w:r>
      <w:r>
        <w:rPr>
          <w:rFonts w:hint="eastAsia"/>
        </w:rPr>
        <w:t>创建</w:t>
      </w:r>
      <w:r w:rsidRPr="002418EB">
        <w:t>RowMatrix</w:t>
      </w:r>
      <w:r w:rsidR="00415E0D">
        <w:rPr>
          <w:rFonts w:hint="eastAsia"/>
        </w:rPr>
        <w:t>：</w:t>
      </w:r>
    </w:p>
    <w:p w14:paraId="0D653966" w14:textId="77777777" w:rsidR="007F0DE8" w:rsidRDefault="007F0DE8" w:rsidP="0088292B">
      <w:pPr>
        <w:pStyle w:val="a8"/>
      </w:pPr>
      <w:r>
        <w:t>scala&gt; val mat: RowMatrix = new RowMatrix(trainRDD)</w:t>
      </w:r>
    </w:p>
    <w:p w14:paraId="7F57C90E" w14:textId="3B32C837" w:rsidR="007F0DE8" w:rsidRDefault="007F0DE8" w:rsidP="0088292B">
      <w:pPr>
        <w:pStyle w:val="a8"/>
      </w:pPr>
      <w:r>
        <w:t xml:space="preserve">mat: org.apache.spark.mllib.linalg.distributed.RowMatrix = </w:t>
      </w:r>
      <w:hyperlink r:id="rId13" w:history="1">
        <w:r w:rsidR="00497E5E" w:rsidRPr="006212E3">
          <w:rPr>
            <w:rStyle w:val="Hyperlink"/>
          </w:rPr>
          <w:t>org.apache.spark.mllib.linalg.distributed.RowMatrix@14e8304b</w:t>
        </w:r>
      </w:hyperlink>
    </w:p>
    <w:p w14:paraId="2E2D5C0D" w14:textId="542850A4"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15</w:t>
      </w:r>
      <w:r w:rsidR="00D54DC9">
        <w:fldChar w:fldCharType="end"/>
      </w:r>
    </w:p>
    <w:p w14:paraId="65C91778" w14:textId="74C57026" w:rsidR="007F0DE8" w:rsidRDefault="0088292B" w:rsidP="004475D7">
      <w:pPr>
        <w:ind w:firstLine="420"/>
      </w:pPr>
      <w:r>
        <w:rPr>
          <w:rFonts w:hint="eastAsia"/>
        </w:rPr>
        <w:t>得到</w:t>
      </w:r>
      <w:r>
        <w:rPr>
          <w:rFonts w:hint="eastAsia"/>
        </w:rPr>
        <w:t>RowMatrix</w:t>
      </w:r>
      <w:r>
        <w:rPr>
          <w:rFonts w:hint="eastAsia"/>
        </w:rPr>
        <w:t>的长度</w:t>
      </w:r>
      <w:r w:rsidR="00415E0D">
        <w:rPr>
          <w:rFonts w:hint="eastAsia"/>
        </w:rPr>
        <w:t>：</w:t>
      </w:r>
    </w:p>
    <w:p w14:paraId="6E963A52" w14:textId="77777777" w:rsidR="007F0DE8" w:rsidRDefault="007F0DE8" w:rsidP="0088292B">
      <w:pPr>
        <w:pStyle w:val="a8"/>
      </w:pPr>
      <w:r>
        <w:t>scala&gt; val m = mat.numRows()</w:t>
      </w:r>
    </w:p>
    <w:p w14:paraId="144852EE" w14:textId="77777777" w:rsidR="007F0DE8" w:rsidRDefault="007F0DE8" w:rsidP="0088292B">
      <w:pPr>
        <w:pStyle w:val="a8"/>
      </w:pPr>
      <w:r>
        <w:t xml:space="preserve">m: Long = 3                                                                     </w:t>
      </w:r>
    </w:p>
    <w:p w14:paraId="35A220BF" w14:textId="77777777" w:rsidR="007F0DE8" w:rsidRDefault="007F0DE8" w:rsidP="0088292B">
      <w:pPr>
        <w:pStyle w:val="a8"/>
      </w:pPr>
    </w:p>
    <w:p w14:paraId="27CF0047" w14:textId="77777777" w:rsidR="007F0DE8" w:rsidRDefault="007F0DE8" w:rsidP="0088292B">
      <w:pPr>
        <w:pStyle w:val="a8"/>
      </w:pPr>
      <w:r>
        <w:t>scala&gt; val n = mat.numCols()</w:t>
      </w:r>
    </w:p>
    <w:p w14:paraId="6CECB248" w14:textId="4B4A62CF" w:rsidR="00706126" w:rsidRDefault="007F0DE8" w:rsidP="0088292B">
      <w:pPr>
        <w:pStyle w:val="a8"/>
      </w:pPr>
      <w:r>
        <w:t>n: Long = 3</w:t>
      </w:r>
    </w:p>
    <w:p w14:paraId="56F78003" w14:textId="6C773104"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16</w:t>
      </w:r>
      <w:r w:rsidR="00D54DC9">
        <w:fldChar w:fldCharType="end"/>
      </w:r>
    </w:p>
    <w:p w14:paraId="2C3E75E0" w14:textId="3EEE48E4" w:rsidR="00084706" w:rsidRDefault="00ED7D11" w:rsidP="004475D7">
      <w:pPr>
        <w:pStyle w:val="Heading4"/>
      </w:pPr>
      <w:r w:rsidRPr="00ED7D11">
        <w:t>IndexedRowMatrix</w:t>
      </w:r>
    </w:p>
    <w:p w14:paraId="51559B2D" w14:textId="3068A2F1" w:rsidR="00145BB0" w:rsidRDefault="00145BB0" w:rsidP="00145BB0">
      <w:pPr>
        <w:ind w:firstLine="420"/>
      </w:pPr>
      <w:r w:rsidRPr="00145BB0">
        <w:rPr>
          <w:rFonts w:hint="eastAsia"/>
        </w:rPr>
        <w:t>IndexedRowMatrix</w:t>
      </w:r>
      <w:r w:rsidRPr="00145BB0">
        <w:rPr>
          <w:rFonts w:hint="eastAsia"/>
        </w:rPr>
        <w:t>类似于</w:t>
      </w:r>
      <w:r w:rsidRPr="00145BB0">
        <w:rPr>
          <w:rFonts w:hint="eastAsia"/>
        </w:rPr>
        <w:t>RowMatrix</w:t>
      </w:r>
      <w:r w:rsidRPr="00145BB0">
        <w:rPr>
          <w:rFonts w:hint="eastAsia"/>
        </w:rPr>
        <w:t>，但</w:t>
      </w:r>
      <w:r w:rsidR="0071298F" w:rsidRPr="00145BB0">
        <w:rPr>
          <w:rFonts w:hint="eastAsia"/>
        </w:rPr>
        <w:t>行索引</w:t>
      </w:r>
      <w:r w:rsidR="0071298F">
        <w:rPr>
          <w:rFonts w:hint="eastAsia"/>
        </w:rPr>
        <w:t>有意义</w:t>
      </w:r>
      <w:r w:rsidR="00363C07">
        <w:rPr>
          <w:rFonts w:hint="eastAsia"/>
        </w:rPr>
        <w:t>。</w:t>
      </w:r>
      <w:r w:rsidRPr="00145BB0">
        <w:rPr>
          <w:rFonts w:hint="eastAsia"/>
        </w:rPr>
        <w:t>它由</w:t>
      </w:r>
      <w:r w:rsidR="001F7E8C">
        <w:rPr>
          <w:rFonts w:hint="eastAsia"/>
        </w:rPr>
        <w:t>带</w:t>
      </w:r>
      <w:r w:rsidRPr="00145BB0">
        <w:rPr>
          <w:rFonts w:hint="eastAsia"/>
        </w:rPr>
        <w:t>索引行的</w:t>
      </w:r>
      <w:r w:rsidRPr="00145BB0">
        <w:rPr>
          <w:rFonts w:hint="eastAsia"/>
        </w:rPr>
        <w:t>RDD</w:t>
      </w:r>
      <w:r w:rsidR="001F7E8C">
        <w:rPr>
          <w:rFonts w:hint="eastAsia"/>
        </w:rPr>
        <w:t>存储</w:t>
      </w:r>
      <w:r w:rsidRPr="00145BB0">
        <w:rPr>
          <w:rFonts w:hint="eastAsia"/>
        </w:rPr>
        <w:t>，因此每行都由</w:t>
      </w:r>
      <w:r w:rsidR="0071298F">
        <w:rPr>
          <w:rFonts w:hint="eastAsia"/>
        </w:rPr>
        <w:t>长整型</w:t>
      </w:r>
      <w:r w:rsidRPr="00145BB0">
        <w:rPr>
          <w:rFonts w:hint="eastAsia"/>
        </w:rPr>
        <w:t>索引和局部向量表示。</w:t>
      </w:r>
      <w:r w:rsidRPr="00145BB0">
        <w:rPr>
          <w:rFonts w:hint="eastAsia"/>
        </w:rPr>
        <w:t>IndexedRowMatrix</w:t>
      </w:r>
      <w:r w:rsidR="00791973">
        <w:rPr>
          <w:rFonts w:hint="eastAsia"/>
        </w:rPr>
        <w:t>可以用</w:t>
      </w:r>
      <w:r w:rsidRPr="00145BB0">
        <w:rPr>
          <w:rFonts w:hint="eastAsia"/>
        </w:rPr>
        <w:t>RDD [IndexedRow]</w:t>
      </w:r>
      <w:r w:rsidRPr="00145BB0">
        <w:rPr>
          <w:rFonts w:hint="eastAsia"/>
        </w:rPr>
        <w:t>实例创建，其中</w:t>
      </w:r>
      <w:r w:rsidRPr="00145BB0">
        <w:rPr>
          <w:rFonts w:hint="eastAsia"/>
        </w:rPr>
        <w:t>IndexedRow</w:t>
      </w:r>
      <w:r>
        <w:rPr>
          <w:rFonts w:hint="eastAsia"/>
        </w:rPr>
        <w:t>是一个</w:t>
      </w:r>
      <w:r w:rsidR="00830F6D">
        <w:rPr>
          <w:rFonts w:hint="eastAsia"/>
        </w:rPr>
        <w:t>基于</w:t>
      </w:r>
      <w:r w:rsidR="00830F6D">
        <w:rPr>
          <w:rFonts w:hint="eastAsia"/>
        </w:rPr>
        <w:t>(</w:t>
      </w:r>
      <w:r w:rsidR="00830F6D" w:rsidRPr="00145BB0">
        <w:rPr>
          <w:rFonts w:hint="eastAsia"/>
        </w:rPr>
        <w:t>Long</w:t>
      </w:r>
      <w:r w:rsidR="00830F6D">
        <w:rPr>
          <w:rFonts w:hint="eastAsia"/>
        </w:rPr>
        <w:t>,</w:t>
      </w:r>
      <w:r w:rsidR="00830F6D" w:rsidRPr="00145BB0">
        <w:rPr>
          <w:rFonts w:hint="eastAsia"/>
        </w:rPr>
        <w:t>Vector</w:t>
      </w:r>
      <w:r w:rsidR="00830F6D">
        <w:rPr>
          <w:rFonts w:hint="eastAsia"/>
        </w:rPr>
        <w:t>)</w:t>
      </w:r>
      <w:r w:rsidR="00830F6D">
        <w:rPr>
          <w:rFonts w:hint="eastAsia"/>
        </w:rPr>
        <w:t>的</w:t>
      </w:r>
      <w:r>
        <w:rPr>
          <w:rFonts w:hint="eastAsia"/>
        </w:rPr>
        <w:t>包装器</w:t>
      </w:r>
      <w:r w:rsidRPr="00145BB0">
        <w:rPr>
          <w:rFonts w:hint="eastAsia"/>
        </w:rPr>
        <w:t>。</w:t>
      </w:r>
      <w:r w:rsidRPr="00145BB0">
        <w:rPr>
          <w:rFonts w:hint="eastAsia"/>
        </w:rPr>
        <w:t>IndexedRowMatrix</w:t>
      </w:r>
      <w:r w:rsidRPr="00145BB0">
        <w:rPr>
          <w:rFonts w:hint="eastAsia"/>
        </w:rPr>
        <w:t>可以通过删除行索引来转换为</w:t>
      </w:r>
      <w:r w:rsidRPr="00145BB0">
        <w:rPr>
          <w:rFonts w:hint="eastAsia"/>
        </w:rPr>
        <w:t>RowMatrix</w:t>
      </w:r>
      <w:r w:rsidRPr="00145BB0">
        <w:rPr>
          <w:rFonts w:hint="eastAsia"/>
        </w:rPr>
        <w:t>。</w:t>
      </w:r>
    </w:p>
    <w:p w14:paraId="67E973C5" w14:textId="77777777" w:rsidR="00A63914" w:rsidRDefault="00A63914" w:rsidP="00FA2456">
      <w:pPr>
        <w:pStyle w:val="a8"/>
      </w:pPr>
      <w:r>
        <w:t>scala&gt; import org.apache.spark.mllib.linalg.distributed.{IndexedRow, IndexedRowMatrix}</w:t>
      </w:r>
    </w:p>
    <w:p w14:paraId="020B2DFA" w14:textId="77777777" w:rsidR="00A63914" w:rsidRDefault="00A63914" w:rsidP="00FA2456">
      <w:pPr>
        <w:pStyle w:val="a8"/>
      </w:pPr>
      <w:r>
        <w:t>import org.apache.spark.mllib.linalg.distributed.{IndexedRow, IndexedRowMatrix}</w:t>
      </w:r>
    </w:p>
    <w:p w14:paraId="5D50437D" w14:textId="77777777" w:rsidR="00A63914" w:rsidRDefault="00A63914" w:rsidP="00FA2456">
      <w:pPr>
        <w:pStyle w:val="a8"/>
      </w:pPr>
      <w:r>
        <w:t>scala&gt; val rows = spark.sparkContext.parallelize(Seq(</w:t>
      </w:r>
    </w:p>
    <w:p w14:paraId="6B39F71B" w14:textId="77777777" w:rsidR="00A63914" w:rsidRDefault="00A63914" w:rsidP="00FA2456">
      <w:pPr>
        <w:pStyle w:val="a8"/>
      </w:pPr>
      <w:r>
        <w:t xml:space="preserve">     |       IndexedRow(0, Vectors.dense(1, 3)),</w:t>
      </w:r>
    </w:p>
    <w:p w14:paraId="29C9C42A" w14:textId="77777777" w:rsidR="00A63914" w:rsidRDefault="00A63914" w:rsidP="00FA2456">
      <w:pPr>
        <w:pStyle w:val="a8"/>
      </w:pPr>
      <w:r>
        <w:t xml:space="preserve">     |       IndexedRow(1, Vectors.dense(4, 5))))</w:t>
      </w:r>
    </w:p>
    <w:p w14:paraId="3C7754C0" w14:textId="77777777" w:rsidR="00A63914" w:rsidRDefault="00A63914" w:rsidP="00FA2456">
      <w:pPr>
        <w:pStyle w:val="a8"/>
      </w:pPr>
      <w:r>
        <w:t>rows: org.apache.spark.rdd.RDD[org.apache.spark.mllib.linalg.distributed.IndexedRow] = ParallelCollectionRDD[9] at parallelize at &lt;console&gt;:28</w:t>
      </w:r>
    </w:p>
    <w:p w14:paraId="412A6573" w14:textId="4B85AEDE"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17</w:t>
      </w:r>
      <w:r w:rsidR="00D54DC9">
        <w:fldChar w:fldCharType="end"/>
      </w:r>
    </w:p>
    <w:p w14:paraId="48FB2D41" w14:textId="556C5A37" w:rsidR="00A63914" w:rsidRDefault="00696492" w:rsidP="00620A7F">
      <w:pPr>
        <w:ind w:firstLine="420"/>
        <w:rPr>
          <w:rFonts w:hint="eastAsia"/>
        </w:rPr>
      </w:pPr>
      <w:r>
        <w:rPr>
          <w:rFonts w:hint="eastAsia"/>
        </w:rPr>
        <w:t>用</w:t>
      </w:r>
      <w:r w:rsidRPr="00696492">
        <w:t>RDD[IndexedRow]</w:t>
      </w:r>
      <w:r>
        <w:rPr>
          <w:rFonts w:hint="eastAsia"/>
        </w:rPr>
        <w:t>创建</w:t>
      </w:r>
      <w:r w:rsidRPr="00696492">
        <w:t>IndexedRowMatrix</w:t>
      </w:r>
      <w:r w:rsidR="00415E0D">
        <w:rPr>
          <w:rFonts w:hint="eastAsia"/>
        </w:rPr>
        <w:t>：</w:t>
      </w:r>
    </w:p>
    <w:p w14:paraId="6703F8D8" w14:textId="77777777" w:rsidR="00A63914" w:rsidRDefault="00A63914" w:rsidP="00FA2456">
      <w:pPr>
        <w:pStyle w:val="a8"/>
      </w:pPr>
      <w:r>
        <w:t>scala&gt; val mat02: IndexedRowMatrix = new IndexedRowMatrix(rows)</w:t>
      </w:r>
    </w:p>
    <w:p w14:paraId="1E6E5555" w14:textId="48162B60" w:rsidR="00A63914" w:rsidRDefault="00A63914" w:rsidP="00FA2456">
      <w:pPr>
        <w:pStyle w:val="a8"/>
      </w:pPr>
      <w:r>
        <w:t xml:space="preserve">mat02: org.apache.spark.mllib.linalg.distributed.IndexedRowMatrix = </w:t>
      </w:r>
      <w:hyperlink r:id="rId14" w:history="1">
        <w:r w:rsidR="00497E5E" w:rsidRPr="006212E3">
          <w:rPr>
            <w:rStyle w:val="Hyperlink"/>
          </w:rPr>
          <w:t>org.apache.spark.mllib.linalg.distributed.IndexedRowMatrix@46b4cddb</w:t>
        </w:r>
      </w:hyperlink>
    </w:p>
    <w:p w14:paraId="19673E7A" w14:textId="71BD0291"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18</w:t>
      </w:r>
      <w:r w:rsidR="00D54DC9">
        <w:fldChar w:fldCharType="end"/>
      </w:r>
    </w:p>
    <w:p w14:paraId="7E1AA492" w14:textId="38CDC5ED" w:rsidR="00A63914" w:rsidRDefault="00FA2456" w:rsidP="00620A7F">
      <w:pPr>
        <w:ind w:firstLine="420"/>
      </w:pPr>
      <w:r>
        <w:rPr>
          <w:rFonts w:hint="eastAsia"/>
        </w:rPr>
        <w:t>得到长度</w:t>
      </w:r>
      <w:r w:rsidR="00415E0D">
        <w:rPr>
          <w:rFonts w:hint="eastAsia"/>
        </w:rPr>
        <w:t>：</w:t>
      </w:r>
    </w:p>
    <w:p w14:paraId="302C05FE" w14:textId="11F28D7A" w:rsidR="00A63914" w:rsidRDefault="00A63914" w:rsidP="00FA2456">
      <w:pPr>
        <w:pStyle w:val="a8"/>
      </w:pPr>
      <w:r>
        <w:t>scala&gt;val m02 = mat02.numRows()</w:t>
      </w:r>
    </w:p>
    <w:p w14:paraId="23EEB4BF" w14:textId="77777777" w:rsidR="00A63914" w:rsidRDefault="00A63914" w:rsidP="00FA2456">
      <w:pPr>
        <w:pStyle w:val="a8"/>
      </w:pPr>
      <w:r>
        <w:t>m02: Long = 2</w:t>
      </w:r>
    </w:p>
    <w:p w14:paraId="1798C434" w14:textId="77777777" w:rsidR="00A63914" w:rsidRDefault="00A63914" w:rsidP="00FA2456">
      <w:pPr>
        <w:pStyle w:val="a8"/>
      </w:pPr>
    </w:p>
    <w:p w14:paraId="5AABB6F0" w14:textId="212A4821" w:rsidR="00A63914" w:rsidRDefault="00A63914" w:rsidP="00FA2456">
      <w:pPr>
        <w:pStyle w:val="a8"/>
      </w:pPr>
      <w:r>
        <w:t>scala&gt;val n02 = mat02.numCols()</w:t>
      </w:r>
    </w:p>
    <w:p w14:paraId="0895E9EF" w14:textId="77777777" w:rsidR="00A63914" w:rsidRDefault="00A63914" w:rsidP="00FA2456">
      <w:pPr>
        <w:pStyle w:val="a8"/>
      </w:pPr>
      <w:r>
        <w:t>n02: Long = 2</w:t>
      </w:r>
    </w:p>
    <w:p w14:paraId="6F38C8CB" w14:textId="69743010"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19</w:t>
      </w:r>
      <w:r w:rsidR="00D54DC9">
        <w:fldChar w:fldCharType="end"/>
      </w:r>
    </w:p>
    <w:p w14:paraId="3F91EF44" w14:textId="492ED5B0" w:rsidR="00A63914" w:rsidRDefault="00FA2456" w:rsidP="0014121A">
      <w:pPr>
        <w:ind w:firstLine="420"/>
      </w:pPr>
      <w:r>
        <w:rPr>
          <w:rFonts w:hint="eastAsia"/>
        </w:rPr>
        <w:lastRenderedPageBreak/>
        <w:t>去掉行索引</w:t>
      </w:r>
      <w:r w:rsidR="00415E0D">
        <w:rPr>
          <w:rFonts w:hint="eastAsia"/>
        </w:rPr>
        <w:t>：</w:t>
      </w:r>
    </w:p>
    <w:p w14:paraId="575FBF85" w14:textId="339831CF" w:rsidR="00A63914" w:rsidRDefault="00755711" w:rsidP="00FA2456">
      <w:pPr>
        <w:pStyle w:val="a8"/>
      </w:pPr>
      <w:r>
        <w:t xml:space="preserve">scala&gt; </w:t>
      </w:r>
      <w:r w:rsidR="00A63914">
        <w:t>val rowMat: RowMatrix = mat02.toRowMatrix()</w:t>
      </w:r>
    </w:p>
    <w:p w14:paraId="0FB5C6E4" w14:textId="295AD069" w:rsidR="0011110F" w:rsidRDefault="00A63914" w:rsidP="00FA2456">
      <w:pPr>
        <w:pStyle w:val="a8"/>
      </w:pPr>
      <w:r>
        <w:t xml:space="preserve">rowMat: org.apache.spark.mllib.linalg.distributed.RowMatrix = </w:t>
      </w:r>
      <w:hyperlink r:id="rId15" w:history="1">
        <w:r w:rsidR="00497E5E" w:rsidRPr="006212E3">
          <w:rPr>
            <w:rStyle w:val="Hyperlink"/>
          </w:rPr>
          <w:t>org.apache.spark.mllib.linalg.distributed.RowMatrix@435e857c</w:t>
        </w:r>
      </w:hyperlink>
    </w:p>
    <w:p w14:paraId="0D1731DF" w14:textId="7CF957C0"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20</w:t>
      </w:r>
      <w:r w:rsidR="00D54DC9">
        <w:fldChar w:fldCharType="end"/>
      </w:r>
    </w:p>
    <w:p w14:paraId="566F3AC1" w14:textId="5CD99898" w:rsidR="00ED7D11" w:rsidRDefault="00342822" w:rsidP="004475D7">
      <w:pPr>
        <w:pStyle w:val="Heading4"/>
      </w:pPr>
      <w:r w:rsidRPr="00342822">
        <w:t>CoordinateMatrix</w:t>
      </w:r>
    </w:p>
    <w:p w14:paraId="1EC5CFE7" w14:textId="442BD042" w:rsidR="00253BCB" w:rsidRDefault="00253BCB" w:rsidP="00253BCB">
      <w:pPr>
        <w:ind w:firstLine="420"/>
      </w:pPr>
      <w:r w:rsidRPr="00253BCB">
        <w:rPr>
          <w:rFonts w:hint="eastAsia"/>
        </w:rPr>
        <w:t>CoordinateMatrix</w:t>
      </w:r>
      <w:r w:rsidR="00830F6D">
        <w:rPr>
          <w:rFonts w:hint="eastAsia"/>
        </w:rPr>
        <w:t>也是</w:t>
      </w:r>
      <w:r w:rsidR="00830F6D" w:rsidRPr="00253BCB">
        <w:rPr>
          <w:rFonts w:hint="eastAsia"/>
        </w:rPr>
        <w:t>分布式矩阵</w:t>
      </w:r>
      <w:r w:rsidR="00830F6D">
        <w:rPr>
          <w:rFonts w:hint="eastAsia"/>
        </w:rPr>
        <w:t>，每个条目</w:t>
      </w:r>
      <w:r w:rsidR="004C71FE">
        <w:rPr>
          <w:rFonts w:hint="eastAsia"/>
        </w:rPr>
        <w:t>由</w:t>
      </w:r>
      <w:r w:rsidRPr="00253BCB">
        <w:rPr>
          <w:rFonts w:hint="eastAsia"/>
        </w:rPr>
        <w:t>RDD</w:t>
      </w:r>
      <w:r w:rsidR="00830F6D">
        <w:rPr>
          <w:rFonts w:hint="eastAsia"/>
        </w:rPr>
        <w:t>保存</w:t>
      </w:r>
      <w:r w:rsidR="00363C07">
        <w:rPr>
          <w:rFonts w:hint="eastAsia"/>
        </w:rPr>
        <w:t>。</w:t>
      </w:r>
      <w:r w:rsidR="00C77CB1">
        <w:rPr>
          <w:rFonts w:hint="eastAsia"/>
        </w:rPr>
        <w:t>每个条目是</w:t>
      </w:r>
      <w:r w:rsidR="00C77CB1">
        <w:rPr>
          <w:rFonts w:hint="eastAsia"/>
        </w:rPr>
        <w:t>(</w:t>
      </w:r>
      <w:r w:rsidRPr="00253BCB">
        <w:rPr>
          <w:rFonts w:hint="eastAsia"/>
        </w:rPr>
        <w:t>i</w:t>
      </w:r>
      <w:r w:rsidR="00C56BDB">
        <w:rPr>
          <w:rFonts w:hint="eastAsia"/>
        </w:rPr>
        <w:t>:</w:t>
      </w:r>
      <w:r w:rsidRPr="00253BCB">
        <w:rPr>
          <w:rFonts w:hint="eastAsia"/>
        </w:rPr>
        <w:t>Long</w:t>
      </w:r>
      <w:r w:rsidR="005B5B1F">
        <w:rPr>
          <w:rFonts w:hint="eastAsia"/>
        </w:rPr>
        <w:t>,</w:t>
      </w:r>
      <w:r w:rsidRPr="00253BCB">
        <w:rPr>
          <w:rFonts w:hint="eastAsia"/>
        </w:rPr>
        <w:t>j</w:t>
      </w:r>
      <w:r w:rsidRPr="00253BCB">
        <w:rPr>
          <w:rFonts w:hint="eastAsia"/>
        </w:rPr>
        <w:t>：</w:t>
      </w:r>
      <w:r w:rsidRPr="00253BCB">
        <w:rPr>
          <w:rFonts w:hint="eastAsia"/>
        </w:rPr>
        <w:t>Long</w:t>
      </w:r>
      <w:r w:rsidR="005B5B1F">
        <w:rPr>
          <w:rFonts w:hint="eastAsia"/>
        </w:rPr>
        <w:t>,</w:t>
      </w:r>
      <w:r w:rsidRPr="00253BCB">
        <w:rPr>
          <w:rFonts w:hint="eastAsia"/>
        </w:rPr>
        <w:t>value</w:t>
      </w:r>
      <w:r w:rsidRPr="00253BCB">
        <w:rPr>
          <w:rFonts w:hint="eastAsia"/>
        </w:rPr>
        <w:t>：</w:t>
      </w:r>
      <w:r w:rsidRPr="00253BCB">
        <w:rPr>
          <w:rFonts w:hint="eastAsia"/>
        </w:rPr>
        <w:t>Double</w:t>
      </w:r>
      <w:r w:rsidR="00C77CB1">
        <w:rPr>
          <w:rFonts w:hint="eastAsia"/>
        </w:rPr>
        <w:t>)</w:t>
      </w:r>
      <w:r w:rsidRPr="00253BCB">
        <w:rPr>
          <w:rFonts w:hint="eastAsia"/>
        </w:rPr>
        <w:t>的一个元组，其中</w:t>
      </w:r>
      <w:r w:rsidRPr="00253BCB">
        <w:rPr>
          <w:rFonts w:hint="eastAsia"/>
        </w:rPr>
        <w:t>i</w:t>
      </w:r>
      <w:r w:rsidRPr="00253BCB">
        <w:rPr>
          <w:rFonts w:hint="eastAsia"/>
        </w:rPr>
        <w:t>是行索引，</w:t>
      </w:r>
      <w:r w:rsidRPr="00253BCB">
        <w:rPr>
          <w:rFonts w:hint="eastAsia"/>
        </w:rPr>
        <w:t>j</w:t>
      </w:r>
      <w:r w:rsidRPr="00253BCB">
        <w:rPr>
          <w:rFonts w:hint="eastAsia"/>
        </w:rPr>
        <w:t>是列索引，</w:t>
      </w:r>
      <w:r w:rsidRPr="00253BCB">
        <w:rPr>
          <w:rFonts w:hint="eastAsia"/>
        </w:rPr>
        <w:t>value</w:t>
      </w:r>
      <w:r w:rsidRPr="00253BCB">
        <w:rPr>
          <w:rFonts w:hint="eastAsia"/>
        </w:rPr>
        <w:t>是条目值</w:t>
      </w:r>
      <w:r w:rsidR="00363C07">
        <w:rPr>
          <w:rFonts w:hint="eastAsia"/>
        </w:rPr>
        <w:t>。</w:t>
      </w:r>
      <w:r w:rsidRPr="00253BCB">
        <w:rPr>
          <w:rFonts w:hint="eastAsia"/>
        </w:rPr>
        <w:t>CoordinateMatrix</w:t>
      </w:r>
      <w:r w:rsidRPr="00253BCB">
        <w:rPr>
          <w:rFonts w:hint="eastAsia"/>
        </w:rPr>
        <w:t>只有在矩阵的两个维度都很大且矩阵非常稀疏时才能使用。</w:t>
      </w:r>
      <w:r w:rsidR="00825C3B" w:rsidRPr="00825C3B">
        <w:rPr>
          <w:rFonts w:hint="eastAsia"/>
        </w:rPr>
        <w:t>CoordinateMatrix</w:t>
      </w:r>
      <w:r w:rsidR="008505B4">
        <w:rPr>
          <w:rFonts w:hint="eastAsia"/>
        </w:rPr>
        <w:t>可以由</w:t>
      </w:r>
      <w:r w:rsidR="00825C3B" w:rsidRPr="00825C3B">
        <w:rPr>
          <w:rFonts w:hint="eastAsia"/>
        </w:rPr>
        <w:t>RDD [MatrixEntry]</w:t>
      </w:r>
      <w:r w:rsidR="00825C3B" w:rsidRPr="00825C3B">
        <w:rPr>
          <w:rFonts w:hint="eastAsia"/>
        </w:rPr>
        <w:t>实例创建，其中</w:t>
      </w:r>
      <w:r w:rsidR="00825C3B" w:rsidRPr="00825C3B">
        <w:rPr>
          <w:rFonts w:hint="eastAsia"/>
        </w:rPr>
        <w:t>MatrixEntry</w:t>
      </w:r>
      <w:r w:rsidR="00BB514D">
        <w:rPr>
          <w:rFonts w:hint="eastAsia"/>
        </w:rPr>
        <w:t>是基于</w:t>
      </w:r>
      <w:r w:rsidR="00BB514D">
        <w:rPr>
          <w:rFonts w:hint="eastAsia"/>
        </w:rPr>
        <w:t>(</w:t>
      </w:r>
      <w:r w:rsidR="00BB514D" w:rsidRPr="00825C3B">
        <w:rPr>
          <w:rFonts w:hint="eastAsia"/>
        </w:rPr>
        <w:t>Long</w:t>
      </w:r>
      <w:r w:rsidR="00BB514D">
        <w:rPr>
          <w:rFonts w:hint="eastAsia"/>
        </w:rPr>
        <w:t>,</w:t>
      </w:r>
      <w:r w:rsidR="00BB514D" w:rsidRPr="00825C3B">
        <w:rPr>
          <w:rFonts w:hint="eastAsia"/>
        </w:rPr>
        <w:t>Long</w:t>
      </w:r>
      <w:r w:rsidR="00BB514D">
        <w:rPr>
          <w:rFonts w:hint="eastAsia"/>
        </w:rPr>
        <w:t>,</w:t>
      </w:r>
      <w:r w:rsidR="00BB514D" w:rsidRPr="00825C3B">
        <w:rPr>
          <w:rFonts w:hint="eastAsia"/>
        </w:rPr>
        <w:t>Double</w:t>
      </w:r>
      <w:r w:rsidR="00BB514D">
        <w:rPr>
          <w:rFonts w:hint="eastAsia"/>
        </w:rPr>
        <w:t>)</w:t>
      </w:r>
      <w:r w:rsidR="00BB514D">
        <w:rPr>
          <w:rFonts w:hint="eastAsia"/>
        </w:rPr>
        <w:t>的包装器</w:t>
      </w:r>
      <w:r w:rsidR="00825C3B" w:rsidRPr="00825C3B">
        <w:rPr>
          <w:rFonts w:hint="eastAsia"/>
        </w:rPr>
        <w:t>。可以通过调用</w:t>
      </w:r>
      <w:r w:rsidR="00825C3B" w:rsidRPr="00825C3B">
        <w:rPr>
          <w:rFonts w:hint="eastAsia"/>
        </w:rPr>
        <w:t>toIndexedRowMatrix</w:t>
      </w:r>
      <w:r w:rsidR="00825C3B" w:rsidRPr="00825C3B">
        <w:rPr>
          <w:rFonts w:hint="eastAsia"/>
        </w:rPr>
        <w:t>将</w:t>
      </w:r>
      <w:r w:rsidR="00825C3B" w:rsidRPr="00825C3B">
        <w:rPr>
          <w:rFonts w:hint="eastAsia"/>
        </w:rPr>
        <w:t>CoordinateMatrix</w:t>
      </w:r>
      <w:r w:rsidR="00825C3B" w:rsidRPr="00825C3B">
        <w:rPr>
          <w:rFonts w:hint="eastAsia"/>
        </w:rPr>
        <w:t>转换为具有稀疏行的</w:t>
      </w:r>
      <w:r w:rsidR="00825C3B" w:rsidRPr="00825C3B">
        <w:rPr>
          <w:rFonts w:hint="eastAsia"/>
        </w:rPr>
        <w:t>IndexedRowMatrix</w:t>
      </w:r>
      <w:r w:rsidR="00363C07">
        <w:rPr>
          <w:rFonts w:hint="eastAsia"/>
        </w:rPr>
        <w:t>。</w:t>
      </w:r>
      <w:r w:rsidR="00825C3B" w:rsidRPr="00825C3B">
        <w:rPr>
          <w:rFonts w:hint="eastAsia"/>
        </w:rPr>
        <w:t>目前还不支持</w:t>
      </w:r>
      <w:r w:rsidR="00825C3B" w:rsidRPr="00825C3B">
        <w:rPr>
          <w:rFonts w:hint="eastAsia"/>
        </w:rPr>
        <w:t>CoordinateMatrix</w:t>
      </w:r>
      <w:r w:rsidR="00825C3B" w:rsidRPr="00825C3B">
        <w:rPr>
          <w:rFonts w:hint="eastAsia"/>
        </w:rPr>
        <w:t>的其他计算。</w:t>
      </w:r>
    </w:p>
    <w:p w14:paraId="1A4BE9E7" w14:textId="77777777" w:rsidR="00E81B6E" w:rsidRDefault="00E81B6E" w:rsidP="00BB15FE">
      <w:pPr>
        <w:pStyle w:val="a8"/>
      </w:pPr>
      <w:r>
        <w:t>scala&gt; import org.apache.spark.mllib.linalg.distributed.{MatrixEntry, CoordinateMatrix}</w:t>
      </w:r>
    </w:p>
    <w:p w14:paraId="6D58F6EA" w14:textId="77777777" w:rsidR="00E81B6E" w:rsidRDefault="00E81B6E" w:rsidP="00BB15FE">
      <w:pPr>
        <w:pStyle w:val="a8"/>
      </w:pPr>
      <w:r>
        <w:t>import org.apache.spark.mllib.linalg.distributed.{MatrixEntry, CoordinateMatrix}</w:t>
      </w:r>
    </w:p>
    <w:p w14:paraId="09057176" w14:textId="77777777" w:rsidR="00E81B6E" w:rsidRDefault="00E81B6E" w:rsidP="00BB15FE">
      <w:pPr>
        <w:pStyle w:val="a8"/>
      </w:pPr>
    </w:p>
    <w:p w14:paraId="30DE787C" w14:textId="77777777" w:rsidR="00E81B6E" w:rsidRDefault="00E81B6E" w:rsidP="00BB15FE">
      <w:pPr>
        <w:pStyle w:val="a8"/>
      </w:pPr>
      <w:r>
        <w:t>scala&gt; val entries03 = spark.sparkContext.parallelize(Seq(</w:t>
      </w:r>
    </w:p>
    <w:p w14:paraId="61C104DC" w14:textId="77777777" w:rsidR="00E81B6E" w:rsidRDefault="00E81B6E" w:rsidP="00BB15FE">
      <w:pPr>
        <w:pStyle w:val="a8"/>
      </w:pPr>
      <w:r>
        <w:t xml:space="preserve">     |       MatrixEntry(0, 1, 1), MatrixEntry(0, 2, 2), MatrixEntry(0, 3, 3),</w:t>
      </w:r>
    </w:p>
    <w:p w14:paraId="44E467A1" w14:textId="77777777" w:rsidR="00E81B6E" w:rsidRDefault="00E81B6E" w:rsidP="00BB15FE">
      <w:pPr>
        <w:pStyle w:val="a8"/>
      </w:pPr>
      <w:r>
        <w:t xml:space="preserve">     |       MatrixEntry(0, 4, 4), MatrixEntry(2, 3, 5), MatrixEntry(2, 4, 6),</w:t>
      </w:r>
    </w:p>
    <w:p w14:paraId="0968610F" w14:textId="77777777" w:rsidR="00E81B6E" w:rsidRDefault="00E81B6E" w:rsidP="00BB15FE">
      <w:pPr>
        <w:pStyle w:val="a8"/>
      </w:pPr>
      <w:r>
        <w:t xml:space="preserve">     |       MatrixEntry(3, 4, 7)))</w:t>
      </w:r>
    </w:p>
    <w:p w14:paraId="04604090" w14:textId="77777777" w:rsidR="00E81B6E" w:rsidRDefault="00E81B6E" w:rsidP="00BB15FE">
      <w:pPr>
        <w:pStyle w:val="a8"/>
      </w:pPr>
      <w:r>
        <w:t>entries03: org.apache.spark.rdd.RDD[org.apache.spark.mllib.linalg.distributed.MatrixEntry] = ParallelCollectionRDD[13] at parallelize at &lt;console&gt;:30</w:t>
      </w:r>
    </w:p>
    <w:p w14:paraId="47DFE50D" w14:textId="138A0A9C"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21</w:t>
      </w:r>
      <w:r w:rsidR="00D54DC9">
        <w:fldChar w:fldCharType="end"/>
      </w:r>
    </w:p>
    <w:p w14:paraId="7B998C0E" w14:textId="471DD1F5" w:rsidR="00E81B6E" w:rsidRDefault="00ED5E9D" w:rsidP="003A374F">
      <w:pPr>
        <w:ind w:firstLine="420"/>
        <w:rPr>
          <w:rFonts w:hint="eastAsia"/>
        </w:rPr>
      </w:pPr>
      <w:r>
        <w:rPr>
          <w:rFonts w:hint="eastAsia"/>
        </w:rPr>
        <w:t>用</w:t>
      </w:r>
      <w:r w:rsidRPr="00ED5E9D">
        <w:t>RDD[MatrixEntry]</w:t>
      </w:r>
      <w:r>
        <w:rPr>
          <w:rFonts w:hint="eastAsia"/>
        </w:rPr>
        <w:t>创建</w:t>
      </w:r>
      <w:r w:rsidR="00857484">
        <w:t>CoordinateMatrix</w:t>
      </w:r>
      <w:r w:rsidR="00C83C73">
        <w:rPr>
          <w:rFonts w:hint="eastAsia"/>
        </w:rPr>
        <w:t>：</w:t>
      </w:r>
    </w:p>
    <w:p w14:paraId="4C9EFAAF" w14:textId="1BFC9388" w:rsidR="00E81B6E" w:rsidRDefault="00E81B6E" w:rsidP="00786233">
      <w:pPr>
        <w:pStyle w:val="a8"/>
      </w:pPr>
      <w:r>
        <w:t>scala&gt;val mat03: CoordinateMatrix = new CoordinateMatrix(entries03)</w:t>
      </w:r>
    </w:p>
    <w:p w14:paraId="0A03E052" w14:textId="0B477DB1" w:rsidR="00E81B6E" w:rsidRDefault="00E81B6E" w:rsidP="00786233">
      <w:pPr>
        <w:pStyle w:val="a8"/>
      </w:pPr>
      <w:r>
        <w:t xml:space="preserve">mat03: org.apache.spark.mllib.linalg.distributed.CoordinateMatrix = </w:t>
      </w:r>
      <w:hyperlink r:id="rId16" w:history="1">
        <w:r w:rsidR="00497E5E" w:rsidRPr="006212E3">
          <w:rPr>
            <w:rStyle w:val="Hyperlink"/>
          </w:rPr>
          <w:t>org.apache.spark.mllib.linalg.distributed.CoordinateMatrix@17c158ca</w:t>
        </w:r>
      </w:hyperlink>
    </w:p>
    <w:p w14:paraId="67EAF14B" w14:textId="23592452"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22</w:t>
      </w:r>
      <w:r w:rsidR="00D54DC9">
        <w:fldChar w:fldCharType="end"/>
      </w:r>
    </w:p>
    <w:p w14:paraId="51C16DF9" w14:textId="5E0C6D48" w:rsidR="00E81B6E" w:rsidRDefault="007B2643" w:rsidP="00D06485">
      <w:pPr>
        <w:ind w:firstLine="420"/>
      </w:pPr>
      <w:r>
        <w:rPr>
          <w:rFonts w:hint="eastAsia"/>
        </w:rPr>
        <w:t>得到长度</w:t>
      </w:r>
      <w:r w:rsidR="00C83C73">
        <w:rPr>
          <w:rFonts w:hint="eastAsia"/>
        </w:rPr>
        <w:t>：</w:t>
      </w:r>
    </w:p>
    <w:p w14:paraId="04A4CE8A" w14:textId="77777777" w:rsidR="00E81B6E" w:rsidRDefault="00E81B6E" w:rsidP="00786233">
      <w:pPr>
        <w:pStyle w:val="a8"/>
      </w:pPr>
      <w:r>
        <w:t>scala&gt; val m03 = mat03.numRows()</w:t>
      </w:r>
    </w:p>
    <w:p w14:paraId="419438E2" w14:textId="77777777" w:rsidR="00E81B6E" w:rsidRDefault="00E81B6E" w:rsidP="00786233">
      <w:pPr>
        <w:pStyle w:val="a8"/>
      </w:pPr>
      <w:r>
        <w:t>m03: Long = 4</w:t>
      </w:r>
    </w:p>
    <w:p w14:paraId="6E570B25" w14:textId="77777777" w:rsidR="00E81B6E" w:rsidRDefault="00E81B6E" w:rsidP="00786233">
      <w:pPr>
        <w:pStyle w:val="a8"/>
      </w:pPr>
    </w:p>
    <w:p w14:paraId="1C536A81" w14:textId="4B8E0BA2" w:rsidR="00E81B6E" w:rsidRDefault="00E81B6E" w:rsidP="00786233">
      <w:pPr>
        <w:pStyle w:val="a8"/>
      </w:pPr>
      <w:r>
        <w:t>scala&gt;val n03 = mat03.numCols()</w:t>
      </w:r>
    </w:p>
    <w:p w14:paraId="4729853E" w14:textId="77777777" w:rsidR="00E81B6E" w:rsidRDefault="00E81B6E" w:rsidP="00786233">
      <w:pPr>
        <w:pStyle w:val="a8"/>
      </w:pPr>
      <w:r>
        <w:t>n03: Long = 5</w:t>
      </w:r>
    </w:p>
    <w:p w14:paraId="612D1D6E" w14:textId="4E6DD4F5"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23</w:t>
      </w:r>
      <w:r w:rsidR="00D54DC9">
        <w:fldChar w:fldCharType="end"/>
      </w:r>
    </w:p>
    <w:p w14:paraId="1EE98613" w14:textId="1DC955B9" w:rsidR="00E81B6E" w:rsidRDefault="0076076B" w:rsidP="00D06485">
      <w:pPr>
        <w:ind w:firstLine="420"/>
      </w:pPr>
      <w:r>
        <w:rPr>
          <w:rFonts w:hint="eastAsia"/>
        </w:rPr>
        <w:t>转换成</w:t>
      </w:r>
      <w:r>
        <w:t>IndexRowMatrix</w:t>
      </w:r>
      <w:r>
        <w:t>，</w:t>
      </w:r>
      <w:r>
        <w:rPr>
          <w:rFonts w:hint="eastAsia"/>
        </w:rPr>
        <w:t>其中的行为稀疏向量</w:t>
      </w:r>
      <w:r w:rsidR="00C83C73">
        <w:rPr>
          <w:rFonts w:hint="eastAsia"/>
        </w:rPr>
        <w:t>：</w:t>
      </w:r>
    </w:p>
    <w:p w14:paraId="7FC9459D" w14:textId="77777777" w:rsidR="00E81B6E" w:rsidRDefault="00E81B6E" w:rsidP="00D9522F">
      <w:pPr>
        <w:pStyle w:val="a8"/>
      </w:pPr>
      <w:r>
        <w:t>scala&gt; val indexedRowMatrix = mat03.toIndexedRowMatrix()</w:t>
      </w:r>
    </w:p>
    <w:p w14:paraId="03FE64FD" w14:textId="12FF68D5" w:rsidR="00AD6791" w:rsidRDefault="00E81B6E" w:rsidP="00D9522F">
      <w:pPr>
        <w:pStyle w:val="a8"/>
      </w:pPr>
      <w:r>
        <w:t xml:space="preserve">indexedRowMatrix: org.apache.spark.mllib.linalg.distributed.IndexedRowMatrix = </w:t>
      </w:r>
      <w:hyperlink r:id="rId17" w:history="1">
        <w:r w:rsidR="00497E5E" w:rsidRPr="006212E3">
          <w:rPr>
            <w:rStyle w:val="Hyperlink"/>
          </w:rPr>
          <w:t>org.apache.spark.mllib.linalg.distributed.IndexedRowMatrix@c34e260</w:t>
        </w:r>
      </w:hyperlink>
    </w:p>
    <w:p w14:paraId="28AAFDDA" w14:textId="53E97C4C"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24</w:t>
      </w:r>
      <w:r w:rsidR="00D54DC9">
        <w:fldChar w:fldCharType="end"/>
      </w:r>
    </w:p>
    <w:p w14:paraId="03516EE6" w14:textId="207BBA62" w:rsidR="008E25A2" w:rsidRDefault="00901891" w:rsidP="004475D7">
      <w:pPr>
        <w:pStyle w:val="Heading4"/>
      </w:pPr>
      <w:r w:rsidRPr="00901891">
        <w:t>BlockMatrix</w:t>
      </w:r>
    </w:p>
    <w:p w14:paraId="2C4F5BD6" w14:textId="0F135874" w:rsidR="000A1AD2" w:rsidRDefault="000A1AD2" w:rsidP="000A1AD2">
      <w:pPr>
        <w:ind w:firstLine="420"/>
      </w:pPr>
      <w:r w:rsidRPr="000A1AD2">
        <w:rPr>
          <w:rFonts w:hint="eastAsia"/>
        </w:rPr>
        <w:t>BlockMatrix</w:t>
      </w:r>
      <w:r w:rsidRPr="000A1AD2">
        <w:rPr>
          <w:rFonts w:hint="eastAsia"/>
        </w:rPr>
        <w:t>是</w:t>
      </w:r>
      <w:r w:rsidR="00BB514D" w:rsidRPr="000A1AD2">
        <w:rPr>
          <w:rFonts w:hint="eastAsia"/>
        </w:rPr>
        <w:t>分布式矩阵</w:t>
      </w:r>
      <w:r w:rsidR="00BB514D">
        <w:rPr>
          <w:rFonts w:hint="eastAsia"/>
        </w:rPr>
        <w:t>，其中的</w:t>
      </w:r>
      <w:r w:rsidR="006F2F4D">
        <w:rPr>
          <w:rFonts w:hint="eastAsia"/>
        </w:rPr>
        <w:t>MatrixBlock</w:t>
      </w:r>
      <w:r w:rsidR="00BB514D">
        <w:rPr>
          <w:rFonts w:hint="eastAsia"/>
        </w:rPr>
        <w:t>是由</w:t>
      </w:r>
      <w:r w:rsidRPr="000A1AD2">
        <w:rPr>
          <w:rFonts w:hint="eastAsia"/>
        </w:rPr>
        <w:t>RDD</w:t>
      </w:r>
      <w:r w:rsidR="00BB514D">
        <w:rPr>
          <w:rFonts w:hint="eastAsia"/>
        </w:rPr>
        <w:t>方式保存</w:t>
      </w:r>
      <w:r w:rsidR="009D6193">
        <w:rPr>
          <w:rFonts w:hint="eastAsia"/>
        </w:rPr>
        <w:t>。</w:t>
      </w:r>
      <w:r w:rsidRPr="000A1AD2">
        <w:rPr>
          <w:rFonts w:hint="eastAsia"/>
        </w:rPr>
        <w:t>MatrixBlock</w:t>
      </w:r>
      <w:r w:rsidR="00CA26F4">
        <w:rPr>
          <w:rFonts w:hint="eastAsia"/>
        </w:rPr>
        <w:t>是</w:t>
      </w:r>
      <w:r w:rsidR="00CA26F4">
        <w:rPr>
          <w:rFonts w:hint="eastAsia"/>
        </w:rPr>
        <w:t>((I</w:t>
      </w:r>
      <w:r w:rsidRPr="000A1AD2">
        <w:rPr>
          <w:rFonts w:hint="eastAsia"/>
        </w:rPr>
        <w:t>nt</w:t>
      </w:r>
      <w:r w:rsidRPr="000A1AD2">
        <w:rPr>
          <w:rFonts w:hint="eastAsia"/>
        </w:rPr>
        <w:t>，</w:t>
      </w:r>
      <w:r w:rsidRPr="000A1AD2">
        <w:rPr>
          <w:rFonts w:hint="eastAsia"/>
        </w:rPr>
        <w:t>Int</w:t>
      </w:r>
      <w:r w:rsidR="00CA26F4">
        <w:rPr>
          <w:rFonts w:hint="eastAsia"/>
        </w:rPr>
        <w:t>),</w:t>
      </w:r>
      <w:r w:rsidRPr="000A1AD2">
        <w:rPr>
          <w:rFonts w:hint="eastAsia"/>
        </w:rPr>
        <w:t>Matrix</w:t>
      </w:r>
      <w:r w:rsidR="00CA26F4">
        <w:rPr>
          <w:rFonts w:hint="eastAsia"/>
        </w:rPr>
        <w:t>)</w:t>
      </w:r>
      <w:r w:rsidR="001F68FE">
        <w:rPr>
          <w:rFonts w:hint="eastAsia"/>
        </w:rPr>
        <w:t>的元组，其中</w:t>
      </w:r>
      <w:r w:rsidR="001F68FE">
        <w:rPr>
          <w:rFonts w:hint="eastAsia"/>
        </w:rPr>
        <w:t>(</w:t>
      </w:r>
      <w:r w:rsidRPr="000A1AD2">
        <w:rPr>
          <w:rFonts w:hint="eastAsia"/>
        </w:rPr>
        <w:t>Int</w:t>
      </w:r>
      <w:r w:rsidR="001F68FE">
        <w:rPr>
          <w:rFonts w:hint="eastAsia"/>
        </w:rPr>
        <w:t>,</w:t>
      </w:r>
      <w:r w:rsidRPr="000A1AD2">
        <w:rPr>
          <w:rFonts w:hint="eastAsia"/>
        </w:rPr>
        <w:t>Int</w:t>
      </w:r>
      <w:r w:rsidR="001F68FE">
        <w:rPr>
          <w:rFonts w:hint="eastAsia"/>
        </w:rPr>
        <w:t>)</w:t>
      </w:r>
      <w:r w:rsidRPr="000A1AD2">
        <w:rPr>
          <w:rFonts w:hint="eastAsia"/>
        </w:rPr>
        <w:t>是块的索引，</w:t>
      </w:r>
      <w:r w:rsidRPr="000A1AD2">
        <w:rPr>
          <w:rFonts w:hint="eastAsia"/>
        </w:rPr>
        <w:t>Matrix</w:t>
      </w:r>
      <w:r w:rsidRPr="000A1AD2">
        <w:rPr>
          <w:rFonts w:hint="eastAsia"/>
        </w:rPr>
        <w:t>是</w:t>
      </w:r>
      <w:r w:rsidR="008869AF">
        <w:rPr>
          <w:rFonts w:hint="eastAsia"/>
        </w:rPr>
        <w:t>给定索引的子矩阵</w:t>
      </w:r>
      <w:r w:rsidRPr="000A1AD2">
        <w:rPr>
          <w:rFonts w:hint="eastAsia"/>
        </w:rPr>
        <w:t>，其大小为</w:t>
      </w:r>
      <w:r w:rsidR="008869AF">
        <w:rPr>
          <w:rFonts w:hint="eastAsia"/>
        </w:rPr>
        <w:t>rowsPerBlock*</w:t>
      </w:r>
      <w:r w:rsidRPr="000A1AD2">
        <w:rPr>
          <w:rFonts w:hint="eastAsia"/>
        </w:rPr>
        <w:t>colsPerBlock</w:t>
      </w:r>
      <w:r w:rsidR="00363C07">
        <w:rPr>
          <w:rFonts w:hint="eastAsia"/>
        </w:rPr>
        <w:t>。</w:t>
      </w:r>
      <w:r w:rsidRPr="000A1AD2">
        <w:rPr>
          <w:rFonts w:hint="eastAsia"/>
        </w:rPr>
        <w:t>BlockMatrix</w:t>
      </w:r>
      <w:r w:rsidR="00797242">
        <w:rPr>
          <w:rFonts w:hint="eastAsia"/>
        </w:rPr>
        <w:t>支持加和乘</w:t>
      </w:r>
      <w:r w:rsidRPr="000A1AD2">
        <w:rPr>
          <w:rFonts w:hint="eastAsia"/>
        </w:rPr>
        <w:t>另一个</w:t>
      </w:r>
      <w:r w:rsidRPr="000A1AD2">
        <w:rPr>
          <w:rFonts w:hint="eastAsia"/>
        </w:rPr>
        <w:t>BlockMatrix</w:t>
      </w:r>
      <w:r w:rsidR="00363C07">
        <w:rPr>
          <w:rFonts w:hint="eastAsia"/>
        </w:rPr>
        <w:t>。</w:t>
      </w:r>
      <w:r w:rsidRPr="000A1AD2">
        <w:rPr>
          <w:rFonts w:hint="eastAsia"/>
        </w:rPr>
        <w:t>BlockMatrix</w:t>
      </w:r>
      <w:r w:rsidRPr="000A1AD2">
        <w:rPr>
          <w:rFonts w:hint="eastAsia"/>
        </w:rPr>
        <w:t>还有一个帮助函数</w:t>
      </w:r>
      <w:r w:rsidRPr="000A1AD2">
        <w:rPr>
          <w:rFonts w:hint="eastAsia"/>
        </w:rPr>
        <w:t>validate</w:t>
      </w:r>
      <w:r w:rsidRPr="000A1AD2">
        <w:rPr>
          <w:rFonts w:hint="eastAsia"/>
        </w:rPr>
        <w:t>，可以用来检查</w:t>
      </w:r>
      <w:r w:rsidRPr="000A1AD2">
        <w:rPr>
          <w:rFonts w:hint="eastAsia"/>
        </w:rPr>
        <w:t>BlockMatrix</w:t>
      </w:r>
      <w:r w:rsidRPr="000A1AD2">
        <w:rPr>
          <w:rFonts w:hint="eastAsia"/>
        </w:rPr>
        <w:t>是否正确设置。</w:t>
      </w:r>
    </w:p>
    <w:p w14:paraId="1C3E2866" w14:textId="1207B910" w:rsidR="000A1AD2" w:rsidRDefault="00D35B66" w:rsidP="000A1AD2">
      <w:pPr>
        <w:ind w:firstLine="420"/>
      </w:pPr>
      <w:r w:rsidRPr="00D35B66">
        <w:rPr>
          <w:rFonts w:hint="eastAsia"/>
        </w:rPr>
        <w:t>BlockMatrix</w:t>
      </w:r>
      <w:r w:rsidRPr="00D35B66">
        <w:rPr>
          <w:rFonts w:hint="eastAsia"/>
        </w:rPr>
        <w:t>可以通过调用</w:t>
      </w:r>
      <w:r w:rsidRPr="00D35B66">
        <w:rPr>
          <w:rFonts w:hint="eastAsia"/>
        </w:rPr>
        <w:t>toBlockMatrix</w:t>
      </w:r>
      <w:r w:rsidRPr="00D35B66">
        <w:rPr>
          <w:rFonts w:hint="eastAsia"/>
        </w:rPr>
        <w:t>方便地从</w:t>
      </w:r>
      <w:r w:rsidRPr="00D35B66">
        <w:rPr>
          <w:rFonts w:hint="eastAsia"/>
        </w:rPr>
        <w:t>IndexedRowMatrix</w:t>
      </w:r>
      <w:r w:rsidRPr="00D35B66">
        <w:rPr>
          <w:rFonts w:hint="eastAsia"/>
        </w:rPr>
        <w:t>或</w:t>
      </w:r>
      <w:r w:rsidRPr="00D35B66">
        <w:rPr>
          <w:rFonts w:hint="eastAsia"/>
        </w:rPr>
        <w:t>CoordinateMatrix</w:t>
      </w:r>
      <w:r w:rsidRPr="00D35B66">
        <w:rPr>
          <w:rFonts w:hint="eastAsia"/>
        </w:rPr>
        <w:lastRenderedPageBreak/>
        <w:t>创建。</w:t>
      </w:r>
      <w:r w:rsidRPr="00D35B66">
        <w:rPr>
          <w:rFonts w:hint="eastAsia"/>
        </w:rPr>
        <w:t>toBlockMatrix</w:t>
      </w:r>
      <w:r w:rsidRPr="00D35B66">
        <w:rPr>
          <w:rFonts w:hint="eastAsia"/>
        </w:rPr>
        <w:t>默认创建大小为</w:t>
      </w:r>
      <w:r w:rsidR="006F2F4D">
        <w:rPr>
          <w:rFonts w:hint="eastAsia"/>
        </w:rPr>
        <w:t>1024*</w:t>
      </w:r>
      <w:r w:rsidRPr="00D35B66">
        <w:rPr>
          <w:rFonts w:hint="eastAsia"/>
        </w:rPr>
        <w:t>1024</w:t>
      </w:r>
      <w:r w:rsidRPr="00D35B66">
        <w:rPr>
          <w:rFonts w:hint="eastAsia"/>
        </w:rPr>
        <w:t>的块。用户可以通过</w:t>
      </w:r>
      <w:r w:rsidRPr="00D35B66">
        <w:rPr>
          <w:rFonts w:hint="eastAsia"/>
        </w:rPr>
        <w:t>toBlockMatrix</w:t>
      </w:r>
      <w:r w:rsidR="006F2F4D">
        <w:rPr>
          <w:rFonts w:hint="eastAsia"/>
        </w:rPr>
        <w:t>(</w:t>
      </w:r>
      <w:r w:rsidRPr="00D35B66">
        <w:rPr>
          <w:rFonts w:hint="eastAsia"/>
        </w:rPr>
        <w:t>rowsPerBlock</w:t>
      </w:r>
      <w:r w:rsidR="006F2F4D">
        <w:rPr>
          <w:rFonts w:hint="eastAsia"/>
        </w:rPr>
        <w:t>,</w:t>
      </w:r>
      <w:r w:rsidRPr="00D35B66">
        <w:rPr>
          <w:rFonts w:hint="eastAsia"/>
        </w:rPr>
        <w:t>colsPerBlock</w:t>
      </w:r>
      <w:r w:rsidR="006F2F4D">
        <w:rPr>
          <w:rFonts w:hint="eastAsia"/>
        </w:rPr>
        <w:t>)</w:t>
      </w:r>
      <w:r w:rsidR="006F2F4D">
        <w:rPr>
          <w:rFonts w:hint="eastAsia"/>
        </w:rPr>
        <w:t>方法</w:t>
      </w:r>
      <w:r w:rsidRPr="00D35B66">
        <w:rPr>
          <w:rFonts w:hint="eastAsia"/>
        </w:rPr>
        <w:t>提供值来改变块的大小。</w:t>
      </w:r>
    </w:p>
    <w:p w14:paraId="71A41D22" w14:textId="5D519B51" w:rsidR="00E62539" w:rsidRDefault="00DF5A87" w:rsidP="00DF5A87">
      <w:pPr>
        <w:pStyle w:val="a8"/>
      </w:pPr>
      <w:r>
        <w:t>scala&gt;</w:t>
      </w:r>
      <w:r>
        <w:rPr>
          <w:rFonts w:hint="eastAsia"/>
        </w:rPr>
        <w:t xml:space="preserve"> </w:t>
      </w:r>
      <w:r w:rsidR="00E62539">
        <w:t>import org.apache.spark.mllib.linalg.distributed.{MatrixEntry, CoordinateMatrix, BlockMatrix}</w:t>
      </w:r>
    </w:p>
    <w:p w14:paraId="3FFE8BAD" w14:textId="77777777" w:rsidR="00E62539" w:rsidRDefault="00E62539" w:rsidP="00DF5A87">
      <w:pPr>
        <w:pStyle w:val="a8"/>
      </w:pPr>
      <w:r>
        <w:t>import org.apache.spark.mllib.linalg.distributed.{MatrixEntry, CoordinateMatrix, BlockMatrix}</w:t>
      </w:r>
    </w:p>
    <w:p w14:paraId="23413C19" w14:textId="77777777" w:rsidR="00E62539" w:rsidRDefault="00E62539" w:rsidP="00DF5A87">
      <w:pPr>
        <w:pStyle w:val="a8"/>
      </w:pPr>
    </w:p>
    <w:p w14:paraId="18AB532A" w14:textId="77777777" w:rsidR="00E62539" w:rsidRDefault="00E62539" w:rsidP="00DF5A87">
      <w:pPr>
        <w:pStyle w:val="a8"/>
      </w:pPr>
      <w:r>
        <w:t>scala&gt; val entries04 = spark.sparkContext.parallelize(Seq(</w:t>
      </w:r>
    </w:p>
    <w:p w14:paraId="7FA2420E" w14:textId="77777777" w:rsidR="00E62539" w:rsidRDefault="00E62539" w:rsidP="00DF5A87">
      <w:pPr>
        <w:pStyle w:val="a8"/>
      </w:pPr>
      <w:r>
        <w:t xml:space="preserve">     |       MatrixEntry(0, 0, 1.2),</w:t>
      </w:r>
    </w:p>
    <w:p w14:paraId="0ECCFE16" w14:textId="77777777" w:rsidR="00E62539" w:rsidRDefault="00E62539" w:rsidP="00DF5A87">
      <w:pPr>
        <w:pStyle w:val="a8"/>
      </w:pPr>
      <w:r>
        <w:t xml:space="preserve">     |       MatrixEntry(1, 0, 2.1),</w:t>
      </w:r>
    </w:p>
    <w:p w14:paraId="693C5427" w14:textId="77777777" w:rsidR="00E62539" w:rsidRDefault="00E62539" w:rsidP="00DF5A87">
      <w:pPr>
        <w:pStyle w:val="a8"/>
      </w:pPr>
      <w:r>
        <w:t xml:space="preserve">     |       MatrixEntry(6, 1, 3.7)))</w:t>
      </w:r>
    </w:p>
    <w:p w14:paraId="4A7544EB" w14:textId="77777777" w:rsidR="00E62539" w:rsidRDefault="00E62539" w:rsidP="00DF5A87">
      <w:pPr>
        <w:pStyle w:val="a8"/>
      </w:pPr>
      <w:r>
        <w:t>entries04: org.apache.spark.rdd.RDD[org.apache.spark.mllib.linalg.distributed.MatrixEntry] = ParallelCollectionRDD[18] at parallelize at &lt;console&gt;:31</w:t>
      </w:r>
    </w:p>
    <w:p w14:paraId="491A5D01" w14:textId="539CCE99"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25</w:t>
      </w:r>
      <w:r w:rsidR="00D54DC9">
        <w:fldChar w:fldCharType="end"/>
      </w:r>
    </w:p>
    <w:p w14:paraId="0FE1C2AA" w14:textId="4FEA69A1" w:rsidR="00E62539" w:rsidRDefault="009C6FCC" w:rsidP="00C83C73">
      <w:pPr>
        <w:ind w:firstLine="420"/>
        <w:rPr>
          <w:rFonts w:hint="eastAsia"/>
        </w:rPr>
      </w:pPr>
      <w:r>
        <w:rPr>
          <w:rFonts w:hint="eastAsia"/>
        </w:rPr>
        <w:t>用</w:t>
      </w:r>
      <w:r w:rsidRPr="009C6FCC">
        <w:t>RDD[MatrixEntry]</w:t>
      </w:r>
      <w:r>
        <w:rPr>
          <w:rFonts w:hint="eastAsia"/>
        </w:rPr>
        <w:t>创建</w:t>
      </w:r>
      <w:r>
        <w:t>CoordinateMatrix</w:t>
      </w:r>
      <w:r w:rsidR="00C83C73">
        <w:rPr>
          <w:rFonts w:hint="eastAsia"/>
        </w:rPr>
        <w:t>：</w:t>
      </w:r>
    </w:p>
    <w:p w14:paraId="62F5BEAF" w14:textId="77777777" w:rsidR="00E62539" w:rsidRDefault="00E62539" w:rsidP="00E513B9">
      <w:pPr>
        <w:pStyle w:val="a8"/>
      </w:pPr>
      <w:r>
        <w:t>scala&gt; val coordMat: CoordinateMatrix = new CoordinateMatrix(entries04)</w:t>
      </w:r>
    </w:p>
    <w:p w14:paraId="08A131FE" w14:textId="7154656A" w:rsidR="00E62539" w:rsidRDefault="00E62539" w:rsidP="00E513B9">
      <w:pPr>
        <w:pStyle w:val="a8"/>
      </w:pPr>
      <w:r>
        <w:t xml:space="preserve">coordMat: org.apache.spark.mllib.linalg.distributed.CoordinateMatrix = </w:t>
      </w:r>
      <w:hyperlink r:id="rId18" w:history="1">
        <w:r w:rsidR="00497E5E" w:rsidRPr="006212E3">
          <w:rPr>
            <w:rStyle w:val="Hyperlink"/>
          </w:rPr>
          <w:t>org.apache.spark.mllib.linalg.distributed.CoordinateMatrix@2142b70d</w:t>
        </w:r>
      </w:hyperlink>
    </w:p>
    <w:p w14:paraId="3124B7B4" w14:textId="67E6B1D9"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26</w:t>
      </w:r>
      <w:r w:rsidR="00D54DC9">
        <w:fldChar w:fldCharType="end"/>
      </w:r>
    </w:p>
    <w:p w14:paraId="2B079EC3" w14:textId="6EE33401" w:rsidR="00E62539" w:rsidRDefault="005910E4" w:rsidP="00C83C73">
      <w:pPr>
        <w:ind w:firstLine="420"/>
        <w:rPr>
          <w:rFonts w:hint="eastAsia"/>
        </w:rPr>
      </w:pPr>
      <w:r>
        <w:rPr>
          <w:rFonts w:hint="eastAsia"/>
        </w:rPr>
        <w:t>将</w:t>
      </w:r>
      <w:r w:rsidRPr="005910E4">
        <w:t>CoordinateMatrix</w:t>
      </w:r>
      <w:r>
        <w:rPr>
          <w:rFonts w:hint="eastAsia"/>
        </w:rPr>
        <w:t>转换为</w:t>
      </w:r>
      <w:r w:rsidRPr="005910E4">
        <w:t>BlockMatrix</w:t>
      </w:r>
      <w:r w:rsidR="00C83C73">
        <w:rPr>
          <w:rFonts w:hint="eastAsia"/>
        </w:rPr>
        <w:t>：</w:t>
      </w:r>
    </w:p>
    <w:p w14:paraId="5E626F3D" w14:textId="77777777" w:rsidR="00E62539" w:rsidRDefault="00E62539" w:rsidP="00E57282">
      <w:pPr>
        <w:pStyle w:val="a8"/>
      </w:pPr>
      <w:r>
        <w:t>scala&gt; val matA: BlockMatrix = coordMat.toBlockMatrix().cache()</w:t>
      </w:r>
    </w:p>
    <w:p w14:paraId="01524D2F" w14:textId="7C5E96D3" w:rsidR="00E62539" w:rsidRDefault="00E62539" w:rsidP="00E57282">
      <w:pPr>
        <w:pStyle w:val="a8"/>
      </w:pPr>
      <w:r>
        <w:t xml:space="preserve">matA: org.apache.spark.mllib.linalg.distributed.BlockMatrix = </w:t>
      </w:r>
      <w:hyperlink r:id="rId19" w:history="1">
        <w:r w:rsidR="00497E5E" w:rsidRPr="006212E3">
          <w:rPr>
            <w:rStyle w:val="Hyperlink"/>
          </w:rPr>
          <w:t>org.apache.spark.mllib.linalg.distributed.BlockMatrix@42e58f8e</w:t>
        </w:r>
      </w:hyperlink>
    </w:p>
    <w:p w14:paraId="5F1D0DEC" w14:textId="10559C87"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27</w:t>
      </w:r>
      <w:r w:rsidR="00D54DC9">
        <w:fldChar w:fldCharType="end"/>
      </w:r>
    </w:p>
    <w:p w14:paraId="4D67A544" w14:textId="505238A3" w:rsidR="00E62539" w:rsidRDefault="00C20B01" w:rsidP="00C83C73">
      <w:pPr>
        <w:ind w:firstLine="420"/>
      </w:pPr>
      <w:r w:rsidRPr="00C20B01">
        <w:rPr>
          <w:rFonts w:hint="eastAsia"/>
        </w:rPr>
        <w:t>验证</w:t>
      </w:r>
      <w:r w:rsidRPr="00C20B01">
        <w:rPr>
          <w:rFonts w:hint="eastAsia"/>
        </w:rPr>
        <w:t>BlockMatrix</w:t>
      </w:r>
      <w:r w:rsidRPr="00C20B01">
        <w:rPr>
          <w:rFonts w:hint="eastAsia"/>
        </w:rPr>
        <w:t>是否设置正确。</w:t>
      </w:r>
      <w:r w:rsidR="00D425A9" w:rsidRPr="00C20B01">
        <w:rPr>
          <w:rFonts w:hint="eastAsia"/>
        </w:rPr>
        <w:t>当它是无效的</w:t>
      </w:r>
      <w:r w:rsidR="00D425A9">
        <w:rPr>
          <w:rFonts w:hint="eastAsia"/>
        </w:rPr>
        <w:t>，抛出一个异常</w:t>
      </w:r>
      <w:r w:rsidRPr="00C20B01">
        <w:rPr>
          <w:rFonts w:hint="eastAsia"/>
        </w:rPr>
        <w:t>。</w:t>
      </w:r>
    </w:p>
    <w:p w14:paraId="1C3C0D74" w14:textId="77777777" w:rsidR="00E62539" w:rsidRDefault="00E62539" w:rsidP="005B3D72">
      <w:pPr>
        <w:pStyle w:val="a8"/>
      </w:pPr>
      <w:r>
        <w:t>scala&gt; matA.validate()</w:t>
      </w:r>
    </w:p>
    <w:p w14:paraId="66B9CD17" w14:textId="7D6D76DD"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28</w:t>
      </w:r>
      <w:r w:rsidR="00D54DC9">
        <w:fldChar w:fldCharType="end"/>
      </w:r>
    </w:p>
    <w:p w14:paraId="46DCE1B9" w14:textId="1508B762" w:rsidR="00E62539" w:rsidRPr="006D138F" w:rsidRDefault="005B3D72" w:rsidP="006D138F">
      <w:pPr>
        <w:ind w:firstLine="420"/>
        <w:rPr>
          <w:rFonts w:hint="eastAsia"/>
        </w:rPr>
      </w:pPr>
      <w:r>
        <w:rPr>
          <w:rFonts w:hint="eastAsia"/>
        </w:rPr>
        <w:t>计算</w:t>
      </w:r>
      <w:r w:rsidRPr="005B3D72">
        <w:t>A^T A</w:t>
      </w:r>
      <w:r w:rsidR="006D138F">
        <w:rPr>
          <w:rFonts w:hint="eastAsia"/>
        </w:rPr>
        <w:t>：</w:t>
      </w:r>
    </w:p>
    <w:p w14:paraId="22CC5418" w14:textId="77777777" w:rsidR="00E62539" w:rsidRDefault="00E62539" w:rsidP="00C20B01">
      <w:pPr>
        <w:pStyle w:val="a8"/>
      </w:pPr>
      <w:r>
        <w:t>scala&gt; val ata = matA.transpose.multiply(matA)</w:t>
      </w:r>
    </w:p>
    <w:p w14:paraId="57951393" w14:textId="6A96B827" w:rsidR="004A534C" w:rsidRDefault="00E62539" w:rsidP="00C20B01">
      <w:pPr>
        <w:pStyle w:val="a8"/>
      </w:pPr>
      <w:r>
        <w:t xml:space="preserve">ata: org.apache.spark.mllib.linalg.distributed.BlockMatrix = </w:t>
      </w:r>
      <w:hyperlink r:id="rId20" w:history="1">
        <w:r w:rsidR="00497E5E" w:rsidRPr="006212E3">
          <w:rPr>
            <w:rStyle w:val="Hyperlink"/>
          </w:rPr>
          <w:t>org.apache.spark.mllib.linalg.distributed.BlockMatrix@7e09407a</w:t>
        </w:r>
      </w:hyperlink>
    </w:p>
    <w:p w14:paraId="0F733421" w14:textId="0B12A3D7"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29</w:t>
      </w:r>
      <w:r w:rsidR="00D54DC9">
        <w:fldChar w:fldCharType="end"/>
      </w:r>
    </w:p>
    <w:p w14:paraId="6EAFBBA3" w14:textId="300BE546" w:rsidR="002B0FA5" w:rsidRDefault="002B0FA5" w:rsidP="000E323D">
      <w:pPr>
        <w:pStyle w:val="Heading2"/>
      </w:pPr>
      <w:r>
        <w:rPr>
          <w:rFonts w:hint="eastAsia"/>
        </w:rPr>
        <w:t>统计基础</w:t>
      </w:r>
    </w:p>
    <w:p w14:paraId="180B2888" w14:textId="49A159BE" w:rsidR="00DE7C7A" w:rsidRPr="00DE7C7A" w:rsidRDefault="00296C7F" w:rsidP="00DE7C7A">
      <w:pPr>
        <w:ind w:firstLine="420"/>
      </w:pPr>
      <w:r w:rsidRPr="00296C7F">
        <w:rPr>
          <w:rFonts w:hint="eastAsia"/>
        </w:rPr>
        <w:t>给定一个数据集，数据分析师一般会先观察一下数据集的基本情况，称之为汇总统计或者概要性统计。一般的概要性统计用于概括一系列观测值，包括位置或集中趋势（比如算术平均值、中位数、众数和四分位均值），展型（比如四分位间距、绝对偏差和绝对</w:t>
      </w:r>
      <w:r w:rsidR="00032F9E">
        <w:rPr>
          <w:rFonts w:hint="eastAsia"/>
        </w:rPr>
        <w:t>距离偏差、各阶矩等），统计离差，分布的形状，依赖性等。</w:t>
      </w:r>
      <w:r w:rsidRPr="00296C7F">
        <w:rPr>
          <w:rFonts w:hint="eastAsia"/>
        </w:rPr>
        <w:t>spark.mllib</w:t>
      </w:r>
      <w:r w:rsidRPr="00296C7F">
        <w:rPr>
          <w:rFonts w:hint="eastAsia"/>
        </w:rPr>
        <w:t>库也提供了一些基本的统计分析工具，包括相关性、分层抽样、假设检验，随机数生成等</w:t>
      </w:r>
      <w:r w:rsidR="007A29E3">
        <w:rPr>
          <w:rFonts w:hint="eastAsia"/>
        </w:rPr>
        <w:t>，包括在</w:t>
      </w:r>
      <w:r w:rsidR="007A29E3">
        <w:rPr>
          <w:rFonts w:hint="eastAsia"/>
        </w:rPr>
        <w:t>RDD</w:t>
      </w:r>
      <w:r w:rsidR="007A29E3">
        <w:rPr>
          <w:rFonts w:hint="eastAsia"/>
        </w:rPr>
        <w:t>和数据帧数据进行汇总统计功能；包括使用皮尔逊或斯皮尔曼方法计算数据之间的相关性；还提供了假设检验和随机数据生成的支持</w:t>
      </w:r>
      <w:r w:rsidR="00414050">
        <w:rPr>
          <w:rFonts w:hint="eastAsia"/>
        </w:rPr>
        <w:t>。</w:t>
      </w:r>
    </w:p>
    <w:p w14:paraId="436EE0C6" w14:textId="25C37676" w:rsidR="00565D33" w:rsidRDefault="00565D33" w:rsidP="006D138F">
      <w:pPr>
        <w:pStyle w:val="Heading3"/>
      </w:pPr>
      <w:r>
        <w:rPr>
          <w:rFonts w:hint="eastAsia"/>
        </w:rPr>
        <w:t>相关</w:t>
      </w:r>
      <w:r w:rsidR="009F0240">
        <w:rPr>
          <w:rFonts w:hint="eastAsia"/>
        </w:rPr>
        <w:t>分析</w:t>
      </w:r>
    </w:p>
    <w:p w14:paraId="114175A5" w14:textId="1C93BF0B" w:rsidR="000909EA" w:rsidRPr="000909EA" w:rsidRDefault="00B839B0" w:rsidP="000909EA">
      <w:pPr>
        <w:ind w:firstLine="420"/>
      </w:pPr>
      <w:r>
        <w:rPr>
          <w:rFonts w:hint="eastAsia"/>
        </w:rPr>
        <w:t>计算两个系列数据之间的相关性是统计</w:t>
      </w:r>
      <w:r w:rsidR="00852AE9" w:rsidRPr="00852AE9">
        <w:rPr>
          <w:rFonts w:hint="eastAsia"/>
        </w:rPr>
        <w:t>中的常见操作。</w:t>
      </w:r>
      <w:r w:rsidR="00852AE9" w:rsidRPr="00852AE9">
        <w:rPr>
          <w:rFonts w:hint="eastAsia"/>
        </w:rPr>
        <w:t>spark.mllib</w:t>
      </w:r>
      <w:r w:rsidR="00852AE9" w:rsidRPr="00852AE9">
        <w:rPr>
          <w:rFonts w:hint="eastAsia"/>
        </w:rPr>
        <w:t>提供了灵活性来计算</w:t>
      </w:r>
      <w:r w:rsidR="00852AE9" w:rsidRPr="00852AE9">
        <w:rPr>
          <w:rFonts w:hint="eastAsia"/>
        </w:rPr>
        <w:lastRenderedPageBreak/>
        <w:t>许多序列之间的成对相关性。</w:t>
      </w:r>
      <w:r w:rsidR="0054109B">
        <w:rPr>
          <w:rFonts w:hint="eastAsia"/>
        </w:rPr>
        <w:t>目前支持的相关</w:t>
      </w:r>
      <w:r w:rsidR="00E457DE">
        <w:rPr>
          <w:rFonts w:hint="eastAsia"/>
        </w:rPr>
        <w:t>分析</w:t>
      </w:r>
      <w:r w:rsidR="00852AE9" w:rsidRPr="00852AE9">
        <w:rPr>
          <w:rFonts w:hint="eastAsia"/>
        </w:rPr>
        <w:t>是</w:t>
      </w:r>
      <w:r w:rsidR="006F0973" w:rsidRPr="006F0973">
        <w:rPr>
          <w:rFonts w:hint="eastAsia"/>
        </w:rPr>
        <w:t>皮尔逊和斯皮尔曼</w:t>
      </w:r>
      <w:r w:rsidR="00852AE9" w:rsidRPr="00852AE9">
        <w:rPr>
          <w:rFonts w:hint="eastAsia"/>
        </w:rPr>
        <w:t>。</w:t>
      </w:r>
      <w:r w:rsidR="00D403E9" w:rsidRPr="00D403E9">
        <w:t>org.apache.spark.ml.stat</w:t>
      </w:r>
      <w:r w:rsidR="00CE655D">
        <w:rPr>
          <w:rFonts w:hint="eastAsia"/>
        </w:rPr>
        <w:t>提供了计算序列之间相关性的方法，</w:t>
      </w:r>
      <w:r w:rsidR="00CE655D" w:rsidRPr="00CE655D">
        <w:rPr>
          <w:rFonts w:hint="eastAsia"/>
        </w:rPr>
        <w:t>根据输入的类型（两个</w:t>
      </w:r>
      <w:r w:rsidR="00CE655D" w:rsidRPr="00CE655D">
        <w:rPr>
          <w:rFonts w:hint="eastAsia"/>
        </w:rPr>
        <w:t>RDD [Double]</w:t>
      </w:r>
      <w:r w:rsidR="00CE655D" w:rsidRPr="00CE655D">
        <w:rPr>
          <w:rFonts w:hint="eastAsia"/>
        </w:rPr>
        <w:t>或一个</w:t>
      </w:r>
      <w:r w:rsidR="00CE655D" w:rsidRPr="00CE655D">
        <w:rPr>
          <w:rFonts w:hint="eastAsia"/>
        </w:rPr>
        <w:t>RDD [Vector]</w:t>
      </w:r>
      <w:r w:rsidR="00CE655D" w:rsidRPr="00CE655D">
        <w:rPr>
          <w:rFonts w:hint="eastAsia"/>
        </w:rPr>
        <w:t>），输出分别是</w:t>
      </w:r>
      <w:r w:rsidR="00CE655D" w:rsidRPr="00CE655D">
        <w:rPr>
          <w:rFonts w:hint="eastAsia"/>
        </w:rPr>
        <w:t>Double</w:t>
      </w:r>
      <w:r w:rsidR="00CE655D" w:rsidRPr="00CE655D">
        <w:rPr>
          <w:rFonts w:hint="eastAsia"/>
        </w:rPr>
        <w:t>或相关矩阵。</w:t>
      </w:r>
    </w:p>
    <w:p w14:paraId="5193B555" w14:textId="77777777" w:rsidR="00CE0880" w:rsidRPr="00F3623A" w:rsidRDefault="00CE0880" w:rsidP="00CE0880">
      <w:pPr>
        <w:pStyle w:val="a8"/>
        <w:ind w:firstLine="300"/>
        <w:rPr>
          <w:sz w:val="15"/>
          <w:szCs w:val="15"/>
        </w:rPr>
      </w:pPr>
      <w:r w:rsidRPr="00F3623A">
        <w:rPr>
          <w:sz w:val="15"/>
          <w:szCs w:val="15"/>
        </w:rPr>
        <w:t>scala&gt; import org.apache.spark.ml.linalg.{Matrix, Vectors}</w:t>
      </w:r>
    </w:p>
    <w:p w14:paraId="2AA04E47" w14:textId="77777777" w:rsidR="00CE0880" w:rsidRPr="00F3623A" w:rsidRDefault="00CE0880" w:rsidP="00CE0880">
      <w:pPr>
        <w:pStyle w:val="a8"/>
        <w:ind w:firstLine="300"/>
        <w:rPr>
          <w:sz w:val="15"/>
          <w:szCs w:val="15"/>
        </w:rPr>
      </w:pPr>
      <w:r w:rsidRPr="00F3623A">
        <w:rPr>
          <w:sz w:val="15"/>
          <w:szCs w:val="15"/>
        </w:rPr>
        <w:t>import org.apache.spark.ml.linalg.{Matrix, Vectors}</w:t>
      </w:r>
    </w:p>
    <w:p w14:paraId="62E7CFCF" w14:textId="77777777" w:rsidR="00CE0880" w:rsidRPr="00F3623A" w:rsidRDefault="00CE0880" w:rsidP="00CE0880">
      <w:pPr>
        <w:pStyle w:val="a8"/>
        <w:ind w:firstLine="300"/>
        <w:rPr>
          <w:sz w:val="15"/>
          <w:szCs w:val="15"/>
        </w:rPr>
      </w:pPr>
    </w:p>
    <w:p w14:paraId="721C261E" w14:textId="77777777" w:rsidR="00CE0880" w:rsidRPr="00F3623A" w:rsidRDefault="00CE0880" w:rsidP="00CE0880">
      <w:pPr>
        <w:pStyle w:val="a8"/>
        <w:ind w:firstLine="300"/>
        <w:rPr>
          <w:sz w:val="15"/>
          <w:szCs w:val="15"/>
        </w:rPr>
      </w:pPr>
      <w:r w:rsidRPr="00F3623A">
        <w:rPr>
          <w:sz w:val="15"/>
          <w:szCs w:val="15"/>
        </w:rPr>
        <w:t>scala&gt; import org.apache.spark.ml.stat.Correlation</w:t>
      </w:r>
    </w:p>
    <w:p w14:paraId="3CEF38A5" w14:textId="77777777" w:rsidR="00CE0880" w:rsidRPr="00F3623A" w:rsidRDefault="00CE0880" w:rsidP="00CE0880">
      <w:pPr>
        <w:pStyle w:val="a8"/>
        <w:ind w:firstLine="300"/>
        <w:rPr>
          <w:sz w:val="15"/>
          <w:szCs w:val="15"/>
        </w:rPr>
      </w:pPr>
      <w:r w:rsidRPr="00F3623A">
        <w:rPr>
          <w:sz w:val="15"/>
          <w:szCs w:val="15"/>
        </w:rPr>
        <w:t>import org.apache.spark.ml.stat.Correlation</w:t>
      </w:r>
    </w:p>
    <w:p w14:paraId="405CF393" w14:textId="77777777" w:rsidR="00CE0880" w:rsidRPr="00F3623A" w:rsidRDefault="00CE0880" w:rsidP="00CE0880">
      <w:pPr>
        <w:pStyle w:val="a8"/>
        <w:ind w:firstLine="300"/>
        <w:rPr>
          <w:sz w:val="15"/>
          <w:szCs w:val="15"/>
        </w:rPr>
      </w:pPr>
    </w:p>
    <w:p w14:paraId="48F91BE1" w14:textId="77777777" w:rsidR="00CE0880" w:rsidRPr="00F3623A" w:rsidRDefault="00CE0880" w:rsidP="00CE0880">
      <w:pPr>
        <w:pStyle w:val="a8"/>
        <w:ind w:firstLine="300"/>
        <w:rPr>
          <w:sz w:val="15"/>
          <w:szCs w:val="15"/>
        </w:rPr>
      </w:pPr>
      <w:r w:rsidRPr="00F3623A">
        <w:rPr>
          <w:sz w:val="15"/>
          <w:szCs w:val="15"/>
        </w:rPr>
        <w:t>scala&gt; import org.apache.spark.sql.Row</w:t>
      </w:r>
    </w:p>
    <w:p w14:paraId="17AF5989" w14:textId="77777777" w:rsidR="00CE0880" w:rsidRPr="00F3623A" w:rsidRDefault="00CE0880" w:rsidP="00CE0880">
      <w:pPr>
        <w:pStyle w:val="a8"/>
        <w:ind w:firstLine="300"/>
        <w:rPr>
          <w:sz w:val="15"/>
          <w:szCs w:val="15"/>
        </w:rPr>
      </w:pPr>
      <w:r w:rsidRPr="00F3623A">
        <w:rPr>
          <w:sz w:val="15"/>
          <w:szCs w:val="15"/>
        </w:rPr>
        <w:t>import org.apache.spark.sql.Row</w:t>
      </w:r>
    </w:p>
    <w:p w14:paraId="3D0AAB98" w14:textId="77777777" w:rsidR="00CE0880" w:rsidRPr="00F3623A" w:rsidRDefault="00CE0880" w:rsidP="00CE0880">
      <w:pPr>
        <w:pStyle w:val="a8"/>
        <w:ind w:firstLine="300"/>
        <w:rPr>
          <w:sz w:val="15"/>
          <w:szCs w:val="15"/>
        </w:rPr>
      </w:pPr>
    </w:p>
    <w:p w14:paraId="5D65C35A" w14:textId="77777777" w:rsidR="00CE0880" w:rsidRPr="00F3623A" w:rsidRDefault="00CE0880" w:rsidP="00CE0880">
      <w:pPr>
        <w:pStyle w:val="a8"/>
        <w:ind w:firstLine="300"/>
        <w:rPr>
          <w:sz w:val="15"/>
          <w:szCs w:val="15"/>
        </w:rPr>
      </w:pPr>
      <w:r w:rsidRPr="00F3623A">
        <w:rPr>
          <w:sz w:val="15"/>
          <w:szCs w:val="15"/>
        </w:rPr>
        <w:t>scala&gt; val data = Seq(</w:t>
      </w:r>
    </w:p>
    <w:p w14:paraId="24044B6F" w14:textId="77777777" w:rsidR="00CE0880" w:rsidRPr="00F3623A" w:rsidRDefault="00CE0880" w:rsidP="00CE0880">
      <w:pPr>
        <w:pStyle w:val="a8"/>
        <w:ind w:firstLine="300"/>
        <w:rPr>
          <w:sz w:val="15"/>
          <w:szCs w:val="15"/>
        </w:rPr>
      </w:pPr>
      <w:r w:rsidRPr="00F3623A">
        <w:rPr>
          <w:sz w:val="15"/>
          <w:szCs w:val="15"/>
        </w:rPr>
        <w:t xml:space="preserve">     |   Vectors.sparse(4, Seq((0, 1.0), (3, -2.0))),</w:t>
      </w:r>
    </w:p>
    <w:p w14:paraId="53CE9ED7" w14:textId="77777777" w:rsidR="00CE0880" w:rsidRPr="00F3623A" w:rsidRDefault="00CE0880" w:rsidP="00CE0880">
      <w:pPr>
        <w:pStyle w:val="a8"/>
        <w:ind w:firstLine="300"/>
        <w:rPr>
          <w:sz w:val="15"/>
          <w:szCs w:val="15"/>
        </w:rPr>
      </w:pPr>
      <w:r w:rsidRPr="00F3623A">
        <w:rPr>
          <w:sz w:val="15"/>
          <w:szCs w:val="15"/>
        </w:rPr>
        <w:t xml:space="preserve">     |   Vectors.dense(4.0, 5.0, 0.0, 3.0),</w:t>
      </w:r>
    </w:p>
    <w:p w14:paraId="38B07CD1" w14:textId="77777777" w:rsidR="00CE0880" w:rsidRPr="00F3623A" w:rsidRDefault="00CE0880" w:rsidP="00CE0880">
      <w:pPr>
        <w:pStyle w:val="a8"/>
        <w:ind w:firstLine="300"/>
        <w:rPr>
          <w:sz w:val="15"/>
          <w:szCs w:val="15"/>
        </w:rPr>
      </w:pPr>
      <w:r w:rsidRPr="00F3623A">
        <w:rPr>
          <w:sz w:val="15"/>
          <w:szCs w:val="15"/>
        </w:rPr>
        <w:t xml:space="preserve">     |   Vectors.dense(6.0, 7.0, 0.0, 8.0),</w:t>
      </w:r>
    </w:p>
    <w:p w14:paraId="65B1282E" w14:textId="77777777" w:rsidR="00CE0880" w:rsidRPr="00F3623A" w:rsidRDefault="00CE0880" w:rsidP="00CE0880">
      <w:pPr>
        <w:pStyle w:val="a8"/>
        <w:ind w:firstLine="300"/>
        <w:rPr>
          <w:sz w:val="15"/>
          <w:szCs w:val="15"/>
        </w:rPr>
      </w:pPr>
      <w:r w:rsidRPr="00F3623A">
        <w:rPr>
          <w:sz w:val="15"/>
          <w:szCs w:val="15"/>
        </w:rPr>
        <w:t xml:space="preserve">     |   Vectors.sparse(4, Seq((0, 9.0), (3, 1.0)))</w:t>
      </w:r>
    </w:p>
    <w:p w14:paraId="585F46C6" w14:textId="77777777" w:rsidR="00CE0880" w:rsidRPr="00F3623A" w:rsidRDefault="00CE0880" w:rsidP="00CE0880">
      <w:pPr>
        <w:pStyle w:val="a8"/>
        <w:ind w:firstLine="300"/>
        <w:rPr>
          <w:sz w:val="15"/>
          <w:szCs w:val="15"/>
        </w:rPr>
      </w:pPr>
      <w:r w:rsidRPr="00F3623A">
        <w:rPr>
          <w:sz w:val="15"/>
          <w:szCs w:val="15"/>
        </w:rPr>
        <w:t xml:space="preserve">     | )</w:t>
      </w:r>
    </w:p>
    <w:p w14:paraId="5A2B0081" w14:textId="77777777" w:rsidR="00CE0880" w:rsidRPr="00F3623A" w:rsidRDefault="00CE0880" w:rsidP="00CE0880">
      <w:pPr>
        <w:pStyle w:val="a8"/>
        <w:ind w:firstLine="300"/>
        <w:rPr>
          <w:sz w:val="15"/>
          <w:szCs w:val="15"/>
        </w:rPr>
      </w:pPr>
      <w:r w:rsidRPr="00F3623A">
        <w:rPr>
          <w:sz w:val="15"/>
          <w:szCs w:val="15"/>
        </w:rPr>
        <w:t>data: Seq[org.apache.spark.ml.linalg.Vector] = List((4,[0,3],[1.0,-2.0]), [4.0,5.0,0.0,3.0], [6.0,7.0,0.0,8.0], (4,[0,3],[9.0,1.0]))</w:t>
      </w:r>
    </w:p>
    <w:p w14:paraId="3EBF4841" w14:textId="77777777" w:rsidR="00CE0880" w:rsidRPr="00F3623A" w:rsidRDefault="00CE0880" w:rsidP="00CE0880">
      <w:pPr>
        <w:pStyle w:val="a8"/>
        <w:ind w:firstLine="300"/>
        <w:rPr>
          <w:sz w:val="15"/>
          <w:szCs w:val="15"/>
        </w:rPr>
      </w:pPr>
    </w:p>
    <w:p w14:paraId="4B43B4F6" w14:textId="77777777" w:rsidR="00CE0880" w:rsidRPr="00F3623A" w:rsidRDefault="00CE0880" w:rsidP="00CE0880">
      <w:pPr>
        <w:pStyle w:val="a8"/>
        <w:ind w:firstLine="300"/>
        <w:rPr>
          <w:sz w:val="15"/>
          <w:szCs w:val="15"/>
        </w:rPr>
      </w:pPr>
      <w:r w:rsidRPr="00F3623A">
        <w:rPr>
          <w:sz w:val="15"/>
          <w:szCs w:val="15"/>
        </w:rPr>
        <w:t>scala&gt; val df = data.map(Tuple1.apply).toDF("features")</w:t>
      </w:r>
    </w:p>
    <w:p w14:paraId="7F8228EA" w14:textId="77777777" w:rsidR="00CE0880" w:rsidRPr="00F3623A" w:rsidRDefault="00CE0880" w:rsidP="00CE0880">
      <w:pPr>
        <w:pStyle w:val="a8"/>
        <w:ind w:firstLine="300"/>
        <w:rPr>
          <w:sz w:val="15"/>
          <w:szCs w:val="15"/>
        </w:rPr>
      </w:pPr>
      <w:r w:rsidRPr="00F3623A">
        <w:rPr>
          <w:sz w:val="15"/>
          <w:szCs w:val="15"/>
        </w:rPr>
        <w:t>df: org.apache.spark.sql.DataFrame = [features: vector]</w:t>
      </w:r>
    </w:p>
    <w:p w14:paraId="3F689A42" w14:textId="77777777" w:rsidR="00CE0880" w:rsidRPr="00F3623A" w:rsidRDefault="00CE0880" w:rsidP="00CE0880">
      <w:pPr>
        <w:pStyle w:val="a8"/>
        <w:ind w:firstLine="300"/>
        <w:rPr>
          <w:sz w:val="15"/>
          <w:szCs w:val="15"/>
        </w:rPr>
      </w:pPr>
    </w:p>
    <w:p w14:paraId="2AF2BC8E" w14:textId="77777777" w:rsidR="00CE0880" w:rsidRPr="00F3623A" w:rsidRDefault="00CE0880" w:rsidP="00CE0880">
      <w:pPr>
        <w:pStyle w:val="a8"/>
        <w:ind w:firstLine="300"/>
        <w:rPr>
          <w:sz w:val="15"/>
          <w:szCs w:val="15"/>
        </w:rPr>
      </w:pPr>
      <w:r w:rsidRPr="00F3623A">
        <w:rPr>
          <w:sz w:val="15"/>
          <w:szCs w:val="15"/>
        </w:rPr>
        <w:t>scala&gt; val Row(coeff1: Matrix) = Correlation.corr(df, "features").head</w:t>
      </w:r>
    </w:p>
    <w:p w14:paraId="3D38609D" w14:textId="77777777" w:rsidR="00CE0880" w:rsidRPr="00F3623A" w:rsidRDefault="00CE0880" w:rsidP="00CE0880">
      <w:pPr>
        <w:pStyle w:val="a8"/>
        <w:ind w:firstLine="300"/>
        <w:rPr>
          <w:sz w:val="15"/>
          <w:szCs w:val="15"/>
        </w:rPr>
      </w:pPr>
      <w:r w:rsidRPr="00F3623A">
        <w:rPr>
          <w:sz w:val="15"/>
          <w:szCs w:val="15"/>
        </w:rPr>
        <w:t>coeff1: org.apache.spark.ml.linalg.Matrix =</w:t>
      </w:r>
    </w:p>
    <w:p w14:paraId="36DF3663" w14:textId="77777777" w:rsidR="00CE0880" w:rsidRPr="00F3623A" w:rsidRDefault="00CE0880" w:rsidP="00CE0880">
      <w:pPr>
        <w:pStyle w:val="a8"/>
        <w:ind w:firstLine="300"/>
        <w:rPr>
          <w:sz w:val="15"/>
          <w:szCs w:val="15"/>
        </w:rPr>
      </w:pPr>
      <w:r w:rsidRPr="00F3623A">
        <w:rPr>
          <w:sz w:val="15"/>
          <w:szCs w:val="15"/>
        </w:rPr>
        <w:t>1.0                   0.055641488407465814  NaN  0.4004714203168137</w:t>
      </w:r>
    </w:p>
    <w:p w14:paraId="2C363527" w14:textId="77777777" w:rsidR="00CE0880" w:rsidRPr="00F3623A" w:rsidRDefault="00CE0880" w:rsidP="00CE0880">
      <w:pPr>
        <w:pStyle w:val="a8"/>
        <w:ind w:firstLine="300"/>
        <w:rPr>
          <w:sz w:val="15"/>
          <w:szCs w:val="15"/>
        </w:rPr>
      </w:pPr>
      <w:r w:rsidRPr="00F3623A">
        <w:rPr>
          <w:sz w:val="15"/>
          <w:szCs w:val="15"/>
        </w:rPr>
        <w:t>0.055641488407465814  1.0                   NaN  0.9135958615342522</w:t>
      </w:r>
    </w:p>
    <w:p w14:paraId="36A1F40F" w14:textId="77777777" w:rsidR="00CE0880" w:rsidRPr="00F3623A" w:rsidRDefault="00CE0880" w:rsidP="00CE0880">
      <w:pPr>
        <w:pStyle w:val="a8"/>
        <w:ind w:firstLine="300"/>
        <w:rPr>
          <w:sz w:val="15"/>
          <w:szCs w:val="15"/>
        </w:rPr>
      </w:pPr>
      <w:r w:rsidRPr="00F3623A">
        <w:rPr>
          <w:sz w:val="15"/>
          <w:szCs w:val="15"/>
        </w:rPr>
        <w:t>NaN                   NaN                   1.0  NaN</w:t>
      </w:r>
    </w:p>
    <w:p w14:paraId="339010B0" w14:textId="7E1CA396" w:rsidR="00E079EC" w:rsidRPr="00F3623A" w:rsidRDefault="00CE0880" w:rsidP="00CE0880">
      <w:pPr>
        <w:pStyle w:val="a8"/>
        <w:ind w:firstLine="300"/>
        <w:rPr>
          <w:sz w:val="15"/>
          <w:szCs w:val="15"/>
        </w:rPr>
      </w:pPr>
      <w:r w:rsidRPr="00F3623A">
        <w:rPr>
          <w:sz w:val="15"/>
          <w:szCs w:val="15"/>
        </w:rPr>
        <w:t>0.4004714203168137    0.9135958615342522    NaN  1.0</w:t>
      </w:r>
    </w:p>
    <w:p w14:paraId="1D6D88E8" w14:textId="77777777" w:rsidR="00CE0880" w:rsidRPr="00F3623A" w:rsidRDefault="00CE0880" w:rsidP="00CE0880">
      <w:pPr>
        <w:pStyle w:val="a8"/>
        <w:ind w:firstLine="300"/>
        <w:rPr>
          <w:sz w:val="15"/>
          <w:szCs w:val="15"/>
        </w:rPr>
      </w:pPr>
      <w:r w:rsidRPr="00F3623A">
        <w:rPr>
          <w:sz w:val="15"/>
          <w:szCs w:val="15"/>
        </w:rPr>
        <w:t>scala&gt; val Row(coeff2: Matrix) = Correlation.corr(df, "features", "spearman").head</w:t>
      </w:r>
    </w:p>
    <w:p w14:paraId="0E29F02B" w14:textId="77777777" w:rsidR="00CE0880" w:rsidRPr="00F3623A" w:rsidRDefault="00CE0880" w:rsidP="00CE0880">
      <w:pPr>
        <w:pStyle w:val="a8"/>
        <w:ind w:firstLine="300"/>
        <w:rPr>
          <w:sz w:val="15"/>
          <w:szCs w:val="15"/>
        </w:rPr>
      </w:pPr>
      <w:r w:rsidRPr="00F3623A">
        <w:rPr>
          <w:sz w:val="15"/>
          <w:szCs w:val="15"/>
        </w:rPr>
        <w:t>coeff2: org.apache.spark.ml.linalg.Matrix =</w:t>
      </w:r>
    </w:p>
    <w:p w14:paraId="79EF6AD3" w14:textId="77777777" w:rsidR="00CE0880" w:rsidRPr="00F3623A" w:rsidRDefault="00CE0880" w:rsidP="00CE0880">
      <w:pPr>
        <w:pStyle w:val="a8"/>
        <w:ind w:firstLine="300"/>
        <w:rPr>
          <w:sz w:val="15"/>
          <w:szCs w:val="15"/>
        </w:rPr>
      </w:pPr>
      <w:r w:rsidRPr="00F3623A">
        <w:rPr>
          <w:sz w:val="15"/>
          <w:szCs w:val="15"/>
        </w:rPr>
        <w:t>1.0                  0.10540925533894532  NaN  0.40000000000000174</w:t>
      </w:r>
    </w:p>
    <w:p w14:paraId="70E20C3F" w14:textId="77777777" w:rsidR="00CE0880" w:rsidRPr="00F3623A" w:rsidRDefault="00CE0880" w:rsidP="00CE0880">
      <w:pPr>
        <w:pStyle w:val="a8"/>
        <w:ind w:firstLine="300"/>
        <w:rPr>
          <w:sz w:val="15"/>
          <w:szCs w:val="15"/>
        </w:rPr>
      </w:pPr>
      <w:r w:rsidRPr="00F3623A">
        <w:rPr>
          <w:sz w:val="15"/>
          <w:szCs w:val="15"/>
        </w:rPr>
        <w:t>0.10540925533894532  1.0                  NaN  0.9486832980505141</w:t>
      </w:r>
    </w:p>
    <w:p w14:paraId="2AFCC6CC" w14:textId="77777777" w:rsidR="00CE0880" w:rsidRPr="00F3623A" w:rsidRDefault="00CE0880" w:rsidP="00CE0880">
      <w:pPr>
        <w:pStyle w:val="a8"/>
        <w:ind w:firstLine="300"/>
        <w:rPr>
          <w:sz w:val="15"/>
          <w:szCs w:val="15"/>
        </w:rPr>
      </w:pPr>
      <w:r w:rsidRPr="00F3623A">
        <w:rPr>
          <w:sz w:val="15"/>
          <w:szCs w:val="15"/>
        </w:rPr>
        <w:t>NaN                  NaN                  1.0  NaN</w:t>
      </w:r>
    </w:p>
    <w:p w14:paraId="2BBC9DEA" w14:textId="3E6347F7" w:rsidR="00CE0880" w:rsidRPr="00F3623A" w:rsidRDefault="00CE0880" w:rsidP="00CE0880">
      <w:pPr>
        <w:pStyle w:val="a8"/>
        <w:ind w:firstLine="300"/>
        <w:rPr>
          <w:sz w:val="15"/>
          <w:szCs w:val="15"/>
        </w:rPr>
      </w:pPr>
      <w:r w:rsidRPr="00F3623A">
        <w:rPr>
          <w:sz w:val="15"/>
          <w:szCs w:val="15"/>
        </w:rPr>
        <w:t>0.40000000000000174  0.9486832980505141   NaN  1.0</w:t>
      </w:r>
    </w:p>
    <w:p w14:paraId="66C6B5E1" w14:textId="44754204"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30</w:t>
      </w:r>
      <w:r w:rsidR="00D54DC9">
        <w:fldChar w:fldCharType="end"/>
      </w:r>
    </w:p>
    <w:p w14:paraId="7C03FD9D" w14:textId="4CFF5CEB" w:rsidR="00CE0880" w:rsidRDefault="00160FC2" w:rsidP="00412919">
      <w:pPr>
        <w:pStyle w:val="a3"/>
        <w:spacing w:before="156"/>
      </w:pPr>
      <w:r w:rsidRPr="00160FC2">
        <w:rPr>
          <w:rFonts w:hint="eastAsia"/>
        </w:rPr>
        <w:t>皮尔逊</w:t>
      </w:r>
      <w:r w:rsidR="00412919" w:rsidRPr="00412919">
        <w:rPr>
          <w:rFonts w:hint="eastAsia"/>
        </w:rPr>
        <w:t>相关系数</w:t>
      </w:r>
      <w:r w:rsidR="00A4624C">
        <w:rPr>
          <w:rFonts w:hint="eastAsia"/>
        </w:rPr>
        <w:t>(</w:t>
      </w:r>
      <w:r w:rsidR="002D488F" w:rsidRPr="002D488F">
        <w:t>Pearson</w:t>
      </w:r>
      <w:r w:rsidR="00957354">
        <w:rPr>
          <w:rFonts w:hint="eastAsia"/>
        </w:rPr>
        <w:t>'s</w:t>
      </w:r>
      <w:r w:rsidR="002D488F" w:rsidRPr="002D488F">
        <w:t xml:space="preserve"> correlation coefficient</w:t>
      </w:r>
      <w:r w:rsidR="00A4624C">
        <w:rPr>
          <w:rFonts w:hint="eastAsia"/>
        </w:rPr>
        <w:t>)</w:t>
      </w:r>
    </w:p>
    <w:p w14:paraId="766B39C1" w14:textId="5D3C7E15" w:rsidR="006039C0" w:rsidRDefault="00844EA1" w:rsidP="00844EA1">
      <w:pPr>
        <w:pStyle w:val="ad"/>
        <w:spacing w:after="156"/>
        <w:ind w:firstLine="300"/>
      </w:pPr>
      <w:r w:rsidRPr="00160FC2">
        <w:rPr>
          <w:rFonts w:hint="eastAsia"/>
        </w:rPr>
        <w:t>皮尔逊</w:t>
      </w:r>
      <w:r w:rsidRPr="00412919">
        <w:rPr>
          <w:rFonts w:hint="eastAsia"/>
        </w:rPr>
        <w:t>相关系数</w:t>
      </w:r>
      <w:r>
        <w:rPr>
          <w:rFonts w:hint="eastAsia"/>
        </w:rPr>
        <w:t>评估两个连续变量之间的线性关系。</w:t>
      </w:r>
      <w:r>
        <w:rPr>
          <w:rFonts w:hint="eastAsia"/>
        </w:rPr>
        <w:t xml:space="preserve"> </w:t>
      </w:r>
      <w:r>
        <w:rPr>
          <w:rFonts w:hint="eastAsia"/>
        </w:rPr>
        <w:t>当一个变量的变化与另一变量的比例变化相关时，关系是线性的。例如，可能使用</w:t>
      </w:r>
      <w:r w:rsidRPr="00160FC2">
        <w:rPr>
          <w:rFonts w:hint="eastAsia"/>
        </w:rPr>
        <w:t>皮尔逊</w:t>
      </w:r>
      <w:r w:rsidRPr="00412919">
        <w:rPr>
          <w:rFonts w:hint="eastAsia"/>
        </w:rPr>
        <w:t>相关系数</w:t>
      </w:r>
      <w:r>
        <w:rPr>
          <w:rFonts w:hint="eastAsia"/>
        </w:rPr>
        <w:t>来评估生产设备温度的升高是否与巧克力涂层厚度的降低有关。</w:t>
      </w:r>
      <w:r w:rsidRPr="00160FC2">
        <w:rPr>
          <w:rFonts w:hint="eastAsia"/>
        </w:rPr>
        <w:t>皮尔逊</w:t>
      </w:r>
      <w:r w:rsidRPr="00412919">
        <w:rPr>
          <w:rFonts w:hint="eastAsia"/>
        </w:rPr>
        <w:t>相关系数</w:t>
      </w:r>
      <w:r w:rsidR="0044531F">
        <w:rPr>
          <w:rFonts w:hint="eastAsia"/>
        </w:rPr>
        <w:t>是一个介于</w:t>
      </w:r>
      <w:r w:rsidR="0044531F">
        <w:rPr>
          <w:rFonts w:hint="eastAsia"/>
        </w:rPr>
        <w:t>-1</w:t>
      </w:r>
      <w:r w:rsidR="0044531F">
        <w:rPr>
          <w:rFonts w:hint="eastAsia"/>
        </w:rPr>
        <w:t>和</w:t>
      </w:r>
      <w:r w:rsidR="0044531F">
        <w:rPr>
          <w:rFonts w:hint="eastAsia"/>
        </w:rPr>
        <w:t>1</w:t>
      </w:r>
      <w:r w:rsidR="0044531F">
        <w:rPr>
          <w:rFonts w:hint="eastAsia"/>
        </w:rPr>
        <w:t>之间的值，当两个变量的线性关系增强时，相关系数趋于</w:t>
      </w:r>
      <w:r w:rsidR="0044531F">
        <w:rPr>
          <w:rFonts w:hint="eastAsia"/>
        </w:rPr>
        <w:t>1</w:t>
      </w:r>
      <w:r w:rsidR="0044531F">
        <w:rPr>
          <w:rFonts w:hint="eastAsia"/>
        </w:rPr>
        <w:t>或</w:t>
      </w:r>
      <w:r w:rsidR="0044531F">
        <w:rPr>
          <w:rFonts w:hint="eastAsia"/>
        </w:rPr>
        <w:t>-1</w:t>
      </w:r>
      <w:r w:rsidR="0044531F">
        <w:rPr>
          <w:rFonts w:hint="eastAsia"/>
        </w:rPr>
        <w:t>；当一个变量增大，另一个变量也增大时，表明它之间是正相关的，相关系数大于</w:t>
      </w:r>
      <w:r w:rsidR="0044531F">
        <w:rPr>
          <w:rFonts w:hint="eastAsia"/>
        </w:rPr>
        <w:t>0</w:t>
      </w:r>
      <w:r w:rsidR="0044531F">
        <w:rPr>
          <w:rFonts w:hint="eastAsia"/>
        </w:rPr>
        <w:t>；如果一个变量增大，另一个变量却减小，表明它之间是负相关的，相关系数小于</w:t>
      </w:r>
      <w:r w:rsidR="0044531F">
        <w:rPr>
          <w:rFonts w:hint="eastAsia"/>
        </w:rPr>
        <w:t>0</w:t>
      </w:r>
      <w:r w:rsidR="0044531F">
        <w:rPr>
          <w:rFonts w:hint="eastAsia"/>
        </w:rPr>
        <w:t>；如果相关系数等于</w:t>
      </w:r>
      <w:r w:rsidR="0044531F">
        <w:rPr>
          <w:rFonts w:hint="eastAsia"/>
        </w:rPr>
        <w:t>0</w:t>
      </w:r>
      <w:r w:rsidR="0044531F">
        <w:rPr>
          <w:rFonts w:hint="eastAsia"/>
        </w:rPr>
        <w:t>，表明它</w:t>
      </w:r>
      <w:r w:rsidR="00C35845">
        <w:rPr>
          <w:rFonts w:hint="eastAsia"/>
        </w:rPr>
        <w:t>们</w:t>
      </w:r>
      <w:r w:rsidR="0044531F">
        <w:rPr>
          <w:rFonts w:hint="eastAsia"/>
        </w:rPr>
        <w:t>之间不存在线性相关关系。</w:t>
      </w:r>
      <w:r w:rsidR="00CC34E7" w:rsidRPr="00CC34E7">
        <w:rPr>
          <w:rFonts w:hint="eastAsia"/>
        </w:rPr>
        <w:t>皮尔森相关系数计算公式如下：</w:t>
      </w:r>
    </w:p>
    <w:p w14:paraId="1851F89B" w14:textId="2E5F6173" w:rsidR="00704E7B" w:rsidRPr="00497E5E" w:rsidRDefault="00415E0D" w:rsidP="00704E7B">
      <w:pPr>
        <w:ind w:firstLine="420"/>
      </w:pPr>
      <m:oMathPara>
        <m:oMath>
          <m:sSub>
            <m:sSubPr>
              <m:ctrlPr>
                <w:rPr>
                  <w:rFonts w:ascii="Cambria Math" w:hAnsi="Cambria Math"/>
                </w:rPr>
              </m:ctrlPr>
            </m:sSubPr>
            <m:e>
              <m:r>
                <w:rPr>
                  <w:rFonts w:ascii="Cambria Math" w:hAnsi="Cambria Math"/>
                </w:rPr>
                <m:t>ρ</m:t>
              </m:r>
            </m:e>
            <m:sub>
              <m:r>
                <w:rPr>
                  <w:rFonts w:ascii="Cambria Math" w:hAnsi="Cambria Math"/>
                </w:rPr>
                <m:t>X,Y</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⁡(X,Y)</m:t>
              </m:r>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oMath>
      </m:oMathPara>
    </w:p>
    <w:p w14:paraId="27854999" w14:textId="63DFD6C8" w:rsidR="00497E5E" w:rsidRPr="00704E7B" w:rsidRDefault="00497E5E" w:rsidP="00497E5E">
      <w:pPr>
        <w:pStyle w:val="Caption"/>
      </w:pPr>
      <w:r>
        <w:rPr>
          <w:rFonts w:hint="eastAsia"/>
        </w:rPr>
        <w:t>公式</w:t>
      </w:r>
      <w:r>
        <w:rPr>
          <w:rFonts w:hint="eastAsia"/>
        </w:rPr>
        <w:t xml:space="preserve"> </w:t>
      </w:r>
      <w:r w:rsidR="00EF6C89">
        <w:fldChar w:fldCharType="begin"/>
      </w:r>
      <w:r w:rsidR="00EF6C89">
        <w:instrText xml:space="preserve"> </w:instrText>
      </w:r>
      <w:r w:rsidR="00EF6C89">
        <w:rPr>
          <w:rFonts w:hint="eastAsia"/>
        </w:rPr>
        <w:instrText>STYLEREF 1 \s</w:instrText>
      </w:r>
      <w:r w:rsidR="00EF6C89">
        <w:instrText xml:space="preserve"> </w:instrText>
      </w:r>
      <w:r w:rsidR="00EF6C89">
        <w:fldChar w:fldCharType="separate"/>
      </w:r>
      <w:r w:rsidR="00EF6C89">
        <w:rPr>
          <w:noProof/>
        </w:rPr>
        <w:t>4</w:t>
      </w:r>
      <w:r w:rsidR="00EF6C89">
        <w:fldChar w:fldCharType="end"/>
      </w:r>
      <w:r w:rsidR="00EF6C89">
        <w:noBreakHyphen/>
      </w:r>
      <w:r w:rsidR="00EF6C89">
        <w:fldChar w:fldCharType="begin"/>
      </w:r>
      <w:r w:rsidR="00EF6C89">
        <w:instrText xml:space="preserve"> </w:instrText>
      </w:r>
      <w:r w:rsidR="00EF6C89">
        <w:rPr>
          <w:rFonts w:hint="eastAsia"/>
        </w:rPr>
        <w:instrText xml:space="preserve">SEQ </w:instrText>
      </w:r>
      <w:r w:rsidR="00EF6C89">
        <w:rPr>
          <w:rFonts w:hint="eastAsia"/>
        </w:rPr>
        <w:instrText>公式</w:instrText>
      </w:r>
      <w:r w:rsidR="00EF6C89">
        <w:rPr>
          <w:rFonts w:hint="eastAsia"/>
        </w:rPr>
        <w:instrText xml:space="preserve"> \* ARABIC \s 1</w:instrText>
      </w:r>
      <w:r w:rsidR="00EF6C89">
        <w:instrText xml:space="preserve"> </w:instrText>
      </w:r>
      <w:r w:rsidR="00EF6C89">
        <w:fldChar w:fldCharType="separate"/>
      </w:r>
      <w:r w:rsidR="00EF6C89">
        <w:rPr>
          <w:noProof/>
        </w:rPr>
        <w:t>4</w:t>
      </w:r>
      <w:r w:rsidR="00EF6C89">
        <w:fldChar w:fldCharType="end"/>
      </w:r>
    </w:p>
    <w:p w14:paraId="536A5F24" w14:textId="022E9663" w:rsidR="00542DF9" w:rsidRPr="006039C0" w:rsidRDefault="00542DF9" w:rsidP="00A63B79">
      <w:pPr>
        <w:pStyle w:val="ad"/>
        <w:spacing w:after="156"/>
        <w:ind w:firstLine="300"/>
      </w:pPr>
      <w:r w:rsidRPr="00542DF9">
        <w:rPr>
          <w:rFonts w:hint="eastAsia"/>
        </w:rPr>
        <w:t>分子是协方差，分母是两个变量标准差的乘积。显然要求</w:t>
      </w:r>
      <w:r w:rsidRPr="00542DF9">
        <w:rPr>
          <w:rFonts w:hint="eastAsia"/>
        </w:rPr>
        <w:t>X</w:t>
      </w:r>
      <w:r w:rsidRPr="00542DF9">
        <w:rPr>
          <w:rFonts w:hint="eastAsia"/>
        </w:rPr>
        <w:t>和</w:t>
      </w:r>
      <w:r w:rsidRPr="00542DF9">
        <w:rPr>
          <w:rFonts w:hint="eastAsia"/>
        </w:rPr>
        <w:t>Y</w:t>
      </w:r>
      <w:r w:rsidRPr="00542DF9">
        <w:rPr>
          <w:rFonts w:hint="eastAsia"/>
        </w:rPr>
        <w:t>的标准差都不能为</w:t>
      </w:r>
      <w:r w:rsidRPr="00542DF9">
        <w:rPr>
          <w:rFonts w:hint="eastAsia"/>
        </w:rPr>
        <w:t>0</w:t>
      </w:r>
      <w:r w:rsidRPr="00542DF9">
        <w:rPr>
          <w:rFonts w:hint="eastAsia"/>
        </w:rPr>
        <w:t>。</w:t>
      </w:r>
    </w:p>
    <w:p w14:paraId="1DC09B96" w14:textId="7489EC9F" w:rsidR="00931F70" w:rsidRPr="00931F70" w:rsidRDefault="009879A8" w:rsidP="00E61DE6">
      <w:pPr>
        <w:pStyle w:val="a3"/>
        <w:spacing w:before="156"/>
      </w:pPr>
      <w:r>
        <w:rPr>
          <w:rFonts w:hint="eastAsia"/>
        </w:rPr>
        <w:t>斯皮尔曼</w:t>
      </w:r>
      <w:r w:rsidR="00E61DE6">
        <w:rPr>
          <w:rFonts w:hint="eastAsia"/>
        </w:rPr>
        <w:t>相关系数</w:t>
      </w:r>
      <w:r w:rsidR="00A4624C">
        <w:rPr>
          <w:rFonts w:hint="eastAsia"/>
        </w:rPr>
        <w:t>(</w:t>
      </w:r>
      <w:r w:rsidR="00880DD1">
        <w:t xml:space="preserve">Spearman's </w:t>
      </w:r>
      <w:r w:rsidR="00957354" w:rsidRPr="00957354">
        <w:t>correlation coefficient</w:t>
      </w:r>
      <w:r w:rsidR="00A4624C">
        <w:rPr>
          <w:rFonts w:hint="eastAsia"/>
        </w:rPr>
        <w:t>)</w:t>
      </w:r>
    </w:p>
    <w:p w14:paraId="39A8C20E" w14:textId="7EFB15BB" w:rsidR="0044531F" w:rsidRDefault="009142FF" w:rsidP="005F6136">
      <w:pPr>
        <w:pStyle w:val="ad"/>
        <w:spacing w:after="156"/>
        <w:ind w:firstLine="300"/>
      </w:pPr>
      <w:r>
        <w:rPr>
          <w:rFonts w:hint="eastAsia"/>
        </w:rPr>
        <w:lastRenderedPageBreak/>
        <w:t>斯皮尔曼相关系数评估两个连续变量之间的单调关系。</w:t>
      </w:r>
      <w:r w:rsidR="00880DD1" w:rsidRPr="00880DD1">
        <w:rPr>
          <w:rFonts w:hint="eastAsia"/>
        </w:rPr>
        <w:t>单调关系中，变量趋于一起变化，但不一定以恒定速率变化。</w:t>
      </w:r>
      <w:r w:rsidR="003F0AAC" w:rsidRPr="00880DD1">
        <w:rPr>
          <w:rFonts w:hint="eastAsia"/>
        </w:rPr>
        <w:t>斯皮尔曼相关系数</w:t>
      </w:r>
      <w:r w:rsidR="005F6136">
        <w:rPr>
          <w:rFonts w:hint="eastAsia"/>
        </w:rPr>
        <w:t>评估两个连续或有序变量之间的单调关系。</w:t>
      </w:r>
      <w:r w:rsidR="005F6136">
        <w:rPr>
          <w:rFonts w:hint="eastAsia"/>
        </w:rPr>
        <w:t xml:space="preserve"> </w:t>
      </w:r>
      <w:r w:rsidR="005F6136">
        <w:rPr>
          <w:rFonts w:hint="eastAsia"/>
        </w:rPr>
        <w:t>在单调关系中，变量倾向于一起变化，但不一定以恒定的速率变化。</w:t>
      </w:r>
      <w:r w:rsidR="005F6136">
        <w:rPr>
          <w:rFonts w:hint="eastAsia"/>
        </w:rPr>
        <w:t xml:space="preserve"> </w:t>
      </w:r>
      <w:r w:rsidR="003F0AAC" w:rsidRPr="00880DD1">
        <w:rPr>
          <w:rFonts w:hint="eastAsia"/>
        </w:rPr>
        <w:t>斯皮尔曼相关系数</w:t>
      </w:r>
      <w:r w:rsidR="005F6136">
        <w:rPr>
          <w:rFonts w:hint="eastAsia"/>
        </w:rPr>
        <w:t>基于每个变量的排名值，而不是原始数据。</w:t>
      </w:r>
      <w:r w:rsidRPr="00880DD1">
        <w:rPr>
          <w:rFonts w:hint="eastAsia"/>
        </w:rPr>
        <w:t>斯皮尔曼相关系数</w:t>
      </w:r>
      <w:r w:rsidR="005F6136">
        <w:rPr>
          <w:rFonts w:hint="eastAsia"/>
        </w:rPr>
        <w:t>通常用于评估涉及序数变量的关系。例如，可以使用</w:t>
      </w:r>
      <w:r w:rsidR="00DE4408" w:rsidRPr="00880DD1">
        <w:rPr>
          <w:rFonts w:hint="eastAsia"/>
        </w:rPr>
        <w:t>斯皮尔曼相关系数</w:t>
      </w:r>
      <w:r w:rsidR="005F6136">
        <w:rPr>
          <w:rFonts w:hint="eastAsia"/>
        </w:rPr>
        <w:t>来评估员工完成测试练习的顺序是否与他们受雇的月数有关。</w:t>
      </w:r>
    </w:p>
    <w:p w14:paraId="1B3FFC7D" w14:textId="6CA7512F" w:rsidR="00174E1D" w:rsidRPr="00497E5E" w:rsidRDefault="00415E0D" w:rsidP="00174E1D">
      <w:pPr>
        <w:ind w:firstLine="420"/>
      </w:pPr>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ρ</m:t>
              </m:r>
            </m:e>
            <m:sub>
              <m:sSub>
                <m:sSubPr>
                  <m:ctrlPr>
                    <w:rPr>
                      <w:rFonts w:ascii="Cambria Math" w:hAnsi="Cambria Math"/>
                    </w:rPr>
                  </m:ctrlPr>
                </m:sSubPr>
                <m:e>
                  <m:r>
                    <m:rPr>
                      <m:sty m:val="p"/>
                    </m:rPr>
                    <w:rPr>
                      <w:rFonts w:ascii="Cambria Math" w:hAnsi="Cambria Math"/>
                    </w:rPr>
                    <m:t>rg</m:t>
                  </m:r>
                </m:e>
                <m:sub>
                  <m:r>
                    <w:rPr>
                      <w:rFonts w:ascii="Cambria Math" w:hAnsi="Cambria Math"/>
                    </w:rPr>
                    <m:t>X</m:t>
                  </m:r>
                </m:sub>
              </m:sSub>
              <m:r>
                <w:rPr>
                  <w:rFonts w:ascii="Cambria Math" w:hAnsi="Cambria Math"/>
                </w:rPr>
                <m:t>,</m:t>
              </m:r>
              <m:sSub>
                <m:sSubPr>
                  <m:ctrlPr>
                    <w:rPr>
                      <w:rFonts w:ascii="Cambria Math" w:hAnsi="Cambria Math"/>
                    </w:rPr>
                  </m:ctrlPr>
                </m:sSubPr>
                <m:e>
                  <m:r>
                    <m:rPr>
                      <m:sty m:val="p"/>
                    </m:rPr>
                    <w:rPr>
                      <w:rFonts w:ascii="Cambria Math" w:hAnsi="Cambria Math"/>
                    </w:rPr>
                    <m:t>rg</m:t>
                  </m:r>
                </m:e>
                <m:sub>
                  <m:r>
                    <w:rPr>
                      <w:rFonts w:ascii="Cambria Math" w:hAnsi="Cambria Math"/>
                    </w:rPr>
                    <m:t>Y</m:t>
                  </m:r>
                </m:sub>
              </m:sSub>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m:t>
              </m:r>
              <m:sSub>
                <m:sSubPr>
                  <m:ctrlPr>
                    <w:rPr>
                      <w:rFonts w:ascii="Cambria Math" w:hAnsi="Cambria Math"/>
                    </w:rPr>
                  </m:ctrlPr>
                </m:sSubPr>
                <m:e>
                  <m:r>
                    <m:rPr>
                      <m:sty m:val="p"/>
                    </m:rPr>
                    <w:rPr>
                      <w:rFonts w:ascii="Cambria Math" w:hAnsi="Cambria Math"/>
                    </w:rPr>
                    <m:t>rg</m:t>
                  </m:r>
                </m:e>
                <m:sub>
                  <m:r>
                    <w:rPr>
                      <w:rFonts w:ascii="Cambria Math" w:hAnsi="Cambria Math"/>
                    </w:rPr>
                    <m:t>X</m:t>
                  </m:r>
                </m:sub>
              </m:sSub>
              <m:r>
                <w:rPr>
                  <w:rFonts w:ascii="Cambria Math" w:hAnsi="Cambria Math"/>
                </w:rPr>
                <m:t>,</m:t>
              </m:r>
              <m:sSub>
                <m:sSubPr>
                  <m:ctrlPr>
                    <w:rPr>
                      <w:rFonts w:ascii="Cambria Math" w:hAnsi="Cambria Math"/>
                    </w:rPr>
                  </m:ctrlPr>
                </m:sSubPr>
                <m:e>
                  <m:r>
                    <m:rPr>
                      <m:sty m:val="p"/>
                    </m:rPr>
                    <w:rPr>
                      <w:rFonts w:ascii="Cambria Math" w:hAnsi="Cambria Math"/>
                    </w:rPr>
                    <m:t>rg</m:t>
                  </m:r>
                </m:e>
                <m:sub>
                  <m:r>
                    <w:rPr>
                      <w:rFonts w:ascii="Cambria Math" w:hAnsi="Cambria Math"/>
                    </w:rPr>
                    <m:t>Y</m:t>
                  </m:r>
                </m:sub>
              </m:sSub>
              <m:r>
                <w:rPr>
                  <w:rFonts w:ascii="Cambria Math" w:hAnsi="Cambria Math"/>
                </w:rPr>
                <m:t>)</m:t>
              </m:r>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m:rPr>
                          <m:sty m:val="p"/>
                        </m:rPr>
                        <w:rPr>
                          <w:rFonts w:ascii="Cambria Math" w:hAnsi="Cambria Math"/>
                        </w:rPr>
                        <m:t>rg</m:t>
                      </m:r>
                    </m:e>
                    <m:sub>
                      <m:r>
                        <w:rPr>
                          <w:rFonts w:ascii="Cambria Math" w:hAnsi="Cambria Math"/>
                        </w:rPr>
                        <m:t>X</m:t>
                      </m:r>
                    </m:sub>
                  </m:sSub>
                </m:sub>
              </m:sSub>
              <m:sSub>
                <m:sSubPr>
                  <m:ctrlPr>
                    <w:rPr>
                      <w:rFonts w:ascii="Cambria Math" w:hAnsi="Cambria Math"/>
                    </w:rPr>
                  </m:ctrlPr>
                </m:sSubPr>
                <m:e>
                  <m:r>
                    <w:rPr>
                      <w:rFonts w:ascii="Cambria Math" w:hAnsi="Cambria Math"/>
                    </w:rPr>
                    <m:t>σ</m:t>
                  </m:r>
                </m:e>
                <m:sub>
                  <m:sSub>
                    <m:sSubPr>
                      <m:ctrlPr>
                        <w:rPr>
                          <w:rFonts w:ascii="Cambria Math" w:hAnsi="Cambria Math"/>
                        </w:rPr>
                      </m:ctrlPr>
                    </m:sSubPr>
                    <m:e>
                      <m:r>
                        <m:rPr>
                          <m:sty m:val="p"/>
                        </m:rPr>
                        <w:rPr>
                          <w:rFonts w:ascii="Cambria Math" w:hAnsi="Cambria Math"/>
                        </w:rPr>
                        <m:t>rg</m:t>
                      </m:r>
                    </m:e>
                    <m:sub>
                      <m:r>
                        <w:rPr>
                          <w:rFonts w:ascii="Cambria Math" w:hAnsi="Cambria Math"/>
                        </w:rPr>
                        <m:t>Y</m:t>
                      </m:r>
                    </m:sub>
                  </m:sSub>
                </m:sub>
              </m:sSub>
            </m:den>
          </m:f>
        </m:oMath>
      </m:oMathPara>
    </w:p>
    <w:p w14:paraId="5A6AF807" w14:textId="361C029E" w:rsidR="00497E5E" w:rsidRPr="00174E1D" w:rsidRDefault="00497E5E" w:rsidP="00497E5E">
      <w:pPr>
        <w:pStyle w:val="Caption"/>
      </w:pPr>
      <w:r>
        <w:rPr>
          <w:rFonts w:hint="eastAsia"/>
        </w:rPr>
        <w:t>公式</w:t>
      </w:r>
      <w:r>
        <w:rPr>
          <w:rFonts w:hint="eastAsia"/>
        </w:rPr>
        <w:t xml:space="preserve"> </w:t>
      </w:r>
      <w:r w:rsidR="00EF6C89">
        <w:fldChar w:fldCharType="begin"/>
      </w:r>
      <w:r w:rsidR="00EF6C89">
        <w:instrText xml:space="preserve"> </w:instrText>
      </w:r>
      <w:r w:rsidR="00EF6C89">
        <w:rPr>
          <w:rFonts w:hint="eastAsia"/>
        </w:rPr>
        <w:instrText>STYLEREF 1 \s</w:instrText>
      </w:r>
      <w:r w:rsidR="00EF6C89">
        <w:instrText xml:space="preserve"> </w:instrText>
      </w:r>
      <w:r w:rsidR="00EF6C89">
        <w:fldChar w:fldCharType="separate"/>
      </w:r>
      <w:r w:rsidR="00EF6C89">
        <w:rPr>
          <w:noProof/>
        </w:rPr>
        <w:t>4</w:t>
      </w:r>
      <w:r w:rsidR="00EF6C89">
        <w:fldChar w:fldCharType="end"/>
      </w:r>
      <w:r w:rsidR="00EF6C89">
        <w:noBreakHyphen/>
      </w:r>
      <w:r w:rsidR="00EF6C89">
        <w:fldChar w:fldCharType="begin"/>
      </w:r>
      <w:r w:rsidR="00EF6C89">
        <w:instrText xml:space="preserve"> </w:instrText>
      </w:r>
      <w:r w:rsidR="00EF6C89">
        <w:rPr>
          <w:rFonts w:hint="eastAsia"/>
        </w:rPr>
        <w:instrText xml:space="preserve">SEQ </w:instrText>
      </w:r>
      <w:r w:rsidR="00EF6C89">
        <w:rPr>
          <w:rFonts w:hint="eastAsia"/>
        </w:rPr>
        <w:instrText>公式</w:instrText>
      </w:r>
      <w:r w:rsidR="00EF6C89">
        <w:rPr>
          <w:rFonts w:hint="eastAsia"/>
        </w:rPr>
        <w:instrText xml:space="preserve"> \* ARABIC \s 1</w:instrText>
      </w:r>
      <w:r w:rsidR="00EF6C89">
        <w:instrText xml:space="preserve"> </w:instrText>
      </w:r>
      <w:r w:rsidR="00EF6C89">
        <w:fldChar w:fldCharType="separate"/>
      </w:r>
      <w:r w:rsidR="00EF6C89">
        <w:rPr>
          <w:noProof/>
        </w:rPr>
        <w:t>5</w:t>
      </w:r>
      <w:r w:rsidR="00EF6C89">
        <w:fldChar w:fldCharType="end"/>
      </w:r>
    </w:p>
    <w:p w14:paraId="552A3344" w14:textId="6FB15F95" w:rsidR="009F0240" w:rsidRDefault="009F0240" w:rsidP="006D138F">
      <w:pPr>
        <w:pStyle w:val="Heading3"/>
      </w:pPr>
      <w:r>
        <w:rPr>
          <w:rFonts w:hint="eastAsia"/>
        </w:rPr>
        <w:t>假设检验</w:t>
      </w:r>
    </w:p>
    <w:p w14:paraId="6998F6D0" w14:textId="1D67F5BE" w:rsidR="00973FE5" w:rsidRDefault="00E90D9A" w:rsidP="00E90D9A">
      <w:pPr>
        <w:ind w:firstLine="420"/>
      </w:pPr>
      <w:r>
        <w:rPr>
          <w:rFonts w:hint="eastAsia"/>
        </w:rPr>
        <w:t>假设检验是统计学中一个强大的工具，用来确定一个结果是否具有统计显着性，这个结果是否偶然发生。</w:t>
      </w:r>
      <w:r>
        <w:rPr>
          <w:rFonts w:hint="eastAsia"/>
        </w:rPr>
        <w:t>spark.ml</w:t>
      </w:r>
      <w:r>
        <w:rPr>
          <w:rFonts w:hint="eastAsia"/>
        </w:rPr>
        <w:t>目前支持</w:t>
      </w:r>
      <w:r w:rsidR="00305B15">
        <w:rPr>
          <w:rFonts w:hint="eastAsia"/>
        </w:rPr>
        <w:t>皮尔森</w:t>
      </w:r>
      <w:r w:rsidR="00033FC2">
        <w:rPr>
          <w:rFonts w:hint="eastAsia"/>
        </w:rPr>
        <w:t>卡方检验（</w:t>
      </w:r>
      <m:oMath>
        <m:sSup>
          <m:sSupPr>
            <m:ctrlPr>
              <w:rPr>
                <w:rFonts w:ascii="Cambria Math" w:hAnsi="Cambria Math"/>
              </w:rPr>
            </m:ctrlPr>
          </m:sSupPr>
          <m:e>
            <m:r>
              <w:rPr>
                <w:rFonts w:ascii="Cambria Math" w:hAnsi="Cambria Math"/>
              </w:rPr>
              <m:t>x</m:t>
            </m:r>
            <m:ctrlPr>
              <w:rPr>
                <w:rFonts w:ascii="Cambria Math" w:hAnsi="Cambria Math"/>
                <w:i/>
              </w:rPr>
            </m:ctrlPr>
          </m:e>
          <m:sup>
            <m:r>
              <w:rPr>
                <w:rFonts w:ascii="Cambria Math" w:hAnsi="Cambria Math"/>
              </w:rPr>
              <m:t>2</m:t>
            </m:r>
          </m:sup>
        </m:sSup>
      </m:oMath>
      <w:r>
        <w:rPr>
          <w:rFonts w:hint="eastAsia"/>
        </w:rPr>
        <w:t>）独立性测试。</w:t>
      </w:r>
      <w:r w:rsidR="00973FE5" w:rsidRPr="00973FE5">
        <w:rPr>
          <w:rFonts w:hint="eastAsia"/>
        </w:rPr>
        <w:t>ChiSquareTest</w:t>
      </w:r>
      <w:r w:rsidR="00973FE5">
        <w:rPr>
          <w:rFonts w:hint="eastAsia"/>
        </w:rPr>
        <w:t>针对标签上的每个特征</w:t>
      </w:r>
      <w:r w:rsidR="00973FE5" w:rsidRPr="00973FE5">
        <w:rPr>
          <w:rFonts w:hint="eastAsia"/>
        </w:rPr>
        <w:t>进行</w:t>
      </w:r>
      <w:r w:rsidR="00BC6975" w:rsidRPr="00BC6975">
        <w:rPr>
          <w:rFonts w:hint="eastAsia"/>
        </w:rPr>
        <w:t>皮尔逊</w:t>
      </w:r>
      <w:r w:rsidR="00973FE5" w:rsidRPr="00973FE5">
        <w:rPr>
          <w:rFonts w:hint="eastAsia"/>
        </w:rPr>
        <w:t>独立性测试。</w:t>
      </w:r>
      <w:r w:rsidR="00973FE5">
        <w:rPr>
          <w:rFonts w:hint="eastAsia"/>
        </w:rPr>
        <w:t>对于每个特征，</w:t>
      </w:r>
      <w:r w:rsidR="000040EF">
        <w:rPr>
          <w:rFonts w:hint="eastAsia"/>
        </w:rPr>
        <w:t>将</w:t>
      </w:r>
      <w:r w:rsidR="00042CC5" w:rsidRPr="00042CC5">
        <w:t>(feature, label)</w:t>
      </w:r>
      <w:r w:rsidR="001C0AF3">
        <w:rPr>
          <w:rFonts w:hint="eastAsia"/>
        </w:rPr>
        <w:t>对</w:t>
      </w:r>
      <w:r w:rsidR="00973FE5" w:rsidRPr="00973FE5">
        <w:rPr>
          <w:rFonts w:hint="eastAsia"/>
        </w:rPr>
        <w:t>转换为列矩阵，针对该列矩阵计算卡方统计量。所有标签和特征值必须是分类的。</w:t>
      </w:r>
    </w:p>
    <w:p w14:paraId="5629812F" w14:textId="77777777" w:rsidR="00990F1F" w:rsidRDefault="00990F1F" w:rsidP="00325504">
      <w:pPr>
        <w:pStyle w:val="a8"/>
      </w:pPr>
      <w:r>
        <w:t>scala&gt; import org.apache.spark.ml.linalg.{Vector, Vectors}</w:t>
      </w:r>
    </w:p>
    <w:p w14:paraId="114DD71F" w14:textId="77777777" w:rsidR="00990F1F" w:rsidRDefault="00990F1F" w:rsidP="00325504">
      <w:pPr>
        <w:pStyle w:val="a8"/>
      </w:pPr>
      <w:r>
        <w:t>import org.apache.spark.ml.linalg.{Vector, Vectors}</w:t>
      </w:r>
    </w:p>
    <w:p w14:paraId="72427B14" w14:textId="77777777" w:rsidR="00990F1F" w:rsidRDefault="00990F1F" w:rsidP="00325504">
      <w:pPr>
        <w:pStyle w:val="a8"/>
      </w:pPr>
    </w:p>
    <w:p w14:paraId="7B789EA8" w14:textId="77777777" w:rsidR="00990F1F" w:rsidRDefault="00990F1F" w:rsidP="00325504">
      <w:pPr>
        <w:pStyle w:val="a8"/>
      </w:pPr>
      <w:r>
        <w:t>scala&gt; import org.apache.spark.ml.stat.ChiSquareTest</w:t>
      </w:r>
    </w:p>
    <w:p w14:paraId="5D6B7E8D" w14:textId="77777777" w:rsidR="00990F1F" w:rsidRDefault="00990F1F" w:rsidP="00325504">
      <w:pPr>
        <w:pStyle w:val="a8"/>
      </w:pPr>
      <w:r>
        <w:t>import org.apache.spark.ml.stat.ChiSquareTest</w:t>
      </w:r>
    </w:p>
    <w:p w14:paraId="7FE2DA3C" w14:textId="77777777" w:rsidR="00990F1F" w:rsidRDefault="00990F1F" w:rsidP="00325504">
      <w:pPr>
        <w:pStyle w:val="a8"/>
      </w:pPr>
    </w:p>
    <w:p w14:paraId="3CDB2908" w14:textId="77777777" w:rsidR="00990F1F" w:rsidRDefault="00990F1F" w:rsidP="00325504">
      <w:pPr>
        <w:pStyle w:val="a8"/>
      </w:pPr>
      <w:r>
        <w:t>scala&gt; val data = Seq(</w:t>
      </w:r>
    </w:p>
    <w:p w14:paraId="3EC1EDD9" w14:textId="77777777" w:rsidR="00990F1F" w:rsidRDefault="00990F1F" w:rsidP="00325504">
      <w:pPr>
        <w:pStyle w:val="a8"/>
      </w:pPr>
      <w:r>
        <w:t xml:space="preserve">     |   (0.0, Vectors.dense(0.5, 10.0)),</w:t>
      </w:r>
    </w:p>
    <w:p w14:paraId="30CE84C9" w14:textId="77777777" w:rsidR="00990F1F" w:rsidRDefault="00990F1F" w:rsidP="00325504">
      <w:pPr>
        <w:pStyle w:val="a8"/>
      </w:pPr>
      <w:r>
        <w:t xml:space="preserve">     |   (0.0, Vectors.dense(1.5, 20.0)),</w:t>
      </w:r>
    </w:p>
    <w:p w14:paraId="7DC8DC85" w14:textId="77777777" w:rsidR="00990F1F" w:rsidRDefault="00990F1F" w:rsidP="00325504">
      <w:pPr>
        <w:pStyle w:val="a8"/>
      </w:pPr>
      <w:r>
        <w:t xml:space="preserve">     |   (1.0, Vectors.dense(1.5, 30.0)),</w:t>
      </w:r>
    </w:p>
    <w:p w14:paraId="1DC0E1CA" w14:textId="77777777" w:rsidR="00990F1F" w:rsidRDefault="00990F1F" w:rsidP="00325504">
      <w:pPr>
        <w:pStyle w:val="a8"/>
      </w:pPr>
      <w:r>
        <w:t xml:space="preserve">     |   (0.0, Vectors.dense(3.5, 30.0)),</w:t>
      </w:r>
    </w:p>
    <w:p w14:paraId="0BA2C572" w14:textId="77777777" w:rsidR="00990F1F" w:rsidRDefault="00990F1F" w:rsidP="00325504">
      <w:pPr>
        <w:pStyle w:val="a8"/>
      </w:pPr>
      <w:r>
        <w:t xml:space="preserve">     |   (0.0, Vectors.dense(3.5, 40.0)),</w:t>
      </w:r>
    </w:p>
    <w:p w14:paraId="7E7D6FB1" w14:textId="77777777" w:rsidR="00990F1F" w:rsidRDefault="00990F1F" w:rsidP="00325504">
      <w:pPr>
        <w:pStyle w:val="a8"/>
      </w:pPr>
      <w:r>
        <w:t xml:space="preserve">     |   (1.0, Vectors.dense(3.5, 40.0))</w:t>
      </w:r>
    </w:p>
    <w:p w14:paraId="2D32CBDE" w14:textId="77777777" w:rsidR="00990F1F" w:rsidRDefault="00990F1F" w:rsidP="00325504">
      <w:pPr>
        <w:pStyle w:val="a8"/>
      </w:pPr>
      <w:r>
        <w:t xml:space="preserve">     | )</w:t>
      </w:r>
    </w:p>
    <w:p w14:paraId="10C3D327" w14:textId="77777777" w:rsidR="00990F1F" w:rsidRDefault="00990F1F" w:rsidP="00325504">
      <w:pPr>
        <w:pStyle w:val="a8"/>
      </w:pPr>
      <w:r>
        <w:t>data: Seq[(Double, org.apache.spark.ml.linalg.Vector)] = List((0.0,[0.5,10.0]), (0.0,[1.5,20.0]), (1.0,[1.5,30.0]), (0.0,[3.5,30.0]), (0.0,[3.5,40.0]), (1.0,[3.5,40.0]))</w:t>
      </w:r>
    </w:p>
    <w:p w14:paraId="438827EE" w14:textId="77777777" w:rsidR="00990F1F" w:rsidRDefault="00990F1F" w:rsidP="00325504">
      <w:pPr>
        <w:pStyle w:val="a8"/>
      </w:pPr>
    </w:p>
    <w:p w14:paraId="5970A81B" w14:textId="77777777" w:rsidR="00990F1F" w:rsidRDefault="00990F1F" w:rsidP="00325504">
      <w:pPr>
        <w:pStyle w:val="a8"/>
      </w:pPr>
      <w:r>
        <w:t>scala&gt; val df = data.toDF("label", "features")</w:t>
      </w:r>
    </w:p>
    <w:p w14:paraId="51EDFB0F" w14:textId="77777777" w:rsidR="00990F1F" w:rsidRDefault="00990F1F" w:rsidP="00325504">
      <w:pPr>
        <w:pStyle w:val="a8"/>
      </w:pPr>
      <w:r>
        <w:t>df: org.apache.spark.sql.DataFrame = [label: double, features: vector]</w:t>
      </w:r>
    </w:p>
    <w:p w14:paraId="31C553D4" w14:textId="77777777" w:rsidR="00990F1F" w:rsidRDefault="00990F1F" w:rsidP="00325504">
      <w:pPr>
        <w:pStyle w:val="a8"/>
      </w:pPr>
    </w:p>
    <w:p w14:paraId="7A2DBCA3" w14:textId="77777777" w:rsidR="00990F1F" w:rsidRDefault="00990F1F" w:rsidP="00325504">
      <w:pPr>
        <w:pStyle w:val="a8"/>
      </w:pPr>
      <w:r>
        <w:t>scala&gt; val chi = ChiSquareTest.test(df, "features", "label").head</w:t>
      </w:r>
    </w:p>
    <w:p w14:paraId="4F1042B5" w14:textId="47AAA423" w:rsidR="00172157" w:rsidRDefault="00990F1F" w:rsidP="00325504">
      <w:pPr>
        <w:pStyle w:val="a8"/>
      </w:pPr>
      <w:r>
        <w:t>chi: org.apache.spark.sql.Row = [[0.6872892787909721,0.6822703303362126],WrappedArray(2, 3),[0.75,1.5]]</w:t>
      </w:r>
    </w:p>
    <w:p w14:paraId="747ECE9D" w14:textId="77777777" w:rsidR="00325504" w:rsidRDefault="00325504" w:rsidP="00325504">
      <w:pPr>
        <w:pStyle w:val="a8"/>
      </w:pPr>
      <w:r>
        <w:t>scala&gt; println("pValues = " + chi.getAs[Vector](0))</w:t>
      </w:r>
    </w:p>
    <w:p w14:paraId="3FC94D21" w14:textId="77777777" w:rsidR="00325504" w:rsidRDefault="00325504" w:rsidP="00325504">
      <w:pPr>
        <w:pStyle w:val="a8"/>
      </w:pPr>
      <w:r>
        <w:t>pValues = [0.6872892787909721,0.6822703303362126]</w:t>
      </w:r>
    </w:p>
    <w:p w14:paraId="28A0BAA4" w14:textId="77777777" w:rsidR="00325504" w:rsidRDefault="00325504" w:rsidP="00325504">
      <w:pPr>
        <w:pStyle w:val="a8"/>
      </w:pPr>
    </w:p>
    <w:p w14:paraId="3924DC47" w14:textId="77777777" w:rsidR="00325504" w:rsidRDefault="00325504" w:rsidP="00325504">
      <w:pPr>
        <w:pStyle w:val="a8"/>
      </w:pPr>
      <w:r>
        <w:t>scala&gt; println("degreesOfFreedom = " + chi.getSeq[Int](1).mkString("[", ",", "]"))</w:t>
      </w:r>
    </w:p>
    <w:p w14:paraId="56235A32" w14:textId="77777777" w:rsidR="00325504" w:rsidRDefault="00325504" w:rsidP="00325504">
      <w:pPr>
        <w:pStyle w:val="a8"/>
      </w:pPr>
      <w:r>
        <w:t>degreesOfFreedom = [2,3]</w:t>
      </w:r>
    </w:p>
    <w:p w14:paraId="2548182B" w14:textId="77777777" w:rsidR="00325504" w:rsidRDefault="00325504" w:rsidP="00325504">
      <w:pPr>
        <w:pStyle w:val="a8"/>
      </w:pPr>
    </w:p>
    <w:p w14:paraId="59D3E197" w14:textId="77777777" w:rsidR="00325504" w:rsidRDefault="00325504" w:rsidP="00325504">
      <w:pPr>
        <w:pStyle w:val="a8"/>
      </w:pPr>
      <w:r>
        <w:t>scala&gt; println("statistics = " + chi.getAs[Vector](2))</w:t>
      </w:r>
    </w:p>
    <w:p w14:paraId="7867B458" w14:textId="308251FF" w:rsidR="00990F1F" w:rsidRDefault="00325504" w:rsidP="00325504">
      <w:pPr>
        <w:pStyle w:val="a8"/>
      </w:pPr>
      <w:r>
        <w:t>statistics = [0.75,1.5]</w:t>
      </w:r>
    </w:p>
    <w:p w14:paraId="4B2DE9B6" w14:textId="18A02D10"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31</w:t>
      </w:r>
      <w:r w:rsidR="00D54DC9">
        <w:fldChar w:fldCharType="end"/>
      </w:r>
    </w:p>
    <w:p w14:paraId="29FB1EF8" w14:textId="3513E3EF" w:rsidR="000C7BEB" w:rsidRDefault="000C7BEB" w:rsidP="000C7BEB">
      <w:pPr>
        <w:pStyle w:val="a3"/>
        <w:spacing w:before="156"/>
      </w:pPr>
      <w:r w:rsidRPr="000C7BEB">
        <w:rPr>
          <w:rFonts w:hint="eastAsia"/>
        </w:rPr>
        <w:t>卡方检验</w:t>
      </w:r>
    </w:p>
    <w:p w14:paraId="0AA667D7" w14:textId="736FFB00" w:rsidR="000C7BEB" w:rsidRDefault="003F2AAE" w:rsidP="009D24D1">
      <w:pPr>
        <w:pStyle w:val="ad"/>
        <w:spacing w:after="156"/>
        <w:ind w:firstLine="300"/>
      </w:pPr>
      <w:r w:rsidRPr="003F2AAE">
        <w:rPr>
          <w:rFonts w:hint="eastAsia"/>
        </w:rPr>
        <w:t>卡方检验就是统计样本的实际观测值与理论推断值之间的偏离程度</w:t>
      </w:r>
      <w:r w:rsidRPr="00A213CA">
        <w:rPr>
          <w:rFonts w:hint="eastAsia"/>
        </w:rPr>
        <w:t>，实际观测值与理论推断值之间的偏离程度就决定卡方值的大小，卡方值越大，越不符合；卡方值越小，偏差越小，越趋于符合，若两个值完全相等时，卡方值就为</w:t>
      </w:r>
      <w:r w:rsidRPr="00A213CA">
        <w:rPr>
          <w:rFonts w:hint="eastAsia"/>
        </w:rPr>
        <w:t>0</w:t>
      </w:r>
      <w:r w:rsidRPr="00A213CA">
        <w:rPr>
          <w:rFonts w:hint="eastAsia"/>
        </w:rPr>
        <w:t>，表明理论值完</w:t>
      </w:r>
      <w:r w:rsidRPr="00A213CA">
        <w:rPr>
          <w:rFonts w:hint="eastAsia"/>
        </w:rPr>
        <w:lastRenderedPageBreak/>
        <w:t>全符合。</w:t>
      </w:r>
      <w:r w:rsidR="007B2D58" w:rsidRPr="00A213CA">
        <w:rPr>
          <w:rFonts w:hint="eastAsia"/>
        </w:rPr>
        <w:t>卡方检验是以χ</w:t>
      </w:r>
      <w:r w:rsidR="007B2D58" w:rsidRPr="00A213CA">
        <w:rPr>
          <w:rFonts w:hint="eastAsia"/>
        </w:rPr>
        <w:t>2</w:t>
      </w:r>
      <w:r w:rsidR="007B2D58" w:rsidRPr="00A213CA">
        <w:rPr>
          <w:rFonts w:hint="eastAsia"/>
        </w:rPr>
        <w:t>分布为基础的一种常用假设检验方法，它的无效假设</w:t>
      </w:r>
      <m:oMath>
        <m:sSub>
          <m:sSubPr>
            <m:ctrlPr>
              <w:rPr>
                <w:rFonts w:ascii="Cambria Math" w:hAnsi="Cambria Math"/>
              </w:rPr>
            </m:ctrlPr>
          </m:sSubPr>
          <m:e>
            <m:r>
              <m:rPr>
                <m:sty m:val="b"/>
              </m:rPr>
              <w:rPr>
                <w:rFonts w:ascii="Cambria Math" w:hAnsi="Cambria Math"/>
              </w:rPr>
              <m:t>H</m:t>
            </m:r>
          </m:e>
          <m:sub>
            <m:r>
              <m:rPr>
                <m:sty m:val="b"/>
              </m:rPr>
              <w:rPr>
                <w:rFonts w:ascii="Cambria Math" w:hAnsi="Cambria Math"/>
              </w:rPr>
              <m:t>0</m:t>
            </m:r>
          </m:sub>
        </m:sSub>
      </m:oMath>
      <w:r w:rsidR="007B2D58" w:rsidRPr="00A213CA">
        <w:rPr>
          <w:rFonts w:hint="eastAsia"/>
        </w:rPr>
        <w:t>是：观察频数与期望频数没有差别。该检验的基本思想是：首先假设</w:t>
      </w:r>
      <m:oMath>
        <m:sSub>
          <m:sSubPr>
            <m:ctrlPr>
              <w:rPr>
                <w:rFonts w:ascii="Cambria Math" w:hAnsi="Cambria Math"/>
              </w:rPr>
            </m:ctrlPr>
          </m:sSubPr>
          <m:e>
            <m:r>
              <m:rPr>
                <m:sty m:val="b"/>
              </m:rPr>
              <w:rPr>
                <w:rFonts w:ascii="Cambria Math" w:hAnsi="Cambria Math"/>
              </w:rPr>
              <m:t>H</m:t>
            </m:r>
          </m:e>
          <m:sub>
            <m:r>
              <m:rPr>
                <m:sty m:val="b"/>
              </m:rPr>
              <w:rPr>
                <w:rFonts w:ascii="Cambria Math" w:hAnsi="Cambria Math"/>
              </w:rPr>
              <m:t>0</m:t>
            </m:r>
          </m:sub>
        </m:sSub>
      </m:oMath>
      <w:r w:rsidR="007B2D58" w:rsidRPr="00A213CA">
        <w:rPr>
          <w:rFonts w:hint="eastAsia"/>
        </w:rPr>
        <w:t>成立，基于此前提计算出χ</w:t>
      </w:r>
      <w:r w:rsidR="007B2D58" w:rsidRPr="00A213CA">
        <w:rPr>
          <w:rFonts w:hint="eastAsia"/>
        </w:rPr>
        <w:t>2</w:t>
      </w:r>
      <w:r w:rsidR="007B2D58" w:rsidRPr="00A213CA">
        <w:rPr>
          <w:rFonts w:hint="eastAsia"/>
        </w:rPr>
        <w:t>值，它表示观察值与理论值之间的偏离程度。根据χ</w:t>
      </w:r>
      <w:r w:rsidR="007B2D58" w:rsidRPr="00A213CA">
        <w:rPr>
          <w:rFonts w:hint="eastAsia"/>
        </w:rPr>
        <w:t>2</w:t>
      </w:r>
      <w:r w:rsidR="007B2D58" w:rsidRPr="00A213CA">
        <w:rPr>
          <w:rFonts w:hint="eastAsia"/>
        </w:rPr>
        <w:t>分布及自由度可以确定在</w:t>
      </w:r>
      <w:r w:rsidR="007B2D58" w:rsidRPr="00A213CA">
        <w:rPr>
          <w:rFonts w:hint="eastAsia"/>
        </w:rPr>
        <w:t>H0</w:t>
      </w:r>
      <w:r w:rsidR="007B2D58" w:rsidRPr="00A213CA">
        <w:rPr>
          <w:rFonts w:hint="eastAsia"/>
        </w:rPr>
        <w:t>假设成立的情况下获得当前统计量及更极端情况的概率</w:t>
      </w:r>
      <w:r w:rsidR="007B2D58" w:rsidRPr="00A213CA">
        <w:rPr>
          <w:rFonts w:hint="eastAsia"/>
        </w:rPr>
        <w:t>P</w:t>
      </w:r>
      <w:r w:rsidR="007B2D58" w:rsidRPr="00A213CA">
        <w:rPr>
          <w:rFonts w:hint="eastAsia"/>
        </w:rPr>
        <w:t>。如果</w:t>
      </w:r>
      <w:r w:rsidR="007B2D58" w:rsidRPr="00A213CA">
        <w:rPr>
          <w:rFonts w:hint="eastAsia"/>
        </w:rPr>
        <w:t>P</w:t>
      </w:r>
      <w:r w:rsidR="007B2D58" w:rsidRPr="00A213CA">
        <w:rPr>
          <w:rFonts w:hint="eastAsia"/>
        </w:rPr>
        <w:t>值很小，说</w:t>
      </w:r>
      <w:r w:rsidR="007B2D58">
        <w:rPr>
          <w:rFonts w:hint="eastAsia"/>
        </w:rPr>
        <w:t>明观察值与理论值偏离程度太大，应当拒绝无效假设，表示比较资料之间有显著差异；否则就不能拒绝无效假设，尚不能认为样本所代表的实际情况和理论假设有差别。</w:t>
      </w:r>
    </w:p>
    <w:p w14:paraId="26AD559B" w14:textId="31B4C5BA" w:rsidR="0044410F" w:rsidRDefault="00644A87" w:rsidP="006D138F">
      <w:pPr>
        <w:pStyle w:val="Heading3"/>
      </w:pPr>
      <w:r>
        <w:rPr>
          <w:rFonts w:hint="eastAsia"/>
        </w:rPr>
        <w:t>摘要</w:t>
      </w:r>
      <w:r w:rsidR="002D32D3">
        <w:rPr>
          <w:rFonts w:hint="eastAsia"/>
        </w:rPr>
        <w:t>统计</w:t>
      </w:r>
    </w:p>
    <w:p w14:paraId="49499B69" w14:textId="4127F36B" w:rsidR="005C5D47" w:rsidRDefault="006E7C53" w:rsidP="005C5D47">
      <w:pPr>
        <w:ind w:firstLine="420"/>
      </w:pPr>
      <w:r>
        <w:rPr>
          <w:rFonts w:hint="eastAsia"/>
        </w:rPr>
        <w:t>在</w:t>
      </w:r>
      <w:r w:rsidR="007F440A" w:rsidRPr="007F440A">
        <w:t>spark.m</w:t>
      </w:r>
      <w:r w:rsidR="006675C4">
        <w:rPr>
          <w:rFonts w:hint="eastAsia"/>
        </w:rPr>
        <w:t>l</w:t>
      </w:r>
      <w:r>
        <w:rPr>
          <w:rFonts w:hint="eastAsia"/>
        </w:rPr>
        <w:t>包中，</w:t>
      </w:r>
      <w:r w:rsidR="00B4164A" w:rsidRPr="00B4164A">
        <w:rPr>
          <w:rFonts w:hint="eastAsia"/>
        </w:rPr>
        <w:t>Summarizer</w:t>
      </w:r>
      <w:r w:rsidR="00B4164A" w:rsidRPr="00B4164A">
        <w:rPr>
          <w:rFonts w:hint="eastAsia"/>
        </w:rPr>
        <w:t>提供了</w:t>
      </w:r>
      <w:r w:rsidR="001906AE">
        <w:t>DataFrame</w:t>
      </w:r>
      <w:r w:rsidR="00121787">
        <w:rPr>
          <w:rFonts w:hint="eastAsia"/>
        </w:rPr>
        <w:t>的向量</w:t>
      </w:r>
      <w:r w:rsidR="00B4164A" w:rsidRPr="00B4164A">
        <w:rPr>
          <w:rFonts w:hint="eastAsia"/>
        </w:rPr>
        <w:t>列摘要统计信息。</w:t>
      </w:r>
      <w:r w:rsidR="006B61FC">
        <w:rPr>
          <w:rFonts w:hint="eastAsia"/>
        </w:rPr>
        <w:t>可用的度量是每</w:t>
      </w:r>
      <w:r w:rsidR="00AA7F54">
        <w:rPr>
          <w:rFonts w:hint="eastAsia"/>
        </w:rPr>
        <w:t>列</w:t>
      </w:r>
      <w:r w:rsidR="006B61FC">
        <w:rPr>
          <w:rFonts w:hint="eastAsia"/>
        </w:rPr>
        <w:t>数据</w:t>
      </w:r>
      <w:r w:rsidR="00AA7F54">
        <w:rPr>
          <w:rFonts w:hint="eastAsia"/>
        </w:rPr>
        <w:t>的最大值、最小值、平均值、</w:t>
      </w:r>
      <w:r w:rsidR="00B4164A" w:rsidRPr="00B4164A">
        <w:rPr>
          <w:rFonts w:hint="eastAsia"/>
        </w:rPr>
        <w:t>方差和非</w:t>
      </w:r>
      <w:r w:rsidR="00AA7F54">
        <w:rPr>
          <w:rFonts w:hint="eastAsia"/>
        </w:rPr>
        <w:t>零数</w:t>
      </w:r>
      <w:r w:rsidR="00B4164A" w:rsidRPr="00B4164A">
        <w:rPr>
          <w:rFonts w:hint="eastAsia"/>
        </w:rPr>
        <w:t>以及总数。</w:t>
      </w:r>
      <w:r w:rsidR="00F701D9" w:rsidRPr="00F701D9">
        <w:rPr>
          <w:rFonts w:hint="eastAsia"/>
        </w:rPr>
        <w:t>下面的示例演示如何使用</w:t>
      </w:r>
      <w:r w:rsidR="00F701D9" w:rsidRPr="00F701D9">
        <w:rPr>
          <w:rFonts w:hint="eastAsia"/>
        </w:rPr>
        <w:t>Summarizer</w:t>
      </w:r>
      <w:r w:rsidR="00F701D9">
        <w:rPr>
          <w:rFonts w:hint="eastAsia"/>
        </w:rPr>
        <w:t>为输入</w:t>
      </w:r>
      <w:r w:rsidR="001906AE">
        <w:t>DataFrame</w:t>
      </w:r>
      <w:r w:rsidR="00265FEC">
        <w:rPr>
          <w:rFonts w:hint="eastAsia"/>
        </w:rPr>
        <w:t>的向量</w:t>
      </w:r>
      <w:r w:rsidR="00F701D9" w:rsidRPr="00F701D9">
        <w:rPr>
          <w:rFonts w:hint="eastAsia"/>
        </w:rPr>
        <w:t>列（带有和不带有权重列）计算均值和方差。</w:t>
      </w:r>
    </w:p>
    <w:p w14:paraId="2F1BDCF9" w14:textId="77777777" w:rsidR="00E900B0" w:rsidRDefault="00E900B0" w:rsidP="00E900B0">
      <w:pPr>
        <w:pStyle w:val="a8"/>
      </w:pPr>
      <w:r>
        <w:t>scala&gt; import org.apache.spark.ml.linalg.{Vector, Vectors}</w:t>
      </w:r>
    </w:p>
    <w:p w14:paraId="5AF8FEB1" w14:textId="77777777" w:rsidR="00E900B0" w:rsidRDefault="00E900B0" w:rsidP="00E900B0">
      <w:pPr>
        <w:pStyle w:val="a8"/>
      </w:pPr>
      <w:r>
        <w:t>import org.apache.spark.ml.linalg.{Vector, Vectors}</w:t>
      </w:r>
    </w:p>
    <w:p w14:paraId="1D4FBC05" w14:textId="77777777" w:rsidR="00E900B0" w:rsidRDefault="00E900B0" w:rsidP="00E900B0">
      <w:pPr>
        <w:pStyle w:val="a8"/>
      </w:pPr>
    </w:p>
    <w:p w14:paraId="16ECDEFD" w14:textId="77777777" w:rsidR="00E900B0" w:rsidRDefault="00E900B0" w:rsidP="00E900B0">
      <w:pPr>
        <w:pStyle w:val="a8"/>
      </w:pPr>
      <w:r>
        <w:t>scala&gt; import org.apache.spark.ml.stat.Summarizer</w:t>
      </w:r>
    </w:p>
    <w:p w14:paraId="18335B37" w14:textId="77777777" w:rsidR="00E900B0" w:rsidRDefault="00E900B0" w:rsidP="00E900B0">
      <w:pPr>
        <w:pStyle w:val="a8"/>
      </w:pPr>
      <w:r>
        <w:t>import org.apache.spark.ml.stat.Summarizer</w:t>
      </w:r>
    </w:p>
    <w:p w14:paraId="053F1584" w14:textId="77777777" w:rsidR="00E900B0" w:rsidRDefault="00E900B0" w:rsidP="00E900B0">
      <w:pPr>
        <w:pStyle w:val="a8"/>
      </w:pPr>
    </w:p>
    <w:p w14:paraId="602915D5" w14:textId="77777777" w:rsidR="00E900B0" w:rsidRDefault="00E900B0" w:rsidP="00E900B0">
      <w:pPr>
        <w:pStyle w:val="a8"/>
      </w:pPr>
      <w:r>
        <w:t>scala&gt; import spark.implicits._</w:t>
      </w:r>
    </w:p>
    <w:p w14:paraId="23378504" w14:textId="77777777" w:rsidR="00E900B0" w:rsidRDefault="00E900B0" w:rsidP="00E900B0">
      <w:pPr>
        <w:pStyle w:val="a8"/>
      </w:pPr>
      <w:r>
        <w:t>import spark.implicits._</w:t>
      </w:r>
    </w:p>
    <w:p w14:paraId="23F6AEDD" w14:textId="77777777" w:rsidR="00E900B0" w:rsidRDefault="00E900B0" w:rsidP="00E900B0">
      <w:pPr>
        <w:pStyle w:val="a8"/>
      </w:pPr>
    </w:p>
    <w:p w14:paraId="499F27E8" w14:textId="77777777" w:rsidR="00E900B0" w:rsidRDefault="00E900B0" w:rsidP="00E900B0">
      <w:pPr>
        <w:pStyle w:val="a8"/>
      </w:pPr>
      <w:r>
        <w:t>scala&gt; import Summarizer._</w:t>
      </w:r>
    </w:p>
    <w:p w14:paraId="79CABE07" w14:textId="77777777" w:rsidR="00E900B0" w:rsidRDefault="00E900B0" w:rsidP="00E900B0">
      <w:pPr>
        <w:pStyle w:val="a8"/>
      </w:pPr>
      <w:r>
        <w:t>import Summarizer._</w:t>
      </w:r>
    </w:p>
    <w:p w14:paraId="71E90F12" w14:textId="77777777" w:rsidR="00E900B0" w:rsidRDefault="00E900B0" w:rsidP="00E900B0">
      <w:pPr>
        <w:pStyle w:val="a8"/>
      </w:pPr>
    </w:p>
    <w:p w14:paraId="14F4218C" w14:textId="77777777" w:rsidR="00E900B0" w:rsidRDefault="00E900B0" w:rsidP="00E900B0">
      <w:pPr>
        <w:pStyle w:val="a8"/>
      </w:pPr>
      <w:r>
        <w:t>scala&gt; val data = Seq(</w:t>
      </w:r>
    </w:p>
    <w:p w14:paraId="74B7C302" w14:textId="77777777" w:rsidR="00E900B0" w:rsidRDefault="00E900B0" w:rsidP="00E900B0">
      <w:pPr>
        <w:pStyle w:val="a8"/>
      </w:pPr>
      <w:r>
        <w:t xml:space="preserve">     |   (Vectors.dense(2.0, 3.0, 5.0), 1.0),</w:t>
      </w:r>
    </w:p>
    <w:p w14:paraId="48C12B0C" w14:textId="77777777" w:rsidR="00E900B0" w:rsidRDefault="00E900B0" w:rsidP="00E900B0">
      <w:pPr>
        <w:pStyle w:val="a8"/>
      </w:pPr>
      <w:r>
        <w:t xml:space="preserve">     |   (Vectors.dense(4.0, 6.0, 7.0), 2.0)</w:t>
      </w:r>
    </w:p>
    <w:p w14:paraId="359D46FF" w14:textId="77777777" w:rsidR="00E900B0" w:rsidRDefault="00E900B0" w:rsidP="00E900B0">
      <w:pPr>
        <w:pStyle w:val="a8"/>
      </w:pPr>
      <w:r>
        <w:t xml:space="preserve">     | )</w:t>
      </w:r>
    </w:p>
    <w:p w14:paraId="6DB98418" w14:textId="77777777" w:rsidR="00E900B0" w:rsidRDefault="00E900B0" w:rsidP="00E900B0">
      <w:pPr>
        <w:pStyle w:val="a8"/>
      </w:pPr>
      <w:r>
        <w:t>data: Seq[(org.apache.spark.ml.linalg.Vector, Double)] = List(([2.0,3.0,5.0],1.0), ([4.0,6.0,7.0],2.0))</w:t>
      </w:r>
    </w:p>
    <w:p w14:paraId="71E357C4" w14:textId="77777777" w:rsidR="003E25A1" w:rsidRPr="003E25A1" w:rsidRDefault="003E25A1" w:rsidP="003E25A1">
      <w:pPr>
        <w:pStyle w:val="a8"/>
      </w:pPr>
    </w:p>
    <w:p w14:paraId="324D3468" w14:textId="77777777" w:rsidR="00E900B0" w:rsidRDefault="00E900B0" w:rsidP="00E900B0">
      <w:pPr>
        <w:pStyle w:val="a8"/>
      </w:pPr>
      <w:r>
        <w:t>scala&gt; val df = data.toDF("features", "weight")</w:t>
      </w:r>
    </w:p>
    <w:p w14:paraId="42D417C6" w14:textId="56E03A38" w:rsidR="00450CD3" w:rsidRDefault="00E900B0" w:rsidP="00E900B0">
      <w:pPr>
        <w:pStyle w:val="a8"/>
      </w:pPr>
      <w:r>
        <w:t>df: org.apache.spark.sql.DataFrame = [features: vector, weight: double]</w:t>
      </w:r>
    </w:p>
    <w:p w14:paraId="49AFC02C" w14:textId="77777777" w:rsidR="003E25A1" w:rsidRPr="003E25A1" w:rsidRDefault="003E25A1" w:rsidP="003E25A1">
      <w:pPr>
        <w:pStyle w:val="a8"/>
      </w:pPr>
    </w:p>
    <w:p w14:paraId="320BA497" w14:textId="77777777" w:rsidR="003E25A1" w:rsidRDefault="003E25A1" w:rsidP="003E25A1">
      <w:pPr>
        <w:pStyle w:val="a8"/>
      </w:pPr>
      <w:r>
        <w:t>scala&gt; val (meanVal, varianceVal) = df.select(metrics("mean", "variance")</w:t>
      </w:r>
    </w:p>
    <w:p w14:paraId="03B606E8" w14:textId="77777777" w:rsidR="003E25A1" w:rsidRDefault="003E25A1" w:rsidP="003E25A1">
      <w:pPr>
        <w:pStyle w:val="a8"/>
      </w:pPr>
      <w:r>
        <w:t xml:space="preserve">     | .summary($"features", $"weight").as("summary")).select("summary.mean", "summary.variance").as[(Vector, Vector)].first()</w:t>
      </w:r>
    </w:p>
    <w:p w14:paraId="7933A1C8" w14:textId="77777777" w:rsidR="003E25A1" w:rsidRDefault="003E25A1" w:rsidP="003E25A1">
      <w:pPr>
        <w:pStyle w:val="a8"/>
      </w:pPr>
      <w:r>
        <w:t>meanVal: org.apache.spark.ml.linalg.Vector = [3.333333333333333,5.0,6.333333333333333]</w:t>
      </w:r>
    </w:p>
    <w:p w14:paraId="025F2985" w14:textId="4CD27C01" w:rsidR="00450CD3" w:rsidRDefault="003E25A1" w:rsidP="003E25A1">
      <w:pPr>
        <w:pStyle w:val="a8"/>
      </w:pPr>
      <w:r>
        <w:t>varianceVal: org.apache.spark.ml.linalg.Vector = [2.0,4.5,2.0]</w:t>
      </w:r>
    </w:p>
    <w:p w14:paraId="17C87F84" w14:textId="77777777" w:rsidR="00450CD3" w:rsidRDefault="00450CD3" w:rsidP="000B6D6A">
      <w:pPr>
        <w:pStyle w:val="a8"/>
      </w:pPr>
    </w:p>
    <w:p w14:paraId="0A430CD8" w14:textId="77777777" w:rsidR="003E25A1" w:rsidRDefault="003E25A1" w:rsidP="003E25A1">
      <w:pPr>
        <w:pStyle w:val="a8"/>
      </w:pPr>
      <w:r>
        <w:t>scala&gt; println(s"with weight: mean = ${meanVal}, variance = ${varianceVal}")</w:t>
      </w:r>
    </w:p>
    <w:p w14:paraId="01D0BBFC" w14:textId="495082C6" w:rsidR="00450CD3" w:rsidRDefault="003E25A1" w:rsidP="003E25A1">
      <w:pPr>
        <w:pStyle w:val="a8"/>
      </w:pPr>
      <w:r>
        <w:t>with weight: mean = [3.333333333333333,5.0,6.333333333333333], variance = [2.0,4.5,2.0]</w:t>
      </w:r>
    </w:p>
    <w:p w14:paraId="3FC86BA0" w14:textId="77777777" w:rsidR="00450CD3" w:rsidRDefault="00450CD3" w:rsidP="000B6D6A">
      <w:pPr>
        <w:pStyle w:val="a8"/>
      </w:pPr>
    </w:p>
    <w:p w14:paraId="63A0FF3E" w14:textId="77777777" w:rsidR="003E25A1" w:rsidRDefault="003E25A1" w:rsidP="003E25A1">
      <w:pPr>
        <w:pStyle w:val="a8"/>
      </w:pPr>
      <w:r>
        <w:t>scala&gt; val (meanVal2, varianceVal2) = df.select(mean($"features"), variance($"features")).as[(Vector, Vector)].first()</w:t>
      </w:r>
    </w:p>
    <w:p w14:paraId="326CE2A3" w14:textId="77777777" w:rsidR="003E25A1" w:rsidRDefault="003E25A1" w:rsidP="003E25A1">
      <w:pPr>
        <w:pStyle w:val="a8"/>
      </w:pPr>
      <w:r>
        <w:t>meanVal2: org.apache.spark.ml.linalg.Vector = [3.0,4.5,6.0]</w:t>
      </w:r>
    </w:p>
    <w:p w14:paraId="163F5D63" w14:textId="77777777" w:rsidR="003E25A1" w:rsidRDefault="003E25A1" w:rsidP="003E25A1">
      <w:pPr>
        <w:pStyle w:val="a8"/>
      </w:pPr>
      <w:r>
        <w:t>varianceVal2: org.apache.spark.ml.linalg.Vector = [2.0,4.5,2.0]</w:t>
      </w:r>
    </w:p>
    <w:p w14:paraId="17EE4E19" w14:textId="77777777" w:rsidR="003E25A1" w:rsidRDefault="003E25A1" w:rsidP="003E25A1">
      <w:pPr>
        <w:pStyle w:val="a8"/>
      </w:pPr>
    </w:p>
    <w:p w14:paraId="2C36D23A" w14:textId="77777777" w:rsidR="003E25A1" w:rsidRDefault="003E25A1" w:rsidP="003E25A1">
      <w:pPr>
        <w:pStyle w:val="a8"/>
      </w:pPr>
      <w:r>
        <w:t>scala&gt; println(s"without weight: mean = ${meanVal2}, sum = ${varianceVal2}")</w:t>
      </w:r>
    </w:p>
    <w:p w14:paraId="36BAB0B6" w14:textId="4E2BB6F0" w:rsidR="00450CD3" w:rsidRPr="005C5D47" w:rsidRDefault="003E25A1" w:rsidP="003E25A1">
      <w:pPr>
        <w:pStyle w:val="a8"/>
      </w:pPr>
      <w:r>
        <w:t>without weight: mean = [3.0,4.5,6.0], sum = [2.0,4.5,2.0]</w:t>
      </w:r>
    </w:p>
    <w:p w14:paraId="6E887667" w14:textId="117EF893" w:rsidR="00FF5CC9" w:rsidRPr="00157660" w:rsidRDefault="00865446" w:rsidP="000E323D">
      <w:pPr>
        <w:pStyle w:val="Heading2"/>
      </w:pPr>
      <w:r>
        <w:rPr>
          <w:rFonts w:hint="eastAsia"/>
        </w:rPr>
        <w:lastRenderedPageBreak/>
        <w:t>算法</w:t>
      </w:r>
      <w:r w:rsidR="009320E8">
        <w:rPr>
          <w:rFonts w:hint="eastAsia"/>
        </w:rPr>
        <w:t>概述</w:t>
      </w:r>
    </w:p>
    <w:p w14:paraId="768C329C" w14:textId="5E84AAB5" w:rsidR="00A136E7" w:rsidRDefault="00A136E7" w:rsidP="00C04F42">
      <w:pPr>
        <w:ind w:firstLine="420"/>
      </w:pPr>
      <w:r>
        <w:rPr>
          <w:rFonts w:hint="eastAsia"/>
        </w:rPr>
        <w:t xml:space="preserve">MLlib </w:t>
      </w:r>
      <w:r w:rsidR="00DA67D8">
        <w:rPr>
          <w:rFonts w:hint="eastAsia"/>
        </w:rPr>
        <w:t>中包括了</w:t>
      </w:r>
      <w:r w:rsidR="00AD35D2">
        <w:t>Spark</w:t>
      </w:r>
      <w:r>
        <w:rPr>
          <w:rFonts w:hint="eastAsia"/>
        </w:rPr>
        <w:t>的</w:t>
      </w:r>
      <w:r w:rsidR="00AD35D2">
        <w:rPr>
          <w:rFonts w:hint="eastAsia"/>
        </w:rPr>
        <w:t>机器学习功能，</w:t>
      </w:r>
      <w:r w:rsidR="00641C58">
        <w:rPr>
          <w:rFonts w:hint="eastAsia"/>
        </w:rPr>
        <w:t>实现了</w:t>
      </w:r>
      <w:r w:rsidR="00AD35D2">
        <w:rPr>
          <w:rFonts w:hint="eastAsia"/>
        </w:rPr>
        <w:t>可以在计算机集群上并行</w:t>
      </w:r>
      <w:r w:rsidR="00EA33F2">
        <w:rPr>
          <w:rFonts w:hint="eastAsia"/>
        </w:rPr>
        <w:t>完成</w:t>
      </w:r>
      <w:r w:rsidR="00AD35D2">
        <w:rPr>
          <w:rFonts w:hint="eastAsia"/>
        </w:rPr>
        <w:t>的</w:t>
      </w:r>
      <w:r>
        <w:rPr>
          <w:rFonts w:hint="eastAsia"/>
        </w:rPr>
        <w:t>机器学习算法。</w:t>
      </w:r>
      <w:r>
        <w:rPr>
          <w:rFonts w:hint="eastAsia"/>
        </w:rPr>
        <w:t>MLlib</w:t>
      </w:r>
      <w:r w:rsidR="00FD582E">
        <w:rPr>
          <w:rFonts w:hint="eastAsia"/>
        </w:rPr>
        <w:t>拥有多种</w:t>
      </w:r>
      <w:r w:rsidR="00414050">
        <w:rPr>
          <w:rFonts w:hint="eastAsia"/>
        </w:rPr>
        <w:t>机器学习</w:t>
      </w:r>
      <w:r w:rsidR="00DA67D8">
        <w:rPr>
          <w:rFonts w:hint="eastAsia"/>
        </w:rPr>
        <w:t>算法</w:t>
      </w:r>
      <w:r w:rsidR="00FD582E">
        <w:rPr>
          <w:rFonts w:hint="eastAsia"/>
        </w:rPr>
        <w:t>用于二元以及</w:t>
      </w:r>
      <w:r w:rsidR="0095520C">
        <w:rPr>
          <w:rFonts w:hint="eastAsia"/>
        </w:rPr>
        <w:t>多元</w:t>
      </w:r>
      <w:r>
        <w:rPr>
          <w:rFonts w:hint="eastAsia"/>
        </w:rPr>
        <w:t>分类和回归问题</w:t>
      </w:r>
      <w:r w:rsidR="00D860B0">
        <w:rPr>
          <w:rFonts w:hint="eastAsia"/>
        </w:rPr>
        <w:t>的解决</w:t>
      </w:r>
      <w:r w:rsidR="00C9497E">
        <w:rPr>
          <w:rFonts w:hint="eastAsia"/>
        </w:rPr>
        <w:t>，</w:t>
      </w:r>
      <w:r>
        <w:rPr>
          <w:rFonts w:hint="eastAsia"/>
        </w:rPr>
        <w:t>这些</w:t>
      </w:r>
      <w:r w:rsidR="004274AA">
        <w:rPr>
          <w:rFonts w:hint="eastAsia"/>
        </w:rPr>
        <w:t>方法</w:t>
      </w:r>
      <w:r>
        <w:rPr>
          <w:rFonts w:hint="eastAsia"/>
        </w:rPr>
        <w:t>包括线性模型</w:t>
      </w:r>
      <w:r w:rsidR="00F21440">
        <w:rPr>
          <w:rFonts w:hint="eastAsia"/>
        </w:rPr>
        <w:t>、</w:t>
      </w:r>
      <w:r>
        <w:rPr>
          <w:rFonts w:hint="eastAsia"/>
        </w:rPr>
        <w:t>决策树和朴素贝叶斯方法</w:t>
      </w:r>
      <w:r w:rsidR="006E7579">
        <w:rPr>
          <w:rFonts w:hint="eastAsia"/>
        </w:rPr>
        <w:t>等</w:t>
      </w:r>
      <w:r w:rsidR="00884983">
        <w:rPr>
          <w:rFonts w:hint="eastAsia"/>
        </w:rPr>
        <w:t>；</w:t>
      </w:r>
      <w:r>
        <w:rPr>
          <w:rFonts w:hint="eastAsia"/>
        </w:rPr>
        <w:t>使用</w:t>
      </w:r>
      <w:r w:rsidR="00680243">
        <w:rPr>
          <w:rFonts w:hint="eastAsia"/>
        </w:rPr>
        <w:t>基于</w:t>
      </w:r>
      <w:r>
        <w:rPr>
          <w:rFonts w:hint="eastAsia"/>
        </w:rPr>
        <w:t>交替最小二乘算法</w:t>
      </w:r>
      <w:r w:rsidR="00FD582E">
        <w:rPr>
          <w:rFonts w:hint="eastAsia"/>
        </w:rPr>
        <w:t>建立</w:t>
      </w:r>
      <w:r w:rsidR="00680243">
        <w:rPr>
          <w:rFonts w:hint="eastAsia"/>
        </w:rPr>
        <w:t>协同过滤推荐</w:t>
      </w:r>
      <w:r>
        <w:rPr>
          <w:rFonts w:hint="eastAsia"/>
        </w:rPr>
        <w:t>模型。</w:t>
      </w:r>
      <w:r w:rsidR="00FD582E">
        <w:rPr>
          <w:rFonts w:hint="eastAsia"/>
        </w:rPr>
        <w:t>在这一部分</w:t>
      </w:r>
      <w:r>
        <w:rPr>
          <w:rFonts w:hint="eastAsia"/>
        </w:rPr>
        <w:t>，将使用协同过滤</w:t>
      </w:r>
      <w:r w:rsidR="00FD582E">
        <w:rPr>
          <w:rFonts w:hint="eastAsia"/>
        </w:rPr>
        <w:t>算法</w:t>
      </w:r>
      <w:r>
        <w:rPr>
          <w:rFonts w:hint="eastAsia"/>
        </w:rPr>
        <w:t>来预测用户会喜欢什么样的电影。</w:t>
      </w:r>
      <w:r>
        <w:rPr>
          <w:rFonts w:hint="eastAsia"/>
        </w:rPr>
        <w:t>MLlib</w:t>
      </w:r>
      <w:r w:rsidR="00FD582E">
        <w:rPr>
          <w:rFonts w:hint="eastAsia"/>
        </w:rPr>
        <w:t>还提供了基于</w:t>
      </w:r>
      <w:r>
        <w:rPr>
          <w:rFonts w:hint="eastAsia"/>
        </w:rPr>
        <w:t>K</w:t>
      </w:r>
      <w:r>
        <w:rPr>
          <w:rFonts w:hint="eastAsia"/>
        </w:rPr>
        <w:t>均值</w:t>
      </w:r>
      <w:r w:rsidR="00FD582E">
        <w:rPr>
          <w:rFonts w:hint="eastAsia"/>
        </w:rPr>
        <w:t>的聚类，经常用于大型数据集的数据挖掘，</w:t>
      </w:r>
      <w:r>
        <w:rPr>
          <w:rFonts w:hint="eastAsia"/>
        </w:rPr>
        <w:t>支持</w:t>
      </w:r>
      <w:r w:rsidR="00680243">
        <w:rPr>
          <w:rFonts w:hint="eastAsia"/>
        </w:rPr>
        <w:t>使用</w:t>
      </w:r>
      <w:r w:rsidR="00680243">
        <w:rPr>
          <w:rFonts w:hint="eastAsia"/>
        </w:rPr>
        <w:t>RowMatrix</w:t>
      </w:r>
      <w:r w:rsidR="00680243">
        <w:rPr>
          <w:rFonts w:hint="eastAsia"/>
        </w:rPr>
        <w:t>类进行</w:t>
      </w:r>
      <w:r>
        <w:rPr>
          <w:rFonts w:hint="eastAsia"/>
        </w:rPr>
        <w:t>降维</w:t>
      </w:r>
      <w:r w:rsidR="00FD582E">
        <w:rPr>
          <w:rFonts w:hint="eastAsia"/>
        </w:rPr>
        <w:t>，</w:t>
      </w:r>
      <w:r>
        <w:rPr>
          <w:rFonts w:hint="eastAsia"/>
        </w:rPr>
        <w:t>提供奇异值分解</w:t>
      </w:r>
      <w:r w:rsidR="005442E1">
        <w:rPr>
          <w:rFonts w:hint="eastAsia"/>
        </w:rPr>
        <w:t>和</w:t>
      </w:r>
      <w:r>
        <w:rPr>
          <w:rFonts w:hint="eastAsia"/>
        </w:rPr>
        <w:t>主成分分析</w:t>
      </w:r>
      <w:r w:rsidR="00082356">
        <w:rPr>
          <w:rFonts w:hint="eastAsia"/>
        </w:rPr>
        <w:t>的功能</w:t>
      </w:r>
      <w:r w:rsidR="00407BC3">
        <w:rPr>
          <w:rFonts w:hint="eastAsia"/>
        </w:rPr>
        <w:t>（</w:t>
      </w:r>
      <w:r w:rsidR="00407BC3">
        <w:fldChar w:fldCharType="begin"/>
      </w:r>
      <w:r w:rsidR="00407BC3">
        <w:instrText xml:space="preserve"> </w:instrText>
      </w:r>
      <w:r w:rsidR="00407BC3">
        <w:rPr>
          <w:rFonts w:hint="eastAsia"/>
        </w:rPr>
        <w:instrText>REF _Ref32329648 \h</w:instrText>
      </w:r>
      <w:r w:rsidR="00407BC3">
        <w:instrText xml:space="preserve"> </w:instrText>
      </w:r>
      <w:r w:rsidR="00407BC3">
        <w:fldChar w:fldCharType="separate"/>
      </w:r>
      <w:r w:rsidR="00407BC3">
        <w:rPr>
          <w:rFonts w:hint="eastAsia"/>
        </w:rPr>
        <w:t>表格</w:t>
      </w:r>
      <w:r w:rsidR="00407BC3">
        <w:rPr>
          <w:rFonts w:hint="eastAsia"/>
        </w:rPr>
        <w:t xml:space="preserve"> </w:t>
      </w:r>
      <w:r w:rsidR="00407BC3">
        <w:rPr>
          <w:noProof/>
        </w:rPr>
        <w:t>4</w:t>
      </w:r>
      <w:r w:rsidR="00407BC3">
        <w:noBreakHyphen/>
      </w:r>
      <w:r w:rsidR="00407BC3">
        <w:rPr>
          <w:noProof/>
        </w:rPr>
        <w:t>1</w:t>
      </w:r>
      <w:r w:rsidR="00407BC3">
        <w:fldChar w:fldCharType="end"/>
      </w:r>
      <w:r w:rsidR="00407BC3">
        <w:rPr>
          <w:rFonts w:hint="eastAsia"/>
        </w:rPr>
        <w:t>）</w:t>
      </w:r>
      <w:r>
        <w:rPr>
          <w:rFonts w:hint="eastAsia"/>
        </w:rPr>
        <w:t>。</w:t>
      </w:r>
    </w:p>
    <w:tbl>
      <w:tblPr>
        <w:tblStyle w:val="TableGrid"/>
        <w:tblW w:w="0" w:type="auto"/>
        <w:tblLook w:val="04A0" w:firstRow="1" w:lastRow="0" w:firstColumn="1" w:lastColumn="0" w:noHBand="0" w:noVBand="1"/>
      </w:tblPr>
      <w:tblGrid>
        <w:gridCol w:w="1818"/>
        <w:gridCol w:w="6704"/>
      </w:tblGrid>
      <w:tr w:rsidR="00F731BE" w14:paraId="6E0ADBB8" w14:textId="77777777" w:rsidTr="00407BC3">
        <w:tc>
          <w:tcPr>
            <w:tcW w:w="1818" w:type="dxa"/>
          </w:tcPr>
          <w:p w14:paraId="4764AC54" w14:textId="16044C0F" w:rsidR="00F731BE" w:rsidRPr="00FD582E" w:rsidRDefault="00407BC3" w:rsidP="00D40675">
            <w:pPr>
              <w:pStyle w:val="ac"/>
              <w:ind w:firstLine="360"/>
              <w:rPr>
                <w:b/>
              </w:rPr>
            </w:pPr>
            <w:r>
              <w:rPr>
                <w:rFonts w:hint="eastAsia"/>
                <w:b/>
              </w:rPr>
              <w:t>机器学习算法</w:t>
            </w:r>
          </w:p>
        </w:tc>
        <w:tc>
          <w:tcPr>
            <w:tcW w:w="6704" w:type="dxa"/>
          </w:tcPr>
          <w:p w14:paraId="7C33E5FB" w14:textId="74B881A6" w:rsidR="00F731BE" w:rsidRPr="00FD582E" w:rsidRDefault="00F731BE" w:rsidP="00D40675">
            <w:pPr>
              <w:pStyle w:val="ac"/>
              <w:ind w:firstLine="360"/>
              <w:rPr>
                <w:b/>
              </w:rPr>
            </w:pPr>
            <w:r w:rsidRPr="00FD582E">
              <w:rPr>
                <w:rFonts w:hint="eastAsia"/>
                <w:b/>
              </w:rPr>
              <w:t>描述</w:t>
            </w:r>
          </w:p>
        </w:tc>
      </w:tr>
      <w:tr w:rsidR="00F731BE" w14:paraId="337555AF" w14:textId="77777777" w:rsidTr="00407BC3">
        <w:tc>
          <w:tcPr>
            <w:tcW w:w="1818" w:type="dxa"/>
          </w:tcPr>
          <w:p w14:paraId="23791C4C" w14:textId="764E5156" w:rsidR="00F731BE" w:rsidRDefault="00F731BE" w:rsidP="006D138F">
            <w:pPr>
              <w:pStyle w:val="ab"/>
            </w:pPr>
            <w:r>
              <w:rPr>
                <w:rFonts w:hint="eastAsia"/>
              </w:rPr>
              <w:t>分类和回归</w:t>
            </w:r>
          </w:p>
        </w:tc>
        <w:tc>
          <w:tcPr>
            <w:tcW w:w="6704" w:type="dxa"/>
          </w:tcPr>
          <w:p w14:paraId="783F6792" w14:textId="5AD715C1" w:rsidR="00F731BE" w:rsidRDefault="00015A63" w:rsidP="006D138F">
            <w:pPr>
              <w:pStyle w:val="ab"/>
            </w:pPr>
            <w:r>
              <w:rPr>
                <w:rFonts w:hint="eastAsia"/>
              </w:rPr>
              <w:t>包括线性模型、决策树和朴素贝叶斯</w:t>
            </w:r>
          </w:p>
        </w:tc>
      </w:tr>
      <w:tr w:rsidR="00F731BE" w14:paraId="47F80C40" w14:textId="77777777" w:rsidTr="00407BC3">
        <w:tc>
          <w:tcPr>
            <w:tcW w:w="1818" w:type="dxa"/>
          </w:tcPr>
          <w:p w14:paraId="3764E7FA" w14:textId="4B60BD5F" w:rsidR="00F731BE" w:rsidRDefault="00015A63" w:rsidP="006D138F">
            <w:pPr>
              <w:pStyle w:val="ab"/>
            </w:pPr>
            <w:r>
              <w:rPr>
                <w:rFonts w:hint="eastAsia"/>
              </w:rPr>
              <w:t>协同过滤</w:t>
            </w:r>
          </w:p>
        </w:tc>
        <w:tc>
          <w:tcPr>
            <w:tcW w:w="6704" w:type="dxa"/>
          </w:tcPr>
          <w:p w14:paraId="35242DA6" w14:textId="13F56E7B" w:rsidR="00F731BE" w:rsidRDefault="00FE6CEF" w:rsidP="006D138F">
            <w:pPr>
              <w:pStyle w:val="ab"/>
            </w:pPr>
            <w:r>
              <w:rPr>
                <w:rFonts w:hint="eastAsia"/>
              </w:rPr>
              <w:t>支持基于交替最小二乘</w:t>
            </w:r>
            <w:r w:rsidR="00015A63">
              <w:rPr>
                <w:rFonts w:hint="eastAsia"/>
              </w:rPr>
              <w:t>算法的协同过滤推荐模型</w:t>
            </w:r>
          </w:p>
        </w:tc>
      </w:tr>
      <w:tr w:rsidR="00F731BE" w14:paraId="610CB0AB" w14:textId="77777777" w:rsidTr="00407BC3">
        <w:tc>
          <w:tcPr>
            <w:tcW w:w="1818" w:type="dxa"/>
          </w:tcPr>
          <w:p w14:paraId="11FAD004" w14:textId="79C3E672" w:rsidR="00F731BE" w:rsidRDefault="00015A63" w:rsidP="006D138F">
            <w:pPr>
              <w:pStyle w:val="ab"/>
            </w:pPr>
            <w:r>
              <w:rPr>
                <w:rFonts w:hint="eastAsia"/>
              </w:rPr>
              <w:t>聚集</w:t>
            </w:r>
          </w:p>
        </w:tc>
        <w:tc>
          <w:tcPr>
            <w:tcW w:w="6704" w:type="dxa"/>
          </w:tcPr>
          <w:p w14:paraId="5E0AD7FB" w14:textId="382BD033" w:rsidR="00F731BE" w:rsidRDefault="00015A63" w:rsidP="006D138F">
            <w:pPr>
              <w:pStyle w:val="ab"/>
            </w:pPr>
            <w:r>
              <w:rPr>
                <w:rFonts w:hint="eastAsia"/>
              </w:rPr>
              <w:t>支持</w:t>
            </w:r>
            <w:r>
              <w:rPr>
                <w:rFonts w:hint="eastAsia"/>
              </w:rPr>
              <w:t>K</w:t>
            </w:r>
            <w:r>
              <w:rPr>
                <w:rFonts w:hint="eastAsia"/>
              </w:rPr>
              <w:t>均值算法</w:t>
            </w:r>
          </w:p>
        </w:tc>
      </w:tr>
      <w:tr w:rsidR="00F731BE" w14:paraId="755EE8A5" w14:textId="77777777" w:rsidTr="00407BC3">
        <w:tc>
          <w:tcPr>
            <w:tcW w:w="1818" w:type="dxa"/>
          </w:tcPr>
          <w:p w14:paraId="3EE26CF5" w14:textId="6192B033" w:rsidR="00F731BE" w:rsidRDefault="00015A63" w:rsidP="006D138F">
            <w:pPr>
              <w:pStyle w:val="ab"/>
            </w:pPr>
            <w:r>
              <w:rPr>
                <w:rFonts w:hint="eastAsia"/>
              </w:rPr>
              <w:t>降维</w:t>
            </w:r>
          </w:p>
        </w:tc>
        <w:tc>
          <w:tcPr>
            <w:tcW w:w="6704" w:type="dxa"/>
          </w:tcPr>
          <w:p w14:paraId="0F7ACEDF" w14:textId="6E663FE9" w:rsidR="00F731BE" w:rsidRDefault="00015A63" w:rsidP="006D138F">
            <w:pPr>
              <w:pStyle w:val="ab"/>
            </w:pPr>
            <w:r>
              <w:rPr>
                <w:rFonts w:hint="eastAsia"/>
              </w:rPr>
              <w:t>支持使用</w:t>
            </w:r>
            <w:r>
              <w:rPr>
                <w:rFonts w:hint="eastAsia"/>
              </w:rPr>
              <w:t>RowMatrix</w:t>
            </w:r>
            <w:r>
              <w:rPr>
                <w:rFonts w:hint="eastAsia"/>
              </w:rPr>
              <w:t>类进行降维，其提供奇异值分解和主成分分析的功能。</w:t>
            </w:r>
          </w:p>
        </w:tc>
      </w:tr>
      <w:tr w:rsidR="00F731BE" w14:paraId="25F72A02" w14:textId="77777777" w:rsidTr="00407BC3">
        <w:tc>
          <w:tcPr>
            <w:tcW w:w="1818" w:type="dxa"/>
          </w:tcPr>
          <w:p w14:paraId="55100584" w14:textId="54368240" w:rsidR="00F731BE" w:rsidRDefault="00015A63" w:rsidP="006D138F">
            <w:pPr>
              <w:pStyle w:val="ab"/>
            </w:pPr>
            <w:r>
              <w:rPr>
                <w:rFonts w:hint="eastAsia"/>
              </w:rPr>
              <w:t>特征抽取和转换</w:t>
            </w:r>
          </w:p>
        </w:tc>
        <w:tc>
          <w:tcPr>
            <w:tcW w:w="6704" w:type="dxa"/>
          </w:tcPr>
          <w:p w14:paraId="62B0714B" w14:textId="39CBF8F1" w:rsidR="00F731BE" w:rsidRDefault="00015A63" w:rsidP="006D138F">
            <w:pPr>
              <w:pStyle w:val="ab"/>
            </w:pPr>
            <w:r>
              <w:rPr>
                <w:rFonts w:hint="eastAsia"/>
              </w:rPr>
              <w:t>包括常用的几个特征转换的类</w:t>
            </w:r>
          </w:p>
        </w:tc>
      </w:tr>
    </w:tbl>
    <w:p w14:paraId="595E2A2F" w14:textId="3738AEB6" w:rsidR="00497E5E" w:rsidRDefault="00497E5E" w:rsidP="00497E5E">
      <w:pPr>
        <w:pStyle w:val="Caption"/>
      </w:pPr>
      <w:bookmarkStart w:id="7" w:name="_Ref32329648"/>
      <w:r>
        <w:rPr>
          <w:rFonts w:hint="eastAsia"/>
        </w:rPr>
        <w:t>表格</w:t>
      </w:r>
      <w:r>
        <w:rPr>
          <w:rFonts w:hint="eastAsia"/>
        </w:rPr>
        <w:t xml:space="preserve"> </w:t>
      </w:r>
      <w:r w:rsidR="006E0A6B">
        <w:fldChar w:fldCharType="begin"/>
      </w:r>
      <w:r w:rsidR="006E0A6B">
        <w:instrText xml:space="preserve"> </w:instrText>
      </w:r>
      <w:r w:rsidR="006E0A6B">
        <w:rPr>
          <w:rFonts w:hint="eastAsia"/>
        </w:rPr>
        <w:instrText>STYLEREF 1 \s</w:instrText>
      </w:r>
      <w:r w:rsidR="006E0A6B">
        <w:instrText xml:space="preserve"> </w:instrText>
      </w:r>
      <w:r w:rsidR="006E0A6B">
        <w:fldChar w:fldCharType="separate"/>
      </w:r>
      <w:r w:rsidR="00ED4A23">
        <w:rPr>
          <w:noProof/>
        </w:rPr>
        <w:t>4</w:t>
      </w:r>
      <w:r w:rsidR="006E0A6B">
        <w:fldChar w:fldCharType="end"/>
      </w:r>
      <w:r w:rsidR="006E0A6B">
        <w:noBreakHyphen/>
      </w:r>
      <w:r w:rsidR="006E0A6B">
        <w:fldChar w:fldCharType="begin"/>
      </w:r>
      <w:r w:rsidR="006E0A6B">
        <w:instrText xml:space="preserve"> </w:instrText>
      </w:r>
      <w:r w:rsidR="006E0A6B">
        <w:rPr>
          <w:rFonts w:hint="eastAsia"/>
        </w:rPr>
        <w:instrText xml:space="preserve">SEQ </w:instrText>
      </w:r>
      <w:r w:rsidR="006E0A6B">
        <w:rPr>
          <w:rFonts w:hint="eastAsia"/>
        </w:rPr>
        <w:instrText>表格</w:instrText>
      </w:r>
      <w:r w:rsidR="006E0A6B">
        <w:rPr>
          <w:rFonts w:hint="eastAsia"/>
        </w:rPr>
        <w:instrText xml:space="preserve"> \* ARABIC \s 1</w:instrText>
      </w:r>
      <w:r w:rsidR="006E0A6B">
        <w:instrText xml:space="preserve"> </w:instrText>
      </w:r>
      <w:r w:rsidR="006E0A6B">
        <w:fldChar w:fldCharType="separate"/>
      </w:r>
      <w:r w:rsidR="00ED4A23">
        <w:rPr>
          <w:noProof/>
        </w:rPr>
        <w:t>1</w:t>
      </w:r>
      <w:r w:rsidR="006E0A6B">
        <w:fldChar w:fldCharType="end"/>
      </w:r>
      <w:bookmarkEnd w:id="7"/>
      <w:r w:rsidR="00E4499F">
        <w:rPr>
          <w:rFonts w:hint="eastAsia"/>
        </w:rPr>
        <w:t>MLib</w:t>
      </w:r>
      <w:r w:rsidR="00E4499F">
        <w:rPr>
          <w:rFonts w:hint="eastAsia"/>
        </w:rPr>
        <w:t>中的机器学习算法</w:t>
      </w:r>
    </w:p>
    <w:p w14:paraId="3CFF2F06" w14:textId="1FE43991" w:rsidR="00A136E7" w:rsidRDefault="00271D9B" w:rsidP="00A136E7">
      <w:pPr>
        <w:ind w:firstLine="420"/>
      </w:pPr>
      <w:r>
        <w:rPr>
          <w:rFonts w:hint="eastAsia"/>
        </w:rPr>
        <w:t>目前机器学习领域包括许多算法，同时还有更多新颖的</w:t>
      </w:r>
      <w:r w:rsidR="00B86245">
        <w:rPr>
          <w:rFonts w:hint="eastAsia"/>
        </w:rPr>
        <w:t>算法</w:t>
      </w:r>
      <w:r>
        <w:rPr>
          <w:rFonts w:hint="eastAsia"/>
        </w:rPr>
        <w:t>被设计和开发。如果要搞清楚所有算法的原理，</w:t>
      </w:r>
      <w:r w:rsidR="00A57778">
        <w:rPr>
          <w:rFonts w:hint="eastAsia"/>
        </w:rPr>
        <w:t>其学习曲线会非常陡峭。</w:t>
      </w:r>
      <w:r w:rsidR="00087175">
        <w:rPr>
          <w:rFonts w:hint="eastAsia"/>
        </w:rPr>
        <w:t>初学者经常面临着如何从各种各样的机器学习算法中选择解决</w:t>
      </w:r>
      <w:r w:rsidR="007D16FC">
        <w:rPr>
          <w:rFonts w:hint="eastAsia"/>
        </w:rPr>
        <w:t>不同</w:t>
      </w:r>
      <w:r w:rsidR="00087175">
        <w:rPr>
          <w:rFonts w:hint="eastAsia"/>
        </w:rPr>
        <w:t>问题的方法，要解决该问题可以</w:t>
      </w:r>
      <w:r w:rsidR="007D16FC">
        <w:rPr>
          <w:rFonts w:hint="eastAsia"/>
        </w:rPr>
        <w:t>考虑</w:t>
      </w:r>
      <w:r w:rsidR="00087175">
        <w:rPr>
          <w:rFonts w:hint="eastAsia"/>
        </w:rPr>
        <w:t>几个因素：数据</w:t>
      </w:r>
      <w:r w:rsidR="00745F96">
        <w:rPr>
          <w:rFonts w:hint="eastAsia"/>
        </w:rPr>
        <w:t>量</w:t>
      </w:r>
      <w:r w:rsidR="00087175">
        <w:rPr>
          <w:rFonts w:hint="eastAsia"/>
        </w:rPr>
        <w:t>的大小和性质</w:t>
      </w:r>
      <w:r w:rsidR="007D16FC">
        <w:rPr>
          <w:rFonts w:hint="eastAsia"/>
        </w:rPr>
        <w:t>；</w:t>
      </w:r>
      <w:r w:rsidR="00087175">
        <w:rPr>
          <w:rFonts w:hint="eastAsia"/>
        </w:rPr>
        <w:t>可以接收的计算时间</w:t>
      </w:r>
      <w:r w:rsidR="007D16FC">
        <w:rPr>
          <w:rFonts w:hint="eastAsia"/>
        </w:rPr>
        <w:t>；</w:t>
      </w:r>
      <w:r w:rsidR="00087175">
        <w:rPr>
          <w:rFonts w:hint="eastAsia"/>
        </w:rPr>
        <w:t>任务的紧迫程度</w:t>
      </w:r>
      <w:r w:rsidR="00745F96">
        <w:rPr>
          <w:rFonts w:hint="eastAsia"/>
        </w:rPr>
        <w:t>以及</w:t>
      </w:r>
      <w:r w:rsidR="00087175">
        <w:rPr>
          <w:rFonts w:hint="eastAsia"/>
        </w:rPr>
        <w:t>期望挖掘的内容</w:t>
      </w:r>
      <w:r w:rsidR="007D16FC">
        <w:rPr>
          <w:rFonts w:hint="eastAsia"/>
        </w:rPr>
        <w:t>。</w:t>
      </w:r>
      <w:r w:rsidR="00087175">
        <w:rPr>
          <w:rFonts w:hint="eastAsia"/>
        </w:rPr>
        <w:t>即使是经验丰富的数据科学家也无法在尝试</w:t>
      </w:r>
      <w:r w:rsidR="008E48EC">
        <w:rPr>
          <w:rFonts w:hint="eastAsia"/>
        </w:rPr>
        <w:t>所有可能的算法之前，</w:t>
      </w:r>
      <w:r w:rsidR="00EA2BA4">
        <w:rPr>
          <w:rFonts w:hint="eastAsia"/>
        </w:rPr>
        <w:t>就可以</w:t>
      </w:r>
      <w:r w:rsidR="008E48EC">
        <w:rPr>
          <w:rFonts w:hint="eastAsia"/>
        </w:rPr>
        <w:t>确定</w:t>
      </w:r>
      <w:r w:rsidR="00087175">
        <w:rPr>
          <w:rFonts w:hint="eastAsia"/>
        </w:rPr>
        <w:t>哪个算法性能最好。</w:t>
      </w:r>
      <w:r w:rsidR="0060273B">
        <w:rPr>
          <w:rFonts w:hint="eastAsia"/>
        </w:rPr>
        <w:t>但是，</w:t>
      </w:r>
      <w:r w:rsidR="002161C2">
        <w:rPr>
          <w:rFonts w:hint="eastAsia"/>
        </w:rPr>
        <w:t>初学者</w:t>
      </w:r>
      <w:r w:rsidR="0060273B">
        <w:rPr>
          <w:rFonts w:hint="eastAsia"/>
        </w:rPr>
        <w:t>应该</w:t>
      </w:r>
      <w:r w:rsidR="002161C2">
        <w:rPr>
          <w:rFonts w:hint="eastAsia"/>
        </w:rPr>
        <w:t>知道机器学习算法的功能和适用的实际问题。本小结只是希望能够提供一些指导性的建议，可以根据一些因素选择用于解决问题可能性较大的算法。本节</w:t>
      </w:r>
      <w:r w:rsidR="00B86245">
        <w:rPr>
          <w:rFonts w:hint="eastAsia"/>
        </w:rPr>
        <w:t>提供两种方式来</w:t>
      </w:r>
      <w:r w:rsidR="002161C2">
        <w:rPr>
          <w:rFonts w:hint="eastAsia"/>
        </w:rPr>
        <w:t>对机器学习算法进行</w:t>
      </w:r>
      <w:r w:rsidR="00B86245">
        <w:rPr>
          <w:rFonts w:hint="eastAsia"/>
        </w:rPr>
        <w:t>分类</w:t>
      </w:r>
      <w:r w:rsidR="0013502F">
        <w:rPr>
          <w:rFonts w:hint="eastAsia"/>
        </w:rPr>
        <w:t>：首先是通过学习方式进行分类，包括有监督</w:t>
      </w:r>
      <w:r w:rsidR="0013502F">
        <w:rPr>
          <w:rFonts w:eastAsia=".Apple Color Emoji UI" w:cs="Calibri" w:hint="eastAsia"/>
        </w:rPr>
        <w:t>学习和无监督学习</w:t>
      </w:r>
      <w:r w:rsidR="005E09B0">
        <w:rPr>
          <w:rFonts w:eastAsia=".Apple Color Emoji UI" w:cs="Calibri" w:hint="eastAsia"/>
        </w:rPr>
        <w:t>，</w:t>
      </w:r>
      <w:r w:rsidR="005E09B0">
        <w:rPr>
          <w:rFonts w:hint="eastAsia"/>
        </w:rPr>
        <w:t>有</w:t>
      </w:r>
      <w:r w:rsidR="005E09B0" w:rsidRPr="00157660">
        <w:t>监督</w:t>
      </w:r>
      <w:r w:rsidR="005E09B0">
        <w:rPr>
          <w:rFonts w:hint="eastAsia"/>
        </w:rPr>
        <w:t>学习算法</w:t>
      </w:r>
      <w:r w:rsidR="005E09B0" w:rsidRPr="00157660">
        <w:t>使用</w:t>
      </w:r>
      <w:r w:rsidR="005E09B0">
        <w:rPr>
          <w:rFonts w:hint="eastAsia"/>
        </w:rPr>
        <w:t>带有</w:t>
      </w:r>
      <w:r w:rsidR="005E09B0" w:rsidRPr="00157660">
        <w:t>标记</w:t>
      </w:r>
      <w:r w:rsidR="005E09B0">
        <w:rPr>
          <w:rFonts w:hint="eastAsia"/>
        </w:rPr>
        <w:t>的</w:t>
      </w:r>
      <w:r w:rsidR="005E09B0" w:rsidRPr="00157660">
        <w:t>数据</w:t>
      </w:r>
      <w:r w:rsidR="005E09B0">
        <w:rPr>
          <w:rFonts w:hint="eastAsia"/>
        </w:rPr>
        <w:t>训练模型，而</w:t>
      </w:r>
      <w:r w:rsidR="005E09B0" w:rsidRPr="00157660">
        <w:t>无监督</w:t>
      </w:r>
      <w:r w:rsidR="005E09B0">
        <w:rPr>
          <w:rFonts w:hint="eastAsia"/>
        </w:rPr>
        <w:t>学习</w:t>
      </w:r>
      <w:r w:rsidR="005E09B0" w:rsidRPr="00157660">
        <w:t>算法</w:t>
      </w:r>
      <w:r w:rsidR="005E09B0">
        <w:rPr>
          <w:rFonts w:hint="eastAsia"/>
        </w:rPr>
        <w:t>不需要</w:t>
      </w:r>
      <w:r w:rsidR="0013502F">
        <w:rPr>
          <w:rFonts w:eastAsia=".Apple Color Emoji UI" w:cs="Calibri" w:hint="eastAsia"/>
        </w:rPr>
        <w:t>；</w:t>
      </w:r>
      <w:r w:rsidR="003B4770">
        <w:rPr>
          <w:rFonts w:hint="eastAsia"/>
        </w:rPr>
        <w:t>第二种</w:t>
      </w:r>
      <w:r w:rsidR="00B86245">
        <w:rPr>
          <w:rFonts w:hint="eastAsia"/>
        </w:rPr>
        <w:t>是按形式或功能上的相似性将算法分组</w:t>
      </w:r>
      <w:r w:rsidR="005E09B0">
        <w:rPr>
          <w:rFonts w:hint="eastAsia"/>
        </w:rPr>
        <w:t>。</w:t>
      </w:r>
    </w:p>
    <w:p w14:paraId="1DEAF1A4" w14:textId="37F4CBC1" w:rsidR="00C169D0" w:rsidRDefault="00FD0C04" w:rsidP="0075046C">
      <w:pPr>
        <w:ind w:firstLine="420"/>
        <w:jc w:val="center"/>
      </w:pPr>
      <w:r w:rsidRPr="00FD0C04">
        <w:rPr>
          <w:noProof/>
        </w:rPr>
        <w:drawing>
          <wp:inline distT="0" distB="0" distL="0" distR="0" wp14:anchorId="35298D6E" wp14:editId="7E9868AE">
            <wp:extent cx="5274310" cy="33616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361690"/>
                    </a:xfrm>
                    <a:prstGeom prst="rect">
                      <a:avLst/>
                    </a:prstGeom>
                  </pic:spPr>
                </pic:pic>
              </a:graphicData>
            </a:graphic>
          </wp:inline>
        </w:drawing>
      </w:r>
    </w:p>
    <w:p w14:paraId="700B6B5B" w14:textId="61C97B18" w:rsidR="00CA730E" w:rsidRDefault="00497E5E" w:rsidP="00497E5E">
      <w:pPr>
        <w:pStyle w:val="Caption"/>
      </w:pPr>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3</w:t>
      </w:r>
      <w:r w:rsidR="005E15F8">
        <w:fldChar w:fldCharType="end"/>
      </w:r>
      <w:r w:rsidR="00111FBF">
        <w:rPr>
          <w:rFonts w:hint="eastAsia"/>
        </w:rPr>
        <w:t>机器学习算法</w:t>
      </w:r>
    </w:p>
    <w:p w14:paraId="77FFD6CB" w14:textId="67BC2E1C" w:rsidR="003C1745" w:rsidRDefault="003C1745" w:rsidP="006D138F">
      <w:pPr>
        <w:pStyle w:val="Heading3"/>
      </w:pPr>
      <w:r>
        <w:rPr>
          <w:rFonts w:hint="eastAsia"/>
        </w:rPr>
        <w:lastRenderedPageBreak/>
        <w:t>有监督</w:t>
      </w:r>
      <w:r w:rsidR="00F06C66">
        <w:rPr>
          <w:rFonts w:hint="eastAsia"/>
        </w:rPr>
        <w:t>学习</w:t>
      </w:r>
    </w:p>
    <w:p w14:paraId="5478BA0A" w14:textId="37AFD74A" w:rsidR="00A136E7" w:rsidRDefault="00A136E7" w:rsidP="00A136E7">
      <w:pPr>
        <w:ind w:firstLine="420"/>
      </w:pPr>
      <w:r>
        <w:rPr>
          <w:rFonts w:hint="eastAsia"/>
        </w:rPr>
        <w:t>利用一组已知类别的样本</w:t>
      </w:r>
      <w:r w:rsidR="0003731C">
        <w:rPr>
          <w:rFonts w:hint="eastAsia"/>
        </w:rPr>
        <w:t>训练分类器</w:t>
      </w:r>
      <w:r w:rsidR="00387EFB">
        <w:rPr>
          <w:rFonts w:hint="eastAsia"/>
        </w:rPr>
        <w:t>（用于分类的机器学习算法</w:t>
      </w:r>
      <w:r w:rsidR="00D40C97">
        <w:rPr>
          <w:rFonts w:hint="eastAsia"/>
        </w:rPr>
        <w:t>称</w:t>
      </w:r>
      <w:r w:rsidR="0041739E">
        <w:rPr>
          <w:rFonts w:hint="eastAsia"/>
        </w:rPr>
        <w:t>为分类器</w:t>
      </w:r>
      <w:r w:rsidR="00387EFB">
        <w:rPr>
          <w:rFonts w:hint="eastAsia"/>
        </w:rPr>
        <w:t>）</w:t>
      </w:r>
      <w:r w:rsidR="0003731C">
        <w:rPr>
          <w:rFonts w:hint="eastAsia"/>
        </w:rPr>
        <w:t>，然后</w:t>
      </w:r>
      <w:r>
        <w:rPr>
          <w:rFonts w:hint="eastAsia"/>
        </w:rPr>
        <w:t>调整分类器的参数使其达到</w:t>
      </w:r>
      <w:r w:rsidR="00930D14">
        <w:rPr>
          <w:rFonts w:hint="eastAsia"/>
        </w:rPr>
        <w:t>一定的分类精度，这个过程</w:t>
      </w:r>
      <w:r w:rsidR="0003731C">
        <w:rPr>
          <w:rFonts w:hint="eastAsia"/>
        </w:rPr>
        <w:t>被</w:t>
      </w:r>
      <w:r w:rsidR="00930D14">
        <w:rPr>
          <w:rFonts w:hint="eastAsia"/>
        </w:rPr>
        <w:t>称为</w:t>
      </w:r>
      <w:r w:rsidR="004B05FD">
        <w:rPr>
          <w:rFonts w:hint="eastAsia"/>
        </w:rPr>
        <w:t>有</w:t>
      </w:r>
      <w:r w:rsidR="00930D14">
        <w:rPr>
          <w:rFonts w:hint="eastAsia"/>
        </w:rPr>
        <w:t>监督学习。</w:t>
      </w:r>
      <w:r w:rsidR="000D026E">
        <w:rPr>
          <w:rFonts w:hint="eastAsia"/>
        </w:rPr>
        <w:t>有</w:t>
      </w:r>
      <w:r>
        <w:rPr>
          <w:rFonts w:hint="eastAsia"/>
        </w:rPr>
        <w:t>监督学习是</w:t>
      </w:r>
      <w:r w:rsidR="00550423">
        <w:rPr>
          <w:rFonts w:hint="eastAsia"/>
        </w:rPr>
        <w:t>通过有</w:t>
      </w:r>
      <w:r w:rsidR="001A01BA">
        <w:rPr>
          <w:rFonts w:hint="eastAsia"/>
        </w:rPr>
        <w:t>标记的训练数据进行</w:t>
      </w:r>
      <w:r w:rsidR="00550423">
        <w:rPr>
          <w:rFonts w:hint="eastAsia"/>
        </w:rPr>
        <w:t>建模，</w:t>
      </w:r>
      <w:r w:rsidR="001A01BA">
        <w:rPr>
          <w:rFonts w:hint="eastAsia"/>
        </w:rPr>
        <w:t>然后</w:t>
      </w:r>
      <w:r w:rsidR="00550423">
        <w:rPr>
          <w:rFonts w:hint="eastAsia"/>
        </w:rPr>
        <w:t>进行</w:t>
      </w:r>
      <w:r>
        <w:rPr>
          <w:rFonts w:hint="eastAsia"/>
        </w:rPr>
        <w:t>推断</w:t>
      </w:r>
      <w:r w:rsidR="001A01BA">
        <w:rPr>
          <w:rFonts w:hint="eastAsia"/>
        </w:rPr>
        <w:t>的</w:t>
      </w:r>
      <w:r>
        <w:rPr>
          <w:rFonts w:hint="eastAsia"/>
        </w:rPr>
        <w:t>机器学习任务。训练数据包括</w:t>
      </w:r>
      <w:r w:rsidR="00DB17CC">
        <w:rPr>
          <w:rFonts w:hint="eastAsia"/>
        </w:rPr>
        <w:t>实际的分类结果，可以将其理解</w:t>
      </w:r>
      <w:r w:rsidR="00EE6E21">
        <w:rPr>
          <w:rFonts w:hint="eastAsia"/>
        </w:rPr>
        <w:t>为</w:t>
      </w:r>
      <w:r w:rsidR="00DB17CC">
        <w:rPr>
          <w:rFonts w:hint="eastAsia"/>
        </w:rPr>
        <w:t>试卷的正确答案</w:t>
      </w:r>
      <w:r w:rsidR="00EE6E21">
        <w:rPr>
          <w:rFonts w:hint="eastAsia"/>
        </w:rPr>
        <w:t>，学生可以</w:t>
      </w:r>
      <w:r w:rsidR="00AB49A9">
        <w:rPr>
          <w:rFonts w:hint="eastAsia"/>
        </w:rPr>
        <w:t>通过正确答案判断是否学会了对应的知识点，</w:t>
      </w:r>
      <w:r w:rsidR="007F2141">
        <w:rPr>
          <w:rFonts w:hint="eastAsia"/>
        </w:rPr>
        <w:t>这个过程</w:t>
      </w:r>
      <w:r w:rsidR="00AB49A9">
        <w:rPr>
          <w:rFonts w:hint="eastAsia"/>
        </w:rPr>
        <w:t>可以理解为有监督学习的建模。对于分类器来说，就是找到特定方程的解法。</w:t>
      </w:r>
      <w:r w:rsidR="00445F28">
        <w:rPr>
          <w:rFonts w:hint="eastAsia"/>
        </w:rPr>
        <w:t>对于相似的新问题，</w:t>
      </w:r>
      <w:r w:rsidR="007F2141">
        <w:rPr>
          <w:rFonts w:hint="eastAsia"/>
        </w:rPr>
        <w:t>学生通过</w:t>
      </w:r>
      <w:r w:rsidR="004F6780">
        <w:rPr>
          <w:rFonts w:hint="eastAsia"/>
        </w:rPr>
        <w:t>获得</w:t>
      </w:r>
      <w:r w:rsidR="00445F28">
        <w:rPr>
          <w:rFonts w:hint="eastAsia"/>
        </w:rPr>
        <w:t>地</w:t>
      </w:r>
      <w:r w:rsidR="007F2141">
        <w:rPr>
          <w:rFonts w:hint="eastAsia"/>
        </w:rPr>
        <w:t>知识找</w:t>
      </w:r>
      <w:r w:rsidR="00445F28">
        <w:rPr>
          <w:rFonts w:hint="eastAsia"/>
        </w:rPr>
        <w:t>对应的答案，这个过程可以看作分类器进行推断</w:t>
      </w:r>
      <w:r w:rsidR="007F2141">
        <w:rPr>
          <w:rFonts w:hint="eastAsia"/>
        </w:rPr>
        <w:t>的过程</w:t>
      </w:r>
      <w:r w:rsidR="00445F28">
        <w:rPr>
          <w:rFonts w:hint="eastAsia"/>
        </w:rPr>
        <w:t>（使用上面的解法带入新的数据，最后得到结果）</w:t>
      </w:r>
      <w:r>
        <w:rPr>
          <w:rFonts w:hint="eastAsia"/>
        </w:rPr>
        <w:t>。在</w:t>
      </w:r>
      <w:r w:rsidR="00EE6E21">
        <w:rPr>
          <w:rFonts w:hint="eastAsia"/>
        </w:rPr>
        <w:t>有</w:t>
      </w:r>
      <w:r>
        <w:rPr>
          <w:rFonts w:hint="eastAsia"/>
        </w:rPr>
        <w:t>监督学习中，每个</w:t>
      </w:r>
      <w:r w:rsidR="007021A1">
        <w:rPr>
          <w:rFonts w:hint="eastAsia"/>
        </w:rPr>
        <w:t>训练数据</w:t>
      </w:r>
      <w:r>
        <w:rPr>
          <w:rFonts w:hint="eastAsia"/>
        </w:rPr>
        <w:t>实例都是由一个输入对象（通常为</w:t>
      </w:r>
      <w:r w:rsidR="007021A1">
        <w:rPr>
          <w:rFonts w:hint="eastAsia"/>
        </w:rPr>
        <w:t>一组向量</w:t>
      </w:r>
      <w:r w:rsidR="00DA07AD">
        <w:rPr>
          <w:rFonts w:hint="eastAsia"/>
        </w:rPr>
        <w:t>，称为特征</w:t>
      </w:r>
      <w:r w:rsidR="00361B60">
        <w:rPr>
          <w:rFonts w:hint="eastAsia"/>
        </w:rPr>
        <w:t>）和一个期望的输出值（也称为标签</w:t>
      </w:r>
      <w:r w:rsidR="009D0882">
        <w:rPr>
          <w:rFonts w:hint="eastAsia"/>
        </w:rPr>
        <w:t>）组成。监督学习算法分析训练数据，</w:t>
      </w:r>
      <w:r>
        <w:rPr>
          <w:rFonts w:hint="eastAsia"/>
        </w:rPr>
        <w:t>产生一个</w:t>
      </w:r>
      <w:r w:rsidR="007021A1">
        <w:rPr>
          <w:rFonts w:hint="eastAsia"/>
        </w:rPr>
        <w:t>可以用来</w:t>
      </w:r>
      <w:r>
        <w:rPr>
          <w:rFonts w:hint="eastAsia"/>
        </w:rPr>
        <w:t>推断的</w:t>
      </w:r>
      <w:r w:rsidR="007021A1">
        <w:rPr>
          <w:rFonts w:hint="eastAsia"/>
        </w:rPr>
        <w:t>运算方程</w:t>
      </w:r>
      <w:r w:rsidR="009D0882">
        <w:rPr>
          <w:rFonts w:hint="eastAsia"/>
        </w:rPr>
        <w:t>，</w:t>
      </w:r>
      <w:r>
        <w:rPr>
          <w:rFonts w:hint="eastAsia"/>
        </w:rPr>
        <w:t>可以</w:t>
      </w:r>
      <w:r w:rsidR="007021A1">
        <w:rPr>
          <w:rFonts w:hint="eastAsia"/>
        </w:rPr>
        <w:t>通过新的输入对象</w:t>
      </w:r>
      <w:r w:rsidR="009D0882">
        <w:rPr>
          <w:rFonts w:hint="eastAsia"/>
        </w:rPr>
        <w:t>计算</w:t>
      </w:r>
      <w:r>
        <w:rPr>
          <w:rFonts w:hint="eastAsia"/>
        </w:rPr>
        <w:t>出新的</w:t>
      </w:r>
      <w:r w:rsidR="007021A1">
        <w:rPr>
          <w:rFonts w:hint="eastAsia"/>
        </w:rPr>
        <w:t>输出值</w:t>
      </w:r>
      <w:r>
        <w:rPr>
          <w:rFonts w:hint="eastAsia"/>
        </w:rPr>
        <w:t>。</w:t>
      </w:r>
      <w:r w:rsidR="00994198">
        <w:rPr>
          <w:rFonts w:hint="eastAsia"/>
        </w:rPr>
        <w:t>在训练过程中，</w:t>
      </w:r>
      <w:r w:rsidR="00B00BDD">
        <w:rPr>
          <w:rFonts w:hint="eastAsia"/>
        </w:rPr>
        <w:t>如果得到性能最佳的</w:t>
      </w:r>
      <w:r w:rsidR="00DA3BE0">
        <w:rPr>
          <w:rFonts w:hint="eastAsia"/>
        </w:rPr>
        <w:t>运算方程，</w:t>
      </w:r>
      <w:r>
        <w:rPr>
          <w:rFonts w:hint="eastAsia"/>
        </w:rPr>
        <w:t>将允许</w:t>
      </w:r>
      <w:r w:rsidR="00DA3BE0">
        <w:rPr>
          <w:rFonts w:hint="eastAsia"/>
        </w:rPr>
        <w:t>使用</w:t>
      </w:r>
      <w:r>
        <w:rPr>
          <w:rFonts w:hint="eastAsia"/>
        </w:rPr>
        <w:t>该</w:t>
      </w:r>
      <w:r w:rsidR="00DA3BE0">
        <w:rPr>
          <w:rFonts w:hint="eastAsia"/>
        </w:rPr>
        <w:t>运算方程</w:t>
      </w:r>
      <w:r w:rsidR="00B00BDD">
        <w:rPr>
          <w:rFonts w:hint="eastAsia"/>
        </w:rPr>
        <w:t>来</w:t>
      </w:r>
      <w:r w:rsidR="00DA3BE0">
        <w:rPr>
          <w:rFonts w:hint="eastAsia"/>
        </w:rPr>
        <w:t>预测</w:t>
      </w:r>
      <w:r>
        <w:rPr>
          <w:rFonts w:hint="eastAsia"/>
        </w:rPr>
        <w:t>那些</w:t>
      </w:r>
      <w:r w:rsidR="00DA3BE0">
        <w:rPr>
          <w:rFonts w:hint="eastAsia"/>
        </w:rPr>
        <w:t>未</w:t>
      </w:r>
      <w:r w:rsidR="005A614C">
        <w:rPr>
          <w:rFonts w:hint="eastAsia"/>
        </w:rPr>
        <w:t>分类</w:t>
      </w:r>
      <w:r w:rsidR="00DA3BE0">
        <w:rPr>
          <w:rFonts w:hint="eastAsia"/>
        </w:rPr>
        <w:t>的实例</w:t>
      </w:r>
      <w:r>
        <w:rPr>
          <w:rFonts w:hint="eastAsia"/>
        </w:rPr>
        <w:t>。这就要求</w:t>
      </w:r>
      <w:r w:rsidR="009F59CB">
        <w:rPr>
          <w:rFonts w:hint="eastAsia"/>
        </w:rPr>
        <w:t>机器</w:t>
      </w:r>
      <w:r>
        <w:rPr>
          <w:rFonts w:hint="eastAsia"/>
        </w:rPr>
        <w:t>学习算法是</w:t>
      </w:r>
      <w:r w:rsidR="00446746">
        <w:rPr>
          <w:rFonts w:hint="eastAsia"/>
        </w:rPr>
        <w:t>通过</w:t>
      </w:r>
      <w:r w:rsidR="009F13A3">
        <w:rPr>
          <w:rFonts w:hint="eastAsia"/>
        </w:rPr>
        <w:t>监督学习</w:t>
      </w:r>
      <w:r>
        <w:rPr>
          <w:rFonts w:hint="eastAsia"/>
        </w:rPr>
        <w:t>的方式从一种</w:t>
      </w:r>
      <w:r w:rsidR="00446746">
        <w:rPr>
          <w:rFonts w:hint="eastAsia"/>
        </w:rPr>
        <w:t>已知</w:t>
      </w:r>
      <w:r>
        <w:rPr>
          <w:rFonts w:hint="eastAsia"/>
        </w:rPr>
        <w:t>数据</w:t>
      </w:r>
      <w:r w:rsidR="009F13A3">
        <w:rPr>
          <w:rFonts w:hint="eastAsia"/>
        </w:rPr>
        <w:t>推断出未知的结果</w:t>
      </w:r>
      <w:r>
        <w:rPr>
          <w:rFonts w:hint="eastAsia"/>
        </w:rPr>
        <w:t>。</w:t>
      </w:r>
      <w:r w:rsidR="00804CBE">
        <w:rPr>
          <w:rFonts w:hint="eastAsia"/>
        </w:rPr>
        <w:t>监督学习可以分为两类：分类和回归。</w:t>
      </w:r>
    </w:p>
    <w:p w14:paraId="4C503246" w14:textId="575D4C02" w:rsidR="006415CC" w:rsidRDefault="006415CC" w:rsidP="00BD0BD7">
      <w:pPr>
        <w:ind w:firstLine="420"/>
      </w:pPr>
      <w:r>
        <w:rPr>
          <w:rFonts w:hint="eastAsia"/>
        </w:rPr>
        <w:t>分类（</w:t>
      </w:r>
      <w:r>
        <w:rPr>
          <w:rFonts w:hint="eastAsia"/>
        </w:rPr>
        <w:t>Classification</w:t>
      </w:r>
      <w:r>
        <w:rPr>
          <w:rFonts w:hint="eastAsia"/>
        </w:rPr>
        <w:t>）：如果数据用来预测一个类别变量，那么监督学习算法又称作分类，比如对一张图片标注标签（狗或者猫）。如果只有两个标签，则称作二</w:t>
      </w:r>
      <w:r w:rsidR="00B55730">
        <w:rPr>
          <w:rFonts w:hint="eastAsia"/>
        </w:rPr>
        <w:t>元</w:t>
      </w:r>
      <w:r>
        <w:rPr>
          <w:rFonts w:hint="eastAsia"/>
        </w:rPr>
        <w:t>分类问题</w:t>
      </w:r>
      <w:r w:rsidR="00B55730">
        <w:rPr>
          <w:rFonts w:hint="eastAsia"/>
        </w:rPr>
        <w:t>，当类别大于两个时，称作多元</w:t>
      </w:r>
      <w:r>
        <w:rPr>
          <w:rFonts w:hint="eastAsia"/>
        </w:rPr>
        <w:t>分类问题</w:t>
      </w:r>
      <w:r w:rsidR="00BD0BD7">
        <w:rPr>
          <w:rFonts w:hint="eastAsia"/>
        </w:rPr>
        <w:t>。分类的例子包括垃圾邮件检测、客户流失预测、情感分析、犬种检测等。</w:t>
      </w:r>
    </w:p>
    <w:p w14:paraId="3BA5902E" w14:textId="0F06F091" w:rsidR="006415CC" w:rsidRDefault="006415CC" w:rsidP="006415CC">
      <w:pPr>
        <w:ind w:firstLine="420"/>
      </w:pPr>
      <w:r>
        <w:rPr>
          <w:rFonts w:hint="eastAsia"/>
        </w:rPr>
        <w:t>回归（</w:t>
      </w:r>
      <w:r>
        <w:rPr>
          <w:rFonts w:hint="eastAsia"/>
        </w:rPr>
        <w:t>Regression</w:t>
      </w:r>
      <w:r>
        <w:rPr>
          <w:rFonts w:hint="eastAsia"/>
        </w:rPr>
        <w:t>）：当预测变量为连续变量时，问题就转化为一个回归问题</w:t>
      </w:r>
      <w:r w:rsidR="00C471D6">
        <w:rPr>
          <w:rFonts w:hint="eastAsia"/>
        </w:rPr>
        <w:t>。回归问题根据先前观察到的数据预测数值；回归的例子包括房价预测、股价预测、身高</w:t>
      </w:r>
      <w:r w:rsidR="00C471D6">
        <w:rPr>
          <w:rFonts w:hint="eastAsia"/>
        </w:rPr>
        <w:t>-</w:t>
      </w:r>
      <w:r w:rsidR="00C471D6">
        <w:rPr>
          <w:rFonts w:hint="eastAsia"/>
        </w:rPr>
        <w:t>体重预测等。</w:t>
      </w:r>
    </w:p>
    <w:p w14:paraId="30713039" w14:textId="09F9C9BD" w:rsidR="00F50687" w:rsidRDefault="00F50687" w:rsidP="00F50687">
      <w:pPr>
        <w:ind w:firstLine="420"/>
      </w:pPr>
      <w:r w:rsidRPr="0061218F">
        <w:rPr>
          <w:rFonts w:hint="eastAsia"/>
        </w:rPr>
        <w:t>分类算法是解决分类问题的方法，是数据挖掘、机器学习和模式识别中一个重要的研究领域。分类算法通过对已知类别训练集的分析，从中发现分类规则，以此预测新数据的类别。分类算法的应用非常广泛，银行中风险评估、客户类别分类、文本检索和搜索引擎分类、安全领域中的入侵检测以及软件项目中的应用等等。</w:t>
      </w:r>
      <w:r>
        <w:rPr>
          <w:rFonts w:hint="eastAsia"/>
        </w:rPr>
        <w:t>基于监督学习的分类算法将输入数据指定属于若干预先定义的分类中。一些常见的使用分类的案例包括信用卡欺诈检测和垃圾邮件检测，这两者都是二元分类问题，只有两种类别（是与非）。分类数据被标记，例如标记为垃圾邮件或非垃圾邮件、欺诈或非欺诈。分类算法通过训练模型为新数据分配标签或类别，可以根据预先确定的特征进行分类。</w:t>
      </w:r>
    </w:p>
    <w:p w14:paraId="4F927220" w14:textId="1E77274F" w:rsidR="000B0CFE" w:rsidRDefault="000B0CFE" w:rsidP="006415CC">
      <w:pPr>
        <w:ind w:firstLine="420"/>
      </w:pPr>
      <w:r>
        <w:rPr>
          <w:rFonts w:hint="eastAsia"/>
        </w:rPr>
        <w:t>某些邮件系统</w:t>
      </w:r>
      <w:r w:rsidRPr="003F4655">
        <w:t>基于电子邮件的数据，即发件人</w:t>
      </w:r>
      <w:r>
        <w:rPr>
          <w:rFonts w:hint="eastAsia"/>
        </w:rPr>
        <w:t>、</w:t>
      </w:r>
      <w:r w:rsidRPr="003F4655">
        <w:t>收件人</w:t>
      </w:r>
      <w:r>
        <w:rPr>
          <w:rFonts w:hint="eastAsia"/>
        </w:rPr>
        <w:t>、</w:t>
      </w:r>
      <w:r w:rsidRPr="003F4655">
        <w:t>主题和邮件正文</w:t>
      </w:r>
      <w:r>
        <w:rPr>
          <w:rFonts w:hint="eastAsia"/>
        </w:rPr>
        <w:t>，</w:t>
      </w:r>
      <w:r w:rsidRPr="003F4655">
        <w:t>使用称为分类的机器学习技术来</w:t>
      </w:r>
      <w:r>
        <w:rPr>
          <w:rFonts w:hint="eastAsia"/>
        </w:rPr>
        <w:t>判断</w:t>
      </w:r>
      <w:r w:rsidRPr="003F4655">
        <w:t>电子邮件是否为垃圾邮件</w:t>
      </w:r>
      <w:r>
        <w:t>。</w:t>
      </w:r>
      <w:r w:rsidRPr="003F4655">
        <w:t>分类采用一组已知标签的数据，并学习如何根据该信息标记新记录。</w:t>
      </w:r>
      <w:r>
        <w:rPr>
          <w:rFonts w:hint="eastAsia"/>
        </w:rPr>
        <w:t>分类是有监督学习的算法意味着其使用标记的，训练数据和其标签将提供给分类算法。分类算法获取带有已知标签的数据，学会如何判断新数据的标签，例如基于已知垃圾邮件的数据特征，分类算法标识新邮件是否是垃圾邮件。亚马逊</w:t>
      </w:r>
      <w:r>
        <w:t>使用</w:t>
      </w:r>
      <w:r w:rsidRPr="003F4655">
        <w:t>协同过滤（通常称为</w:t>
      </w:r>
      <w:r>
        <w:rPr>
          <w:rFonts w:hint="eastAsia"/>
        </w:rPr>
        <w:t>用户</w:t>
      </w:r>
      <w:r w:rsidRPr="003F4655">
        <w:t>推荐）的机器学习技术，根据用户的历史记录和与其他用户的相似度来确定用户将会喜欢哪些产品。</w:t>
      </w:r>
    </w:p>
    <w:p w14:paraId="5C90BF9C" w14:textId="1A037E2B" w:rsidR="001846CA" w:rsidRDefault="001846CA" w:rsidP="001846CA">
      <w:pPr>
        <w:ind w:firstLine="420"/>
      </w:pPr>
    </w:p>
    <w:p w14:paraId="3D272FCE" w14:textId="77777777" w:rsidR="00D36C82" w:rsidRDefault="00D36C82" w:rsidP="006D138F">
      <w:pPr>
        <w:pStyle w:val="Heading3"/>
      </w:pPr>
      <w:r>
        <w:rPr>
          <w:rFonts w:hint="eastAsia"/>
        </w:rPr>
        <w:t>无监督学习</w:t>
      </w:r>
    </w:p>
    <w:p w14:paraId="2361D784" w14:textId="77777777" w:rsidR="00D36C82" w:rsidRDefault="00D36C82" w:rsidP="00D36C82">
      <w:pPr>
        <w:ind w:firstLine="420"/>
      </w:pPr>
      <w:r>
        <w:rPr>
          <w:rFonts w:hint="eastAsia"/>
        </w:rPr>
        <w:t>如果训练数据没有标签，说明没有</w:t>
      </w:r>
      <w:r w:rsidRPr="0046275C">
        <w:rPr>
          <w:rFonts w:hint="eastAsia"/>
        </w:rPr>
        <w:t>的先验知识</w:t>
      </w:r>
      <w:r>
        <w:rPr>
          <w:rFonts w:hint="eastAsia"/>
        </w:rPr>
        <w:t>，无监督学习需要从数据中计算出内在的规律，可以将训练数据想象成没有标准答案的试卷。一般来说，无监督学习适用于</w:t>
      </w:r>
      <w:r w:rsidRPr="0046275C">
        <w:rPr>
          <w:rFonts w:hint="eastAsia"/>
        </w:rPr>
        <w:t>难以人工标注类别或进行人工类别标注的成本太高，希望计算机能代</w:t>
      </w:r>
      <w:r>
        <w:rPr>
          <w:rFonts w:hint="eastAsia"/>
        </w:rPr>
        <w:t>替完成这些工作，或至少提供一些帮助。根据</w:t>
      </w:r>
      <w:r w:rsidRPr="0046275C">
        <w:rPr>
          <w:rFonts w:hint="eastAsia"/>
        </w:rPr>
        <w:t>没有被标记</w:t>
      </w:r>
      <w:r>
        <w:rPr>
          <w:rFonts w:hint="eastAsia"/>
        </w:rPr>
        <w:t>的训练数据</w:t>
      </w:r>
      <w:r w:rsidRPr="0046275C">
        <w:rPr>
          <w:rFonts w:hint="eastAsia"/>
        </w:rPr>
        <w:t>解决模式识别中的各种问题，称之为无监督学习。</w:t>
      </w:r>
      <w:r>
        <w:rPr>
          <w:rFonts w:hint="eastAsia"/>
        </w:rPr>
        <w:t>无监督学习</w:t>
      </w:r>
      <w:r w:rsidRPr="00157660">
        <w:t>在没有标签的情况下</w:t>
      </w:r>
      <w:r>
        <w:rPr>
          <w:rFonts w:hint="eastAsia"/>
        </w:rPr>
        <w:t>自主获取输入数据本身的内在意义，例如聚类算法获取输入对象的内在分组模式。另外，用户还需要对通过无监督学习获取的内在意义进行理解，有时候可能找到未曾发现的知识。机器</w:t>
      </w:r>
      <w:r>
        <w:rPr>
          <w:rFonts w:ascii=".Apple Color Emoji UI" w:eastAsia=".Apple Color Emoji UI" w:hAnsi=".Apple Color Emoji UI" w:cs=".Apple Color Emoji UI" w:hint="eastAsia"/>
        </w:rPr>
        <w:t>学习算法</w:t>
      </w:r>
      <w:r w:rsidRPr="003F4655">
        <w:t>可以根据标题和内容将新闻文章分组到不同的类别</w:t>
      </w:r>
      <w:r>
        <w:t>。</w:t>
      </w:r>
      <w:r w:rsidRPr="003F4655">
        <w:lastRenderedPageBreak/>
        <w:t>聚类算法发现数据集合中发生的分组。</w:t>
      </w:r>
      <w:r>
        <w:rPr>
          <w:rFonts w:hint="eastAsia"/>
        </w:rPr>
        <w:t>聚类算法仅基于数据本身对一组数据进行分组，事先不需要知道数据的任何分组信息。</w:t>
      </w:r>
    </w:p>
    <w:p w14:paraId="7B95A915" w14:textId="77777777" w:rsidR="00D36C82" w:rsidRDefault="00D36C82" w:rsidP="00D36C82">
      <w:pPr>
        <w:ind w:firstLine="420"/>
      </w:pPr>
      <w:r>
        <w:rPr>
          <w:rFonts w:hint="eastAsia"/>
        </w:rPr>
        <w:t>聚类算法通过分析输入实例之间的相似性将其进行分类。</w:t>
      </w:r>
      <w:r>
        <w:t>聚集</w:t>
      </w:r>
      <w:r>
        <w:rPr>
          <w:rFonts w:hint="eastAsia"/>
        </w:rPr>
        <w:t>使用无监督的算法，其前提不需要输出。没有任何已知的类被用作参考，这与有监督算法不同的。</w:t>
      </w:r>
      <w:r>
        <w:t>在聚类中，算法通过分析输入示例之间的相似性将对象分组，聚集</w:t>
      </w:r>
      <w:r w:rsidRPr="00A23903">
        <w:t>用途包括搜索结果</w:t>
      </w:r>
      <w:r>
        <w:rPr>
          <w:rFonts w:hint="eastAsia"/>
        </w:rPr>
        <w:t>的分组；数据的分组例如查找相似客户；异常检测例如欺诈检测；文本分组例如对书籍进行分类。在</w:t>
      </w:r>
      <w:r>
        <w:fldChar w:fldCharType="begin"/>
      </w:r>
      <w:r>
        <w:instrText xml:space="preserve"> </w:instrText>
      </w:r>
      <w:r>
        <w:rPr>
          <w:rFonts w:hint="eastAsia"/>
        </w:rPr>
        <w:instrText>REF _Ref505972078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4</w:t>
      </w:r>
      <w:r>
        <w:fldChar w:fldCharType="end"/>
      </w:r>
      <w:r>
        <w:rPr>
          <w:rFonts w:hint="eastAsia"/>
        </w:rPr>
        <w:t>例子中，给出了一组原始数据点。聚类算法的目标是创造一定数量的簇，使得簇中的点表示最相似的，或最近的数据。</w:t>
      </w:r>
    </w:p>
    <w:p w14:paraId="37848B6E" w14:textId="57C39F94" w:rsidR="00D36C82" w:rsidRDefault="00920A4B" w:rsidP="00D36C82">
      <w:pPr>
        <w:ind w:firstLine="420"/>
        <w:jc w:val="center"/>
      </w:pPr>
      <w:r w:rsidRPr="00920A4B">
        <w:drawing>
          <wp:inline distT="0" distB="0" distL="0" distR="0" wp14:anchorId="06CDE429" wp14:editId="6E73C708">
            <wp:extent cx="3487868" cy="263836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4425" cy="2650892"/>
                    </a:xfrm>
                    <a:prstGeom prst="rect">
                      <a:avLst/>
                    </a:prstGeom>
                  </pic:spPr>
                </pic:pic>
              </a:graphicData>
            </a:graphic>
          </wp:inline>
        </w:drawing>
      </w:r>
    </w:p>
    <w:p w14:paraId="72E5DE17" w14:textId="78372DB6" w:rsidR="00D36C82" w:rsidRDefault="00D36C82" w:rsidP="00D36C82">
      <w:pPr>
        <w:pStyle w:val="Caption"/>
      </w:pPr>
      <w:bookmarkStart w:id="8" w:name="_Ref505972078"/>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4</w:t>
      </w:r>
      <w:r w:rsidR="005E15F8">
        <w:fldChar w:fldCharType="end"/>
      </w:r>
      <w:bookmarkEnd w:id="8"/>
      <w:r>
        <w:rPr>
          <w:rFonts w:hint="eastAsia"/>
        </w:rPr>
        <w:t>聚类分组</w:t>
      </w:r>
    </w:p>
    <w:p w14:paraId="2F3FC9A3" w14:textId="7785FE1B" w:rsidR="00D36C82" w:rsidRPr="00D36C82" w:rsidRDefault="00D36C82" w:rsidP="00D36C82">
      <w:pPr>
        <w:ind w:firstLine="420"/>
      </w:pPr>
      <w:r>
        <w:rPr>
          <w:rFonts w:hint="eastAsia"/>
        </w:rPr>
        <w:t>使用</w:t>
      </w:r>
      <w:r>
        <w:rPr>
          <w:rFonts w:hint="eastAsia"/>
        </w:rPr>
        <w:t>K-</w:t>
      </w:r>
      <w:r>
        <w:rPr>
          <w:rFonts w:hint="eastAsia"/>
        </w:rPr>
        <w:t>均值的聚类算法，开始通过初始化所有的坐标为重心。有多种方法可以初始化点，包括随机的方式。随着算法的每次迭代，每个点根据距离度量，通常为欧几里德距离，分配给其最接近的重心。然后在每次迭代中，对于所有被分配给重心的点，重心被更新为“中心”。算法根据多个参数条件停止运行，条件包括：从最后一次迭代中值的最小变化；足够小的簇内距离；足够大的簇间距离。</w:t>
      </w:r>
    </w:p>
    <w:p w14:paraId="36B5B798" w14:textId="6477801B" w:rsidR="009C70A2" w:rsidRDefault="009778A8" w:rsidP="006D138F">
      <w:pPr>
        <w:pStyle w:val="Heading3"/>
      </w:pPr>
      <w:r>
        <w:rPr>
          <w:rFonts w:hint="eastAsia"/>
        </w:rPr>
        <w:t>多种</w:t>
      </w:r>
      <w:r w:rsidR="009C70A2">
        <w:rPr>
          <w:rFonts w:hint="eastAsia"/>
        </w:rPr>
        <w:t>算法</w:t>
      </w:r>
      <w:r>
        <w:rPr>
          <w:rFonts w:hint="eastAsia"/>
        </w:rPr>
        <w:t>介绍</w:t>
      </w:r>
    </w:p>
    <w:p w14:paraId="0E3CB08A" w14:textId="796D6082" w:rsidR="00D025A3" w:rsidRPr="00D025A3" w:rsidRDefault="00625ECD" w:rsidP="00D025A3">
      <w:pPr>
        <w:ind w:firstLine="420"/>
      </w:pPr>
      <w:r>
        <w:rPr>
          <w:rFonts w:hint="eastAsia"/>
        </w:rPr>
        <w:t>从功能角度来说，可以根据</w:t>
      </w:r>
      <w:r w:rsidR="00B45C55">
        <w:rPr>
          <w:rFonts w:hint="eastAsia"/>
        </w:rPr>
        <w:t>机器学习</w:t>
      </w:r>
      <w:r w:rsidRPr="006C290B">
        <w:rPr>
          <w:rFonts w:hint="eastAsia"/>
        </w:rPr>
        <w:t>算法的共性</w:t>
      </w:r>
      <w:r>
        <w:rPr>
          <w:rFonts w:hint="eastAsia"/>
        </w:rPr>
        <w:t>（</w:t>
      </w:r>
      <w:r w:rsidR="00C3712B">
        <w:rPr>
          <w:rFonts w:hint="eastAsia"/>
        </w:rPr>
        <w:t>比如功能或</w:t>
      </w:r>
      <w:r w:rsidRPr="006C290B">
        <w:rPr>
          <w:rFonts w:hint="eastAsia"/>
        </w:rPr>
        <w:t>运作方式</w:t>
      </w:r>
      <w:r>
        <w:rPr>
          <w:rFonts w:hint="eastAsia"/>
        </w:rPr>
        <w:t>）对机器学习算法分类，</w:t>
      </w:r>
      <w:r w:rsidR="00D025A3">
        <w:rPr>
          <w:rFonts w:hint="eastAsia"/>
        </w:rPr>
        <w:t>例如基于树的方法和基于神经网络的方法。</w:t>
      </w:r>
      <w:r w:rsidR="00B45C55">
        <w:rPr>
          <w:rFonts w:hint="eastAsia"/>
        </w:rPr>
        <w:t>一般来说，</w:t>
      </w:r>
      <w:r w:rsidR="00D025A3">
        <w:rPr>
          <w:rFonts w:hint="eastAsia"/>
        </w:rPr>
        <w:t>这是对</w:t>
      </w:r>
      <w:r w:rsidR="00B45C55">
        <w:rPr>
          <w:rFonts w:hint="eastAsia"/>
        </w:rPr>
        <w:t>机器学习算法进行分组的最有效</w:t>
      </w:r>
      <w:r w:rsidR="00D025A3">
        <w:rPr>
          <w:rFonts w:hint="eastAsia"/>
        </w:rPr>
        <w:t>的方法，但</w:t>
      </w:r>
      <w:r w:rsidR="00B45C55">
        <w:rPr>
          <w:rFonts w:hint="eastAsia"/>
        </w:rPr>
        <w:t>仍然有一些算法可以</w:t>
      </w:r>
      <w:r w:rsidR="00D025A3">
        <w:rPr>
          <w:rFonts w:hint="eastAsia"/>
        </w:rPr>
        <w:t>适合多个类别，例如“学习矢量量化”既是神经网络启发性方法又是基于实例的方法。</w:t>
      </w:r>
      <w:r w:rsidR="009D6FFA">
        <w:rPr>
          <w:rFonts w:hint="eastAsia"/>
        </w:rPr>
        <w:t>下面的介绍尽量</w:t>
      </w:r>
      <w:r w:rsidR="00D025A3">
        <w:rPr>
          <w:rFonts w:hint="eastAsia"/>
        </w:rPr>
        <w:t>选择主观上最适合的</w:t>
      </w:r>
      <w:r w:rsidR="00856DB3">
        <w:rPr>
          <w:rFonts w:hint="eastAsia"/>
        </w:rPr>
        <w:t>分</w:t>
      </w:r>
      <w:r w:rsidR="00D025A3">
        <w:rPr>
          <w:rFonts w:hint="eastAsia"/>
        </w:rPr>
        <w:t>组来处理这些情况。</w:t>
      </w:r>
    </w:p>
    <w:p w14:paraId="4516EEE6" w14:textId="741AC514" w:rsidR="002F373C" w:rsidRDefault="002F373C" w:rsidP="004475D7">
      <w:pPr>
        <w:pStyle w:val="Heading4"/>
      </w:pPr>
      <w:r w:rsidRPr="002F373C">
        <w:rPr>
          <w:rFonts w:hint="eastAsia"/>
        </w:rPr>
        <w:t>回归算法</w:t>
      </w:r>
    </w:p>
    <w:p w14:paraId="317D7D57" w14:textId="3D8ACD2C" w:rsidR="002F373C" w:rsidRDefault="00777641" w:rsidP="00777641">
      <w:pPr>
        <w:ind w:firstLine="420"/>
      </w:pPr>
      <w:r>
        <w:rPr>
          <w:rFonts w:hint="eastAsia"/>
        </w:rPr>
        <w:t>回归算法</w:t>
      </w:r>
      <w:r w:rsidR="00856DB3">
        <w:rPr>
          <w:rFonts w:hint="eastAsia"/>
        </w:rPr>
        <w:t>涉及将</w:t>
      </w:r>
      <w:r w:rsidR="007C2BB4">
        <w:rPr>
          <w:rFonts w:hint="eastAsia"/>
        </w:rPr>
        <w:t>变量之间的关系进行建模，然后</w:t>
      </w:r>
      <w:r w:rsidR="00856DB3">
        <w:rPr>
          <w:rFonts w:hint="eastAsia"/>
        </w:rPr>
        <w:t>使用模型进行的预测</w:t>
      </w:r>
      <w:r w:rsidR="007C2BB4">
        <w:rPr>
          <w:rFonts w:hint="eastAsia"/>
        </w:rPr>
        <w:t>，</w:t>
      </w:r>
      <w:r w:rsidR="00856DB3">
        <w:rPr>
          <w:rFonts w:hint="eastAsia"/>
        </w:rPr>
        <w:t>通过</w:t>
      </w:r>
      <w:r w:rsidR="007C2BB4">
        <w:rPr>
          <w:rFonts w:hint="eastAsia"/>
        </w:rPr>
        <w:t>度量预测值与实际值之间的</w:t>
      </w:r>
      <w:r w:rsidR="00856DB3">
        <w:rPr>
          <w:rFonts w:hint="eastAsia"/>
        </w:rPr>
        <w:t>误差度量</w:t>
      </w:r>
      <w:r w:rsidR="007C2BB4">
        <w:rPr>
          <w:rFonts w:hint="eastAsia"/>
        </w:rPr>
        <w:t>完成变量之间</w:t>
      </w:r>
      <w:r>
        <w:rPr>
          <w:rFonts w:hint="eastAsia"/>
        </w:rPr>
        <w:t>关系</w:t>
      </w:r>
      <w:r w:rsidR="007C2BB4">
        <w:rPr>
          <w:rFonts w:hint="eastAsia"/>
        </w:rPr>
        <w:t>的</w:t>
      </w:r>
      <w:r w:rsidR="00856DB3">
        <w:rPr>
          <w:rFonts w:hint="eastAsia"/>
        </w:rPr>
        <w:t>迭代完善</w:t>
      </w:r>
      <w:r>
        <w:rPr>
          <w:rFonts w:hint="eastAsia"/>
        </w:rPr>
        <w:t>。</w:t>
      </w:r>
      <w:r w:rsidR="009E4699">
        <w:rPr>
          <w:rFonts w:hint="eastAsia"/>
        </w:rPr>
        <w:t>回归算法</w:t>
      </w:r>
      <w:r w:rsidR="00DC2A51" w:rsidRPr="00DC2A51">
        <w:rPr>
          <w:rFonts w:hint="eastAsia"/>
        </w:rPr>
        <w:t>是数学</w:t>
      </w:r>
      <w:r w:rsidR="00DC2A51">
        <w:rPr>
          <w:rFonts w:hint="eastAsia"/>
        </w:rPr>
        <w:t>建模、分类和预测中最古老但功能非常强大的工具之一，</w:t>
      </w:r>
      <w:r>
        <w:rPr>
          <w:rFonts w:hint="eastAsia"/>
        </w:rPr>
        <w:t>已被选入统计机器学习中。</w:t>
      </w:r>
      <w:r w:rsidR="008D7E94">
        <w:rPr>
          <w:rFonts w:hint="eastAsia"/>
        </w:rPr>
        <w:t>目前，</w:t>
      </w:r>
      <w:r w:rsidR="00B57ABE">
        <w:rPr>
          <w:rFonts w:hint="eastAsia"/>
        </w:rPr>
        <w:t>可能</w:t>
      </w:r>
      <w:r w:rsidR="008D7E94">
        <w:rPr>
          <w:rFonts w:hint="eastAsia"/>
        </w:rPr>
        <w:t>的回归算法包括</w:t>
      </w:r>
      <w:r>
        <w:rPr>
          <w:rFonts w:hint="eastAsia"/>
        </w:rPr>
        <w:t>：普通最小二乘回归</w:t>
      </w:r>
      <w:r w:rsidR="005A3842">
        <w:rPr>
          <w:rFonts w:hint="eastAsia"/>
        </w:rPr>
        <w:t>、</w:t>
      </w:r>
      <w:r>
        <w:rPr>
          <w:rFonts w:hint="eastAsia"/>
        </w:rPr>
        <w:t>线性回归</w:t>
      </w:r>
      <w:r w:rsidR="005A3842">
        <w:rPr>
          <w:rFonts w:hint="eastAsia"/>
        </w:rPr>
        <w:t>、</w:t>
      </w:r>
      <w:r>
        <w:rPr>
          <w:rFonts w:hint="eastAsia"/>
        </w:rPr>
        <w:t>逻辑回归</w:t>
      </w:r>
      <w:r w:rsidR="005A3842">
        <w:rPr>
          <w:rFonts w:hint="eastAsia"/>
        </w:rPr>
        <w:t>、</w:t>
      </w:r>
      <w:r>
        <w:rPr>
          <w:rFonts w:hint="eastAsia"/>
        </w:rPr>
        <w:t>逐步回归</w:t>
      </w:r>
      <w:r w:rsidR="005A3842">
        <w:rPr>
          <w:rFonts w:hint="eastAsia"/>
        </w:rPr>
        <w:t>、</w:t>
      </w:r>
      <w:r>
        <w:rPr>
          <w:rFonts w:hint="eastAsia"/>
        </w:rPr>
        <w:t>多元自适应回归样条</w:t>
      </w:r>
      <w:r w:rsidR="005A3842">
        <w:rPr>
          <w:rFonts w:hint="eastAsia"/>
        </w:rPr>
        <w:t>、</w:t>
      </w:r>
      <w:r>
        <w:rPr>
          <w:rFonts w:hint="eastAsia"/>
        </w:rPr>
        <w:t>局部估计的散点图平滑</w:t>
      </w:r>
      <w:r w:rsidR="005A3842">
        <w:rPr>
          <w:rFonts w:hint="eastAsia"/>
        </w:rPr>
        <w:t>。</w:t>
      </w:r>
    </w:p>
    <w:p w14:paraId="29E2BBCC" w14:textId="6B37E829" w:rsidR="00D75BDE" w:rsidRDefault="00314236" w:rsidP="004475D7">
      <w:pPr>
        <w:pStyle w:val="Heading4"/>
      </w:pPr>
      <w:r>
        <w:rPr>
          <w:rFonts w:hint="eastAsia"/>
        </w:rPr>
        <w:t>基于实例</w:t>
      </w:r>
      <w:r w:rsidR="00C46E2A" w:rsidRPr="00C46E2A">
        <w:rPr>
          <w:rFonts w:hint="eastAsia"/>
        </w:rPr>
        <w:t>算法</w:t>
      </w:r>
    </w:p>
    <w:p w14:paraId="5D76BBC3" w14:textId="6F9B61DB" w:rsidR="00C96E6B" w:rsidRDefault="00DC0E2A" w:rsidP="00DC0E2A">
      <w:pPr>
        <w:ind w:firstLine="420"/>
      </w:pPr>
      <w:r>
        <w:rPr>
          <w:rFonts w:hint="eastAsia"/>
        </w:rPr>
        <w:t>基于实例的学习模型是一个决策问题，</w:t>
      </w:r>
      <w:r w:rsidR="00CD78D0">
        <w:rPr>
          <w:rFonts w:hint="eastAsia"/>
        </w:rPr>
        <w:t>模型</w:t>
      </w:r>
      <w:r>
        <w:rPr>
          <w:rFonts w:hint="eastAsia"/>
        </w:rPr>
        <w:t>中包含训练数据的实例</w:t>
      </w:r>
      <w:r w:rsidR="004F0221">
        <w:rPr>
          <w:rFonts w:hint="eastAsia"/>
        </w:rPr>
        <w:t>。</w:t>
      </w:r>
      <w:r w:rsidR="00CD78D0" w:rsidRPr="00CD78D0">
        <w:rPr>
          <w:rFonts w:hint="eastAsia"/>
        </w:rPr>
        <w:t>通</w:t>
      </w:r>
      <w:r w:rsidR="00340227">
        <w:rPr>
          <w:rFonts w:hint="eastAsia"/>
        </w:rPr>
        <w:t>过与存储在模型</w:t>
      </w:r>
      <w:r w:rsidR="004F0221">
        <w:rPr>
          <w:rFonts w:hint="eastAsia"/>
        </w:rPr>
        <w:lastRenderedPageBreak/>
        <w:t>中的训练数据做比较，对</w:t>
      </w:r>
      <w:r w:rsidR="00A70818">
        <w:rPr>
          <w:rFonts w:hint="eastAsia"/>
        </w:rPr>
        <w:t>新</w:t>
      </w:r>
      <w:r w:rsidR="004F0221">
        <w:rPr>
          <w:rFonts w:hint="eastAsia"/>
        </w:rPr>
        <w:t>输入的</w:t>
      </w:r>
      <w:r w:rsidR="00D33EB1">
        <w:rPr>
          <w:rFonts w:hint="eastAsia"/>
        </w:rPr>
        <w:t>实例生成一个类别标签。模型训练过程</w:t>
      </w:r>
      <w:r w:rsidR="00CD78D0" w:rsidRPr="00CD78D0">
        <w:rPr>
          <w:rFonts w:hint="eastAsia"/>
        </w:rPr>
        <w:t>不会从具体实例中生成抽象结果。</w:t>
      </w:r>
      <w:r w:rsidR="00566AAD">
        <w:rPr>
          <w:rFonts w:hint="eastAsia"/>
        </w:rPr>
        <w:t>这样的算法</w:t>
      </w:r>
      <w:r>
        <w:rPr>
          <w:rFonts w:hint="eastAsia"/>
        </w:rPr>
        <w:t>通常</w:t>
      </w:r>
      <w:r w:rsidR="00566AAD">
        <w:rPr>
          <w:rFonts w:hint="eastAsia"/>
        </w:rPr>
        <w:t>为示例数据</w:t>
      </w:r>
      <w:r>
        <w:rPr>
          <w:rFonts w:hint="eastAsia"/>
        </w:rPr>
        <w:t>建立的数据库，并使用相似性度量将新数据与数据库</w:t>
      </w:r>
      <w:r w:rsidR="00566AAD">
        <w:rPr>
          <w:rFonts w:hint="eastAsia"/>
        </w:rPr>
        <w:t>中的数据</w:t>
      </w:r>
      <w:r>
        <w:rPr>
          <w:rFonts w:hint="eastAsia"/>
        </w:rPr>
        <w:t>进行比较，以便找到最佳匹配并做出预测。</w:t>
      </w:r>
      <w:r w:rsidR="00314236">
        <w:rPr>
          <w:rFonts w:hint="eastAsia"/>
        </w:rPr>
        <w:t>基于实例算法的重点是</w:t>
      </w:r>
      <w:r w:rsidR="009817AF">
        <w:rPr>
          <w:rFonts w:hint="eastAsia"/>
        </w:rPr>
        <w:t>存储实例</w:t>
      </w:r>
      <w:r>
        <w:rPr>
          <w:rFonts w:hint="eastAsia"/>
        </w:rPr>
        <w:t>以及实例之间</w:t>
      </w:r>
      <w:r w:rsidR="00000A3B">
        <w:rPr>
          <w:rFonts w:hint="eastAsia"/>
        </w:rPr>
        <w:t>的相似性度量</w:t>
      </w:r>
      <w:r w:rsidR="0096620C">
        <w:rPr>
          <w:rFonts w:hint="eastAsia"/>
        </w:rPr>
        <w:t>。</w:t>
      </w:r>
      <w:r w:rsidR="0093482D">
        <w:rPr>
          <w:rFonts w:hint="eastAsia"/>
        </w:rPr>
        <w:t>目前，可能的基于实例算法包括</w:t>
      </w:r>
      <w:r>
        <w:rPr>
          <w:rFonts w:hint="eastAsia"/>
        </w:rPr>
        <w:t>：</w:t>
      </w:r>
      <w:r>
        <w:rPr>
          <w:rFonts w:hint="eastAsia"/>
        </w:rPr>
        <w:t>k</w:t>
      </w:r>
      <w:r>
        <w:rPr>
          <w:rFonts w:hint="eastAsia"/>
        </w:rPr>
        <w:t>最近邻居</w:t>
      </w:r>
      <w:r w:rsidR="0093482D">
        <w:rPr>
          <w:rFonts w:hint="eastAsia"/>
        </w:rPr>
        <w:t>、</w:t>
      </w:r>
      <w:r>
        <w:rPr>
          <w:rFonts w:hint="eastAsia"/>
        </w:rPr>
        <w:t>学习矢量量化</w:t>
      </w:r>
      <w:r w:rsidR="0093482D">
        <w:rPr>
          <w:rFonts w:hint="eastAsia"/>
        </w:rPr>
        <w:t>、</w:t>
      </w:r>
      <w:r>
        <w:rPr>
          <w:rFonts w:hint="eastAsia"/>
        </w:rPr>
        <w:t>自组织图</w:t>
      </w:r>
      <w:r w:rsidR="0093482D">
        <w:rPr>
          <w:rFonts w:hint="eastAsia"/>
        </w:rPr>
        <w:t>、</w:t>
      </w:r>
      <w:r>
        <w:rPr>
          <w:rFonts w:hint="eastAsia"/>
        </w:rPr>
        <w:t>本地加权学习</w:t>
      </w:r>
      <w:r w:rsidR="0093482D">
        <w:rPr>
          <w:rFonts w:hint="eastAsia"/>
        </w:rPr>
        <w:t>、</w:t>
      </w:r>
      <w:r>
        <w:rPr>
          <w:rFonts w:hint="eastAsia"/>
        </w:rPr>
        <w:t>支持向量机</w:t>
      </w:r>
      <w:r w:rsidR="0093482D">
        <w:rPr>
          <w:rFonts w:hint="eastAsia"/>
        </w:rPr>
        <w:t>。</w:t>
      </w:r>
    </w:p>
    <w:p w14:paraId="5B3FBBE4" w14:textId="7723E796" w:rsidR="00844387" w:rsidRDefault="0021703F" w:rsidP="004475D7">
      <w:pPr>
        <w:pStyle w:val="Heading4"/>
      </w:pPr>
      <w:r w:rsidRPr="0021703F">
        <w:rPr>
          <w:rFonts w:hint="eastAsia"/>
        </w:rPr>
        <w:t>正则化算法</w:t>
      </w:r>
    </w:p>
    <w:p w14:paraId="4766669D" w14:textId="5218180F" w:rsidR="0021703F" w:rsidRDefault="000C4400" w:rsidP="002B1C5B">
      <w:pPr>
        <w:ind w:firstLine="420"/>
      </w:pPr>
      <w:r>
        <w:rPr>
          <w:rFonts w:hint="eastAsia"/>
        </w:rPr>
        <w:t>正则化算法是对</w:t>
      </w:r>
      <w:r w:rsidR="009A71C6">
        <w:rPr>
          <w:rFonts w:hint="eastAsia"/>
        </w:rPr>
        <w:t>另一种算法</w:t>
      </w:r>
      <w:r>
        <w:rPr>
          <w:rFonts w:hint="eastAsia"/>
        </w:rPr>
        <w:t>（通常是回归算法）的扩展。</w:t>
      </w:r>
      <w:r w:rsidR="00885B7C">
        <w:rPr>
          <w:rFonts w:hint="eastAsia"/>
        </w:rPr>
        <w:t>该</w:t>
      </w:r>
      <w:r w:rsidR="00F61B71">
        <w:rPr>
          <w:rFonts w:hint="eastAsia"/>
        </w:rPr>
        <w:t>算法</w:t>
      </w:r>
      <w:r w:rsidR="002B2E18">
        <w:rPr>
          <w:rFonts w:hint="eastAsia"/>
        </w:rPr>
        <w:t>根据模型的复杂性对模型进行优化</w:t>
      </w:r>
      <w:r w:rsidR="002B1C5B">
        <w:rPr>
          <w:rFonts w:hint="eastAsia"/>
        </w:rPr>
        <w:t>，而倾向于更易于泛化的简单模型。在这里单独列出了正则化算法，因为它们是</w:t>
      </w:r>
      <w:r w:rsidR="002B2E18">
        <w:rPr>
          <w:rFonts w:hint="eastAsia"/>
        </w:rPr>
        <w:t>流行的，功能强大的，且通常简单的对其他算法进行修改</w:t>
      </w:r>
      <w:r w:rsidR="0096620C">
        <w:rPr>
          <w:rFonts w:hint="eastAsia"/>
        </w:rPr>
        <w:t>。目前，可能的</w:t>
      </w:r>
      <w:r w:rsidR="006F498C">
        <w:rPr>
          <w:rFonts w:hint="eastAsia"/>
        </w:rPr>
        <w:t>正则化算法包括</w:t>
      </w:r>
      <w:r w:rsidR="002B1C5B">
        <w:rPr>
          <w:rFonts w:hint="eastAsia"/>
        </w:rPr>
        <w:t>：岭回归</w:t>
      </w:r>
      <w:r w:rsidR="0096620C">
        <w:rPr>
          <w:rFonts w:hint="eastAsia"/>
        </w:rPr>
        <w:t>、</w:t>
      </w:r>
      <w:r w:rsidR="002B1C5B">
        <w:rPr>
          <w:rFonts w:hint="eastAsia"/>
        </w:rPr>
        <w:t>最小绝对收缩和选择算子</w:t>
      </w:r>
      <w:r w:rsidR="0096620C">
        <w:rPr>
          <w:rFonts w:hint="eastAsia"/>
        </w:rPr>
        <w:t>、</w:t>
      </w:r>
      <w:r w:rsidR="002B1C5B">
        <w:rPr>
          <w:rFonts w:hint="eastAsia"/>
        </w:rPr>
        <w:t>弹性网</w:t>
      </w:r>
      <w:r w:rsidR="0096620C">
        <w:rPr>
          <w:rFonts w:hint="eastAsia"/>
        </w:rPr>
        <w:t>、</w:t>
      </w:r>
      <w:r w:rsidR="002B1C5B">
        <w:rPr>
          <w:rFonts w:hint="eastAsia"/>
        </w:rPr>
        <w:t>最小角度回归</w:t>
      </w:r>
      <w:r w:rsidR="0096620C">
        <w:rPr>
          <w:rFonts w:hint="eastAsia"/>
        </w:rPr>
        <w:t>。</w:t>
      </w:r>
    </w:p>
    <w:p w14:paraId="43C917CA" w14:textId="6425D8AB" w:rsidR="00043E89" w:rsidRDefault="00043E89" w:rsidP="004475D7">
      <w:pPr>
        <w:pStyle w:val="Heading4"/>
      </w:pPr>
      <w:r w:rsidRPr="00043E89">
        <w:rPr>
          <w:rFonts w:hint="eastAsia"/>
        </w:rPr>
        <w:t>决策树算法</w:t>
      </w:r>
    </w:p>
    <w:p w14:paraId="1AF600E0" w14:textId="5A34430C" w:rsidR="00043E89" w:rsidRDefault="009F4ED8" w:rsidP="009F4ED8">
      <w:pPr>
        <w:ind w:firstLine="420"/>
      </w:pPr>
      <w:r>
        <w:rPr>
          <w:rFonts w:hint="eastAsia"/>
        </w:rPr>
        <w:t>决策树方法构建了一个</w:t>
      </w:r>
      <w:r w:rsidR="00DE70D9">
        <w:rPr>
          <w:rFonts w:hint="eastAsia"/>
        </w:rPr>
        <w:t>决策模型，是</w:t>
      </w:r>
      <w:r>
        <w:rPr>
          <w:rFonts w:hint="eastAsia"/>
        </w:rPr>
        <w:t>基于数据中属性的实际值制定的。</w:t>
      </w:r>
      <w:r w:rsidR="001F001B" w:rsidRPr="001F001B">
        <w:rPr>
          <w:rFonts w:hint="eastAsia"/>
        </w:rPr>
        <w:t>决策树有很多不同的变体，但是他们都是做相同的事情，细分特征空间到最相似标签的区域。决策树最容易理解和实现，但是当分支耗费过多而且树非常深时，很容易导致过拟合。</w:t>
      </w:r>
      <w:r>
        <w:rPr>
          <w:rFonts w:hint="eastAsia"/>
        </w:rPr>
        <w:t>决策树</w:t>
      </w:r>
      <w:r w:rsidR="0010046A">
        <w:rPr>
          <w:rFonts w:hint="eastAsia"/>
        </w:rPr>
        <w:t>可以</w:t>
      </w:r>
      <w:r w:rsidR="001F001B">
        <w:rPr>
          <w:rFonts w:hint="eastAsia"/>
        </w:rPr>
        <w:t>进行有关分类和回归问题的数据训练。决策树通常快速、准确，</w:t>
      </w:r>
      <w:r>
        <w:rPr>
          <w:rFonts w:hint="eastAsia"/>
        </w:rPr>
        <w:t>在机器学习中</w:t>
      </w:r>
      <w:r w:rsidR="001F001B">
        <w:rPr>
          <w:rFonts w:hint="eastAsia"/>
        </w:rPr>
        <w:t>很</w:t>
      </w:r>
      <w:r>
        <w:rPr>
          <w:rFonts w:hint="eastAsia"/>
        </w:rPr>
        <w:t>受欢迎。</w:t>
      </w:r>
      <w:r w:rsidR="001F001B">
        <w:rPr>
          <w:rFonts w:hint="eastAsia"/>
        </w:rPr>
        <w:t>目前，可能</w:t>
      </w:r>
      <w:r>
        <w:rPr>
          <w:rFonts w:hint="eastAsia"/>
        </w:rPr>
        <w:t>决策树算法是：分类和回归树</w:t>
      </w:r>
      <w:r w:rsidR="001F001B">
        <w:rPr>
          <w:rFonts w:hint="eastAsia"/>
        </w:rPr>
        <w:t>、</w:t>
      </w:r>
      <w:r>
        <w:rPr>
          <w:rFonts w:hint="eastAsia"/>
        </w:rPr>
        <w:t>迭代二分频器</w:t>
      </w:r>
      <w:r>
        <w:rPr>
          <w:rFonts w:hint="eastAsia"/>
        </w:rPr>
        <w:t>3</w:t>
      </w:r>
      <w:r>
        <w:rPr>
          <w:rFonts w:hint="eastAsia"/>
        </w:rPr>
        <w:t>（</w:t>
      </w:r>
      <w:r>
        <w:rPr>
          <w:rFonts w:hint="eastAsia"/>
        </w:rPr>
        <w:t>ID3</w:t>
      </w:r>
      <w:r>
        <w:rPr>
          <w:rFonts w:hint="eastAsia"/>
        </w:rPr>
        <w:t>）</w:t>
      </w:r>
      <w:r w:rsidR="006B3F2C">
        <w:rPr>
          <w:rFonts w:hint="eastAsia"/>
        </w:rPr>
        <w:t>、</w:t>
      </w:r>
      <w:r>
        <w:rPr>
          <w:rFonts w:hint="eastAsia"/>
        </w:rPr>
        <w:t>C4.5</w:t>
      </w:r>
      <w:r>
        <w:rPr>
          <w:rFonts w:hint="eastAsia"/>
        </w:rPr>
        <w:t>和</w:t>
      </w:r>
      <w:r>
        <w:rPr>
          <w:rFonts w:hint="eastAsia"/>
        </w:rPr>
        <w:t>C5.0</w:t>
      </w:r>
      <w:r>
        <w:rPr>
          <w:rFonts w:hint="eastAsia"/>
        </w:rPr>
        <w:t>（不同版本）</w:t>
      </w:r>
      <w:r w:rsidR="006B3F2C">
        <w:rPr>
          <w:rFonts w:hint="eastAsia"/>
        </w:rPr>
        <w:t>、</w:t>
      </w:r>
      <w:r>
        <w:rPr>
          <w:rFonts w:hint="eastAsia"/>
        </w:rPr>
        <w:t>卡方自动互动检测（</w:t>
      </w:r>
      <w:r>
        <w:rPr>
          <w:rFonts w:hint="eastAsia"/>
        </w:rPr>
        <w:t>CHAID</w:t>
      </w:r>
      <w:r>
        <w:rPr>
          <w:rFonts w:hint="eastAsia"/>
        </w:rPr>
        <w:t>）</w:t>
      </w:r>
      <w:r w:rsidR="006B3F2C">
        <w:rPr>
          <w:rFonts w:hint="eastAsia"/>
        </w:rPr>
        <w:t>、</w:t>
      </w:r>
      <w:r>
        <w:rPr>
          <w:rFonts w:hint="eastAsia"/>
        </w:rPr>
        <w:t>决策树桩</w:t>
      </w:r>
      <w:r w:rsidR="006B3F2C">
        <w:rPr>
          <w:rFonts w:hint="eastAsia"/>
        </w:rPr>
        <w:t>、</w:t>
      </w:r>
      <w:r>
        <w:t>M5</w:t>
      </w:r>
      <w:r w:rsidR="006B3F2C">
        <w:rPr>
          <w:rFonts w:hint="eastAsia"/>
        </w:rPr>
        <w:t>、</w:t>
      </w:r>
      <w:r>
        <w:rPr>
          <w:rFonts w:hint="eastAsia"/>
        </w:rPr>
        <w:t>条件决策树</w:t>
      </w:r>
      <w:r w:rsidR="00A43783">
        <w:rPr>
          <w:rFonts w:hint="eastAsia"/>
        </w:rPr>
        <w:t>。</w:t>
      </w:r>
    </w:p>
    <w:p w14:paraId="234716A0" w14:textId="11461BEB" w:rsidR="009F4ED8" w:rsidRDefault="00536EB6" w:rsidP="004475D7">
      <w:pPr>
        <w:pStyle w:val="Heading4"/>
      </w:pPr>
      <w:r w:rsidRPr="00536EB6">
        <w:rPr>
          <w:rFonts w:hint="eastAsia"/>
        </w:rPr>
        <w:t>贝叶斯算法</w:t>
      </w:r>
    </w:p>
    <w:p w14:paraId="3610A2AA" w14:textId="3C6A0290" w:rsidR="000E2449" w:rsidRPr="00043E89" w:rsidRDefault="00A43783" w:rsidP="000E2449">
      <w:pPr>
        <w:ind w:firstLine="420"/>
      </w:pPr>
      <w:r>
        <w:rPr>
          <w:rFonts w:hint="eastAsia"/>
        </w:rPr>
        <w:t>贝叶斯算法是将贝叶斯定理明确应用于分类和回归等问题</w:t>
      </w:r>
      <w:r w:rsidR="000E2449">
        <w:rPr>
          <w:rFonts w:hint="eastAsia"/>
        </w:rPr>
        <w:t>。</w:t>
      </w:r>
      <w:r>
        <w:rPr>
          <w:rFonts w:hint="eastAsia"/>
        </w:rPr>
        <w:t>当前，可能</w:t>
      </w:r>
      <w:r w:rsidR="000E2449">
        <w:rPr>
          <w:rFonts w:hint="eastAsia"/>
        </w:rPr>
        <w:t>的贝叶斯算法是：朴素贝叶斯</w:t>
      </w:r>
      <w:r>
        <w:rPr>
          <w:rFonts w:hint="eastAsia"/>
        </w:rPr>
        <w:t>、</w:t>
      </w:r>
      <w:r w:rsidR="000E2449">
        <w:rPr>
          <w:rFonts w:hint="eastAsia"/>
        </w:rPr>
        <w:t>高斯朴素贝叶斯</w:t>
      </w:r>
      <w:r>
        <w:rPr>
          <w:rFonts w:hint="eastAsia"/>
        </w:rPr>
        <w:t>、</w:t>
      </w:r>
      <w:r w:rsidR="000E2449">
        <w:rPr>
          <w:rFonts w:hint="eastAsia"/>
        </w:rPr>
        <w:t>多项式朴素贝叶斯</w:t>
      </w:r>
      <w:r>
        <w:rPr>
          <w:rFonts w:hint="eastAsia"/>
        </w:rPr>
        <w:t>、</w:t>
      </w:r>
      <w:r w:rsidR="000E2449">
        <w:rPr>
          <w:rFonts w:hint="eastAsia"/>
        </w:rPr>
        <w:t>平均一依赖估计量（</w:t>
      </w:r>
      <w:r w:rsidR="000E2449">
        <w:rPr>
          <w:rFonts w:hint="eastAsia"/>
        </w:rPr>
        <w:t>AODE</w:t>
      </w:r>
      <w:r w:rsidR="000E2449">
        <w:rPr>
          <w:rFonts w:hint="eastAsia"/>
        </w:rPr>
        <w:t>）</w:t>
      </w:r>
      <w:r>
        <w:rPr>
          <w:rFonts w:hint="eastAsia"/>
        </w:rPr>
        <w:t>、</w:t>
      </w:r>
      <w:r w:rsidR="000E2449">
        <w:rPr>
          <w:rFonts w:hint="eastAsia"/>
        </w:rPr>
        <w:t>贝叶斯信仰网络（</w:t>
      </w:r>
      <w:r w:rsidR="000E2449">
        <w:rPr>
          <w:rFonts w:hint="eastAsia"/>
        </w:rPr>
        <w:t>BBN</w:t>
      </w:r>
      <w:r w:rsidR="000E2449">
        <w:rPr>
          <w:rFonts w:hint="eastAsia"/>
        </w:rPr>
        <w:t>）</w:t>
      </w:r>
      <w:r>
        <w:rPr>
          <w:rFonts w:hint="eastAsia"/>
        </w:rPr>
        <w:t>、</w:t>
      </w:r>
      <w:r w:rsidR="000E2449">
        <w:rPr>
          <w:rFonts w:hint="eastAsia"/>
        </w:rPr>
        <w:t>贝叶斯网络（</w:t>
      </w:r>
      <w:r w:rsidR="000E2449">
        <w:rPr>
          <w:rFonts w:hint="eastAsia"/>
        </w:rPr>
        <w:t>BN</w:t>
      </w:r>
      <w:r w:rsidR="000E2449">
        <w:rPr>
          <w:rFonts w:hint="eastAsia"/>
        </w:rPr>
        <w:t>）</w:t>
      </w:r>
      <w:r w:rsidR="00103BD6">
        <w:rPr>
          <w:rFonts w:hint="eastAsia"/>
        </w:rPr>
        <w:t>。</w:t>
      </w:r>
    </w:p>
    <w:p w14:paraId="29F8556A" w14:textId="2919B4D1" w:rsidR="0022158D" w:rsidRDefault="006B100B" w:rsidP="004475D7">
      <w:pPr>
        <w:pStyle w:val="Heading4"/>
      </w:pPr>
      <w:r w:rsidRPr="006B100B">
        <w:rPr>
          <w:rFonts w:hint="eastAsia"/>
        </w:rPr>
        <w:t>聚类算法</w:t>
      </w:r>
    </w:p>
    <w:p w14:paraId="28E0E628" w14:textId="57F0471F" w:rsidR="00483D4E" w:rsidRDefault="00B7468B" w:rsidP="00B7468B">
      <w:pPr>
        <w:ind w:firstLine="420"/>
      </w:pPr>
      <w:r>
        <w:rPr>
          <w:rFonts w:hint="eastAsia"/>
        </w:rPr>
        <w:t>像回归一样，聚类描述问题的类别和方法的类别。聚类方法通常通过建模方法（例如基于质心</w:t>
      </w:r>
      <w:r w:rsidR="00186CDA">
        <w:rPr>
          <w:rFonts w:hint="eastAsia"/>
        </w:rPr>
        <w:t>和层次的方法）进行组织</w:t>
      </w:r>
      <w:r w:rsidR="000D4D1D">
        <w:rPr>
          <w:rFonts w:hint="eastAsia"/>
        </w:rPr>
        <w:t>，</w:t>
      </w:r>
      <w:r w:rsidR="00186CDA">
        <w:rPr>
          <w:rFonts w:hint="eastAsia"/>
        </w:rPr>
        <w:t>涉及使用数据中的固有结构来最优</w:t>
      </w:r>
      <w:r w:rsidR="000D4D1D">
        <w:rPr>
          <w:rFonts w:hint="eastAsia"/>
        </w:rPr>
        <w:t>地将数据组织成具有最大共性的集合</w:t>
      </w:r>
      <w:r>
        <w:rPr>
          <w:rFonts w:hint="eastAsia"/>
        </w:rPr>
        <w:t>。</w:t>
      </w:r>
      <w:r w:rsidR="00186CDA">
        <w:rPr>
          <w:rFonts w:hint="eastAsia"/>
        </w:rPr>
        <w:t>当前，可能的</w:t>
      </w:r>
      <w:r w:rsidR="007042F8">
        <w:rPr>
          <w:rFonts w:hint="eastAsia"/>
        </w:rPr>
        <w:t>聚类算法包括</w:t>
      </w:r>
      <w:r>
        <w:rPr>
          <w:rFonts w:hint="eastAsia"/>
        </w:rPr>
        <w:t>：</w:t>
      </w:r>
      <w:r>
        <w:rPr>
          <w:rFonts w:hint="eastAsia"/>
        </w:rPr>
        <w:t>k</w:t>
      </w:r>
      <w:r>
        <w:rPr>
          <w:rFonts w:hint="eastAsia"/>
        </w:rPr>
        <w:t>均值</w:t>
      </w:r>
      <w:r w:rsidR="00186CDA">
        <w:rPr>
          <w:rFonts w:hint="eastAsia"/>
        </w:rPr>
        <w:t>、</w:t>
      </w:r>
      <w:r>
        <w:rPr>
          <w:rFonts w:hint="eastAsia"/>
        </w:rPr>
        <w:t>k</w:t>
      </w:r>
      <w:r>
        <w:rPr>
          <w:rFonts w:hint="eastAsia"/>
        </w:rPr>
        <w:t>中位数</w:t>
      </w:r>
      <w:r w:rsidR="00186CDA">
        <w:rPr>
          <w:rFonts w:hint="eastAsia"/>
        </w:rPr>
        <w:t>、</w:t>
      </w:r>
      <w:r>
        <w:rPr>
          <w:rFonts w:hint="eastAsia"/>
        </w:rPr>
        <w:t>期望最大化（</w:t>
      </w:r>
      <w:r>
        <w:rPr>
          <w:rFonts w:hint="eastAsia"/>
        </w:rPr>
        <w:t>EM</w:t>
      </w:r>
      <w:r>
        <w:rPr>
          <w:rFonts w:hint="eastAsia"/>
        </w:rPr>
        <w:t>）</w:t>
      </w:r>
      <w:r w:rsidR="00186CDA">
        <w:rPr>
          <w:rFonts w:hint="eastAsia"/>
        </w:rPr>
        <w:t>、</w:t>
      </w:r>
      <w:r>
        <w:rPr>
          <w:rFonts w:hint="eastAsia"/>
        </w:rPr>
        <w:t>层次聚类</w:t>
      </w:r>
      <w:r w:rsidR="00F81571">
        <w:rPr>
          <w:rFonts w:hint="eastAsia"/>
        </w:rPr>
        <w:t>。</w:t>
      </w:r>
    </w:p>
    <w:p w14:paraId="5FFC4350" w14:textId="77777777" w:rsidR="0010613F" w:rsidRPr="0010613F" w:rsidRDefault="0010613F" w:rsidP="004475D7">
      <w:pPr>
        <w:pStyle w:val="Heading4"/>
      </w:pPr>
      <w:r w:rsidRPr="0010613F">
        <w:rPr>
          <w:rFonts w:hint="eastAsia"/>
        </w:rPr>
        <w:t>关联规则学习算法</w:t>
      </w:r>
    </w:p>
    <w:p w14:paraId="4038F06D" w14:textId="3E4D8E81" w:rsidR="0010613F" w:rsidRDefault="00BA6D71" w:rsidP="00E67C41">
      <w:pPr>
        <w:ind w:firstLine="420"/>
      </w:pPr>
      <w:r>
        <w:rPr>
          <w:rFonts w:hint="eastAsia"/>
        </w:rPr>
        <w:t>关联规则学习方法提取的规则</w:t>
      </w:r>
      <w:r w:rsidR="00AA3B27">
        <w:rPr>
          <w:rFonts w:hint="eastAsia"/>
        </w:rPr>
        <w:t>，</w:t>
      </w:r>
      <w:r>
        <w:rPr>
          <w:rFonts w:hint="eastAsia"/>
        </w:rPr>
        <w:t>可以最佳</w:t>
      </w:r>
      <w:r w:rsidR="00E67C41">
        <w:rPr>
          <w:rFonts w:hint="eastAsia"/>
        </w:rPr>
        <w:t>地解释数据中变量之间的关系。</w:t>
      </w:r>
      <w:r w:rsidR="00FD02C8" w:rsidRPr="00FD02C8">
        <w:rPr>
          <w:rFonts w:hint="eastAsia"/>
        </w:rPr>
        <w:t>这些规则可以在大型多维数据集中发现重要和有用的关联。</w:t>
      </w:r>
      <w:r w:rsidR="00FD02C8">
        <w:rPr>
          <w:rFonts w:hint="eastAsia"/>
        </w:rPr>
        <w:t>目前，可能的</w:t>
      </w:r>
      <w:r w:rsidR="007042F8" w:rsidRPr="007042F8">
        <w:rPr>
          <w:rFonts w:hint="eastAsia"/>
        </w:rPr>
        <w:t>关联规则学习算法</w:t>
      </w:r>
      <w:r w:rsidR="007042F8">
        <w:rPr>
          <w:rFonts w:hint="eastAsia"/>
        </w:rPr>
        <w:t>包括</w:t>
      </w:r>
      <w:r w:rsidR="00E67C41">
        <w:rPr>
          <w:rFonts w:hint="eastAsia"/>
        </w:rPr>
        <w:t>：</w:t>
      </w:r>
      <w:r w:rsidR="00E67C41">
        <w:rPr>
          <w:rFonts w:hint="eastAsia"/>
        </w:rPr>
        <w:t>Apriori</w:t>
      </w:r>
      <w:r w:rsidR="00E67C41">
        <w:rPr>
          <w:rFonts w:hint="eastAsia"/>
        </w:rPr>
        <w:t>算法</w:t>
      </w:r>
      <w:r w:rsidR="007042F8">
        <w:rPr>
          <w:rFonts w:hint="eastAsia"/>
        </w:rPr>
        <w:t>、</w:t>
      </w:r>
      <w:r w:rsidR="00E67C41">
        <w:rPr>
          <w:rFonts w:hint="eastAsia"/>
        </w:rPr>
        <w:t>离散算法</w:t>
      </w:r>
      <w:r w:rsidR="007042F8">
        <w:rPr>
          <w:rFonts w:hint="eastAsia"/>
        </w:rPr>
        <w:t>。</w:t>
      </w:r>
    </w:p>
    <w:p w14:paraId="7F7668A1" w14:textId="6A329753" w:rsidR="00595AFA" w:rsidRDefault="00C27E23" w:rsidP="004475D7">
      <w:pPr>
        <w:pStyle w:val="Heading4"/>
      </w:pPr>
      <w:r w:rsidRPr="00C27E23">
        <w:rPr>
          <w:rFonts w:hint="eastAsia"/>
        </w:rPr>
        <w:t>人工神经网络算法</w:t>
      </w:r>
    </w:p>
    <w:p w14:paraId="6CBA052D" w14:textId="068781A4" w:rsidR="00CA25B3" w:rsidRDefault="00310E12" w:rsidP="00310E12">
      <w:pPr>
        <w:ind w:firstLine="420"/>
      </w:pPr>
      <w:r>
        <w:rPr>
          <w:rFonts w:hint="eastAsia"/>
        </w:rPr>
        <w:t>人工神经网络是受生物神经网络的结构和</w:t>
      </w:r>
      <w:r w:rsidR="007042F8">
        <w:rPr>
          <w:rFonts w:hint="eastAsia"/>
        </w:rPr>
        <w:t>功能启发而设计的</w:t>
      </w:r>
      <w:r>
        <w:rPr>
          <w:rFonts w:hint="eastAsia"/>
        </w:rPr>
        <w:t>模型。它们</w:t>
      </w:r>
      <w:r w:rsidR="00D95BA8">
        <w:rPr>
          <w:rFonts w:hint="eastAsia"/>
        </w:rPr>
        <w:t>属于</w:t>
      </w:r>
      <w:r w:rsidR="00906BA1">
        <w:rPr>
          <w:rFonts w:hint="eastAsia"/>
        </w:rPr>
        <w:t>模式匹配</w:t>
      </w:r>
      <w:r w:rsidR="00D95BA8">
        <w:rPr>
          <w:rFonts w:hint="eastAsia"/>
        </w:rPr>
        <w:t>的类别，通常用于回归和分类问题。</w:t>
      </w:r>
      <w:r w:rsidR="00906BA1">
        <w:rPr>
          <w:rFonts w:hint="eastAsia"/>
        </w:rPr>
        <w:t>实际上</w:t>
      </w:r>
      <w:r w:rsidR="00D95BA8">
        <w:rPr>
          <w:rFonts w:hint="eastAsia"/>
        </w:rPr>
        <w:t>，这个算法</w:t>
      </w:r>
      <w:r w:rsidR="00906BA1">
        <w:rPr>
          <w:rFonts w:hint="eastAsia"/>
        </w:rPr>
        <w:t>是一个巨大的</w:t>
      </w:r>
      <w:r w:rsidR="00F5372C">
        <w:rPr>
          <w:rFonts w:hint="eastAsia"/>
        </w:rPr>
        <w:t>子类别</w:t>
      </w:r>
      <w:r>
        <w:rPr>
          <w:rFonts w:hint="eastAsia"/>
        </w:rPr>
        <w:t>，由数百种算法和各种问题类型的变体组成。深度学习</w:t>
      </w:r>
      <w:r w:rsidR="00D95BA8">
        <w:rPr>
          <w:rFonts w:hint="eastAsia"/>
        </w:rPr>
        <w:t>也是</w:t>
      </w:r>
      <w:r>
        <w:rPr>
          <w:rFonts w:hint="eastAsia"/>
        </w:rPr>
        <w:t>神经网络</w:t>
      </w:r>
      <w:r w:rsidR="00D95BA8">
        <w:rPr>
          <w:rFonts w:hint="eastAsia"/>
        </w:rPr>
        <w:t>一个当前发展最快分支</w:t>
      </w:r>
      <w:r w:rsidR="000E1220">
        <w:rPr>
          <w:rFonts w:hint="eastAsia"/>
        </w:rPr>
        <w:t>，单独进行分类，</w:t>
      </w:r>
      <w:r>
        <w:rPr>
          <w:rFonts w:hint="eastAsia"/>
        </w:rPr>
        <w:t>这里</w:t>
      </w:r>
      <w:r w:rsidR="000E1220">
        <w:rPr>
          <w:rFonts w:hint="eastAsia"/>
        </w:rPr>
        <w:t>只是</w:t>
      </w:r>
      <w:r w:rsidR="00D95BA8">
        <w:rPr>
          <w:rFonts w:hint="eastAsia"/>
        </w:rPr>
        <w:t>列举了比较经典的</w:t>
      </w:r>
      <w:r w:rsidR="000E1220" w:rsidRPr="000E1220">
        <w:rPr>
          <w:rFonts w:hint="eastAsia"/>
        </w:rPr>
        <w:t>人工神经网络算法</w:t>
      </w:r>
      <w:r>
        <w:rPr>
          <w:rFonts w:hint="eastAsia"/>
        </w:rPr>
        <w:t>。</w:t>
      </w:r>
      <w:r w:rsidR="00477F96">
        <w:rPr>
          <w:rFonts w:hint="eastAsia"/>
        </w:rPr>
        <w:t>目前，可能的人工神经网络算法包括</w:t>
      </w:r>
      <w:r>
        <w:rPr>
          <w:rFonts w:hint="eastAsia"/>
        </w:rPr>
        <w:t>：感知器</w:t>
      </w:r>
      <w:r w:rsidR="00477F96">
        <w:rPr>
          <w:rFonts w:hint="eastAsia"/>
        </w:rPr>
        <w:t>、</w:t>
      </w:r>
      <w:r>
        <w:rPr>
          <w:rFonts w:hint="eastAsia"/>
        </w:rPr>
        <w:t>多层感知器（</w:t>
      </w:r>
      <w:r>
        <w:rPr>
          <w:rFonts w:hint="eastAsia"/>
        </w:rPr>
        <w:t>MLP</w:t>
      </w:r>
      <w:r>
        <w:rPr>
          <w:rFonts w:hint="eastAsia"/>
        </w:rPr>
        <w:t>）</w:t>
      </w:r>
      <w:r w:rsidR="00477F96">
        <w:rPr>
          <w:rFonts w:hint="eastAsia"/>
        </w:rPr>
        <w:t>、</w:t>
      </w:r>
      <w:r>
        <w:rPr>
          <w:rFonts w:hint="eastAsia"/>
        </w:rPr>
        <w:t>反向传播</w:t>
      </w:r>
      <w:r w:rsidR="00477F96">
        <w:rPr>
          <w:rFonts w:hint="eastAsia"/>
        </w:rPr>
        <w:t>、</w:t>
      </w:r>
      <w:r>
        <w:rPr>
          <w:rFonts w:hint="eastAsia"/>
        </w:rPr>
        <w:t>随机梯度下降</w:t>
      </w:r>
      <w:r w:rsidR="00477F96">
        <w:rPr>
          <w:rFonts w:hint="eastAsia"/>
        </w:rPr>
        <w:t>、</w:t>
      </w:r>
      <w:r>
        <w:rPr>
          <w:rFonts w:hint="eastAsia"/>
        </w:rPr>
        <w:t>霍普菲尔德网络</w:t>
      </w:r>
      <w:r w:rsidR="00477F96">
        <w:rPr>
          <w:rFonts w:hint="eastAsia"/>
        </w:rPr>
        <w:t>、</w:t>
      </w:r>
      <w:r>
        <w:rPr>
          <w:rFonts w:hint="eastAsia"/>
        </w:rPr>
        <w:t>径向基函数网络（</w:t>
      </w:r>
      <w:r>
        <w:rPr>
          <w:rFonts w:hint="eastAsia"/>
        </w:rPr>
        <w:t>RBFN</w:t>
      </w:r>
      <w:r>
        <w:rPr>
          <w:rFonts w:hint="eastAsia"/>
        </w:rPr>
        <w:t>）</w:t>
      </w:r>
      <w:r w:rsidR="00477F96">
        <w:rPr>
          <w:rFonts w:hint="eastAsia"/>
        </w:rPr>
        <w:t>。</w:t>
      </w:r>
    </w:p>
    <w:p w14:paraId="3DE44833" w14:textId="1DCF7B46" w:rsidR="000C57D5" w:rsidRDefault="000C57D5" w:rsidP="004475D7">
      <w:pPr>
        <w:pStyle w:val="Heading4"/>
      </w:pPr>
      <w:r w:rsidRPr="000C57D5">
        <w:rPr>
          <w:rFonts w:hint="eastAsia"/>
        </w:rPr>
        <w:t>深度学习算法</w:t>
      </w:r>
    </w:p>
    <w:p w14:paraId="3BB8E9F2" w14:textId="5F57DA44" w:rsidR="000C57D5" w:rsidRDefault="000832E5" w:rsidP="000832E5">
      <w:pPr>
        <w:ind w:firstLine="420"/>
        <w:rPr>
          <w:i/>
        </w:rPr>
      </w:pPr>
      <w:r>
        <w:rPr>
          <w:rFonts w:hint="eastAsia"/>
        </w:rPr>
        <w:t>深度学习方法是</w:t>
      </w:r>
      <w:r w:rsidR="00FB4585">
        <w:rPr>
          <w:rFonts w:hint="eastAsia"/>
        </w:rPr>
        <w:t>人工神经网络的一种现代更新，利用当前大量廉价</w:t>
      </w:r>
      <w:r w:rsidR="00655AE9">
        <w:rPr>
          <w:rFonts w:hint="eastAsia"/>
        </w:rPr>
        <w:t>的</w:t>
      </w:r>
      <w:r w:rsidR="00FB4585">
        <w:rPr>
          <w:rFonts w:hint="eastAsia"/>
        </w:rPr>
        <w:t>计算实现。</w:t>
      </w:r>
      <w:r w:rsidR="00655AE9">
        <w:rPr>
          <w:rFonts w:hint="eastAsia"/>
        </w:rPr>
        <w:t>深度学习算法关注的是构建更大和更复杂的神经网络，并且如上所述，许多算法</w:t>
      </w:r>
      <w:r>
        <w:rPr>
          <w:rFonts w:hint="eastAsia"/>
        </w:rPr>
        <w:t>都涉及</w:t>
      </w:r>
      <w:r w:rsidR="00655AE9">
        <w:rPr>
          <w:rFonts w:hint="eastAsia"/>
        </w:rPr>
        <w:t>被标记的模</w:t>
      </w:r>
      <w:r w:rsidR="00655AE9">
        <w:rPr>
          <w:rFonts w:hint="eastAsia"/>
        </w:rPr>
        <w:lastRenderedPageBreak/>
        <w:t>拟</w:t>
      </w:r>
      <w:r w:rsidR="00AA4616">
        <w:rPr>
          <w:rFonts w:hint="eastAsia"/>
        </w:rPr>
        <w:t>超大数据集</w:t>
      </w:r>
      <w:r w:rsidR="00655AE9">
        <w:rPr>
          <w:rFonts w:hint="eastAsia"/>
        </w:rPr>
        <w:t>，例如图像、文本、</w:t>
      </w:r>
      <w:r>
        <w:rPr>
          <w:rFonts w:hint="eastAsia"/>
        </w:rPr>
        <w:t>音频和视频。</w:t>
      </w:r>
      <w:r w:rsidR="00AA4616">
        <w:rPr>
          <w:rFonts w:hint="eastAsia"/>
        </w:rPr>
        <w:t>目前，可能的深度学习算法包括</w:t>
      </w:r>
      <w:r>
        <w:rPr>
          <w:rFonts w:hint="eastAsia"/>
        </w:rPr>
        <w:t>：卷积神经网络（</w:t>
      </w:r>
      <w:r>
        <w:rPr>
          <w:rFonts w:hint="eastAsia"/>
        </w:rPr>
        <w:t>CNN</w:t>
      </w:r>
      <w:r>
        <w:rPr>
          <w:rFonts w:hint="eastAsia"/>
        </w:rPr>
        <w:t>）</w:t>
      </w:r>
      <w:r w:rsidR="00AA4616">
        <w:rPr>
          <w:rFonts w:hint="eastAsia"/>
        </w:rPr>
        <w:t>、</w:t>
      </w:r>
      <w:r>
        <w:rPr>
          <w:rFonts w:hint="eastAsia"/>
        </w:rPr>
        <w:t>递归神经网络（</w:t>
      </w:r>
      <w:r>
        <w:rPr>
          <w:rFonts w:hint="eastAsia"/>
        </w:rPr>
        <w:t>RNN</w:t>
      </w:r>
      <w:r>
        <w:rPr>
          <w:rFonts w:hint="eastAsia"/>
        </w:rPr>
        <w:t>）</w:t>
      </w:r>
      <w:r w:rsidR="00AA4616">
        <w:rPr>
          <w:rFonts w:hint="eastAsia"/>
        </w:rPr>
        <w:t>、</w:t>
      </w:r>
      <w:r>
        <w:rPr>
          <w:rFonts w:hint="eastAsia"/>
        </w:rPr>
        <w:t>长短期记忆网络（</w:t>
      </w:r>
      <w:r>
        <w:rPr>
          <w:rFonts w:hint="eastAsia"/>
        </w:rPr>
        <w:t>LSTM</w:t>
      </w:r>
      <w:r>
        <w:rPr>
          <w:rFonts w:hint="eastAsia"/>
        </w:rPr>
        <w:t>）</w:t>
      </w:r>
      <w:r w:rsidR="00AA4616">
        <w:rPr>
          <w:rFonts w:hint="eastAsia"/>
        </w:rPr>
        <w:t>、</w:t>
      </w:r>
      <w:r>
        <w:rPr>
          <w:rFonts w:hint="eastAsia"/>
        </w:rPr>
        <w:t>堆叠式自动编码器</w:t>
      </w:r>
      <w:r w:rsidR="00AA4616">
        <w:rPr>
          <w:rFonts w:hint="eastAsia"/>
        </w:rPr>
        <w:t>、</w:t>
      </w:r>
      <w:r>
        <w:rPr>
          <w:rFonts w:hint="eastAsia"/>
        </w:rPr>
        <w:t>深玻尔兹曼机（</w:t>
      </w:r>
      <w:r>
        <w:rPr>
          <w:rFonts w:hint="eastAsia"/>
        </w:rPr>
        <w:t>DBM</w:t>
      </w:r>
      <w:r>
        <w:rPr>
          <w:rFonts w:hint="eastAsia"/>
        </w:rPr>
        <w:t>）</w:t>
      </w:r>
      <w:r w:rsidR="00AA4616">
        <w:rPr>
          <w:rFonts w:hint="eastAsia"/>
        </w:rPr>
        <w:t>、</w:t>
      </w:r>
      <w:r>
        <w:rPr>
          <w:rFonts w:hint="eastAsia"/>
        </w:rPr>
        <w:t>深度信仰网络（</w:t>
      </w:r>
      <w:r>
        <w:rPr>
          <w:rFonts w:hint="eastAsia"/>
        </w:rPr>
        <w:t>DBN</w:t>
      </w:r>
      <w:r w:rsidR="00AA4616">
        <w:rPr>
          <w:rFonts w:hint="eastAsia"/>
        </w:rPr>
        <w:t>）</w:t>
      </w:r>
      <w:r w:rsidR="0071682D">
        <w:rPr>
          <w:rFonts w:hint="eastAsia"/>
        </w:rPr>
        <w:t>。</w:t>
      </w:r>
    </w:p>
    <w:p w14:paraId="428476D7" w14:textId="1668D671" w:rsidR="00154E0B" w:rsidRDefault="00154E0B" w:rsidP="004475D7">
      <w:pPr>
        <w:pStyle w:val="Heading4"/>
      </w:pPr>
      <w:r w:rsidRPr="00154E0B">
        <w:rPr>
          <w:rFonts w:hint="eastAsia"/>
        </w:rPr>
        <w:t>降维算法</w:t>
      </w:r>
    </w:p>
    <w:p w14:paraId="3DB9C0EB" w14:textId="27FB0DCB" w:rsidR="00CF7672" w:rsidRDefault="00D41C19" w:rsidP="00D41C19">
      <w:pPr>
        <w:ind w:firstLine="420"/>
      </w:pPr>
      <w:r>
        <w:rPr>
          <w:rFonts w:hint="eastAsia"/>
        </w:rPr>
        <w:t>像聚类方法一样，降维</w:t>
      </w:r>
      <w:r w:rsidR="007869C8">
        <w:rPr>
          <w:rFonts w:hint="eastAsia"/>
        </w:rPr>
        <w:t>算法</w:t>
      </w:r>
      <w:r>
        <w:rPr>
          <w:rFonts w:hint="eastAsia"/>
        </w:rPr>
        <w:t>寻找和利用数据中的固有结构，</w:t>
      </w:r>
      <w:r w:rsidR="00A84CEE">
        <w:rPr>
          <w:rFonts w:hint="eastAsia"/>
        </w:rPr>
        <w:t>通过无监督学习的方式用较少的信息来</w:t>
      </w:r>
      <w:r w:rsidR="007869C8">
        <w:rPr>
          <w:rFonts w:hint="eastAsia"/>
        </w:rPr>
        <w:t>汇总或描述数据</w:t>
      </w:r>
      <w:r>
        <w:rPr>
          <w:rFonts w:hint="eastAsia"/>
        </w:rPr>
        <w:t>。</w:t>
      </w:r>
      <w:r w:rsidR="00953BFE" w:rsidRPr="00953BFE">
        <w:rPr>
          <w:rFonts w:hint="eastAsia"/>
        </w:rPr>
        <w:t>如果数据维度很高，可视化会变得相当困难</w:t>
      </w:r>
      <w:r w:rsidR="00FA0DC2">
        <w:rPr>
          <w:rFonts w:hint="eastAsia"/>
        </w:rPr>
        <w:t>，</w:t>
      </w:r>
      <w:r w:rsidR="00953BFE" w:rsidRPr="00953BFE">
        <w:rPr>
          <w:rFonts w:hint="eastAsia"/>
        </w:rPr>
        <w:t>降维</w:t>
      </w:r>
      <w:r w:rsidR="00953BFE">
        <w:rPr>
          <w:rFonts w:hint="eastAsia"/>
        </w:rPr>
        <w:t>算法可以增强数据可视化</w:t>
      </w:r>
      <w:r w:rsidR="000555C3">
        <w:rPr>
          <w:rFonts w:hint="eastAsia"/>
        </w:rPr>
        <w:t>，也可以用于</w:t>
      </w:r>
      <w:r w:rsidR="00535FC9">
        <w:rPr>
          <w:rFonts w:hint="eastAsia"/>
        </w:rPr>
        <w:t>删除冗余特征解决多重共线性问题。另外，</w:t>
      </w:r>
      <w:r w:rsidR="00535FC9" w:rsidRPr="00535FC9">
        <w:rPr>
          <w:rFonts w:hint="eastAsia"/>
        </w:rPr>
        <w:t>低维数据有助于减少</w:t>
      </w:r>
      <w:r w:rsidR="00361099">
        <w:rPr>
          <w:rFonts w:hint="eastAsia"/>
        </w:rPr>
        <w:t>存储空间和</w:t>
      </w:r>
      <w:r w:rsidR="00535FC9" w:rsidRPr="00535FC9">
        <w:rPr>
          <w:rFonts w:hint="eastAsia"/>
        </w:rPr>
        <w:t>训练</w:t>
      </w:r>
      <w:r w:rsidR="00535FC9">
        <w:rPr>
          <w:rFonts w:hint="eastAsia"/>
        </w:rPr>
        <w:t>的时间</w:t>
      </w:r>
      <w:r w:rsidR="00535FC9" w:rsidRPr="00535FC9">
        <w:rPr>
          <w:rFonts w:hint="eastAsia"/>
        </w:rPr>
        <w:t>。</w:t>
      </w:r>
      <w:r w:rsidR="005177B6">
        <w:rPr>
          <w:rFonts w:hint="eastAsia"/>
        </w:rPr>
        <w:t>目前，可能的减维算法包括：</w:t>
      </w:r>
      <w:r>
        <w:rPr>
          <w:rFonts w:hint="eastAsia"/>
        </w:rPr>
        <w:t>主成分分析（</w:t>
      </w:r>
      <w:r>
        <w:rPr>
          <w:rFonts w:hint="eastAsia"/>
        </w:rPr>
        <w:t>PCA</w:t>
      </w:r>
      <w:r>
        <w:rPr>
          <w:rFonts w:hint="eastAsia"/>
        </w:rPr>
        <w:t>）</w:t>
      </w:r>
      <w:r w:rsidR="005177B6">
        <w:rPr>
          <w:rFonts w:hint="eastAsia"/>
        </w:rPr>
        <w:t>、</w:t>
      </w:r>
      <w:r>
        <w:rPr>
          <w:rFonts w:hint="eastAsia"/>
        </w:rPr>
        <w:t>主成分回归（</w:t>
      </w:r>
      <w:r>
        <w:rPr>
          <w:rFonts w:hint="eastAsia"/>
        </w:rPr>
        <w:t>PCR</w:t>
      </w:r>
      <w:r>
        <w:rPr>
          <w:rFonts w:hint="eastAsia"/>
        </w:rPr>
        <w:t>）</w:t>
      </w:r>
      <w:r w:rsidR="005177B6">
        <w:rPr>
          <w:rFonts w:hint="eastAsia"/>
        </w:rPr>
        <w:t>、</w:t>
      </w:r>
      <w:r>
        <w:rPr>
          <w:rFonts w:hint="eastAsia"/>
        </w:rPr>
        <w:t>偏最小二乘回归（</w:t>
      </w:r>
      <w:r>
        <w:rPr>
          <w:rFonts w:hint="eastAsia"/>
        </w:rPr>
        <w:t>PLSR</w:t>
      </w:r>
      <w:r>
        <w:rPr>
          <w:rFonts w:hint="eastAsia"/>
        </w:rPr>
        <w:t>）</w:t>
      </w:r>
      <w:r w:rsidR="005177B6">
        <w:rPr>
          <w:rFonts w:hint="eastAsia"/>
        </w:rPr>
        <w:t>、</w:t>
      </w:r>
      <w:r>
        <w:rPr>
          <w:rFonts w:hint="eastAsia"/>
        </w:rPr>
        <w:t>萨蒙地图</w:t>
      </w:r>
      <w:r w:rsidR="005177B6">
        <w:rPr>
          <w:rFonts w:hint="eastAsia"/>
        </w:rPr>
        <w:t>、</w:t>
      </w:r>
      <w:r>
        <w:rPr>
          <w:rFonts w:hint="eastAsia"/>
        </w:rPr>
        <w:t>多维缩放（</w:t>
      </w:r>
      <w:r>
        <w:rPr>
          <w:rFonts w:hint="eastAsia"/>
        </w:rPr>
        <w:t>MDS</w:t>
      </w:r>
      <w:r>
        <w:rPr>
          <w:rFonts w:hint="eastAsia"/>
        </w:rPr>
        <w:t>）</w:t>
      </w:r>
      <w:r w:rsidR="005177B6">
        <w:rPr>
          <w:rFonts w:hint="eastAsia"/>
        </w:rPr>
        <w:t>、</w:t>
      </w:r>
      <w:r>
        <w:rPr>
          <w:rFonts w:hint="eastAsia"/>
        </w:rPr>
        <w:t>投影追踪</w:t>
      </w:r>
      <w:r w:rsidR="005177B6">
        <w:rPr>
          <w:rFonts w:hint="eastAsia"/>
        </w:rPr>
        <w:t>、</w:t>
      </w:r>
      <w:r>
        <w:rPr>
          <w:rFonts w:hint="eastAsia"/>
        </w:rPr>
        <w:t>线性判别分析（</w:t>
      </w:r>
      <w:r>
        <w:rPr>
          <w:rFonts w:hint="eastAsia"/>
        </w:rPr>
        <w:t>LDA</w:t>
      </w:r>
      <w:r>
        <w:rPr>
          <w:rFonts w:hint="eastAsia"/>
        </w:rPr>
        <w:t>）</w:t>
      </w:r>
      <w:r w:rsidR="005177B6">
        <w:rPr>
          <w:rFonts w:hint="eastAsia"/>
        </w:rPr>
        <w:t>、</w:t>
      </w:r>
      <w:r>
        <w:rPr>
          <w:rFonts w:hint="eastAsia"/>
        </w:rPr>
        <w:t>混合判别分析（</w:t>
      </w:r>
      <w:r>
        <w:rPr>
          <w:rFonts w:hint="eastAsia"/>
        </w:rPr>
        <w:t>MDA</w:t>
      </w:r>
      <w:r>
        <w:rPr>
          <w:rFonts w:hint="eastAsia"/>
        </w:rPr>
        <w:t>）</w:t>
      </w:r>
      <w:r w:rsidR="005177B6">
        <w:rPr>
          <w:rFonts w:hint="eastAsia"/>
        </w:rPr>
        <w:t>、</w:t>
      </w:r>
      <w:r>
        <w:rPr>
          <w:rFonts w:hint="eastAsia"/>
        </w:rPr>
        <w:t>二次判别分析（</w:t>
      </w:r>
      <w:r>
        <w:rPr>
          <w:rFonts w:hint="eastAsia"/>
        </w:rPr>
        <w:t>QDA</w:t>
      </w:r>
      <w:r>
        <w:rPr>
          <w:rFonts w:hint="eastAsia"/>
        </w:rPr>
        <w:t>）</w:t>
      </w:r>
      <w:r w:rsidR="005177B6">
        <w:rPr>
          <w:rFonts w:hint="eastAsia"/>
        </w:rPr>
        <w:t>、</w:t>
      </w:r>
      <w:r>
        <w:rPr>
          <w:rFonts w:hint="eastAsia"/>
        </w:rPr>
        <w:t>弹性判别分析（</w:t>
      </w:r>
      <w:r>
        <w:rPr>
          <w:rFonts w:hint="eastAsia"/>
        </w:rPr>
        <w:t>FDA</w:t>
      </w:r>
      <w:r>
        <w:rPr>
          <w:rFonts w:hint="eastAsia"/>
        </w:rPr>
        <w:t>）</w:t>
      </w:r>
      <w:r w:rsidR="005177B6">
        <w:rPr>
          <w:rFonts w:hint="eastAsia"/>
        </w:rPr>
        <w:t>。</w:t>
      </w:r>
    </w:p>
    <w:p w14:paraId="0370ADA3" w14:textId="4888FD44" w:rsidR="00D41C19" w:rsidRDefault="00361CD4" w:rsidP="004475D7">
      <w:pPr>
        <w:pStyle w:val="Heading4"/>
      </w:pPr>
      <w:r>
        <w:rPr>
          <w:rFonts w:hint="eastAsia"/>
        </w:rPr>
        <w:t>集成</w:t>
      </w:r>
      <w:r w:rsidR="00BE52DE" w:rsidRPr="00BE52DE">
        <w:rPr>
          <w:rFonts w:hint="eastAsia"/>
        </w:rPr>
        <w:t>算法</w:t>
      </w:r>
    </w:p>
    <w:p w14:paraId="18A12111" w14:textId="2F82A08A" w:rsidR="00AA399E" w:rsidRPr="00AA399E" w:rsidRDefault="00361CD4" w:rsidP="009A46EE">
      <w:pPr>
        <w:ind w:firstLine="420"/>
      </w:pPr>
      <w:r>
        <w:rPr>
          <w:rFonts w:hint="eastAsia"/>
        </w:rPr>
        <w:t>集成算法</w:t>
      </w:r>
      <w:r w:rsidR="00CD367E">
        <w:rPr>
          <w:rFonts w:hint="eastAsia"/>
        </w:rPr>
        <w:t>是将多个较弱的模型组成，每个</w:t>
      </w:r>
      <w:r w:rsidR="0017384A">
        <w:rPr>
          <w:rFonts w:hint="eastAsia"/>
        </w:rPr>
        <w:t>模型经过独立训练，其预测以某种方式组合在一起</w:t>
      </w:r>
      <w:r w:rsidR="00D36F85">
        <w:rPr>
          <w:rFonts w:hint="eastAsia"/>
        </w:rPr>
        <w:t>进行总体预测。</w:t>
      </w:r>
      <w:r w:rsidR="00F003C0">
        <w:rPr>
          <w:rFonts w:hint="eastAsia"/>
        </w:rPr>
        <w:t>集成算法主要解决是组合哪些弱学习模型以及</w:t>
      </w:r>
      <w:r w:rsidR="00C944D3">
        <w:rPr>
          <w:rFonts w:hint="eastAsia"/>
        </w:rPr>
        <w:t>如何将它们组合在一起。目前，可能的集成算法包括：</w:t>
      </w:r>
      <w:r w:rsidR="00AC5E29">
        <w:rPr>
          <w:rFonts w:hint="eastAsia"/>
        </w:rPr>
        <w:t>提升（</w:t>
      </w:r>
      <w:r w:rsidR="00AC5E29">
        <w:rPr>
          <w:rFonts w:hint="eastAsia"/>
        </w:rPr>
        <w:t>Boosting</w:t>
      </w:r>
      <w:r w:rsidR="00AC5E29">
        <w:rPr>
          <w:rFonts w:hint="eastAsia"/>
        </w:rPr>
        <w:t>）</w:t>
      </w:r>
      <w:r w:rsidR="00C944D3">
        <w:rPr>
          <w:rFonts w:hint="eastAsia"/>
        </w:rPr>
        <w:t>、</w:t>
      </w:r>
      <w:r w:rsidR="00AC5E29">
        <w:rPr>
          <w:rFonts w:hint="eastAsia"/>
        </w:rPr>
        <w:t>自举聚合（</w:t>
      </w:r>
      <w:r w:rsidR="00AC5E29">
        <w:rPr>
          <w:rFonts w:hint="eastAsia"/>
        </w:rPr>
        <w:t>Bagging</w:t>
      </w:r>
      <w:r w:rsidR="00D36F85">
        <w:rPr>
          <w:rFonts w:hint="eastAsia"/>
        </w:rPr>
        <w:t>）</w:t>
      </w:r>
      <w:r w:rsidR="00C944D3">
        <w:rPr>
          <w:rFonts w:hint="eastAsia"/>
        </w:rPr>
        <w:t>、</w:t>
      </w:r>
      <w:r w:rsidR="00D36F85">
        <w:t>AdaBoost</w:t>
      </w:r>
      <w:r w:rsidR="00C944D3">
        <w:rPr>
          <w:rFonts w:hint="eastAsia"/>
        </w:rPr>
        <w:t>、</w:t>
      </w:r>
      <w:r w:rsidR="00D36F85">
        <w:rPr>
          <w:rFonts w:hint="eastAsia"/>
        </w:rPr>
        <w:t>加权平均值（</w:t>
      </w:r>
      <w:r w:rsidR="00B01BD1" w:rsidRPr="00B01BD1">
        <w:t>Blending</w:t>
      </w:r>
      <w:r w:rsidR="00D36F85">
        <w:rPr>
          <w:rFonts w:hint="eastAsia"/>
        </w:rPr>
        <w:t>）</w:t>
      </w:r>
      <w:r w:rsidR="00C944D3">
        <w:rPr>
          <w:rFonts w:hint="eastAsia"/>
        </w:rPr>
        <w:t>、</w:t>
      </w:r>
      <w:r w:rsidR="00D36F85">
        <w:rPr>
          <w:rFonts w:hint="eastAsia"/>
        </w:rPr>
        <w:t>堆叠概括（</w:t>
      </w:r>
      <w:r w:rsidR="00B01BD1" w:rsidRPr="00B01BD1">
        <w:t>Stacking</w:t>
      </w:r>
      <w:r w:rsidR="00D36F85">
        <w:rPr>
          <w:rFonts w:hint="eastAsia"/>
        </w:rPr>
        <w:t>）</w:t>
      </w:r>
      <w:r w:rsidR="00C944D3">
        <w:rPr>
          <w:rFonts w:hint="eastAsia"/>
        </w:rPr>
        <w:t>、</w:t>
      </w:r>
      <w:r w:rsidR="00D36F85">
        <w:rPr>
          <w:rFonts w:hint="eastAsia"/>
        </w:rPr>
        <w:t>梯度提升机（</w:t>
      </w:r>
      <w:r w:rsidR="00D36F85">
        <w:rPr>
          <w:rFonts w:hint="eastAsia"/>
        </w:rPr>
        <w:t>GBM</w:t>
      </w:r>
      <w:r w:rsidR="00D36F85">
        <w:rPr>
          <w:rFonts w:hint="eastAsia"/>
        </w:rPr>
        <w:t>）</w:t>
      </w:r>
      <w:r w:rsidR="00C944D3">
        <w:rPr>
          <w:rFonts w:hint="eastAsia"/>
        </w:rPr>
        <w:t>、</w:t>
      </w:r>
      <w:r w:rsidR="00D36F85">
        <w:rPr>
          <w:rFonts w:hint="eastAsia"/>
        </w:rPr>
        <w:t>梯度增强回归树（</w:t>
      </w:r>
      <w:r w:rsidR="00D36F85">
        <w:rPr>
          <w:rFonts w:hint="eastAsia"/>
        </w:rPr>
        <w:t>GBRT</w:t>
      </w:r>
      <w:r w:rsidR="00D36F85">
        <w:rPr>
          <w:rFonts w:hint="eastAsia"/>
        </w:rPr>
        <w:t>）</w:t>
      </w:r>
      <w:r w:rsidR="00C944D3">
        <w:rPr>
          <w:rFonts w:hint="eastAsia"/>
        </w:rPr>
        <w:t>、</w:t>
      </w:r>
      <w:r w:rsidR="00D36F85">
        <w:rPr>
          <w:rFonts w:hint="eastAsia"/>
        </w:rPr>
        <w:t>随机森林</w:t>
      </w:r>
      <w:r w:rsidR="00C944D3">
        <w:rPr>
          <w:rFonts w:hint="eastAsia"/>
        </w:rPr>
        <w:t>。</w:t>
      </w:r>
    </w:p>
    <w:p w14:paraId="47C0A3F3" w14:textId="603D2577" w:rsidR="00671906" w:rsidRDefault="00207208" w:rsidP="00671906">
      <w:pPr>
        <w:pStyle w:val="a2"/>
        <w:spacing w:before="156"/>
        <w:ind w:firstLine="420"/>
      </w:pPr>
      <w:r>
        <w:rPr>
          <w:rFonts w:hint="eastAsia"/>
        </w:rPr>
        <w:t>有</w:t>
      </w:r>
      <w:r w:rsidR="00671906">
        <w:rPr>
          <w:rFonts w:hint="eastAsia"/>
        </w:rPr>
        <w:t>监督和无监督机器学习</w:t>
      </w:r>
      <w:r>
        <w:rPr>
          <w:rFonts w:hint="eastAsia"/>
        </w:rPr>
        <w:t>的</w:t>
      </w:r>
      <w:r w:rsidR="00671906">
        <w:rPr>
          <w:rFonts w:hint="eastAsia"/>
        </w:rPr>
        <w:t>区别是什么？</w:t>
      </w:r>
    </w:p>
    <w:p w14:paraId="445E6AC8" w14:textId="36AAFD2A" w:rsidR="00671906" w:rsidRPr="00985DC8" w:rsidRDefault="00671906" w:rsidP="00671906">
      <w:pPr>
        <w:pStyle w:val="a2"/>
        <w:spacing w:before="156"/>
        <w:ind w:firstLine="420"/>
      </w:pPr>
      <w:r>
        <w:rPr>
          <w:rFonts w:hint="eastAsia"/>
        </w:rPr>
        <w:t>为什么分类被看作是有监督学习</w:t>
      </w:r>
      <w:r w:rsidR="000C4088">
        <w:rPr>
          <w:rFonts w:hint="eastAsia"/>
        </w:rPr>
        <w:t>的</w:t>
      </w:r>
      <w:r>
        <w:rPr>
          <w:rFonts w:hint="eastAsia"/>
        </w:rPr>
        <w:t>算法，而聚</w:t>
      </w:r>
      <w:r w:rsidR="006700DE">
        <w:rPr>
          <w:rFonts w:hint="eastAsia"/>
        </w:rPr>
        <w:t>类</w:t>
      </w:r>
      <w:r>
        <w:rPr>
          <w:rFonts w:hint="eastAsia"/>
        </w:rPr>
        <w:t>被看做无监督学习的算法？</w:t>
      </w:r>
    </w:p>
    <w:p w14:paraId="21642E39" w14:textId="3F3A8370" w:rsidR="00FB64DF" w:rsidRDefault="00EC2160" w:rsidP="00EC2160">
      <w:pPr>
        <w:pStyle w:val="a2"/>
        <w:spacing w:before="156"/>
        <w:ind w:firstLine="420"/>
      </w:pPr>
      <w:r>
        <w:rPr>
          <w:rFonts w:hint="eastAsia"/>
        </w:rPr>
        <w:t>基于客户原来的评价，分析或许喜欢哪个餐厅，应该使用什么算法？</w:t>
      </w:r>
    </w:p>
    <w:p w14:paraId="65F78E2F" w14:textId="1BE37845" w:rsidR="00EC2160" w:rsidRDefault="00EC2160" w:rsidP="0099042B">
      <w:pPr>
        <w:pStyle w:val="a2"/>
        <w:spacing w:before="156"/>
        <w:ind w:firstLine="420"/>
      </w:pPr>
      <w:r>
        <w:rPr>
          <w:rFonts w:hint="eastAsia"/>
        </w:rPr>
        <w:t>检测通过欺诈尝试登录</w:t>
      </w:r>
      <w:r>
        <w:rPr>
          <w:rFonts w:hint="eastAsia"/>
        </w:rPr>
        <w:t>Web</w:t>
      </w:r>
      <w:r>
        <w:rPr>
          <w:rFonts w:hint="eastAsia"/>
        </w:rPr>
        <w:t>网站，</w:t>
      </w:r>
      <w:r w:rsidR="0099042B">
        <w:rPr>
          <w:rFonts w:hint="eastAsia"/>
        </w:rPr>
        <w:t>应该使用什么算法？</w:t>
      </w:r>
    </w:p>
    <w:p w14:paraId="0089AD69" w14:textId="4A458B5A" w:rsidR="0099042B" w:rsidRDefault="0099042B" w:rsidP="0099042B">
      <w:pPr>
        <w:pStyle w:val="a2"/>
        <w:spacing w:before="156"/>
        <w:ind w:firstLine="420"/>
      </w:pPr>
      <w:r>
        <w:rPr>
          <w:rFonts w:hint="eastAsia"/>
        </w:rPr>
        <w:t>判断哪些学生可以通过考试，哪些不能，应该使用什么算法？</w:t>
      </w:r>
    </w:p>
    <w:p w14:paraId="57EDF8E1" w14:textId="44353020" w:rsidR="0099042B" w:rsidRPr="0099042B" w:rsidRDefault="0099042B" w:rsidP="0099042B">
      <w:pPr>
        <w:pStyle w:val="a2"/>
        <w:spacing w:before="156"/>
        <w:ind w:firstLine="420"/>
      </w:pPr>
      <w:r>
        <w:rPr>
          <w:rFonts w:hint="eastAsia"/>
        </w:rPr>
        <w:t>基于类别元数据，对音乐专辑进行分类，应该使用什么算法？</w:t>
      </w:r>
    </w:p>
    <w:p w14:paraId="25866F87" w14:textId="6471F461" w:rsidR="004262AF" w:rsidRDefault="004262AF" w:rsidP="006D138F">
      <w:pPr>
        <w:pStyle w:val="Heading3"/>
      </w:pPr>
      <w:r>
        <w:rPr>
          <w:rFonts w:hint="eastAsia"/>
        </w:rPr>
        <w:t>协同过滤</w:t>
      </w:r>
    </w:p>
    <w:p w14:paraId="4D74FDF2" w14:textId="7D22E597" w:rsidR="00482CAE" w:rsidRDefault="00AD30BF" w:rsidP="004262AF">
      <w:pPr>
        <w:ind w:firstLine="420"/>
      </w:pPr>
      <w:r>
        <w:rPr>
          <w:rFonts w:hint="eastAsia"/>
        </w:rPr>
        <w:t>推荐系统</w:t>
      </w:r>
      <w:r w:rsidR="006329C0">
        <w:rPr>
          <w:rFonts w:hint="eastAsia"/>
        </w:rPr>
        <w:t>是构建智能推荐器系统时最常用的技术，随着收集有关用户的更多信息，该系统可以学习为潜在用户提供更好的推荐。大多数</w:t>
      </w:r>
      <w:r w:rsidR="001A64C9">
        <w:rPr>
          <w:rFonts w:hint="eastAsia"/>
        </w:rPr>
        <w:t>购物或内容</w:t>
      </w:r>
      <w:r w:rsidR="006329C0">
        <w:rPr>
          <w:rFonts w:hint="eastAsia"/>
        </w:rPr>
        <w:t>网站</w:t>
      </w:r>
      <w:r>
        <w:rPr>
          <w:rFonts w:hint="eastAsia"/>
        </w:rPr>
        <w:t>都使用系统</w:t>
      </w:r>
      <w:r w:rsidR="00363FE1">
        <w:rPr>
          <w:rFonts w:hint="eastAsia"/>
        </w:rPr>
        <w:t>过滤作为其复杂推荐系统的一部分，</w:t>
      </w:r>
      <w:r w:rsidR="002B6E1C">
        <w:rPr>
          <w:rFonts w:hint="eastAsia"/>
        </w:rPr>
        <w:t>可以使用此技术构建推荐器。</w:t>
      </w:r>
      <w:r>
        <w:rPr>
          <w:rFonts w:hint="eastAsia"/>
        </w:rPr>
        <w:t>推荐系统</w:t>
      </w:r>
      <w:r w:rsidR="00464D3C">
        <w:rPr>
          <w:rFonts w:hint="eastAsia"/>
        </w:rPr>
        <w:t>简单来说是利用兴趣相投、拥有共同体验</w:t>
      </w:r>
      <w:r w:rsidR="002B6E1C" w:rsidRPr="002B6E1C">
        <w:rPr>
          <w:rFonts w:hint="eastAsia"/>
        </w:rPr>
        <w:t>群体的喜好来</w:t>
      </w:r>
      <w:r w:rsidR="00464D3C">
        <w:rPr>
          <w:rFonts w:hint="eastAsia"/>
        </w:rPr>
        <w:t>为潜在用户提供可能感兴趣的信息</w:t>
      </w:r>
      <w:r>
        <w:rPr>
          <w:rFonts w:hint="eastAsia"/>
        </w:rPr>
        <w:t>，</w:t>
      </w:r>
      <w:r w:rsidR="00670681">
        <w:rPr>
          <w:rFonts w:hint="eastAsia"/>
        </w:rPr>
        <w:t>需要</w:t>
      </w:r>
      <w:r w:rsidR="00743F63">
        <w:rPr>
          <w:rFonts w:hint="eastAsia"/>
        </w:rPr>
        <w:t>由用户通过合作的机制给予信息</w:t>
      </w:r>
      <w:r w:rsidR="00743F63" w:rsidRPr="00743F63">
        <w:t>相当程度的回应</w:t>
      </w:r>
      <w:r w:rsidR="00670681">
        <w:rPr>
          <w:rFonts w:hint="eastAsia"/>
        </w:rPr>
        <w:t>（</w:t>
      </w:r>
      <w:r w:rsidR="00743F63">
        <w:rPr>
          <w:rFonts w:hint="eastAsia"/>
        </w:rPr>
        <w:t>例如为产品或内容</w:t>
      </w:r>
      <w:r w:rsidR="00670681">
        <w:t>评分）</w:t>
      </w:r>
      <w:r w:rsidR="00743F63" w:rsidRPr="00743F63">
        <w:t>并记录下来</w:t>
      </w:r>
      <w:r w:rsidR="00670681">
        <w:rPr>
          <w:rFonts w:hint="eastAsia"/>
        </w:rPr>
        <w:t>，这个过程可以为后续算法的筛选和过滤提供数据。</w:t>
      </w:r>
      <w:r w:rsidR="00875CDB">
        <w:rPr>
          <w:rFonts w:hint="eastAsia"/>
        </w:rPr>
        <w:t>所以，</w:t>
      </w:r>
      <w:r>
        <w:rPr>
          <w:rFonts w:hint="eastAsia"/>
        </w:rPr>
        <w:t>推荐系统</w:t>
      </w:r>
      <w:r w:rsidR="002B6E1C" w:rsidRPr="002B6E1C">
        <w:rPr>
          <w:rFonts w:hint="eastAsia"/>
        </w:rPr>
        <w:t>又可分为</w:t>
      </w:r>
      <w:r w:rsidR="00875CDB">
        <w:rPr>
          <w:rFonts w:hint="eastAsia"/>
        </w:rPr>
        <w:t>评分和</w:t>
      </w:r>
      <w:r w:rsidR="002B6E1C" w:rsidRPr="002B6E1C">
        <w:rPr>
          <w:rFonts w:hint="eastAsia"/>
        </w:rPr>
        <w:t>过滤</w:t>
      </w:r>
      <w:r w:rsidR="00875CDB">
        <w:rPr>
          <w:rFonts w:hint="eastAsia"/>
        </w:rPr>
        <w:t>两个部分</w:t>
      </w:r>
      <w:r w:rsidR="00F60612">
        <w:rPr>
          <w:rFonts w:hint="eastAsia"/>
        </w:rPr>
        <w:t>，</w:t>
      </w:r>
      <w:r w:rsidR="002B6E1C" w:rsidRPr="002B6E1C">
        <w:rPr>
          <w:rFonts w:hint="eastAsia"/>
        </w:rPr>
        <w:t>其</w:t>
      </w:r>
      <w:r w:rsidR="00392FCF">
        <w:rPr>
          <w:rFonts w:hint="eastAsia"/>
        </w:rPr>
        <w:t>后成为电子商务当中很重要的一环，即根据某顾客以往的购买行为，通过协同过滤系统对比相似</w:t>
      </w:r>
      <w:r w:rsidR="002B6E1C" w:rsidRPr="002B6E1C">
        <w:rPr>
          <w:rFonts w:hint="eastAsia"/>
        </w:rPr>
        <w:t>顾客群</w:t>
      </w:r>
      <w:r w:rsidR="00392FCF">
        <w:rPr>
          <w:rFonts w:hint="eastAsia"/>
        </w:rPr>
        <w:t>的购物行为，</w:t>
      </w:r>
      <w:r w:rsidR="00A334CF">
        <w:rPr>
          <w:rFonts w:hint="eastAsia"/>
        </w:rPr>
        <w:t>为顾客提供可能喜欢的</w:t>
      </w:r>
      <w:r>
        <w:rPr>
          <w:rFonts w:hint="eastAsia"/>
        </w:rPr>
        <w:t>产。因此，推荐系统是指能够预测用户可能</w:t>
      </w:r>
      <w:r w:rsidRPr="00AD30BF">
        <w:rPr>
          <w:rFonts w:hint="eastAsia"/>
        </w:rPr>
        <w:t>偏好的系统，</w:t>
      </w:r>
      <w:r>
        <w:rPr>
          <w:rFonts w:hint="eastAsia"/>
        </w:rPr>
        <w:t>本节重点主要介绍协同过滤的</w:t>
      </w:r>
      <w:r w:rsidRPr="00AD30BF">
        <w:rPr>
          <w:rFonts w:hint="eastAsia"/>
        </w:rPr>
        <w:t>算法。</w:t>
      </w:r>
      <w:r>
        <w:rPr>
          <w:rFonts w:hint="eastAsia"/>
        </w:rPr>
        <w:t>协同过滤</w:t>
      </w:r>
      <w:r w:rsidR="00097D24">
        <w:rPr>
          <w:rFonts w:hint="eastAsia"/>
        </w:rPr>
        <w:t>有两种形式：</w:t>
      </w:r>
    </w:p>
    <w:p w14:paraId="13B35A59" w14:textId="619F28AD" w:rsidR="00EF321F" w:rsidRDefault="00097D24" w:rsidP="004262AF">
      <w:pPr>
        <w:ind w:firstLine="420"/>
      </w:pPr>
      <w:r>
        <w:rPr>
          <w:rFonts w:hint="eastAsia"/>
        </w:rPr>
        <w:t>（</w:t>
      </w:r>
      <w:r>
        <w:rPr>
          <w:rFonts w:hint="eastAsia"/>
        </w:rPr>
        <w:t>1</w:t>
      </w:r>
      <w:r>
        <w:rPr>
          <w:rFonts w:hint="eastAsia"/>
        </w:rPr>
        <w:t>）</w:t>
      </w:r>
      <w:r w:rsidR="00DC0E9D">
        <w:rPr>
          <w:rFonts w:hint="eastAsia"/>
        </w:rPr>
        <w:t>基于用户的协同过滤</w:t>
      </w:r>
      <w:r w:rsidR="00482CAE">
        <w:rPr>
          <w:rFonts w:hint="eastAsia"/>
        </w:rPr>
        <w:t>：</w:t>
      </w:r>
      <w:r w:rsidR="00DC0E9D">
        <w:rPr>
          <w:rFonts w:hint="eastAsia"/>
        </w:rPr>
        <w:t>基于用户的协同过滤</w:t>
      </w:r>
      <w:r w:rsidR="00EF321F" w:rsidRPr="00EF321F">
        <w:rPr>
          <w:rFonts w:hint="eastAsia"/>
        </w:rPr>
        <w:t>算法先使用统计技术寻找与目标用户有相同喜好的邻居，然后根据目标用户的邻居的喜好产生向目标用户的推荐。基本原理就是利用用户访问行为的相似性来互相推荐用户可能感兴趣的资源，如图所示：</w:t>
      </w:r>
    </w:p>
    <w:p w14:paraId="43FD32AD" w14:textId="421DD92A" w:rsidR="00ED6334" w:rsidRDefault="009C2C45" w:rsidP="00ED6334">
      <w:pPr>
        <w:widowControl/>
        <w:ind w:firstLineChars="0" w:firstLine="0"/>
        <w:jc w:val="center"/>
        <w:rPr>
          <w:rFonts w:ascii="Times New Roman" w:eastAsia="Times New Roman" w:hAnsi="Times New Roman"/>
          <w:kern w:val="0"/>
          <w:sz w:val="24"/>
          <w:szCs w:val="24"/>
        </w:rPr>
      </w:pPr>
      <w:r w:rsidRPr="009C2C45">
        <w:rPr>
          <w:rFonts w:ascii="Times New Roman" w:eastAsia="Times New Roman" w:hAnsi="Times New Roman"/>
          <w:noProof/>
          <w:kern w:val="0"/>
          <w:sz w:val="24"/>
          <w:szCs w:val="24"/>
        </w:rPr>
        <w:lastRenderedPageBreak/>
        <w:drawing>
          <wp:inline distT="0" distB="0" distL="0" distR="0" wp14:anchorId="0E20F155" wp14:editId="5F40A1B3">
            <wp:extent cx="3023235" cy="2066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8078" cy="2076471"/>
                    </a:xfrm>
                    <a:prstGeom prst="rect">
                      <a:avLst/>
                    </a:prstGeom>
                  </pic:spPr>
                </pic:pic>
              </a:graphicData>
            </a:graphic>
          </wp:inline>
        </w:drawing>
      </w:r>
    </w:p>
    <w:p w14:paraId="7F4E87C1" w14:textId="7907CFD4" w:rsidR="00DC0E9D" w:rsidRPr="00ED6334" w:rsidRDefault="00DC0E9D" w:rsidP="00DC0E9D">
      <w:pPr>
        <w:pStyle w:val="Caption"/>
        <w:rPr>
          <w:rFonts w:ascii="Times New Roman" w:eastAsia="Times New Roman" w:hAnsi="Times New Roman"/>
          <w:kern w:val="0"/>
          <w:sz w:val="24"/>
          <w:szCs w:val="24"/>
        </w:rPr>
      </w:pPr>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5</w:t>
      </w:r>
      <w:r w:rsidR="005E15F8">
        <w:fldChar w:fldCharType="end"/>
      </w:r>
      <w:r>
        <w:rPr>
          <w:rFonts w:hint="eastAsia"/>
        </w:rPr>
        <w:t xml:space="preserve"> </w:t>
      </w:r>
      <w:r w:rsidR="00A53E5B">
        <w:rPr>
          <w:rFonts w:hint="eastAsia"/>
        </w:rPr>
        <w:t>基于用户的协同过滤</w:t>
      </w:r>
    </w:p>
    <w:p w14:paraId="46053C4E" w14:textId="31EF9DE2" w:rsidR="006A7851" w:rsidRDefault="00E44C5A" w:rsidP="006A7851">
      <w:pPr>
        <w:ind w:firstLine="420"/>
      </w:pPr>
      <w:r>
        <w:rPr>
          <w:rFonts w:hint="eastAsia"/>
        </w:rPr>
        <w:t>上图示意出基于用户的协同过滤算法</w:t>
      </w:r>
      <w:r w:rsidR="006A7851">
        <w:rPr>
          <w:rFonts w:hint="eastAsia"/>
        </w:rPr>
        <w:t>的基本原理，假设用户</w:t>
      </w:r>
      <w:r w:rsidR="006A7851">
        <w:rPr>
          <w:rFonts w:hint="eastAsia"/>
        </w:rPr>
        <w:t>A</w:t>
      </w:r>
      <w:r w:rsidR="006A7851">
        <w:rPr>
          <w:rFonts w:hint="eastAsia"/>
        </w:rPr>
        <w:t>喜欢</w:t>
      </w:r>
      <w:r w:rsidR="00552901">
        <w:t>项目</w:t>
      </w:r>
      <w:r w:rsidR="006A7851">
        <w:rPr>
          <w:rFonts w:hint="eastAsia"/>
        </w:rPr>
        <w:t>A</w:t>
      </w:r>
      <w:r w:rsidR="006A7851">
        <w:rPr>
          <w:rFonts w:hint="eastAsia"/>
        </w:rPr>
        <w:t>、</w:t>
      </w:r>
      <w:r w:rsidR="00552901">
        <w:t>项目</w:t>
      </w:r>
      <w:r w:rsidR="006A7851">
        <w:rPr>
          <w:rFonts w:hint="eastAsia"/>
        </w:rPr>
        <w:t>C</w:t>
      </w:r>
      <w:r w:rsidR="006A7851">
        <w:rPr>
          <w:rFonts w:hint="eastAsia"/>
        </w:rPr>
        <w:t>，用户</w:t>
      </w:r>
      <w:r w:rsidR="006A7851">
        <w:rPr>
          <w:rFonts w:hint="eastAsia"/>
        </w:rPr>
        <w:t>B</w:t>
      </w:r>
      <w:r w:rsidR="006A7851">
        <w:rPr>
          <w:rFonts w:hint="eastAsia"/>
        </w:rPr>
        <w:t>喜欢</w:t>
      </w:r>
      <w:r w:rsidR="00552901">
        <w:t>项目</w:t>
      </w:r>
      <w:r w:rsidR="006A7851">
        <w:rPr>
          <w:rFonts w:hint="eastAsia"/>
        </w:rPr>
        <w:t>B</w:t>
      </w:r>
      <w:r w:rsidR="006A7851">
        <w:rPr>
          <w:rFonts w:hint="eastAsia"/>
        </w:rPr>
        <w:t>，用户</w:t>
      </w:r>
      <w:r w:rsidR="006A7851">
        <w:rPr>
          <w:rFonts w:hint="eastAsia"/>
        </w:rPr>
        <w:t>C</w:t>
      </w:r>
      <w:r w:rsidR="006A7851">
        <w:rPr>
          <w:rFonts w:hint="eastAsia"/>
        </w:rPr>
        <w:t>喜欢</w:t>
      </w:r>
      <w:r w:rsidR="00552901">
        <w:t>项目</w:t>
      </w:r>
      <w:r w:rsidR="006A7851">
        <w:rPr>
          <w:rFonts w:hint="eastAsia"/>
        </w:rPr>
        <w:t>A</w:t>
      </w:r>
      <w:r w:rsidR="006A7851">
        <w:rPr>
          <w:rFonts w:hint="eastAsia"/>
        </w:rPr>
        <w:t>、</w:t>
      </w:r>
      <w:r w:rsidR="00552901">
        <w:t>项目</w:t>
      </w:r>
      <w:r w:rsidR="006A7851">
        <w:rPr>
          <w:rFonts w:hint="eastAsia"/>
        </w:rPr>
        <w:t>C</w:t>
      </w:r>
      <w:r w:rsidR="006A7851">
        <w:rPr>
          <w:rFonts w:hint="eastAsia"/>
        </w:rPr>
        <w:t>和</w:t>
      </w:r>
      <w:r w:rsidR="00552901">
        <w:t>项目</w:t>
      </w:r>
      <w:r w:rsidR="006A7851">
        <w:rPr>
          <w:rFonts w:hint="eastAsia"/>
        </w:rPr>
        <w:t>D</w:t>
      </w:r>
      <w:r w:rsidR="006A7851">
        <w:rPr>
          <w:rFonts w:hint="eastAsia"/>
        </w:rPr>
        <w:t>；从这些用户的历史喜好信息中，我们可以发现用户</w:t>
      </w:r>
      <w:r w:rsidR="006A7851">
        <w:rPr>
          <w:rFonts w:hint="eastAsia"/>
        </w:rPr>
        <w:t>A</w:t>
      </w:r>
      <w:r w:rsidR="006A7851">
        <w:rPr>
          <w:rFonts w:hint="eastAsia"/>
        </w:rPr>
        <w:t>和用户</w:t>
      </w:r>
      <w:r w:rsidR="006A7851">
        <w:rPr>
          <w:rFonts w:hint="eastAsia"/>
        </w:rPr>
        <w:t>C</w:t>
      </w:r>
      <w:r w:rsidR="006A7851">
        <w:rPr>
          <w:rFonts w:hint="eastAsia"/>
        </w:rPr>
        <w:t>的口味和偏好是比较类似的，同时用户</w:t>
      </w:r>
      <w:r w:rsidR="006A7851">
        <w:rPr>
          <w:rFonts w:hint="eastAsia"/>
        </w:rPr>
        <w:t>C</w:t>
      </w:r>
      <w:r w:rsidR="006A7851">
        <w:rPr>
          <w:rFonts w:hint="eastAsia"/>
        </w:rPr>
        <w:t>还喜欢</w:t>
      </w:r>
      <w:r w:rsidR="00552901">
        <w:t>项目</w:t>
      </w:r>
      <w:r w:rsidR="006A7851">
        <w:rPr>
          <w:rFonts w:hint="eastAsia"/>
        </w:rPr>
        <w:t>D</w:t>
      </w:r>
      <w:r w:rsidR="006A7851">
        <w:rPr>
          <w:rFonts w:hint="eastAsia"/>
        </w:rPr>
        <w:t>，那么我们可以推断用户</w:t>
      </w:r>
      <w:r w:rsidR="006A7851">
        <w:rPr>
          <w:rFonts w:hint="eastAsia"/>
        </w:rPr>
        <w:t>A</w:t>
      </w:r>
      <w:r w:rsidR="006A7851">
        <w:rPr>
          <w:rFonts w:hint="eastAsia"/>
        </w:rPr>
        <w:t>可能也喜欢</w:t>
      </w:r>
      <w:r w:rsidR="00552901">
        <w:t>项目</w:t>
      </w:r>
      <w:r w:rsidR="006A7851">
        <w:rPr>
          <w:rFonts w:hint="eastAsia"/>
        </w:rPr>
        <w:t>D</w:t>
      </w:r>
      <w:r w:rsidR="006A7851">
        <w:rPr>
          <w:rFonts w:hint="eastAsia"/>
        </w:rPr>
        <w:t>，因此可以将</w:t>
      </w:r>
      <w:r w:rsidR="00552901">
        <w:t>项目</w:t>
      </w:r>
      <w:r w:rsidR="006A7851">
        <w:rPr>
          <w:rFonts w:hint="eastAsia"/>
        </w:rPr>
        <w:t>D</w:t>
      </w:r>
      <w:r w:rsidR="006A7851">
        <w:rPr>
          <w:rFonts w:hint="eastAsia"/>
        </w:rPr>
        <w:t>推荐给用户</w:t>
      </w:r>
      <w:r w:rsidR="006A7851">
        <w:rPr>
          <w:rFonts w:hint="eastAsia"/>
        </w:rPr>
        <w:t>A</w:t>
      </w:r>
      <w:r w:rsidR="006A7851">
        <w:rPr>
          <w:rFonts w:hint="eastAsia"/>
        </w:rPr>
        <w:t>。</w:t>
      </w:r>
    </w:p>
    <w:p w14:paraId="02B910F9" w14:textId="7A9DF93F" w:rsidR="004262AF" w:rsidRDefault="00AD30BF" w:rsidP="004262AF">
      <w:pPr>
        <w:ind w:firstLine="420"/>
      </w:pPr>
      <w:r w:rsidRPr="00AD30BF">
        <w:rPr>
          <w:rFonts w:hint="eastAsia"/>
        </w:rPr>
        <w:t>（</w:t>
      </w:r>
      <w:r w:rsidR="00247AE7">
        <w:rPr>
          <w:rFonts w:hint="eastAsia"/>
        </w:rPr>
        <w:t>2</w:t>
      </w:r>
      <w:r w:rsidRPr="00AD30BF">
        <w:rPr>
          <w:rFonts w:hint="eastAsia"/>
        </w:rPr>
        <w:t>）</w:t>
      </w:r>
      <w:r w:rsidR="00E44C5A">
        <w:rPr>
          <w:rFonts w:hint="eastAsia"/>
        </w:rPr>
        <w:t>基于项目的协同过滤</w:t>
      </w:r>
      <w:r w:rsidR="00247AE7">
        <w:rPr>
          <w:rFonts w:hint="eastAsia"/>
        </w:rPr>
        <w:t>：</w:t>
      </w:r>
      <w:r w:rsidR="00417F62" w:rsidRPr="00417F62">
        <w:rPr>
          <w:rFonts w:hint="eastAsia"/>
        </w:rPr>
        <w:t>根据所有用户对</w:t>
      </w:r>
      <w:r w:rsidR="00552901">
        <w:t>项目</w:t>
      </w:r>
      <w:r w:rsidR="00417F62" w:rsidRPr="00417F62">
        <w:rPr>
          <w:rFonts w:hint="eastAsia"/>
        </w:rPr>
        <w:t>或者信息的评价，发</w:t>
      </w:r>
      <w:r w:rsidR="00282B36">
        <w:rPr>
          <w:rFonts w:hint="eastAsia"/>
        </w:rPr>
        <w:t>现</w:t>
      </w:r>
      <w:r w:rsidR="00552901">
        <w:t>项目</w:t>
      </w:r>
      <w:r w:rsidR="00282B36">
        <w:rPr>
          <w:rFonts w:hint="eastAsia"/>
        </w:rPr>
        <w:t>和</w:t>
      </w:r>
      <w:r w:rsidR="00552901">
        <w:t>项目</w:t>
      </w:r>
      <w:r w:rsidR="00282B36">
        <w:rPr>
          <w:rFonts w:hint="eastAsia"/>
        </w:rPr>
        <w:t>之间的相似度，然后根据用户的历史偏好信息将类似的项目</w:t>
      </w:r>
      <w:r w:rsidR="00417F62" w:rsidRPr="00417F62">
        <w:rPr>
          <w:rFonts w:hint="eastAsia"/>
        </w:rPr>
        <w:t>推荐给该用户，如图所示：</w:t>
      </w:r>
    </w:p>
    <w:p w14:paraId="6299B105" w14:textId="377CDAD6" w:rsidR="008719F8" w:rsidRDefault="00FC1AEE" w:rsidP="008719F8">
      <w:pPr>
        <w:ind w:firstLine="420"/>
        <w:jc w:val="center"/>
      </w:pPr>
      <w:r w:rsidRPr="00FC1AEE">
        <w:rPr>
          <w:noProof/>
        </w:rPr>
        <w:drawing>
          <wp:inline distT="0" distB="0" distL="0" distR="0" wp14:anchorId="13A3D831" wp14:editId="5C0B45AD">
            <wp:extent cx="2754294" cy="2015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9066" cy="2019307"/>
                    </a:xfrm>
                    <a:prstGeom prst="rect">
                      <a:avLst/>
                    </a:prstGeom>
                  </pic:spPr>
                </pic:pic>
              </a:graphicData>
            </a:graphic>
          </wp:inline>
        </w:drawing>
      </w:r>
      <w:r w:rsidRPr="00FC1AEE">
        <w:t xml:space="preserve"> </w:t>
      </w:r>
    </w:p>
    <w:p w14:paraId="1DFEFB05" w14:textId="70D43810" w:rsidR="00E81EC8" w:rsidRDefault="00E774AF" w:rsidP="00E774AF">
      <w:pPr>
        <w:pStyle w:val="Caption"/>
      </w:pPr>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6</w:t>
      </w:r>
      <w:r w:rsidR="005E15F8">
        <w:fldChar w:fldCharType="end"/>
      </w:r>
      <w:r>
        <w:rPr>
          <w:rFonts w:hint="eastAsia"/>
        </w:rPr>
        <w:t>基于项目的协同过滤</w:t>
      </w:r>
    </w:p>
    <w:p w14:paraId="42FD69D6" w14:textId="5139EFB9" w:rsidR="000A6024" w:rsidRDefault="000A6024" w:rsidP="000A6024">
      <w:pPr>
        <w:ind w:firstLine="420"/>
      </w:pPr>
      <w:r>
        <w:rPr>
          <w:rFonts w:hint="eastAsia"/>
        </w:rPr>
        <w:t>上图表明基于项目的协同过滤推荐的基本原理，用户</w:t>
      </w:r>
      <w:r>
        <w:rPr>
          <w:rFonts w:hint="eastAsia"/>
        </w:rPr>
        <w:t>A</w:t>
      </w:r>
      <w:r>
        <w:rPr>
          <w:rFonts w:hint="eastAsia"/>
        </w:rPr>
        <w:t>喜欢</w:t>
      </w:r>
      <w:r w:rsidR="00552901">
        <w:t>项目</w:t>
      </w:r>
      <w:r>
        <w:rPr>
          <w:rFonts w:hint="eastAsia"/>
        </w:rPr>
        <w:t>A</w:t>
      </w:r>
      <w:r>
        <w:rPr>
          <w:rFonts w:hint="eastAsia"/>
        </w:rPr>
        <w:t>和</w:t>
      </w:r>
      <w:r w:rsidR="00552901">
        <w:t>项目</w:t>
      </w:r>
      <w:r>
        <w:rPr>
          <w:rFonts w:hint="eastAsia"/>
        </w:rPr>
        <w:t>C</w:t>
      </w:r>
      <w:r>
        <w:rPr>
          <w:rFonts w:hint="eastAsia"/>
        </w:rPr>
        <w:t>，用户</w:t>
      </w:r>
      <w:r>
        <w:rPr>
          <w:rFonts w:hint="eastAsia"/>
        </w:rPr>
        <w:t>B</w:t>
      </w:r>
      <w:r>
        <w:rPr>
          <w:rFonts w:hint="eastAsia"/>
        </w:rPr>
        <w:t>喜欢</w:t>
      </w:r>
      <w:r w:rsidR="00552901">
        <w:t>项目</w:t>
      </w:r>
      <w:r>
        <w:rPr>
          <w:rFonts w:hint="eastAsia"/>
        </w:rPr>
        <w:t>A</w:t>
      </w:r>
      <w:r>
        <w:rPr>
          <w:rFonts w:hint="eastAsia"/>
        </w:rPr>
        <w:t>、</w:t>
      </w:r>
      <w:r w:rsidR="00552901">
        <w:t>项目</w:t>
      </w:r>
      <w:r>
        <w:rPr>
          <w:rFonts w:hint="eastAsia"/>
        </w:rPr>
        <w:t>B</w:t>
      </w:r>
      <w:r>
        <w:rPr>
          <w:rFonts w:hint="eastAsia"/>
        </w:rPr>
        <w:t>和</w:t>
      </w:r>
      <w:r w:rsidR="00552901">
        <w:t>项目</w:t>
      </w:r>
      <w:r>
        <w:rPr>
          <w:rFonts w:hint="eastAsia"/>
        </w:rPr>
        <w:t>C</w:t>
      </w:r>
      <w:r>
        <w:rPr>
          <w:rFonts w:hint="eastAsia"/>
        </w:rPr>
        <w:t>，用户</w:t>
      </w:r>
      <w:r>
        <w:rPr>
          <w:rFonts w:hint="eastAsia"/>
        </w:rPr>
        <w:t>C</w:t>
      </w:r>
      <w:r>
        <w:rPr>
          <w:rFonts w:hint="eastAsia"/>
        </w:rPr>
        <w:t>喜欢</w:t>
      </w:r>
      <w:r w:rsidR="00552901">
        <w:t>项目</w:t>
      </w:r>
      <w:r>
        <w:rPr>
          <w:rFonts w:hint="eastAsia"/>
        </w:rPr>
        <w:t>A</w:t>
      </w:r>
      <w:r>
        <w:rPr>
          <w:rFonts w:hint="eastAsia"/>
        </w:rPr>
        <w:t>，从这些用户的历史喜好中可以认为</w:t>
      </w:r>
      <w:r w:rsidR="00552901">
        <w:t>项目</w:t>
      </w:r>
      <w:r>
        <w:rPr>
          <w:rFonts w:hint="eastAsia"/>
        </w:rPr>
        <w:t>A</w:t>
      </w:r>
      <w:r>
        <w:rPr>
          <w:rFonts w:hint="eastAsia"/>
        </w:rPr>
        <w:t>与</w:t>
      </w:r>
      <w:r w:rsidR="00552901">
        <w:t>项目</w:t>
      </w:r>
      <w:r>
        <w:rPr>
          <w:rFonts w:hint="eastAsia"/>
        </w:rPr>
        <w:t>C</w:t>
      </w:r>
      <w:r>
        <w:rPr>
          <w:rFonts w:hint="eastAsia"/>
        </w:rPr>
        <w:t>比较类似，喜欢</w:t>
      </w:r>
      <w:r w:rsidR="00552901">
        <w:t>项目</w:t>
      </w:r>
      <w:r>
        <w:rPr>
          <w:rFonts w:hint="eastAsia"/>
        </w:rPr>
        <w:t>A</w:t>
      </w:r>
      <w:r>
        <w:rPr>
          <w:rFonts w:hint="eastAsia"/>
        </w:rPr>
        <w:t>的都喜欢</w:t>
      </w:r>
      <w:r w:rsidR="00552901">
        <w:t>项目</w:t>
      </w:r>
      <w:r>
        <w:rPr>
          <w:rFonts w:hint="eastAsia"/>
        </w:rPr>
        <w:t>C</w:t>
      </w:r>
      <w:r>
        <w:rPr>
          <w:rFonts w:hint="eastAsia"/>
        </w:rPr>
        <w:t>，基于这个判断用户</w:t>
      </w:r>
      <w:r>
        <w:rPr>
          <w:rFonts w:hint="eastAsia"/>
        </w:rPr>
        <w:t>C</w:t>
      </w:r>
      <w:r>
        <w:rPr>
          <w:rFonts w:hint="eastAsia"/>
        </w:rPr>
        <w:t>可能也喜欢</w:t>
      </w:r>
      <w:r w:rsidR="00552901">
        <w:t>项目</w:t>
      </w:r>
      <w:r>
        <w:rPr>
          <w:rFonts w:hint="eastAsia"/>
        </w:rPr>
        <w:t>C</w:t>
      </w:r>
      <w:r>
        <w:rPr>
          <w:rFonts w:hint="eastAsia"/>
        </w:rPr>
        <w:t>，所以推荐系统将</w:t>
      </w:r>
      <w:r w:rsidR="00552901">
        <w:t>项目</w:t>
      </w:r>
      <w:r>
        <w:rPr>
          <w:rFonts w:hint="eastAsia"/>
        </w:rPr>
        <w:t>C</w:t>
      </w:r>
      <w:r>
        <w:rPr>
          <w:rFonts w:hint="eastAsia"/>
        </w:rPr>
        <w:t>推荐给用户</w:t>
      </w:r>
      <w:r>
        <w:rPr>
          <w:rFonts w:hint="eastAsia"/>
        </w:rPr>
        <w:t>C</w:t>
      </w:r>
      <w:r>
        <w:rPr>
          <w:rFonts w:hint="eastAsia"/>
        </w:rPr>
        <w:t>。</w:t>
      </w:r>
    </w:p>
    <w:p w14:paraId="5049F776" w14:textId="6D2219CF" w:rsidR="000A4A2C" w:rsidRDefault="000A4A2C" w:rsidP="00F658B3">
      <w:pPr>
        <w:pStyle w:val="Heading2"/>
      </w:pPr>
      <w:r>
        <w:rPr>
          <w:rFonts w:hint="eastAsia"/>
        </w:rPr>
        <w:t>交叉验证</w:t>
      </w:r>
    </w:p>
    <w:p w14:paraId="21D83034" w14:textId="33713A6E" w:rsidR="00F26051" w:rsidRDefault="00B955C6" w:rsidP="00F26051">
      <w:pPr>
        <w:ind w:firstLine="420"/>
      </w:pPr>
      <w:r>
        <w:rPr>
          <w:rFonts w:hint="eastAsia"/>
        </w:rPr>
        <w:t>交叉验证用于评估</w:t>
      </w:r>
      <w:r w:rsidR="00EA44B7">
        <w:rPr>
          <w:rFonts w:hint="eastAsia"/>
        </w:rPr>
        <w:t>机器学习模型应用到新数据上的稳定性</w:t>
      </w:r>
      <w:r w:rsidR="008D0744">
        <w:rPr>
          <w:rFonts w:hint="eastAsia"/>
        </w:rPr>
        <w:t>，</w:t>
      </w:r>
      <w:r>
        <w:rPr>
          <w:rFonts w:hint="eastAsia"/>
        </w:rPr>
        <w:t>主要用于目标是预测的</w:t>
      </w:r>
      <w:r w:rsidR="00BD1830">
        <w:rPr>
          <w:rFonts w:hint="eastAsia"/>
        </w:rPr>
        <w:t>任务</w:t>
      </w:r>
      <w:r w:rsidR="00512F10">
        <w:rPr>
          <w:rFonts w:hint="eastAsia"/>
        </w:rPr>
        <w:t>中，</w:t>
      </w:r>
      <w:r>
        <w:rPr>
          <w:rFonts w:hint="eastAsia"/>
        </w:rPr>
        <w:t>估计预测模型在实践中的执行准确度。</w:t>
      </w:r>
      <w:r w:rsidR="00EE1EED">
        <w:rPr>
          <w:rFonts w:hint="eastAsia"/>
        </w:rPr>
        <w:t>在训练数据上拟合的模型，是无法保证</w:t>
      </w:r>
      <w:r w:rsidR="00D01A69">
        <w:rPr>
          <w:rFonts w:hint="eastAsia"/>
        </w:rPr>
        <w:t>能够准确地应用于从未见过的真实数据</w:t>
      </w:r>
      <w:r w:rsidR="004C7EB6">
        <w:rPr>
          <w:rFonts w:hint="eastAsia"/>
        </w:rPr>
        <w:t>，这是因为</w:t>
      </w:r>
      <w:r w:rsidR="0063281B">
        <w:rPr>
          <w:rFonts w:hint="eastAsia"/>
        </w:rPr>
        <w:t>训练数据和真实数据中样本的概率分布可能不同，可能会有噪声产生对模型训练的影响</w:t>
      </w:r>
      <w:r w:rsidR="00D01A69">
        <w:rPr>
          <w:rFonts w:hint="eastAsia"/>
        </w:rPr>
        <w:t>。</w:t>
      </w:r>
      <w:r w:rsidR="005C0712">
        <w:rPr>
          <w:rFonts w:hint="eastAsia"/>
        </w:rPr>
        <w:t>所以，</w:t>
      </w:r>
      <w:r w:rsidR="007D679B">
        <w:rPr>
          <w:rFonts w:hint="eastAsia"/>
        </w:rPr>
        <w:t>在训练模型是，需要尽量保证</w:t>
      </w:r>
      <w:r w:rsidR="00D01A69">
        <w:rPr>
          <w:rFonts w:hint="eastAsia"/>
        </w:rPr>
        <w:t>可以正确地从数据中获取大多数模式，并且噪声</w:t>
      </w:r>
      <w:r w:rsidR="00826ADB">
        <w:rPr>
          <w:rFonts w:hint="eastAsia"/>
        </w:rPr>
        <w:t>不会</w:t>
      </w:r>
      <w:r w:rsidR="00D01A69">
        <w:rPr>
          <w:rFonts w:hint="eastAsia"/>
        </w:rPr>
        <w:t>产生过多影响。</w:t>
      </w:r>
      <w:r w:rsidR="00826ADB">
        <w:rPr>
          <w:rFonts w:hint="eastAsia"/>
        </w:rPr>
        <w:t>于是可以先在一个子集上做分析，而其他子集则用来</w:t>
      </w:r>
      <w:r w:rsidR="00D01A69" w:rsidRPr="00D01A69">
        <w:rPr>
          <w:rFonts w:hint="eastAsia"/>
        </w:rPr>
        <w:t>后续进行分析的确认及验证。一开始的子集被称为训练集。而其他的子集则被称为验证集或测试集合。</w:t>
      </w:r>
      <w:r w:rsidR="00A31133">
        <w:rPr>
          <w:rFonts w:hint="eastAsia"/>
        </w:rPr>
        <w:t>拟合</w:t>
      </w:r>
      <w:r w:rsidR="0062145C" w:rsidRPr="0062145C">
        <w:rPr>
          <w:rFonts w:hint="eastAsia"/>
        </w:rPr>
        <w:t>的过程是对模型的参数进行调整，以使模型尽可能反映训练集</w:t>
      </w:r>
      <w:r w:rsidR="0062145C" w:rsidRPr="0062145C">
        <w:rPr>
          <w:rFonts w:hint="eastAsia"/>
        </w:rPr>
        <w:lastRenderedPageBreak/>
        <w:t>的特征。如果从同一个训练样本中选择独立的样本作为验证集合，当模型因训练集过小或参数不合适而产生过拟合时，</w:t>
      </w:r>
      <w:r w:rsidR="00EE2CE0">
        <w:rPr>
          <w:rFonts w:hint="eastAsia"/>
        </w:rPr>
        <w:t>可以通过</w:t>
      </w:r>
      <w:r w:rsidR="0062145C" w:rsidRPr="0062145C">
        <w:rPr>
          <w:rFonts w:hint="eastAsia"/>
        </w:rPr>
        <w:t>验证集的</w:t>
      </w:r>
      <w:r w:rsidR="00EE2CE0">
        <w:rPr>
          <w:rFonts w:hint="eastAsia"/>
        </w:rPr>
        <w:t>予以</w:t>
      </w:r>
      <w:r w:rsidR="00030C43">
        <w:rPr>
          <w:rFonts w:hint="eastAsia"/>
        </w:rPr>
        <w:t>评估。所以，</w:t>
      </w:r>
      <w:r w:rsidR="0062145C" w:rsidRPr="0062145C">
        <w:rPr>
          <w:rFonts w:hint="eastAsia"/>
        </w:rPr>
        <w:t>交叉验证</w:t>
      </w:r>
      <w:r w:rsidR="00030C43">
        <w:rPr>
          <w:rFonts w:hint="eastAsia"/>
        </w:rPr>
        <w:t>也</w:t>
      </w:r>
      <w:r w:rsidR="0062145C" w:rsidRPr="0062145C">
        <w:rPr>
          <w:rFonts w:hint="eastAsia"/>
        </w:rPr>
        <w:t>是一种预测模型拟合性能的方法。</w:t>
      </w:r>
      <w:r w:rsidR="00F26051">
        <w:rPr>
          <w:rFonts w:hint="eastAsia"/>
        </w:rPr>
        <w:t>常见的交叉验证形式</w:t>
      </w:r>
      <w:r w:rsidR="00DA4526">
        <w:rPr>
          <w:rFonts w:hint="eastAsia"/>
        </w:rPr>
        <w:t>包括：</w:t>
      </w:r>
    </w:p>
    <w:p w14:paraId="7DBE0EBB" w14:textId="7568943D" w:rsidR="00F26051" w:rsidRDefault="008B6343" w:rsidP="00334B33">
      <w:pPr>
        <w:pStyle w:val="a7"/>
      </w:pPr>
      <w:r>
        <w:rPr>
          <w:rFonts w:hint="eastAsia"/>
        </w:rPr>
        <w:t>H</w:t>
      </w:r>
      <w:r w:rsidR="00B50249">
        <w:rPr>
          <w:rFonts w:hint="eastAsia"/>
        </w:rPr>
        <w:t>old</w:t>
      </w:r>
      <w:r>
        <w:rPr>
          <w:rFonts w:hint="eastAsia"/>
        </w:rPr>
        <w:t>-O</w:t>
      </w:r>
      <w:r w:rsidR="00B50249">
        <w:rPr>
          <w:rFonts w:hint="eastAsia"/>
        </w:rPr>
        <w:t>ut</w:t>
      </w:r>
      <w:r w:rsidR="00F26051">
        <w:rPr>
          <w:rFonts w:hint="eastAsia"/>
        </w:rPr>
        <w:t>验证</w:t>
      </w:r>
    </w:p>
    <w:p w14:paraId="7F4825F3" w14:textId="60A12249" w:rsidR="00F26051" w:rsidRDefault="00F26051" w:rsidP="00F26051">
      <w:pPr>
        <w:ind w:firstLine="420"/>
      </w:pPr>
      <w:r>
        <w:rPr>
          <w:rFonts w:hint="eastAsia"/>
        </w:rPr>
        <w:t>随机从最初的样本中选出部分，形成交叉验证数据，而剩余的就当做训练数据。</w:t>
      </w:r>
      <w:r w:rsidR="00FB5F7B" w:rsidRPr="00FB5F7B">
        <w:t>Hold-Out</w:t>
      </w:r>
      <w:r w:rsidR="00B467FB">
        <w:rPr>
          <w:rFonts w:hint="eastAsia"/>
        </w:rPr>
        <w:t>是基本的划分方法，字面意思就是留出来一部分，即将数据集直接按照一定比例划分，</w:t>
      </w:r>
      <w:r w:rsidR="00FB5F7B" w:rsidRPr="00FB5F7B">
        <w:rPr>
          <w:rFonts w:hint="eastAsia"/>
        </w:rPr>
        <w:t>例如常用的</w:t>
      </w:r>
      <w:r w:rsidR="00FB5F7B" w:rsidRPr="00FB5F7B">
        <w:rPr>
          <w:rFonts w:hint="eastAsia"/>
        </w:rPr>
        <w:t>2/8</w:t>
      </w:r>
      <w:r w:rsidR="00FB5F7B" w:rsidRPr="00FB5F7B">
        <w:rPr>
          <w:rFonts w:hint="eastAsia"/>
        </w:rPr>
        <w:t>与</w:t>
      </w:r>
      <w:r w:rsidR="00FB5F7B" w:rsidRPr="00FB5F7B">
        <w:rPr>
          <w:rFonts w:hint="eastAsia"/>
        </w:rPr>
        <w:t>3/7</w:t>
      </w:r>
      <w:r w:rsidR="00B467FB">
        <w:rPr>
          <w:rFonts w:hint="eastAsia"/>
        </w:rPr>
        <w:t>，含义为训练数据为</w:t>
      </w:r>
      <w:r w:rsidR="00FB5F7B" w:rsidRPr="00FB5F7B">
        <w:rPr>
          <w:rFonts w:hint="eastAsia"/>
        </w:rPr>
        <w:t xml:space="preserve"> 80% </w:t>
      </w:r>
      <w:r w:rsidR="00FB5F7B" w:rsidRPr="00FB5F7B">
        <w:rPr>
          <w:rFonts w:hint="eastAsia"/>
        </w:rPr>
        <w:t>或</w:t>
      </w:r>
      <w:r w:rsidR="00FB5F7B" w:rsidRPr="00FB5F7B">
        <w:rPr>
          <w:rFonts w:hint="eastAsia"/>
        </w:rPr>
        <w:t xml:space="preserve"> 70%</w:t>
      </w:r>
      <w:r w:rsidR="00B467FB">
        <w:rPr>
          <w:rFonts w:hint="eastAsia"/>
        </w:rPr>
        <w:t>，相应的测试数据</w:t>
      </w:r>
      <w:r w:rsidR="00FB5F7B" w:rsidRPr="00FB5F7B">
        <w:rPr>
          <w:rFonts w:hint="eastAsia"/>
        </w:rPr>
        <w:t>占</w:t>
      </w:r>
      <w:r w:rsidR="00FB5F7B" w:rsidRPr="00FB5F7B">
        <w:rPr>
          <w:rFonts w:hint="eastAsia"/>
        </w:rPr>
        <w:t xml:space="preserve"> 20% </w:t>
      </w:r>
      <w:r w:rsidR="00FB5F7B" w:rsidRPr="00FB5F7B">
        <w:rPr>
          <w:rFonts w:hint="eastAsia"/>
        </w:rPr>
        <w:t>或</w:t>
      </w:r>
      <w:r w:rsidR="00903409">
        <w:rPr>
          <w:rFonts w:hint="eastAsia"/>
        </w:rPr>
        <w:t xml:space="preserve"> 30%</w:t>
      </w:r>
      <w:r>
        <w:rPr>
          <w:rFonts w:hint="eastAsia"/>
        </w:rPr>
        <w:t>。</w:t>
      </w:r>
      <w:r w:rsidR="000C7BE6">
        <w:rPr>
          <w:rFonts w:hint="eastAsia"/>
        </w:rPr>
        <w:t>然而，这种方式</w:t>
      </w:r>
      <w:r w:rsidR="005D39C3" w:rsidRPr="005D39C3">
        <w:rPr>
          <w:rFonts w:hint="eastAsia"/>
        </w:rPr>
        <w:t>只进行了一次划分，数据结果具有偶然性，如果在某次划分中，训练集的数据</w:t>
      </w:r>
      <w:r w:rsidR="00F07448">
        <w:rPr>
          <w:rFonts w:hint="eastAsia"/>
        </w:rPr>
        <w:t>不具有</w:t>
      </w:r>
      <w:r w:rsidR="00871B77">
        <w:rPr>
          <w:rFonts w:hint="eastAsia"/>
        </w:rPr>
        <w:t>普遍性</w:t>
      </w:r>
      <w:r w:rsidR="005D39C3" w:rsidRPr="005D39C3">
        <w:rPr>
          <w:rFonts w:hint="eastAsia"/>
        </w:rPr>
        <w:t>，</w:t>
      </w:r>
      <w:r w:rsidR="00F07448">
        <w:rPr>
          <w:rFonts w:hint="eastAsia"/>
        </w:rPr>
        <w:t>而</w:t>
      </w:r>
      <w:r w:rsidR="005D39C3" w:rsidRPr="005D39C3">
        <w:rPr>
          <w:rFonts w:hint="eastAsia"/>
        </w:rPr>
        <w:t>测试集里</w:t>
      </w:r>
      <w:r w:rsidR="0002551F">
        <w:rPr>
          <w:rFonts w:hint="eastAsia"/>
        </w:rPr>
        <w:t>的数据</w:t>
      </w:r>
      <w:r w:rsidR="00B02E04">
        <w:rPr>
          <w:rFonts w:hint="eastAsia"/>
        </w:rPr>
        <w:t>存在不同的统计分布</w:t>
      </w:r>
      <w:r w:rsidR="005D39C3" w:rsidRPr="005D39C3">
        <w:rPr>
          <w:rFonts w:hint="eastAsia"/>
        </w:rPr>
        <w:t>，这样就会导致最终的</w:t>
      </w:r>
      <w:r w:rsidR="000E39BF">
        <w:rPr>
          <w:rFonts w:hint="eastAsia"/>
        </w:rPr>
        <w:t>预测</w:t>
      </w:r>
      <w:r w:rsidR="005D39C3" w:rsidRPr="005D39C3">
        <w:rPr>
          <w:rFonts w:hint="eastAsia"/>
        </w:rPr>
        <w:t>结果不尽如意。</w:t>
      </w:r>
    </w:p>
    <w:p w14:paraId="1D636ADA" w14:textId="6916E0BB" w:rsidR="00F26051" w:rsidRDefault="00AB041D" w:rsidP="00334B33">
      <w:pPr>
        <w:pStyle w:val="a7"/>
      </w:pPr>
      <w:r>
        <w:rPr>
          <w:rFonts w:hint="eastAsia"/>
        </w:rPr>
        <w:t>标准</w:t>
      </w:r>
      <w:r w:rsidR="00C456F7">
        <w:rPr>
          <w:rFonts w:hint="eastAsia"/>
        </w:rPr>
        <w:t>K</w:t>
      </w:r>
      <w:r w:rsidR="00F26051">
        <w:rPr>
          <w:rFonts w:hint="eastAsia"/>
        </w:rPr>
        <w:t>折交叉验证</w:t>
      </w:r>
    </w:p>
    <w:p w14:paraId="1982B0C7" w14:textId="3B639D0B" w:rsidR="00684DA1" w:rsidRDefault="00C456F7" w:rsidP="00DB41BE">
      <w:pPr>
        <w:ind w:firstLine="420"/>
      </w:pPr>
      <w:r>
        <w:rPr>
          <w:rFonts w:hint="eastAsia"/>
        </w:rPr>
        <w:t>标准</w:t>
      </w:r>
      <w:r>
        <w:rPr>
          <w:rFonts w:hint="eastAsia"/>
        </w:rPr>
        <w:t>K</w:t>
      </w:r>
      <w:r w:rsidR="00F26051">
        <w:rPr>
          <w:rFonts w:hint="eastAsia"/>
        </w:rPr>
        <w:t>折交叉验证，将训练集分割成</w:t>
      </w:r>
      <w:r w:rsidR="004A1DC8">
        <w:rPr>
          <w:rFonts w:hint="eastAsia"/>
        </w:rPr>
        <w:t>K</w:t>
      </w:r>
      <w:r w:rsidR="00F26051">
        <w:rPr>
          <w:rFonts w:hint="eastAsia"/>
        </w:rPr>
        <w:t>个子样本，一个单独的子样本被保留</w:t>
      </w:r>
      <w:r w:rsidR="007A64EB">
        <w:rPr>
          <w:rFonts w:hint="eastAsia"/>
        </w:rPr>
        <w:t>作为</w:t>
      </w:r>
      <w:r w:rsidR="00F26051">
        <w:rPr>
          <w:rFonts w:hint="eastAsia"/>
        </w:rPr>
        <w:t>验证模型的数据，其他</w:t>
      </w:r>
      <w:r w:rsidR="00DB41BE">
        <w:rPr>
          <w:rFonts w:hint="eastAsia"/>
        </w:rPr>
        <w:t>K</w:t>
      </w:r>
      <w:r w:rsidR="00F26051">
        <w:t xml:space="preserve"> − 1</w:t>
      </w:r>
      <w:r w:rsidR="00F26051">
        <w:rPr>
          <w:rFonts w:hint="eastAsia"/>
        </w:rPr>
        <w:t>个样本进行训练。交叉验证重复</w:t>
      </w:r>
      <w:r w:rsidR="00F26051">
        <w:t>k</w:t>
      </w:r>
      <w:r w:rsidR="00F26051">
        <w:rPr>
          <w:rFonts w:hint="eastAsia"/>
        </w:rPr>
        <w:t>次，每个子样本</w:t>
      </w:r>
      <w:r w:rsidR="00586534">
        <w:rPr>
          <w:rFonts w:hint="eastAsia"/>
        </w:rPr>
        <w:t>被</w:t>
      </w:r>
      <w:r w:rsidR="00F26051">
        <w:rPr>
          <w:rFonts w:hint="eastAsia"/>
        </w:rPr>
        <w:t>验证一次，平均</w:t>
      </w:r>
      <w:r w:rsidR="00DB41BE">
        <w:rPr>
          <w:rFonts w:hint="eastAsia"/>
        </w:rPr>
        <w:t>K</w:t>
      </w:r>
      <w:r w:rsidR="00F26051">
        <w:rPr>
          <w:rFonts w:hint="eastAsia"/>
        </w:rPr>
        <w:t>次的结果或使用其他结合方式，最终得到一个单一</w:t>
      </w:r>
      <w:r w:rsidR="00586534">
        <w:rPr>
          <w:rFonts w:hint="eastAsia"/>
        </w:rPr>
        <w:t>模型</w:t>
      </w:r>
      <w:r w:rsidR="003A3838">
        <w:rPr>
          <w:rFonts w:hint="eastAsia"/>
        </w:rPr>
        <w:t>估计测度。</w:t>
      </w:r>
      <w:r w:rsidR="003A3838" w:rsidRPr="003A3838">
        <w:rPr>
          <w:rFonts w:hint="eastAsia"/>
        </w:rPr>
        <w:t>其中，</w:t>
      </w:r>
      <w:r w:rsidR="00DB41BE">
        <w:rPr>
          <w:rFonts w:hint="eastAsia"/>
        </w:rPr>
        <w:t>K</w:t>
      </w:r>
      <w:r w:rsidR="003A3838" w:rsidRPr="003A3838">
        <w:rPr>
          <w:rFonts w:hint="eastAsia"/>
        </w:rPr>
        <w:t>一般取</w:t>
      </w:r>
      <w:r w:rsidR="003A3838" w:rsidRPr="003A3838">
        <w:rPr>
          <w:rFonts w:hint="eastAsia"/>
        </w:rPr>
        <w:t>5</w:t>
      </w:r>
      <w:r w:rsidR="003A3838" w:rsidRPr="003A3838">
        <w:rPr>
          <w:rFonts w:hint="eastAsia"/>
        </w:rPr>
        <w:t>或</w:t>
      </w:r>
      <w:r w:rsidR="003A3838" w:rsidRPr="003A3838">
        <w:rPr>
          <w:rFonts w:hint="eastAsia"/>
        </w:rPr>
        <w:t>10</w:t>
      </w:r>
      <w:r w:rsidR="003A3838" w:rsidRPr="003A3838">
        <w:rPr>
          <w:rFonts w:hint="eastAsia"/>
        </w:rPr>
        <w:t>。</w:t>
      </w:r>
      <w:r w:rsidR="00945106">
        <w:rPr>
          <w:rFonts w:hint="eastAsia"/>
        </w:rPr>
        <w:t>如果</w:t>
      </w:r>
      <w:r w:rsidR="00684DA1">
        <w:rPr>
          <w:rFonts w:hint="eastAsia"/>
        </w:rPr>
        <w:t>采用</w:t>
      </w:r>
      <w:r w:rsidR="00684DA1">
        <w:rPr>
          <w:rFonts w:hint="eastAsia"/>
        </w:rPr>
        <w:t>holdout</w:t>
      </w:r>
      <w:r w:rsidR="00684DA1">
        <w:rPr>
          <w:rFonts w:hint="eastAsia"/>
        </w:rPr>
        <w:t>验证</w:t>
      </w:r>
      <w:r w:rsidR="00945106">
        <w:rPr>
          <w:rFonts w:hint="eastAsia"/>
        </w:rPr>
        <w:t>方式</w:t>
      </w:r>
      <w:r w:rsidR="00684DA1">
        <w:rPr>
          <w:rFonts w:hint="eastAsia"/>
        </w:rPr>
        <w:t>，数据划分具有偶然性；交叉验证通过多次划分，大大降低了这种由一次随机划分带来的偶然性，同时通过多次</w:t>
      </w:r>
      <w:r w:rsidR="000479DF">
        <w:rPr>
          <w:rFonts w:hint="eastAsia"/>
        </w:rPr>
        <w:t>划分，多次训练，模型也能遇到各种各样的数据，从而提高其泛化能力。</w:t>
      </w:r>
      <w:r w:rsidR="00684DA1">
        <w:rPr>
          <w:rFonts w:hint="eastAsia"/>
        </w:rPr>
        <w:t>与</w:t>
      </w:r>
      <w:r w:rsidR="002D1108">
        <w:rPr>
          <w:rFonts w:hint="eastAsia"/>
        </w:rPr>
        <w:t>Hold-Out</w:t>
      </w:r>
      <w:r w:rsidR="000479DF">
        <w:rPr>
          <w:rFonts w:hint="eastAsia"/>
        </w:rPr>
        <w:t>相比，对数据的使用效率更高，</w:t>
      </w:r>
      <w:r w:rsidR="00E30291">
        <w:rPr>
          <w:rFonts w:hint="eastAsia"/>
        </w:rPr>
        <w:t>如果</w:t>
      </w:r>
      <w:r w:rsidR="00E30291">
        <w:rPr>
          <w:rFonts w:hint="eastAsia"/>
        </w:rPr>
        <w:t>Hold-Out</w:t>
      </w:r>
      <w:r w:rsidR="00E30291">
        <w:rPr>
          <w:rFonts w:hint="eastAsia"/>
        </w:rPr>
        <w:t>训练数据与测试数据</w:t>
      </w:r>
      <w:r w:rsidR="00684DA1">
        <w:rPr>
          <w:rFonts w:hint="eastAsia"/>
        </w:rPr>
        <w:t>比例为</w:t>
      </w:r>
      <w:r w:rsidR="00684DA1">
        <w:rPr>
          <w:rFonts w:hint="eastAsia"/>
        </w:rPr>
        <w:t>3:1</w:t>
      </w:r>
      <w:r w:rsidR="00684DA1">
        <w:rPr>
          <w:rFonts w:hint="eastAsia"/>
        </w:rPr>
        <w:t>，如果是</w:t>
      </w:r>
      <w:r w:rsidR="00684DA1">
        <w:rPr>
          <w:rFonts w:hint="eastAsia"/>
        </w:rPr>
        <w:t>5</w:t>
      </w:r>
      <w:r w:rsidR="00684DA1">
        <w:rPr>
          <w:rFonts w:hint="eastAsia"/>
        </w:rPr>
        <w:t>折交叉验证，训练集比测试集为</w:t>
      </w:r>
      <w:r w:rsidR="00684DA1">
        <w:rPr>
          <w:rFonts w:hint="eastAsia"/>
        </w:rPr>
        <w:t>4:1</w:t>
      </w:r>
      <w:r w:rsidR="000479DF">
        <w:rPr>
          <w:rFonts w:hint="eastAsia"/>
        </w:rPr>
        <w:t>；如果是</w:t>
      </w:r>
      <w:r w:rsidR="00684DA1">
        <w:rPr>
          <w:rFonts w:hint="eastAsia"/>
        </w:rPr>
        <w:t>10</w:t>
      </w:r>
      <w:r w:rsidR="00684DA1">
        <w:rPr>
          <w:rFonts w:hint="eastAsia"/>
        </w:rPr>
        <w:t>折交叉验证</w:t>
      </w:r>
      <w:r w:rsidR="000479DF">
        <w:rPr>
          <w:rFonts w:hint="eastAsia"/>
        </w:rPr>
        <w:t>，</w:t>
      </w:r>
      <w:r w:rsidR="00684DA1">
        <w:rPr>
          <w:rFonts w:hint="eastAsia"/>
        </w:rPr>
        <w:t>训练集比测试集为</w:t>
      </w:r>
      <w:r w:rsidR="00684DA1">
        <w:rPr>
          <w:rFonts w:hint="eastAsia"/>
        </w:rPr>
        <w:t>9:1</w:t>
      </w:r>
      <w:r w:rsidR="00FD110B">
        <w:rPr>
          <w:rFonts w:hint="eastAsia"/>
        </w:rPr>
        <w:t>，</w:t>
      </w:r>
      <w:r w:rsidR="005A5CAE">
        <w:rPr>
          <w:rFonts w:hint="eastAsia"/>
        </w:rPr>
        <w:t>数据量越大，模型准确率越高。</w:t>
      </w:r>
    </w:p>
    <w:p w14:paraId="0C7B51B2" w14:textId="77777777" w:rsidR="00AB041D" w:rsidRDefault="00AB041D" w:rsidP="00334B33">
      <w:pPr>
        <w:pStyle w:val="a7"/>
      </w:pPr>
      <w:r>
        <w:rPr>
          <w:rFonts w:hint="eastAsia"/>
        </w:rPr>
        <w:t>分层</w:t>
      </w:r>
      <w:r>
        <w:rPr>
          <w:rFonts w:hint="eastAsia"/>
        </w:rPr>
        <w:t>K</w:t>
      </w:r>
      <w:r>
        <w:rPr>
          <w:rFonts w:hint="eastAsia"/>
        </w:rPr>
        <w:t>折交叉验证</w:t>
      </w:r>
    </w:p>
    <w:p w14:paraId="71F9DF92" w14:textId="0112AE5D" w:rsidR="00AB041D" w:rsidRDefault="00AB041D" w:rsidP="00AB041D">
      <w:pPr>
        <w:ind w:firstLine="420"/>
      </w:pPr>
      <w:r>
        <w:rPr>
          <w:rFonts w:hint="eastAsia"/>
        </w:rPr>
        <w:t>在某些情况下，</w:t>
      </w:r>
      <w:r w:rsidR="00910124">
        <w:rPr>
          <w:rFonts w:hint="eastAsia"/>
        </w:rPr>
        <w:t>训练数据的</w:t>
      </w:r>
      <w:r w:rsidR="00685C42">
        <w:rPr>
          <w:rFonts w:hint="eastAsia"/>
        </w:rPr>
        <w:t>响应变量</w:t>
      </w:r>
      <w:r>
        <w:rPr>
          <w:rFonts w:hint="eastAsia"/>
        </w:rPr>
        <w:t>可能存在很大的不平</w:t>
      </w:r>
      <w:r w:rsidR="00C456F7">
        <w:rPr>
          <w:rFonts w:hint="eastAsia"/>
        </w:rPr>
        <w:t>衡。例如，在有关房屋价格的数据集中，可能有大量具有高价格的房屋；</w:t>
      </w:r>
      <w:r>
        <w:rPr>
          <w:rFonts w:hint="eastAsia"/>
        </w:rPr>
        <w:t>或</w:t>
      </w:r>
      <w:r w:rsidR="00C456F7">
        <w:rPr>
          <w:rFonts w:hint="eastAsia"/>
        </w:rPr>
        <w:t>者在分类的情况下，阴性样品可能比阳性样品多几倍。对于此类问题，对标准</w:t>
      </w:r>
      <w:r>
        <w:rPr>
          <w:rFonts w:hint="eastAsia"/>
        </w:rPr>
        <w:t>K</w:t>
      </w:r>
      <w:r w:rsidR="00E13ABF">
        <w:rPr>
          <w:rFonts w:hint="eastAsia"/>
        </w:rPr>
        <w:t>折交叉验证中进行</w:t>
      </w:r>
      <w:r>
        <w:rPr>
          <w:rFonts w:hint="eastAsia"/>
        </w:rPr>
        <w:t>细微的变化</w:t>
      </w:r>
      <w:r w:rsidR="009E764A">
        <w:rPr>
          <w:rFonts w:hint="eastAsia"/>
        </w:rPr>
        <w:t>，使每</w:t>
      </w:r>
      <w:r>
        <w:rPr>
          <w:rFonts w:hint="eastAsia"/>
        </w:rPr>
        <w:t>折</w:t>
      </w:r>
      <w:r w:rsidR="009E764A">
        <w:rPr>
          <w:rFonts w:hint="eastAsia"/>
        </w:rPr>
        <w:t>数据</w:t>
      </w:r>
      <w:r>
        <w:rPr>
          <w:rFonts w:hint="eastAsia"/>
        </w:rPr>
        <w:t>包含</w:t>
      </w:r>
      <w:r w:rsidR="009E764A">
        <w:rPr>
          <w:rFonts w:hint="eastAsia"/>
        </w:rPr>
        <w:t>每个目标类别的样本百分比</w:t>
      </w:r>
      <w:r>
        <w:rPr>
          <w:rFonts w:hint="eastAsia"/>
        </w:rPr>
        <w:t>与</w:t>
      </w:r>
      <w:r w:rsidR="009E764A">
        <w:rPr>
          <w:rFonts w:hint="eastAsia"/>
        </w:rPr>
        <w:t>全部数据</w:t>
      </w:r>
      <w:r w:rsidR="00FF7477">
        <w:rPr>
          <w:rFonts w:hint="eastAsia"/>
        </w:rPr>
        <w:t>中</w:t>
      </w:r>
      <w:r w:rsidR="00F31CC6">
        <w:rPr>
          <w:rFonts w:hint="eastAsia"/>
        </w:rPr>
        <w:t>的</w:t>
      </w:r>
      <w:r w:rsidR="00FF7477">
        <w:rPr>
          <w:rFonts w:hint="eastAsia"/>
        </w:rPr>
        <w:t>样本</w:t>
      </w:r>
      <w:r w:rsidR="009E764A">
        <w:rPr>
          <w:rFonts w:hint="eastAsia"/>
        </w:rPr>
        <w:t>相同</w:t>
      </w:r>
      <w:r w:rsidR="00C8241A">
        <w:rPr>
          <w:rFonts w:hint="eastAsia"/>
        </w:rPr>
        <w:t>，或者对于预测问题</w:t>
      </w:r>
      <w:r>
        <w:rPr>
          <w:rFonts w:hint="eastAsia"/>
        </w:rPr>
        <w:t>，平均响应值约为在所有倍数上相等。这种变化也称为分层</w:t>
      </w:r>
      <w:r>
        <w:rPr>
          <w:rFonts w:hint="eastAsia"/>
        </w:rPr>
        <w:t>K</w:t>
      </w:r>
      <w:r>
        <w:rPr>
          <w:rFonts w:hint="eastAsia"/>
        </w:rPr>
        <w:t>折。</w:t>
      </w:r>
    </w:p>
    <w:p w14:paraId="1A02CFF0" w14:textId="1398650A" w:rsidR="00AB041D" w:rsidRDefault="00AB041D" w:rsidP="00AB041D">
      <w:pPr>
        <w:ind w:firstLine="420"/>
      </w:pPr>
      <w:r>
        <w:rPr>
          <w:rFonts w:hint="eastAsia"/>
        </w:rPr>
        <w:t>上面说明的</w:t>
      </w:r>
      <w:r w:rsidR="00D849B9">
        <w:rPr>
          <w:rFonts w:hint="eastAsia"/>
        </w:rPr>
        <w:t>交叉</w:t>
      </w:r>
      <w:r w:rsidR="00F149F7">
        <w:rPr>
          <w:rFonts w:hint="eastAsia"/>
        </w:rPr>
        <w:t>验证技术也称为非穷举交叉验证</w:t>
      </w:r>
      <w:r w:rsidR="00D849B9">
        <w:rPr>
          <w:rFonts w:hint="eastAsia"/>
        </w:rPr>
        <w:t>，</w:t>
      </w:r>
      <w:r w:rsidR="009D4271">
        <w:rPr>
          <w:rFonts w:hint="eastAsia"/>
        </w:rPr>
        <w:t>不需要</w:t>
      </w:r>
      <w:r>
        <w:rPr>
          <w:rFonts w:hint="eastAsia"/>
        </w:rPr>
        <w:t>计算</w:t>
      </w:r>
      <w:r w:rsidR="00D849B9">
        <w:rPr>
          <w:rFonts w:hint="eastAsia"/>
        </w:rPr>
        <w:t>所有</w:t>
      </w:r>
      <w:r>
        <w:rPr>
          <w:rFonts w:hint="eastAsia"/>
        </w:rPr>
        <w:t>分割原始样本的方法，</w:t>
      </w:r>
      <w:r w:rsidR="00D849B9">
        <w:rPr>
          <w:rFonts w:hint="eastAsia"/>
        </w:rPr>
        <w:t>只需要确定需要分割出</w:t>
      </w:r>
      <w:r w:rsidR="00B5187A">
        <w:rPr>
          <w:rFonts w:hint="eastAsia"/>
        </w:rPr>
        <w:t>多少个子集即可。下面说明的方法称为</w:t>
      </w:r>
      <w:r w:rsidR="0038131E">
        <w:rPr>
          <w:rFonts w:hint="eastAsia"/>
        </w:rPr>
        <w:t>穷举交叉验证</w:t>
      </w:r>
      <w:r>
        <w:rPr>
          <w:rFonts w:hint="eastAsia"/>
        </w:rPr>
        <w:t>，该方法计算将数据分为训练集和测试集的所有可能方式。</w:t>
      </w:r>
    </w:p>
    <w:p w14:paraId="4773F117" w14:textId="77777777" w:rsidR="00F26051" w:rsidRDefault="00F26051" w:rsidP="00334B33">
      <w:pPr>
        <w:pStyle w:val="a7"/>
      </w:pPr>
      <w:r>
        <w:rPr>
          <w:rFonts w:hint="eastAsia"/>
        </w:rPr>
        <w:t>留一验证</w:t>
      </w:r>
    </w:p>
    <w:p w14:paraId="764983B0" w14:textId="7A766DC1" w:rsidR="003679F5" w:rsidRDefault="00F26051" w:rsidP="001C0578">
      <w:pPr>
        <w:ind w:firstLine="420"/>
      </w:pPr>
      <w:r>
        <w:rPr>
          <w:rFonts w:hint="eastAsia"/>
        </w:rPr>
        <w:t>留一验证意指只使用</w:t>
      </w:r>
      <w:r w:rsidR="00AD431E">
        <w:rPr>
          <w:rFonts w:hint="eastAsia"/>
        </w:rPr>
        <w:t>一个样本作为</w:t>
      </w:r>
      <w:r>
        <w:rPr>
          <w:rFonts w:hint="eastAsia"/>
        </w:rPr>
        <w:t>验证</w:t>
      </w:r>
      <w:r w:rsidR="00AD431E">
        <w:rPr>
          <w:rFonts w:hint="eastAsia"/>
        </w:rPr>
        <w:t>数据</w:t>
      </w:r>
      <w:r w:rsidR="00646610">
        <w:rPr>
          <w:rFonts w:hint="eastAsia"/>
        </w:rPr>
        <w:t>，而剩余的则留下来当做训练数据</w:t>
      </w:r>
      <w:r w:rsidR="00006500">
        <w:rPr>
          <w:rFonts w:hint="eastAsia"/>
        </w:rPr>
        <w:t>，</w:t>
      </w:r>
      <w:r w:rsidR="00006500" w:rsidRPr="00006500">
        <w:rPr>
          <w:rFonts w:hint="eastAsia"/>
        </w:rPr>
        <w:t>是一种特殊的交叉验证方式。如果样本容量为</w:t>
      </w:r>
      <w:r w:rsidR="00006500">
        <w:rPr>
          <w:rFonts w:hint="eastAsia"/>
        </w:rPr>
        <w:t>N</w:t>
      </w:r>
      <w:r w:rsidR="00006500" w:rsidRPr="00006500">
        <w:rPr>
          <w:rFonts w:hint="eastAsia"/>
        </w:rPr>
        <w:t>，则</w:t>
      </w:r>
      <w:r w:rsidR="00006500">
        <w:rPr>
          <w:rFonts w:hint="eastAsia"/>
        </w:rPr>
        <w:t>K=N</w:t>
      </w:r>
      <w:r w:rsidR="00006500" w:rsidRPr="00006500">
        <w:rPr>
          <w:rFonts w:hint="eastAsia"/>
        </w:rPr>
        <w:t>，进行</w:t>
      </w:r>
      <w:r w:rsidR="00006500">
        <w:rPr>
          <w:rFonts w:hint="eastAsia"/>
        </w:rPr>
        <w:t>N</w:t>
      </w:r>
      <w:r w:rsidR="00B71499">
        <w:rPr>
          <w:rFonts w:hint="eastAsia"/>
        </w:rPr>
        <w:t>折交叉验证，每次留下一个样本进行验证，</w:t>
      </w:r>
      <w:r w:rsidR="00006500" w:rsidRPr="00006500">
        <w:rPr>
          <w:rFonts w:hint="eastAsia"/>
        </w:rPr>
        <w:t>主要针对小样本数据。</w:t>
      </w:r>
    </w:p>
    <w:p w14:paraId="4A206B33" w14:textId="0BF6CA27" w:rsidR="00E700D6" w:rsidRDefault="00854725" w:rsidP="000E323D">
      <w:pPr>
        <w:pStyle w:val="Heading2"/>
      </w:pPr>
      <w:r>
        <w:rPr>
          <w:rFonts w:hint="eastAsia"/>
        </w:rPr>
        <w:t>机器学习</w:t>
      </w:r>
      <w:r w:rsidR="000B35E5">
        <w:rPr>
          <w:rFonts w:hint="eastAsia"/>
        </w:rPr>
        <w:t>管道</w:t>
      </w:r>
    </w:p>
    <w:p w14:paraId="5C1D6A73" w14:textId="154211C1" w:rsidR="00392BA0" w:rsidRDefault="004A7135" w:rsidP="0078613D">
      <w:pPr>
        <w:ind w:firstLine="420"/>
      </w:pPr>
      <w:r>
        <w:rPr>
          <w:rFonts w:hint="eastAsia"/>
        </w:rPr>
        <w:t>什么是</w:t>
      </w:r>
      <w:r w:rsidR="00854725">
        <w:rPr>
          <w:rFonts w:hint="eastAsia"/>
        </w:rPr>
        <w:t>机器学习</w:t>
      </w:r>
      <w:r w:rsidRPr="00CA0E34">
        <w:rPr>
          <w:rStyle w:val="CharChar0"/>
          <w:rFonts w:hint="eastAsia"/>
        </w:rPr>
        <w:t>管道</w:t>
      </w:r>
      <w:r w:rsidR="00DC07BF">
        <w:rPr>
          <w:rStyle w:val="CharChar0"/>
          <w:rFonts w:hint="eastAsia"/>
        </w:rPr>
        <w:t>？</w:t>
      </w:r>
      <w:r w:rsidR="00FB65E2" w:rsidRPr="00CA0E34">
        <w:rPr>
          <w:rStyle w:val="CharChar0"/>
          <w:rFonts w:hint="eastAsia"/>
        </w:rPr>
        <w:t>实际上，管道是日常生活中的一个自然概念，例如生成车间的流水线</w:t>
      </w:r>
      <w:r w:rsidR="00285D11" w:rsidRPr="00CA0E34">
        <w:rPr>
          <w:rStyle w:val="CharChar0"/>
          <w:rFonts w:hint="eastAsia"/>
        </w:rPr>
        <w:t>。</w:t>
      </w:r>
      <w:r w:rsidR="00FB65E2" w:rsidRPr="00CA0E34">
        <w:rPr>
          <w:rStyle w:val="CharChar0"/>
          <w:rFonts w:hint="eastAsia"/>
        </w:rPr>
        <w:t>如果考虑汽车</w:t>
      </w:r>
      <w:r w:rsidR="00285D11" w:rsidRPr="00CA0E34">
        <w:rPr>
          <w:rStyle w:val="CharChar0"/>
          <w:rFonts w:hint="eastAsia"/>
        </w:rPr>
        <w:t>组装</w:t>
      </w:r>
      <w:r w:rsidR="00FB65E2" w:rsidRPr="00CA0E34">
        <w:rPr>
          <w:rStyle w:val="CharChar0"/>
          <w:rFonts w:hint="eastAsia"/>
        </w:rPr>
        <w:t>流水线，</w:t>
      </w:r>
      <w:r w:rsidR="00285D11" w:rsidRPr="00CA0E34">
        <w:rPr>
          <w:rStyle w:val="CharChar0"/>
          <w:rFonts w:hint="eastAsia"/>
        </w:rPr>
        <w:t>假设装配线中的某些步骤是安装发动机，</w:t>
      </w:r>
      <w:r w:rsidR="00FB65E2" w:rsidRPr="00CA0E34">
        <w:rPr>
          <w:rStyle w:val="CharChar0"/>
          <w:rFonts w:hint="eastAsia"/>
        </w:rPr>
        <w:t>然后</w:t>
      </w:r>
      <w:r w:rsidR="00285D11" w:rsidRPr="00CA0E34">
        <w:rPr>
          <w:rStyle w:val="CharChar0"/>
          <w:rFonts w:hint="eastAsia"/>
        </w:rPr>
        <w:t>安装发动机罩并安装车轮。装配线上的汽车只能一次完成三个步骤中的一个。在汽车安装了发动机后，它将继续安装发动机罩，为下一辆汽车留下发动机安装设施。</w:t>
      </w:r>
      <w:r w:rsidR="00CC19C9" w:rsidRPr="00CA0E34">
        <w:rPr>
          <w:rStyle w:val="CharChar0"/>
          <w:rFonts w:hint="eastAsia"/>
        </w:rPr>
        <w:t>装配流水线上最多应该有</w:t>
      </w:r>
      <w:r w:rsidR="00CC19C9" w:rsidRPr="00CA0E34">
        <w:rPr>
          <w:rStyle w:val="CharChar0"/>
          <w:rFonts w:hint="eastAsia"/>
        </w:rPr>
        <w:t>3</w:t>
      </w:r>
      <w:r w:rsidR="00CC19C9" w:rsidRPr="00CA0E34">
        <w:rPr>
          <w:rStyle w:val="CharChar0"/>
          <w:rFonts w:hint="eastAsia"/>
        </w:rPr>
        <w:t>辆车，</w:t>
      </w:r>
      <w:r w:rsidR="00792BF4" w:rsidRPr="00CA0E34">
        <w:rPr>
          <w:rStyle w:val="CharChar0"/>
          <w:rFonts w:hint="eastAsia"/>
        </w:rPr>
        <w:t>分别是第一辆车移动到车轮安装，第二</w:t>
      </w:r>
      <w:r w:rsidR="00285D11" w:rsidRPr="00CA0E34">
        <w:rPr>
          <w:rStyle w:val="CharChar0"/>
          <w:rFonts w:hint="eastAsia"/>
        </w:rPr>
        <w:t>辆车引擎盖安装，第三辆车开始安装引擎。如果发动机安装需要</w:t>
      </w:r>
      <w:r w:rsidR="00285D11" w:rsidRPr="00CA0E34">
        <w:rPr>
          <w:rStyle w:val="CharChar0"/>
          <w:rFonts w:hint="eastAsia"/>
        </w:rPr>
        <w:t>20</w:t>
      </w:r>
      <w:r w:rsidR="00285D11" w:rsidRPr="00CA0E34">
        <w:rPr>
          <w:rStyle w:val="CharChar0"/>
          <w:rFonts w:hint="eastAsia"/>
        </w:rPr>
        <w:t>分钟，</w:t>
      </w:r>
      <w:r w:rsidR="0063441C" w:rsidRPr="00CA0E34">
        <w:rPr>
          <w:rStyle w:val="CharChar0"/>
          <w:rFonts w:hint="eastAsia"/>
        </w:rPr>
        <w:t>引擎盖</w:t>
      </w:r>
      <w:r w:rsidR="00285D11" w:rsidRPr="00CA0E34">
        <w:rPr>
          <w:rStyle w:val="CharChar0"/>
          <w:rFonts w:hint="eastAsia"/>
        </w:rPr>
        <w:t>安装需要</w:t>
      </w:r>
      <w:r w:rsidR="00285D11" w:rsidRPr="00CA0E34">
        <w:rPr>
          <w:rStyle w:val="CharChar0"/>
          <w:rFonts w:hint="eastAsia"/>
        </w:rPr>
        <w:t>5</w:t>
      </w:r>
      <w:r w:rsidR="00285D11" w:rsidRPr="00CA0E34">
        <w:rPr>
          <w:rStyle w:val="CharChar0"/>
          <w:rFonts w:hint="eastAsia"/>
        </w:rPr>
        <w:t>分钟，安装轮子需要</w:t>
      </w:r>
      <w:r w:rsidR="00285D11" w:rsidRPr="00CA0E34">
        <w:rPr>
          <w:rStyle w:val="CharChar0"/>
          <w:rFonts w:hint="eastAsia"/>
        </w:rPr>
        <w:t>10</w:t>
      </w:r>
      <w:r w:rsidR="00013C29" w:rsidRPr="00CA0E34">
        <w:rPr>
          <w:rStyle w:val="CharChar0"/>
          <w:rFonts w:hint="eastAsia"/>
        </w:rPr>
        <w:t>分钟。当流水线上</w:t>
      </w:r>
      <w:r w:rsidR="00792BF4" w:rsidRPr="00CA0E34">
        <w:rPr>
          <w:rStyle w:val="CharChar0"/>
          <w:rFonts w:hint="eastAsia"/>
        </w:rPr>
        <w:t>一次</w:t>
      </w:r>
      <w:r w:rsidR="00285D11" w:rsidRPr="00CA0E34">
        <w:rPr>
          <w:rStyle w:val="CharChar0"/>
          <w:rFonts w:hint="eastAsia"/>
        </w:rPr>
        <w:t>只有一辆汽车</w:t>
      </w:r>
      <w:r w:rsidR="00013C29" w:rsidRPr="00CA0E34">
        <w:rPr>
          <w:rStyle w:val="CharChar0"/>
          <w:rFonts w:hint="eastAsia"/>
        </w:rPr>
        <w:t>存在，如果三辆车装备完成</w:t>
      </w:r>
      <w:r w:rsidR="00285D11" w:rsidRPr="00CA0E34">
        <w:rPr>
          <w:rStyle w:val="CharChar0"/>
          <w:rFonts w:hint="eastAsia"/>
        </w:rPr>
        <w:t>将</w:t>
      </w:r>
      <w:r w:rsidR="00285D11">
        <w:rPr>
          <w:rFonts w:hint="eastAsia"/>
        </w:rPr>
        <w:t>需要</w:t>
      </w:r>
      <w:r w:rsidR="00285D11">
        <w:rPr>
          <w:rFonts w:hint="eastAsia"/>
        </w:rPr>
        <w:t>105</w:t>
      </w:r>
      <w:r w:rsidR="0063441C">
        <w:rPr>
          <w:rFonts w:hint="eastAsia"/>
        </w:rPr>
        <w:t>=3*</w:t>
      </w:r>
      <w:r w:rsidR="0063441C">
        <w:rPr>
          <w:rFonts w:hint="eastAsia"/>
        </w:rPr>
        <w:t>（</w:t>
      </w:r>
      <w:r w:rsidR="0063441C">
        <w:rPr>
          <w:rFonts w:hint="eastAsia"/>
        </w:rPr>
        <w:t>20+5+10</w:t>
      </w:r>
      <w:r w:rsidR="0063441C">
        <w:rPr>
          <w:rFonts w:hint="eastAsia"/>
        </w:rPr>
        <w:t>）</w:t>
      </w:r>
      <w:r w:rsidR="00792BF4">
        <w:rPr>
          <w:rFonts w:hint="eastAsia"/>
        </w:rPr>
        <w:t>分钟；</w:t>
      </w:r>
      <w:r w:rsidR="00013C29">
        <w:rPr>
          <w:rFonts w:hint="eastAsia"/>
        </w:rPr>
        <w:t>当流水线上可以同时存在三辆车</w:t>
      </w:r>
      <w:r w:rsidR="00285D11">
        <w:rPr>
          <w:rFonts w:hint="eastAsia"/>
        </w:rPr>
        <w:t>，</w:t>
      </w:r>
      <w:r w:rsidR="00013C29">
        <w:rPr>
          <w:rFonts w:hint="eastAsia"/>
        </w:rPr>
        <w:t>三辆车装备完成将需要</w:t>
      </w:r>
      <w:r w:rsidR="00285D11">
        <w:rPr>
          <w:rFonts w:hint="eastAsia"/>
        </w:rPr>
        <w:t>75</w:t>
      </w:r>
      <w:r w:rsidR="00013C29">
        <w:rPr>
          <w:rFonts w:hint="eastAsia"/>
        </w:rPr>
        <w:t>=20+</w:t>
      </w:r>
      <w:r w:rsidR="00A52765">
        <w:rPr>
          <w:rFonts w:hint="eastAsia"/>
        </w:rPr>
        <w:t>20+5+10+10+10</w:t>
      </w:r>
      <w:r w:rsidR="00A4713A">
        <w:rPr>
          <w:rFonts w:hint="eastAsia"/>
        </w:rPr>
        <w:t>分钟，所以说管道模型的目的之间就是提高生成效率。</w:t>
      </w:r>
      <w:r w:rsidR="003D7BC8">
        <w:t>机器学习管道</w:t>
      </w:r>
      <w:r w:rsidR="00585B38">
        <w:rPr>
          <w:rFonts w:hint="eastAsia"/>
        </w:rPr>
        <w:t>包括了</w:t>
      </w:r>
      <w:r w:rsidR="00CD61C0">
        <w:t>用于机器学习工作流程</w:t>
      </w:r>
      <w:r w:rsidR="00CD61C0">
        <w:rPr>
          <w:rFonts w:hint="eastAsia"/>
        </w:rPr>
        <w:t>中的</w:t>
      </w:r>
      <w:r w:rsidR="003D7BC8">
        <w:t>创建、</w:t>
      </w:r>
      <w:r w:rsidR="00392BA0" w:rsidRPr="00392BA0">
        <w:t>调优</w:t>
      </w:r>
      <w:r w:rsidR="00392BA0" w:rsidRPr="00392BA0">
        <w:lastRenderedPageBreak/>
        <w:t>和检查</w:t>
      </w:r>
      <w:r w:rsidR="00CD61C0">
        <w:rPr>
          <w:rFonts w:hint="eastAsia"/>
        </w:rPr>
        <w:t>等过程</w:t>
      </w:r>
      <w:r w:rsidR="00CF2A69">
        <w:rPr>
          <w:rFonts w:hint="eastAsia"/>
        </w:rPr>
        <w:t>，</w:t>
      </w:r>
      <w:r w:rsidR="00742790">
        <w:rPr>
          <w:rFonts w:hint="eastAsia"/>
        </w:rPr>
        <w:t>用户</w:t>
      </w:r>
      <w:r w:rsidR="00742790">
        <w:t>更多地关注</w:t>
      </w:r>
      <w:r w:rsidR="00392BA0" w:rsidRPr="00392BA0">
        <w:t>数据需求</w:t>
      </w:r>
      <w:r w:rsidR="00F95547">
        <w:t>和机器学习任务，而不是花费时间和精力在</w:t>
      </w:r>
      <w:r w:rsidR="005F1772">
        <w:rPr>
          <w:rFonts w:hint="eastAsia"/>
        </w:rPr>
        <w:t>设计</w:t>
      </w:r>
      <w:r w:rsidR="00F95547">
        <w:t>基础架构和</w:t>
      </w:r>
      <w:r w:rsidR="005F1772">
        <w:rPr>
          <w:rFonts w:hint="eastAsia"/>
        </w:rPr>
        <w:t>实现</w:t>
      </w:r>
      <w:r w:rsidR="00F95547">
        <w:t>分布式计算</w:t>
      </w:r>
      <w:r w:rsidR="00F769C6">
        <w:rPr>
          <w:rFonts w:hint="eastAsia"/>
        </w:rPr>
        <w:t>。机器学习管道还包括</w:t>
      </w:r>
      <w:r w:rsidR="00392BA0" w:rsidRPr="00392BA0">
        <w:t>特征</w:t>
      </w:r>
      <w:r w:rsidR="00F769C6">
        <w:rPr>
          <w:rFonts w:hint="eastAsia"/>
        </w:rPr>
        <w:t>工程与</w:t>
      </w:r>
      <w:r w:rsidR="00392BA0" w:rsidRPr="00392BA0">
        <w:t>模型组合的</w:t>
      </w:r>
      <w:r w:rsidR="00A310F7">
        <w:rPr>
          <w:rFonts w:hint="eastAsia"/>
        </w:rPr>
        <w:t>自动</w:t>
      </w:r>
      <w:r w:rsidR="00A310F7">
        <w:t>迭代，</w:t>
      </w:r>
      <w:r w:rsidR="00BA083C">
        <w:rPr>
          <w:rFonts w:hint="eastAsia"/>
        </w:rPr>
        <w:t>最终</w:t>
      </w:r>
      <w:r w:rsidR="00A310F7">
        <w:rPr>
          <w:rFonts w:hint="eastAsia"/>
        </w:rPr>
        <w:t>找到最优的解决方案。</w:t>
      </w:r>
    </w:p>
    <w:p w14:paraId="33FFFB0C" w14:textId="32992A82" w:rsidR="00567476" w:rsidRDefault="0010047A" w:rsidP="006D138F">
      <w:pPr>
        <w:pStyle w:val="Heading3"/>
      </w:pPr>
      <w:r>
        <w:rPr>
          <w:rFonts w:hint="eastAsia"/>
        </w:rPr>
        <w:t>概念介绍</w:t>
      </w:r>
    </w:p>
    <w:p w14:paraId="63EDDC92" w14:textId="02732AB2" w:rsidR="003C3FDE" w:rsidRDefault="003C3FDE" w:rsidP="003C3FDE">
      <w:pPr>
        <w:ind w:firstLine="420"/>
      </w:pPr>
      <w:r>
        <w:rPr>
          <w:rFonts w:hint="eastAsia"/>
        </w:rPr>
        <w:t>机器学习管道</w:t>
      </w:r>
      <w:r w:rsidR="0025265B">
        <w:rPr>
          <w:rFonts w:hint="eastAsia"/>
        </w:rPr>
        <w:t>可以用来</w:t>
      </w:r>
      <w:r w:rsidR="00833E42">
        <w:rPr>
          <w:rFonts w:hint="eastAsia"/>
        </w:rPr>
        <w:t>定义工作流程，</w:t>
      </w:r>
      <w:r>
        <w:rPr>
          <w:rFonts w:hint="eastAsia"/>
        </w:rPr>
        <w:t>自</w:t>
      </w:r>
      <w:r w:rsidR="00833E42">
        <w:rPr>
          <w:rFonts w:hint="eastAsia"/>
        </w:rPr>
        <w:t>动完成模型训练。管道的工作方式是使一系列数据可以在</w:t>
      </w:r>
      <w:r w:rsidR="00834BE6">
        <w:rPr>
          <w:rFonts w:hint="eastAsia"/>
        </w:rPr>
        <w:t>模型中进行转换和关联，</w:t>
      </w:r>
      <w:r w:rsidR="00833E42">
        <w:rPr>
          <w:rFonts w:hint="eastAsia"/>
        </w:rPr>
        <w:t>模型可以进行测试和评估</w:t>
      </w:r>
      <w:r w:rsidR="00834BE6">
        <w:rPr>
          <w:rFonts w:hint="eastAsia"/>
        </w:rPr>
        <w:t>。</w:t>
      </w:r>
      <w:r>
        <w:rPr>
          <w:rFonts w:hint="eastAsia"/>
        </w:rPr>
        <w:t>机器学习管道包括几个训练模型的步骤</w:t>
      </w:r>
      <w:r w:rsidR="00834BE6">
        <w:rPr>
          <w:rFonts w:hint="eastAsia"/>
        </w:rPr>
        <w:t>，每个步骤都可以</w:t>
      </w:r>
      <w:r>
        <w:rPr>
          <w:rFonts w:hint="eastAsia"/>
        </w:rPr>
        <w:t>重复</w:t>
      </w:r>
      <w:r w:rsidR="00834BE6">
        <w:rPr>
          <w:rFonts w:hint="eastAsia"/>
        </w:rPr>
        <w:t>迭代</w:t>
      </w:r>
      <w:r>
        <w:rPr>
          <w:rFonts w:hint="eastAsia"/>
        </w:rPr>
        <w:t>执行，以不断提高模型的准确性并获得</w:t>
      </w:r>
      <w:r w:rsidR="00834BE6">
        <w:rPr>
          <w:rFonts w:hint="eastAsia"/>
        </w:rPr>
        <w:t>最优的结果</w:t>
      </w:r>
      <w:r>
        <w:rPr>
          <w:rFonts w:hint="eastAsia"/>
        </w:rPr>
        <w:t>。</w:t>
      </w:r>
      <w:r w:rsidR="005C1F2D">
        <w:rPr>
          <w:rFonts w:hint="eastAsia"/>
        </w:rPr>
        <w:t>通过定义机器学习管道，模型训练过程可以被有效的控制，可以灵活分解和替换。在模型训练的过程中，机器</w:t>
      </w:r>
      <w:r w:rsidR="005C1F2D">
        <w:rPr>
          <w:rFonts w:ascii=".Apple Color Emoji UI" w:eastAsia=".Apple Color Emoji UI" w:hAnsi=".Apple Color Emoji UI" w:cs=".Apple Color Emoji UI" w:hint="eastAsia"/>
        </w:rPr>
        <w:t>学习</w:t>
      </w:r>
      <w:r>
        <w:rPr>
          <w:rFonts w:hint="eastAsia"/>
        </w:rPr>
        <w:t>算法</w:t>
      </w:r>
      <w:r w:rsidR="005C1F2D">
        <w:rPr>
          <w:rFonts w:hint="eastAsia"/>
        </w:rPr>
        <w:t>可以在训练数据中找到将输入数据映射到标签</w:t>
      </w:r>
      <w:r>
        <w:rPr>
          <w:rFonts w:hint="eastAsia"/>
        </w:rPr>
        <w:t>（要预测的答案）的模式，然后</w:t>
      </w:r>
      <w:r w:rsidR="005C1F2D">
        <w:rPr>
          <w:rFonts w:hint="eastAsia"/>
        </w:rPr>
        <w:t>保存</w:t>
      </w:r>
      <w:r>
        <w:rPr>
          <w:rFonts w:hint="eastAsia"/>
        </w:rPr>
        <w:t>这些模式</w:t>
      </w:r>
      <w:r w:rsidR="005C1F2D">
        <w:rPr>
          <w:rFonts w:hint="eastAsia"/>
        </w:rPr>
        <w:t>到模型中</w:t>
      </w:r>
      <w:r>
        <w:rPr>
          <w:rFonts w:hint="eastAsia"/>
        </w:rPr>
        <w:t>。模型可以具有许多依赖性，并且可以存储所有组件以确保所有功能都可以脱</w:t>
      </w:r>
      <w:r w:rsidR="005C1F2D">
        <w:rPr>
          <w:rFonts w:hint="eastAsia"/>
        </w:rPr>
        <w:t>机使用，也可以</w:t>
      </w:r>
      <w:r>
        <w:rPr>
          <w:rFonts w:hint="eastAsia"/>
        </w:rPr>
        <w:t>联机进行部署。</w:t>
      </w:r>
    </w:p>
    <w:p w14:paraId="67701F20" w14:textId="3A440FB8" w:rsidR="003C3FDE" w:rsidRDefault="003C3FDE" w:rsidP="003C3FDE">
      <w:pPr>
        <w:ind w:firstLine="420"/>
      </w:pPr>
      <w:r>
        <w:rPr>
          <w:rFonts w:hint="eastAsia"/>
        </w:rPr>
        <w:t>当今的许多</w:t>
      </w:r>
      <w:r w:rsidR="00EB47A7">
        <w:rPr>
          <w:rFonts w:hint="eastAsia"/>
        </w:rPr>
        <w:t>机器学习模型大部分是经过训练</w:t>
      </w:r>
      <w:r w:rsidR="00E95136">
        <w:rPr>
          <w:rFonts w:hint="eastAsia"/>
        </w:rPr>
        <w:t>的</w:t>
      </w:r>
      <w:r w:rsidR="00C535EC">
        <w:rPr>
          <w:rFonts w:hint="eastAsia"/>
        </w:rPr>
        <w:t>神经网络，能够执行特定任务，可以</w:t>
      </w:r>
      <w:r>
        <w:rPr>
          <w:rFonts w:hint="eastAsia"/>
        </w:rPr>
        <w:t>提供从“发生了什么</w:t>
      </w:r>
      <w:r w:rsidR="00C535EC">
        <w:rPr>
          <w:rFonts w:hint="eastAsia"/>
        </w:rPr>
        <w:t>（分析数据）</w:t>
      </w:r>
      <w:r w:rsidR="00E95136">
        <w:rPr>
          <w:rFonts w:hint="eastAsia"/>
        </w:rPr>
        <w:t>”到“可能发生什么</w:t>
      </w:r>
      <w:r w:rsidR="00C535EC">
        <w:rPr>
          <w:rFonts w:hint="eastAsia"/>
        </w:rPr>
        <w:t>（预测</w:t>
      </w:r>
      <w:r w:rsidR="00E95136">
        <w:rPr>
          <w:rFonts w:hint="eastAsia"/>
        </w:rPr>
        <w:t>结果</w:t>
      </w:r>
      <w:r>
        <w:rPr>
          <w:rFonts w:hint="eastAsia"/>
        </w:rPr>
        <w:t>）</w:t>
      </w:r>
      <w:r w:rsidR="00E95136">
        <w:rPr>
          <w:rFonts w:hint="eastAsia"/>
        </w:rPr>
        <w:t>”</w:t>
      </w:r>
      <w:r w:rsidR="00C524D7">
        <w:rPr>
          <w:rFonts w:hint="eastAsia"/>
        </w:rPr>
        <w:t>解决方法</w:t>
      </w:r>
      <w:r>
        <w:rPr>
          <w:rFonts w:hint="eastAsia"/>
        </w:rPr>
        <w:t>。这些模型很复杂</w:t>
      </w:r>
      <w:r w:rsidR="00935DB4">
        <w:rPr>
          <w:rFonts w:hint="eastAsia"/>
        </w:rPr>
        <w:t>，需要不停的</w:t>
      </w:r>
      <w:r w:rsidR="00D603AB">
        <w:rPr>
          <w:rFonts w:hint="eastAsia"/>
        </w:rPr>
        <w:t>进行运算</w:t>
      </w:r>
      <w:r w:rsidR="00BB4BF6">
        <w:rPr>
          <w:rFonts w:hint="eastAsia"/>
        </w:rPr>
        <w:t>，</w:t>
      </w:r>
      <w:r w:rsidR="006D7B8F">
        <w:rPr>
          <w:rFonts w:hint="eastAsia"/>
        </w:rPr>
        <w:t>这个过程是</w:t>
      </w:r>
      <w:r w:rsidR="001E1756">
        <w:rPr>
          <w:rFonts w:hint="eastAsia"/>
        </w:rPr>
        <w:t>重复</w:t>
      </w:r>
      <w:r w:rsidR="006D7B8F">
        <w:rPr>
          <w:rFonts w:hint="eastAsia"/>
        </w:rPr>
        <w:t>的基于上一次的运算结果进行</w:t>
      </w:r>
      <w:r w:rsidR="001E1756">
        <w:rPr>
          <w:rFonts w:hint="eastAsia"/>
        </w:rPr>
        <w:t>数学</w:t>
      </w:r>
      <w:r w:rsidR="006D7B8F">
        <w:rPr>
          <w:rFonts w:hint="eastAsia"/>
        </w:rPr>
        <w:t>计算</w:t>
      </w:r>
      <w:r>
        <w:rPr>
          <w:rFonts w:hint="eastAsia"/>
        </w:rPr>
        <w:t>，并在每次</w:t>
      </w:r>
      <w:r w:rsidR="006D7B8F">
        <w:rPr>
          <w:rFonts w:hint="eastAsia"/>
        </w:rPr>
        <w:t>迭代中进行改进使其更接近于最佳的结果</w:t>
      </w:r>
      <w:r>
        <w:rPr>
          <w:rFonts w:hint="eastAsia"/>
        </w:rPr>
        <w:t>。数据科学家希望</w:t>
      </w:r>
      <w:r w:rsidR="001F3DAE">
        <w:rPr>
          <w:rFonts w:hint="eastAsia"/>
        </w:rPr>
        <w:t>可以</w:t>
      </w:r>
      <w:r>
        <w:rPr>
          <w:rFonts w:hint="eastAsia"/>
        </w:rPr>
        <w:t>获得更多</w:t>
      </w:r>
      <w:r w:rsidR="001F3DAE">
        <w:rPr>
          <w:rFonts w:hint="eastAsia"/>
        </w:rPr>
        <w:t>的数据，可以源源不断</w:t>
      </w:r>
      <w:r w:rsidR="00BA6258">
        <w:rPr>
          <w:rFonts w:hint="eastAsia"/>
        </w:rPr>
        <w:t>地</w:t>
      </w:r>
      <w:r w:rsidR="001F3DAE">
        <w:rPr>
          <w:rFonts w:hint="eastAsia"/>
        </w:rPr>
        <w:t>输入到机器学习</w:t>
      </w:r>
      <w:r w:rsidR="00FB2861">
        <w:rPr>
          <w:rFonts w:hint="eastAsia"/>
        </w:rPr>
        <w:t>管道</w:t>
      </w:r>
      <w:r w:rsidR="001F3DAE">
        <w:rPr>
          <w:rFonts w:hint="eastAsia"/>
        </w:rPr>
        <w:t>中</w:t>
      </w:r>
      <w:r>
        <w:rPr>
          <w:rFonts w:hint="eastAsia"/>
        </w:rPr>
        <w:t>。</w:t>
      </w:r>
      <w:r w:rsidR="00FB2861">
        <w:rPr>
          <w:rFonts w:hint="eastAsia"/>
        </w:rPr>
        <w:t>典型的机器学习管道包括：数据采集、数据清理、特征提取（标注和降维）、模型验证、可视化。</w:t>
      </w:r>
    </w:p>
    <w:p w14:paraId="1841AADE" w14:textId="12456D19" w:rsidR="00F8150C" w:rsidRDefault="00F8150C" w:rsidP="00F8150C">
      <w:pPr>
        <w:widowControl/>
        <w:ind w:firstLineChars="0" w:firstLine="0"/>
        <w:jc w:val="center"/>
        <w:rPr>
          <w:rFonts w:ascii="Times New Roman" w:eastAsia="Times New Roman" w:hAnsi="Times New Roman" w:hint="eastAsia"/>
          <w:kern w:val="0"/>
          <w:sz w:val="24"/>
          <w:szCs w:val="24"/>
        </w:rPr>
      </w:pPr>
      <w:r w:rsidRPr="00F8150C">
        <w:rPr>
          <w:rFonts w:ascii="Times New Roman" w:eastAsia="Times New Roman" w:hAnsi="Times New Roman"/>
          <w:noProof/>
          <w:kern w:val="0"/>
          <w:sz w:val="24"/>
          <w:szCs w:val="24"/>
        </w:rPr>
        <w:drawing>
          <wp:inline distT="0" distB="0" distL="0" distR="0" wp14:anchorId="7924EA69" wp14:editId="6313E10B">
            <wp:extent cx="3126852" cy="2444423"/>
            <wp:effectExtent l="0" t="0" r="0" b="0"/>
            <wp:docPr id="6" name="Picture 6" descr="https://miro.medium.com/max/1360/1*c4SNMDj18FHQakGS6Gmg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360/1*c4SNMDj18FHQakGS6Gmgsg.png"/>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40854" cy="2455369"/>
                    </a:xfrm>
                    <a:prstGeom prst="rect">
                      <a:avLst/>
                    </a:prstGeom>
                    <a:noFill/>
                    <a:ln>
                      <a:noFill/>
                    </a:ln>
                  </pic:spPr>
                </pic:pic>
              </a:graphicData>
            </a:graphic>
          </wp:inline>
        </w:drawing>
      </w:r>
    </w:p>
    <w:p w14:paraId="031DCE52" w14:textId="599F9458" w:rsidR="005E15F8" w:rsidRPr="00F8150C" w:rsidRDefault="005E15F8" w:rsidP="005E15F8">
      <w:pPr>
        <w:pStyle w:val="Caption"/>
        <w:rPr>
          <w:rFonts w:ascii="Times New Roman" w:eastAsia="Times New Roman" w:hAnsi="Times New Roman" w:hint="eastAsia"/>
          <w:kern w:val="0"/>
          <w:sz w:val="24"/>
          <w:szCs w:val="24"/>
        </w:rPr>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7</w:t>
      </w:r>
      <w:r>
        <w:fldChar w:fldCharType="end"/>
      </w:r>
      <w:r>
        <w:rPr>
          <w:rFonts w:hint="eastAsia"/>
        </w:rPr>
        <w:t xml:space="preserve"> Spark </w:t>
      </w:r>
      <w:r>
        <w:rPr>
          <w:rFonts w:hint="eastAsia"/>
        </w:rPr>
        <w:t>机器学习工作</w:t>
      </w:r>
      <w:r w:rsidR="000A7C23">
        <w:rPr>
          <w:rFonts w:hint="eastAsia"/>
        </w:rPr>
        <w:t>流</w:t>
      </w:r>
    </w:p>
    <w:p w14:paraId="6F89B2E3" w14:textId="3B09FFA4" w:rsidR="00392BA0" w:rsidRPr="00392BA0" w:rsidRDefault="005923B2" w:rsidP="00BA6258">
      <w:pPr>
        <w:ind w:firstLine="420"/>
      </w:pPr>
      <w:r>
        <w:rPr>
          <w:rFonts w:hint="eastAsia"/>
        </w:rPr>
        <w:t>在构建管道的初始阶段，数据质量及其可访问性是将遇到的两个主要挑战。</w:t>
      </w:r>
      <w:r w:rsidR="001F68BE">
        <w:rPr>
          <w:rFonts w:hint="eastAsia"/>
        </w:rPr>
        <w:t>如果要想从</w:t>
      </w:r>
      <w:r w:rsidR="00915A72">
        <w:rPr>
          <w:rFonts w:hint="eastAsia"/>
        </w:rPr>
        <w:t>原始</w:t>
      </w:r>
      <w:r w:rsidR="001F68BE">
        <w:rPr>
          <w:rFonts w:hint="eastAsia"/>
        </w:rPr>
        <w:t>数据中获得有意义的信息，</w:t>
      </w:r>
      <w:r w:rsidR="00766ECE">
        <w:rPr>
          <w:rFonts w:hint="eastAsia"/>
        </w:rPr>
        <w:t>机器学习管道的</w:t>
      </w:r>
      <w:r w:rsidR="00234EC6">
        <w:rPr>
          <w:rFonts w:hint="eastAsia"/>
        </w:rPr>
        <w:t>首要任务就是</w:t>
      </w:r>
      <w:r w:rsidR="00766ECE">
        <w:rPr>
          <w:rFonts w:hint="eastAsia"/>
        </w:rPr>
        <w:t>定义</w:t>
      </w:r>
      <w:r w:rsidR="001F68BE">
        <w:rPr>
          <w:rFonts w:hint="eastAsia"/>
        </w:rPr>
        <w:t>数据收集和数据清理</w:t>
      </w:r>
      <w:r w:rsidR="00234EC6">
        <w:rPr>
          <w:rFonts w:hint="eastAsia"/>
        </w:rPr>
        <w:t>，</w:t>
      </w:r>
      <w:r w:rsidR="001F68BE">
        <w:rPr>
          <w:rFonts w:hint="eastAsia"/>
        </w:rPr>
        <w:t>但是</w:t>
      </w:r>
      <w:r w:rsidR="00234EC6">
        <w:rPr>
          <w:rFonts w:hint="eastAsia"/>
        </w:rPr>
        <w:t>在实际应用环境中会遇到很大的难度。</w:t>
      </w:r>
      <w:r w:rsidR="00C451DB">
        <w:t>机器学习</w:t>
      </w:r>
      <w:r w:rsidR="0032347C">
        <w:rPr>
          <w:rFonts w:hint="eastAsia"/>
        </w:rPr>
        <w:t>管道</w:t>
      </w:r>
      <w:r w:rsidR="00392BA0" w:rsidRPr="00392BA0">
        <w:t>通常</w:t>
      </w:r>
      <w:r w:rsidR="00766ECE">
        <w:rPr>
          <w:rFonts w:hint="eastAsia"/>
        </w:rPr>
        <w:t>还</w:t>
      </w:r>
      <w:r w:rsidR="00392BA0" w:rsidRPr="00392BA0">
        <w:t>涉及一系列</w:t>
      </w:r>
      <w:r w:rsidR="00317F6B">
        <w:rPr>
          <w:rFonts w:hint="eastAsia"/>
        </w:rPr>
        <w:t>数据转换和训练模型</w:t>
      </w:r>
      <w:r w:rsidR="0032347C">
        <w:t>阶段</w:t>
      </w:r>
      <w:r w:rsidR="000D63F6">
        <w:rPr>
          <w:rFonts w:hint="eastAsia"/>
        </w:rPr>
        <w:t>，会按照一定的标准</w:t>
      </w:r>
      <w:r w:rsidR="00B03A1A">
        <w:t>被</w:t>
      </w:r>
      <w:r w:rsidR="00FD7132">
        <w:rPr>
          <w:rFonts w:hint="eastAsia"/>
        </w:rPr>
        <w:t>定义</w:t>
      </w:r>
      <w:r w:rsidR="00AF6161">
        <w:rPr>
          <w:rFonts w:hint="eastAsia"/>
        </w:rPr>
        <w:t>为操作</w:t>
      </w:r>
      <w:r w:rsidR="00AF6161">
        <w:t>序列</w:t>
      </w:r>
      <w:r w:rsidR="000D63F6">
        <w:t>，</w:t>
      </w:r>
      <w:r w:rsidR="000D63F6">
        <w:rPr>
          <w:rFonts w:hint="eastAsia"/>
        </w:rPr>
        <w:t>其中包括</w:t>
      </w:r>
      <w:r w:rsidR="00B03A1A">
        <w:rPr>
          <w:rFonts w:hint="eastAsia"/>
        </w:rPr>
        <w:t>转换</w:t>
      </w:r>
      <w:r w:rsidR="00392BA0" w:rsidRPr="00392BA0">
        <w:t>器</w:t>
      </w:r>
      <w:r w:rsidR="00B03A1A">
        <w:rPr>
          <w:rFonts w:hint="eastAsia"/>
        </w:rPr>
        <w:t>（</w:t>
      </w:r>
      <w:r w:rsidR="00B03A1A">
        <w:rPr>
          <w:rFonts w:hint="eastAsia"/>
        </w:rPr>
        <w:t>Transf</w:t>
      </w:r>
      <w:r w:rsidR="00047C70">
        <w:rPr>
          <w:rFonts w:hint="eastAsia"/>
        </w:rPr>
        <w:t>ormer</w:t>
      </w:r>
      <w:r w:rsidR="00B03A1A">
        <w:rPr>
          <w:rFonts w:hint="eastAsia"/>
        </w:rPr>
        <w:t>）</w:t>
      </w:r>
      <w:r w:rsidR="000D63F6">
        <w:t>、</w:t>
      </w:r>
      <w:r w:rsidR="00392BA0" w:rsidRPr="00392BA0">
        <w:t>估</w:t>
      </w:r>
      <w:r w:rsidR="006700DE">
        <w:rPr>
          <w:rFonts w:hint="eastAsia"/>
        </w:rPr>
        <w:t>算</w:t>
      </w:r>
      <w:r w:rsidR="00392BA0" w:rsidRPr="00392BA0">
        <w:t>器</w:t>
      </w:r>
      <w:r w:rsidR="00047C70">
        <w:rPr>
          <w:rFonts w:hint="eastAsia"/>
        </w:rPr>
        <w:t>（</w:t>
      </w:r>
      <w:r w:rsidR="00047C70">
        <w:rPr>
          <w:rFonts w:hint="eastAsia"/>
        </w:rPr>
        <w:t>Estimator</w:t>
      </w:r>
      <w:r w:rsidR="00047C70">
        <w:rPr>
          <w:rFonts w:hint="eastAsia"/>
        </w:rPr>
        <w:t>）</w:t>
      </w:r>
      <w:r w:rsidR="000D63F6">
        <w:t>、</w:t>
      </w:r>
      <w:r w:rsidR="00C7758F">
        <w:rPr>
          <w:rFonts w:hint="eastAsia"/>
        </w:rPr>
        <w:t>评价</w:t>
      </w:r>
      <w:r w:rsidR="00EC2B55">
        <w:rPr>
          <w:rFonts w:hint="eastAsia"/>
        </w:rPr>
        <w:t>器（</w:t>
      </w:r>
      <w:r w:rsidR="00EC2B55">
        <w:rPr>
          <w:rFonts w:hint="eastAsia"/>
        </w:rPr>
        <w:t>Evaluator</w:t>
      </w:r>
      <w:r w:rsidR="00EC2B55">
        <w:rPr>
          <w:rFonts w:hint="eastAsia"/>
        </w:rPr>
        <w:t>）</w:t>
      </w:r>
      <w:r w:rsidR="007404D1">
        <w:t>。</w:t>
      </w:r>
      <w:r w:rsidR="00392BA0" w:rsidRPr="00392BA0">
        <w:t>这些阶段按顺序执行，并且</w:t>
      </w:r>
      <w:r w:rsidR="00707F62" w:rsidRPr="00392BA0">
        <w:t>在流经管道中的每个阶段时</w:t>
      </w:r>
      <w:r w:rsidR="00392BA0" w:rsidRPr="00392BA0">
        <w:t>输入</w:t>
      </w:r>
      <w:r w:rsidR="00557B5F">
        <w:rPr>
          <w:rFonts w:hint="eastAsia"/>
        </w:rPr>
        <w:t>的</w:t>
      </w:r>
      <w:r w:rsidR="00392BA0" w:rsidRPr="00392BA0">
        <w:t>数据被</w:t>
      </w:r>
      <w:r w:rsidR="00557B5F">
        <w:rPr>
          <w:rFonts w:hint="eastAsia"/>
        </w:rPr>
        <w:t>进行了</w:t>
      </w:r>
      <w:r w:rsidR="00392BA0" w:rsidRPr="00392BA0">
        <w:t>转换。</w:t>
      </w:r>
    </w:p>
    <w:p w14:paraId="1934C0DA" w14:textId="285C401D" w:rsidR="00392BA0" w:rsidRPr="00392BA0" w:rsidRDefault="006A69A6" w:rsidP="00392BA0">
      <w:pPr>
        <w:ind w:firstLine="420"/>
      </w:pPr>
      <w:r>
        <w:rPr>
          <w:rFonts w:hint="eastAsia"/>
        </w:rPr>
        <w:t>机器学习</w:t>
      </w:r>
      <w:r w:rsidR="00F53053">
        <w:t>开发框架需要</w:t>
      </w:r>
      <w:r w:rsidR="007C1D41">
        <w:rPr>
          <w:rFonts w:hint="eastAsia"/>
        </w:rPr>
        <w:t>通过</w:t>
      </w:r>
      <w:r w:rsidR="00F53053">
        <w:t>支持分布式计算</w:t>
      </w:r>
      <w:r w:rsidR="007C1D41">
        <w:rPr>
          <w:rFonts w:hint="eastAsia"/>
        </w:rPr>
        <w:t>的</w:t>
      </w:r>
      <w:r w:rsidR="007C1D41">
        <w:t>实用程序</w:t>
      </w:r>
      <w:r w:rsidR="00F53053">
        <w:t>来帮助组装管道组件</w:t>
      </w:r>
      <w:r w:rsidR="003E6B09">
        <w:t>，</w:t>
      </w:r>
      <w:r w:rsidR="003E6B09">
        <w:rPr>
          <w:rFonts w:hint="eastAsia"/>
        </w:rPr>
        <w:t>还需要的功能</w:t>
      </w:r>
      <w:r w:rsidR="003052C8">
        <w:t>包括容错</w:t>
      </w:r>
      <w:r w:rsidR="003E6B09">
        <w:rPr>
          <w:rFonts w:hint="eastAsia"/>
        </w:rPr>
        <w:t>能力</w:t>
      </w:r>
      <w:r w:rsidR="003052C8">
        <w:t>、资源管理、</w:t>
      </w:r>
      <w:r w:rsidR="00392BA0" w:rsidRPr="00392BA0">
        <w:t>可扩展性和可维护性。</w:t>
      </w:r>
      <w:r w:rsidR="006C5C90">
        <w:rPr>
          <w:rFonts w:hint="eastAsia"/>
        </w:rPr>
        <w:t>另外，</w:t>
      </w:r>
      <w:r w:rsidR="006C5C90">
        <w:t>机器学习</w:t>
      </w:r>
      <w:r w:rsidR="006C5C90">
        <w:rPr>
          <w:rFonts w:hint="eastAsia"/>
        </w:rPr>
        <w:t>开发框架</w:t>
      </w:r>
      <w:r w:rsidR="00392BA0" w:rsidRPr="00392BA0">
        <w:t>还包括模型导入</w:t>
      </w:r>
      <w:r w:rsidR="00392BA0" w:rsidRPr="00392BA0">
        <w:t>/</w:t>
      </w:r>
      <w:r w:rsidR="006C5C90">
        <w:t>导出、交叉验证以选择参数</w:t>
      </w:r>
      <w:r w:rsidR="00392BA0" w:rsidRPr="00392BA0">
        <w:t>以及从多个数据源汇总数据</w:t>
      </w:r>
      <w:r w:rsidR="00486C4B">
        <w:t>；</w:t>
      </w:r>
      <w:r w:rsidR="00DE7F73">
        <w:t>特征提取、选择和统计；</w:t>
      </w:r>
      <w:r w:rsidR="00392BA0" w:rsidRPr="00392BA0">
        <w:t>管道</w:t>
      </w:r>
      <w:r w:rsidR="00DE7F73">
        <w:rPr>
          <w:rFonts w:hint="eastAsia"/>
        </w:rPr>
        <w:t>的</w:t>
      </w:r>
      <w:r w:rsidR="00DE7F73">
        <w:t>持久</w:t>
      </w:r>
      <w:r w:rsidR="00DE7F73">
        <w:rPr>
          <w:rFonts w:hint="eastAsia"/>
        </w:rPr>
        <w:t>化</w:t>
      </w:r>
      <w:r w:rsidR="00486C4B">
        <w:t>，</w:t>
      </w:r>
      <w:r w:rsidR="00486C4B">
        <w:rPr>
          <w:rFonts w:hint="eastAsia"/>
        </w:rPr>
        <w:t>可以</w:t>
      </w:r>
      <w:r w:rsidR="00392BA0" w:rsidRPr="00392BA0">
        <w:t>保存和加载</w:t>
      </w:r>
      <w:r w:rsidR="00F11CD7">
        <w:t>模型</w:t>
      </w:r>
      <w:r w:rsidR="00392BA0" w:rsidRPr="00392BA0">
        <w:t>以备。</w:t>
      </w:r>
    </w:p>
    <w:p w14:paraId="17D71B27" w14:textId="17CB5721" w:rsidR="00392BA0" w:rsidRPr="00392BA0" w:rsidRDefault="002C2618" w:rsidP="006D138F">
      <w:pPr>
        <w:pStyle w:val="Heading3"/>
      </w:pPr>
      <w:r>
        <w:rPr>
          <w:rFonts w:hint="eastAsia"/>
        </w:rPr>
        <w:lastRenderedPageBreak/>
        <w:t xml:space="preserve">Spark </w:t>
      </w:r>
      <w:r w:rsidR="00C32EF4">
        <w:rPr>
          <w:rFonts w:hint="eastAsia"/>
        </w:rPr>
        <w:t>管道</w:t>
      </w:r>
    </w:p>
    <w:p w14:paraId="4BFF8592" w14:textId="1A1C05E9" w:rsidR="00630E12" w:rsidRPr="00630E12" w:rsidRDefault="00392BA0" w:rsidP="00AA4A14">
      <w:pPr>
        <w:ind w:firstLine="420"/>
      </w:pPr>
      <w:r w:rsidRPr="00392BA0">
        <w:t>Spark</w:t>
      </w:r>
      <w:r w:rsidR="00F72BD7">
        <w:rPr>
          <w:rFonts w:hint="eastAsia"/>
        </w:rPr>
        <w:t>从</w:t>
      </w:r>
      <w:r w:rsidRPr="00392BA0">
        <w:t>版本</w:t>
      </w:r>
      <w:r w:rsidRPr="00392BA0">
        <w:t>1.2</w:t>
      </w:r>
      <w:r w:rsidR="00F72BD7">
        <w:rPr>
          <w:rFonts w:hint="eastAsia"/>
        </w:rPr>
        <w:t>开始</w:t>
      </w:r>
      <w:r w:rsidR="00DE1FC2">
        <w:t>引入了机器学习</w:t>
      </w:r>
      <w:r w:rsidR="00C32EF4">
        <w:rPr>
          <w:rFonts w:hint="eastAsia"/>
        </w:rPr>
        <w:t>管道</w:t>
      </w:r>
      <w:r w:rsidR="00F72BD7">
        <w:rPr>
          <w:rFonts w:hint="eastAsia"/>
        </w:rPr>
        <w:t>概念，</w:t>
      </w:r>
      <w:r w:rsidR="00C32EF4">
        <w:t>提供</w:t>
      </w:r>
      <w:r w:rsidRPr="00392BA0">
        <w:t>API</w:t>
      </w:r>
      <w:r w:rsidRPr="00392BA0">
        <w:t>创建和执行复杂的</w:t>
      </w:r>
      <w:r w:rsidR="00F12EB1">
        <w:rPr>
          <w:rFonts w:hint="eastAsia"/>
        </w:rPr>
        <w:t>机器学习</w:t>
      </w:r>
      <w:r w:rsidRPr="00392BA0">
        <w:t>工作流程</w:t>
      </w:r>
      <w:r w:rsidR="007404D1">
        <w:t>。</w:t>
      </w:r>
      <w:r w:rsidR="00F72BD7">
        <w:rPr>
          <w:rFonts w:hint="eastAsia"/>
        </w:rPr>
        <w:t>其</w:t>
      </w:r>
      <w:r w:rsidRPr="00392BA0">
        <w:t>目标是通过标准化</w:t>
      </w:r>
      <w:r w:rsidR="00F72BD7">
        <w:t>让用户快速轻松地组装和配置</w:t>
      </w:r>
      <w:r w:rsidR="00DE1FC2">
        <w:t>分布式机器学习</w:t>
      </w:r>
      <w:r w:rsidR="00DE1FC2">
        <w:rPr>
          <w:rFonts w:hint="eastAsia"/>
        </w:rPr>
        <w:t>管道</w:t>
      </w:r>
      <w:r w:rsidRPr="00392BA0">
        <w:t>。</w:t>
      </w:r>
      <w:r w:rsidR="00F72BD7">
        <w:rPr>
          <w:rFonts w:hint="eastAsia"/>
        </w:rPr>
        <w:t>Spark</w:t>
      </w:r>
      <w:r w:rsidR="00F72BD7">
        <w:rPr>
          <w:rFonts w:hint="eastAsia"/>
        </w:rPr>
        <w:t>机器学习</w:t>
      </w:r>
      <w:r w:rsidR="00AB091A">
        <w:rPr>
          <w:rFonts w:hint="eastAsia"/>
        </w:rPr>
        <w:t>管道</w:t>
      </w:r>
      <w:r w:rsidRPr="00392BA0">
        <w:t>API</w:t>
      </w:r>
      <w:r w:rsidRPr="00392BA0">
        <w:t>在</w:t>
      </w:r>
      <w:r w:rsidRPr="00392BA0">
        <w:t>org.apache.spark.ml</w:t>
      </w:r>
      <w:r w:rsidRPr="00392BA0">
        <w:t>包中可用</w:t>
      </w:r>
      <w:r w:rsidR="00F72BD7">
        <w:rPr>
          <w:rFonts w:hint="eastAsia"/>
        </w:rPr>
        <w:t>，可以</w:t>
      </w:r>
      <w:r w:rsidRPr="00392BA0">
        <w:t>将多个机器学习算法组合到一个管道中。</w:t>
      </w:r>
      <w:r w:rsidRPr="00392BA0">
        <w:t>Spark</w:t>
      </w:r>
      <w:r w:rsidRPr="00392BA0">
        <w:t>机器学习</w:t>
      </w:r>
      <w:r w:rsidRPr="00392BA0">
        <w:t>API</w:t>
      </w:r>
      <w:r w:rsidR="00F72BD7">
        <w:rPr>
          <w:rFonts w:hint="eastAsia"/>
        </w:rPr>
        <w:t>具有</w:t>
      </w:r>
      <w:r w:rsidRPr="00392BA0">
        <w:t>两个名为</w:t>
      </w:r>
      <w:r w:rsidRPr="00392BA0">
        <w:t>spark.mllib</w:t>
      </w:r>
      <w:r w:rsidRPr="00392BA0">
        <w:t>和</w:t>
      </w:r>
      <w:r w:rsidRPr="00392BA0">
        <w:t>spark.ml</w:t>
      </w:r>
      <w:r w:rsidRPr="00392BA0">
        <w:t>软件包</w:t>
      </w:r>
      <w:r w:rsidR="007404D1">
        <w:t>。</w:t>
      </w:r>
      <w:r w:rsidRPr="00392BA0">
        <w:t>spark.mllib</w:t>
      </w:r>
      <w:r w:rsidR="00F72BD7">
        <w:t>软件包</w:t>
      </w:r>
      <w:r w:rsidRPr="00392BA0">
        <w:t>在</w:t>
      </w:r>
      <w:r w:rsidRPr="00392BA0">
        <w:t>RDD</w:t>
      </w:r>
      <w:r w:rsidR="00F72BD7">
        <w:t>之上构建的</w:t>
      </w:r>
      <w:r w:rsidRPr="00392BA0">
        <w:t>API</w:t>
      </w:r>
      <w:r w:rsidR="009361F0">
        <w:t>，</w:t>
      </w:r>
      <w:r w:rsidR="009361F0">
        <w:rPr>
          <w:rFonts w:hint="eastAsia"/>
        </w:rPr>
        <w:t>而</w:t>
      </w:r>
      <w:r w:rsidRPr="00392BA0">
        <w:t>spark.ml</w:t>
      </w:r>
      <w:r w:rsidR="009361F0">
        <w:rPr>
          <w:rFonts w:hint="eastAsia"/>
        </w:rPr>
        <w:t>软件</w:t>
      </w:r>
      <w:r w:rsidRPr="00392BA0">
        <w:t>包提供了构建在</w:t>
      </w:r>
      <w:r w:rsidR="001906AE">
        <w:t>DataFrame</w:t>
      </w:r>
      <w:r w:rsidRPr="00392BA0">
        <w:t>之上的</w:t>
      </w:r>
      <w:r w:rsidRPr="00392BA0">
        <w:t>API</w:t>
      </w:r>
      <w:r w:rsidR="009361F0">
        <w:rPr>
          <w:rFonts w:hint="eastAsia"/>
        </w:rPr>
        <w:t>。</w:t>
      </w:r>
      <w:r w:rsidR="00B4734A">
        <w:rPr>
          <w:rFonts w:hint="eastAsia"/>
        </w:rPr>
        <w:t>使用</w:t>
      </w:r>
      <w:r w:rsidR="001906AE">
        <w:t>DataFrame</w:t>
      </w:r>
      <w:r w:rsidR="00B4734A">
        <w:rPr>
          <w:rFonts w:hint="eastAsia"/>
        </w:rPr>
        <w:t>作为</w:t>
      </w:r>
      <w:r w:rsidR="00223446">
        <w:rPr>
          <w:rFonts w:hint="eastAsia"/>
        </w:rPr>
        <w:t>机器学习</w:t>
      </w:r>
      <w:r w:rsidR="009361F0">
        <w:rPr>
          <w:rFonts w:hint="eastAsia"/>
        </w:rPr>
        <w:t>算法的操作</w:t>
      </w:r>
      <w:r w:rsidR="007F59D7">
        <w:rPr>
          <w:rFonts w:hint="eastAsia"/>
        </w:rPr>
        <w:t>形式</w:t>
      </w:r>
      <w:r w:rsidR="00C92715">
        <w:rPr>
          <w:rFonts w:hint="eastAsia"/>
        </w:rPr>
        <w:t>，可以容纳各种数据类型</w:t>
      </w:r>
      <w:r w:rsidR="00AA4A14">
        <w:rPr>
          <w:rFonts w:hint="eastAsia"/>
        </w:rPr>
        <w:t>。</w:t>
      </w:r>
      <w:r w:rsidR="00630E12">
        <w:rPr>
          <w:rFonts w:hint="eastAsia"/>
        </w:rPr>
        <w:t>本节将介绍</w:t>
      </w:r>
      <w:r w:rsidR="00AA4A14">
        <w:rPr>
          <w:rFonts w:hint="eastAsia"/>
        </w:rPr>
        <w:t>Spark</w:t>
      </w:r>
      <w:r w:rsidR="00AA4A14">
        <w:rPr>
          <w:rFonts w:hint="eastAsia"/>
        </w:rPr>
        <w:t>机器学习</w:t>
      </w:r>
      <w:r w:rsidR="00630E12">
        <w:rPr>
          <w:rFonts w:hint="eastAsia"/>
        </w:rPr>
        <w:t>管道的几个关键概念，其中管道概念主要受到</w:t>
      </w:r>
      <w:r w:rsidR="00630E12" w:rsidRPr="0024023D">
        <w:t>scikit-learn</w:t>
      </w:r>
      <w:r w:rsidR="00630E12">
        <w:rPr>
          <w:rFonts w:hint="eastAsia"/>
        </w:rPr>
        <w:t>项目的启发。</w:t>
      </w:r>
    </w:p>
    <w:p w14:paraId="5D83F650" w14:textId="77777777" w:rsidR="000A551A" w:rsidRDefault="000A551A" w:rsidP="00334B33">
      <w:pPr>
        <w:pStyle w:val="a7"/>
      </w:pPr>
      <w:r>
        <w:rPr>
          <w:rFonts w:hint="eastAsia"/>
        </w:rPr>
        <w:t>转换器（</w:t>
      </w:r>
      <w:r>
        <w:rPr>
          <w:rFonts w:hint="eastAsia"/>
        </w:rPr>
        <w:t>Transformer</w:t>
      </w:r>
      <w:r>
        <w:rPr>
          <w:rFonts w:hint="eastAsia"/>
        </w:rPr>
        <w:t>）</w:t>
      </w:r>
    </w:p>
    <w:p w14:paraId="26A84137" w14:textId="77E99CA1" w:rsidR="00A27607" w:rsidRDefault="0049209C" w:rsidP="008A20C5">
      <w:pPr>
        <w:ind w:firstLine="420"/>
      </w:pPr>
      <w:r>
        <w:rPr>
          <w:rFonts w:hint="eastAsia"/>
        </w:rPr>
        <w:t>转换器</w:t>
      </w:r>
      <w:r>
        <w:t>是一种</w:t>
      </w:r>
      <w:r w:rsidR="00AA4A14">
        <w:rPr>
          <w:rFonts w:hint="eastAsia"/>
        </w:rPr>
        <w:t>抽象，</w:t>
      </w:r>
      <w:r>
        <w:t>包含特征</w:t>
      </w:r>
      <w:r>
        <w:rPr>
          <w:rFonts w:hint="eastAsia"/>
        </w:rPr>
        <w:t>转换</w:t>
      </w:r>
      <w:r w:rsidR="00F83E93">
        <w:rPr>
          <w:rFonts w:hint="eastAsia"/>
        </w:rPr>
        <w:t>器</w:t>
      </w:r>
      <w:r w:rsidR="005C22C7">
        <w:t>和</w:t>
      </w:r>
      <w:r w:rsidR="005C22C7">
        <w:rPr>
          <w:rFonts w:hint="eastAsia"/>
        </w:rPr>
        <w:t>训练过的</w:t>
      </w:r>
      <w:r w:rsidR="00AA4A14">
        <w:t>模型</w:t>
      </w:r>
      <w:r w:rsidR="00A27607" w:rsidRPr="008A20C5">
        <w:t>。在技术上</w:t>
      </w:r>
      <w:r w:rsidR="005C22C7">
        <w:rPr>
          <w:rFonts w:hint="eastAsia"/>
        </w:rPr>
        <w:t>讲</w:t>
      </w:r>
      <w:r w:rsidR="00A27607" w:rsidRPr="008A20C5">
        <w:t>，</w:t>
      </w:r>
      <w:r>
        <w:rPr>
          <w:rFonts w:hint="eastAsia"/>
        </w:rPr>
        <w:t>转换器</w:t>
      </w:r>
      <w:r w:rsidR="00A27607" w:rsidRPr="008A20C5">
        <w:t>实现了方法</w:t>
      </w:r>
      <w:r w:rsidR="00A27607" w:rsidRPr="008A20C5">
        <w:t>transform()</w:t>
      </w:r>
      <w:r w:rsidR="00A27607" w:rsidRPr="008A20C5">
        <w:t>，</w:t>
      </w:r>
      <w:r w:rsidR="00F83E93">
        <w:rPr>
          <w:rFonts w:hint="eastAsia"/>
        </w:rPr>
        <w:t>其功能就是将一个</w:t>
      </w:r>
      <w:r w:rsidR="001906AE">
        <w:t>DataFrame</w:t>
      </w:r>
      <w:r w:rsidR="00A27607" w:rsidRPr="008A20C5">
        <w:t>附加一个或多个列转换成另一个</w:t>
      </w:r>
      <w:r w:rsidR="007404D1">
        <w:t>。</w:t>
      </w:r>
      <w:r w:rsidR="00C140DF">
        <w:t>例如</w:t>
      </w:r>
      <w:r w:rsidR="00F83E93">
        <w:rPr>
          <w:rFonts w:hint="eastAsia"/>
        </w:rPr>
        <w:t>，</w:t>
      </w:r>
      <w:r w:rsidR="00A27607" w:rsidRPr="008A20C5">
        <w:t>特征</w:t>
      </w:r>
      <w:r>
        <w:rPr>
          <w:rFonts w:hint="eastAsia"/>
        </w:rPr>
        <w:t>转换器</w:t>
      </w:r>
      <w:r w:rsidR="00A27607" w:rsidRPr="008A20C5">
        <w:t>可以使用</w:t>
      </w:r>
      <w:r w:rsidR="001906AE">
        <w:t>DataFrame</w:t>
      </w:r>
      <w:r w:rsidR="00A27607" w:rsidRPr="008A20C5">
        <w:t>读取</w:t>
      </w:r>
      <w:r w:rsidR="00F83E93">
        <w:rPr>
          <w:rFonts w:hint="eastAsia"/>
        </w:rPr>
        <w:t>初始数据</w:t>
      </w:r>
      <w:r w:rsidR="00A27607" w:rsidRPr="008A20C5">
        <w:t>列</w:t>
      </w:r>
      <w:r w:rsidR="00F83E93">
        <w:rPr>
          <w:rFonts w:hint="eastAsia"/>
        </w:rPr>
        <w:t>，然后将</w:t>
      </w:r>
      <w:r w:rsidR="00F83E93">
        <w:t>其映射</w:t>
      </w:r>
      <w:r w:rsidR="00F83E93">
        <w:rPr>
          <w:rFonts w:hint="eastAsia"/>
        </w:rPr>
        <w:t>成</w:t>
      </w:r>
      <w:r w:rsidR="00A27607" w:rsidRPr="008A20C5">
        <w:t>新</w:t>
      </w:r>
      <w:r w:rsidR="00F83E93">
        <w:rPr>
          <w:rFonts w:hint="eastAsia"/>
        </w:rPr>
        <w:t>的</w:t>
      </w:r>
      <w:r w:rsidR="00F83E93">
        <w:t>特征向量</w:t>
      </w:r>
      <w:r w:rsidR="00F83E93">
        <w:rPr>
          <w:rFonts w:hint="eastAsia"/>
        </w:rPr>
        <w:t>列</w:t>
      </w:r>
      <w:r w:rsidR="00A27607" w:rsidRPr="008A20C5">
        <w:t>，</w:t>
      </w:r>
      <w:r w:rsidR="00F83E93">
        <w:rPr>
          <w:rFonts w:hint="eastAsia"/>
        </w:rPr>
        <w:t>生成</w:t>
      </w:r>
      <w:r w:rsidR="00A27607" w:rsidRPr="008A20C5">
        <w:t>新</w:t>
      </w:r>
      <w:r w:rsidR="00F83E93">
        <w:rPr>
          <w:rFonts w:hint="eastAsia"/>
        </w:rPr>
        <w:t>的</w:t>
      </w:r>
      <w:r w:rsidR="001906AE">
        <w:t>DataFrame</w:t>
      </w:r>
      <w:r w:rsidR="00C140DF">
        <w:t>；</w:t>
      </w:r>
      <w:r w:rsidR="00A72DE0">
        <w:rPr>
          <w:rFonts w:hint="eastAsia"/>
        </w:rPr>
        <w:t>训练过的</w:t>
      </w:r>
      <w:r w:rsidR="00A72DE0">
        <w:t>模型</w:t>
      </w:r>
      <w:r w:rsidR="00A72DE0">
        <w:rPr>
          <w:rFonts w:hint="eastAsia"/>
        </w:rPr>
        <w:t>通过</w:t>
      </w:r>
      <w:r w:rsidR="001906AE">
        <w:t>DataFrame</w:t>
      </w:r>
      <w:r w:rsidR="00CA7230">
        <w:t>读取包含特征向量的列</w:t>
      </w:r>
      <w:r w:rsidR="002C3CE6">
        <w:t>预测每个特征向量的标签，</w:t>
      </w:r>
      <w:r w:rsidR="00CA7230">
        <w:rPr>
          <w:rFonts w:hint="eastAsia"/>
        </w:rPr>
        <w:t>然后</w:t>
      </w:r>
      <w:r w:rsidR="00A27607" w:rsidRPr="008A20C5">
        <w:t>输出一个新的</w:t>
      </w:r>
      <w:r w:rsidR="001906AE">
        <w:t>DataFrame</w:t>
      </w:r>
      <w:r w:rsidR="00CA7230">
        <w:rPr>
          <w:rFonts w:hint="eastAsia"/>
        </w:rPr>
        <w:t>包括了</w:t>
      </w:r>
      <w:r w:rsidR="00A27607" w:rsidRPr="008A20C5">
        <w:t>预测标签。</w:t>
      </w:r>
    </w:p>
    <w:p w14:paraId="6435EBAF" w14:textId="77777777" w:rsidR="000A551A" w:rsidRDefault="000A551A" w:rsidP="00334B33">
      <w:pPr>
        <w:pStyle w:val="a7"/>
      </w:pPr>
      <w:r>
        <w:rPr>
          <w:rFonts w:hint="eastAsia"/>
        </w:rPr>
        <w:t>估算器（</w:t>
      </w:r>
      <w:r>
        <w:rPr>
          <w:rFonts w:hint="eastAsia"/>
        </w:rPr>
        <w:t>Estimator</w:t>
      </w:r>
      <w:r>
        <w:rPr>
          <w:rFonts w:hint="eastAsia"/>
        </w:rPr>
        <w:t>）</w:t>
      </w:r>
    </w:p>
    <w:p w14:paraId="2DF5FCCA" w14:textId="7C0CDEB4" w:rsidR="001F78AB" w:rsidRDefault="0049209C" w:rsidP="008A20C5">
      <w:pPr>
        <w:ind w:firstLine="420"/>
      </w:pPr>
      <w:r>
        <w:rPr>
          <w:rFonts w:hint="eastAsia"/>
        </w:rPr>
        <w:t>估算器</w:t>
      </w:r>
      <w:r w:rsidR="00A27607" w:rsidRPr="008A20C5">
        <w:t>抽象</w:t>
      </w:r>
      <w:r w:rsidR="007005B4">
        <w:rPr>
          <w:rFonts w:hint="eastAsia"/>
        </w:rPr>
        <w:t>了</w:t>
      </w:r>
      <w:r w:rsidR="00A27607" w:rsidRPr="008A20C5">
        <w:t>学习算法的概念</w:t>
      </w:r>
      <w:r w:rsidR="003E1385">
        <w:rPr>
          <w:rFonts w:hint="eastAsia"/>
        </w:rPr>
        <w:t>，或者任何拟合和</w:t>
      </w:r>
      <w:r w:rsidR="003E1385">
        <w:t>训练数据的</w:t>
      </w:r>
      <w:r w:rsidR="00A27607" w:rsidRPr="008A20C5">
        <w:t>算法。</w:t>
      </w:r>
      <w:r w:rsidR="0084492B">
        <w:rPr>
          <w:rFonts w:hint="eastAsia"/>
        </w:rPr>
        <w:t>在</w:t>
      </w:r>
      <w:r w:rsidR="00A27607" w:rsidRPr="008A20C5">
        <w:t>技术上</w:t>
      </w:r>
      <w:r w:rsidR="0084492B">
        <w:rPr>
          <w:rFonts w:hint="eastAsia"/>
        </w:rPr>
        <w:t>讲</w:t>
      </w:r>
      <w:r w:rsidR="0084492B">
        <w:t>，</w:t>
      </w:r>
      <w:r w:rsidR="00221C29">
        <w:rPr>
          <w:rFonts w:hint="eastAsia"/>
        </w:rPr>
        <w:t>估算器</w:t>
      </w:r>
      <w:r w:rsidR="0084492B">
        <w:t>实现</w:t>
      </w:r>
      <w:r w:rsidR="0084492B">
        <w:rPr>
          <w:rFonts w:hint="eastAsia"/>
        </w:rPr>
        <w:t>了</w:t>
      </w:r>
      <w:r w:rsidR="00A27607" w:rsidRPr="008A20C5">
        <w:t>方法</w:t>
      </w:r>
      <w:r w:rsidR="00A27607" w:rsidRPr="008A20C5">
        <w:t>fit()</w:t>
      </w:r>
      <w:r w:rsidR="0084492B">
        <w:t>，</w:t>
      </w:r>
      <w:r w:rsidR="0084492B">
        <w:rPr>
          <w:rFonts w:hint="eastAsia"/>
        </w:rPr>
        <w:t>用来</w:t>
      </w:r>
      <w:r w:rsidR="0084492B">
        <w:t>接受</w:t>
      </w:r>
      <w:r w:rsidR="001906AE">
        <w:t>DataFrame</w:t>
      </w:r>
      <w:r w:rsidR="0084492B">
        <w:t>并产生</w:t>
      </w:r>
      <w:r w:rsidR="00492CA6">
        <w:rPr>
          <w:rFonts w:hint="eastAsia"/>
        </w:rPr>
        <w:t>模型</w:t>
      </w:r>
      <w:r w:rsidR="00820A77">
        <w:rPr>
          <w:rFonts w:hint="eastAsia"/>
        </w:rPr>
        <w:t>（</w:t>
      </w:r>
      <w:r w:rsidR="00221C29">
        <w:rPr>
          <w:rFonts w:hint="eastAsia"/>
        </w:rPr>
        <w:t>转换器</w:t>
      </w:r>
      <w:r w:rsidR="00820A77">
        <w:rPr>
          <w:rFonts w:hint="eastAsia"/>
        </w:rPr>
        <w:t>）</w:t>
      </w:r>
      <w:r w:rsidR="00820A77">
        <w:t>。例如，</w:t>
      </w:r>
      <w:r w:rsidR="00A27607" w:rsidRPr="008A20C5">
        <w:t>LogisticRegression</w:t>
      </w:r>
      <w:r w:rsidR="00A27607" w:rsidRPr="008A20C5">
        <w:t>算法是一个</w:t>
      </w:r>
      <w:r w:rsidR="00C140DF">
        <w:rPr>
          <w:rFonts w:hint="eastAsia"/>
        </w:rPr>
        <w:t>估算器</w:t>
      </w:r>
      <w:r w:rsidR="00820A77">
        <w:t>，</w:t>
      </w:r>
      <w:r w:rsidR="00A27607" w:rsidRPr="008A20C5">
        <w:t>调用</w:t>
      </w:r>
      <w:r w:rsidR="00A27607" w:rsidRPr="008A20C5">
        <w:t>fit()</w:t>
      </w:r>
      <w:r w:rsidR="00820A77">
        <w:t>训练</w:t>
      </w:r>
      <w:r w:rsidR="00820A77">
        <w:rPr>
          <w:rFonts w:hint="eastAsia"/>
        </w:rPr>
        <w:t>出</w:t>
      </w:r>
      <w:r w:rsidR="00713055">
        <w:t>LogisticRegressionModel</w:t>
      </w:r>
      <w:r w:rsidR="00D727AC">
        <w:t>，它是</w:t>
      </w:r>
      <w:r w:rsidR="00D727AC">
        <w:rPr>
          <w:rFonts w:hint="eastAsia"/>
        </w:rPr>
        <w:t>模型也是</w:t>
      </w:r>
      <w:r w:rsidR="00C140DF">
        <w:rPr>
          <w:rFonts w:hint="eastAsia"/>
        </w:rPr>
        <w:t>转换器</w:t>
      </w:r>
      <w:r w:rsidR="00A27607" w:rsidRPr="008A20C5">
        <w:t>。</w:t>
      </w:r>
    </w:p>
    <w:p w14:paraId="61ECDF98" w14:textId="19439513" w:rsidR="00A27607" w:rsidRPr="008A20C5" w:rsidRDefault="00A27607" w:rsidP="008A20C5">
      <w:pPr>
        <w:ind w:firstLine="420"/>
      </w:pPr>
      <w:r w:rsidRPr="008A20C5">
        <w:t>在</w:t>
      </w:r>
      <w:r w:rsidR="00783E64">
        <w:rPr>
          <w:rFonts w:hint="eastAsia"/>
        </w:rPr>
        <w:t>训练</w:t>
      </w:r>
      <w:r w:rsidRPr="008A20C5">
        <w:t>机器学习</w:t>
      </w:r>
      <w:r w:rsidR="00783E64">
        <w:rPr>
          <w:rFonts w:hint="eastAsia"/>
        </w:rPr>
        <w:t>模型</w:t>
      </w:r>
      <w:r w:rsidRPr="008A20C5">
        <w:t>中，通常</w:t>
      </w:r>
      <w:r w:rsidR="00783E64">
        <w:rPr>
          <w:rFonts w:hint="eastAsia"/>
        </w:rPr>
        <w:t>需要</w:t>
      </w:r>
      <w:r w:rsidR="007A1F00">
        <w:t>运行一系列算法</w:t>
      </w:r>
      <w:r w:rsidR="007A1F00">
        <w:rPr>
          <w:rFonts w:hint="eastAsia"/>
        </w:rPr>
        <w:t>对数据进行</w:t>
      </w:r>
      <w:r w:rsidRPr="008A20C5">
        <w:t>处理</w:t>
      </w:r>
      <w:r w:rsidR="007A1F00">
        <w:rPr>
          <w:rFonts w:hint="eastAsia"/>
        </w:rPr>
        <w:t>和拟合</w:t>
      </w:r>
      <w:r w:rsidR="007404D1">
        <w:t>。</w:t>
      </w:r>
      <w:r w:rsidR="007A1F00">
        <w:t>例如，简单的</w:t>
      </w:r>
      <w:r w:rsidR="007A1F00">
        <w:rPr>
          <w:rFonts w:hint="eastAsia"/>
        </w:rPr>
        <w:t>自然语言</w:t>
      </w:r>
      <w:r w:rsidR="007A1F00">
        <w:t>处理工作流可能包括几个阶段，</w:t>
      </w:r>
      <w:r w:rsidR="00D11F49">
        <w:rPr>
          <w:rFonts w:hint="eastAsia"/>
        </w:rPr>
        <w:t>首先</w:t>
      </w:r>
      <w:r w:rsidRPr="008A20C5">
        <w:t>将每个文档的文本分割成单词</w:t>
      </w:r>
      <w:r w:rsidR="00C140DF">
        <w:t>；</w:t>
      </w:r>
      <w:r w:rsidR="00D11F49">
        <w:rPr>
          <w:rFonts w:hint="eastAsia"/>
        </w:rPr>
        <w:t>然后</w:t>
      </w:r>
      <w:r w:rsidRPr="008A20C5">
        <w:t>将每个文档的单词转换为</w:t>
      </w:r>
      <w:r w:rsidR="00C140DF">
        <w:t>特征向量；</w:t>
      </w:r>
      <w:r w:rsidR="00D11F49">
        <w:rPr>
          <w:rFonts w:hint="eastAsia"/>
        </w:rPr>
        <w:t>最后</w:t>
      </w:r>
      <w:r w:rsidR="007A1F00">
        <w:t>使用特征向量和标签</w:t>
      </w:r>
      <w:r w:rsidR="007A1F00">
        <w:rPr>
          <w:rFonts w:hint="eastAsia"/>
        </w:rPr>
        <w:t>拟合</w:t>
      </w:r>
      <w:r w:rsidR="00B44705">
        <w:t>预测模型，</w:t>
      </w:r>
      <w:r w:rsidR="00B44705">
        <w:rPr>
          <w:rFonts w:hint="eastAsia"/>
        </w:rPr>
        <w:t>可以将这样的</w:t>
      </w:r>
      <w:r w:rsidR="00C140DF" w:rsidRPr="008A20C5">
        <w:t>工作流程</w:t>
      </w:r>
      <w:r w:rsidR="00B44705">
        <w:rPr>
          <w:rFonts w:hint="eastAsia"/>
        </w:rPr>
        <w:t>定义</w:t>
      </w:r>
      <w:r w:rsidRPr="008A20C5">
        <w:t>为</w:t>
      </w:r>
      <w:r w:rsidR="00B44705">
        <w:rPr>
          <w:rFonts w:hint="eastAsia"/>
        </w:rPr>
        <w:t>机器学习</w:t>
      </w:r>
      <w:r w:rsidR="001F78AB">
        <w:rPr>
          <w:rFonts w:hint="eastAsia"/>
        </w:rPr>
        <w:t>管道</w:t>
      </w:r>
      <w:r w:rsidR="00C875FE">
        <w:rPr>
          <w:rFonts w:hint="eastAsia"/>
        </w:rPr>
        <w:t>（</w:t>
      </w:r>
      <w:r w:rsidR="00C875FE">
        <w:rPr>
          <w:rFonts w:hint="eastAsia"/>
        </w:rPr>
        <w:t>Pineline</w:t>
      </w:r>
      <w:r w:rsidR="00C875FE">
        <w:rPr>
          <w:rFonts w:hint="eastAsia"/>
        </w:rPr>
        <w:t>）</w:t>
      </w:r>
      <w:r w:rsidR="0051765A">
        <w:t>。</w:t>
      </w:r>
      <w:r w:rsidR="008B2F36">
        <w:rPr>
          <w:rFonts w:hint="eastAsia"/>
        </w:rPr>
        <w:t>管道</w:t>
      </w:r>
      <w:r w:rsidR="008B2F36">
        <w:t>由</w:t>
      </w:r>
      <w:r w:rsidRPr="008A20C5">
        <w:t>PipelineStage</w:t>
      </w:r>
      <w:r w:rsidRPr="008A20C5">
        <w:t>（</w:t>
      </w:r>
      <w:r w:rsidR="00C140DF">
        <w:rPr>
          <w:rFonts w:hint="eastAsia"/>
        </w:rPr>
        <w:t>转换器</w:t>
      </w:r>
      <w:r w:rsidRPr="008A20C5">
        <w:t>和</w:t>
      </w:r>
      <w:r w:rsidR="00C140DF">
        <w:rPr>
          <w:rFonts w:hint="eastAsia"/>
        </w:rPr>
        <w:t>估算器</w:t>
      </w:r>
      <w:r w:rsidRPr="008A20C5">
        <w:t>）序列组成</w:t>
      </w:r>
      <w:r w:rsidR="0051765A">
        <w:rPr>
          <w:rFonts w:hint="eastAsia"/>
        </w:rPr>
        <w:t>，并且</w:t>
      </w:r>
      <w:r w:rsidR="0051765A">
        <w:t>按特定顺序运行</w:t>
      </w:r>
      <w:r w:rsidR="007404D1">
        <w:t>。</w:t>
      </w:r>
      <w:r w:rsidR="009B6E65">
        <w:rPr>
          <w:rFonts w:hint="eastAsia"/>
        </w:rPr>
        <w:t>下面的内容将具体讲解转换器和估算器在</w:t>
      </w:r>
      <w:r w:rsidR="009B6E65">
        <w:rPr>
          <w:rFonts w:hint="eastAsia"/>
        </w:rPr>
        <w:t>Spark</w:t>
      </w:r>
      <w:r w:rsidR="009B6E65">
        <w:rPr>
          <w:rFonts w:hint="eastAsia"/>
        </w:rPr>
        <w:t>机器学习管道中的作用，并使用这个简单的自然语言处理流程作为示例。</w:t>
      </w:r>
    </w:p>
    <w:p w14:paraId="7D475983" w14:textId="60009390" w:rsidR="00A27607" w:rsidRPr="008A20C5" w:rsidRDefault="00FB1871" w:rsidP="008A20C5">
      <w:pPr>
        <w:ind w:firstLine="420"/>
      </w:pPr>
      <w:r>
        <w:rPr>
          <w:rFonts w:hint="eastAsia"/>
        </w:rPr>
        <w:t>实际上，机器学习</w:t>
      </w:r>
      <w:r w:rsidR="000A74C3">
        <w:rPr>
          <w:rFonts w:hint="eastAsia"/>
        </w:rPr>
        <w:t>管道</w:t>
      </w:r>
      <w:r>
        <w:rPr>
          <w:rFonts w:hint="eastAsia"/>
        </w:rPr>
        <w:t>是由包含特定</w:t>
      </w:r>
      <w:r w:rsidR="00A27607" w:rsidRPr="008A20C5">
        <w:t>阶段</w:t>
      </w:r>
      <w:r>
        <w:rPr>
          <w:rFonts w:hint="eastAsia"/>
        </w:rPr>
        <w:t>的</w:t>
      </w:r>
      <w:r w:rsidR="00A27607" w:rsidRPr="008A20C5">
        <w:t>序列</w:t>
      </w:r>
      <w:r>
        <w:rPr>
          <w:rFonts w:hint="eastAsia"/>
        </w:rPr>
        <w:t>组成</w:t>
      </w:r>
      <w:r w:rsidR="00BA0B4B">
        <w:t>，每个阶段</w:t>
      </w:r>
      <w:r w:rsidR="00BA0B4B">
        <w:rPr>
          <w:rFonts w:hint="eastAsia"/>
        </w:rPr>
        <w:t>可以是</w:t>
      </w:r>
      <w:r w:rsidR="00C140DF">
        <w:rPr>
          <w:rFonts w:hint="eastAsia"/>
        </w:rPr>
        <w:t>转换器</w:t>
      </w:r>
      <w:r w:rsidR="00A27607" w:rsidRPr="008A20C5">
        <w:t>或</w:t>
      </w:r>
      <w:r w:rsidR="00C140DF">
        <w:rPr>
          <w:rFonts w:hint="eastAsia"/>
        </w:rPr>
        <w:t>估算器</w:t>
      </w:r>
      <w:r w:rsidR="00883204">
        <w:t>。这些阶段按顺序运行，</w:t>
      </w:r>
      <w:r w:rsidR="001906AE">
        <w:t>DataFrame</w:t>
      </w:r>
      <w:r w:rsidR="00A27607" w:rsidRPr="008A20C5">
        <w:t>通过每个阶段时被转换</w:t>
      </w:r>
      <w:r w:rsidR="007404D1">
        <w:t>。</w:t>
      </w:r>
      <w:r w:rsidR="00883204">
        <w:rPr>
          <w:rFonts w:hint="eastAsia"/>
        </w:rPr>
        <w:t>如果通过的阶段为</w:t>
      </w:r>
      <w:r w:rsidR="00C140DF">
        <w:rPr>
          <w:rFonts w:hint="eastAsia"/>
        </w:rPr>
        <w:t>转换器</w:t>
      </w:r>
      <w:r w:rsidR="00A27607" w:rsidRPr="008A20C5">
        <w:t>，</w:t>
      </w:r>
      <w:r w:rsidR="00883204">
        <w:rPr>
          <w:rFonts w:hint="eastAsia"/>
        </w:rPr>
        <w:t>则</w:t>
      </w:r>
      <w:r w:rsidR="00A27607" w:rsidRPr="008A20C5">
        <w:t>在</w:t>
      </w:r>
      <w:r w:rsidR="001906AE">
        <w:t>DataFrame</w:t>
      </w:r>
      <w:r w:rsidR="00A27607" w:rsidRPr="008A20C5">
        <w:t>上调用</w:t>
      </w:r>
      <w:r w:rsidR="00A27607" w:rsidRPr="008A20C5">
        <w:t>transform()</w:t>
      </w:r>
      <w:r w:rsidR="00A27607" w:rsidRPr="008A20C5">
        <w:t>方法</w:t>
      </w:r>
      <w:r w:rsidR="00883204">
        <w:t>；</w:t>
      </w:r>
      <w:r w:rsidR="00883204">
        <w:rPr>
          <w:rFonts w:hint="eastAsia"/>
        </w:rPr>
        <w:t>如果通过的阶段为</w:t>
      </w:r>
      <w:r w:rsidR="00C140DF">
        <w:rPr>
          <w:rFonts w:hint="eastAsia"/>
        </w:rPr>
        <w:t>估算器</w:t>
      </w:r>
      <w:r w:rsidR="00A27607" w:rsidRPr="008A20C5">
        <w:t>，调用</w:t>
      </w:r>
      <w:r w:rsidR="00A27607" w:rsidRPr="008A20C5">
        <w:t>fit()</w:t>
      </w:r>
      <w:r w:rsidR="00A27607" w:rsidRPr="008A20C5">
        <w:t>方法来生成一个</w:t>
      </w:r>
      <w:r w:rsidR="00C140DF">
        <w:rPr>
          <w:rFonts w:hint="eastAsia"/>
        </w:rPr>
        <w:t>转换器</w:t>
      </w:r>
      <w:r w:rsidR="003B0D0E">
        <w:t>，</w:t>
      </w:r>
      <w:r w:rsidR="00DE4BCF">
        <w:rPr>
          <w:rFonts w:hint="eastAsia"/>
        </w:rPr>
        <w:t>会</w:t>
      </w:r>
      <w:r w:rsidR="00A27607" w:rsidRPr="008A20C5">
        <w:t>成为</w:t>
      </w:r>
      <w:r w:rsidR="00A27607" w:rsidRPr="008A20C5">
        <w:t>PipelineModel</w:t>
      </w:r>
      <w:r w:rsidR="003B0D0E">
        <w:t>一部分，或者</w:t>
      </w:r>
      <w:r w:rsidR="003B0D0E">
        <w:rPr>
          <w:rFonts w:hint="eastAsia"/>
        </w:rPr>
        <w:t>经过拟合的</w:t>
      </w:r>
      <w:r w:rsidR="00A27607" w:rsidRPr="008A20C5">
        <w:t>Pipeline</w:t>
      </w:r>
      <w:r w:rsidR="00DF7DD6">
        <w:t>；</w:t>
      </w:r>
      <w:r w:rsidR="00DF7DD6">
        <w:rPr>
          <w:rFonts w:hint="eastAsia"/>
        </w:rPr>
        <w:t>可以继续在</w:t>
      </w:r>
      <w:r w:rsidR="005F239A">
        <w:rPr>
          <w:rFonts w:hint="eastAsia"/>
        </w:rPr>
        <w:t>DataFrame</w:t>
      </w:r>
      <w:r w:rsidR="00A27607" w:rsidRPr="008A20C5">
        <w:t>上调用</w:t>
      </w:r>
      <w:r w:rsidR="00DF7DD6">
        <w:rPr>
          <w:rFonts w:hint="eastAsia"/>
        </w:rPr>
        <w:t>这个</w:t>
      </w:r>
      <w:r w:rsidR="00C140DF">
        <w:rPr>
          <w:rFonts w:hint="eastAsia"/>
        </w:rPr>
        <w:t>转换器</w:t>
      </w:r>
      <w:r w:rsidR="00A27607" w:rsidRPr="008A20C5">
        <w:t>的</w:t>
      </w:r>
      <w:r w:rsidR="00A27607" w:rsidRPr="008A20C5">
        <w:t>transform()</w:t>
      </w:r>
      <w:r w:rsidR="00A744EB">
        <w:t>方法。</w:t>
      </w:r>
      <w:r w:rsidR="00A27607" w:rsidRPr="008A20C5">
        <w:t>下图</w:t>
      </w:r>
      <w:r w:rsidR="002B3AEC">
        <w:rPr>
          <w:rFonts w:hint="eastAsia"/>
        </w:rPr>
        <w:t>（</w:t>
      </w:r>
      <w:r w:rsidR="002B3AEC">
        <w:fldChar w:fldCharType="begin"/>
      </w:r>
      <w:r w:rsidR="002B3AEC">
        <w:instrText xml:space="preserve"> REF _Ref32574715 \h </w:instrText>
      </w:r>
      <w:r w:rsidR="002B3AEC">
        <w:fldChar w:fldCharType="separate"/>
      </w:r>
      <w:r w:rsidR="002B3AEC">
        <w:rPr>
          <w:rFonts w:hint="eastAsia"/>
        </w:rPr>
        <w:t>图例</w:t>
      </w:r>
      <w:r w:rsidR="002B3AEC">
        <w:rPr>
          <w:rFonts w:hint="eastAsia"/>
        </w:rPr>
        <w:t xml:space="preserve"> </w:t>
      </w:r>
      <w:r w:rsidR="002B3AEC">
        <w:rPr>
          <w:noProof/>
        </w:rPr>
        <w:t>4</w:t>
      </w:r>
      <w:r w:rsidR="002B3AEC">
        <w:noBreakHyphen/>
      </w:r>
      <w:r w:rsidR="002B3AEC">
        <w:rPr>
          <w:noProof/>
        </w:rPr>
        <w:t>8</w:t>
      </w:r>
      <w:r w:rsidR="002B3AEC">
        <w:fldChar w:fldCharType="end"/>
      </w:r>
      <w:r w:rsidR="002B3AEC">
        <w:rPr>
          <w:rFonts w:hint="eastAsia"/>
        </w:rPr>
        <w:t>）</w:t>
      </w:r>
      <w:r w:rsidR="00A27607" w:rsidRPr="008A20C5">
        <w:t>为</w:t>
      </w:r>
      <w:r w:rsidR="00A2740B">
        <w:rPr>
          <w:rFonts w:hint="eastAsia"/>
        </w:rPr>
        <w:t>机器学习管道作用在训练数据上的过程</w:t>
      </w:r>
      <w:r w:rsidR="002368DB">
        <w:t>。</w:t>
      </w:r>
    </w:p>
    <w:p w14:paraId="3541EE67" w14:textId="060C5FF0" w:rsidR="00A27607" w:rsidRDefault="00A27607" w:rsidP="008A20C5">
      <w:pPr>
        <w:ind w:firstLine="420"/>
      </w:pPr>
      <w:r w:rsidRPr="008A20C5">
        <w:rPr>
          <w:noProof/>
        </w:rPr>
        <w:drawing>
          <wp:inline distT="0" distB="0" distL="0" distR="0" wp14:anchorId="36E7FB1B" wp14:editId="47AAA405">
            <wp:extent cx="4514455" cy="1151775"/>
            <wp:effectExtent l="0" t="0" r="6985" b="0"/>
            <wp:docPr id="34" name="Picture 34" descr="L Pipelin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 Pipeline Example"/>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82804" cy="1169213"/>
                    </a:xfrm>
                    <a:prstGeom prst="rect">
                      <a:avLst/>
                    </a:prstGeom>
                    <a:noFill/>
                    <a:ln>
                      <a:noFill/>
                    </a:ln>
                  </pic:spPr>
                </pic:pic>
              </a:graphicData>
            </a:graphic>
          </wp:inline>
        </w:drawing>
      </w:r>
    </w:p>
    <w:p w14:paraId="1008F1BA" w14:textId="13F5E9CB" w:rsidR="00ED6DFB" w:rsidRPr="008A20C5" w:rsidRDefault="00497E5E" w:rsidP="00497E5E">
      <w:pPr>
        <w:pStyle w:val="Caption"/>
      </w:pPr>
      <w:bookmarkStart w:id="9" w:name="_Ref32574715"/>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8</w:t>
      </w:r>
      <w:r w:rsidR="005E15F8">
        <w:fldChar w:fldCharType="end"/>
      </w:r>
      <w:bookmarkEnd w:id="9"/>
      <w:r w:rsidR="002B3AEC">
        <w:rPr>
          <w:rFonts w:hint="eastAsia"/>
        </w:rPr>
        <w:t>训练模型阶段</w:t>
      </w:r>
      <w:r w:rsidR="00F66F11">
        <w:rPr>
          <w:rFonts w:hint="eastAsia"/>
        </w:rPr>
        <w:t>使用的机器学习</w:t>
      </w:r>
      <w:r w:rsidR="002B3AEC">
        <w:rPr>
          <w:rFonts w:hint="eastAsia"/>
        </w:rPr>
        <w:t>管道</w:t>
      </w:r>
    </w:p>
    <w:p w14:paraId="337CBD61" w14:textId="6A3C9B55" w:rsidR="00A27607" w:rsidRPr="008A20C5" w:rsidRDefault="00A27607" w:rsidP="008A20C5">
      <w:pPr>
        <w:ind w:firstLine="420"/>
      </w:pPr>
      <w:r w:rsidRPr="008A20C5">
        <w:t>上图中</w:t>
      </w:r>
      <w:r w:rsidR="00F66F11">
        <w:rPr>
          <w:rFonts w:hint="eastAsia"/>
        </w:rPr>
        <w:t>包含由</w:t>
      </w:r>
      <w:r w:rsidRPr="008A20C5">
        <w:t>三个阶段</w:t>
      </w:r>
      <w:r w:rsidR="00F66F11">
        <w:rPr>
          <w:rFonts w:hint="eastAsia"/>
        </w:rPr>
        <w:t>组成</w:t>
      </w:r>
      <w:r w:rsidRPr="008A20C5">
        <w:t>的</w:t>
      </w:r>
      <w:r w:rsidR="00F66F11">
        <w:rPr>
          <w:rFonts w:hint="eastAsia"/>
        </w:rPr>
        <w:t>机器学习管道</w:t>
      </w:r>
      <w:r w:rsidR="00F66F11">
        <w:t>，</w:t>
      </w:r>
      <w:r w:rsidR="00ED6DFB">
        <w:t>前两个</w:t>
      </w:r>
      <w:r w:rsidRPr="008A20C5">
        <w:t>Tokenizer</w:t>
      </w:r>
      <w:r w:rsidRPr="008A20C5">
        <w:t>和</w:t>
      </w:r>
      <w:r w:rsidRPr="008A20C5">
        <w:t>HashingTF</w:t>
      </w:r>
      <w:r w:rsidRPr="008A20C5">
        <w:t>是</w:t>
      </w:r>
      <w:r w:rsidR="00BC67E7">
        <w:rPr>
          <w:rFonts w:hint="eastAsia"/>
        </w:rPr>
        <w:t>转换器</w:t>
      </w:r>
      <w:r w:rsidR="00ED6DFB">
        <w:t>，第三个</w:t>
      </w:r>
      <w:r w:rsidRPr="008A20C5">
        <w:t>LogisticRegression</w:t>
      </w:r>
      <w:r w:rsidRPr="008A20C5">
        <w:t>是一个</w:t>
      </w:r>
      <w:r w:rsidR="00ED6DFB">
        <w:rPr>
          <w:rFonts w:hint="eastAsia"/>
        </w:rPr>
        <w:t>估算器</w:t>
      </w:r>
      <w:r w:rsidR="00BA3733">
        <w:t>；</w:t>
      </w:r>
      <w:r w:rsidR="00BA3733">
        <w:rPr>
          <w:rFonts w:hint="eastAsia"/>
        </w:rPr>
        <w:t>还</w:t>
      </w:r>
      <w:r w:rsidR="00ED6DFB">
        <w:t>表示</w:t>
      </w:r>
      <w:r w:rsidR="00BA3733">
        <w:rPr>
          <w:rFonts w:hint="eastAsia"/>
        </w:rPr>
        <w:t>了</w:t>
      </w:r>
      <w:r w:rsidR="00BA3733">
        <w:t>流经</w:t>
      </w:r>
      <w:r w:rsidR="00BA3733">
        <w:rPr>
          <w:rFonts w:hint="eastAsia"/>
        </w:rPr>
        <w:t>管道各个阶段的</w:t>
      </w:r>
      <w:r w:rsidR="00ED6DFB">
        <w:t>的数据</w:t>
      </w:r>
      <w:r w:rsidR="00BA3733">
        <w:rPr>
          <w:rFonts w:hint="eastAsia"/>
        </w:rPr>
        <w:t>变化</w:t>
      </w:r>
      <w:r w:rsidR="00ED6DFB">
        <w:t>，其中</w:t>
      </w:r>
      <w:r w:rsidR="00ED6DFB">
        <w:rPr>
          <w:rFonts w:hint="eastAsia"/>
        </w:rPr>
        <w:t>圆柱形表示</w:t>
      </w:r>
      <w:r w:rsidR="001906AE">
        <w:t>DataFrame</w:t>
      </w:r>
      <w:r w:rsidR="007404D1">
        <w:t>。</w:t>
      </w:r>
      <w:r w:rsidRPr="008A20C5">
        <w:t>原始</w:t>
      </w:r>
      <w:r w:rsidR="001906AE">
        <w:t>DataFrame</w:t>
      </w:r>
      <w:r w:rsidR="00486959">
        <w:rPr>
          <w:rFonts w:hint="eastAsia"/>
        </w:rPr>
        <w:t>（</w:t>
      </w:r>
      <w:r w:rsidR="00486959">
        <w:rPr>
          <w:rFonts w:hint="eastAsia"/>
        </w:rPr>
        <w:t>Raw text</w:t>
      </w:r>
      <w:r w:rsidR="00486959">
        <w:rPr>
          <w:rFonts w:hint="eastAsia"/>
        </w:rPr>
        <w:t>）包括</w:t>
      </w:r>
      <w:r w:rsidRPr="008A20C5">
        <w:t>原始文本文档和标签</w:t>
      </w:r>
      <w:r w:rsidR="00486959">
        <w:rPr>
          <w:rFonts w:hint="eastAsia"/>
        </w:rPr>
        <w:t>，通过</w:t>
      </w:r>
      <w:r w:rsidR="00486959" w:rsidRPr="008A20C5">
        <w:t>调用</w:t>
      </w:r>
      <w:r w:rsidR="00486959" w:rsidRPr="008A20C5">
        <w:t>Pipeline.fit()</w:t>
      </w:r>
      <w:r w:rsidR="00486959" w:rsidRPr="008A20C5">
        <w:t>方法</w:t>
      </w:r>
      <w:r w:rsidR="00486959">
        <w:rPr>
          <w:rFonts w:hint="eastAsia"/>
        </w:rPr>
        <w:t>，</w:t>
      </w:r>
      <w:r w:rsidRPr="008A20C5">
        <w:t>Tokenizer.transform()</w:t>
      </w:r>
      <w:r w:rsidRPr="008A20C5">
        <w:t>方法将</w:t>
      </w:r>
      <w:r w:rsidR="001C6AFF" w:rsidRPr="008A20C5">
        <w:t>原始</w:t>
      </w:r>
      <w:r w:rsidR="001906AE">
        <w:t>DataFrame</w:t>
      </w:r>
      <w:r w:rsidR="001C6AFF">
        <w:rPr>
          <w:rFonts w:hint="eastAsia"/>
        </w:rPr>
        <w:t>中的</w:t>
      </w:r>
      <w:r w:rsidR="001C6AFF">
        <w:t>文本文档分割成单词，</w:t>
      </w:r>
      <w:r w:rsidR="001C6AFF">
        <w:rPr>
          <w:rFonts w:hint="eastAsia"/>
        </w:rPr>
        <w:t>转换成新的单词</w:t>
      </w:r>
      <w:r w:rsidR="001906AE">
        <w:t>DataFrame</w:t>
      </w:r>
      <w:r w:rsidR="001C6AFF">
        <w:rPr>
          <w:rFonts w:hint="eastAsia"/>
        </w:rPr>
        <w:t>（</w:t>
      </w:r>
      <w:r w:rsidR="001C6AFF">
        <w:rPr>
          <w:rFonts w:hint="eastAsia"/>
        </w:rPr>
        <w:t>Words</w:t>
      </w:r>
      <w:r w:rsidR="001C6AFF">
        <w:rPr>
          <w:rFonts w:hint="eastAsia"/>
        </w:rPr>
        <w:t>）</w:t>
      </w:r>
      <w:r w:rsidR="001C6AFF">
        <w:t>，</w:t>
      </w:r>
      <w:r w:rsidRPr="008A20C5">
        <w:t>HashingTF.transform()</w:t>
      </w:r>
      <w:r w:rsidRPr="008A20C5">
        <w:t>方法将</w:t>
      </w:r>
      <w:r w:rsidR="001C6AFF">
        <w:rPr>
          <w:rFonts w:hint="eastAsia"/>
        </w:rPr>
        <w:t>单词</w:t>
      </w:r>
      <w:r w:rsidR="001906AE">
        <w:t>DataFrame</w:t>
      </w:r>
      <w:r w:rsidRPr="008A20C5">
        <w:t>转换为特征向量，</w:t>
      </w:r>
      <w:r w:rsidR="001C6AFF">
        <w:rPr>
          <w:rFonts w:hint="eastAsia"/>
        </w:rPr>
        <w:t>转换成新的特征向量</w:t>
      </w:r>
      <w:r w:rsidR="001906AE">
        <w:t>DataFrame</w:t>
      </w:r>
      <w:r w:rsidR="001C6AFF">
        <w:rPr>
          <w:rFonts w:hint="eastAsia"/>
        </w:rPr>
        <w:t>（</w:t>
      </w:r>
      <w:r w:rsidR="001C6AFF">
        <w:rPr>
          <w:rFonts w:hint="eastAsia"/>
        </w:rPr>
        <w:t>Feature vectors</w:t>
      </w:r>
      <w:r w:rsidR="001C6AFF">
        <w:rPr>
          <w:rFonts w:hint="eastAsia"/>
        </w:rPr>
        <w:t>）</w:t>
      </w:r>
      <w:r w:rsidR="001C6AFF">
        <w:t>。</w:t>
      </w:r>
      <w:r w:rsidRPr="008A20C5">
        <w:t>由于</w:t>
      </w:r>
      <w:r w:rsidRPr="008A20C5">
        <w:t>LogisticRegression</w:t>
      </w:r>
      <w:r w:rsidRPr="008A20C5">
        <w:t>是一个</w:t>
      </w:r>
      <w:r w:rsidR="00ED6DFB">
        <w:rPr>
          <w:rFonts w:hint="eastAsia"/>
        </w:rPr>
        <w:t>估算器</w:t>
      </w:r>
      <w:r w:rsidRPr="008A20C5">
        <w:t>，所以</w:t>
      </w:r>
      <w:r w:rsidR="001C6AFF">
        <w:rPr>
          <w:rFonts w:hint="eastAsia"/>
        </w:rPr>
        <w:t>机器学习管道</w:t>
      </w:r>
      <w:r w:rsidRPr="008A20C5">
        <w:t>调用</w:t>
      </w:r>
      <w:r w:rsidRPr="008A20C5">
        <w:t>LogisticRegression.fit()</w:t>
      </w:r>
      <w:r w:rsidRPr="008A20C5">
        <w:t>来生成</w:t>
      </w:r>
      <w:r w:rsidRPr="008A20C5">
        <w:t>LogisticRegressionModel</w:t>
      </w:r>
      <w:r w:rsidR="007404D1">
        <w:t>。</w:t>
      </w:r>
      <w:r w:rsidRPr="008A20C5">
        <w:t>如果</w:t>
      </w:r>
      <w:r w:rsidR="00A52C85">
        <w:rPr>
          <w:rFonts w:hint="eastAsia"/>
        </w:rPr>
        <w:t>机</w:t>
      </w:r>
      <w:r w:rsidR="00A52C85">
        <w:rPr>
          <w:rFonts w:hint="eastAsia"/>
        </w:rPr>
        <w:lastRenderedPageBreak/>
        <w:t>器学习管道还</w:t>
      </w:r>
      <w:r w:rsidRPr="008A20C5">
        <w:t>有更多的</w:t>
      </w:r>
      <w:r w:rsidR="00ED6DFB">
        <w:rPr>
          <w:rFonts w:hint="eastAsia"/>
        </w:rPr>
        <w:t>估算器</w:t>
      </w:r>
      <w:r w:rsidRPr="008A20C5">
        <w:t>，那么在将</w:t>
      </w:r>
      <w:r w:rsidR="00A52C85">
        <w:rPr>
          <w:rFonts w:hint="eastAsia"/>
        </w:rPr>
        <w:t>此</w:t>
      </w:r>
      <w:r w:rsidR="001906AE">
        <w:t>DataFrame</w:t>
      </w:r>
      <w:r w:rsidR="00A52C85">
        <w:t>传递到下一个阶段之前，</w:t>
      </w:r>
      <w:r w:rsidRPr="008A20C5">
        <w:t>在</w:t>
      </w:r>
      <w:r w:rsidR="00A52C85">
        <w:rPr>
          <w:rFonts w:hint="eastAsia"/>
        </w:rPr>
        <w:t>此</w:t>
      </w:r>
      <w:r w:rsidR="001906AE">
        <w:t>DataFrame</w:t>
      </w:r>
      <w:r w:rsidRPr="008A20C5">
        <w:t>上调用</w:t>
      </w:r>
      <w:r w:rsidRPr="008A20C5">
        <w:t>LogisticRegressionModel</w:t>
      </w:r>
      <w:r w:rsidRPr="008A20C5">
        <w:t>的</w:t>
      </w:r>
      <w:r w:rsidRPr="008A20C5">
        <w:t>transform()</w:t>
      </w:r>
      <w:r w:rsidRPr="008A20C5">
        <w:t>方法。</w:t>
      </w:r>
      <w:r w:rsidR="0094627E">
        <w:rPr>
          <w:rFonts w:hint="eastAsia"/>
        </w:rPr>
        <w:t>从上面的例子来看，</w:t>
      </w:r>
      <w:r w:rsidR="0068477B">
        <w:rPr>
          <w:rFonts w:hint="eastAsia"/>
        </w:rPr>
        <w:t>机器学习</w:t>
      </w:r>
      <w:r w:rsidR="00CC52C2">
        <w:rPr>
          <w:rFonts w:hint="eastAsia"/>
        </w:rPr>
        <w:t>管道</w:t>
      </w:r>
      <w:r w:rsidR="0068477B">
        <w:rPr>
          <w:rFonts w:hint="eastAsia"/>
        </w:rPr>
        <w:t>整体可以作为</w:t>
      </w:r>
      <w:r w:rsidR="00ED6DFB">
        <w:rPr>
          <w:rFonts w:hint="eastAsia"/>
        </w:rPr>
        <w:t>估算器</w:t>
      </w:r>
      <w:r w:rsidR="0068477B">
        <w:rPr>
          <w:rFonts w:hint="eastAsia"/>
        </w:rPr>
        <w:t>，所以运行</w:t>
      </w:r>
      <w:r w:rsidRPr="008A20C5">
        <w:t>fit()</w:t>
      </w:r>
      <w:r w:rsidRPr="008A20C5">
        <w:t>方法之后，生成一个</w:t>
      </w:r>
      <w:r w:rsidRPr="008A20C5">
        <w:t>PipelineModel</w:t>
      </w:r>
      <w:r w:rsidR="00ED6DFB">
        <w:rPr>
          <w:rFonts w:hint="eastAsia"/>
        </w:rPr>
        <w:t>转换器</w:t>
      </w:r>
      <w:r w:rsidR="007404D1">
        <w:t>。</w:t>
      </w:r>
      <w:r w:rsidR="00A2740B">
        <w:rPr>
          <w:rFonts w:hint="eastAsia"/>
        </w:rPr>
        <w:t>然后，</w:t>
      </w:r>
      <w:r w:rsidRPr="008A20C5">
        <w:t>PipelineModel</w:t>
      </w:r>
      <w:r w:rsidR="00A2740B">
        <w:rPr>
          <w:rFonts w:hint="eastAsia"/>
        </w:rPr>
        <w:t>转换器可以用在</w:t>
      </w:r>
      <w:r w:rsidRPr="008A20C5">
        <w:t>测试</w:t>
      </w:r>
      <w:r w:rsidR="00A2740B">
        <w:rPr>
          <w:rFonts w:hint="eastAsia"/>
        </w:rPr>
        <w:t>数据上</w:t>
      </w:r>
      <w:r w:rsidR="00511380">
        <w:t>，</w:t>
      </w:r>
      <w:r w:rsidR="00A2740B">
        <w:t>下图</w:t>
      </w:r>
      <w:r w:rsidR="00FE1CBD">
        <w:rPr>
          <w:rFonts w:hint="eastAsia"/>
        </w:rPr>
        <w:t>（</w:t>
      </w:r>
      <w:r w:rsidR="00FE1CBD">
        <w:fldChar w:fldCharType="begin"/>
      </w:r>
      <w:r w:rsidR="00FE1CBD">
        <w:instrText xml:space="preserve"> </w:instrText>
      </w:r>
      <w:r w:rsidR="00FE1CBD">
        <w:rPr>
          <w:rFonts w:hint="eastAsia"/>
        </w:rPr>
        <w:instrText>REF _Ref32590863 \h</w:instrText>
      </w:r>
      <w:r w:rsidR="00FE1CBD">
        <w:instrText xml:space="preserve"> </w:instrText>
      </w:r>
      <w:r w:rsidR="00FE1CBD">
        <w:fldChar w:fldCharType="separate"/>
      </w:r>
      <w:r w:rsidR="00FE1CBD">
        <w:rPr>
          <w:rFonts w:hint="eastAsia"/>
        </w:rPr>
        <w:t>图例</w:t>
      </w:r>
      <w:r w:rsidR="00FE1CBD">
        <w:rPr>
          <w:rFonts w:hint="eastAsia"/>
        </w:rPr>
        <w:t xml:space="preserve"> </w:t>
      </w:r>
      <w:r w:rsidR="00FE1CBD">
        <w:rPr>
          <w:noProof/>
        </w:rPr>
        <w:t>4</w:t>
      </w:r>
      <w:r w:rsidR="00FE1CBD">
        <w:noBreakHyphen/>
      </w:r>
      <w:r w:rsidR="00FE1CBD">
        <w:rPr>
          <w:noProof/>
        </w:rPr>
        <w:t>9</w:t>
      </w:r>
      <w:r w:rsidR="00FE1CBD">
        <w:fldChar w:fldCharType="end"/>
      </w:r>
      <w:r w:rsidR="00FE1CBD">
        <w:rPr>
          <w:rFonts w:hint="eastAsia"/>
        </w:rPr>
        <w:t>）</w:t>
      </w:r>
      <w:r w:rsidR="00A2740B">
        <w:t>说明了</w:t>
      </w:r>
      <w:r w:rsidR="00A2740B">
        <w:rPr>
          <w:rFonts w:hint="eastAsia"/>
        </w:rPr>
        <w:t>这个过程</w:t>
      </w:r>
      <w:r w:rsidR="003B267B">
        <w:t>。</w:t>
      </w:r>
      <w:r w:rsidR="003B267B" w:rsidRPr="008A20C5">
        <w:t>PipelineModel</w:t>
      </w:r>
      <w:r w:rsidR="003B267B" w:rsidRPr="008A20C5">
        <w:t>具有与</w:t>
      </w:r>
      <w:r w:rsidR="003B267B">
        <w:rPr>
          <w:rFonts w:hint="eastAsia"/>
        </w:rPr>
        <w:t>机器学习管道</w:t>
      </w:r>
      <w:r w:rsidR="003B267B" w:rsidRPr="008A20C5">
        <w:t>相同的级数，但所有</w:t>
      </w:r>
      <w:r w:rsidR="003B267B">
        <w:rPr>
          <w:rFonts w:hint="eastAsia"/>
        </w:rPr>
        <w:t>估算器</w:t>
      </w:r>
      <w:r w:rsidR="003B267B" w:rsidRPr="008A20C5">
        <w:t>都已成为</w:t>
      </w:r>
      <w:r w:rsidR="003B267B">
        <w:rPr>
          <w:rFonts w:hint="eastAsia"/>
        </w:rPr>
        <w:t>转换器</w:t>
      </w:r>
      <w:r w:rsidR="003B267B" w:rsidRPr="008A20C5">
        <w:t>。当在测试数据集上调用</w:t>
      </w:r>
      <w:r w:rsidR="003B267B" w:rsidRPr="008A20C5">
        <w:t>PipelineModel</w:t>
      </w:r>
      <w:r w:rsidR="00901850">
        <w:rPr>
          <w:rFonts w:hint="eastAsia"/>
        </w:rPr>
        <w:t>中</w:t>
      </w:r>
      <w:r w:rsidR="003B267B" w:rsidRPr="008A20C5">
        <w:t>的</w:t>
      </w:r>
      <w:r w:rsidR="003B267B" w:rsidRPr="008A20C5">
        <w:t>transform()</w:t>
      </w:r>
      <w:r w:rsidR="00901850">
        <w:t>方法时，数据按顺序通过</w:t>
      </w:r>
      <w:r w:rsidR="00901850">
        <w:rPr>
          <w:rFonts w:hint="eastAsia"/>
        </w:rPr>
        <w:t>已经</w:t>
      </w:r>
      <w:r w:rsidR="00901850">
        <w:t>拟合</w:t>
      </w:r>
      <w:r w:rsidR="00901850">
        <w:rPr>
          <w:rFonts w:hint="eastAsia"/>
        </w:rPr>
        <w:t>过的</w:t>
      </w:r>
      <w:r w:rsidR="00AD5F60">
        <w:rPr>
          <w:rFonts w:hint="eastAsia"/>
        </w:rPr>
        <w:t>机器学习</w:t>
      </w:r>
      <w:r w:rsidR="00AD5F60">
        <w:t>管道，</w:t>
      </w:r>
      <w:r w:rsidR="003B267B" w:rsidRPr="008A20C5">
        <w:t>每个阶段的</w:t>
      </w:r>
      <w:r w:rsidR="003B267B" w:rsidRPr="008A20C5">
        <w:t>transform()</w:t>
      </w:r>
      <w:r w:rsidR="00AD5F60">
        <w:t>方法更新</w:t>
      </w:r>
      <w:r w:rsidR="001906AE">
        <w:t>DataFrame</w:t>
      </w:r>
      <w:r w:rsidR="003B267B" w:rsidRPr="008A20C5">
        <w:t>并将其传递到下一个阶段。</w:t>
      </w:r>
      <w:r w:rsidR="00AD5F60">
        <w:rPr>
          <w:rFonts w:hint="eastAsia"/>
        </w:rPr>
        <w:t>这种机器学习管道的机制</w:t>
      </w:r>
      <w:r w:rsidR="003B267B">
        <w:t>有助于确保</w:t>
      </w:r>
      <w:r w:rsidR="003B267B">
        <w:rPr>
          <w:rFonts w:hint="eastAsia"/>
        </w:rPr>
        <w:t>训练</w:t>
      </w:r>
      <w:r w:rsidR="00CC242E">
        <w:t>和测试数据通过相同的</w:t>
      </w:r>
      <w:r w:rsidR="003B267B" w:rsidRPr="008A20C5">
        <w:t>处理步骤。</w:t>
      </w:r>
    </w:p>
    <w:p w14:paraId="5379F8BF" w14:textId="5D2C291D" w:rsidR="00A27607" w:rsidRDefault="00A27607" w:rsidP="008A20C5">
      <w:pPr>
        <w:ind w:firstLine="420"/>
      </w:pPr>
      <w:r w:rsidRPr="008A20C5">
        <w:rPr>
          <w:noProof/>
        </w:rPr>
        <w:drawing>
          <wp:inline distT="0" distB="0" distL="0" distR="0" wp14:anchorId="7C991AA3" wp14:editId="6DBFAFBB">
            <wp:extent cx="4695402" cy="1320294"/>
            <wp:effectExtent l="0" t="0" r="3810" b="635"/>
            <wp:docPr id="33" name="Picture 33" descr="L PipelineMod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 PipelineModel Example"/>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32239" cy="1330652"/>
                    </a:xfrm>
                    <a:prstGeom prst="rect">
                      <a:avLst/>
                    </a:prstGeom>
                    <a:noFill/>
                    <a:ln>
                      <a:noFill/>
                    </a:ln>
                  </pic:spPr>
                </pic:pic>
              </a:graphicData>
            </a:graphic>
          </wp:inline>
        </w:drawing>
      </w:r>
    </w:p>
    <w:p w14:paraId="02321E6C" w14:textId="256AC9AA" w:rsidR="003B48B0" w:rsidRPr="008A20C5" w:rsidRDefault="00497E5E" w:rsidP="00497E5E">
      <w:pPr>
        <w:pStyle w:val="Caption"/>
      </w:pPr>
      <w:bookmarkStart w:id="10" w:name="_Ref32590863"/>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9</w:t>
      </w:r>
      <w:r w:rsidR="005E15F8">
        <w:fldChar w:fldCharType="end"/>
      </w:r>
      <w:bookmarkEnd w:id="10"/>
      <w:r w:rsidR="00EB402F">
        <w:rPr>
          <w:rFonts w:hint="eastAsia"/>
        </w:rPr>
        <w:t>机器学习管道应用在</w:t>
      </w:r>
      <w:r w:rsidR="003B48B0">
        <w:rPr>
          <w:rFonts w:hint="eastAsia"/>
        </w:rPr>
        <w:t>测试</w:t>
      </w:r>
      <w:r w:rsidR="00EB402F">
        <w:rPr>
          <w:rFonts w:hint="eastAsia"/>
        </w:rPr>
        <w:t>数据的</w:t>
      </w:r>
      <w:r w:rsidR="003B48B0">
        <w:rPr>
          <w:rFonts w:hint="eastAsia"/>
        </w:rPr>
        <w:t>过程</w:t>
      </w:r>
    </w:p>
    <w:p w14:paraId="37E3A768" w14:textId="77777777" w:rsidR="00F771F6" w:rsidRDefault="00B62077" w:rsidP="00C117D0">
      <w:pPr>
        <w:ind w:firstLine="420"/>
        <w:rPr>
          <w:rFonts w:hint="eastAsia"/>
        </w:rPr>
      </w:pPr>
      <w:r>
        <w:rPr>
          <w:rFonts w:hint="eastAsia"/>
        </w:rPr>
        <w:t>机器学习管道中</w:t>
      </w:r>
      <w:r w:rsidR="00A27607" w:rsidRPr="008A20C5">
        <w:t>阶段被指定为有序数组</w:t>
      </w:r>
      <w:r w:rsidR="007404D1">
        <w:t>。</w:t>
      </w:r>
      <w:r w:rsidR="00A27607" w:rsidRPr="008A20C5">
        <w:t>示例</w:t>
      </w:r>
      <w:r>
        <w:rPr>
          <w:rFonts w:hint="eastAsia"/>
        </w:rPr>
        <w:t>中的</w:t>
      </w:r>
      <w:r>
        <w:rPr>
          <w:rFonts w:hint="eastAsia"/>
        </w:rPr>
        <w:t>Pineline</w:t>
      </w:r>
      <w:r w:rsidR="00A27607" w:rsidRPr="008A20C5">
        <w:t>全部</w:t>
      </w:r>
      <w:r>
        <w:rPr>
          <w:rFonts w:hint="eastAsia"/>
        </w:rPr>
        <w:t>为</w:t>
      </w:r>
      <w:r w:rsidR="00A27607" w:rsidRPr="008A20C5">
        <w:t>线性，即</w:t>
      </w:r>
      <w:r w:rsidR="003D2F4F">
        <w:rPr>
          <w:rFonts w:hint="eastAsia"/>
        </w:rPr>
        <w:t>Pipe</w:t>
      </w:r>
      <w:r w:rsidR="002A4C68">
        <w:rPr>
          <w:rFonts w:hint="eastAsia"/>
        </w:rPr>
        <w:t>line</w:t>
      </w:r>
      <w:r w:rsidR="002A4C68">
        <w:rPr>
          <w:rFonts w:hint="eastAsia"/>
        </w:rPr>
        <w:t>中的</w:t>
      </w:r>
      <w:r w:rsidR="00A27607" w:rsidRPr="008A20C5">
        <w:t>每个阶段使用前一阶段产生的数据</w:t>
      </w:r>
      <w:r w:rsidR="00E55BF7">
        <w:t>。</w:t>
      </w:r>
      <w:r w:rsidR="003354DC">
        <w:rPr>
          <w:rFonts w:hint="eastAsia"/>
        </w:rPr>
        <w:t>只要</w:t>
      </w:r>
      <w:r w:rsidR="00E55BF7">
        <w:rPr>
          <w:rFonts w:hint="eastAsia"/>
        </w:rPr>
        <w:t>管道中的数据流</w:t>
      </w:r>
      <w:r w:rsidR="00CB4A5B">
        <w:rPr>
          <w:rFonts w:hint="eastAsia"/>
        </w:rPr>
        <w:t>形成有向非循环图</w:t>
      </w:r>
      <w:r w:rsidR="00566F95">
        <w:rPr>
          <w:rFonts w:hint="eastAsia"/>
        </w:rPr>
        <w:t>，就</w:t>
      </w:r>
      <w:r w:rsidR="00E55BF7">
        <w:rPr>
          <w:rFonts w:hint="eastAsia"/>
        </w:rPr>
        <w:t>有可能</w:t>
      </w:r>
      <w:r w:rsidR="00E80ECE">
        <w:rPr>
          <w:rFonts w:hint="eastAsia"/>
        </w:rPr>
        <w:t>创建非线性</w:t>
      </w:r>
      <w:r w:rsidR="003D2F4F">
        <w:rPr>
          <w:rFonts w:hint="eastAsia"/>
        </w:rPr>
        <w:t>Pip</w:t>
      </w:r>
      <w:r w:rsidR="00E80ECE">
        <w:rPr>
          <w:rFonts w:hint="eastAsia"/>
        </w:rPr>
        <w:t>eline</w:t>
      </w:r>
      <w:r w:rsidR="00DD08BE">
        <w:rPr>
          <w:rFonts w:hint="eastAsia"/>
        </w:rPr>
        <w:t>。</w:t>
      </w:r>
      <w:r w:rsidR="00DC3292">
        <w:rPr>
          <w:rFonts w:hint="eastAsia"/>
        </w:rPr>
        <w:t>当前</w:t>
      </w:r>
      <w:r w:rsidR="00DD08BE">
        <w:rPr>
          <w:rFonts w:hint="eastAsia"/>
        </w:rPr>
        <w:t>，数据流图</w:t>
      </w:r>
      <w:r w:rsidR="00DC3292">
        <w:rPr>
          <w:rFonts w:hint="eastAsia"/>
        </w:rPr>
        <w:t>根据每个阶段的输入和输出列名称（通常通过</w:t>
      </w:r>
      <w:r w:rsidR="00CB4A5B" w:rsidRPr="00CB4A5B">
        <w:rPr>
          <w:rFonts w:hint="eastAsia"/>
        </w:rPr>
        <w:t>参数</w:t>
      </w:r>
      <w:r w:rsidR="00DC3292">
        <w:rPr>
          <w:rFonts w:hint="eastAsia"/>
        </w:rPr>
        <w:t>指定</w:t>
      </w:r>
      <w:r w:rsidR="00566F95">
        <w:rPr>
          <w:rFonts w:hint="eastAsia"/>
        </w:rPr>
        <w:t>）隐式指定</w:t>
      </w:r>
      <w:r w:rsidR="00CB4A5B" w:rsidRPr="00CB4A5B">
        <w:rPr>
          <w:rFonts w:hint="eastAsia"/>
        </w:rPr>
        <w:t>。如果管道形成</w:t>
      </w:r>
      <w:r w:rsidR="006766F0">
        <w:rPr>
          <w:rFonts w:hint="eastAsia"/>
        </w:rPr>
        <w:t>有向非循环图</w:t>
      </w:r>
      <w:r w:rsidR="00CB4A5B" w:rsidRPr="00CB4A5B">
        <w:rPr>
          <w:rFonts w:hint="eastAsia"/>
        </w:rPr>
        <w:t>，则必须按拓扑顺序指定阶段。</w:t>
      </w:r>
    </w:p>
    <w:p w14:paraId="3ACB0E1F" w14:textId="77777777" w:rsidR="00F771F6" w:rsidRDefault="00A27607" w:rsidP="00C117D0">
      <w:pPr>
        <w:ind w:firstLine="420"/>
        <w:rPr>
          <w:rFonts w:hint="eastAsia"/>
        </w:rPr>
      </w:pPr>
      <w:r w:rsidRPr="008A20C5">
        <w:t>由于</w:t>
      </w:r>
      <w:r w:rsidRPr="008A20C5">
        <w:t>Pipeline</w:t>
      </w:r>
      <w:r w:rsidRPr="008A20C5">
        <w:t>可以对具有不同类型的</w:t>
      </w:r>
      <w:r w:rsidR="001906AE">
        <w:t>DataFrame</w:t>
      </w:r>
      <w:r w:rsidRPr="008A20C5">
        <w:t>进行操作，因此不能使用编译时类型检查</w:t>
      </w:r>
      <w:r w:rsidR="007404D1">
        <w:t>。</w:t>
      </w:r>
      <w:r w:rsidR="009D617A">
        <w:rPr>
          <w:rFonts w:hint="eastAsia"/>
        </w:rPr>
        <w:t>在</w:t>
      </w:r>
      <w:r w:rsidR="00603AB9">
        <w:rPr>
          <w:rFonts w:hint="eastAsia"/>
        </w:rPr>
        <w:t>实际</w:t>
      </w:r>
      <w:r w:rsidR="009D617A" w:rsidRPr="008A20C5">
        <w:t>运行</w:t>
      </w:r>
      <w:r w:rsidR="009D617A" w:rsidRPr="008A20C5">
        <w:t>Pipeline</w:t>
      </w:r>
      <w:r w:rsidR="009D617A" w:rsidRPr="008A20C5">
        <w:t>之前</w:t>
      </w:r>
      <w:r w:rsidR="009D617A">
        <w:rPr>
          <w:rFonts w:hint="eastAsia"/>
        </w:rPr>
        <w:t>，</w:t>
      </w:r>
      <w:r w:rsidRPr="008A20C5">
        <w:t>Pipeline</w:t>
      </w:r>
      <w:r w:rsidRPr="008A20C5">
        <w:t>和</w:t>
      </w:r>
      <w:r w:rsidRPr="008A20C5">
        <w:t>PipelineModel</w:t>
      </w:r>
      <w:r w:rsidRPr="008A20C5">
        <w:t>在进行运行时检查</w:t>
      </w:r>
      <w:r w:rsidR="007404D1">
        <w:t>。</w:t>
      </w:r>
      <w:r w:rsidRPr="008A20C5">
        <w:t>此类型检查是使用</w:t>
      </w:r>
      <w:r w:rsidR="001906AE">
        <w:t>DataFrame</w:t>
      </w:r>
      <w:r w:rsidRPr="008A20C5">
        <w:t>模式完成的，</w:t>
      </w:r>
      <w:r w:rsidR="00A7516E">
        <w:rPr>
          <w:rFonts w:hint="eastAsia"/>
        </w:rPr>
        <w:t>描述了</w:t>
      </w:r>
      <w:r w:rsidR="001906AE">
        <w:t>DataFrame</w:t>
      </w:r>
      <w:r w:rsidR="00A7516E">
        <w:t>中列的数据类型</w:t>
      </w:r>
      <w:r w:rsidRPr="008A20C5">
        <w:t>。</w:t>
      </w:r>
    </w:p>
    <w:p w14:paraId="59DAAD45" w14:textId="77777777" w:rsidR="00E66226" w:rsidRDefault="007A05F5" w:rsidP="00C117D0">
      <w:pPr>
        <w:ind w:firstLine="420"/>
        <w:rPr>
          <w:rFonts w:hint="eastAsia"/>
        </w:rPr>
      </w:pPr>
      <w:r>
        <w:rPr>
          <w:rFonts w:hint="eastAsia"/>
        </w:rPr>
        <w:t>管道</w:t>
      </w:r>
      <w:r w:rsidR="00335EC7">
        <w:rPr>
          <w:rFonts w:hint="eastAsia"/>
        </w:rPr>
        <w:t>中的</w:t>
      </w:r>
      <w:r w:rsidR="00A27607" w:rsidRPr="008A20C5">
        <w:t>阶段应该是唯一的实例</w:t>
      </w:r>
      <w:r w:rsidR="00E66226">
        <w:t>，例如</w:t>
      </w:r>
      <w:r w:rsidR="00A27607" w:rsidRPr="008A20C5">
        <w:t>同一个实例</w:t>
      </w:r>
      <w:r w:rsidR="00A27607" w:rsidRPr="008A20C5">
        <w:t>myHashingTF</w:t>
      </w:r>
      <w:r w:rsidR="00A27607" w:rsidRPr="008A20C5">
        <w:t>不应该被插入</w:t>
      </w:r>
      <w:r w:rsidR="00A27607" w:rsidRPr="008A20C5">
        <w:t>Pipeline</w:t>
      </w:r>
      <w:r w:rsidR="00A27607" w:rsidRPr="008A20C5">
        <w:t>两次，因为阶段必须有唯一的</w:t>
      </w:r>
      <w:r w:rsidR="00A27607" w:rsidRPr="008A20C5">
        <w:t>ID</w:t>
      </w:r>
      <w:r w:rsidR="007404D1">
        <w:t>。</w:t>
      </w:r>
      <w:r w:rsidR="00A27607" w:rsidRPr="008A20C5">
        <w:t>然而，不同的实例</w:t>
      </w:r>
      <w:r w:rsidR="00A27607" w:rsidRPr="008A20C5">
        <w:t>myHashingTF1</w:t>
      </w:r>
      <w:r w:rsidR="00A27607" w:rsidRPr="008A20C5">
        <w:t>和</w:t>
      </w:r>
      <w:r w:rsidR="00A27607" w:rsidRPr="008A20C5">
        <w:t>myHashingTF2</w:t>
      </w:r>
      <w:r w:rsidR="00A27607" w:rsidRPr="008A20C5">
        <w:t>（</w:t>
      </w:r>
      <w:r w:rsidR="005D127C">
        <w:rPr>
          <w:rFonts w:hint="eastAsia"/>
        </w:rPr>
        <w:t>都是</w:t>
      </w:r>
      <w:r w:rsidR="005D127C" w:rsidRPr="005D127C">
        <w:t>HashingTF</w:t>
      </w:r>
      <w:r w:rsidR="00A27607" w:rsidRPr="008A20C5">
        <w:t>类型）都可以放入同一个</w:t>
      </w:r>
      <w:r>
        <w:rPr>
          <w:rFonts w:hint="eastAsia"/>
        </w:rPr>
        <w:t>管道</w:t>
      </w:r>
      <w:r w:rsidR="005D127C">
        <w:rPr>
          <w:rFonts w:hint="eastAsia"/>
        </w:rPr>
        <w:t>，</w:t>
      </w:r>
      <w:r w:rsidR="00A27607" w:rsidRPr="008A20C5">
        <w:t>因为使用不同的</w:t>
      </w:r>
      <w:r w:rsidR="00A27607" w:rsidRPr="008A20C5">
        <w:t>ID</w:t>
      </w:r>
      <w:r w:rsidR="00A27607" w:rsidRPr="008A20C5">
        <w:t>创建不同的实例。</w:t>
      </w:r>
    </w:p>
    <w:p w14:paraId="257EE296" w14:textId="77C49CD1" w:rsidR="009B7CBD" w:rsidRDefault="000D42A3" w:rsidP="00C117D0">
      <w:pPr>
        <w:ind w:firstLine="420"/>
      </w:pPr>
      <w:r>
        <w:rPr>
          <w:rFonts w:hint="eastAsia"/>
        </w:rPr>
        <w:t>估算器</w:t>
      </w:r>
      <w:r w:rsidR="00A27607" w:rsidRPr="008A20C5">
        <w:t>和</w:t>
      </w:r>
      <w:r>
        <w:rPr>
          <w:rFonts w:hint="eastAsia"/>
        </w:rPr>
        <w:t>转换器</w:t>
      </w:r>
      <w:r w:rsidR="00A27607" w:rsidRPr="008A20C5">
        <w:t>使用统一的</w:t>
      </w:r>
      <w:r w:rsidR="00A27607" w:rsidRPr="008A20C5">
        <w:t>API</w:t>
      </w:r>
      <w:r w:rsidR="00A27607" w:rsidRPr="008A20C5">
        <w:t>来指定参数。</w:t>
      </w:r>
      <w:r w:rsidR="00A27607" w:rsidRPr="008A20C5">
        <w:t>Param</w:t>
      </w:r>
      <w:r w:rsidR="005267BB">
        <w:rPr>
          <w:rFonts w:hint="eastAsia"/>
        </w:rPr>
        <w:t>是具有独立文件的命名参数，</w:t>
      </w:r>
      <w:r w:rsidR="005D127C" w:rsidRPr="005D127C">
        <w:rPr>
          <w:rFonts w:hint="eastAsia"/>
        </w:rPr>
        <w:t>ParamMap</w:t>
      </w:r>
      <w:r w:rsidR="004A42A0">
        <w:rPr>
          <w:rFonts w:hint="eastAsia"/>
        </w:rPr>
        <w:t>是一组</w:t>
      </w:r>
      <w:r w:rsidR="00323631">
        <w:rPr>
          <w:rFonts w:hint="eastAsia"/>
        </w:rPr>
        <w:t>键值</w:t>
      </w:r>
      <w:r w:rsidR="00796D32">
        <w:rPr>
          <w:rFonts w:hint="eastAsia"/>
        </w:rPr>
        <w:t>对</w:t>
      </w:r>
      <w:r w:rsidR="00323631">
        <w:rPr>
          <w:rFonts w:hint="eastAsia"/>
        </w:rPr>
        <w:t>(</w:t>
      </w:r>
      <w:r w:rsidR="00323631">
        <w:rPr>
          <w:rFonts w:hint="eastAsia"/>
        </w:rPr>
        <w:t>参数</w:t>
      </w:r>
      <w:r w:rsidR="00323631">
        <w:rPr>
          <w:rFonts w:hint="eastAsia"/>
        </w:rPr>
        <w:t>,</w:t>
      </w:r>
      <w:r w:rsidR="00323631">
        <w:rPr>
          <w:rFonts w:hint="eastAsia"/>
        </w:rPr>
        <w:t>值</w:t>
      </w:r>
      <w:r w:rsidR="00323631">
        <w:rPr>
          <w:rFonts w:hint="eastAsia"/>
        </w:rPr>
        <w:t>)</w:t>
      </w:r>
      <w:r w:rsidR="005267BB">
        <w:t>，</w:t>
      </w:r>
      <w:r w:rsidR="00A27607" w:rsidRPr="008A20C5">
        <w:t>将参数传递给算法有两种主要方法：</w:t>
      </w:r>
    </w:p>
    <w:p w14:paraId="09E30895" w14:textId="106A291B" w:rsidR="009B7CBD" w:rsidRDefault="006372A1" w:rsidP="009B7CBD">
      <w:pPr>
        <w:ind w:firstLine="420"/>
      </w:pPr>
      <w:r>
        <w:rPr>
          <w:rFonts w:hint="eastAsia"/>
        </w:rPr>
        <w:t>（</w:t>
      </w:r>
      <w:r>
        <w:rPr>
          <w:rFonts w:hint="eastAsia"/>
        </w:rPr>
        <w:t>1</w:t>
      </w:r>
      <w:r>
        <w:rPr>
          <w:rFonts w:hint="eastAsia"/>
        </w:rPr>
        <w:t>）</w:t>
      </w:r>
      <w:r w:rsidR="00E36BD5">
        <w:rPr>
          <w:rFonts w:hint="eastAsia"/>
        </w:rPr>
        <w:t>为实例设置参数，</w:t>
      </w:r>
      <w:r w:rsidR="009B7CBD">
        <w:rPr>
          <w:rFonts w:hint="eastAsia"/>
        </w:rPr>
        <w:t>如果</w:t>
      </w:r>
      <w:r w:rsidR="009B7CBD">
        <w:rPr>
          <w:rFonts w:hint="eastAsia"/>
        </w:rPr>
        <w:t>lr</w:t>
      </w:r>
      <w:r w:rsidR="009B7CBD">
        <w:rPr>
          <w:rFonts w:hint="eastAsia"/>
        </w:rPr>
        <w:t>是</w:t>
      </w:r>
      <w:r w:rsidR="009B7CBD">
        <w:rPr>
          <w:rFonts w:hint="eastAsia"/>
        </w:rPr>
        <w:t>LogisticRegression</w:t>
      </w:r>
      <w:r w:rsidR="009B7CBD">
        <w:rPr>
          <w:rFonts w:hint="eastAsia"/>
        </w:rPr>
        <w:t>的实例，则可以调用</w:t>
      </w:r>
      <w:r w:rsidR="009B7CBD">
        <w:rPr>
          <w:rFonts w:hint="eastAsia"/>
        </w:rPr>
        <w:t>lr.setMaxIter</w:t>
      </w:r>
      <w:r w:rsidR="00117A10">
        <w:rPr>
          <w:rFonts w:hint="eastAsia"/>
        </w:rPr>
        <w:t>(</w:t>
      </w:r>
      <w:r w:rsidR="009B7CBD">
        <w:rPr>
          <w:rFonts w:hint="eastAsia"/>
        </w:rPr>
        <w:t>10</w:t>
      </w:r>
      <w:r w:rsidR="00117A10">
        <w:rPr>
          <w:rFonts w:hint="eastAsia"/>
        </w:rPr>
        <w:t>)</w:t>
      </w:r>
      <w:r w:rsidR="009B7CBD">
        <w:rPr>
          <w:rFonts w:hint="eastAsia"/>
        </w:rPr>
        <w:t>使</w:t>
      </w:r>
      <w:r w:rsidR="009B7CBD">
        <w:rPr>
          <w:rFonts w:hint="eastAsia"/>
        </w:rPr>
        <w:t>lr.fit</w:t>
      </w:r>
      <w:r w:rsidR="007408EA">
        <w:rPr>
          <w:rFonts w:hint="eastAsia"/>
        </w:rPr>
        <w:t>()</w:t>
      </w:r>
      <w:r w:rsidR="009B7CBD">
        <w:rPr>
          <w:rFonts w:hint="eastAsia"/>
        </w:rPr>
        <w:t>最多使用</w:t>
      </w:r>
      <w:r w:rsidR="009B7CBD">
        <w:rPr>
          <w:rFonts w:hint="eastAsia"/>
        </w:rPr>
        <w:t>10</w:t>
      </w:r>
      <w:r w:rsidR="009B7CBD">
        <w:rPr>
          <w:rFonts w:hint="eastAsia"/>
        </w:rPr>
        <w:t>次迭代。</w:t>
      </w:r>
    </w:p>
    <w:p w14:paraId="6EEC5B0D" w14:textId="2C509FE2" w:rsidR="009B7CBD" w:rsidRDefault="006372A1" w:rsidP="009B7CBD">
      <w:pPr>
        <w:ind w:firstLine="420"/>
      </w:pPr>
      <w:r>
        <w:rPr>
          <w:rFonts w:hint="eastAsia"/>
        </w:rPr>
        <w:t>（</w:t>
      </w:r>
      <w:r>
        <w:rPr>
          <w:rFonts w:hint="eastAsia"/>
        </w:rPr>
        <w:t>2</w:t>
      </w:r>
      <w:r>
        <w:rPr>
          <w:rFonts w:hint="eastAsia"/>
        </w:rPr>
        <w:t>）</w:t>
      </w:r>
      <w:r w:rsidR="009B7CBD">
        <w:rPr>
          <w:rFonts w:hint="eastAsia"/>
        </w:rPr>
        <w:t>将</w:t>
      </w:r>
      <w:r w:rsidR="009B7CBD">
        <w:rPr>
          <w:rFonts w:hint="eastAsia"/>
        </w:rPr>
        <w:t>ParamMap</w:t>
      </w:r>
      <w:r w:rsidR="009B7CBD">
        <w:rPr>
          <w:rFonts w:hint="eastAsia"/>
        </w:rPr>
        <w:t>传递给</w:t>
      </w:r>
      <w:r w:rsidR="009B7CBD">
        <w:rPr>
          <w:rFonts w:hint="eastAsia"/>
        </w:rPr>
        <w:t>fit</w:t>
      </w:r>
      <w:r w:rsidR="00E36BD5">
        <w:rPr>
          <w:rFonts w:hint="eastAsia"/>
        </w:rPr>
        <w:t>()</w:t>
      </w:r>
      <w:r w:rsidR="009B7CBD">
        <w:rPr>
          <w:rFonts w:hint="eastAsia"/>
        </w:rPr>
        <w:t>或</w:t>
      </w:r>
      <w:r w:rsidR="009B7CBD">
        <w:rPr>
          <w:rFonts w:hint="eastAsia"/>
        </w:rPr>
        <w:t>transform</w:t>
      </w:r>
      <w:r w:rsidR="00E36BD5">
        <w:rPr>
          <w:rFonts w:hint="eastAsia"/>
        </w:rPr>
        <w:t>()</w:t>
      </w:r>
      <w:r>
        <w:rPr>
          <w:rFonts w:hint="eastAsia"/>
        </w:rPr>
        <w:t>方法</w:t>
      </w:r>
      <w:r w:rsidR="009B7CBD">
        <w:rPr>
          <w:rFonts w:hint="eastAsia"/>
        </w:rPr>
        <w:t>。</w:t>
      </w:r>
      <w:r w:rsidR="009B7CBD">
        <w:rPr>
          <w:rFonts w:hint="eastAsia"/>
        </w:rPr>
        <w:t>ParamMap</w:t>
      </w:r>
      <w:r w:rsidR="009B7CBD">
        <w:rPr>
          <w:rFonts w:hint="eastAsia"/>
        </w:rPr>
        <w:t>中的任何参数都将覆盖以前通过</w:t>
      </w:r>
      <w:r w:rsidR="009B7CBD">
        <w:rPr>
          <w:rFonts w:hint="eastAsia"/>
        </w:rPr>
        <w:t>setter</w:t>
      </w:r>
      <w:r w:rsidR="009B7CBD">
        <w:rPr>
          <w:rFonts w:hint="eastAsia"/>
        </w:rPr>
        <w:t>方法指定的参数。</w:t>
      </w:r>
    </w:p>
    <w:p w14:paraId="170AD845" w14:textId="3C9F7111" w:rsidR="00B03953" w:rsidRDefault="004E349B" w:rsidP="00B03953">
      <w:pPr>
        <w:ind w:firstLine="420"/>
      </w:pPr>
      <w:r>
        <w:rPr>
          <w:rFonts w:hint="eastAsia"/>
        </w:rPr>
        <w:t>参数属于估计器和转换</w:t>
      </w:r>
      <w:r w:rsidRPr="004E349B">
        <w:rPr>
          <w:rFonts w:hint="eastAsia"/>
        </w:rPr>
        <w:t>器的特定实例。</w:t>
      </w:r>
      <w:r>
        <w:rPr>
          <w:rFonts w:hint="eastAsia"/>
        </w:rPr>
        <w:t>如果</w:t>
      </w:r>
      <w:r w:rsidRPr="004E349B">
        <w:rPr>
          <w:rFonts w:hint="eastAsia"/>
        </w:rPr>
        <w:t>有两个</w:t>
      </w:r>
      <w:r w:rsidRPr="004E349B">
        <w:rPr>
          <w:rFonts w:hint="eastAsia"/>
        </w:rPr>
        <w:t>LogisticRegression</w:t>
      </w:r>
      <w:r w:rsidRPr="004E349B">
        <w:rPr>
          <w:rFonts w:hint="eastAsia"/>
        </w:rPr>
        <w:t>实例</w:t>
      </w:r>
      <w:r w:rsidRPr="004E349B">
        <w:rPr>
          <w:rFonts w:hint="eastAsia"/>
        </w:rPr>
        <w:t>lr1</w:t>
      </w:r>
      <w:r w:rsidRPr="004E349B">
        <w:rPr>
          <w:rFonts w:hint="eastAsia"/>
        </w:rPr>
        <w:t>和</w:t>
      </w:r>
      <w:r w:rsidRPr="004E349B">
        <w:rPr>
          <w:rFonts w:hint="eastAsia"/>
        </w:rPr>
        <w:t>lr2</w:t>
      </w:r>
      <w:r w:rsidRPr="004E349B">
        <w:rPr>
          <w:rFonts w:hint="eastAsia"/>
        </w:rPr>
        <w:t>，则可以使用指定的两个</w:t>
      </w:r>
      <w:r w:rsidRPr="004E349B">
        <w:rPr>
          <w:rFonts w:hint="eastAsia"/>
        </w:rPr>
        <w:t>maxIter</w:t>
      </w:r>
      <w:r>
        <w:rPr>
          <w:rFonts w:hint="eastAsia"/>
        </w:rPr>
        <w:t>参数构建</w:t>
      </w:r>
      <w:r w:rsidRPr="004E349B">
        <w:rPr>
          <w:rFonts w:hint="eastAsia"/>
        </w:rPr>
        <w:t>ParamMap</w:t>
      </w:r>
      <w:r w:rsidR="00D45E1C">
        <w:rPr>
          <w:rFonts w:hint="eastAsia"/>
        </w:rPr>
        <w:t>，</w:t>
      </w:r>
      <w:r w:rsidRPr="004E349B">
        <w:rPr>
          <w:rFonts w:hint="eastAsia"/>
        </w:rPr>
        <w:t>ParamMap</w:t>
      </w:r>
      <w:r w:rsidR="00D45E1C">
        <w:rPr>
          <w:rFonts w:hint="eastAsia"/>
        </w:rPr>
        <w:t>(</w:t>
      </w:r>
      <w:r w:rsidRPr="004E349B">
        <w:rPr>
          <w:rFonts w:hint="eastAsia"/>
        </w:rPr>
        <w:t>lr1.maxIter-&gt; 10</w:t>
      </w:r>
      <w:r w:rsidRPr="004E349B">
        <w:rPr>
          <w:rFonts w:hint="eastAsia"/>
        </w:rPr>
        <w:t>，</w:t>
      </w:r>
      <w:r w:rsidRPr="004E349B">
        <w:rPr>
          <w:rFonts w:hint="eastAsia"/>
        </w:rPr>
        <w:t>lr2.maxIter-&gt; 20</w:t>
      </w:r>
      <w:r w:rsidR="00EC2CA0">
        <w:rPr>
          <w:rFonts w:hint="eastAsia"/>
        </w:rPr>
        <w:t>)</w:t>
      </w:r>
      <w:r w:rsidRPr="004E349B">
        <w:rPr>
          <w:rFonts w:hint="eastAsia"/>
        </w:rPr>
        <w:t>。如果管道中有两个带有</w:t>
      </w:r>
      <w:r w:rsidRPr="004E349B">
        <w:rPr>
          <w:rFonts w:hint="eastAsia"/>
        </w:rPr>
        <w:t>maxIter</w:t>
      </w:r>
      <w:r w:rsidR="00FB33BD">
        <w:rPr>
          <w:rFonts w:hint="eastAsia"/>
        </w:rPr>
        <w:t>参数的算法，这种方式</w:t>
      </w:r>
      <w:r w:rsidRPr="004E349B">
        <w:rPr>
          <w:rFonts w:hint="eastAsia"/>
        </w:rPr>
        <w:t>将很有用。</w:t>
      </w:r>
      <w:r w:rsidR="001C4740">
        <w:rPr>
          <w:rFonts w:hint="eastAsia"/>
        </w:rPr>
        <w:t>通常，将模型或管道保存到存储中可以</w:t>
      </w:r>
      <w:r w:rsidR="001C4740" w:rsidRPr="001C4740">
        <w:rPr>
          <w:rFonts w:hint="eastAsia"/>
        </w:rPr>
        <w:t>供以后使用。</w:t>
      </w:r>
      <w:r w:rsidR="001C4740">
        <w:rPr>
          <w:rFonts w:hint="eastAsia"/>
        </w:rPr>
        <w:t>从</w:t>
      </w:r>
      <w:r w:rsidR="001C4740" w:rsidRPr="001C4740">
        <w:rPr>
          <w:rFonts w:hint="eastAsia"/>
        </w:rPr>
        <w:t>Spark 1.6</w:t>
      </w:r>
      <w:r w:rsidR="001C4740">
        <w:rPr>
          <w:rFonts w:hint="eastAsia"/>
        </w:rPr>
        <w:t>开始</w:t>
      </w:r>
      <w:r w:rsidR="001C4740" w:rsidRPr="001C4740">
        <w:rPr>
          <w:rFonts w:hint="eastAsia"/>
        </w:rPr>
        <w:t>，模型导入</w:t>
      </w:r>
      <w:r w:rsidR="001C4740">
        <w:rPr>
          <w:rFonts w:hint="eastAsia"/>
        </w:rPr>
        <w:t>和</w:t>
      </w:r>
      <w:r w:rsidR="001C4740" w:rsidRPr="001C4740">
        <w:rPr>
          <w:rFonts w:hint="eastAsia"/>
        </w:rPr>
        <w:t>导出</w:t>
      </w:r>
      <w:r w:rsidR="001C4740">
        <w:rPr>
          <w:rFonts w:hint="eastAsia"/>
        </w:rPr>
        <w:t>的</w:t>
      </w:r>
      <w:r w:rsidR="001C4740" w:rsidRPr="001C4740">
        <w:rPr>
          <w:rFonts w:hint="eastAsia"/>
        </w:rPr>
        <w:t>功能已添加到</w:t>
      </w:r>
      <w:r w:rsidR="001C4740" w:rsidRPr="001C4740">
        <w:rPr>
          <w:rFonts w:hint="eastAsia"/>
        </w:rPr>
        <w:t>API</w:t>
      </w:r>
      <w:r w:rsidR="001C4740">
        <w:rPr>
          <w:rFonts w:hint="eastAsia"/>
        </w:rPr>
        <w:t>中</w:t>
      </w:r>
      <w:r w:rsidR="001C4740" w:rsidRPr="001C4740">
        <w:rPr>
          <w:rFonts w:hint="eastAsia"/>
        </w:rPr>
        <w:t>。</w:t>
      </w:r>
      <w:r w:rsidR="001C4740">
        <w:rPr>
          <w:rFonts w:hint="eastAsia"/>
        </w:rPr>
        <w:t>下面的示例描述了文本处理</w:t>
      </w:r>
      <w:r w:rsidR="00AD2BF6">
        <w:rPr>
          <w:rFonts w:hint="eastAsia"/>
        </w:rPr>
        <w:t>的</w:t>
      </w:r>
      <w:r w:rsidR="001C4740">
        <w:rPr>
          <w:rFonts w:hint="eastAsia"/>
        </w:rPr>
        <w:t>机器学习管道执行的过程</w:t>
      </w:r>
      <w:r w:rsidR="00B03953" w:rsidRPr="0094793F">
        <w:rPr>
          <w:rFonts w:hint="eastAsia"/>
        </w:rPr>
        <w:t>。</w:t>
      </w:r>
    </w:p>
    <w:p w14:paraId="16177E0D" w14:textId="77777777" w:rsidR="00B03953" w:rsidRDefault="00B03953" w:rsidP="00B03953">
      <w:pPr>
        <w:pStyle w:val="a8"/>
      </w:pPr>
      <w:r>
        <w:t>scala&gt; import org.apache.spark.ml.{Pipeline, PipelineModel}</w:t>
      </w:r>
    </w:p>
    <w:p w14:paraId="1E4B67EE" w14:textId="77777777" w:rsidR="00B03953" w:rsidRDefault="00B03953" w:rsidP="00B03953">
      <w:pPr>
        <w:pStyle w:val="a8"/>
      </w:pPr>
      <w:r>
        <w:t>import org.apache.spark.ml.{Pipeline, PipelineModel}</w:t>
      </w:r>
    </w:p>
    <w:p w14:paraId="4DDED992" w14:textId="77777777" w:rsidR="00B03953" w:rsidRDefault="00B03953" w:rsidP="00B03953">
      <w:pPr>
        <w:pStyle w:val="a8"/>
      </w:pPr>
    </w:p>
    <w:p w14:paraId="794D9425" w14:textId="77777777" w:rsidR="00B03953" w:rsidRDefault="00B03953" w:rsidP="00B03953">
      <w:pPr>
        <w:pStyle w:val="a8"/>
      </w:pPr>
      <w:r>
        <w:t>scala&gt; import org.apache.spark.ml.classification.LogisticRegression</w:t>
      </w:r>
    </w:p>
    <w:p w14:paraId="3039550A" w14:textId="77777777" w:rsidR="00B03953" w:rsidRDefault="00B03953" w:rsidP="00B03953">
      <w:pPr>
        <w:pStyle w:val="a8"/>
      </w:pPr>
      <w:r>
        <w:t>import org.apache.spark.ml.classification.LogisticRegression</w:t>
      </w:r>
    </w:p>
    <w:p w14:paraId="22803561" w14:textId="77777777" w:rsidR="00B03953" w:rsidRDefault="00B03953" w:rsidP="00B03953">
      <w:pPr>
        <w:pStyle w:val="a8"/>
      </w:pPr>
    </w:p>
    <w:p w14:paraId="2B8C8E6D" w14:textId="77777777" w:rsidR="00B03953" w:rsidRDefault="00B03953" w:rsidP="00B03953">
      <w:pPr>
        <w:pStyle w:val="a8"/>
      </w:pPr>
      <w:r>
        <w:t>scala&gt; import org.apache.spark.ml.feature.{HashingTF, Tokenizer}</w:t>
      </w:r>
    </w:p>
    <w:p w14:paraId="4A40AA50" w14:textId="77777777" w:rsidR="00B03953" w:rsidRDefault="00B03953" w:rsidP="00B03953">
      <w:pPr>
        <w:pStyle w:val="a8"/>
      </w:pPr>
      <w:r>
        <w:t>import org.apache.spark.ml.feature.{HashingTF, Tokenizer}</w:t>
      </w:r>
    </w:p>
    <w:p w14:paraId="2DD29A2D" w14:textId="77777777" w:rsidR="00B03953" w:rsidRDefault="00B03953" w:rsidP="00B03953">
      <w:pPr>
        <w:pStyle w:val="a8"/>
      </w:pPr>
    </w:p>
    <w:p w14:paraId="03718565" w14:textId="77777777" w:rsidR="00B03953" w:rsidRDefault="00B03953" w:rsidP="00B03953">
      <w:pPr>
        <w:pStyle w:val="a8"/>
      </w:pPr>
      <w:r>
        <w:t>scala&gt; import org.apache.spark.ml.linalg.Vector</w:t>
      </w:r>
    </w:p>
    <w:p w14:paraId="35172D63" w14:textId="77777777" w:rsidR="00B03953" w:rsidRDefault="00B03953" w:rsidP="00B03953">
      <w:pPr>
        <w:pStyle w:val="a8"/>
      </w:pPr>
      <w:r>
        <w:t>import org.apache.spark.ml.linalg.Vector</w:t>
      </w:r>
    </w:p>
    <w:p w14:paraId="5535038F" w14:textId="77777777" w:rsidR="00B03953" w:rsidRDefault="00B03953" w:rsidP="00B03953">
      <w:pPr>
        <w:pStyle w:val="a8"/>
      </w:pPr>
    </w:p>
    <w:p w14:paraId="6DD6618F" w14:textId="77777777" w:rsidR="00B03953" w:rsidRDefault="00B03953" w:rsidP="00B03953">
      <w:pPr>
        <w:pStyle w:val="a8"/>
      </w:pPr>
      <w:r>
        <w:t>scala&gt; import org.apache.spark.sql.Row</w:t>
      </w:r>
    </w:p>
    <w:p w14:paraId="54699845" w14:textId="77777777" w:rsidR="00B03953" w:rsidRDefault="00B03953" w:rsidP="00B03953">
      <w:pPr>
        <w:pStyle w:val="a8"/>
      </w:pPr>
      <w:r>
        <w:t>import org.apache.spark.sql.Row</w:t>
      </w:r>
    </w:p>
    <w:p w14:paraId="72036981" w14:textId="28EB0B7D" w:rsidR="00B03953" w:rsidRPr="00497E5E"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32</w:t>
      </w:r>
      <w:r w:rsidR="00D54DC9">
        <w:fldChar w:fldCharType="end"/>
      </w:r>
    </w:p>
    <w:p w14:paraId="07F35CEC" w14:textId="266E3627" w:rsidR="00B03953" w:rsidRDefault="00B03953" w:rsidP="00F20785">
      <w:pPr>
        <w:ind w:firstLine="420"/>
      </w:pPr>
      <w:r>
        <w:rPr>
          <w:rFonts w:hint="eastAsia"/>
        </w:rPr>
        <w:t>准备训练数据</w:t>
      </w:r>
      <w:r w:rsidR="00F20785">
        <w:rPr>
          <w:rFonts w:hint="eastAsia"/>
        </w:rPr>
        <w:t>：</w:t>
      </w:r>
    </w:p>
    <w:p w14:paraId="1E40824F" w14:textId="77777777" w:rsidR="00B03953" w:rsidRDefault="00B03953" w:rsidP="00B03953">
      <w:pPr>
        <w:pStyle w:val="a8"/>
      </w:pPr>
      <w:r>
        <w:t>scala&gt; val training = spark.createDataFrame(Seq(</w:t>
      </w:r>
    </w:p>
    <w:p w14:paraId="2BD3C97F" w14:textId="77777777" w:rsidR="00B03953" w:rsidRDefault="00B03953" w:rsidP="00B03953">
      <w:pPr>
        <w:pStyle w:val="a8"/>
      </w:pPr>
      <w:r>
        <w:t xml:space="preserve">     |   (0L, "a b c d e spark", 1.0),</w:t>
      </w:r>
    </w:p>
    <w:p w14:paraId="76E5DAD6" w14:textId="77777777" w:rsidR="00B03953" w:rsidRDefault="00B03953" w:rsidP="00B03953">
      <w:pPr>
        <w:pStyle w:val="a8"/>
      </w:pPr>
      <w:r>
        <w:t xml:space="preserve">     |   (1L, "b d", 0.0),</w:t>
      </w:r>
    </w:p>
    <w:p w14:paraId="6B092B71" w14:textId="77777777" w:rsidR="00B03953" w:rsidRDefault="00B03953" w:rsidP="00B03953">
      <w:pPr>
        <w:pStyle w:val="a8"/>
      </w:pPr>
      <w:r>
        <w:t xml:space="preserve">     |   (2L, "spark f g h", 1.0),</w:t>
      </w:r>
    </w:p>
    <w:p w14:paraId="59D476E0" w14:textId="77777777" w:rsidR="00B03953" w:rsidRDefault="00B03953" w:rsidP="00B03953">
      <w:pPr>
        <w:pStyle w:val="a8"/>
      </w:pPr>
      <w:r>
        <w:t xml:space="preserve">     |   (3L, "hadoop mapreduce", 0.0)</w:t>
      </w:r>
    </w:p>
    <w:p w14:paraId="46E14DB6" w14:textId="77777777" w:rsidR="00B03953" w:rsidRDefault="00B03953" w:rsidP="00B03953">
      <w:pPr>
        <w:pStyle w:val="a8"/>
      </w:pPr>
      <w:r>
        <w:t xml:space="preserve">     | )).toDF("id", "text", "label")</w:t>
      </w:r>
    </w:p>
    <w:p w14:paraId="4C6F0CE4" w14:textId="77777777" w:rsidR="00B03953" w:rsidRDefault="00B03953" w:rsidP="00B03953">
      <w:pPr>
        <w:pStyle w:val="a8"/>
      </w:pPr>
      <w:r>
        <w:t>training: org.apache.spark.sql.DataFrame = [id: bigint, text: string ... 1 more field]</w:t>
      </w:r>
    </w:p>
    <w:p w14:paraId="5B4E757F" w14:textId="77777777" w:rsidR="00B03953" w:rsidRDefault="00B03953" w:rsidP="00B03953">
      <w:pPr>
        <w:pStyle w:val="a8"/>
      </w:pPr>
    </w:p>
    <w:p w14:paraId="6BFE6DD7" w14:textId="77777777" w:rsidR="00B03953" w:rsidRDefault="00B03953" w:rsidP="00B03953">
      <w:pPr>
        <w:pStyle w:val="a8"/>
      </w:pPr>
      <w:r>
        <w:t>scala&gt; training.show</w:t>
      </w:r>
    </w:p>
    <w:p w14:paraId="1AC8AFBE" w14:textId="77777777" w:rsidR="00B03953" w:rsidRDefault="00B03953" w:rsidP="00B03953">
      <w:pPr>
        <w:pStyle w:val="a8"/>
      </w:pPr>
      <w:r>
        <w:t>+---+----------------+-----+</w:t>
      </w:r>
    </w:p>
    <w:p w14:paraId="200ACF63" w14:textId="77777777" w:rsidR="00B03953" w:rsidRDefault="00B03953" w:rsidP="00B03953">
      <w:pPr>
        <w:pStyle w:val="a8"/>
      </w:pPr>
      <w:r>
        <w:t>| id|            text|label|</w:t>
      </w:r>
    </w:p>
    <w:p w14:paraId="59C2C7C1" w14:textId="77777777" w:rsidR="00B03953" w:rsidRDefault="00B03953" w:rsidP="00B03953">
      <w:pPr>
        <w:pStyle w:val="a8"/>
      </w:pPr>
      <w:r>
        <w:t>+---+----------------+-----+</w:t>
      </w:r>
    </w:p>
    <w:p w14:paraId="20761932" w14:textId="77777777" w:rsidR="00B03953" w:rsidRDefault="00B03953" w:rsidP="00B03953">
      <w:pPr>
        <w:pStyle w:val="a8"/>
      </w:pPr>
      <w:r>
        <w:t>|  0| a b c d e spark|  1.0|</w:t>
      </w:r>
    </w:p>
    <w:p w14:paraId="6DB16416" w14:textId="77777777" w:rsidR="00B03953" w:rsidRDefault="00B03953" w:rsidP="00B03953">
      <w:pPr>
        <w:pStyle w:val="a8"/>
      </w:pPr>
      <w:r>
        <w:t>|  1|             b d|  0.0|</w:t>
      </w:r>
    </w:p>
    <w:p w14:paraId="4959806D" w14:textId="77777777" w:rsidR="00B03953" w:rsidRDefault="00B03953" w:rsidP="00B03953">
      <w:pPr>
        <w:pStyle w:val="a8"/>
      </w:pPr>
      <w:r>
        <w:t>|  2|     spark f g h|  1.0|</w:t>
      </w:r>
    </w:p>
    <w:p w14:paraId="09A0A6C0" w14:textId="77777777" w:rsidR="00B03953" w:rsidRDefault="00B03953" w:rsidP="00B03953">
      <w:pPr>
        <w:pStyle w:val="a8"/>
      </w:pPr>
      <w:r>
        <w:t>|  3|hadoop mapreduce|  0.0|</w:t>
      </w:r>
    </w:p>
    <w:p w14:paraId="7329BC5C" w14:textId="77777777" w:rsidR="00B03953" w:rsidRDefault="00B03953" w:rsidP="00B03953">
      <w:pPr>
        <w:pStyle w:val="a8"/>
      </w:pPr>
      <w:r>
        <w:t>+---+----------------+-----+</w:t>
      </w:r>
    </w:p>
    <w:p w14:paraId="232C007F" w14:textId="21A2A169" w:rsidR="00B03953" w:rsidRPr="00497E5E"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33</w:t>
      </w:r>
      <w:r w:rsidR="00D54DC9">
        <w:fldChar w:fldCharType="end"/>
      </w:r>
    </w:p>
    <w:p w14:paraId="6A1BD157" w14:textId="6D203ED9" w:rsidR="00B03953" w:rsidRDefault="00B03953" w:rsidP="00F20785">
      <w:pPr>
        <w:ind w:firstLine="420"/>
        <w:rPr>
          <w:rFonts w:hint="eastAsia"/>
        </w:rPr>
      </w:pPr>
      <w:r>
        <w:rPr>
          <w:rFonts w:hint="eastAsia"/>
        </w:rPr>
        <w:t>配置</w:t>
      </w:r>
      <w:r>
        <w:rPr>
          <w:rFonts w:hint="eastAsia"/>
        </w:rPr>
        <w:t>ML</w:t>
      </w:r>
      <w:r>
        <w:rPr>
          <w:rFonts w:hint="eastAsia"/>
        </w:rPr>
        <w:t>管道，由三个阶段组成：</w:t>
      </w:r>
      <w:r>
        <w:t>tokenizer</w:t>
      </w:r>
      <w:r>
        <w:rPr>
          <w:rFonts w:hint="eastAsia"/>
        </w:rPr>
        <w:t>、</w:t>
      </w:r>
      <w:r>
        <w:t>hashingTF</w:t>
      </w:r>
      <w:r>
        <w:rPr>
          <w:rFonts w:hint="eastAsia"/>
        </w:rPr>
        <w:t>和</w:t>
      </w:r>
      <w:r>
        <w:t>lr</w:t>
      </w:r>
      <w:r w:rsidR="00F20785">
        <w:rPr>
          <w:rFonts w:hint="eastAsia"/>
        </w:rPr>
        <w:t>：</w:t>
      </w:r>
    </w:p>
    <w:p w14:paraId="483AE234" w14:textId="77777777" w:rsidR="00B03953" w:rsidRDefault="00B03953" w:rsidP="00B03953">
      <w:pPr>
        <w:pStyle w:val="a8"/>
      </w:pPr>
      <w:r>
        <w:t>scala&gt;val tokenizer = new Tokenizer().setInputCol("text").setOutputCol("words")</w:t>
      </w:r>
    </w:p>
    <w:p w14:paraId="1604B870" w14:textId="77777777" w:rsidR="00B03953" w:rsidRDefault="00B03953" w:rsidP="00B03953">
      <w:pPr>
        <w:pStyle w:val="a8"/>
      </w:pPr>
      <w:r>
        <w:t>tokenizer: org.apache.spark.ml.feature.Tokenizer = tok_d33aebff5942</w:t>
      </w:r>
    </w:p>
    <w:p w14:paraId="4E246878" w14:textId="77777777" w:rsidR="00B03953" w:rsidRDefault="00B03953" w:rsidP="00B03953">
      <w:pPr>
        <w:pStyle w:val="a8"/>
      </w:pPr>
    </w:p>
    <w:p w14:paraId="65C89DE1" w14:textId="77777777" w:rsidR="00B03953" w:rsidRDefault="00B03953" w:rsidP="00B03953">
      <w:pPr>
        <w:pStyle w:val="a8"/>
      </w:pPr>
      <w:r>
        <w:t>scala&gt;val hashingTF = new HashingTF().setNumFeatures(1000).setInputCol(tokenizer.getOutputCol).setOutputCol("features")</w:t>
      </w:r>
    </w:p>
    <w:p w14:paraId="5C5DBC38" w14:textId="77777777" w:rsidR="00B03953" w:rsidRDefault="00B03953" w:rsidP="00B03953">
      <w:pPr>
        <w:pStyle w:val="a8"/>
      </w:pPr>
      <w:r>
        <w:t>hashingTF: org.apache.spark.ml.feature.HashingTF = hashingTF_214a5ff53c51</w:t>
      </w:r>
    </w:p>
    <w:p w14:paraId="130A9760" w14:textId="77777777" w:rsidR="00B03953" w:rsidRDefault="00B03953" w:rsidP="00B03953">
      <w:pPr>
        <w:pStyle w:val="a8"/>
      </w:pPr>
    </w:p>
    <w:p w14:paraId="185DE7FD" w14:textId="77777777" w:rsidR="00B03953" w:rsidRDefault="00B03953" w:rsidP="00B03953">
      <w:pPr>
        <w:pStyle w:val="a8"/>
      </w:pPr>
      <w:r>
        <w:t>scala&gt;val lr = new LogisticRegression().setMaxIter(10).setRegParam(0.001)</w:t>
      </w:r>
    </w:p>
    <w:p w14:paraId="65998B88" w14:textId="77777777" w:rsidR="00B03953" w:rsidRDefault="00B03953" w:rsidP="00B03953">
      <w:pPr>
        <w:pStyle w:val="a8"/>
      </w:pPr>
      <w:r>
        <w:t>lr: org.apache.spark.ml.classification.LogisticRegression = logreg_6b1ab2bbcffb</w:t>
      </w:r>
    </w:p>
    <w:p w14:paraId="4E8ACA34" w14:textId="77777777" w:rsidR="00B03953" w:rsidRDefault="00B03953" w:rsidP="00B03953">
      <w:pPr>
        <w:pStyle w:val="a8"/>
      </w:pPr>
    </w:p>
    <w:p w14:paraId="3D7C1903" w14:textId="77777777" w:rsidR="00B03953" w:rsidRDefault="00B03953" w:rsidP="00B03953">
      <w:pPr>
        <w:pStyle w:val="a8"/>
      </w:pPr>
      <w:r>
        <w:t>scala&gt;val pipeline = new Pipeline().setStages(Array(tokenizer, hashingTF, lr))</w:t>
      </w:r>
    </w:p>
    <w:p w14:paraId="5CD8660C" w14:textId="77777777" w:rsidR="00B03953" w:rsidRDefault="00B03953" w:rsidP="00B03953">
      <w:pPr>
        <w:pStyle w:val="a8"/>
      </w:pPr>
      <w:r>
        <w:t>pipeline: org.apache.spark.ml.Pipeline = pipeline_b07867b9cf3e</w:t>
      </w:r>
    </w:p>
    <w:p w14:paraId="74CFD204" w14:textId="3E5F155D" w:rsidR="00B03953" w:rsidRPr="00E46B73"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34</w:t>
      </w:r>
      <w:r w:rsidR="00D54DC9">
        <w:fldChar w:fldCharType="end"/>
      </w:r>
    </w:p>
    <w:p w14:paraId="63B8E6BA" w14:textId="71058987" w:rsidR="00B03953" w:rsidRDefault="00B03953" w:rsidP="00687580">
      <w:pPr>
        <w:ind w:firstLine="420"/>
      </w:pPr>
      <w:r>
        <w:rPr>
          <w:rFonts w:hint="eastAsia"/>
        </w:rPr>
        <w:t>使用</w:t>
      </w:r>
      <w:r>
        <w:rPr>
          <w:rFonts w:hint="eastAsia"/>
        </w:rPr>
        <w:t>fit()</w:t>
      </w:r>
      <w:r>
        <w:rPr>
          <w:rFonts w:hint="eastAsia"/>
        </w:rPr>
        <w:t>方法将训练文档传递给管道</w:t>
      </w:r>
      <w:r w:rsidR="00687580">
        <w:rPr>
          <w:rFonts w:hint="eastAsia"/>
        </w:rPr>
        <w:t>：</w:t>
      </w:r>
    </w:p>
    <w:p w14:paraId="47785067" w14:textId="77777777" w:rsidR="00B03953" w:rsidRDefault="00B03953" w:rsidP="00B03953">
      <w:pPr>
        <w:pStyle w:val="a8"/>
      </w:pPr>
      <w:r>
        <w:t>scala&gt; val model = pipeline.fit(training)</w:t>
      </w:r>
    </w:p>
    <w:p w14:paraId="6DB1494B" w14:textId="77777777" w:rsidR="00B03953" w:rsidRDefault="00B03953" w:rsidP="00B03953">
      <w:pPr>
        <w:pStyle w:val="a8"/>
      </w:pPr>
      <w:r>
        <w:t>model: org.apache.spark.ml.PipelineModel = pipeline_b07867b9cf3e</w:t>
      </w:r>
    </w:p>
    <w:p w14:paraId="4555C632" w14:textId="12598A22" w:rsidR="00B03953" w:rsidRPr="00E46B73"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35</w:t>
      </w:r>
      <w:r w:rsidR="00D54DC9">
        <w:fldChar w:fldCharType="end"/>
      </w:r>
    </w:p>
    <w:p w14:paraId="06A14110" w14:textId="7C79F574" w:rsidR="00B03953" w:rsidRDefault="00EE6B51" w:rsidP="00687580">
      <w:pPr>
        <w:ind w:firstLine="420"/>
      </w:pPr>
      <w:r>
        <w:rPr>
          <w:rFonts w:hint="eastAsia"/>
        </w:rPr>
        <w:t>现在，可以</w:t>
      </w:r>
      <w:r w:rsidR="00B03953">
        <w:rPr>
          <w:rFonts w:hint="eastAsia"/>
        </w:rPr>
        <w:t>将</w:t>
      </w:r>
      <w:r>
        <w:rPr>
          <w:rFonts w:hint="eastAsia"/>
        </w:rPr>
        <w:t>拟合后</w:t>
      </w:r>
      <w:r w:rsidR="00B03953">
        <w:rPr>
          <w:rFonts w:hint="eastAsia"/>
        </w:rPr>
        <w:t>的管道保存</w:t>
      </w:r>
      <w:r w:rsidR="00687580">
        <w:rPr>
          <w:rFonts w:hint="eastAsia"/>
        </w:rPr>
        <w:t>：</w:t>
      </w:r>
    </w:p>
    <w:p w14:paraId="7349AE91" w14:textId="77777777" w:rsidR="00B03953" w:rsidRDefault="00B03953" w:rsidP="00B03953">
      <w:pPr>
        <w:pStyle w:val="a8"/>
      </w:pPr>
      <w:r w:rsidRPr="00C95CE5">
        <w:t>scala&gt; model.write.overwrite().save("/tmp/spark-logistic-regression-model")</w:t>
      </w:r>
    </w:p>
    <w:p w14:paraId="6CBAF3DF" w14:textId="7055CEAB" w:rsidR="00B03953" w:rsidRPr="00E46B73"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36</w:t>
      </w:r>
      <w:r w:rsidR="00D54DC9">
        <w:fldChar w:fldCharType="end"/>
      </w:r>
    </w:p>
    <w:p w14:paraId="5B2AB450" w14:textId="6DCA5541" w:rsidR="00B03953" w:rsidRDefault="00B03953" w:rsidP="00687580">
      <w:pPr>
        <w:ind w:firstLine="420"/>
      </w:pPr>
      <w:r>
        <w:rPr>
          <w:rFonts w:hint="eastAsia"/>
        </w:rPr>
        <w:t>也可以将没有执行</w:t>
      </w:r>
      <w:r>
        <w:rPr>
          <w:rFonts w:hint="eastAsia"/>
        </w:rPr>
        <w:t>fit()</w:t>
      </w:r>
      <w:r>
        <w:rPr>
          <w:rFonts w:hint="eastAsia"/>
        </w:rPr>
        <w:t>的管道保存</w:t>
      </w:r>
      <w:r w:rsidR="00687580">
        <w:rPr>
          <w:rFonts w:hint="eastAsia"/>
        </w:rPr>
        <w:t>：</w:t>
      </w:r>
    </w:p>
    <w:p w14:paraId="1054361C" w14:textId="77777777" w:rsidR="00B03953" w:rsidRDefault="00B03953" w:rsidP="00B03953">
      <w:pPr>
        <w:pStyle w:val="a8"/>
      </w:pPr>
      <w:r w:rsidRPr="00C95CE5">
        <w:lastRenderedPageBreak/>
        <w:t>scala&gt; pipeline.write.overwrite().save("/tmp/unfit-lr-model")</w:t>
      </w:r>
    </w:p>
    <w:p w14:paraId="09AC89DF" w14:textId="62089040" w:rsidR="00B03953" w:rsidRPr="00E46B73"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37</w:t>
      </w:r>
      <w:r w:rsidR="00D54DC9">
        <w:fldChar w:fldCharType="end"/>
      </w:r>
    </w:p>
    <w:p w14:paraId="3B31DE3E" w14:textId="0A316D28" w:rsidR="00B03953" w:rsidRPr="005C62B5" w:rsidRDefault="00B03953" w:rsidP="005C62B5">
      <w:pPr>
        <w:ind w:firstLine="420"/>
      </w:pPr>
      <w:r>
        <w:rPr>
          <w:rFonts w:hint="eastAsia"/>
        </w:rPr>
        <w:t>加载保存的管道</w:t>
      </w:r>
      <w:r w:rsidR="005C62B5">
        <w:rPr>
          <w:rFonts w:hint="eastAsia"/>
        </w:rPr>
        <w:t>：</w:t>
      </w:r>
    </w:p>
    <w:p w14:paraId="0327CD24" w14:textId="77777777" w:rsidR="00B03953" w:rsidRDefault="00B03953" w:rsidP="00B03953">
      <w:pPr>
        <w:pStyle w:val="a8"/>
      </w:pPr>
      <w:r>
        <w:t>scala&gt; val sameModel = PipelineModel.load("/tmp/spark-logistic-regression-model")</w:t>
      </w:r>
    </w:p>
    <w:p w14:paraId="28F57EAC" w14:textId="77777777" w:rsidR="00B03953" w:rsidRDefault="00B03953" w:rsidP="00B03953">
      <w:pPr>
        <w:pStyle w:val="a8"/>
      </w:pPr>
      <w:r>
        <w:t>sameModel: org.apache.spark.ml.PipelineModel = pipeline_b07867b9cf3e</w:t>
      </w:r>
    </w:p>
    <w:p w14:paraId="6D0966D9" w14:textId="063D671D" w:rsidR="00B03953" w:rsidRPr="00E46B73"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38</w:t>
      </w:r>
      <w:r w:rsidR="00D54DC9">
        <w:fldChar w:fldCharType="end"/>
      </w:r>
    </w:p>
    <w:p w14:paraId="1CBB85ED" w14:textId="219D6BB0" w:rsidR="00B03953" w:rsidRDefault="005C62B5" w:rsidP="005C62B5">
      <w:pPr>
        <w:ind w:firstLine="420"/>
      </w:pPr>
      <w:r>
        <w:rPr>
          <w:rFonts w:hint="eastAsia"/>
        </w:rPr>
        <w:t>准备测试文档，为没有标记的元组</w:t>
      </w:r>
      <w:r>
        <w:rPr>
          <w:rFonts w:hint="eastAsia"/>
        </w:rPr>
        <w:t>(</w:t>
      </w:r>
      <w:r w:rsidR="00B03953">
        <w:rPr>
          <w:rFonts w:hint="eastAsia"/>
        </w:rPr>
        <w:t>id</w:t>
      </w:r>
      <w:r>
        <w:rPr>
          <w:rFonts w:hint="eastAsia"/>
        </w:rPr>
        <w:t xml:space="preserve">, </w:t>
      </w:r>
      <w:r w:rsidR="00B03953">
        <w:rPr>
          <w:rFonts w:hint="eastAsia"/>
        </w:rPr>
        <w:t>text</w:t>
      </w:r>
      <w:r>
        <w:rPr>
          <w:rFonts w:hint="eastAsia"/>
        </w:rPr>
        <w:t>)</w:t>
      </w:r>
      <w:r>
        <w:rPr>
          <w:rFonts w:hint="eastAsia"/>
        </w:rPr>
        <w:t>：</w:t>
      </w:r>
    </w:p>
    <w:p w14:paraId="610D8892" w14:textId="77777777" w:rsidR="00B03953" w:rsidRDefault="00B03953" w:rsidP="00B03953">
      <w:pPr>
        <w:pStyle w:val="a8"/>
      </w:pPr>
      <w:r>
        <w:t>scala&gt; val test = spark.createDataFrame(Seq(</w:t>
      </w:r>
    </w:p>
    <w:p w14:paraId="5F3D4113" w14:textId="77777777" w:rsidR="00B03953" w:rsidRDefault="00B03953" w:rsidP="00B03953">
      <w:pPr>
        <w:pStyle w:val="a8"/>
      </w:pPr>
      <w:r>
        <w:t xml:space="preserve">     |   (4L, "spark i j k"),</w:t>
      </w:r>
    </w:p>
    <w:p w14:paraId="4BF64F4B" w14:textId="77777777" w:rsidR="00B03953" w:rsidRDefault="00B03953" w:rsidP="00B03953">
      <w:pPr>
        <w:pStyle w:val="a8"/>
      </w:pPr>
      <w:r>
        <w:t xml:space="preserve">     |   (5L, "l m n"),</w:t>
      </w:r>
    </w:p>
    <w:p w14:paraId="434CBE79" w14:textId="77777777" w:rsidR="00B03953" w:rsidRDefault="00B03953" w:rsidP="00B03953">
      <w:pPr>
        <w:pStyle w:val="a8"/>
      </w:pPr>
      <w:r>
        <w:t xml:space="preserve">     |   (6L, "spark hadoop spark"),</w:t>
      </w:r>
    </w:p>
    <w:p w14:paraId="7233F3B5" w14:textId="77777777" w:rsidR="00B03953" w:rsidRDefault="00B03953" w:rsidP="00B03953">
      <w:pPr>
        <w:pStyle w:val="a8"/>
      </w:pPr>
      <w:r>
        <w:t xml:space="preserve">     |   (7L, "apache hadoop")</w:t>
      </w:r>
    </w:p>
    <w:p w14:paraId="4E195918" w14:textId="77777777" w:rsidR="00B03953" w:rsidRDefault="00B03953" w:rsidP="00B03953">
      <w:pPr>
        <w:pStyle w:val="a8"/>
      </w:pPr>
      <w:r>
        <w:t xml:space="preserve">     | )).toDF("id", "text")</w:t>
      </w:r>
    </w:p>
    <w:p w14:paraId="3D7BCEC0" w14:textId="77777777" w:rsidR="00B03953" w:rsidRDefault="00B03953" w:rsidP="00B03953">
      <w:pPr>
        <w:pStyle w:val="a8"/>
      </w:pPr>
      <w:r>
        <w:t>test: org.apache.spark.sql.DataFrame = [id: bigint, text: string]</w:t>
      </w:r>
    </w:p>
    <w:p w14:paraId="51B77E34" w14:textId="05660933" w:rsidR="00B03953" w:rsidRPr="00E46B73" w:rsidRDefault="00B03953" w:rsidP="00B0395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39</w:t>
      </w:r>
      <w:r w:rsidR="00D54DC9">
        <w:fldChar w:fldCharType="end"/>
      </w:r>
    </w:p>
    <w:p w14:paraId="077184A9" w14:textId="1948CDDD" w:rsidR="00B03953" w:rsidRDefault="00B03953" w:rsidP="00646374">
      <w:pPr>
        <w:ind w:firstLine="420"/>
      </w:pPr>
      <w:r>
        <w:rPr>
          <w:rFonts w:hint="eastAsia"/>
        </w:rPr>
        <w:t>在测试文档上进行预测</w:t>
      </w:r>
      <w:r w:rsidR="00646374">
        <w:rPr>
          <w:rFonts w:hint="eastAsia"/>
        </w:rPr>
        <w:t>：</w:t>
      </w:r>
    </w:p>
    <w:p w14:paraId="1FE632C8" w14:textId="77777777" w:rsidR="005E0552" w:rsidRPr="005E0552" w:rsidRDefault="005E0552" w:rsidP="005E0552">
      <w:pPr>
        <w:pStyle w:val="a8"/>
      </w:pPr>
      <w:r w:rsidRPr="005E0552">
        <w:t>scala&gt; model.transform(test).select("id", "text", "probability",</w:t>
      </w:r>
    </w:p>
    <w:p w14:paraId="5D36F527" w14:textId="77777777" w:rsidR="005E0552" w:rsidRPr="005E0552" w:rsidRDefault="005E0552" w:rsidP="005E0552">
      <w:pPr>
        <w:pStyle w:val="a8"/>
      </w:pPr>
      <w:r w:rsidRPr="005E0552">
        <w:t xml:space="preserve">     | "prediction").collect().foreach { case Row(id: Long,</w:t>
      </w:r>
    </w:p>
    <w:p w14:paraId="2067B27C" w14:textId="77777777" w:rsidR="005E0552" w:rsidRPr="005E0552" w:rsidRDefault="005E0552" w:rsidP="005E0552">
      <w:pPr>
        <w:pStyle w:val="a8"/>
      </w:pPr>
      <w:r w:rsidRPr="005E0552">
        <w:t xml:space="preserve">     | text: String, prob: Vector, prediction: Double) =&gt;</w:t>
      </w:r>
    </w:p>
    <w:p w14:paraId="4537064E" w14:textId="77777777" w:rsidR="005E0552" w:rsidRPr="005E0552" w:rsidRDefault="005E0552" w:rsidP="005E0552">
      <w:pPr>
        <w:pStyle w:val="a8"/>
      </w:pPr>
      <w:r w:rsidRPr="005E0552">
        <w:t xml:space="preserve">     | println(s"($id, $text) --&gt; prob=$prob, prediction=$prediction")</w:t>
      </w:r>
    </w:p>
    <w:p w14:paraId="6AF9AE35" w14:textId="77777777" w:rsidR="005E0552" w:rsidRPr="005E0552" w:rsidRDefault="005E0552" w:rsidP="005E0552">
      <w:pPr>
        <w:pStyle w:val="a8"/>
      </w:pPr>
      <w:r w:rsidRPr="005E0552">
        <w:t xml:space="preserve">     | }</w:t>
      </w:r>
    </w:p>
    <w:p w14:paraId="079D1939" w14:textId="77777777" w:rsidR="005E0552" w:rsidRPr="005E0552" w:rsidRDefault="005E0552" w:rsidP="005E0552">
      <w:pPr>
        <w:pStyle w:val="a8"/>
      </w:pPr>
      <w:r w:rsidRPr="005E0552">
        <w:t>(4, spark i j k) --&gt; prob=[0.15964077387874118,0.8403592261212589], prediction=1.0</w:t>
      </w:r>
    </w:p>
    <w:p w14:paraId="30DD5DD3" w14:textId="77777777" w:rsidR="005E0552" w:rsidRPr="005E0552" w:rsidRDefault="005E0552" w:rsidP="005E0552">
      <w:pPr>
        <w:pStyle w:val="a8"/>
      </w:pPr>
      <w:r w:rsidRPr="005E0552">
        <w:t>(5, l m n) --&gt; prob=[0.8378325685476612,0.16216743145233875], prediction=0.0</w:t>
      </w:r>
    </w:p>
    <w:p w14:paraId="37653162" w14:textId="77777777" w:rsidR="005E0552" w:rsidRPr="005E0552" w:rsidRDefault="005E0552" w:rsidP="005E0552">
      <w:pPr>
        <w:pStyle w:val="a8"/>
      </w:pPr>
      <w:r w:rsidRPr="005E0552">
        <w:t>(6, spark hadoop spark) --&gt; prob=[0.06926633132976273,0.9307336686702373], prediction=1.0</w:t>
      </w:r>
    </w:p>
    <w:p w14:paraId="4503983B" w14:textId="77777777" w:rsidR="005E0552" w:rsidRDefault="005E0552" w:rsidP="005E0552">
      <w:pPr>
        <w:pStyle w:val="a8"/>
      </w:pPr>
      <w:r w:rsidRPr="005E0552">
        <w:t>(7, apache hadoop) --&gt; prob=[0.9821575333444208,0.01784246665557917], prediction=0.0</w:t>
      </w:r>
    </w:p>
    <w:p w14:paraId="5280405E" w14:textId="64365FBE" w:rsidR="00B03953" w:rsidRPr="00E46B73" w:rsidRDefault="00B03953" w:rsidP="005E0552">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40</w:t>
      </w:r>
      <w:r w:rsidR="00D54DC9">
        <w:fldChar w:fldCharType="end"/>
      </w:r>
    </w:p>
    <w:p w14:paraId="2CEDF21E" w14:textId="707F3915" w:rsidR="002E443F" w:rsidRDefault="002E443F" w:rsidP="00646374">
      <w:pPr>
        <w:ind w:firstLine="420"/>
      </w:pPr>
      <w:r>
        <w:rPr>
          <w:rFonts w:hint="eastAsia"/>
        </w:rPr>
        <w:t>打印出参数对（名称：数值），名称中包含</w:t>
      </w:r>
      <w:r w:rsidR="00696C3C" w:rsidRPr="00696C3C">
        <w:t>LogisticRegression</w:t>
      </w:r>
      <w:r w:rsidR="00696C3C">
        <w:rPr>
          <w:rFonts w:hint="eastAsia"/>
        </w:rPr>
        <w:t>实例的唯一</w:t>
      </w:r>
      <w:r w:rsidR="00696C3C">
        <w:rPr>
          <w:rFonts w:hint="eastAsia"/>
        </w:rPr>
        <w:t>ID</w:t>
      </w:r>
      <w:r w:rsidR="008D5D11">
        <w:rPr>
          <w:rFonts w:hint="eastAsia"/>
        </w:rPr>
        <w:t>(</w:t>
      </w:r>
      <w:r w:rsidR="008D5D11">
        <w:t>20733c862f55</w:t>
      </w:r>
      <w:r w:rsidR="008D5D11">
        <w:rPr>
          <w:rFonts w:hint="eastAsia"/>
        </w:rPr>
        <w:t>)</w:t>
      </w:r>
      <w:r w:rsidR="005F7800">
        <w:rPr>
          <w:rFonts w:hint="eastAsia"/>
        </w:rPr>
        <w:t>：</w:t>
      </w:r>
    </w:p>
    <w:p w14:paraId="006B41B9" w14:textId="77777777" w:rsidR="00A14A32" w:rsidRDefault="00A14A32" w:rsidP="00A14A32">
      <w:pPr>
        <w:pStyle w:val="a8"/>
      </w:pPr>
      <w:r>
        <w:t>scala&gt; println("Model was fit using parameters: " + lr.extractParamMap)</w:t>
      </w:r>
    </w:p>
    <w:p w14:paraId="2DC50A35" w14:textId="77777777" w:rsidR="00A14A32" w:rsidRDefault="00A14A32" w:rsidP="00A14A32">
      <w:pPr>
        <w:pStyle w:val="a8"/>
      </w:pPr>
      <w:r>
        <w:t>Model was fit using parameters: {</w:t>
      </w:r>
    </w:p>
    <w:p w14:paraId="7B256F57" w14:textId="77777777" w:rsidR="00A14A32" w:rsidRDefault="00A14A32" w:rsidP="00A14A32">
      <w:pPr>
        <w:pStyle w:val="a8"/>
      </w:pPr>
      <w:r>
        <w:tab/>
        <w:t>logreg_20733c862f55-aggregationDepth: 2,</w:t>
      </w:r>
    </w:p>
    <w:p w14:paraId="662D4B03" w14:textId="77777777" w:rsidR="00A14A32" w:rsidRDefault="00A14A32" w:rsidP="00A14A32">
      <w:pPr>
        <w:pStyle w:val="a8"/>
      </w:pPr>
      <w:r>
        <w:tab/>
        <w:t>logreg_20733c862f55-elasticNetParam: 0.0,</w:t>
      </w:r>
    </w:p>
    <w:p w14:paraId="72A3919F" w14:textId="77777777" w:rsidR="00A14A32" w:rsidRDefault="00A14A32" w:rsidP="00A14A32">
      <w:pPr>
        <w:pStyle w:val="a8"/>
      </w:pPr>
      <w:r>
        <w:tab/>
        <w:t>logreg_20733c862f55-family: auto,</w:t>
      </w:r>
    </w:p>
    <w:p w14:paraId="0816714F" w14:textId="77777777" w:rsidR="00A14A32" w:rsidRDefault="00A14A32" w:rsidP="00A14A32">
      <w:pPr>
        <w:pStyle w:val="a8"/>
      </w:pPr>
      <w:r>
        <w:tab/>
        <w:t>logreg_20733c862f55-featuresCol: features,</w:t>
      </w:r>
    </w:p>
    <w:p w14:paraId="60059094" w14:textId="77777777" w:rsidR="00A14A32" w:rsidRDefault="00A14A32" w:rsidP="00A14A32">
      <w:pPr>
        <w:pStyle w:val="a8"/>
      </w:pPr>
      <w:r>
        <w:tab/>
        <w:t>logreg_20733c862f55-fitIntercept: true,</w:t>
      </w:r>
    </w:p>
    <w:p w14:paraId="50887666" w14:textId="77777777" w:rsidR="00A14A32" w:rsidRDefault="00A14A32" w:rsidP="00A14A32">
      <w:pPr>
        <w:pStyle w:val="a8"/>
      </w:pPr>
      <w:r>
        <w:tab/>
        <w:t>logreg_20733c862f55-labelCol: label,</w:t>
      </w:r>
    </w:p>
    <w:p w14:paraId="1E3311D4" w14:textId="77777777" w:rsidR="00A14A32" w:rsidRDefault="00A14A32" w:rsidP="00A14A32">
      <w:pPr>
        <w:pStyle w:val="a8"/>
      </w:pPr>
      <w:r>
        <w:tab/>
        <w:t>logreg_20733c862f55-maxIter: 10,</w:t>
      </w:r>
    </w:p>
    <w:p w14:paraId="283FC5A3" w14:textId="77777777" w:rsidR="00A14A32" w:rsidRDefault="00A14A32" w:rsidP="00A14A32">
      <w:pPr>
        <w:pStyle w:val="a8"/>
      </w:pPr>
      <w:r>
        <w:tab/>
        <w:t>logreg_20733c862f55-predictionCol: prediction,</w:t>
      </w:r>
    </w:p>
    <w:p w14:paraId="318DCCF7" w14:textId="77777777" w:rsidR="00A14A32" w:rsidRDefault="00A14A32" w:rsidP="00A14A32">
      <w:pPr>
        <w:pStyle w:val="a8"/>
      </w:pPr>
      <w:r>
        <w:tab/>
        <w:t>logreg_20733c862f55-probabilityCol: probability,</w:t>
      </w:r>
    </w:p>
    <w:p w14:paraId="27FCF5E6" w14:textId="77777777" w:rsidR="00A14A32" w:rsidRDefault="00A14A32" w:rsidP="00A14A32">
      <w:pPr>
        <w:pStyle w:val="a8"/>
      </w:pPr>
      <w:r>
        <w:tab/>
        <w:t>logreg_20733c862f55-rawPredictionCol: rawPrediction,</w:t>
      </w:r>
    </w:p>
    <w:p w14:paraId="2E724E0D" w14:textId="77777777" w:rsidR="00A14A32" w:rsidRDefault="00A14A32" w:rsidP="00A14A32">
      <w:pPr>
        <w:pStyle w:val="a8"/>
      </w:pPr>
      <w:r>
        <w:tab/>
        <w:t>logreg_20733c862f55-regParam: 0.001,</w:t>
      </w:r>
    </w:p>
    <w:p w14:paraId="722905DD" w14:textId="77777777" w:rsidR="00A14A32" w:rsidRDefault="00A14A32" w:rsidP="00A14A32">
      <w:pPr>
        <w:pStyle w:val="a8"/>
      </w:pPr>
      <w:r>
        <w:tab/>
        <w:t>logreg_20733c862f55-standardization: true,</w:t>
      </w:r>
    </w:p>
    <w:p w14:paraId="2AD2D185" w14:textId="77777777" w:rsidR="00A14A32" w:rsidRDefault="00A14A32" w:rsidP="00A14A32">
      <w:pPr>
        <w:pStyle w:val="a8"/>
      </w:pPr>
      <w:r>
        <w:tab/>
        <w:t>logreg_20733c862f55-threshold: 0.5,</w:t>
      </w:r>
    </w:p>
    <w:p w14:paraId="74BC93E2" w14:textId="77777777" w:rsidR="00A14A32" w:rsidRDefault="00A14A32" w:rsidP="00A14A32">
      <w:pPr>
        <w:pStyle w:val="a8"/>
      </w:pPr>
      <w:r>
        <w:tab/>
        <w:t>logreg_20733c862f55-tol: 1.0E-6</w:t>
      </w:r>
    </w:p>
    <w:p w14:paraId="75CF641E" w14:textId="01824AA1" w:rsidR="00D25B6D" w:rsidRDefault="00A14A32" w:rsidP="00A14A32">
      <w:pPr>
        <w:pStyle w:val="a8"/>
      </w:pPr>
      <w:r>
        <w:t>}</w:t>
      </w:r>
    </w:p>
    <w:p w14:paraId="68B7EE63" w14:textId="6E1093DE"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41</w:t>
      </w:r>
      <w:r w:rsidR="00D54DC9">
        <w:fldChar w:fldCharType="end"/>
      </w:r>
    </w:p>
    <w:p w14:paraId="3040C6D0" w14:textId="5BBDDF53" w:rsidR="00D25B6D" w:rsidRDefault="00054102" w:rsidP="005F7800">
      <w:pPr>
        <w:ind w:firstLine="420"/>
      </w:pPr>
      <w:r>
        <w:rPr>
          <w:rFonts w:hint="eastAsia"/>
        </w:rPr>
        <w:t>可替代地使用</w:t>
      </w:r>
      <w:r w:rsidRPr="00054102">
        <w:t>ParamMap</w:t>
      </w:r>
      <w:r>
        <w:rPr>
          <w:rFonts w:hint="eastAsia"/>
        </w:rPr>
        <w:t>中的不同方法指定参数</w:t>
      </w:r>
      <w:r w:rsidR="005F7800">
        <w:rPr>
          <w:rFonts w:hint="eastAsia"/>
        </w:rPr>
        <w:t>：</w:t>
      </w:r>
    </w:p>
    <w:p w14:paraId="777DF867" w14:textId="77777777" w:rsidR="009E3BD8" w:rsidRDefault="009E3BD8" w:rsidP="009E3BD8">
      <w:pPr>
        <w:pStyle w:val="a8"/>
      </w:pPr>
      <w:r>
        <w:t>scala&gt; import org.apache.spark.ml.param.ParamMap</w:t>
      </w:r>
    </w:p>
    <w:p w14:paraId="43731FB0" w14:textId="05B0BEFF" w:rsidR="009E3BD8" w:rsidRDefault="009E3BD8" w:rsidP="009E3BD8">
      <w:pPr>
        <w:pStyle w:val="a8"/>
      </w:pPr>
      <w:r>
        <w:t>import org.apache.spark.ml.param.ParamMap</w:t>
      </w:r>
    </w:p>
    <w:p w14:paraId="689BF7D4" w14:textId="77777777" w:rsidR="009E3BD8" w:rsidRPr="009E3BD8" w:rsidRDefault="009E3BD8" w:rsidP="009E3BD8">
      <w:pPr>
        <w:pStyle w:val="a8"/>
      </w:pPr>
    </w:p>
    <w:p w14:paraId="19A7AD37" w14:textId="77777777" w:rsidR="00C8647F" w:rsidRDefault="00C8647F" w:rsidP="00C8647F">
      <w:pPr>
        <w:pStyle w:val="a8"/>
      </w:pPr>
      <w:r>
        <w:t xml:space="preserve">scala&gt; val paramMap = ParamMap(lr.maxIter -&gt; 20).put(lr.maxIter, 30).put(lr.regParam -&gt; 0.1, </w:t>
      </w:r>
      <w:r>
        <w:lastRenderedPageBreak/>
        <w:t>lr.threshold -&gt; 0.55)</w:t>
      </w:r>
    </w:p>
    <w:p w14:paraId="50ACC61C" w14:textId="77777777" w:rsidR="00C8647F" w:rsidRDefault="00C8647F" w:rsidP="00C8647F">
      <w:pPr>
        <w:pStyle w:val="a8"/>
      </w:pPr>
      <w:r>
        <w:t>paramMap: org.apache.spark.ml.param.ParamMap =</w:t>
      </w:r>
    </w:p>
    <w:p w14:paraId="0F3903AE" w14:textId="77777777" w:rsidR="00C8647F" w:rsidRDefault="00C8647F" w:rsidP="00C8647F">
      <w:pPr>
        <w:pStyle w:val="a8"/>
      </w:pPr>
      <w:r>
        <w:t>{</w:t>
      </w:r>
    </w:p>
    <w:p w14:paraId="194EE615" w14:textId="77777777" w:rsidR="00C8647F" w:rsidRDefault="00C8647F" w:rsidP="00C8647F">
      <w:pPr>
        <w:pStyle w:val="a8"/>
      </w:pPr>
      <w:r>
        <w:tab/>
        <w:t>logreg_20733c862f55-maxIter: 30,</w:t>
      </w:r>
    </w:p>
    <w:p w14:paraId="02DD6C21" w14:textId="77777777" w:rsidR="00C8647F" w:rsidRDefault="00C8647F" w:rsidP="00C8647F">
      <w:pPr>
        <w:pStyle w:val="a8"/>
      </w:pPr>
      <w:r>
        <w:tab/>
        <w:t>logreg_20733c862f55-regParam: 0.1,</w:t>
      </w:r>
    </w:p>
    <w:p w14:paraId="0389DFD2" w14:textId="77777777" w:rsidR="00C8647F" w:rsidRDefault="00C8647F" w:rsidP="00C8647F">
      <w:pPr>
        <w:pStyle w:val="a8"/>
      </w:pPr>
      <w:r>
        <w:tab/>
        <w:t>logreg_20733c862f55-threshold: 0.55</w:t>
      </w:r>
    </w:p>
    <w:p w14:paraId="4017F367" w14:textId="5B5C26C0" w:rsidR="00D25B6D" w:rsidRDefault="00C8647F" w:rsidP="00C8647F">
      <w:pPr>
        <w:pStyle w:val="a8"/>
      </w:pPr>
      <w:r>
        <w:t>}</w:t>
      </w:r>
    </w:p>
    <w:p w14:paraId="015B45D1" w14:textId="32F9B316"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42</w:t>
      </w:r>
      <w:r w:rsidR="00D54DC9">
        <w:fldChar w:fldCharType="end"/>
      </w:r>
    </w:p>
    <w:p w14:paraId="377E73F0" w14:textId="77777777" w:rsidR="005F7800" w:rsidRDefault="001F7D27" w:rsidP="005F7800">
      <w:pPr>
        <w:ind w:firstLine="420"/>
        <w:rPr>
          <w:rFonts w:hint="eastAsia"/>
        </w:rPr>
      </w:pPr>
      <w:r>
        <w:rPr>
          <w:rFonts w:hint="eastAsia"/>
        </w:rPr>
        <w:t>从上面的例子中可以看到，</w:t>
      </w:r>
      <w:r w:rsidRPr="001F7D27">
        <w:t>maxIter</w:t>
      </w:r>
      <w:r>
        <w:rPr>
          <w:rFonts w:hint="eastAsia"/>
        </w:rPr>
        <w:t>参数被重新赋值，并替代了原来的值，而且一个</w:t>
      </w:r>
      <w:r>
        <w:rPr>
          <w:rFonts w:hint="eastAsia"/>
        </w:rPr>
        <w:t>put()</w:t>
      </w:r>
      <w:r w:rsidR="005F7800">
        <w:rPr>
          <w:rFonts w:hint="eastAsia"/>
        </w:rPr>
        <w:t>可以定义多个参数。</w:t>
      </w:r>
    </w:p>
    <w:p w14:paraId="12526E89" w14:textId="7116CEAE" w:rsidR="00DC6C68" w:rsidRDefault="00DC6C68" w:rsidP="005F7800">
      <w:pPr>
        <w:ind w:firstLine="420"/>
        <w:rPr>
          <w:rFonts w:hint="eastAsia"/>
        </w:rPr>
      </w:pPr>
      <w:r>
        <w:rPr>
          <w:rFonts w:hint="eastAsia"/>
        </w:rPr>
        <w:t>组合多个</w:t>
      </w:r>
      <w:r>
        <w:t>ParamMap</w:t>
      </w:r>
      <w:r w:rsidR="005F7800">
        <w:rPr>
          <w:rFonts w:hint="eastAsia"/>
        </w:rPr>
        <w:t>：</w:t>
      </w:r>
    </w:p>
    <w:p w14:paraId="60C7C8F2" w14:textId="77777777" w:rsidR="00694AB5" w:rsidRDefault="00694AB5" w:rsidP="00694AB5">
      <w:pPr>
        <w:pStyle w:val="a8"/>
      </w:pPr>
      <w:r>
        <w:t>scala&gt; val paramMap2 = ParamMap(lr.probabilityCol -&gt; "myProbability")</w:t>
      </w:r>
    </w:p>
    <w:p w14:paraId="6B74D496" w14:textId="77777777" w:rsidR="00694AB5" w:rsidRDefault="00694AB5" w:rsidP="00694AB5">
      <w:pPr>
        <w:pStyle w:val="a8"/>
      </w:pPr>
      <w:r>
        <w:t>paramMap2: org.apache.spark.ml.param.ParamMap =</w:t>
      </w:r>
    </w:p>
    <w:p w14:paraId="7C0C752D" w14:textId="77777777" w:rsidR="00694AB5" w:rsidRDefault="00694AB5" w:rsidP="00694AB5">
      <w:pPr>
        <w:pStyle w:val="a8"/>
      </w:pPr>
      <w:r>
        <w:t>{</w:t>
      </w:r>
    </w:p>
    <w:p w14:paraId="04F834C4" w14:textId="77777777" w:rsidR="00694AB5" w:rsidRDefault="00694AB5" w:rsidP="00694AB5">
      <w:pPr>
        <w:pStyle w:val="a8"/>
      </w:pPr>
      <w:r>
        <w:tab/>
        <w:t>logreg_20733c862f55-probabilityCol: myProbability</w:t>
      </w:r>
    </w:p>
    <w:p w14:paraId="410CE898" w14:textId="77777777" w:rsidR="00694AB5" w:rsidRDefault="00694AB5" w:rsidP="00694AB5">
      <w:pPr>
        <w:pStyle w:val="a8"/>
      </w:pPr>
      <w:r>
        <w:t>}</w:t>
      </w:r>
    </w:p>
    <w:p w14:paraId="2743DB33" w14:textId="77777777" w:rsidR="00694AB5" w:rsidRDefault="00694AB5" w:rsidP="00694AB5">
      <w:pPr>
        <w:pStyle w:val="a8"/>
      </w:pPr>
    </w:p>
    <w:p w14:paraId="713CEE0B" w14:textId="77777777" w:rsidR="00694AB5" w:rsidRDefault="00694AB5" w:rsidP="00694AB5">
      <w:pPr>
        <w:pStyle w:val="a8"/>
      </w:pPr>
      <w:r>
        <w:t>scala&gt; val paramMapCombined = paramMap ++ paramMap2</w:t>
      </w:r>
    </w:p>
    <w:p w14:paraId="498516E1" w14:textId="77777777" w:rsidR="00694AB5" w:rsidRDefault="00694AB5" w:rsidP="00694AB5">
      <w:pPr>
        <w:pStyle w:val="a8"/>
      </w:pPr>
      <w:r>
        <w:t>paramMapCombined: org.apache.spark.ml.param.ParamMap =</w:t>
      </w:r>
    </w:p>
    <w:p w14:paraId="11CB8B62" w14:textId="77777777" w:rsidR="00694AB5" w:rsidRDefault="00694AB5" w:rsidP="00694AB5">
      <w:pPr>
        <w:pStyle w:val="a8"/>
      </w:pPr>
      <w:r>
        <w:t>{</w:t>
      </w:r>
    </w:p>
    <w:p w14:paraId="48AEF9AE" w14:textId="77777777" w:rsidR="00694AB5" w:rsidRDefault="00694AB5" w:rsidP="00694AB5">
      <w:pPr>
        <w:pStyle w:val="a8"/>
      </w:pPr>
      <w:r>
        <w:tab/>
        <w:t>logreg_20733c862f55-maxIter: 30,</w:t>
      </w:r>
    </w:p>
    <w:p w14:paraId="7BAD6232" w14:textId="77777777" w:rsidR="00694AB5" w:rsidRDefault="00694AB5" w:rsidP="00694AB5">
      <w:pPr>
        <w:pStyle w:val="a8"/>
      </w:pPr>
      <w:r>
        <w:tab/>
        <w:t>logreg_20733c862f55-probabilityCol: myProbability,</w:t>
      </w:r>
    </w:p>
    <w:p w14:paraId="459D1E23" w14:textId="77777777" w:rsidR="00694AB5" w:rsidRDefault="00694AB5" w:rsidP="00694AB5">
      <w:pPr>
        <w:pStyle w:val="a8"/>
      </w:pPr>
      <w:r>
        <w:tab/>
        <w:t>logreg_20733c862f55-regParam: 0.1,</w:t>
      </w:r>
    </w:p>
    <w:p w14:paraId="3799F5DD" w14:textId="77777777" w:rsidR="00694AB5" w:rsidRDefault="00694AB5" w:rsidP="00694AB5">
      <w:pPr>
        <w:pStyle w:val="a8"/>
      </w:pPr>
      <w:r>
        <w:tab/>
        <w:t>logreg_20733c862f55-threshold: 0.55</w:t>
      </w:r>
    </w:p>
    <w:p w14:paraId="6CF50B8C" w14:textId="2879EE43" w:rsidR="006079B8" w:rsidRDefault="00694AB5" w:rsidP="00694AB5">
      <w:pPr>
        <w:pStyle w:val="a8"/>
      </w:pPr>
      <w:r>
        <w:t>}</w:t>
      </w:r>
    </w:p>
    <w:p w14:paraId="70F67689" w14:textId="43A816BD"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43</w:t>
      </w:r>
      <w:r w:rsidR="00D54DC9">
        <w:fldChar w:fldCharType="end"/>
      </w:r>
    </w:p>
    <w:p w14:paraId="32A9D182" w14:textId="2402F533" w:rsidR="00667E65" w:rsidRDefault="00667E65" w:rsidP="006E0421">
      <w:pPr>
        <w:ind w:firstLine="420"/>
      </w:pPr>
      <w:r>
        <w:rPr>
          <w:rFonts w:hint="eastAsia"/>
        </w:rPr>
        <w:t>使用</w:t>
      </w:r>
      <w:r w:rsidRPr="00667E65">
        <w:t>paramMapCombined</w:t>
      </w:r>
      <w:r w:rsidR="000A0A51">
        <w:rPr>
          <w:rFonts w:hint="eastAsia"/>
        </w:rPr>
        <w:t>中定义的</w:t>
      </w:r>
      <w:r>
        <w:rPr>
          <w:rFonts w:hint="eastAsia"/>
        </w:rPr>
        <w:t>参数学习新的模型</w:t>
      </w:r>
      <w:r w:rsidR="000A0A51">
        <w:rPr>
          <w:rFonts w:hint="eastAsia"/>
        </w:rPr>
        <w:t>，并且覆盖之前</w:t>
      </w:r>
      <w:r w:rsidR="000A0A51">
        <w:rPr>
          <w:rFonts w:hint="eastAsia"/>
        </w:rPr>
        <w:t>lr</w:t>
      </w:r>
      <w:r w:rsidR="000A0A51">
        <w:rPr>
          <w:rFonts w:hint="eastAsia"/>
        </w:rPr>
        <w:t>中参数</w:t>
      </w:r>
      <w:r w:rsidR="006E0421">
        <w:rPr>
          <w:rFonts w:hint="eastAsia"/>
        </w:rPr>
        <w:t>：</w:t>
      </w:r>
    </w:p>
    <w:p w14:paraId="693FA0BF" w14:textId="77777777" w:rsidR="003C371C" w:rsidRDefault="003C371C" w:rsidP="003C371C">
      <w:pPr>
        <w:pStyle w:val="a8"/>
      </w:pPr>
      <w:r>
        <w:t>scala&gt; val model2 = pipeline.fit(training, paramMapCombined)</w:t>
      </w:r>
    </w:p>
    <w:p w14:paraId="1E5A37DB" w14:textId="4906B6F9" w:rsidR="00593B06" w:rsidRDefault="003C371C" w:rsidP="003C371C">
      <w:pPr>
        <w:pStyle w:val="a8"/>
      </w:pPr>
      <w:r>
        <w:t>model2: org.apache.spark.ml.PipelineModel = pipeline_7a5c909d61d5</w:t>
      </w:r>
    </w:p>
    <w:p w14:paraId="21A64467" w14:textId="77777777" w:rsidR="003C371C" w:rsidRPr="003C371C" w:rsidRDefault="003C371C" w:rsidP="003C371C">
      <w:pPr>
        <w:pStyle w:val="a8"/>
      </w:pPr>
    </w:p>
    <w:p w14:paraId="4F7FF30E" w14:textId="77777777" w:rsidR="00E26DD5" w:rsidRDefault="00E26DD5" w:rsidP="00E26DD5">
      <w:pPr>
        <w:pStyle w:val="a8"/>
      </w:pPr>
      <w:r>
        <w:t>scala&gt; val logRegModel = model2.stages.last.asInstanceOf[org.apache.spark.ml.classification.LogisticRegressionModel]</w:t>
      </w:r>
    </w:p>
    <w:p w14:paraId="7A9C3175" w14:textId="77777777" w:rsidR="00E26DD5" w:rsidRDefault="00E26DD5" w:rsidP="00E26DD5">
      <w:pPr>
        <w:pStyle w:val="a8"/>
      </w:pPr>
      <w:r>
        <w:t>logRegModel: org.apache.spark.ml.classification.LogisticRegressionModel = LogisticRegressionModel: uid = logreg_20733c862f55, numClasses = 2, numFeatures = 1000</w:t>
      </w:r>
    </w:p>
    <w:p w14:paraId="552244D9" w14:textId="77777777" w:rsidR="00E26DD5" w:rsidRDefault="00E26DD5" w:rsidP="00E26DD5">
      <w:pPr>
        <w:pStyle w:val="a8"/>
      </w:pPr>
    </w:p>
    <w:p w14:paraId="1EB80FAD" w14:textId="77777777" w:rsidR="00E26DD5" w:rsidRDefault="00E26DD5" w:rsidP="00E26DD5">
      <w:pPr>
        <w:pStyle w:val="a8"/>
      </w:pPr>
      <w:r>
        <w:t>scala&gt; println("Model 2 was fit using parameters: " + logRegModel.extractParamMap)</w:t>
      </w:r>
    </w:p>
    <w:p w14:paraId="163E2755" w14:textId="77777777" w:rsidR="00E26DD5" w:rsidRDefault="00E26DD5" w:rsidP="00E26DD5">
      <w:pPr>
        <w:pStyle w:val="a8"/>
      </w:pPr>
      <w:r>
        <w:t>Model 2 was fit using parameters: {</w:t>
      </w:r>
    </w:p>
    <w:p w14:paraId="6977A64B" w14:textId="77777777" w:rsidR="00E26DD5" w:rsidRDefault="00E26DD5" w:rsidP="00E26DD5">
      <w:pPr>
        <w:pStyle w:val="a8"/>
      </w:pPr>
      <w:r>
        <w:tab/>
        <w:t>logreg_20733c862f55-aggregationDepth: 2,</w:t>
      </w:r>
    </w:p>
    <w:p w14:paraId="2E3370DA" w14:textId="77777777" w:rsidR="00E26DD5" w:rsidRDefault="00E26DD5" w:rsidP="00E26DD5">
      <w:pPr>
        <w:pStyle w:val="a8"/>
      </w:pPr>
      <w:r>
        <w:tab/>
        <w:t>logreg_20733c862f55-elasticNetParam: 0.0,</w:t>
      </w:r>
    </w:p>
    <w:p w14:paraId="067D1A5D" w14:textId="77777777" w:rsidR="00E26DD5" w:rsidRDefault="00E26DD5" w:rsidP="00E26DD5">
      <w:pPr>
        <w:pStyle w:val="a8"/>
      </w:pPr>
      <w:r>
        <w:tab/>
        <w:t>logreg_20733c862f55-family: auto,</w:t>
      </w:r>
    </w:p>
    <w:p w14:paraId="086919FC" w14:textId="77777777" w:rsidR="00E26DD5" w:rsidRDefault="00E26DD5" w:rsidP="00E26DD5">
      <w:pPr>
        <w:pStyle w:val="a8"/>
      </w:pPr>
      <w:r>
        <w:tab/>
        <w:t>logreg_20733c862f55-featuresCol: features,</w:t>
      </w:r>
    </w:p>
    <w:p w14:paraId="431694DD" w14:textId="77777777" w:rsidR="00E26DD5" w:rsidRDefault="00E26DD5" w:rsidP="00E26DD5">
      <w:pPr>
        <w:pStyle w:val="a8"/>
      </w:pPr>
      <w:r>
        <w:tab/>
        <w:t>logreg_20733c862f55-fitIntercept: true,</w:t>
      </w:r>
    </w:p>
    <w:p w14:paraId="5459C497" w14:textId="77777777" w:rsidR="00E26DD5" w:rsidRDefault="00E26DD5" w:rsidP="00E26DD5">
      <w:pPr>
        <w:pStyle w:val="a8"/>
      </w:pPr>
      <w:r>
        <w:tab/>
        <w:t>logreg_20733c862f55-labelCol: label,</w:t>
      </w:r>
    </w:p>
    <w:p w14:paraId="12D7BAB0" w14:textId="77777777" w:rsidR="00E26DD5" w:rsidRDefault="00E26DD5" w:rsidP="00E26DD5">
      <w:pPr>
        <w:pStyle w:val="a8"/>
      </w:pPr>
      <w:r>
        <w:tab/>
        <w:t>logreg_20733c862f55-maxIter: 30,</w:t>
      </w:r>
    </w:p>
    <w:p w14:paraId="79219FA4" w14:textId="77777777" w:rsidR="00E26DD5" w:rsidRDefault="00E26DD5" w:rsidP="00E26DD5">
      <w:pPr>
        <w:pStyle w:val="a8"/>
      </w:pPr>
      <w:r>
        <w:tab/>
        <w:t>logreg_20733c862f55-predictionCol: prediction,</w:t>
      </w:r>
    </w:p>
    <w:p w14:paraId="19F64F24" w14:textId="77777777" w:rsidR="00E26DD5" w:rsidRDefault="00E26DD5" w:rsidP="00E26DD5">
      <w:pPr>
        <w:pStyle w:val="a8"/>
      </w:pPr>
      <w:r>
        <w:tab/>
        <w:t>logreg_20733c862f55-probabilityCol: myProbability,</w:t>
      </w:r>
    </w:p>
    <w:p w14:paraId="1946D599" w14:textId="77777777" w:rsidR="00E26DD5" w:rsidRDefault="00E26DD5" w:rsidP="00E26DD5">
      <w:pPr>
        <w:pStyle w:val="a8"/>
      </w:pPr>
      <w:r>
        <w:tab/>
        <w:t>logreg_20733c862f55-rawPredictionCol: rawPrediction,</w:t>
      </w:r>
    </w:p>
    <w:p w14:paraId="4D7D06ED" w14:textId="77777777" w:rsidR="00E26DD5" w:rsidRDefault="00E26DD5" w:rsidP="00E26DD5">
      <w:pPr>
        <w:pStyle w:val="a8"/>
      </w:pPr>
      <w:r>
        <w:tab/>
        <w:t>logreg_20733c862f55-regParam: 0.1,</w:t>
      </w:r>
    </w:p>
    <w:p w14:paraId="507FA2B7" w14:textId="77777777" w:rsidR="00E26DD5" w:rsidRDefault="00E26DD5" w:rsidP="00E26DD5">
      <w:pPr>
        <w:pStyle w:val="a8"/>
      </w:pPr>
      <w:r>
        <w:tab/>
        <w:t>logreg_20733c862f55-standardization: true,</w:t>
      </w:r>
    </w:p>
    <w:p w14:paraId="4B92208B" w14:textId="77777777" w:rsidR="00E26DD5" w:rsidRDefault="00E26DD5" w:rsidP="00E26DD5">
      <w:pPr>
        <w:pStyle w:val="a8"/>
      </w:pPr>
      <w:r>
        <w:tab/>
        <w:t>logreg_20733c862f55-threshold: 0.55,</w:t>
      </w:r>
    </w:p>
    <w:p w14:paraId="3FF75B13" w14:textId="77777777" w:rsidR="00E26DD5" w:rsidRDefault="00E26DD5" w:rsidP="00E26DD5">
      <w:pPr>
        <w:pStyle w:val="a8"/>
      </w:pPr>
      <w:r>
        <w:tab/>
        <w:t>logreg_20733c862f55-tol: 1.0E-6</w:t>
      </w:r>
    </w:p>
    <w:p w14:paraId="3394FEB9" w14:textId="0F6DB4EF" w:rsidR="00E466BD" w:rsidRDefault="00E26DD5" w:rsidP="00E26DD5">
      <w:pPr>
        <w:pStyle w:val="a8"/>
      </w:pPr>
      <w:r>
        <w:lastRenderedPageBreak/>
        <w:t>}</w:t>
      </w:r>
    </w:p>
    <w:p w14:paraId="7482B88B" w14:textId="4562F4E0" w:rsidR="00497E5E" w:rsidRPr="00497E5E" w:rsidRDefault="00497E5E" w:rsidP="00497E5E">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44</w:t>
      </w:r>
      <w:r w:rsidR="00D54DC9">
        <w:fldChar w:fldCharType="end"/>
      </w:r>
    </w:p>
    <w:p w14:paraId="7E4D564F" w14:textId="1106D5C8" w:rsidR="00297F07" w:rsidRDefault="009B63C2" w:rsidP="006D138F">
      <w:pPr>
        <w:pStyle w:val="Heading3"/>
      </w:pPr>
      <w:r>
        <w:rPr>
          <w:rFonts w:hint="eastAsia"/>
        </w:rPr>
        <w:t>模型选择</w:t>
      </w:r>
    </w:p>
    <w:p w14:paraId="7141BD7C" w14:textId="6CEFC5EA" w:rsidR="00DB5ABF" w:rsidRDefault="005A2EA8" w:rsidP="00DB5ABF">
      <w:pPr>
        <w:ind w:firstLine="420"/>
      </w:pPr>
      <w:r w:rsidRPr="005A2EA8">
        <w:rPr>
          <w:rFonts w:hint="eastAsia"/>
        </w:rPr>
        <w:t>本节介绍如何使用</w:t>
      </w:r>
      <w:r w:rsidRPr="005A2EA8">
        <w:rPr>
          <w:rFonts w:hint="eastAsia"/>
        </w:rPr>
        <w:t>MLlib</w:t>
      </w:r>
      <w:r w:rsidR="00F147C1">
        <w:rPr>
          <w:rFonts w:hint="eastAsia"/>
        </w:rPr>
        <w:t>提供的工具</w:t>
      </w:r>
      <w:r w:rsidRPr="005A2EA8">
        <w:rPr>
          <w:rFonts w:hint="eastAsia"/>
        </w:rPr>
        <w:t>调整</w:t>
      </w:r>
      <w:r w:rsidR="00DB5ABF">
        <w:rPr>
          <w:rFonts w:hint="eastAsia"/>
        </w:rPr>
        <w:t>机器学习</w:t>
      </w:r>
      <w:r w:rsidR="00F147C1">
        <w:rPr>
          <w:rFonts w:hint="eastAsia"/>
        </w:rPr>
        <w:t>算法和管道，其</w:t>
      </w:r>
      <w:r w:rsidRPr="005A2EA8">
        <w:rPr>
          <w:rFonts w:hint="eastAsia"/>
        </w:rPr>
        <w:t>内置的交叉验证和其他工具允许用户优化算法和管道中的超参数。</w:t>
      </w:r>
      <w:r w:rsidR="001D777C">
        <w:rPr>
          <w:rFonts w:hint="eastAsia"/>
        </w:rPr>
        <w:t>机器学习</w:t>
      </w:r>
      <w:r w:rsidR="00DB5ABF">
        <w:rPr>
          <w:rFonts w:hint="eastAsia"/>
        </w:rPr>
        <w:t>中的一</w:t>
      </w:r>
      <w:r w:rsidR="00210480">
        <w:rPr>
          <w:rFonts w:hint="eastAsia"/>
        </w:rPr>
        <w:t>个重要任务是选择模型，或者使用数据为给定任务找到最佳模型或参数，</w:t>
      </w:r>
      <w:r w:rsidR="00DB5ABF">
        <w:rPr>
          <w:rFonts w:hint="eastAsia"/>
        </w:rPr>
        <w:t>这也被称为</w:t>
      </w:r>
      <w:r w:rsidR="00210480">
        <w:rPr>
          <w:rFonts w:hint="eastAsia"/>
        </w:rPr>
        <w:t>调优</w:t>
      </w:r>
      <w:r w:rsidR="00DB5ABF">
        <w:rPr>
          <w:rFonts w:hint="eastAsia"/>
        </w:rPr>
        <w:t>。可以对单个估计器进行调整，也可以对整个</w:t>
      </w:r>
      <w:r w:rsidR="00210480">
        <w:rPr>
          <w:rFonts w:hint="eastAsia"/>
        </w:rPr>
        <w:t>机器学习管道（包括多个算法、特征工程和其他步骤）进行调整，可以一次调优</w:t>
      </w:r>
      <w:r w:rsidR="00765C64">
        <w:rPr>
          <w:rFonts w:hint="eastAsia"/>
        </w:rPr>
        <w:t>整个管道，而不是分别对</w:t>
      </w:r>
      <w:r w:rsidR="00DB5ABF">
        <w:rPr>
          <w:rFonts w:hint="eastAsia"/>
        </w:rPr>
        <w:t>管道中的每个元素</w:t>
      </w:r>
      <w:r w:rsidR="00765C64">
        <w:rPr>
          <w:rFonts w:hint="eastAsia"/>
        </w:rPr>
        <w:t>进行调优</w:t>
      </w:r>
      <w:r w:rsidR="00DB5ABF">
        <w:rPr>
          <w:rFonts w:hint="eastAsia"/>
        </w:rPr>
        <w:t>。</w:t>
      </w:r>
      <w:r w:rsidR="00DB5ABF">
        <w:rPr>
          <w:rFonts w:hint="eastAsia"/>
        </w:rPr>
        <w:t>MLlib</w:t>
      </w:r>
      <w:r w:rsidR="00DB5ABF">
        <w:rPr>
          <w:rFonts w:hint="eastAsia"/>
        </w:rPr>
        <w:t>支持使用</w:t>
      </w:r>
      <w:r w:rsidR="00DB5ABF">
        <w:rPr>
          <w:rFonts w:hint="eastAsia"/>
        </w:rPr>
        <w:t>CrossValidator</w:t>
      </w:r>
      <w:r w:rsidR="00DB5ABF">
        <w:rPr>
          <w:rFonts w:hint="eastAsia"/>
        </w:rPr>
        <w:t>和</w:t>
      </w:r>
      <w:r w:rsidR="00DB5ABF">
        <w:rPr>
          <w:rFonts w:hint="eastAsia"/>
        </w:rPr>
        <w:t>TrainValidationSplit</w:t>
      </w:r>
      <w:r w:rsidR="00A021FF">
        <w:rPr>
          <w:rFonts w:hint="eastAsia"/>
        </w:rPr>
        <w:t>等工具进行模型选择，其中涉及到的组件和项目包括：估计器是需要调优的</w:t>
      </w:r>
      <w:r w:rsidR="00A765AA">
        <w:rPr>
          <w:rFonts w:hint="eastAsia"/>
        </w:rPr>
        <w:t>的</w:t>
      </w:r>
      <w:r w:rsidR="00DB5ABF">
        <w:rPr>
          <w:rFonts w:hint="eastAsia"/>
        </w:rPr>
        <w:t>算法或管道</w:t>
      </w:r>
      <w:r w:rsidR="00A021FF">
        <w:rPr>
          <w:rFonts w:hint="eastAsia"/>
        </w:rPr>
        <w:t>；</w:t>
      </w:r>
      <w:r w:rsidR="007C65BD">
        <w:t>ParamMap</w:t>
      </w:r>
      <w:r w:rsidR="00A021FF">
        <w:rPr>
          <w:rFonts w:hint="eastAsia"/>
        </w:rPr>
        <w:t>设置可供</w:t>
      </w:r>
      <w:r w:rsidR="00DB5ABF">
        <w:rPr>
          <w:rFonts w:hint="eastAsia"/>
        </w:rPr>
        <w:t>选择的参数，有时</w:t>
      </w:r>
      <w:r w:rsidR="00EC4EC8">
        <w:rPr>
          <w:rFonts w:hint="eastAsia"/>
        </w:rPr>
        <w:t>通过</w:t>
      </w:r>
      <w:r w:rsidR="00EC4EC8" w:rsidRPr="00EC4EC8">
        <w:t>ParamGridBuilder</w:t>
      </w:r>
      <w:r w:rsidR="00EC4EC8">
        <w:rPr>
          <w:rFonts w:hint="eastAsia"/>
        </w:rPr>
        <w:t>设置</w:t>
      </w:r>
      <w:r w:rsidR="00DB5ABF">
        <w:rPr>
          <w:rFonts w:hint="eastAsia"/>
        </w:rPr>
        <w:t>参数网格</w:t>
      </w:r>
      <w:r w:rsidR="00EC4EC8">
        <w:rPr>
          <w:rFonts w:hint="eastAsia"/>
        </w:rPr>
        <w:t>；</w:t>
      </w:r>
      <w:r w:rsidR="00A765AA">
        <w:rPr>
          <w:rFonts w:hint="eastAsia"/>
        </w:rPr>
        <w:t>评估器</w:t>
      </w:r>
      <w:r w:rsidR="00EC4EC8">
        <w:rPr>
          <w:rFonts w:hint="eastAsia"/>
        </w:rPr>
        <w:t>（</w:t>
      </w:r>
      <w:r w:rsidR="00EC4EC8">
        <w:rPr>
          <w:rFonts w:hint="eastAsia"/>
        </w:rPr>
        <w:t>Evaluator</w:t>
      </w:r>
      <w:r w:rsidR="00EC4EC8">
        <w:rPr>
          <w:rFonts w:hint="eastAsia"/>
        </w:rPr>
        <w:t>）是用来</w:t>
      </w:r>
      <w:r w:rsidR="005E2A99">
        <w:rPr>
          <w:rFonts w:hint="eastAsia"/>
        </w:rPr>
        <w:t>在测试数据上</w:t>
      </w:r>
      <w:r w:rsidR="00B144E4">
        <w:rPr>
          <w:rFonts w:hint="eastAsia"/>
        </w:rPr>
        <w:t>衡量拟合</w:t>
      </w:r>
      <w:r w:rsidR="00EE3474">
        <w:rPr>
          <w:rFonts w:hint="eastAsia"/>
        </w:rPr>
        <w:t>模型</w:t>
      </w:r>
      <w:r w:rsidR="00DB5ABF">
        <w:rPr>
          <w:rFonts w:hint="eastAsia"/>
        </w:rPr>
        <w:t>表现如何的指标</w:t>
      </w:r>
      <w:r w:rsidR="005E2A99">
        <w:rPr>
          <w:rFonts w:hint="eastAsia"/>
        </w:rPr>
        <w:t>。</w:t>
      </w:r>
      <w:r w:rsidR="00964A19">
        <w:rPr>
          <w:rFonts w:hint="eastAsia"/>
        </w:rPr>
        <w:t>当在程序中应用这些组件和项目时，其</w:t>
      </w:r>
      <w:r w:rsidR="00DB5ABF">
        <w:rPr>
          <w:rFonts w:hint="eastAsia"/>
        </w:rPr>
        <w:t>工作</w:t>
      </w:r>
      <w:r w:rsidR="00964A19">
        <w:rPr>
          <w:rFonts w:hint="eastAsia"/>
        </w:rPr>
        <w:t>的过程</w:t>
      </w:r>
      <w:r w:rsidR="00DB5ABF">
        <w:rPr>
          <w:rFonts w:hint="eastAsia"/>
        </w:rPr>
        <w:t>如下：</w:t>
      </w:r>
    </w:p>
    <w:p w14:paraId="020F3E2E" w14:textId="3E65141B" w:rsidR="00DB5ABF" w:rsidRDefault="00075FC1" w:rsidP="00075FC1">
      <w:pPr>
        <w:ind w:firstLine="420"/>
      </w:pPr>
      <w:r>
        <w:rPr>
          <w:rFonts w:hint="eastAsia"/>
        </w:rPr>
        <w:t>（</w:t>
      </w:r>
      <w:r>
        <w:rPr>
          <w:rFonts w:hint="eastAsia"/>
        </w:rPr>
        <w:t>1</w:t>
      </w:r>
      <w:r>
        <w:rPr>
          <w:rFonts w:hint="eastAsia"/>
        </w:rPr>
        <w:t>）</w:t>
      </w:r>
      <w:r w:rsidR="00DB5ABF">
        <w:rPr>
          <w:rFonts w:hint="eastAsia"/>
        </w:rPr>
        <w:t>将输入</w:t>
      </w:r>
      <w:r w:rsidR="0033191B">
        <w:rPr>
          <w:rFonts w:hint="eastAsia"/>
        </w:rPr>
        <w:t>的</w:t>
      </w:r>
      <w:r w:rsidR="00DB5ABF">
        <w:rPr>
          <w:rFonts w:hint="eastAsia"/>
        </w:rPr>
        <w:t>数据</w:t>
      </w:r>
      <w:r w:rsidR="0033191B">
        <w:rPr>
          <w:rFonts w:hint="eastAsia"/>
        </w:rPr>
        <w:t>按照一定的比例</w:t>
      </w:r>
      <w:r w:rsidR="00290671">
        <w:rPr>
          <w:rFonts w:hint="eastAsia"/>
        </w:rPr>
        <w:t>和方法分成独立</w:t>
      </w:r>
      <w:r w:rsidR="00B744A2">
        <w:rPr>
          <w:rFonts w:hint="eastAsia"/>
        </w:rPr>
        <w:t>的训练和测试数据集；</w:t>
      </w:r>
    </w:p>
    <w:p w14:paraId="62A86C54" w14:textId="46C1321D" w:rsidR="00B744A2" w:rsidRDefault="00075FC1" w:rsidP="00075FC1">
      <w:pPr>
        <w:ind w:firstLine="420"/>
      </w:pPr>
      <w:r>
        <w:rPr>
          <w:rFonts w:hint="eastAsia"/>
        </w:rPr>
        <w:t>（</w:t>
      </w:r>
      <w:r>
        <w:rPr>
          <w:rFonts w:hint="eastAsia"/>
        </w:rPr>
        <w:t>2</w:t>
      </w:r>
      <w:r>
        <w:rPr>
          <w:rFonts w:hint="eastAsia"/>
        </w:rPr>
        <w:t>）</w:t>
      </w:r>
      <w:r w:rsidR="0089387D">
        <w:rPr>
          <w:rFonts w:hint="eastAsia"/>
        </w:rPr>
        <w:t>对于每个训练数据和测试数据的组合</w:t>
      </w:r>
      <w:r>
        <w:rPr>
          <w:rFonts w:hint="eastAsia"/>
        </w:rPr>
        <w:t>，</w:t>
      </w:r>
      <w:r w:rsidR="00DB5ABF">
        <w:rPr>
          <w:rFonts w:hint="eastAsia"/>
        </w:rPr>
        <w:t>遍历</w:t>
      </w:r>
      <w:r w:rsidR="00060E71">
        <w:rPr>
          <w:rFonts w:hint="eastAsia"/>
        </w:rPr>
        <w:t>ParamMap</w:t>
      </w:r>
      <w:r w:rsidR="006A0FC7">
        <w:rPr>
          <w:rFonts w:hint="eastAsia"/>
        </w:rPr>
        <w:t>中的</w:t>
      </w:r>
      <w:r w:rsidR="00B744A2">
        <w:rPr>
          <w:rFonts w:hint="eastAsia"/>
        </w:rPr>
        <w:t>参数，使用这些参数训练</w:t>
      </w:r>
      <w:r w:rsidR="00B77599">
        <w:rPr>
          <w:rFonts w:hint="eastAsia"/>
        </w:rPr>
        <w:t>估算器</w:t>
      </w:r>
      <w:r w:rsidR="00DB5ABF">
        <w:rPr>
          <w:rFonts w:hint="eastAsia"/>
        </w:rPr>
        <w:t>得到</w:t>
      </w:r>
      <w:r w:rsidR="00426217">
        <w:rPr>
          <w:rFonts w:hint="eastAsia"/>
        </w:rPr>
        <w:t>模型</w:t>
      </w:r>
      <w:r w:rsidR="00DB5ABF">
        <w:rPr>
          <w:rFonts w:hint="eastAsia"/>
        </w:rPr>
        <w:t>，并使用</w:t>
      </w:r>
      <w:r w:rsidR="00426217">
        <w:rPr>
          <w:rFonts w:hint="eastAsia"/>
        </w:rPr>
        <w:t>评估器</w:t>
      </w:r>
      <w:r w:rsidR="00B744A2">
        <w:rPr>
          <w:rFonts w:hint="eastAsia"/>
        </w:rPr>
        <w:t>验证</w:t>
      </w:r>
      <w:r w:rsidR="00426217">
        <w:rPr>
          <w:rFonts w:hint="eastAsia"/>
        </w:rPr>
        <w:t>模型</w:t>
      </w:r>
      <w:r w:rsidR="00B744A2">
        <w:rPr>
          <w:rFonts w:hint="eastAsia"/>
        </w:rPr>
        <w:t>的性能；</w:t>
      </w:r>
    </w:p>
    <w:p w14:paraId="711C0D6E" w14:textId="4A3066AA" w:rsidR="00DB5ABF" w:rsidRDefault="00B744A2" w:rsidP="00075FC1">
      <w:pPr>
        <w:ind w:firstLine="420"/>
      </w:pPr>
      <w:r>
        <w:rPr>
          <w:rFonts w:hint="eastAsia"/>
        </w:rPr>
        <w:t>（</w:t>
      </w:r>
      <w:r>
        <w:rPr>
          <w:rFonts w:hint="eastAsia"/>
        </w:rPr>
        <w:t>3</w:t>
      </w:r>
      <w:r>
        <w:rPr>
          <w:rFonts w:hint="eastAsia"/>
        </w:rPr>
        <w:t>）然后选择性能</w:t>
      </w:r>
      <w:r w:rsidR="00DB5ABF">
        <w:rPr>
          <w:rFonts w:hint="eastAsia"/>
        </w:rPr>
        <w:t>最佳</w:t>
      </w:r>
      <w:r>
        <w:rPr>
          <w:rFonts w:hint="eastAsia"/>
        </w:rPr>
        <w:t>的参数组产生最终的</w:t>
      </w:r>
      <w:r w:rsidR="00DB5ABF">
        <w:rPr>
          <w:rFonts w:hint="eastAsia"/>
        </w:rPr>
        <w:t>模型。</w:t>
      </w:r>
    </w:p>
    <w:p w14:paraId="2F0704C2" w14:textId="54340AB1" w:rsidR="005A2EA8" w:rsidRDefault="00B744A2" w:rsidP="00DB5ABF">
      <w:pPr>
        <w:ind w:firstLine="420"/>
      </w:pPr>
      <w:r>
        <w:rPr>
          <w:rFonts w:hint="eastAsia"/>
        </w:rPr>
        <w:t>针对回归问题，评估器可以选择</w:t>
      </w:r>
      <w:r w:rsidR="00DB5ABF">
        <w:rPr>
          <w:rFonts w:hint="eastAsia"/>
        </w:rPr>
        <w:t>RegressionEvaluator</w:t>
      </w:r>
      <w:r>
        <w:rPr>
          <w:rFonts w:hint="eastAsia"/>
        </w:rPr>
        <w:t>；</w:t>
      </w:r>
      <w:r w:rsidR="003104E3">
        <w:rPr>
          <w:rFonts w:hint="eastAsia"/>
        </w:rPr>
        <w:t>针对</w:t>
      </w:r>
      <w:r w:rsidR="00CF483D">
        <w:rPr>
          <w:rFonts w:hint="eastAsia"/>
        </w:rPr>
        <w:t>二元分类</w:t>
      </w:r>
      <w:r w:rsidR="00784B78">
        <w:rPr>
          <w:rFonts w:hint="eastAsia"/>
        </w:rPr>
        <w:t>问题</w:t>
      </w:r>
      <w:r>
        <w:rPr>
          <w:rFonts w:hint="eastAsia"/>
        </w:rPr>
        <w:t>，可以选择</w:t>
      </w:r>
      <w:r w:rsidR="00DB5ABF">
        <w:rPr>
          <w:rFonts w:hint="eastAsia"/>
        </w:rPr>
        <w:t>BinaryClassificationEvaluator</w:t>
      </w:r>
      <w:r>
        <w:rPr>
          <w:rFonts w:hint="eastAsia"/>
        </w:rPr>
        <w:t>；或针对</w:t>
      </w:r>
      <w:r w:rsidR="00784B78">
        <w:rPr>
          <w:rFonts w:hint="eastAsia"/>
        </w:rPr>
        <w:t>多元分类</w:t>
      </w:r>
      <w:r>
        <w:rPr>
          <w:rFonts w:hint="eastAsia"/>
        </w:rPr>
        <w:t>问题，可以选择</w:t>
      </w:r>
      <w:r w:rsidR="00DB5ABF">
        <w:rPr>
          <w:rFonts w:hint="eastAsia"/>
        </w:rPr>
        <w:t>MulticlassClassificationEvaluator</w:t>
      </w:r>
      <w:r w:rsidR="000742A2">
        <w:rPr>
          <w:rFonts w:hint="eastAsia"/>
        </w:rPr>
        <w:t>。在</w:t>
      </w:r>
      <w:r w:rsidR="00DB5ABF">
        <w:rPr>
          <w:rFonts w:hint="eastAsia"/>
        </w:rPr>
        <w:t>选择最佳</w:t>
      </w:r>
      <w:r w:rsidR="00DB5ABF">
        <w:rPr>
          <w:rFonts w:hint="eastAsia"/>
        </w:rPr>
        <w:t>ParamMap</w:t>
      </w:r>
      <w:r w:rsidR="00DB5ABF">
        <w:rPr>
          <w:rFonts w:hint="eastAsia"/>
        </w:rPr>
        <w:t>的</w:t>
      </w:r>
      <w:r w:rsidR="000742A2">
        <w:rPr>
          <w:rFonts w:hint="eastAsia"/>
        </w:rPr>
        <w:t>参数组时，</w:t>
      </w:r>
      <w:r w:rsidR="00DB5ABF">
        <w:rPr>
          <w:rFonts w:hint="eastAsia"/>
        </w:rPr>
        <w:t>默认度量</w:t>
      </w:r>
      <w:r w:rsidR="000742A2">
        <w:rPr>
          <w:rFonts w:hint="eastAsia"/>
        </w:rPr>
        <w:t>指标</w:t>
      </w:r>
      <w:r w:rsidR="008060F8">
        <w:rPr>
          <w:rFonts w:hint="eastAsia"/>
        </w:rPr>
        <w:t>可以由</w:t>
      </w:r>
      <w:r w:rsidR="00DB5ABF">
        <w:rPr>
          <w:rFonts w:hint="eastAsia"/>
        </w:rPr>
        <w:t>评估器中的</w:t>
      </w:r>
      <w:r w:rsidR="00DB5ABF">
        <w:rPr>
          <w:rFonts w:hint="eastAsia"/>
        </w:rPr>
        <w:t>setMetricName</w:t>
      </w:r>
      <w:r w:rsidR="00DB5ABF">
        <w:rPr>
          <w:rFonts w:hint="eastAsia"/>
        </w:rPr>
        <w:t>方法</w:t>
      </w:r>
      <w:r w:rsidR="000742A2">
        <w:rPr>
          <w:rFonts w:hint="eastAsia"/>
        </w:rPr>
        <w:t>设置</w:t>
      </w:r>
      <w:r w:rsidR="00DB5ABF">
        <w:rPr>
          <w:rFonts w:hint="eastAsia"/>
        </w:rPr>
        <w:t>。</w:t>
      </w:r>
    </w:p>
    <w:p w14:paraId="363E8EDF" w14:textId="2D516D06" w:rsidR="00D66FA1" w:rsidRDefault="005E472C" w:rsidP="004475D7">
      <w:pPr>
        <w:pStyle w:val="Heading4"/>
      </w:pPr>
      <w:r>
        <w:rPr>
          <w:rFonts w:hint="eastAsia"/>
        </w:rPr>
        <w:t>CrossValidator</w:t>
      </w:r>
    </w:p>
    <w:p w14:paraId="25C0DD53" w14:textId="7FF423CE" w:rsidR="00D66FA1" w:rsidRDefault="00EB51EF" w:rsidP="00EB51EF">
      <w:pPr>
        <w:ind w:firstLine="420"/>
      </w:pPr>
      <w:r>
        <w:rPr>
          <w:rFonts w:hint="eastAsia"/>
        </w:rPr>
        <w:t>CrossValidator</w:t>
      </w:r>
      <w:r>
        <w:rPr>
          <w:rFonts w:hint="eastAsia"/>
        </w:rPr>
        <w:t>首先将数据集分成</w:t>
      </w:r>
      <w:r w:rsidR="00A312D8">
        <w:rPr>
          <w:rFonts w:hint="eastAsia"/>
        </w:rPr>
        <w:t>几组</w:t>
      </w:r>
      <w:r>
        <w:rPr>
          <w:rFonts w:hint="eastAsia"/>
        </w:rPr>
        <w:t>，</w:t>
      </w:r>
      <w:r w:rsidR="009F5F1A">
        <w:rPr>
          <w:rFonts w:hint="eastAsia"/>
        </w:rPr>
        <w:t>可以分别</w:t>
      </w:r>
      <w:r w:rsidR="00191BB4">
        <w:rPr>
          <w:rFonts w:hint="eastAsia"/>
        </w:rPr>
        <w:t>用作</w:t>
      </w:r>
      <w:r>
        <w:rPr>
          <w:rFonts w:hint="eastAsia"/>
        </w:rPr>
        <w:t>训练</w:t>
      </w:r>
      <w:r w:rsidR="00191BB4">
        <w:rPr>
          <w:rFonts w:hint="eastAsia"/>
        </w:rPr>
        <w:t>数据和测试数据</w:t>
      </w:r>
      <w:r w:rsidR="00363C07">
        <w:rPr>
          <w:rFonts w:hint="eastAsia"/>
        </w:rPr>
        <w:t>。</w:t>
      </w:r>
      <w:r>
        <w:rPr>
          <w:rFonts w:hint="eastAsia"/>
        </w:rPr>
        <w:t>例如，当</w:t>
      </w:r>
      <w:r w:rsidR="00191BB4">
        <w:rPr>
          <w:rFonts w:hint="eastAsia"/>
        </w:rPr>
        <w:t>K</w:t>
      </w:r>
      <w:r>
        <w:rPr>
          <w:rFonts w:hint="eastAsia"/>
        </w:rPr>
        <w:t xml:space="preserve"> = 3</w:t>
      </w:r>
      <w:r>
        <w:rPr>
          <w:rFonts w:hint="eastAsia"/>
        </w:rPr>
        <w:t>倍时，</w:t>
      </w:r>
      <w:r>
        <w:rPr>
          <w:rFonts w:hint="eastAsia"/>
        </w:rPr>
        <w:t>CrossValidator</w:t>
      </w:r>
      <w:r>
        <w:rPr>
          <w:rFonts w:hint="eastAsia"/>
        </w:rPr>
        <w:t>将生成</w:t>
      </w:r>
      <w:r>
        <w:rPr>
          <w:rFonts w:hint="eastAsia"/>
        </w:rPr>
        <w:t>3</w:t>
      </w:r>
      <w:r w:rsidR="00191BB4">
        <w:rPr>
          <w:rFonts w:hint="eastAsia"/>
        </w:rPr>
        <w:t>个</w:t>
      </w:r>
      <w:r w:rsidR="007772FB">
        <w:t xml:space="preserve">(training, test) </w:t>
      </w:r>
      <w:r w:rsidR="00191BB4">
        <w:rPr>
          <w:rFonts w:hint="eastAsia"/>
        </w:rPr>
        <w:t>数据组对，其中每对</w:t>
      </w:r>
      <w:r>
        <w:rPr>
          <w:rFonts w:hint="eastAsia"/>
        </w:rPr>
        <w:t>使用</w:t>
      </w:r>
      <w:r w:rsidR="00191BB4">
        <w:rPr>
          <w:rFonts w:hint="eastAsia"/>
        </w:rPr>
        <w:t>了</w:t>
      </w:r>
      <w:r>
        <w:rPr>
          <w:rFonts w:hint="eastAsia"/>
        </w:rPr>
        <w:t>2/3</w:t>
      </w:r>
      <w:r w:rsidR="00191BB4">
        <w:rPr>
          <w:rFonts w:hint="eastAsia"/>
        </w:rPr>
        <w:t>的数据用来训练模型</w:t>
      </w:r>
      <w:r>
        <w:rPr>
          <w:rFonts w:hint="eastAsia"/>
        </w:rPr>
        <w:t>和</w:t>
      </w:r>
      <w:r>
        <w:rPr>
          <w:rFonts w:hint="eastAsia"/>
        </w:rPr>
        <w:t>1/3</w:t>
      </w:r>
      <w:r>
        <w:rPr>
          <w:rFonts w:hint="eastAsia"/>
        </w:rPr>
        <w:t>的</w:t>
      </w:r>
      <w:r w:rsidR="00191BB4">
        <w:rPr>
          <w:rFonts w:hint="eastAsia"/>
        </w:rPr>
        <w:t>数据用来测试模型</w:t>
      </w:r>
      <w:r w:rsidR="00363C07">
        <w:rPr>
          <w:rFonts w:hint="eastAsia"/>
        </w:rPr>
        <w:t>。</w:t>
      </w:r>
      <w:r w:rsidR="00162411" w:rsidRPr="00162411">
        <w:rPr>
          <w:rFonts w:hint="eastAsia"/>
        </w:rPr>
        <w:t>CrossValidator</w:t>
      </w:r>
      <w:r w:rsidR="00162411" w:rsidRPr="00162411">
        <w:rPr>
          <w:rFonts w:hint="eastAsia"/>
        </w:rPr>
        <w:t>首先将数据集分成一组折叠，这些折叠用作单独的训练和测试数据集。为了评估特定的</w:t>
      </w:r>
      <w:r w:rsidR="00162411" w:rsidRPr="00162411">
        <w:rPr>
          <w:rFonts w:hint="eastAsia"/>
        </w:rPr>
        <w:t>ParamMap</w:t>
      </w:r>
      <w:r w:rsidR="00162411" w:rsidRPr="00162411">
        <w:rPr>
          <w:rFonts w:hint="eastAsia"/>
        </w:rPr>
        <w:t>，通过将</w:t>
      </w:r>
      <w:r w:rsidR="009539F9">
        <w:rPr>
          <w:rFonts w:hint="eastAsia"/>
        </w:rPr>
        <w:t>估算器</w:t>
      </w:r>
      <w:r w:rsidR="00162411" w:rsidRPr="00162411">
        <w:rPr>
          <w:rFonts w:hint="eastAsia"/>
        </w:rPr>
        <w:t>拟合到</w:t>
      </w:r>
      <w:r w:rsidR="00162411" w:rsidRPr="00162411">
        <w:rPr>
          <w:rFonts w:hint="eastAsia"/>
        </w:rPr>
        <w:t>3</w:t>
      </w:r>
      <w:r w:rsidR="005E16A9">
        <w:rPr>
          <w:rFonts w:hint="eastAsia"/>
        </w:rPr>
        <w:t>个不同的</w:t>
      </w:r>
      <w:r w:rsidR="007772FB">
        <w:t xml:space="preserve">(training, test) </w:t>
      </w:r>
      <w:r w:rsidR="00162411">
        <w:rPr>
          <w:rFonts w:hint="eastAsia"/>
        </w:rPr>
        <w:t>数据集对上，</w:t>
      </w:r>
      <w:r w:rsidR="00162411" w:rsidRPr="00162411">
        <w:rPr>
          <w:rFonts w:hint="eastAsia"/>
        </w:rPr>
        <w:t>CrossValidator</w:t>
      </w:r>
      <w:r w:rsidR="00162411" w:rsidRPr="00162411">
        <w:rPr>
          <w:rFonts w:hint="eastAsia"/>
        </w:rPr>
        <w:t>为</w:t>
      </w:r>
      <w:r w:rsidR="00162411" w:rsidRPr="00162411">
        <w:rPr>
          <w:rFonts w:hint="eastAsia"/>
        </w:rPr>
        <w:t>3</w:t>
      </w:r>
      <w:r w:rsidR="00162411" w:rsidRPr="00162411">
        <w:rPr>
          <w:rFonts w:hint="eastAsia"/>
        </w:rPr>
        <w:t>个模型计算出平均评估指标。</w:t>
      </w:r>
      <w:r w:rsidR="009539F9" w:rsidRPr="009539F9">
        <w:rPr>
          <w:rFonts w:hint="eastAsia"/>
        </w:rPr>
        <w:t>确定最佳的</w:t>
      </w:r>
      <w:r w:rsidR="009539F9" w:rsidRPr="009539F9">
        <w:rPr>
          <w:rFonts w:hint="eastAsia"/>
        </w:rPr>
        <w:t>ParamMap</w:t>
      </w:r>
      <w:r w:rsidR="009539F9" w:rsidRPr="009539F9">
        <w:rPr>
          <w:rFonts w:hint="eastAsia"/>
        </w:rPr>
        <w:t>之后，</w:t>
      </w:r>
      <w:r w:rsidR="009539F9" w:rsidRPr="009539F9">
        <w:rPr>
          <w:rFonts w:hint="eastAsia"/>
        </w:rPr>
        <w:t>CrossValidator</w:t>
      </w:r>
      <w:r w:rsidR="009539F9" w:rsidRPr="009539F9">
        <w:rPr>
          <w:rFonts w:hint="eastAsia"/>
        </w:rPr>
        <w:t>最终使用最佳的</w:t>
      </w:r>
      <w:r w:rsidR="009539F9" w:rsidRPr="009539F9">
        <w:rPr>
          <w:rFonts w:hint="eastAsia"/>
        </w:rPr>
        <w:t>ParamMap</w:t>
      </w:r>
      <w:r w:rsidR="009539F9" w:rsidRPr="009539F9">
        <w:rPr>
          <w:rFonts w:hint="eastAsia"/>
        </w:rPr>
        <w:t>和整个数据集重新拟合</w:t>
      </w:r>
      <w:r w:rsidR="009539F9">
        <w:rPr>
          <w:rFonts w:hint="eastAsia"/>
        </w:rPr>
        <w:t>估算器</w:t>
      </w:r>
      <w:r w:rsidR="009539F9" w:rsidRPr="009539F9">
        <w:rPr>
          <w:rFonts w:hint="eastAsia"/>
        </w:rPr>
        <w:t>。</w:t>
      </w:r>
    </w:p>
    <w:p w14:paraId="448604D3" w14:textId="2A96BEF4" w:rsidR="00E94379" w:rsidRDefault="003721F1" w:rsidP="003721F1">
      <w:pPr>
        <w:ind w:firstLine="420"/>
      </w:pPr>
      <w:r>
        <w:rPr>
          <w:rFonts w:hint="eastAsia"/>
        </w:rPr>
        <w:t>下面的示例演示如何使用</w:t>
      </w:r>
      <w:r>
        <w:rPr>
          <w:rFonts w:hint="eastAsia"/>
        </w:rPr>
        <w:t>CrossValidator</w:t>
      </w:r>
      <w:r>
        <w:rPr>
          <w:rFonts w:hint="eastAsia"/>
        </w:rPr>
        <w:t>从参数网格中进行选择。请注意，在参数网格上进行交叉验证的成本很高。在下面的示例中，参数网格</w:t>
      </w:r>
      <w:r w:rsidR="00AB13FC">
        <w:rPr>
          <w:rFonts w:hint="eastAsia"/>
        </w:rPr>
        <w:t>中</w:t>
      </w:r>
      <w:r w:rsidR="00AB13FC">
        <w:rPr>
          <w:rFonts w:hint="eastAsia"/>
        </w:rPr>
        <w:t>hashingTF.numFeatures</w:t>
      </w:r>
      <w:r>
        <w:rPr>
          <w:rFonts w:hint="eastAsia"/>
        </w:rPr>
        <w:t>有</w:t>
      </w:r>
      <w:r>
        <w:rPr>
          <w:rFonts w:hint="eastAsia"/>
        </w:rPr>
        <w:t>3</w:t>
      </w:r>
      <w:r w:rsidR="00AB13FC">
        <w:rPr>
          <w:rFonts w:hint="eastAsia"/>
        </w:rPr>
        <w:t>个值</w:t>
      </w:r>
      <w:r>
        <w:rPr>
          <w:rFonts w:hint="eastAsia"/>
        </w:rPr>
        <w:t>和</w:t>
      </w:r>
      <w:r w:rsidR="00AB13FC">
        <w:rPr>
          <w:rFonts w:hint="eastAsia"/>
        </w:rPr>
        <w:t>lr.regParam</w:t>
      </w:r>
      <w:r w:rsidR="00AB13FC">
        <w:rPr>
          <w:rFonts w:hint="eastAsia"/>
        </w:rPr>
        <w:t>有</w:t>
      </w:r>
      <w:r>
        <w:rPr>
          <w:rFonts w:hint="eastAsia"/>
        </w:rPr>
        <w:t>2</w:t>
      </w:r>
      <w:r>
        <w:rPr>
          <w:rFonts w:hint="eastAsia"/>
        </w:rPr>
        <w:t>个值，而</w:t>
      </w:r>
      <w:r>
        <w:rPr>
          <w:rFonts w:hint="eastAsia"/>
        </w:rPr>
        <w:t>CrossValidator</w:t>
      </w:r>
      <w:r>
        <w:rPr>
          <w:rFonts w:hint="eastAsia"/>
        </w:rPr>
        <w:t>使用</w:t>
      </w:r>
      <w:r>
        <w:rPr>
          <w:rFonts w:hint="eastAsia"/>
        </w:rPr>
        <w:t>2</w:t>
      </w:r>
      <w:r>
        <w:rPr>
          <w:rFonts w:hint="eastAsia"/>
        </w:rPr>
        <w:t>折。</w:t>
      </w:r>
      <w:r w:rsidR="00FC2305">
        <w:rPr>
          <w:rFonts w:hint="eastAsia"/>
        </w:rPr>
        <w:t>将这几个数相乘，会</w:t>
      </w:r>
      <w:r w:rsidR="00101EB6">
        <w:rPr>
          <w:rFonts w:hint="eastAsia"/>
        </w:rPr>
        <w:t>有</w:t>
      </w:r>
      <w:r w:rsidR="00101EB6">
        <w:rPr>
          <w:rFonts w:hint="eastAsia"/>
        </w:rPr>
        <w:t xml:space="preserve"> </w:t>
      </w:r>
      <w:r w:rsidR="00FC2305">
        <w:rPr>
          <w:rFonts w:hint="eastAsia"/>
        </w:rPr>
        <w:t>(</w:t>
      </w:r>
      <w:r>
        <w:rPr>
          <w:rFonts w:hint="eastAsia"/>
        </w:rPr>
        <w:t>3</w:t>
      </w:r>
      <w:r w:rsidR="00FC2305">
        <w:rPr>
          <w:rFonts w:hint="eastAsia"/>
        </w:rPr>
        <w:t>*</w:t>
      </w:r>
      <w:r>
        <w:rPr>
          <w:rFonts w:hint="eastAsia"/>
        </w:rPr>
        <w:t>2</w:t>
      </w:r>
      <w:r w:rsidR="00FC2305">
        <w:rPr>
          <w:rFonts w:hint="eastAsia"/>
        </w:rPr>
        <w:t>)*2=</w:t>
      </w:r>
      <w:r>
        <w:rPr>
          <w:rFonts w:hint="eastAsia"/>
        </w:rPr>
        <w:t>12</w:t>
      </w:r>
      <w:r>
        <w:rPr>
          <w:rFonts w:hint="eastAsia"/>
        </w:rPr>
        <w:t>不同模型</w:t>
      </w:r>
      <w:r w:rsidR="00FC2305">
        <w:rPr>
          <w:rFonts w:hint="eastAsia"/>
        </w:rPr>
        <w:t>被训练</w:t>
      </w:r>
      <w:r>
        <w:rPr>
          <w:rFonts w:hint="eastAsia"/>
        </w:rPr>
        <w:t>。</w:t>
      </w:r>
      <w:r w:rsidR="00101EB6">
        <w:rPr>
          <w:rFonts w:hint="eastAsia"/>
        </w:rPr>
        <w:t>在实际设置中，尝试更多的参数并使用更多的折叠数（通常</w:t>
      </w:r>
      <w:r>
        <w:rPr>
          <w:rFonts w:hint="eastAsia"/>
        </w:rPr>
        <w:t>k = 3</w:t>
      </w:r>
      <w:r>
        <w:rPr>
          <w:rFonts w:hint="eastAsia"/>
        </w:rPr>
        <w:t>和</w:t>
      </w:r>
      <w:r>
        <w:rPr>
          <w:rFonts w:hint="eastAsia"/>
        </w:rPr>
        <w:t>k = 10</w:t>
      </w:r>
      <w:r>
        <w:rPr>
          <w:rFonts w:hint="eastAsia"/>
        </w:rPr>
        <w:t>）是很常见的。换句话说，</w:t>
      </w:r>
      <w:r w:rsidR="00101EB6">
        <w:rPr>
          <w:rFonts w:hint="eastAsia"/>
        </w:rPr>
        <w:t>虽然</w:t>
      </w:r>
      <w:r>
        <w:rPr>
          <w:rFonts w:hint="eastAsia"/>
        </w:rPr>
        <w:t>使用</w:t>
      </w:r>
      <w:r>
        <w:rPr>
          <w:rFonts w:hint="eastAsia"/>
        </w:rPr>
        <w:t>CrossValidator</w:t>
      </w:r>
      <w:r>
        <w:rPr>
          <w:rFonts w:hint="eastAsia"/>
        </w:rPr>
        <w:t>可能</w:t>
      </w:r>
      <w:r w:rsidR="00101EB6">
        <w:rPr>
          <w:rFonts w:hint="eastAsia"/>
        </w:rPr>
        <w:t>成本很高，需要的计算时间比较长，但是</w:t>
      </w:r>
      <w:r>
        <w:rPr>
          <w:rFonts w:hint="eastAsia"/>
        </w:rPr>
        <w:t>这也是一种公认的用于选择参数的方法，该方法在统计上比启发式手动调整更合理。</w:t>
      </w:r>
    </w:p>
    <w:p w14:paraId="056C6D37" w14:textId="77777777" w:rsidR="00556F3B" w:rsidRPr="00556F3B" w:rsidRDefault="00556F3B" w:rsidP="00556F3B">
      <w:pPr>
        <w:pStyle w:val="a8"/>
      </w:pPr>
      <w:r w:rsidRPr="00556F3B">
        <w:t>scala&gt; import org.apache.spark.ml.Pipeline</w:t>
      </w:r>
    </w:p>
    <w:p w14:paraId="2BA67780" w14:textId="77777777" w:rsidR="00556F3B" w:rsidRPr="00556F3B" w:rsidRDefault="00556F3B" w:rsidP="00556F3B">
      <w:pPr>
        <w:pStyle w:val="a8"/>
      </w:pPr>
      <w:r w:rsidRPr="00556F3B">
        <w:t>import org.apache.spark.ml.Pipeline</w:t>
      </w:r>
    </w:p>
    <w:p w14:paraId="2C433CE6" w14:textId="77777777" w:rsidR="00556F3B" w:rsidRPr="00556F3B" w:rsidRDefault="00556F3B" w:rsidP="00556F3B">
      <w:pPr>
        <w:pStyle w:val="a8"/>
      </w:pPr>
    </w:p>
    <w:p w14:paraId="2A83FD67" w14:textId="77777777" w:rsidR="00556F3B" w:rsidRPr="00556F3B" w:rsidRDefault="00556F3B" w:rsidP="00556F3B">
      <w:pPr>
        <w:pStyle w:val="a8"/>
      </w:pPr>
      <w:r w:rsidRPr="00556F3B">
        <w:t>scala&gt; import org.apache.spark.ml.classification.LogisticRegression</w:t>
      </w:r>
    </w:p>
    <w:p w14:paraId="249D1496" w14:textId="77777777" w:rsidR="00556F3B" w:rsidRPr="00556F3B" w:rsidRDefault="00556F3B" w:rsidP="00556F3B">
      <w:pPr>
        <w:pStyle w:val="a8"/>
      </w:pPr>
      <w:r w:rsidRPr="00556F3B">
        <w:t>import org.apache.spark.ml.classification.LogisticRegression</w:t>
      </w:r>
    </w:p>
    <w:p w14:paraId="392B92DD" w14:textId="77777777" w:rsidR="00556F3B" w:rsidRPr="00556F3B" w:rsidRDefault="00556F3B" w:rsidP="00556F3B">
      <w:pPr>
        <w:pStyle w:val="a8"/>
      </w:pPr>
    </w:p>
    <w:p w14:paraId="57ADEFFE" w14:textId="77777777" w:rsidR="00556F3B" w:rsidRPr="00556F3B" w:rsidRDefault="00556F3B" w:rsidP="00556F3B">
      <w:pPr>
        <w:pStyle w:val="a8"/>
      </w:pPr>
      <w:r w:rsidRPr="00556F3B">
        <w:t>scala&gt; import org.apache.spark.ml.evaluation.BinaryClassificationEvaluator</w:t>
      </w:r>
    </w:p>
    <w:p w14:paraId="46DCB698" w14:textId="77777777" w:rsidR="00556F3B" w:rsidRPr="00556F3B" w:rsidRDefault="00556F3B" w:rsidP="00556F3B">
      <w:pPr>
        <w:pStyle w:val="a8"/>
      </w:pPr>
      <w:r w:rsidRPr="00556F3B">
        <w:t>import org.apache.spark.ml.evaluation.BinaryClassificationEvaluator</w:t>
      </w:r>
    </w:p>
    <w:p w14:paraId="1C55BE76" w14:textId="77777777" w:rsidR="00556F3B" w:rsidRPr="00556F3B" w:rsidRDefault="00556F3B" w:rsidP="00556F3B">
      <w:pPr>
        <w:pStyle w:val="a8"/>
      </w:pPr>
    </w:p>
    <w:p w14:paraId="20787528" w14:textId="77777777" w:rsidR="00556F3B" w:rsidRPr="00556F3B" w:rsidRDefault="00556F3B" w:rsidP="00556F3B">
      <w:pPr>
        <w:pStyle w:val="a8"/>
      </w:pPr>
      <w:r w:rsidRPr="00556F3B">
        <w:t>scala&gt; import org.apache.spark.ml.feature.{HashingTF, Tokenizer}</w:t>
      </w:r>
    </w:p>
    <w:p w14:paraId="48335387" w14:textId="77777777" w:rsidR="00556F3B" w:rsidRPr="00556F3B" w:rsidRDefault="00556F3B" w:rsidP="00556F3B">
      <w:pPr>
        <w:pStyle w:val="a8"/>
      </w:pPr>
      <w:r w:rsidRPr="00556F3B">
        <w:t>import org.apache.spark.ml.feature.{HashingTF, Tokenizer}</w:t>
      </w:r>
    </w:p>
    <w:p w14:paraId="74182D45" w14:textId="77777777" w:rsidR="00556F3B" w:rsidRPr="00556F3B" w:rsidRDefault="00556F3B" w:rsidP="00556F3B">
      <w:pPr>
        <w:pStyle w:val="a8"/>
      </w:pPr>
    </w:p>
    <w:p w14:paraId="5E8D97FE" w14:textId="77777777" w:rsidR="00556F3B" w:rsidRPr="00556F3B" w:rsidRDefault="00556F3B" w:rsidP="00556F3B">
      <w:pPr>
        <w:pStyle w:val="a8"/>
      </w:pPr>
      <w:r w:rsidRPr="00556F3B">
        <w:t>scala&gt; import org.apache.spark.ml.linalg.Vector</w:t>
      </w:r>
    </w:p>
    <w:p w14:paraId="790CC2B6" w14:textId="77777777" w:rsidR="00556F3B" w:rsidRPr="00556F3B" w:rsidRDefault="00556F3B" w:rsidP="00556F3B">
      <w:pPr>
        <w:pStyle w:val="a8"/>
      </w:pPr>
      <w:r w:rsidRPr="00556F3B">
        <w:t>import org.apache.spark.ml.linalg.Vector</w:t>
      </w:r>
    </w:p>
    <w:p w14:paraId="7996BF58" w14:textId="77777777" w:rsidR="00556F3B" w:rsidRPr="00556F3B" w:rsidRDefault="00556F3B" w:rsidP="00556F3B">
      <w:pPr>
        <w:pStyle w:val="a8"/>
      </w:pPr>
    </w:p>
    <w:p w14:paraId="27377D4B" w14:textId="77777777" w:rsidR="00556F3B" w:rsidRPr="00556F3B" w:rsidRDefault="00556F3B" w:rsidP="00556F3B">
      <w:pPr>
        <w:pStyle w:val="a8"/>
      </w:pPr>
      <w:r w:rsidRPr="00556F3B">
        <w:t>scala&gt; import org.apache.spark.ml.tuning.{CrossValidator, ParamGridBuilder}</w:t>
      </w:r>
    </w:p>
    <w:p w14:paraId="16CE767F" w14:textId="77777777" w:rsidR="00556F3B" w:rsidRPr="00556F3B" w:rsidRDefault="00556F3B" w:rsidP="00556F3B">
      <w:pPr>
        <w:pStyle w:val="a8"/>
      </w:pPr>
      <w:r w:rsidRPr="00556F3B">
        <w:t>import org.apache.spark.ml.tuning.{CrossValidator, ParamGridBuilder}</w:t>
      </w:r>
    </w:p>
    <w:p w14:paraId="09A4AE39" w14:textId="77777777" w:rsidR="00556F3B" w:rsidRPr="00556F3B" w:rsidRDefault="00556F3B" w:rsidP="00556F3B">
      <w:pPr>
        <w:pStyle w:val="a8"/>
      </w:pPr>
    </w:p>
    <w:p w14:paraId="0DBC6A25" w14:textId="77777777" w:rsidR="00556F3B" w:rsidRPr="00556F3B" w:rsidRDefault="00556F3B" w:rsidP="00556F3B">
      <w:pPr>
        <w:pStyle w:val="a8"/>
      </w:pPr>
      <w:r w:rsidRPr="00556F3B">
        <w:t>scala&gt; import org.apache.spark.sql.Row</w:t>
      </w:r>
    </w:p>
    <w:p w14:paraId="097AC2A4" w14:textId="1040D214" w:rsidR="00EA6CFB" w:rsidRDefault="00556F3B" w:rsidP="00556F3B">
      <w:pPr>
        <w:pStyle w:val="a8"/>
      </w:pPr>
      <w:r w:rsidRPr="00556F3B">
        <w:t>import org.apache.spark.sql.Row</w:t>
      </w:r>
    </w:p>
    <w:p w14:paraId="7C17B7E5" w14:textId="5EBC7459" w:rsidR="00E46B73" w:rsidRPr="00E46B73" w:rsidRDefault="00E46B73" w:rsidP="00E46B7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45</w:t>
      </w:r>
      <w:r w:rsidR="00D54DC9">
        <w:fldChar w:fldCharType="end"/>
      </w:r>
    </w:p>
    <w:p w14:paraId="56A79D8E" w14:textId="6DFFA549" w:rsidR="0090629D" w:rsidRPr="0086559B" w:rsidRDefault="00FE0B4A" w:rsidP="0086559B">
      <w:pPr>
        <w:ind w:firstLine="420"/>
      </w:pPr>
      <w:r>
        <w:rPr>
          <w:rFonts w:hint="eastAsia"/>
        </w:rPr>
        <w:t>准备训练数据</w:t>
      </w:r>
      <w:r w:rsidR="0086559B">
        <w:rPr>
          <w:rFonts w:hint="eastAsia"/>
        </w:rPr>
        <w:t>：</w:t>
      </w:r>
    </w:p>
    <w:p w14:paraId="7911A6CA" w14:textId="77777777" w:rsidR="004036D6" w:rsidRDefault="004036D6" w:rsidP="004036D6">
      <w:pPr>
        <w:pStyle w:val="a8"/>
      </w:pPr>
      <w:r>
        <w:t>scala&gt; val training = spark.createDataFrame(Seq(</w:t>
      </w:r>
    </w:p>
    <w:p w14:paraId="35387910" w14:textId="77777777" w:rsidR="004036D6" w:rsidRDefault="004036D6" w:rsidP="004036D6">
      <w:pPr>
        <w:pStyle w:val="a8"/>
      </w:pPr>
      <w:r>
        <w:t xml:space="preserve">     |       (0L, "a b c d e spark", 1.0),</w:t>
      </w:r>
    </w:p>
    <w:p w14:paraId="52892105" w14:textId="77777777" w:rsidR="004036D6" w:rsidRDefault="004036D6" w:rsidP="004036D6">
      <w:pPr>
        <w:pStyle w:val="a8"/>
      </w:pPr>
      <w:r>
        <w:t xml:space="preserve">     |       (1L, "b d", 0.0),</w:t>
      </w:r>
    </w:p>
    <w:p w14:paraId="71C49E38" w14:textId="77777777" w:rsidR="004036D6" w:rsidRDefault="004036D6" w:rsidP="004036D6">
      <w:pPr>
        <w:pStyle w:val="a8"/>
      </w:pPr>
      <w:r>
        <w:t xml:space="preserve">     |       (2L, "spark f g h", 1.0),</w:t>
      </w:r>
    </w:p>
    <w:p w14:paraId="1EF6CFA5" w14:textId="77777777" w:rsidR="004036D6" w:rsidRDefault="004036D6" w:rsidP="004036D6">
      <w:pPr>
        <w:pStyle w:val="a8"/>
      </w:pPr>
      <w:r>
        <w:t xml:space="preserve">     |       (3L, "hadoop mapreduce", 0.0),</w:t>
      </w:r>
    </w:p>
    <w:p w14:paraId="7D88A5CF" w14:textId="77777777" w:rsidR="004036D6" w:rsidRDefault="004036D6" w:rsidP="004036D6">
      <w:pPr>
        <w:pStyle w:val="a8"/>
      </w:pPr>
      <w:r>
        <w:t xml:space="preserve">     |       (4L, "b spark who", 1.0),</w:t>
      </w:r>
    </w:p>
    <w:p w14:paraId="7E4DF13A" w14:textId="77777777" w:rsidR="004036D6" w:rsidRDefault="004036D6" w:rsidP="004036D6">
      <w:pPr>
        <w:pStyle w:val="a8"/>
      </w:pPr>
      <w:r>
        <w:t xml:space="preserve">     |       (5L, "g d a y", 0.0),</w:t>
      </w:r>
    </w:p>
    <w:p w14:paraId="0F2C482B" w14:textId="77777777" w:rsidR="004036D6" w:rsidRDefault="004036D6" w:rsidP="004036D6">
      <w:pPr>
        <w:pStyle w:val="a8"/>
      </w:pPr>
      <w:r>
        <w:t xml:space="preserve">     |       (6L, "spark fly", 1.0),</w:t>
      </w:r>
    </w:p>
    <w:p w14:paraId="30D9441B" w14:textId="77777777" w:rsidR="004036D6" w:rsidRDefault="004036D6" w:rsidP="004036D6">
      <w:pPr>
        <w:pStyle w:val="a8"/>
      </w:pPr>
      <w:r>
        <w:t xml:space="preserve">     |       (7L, "was mapreduce", 0.0),</w:t>
      </w:r>
    </w:p>
    <w:p w14:paraId="1A169947" w14:textId="77777777" w:rsidR="004036D6" w:rsidRDefault="004036D6" w:rsidP="004036D6">
      <w:pPr>
        <w:pStyle w:val="a8"/>
      </w:pPr>
      <w:r>
        <w:t xml:space="preserve">     |       (8L, "e spark program", 1.0),</w:t>
      </w:r>
    </w:p>
    <w:p w14:paraId="7002E79F" w14:textId="77777777" w:rsidR="004036D6" w:rsidRDefault="004036D6" w:rsidP="004036D6">
      <w:pPr>
        <w:pStyle w:val="a8"/>
      </w:pPr>
      <w:r>
        <w:t xml:space="preserve">     |       (9L, "a e c l", 0.0),</w:t>
      </w:r>
    </w:p>
    <w:p w14:paraId="3A7CACC2" w14:textId="77777777" w:rsidR="004036D6" w:rsidRDefault="004036D6" w:rsidP="004036D6">
      <w:pPr>
        <w:pStyle w:val="a8"/>
      </w:pPr>
      <w:r>
        <w:t xml:space="preserve">     |       (10L, "spark compile", 1.0),</w:t>
      </w:r>
    </w:p>
    <w:p w14:paraId="5BFC5AD4" w14:textId="77777777" w:rsidR="004036D6" w:rsidRDefault="004036D6" w:rsidP="004036D6">
      <w:pPr>
        <w:pStyle w:val="a8"/>
      </w:pPr>
      <w:r>
        <w:t xml:space="preserve">     |       (11L, "hadoop software", 0.0)</w:t>
      </w:r>
    </w:p>
    <w:p w14:paraId="7B35545F" w14:textId="77777777" w:rsidR="004036D6" w:rsidRDefault="004036D6" w:rsidP="004036D6">
      <w:pPr>
        <w:pStyle w:val="a8"/>
      </w:pPr>
      <w:r>
        <w:t xml:space="preserve">     |     )).toDF("id", "text", "label")</w:t>
      </w:r>
    </w:p>
    <w:p w14:paraId="47F2CD27" w14:textId="77777777" w:rsidR="004036D6" w:rsidRDefault="004036D6" w:rsidP="004036D6">
      <w:pPr>
        <w:pStyle w:val="a8"/>
      </w:pPr>
      <w:r>
        <w:t>training: org.apache.spark.sql.DataFrame = [id: bigint, text: string ... 1 more field]</w:t>
      </w:r>
    </w:p>
    <w:p w14:paraId="48B528C2" w14:textId="77777777" w:rsidR="004036D6" w:rsidRDefault="004036D6" w:rsidP="004036D6">
      <w:pPr>
        <w:pStyle w:val="a8"/>
      </w:pPr>
    </w:p>
    <w:p w14:paraId="68E98147" w14:textId="77777777" w:rsidR="004036D6" w:rsidRDefault="004036D6" w:rsidP="004036D6">
      <w:pPr>
        <w:pStyle w:val="a8"/>
      </w:pPr>
      <w:r>
        <w:t>scala&gt; training.show</w:t>
      </w:r>
    </w:p>
    <w:p w14:paraId="611162B9" w14:textId="77777777" w:rsidR="004036D6" w:rsidRDefault="004036D6" w:rsidP="004036D6">
      <w:pPr>
        <w:pStyle w:val="a8"/>
      </w:pPr>
      <w:r>
        <w:t>+---+----------------+-----+</w:t>
      </w:r>
    </w:p>
    <w:p w14:paraId="73053C8E" w14:textId="77777777" w:rsidR="004036D6" w:rsidRDefault="004036D6" w:rsidP="004036D6">
      <w:pPr>
        <w:pStyle w:val="a8"/>
      </w:pPr>
      <w:r>
        <w:t>| id|            text|label|</w:t>
      </w:r>
    </w:p>
    <w:p w14:paraId="2AF0FC43" w14:textId="77777777" w:rsidR="004036D6" w:rsidRDefault="004036D6" w:rsidP="004036D6">
      <w:pPr>
        <w:pStyle w:val="a8"/>
      </w:pPr>
      <w:r>
        <w:t>+---+----------------+-----+</w:t>
      </w:r>
    </w:p>
    <w:p w14:paraId="7A0A66BC" w14:textId="77777777" w:rsidR="004036D6" w:rsidRDefault="004036D6" w:rsidP="004036D6">
      <w:pPr>
        <w:pStyle w:val="a8"/>
      </w:pPr>
      <w:r>
        <w:t>|  0| a b c d e spark|  1.0|</w:t>
      </w:r>
    </w:p>
    <w:p w14:paraId="7C1436AD" w14:textId="77777777" w:rsidR="004036D6" w:rsidRDefault="004036D6" w:rsidP="004036D6">
      <w:pPr>
        <w:pStyle w:val="a8"/>
      </w:pPr>
      <w:r>
        <w:t>|  1|             b d|  0.0|</w:t>
      </w:r>
    </w:p>
    <w:p w14:paraId="2E8278C5" w14:textId="77777777" w:rsidR="004036D6" w:rsidRDefault="004036D6" w:rsidP="004036D6">
      <w:pPr>
        <w:pStyle w:val="a8"/>
      </w:pPr>
      <w:r>
        <w:t>|  2|     spark f g h|  1.0|</w:t>
      </w:r>
    </w:p>
    <w:p w14:paraId="5E5FE306" w14:textId="77777777" w:rsidR="004036D6" w:rsidRDefault="004036D6" w:rsidP="004036D6">
      <w:pPr>
        <w:pStyle w:val="a8"/>
      </w:pPr>
      <w:r>
        <w:t>|  3|hadoop mapreduce|  0.0|</w:t>
      </w:r>
    </w:p>
    <w:p w14:paraId="1F9545A2" w14:textId="77777777" w:rsidR="004036D6" w:rsidRDefault="004036D6" w:rsidP="004036D6">
      <w:pPr>
        <w:pStyle w:val="a8"/>
      </w:pPr>
      <w:r>
        <w:t>|  4|     b spark who|  1.0|</w:t>
      </w:r>
    </w:p>
    <w:p w14:paraId="3C9D1345" w14:textId="77777777" w:rsidR="004036D6" w:rsidRDefault="004036D6" w:rsidP="004036D6">
      <w:pPr>
        <w:pStyle w:val="a8"/>
      </w:pPr>
      <w:r>
        <w:t>|  5|         g d a y|  0.0|</w:t>
      </w:r>
    </w:p>
    <w:p w14:paraId="70F9197A" w14:textId="77777777" w:rsidR="004036D6" w:rsidRDefault="004036D6" w:rsidP="004036D6">
      <w:pPr>
        <w:pStyle w:val="a8"/>
      </w:pPr>
      <w:r>
        <w:t>|  6|       spark fly|  1.0|</w:t>
      </w:r>
    </w:p>
    <w:p w14:paraId="1F534E3D" w14:textId="77777777" w:rsidR="004036D6" w:rsidRDefault="004036D6" w:rsidP="004036D6">
      <w:pPr>
        <w:pStyle w:val="a8"/>
      </w:pPr>
      <w:r>
        <w:t>|  7|   was mapreduce|  0.0|</w:t>
      </w:r>
    </w:p>
    <w:p w14:paraId="59ED49CF" w14:textId="77777777" w:rsidR="004036D6" w:rsidRDefault="004036D6" w:rsidP="004036D6">
      <w:pPr>
        <w:pStyle w:val="a8"/>
      </w:pPr>
      <w:r>
        <w:t>|  8| e spark program|  1.0|</w:t>
      </w:r>
    </w:p>
    <w:p w14:paraId="7F356742" w14:textId="77777777" w:rsidR="004036D6" w:rsidRDefault="004036D6" w:rsidP="004036D6">
      <w:pPr>
        <w:pStyle w:val="a8"/>
      </w:pPr>
      <w:r>
        <w:t>|  9|         a e c l|  0.0|</w:t>
      </w:r>
    </w:p>
    <w:p w14:paraId="3EC73FBE" w14:textId="77777777" w:rsidR="004036D6" w:rsidRDefault="004036D6" w:rsidP="004036D6">
      <w:pPr>
        <w:pStyle w:val="a8"/>
      </w:pPr>
      <w:r>
        <w:t>| 10|   spark compile|  1.0|</w:t>
      </w:r>
    </w:p>
    <w:p w14:paraId="7CE54418" w14:textId="77777777" w:rsidR="004036D6" w:rsidRDefault="004036D6" w:rsidP="004036D6">
      <w:pPr>
        <w:pStyle w:val="a8"/>
      </w:pPr>
      <w:r>
        <w:t>| 11| hadoop software|  0.0|</w:t>
      </w:r>
    </w:p>
    <w:p w14:paraId="0371CF89" w14:textId="02725864" w:rsidR="0090629D" w:rsidRDefault="004036D6" w:rsidP="004036D6">
      <w:pPr>
        <w:pStyle w:val="a8"/>
      </w:pPr>
      <w:r>
        <w:t>+---+----------------+-----+</w:t>
      </w:r>
    </w:p>
    <w:p w14:paraId="1A0400CE" w14:textId="513203AC" w:rsidR="00E46B73" w:rsidRPr="00E46B73" w:rsidRDefault="00E46B73" w:rsidP="00E46B7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46</w:t>
      </w:r>
      <w:r w:rsidR="00D54DC9">
        <w:fldChar w:fldCharType="end"/>
      </w:r>
    </w:p>
    <w:p w14:paraId="1C527346" w14:textId="0374E5B2" w:rsidR="00E14B0B" w:rsidRDefault="00583632" w:rsidP="0086559B">
      <w:pPr>
        <w:ind w:firstLine="420"/>
        <w:rPr>
          <w:rFonts w:hint="eastAsia"/>
        </w:rPr>
      </w:pPr>
      <w:r>
        <w:rPr>
          <w:rFonts w:hint="eastAsia"/>
        </w:rPr>
        <w:t>配置</w:t>
      </w:r>
      <w:r>
        <w:rPr>
          <w:rFonts w:hint="eastAsia"/>
        </w:rPr>
        <w:t>ML</w:t>
      </w:r>
      <w:r>
        <w:rPr>
          <w:rFonts w:hint="eastAsia"/>
        </w:rPr>
        <w:t>管道，有三个阶段组成：</w:t>
      </w:r>
      <w:r w:rsidRPr="00583632">
        <w:t>tokenizer</w:t>
      </w:r>
      <w:r>
        <w:rPr>
          <w:rFonts w:hint="eastAsia"/>
        </w:rPr>
        <w:t>、</w:t>
      </w:r>
      <w:r w:rsidRPr="00583632">
        <w:t>hashingTF</w:t>
      </w:r>
      <w:r>
        <w:rPr>
          <w:rFonts w:hint="eastAsia"/>
        </w:rPr>
        <w:t>和</w:t>
      </w:r>
      <w:r w:rsidRPr="00583632">
        <w:t>lr</w:t>
      </w:r>
      <w:r w:rsidR="0086559B">
        <w:rPr>
          <w:rFonts w:hint="eastAsia"/>
        </w:rPr>
        <w:t>：</w:t>
      </w:r>
    </w:p>
    <w:p w14:paraId="40F947A2" w14:textId="39A8D03E" w:rsidR="009D5327" w:rsidRDefault="009D5327" w:rsidP="009D5327">
      <w:pPr>
        <w:pStyle w:val="a8"/>
      </w:pPr>
      <w:r>
        <w:t>scala&gt;val tokenizer = new Tokenizer().setInputCol("text").setOutputCol("words")</w:t>
      </w:r>
    </w:p>
    <w:p w14:paraId="363DFBBA" w14:textId="77777777" w:rsidR="009D5327" w:rsidRDefault="009D5327" w:rsidP="009D5327">
      <w:pPr>
        <w:pStyle w:val="a8"/>
      </w:pPr>
      <w:r>
        <w:t>tokenizer: org.apache.spark.ml.feature.Tokenizer = tok_2d74c623b391</w:t>
      </w:r>
    </w:p>
    <w:p w14:paraId="02EEDB4D" w14:textId="77777777" w:rsidR="009D5327" w:rsidRDefault="009D5327" w:rsidP="009D5327">
      <w:pPr>
        <w:pStyle w:val="a8"/>
      </w:pPr>
    </w:p>
    <w:p w14:paraId="205FCC73" w14:textId="1C49B018" w:rsidR="009D5327" w:rsidRDefault="009D5327" w:rsidP="009D5327">
      <w:pPr>
        <w:pStyle w:val="a8"/>
      </w:pPr>
      <w:r>
        <w:t>scala&gt;val hashingTF = new HashingTF().setInputCol(tokenizer.getOutputCol).setOutputCol("features")</w:t>
      </w:r>
    </w:p>
    <w:p w14:paraId="16332974" w14:textId="77777777" w:rsidR="009D5327" w:rsidRDefault="009D5327" w:rsidP="009D5327">
      <w:pPr>
        <w:pStyle w:val="a8"/>
      </w:pPr>
      <w:r>
        <w:lastRenderedPageBreak/>
        <w:t>hashingTF: org.apache.spark.ml.feature.HashingTF = hashingTF_9d7dce2a61ed</w:t>
      </w:r>
    </w:p>
    <w:p w14:paraId="43CA112B" w14:textId="77777777" w:rsidR="009D5327" w:rsidRDefault="009D5327" w:rsidP="009D5327">
      <w:pPr>
        <w:pStyle w:val="a8"/>
      </w:pPr>
    </w:p>
    <w:p w14:paraId="3A018A25" w14:textId="51F54CD4" w:rsidR="009D5327" w:rsidRDefault="009D5327" w:rsidP="009D5327">
      <w:pPr>
        <w:pStyle w:val="a8"/>
      </w:pPr>
      <w:r>
        <w:t>scala&gt;val lr = new LogisticRegression().setMaxIter(10)</w:t>
      </w:r>
    </w:p>
    <w:p w14:paraId="681D7A04" w14:textId="77777777" w:rsidR="009D5327" w:rsidRDefault="009D5327" w:rsidP="009D5327">
      <w:pPr>
        <w:pStyle w:val="a8"/>
      </w:pPr>
      <w:r>
        <w:t>lr: org.apache.spark.ml.classification.LogisticRegression = logreg_ea85c25b7a9e</w:t>
      </w:r>
    </w:p>
    <w:p w14:paraId="4DDEDDB8" w14:textId="77777777" w:rsidR="009D5327" w:rsidRDefault="009D5327" w:rsidP="009D5327">
      <w:pPr>
        <w:pStyle w:val="a8"/>
      </w:pPr>
    </w:p>
    <w:p w14:paraId="79ECB5C1" w14:textId="4A913F20" w:rsidR="009D5327" w:rsidRDefault="009D5327" w:rsidP="009D5327">
      <w:pPr>
        <w:pStyle w:val="a8"/>
      </w:pPr>
      <w:r>
        <w:t>scala&gt;val pipeline = new Pipeline().setStages(Array(tokenizer, hashingTF, lr))</w:t>
      </w:r>
    </w:p>
    <w:p w14:paraId="11228387" w14:textId="0905AC1F" w:rsidR="00E14B0B" w:rsidRDefault="009D5327" w:rsidP="009D5327">
      <w:pPr>
        <w:pStyle w:val="a8"/>
      </w:pPr>
      <w:r>
        <w:t>pipeline: org.apache.spark.ml.Pipeline = pipeline_51032200df93</w:t>
      </w:r>
    </w:p>
    <w:p w14:paraId="1311F9C5" w14:textId="6EF0BE14" w:rsidR="00E46B73" w:rsidRPr="00E46B73" w:rsidRDefault="00E46B73" w:rsidP="00E46B73">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47</w:t>
      </w:r>
      <w:r w:rsidR="00D54DC9">
        <w:fldChar w:fldCharType="end"/>
      </w:r>
    </w:p>
    <w:p w14:paraId="19CF86C1" w14:textId="369CA107" w:rsidR="00F26E34" w:rsidRDefault="00904AE2" w:rsidP="0086559B">
      <w:pPr>
        <w:ind w:firstLine="420"/>
      </w:pPr>
      <w:r w:rsidRPr="00904AE2">
        <w:rPr>
          <w:rFonts w:hint="eastAsia"/>
        </w:rPr>
        <w:t>使用</w:t>
      </w:r>
      <w:r w:rsidRPr="00904AE2">
        <w:rPr>
          <w:rFonts w:hint="eastAsia"/>
        </w:rPr>
        <w:t>ParamGridBuilder</w:t>
      </w:r>
      <w:r w:rsidR="00101EB6">
        <w:rPr>
          <w:rFonts w:hint="eastAsia"/>
        </w:rPr>
        <w:t>构建一个参数网格来保存和检索参数</w:t>
      </w:r>
      <w:r w:rsidR="0086559B">
        <w:rPr>
          <w:rFonts w:hint="eastAsia"/>
        </w:rPr>
        <w:t>：</w:t>
      </w:r>
    </w:p>
    <w:p w14:paraId="28635702" w14:textId="18D16518" w:rsidR="00DA06C0" w:rsidRDefault="00DA06C0" w:rsidP="00DA06C0">
      <w:pPr>
        <w:pStyle w:val="a8"/>
      </w:pPr>
      <w:r>
        <w:t>scala&gt;val paramGrid = new ParamGridBuilder().addGrid(hashingTF.numFeatures, Array(10, 100, 1000)).addGrid(lr.regParam,Array(0.1, 0.01)).build()</w:t>
      </w:r>
    </w:p>
    <w:p w14:paraId="060DC0AC" w14:textId="77777777" w:rsidR="00DA06C0" w:rsidRDefault="00DA06C0" w:rsidP="00DA06C0">
      <w:pPr>
        <w:pStyle w:val="a8"/>
      </w:pPr>
      <w:r>
        <w:t>paramGrid: Array[org.apache.spark.ml.param.ParamMap] =</w:t>
      </w:r>
    </w:p>
    <w:p w14:paraId="58A52AE6" w14:textId="77777777" w:rsidR="00DA06C0" w:rsidRDefault="00DA06C0" w:rsidP="00DA06C0">
      <w:pPr>
        <w:pStyle w:val="a8"/>
      </w:pPr>
      <w:r>
        <w:t>Array({</w:t>
      </w:r>
    </w:p>
    <w:p w14:paraId="536B9E08" w14:textId="77777777" w:rsidR="00DA06C0" w:rsidRDefault="00DA06C0" w:rsidP="00DA06C0">
      <w:pPr>
        <w:pStyle w:val="a8"/>
      </w:pPr>
      <w:r>
        <w:tab/>
        <w:t>hashingTF_9d7dce2a61ed-numFeatures: 10,</w:t>
      </w:r>
    </w:p>
    <w:p w14:paraId="629A88FF" w14:textId="77777777" w:rsidR="00DA06C0" w:rsidRDefault="00DA06C0" w:rsidP="00DA06C0">
      <w:pPr>
        <w:pStyle w:val="a8"/>
      </w:pPr>
      <w:r>
        <w:tab/>
        <w:t>logreg_ea85c25b7a9e-regParam: 0.1</w:t>
      </w:r>
    </w:p>
    <w:p w14:paraId="5D8694A6" w14:textId="77777777" w:rsidR="00DA06C0" w:rsidRDefault="00DA06C0" w:rsidP="00DA06C0">
      <w:pPr>
        <w:pStyle w:val="a8"/>
      </w:pPr>
      <w:r>
        <w:t>}, {</w:t>
      </w:r>
    </w:p>
    <w:p w14:paraId="0F01815E" w14:textId="77777777" w:rsidR="00DA06C0" w:rsidRDefault="00DA06C0" w:rsidP="00DA06C0">
      <w:pPr>
        <w:pStyle w:val="a8"/>
      </w:pPr>
      <w:r>
        <w:tab/>
        <w:t>hashingTF_9d7dce2a61ed-numFeatures: 100,</w:t>
      </w:r>
    </w:p>
    <w:p w14:paraId="47CCBD8D" w14:textId="77777777" w:rsidR="00DA06C0" w:rsidRDefault="00DA06C0" w:rsidP="00DA06C0">
      <w:pPr>
        <w:pStyle w:val="a8"/>
      </w:pPr>
      <w:r>
        <w:tab/>
        <w:t>logreg_ea85c25b7a9e-regParam: 0.1</w:t>
      </w:r>
    </w:p>
    <w:p w14:paraId="1490B23A" w14:textId="77777777" w:rsidR="00DA06C0" w:rsidRDefault="00DA06C0" w:rsidP="00DA06C0">
      <w:pPr>
        <w:pStyle w:val="a8"/>
      </w:pPr>
      <w:r>
        <w:t>}, {</w:t>
      </w:r>
    </w:p>
    <w:p w14:paraId="0E12130C" w14:textId="77777777" w:rsidR="00DA06C0" w:rsidRDefault="00DA06C0" w:rsidP="00DA06C0">
      <w:pPr>
        <w:pStyle w:val="a8"/>
      </w:pPr>
      <w:r>
        <w:tab/>
        <w:t>hashingTF_9d7dce2a61ed-numFeatures: 1000,</w:t>
      </w:r>
    </w:p>
    <w:p w14:paraId="66715AC5" w14:textId="77777777" w:rsidR="00DA06C0" w:rsidRDefault="00DA06C0" w:rsidP="00DA06C0">
      <w:pPr>
        <w:pStyle w:val="a8"/>
      </w:pPr>
      <w:r>
        <w:tab/>
        <w:t>logreg_ea85c25b7a9e-regParam: 0.1</w:t>
      </w:r>
    </w:p>
    <w:p w14:paraId="25B4263D" w14:textId="77777777" w:rsidR="00DA06C0" w:rsidRDefault="00DA06C0" w:rsidP="00DA06C0">
      <w:pPr>
        <w:pStyle w:val="a8"/>
      </w:pPr>
      <w:r>
        <w:t>}, {</w:t>
      </w:r>
    </w:p>
    <w:p w14:paraId="0B2BB081" w14:textId="77777777" w:rsidR="00DA06C0" w:rsidRDefault="00DA06C0" w:rsidP="00DA06C0">
      <w:pPr>
        <w:pStyle w:val="a8"/>
      </w:pPr>
      <w:r>
        <w:tab/>
        <w:t>hashingTF_9d7dce2a61ed-numFeatures: 10,</w:t>
      </w:r>
    </w:p>
    <w:p w14:paraId="261EFD23" w14:textId="77777777" w:rsidR="00DA06C0" w:rsidRDefault="00DA06C0" w:rsidP="00DA06C0">
      <w:pPr>
        <w:pStyle w:val="a8"/>
      </w:pPr>
      <w:r>
        <w:tab/>
        <w:t>logreg_ea85c25b7a9e-regParam: 0.01</w:t>
      </w:r>
    </w:p>
    <w:p w14:paraId="0DE1EB01" w14:textId="77777777" w:rsidR="00DA06C0" w:rsidRDefault="00DA06C0" w:rsidP="00DA06C0">
      <w:pPr>
        <w:pStyle w:val="a8"/>
      </w:pPr>
      <w:r>
        <w:t>}, {</w:t>
      </w:r>
    </w:p>
    <w:p w14:paraId="2F013D30" w14:textId="77777777" w:rsidR="00DA06C0" w:rsidRDefault="00DA06C0" w:rsidP="00DA06C0">
      <w:pPr>
        <w:pStyle w:val="a8"/>
      </w:pPr>
      <w:r>
        <w:tab/>
        <w:t>hashingTF_9d7dce2a61ed-numFeatures: 100,</w:t>
      </w:r>
    </w:p>
    <w:p w14:paraId="5D951A46" w14:textId="77777777" w:rsidR="00DA06C0" w:rsidRDefault="00DA06C0" w:rsidP="00DA06C0">
      <w:pPr>
        <w:pStyle w:val="a8"/>
      </w:pPr>
      <w:r>
        <w:tab/>
        <w:t>logreg_ea85c25b7a9e-regParam: 0.01</w:t>
      </w:r>
    </w:p>
    <w:p w14:paraId="3C1DE657" w14:textId="77777777" w:rsidR="00DA06C0" w:rsidRDefault="00DA06C0" w:rsidP="00DA06C0">
      <w:pPr>
        <w:pStyle w:val="a8"/>
      </w:pPr>
      <w:r>
        <w:t>}, {</w:t>
      </w:r>
    </w:p>
    <w:p w14:paraId="621A7B8F" w14:textId="77777777" w:rsidR="00DA06C0" w:rsidRDefault="00DA06C0" w:rsidP="00DA06C0">
      <w:pPr>
        <w:pStyle w:val="a8"/>
      </w:pPr>
      <w:r>
        <w:tab/>
        <w:t>hashingTF_9d7dce2a61ed-numFeatures: 1000,</w:t>
      </w:r>
    </w:p>
    <w:p w14:paraId="2D0302A1" w14:textId="77777777" w:rsidR="00DA06C0" w:rsidRDefault="00DA06C0" w:rsidP="00DA06C0">
      <w:pPr>
        <w:pStyle w:val="a8"/>
      </w:pPr>
      <w:r>
        <w:tab/>
        <w:t>logreg_ea85c25b7a9e-regParam: 0.01</w:t>
      </w:r>
    </w:p>
    <w:p w14:paraId="6788A09E" w14:textId="77777777" w:rsidR="00DA06C0" w:rsidRDefault="00DA06C0" w:rsidP="00DA06C0">
      <w:pPr>
        <w:pStyle w:val="a8"/>
      </w:pPr>
      <w:r>
        <w:t>})</w:t>
      </w:r>
    </w:p>
    <w:p w14:paraId="4045FC48" w14:textId="53F15E53"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48</w:t>
      </w:r>
      <w:r w:rsidR="00D54DC9">
        <w:fldChar w:fldCharType="end"/>
      </w:r>
    </w:p>
    <w:p w14:paraId="1F43AD2F" w14:textId="12AF3ABD" w:rsidR="00D50104" w:rsidRDefault="00647838" w:rsidP="0093472E">
      <w:pPr>
        <w:ind w:firstLine="420"/>
      </w:pPr>
      <w:r w:rsidRPr="00647838">
        <w:t>hashingTF.numFeatures</w:t>
      </w:r>
      <w:r w:rsidR="00CE6FE0">
        <w:rPr>
          <w:rFonts w:hint="eastAsia"/>
        </w:rPr>
        <w:t>有</w:t>
      </w:r>
      <w:r w:rsidR="00CE6FE0">
        <w:rPr>
          <w:rFonts w:hint="eastAsia"/>
        </w:rPr>
        <w:t>3</w:t>
      </w:r>
      <w:r w:rsidR="00CE6FE0">
        <w:rPr>
          <w:rFonts w:hint="eastAsia"/>
        </w:rPr>
        <w:t>个</w:t>
      </w:r>
      <w:r>
        <w:rPr>
          <w:rFonts w:hint="eastAsia"/>
        </w:rPr>
        <w:t>值，</w:t>
      </w:r>
      <w:r w:rsidR="00D846E4" w:rsidRPr="00D846E4">
        <w:t>lr.regParam</w:t>
      </w:r>
      <w:r w:rsidR="00D846E4">
        <w:rPr>
          <w:rFonts w:hint="eastAsia"/>
        </w:rPr>
        <w:t>有</w:t>
      </w:r>
      <w:r w:rsidR="00D846E4">
        <w:rPr>
          <w:rFonts w:hint="eastAsia"/>
        </w:rPr>
        <w:t>2</w:t>
      </w:r>
      <w:r w:rsidR="00D846E4">
        <w:rPr>
          <w:rFonts w:hint="eastAsia"/>
        </w:rPr>
        <w:t>个值</w:t>
      </w:r>
      <w:r w:rsidR="00A2219B">
        <w:rPr>
          <w:rFonts w:hint="eastAsia"/>
        </w:rPr>
        <w:t>，这个网格有</w:t>
      </w:r>
      <w:r w:rsidR="00A2219B" w:rsidRPr="00A2219B">
        <w:t>3 x 2 = 6</w:t>
      </w:r>
      <w:r w:rsidR="000F0307">
        <w:rPr>
          <w:rFonts w:hint="eastAsia"/>
        </w:rPr>
        <w:t>种参数</w:t>
      </w:r>
      <w:r w:rsidR="00A2219B">
        <w:rPr>
          <w:rFonts w:hint="eastAsia"/>
        </w:rPr>
        <w:t>合</w:t>
      </w:r>
      <w:r w:rsidR="000F0307">
        <w:rPr>
          <w:rFonts w:hint="eastAsia"/>
        </w:rPr>
        <w:t>组合</w:t>
      </w:r>
      <w:r w:rsidR="00D50104">
        <w:rPr>
          <w:rFonts w:hint="eastAsia"/>
        </w:rPr>
        <w:t>。</w:t>
      </w:r>
      <w:r w:rsidR="00E06C1E">
        <w:rPr>
          <w:rFonts w:hint="eastAsia"/>
        </w:rPr>
        <w:t>现在，我们将管道视为估算器，将其包装在</w:t>
      </w:r>
      <w:r w:rsidR="00E06C1E">
        <w:rPr>
          <w:rFonts w:hint="eastAsia"/>
        </w:rPr>
        <w:t>CrossValidator</w:t>
      </w:r>
      <w:r w:rsidR="00E06C1E">
        <w:rPr>
          <w:rFonts w:hint="eastAsia"/>
        </w:rPr>
        <w:t>实例中。这将使我们能够为所有</w:t>
      </w:r>
      <w:r w:rsidR="00E06C1E">
        <w:rPr>
          <w:rFonts w:hint="eastAsia"/>
        </w:rPr>
        <w:t>Pipeline</w:t>
      </w:r>
      <w:r w:rsidR="00E06C1E">
        <w:rPr>
          <w:rFonts w:hint="eastAsia"/>
        </w:rPr>
        <w:t>阶段共同选择参数。</w:t>
      </w:r>
      <w:r w:rsidR="00E06C1E">
        <w:rPr>
          <w:rFonts w:hint="eastAsia"/>
        </w:rPr>
        <w:t>CrossValidator</w:t>
      </w:r>
      <w:r w:rsidR="00E06C1E">
        <w:rPr>
          <w:rFonts w:hint="eastAsia"/>
        </w:rPr>
        <w:t>需要一个</w:t>
      </w:r>
      <w:r w:rsidR="00DA27DB">
        <w:rPr>
          <w:rFonts w:hint="eastAsia"/>
        </w:rPr>
        <w:t>估算器、参数网格和评估器，</w:t>
      </w:r>
      <w:r w:rsidR="00E06C1E">
        <w:rPr>
          <w:rFonts w:hint="eastAsia"/>
        </w:rPr>
        <w:t>此处的评估器是</w:t>
      </w:r>
      <w:r w:rsidR="00E06C1E">
        <w:rPr>
          <w:rFonts w:hint="eastAsia"/>
        </w:rPr>
        <w:t>BinaryClassificationEvaluator</w:t>
      </w:r>
      <w:r w:rsidR="00E06C1E">
        <w:rPr>
          <w:rFonts w:hint="eastAsia"/>
        </w:rPr>
        <w:t>及其默认指标是</w:t>
      </w:r>
      <w:r w:rsidR="00E06C1E">
        <w:rPr>
          <w:rFonts w:hint="eastAsia"/>
        </w:rPr>
        <w:t>areaUnderROC</w:t>
      </w:r>
      <w:r w:rsidR="00E06C1E">
        <w:rPr>
          <w:rFonts w:hint="eastAsia"/>
        </w:rPr>
        <w:t>。</w:t>
      </w:r>
    </w:p>
    <w:p w14:paraId="5393D6BA" w14:textId="77777777" w:rsidR="00285C94" w:rsidRDefault="00285C94" w:rsidP="00285C94">
      <w:pPr>
        <w:pStyle w:val="a8"/>
      </w:pPr>
      <w:r>
        <w:t>scala&gt; val cv = new CrossValidator().setEstimator(pipeline).setEvaluator(new BinaryClassificationEvaluator).setEstimatorParamMaps(paramGrid).setNumFolds(2)</w:t>
      </w:r>
    </w:p>
    <w:p w14:paraId="5DE6D190" w14:textId="69A172D6" w:rsidR="00285C94" w:rsidRDefault="00285C94" w:rsidP="00285C94">
      <w:pPr>
        <w:pStyle w:val="a8"/>
      </w:pPr>
      <w:r>
        <w:t>cv: org.apache.spark.ml.tuning.CrossValidator = cv_16c0f7c44720</w:t>
      </w:r>
    </w:p>
    <w:p w14:paraId="3DCFBA5C" w14:textId="03460FEC"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49</w:t>
      </w:r>
      <w:r w:rsidR="00D54DC9">
        <w:fldChar w:fldCharType="end"/>
      </w:r>
    </w:p>
    <w:p w14:paraId="32D068BD" w14:textId="676D1716" w:rsidR="00937656" w:rsidRDefault="00634000" w:rsidP="005A7DB6">
      <w:pPr>
        <w:ind w:firstLine="420"/>
      </w:pPr>
      <w:r>
        <w:rPr>
          <w:rFonts w:hint="eastAsia"/>
        </w:rPr>
        <w:t>运行交叉验证，选择最好的参数组合</w:t>
      </w:r>
      <w:r w:rsidR="005A7DB6">
        <w:rPr>
          <w:rFonts w:hint="eastAsia"/>
        </w:rPr>
        <w:t>：</w:t>
      </w:r>
    </w:p>
    <w:p w14:paraId="5F3B6845" w14:textId="77777777" w:rsidR="009B50E4" w:rsidRDefault="009B50E4" w:rsidP="009B50E4">
      <w:pPr>
        <w:pStyle w:val="a8"/>
      </w:pPr>
      <w:r>
        <w:t>scala&gt; val cvModel = cv.fit(training)</w:t>
      </w:r>
    </w:p>
    <w:p w14:paraId="03FCFC6C" w14:textId="051C025A" w:rsidR="009B50E4" w:rsidRDefault="009B50E4" w:rsidP="009B50E4">
      <w:pPr>
        <w:pStyle w:val="a8"/>
      </w:pPr>
      <w:r>
        <w:t xml:space="preserve">cvModel: org.apache.spark.ml.tuning.CrossValidatorModel = cv_16c0f7c44720  </w:t>
      </w:r>
    </w:p>
    <w:p w14:paraId="6100371D" w14:textId="351ECDF6"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50</w:t>
      </w:r>
      <w:r w:rsidR="00D54DC9">
        <w:fldChar w:fldCharType="end"/>
      </w:r>
    </w:p>
    <w:p w14:paraId="1E92DDA9" w14:textId="5F1B8A32" w:rsidR="009B50E4" w:rsidRDefault="00B20BA0" w:rsidP="005A7DB6">
      <w:pPr>
        <w:ind w:firstLine="420"/>
      </w:pPr>
      <w:r>
        <w:rPr>
          <w:rFonts w:hint="eastAsia"/>
        </w:rPr>
        <w:t>准备测试文档</w:t>
      </w:r>
      <w:r w:rsidR="005A7DB6">
        <w:rPr>
          <w:rFonts w:hint="eastAsia"/>
        </w:rPr>
        <w:t>：</w:t>
      </w:r>
    </w:p>
    <w:p w14:paraId="3F353494" w14:textId="77777777" w:rsidR="00F343B8" w:rsidRDefault="00F343B8" w:rsidP="00F343B8">
      <w:pPr>
        <w:pStyle w:val="a8"/>
      </w:pPr>
      <w:r>
        <w:t>scala&gt; val test = spark.createDataFrame(Seq(</w:t>
      </w:r>
    </w:p>
    <w:p w14:paraId="772EF9B0" w14:textId="77777777" w:rsidR="00F343B8" w:rsidRDefault="00F343B8" w:rsidP="00F343B8">
      <w:pPr>
        <w:pStyle w:val="a8"/>
      </w:pPr>
      <w:r>
        <w:t xml:space="preserve">     |       (4L, "spark i j k"),</w:t>
      </w:r>
    </w:p>
    <w:p w14:paraId="602DD2AA" w14:textId="77777777" w:rsidR="00F343B8" w:rsidRDefault="00F343B8" w:rsidP="00F343B8">
      <w:pPr>
        <w:pStyle w:val="a8"/>
      </w:pPr>
      <w:r>
        <w:t xml:space="preserve">     |       (5L, "l m n"),</w:t>
      </w:r>
    </w:p>
    <w:p w14:paraId="58F7BC2B" w14:textId="77777777" w:rsidR="00F343B8" w:rsidRDefault="00F343B8" w:rsidP="00F343B8">
      <w:pPr>
        <w:pStyle w:val="a8"/>
      </w:pPr>
      <w:r>
        <w:t xml:space="preserve">     |       (6L, "mapreduce spark"),</w:t>
      </w:r>
    </w:p>
    <w:p w14:paraId="32FA937D" w14:textId="77777777" w:rsidR="00F343B8" w:rsidRDefault="00F343B8" w:rsidP="00F343B8">
      <w:pPr>
        <w:pStyle w:val="a8"/>
      </w:pPr>
      <w:r>
        <w:t xml:space="preserve">     |       (7L, "apache hadoop")</w:t>
      </w:r>
    </w:p>
    <w:p w14:paraId="51F90264" w14:textId="77777777" w:rsidR="00F343B8" w:rsidRDefault="00F343B8" w:rsidP="00F343B8">
      <w:pPr>
        <w:pStyle w:val="a8"/>
      </w:pPr>
      <w:r>
        <w:lastRenderedPageBreak/>
        <w:t xml:space="preserve">     |     )).toDF("id", "text")</w:t>
      </w:r>
    </w:p>
    <w:p w14:paraId="619A9202" w14:textId="58DDAA51" w:rsidR="007F1FAA" w:rsidRDefault="00F343B8" w:rsidP="00F343B8">
      <w:pPr>
        <w:pStyle w:val="a8"/>
      </w:pPr>
      <w:r>
        <w:t>test: org.apache.spark.sql.DataFrame = [id: bigint, text: string]</w:t>
      </w:r>
    </w:p>
    <w:p w14:paraId="3185B5FD" w14:textId="03DB2E3C"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51</w:t>
      </w:r>
      <w:r w:rsidR="00D54DC9">
        <w:fldChar w:fldCharType="end"/>
      </w:r>
    </w:p>
    <w:p w14:paraId="4ADBC628" w14:textId="1CA6F807" w:rsidR="00F343B8" w:rsidRDefault="00BF6D56" w:rsidP="0088494F">
      <w:pPr>
        <w:ind w:firstLine="420"/>
      </w:pPr>
      <w:r>
        <w:t>cvModel</w:t>
      </w:r>
      <w:r>
        <w:rPr>
          <w:rFonts w:hint="eastAsia"/>
        </w:rPr>
        <w:t>使用最好的模型在测试文档上进行预测</w:t>
      </w:r>
      <w:r w:rsidR="0088494F">
        <w:rPr>
          <w:rFonts w:hint="eastAsia"/>
        </w:rPr>
        <w:t>：</w:t>
      </w:r>
    </w:p>
    <w:p w14:paraId="261AD5CA" w14:textId="43FDB186" w:rsidR="00883EA6" w:rsidRDefault="00883EA6" w:rsidP="00E25C91">
      <w:pPr>
        <w:pStyle w:val="a8"/>
      </w:pPr>
      <w:r>
        <w:t>scala&gt;cvModel.transform(test).select("id", "text", "probability", "prediction").collect().foreach { case Row(id: Long,</w:t>
      </w:r>
    </w:p>
    <w:p w14:paraId="6E887BCC" w14:textId="77777777" w:rsidR="00883EA6" w:rsidRDefault="00883EA6" w:rsidP="00E25C91">
      <w:pPr>
        <w:pStyle w:val="a8"/>
      </w:pPr>
      <w:r>
        <w:t xml:space="preserve">     |     text: String, prob: Vector, prediction: Double) =&gt;</w:t>
      </w:r>
    </w:p>
    <w:p w14:paraId="05024403" w14:textId="77777777" w:rsidR="00883EA6" w:rsidRDefault="00883EA6" w:rsidP="00E25C91">
      <w:pPr>
        <w:pStyle w:val="a8"/>
      </w:pPr>
      <w:r>
        <w:t xml:space="preserve">     |       println(s"($id, $text) --&gt; prob=$prob, prediction=$prediction")</w:t>
      </w:r>
    </w:p>
    <w:p w14:paraId="42F7E727" w14:textId="77777777" w:rsidR="00883EA6" w:rsidRDefault="00883EA6" w:rsidP="00E25C91">
      <w:pPr>
        <w:pStyle w:val="a8"/>
      </w:pPr>
      <w:r>
        <w:t xml:space="preserve">     |     }</w:t>
      </w:r>
    </w:p>
    <w:p w14:paraId="3B6BA89F" w14:textId="77777777" w:rsidR="00883EA6" w:rsidRDefault="00883EA6" w:rsidP="00E25C91">
      <w:pPr>
        <w:pStyle w:val="a8"/>
      </w:pPr>
      <w:r>
        <w:t>(4, spark i j k) --&gt; prob=[0.25803432137769916,0.7419656786223008], prediction=1.0</w:t>
      </w:r>
    </w:p>
    <w:p w14:paraId="2C30B35B" w14:textId="77777777" w:rsidR="00883EA6" w:rsidRDefault="00883EA6" w:rsidP="00E25C91">
      <w:pPr>
        <w:pStyle w:val="a8"/>
      </w:pPr>
      <w:r>
        <w:t>(5, l m n) --&gt; prob=[0.9187600482920034,0.08123995170799662], prediction=0.0</w:t>
      </w:r>
    </w:p>
    <w:p w14:paraId="635D6A7F" w14:textId="77777777" w:rsidR="00883EA6" w:rsidRDefault="00883EA6" w:rsidP="00E25C91">
      <w:pPr>
        <w:pStyle w:val="a8"/>
      </w:pPr>
      <w:r>
        <w:t>(6, mapreduce spark) --&gt; prob=[0.43181531442975374,0.5681846855702464], prediction=1.0</w:t>
      </w:r>
    </w:p>
    <w:p w14:paraId="269B73CE" w14:textId="11CB6C12" w:rsidR="002E34EA" w:rsidRDefault="00883EA6" w:rsidP="00E25C91">
      <w:pPr>
        <w:pStyle w:val="a8"/>
      </w:pPr>
      <w:r>
        <w:t>(7, apache hadoop) --&gt; prob=[0.6766544523285499,0.32334554767145013], prediction=0.0</w:t>
      </w:r>
    </w:p>
    <w:p w14:paraId="0A1EC582" w14:textId="0378E258"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52</w:t>
      </w:r>
      <w:r w:rsidR="00D54DC9">
        <w:fldChar w:fldCharType="end"/>
      </w:r>
    </w:p>
    <w:p w14:paraId="5DBB2DDC" w14:textId="6ECA540F" w:rsidR="0057071F" w:rsidRDefault="00FC24BF" w:rsidP="004475D7">
      <w:pPr>
        <w:pStyle w:val="Heading4"/>
      </w:pPr>
      <w:r>
        <w:rPr>
          <w:rFonts w:hint="eastAsia"/>
        </w:rPr>
        <w:t>TrainValidationSplit</w:t>
      </w:r>
    </w:p>
    <w:p w14:paraId="3D3B5818" w14:textId="0F68EB3B" w:rsidR="004722E4" w:rsidRDefault="005D3D33" w:rsidP="005D3D33">
      <w:pPr>
        <w:ind w:firstLine="420"/>
      </w:pPr>
      <w:r>
        <w:rPr>
          <w:rFonts w:hint="eastAsia"/>
        </w:rPr>
        <w:t>除</w:t>
      </w:r>
      <w:r>
        <w:rPr>
          <w:rFonts w:hint="eastAsia"/>
        </w:rPr>
        <w:t>CrossValidator</w:t>
      </w:r>
      <w:r>
        <w:rPr>
          <w:rFonts w:hint="eastAsia"/>
        </w:rPr>
        <w:t>外，</w:t>
      </w:r>
      <w:r>
        <w:rPr>
          <w:rFonts w:hint="eastAsia"/>
        </w:rPr>
        <w:t>Spark</w:t>
      </w:r>
      <w:r>
        <w:rPr>
          <w:rFonts w:hint="eastAsia"/>
        </w:rPr>
        <w:t>还提供</w:t>
      </w:r>
      <w:r>
        <w:rPr>
          <w:rFonts w:hint="eastAsia"/>
        </w:rPr>
        <w:t>TrainValidationSplit</w:t>
      </w:r>
      <w:r>
        <w:rPr>
          <w:rFonts w:hint="eastAsia"/>
        </w:rPr>
        <w:t>用于超参数调整。</w:t>
      </w:r>
      <w:r>
        <w:rPr>
          <w:rFonts w:hint="eastAsia"/>
        </w:rPr>
        <w:t xml:space="preserve"> TrainValidationSplit</w:t>
      </w:r>
      <w:r>
        <w:rPr>
          <w:rFonts w:hint="eastAsia"/>
        </w:rPr>
        <w:t>仅对每个参数组合进行一次评估，而对于</w:t>
      </w:r>
      <w:r>
        <w:rPr>
          <w:rFonts w:hint="eastAsia"/>
        </w:rPr>
        <w:t>CrossValidator</w:t>
      </w:r>
      <w:r w:rsidR="00116710">
        <w:rPr>
          <w:rFonts w:hint="eastAsia"/>
        </w:rPr>
        <w:t>而言需要</w:t>
      </w:r>
      <w:r>
        <w:rPr>
          <w:rFonts w:hint="eastAsia"/>
        </w:rPr>
        <w:t>进行</w:t>
      </w:r>
      <w:r w:rsidR="00116710">
        <w:rPr>
          <w:rFonts w:hint="eastAsia"/>
        </w:rPr>
        <w:t>K</w:t>
      </w:r>
      <w:r w:rsidR="00116710">
        <w:rPr>
          <w:rFonts w:hint="eastAsia"/>
        </w:rPr>
        <w:t>次评估，因此计算成本低</w:t>
      </w:r>
      <w:r>
        <w:rPr>
          <w:rFonts w:hint="eastAsia"/>
        </w:rPr>
        <w:t>，但是当训练数据集不够大时，不会产生可靠的结果。与</w:t>
      </w:r>
      <w:r>
        <w:rPr>
          <w:rFonts w:hint="eastAsia"/>
        </w:rPr>
        <w:t>CrossValidator</w:t>
      </w:r>
      <w:r>
        <w:rPr>
          <w:rFonts w:hint="eastAsia"/>
        </w:rPr>
        <w:t>不同，</w:t>
      </w:r>
      <w:r>
        <w:rPr>
          <w:rFonts w:hint="eastAsia"/>
        </w:rPr>
        <w:t>TrainValidationSplit</w:t>
      </w:r>
      <w:r w:rsidR="00F02A2E">
        <w:rPr>
          <w:rFonts w:hint="eastAsia"/>
        </w:rPr>
        <w:t>创建单个</w:t>
      </w:r>
      <w:r w:rsidR="007772FB">
        <w:t xml:space="preserve">(training, test) </w:t>
      </w:r>
      <w:r w:rsidR="007772FB">
        <w:rPr>
          <w:rFonts w:hint="eastAsia"/>
        </w:rPr>
        <w:t>数据对，</w:t>
      </w:r>
      <w:r>
        <w:rPr>
          <w:rFonts w:hint="eastAsia"/>
        </w:rPr>
        <w:t>使用</w:t>
      </w:r>
      <w:r>
        <w:rPr>
          <w:rFonts w:hint="eastAsia"/>
        </w:rPr>
        <w:t>trainRatio</w:t>
      </w:r>
      <w:r w:rsidR="007772FB">
        <w:rPr>
          <w:rFonts w:hint="eastAsia"/>
        </w:rPr>
        <w:t>参数将数据集分为这两部分，例如</w:t>
      </w:r>
      <w:r>
        <w:rPr>
          <w:rFonts w:hint="eastAsia"/>
        </w:rPr>
        <w:t>在</w:t>
      </w:r>
      <w:r>
        <w:rPr>
          <w:rFonts w:hint="eastAsia"/>
        </w:rPr>
        <w:t>trainRatio = 0.75</w:t>
      </w:r>
      <w:r>
        <w:rPr>
          <w:rFonts w:hint="eastAsia"/>
        </w:rPr>
        <w:t>的情况下，</w:t>
      </w:r>
      <w:r>
        <w:rPr>
          <w:rFonts w:hint="eastAsia"/>
        </w:rPr>
        <w:t>TrainValidationSplit</w:t>
      </w:r>
      <w:r>
        <w:rPr>
          <w:rFonts w:hint="eastAsia"/>
        </w:rPr>
        <w:t>将生成训练和测试数据集对，其中</w:t>
      </w:r>
      <w:r>
        <w:rPr>
          <w:rFonts w:hint="eastAsia"/>
        </w:rPr>
        <w:t>75</w:t>
      </w:r>
      <w:r>
        <w:rPr>
          <w:rFonts w:hint="eastAsia"/>
        </w:rPr>
        <w:t>％的数据用于训练，而</w:t>
      </w:r>
      <w:r>
        <w:rPr>
          <w:rFonts w:hint="eastAsia"/>
        </w:rPr>
        <w:t>25</w:t>
      </w:r>
      <w:r>
        <w:rPr>
          <w:rFonts w:hint="eastAsia"/>
        </w:rPr>
        <w:t>％的数据用于验证。像</w:t>
      </w:r>
      <w:r>
        <w:rPr>
          <w:rFonts w:hint="eastAsia"/>
        </w:rPr>
        <w:t>CrossValidator</w:t>
      </w:r>
      <w:r>
        <w:rPr>
          <w:rFonts w:hint="eastAsia"/>
        </w:rPr>
        <w:t>一样，</w:t>
      </w:r>
      <w:r>
        <w:rPr>
          <w:rFonts w:hint="eastAsia"/>
        </w:rPr>
        <w:t>TrainValidationSplit</w:t>
      </w:r>
      <w:r>
        <w:rPr>
          <w:rFonts w:hint="eastAsia"/>
        </w:rPr>
        <w:t>最终使用最佳的</w:t>
      </w:r>
      <w:r>
        <w:rPr>
          <w:rFonts w:hint="eastAsia"/>
        </w:rPr>
        <w:t>ParamMap</w:t>
      </w:r>
      <w:r>
        <w:rPr>
          <w:rFonts w:hint="eastAsia"/>
        </w:rPr>
        <w:t>和整个数据集来拟合</w:t>
      </w:r>
      <w:r w:rsidR="007772FB">
        <w:rPr>
          <w:rFonts w:hint="eastAsia"/>
        </w:rPr>
        <w:t>估算器</w:t>
      </w:r>
      <w:r>
        <w:rPr>
          <w:rFonts w:hint="eastAsia"/>
        </w:rPr>
        <w:t>。</w:t>
      </w:r>
    </w:p>
    <w:p w14:paraId="357BBCE0" w14:textId="77777777" w:rsidR="00DA3B67" w:rsidRDefault="00DA3B67" w:rsidP="00DA3B67">
      <w:pPr>
        <w:pStyle w:val="a8"/>
      </w:pPr>
      <w:r>
        <w:t>scala&gt; import org.apache.spark.ml.evaluation.RegressionEvaluator</w:t>
      </w:r>
    </w:p>
    <w:p w14:paraId="6709AC1F" w14:textId="77777777" w:rsidR="00DA3B67" w:rsidRDefault="00DA3B67" w:rsidP="00DA3B67">
      <w:pPr>
        <w:pStyle w:val="a8"/>
      </w:pPr>
      <w:r>
        <w:t>import org.apache.spark.ml.evaluation.RegressionEvaluator</w:t>
      </w:r>
    </w:p>
    <w:p w14:paraId="791D1DCA" w14:textId="77777777" w:rsidR="00DA3B67" w:rsidRDefault="00DA3B67" w:rsidP="00DA3B67">
      <w:pPr>
        <w:pStyle w:val="a8"/>
      </w:pPr>
    </w:p>
    <w:p w14:paraId="6D0CCA3D" w14:textId="77777777" w:rsidR="00DA3B67" w:rsidRDefault="00DA3B67" w:rsidP="00DA3B67">
      <w:pPr>
        <w:pStyle w:val="a8"/>
      </w:pPr>
      <w:r>
        <w:t>scala&gt; import org.apache.spark.ml.regression.LinearRegression</w:t>
      </w:r>
    </w:p>
    <w:p w14:paraId="1EB769BE" w14:textId="77777777" w:rsidR="00DA3B67" w:rsidRDefault="00DA3B67" w:rsidP="00DA3B67">
      <w:pPr>
        <w:pStyle w:val="a8"/>
      </w:pPr>
      <w:r>
        <w:t>import org.apache.spark.ml.regression.LinearRegression</w:t>
      </w:r>
    </w:p>
    <w:p w14:paraId="7D6060EE" w14:textId="77777777" w:rsidR="00DA3B67" w:rsidRDefault="00DA3B67" w:rsidP="00DA3B67">
      <w:pPr>
        <w:pStyle w:val="a8"/>
      </w:pPr>
    </w:p>
    <w:p w14:paraId="75739287" w14:textId="77777777" w:rsidR="00DA3B67" w:rsidRDefault="00DA3B67" w:rsidP="00DA3B67">
      <w:pPr>
        <w:pStyle w:val="a8"/>
      </w:pPr>
      <w:r>
        <w:t>scala&gt; import org.apache.spark.ml.tuning.{ParamGridBuilder, TrainValidationSplit}</w:t>
      </w:r>
    </w:p>
    <w:p w14:paraId="2FD17A04" w14:textId="6DC93FD9" w:rsidR="00B56DD1" w:rsidRDefault="00DA3B67" w:rsidP="00DA3B67">
      <w:pPr>
        <w:pStyle w:val="a8"/>
      </w:pPr>
      <w:r>
        <w:t>import org.apache.spark.ml.tuning.{ParamGridBuilder, TrainValidationSplit}</w:t>
      </w:r>
    </w:p>
    <w:p w14:paraId="6D8A0EE5" w14:textId="2C55291F"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53</w:t>
      </w:r>
      <w:r w:rsidR="00D54DC9">
        <w:fldChar w:fldCharType="end"/>
      </w:r>
    </w:p>
    <w:p w14:paraId="5CA35CF2" w14:textId="3EFF1A6C" w:rsidR="00DA3B67" w:rsidRDefault="00E0523F" w:rsidP="00D15E2A">
      <w:pPr>
        <w:ind w:firstLine="420"/>
      </w:pPr>
      <w:r>
        <w:rPr>
          <w:rFonts w:hint="eastAsia"/>
        </w:rPr>
        <w:t>准备训练和测试数据</w:t>
      </w:r>
      <w:r w:rsidR="00D15E2A">
        <w:rPr>
          <w:rFonts w:hint="eastAsia"/>
        </w:rPr>
        <w:t>：</w:t>
      </w:r>
    </w:p>
    <w:p w14:paraId="55BA1CA5" w14:textId="77777777" w:rsidR="009C34C3" w:rsidRPr="009C34C3" w:rsidRDefault="009C34C3" w:rsidP="009C34C3">
      <w:pPr>
        <w:pStyle w:val="a8"/>
      </w:pPr>
      <w:r w:rsidRPr="009C34C3">
        <w:t>scala&gt; val data = spark.read.format("libsvm").load("/root/data/example/mllib/sample_linear_regression_data.txt")</w:t>
      </w:r>
    </w:p>
    <w:p w14:paraId="5FE9B943" w14:textId="77777777" w:rsidR="009C34C3" w:rsidRPr="009C34C3" w:rsidRDefault="009C34C3" w:rsidP="009C34C3">
      <w:pPr>
        <w:pStyle w:val="a8"/>
      </w:pPr>
      <w:r w:rsidRPr="009C34C3">
        <w:t xml:space="preserve">data: org.apache.spark.sql.DataFrame = [label: double, features: vector]        </w:t>
      </w:r>
    </w:p>
    <w:p w14:paraId="24751895" w14:textId="77777777" w:rsidR="009C34C3" w:rsidRPr="009C34C3" w:rsidRDefault="009C34C3" w:rsidP="009C34C3">
      <w:pPr>
        <w:pStyle w:val="a8"/>
      </w:pPr>
    </w:p>
    <w:p w14:paraId="3B3CCC6B" w14:textId="77777777" w:rsidR="009C34C3" w:rsidRPr="009C34C3" w:rsidRDefault="009C34C3" w:rsidP="009C34C3">
      <w:pPr>
        <w:pStyle w:val="a8"/>
      </w:pPr>
      <w:r w:rsidRPr="009C34C3">
        <w:t>scala&gt; data.show</w:t>
      </w:r>
    </w:p>
    <w:p w14:paraId="267AF8DE" w14:textId="77777777" w:rsidR="009C34C3" w:rsidRPr="009C34C3" w:rsidRDefault="009C34C3" w:rsidP="009C34C3">
      <w:pPr>
        <w:pStyle w:val="a8"/>
      </w:pPr>
      <w:r w:rsidRPr="009C34C3">
        <w:t>+-------------------+--------------------+</w:t>
      </w:r>
    </w:p>
    <w:p w14:paraId="56AA27E0" w14:textId="77777777" w:rsidR="009C34C3" w:rsidRPr="009C34C3" w:rsidRDefault="009C34C3" w:rsidP="009C34C3">
      <w:pPr>
        <w:pStyle w:val="a8"/>
      </w:pPr>
      <w:r w:rsidRPr="009C34C3">
        <w:t>|              label|            features|</w:t>
      </w:r>
    </w:p>
    <w:p w14:paraId="58C8A44D" w14:textId="77777777" w:rsidR="009C34C3" w:rsidRPr="009C34C3" w:rsidRDefault="009C34C3" w:rsidP="009C34C3">
      <w:pPr>
        <w:pStyle w:val="a8"/>
      </w:pPr>
      <w:r w:rsidRPr="009C34C3">
        <w:t>+-------------------+--------------------+</w:t>
      </w:r>
    </w:p>
    <w:p w14:paraId="2453F557" w14:textId="77777777" w:rsidR="009C34C3" w:rsidRPr="009C34C3" w:rsidRDefault="009C34C3" w:rsidP="009C34C3">
      <w:pPr>
        <w:pStyle w:val="a8"/>
      </w:pPr>
      <w:r w:rsidRPr="009C34C3">
        <w:t>| -9.490009878824548|(10,[0,1,2,3,4,5,...|</w:t>
      </w:r>
    </w:p>
    <w:p w14:paraId="43F7DC81" w14:textId="77777777" w:rsidR="009C34C3" w:rsidRPr="009C34C3" w:rsidRDefault="009C34C3" w:rsidP="009C34C3">
      <w:pPr>
        <w:pStyle w:val="a8"/>
      </w:pPr>
      <w:r w:rsidRPr="009C34C3">
        <w:t>| 0.2577820163584905|(10,[0,1,2,3,4,5,...|</w:t>
      </w:r>
    </w:p>
    <w:p w14:paraId="16D308CC" w14:textId="77777777" w:rsidR="009C34C3" w:rsidRPr="009C34C3" w:rsidRDefault="009C34C3" w:rsidP="009C34C3">
      <w:pPr>
        <w:pStyle w:val="a8"/>
      </w:pPr>
      <w:r w:rsidRPr="009C34C3">
        <w:t>| -4.438869807456516|(10,[0,1,2,3,4,5,...|</w:t>
      </w:r>
    </w:p>
    <w:p w14:paraId="39053BF9" w14:textId="77777777" w:rsidR="009C34C3" w:rsidRPr="009C34C3" w:rsidRDefault="009C34C3" w:rsidP="009C34C3">
      <w:pPr>
        <w:pStyle w:val="a8"/>
      </w:pPr>
      <w:r w:rsidRPr="009C34C3">
        <w:t>|-19.782762789614537|(10,[0,1,2,3,4,5,...|</w:t>
      </w:r>
    </w:p>
    <w:p w14:paraId="18DA8C56" w14:textId="77777777" w:rsidR="009C34C3" w:rsidRPr="009C34C3" w:rsidRDefault="009C34C3" w:rsidP="009C34C3">
      <w:pPr>
        <w:pStyle w:val="a8"/>
      </w:pPr>
      <w:r w:rsidRPr="009C34C3">
        <w:t>| -7.966593841555266|(10,[0,1,2,3,4,5,...|</w:t>
      </w:r>
    </w:p>
    <w:p w14:paraId="134680A8" w14:textId="77777777" w:rsidR="009C34C3" w:rsidRPr="009C34C3" w:rsidRDefault="009C34C3" w:rsidP="009C34C3">
      <w:pPr>
        <w:pStyle w:val="a8"/>
      </w:pPr>
      <w:r w:rsidRPr="009C34C3">
        <w:t>| -7.896274316726144|(10,[0,1,2,3,4,5,...|</w:t>
      </w:r>
    </w:p>
    <w:p w14:paraId="12C27677" w14:textId="77777777" w:rsidR="009C34C3" w:rsidRPr="009C34C3" w:rsidRDefault="009C34C3" w:rsidP="009C34C3">
      <w:pPr>
        <w:pStyle w:val="a8"/>
      </w:pPr>
      <w:r w:rsidRPr="009C34C3">
        <w:t>| -8.464803554195287|(10,[0,1,2,3,4,5,...|</w:t>
      </w:r>
    </w:p>
    <w:p w14:paraId="49476701" w14:textId="77777777" w:rsidR="009C34C3" w:rsidRPr="009C34C3" w:rsidRDefault="009C34C3" w:rsidP="009C34C3">
      <w:pPr>
        <w:pStyle w:val="a8"/>
      </w:pPr>
      <w:r w:rsidRPr="009C34C3">
        <w:lastRenderedPageBreak/>
        <w:t>| 2.1214592666251364|(10,[0,1,2,3,4,5,...|</w:t>
      </w:r>
    </w:p>
    <w:p w14:paraId="53477EE8" w14:textId="77777777" w:rsidR="009C34C3" w:rsidRPr="009C34C3" w:rsidRDefault="009C34C3" w:rsidP="009C34C3">
      <w:pPr>
        <w:pStyle w:val="a8"/>
      </w:pPr>
      <w:r w:rsidRPr="009C34C3">
        <w:t>| 1.0720117616524107|(10,[0,1,2,3,4,5,...|</w:t>
      </w:r>
    </w:p>
    <w:p w14:paraId="78DC798C" w14:textId="77777777" w:rsidR="009C34C3" w:rsidRPr="009C34C3" w:rsidRDefault="009C34C3" w:rsidP="009C34C3">
      <w:pPr>
        <w:pStyle w:val="a8"/>
      </w:pPr>
      <w:r w:rsidRPr="009C34C3">
        <w:t>|-13.772441561702871|(10,[0,1,2,3,4,5,...|</w:t>
      </w:r>
    </w:p>
    <w:p w14:paraId="3D2FE5F2" w14:textId="77777777" w:rsidR="009C34C3" w:rsidRPr="009C34C3" w:rsidRDefault="009C34C3" w:rsidP="009C34C3">
      <w:pPr>
        <w:pStyle w:val="a8"/>
      </w:pPr>
      <w:r w:rsidRPr="009C34C3">
        <w:t>| -5.082010756207233|(10,[0,1,2,3,4,5,...|</w:t>
      </w:r>
    </w:p>
    <w:p w14:paraId="719558F1" w14:textId="77777777" w:rsidR="009C34C3" w:rsidRPr="009C34C3" w:rsidRDefault="009C34C3" w:rsidP="009C34C3">
      <w:pPr>
        <w:pStyle w:val="a8"/>
      </w:pPr>
      <w:r w:rsidRPr="009C34C3">
        <w:t>|  7.887786536531237|(10,[0,1,2,3,4,5,...|</w:t>
      </w:r>
    </w:p>
    <w:p w14:paraId="09820233" w14:textId="77777777" w:rsidR="009C34C3" w:rsidRPr="009C34C3" w:rsidRDefault="009C34C3" w:rsidP="009C34C3">
      <w:pPr>
        <w:pStyle w:val="a8"/>
      </w:pPr>
      <w:r w:rsidRPr="009C34C3">
        <w:t>| 14.323146365332388|(10,[0,1,2,3,4,5,...|</w:t>
      </w:r>
    </w:p>
    <w:p w14:paraId="5B9B20B0" w14:textId="77777777" w:rsidR="009C34C3" w:rsidRPr="009C34C3" w:rsidRDefault="009C34C3" w:rsidP="009C34C3">
      <w:pPr>
        <w:pStyle w:val="a8"/>
      </w:pPr>
      <w:r w:rsidRPr="009C34C3">
        <w:t>|-20.057482615789212|(10,[0,1,2,3,4,5,...|</w:t>
      </w:r>
    </w:p>
    <w:p w14:paraId="6941E8AF" w14:textId="77777777" w:rsidR="009C34C3" w:rsidRPr="009C34C3" w:rsidRDefault="009C34C3" w:rsidP="009C34C3">
      <w:pPr>
        <w:pStyle w:val="a8"/>
      </w:pPr>
      <w:r w:rsidRPr="009C34C3">
        <w:t>|-0.8995693247765151|(10,[0,1,2,3,4,5,...|</w:t>
      </w:r>
    </w:p>
    <w:p w14:paraId="20887F3B" w14:textId="77777777" w:rsidR="009C34C3" w:rsidRPr="009C34C3" w:rsidRDefault="009C34C3" w:rsidP="009C34C3">
      <w:pPr>
        <w:pStyle w:val="a8"/>
      </w:pPr>
      <w:r w:rsidRPr="009C34C3">
        <w:t>| -19.16829262296376|(10,[0,1,2,3,4,5,...|</w:t>
      </w:r>
    </w:p>
    <w:p w14:paraId="2F85C55D" w14:textId="77777777" w:rsidR="009C34C3" w:rsidRPr="009C34C3" w:rsidRDefault="009C34C3" w:rsidP="009C34C3">
      <w:pPr>
        <w:pStyle w:val="a8"/>
      </w:pPr>
      <w:r w:rsidRPr="009C34C3">
        <w:t>|  5.601801561245534|(10,[0,1,2,3,4,5,...|</w:t>
      </w:r>
    </w:p>
    <w:p w14:paraId="39F14CD7" w14:textId="77777777" w:rsidR="009C34C3" w:rsidRPr="009C34C3" w:rsidRDefault="009C34C3" w:rsidP="009C34C3">
      <w:pPr>
        <w:pStyle w:val="a8"/>
      </w:pPr>
      <w:r w:rsidRPr="009C34C3">
        <w:t>|-3.2256352187273354|(10,[0,1,2,3,4,5,...|</w:t>
      </w:r>
    </w:p>
    <w:p w14:paraId="791D9597" w14:textId="77777777" w:rsidR="009C34C3" w:rsidRPr="009C34C3" w:rsidRDefault="009C34C3" w:rsidP="009C34C3">
      <w:pPr>
        <w:pStyle w:val="a8"/>
      </w:pPr>
      <w:r w:rsidRPr="009C34C3">
        <w:t>| 1.5299675726687754|(10,[0,1,2,3,4,5,...|</w:t>
      </w:r>
    </w:p>
    <w:p w14:paraId="7F00B89D" w14:textId="77777777" w:rsidR="009C34C3" w:rsidRPr="009C34C3" w:rsidRDefault="009C34C3" w:rsidP="009C34C3">
      <w:pPr>
        <w:pStyle w:val="a8"/>
      </w:pPr>
      <w:r w:rsidRPr="009C34C3">
        <w:t>| -0.250102447941961|(10,[0,1,2,3,4,5,...|</w:t>
      </w:r>
    </w:p>
    <w:p w14:paraId="59B75B7D" w14:textId="77777777" w:rsidR="009C34C3" w:rsidRPr="009C34C3" w:rsidRDefault="009C34C3" w:rsidP="009C34C3">
      <w:pPr>
        <w:pStyle w:val="a8"/>
      </w:pPr>
      <w:r w:rsidRPr="009C34C3">
        <w:t>+-------------------+--------------------+</w:t>
      </w:r>
    </w:p>
    <w:p w14:paraId="25DBFCF9" w14:textId="6A3DBF5F" w:rsidR="00161656" w:rsidRDefault="009C34C3" w:rsidP="009C34C3">
      <w:pPr>
        <w:pStyle w:val="a8"/>
      </w:pPr>
      <w:r w:rsidRPr="009C34C3">
        <w:t>only showing top 20 rows</w:t>
      </w:r>
    </w:p>
    <w:p w14:paraId="5AE2F203" w14:textId="77777777" w:rsidR="00E04DEB" w:rsidRDefault="00E04DEB" w:rsidP="00E04DEB">
      <w:pPr>
        <w:pStyle w:val="a8"/>
      </w:pPr>
    </w:p>
    <w:p w14:paraId="33905E8E" w14:textId="173C9F1D" w:rsidR="003A3378" w:rsidRDefault="003A3378" w:rsidP="003A3378">
      <w:pPr>
        <w:pStyle w:val="a8"/>
      </w:pPr>
      <w:r>
        <w:t>scala&gt;val Array(training, test) = data.randomSplit(Array(0.9, 0.1), seed = 12345)</w:t>
      </w:r>
    </w:p>
    <w:p w14:paraId="448846FA" w14:textId="77777777" w:rsidR="003A3378" w:rsidRDefault="003A3378" w:rsidP="003A3378">
      <w:pPr>
        <w:pStyle w:val="a8"/>
      </w:pPr>
      <w:r>
        <w:t>training: org.apache.spark.sql.Dataset[org.apache.spark.sql.Row] = [label: double, features: vector]</w:t>
      </w:r>
    </w:p>
    <w:p w14:paraId="2E71C441" w14:textId="3B17B30C" w:rsidR="003A3378" w:rsidRDefault="003A3378" w:rsidP="003A3378">
      <w:pPr>
        <w:pStyle w:val="a8"/>
      </w:pPr>
      <w:r>
        <w:t>test: org.apache.spark.sql.Dataset[org.apache.spark.sql.Row] = [label: double, features: vector]</w:t>
      </w:r>
    </w:p>
    <w:p w14:paraId="0BB0E784" w14:textId="77777777" w:rsidR="003A3378" w:rsidRPr="003A3378" w:rsidRDefault="003A3378" w:rsidP="003A3378">
      <w:pPr>
        <w:pStyle w:val="a8"/>
      </w:pPr>
    </w:p>
    <w:p w14:paraId="50259577" w14:textId="1F3E3F5D" w:rsidR="00E04DEB" w:rsidRDefault="00E04DEB" w:rsidP="00E04DEB">
      <w:pPr>
        <w:pStyle w:val="a8"/>
      </w:pPr>
      <w:r>
        <w:t>scala&gt;val lr = new LinearRegression().setMaxIter(10)</w:t>
      </w:r>
    </w:p>
    <w:p w14:paraId="62CF0D11" w14:textId="4CE3D158" w:rsidR="00E04DEB" w:rsidRDefault="00E04DEB" w:rsidP="00E04DEB">
      <w:pPr>
        <w:pStyle w:val="a8"/>
      </w:pPr>
      <w:r>
        <w:t>lr: org.apache.spark.ml.regression.LinearRegression = linReg_4653e1bfeb16</w:t>
      </w:r>
    </w:p>
    <w:p w14:paraId="6380331F" w14:textId="424AF6D1"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54</w:t>
      </w:r>
      <w:r w:rsidR="00D54DC9">
        <w:fldChar w:fldCharType="end"/>
      </w:r>
    </w:p>
    <w:p w14:paraId="0FA9B8F0" w14:textId="5BA56B69" w:rsidR="008E3F60" w:rsidRDefault="00EE5D29" w:rsidP="00D15E2A">
      <w:pPr>
        <w:ind w:firstLine="420"/>
      </w:pPr>
      <w:r>
        <w:rPr>
          <w:rFonts w:hint="eastAsia"/>
        </w:rPr>
        <w:t>使用</w:t>
      </w:r>
      <w:r w:rsidRPr="00EE5D29">
        <w:t>ParamGridBuilder</w:t>
      </w:r>
      <w:r>
        <w:rPr>
          <w:rFonts w:hint="eastAsia"/>
        </w:rPr>
        <w:t>构建参数网格</w:t>
      </w:r>
      <w:r w:rsidR="00D15E2A">
        <w:rPr>
          <w:rFonts w:hint="eastAsia"/>
        </w:rPr>
        <w:t>：</w:t>
      </w:r>
    </w:p>
    <w:p w14:paraId="0904BBA3" w14:textId="073861CC" w:rsidR="00494BA1" w:rsidRDefault="00494BA1" w:rsidP="00494BA1">
      <w:pPr>
        <w:pStyle w:val="a8"/>
      </w:pPr>
      <w:r>
        <w:t>scala&gt;val paramGrid = new ParamGridBuilder().addGrid(lr.regParam, Array(0.1, 0.01)).addGrid(lr.fitIntercept).addGrid(lr</w:t>
      </w:r>
    </w:p>
    <w:p w14:paraId="159F2247" w14:textId="77777777" w:rsidR="00494BA1" w:rsidRDefault="00494BA1" w:rsidP="00494BA1">
      <w:pPr>
        <w:pStyle w:val="a8"/>
      </w:pPr>
      <w:r>
        <w:t xml:space="preserve">     |       .elasticNetParam, Array(0.0, 0.5, 1.0)).build()</w:t>
      </w:r>
    </w:p>
    <w:p w14:paraId="14F2AAE7" w14:textId="77777777" w:rsidR="00494BA1" w:rsidRDefault="00494BA1" w:rsidP="00494BA1">
      <w:pPr>
        <w:pStyle w:val="a8"/>
      </w:pPr>
      <w:r>
        <w:t>paramGrid: Array[org.apache.spark.ml.param.ParamMap] =</w:t>
      </w:r>
    </w:p>
    <w:p w14:paraId="3C9320BB" w14:textId="77777777" w:rsidR="00494BA1" w:rsidRDefault="00494BA1" w:rsidP="00494BA1">
      <w:pPr>
        <w:pStyle w:val="a8"/>
      </w:pPr>
      <w:r>
        <w:t>Array({</w:t>
      </w:r>
    </w:p>
    <w:p w14:paraId="735B8457" w14:textId="77777777" w:rsidR="00494BA1" w:rsidRDefault="00494BA1" w:rsidP="00494BA1">
      <w:pPr>
        <w:pStyle w:val="a8"/>
      </w:pPr>
      <w:r>
        <w:tab/>
        <w:t>linReg_4653e1bfeb16-elasticNetParam: 0.0,</w:t>
      </w:r>
    </w:p>
    <w:p w14:paraId="18F0F8B7" w14:textId="77777777" w:rsidR="00494BA1" w:rsidRDefault="00494BA1" w:rsidP="00494BA1">
      <w:pPr>
        <w:pStyle w:val="a8"/>
      </w:pPr>
      <w:r>
        <w:tab/>
        <w:t>linReg_4653e1bfeb16-fitIntercept: true,</w:t>
      </w:r>
    </w:p>
    <w:p w14:paraId="6F8248BD" w14:textId="77777777" w:rsidR="00494BA1" w:rsidRDefault="00494BA1" w:rsidP="00494BA1">
      <w:pPr>
        <w:pStyle w:val="a8"/>
      </w:pPr>
      <w:r>
        <w:tab/>
        <w:t>linReg_4653e1bfeb16-regParam: 0.1</w:t>
      </w:r>
    </w:p>
    <w:p w14:paraId="742D66B4" w14:textId="77777777" w:rsidR="00494BA1" w:rsidRDefault="00494BA1" w:rsidP="00494BA1">
      <w:pPr>
        <w:pStyle w:val="a8"/>
      </w:pPr>
      <w:r>
        <w:t>}, {</w:t>
      </w:r>
    </w:p>
    <w:p w14:paraId="0CCA04E6" w14:textId="77777777" w:rsidR="00494BA1" w:rsidRDefault="00494BA1" w:rsidP="00494BA1">
      <w:pPr>
        <w:pStyle w:val="a8"/>
      </w:pPr>
      <w:r>
        <w:tab/>
        <w:t>linReg_4653e1bfeb16-elasticNetParam: 0.0,</w:t>
      </w:r>
    </w:p>
    <w:p w14:paraId="3D2AA89F" w14:textId="77777777" w:rsidR="00494BA1" w:rsidRDefault="00494BA1" w:rsidP="00494BA1">
      <w:pPr>
        <w:pStyle w:val="a8"/>
      </w:pPr>
      <w:r>
        <w:tab/>
        <w:t>linReg_4653e1bfeb16-fitIntercept: true,</w:t>
      </w:r>
    </w:p>
    <w:p w14:paraId="2893B707" w14:textId="77777777" w:rsidR="00494BA1" w:rsidRDefault="00494BA1" w:rsidP="00494BA1">
      <w:pPr>
        <w:pStyle w:val="a8"/>
      </w:pPr>
      <w:r>
        <w:tab/>
        <w:t>linReg_4653e1bfeb16-regParam: 0.01</w:t>
      </w:r>
    </w:p>
    <w:p w14:paraId="45E14429" w14:textId="77777777" w:rsidR="00494BA1" w:rsidRDefault="00494BA1" w:rsidP="00494BA1">
      <w:pPr>
        <w:pStyle w:val="a8"/>
      </w:pPr>
      <w:r>
        <w:t>}, {</w:t>
      </w:r>
    </w:p>
    <w:p w14:paraId="6E00B0B5" w14:textId="77777777" w:rsidR="00494BA1" w:rsidRDefault="00494BA1" w:rsidP="00494BA1">
      <w:pPr>
        <w:pStyle w:val="a8"/>
      </w:pPr>
      <w:r>
        <w:tab/>
        <w:t>linReg_4653e1bfeb16-elasticNetParam: 0.0,</w:t>
      </w:r>
    </w:p>
    <w:p w14:paraId="2B880B76" w14:textId="77777777" w:rsidR="00494BA1" w:rsidRDefault="00494BA1" w:rsidP="00494BA1">
      <w:pPr>
        <w:pStyle w:val="a8"/>
      </w:pPr>
      <w:r>
        <w:tab/>
        <w:t>linReg_4653e1bfeb16-fitIntercept: false,</w:t>
      </w:r>
    </w:p>
    <w:p w14:paraId="1D2C8383" w14:textId="77777777" w:rsidR="00494BA1" w:rsidRDefault="00494BA1" w:rsidP="00494BA1">
      <w:pPr>
        <w:pStyle w:val="a8"/>
      </w:pPr>
      <w:r>
        <w:tab/>
        <w:t>linReg_4653e1bfeb16-regParam: 0.1</w:t>
      </w:r>
    </w:p>
    <w:p w14:paraId="4FBE03AB" w14:textId="77777777" w:rsidR="00494BA1" w:rsidRDefault="00494BA1" w:rsidP="00494BA1">
      <w:pPr>
        <w:pStyle w:val="a8"/>
      </w:pPr>
      <w:r>
        <w:t>}, {</w:t>
      </w:r>
    </w:p>
    <w:p w14:paraId="479F911C" w14:textId="77777777" w:rsidR="00494BA1" w:rsidRDefault="00494BA1" w:rsidP="00494BA1">
      <w:pPr>
        <w:pStyle w:val="a8"/>
      </w:pPr>
      <w:r>
        <w:tab/>
        <w:t>linReg_4653e1bfeb16-elasticNetParam: 0.0,</w:t>
      </w:r>
    </w:p>
    <w:p w14:paraId="4F8EBEC8" w14:textId="77777777" w:rsidR="00494BA1" w:rsidRDefault="00494BA1" w:rsidP="00494BA1">
      <w:pPr>
        <w:pStyle w:val="a8"/>
      </w:pPr>
      <w:r>
        <w:tab/>
        <w:t>linReg_4653e1bfeb16-fitIntercept: false,</w:t>
      </w:r>
    </w:p>
    <w:p w14:paraId="3239CFCE" w14:textId="77777777" w:rsidR="00494BA1" w:rsidRDefault="00494BA1" w:rsidP="00494BA1">
      <w:pPr>
        <w:pStyle w:val="a8"/>
      </w:pPr>
      <w:r>
        <w:tab/>
        <w:t>linReg_4653e1bfeb16-regParam: 0.01</w:t>
      </w:r>
    </w:p>
    <w:p w14:paraId="6EE5E0CF" w14:textId="77777777" w:rsidR="00494BA1" w:rsidRDefault="00494BA1" w:rsidP="00494BA1">
      <w:pPr>
        <w:pStyle w:val="a8"/>
      </w:pPr>
      <w:r>
        <w:t>}, {</w:t>
      </w:r>
    </w:p>
    <w:p w14:paraId="03EE5047" w14:textId="77777777" w:rsidR="00494BA1" w:rsidRDefault="00494BA1" w:rsidP="00494BA1">
      <w:pPr>
        <w:pStyle w:val="a8"/>
      </w:pPr>
      <w:r>
        <w:tab/>
        <w:t>linReg_4653e1bfeb16-elasticNetParam: 0.5,</w:t>
      </w:r>
    </w:p>
    <w:p w14:paraId="688A56A2" w14:textId="77777777" w:rsidR="00494BA1" w:rsidRDefault="00494BA1" w:rsidP="00494BA1">
      <w:pPr>
        <w:pStyle w:val="a8"/>
      </w:pPr>
      <w:r>
        <w:tab/>
        <w:t>linReg_4653e1bfeb16-fitIntercept: true,</w:t>
      </w:r>
    </w:p>
    <w:p w14:paraId="1E2A7073" w14:textId="77777777" w:rsidR="00494BA1" w:rsidRDefault="00494BA1" w:rsidP="00494BA1">
      <w:pPr>
        <w:pStyle w:val="a8"/>
      </w:pPr>
      <w:r>
        <w:tab/>
        <w:t>linReg_4653e1bfeb16-regParam: 0.1</w:t>
      </w:r>
    </w:p>
    <w:p w14:paraId="5D28BF52" w14:textId="77777777" w:rsidR="00494BA1" w:rsidRDefault="00494BA1" w:rsidP="00494BA1">
      <w:pPr>
        <w:pStyle w:val="a8"/>
      </w:pPr>
      <w:r>
        <w:t>}, {</w:t>
      </w:r>
    </w:p>
    <w:p w14:paraId="7F409AEE" w14:textId="77777777" w:rsidR="00494BA1" w:rsidRDefault="00494BA1" w:rsidP="00494BA1">
      <w:pPr>
        <w:pStyle w:val="a8"/>
      </w:pPr>
      <w:r>
        <w:tab/>
        <w:t>linReg_4653e1bfeb16-elasticNetParam: 0.5,</w:t>
      </w:r>
    </w:p>
    <w:p w14:paraId="6C849D1C" w14:textId="77777777" w:rsidR="00494BA1" w:rsidRDefault="00494BA1" w:rsidP="00494BA1">
      <w:pPr>
        <w:pStyle w:val="a8"/>
      </w:pPr>
      <w:r>
        <w:lastRenderedPageBreak/>
        <w:tab/>
        <w:t>linReg_4653e1bfeb16-fitIntercept: true,</w:t>
      </w:r>
    </w:p>
    <w:p w14:paraId="368C36BB" w14:textId="77777777" w:rsidR="00494BA1" w:rsidRDefault="00494BA1" w:rsidP="00494BA1">
      <w:pPr>
        <w:pStyle w:val="a8"/>
      </w:pPr>
      <w:r>
        <w:tab/>
        <w:t>linReg_4653e1bfeb16-regPa...</w:t>
      </w:r>
    </w:p>
    <w:p w14:paraId="3C1C6BA4" w14:textId="77777777" w:rsidR="00494BA1" w:rsidRDefault="00494BA1" w:rsidP="00494BA1">
      <w:pPr>
        <w:pStyle w:val="a8"/>
      </w:pPr>
      <w:r>
        <w:t xml:space="preserve">scala&gt; </w:t>
      </w:r>
    </w:p>
    <w:p w14:paraId="708CAB3F" w14:textId="25F61E7A"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55</w:t>
      </w:r>
      <w:r w:rsidR="00D54DC9">
        <w:fldChar w:fldCharType="end"/>
      </w:r>
    </w:p>
    <w:p w14:paraId="1F79A16E" w14:textId="5130E3A8" w:rsidR="00494BA1" w:rsidRDefault="007B4912" w:rsidP="00D15E2A">
      <w:pPr>
        <w:ind w:firstLine="420"/>
      </w:pPr>
      <w:r w:rsidRPr="007B4912">
        <w:t>TrainValidationSplit</w:t>
      </w:r>
      <w:r w:rsidR="00745A32">
        <w:rPr>
          <w:rFonts w:hint="eastAsia"/>
        </w:rPr>
        <w:t>会调用所有</w:t>
      </w:r>
      <w:r w:rsidR="00B30CCD">
        <w:rPr>
          <w:rFonts w:hint="eastAsia"/>
        </w:rPr>
        <w:t>的参数组合，使用评估器确定</w:t>
      </w:r>
      <w:r w:rsidR="00DE3189">
        <w:rPr>
          <w:rFonts w:hint="eastAsia"/>
        </w:rPr>
        <w:t>最好的模型。其包括</w:t>
      </w:r>
      <w:r w:rsidR="00DE3189" w:rsidRPr="00DE3189">
        <w:rPr>
          <w:rFonts w:hint="eastAsia"/>
        </w:rPr>
        <w:t>线性回归评估器，</w:t>
      </w:r>
      <w:r w:rsidR="00DE3189">
        <w:rPr>
          <w:rFonts w:hint="eastAsia"/>
        </w:rPr>
        <w:t>评估器参数集合和</w:t>
      </w:r>
      <w:r w:rsidR="00DE3189" w:rsidRPr="00DE3189">
        <w:rPr>
          <w:rFonts w:hint="eastAsia"/>
        </w:rPr>
        <w:t>估算器。</w:t>
      </w:r>
      <w:r w:rsidR="00DE3189" w:rsidRPr="00DE3189">
        <w:rPr>
          <w:rFonts w:hint="eastAsia"/>
        </w:rPr>
        <w:t>80%</w:t>
      </w:r>
      <w:r w:rsidR="00DE3189" w:rsidRPr="00DE3189">
        <w:rPr>
          <w:rFonts w:hint="eastAsia"/>
        </w:rPr>
        <w:t>的数据被用来作为训练数据，</w:t>
      </w:r>
      <w:r w:rsidR="00DE3189" w:rsidRPr="00DE3189">
        <w:rPr>
          <w:rFonts w:hint="eastAsia"/>
        </w:rPr>
        <w:t>20%</w:t>
      </w:r>
      <w:r w:rsidR="00DE3189" w:rsidRPr="00DE3189">
        <w:rPr>
          <w:rFonts w:hint="eastAsia"/>
        </w:rPr>
        <w:t>作为测试数据。</w:t>
      </w:r>
    </w:p>
    <w:p w14:paraId="1D6C3A0D" w14:textId="1C48903D" w:rsidR="00860EF4" w:rsidRDefault="00860EF4" w:rsidP="00860EF4">
      <w:pPr>
        <w:pStyle w:val="a8"/>
      </w:pPr>
      <w:r>
        <w:t>scala&gt;val trainValidationSplit = new TrainValidationSplit().setEstimator(lr).setEvaluator(new RegressionEvaluator).setEstimatorParamMaps(paramGrid).setTrainRatio(0.8)</w:t>
      </w:r>
    </w:p>
    <w:p w14:paraId="3D511EEF" w14:textId="5BFBBE0B" w:rsidR="005163FC" w:rsidRDefault="00860EF4" w:rsidP="00860EF4">
      <w:pPr>
        <w:pStyle w:val="a8"/>
      </w:pPr>
      <w:r>
        <w:t>trainValidationSplit: org.apache.spark.ml.tuning.TrainValidationSplit = tvs_ec6640a05517</w:t>
      </w:r>
    </w:p>
    <w:p w14:paraId="66445D11" w14:textId="6B401744"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56</w:t>
      </w:r>
      <w:r w:rsidR="00D54DC9">
        <w:fldChar w:fldCharType="end"/>
      </w:r>
    </w:p>
    <w:p w14:paraId="7DC7879B" w14:textId="7416949A" w:rsidR="00B17A77" w:rsidRDefault="004B01AE" w:rsidP="00D15E2A">
      <w:pPr>
        <w:ind w:firstLine="420"/>
      </w:pPr>
      <w:r>
        <w:rPr>
          <w:rFonts w:hint="eastAsia"/>
        </w:rPr>
        <w:t>运行</w:t>
      </w:r>
      <w:r w:rsidRPr="007B4912">
        <w:t>TrainValidationSplit</w:t>
      </w:r>
      <w:r>
        <w:rPr>
          <w:rFonts w:hint="eastAsia"/>
        </w:rPr>
        <w:t>，选择最好的参数组合</w:t>
      </w:r>
      <w:r w:rsidR="00D15E2A">
        <w:rPr>
          <w:rFonts w:hint="eastAsia"/>
        </w:rPr>
        <w:t>：</w:t>
      </w:r>
    </w:p>
    <w:p w14:paraId="0FE61D64" w14:textId="77777777" w:rsidR="00247E50" w:rsidRDefault="00247E50" w:rsidP="00247E50">
      <w:pPr>
        <w:pStyle w:val="a8"/>
      </w:pPr>
      <w:r>
        <w:t>scala&gt; val model = trainValidationSplit.fit(training)</w:t>
      </w:r>
    </w:p>
    <w:p w14:paraId="5CB58B83" w14:textId="0A0241A6" w:rsidR="004B01AE" w:rsidRDefault="00247E50" w:rsidP="00247E50">
      <w:pPr>
        <w:pStyle w:val="a8"/>
      </w:pPr>
      <w:r>
        <w:t>model: org.apache.spark.ml.tuning.TrainValidationSplitModel = tvs_ec6640a05517</w:t>
      </w:r>
    </w:p>
    <w:p w14:paraId="6EB7450E" w14:textId="69016A67" w:rsidR="007C4AC7" w:rsidRPr="007C4AC7" w:rsidRDefault="007C4AC7" w:rsidP="007C4AC7">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57</w:t>
      </w:r>
      <w:r w:rsidR="00D54DC9">
        <w:fldChar w:fldCharType="end"/>
      </w:r>
    </w:p>
    <w:p w14:paraId="139D3940" w14:textId="214FC2A5" w:rsidR="00247E50" w:rsidRDefault="00B62184" w:rsidP="00D15E2A">
      <w:pPr>
        <w:ind w:firstLine="420"/>
      </w:pPr>
      <w:r>
        <w:rPr>
          <w:rFonts w:hint="eastAsia"/>
        </w:rPr>
        <w:t>在测试数据上进行预测</w:t>
      </w:r>
      <w:r w:rsidR="00D15E2A">
        <w:rPr>
          <w:rFonts w:hint="eastAsia"/>
        </w:rPr>
        <w:t>：</w:t>
      </w:r>
    </w:p>
    <w:p w14:paraId="648A72A6" w14:textId="12DB2337" w:rsidR="0045667F" w:rsidRDefault="0045667F" w:rsidP="0045667F">
      <w:pPr>
        <w:pStyle w:val="a8"/>
      </w:pPr>
      <w:r>
        <w:t>scala&gt;model.transform(test).select("features", "label", "prediction").show()</w:t>
      </w:r>
    </w:p>
    <w:p w14:paraId="2E5D2F9C" w14:textId="77777777" w:rsidR="0045667F" w:rsidRDefault="0045667F" w:rsidP="0045667F">
      <w:pPr>
        <w:pStyle w:val="a8"/>
      </w:pPr>
      <w:r>
        <w:t>+--------------------+--------------------+--------------------+</w:t>
      </w:r>
    </w:p>
    <w:p w14:paraId="47F83D54" w14:textId="77777777" w:rsidR="0045667F" w:rsidRDefault="0045667F" w:rsidP="0045667F">
      <w:pPr>
        <w:pStyle w:val="a8"/>
      </w:pPr>
      <w:r>
        <w:t>|            features|               label|          prediction|</w:t>
      </w:r>
    </w:p>
    <w:p w14:paraId="19558833" w14:textId="77777777" w:rsidR="0045667F" w:rsidRDefault="0045667F" w:rsidP="0045667F">
      <w:pPr>
        <w:pStyle w:val="a8"/>
      </w:pPr>
      <w:r>
        <w:t>+--------------------+--------------------+--------------------+</w:t>
      </w:r>
    </w:p>
    <w:p w14:paraId="0156C75A" w14:textId="77777777" w:rsidR="0045667F" w:rsidRDefault="0045667F" w:rsidP="0045667F">
      <w:pPr>
        <w:pStyle w:val="a8"/>
      </w:pPr>
      <w:r>
        <w:t>|(10,[0,1,2,3,4,5,...|  -23.51088409032297| -1.6659388625179559|</w:t>
      </w:r>
    </w:p>
    <w:p w14:paraId="792A6B5C" w14:textId="77777777" w:rsidR="0045667F" w:rsidRDefault="0045667F" w:rsidP="0045667F">
      <w:pPr>
        <w:pStyle w:val="a8"/>
      </w:pPr>
      <w:r>
        <w:t>|(10,[0,1,2,3,4,5,...| -21.432387764165806|  0.3400877302576284|</w:t>
      </w:r>
    </w:p>
    <w:p w14:paraId="6B6593F1" w14:textId="77777777" w:rsidR="0045667F" w:rsidRDefault="0045667F" w:rsidP="0045667F">
      <w:pPr>
        <w:pStyle w:val="a8"/>
      </w:pPr>
      <w:r>
        <w:t>|(10,[0,1,2,3,4,5,...| -12.977848725392104|-0.02335359093652395|</w:t>
      </w:r>
    </w:p>
    <w:p w14:paraId="32E9831B" w14:textId="77777777" w:rsidR="0045667F" w:rsidRDefault="0045667F" w:rsidP="0045667F">
      <w:pPr>
        <w:pStyle w:val="a8"/>
      </w:pPr>
      <w:r>
        <w:t>|(10,[0,1,2,3,4,5,...| -11.827072996392571|  2.5642684021108417|</w:t>
      </w:r>
    </w:p>
    <w:p w14:paraId="435774B5" w14:textId="77777777" w:rsidR="0045667F" w:rsidRDefault="0045667F" w:rsidP="0045667F">
      <w:pPr>
        <w:pStyle w:val="a8"/>
      </w:pPr>
      <w:r>
        <w:t>|(10,[0,1,2,3,4,5,...| -10.945919657782932| -0.1631314487734783|</w:t>
      </w:r>
    </w:p>
    <w:p w14:paraId="0D250BB0" w14:textId="77777777" w:rsidR="0045667F" w:rsidRDefault="0045667F" w:rsidP="0045667F">
      <w:pPr>
        <w:pStyle w:val="a8"/>
      </w:pPr>
      <w:r>
        <w:t>|(10,[0,1,2,3,4,5,...|  -10.58331129986813|   2.517790654691453|</w:t>
      </w:r>
    </w:p>
    <w:p w14:paraId="613E20CC" w14:textId="77777777" w:rsidR="0045667F" w:rsidRDefault="0045667F" w:rsidP="0045667F">
      <w:pPr>
        <w:pStyle w:val="a8"/>
      </w:pPr>
      <w:r>
        <w:t>|(10,[0,1,2,3,4,5,...| -10.288657252388708| -0.9443474180536754|</w:t>
      </w:r>
    </w:p>
    <w:p w14:paraId="277D255A" w14:textId="77777777" w:rsidR="0045667F" w:rsidRDefault="0045667F" w:rsidP="0045667F">
      <w:pPr>
        <w:pStyle w:val="a8"/>
      </w:pPr>
      <w:r>
        <w:t>|(10,[0,1,2,3,4,5,...|  -8.822357870425154|  0.6872889429113783|</w:t>
      </w:r>
    </w:p>
    <w:p w14:paraId="070EAF1D" w14:textId="77777777" w:rsidR="0045667F" w:rsidRDefault="0045667F" w:rsidP="0045667F">
      <w:pPr>
        <w:pStyle w:val="a8"/>
      </w:pPr>
      <w:r>
        <w:t>|(10,[0,1,2,3,4,5,...|  -8.772667465932606|  -1.485408580416465|</w:t>
      </w:r>
    </w:p>
    <w:p w14:paraId="59608E9A" w14:textId="77777777" w:rsidR="0045667F" w:rsidRDefault="0045667F" w:rsidP="0045667F">
      <w:pPr>
        <w:pStyle w:val="a8"/>
      </w:pPr>
      <w:r>
        <w:t>|(10,[0,1,2,3,4,5,...|  -8.605713514762092|   1.110272909026478|</w:t>
      </w:r>
    </w:p>
    <w:p w14:paraId="684B8415" w14:textId="77777777" w:rsidR="0045667F" w:rsidRDefault="0045667F" w:rsidP="0045667F">
      <w:pPr>
        <w:pStyle w:val="a8"/>
      </w:pPr>
      <w:r>
        <w:t>|(10,[0,1,2,3,4,5,...|  -6.544633229269576|  3.0454559778611285|</w:t>
      </w:r>
    </w:p>
    <w:p w14:paraId="3417072D" w14:textId="77777777" w:rsidR="0045667F" w:rsidRDefault="0045667F" w:rsidP="0045667F">
      <w:pPr>
        <w:pStyle w:val="a8"/>
      </w:pPr>
      <w:r>
        <w:t>|(10,[0,1,2,3,4,5,...|  -5.055293333055445|  0.6441174575094268|</w:t>
      </w:r>
    </w:p>
    <w:p w14:paraId="727B1240" w14:textId="77777777" w:rsidR="0045667F" w:rsidRDefault="0045667F" w:rsidP="0045667F">
      <w:pPr>
        <w:pStyle w:val="a8"/>
      </w:pPr>
      <w:r>
        <w:t>|(10,[0,1,2,3,4,5,...|  -5.039628433467326|  0.9572366607107066|</w:t>
      </w:r>
    </w:p>
    <w:p w14:paraId="76781756" w14:textId="77777777" w:rsidR="0045667F" w:rsidRDefault="0045667F" w:rsidP="0045667F">
      <w:pPr>
        <w:pStyle w:val="a8"/>
      </w:pPr>
      <w:r>
        <w:t>|(10,[0,1,2,3,4,5,...|  -4.937258492902948|  0.2292114538379546|</w:t>
      </w:r>
    </w:p>
    <w:p w14:paraId="78242245" w14:textId="77777777" w:rsidR="0045667F" w:rsidRDefault="0045667F" w:rsidP="0045667F">
      <w:pPr>
        <w:pStyle w:val="a8"/>
      </w:pPr>
      <w:r>
        <w:t>|(10,[0,1,2,3,4,5,...|  -3.741044592262687|   3.343205816009816|</w:t>
      </w:r>
    </w:p>
    <w:p w14:paraId="1D439DCA" w14:textId="77777777" w:rsidR="0045667F" w:rsidRDefault="0045667F" w:rsidP="0045667F">
      <w:pPr>
        <w:pStyle w:val="a8"/>
      </w:pPr>
      <w:r>
        <w:t>|(10,[0,1,2,3,4,5,...|  -3.731112242951253| -2.6826413698701064|</w:t>
      </w:r>
    </w:p>
    <w:p w14:paraId="46091770" w14:textId="77777777" w:rsidR="0045667F" w:rsidRDefault="0045667F" w:rsidP="0045667F">
      <w:pPr>
        <w:pStyle w:val="a8"/>
      </w:pPr>
      <w:r>
        <w:t>|(10,[0,1,2,3,4,5,...|  -2.109441044710089| -2.1930034039595445|</w:t>
      </w:r>
    </w:p>
    <w:p w14:paraId="65D50159" w14:textId="77777777" w:rsidR="0045667F" w:rsidRDefault="0045667F" w:rsidP="0045667F">
      <w:pPr>
        <w:pStyle w:val="a8"/>
      </w:pPr>
      <w:r>
        <w:t>|(10,[0,1,2,3,4,5,...| -1.8722161156986976| 0.49547270330052423|</w:t>
      </w:r>
    </w:p>
    <w:p w14:paraId="37A18F1F" w14:textId="77777777" w:rsidR="0045667F" w:rsidRDefault="0045667F" w:rsidP="0045667F">
      <w:pPr>
        <w:pStyle w:val="a8"/>
      </w:pPr>
      <w:r>
        <w:t>|(10,[0,1,2,3,4,5,...| -1.1009750789589774| -0.9441633113006601|</w:t>
      </w:r>
    </w:p>
    <w:p w14:paraId="4BFC5F4B" w14:textId="77777777" w:rsidR="0045667F" w:rsidRDefault="0045667F" w:rsidP="0045667F">
      <w:pPr>
        <w:pStyle w:val="a8"/>
      </w:pPr>
      <w:r>
        <w:t>|(10,[0,1,2,3,4,5,...|-0.48115211266405217| -0.6756196573079968|</w:t>
      </w:r>
    </w:p>
    <w:p w14:paraId="2BE0A194" w14:textId="77777777" w:rsidR="0045667F" w:rsidRDefault="0045667F" w:rsidP="0045667F">
      <w:pPr>
        <w:pStyle w:val="a8"/>
      </w:pPr>
      <w:r>
        <w:t>+--------------------+--------------------+--------------------+</w:t>
      </w:r>
    </w:p>
    <w:p w14:paraId="6F650807" w14:textId="63A382BB" w:rsidR="0045667F" w:rsidRDefault="0045667F" w:rsidP="0045667F">
      <w:pPr>
        <w:pStyle w:val="a8"/>
      </w:pPr>
      <w:r>
        <w:t>only showing top 20 rows</w:t>
      </w:r>
    </w:p>
    <w:p w14:paraId="2602E002" w14:textId="45631E5D"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58</w:t>
      </w:r>
      <w:r w:rsidR="00D54DC9">
        <w:fldChar w:fldCharType="end"/>
      </w:r>
    </w:p>
    <w:p w14:paraId="527C463B" w14:textId="66999C72" w:rsidR="00453EC5" w:rsidRDefault="00453EC5" w:rsidP="000E323D">
      <w:pPr>
        <w:pStyle w:val="Heading2"/>
      </w:pPr>
      <w:r>
        <w:rPr>
          <w:rFonts w:hint="eastAsia"/>
        </w:rPr>
        <w:t>实例分析</w:t>
      </w:r>
    </w:p>
    <w:p w14:paraId="2DA13EAA" w14:textId="79AE22F0" w:rsidR="00816ED5" w:rsidRPr="00816ED5" w:rsidRDefault="00744EA2" w:rsidP="00816ED5">
      <w:pPr>
        <w:ind w:firstLine="420"/>
      </w:pPr>
      <w:r>
        <w:rPr>
          <w:rFonts w:hint="eastAsia"/>
        </w:rPr>
        <w:t>本章的实例通过协同过滤算法</w:t>
      </w:r>
      <w:r w:rsidR="00816ED5">
        <w:rPr>
          <w:rFonts w:hint="eastAsia"/>
        </w:rPr>
        <w:t>进行用户偏好的预测，</w:t>
      </w:r>
      <w:r>
        <w:rPr>
          <w:rFonts w:hint="eastAsia"/>
        </w:rPr>
        <w:t>并且</w:t>
      </w:r>
      <w:r w:rsidR="00816ED5">
        <w:rPr>
          <w:rFonts w:hint="eastAsia"/>
        </w:rPr>
        <w:t>利用决策树进行飞机延误的分析。</w:t>
      </w:r>
    </w:p>
    <w:p w14:paraId="45839CDF" w14:textId="261DC9B7" w:rsidR="002E152F" w:rsidRDefault="002E152F" w:rsidP="006D138F">
      <w:pPr>
        <w:pStyle w:val="Heading3"/>
      </w:pPr>
      <w:r>
        <w:rPr>
          <w:rFonts w:hint="eastAsia"/>
        </w:rPr>
        <w:lastRenderedPageBreak/>
        <w:t>预测用户偏好</w:t>
      </w:r>
    </w:p>
    <w:p w14:paraId="6C858FD3" w14:textId="0D662FF3" w:rsidR="00F34D15" w:rsidRDefault="007F735B" w:rsidP="007F735B">
      <w:pPr>
        <w:ind w:firstLine="420"/>
      </w:pPr>
      <w:r>
        <w:rPr>
          <w:rFonts w:hint="eastAsia"/>
        </w:rPr>
        <w:t>在接下来的</w:t>
      </w:r>
      <w:r w:rsidR="0063355B">
        <w:rPr>
          <w:rFonts w:hint="eastAsia"/>
        </w:rPr>
        <w:t>小</w:t>
      </w:r>
      <w:r>
        <w:rPr>
          <w:rFonts w:hint="eastAsia"/>
        </w:rPr>
        <w:t>节中，将利用协同过滤来预测用户会喜欢什么</w:t>
      </w:r>
      <w:r w:rsidR="00801C23">
        <w:rPr>
          <w:rFonts w:hint="eastAsia"/>
        </w:rPr>
        <w:t>，使用</w:t>
      </w:r>
      <w:r>
        <w:rPr>
          <w:rFonts w:hint="eastAsia"/>
        </w:rPr>
        <w:t>电影推荐</w:t>
      </w:r>
      <w:r w:rsidR="00801C23">
        <w:rPr>
          <w:rFonts w:hint="eastAsia"/>
        </w:rPr>
        <w:t>作为</w:t>
      </w:r>
      <w:r w:rsidR="00EF371F">
        <w:rPr>
          <w:rFonts w:hint="eastAsia"/>
        </w:rPr>
        <w:t>例子。协同过滤算法的工作过程</w:t>
      </w:r>
      <w:r>
        <w:rPr>
          <w:rFonts w:hint="eastAsia"/>
        </w:rPr>
        <w:t>是将</w:t>
      </w:r>
      <w:r w:rsidR="0063756D">
        <w:rPr>
          <w:rFonts w:hint="eastAsia"/>
        </w:rPr>
        <w:t>来收集到的</w:t>
      </w:r>
      <w:r w:rsidR="0063355B">
        <w:rPr>
          <w:rFonts w:hint="eastAsia"/>
        </w:rPr>
        <w:t>用户</w:t>
      </w:r>
      <w:r>
        <w:rPr>
          <w:rFonts w:hint="eastAsia"/>
        </w:rPr>
        <w:t>偏好数据</w:t>
      </w:r>
      <w:r w:rsidR="0063355B">
        <w:rPr>
          <w:rFonts w:hint="eastAsia"/>
        </w:rPr>
        <w:t>输入</w:t>
      </w:r>
      <w:r>
        <w:rPr>
          <w:rFonts w:hint="eastAsia"/>
        </w:rPr>
        <w:t>，并创建可用于建议或预测的模型。</w:t>
      </w:r>
      <w:r w:rsidR="00BC27D2">
        <w:rPr>
          <w:rFonts w:hint="eastAsia"/>
        </w:rPr>
        <w:t>在</w:t>
      </w:r>
      <w:r w:rsidR="00BC27D2">
        <w:fldChar w:fldCharType="begin"/>
      </w:r>
      <w:r w:rsidR="00BC27D2">
        <w:instrText xml:space="preserve"> </w:instrText>
      </w:r>
      <w:r w:rsidR="00BC27D2">
        <w:rPr>
          <w:rFonts w:hint="eastAsia"/>
        </w:rPr>
        <w:instrText>REF _Ref32743525 \h</w:instrText>
      </w:r>
      <w:r w:rsidR="00BC27D2">
        <w:instrText xml:space="preserve"> </w:instrText>
      </w:r>
      <w:r w:rsidR="00BC27D2">
        <w:fldChar w:fldCharType="separate"/>
      </w:r>
      <w:r w:rsidR="00BC27D2">
        <w:rPr>
          <w:rFonts w:hint="eastAsia"/>
        </w:rPr>
        <w:t>图例</w:t>
      </w:r>
      <w:r w:rsidR="00BC27D2">
        <w:rPr>
          <w:rFonts w:hint="eastAsia"/>
        </w:rPr>
        <w:t xml:space="preserve"> </w:t>
      </w:r>
      <w:r w:rsidR="00BC27D2">
        <w:rPr>
          <w:noProof/>
        </w:rPr>
        <w:t>4</w:t>
      </w:r>
      <w:r w:rsidR="00BC27D2">
        <w:noBreakHyphen/>
      </w:r>
      <w:r w:rsidR="00BC27D2">
        <w:rPr>
          <w:noProof/>
        </w:rPr>
        <w:t>10</w:t>
      </w:r>
      <w:r w:rsidR="00BC27D2">
        <w:fldChar w:fldCharType="end"/>
      </w:r>
      <w:r w:rsidR="00BC27D2">
        <w:rPr>
          <w:rFonts w:hint="eastAsia"/>
        </w:rPr>
        <w:t>中，</w:t>
      </w:r>
      <w:r w:rsidR="009E581B">
        <w:rPr>
          <w:rFonts w:hint="eastAsia"/>
        </w:rPr>
        <w:t>Ted</w:t>
      </w:r>
      <w:r>
        <w:rPr>
          <w:rFonts w:hint="eastAsia"/>
        </w:rPr>
        <w:t>喜欢电影</w:t>
      </w:r>
      <w:r>
        <w:rPr>
          <w:rFonts w:hint="eastAsia"/>
        </w:rPr>
        <w:t>A</w:t>
      </w:r>
      <w:r w:rsidR="009E581B">
        <w:rPr>
          <w:rFonts w:hint="eastAsia"/>
        </w:rPr>
        <w:t>、</w:t>
      </w:r>
      <w:r>
        <w:rPr>
          <w:rFonts w:hint="eastAsia"/>
        </w:rPr>
        <w:t>B</w:t>
      </w:r>
      <w:r>
        <w:rPr>
          <w:rFonts w:hint="eastAsia"/>
        </w:rPr>
        <w:t>和</w:t>
      </w:r>
      <w:r>
        <w:rPr>
          <w:rFonts w:hint="eastAsia"/>
        </w:rPr>
        <w:t>C</w:t>
      </w:r>
      <w:r w:rsidR="00C31D33">
        <w:rPr>
          <w:rFonts w:hint="eastAsia"/>
        </w:rPr>
        <w:t>，</w:t>
      </w:r>
      <w:r w:rsidR="009E581B">
        <w:rPr>
          <w:rFonts w:hint="eastAsia"/>
        </w:rPr>
        <w:t>Carol</w:t>
      </w:r>
      <w:r>
        <w:rPr>
          <w:rFonts w:hint="eastAsia"/>
        </w:rPr>
        <w:t>喜欢电影</w:t>
      </w:r>
      <w:r>
        <w:rPr>
          <w:rFonts w:hint="eastAsia"/>
        </w:rPr>
        <w:t>B</w:t>
      </w:r>
      <w:r>
        <w:rPr>
          <w:rFonts w:hint="eastAsia"/>
        </w:rPr>
        <w:t>和</w:t>
      </w:r>
      <w:r>
        <w:rPr>
          <w:rFonts w:hint="eastAsia"/>
        </w:rPr>
        <w:t>C</w:t>
      </w:r>
      <w:r w:rsidR="00C31D33">
        <w:rPr>
          <w:rFonts w:hint="eastAsia"/>
        </w:rPr>
        <w:t>，</w:t>
      </w:r>
      <w:r>
        <w:rPr>
          <w:rFonts w:hint="eastAsia"/>
        </w:rPr>
        <w:t>使用这些数据来建立一个模型，并预测</w:t>
      </w:r>
      <w:r>
        <w:rPr>
          <w:rFonts w:hint="eastAsia"/>
        </w:rPr>
        <w:t>Bob</w:t>
      </w:r>
      <w:r>
        <w:rPr>
          <w:rFonts w:hint="eastAsia"/>
        </w:rPr>
        <w:t>将喜欢什么。</w:t>
      </w:r>
      <w:r w:rsidR="008929F5">
        <w:rPr>
          <w:rFonts w:hint="eastAsia"/>
        </w:rPr>
        <w:t>Spark</w:t>
      </w:r>
      <w:r w:rsidR="008929F5">
        <w:rPr>
          <w:rFonts w:hint="eastAsia"/>
        </w:rPr>
        <w:t>协同过滤算法</w:t>
      </w:r>
      <w:r w:rsidR="00431A76">
        <w:rPr>
          <w:rFonts w:hint="eastAsia"/>
        </w:rPr>
        <w:t>采用</w:t>
      </w:r>
      <w:r>
        <w:rPr>
          <w:rFonts w:hint="eastAsia"/>
        </w:rPr>
        <w:t>交替最小二乘</w:t>
      </w:r>
      <w:r w:rsidR="008929F5">
        <w:rPr>
          <w:rFonts w:hint="eastAsia"/>
        </w:rPr>
        <w:t>，</w:t>
      </w:r>
      <w:r>
        <w:rPr>
          <w:rFonts w:hint="eastAsia"/>
        </w:rPr>
        <w:t>近似</w:t>
      </w:r>
      <w:r w:rsidR="002974B0">
        <w:rPr>
          <w:rFonts w:hint="eastAsia"/>
        </w:rPr>
        <w:t>将</w:t>
      </w:r>
      <w:r>
        <w:rPr>
          <w:rFonts w:hint="eastAsia"/>
        </w:rPr>
        <w:t>K</w:t>
      </w:r>
      <w:r w:rsidR="0063355B">
        <w:rPr>
          <w:rFonts w:hint="eastAsia"/>
        </w:rPr>
        <w:t>维的</w:t>
      </w:r>
      <w:r>
        <w:rPr>
          <w:rFonts w:hint="eastAsia"/>
        </w:rPr>
        <w:t>稀疏用户项目评分矩阵，</w:t>
      </w:r>
      <w:r w:rsidR="002974B0">
        <w:rPr>
          <w:rFonts w:hint="eastAsia"/>
        </w:rPr>
        <w:t>分解为</w:t>
      </w:r>
      <w:r w:rsidR="0063355B">
        <w:rPr>
          <w:rFonts w:hint="eastAsia"/>
        </w:rPr>
        <w:t>两个稠密</w:t>
      </w:r>
      <w:r>
        <w:rPr>
          <w:rFonts w:hint="eastAsia"/>
        </w:rPr>
        <w:t>矩阵的乘积</w:t>
      </w:r>
      <w:r w:rsidR="0063355B">
        <w:rPr>
          <w:rFonts w:hint="eastAsia"/>
        </w:rPr>
        <w:t>得来</w:t>
      </w:r>
      <w:r w:rsidR="00923DF4">
        <w:rPr>
          <w:rFonts w:hint="eastAsia"/>
        </w:rPr>
        <w:t>，分别为：</w:t>
      </w:r>
      <w:r w:rsidR="00923DF4" w:rsidRPr="00923DF4">
        <w:rPr>
          <w:rFonts w:hint="eastAsia"/>
        </w:rPr>
        <w:t>长度为</w:t>
      </w:r>
      <w:r w:rsidR="00923DF4" w:rsidRPr="00923DF4">
        <w:rPr>
          <w:rFonts w:hint="eastAsia"/>
        </w:rPr>
        <w:t>U</w:t>
      </w:r>
      <w:r w:rsidR="00923DF4" w:rsidRPr="00923DF4">
        <w:rPr>
          <w:rFonts w:hint="eastAsia"/>
        </w:rPr>
        <w:t>×</w:t>
      </w:r>
      <w:r w:rsidR="00923DF4" w:rsidRPr="00923DF4">
        <w:rPr>
          <w:rFonts w:hint="eastAsia"/>
        </w:rPr>
        <w:t>K</w:t>
      </w:r>
      <w:r w:rsidR="00923DF4" w:rsidRPr="00923DF4">
        <w:rPr>
          <w:rFonts w:hint="eastAsia"/>
        </w:rPr>
        <w:t>的用户因子矩阵（</w:t>
      </w:r>
      <w:r w:rsidR="00923DF4" w:rsidRPr="00923DF4">
        <w:rPr>
          <w:rFonts w:hint="eastAsia"/>
        </w:rPr>
        <w:t>User</w:t>
      </w:r>
      <w:r w:rsidR="00923DF4" w:rsidRPr="00923DF4">
        <w:rPr>
          <w:rFonts w:hint="eastAsia"/>
        </w:rPr>
        <w:t>）和</w:t>
      </w:r>
      <w:r w:rsidR="00923DF4" w:rsidRPr="00923DF4">
        <w:rPr>
          <w:rFonts w:hint="eastAsia"/>
        </w:rPr>
        <w:t>I</w:t>
      </w:r>
      <w:r w:rsidR="00923DF4" w:rsidRPr="00923DF4">
        <w:rPr>
          <w:rFonts w:hint="eastAsia"/>
        </w:rPr>
        <w:t>×</w:t>
      </w:r>
      <w:r w:rsidR="00923DF4" w:rsidRPr="00923DF4">
        <w:rPr>
          <w:rFonts w:hint="eastAsia"/>
        </w:rPr>
        <w:t>K</w:t>
      </w:r>
      <w:r w:rsidR="00923DF4" w:rsidRPr="00923DF4">
        <w:rPr>
          <w:rFonts w:hint="eastAsia"/>
        </w:rPr>
        <w:t>的项目因子矩阵（</w:t>
      </w:r>
      <w:r w:rsidR="00923DF4" w:rsidRPr="00923DF4">
        <w:rPr>
          <w:rFonts w:hint="eastAsia"/>
        </w:rPr>
        <w:t>Item</w:t>
      </w:r>
      <w:r w:rsidR="00923DF4" w:rsidRPr="00923DF4">
        <w:rPr>
          <w:rFonts w:hint="eastAsia"/>
        </w:rPr>
        <w:t>）。</w:t>
      </w:r>
      <w:r w:rsidR="00923DF4">
        <w:rPr>
          <w:rFonts w:hint="eastAsia"/>
        </w:rPr>
        <w:t>这两个</w:t>
      </w:r>
      <w:r w:rsidR="00923DF4" w:rsidRPr="00923DF4">
        <w:rPr>
          <w:rFonts w:hint="eastAsia"/>
        </w:rPr>
        <w:t>因子矩阵也被称为潜在特征模型，用户因子矩阵试图描述每</w:t>
      </w:r>
      <w:r w:rsidR="00397086">
        <w:rPr>
          <w:rFonts w:hint="eastAsia"/>
        </w:rPr>
        <w:t>个用户潜在或隐藏的特征，项目因子矩阵试图描述每部电影的潜在特征，</w:t>
      </w:r>
      <w:r w:rsidR="00397086" w:rsidRPr="00923DF4">
        <w:rPr>
          <w:rFonts w:hint="eastAsia"/>
        </w:rPr>
        <w:t>代表交替最小二乘尝试发现的隐藏特征。</w:t>
      </w:r>
      <w:r w:rsidR="00C76002">
        <w:rPr>
          <w:rFonts w:hint="eastAsia"/>
        </w:rPr>
        <w:t>这个过程用到了矩阵分解。</w:t>
      </w:r>
      <w:r w:rsidR="00C76002" w:rsidRPr="00C76002">
        <w:rPr>
          <w:rFonts w:hint="eastAsia"/>
        </w:rPr>
        <w:t>什么是矩阵分解？</w:t>
      </w:r>
      <w:r w:rsidR="006756D0">
        <w:rPr>
          <w:rFonts w:hint="eastAsia"/>
        </w:rPr>
        <w:t>矩阵分解</w:t>
      </w:r>
      <w:r w:rsidR="00C76002" w:rsidRPr="00C76002">
        <w:rPr>
          <w:rFonts w:hint="eastAsia"/>
        </w:rPr>
        <w:t>是线性代数中矩阵的一系列数学运算。具体而言，矩阵分解是将矩阵分解为矩阵的乘积。</w:t>
      </w:r>
      <w:r w:rsidR="006756D0">
        <w:rPr>
          <w:rFonts w:hint="eastAsia"/>
        </w:rPr>
        <w:t>在协作过滤的情况下，矩阵分解算法</w:t>
      </w:r>
      <w:r w:rsidR="00C76002" w:rsidRPr="00C76002">
        <w:rPr>
          <w:rFonts w:hint="eastAsia"/>
        </w:rPr>
        <w:t>将用户</w:t>
      </w:r>
      <w:r w:rsidR="006756D0">
        <w:rPr>
          <w:rFonts w:hint="eastAsia"/>
        </w:rPr>
        <w:t>和</w:t>
      </w:r>
      <w:r w:rsidR="00C76002" w:rsidRPr="00C76002">
        <w:rPr>
          <w:rFonts w:hint="eastAsia"/>
        </w:rPr>
        <w:t>项</w:t>
      </w:r>
      <w:r w:rsidR="006756D0">
        <w:rPr>
          <w:rFonts w:hint="eastAsia"/>
        </w:rPr>
        <w:t>目交互矩阵分解为两个较低维的矩形矩阵乘积</w:t>
      </w:r>
      <w:r w:rsidR="00C76002" w:rsidRPr="00C76002">
        <w:rPr>
          <w:rFonts w:hint="eastAsia"/>
        </w:rPr>
        <w:t>。</w:t>
      </w:r>
      <w:r w:rsidR="00C76002" w:rsidRPr="00C76002">
        <w:rPr>
          <w:rFonts w:hint="eastAsia"/>
        </w:rPr>
        <w:t xml:space="preserve"> </w:t>
      </w:r>
      <w:r w:rsidR="00C76002" w:rsidRPr="00C76002">
        <w:rPr>
          <w:rFonts w:hint="eastAsia"/>
        </w:rPr>
        <w:t>一个矩阵可以看作是用户矩阵，其中行代表用户，列是潜在因素。</w:t>
      </w:r>
      <w:r w:rsidR="00C76002" w:rsidRPr="00C76002">
        <w:rPr>
          <w:rFonts w:hint="eastAsia"/>
        </w:rPr>
        <w:t xml:space="preserve"> </w:t>
      </w:r>
      <w:r w:rsidR="00C76002" w:rsidRPr="00C76002">
        <w:rPr>
          <w:rFonts w:hint="eastAsia"/>
        </w:rPr>
        <w:t>另一个矩阵是项目矩阵，其中行是潜在因子，列表示项目。</w:t>
      </w:r>
    </w:p>
    <w:p w14:paraId="07D25F35" w14:textId="77777777" w:rsidR="00071F1A" w:rsidRDefault="00071F1A" w:rsidP="00071F1A">
      <w:pPr>
        <w:ind w:firstLine="420"/>
        <w:jc w:val="center"/>
      </w:pPr>
      <w:r w:rsidRPr="00B75E63">
        <w:rPr>
          <w:noProof/>
        </w:rPr>
        <w:drawing>
          <wp:inline distT="0" distB="0" distL="0" distR="0" wp14:anchorId="586124B2" wp14:editId="3FA9BADB">
            <wp:extent cx="4009602" cy="1522548"/>
            <wp:effectExtent l="0" t="0" r="381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4018385" cy="1525883"/>
                    </a:xfrm>
                    <a:prstGeom prst="rect">
                      <a:avLst/>
                    </a:prstGeom>
                  </pic:spPr>
                </pic:pic>
              </a:graphicData>
            </a:graphic>
          </wp:inline>
        </w:drawing>
      </w:r>
    </w:p>
    <w:p w14:paraId="2C9B2EDA" w14:textId="3CBDE34A" w:rsidR="00071F1A" w:rsidRDefault="00071F1A" w:rsidP="00071F1A">
      <w:pPr>
        <w:pStyle w:val="Caption"/>
      </w:pPr>
      <w:bookmarkStart w:id="11" w:name="_Ref32743525"/>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10</w:t>
      </w:r>
      <w:r w:rsidR="005E15F8">
        <w:fldChar w:fldCharType="end"/>
      </w:r>
      <w:bookmarkEnd w:id="11"/>
      <w:r>
        <w:rPr>
          <w:rFonts w:hint="eastAsia"/>
        </w:rPr>
        <w:t>交替最小二乘法</w:t>
      </w:r>
    </w:p>
    <w:p w14:paraId="2FE44CB8" w14:textId="3B205CCA" w:rsidR="00B75E63" w:rsidRDefault="00F34D15" w:rsidP="00C15456">
      <w:pPr>
        <w:ind w:firstLine="420"/>
      </w:pPr>
      <w:r w:rsidRPr="00F34D15">
        <w:rPr>
          <w:rFonts w:hint="eastAsia"/>
        </w:rPr>
        <w:t>交替最小二乘</w:t>
      </w:r>
      <w:r>
        <w:rPr>
          <w:rFonts w:hint="eastAsia"/>
        </w:rPr>
        <w:t>也是矩阵分解算法，</w:t>
      </w:r>
      <w:r w:rsidRPr="00F34D15">
        <w:rPr>
          <w:rFonts w:hint="eastAsia"/>
        </w:rPr>
        <w:t>以并行方式运行。在</w:t>
      </w:r>
      <w:r w:rsidRPr="00F34D15">
        <w:rPr>
          <w:rFonts w:hint="eastAsia"/>
        </w:rPr>
        <w:t>Apache Spark ML</w:t>
      </w:r>
      <w:r w:rsidRPr="00F34D15">
        <w:rPr>
          <w:rFonts w:hint="eastAsia"/>
        </w:rPr>
        <w:t>中</w:t>
      </w:r>
      <w:r>
        <w:rPr>
          <w:rFonts w:hint="eastAsia"/>
        </w:rPr>
        <w:t>实现了</w:t>
      </w:r>
      <w:r w:rsidRPr="00F34D15">
        <w:rPr>
          <w:rFonts w:hint="eastAsia"/>
        </w:rPr>
        <w:t>交替最小二乘，并针对大规模的协作式过滤问题而构建。</w:t>
      </w:r>
      <w:r w:rsidR="0099178D" w:rsidRPr="00F34D15">
        <w:rPr>
          <w:rFonts w:hint="eastAsia"/>
        </w:rPr>
        <w:t>交替最小二乘</w:t>
      </w:r>
      <w:r w:rsidRPr="00F34D15">
        <w:rPr>
          <w:rFonts w:hint="eastAsia"/>
        </w:rPr>
        <w:t>在解决</w:t>
      </w:r>
      <w:r>
        <w:rPr>
          <w:rFonts w:hint="eastAsia"/>
        </w:rPr>
        <w:t>评分数据的</w:t>
      </w:r>
      <w:r w:rsidR="0099178D">
        <w:rPr>
          <w:rFonts w:hint="eastAsia"/>
        </w:rPr>
        <w:t>扩展性</w:t>
      </w:r>
      <w:r w:rsidRPr="00F34D15">
        <w:rPr>
          <w:rFonts w:hint="eastAsia"/>
        </w:rPr>
        <w:t>和稀疏性方面做得非常出色，并且可以很好地扩展到非常大的数据集。</w:t>
      </w:r>
      <w:r w:rsidR="006F5E34">
        <w:rPr>
          <w:rFonts w:hint="eastAsia"/>
        </w:rPr>
        <w:t>交替最小二乘</w:t>
      </w:r>
      <w:r w:rsidR="007F735B">
        <w:rPr>
          <w:rFonts w:hint="eastAsia"/>
        </w:rPr>
        <w:t>是一种迭代算法</w:t>
      </w:r>
      <w:r w:rsidR="005D7C7A">
        <w:rPr>
          <w:rFonts w:hint="eastAsia"/>
        </w:rPr>
        <w:t>，</w:t>
      </w:r>
      <w:r w:rsidR="00612255">
        <w:rPr>
          <w:rFonts w:hint="eastAsia"/>
        </w:rPr>
        <w:t>在每次迭代期间该算法可交替</w:t>
      </w:r>
      <w:r w:rsidR="007F735B">
        <w:rPr>
          <w:rFonts w:hint="eastAsia"/>
        </w:rPr>
        <w:t>地固定一个因子矩阵，并解决</w:t>
      </w:r>
      <w:r w:rsidR="005D7C7A">
        <w:rPr>
          <w:rFonts w:hint="eastAsia"/>
        </w:rPr>
        <w:t>另一个</w:t>
      </w:r>
      <w:r w:rsidR="007B5F12">
        <w:rPr>
          <w:rFonts w:hint="eastAsia"/>
        </w:rPr>
        <w:t>，</w:t>
      </w:r>
      <w:r w:rsidR="007F735B">
        <w:rPr>
          <w:rFonts w:hint="eastAsia"/>
        </w:rPr>
        <w:t>这个过程一直持续直到收敛。</w:t>
      </w:r>
      <w:r w:rsidR="00B5314F" w:rsidRPr="00B5314F">
        <w:rPr>
          <w:rFonts w:hint="eastAsia"/>
        </w:rPr>
        <w:t>最小二乘法（又称最小平方法）是一种数学优化技术</w:t>
      </w:r>
      <w:r w:rsidR="00B5314F">
        <w:rPr>
          <w:rFonts w:hint="eastAsia"/>
        </w:rPr>
        <w:t>，通过最小化误差的平方和寻找数据的最佳函数匹配，</w:t>
      </w:r>
      <w:r w:rsidR="00B5314F" w:rsidRPr="00B5314F">
        <w:rPr>
          <w:rFonts w:hint="eastAsia"/>
        </w:rPr>
        <w:t>利用最小二乘法可以简便地求得未知的数据，并使得这些求得的数据与实际数据之间误差的平方和为最小。</w:t>
      </w:r>
      <w:r w:rsidR="00C15456" w:rsidRPr="00F34D15">
        <w:rPr>
          <w:rFonts w:hint="eastAsia"/>
        </w:rPr>
        <w:t>交替最小二乘</w:t>
      </w:r>
      <w:r w:rsidR="00D00AC3">
        <w:rPr>
          <w:rFonts w:hint="eastAsia"/>
        </w:rPr>
        <w:t>的训练过程需要</w:t>
      </w:r>
      <w:r w:rsidR="00C15456">
        <w:rPr>
          <w:rFonts w:hint="eastAsia"/>
        </w:rPr>
        <w:t>两个损失函数</w:t>
      </w:r>
      <w:r w:rsidR="00D00AC3">
        <w:rPr>
          <w:rFonts w:hint="eastAsia"/>
        </w:rPr>
        <w:t>，</w:t>
      </w:r>
      <w:r w:rsidR="00C15456">
        <w:rPr>
          <w:rFonts w:hint="eastAsia"/>
        </w:rPr>
        <w:t>首先保持用户矩阵固定，并使用项目矩阵进行梯度下降；然后保持项目矩阵固定，并使用用户矩阵进行梯度下降</w:t>
      </w:r>
      <w:r w:rsidR="00071F1A">
        <w:rPr>
          <w:rFonts w:hint="eastAsia"/>
        </w:rPr>
        <w:t>，而且</w:t>
      </w:r>
      <w:r w:rsidR="00C15456">
        <w:rPr>
          <w:rFonts w:hint="eastAsia"/>
        </w:rPr>
        <w:t>训练数据</w:t>
      </w:r>
      <w:r w:rsidR="00071F1A">
        <w:rPr>
          <w:rFonts w:hint="eastAsia"/>
        </w:rPr>
        <w:t>分布在机器集群</w:t>
      </w:r>
      <w:r w:rsidR="00C15456">
        <w:rPr>
          <w:rFonts w:hint="eastAsia"/>
        </w:rPr>
        <w:t>的多个分区上</w:t>
      </w:r>
      <w:r w:rsidR="00071F1A">
        <w:rPr>
          <w:rFonts w:hint="eastAsia"/>
        </w:rPr>
        <w:t>，可以</w:t>
      </w:r>
      <w:r w:rsidR="00C15456">
        <w:rPr>
          <w:rFonts w:hint="eastAsia"/>
        </w:rPr>
        <w:t>并行运行其梯度下降</w:t>
      </w:r>
      <w:r w:rsidR="00071F1A">
        <w:rPr>
          <w:rFonts w:hint="eastAsia"/>
        </w:rPr>
        <w:t>，实现数据扩展性。</w:t>
      </w:r>
    </w:p>
    <w:p w14:paraId="7CB017AA" w14:textId="1086BF85" w:rsidR="005B746C" w:rsidRDefault="007F735B" w:rsidP="005B746C">
      <w:pPr>
        <w:ind w:firstLine="420"/>
      </w:pPr>
      <w:r>
        <w:rPr>
          <w:rFonts w:hint="eastAsia"/>
        </w:rPr>
        <w:t>一个典型的机器学习工作流程如</w:t>
      </w:r>
      <w:r w:rsidR="006E0E73">
        <w:fldChar w:fldCharType="begin"/>
      </w:r>
      <w:r w:rsidR="006E0E73">
        <w:instrText xml:space="preserve"> </w:instrText>
      </w:r>
      <w:r w:rsidR="006E0E73">
        <w:rPr>
          <w:rFonts w:hint="eastAsia"/>
        </w:rPr>
        <w:instrText>REF _Ref506038857 \h</w:instrText>
      </w:r>
      <w:r w:rsidR="006E0E73">
        <w:instrText xml:space="preserve"> </w:instrText>
      </w:r>
      <w:r w:rsidR="006E0E73">
        <w:fldChar w:fldCharType="separate"/>
      </w:r>
      <w:r w:rsidR="00ED4A23">
        <w:rPr>
          <w:rFonts w:hint="eastAsia"/>
        </w:rPr>
        <w:t>图例</w:t>
      </w:r>
      <w:r w:rsidR="00ED4A23">
        <w:rPr>
          <w:rFonts w:hint="eastAsia"/>
        </w:rPr>
        <w:t xml:space="preserve"> </w:t>
      </w:r>
      <w:r w:rsidR="00ED4A23">
        <w:rPr>
          <w:noProof/>
        </w:rPr>
        <w:t>4</w:t>
      </w:r>
      <w:r w:rsidR="00ED4A23">
        <w:noBreakHyphen/>
      </w:r>
      <w:r w:rsidR="00ED4A23">
        <w:rPr>
          <w:noProof/>
        </w:rPr>
        <w:t>15</w:t>
      </w:r>
      <w:r w:rsidR="006E0E73">
        <w:fldChar w:fldCharType="end"/>
      </w:r>
      <w:r>
        <w:rPr>
          <w:rFonts w:hint="eastAsia"/>
        </w:rPr>
        <w:t>所示。为了</w:t>
      </w:r>
      <w:r w:rsidR="00183894">
        <w:rPr>
          <w:rFonts w:hint="eastAsia"/>
        </w:rPr>
        <w:t>进行</w:t>
      </w:r>
      <w:r>
        <w:rPr>
          <w:rFonts w:hint="eastAsia"/>
        </w:rPr>
        <w:t>预测，将执行以下步骤：加载样本数据，并且将数据解析成用于</w:t>
      </w:r>
      <w:r w:rsidR="00071F1A" w:rsidRPr="00F34D15">
        <w:rPr>
          <w:rFonts w:hint="eastAsia"/>
        </w:rPr>
        <w:t>交替最小二乘</w:t>
      </w:r>
      <w:r>
        <w:rPr>
          <w:rFonts w:hint="eastAsia"/>
        </w:rPr>
        <w:t>算法的输入格式</w:t>
      </w:r>
      <w:r w:rsidR="00183894">
        <w:rPr>
          <w:rFonts w:hint="eastAsia"/>
        </w:rPr>
        <w:t>；</w:t>
      </w:r>
      <w:r>
        <w:rPr>
          <w:rFonts w:hint="eastAsia"/>
        </w:rPr>
        <w:t>拆分数据分为两个部分，一个用于构建模型和一个用于测试模型</w:t>
      </w:r>
      <w:r w:rsidR="00183894">
        <w:rPr>
          <w:rFonts w:hint="eastAsia"/>
        </w:rPr>
        <w:t>；</w:t>
      </w:r>
      <w:r>
        <w:rPr>
          <w:rFonts w:hint="eastAsia"/>
        </w:rPr>
        <w:t>然后运行</w:t>
      </w:r>
      <w:r w:rsidR="00071F1A" w:rsidRPr="00F34D15">
        <w:rPr>
          <w:rFonts w:hint="eastAsia"/>
        </w:rPr>
        <w:t>交替最小二乘</w:t>
      </w:r>
      <w:r>
        <w:rPr>
          <w:rFonts w:hint="eastAsia"/>
        </w:rPr>
        <w:t>算法建立和</w:t>
      </w:r>
      <w:r w:rsidR="00183894">
        <w:rPr>
          <w:rFonts w:hint="eastAsia"/>
        </w:rPr>
        <w:t>训练</w:t>
      </w:r>
      <w:r w:rsidR="00071F1A">
        <w:rPr>
          <w:rFonts w:hint="eastAsia"/>
        </w:rPr>
        <w:t>用户的产品矩阵模型；</w:t>
      </w:r>
      <w:r w:rsidR="00183894">
        <w:rPr>
          <w:rFonts w:hint="eastAsia"/>
        </w:rPr>
        <w:t>使用训练数据</w:t>
      </w:r>
      <w:r>
        <w:rPr>
          <w:rFonts w:hint="eastAsia"/>
        </w:rPr>
        <w:t>做出预测，并观察结果</w:t>
      </w:r>
      <w:r w:rsidR="00183894">
        <w:rPr>
          <w:rFonts w:hint="eastAsia"/>
        </w:rPr>
        <w:t>；</w:t>
      </w:r>
      <w:r>
        <w:rPr>
          <w:rFonts w:hint="eastAsia"/>
        </w:rPr>
        <w:t>然后</w:t>
      </w:r>
      <w:r w:rsidR="00183894">
        <w:rPr>
          <w:rFonts w:hint="eastAsia"/>
        </w:rPr>
        <w:t>使用</w:t>
      </w:r>
      <w:r>
        <w:rPr>
          <w:rFonts w:hint="eastAsia"/>
        </w:rPr>
        <w:t>测试</w:t>
      </w:r>
      <w:r w:rsidR="00183894">
        <w:rPr>
          <w:rFonts w:hint="eastAsia"/>
        </w:rPr>
        <w:t>数据</w:t>
      </w:r>
      <w:r>
        <w:rPr>
          <w:rFonts w:hint="eastAsia"/>
        </w:rPr>
        <w:t>试验模型。</w:t>
      </w:r>
      <w:r w:rsidR="005B746C" w:rsidRPr="005B746C">
        <w:rPr>
          <w:rFonts w:hint="eastAsia"/>
        </w:rPr>
        <w:t>在下面的示例中，</w:t>
      </w:r>
      <w:r w:rsidR="005B746C">
        <w:rPr>
          <w:rFonts w:hint="eastAsia"/>
        </w:rPr>
        <w:t>从</w:t>
      </w:r>
      <w:r w:rsidR="005B746C" w:rsidRPr="00274DD0">
        <w:t>ratings.dat</w:t>
      </w:r>
      <w:r w:rsidR="005B746C" w:rsidRPr="005B746C">
        <w:rPr>
          <w:rFonts w:hint="eastAsia"/>
        </w:rPr>
        <w:t>数据集中加载</w:t>
      </w:r>
      <w:r w:rsidR="005B746C">
        <w:rPr>
          <w:rFonts w:hint="eastAsia"/>
        </w:rPr>
        <w:t>评价</w:t>
      </w:r>
      <w:r w:rsidR="00137658">
        <w:rPr>
          <w:rFonts w:hint="eastAsia"/>
        </w:rPr>
        <w:t>数据，每一行包括用户</w:t>
      </w:r>
      <w:r w:rsidR="00137658">
        <w:rPr>
          <w:rFonts w:hint="eastAsia"/>
        </w:rPr>
        <w:t>ID</w:t>
      </w:r>
      <w:r w:rsidR="00137658">
        <w:rPr>
          <w:rFonts w:hint="eastAsia"/>
        </w:rPr>
        <w:t>、</w:t>
      </w:r>
      <w:r w:rsidR="005B746C" w:rsidRPr="005B746C">
        <w:rPr>
          <w:rFonts w:hint="eastAsia"/>
        </w:rPr>
        <w:t>电影</w:t>
      </w:r>
      <w:r w:rsidR="00137658">
        <w:rPr>
          <w:rFonts w:hint="eastAsia"/>
        </w:rPr>
        <w:t>ID</w:t>
      </w:r>
      <w:r w:rsidR="00137658">
        <w:rPr>
          <w:rFonts w:hint="eastAsia"/>
        </w:rPr>
        <w:t>、评价（从</w:t>
      </w:r>
      <w:r w:rsidR="00137658">
        <w:rPr>
          <w:rFonts w:hint="eastAsia"/>
        </w:rPr>
        <w:t>1</w:t>
      </w:r>
      <w:r w:rsidR="00137658">
        <w:rPr>
          <w:rFonts w:hint="eastAsia"/>
        </w:rPr>
        <w:t>到</w:t>
      </w:r>
      <w:r w:rsidR="00137658">
        <w:rPr>
          <w:rFonts w:hint="eastAsia"/>
        </w:rPr>
        <w:t>5</w:t>
      </w:r>
      <w:r w:rsidR="00137658">
        <w:rPr>
          <w:rFonts w:hint="eastAsia"/>
        </w:rPr>
        <w:t>）</w:t>
      </w:r>
      <w:r w:rsidR="005B746C" w:rsidRPr="005B746C">
        <w:rPr>
          <w:rFonts w:hint="eastAsia"/>
        </w:rPr>
        <w:t>和时间戳。</w:t>
      </w:r>
    </w:p>
    <w:p w14:paraId="0F64DD8E" w14:textId="63636E32" w:rsidR="007F735B" w:rsidRDefault="00B75E63" w:rsidP="00B75E63">
      <w:pPr>
        <w:ind w:firstLine="420"/>
        <w:jc w:val="center"/>
      </w:pPr>
      <w:r w:rsidRPr="00B75E63">
        <w:rPr>
          <w:noProof/>
        </w:rPr>
        <w:lastRenderedPageBreak/>
        <w:drawing>
          <wp:inline distT="0" distB="0" distL="0" distR="0" wp14:anchorId="7E7C2301" wp14:editId="7B57CA61">
            <wp:extent cx="4381500" cy="2298700"/>
            <wp:effectExtent l="0" t="0" r="1270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81500" cy="2298700"/>
                    </a:xfrm>
                    <a:prstGeom prst="rect">
                      <a:avLst/>
                    </a:prstGeom>
                  </pic:spPr>
                </pic:pic>
              </a:graphicData>
            </a:graphic>
          </wp:inline>
        </w:drawing>
      </w:r>
    </w:p>
    <w:p w14:paraId="788766CD" w14:textId="6393135A" w:rsidR="006E0E73" w:rsidRDefault="007B2881" w:rsidP="007B2881">
      <w:pPr>
        <w:pStyle w:val="Caption"/>
      </w:pPr>
      <w:bookmarkStart w:id="12" w:name="_Ref506038857"/>
      <w:r>
        <w:rPr>
          <w:rFonts w:hint="eastAsia"/>
        </w:rPr>
        <w:t>图例</w:t>
      </w:r>
      <w:r>
        <w:rPr>
          <w:rFonts w:hint="eastAsia"/>
        </w:rPr>
        <w:t xml:space="preserve"> </w:t>
      </w:r>
      <w:r w:rsidR="005E15F8">
        <w:fldChar w:fldCharType="begin"/>
      </w:r>
      <w:r w:rsidR="005E15F8">
        <w:instrText xml:space="preserve"> </w:instrText>
      </w:r>
      <w:r w:rsidR="005E15F8">
        <w:rPr>
          <w:rFonts w:hint="eastAsia"/>
        </w:rPr>
        <w:instrText>STYLEREF 1 \s</w:instrText>
      </w:r>
      <w:r w:rsidR="005E15F8">
        <w:instrText xml:space="preserve"> </w:instrText>
      </w:r>
      <w:r w:rsidR="005E15F8">
        <w:fldChar w:fldCharType="separate"/>
      </w:r>
      <w:r w:rsidR="005E15F8">
        <w:rPr>
          <w:noProof/>
        </w:rPr>
        <w:t>4</w:t>
      </w:r>
      <w:r w:rsidR="005E15F8">
        <w:fldChar w:fldCharType="end"/>
      </w:r>
      <w:r w:rsidR="005E15F8">
        <w:noBreakHyphen/>
      </w:r>
      <w:r w:rsidR="005E15F8">
        <w:fldChar w:fldCharType="begin"/>
      </w:r>
      <w:r w:rsidR="005E15F8">
        <w:instrText xml:space="preserve"> </w:instrText>
      </w:r>
      <w:r w:rsidR="005E15F8">
        <w:rPr>
          <w:rFonts w:hint="eastAsia"/>
        </w:rPr>
        <w:instrText xml:space="preserve">SEQ </w:instrText>
      </w:r>
      <w:r w:rsidR="005E15F8">
        <w:rPr>
          <w:rFonts w:hint="eastAsia"/>
        </w:rPr>
        <w:instrText>图例</w:instrText>
      </w:r>
      <w:r w:rsidR="005E15F8">
        <w:rPr>
          <w:rFonts w:hint="eastAsia"/>
        </w:rPr>
        <w:instrText xml:space="preserve"> \* ARABIC \s 1</w:instrText>
      </w:r>
      <w:r w:rsidR="005E15F8">
        <w:instrText xml:space="preserve"> </w:instrText>
      </w:r>
      <w:r w:rsidR="005E15F8">
        <w:fldChar w:fldCharType="separate"/>
      </w:r>
      <w:r w:rsidR="005E15F8">
        <w:rPr>
          <w:noProof/>
        </w:rPr>
        <w:t>11</w:t>
      </w:r>
      <w:r w:rsidR="005E15F8">
        <w:fldChar w:fldCharType="end"/>
      </w:r>
      <w:bookmarkEnd w:id="12"/>
      <w:r w:rsidR="006E0E73">
        <w:rPr>
          <w:rFonts w:hint="eastAsia"/>
        </w:rPr>
        <w:t>机器学习的工作流程</w:t>
      </w:r>
    </w:p>
    <w:p w14:paraId="567128FA" w14:textId="77777777" w:rsidR="00901212" w:rsidRDefault="00901212" w:rsidP="00901212">
      <w:pPr>
        <w:pStyle w:val="a8"/>
      </w:pPr>
      <w:r>
        <w:t>scala&gt; import org.apache.spark.mllib.recommendation.{ ALS, MatrixFactorizationModel, Rating }</w:t>
      </w:r>
    </w:p>
    <w:p w14:paraId="1B5D0236" w14:textId="4E3DEFE3" w:rsidR="00901212" w:rsidRPr="00901212" w:rsidRDefault="00901212" w:rsidP="00901212">
      <w:pPr>
        <w:pStyle w:val="a8"/>
      </w:pPr>
      <w:r>
        <w:t>import org.apache.spark.mllib.recommendation.{ALS, MatrixFactorizationModel, Rating}</w:t>
      </w:r>
    </w:p>
    <w:p w14:paraId="26F7A9EB" w14:textId="3DCF0A09" w:rsidR="005706EF" w:rsidRDefault="007F735B" w:rsidP="006A43A3">
      <w:pPr>
        <w:ind w:firstLine="420"/>
      </w:pPr>
      <w:r>
        <w:rPr>
          <w:rFonts w:hint="eastAsia"/>
        </w:rPr>
        <w:t>在第一步中，加载评价数据到</w:t>
      </w:r>
      <w:r>
        <w:rPr>
          <w:rFonts w:hint="eastAsia"/>
        </w:rPr>
        <w:t>ratingText</w:t>
      </w:r>
      <w:r w:rsidR="006A43A3">
        <w:rPr>
          <w:rFonts w:hint="eastAsia"/>
        </w:rPr>
        <w:t>，</w:t>
      </w:r>
      <w:r w:rsidR="0057397D">
        <w:rPr>
          <w:rFonts w:hint="eastAsia"/>
        </w:rPr>
        <w:t>加载数据为</w:t>
      </w:r>
      <w:r w:rsidR="0057397D">
        <w:rPr>
          <w:rFonts w:hint="eastAsia"/>
        </w:rPr>
        <w:t>RDD</w:t>
      </w:r>
    </w:p>
    <w:p w14:paraId="5CB5C931" w14:textId="2250BEFC" w:rsidR="00274DD0" w:rsidRPr="00274DD0" w:rsidRDefault="00274DD0" w:rsidP="00274DD0">
      <w:pPr>
        <w:pStyle w:val="a8"/>
      </w:pPr>
      <w:r w:rsidRPr="00274DD0">
        <w:t xml:space="preserve">scala&gt; val </w:t>
      </w:r>
      <w:r w:rsidR="004C493C">
        <w:t>ratingText = sc.textFile("/</w:t>
      </w:r>
      <w:r w:rsidRPr="00274DD0">
        <w:t>data/ratings.dat")</w:t>
      </w:r>
    </w:p>
    <w:p w14:paraId="30A6CCFF" w14:textId="2CD4C995" w:rsidR="00274DD0" w:rsidRDefault="00274DD0" w:rsidP="00274DD0">
      <w:pPr>
        <w:pStyle w:val="a8"/>
      </w:pPr>
      <w:r w:rsidRPr="00274DD0">
        <w:t>ratingText: org.apache.spark.rdd.RDD[String] = /root/data/ratings.dat MapPartitionsRDD[1] at textFile at &lt;console&gt;:25</w:t>
      </w:r>
    </w:p>
    <w:p w14:paraId="7734E020" w14:textId="77777777" w:rsidR="00257887" w:rsidRPr="00257887" w:rsidRDefault="00257887" w:rsidP="00257887">
      <w:pPr>
        <w:pStyle w:val="a8"/>
      </w:pPr>
    </w:p>
    <w:p w14:paraId="69E16EC7" w14:textId="77777777" w:rsidR="00257887" w:rsidRDefault="00257887" w:rsidP="00257887">
      <w:pPr>
        <w:pStyle w:val="a8"/>
      </w:pPr>
      <w:r>
        <w:t>scala&gt; ratingText.take(2)</w:t>
      </w:r>
    </w:p>
    <w:p w14:paraId="39FB7A6E" w14:textId="0863C979" w:rsidR="00D21537" w:rsidRDefault="00257887" w:rsidP="00257887">
      <w:pPr>
        <w:pStyle w:val="a8"/>
      </w:pPr>
      <w:r>
        <w:t>res3: Array[String] = Array(1::1193::5::978300760, 1::661::3::978302109)</w:t>
      </w:r>
    </w:p>
    <w:p w14:paraId="5CFB5034" w14:textId="2236DF94"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59</w:t>
      </w:r>
      <w:r w:rsidR="00D54DC9">
        <w:fldChar w:fldCharType="end"/>
      </w:r>
    </w:p>
    <w:p w14:paraId="53C851EB" w14:textId="1DE59A8C" w:rsidR="00FB73E5" w:rsidRDefault="00FB73E5" w:rsidP="00274DD0">
      <w:pPr>
        <w:ind w:firstLine="420"/>
      </w:pPr>
      <w:r>
        <w:rPr>
          <w:rFonts w:hint="eastAsia"/>
        </w:rPr>
        <w:t>转换</w:t>
      </w:r>
      <w:r>
        <w:rPr>
          <w:rFonts w:hint="eastAsia"/>
        </w:rPr>
        <w:t>ratingText</w:t>
      </w:r>
      <w:r>
        <w:rPr>
          <w:rFonts w:hint="eastAsia"/>
        </w:rPr>
        <w:t>为</w:t>
      </w:r>
      <w:r>
        <w:rPr>
          <w:rFonts w:hint="eastAsia"/>
        </w:rPr>
        <w:t>RDD</w:t>
      </w:r>
      <w:r w:rsidR="008D2D7A">
        <w:rPr>
          <w:rFonts w:hint="eastAsia"/>
        </w:rPr>
        <w:t>，</w:t>
      </w:r>
      <w:r>
        <w:rPr>
          <w:rFonts w:hint="eastAsia"/>
        </w:rPr>
        <w:t>将</w:t>
      </w:r>
      <w:r w:rsidR="008D2D7A">
        <w:rPr>
          <w:rFonts w:hint="eastAsia"/>
        </w:rPr>
        <w:t>parseRating</w:t>
      </w:r>
      <w:r w:rsidR="008D2D7A">
        <w:rPr>
          <w:rFonts w:hint="eastAsia"/>
        </w:rPr>
        <w:t>函数</w:t>
      </w:r>
      <w:r>
        <w:rPr>
          <w:rFonts w:hint="eastAsia"/>
        </w:rPr>
        <w:t>适用于</w:t>
      </w:r>
      <w:r>
        <w:rPr>
          <w:rFonts w:hint="eastAsia"/>
        </w:rPr>
        <w:t>ratingText</w:t>
      </w:r>
      <w:r>
        <w:rPr>
          <w:rFonts w:hint="eastAsia"/>
        </w:rPr>
        <w:t>的每个元素，并返回</w:t>
      </w:r>
      <w:r w:rsidR="008D2D7A">
        <w:rPr>
          <w:rFonts w:hint="eastAsia"/>
        </w:rPr>
        <w:t>一个新的</w:t>
      </w:r>
      <w:r>
        <w:rPr>
          <w:rFonts w:hint="eastAsia"/>
        </w:rPr>
        <w:t>评价对象</w:t>
      </w:r>
      <w:r w:rsidR="00117118">
        <w:rPr>
          <w:rFonts w:hint="eastAsia"/>
        </w:rPr>
        <w:t>ratingsRDD</w:t>
      </w:r>
      <w:r>
        <w:rPr>
          <w:rFonts w:hint="eastAsia"/>
        </w:rPr>
        <w:t>，因为将利用这些数据来构建矩阵模型</w:t>
      </w:r>
      <w:r w:rsidR="002427A4">
        <w:rPr>
          <w:rFonts w:hint="eastAsia"/>
        </w:rPr>
        <w:t>，所以需要缓存，</w:t>
      </w:r>
      <w:r>
        <w:rPr>
          <w:rFonts w:hint="eastAsia"/>
        </w:rPr>
        <w:t>。</w:t>
      </w:r>
    </w:p>
    <w:p w14:paraId="7800A15C" w14:textId="77777777" w:rsidR="000449FD" w:rsidRDefault="000449FD" w:rsidP="00DC3719">
      <w:pPr>
        <w:pStyle w:val="a8"/>
      </w:pPr>
      <w:r>
        <w:t>scala&gt; def parseRating(str: String): Rating = {</w:t>
      </w:r>
    </w:p>
    <w:p w14:paraId="4B3B517D" w14:textId="77777777" w:rsidR="000449FD" w:rsidRDefault="000449FD" w:rsidP="00DC3719">
      <w:pPr>
        <w:pStyle w:val="a8"/>
      </w:pPr>
      <w:r>
        <w:t xml:space="preserve">     |    val fields = str.split("::")</w:t>
      </w:r>
    </w:p>
    <w:p w14:paraId="3DB2070C" w14:textId="77777777" w:rsidR="000449FD" w:rsidRDefault="000449FD" w:rsidP="00DC3719">
      <w:pPr>
        <w:pStyle w:val="a8"/>
      </w:pPr>
      <w:r>
        <w:t xml:space="preserve">     |    Rating(fields(0).toInt, fields(1).toInt, fields(2).toDouble)</w:t>
      </w:r>
    </w:p>
    <w:p w14:paraId="71C51AA4" w14:textId="77777777" w:rsidR="000449FD" w:rsidRDefault="000449FD" w:rsidP="00DC3719">
      <w:pPr>
        <w:pStyle w:val="a8"/>
      </w:pPr>
      <w:r>
        <w:t xml:space="preserve">     |  }</w:t>
      </w:r>
    </w:p>
    <w:p w14:paraId="26FCBEEE" w14:textId="3879285E" w:rsidR="000449FD" w:rsidRDefault="000449FD" w:rsidP="00DC3719">
      <w:pPr>
        <w:pStyle w:val="a8"/>
      </w:pPr>
      <w:r>
        <w:t>parseRating: (str: String)org.apache.spark.mllib.recommendation.Rating</w:t>
      </w:r>
    </w:p>
    <w:p w14:paraId="1B0E7046" w14:textId="7EBB5C63" w:rsidR="00DC3719" w:rsidRDefault="00DC3719" w:rsidP="00DC3719">
      <w:pPr>
        <w:pStyle w:val="a8"/>
      </w:pPr>
    </w:p>
    <w:p w14:paraId="64CEBB98" w14:textId="77777777" w:rsidR="00DC3719" w:rsidRDefault="00DC3719" w:rsidP="00DC3719">
      <w:pPr>
        <w:pStyle w:val="a8"/>
      </w:pPr>
      <w:r>
        <w:t>scala&gt; val ratingsRDD = ratingText.map(parseRating).cache()</w:t>
      </w:r>
    </w:p>
    <w:p w14:paraId="74D44ED4" w14:textId="69FF98F9" w:rsidR="00DC3719" w:rsidRPr="00FB73E5" w:rsidRDefault="00DC3719" w:rsidP="00DC3719">
      <w:pPr>
        <w:pStyle w:val="a8"/>
      </w:pPr>
      <w:r>
        <w:t>ratingsRDD: org.apache.spark.rdd.RDD[org.apache.spark.mllib.recommendation.Rating] = MapPartitionsRDD[2] at map at &lt;console&gt;:29</w:t>
      </w:r>
    </w:p>
    <w:p w14:paraId="3F1C3C34" w14:textId="28339B1E" w:rsidR="007F735B" w:rsidRDefault="007F735B" w:rsidP="007F735B">
      <w:pPr>
        <w:ind w:firstLine="420"/>
      </w:pPr>
      <w:r>
        <w:rPr>
          <w:rFonts w:hint="eastAsia"/>
        </w:rPr>
        <w:t>该</w:t>
      </w:r>
      <w:r>
        <w:rPr>
          <w:rFonts w:hint="eastAsia"/>
        </w:rPr>
        <w:t>parseRating</w:t>
      </w:r>
      <w:r w:rsidR="00DC3719">
        <w:rPr>
          <w:rFonts w:hint="eastAsia"/>
        </w:rPr>
        <w:t>函数</w:t>
      </w:r>
      <w:r>
        <w:rPr>
          <w:rFonts w:hint="eastAsia"/>
        </w:rPr>
        <w:t>解析评价数据文件</w:t>
      </w:r>
      <w:r w:rsidR="00DC3719">
        <w:rPr>
          <w:rFonts w:hint="eastAsia"/>
        </w:rPr>
        <w:t>的每一行</w:t>
      </w:r>
      <w:r w:rsidR="008F57AD">
        <w:rPr>
          <w:rFonts w:hint="eastAsia"/>
        </w:rPr>
        <w:t>，</w:t>
      </w:r>
      <w:r w:rsidR="00936C87">
        <w:rPr>
          <w:rFonts w:hint="eastAsia"/>
        </w:rPr>
        <w:t>将其</w:t>
      </w:r>
      <w:r w:rsidR="008F57AD">
        <w:rPr>
          <w:rFonts w:hint="eastAsia"/>
        </w:rPr>
        <w:t>转换</w:t>
      </w:r>
      <w:r w:rsidR="00DC3719">
        <w:rPr>
          <w:rFonts w:hint="eastAsia"/>
        </w:rPr>
        <w:t>为</w:t>
      </w:r>
      <w:r>
        <w:rPr>
          <w:rFonts w:hint="eastAsia"/>
        </w:rPr>
        <w:t>MLlib</w:t>
      </w:r>
      <w:r w:rsidR="00DC3719">
        <w:rPr>
          <w:rFonts w:hint="eastAsia"/>
        </w:rPr>
        <w:t>的</w:t>
      </w:r>
      <w:r w:rsidR="00DC3719">
        <w:rPr>
          <w:rFonts w:hint="eastAsia"/>
        </w:rPr>
        <w:t>Rating</w:t>
      </w:r>
      <w:r w:rsidR="00AB4706">
        <w:rPr>
          <w:rFonts w:hint="eastAsia"/>
        </w:rPr>
        <w:t>类，</w:t>
      </w:r>
      <w:r>
        <w:rPr>
          <w:rFonts w:hint="eastAsia"/>
        </w:rPr>
        <w:t>将以此</w:t>
      </w:r>
      <w:r w:rsidR="00DC3719">
        <w:rPr>
          <w:rFonts w:hint="eastAsia"/>
        </w:rPr>
        <w:t>作为</w:t>
      </w:r>
      <w:r>
        <w:rPr>
          <w:rFonts w:hint="eastAsia"/>
        </w:rPr>
        <w:t>ALS</w:t>
      </w:r>
      <w:r w:rsidR="00DC3719">
        <w:rPr>
          <w:rFonts w:hint="eastAsia"/>
        </w:rPr>
        <w:t>.</w:t>
      </w:r>
      <w:r>
        <w:rPr>
          <w:rFonts w:hint="eastAsia"/>
        </w:rPr>
        <w:t>run</w:t>
      </w:r>
      <w:r>
        <w:rPr>
          <w:rFonts w:hint="eastAsia"/>
        </w:rPr>
        <w:t>方法</w:t>
      </w:r>
      <w:r w:rsidR="00DC3719">
        <w:rPr>
          <w:rFonts w:hint="eastAsia"/>
        </w:rPr>
        <w:t>的</w:t>
      </w:r>
      <w:r>
        <w:rPr>
          <w:rFonts w:hint="eastAsia"/>
        </w:rPr>
        <w:t>输入。</w:t>
      </w:r>
      <w:r w:rsidR="00AB4706">
        <w:rPr>
          <w:rFonts w:hint="eastAsia"/>
        </w:rPr>
        <w:t>下一步，将数据分为两个部分，一个用于训练</w:t>
      </w:r>
      <w:r>
        <w:rPr>
          <w:rFonts w:hint="eastAsia"/>
        </w:rPr>
        <w:t>模型和一个用于测试模型。在这里显示的代码</w:t>
      </w:r>
      <w:r w:rsidR="00DC3719">
        <w:rPr>
          <w:rFonts w:hint="eastAsia"/>
        </w:rPr>
        <w:t>使</w:t>
      </w:r>
      <w:r>
        <w:rPr>
          <w:rFonts w:hint="eastAsia"/>
        </w:rPr>
        <w:t>用</w:t>
      </w:r>
      <w:r w:rsidR="00DC3719">
        <w:rPr>
          <w:rFonts w:hint="eastAsia"/>
        </w:rPr>
        <w:t>了</w:t>
      </w:r>
      <w:r w:rsidR="00AB4706">
        <w:rPr>
          <w:rFonts w:hint="eastAsia"/>
        </w:rPr>
        <w:t>Hold-Out</w:t>
      </w:r>
      <w:r w:rsidR="00AB4706">
        <w:rPr>
          <w:rFonts w:hint="eastAsia"/>
        </w:rPr>
        <w:t>分割</w:t>
      </w:r>
      <w:r>
        <w:rPr>
          <w:rFonts w:hint="eastAsia"/>
        </w:rPr>
        <w:t>数据</w:t>
      </w:r>
      <w:r w:rsidR="00AB4706">
        <w:rPr>
          <w:rFonts w:hint="eastAsia"/>
        </w:rPr>
        <w:t>，</w:t>
      </w:r>
      <w:r w:rsidR="00AB4706">
        <w:rPr>
          <w:rFonts w:hint="eastAsia"/>
        </w:rPr>
        <w:t>80%</w:t>
      </w:r>
      <w:r w:rsidR="00AB4706">
        <w:rPr>
          <w:rFonts w:hint="eastAsia"/>
        </w:rPr>
        <w:t>的数据用来训练，</w:t>
      </w:r>
      <w:r w:rsidR="00AB4706">
        <w:rPr>
          <w:rFonts w:hint="eastAsia"/>
        </w:rPr>
        <w:t>20%</w:t>
      </w:r>
      <w:r w:rsidR="00AB4706">
        <w:rPr>
          <w:rFonts w:hint="eastAsia"/>
        </w:rPr>
        <w:t>的数据用来测试</w:t>
      </w:r>
      <w:r w:rsidR="00957938">
        <w:rPr>
          <w:rFonts w:hint="eastAsia"/>
        </w:rPr>
        <w:t>，</w:t>
      </w:r>
      <w:r>
        <w:rPr>
          <w:rFonts w:hint="eastAsia"/>
        </w:rPr>
        <w:t>然后运行</w:t>
      </w:r>
      <w:r w:rsidR="00957938" w:rsidRPr="00F34D15">
        <w:rPr>
          <w:rFonts w:hint="eastAsia"/>
        </w:rPr>
        <w:t>交替最小二乘</w:t>
      </w:r>
      <w:r>
        <w:rPr>
          <w:rFonts w:hint="eastAsia"/>
        </w:rPr>
        <w:t>算法建立和</w:t>
      </w:r>
      <w:r w:rsidR="00DC3719">
        <w:rPr>
          <w:rFonts w:hint="eastAsia"/>
        </w:rPr>
        <w:t>训练</w:t>
      </w:r>
      <w:r w:rsidR="00CF333E">
        <w:rPr>
          <w:rFonts w:hint="eastAsia"/>
        </w:rPr>
        <w:t>用户和</w:t>
      </w:r>
      <w:r>
        <w:rPr>
          <w:rFonts w:hint="eastAsia"/>
        </w:rPr>
        <w:t>产品矩阵模型。</w:t>
      </w:r>
    </w:p>
    <w:p w14:paraId="120C308A" w14:textId="77777777" w:rsidR="00DC3719" w:rsidRDefault="00DC3719" w:rsidP="00DC3719">
      <w:pPr>
        <w:pStyle w:val="a8"/>
      </w:pPr>
      <w:r>
        <w:t>scala&gt; val splits = ratingsRDD.randomSplit(Array(0.8, 0.2), 0L)</w:t>
      </w:r>
    </w:p>
    <w:p w14:paraId="78AED92C" w14:textId="77777777" w:rsidR="00DC3719" w:rsidRDefault="00DC3719" w:rsidP="00DC3719">
      <w:pPr>
        <w:pStyle w:val="a8"/>
      </w:pPr>
      <w:r>
        <w:t>splits: Array[org.apache.spark.rdd.RDD[org.apache.spark.mllib.recommendation.Rating]] = Array(MapPartitionsRDD[3] at randomSplit at &lt;console&gt;:31, MapPartitionsRDD[4] at randomSplit at &lt;console&gt;:31)</w:t>
      </w:r>
    </w:p>
    <w:p w14:paraId="66CE7248" w14:textId="77777777" w:rsidR="00DC3719" w:rsidRDefault="00DC3719" w:rsidP="00DC3719">
      <w:pPr>
        <w:pStyle w:val="a8"/>
      </w:pPr>
    </w:p>
    <w:p w14:paraId="19031365" w14:textId="77777777" w:rsidR="00DC3719" w:rsidRDefault="00DC3719" w:rsidP="00DC3719">
      <w:pPr>
        <w:pStyle w:val="a8"/>
      </w:pPr>
      <w:r>
        <w:t>scala&gt; val trainingRatingsRDD = splits(0).cache()</w:t>
      </w:r>
    </w:p>
    <w:p w14:paraId="260BB800" w14:textId="77777777" w:rsidR="00DC3719" w:rsidRDefault="00DC3719" w:rsidP="00DC3719">
      <w:pPr>
        <w:pStyle w:val="a8"/>
      </w:pPr>
      <w:r>
        <w:t>trainingRatingsRDD: org.apache.spark.rdd.RDD[org.apache.spark.mllib.recommendation.Rating] = MapPartitionsRDD[3] at randomSplit at &lt;console&gt;:31</w:t>
      </w:r>
    </w:p>
    <w:p w14:paraId="2A9E9538" w14:textId="77777777" w:rsidR="00DC3719" w:rsidRDefault="00DC3719" w:rsidP="00DC3719">
      <w:pPr>
        <w:pStyle w:val="a8"/>
      </w:pPr>
    </w:p>
    <w:p w14:paraId="20CF482F" w14:textId="77777777" w:rsidR="00DC3719" w:rsidRDefault="00DC3719" w:rsidP="00DC3719">
      <w:pPr>
        <w:pStyle w:val="a8"/>
      </w:pPr>
      <w:r>
        <w:t>scala&gt; val testRatingsRDD = splits(1).cache()</w:t>
      </w:r>
    </w:p>
    <w:p w14:paraId="360D9060" w14:textId="62732979" w:rsidR="00DC3719" w:rsidRDefault="00DC3719" w:rsidP="00DC3719">
      <w:pPr>
        <w:pStyle w:val="a8"/>
      </w:pPr>
      <w:r>
        <w:t>testRatingsRDD: org.apache.spark.rdd.RDD[org.apache.spark.mllib.recommendation.Rating] = MapPartitionsRDD[4] at randomSplit at &lt;console&gt;:31</w:t>
      </w:r>
    </w:p>
    <w:p w14:paraId="38E494FC" w14:textId="7FA04AB4"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60</w:t>
      </w:r>
      <w:r w:rsidR="00D54DC9">
        <w:fldChar w:fldCharType="end"/>
      </w:r>
    </w:p>
    <w:p w14:paraId="6E5D17E0" w14:textId="77777777" w:rsidR="00837D53" w:rsidRDefault="00825015" w:rsidP="00EE2112">
      <w:pPr>
        <w:ind w:firstLine="420"/>
      </w:pPr>
      <w:r>
        <w:rPr>
          <w:rFonts w:hint="eastAsia"/>
        </w:rPr>
        <w:t>使用</w:t>
      </w:r>
      <w:r>
        <w:rPr>
          <w:rFonts w:hint="eastAsia"/>
        </w:rPr>
        <w:t>ALS</w:t>
      </w:r>
      <w:r w:rsidR="00536291">
        <w:rPr>
          <w:rFonts w:hint="eastAsia"/>
        </w:rPr>
        <w:t>.train()</w:t>
      </w:r>
      <w:r w:rsidR="00536291">
        <w:rPr>
          <w:rFonts w:hint="eastAsia"/>
        </w:rPr>
        <w:t>调用</w:t>
      </w:r>
      <w:r w:rsidR="00536291" w:rsidRPr="00F34D15">
        <w:rPr>
          <w:rFonts w:hint="eastAsia"/>
        </w:rPr>
        <w:t>交替最小二乘</w:t>
      </w:r>
      <w:r w:rsidR="00536291">
        <w:rPr>
          <w:rFonts w:hint="eastAsia"/>
        </w:rPr>
        <w:t>算法</w:t>
      </w:r>
      <w:r>
        <w:rPr>
          <w:rFonts w:hint="eastAsia"/>
        </w:rPr>
        <w:t>构建一个新的</w:t>
      </w:r>
      <w:r w:rsidR="00536291">
        <w:rPr>
          <w:rFonts w:hint="eastAsia"/>
        </w:rPr>
        <w:t>用户和</w:t>
      </w:r>
      <w:r>
        <w:rPr>
          <w:rFonts w:hint="eastAsia"/>
        </w:rPr>
        <w:t>产品矩阵模型，</w:t>
      </w:r>
      <w:r w:rsidR="007549BE">
        <w:rPr>
          <w:rFonts w:hint="eastAsia"/>
        </w:rPr>
        <w:t>使用的</w:t>
      </w:r>
      <w:r w:rsidR="00536291">
        <w:rPr>
          <w:rFonts w:hint="eastAsia"/>
        </w:rPr>
        <w:t>参数为</w:t>
      </w:r>
      <w:r w:rsidR="00536291">
        <w:rPr>
          <w:rFonts w:hint="eastAsia"/>
        </w:rPr>
        <w:t>(</w:t>
      </w:r>
      <w:r w:rsidR="00536291" w:rsidRPr="00825015">
        <w:t>rank=20, iterations=10</w:t>
      </w:r>
      <w:r w:rsidR="00536291">
        <w:rPr>
          <w:rFonts w:hint="eastAsia"/>
        </w:rPr>
        <w:t>)</w:t>
      </w:r>
      <w:r w:rsidR="00837D53">
        <w:rPr>
          <w:rFonts w:hint="eastAsia"/>
        </w:rPr>
        <w:t>，</w:t>
      </w:r>
      <w:r w:rsidR="00EE2112">
        <w:rPr>
          <w:rFonts w:hint="eastAsia"/>
        </w:rPr>
        <w:t>交替最小二乘</w:t>
      </w:r>
      <w:r w:rsidR="00862015">
        <w:rPr>
          <w:rFonts w:hint="eastAsia"/>
        </w:rPr>
        <w:t>中最重要的超参数为</w:t>
      </w:r>
      <w:r w:rsidR="00837D53">
        <w:rPr>
          <w:rFonts w:hint="eastAsia"/>
        </w:rPr>
        <w:t>：</w:t>
      </w:r>
    </w:p>
    <w:p w14:paraId="6DC11020" w14:textId="0469DBA6" w:rsidR="00EE2112" w:rsidRDefault="00EE2112" w:rsidP="00EE2112">
      <w:pPr>
        <w:ind w:firstLine="420"/>
      </w:pPr>
      <w:r>
        <w:rPr>
          <w:rFonts w:hint="eastAsia"/>
        </w:rPr>
        <w:t>maxIter</w:t>
      </w:r>
      <w:r>
        <w:rPr>
          <w:rFonts w:hint="eastAsia"/>
        </w:rPr>
        <w:t>：要运行的最大迭代次数（默认为</w:t>
      </w:r>
      <w:r>
        <w:rPr>
          <w:rFonts w:hint="eastAsia"/>
        </w:rPr>
        <w:t>10</w:t>
      </w:r>
      <w:r>
        <w:rPr>
          <w:rFonts w:hint="eastAsia"/>
        </w:rPr>
        <w:t>）</w:t>
      </w:r>
    </w:p>
    <w:p w14:paraId="2294832E" w14:textId="77777777" w:rsidR="00EE2112" w:rsidRDefault="00EE2112" w:rsidP="00EE2112">
      <w:pPr>
        <w:ind w:firstLine="420"/>
      </w:pPr>
      <w:r>
        <w:rPr>
          <w:rFonts w:hint="eastAsia"/>
        </w:rPr>
        <w:t>rank</w:t>
      </w:r>
      <w:r>
        <w:rPr>
          <w:rFonts w:hint="eastAsia"/>
        </w:rPr>
        <w:t>：模型中潜在因子的数量（默认为</w:t>
      </w:r>
      <w:r>
        <w:rPr>
          <w:rFonts w:hint="eastAsia"/>
        </w:rPr>
        <w:t>10</w:t>
      </w:r>
      <w:r>
        <w:rPr>
          <w:rFonts w:hint="eastAsia"/>
        </w:rPr>
        <w:t>）</w:t>
      </w:r>
    </w:p>
    <w:p w14:paraId="770AE0B8" w14:textId="04CA498C" w:rsidR="00DC3719" w:rsidRPr="00DC3719" w:rsidRDefault="00EE2112" w:rsidP="00EE2112">
      <w:pPr>
        <w:ind w:firstLine="420"/>
      </w:pPr>
      <w:r>
        <w:rPr>
          <w:rFonts w:hint="eastAsia"/>
        </w:rPr>
        <w:t>regParam</w:t>
      </w:r>
      <w:r>
        <w:rPr>
          <w:rFonts w:hint="eastAsia"/>
        </w:rPr>
        <w:t>：</w:t>
      </w:r>
      <w:r w:rsidR="00D272D1" w:rsidRPr="00F34D15">
        <w:rPr>
          <w:rFonts w:hint="eastAsia"/>
        </w:rPr>
        <w:t>交替最小二乘</w:t>
      </w:r>
      <w:r>
        <w:rPr>
          <w:rFonts w:hint="eastAsia"/>
        </w:rPr>
        <w:t>中的正则化参数（默认为</w:t>
      </w:r>
      <w:r>
        <w:rPr>
          <w:rFonts w:hint="eastAsia"/>
        </w:rPr>
        <w:t>1.0</w:t>
      </w:r>
      <w:r>
        <w:rPr>
          <w:rFonts w:hint="eastAsia"/>
        </w:rPr>
        <w:t>）</w:t>
      </w:r>
    </w:p>
    <w:p w14:paraId="25C02078" w14:textId="77777777" w:rsidR="00B057F3" w:rsidRDefault="00B057F3" w:rsidP="00B057F3">
      <w:pPr>
        <w:pStyle w:val="a8"/>
      </w:pPr>
      <w:r>
        <w:t>scala&gt; val model = ALS.train(trainingRatingsRDD, 10, 20)</w:t>
      </w:r>
    </w:p>
    <w:p w14:paraId="393E59CD" w14:textId="2BB324DB" w:rsidR="007F735B" w:rsidRDefault="00B057F3" w:rsidP="00B057F3">
      <w:pPr>
        <w:pStyle w:val="a8"/>
      </w:pPr>
      <w:r>
        <w:t xml:space="preserve">model: org.apache.spark.mllib.recommendation.MatrixFactorizationModel = </w:t>
      </w:r>
      <w:hyperlink r:id="rId34" w:history="1">
        <w:r w:rsidR="007B2881" w:rsidRPr="006212E3">
          <w:rPr>
            <w:rStyle w:val="Hyperlink"/>
          </w:rPr>
          <w:t>org.apache.spark.mllib.recommendation.MatrixFactorizationModel@6f2f9ba4</w:t>
        </w:r>
      </w:hyperlink>
    </w:p>
    <w:p w14:paraId="15BC323D" w14:textId="27BD8B49"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61</w:t>
      </w:r>
      <w:r w:rsidR="00D54DC9">
        <w:fldChar w:fldCharType="end"/>
      </w:r>
    </w:p>
    <w:p w14:paraId="62F5486D" w14:textId="5448DC91" w:rsidR="00825015" w:rsidRDefault="007F735B" w:rsidP="007F735B">
      <w:pPr>
        <w:ind w:firstLine="420"/>
      </w:pPr>
      <w:r>
        <w:rPr>
          <w:rFonts w:hint="eastAsia"/>
        </w:rPr>
        <w:t>已经</w:t>
      </w:r>
      <w:r w:rsidR="00825015">
        <w:rPr>
          <w:rFonts w:hint="eastAsia"/>
        </w:rPr>
        <w:t>训练</w:t>
      </w:r>
      <w:r w:rsidR="00C86483">
        <w:rPr>
          <w:rFonts w:hint="eastAsia"/>
        </w:rPr>
        <w:t>了</w:t>
      </w:r>
      <w:r w:rsidR="00825015">
        <w:rPr>
          <w:rFonts w:hint="eastAsia"/>
        </w:rPr>
        <w:t>一个</w:t>
      </w:r>
      <w:r>
        <w:rPr>
          <w:rFonts w:hint="eastAsia"/>
        </w:rPr>
        <w:t>模型</w:t>
      </w:r>
      <w:r w:rsidR="00C86483">
        <w:rPr>
          <w:rFonts w:hint="eastAsia"/>
        </w:rPr>
        <w:t>model</w:t>
      </w:r>
      <w:r>
        <w:rPr>
          <w:rFonts w:hint="eastAsia"/>
        </w:rPr>
        <w:t>，想要得到测试数据</w:t>
      </w:r>
      <w:r w:rsidR="00825015">
        <w:rPr>
          <w:rFonts w:hint="eastAsia"/>
        </w:rPr>
        <w:t>的</w:t>
      </w:r>
      <w:r>
        <w:rPr>
          <w:rFonts w:hint="eastAsia"/>
        </w:rPr>
        <w:t>电影</w:t>
      </w:r>
      <w:r w:rsidR="00825015">
        <w:rPr>
          <w:rFonts w:hint="eastAsia"/>
        </w:rPr>
        <w:t>预测评价</w:t>
      </w:r>
      <w:r>
        <w:rPr>
          <w:rFonts w:hint="eastAsia"/>
        </w:rPr>
        <w:t>。首先</w:t>
      </w:r>
      <w:r w:rsidR="00C86483">
        <w:rPr>
          <w:rFonts w:hint="eastAsia"/>
        </w:rPr>
        <w:t>用</w:t>
      </w:r>
      <w:r w:rsidR="00825015">
        <w:rPr>
          <w:rFonts w:hint="eastAsia"/>
        </w:rPr>
        <w:t>testRatingsRDD</w:t>
      </w:r>
      <w:r>
        <w:rPr>
          <w:rFonts w:hint="eastAsia"/>
        </w:rPr>
        <w:t>创建</w:t>
      </w:r>
      <w:r w:rsidR="00825015">
        <w:rPr>
          <w:rFonts w:hint="eastAsia"/>
        </w:rPr>
        <w:t>新的</w:t>
      </w:r>
      <w:r w:rsidR="00825015">
        <w:rPr>
          <w:rFonts w:hint="eastAsia"/>
        </w:rPr>
        <w:t>RDD</w:t>
      </w:r>
      <w:r w:rsidR="00825015">
        <w:rPr>
          <w:rFonts w:hint="eastAsia"/>
        </w:rPr>
        <w:t>，其中包括</w:t>
      </w:r>
      <w:r>
        <w:rPr>
          <w:rFonts w:hint="eastAsia"/>
        </w:rPr>
        <w:t>测试用户</w:t>
      </w:r>
      <w:r>
        <w:rPr>
          <w:rFonts w:hint="eastAsia"/>
        </w:rPr>
        <w:t>ID</w:t>
      </w:r>
      <w:r>
        <w:rPr>
          <w:rFonts w:hint="eastAsia"/>
        </w:rPr>
        <w:t>和影片</w:t>
      </w:r>
      <w:r>
        <w:rPr>
          <w:rFonts w:hint="eastAsia"/>
        </w:rPr>
        <w:t>ID</w:t>
      </w:r>
      <w:r>
        <w:rPr>
          <w:rFonts w:hint="eastAsia"/>
        </w:rPr>
        <w:t>，没有任何</w:t>
      </w:r>
      <w:r w:rsidR="00825015">
        <w:rPr>
          <w:rFonts w:hint="eastAsia"/>
        </w:rPr>
        <w:t>评价</w:t>
      </w:r>
      <w:r>
        <w:rPr>
          <w:rFonts w:hint="eastAsia"/>
        </w:rPr>
        <w:t>。</w:t>
      </w:r>
    </w:p>
    <w:p w14:paraId="01FAD7E1" w14:textId="77777777" w:rsidR="00B04A1E" w:rsidRDefault="00B04A1E" w:rsidP="00B04A1E">
      <w:pPr>
        <w:pStyle w:val="a8"/>
      </w:pPr>
      <w:r>
        <w:t>scala&gt; val testUserProductRDD = testRatingsRDD.map {</w:t>
      </w:r>
    </w:p>
    <w:p w14:paraId="0F387D4D" w14:textId="77777777" w:rsidR="00B04A1E" w:rsidRDefault="00B04A1E" w:rsidP="00B04A1E">
      <w:pPr>
        <w:pStyle w:val="a8"/>
      </w:pPr>
      <w:r>
        <w:t xml:space="preserve">     | case Rating(user, product, rating) =&gt; (user, product)</w:t>
      </w:r>
    </w:p>
    <w:p w14:paraId="052BAD0C" w14:textId="77777777" w:rsidR="00B04A1E" w:rsidRDefault="00B04A1E" w:rsidP="00B04A1E">
      <w:pPr>
        <w:pStyle w:val="a8"/>
      </w:pPr>
      <w:r>
        <w:t xml:space="preserve">     | }</w:t>
      </w:r>
    </w:p>
    <w:p w14:paraId="3478A5F7" w14:textId="779A6712" w:rsidR="009058E2" w:rsidRDefault="00B04A1E" w:rsidP="00B04A1E">
      <w:pPr>
        <w:pStyle w:val="a8"/>
      </w:pPr>
      <w:r>
        <w:t>testUserProductRDD: org.apache.spark.rdd.RDD[(Int, Int)] = MapPartitionsRDD[392] at map at &lt;console&gt;:35</w:t>
      </w:r>
    </w:p>
    <w:p w14:paraId="52514245" w14:textId="0186980B"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62</w:t>
      </w:r>
      <w:r w:rsidR="00D54DC9">
        <w:fldChar w:fldCharType="end"/>
      </w:r>
    </w:p>
    <w:p w14:paraId="56E2D92A" w14:textId="73BB9F50" w:rsidR="007F735B" w:rsidRDefault="007F735B" w:rsidP="007F735B">
      <w:pPr>
        <w:ind w:firstLine="420"/>
      </w:pPr>
      <w:r>
        <w:rPr>
          <w:rFonts w:hint="eastAsia"/>
        </w:rPr>
        <w:t>然后，调用</w:t>
      </w:r>
      <w:r>
        <w:rPr>
          <w:rFonts w:hint="eastAsia"/>
        </w:rPr>
        <w:t>model.predict</w:t>
      </w:r>
      <w:r w:rsidR="00C86483">
        <w:rPr>
          <w:rFonts w:hint="eastAsia"/>
        </w:rPr>
        <w:t>()</w:t>
      </w:r>
      <w:r>
        <w:rPr>
          <w:rFonts w:hint="eastAsia"/>
        </w:rPr>
        <w:t>方法，</w:t>
      </w:r>
      <w:r w:rsidR="00F27BE0">
        <w:rPr>
          <w:rFonts w:hint="eastAsia"/>
        </w:rPr>
        <w:t>输入</w:t>
      </w:r>
      <w:r>
        <w:rPr>
          <w:rFonts w:hint="eastAsia"/>
        </w:rPr>
        <w:t>新的</w:t>
      </w:r>
      <w:r w:rsidR="00C86483">
        <w:rPr>
          <w:rFonts w:hint="eastAsia"/>
        </w:rPr>
        <w:t>testUserProductRDD</w:t>
      </w:r>
      <w:r>
        <w:rPr>
          <w:rFonts w:hint="eastAsia"/>
        </w:rPr>
        <w:t>，以获取每个测试用户</w:t>
      </w:r>
      <w:r>
        <w:rPr>
          <w:rFonts w:hint="eastAsia"/>
        </w:rPr>
        <w:t>ID</w:t>
      </w:r>
      <w:r>
        <w:rPr>
          <w:rFonts w:hint="eastAsia"/>
        </w:rPr>
        <w:t>和影片</w:t>
      </w:r>
      <w:r>
        <w:rPr>
          <w:rFonts w:hint="eastAsia"/>
        </w:rPr>
        <w:t>ID</w:t>
      </w:r>
      <w:r w:rsidR="00F9118D">
        <w:rPr>
          <w:rFonts w:hint="eastAsia"/>
        </w:rPr>
        <w:t>对应</w:t>
      </w:r>
      <w:r w:rsidR="003639CA">
        <w:rPr>
          <w:rFonts w:hint="eastAsia"/>
        </w:rPr>
        <w:t>的</w:t>
      </w:r>
      <w:r>
        <w:rPr>
          <w:rFonts w:hint="eastAsia"/>
        </w:rPr>
        <w:t>预测评级。</w:t>
      </w:r>
    </w:p>
    <w:p w14:paraId="24466B2D" w14:textId="2C0F983F" w:rsidR="00B04A1E" w:rsidRDefault="00B04A1E" w:rsidP="00B04A1E">
      <w:pPr>
        <w:pStyle w:val="a8"/>
      </w:pPr>
      <w:r>
        <w:t>scala&gt; val pr</w:t>
      </w:r>
      <w:r w:rsidR="00F71B14">
        <w:rPr>
          <w:rFonts w:asciiTheme="minorEastAsia" w:eastAsiaTheme="minorEastAsia" w:hAnsiTheme="minorEastAsia" w:hint="eastAsia"/>
        </w:rPr>
        <w:t>e</w:t>
      </w:r>
      <w:r>
        <w:t>dictionsForTestRDD = model.predict(testUserProductRDD)</w:t>
      </w:r>
    </w:p>
    <w:p w14:paraId="39EC9A01" w14:textId="3C8A7218" w:rsidR="00DC3719" w:rsidRDefault="00B04A1E" w:rsidP="00B04A1E">
      <w:pPr>
        <w:pStyle w:val="a8"/>
      </w:pPr>
      <w:r>
        <w:t>prdictionsForTestRDD: org.apache.spark.rdd.RDD[org.apache.spark.mllib.recommendation.Rating] = MapPartitionsRDD[401] at map at MatrixFactorizationModel.scala:140</w:t>
      </w:r>
    </w:p>
    <w:p w14:paraId="15989165" w14:textId="693C1192"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63</w:t>
      </w:r>
      <w:r w:rsidR="00D54DC9">
        <w:fldChar w:fldCharType="end"/>
      </w:r>
    </w:p>
    <w:p w14:paraId="65BCB5BF" w14:textId="47746A3E" w:rsidR="007F735B" w:rsidRDefault="007F735B" w:rsidP="007F735B">
      <w:pPr>
        <w:ind w:firstLine="420"/>
      </w:pPr>
      <w:r>
        <w:rPr>
          <w:rFonts w:hint="eastAsia"/>
        </w:rPr>
        <w:t>接下来对比测试评级</w:t>
      </w:r>
      <w:r w:rsidR="00794356">
        <w:rPr>
          <w:rFonts w:hint="eastAsia"/>
        </w:rPr>
        <w:t>的</w:t>
      </w:r>
      <w:r w:rsidR="007B639B">
        <w:rPr>
          <w:rFonts w:hint="eastAsia"/>
        </w:rPr>
        <w:t>预测</w:t>
      </w:r>
      <w:r w:rsidR="00794356">
        <w:rPr>
          <w:rFonts w:hint="eastAsia"/>
        </w:rPr>
        <w:t>结果</w:t>
      </w:r>
      <w:r>
        <w:rPr>
          <w:rFonts w:hint="eastAsia"/>
        </w:rPr>
        <w:t>。</w:t>
      </w:r>
      <w:r w:rsidR="00D91324">
        <w:rPr>
          <w:rFonts w:hint="eastAsia"/>
        </w:rPr>
        <w:t>在这里，创建用户</w:t>
      </w:r>
      <w:r w:rsidR="00D91324">
        <w:rPr>
          <w:rFonts w:hint="eastAsia"/>
        </w:rPr>
        <w:t>ID</w:t>
      </w:r>
      <w:r w:rsidR="00D91324">
        <w:rPr>
          <w:rFonts w:hint="eastAsia"/>
        </w:rPr>
        <w:t>，</w:t>
      </w:r>
      <w:r w:rsidR="00D91324">
        <w:rPr>
          <w:rFonts w:hint="eastAsia"/>
        </w:rPr>
        <w:t>ID</w:t>
      </w:r>
      <w:r w:rsidR="00D91324">
        <w:rPr>
          <w:rFonts w:hint="eastAsia"/>
        </w:rPr>
        <w:t>电影收视率键值对，这样就可以比较测试评级的预测评级。</w:t>
      </w:r>
    </w:p>
    <w:p w14:paraId="0EA1B668" w14:textId="689B1E35" w:rsidR="00841DA5" w:rsidRDefault="00841DA5" w:rsidP="00841DA5">
      <w:pPr>
        <w:pStyle w:val="a8"/>
      </w:pPr>
      <w:r>
        <w:t>scala&gt;val predictionsKeyedByUserProductRDD = predictionsForTestRDD.map {</w:t>
      </w:r>
    </w:p>
    <w:p w14:paraId="6CDF5A71" w14:textId="7B9E6821" w:rsidR="00841DA5" w:rsidRDefault="00841DA5" w:rsidP="00841DA5">
      <w:pPr>
        <w:pStyle w:val="a8"/>
      </w:pPr>
      <w:r>
        <w:t xml:space="preserve">     |   case Rating(user, product, rating) =&gt; ((user, product), rating)</w:t>
      </w:r>
    </w:p>
    <w:p w14:paraId="4F9D96C3" w14:textId="73421928" w:rsidR="00841DA5" w:rsidRDefault="00841DA5" w:rsidP="00841DA5">
      <w:pPr>
        <w:pStyle w:val="a8"/>
      </w:pPr>
      <w:r>
        <w:t xml:space="preserve">     |}</w:t>
      </w:r>
    </w:p>
    <w:p w14:paraId="6BAD9E77" w14:textId="77777777" w:rsidR="00841DA5" w:rsidRDefault="00841DA5" w:rsidP="00841DA5">
      <w:pPr>
        <w:pStyle w:val="a8"/>
      </w:pPr>
      <w:r>
        <w:t>predictionsKeyedByUserProductRDD: org.apache.spark.rdd.RDD[((Int, Int), Double)] = MapPartitionsRDD[402] at map at &lt;console&gt;:43</w:t>
      </w:r>
    </w:p>
    <w:p w14:paraId="7EA51D15" w14:textId="77777777" w:rsidR="00841DA5" w:rsidRDefault="00841DA5" w:rsidP="00841DA5">
      <w:pPr>
        <w:pStyle w:val="a8"/>
      </w:pPr>
    </w:p>
    <w:p w14:paraId="3FF63371" w14:textId="07D2D4AA" w:rsidR="00D91E26" w:rsidRPr="00D91E26" w:rsidRDefault="00D91E26" w:rsidP="009B5751">
      <w:pPr>
        <w:ind w:firstLine="420"/>
      </w:pPr>
      <w:r>
        <w:rPr>
          <w:rFonts w:hint="eastAsia"/>
        </w:rPr>
        <w:t>为比较准备测试数据</w:t>
      </w:r>
      <w:r w:rsidR="009B5751">
        <w:rPr>
          <w:rFonts w:hint="eastAsia"/>
        </w:rPr>
        <w:t>：</w:t>
      </w:r>
    </w:p>
    <w:p w14:paraId="3B27EE4D" w14:textId="195653E6" w:rsidR="00841DA5" w:rsidRDefault="00841DA5" w:rsidP="00841DA5">
      <w:pPr>
        <w:pStyle w:val="a8"/>
      </w:pPr>
      <w:r>
        <w:t>scala&gt;val testKeyedByUserProductRDD = testRatingsRDD.map {</w:t>
      </w:r>
    </w:p>
    <w:p w14:paraId="05EDCF2D" w14:textId="55C0D650" w:rsidR="00841DA5" w:rsidRDefault="00841DA5" w:rsidP="00841DA5">
      <w:pPr>
        <w:pStyle w:val="a8"/>
      </w:pPr>
      <w:r>
        <w:t xml:space="preserve">     |   case Rating(user, product, rating) =&gt; ((user, product), rating)</w:t>
      </w:r>
    </w:p>
    <w:p w14:paraId="0F31A49A" w14:textId="691F0DEC" w:rsidR="00841DA5" w:rsidRDefault="00841DA5" w:rsidP="00841DA5">
      <w:pPr>
        <w:pStyle w:val="a8"/>
      </w:pPr>
      <w:r>
        <w:t xml:space="preserve">     |}</w:t>
      </w:r>
    </w:p>
    <w:p w14:paraId="7E8464B5" w14:textId="77777777" w:rsidR="00841DA5" w:rsidRDefault="00841DA5" w:rsidP="00841DA5">
      <w:pPr>
        <w:pStyle w:val="a8"/>
      </w:pPr>
      <w:r>
        <w:t>testKeyedByUserProductRDD: org.apache.spark.rdd.RDD[((Int, Int), Double)] = MapPartitionsRDD[403] at map at &lt;console&gt;:35</w:t>
      </w:r>
    </w:p>
    <w:p w14:paraId="433DB3AD" w14:textId="3E353881" w:rsidR="00EC0EC5" w:rsidRPr="00EC0EC5" w:rsidRDefault="00EC0EC5" w:rsidP="009B5751">
      <w:pPr>
        <w:ind w:firstLine="420"/>
      </w:pPr>
      <w:r>
        <w:rPr>
          <w:rFonts w:hint="eastAsia"/>
        </w:rPr>
        <w:t>将预测结果与测试数据结合</w:t>
      </w:r>
      <w:r w:rsidR="009B5751">
        <w:rPr>
          <w:rFonts w:hint="eastAsia"/>
        </w:rPr>
        <w:t>：</w:t>
      </w:r>
    </w:p>
    <w:p w14:paraId="4B7277AF" w14:textId="750DEF32" w:rsidR="00841DA5" w:rsidRDefault="00841DA5" w:rsidP="00841DA5">
      <w:pPr>
        <w:pStyle w:val="a8"/>
      </w:pPr>
      <w:r>
        <w:t>scala&gt;val testAndPredictionsJoinedRDD = testKeyedByUserProductRDD.join(predictionsKeyedByUserProductRDD)</w:t>
      </w:r>
    </w:p>
    <w:p w14:paraId="6C1D4DFD" w14:textId="02DF6999" w:rsidR="00841DA5" w:rsidRDefault="00841DA5" w:rsidP="00841DA5">
      <w:pPr>
        <w:pStyle w:val="a8"/>
      </w:pPr>
      <w:r>
        <w:t>testAndPredictionsJoinedRDD: org.apache.spark.rdd.RDD[((Int, Int), (Double, Double))] = MapPartitionsRDD[406] at join at &lt;console&gt;:47</w:t>
      </w:r>
    </w:p>
    <w:p w14:paraId="4FE2BF77" w14:textId="77777777" w:rsidR="00D91324" w:rsidRPr="00D91324" w:rsidRDefault="00D91324" w:rsidP="00D91324">
      <w:pPr>
        <w:pStyle w:val="a8"/>
      </w:pPr>
    </w:p>
    <w:p w14:paraId="4333719D" w14:textId="77777777" w:rsidR="00D91324" w:rsidRDefault="00D91324" w:rsidP="00D91324">
      <w:pPr>
        <w:pStyle w:val="a8"/>
      </w:pPr>
      <w:r>
        <w:t>scala&gt; testAndPredictionsJoinedRDD.take(10).mkString("\n")</w:t>
      </w:r>
    </w:p>
    <w:p w14:paraId="279A5E4A" w14:textId="77777777" w:rsidR="00D91324" w:rsidRDefault="00D91324" w:rsidP="00D91324">
      <w:pPr>
        <w:pStyle w:val="a8"/>
      </w:pPr>
      <w:r>
        <w:t>res5: String =</w:t>
      </w:r>
    </w:p>
    <w:p w14:paraId="682016F2" w14:textId="77777777" w:rsidR="00D91324" w:rsidRDefault="00D91324" w:rsidP="00D91324">
      <w:pPr>
        <w:pStyle w:val="a8"/>
      </w:pPr>
      <w:r>
        <w:t>((233,1265),(4.0,4.460843005222394))</w:t>
      </w:r>
    </w:p>
    <w:p w14:paraId="321D287E" w14:textId="77777777" w:rsidR="00D91324" w:rsidRDefault="00D91324" w:rsidP="00D91324">
      <w:pPr>
        <w:pStyle w:val="a8"/>
      </w:pPr>
      <w:r>
        <w:t>((1308,1042),(4.0,3.1014835510132865))</w:t>
      </w:r>
    </w:p>
    <w:p w14:paraId="23A736CD" w14:textId="77777777" w:rsidR="00D91324" w:rsidRDefault="00D91324" w:rsidP="00D91324">
      <w:pPr>
        <w:pStyle w:val="a8"/>
      </w:pPr>
      <w:r>
        <w:t>((5686,2967),(1.0,2.103888739955093))</w:t>
      </w:r>
    </w:p>
    <w:p w14:paraId="60EE25D2" w14:textId="77777777" w:rsidR="00D91324" w:rsidRDefault="00D91324" w:rsidP="00D91324">
      <w:pPr>
        <w:pStyle w:val="a8"/>
      </w:pPr>
      <w:r>
        <w:t>((4447,1100),(1.0,1.4102976702457886))</w:t>
      </w:r>
    </w:p>
    <w:p w14:paraId="2B2DD0D7" w14:textId="77777777" w:rsidR="00D91324" w:rsidRDefault="00D91324" w:rsidP="00D91324">
      <w:pPr>
        <w:pStyle w:val="a8"/>
      </w:pPr>
      <w:r>
        <w:t>((2131,512),(2.0,3.111590795245745))</w:t>
      </w:r>
    </w:p>
    <w:p w14:paraId="17B1A2FF" w14:textId="77777777" w:rsidR="00D91324" w:rsidRDefault="00D91324" w:rsidP="00D91324">
      <w:pPr>
        <w:pStyle w:val="a8"/>
      </w:pPr>
      <w:r>
        <w:t>((3093,955),(5.0,4.443509525728583))</w:t>
      </w:r>
    </w:p>
    <w:p w14:paraId="14C6D0C7" w14:textId="77777777" w:rsidR="00D91324" w:rsidRDefault="00D91324" w:rsidP="00D91324">
      <w:pPr>
        <w:pStyle w:val="a8"/>
      </w:pPr>
      <w:r>
        <w:t>((2109,3928),(2.0,4.038725293203363))</w:t>
      </w:r>
    </w:p>
    <w:p w14:paraId="2A44285A" w14:textId="77777777" w:rsidR="00D91324" w:rsidRDefault="00D91324" w:rsidP="00D91324">
      <w:pPr>
        <w:pStyle w:val="a8"/>
      </w:pPr>
      <w:r>
        <w:t>((3242,1690),(1.0,3.2002316015918826))</w:t>
      </w:r>
    </w:p>
    <w:p w14:paraId="13CCD82B" w14:textId="77777777" w:rsidR="00D91324" w:rsidRDefault="00D91324" w:rsidP="00D91324">
      <w:pPr>
        <w:pStyle w:val="a8"/>
      </w:pPr>
      <w:r>
        <w:t>((4270,3616),(3.0,3.55205292499131))</w:t>
      </w:r>
    </w:p>
    <w:p w14:paraId="0DE90A0B" w14:textId="348DAA6F" w:rsidR="00D91324" w:rsidRDefault="00D91324" w:rsidP="00D91324">
      <w:pPr>
        <w:pStyle w:val="a8"/>
      </w:pPr>
      <w:r>
        <w:t>((3650,2701),(3.0,1.9368462777917386))</w:t>
      </w:r>
    </w:p>
    <w:p w14:paraId="74ACD99B" w14:textId="5DFCAAA4"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64</w:t>
      </w:r>
      <w:r w:rsidR="00D54DC9">
        <w:fldChar w:fldCharType="end"/>
      </w:r>
    </w:p>
    <w:p w14:paraId="0E8C3972" w14:textId="040971C6" w:rsidR="007F735B" w:rsidRDefault="0016501F" w:rsidP="007F735B">
      <w:pPr>
        <w:ind w:firstLine="420"/>
      </w:pPr>
      <w:r>
        <w:rPr>
          <w:rFonts w:hint="eastAsia"/>
        </w:rPr>
        <w:t>通过比较评分的</w:t>
      </w:r>
      <w:r w:rsidR="007F735B">
        <w:rPr>
          <w:rFonts w:hint="eastAsia"/>
        </w:rPr>
        <w:t>预测，</w:t>
      </w:r>
      <w:r w:rsidR="00C150C6">
        <w:rPr>
          <w:rFonts w:hint="eastAsia"/>
        </w:rPr>
        <w:t>将</w:t>
      </w:r>
      <w:r w:rsidR="007F735B">
        <w:rPr>
          <w:rFonts w:hint="eastAsia"/>
        </w:rPr>
        <w:t>预测评级为高，而实际评分较低</w:t>
      </w:r>
      <w:r w:rsidR="00C150C6">
        <w:rPr>
          <w:rFonts w:hint="eastAsia"/>
        </w:rPr>
        <w:t>作为误报</w:t>
      </w:r>
      <w:r w:rsidR="007F735B">
        <w:rPr>
          <w:rFonts w:hint="eastAsia"/>
        </w:rPr>
        <w:t>。</w:t>
      </w:r>
      <w:r w:rsidR="00373695">
        <w:rPr>
          <w:rFonts w:hint="eastAsia"/>
        </w:rPr>
        <w:t>下面代码中</w:t>
      </w:r>
      <w:r w:rsidR="007F735B">
        <w:rPr>
          <w:rFonts w:hint="eastAsia"/>
        </w:rPr>
        <w:t>测试评级</w:t>
      </w:r>
      <w:r w:rsidR="007F735B">
        <w:rPr>
          <w:rFonts w:hint="eastAsia"/>
        </w:rPr>
        <w:t>&lt;= 1</w:t>
      </w:r>
      <w:r w:rsidR="00373695">
        <w:rPr>
          <w:rFonts w:hint="eastAsia"/>
        </w:rPr>
        <w:t>，而</w:t>
      </w:r>
      <w:r w:rsidR="007F735B">
        <w:rPr>
          <w:rFonts w:hint="eastAsia"/>
        </w:rPr>
        <w:t>预测的评级是</w:t>
      </w:r>
      <w:r w:rsidR="007F735B">
        <w:rPr>
          <w:rFonts w:hint="eastAsia"/>
        </w:rPr>
        <w:t>&gt; = 4</w:t>
      </w:r>
      <w:r w:rsidR="00373695">
        <w:rPr>
          <w:rFonts w:hint="eastAsia"/>
        </w:rPr>
        <w:t>为误报</w:t>
      </w:r>
      <w:r w:rsidR="007F735B">
        <w:rPr>
          <w:rFonts w:hint="eastAsia"/>
        </w:rPr>
        <w:t>。</w:t>
      </w:r>
    </w:p>
    <w:p w14:paraId="59181F7E" w14:textId="77777777" w:rsidR="00E371FD" w:rsidRDefault="00E371FD" w:rsidP="00E371FD">
      <w:pPr>
        <w:pStyle w:val="a8"/>
      </w:pPr>
      <w:r>
        <w:t>scala&gt; val falsePositives = testAndPredictionsJoinedRDD.filter { case ((user, product), (ratingT, ratingP)) =&gt; (ratingT &lt;= 1 &amp;&amp; ratingP &gt;= 4) }</w:t>
      </w:r>
    </w:p>
    <w:p w14:paraId="0D7D159E" w14:textId="77777777" w:rsidR="00E371FD" w:rsidRDefault="00E371FD" w:rsidP="00E371FD">
      <w:pPr>
        <w:pStyle w:val="a8"/>
      </w:pPr>
      <w:r>
        <w:t>falsePositives: org.apache.spark.rdd.RDD[((Int, Int), (Double, Double))] = MapPartitionsRDD[409] at filter at &lt;console&gt;:49</w:t>
      </w:r>
    </w:p>
    <w:p w14:paraId="12B31702" w14:textId="77777777" w:rsidR="00E371FD" w:rsidRDefault="00E371FD" w:rsidP="00E371FD">
      <w:pPr>
        <w:pStyle w:val="a8"/>
      </w:pPr>
    </w:p>
    <w:p w14:paraId="7B865B93" w14:textId="77777777" w:rsidR="00E371FD" w:rsidRDefault="00E371FD" w:rsidP="00E371FD">
      <w:pPr>
        <w:pStyle w:val="a8"/>
      </w:pPr>
      <w:r>
        <w:t>scala&gt; falsePositives.take(2)</w:t>
      </w:r>
    </w:p>
    <w:p w14:paraId="3928E808" w14:textId="6C740AEA" w:rsidR="00E371FD" w:rsidRDefault="00E371FD" w:rsidP="00E371FD">
      <w:pPr>
        <w:pStyle w:val="a8"/>
      </w:pPr>
      <w:r>
        <w:t>res6: Array[((Int, Int), (Double, Double))] = Array(((1038,3545),(1.0,4.64155564571005)), ((5878,2875),(1.0,4.1482372423348295)))</w:t>
      </w:r>
    </w:p>
    <w:p w14:paraId="1E853D95" w14:textId="55A59D69"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65</w:t>
      </w:r>
      <w:r w:rsidR="00D54DC9">
        <w:fldChar w:fldCharType="end"/>
      </w:r>
    </w:p>
    <w:p w14:paraId="582C2B0A" w14:textId="4B266ED6" w:rsidR="007F735B" w:rsidRDefault="004B7B6E" w:rsidP="007F735B">
      <w:pPr>
        <w:ind w:firstLine="420"/>
      </w:pPr>
      <w:r>
        <w:rPr>
          <w:rFonts w:hint="eastAsia"/>
        </w:rPr>
        <w:t>该模型也可以通过</w:t>
      </w:r>
      <w:r w:rsidR="007F735B">
        <w:rPr>
          <w:rFonts w:hint="eastAsia"/>
        </w:rPr>
        <w:t>平均绝对误差</w:t>
      </w:r>
      <w:r>
        <w:rPr>
          <w:rFonts w:hint="eastAsia"/>
        </w:rPr>
        <w:t>计算实际测试评价和</w:t>
      </w:r>
      <w:r w:rsidR="007F735B">
        <w:rPr>
          <w:rFonts w:hint="eastAsia"/>
        </w:rPr>
        <w:t>预测</w:t>
      </w:r>
      <w:r>
        <w:rPr>
          <w:rFonts w:hint="eastAsia"/>
        </w:rPr>
        <w:t>评价之间的绝对误差的平均值来判断模型的训练效果。</w:t>
      </w:r>
    </w:p>
    <w:p w14:paraId="2391C9B4" w14:textId="77777777" w:rsidR="00302D8D" w:rsidRDefault="00302D8D" w:rsidP="00302D8D">
      <w:pPr>
        <w:pStyle w:val="a8"/>
      </w:pPr>
      <w:r>
        <w:t>scala&gt; val meanAbsoluteError = testAndPredictionsJoinedRDD.map {</w:t>
      </w:r>
    </w:p>
    <w:p w14:paraId="2AF3D2FC" w14:textId="77777777" w:rsidR="00302D8D" w:rsidRDefault="00302D8D" w:rsidP="00302D8D">
      <w:pPr>
        <w:pStyle w:val="a8"/>
      </w:pPr>
      <w:r>
        <w:t xml:space="preserve">     |       case ((user, product), (testRating, predRating)) =&gt;</w:t>
      </w:r>
    </w:p>
    <w:p w14:paraId="66F1EA28" w14:textId="77777777" w:rsidR="00302D8D" w:rsidRDefault="00302D8D" w:rsidP="00302D8D">
      <w:pPr>
        <w:pStyle w:val="a8"/>
      </w:pPr>
      <w:r>
        <w:t xml:space="preserve">     |         val err = (testRating - predRating)</w:t>
      </w:r>
    </w:p>
    <w:p w14:paraId="69B0EDD9" w14:textId="77777777" w:rsidR="00302D8D" w:rsidRDefault="00302D8D" w:rsidP="00302D8D">
      <w:pPr>
        <w:pStyle w:val="a8"/>
      </w:pPr>
      <w:r>
        <w:t xml:space="preserve">     |         Math.abs(err)</w:t>
      </w:r>
    </w:p>
    <w:p w14:paraId="43A19E8F" w14:textId="77777777" w:rsidR="00302D8D" w:rsidRDefault="00302D8D" w:rsidP="00302D8D">
      <w:pPr>
        <w:pStyle w:val="a8"/>
      </w:pPr>
      <w:r>
        <w:t xml:space="preserve">     |     }.mean()</w:t>
      </w:r>
    </w:p>
    <w:p w14:paraId="2794A310" w14:textId="2A4CB00A" w:rsidR="00E371FD" w:rsidRDefault="00302D8D" w:rsidP="00302D8D">
      <w:pPr>
        <w:pStyle w:val="a8"/>
      </w:pPr>
      <w:r>
        <w:t>meanAbsoluteError: Double = 0.6895645970856591</w:t>
      </w:r>
    </w:p>
    <w:p w14:paraId="103DB91D" w14:textId="6F52B962"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66</w:t>
      </w:r>
      <w:r w:rsidR="00D54DC9">
        <w:fldChar w:fldCharType="end"/>
      </w:r>
    </w:p>
    <w:p w14:paraId="5C72FE63" w14:textId="44D6E5A8" w:rsidR="007F735B" w:rsidRDefault="00D0532C" w:rsidP="0018667A">
      <w:pPr>
        <w:ind w:firstLine="420"/>
      </w:pPr>
      <w:r>
        <w:rPr>
          <w:rFonts w:hint="eastAsia"/>
        </w:rPr>
        <w:t>在下面的代码中，创建一个</w:t>
      </w:r>
      <w:r>
        <w:rPr>
          <w:rFonts w:hint="eastAsia"/>
        </w:rPr>
        <w:t>ID</w:t>
      </w:r>
      <w:r>
        <w:rPr>
          <w:rFonts w:hint="eastAsia"/>
        </w:rPr>
        <w:t>为</w:t>
      </w:r>
      <w:r>
        <w:rPr>
          <w:rFonts w:hint="eastAsia"/>
        </w:rPr>
        <w:t>0</w:t>
      </w:r>
      <w:r>
        <w:rPr>
          <w:rFonts w:hint="eastAsia"/>
        </w:rPr>
        <w:t>的新用户</w:t>
      </w:r>
      <w:r w:rsidR="0018667A">
        <w:rPr>
          <w:rFonts w:hint="eastAsia"/>
        </w:rPr>
        <w:t>电影</w:t>
      </w:r>
      <w:r>
        <w:rPr>
          <w:rFonts w:hint="eastAsia"/>
        </w:rPr>
        <w:t>评价</w:t>
      </w:r>
      <w:r w:rsidR="0018667A">
        <w:t>newRatingsRDD</w:t>
      </w:r>
      <w:r w:rsidR="00D6129E">
        <w:rPr>
          <w:rFonts w:hint="eastAsia"/>
        </w:rPr>
        <w:t>，</w:t>
      </w:r>
      <w:r w:rsidR="007F735B">
        <w:rPr>
          <w:rFonts w:hint="eastAsia"/>
        </w:rPr>
        <w:t>然后</w:t>
      </w:r>
      <w:r w:rsidR="0051597D">
        <w:rPr>
          <w:rFonts w:hint="eastAsia"/>
        </w:rPr>
        <w:t>与</w:t>
      </w:r>
      <w:r w:rsidR="00D6129E">
        <w:t>ratingsRDD</w:t>
      </w:r>
      <w:r w:rsidR="00D6129E">
        <w:rPr>
          <w:rFonts w:hint="eastAsia"/>
        </w:rPr>
        <w:t>合并成</w:t>
      </w:r>
      <w:r w:rsidR="00D6129E">
        <w:t>unionRatingsRDD</w:t>
      </w:r>
      <w:r w:rsidR="00A65803">
        <w:rPr>
          <w:rFonts w:hint="eastAsia"/>
        </w:rPr>
        <w:t>，然后输出到</w:t>
      </w:r>
      <w:r w:rsidR="00A65803">
        <w:rPr>
          <w:rFonts w:hint="eastAsia"/>
        </w:rPr>
        <w:t>ALS</w:t>
      </w:r>
      <w:r w:rsidR="007F735B">
        <w:rPr>
          <w:rFonts w:hint="eastAsia"/>
        </w:rPr>
        <w:t>返回一个新的推荐模型</w:t>
      </w:r>
      <w:r w:rsidR="006A3581">
        <w:rPr>
          <w:rFonts w:hint="eastAsia"/>
        </w:rPr>
        <w:t>model</w:t>
      </w:r>
      <w:r w:rsidR="007F735B">
        <w:rPr>
          <w:rFonts w:hint="eastAsia"/>
        </w:rPr>
        <w:t>。现在，可以通过调用</w:t>
      </w:r>
      <w:r w:rsidR="006A3581">
        <w:rPr>
          <w:rFonts w:hint="eastAsia"/>
        </w:rPr>
        <w:t>model.recommendProducts</w:t>
      </w:r>
      <w:r w:rsidR="00F165B5">
        <w:rPr>
          <w:rFonts w:hint="eastAsia"/>
        </w:rPr>
        <w:t>()</w:t>
      </w:r>
      <w:r w:rsidR="007F735B">
        <w:rPr>
          <w:rFonts w:hint="eastAsia"/>
        </w:rPr>
        <w:t>来获得建议</w:t>
      </w:r>
      <w:r w:rsidR="00F165B5">
        <w:rPr>
          <w:rFonts w:hint="eastAsia"/>
        </w:rPr>
        <w:t>，输入参数</w:t>
      </w:r>
      <w:r w:rsidR="007F735B">
        <w:rPr>
          <w:rFonts w:hint="eastAsia"/>
        </w:rPr>
        <w:t>用户</w:t>
      </w:r>
      <w:r w:rsidR="007F735B">
        <w:rPr>
          <w:rFonts w:hint="eastAsia"/>
        </w:rPr>
        <w:t>ID</w:t>
      </w:r>
      <w:r w:rsidR="00F165B5">
        <w:rPr>
          <w:rFonts w:hint="eastAsia"/>
        </w:rPr>
        <w:t>=</w:t>
      </w:r>
      <w:r w:rsidR="007F735B">
        <w:rPr>
          <w:rFonts w:hint="eastAsia"/>
        </w:rPr>
        <w:t xml:space="preserve"> 0</w:t>
      </w:r>
      <w:r w:rsidR="005E548B">
        <w:rPr>
          <w:rFonts w:hint="eastAsia"/>
        </w:rPr>
        <w:t>和</w:t>
      </w:r>
      <w:r w:rsidR="00DA4D7E">
        <w:rPr>
          <w:rFonts w:hint="eastAsia"/>
        </w:rPr>
        <w:t>建议项目的</w:t>
      </w:r>
      <w:r w:rsidR="007F735B">
        <w:rPr>
          <w:rFonts w:hint="eastAsia"/>
        </w:rPr>
        <w:t>数量</w:t>
      </w:r>
      <w:r w:rsidR="00EE5694">
        <w:rPr>
          <w:rFonts w:hint="eastAsia"/>
        </w:rPr>
        <w:t>=5</w:t>
      </w:r>
      <w:r w:rsidR="007F735B">
        <w:rPr>
          <w:rFonts w:hint="eastAsia"/>
        </w:rPr>
        <w:t>。</w:t>
      </w:r>
    </w:p>
    <w:p w14:paraId="25426817" w14:textId="77777777" w:rsidR="005968A5" w:rsidRDefault="005968A5" w:rsidP="005968A5">
      <w:pPr>
        <w:pStyle w:val="a8"/>
      </w:pPr>
      <w:r>
        <w:t>scala&gt; val newRatingsRDD=sc.parallelize(Array(Rating(0,260,4),Rating(0,1,3)))</w:t>
      </w:r>
    </w:p>
    <w:p w14:paraId="7FA0001C" w14:textId="77777777" w:rsidR="005968A5" w:rsidRDefault="005968A5" w:rsidP="005968A5">
      <w:pPr>
        <w:pStyle w:val="a8"/>
      </w:pPr>
      <w:r>
        <w:t>newRatingsRDD: org.apache.spark.rdd.RDD[org.apache.spark.mllib.recommendation.Rating] = ParallelCollectionRDD[413] at parallelize at &lt;console&gt;:25</w:t>
      </w:r>
    </w:p>
    <w:p w14:paraId="3831367F" w14:textId="77777777" w:rsidR="005968A5" w:rsidRDefault="005968A5" w:rsidP="005968A5">
      <w:pPr>
        <w:pStyle w:val="a8"/>
      </w:pPr>
    </w:p>
    <w:p w14:paraId="53047795" w14:textId="77777777" w:rsidR="005968A5" w:rsidRDefault="005968A5" w:rsidP="005968A5">
      <w:pPr>
        <w:pStyle w:val="a8"/>
      </w:pPr>
      <w:r>
        <w:t>scala&gt; val unionRatingsRDD = ratingsRDD.union(newRatingsRDD)</w:t>
      </w:r>
    </w:p>
    <w:p w14:paraId="6D6C79F9" w14:textId="77777777" w:rsidR="005968A5" w:rsidRDefault="005968A5" w:rsidP="005968A5">
      <w:pPr>
        <w:pStyle w:val="a8"/>
      </w:pPr>
      <w:r>
        <w:t>unionRatingsRDD: org.apache.spark.rdd.RDD[org.apache.spark.mllib.recommendation.Rating] = UnionRDD[414] at union at &lt;console&gt;:33</w:t>
      </w:r>
    </w:p>
    <w:p w14:paraId="75904668" w14:textId="77777777" w:rsidR="005968A5" w:rsidRDefault="005968A5" w:rsidP="005968A5">
      <w:pPr>
        <w:pStyle w:val="a8"/>
      </w:pPr>
    </w:p>
    <w:p w14:paraId="3AE9F4D9" w14:textId="6CDE2CCA" w:rsidR="005968A5" w:rsidRDefault="00E775B2" w:rsidP="005968A5">
      <w:pPr>
        <w:pStyle w:val="a8"/>
      </w:pPr>
      <w:r>
        <w:t xml:space="preserve">scala&gt; val model = </w:t>
      </w:r>
      <w:r w:rsidR="005968A5">
        <w:t>new ALS().setRank(20).setIter</w:t>
      </w:r>
      <w:r>
        <w:t>ations(10).run(unionRatingsRDD)</w:t>
      </w:r>
    </w:p>
    <w:p w14:paraId="3C63066B" w14:textId="77777777" w:rsidR="005968A5" w:rsidRDefault="005968A5" w:rsidP="005968A5">
      <w:pPr>
        <w:pStyle w:val="a8"/>
      </w:pPr>
      <w:r>
        <w:t>model: org.apache.spark.mllib.recommendation.MatrixFactorizationModel = org.apache.spark.mllib.recommendation.MatrixFactorizationModel@5859f307</w:t>
      </w:r>
    </w:p>
    <w:p w14:paraId="3DFA0BB1" w14:textId="77777777" w:rsidR="005968A5" w:rsidRDefault="005968A5" w:rsidP="005968A5">
      <w:pPr>
        <w:pStyle w:val="a8"/>
      </w:pPr>
    </w:p>
    <w:p w14:paraId="3C9F5074" w14:textId="77777777" w:rsidR="005968A5" w:rsidRDefault="005968A5" w:rsidP="005968A5">
      <w:pPr>
        <w:pStyle w:val="a8"/>
      </w:pPr>
      <w:r>
        <w:t>scala&gt; val topRecsForUser = model.recommendProducts(0, 5)</w:t>
      </w:r>
    </w:p>
    <w:p w14:paraId="479FEA9A" w14:textId="46DE5319" w:rsidR="00A210F9" w:rsidRDefault="005968A5" w:rsidP="005968A5">
      <w:pPr>
        <w:pStyle w:val="a8"/>
      </w:pPr>
      <w:r>
        <w:lastRenderedPageBreak/>
        <w:t>topRecsForUser: Array[org.apache.spark.mllib.recommendation.Rating] = Array(Rating(0,1651,4.026343140072196), Rating(0,260,3.9826456201257963), Rating(0,2323,3.955009095763199), Rating(0,1196,3.860915147369469), Rating(0,1198,3.6932753705094252))</w:t>
      </w:r>
    </w:p>
    <w:p w14:paraId="795E54F8" w14:textId="00309E76"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67</w:t>
      </w:r>
      <w:r w:rsidR="00D54DC9">
        <w:fldChar w:fldCharType="end"/>
      </w:r>
    </w:p>
    <w:p w14:paraId="743C4BDB" w14:textId="1DE27DB5" w:rsidR="00FF5CC9" w:rsidRPr="00157660" w:rsidRDefault="00FF5CC9" w:rsidP="006D138F">
      <w:pPr>
        <w:pStyle w:val="Heading3"/>
      </w:pPr>
      <w:r w:rsidRPr="00157660">
        <w:t>分析飞行延误</w:t>
      </w:r>
    </w:p>
    <w:p w14:paraId="257DD736" w14:textId="18855BD5" w:rsidR="00076B20" w:rsidRDefault="00517E59" w:rsidP="00076B20">
      <w:pPr>
        <w:ind w:firstLine="420"/>
      </w:pPr>
      <w:r>
        <w:rPr>
          <w:rFonts w:hint="eastAsia"/>
        </w:rPr>
        <w:t>这实例的</w:t>
      </w:r>
      <w:r w:rsidR="00076B20" w:rsidRPr="00157660">
        <w:t>数据来自</w:t>
      </w:r>
      <w:r>
        <w:rPr>
          <w:rFonts w:hint="eastAsia"/>
        </w:rPr>
        <w:t>与</w:t>
      </w:r>
      <w:r w:rsidR="00FF3C0F">
        <w:t>航班信息，</w:t>
      </w:r>
      <w:r w:rsidR="00076B20" w:rsidRPr="00157660">
        <w:t>对于每次航班都有以下信息：</w:t>
      </w:r>
    </w:p>
    <w:tbl>
      <w:tblPr>
        <w:tblStyle w:val="TableGrid"/>
        <w:tblW w:w="5000" w:type="pct"/>
        <w:tblLook w:val="04A0" w:firstRow="1" w:lastRow="0" w:firstColumn="1" w:lastColumn="0" w:noHBand="0" w:noVBand="1"/>
      </w:tblPr>
      <w:tblGrid>
        <w:gridCol w:w="2639"/>
        <w:gridCol w:w="4184"/>
        <w:gridCol w:w="1699"/>
      </w:tblGrid>
      <w:tr w:rsidR="00076B20" w:rsidRPr="00A76725" w14:paraId="1DBF574A" w14:textId="77777777" w:rsidTr="00FF5A98">
        <w:tc>
          <w:tcPr>
            <w:tcW w:w="1548" w:type="pct"/>
            <w:hideMark/>
          </w:tcPr>
          <w:p w14:paraId="67B5F6CD" w14:textId="1F87E659" w:rsidR="00076B20" w:rsidRPr="00A90E89" w:rsidRDefault="00076B20" w:rsidP="00076B20">
            <w:pPr>
              <w:pStyle w:val="10"/>
              <w:ind w:firstLine="420"/>
              <w:rPr>
                <w:sz w:val="21"/>
                <w:szCs w:val="21"/>
              </w:rPr>
            </w:pPr>
            <w:r w:rsidRPr="00A90E89">
              <w:rPr>
                <w:rFonts w:hint="eastAsia"/>
                <w:sz w:val="21"/>
                <w:szCs w:val="21"/>
                <w:bdr w:val="none" w:sz="0" w:space="0" w:color="auto" w:frame="1"/>
              </w:rPr>
              <w:t>字段</w:t>
            </w:r>
            <w:r w:rsidR="00E07DDF">
              <w:rPr>
                <w:rFonts w:hint="eastAsia"/>
                <w:sz w:val="21"/>
                <w:szCs w:val="21"/>
                <w:bdr w:val="none" w:sz="0" w:space="0" w:color="auto" w:frame="1"/>
              </w:rPr>
              <w:t>名</w:t>
            </w:r>
          </w:p>
        </w:tc>
        <w:tc>
          <w:tcPr>
            <w:tcW w:w="2455" w:type="pct"/>
            <w:hideMark/>
          </w:tcPr>
          <w:p w14:paraId="4AC9FB8D" w14:textId="16B02824" w:rsidR="00076B20" w:rsidRPr="00A90E89" w:rsidRDefault="00721ACE" w:rsidP="00076B20">
            <w:pPr>
              <w:pStyle w:val="10"/>
              <w:ind w:firstLine="420"/>
              <w:rPr>
                <w:sz w:val="21"/>
                <w:szCs w:val="21"/>
              </w:rPr>
            </w:pPr>
            <w:r>
              <w:rPr>
                <w:rFonts w:hint="eastAsia"/>
                <w:sz w:val="21"/>
                <w:szCs w:val="21"/>
              </w:rPr>
              <w:t>字段</w:t>
            </w:r>
            <w:r w:rsidR="00076B20" w:rsidRPr="00A90E89">
              <w:rPr>
                <w:rFonts w:hint="eastAsia"/>
                <w:sz w:val="21"/>
                <w:szCs w:val="21"/>
              </w:rPr>
              <w:t>描述</w:t>
            </w:r>
          </w:p>
        </w:tc>
        <w:tc>
          <w:tcPr>
            <w:tcW w:w="997" w:type="pct"/>
            <w:hideMark/>
          </w:tcPr>
          <w:p w14:paraId="41C42B56" w14:textId="77777777" w:rsidR="00076B20" w:rsidRPr="00A90E89" w:rsidRDefault="00076B20" w:rsidP="00076B20">
            <w:pPr>
              <w:pStyle w:val="10"/>
              <w:ind w:firstLine="420"/>
              <w:rPr>
                <w:sz w:val="21"/>
                <w:szCs w:val="21"/>
              </w:rPr>
            </w:pPr>
            <w:r w:rsidRPr="00A90E89">
              <w:rPr>
                <w:rFonts w:hint="eastAsia"/>
                <w:sz w:val="21"/>
                <w:szCs w:val="21"/>
              </w:rPr>
              <w:t>例子</w:t>
            </w:r>
          </w:p>
        </w:tc>
      </w:tr>
      <w:tr w:rsidR="00FF5A98" w:rsidRPr="00A76725" w14:paraId="4485173B" w14:textId="77777777" w:rsidTr="00FF5A98">
        <w:tc>
          <w:tcPr>
            <w:tcW w:w="1548" w:type="pct"/>
            <w:hideMark/>
          </w:tcPr>
          <w:p w14:paraId="50846B94" w14:textId="77777777" w:rsidR="00FF5A98" w:rsidRPr="00A76725" w:rsidRDefault="00FF5A98" w:rsidP="006D138F">
            <w:pPr>
              <w:pStyle w:val="ab"/>
            </w:pPr>
            <w:r w:rsidRPr="00A76725">
              <w:rPr>
                <w:bdr w:val="none" w:sz="0" w:space="0" w:color="auto" w:frame="1"/>
              </w:rPr>
              <w:t>dOfM(String)</w:t>
            </w:r>
          </w:p>
        </w:tc>
        <w:tc>
          <w:tcPr>
            <w:tcW w:w="2455" w:type="pct"/>
            <w:hideMark/>
          </w:tcPr>
          <w:p w14:paraId="031FE15D" w14:textId="2EF86E34" w:rsidR="00FF5A98" w:rsidRPr="00A76725" w:rsidRDefault="00FF5A98" w:rsidP="006D138F">
            <w:pPr>
              <w:pStyle w:val="ab"/>
            </w:pPr>
            <w:r w:rsidRPr="00B2372F">
              <w:rPr>
                <w:rFonts w:hint="eastAsia"/>
              </w:rPr>
              <w:t>一个月中的某天</w:t>
            </w:r>
          </w:p>
        </w:tc>
        <w:tc>
          <w:tcPr>
            <w:tcW w:w="997" w:type="pct"/>
            <w:hideMark/>
          </w:tcPr>
          <w:p w14:paraId="79156308" w14:textId="77777777" w:rsidR="00FF5A98" w:rsidRPr="00A76725" w:rsidRDefault="00FF5A98" w:rsidP="006D138F">
            <w:pPr>
              <w:pStyle w:val="ab"/>
            </w:pPr>
            <w:r w:rsidRPr="00A76725">
              <w:t>1</w:t>
            </w:r>
          </w:p>
        </w:tc>
      </w:tr>
      <w:tr w:rsidR="00FF5A98" w:rsidRPr="00A76725" w14:paraId="04AD20D3" w14:textId="77777777" w:rsidTr="00FF5A98">
        <w:tc>
          <w:tcPr>
            <w:tcW w:w="1548" w:type="pct"/>
            <w:hideMark/>
          </w:tcPr>
          <w:p w14:paraId="40D8FD70" w14:textId="77777777" w:rsidR="00FF5A98" w:rsidRPr="00A76725" w:rsidRDefault="00FF5A98" w:rsidP="006D138F">
            <w:pPr>
              <w:pStyle w:val="ab"/>
            </w:pPr>
            <w:r w:rsidRPr="00A76725">
              <w:rPr>
                <w:bdr w:val="none" w:sz="0" w:space="0" w:color="auto" w:frame="1"/>
              </w:rPr>
              <w:t>dOfW (String)</w:t>
            </w:r>
          </w:p>
        </w:tc>
        <w:tc>
          <w:tcPr>
            <w:tcW w:w="2455" w:type="pct"/>
            <w:hideMark/>
          </w:tcPr>
          <w:p w14:paraId="5F7F84B5" w14:textId="5AB87279" w:rsidR="00FF5A98" w:rsidRPr="00A76725" w:rsidRDefault="00FF5A98" w:rsidP="006D138F">
            <w:pPr>
              <w:pStyle w:val="ab"/>
            </w:pPr>
            <w:r w:rsidRPr="00B2372F">
              <w:rPr>
                <w:rFonts w:hint="eastAsia"/>
              </w:rPr>
              <w:t>星期几</w:t>
            </w:r>
          </w:p>
        </w:tc>
        <w:tc>
          <w:tcPr>
            <w:tcW w:w="997" w:type="pct"/>
            <w:hideMark/>
          </w:tcPr>
          <w:p w14:paraId="3A12F77C" w14:textId="77777777" w:rsidR="00FF5A98" w:rsidRPr="00A76725" w:rsidRDefault="00FF5A98" w:rsidP="006D138F">
            <w:pPr>
              <w:pStyle w:val="ab"/>
            </w:pPr>
            <w:r w:rsidRPr="00A76725">
              <w:t>4</w:t>
            </w:r>
          </w:p>
        </w:tc>
      </w:tr>
      <w:tr w:rsidR="00FF5A98" w:rsidRPr="00A76725" w14:paraId="716815D6" w14:textId="77777777" w:rsidTr="00FF5A98">
        <w:tc>
          <w:tcPr>
            <w:tcW w:w="1548" w:type="pct"/>
            <w:hideMark/>
          </w:tcPr>
          <w:p w14:paraId="00D0EACA" w14:textId="77777777" w:rsidR="00FF5A98" w:rsidRPr="00A76725" w:rsidRDefault="00FF5A98" w:rsidP="006D138F">
            <w:pPr>
              <w:pStyle w:val="ab"/>
            </w:pPr>
            <w:r w:rsidRPr="00A76725">
              <w:rPr>
                <w:bdr w:val="none" w:sz="0" w:space="0" w:color="auto" w:frame="1"/>
              </w:rPr>
              <w:t>carrier (String)</w:t>
            </w:r>
          </w:p>
        </w:tc>
        <w:tc>
          <w:tcPr>
            <w:tcW w:w="2455" w:type="pct"/>
            <w:hideMark/>
          </w:tcPr>
          <w:p w14:paraId="69CBFA55" w14:textId="0348592F" w:rsidR="00FF5A98" w:rsidRPr="00A76725" w:rsidRDefault="00FF5A98" w:rsidP="006D138F">
            <w:pPr>
              <w:pStyle w:val="ab"/>
            </w:pPr>
            <w:r w:rsidRPr="00B2372F">
              <w:rPr>
                <w:rFonts w:hint="eastAsia"/>
              </w:rPr>
              <w:t>运营商代码</w:t>
            </w:r>
          </w:p>
        </w:tc>
        <w:tc>
          <w:tcPr>
            <w:tcW w:w="997" w:type="pct"/>
            <w:hideMark/>
          </w:tcPr>
          <w:p w14:paraId="514F7C80" w14:textId="77777777" w:rsidR="00FF5A98" w:rsidRPr="00A76725" w:rsidRDefault="00FF5A98" w:rsidP="006D138F">
            <w:pPr>
              <w:pStyle w:val="ab"/>
            </w:pPr>
            <w:r w:rsidRPr="00A76725">
              <w:t>AA</w:t>
            </w:r>
          </w:p>
        </w:tc>
      </w:tr>
      <w:tr w:rsidR="00FF5A98" w:rsidRPr="00A76725" w14:paraId="55F991E3" w14:textId="77777777" w:rsidTr="00FF5A98">
        <w:tc>
          <w:tcPr>
            <w:tcW w:w="1548" w:type="pct"/>
            <w:hideMark/>
          </w:tcPr>
          <w:p w14:paraId="411A9CB1" w14:textId="77777777" w:rsidR="00FF5A98" w:rsidRPr="00A76725" w:rsidRDefault="00FF5A98" w:rsidP="006D138F">
            <w:pPr>
              <w:pStyle w:val="ab"/>
            </w:pPr>
            <w:r w:rsidRPr="00A76725">
              <w:rPr>
                <w:bdr w:val="none" w:sz="0" w:space="0" w:color="auto" w:frame="1"/>
              </w:rPr>
              <w:t>tailNum (String)</w:t>
            </w:r>
          </w:p>
        </w:tc>
        <w:tc>
          <w:tcPr>
            <w:tcW w:w="2455" w:type="pct"/>
            <w:hideMark/>
          </w:tcPr>
          <w:p w14:paraId="34FA0626" w14:textId="41F3F1B1" w:rsidR="00FF5A98" w:rsidRPr="00A76725" w:rsidRDefault="00FF5A98" w:rsidP="006D138F">
            <w:pPr>
              <w:pStyle w:val="ab"/>
            </w:pPr>
            <w:r w:rsidRPr="00B2372F">
              <w:rPr>
                <w:rFonts w:hint="eastAsia"/>
              </w:rPr>
              <w:t>飞机的唯一标识符</w:t>
            </w:r>
            <w:r w:rsidRPr="00B2372F">
              <w:rPr>
                <w:rFonts w:hint="eastAsia"/>
              </w:rPr>
              <w:t>-</w:t>
            </w:r>
            <w:r w:rsidRPr="00B2372F">
              <w:rPr>
                <w:rFonts w:hint="eastAsia"/>
              </w:rPr>
              <w:t>尾号</w:t>
            </w:r>
          </w:p>
        </w:tc>
        <w:tc>
          <w:tcPr>
            <w:tcW w:w="997" w:type="pct"/>
            <w:hideMark/>
          </w:tcPr>
          <w:p w14:paraId="76CA9D18" w14:textId="77777777" w:rsidR="00FF5A98" w:rsidRPr="00A76725" w:rsidRDefault="00FF5A98" w:rsidP="006D138F">
            <w:pPr>
              <w:pStyle w:val="ab"/>
            </w:pPr>
            <w:r w:rsidRPr="00A76725">
              <w:t>N787AA</w:t>
            </w:r>
          </w:p>
        </w:tc>
      </w:tr>
      <w:tr w:rsidR="00FF5A98" w:rsidRPr="00A76725" w14:paraId="0D9FBB9C" w14:textId="77777777" w:rsidTr="00FF5A98">
        <w:tc>
          <w:tcPr>
            <w:tcW w:w="1548" w:type="pct"/>
            <w:hideMark/>
          </w:tcPr>
          <w:p w14:paraId="625E8828" w14:textId="77777777" w:rsidR="00FF5A98" w:rsidRPr="00A76725" w:rsidRDefault="00FF5A98" w:rsidP="006D138F">
            <w:pPr>
              <w:pStyle w:val="ab"/>
            </w:pPr>
            <w:r w:rsidRPr="00A76725">
              <w:rPr>
                <w:bdr w:val="none" w:sz="0" w:space="0" w:color="auto" w:frame="1"/>
              </w:rPr>
              <w:t>flnum(Int)</w:t>
            </w:r>
          </w:p>
        </w:tc>
        <w:tc>
          <w:tcPr>
            <w:tcW w:w="2455" w:type="pct"/>
            <w:hideMark/>
          </w:tcPr>
          <w:p w14:paraId="5F9A4670" w14:textId="031D3C56" w:rsidR="00FF5A98" w:rsidRPr="00A76725" w:rsidRDefault="00FF5A98" w:rsidP="006D138F">
            <w:pPr>
              <w:pStyle w:val="ab"/>
            </w:pPr>
            <w:r w:rsidRPr="00B2372F">
              <w:rPr>
                <w:rFonts w:hint="eastAsia"/>
              </w:rPr>
              <w:t>航班号</w:t>
            </w:r>
          </w:p>
        </w:tc>
        <w:tc>
          <w:tcPr>
            <w:tcW w:w="997" w:type="pct"/>
            <w:hideMark/>
          </w:tcPr>
          <w:p w14:paraId="3C8D23B5" w14:textId="77777777" w:rsidR="00FF5A98" w:rsidRPr="00A76725" w:rsidRDefault="00FF5A98" w:rsidP="006D138F">
            <w:pPr>
              <w:pStyle w:val="ab"/>
            </w:pPr>
            <w:r w:rsidRPr="00A76725">
              <w:t>21</w:t>
            </w:r>
          </w:p>
        </w:tc>
      </w:tr>
      <w:tr w:rsidR="00FF5A98" w:rsidRPr="00A76725" w14:paraId="6D1C4E1B" w14:textId="77777777" w:rsidTr="00FF5A98">
        <w:tc>
          <w:tcPr>
            <w:tcW w:w="1548" w:type="pct"/>
            <w:hideMark/>
          </w:tcPr>
          <w:p w14:paraId="43ED15E1" w14:textId="77777777" w:rsidR="00FF5A98" w:rsidRPr="00A76725" w:rsidRDefault="00FF5A98" w:rsidP="006D138F">
            <w:pPr>
              <w:pStyle w:val="ab"/>
            </w:pPr>
            <w:r w:rsidRPr="00A76725">
              <w:rPr>
                <w:bdr w:val="none" w:sz="0" w:space="0" w:color="auto" w:frame="1"/>
              </w:rPr>
              <w:t>org_id(String)</w:t>
            </w:r>
          </w:p>
        </w:tc>
        <w:tc>
          <w:tcPr>
            <w:tcW w:w="2455" w:type="pct"/>
            <w:hideMark/>
          </w:tcPr>
          <w:p w14:paraId="796D3A24" w14:textId="0809C047" w:rsidR="00FF5A98" w:rsidRPr="00A76725" w:rsidRDefault="00FF5A98" w:rsidP="006D138F">
            <w:pPr>
              <w:pStyle w:val="ab"/>
            </w:pPr>
            <w:r w:rsidRPr="00B2372F">
              <w:rPr>
                <w:rFonts w:hint="eastAsia"/>
              </w:rPr>
              <w:t>始发机场编号</w:t>
            </w:r>
          </w:p>
        </w:tc>
        <w:tc>
          <w:tcPr>
            <w:tcW w:w="997" w:type="pct"/>
            <w:hideMark/>
          </w:tcPr>
          <w:p w14:paraId="6E5C7C60" w14:textId="77777777" w:rsidR="00FF5A98" w:rsidRPr="00A76725" w:rsidRDefault="00FF5A98" w:rsidP="006D138F">
            <w:pPr>
              <w:pStyle w:val="ab"/>
            </w:pPr>
            <w:r w:rsidRPr="00A76725">
              <w:t>12478</w:t>
            </w:r>
          </w:p>
        </w:tc>
      </w:tr>
      <w:tr w:rsidR="00FF5A98" w:rsidRPr="00A76725" w14:paraId="7EDF79A1" w14:textId="77777777" w:rsidTr="00FF5A98">
        <w:tc>
          <w:tcPr>
            <w:tcW w:w="1548" w:type="pct"/>
            <w:hideMark/>
          </w:tcPr>
          <w:p w14:paraId="71ED5CEA" w14:textId="77777777" w:rsidR="00FF5A98" w:rsidRPr="00A76725" w:rsidRDefault="00FF5A98" w:rsidP="006D138F">
            <w:pPr>
              <w:pStyle w:val="ab"/>
            </w:pPr>
            <w:r w:rsidRPr="00A76725">
              <w:rPr>
                <w:bdr w:val="none" w:sz="0" w:space="0" w:color="auto" w:frame="1"/>
              </w:rPr>
              <w:t>origin(String)</w:t>
            </w:r>
          </w:p>
        </w:tc>
        <w:tc>
          <w:tcPr>
            <w:tcW w:w="2455" w:type="pct"/>
            <w:hideMark/>
          </w:tcPr>
          <w:p w14:paraId="3A1267A2" w14:textId="29BB9C92" w:rsidR="00FF5A98" w:rsidRPr="00A76725" w:rsidRDefault="00FF5A98" w:rsidP="006D138F">
            <w:pPr>
              <w:pStyle w:val="ab"/>
            </w:pPr>
            <w:r w:rsidRPr="00B2372F">
              <w:rPr>
                <w:rFonts w:hint="eastAsia"/>
              </w:rPr>
              <w:t>始发机场代码</w:t>
            </w:r>
          </w:p>
        </w:tc>
        <w:tc>
          <w:tcPr>
            <w:tcW w:w="997" w:type="pct"/>
            <w:hideMark/>
          </w:tcPr>
          <w:p w14:paraId="6F1E779B" w14:textId="77777777" w:rsidR="00FF5A98" w:rsidRPr="00A76725" w:rsidRDefault="00FF5A98" w:rsidP="006D138F">
            <w:pPr>
              <w:pStyle w:val="ab"/>
            </w:pPr>
            <w:r w:rsidRPr="00A76725">
              <w:t>JFK</w:t>
            </w:r>
          </w:p>
        </w:tc>
      </w:tr>
      <w:tr w:rsidR="00FF5A98" w:rsidRPr="00A76725" w14:paraId="3858433D" w14:textId="77777777" w:rsidTr="00FF5A98">
        <w:tc>
          <w:tcPr>
            <w:tcW w:w="1548" w:type="pct"/>
            <w:hideMark/>
          </w:tcPr>
          <w:p w14:paraId="5E4A0D4C" w14:textId="77777777" w:rsidR="00FF5A98" w:rsidRPr="00A76725" w:rsidRDefault="00FF5A98" w:rsidP="006D138F">
            <w:pPr>
              <w:pStyle w:val="ab"/>
            </w:pPr>
            <w:r w:rsidRPr="00A76725">
              <w:rPr>
                <w:bdr w:val="none" w:sz="0" w:space="0" w:color="auto" w:frame="1"/>
              </w:rPr>
              <w:t>dest_id (String)</w:t>
            </w:r>
          </w:p>
        </w:tc>
        <w:tc>
          <w:tcPr>
            <w:tcW w:w="2455" w:type="pct"/>
            <w:hideMark/>
          </w:tcPr>
          <w:p w14:paraId="59ED0788" w14:textId="46AE30C2" w:rsidR="00FF5A98" w:rsidRPr="00A76725" w:rsidRDefault="00FF5A98" w:rsidP="006D138F">
            <w:pPr>
              <w:pStyle w:val="ab"/>
            </w:pPr>
            <w:r w:rsidRPr="00B2372F">
              <w:rPr>
                <w:rFonts w:hint="eastAsia"/>
              </w:rPr>
              <w:t>目的地机场编号</w:t>
            </w:r>
          </w:p>
        </w:tc>
        <w:tc>
          <w:tcPr>
            <w:tcW w:w="997" w:type="pct"/>
            <w:hideMark/>
          </w:tcPr>
          <w:p w14:paraId="7546CDF6" w14:textId="77777777" w:rsidR="00FF5A98" w:rsidRPr="00A76725" w:rsidRDefault="00FF5A98" w:rsidP="006D138F">
            <w:pPr>
              <w:pStyle w:val="ab"/>
            </w:pPr>
            <w:r w:rsidRPr="00A76725">
              <w:t>12892</w:t>
            </w:r>
          </w:p>
        </w:tc>
      </w:tr>
      <w:tr w:rsidR="00FF5A98" w:rsidRPr="00A76725" w14:paraId="4BBAFCE5" w14:textId="77777777" w:rsidTr="00FF5A98">
        <w:tc>
          <w:tcPr>
            <w:tcW w:w="1548" w:type="pct"/>
            <w:hideMark/>
          </w:tcPr>
          <w:p w14:paraId="2D185227" w14:textId="77777777" w:rsidR="00FF5A98" w:rsidRPr="00A76725" w:rsidRDefault="00FF5A98" w:rsidP="006D138F">
            <w:pPr>
              <w:pStyle w:val="ab"/>
            </w:pPr>
            <w:r w:rsidRPr="00A76725">
              <w:rPr>
                <w:bdr w:val="none" w:sz="0" w:space="0" w:color="auto" w:frame="1"/>
              </w:rPr>
              <w:t>dest (String)</w:t>
            </w:r>
          </w:p>
        </w:tc>
        <w:tc>
          <w:tcPr>
            <w:tcW w:w="2455" w:type="pct"/>
            <w:hideMark/>
          </w:tcPr>
          <w:p w14:paraId="19147797" w14:textId="1ACE9E41" w:rsidR="00FF5A98" w:rsidRPr="00A76725" w:rsidRDefault="00FF5A98" w:rsidP="006D138F">
            <w:pPr>
              <w:pStyle w:val="ab"/>
            </w:pPr>
            <w:r w:rsidRPr="00B2372F">
              <w:rPr>
                <w:rFonts w:hint="eastAsia"/>
              </w:rPr>
              <w:t>目的地机场代码</w:t>
            </w:r>
          </w:p>
        </w:tc>
        <w:tc>
          <w:tcPr>
            <w:tcW w:w="997" w:type="pct"/>
            <w:hideMark/>
          </w:tcPr>
          <w:p w14:paraId="413C9207" w14:textId="77777777" w:rsidR="00FF5A98" w:rsidRPr="00A76725" w:rsidRDefault="00FF5A98" w:rsidP="006D138F">
            <w:pPr>
              <w:pStyle w:val="ab"/>
            </w:pPr>
            <w:r w:rsidRPr="00A76725">
              <w:t>LAX</w:t>
            </w:r>
          </w:p>
        </w:tc>
      </w:tr>
      <w:tr w:rsidR="00FF5A98" w:rsidRPr="00A76725" w14:paraId="6AD67B54" w14:textId="77777777" w:rsidTr="00FF5A98">
        <w:tc>
          <w:tcPr>
            <w:tcW w:w="1548" w:type="pct"/>
            <w:hideMark/>
          </w:tcPr>
          <w:p w14:paraId="5F84BBAD" w14:textId="77777777" w:rsidR="00FF5A98" w:rsidRPr="00A76725" w:rsidRDefault="00FF5A98" w:rsidP="006D138F">
            <w:pPr>
              <w:pStyle w:val="ab"/>
            </w:pPr>
            <w:r w:rsidRPr="00A76725">
              <w:rPr>
                <w:bdr w:val="none" w:sz="0" w:space="0" w:color="auto" w:frame="1"/>
              </w:rPr>
              <w:t>crsdeptime(Double)</w:t>
            </w:r>
          </w:p>
        </w:tc>
        <w:tc>
          <w:tcPr>
            <w:tcW w:w="2455" w:type="pct"/>
            <w:hideMark/>
          </w:tcPr>
          <w:p w14:paraId="0220B790" w14:textId="437535A5" w:rsidR="00FF5A98" w:rsidRPr="00A76725" w:rsidRDefault="00FF5A98" w:rsidP="006D138F">
            <w:pPr>
              <w:pStyle w:val="ab"/>
            </w:pPr>
            <w:r w:rsidRPr="00B2372F">
              <w:rPr>
                <w:rFonts w:hint="eastAsia"/>
              </w:rPr>
              <w:t>预定出发时间</w:t>
            </w:r>
          </w:p>
        </w:tc>
        <w:tc>
          <w:tcPr>
            <w:tcW w:w="997" w:type="pct"/>
            <w:hideMark/>
          </w:tcPr>
          <w:p w14:paraId="3C2ECF60" w14:textId="77777777" w:rsidR="00FF5A98" w:rsidRPr="00A76725" w:rsidRDefault="00FF5A98" w:rsidP="006D138F">
            <w:pPr>
              <w:pStyle w:val="ab"/>
            </w:pPr>
            <w:r w:rsidRPr="00A76725">
              <w:t>900</w:t>
            </w:r>
          </w:p>
        </w:tc>
      </w:tr>
      <w:tr w:rsidR="00FF5A98" w:rsidRPr="00A76725" w14:paraId="129EB88C" w14:textId="77777777" w:rsidTr="00FF5A98">
        <w:tc>
          <w:tcPr>
            <w:tcW w:w="1548" w:type="pct"/>
            <w:hideMark/>
          </w:tcPr>
          <w:p w14:paraId="4146341C" w14:textId="77777777" w:rsidR="00FF5A98" w:rsidRPr="00A76725" w:rsidRDefault="00FF5A98" w:rsidP="006D138F">
            <w:pPr>
              <w:pStyle w:val="ab"/>
            </w:pPr>
            <w:r w:rsidRPr="00A76725">
              <w:rPr>
                <w:bdr w:val="none" w:sz="0" w:space="0" w:color="auto" w:frame="1"/>
              </w:rPr>
              <w:t>deptime (Double)</w:t>
            </w:r>
          </w:p>
        </w:tc>
        <w:tc>
          <w:tcPr>
            <w:tcW w:w="2455" w:type="pct"/>
            <w:hideMark/>
          </w:tcPr>
          <w:p w14:paraId="3D49F3E8" w14:textId="1391A7F0" w:rsidR="00FF5A98" w:rsidRPr="00A76725" w:rsidRDefault="00FF5A98" w:rsidP="006D138F">
            <w:pPr>
              <w:pStyle w:val="ab"/>
            </w:pPr>
            <w:r w:rsidRPr="00B2372F">
              <w:rPr>
                <w:rFonts w:hint="eastAsia"/>
              </w:rPr>
              <w:t>实际出发时间</w:t>
            </w:r>
          </w:p>
        </w:tc>
        <w:tc>
          <w:tcPr>
            <w:tcW w:w="997" w:type="pct"/>
            <w:hideMark/>
          </w:tcPr>
          <w:p w14:paraId="591EEE09" w14:textId="77777777" w:rsidR="00FF5A98" w:rsidRPr="00A76725" w:rsidRDefault="00FF5A98" w:rsidP="006D138F">
            <w:pPr>
              <w:pStyle w:val="ab"/>
            </w:pPr>
            <w:r w:rsidRPr="00A76725">
              <w:t>855</w:t>
            </w:r>
          </w:p>
        </w:tc>
      </w:tr>
      <w:tr w:rsidR="00FF5A98" w:rsidRPr="00A76725" w14:paraId="50D6D071" w14:textId="77777777" w:rsidTr="00FF5A98">
        <w:tc>
          <w:tcPr>
            <w:tcW w:w="1548" w:type="pct"/>
            <w:hideMark/>
          </w:tcPr>
          <w:p w14:paraId="6E1A8E33" w14:textId="77777777" w:rsidR="00FF5A98" w:rsidRPr="00A76725" w:rsidRDefault="00FF5A98" w:rsidP="006D138F">
            <w:pPr>
              <w:pStyle w:val="ab"/>
            </w:pPr>
            <w:r w:rsidRPr="00A76725">
              <w:rPr>
                <w:bdr w:val="none" w:sz="0" w:space="0" w:color="auto" w:frame="1"/>
              </w:rPr>
              <w:t>depdelaymins (Double)</w:t>
            </w:r>
          </w:p>
        </w:tc>
        <w:tc>
          <w:tcPr>
            <w:tcW w:w="2455" w:type="pct"/>
            <w:hideMark/>
          </w:tcPr>
          <w:p w14:paraId="0BCE3557" w14:textId="3532B25D" w:rsidR="00FF5A98" w:rsidRPr="00A76725" w:rsidRDefault="00FF5A98" w:rsidP="006D138F">
            <w:pPr>
              <w:pStyle w:val="ab"/>
            </w:pPr>
            <w:r w:rsidRPr="00B2372F">
              <w:rPr>
                <w:rFonts w:hint="eastAsia"/>
              </w:rPr>
              <w:t>出发延迟分钟</w:t>
            </w:r>
          </w:p>
        </w:tc>
        <w:tc>
          <w:tcPr>
            <w:tcW w:w="997" w:type="pct"/>
            <w:hideMark/>
          </w:tcPr>
          <w:p w14:paraId="00E0F2FF" w14:textId="77777777" w:rsidR="00FF5A98" w:rsidRPr="00A76725" w:rsidRDefault="00FF5A98" w:rsidP="006D138F">
            <w:pPr>
              <w:pStyle w:val="ab"/>
            </w:pPr>
            <w:r w:rsidRPr="00A76725">
              <w:t>0</w:t>
            </w:r>
          </w:p>
        </w:tc>
      </w:tr>
      <w:tr w:rsidR="00FF5A98" w:rsidRPr="00A76725" w14:paraId="7C7B3590" w14:textId="77777777" w:rsidTr="00FF5A98">
        <w:tc>
          <w:tcPr>
            <w:tcW w:w="1548" w:type="pct"/>
            <w:hideMark/>
          </w:tcPr>
          <w:p w14:paraId="5C07548B" w14:textId="77777777" w:rsidR="00FF5A98" w:rsidRPr="00A76725" w:rsidRDefault="00FF5A98" w:rsidP="006D138F">
            <w:pPr>
              <w:pStyle w:val="ab"/>
            </w:pPr>
            <w:r w:rsidRPr="00A76725">
              <w:rPr>
                <w:bdr w:val="none" w:sz="0" w:space="0" w:color="auto" w:frame="1"/>
              </w:rPr>
              <w:t>crsarrtime (Double)</w:t>
            </w:r>
          </w:p>
        </w:tc>
        <w:tc>
          <w:tcPr>
            <w:tcW w:w="2455" w:type="pct"/>
            <w:hideMark/>
          </w:tcPr>
          <w:p w14:paraId="20434778" w14:textId="6B780F1E" w:rsidR="00FF5A98" w:rsidRPr="00A76725" w:rsidRDefault="00FF5A98" w:rsidP="006D138F">
            <w:pPr>
              <w:pStyle w:val="ab"/>
            </w:pPr>
            <w:r w:rsidRPr="00B2372F">
              <w:rPr>
                <w:rFonts w:hint="eastAsia"/>
              </w:rPr>
              <w:t>预定到达时间</w:t>
            </w:r>
          </w:p>
        </w:tc>
        <w:tc>
          <w:tcPr>
            <w:tcW w:w="997" w:type="pct"/>
            <w:hideMark/>
          </w:tcPr>
          <w:p w14:paraId="50197A72" w14:textId="77777777" w:rsidR="00FF5A98" w:rsidRPr="00A76725" w:rsidRDefault="00FF5A98" w:rsidP="006D138F">
            <w:pPr>
              <w:pStyle w:val="ab"/>
            </w:pPr>
            <w:r w:rsidRPr="00A76725">
              <w:t>1230</w:t>
            </w:r>
          </w:p>
        </w:tc>
      </w:tr>
      <w:tr w:rsidR="00FF5A98" w:rsidRPr="00A76725" w14:paraId="0B5F51FC" w14:textId="77777777" w:rsidTr="00FF5A98">
        <w:tc>
          <w:tcPr>
            <w:tcW w:w="1548" w:type="pct"/>
            <w:hideMark/>
          </w:tcPr>
          <w:p w14:paraId="1DC2C076" w14:textId="77777777" w:rsidR="00FF5A98" w:rsidRPr="00A76725" w:rsidRDefault="00FF5A98" w:rsidP="006D138F">
            <w:pPr>
              <w:pStyle w:val="ab"/>
            </w:pPr>
            <w:r w:rsidRPr="00A76725">
              <w:rPr>
                <w:bdr w:val="none" w:sz="0" w:space="0" w:color="auto" w:frame="1"/>
              </w:rPr>
              <w:t>arrtime (Double)</w:t>
            </w:r>
          </w:p>
        </w:tc>
        <w:tc>
          <w:tcPr>
            <w:tcW w:w="2455" w:type="pct"/>
            <w:hideMark/>
          </w:tcPr>
          <w:p w14:paraId="535E3F1D" w14:textId="3BD3C144" w:rsidR="00FF5A98" w:rsidRPr="00A76725" w:rsidRDefault="00FF5A98" w:rsidP="006D138F">
            <w:pPr>
              <w:pStyle w:val="ab"/>
            </w:pPr>
            <w:r w:rsidRPr="00B2372F">
              <w:rPr>
                <w:rFonts w:hint="eastAsia"/>
              </w:rPr>
              <w:t>实际到达时间</w:t>
            </w:r>
          </w:p>
        </w:tc>
        <w:tc>
          <w:tcPr>
            <w:tcW w:w="997" w:type="pct"/>
            <w:hideMark/>
          </w:tcPr>
          <w:p w14:paraId="61A829FA" w14:textId="77777777" w:rsidR="00FF5A98" w:rsidRPr="00A76725" w:rsidRDefault="00FF5A98" w:rsidP="006D138F">
            <w:pPr>
              <w:pStyle w:val="ab"/>
            </w:pPr>
            <w:r w:rsidRPr="00A76725">
              <w:t>1237</w:t>
            </w:r>
          </w:p>
        </w:tc>
      </w:tr>
      <w:tr w:rsidR="00FF5A98" w:rsidRPr="00A76725" w14:paraId="62C41E26" w14:textId="77777777" w:rsidTr="00FF5A98">
        <w:tc>
          <w:tcPr>
            <w:tcW w:w="1548" w:type="pct"/>
            <w:hideMark/>
          </w:tcPr>
          <w:p w14:paraId="62D8F52E" w14:textId="77777777" w:rsidR="00FF5A98" w:rsidRPr="00A76725" w:rsidRDefault="00FF5A98" w:rsidP="006D138F">
            <w:pPr>
              <w:pStyle w:val="ab"/>
            </w:pPr>
            <w:r w:rsidRPr="00A76725">
              <w:rPr>
                <w:bdr w:val="none" w:sz="0" w:space="0" w:color="auto" w:frame="1"/>
              </w:rPr>
              <w:t>arrdelaymins (Double)</w:t>
            </w:r>
          </w:p>
        </w:tc>
        <w:tc>
          <w:tcPr>
            <w:tcW w:w="2455" w:type="pct"/>
            <w:hideMark/>
          </w:tcPr>
          <w:p w14:paraId="3842CE3D" w14:textId="2AA7DD96" w:rsidR="00FF5A98" w:rsidRPr="00A76725" w:rsidRDefault="00FF5A98" w:rsidP="006D138F">
            <w:pPr>
              <w:pStyle w:val="ab"/>
            </w:pPr>
            <w:r w:rsidRPr="00B2372F">
              <w:rPr>
                <w:rFonts w:hint="eastAsia"/>
              </w:rPr>
              <w:t>到达延迟分钟</w:t>
            </w:r>
          </w:p>
        </w:tc>
        <w:tc>
          <w:tcPr>
            <w:tcW w:w="997" w:type="pct"/>
            <w:hideMark/>
          </w:tcPr>
          <w:p w14:paraId="75EEBC8B" w14:textId="77777777" w:rsidR="00FF5A98" w:rsidRPr="00A76725" w:rsidRDefault="00FF5A98" w:rsidP="006D138F">
            <w:pPr>
              <w:pStyle w:val="ab"/>
            </w:pPr>
            <w:r w:rsidRPr="00A76725">
              <w:t>7</w:t>
            </w:r>
          </w:p>
        </w:tc>
      </w:tr>
      <w:tr w:rsidR="00FF5A98" w:rsidRPr="00A76725" w14:paraId="056ABB92" w14:textId="77777777" w:rsidTr="00FF5A98">
        <w:tc>
          <w:tcPr>
            <w:tcW w:w="1548" w:type="pct"/>
            <w:hideMark/>
          </w:tcPr>
          <w:p w14:paraId="18C5892D" w14:textId="77777777" w:rsidR="00FF5A98" w:rsidRPr="00A76725" w:rsidRDefault="00FF5A98" w:rsidP="006D138F">
            <w:pPr>
              <w:pStyle w:val="ab"/>
            </w:pPr>
            <w:r w:rsidRPr="00A76725">
              <w:rPr>
                <w:bdr w:val="none" w:sz="0" w:space="0" w:color="auto" w:frame="1"/>
              </w:rPr>
              <w:t>crselapsedtime (Double)</w:t>
            </w:r>
          </w:p>
        </w:tc>
        <w:tc>
          <w:tcPr>
            <w:tcW w:w="2455" w:type="pct"/>
            <w:hideMark/>
          </w:tcPr>
          <w:p w14:paraId="6D2C3001" w14:textId="005785DB" w:rsidR="00FF5A98" w:rsidRPr="00A76725" w:rsidRDefault="00FF5A98" w:rsidP="006D138F">
            <w:pPr>
              <w:pStyle w:val="ab"/>
            </w:pPr>
            <w:r w:rsidRPr="00B2372F">
              <w:rPr>
                <w:rFonts w:hint="eastAsia"/>
              </w:rPr>
              <w:t>经过时间</w:t>
            </w:r>
          </w:p>
        </w:tc>
        <w:tc>
          <w:tcPr>
            <w:tcW w:w="997" w:type="pct"/>
            <w:hideMark/>
          </w:tcPr>
          <w:p w14:paraId="533A7A18" w14:textId="77777777" w:rsidR="00FF5A98" w:rsidRPr="00A76725" w:rsidRDefault="00FF5A98" w:rsidP="006D138F">
            <w:pPr>
              <w:pStyle w:val="ab"/>
            </w:pPr>
            <w:r w:rsidRPr="00A76725">
              <w:t>390</w:t>
            </w:r>
          </w:p>
        </w:tc>
      </w:tr>
      <w:tr w:rsidR="00FF5A98" w:rsidRPr="00A76725" w14:paraId="278F5C2B" w14:textId="77777777" w:rsidTr="00FF5A98">
        <w:tc>
          <w:tcPr>
            <w:tcW w:w="1548" w:type="pct"/>
            <w:hideMark/>
          </w:tcPr>
          <w:p w14:paraId="6AAA8323" w14:textId="77777777" w:rsidR="00FF5A98" w:rsidRPr="00A76725" w:rsidRDefault="00FF5A98" w:rsidP="006D138F">
            <w:pPr>
              <w:pStyle w:val="ab"/>
            </w:pPr>
            <w:r w:rsidRPr="00A76725">
              <w:rPr>
                <w:bdr w:val="none" w:sz="0" w:space="0" w:color="auto" w:frame="1"/>
              </w:rPr>
              <w:t>dist (Int)</w:t>
            </w:r>
          </w:p>
        </w:tc>
        <w:tc>
          <w:tcPr>
            <w:tcW w:w="2455" w:type="pct"/>
            <w:hideMark/>
          </w:tcPr>
          <w:p w14:paraId="2A75D146" w14:textId="560D8DAC" w:rsidR="00FF5A98" w:rsidRPr="00A76725" w:rsidRDefault="00FF5A98" w:rsidP="006D138F">
            <w:pPr>
              <w:pStyle w:val="ab"/>
            </w:pPr>
            <w:r w:rsidRPr="00B2372F">
              <w:rPr>
                <w:rFonts w:hint="eastAsia"/>
              </w:rPr>
              <w:t>距离</w:t>
            </w:r>
          </w:p>
        </w:tc>
        <w:tc>
          <w:tcPr>
            <w:tcW w:w="997" w:type="pct"/>
            <w:hideMark/>
          </w:tcPr>
          <w:p w14:paraId="04EA3211" w14:textId="77777777" w:rsidR="00FF5A98" w:rsidRPr="00A76725" w:rsidRDefault="00FF5A98" w:rsidP="006D138F">
            <w:pPr>
              <w:pStyle w:val="ab"/>
            </w:pPr>
            <w:r w:rsidRPr="00A76725">
              <w:t>2475</w:t>
            </w:r>
          </w:p>
        </w:tc>
      </w:tr>
    </w:tbl>
    <w:p w14:paraId="3BBDD8AB" w14:textId="16C41D73" w:rsidR="007B2881" w:rsidRDefault="007B2881" w:rsidP="007B2881">
      <w:pPr>
        <w:pStyle w:val="Caption"/>
      </w:pPr>
      <w:r>
        <w:rPr>
          <w:rFonts w:hint="eastAsia"/>
        </w:rPr>
        <w:t>表格</w:t>
      </w:r>
      <w:r>
        <w:rPr>
          <w:rFonts w:hint="eastAsia"/>
        </w:rPr>
        <w:t xml:space="preserve"> </w:t>
      </w:r>
      <w:r w:rsidR="006E0A6B">
        <w:fldChar w:fldCharType="begin"/>
      </w:r>
      <w:r w:rsidR="006E0A6B">
        <w:instrText xml:space="preserve"> </w:instrText>
      </w:r>
      <w:r w:rsidR="006E0A6B">
        <w:rPr>
          <w:rFonts w:hint="eastAsia"/>
        </w:rPr>
        <w:instrText>STYLEREF 1 \s</w:instrText>
      </w:r>
      <w:r w:rsidR="006E0A6B">
        <w:instrText xml:space="preserve"> </w:instrText>
      </w:r>
      <w:r w:rsidR="006E0A6B">
        <w:fldChar w:fldCharType="separate"/>
      </w:r>
      <w:r w:rsidR="00ED4A23">
        <w:rPr>
          <w:noProof/>
        </w:rPr>
        <w:t>4</w:t>
      </w:r>
      <w:r w:rsidR="006E0A6B">
        <w:fldChar w:fldCharType="end"/>
      </w:r>
      <w:r w:rsidR="006E0A6B">
        <w:noBreakHyphen/>
      </w:r>
      <w:r w:rsidR="006E0A6B">
        <w:fldChar w:fldCharType="begin"/>
      </w:r>
      <w:r w:rsidR="006E0A6B">
        <w:instrText xml:space="preserve"> </w:instrText>
      </w:r>
      <w:r w:rsidR="006E0A6B">
        <w:rPr>
          <w:rFonts w:hint="eastAsia"/>
        </w:rPr>
        <w:instrText xml:space="preserve">SEQ </w:instrText>
      </w:r>
      <w:r w:rsidR="006E0A6B">
        <w:rPr>
          <w:rFonts w:hint="eastAsia"/>
        </w:rPr>
        <w:instrText>表格</w:instrText>
      </w:r>
      <w:r w:rsidR="006E0A6B">
        <w:rPr>
          <w:rFonts w:hint="eastAsia"/>
        </w:rPr>
        <w:instrText xml:space="preserve"> \* ARABIC \s 1</w:instrText>
      </w:r>
      <w:r w:rsidR="006E0A6B">
        <w:instrText xml:space="preserve"> </w:instrText>
      </w:r>
      <w:r w:rsidR="006E0A6B">
        <w:fldChar w:fldCharType="separate"/>
      </w:r>
      <w:r w:rsidR="00ED4A23">
        <w:rPr>
          <w:noProof/>
        </w:rPr>
        <w:t>3</w:t>
      </w:r>
      <w:r w:rsidR="006E0A6B">
        <w:fldChar w:fldCharType="end"/>
      </w:r>
      <w:r w:rsidR="007417F3">
        <w:rPr>
          <w:rFonts w:hint="eastAsia"/>
        </w:rPr>
        <w:t>数据描述</w:t>
      </w:r>
    </w:p>
    <w:p w14:paraId="228F000A" w14:textId="73470D43" w:rsidR="009A3E3D" w:rsidRDefault="007D30DC" w:rsidP="00E315DE">
      <w:pPr>
        <w:ind w:firstLine="420"/>
      </w:pPr>
      <w:r>
        <w:rPr>
          <w:rFonts w:hint="eastAsia"/>
        </w:rPr>
        <w:t>这个任务是</w:t>
      </w:r>
      <w:r w:rsidR="009342E9">
        <w:rPr>
          <w:rFonts w:hint="eastAsia"/>
        </w:rPr>
        <w:t>通过</w:t>
      </w:r>
      <w:r>
        <w:rPr>
          <w:rFonts w:hint="eastAsia"/>
        </w:rPr>
        <w:t>构建决策</w:t>
      </w:r>
      <w:r w:rsidR="009342E9">
        <w:rPr>
          <w:rFonts w:hint="eastAsia"/>
        </w:rPr>
        <w:t>树</w:t>
      </w:r>
      <w:r w:rsidR="00076B20" w:rsidRPr="00157660">
        <w:t>预测</w:t>
      </w:r>
      <w:r w:rsidR="00E40D96">
        <w:rPr>
          <w:rFonts w:hint="eastAsia"/>
        </w:rPr>
        <w:t>飞机是否晚点</w:t>
      </w:r>
      <w:r w:rsidR="00076B20">
        <w:rPr>
          <w:rFonts w:hint="eastAsia"/>
        </w:rPr>
        <w:t>，如果</w:t>
      </w:r>
      <w:r w:rsidR="00076B20" w:rsidRPr="00157660">
        <w:t>延迟</w:t>
      </w:r>
      <w:r w:rsidR="00076B20" w:rsidRPr="00157660">
        <w:t>40</w:t>
      </w:r>
      <w:r w:rsidR="00076B20" w:rsidRPr="00157660">
        <w:t>分钟</w:t>
      </w:r>
      <w:r w:rsidR="00076B20">
        <w:rPr>
          <w:rFonts w:hint="eastAsia"/>
        </w:rPr>
        <w:t>则</w:t>
      </w:r>
      <w:r w:rsidR="00076B20">
        <w:rPr>
          <w:rFonts w:hint="eastAsia"/>
        </w:rPr>
        <w:t>delayed</w:t>
      </w:r>
      <w:r w:rsidR="00076B20">
        <w:rPr>
          <w:rFonts w:hint="eastAsia"/>
        </w:rPr>
        <w:t>为</w:t>
      </w:r>
      <w:r w:rsidR="00076B20">
        <w:rPr>
          <w:rFonts w:hint="eastAsia"/>
        </w:rPr>
        <w:t>Yes</w:t>
      </w:r>
      <w:r w:rsidR="00076B20">
        <w:rPr>
          <w:rFonts w:hint="eastAsia"/>
        </w:rPr>
        <w:t>，否则为</w:t>
      </w:r>
      <w:r w:rsidR="00076B20">
        <w:rPr>
          <w:rFonts w:hint="eastAsia"/>
        </w:rPr>
        <w:t>N</w:t>
      </w:r>
      <w:r w:rsidR="00076B20">
        <w:t>o</w:t>
      </w:r>
      <w:r w:rsidR="002058F6">
        <w:rPr>
          <w:rFonts w:hint="eastAsia"/>
        </w:rPr>
        <w:t>。</w:t>
      </w:r>
      <w:r w:rsidR="00C06A0C">
        <w:rPr>
          <w:rFonts w:hint="eastAsia"/>
        </w:rPr>
        <w:t>训练决策树</w:t>
      </w:r>
      <w:r w:rsidR="002058F6">
        <w:rPr>
          <w:rFonts w:hint="eastAsia"/>
        </w:rPr>
        <w:t>用到的</w:t>
      </w:r>
      <w:r w:rsidR="00076B20">
        <w:rPr>
          <w:rFonts w:hint="eastAsia"/>
        </w:rPr>
        <w:t>特征</w:t>
      </w:r>
      <w:r w:rsidR="00C06A0C">
        <w:rPr>
          <w:rFonts w:hint="eastAsia"/>
        </w:rPr>
        <w:t>字段</w:t>
      </w:r>
      <w:r w:rsidR="00076B20">
        <w:rPr>
          <w:rFonts w:hint="eastAsia"/>
        </w:rPr>
        <w:t>包括</w:t>
      </w:r>
      <w:r w:rsidR="002058F6" w:rsidRPr="002058F6">
        <w:t>dofM</w:t>
      </w:r>
      <w:r w:rsidR="00076B20">
        <w:t>、</w:t>
      </w:r>
      <w:r w:rsidR="002058F6" w:rsidRPr="002058F6">
        <w:t>dofW</w:t>
      </w:r>
      <w:r w:rsidR="00076B20">
        <w:t>、</w:t>
      </w:r>
      <w:r w:rsidR="002058F6" w:rsidRPr="002058F6">
        <w:t>crsDepTime</w:t>
      </w:r>
      <w:r w:rsidR="00076B20">
        <w:t>、</w:t>
      </w:r>
      <w:r w:rsidR="002058F6" w:rsidRPr="002058F6">
        <w:t>crsArrTime</w:t>
      </w:r>
      <w:r w:rsidR="00076B20">
        <w:t>、</w:t>
      </w:r>
      <w:r w:rsidR="002058F6" w:rsidRPr="002058F6">
        <w:t>carrier</w:t>
      </w:r>
      <w:r w:rsidR="00076B20">
        <w:t>、</w:t>
      </w:r>
      <w:r w:rsidR="002058F6" w:rsidRPr="00157660">
        <w:t>crselapsedtime</w:t>
      </w:r>
      <w:r w:rsidR="00076B20">
        <w:t>、</w:t>
      </w:r>
      <w:r w:rsidR="00076B20" w:rsidRPr="00157660">
        <w:t>origin</w:t>
      </w:r>
      <w:r w:rsidR="00076B20">
        <w:t>、</w:t>
      </w:r>
      <w:r w:rsidR="00076B20" w:rsidRPr="00157660">
        <w:t>dest</w:t>
      </w:r>
      <w:r w:rsidR="002C6C38">
        <w:t>，</w:t>
      </w:r>
      <w:r w:rsidR="00C06A0C">
        <w:rPr>
          <w:rFonts w:hint="eastAsia"/>
        </w:rPr>
        <w:t>标记字段为</w:t>
      </w:r>
      <w:r w:rsidR="00076B20">
        <w:t>delayed</w:t>
      </w:r>
      <w:r w:rsidR="00076B20">
        <w:rPr>
          <w:rFonts w:hint="eastAsia"/>
        </w:rPr>
        <w:t>。</w:t>
      </w:r>
      <w:r w:rsidR="00E315DE">
        <w:rPr>
          <w:rFonts w:hint="eastAsia"/>
        </w:rPr>
        <w:t>首先，</w:t>
      </w:r>
      <w:r w:rsidR="001A66F2" w:rsidRPr="001A66F2">
        <w:rPr>
          <w:rFonts w:hint="eastAsia"/>
        </w:rPr>
        <w:t>从</w:t>
      </w:r>
      <w:r w:rsidR="001A66F2" w:rsidRPr="001A66F2">
        <w:rPr>
          <w:rFonts w:hint="eastAsia"/>
        </w:rPr>
        <w:t>csv</w:t>
      </w:r>
      <w:r w:rsidR="001A66F2" w:rsidRPr="001A66F2">
        <w:rPr>
          <w:rFonts w:hint="eastAsia"/>
        </w:rPr>
        <w:t>文件加载和解析数据</w:t>
      </w:r>
      <w:r w:rsidR="00320EDB">
        <w:rPr>
          <w:rFonts w:hint="eastAsia"/>
        </w:rPr>
        <w:t>。</w:t>
      </w:r>
    </w:p>
    <w:p w14:paraId="24D63E6E" w14:textId="23BE9A0E" w:rsidR="00FF5CC9" w:rsidRPr="00157660" w:rsidRDefault="001A66F2" w:rsidP="00FC42F2">
      <w:pPr>
        <w:ind w:firstLine="420"/>
        <w:rPr>
          <w:rFonts w:hint="eastAsia"/>
        </w:rPr>
      </w:pPr>
      <w:r>
        <w:t>导入</w:t>
      </w:r>
      <w:r w:rsidR="006E7658">
        <w:rPr>
          <w:rFonts w:hint="eastAsia"/>
        </w:rPr>
        <w:t>需要的软件</w:t>
      </w:r>
      <w:r w:rsidR="00FB7304">
        <w:t>包</w:t>
      </w:r>
      <w:r w:rsidR="00FC42F2">
        <w:rPr>
          <w:rFonts w:hint="eastAsia"/>
        </w:rPr>
        <w:t>：</w:t>
      </w:r>
    </w:p>
    <w:p w14:paraId="2668BD82" w14:textId="77777777" w:rsidR="00B82A1F" w:rsidRDefault="00B82A1F" w:rsidP="00B82A1F">
      <w:pPr>
        <w:pStyle w:val="a8"/>
      </w:pPr>
      <w:r>
        <w:t>scala&gt; import org.apache.spark.mllib.regression.LabeledPoint</w:t>
      </w:r>
    </w:p>
    <w:p w14:paraId="1B3ADE86" w14:textId="77777777" w:rsidR="00B82A1F" w:rsidRDefault="00B82A1F" w:rsidP="00B82A1F">
      <w:pPr>
        <w:pStyle w:val="a8"/>
      </w:pPr>
      <w:r>
        <w:t>import org.apache.spark.mllib.regression.LabeledPoint</w:t>
      </w:r>
    </w:p>
    <w:p w14:paraId="3C777A4B" w14:textId="77777777" w:rsidR="00B82A1F" w:rsidRDefault="00B82A1F" w:rsidP="00B82A1F">
      <w:pPr>
        <w:pStyle w:val="a8"/>
      </w:pPr>
    </w:p>
    <w:p w14:paraId="4E9B7140" w14:textId="77777777" w:rsidR="00B82A1F" w:rsidRDefault="00B82A1F" w:rsidP="00B82A1F">
      <w:pPr>
        <w:pStyle w:val="a8"/>
      </w:pPr>
      <w:r>
        <w:t>scala&gt; import org.apache.spark.mllib.linalg.Vectors</w:t>
      </w:r>
    </w:p>
    <w:p w14:paraId="3C549491" w14:textId="77777777" w:rsidR="00B82A1F" w:rsidRDefault="00B82A1F" w:rsidP="00B82A1F">
      <w:pPr>
        <w:pStyle w:val="a8"/>
      </w:pPr>
      <w:r>
        <w:t>import org.apache.spark.mllib.linalg.Vectors</w:t>
      </w:r>
    </w:p>
    <w:p w14:paraId="13D4633C" w14:textId="77777777" w:rsidR="00B82A1F" w:rsidRDefault="00B82A1F" w:rsidP="00B82A1F">
      <w:pPr>
        <w:pStyle w:val="a8"/>
      </w:pPr>
    </w:p>
    <w:p w14:paraId="55EF9F21" w14:textId="77777777" w:rsidR="00B82A1F" w:rsidRDefault="00B82A1F" w:rsidP="00B82A1F">
      <w:pPr>
        <w:pStyle w:val="a8"/>
      </w:pPr>
      <w:r>
        <w:t>scala&gt; import org.apache.spark.mllib.tree.DecisionTree</w:t>
      </w:r>
    </w:p>
    <w:p w14:paraId="64B8A6E1" w14:textId="77777777" w:rsidR="00B82A1F" w:rsidRDefault="00B82A1F" w:rsidP="00B82A1F">
      <w:pPr>
        <w:pStyle w:val="a8"/>
      </w:pPr>
      <w:r>
        <w:t>import org.apache.spark.mllib.tree.DecisionTree</w:t>
      </w:r>
    </w:p>
    <w:p w14:paraId="1AE6E32D" w14:textId="77777777" w:rsidR="00B82A1F" w:rsidRDefault="00B82A1F" w:rsidP="00B82A1F">
      <w:pPr>
        <w:pStyle w:val="a8"/>
      </w:pPr>
    </w:p>
    <w:p w14:paraId="26A5FC3B" w14:textId="77777777" w:rsidR="00B82A1F" w:rsidRDefault="00B82A1F" w:rsidP="00B82A1F">
      <w:pPr>
        <w:pStyle w:val="a8"/>
      </w:pPr>
      <w:r>
        <w:t>scala&gt; import org.apache.spark.mllib.tree.model.DecisionTreeModel</w:t>
      </w:r>
    </w:p>
    <w:p w14:paraId="48CA36D4" w14:textId="77777777" w:rsidR="00B82A1F" w:rsidRDefault="00B82A1F" w:rsidP="00B82A1F">
      <w:pPr>
        <w:pStyle w:val="a8"/>
      </w:pPr>
      <w:r>
        <w:t>import org.apache.spark.mllib.tree.model.DecisionTreeModel</w:t>
      </w:r>
    </w:p>
    <w:p w14:paraId="10A6433A" w14:textId="77777777" w:rsidR="00B82A1F" w:rsidRDefault="00B82A1F" w:rsidP="00B82A1F">
      <w:pPr>
        <w:pStyle w:val="a8"/>
      </w:pPr>
    </w:p>
    <w:p w14:paraId="556DC43D" w14:textId="77777777" w:rsidR="00B82A1F" w:rsidRDefault="00B82A1F" w:rsidP="00B82A1F">
      <w:pPr>
        <w:pStyle w:val="a8"/>
      </w:pPr>
      <w:r>
        <w:t>scala&gt; import org.apache.spark.mllib.util.MLUtils</w:t>
      </w:r>
    </w:p>
    <w:p w14:paraId="5F4D414A" w14:textId="6F0E2C87" w:rsidR="001A66F2" w:rsidRDefault="00B82A1F" w:rsidP="00B82A1F">
      <w:pPr>
        <w:pStyle w:val="a8"/>
      </w:pPr>
      <w:r>
        <w:t>import org.apache.spark.mllib.util.MLUtils</w:t>
      </w:r>
    </w:p>
    <w:p w14:paraId="7E259AED" w14:textId="78648306"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68</w:t>
      </w:r>
      <w:r w:rsidR="00D54DC9">
        <w:fldChar w:fldCharType="end"/>
      </w:r>
    </w:p>
    <w:p w14:paraId="280C890E" w14:textId="07D4B7C8" w:rsidR="00FF5CC9" w:rsidRPr="00157660" w:rsidRDefault="00FF5CC9" w:rsidP="00320EDB">
      <w:pPr>
        <w:ind w:firstLine="420"/>
        <w:rPr>
          <w:rFonts w:hint="eastAsia"/>
        </w:rPr>
      </w:pPr>
      <w:r w:rsidRPr="00157660">
        <w:lastRenderedPageBreak/>
        <w:t>示例中，每个航班是一个项目，使用</w:t>
      </w:r>
      <w:r w:rsidR="00783387">
        <w:t>case class</w:t>
      </w:r>
      <w:r w:rsidRPr="00157660">
        <w:t>定义与</w:t>
      </w:r>
      <w:r w:rsidRPr="00157660">
        <w:t>csv</w:t>
      </w:r>
      <w:r w:rsidRPr="00157660">
        <w:t>数据文件中的一行相对应的</w:t>
      </w:r>
      <w:r w:rsidRPr="00157660">
        <w:t>Flight</w:t>
      </w:r>
      <w:r w:rsidR="00CF3FD7">
        <w:t>模式</w:t>
      </w:r>
      <w:r w:rsidR="00320EDB">
        <w:rPr>
          <w:rFonts w:hint="eastAsia"/>
        </w:rPr>
        <w:t>：</w:t>
      </w:r>
    </w:p>
    <w:p w14:paraId="0F6146B9" w14:textId="77777777" w:rsidR="00B82A1F" w:rsidRDefault="00B82A1F" w:rsidP="00B82A1F">
      <w:pPr>
        <w:pStyle w:val="a8"/>
      </w:pPr>
      <w:r>
        <w:t>scala&gt; case class Flight(dofM: String, dofW: String, carrier: String, tailnum: String, flnum: Int, org_id: String, origin: String, dest_id: String, dest: String, crsdeptime: Double, deptime: Double, depdelaymins: Double, crsarrtime: Double, arrtime: Double, arrdelay: Double, crselapsedtime: Double, dist: Int)</w:t>
      </w:r>
    </w:p>
    <w:p w14:paraId="297E8424" w14:textId="21E2DAD6" w:rsidR="004E5F11" w:rsidRDefault="00B82A1F" w:rsidP="00B82A1F">
      <w:pPr>
        <w:pStyle w:val="a8"/>
      </w:pPr>
      <w:r>
        <w:t>defined class Flight</w:t>
      </w:r>
    </w:p>
    <w:p w14:paraId="26E942B7" w14:textId="793E18E2"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69</w:t>
      </w:r>
      <w:r w:rsidR="00D54DC9">
        <w:fldChar w:fldCharType="end"/>
      </w:r>
    </w:p>
    <w:p w14:paraId="0CEF25AB" w14:textId="1F68739C" w:rsidR="00FF5CC9" w:rsidRPr="00157660" w:rsidRDefault="00545204" w:rsidP="00C3421D">
      <w:pPr>
        <w:ind w:firstLine="420"/>
        <w:rPr>
          <w:rFonts w:hint="eastAsia"/>
        </w:rPr>
      </w:pPr>
      <w:r>
        <w:rPr>
          <w:rFonts w:hint="eastAsia"/>
        </w:rPr>
        <w:t>定义</w:t>
      </w:r>
      <w:r w:rsidR="00FF5CC9" w:rsidRPr="00157660">
        <w:t>函数</w:t>
      </w:r>
      <w:r>
        <w:rPr>
          <w:rFonts w:hint="eastAsia"/>
        </w:rPr>
        <w:t>将</w:t>
      </w:r>
      <w:r w:rsidR="00FF5CC9" w:rsidRPr="00157660">
        <w:t>数据文件</w:t>
      </w:r>
      <w:r w:rsidR="00DA3F4D">
        <w:rPr>
          <w:rFonts w:hint="eastAsia"/>
        </w:rPr>
        <w:t>的</w:t>
      </w:r>
      <w:r w:rsidR="00DA3F4D" w:rsidRPr="00157660">
        <w:t>一行</w:t>
      </w:r>
      <w:r>
        <w:rPr>
          <w:rFonts w:hint="eastAsia"/>
        </w:rPr>
        <w:t>解析</w:t>
      </w:r>
      <w:r w:rsidR="00FF5CC9" w:rsidRPr="00157660">
        <w:t>到</w:t>
      </w:r>
      <w:r w:rsidR="00FF5CC9" w:rsidRPr="00157660">
        <w:t>Flight</w:t>
      </w:r>
      <w:r w:rsidR="001630F2">
        <w:t>类</w:t>
      </w:r>
      <w:r w:rsidR="00C3421D">
        <w:rPr>
          <w:rFonts w:hint="eastAsia"/>
        </w:rPr>
        <w:t>：</w:t>
      </w:r>
    </w:p>
    <w:p w14:paraId="4A525A43" w14:textId="04448B50" w:rsidR="00865063" w:rsidRDefault="00865063" w:rsidP="00865063">
      <w:pPr>
        <w:pStyle w:val="a8"/>
      </w:pPr>
      <w:r>
        <w:t>// function to parse input into Flight class</w:t>
      </w:r>
    </w:p>
    <w:p w14:paraId="29CD87A8" w14:textId="77777777" w:rsidR="00B82A1F" w:rsidRDefault="00B82A1F" w:rsidP="00B82A1F">
      <w:pPr>
        <w:pStyle w:val="a8"/>
      </w:pPr>
      <w:r>
        <w:t>scala&gt; def parseFlight(str: String): Flight = {</w:t>
      </w:r>
    </w:p>
    <w:p w14:paraId="4CD9F7CB" w14:textId="77777777" w:rsidR="00B82A1F" w:rsidRDefault="00B82A1F" w:rsidP="00B82A1F">
      <w:pPr>
        <w:pStyle w:val="a8"/>
      </w:pPr>
      <w:r>
        <w:t xml:space="preserve">     |   val line = str.split(",")</w:t>
      </w:r>
    </w:p>
    <w:p w14:paraId="610416B0" w14:textId="77777777" w:rsidR="00B82A1F" w:rsidRDefault="00B82A1F" w:rsidP="00B82A1F">
      <w:pPr>
        <w:pStyle w:val="a8"/>
      </w:pPr>
      <w:r>
        <w:t xml:space="preserve">     |   Flight(line(0), line(1), line(2), line(3), line(4).toInt, line(5), line(6), line(7), line(8), line(9).toDouble, line(10).toDouble, line(11).toDouble, line(12).toDouble, line(13).toDouble, line(14).toDouble, line(15).toDouble, line(16).toInt)</w:t>
      </w:r>
    </w:p>
    <w:p w14:paraId="74E74603" w14:textId="77777777" w:rsidR="00B82A1F" w:rsidRDefault="00B82A1F" w:rsidP="00B82A1F">
      <w:pPr>
        <w:pStyle w:val="a8"/>
      </w:pPr>
      <w:r>
        <w:t xml:space="preserve">     | }</w:t>
      </w:r>
    </w:p>
    <w:p w14:paraId="5F2F1A83" w14:textId="6775C664" w:rsidR="00865063" w:rsidRDefault="00B82A1F" w:rsidP="00B82A1F">
      <w:pPr>
        <w:pStyle w:val="a8"/>
      </w:pPr>
      <w:r>
        <w:t>parseFlight: (str: String)Flight</w:t>
      </w:r>
    </w:p>
    <w:p w14:paraId="03D1A525" w14:textId="0A44F1D1"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70</w:t>
      </w:r>
      <w:r w:rsidR="00D54DC9">
        <w:fldChar w:fldCharType="end"/>
      </w:r>
    </w:p>
    <w:p w14:paraId="7906D84B" w14:textId="655F8EDA" w:rsidR="00FF5CC9" w:rsidRPr="00157660" w:rsidRDefault="00FF5CC9" w:rsidP="00C3421D">
      <w:pPr>
        <w:ind w:firstLine="420"/>
      </w:pPr>
      <w:r w:rsidRPr="00157660">
        <w:t>从</w:t>
      </w:r>
      <w:r w:rsidR="00C3421D">
        <w:t>CSV</w:t>
      </w:r>
      <w:r w:rsidRPr="00157660">
        <w:t>文件加载</w:t>
      </w:r>
      <w:r w:rsidR="009B00CA">
        <w:rPr>
          <w:rFonts w:hint="eastAsia"/>
        </w:rPr>
        <w:t>数据</w:t>
      </w:r>
      <w:r w:rsidR="00536B10">
        <w:rPr>
          <w:rFonts w:hint="eastAsia"/>
        </w:rPr>
        <w:t>然后进行转换和缓存</w:t>
      </w:r>
      <w:r w:rsidRPr="00157660">
        <w:t>，</w:t>
      </w:r>
      <w:r w:rsidR="009B00CA">
        <w:rPr>
          <w:rFonts w:hint="eastAsia"/>
        </w:rPr>
        <w:t>调用</w:t>
      </w:r>
      <w:r w:rsidRPr="00157660">
        <w:t>first</w:t>
      </w:r>
      <w:r w:rsidR="009B00CA">
        <w:t>()</w:t>
      </w:r>
      <w:r w:rsidRPr="00157660">
        <w:t>返回</w:t>
      </w:r>
      <w:r w:rsidRPr="00157660">
        <w:t>RDD</w:t>
      </w:r>
      <w:r w:rsidRPr="00157660">
        <w:t>中的第一个元素。</w:t>
      </w:r>
    </w:p>
    <w:p w14:paraId="3CEE94F3" w14:textId="77777777" w:rsidR="00EB26B0" w:rsidRDefault="00EB26B0" w:rsidP="00EB26B0">
      <w:pPr>
        <w:pStyle w:val="a8"/>
      </w:pPr>
      <w:r>
        <w:t>scala&gt; val textRDD = sc.textFile("/root/data/rita2014jan.csv")</w:t>
      </w:r>
    </w:p>
    <w:p w14:paraId="27D4FBD4" w14:textId="77777777" w:rsidR="00EB26B0" w:rsidRDefault="00EB26B0" w:rsidP="00EB26B0">
      <w:pPr>
        <w:pStyle w:val="a8"/>
      </w:pPr>
      <w:r>
        <w:t>textRDD: org.apache.spark.rdd.RDD[String] = /root/data/rita2014jan.csv MapPartitionsRDD[1] at textFile at &lt;console&gt;:29</w:t>
      </w:r>
    </w:p>
    <w:p w14:paraId="30CDCDC8" w14:textId="77777777" w:rsidR="00EB26B0" w:rsidRDefault="00EB26B0" w:rsidP="00EB26B0">
      <w:pPr>
        <w:pStyle w:val="a8"/>
      </w:pPr>
    </w:p>
    <w:p w14:paraId="625C3C5C" w14:textId="77777777" w:rsidR="00EB26B0" w:rsidRDefault="00EB26B0" w:rsidP="00EB26B0">
      <w:pPr>
        <w:pStyle w:val="a8"/>
      </w:pPr>
      <w:r>
        <w:t>scala&gt; val flightsRDD = textRDD.map(parseFlight).cache()</w:t>
      </w:r>
    </w:p>
    <w:p w14:paraId="078472F0" w14:textId="77777777" w:rsidR="00EB26B0" w:rsidRDefault="00EB26B0" w:rsidP="00EB26B0">
      <w:pPr>
        <w:pStyle w:val="a8"/>
      </w:pPr>
      <w:r>
        <w:t>flightsRDD: org.apache.spark.rdd.RDD[Flight] = MapPartitionsRDD[2] at map at &lt;console&gt;:35</w:t>
      </w:r>
    </w:p>
    <w:p w14:paraId="7F3A08AC" w14:textId="77777777" w:rsidR="00EB26B0" w:rsidRDefault="00EB26B0" w:rsidP="00EB26B0">
      <w:pPr>
        <w:pStyle w:val="a8"/>
      </w:pPr>
    </w:p>
    <w:p w14:paraId="706BA41F" w14:textId="77777777" w:rsidR="00EB26B0" w:rsidRDefault="00EB26B0" w:rsidP="00EB26B0">
      <w:pPr>
        <w:pStyle w:val="a8"/>
      </w:pPr>
      <w:r>
        <w:t>scala&gt; flightsRDD.first()</w:t>
      </w:r>
    </w:p>
    <w:p w14:paraId="2D41A8F0" w14:textId="6C8419FE" w:rsidR="004F2238" w:rsidRDefault="00EB26B0" w:rsidP="00EB26B0">
      <w:pPr>
        <w:pStyle w:val="a8"/>
      </w:pPr>
      <w:r>
        <w:t>res0: Flight = Flight(1,3,AA,N338AA,1,12478,JFK,12892,LAX,900.0,914.0,14.0,1225.0,1238.0,13.0,385.0,2475)</w:t>
      </w:r>
    </w:p>
    <w:p w14:paraId="45972ED4" w14:textId="49FD057A"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71</w:t>
      </w:r>
      <w:r w:rsidR="00D54DC9">
        <w:fldChar w:fldCharType="end"/>
      </w:r>
    </w:p>
    <w:p w14:paraId="6F42046B" w14:textId="4A81D2CC" w:rsidR="00FF5CC9" w:rsidRPr="00157660" w:rsidRDefault="00FF5CC9" w:rsidP="00157660">
      <w:pPr>
        <w:ind w:firstLine="420"/>
      </w:pPr>
      <w:r w:rsidRPr="00157660">
        <w:t>要建立分类器模型，首先提取最有助于分类的</w:t>
      </w:r>
      <w:r w:rsidR="00657C93">
        <w:rPr>
          <w:rFonts w:hint="eastAsia"/>
        </w:rPr>
        <w:t>特征，</w:t>
      </w:r>
      <w:r w:rsidRPr="00157660">
        <w:t>定义</w:t>
      </w:r>
      <w:r w:rsidR="00657C93">
        <w:rPr>
          <w:rFonts w:hint="eastAsia"/>
        </w:rPr>
        <w:t>二元</w:t>
      </w:r>
      <w:r w:rsidR="00657C93">
        <w:t>类别</w:t>
      </w:r>
      <w:r w:rsidRPr="00157660">
        <w:t>标签</w:t>
      </w:r>
      <w:r w:rsidR="00B82A1F">
        <w:rPr>
          <w:rFonts w:hint="eastAsia"/>
        </w:rPr>
        <w:t>：</w:t>
      </w:r>
      <w:r w:rsidR="00B82A1F">
        <w:rPr>
          <w:rFonts w:hint="eastAsia"/>
        </w:rPr>
        <w:t>Yes</w:t>
      </w:r>
      <w:r w:rsidR="00657C93">
        <w:rPr>
          <w:rFonts w:hint="eastAsia"/>
        </w:rPr>
        <w:t>为</w:t>
      </w:r>
      <w:r w:rsidR="00657C93">
        <w:t>延迟</w:t>
      </w:r>
      <w:r w:rsidRPr="00157660">
        <w:t>和</w:t>
      </w:r>
      <w:r w:rsidR="00B82A1F">
        <w:rPr>
          <w:rFonts w:hint="eastAsia"/>
        </w:rPr>
        <w:t>No</w:t>
      </w:r>
      <w:r w:rsidR="00657C93">
        <w:rPr>
          <w:rFonts w:hint="eastAsia"/>
        </w:rPr>
        <w:t>为</w:t>
      </w:r>
      <w:r w:rsidR="00657C93">
        <w:t>不延迟</w:t>
      </w:r>
      <w:r w:rsidR="007404D1">
        <w:t>。</w:t>
      </w:r>
      <w:r w:rsidRPr="00157660">
        <w:t>如果延迟超过</w:t>
      </w:r>
      <w:r w:rsidRPr="00157660">
        <w:t>40</w:t>
      </w:r>
      <w:r w:rsidRPr="00157660">
        <w:t>分钟，飞行被认为是延迟的。每个项目的</w:t>
      </w:r>
      <w:r w:rsidR="00B82A1F">
        <w:rPr>
          <w:rFonts w:hint="eastAsia"/>
        </w:rPr>
        <w:t>特征</w:t>
      </w:r>
      <w:r w:rsidR="0032333B">
        <w:rPr>
          <w:rFonts w:hint="eastAsia"/>
        </w:rPr>
        <w:t>和标签</w:t>
      </w:r>
      <w:r w:rsidRPr="00157660">
        <w:t>包括</w:t>
      </w:r>
      <w:r w:rsidR="00924158" w:rsidRPr="002058F6">
        <w:t>dofM</w:t>
      </w:r>
      <w:r w:rsidR="00924158">
        <w:t>、</w:t>
      </w:r>
      <w:r w:rsidR="00924158" w:rsidRPr="002058F6">
        <w:t>dofW</w:t>
      </w:r>
      <w:r w:rsidR="00B82A1F">
        <w:rPr>
          <w:rFonts w:hint="eastAsia"/>
        </w:rPr>
        <w:t>、</w:t>
      </w:r>
      <w:r w:rsidRPr="00157660">
        <w:t>crsdeptime</w:t>
      </w:r>
      <w:r w:rsidR="00B82A1F">
        <w:rPr>
          <w:rFonts w:hint="eastAsia"/>
        </w:rPr>
        <w:t>、</w:t>
      </w:r>
      <w:r w:rsidRPr="00157660">
        <w:t>crsarrtime</w:t>
      </w:r>
      <w:r w:rsidR="00B82A1F">
        <w:rPr>
          <w:rFonts w:hint="eastAsia"/>
        </w:rPr>
        <w:t>、</w:t>
      </w:r>
      <w:r w:rsidRPr="00157660">
        <w:t>carrier</w:t>
      </w:r>
      <w:r w:rsidR="00B82A1F">
        <w:rPr>
          <w:rFonts w:hint="eastAsia"/>
        </w:rPr>
        <w:t>、</w:t>
      </w:r>
      <w:r w:rsidRPr="00157660">
        <w:t>crselapsedtime</w:t>
      </w:r>
      <w:r w:rsidR="00B82A1F">
        <w:rPr>
          <w:rFonts w:hint="eastAsia"/>
        </w:rPr>
        <w:t>、</w:t>
      </w:r>
      <w:r w:rsidRPr="00157660">
        <w:t>origin</w:t>
      </w:r>
      <w:r w:rsidR="00B82A1F">
        <w:rPr>
          <w:rFonts w:hint="eastAsia"/>
        </w:rPr>
        <w:t>、</w:t>
      </w:r>
      <w:r w:rsidRPr="00157660">
        <w:t>dest</w:t>
      </w:r>
      <w:r w:rsidR="00B82A1F">
        <w:rPr>
          <w:rFonts w:hint="eastAsia"/>
        </w:rPr>
        <w:t>、</w:t>
      </w:r>
      <w:r w:rsidR="00F92520">
        <w:t>delayed</w:t>
      </w:r>
      <w:r w:rsidR="00D73B3F">
        <w:rPr>
          <w:rFonts w:hint="eastAsia"/>
        </w:rPr>
        <w:t>。</w:t>
      </w:r>
      <w:r w:rsidRPr="00157660">
        <w:t>下面将非数字特征转换为数值</w:t>
      </w:r>
      <w:r w:rsidR="00F8291D">
        <w:t>，例如</w:t>
      </w:r>
      <w:r w:rsidRPr="00157660">
        <w:t>运营商</w:t>
      </w:r>
      <w:r w:rsidRPr="00157660">
        <w:t>AA</w:t>
      </w:r>
      <w:r w:rsidRPr="00157660">
        <w:t>是数字</w:t>
      </w:r>
      <w:r w:rsidRPr="00157660">
        <w:t>6</w:t>
      </w:r>
      <w:r w:rsidR="00B82A1F">
        <w:rPr>
          <w:rFonts w:hint="eastAsia"/>
        </w:rPr>
        <w:t>，始发</w:t>
      </w:r>
      <w:r w:rsidRPr="00157660">
        <w:t>机场</w:t>
      </w:r>
      <w:r w:rsidRPr="00157660">
        <w:t>ATL</w:t>
      </w:r>
      <w:r w:rsidRPr="00157660">
        <w:t>是</w:t>
      </w:r>
      <w:r w:rsidRPr="00157660">
        <w:t>273</w:t>
      </w:r>
      <w:r w:rsidRPr="00157660">
        <w:t>。</w:t>
      </w:r>
    </w:p>
    <w:p w14:paraId="3749C94D" w14:textId="6DD3648C" w:rsidR="00D73B3F" w:rsidRDefault="00853C08" w:rsidP="00F35F8C">
      <w:pPr>
        <w:ind w:firstLine="420"/>
      </w:pPr>
      <w:r>
        <w:rPr>
          <w:rFonts w:hint="eastAsia"/>
        </w:rPr>
        <w:t>创建</w:t>
      </w:r>
      <w:r w:rsidR="00F35F8C">
        <w:rPr>
          <w:rFonts w:hint="eastAsia"/>
        </w:rPr>
        <w:t>运营</w:t>
      </w:r>
      <w:r w:rsidR="00A0597D">
        <w:rPr>
          <w:rFonts w:hint="eastAsia"/>
        </w:rPr>
        <w:t>商、</w:t>
      </w:r>
      <w:r w:rsidR="00DA407C">
        <w:rPr>
          <w:rFonts w:hint="eastAsia"/>
        </w:rPr>
        <w:t>始发地和目的地</w:t>
      </w:r>
      <w:r w:rsidR="00F51915">
        <w:rPr>
          <w:rFonts w:hint="eastAsia"/>
        </w:rPr>
        <w:t>：</w:t>
      </w:r>
    </w:p>
    <w:p w14:paraId="247787F6" w14:textId="77777777" w:rsidR="00B91156" w:rsidRDefault="00B91156" w:rsidP="00B91156">
      <w:pPr>
        <w:pStyle w:val="a8"/>
      </w:pPr>
      <w:r>
        <w:t>scala&gt; var carrierMap: Map[String, Int] = Map()</w:t>
      </w:r>
    </w:p>
    <w:p w14:paraId="18A7B399" w14:textId="77777777" w:rsidR="00B91156" w:rsidRDefault="00B91156" w:rsidP="00B91156">
      <w:pPr>
        <w:pStyle w:val="a8"/>
      </w:pPr>
      <w:r>
        <w:t>carrierMap: Map[String,Int] = Map()</w:t>
      </w:r>
    </w:p>
    <w:p w14:paraId="74A1B624" w14:textId="77777777" w:rsidR="00B91156" w:rsidRDefault="00B91156" w:rsidP="00B91156">
      <w:pPr>
        <w:pStyle w:val="a8"/>
      </w:pPr>
    </w:p>
    <w:p w14:paraId="7AD580CE" w14:textId="79D28A70" w:rsidR="00B91156" w:rsidRDefault="00B91156" w:rsidP="00B91156">
      <w:pPr>
        <w:pStyle w:val="a8"/>
      </w:pPr>
      <w:r>
        <w:t>scala&gt; var index: Int = 0</w:t>
      </w:r>
    </w:p>
    <w:p w14:paraId="6BBB573E" w14:textId="77777777" w:rsidR="00B91156" w:rsidRDefault="00B91156" w:rsidP="00B91156">
      <w:pPr>
        <w:pStyle w:val="a8"/>
      </w:pPr>
      <w:r>
        <w:t>index: Int = 0</w:t>
      </w:r>
    </w:p>
    <w:p w14:paraId="0D0EE1D5" w14:textId="77777777" w:rsidR="00B91156" w:rsidRDefault="00B91156" w:rsidP="00B91156">
      <w:pPr>
        <w:pStyle w:val="a8"/>
      </w:pPr>
    </w:p>
    <w:p w14:paraId="0EFA690C" w14:textId="1D3886D1" w:rsidR="00B91156" w:rsidRDefault="00B91156" w:rsidP="00B91156">
      <w:pPr>
        <w:pStyle w:val="a8"/>
      </w:pPr>
      <w:r>
        <w:t>scala&gt; flightsRDD.map(flight =&gt; flight.carrier).distinct.collect.foreach(x =&gt; { carrierMap += (x -&gt; index); index += 1 })</w:t>
      </w:r>
    </w:p>
    <w:p w14:paraId="379C9B78" w14:textId="77777777" w:rsidR="00B91156" w:rsidRDefault="00B91156" w:rsidP="00B91156">
      <w:pPr>
        <w:pStyle w:val="a8"/>
      </w:pPr>
    </w:p>
    <w:p w14:paraId="0E052795" w14:textId="77777777" w:rsidR="00B91156" w:rsidRDefault="00B91156" w:rsidP="00B91156">
      <w:pPr>
        <w:pStyle w:val="a8"/>
      </w:pPr>
      <w:r>
        <w:t>scala&gt; carrierMap.toString</w:t>
      </w:r>
    </w:p>
    <w:p w14:paraId="1C35C459" w14:textId="76CC4290" w:rsidR="00D73B3F" w:rsidRDefault="00B91156" w:rsidP="00B91156">
      <w:pPr>
        <w:pStyle w:val="a8"/>
      </w:pPr>
      <w:r>
        <w:t>res2: String = Map(DL -&gt; 5, F9 -&gt; 10, US -&gt; 9, OO -&gt; 2, B6 -&gt; 0, AA -&gt; 6, EV -&gt; 12, FL -&gt; 1, UA -&gt; 4, MQ -&gt; 8, WN -&gt; 13, AS -&gt; 3, VX -&gt; 7, HA -&gt; 11)</w:t>
      </w:r>
    </w:p>
    <w:p w14:paraId="5AECF3D5" w14:textId="77777777" w:rsidR="009A2573" w:rsidRPr="009A2573" w:rsidRDefault="009A2573" w:rsidP="004B3159">
      <w:pPr>
        <w:pStyle w:val="a8"/>
      </w:pPr>
    </w:p>
    <w:p w14:paraId="6E8FE87D" w14:textId="77777777" w:rsidR="002118C7" w:rsidRDefault="002118C7" w:rsidP="002118C7">
      <w:pPr>
        <w:pStyle w:val="a8"/>
      </w:pPr>
      <w:r>
        <w:t>scala&gt; var originMap: Map[String, Int] = Map()</w:t>
      </w:r>
    </w:p>
    <w:p w14:paraId="21D6E33F" w14:textId="77777777" w:rsidR="002118C7" w:rsidRDefault="002118C7" w:rsidP="002118C7">
      <w:pPr>
        <w:pStyle w:val="a8"/>
      </w:pPr>
      <w:r>
        <w:lastRenderedPageBreak/>
        <w:t>originMap: Map[String,Int] = Map()</w:t>
      </w:r>
    </w:p>
    <w:p w14:paraId="4BD8A7A6" w14:textId="77777777" w:rsidR="002118C7" w:rsidRDefault="002118C7" w:rsidP="002118C7">
      <w:pPr>
        <w:pStyle w:val="a8"/>
      </w:pPr>
    </w:p>
    <w:p w14:paraId="51A47B3F" w14:textId="77777777" w:rsidR="002118C7" w:rsidRDefault="002118C7" w:rsidP="002118C7">
      <w:pPr>
        <w:pStyle w:val="a8"/>
      </w:pPr>
      <w:r>
        <w:t>scala&gt; var index1: Int = 0</w:t>
      </w:r>
    </w:p>
    <w:p w14:paraId="2E1907F7" w14:textId="77777777" w:rsidR="002118C7" w:rsidRDefault="002118C7" w:rsidP="002118C7">
      <w:pPr>
        <w:pStyle w:val="a8"/>
      </w:pPr>
      <w:r>
        <w:t>index1: Int = 0</w:t>
      </w:r>
    </w:p>
    <w:p w14:paraId="11534DAC" w14:textId="77777777" w:rsidR="002118C7" w:rsidRDefault="002118C7" w:rsidP="002118C7">
      <w:pPr>
        <w:pStyle w:val="a8"/>
      </w:pPr>
    </w:p>
    <w:p w14:paraId="43D78924" w14:textId="77777777" w:rsidR="002118C7" w:rsidRDefault="002118C7" w:rsidP="002118C7">
      <w:pPr>
        <w:pStyle w:val="a8"/>
      </w:pPr>
      <w:r>
        <w:t>scala&gt; flightsRDD.map(flight =&gt; flight.origin).distinct.collect.foreach(x =&gt; { originMap += (x -&gt; index1); index1 += 1 })</w:t>
      </w:r>
    </w:p>
    <w:p w14:paraId="3EB4F2C2" w14:textId="77777777" w:rsidR="002118C7" w:rsidRDefault="002118C7" w:rsidP="002118C7">
      <w:pPr>
        <w:pStyle w:val="a8"/>
      </w:pPr>
    </w:p>
    <w:p w14:paraId="3ED1DDA9" w14:textId="77777777" w:rsidR="002118C7" w:rsidRDefault="002118C7" w:rsidP="002118C7">
      <w:pPr>
        <w:pStyle w:val="a8"/>
      </w:pPr>
      <w:r>
        <w:t>scala&gt; originMap.toString</w:t>
      </w:r>
    </w:p>
    <w:p w14:paraId="5A504A1C" w14:textId="1431666D" w:rsidR="00D73B3F" w:rsidRDefault="002118C7" w:rsidP="002118C7">
      <w:pPr>
        <w:pStyle w:val="a8"/>
      </w:pPr>
      <w:r>
        <w:t>res4: String = Map(ROW -&gt; 23, OAJ -&gt; 144, GCC -&gt; 232, SYR -&gt; 80, TYR -&gt; 162, TUL -&gt; 180, STL -&gt; 203, IDA -&gt; 61, ICT -&gt; 62, MQT -&gt; 37, SWF -&gt; 118, EKO -&gt; 148, JFK -&gt; 216, LGB -&gt; 241, ISP -&gt; 101, ART -&gt; 288, ORD -&gt; 234, STX -&gt; 170, EGE -&gt; 159, LWS -&gt; 132, TWF -&gt; 229, LAS -&gt; 44, BET -&gt; 286, GSP -&gt; 117, DAY -&gt; 123, KOA -&gt; 252, BUR -&gt; 292, DRO -&gt; 276, PVD -&gt; 31, BRD -&gt; 77, SPS -&gt; 1, CLD -&gt; 184, SGF -&gt; 86, CDV -&gt; 222, STT -&gt; 214, OTZ -&gt; 279, AVL -&gt; 199, BOI -&gt; 12, PSP -&gt; 150, SAF -&gt; 40, FWA -&gt; 146, MHT -&gt; 186, SBN -&gt; 206, RDM -&gt; 182, PSG -&gt; 59, LAX -&gt; 294, BQN -&gt; 293, HSV -&gt; 257, RIC -&gt; 6, BTM -&gt; 217, LSE -&gt; 33, FCA -&gt; 55, JAC -&gt; 110, ATL -&gt; 273, CHA -&gt; 112, BQK -&gt; 96, MIA -&gt; 176, GUC -&gt; 282, SBP -&gt; 163, BFL -&gt; 74, DHN -&gt; 51, FLG -&gt; 155, BRO -&gt; 274, LAN -&gt; 192, FSM -&gt; 15, RAP -&gt; 285, EAU -&gt; 1...</w:t>
      </w:r>
    </w:p>
    <w:p w14:paraId="64A90214" w14:textId="77777777" w:rsidR="00216AF1" w:rsidRDefault="00216AF1" w:rsidP="00615332">
      <w:pPr>
        <w:pStyle w:val="a8"/>
      </w:pPr>
    </w:p>
    <w:p w14:paraId="2A1E7C74" w14:textId="77777777" w:rsidR="00615332" w:rsidRDefault="00615332" w:rsidP="00615332">
      <w:pPr>
        <w:pStyle w:val="a8"/>
      </w:pPr>
      <w:r>
        <w:t>scala&gt; var destMap: Map[String, Int] = Map()</w:t>
      </w:r>
    </w:p>
    <w:p w14:paraId="6E99485A" w14:textId="77777777" w:rsidR="00615332" w:rsidRDefault="00615332" w:rsidP="00615332">
      <w:pPr>
        <w:pStyle w:val="a8"/>
      </w:pPr>
      <w:r>
        <w:t>destMap: Map[String,Int] = Map()</w:t>
      </w:r>
    </w:p>
    <w:p w14:paraId="09799936" w14:textId="77777777" w:rsidR="00615332" w:rsidRDefault="00615332" w:rsidP="00615332">
      <w:pPr>
        <w:pStyle w:val="a8"/>
      </w:pPr>
    </w:p>
    <w:p w14:paraId="18F7717B" w14:textId="64B7786B" w:rsidR="00615332" w:rsidRDefault="00615332" w:rsidP="00615332">
      <w:pPr>
        <w:pStyle w:val="a8"/>
      </w:pPr>
      <w:r>
        <w:t>scala&gt; var index2: Int = 0</w:t>
      </w:r>
    </w:p>
    <w:p w14:paraId="67C92C63" w14:textId="77777777" w:rsidR="00615332" w:rsidRDefault="00615332" w:rsidP="00615332">
      <w:pPr>
        <w:pStyle w:val="a8"/>
      </w:pPr>
      <w:r>
        <w:t>index2: Int = 0</w:t>
      </w:r>
    </w:p>
    <w:p w14:paraId="2BB8AE5A" w14:textId="77777777" w:rsidR="00615332" w:rsidRDefault="00615332" w:rsidP="00615332">
      <w:pPr>
        <w:pStyle w:val="a8"/>
      </w:pPr>
    </w:p>
    <w:p w14:paraId="67058B1C" w14:textId="7ECD016A" w:rsidR="00615332" w:rsidRDefault="00615332" w:rsidP="00615332">
      <w:pPr>
        <w:pStyle w:val="a8"/>
      </w:pPr>
      <w:r>
        <w:t>scala&gt; flightsRDD.map(flight =&gt; flight.dest).distinct.collect.foreach(x =&gt; { destMap += (x -&gt; index2); index2 += 1 })</w:t>
      </w:r>
    </w:p>
    <w:p w14:paraId="5AB697E6" w14:textId="77777777" w:rsidR="00615332" w:rsidRDefault="00615332" w:rsidP="00615332">
      <w:pPr>
        <w:pStyle w:val="a8"/>
      </w:pPr>
    </w:p>
    <w:p w14:paraId="29EE2D85" w14:textId="77777777" w:rsidR="00615332" w:rsidRDefault="00615332" w:rsidP="00615332">
      <w:pPr>
        <w:pStyle w:val="a8"/>
      </w:pPr>
      <w:r>
        <w:t>scala&gt; destMap.toString</w:t>
      </w:r>
    </w:p>
    <w:p w14:paraId="52B06505" w14:textId="35C79CD6" w:rsidR="00FF5CC9" w:rsidRDefault="00615332" w:rsidP="00615332">
      <w:pPr>
        <w:pStyle w:val="a8"/>
      </w:pPr>
      <w:r>
        <w:t>res13: String = Map(ROW -&gt; 23, OAJ -&gt; 144, GCC -&gt; 232, SYR -&gt; 80, TYR -&gt; 162, TUL -&gt; 180, STL -&gt; 203, IDA -&gt; 61, ICT -&gt; 62, MQT -&gt; 37, SWF -&gt; 118, EKO -&gt; 148, JFK -&gt; 216, LGB -&gt; 241, ISP -&gt; 101, ART -&gt; 288, ORD -&gt; 234, STX -&gt; 170, EGE -&gt; 159, LWS -&gt; 132, TWF -&gt; 229, LAS -&gt; 44, BET -&gt; 286, GSP -&gt; 117, DAY -&gt; 123, KOA -&gt; 252, BUR -&gt; 292, DRO -&gt; 276, PVD -&gt; 31, BRD -&gt; 77, SPS -&gt; 1, CLD -&gt; 184, SGF -&gt; 86, CDV -&gt; 222, STT -&gt; 214, OTZ -&gt; 279, AVL -&gt; 199, BOI -&gt; 12, PSP -&gt; 150, SAF -&gt; 40, FWA -&gt; 146, MHT -&gt; 186, SBN -&gt; 206, RDM -&gt; 182, PSG -&gt; 59, LAX -&gt; 294, BQN -&gt; 293, HSV -&gt; 257, RIC -&gt; 6, BTM -&gt; 217, LSE -&gt; 33, FCA -&gt; 55, JAC -&gt; 110, ATL -&gt; 273, CHA -&gt; 112, BQK -&gt; 96, MIA -&gt; 176, GUC -&gt; 282, SBP -&gt; 163, BFL -&gt; 74, DHN -&gt; 51, FLG -&gt; 155, BRO -&gt; 274, LAN -&gt; 192, FSM -&gt; 15, RAP -&gt; 285, EAU -&gt; ...</w:t>
      </w:r>
    </w:p>
    <w:p w14:paraId="1AFE8463" w14:textId="6FF3ED2B" w:rsidR="007B2881" w:rsidRPr="007B2881" w:rsidRDefault="007B2881" w:rsidP="007B2881">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72</w:t>
      </w:r>
      <w:r w:rsidR="00D54DC9">
        <w:fldChar w:fldCharType="end"/>
      </w:r>
    </w:p>
    <w:p w14:paraId="79952A2E" w14:textId="28EBF04B" w:rsidR="007B2881" w:rsidRDefault="007B2881" w:rsidP="007B2881">
      <w:pPr>
        <w:pStyle w:val="Caption"/>
      </w:pPr>
    </w:p>
    <w:p w14:paraId="218E5D3D" w14:textId="61C54ED6" w:rsidR="00FF5CC9" w:rsidRDefault="007526BC" w:rsidP="00F51915">
      <w:pPr>
        <w:ind w:firstLine="420"/>
      </w:pPr>
      <w:r>
        <w:rPr>
          <w:rFonts w:hint="eastAsia"/>
        </w:rPr>
        <w:t>定义特征向量</w:t>
      </w:r>
      <w:r w:rsidR="00F51915">
        <w:rPr>
          <w:rFonts w:hint="eastAsia"/>
        </w:rPr>
        <w:t>：</w:t>
      </w:r>
    </w:p>
    <w:p w14:paraId="5AE84574" w14:textId="77777777" w:rsidR="004D7509" w:rsidRDefault="004D7509" w:rsidP="004D7509">
      <w:pPr>
        <w:pStyle w:val="a8"/>
      </w:pPr>
      <w:r>
        <w:t>scala&gt; val mlprep = flightsRDD.map(flight =&gt; {</w:t>
      </w:r>
    </w:p>
    <w:p w14:paraId="1BBD5CA4" w14:textId="77777777" w:rsidR="004D7509" w:rsidRDefault="004D7509" w:rsidP="004D7509">
      <w:pPr>
        <w:pStyle w:val="a8"/>
      </w:pPr>
      <w:r>
        <w:t xml:space="preserve">     |       val monthday = flight.dofM.toInt - 1 // category</w:t>
      </w:r>
    </w:p>
    <w:p w14:paraId="4A97CFD3" w14:textId="77777777" w:rsidR="004D7509" w:rsidRDefault="004D7509" w:rsidP="004D7509">
      <w:pPr>
        <w:pStyle w:val="a8"/>
      </w:pPr>
      <w:r>
        <w:t xml:space="preserve">     |       val weekday = flight.dofW.toInt - 1 // category</w:t>
      </w:r>
    </w:p>
    <w:p w14:paraId="3D0CC019" w14:textId="77777777" w:rsidR="004D7509" w:rsidRDefault="004D7509" w:rsidP="004D7509">
      <w:pPr>
        <w:pStyle w:val="a8"/>
      </w:pPr>
      <w:r>
        <w:t xml:space="preserve">     |       val crsdeptime1 = flight.crsdeptime.toInt</w:t>
      </w:r>
    </w:p>
    <w:p w14:paraId="2D324EE2" w14:textId="77777777" w:rsidR="004D7509" w:rsidRDefault="004D7509" w:rsidP="004D7509">
      <w:pPr>
        <w:pStyle w:val="a8"/>
      </w:pPr>
      <w:r>
        <w:t xml:space="preserve">     |       val crsarrtime1 = flight.crsarrtime.toInt</w:t>
      </w:r>
    </w:p>
    <w:p w14:paraId="7E08F8BB" w14:textId="77777777" w:rsidR="004D7509" w:rsidRDefault="004D7509" w:rsidP="004D7509">
      <w:pPr>
        <w:pStyle w:val="a8"/>
      </w:pPr>
      <w:r>
        <w:t xml:space="preserve">     |       val carrier1 = carrierMap(flight.carrier) // category</w:t>
      </w:r>
    </w:p>
    <w:p w14:paraId="393B2CD3" w14:textId="77777777" w:rsidR="004D7509" w:rsidRDefault="004D7509" w:rsidP="004D7509">
      <w:pPr>
        <w:pStyle w:val="a8"/>
      </w:pPr>
      <w:r>
        <w:t xml:space="preserve">     |       val crselapsedtime1 = flight.crselapsedtime.toDouble</w:t>
      </w:r>
    </w:p>
    <w:p w14:paraId="2E335D1D" w14:textId="77777777" w:rsidR="004D7509" w:rsidRDefault="004D7509" w:rsidP="004D7509">
      <w:pPr>
        <w:pStyle w:val="a8"/>
      </w:pPr>
      <w:r>
        <w:t xml:space="preserve">     |       val origin1 = originMap(flight.origin) // category</w:t>
      </w:r>
    </w:p>
    <w:p w14:paraId="0387FFCD" w14:textId="77777777" w:rsidR="004D7509" w:rsidRDefault="004D7509" w:rsidP="004D7509">
      <w:pPr>
        <w:pStyle w:val="a8"/>
      </w:pPr>
      <w:r>
        <w:t xml:space="preserve">     |       val dest1 = destMap(flight.dest) // category</w:t>
      </w:r>
    </w:p>
    <w:p w14:paraId="136CFBEB" w14:textId="77777777" w:rsidR="004D7509" w:rsidRDefault="004D7509" w:rsidP="004D7509">
      <w:pPr>
        <w:pStyle w:val="a8"/>
      </w:pPr>
      <w:r>
        <w:t xml:space="preserve">     |       val delayed = if (flight.depdelaymins.toDouble &gt; 40) 1.0 else 0.0</w:t>
      </w:r>
    </w:p>
    <w:p w14:paraId="570932CC" w14:textId="77777777" w:rsidR="004D7509" w:rsidRDefault="004D7509" w:rsidP="004D7509">
      <w:pPr>
        <w:pStyle w:val="a8"/>
      </w:pPr>
      <w:r>
        <w:t xml:space="preserve">     |       Array(delayed.toDouble, monthday.toDouble, weekday.toDouble, </w:t>
      </w:r>
      <w:r>
        <w:lastRenderedPageBreak/>
        <w:t>crsdeptime1.toDouble, crsarrtime1.toDouble, carrier1.toDouble, crselapsedtime1.toDouble, origin1.toDouble, dest1.toDouble)</w:t>
      </w:r>
    </w:p>
    <w:p w14:paraId="16EEA071" w14:textId="77777777" w:rsidR="004D7509" w:rsidRDefault="004D7509" w:rsidP="004D7509">
      <w:pPr>
        <w:pStyle w:val="a8"/>
      </w:pPr>
      <w:r>
        <w:t xml:space="preserve">     |     })</w:t>
      </w:r>
    </w:p>
    <w:p w14:paraId="0D4900C5" w14:textId="5B8DCAD8" w:rsidR="0082093F" w:rsidRDefault="004D7509" w:rsidP="004D7509">
      <w:pPr>
        <w:pStyle w:val="a8"/>
      </w:pPr>
      <w:r>
        <w:t>mlprep: org.apache.spark.rdd.RDD[Array[Double]] = MapPartitionsRDD[28] at map at &lt;console&gt;:43</w:t>
      </w:r>
    </w:p>
    <w:p w14:paraId="5D7F1357" w14:textId="77777777" w:rsidR="004D7509" w:rsidRDefault="004D7509" w:rsidP="004D7509">
      <w:pPr>
        <w:pStyle w:val="a8"/>
      </w:pPr>
      <w:r>
        <w:t>scala&gt; mlprep.take(1)</w:t>
      </w:r>
    </w:p>
    <w:p w14:paraId="44AF3825" w14:textId="6F15EBB6" w:rsidR="0082093F" w:rsidRDefault="004D7509" w:rsidP="004D7509">
      <w:pPr>
        <w:pStyle w:val="a8"/>
      </w:pPr>
      <w:r>
        <w:t>res14: Array[Array[Double]] = Array(Array(0.0, 0.0, 2.0, 900.0, 1225.0, 6.0, 385.0, 216.0, 294.0))</w:t>
      </w:r>
    </w:p>
    <w:p w14:paraId="569F421A" w14:textId="112AF109" w:rsidR="006E0A6B" w:rsidRPr="006E0A6B" w:rsidRDefault="006E0A6B" w:rsidP="006E0A6B">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73</w:t>
      </w:r>
      <w:r w:rsidR="00D54DC9">
        <w:fldChar w:fldCharType="end"/>
      </w:r>
    </w:p>
    <w:p w14:paraId="317081A3" w14:textId="325D62A4" w:rsidR="00FF5CC9" w:rsidRPr="00157660" w:rsidRDefault="00FF5CC9" w:rsidP="008857FC">
      <w:pPr>
        <w:ind w:firstLine="420"/>
        <w:rPr>
          <w:rFonts w:hint="eastAsia"/>
        </w:rPr>
      </w:pPr>
      <w:r w:rsidRPr="00157660">
        <w:t>从包含</w:t>
      </w:r>
      <w:r w:rsidRPr="00157660">
        <w:t>RDD</w:t>
      </w:r>
      <w:r w:rsidR="00254BF3">
        <w:t>的特征数组中，创建</w:t>
      </w:r>
      <w:r w:rsidRPr="00157660">
        <w:t>包含</w:t>
      </w:r>
      <w:r w:rsidRPr="00157660">
        <w:t>LabeledPoints</w:t>
      </w:r>
      <w:r w:rsidRPr="00157660">
        <w:t>数组的</w:t>
      </w:r>
      <w:hyperlink r:id="rId35" w:anchor="org.apache.spark.mllib.regression.LabeledPoint" w:tgtFrame="_blank" w:history="1">
        <w:r w:rsidRPr="00157660">
          <w:t>RDD</w:t>
        </w:r>
      </w:hyperlink>
      <w:r w:rsidR="00DC7442">
        <w:t>，</w:t>
      </w:r>
      <w:r w:rsidR="00DC7442">
        <w:rPr>
          <w:rFonts w:hint="eastAsia"/>
        </w:rPr>
        <w:t>其中定义了</w:t>
      </w:r>
      <w:r w:rsidR="00DC7442">
        <w:t>数据点的特征向量和标签</w:t>
      </w:r>
      <w:r w:rsidR="008857FC">
        <w:rPr>
          <w:rFonts w:hint="eastAsia"/>
        </w:rPr>
        <w:t>：</w:t>
      </w:r>
    </w:p>
    <w:p w14:paraId="6EA95128" w14:textId="43B8B0BD" w:rsidR="005A0FED" w:rsidRDefault="005A0FED" w:rsidP="005A0FED">
      <w:pPr>
        <w:pStyle w:val="a8"/>
      </w:pPr>
      <w:r>
        <w:t>//Making LabeledPoint of features - this is the training data for the model</w:t>
      </w:r>
    </w:p>
    <w:p w14:paraId="7CBE7D90" w14:textId="77777777" w:rsidR="00B2612F" w:rsidRPr="00B2612F" w:rsidRDefault="00B2612F" w:rsidP="00B2612F">
      <w:pPr>
        <w:pStyle w:val="a8"/>
      </w:pPr>
      <w:r w:rsidRPr="00B2612F">
        <w:t>scala&gt; val mldata = mlprep.map(x =&gt; LabeledPoint(x(0), Vectors.dense(x(1), x(2), x(3), x(4), x(5), x(6), x(7), x(8))))</w:t>
      </w:r>
    </w:p>
    <w:p w14:paraId="32E3F041" w14:textId="77777777" w:rsidR="00B2612F" w:rsidRPr="00B2612F" w:rsidRDefault="00B2612F" w:rsidP="00B2612F">
      <w:pPr>
        <w:pStyle w:val="a8"/>
      </w:pPr>
      <w:r w:rsidRPr="00B2612F">
        <w:t>mldata: org.apache.spark.rdd.RDD[org.apache.spark.mllib.regression.LabeledPoint] = MapPartitionsRDD[29] at map at &lt;console&gt;:45</w:t>
      </w:r>
    </w:p>
    <w:p w14:paraId="6D84B9AA" w14:textId="77777777" w:rsidR="00B2612F" w:rsidRPr="00B2612F" w:rsidRDefault="00B2612F" w:rsidP="00B2612F">
      <w:pPr>
        <w:pStyle w:val="a8"/>
      </w:pPr>
    </w:p>
    <w:p w14:paraId="17D3969C" w14:textId="77777777" w:rsidR="00B2612F" w:rsidRPr="00B2612F" w:rsidRDefault="00B2612F" w:rsidP="00B2612F">
      <w:pPr>
        <w:pStyle w:val="a8"/>
      </w:pPr>
      <w:r w:rsidRPr="00B2612F">
        <w:t>scala&gt; mldata.take(1)</w:t>
      </w:r>
    </w:p>
    <w:p w14:paraId="1352F776" w14:textId="77777777" w:rsidR="00B2612F" w:rsidRDefault="00B2612F" w:rsidP="00B2612F">
      <w:pPr>
        <w:pStyle w:val="a8"/>
      </w:pPr>
      <w:r w:rsidRPr="00B2612F">
        <w:t>res15: Array[org.apache.spark.mllib.regression.LabeledPoint] = Array((0.0,[0.0,2.0,900.0,1225.0,6.0,385.0,216.0,294.0]))</w:t>
      </w:r>
    </w:p>
    <w:p w14:paraId="268B613F" w14:textId="46943251" w:rsidR="006E0A6B" w:rsidRPr="006E0A6B" w:rsidRDefault="006E0A6B" w:rsidP="006E0A6B">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74</w:t>
      </w:r>
      <w:r w:rsidR="00D54DC9">
        <w:fldChar w:fldCharType="end"/>
      </w:r>
    </w:p>
    <w:p w14:paraId="1DFE328C" w14:textId="75A946AB" w:rsidR="00FF5CC9" w:rsidRPr="00157660" w:rsidRDefault="00005ABC" w:rsidP="00B539D9">
      <w:pPr>
        <w:ind w:firstLine="420"/>
        <w:rPr>
          <w:rFonts w:hint="eastAsia"/>
        </w:rPr>
      </w:pPr>
      <w:r>
        <w:t>接下来</w:t>
      </w:r>
      <w:r w:rsidR="00FF5CC9" w:rsidRPr="00157660">
        <w:t>数据被拆分，以获得延迟和不延迟航班的</w:t>
      </w:r>
      <w:r w:rsidR="00860C41">
        <w:rPr>
          <w:rFonts w:hint="eastAsia"/>
        </w:rPr>
        <w:t>合适</w:t>
      </w:r>
      <w:r w:rsidR="00FF5CC9" w:rsidRPr="00157660">
        <w:t>百分比</w:t>
      </w:r>
      <w:r w:rsidR="007404D1">
        <w:t>。</w:t>
      </w:r>
      <w:r w:rsidR="00FF5CC9" w:rsidRPr="00157660">
        <w:t>然后将其分为训练数据集和测试数据集</w:t>
      </w:r>
      <w:r w:rsidR="003B0DA0">
        <w:rPr>
          <w:rFonts w:hint="eastAsia"/>
        </w:rPr>
        <w:t>。</w:t>
      </w:r>
      <w:r w:rsidR="003B0DA0">
        <w:rPr>
          <w:rFonts w:hint="eastAsia"/>
        </w:rPr>
        <w:t>mldata0</w:t>
      </w:r>
      <w:r w:rsidR="003B0DA0">
        <w:rPr>
          <w:rFonts w:hint="eastAsia"/>
        </w:rPr>
        <w:t>是</w:t>
      </w:r>
      <w:r w:rsidR="003B0DA0">
        <w:rPr>
          <w:rFonts w:hint="eastAsia"/>
        </w:rPr>
        <w:t>85%</w:t>
      </w:r>
      <w:r w:rsidR="003B0DA0">
        <w:rPr>
          <w:rFonts w:hint="eastAsia"/>
        </w:rPr>
        <w:t>的非延迟，</w:t>
      </w:r>
      <w:r w:rsidR="003B0DA0">
        <w:t>mldata1</w:t>
      </w:r>
      <w:r w:rsidR="003B0DA0">
        <w:rPr>
          <w:rFonts w:hint="eastAsia"/>
        </w:rPr>
        <w:t>是</w:t>
      </w:r>
      <w:r w:rsidR="003B0DA0">
        <w:rPr>
          <w:rFonts w:hint="eastAsia"/>
        </w:rPr>
        <w:t>100%</w:t>
      </w:r>
      <w:r w:rsidR="003B0DA0">
        <w:rPr>
          <w:rFonts w:hint="eastAsia"/>
        </w:rPr>
        <w:t>的延迟，</w:t>
      </w:r>
      <w:r w:rsidR="00EA732B">
        <w:rPr>
          <w:rFonts w:hint="eastAsia"/>
        </w:rPr>
        <w:t>将</w:t>
      </w:r>
      <w:r w:rsidR="00EA732B">
        <w:rPr>
          <w:rFonts w:hint="eastAsia"/>
        </w:rPr>
        <w:t>mldata0</w:t>
      </w:r>
      <w:r w:rsidR="00EA732B">
        <w:rPr>
          <w:rFonts w:hint="eastAsia"/>
        </w:rPr>
        <w:t>与</w:t>
      </w:r>
      <w:r w:rsidR="00EA732B">
        <w:t>mldata1</w:t>
      </w:r>
      <w:r w:rsidR="00EA732B">
        <w:rPr>
          <w:rFonts w:hint="eastAsia"/>
        </w:rPr>
        <w:t>合并为</w:t>
      </w:r>
      <w:r w:rsidR="003B0DA0">
        <w:t>mldata2</w:t>
      </w:r>
      <w:r w:rsidR="00B539D9">
        <w:rPr>
          <w:rFonts w:hint="eastAsia"/>
        </w:rPr>
        <w:t>：</w:t>
      </w:r>
    </w:p>
    <w:p w14:paraId="1C6A6403" w14:textId="77777777" w:rsidR="00F61AA8" w:rsidRDefault="00F61AA8" w:rsidP="00F61AA8">
      <w:pPr>
        <w:pStyle w:val="a8"/>
      </w:pPr>
      <w:r>
        <w:t>scala&gt; val mldata0 = mldata.filter(x =&gt; x.label == 0).randomSplit(Array(0.85, 0.15))(1)</w:t>
      </w:r>
    </w:p>
    <w:p w14:paraId="388B9AEF" w14:textId="77777777" w:rsidR="00F61AA8" w:rsidRDefault="00F61AA8" w:rsidP="00F61AA8">
      <w:pPr>
        <w:pStyle w:val="a8"/>
      </w:pPr>
      <w:r>
        <w:t>mldata0: org.apache.spark.rdd.RDD[org.apache.spark.mllib.regression.LabeledPoint] = MapPartitionsRDD[32] at randomSplit at &lt;console&gt;:47</w:t>
      </w:r>
    </w:p>
    <w:p w14:paraId="5EC3A67A" w14:textId="77777777" w:rsidR="00F61AA8" w:rsidRDefault="00F61AA8" w:rsidP="00F61AA8">
      <w:pPr>
        <w:pStyle w:val="a8"/>
      </w:pPr>
    </w:p>
    <w:p w14:paraId="4A8F257C" w14:textId="77777777" w:rsidR="00F61AA8" w:rsidRDefault="00F61AA8" w:rsidP="00F61AA8">
      <w:pPr>
        <w:pStyle w:val="a8"/>
      </w:pPr>
      <w:r>
        <w:t>scala&gt; val mldata1 = mldata.filter(x =&gt; x.label != 0)</w:t>
      </w:r>
    </w:p>
    <w:p w14:paraId="709DD0D3" w14:textId="77777777" w:rsidR="00F61AA8" w:rsidRDefault="00F61AA8" w:rsidP="00F61AA8">
      <w:pPr>
        <w:pStyle w:val="a8"/>
      </w:pPr>
      <w:r>
        <w:t>mldata1: org.apache.spark.rdd.RDD[org.apache.spark.mllib.regression.LabeledPoint] = MapPartitionsRDD[33] at filter at &lt;console&gt;:47</w:t>
      </w:r>
    </w:p>
    <w:p w14:paraId="71611321" w14:textId="77777777" w:rsidR="00F61AA8" w:rsidRDefault="00F61AA8" w:rsidP="00F61AA8">
      <w:pPr>
        <w:pStyle w:val="a8"/>
      </w:pPr>
    </w:p>
    <w:p w14:paraId="062C9C9E" w14:textId="77777777" w:rsidR="00F61AA8" w:rsidRDefault="00F61AA8" w:rsidP="00F61AA8">
      <w:pPr>
        <w:pStyle w:val="a8"/>
      </w:pPr>
      <w:r>
        <w:t>scala&gt; val mldata2 = mldata0 ++ mldata1</w:t>
      </w:r>
    </w:p>
    <w:p w14:paraId="7881200D" w14:textId="77777777" w:rsidR="00F61AA8" w:rsidRDefault="00F61AA8" w:rsidP="00F61AA8">
      <w:pPr>
        <w:pStyle w:val="a8"/>
      </w:pPr>
      <w:r>
        <w:t>mldata2: org.apache.spark.rdd.RDD[org.apache.spark.mllib.regression.LabeledPoint] = UnionRDD[34] at $plus$plus at &lt;console&gt;:51</w:t>
      </w:r>
    </w:p>
    <w:p w14:paraId="774223F7" w14:textId="7A090F4B" w:rsidR="00F61AA8" w:rsidRDefault="00776FBE" w:rsidP="00B539D9">
      <w:pPr>
        <w:ind w:firstLine="420"/>
      </w:pPr>
      <w:r>
        <w:rPr>
          <w:rFonts w:hint="eastAsia"/>
        </w:rPr>
        <w:t>分割</w:t>
      </w:r>
      <w:r w:rsidR="00F61AA8">
        <w:t>mldata2</w:t>
      </w:r>
      <w:r>
        <w:rPr>
          <w:rFonts w:hint="eastAsia"/>
        </w:rPr>
        <w:t>为训练和测试数据集</w:t>
      </w:r>
      <w:r w:rsidR="00B539D9">
        <w:rPr>
          <w:rFonts w:hint="eastAsia"/>
        </w:rPr>
        <w:t>：</w:t>
      </w:r>
    </w:p>
    <w:p w14:paraId="79D4D420" w14:textId="77777777" w:rsidR="00F61AA8" w:rsidRDefault="00F61AA8" w:rsidP="00F61AA8">
      <w:pPr>
        <w:pStyle w:val="a8"/>
      </w:pPr>
      <w:r>
        <w:t>scala&gt; val splits = mldata2.randomSplit(Array(0.7, 0.3))</w:t>
      </w:r>
    </w:p>
    <w:p w14:paraId="74DAB812" w14:textId="77777777" w:rsidR="00F61AA8" w:rsidRDefault="00F61AA8" w:rsidP="00F61AA8">
      <w:pPr>
        <w:pStyle w:val="a8"/>
      </w:pPr>
      <w:r>
        <w:t>splits: Array[org.apache.spark.rdd.RDD[org.apache.spark.mllib.regression.LabeledPoint]] = Array(MapPartitionsRDD[35] at randomSplit at &lt;console&gt;:53, MapPartitionsRDD[36] at randomSplit at &lt;console&gt;:53)</w:t>
      </w:r>
    </w:p>
    <w:p w14:paraId="05D492D6" w14:textId="77777777" w:rsidR="00F61AA8" w:rsidRDefault="00F61AA8" w:rsidP="00F61AA8">
      <w:pPr>
        <w:pStyle w:val="a8"/>
      </w:pPr>
    </w:p>
    <w:p w14:paraId="4711DECE" w14:textId="77777777" w:rsidR="00F61AA8" w:rsidRDefault="00F61AA8" w:rsidP="00F61AA8">
      <w:pPr>
        <w:pStyle w:val="a8"/>
      </w:pPr>
      <w:r>
        <w:t>scala&gt; val (trainingData, testData) = (splits(0), splits(1))</w:t>
      </w:r>
    </w:p>
    <w:p w14:paraId="139D4E1E" w14:textId="77777777" w:rsidR="00F61AA8" w:rsidRDefault="00F61AA8" w:rsidP="00F61AA8">
      <w:pPr>
        <w:pStyle w:val="a8"/>
      </w:pPr>
      <w:r>
        <w:t>trainingData: org.apache.spark.rdd.RDD[org.apache.spark.mllib.regression.LabeledPoint] = MapPartitionsRDD[35] at randomSplit at &lt;console&gt;:53</w:t>
      </w:r>
    </w:p>
    <w:p w14:paraId="14CAA11A" w14:textId="77777777" w:rsidR="00F61AA8" w:rsidRDefault="00F61AA8" w:rsidP="00F61AA8">
      <w:pPr>
        <w:pStyle w:val="a8"/>
      </w:pPr>
      <w:r>
        <w:t>testData: org.apache.spark.rdd.RDD[org.apache.spark.mllib.regression.LabeledPoint] = MapPartitionsRDD[36] at randomSplit at &lt;console&gt;:53</w:t>
      </w:r>
    </w:p>
    <w:p w14:paraId="202C4864" w14:textId="77777777" w:rsidR="00F61AA8" w:rsidRDefault="00F61AA8" w:rsidP="00F61AA8">
      <w:pPr>
        <w:pStyle w:val="a8"/>
      </w:pPr>
    </w:p>
    <w:p w14:paraId="5DE1E4FD" w14:textId="77777777" w:rsidR="00F61AA8" w:rsidRDefault="00F61AA8" w:rsidP="00F61AA8">
      <w:pPr>
        <w:pStyle w:val="a8"/>
      </w:pPr>
      <w:r>
        <w:t>scala&gt; testData.take(1)</w:t>
      </w:r>
    </w:p>
    <w:p w14:paraId="49FF9102" w14:textId="198DCF4C" w:rsidR="00105FE0" w:rsidRDefault="00F61AA8" w:rsidP="00F61AA8">
      <w:pPr>
        <w:pStyle w:val="a8"/>
      </w:pPr>
      <w:r>
        <w:t>res16: Array[org.apache.spark.mllib.regression.LabeledPoint] = Array((0.0,[23.0,4.0,900.0,1225.0,6.0,385.0,216.0,294.0]))</w:t>
      </w:r>
    </w:p>
    <w:p w14:paraId="2EF605EA" w14:textId="253AD796" w:rsidR="006E0A6B" w:rsidRPr="006E0A6B" w:rsidRDefault="006E0A6B" w:rsidP="006E0A6B">
      <w:pPr>
        <w:pStyle w:val="Caption"/>
      </w:pPr>
      <w:r>
        <w:rPr>
          <w:rFonts w:hint="eastAsia"/>
        </w:rPr>
        <w:lastRenderedPageBreak/>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75</w:t>
      </w:r>
      <w:r w:rsidR="00D54DC9">
        <w:fldChar w:fldCharType="end"/>
      </w:r>
    </w:p>
    <w:p w14:paraId="092CC302" w14:textId="714EF16E" w:rsidR="00860C41" w:rsidRDefault="00FF5CC9" w:rsidP="00157660">
      <w:pPr>
        <w:ind w:firstLine="420"/>
      </w:pPr>
      <w:r w:rsidRPr="00157660">
        <w:t>接下来，准备</w:t>
      </w:r>
      <w:hyperlink r:id="rId36" w:tgtFrame="_blank" w:history="1">
        <w:r w:rsidRPr="00157660">
          <w:t>决策树所需参数</w:t>
        </w:r>
      </w:hyperlink>
      <w:r w:rsidRPr="00157660">
        <w:t>的值</w:t>
      </w:r>
      <w:r w:rsidR="00860C41">
        <w:rPr>
          <w:rFonts w:hint="eastAsia"/>
        </w:rPr>
        <w:t>：</w:t>
      </w:r>
    </w:p>
    <w:p w14:paraId="28A15A8B" w14:textId="261AA8A9" w:rsidR="00D071B3" w:rsidRPr="00B15750" w:rsidRDefault="00FF5CC9" w:rsidP="00B15750">
      <w:pPr>
        <w:ind w:firstLine="420"/>
      </w:pPr>
      <w:r w:rsidRPr="00B15750">
        <w:t>categoricalFeaturesInfo</w:t>
      </w:r>
      <w:r w:rsidR="00B15750">
        <w:rPr>
          <w:rFonts w:hint="eastAsia"/>
        </w:rPr>
        <w:t>：</w:t>
      </w:r>
      <w:r w:rsidR="002E1496" w:rsidRPr="00B15750">
        <w:t>指定哪些</w:t>
      </w:r>
      <w:r w:rsidR="002E1496" w:rsidRPr="00B15750">
        <w:rPr>
          <w:rFonts w:hint="eastAsia"/>
        </w:rPr>
        <w:t>特征</w:t>
      </w:r>
      <w:r w:rsidRPr="00B15750">
        <w:t>是分类的，以及每个</w:t>
      </w:r>
      <w:r w:rsidR="00542C02" w:rsidRPr="00B15750">
        <w:rPr>
          <w:rFonts w:hint="eastAsia"/>
        </w:rPr>
        <w:t>特征</w:t>
      </w:r>
      <w:r w:rsidRPr="00B15750">
        <w:t>可以采用多少种分类值</w:t>
      </w:r>
      <w:r w:rsidR="007404D1" w:rsidRPr="00B15750">
        <w:t>。</w:t>
      </w:r>
      <w:r w:rsidRPr="00B15750">
        <w:t>这是从</w:t>
      </w:r>
      <w:r w:rsidR="00542C02" w:rsidRPr="00B15750">
        <w:rPr>
          <w:rFonts w:hint="eastAsia"/>
        </w:rPr>
        <w:t>特征</w:t>
      </w:r>
      <w:r w:rsidRPr="00B15750">
        <w:t>索引到该</w:t>
      </w:r>
      <w:r w:rsidR="00542C02" w:rsidRPr="00B15750">
        <w:rPr>
          <w:rFonts w:hint="eastAsia"/>
        </w:rPr>
        <w:t>特征</w:t>
      </w:r>
      <w:r w:rsidRPr="00B15750">
        <w:t>的类别数量的映射</w:t>
      </w:r>
      <w:r w:rsidR="007404D1" w:rsidRPr="00B15750">
        <w:t>。</w:t>
      </w:r>
      <w:r w:rsidRPr="00B15750">
        <w:t>第一个分类</w:t>
      </w:r>
      <w:r w:rsidR="00D071B3" w:rsidRPr="00B15750">
        <w:rPr>
          <w:rFonts w:hint="eastAsia"/>
        </w:rPr>
        <w:t>特征</w:t>
      </w:r>
      <w:r w:rsidR="00D071B3" w:rsidRPr="00B15750">
        <w:t>categoricalFeaturesInfo = (0 -&gt; 31)</w:t>
      </w:r>
      <w:r w:rsidR="005A564B">
        <w:t>代表月中的日期，</w:t>
      </w:r>
      <w:r w:rsidRPr="00B15750">
        <w:t>具有</w:t>
      </w:r>
      <w:r w:rsidRPr="00B15750">
        <w:t>31</w:t>
      </w:r>
      <w:r w:rsidRPr="00B15750">
        <w:t>个类别（值</w:t>
      </w:r>
      <w:r w:rsidR="00D071B3" w:rsidRPr="00B15750">
        <w:rPr>
          <w:rFonts w:hint="eastAsia"/>
        </w:rPr>
        <w:t>从</w:t>
      </w:r>
      <w:r w:rsidRPr="00B15750">
        <w:t>0</w:t>
      </w:r>
      <w:r w:rsidR="00D071B3" w:rsidRPr="00B15750">
        <w:rPr>
          <w:rFonts w:hint="eastAsia"/>
        </w:rPr>
        <w:t>到</w:t>
      </w:r>
      <w:r w:rsidRPr="00B15750">
        <w:t>31</w:t>
      </w:r>
      <w:r w:rsidRPr="00B15750">
        <w:t>）</w:t>
      </w:r>
      <w:r w:rsidR="007404D1" w:rsidRPr="00B15750">
        <w:t>。</w:t>
      </w:r>
      <w:r w:rsidRPr="00B15750">
        <w:t>第二个</w:t>
      </w:r>
      <w:r w:rsidR="00D071B3" w:rsidRPr="00B15750">
        <w:t>categoricalFeaturesInfo = (1 -&gt; 7)</w:t>
      </w:r>
      <w:r w:rsidRPr="00B15750">
        <w:t>表示星期几，并指定特征索引</w:t>
      </w:r>
      <w:r w:rsidRPr="00B15750">
        <w:t>1</w:t>
      </w:r>
      <w:r w:rsidR="00E47BC6">
        <w:rPr>
          <w:rFonts w:hint="eastAsia"/>
        </w:rPr>
        <w:t>到</w:t>
      </w:r>
      <w:r w:rsidRPr="00B15750">
        <w:t>7</w:t>
      </w:r>
      <w:r w:rsidRPr="00B15750">
        <w:t>个类别</w:t>
      </w:r>
      <w:r w:rsidR="007404D1" w:rsidRPr="00B15750">
        <w:t>。</w:t>
      </w:r>
      <w:r w:rsidR="00D071B3" w:rsidRPr="00B15750">
        <w:rPr>
          <w:rFonts w:hint="eastAsia"/>
        </w:rPr>
        <w:t>运营商</w:t>
      </w:r>
      <w:r w:rsidRPr="00B15750">
        <w:t>分类特征是索引</w:t>
      </w:r>
      <w:r w:rsidRPr="00B15750">
        <w:t>4</w:t>
      </w:r>
      <w:r w:rsidRPr="00B15750">
        <w:t>，值可以从</w:t>
      </w:r>
      <w:r w:rsidRPr="00B15750">
        <w:t>0</w:t>
      </w:r>
      <w:r w:rsidRPr="00B15750">
        <w:t>到不同</w:t>
      </w:r>
      <w:r w:rsidR="00D071B3" w:rsidRPr="00B15750">
        <w:rPr>
          <w:rFonts w:hint="eastAsia"/>
        </w:rPr>
        <w:t>运营商</w:t>
      </w:r>
      <w:r w:rsidRPr="00B15750">
        <w:t>的数量</w:t>
      </w:r>
      <w:r w:rsidR="00D071B3" w:rsidRPr="00B15750">
        <w:rPr>
          <w:rFonts w:hint="eastAsia"/>
        </w:rPr>
        <w:t>；</w:t>
      </w:r>
    </w:p>
    <w:p w14:paraId="50BA5174" w14:textId="6B843DCD" w:rsidR="00D071B3" w:rsidRPr="00B15750" w:rsidRDefault="00AA4C0B" w:rsidP="00B15750">
      <w:pPr>
        <w:ind w:firstLine="420"/>
      </w:pPr>
      <w:r w:rsidRPr="00B15750">
        <w:t>maxDepth</w:t>
      </w:r>
      <w:r w:rsidR="00B15750">
        <w:rPr>
          <w:rFonts w:hint="eastAsia"/>
        </w:rPr>
        <w:t>：</w:t>
      </w:r>
      <w:r w:rsidRPr="00B15750">
        <w:rPr>
          <w:rFonts w:hint="eastAsia"/>
        </w:rPr>
        <w:t>是指</w:t>
      </w:r>
      <w:r w:rsidR="00FF5CC9" w:rsidRPr="00B15750">
        <w:t>树的最大深度</w:t>
      </w:r>
      <w:r w:rsidR="00D071B3" w:rsidRPr="00B15750">
        <w:rPr>
          <w:rFonts w:hint="eastAsia"/>
        </w:rPr>
        <w:t>；</w:t>
      </w:r>
    </w:p>
    <w:p w14:paraId="13861FCE" w14:textId="4B43E39F" w:rsidR="00D071B3" w:rsidRPr="00B15750" w:rsidRDefault="00AA4C0B" w:rsidP="00B15750">
      <w:pPr>
        <w:ind w:firstLine="420"/>
      </w:pPr>
      <w:r w:rsidRPr="00B15750">
        <w:t>maxBins</w:t>
      </w:r>
      <w:r w:rsidR="00B15750">
        <w:rPr>
          <w:rFonts w:hint="eastAsia"/>
        </w:rPr>
        <w:t>：</w:t>
      </w:r>
      <w:r w:rsidRPr="00B15750">
        <w:rPr>
          <w:rFonts w:hint="eastAsia"/>
        </w:rPr>
        <w:t>是指</w:t>
      </w:r>
      <w:r w:rsidR="00FF5CC9" w:rsidRPr="00B15750">
        <w:t>离散化连续特征时使用的数据块数</w:t>
      </w:r>
      <w:r w:rsidR="00D071B3" w:rsidRPr="00B15750">
        <w:rPr>
          <w:rFonts w:hint="eastAsia"/>
        </w:rPr>
        <w:t>；</w:t>
      </w:r>
    </w:p>
    <w:p w14:paraId="5018B983" w14:textId="0680383C" w:rsidR="00FF5CC9" w:rsidRPr="00B15750" w:rsidRDefault="00FF5CC9" w:rsidP="00B15750">
      <w:pPr>
        <w:ind w:firstLine="420"/>
      </w:pPr>
      <w:r w:rsidRPr="00B15750">
        <w:t>impu</w:t>
      </w:r>
      <w:r w:rsidR="004667C8" w:rsidRPr="00B15750">
        <w:t>rity</w:t>
      </w:r>
      <w:r w:rsidR="00B15750">
        <w:rPr>
          <w:rFonts w:hint="eastAsia"/>
        </w:rPr>
        <w:t>：</w:t>
      </w:r>
      <w:r w:rsidR="004667C8" w:rsidRPr="00B15750">
        <w:rPr>
          <w:rFonts w:hint="eastAsia"/>
        </w:rPr>
        <w:t>是指</w:t>
      </w:r>
      <w:r w:rsidRPr="00B15750">
        <w:t>在节点处的标签均匀性的</w:t>
      </w:r>
      <w:r w:rsidR="00D071B3" w:rsidRPr="00B15750">
        <w:rPr>
          <w:rFonts w:hint="eastAsia"/>
        </w:rPr>
        <w:t>不纯度</w:t>
      </w:r>
      <w:r w:rsidRPr="00B15750">
        <w:t>测量</w:t>
      </w:r>
      <w:r w:rsidR="00D071B3" w:rsidRPr="00B15750">
        <w:rPr>
          <w:rFonts w:hint="eastAsia"/>
        </w:rPr>
        <w:t>。</w:t>
      </w:r>
    </w:p>
    <w:p w14:paraId="5F91B273" w14:textId="67C531DC" w:rsidR="00FF5CC9" w:rsidRPr="00157660" w:rsidRDefault="00FF5CC9" w:rsidP="00157660">
      <w:pPr>
        <w:ind w:firstLine="420"/>
      </w:pPr>
      <w:r w:rsidRPr="00157660">
        <w:t>通过</w:t>
      </w:r>
      <w:r w:rsidR="00D071B3">
        <w:rPr>
          <w:rFonts w:hint="eastAsia"/>
        </w:rPr>
        <w:t>将</w:t>
      </w:r>
      <w:r w:rsidRPr="00157660">
        <w:t>输入特征与这些特征相关联的标记输出之间进行关联来训练该模型</w:t>
      </w:r>
      <w:r w:rsidR="007404D1">
        <w:t>。</w:t>
      </w:r>
      <w:r w:rsidRPr="00157660">
        <w:t>使用</w:t>
      </w:r>
      <w:r w:rsidRPr="00157660">
        <w:t>DecisionTree.trainClassifier</w:t>
      </w:r>
      <w:r w:rsidR="00E47BC6">
        <w:rPr>
          <w:rFonts w:hint="eastAsia"/>
        </w:rPr>
        <w:t>()</w:t>
      </w:r>
      <w:r w:rsidRPr="00157660">
        <w:t>方法训练模型，该方法返回</w:t>
      </w:r>
      <w:r w:rsidRPr="00157660">
        <w:t>DecisionTreeModel</w:t>
      </w:r>
      <w:r w:rsidRPr="00157660">
        <w:t>。</w:t>
      </w:r>
    </w:p>
    <w:p w14:paraId="0C79DD6E" w14:textId="0BB1D2CB" w:rsidR="004667C8" w:rsidRDefault="009539C6" w:rsidP="00226E19">
      <w:pPr>
        <w:ind w:firstLine="420"/>
      </w:pPr>
      <w:r>
        <w:rPr>
          <w:rFonts w:hint="eastAsia"/>
        </w:rPr>
        <w:t>为</w:t>
      </w:r>
      <w:r>
        <w:t>dofM</w:t>
      </w:r>
      <w:r>
        <w:t>、</w:t>
      </w:r>
      <w:r>
        <w:t>dofW</w:t>
      </w:r>
      <w:r>
        <w:t>、</w:t>
      </w:r>
      <w:r>
        <w:t>carrier</w:t>
      </w:r>
      <w:r>
        <w:t>、</w:t>
      </w:r>
      <w:r w:rsidR="004667C8">
        <w:t>origin</w:t>
      </w:r>
      <w:r>
        <w:rPr>
          <w:rFonts w:hint="eastAsia"/>
        </w:rPr>
        <w:t>、</w:t>
      </w:r>
      <w:r w:rsidR="004667C8">
        <w:t>dest</w:t>
      </w:r>
      <w:r>
        <w:rPr>
          <w:rFonts w:hint="eastAsia"/>
        </w:rPr>
        <w:t>设置范围</w:t>
      </w:r>
      <w:r w:rsidR="00226E19">
        <w:rPr>
          <w:rFonts w:hint="eastAsia"/>
        </w:rPr>
        <w:t>：</w:t>
      </w:r>
    </w:p>
    <w:p w14:paraId="1463F71D" w14:textId="77777777" w:rsidR="00C60618" w:rsidRPr="00C60618" w:rsidRDefault="00C60618" w:rsidP="00C60618">
      <w:pPr>
        <w:pStyle w:val="a8"/>
      </w:pPr>
      <w:r w:rsidRPr="00C60618">
        <w:t>scala&gt;  var categoricalFeaturesInfo = Map[Int, Int]()</w:t>
      </w:r>
    </w:p>
    <w:p w14:paraId="5A0BBDCB" w14:textId="77777777" w:rsidR="00C60618" w:rsidRPr="00C60618" w:rsidRDefault="00C60618" w:rsidP="00C60618">
      <w:pPr>
        <w:pStyle w:val="a8"/>
      </w:pPr>
      <w:r w:rsidRPr="00C60618">
        <w:t>categoricalFeaturesInfo: scala.collection.immutable.Map[Int,Int] = Map()</w:t>
      </w:r>
    </w:p>
    <w:p w14:paraId="0F7D0B2C" w14:textId="77777777" w:rsidR="00C60618" w:rsidRPr="00C60618" w:rsidRDefault="00C60618" w:rsidP="00C60618">
      <w:pPr>
        <w:pStyle w:val="a8"/>
      </w:pPr>
    </w:p>
    <w:p w14:paraId="4B2260DD" w14:textId="5063336D" w:rsidR="00C60618" w:rsidRPr="00C60618" w:rsidRDefault="00C60618" w:rsidP="00C60618">
      <w:pPr>
        <w:pStyle w:val="a8"/>
      </w:pPr>
      <w:r w:rsidRPr="00C60618">
        <w:t>scala&gt; categoricalFeaturesInfo += (0 -&gt; 31)</w:t>
      </w:r>
    </w:p>
    <w:p w14:paraId="00EADBE0" w14:textId="77777777" w:rsidR="00C60618" w:rsidRPr="00C60618" w:rsidRDefault="00C60618" w:rsidP="00C60618">
      <w:pPr>
        <w:pStyle w:val="a8"/>
      </w:pPr>
    </w:p>
    <w:p w14:paraId="4D01CED4" w14:textId="0253048F" w:rsidR="00C60618" w:rsidRPr="00C60618" w:rsidRDefault="00C60618" w:rsidP="00C60618">
      <w:pPr>
        <w:pStyle w:val="a8"/>
      </w:pPr>
      <w:r w:rsidRPr="00C60618">
        <w:t>scala&gt; categoricalFeaturesInfo += (1 -&gt; 7)</w:t>
      </w:r>
    </w:p>
    <w:p w14:paraId="59688C88" w14:textId="77777777" w:rsidR="00C60618" w:rsidRPr="00C60618" w:rsidRDefault="00C60618" w:rsidP="00C60618">
      <w:pPr>
        <w:pStyle w:val="a8"/>
      </w:pPr>
    </w:p>
    <w:p w14:paraId="1AE429D4" w14:textId="4B1ED9EC" w:rsidR="00C60618" w:rsidRPr="00C60618" w:rsidRDefault="00C60618" w:rsidP="00C60618">
      <w:pPr>
        <w:pStyle w:val="a8"/>
      </w:pPr>
      <w:r w:rsidRPr="00C60618">
        <w:t>scala&gt; categoricalFeaturesInfo += (4 -&gt; carrierMap.size)</w:t>
      </w:r>
    </w:p>
    <w:p w14:paraId="3E257D7C" w14:textId="77777777" w:rsidR="00C60618" w:rsidRPr="00C60618" w:rsidRDefault="00C60618" w:rsidP="00C60618">
      <w:pPr>
        <w:pStyle w:val="a8"/>
      </w:pPr>
    </w:p>
    <w:p w14:paraId="3F4BE539" w14:textId="471031F2" w:rsidR="00C60618" w:rsidRPr="00C60618" w:rsidRDefault="00F5372C" w:rsidP="00C60618">
      <w:pPr>
        <w:pStyle w:val="a8"/>
      </w:pPr>
      <w:r>
        <w:t xml:space="preserve">scala&gt; </w:t>
      </w:r>
      <w:r w:rsidR="00C60618" w:rsidRPr="00C60618">
        <w:t>categoricalFeaturesInfo += (6 -&gt; originMap.size)</w:t>
      </w:r>
    </w:p>
    <w:p w14:paraId="5DA59A1D" w14:textId="77777777" w:rsidR="00C60618" w:rsidRPr="00C60618" w:rsidRDefault="00C60618" w:rsidP="00C60618">
      <w:pPr>
        <w:pStyle w:val="a8"/>
      </w:pPr>
    </w:p>
    <w:p w14:paraId="351645A5" w14:textId="149786C6" w:rsidR="00C60618" w:rsidRPr="00C60618" w:rsidRDefault="00F5372C" w:rsidP="00C60618">
      <w:pPr>
        <w:pStyle w:val="a8"/>
      </w:pPr>
      <w:r>
        <w:t xml:space="preserve">scala&gt; </w:t>
      </w:r>
      <w:r w:rsidR="00C60618" w:rsidRPr="00C60618">
        <w:t>categoricalFeaturesInfo += (7 -&gt; destMap.size)</w:t>
      </w:r>
    </w:p>
    <w:p w14:paraId="5F820B80" w14:textId="77777777" w:rsidR="00C60618" w:rsidRPr="00C60618" w:rsidRDefault="00C60618" w:rsidP="00C60618">
      <w:pPr>
        <w:pStyle w:val="a8"/>
      </w:pPr>
    </w:p>
    <w:p w14:paraId="1B0028E9" w14:textId="454AAE6C" w:rsidR="00C60618" w:rsidRPr="00C60618" w:rsidRDefault="00F5372C" w:rsidP="00C60618">
      <w:pPr>
        <w:pStyle w:val="a8"/>
      </w:pPr>
      <w:r>
        <w:t xml:space="preserve">scala&gt; </w:t>
      </w:r>
      <w:r w:rsidR="00C60618" w:rsidRPr="00C60618">
        <w:t>val numClasses = 2</w:t>
      </w:r>
    </w:p>
    <w:p w14:paraId="702E2C56" w14:textId="77777777" w:rsidR="00C60618" w:rsidRDefault="00C60618" w:rsidP="00C60618">
      <w:pPr>
        <w:pStyle w:val="a8"/>
        <w:rPr>
          <w:rFonts w:hint="eastAsia"/>
        </w:rPr>
      </w:pPr>
      <w:r w:rsidRPr="00C60618">
        <w:t>numClasses: Int = 2</w:t>
      </w:r>
    </w:p>
    <w:p w14:paraId="62DDD32E" w14:textId="55B0E0A4" w:rsidR="00D54DC9" w:rsidRPr="00D54DC9" w:rsidRDefault="00D54DC9" w:rsidP="00D54DC9">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76</w:t>
      </w:r>
      <w:r>
        <w:fldChar w:fldCharType="end"/>
      </w:r>
    </w:p>
    <w:p w14:paraId="492AB337" w14:textId="278AE8E0" w:rsidR="00C60618" w:rsidRPr="009D1F23" w:rsidRDefault="00B5559A" w:rsidP="009D1F23">
      <w:pPr>
        <w:ind w:firstLine="420"/>
      </w:pPr>
      <w:r>
        <w:rPr>
          <w:rFonts w:hint="eastAsia"/>
        </w:rPr>
        <w:t>定义其他参数</w:t>
      </w:r>
      <w:r w:rsidR="009D1F23">
        <w:rPr>
          <w:rFonts w:hint="eastAsia"/>
        </w:rPr>
        <w:t>：</w:t>
      </w:r>
    </w:p>
    <w:p w14:paraId="17242487" w14:textId="4565EEBE" w:rsidR="00C60618" w:rsidRPr="00C60618" w:rsidRDefault="00C60618" w:rsidP="00C60618">
      <w:pPr>
        <w:pStyle w:val="a8"/>
      </w:pPr>
      <w:r w:rsidRPr="00C60618">
        <w:t>scala&gt; val impurity = "gini"</w:t>
      </w:r>
    </w:p>
    <w:p w14:paraId="609A0524" w14:textId="77777777" w:rsidR="00C60618" w:rsidRPr="00C60618" w:rsidRDefault="00C60618" w:rsidP="00C60618">
      <w:pPr>
        <w:pStyle w:val="a8"/>
      </w:pPr>
      <w:r w:rsidRPr="00C60618">
        <w:t>impurity: String = gini</w:t>
      </w:r>
    </w:p>
    <w:p w14:paraId="0FC41577" w14:textId="77777777" w:rsidR="00C60618" w:rsidRPr="00C60618" w:rsidRDefault="00C60618" w:rsidP="00C60618">
      <w:pPr>
        <w:pStyle w:val="a8"/>
      </w:pPr>
    </w:p>
    <w:p w14:paraId="70783278" w14:textId="2CFABA9E" w:rsidR="00C60618" w:rsidRPr="00C60618" w:rsidRDefault="009E0C25" w:rsidP="00C60618">
      <w:pPr>
        <w:pStyle w:val="a8"/>
      </w:pPr>
      <w:r>
        <w:t xml:space="preserve">scala&gt; </w:t>
      </w:r>
      <w:r w:rsidR="00C60618" w:rsidRPr="00C60618">
        <w:t>val maxDepth = 9</w:t>
      </w:r>
    </w:p>
    <w:p w14:paraId="4E35274B" w14:textId="77777777" w:rsidR="00C60618" w:rsidRPr="00C60618" w:rsidRDefault="00C60618" w:rsidP="00C60618">
      <w:pPr>
        <w:pStyle w:val="a8"/>
      </w:pPr>
      <w:r w:rsidRPr="00C60618">
        <w:t>maxDepth: Int = 9</w:t>
      </w:r>
    </w:p>
    <w:p w14:paraId="68315244" w14:textId="77777777" w:rsidR="00C60618" w:rsidRPr="00C60618" w:rsidRDefault="00C60618" w:rsidP="00C60618">
      <w:pPr>
        <w:pStyle w:val="a8"/>
      </w:pPr>
    </w:p>
    <w:p w14:paraId="472DFBBB" w14:textId="416C8DD2" w:rsidR="00C60618" w:rsidRPr="00C60618" w:rsidRDefault="009E0C25" w:rsidP="00C60618">
      <w:pPr>
        <w:pStyle w:val="a8"/>
      </w:pPr>
      <w:r>
        <w:t xml:space="preserve">scala&gt; </w:t>
      </w:r>
      <w:r w:rsidR="00C60618" w:rsidRPr="00C60618">
        <w:t>val maxBins = 7000</w:t>
      </w:r>
    </w:p>
    <w:p w14:paraId="4A1F0688" w14:textId="77777777" w:rsidR="00C60618" w:rsidRPr="00C60618" w:rsidRDefault="00C60618" w:rsidP="00C60618">
      <w:pPr>
        <w:pStyle w:val="a8"/>
      </w:pPr>
      <w:r w:rsidRPr="00C60618">
        <w:t>maxBins: Int = 7000</w:t>
      </w:r>
    </w:p>
    <w:p w14:paraId="16BABF2A" w14:textId="77777777" w:rsidR="00C60618" w:rsidRPr="00C60618" w:rsidRDefault="00C60618" w:rsidP="00C60618">
      <w:pPr>
        <w:pStyle w:val="a8"/>
      </w:pPr>
    </w:p>
    <w:p w14:paraId="15447DE9" w14:textId="7C8996AA" w:rsidR="00C60618" w:rsidRPr="00C60618" w:rsidRDefault="00C60618" w:rsidP="00C60618">
      <w:pPr>
        <w:pStyle w:val="a8"/>
      </w:pPr>
      <w:r w:rsidRPr="00C60618">
        <w:t>scala&gt; val model = DecisionTree.trainClassifier(trainingData, numClasses, categoricalFeaturesInfo,</w:t>
      </w:r>
    </w:p>
    <w:p w14:paraId="7F9F0A57" w14:textId="77777777" w:rsidR="00C60618" w:rsidRPr="00C60618" w:rsidRDefault="00C60618" w:rsidP="00C60618">
      <w:pPr>
        <w:pStyle w:val="a8"/>
      </w:pPr>
      <w:r w:rsidRPr="00C60618">
        <w:t xml:space="preserve">     |       impurity, maxDepth, maxBins)</w:t>
      </w:r>
    </w:p>
    <w:p w14:paraId="135C9C60" w14:textId="77777777" w:rsidR="00C60618" w:rsidRPr="00C60618" w:rsidRDefault="00C60618" w:rsidP="00C60618">
      <w:pPr>
        <w:pStyle w:val="a8"/>
      </w:pPr>
      <w:r w:rsidRPr="00C60618">
        <w:t>model: org.apache.spark.mllib.tree.model.DecisionTreeModel = DecisionTreeModel classifier of depth 9 with 581 nodes</w:t>
      </w:r>
    </w:p>
    <w:p w14:paraId="62E7D096" w14:textId="77777777" w:rsidR="00C60618" w:rsidRPr="00C60618" w:rsidRDefault="00C60618" w:rsidP="00C60618">
      <w:pPr>
        <w:pStyle w:val="a8"/>
      </w:pPr>
    </w:p>
    <w:p w14:paraId="7239EFCB" w14:textId="77777777" w:rsidR="00C60618" w:rsidRPr="00C60618" w:rsidRDefault="00C60618" w:rsidP="00C60618">
      <w:pPr>
        <w:pStyle w:val="a8"/>
      </w:pPr>
      <w:r w:rsidRPr="00C60618">
        <w:t>scala&gt; model.toDebugString</w:t>
      </w:r>
    </w:p>
    <w:p w14:paraId="33B12EC4" w14:textId="77777777" w:rsidR="00C60618" w:rsidRPr="00C60618" w:rsidRDefault="00C60618" w:rsidP="00C60618">
      <w:pPr>
        <w:pStyle w:val="a8"/>
      </w:pPr>
      <w:r w:rsidRPr="00C60618">
        <w:t>res22: String =</w:t>
      </w:r>
    </w:p>
    <w:p w14:paraId="2F5BDDF6" w14:textId="77777777" w:rsidR="00C60618" w:rsidRPr="00C60618" w:rsidRDefault="00C60618" w:rsidP="00C60618">
      <w:pPr>
        <w:pStyle w:val="a8"/>
      </w:pPr>
      <w:r w:rsidRPr="00C60618">
        <w:t>"DecisionTreeModel classifier of depth 9 with 581 nodes</w:t>
      </w:r>
    </w:p>
    <w:p w14:paraId="725EE827" w14:textId="77777777" w:rsidR="00C60618" w:rsidRPr="00C60618" w:rsidRDefault="00C60618" w:rsidP="00C60618">
      <w:pPr>
        <w:pStyle w:val="a8"/>
      </w:pPr>
      <w:r w:rsidRPr="00C60618">
        <w:t xml:space="preserve">  If (feature 0 in </w:t>
      </w:r>
      <w:r w:rsidRPr="00C60618">
        <w:lastRenderedPageBreak/>
        <w:t>{10.0,24.0,25.0,14.0,20.0,21.0,13.0,17.0,22.0,27.0,12.0,18.0,16.0,11.0,26.0,23.0,30.0,19.0,15.0})</w:t>
      </w:r>
    </w:p>
    <w:p w14:paraId="3DFD0C71" w14:textId="77777777" w:rsidR="00C60618" w:rsidRPr="00C60618" w:rsidRDefault="00C60618" w:rsidP="00C60618">
      <w:pPr>
        <w:pStyle w:val="a8"/>
      </w:pPr>
      <w:r w:rsidRPr="00C60618">
        <w:t xml:space="preserve">   If (feature 4 in {0.0,5.0,10.0,1.0,6.0,9.0,13.0,2.0,7.0,3.0,11.0,8.0,4.0})</w:t>
      </w:r>
    </w:p>
    <w:p w14:paraId="2FD310A9" w14:textId="77777777" w:rsidR="00C60618" w:rsidRPr="00C60618" w:rsidRDefault="00C60618" w:rsidP="00C60618">
      <w:pPr>
        <w:pStyle w:val="a8"/>
      </w:pPr>
      <w:r w:rsidRPr="00C60618">
        <w:t xml:space="preserve">    If (feature 2 &lt;= 1151.0)</w:t>
      </w:r>
    </w:p>
    <w:p w14:paraId="4F32F36B" w14:textId="77777777" w:rsidR="00C60618" w:rsidRPr="00C60618" w:rsidRDefault="00C60618" w:rsidP="00C60618">
      <w:pPr>
        <w:pStyle w:val="a8"/>
      </w:pPr>
      <w:r w:rsidRPr="00C60618">
        <w:t xml:space="preserve">     If (feature 0 in {24.0,25.0,14.0,13.0,17.0,12.0,18.0,16.0,11.0,19.0,15.0})</w:t>
      </w:r>
    </w:p>
    <w:p w14:paraId="2E1E9FAF" w14:textId="77777777" w:rsidR="00C60618" w:rsidRDefault="00C60618" w:rsidP="00C60618">
      <w:pPr>
        <w:pStyle w:val="a8"/>
      </w:pPr>
      <w:r w:rsidRPr="00C60618">
        <w:t xml:space="preserve">      If (feature 6 in {88.0,247.0,288.0,196.0,46.0,152.0,228.0,29.0,179.0,211.0,106.0,238.0,121.0,61.0,132.0,133.0,1.0,248.0,201.0,102.0,260.0,38.0,297.0,165.0,252.0,197.0,156.0,109.0,256.0,212.0,129.0,237.0,2.0,266.0,148.0,264.0,279.0,118.0,281.0,54.0,181.0,219.0,76.0,7.0,245.0,39.0,98.0,208.0,103.0,66.0,251.0,241.0,162.0,112.0,194.0,50.0,67.0,199.0,182.0,154.0,143.0,87.0,158.0,186.0,55.0,119.0,246.0,190.0,19.0,239.... </w:t>
      </w:r>
    </w:p>
    <w:p w14:paraId="5D5B3A19" w14:textId="0C8A32B6" w:rsidR="006E0A6B" w:rsidRPr="006E0A6B" w:rsidRDefault="006E0A6B" w:rsidP="006E0A6B">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77</w:t>
      </w:r>
      <w:r w:rsidR="00D54DC9">
        <w:fldChar w:fldCharType="end"/>
      </w:r>
    </w:p>
    <w:p w14:paraId="505A2177" w14:textId="4F54085E" w:rsidR="00FF5CC9" w:rsidRPr="00157660" w:rsidRDefault="00FF5CC9" w:rsidP="00157660">
      <w:pPr>
        <w:ind w:firstLine="420"/>
      </w:pPr>
      <w:r w:rsidRPr="00157660">
        <w:t>Model.toDebugString</w:t>
      </w:r>
      <w:r w:rsidRPr="00157660">
        <w:t>打印出决策树</w:t>
      </w:r>
      <w:r w:rsidR="00BA052B">
        <w:rPr>
          <w:rFonts w:hint="eastAsia"/>
        </w:rPr>
        <w:t>。</w:t>
      </w:r>
      <w:r w:rsidR="00A01092">
        <w:t>接下来，使用测试数据来获得预测，</w:t>
      </w:r>
      <w:r w:rsidRPr="00157660">
        <w:t>然后将航班延迟的预测与实际航班延迟进行比较</w:t>
      </w:r>
      <w:r w:rsidR="007404D1">
        <w:t>。</w:t>
      </w:r>
      <w:r w:rsidRPr="00157660">
        <w:t>错误的预测率是错误预测</w:t>
      </w:r>
      <w:r w:rsidR="000D4A94">
        <w:rPr>
          <w:rFonts w:hint="eastAsia"/>
        </w:rPr>
        <w:t>除以</w:t>
      </w:r>
      <w:r w:rsidR="009D2403">
        <w:t>测试数据值的</w:t>
      </w:r>
      <w:r w:rsidR="009D2403">
        <w:rPr>
          <w:rFonts w:hint="eastAsia"/>
        </w:rPr>
        <w:t>总</w:t>
      </w:r>
      <w:r w:rsidRPr="00157660">
        <w:t>数，</w:t>
      </w:r>
      <w:r w:rsidR="000D4A94">
        <w:rPr>
          <w:rFonts w:hint="eastAsia"/>
        </w:rPr>
        <w:t>约</w:t>
      </w:r>
      <w:r w:rsidRPr="00157660">
        <w:t>为</w:t>
      </w:r>
      <w:r w:rsidRPr="00157660">
        <w:t>31</w:t>
      </w:r>
      <w:r w:rsidRPr="00157660">
        <w:t>％。</w:t>
      </w:r>
    </w:p>
    <w:p w14:paraId="73499E41" w14:textId="3DEE1F28" w:rsidR="00173D24" w:rsidRDefault="00E37806" w:rsidP="00D54DC9">
      <w:pPr>
        <w:ind w:firstLine="420"/>
      </w:pPr>
      <w:r>
        <w:rPr>
          <w:rFonts w:hint="eastAsia"/>
        </w:rPr>
        <w:t>在测试数据上进行评估，并且计算误差</w:t>
      </w:r>
      <w:r w:rsidR="00D54DC9">
        <w:rPr>
          <w:rFonts w:hint="eastAsia"/>
        </w:rPr>
        <w:t>：</w:t>
      </w:r>
      <w:bookmarkStart w:id="13" w:name="_GoBack"/>
      <w:bookmarkEnd w:id="13"/>
    </w:p>
    <w:p w14:paraId="4F7C969F" w14:textId="77777777" w:rsidR="00581C36" w:rsidRDefault="00581C36" w:rsidP="00581C36">
      <w:pPr>
        <w:pStyle w:val="a8"/>
      </w:pPr>
      <w:r>
        <w:t>scala&gt; val labelAndPreds = testData.map { point =&gt;</w:t>
      </w:r>
    </w:p>
    <w:p w14:paraId="79AB22FB" w14:textId="77777777" w:rsidR="00581C36" w:rsidRDefault="00581C36" w:rsidP="00581C36">
      <w:pPr>
        <w:pStyle w:val="a8"/>
      </w:pPr>
      <w:r>
        <w:t xml:space="preserve">     |   val prediction = model.predict(point.features)</w:t>
      </w:r>
    </w:p>
    <w:p w14:paraId="3569F37E" w14:textId="77777777" w:rsidR="00581C36" w:rsidRDefault="00581C36" w:rsidP="00581C36">
      <w:pPr>
        <w:pStyle w:val="a8"/>
      </w:pPr>
      <w:r>
        <w:t xml:space="preserve">     |   (point.label, prediction)</w:t>
      </w:r>
    </w:p>
    <w:p w14:paraId="3CAEE970" w14:textId="77777777" w:rsidR="00581C36" w:rsidRDefault="00581C36" w:rsidP="00581C36">
      <w:pPr>
        <w:pStyle w:val="a8"/>
      </w:pPr>
      <w:r>
        <w:t xml:space="preserve">     | }</w:t>
      </w:r>
    </w:p>
    <w:p w14:paraId="1D3E3E2A" w14:textId="77777777" w:rsidR="00581C36" w:rsidRDefault="00581C36" w:rsidP="00581C36">
      <w:pPr>
        <w:pStyle w:val="a8"/>
      </w:pPr>
      <w:r>
        <w:t>labelAndPreds: org.apache.spark.rdd.RDD[(Double, Double)] = MapPartitionsRDD[75] at map at &lt;console&gt;:43</w:t>
      </w:r>
    </w:p>
    <w:p w14:paraId="77E387E1" w14:textId="77777777" w:rsidR="00581C36" w:rsidRDefault="00581C36" w:rsidP="00581C36">
      <w:pPr>
        <w:pStyle w:val="a8"/>
      </w:pPr>
    </w:p>
    <w:p w14:paraId="6EE0AC89" w14:textId="77777777" w:rsidR="00581C36" w:rsidRDefault="00581C36" w:rsidP="00581C36">
      <w:pPr>
        <w:pStyle w:val="a8"/>
      </w:pPr>
      <w:r>
        <w:t>scala&gt; labelAndPreds.take(3)</w:t>
      </w:r>
    </w:p>
    <w:p w14:paraId="3C47EFE4" w14:textId="77777777" w:rsidR="00581C36" w:rsidRDefault="00581C36" w:rsidP="00581C36">
      <w:pPr>
        <w:pStyle w:val="a8"/>
      </w:pPr>
      <w:r>
        <w:t>res24: Array[(Double, Double)] = Array((0.0,0.0), (0.0,0.0), (0.0,1.0))</w:t>
      </w:r>
    </w:p>
    <w:p w14:paraId="334D4B04" w14:textId="77777777" w:rsidR="00581C36" w:rsidRDefault="00581C36" w:rsidP="00581C36">
      <w:pPr>
        <w:pStyle w:val="a8"/>
      </w:pPr>
    </w:p>
    <w:p w14:paraId="3743954C" w14:textId="77777777" w:rsidR="00581C36" w:rsidRDefault="00581C36" w:rsidP="00581C36">
      <w:pPr>
        <w:pStyle w:val="a8"/>
      </w:pPr>
      <w:r>
        <w:t>scala&gt; val wrongPrediction =(labelAndPreds.filter{</w:t>
      </w:r>
    </w:p>
    <w:p w14:paraId="36C34AF8" w14:textId="77777777" w:rsidR="00581C36" w:rsidRDefault="00581C36" w:rsidP="00581C36">
      <w:pPr>
        <w:pStyle w:val="a8"/>
      </w:pPr>
      <w:r>
        <w:t xml:space="preserve">     |   case (label, prediction) =&gt; ( label !=prediction)</w:t>
      </w:r>
    </w:p>
    <w:p w14:paraId="7D1FD512" w14:textId="77777777" w:rsidR="00581C36" w:rsidRDefault="00581C36" w:rsidP="00581C36">
      <w:pPr>
        <w:pStyle w:val="a8"/>
      </w:pPr>
      <w:r>
        <w:t xml:space="preserve">     |   })</w:t>
      </w:r>
    </w:p>
    <w:p w14:paraId="493E1098" w14:textId="77777777" w:rsidR="00581C36" w:rsidRDefault="00581C36" w:rsidP="00581C36">
      <w:pPr>
        <w:pStyle w:val="a8"/>
      </w:pPr>
      <w:r>
        <w:t>wrongPrediction: org.apache.spark.rdd.RDD[(Double, Double)] = MapPartitionsRDD[76] at filter at &lt;console&gt;:45</w:t>
      </w:r>
    </w:p>
    <w:p w14:paraId="552B4FAF" w14:textId="77777777" w:rsidR="00581C36" w:rsidRDefault="00581C36" w:rsidP="00581C36">
      <w:pPr>
        <w:pStyle w:val="a8"/>
      </w:pPr>
    </w:p>
    <w:p w14:paraId="799CD984" w14:textId="77777777" w:rsidR="00581C36" w:rsidRDefault="00581C36" w:rsidP="00581C36">
      <w:pPr>
        <w:pStyle w:val="a8"/>
      </w:pPr>
      <w:r>
        <w:t>scala&gt; wrongPrediction.count()</w:t>
      </w:r>
    </w:p>
    <w:p w14:paraId="1151A134" w14:textId="77777777" w:rsidR="00581C36" w:rsidRDefault="00581C36" w:rsidP="00581C36">
      <w:pPr>
        <w:pStyle w:val="a8"/>
      </w:pPr>
      <w:r>
        <w:t>res25: Long = 11109</w:t>
      </w:r>
    </w:p>
    <w:p w14:paraId="03A2124C" w14:textId="77777777" w:rsidR="00581C36" w:rsidRDefault="00581C36" w:rsidP="00581C36">
      <w:pPr>
        <w:pStyle w:val="a8"/>
      </w:pPr>
    </w:p>
    <w:p w14:paraId="7BA4AF3E" w14:textId="77777777" w:rsidR="00581C36" w:rsidRDefault="00581C36" w:rsidP="00581C36">
      <w:pPr>
        <w:pStyle w:val="a8"/>
      </w:pPr>
      <w:r>
        <w:t>scala&gt; val ratioWrong=wrongPrediction.count().toDouble/testData.count()</w:t>
      </w:r>
    </w:p>
    <w:p w14:paraId="02BB5B5F" w14:textId="77E3E238" w:rsidR="00173D24" w:rsidRDefault="00581C36" w:rsidP="00581C36">
      <w:pPr>
        <w:pStyle w:val="a8"/>
      </w:pPr>
      <w:r>
        <w:t>ratioWrong: Double = 0.31526520418877885</w:t>
      </w:r>
    </w:p>
    <w:p w14:paraId="5AEC630F" w14:textId="1BF916D8" w:rsidR="006E0A6B" w:rsidRDefault="006E0A6B" w:rsidP="006E0A6B">
      <w:pPr>
        <w:pStyle w:val="Caption"/>
      </w:pPr>
      <w:r>
        <w:rPr>
          <w:rFonts w:hint="eastAsia"/>
        </w:rPr>
        <w:t>代码</w:t>
      </w:r>
      <w:r>
        <w:rPr>
          <w:rFonts w:hint="eastAsia"/>
        </w:rPr>
        <w:t xml:space="preserve"> </w:t>
      </w:r>
      <w:r w:rsidR="00D54DC9">
        <w:fldChar w:fldCharType="begin"/>
      </w:r>
      <w:r w:rsidR="00D54DC9">
        <w:instrText xml:space="preserve"> </w:instrText>
      </w:r>
      <w:r w:rsidR="00D54DC9">
        <w:rPr>
          <w:rFonts w:hint="eastAsia"/>
        </w:rPr>
        <w:instrText>STYLEREF 1 \s</w:instrText>
      </w:r>
      <w:r w:rsidR="00D54DC9">
        <w:instrText xml:space="preserve"> </w:instrText>
      </w:r>
      <w:r w:rsidR="00D54DC9">
        <w:fldChar w:fldCharType="separate"/>
      </w:r>
      <w:r w:rsidR="00D54DC9">
        <w:rPr>
          <w:noProof/>
        </w:rPr>
        <w:t>4</w:t>
      </w:r>
      <w:r w:rsidR="00D54DC9">
        <w:fldChar w:fldCharType="end"/>
      </w:r>
      <w:r w:rsidR="00D54DC9">
        <w:noBreakHyphen/>
      </w:r>
      <w:r w:rsidR="00D54DC9">
        <w:fldChar w:fldCharType="begin"/>
      </w:r>
      <w:r w:rsidR="00D54DC9">
        <w:instrText xml:space="preserve"> </w:instrText>
      </w:r>
      <w:r w:rsidR="00D54DC9">
        <w:rPr>
          <w:rFonts w:hint="eastAsia"/>
        </w:rPr>
        <w:instrText xml:space="preserve">SEQ </w:instrText>
      </w:r>
      <w:r w:rsidR="00D54DC9">
        <w:rPr>
          <w:rFonts w:hint="eastAsia"/>
        </w:rPr>
        <w:instrText>代码</w:instrText>
      </w:r>
      <w:r w:rsidR="00D54DC9">
        <w:rPr>
          <w:rFonts w:hint="eastAsia"/>
        </w:rPr>
        <w:instrText xml:space="preserve"> \* ARABIC \s 1</w:instrText>
      </w:r>
      <w:r w:rsidR="00D54DC9">
        <w:instrText xml:space="preserve"> </w:instrText>
      </w:r>
      <w:r w:rsidR="00D54DC9">
        <w:fldChar w:fldCharType="separate"/>
      </w:r>
      <w:r w:rsidR="00D54DC9">
        <w:rPr>
          <w:noProof/>
        </w:rPr>
        <w:t>78</w:t>
      </w:r>
      <w:r w:rsidR="00D54DC9">
        <w:fldChar w:fldCharType="end"/>
      </w:r>
    </w:p>
    <w:p w14:paraId="760662A0" w14:textId="6E027DEC" w:rsidR="00EF6C89" w:rsidRDefault="00EF6C89" w:rsidP="00EF6C89">
      <w:pPr>
        <w:pStyle w:val="Heading2"/>
      </w:pPr>
      <w:r>
        <w:rPr>
          <w:rFonts w:hint="eastAsia"/>
        </w:rPr>
        <w:t>小结</w:t>
      </w:r>
    </w:p>
    <w:bookmarkEnd w:id="1"/>
    <w:bookmarkEnd w:id="2"/>
    <w:p w14:paraId="3F0AF1B5" w14:textId="6893F468" w:rsidR="00EF6C89" w:rsidRPr="00EF6C89" w:rsidRDefault="00E74AEB" w:rsidP="00E74AEB">
      <w:pPr>
        <w:ind w:firstLine="420"/>
      </w:pPr>
      <w:r>
        <w:rPr>
          <w:rFonts w:hint="eastAsia"/>
        </w:rPr>
        <w:t>从</w:t>
      </w:r>
      <w:r>
        <w:rPr>
          <w:rFonts w:hint="eastAsia"/>
        </w:rPr>
        <w:t>Apache Spark</w:t>
      </w:r>
      <w:r w:rsidR="001E0DA0">
        <w:rPr>
          <w:rFonts w:hint="eastAsia"/>
        </w:rPr>
        <w:t>项目发布之初</w:t>
      </w:r>
      <w:r>
        <w:rPr>
          <w:rFonts w:hint="eastAsia"/>
        </w:rPr>
        <w:t>，</w:t>
      </w:r>
      <w:r>
        <w:rPr>
          <w:rFonts w:hint="eastAsia"/>
        </w:rPr>
        <w:t>MLlib</w:t>
      </w:r>
      <w:r w:rsidR="001E0DA0">
        <w:rPr>
          <w:rFonts w:hint="eastAsia"/>
        </w:rPr>
        <w:t>就被</w:t>
      </w:r>
      <w:r>
        <w:rPr>
          <w:rFonts w:hint="eastAsia"/>
        </w:rPr>
        <w:t>认为是</w:t>
      </w:r>
      <w:r>
        <w:rPr>
          <w:rFonts w:hint="eastAsia"/>
        </w:rPr>
        <w:t>Spark</w:t>
      </w:r>
      <w:r>
        <w:rPr>
          <w:rFonts w:hint="eastAsia"/>
        </w:rPr>
        <w:t>成功的基础。</w:t>
      </w:r>
      <w:r>
        <w:rPr>
          <w:rFonts w:hint="eastAsia"/>
        </w:rPr>
        <w:t>MLlib</w:t>
      </w:r>
      <w:r w:rsidR="00E40E85">
        <w:rPr>
          <w:rFonts w:hint="eastAsia"/>
        </w:rPr>
        <w:t>的关键优势在于</w:t>
      </w:r>
      <w:r w:rsidR="001E0DA0">
        <w:rPr>
          <w:rFonts w:hint="eastAsia"/>
        </w:rPr>
        <w:t>允许数据科学家</w:t>
      </w:r>
      <w:r w:rsidR="00E40E85">
        <w:rPr>
          <w:rFonts w:hint="eastAsia"/>
        </w:rPr>
        <w:t>更多地</w:t>
      </w:r>
      <w:r w:rsidR="001E0DA0">
        <w:rPr>
          <w:rFonts w:hint="eastAsia"/>
        </w:rPr>
        <w:t>专注于数据</w:t>
      </w:r>
      <w:r w:rsidR="00CF7313">
        <w:rPr>
          <w:rFonts w:hint="eastAsia"/>
        </w:rPr>
        <w:t>和模型，而不需要</w:t>
      </w:r>
      <w:r w:rsidR="00A234AC">
        <w:rPr>
          <w:rFonts w:hint="eastAsia"/>
        </w:rPr>
        <w:t>考虑</w:t>
      </w:r>
      <w:r w:rsidR="002B7E46">
        <w:rPr>
          <w:rFonts w:hint="eastAsia"/>
        </w:rPr>
        <w:t>怎样实现分布式数据基础架构和配置</w:t>
      </w:r>
      <w:r>
        <w:rPr>
          <w:rFonts w:hint="eastAsia"/>
        </w:rPr>
        <w:t>问题。</w:t>
      </w:r>
      <w:r>
        <w:rPr>
          <w:rFonts w:hint="eastAsia"/>
        </w:rPr>
        <w:t>Spark</w:t>
      </w:r>
      <w:r>
        <w:rPr>
          <w:rFonts w:hint="eastAsia"/>
        </w:rPr>
        <w:t>的</w:t>
      </w:r>
      <w:r w:rsidR="007E5AD6">
        <w:rPr>
          <w:rFonts w:hint="eastAsia"/>
        </w:rPr>
        <w:t>核心组件是基于</w:t>
      </w:r>
      <w:r>
        <w:rPr>
          <w:rFonts w:hint="eastAsia"/>
        </w:rPr>
        <w:t>分布式系统</w:t>
      </w:r>
      <w:r w:rsidR="007E5AD6">
        <w:rPr>
          <w:rFonts w:hint="eastAsia"/>
        </w:rPr>
        <w:t>实现的，</w:t>
      </w:r>
      <w:r w:rsidR="007E5AD6">
        <w:rPr>
          <w:rFonts w:hint="eastAsia"/>
        </w:rPr>
        <w:t>MLib</w:t>
      </w:r>
      <w:r>
        <w:rPr>
          <w:rFonts w:hint="eastAsia"/>
        </w:rPr>
        <w:t>可以利用</w:t>
      </w:r>
      <w:r>
        <w:rPr>
          <w:rFonts w:hint="eastAsia"/>
        </w:rPr>
        <w:t>Spark</w:t>
      </w:r>
      <w:r w:rsidR="007E5AD6">
        <w:rPr>
          <w:rFonts w:hint="eastAsia"/>
        </w:rPr>
        <w:t>集群优势提高机器学习的</w:t>
      </w:r>
      <w:r>
        <w:rPr>
          <w:rFonts w:hint="eastAsia"/>
        </w:rPr>
        <w:t>规模和速度。</w:t>
      </w:r>
      <w:r w:rsidR="00E41AD0">
        <w:rPr>
          <w:rFonts w:hint="eastAsia"/>
        </w:rPr>
        <w:t>目前，</w:t>
      </w:r>
      <w:r>
        <w:rPr>
          <w:rFonts w:hint="eastAsia"/>
        </w:rPr>
        <w:t>MLlib</w:t>
      </w:r>
      <w:r w:rsidR="009055FE">
        <w:rPr>
          <w:rFonts w:hint="eastAsia"/>
        </w:rPr>
        <w:t>实现了大部分机器学习</w:t>
      </w:r>
      <w:r w:rsidR="00173667">
        <w:rPr>
          <w:rFonts w:hint="eastAsia"/>
        </w:rPr>
        <w:t>算法，</w:t>
      </w:r>
      <w:r w:rsidR="00F246F3">
        <w:rPr>
          <w:rFonts w:hint="eastAsia"/>
        </w:rPr>
        <w:t>Spark</w:t>
      </w:r>
      <w:r w:rsidR="00173667">
        <w:rPr>
          <w:rFonts w:hint="eastAsia"/>
        </w:rPr>
        <w:t>提供了开放</w:t>
      </w:r>
      <w:r w:rsidR="00F246F3">
        <w:rPr>
          <w:rFonts w:hint="eastAsia"/>
        </w:rPr>
        <w:t>社区</w:t>
      </w:r>
      <w:r>
        <w:rPr>
          <w:rFonts w:hint="eastAsia"/>
        </w:rPr>
        <w:t>允许</w:t>
      </w:r>
      <w:r w:rsidR="00173667">
        <w:rPr>
          <w:rFonts w:hint="eastAsia"/>
        </w:rPr>
        <w:t>对现有机器学习框架</w:t>
      </w:r>
      <w:r>
        <w:rPr>
          <w:rFonts w:hint="eastAsia"/>
        </w:rPr>
        <w:t>进行构建和扩展。通过</w:t>
      </w:r>
      <w:r w:rsidR="00975437">
        <w:rPr>
          <w:rFonts w:hint="eastAsia"/>
        </w:rPr>
        <w:t>本章</w:t>
      </w:r>
      <w:r>
        <w:rPr>
          <w:rFonts w:hint="eastAsia"/>
        </w:rPr>
        <w:t>学习</w:t>
      </w:r>
      <w:r w:rsidR="008E1CBF">
        <w:rPr>
          <w:rFonts w:hint="eastAsia"/>
        </w:rPr>
        <w:t>，了解了</w:t>
      </w:r>
      <w:r>
        <w:rPr>
          <w:rFonts w:hint="eastAsia"/>
        </w:rPr>
        <w:t>机器学习</w:t>
      </w:r>
      <w:r w:rsidR="00975437">
        <w:rPr>
          <w:rFonts w:hint="eastAsia"/>
        </w:rPr>
        <w:t>基本算法，</w:t>
      </w:r>
      <w:r>
        <w:rPr>
          <w:rFonts w:hint="eastAsia"/>
        </w:rPr>
        <w:t>MLlib</w:t>
      </w:r>
      <w:r w:rsidR="008E1CBF">
        <w:rPr>
          <w:rFonts w:hint="eastAsia"/>
        </w:rPr>
        <w:t>用到的</w:t>
      </w:r>
      <w:r w:rsidR="004F379C">
        <w:rPr>
          <w:rFonts w:hint="eastAsia"/>
        </w:rPr>
        <w:t>数据类型和</w:t>
      </w:r>
      <w:r w:rsidR="00975437">
        <w:rPr>
          <w:rFonts w:hint="eastAsia"/>
        </w:rPr>
        <w:t>API</w:t>
      </w:r>
      <w:r w:rsidR="00945E41">
        <w:rPr>
          <w:rFonts w:hint="eastAsia"/>
        </w:rPr>
        <w:t>，</w:t>
      </w:r>
      <w:r w:rsidR="004F379C">
        <w:rPr>
          <w:rFonts w:hint="eastAsia"/>
        </w:rPr>
        <w:t>最后</w:t>
      </w:r>
      <w:r w:rsidR="00A9523E">
        <w:rPr>
          <w:rFonts w:hint="eastAsia"/>
        </w:rPr>
        <w:t>通过实用程序</w:t>
      </w:r>
      <w:r w:rsidR="004F379C">
        <w:rPr>
          <w:rFonts w:hint="eastAsia"/>
        </w:rPr>
        <w:t>介绍了</w:t>
      </w:r>
      <w:r w:rsidR="00A9523E">
        <w:rPr>
          <w:rFonts w:hint="eastAsia"/>
        </w:rPr>
        <w:t>机器学习算法的应用</w:t>
      </w:r>
      <w:r>
        <w:rPr>
          <w:rFonts w:hint="eastAsia"/>
        </w:rPr>
        <w:t>。</w:t>
      </w:r>
    </w:p>
    <w:sectPr w:rsidR="00EF6C89" w:rsidRPr="00EF6C89" w:rsidSect="009F2489">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1031">
      <wne:fci wne:fciName="ClearFormatting" wne:swArg="0000"/>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932BB" w14:textId="77777777" w:rsidR="00095F34" w:rsidRDefault="00095F34" w:rsidP="00465B92">
      <w:pPr>
        <w:ind w:firstLine="420"/>
      </w:pPr>
      <w:r>
        <w:separator/>
      </w:r>
    </w:p>
  </w:endnote>
  <w:endnote w:type="continuationSeparator" w:id="0">
    <w:p w14:paraId="678FBC73" w14:textId="77777777" w:rsidR="00095F34" w:rsidRDefault="00095F34" w:rsidP="00465B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Kai">
    <w:panose1 w:val="02000500000000000000"/>
    <w:charset w:val="86"/>
    <w:family w:val="auto"/>
    <w:pitch w:val="variable"/>
    <w:sig w:usb0="00000001" w:usb1="080E0000" w:usb2="00000010" w:usb3="00000000" w:csb0="00040000"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Apple Color Emoji UI">
    <w:altName w:val="Angsana New"/>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B03C6" w14:textId="77777777" w:rsidR="00415E0D" w:rsidRDefault="00415E0D">
    <w:pPr>
      <w:pStyle w:val="Footer"/>
      <w:ind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886439" w14:textId="5DAE98A6" w:rsidR="00415E0D" w:rsidRDefault="00415E0D">
    <w:pPr>
      <w:ind w:firstLine="420"/>
      <w:jc w:val="center"/>
    </w:pPr>
    <w:r>
      <w:fldChar w:fldCharType="begin"/>
    </w:r>
    <w:r>
      <w:instrText xml:space="preserve"> PAGE   \* MERGEFORMAT </w:instrText>
    </w:r>
    <w:r>
      <w:fldChar w:fldCharType="separate"/>
    </w:r>
    <w:r w:rsidR="00D54DC9" w:rsidRPr="00D54DC9">
      <w:rPr>
        <w:noProof/>
        <w:lang w:val="zh-CN"/>
      </w:rPr>
      <w:t>38</w:t>
    </w:r>
    <w:r>
      <w:rPr>
        <w:noProof/>
        <w:lang w:val="zh-CN"/>
      </w:rPr>
      <w:fldChar w:fldCharType="end"/>
    </w:r>
  </w:p>
  <w:p w14:paraId="6479AECE" w14:textId="77777777" w:rsidR="00415E0D" w:rsidRDefault="00415E0D">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19649" w14:textId="77777777" w:rsidR="00415E0D" w:rsidRDefault="00415E0D">
    <w:pPr>
      <w:pStyle w:val="Footer"/>
      <w:ind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D149A6" w14:textId="77777777" w:rsidR="00095F34" w:rsidRDefault="00095F34" w:rsidP="00465B92">
      <w:pPr>
        <w:ind w:firstLine="420"/>
      </w:pPr>
      <w:r>
        <w:separator/>
      </w:r>
    </w:p>
  </w:footnote>
  <w:footnote w:type="continuationSeparator" w:id="0">
    <w:p w14:paraId="3B04F259" w14:textId="77777777" w:rsidR="00095F34" w:rsidRDefault="00095F34" w:rsidP="00465B92">
      <w:pPr>
        <w:ind w:firstLine="42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BF8FA" w14:textId="77777777" w:rsidR="00415E0D" w:rsidRDefault="00415E0D">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9A59D" w14:textId="77777777" w:rsidR="00415E0D" w:rsidRDefault="00415E0D" w:rsidP="0045741E">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F416E" w14:textId="77777777" w:rsidR="00415E0D" w:rsidRDefault="00415E0D">
    <w:pPr>
      <w:pStyle w:val="Header"/>
      <w:ind w:firstLine="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18674A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7"/>
    <w:multiLevelType w:val="multilevel"/>
    <w:tmpl w:val="00000007"/>
    <w:lvl w:ilvl="0">
      <w:start w:val="1"/>
      <w:numFmt w:val="bullet"/>
      <w:pStyle w:val="a"/>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00D05628"/>
    <w:multiLevelType w:val="hybridMultilevel"/>
    <w:tmpl w:val="E418148E"/>
    <w:lvl w:ilvl="0" w:tplc="E48C7B08">
      <w:start w:val="1"/>
      <w:numFmt w:val="bullet"/>
      <w:pStyle w:val="a0"/>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
    <w:nsid w:val="09536319"/>
    <w:multiLevelType w:val="hybridMultilevel"/>
    <w:tmpl w:val="01C05FDA"/>
    <w:lvl w:ilvl="0" w:tplc="AB72DF28">
      <w:start w:val="1"/>
      <w:numFmt w:val="bullet"/>
      <w:pStyle w:val="a1"/>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5">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
    <w:nsid w:val="14FE7694"/>
    <w:multiLevelType w:val="hybridMultilevel"/>
    <w:tmpl w:val="4D3C5CE8"/>
    <w:lvl w:ilvl="0" w:tplc="99AE1EF4">
      <w:start w:val="1"/>
      <w:numFmt w:val="bullet"/>
      <w:pStyle w:val="a2"/>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7">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8">
    <w:nsid w:val="1DA878E8"/>
    <w:multiLevelType w:val="hybridMultilevel"/>
    <w:tmpl w:val="9E20CC40"/>
    <w:lvl w:ilvl="0" w:tplc="0428C038">
      <w:start w:val="1"/>
      <w:numFmt w:val="bullet"/>
      <w:pStyle w:val="a3"/>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9">
    <w:nsid w:val="248A7C61"/>
    <w:multiLevelType w:val="hybridMultilevel"/>
    <w:tmpl w:val="4B78CA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1">
    <w:nsid w:val="27E24F82"/>
    <w:multiLevelType w:val="hybridMultilevel"/>
    <w:tmpl w:val="FBB8654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3">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4"/>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14">
    <w:nsid w:val="3F68428B"/>
    <w:multiLevelType w:val="hybridMultilevel"/>
    <w:tmpl w:val="83F61264"/>
    <w:lvl w:ilvl="0" w:tplc="E3A013E2">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43CC3503"/>
    <w:multiLevelType w:val="hybridMultilevel"/>
    <w:tmpl w:val="026E8DA0"/>
    <w:lvl w:ilvl="0" w:tplc="04090003">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6">
    <w:nsid w:val="46823F0D"/>
    <w:multiLevelType w:val="hybridMultilevel"/>
    <w:tmpl w:val="379E0306"/>
    <w:lvl w:ilvl="0" w:tplc="04090003">
      <w:start w:val="1"/>
      <w:numFmt w:val="bullet"/>
      <w:lvlText w:val=""/>
      <w:lvlJc w:val="left"/>
      <w:pPr>
        <w:ind w:left="2100" w:hanging="420"/>
      </w:pPr>
      <w:rPr>
        <w:rFonts w:ascii="Wingdings" w:hAnsi="Wingdings" w:hint="default"/>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tentative="1">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17">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8">
    <w:nsid w:val="4D945988"/>
    <w:multiLevelType w:val="hybridMultilevel"/>
    <w:tmpl w:val="FB6E35C2"/>
    <w:lvl w:ilvl="0" w:tplc="C63457D2">
      <w:start w:val="1"/>
      <w:numFmt w:val="bullet"/>
      <w:pStyle w:val="a6"/>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9">
    <w:nsid w:val="5240CA90"/>
    <w:multiLevelType w:val="multilevel"/>
    <w:tmpl w:val="6DE6AF20"/>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20">
    <w:nsid w:val="591A7EEC"/>
    <w:multiLevelType w:val="hybridMultilevel"/>
    <w:tmpl w:val="B964D1DE"/>
    <w:lvl w:ilvl="0" w:tplc="F2600BDA">
      <w:start w:val="1"/>
      <w:numFmt w:val="bullet"/>
      <w:pStyle w:val="a7"/>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5B440781"/>
    <w:multiLevelType w:val="hybridMultilevel"/>
    <w:tmpl w:val="20C449FC"/>
    <w:lvl w:ilvl="0" w:tplc="0409000B">
      <w:start w:val="1"/>
      <w:numFmt w:val="bullet"/>
      <w:lvlText w:val=""/>
      <w:lvlJc w:val="left"/>
      <w:pPr>
        <w:ind w:left="2100" w:hanging="420"/>
      </w:pPr>
      <w:rPr>
        <w:rFonts w:ascii="Wingdings" w:hAnsi="Wingdings" w:hint="default"/>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tentative="1">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22">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3">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4">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5">
    <w:nsid w:val="74C45DDE"/>
    <w:multiLevelType w:val="multilevel"/>
    <w:tmpl w:val="198C510C"/>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6">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14"/>
  </w:num>
  <w:num w:numId="2">
    <w:abstractNumId w:val="25"/>
  </w:num>
  <w:num w:numId="3">
    <w:abstractNumId w:val="20"/>
    <w:lvlOverride w:ilvl="0">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6"/>
  </w:num>
  <w:num w:numId="7">
    <w:abstractNumId w:val="3"/>
  </w:num>
  <w:num w:numId="8">
    <w:abstractNumId w:val="4"/>
  </w:num>
  <w:num w:numId="9">
    <w:abstractNumId w:val="13"/>
  </w:num>
  <w:num w:numId="10">
    <w:abstractNumId w:val="20"/>
  </w:num>
  <w:num w:numId="11">
    <w:abstractNumId w:val="5"/>
  </w:num>
  <w:num w:numId="12">
    <w:abstractNumId w:val="18"/>
  </w:num>
  <w:num w:numId="13">
    <w:abstractNumId w:val="8"/>
  </w:num>
  <w:num w:numId="14">
    <w:abstractNumId w:val="26"/>
  </w:num>
  <w:num w:numId="15">
    <w:abstractNumId w:val="23"/>
  </w:num>
  <w:num w:numId="16">
    <w:abstractNumId w:val="17"/>
  </w:num>
  <w:num w:numId="17">
    <w:abstractNumId w:val="22"/>
  </w:num>
  <w:num w:numId="18">
    <w:abstractNumId w:val="12"/>
  </w:num>
  <w:num w:numId="19">
    <w:abstractNumId w:val="24"/>
  </w:num>
  <w:num w:numId="20">
    <w:abstractNumId w:val="7"/>
  </w:num>
  <w:num w:numId="21">
    <w:abstractNumId w:val="0"/>
  </w:num>
  <w:num w:numId="22">
    <w:abstractNumId w:val="2"/>
  </w:num>
  <w:num w:numId="23">
    <w:abstractNumId w:val="1"/>
  </w:num>
  <w:num w:numId="24">
    <w:abstractNumId w:val="19"/>
  </w:num>
  <w:num w:numId="25">
    <w:abstractNumId w:val="11"/>
  </w:num>
  <w:num w:numId="26">
    <w:abstractNumId w:val="9"/>
  </w:num>
  <w:num w:numId="27">
    <w:abstractNumId w:val="15"/>
  </w:num>
  <w:num w:numId="28">
    <w:abstractNumId w:val="16"/>
  </w:num>
  <w:num w:numId="29">
    <w:abstractNumId w:val="21"/>
  </w:num>
  <w:num w:numId="30">
    <w:abstractNumId w:val="25"/>
  </w:num>
  <w:num w:numId="31">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num>
  <w:num w:numId="33">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4"/>
  <w:bordersDoNotSurroundHeader/>
  <w:bordersDoNotSurroundFooter/>
  <w:hideSpelling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DD4"/>
    <w:rsid w:val="0000025D"/>
    <w:rsid w:val="00000273"/>
    <w:rsid w:val="00000A3B"/>
    <w:rsid w:val="00000AE8"/>
    <w:rsid w:val="00001F07"/>
    <w:rsid w:val="00002396"/>
    <w:rsid w:val="00003367"/>
    <w:rsid w:val="00003E78"/>
    <w:rsid w:val="000040C0"/>
    <w:rsid w:val="000040EF"/>
    <w:rsid w:val="000046FB"/>
    <w:rsid w:val="00004B18"/>
    <w:rsid w:val="00005957"/>
    <w:rsid w:val="00005ABC"/>
    <w:rsid w:val="00005E89"/>
    <w:rsid w:val="00005F33"/>
    <w:rsid w:val="00006500"/>
    <w:rsid w:val="00007278"/>
    <w:rsid w:val="0000784A"/>
    <w:rsid w:val="0000789F"/>
    <w:rsid w:val="00010A38"/>
    <w:rsid w:val="00010A65"/>
    <w:rsid w:val="00010D58"/>
    <w:rsid w:val="0001105E"/>
    <w:rsid w:val="0001166D"/>
    <w:rsid w:val="00011DB1"/>
    <w:rsid w:val="0001241A"/>
    <w:rsid w:val="00013C29"/>
    <w:rsid w:val="00014BA0"/>
    <w:rsid w:val="00015A63"/>
    <w:rsid w:val="00016595"/>
    <w:rsid w:val="000166A3"/>
    <w:rsid w:val="00017020"/>
    <w:rsid w:val="00017C5F"/>
    <w:rsid w:val="00020866"/>
    <w:rsid w:val="00020BC1"/>
    <w:rsid w:val="00020C26"/>
    <w:rsid w:val="0002111D"/>
    <w:rsid w:val="00021936"/>
    <w:rsid w:val="000219F2"/>
    <w:rsid w:val="00021E66"/>
    <w:rsid w:val="00022359"/>
    <w:rsid w:val="00022374"/>
    <w:rsid w:val="00022881"/>
    <w:rsid w:val="00022B95"/>
    <w:rsid w:val="00023C2A"/>
    <w:rsid w:val="000240E9"/>
    <w:rsid w:val="00024740"/>
    <w:rsid w:val="0002551F"/>
    <w:rsid w:val="000258BD"/>
    <w:rsid w:val="000262ED"/>
    <w:rsid w:val="000263A3"/>
    <w:rsid w:val="00026BF1"/>
    <w:rsid w:val="00027474"/>
    <w:rsid w:val="000274AC"/>
    <w:rsid w:val="000276DD"/>
    <w:rsid w:val="0003034B"/>
    <w:rsid w:val="00030C43"/>
    <w:rsid w:val="0003106D"/>
    <w:rsid w:val="000311CF"/>
    <w:rsid w:val="00031BE5"/>
    <w:rsid w:val="00032418"/>
    <w:rsid w:val="000326FE"/>
    <w:rsid w:val="00032F9E"/>
    <w:rsid w:val="000331DA"/>
    <w:rsid w:val="00033FC2"/>
    <w:rsid w:val="0003408F"/>
    <w:rsid w:val="00035442"/>
    <w:rsid w:val="000358F4"/>
    <w:rsid w:val="00036A12"/>
    <w:rsid w:val="0003731C"/>
    <w:rsid w:val="000402B4"/>
    <w:rsid w:val="0004193C"/>
    <w:rsid w:val="0004219D"/>
    <w:rsid w:val="000422B9"/>
    <w:rsid w:val="000423E2"/>
    <w:rsid w:val="00042CC5"/>
    <w:rsid w:val="000433F8"/>
    <w:rsid w:val="00043E89"/>
    <w:rsid w:val="000449FD"/>
    <w:rsid w:val="00045301"/>
    <w:rsid w:val="00045818"/>
    <w:rsid w:val="000458E0"/>
    <w:rsid w:val="000467C2"/>
    <w:rsid w:val="00047546"/>
    <w:rsid w:val="000479DF"/>
    <w:rsid w:val="00047C70"/>
    <w:rsid w:val="0005032D"/>
    <w:rsid w:val="00050472"/>
    <w:rsid w:val="00050B6E"/>
    <w:rsid w:val="00050CCD"/>
    <w:rsid w:val="00050F99"/>
    <w:rsid w:val="00053121"/>
    <w:rsid w:val="00053457"/>
    <w:rsid w:val="00053CD7"/>
    <w:rsid w:val="00053D79"/>
    <w:rsid w:val="00054102"/>
    <w:rsid w:val="00054929"/>
    <w:rsid w:val="000554B9"/>
    <w:rsid w:val="000555C3"/>
    <w:rsid w:val="0005569D"/>
    <w:rsid w:val="00055E31"/>
    <w:rsid w:val="000574DA"/>
    <w:rsid w:val="00057864"/>
    <w:rsid w:val="000579D8"/>
    <w:rsid w:val="00060559"/>
    <w:rsid w:val="00060E71"/>
    <w:rsid w:val="00062F87"/>
    <w:rsid w:val="00063FC8"/>
    <w:rsid w:val="00065069"/>
    <w:rsid w:val="0006620B"/>
    <w:rsid w:val="00066351"/>
    <w:rsid w:val="00067AFE"/>
    <w:rsid w:val="00067BBD"/>
    <w:rsid w:val="00070C9D"/>
    <w:rsid w:val="00071F1A"/>
    <w:rsid w:val="000722BC"/>
    <w:rsid w:val="00072BFA"/>
    <w:rsid w:val="00073214"/>
    <w:rsid w:val="000740D5"/>
    <w:rsid w:val="00074150"/>
    <w:rsid w:val="000742A2"/>
    <w:rsid w:val="00075623"/>
    <w:rsid w:val="000759FE"/>
    <w:rsid w:val="00075AEA"/>
    <w:rsid w:val="00075FC1"/>
    <w:rsid w:val="00076422"/>
    <w:rsid w:val="00076B20"/>
    <w:rsid w:val="00082356"/>
    <w:rsid w:val="00082705"/>
    <w:rsid w:val="00082711"/>
    <w:rsid w:val="00082AFC"/>
    <w:rsid w:val="000832E5"/>
    <w:rsid w:val="000836E5"/>
    <w:rsid w:val="000838E0"/>
    <w:rsid w:val="00083B29"/>
    <w:rsid w:val="000846B7"/>
    <w:rsid w:val="00084706"/>
    <w:rsid w:val="000855EB"/>
    <w:rsid w:val="00085B23"/>
    <w:rsid w:val="00087175"/>
    <w:rsid w:val="00087881"/>
    <w:rsid w:val="00087EF5"/>
    <w:rsid w:val="00087F8F"/>
    <w:rsid w:val="000909EA"/>
    <w:rsid w:val="00090F09"/>
    <w:rsid w:val="00091537"/>
    <w:rsid w:val="00091881"/>
    <w:rsid w:val="0009188D"/>
    <w:rsid w:val="00092120"/>
    <w:rsid w:val="00092E61"/>
    <w:rsid w:val="00092FC9"/>
    <w:rsid w:val="0009352C"/>
    <w:rsid w:val="00093BD4"/>
    <w:rsid w:val="00095565"/>
    <w:rsid w:val="000957E2"/>
    <w:rsid w:val="00095AFF"/>
    <w:rsid w:val="00095F34"/>
    <w:rsid w:val="000978F4"/>
    <w:rsid w:val="000979E0"/>
    <w:rsid w:val="00097D24"/>
    <w:rsid w:val="000A0A51"/>
    <w:rsid w:val="000A0AC7"/>
    <w:rsid w:val="000A0C08"/>
    <w:rsid w:val="000A12A5"/>
    <w:rsid w:val="000A1AD2"/>
    <w:rsid w:val="000A36AE"/>
    <w:rsid w:val="000A3E87"/>
    <w:rsid w:val="000A4A2C"/>
    <w:rsid w:val="000A4D8A"/>
    <w:rsid w:val="000A522D"/>
    <w:rsid w:val="000A551A"/>
    <w:rsid w:val="000A597A"/>
    <w:rsid w:val="000A6024"/>
    <w:rsid w:val="000A6135"/>
    <w:rsid w:val="000A6FF8"/>
    <w:rsid w:val="000A74C3"/>
    <w:rsid w:val="000A7605"/>
    <w:rsid w:val="000A7C23"/>
    <w:rsid w:val="000A7ED4"/>
    <w:rsid w:val="000A7F69"/>
    <w:rsid w:val="000B00AF"/>
    <w:rsid w:val="000B04CF"/>
    <w:rsid w:val="000B0906"/>
    <w:rsid w:val="000B0CFE"/>
    <w:rsid w:val="000B1BF0"/>
    <w:rsid w:val="000B28F2"/>
    <w:rsid w:val="000B2DEC"/>
    <w:rsid w:val="000B2E6B"/>
    <w:rsid w:val="000B35E5"/>
    <w:rsid w:val="000B3B2C"/>
    <w:rsid w:val="000B406F"/>
    <w:rsid w:val="000B4385"/>
    <w:rsid w:val="000B4A9D"/>
    <w:rsid w:val="000B62F8"/>
    <w:rsid w:val="000B6D6A"/>
    <w:rsid w:val="000B70D5"/>
    <w:rsid w:val="000C3000"/>
    <w:rsid w:val="000C3311"/>
    <w:rsid w:val="000C344D"/>
    <w:rsid w:val="000C36AF"/>
    <w:rsid w:val="000C4013"/>
    <w:rsid w:val="000C4088"/>
    <w:rsid w:val="000C4400"/>
    <w:rsid w:val="000C57D5"/>
    <w:rsid w:val="000C7BE6"/>
    <w:rsid w:val="000C7BEB"/>
    <w:rsid w:val="000D026E"/>
    <w:rsid w:val="000D0720"/>
    <w:rsid w:val="000D0AFF"/>
    <w:rsid w:val="000D0D61"/>
    <w:rsid w:val="000D1541"/>
    <w:rsid w:val="000D1B3E"/>
    <w:rsid w:val="000D31C1"/>
    <w:rsid w:val="000D390D"/>
    <w:rsid w:val="000D42A3"/>
    <w:rsid w:val="000D430C"/>
    <w:rsid w:val="000D4804"/>
    <w:rsid w:val="000D4A94"/>
    <w:rsid w:val="000D4D1D"/>
    <w:rsid w:val="000D59C2"/>
    <w:rsid w:val="000D63F6"/>
    <w:rsid w:val="000D6511"/>
    <w:rsid w:val="000D6EA4"/>
    <w:rsid w:val="000D6EC5"/>
    <w:rsid w:val="000D7C52"/>
    <w:rsid w:val="000D7E85"/>
    <w:rsid w:val="000E02AA"/>
    <w:rsid w:val="000E1220"/>
    <w:rsid w:val="000E2417"/>
    <w:rsid w:val="000E2449"/>
    <w:rsid w:val="000E29A7"/>
    <w:rsid w:val="000E323D"/>
    <w:rsid w:val="000E352E"/>
    <w:rsid w:val="000E371F"/>
    <w:rsid w:val="000E39BF"/>
    <w:rsid w:val="000E45EF"/>
    <w:rsid w:val="000E589F"/>
    <w:rsid w:val="000E5F0C"/>
    <w:rsid w:val="000E6C97"/>
    <w:rsid w:val="000E71F5"/>
    <w:rsid w:val="000F01FE"/>
    <w:rsid w:val="000F0307"/>
    <w:rsid w:val="000F0B69"/>
    <w:rsid w:val="000F0F49"/>
    <w:rsid w:val="000F3084"/>
    <w:rsid w:val="000F31B5"/>
    <w:rsid w:val="000F335A"/>
    <w:rsid w:val="000F3575"/>
    <w:rsid w:val="000F3B31"/>
    <w:rsid w:val="000F3B8B"/>
    <w:rsid w:val="000F53F8"/>
    <w:rsid w:val="000F56D3"/>
    <w:rsid w:val="000F5890"/>
    <w:rsid w:val="000F5B7D"/>
    <w:rsid w:val="000F7160"/>
    <w:rsid w:val="000F73DE"/>
    <w:rsid w:val="000F762E"/>
    <w:rsid w:val="000F7A73"/>
    <w:rsid w:val="0010046A"/>
    <w:rsid w:val="0010047A"/>
    <w:rsid w:val="00100AA0"/>
    <w:rsid w:val="00101EB6"/>
    <w:rsid w:val="00102DC0"/>
    <w:rsid w:val="00103383"/>
    <w:rsid w:val="00103BD6"/>
    <w:rsid w:val="001042B5"/>
    <w:rsid w:val="00104ABE"/>
    <w:rsid w:val="00104D70"/>
    <w:rsid w:val="001052AC"/>
    <w:rsid w:val="001054B0"/>
    <w:rsid w:val="00105652"/>
    <w:rsid w:val="0010574C"/>
    <w:rsid w:val="00105C51"/>
    <w:rsid w:val="00105F45"/>
    <w:rsid w:val="00105FE0"/>
    <w:rsid w:val="0010613F"/>
    <w:rsid w:val="00106C05"/>
    <w:rsid w:val="0010781D"/>
    <w:rsid w:val="00107E66"/>
    <w:rsid w:val="00110273"/>
    <w:rsid w:val="00110F50"/>
    <w:rsid w:val="0011110F"/>
    <w:rsid w:val="00111FBF"/>
    <w:rsid w:val="00112318"/>
    <w:rsid w:val="00112ADB"/>
    <w:rsid w:val="00113542"/>
    <w:rsid w:val="00113611"/>
    <w:rsid w:val="00115469"/>
    <w:rsid w:val="00115F38"/>
    <w:rsid w:val="001164F1"/>
    <w:rsid w:val="00116710"/>
    <w:rsid w:val="00117118"/>
    <w:rsid w:val="0011778D"/>
    <w:rsid w:val="00117900"/>
    <w:rsid w:val="00117A10"/>
    <w:rsid w:val="00121787"/>
    <w:rsid w:val="00122258"/>
    <w:rsid w:val="00123149"/>
    <w:rsid w:val="001234CE"/>
    <w:rsid w:val="00123C6C"/>
    <w:rsid w:val="00124411"/>
    <w:rsid w:val="00130200"/>
    <w:rsid w:val="001327DC"/>
    <w:rsid w:val="001330EF"/>
    <w:rsid w:val="00133B24"/>
    <w:rsid w:val="0013448F"/>
    <w:rsid w:val="00134A2B"/>
    <w:rsid w:val="00134B78"/>
    <w:rsid w:val="0013502F"/>
    <w:rsid w:val="001350DC"/>
    <w:rsid w:val="00135252"/>
    <w:rsid w:val="00135254"/>
    <w:rsid w:val="00135A41"/>
    <w:rsid w:val="00135BB6"/>
    <w:rsid w:val="001363E1"/>
    <w:rsid w:val="001369AD"/>
    <w:rsid w:val="00136F0F"/>
    <w:rsid w:val="0013711B"/>
    <w:rsid w:val="00137658"/>
    <w:rsid w:val="00137C4D"/>
    <w:rsid w:val="00140275"/>
    <w:rsid w:val="00140A89"/>
    <w:rsid w:val="001410B0"/>
    <w:rsid w:val="0014121A"/>
    <w:rsid w:val="001412A0"/>
    <w:rsid w:val="0014144C"/>
    <w:rsid w:val="0014202E"/>
    <w:rsid w:val="0014286B"/>
    <w:rsid w:val="00143309"/>
    <w:rsid w:val="00143D4B"/>
    <w:rsid w:val="0014483B"/>
    <w:rsid w:val="00145011"/>
    <w:rsid w:val="00145710"/>
    <w:rsid w:val="00145BB0"/>
    <w:rsid w:val="00145D15"/>
    <w:rsid w:val="001465DB"/>
    <w:rsid w:val="00146AAF"/>
    <w:rsid w:val="00147137"/>
    <w:rsid w:val="001472DB"/>
    <w:rsid w:val="00147FB5"/>
    <w:rsid w:val="00150B47"/>
    <w:rsid w:val="00150F94"/>
    <w:rsid w:val="001513B0"/>
    <w:rsid w:val="00151B6C"/>
    <w:rsid w:val="00152B2C"/>
    <w:rsid w:val="00153349"/>
    <w:rsid w:val="0015355B"/>
    <w:rsid w:val="00153650"/>
    <w:rsid w:val="0015486E"/>
    <w:rsid w:val="00154E0B"/>
    <w:rsid w:val="00154FAE"/>
    <w:rsid w:val="00155268"/>
    <w:rsid w:val="001568D6"/>
    <w:rsid w:val="00157116"/>
    <w:rsid w:val="00157660"/>
    <w:rsid w:val="00157A51"/>
    <w:rsid w:val="00157C0B"/>
    <w:rsid w:val="00157E8D"/>
    <w:rsid w:val="0016052D"/>
    <w:rsid w:val="001606CE"/>
    <w:rsid w:val="00160FC2"/>
    <w:rsid w:val="00161656"/>
    <w:rsid w:val="00161CD7"/>
    <w:rsid w:val="00161DC7"/>
    <w:rsid w:val="00162411"/>
    <w:rsid w:val="00162FD0"/>
    <w:rsid w:val="001630F2"/>
    <w:rsid w:val="001636EF"/>
    <w:rsid w:val="00164426"/>
    <w:rsid w:val="0016501F"/>
    <w:rsid w:val="00165543"/>
    <w:rsid w:val="00166896"/>
    <w:rsid w:val="00166BDD"/>
    <w:rsid w:val="00167F02"/>
    <w:rsid w:val="0017097E"/>
    <w:rsid w:val="00171091"/>
    <w:rsid w:val="00171670"/>
    <w:rsid w:val="00171CDE"/>
    <w:rsid w:val="00172157"/>
    <w:rsid w:val="0017299F"/>
    <w:rsid w:val="00172E01"/>
    <w:rsid w:val="00173667"/>
    <w:rsid w:val="0017384A"/>
    <w:rsid w:val="00173D24"/>
    <w:rsid w:val="00173D9B"/>
    <w:rsid w:val="00173DC5"/>
    <w:rsid w:val="00174232"/>
    <w:rsid w:val="001744BF"/>
    <w:rsid w:val="001749E1"/>
    <w:rsid w:val="00174E1D"/>
    <w:rsid w:val="0017547D"/>
    <w:rsid w:val="00176FB6"/>
    <w:rsid w:val="001772F4"/>
    <w:rsid w:val="001773F5"/>
    <w:rsid w:val="00180A73"/>
    <w:rsid w:val="0018106C"/>
    <w:rsid w:val="00181163"/>
    <w:rsid w:val="001820C6"/>
    <w:rsid w:val="001822C9"/>
    <w:rsid w:val="001827F4"/>
    <w:rsid w:val="00182C4B"/>
    <w:rsid w:val="00183894"/>
    <w:rsid w:val="0018427D"/>
    <w:rsid w:val="001846CA"/>
    <w:rsid w:val="00185690"/>
    <w:rsid w:val="0018667A"/>
    <w:rsid w:val="00186A2B"/>
    <w:rsid w:val="00186CDA"/>
    <w:rsid w:val="0018769D"/>
    <w:rsid w:val="001876F5"/>
    <w:rsid w:val="00187F78"/>
    <w:rsid w:val="0019019D"/>
    <w:rsid w:val="00190315"/>
    <w:rsid w:val="00190681"/>
    <w:rsid w:val="001906AE"/>
    <w:rsid w:val="001914EA"/>
    <w:rsid w:val="00191BB4"/>
    <w:rsid w:val="00193260"/>
    <w:rsid w:val="00194037"/>
    <w:rsid w:val="00194541"/>
    <w:rsid w:val="0019539D"/>
    <w:rsid w:val="00196508"/>
    <w:rsid w:val="001966C4"/>
    <w:rsid w:val="00197079"/>
    <w:rsid w:val="00197372"/>
    <w:rsid w:val="00197673"/>
    <w:rsid w:val="00197E07"/>
    <w:rsid w:val="001A01BA"/>
    <w:rsid w:val="001A0477"/>
    <w:rsid w:val="001A0641"/>
    <w:rsid w:val="001A1AF5"/>
    <w:rsid w:val="001A2EA1"/>
    <w:rsid w:val="001A3888"/>
    <w:rsid w:val="001A4BBB"/>
    <w:rsid w:val="001A59F3"/>
    <w:rsid w:val="001A64C9"/>
    <w:rsid w:val="001A66F2"/>
    <w:rsid w:val="001A7CD1"/>
    <w:rsid w:val="001B1370"/>
    <w:rsid w:val="001B2866"/>
    <w:rsid w:val="001B55AA"/>
    <w:rsid w:val="001B5EB5"/>
    <w:rsid w:val="001B6344"/>
    <w:rsid w:val="001B6640"/>
    <w:rsid w:val="001B7907"/>
    <w:rsid w:val="001B7982"/>
    <w:rsid w:val="001C0578"/>
    <w:rsid w:val="001C0AF3"/>
    <w:rsid w:val="001C1584"/>
    <w:rsid w:val="001C232F"/>
    <w:rsid w:val="001C2E19"/>
    <w:rsid w:val="001C328E"/>
    <w:rsid w:val="001C4464"/>
    <w:rsid w:val="001C4740"/>
    <w:rsid w:val="001C4B11"/>
    <w:rsid w:val="001C5338"/>
    <w:rsid w:val="001C5CBA"/>
    <w:rsid w:val="001C6AFF"/>
    <w:rsid w:val="001C6C3B"/>
    <w:rsid w:val="001D0B65"/>
    <w:rsid w:val="001D225D"/>
    <w:rsid w:val="001D2466"/>
    <w:rsid w:val="001D2977"/>
    <w:rsid w:val="001D305A"/>
    <w:rsid w:val="001D4B06"/>
    <w:rsid w:val="001D51A9"/>
    <w:rsid w:val="001D5504"/>
    <w:rsid w:val="001D64C2"/>
    <w:rsid w:val="001D777C"/>
    <w:rsid w:val="001D7F7A"/>
    <w:rsid w:val="001E06F7"/>
    <w:rsid w:val="001E088D"/>
    <w:rsid w:val="001E0DA0"/>
    <w:rsid w:val="001E1756"/>
    <w:rsid w:val="001E1995"/>
    <w:rsid w:val="001E2295"/>
    <w:rsid w:val="001E26C8"/>
    <w:rsid w:val="001E31EC"/>
    <w:rsid w:val="001E43B4"/>
    <w:rsid w:val="001E4BCF"/>
    <w:rsid w:val="001E6740"/>
    <w:rsid w:val="001E69E1"/>
    <w:rsid w:val="001E7D46"/>
    <w:rsid w:val="001F001B"/>
    <w:rsid w:val="001F011B"/>
    <w:rsid w:val="001F0C25"/>
    <w:rsid w:val="001F14C7"/>
    <w:rsid w:val="001F1F25"/>
    <w:rsid w:val="001F2192"/>
    <w:rsid w:val="001F3035"/>
    <w:rsid w:val="001F36AD"/>
    <w:rsid w:val="001F3C60"/>
    <w:rsid w:val="001F3DAE"/>
    <w:rsid w:val="001F68BE"/>
    <w:rsid w:val="001F68FE"/>
    <w:rsid w:val="001F78AB"/>
    <w:rsid w:val="001F7D27"/>
    <w:rsid w:val="001F7E8C"/>
    <w:rsid w:val="00200136"/>
    <w:rsid w:val="00200933"/>
    <w:rsid w:val="002014F6"/>
    <w:rsid w:val="00203622"/>
    <w:rsid w:val="00204265"/>
    <w:rsid w:val="00204862"/>
    <w:rsid w:val="002052EC"/>
    <w:rsid w:val="002058F6"/>
    <w:rsid w:val="00207208"/>
    <w:rsid w:val="002073DF"/>
    <w:rsid w:val="00207FFD"/>
    <w:rsid w:val="00210480"/>
    <w:rsid w:val="002118C7"/>
    <w:rsid w:val="00213742"/>
    <w:rsid w:val="00213A08"/>
    <w:rsid w:val="002140A3"/>
    <w:rsid w:val="002147A0"/>
    <w:rsid w:val="00215B83"/>
    <w:rsid w:val="00215FBA"/>
    <w:rsid w:val="002161C2"/>
    <w:rsid w:val="00216911"/>
    <w:rsid w:val="00216AF1"/>
    <w:rsid w:val="00216EAA"/>
    <w:rsid w:val="0021703F"/>
    <w:rsid w:val="00217EFA"/>
    <w:rsid w:val="0022071A"/>
    <w:rsid w:val="00220EAC"/>
    <w:rsid w:val="0022143F"/>
    <w:rsid w:val="0022158D"/>
    <w:rsid w:val="002219F1"/>
    <w:rsid w:val="00221A4E"/>
    <w:rsid w:val="00221C29"/>
    <w:rsid w:val="00222B49"/>
    <w:rsid w:val="00222CA2"/>
    <w:rsid w:val="0022308D"/>
    <w:rsid w:val="00223446"/>
    <w:rsid w:val="00223B9C"/>
    <w:rsid w:val="00224514"/>
    <w:rsid w:val="00224A1D"/>
    <w:rsid w:val="00224F51"/>
    <w:rsid w:val="002250EB"/>
    <w:rsid w:val="00225308"/>
    <w:rsid w:val="002254A8"/>
    <w:rsid w:val="0022635B"/>
    <w:rsid w:val="002264EE"/>
    <w:rsid w:val="00226E19"/>
    <w:rsid w:val="00227DFF"/>
    <w:rsid w:val="00230E85"/>
    <w:rsid w:val="0023173E"/>
    <w:rsid w:val="002317ED"/>
    <w:rsid w:val="0023299E"/>
    <w:rsid w:val="002342D1"/>
    <w:rsid w:val="0023451E"/>
    <w:rsid w:val="00234A87"/>
    <w:rsid w:val="00234EC6"/>
    <w:rsid w:val="00234EFA"/>
    <w:rsid w:val="002353D3"/>
    <w:rsid w:val="00235A6F"/>
    <w:rsid w:val="002368DB"/>
    <w:rsid w:val="0023758F"/>
    <w:rsid w:val="00237676"/>
    <w:rsid w:val="00237773"/>
    <w:rsid w:val="00237CF0"/>
    <w:rsid w:val="00237F63"/>
    <w:rsid w:val="0024023D"/>
    <w:rsid w:val="002418EB"/>
    <w:rsid w:val="00241C6E"/>
    <w:rsid w:val="002427A4"/>
    <w:rsid w:val="002432FC"/>
    <w:rsid w:val="0024560D"/>
    <w:rsid w:val="00247AE7"/>
    <w:rsid w:val="00247E50"/>
    <w:rsid w:val="002510DF"/>
    <w:rsid w:val="002518D7"/>
    <w:rsid w:val="0025265B"/>
    <w:rsid w:val="00253158"/>
    <w:rsid w:val="002531CC"/>
    <w:rsid w:val="00253BCB"/>
    <w:rsid w:val="00254BF3"/>
    <w:rsid w:val="00254FDF"/>
    <w:rsid w:val="00256F6B"/>
    <w:rsid w:val="00257558"/>
    <w:rsid w:val="00257887"/>
    <w:rsid w:val="00260245"/>
    <w:rsid w:val="00260DC4"/>
    <w:rsid w:val="00260FE0"/>
    <w:rsid w:val="00261EF1"/>
    <w:rsid w:val="00262E2F"/>
    <w:rsid w:val="0026447E"/>
    <w:rsid w:val="002647F0"/>
    <w:rsid w:val="002653E4"/>
    <w:rsid w:val="00265DF0"/>
    <w:rsid w:val="00265FEC"/>
    <w:rsid w:val="002672BF"/>
    <w:rsid w:val="0027085C"/>
    <w:rsid w:val="002711AC"/>
    <w:rsid w:val="002718DA"/>
    <w:rsid w:val="00271D9B"/>
    <w:rsid w:val="00272198"/>
    <w:rsid w:val="002721AD"/>
    <w:rsid w:val="00272901"/>
    <w:rsid w:val="00272CBB"/>
    <w:rsid w:val="00273086"/>
    <w:rsid w:val="00273AEF"/>
    <w:rsid w:val="00273B19"/>
    <w:rsid w:val="00274DD0"/>
    <w:rsid w:val="00274E64"/>
    <w:rsid w:val="002776BD"/>
    <w:rsid w:val="00277C27"/>
    <w:rsid w:val="00281DBE"/>
    <w:rsid w:val="00282B36"/>
    <w:rsid w:val="00283208"/>
    <w:rsid w:val="00285C94"/>
    <w:rsid w:val="00285D11"/>
    <w:rsid w:val="002867BD"/>
    <w:rsid w:val="00286EBE"/>
    <w:rsid w:val="002873D7"/>
    <w:rsid w:val="00287BF1"/>
    <w:rsid w:val="00287FCD"/>
    <w:rsid w:val="00290671"/>
    <w:rsid w:val="00290F85"/>
    <w:rsid w:val="002913D5"/>
    <w:rsid w:val="0029178D"/>
    <w:rsid w:val="00291DFD"/>
    <w:rsid w:val="00294440"/>
    <w:rsid w:val="002947D8"/>
    <w:rsid w:val="00294969"/>
    <w:rsid w:val="00295046"/>
    <w:rsid w:val="00295462"/>
    <w:rsid w:val="00295B99"/>
    <w:rsid w:val="00296215"/>
    <w:rsid w:val="00296C7F"/>
    <w:rsid w:val="002974B0"/>
    <w:rsid w:val="00297905"/>
    <w:rsid w:val="0029793F"/>
    <w:rsid w:val="00297F07"/>
    <w:rsid w:val="002A0134"/>
    <w:rsid w:val="002A07F6"/>
    <w:rsid w:val="002A0B00"/>
    <w:rsid w:val="002A1826"/>
    <w:rsid w:val="002A1F2C"/>
    <w:rsid w:val="002A1F3C"/>
    <w:rsid w:val="002A2307"/>
    <w:rsid w:val="002A337D"/>
    <w:rsid w:val="002A4500"/>
    <w:rsid w:val="002A4C68"/>
    <w:rsid w:val="002A5798"/>
    <w:rsid w:val="002A59C5"/>
    <w:rsid w:val="002A5CB2"/>
    <w:rsid w:val="002A5E68"/>
    <w:rsid w:val="002A6941"/>
    <w:rsid w:val="002A6CFE"/>
    <w:rsid w:val="002A71DF"/>
    <w:rsid w:val="002A7699"/>
    <w:rsid w:val="002A7971"/>
    <w:rsid w:val="002B0FA5"/>
    <w:rsid w:val="002B1785"/>
    <w:rsid w:val="002B1C5B"/>
    <w:rsid w:val="002B2865"/>
    <w:rsid w:val="002B2E18"/>
    <w:rsid w:val="002B32CE"/>
    <w:rsid w:val="002B3AEC"/>
    <w:rsid w:val="002B4847"/>
    <w:rsid w:val="002B4C97"/>
    <w:rsid w:val="002B6AA3"/>
    <w:rsid w:val="002B6E1C"/>
    <w:rsid w:val="002B7B75"/>
    <w:rsid w:val="002B7E46"/>
    <w:rsid w:val="002C019B"/>
    <w:rsid w:val="002C117C"/>
    <w:rsid w:val="002C1AA5"/>
    <w:rsid w:val="002C2618"/>
    <w:rsid w:val="002C3CE6"/>
    <w:rsid w:val="002C3DB3"/>
    <w:rsid w:val="002C4327"/>
    <w:rsid w:val="002C46BD"/>
    <w:rsid w:val="002C47E8"/>
    <w:rsid w:val="002C4DF7"/>
    <w:rsid w:val="002C6900"/>
    <w:rsid w:val="002C6C38"/>
    <w:rsid w:val="002C6F84"/>
    <w:rsid w:val="002D1108"/>
    <w:rsid w:val="002D11C7"/>
    <w:rsid w:val="002D2FC0"/>
    <w:rsid w:val="002D32D3"/>
    <w:rsid w:val="002D47AE"/>
    <w:rsid w:val="002D488F"/>
    <w:rsid w:val="002D4A8D"/>
    <w:rsid w:val="002D4D2B"/>
    <w:rsid w:val="002D4FE3"/>
    <w:rsid w:val="002D5177"/>
    <w:rsid w:val="002D5657"/>
    <w:rsid w:val="002E09F2"/>
    <w:rsid w:val="002E0D93"/>
    <w:rsid w:val="002E11E1"/>
    <w:rsid w:val="002E1496"/>
    <w:rsid w:val="002E152F"/>
    <w:rsid w:val="002E1A09"/>
    <w:rsid w:val="002E1F94"/>
    <w:rsid w:val="002E28F5"/>
    <w:rsid w:val="002E28FB"/>
    <w:rsid w:val="002E2B61"/>
    <w:rsid w:val="002E2E13"/>
    <w:rsid w:val="002E302D"/>
    <w:rsid w:val="002E34EA"/>
    <w:rsid w:val="002E4177"/>
    <w:rsid w:val="002E443F"/>
    <w:rsid w:val="002E4845"/>
    <w:rsid w:val="002E5FCC"/>
    <w:rsid w:val="002E65D7"/>
    <w:rsid w:val="002F0109"/>
    <w:rsid w:val="002F0530"/>
    <w:rsid w:val="002F13A0"/>
    <w:rsid w:val="002F1733"/>
    <w:rsid w:val="002F1C72"/>
    <w:rsid w:val="002F1C9B"/>
    <w:rsid w:val="002F2739"/>
    <w:rsid w:val="002F2CC7"/>
    <w:rsid w:val="002F2F8C"/>
    <w:rsid w:val="002F373C"/>
    <w:rsid w:val="002F37D8"/>
    <w:rsid w:val="002F49BB"/>
    <w:rsid w:val="002F4AFF"/>
    <w:rsid w:val="002F57FA"/>
    <w:rsid w:val="002F6A92"/>
    <w:rsid w:val="002F7030"/>
    <w:rsid w:val="002F7B1B"/>
    <w:rsid w:val="003009F9"/>
    <w:rsid w:val="003016D6"/>
    <w:rsid w:val="0030179F"/>
    <w:rsid w:val="003019BE"/>
    <w:rsid w:val="00301AF2"/>
    <w:rsid w:val="0030279D"/>
    <w:rsid w:val="00302D8D"/>
    <w:rsid w:val="00302F36"/>
    <w:rsid w:val="00303606"/>
    <w:rsid w:val="003040F7"/>
    <w:rsid w:val="003052C8"/>
    <w:rsid w:val="00305B15"/>
    <w:rsid w:val="003104E3"/>
    <w:rsid w:val="00310E12"/>
    <w:rsid w:val="00311421"/>
    <w:rsid w:val="00312085"/>
    <w:rsid w:val="0031326D"/>
    <w:rsid w:val="00313A7C"/>
    <w:rsid w:val="00314236"/>
    <w:rsid w:val="003147EA"/>
    <w:rsid w:val="00314ECE"/>
    <w:rsid w:val="00315F3C"/>
    <w:rsid w:val="00316C32"/>
    <w:rsid w:val="00317849"/>
    <w:rsid w:val="00317F26"/>
    <w:rsid w:val="00317F6B"/>
    <w:rsid w:val="00320330"/>
    <w:rsid w:val="00320523"/>
    <w:rsid w:val="0032069A"/>
    <w:rsid w:val="00320EDB"/>
    <w:rsid w:val="003219F4"/>
    <w:rsid w:val="0032228B"/>
    <w:rsid w:val="00323167"/>
    <w:rsid w:val="00323296"/>
    <w:rsid w:val="0032333B"/>
    <w:rsid w:val="0032347C"/>
    <w:rsid w:val="00323631"/>
    <w:rsid w:val="00324126"/>
    <w:rsid w:val="0032522E"/>
    <w:rsid w:val="00325504"/>
    <w:rsid w:val="00325E92"/>
    <w:rsid w:val="003263C4"/>
    <w:rsid w:val="00326446"/>
    <w:rsid w:val="0032663B"/>
    <w:rsid w:val="00326E6F"/>
    <w:rsid w:val="0032740E"/>
    <w:rsid w:val="00330C97"/>
    <w:rsid w:val="0033191B"/>
    <w:rsid w:val="003319A6"/>
    <w:rsid w:val="00331A52"/>
    <w:rsid w:val="00332BCA"/>
    <w:rsid w:val="00332E40"/>
    <w:rsid w:val="003331A7"/>
    <w:rsid w:val="0033369A"/>
    <w:rsid w:val="0033428A"/>
    <w:rsid w:val="00334B33"/>
    <w:rsid w:val="00334BC3"/>
    <w:rsid w:val="00335125"/>
    <w:rsid w:val="003354DC"/>
    <w:rsid w:val="003359D4"/>
    <w:rsid w:val="00335EC7"/>
    <w:rsid w:val="00336243"/>
    <w:rsid w:val="0033636A"/>
    <w:rsid w:val="003365D7"/>
    <w:rsid w:val="00336F89"/>
    <w:rsid w:val="00337EFE"/>
    <w:rsid w:val="00340227"/>
    <w:rsid w:val="003402DA"/>
    <w:rsid w:val="00340ECF"/>
    <w:rsid w:val="00340EEF"/>
    <w:rsid w:val="003411D6"/>
    <w:rsid w:val="003422FA"/>
    <w:rsid w:val="00342418"/>
    <w:rsid w:val="00342822"/>
    <w:rsid w:val="003429AC"/>
    <w:rsid w:val="003429C8"/>
    <w:rsid w:val="00342FAC"/>
    <w:rsid w:val="0034380D"/>
    <w:rsid w:val="0034420C"/>
    <w:rsid w:val="0034450F"/>
    <w:rsid w:val="00344E44"/>
    <w:rsid w:val="003457E0"/>
    <w:rsid w:val="00346358"/>
    <w:rsid w:val="00347EE2"/>
    <w:rsid w:val="003505A0"/>
    <w:rsid w:val="00350F2F"/>
    <w:rsid w:val="0035150F"/>
    <w:rsid w:val="00353231"/>
    <w:rsid w:val="00354436"/>
    <w:rsid w:val="003559AA"/>
    <w:rsid w:val="003573A1"/>
    <w:rsid w:val="0036002D"/>
    <w:rsid w:val="003608E2"/>
    <w:rsid w:val="00361099"/>
    <w:rsid w:val="003618FD"/>
    <w:rsid w:val="00361ABE"/>
    <w:rsid w:val="00361B60"/>
    <w:rsid w:val="00361BB4"/>
    <w:rsid w:val="00361CD4"/>
    <w:rsid w:val="00362208"/>
    <w:rsid w:val="00362A68"/>
    <w:rsid w:val="00362ABC"/>
    <w:rsid w:val="00362E71"/>
    <w:rsid w:val="003639CA"/>
    <w:rsid w:val="00363C07"/>
    <w:rsid w:val="00363FE1"/>
    <w:rsid w:val="003652B1"/>
    <w:rsid w:val="0036546D"/>
    <w:rsid w:val="00365557"/>
    <w:rsid w:val="00365DA8"/>
    <w:rsid w:val="00365DC6"/>
    <w:rsid w:val="003679F5"/>
    <w:rsid w:val="00367C10"/>
    <w:rsid w:val="00367DDE"/>
    <w:rsid w:val="00367F74"/>
    <w:rsid w:val="0037075F"/>
    <w:rsid w:val="00371620"/>
    <w:rsid w:val="00371952"/>
    <w:rsid w:val="00371B68"/>
    <w:rsid w:val="003721F1"/>
    <w:rsid w:val="0037247C"/>
    <w:rsid w:val="00372E61"/>
    <w:rsid w:val="0037306B"/>
    <w:rsid w:val="003732E1"/>
    <w:rsid w:val="0037332C"/>
    <w:rsid w:val="0037337A"/>
    <w:rsid w:val="00373695"/>
    <w:rsid w:val="00373D5A"/>
    <w:rsid w:val="00373D75"/>
    <w:rsid w:val="00375308"/>
    <w:rsid w:val="003753C4"/>
    <w:rsid w:val="0037565C"/>
    <w:rsid w:val="0037605B"/>
    <w:rsid w:val="00376841"/>
    <w:rsid w:val="00377432"/>
    <w:rsid w:val="0037788C"/>
    <w:rsid w:val="00377C38"/>
    <w:rsid w:val="0038036C"/>
    <w:rsid w:val="0038048D"/>
    <w:rsid w:val="0038131E"/>
    <w:rsid w:val="003831A1"/>
    <w:rsid w:val="00386C83"/>
    <w:rsid w:val="003873D8"/>
    <w:rsid w:val="00387EFB"/>
    <w:rsid w:val="0039012A"/>
    <w:rsid w:val="003906D1"/>
    <w:rsid w:val="00391C57"/>
    <w:rsid w:val="00391FEB"/>
    <w:rsid w:val="003920F0"/>
    <w:rsid w:val="00392A1A"/>
    <w:rsid w:val="00392B60"/>
    <w:rsid w:val="00392BA0"/>
    <w:rsid w:val="00392F42"/>
    <w:rsid w:val="00392FCF"/>
    <w:rsid w:val="003935AC"/>
    <w:rsid w:val="0039368C"/>
    <w:rsid w:val="0039379F"/>
    <w:rsid w:val="00394041"/>
    <w:rsid w:val="0039446F"/>
    <w:rsid w:val="00394D60"/>
    <w:rsid w:val="0039594E"/>
    <w:rsid w:val="00395B95"/>
    <w:rsid w:val="00395EE0"/>
    <w:rsid w:val="00396C16"/>
    <w:rsid w:val="00397037"/>
    <w:rsid w:val="00397086"/>
    <w:rsid w:val="0039735B"/>
    <w:rsid w:val="003975E0"/>
    <w:rsid w:val="00397C8A"/>
    <w:rsid w:val="00397DC4"/>
    <w:rsid w:val="003A0168"/>
    <w:rsid w:val="003A029D"/>
    <w:rsid w:val="003A1664"/>
    <w:rsid w:val="003A1CBC"/>
    <w:rsid w:val="003A20AA"/>
    <w:rsid w:val="003A2DEC"/>
    <w:rsid w:val="003A3378"/>
    <w:rsid w:val="003A374F"/>
    <w:rsid w:val="003A3838"/>
    <w:rsid w:val="003A3B85"/>
    <w:rsid w:val="003A4301"/>
    <w:rsid w:val="003A5B24"/>
    <w:rsid w:val="003A5FE7"/>
    <w:rsid w:val="003A61E9"/>
    <w:rsid w:val="003A693B"/>
    <w:rsid w:val="003A6A95"/>
    <w:rsid w:val="003A6D7E"/>
    <w:rsid w:val="003A730B"/>
    <w:rsid w:val="003A79EA"/>
    <w:rsid w:val="003A7C62"/>
    <w:rsid w:val="003B0333"/>
    <w:rsid w:val="003B0D0E"/>
    <w:rsid w:val="003B0DA0"/>
    <w:rsid w:val="003B18F0"/>
    <w:rsid w:val="003B1B8F"/>
    <w:rsid w:val="003B1CE2"/>
    <w:rsid w:val="003B267B"/>
    <w:rsid w:val="003B3B27"/>
    <w:rsid w:val="003B4039"/>
    <w:rsid w:val="003B4770"/>
    <w:rsid w:val="003B4793"/>
    <w:rsid w:val="003B4798"/>
    <w:rsid w:val="003B48B0"/>
    <w:rsid w:val="003B52C9"/>
    <w:rsid w:val="003B56EF"/>
    <w:rsid w:val="003B580A"/>
    <w:rsid w:val="003B6163"/>
    <w:rsid w:val="003B6471"/>
    <w:rsid w:val="003B78C4"/>
    <w:rsid w:val="003B7B31"/>
    <w:rsid w:val="003B7C4B"/>
    <w:rsid w:val="003C0816"/>
    <w:rsid w:val="003C08DF"/>
    <w:rsid w:val="003C1745"/>
    <w:rsid w:val="003C1890"/>
    <w:rsid w:val="003C2AAD"/>
    <w:rsid w:val="003C371C"/>
    <w:rsid w:val="003C3DF2"/>
    <w:rsid w:val="003C3F71"/>
    <w:rsid w:val="003C3FDE"/>
    <w:rsid w:val="003C44DE"/>
    <w:rsid w:val="003C4A55"/>
    <w:rsid w:val="003C4E52"/>
    <w:rsid w:val="003C572A"/>
    <w:rsid w:val="003C5AF1"/>
    <w:rsid w:val="003C600B"/>
    <w:rsid w:val="003C655E"/>
    <w:rsid w:val="003C6EF6"/>
    <w:rsid w:val="003C726A"/>
    <w:rsid w:val="003C7A71"/>
    <w:rsid w:val="003C7B1B"/>
    <w:rsid w:val="003C7DE0"/>
    <w:rsid w:val="003D000D"/>
    <w:rsid w:val="003D0D49"/>
    <w:rsid w:val="003D1093"/>
    <w:rsid w:val="003D1E02"/>
    <w:rsid w:val="003D2F4F"/>
    <w:rsid w:val="003D3E9C"/>
    <w:rsid w:val="003D4351"/>
    <w:rsid w:val="003D49C0"/>
    <w:rsid w:val="003D4DC8"/>
    <w:rsid w:val="003D54C9"/>
    <w:rsid w:val="003D6793"/>
    <w:rsid w:val="003D6F53"/>
    <w:rsid w:val="003D70E5"/>
    <w:rsid w:val="003D7BC8"/>
    <w:rsid w:val="003E088D"/>
    <w:rsid w:val="003E1385"/>
    <w:rsid w:val="003E25A1"/>
    <w:rsid w:val="003E2E1E"/>
    <w:rsid w:val="003E45B1"/>
    <w:rsid w:val="003E47EF"/>
    <w:rsid w:val="003E47F0"/>
    <w:rsid w:val="003E55D8"/>
    <w:rsid w:val="003E659F"/>
    <w:rsid w:val="003E6B09"/>
    <w:rsid w:val="003E6EEA"/>
    <w:rsid w:val="003E78BB"/>
    <w:rsid w:val="003E79B8"/>
    <w:rsid w:val="003F04C3"/>
    <w:rsid w:val="003F0AAC"/>
    <w:rsid w:val="003F1E59"/>
    <w:rsid w:val="003F22BA"/>
    <w:rsid w:val="003F2507"/>
    <w:rsid w:val="003F27F2"/>
    <w:rsid w:val="003F2AAE"/>
    <w:rsid w:val="003F2D34"/>
    <w:rsid w:val="003F4655"/>
    <w:rsid w:val="003F5D31"/>
    <w:rsid w:val="003F5E8D"/>
    <w:rsid w:val="003F676E"/>
    <w:rsid w:val="00400B24"/>
    <w:rsid w:val="00400DB2"/>
    <w:rsid w:val="004036D6"/>
    <w:rsid w:val="004039F2"/>
    <w:rsid w:val="00403D24"/>
    <w:rsid w:val="0040417B"/>
    <w:rsid w:val="00404D53"/>
    <w:rsid w:val="00405760"/>
    <w:rsid w:val="004058BC"/>
    <w:rsid w:val="00405B22"/>
    <w:rsid w:val="00406B48"/>
    <w:rsid w:val="00406CA8"/>
    <w:rsid w:val="004077FB"/>
    <w:rsid w:val="00407AC3"/>
    <w:rsid w:val="00407BC3"/>
    <w:rsid w:val="00407D19"/>
    <w:rsid w:val="00407E8A"/>
    <w:rsid w:val="00410216"/>
    <w:rsid w:val="004108CD"/>
    <w:rsid w:val="00411681"/>
    <w:rsid w:val="00411F00"/>
    <w:rsid w:val="0041219C"/>
    <w:rsid w:val="00412919"/>
    <w:rsid w:val="00414050"/>
    <w:rsid w:val="00414E3B"/>
    <w:rsid w:val="0041515C"/>
    <w:rsid w:val="00415304"/>
    <w:rsid w:val="00415E0D"/>
    <w:rsid w:val="00416261"/>
    <w:rsid w:val="004164AF"/>
    <w:rsid w:val="00416689"/>
    <w:rsid w:val="004166CF"/>
    <w:rsid w:val="00416C91"/>
    <w:rsid w:val="0041739E"/>
    <w:rsid w:val="00417722"/>
    <w:rsid w:val="00417F62"/>
    <w:rsid w:val="00420981"/>
    <w:rsid w:val="00421D10"/>
    <w:rsid w:val="00422645"/>
    <w:rsid w:val="00423A79"/>
    <w:rsid w:val="00423E6F"/>
    <w:rsid w:val="0042430B"/>
    <w:rsid w:val="004252CB"/>
    <w:rsid w:val="00425F17"/>
    <w:rsid w:val="00426158"/>
    <w:rsid w:val="00426217"/>
    <w:rsid w:val="00426282"/>
    <w:rsid w:val="004262AF"/>
    <w:rsid w:val="004273BA"/>
    <w:rsid w:val="004274AA"/>
    <w:rsid w:val="00427B4B"/>
    <w:rsid w:val="00430899"/>
    <w:rsid w:val="00430E07"/>
    <w:rsid w:val="00431A76"/>
    <w:rsid w:val="00432A5F"/>
    <w:rsid w:val="004337D9"/>
    <w:rsid w:val="00433E46"/>
    <w:rsid w:val="00440618"/>
    <w:rsid w:val="00440746"/>
    <w:rsid w:val="00440ADD"/>
    <w:rsid w:val="00441A7D"/>
    <w:rsid w:val="004428AF"/>
    <w:rsid w:val="004432F6"/>
    <w:rsid w:val="0044410F"/>
    <w:rsid w:val="0044428A"/>
    <w:rsid w:val="0044531F"/>
    <w:rsid w:val="00445529"/>
    <w:rsid w:val="00445F28"/>
    <w:rsid w:val="004463AB"/>
    <w:rsid w:val="00446746"/>
    <w:rsid w:val="00446826"/>
    <w:rsid w:val="004475D7"/>
    <w:rsid w:val="004506F3"/>
    <w:rsid w:val="00450CD3"/>
    <w:rsid w:val="00450EE6"/>
    <w:rsid w:val="00451FDE"/>
    <w:rsid w:val="004523D1"/>
    <w:rsid w:val="004527BF"/>
    <w:rsid w:val="00452F7C"/>
    <w:rsid w:val="0045365F"/>
    <w:rsid w:val="00453EC5"/>
    <w:rsid w:val="00453EF2"/>
    <w:rsid w:val="00454007"/>
    <w:rsid w:val="0045432F"/>
    <w:rsid w:val="0045667F"/>
    <w:rsid w:val="0045738E"/>
    <w:rsid w:val="0045741E"/>
    <w:rsid w:val="00457FE2"/>
    <w:rsid w:val="0046032C"/>
    <w:rsid w:val="0046080F"/>
    <w:rsid w:val="00461306"/>
    <w:rsid w:val="00462370"/>
    <w:rsid w:val="0046275C"/>
    <w:rsid w:val="00462D8E"/>
    <w:rsid w:val="004634C5"/>
    <w:rsid w:val="00463901"/>
    <w:rsid w:val="004639E3"/>
    <w:rsid w:val="00464A1E"/>
    <w:rsid w:val="00464D3C"/>
    <w:rsid w:val="00465296"/>
    <w:rsid w:val="00465AA2"/>
    <w:rsid w:val="00465B92"/>
    <w:rsid w:val="004667C8"/>
    <w:rsid w:val="00467177"/>
    <w:rsid w:val="00467E99"/>
    <w:rsid w:val="004710BF"/>
    <w:rsid w:val="004722E4"/>
    <w:rsid w:val="004725C8"/>
    <w:rsid w:val="00472AC6"/>
    <w:rsid w:val="00473E23"/>
    <w:rsid w:val="004747B3"/>
    <w:rsid w:val="004753E3"/>
    <w:rsid w:val="00475BF3"/>
    <w:rsid w:val="00476F63"/>
    <w:rsid w:val="00477297"/>
    <w:rsid w:val="004777DC"/>
    <w:rsid w:val="00477F96"/>
    <w:rsid w:val="0048031B"/>
    <w:rsid w:val="00481B10"/>
    <w:rsid w:val="004828BC"/>
    <w:rsid w:val="00482CAE"/>
    <w:rsid w:val="00483CED"/>
    <w:rsid w:val="00483D4E"/>
    <w:rsid w:val="00484748"/>
    <w:rsid w:val="00484957"/>
    <w:rsid w:val="0048511F"/>
    <w:rsid w:val="00485919"/>
    <w:rsid w:val="00485EB1"/>
    <w:rsid w:val="0048629A"/>
    <w:rsid w:val="004865AE"/>
    <w:rsid w:val="00486902"/>
    <w:rsid w:val="00486959"/>
    <w:rsid w:val="00486C4B"/>
    <w:rsid w:val="00487208"/>
    <w:rsid w:val="00487A49"/>
    <w:rsid w:val="00490693"/>
    <w:rsid w:val="00490C19"/>
    <w:rsid w:val="00490DEC"/>
    <w:rsid w:val="0049101F"/>
    <w:rsid w:val="004912C4"/>
    <w:rsid w:val="0049209C"/>
    <w:rsid w:val="0049218A"/>
    <w:rsid w:val="004923DB"/>
    <w:rsid w:val="00492CA6"/>
    <w:rsid w:val="00494741"/>
    <w:rsid w:val="00494BA1"/>
    <w:rsid w:val="0049599B"/>
    <w:rsid w:val="004969E1"/>
    <w:rsid w:val="00497E5E"/>
    <w:rsid w:val="004A01D0"/>
    <w:rsid w:val="004A0D06"/>
    <w:rsid w:val="004A124E"/>
    <w:rsid w:val="004A1DC8"/>
    <w:rsid w:val="004A23D8"/>
    <w:rsid w:val="004A2E79"/>
    <w:rsid w:val="004A42A0"/>
    <w:rsid w:val="004A4713"/>
    <w:rsid w:val="004A4A0F"/>
    <w:rsid w:val="004A4D6D"/>
    <w:rsid w:val="004A534C"/>
    <w:rsid w:val="004A60C3"/>
    <w:rsid w:val="004A7135"/>
    <w:rsid w:val="004A742E"/>
    <w:rsid w:val="004A799D"/>
    <w:rsid w:val="004B01AE"/>
    <w:rsid w:val="004B05FD"/>
    <w:rsid w:val="004B1CBB"/>
    <w:rsid w:val="004B1D9C"/>
    <w:rsid w:val="004B20FC"/>
    <w:rsid w:val="004B3159"/>
    <w:rsid w:val="004B4D4A"/>
    <w:rsid w:val="004B60CA"/>
    <w:rsid w:val="004B656C"/>
    <w:rsid w:val="004B7353"/>
    <w:rsid w:val="004B7A68"/>
    <w:rsid w:val="004B7B6E"/>
    <w:rsid w:val="004B7C4C"/>
    <w:rsid w:val="004B7D1F"/>
    <w:rsid w:val="004B7DF3"/>
    <w:rsid w:val="004C0F86"/>
    <w:rsid w:val="004C1372"/>
    <w:rsid w:val="004C2ED9"/>
    <w:rsid w:val="004C34BD"/>
    <w:rsid w:val="004C4063"/>
    <w:rsid w:val="004C493C"/>
    <w:rsid w:val="004C515F"/>
    <w:rsid w:val="004C5539"/>
    <w:rsid w:val="004C63B9"/>
    <w:rsid w:val="004C66CF"/>
    <w:rsid w:val="004C6EEF"/>
    <w:rsid w:val="004C71FE"/>
    <w:rsid w:val="004C7386"/>
    <w:rsid w:val="004C7EB6"/>
    <w:rsid w:val="004D058B"/>
    <w:rsid w:val="004D0A40"/>
    <w:rsid w:val="004D0EC3"/>
    <w:rsid w:val="004D142D"/>
    <w:rsid w:val="004D1DAA"/>
    <w:rsid w:val="004D2A46"/>
    <w:rsid w:val="004D3328"/>
    <w:rsid w:val="004D4AEF"/>
    <w:rsid w:val="004D5B46"/>
    <w:rsid w:val="004D5B77"/>
    <w:rsid w:val="004D6073"/>
    <w:rsid w:val="004D6109"/>
    <w:rsid w:val="004D6645"/>
    <w:rsid w:val="004D67F1"/>
    <w:rsid w:val="004D69A0"/>
    <w:rsid w:val="004D6B4E"/>
    <w:rsid w:val="004D6DAB"/>
    <w:rsid w:val="004D7509"/>
    <w:rsid w:val="004D7A28"/>
    <w:rsid w:val="004E0201"/>
    <w:rsid w:val="004E1B42"/>
    <w:rsid w:val="004E2ADF"/>
    <w:rsid w:val="004E3432"/>
    <w:rsid w:val="004E349B"/>
    <w:rsid w:val="004E4DD7"/>
    <w:rsid w:val="004E4F75"/>
    <w:rsid w:val="004E5E32"/>
    <w:rsid w:val="004E5F11"/>
    <w:rsid w:val="004E5FFF"/>
    <w:rsid w:val="004E68EE"/>
    <w:rsid w:val="004E7D12"/>
    <w:rsid w:val="004F0221"/>
    <w:rsid w:val="004F05F5"/>
    <w:rsid w:val="004F1140"/>
    <w:rsid w:val="004F1D87"/>
    <w:rsid w:val="004F2045"/>
    <w:rsid w:val="004F2238"/>
    <w:rsid w:val="004F379C"/>
    <w:rsid w:val="004F3D27"/>
    <w:rsid w:val="004F4C6D"/>
    <w:rsid w:val="004F5A35"/>
    <w:rsid w:val="004F6780"/>
    <w:rsid w:val="004F6CE0"/>
    <w:rsid w:val="004F7437"/>
    <w:rsid w:val="00501023"/>
    <w:rsid w:val="00501141"/>
    <w:rsid w:val="00504BD7"/>
    <w:rsid w:val="00505D9B"/>
    <w:rsid w:val="005064A2"/>
    <w:rsid w:val="0051003B"/>
    <w:rsid w:val="00510B8F"/>
    <w:rsid w:val="00511380"/>
    <w:rsid w:val="005124A3"/>
    <w:rsid w:val="00512E1F"/>
    <w:rsid w:val="00512F10"/>
    <w:rsid w:val="0051334E"/>
    <w:rsid w:val="00513C98"/>
    <w:rsid w:val="00513CD4"/>
    <w:rsid w:val="00514054"/>
    <w:rsid w:val="0051515E"/>
    <w:rsid w:val="005154D2"/>
    <w:rsid w:val="0051577F"/>
    <w:rsid w:val="0051597D"/>
    <w:rsid w:val="00515D31"/>
    <w:rsid w:val="005163FC"/>
    <w:rsid w:val="00516EF9"/>
    <w:rsid w:val="0051765A"/>
    <w:rsid w:val="005177B6"/>
    <w:rsid w:val="00517B22"/>
    <w:rsid w:val="00517C57"/>
    <w:rsid w:val="00517D01"/>
    <w:rsid w:val="00517E59"/>
    <w:rsid w:val="005203D9"/>
    <w:rsid w:val="005225E4"/>
    <w:rsid w:val="00522E1D"/>
    <w:rsid w:val="00523C98"/>
    <w:rsid w:val="00525394"/>
    <w:rsid w:val="005257F5"/>
    <w:rsid w:val="0052609F"/>
    <w:rsid w:val="005267BB"/>
    <w:rsid w:val="00526D9B"/>
    <w:rsid w:val="0052769D"/>
    <w:rsid w:val="00527A04"/>
    <w:rsid w:val="00530123"/>
    <w:rsid w:val="00530235"/>
    <w:rsid w:val="00531563"/>
    <w:rsid w:val="00531809"/>
    <w:rsid w:val="0053217A"/>
    <w:rsid w:val="00534222"/>
    <w:rsid w:val="00535FC9"/>
    <w:rsid w:val="00536291"/>
    <w:rsid w:val="005369CB"/>
    <w:rsid w:val="00536B10"/>
    <w:rsid w:val="00536EB6"/>
    <w:rsid w:val="00537EE5"/>
    <w:rsid w:val="00540948"/>
    <w:rsid w:val="00540DDC"/>
    <w:rsid w:val="0054109B"/>
    <w:rsid w:val="00541C54"/>
    <w:rsid w:val="00542275"/>
    <w:rsid w:val="00542669"/>
    <w:rsid w:val="005427D6"/>
    <w:rsid w:val="00542C02"/>
    <w:rsid w:val="00542DF9"/>
    <w:rsid w:val="005430F8"/>
    <w:rsid w:val="00543EF9"/>
    <w:rsid w:val="005442E1"/>
    <w:rsid w:val="0054451E"/>
    <w:rsid w:val="0054472D"/>
    <w:rsid w:val="0054484A"/>
    <w:rsid w:val="00544B52"/>
    <w:rsid w:val="00545204"/>
    <w:rsid w:val="00545D99"/>
    <w:rsid w:val="00546339"/>
    <w:rsid w:val="00547D40"/>
    <w:rsid w:val="00550423"/>
    <w:rsid w:val="00550BCB"/>
    <w:rsid w:val="00550CC7"/>
    <w:rsid w:val="0055112C"/>
    <w:rsid w:val="00551AC6"/>
    <w:rsid w:val="005520AE"/>
    <w:rsid w:val="00552901"/>
    <w:rsid w:val="00552943"/>
    <w:rsid w:val="00552F8A"/>
    <w:rsid w:val="005533FF"/>
    <w:rsid w:val="00553413"/>
    <w:rsid w:val="00553739"/>
    <w:rsid w:val="0055428F"/>
    <w:rsid w:val="00555316"/>
    <w:rsid w:val="0055569C"/>
    <w:rsid w:val="0055593E"/>
    <w:rsid w:val="00556F3B"/>
    <w:rsid w:val="00557B5F"/>
    <w:rsid w:val="00560E5C"/>
    <w:rsid w:val="00561C3F"/>
    <w:rsid w:val="005636EF"/>
    <w:rsid w:val="005654E6"/>
    <w:rsid w:val="00565D33"/>
    <w:rsid w:val="00565F27"/>
    <w:rsid w:val="005661B0"/>
    <w:rsid w:val="005665FF"/>
    <w:rsid w:val="00566AAD"/>
    <w:rsid w:val="00566F95"/>
    <w:rsid w:val="005671C5"/>
    <w:rsid w:val="005672AC"/>
    <w:rsid w:val="00567476"/>
    <w:rsid w:val="00570636"/>
    <w:rsid w:val="005706EF"/>
    <w:rsid w:val="0057071F"/>
    <w:rsid w:val="00570A21"/>
    <w:rsid w:val="00570F36"/>
    <w:rsid w:val="005710E3"/>
    <w:rsid w:val="005715BD"/>
    <w:rsid w:val="0057397D"/>
    <w:rsid w:val="00573F66"/>
    <w:rsid w:val="005756F8"/>
    <w:rsid w:val="00576FE8"/>
    <w:rsid w:val="00577002"/>
    <w:rsid w:val="0057717C"/>
    <w:rsid w:val="00580422"/>
    <w:rsid w:val="00580457"/>
    <w:rsid w:val="0058045B"/>
    <w:rsid w:val="005808E3"/>
    <w:rsid w:val="00581C36"/>
    <w:rsid w:val="00581F51"/>
    <w:rsid w:val="00581F73"/>
    <w:rsid w:val="00582E62"/>
    <w:rsid w:val="00582FA2"/>
    <w:rsid w:val="00583632"/>
    <w:rsid w:val="005858C1"/>
    <w:rsid w:val="00585B38"/>
    <w:rsid w:val="00585BD8"/>
    <w:rsid w:val="00586534"/>
    <w:rsid w:val="00587C92"/>
    <w:rsid w:val="00587CF8"/>
    <w:rsid w:val="00587E94"/>
    <w:rsid w:val="005900B1"/>
    <w:rsid w:val="00590522"/>
    <w:rsid w:val="005910E4"/>
    <w:rsid w:val="00591724"/>
    <w:rsid w:val="00591A52"/>
    <w:rsid w:val="00591E65"/>
    <w:rsid w:val="00592133"/>
    <w:rsid w:val="005922D5"/>
    <w:rsid w:val="005923B2"/>
    <w:rsid w:val="005923C2"/>
    <w:rsid w:val="005924D6"/>
    <w:rsid w:val="0059261A"/>
    <w:rsid w:val="00592E01"/>
    <w:rsid w:val="005931B2"/>
    <w:rsid w:val="0059388B"/>
    <w:rsid w:val="00593B06"/>
    <w:rsid w:val="00595AFA"/>
    <w:rsid w:val="005962FB"/>
    <w:rsid w:val="005968A5"/>
    <w:rsid w:val="00597AFE"/>
    <w:rsid w:val="005A068B"/>
    <w:rsid w:val="005A0CBB"/>
    <w:rsid w:val="005A0E49"/>
    <w:rsid w:val="005A0FED"/>
    <w:rsid w:val="005A16BC"/>
    <w:rsid w:val="005A26AE"/>
    <w:rsid w:val="005A2AC7"/>
    <w:rsid w:val="005A2EA8"/>
    <w:rsid w:val="005A3842"/>
    <w:rsid w:val="005A3B84"/>
    <w:rsid w:val="005A451C"/>
    <w:rsid w:val="005A465E"/>
    <w:rsid w:val="005A564B"/>
    <w:rsid w:val="005A5CAE"/>
    <w:rsid w:val="005A614C"/>
    <w:rsid w:val="005A6B7A"/>
    <w:rsid w:val="005A6F5E"/>
    <w:rsid w:val="005A7CF1"/>
    <w:rsid w:val="005A7DB6"/>
    <w:rsid w:val="005B084B"/>
    <w:rsid w:val="005B0AD9"/>
    <w:rsid w:val="005B117F"/>
    <w:rsid w:val="005B1249"/>
    <w:rsid w:val="005B1EDE"/>
    <w:rsid w:val="005B3AF8"/>
    <w:rsid w:val="005B3D4D"/>
    <w:rsid w:val="005B3D72"/>
    <w:rsid w:val="005B424C"/>
    <w:rsid w:val="005B4684"/>
    <w:rsid w:val="005B55DD"/>
    <w:rsid w:val="005B5B1F"/>
    <w:rsid w:val="005B698F"/>
    <w:rsid w:val="005B6CA5"/>
    <w:rsid w:val="005B743E"/>
    <w:rsid w:val="005B746C"/>
    <w:rsid w:val="005B760C"/>
    <w:rsid w:val="005B76D3"/>
    <w:rsid w:val="005B7768"/>
    <w:rsid w:val="005C0712"/>
    <w:rsid w:val="005C1714"/>
    <w:rsid w:val="005C195E"/>
    <w:rsid w:val="005C1F2D"/>
    <w:rsid w:val="005C22C7"/>
    <w:rsid w:val="005C24B6"/>
    <w:rsid w:val="005C2D36"/>
    <w:rsid w:val="005C30C1"/>
    <w:rsid w:val="005C4728"/>
    <w:rsid w:val="005C57BB"/>
    <w:rsid w:val="005C5D0E"/>
    <w:rsid w:val="005C5D47"/>
    <w:rsid w:val="005C6025"/>
    <w:rsid w:val="005C62B5"/>
    <w:rsid w:val="005C66C6"/>
    <w:rsid w:val="005C6F6A"/>
    <w:rsid w:val="005C6F84"/>
    <w:rsid w:val="005C754D"/>
    <w:rsid w:val="005C7A6C"/>
    <w:rsid w:val="005D04B8"/>
    <w:rsid w:val="005D0CEF"/>
    <w:rsid w:val="005D127C"/>
    <w:rsid w:val="005D17F0"/>
    <w:rsid w:val="005D19C1"/>
    <w:rsid w:val="005D21B4"/>
    <w:rsid w:val="005D299C"/>
    <w:rsid w:val="005D2CE2"/>
    <w:rsid w:val="005D39C3"/>
    <w:rsid w:val="005D3B43"/>
    <w:rsid w:val="005D3D33"/>
    <w:rsid w:val="005D4738"/>
    <w:rsid w:val="005D4F34"/>
    <w:rsid w:val="005D5336"/>
    <w:rsid w:val="005D5D02"/>
    <w:rsid w:val="005D6364"/>
    <w:rsid w:val="005D72F4"/>
    <w:rsid w:val="005D76BC"/>
    <w:rsid w:val="005D7C7A"/>
    <w:rsid w:val="005D7DD8"/>
    <w:rsid w:val="005D7FE5"/>
    <w:rsid w:val="005E03D8"/>
    <w:rsid w:val="005E0552"/>
    <w:rsid w:val="005E09B0"/>
    <w:rsid w:val="005E1409"/>
    <w:rsid w:val="005E15F8"/>
    <w:rsid w:val="005E16A9"/>
    <w:rsid w:val="005E240E"/>
    <w:rsid w:val="005E24E3"/>
    <w:rsid w:val="005E2A99"/>
    <w:rsid w:val="005E472C"/>
    <w:rsid w:val="005E4BB7"/>
    <w:rsid w:val="005E548B"/>
    <w:rsid w:val="005E59CE"/>
    <w:rsid w:val="005E5B3D"/>
    <w:rsid w:val="005E7091"/>
    <w:rsid w:val="005E77F1"/>
    <w:rsid w:val="005F06D8"/>
    <w:rsid w:val="005F1772"/>
    <w:rsid w:val="005F1CB7"/>
    <w:rsid w:val="005F239A"/>
    <w:rsid w:val="005F28CD"/>
    <w:rsid w:val="005F2BB3"/>
    <w:rsid w:val="005F38DB"/>
    <w:rsid w:val="005F427B"/>
    <w:rsid w:val="005F4A45"/>
    <w:rsid w:val="005F5313"/>
    <w:rsid w:val="005F5605"/>
    <w:rsid w:val="005F6136"/>
    <w:rsid w:val="005F69D8"/>
    <w:rsid w:val="005F6B4F"/>
    <w:rsid w:val="005F7800"/>
    <w:rsid w:val="005F7AEC"/>
    <w:rsid w:val="005F7DEB"/>
    <w:rsid w:val="00600057"/>
    <w:rsid w:val="006014C2"/>
    <w:rsid w:val="0060273B"/>
    <w:rsid w:val="00602C3E"/>
    <w:rsid w:val="00602F9C"/>
    <w:rsid w:val="006039C0"/>
    <w:rsid w:val="00603AB9"/>
    <w:rsid w:val="00603DA0"/>
    <w:rsid w:val="00605053"/>
    <w:rsid w:val="006057E9"/>
    <w:rsid w:val="00606E69"/>
    <w:rsid w:val="00607197"/>
    <w:rsid w:val="006072E2"/>
    <w:rsid w:val="006077A1"/>
    <w:rsid w:val="006079B8"/>
    <w:rsid w:val="0061117D"/>
    <w:rsid w:val="006114C0"/>
    <w:rsid w:val="0061218F"/>
    <w:rsid w:val="00612255"/>
    <w:rsid w:val="006128E8"/>
    <w:rsid w:val="00612DA7"/>
    <w:rsid w:val="00615332"/>
    <w:rsid w:val="00615BE6"/>
    <w:rsid w:val="00617990"/>
    <w:rsid w:val="0062013B"/>
    <w:rsid w:val="0062074A"/>
    <w:rsid w:val="00620A55"/>
    <w:rsid w:val="00620A7F"/>
    <w:rsid w:val="00620B12"/>
    <w:rsid w:val="00620C4D"/>
    <w:rsid w:val="0062145C"/>
    <w:rsid w:val="00621C4D"/>
    <w:rsid w:val="00622378"/>
    <w:rsid w:val="0062253C"/>
    <w:rsid w:val="00623333"/>
    <w:rsid w:val="00623609"/>
    <w:rsid w:val="00623864"/>
    <w:rsid w:val="00623A24"/>
    <w:rsid w:val="00624343"/>
    <w:rsid w:val="00625ECD"/>
    <w:rsid w:val="00626B92"/>
    <w:rsid w:val="00627A4E"/>
    <w:rsid w:val="00630681"/>
    <w:rsid w:val="00630E12"/>
    <w:rsid w:val="006312A0"/>
    <w:rsid w:val="00631566"/>
    <w:rsid w:val="00631F2F"/>
    <w:rsid w:val="0063205A"/>
    <w:rsid w:val="0063281B"/>
    <w:rsid w:val="006329C0"/>
    <w:rsid w:val="0063355B"/>
    <w:rsid w:val="006338BF"/>
    <w:rsid w:val="00634000"/>
    <w:rsid w:val="0063441C"/>
    <w:rsid w:val="00634D6D"/>
    <w:rsid w:val="0063556B"/>
    <w:rsid w:val="0063679C"/>
    <w:rsid w:val="00636C21"/>
    <w:rsid w:val="006370E3"/>
    <w:rsid w:val="006372A1"/>
    <w:rsid w:val="0063756D"/>
    <w:rsid w:val="006375D6"/>
    <w:rsid w:val="00637903"/>
    <w:rsid w:val="00640AEB"/>
    <w:rsid w:val="00641382"/>
    <w:rsid w:val="006415CC"/>
    <w:rsid w:val="006419FF"/>
    <w:rsid w:val="00641C58"/>
    <w:rsid w:val="0064396C"/>
    <w:rsid w:val="00644724"/>
    <w:rsid w:val="00644A87"/>
    <w:rsid w:val="00644A96"/>
    <w:rsid w:val="00644A9C"/>
    <w:rsid w:val="00644E16"/>
    <w:rsid w:val="0064565A"/>
    <w:rsid w:val="00646374"/>
    <w:rsid w:val="00646610"/>
    <w:rsid w:val="006467BC"/>
    <w:rsid w:val="00647838"/>
    <w:rsid w:val="00650211"/>
    <w:rsid w:val="00650B94"/>
    <w:rsid w:val="0065293E"/>
    <w:rsid w:val="00653099"/>
    <w:rsid w:val="00653388"/>
    <w:rsid w:val="006534BC"/>
    <w:rsid w:val="0065421B"/>
    <w:rsid w:val="00655202"/>
    <w:rsid w:val="0065546A"/>
    <w:rsid w:val="00655AE9"/>
    <w:rsid w:val="00655FE3"/>
    <w:rsid w:val="0065649D"/>
    <w:rsid w:val="006569E2"/>
    <w:rsid w:val="00656ACF"/>
    <w:rsid w:val="00657C93"/>
    <w:rsid w:val="00661CCE"/>
    <w:rsid w:val="006620DC"/>
    <w:rsid w:val="00662C82"/>
    <w:rsid w:val="006645F1"/>
    <w:rsid w:val="00665193"/>
    <w:rsid w:val="006656DE"/>
    <w:rsid w:val="00666379"/>
    <w:rsid w:val="006663E8"/>
    <w:rsid w:val="006675C4"/>
    <w:rsid w:val="00667716"/>
    <w:rsid w:val="00667E65"/>
    <w:rsid w:val="006700DE"/>
    <w:rsid w:val="00670681"/>
    <w:rsid w:val="00670CF2"/>
    <w:rsid w:val="00670E0A"/>
    <w:rsid w:val="0067107F"/>
    <w:rsid w:val="0067120B"/>
    <w:rsid w:val="006714B2"/>
    <w:rsid w:val="00671619"/>
    <w:rsid w:val="006716FE"/>
    <w:rsid w:val="00671906"/>
    <w:rsid w:val="00671C15"/>
    <w:rsid w:val="00672912"/>
    <w:rsid w:val="00672A3A"/>
    <w:rsid w:val="00672D00"/>
    <w:rsid w:val="00672D23"/>
    <w:rsid w:val="0067562D"/>
    <w:rsid w:val="006756D0"/>
    <w:rsid w:val="006756DC"/>
    <w:rsid w:val="00675B48"/>
    <w:rsid w:val="006766F0"/>
    <w:rsid w:val="00676979"/>
    <w:rsid w:val="006777D1"/>
    <w:rsid w:val="006778CF"/>
    <w:rsid w:val="00677D84"/>
    <w:rsid w:val="00680243"/>
    <w:rsid w:val="00680924"/>
    <w:rsid w:val="006813CF"/>
    <w:rsid w:val="00681620"/>
    <w:rsid w:val="0068164F"/>
    <w:rsid w:val="0068284C"/>
    <w:rsid w:val="00682CE0"/>
    <w:rsid w:val="00683E09"/>
    <w:rsid w:val="0068477B"/>
    <w:rsid w:val="00684DA1"/>
    <w:rsid w:val="00685C42"/>
    <w:rsid w:val="00685F5B"/>
    <w:rsid w:val="006864FD"/>
    <w:rsid w:val="006872AA"/>
    <w:rsid w:val="00687580"/>
    <w:rsid w:val="006878CA"/>
    <w:rsid w:val="00687EE3"/>
    <w:rsid w:val="006901B0"/>
    <w:rsid w:val="0069023F"/>
    <w:rsid w:val="00690375"/>
    <w:rsid w:val="00692CF1"/>
    <w:rsid w:val="00692F28"/>
    <w:rsid w:val="00694AB5"/>
    <w:rsid w:val="006951DA"/>
    <w:rsid w:val="00695FE9"/>
    <w:rsid w:val="00696492"/>
    <w:rsid w:val="00696C3C"/>
    <w:rsid w:val="006A0D50"/>
    <w:rsid w:val="006A0FC7"/>
    <w:rsid w:val="006A16CD"/>
    <w:rsid w:val="006A3581"/>
    <w:rsid w:val="006A3607"/>
    <w:rsid w:val="006A38FF"/>
    <w:rsid w:val="006A43A3"/>
    <w:rsid w:val="006A4C1B"/>
    <w:rsid w:val="006A4E94"/>
    <w:rsid w:val="006A56FD"/>
    <w:rsid w:val="006A5ACE"/>
    <w:rsid w:val="006A5C4F"/>
    <w:rsid w:val="006A69A6"/>
    <w:rsid w:val="006A70FE"/>
    <w:rsid w:val="006A7851"/>
    <w:rsid w:val="006B08B7"/>
    <w:rsid w:val="006B0F30"/>
    <w:rsid w:val="006B100B"/>
    <w:rsid w:val="006B202A"/>
    <w:rsid w:val="006B215F"/>
    <w:rsid w:val="006B2712"/>
    <w:rsid w:val="006B2CB7"/>
    <w:rsid w:val="006B3E19"/>
    <w:rsid w:val="006B3F2C"/>
    <w:rsid w:val="006B5A49"/>
    <w:rsid w:val="006B5FB2"/>
    <w:rsid w:val="006B61FC"/>
    <w:rsid w:val="006B68E6"/>
    <w:rsid w:val="006B6927"/>
    <w:rsid w:val="006C0F80"/>
    <w:rsid w:val="006C1F7C"/>
    <w:rsid w:val="006C2109"/>
    <w:rsid w:val="006C290B"/>
    <w:rsid w:val="006C2FAB"/>
    <w:rsid w:val="006C31C0"/>
    <w:rsid w:val="006C32DF"/>
    <w:rsid w:val="006C363C"/>
    <w:rsid w:val="006C3DD9"/>
    <w:rsid w:val="006C4913"/>
    <w:rsid w:val="006C5C90"/>
    <w:rsid w:val="006C7E68"/>
    <w:rsid w:val="006D0924"/>
    <w:rsid w:val="006D132C"/>
    <w:rsid w:val="006D138F"/>
    <w:rsid w:val="006D167F"/>
    <w:rsid w:val="006D2805"/>
    <w:rsid w:val="006D29AB"/>
    <w:rsid w:val="006D29B4"/>
    <w:rsid w:val="006D3DA6"/>
    <w:rsid w:val="006D3FB0"/>
    <w:rsid w:val="006D4468"/>
    <w:rsid w:val="006D52E6"/>
    <w:rsid w:val="006D7B8F"/>
    <w:rsid w:val="006E0421"/>
    <w:rsid w:val="006E0952"/>
    <w:rsid w:val="006E0A6B"/>
    <w:rsid w:val="006E0E73"/>
    <w:rsid w:val="006E11C6"/>
    <w:rsid w:val="006E2296"/>
    <w:rsid w:val="006E2C08"/>
    <w:rsid w:val="006E2C3E"/>
    <w:rsid w:val="006E3601"/>
    <w:rsid w:val="006E5546"/>
    <w:rsid w:val="006E5AC3"/>
    <w:rsid w:val="006E5F74"/>
    <w:rsid w:val="006E6CAA"/>
    <w:rsid w:val="006E7579"/>
    <w:rsid w:val="006E7658"/>
    <w:rsid w:val="006E78A8"/>
    <w:rsid w:val="006E7C53"/>
    <w:rsid w:val="006F0973"/>
    <w:rsid w:val="006F0A2A"/>
    <w:rsid w:val="006F0ABB"/>
    <w:rsid w:val="006F1806"/>
    <w:rsid w:val="006F2010"/>
    <w:rsid w:val="006F2F4D"/>
    <w:rsid w:val="006F478A"/>
    <w:rsid w:val="006F498C"/>
    <w:rsid w:val="006F4CFB"/>
    <w:rsid w:val="006F5E34"/>
    <w:rsid w:val="006F6FE2"/>
    <w:rsid w:val="006F75EF"/>
    <w:rsid w:val="00700239"/>
    <w:rsid w:val="0070042A"/>
    <w:rsid w:val="007005B4"/>
    <w:rsid w:val="007021A1"/>
    <w:rsid w:val="00702A5B"/>
    <w:rsid w:val="0070385F"/>
    <w:rsid w:val="007041EC"/>
    <w:rsid w:val="007042F8"/>
    <w:rsid w:val="00704DD7"/>
    <w:rsid w:val="00704E7B"/>
    <w:rsid w:val="007050B0"/>
    <w:rsid w:val="00706066"/>
    <w:rsid w:val="00706126"/>
    <w:rsid w:val="00707A5C"/>
    <w:rsid w:val="00707B4B"/>
    <w:rsid w:val="00707E00"/>
    <w:rsid w:val="00707F62"/>
    <w:rsid w:val="00710EAB"/>
    <w:rsid w:val="00711141"/>
    <w:rsid w:val="00711C95"/>
    <w:rsid w:val="007127FD"/>
    <w:rsid w:val="0071298F"/>
    <w:rsid w:val="00712E3A"/>
    <w:rsid w:val="00713055"/>
    <w:rsid w:val="0071493B"/>
    <w:rsid w:val="00715745"/>
    <w:rsid w:val="00715930"/>
    <w:rsid w:val="007162B7"/>
    <w:rsid w:val="0071682D"/>
    <w:rsid w:val="007209B0"/>
    <w:rsid w:val="00721ACE"/>
    <w:rsid w:val="00721E30"/>
    <w:rsid w:val="0072254A"/>
    <w:rsid w:val="00722659"/>
    <w:rsid w:val="00723133"/>
    <w:rsid w:val="007235AC"/>
    <w:rsid w:val="00723DAA"/>
    <w:rsid w:val="00723FEF"/>
    <w:rsid w:val="00724BF8"/>
    <w:rsid w:val="00725438"/>
    <w:rsid w:val="007268AA"/>
    <w:rsid w:val="00726B39"/>
    <w:rsid w:val="0072783C"/>
    <w:rsid w:val="00731375"/>
    <w:rsid w:val="00731F73"/>
    <w:rsid w:val="00732AA7"/>
    <w:rsid w:val="00732D8E"/>
    <w:rsid w:val="00732DD9"/>
    <w:rsid w:val="0073333B"/>
    <w:rsid w:val="0073349C"/>
    <w:rsid w:val="00734045"/>
    <w:rsid w:val="00734E32"/>
    <w:rsid w:val="00735218"/>
    <w:rsid w:val="00735D2B"/>
    <w:rsid w:val="00736157"/>
    <w:rsid w:val="00736821"/>
    <w:rsid w:val="00736B0A"/>
    <w:rsid w:val="007404D1"/>
    <w:rsid w:val="007408EA"/>
    <w:rsid w:val="007417F3"/>
    <w:rsid w:val="007420DA"/>
    <w:rsid w:val="00742265"/>
    <w:rsid w:val="00742790"/>
    <w:rsid w:val="007431BA"/>
    <w:rsid w:val="00743DB9"/>
    <w:rsid w:val="00743F63"/>
    <w:rsid w:val="00744C43"/>
    <w:rsid w:val="00744EA2"/>
    <w:rsid w:val="00745475"/>
    <w:rsid w:val="007458DA"/>
    <w:rsid w:val="00745A32"/>
    <w:rsid w:val="00745F96"/>
    <w:rsid w:val="00747247"/>
    <w:rsid w:val="0075046C"/>
    <w:rsid w:val="00751D9B"/>
    <w:rsid w:val="0075213F"/>
    <w:rsid w:val="007526BC"/>
    <w:rsid w:val="00752ED6"/>
    <w:rsid w:val="00753150"/>
    <w:rsid w:val="00753324"/>
    <w:rsid w:val="007535DE"/>
    <w:rsid w:val="0075426A"/>
    <w:rsid w:val="007549BE"/>
    <w:rsid w:val="00755495"/>
    <w:rsid w:val="00755711"/>
    <w:rsid w:val="00756DAD"/>
    <w:rsid w:val="00756F3F"/>
    <w:rsid w:val="00757540"/>
    <w:rsid w:val="007603A3"/>
    <w:rsid w:val="0076076B"/>
    <w:rsid w:val="00761304"/>
    <w:rsid w:val="00761FC5"/>
    <w:rsid w:val="007626E6"/>
    <w:rsid w:val="00762A1F"/>
    <w:rsid w:val="00762C36"/>
    <w:rsid w:val="00764337"/>
    <w:rsid w:val="00764545"/>
    <w:rsid w:val="0076521C"/>
    <w:rsid w:val="00765AC3"/>
    <w:rsid w:val="00765C64"/>
    <w:rsid w:val="00765CDE"/>
    <w:rsid w:val="00765F8A"/>
    <w:rsid w:val="0076603D"/>
    <w:rsid w:val="00766ECE"/>
    <w:rsid w:val="0076708A"/>
    <w:rsid w:val="007676AC"/>
    <w:rsid w:val="00770F45"/>
    <w:rsid w:val="007713B9"/>
    <w:rsid w:val="00772E90"/>
    <w:rsid w:val="00774EE9"/>
    <w:rsid w:val="00776B33"/>
    <w:rsid w:val="00776FB2"/>
    <w:rsid w:val="00776FBE"/>
    <w:rsid w:val="007772FB"/>
    <w:rsid w:val="00777641"/>
    <w:rsid w:val="00777D19"/>
    <w:rsid w:val="00780D7C"/>
    <w:rsid w:val="007810EF"/>
    <w:rsid w:val="00781DC2"/>
    <w:rsid w:val="00781F68"/>
    <w:rsid w:val="00782879"/>
    <w:rsid w:val="00782C0B"/>
    <w:rsid w:val="00783387"/>
    <w:rsid w:val="007835E4"/>
    <w:rsid w:val="00783E64"/>
    <w:rsid w:val="00784B78"/>
    <w:rsid w:val="00784FF7"/>
    <w:rsid w:val="00785AE4"/>
    <w:rsid w:val="00785ECD"/>
    <w:rsid w:val="0078613D"/>
    <w:rsid w:val="00786233"/>
    <w:rsid w:val="007869C8"/>
    <w:rsid w:val="007874A3"/>
    <w:rsid w:val="00790044"/>
    <w:rsid w:val="007904E5"/>
    <w:rsid w:val="00790734"/>
    <w:rsid w:val="00790FF4"/>
    <w:rsid w:val="007911D9"/>
    <w:rsid w:val="00791773"/>
    <w:rsid w:val="00791973"/>
    <w:rsid w:val="00791A6E"/>
    <w:rsid w:val="00792421"/>
    <w:rsid w:val="00792AC6"/>
    <w:rsid w:val="00792BF4"/>
    <w:rsid w:val="00793095"/>
    <w:rsid w:val="00793348"/>
    <w:rsid w:val="00793BFA"/>
    <w:rsid w:val="00794356"/>
    <w:rsid w:val="0079530C"/>
    <w:rsid w:val="00795D98"/>
    <w:rsid w:val="007968AB"/>
    <w:rsid w:val="00796D32"/>
    <w:rsid w:val="00796DA4"/>
    <w:rsid w:val="00797242"/>
    <w:rsid w:val="00797993"/>
    <w:rsid w:val="007A05F5"/>
    <w:rsid w:val="007A0BA6"/>
    <w:rsid w:val="007A109E"/>
    <w:rsid w:val="007A1F00"/>
    <w:rsid w:val="007A29E3"/>
    <w:rsid w:val="007A33DF"/>
    <w:rsid w:val="007A39A2"/>
    <w:rsid w:val="007A3DEA"/>
    <w:rsid w:val="007A559F"/>
    <w:rsid w:val="007A55AF"/>
    <w:rsid w:val="007A62AC"/>
    <w:rsid w:val="007A64EB"/>
    <w:rsid w:val="007A6FE2"/>
    <w:rsid w:val="007A7B54"/>
    <w:rsid w:val="007B06B1"/>
    <w:rsid w:val="007B17AC"/>
    <w:rsid w:val="007B2643"/>
    <w:rsid w:val="007B2869"/>
    <w:rsid w:val="007B2881"/>
    <w:rsid w:val="007B2D58"/>
    <w:rsid w:val="007B2E44"/>
    <w:rsid w:val="007B3C3D"/>
    <w:rsid w:val="007B43FD"/>
    <w:rsid w:val="007B4912"/>
    <w:rsid w:val="007B4FE4"/>
    <w:rsid w:val="007B5F12"/>
    <w:rsid w:val="007B5F72"/>
    <w:rsid w:val="007B639B"/>
    <w:rsid w:val="007B63B8"/>
    <w:rsid w:val="007B6456"/>
    <w:rsid w:val="007B749F"/>
    <w:rsid w:val="007C018D"/>
    <w:rsid w:val="007C0322"/>
    <w:rsid w:val="007C07BD"/>
    <w:rsid w:val="007C1CDE"/>
    <w:rsid w:val="007C1D41"/>
    <w:rsid w:val="007C2BB4"/>
    <w:rsid w:val="007C3FCD"/>
    <w:rsid w:val="007C433A"/>
    <w:rsid w:val="007C4AC7"/>
    <w:rsid w:val="007C4D9F"/>
    <w:rsid w:val="007C5737"/>
    <w:rsid w:val="007C65BD"/>
    <w:rsid w:val="007C67E8"/>
    <w:rsid w:val="007C6E87"/>
    <w:rsid w:val="007D0208"/>
    <w:rsid w:val="007D079B"/>
    <w:rsid w:val="007D09F2"/>
    <w:rsid w:val="007D16FC"/>
    <w:rsid w:val="007D1F12"/>
    <w:rsid w:val="007D262A"/>
    <w:rsid w:val="007D2C5C"/>
    <w:rsid w:val="007D2C67"/>
    <w:rsid w:val="007D2D1A"/>
    <w:rsid w:val="007D30DC"/>
    <w:rsid w:val="007D39EF"/>
    <w:rsid w:val="007D3B71"/>
    <w:rsid w:val="007D44CF"/>
    <w:rsid w:val="007D46A0"/>
    <w:rsid w:val="007D47B5"/>
    <w:rsid w:val="007D4E53"/>
    <w:rsid w:val="007D61CE"/>
    <w:rsid w:val="007D679B"/>
    <w:rsid w:val="007D67CA"/>
    <w:rsid w:val="007D6E43"/>
    <w:rsid w:val="007D7ECB"/>
    <w:rsid w:val="007E0365"/>
    <w:rsid w:val="007E0F42"/>
    <w:rsid w:val="007E2867"/>
    <w:rsid w:val="007E28E3"/>
    <w:rsid w:val="007E2DBC"/>
    <w:rsid w:val="007E4D70"/>
    <w:rsid w:val="007E511A"/>
    <w:rsid w:val="007E5AD6"/>
    <w:rsid w:val="007E67E8"/>
    <w:rsid w:val="007E6B51"/>
    <w:rsid w:val="007E7A55"/>
    <w:rsid w:val="007F0DE8"/>
    <w:rsid w:val="007F1FAA"/>
    <w:rsid w:val="007F2141"/>
    <w:rsid w:val="007F28C6"/>
    <w:rsid w:val="007F28EF"/>
    <w:rsid w:val="007F339D"/>
    <w:rsid w:val="007F396E"/>
    <w:rsid w:val="007F3E0D"/>
    <w:rsid w:val="007F440A"/>
    <w:rsid w:val="007F4DE5"/>
    <w:rsid w:val="007F59D7"/>
    <w:rsid w:val="007F7019"/>
    <w:rsid w:val="007F735B"/>
    <w:rsid w:val="007F7A1A"/>
    <w:rsid w:val="00801182"/>
    <w:rsid w:val="00801C23"/>
    <w:rsid w:val="00801D39"/>
    <w:rsid w:val="008034DA"/>
    <w:rsid w:val="008034EF"/>
    <w:rsid w:val="008035C3"/>
    <w:rsid w:val="00803B0C"/>
    <w:rsid w:val="00804CBE"/>
    <w:rsid w:val="00805980"/>
    <w:rsid w:val="00805B4D"/>
    <w:rsid w:val="00805D8C"/>
    <w:rsid w:val="008060F8"/>
    <w:rsid w:val="0080648D"/>
    <w:rsid w:val="008065FC"/>
    <w:rsid w:val="00807331"/>
    <w:rsid w:val="00810223"/>
    <w:rsid w:val="0081162A"/>
    <w:rsid w:val="00812777"/>
    <w:rsid w:val="008128BA"/>
    <w:rsid w:val="00812CA6"/>
    <w:rsid w:val="0081301B"/>
    <w:rsid w:val="008149FA"/>
    <w:rsid w:val="00814D49"/>
    <w:rsid w:val="00814E20"/>
    <w:rsid w:val="00816936"/>
    <w:rsid w:val="00816ED5"/>
    <w:rsid w:val="00817094"/>
    <w:rsid w:val="00817386"/>
    <w:rsid w:val="00817C56"/>
    <w:rsid w:val="00817C8A"/>
    <w:rsid w:val="0082093F"/>
    <w:rsid w:val="00820A77"/>
    <w:rsid w:val="00820D70"/>
    <w:rsid w:val="00820F16"/>
    <w:rsid w:val="008222F4"/>
    <w:rsid w:val="00822AE8"/>
    <w:rsid w:val="00822B87"/>
    <w:rsid w:val="00822BA2"/>
    <w:rsid w:val="00822C9E"/>
    <w:rsid w:val="00823F7A"/>
    <w:rsid w:val="00825015"/>
    <w:rsid w:val="0082519A"/>
    <w:rsid w:val="00825528"/>
    <w:rsid w:val="0082571C"/>
    <w:rsid w:val="00825C3B"/>
    <w:rsid w:val="00826ADB"/>
    <w:rsid w:val="008270E2"/>
    <w:rsid w:val="008301A7"/>
    <w:rsid w:val="00830F6D"/>
    <w:rsid w:val="0083132D"/>
    <w:rsid w:val="008315E7"/>
    <w:rsid w:val="008320CA"/>
    <w:rsid w:val="00832369"/>
    <w:rsid w:val="008334E3"/>
    <w:rsid w:val="00833E42"/>
    <w:rsid w:val="008343F1"/>
    <w:rsid w:val="008348B6"/>
    <w:rsid w:val="008348C2"/>
    <w:rsid w:val="00834BE6"/>
    <w:rsid w:val="00835591"/>
    <w:rsid w:val="00835725"/>
    <w:rsid w:val="008358B1"/>
    <w:rsid w:val="00835DDF"/>
    <w:rsid w:val="00836228"/>
    <w:rsid w:val="00836A08"/>
    <w:rsid w:val="00836DD4"/>
    <w:rsid w:val="00836EA1"/>
    <w:rsid w:val="00837055"/>
    <w:rsid w:val="00837674"/>
    <w:rsid w:val="00837D53"/>
    <w:rsid w:val="008401D2"/>
    <w:rsid w:val="00840A9B"/>
    <w:rsid w:val="00840CBE"/>
    <w:rsid w:val="008413E5"/>
    <w:rsid w:val="008418D9"/>
    <w:rsid w:val="00841DA5"/>
    <w:rsid w:val="00842A7B"/>
    <w:rsid w:val="00842FB6"/>
    <w:rsid w:val="008437AA"/>
    <w:rsid w:val="00844387"/>
    <w:rsid w:val="0084492B"/>
    <w:rsid w:val="00844EA1"/>
    <w:rsid w:val="00845DBF"/>
    <w:rsid w:val="008465C6"/>
    <w:rsid w:val="00846E49"/>
    <w:rsid w:val="00847EE3"/>
    <w:rsid w:val="008505B4"/>
    <w:rsid w:val="00850C61"/>
    <w:rsid w:val="00851DFB"/>
    <w:rsid w:val="008520C5"/>
    <w:rsid w:val="00852933"/>
    <w:rsid w:val="00852AE9"/>
    <w:rsid w:val="00853795"/>
    <w:rsid w:val="00853C08"/>
    <w:rsid w:val="00854725"/>
    <w:rsid w:val="00854F21"/>
    <w:rsid w:val="008551C1"/>
    <w:rsid w:val="00856DB3"/>
    <w:rsid w:val="00857484"/>
    <w:rsid w:val="008576A9"/>
    <w:rsid w:val="00857EC8"/>
    <w:rsid w:val="00860C41"/>
    <w:rsid w:val="00860EF4"/>
    <w:rsid w:val="00862015"/>
    <w:rsid w:val="00863BBD"/>
    <w:rsid w:val="0086451B"/>
    <w:rsid w:val="00864852"/>
    <w:rsid w:val="00865063"/>
    <w:rsid w:val="00865446"/>
    <w:rsid w:val="0086559B"/>
    <w:rsid w:val="008657E1"/>
    <w:rsid w:val="008666CB"/>
    <w:rsid w:val="008668B4"/>
    <w:rsid w:val="0087041C"/>
    <w:rsid w:val="00870BF7"/>
    <w:rsid w:val="00870CCA"/>
    <w:rsid w:val="008719F8"/>
    <w:rsid w:val="00871B77"/>
    <w:rsid w:val="008722B5"/>
    <w:rsid w:val="00872E45"/>
    <w:rsid w:val="008733CC"/>
    <w:rsid w:val="00873FDC"/>
    <w:rsid w:val="00874E1F"/>
    <w:rsid w:val="00874F45"/>
    <w:rsid w:val="008753BB"/>
    <w:rsid w:val="0087555A"/>
    <w:rsid w:val="0087567C"/>
    <w:rsid w:val="00875CDB"/>
    <w:rsid w:val="00880DD1"/>
    <w:rsid w:val="00881CA6"/>
    <w:rsid w:val="00882162"/>
    <w:rsid w:val="0088292B"/>
    <w:rsid w:val="00882A97"/>
    <w:rsid w:val="00883204"/>
    <w:rsid w:val="008839A6"/>
    <w:rsid w:val="00883EA6"/>
    <w:rsid w:val="0088494F"/>
    <w:rsid w:val="00884983"/>
    <w:rsid w:val="00885012"/>
    <w:rsid w:val="008857B0"/>
    <w:rsid w:val="008857FC"/>
    <w:rsid w:val="00885B7C"/>
    <w:rsid w:val="008869AF"/>
    <w:rsid w:val="0088714B"/>
    <w:rsid w:val="0088746E"/>
    <w:rsid w:val="0088772C"/>
    <w:rsid w:val="00887EBB"/>
    <w:rsid w:val="008902E2"/>
    <w:rsid w:val="00890875"/>
    <w:rsid w:val="00890A7D"/>
    <w:rsid w:val="00890BDB"/>
    <w:rsid w:val="00891F61"/>
    <w:rsid w:val="008927A5"/>
    <w:rsid w:val="008928CB"/>
    <w:rsid w:val="008929F5"/>
    <w:rsid w:val="00892F94"/>
    <w:rsid w:val="0089387D"/>
    <w:rsid w:val="008948D1"/>
    <w:rsid w:val="00894A5C"/>
    <w:rsid w:val="00894A77"/>
    <w:rsid w:val="00895E41"/>
    <w:rsid w:val="00896630"/>
    <w:rsid w:val="008973D6"/>
    <w:rsid w:val="00897501"/>
    <w:rsid w:val="00897856"/>
    <w:rsid w:val="008A0A1A"/>
    <w:rsid w:val="008A16D3"/>
    <w:rsid w:val="008A1BA6"/>
    <w:rsid w:val="008A20C5"/>
    <w:rsid w:val="008A2817"/>
    <w:rsid w:val="008A28D6"/>
    <w:rsid w:val="008A29B1"/>
    <w:rsid w:val="008A348F"/>
    <w:rsid w:val="008A3659"/>
    <w:rsid w:val="008A3768"/>
    <w:rsid w:val="008A3BB0"/>
    <w:rsid w:val="008A4318"/>
    <w:rsid w:val="008A62B9"/>
    <w:rsid w:val="008A6632"/>
    <w:rsid w:val="008A734A"/>
    <w:rsid w:val="008B0FE4"/>
    <w:rsid w:val="008B2BD0"/>
    <w:rsid w:val="008B2F36"/>
    <w:rsid w:val="008B3EBE"/>
    <w:rsid w:val="008B5625"/>
    <w:rsid w:val="008B5D3C"/>
    <w:rsid w:val="008B6343"/>
    <w:rsid w:val="008B6485"/>
    <w:rsid w:val="008B6B23"/>
    <w:rsid w:val="008B6CCF"/>
    <w:rsid w:val="008B71C5"/>
    <w:rsid w:val="008B747E"/>
    <w:rsid w:val="008C1065"/>
    <w:rsid w:val="008C1180"/>
    <w:rsid w:val="008C1C74"/>
    <w:rsid w:val="008C2E20"/>
    <w:rsid w:val="008C31F0"/>
    <w:rsid w:val="008C32D1"/>
    <w:rsid w:val="008C3773"/>
    <w:rsid w:val="008C466C"/>
    <w:rsid w:val="008C46A2"/>
    <w:rsid w:val="008C6FE1"/>
    <w:rsid w:val="008C7A93"/>
    <w:rsid w:val="008D0744"/>
    <w:rsid w:val="008D1C6A"/>
    <w:rsid w:val="008D224D"/>
    <w:rsid w:val="008D26C0"/>
    <w:rsid w:val="008D2D7A"/>
    <w:rsid w:val="008D35B7"/>
    <w:rsid w:val="008D3AB9"/>
    <w:rsid w:val="008D3D82"/>
    <w:rsid w:val="008D3E4D"/>
    <w:rsid w:val="008D457B"/>
    <w:rsid w:val="008D4C90"/>
    <w:rsid w:val="008D5D11"/>
    <w:rsid w:val="008D6375"/>
    <w:rsid w:val="008D7DED"/>
    <w:rsid w:val="008D7E94"/>
    <w:rsid w:val="008E03B1"/>
    <w:rsid w:val="008E05C1"/>
    <w:rsid w:val="008E05EA"/>
    <w:rsid w:val="008E0744"/>
    <w:rsid w:val="008E0A40"/>
    <w:rsid w:val="008E1CBF"/>
    <w:rsid w:val="008E1E0B"/>
    <w:rsid w:val="008E1F26"/>
    <w:rsid w:val="008E25A2"/>
    <w:rsid w:val="008E3F60"/>
    <w:rsid w:val="008E40A1"/>
    <w:rsid w:val="008E48EC"/>
    <w:rsid w:val="008E5CB9"/>
    <w:rsid w:val="008E646D"/>
    <w:rsid w:val="008E6ABA"/>
    <w:rsid w:val="008E7E10"/>
    <w:rsid w:val="008E7E2B"/>
    <w:rsid w:val="008F147E"/>
    <w:rsid w:val="008F1EFB"/>
    <w:rsid w:val="008F23A1"/>
    <w:rsid w:val="008F2EE2"/>
    <w:rsid w:val="008F4E83"/>
    <w:rsid w:val="008F4F40"/>
    <w:rsid w:val="008F517F"/>
    <w:rsid w:val="008F57AD"/>
    <w:rsid w:val="008F5C44"/>
    <w:rsid w:val="008F643A"/>
    <w:rsid w:val="008F65FD"/>
    <w:rsid w:val="008F7920"/>
    <w:rsid w:val="00900BA7"/>
    <w:rsid w:val="00901177"/>
    <w:rsid w:val="00901212"/>
    <w:rsid w:val="00901850"/>
    <w:rsid w:val="00901891"/>
    <w:rsid w:val="009024E1"/>
    <w:rsid w:val="0090297D"/>
    <w:rsid w:val="00903409"/>
    <w:rsid w:val="0090453F"/>
    <w:rsid w:val="00904AE2"/>
    <w:rsid w:val="009055FE"/>
    <w:rsid w:val="009058E2"/>
    <w:rsid w:val="00905BE7"/>
    <w:rsid w:val="00905FEC"/>
    <w:rsid w:val="0090629D"/>
    <w:rsid w:val="00906581"/>
    <w:rsid w:val="009065B6"/>
    <w:rsid w:val="00906BA1"/>
    <w:rsid w:val="00906C8D"/>
    <w:rsid w:val="00907680"/>
    <w:rsid w:val="00907C4D"/>
    <w:rsid w:val="00910124"/>
    <w:rsid w:val="00911AC9"/>
    <w:rsid w:val="0091231E"/>
    <w:rsid w:val="00912752"/>
    <w:rsid w:val="009142FF"/>
    <w:rsid w:val="00914F4C"/>
    <w:rsid w:val="00915417"/>
    <w:rsid w:val="00915A72"/>
    <w:rsid w:val="00915F9A"/>
    <w:rsid w:val="00915FD1"/>
    <w:rsid w:val="0091608F"/>
    <w:rsid w:val="0091622F"/>
    <w:rsid w:val="0091666D"/>
    <w:rsid w:val="00916AA9"/>
    <w:rsid w:val="00920A4B"/>
    <w:rsid w:val="00920F63"/>
    <w:rsid w:val="00921301"/>
    <w:rsid w:val="00921B2A"/>
    <w:rsid w:val="00921E99"/>
    <w:rsid w:val="009225E2"/>
    <w:rsid w:val="009229EC"/>
    <w:rsid w:val="00923DF4"/>
    <w:rsid w:val="00924158"/>
    <w:rsid w:val="009242F7"/>
    <w:rsid w:val="0092454C"/>
    <w:rsid w:val="00924851"/>
    <w:rsid w:val="00925133"/>
    <w:rsid w:val="00926112"/>
    <w:rsid w:val="00926ABF"/>
    <w:rsid w:val="00926EF7"/>
    <w:rsid w:val="00926FC2"/>
    <w:rsid w:val="00927FA0"/>
    <w:rsid w:val="00930D14"/>
    <w:rsid w:val="00931233"/>
    <w:rsid w:val="00931725"/>
    <w:rsid w:val="00931F70"/>
    <w:rsid w:val="009320E8"/>
    <w:rsid w:val="0093387F"/>
    <w:rsid w:val="00933CFF"/>
    <w:rsid w:val="00934135"/>
    <w:rsid w:val="009342E9"/>
    <w:rsid w:val="0093472E"/>
    <w:rsid w:val="0093482D"/>
    <w:rsid w:val="00934B86"/>
    <w:rsid w:val="00934BFD"/>
    <w:rsid w:val="00935635"/>
    <w:rsid w:val="00935A8C"/>
    <w:rsid w:val="00935DB4"/>
    <w:rsid w:val="009360D8"/>
    <w:rsid w:val="009361F0"/>
    <w:rsid w:val="00936253"/>
    <w:rsid w:val="00936C87"/>
    <w:rsid w:val="00937656"/>
    <w:rsid w:val="00940A1B"/>
    <w:rsid w:val="009419C6"/>
    <w:rsid w:val="00941C79"/>
    <w:rsid w:val="00941F3D"/>
    <w:rsid w:val="00942FD4"/>
    <w:rsid w:val="0094444C"/>
    <w:rsid w:val="0094450D"/>
    <w:rsid w:val="00944A3A"/>
    <w:rsid w:val="00945106"/>
    <w:rsid w:val="00945E41"/>
    <w:rsid w:val="0094601E"/>
    <w:rsid w:val="0094627E"/>
    <w:rsid w:val="00946669"/>
    <w:rsid w:val="00946FFA"/>
    <w:rsid w:val="0094793F"/>
    <w:rsid w:val="00947B19"/>
    <w:rsid w:val="0095014E"/>
    <w:rsid w:val="009526E4"/>
    <w:rsid w:val="009539C6"/>
    <w:rsid w:val="009539F9"/>
    <w:rsid w:val="00953BFE"/>
    <w:rsid w:val="00953CC4"/>
    <w:rsid w:val="0095520C"/>
    <w:rsid w:val="00956946"/>
    <w:rsid w:val="00956DBA"/>
    <w:rsid w:val="00957354"/>
    <w:rsid w:val="0095784D"/>
    <w:rsid w:val="00957938"/>
    <w:rsid w:val="00957CF5"/>
    <w:rsid w:val="0096001B"/>
    <w:rsid w:val="0096002D"/>
    <w:rsid w:val="00960584"/>
    <w:rsid w:val="00961D89"/>
    <w:rsid w:val="009622A3"/>
    <w:rsid w:val="0096308A"/>
    <w:rsid w:val="009637CF"/>
    <w:rsid w:val="00963D22"/>
    <w:rsid w:val="00964A19"/>
    <w:rsid w:val="00965DA6"/>
    <w:rsid w:val="0096620C"/>
    <w:rsid w:val="00966BE5"/>
    <w:rsid w:val="00967233"/>
    <w:rsid w:val="00967E3A"/>
    <w:rsid w:val="00967F2C"/>
    <w:rsid w:val="009721E9"/>
    <w:rsid w:val="009737FE"/>
    <w:rsid w:val="00973FE5"/>
    <w:rsid w:val="009748B7"/>
    <w:rsid w:val="00974978"/>
    <w:rsid w:val="00975177"/>
    <w:rsid w:val="00975437"/>
    <w:rsid w:val="00975588"/>
    <w:rsid w:val="00976B0F"/>
    <w:rsid w:val="00976EDA"/>
    <w:rsid w:val="00977163"/>
    <w:rsid w:val="0097745D"/>
    <w:rsid w:val="009775E3"/>
    <w:rsid w:val="009778A8"/>
    <w:rsid w:val="00980292"/>
    <w:rsid w:val="00980BBE"/>
    <w:rsid w:val="009817AF"/>
    <w:rsid w:val="00981C95"/>
    <w:rsid w:val="0098292D"/>
    <w:rsid w:val="00982B57"/>
    <w:rsid w:val="00982B75"/>
    <w:rsid w:val="00984C32"/>
    <w:rsid w:val="00985DC8"/>
    <w:rsid w:val="00986340"/>
    <w:rsid w:val="00986ACF"/>
    <w:rsid w:val="00986D00"/>
    <w:rsid w:val="009879A8"/>
    <w:rsid w:val="0099042B"/>
    <w:rsid w:val="00990739"/>
    <w:rsid w:val="00990E19"/>
    <w:rsid w:val="00990EC0"/>
    <w:rsid w:val="00990F1F"/>
    <w:rsid w:val="00991591"/>
    <w:rsid w:val="0099178D"/>
    <w:rsid w:val="00992D05"/>
    <w:rsid w:val="009932DB"/>
    <w:rsid w:val="009935B3"/>
    <w:rsid w:val="00994198"/>
    <w:rsid w:val="0099564F"/>
    <w:rsid w:val="00995FB8"/>
    <w:rsid w:val="0099606D"/>
    <w:rsid w:val="00996729"/>
    <w:rsid w:val="009970A0"/>
    <w:rsid w:val="0099759E"/>
    <w:rsid w:val="00997697"/>
    <w:rsid w:val="00997886"/>
    <w:rsid w:val="009979AD"/>
    <w:rsid w:val="009A0088"/>
    <w:rsid w:val="009A08FE"/>
    <w:rsid w:val="009A0D44"/>
    <w:rsid w:val="009A1B1C"/>
    <w:rsid w:val="009A1B24"/>
    <w:rsid w:val="009A1B40"/>
    <w:rsid w:val="009A23F2"/>
    <w:rsid w:val="009A2573"/>
    <w:rsid w:val="009A2719"/>
    <w:rsid w:val="009A35B2"/>
    <w:rsid w:val="009A35BC"/>
    <w:rsid w:val="009A3CC8"/>
    <w:rsid w:val="009A3E3D"/>
    <w:rsid w:val="009A3EE7"/>
    <w:rsid w:val="009A4608"/>
    <w:rsid w:val="009A46EE"/>
    <w:rsid w:val="009A55C7"/>
    <w:rsid w:val="009A5F01"/>
    <w:rsid w:val="009A6658"/>
    <w:rsid w:val="009A6C66"/>
    <w:rsid w:val="009A71C6"/>
    <w:rsid w:val="009A79CC"/>
    <w:rsid w:val="009B00CA"/>
    <w:rsid w:val="009B0E5C"/>
    <w:rsid w:val="009B1C79"/>
    <w:rsid w:val="009B1E76"/>
    <w:rsid w:val="009B1F49"/>
    <w:rsid w:val="009B1FD2"/>
    <w:rsid w:val="009B32CC"/>
    <w:rsid w:val="009B348F"/>
    <w:rsid w:val="009B3BDB"/>
    <w:rsid w:val="009B4101"/>
    <w:rsid w:val="009B43B6"/>
    <w:rsid w:val="009B50E4"/>
    <w:rsid w:val="009B5751"/>
    <w:rsid w:val="009B63C2"/>
    <w:rsid w:val="009B653D"/>
    <w:rsid w:val="009B6E65"/>
    <w:rsid w:val="009B7CBD"/>
    <w:rsid w:val="009C2A20"/>
    <w:rsid w:val="009C2C45"/>
    <w:rsid w:val="009C34C3"/>
    <w:rsid w:val="009C3C46"/>
    <w:rsid w:val="009C4AC5"/>
    <w:rsid w:val="009C4D0B"/>
    <w:rsid w:val="009C4D92"/>
    <w:rsid w:val="009C51C2"/>
    <w:rsid w:val="009C606E"/>
    <w:rsid w:val="009C6129"/>
    <w:rsid w:val="009C63AA"/>
    <w:rsid w:val="009C67D3"/>
    <w:rsid w:val="009C6DF6"/>
    <w:rsid w:val="009C6FCC"/>
    <w:rsid w:val="009C70A2"/>
    <w:rsid w:val="009C76C7"/>
    <w:rsid w:val="009D0882"/>
    <w:rsid w:val="009D09F4"/>
    <w:rsid w:val="009D0CD0"/>
    <w:rsid w:val="009D12DA"/>
    <w:rsid w:val="009D1DBF"/>
    <w:rsid w:val="009D1F23"/>
    <w:rsid w:val="009D1FA0"/>
    <w:rsid w:val="009D2403"/>
    <w:rsid w:val="009D24D1"/>
    <w:rsid w:val="009D27B2"/>
    <w:rsid w:val="009D29E9"/>
    <w:rsid w:val="009D3455"/>
    <w:rsid w:val="009D3DBD"/>
    <w:rsid w:val="009D4271"/>
    <w:rsid w:val="009D4B36"/>
    <w:rsid w:val="009D5327"/>
    <w:rsid w:val="009D5821"/>
    <w:rsid w:val="009D5892"/>
    <w:rsid w:val="009D58CC"/>
    <w:rsid w:val="009D6003"/>
    <w:rsid w:val="009D60C8"/>
    <w:rsid w:val="009D617A"/>
    <w:rsid w:val="009D6193"/>
    <w:rsid w:val="009D6899"/>
    <w:rsid w:val="009D6F15"/>
    <w:rsid w:val="009D6FFA"/>
    <w:rsid w:val="009D7511"/>
    <w:rsid w:val="009D7686"/>
    <w:rsid w:val="009D7D2A"/>
    <w:rsid w:val="009E04EC"/>
    <w:rsid w:val="009E0A18"/>
    <w:rsid w:val="009E0C25"/>
    <w:rsid w:val="009E1D17"/>
    <w:rsid w:val="009E2F1B"/>
    <w:rsid w:val="009E3494"/>
    <w:rsid w:val="009E382E"/>
    <w:rsid w:val="009E395F"/>
    <w:rsid w:val="009E3BD8"/>
    <w:rsid w:val="009E3CE6"/>
    <w:rsid w:val="009E441B"/>
    <w:rsid w:val="009E4699"/>
    <w:rsid w:val="009E4B77"/>
    <w:rsid w:val="009E581B"/>
    <w:rsid w:val="009E5D0F"/>
    <w:rsid w:val="009E5E34"/>
    <w:rsid w:val="009E7410"/>
    <w:rsid w:val="009E75A2"/>
    <w:rsid w:val="009E764A"/>
    <w:rsid w:val="009E7794"/>
    <w:rsid w:val="009E7E10"/>
    <w:rsid w:val="009F0120"/>
    <w:rsid w:val="009F0240"/>
    <w:rsid w:val="009F0A4F"/>
    <w:rsid w:val="009F13A3"/>
    <w:rsid w:val="009F1616"/>
    <w:rsid w:val="009F1AD4"/>
    <w:rsid w:val="009F2489"/>
    <w:rsid w:val="009F2B18"/>
    <w:rsid w:val="009F2C8A"/>
    <w:rsid w:val="009F3AF8"/>
    <w:rsid w:val="009F3F7B"/>
    <w:rsid w:val="009F415D"/>
    <w:rsid w:val="009F49CE"/>
    <w:rsid w:val="009F4ED8"/>
    <w:rsid w:val="009F59CB"/>
    <w:rsid w:val="009F5F1A"/>
    <w:rsid w:val="009F634E"/>
    <w:rsid w:val="009F679F"/>
    <w:rsid w:val="009F7927"/>
    <w:rsid w:val="00A003A4"/>
    <w:rsid w:val="00A01092"/>
    <w:rsid w:val="00A0175E"/>
    <w:rsid w:val="00A021FF"/>
    <w:rsid w:val="00A025EC"/>
    <w:rsid w:val="00A02C83"/>
    <w:rsid w:val="00A02E70"/>
    <w:rsid w:val="00A03E16"/>
    <w:rsid w:val="00A04754"/>
    <w:rsid w:val="00A0597D"/>
    <w:rsid w:val="00A06656"/>
    <w:rsid w:val="00A1162B"/>
    <w:rsid w:val="00A11C24"/>
    <w:rsid w:val="00A12816"/>
    <w:rsid w:val="00A13384"/>
    <w:rsid w:val="00A133FC"/>
    <w:rsid w:val="00A136E7"/>
    <w:rsid w:val="00A13BDB"/>
    <w:rsid w:val="00A14A32"/>
    <w:rsid w:val="00A14F46"/>
    <w:rsid w:val="00A14F8C"/>
    <w:rsid w:val="00A1591D"/>
    <w:rsid w:val="00A16EDE"/>
    <w:rsid w:val="00A17083"/>
    <w:rsid w:val="00A17F0B"/>
    <w:rsid w:val="00A20315"/>
    <w:rsid w:val="00A20965"/>
    <w:rsid w:val="00A210F9"/>
    <w:rsid w:val="00A213CA"/>
    <w:rsid w:val="00A2219B"/>
    <w:rsid w:val="00A226F2"/>
    <w:rsid w:val="00A22CDF"/>
    <w:rsid w:val="00A22FF2"/>
    <w:rsid w:val="00A234AC"/>
    <w:rsid w:val="00A23510"/>
    <w:rsid w:val="00A235D0"/>
    <w:rsid w:val="00A23903"/>
    <w:rsid w:val="00A23C77"/>
    <w:rsid w:val="00A240DE"/>
    <w:rsid w:val="00A24A9A"/>
    <w:rsid w:val="00A25520"/>
    <w:rsid w:val="00A26885"/>
    <w:rsid w:val="00A26924"/>
    <w:rsid w:val="00A2740B"/>
    <w:rsid w:val="00A27607"/>
    <w:rsid w:val="00A3065A"/>
    <w:rsid w:val="00A3083D"/>
    <w:rsid w:val="00A31010"/>
    <w:rsid w:val="00A310F7"/>
    <w:rsid w:val="00A31133"/>
    <w:rsid w:val="00A312D8"/>
    <w:rsid w:val="00A31E32"/>
    <w:rsid w:val="00A32234"/>
    <w:rsid w:val="00A334CF"/>
    <w:rsid w:val="00A34315"/>
    <w:rsid w:val="00A359CD"/>
    <w:rsid w:val="00A364A5"/>
    <w:rsid w:val="00A367E6"/>
    <w:rsid w:val="00A410BF"/>
    <w:rsid w:val="00A41A0D"/>
    <w:rsid w:val="00A41E6C"/>
    <w:rsid w:val="00A41EDB"/>
    <w:rsid w:val="00A43058"/>
    <w:rsid w:val="00A4343D"/>
    <w:rsid w:val="00A43783"/>
    <w:rsid w:val="00A43C6C"/>
    <w:rsid w:val="00A43D07"/>
    <w:rsid w:val="00A4545A"/>
    <w:rsid w:val="00A4624C"/>
    <w:rsid w:val="00A46B2E"/>
    <w:rsid w:val="00A4713A"/>
    <w:rsid w:val="00A4774B"/>
    <w:rsid w:val="00A47D4B"/>
    <w:rsid w:val="00A50306"/>
    <w:rsid w:val="00A51170"/>
    <w:rsid w:val="00A51348"/>
    <w:rsid w:val="00A513F2"/>
    <w:rsid w:val="00A51ACB"/>
    <w:rsid w:val="00A5226D"/>
    <w:rsid w:val="00A52765"/>
    <w:rsid w:val="00A52790"/>
    <w:rsid w:val="00A52A1D"/>
    <w:rsid w:val="00A52C85"/>
    <w:rsid w:val="00A52DEF"/>
    <w:rsid w:val="00A53E5B"/>
    <w:rsid w:val="00A541E0"/>
    <w:rsid w:val="00A54564"/>
    <w:rsid w:val="00A546CA"/>
    <w:rsid w:val="00A5479E"/>
    <w:rsid w:val="00A54809"/>
    <w:rsid w:val="00A550D8"/>
    <w:rsid w:val="00A55C05"/>
    <w:rsid w:val="00A57778"/>
    <w:rsid w:val="00A57E71"/>
    <w:rsid w:val="00A60561"/>
    <w:rsid w:val="00A61B66"/>
    <w:rsid w:val="00A632B8"/>
    <w:rsid w:val="00A63914"/>
    <w:rsid w:val="00A63B79"/>
    <w:rsid w:val="00A64765"/>
    <w:rsid w:val="00A64D94"/>
    <w:rsid w:val="00A65324"/>
    <w:rsid w:val="00A65546"/>
    <w:rsid w:val="00A65803"/>
    <w:rsid w:val="00A658CA"/>
    <w:rsid w:val="00A659B6"/>
    <w:rsid w:val="00A65FF4"/>
    <w:rsid w:val="00A66AC6"/>
    <w:rsid w:val="00A66F5F"/>
    <w:rsid w:val="00A66FE8"/>
    <w:rsid w:val="00A702FB"/>
    <w:rsid w:val="00A70818"/>
    <w:rsid w:val="00A71996"/>
    <w:rsid w:val="00A71BC9"/>
    <w:rsid w:val="00A71E0E"/>
    <w:rsid w:val="00A72296"/>
    <w:rsid w:val="00A72DE0"/>
    <w:rsid w:val="00A73985"/>
    <w:rsid w:val="00A74187"/>
    <w:rsid w:val="00A7447D"/>
    <w:rsid w:val="00A744EB"/>
    <w:rsid w:val="00A74996"/>
    <w:rsid w:val="00A74FB7"/>
    <w:rsid w:val="00A7516E"/>
    <w:rsid w:val="00A75243"/>
    <w:rsid w:val="00A76477"/>
    <w:rsid w:val="00A765AA"/>
    <w:rsid w:val="00A76700"/>
    <w:rsid w:val="00A76DD5"/>
    <w:rsid w:val="00A76EE1"/>
    <w:rsid w:val="00A77BFD"/>
    <w:rsid w:val="00A80019"/>
    <w:rsid w:val="00A81544"/>
    <w:rsid w:val="00A81AF0"/>
    <w:rsid w:val="00A81C30"/>
    <w:rsid w:val="00A82EBF"/>
    <w:rsid w:val="00A83845"/>
    <w:rsid w:val="00A83A2E"/>
    <w:rsid w:val="00A8463D"/>
    <w:rsid w:val="00A849C1"/>
    <w:rsid w:val="00A84B3A"/>
    <w:rsid w:val="00A84CEE"/>
    <w:rsid w:val="00A86492"/>
    <w:rsid w:val="00A86AEC"/>
    <w:rsid w:val="00A86CB8"/>
    <w:rsid w:val="00A86F0B"/>
    <w:rsid w:val="00A90215"/>
    <w:rsid w:val="00A90613"/>
    <w:rsid w:val="00A90E89"/>
    <w:rsid w:val="00A91936"/>
    <w:rsid w:val="00A91CFE"/>
    <w:rsid w:val="00A923D3"/>
    <w:rsid w:val="00A927B0"/>
    <w:rsid w:val="00A92944"/>
    <w:rsid w:val="00A92D40"/>
    <w:rsid w:val="00A93086"/>
    <w:rsid w:val="00A950F2"/>
    <w:rsid w:val="00A9523E"/>
    <w:rsid w:val="00A95426"/>
    <w:rsid w:val="00A95C01"/>
    <w:rsid w:val="00A95C6D"/>
    <w:rsid w:val="00A95D7F"/>
    <w:rsid w:val="00A97178"/>
    <w:rsid w:val="00AA0486"/>
    <w:rsid w:val="00AA263F"/>
    <w:rsid w:val="00AA2C49"/>
    <w:rsid w:val="00AA2E27"/>
    <w:rsid w:val="00AA399E"/>
    <w:rsid w:val="00AA39C5"/>
    <w:rsid w:val="00AA3B27"/>
    <w:rsid w:val="00AA43F2"/>
    <w:rsid w:val="00AA4616"/>
    <w:rsid w:val="00AA4A14"/>
    <w:rsid w:val="00AA4BC7"/>
    <w:rsid w:val="00AA4C0B"/>
    <w:rsid w:val="00AA56C2"/>
    <w:rsid w:val="00AA595F"/>
    <w:rsid w:val="00AA7F54"/>
    <w:rsid w:val="00AB041D"/>
    <w:rsid w:val="00AB08AF"/>
    <w:rsid w:val="00AB091A"/>
    <w:rsid w:val="00AB1021"/>
    <w:rsid w:val="00AB13FC"/>
    <w:rsid w:val="00AB1928"/>
    <w:rsid w:val="00AB3C08"/>
    <w:rsid w:val="00AB46A3"/>
    <w:rsid w:val="00AB4706"/>
    <w:rsid w:val="00AB49A9"/>
    <w:rsid w:val="00AB4B69"/>
    <w:rsid w:val="00AB4BB8"/>
    <w:rsid w:val="00AB5543"/>
    <w:rsid w:val="00AB5DE7"/>
    <w:rsid w:val="00AB605D"/>
    <w:rsid w:val="00AB6950"/>
    <w:rsid w:val="00AB71A2"/>
    <w:rsid w:val="00AB7939"/>
    <w:rsid w:val="00AC00E8"/>
    <w:rsid w:val="00AC0750"/>
    <w:rsid w:val="00AC116C"/>
    <w:rsid w:val="00AC1646"/>
    <w:rsid w:val="00AC179C"/>
    <w:rsid w:val="00AC2612"/>
    <w:rsid w:val="00AC2E0A"/>
    <w:rsid w:val="00AC371F"/>
    <w:rsid w:val="00AC5E29"/>
    <w:rsid w:val="00AC67F2"/>
    <w:rsid w:val="00AC6A5D"/>
    <w:rsid w:val="00AC6B02"/>
    <w:rsid w:val="00AC710E"/>
    <w:rsid w:val="00AD04B5"/>
    <w:rsid w:val="00AD1425"/>
    <w:rsid w:val="00AD1635"/>
    <w:rsid w:val="00AD1682"/>
    <w:rsid w:val="00AD1CFE"/>
    <w:rsid w:val="00AD27E6"/>
    <w:rsid w:val="00AD2BF6"/>
    <w:rsid w:val="00AD2C92"/>
    <w:rsid w:val="00AD30BF"/>
    <w:rsid w:val="00AD35D2"/>
    <w:rsid w:val="00AD405D"/>
    <w:rsid w:val="00AD42DE"/>
    <w:rsid w:val="00AD431E"/>
    <w:rsid w:val="00AD5986"/>
    <w:rsid w:val="00AD5ABB"/>
    <w:rsid w:val="00AD5F60"/>
    <w:rsid w:val="00AD6791"/>
    <w:rsid w:val="00AE18D0"/>
    <w:rsid w:val="00AE2024"/>
    <w:rsid w:val="00AE2672"/>
    <w:rsid w:val="00AE29E4"/>
    <w:rsid w:val="00AE39A3"/>
    <w:rsid w:val="00AE6620"/>
    <w:rsid w:val="00AE66D9"/>
    <w:rsid w:val="00AE7687"/>
    <w:rsid w:val="00AE7751"/>
    <w:rsid w:val="00AF08D4"/>
    <w:rsid w:val="00AF1060"/>
    <w:rsid w:val="00AF14CF"/>
    <w:rsid w:val="00AF1809"/>
    <w:rsid w:val="00AF1941"/>
    <w:rsid w:val="00AF1D91"/>
    <w:rsid w:val="00AF3D24"/>
    <w:rsid w:val="00AF3F44"/>
    <w:rsid w:val="00AF572E"/>
    <w:rsid w:val="00AF583E"/>
    <w:rsid w:val="00AF6161"/>
    <w:rsid w:val="00AF65BD"/>
    <w:rsid w:val="00AF6700"/>
    <w:rsid w:val="00AF7045"/>
    <w:rsid w:val="00B00BDD"/>
    <w:rsid w:val="00B013D3"/>
    <w:rsid w:val="00B01BD1"/>
    <w:rsid w:val="00B0299D"/>
    <w:rsid w:val="00B02E04"/>
    <w:rsid w:val="00B03953"/>
    <w:rsid w:val="00B03A1A"/>
    <w:rsid w:val="00B03F8B"/>
    <w:rsid w:val="00B04A1E"/>
    <w:rsid w:val="00B04A24"/>
    <w:rsid w:val="00B04F76"/>
    <w:rsid w:val="00B04FDC"/>
    <w:rsid w:val="00B057F3"/>
    <w:rsid w:val="00B06593"/>
    <w:rsid w:val="00B06C76"/>
    <w:rsid w:val="00B06CB9"/>
    <w:rsid w:val="00B0718D"/>
    <w:rsid w:val="00B07406"/>
    <w:rsid w:val="00B10E7E"/>
    <w:rsid w:val="00B132F0"/>
    <w:rsid w:val="00B1341C"/>
    <w:rsid w:val="00B13C3E"/>
    <w:rsid w:val="00B142BC"/>
    <w:rsid w:val="00B14476"/>
    <w:rsid w:val="00B144E4"/>
    <w:rsid w:val="00B15750"/>
    <w:rsid w:val="00B1663B"/>
    <w:rsid w:val="00B16A9D"/>
    <w:rsid w:val="00B16A9F"/>
    <w:rsid w:val="00B16FB0"/>
    <w:rsid w:val="00B175AA"/>
    <w:rsid w:val="00B1789C"/>
    <w:rsid w:val="00B17A77"/>
    <w:rsid w:val="00B17DE2"/>
    <w:rsid w:val="00B20126"/>
    <w:rsid w:val="00B20BA0"/>
    <w:rsid w:val="00B2155D"/>
    <w:rsid w:val="00B22068"/>
    <w:rsid w:val="00B23677"/>
    <w:rsid w:val="00B24B16"/>
    <w:rsid w:val="00B2612F"/>
    <w:rsid w:val="00B2642A"/>
    <w:rsid w:val="00B2685F"/>
    <w:rsid w:val="00B27734"/>
    <w:rsid w:val="00B2786F"/>
    <w:rsid w:val="00B27A73"/>
    <w:rsid w:val="00B27BFA"/>
    <w:rsid w:val="00B30CCD"/>
    <w:rsid w:val="00B30EA7"/>
    <w:rsid w:val="00B31240"/>
    <w:rsid w:val="00B31F77"/>
    <w:rsid w:val="00B349CB"/>
    <w:rsid w:val="00B36E06"/>
    <w:rsid w:val="00B37409"/>
    <w:rsid w:val="00B37E59"/>
    <w:rsid w:val="00B37FBE"/>
    <w:rsid w:val="00B40F7B"/>
    <w:rsid w:val="00B4164A"/>
    <w:rsid w:val="00B420CD"/>
    <w:rsid w:val="00B42ABA"/>
    <w:rsid w:val="00B42E19"/>
    <w:rsid w:val="00B434B3"/>
    <w:rsid w:val="00B44705"/>
    <w:rsid w:val="00B45C55"/>
    <w:rsid w:val="00B463DE"/>
    <w:rsid w:val="00B467FB"/>
    <w:rsid w:val="00B47320"/>
    <w:rsid w:val="00B4734A"/>
    <w:rsid w:val="00B477D9"/>
    <w:rsid w:val="00B47893"/>
    <w:rsid w:val="00B47B78"/>
    <w:rsid w:val="00B50249"/>
    <w:rsid w:val="00B5182A"/>
    <w:rsid w:val="00B5187A"/>
    <w:rsid w:val="00B51AD4"/>
    <w:rsid w:val="00B52695"/>
    <w:rsid w:val="00B5314F"/>
    <w:rsid w:val="00B539D9"/>
    <w:rsid w:val="00B543F9"/>
    <w:rsid w:val="00B5559A"/>
    <w:rsid w:val="00B55657"/>
    <w:rsid w:val="00B5572F"/>
    <w:rsid w:val="00B55730"/>
    <w:rsid w:val="00B560C1"/>
    <w:rsid w:val="00B5658D"/>
    <w:rsid w:val="00B56652"/>
    <w:rsid w:val="00B56DD1"/>
    <w:rsid w:val="00B57ABE"/>
    <w:rsid w:val="00B57B05"/>
    <w:rsid w:val="00B6029D"/>
    <w:rsid w:val="00B60EF9"/>
    <w:rsid w:val="00B6140B"/>
    <w:rsid w:val="00B61497"/>
    <w:rsid w:val="00B62077"/>
    <w:rsid w:val="00B62184"/>
    <w:rsid w:val="00B62366"/>
    <w:rsid w:val="00B62CED"/>
    <w:rsid w:val="00B630DB"/>
    <w:rsid w:val="00B6334A"/>
    <w:rsid w:val="00B63508"/>
    <w:rsid w:val="00B63DBC"/>
    <w:rsid w:val="00B64384"/>
    <w:rsid w:val="00B65BF7"/>
    <w:rsid w:val="00B65EA6"/>
    <w:rsid w:val="00B65FDF"/>
    <w:rsid w:val="00B660EF"/>
    <w:rsid w:val="00B67084"/>
    <w:rsid w:val="00B670A2"/>
    <w:rsid w:val="00B673B4"/>
    <w:rsid w:val="00B67555"/>
    <w:rsid w:val="00B67E91"/>
    <w:rsid w:val="00B71499"/>
    <w:rsid w:val="00B71BB0"/>
    <w:rsid w:val="00B72684"/>
    <w:rsid w:val="00B733A1"/>
    <w:rsid w:val="00B73A10"/>
    <w:rsid w:val="00B73EFA"/>
    <w:rsid w:val="00B743BB"/>
    <w:rsid w:val="00B744A2"/>
    <w:rsid w:val="00B7468B"/>
    <w:rsid w:val="00B750C9"/>
    <w:rsid w:val="00B75E63"/>
    <w:rsid w:val="00B76B27"/>
    <w:rsid w:val="00B77420"/>
    <w:rsid w:val="00B77599"/>
    <w:rsid w:val="00B77600"/>
    <w:rsid w:val="00B80219"/>
    <w:rsid w:val="00B8054C"/>
    <w:rsid w:val="00B80EAD"/>
    <w:rsid w:val="00B829BF"/>
    <w:rsid w:val="00B82A1F"/>
    <w:rsid w:val="00B839B0"/>
    <w:rsid w:val="00B840C6"/>
    <w:rsid w:val="00B85580"/>
    <w:rsid w:val="00B857B9"/>
    <w:rsid w:val="00B85C7D"/>
    <w:rsid w:val="00B86245"/>
    <w:rsid w:val="00B862E5"/>
    <w:rsid w:val="00B863A7"/>
    <w:rsid w:val="00B86F2F"/>
    <w:rsid w:val="00B8701B"/>
    <w:rsid w:val="00B8756E"/>
    <w:rsid w:val="00B87848"/>
    <w:rsid w:val="00B90BFD"/>
    <w:rsid w:val="00B91156"/>
    <w:rsid w:val="00B92292"/>
    <w:rsid w:val="00B92CEA"/>
    <w:rsid w:val="00B9332C"/>
    <w:rsid w:val="00B93F47"/>
    <w:rsid w:val="00B955C6"/>
    <w:rsid w:val="00B9587F"/>
    <w:rsid w:val="00B95B1D"/>
    <w:rsid w:val="00B96747"/>
    <w:rsid w:val="00B97072"/>
    <w:rsid w:val="00B97D6C"/>
    <w:rsid w:val="00BA052B"/>
    <w:rsid w:val="00BA083C"/>
    <w:rsid w:val="00BA0B4B"/>
    <w:rsid w:val="00BA1275"/>
    <w:rsid w:val="00BA1D30"/>
    <w:rsid w:val="00BA34E7"/>
    <w:rsid w:val="00BA3733"/>
    <w:rsid w:val="00BA4F93"/>
    <w:rsid w:val="00BA6258"/>
    <w:rsid w:val="00BA654F"/>
    <w:rsid w:val="00BA6D71"/>
    <w:rsid w:val="00BB1598"/>
    <w:rsid w:val="00BB15FE"/>
    <w:rsid w:val="00BB20C0"/>
    <w:rsid w:val="00BB2139"/>
    <w:rsid w:val="00BB2409"/>
    <w:rsid w:val="00BB2D86"/>
    <w:rsid w:val="00BB3200"/>
    <w:rsid w:val="00BB3385"/>
    <w:rsid w:val="00BB345E"/>
    <w:rsid w:val="00BB349B"/>
    <w:rsid w:val="00BB3592"/>
    <w:rsid w:val="00BB40A5"/>
    <w:rsid w:val="00BB4BF6"/>
    <w:rsid w:val="00BB514D"/>
    <w:rsid w:val="00BB5551"/>
    <w:rsid w:val="00BB583F"/>
    <w:rsid w:val="00BB706F"/>
    <w:rsid w:val="00BB7369"/>
    <w:rsid w:val="00BB7BDA"/>
    <w:rsid w:val="00BB7CEA"/>
    <w:rsid w:val="00BC1609"/>
    <w:rsid w:val="00BC1D85"/>
    <w:rsid w:val="00BC2329"/>
    <w:rsid w:val="00BC2615"/>
    <w:rsid w:val="00BC27D2"/>
    <w:rsid w:val="00BC2E83"/>
    <w:rsid w:val="00BC3530"/>
    <w:rsid w:val="00BC426E"/>
    <w:rsid w:val="00BC48A7"/>
    <w:rsid w:val="00BC4D82"/>
    <w:rsid w:val="00BC5435"/>
    <w:rsid w:val="00BC5AEA"/>
    <w:rsid w:val="00BC67E7"/>
    <w:rsid w:val="00BC6975"/>
    <w:rsid w:val="00BC6BA9"/>
    <w:rsid w:val="00BC712E"/>
    <w:rsid w:val="00BC75CF"/>
    <w:rsid w:val="00BC7782"/>
    <w:rsid w:val="00BC7A8F"/>
    <w:rsid w:val="00BD0BD7"/>
    <w:rsid w:val="00BD0C43"/>
    <w:rsid w:val="00BD102F"/>
    <w:rsid w:val="00BD1830"/>
    <w:rsid w:val="00BD28DE"/>
    <w:rsid w:val="00BD3CF8"/>
    <w:rsid w:val="00BD58FC"/>
    <w:rsid w:val="00BD651F"/>
    <w:rsid w:val="00BE01D7"/>
    <w:rsid w:val="00BE0B42"/>
    <w:rsid w:val="00BE0C44"/>
    <w:rsid w:val="00BE12E5"/>
    <w:rsid w:val="00BE1BE9"/>
    <w:rsid w:val="00BE1F32"/>
    <w:rsid w:val="00BE4D80"/>
    <w:rsid w:val="00BE4E9C"/>
    <w:rsid w:val="00BE52DE"/>
    <w:rsid w:val="00BE5D92"/>
    <w:rsid w:val="00BE60E1"/>
    <w:rsid w:val="00BE79F7"/>
    <w:rsid w:val="00BE7CC1"/>
    <w:rsid w:val="00BF0EDA"/>
    <w:rsid w:val="00BF5B3E"/>
    <w:rsid w:val="00BF5CE6"/>
    <w:rsid w:val="00BF6D56"/>
    <w:rsid w:val="00BF7029"/>
    <w:rsid w:val="00C005E1"/>
    <w:rsid w:val="00C0092C"/>
    <w:rsid w:val="00C030F1"/>
    <w:rsid w:val="00C03FB7"/>
    <w:rsid w:val="00C047C1"/>
    <w:rsid w:val="00C04F42"/>
    <w:rsid w:val="00C05E43"/>
    <w:rsid w:val="00C061F7"/>
    <w:rsid w:val="00C06A0C"/>
    <w:rsid w:val="00C078C0"/>
    <w:rsid w:val="00C117D0"/>
    <w:rsid w:val="00C140DF"/>
    <w:rsid w:val="00C150C6"/>
    <w:rsid w:val="00C15456"/>
    <w:rsid w:val="00C15A00"/>
    <w:rsid w:val="00C169D0"/>
    <w:rsid w:val="00C17294"/>
    <w:rsid w:val="00C1743B"/>
    <w:rsid w:val="00C207E2"/>
    <w:rsid w:val="00C20979"/>
    <w:rsid w:val="00C20B01"/>
    <w:rsid w:val="00C21C94"/>
    <w:rsid w:val="00C23EDC"/>
    <w:rsid w:val="00C2583E"/>
    <w:rsid w:val="00C259AF"/>
    <w:rsid w:val="00C267DE"/>
    <w:rsid w:val="00C26C20"/>
    <w:rsid w:val="00C26EDF"/>
    <w:rsid w:val="00C2702D"/>
    <w:rsid w:val="00C27071"/>
    <w:rsid w:val="00C273E8"/>
    <w:rsid w:val="00C27E23"/>
    <w:rsid w:val="00C30017"/>
    <w:rsid w:val="00C31D33"/>
    <w:rsid w:val="00C31D69"/>
    <w:rsid w:val="00C32EF4"/>
    <w:rsid w:val="00C34047"/>
    <w:rsid w:val="00C3421D"/>
    <w:rsid w:val="00C344E7"/>
    <w:rsid w:val="00C34BF3"/>
    <w:rsid w:val="00C35536"/>
    <w:rsid w:val="00C35845"/>
    <w:rsid w:val="00C3712B"/>
    <w:rsid w:val="00C3748B"/>
    <w:rsid w:val="00C37AEF"/>
    <w:rsid w:val="00C37B74"/>
    <w:rsid w:val="00C40B7F"/>
    <w:rsid w:val="00C451DB"/>
    <w:rsid w:val="00C456F7"/>
    <w:rsid w:val="00C46A64"/>
    <w:rsid w:val="00C46E2A"/>
    <w:rsid w:val="00C46F66"/>
    <w:rsid w:val="00C471D6"/>
    <w:rsid w:val="00C477EF"/>
    <w:rsid w:val="00C5214A"/>
    <w:rsid w:val="00C523A4"/>
    <w:rsid w:val="00C524D7"/>
    <w:rsid w:val="00C52834"/>
    <w:rsid w:val="00C52E9D"/>
    <w:rsid w:val="00C535EC"/>
    <w:rsid w:val="00C53838"/>
    <w:rsid w:val="00C539E0"/>
    <w:rsid w:val="00C53EA0"/>
    <w:rsid w:val="00C54290"/>
    <w:rsid w:val="00C54832"/>
    <w:rsid w:val="00C5516D"/>
    <w:rsid w:val="00C556FD"/>
    <w:rsid w:val="00C56BDB"/>
    <w:rsid w:val="00C574A3"/>
    <w:rsid w:val="00C57509"/>
    <w:rsid w:val="00C57EDD"/>
    <w:rsid w:val="00C60618"/>
    <w:rsid w:val="00C621BE"/>
    <w:rsid w:val="00C6289E"/>
    <w:rsid w:val="00C62F0B"/>
    <w:rsid w:val="00C633FD"/>
    <w:rsid w:val="00C63C23"/>
    <w:rsid w:val="00C63E7B"/>
    <w:rsid w:val="00C644E5"/>
    <w:rsid w:val="00C649E5"/>
    <w:rsid w:val="00C6643F"/>
    <w:rsid w:val="00C668B6"/>
    <w:rsid w:val="00C66C0B"/>
    <w:rsid w:val="00C66C41"/>
    <w:rsid w:val="00C66E79"/>
    <w:rsid w:val="00C66F01"/>
    <w:rsid w:val="00C67427"/>
    <w:rsid w:val="00C67431"/>
    <w:rsid w:val="00C67837"/>
    <w:rsid w:val="00C70E4A"/>
    <w:rsid w:val="00C71E3D"/>
    <w:rsid w:val="00C720C8"/>
    <w:rsid w:val="00C7298F"/>
    <w:rsid w:val="00C733BA"/>
    <w:rsid w:val="00C7358B"/>
    <w:rsid w:val="00C74C61"/>
    <w:rsid w:val="00C750D7"/>
    <w:rsid w:val="00C756AE"/>
    <w:rsid w:val="00C76002"/>
    <w:rsid w:val="00C76739"/>
    <w:rsid w:val="00C76A08"/>
    <w:rsid w:val="00C7758F"/>
    <w:rsid w:val="00C77CB1"/>
    <w:rsid w:val="00C80B92"/>
    <w:rsid w:val="00C8131D"/>
    <w:rsid w:val="00C81DE2"/>
    <w:rsid w:val="00C8241A"/>
    <w:rsid w:val="00C82B9D"/>
    <w:rsid w:val="00C83C73"/>
    <w:rsid w:val="00C84081"/>
    <w:rsid w:val="00C85431"/>
    <w:rsid w:val="00C857C2"/>
    <w:rsid w:val="00C86010"/>
    <w:rsid w:val="00C8647F"/>
    <w:rsid w:val="00C86483"/>
    <w:rsid w:val="00C86C2F"/>
    <w:rsid w:val="00C875FE"/>
    <w:rsid w:val="00C87B06"/>
    <w:rsid w:val="00C9054E"/>
    <w:rsid w:val="00C90906"/>
    <w:rsid w:val="00C92715"/>
    <w:rsid w:val="00C9280A"/>
    <w:rsid w:val="00C92D3C"/>
    <w:rsid w:val="00C92EA4"/>
    <w:rsid w:val="00C94311"/>
    <w:rsid w:val="00C944D3"/>
    <w:rsid w:val="00C9497E"/>
    <w:rsid w:val="00C94C3D"/>
    <w:rsid w:val="00C950C6"/>
    <w:rsid w:val="00C9554C"/>
    <w:rsid w:val="00C95707"/>
    <w:rsid w:val="00C95CE5"/>
    <w:rsid w:val="00C962ED"/>
    <w:rsid w:val="00C969C4"/>
    <w:rsid w:val="00C96E6B"/>
    <w:rsid w:val="00C96EEA"/>
    <w:rsid w:val="00C973A6"/>
    <w:rsid w:val="00C97D8D"/>
    <w:rsid w:val="00CA0158"/>
    <w:rsid w:val="00CA0E34"/>
    <w:rsid w:val="00CA12D5"/>
    <w:rsid w:val="00CA1361"/>
    <w:rsid w:val="00CA1665"/>
    <w:rsid w:val="00CA1CC9"/>
    <w:rsid w:val="00CA2595"/>
    <w:rsid w:val="00CA25B3"/>
    <w:rsid w:val="00CA26F4"/>
    <w:rsid w:val="00CA2A8A"/>
    <w:rsid w:val="00CA336A"/>
    <w:rsid w:val="00CA4046"/>
    <w:rsid w:val="00CA4777"/>
    <w:rsid w:val="00CA564C"/>
    <w:rsid w:val="00CA586F"/>
    <w:rsid w:val="00CA5D00"/>
    <w:rsid w:val="00CA6241"/>
    <w:rsid w:val="00CA6252"/>
    <w:rsid w:val="00CA645B"/>
    <w:rsid w:val="00CA6BE8"/>
    <w:rsid w:val="00CA7230"/>
    <w:rsid w:val="00CA730E"/>
    <w:rsid w:val="00CA7C47"/>
    <w:rsid w:val="00CA7CA5"/>
    <w:rsid w:val="00CB072E"/>
    <w:rsid w:val="00CB09E8"/>
    <w:rsid w:val="00CB0CA3"/>
    <w:rsid w:val="00CB1710"/>
    <w:rsid w:val="00CB17F9"/>
    <w:rsid w:val="00CB1CEB"/>
    <w:rsid w:val="00CB245D"/>
    <w:rsid w:val="00CB2593"/>
    <w:rsid w:val="00CB33AD"/>
    <w:rsid w:val="00CB3479"/>
    <w:rsid w:val="00CB3A99"/>
    <w:rsid w:val="00CB3C3B"/>
    <w:rsid w:val="00CB4855"/>
    <w:rsid w:val="00CB4A5B"/>
    <w:rsid w:val="00CB5412"/>
    <w:rsid w:val="00CB61F3"/>
    <w:rsid w:val="00CB723B"/>
    <w:rsid w:val="00CB72D7"/>
    <w:rsid w:val="00CB736C"/>
    <w:rsid w:val="00CB767D"/>
    <w:rsid w:val="00CC0A18"/>
    <w:rsid w:val="00CC0CF7"/>
    <w:rsid w:val="00CC0FEF"/>
    <w:rsid w:val="00CC14FD"/>
    <w:rsid w:val="00CC19C9"/>
    <w:rsid w:val="00CC1B3C"/>
    <w:rsid w:val="00CC1DF1"/>
    <w:rsid w:val="00CC2205"/>
    <w:rsid w:val="00CC242E"/>
    <w:rsid w:val="00CC34E7"/>
    <w:rsid w:val="00CC3C49"/>
    <w:rsid w:val="00CC3E7E"/>
    <w:rsid w:val="00CC3FFF"/>
    <w:rsid w:val="00CC4FDA"/>
    <w:rsid w:val="00CC52C2"/>
    <w:rsid w:val="00CC572C"/>
    <w:rsid w:val="00CC59F8"/>
    <w:rsid w:val="00CC6367"/>
    <w:rsid w:val="00CD269D"/>
    <w:rsid w:val="00CD367E"/>
    <w:rsid w:val="00CD61C0"/>
    <w:rsid w:val="00CD6DA1"/>
    <w:rsid w:val="00CD6FDA"/>
    <w:rsid w:val="00CD75E3"/>
    <w:rsid w:val="00CD78D0"/>
    <w:rsid w:val="00CD7A53"/>
    <w:rsid w:val="00CE0557"/>
    <w:rsid w:val="00CE081A"/>
    <w:rsid w:val="00CE0880"/>
    <w:rsid w:val="00CE1372"/>
    <w:rsid w:val="00CE1579"/>
    <w:rsid w:val="00CE1594"/>
    <w:rsid w:val="00CE1C3D"/>
    <w:rsid w:val="00CE2A47"/>
    <w:rsid w:val="00CE2B71"/>
    <w:rsid w:val="00CE5F53"/>
    <w:rsid w:val="00CE655D"/>
    <w:rsid w:val="00CE6E6E"/>
    <w:rsid w:val="00CE6FE0"/>
    <w:rsid w:val="00CE7704"/>
    <w:rsid w:val="00CF09C1"/>
    <w:rsid w:val="00CF13E2"/>
    <w:rsid w:val="00CF146D"/>
    <w:rsid w:val="00CF1A2E"/>
    <w:rsid w:val="00CF2A69"/>
    <w:rsid w:val="00CF2E74"/>
    <w:rsid w:val="00CF333E"/>
    <w:rsid w:val="00CF3801"/>
    <w:rsid w:val="00CF3FD7"/>
    <w:rsid w:val="00CF483D"/>
    <w:rsid w:val="00CF5C4F"/>
    <w:rsid w:val="00CF5E43"/>
    <w:rsid w:val="00CF6958"/>
    <w:rsid w:val="00CF6F68"/>
    <w:rsid w:val="00CF7313"/>
    <w:rsid w:val="00CF7672"/>
    <w:rsid w:val="00CF7D69"/>
    <w:rsid w:val="00D008C9"/>
    <w:rsid w:val="00D00AC3"/>
    <w:rsid w:val="00D01587"/>
    <w:rsid w:val="00D01A69"/>
    <w:rsid w:val="00D01E86"/>
    <w:rsid w:val="00D025A3"/>
    <w:rsid w:val="00D03303"/>
    <w:rsid w:val="00D03437"/>
    <w:rsid w:val="00D035A1"/>
    <w:rsid w:val="00D03C69"/>
    <w:rsid w:val="00D03DBE"/>
    <w:rsid w:val="00D04DD4"/>
    <w:rsid w:val="00D05135"/>
    <w:rsid w:val="00D0515A"/>
    <w:rsid w:val="00D0532C"/>
    <w:rsid w:val="00D05443"/>
    <w:rsid w:val="00D06485"/>
    <w:rsid w:val="00D06B30"/>
    <w:rsid w:val="00D06B31"/>
    <w:rsid w:val="00D070B1"/>
    <w:rsid w:val="00D071B3"/>
    <w:rsid w:val="00D071F4"/>
    <w:rsid w:val="00D07704"/>
    <w:rsid w:val="00D10114"/>
    <w:rsid w:val="00D1073C"/>
    <w:rsid w:val="00D11F49"/>
    <w:rsid w:val="00D130EE"/>
    <w:rsid w:val="00D13BEA"/>
    <w:rsid w:val="00D14813"/>
    <w:rsid w:val="00D15CC0"/>
    <w:rsid w:val="00D15E2A"/>
    <w:rsid w:val="00D1765B"/>
    <w:rsid w:val="00D176A4"/>
    <w:rsid w:val="00D20D5C"/>
    <w:rsid w:val="00D20EEF"/>
    <w:rsid w:val="00D21031"/>
    <w:rsid w:val="00D21537"/>
    <w:rsid w:val="00D218BA"/>
    <w:rsid w:val="00D22262"/>
    <w:rsid w:val="00D22BD8"/>
    <w:rsid w:val="00D22BF6"/>
    <w:rsid w:val="00D22EAC"/>
    <w:rsid w:val="00D22F4D"/>
    <w:rsid w:val="00D23155"/>
    <w:rsid w:val="00D23367"/>
    <w:rsid w:val="00D23E97"/>
    <w:rsid w:val="00D24489"/>
    <w:rsid w:val="00D24DFD"/>
    <w:rsid w:val="00D2530D"/>
    <w:rsid w:val="00D253F6"/>
    <w:rsid w:val="00D25A08"/>
    <w:rsid w:val="00D25B6D"/>
    <w:rsid w:val="00D25DAA"/>
    <w:rsid w:val="00D2626D"/>
    <w:rsid w:val="00D2717D"/>
    <w:rsid w:val="00D271CB"/>
    <w:rsid w:val="00D272D1"/>
    <w:rsid w:val="00D272FC"/>
    <w:rsid w:val="00D275F2"/>
    <w:rsid w:val="00D30313"/>
    <w:rsid w:val="00D3065D"/>
    <w:rsid w:val="00D31747"/>
    <w:rsid w:val="00D31750"/>
    <w:rsid w:val="00D31D86"/>
    <w:rsid w:val="00D31E64"/>
    <w:rsid w:val="00D32162"/>
    <w:rsid w:val="00D322FB"/>
    <w:rsid w:val="00D32F9C"/>
    <w:rsid w:val="00D33EB1"/>
    <w:rsid w:val="00D34DAB"/>
    <w:rsid w:val="00D35055"/>
    <w:rsid w:val="00D352E4"/>
    <w:rsid w:val="00D35B66"/>
    <w:rsid w:val="00D35DC8"/>
    <w:rsid w:val="00D36C82"/>
    <w:rsid w:val="00D36F85"/>
    <w:rsid w:val="00D37967"/>
    <w:rsid w:val="00D403E9"/>
    <w:rsid w:val="00D40675"/>
    <w:rsid w:val="00D40C97"/>
    <w:rsid w:val="00D418DD"/>
    <w:rsid w:val="00D41ADB"/>
    <w:rsid w:val="00D41C19"/>
    <w:rsid w:val="00D423EE"/>
    <w:rsid w:val="00D425A9"/>
    <w:rsid w:val="00D42F06"/>
    <w:rsid w:val="00D42F93"/>
    <w:rsid w:val="00D440F6"/>
    <w:rsid w:val="00D452BD"/>
    <w:rsid w:val="00D458D5"/>
    <w:rsid w:val="00D45B34"/>
    <w:rsid w:val="00D45E1C"/>
    <w:rsid w:val="00D46866"/>
    <w:rsid w:val="00D47105"/>
    <w:rsid w:val="00D47A0D"/>
    <w:rsid w:val="00D50051"/>
    <w:rsid w:val="00D50104"/>
    <w:rsid w:val="00D509AC"/>
    <w:rsid w:val="00D5273F"/>
    <w:rsid w:val="00D52C1F"/>
    <w:rsid w:val="00D54DC9"/>
    <w:rsid w:val="00D54DEF"/>
    <w:rsid w:val="00D55D31"/>
    <w:rsid w:val="00D5616A"/>
    <w:rsid w:val="00D603AB"/>
    <w:rsid w:val="00D61082"/>
    <w:rsid w:val="00D6129E"/>
    <w:rsid w:val="00D61903"/>
    <w:rsid w:val="00D61A85"/>
    <w:rsid w:val="00D62155"/>
    <w:rsid w:val="00D62DBA"/>
    <w:rsid w:val="00D62F05"/>
    <w:rsid w:val="00D62F2A"/>
    <w:rsid w:val="00D64096"/>
    <w:rsid w:val="00D6456C"/>
    <w:rsid w:val="00D6480A"/>
    <w:rsid w:val="00D64EEC"/>
    <w:rsid w:val="00D65570"/>
    <w:rsid w:val="00D66601"/>
    <w:rsid w:val="00D668CA"/>
    <w:rsid w:val="00D66BF1"/>
    <w:rsid w:val="00D66FA1"/>
    <w:rsid w:val="00D670B2"/>
    <w:rsid w:val="00D6721E"/>
    <w:rsid w:val="00D67893"/>
    <w:rsid w:val="00D7020C"/>
    <w:rsid w:val="00D702E8"/>
    <w:rsid w:val="00D71952"/>
    <w:rsid w:val="00D727AC"/>
    <w:rsid w:val="00D72D80"/>
    <w:rsid w:val="00D72EEB"/>
    <w:rsid w:val="00D7340D"/>
    <w:rsid w:val="00D737DC"/>
    <w:rsid w:val="00D738CF"/>
    <w:rsid w:val="00D73B3F"/>
    <w:rsid w:val="00D75BDE"/>
    <w:rsid w:val="00D75C3F"/>
    <w:rsid w:val="00D76B77"/>
    <w:rsid w:val="00D778C6"/>
    <w:rsid w:val="00D801DA"/>
    <w:rsid w:val="00D81EDB"/>
    <w:rsid w:val="00D82DED"/>
    <w:rsid w:val="00D834AD"/>
    <w:rsid w:val="00D8421A"/>
    <w:rsid w:val="00D846E4"/>
    <w:rsid w:val="00D849B9"/>
    <w:rsid w:val="00D85A7E"/>
    <w:rsid w:val="00D860B0"/>
    <w:rsid w:val="00D8684E"/>
    <w:rsid w:val="00D877ED"/>
    <w:rsid w:val="00D87C34"/>
    <w:rsid w:val="00D91324"/>
    <w:rsid w:val="00D91E26"/>
    <w:rsid w:val="00D92088"/>
    <w:rsid w:val="00D924D9"/>
    <w:rsid w:val="00D9426B"/>
    <w:rsid w:val="00D945A0"/>
    <w:rsid w:val="00D9522F"/>
    <w:rsid w:val="00D95BA8"/>
    <w:rsid w:val="00D96EBF"/>
    <w:rsid w:val="00D975BF"/>
    <w:rsid w:val="00D97634"/>
    <w:rsid w:val="00DA0137"/>
    <w:rsid w:val="00DA06C0"/>
    <w:rsid w:val="00DA07AD"/>
    <w:rsid w:val="00DA1459"/>
    <w:rsid w:val="00DA1A7E"/>
    <w:rsid w:val="00DA274B"/>
    <w:rsid w:val="00DA27DB"/>
    <w:rsid w:val="00DA2ACC"/>
    <w:rsid w:val="00DA2D8A"/>
    <w:rsid w:val="00DA2D94"/>
    <w:rsid w:val="00DA3B67"/>
    <w:rsid w:val="00DA3BE0"/>
    <w:rsid w:val="00DA3E3C"/>
    <w:rsid w:val="00DA3F4D"/>
    <w:rsid w:val="00DA407C"/>
    <w:rsid w:val="00DA4526"/>
    <w:rsid w:val="00DA4AD9"/>
    <w:rsid w:val="00DA4D7E"/>
    <w:rsid w:val="00DA59C9"/>
    <w:rsid w:val="00DA5B60"/>
    <w:rsid w:val="00DA67D8"/>
    <w:rsid w:val="00DA704A"/>
    <w:rsid w:val="00DA725D"/>
    <w:rsid w:val="00DA76B4"/>
    <w:rsid w:val="00DB0863"/>
    <w:rsid w:val="00DB09F1"/>
    <w:rsid w:val="00DB0E5E"/>
    <w:rsid w:val="00DB17CC"/>
    <w:rsid w:val="00DB221E"/>
    <w:rsid w:val="00DB2BB6"/>
    <w:rsid w:val="00DB2BD7"/>
    <w:rsid w:val="00DB34B3"/>
    <w:rsid w:val="00DB41BE"/>
    <w:rsid w:val="00DB42BA"/>
    <w:rsid w:val="00DB4EB0"/>
    <w:rsid w:val="00DB5989"/>
    <w:rsid w:val="00DB5ABF"/>
    <w:rsid w:val="00DB60D9"/>
    <w:rsid w:val="00DB64FB"/>
    <w:rsid w:val="00DB657F"/>
    <w:rsid w:val="00DB70E7"/>
    <w:rsid w:val="00DC07BF"/>
    <w:rsid w:val="00DC0A76"/>
    <w:rsid w:val="00DC0AB1"/>
    <w:rsid w:val="00DC0E2A"/>
    <w:rsid w:val="00DC0E9D"/>
    <w:rsid w:val="00DC0F29"/>
    <w:rsid w:val="00DC12EA"/>
    <w:rsid w:val="00DC2A51"/>
    <w:rsid w:val="00DC31ED"/>
    <w:rsid w:val="00DC3292"/>
    <w:rsid w:val="00DC3719"/>
    <w:rsid w:val="00DC385E"/>
    <w:rsid w:val="00DC4595"/>
    <w:rsid w:val="00DC46CE"/>
    <w:rsid w:val="00DC48D7"/>
    <w:rsid w:val="00DC5CCD"/>
    <w:rsid w:val="00DC60E5"/>
    <w:rsid w:val="00DC63D7"/>
    <w:rsid w:val="00DC6938"/>
    <w:rsid w:val="00DC69B7"/>
    <w:rsid w:val="00DC6C68"/>
    <w:rsid w:val="00DC7442"/>
    <w:rsid w:val="00DC74A3"/>
    <w:rsid w:val="00DD08BE"/>
    <w:rsid w:val="00DD29D1"/>
    <w:rsid w:val="00DD2F3F"/>
    <w:rsid w:val="00DD3A70"/>
    <w:rsid w:val="00DD42A5"/>
    <w:rsid w:val="00DD445A"/>
    <w:rsid w:val="00DD4770"/>
    <w:rsid w:val="00DD4995"/>
    <w:rsid w:val="00DD5380"/>
    <w:rsid w:val="00DD663C"/>
    <w:rsid w:val="00DD69D2"/>
    <w:rsid w:val="00DD7FF5"/>
    <w:rsid w:val="00DE0430"/>
    <w:rsid w:val="00DE043F"/>
    <w:rsid w:val="00DE1638"/>
    <w:rsid w:val="00DE164E"/>
    <w:rsid w:val="00DE1E6D"/>
    <w:rsid w:val="00DE1FC2"/>
    <w:rsid w:val="00DE2BB8"/>
    <w:rsid w:val="00DE2CA1"/>
    <w:rsid w:val="00DE3189"/>
    <w:rsid w:val="00DE3572"/>
    <w:rsid w:val="00DE42C1"/>
    <w:rsid w:val="00DE4408"/>
    <w:rsid w:val="00DE4BCF"/>
    <w:rsid w:val="00DE4D82"/>
    <w:rsid w:val="00DE56AC"/>
    <w:rsid w:val="00DE574C"/>
    <w:rsid w:val="00DE5DAE"/>
    <w:rsid w:val="00DE70D9"/>
    <w:rsid w:val="00DE76FC"/>
    <w:rsid w:val="00DE7C7A"/>
    <w:rsid w:val="00DE7F73"/>
    <w:rsid w:val="00DF04CF"/>
    <w:rsid w:val="00DF11E9"/>
    <w:rsid w:val="00DF21E3"/>
    <w:rsid w:val="00DF2252"/>
    <w:rsid w:val="00DF22B1"/>
    <w:rsid w:val="00DF358E"/>
    <w:rsid w:val="00DF42A5"/>
    <w:rsid w:val="00DF44B8"/>
    <w:rsid w:val="00DF480B"/>
    <w:rsid w:val="00DF5785"/>
    <w:rsid w:val="00DF5A87"/>
    <w:rsid w:val="00DF6CD0"/>
    <w:rsid w:val="00DF7DD6"/>
    <w:rsid w:val="00E009D1"/>
    <w:rsid w:val="00E047A0"/>
    <w:rsid w:val="00E04A35"/>
    <w:rsid w:val="00E04DEB"/>
    <w:rsid w:val="00E0510E"/>
    <w:rsid w:val="00E0523F"/>
    <w:rsid w:val="00E06C1E"/>
    <w:rsid w:val="00E0712F"/>
    <w:rsid w:val="00E07569"/>
    <w:rsid w:val="00E079EC"/>
    <w:rsid w:val="00E07DDF"/>
    <w:rsid w:val="00E104E1"/>
    <w:rsid w:val="00E1078E"/>
    <w:rsid w:val="00E10A41"/>
    <w:rsid w:val="00E10B1C"/>
    <w:rsid w:val="00E11178"/>
    <w:rsid w:val="00E11532"/>
    <w:rsid w:val="00E11776"/>
    <w:rsid w:val="00E11CC9"/>
    <w:rsid w:val="00E11FEF"/>
    <w:rsid w:val="00E12054"/>
    <w:rsid w:val="00E127C5"/>
    <w:rsid w:val="00E13ABF"/>
    <w:rsid w:val="00E14B0B"/>
    <w:rsid w:val="00E1537A"/>
    <w:rsid w:val="00E16A66"/>
    <w:rsid w:val="00E201A4"/>
    <w:rsid w:val="00E202C3"/>
    <w:rsid w:val="00E21078"/>
    <w:rsid w:val="00E21550"/>
    <w:rsid w:val="00E21573"/>
    <w:rsid w:val="00E21AE5"/>
    <w:rsid w:val="00E21C63"/>
    <w:rsid w:val="00E22AA1"/>
    <w:rsid w:val="00E23753"/>
    <w:rsid w:val="00E2403D"/>
    <w:rsid w:val="00E244D9"/>
    <w:rsid w:val="00E25885"/>
    <w:rsid w:val="00E25C3E"/>
    <w:rsid w:val="00E25C91"/>
    <w:rsid w:val="00E26DD5"/>
    <w:rsid w:val="00E27380"/>
    <w:rsid w:val="00E2762F"/>
    <w:rsid w:val="00E30291"/>
    <w:rsid w:val="00E315DE"/>
    <w:rsid w:val="00E3265C"/>
    <w:rsid w:val="00E333C7"/>
    <w:rsid w:val="00E354D5"/>
    <w:rsid w:val="00E35612"/>
    <w:rsid w:val="00E35CC6"/>
    <w:rsid w:val="00E36451"/>
    <w:rsid w:val="00E36BD5"/>
    <w:rsid w:val="00E371FD"/>
    <w:rsid w:val="00E37806"/>
    <w:rsid w:val="00E404B1"/>
    <w:rsid w:val="00E40D96"/>
    <w:rsid w:val="00E40E85"/>
    <w:rsid w:val="00E411AA"/>
    <w:rsid w:val="00E41AD0"/>
    <w:rsid w:val="00E440CC"/>
    <w:rsid w:val="00E44474"/>
    <w:rsid w:val="00E447D3"/>
    <w:rsid w:val="00E4499F"/>
    <w:rsid w:val="00E44B04"/>
    <w:rsid w:val="00E44C5A"/>
    <w:rsid w:val="00E457DE"/>
    <w:rsid w:val="00E4660D"/>
    <w:rsid w:val="00E466BD"/>
    <w:rsid w:val="00E4676C"/>
    <w:rsid w:val="00E4677D"/>
    <w:rsid w:val="00E46B73"/>
    <w:rsid w:val="00E4755F"/>
    <w:rsid w:val="00E47BC6"/>
    <w:rsid w:val="00E47DAF"/>
    <w:rsid w:val="00E5088D"/>
    <w:rsid w:val="00E51067"/>
    <w:rsid w:val="00E513B9"/>
    <w:rsid w:val="00E51F26"/>
    <w:rsid w:val="00E52C4F"/>
    <w:rsid w:val="00E52EEA"/>
    <w:rsid w:val="00E5436F"/>
    <w:rsid w:val="00E54EEC"/>
    <w:rsid w:val="00E55059"/>
    <w:rsid w:val="00E55BF7"/>
    <w:rsid w:val="00E55C61"/>
    <w:rsid w:val="00E5628E"/>
    <w:rsid w:val="00E56CD8"/>
    <w:rsid w:val="00E57282"/>
    <w:rsid w:val="00E60B9B"/>
    <w:rsid w:val="00E617EA"/>
    <w:rsid w:val="00E61DE6"/>
    <w:rsid w:val="00E62539"/>
    <w:rsid w:val="00E63B3E"/>
    <w:rsid w:val="00E64A20"/>
    <w:rsid w:val="00E65524"/>
    <w:rsid w:val="00E65578"/>
    <w:rsid w:val="00E66226"/>
    <w:rsid w:val="00E6628A"/>
    <w:rsid w:val="00E6668E"/>
    <w:rsid w:val="00E6671D"/>
    <w:rsid w:val="00E66E7B"/>
    <w:rsid w:val="00E67904"/>
    <w:rsid w:val="00E67C41"/>
    <w:rsid w:val="00E700D6"/>
    <w:rsid w:val="00E71AA6"/>
    <w:rsid w:val="00E723E3"/>
    <w:rsid w:val="00E738CF"/>
    <w:rsid w:val="00E742BC"/>
    <w:rsid w:val="00E74AEB"/>
    <w:rsid w:val="00E750A8"/>
    <w:rsid w:val="00E75850"/>
    <w:rsid w:val="00E769CD"/>
    <w:rsid w:val="00E76F17"/>
    <w:rsid w:val="00E774AF"/>
    <w:rsid w:val="00E775B2"/>
    <w:rsid w:val="00E80838"/>
    <w:rsid w:val="00E80ECE"/>
    <w:rsid w:val="00E811EA"/>
    <w:rsid w:val="00E81354"/>
    <w:rsid w:val="00E81B6E"/>
    <w:rsid w:val="00E81EC8"/>
    <w:rsid w:val="00E8222A"/>
    <w:rsid w:val="00E825EC"/>
    <w:rsid w:val="00E827D7"/>
    <w:rsid w:val="00E839BF"/>
    <w:rsid w:val="00E83F6B"/>
    <w:rsid w:val="00E84116"/>
    <w:rsid w:val="00E846CE"/>
    <w:rsid w:val="00E851F5"/>
    <w:rsid w:val="00E8578E"/>
    <w:rsid w:val="00E85E01"/>
    <w:rsid w:val="00E86C1F"/>
    <w:rsid w:val="00E86C95"/>
    <w:rsid w:val="00E900B0"/>
    <w:rsid w:val="00E90203"/>
    <w:rsid w:val="00E90753"/>
    <w:rsid w:val="00E907CE"/>
    <w:rsid w:val="00E90D7F"/>
    <w:rsid w:val="00E90D9A"/>
    <w:rsid w:val="00E9170A"/>
    <w:rsid w:val="00E91AC7"/>
    <w:rsid w:val="00E933E1"/>
    <w:rsid w:val="00E93730"/>
    <w:rsid w:val="00E93CA0"/>
    <w:rsid w:val="00E94257"/>
    <w:rsid w:val="00E94379"/>
    <w:rsid w:val="00E94A0C"/>
    <w:rsid w:val="00E94BFE"/>
    <w:rsid w:val="00E94E7F"/>
    <w:rsid w:val="00E95016"/>
    <w:rsid w:val="00E95136"/>
    <w:rsid w:val="00E95575"/>
    <w:rsid w:val="00E960AD"/>
    <w:rsid w:val="00E96260"/>
    <w:rsid w:val="00E964AB"/>
    <w:rsid w:val="00E9668B"/>
    <w:rsid w:val="00E96F9F"/>
    <w:rsid w:val="00E97378"/>
    <w:rsid w:val="00E977B4"/>
    <w:rsid w:val="00E97907"/>
    <w:rsid w:val="00EA08D9"/>
    <w:rsid w:val="00EA13B4"/>
    <w:rsid w:val="00EA1F07"/>
    <w:rsid w:val="00EA2169"/>
    <w:rsid w:val="00EA2BA4"/>
    <w:rsid w:val="00EA2CC7"/>
    <w:rsid w:val="00EA30D7"/>
    <w:rsid w:val="00EA33F2"/>
    <w:rsid w:val="00EA44B7"/>
    <w:rsid w:val="00EA555C"/>
    <w:rsid w:val="00EA563B"/>
    <w:rsid w:val="00EA6CFB"/>
    <w:rsid w:val="00EA6F24"/>
    <w:rsid w:val="00EA732B"/>
    <w:rsid w:val="00EA7E4E"/>
    <w:rsid w:val="00EB0021"/>
    <w:rsid w:val="00EB0884"/>
    <w:rsid w:val="00EB119E"/>
    <w:rsid w:val="00EB1967"/>
    <w:rsid w:val="00EB1B64"/>
    <w:rsid w:val="00EB23EE"/>
    <w:rsid w:val="00EB26B0"/>
    <w:rsid w:val="00EB2756"/>
    <w:rsid w:val="00EB308F"/>
    <w:rsid w:val="00EB3E65"/>
    <w:rsid w:val="00EB402F"/>
    <w:rsid w:val="00EB47A7"/>
    <w:rsid w:val="00EB51EF"/>
    <w:rsid w:val="00EB5330"/>
    <w:rsid w:val="00EB7081"/>
    <w:rsid w:val="00EB796B"/>
    <w:rsid w:val="00EB7B5C"/>
    <w:rsid w:val="00EC0EC5"/>
    <w:rsid w:val="00EC2160"/>
    <w:rsid w:val="00EC22CD"/>
    <w:rsid w:val="00EC234B"/>
    <w:rsid w:val="00EC2B55"/>
    <w:rsid w:val="00EC2CA0"/>
    <w:rsid w:val="00EC3049"/>
    <w:rsid w:val="00EC3129"/>
    <w:rsid w:val="00EC33A8"/>
    <w:rsid w:val="00EC35F7"/>
    <w:rsid w:val="00EC4D20"/>
    <w:rsid w:val="00EC4EC8"/>
    <w:rsid w:val="00EC5D3C"/>
    <w:rsid w:val="00EC64DF"/>
    <w:rsid w:val="00EC7E9B"/>
    <w:rsid w:val="00ED1BEE"/>
    <w:rsid w:val="00ED2CE1"/>
    <w:rsid w:val="00ED38F7"/>
    <w:rsid w:val="00ED4274"/>
    <w:rsid w:val="00ED4566"/>
    <w:rsid w:val="00ED4A23"/>
    <w:rsid w:val="00ED4EDA"/>
    <w:rsid w:val="00ED5240"/>
    <w:rsid w:val="00ED5E9D"/>
    <w:rsid w:val="00ED6264"/>
    <w:rsid w:val="00ED6334"/>
    <w:rsid w:val="00ED63C6"/>
    <w:rsid w:val="00ED6DFB"/>
    <w:rsid w:val="00ED7D11"/>
    <w:rsid w:val="00EE0474"/>
    <w:rsid w:val="00EE0485"/>
    <w:rsid w:val="00EE0CA0"/>
    <w:rsid w:val="00EE1EED"/>
    <w:rsid w:val="00EE2112"/>
    <w:rsid w:val="00EE2CE0"/>
    <w:rsid w:val="00EE3474"/>
    <w:rsid w:val="00EE4217"/>
    <w:rsid w:val="00EE4FDA"/>
    <w:rsid w:val="00EE5694"/>
    <w:rsid w:val="00EE57D5"/>
    <w:rsid w:val="00EE5941"/>
    <w:rsid w:val="00EE5D29"/>
    <w:rsid w:val="00EE6105"/>
    <w:rsid w:val="00EE6B51"/>
    <w:rsid w:val="00EE6E21"/>
    <w:rsid w:val="00EE7B5D"/>
    <w:rsid w:val="00EF002D"/>
    <w:rsid w:val="00EF0EEC"/>
    <w:rsid w:val="00EF10AD"/>
    <w:rsid w:val="00EF2BD7"/>
    <w:rsid w:val="00EF2C15"/>
    <w:rsid w:val="00EF321F"/>
    <w:rsid w:val="00EF371F"/>
    <w:rsid w:val="00EF3886"/>
    <w:rsid w:val="00EF392E"/>
    <w:rsid w:val="00EF3E0C"/>
    <w:rsid w:val="00EF4966"/>
    <w:rsid w:val="00EF4B8B"/>
    <w:rsid w:val="00EF4C98"/>
    <w:rsid w:val="00EF545D"/>
    <w:rsid w:val="00EF604C"/>
    <w:rsid w:val="00EF6C89"/>
    <w:rsid w:val="00EF7960"/>
    <w:rsid w:val="00F0010A"/>
    <w:rsid w:val="00F003C0"/>
    <w:rsid w:val="00F01311"/>
    <w:rsid w:val="00F01EC9"/>
    <w:rsid w:val="00F021BF"/>
    <w:rsid w:val="00F02A2E"/>
    <w:rsid w:val="00F03029"/>
    <w:rsid w:val="00F034B3"/>
    <w:rsid w:val="00F0414A"/>
    <w:rsid w:val="00F05271"/>
    <w:rsid w:val="00F05A8F"/>
    <w:rsid w:val="00F05CD3"/>
    <w:rsid w:val="00F06C66"/>
    <w:rsid w:val="00F07448"/>
    <w:rsid w:val="00F07486"/>
    <w:rsid w:val="00F074DF"/>
    <w:rsid w:val="00F07C07"/>
    <w:rsid w:val="00F10C80"/>
    <w:rsid w:val="00F11CD7"/>
    <w:rsid w:val="00F12EB1"/>
    <w:rsid w:val="00F13F2D"/>
    <w:rsid w:val="00F14143"/>
    <w:rsid w:val="00F147C1"/>
    <w:rsid w:val="00F149F7"/>
    <w:rsid w:val="00F14B4F"/>
    <w:rsid w:val="00F165B5"/>
    <w:rsid w:val="00F16A9D"/>
    <w:rsid w:val="00F16E3F"/>
    <w:rsid w:val="00F16F61"/>
    <w:rsid w:val="00F20785"/>
    <w:rsid w:val="00F20A03"/>
    <w:rsid w:val="00F21440"/>
    <w:rsid w:val="00F215D1"/>
    <w:rsid w:val="00F21E12"/>
    <w:rsid w:val="00F22C79"/>
    <w:rsid w:val="00F23C6E"/>
    <w:rsid w:val="00F24010"/>
    <w:rsid w:val="00F246F3"/>
    <w:rsid w:val="00F24DDD"/>
    <w:rsid w:val="00F26051"/>
    <w:rsid w:val="00F26364"/>
    <w:rsid w:val="00F2656E"/>
    <w:rsid w:val="00F267D7"/>
    <w:rsid w:val="00F26E34"/>
    <w:rsid w:val="00F2713F"/>
    <w:rsid w:val="00F27567"/>
    <w:rsid w:val="00F27BE0"/>
    <w:rsid w:val="00F27CD0"/>
    <w:rsid w:val="00F306DE"/>
    <w:rsid w:val="00F316B3"/>
    <w:rsid w:val="00F31CC6"/>
    <w:rsid w:val="00F31D23"/>
    <w:rsid w:val="00F328EE"/>
    <w:rsid w:val="00F33767"/>
    <w:rsid w:val="00F33956"/>
    <w:rsid w:val="00F343B8"/>
    <w:rsid w:val="00F34C2A"/>
    <w:rsid w:val="00F34D15"/>
    <w:rsid w:val="00F35610"/>
    <w:rsid w:val="00F3573B"/>
    <w:rsid w:val="00F357CB"/>
    <w:rsid w:val="00F35F8C"/>
    <w:rsid w:val="00F360F4"/>
    <w:rsid w:val="00F3623A"/>
    <w:rsid w:val="00F3623B"/>
    <w:rsid w:val="00F36302"/>
    <w:rsid w:val="00F369DF"/>
    <w:rsid w:val="00F36D09"/>
    <w:rsid w:val="00F371FF"/>
    <w:rsid w:val="00F3787F"/>
    <w:rsid w:val="00F41BCF"/>
    <w:rsid w:val="00F41C42"/>
    <w:rsid w:val="00F41D9D"/>
    <w:rsid w:val="00F42B74"/>
    <w:rsid w:val="00F430FC"/>
    <w:rsid w:val="00F439A4"/>
    <w:rsid w:val="00F43BBA"/>
    <w:rsid w:val="00F44132"/>
    <w:rsid w:val="00F44C8B"/>
    <w:rsid w:val="00F44CD1"/>
    <w:rsid w:val="00F44DB5"/>
    <w:rsid w:val="00F45034"/>
    <w:rsid w:val="00F4549F"/>
    <w:rsid w:val="00F456C2"/>
    <w:rsid w:val="00F45BB4"/>
    <w:rsid w:val="00F505F9"/>
    <w:rsid w:val="00F50687"/>
    <w:rsid w:val="00F50D5B"/>
    <w:rsid w:val="00F51577"/>
    <w:rsid w:val="00F51915"/>
    <w:rsid w:val="00F51E8B"/>
    <w:rsid w:val="00F5254F"/>
    <w:rsid w:val="00F53053"/>
    <w:rsid w:val="00F5372C"/>
    <w:rsid w:val="00F53797"/>
    <w:rsid w:val="00F5396B"/>
    <w:rsid w:val="00F53E83"/>
    <w:rsid w:val="00F54155"/>
    <w:rsid w:val="00F5426F"/>
    <w:rsid w:val="00F543F3"/>
    <w:rsid w:val="00F5465B"/>
    <w:rsid w:val="00F5484A"/>
    <w:rsid w:val="00F562D4"/>
    <w:rsid w:val="00F60612"/>
    <w:rsid w:val="00F60F2D"/>
    <w:rsid w:val="00F6160F"/>
    <w:rsid w:val="00F61AA8"/>
    <w:rsid w:val="00F61B71"/>
    <w:rsid w:val="00F61F86"/>
    <w:rsid w:val="00F62515"/>
    <w:rsid w:val="00F6308E"/>
    <w:rsid w:val="00F63CE5"/>
    <w:rsid w:val="00F64830"/>
    <w:rsid w:val="00F658B3"/>
    <w:rsid w:val="00F66589"/>
    <w:rsid w:val="00F66A01"/>
    <w:rsid w:val="00F66F11"/>
    <w:rsid w:val="00F676A5"/>
    <w:rsid w:val="00F67E50"/>
    <w:rsid w:val="00F701D9"/>
    <w:rsid w:val="00F705B1"/>
    <w:rsid w:val="00F70C03"/>
    <w:rsid w:val="00F710C7"/>
    <w:rsid w:val="00F716E1"/>
    <w:rsid w:val="00F71B14"/>
    <w:rsid w:val="00F71D0C"/>
    <w:rsid w:val="00F724B5"/>
    <w:rsid w:val="00F7268B"/>
    <w:rsid w:val="00F72BD7"/>
    <w:rsid w:val="00F7311D"/>
    <w:rsid w:val="00F731BE"/>
    <w:rsid w:val="00F7423C"/>
    <w:rsid w:val="00F745F7"/>
    <w:rsid w:val="00F75E51"/>
    <w:rsid w:val="00F769C6"/>
    <w:rsid w:val="00F771F6"/>
    <w:rsid w:val="00F7786C"/>
    <w:rsid w:val="00F801A6"/>
    <w:rsid w:val="00F80BDA"/>
    <w:rsid w:val="00F80E21"/>
    <w:rsid w:val="00F810F8"/>
    <w:rsid w:val="00F8150C"/>
    <w:rsid w:val="00F81571"/>
    <w:rsid w:val="00F8291D"/>
    <w:rsid w:val="00F83088"/>
    <w:rsid w:val="00F83660"/>
    <w:rsid w:val="00F83E93"/>
    <w:rsid w:val="00F84617"/>
    <w:rsid w:val="00F84CF3"/>
    <w:rsid w:val="00F857D1"/>
    <w:rsid w:val="00F85AB3"/>
    <w:rsid w:val="00F85D7F"/>
    <w:rsid w:val="00F8673B"/>
    <w:rsid w:val="00F867D4"/>
    <w:rsid w:val="00F867F3"/>
    <w:rsid w:val="00F86CB4"/>
    <w:rsid w:val="00F9118D"/>
    <w:rsid w:val="00F9167E"/>
    <w:rsid w:val="00F920AF"/>
    <w:rsid w:val="00F92520"/>
    <w:rsid w:val="00F92775"/>
    <w:rsid w:val="00F92BC3"/>
    <w:rsid w:val="00F95547"/>
    <w:rsid w:val="00F959A1"/>
    <w:rsid w:val="00F96365"/>
    <w:rsid w:val="00F97543"/>
    <w:rsid w:val="00F9766F"/>
    <w:rsid w:val="00F97B1F"/>
    <w:rsid w:val="00FA080F"/>
    <w:rsid w:val="00FA0DC2"/>
    <w:rsid w:val="00FA2456"/>
    <w:rsid w:val="00FA293B"/>
    <w:rsid w:val="00FA311C"/>
    <w:rsid w:val="00FA3196"/>
    <w:rsid w:val="00FA64A6"/>
    <w:rsid w:val="00FA71E4"/>
    <w:rsid w:val="00FB0353"/>
    <w:rsid w:val="00FB097E"/>
    <w:rsid w:val="00FB0AA2"/>
    <w:rsid w:val="00FB0F85"/>
    <w:rsid w:val="00FB10A9"/>
    <w:rsid w:val="00FB1871"/>
    <w:rsid w:val="00FB1928"/>
    <w:rsid w:val="00FB1B97"/>
    <w:rsid w:val="00FB25DF"/>
    <w:rsid w:val="00FB2861"/>
    <w:rsid w:val="00FB28AE"/>
    <w:rsid w:val="00FB33BD"/>
    <w:rsid w:val="00FB42E6"/>
    <w:rsid w:val="00FB4585"/>
    <w:rsid w:val="00FB5F7B"/>
    <w:rsid w:val="00FB61CF"/>
    <w:rsid w:val="00FB64D7"/>
    <w:rsid w:val="00FB64DF"/>
    <w:rsid w:val="00FB65E2"/>
    <w:rsid w:val="00FB6730"/>
    <w:rsid w:val="00FB6ACC"/>
    <w:rsid w:val="00FB717F"/>
    <w:rsid w:val="00FB7304"/>
    <w:rsid w:val="00FB73E5"/>
    <w:rsid w:val="00FB7A77"/>
    <w:rsid w:val="00FC13D6"/>
    <w:rsid w:val="00FC1AEE"/>
    <w:rsid w:val="00FC1BEB"/>
    <w:rsid w:val="00FC2305"/>
    <w:rsid w:val="00FC24BF"/>
    <w:rsid w:val="00FC2D1D"/>
    <w:rsid w:val="00FC37F2"/>
    <w:rsid w:val="00FC384C"/>
    <w:rsid w:val="00FC42F2"/>
    <w:rsid w:val="00FC442A"/>
    <w:rsid w:val="00FC47BE"/>
    <w:rsid w:val="00FC4ABF"/>
    <w:rsid w:val="00FC5BA2"/>
    <w:rsid w:val="00FC6E21"/>
    <w:rsid w:val="00FD00B9"/>
    <w:rsid w:val="00FD02C8"/>
    <w:rsid w:val="00FD0C04"/>
    <w:rsid w:val="00FD110B"/>
    <w:rsid w:val="00FD12DA"/>
    <w:rsid w:val="00FD1F56"/>
    <w:rsid w:val="00FD21A1"/>
    <w:rsid w:val="00FD288D"/>
    <w:rsid w:val="00FD2C8B"/>
    <w:rsid w:val="00FD2ED2"/>
    <w:rsid w:val="00FD3ECD"/>
    <w:rsid w:val="00FD4031"/>
    <w:rsid w:val="00FD4D01"/>
    <w:rsid w:val="00FD582E"/>
    <w:rsid w:val="00FD6ACF"/>
    <w:rsid w:val="00FD6B5B"/>
    <w:rsid w:val="00FD7132"/>
    <w:rsid w:val="00FD7646"/>
    <w:rsid w:val="00FE0B3F"/>
    <w:rsid w:val="00FE0B4A"/>
    <w:rsid w:val="00FE1CBD"/>
    <w:rsid w:val="00FE29C7"/>
    <w:rsid w:val="00FE319C"/>
    <w:rsid w:val="00FE35E0"/>
    <w:rsid w:val="00FE452B"/>
    <w:rsid w:val="00FE4E93"/>
    <w:rsid w:val="00FE6CEF"/>
    <w:rsid w:val="00FF052F"/>
    <w:rsid w:val="00FF1E0E"/>
    <w:rsid w:val="00FF2697"/>
    <w:rsid w:val="00FF3C0F"/>
    <w:rsid w:val="00FF421B"/>
    <w:rsid w:val="00FF45BE"/>
    <w:rsid w:val="00FF5371"/>
    <w:rsid w:val="00FF5A98"/>
    <w:rsid w:val="00FF5CC9"/>
    <w:rsid w:val="00FF66AB"/>
    <w:rsid w:val="00FF7477"/>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C6EF07"/>
  <w15:docId w15:val="{ECE05B1B-EE26-4775-8AFD-42A1EC11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C1F7C"/>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6C1F7C"/>
    <w:pPr>
      <w:keepNext/>
      <w:keepLines/>
      <w:numPr>
        <w:numId w:val="2"/>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6C1F7C"/>
    <w:pPr>
      <w:keepNext/>
      <w:keepLines/>
      <w:numPr>
        <w:ilvl w:val="1"/>
        <w:numId w:val="2"/>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6D138F"/>
    <w:pPr>
      <w:keepNext/>
      <w:keepLines/>
      <w:numPr>
        <w:ilvl w:val="2"/>
        <w:numId w:val="2"/>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4475D7"/>
    <w:pPr>
      <w:keepNext/>
      <w:keepLines/>
      <w:numPr>
        <w:ilvl w:val="3"/>
        <w:numId w:val="2"/>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6C1F7C"/>
    <w:pPr>
      <w:keepNext/>
      <w:keepLines/>
      <w:numPr>
        <w:ilvl w:val="4"/>
        <w:numId w:val="5"/>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qFormat/>
    <w:locked/>
    <w:rsid w:val="00F9167E"/>
    <w:pPr>
      <w:keepNext/>
      <w:keepLines/>
      <w:numPr>
        <w:ilvl w:val="5"/>
        <w:numId w:val="24"/>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qFormat/>
    <w:locked/>
    <w:rsid w:val="00F9167E"/>
    <w:pPr>
      <w:keepNext/>
      <w:keepLines/>
      <w:numPr>
        <w:ilvl w:val="6"/>
        <w:numId w:val="24"/>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qFormat/>
    <w:locked/>
    <w:rsid w:val="00F9167E"/>
    <w:pPr>
      <w:keepNext/>
      <w:keepLines/>
      <w:numPr>
        <w:ilvl w:val="7"/>
        <w:numId w:val="24"/>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qFormat/>
    <w:locked/>
    <w:rsid w:val="00F9167E"/>
    <w:pPr>
      <w:keepNext/>
      <w:keepLines/>
      <w:numPr>
        <w:ilvl w:val="8"/>
        <w:numId w:val="24"/>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C1F7C"/>
    <w:rPr>
      <w:rFonts w:ascii="Arial" w:hAnsi="Arial"/>
      <w:b/>
      <w:bCs/>
      <w:kern w:val="44"/>
      <w:sz w:val="44"/>
      <w:szCs w:val="44"/>
    </w:rPr>
  </w:style>
  <w:style w:type="character" w:customStyle="1" w:styleId="Heading2Char">
    <w:name w:val="Heading 2 Char"/>
    <w:link w:val="Heading2"/>
    <w:uiPriority w:val="99"/>
    <w:locked/>
    <w:rsid w:val="006C1F7C"/>
    <w:rPr>
      <w:rFonts w:ascii="Arial" w:hAnsi="Arial"/>
      <w:b/>
      <w:bCs/>
      <w:kern w:val="2"/>
      <w:sz w:val="32"/>
      <w:szCs w:val="36"/>
    </w:rPr>
  </w:style>
  <w:style w:type="character" w:customStyle="1" w:styleId="Heading3Char">
    <w:name w:val="Heading 3 Char"/>
    <w:link w:val="Heading3"/>
    <w:uiPriority w:val="99"/>
    <w:locked/>
    <w:rsid w:val="006D138F"/>
    <w:rPr>
      <w:rFonts w:ascii="宋体" w:eastAsia="黑体" w:hAnsi="宋体"/>
      <w:b/>
      <w:kern w:val="2"/>
      <w:sz w:val="28"/>
      <w:szCs w:val="21"/>
    </w:rPr>
  </w:style>
  <w:style w:type="character" w:customStyle="1" w:styleId="Heading4Char">
    <w:name w:val="Heading 4 Char"/>
    <w:link w:val="Heading4"/>
    <w:uiPriority w:val="99"/>
    <w:locked/>
    <w:rsid w:val="004475D7"/>
    <w:rPr>
      <w:rFonts w:ascii="Arial" w:eastAsia="黑体" w:hAnsi="Arial"/>
      <w:b/>
      <w:bCs/>
      <w:kern w:val="2"/>
      <w:sz w:val="21"/>
      <w:szCs w:val="28"/>
    </w:rPr>
  </w:style>
  <w:style w:type="character" w:customStyle="1" w:styleId="Heading5Char">
    <w:name w:val="Heading 5 Char"/>
    <w:link w:val="Heading5"/>
    <w:uiPriority w:val="99"/>
    <w:locked/>
    <w:rsid w:val="006C1F7C"/>
    <w:rPr>
      <w:rFonts w:eastAsia="KaiTi"/>
      <w:b/>
      <w:bCs/>
      <w:kern w:val="2"/>
      <w:sz w:val="21"/>
      <w:szCs w:val="28"/>
    </w:rPr>
  </w:style>
  <w:style w:type="paragraph" w:styleId="DocumentMap">
    <w:name w:val="Document Map"/>
    <w:basedOn w:val="Normal"/>
    <w:link w:val="DocumentMapChar"/>
    <w:uiPriority w:val="99"/>
    <w:rsid w:val="006C1F7C"/>
    <w:rPr>
      <w:rFonts w:ascii="宋体"/>
      <w:sz w:val="18"/>
      <w:szCs w:val="18"/>
    </w:rPr>
  </w:style>
  <w:style w:type="character" w:customStyle="1" w:styleId="DocumentMapChar">
    <w:name w:val="Document Map Char"/>
    <w:link w:val="DocumentMap"/>
    <w:uiPriority w:val="99"/>
    <w:locked/>
    <w:rsid w:val="006C1F7C"/>
    <w:rPr>
      <w:rFonts w:ascii="宋体"/>
      <w:kern w:val="2"/>
      <w:sz w:val="18"/>
      <w:szCs w:val="18"/>
    </w:rPr>
  </w:style>
  <w:style w:type="paragraph" w:customStyle="1" w:styleId="a4">
    <w:name w:val="步骤"/>
    <w:basedOn w:val="Normal"/>
    <w:next w:val="Normal"/>
    <w:link w:val="CharChar"/>
    <w:autoRedefine/>
    <w:uiPriority w:val="99"/>
    <w:rsid w:val="006C1F7C"/>
    <w:pPr>
      <w:numPr>
        <w:ilvl w:val="1"/>
        <w:numId w:val="4"/>
      </w:numPr>
      <w:adjustRightInd w:val="0"/>
      <w:snapToGrid w:val="0"/>
      <w:spacing w:beforeLines="25" w:before="25" w:afterLines="25" w:after="25"/>
      <w:ind w:left="0"/>
    </w:pPr>
    <w:rPr>
      <w:rFonts w:ascii="Arial Unicode MS" w:eastAsia="黑体" w:hAnsi="Arial Unicode MS"/>
      <w:b/>
      <w:i/>
      <w:szCs w:val="21"/>
    </w:rPr>
  </w:style>
  <w:style w:type="paragraph" w:styleId="ListParagraph">
    <w:name w:val="List Paragraph"/>
    <w:basedOn w:val="Normal"/>
    <w:uiPriority w:val="34"/>
    <w:qFormat/>
    <w:rsid w:val="006C1F7C"/>
    <w:pPr>
      <w:ind w:firstLine="420"/>
    </w:pPr>
  </w:style>
  <w:style w:type="paragraph" w:customStyle="1" w:styleId="a8">
    <w:name w:val="程序代码"/>
    <w:basedOn w:val="Normal"/>
    <w:next w:val="Normal"/>
    <w:autoRedefine/>
    <w:uiPriority w:val="99"/>
    <w:qFormat/>
    <w:rsid w:val="006C1F7C"/>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customStyle="1" w:styleId="a9">
    <w:name w:val="段内要点"/>
    <w:basedOn w:val="Normal"/>
    <w:next w:val="Normal"/>
    <w:qFormat/>
    <w:rsid w:val="006C1F7C"/>
    <w:rPr>
      <w:rFonts w:ascii="黑体" w:eastAsiaTheme="majorEastAsia" w:hAnsi="黑体"/>
      <w:b/>
      <w:i/>
    </w:rPr>
  </w:style>
  <w:style w:type="paragraph" w:styleId="BalloonText">
    <w:name w:val="Balloon Text"/>
    <w:basedOn w:val="Normal"/>
    <w:link w:val="BalloonTextChar"/>
    <w:uiPriority w:val="99"/>
    <w:semiHidden/>
    <w:rsid w:val="006C1F7C"/>
    <w:rPr>
      <w:sz w:val="18"/>
      <w:szCs w:val="18"/>
    </w:rPr>
  </w:style>
  <w:style w:type="character" w:customStyle="1" w:styleId="BalloonTextChar">
    <w:name w:val="Balloon Text Char"/>
    <w:link w:val="BalloonText"/>
    <w:uiPriority w:val="99"/>
    <w:semiHidden/>
    <w:locked/>
    <w:rsid w:val="006C1F7C"/>
    <w:rPr>
      <w:kern w:val="2"/>
      <w:sz w:val="18"/>
      <w:szCs w:val="18"/>
    </w:rPr>
  </w:style>
  <w:style w:type="paragraph" w:styleId="HTMLPreformatted">
    <w:name w:val="HTML Preformatted"/>
    <w:basedOn w:val="Normal"/>
    <w:link w:val="HTMLPreformattedChar"/>
    <w:uiPriority w:val="99"/>
    <w:semiHidden/>
    <w:rsid w:val="006C1F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locked/>
    <w:rsid w:val="006C1F7C"/>
    <w:rPr>
      <w:rFonts w:ascii="宋体" w:hAnsi="宋体" w:cs="宋体"/>
      <w:sz w:val="24"/>
      <w:szCs w:val="24"/>
    </w:rPr>
  </w:style>
  <w:style w:type="table" w:styleId="TableGrid">
    <w:name w:val="Table Grid"/>
    <w:basedOn w:val="TableNormal"/>
    <w:uiPriority w:val="99"/>
    <w:rsid w:val="006C1F7C"/>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6C1F7C"/>
    <w:rPr>
      <w:rFonts w:cs="Times New Roman"/>
      <w:i/>
      <w:iCs/>
    </w:rPr>
  </w:style>
  <w:style w:type="table" w:customStyle="1" w:styleId="1">
    <w:name w:val="浅色列表1"/>
    <w:uiPriority w:val="99"/>
    <w:rsid w:val="006C1F7C"/>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a">
    <w:name w:val="表格内容样式"/>
    <w:uiPriority w:val="99"/>
    <w:rsid w:val="006C1F7C"/>
    <w:rPr>
      <w:sz w:val="18"/>
    </w:rPr>
    <w:tblPr>
      <w:tblInd w:w="0" w:type="dxa"/>
      <w:tblCellMar>
        <w:top w:w="0" w:type="dxa"/>
        <w:left w:w="108" w:type="dxa"/>
        <w:bottom w:w="0" w:type="dxa"/>
        <w:right w:w="108" w:type="dxa"/>
      </w:tblCellMar>
    </w:tblPr>
  </w:style>
  <w:style w:type="paragraph" w:customStyle="1" w:styleId="a7">
    <w:name w:val="段内标题"/>
    <w:basedOn w:val="Normal"/>
    <w:next w:val="Normal"/>
    <w:link w:val="Char"/>
    <w:autoRedefine/>
    <w:uiPriority w:val="99"/>
    <w:qFormat/>
    <w:rsid w:val="00334B33"/>
    <w:pPr>
      <w:numPr>
        <w:numId w:val="10"/>
      </w:numPr>
      <w:ind w:left="0" w:firstLine="420"/>
    </w:pPr>
    <w:rPr>
      <w:rFonts w:eastAsia="Kai"/>
      <w:b/>
    </w:rPr>
  </w:style>
  <w:style w:type="character" w:customStyle="1" w:styleId="Char">
    <w:name w:val="段内标题 Char"/>
    <w:link w:val="a7"/>
    <w:uiPriority w:val="99"/>
    <w:locked/>
    <w:rsid w:val="00334B33"/>
    <w:rPr>
      <w:rFonts w:eastAsia="Kai"/>
      <w:b/>
      <w:kern w:val="2"/>
      <w:sz w:val="21"/>
      <w:szCs w:val="22"/>
    </w:rPr>
  </w:style>
  <w:style w:type="paragraph" w:styleId="TOCHeading">
    <w:name w:val="TOC Heading"/>
    <w:basedOn w:val="Heading1"/>
    <w:next w:val="Normal"/>
    <w:uiPriority w:val="99"/>
    <w:rsid w:val="006C1F7C"/>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b">
    <w:name w:val="表格正文"/>
    <w:basedOn w:val="Normal"/>
    <w:next w:val="Normal"/>
    <w:link w:val="Char0"/>
    <w:autoRedefine/>
    <w:uiPriority w:val="99"/>
    <w:qFormat/>
    <w:rsid w:val="006D138F"/>
    <w:pPr>
      <w:ind w:firstLineChars="0" w:firstLine="0"/>
      <w:jc w:val="center"/>
    </w:pPr>
    <w:rPr>
      <w:rFonts w:ascii="Arial" w:hAnsi="Arial" w:cs="Arial"/>
      <w:sz w:val="18"/>
      <w:szCs w:val="18"/>
    </w:rPr>
  </w:style>
  <w:style w:type="character" w:customStyle="1" w:styleId="Char0">
    <w:name w:val="表格正文 Char"/>
    <w:link w:val="ab"/>
    <w:uiPriority w:val="99"/>
    <w:locked/>
    <w:rsid w:val="006D138F"/>
    <w:rPr>
      <w:rFonts w:ascii="Arial" w:hAnsi="Arial" w:cs="Arial"/>
      <w:kern w:val="2"/>
      <w:sz w:val="18"/>
      <w:szCs w:val="18"/>
    </w:rPr>
  </w:style>
  <w:style w:type="paragraph" w:customStyle="1" w:styleId="10">
    <w:name w:val="表格标题1"/>
    <w:basedOn w:val="Normal"/>
    <w:uiPriority w:val="99"/>
    <w:rsid w:val="00E4755F"/>
    <w:pPr>
      <w:spacing w:line="300" w:lineRule="auto"/>
      <w:jc w:val="center"/>
    </w:pPr>
    <w:rPr>
      <w:rFonts w:ascii="Arial" w:hAnsi="Arial" w:cs="宋体"/>
      <w:b/>
      <w:bCs/>
      <w:sz w:val="15"/>
      <w:szCs w:val="18"/>
    </w:rPr>
  </w:style>
  <w:style w:type="table" w:styleId="LightList">
    <w:name w:val="Light List"/>
    <w:basedOn w:val="TableNormal"/>
    <w:uiPriority w:val="99"/>
    <w:rsid w:val="006C1F7C"/>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6C1F7C"/>
    <w:rPr>
      <w:rFonts w:ascii="Courier" w:eastAsia="宋体" w:hAnsi="Courier" w:cs="Courier"/>
      <w:sz w:val="20"/>
      <w:szCs w:val="20"/>
    </w:rPr>
  </w:style>
  <w:style w:type="paragraph" w:styleId="BodyText">
    <w:name w:val="Body Text"/>
    <w:basedOn w:val="Normal"/>
    <w:link w:val="BodyTextChar"/>
    <w:uiPriority w:val="99"/>
    <w:semiHidden/>
    <w:unhideWhenUsed/>
    <w:rsid w:val="006C1F7C"/>
    <w:pPr>
      <w:spacing w:after="120"/>
    </w:pPr>
  </w:style>
  <w:style w:type="character" w:customStyle="1" w:styleId="BodyTextChar">
    <w:name w:val="Body Text Char"/>
    <w:basedOn w:val="DefaultParagraphFont"/>
    <w:link w:val="BodyText"/>
    <w:uiPriority w:val="99"/>
    <w:semiHidden/>
    <w:rsid w:val="006C1F7C"/>
    <w:rPr>
      <w:kern w:val="2"/>
      <w:sz w:val="21"/>
      <w:szCs w:val="22"/>
    </w:rPr>
  </w:style>
  <w:style w:type="paragraph" w:customStyle="1" w:styleId="Default">
    <w:name w:val="Default"/>
    <w:rsid w:val="008270E2"/>
    <w:pPr>
      <w:widowControl w:val="0"/>
      <w:autoSpaceDE w:val="0"/>
      <w:autoSpaceDN w:val="0"/>
      <w:adjustRightInd w:val="0"/>
    </w:pPr>
    <w:rPr>
      <w:rFonts w:cs="Calibri"/>
      <w:color w:val="000000"/>
      <w:sz w:val="24"/>
      <w:szCs w:val="24"/>
    </w:rPr>
  </w:style>
  <w:style w:type="paragraph" w:styleId="Header">
    <w:name w:val="header"/>
    <w:basedOn w:val="Normal"/>
    <w:link w:val="HeaderChar"/>
    <w:unhideWhenUsed/>
    <w:locked/>
    <w:rsid w:val="006C1F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6C1F7C"/>
    <w:rPr>
      <w:kern w:val="2"/>
      <w:sz w:val="18"/>
      <w:szCs w:val="18"/>
    </w:rPr>
  </w:style>
  <w:style w:type="paragraph" w:styleId="Footer">
    <w:name w:val="footer"/>
    <w:basedOn w:val="Normal"/>
    <w:link w:val="FooterChar"/>
    <w:uiPriority w:val="99"/>
    <w:unhideWhenUsed/>
    <w:rsid w:val="006C1F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C1F7C"/>
    <w:rPr>
      <w:kern w:val="2"/>
      <w:sz w:val="18"/>
      <w:szCs w:val="18"/>
    </w:rPr>
  </w:style>
  <w:style w:type="paragraph" w:styleId="Caption">
    <w:name w:val="caption"/>
    <w:basedOn w:val="Normal"/>
    <w:next w:val="Normal"/>
    <w:autoRedefine/>
    <w:unhideWhenUsed/>
    <w:qFormat/>
    <w:locked/>
    <w:rsid w:val="008E7E2B"/>
    <w:pPr>
      <w:ind w:firstLine="360"/>
      <w:jc w:val="center"/>
    </w:pPr>
    <w:rPr>
      <w:rFonts w:asciiTheme="majorHAnsi" w:eastAsiaTheme="minorEastAsia" w:hAnsiTheme="majorHAnsi" w:cstheme="majorBidi"/>
      <w:sz w:val="18"/>
      <w:szCs w:val="20"/>
    </w:rPr>
  </w:style>
  <w:style w:type="paragraph" w:styleId="NormalWeb">
    <w:name w:val="Normal (Web)"/>
    <w:basedOn w:val="Normal"/>
    <w:uiPriority w:val="99"/>
    <w:semiHidden/>
    <w:unhideWhenUsed/>
    <w:rsid w:val="006C1F7C"/>
    <w:pPr>
      <w:widowControl/>
      <w:spacing w:before="100" w:beforeAutospacing="1" w:after="100" w:afterAutospacing="1"/>
      <w:ind w:firstLineChars="0" w:firstLine="0"/>
      <w:jc w:val="left"/>
    </w:pPr>
    <w:rPr>
      <w:rFonts w:ascii="宋体" w:hAnsi="宋体" w:cs="宋体"/>
      <w:kern w:val="0"/>
      <w:sz w:val="24"/>
      <w:szCs w:val="24"/>
    </w:rPr>
  </w:style>
  <w:style w:type="character" w:styleId="Hyperlink">
    <w:name w:val="Hyperlink"/>
    <w:basedOn w:val="DefaultParagraphFont"/>
    <w:uiPriority w:val="99"/>
    <w:unhideWhenUsed/>
    <w:rsid w:val="006C1F7C"/>
    <w:rPr>
      <w:color w:val="0000FF"/>
      <w:u w:val="single"/>
    </w:rPr>
  </w:style>
  <w:style w:type="character" w:customStyle="1" w:styleId="notranslate">
    <w:name w:val="notranslate"/>
    <w:basedOn w:val="DefaultParagraphFont"/>
    <w:rsid w:val="006C1F7C"/>
  </w:style>
  <w:style w:type="paragraph" w:styleId="Revision">
    <w:name w:val="Revision"/>
    <w:hidden/>
    <w:uiPriority w:val="99"/>
    <w:semiHidden/>
    <w:rsid w:val="006C1F7C"/>
    <w:rPr>
      <w:kern w:val="2"/>
      <w:sz w:val="21"/>
      <w:szCs w:val="22"/>
    </w:rPr>
  </w:style>
  <w:style w:type="paragraph" w:styleId="FootnoteText">
    <w:name w:val="footnote text"/>
    <w:basedOn w:val="Normal"/>
    <w:link w:val="FootnoteTextChar"/>
    <w:uiPriority w:val="99"/>
    <w:unhideWhenUsed/>
    <w:rsid w:val="006C1F7C"/>
    <w:rPr>
      <w:sz w:val="24"/>
      <w:szCs w:val="24"/>
    </w:rPr>
  </w:style>
  <w:style w:type="character" w:customStyle="1" w:styleId="FootnoteTextChar">
    <w:name w:val="Footnote Text Char"/>
    <w:basedOn w:val="DefaultParagraphFont"/>
    <w:link w:val="FootnoteText"/>
    <w:uiPriority w:val="99"/>
    <w:rsid w:val="006C1F7C"/>
    <w:rPr>
      <w:kern w:val="2"/>
      <w:sz w:val="24"/>
      <w:szCs w:val="24"/>
    </w:rPr>
  </w:style>
  <w:style w:type="character" w:styleId="FootnoteReference">
    <w:name w:val="footnote reference"/>
    <w:basedOn w:val="DefaultParagraphFont"/>
    <w:uiPriority w:val="99"/>
    <w:unhideWhenUsed/>
    <w:rsid w:val="006C1F7C"/>
    <w:rPr>
      <w:vertAlign w:val="superscript"/>
    </w:rPr>
  </w:style>
  <w:style w:type="paragraph" w:styleId="EndnoteText">
    <w:name w:val="endnote text"/>
    <w:basedOn w:val="Normal"/>
    <w:link w:val="EndnoteTextChar"/>
    <w:uiPriority w:val="99"/>
    <w:unhideWhenUsed/>
    <w:rsid w:val="006C1F7C"/>
    <w:rPr>
      <w:sz w:val="24"/>
      <w:szCs w:val="24"/>
    </w:rPr>
  </w:style>
  <w:style w:type="character" w:customStyle="1" w:styleId="EndnoteTextChar">
    <w:name w:val="Endnote Text Char"/>
    <w:basedOn w:val="DefaultParagraphFont"/>
    <w:link w:val="EndnoteText"/>
    <w:uiPriority w:val="99"/>
    <w:rsid w:val="006C1F7C"/>
    <w:rPr>
      <w:kern w:val="2"/>
      <w:sz w:val="24"/>
      <w:szCs w:val="24"/>
    </w:rPr>
  </w:style>
  <w:style w:type="character" w:styleId="EndnoteReference">
    <w:name w:val="endnote reference"/>
    <w:basedOn w:val="DefaultParagraphFont"/>
    <w:uiPriority w:val="99"/>
    <w:unhideWhenUsed/>
    <w:rsid w:val="006C1F7C"/>
    <w:rPr>
      <w:vertAlign w:val="superscript"/>
    </w:rPr>
  </w:style>
  <w:style w:type="character" w:styleId="Strong">
    <w:name w:val="Strong"/>
    <w:basedOn w:val="DefaultParagraphFont"/>
    <w:uiPriority w:val="22"/>
    <w:qFormat/>
    <w:locked/>
    <w:rsid w:val="00FF5CC9"/>
    <w:rPr>
      <w:b/>
      <w:bCs/>
    </w:rPr>
  </w:style>
  <w:style w:type="paragraph" w:customStyle="1" w:styleId="ac">
    <w:name w:val="表格标题"/>
    <w:basedOn w:val="Normal"/>
    <w:autoRedefine/>
    <w:uiPriority w:val="99"/>
    <w:qFormat/>
    <w:rsid w:val="006C1F7C"/>
    <w:pPr>
      <w:spacing w:line="300" w:lineRule="auto"/>
      <w:jc w:val="center"/>
    </w:pPr>
    <w:rPr>
      <w:rFonts w:ascii="Arial" w:hAnsi="Arial" w:cs="宋体"/>
      <w:bCs/>
      <w:sz w:val="18"/>
      <w:szCs w:val="18"/>
    </w:rPr>
  </w:style>
  <w:style w:type="paragraph" w:customStyle="1" w:styleId="a2">
    <w:name w:val="问题"/>
    <w:basedOn w:val="Normal"/>
    <w:next w:val="Normal"/>
    <w:autoRedefine/>
    <w:qFormat/>
    <w:rsid w:val="00301AF2"/>
    <w:pPr>
      <w:numPr>
        <w:numId w:val="6"/>
      </w:numPr>
      <w:spacing w:beforeLines="50" w:before="50"/>
      <w:ind w:left="0" w:firstLine="200"/>
      <w:contextualSpacing/>
    </w:pPr>
    <w:rPr>
      <w:rFonts w:ascii="黑体" w:eastAsia="KaiTi" w:hAnsi="黑体"/>
      <w:b/>
      <w:szCs w:val="21"/>
    </w:rPr>
  </w:style>
  <w:style w:type="paragraph" w:customStyle="1" w:styleId="a5">
    <w:name w:val="方法和类标题"/>
    <w:basedOn w:val="Normal"/>
    <w:next w:val="Normal"/>
    <w:autoRedefine/>
    <w:uiPriority w:val="99"/>
    <w:rsid w:val="004475D7"/>
    <w:pPr>
      <w:numPr>
        <w:numId w:val="1"/>
      </w:numPr>
      <w:adjustRightInd w:val="0"/>
      <w:ind w:left="0" w:firstLine="200"/>
      <w:jc w:val="left"/>
    </w:pPr>
    <w:rPr>
      <w:rFonts w:ascii="黑体" w:eastAsiaTheme="majorEastAsia" w:hAnsi="黑体" w:cs="Arial"/>
      <w:b/>
      <w:bCs/>
      <w:i/>
      <w:color w:val="000000"/>
      <w:szCs w:val="21"/>
      <w:shd w:val="clear" w:color="auto" w:fill="FFFFFF"/>
    </w:rPr>
  </w:style>
  <w:style w:type="paragraph" w:customStyle="1" w:styleId="a0">
    <w:name w:val="代码类别"/>
    <w:basedOn w:val="Normal"/>
    <w:next w:val="Normal"/>
    <w:qFormat/>
    <w:rsid w:val="006C1F7C"/>
    <w:pPr>
      <w:numPr>
        <w:numId w:val="7"/>
      </w:numPr>
      <w:ind w:left="0" w:firstLine="200"/>
    </w:pPr>
    <w:rPr>
      <w:rFonts w:ascii="黑体" w:eastAsia="黑体" w:hAnsi="黑体"/>
      <w:b/>
      <w:i/>
    </w:rPr>
  </w:style>
  <w:style w:type="paragraph" w:customStyle="1" w:styleId="a1">
    <w:name w:val="注意和要点"/>
    <w:basedOn w:val="Normal"/>
    <w:next w:val="Normal"/>
    <w:autoRedefine/>
    <w:qFormat/>
    <w:rsid w:val="006C1F7C"/>
    <w:pPr>
      <w:numPr>
        <w:numId w:val="8"/>
      </w:numPr>
      <w:spacing w:beforeLines="50" w:before="50"/>
      <w:ind w:left="202" w:firstLineChars="0" w:firstLine="230"/>
    </w:pPr>
    <w:rPr>
      <w:rFonts w:ascii="黑体" w:eastAsia="黑体" w:hAnsi="黑体"/>
      <w:b/>
      <w:i/>
    </w:rPr>
  </w:style>
  <w:style w:type="character" w:customStyle="1" w:styleId="token">
    <w:name w:val="token"/>
    <w:basedOn w:val="DefaultParagraphFont"/>
    <w:rsid w:val="00392BA0"/>
  </w:style>
  <w:style w:type="paragraph" w:customStyle="1" w:styleId="ad">
    <w:name w:val="术语正文"/>
    <w:basedOn w:val="Normal"/>
    <w:next w:val="Normal"/>
    <w:qFormat/>
    <w:rsid w:val="00EA30D7"/>
    <w:pPr>
      <w:spacing w:afterLines="50" w:after="50"/>
    </w:pPr>
    <w:rPr>
      <w:rFonts w:ascii="黑体" w:eastAsia="KaiTi" w:hAnsi="黑体"/>
      <w:b/>
      <w:sz w:val="15"/>
    </w:rPr>
  </w:style>
  <w:style w:type="paragraph" w:customStyle="1" w:styleId="a6">
    <w:name w:val="段内分项"/>
    <w:basedOn w:val="Normal"/>
    <w:next w:val="Normal"/>
    <w:qFormat/>
    <w:rsid w:val="00A74996"/>
    <w:pPr>
      <w:numPr>
        <w:numId w:val="12"/>
      </w:numPr>
      <w:ind w:leftChars="200" w:left="200" w:firstLine="200"/>
    </w:pPr>
    <w:rPr>
      <w:rFonts w:ascii="黑体" w:eastAsia="KaiTi" w:hAnsi="黑体"/>
      <w:b/>
    </w:rPr>
  </w:style>
  <w:style w:type="paragraph" w:customStyle="1" w:styleId="a3">
    <w:name w:val="术语标题"/>
    <w:basedOn w:val="ad"/>
    <w:next w:val="ad"/>
    <w:qFormat/>
    <w:rsid w:val="008A734A"/>
    <w:pPr>
      <w:numPr>
        <w:numId w:val="13"/>
      </w:numPr>
      <w:spacing w:beforeLines="50" w:before="50" w:afterLines="0" w:after="0"/>
      <w:ind w:firstLineChars="0" w:firstLine="0"/>
    </w:pPr>
  </w:style>
  <w:style w:type="character" w:styleId="PlaceholderText">
    <w:name w:val="Placeholder Text"/>
    <w:basedOn w:val="DefaultParagraphFont"/>
    <w:uiPriority w:val="99"/>
    <w:semiHidden/>
    <w:rsid w:val="00305B15"/>
    <w:rPr>
      <w:color w:val="808080"/>
    </w:rPr>
  </w:style>
  <w:style w:type="character" w:customStyle="1" w:styleId="Heading6Char">
    <w:name w:val="Heading 6 Char"/>
    <w:basedOn w:val="DefaultParagraphFont"/>
    <w:link w:val="Heading6"/>
    <w:rsid w:val="00F9167E"/>
    <w:rPr>
      <w:rFonts w:ascii="Arial" w:hAnsi="Arial"/>
      <w:b/>
      <w:bCs/>
      <w:kern w:val="2"/>
      <w:sz w:val="24"/>
    </w:rPr>
  </w:style>
  <w:style w:type="character" w:customStyle="1" w:styleId="Heading7Char">
    <w:name w:val="Heading 7 Char"/>
    <w:basedOn w:val="DefaultParagraphFont"/>
    <w:link w:val="Heading7"/>
    <w:rsid w:val="00F9167E"/>
    <w:rPr>
      <w:rFonts w:ascii="Arial" w:hAnsi="Arial"/>
      <w:b/>
      <w:bCs/>
      <w:kern w:val="2"/>
      <w:sz w:val="24"/>
    </w:rPr>
  </w:style>
  <w:style w:type="character" w:customStyle="1" w:styleId="Heading8Char">
    <w:name w:val="Heading 8 Char"/>
    <w:basedOn w:val="DefaultParagraphFont"/>
    <w:link w:val="Heading8"/>
    <w:rsid w:val="00F9167E"/>
    <w:rPr>
      <w:rFonts w:ascii="Arial" w:eastAsia="黑体" w:hAnsi="Arial"/>
      <w:kern w:val="2"/>
      <w:sz w:val="24"/>
    </w:rPr>
  </w:style>
  <w:style w:type="character" w:customStyle="1" w:styleId="Heading9Char">
    <w:name w:val="Heading 9 Char"/>
    <w:basedOn w:val="DefaultParagraphFont"/>
    <w:link w:val="Heading9"/>
    <w:rsid w:val="00F9167E"/>
    <w:rPr>
      <w:rFonts w:ascii="Arial" w:eastAsia="黑体" w:hAnsi="Arial"/>
      <w:kern w:val="2"/>
      <w:sz w:val="21"/>
    </w:rPr>
  </w:style>
  <w:style w:type="paragraph" w:customStyle="1" w:styleId="4">
    <w:name w:val="标题4"/>
    <w:basedOn w:val="Heading4"/>
    <w:next w:val="Normal"/>
    <w:link w:val="4CharChar"/>
    <w:rsid w:val="00F9167E"/>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F9167E"/>
    <w:rPr>
      <w:rFonts w:asciiTheme="minorHAnsi" w:eastAsiaTheme="minorEastAsia" w:hAnsiTheme="minorHAnsi" w:cstheme="minorBidi"/>
      <w:b/>
      <w:color w:val="000000"/>
      <w:kern w:val="24"/>
      <w:sz w:val="24"/>
      <w:szCs w:val="24"/>
      <w:lang w:val="zh-CN"/>
    </w:rPr>
  </w:style>
  <w:style w:type="paragraph" w:customStyle="1" w:styleId="ae">
    <w:name w:val="首行缩进"/>
    <w:basedOn w:val="Normal"/>
    <w:link w:val="CharChar0"/>
    <w:rsid w:val="00F9167E"/>
    <w:pPr>
      <w:ind w:firstLine="420"/>
    </w:pPr>
  </w:style>
  <w:style w:type="character" w:customStyle="1" w:styleId="CharChar0">
    <w:name w:val="首行缩进 Char Char"/>
    <w:link w:val="ae"/>
    <w:rsid w:val="00F9167E"/>
    <w:rPr>
      <w:rFonts w:asciiTheme="minorHAnsi" w:eastAsiaTheme="minorEastAsia" w:hAnsiTheme="minorHAnsi" w:cstheme="minorBidi"/>
      <w:kern w:val="2"/>
      <w:sz w:val="21"/>
      <w:szCs w:val="21"/>
    </w:rPr>
  </w:style>
  <w:style w:type="character" w:customStyle="1" w:styleId="CharChar">
    <w:name w:val="步骤 Char Char"/>
    <w:link w:val="a4"/>
    <w:uiPriority w:val="99"/>
    <w:rsid w:val="00F9167E"/>
    <w:rPr>
      <w:rFonts w:ascii="Arial Unicode MS" w:eastAsia="黑体" w:hAnsi="Arial Unicode MS"/>
      <w:b/>
      <w:i/>
      <w:kern w:val="2"/>
      <w:sz w:val="21"/>
      <w:szCs w:val="21"/>
    </w:rPr>
  </w:style>
  <w:style w:type="paragraph" w:customStyle="1" w:styleId="af">
    <w:name w:val="图"/>
    <w:basedOn w:val="Normal"/>
    <w:rsid w:val="00F9167E"/>
    <w:pPr>
      <w:adjustRightInd w:val="0"/>
      <w:spacing w:beforeLines="50" w:before="156" w:afterLines="50" w:after="156"/>
      <w:ind w:firstLine="420"/>
      <w:jc w:val="center"/>
    </w:pPr>
    <w:rPr>
      <w:rFonts w:ascii="Times New Roman" w:hAnsi="Times New Roman"/>
      <w:bCs/>
      <w:color w:val="000000"/>
      <w:szCs w:val="20"/>
    </w:rPr>
  </w:style>
  <w:style w:type="paragraph" w:customStyle="1" w:styleId="af0">
    <w:name w:val="图题"/>
    <w:basedOn w:val="Normal"/>
    <w:rsid w:val="00F9167E"/>
    <w:pPr>
      <w:adjustRightInd w:val="0"/>
      <w:spacing w:beforeLines="50" w:before="156" w:afterLines="50" w:after="156"/>
      <w:ind w:firstLine="420"/>
      <w:jc w:val="center"/>
    </w:pPr>
    <w:rPr>
      <w:rFonts w:ascii="Times New Roman" w:hAnsi="Times New Roman"/>
      <w:bCs/>
      <w:color w:val="000000"/>
      <w:sz w:val="18"/>
      <w:szCs w:val="20"/>
    </w:rPr>
  </w:style>
  <w:style w:type="paragraph" w:customStyle="1" w:styleId="af1">
    <w:name w:val="样式 源程序 + (西文) +西文标题"/>
    <w:basedOn w:val="Normal"/>
    <w:link w:val="CharChar1"/>
    <w:rsid w:val="00901212"/>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rFonts w:ascii="Cambria" w:hAnsi="Cambria"/>
    </w:rPr>
  </w:style>
  <w:style w:type="character" w:customStyle="1" w:styleId="CharChar1">
    <w:name w:val="样式 源程序 + (西文) +西文标题 Char Char"/>
    <w:link w:val="af1"/>
    <w:rsid w:val="00F9167E"/>
    <w:rPr>
      <w:rFonts w:ascii="Cambria" w:eastAsiaTheme="minorEastAsia" w:hAnsi="Cambria" w:cstheme="minorBidi"/>
      <w:kern w:val="2"/>
      <w:sz w:val="21"/>
      <w:szCs w:val="22"/>
      <w:shd w:val="clear" w:color="auto" w:fill="E6E6E6"/>
    </w:rPr>
  </w:style>
  <w:style w:type="paragraph" w:customStyle="1" w:styleId="a">
    <w:name w:val="正文标题"/>
    <w:basedOn w:val="Normal"/>
    <w:link w:val="CharChar2"/>
    <w:rsid w:val="00F9167E"/>
    <w:pPr>
      <w:numPr>
        <w:numId w:val="23"/>
      </w:numPr>
      <w:topLinePunct/>
      <w:adjustRightInd w:val="0"/>
      <w:ind w:firstLine="200"/>
    </w:pPr>
    <w:rPr>
      <w:bCs/>
      <w:color w:val="000000"/>
      <w:kern w:val="44"/>
    </w:rPr>
  </w:style>
  <w:style w:type="character" w:customStyle="1" w:styleId="CharChar2">
    <w:name w:val="正文标题 Char Char"/>
    <w:link w:val="a"/>
    <w:rsid w:val="00F9167E"/>
    <w:rPr>
      <w:rFonts w:asciiTheme="minorHAnsi" w:eastAsiaTheme="minorEastAsia" w:hAnsiTheme="minorHAnsi" w:cstheme="minorBidi"/>
      <w:bCs/>
      <w:color w:val="000000"/>
      <w:kern w:val="44"/>
      <w:sz w:val="21"/>
      <w:szCs w:val="22"/>
    </w:rPr>
  </w:style>
  <w:style w:type="paragraph" w:customStyle="1" w:styleId="af2">
    <w:name w:val="正文段落"/>
    <w:basedOn w:val="Normal"/>
    <w:link w:val="CharChar3"/>
    <w:rsid w:val="00F9167E"/>
  </w:style>
  <w:style w:type="character" w:customStyle="1" w:styleId="CharChar3">
    <w:name w:val="正文段落 Char Char"/>
    <w:link w:val="af2"/>
    <w:rsid w:val="00F9167E"/>
    <w:rPr>
      <w:rFonts w:eastAsiaTheme="minorEastAsia" w:cstheme="minorBidi"/>
      <w:kern w:val="2"/>
      <w:sz w:val="21"/>
      <w:szCs w:val="21"/>
    </w:rPr>
  </w:style>
  <w:style w:type="paragraph" w:styleId="TOC1">
    <w:name w:val="toc 1"/>
    <w:basedOn w:val="Normal"/>
    <w:next w:val="Normal"/>
    <w:uiPriority w:val="39"/>
    <w:locked/>
    <w:rsid w:val="00F9167E"/>
    <w:pPr>
      <w:ind w:firstLine="420"/>
    </w:pPr>
    <w:rPr>
      <w:rFonts w:ascii="Times New Roman" w:hAnsi="Times New Roman"/>
      <w:szCs w:val="20"/>
    </w:rPr>
  </w:style>
  <w:style w:type="paragraph" w:styleId="TOC2">
    <w:name w:val="toc 2"/>
    <w:basedOn w:val="Normal"/>
    <w:next w:val="Normal"/>
    <w:uiPriority w:val="39"/>
    <w:locked/>
    <w:rsid w:val="00F9167E"/>
    <w:pPr>
      <w:ind w:leftChars="200" w:left="420" w:firstLine="420"/>
    </w:pPr>
    <w:rPr>
      <w:rFonts w:ascii="Times New Roman" w:hAnsi="Times New Roman"/>
      <w:szCs w:val="20"/>
    </w:rPr>
  </w:style>
  <w:style w:type="paragraph" w:styleId="TOC3">
    <w:name w:val="toc 3"/>
    <w:basedOn w:val="Normal"/>
    <w:next w:val="Normal"/>
    <w:uiPriority w:val="39"/>
    <w:locked/>
    <w:rsid w:val="00F9167E"/>
    <w:pPr>
      <w:ind w:leftChars="400" w:left="840" w:firstLine="420"/>
    </w:pPr>
    <w:rPr>
      <w:rFonts w:ascii="Times New Roman" w:hAnsi="Times New Roman"/>
      <w:szCs w:val="20"/>
    </w:rPr>
  </w:style>
  <w:style w:type="paragraph" w:styleId="TOC4">
    <w:name w:val="toc 4"/>
    <w:basedOn w:val="Normal"/>
    <w:next w:val="Normal"/>
    <w:uiPriority w:val="39"/>
    <w:locked/>
    <w:rsid w:val="00F9167E"/>
    <w:pPr>
      <w:ind w:leftChars="600" w:left="1260" w:firstLine="420"/>
    </w:pPr>
    <w:rPr>
      <w:rFonts w:ascii="Times New Roman" w:hAnsi="Times New Roman"/>
      <w:szCs w:val="20"/>
    </w:rPr>
  </w:style>
  <w:style w:type="paragraph" w:styleId="TOC5">
    <w:name w:val="toc 5"/>
    <w:basedOn w:val="Normal"/>
    <w:next w:val="Normal"/>
    <w:uiPriority w:val="39"/>
    <w:locked/>
    <w:rsid w:val="00F9167E"/>
    <w:pPr>
      <w:ind w:leftChars="800" w:left="1680" w:firstLine="420"/>
    </w:pPr>
    <w:rPr>
      <w:rFonts w:ascii="Times New Roman" w:hAnsi="Times New Roman"/>
      <w:szCs w:val="20"/>
    </w:rPr>
  </w:style>
  <w:style w:type="paragraph" w:styleId="TOC6">
    <w:name w:val="toc 6"/>
    <w:basedOn w:val="Normal"/>
    <w:next w:val="Normal"/>
    <w:uiPriority w:val="39"/>
    <w:locked/>
    <w:rsid w:val="00F9167E"/>
    <w:pPr>
      <w:ind w:leftChars="1000" w:left="2100" w:firstLine="420"/>
    </w:pPr>
    <w:rPr>
      <w:rFonts w:ascii="Times New Roman" w:hAnsi="Times New Roman"/>
      <w:szCs w:val="20"/>
    </w:rPr>
  </w:style>
  <w:style w:type="paragraph" w:styleId="TOC7">
    <w:name w:val="toc 7"/>
    <w:basedOn w:val="Normal"/>
    <w:next w:val="Normal"/>
    <w:uiPriority w:val="39"/>
    <w:locked/>
    <w:rsid w:val="00F9167E"/>
    <w:pPr>
      <w:ind w:leftChars="1200" w:left="2520" w:firstLine="420"/>
    </w:pPr>
    <w:rPr>
      <w:rFonts w:ascii="Times New Roman" w:hAnsi="Times New Roman"/>
      <w:szCs w:val="20"/>
    </w:rPr>
  </w:style>
  <w:style w:type="paragraph" w:styleId="TOC8">
    <w:name w:val="toc 8"/>
    <w:basedOn w:val="Normal"/>
    <w:next w:val="Normal"/>
    <w:uiPriority w:val="39"/>
    <w:locked/>
    <w:rsid w:val="00F9167E"/>
    <w:pPr>
      <w:ind w:leftChars="1400" w:left="2940" w:firstLine="420"/>
    </w:pPr>
    <w:rPr>
      <w:rFonts w:ascii="Times New Roman" w:hAnsi="Times New Roman"/>
      <w:szCs w:val="20"/>
    </w:rPr>
  </w:style>
  <w:style w:type="paragraph" w:styleId="TOC9">
    <w:name w:val="toc 9"/>
    <w:basedOn w:val="Normal"/>
    <w:next w:val="Normal"/>
    <w:uiPriority w:val="39"/>
    <w:locked/>
    <w:rsid w:val="00F9167E"/>
    <w:pPr>
      <w:ind w:leftChars="1600" w:left="3360" w:firstLine="420"/>
    </w:pPr>
    <w:rPr>
      <w:rFonts w:ascii="Times New Roman" w:hAnsi="Times New Roman"/>
      <w:szCs w:val="20"/>
    </w:rPr>
  </w:style>
  <w:style w:type="paragraph" w:styleId="NormalIndent">
    <w:name w:val="Normal Indent"/>
    <w:basedOn w:val="Normal"/>
    <w:link w:val="NormalIndentChar"/>
    <w:locked/>
    <w:rsid w:val="00F9167E"/>
    <w:pPr>
      <w:ind w:firstLine="420"/>
    </w:pPr>
  </w:style>
  <w:style w:type="character" w:customStyle="1" w:styleId="NormalIndentChar">
    <w:name w:val="Normal Indent Char"/>
    <w:link w:val="NormalIndent"/>
    <w:rsid w:val="00F9167E"/>
    <w:rPr>
      <w:rFonts w:eastAsiaTheme="minorEastAsia" w:cstheme="minorBidi"/>
      <w:kern w:val="2"/>
      <w:sz w:val="21"/>
      <w:szCs w:val="21"/>
    </w:rPr>
  </w:style>
  <w:style w:type="paragraph" w:styleId="Title">
    <w:name w:val="Title"/>
    <w:basedOn w:val="Normal"/>
    <w:next w:val="Normal"/>
    <w:link w:val="TitleChar"/>
    <w:qFormat/>
    <w:locked/>
    <w:rsid w:val="00F9167E"/>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F9167E"/>
    <w:rPr>
      <w:rFonts w:asciiTheme="majorHAnsi" w:hAnsiTheme="majorHAnsi" w:cstheme="majorBidi"/>
      <w:b/>
      <w:bCs/>
      <w:kern w:val="2"/>
      <w:sz w:val="32"/>
      <w:szCs w:val="32"/>
    </w:rPr>
  </w:style>
  <w:style w:type="paragraph" w:styleId="Subtitle">
    <w:name w:val="Subtitle"/>
    <w:basedOn w:val="Normal"/>
    <w:next w:val="Normal"/>
    <w:link w:val="SubtitleChar"/>
    <w:uiPriority w:val="11"/>
    <w:qFormat/>
    <w:locked/>
    <w:rsid w:val="00F9167E"/>
  </w:style>
  <w:style w:type="character" w:customStyle="1" w:styleId="SubtitleChar">
    <w:name w:val="Subtitle Char"/>
    <w:basedOn w:val="DefaultParagraphFont"/>
    <w:link w:val="Subtitle"/>
    <w:uiPriority w:val="11"/>
    <w:rsid w:val="00F9167E"/>
    <w:rPr>
      <w:rFonts w:asciiTheme="minorHAnsi" w:eastAsiaTheme="minorEastAsia" w:hAnsiTheme="minorHAnsi" w:cstheme="minorBidi"/>
      <w:kern w:val="2"/>
      <w:sz w:val="21"/>
      <w:szCs w:val="21"/>
    </w:rPr>
  </w:style>
  <w:style w:type="table" w:styleId="MediumGrid2">
    <w:name w:val="Medium Grid 2"/>
    <w:basedOn w:val="TableNormal"/>
    <w:link w:val="2Char"/>
    <w:semiHidden/>
    <w:unhideWhenUsed/>
    <w:rsid w:val="00F9167E"/>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F9167E"/>
    <w:rPr>
      <w:rFonts w:ascii="Times New Roman" w:hint="default"/>
      <w:sz w:val="22"/>
    </w:rPr>
  </w:style>
  <w:style w:type="table" w:styleId="ColorfulList-Accent1">
    <w:name w:val="Colorful List Accent 1"/>
    <w:basedOn w:val="TableNormal"/>
    <w:link w:val="-1Char"/>
    <w:semiHidden/>
    <w:unhideWhenUsed/>
    <w:rsid w:val="00F9167E"/>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F9167E"/>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70375">
      <w:bodyDiv w:val="1"/>
      <w:marLeft w:val="0"/>
      <w:marRight w:val="0"/>
      <w:marTop w:val="0"/>
      <w:marBottom w:val="0"/>
      <w:divBdr>
        <w:top w:val="none" w:sz="0" w:space="0" w:color="auto"/>
        <w:left w:val="none" w:sz="0" w:space="0" w:color="auto"/>
        <w:bottom w:val="none" w:sz="0" w:space="0" w:color="auto"/>
        <w:right w:val="none" w:sz="0" w:space="0" w:color="auto"/>
      </w:divBdr>
    </w:div>
    <w:div w:id="40130831">
      <w:bodyDiv w:val="1"/>
      <w:marLeft w:val="0"/>
      <w:marRight w:val="0"/>
      <w:marTop w:val="0"/>
      <w:marBottom w:val="0"/>
      <w:divBdr>
        <w:top w:val="none" w:sz="0" w:space="0" w:color="auto"/>
        <w:left w:val="none" w:sz="0" w:space="0" w:color="auto"/>
        <w:bottom w:val="none" w:sz="0" w:space="0" w:color="auto"/>
        <w:right w:val="none" w:sz="0" w:space="0" w:color="auto"/>
      </w:divBdr>
    </w:div>
    <w:div w:id="47071691">
      <w:bodyDiv w:val="1"/>
      <w:marLeft w:val="0"/>
      <w:marRight w:val="0"/>
      <w:marTop w:val="0"/>
      <w:marBottom w:val="0"/>
      <w:divBdr>
        <w:top w:val="none" w:sz="0" w:space="0" w:color="auto"/>
        <w:left w:val="none" w:sz="0" w:space="0" w:color="auto"/>
        <w:bottom w:val="none" w:sz="0" w:space="0" w:color="auto"/>
        <w:right w:val="none" w:sz="0" w:space="0" w:color="auto"/>
      </w:divBdr>
    </w:div>
    <w:div w:id="78210424">
      <w:bodyDiv w:val="1"/>
      <w:marLeft w:val="0"/>
      <w:marRight w:val="0"/>
      <w:marTop w:val="0"/>
      <w:marBottom w:val="0"/>
      <w:divBdr>
        <w:top w:val="none" w:sz="0" w:space="0" w:color="auto"/>
        <w:left w:val="none" w:sz="0" w:space="0" w:color="auto"/>
        <w:bottom w:val="none" w:sz="0" w:space="0" w:color="auto"/>
        <w:right w:val="none" w:sz="0" w:space="0" w:color="auto"/>
      </w:divBdr>
    </w:div>
    <w:div w:id="169024143">
      <w:bodyDiv w:val="1"/>
      <w:marLeft w:val="0"/>
      <w:marRight w:val="0"/>
      <w:marTop w:val="0"/>
      <w:marBottom w:val="0"/>
      <w:divBdr>
        <w:top w:val="none" w:sz="0" w:space="0" w:color="auto"/>
        <w:left w:val="none" w:sz="0" w:space="0" w:color="auto"/>
        <w:bottom w:val="none" w:sz="0" w:space="0" w:color="auto"/>
        <w:right w:val="none" w:sz="0" w:space="0" w:color="auto"/>
      </w:divBdr>
      <w:divsChild>
        <w:div w:id="351884063">
          <w:marLeft w:val="0"/>
          <w:marRight w:val="0"/>
          <w:marTop w:val="0"/>
          <w:marBottom w:val="225"/>
          <w:divBdr>
            <w:top w:val="none" w:sz="0" w:space="0" w:color="auto"/>
            <w:left w:val="none" w:sz="0" w:space="0" w:color="auto"/>
            <w:bottom w:val="none" w:sz="0" w:space="0" w:color="auto"/>
            <w:right w:val="none" w:sz="0" w:space="0" w:color="auto"/>
          </w:divBdr>
        </w:div>
        <w:div w:id="2091802804">
          <w:marLeft w:val="0"/>
          <w:marRight w:val="0"/>
          <w:marTop w:val="0"/>
          <w:marBottom w:val="225"/>
          <w:divBdr>
            <w:top w:val="none" w:sz="0" w:space="0" w:color="auto"/>
            <w:left w:val="none" w:sz="0" w:space="0" w:color="auto"/>
            <w:bottom w:val="none" w:sz="0" w:space="0" w:color="auto"/>
            <w:right w:val="none" w:sz="0" w:space="0" w:color="auto"/>
          </w:divBdr>
        </w:div>
      </w:divsChild>
    </w:div>
    <w:div w:id="171645342">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204759599">
      <w:bodyDiv w:val="1"/>
      <w:marLeft w:val="0"/>
      <w:marRight w:val="0"/>
      <w:marTop w:val="0"/>
      <w:marBottom w:val="0"/>
      <w:divBdr>
        <w:top w:val="none" w:sz="0" w:space="0" w:color="auto"/>
        <w:left w:val="none" w:sz="0" w:space="0" w:color="auto"/>
        <w:bottom w:val="none" w:sz="0" w:space="0" w:color="auto"/>
        <w:right w:val="none" w:sz="0" w:space="0" w:color="auto"/>
      </w:divBdr>
    </w:div>
    <w:div w:id="210193518">
      <w:bodyDiv w:val="1"/>
      <w:marLeft w:val="0"/>
      <w:marRight w:val="0"/>
      <w:marTop w:val="0"/>
      <w:marBottom w:val="0"/>
      <w:divBdr>
        <w:top w:val="none" w:sz="0" w:space="0" w:color="auto"/>
        <w:left w:val="none" w:sz="0" w:space="0" w:color="auto"/>
        <w:bottom w:val="none" w:sz="0" w:space="0" w:color="auto"/>
        <w:right w:val="none" w:sz="0" w:space="0" w:color="auto"/>
      </w:divBdr>
    </w:div>
    <w:div w:id="242036758">
      <w:bodyDiv w:val="1"/>
      <w:marLeft w:val="0"/>
      <w:marRight w:val="0"/>
      <w:marTop w:val="0"/>
      <w:marBottom w:val="0"/>
      <w:divBdr>
        <w:top w:val="none" w:sz="0" w:space="0" w:color="auto"/>
        <w:left w:val="none" w:sz="0" w:space="0" w:color="auto"/>
        <w:bottom w:val="none" w:sz="0" w:space="0" w:color="auto"/>
        <w:right w:val="none" w:sz="0" w:space="0" w:color="auto"/>
      </w:divBdr>
    </w:div>
    <w:div w:id="243999690">
      <w:bodyDiv w:val="1"/>
      <w:marLeft w:val="0"/>
      <w:marRight w:val="0"/>
      <w:marTop w:val="0"/>
      <w:marBottom w:val="0"/>
      <w:divBdr>
        <w:top w:val="none" w:sz="0" w:space="0" w:color="auto"/>
        <w:left w:val="none" w:sz="0" w:space="0" w:color="auto"/>
        <w:bottom w:val="none" w:sz="0" w:space="0" w:color="auto"/>
        <w:right w:val="none" w:sz="0" w:space="0" w:color="auto"/>
      </w:divBdr>
    </w:div>
    <w:div w:id="304436021">
      <w:bodyDiv w:val="1"/>
      <w:marLeft w:val="0"/>
      <w:marRight w:val="0"/>
      <w:marTop w:val="0"/>
      <w:marBottom w:val="0"/>
      <w:divBdr>
        <w:top w:val="none" w:sz="0" w:space="0" w:color="auto"/>
        <w:left w:val="none" w:sz="0" w:space="0" w:color="auto"/>
        <w:bottom w:val="none" w:sz="0" w:space="0" w:color="auto"/>
        <w:right w:val="none" w:sz="0" w:space="0" w:color="auto"/>
      </w:divBdr>
    </w:div>
    <w:div w:id="306905814">
      <w:bodyDiv w:val="1"/>
      <w:marLeft w:val="0"/>
      <w:marRight w:val="0"/>
      <w:marTop w:val="0"/>
      <w:marBottom w:val="0"/>
      <w:divBdr>
        <w:top w:val="none" w:sz="0" w:space="0" w:color="auto"/>
        <w:left w:val="none" w:sz="0" w:space="0" w:color="auto"/>
        <w:bottom w:val="none" w:sz="0" w:space="0" w:color="auto"/>
        <w:right w:val="none" w:sz="0" w:space="0" w:color="auto"/>
      </w:divBdr>
    </w:div>
    <w:div w:id="334260782">
      <w:bodyDiv w:val="1"/>
      <w:marLeft w:val="0"/>
      <w:marRight w:val="0"/>
      <w:marTop w:val="0"/>
      <w:marBottom w:val="0"/>
      <w:divBdr>
        <w:top w:val="none" w:sz="0" w:space="0" w:color="auto"/>
        <w:left w:val="none" w:sz="0" w:space="0" w:color="auto"/>
        <w:bottom w:val="none" w:sz="0" w:space="0" w:color="auto"/>
        <w:right w:val="none" w:sz="0" w:space="0" w:color="auto"/>
      </w:divBdr>
    </w:div>
    <w:div w:id="385876560">
      <w:bodyDiv w:val="1"/>
      <w:marLeft w:val="0"/>
      <w:marRight w:val="0"/>
      <w:marTop w:val="0"/>
      <w:marBottom w:val="0"/>
      <w:divBdr>
        <w:top w:val="none" w:sz="0" w:space="0" w:color="auto"/>
        <w:left w:val="none" w:sz="0" w:space="0" w:color="auto"/>
        <w:bottom w:val="none" w:sz="0" w:space="0" w:color="auto"/>
        <w:right w:val="none" w:sz="0" w:space="0" w:color="auto"/>
      </w:divBdr>
    </w:div>
    <w:div w:id="389615946">
      <w:bodyDiv w:val="1"/>
      <w:marLeft w:val="0"/>
      <w:marRight w:val="0"/>
      <w:marTop w:val="0"/>
      <w:marBottom w:val="0"/>
      <w:divBdr>
        <w:top w:val="none" w:sz="0" w:space="0" w:color="auto"/>
        <w:left w:val="none" w:sz="0" w:space="0" w:color="auto"/>
        <w:bottom w:val="none" w:sz="0" w:space="0" w:color="auto"/>
        <w:right w:val="none" w:sz="0" w:space="0" w:color="auto"/>
      </w:divBdr>
    </w:div>
    <w:div w:id="450824834">
      <w:bodyDiv w:val="1"/>
      <w:marLeft w:val="0"/>
      <w:marRight w:val="0"/>
      <w:marTop w:val="0"/>
      <w:marBottom w:val="0"/>
      <w:divBdr>
        <w:top w:val="none" w:sz="0" w:space="0" w:color="auto"/>
        <w:left w:val="none" w:sz="0" w:space="0" w:color="auto"/>
        <w:bottom w:val="none" w:sz="0" w:space="0" w:color="auto"/>
        <w:right w:val="none" w:sz="0" w:space="0" w:color="auto"/>
      </w:divBdr>
    </w:div>
    <w:div w:id="577983737">
      <w:bodyDiv w:val="1"/>
      <w:marLeft w:val="0"/>
      <w:marRight w:val="0"/>
      <w:marTop w:val="0"/>
      <w:marBottom w:val="0"/>
      <w:divBdr>
        <w:top w:val="none" w:sz="0" w:space="0" w:color="auto"/>
        <w:left w:val="none" w:sz="0" w:space="0" w:color="auto"/>
        <w:bottom w:val="none" w:sz="0" w:space="0" w:color="auto"/>
        <w:right w:val="none" w:sz="0" w:space="0" w:color="auto"/>
      </w:divBdr>
    </w:div>
    <w:div w:id="581110345">
      <w:bodyDiv w:val="1"/>
      <w:marLeft w:val="0"/>
      <w:marRight w:val="0"/>
      <w:marTop w:val="0"/>
      <w:marBottom w:val="0"/>
      <w:divBdr>
        <w:top w:val="none" w:sz="0" w:space="0" w:color="auto"/>
        <w:left w:val="none" w:sz="0" w:space="0" w:color="auto"/>
        <w:bottom w:val="none" w:sz="0" w:space="0" w:color="auto"/>
        <w:right w:val="none" w:sz="0" w:space="0" w:color="auto"/>
      </w:divBdr>
    </w:div>
    <w:div w:id="650062192">
      <w:bodyDiv w:val="1"/>
      <w:marLeft w:val="0"/>
      <w:marRight w:val="0"/>
      <w:marTop w:val="0"/>
      <w:marBottom w:val="0"/>
      <w:divBdr>
        <w:top w:val="none" w:sz="0" w:space="0" w:color="auto"/>
        <w:left w:val="none" w:sz="0" w:space="0" w:color="auto"/>
        <w:bottom w:val="none" w:sz="0" w:space="0" w:color="auto"/>
        <w:right w:val="none" w:sz="0" w:space="0" w:color="auto"/>
      </w:divBdr>
    </w:div>
    <w:div w:id="787311913">
      <w:bodyDiv w:val="1"/>
      <w:marLeft w:val="0"/>
      <w:marRight w:val="0"/>
      <w:marTop w:val="0"/>
      <w:marBottom w:val="0"/>
      <w:divBdr>
        <w:top w:val="none" w:sz="0" w:space="0" w:color="auto"/>
        <w:left w:val="none" w:sz="0" w:space="0" w:color="auto"/>
        <w:bottom w:val="none" w:sz="0" w:space="0" w:color="auto"/>
        <w:right w:val="none" w:sz="0" w:space="0" w:color="auto"/>
      </w:divBdr>
    </w:div>
    <w:div w:id="825629682">
      <w:bodyDiv w:val="1"/>
      <w:marLeft w:val="0"/>
      <w:marRight w:val="0"/>
      <w:marTop w:val="0"/>
      <w:marBottom w:val="0"/>
      <w:divBdr>
        <w:top w:val="none" w:sz="0" w:space="0" w:color="auto"/>
        <w:left w:val="none" w:sz="0" w:space="0" w:color="auto"/>
        <w:bottom w:val="none" w:sz="0" w:space="0" w:color="auto"/>
        <w:right w:val="none" w:sz="0" w:space="0" w:color="auto"/>
      </w:divBdr>
    </w:div>
    <w:div w:id="864246179">
      <w:bodyDiv w:val="1"/>
      <w:marLeft w:val="0"/>
      <w:marRight w:val="0"/>
      <w:marTop w:val="0"/>
      <w:marBottom w:val="0"/>
      <w:divBdr>
        <w:top w:val="none" w:sz="0" w:space="0" w:color="auto"/>
        <w:left w:val="none" w:sz="0" w:space="0" w:color="auto"/>
        <w:bottom w:val="none" w:sz="0" w:space="0" w:color="auto"/>
        <w:right w:val="none" w:sz="0" w:space="0" w:color="auto"/>
      </w:divBdr>
    </w:div>
    <w:div w:id="879319644">
      <w:bodyDiv w:val="1"/>
      <w:marLeft w:val="0"/>
      <w:marRight w:val="0"/>
      <w:marTop w:val="0"/>
      <w:marBottom w:val="0"/>
      <w:divBdr>
        <w:top w:val="none" w:sz="0" w:space="0" w:color="auto"/>
        <w:left w:val="none" w:sz="0" w:space="0" w:color="auto"/>
        <w:bottom w:val="none" w:sz="0" w:space="0" w:color="auto"/>
        <w:right w:val="none" w:sz="0" w:space="0" w:color="auto"/>
      </w:divBdr>
    </w:div>
    <w:div w:id="880214038">
      <w:bodyDiv w:val="1"/>
      <w:marLeft w:val="0"/>
      <w:marRight w:val="0"/>
      <w:marTop w:val="0"/>
      <w:marBottom w:val="0"/>
      <w:divBdr>
        <w:top w:val="none" w:sz="0" w:space="0" w:color="auto"/>
        <w:left w:val="none" w:sz="0" w:space="0" w:color="auto"/>
        <w:bottom w:val="none" w:sz="0" w:space="0" w:color="auto"/>
        <w:right w:val="none" w:sz="0" w:space="0" w:color="auto"/>
      </w:divBdr>
    </w:div>
    <w:div w:id="936711126">
      <w:bodyDiv w:val="1"/>
      <w:marLeft w:val="0"/>
      <w:marRight w:val="0"/>
      <w:marTop w:val="0"/>
      <w:marBottom w:val="0"/>
      <w:divBdr>
        <w:top w:val="none" w:sz="0" w:space="0" w:color="auto"/>
        <w:left w:val="none" w:sz="0" w:space="0" w:color="auto"/>
        <w:bottom w:val="none" w:sz="0" w:space="0" w:color="auto"/>
        <w:right w:val="none" w:sz="0" w:space="0" w:color="auto"/>
      </w:divBdr>
    </w:div>
    <w:div w:id="1005132476">
      <w:bodyDiv w:val="1"/>
      <w:marLeft w:val="0"/>
      <w:marRight w:val="0"/>
      <w:marTop w:val="0"/>
      <w:marBottom w:val="0"/>
      <w:divBdr>
        <w:top w:val="none" w:sz="0" w:space="0" w:color="auto"/>
        <w:left w:val="none" w:sz="0" w:space="0" w:color="auto"/>
        <w:bottom w:val="none" w:sz="0" w:space="0" w:color="auto"/>
        <w:right w:val="none" w:sz="0" w:space="0" w:color="auto"/>
      </w:divBdr>
    </w:div>
    <w:div w:id="1101298773">
      <w:bodyDiv w:val="1"/>
      <w:marLeft w:val="0"/>
      <w:marRight w:val="0"/>
      <w:marTop w:val="0"/>
      <w:marBottom w:val="0"/>
      <w:divBdr>
        <w:top w:val="none" w:sz="0" w:space="0" w:color="auto"/>
        <w:left w:val="none" w:sz="0" w:space="0" w:color="auto"/>
        <w:bottom w:val="none" w:sz="0" w:space="0" w:color="auto"/>
        <w:right w:val="none" w:sz="0" w:space="0" w:color="auto"/>
      </w:divBdr>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29393859">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08647">
      <w:bodyDiv w:val="1"/>
      <w:marLeft w:val="0"/>
      <w:marRight w:val="0"/>
      <w:marTop w:val="0"/>
      <w:marBottom w:val="0"/>
      <w:divBdr>
        <w:top w:val="none" w:sz="0" w:space="0" w:color="auto"/>
        <w:left w:val="none" w:sz="0" w:space="0" w:color="auto"/>
        <w:bottom w:val="none" w:sz="0" w:space="0" w:color="auto"/>
        <w:right w:val="none" w:sz="0" w:space="0" w:color="auto"/>
      </w:divBdr>
    </w:div>
    <w:div w:id="1269435863">
      <w:bodyDiv w:val="1"/>
      <w:marLeft w:val="0"/>
      <w:marRight w:val="0"/>
      <w:marTop w:val="0"/>
      <w:marBottom w:val="0"/>
      <w:divBdr>
        <w:top w:val="none" w:sz="0" w:space="0" w:color="auto"/>
        <w:left w:val="none" w:sz="0" w:space="0" w:color="auto"/>
        <w:bottom w:val="none" w:sz="0" w:space="0" w:color="auto"/>
        <w:right w:val="none" w:sz="0" w:space="0" w:color="auto"/>
      </w:divBdr>
    </w:div>
    <w:div w:id="1281495073">
      <w:bodyDiv w:val="1"/>
      <w:marLeft w:val="0"/>
      <w:marRight w:val="0"/>
      <w:marTop w:val="0"/>
      <w:marBottom w:val="0"/>
      <w:divBdr>
        <w:top w:val="none" w:sz="0" w:space="0" w:color="auto"/>
        <w:left w:val="none" w:sz="0" w:space="0" w:color="auto"/>
        <w:bottom w:val="none" w:sz="0" w:space="0" w:color="auto"/>
        <w:right w:val="none" w:sz="0" w:space="0" w:color="auto"/>
      </w:divBdr>
    </w:div>
    <w:div w:id="1285384474">
      <w:bodyDiv w:val="1"/>
      <w:marLeft w:val="0"/>
      <w:marRight w:val="0"/>
      <w:marTop w:val="0"/>
      <w:marBottom w:val="0"/>
      <w:divBdr>
        <w:top w:val="none" w:sz="0" w:space="0" w:color="auto"/>
        <w:left w:val="none" w:sz="0" w:space="0" w:color="auto"/>
        <w:bottom w:val="none" w:sz="0" w:space="0" w:color="auto"/>
        <w:right w:val="none" w:sz="0" w:space="0" w:color="auto"/>
      </w:divBdr>
    </w:div>
    <w:div w:id="1294556603">
      <w:bodyDiv w:val="1"/>
      <w:marLeft w:val="0"/>
      <w:marRight w:val="0"/>
      <w:marTop w:val="0"/>
      <w:marBottom w:val="0"/>
      <w:divBdr>
        <w:top w:val="none" w:sz="0" w:space="0" w:color="auto"/>
        <w:left w:val="none" w:sz="0" w:space="0" w:color="auto"/>
        <w:bottom w:val="none" w:sz="0" w:space="0" w:color="auto"/>
        <w:right w:val="none" w:sz="0" w:space="0" w:color="auto"/>
      </w:divBdr>
    </w:div>
    <w:div w:id="1328284179">
      <w:bodyDiv w:val="1"/>
      <w:marLeft w:val="0"/>
      <w:marRight w:val="0"/>
      <w:marTop w:val="0"/>
      <w:marBottom w:val="0"/>
      <w:divBdr>
        <w:top w:val="none" w:sz="0" w:space="0" w:color="auto"/>
        <w:left w:val="none" w:sz="0" w:space="0" w:color="auto"/>
        <w:bottom w:val="none" w:sz="0" w:space="0" w:color="auto"/>
        <w:right w:val="none" w:sz="0" w:space="0" w:color="auto"/>
      </w:divBdr>
    </w:div>
    <w:div w:id="1359351131">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399667432">
      <w:bodyDiv w:val="1"/>
      <w:marLeft w:val="0"/>
      <w:marRight w:val="0"/>
      <w:marTop w:val="0"/>
      <w:marBottom w:val="0"/>
      <w:divBdr>
        <w:top w:val="none" w:sz="0" w:space="0" w:color="auto"/>
        <w:left w:val="none" w:sz="0" w:space="0" w:color="auto"/>
        <w:bottom w:val="none" w:sz="0" w:space="0" w:color="auto"/>
        <w:right w:val="none" w:sz="0" w:space="0" w:color="auto"/>
      </w:divBdr>
    </w:div>
    <w:div w:id="1423721447">
      <w:bodyDiv w:val="1"/>
      <w:marLeft w:val="0"/>
      <w:marRight w:val="0"/>
      <w:marTop w:val="0"/>
      <w:marBottom w:val="0"/>
      <w:divBdr>
        <w:top w:val="none" w:sz="0" w:space="0" w:color="auto"/>
        <w:left w:val="none" w:sz="0" w:space="0" w:color="auto"/>
        <w:bottom w:val="none" w:sz="0" w:space="0" w:color="auto"/>
        <w:right w:val="none" w:sz="0" w:space="0" w:color="auto"/>
      </w:divBdr>
    </w:div>
    <w:div w:id="1434934554">
      <w:bodyDiv w:val="1"/>
      <w:marLeft w:val="0"/>
      <w:marRight w:val="0"/>
      <w:marTop w:val="0"/>
      <w:marBottom w:val="0"/>
      <w:divBdr>
        <w:top w:val="none" w:sz="0" w:space="0" w:color="auto"/>
        <w:left w:val="none" w:sz="0" w:space="0" w:color="auto"/>
        <w:bottom w:val="none" w:sz="0" w:space="0" w:color="auto"/>
        <w:right w:val="none" w:sz="0" w:space="0" w:color="auto"/>
      </w:divBdr>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499077661">
      <w:bodyDiv w:val="1"/>
      <w:marLeft w:val="0"/>
      <w:marRight w:val="0"/>
      <w:marTop w:val="0"/>
      <w:marBottom w:val="0"/>
      <w:divBdr>
        <w:top w:val="none" w:sz="0" w:space="0" w:color="auto"/>
        <w:left w:val="none" w:sz="0" w:space="0" w:color="auto"/>
        <w:bottom w:val="none" w:sz="0" w:space="0" w:color="auto"/>
        <w:right w:val="none" w:sz="0" w:space="0" w:color="auto"/>
      </w:divBdr>
    </w:div>
    <w:div w:id="1507095966">
      <w:bodyDiv w:val="1"/>
      <w:marLeft w:val="0"/>
      <w:marRight w:val="0"/>
      <w:marTop w:val="0"/>
      <w:marBottom w:val="0"/>
      <w:divBdr>
        <w:top w:val="none" w:sz="0" w:space="0" w:color="auto"/>
        <w:left w:val="none" w:sz="0" w:space="0" w:color="auto"/>
        <w:bottom w:val="none" w:sz="0" w:space="0" w:color="auto"/>
        <w:right w:val="none" w:sz="0" w:space="0" w:color="auto"/>
      </w:divBdr>
    </w:div>
    <w:div w:id="1641184565">
      <w:bodyDiv w:val="1"/>
      <w:marLeft w:val="0"/>
      <w:marRight w:val="0"/>
      <w:marTop w:val="0"/>
      <w:marBottom w:val="0"/>
      <w:divBdr>
        <w:top w:val="none" w:sz="0" w:space="0" w:color="auto"/>
        <w:left w:val="none" w:sz="0" w:space="0" w:color="auto"/>
        <w:bottom w:val="none" w:sz="0" w:space="0" w:color="auto"/>
        <w:right w:val="none" w:sz="0" w:space="0" w:color="auto"/>
      </w:divBdr>
    </w:div>
    <w:div w:id="1702243673">
      <w:bodyDiv w:val="1"/>
      <w:marLeft w:val="0"/>
      <w:marRight w:val="0"/>
      <w:marTop w:val="0"/>
      <w:marBottom w:val="0"/>
      <w:divBdr>
        <w:top w:val="none" w:sz="0" w:space="0" w:color="auto"/>
        <w:left w:val="none" w:sz="0" w:space="0" w:color="auto"/>
        <w:bottom w:val="none" w:sz="0" w:space="0" w:color="auto"/>
        <w:right w:val="none" w:sz="0" w:space="0" w:color="auto"/>
      </w:divBdr>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67815">
      <w:bodyDiv w:val="1"/>
      <w:marLeft w:val="0"/>
      <w:marRight w:val="0"/>
      <w:marTop w:val="0"/>
      <w:marBottom w:val="0"/>
      <w:divBdr>
        <w:top w:val="none" w:sz="0" w:space="0" w:color="auto"/>
        <w:left w:val="none" w:sz="0" w:space="0" w:color="auto"/>
        <w:bottom w:val="none" w:sz="0" w:space="0" w:color="auto"/>
        <w:right w:val="none" w:sz="0" w:space="0" w:color="auto"/>
      </w:divBdr>
    </w:div>
    <w:div w:id="1781683887">
      <w:bodyDiv w:val="1"/>
      <w:marLeft w:val="0"/>
      <w:marRight w:val="0"/>
      <w:marTop w:val="0"/>
      <w:marBottom w:val="0"/>
      <w:divBdr>
        <w:top w:val="none" w:sz="0" w:space="0" w:color="auto"/>
        <w:left w:val="none" w:sz="0" w:space="0" w:color="auto"/>
        <w:bottom w:val="none" w:sz="0" w:space="0" w:color="auto"/>
        <w:right w:val="none" w:sz="0" w:space="0" w:color="auto"/>
      </w:divBdr>
    </w:div>
    <w:div w:id="1983734914">
      <w:bodyDiv w:val="1"/>
      <w:marLeft w:val="0"/>
      <w:marRight w:val="0"/>
      <w:marTop w:val="0"/>
      <w:marBottom w:val="0"/>
      <w:divBdr>
        <w:top w:val="none" w:sz="0" w:space="0" w:color="auto"/>
        <w:left w:val="none" w:sz="0" w:space="0" w:color="auto"/>
        <w:bottom w:val="none" w:sz="0" w:space="0" w:color="auto"/>
        <w:right w:val="none" w:sz="0" w:space="0" w:color="auto"/>
      </w:divBdr>
    </w:div>
    <w:div w:id="2005165631">
      <w:bodyDiv w:val="1"/>
      <w:marLeft w:val="0"/>
      <w:marRight w:val="0"/>
      <w:marTop w:val="0"/>
      <w:marBottom w:val="0"/>
      <w:divBdr>
        <w:top w:val="none" w:sz="0" w:space="0" w:color="auto"/>
        <w:left w:val="none" w:sz="0" w:space="0" w:color="auto"/>
        <w:bottom w:val="none" w:sz="0" w:space="0" w:color="auto"/>
        <w:right w:val="none" w:sz="0" w:space="0" w:color="auto"/>
      </w:divBdr>
    </w:div>
    <w:div w:id="2104304942">
      <w:bodyDiv w:val="1"/>
      <w:marLeft w:val="0"/>
      <w:marRight w:val="0"/>
      <w:marTop w:val="0"/>
      <w:marBottom w:val="0"/>
      <w:divBdr>
        <w:top w:val="none" w:sz="0" w:space="0" w:color="auto"/>
        <w:left w:val="none" w:sz="0" w:space="0" w:color="auto"/>
        <w:bottom w:val="none" w:sz="0" w:space="0" w:color="auto"/>
        <w:right w:val="none" w:sz="0" w:space="0" w:color="auto"/>
      </w:divBdr>
    </w:div>
    <w:div w:id="2113083783">
      <w:bodyDiv w:val="1"/>
      <w:marLeft w:val="0"/>
      <w:marRight w:val="0"/>
      <w:marTop w:val="0"/>
      <w:marBottom w:val="0"/>
      <w:divBdr>
        <w:top w:val="none" w:sz="0" w:space="0" w:color="auto"/>
        <w:left w:val="none" w:sz="0" w:space="0" w:color="auto"/>
        <w:bottom w:val="none" w:sz="0" w:space="0" w:color="auto"/>
        <w:right w:val="none" w:sz="0" w:space="0" w:color="auto"/>
      </w:divBdr>
    </w:div>
    <w:div w:id="212010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mailto:org.apache.spark.mllib.linalg.distributed.BlockMatrix@7e09407a" TargetMode="Externa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microsoft.com/office/2007/relationships/hdphoto" Target="media/hdphoto3.wdp"/><Relationship Id="rId27" Type="http://schemas.openxmlformats.org/officeDocument/2006/relationships/image" Target="media/image8.jpeg"/><Relationship Id="rId28" Type="http://schemas.microsoft.com/office/2007/relationships/hdphoto" Target="media/hdphoto4.wdp"/><Relationship Id="rId29" Type="http://schemas.openxmlformats.org/officeDocument/2006/relationships/image" Target="media/image9.jpeg"/><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30" Type="http://schemas.microsoft.com/office/2007/relationships/hdphoto" Target="media/hdphoto5.wdp"/><Relationship Id="rId31" Type="http://schemas.openxmlformats.org/officeDocument/2006/relationships/image" Target="media/image10.jpeg"/><Relationship Id="rId32" Type="http://schemas.microsoft.com/office/2007/relationships/hdphoto" Target="media/hdphoto6.wdp"/><Relationship Id="rId9" Type="http://schemas.openxmlformats.org/officeDocument/2006/relationships/image" Target="media/image1.jpe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1.png"/><Relationship Id="rId34" Type="http://schemas.openxmlformats.org/officeDocument/2006/relationships/hyperlink" Target="mailto:org.apache.spark.mllib.recommendation.MatrixFactorizationModel@6f2f9ba4" TargetMode="External"/><Relationship Id="rId35" Type="http://schemas.openxmlformats.org/officeDocument/2006/relationships/hyperlink" Target="https://translate.googleusercontent.com/translate_c?depth=1&amp;hl=en&amp;rurl=translate.google.com&amp;sl=en&amp;sp=nmt4&amp;tl=zh-CN&amp;u=http://spark.apache.org/docs/latest/api/scala/index.html&amp;usg=ALkJrhidcKbBeXAVZTbwdX7KfoWhzqj2VQ" TargetMode="External"/><Relationship Id="rId36" Type="http://schemas.openxmlformats.org/officeDocument/2006/relationships/hyperlink" Target="https://translate.googleusercontent.com/translate_c?depth=1&amp;hl=en&amp;rurl=translate.google.com&amp;sl=en&amp;sp=nmt4&amp;tl=zh-CN&amp;u=http://spark.apache.org/docs/latest/mllib-decision-tree.html&amp;usg=ALkJrhiVbZ_pw9Jsn6eRhn6QDrzKgWg4AA" TargetMode="External"/><Relationship Id="rId10" Type="http://schemas.microsoft.com/office/2007/relationships/hdphoto" Target="media/hdphoto1.wdp"/><Relationship Id="rId11" Type="http://schemas.openxmlformats.org/officeDocument/2006/relationships/image" Target="media/image2.jpeg"/><Relationship Id="rId12" Type="http://schemas.microsoft.com/office/2007/relationships/hdphoto" Target="media/hdphoto2.wdp"/><Relationship Id="rId13" Type="http://schemas.openxmlformats.org/officeDocument/2006/relationships/hyperlink" Target="mailto:org.apache.spark.mllib.linalg.distributed.RowMatrix@14e8304b" TargetMode="External"/><Relationship Id="rId14" Type="http://schemas.openxmlformats.org/officeDocument/2006/relationships/hyperlink" Target="mailto:org.apache.spark.mllib.linalg.distributed.IndexedRowMatrix@46b4cddb" TargetMode="External"/><Relationship Id="rId15" Type="http://schemas.openxmlformats.org/officeDocument/2006/relationships/hyperlink" Target="mailto:org.apache.spark.mllib.linalg.distributed.RowMatrix@435e857c" TargetMode="External"/><Relationship Id="rId16" Type="http://schemas.openxmlformats.org/officeDocument/2006/relationships/hyperlink" Target="mailto:org.apache.spark.mllib.linalg.distributed.CoordinateMatrix@17c158ca" TargetMode="External"/><Relationship Id="rId17" Type="http://schemas.openxmlformats.org/officeDocument/2006/relationships/hyperlink" Target="mailto:org.apache.spark.mllib.linalg.distributed.IndexedRowMatrix@c34e260" TargetMode="External"/><Relationship Id="rId18" Type="http://schemas.openxmlformats.org/officeDocument/2006/relationships/hyperlink" Target="mailto:org.apache.spark.mllib.linalg.distributed.CoordinateMatrix@2142b70d" TargetMode="External"/><Relationship Id="rId19" Type="http://schemas.openxmlformats.org/officeDocument/2006/relationships/hyperlink" Target="mailto:org.apache.spark.mllib.linalg.distributed.BlockMatrix@42e58f8e" TargetMode="Externa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footer" Target="footer3.xm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Google%20&#20113;&#31471;&#30828;&#30424;\Developing%20Projects\Spark%20Lab%20Tutorial%20Step%20By%20Step\Spark&#23454;&#39564;&#25945;&#31243;&#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09340-6373-C348-8C8A-99726F699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C:\Users\ivan\Google 云端硬盘\Developing Projects\Spark Lab Tutorial Step By Step\Spark实验教程模板.dotx</Template>
  <TotalTime>6023</TotalTime>
  <Pages>40</Pages>
  <Words>10782</Words>
  <Characters>61460</Characters>
  <Application>Microsoft Macintosh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Microsoft Office User</cp:lastModifiedBy>
  <cp:revision>50</cp:revision>
  <dcterms:created xsi:type="dcterms:W3CDTF">2017-07-19T14:23:00Z</dcterms:created>
  <dcterms:modified xsi:type="dcterms:W3CDTF">2020-04-18T02:47:00Z</dcterms:modified>
</cp:coreProperties>
</file>