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F118E6" w14:textId="60A9899A" w:rsidR="00731375" w:rsidRDefault="00B167D7" w:rsidP="002028E1">
      <w:pPr>
        <w:pStyle w:val="Heading1"/>
        <w:ind w:firstLine="880"/>
      </w:pPr>
      <w:r>
        <w:rPr>
          <w:rFonts w:hint="eastAsia"/>
        </w:rPr>
        <w:t>关系</w:t>
      </w:r>
      <w:r w:rsidR="000949AE">
        <w:rPr>
          <w:rFonts w:hint="eastAsia"/>
        </w:rPr>
        <w:t>型</w:t>
      </w:r>
      <w:r>
        <w:rPr>
          <w:rFonts w:hint="eastAsia"/>
        </w:rPr>
        <w:t>数据处理</w:t>
      </w:r>
    </w:p>
    <w:p w14:paraId="314D6367" w14:textId="66C6A7E1" w:rsidR="00466D97" w:rsidRDefault="00466D97" w:rsidP="00D75DA9">
      <w:pPr>
        <w:ind w:firstLine="420"/>
      </w:pPr>
      <w:r w:rsidRPr="00466D97">
        <w:rPr>
          <w:rFonts w:hint="eastAsia"/>
        </w:rPr>
        <w:t>大数据应用程序需要混合处理</w:t>
      </w:r>
      <w:r w:rsidR="0049446D">
        <w:rPr>
          <w:rFonts w:hint="eastAsia"/>
        </w:rPr>
        <w:t>各种</w:t>
      </w:r>
      <w:r w:rsidRPr="00466D97">
        <w:rPr>
          <w:rFonts w:hint="eastAsia"/>
        </w:rPr>
        <w:t>数据源和存储格式。</w:t>
      </w:r>
      <w:r w:rsidR="0049446D">
        <w:rPr>
          <w:rFonts w:hint="eastAsia"/>
        </w:rPr>
        <w:t>为</w:t>
      </w:r>
      <w:r w:rsidRPr="00466D97">
        <w:rPr>
          <w:rFonts w:hint="eastAsia"/>
        </w:rPr>
        <w:t>这些工作负载设计的</w:t>
      </w:r>
      <w:r w:rsidR="00E05CE4" w:rsidRPr="00466D97">
        <w:rPr>
          <w:rFonts w:hint="eastAsia"/>
        </w:rPr>
        <w:t>MapReduce</w:t>
      </w:r>
      <w:r w:rsidRPr="00466D97">
        <w:rPr>
          <w:rFonts w:hint="eastAsia"/>
        </w:rPr>
        <w:t>系统</w:t>
      </w:r>
      <w:r w:rsidR="001D0644">
        <w:rPr>
          <w:rFonts w:hint="eastAsia"/>
        </w:rPr>
        <w:t>提供了一个功能强大但低级别的过程式编程</w:t>
      </w:r>
      <w:r w:rsidR="0077603F">
        <w:rPr>
          <w:rFonts w:hint="eastAsia"/>
        </w:rPr>
        <w:t>。过程式编码是通过调用</w:t>
      </w:r>
      <w:r w:rsidR="0077603F">
        <w:rPr>
          <w:rFonts w:hint="eastAsia"/>
        </w:rPr>
        <w:t>API</w:t>
      </w:r>
      <w:r w:rsidR="0077603F">
        <w:rPr>
          <w:rFonts w:hint="eastAsia"/>
        </w:rPr>
        <w:t>实现数据的读取，需要了解</w:t>
      </w:r>
      <w:r w:rsidR="00D06D35">
        <w:rPr>
          <w:rFonts w:hint="eastAsia"/>
        </w:rPr>
        <w:t>特定</w:t>
      </w:r>
      <w:r w:rsidR="0077603F">
        <w:rPr>
          <w:rFonts w:hint="eastAsia"/>
        </w:rPr>
        <w:t>API</w:t>
      </w:r>
      <w:r w:rsidR="0077603F">
        <w:rPr>
          <w:rFonts w:hint="eastAsia"/>
        </w:rPr>
        <w:t>的使用规范</w:t>
      </w:r>
      <w:r w:rsidR="00514C8B">
        <w:rPr>
          <w:rFonts w:hint="eastAsia"/>
        </w:rPr>
        <w:t>，并且需要用户进行手动优化以实现高性能，</w:t>
      </w:r>
      <w:r w:rsidR="000651D1">
        <w:rPr>
          <w:rFonts w:hint="eastAsia"/>
        </w:rPr>
        <w:t>因此出现了很多工具</w:t>
      </w:r>
      <w:r w:rsidRPr="00466D97">
        <w:rPr>
          <w:rFonts w:hint="eastAsia"/>
        </w:rPr>
        <w:t>试图通过</w:t>
      </w:r>
      <w:r w:rsidR="000651D1" w:rsidRPr="00466D97">
        <w:rPr>
          <w:rFonts w:hint="eastAsia"/>
        </w:rPr>
        <w:t>大数据系统</w:t>
      </w:r>
      <w:r w:rsidRPr="00466D97">
        <w:rPr>
          <w:rFonts w:hint="eastAsia"/>
        </w:rPr>
        <w:t>接口来提供</w:t>
      </w:r>
      <w:r w:rsidR="003948EF">
        <w:rPr>
          <w:rFonts w:hint="eastAsia"/>
        </w:rPr>
        <w:t>关系型方法提高</w:t>
      </w:r>
      <w:r w:rsidRPr="00466D97">
        <w:rPr>
          <w:rFonts w:hint="eastAsia"/>
        </w:rPr>
        <w:t>用户体验。</w:t>
      </w:r>
      <w:r w:rsidR="009F6D60">
        <w:rPr>
          <w:rFonts w:hint="eastAsia"/>
        </w:rPr>
        <w:t>关系型方法是通过</w:t>
      </w:r>
      <w:r w:rsidR="009F6D60">
        <w:rPr>
          <w:rFonts w:hint="eastAsia"/>
        </w:rPr>
        <w:t>SQL</w:t>
      </w:r>
      <w:r w:rsidR="009F6D60">
        <w:rPr>
          <w:rFonts w:hint="eastAsia"/>
        </w:rPr>
        <w:t>语言实现数据读取，</w:t>
      </w:r>
      <w:r w:rsidR="00133096">
        <w:rPr>
          <w:rFonts w:hint="eastAsia"/>
        </w:rPr>
        <w:t>这是一种标准的应用于关系数据库上的查询语言，</w:t>
      </w:r>
      <w:r w:rsidR="008D53D6">
        <w:rPr>
          <w:rFonts w:hint="eastAsia"/>
        </w:rPr>
        <w:t>为用户提供了统一的查询格式。只要是熟悉关系数据库操作的用户就可以</w:t>
      </w:r>
      <w:r w:rsidR="006324FF">
        <w:rPr>
          <w:rFonts w:hint="eastAsia"/>
        </w:rPr>
        <w:t>轻松使用，而且可以自动实现优化处理。目前，</w:t>
      </w:r>
      <w:r w:rsidRPr="00466D97">
        <w:rPr>
          <w:rFonts w:hint="eastAsia"/>
        </w:rPr>
        <w:t>Pig</w:t>
      </w:r>
      <w:r>
        <w:rPr>
          <w:rFonts w:hint="eastAsia"/>
        </w:rPr>
        <w:t>、</w:t>
      </w:r>
      <w:r w:rsidRPr="00466D97">
        <w:rPr>
          <w:rFonts w:hint="eastAsia"/>
        </w:rPr>
        <w:t>Hive</w:t>
      </w:r>
      <w:r>
        <w:rPr>
          <w:rFonts w:hint="eastAsia"/>
        </w:rPr>
        <w:t>、</w:t>
      </w:r>
      <w:r w:rsidRPr="00466D97">
        <w:rPr>
          <w:rFonts w:hint="eastAsia"/>
        </w:rPr>
        <w:t>Dremel</w:t>
      </w:r>
      <w:r w:rsidRPr="00466D97">
        <w:rPr>
          <w:rFonts w:hint="eastAsia"/>
        </w:rPr>
        <w:t>和</w:t>
      </w:r>
      <w:r w:rsidRPr="00466D97">
        <w:rPr>
          <w:rFonts w:hint="eastAsia"/>
        </w:rPr>
        <w:t>Shark</w:t>
      </w:r>
      <w:r w:rsidR="006324FF">
        <w:rPr>
          <w:rFonts w:hint="eastAsia"/>
        </w:rPr>
        <w:t>等工具都可以提供利用</w:t>
      </w:r>
      <w:r w:rsidR="006324FF">
        <w:rPr>
          <w:rFonts w:hint="eastAsia"/>
        </w:rPr>
        <w:t>SQL</w:t>
      </w:r>
      <w:r w:rsidR="006324FF">
        <w:rPr>
          <w:rFonts w:hint="eastAsia"/>
        </w:rPr>
        <w:t>语言实现丰富的查询功能。</w:t>
      </w:r>
    </w:p>
    <w:p w14:paraId="52C82514" w14:textId="2B27D552" w:rsidR="00C72E13" w:rsidRDefault="00466D97" w:rsidP="00D75DA9">
      <w:pPr>
        <w:ind w:firstLine="420"/>
      </w:pPr>
      <w:r w:rsidRPr="00466D97">
        <w:rPr>
          <w:rFonts w:hint="eastAsia"/>
        </w:rPr>
        <w:t>尽管关系</w:t>
      </w:r>
      <w:r w:rsidR="00703AC4">
        <w:rPr>
          <w:rFonts w:hint="eastAsia"/>
        </w:rPr>
        <w:t>型</w:t>
      </w:r>
      <w:r w:rsidRPr="00466D97">
        <w:rPr>
          <w:rFonts w:hint="eastAsia"/>
        </w:rPr>
        <w:t>系统的普及表明用户通常更喜欢编写</w:t>
      </w:r>
      <w:r w:rsidR="00703AC4">
        <w:rPr>
          <w:rFonts w:hint="eastAsia"/>
        </w:rPr>
        <w:t>SQL</w:t>
      </w:r>
      <w:r w:rsidR="00FD0E75">
        <w:rPr>
          <w:rFonts w:hint="eastAsia"/>
        </w:rPr>
        <w:t>查询，但关系型方法对于许多大数据应用程序来说是不够的。首先</w:t>
      </w:r>
      <w:r w:rsidR="00C961CA">
        <w:rPr>
          <w:rFonts w:hint="eastAsia"/>
        </w:rPr>
        <w:t>用户想要对</w:t>
      </w:r>
      <w:r w:rsidRPr="00466D97">
        <w:rPr>
          <w:rFonts w:hint="eastAsia"/>
        </w:rPr>
        <w:t>半结构或非结构化的各种数据源执行</w:t>
      </w:r>
      <w:r w:rsidRPr="00466D97">
        <w:rPr>
          <w:rFonts w:hint="eastAsia"/>
        </w:rPr>
        <w:t>ETL</w:t>
      </w:r>
      <w:r w:rsidR="00C961CA">
        <w:rPr>
          <w:rFonts w:hint="eastAsia"/>
        </w:rPr>
        <w:t>，</w:t>
      </w:r>
      <w:r w:rsidRPr="00466D97">
        <w:rPr>
          <w:rFonts w:hint="eastAsia"/>
        </w:rPr>
        <w:t>需要</w:t>
      </w:r>
      <w:r w:rsidR="00C961CA">
        <w:rPr>
          <w:rFonts w:hint="eastAsia"/>
        </w:rPr>
        <w:t>根据数据类型定制代码；其次想要执行高级分析，例如机器学习和图</w:t>
      </w:r>
      <w:r w:rsidRPr="00466D97">
        <w:rPr>
          <w:rFonts w:hint="eastAsia"/>
        </w:rPr>
        <w:t>处理，这些高级分析在关系</w:t>
      </w:r>
      <w:r w:rsidR="00C961CA">
        <w:rPr>
          <w:rFonts w:hint="eastAsia"/>
        </w:rPr>
        <w:t>型</w:t>
      </w:r>
      <w:r w:rsidRPr="00466D97">
        <w:rPr>
          <w:rFonts w:hint="eastAsia"/>
        </w:rPr>
        <w:t>系统中难以表达。在实践中，大多数数据</w:t>
      </w:r>
      <w:r w:rsidR="00C961CA">
        <w:rPr>
          <w:rFonts w:hint="eastAsia"/>
        </w:rPr>
        <w:t>管道在</w:t>
      </w:r>
      <w:r w:rsidR="00E606DC">
        <w:rPr>
          <w:rFonts w:hint="eastAsia"/>
        </w:rPr>
        <w:t>理想情况下将结合使用关系查询和复杂的过程算法来表达，</w:t>
      </w:r>
      <w:r>
        <w:rPr>
          <w:rFonts w:hint="eastAsia"/>
        </w:rPr>
        <w:t>但是</w:t>
      </w:r>
      <w:r w:rsidR="00E606DC">
        <w:rPr>
          <w:rFonts w:hint="eastAsia"/>
        </w:rPr>
        <w:t>这两类系统（关系型和过程</w:t>
      </w:r>
      <w:r w:rsidRPr="00466D97">
        <w:rPr>
          <w:rFonts w:hint="eastAsia"/>
        </w:rPr>
        <w:t>型）到目前为止仍然很大程度上是分离的，迫使用户</w:t>
      </w:r>
      <w:r>
        <w:rPr>
          <w:rFonts w:hint="eastAsia"/>
        </w:rPr>
        <w:t>只能</w:t>
      </w:r>
      <w:r w:rsidRPr="00466D97">
        <w:rPr>
          <w:rFonts w:hint="eastAsia"/>
        </w:rPr>
        <w:t>选择</w:t>
      </w:r>
      <w:r>
        <w:rPr>
          <w:rFonts w:hint="eastAsia"/>
        </w:rPr>
        <w:t>其中一种模式</w:t>
      </w:r>
      <w:r w:rsidRPr="00466D97">
        <w:rPr>
          <w:rFonts w:hint="eastAsia"/>
        </w:rPr>
        <w:t>。</w:t>
      </w:r>
      <w:r>
        <w:t>Spark SQL</w:t>
      </w:r>
      <w:r>
        <w:rPr>
          <w:rFonts w:hint="eastAsia"/>
        </w:rPr>
        <w:t>建立</w:t>
      </w:r>
      <w:r w:rsidR="00DB34B9">
        <w:rPr>
          <w:rFonts w:hint="eastAsia"/>
        </w:rPr>
        <w:t>于</w:t>
      </w:r>
      <w:r>
        <w:rPr>
          <w:rFonts w:hint="eastAsia"/>
        </w:rPr>
        <w:t>在早先的</w:t>
      </w:r>
      <w:r>
        <w:rPr>
          <w:rFonts w:hint="eastAsia"/>
        </w:rPr>
        <w:t>Shark</w:t>
      </w:r>
      <w:r w:rsidR="00DB34B9">
        <w:rPr>
          <w:rFonts w:hint="eastAsia"/>
        </w:rPr>
        <w:t>项目上，其不是</w:t>
      </w:r>
      <w:r>
        <w:rPr>
          <w:rFonts w:hint="eastAsia"/>
        </w:rPr>
        <w:t>强迫用户在关系或程序</w:t>
      </w:r>
      <w:r w:rsidR="00DB34B9">
        <w:rPr>
          <w:rFonts w:hint="eastAsia"/>
        </w:rPr>
        <w:t>两种模式</w:t>
      </w:r>
      <w:r>
        <w:rPr>
          <w:rFonts w:hint="eastAsia"/>
        </w:rPr>
        <w:t>之间选择，</w:t>
      </w:r>
      <w:r>
        <w:rPr>
          <w:rFonts w:hint="eastAsia"/>
        </w:rPr>
        <w:t>Spark SQL</w:t>
      </w:r>
      <w:r>
        <w:rPr>
          <w:rFonts w:hint="eastAsia"/>
        </w:rPr>
        <w:t>可让用户无缝地混合这两者</w:t>
      </w:r>
      <w:r w:rsidR="00DB34B9">
        <w:rPr>
          <w:rFonts w:hint="eastAsia"/>
        </w:rPr>
        <w:t>模式</w:t>
      </w:r>
      <w:r>
        <w:rPr>
          <w:rFonts w:hint="eastAsia"/>
        </w:rPr>
        <w:t>。</w:t>
      </w:r>
      <w:r w:rsidRPr="00466D97">
        <w:rPr>
          <w:rFonts w:hint="eastAsia"/>
        </w:rPr>
        <w:t>Spark SQL</w:t>
      </w:r>
      <w:r>
        <w:rPr>
          <w:rFonts w:hint="eastAsia"/>
        </w:rPr>
        <w:t>结合</w:t>
      </w:r>
      <w:r w:rsidRPr="00466D97">
        <w:rPr>
          <w:rFonts w:hint="eastAsia"/>
        </w:rPr>
        <w:t>两</w:t>
      </w:r>
      <w:r>
        <w:rPr>
          <w:rFonts w:hint="eastAsia"/>
        </w:rPr>
        <w:t>种模式的优点，</w:t>
      </w:r>
      <w:r w:rsidRPr="00466D97">
        <w:rPr>
          <w:rFonts w:hint="eastAsia"/>
        </w:rPr>
        <w:t>弥合了两</w:t>
      </w:r>
      <w:r w:rsidR="00DB34B9">
        <w:rPr>
          <w:rFonts w:hint="eastAsia"/>
        </w:rPr>
        <w:t>中模式</w:t>
      </w:r>
      <w:r w:rsidRPr="00466D97">
        <w:rPr>
          <w:rFonts w:hint="eastAsia"/>
        </w:rPr>
        <w:t>之间的差距。</w:t>
      </w:r>
      <w:r w:rsidR="0046554D">
        <w:rPr>
          <w:rFonts w:hint="eastAsia"/>
        </w:rPr>
        <w:t>与</w:t>
      </w:r>
      <w:r w:rsidR="00D75DA9">
        <w:rPr>
          <w:rFonts w:hint="eastAsia"/>
        </w:rPr>
        <w:t>Apache Spark</w:t>
      </w:r>
      <w:r w:rsidR="00657528">
        <w:rPr>
          <w:rFonts w:hint="eastAsia"/>
        </w:rPr>
        <w:t>其他主要的组件</w:t>
      </w:r>
      <w:r w:rsidR="0046554D">
        <w:rPr>
          <w:rFonts w:hint="eastAsia"/>
        </w:rPr>
        <w:t>一样</w:t>
      </w:r>
      <w:r w:rsidR="00D75DA9">
        <w:rPr>
          <w:rFonts w:hint="eastAsia"/>
        </w:rPr>
        <w:t>，</w:t>
      </w:r>
      <w:r w:rsidR="00D75DA9">
        <w:rPr>
          <w:rFonts w:hint="eastAsia"/>
        </w:rPr>
        <w:t>Spark SQL</w:t>
      </w:r>
      <w:r w:rsidR="00657528">
        <w:rPr>
          <w:rFonts w:hint="eastAsia"/>
        </w:rPr>
        <w:t>也</w:t>
      </w:r>
      <w:r w:rsidR="00D75DA9">
        <w:rPr>
          <w:rFonts w:hint="eastAsia"/>
        </w:rPr>
        <w:t>是</w:t>
      </w:r>
      <w:r w:rsidR="0046554D">
        <w:rPr>
          <w:rFonts w:hint="eastAsia"/>
        </w:rPr>
        <w:t>一种特殊的</w:t>
      </w:r>
      <w:r w:rsidR="00C14ADF">
        <w:rPr>
          <w:rFonts w:hint="eastAsia"/>
        </w:rPr>
        <w:t>基于</w:t>
      </w:r>
      <w:r w:rsidR="00D75DA9">
        <w:rPr>
          <w:rFonts w:hint="eastAsia"/>
        </w:rPr>
        <w:t>大量分布式内存计算</w:t>
      </w:r>
      <w:r w:rsidR="00C14ADF">
        <w:rPr>
          <w:rFonts w:hint="eastAsia"/>
        </w:rPr>
        <w:t>的组件</w:t>
      </w:r>
      <w:r w:rsidR="00D057D5">
        <w:rPr>
          <w:rFonts w:hint="eastAsia"/>
        </w:rPr>
        <w:t>，是建立在</w:t>
      </w:r>
      <w:r w:rsidR="004B6ECB">
        <w:rPr>
          <w:rFonts w:hint="eastAsia"/>
        </w:rPr>
        <w:t>底层的</w:t>
      </w:r>
      <w:r w:rsidR="004B6ECB">
        <w:rPr>
          <w:rFonts w:hint="eastAsia"/>
        </w:rPr>
        <w:t>Spark</w:t>
      </w:r>
      <w:r w:rsidR="004B6ECB">
        <w:rPr>
          <w:rFonts w:hint="eastAsia"/>
        </w:rPr>
        <w:t>核心</w:t>
      </w:r>
      <w:r w:rsidR="00D75DA9">
        <w:rPr>
          <w:rFonts w:hint="eastAsia"/>
        </w:rPr>
        <w:t>RDD</w:t>
      </w:r>
      <w:r w:rsidR="00D057D5">
        <w:rPr>
          <w:rFonts w:hint="eastAsia"/>
        </w:rPr>
        <w:t>数据</w:t>
      </w:r>
      <w:r w:rsidR="004B6ECB">
        <w:rPr>
          <w:rFonts w:hint="eastAsia"/>
        </w:rPr>
        <w:t>模型</w:t>
      </w:r>
      <w:r w:rsidR="00D057D5">
        <w:rPr>
          <w:rFonts w:hint="eastAsia"/>
        </w:rPr>
        <w:t>之上的。</w:t>
      </w:r>
      <w:r w:rsidR="00657528">
        <w:rPr>
          <w:rFonts w:hint="eastAsia"/>
        </w:rPr>
        <w:t>Spark</w:t>
      </w:r>
      <w:r w:rsidR="00657528">
        <w:t xml:space="preserve"> </w:t>
      </w:r>
      <w:r w:rsidR="00657528">
        <w:rPr>
          <w:rFonts w:hint="eastAsia"/>
        </w:rPr>
        <w:t>SQL</w:t>
      </w:r>
      <w:r w:rsidR="00D057D5">
        <w:rPr>
          <w:rFonts w:hint="eastAsia"/>
        </w:rPr>
        <w:t>使用关系型数据结构保存</w:t>
      </w:r>
      <w:r w:rsidR="00C14ADF">
        <w:rPr>
          <w:rFonts w:hint="eastAsia"/>
        </w:rPr>
        <w:t>和</w:t>
      </w:r>
      <w:r w:rsidR="00D75DA9">
        <w:rPr>
          <w:rFonts w:hint="eastAsia"/>
        </w:rPr>
        <w:t>查询</w:t>
      </w:r>
      <w:r w:rsidR="00C14ADF">
        <w:rPr>
          <w:rFonts w:hint="eastAsia"/>
        </w:rPr>
        <w:t>，</w:t>
      </w:r>
      <w:r w:rsidR="00657528">
        <w:rPr>
          <w:rFonts w:hint="eastAsia"/>
        </w:rPr>
        <w:t>可以</w:t>
      </w:r>
      <w:r w:rsidR="00D75DA9">
        <w:rPr>
          <w:rFonts w:hint="eastAsia"/>
        </w:rPr>
        <w:t>持久结构化和半结构化数据</w:t>
      </w:r>
      <w:r w:rsidR="00130505">
        <w:rPr>
          <w:rFonts w:hint="eastAsia"/>
        </w:rPr>
        <w:t>。</w:t>
      </w:r>
      <w:r w:rsidR="00130505" w:rsidRPr="00466D97">
        <w:rPr>
          <w:rFonts w:hint="eastAsia"/>
        </w:rPr>
        <w:t>Spark SQL</w:t>
      </w:r>
      <w:r w:rsidR="00D75DA9">
        <w:rPr>
          <w:rFonts w:hint="eastAsia"/>
        </w:rPr>
        <w:t>可以使用</w:t>
      </w:r>
      <w:r w:rsidR="00D75DA9">
        <w:rPr>
          <w:rFonts w:hint="eastAsia"/>
        </w:rPr>
        <w:t>SQL</w:t>
      </w:r>
      <w:r w:rsidR="00D75DA9">
        <w:rPr>
          <w:rFonts w:hint="eastAsia"/>
        </w:rPr>
        <w:t>、</w:t>
      </w:r>
      <w:r w:rsidR="00D75DA9">
        <w:rPr>
          <w:rFonts w:hint="eastAsia"/>
        </w:rPr>
        <w:t>HiveQL</w:t>
      </w:r>
      <w:r w:rsidR="00D75DA9">
        <w:rPr>
          <w:rFonts w:hint="eastAsia"/>
        </w:rPr>
        <w:t>和自定义类似</w:t>
      </w:r>
      <w:r w:rsidR="00D75DA9">
        <w:rPr>
          <w:rFonts w:hint="eastAsia"/>
        </w:rPr>
        <w:t>SQL</w:t>
      </w:r>
      <w:r w:rsidR="00D75DA9">
        <w:rPr>
          <w:rFonts w:hint="eastAsia"/>
        </w:rPr>
        <w:t>的数据集</w:t>
      </w:r>
      <w:r w:rsidR="00D75DA9">
        <w:rPr>
          <w:rFonts w:hint="eastAsia"/>
        </w:rPr>
        <w:t>API</w:t>
      </w:r>
      <w:r w:rsidR="0096278F">
        <w:rPr>
          <w:rFonts w:hint="eastAsia"/>
        </w:rPr>
        <w:t>，</w:t>
      </w:r>
      <w:r w:rsidR="007D0F91">
        <w:rPr>
          <w:rFonts w:hint="eastAsia"/>
        </w:rPr>
        <w:t>可以将其</w:t>
      </w:r>
      <w:r w:rsidR="00D75DA9">
        <w:rPr>
          <w:rFonts w:hint="eastAsia"/>
        </w:rPr>
        <w:t>称为</w:t>
      </w:r>
      <w:r w:rsidR="008A5670">
        <w:rPr>
          <w:rFonts w:hint="eastAsia"/>
        </w:rPr>
        <w:t>针对</w:t>
      </w:r>
      <w:r w:rsidR="00D75DA9">
        <w:rPr>
          <w:rFonts w:hint="eastAsia"/>
        </w:rPr>
        <w:t>结构化查询</w:t>
      </w:r>
      <w:r w:rsidR="008A5670">
        <w:rPr>
          <w:rFonts w:hint="eastAsia"/>
        </w:rPr>
        <w:t>的</w:t>
      </w:r>
      <w:r w:rsidR="008A5670" w:rsidRPr="008A5670">
        <w:rPr>
          <w:rFonts w:hint="eastAsia"/>
        </w:rPr>
        <w:t>领域特定语言</w:t>
      </w:r>
      <w:r w:rsidR="00D75DA9">
        <w:rPr>
          <w:rFonts w:hint="eastAsia"/>
        </w:rPr>
        <w:t>。</w:t>
      </w:r>
      <w:r w:rsidR="00D75DA9">
        <w:rPr>
          <w:rFonts w:hint="eastAsia"/>
        </w:rPr>
        <w:t>Spark SQL</w:t>
      </w:r>
      <w:r w:rsidR="00D75DA9">
        <w:rPr>
          <w:rFonts w:hint="eastAsia"/>
        </w:rPr>
        <w:t>以批处理和流式传输模式支持结构化查询，后者作为</w:t>
      </w:r>
      <w:r w:rsidR="00D75DA9">
        <w:rPr>
          <w:rFonts w:hint="eastAsia"/>
        </w:rPr>
        <w:t>Spark SQL</w:t>
      </w:r>
      <w:r w:rsidR="00D75DA9">
        <w:rPr>
          <w:rFonts w:hint="eastAsia"/>
        </w:rPr>
        <w:t>的单独模块</w:t>
      </w:r>
      <w:r w:rsidR="00695CDA">
        <w:rPr>
          <w:rFonts w:hint="eastAsia"/>
        </w:rPr>
        <w:t>与</w:t>
      </w:r>
      <w:r w:rsidR="00695CDA">
        <w:rPr>
          <w:rFonts w:hint="eastAsia"/>
        </w:rPr>
        <w:t>Spark Streaming</w:t>
      </w:r>
      <w:r w:rsidR="00695CDA">
        <w:rPr>
          <w:rFonts w:hint="eastAsia"/>
        </w:rPr>
        <w:t>集成实现</w:t>
      </w:r>
      <w:r w:rsidR="00D75DA9">
        <w:rPr>
          <w:rFonts w:hint="eastAsia"/>
        </w:rPr>
        <w:t>结构化流。</w:t>
      </w:r>
    </w:p>
    <w:p w14:paraId="7D46CF46" w14:textId="6BF66AB2" w:rsidR="00D75DA9" w:rsidRDefault="0048680C" w:rsidP="00D75DA9">
      <w:pPr>
        <w:ind w:firstLine="420"/>
      </w:pPr>
      <w:r>
        <w:rPr>
          <w:rFonts w:hint="eastAsia"/>
        </w:rPr>
        <w:t>Spark</w:t>
      </w:r>
      <w:r>
        <w:t xml:space="preserve"> </w:t>
      </w:r>
      <w:r>
        <w:rPr>
          <w:rFonts w:hint="eastAsia"/>
        </w:rPr>
        <w:t>SQL</w:t>
      </w:r>
      <w:r w:rsidR="00A13A8A">
        <w:rPr>
          <w:rFonts w:hint="eastAsia"/>
        </w:rPr>
        <w:t>是一个基于</w:t>
      </w:r>
      <w:r>
        <w:rPr>
          <w:rFonts w:hint="eastAsia"/>
        </w:rPr>
        <w:t>Apache Spark</w:t>
      </w:r>
      <w:r w:rsidR="00CE75DB">
        <w:rPr>
          <w:rFonts w:hint="eastAsia"/>
        </w:rPr>
        <w:t>核心</w:t>
      </w:r>
      <w:r>
        <w:rPr>
          <w:rFonts w:hint="eastAsia"/>
        </w:rPr>
        <w:t>运行的库。</w:t>
      </w:r>
      <w:r w:rsidRPr="00D6246F">
        <w:rPr>
          <w:rFonts w:hint="eastAsia"/>
        </w:rPr>
        <w:t>Spark SQL</w:t>
      </w:r>
      <w:r w:rsidRPr="00D6246F">
        <w:rPr>
          <w:rFonts w:hint="eastAsia"/>
        </w:rPr>
        <w:t>的一个用途是执行</w:t>
      </w:r>
      <w:r w:rsidRPr="00D6246F">
        <w:rPr>
          <w:rFonts w:hint="eastAsia"/>
        </w:rPr>
        <w:t>SQL</w:t>
      </w:r>
      <w:r w:rsidRPr="00D6246F">
        <w:rPr>
          <w:rFonts w:hint="eastAsia"/>
        </w:rPr>
        <w:t>查询</w:t>
      </w:r>
      <w:r w:rsidR="003B37BD">
        <w:rPr>
          <w:rFonts w:hint="eastAsia"/>
        </w:rPr>
        <w:t>，</w:t>
      </w:r>
      <w:r w:rsidRPr="00D6246F">
        <w:rPr>
          <w:rFonts w:hint="eastAsia"/>
        </w:rPr>
        <w:t>也可用于从现有的</w:t>
      </w:r>
      <w:r w:rsidRPr="00D6246F">
        <w:rPr>
          <w:rFonts w:hint="eastAsia"/>
        </w:rPr>
        <w:t>Hive</w:t>
      </w:r>
      <w:r w:rsidR="003B37BD">
        <w:rPr>
          <w:rFonts w:hint="eastAsia"/>
        </w:rPr>
        <w:t>中读取数据，通过</w:t>
      </w:r>
      <w:r w:rsidRPr="00D6246F">
        <w:rPr>
          <w:rFonts w:hint="eastAsia"/>
        </w:rPr>
        <w:t>编程语言运行</w:t>
      </w:r>
      <w:r w:rsidRPr="00D6246F">
        <w:rPr>
          <w:rFonts w:hint="eastAsia"/>
        </w:rPr>
        <w:t>SQL</w:t>
      </w:r>
      <w:r w:rsidRPr="00D6246F">
        <w:rPr>
          <w:rFonts w:hint="eastAsia"/>
        </w:rPr>
        <w:t>时，结果将作为</w:t>
      </w:r>
      <w:r w:rsidR="003B37BD">
        <w:rPr>
          <w:rFonts w:hint="eastAsia"/>
        </w:rPr>
        <w:t>Dataset</w:t>
      </w:r>
      <w:r w:rsidR="003B37BD">
        <w:rPr>
          <w:rFonts w:hint="eastAsia"/>
        </w:rPr>
        <w:t>或</w:t>
      </w:r>
      <w:r w:rsidRPr="00D6246F">
        <w:rPr>
          <w:rFonts w:hint="eastAsia"/>
        </w:rPr>
        <w:t>DataFrame</w:t>
      </w:r>
      <w:r w:rsidRPr="00D6246F">
        <w:rPr>
          <w:rFonts w:hint="eastAsia"/>
        </w:rPr>
        <w:t>返回。还可以使用命令行</w:t>
      </w:r>
      <w:r w:rsidR="003B37BD">
        <w:rPr>
          <w:rFonts w:hint="eastAsia"/>
        </w:rPr>
        <w:t>，或者</w:t>
      </w:r>
      <w:r w:rsidR="003B37BD">
        <w:rPr>
          <w:rFonts w:hint="eastAsia"/>
        </w:rPr>
        <w:t>JDBC</w:t>
      </w:r>
      <w:r w:rsidR="003B37BD">
        <w:rPr>
          <w:rFonts w:hint="eastAsia"/>
        </w:rPr>
        <w:t>和</w:t>
      </w:r>
      <w:r w:rsidRPr="00D6246F">
        <w:rPr>
          <w:rFonts w:hint="eastAsia"/>
        </w:rPr>
        <w:t>ODBC</w:t>
      </w:r>
      <w:r w:rsidRPr="00D6246F">
        <w:rPr>
          <w:rFonts w:hint="eastAsia"/>
        </w:rPr>
        <w:t>与</w:t>
      </w:r>
      <w:r w:rsidRPr="00D6246F">
        <w:rPr>
          <w:rFonts w:hint="eastAsia"/>
        </w:rPr>
        <w:t>SQL</w:t>
      </w:r>
      <w:r>
        <w:rPr>
          <w:rFonts w:hint="eastAsia"/>
        </w:rPr>
        <w:t>接口</w:t>
      </w:r>
      <w:r w:rsidRPr="00D6246F">
        <w:rPr>
          <w:rFonts w:hint="eastAsia"/>
        </w:rPr>
        <w:t>进行交互</w:t>
      </w:r>
      <w:r>
        <w:rPr>
          <w:rFonts w:hint="eastAsia"/>
        </w:rPr>
        <w:t>（</w:t>
      </w:r>
      <w:r>
        <w:fldChar w:fldCharType="begin"/>
      </w:r>
      <w:r>
        <w:instrText xml:space="preserve"> </w:instrText>
      </w:r>
      <w:r>
        <w:rPr>
          <w:rFonts w:hint="eastAsia"/>
        </w:rPr>
        <w:instrText>REF _Ref513724312 \h</w:instrText>
      </w:r>
      <w:r>
        <w:instrText xml:space="preserve"> </w:instrText>
      </w:r>
      <w:r>
        <w:fldChar w:fldCharType="separate"/>
      </w:r>
      <w:r w:rsidR="008C4C33">
        <w:rPr>
          <w:rFonts w:hint="eastAsia"/>
        </w:rPr>
        <w:t>图例</w:t>
      </w:r>
      <w:r w:rsidR="008C4C33">
        <w:rPr>
          <w:rFonts w:hint="eastAsia"/>
        </w:rPr>
        <w:t xml:space="preserve"> </w:t>
      </w:r>
      <w:r w:rsidR="008C4C33">
        <w:rPr>
          <w:noProof/>
        </w:rPr>
        <w:t>4</w:t>
      </w:r>
      <w:r w:rsidR="008C4C33">
        <w:noBreakHyphen/>
      </w:r>
      <w:r w:rsidR="008C4C33">
        <w:rPr>
          <w:noProof/>
        </w:rPr>
        <w:t>1</w:t>
      </w:r>
      <w:r>
        <w:fldChar w:fldCharType="end"/>
      </w:r>
      <w:r>
        <w:rPr>
          <w:rFonts w:hint="eastAsia"/>
        </w:rPr>
        <w:t>）</w:t>
      </w:r>
      <w:r w:rsidRPr="00D6246F">
        <w:rPr>
          <w:rFonts w:hint="eastAsia"/>
        </w:rPr>
        <w:t>。</w:t>
      </w:r>
      <w:r w:rsidR="009545DF">
        <w:rPr>
          <w:rFonts w:hint="eastAsia"/>
        </w:rPr>
        <w:t>从</w:t>
      </w:r>
      <w:r w:rsidR="009545DF">
        <w:rPr>
          <w:rFonts w:hint="eastAsia"/>
        </w:rPr>
        <w:t>Spark 2.0</w:t>
      </w:r>
      <w:r w:rsidR="009545DF">
        <w:rPr>
          <w:rFonts w:hint="eastAsia"/>
        </w:rPr>
        <w:t>起，</w:t>
      </w:r>
      <w:r w:rsidR="009545DF">
        <w:rPr>
          <w:rFonts w:hint="eastAsia"/>
        </w:rPr>
        <w:t>Spark SQL</w:t>
      </w:r>
      <w:r w:rsidR="009545DF">
        <w:rPr>
          <w:rFonts w:hint="eastAsia"/>
        </w:rPr>
        <w:t>实际上已经成为内存分布式数据高层接口，将</w:t>
      </w:r>
      <w:r w:rsidR="009545DF">
        <w:rPr>
          <w:rFonts w:hint="eastAsia"/>
        </w:rPr>
        <w:t>RDD</w:t>
      </w:r>
      <w:r w:rsidR="009545DF">
        <w:rPr>
          <w:rFonts w:hint="eastAsia"/>
        </w:rPr>
        <w:t>隐藏在更高层次的抽象背后。</w:t>
      </w:r>
      <w:r w:rsidR="00A273F1">
        <w:rPr>
          <w:rFonts w:hint="eastAsia"/>
        </w:rPr>
        <w:t>Spark SQL</w:t>
      </w:r>
      <w:r w:rsidR="009545DF">
        <w:rPr>
          <w:rFonts w:hint="eastAsia"/>
        </w:rPr>
        <w:t>启用</w:t>
      </w:r>
      <w:r w:rsidR="009545DF">
        <w:rPr>
          <w:rFonts w:hint="eastAsia"/>
        </w:rPr>
        <w:t>Hive</w:t>
      </w:r>
      <w:r w:rsidR="00A273F1">
        <w:rPr>
          <w:rFonts w:hint="eastAsia"/>
        </w:rPr>
        <w:t>支持</w:t>
      </w:r>
      <w:r w:rsidR="009545DF">
        <w:rPr>
          <w:rFonts w:hint="eastAsia"/>
        </w:rPr>
        <w:t>，我们可以使用</w:t>
      </w:r>
      <w:r w:rsidR="009545DF">
        <w:rPr>
          <w:rFonts w:hint="eastAsia"/>
        </w:rPr>
        <w:t>HiveQL</w:t>
      </w:r>
      <w:r w:rsidR="00723634">
        <w:rPr>
          <w:rFonts w:hint="eastAsia"/>
        </w:rPr>
        <w:t>语法</w:t>
      </w:r>
      <w:r w:rsidR="009545DF">
        <w:rPr>
          <w:rFonts w:hint="eastAsia"/>
        </w:rPr>
        <w:t>读取和写入基于</w:t>
      </w:r>
      <w:r w:rsidR="009545DF">
        <w:rPr>
          <w:rFonts w:hint="eastAsia"/>
        </w:rPr>
        <w:t>Hive</w:t>
      </w:r>
      <w:r w:rsidR="009545DF">
        <w:rPr>
          <w:rFonts w:hint="eastAsia"/>
        </w:rPr>
        <w:t>部署的数据。</w:t>
      </w:r>
      <w:r w:rsidR="000101A0">
        <w:rPr>
          <w:rFonts w:hint="eastAsia"/>
        </w:rPr>
        <w:t>通过</w:t>
      </w:r>
      <w:r w:rsidR="000101A0">
        <w:rPr>
          <w:rFonts w:hint="eastAsia"/>
        </w:rPr>
        <w:t>Spark SQL</w:t>
      </w:r>
      <w:r w:rsidR="000101A0">
        <w:rPr>
          <w:rFonts w:hint="eastAsia"/>
        </w:rPr>
        <w:t>执行的选择</w:t>
      </w:r>
      <w:r w:rsidR="00D75DA9">
        <w:rPr>
          <w:rFonts w:hint="eastAsia"/>
        </w:rPr>
        <w:t>查询</w:t>
      </w:r>
      <w:r w:rsidR="000101A0">
        <w:rPr>
          <w:rFonts w:hint="eastAsia"/>
        </w:rPr>
        <w:t>都将生成</w:t>
      </w:r>
      <w:r w:rsidR="00D75DA9">
        <w:rPr>
          <w:rFonts w:hint="eastAsia"/>
        </w:rPr>
        <w:t>一个</w:t>
      </w:r>
      <w:r w:rsidR="00D75DA9">
        <w:rPr>
          <w:rFonts w:hint="eastAsia"/>
        </w:rPr>
        <w:t>Catalyst</w:t>
      </w:r>
      <w:r w:rsidR="00D75DA9">
        <w:rPr>
          <w:rFonts w:hint="eastAsia"/>
        </w:rPr>
        <w:t>表达式树，同时进一步优化到大型分布式数据集</w:t>
      </w:r>
      <w:r w:rsidR="00063A21">
        <w:rPr>
          <w:rFonts w:hint="eastAsia"/>
        </w:rPr>
        <w:t>上</w:t>
      </w:r>
      <w:r w:rsidR="00D75DA9">
        <w:rPr>
          <w:rFonts w:hint="eastAsia"/>
        </w:rPr>
        <w:t>。</w:t>
      </w:r>
      <w:r w:rsidR="00D75DA9" w:rsidRPr="00CF111F">
        <w:rPr>
          <w:rFonts w:hint="eastAsia"/>
        </w:rPr>
        <w:t>像</w:t>
      </w:r>
      <w:r w:rsidR="00D75DA9">
        <w:t>SQL</w:t>
      </w:r>
      <w:r w:rsidR="00D75DA9" w:rsidRPr="00CF111F">
        <w:rPr>
          <w:rFonts w:hint="eastAsia"/>
        </w:rPr>
        <w:t>和</w:t>
      </w:r>
      <w:r w:rsidR="00D75DA9">
        <w:t>NoSQL</w:t>
      </w:r>
      <w:r w:rsidR="00D75DA9" w:rsidRPr="00CF111F">
        <w:rPr>
          <w:rFonts w:hint="eastAsia"/>
        </w:rPr>
        <w:t>数据库一样，</w:t>
      </w:r>
      <w:r w:rsidR="00D75DA9">
        <w:t>Spark SQL</w:t>
      </w:r>
      <w:r w:rsidR="009545DF">
        <w:rPr>
          <w:rFonts w:hint="eastAsia"/>
        </w:rPr>
        <w:t>使用逻辑查询计划优化器</w:t>
      </w:r>
      <w:r w:rsidR="00EE5980" w:rsidRPr="00CF111F">
        <w:rPr>
          <w:rFonts w:hint="eastAsia"/>
        </w:rPr>
        <w:t>生成</w:t>
      </w:r>
      <w:r w:rsidR="00D75DA9" w:rsidRPr="00CF111F">
        <w:rPr>
          <w:rFonts w:hint="eastAsia"/>
        </w:rPr>
        <w:t>代码</w:t>
      </w:r>
      <w:r w:rsidR="00EE5980">
        <w:rPr>
          <w:rFonts w:hint="eastAsia"/>
        </w:rPr>
        <w:t>，通</w:t>
      </w:r>
      <w:r w:rsidR="00A273F1">
        <w:rPr>
          <w:rFonts w:hint="eastAsia"/>
        </w:rPr>
        <w:t>常可能比我们</w:t>
      </w:r>
      <w:r w:rsidR="00EE5980">
        <w:rPr>
          <w:rFonts w:hint="eastAsia"/>
        </w:rPr>
        <w:t>自定义代码更好。</w:t>
      </w:r>
      <w:r w:rsidR="00EE5980">
        <w:rPr>
          <w:rFonts w:hint="eastAsia"/>
        </w:rPr>
        <w:t>Spark SQL</w:t>
      </w:r>
      <w:r w:rsidR="00D75DA9" w:rsidRPr="00CF111F">
        <w:rPr>
          <w:rFonts w:hint="eastAsia"/>
        </w:rPr>
        <w:t>具有二进制行格式的</w:t>
      </w:r>
      <w:r w:rsidR="00D75DA9">
        <w:t>Tungsten</w:t>
      </w:r>
      <w:r w:rsidR="00D75DA9" w:rsidRPr="00CF111F">
        <w:rPr>
          <w:rFonts w:hint="eastAsia"/>
        </w:rPr>
        <w:t>执行引擎</w:t>
      </w:r>
      <w:r w:rsidR="00EE5980">
        <w:rPr>
          <w:rFonts w:hint="eastAsia"/>
        </w:rPr>
        <w:t>以</w:t>
      </w:r>
      <w:r w:rsidR="00D75DA9" w:rsidRPr="00CF111F">
        <w:rPr>
          <w:rFonts w:hint="eastAsia"/>
        </w:rPr>
        <w:t>提供性能查询优化。</w:t>
      </w:r>
      <w:r w:rsidR="00A273F1">
        <w:rPr>
          <w:rFonts w:hint="eastAsia"/>
        </w:rPr>
        <w:t>另外，</w:t>
      </w:r>
      <w:r w:rsidR="00D75DA9">
        <w:rPr>
          <w:rFonts w:hint="eastAsia"/>
        </w:rPr>
        <w:t>Spark SQL</w:t>
      </w:r>
      <w:r w:rsidR="00D75DA9">
        <w:rPr>
          <w:rFonts w:hint="eastAsia"/>
        </w:rPr>
        <w:t>引入了一个名为</w:t>
      </w:r>
      <w:r w:rsidR="00D75DA9">
        <w:rPr>
          <w:rFonts w:hint="eastAsia"/>
        </w:rPr>
        <w:t>Dataset</w:t>
      </w:r>
      <w:r w:rsidR="006372F9">
        <w:rPr>
          <w:rFonts w:hint="eastAsia"/>
        </w:rPr>
        <w:t>的表格数据抽象</w:t>
      </w:r>
      <w:r w:rsidR="00F55D59">
        <w:rPr>
          <w:rFonts w:hint="eastAsia"/>
        </w:rPr>
        <w:t>，</w:t>
      </w:r>
      <w:r w:rsidR="00D75DA9">
        <w:rPr>
          <w:rFonts w:hint="eastAsia"/>
        </w:rPr>
        <w:t>旨在使结构化表格数据</w:t>
      </w:r>
      <w:r w:rsidR="00436349">
        <w:rPr>
          <w:rFonts w:hint="eastAsia"/>
        </w:rPr>
        <w:t>定义</w:t>
      </w:r>
      <w:r w:rsidR="00D75DA9">
        <w:rPr>
          <w:rFonts w:hint="eastAsia"/>
        </w:rPr>
        <w:t>更加简单</w:t>
      </w:r>
      <w:r w:rsidR="00436349">
        <w:rPr>
          <w:rFonts w:hint="eastAsia"/>
        </w:rPr>
        <w:t>和</w:t>
      </w:r>
      <w:r w:rsidR="00D75DA9">
        <w:rPr>
          <w:rFonts w:hint="eastAsia"/>
        </w:rPr>
        <w:t>快捷。</w:t>
      </w:r>
    </w:p>
    <w:p w14:paraId="52B194C4" w14:textId="45ED6AE3" w:rsidR="00C14ADF" w:rsidRDefault="00F43C3E" w:rsidP="00C14ADF">
      <w:pPr>
        <w:ind w:firstLine="420"/>
        <w:jc w:val="center"/>
      </w:pPr>
      <w:r w:rsidRPr="00F43C3E">
        <w:rPr>
          <w:noProof/>
        </w:rPr>
        <w:lastRenderedPageBreak/>
        <w:drawing>
          <wp:inline distT="0" distB="0" distL="0" distR="0" wp14:anchorId="402A6314" wp14:editId="2ABB2719">
            <wp:extent cx="2858127" cy="27213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4865" cy="2727756"/>
                    </a:xfrm>
                    <a:prstGeom prst="rect">
                      <a:avLst/>
                    </a:prstGeom>
                  </pic:spPr>
                </pic:pic>
              </a:graphicData>
            </a:graphic>
          </wp:inline>
        </w:drawing>
      </w:r>
    </w:p>
    <w:p w14:paraId="337FE862" w14:textId="59F442AE" w:rsidR="00D34A8A" w:rsidRPr="00776F0B" w:rsidRDefault="00C14ADF" w:rsidP="00B712D1">
      <w:pPr>
        <w:pStyle w:val="Caption"/>
      </w:pPr>
      <w:bookmarkStart w:id="0" w:name="_Ref513724312"/>
      <w:r>
        <w:rPr>
          <w:rFonts w:hint="eastAsia"/>
        </w:rPr>
        <w:t>图例</w:t>
      </w:r>
      <w:r>
        <w:rPr>
          <w:rFonts w:hint="eastAsia"/>
        </w:rPr>
        <w:t xml:space="preserve"> </w:t>
      </w:r>
      <w:r w:rsidR="004F6B91">
        <w:fldChar w:fldCharType="begin"/>
      </w:r>
      <w:r w:rsidR="004F6B91">
        <w:instrText xml:space="preserve"> </w:instrText>
      </w:r>
      <w:r w:rsidR="004F6B91">
        <w:rPr>
          <w:rFonts w:hint="eastAsia"/>
        </w:rPr>
        <w:instrText>STYLEREF 1 \s</w:instrText>
      </w:r>
      <w:r w:rsidR="004F6B91">
        <w:instrText xml:space="preserve"> </w:instrText>
      </w:r>
      <w:r w:rsidR="004F6B91">
        <w:fldChar w:fldCharType="separate"/>
      </w:r>
      <w:r w:rsidR="008C4C33">
        <w:rPr>
          <w:noProof/>
        </w:rPr>
        <w:t>4</w:t>
      </w:r>
      <w:r w:rsidR="004F6B91">
        <w:fldChar w:fldCharType="end"/>
      </w:r>
      <w:r w:rsidR="004F6B91">
        <w:noBreakHyphen/>
      </w:r>
      <w:r w:rsidR="004F6B91">
        <w:fldChar w:fldCharType="begin"/>
      </w:r>
      <w:r w:rsidR="004F6B91">
        <w:instrText xml:space="preserve"> </w:instrText>
      </w:r>
      <w:r w:rsidR="004F6B91">
        <w:rPr>
          <w:rFonts w:hint="eastAsia"/>
        </w:rPr>
        <w:instrText xml:space="preserve">SEQ </w:instrText>
      </w:r>
      <w:r w:rsidR="004F6B91">
        <w:rPr>
          <w:rFonts w:hint="eastAsia"/>
        </w:rPr>
        <w:instrText>图例</w:instrText>
      </w:r>
      <w:r w:rsidR="004F6B91">
        <w:rPr>
          <w:rFonts w:hint="eastAsia"/>
        </w:rPr>
        <w:instrText xml:space="preserve"> \* ARABIC \s 1</w:instrText>
      </w:r>
      <w:r w:rsidR="004F6B91">
        <w:instrText xml:space="preserve"> </w:instrText>
      </w:r>
      <w:r w:rsidR="004F6B91">
        <w:fldChar w:fldCharType="separate"/>
      </w:r>
      <w:r w:rsidR="008C4C33">
        <w:rPr>
          <w:noProof/>
        </w:rPr>
        <w:t>1</w:t>
      </w:r>
      <w:r w:rsidR="004F6B91">
        <w:fldChar w:fldCharType="end"/>
      </w:r>
      <w:bookmarkEnd w:id="0"/>
      <w:r w:rsidR="009A6469">
        <w:rPr>
          <w:rFonts w:hint="eastAsia"/>
        </w:rPr>
        <w:t xml:space="preserve"> Spark SQL</w:t>
      </w:r>
      <w:r w:rsidR="009A6469">
        <w:rPr>
          <w:rFonts w:hint="eastAsia"/>
        </w:rPr>
        <w:t>接口</w:t>
      </w:r>
    </w:p>
    <w:p w14:paraId="2492805E" w14:textId="19F86BDD" w:rsidR="00E95118" w:rsidRDefault="00E95118" w:rsidP="003B2636">
      <w:pPr>
        <w:pStyle w:val="Heading2"/>
      </w:pPr>
      <w:r>
        <w:rPr>
          <w:rFonts w:hint="eastAsia"/>
        </w:rPr>
        <w:t>Spark SQL</w:t>
      </w:r>
      <w:r w:rsidR="00931BAA">
        <w:rPr>
          <w:rFonts w:hint="eastAsia"/>
        </w:rPr>
        <w:t>概述</w:t>
      </w:r>
    </w:p>
    <w:p w14:paraId="7218B332" w14:textId="37C2EF61" w:rsidR="00DF7F12" w:rsidRDefault="00DF7F12" w:rsidP="00B167D7">
      <w:pPr>
        <w:ind w:firstLine="420"/>
      </w:pPr>
      <w:r>
        <w:rPr>
          <w:rFonts w:hint="eastAsia"/>
        </w:rPr>
        <w:t>Spark SQL</w:t>
      </w:r>
      <w:r>
        <w:rPr>
          <w:rFonts w:hint="eastAsia"/>
        </w:rPr>
        <w:t>是用于结构化数据处理的</w:t>
      </w:r>
      <w:r>
        <w:rPr>
          <w:rFonts w:hint="eastAsia"/>
        </w:rPr>
        <w:t>Spark</w:t>
      </w:r>
      <w:r w:rsidR="0088131D">
        <w:rPr>
          <w:rFonts w:hint="eastAsia"/>
        </w:rPr>
        <w:t>模块。</w:t>
      </w:r>
      <w:r w:rsidR="00EC1ACE">
        <w:rPr>
          <w:rFonts w:hint="eastAsia"/>
        </w:rPr>
        <w:t>与基本</w:t>
      </w:r>
      <w:r>
        <w:rPr>
          <w:rFonts w:hint="eastAsia"/>
        </w:rPr>
        <w:t>RDD API</w:t>
      </w:r>
      <w:r>
        <w:rPr>
          <w:rFonts w:hint="eastAsia"/>
        </w:rPr>
        <w:t>不同，</w:t>
      </w:r>
      <w:r>
        <w:rPr>
          <w:rFonts w:hint="eastAsia"/>
        </w:rPr>
        <w:t>Spark SQL</w:t>
      </w:r>
      <w:r>
        <w:rPr>
          <w:rFonts w:hint="eastAsia"/>
        </w:rPr>
        <w:t>的接口提供了</w:t>
      </w:r>
      <w:r w:rsidR="00152D28">
        <w:rPr>
          <w:rFonts w:hint="eastAsia"/>
        </w:rPr>
        <w:t>更多</w:t>
      </w:r>
      <w:r w:rsidR="00CD4856">
        <w:rPr>
          <w:rFonts w:hint="eastAsia"/>
        </w:rPr>
        <w:t>有</w:t>
      </w:r>
      <w:r w:rsidR="00152D28">
        <w:rPr>
          <w:rFonts w:hint="eastAsia"/>
        </w:rPr>
        <w:t>关数据结构</w:t>
      </w:r>
      <w:r w:rsidR="00A273F1">
        <w:rPr>
          <w:rFonts w:hint="eastAsia"/>
        </w:rPr>
        <w:t>和类型</w:t>
      </w:r>
      <w:r w:rsidR="0088131D">
        <w:rPr>
          <w:rFonts w:hint="eastAsia"/>
        </w:rPr>
        <w:t>的</w:t>
      </w:r>
      <w:r w:rsidR="00152D28">
        <w:rPr>
          <w:rFonts w:hint="eastAsia"/>
        </w:rPr>
        <w:t>信息</w:t>
      </w:r>
      <w:r w:rsidR="0088131D">
        <w:rPr>
          <w:rFonts w:hint="eastAsia"/>
        </w:rPr>
        <w:t>，</w:t>
      </w:r>
      <w:r>
        <w:rPr>
          <w:rFonts w:hint="eastAsia"/>
        </w:rPr>
        <w:t>Spark SQL</w:t>
      </w:r>
      <w:r>
        <w:rPr>
          <w:rFonts w:hint="eastAsia"/>
        </w:rPr>
        <w:t>使用这些额外的信息来执行</w:t>
      </w:r>
      <w:r w:rsidR="0088131D">
        <w:rPr>
          <w:rFonts w:hint="eastAsia"/>
        </w:rPr>
        <w:t>性能优化。用户可以使用</w:t>
      </w:r>
      <w:r w:rsidR="0088131D">
        <w:rPr>
          <w:rFonts w:hint="eastAsia"/>
        </w:rPr>
        <w:t>SQL</w:t>
      </w:r>
      <w:r w:rsidR="00A273F1">
        <w:rPr>
          <w:rFonts w:hint="eastAsia"/>
        </w:rPr>
        <w:t>语法</w:t>
      </w:r>
      <w:r w:rsidR="0088131D">
        <w:rPr>
          <w:rFonts w:hint="eastAsia"/>
        </w:rPr>
        <w:t>和</w:t>
      </w:r>
      <w:r w:rsidR="0088131D">
        <w:rPr>
          <w:rFonts w:hint="eastAsia"/>
        </w:rPr>
        <w:t>API</w:t>
      </w:r>
      <w:r w:rsidR="0088131D">
        <w:rPr>
          <w:rFonts w:hint="eastAsia"/>
        </w:rPr>
        <w:t>等多种方法与</w:t>
      </w:r>
      <w:r>
        <w:rPr>
          <w:rFonts w:hint="eastAsia"/>
        </w:rPr>
        <w:t>Spark SQL</w:t>
      </w:r>
      <w:r w:rsidR="0088131D">
        <w:rPr>
          <w:rFonts w:hint="eastAsia"/>
        </w:rPr>
        <w:t>进行</w:t>
      </w:r>
      <w:r>
        <w:rPr>
          <w:rFonts w:hint="eastAsia"/>
        </w:rPr>
        <w:t>交互</w:t>
      </w:r>
      <w:r w:rsidR="0088131D">
        <w:rPr>
          <w:rFonts w:hint="eastAsia"/>
        </w:rPr>
        <w:t>操作</w:t>
      </w:r>
      <w:r w:rsidR="007F09C4">
        <w:rPr>
          <w:rFonts w:hint="eastAsia"/>
        </w:rPr>
        <w:t>，但是</w:t>
      </w:r>
      <w:r w:rsidR="00A273F1">
        <w:rPr>
          <w:rFonts w:hint="eastAsia"/>
        </w:rPr>
        <w:t>后台</w:t>
      </w:r>
      <w:r>
        <w:rPr>
          <w:rFonts w:hint="eastAsia"/>
        </w:rPr>
        <w:t>使用相同的执行引擎</w:t>
      </w:r>
      <w:r w:rsidR="007F09C4">
        <w:rPr>
          <w:rFonts w:hint="eastAsia"/>
        </w:rPr>
        <w:t>计算结果</w:t>
      </w:r>
      <w:r w:rsidR="00A273F1">
        <w:rPr>
          <w:rFonts w:hint="eastAsia"/>
        </w:rPr>
        <w:t>，</w:t>
      </w:r>
      <w:r>
        <w:rPr>
          <w:rFonts w:hint="eastAsia"/>
        </w:rPr>
        <w:t>与要用来表达计算的</w:t>
      </w:r>
      <w:r w:rsidR="00A32E9A">
        <w:rPr>
          <w:rFonts w:hint="eastAsia"/>
        </w:rPr>
        <w:t>编程</w:t>
      </w:r>
      <w:r>
        <w:rPr>
          <w:rFonts w:hint="eastAsia"/>
        </w:rPr>
        <w:t>语言无关。这种统一意味着开发人员可以轻松地在不同的</w:t>
      </w:r>
      <w:r>
        <w:rPr>
          <w:rFonts w:hint="eastAsia"/>
        </w:rPr>
        <w:t>API</w:t>
      </w:r>
      <w:r>
        <w:rPr>
          <w:rFonts w:hint="eastAsia"/>
        </w:rPr>
        <w:t>之间来回切换，从而提供最自然的方式来表达给定的转换。</w:t>
      </w:r>
    </w:p>
    <w:p w14:paraId="77A0BB7E" w14:textId="0E575E65" w:rsidR="00DF7F12" w:rsidRDefault="00DF7F12" w:rsidP="00DF7F12">
      <w:pPr>
        <w:ind w:firstLine="420"/>
      </w:pPr>
      <w:r>
        <w:rPr>
          <w:rFonts w:hint="eastAsia"/>
        </w:rPr>
        <w:t>Spark SQL</w:t>
      </w:r>
      <w:r>
        <w:rPr>
          <w:rFonts w:hint="eastAsia"/>
        </w:rPr>
        <w:t>的一种用途是执行</w:t>
      </w:r>
      <w:r>
        <w:rPr>
          <w:rFonts w:hint="eastAsia"/>
        </w:rPr>
        <w:t>SQL</w:t>
      </w:r>
      <w:r w:rsidR="00667BA4">
        <w:rPr>
          <w:rFonts w:hint="eastAsia"/>
        </w:rPr>
        <w:t>查询，</w:t>
      </w:r>
      <w:r>
        <w:rPr>
          <w:rFonts w:hint="eastAsia"/>
        </w:rPr>
        <w:t>可以用于从现有的</w:t>
      </w:r>
      <w:r>
        <w:rPr>
          <w:rFonts w:hint="eastAsia"/>
        </w:rPr>
        <w:t>Hive</w:t>
      </w:r>
      <w:r>
        <w:rPr>
          <w:rFonts w:hint="eastAsia"/>
        </w:rPr>
        <w:t>中读取数据</w:t>
      </w:r>
      <w:r w:rsidR="00D74715">
        <w:rPr>
          <w:rFonts w:hint="eastAsia"/>
        </w:rPr>
        <w:t>，返回的结果类型为</w:t>
      </w:r>
      <w:r w:rsidR="008A0367">
        <w:rPr>
          <w:rFonts w:hint="eastAsia"/>
        </w:rPr>
        <w:t>Dataset</w:t>
      </w:r>
      <w:r w:rsidR="008A0367">
        <w:rPr>
          <w:rFonts w:hint="eastAsia"/>
        </w:rPr>
        <w:t>或</w:t>
      </w:r>
      <w:r>
        <w:rPr>
          <w:rFonts w:hint="eastAsia"/>
        </w:rPr>
        <w:t>DataFrame</w:t>
      </w:r>
      <w:r w:rsidR="00962AEB">
        <w:rPr>
          <w:rFonts w:hint="eastAsia"/>
        </w:rPr>
        <w:t>，</w:t>
      </w:r>
      <w:r>
        <w:rPr>
          <w:rFonts w:hint="eastAsia"/>
        </w:rPr>
        <w:t>还可以使用命令行或通过</w:t>
      </w:r>
      <w:r w:rsidR="00B13613">
        <w:rPr>
          <w:rFonts w:hint="eastAsia"/>
        </w:rPr>
        <w:t>JDBC</w:t>
      </w:r>
      <w:r w:rsidR="00962AEB">
        <w:rPr>
          <w:rFonts w:hint="eastAsia"/>
        </w:rPr>
        <w:t>和</w:t>
      </w:r>
      <w:r>
        <w:rPr>
          <w:rFonts w:hint="eastAsia"/>
        </w:rPr>
        <w:t>ODBC</w:t>
      </w:r>
      <w:r>
        <w:rPr>
          <w:rFonts w:hint="eastAsia"/>
        </w:rPr>
        <w:t>与</w:t>
      </w:r>
      <w:r>
        <w:rPr>
          <w:rFonts w:hint="eastAsia"/>
        </w:rPr>
        <w:t>SQL</w:t>
      </w:r>
      <w:r>
        <w:rPr>
          <w:rFonts w:hint="eastAsia"/>
        </w:rPr>
        <w:t>接口进行交互。</w:t>
      </w:r>
      <w:r w:rsidR="00696B61">
        <w:rPr>
          <w:rFonts w:hint="eastAsia"/>
        </w:rPr>
        <w:t>Dataset</w:t>
      </w:r>
      <w:r>
        <w:rPr>
          <w:rFonts w:hint="eastAsia"/>
        </w:rPr>
        <w:t>是数据的分布式</w:t>
      </w:r>
      <w:r w:rsidR="00696B61">
        <w:rPr>
          <w:rFonts w:hint="eastAsia"/>
        </w:rPr>
        <w:t>集合</w:t>
      </w:r>
      <w:r w:rsidR="00EB018B">
        <w:rPr>
          <w:rFonts w:hint="eastAsia"/>
        </w:rPr>
        <w:t>另一种抽象</w:t>
      </w:r>
      <w:r w:rsidR="00696B61">
        <w:rPr>
          <w:rFonts w:hint="eastAsia"/>
        </w:rPr>
        <w:t>，</w:t>
      </w:r>
      <w:r>
        <w:rPr>
          <w:rFonts w:hint="eastAsia"/>
        </w:rPr>
        <w:t>是</w:t>
      </w:r>
      <w:r>
        <w:rPr>
          <w:rFonts w:hint="eastAsia"/>
        </w:rPr>
        <w:t>Spark 1.6</w:t>
      </w:r>
      <w:r w:rsidR="00696B61">
        <w:rPr>
          <w:rFonts w:hint="eastAsia"/>
        </w:rPr>
        <w:t>中添加的新接口，</w:t>
      </w:r>
      <w:r>
        <w:rPr>
          <w:rFonts w:hint="eastAsia"/>
        </w:rPr>
        <w:t>具有</w:t>
      </w:r>
      <w:r>
        <w:rPr>
          <w:rFonts w:hint="eastAsia"/>
        </w:rPr>
        <w:t>RDD</w:t>
      </w:r>
      <w:r w:rsidR="001801E6">
        <w:rPr>
          <w:rFonts w:hint="eastAsia"/>
        </w:rPr>
        <w:t>的优点，</w:t>
      </w:r>
      <w:r w:rsidR="00DB3F4C">
        <w:rPr>
          <w:rFonts w:hint="eastAsia"/>
        </w:rPr>
        <w:t>实现</w:t>
      </w:r>
      <w:r w:rsidR="001801E6">
        <w:rPr>
          <w:rFonts w:hint="eastAsia"/>
        </w:rPr>
        <w:t>静态类型输入</w:t>
      </w:r>
      <w:r w:rsidR="00DB3F4C">
        <w:rPr>
          <w:rFonts w:hint="eastAsia"/>
        </w:rPr>
        <w:t>，以及</w:t>
      </w:r>
      <w:r>
        <w:rPr>
          <w:rFonts w:hint="eastAsia"/>
        </w:rPr>
        <w:t>强大的</w:t>
      </w:r>
      <w:r>
        <w:rPr>
          <w:rFonts w:hint="eastAsia"/>
        </w:rPr>
        <w:t>Lambda</w:t>
      </w:r>
      <w:r w:rsidR="002B75E9">
        <w:rPr>
          <w:rFonts w:hint="eastAsia"/>
        </w:rPr>
        <w:t>函数能力；并且还有</w:t>
      </w:r>
      <w:r>
        <w:rPr>
          <w:rFonts w:hint="eastAsia"/>
        </w:rPr>
        <w:t>Spark SQL</w:t>
      </w:r>
      <w:r>
        <w:rPr>
          <w:rFonts w:hint="eastAsia"/>
        </w:rPr>
        <w:t>优化执行引擎的优点。</w:t>
      </w:r>
      <w:r w:rsidR="00E32DFD">
        <w:rPr>
          <w:rFonts w:hint="eastAsia"/>
        </w:rPr>
        <w:t>Spark SQL</w:t>
      </w:r>
      <w:r w:rsidR="00E32DFD">
        <w:rPr>
          <w:rFonts w:hint="eastAsia"/>
        </w:rPr>
        <w:t>可以从</w:t>
      </w:r>
      <w:r w:rsidR="00E32DFD">
        <w:rPr>
          <w:rFonts w:hint="eastAsia"/>
        </w:rPr>
        <w:t>Java</w:t>
      </w:r>
      <w:r w:rsidR="00E32DFD">
        <w:rPr>
          <w:rFonts w:hint="eastAsia"/>
        </w:rPr>
        <w:t>虚拟器对象构造</w:t>
      </w:r>
      <w:r w:rsidR="002B75E9">
        <w:rPr>
          <w:rFonts w:hint="eastAsia"/>
        </w:rPr>
        <w:t>Dataset</w:t>
      </w:r>
      <w:r w:rsidR="00AB67E2">
        <w:rPr>
          <w:rFonts w:hint="eastAsia"/>
        </w:rPr>
        <w:t>，然后</w:t>
      </w:r>
      <w:r w:rsidR="00D76A57">
        <w:rPr>
          <w:rFonts w:hint="eastAsia"/>
        </w:rPr>
        <w:t>在</w:t>
      </w:r>
      <w:r w:rsidR="00D76A57">
        <w:rPr>
          <w:rFonts w:hint="eastAsia"/>
        </w:rPr>
        <w:t>Dataset</w:t>
      </w:r>
      <w:r w:rsidR="00D76A57">
        <w:rPr>
          <w:rFonts w:hint="eastAsia"/>
        </w:rPr>
        <w:t>上</w:t>
      </w:r>
      <w:r w:rsidR="00AB67E2">
        <w:rPr>
          <w:rFonts w:hint="eastAsia"/>
        </w:rPr>
        <w:t>应用函数</w:t>
      </w:r>
      <w:r>
        <w:rPr>
          <w:rFonts w:hint="eastAsia"/>
        </w:rPr>
        <w:t>转换</w:t>
      </w:r>
      <w:r w:rsidR="00AB67E2">
        <w:rPr>
          <w:rFonts w:hint="eastAsia"/>
        </w:rPr>
        <w:t>，例如</w:t>
      </w:r>
      <w:r>
        <w:rPr>
          <w:rFonts w:hint="eastAsia"/>
        </w:rPr>
        <w:t>map</w:t>
      </w:r>
      <w:r w:rsidR="00AB67E2">
        <w:rPr>
          <w:rFonts w:hint="eastAsia"/>
        </w:rPr>
        <w:t>()</w:t>
      </w:r>
      <w:r w:rsidR="00AB67E2">
        <w:rPr>
          <w:rFonts w:hint="eastAsia"/>
        </w:rPr>
        <w:t>、</w:t>
      </w:r>
      <w:r>
        <w:rPr>
          <w:rFonts w:hint="eastAsia"/>
        </w:rPr>
        <w:t>flatMap</w:t>
      </w:r>
      <w:r w:rsidR="00AB67E2">
        <w:rPr>
          <w:rFonts w:hint="eastAsia"/>
        </w:rPr>
        <w:t>()</w:t>
      </w:r>
      <w:r w:rsidR="00AB67E2">
        <w:rPr>
          <w:rFonts w:hint="eastAsia"/>
        </w:rPr>
        <w:t>、</w:t>
      </w:r>
      <w:r>
        <w:rPr>
          <w:rFonts w:hint="eastAsia"/>
        </w:rPr>
        <w:t>filter</w:t>
      </w:r>
      <w:r w:rsidR="00D76A57">
        <w:rPr>
          <w:rFonts w:hint="eastAsia"/>
        </w:rPr>
        <w:t>()</w:t>
      </w:r>
      <w:r w:rsidR="00D76A57">
        <w:rPr>
          <w:rFonts w:hint="eastAsia"/>
        </w:rPr>
        <w:t>等操作</w:t>
      </w:r>
      <w:r>
        <w:rPr>
          <w:rFonts w:hint="eastAsia"/>
        </w:rPr>
        <w:t>。</w:t>
      </w:r>
      <w:r>
        <w:rPr>
          <w:rFonts w:hint="eastAsia"/>
        </w:rPr>
        <w:t>Dataset API</w:t>
      </w:r>
      <w:r w:rsidR="00124CCE">
        <w:rPr>
          <w:rFonts w:hint="eastAsia"/>
        </w:rPr>
        <w:t>只</w:t>
      </w:r>
      <w:r>
        <w:rPr>
          <w:rFonts w:hint="eastAsia"/>
        </w:rPr>
        <w:t>在</w:t>
      </w:r>
      <w:r>
        <w:rPr>
          <w:rFonts w:hint="eastAsia"/>
        </w:rPr>
        <w:t>Scala</w:t>
      </w:r>
      <w:r>
        <w:rPr>
          <w:rFonts w:hint="eastAsia"/>
        </w:rPr>
        <w:t>和</w:t>
      </w:r>
      <w:r>
        <w:rPr>
          <w:rFonts w:hint="eastAsia"/>
        </w:rPr>
        <w:t>Java</w:t>
      </w:r>
      <w:r w:rsidR="0085024F">
        <w:rPr>
          <w:rFonts w:hint="eastAsia"/>
        </w:rPr>
        <w:t>中可用，</w:t>
      </w:r>
      <w:r>
        <w:rPr>
          <w:rFonts w:hint="eastAsia"/>
        </w:rPr>
        <w:t>Python</w:t>
      </w:r>
      <w:r>
        <w:rPr>
          <w:rFonts w:hint="eastAsia"/>
        </w:rPr>
        <w:t>不支持</w:t>
      </w:r>
      <w:r>
        <w:rPr>
          <w:rFonts w:hint="eastAsia"/>
        </w:rPr>
        <w:t>Dataset API</w:t>
      </w:r>
      <w:r w:rsidR="0085024F">
        <w:rPr>
          <w:rFonts w:hint="eastAsia"/>
        </w:rPr>
        <w:t>，</w:t>
      </w:r>
      <w:r>
        <w:rPr>
          <w:rFonts w:hint="eastAsia"/>
        </w:rPr>
        <w:t>但是由于</w:t>
      </w:r>
      <w:r>
        <w:rPr>
          <w:rFonts w:hint="eastAsia"/>
        </w:rPr>
        <w:t>Python</w:t>
      </w:r>
      <w:r>
        <w:rPr>
          <w:rFonts w:hint="eastAsia"/>
        </w:rPr>
        <w:t>的动态特性，</w:t>
      </w:r>
      <w:r>
        <w:rPr>
          <w:rFonts w:hint="eastAsia"/>
        </w:rPr>
        <w:t>Dataset API</w:t>
      </w:r>
      <w:r w:rsidR="00CD2828">
        <w:rPr>
          <w:rFonts w:hint="eastAsia"/>
        </w:rPr>
        <w:t>的许多特性</w:t>
      </w:r>
      <w:r w:rsidR="00CE46ED">
        <w:rPr>
          <w:rFonts w:hint="eastAsia"/>
        </w:rPr>
        <w:t>也是</w:t>
      </w:r>
      <w:r>
        <w:rPr>
          <w:rFonts w:hint="eastAsia"/>
        </w:rPr>
        <w:t>可用</w:t>
      </w:r>
      <w:r w:rsidR="00773413">
        <w:rPr>
          <w:rFonts w:hint="eastAsia"/>
        </w:rPr>
        <w:t>的</w:t>
      </w:r>
      <w:r w:rsidR="00CE46ED">
        <w:rPr>
          <w:rFonts w:hint="eastAsia"/>
        </w:rPr>
        <w:t>，例如我们</w:t>
      </w:r>
      <w:r>
        <w:rPr>
          <w:rFonts w:hint="eastAsia"/>
        </w:rPr>
        <w:t>可以自然地通过</w:t>
      </w:r>
      <w:r w:rsidR="00CE46ED">
        <w:rPr>
          <w:rFonts w:hint="eastAsia"/>
        </w:rPr>
        <w:t>row.columnName</w:t>
      </w:r>
      <w:r w:rsidR="00CE46ED">
        <w:rPr>
          <w:rFonts w:hint="eastAsia"/>
        </w:rPr>
        <w:t>方式</w:t>
      </w:r>
      <w:r>
        <w:rPr>
          <w:rFonts w:hint="eastAsia"/>
        </w:rPr>
        <w:t>访问</w:t>
      </w:r>
      <w:r w:rsidR="00CE46ED">
        <w:rPr>
          <w:rFonts w:hint="eastAsia"/>
        </w:rPr>
        <w:t>一</w:t>
      </w:r>
      <w:r>
        <w:rPr>
          <w:rFonts w:hint="eastAsia"/>
        </w:rPr>
        <w:t>行的字段</w:t>
      </w:r>
      <w:r w:rsidR="00784BDD">
        <w:rPr>
          <w:rFonts w:hint="eastAsia"/>
        </w:rPr>
        <w:t>，</w:t>
      </w:r>
      <w:r>
        <w:rPr>
          <w:rFonts w:hint="eastAsia"/>
        </w:rPr>
        <w:t>R</w:t>
      </w:r>
      <w:r>
        <w:rPr>
          <w:rFonts w:hint="eastAsia"/>
        </w:rPr>
        <w:t>的情况</w:t>
      </w:r>
      <w:r w:rsidR="00784BDD">
        <w:rPr>
          <w:rFonts w:hint="eastAsia"/>
        </w:rPr>
        <w:t>也是</w:t>
      </w:r>
      <w:r>
        <w:rPr>
          <w:rFonts w:hint="eastAsia"/>
        </w:rPr>
        <w:t>类似。</w:t>
      </w:r>
    </w:p>
    <w:p w14:paraId="4CA88191" w14:textId="480A7157" w:rsidR="00DF7F12" w:rsidRDefault="00DF7F12" w:rsidP="00B848F1">
      <w:pPr>
        <w:ind w:firstLine="420"/>
      </w:pPr>
      <w:r>
        <w:rPr>
          <w:rFonts w:hint="eastAsia"/>
        </w:rPr>
        <w:t>DataFrame</w:t>
      </w:r>
      <w:r w:rsidR="0095362F">
        <w:rPr>
          <w:rFonts w:hint="eastAsia"/>
        </w:rPr>
        <w:t>也</w:t>
      </w:r>
      <w:r w:rsidR="00513564">
        <w:rPr>
          <w:rFonts w:hint="eastAsia"/>
        </w:rPr>
        <w:t>是</w:t>
      </w:r>
      <w:r w:rsidR="0095362F">
        <w:rPr>
          <w:rFonts w:hint="eastAsia"/>
        </w:rPr>
        <w:t>一种</w:t>
      </w:r>
      <w:r w:rsidR="0095362F">
        <w:rPr>
          <w:rFonts w:hint="eastAsia"/>
        </w:rPr>
        <w:t>Dataset</w:t>
      </w:r>
      <w:r w:rsidR="0095362F">
        <w:rPr>
          <w:rFonts w:hint="eastAsia"/>
        </w:rPr>
        <w:t>，</w:t>
      </w:r>
      <w:r w:rsidR="005C2304">
        <w:rPr>
          <w:rFonts w:hint="eastAsia"/>
        </w:rPr>
        <w:t>由一系列的</w:t>
      </w:r>
      <w:r w:rsidR="00513564">
        <w:rPr>
          <w:rFonts w:hint="eastAsia"/>
        </w:rPr>
        <w:t>命名列</w:t>
      </w:r>
      <w:r w:rsidR="005C2304">
        <w:rPr>
          <w:rFonts w:hint="eastAsia"/>
        </w:rPr>
        <w:t>组成</w:t>
      </w:r>
      <w:r w:rsidR="00922359">
        <w:rPr>
          <w:rFonts w:hint="eastAsia"/>
        </w:rPr>
        <w:t>。从概念上讲，</w:t>
      </w:r>
      <w:r w:rsidR="00922359">
        <w:rPr>
          <w:rFonts w:hint="eastAsia"/>
        </w:rPr>
        <w:t>DataFrame</w:t>
      </w:r>
      <w:r>
        <w:rPr>
          <w:rFonts w:hint="eastAsia"/>
        </w:rPr>
        <w:t>等效于关系数据库中的表</w:t>
      </w:r>
      <w:r w:rsidR="00922359">
        <w:rPr>
          <w:rFonts w:hint="eastAsia"/>
        </w:rPr>
        <w:t>，在</w:t>
      </w:r>
      <w:r w:rsidR="00922359">
        <w:rPr>
          <w:rFonts w:hint="eastAsia"/>
        </w:rPr>
        <w:t>R</w:t>
      </w:r>
      <w:r w:rsidR="00922359">
        <w:rPr>
          <w:rFonts w:hint="eastAsia"/>
        </w:rPr>
        <w:t>和</w:t>
      </w:r>
      <w:r>
        <w:rPr>
          <w:rFonts w:hint="eastAsia"/>
        </w:rPr>
        <w:t>Python</w:t>
      </w:r>
      <w:r w:rsidR="00463EB2">
        <w:rPr>
          <w:rFonts w:hint="eastAsia"/>
        </w:rPr>
        <w:t>等</w:t>
      </w:r>
      <w:r w:rsidR="00922359">
        <w:rPr>
          <w:rFonts w:hint="eastAsia"/>
        </w:rPr>
        <w:t>编程语言</w:t>
      </w:r>
      <w:r>
        <w:rPr>
          <w:rFonts w:hint="eastAsia"/>
        </w:rPr>
        <w:t>中</w:t>
      </w:r>
      <w:r w:rsidR="00463EB2">
        <w:rPr>
          <w:rFonts w:hint="eastAsia"/>
        </w:rPr>
        <w:t>包含</w:t>
      </w:r>
      <w:r w:rsidR="00922359">
        <w:rPr>
          <w:rFonts w:hint="eastAsia"/>
        </w:rPr>
        <w:t>同名</w:t>
      </w:r>
      <w:r w:rsidR="00463EB2">
        <w:rPr>
          <w:rFonts w:hint="eastAsia"/>
        </w:rPr>
        <w:t>的</w:t>
      </w:r>
      <w:r w:rsidR="00922359">
        <w:rPr>
          <w:rFonts w:hint="eastAsia"/>
        </w:rPr>
        <w:t>概念</w:t>
      </w:r>
      <w:r>
        <w:rPr>
          <w:rFonts w:hint="eastAsia"/>
        </w:rPr>
        <w:t>，但是</w:t>
      </w:r>
      <w:r w:rsidR="00922359">
        <w:rPr>
          <w:rFonts w:hint="eastAsia"/>
        </w:rPr>
        <w:t>Spark</w:t>
      </w:r>
      <w:r w:rsidR="00922359">
        <w:rPr>
          <w:rFonts w:hint="eastAsia"/>
        </w:rPr>
        <w:t>中的</w:t>
      </w:r>
      <w:r w:rsidR="00922359">
        <w:rPr>
          <w:rFonts w:hint="eastAsia"/>
        </w:rPr>
        <w:t>DataFrame</w:t>
      </w:r>
      <w:r w:rsidR="00463EB2">
        <w:rPr>
          <w:rFonts w:hint="eastAsia"/>
        </w:rPr>
        <w:t>在后台进行了更丰富的优化。</w:t>
      </w:r>
      <w:r w:rsidR="00463EB2">
        <w:rPr>
          <w:rFonts w:hint="eastAsia"/>
        </w:rPr>
        <w:t>Spark SQL</w:t>
      </w:r>
      <w:r w:rsidR="00463EB2">
        <w:rPr>
          <w:rFonts w:hint="eastAsia"/>
        </w:rPr>
        <w:t>可以从多种</w:t>
      </w:r>
      <w:r w:rsidR="00922359">
        <w:rPr>
          <w:rFonts w:hint="eastAsia"/>
        </w:rPr>
        <w:t>数据</w:t>
      </w:r>
      <w:r>
        <w:rPr>
          <w:rFonts w:hint="eastAsia"/>
        </w:rPr>
        <w:t>源构造</w:t>
      </w:r>
      <w:r>
        <w:rPr>
          <w:rFonts w:hint="eastAsia"/>
        </w:rPr>
        <w:t>DataFrame</w:t>
      </w:r>
      <w:r w:rsidR="00922359">
        <w:rPr>
          <w:rFonts w:hint="eastAsia"/>
        </w:rPr>
        <w:t>，例如结构化数据文件、</w:t>
      </w:r>
      <w:r>
        <w:rPr>
          <w:rFonts w:hint="eastAsia"/>
        </w:rPr>
        <w:t>Hive</w:t>
      </w:r>
      <w:r w:rsidR="00922359">
        <w:rPr>
          <w:rFonts w:hint="eastAsia"/>
        </w:rPr>
        <w:t>中的表、</w:t>
      </w:r>
      <w:r>
        <w:rPr>
          <w:rFonts w:hint="eastAsia"/>
        </w:rPr>
        <w:t>外部数据库或现有</w:t>
      </w:r>
      <w:r>
        <w:rPr>
          <w:rFonts w:hint="eastAsia"/>
        </w:rPr>
        <w:t>RDD</w:t>
      </w:r>
      <w:r>
        <w:rPr>
          <w:rFonts w:hint="eastAsia"/>
        </w:rPr>
        <w:t>。</w:t>
      </w:r>
      <w:r>
        <w:rPr>
          <w:rFonts w:hint="eastAsia"/>
        </w:rPr>
        <w:t>DataFrame API</w:t>
      </w:r>
      <w:r>
        <w:rPr>
          <w:rFonts w:hint="eastAsia"/>
        </w:rPr>
        <w:t>在</w:t>
      </w:r>
      <w:r>
        <w:rPr>
          <w:rFonts w:hint="eastAsia"/>
        </w:rPr>
        <w:t>Scala</w:t>
      </w:r>
      <w:r>
        <w:rPr>
          <w:rFonts w:hint="eastAsia"/>
        </w:rPr>
        <w:t>，</w:t>
      </w:r>
      <w:r>
        <w:rPr>
          <w:rFonts w:hint="eastAsia"/>
        </w:rPr>
        <w:t>Java</w:t>
      </w:r>
      <w:r>
        <w:rPr>
          <w:rFonts w:hint="eastAsia"/>
        </w:rPr>
        <w:t>，</w:t>
      </w:r>
      <w:r>
        <w:rPr>
          <w:rFonts w:hint="eastAsia"/>
        </w:rPr>
        <w:t>Python</w:t>
      </w:r>
      <w:r>
        <w:rPr>
          <w:rFonts w:hint="eastAsia"/>
        </w:rPr>
        <w:t>和</w:t>
      </w:r>
      <w:r>
        <w:rPr>
          <w:rFonts w:hint="eastAsia"/>
        </w:rPr>
        <w:t>R</w:t>
      </w:r>
      <w:r>
        <w:rPr>
          <w:rFonts w:hint="eastAsia"/>
        </w:rPr>
        <w:t>中可用。在</w:t>
      </w:r>
      <w:r>
        <w:rPr>
          <w:rFonts w:hint="eastAsia"/>
        </w:rPr>
        <w:t>Scala</w:t>
      </w:r>
      <w:r>
        <w:rPr>
          <w:rFonts w:hint="eastAsia"/>
        </w:rPr>
        <w:t>和</w:t>
      </w:r>
      <w:r>
        <w:rPr>
          <w:rFonts w:hint="eastAsia"/>
        </w:rPr>
        <w:t>Java</w:t>
      </w:r>
      <w:r>
        <w:rPr>
          <w:rFonts w:hint="eastAsia"/>
        </w:rPr>
        <w:t>中，</w:t>
      </w:r>
      <w:r>
        <w:rPr>
          <w:rFonts w:hint="eastAsia"/>
        </w:rPr>
        <w:t>DataFrame</w:t>
      </w:r>
      <w:r w:rsidR="00922359">
        <w:rPr>
          <w:rFonts w:hint="eastAsia"/>
        </w:rPr>
        <w:t>由具有</w:t>
      </w:r>
      <w:r w:rsidR="00922359">
        <w:rPr>
          <w:rFonts w:hint="eastAsia"/>
        </w:rPr>
        <w:t>Row</w:t>
      </w:r>
      <w:r w:rsidR="00922359">
        <w:rPr>
          <w:rFonts w:hint="eastAsia"/>
        </w:rPr>
        <w:t>泛型的</w:t>
      </w:r>
      <w:r w:rsidR="00922359">
        <w:rPr>
          <w:rFonts w:hint="eastAsia"/>
        </w:rPr>
        <w:t>Dataset</w:t>
      </w:r>
      <w:r>
        <w:rPr>
          <w:rFonts w:hint="eastAsia"/>
        </w:rPr>
        <w:t>表示。在</w:t>
      </w:r>
      <w:r>
        <w:rPr>
          <w:rFonts w:hint="eastAsia"/>
        </w:rPr>
        <w:t>Scala API</w:t>
      </w:r>
      <w:r>
        <w:rPr>
          <w:rFonts w:hint="eastAsia"/>
        </w:rPr>
        <w:t>中，</w:t>
      </w:r>
      <w:r>
        <w:rPr>
          <w:rFonts w:hint="eastAsia"/>
        </w:rPr>
        <w:t>DataFrame</w:t>
      </w:r>
      <w:r w:rsidR="00DE5B7B">
        <w:rPr>
          <w:rFonts w:hint="eastAsia"/>
        </w:rPr>
        <w:t>只</w:t>
      </w:r>
      <w:r>
        <w:rPr>
          <w:rFonts w:hint="eastAsia"/>
        </w:rPr>
        <w:t>是</w:t>
      </w:r>
      <w:r w:rsidR="00922359">
        <w:rPr>
          <w:rFonts w:hint="eastAsia"/>
        </w:rPr>
        <w:t>Dataset[Row]</w:t>
      </w:r>
      <w:r>
        <w:rPr>
          <w:rFonts w:hint="eastAsia"/>
        </w:rPr>
        <w:t>类型别名</w:t>
      </w:r>
      <w:r w:rsidR="00670CE9">
        <w:rPr>
          <w:rFonts w:hint="eastAsia"/>
        </w:rPr>
        <w:t>；</w:t>
      </w:r>
      <w:r>
        <w:rPr>
          <w:rFonts w:hint="eastAsia"/>
        </w:rPr>
        <w:t>而在</w:t>
      </w:r>
      <w:r>
        <w:rPr>
          <w:rFonts w:hint="eastAsia"/>
        </w:rPr>
        <w:t>Java API</w:t>
      </w:r>
      <w:r>
        <w:rPr>
          <w:rFonts w:hint="eastAsia"/>
        </w:rPr>
        <w:t>中，用户需要使用</w:t>
      </w:r>
      <w:r>
        <w:rPr>
          <w:rFonts w:hint="eastAsia"/>
        </w:rPr>
        <w:t>Dataset&lt;Row&gt;</w:t>
      </w:r>
      <w:r>
        <w:rPr>
          <w:rFonts w:hint="eastAsia"/>
        </w:rPr>
        <w:t>来代表</w:t>
      </w:r>
      <w:r>
        <w:rPr>
          <w:rFonts w:hint="eastAsia"/>
        </w:rPr>
        <w:t>DataFrame</w:t>
      </w:r>
      <w:r>
        <w:rPr>
          <w:rFonts w:hint="eastAsia"/>
        </w:rPr>
        <w:t>。</w:t>
      </w:r>
    </w:p>
    <w:p w14:paraId="1C30D101" w14:textId="77777777" w:rsidR="0022347B" w:rsidRDefault="0022347B" w:rsidP="0022347B">
      <w:pPr>
        <w:pStyle w:val="Heading3"/>
      </w:pPr>
      <w:r>
        <w:rPr>
          <w:rFonts w:hint="eastAsia"/>
        </w:rPr>
        <w:t>C</w:t>
      </w:r>
      <w:r w:rsidRPr="009775FF">
        <w:t>atalyst</w:t>
      </w:r>
      <w:r w:rsidRPr="009775FF">
        <w:rPr>
          <w:rFonts w:hint="eastAsia"/>
        </w:rPr>
        <w:t>优化器</w:t>
      </w:r>
    </w:p>
    <w:p w14:paraId="17CEC20C" w14:textId="77777777" w:rsidR="0022347B" w:rsidRDefault="0022347B" w:rsidP="0022347B">
      <w:pPr>
        <w:ind w:firstLine="420"/>
      </w:pPr>
      <w:r w:rsidRPr="00D34A8A">
        <w:rPr>
          <w:rFonts w:hint="eastAsia"/>
        </w:rPr>
        <w:t>Catalyst</w:t>
      </w:r>
      <w:r w:rsidRPr="00D34A8A">
        <w:rPr>
          <w:rFonts w:hint="eastAsia"/>
        </w:rPr>
        <w:t>优化器是</w:t>
      </w:r>
      <w:r w:rsidRPr="00D34A8A">
        <w:rPr>
          <w:rFonts w:hint="eastAsia"/>
        </w:rPr>
        <w:t>Spark SQL</w:t>
      </w:r>
      <w:r w:rsidRPr="00D34A8A">
        <w:rPr>
          <w:rFonts w:hint="eastAsia"/>
        </w:rPr>
        <w:t>的核心，是在</w:t>
      </w:r>
      <w:r w:rsidRPr="00D34A8A">
        <w:rPr>
          <w:rFonts w:hint="eastAsia"/>
        </w:rPr>
        <w:t>Scala</w:t>
      </w:r>
      <w:r w:rsidRPr="00D34A8A">
        <w:rPr>
          <w:rFonts w:hint="eastAsia"/>
        </w:rPr>
        <w:t>中实现的，它启用了几个关键功能，例如</w:t>
      </w:r>
      <w:r>
        <w:rPr>
          <w:rFonts w:hint="eastAsia"/>
        </w:rPr>
        <w:t>数据结构的</w:t>
      </w:r>
      <w:r w:rsidRPr="00D34A8A">
        <w:rPr>
          <w:rFonts w:hint="eastAsia"/>
        </w:rPr>
        <w:t>推断，</w:t>
      </w:r>
      <w:r>
        <w:rPr>
          <w:rFonts w:hint="eastAsia"/>
        </w:rPr>
        <w:t>这</w:t>
      </w:r>
      <w:r w:rsidRPr="00D34A8A">
        <w:rPr>
          <w:rFonts w:hint="eastAsia"/>
        </w:rPr>
        <w:t>在数据分析工作中非常有用。下图</w:t>
      </w:r>
      <w:r>
        <w:rPr>
          <w:rFonts w:hint="eastAsia"/>
        </w:rPr>
        <w:t>详细描述</w:t>
      </w:r>
      <w:r w:rsidRPr="00D34A8A">
        <w:rPr>
          <w:rFonts w:hint="eastAsia"/>
        </w:rPr>
        <w:t>了高级转换</w:t>
      </w:r>
      <w:r>
        <w:rPr>
          <w:rFonts w:hint="eastAsia"/>
        </w:rPr>
        <w:t>的</w:t>
      </w:r>
      <w:r w:rsidRPr="00D34A8A">
        <w:rPr>
          <w:rFonts w:hint="eastAsia"/>
        </w:rPr>
        <w:t>过程</w:t>
      </w:r>
      <w:r>
        <w:rPr>
          <w:rFonts w:hint="eastAsia"/>
        </w:rPr>
        <w:t>，从</w:t>
      </w:r>
      <w:r w:rsidRPr="00D34A8A">
        <w:rPr>
          <w:rFonts w:hint="eastAsia"/>
        </w:rPr>
        <w:t>包含</w:t>
      </w:r>
      <w:r>
        <w:rPr>
          <w:rFonts w:hint="eastAsia"/>
        </w:rPr>
        <w:t>SQL</w:t>
      </w:r>
      <w:r>
        <w:rPr>
          <w:rFonts w:hint="eastAsia"/>
        </w:rPr>
        <w:t>、</w:t>
      </w:r>
      <w:r>
        <w:rPr>
          <w:rFonts w:hint="eastAsia"/>
        </w:rPr>
        <w:t>DataFrames</w:t>
      </w:r>
      <w:r>
        <w:rPr>
          <w:rFonts w:hint="eastAsia"/>
        </w:rPr>
        <w:t>或</w:t>
      </w:r>
      <w:r w:rsidRPr="00D34A8A">
        <w:rPr>
          <w:rFonts w:hint="eastAsia"/>
        </w:rPr>
        <w:t>Datasets</w:t>
      </w:r>
      <w:r w:rsidRPr="00D34A8A">
        <w:rPr>
          <w:rFonts w:hint="eastAsia"/>
        </w:rPr>
        <w:t>的</w:t>
      </w:r>
      <w:r>
        <w:rPr>
          <w:rFonts w:hint="eastAsia"/>
        </w:rPr>
        <w:t>程序经过</w:t>
      </w:r>
      <w:r w:rsidRPr="00D34A8A">
        <w:rPr>
          <w:rFonts w:hint="eastAsia"/>
        </w:rPr>
        <w:t>Catalyst</w:t>
      </w:r>
      <w:r w:rsidRPr="00D34A8A">
        <w:rPr>
          <w:rFonts w:hint="eastAsia"/>
        </w:rPr>
        <w:t>优化器最终</w:t>
      </w:r>
      <w:r>
        <w:rPr>
          <w:rFonts w:hint="eastAsia"/>
        </w:rPr>
        <w:t>产生执行代码</w:t>
      </w:r>
      <w:r w:rsidRPr="00D34A8A">
        <w:rPr>
          <w:rFonts w:hint="eastAsia"/>
        </w:rPr>
        <w:t>：</w:t>
      </w:r>
    </w:p>
    <w:p w14:paraId="71F7000D" w14:textId="77777777" w:rsidR="0022347B" w:rsidRDefault="0022347B" w:rsidP="0022347B">
      <w:pPr>
        <w:ind w:firstLine="420"/>
        <w:jc w:val="center"/>
      </w:pPr>
      <w:r w:rsidRPr="00D868D6">
        <w:rPr>
          <w:noProof/>
        </w:rPr>
        <w:lastRenderedPageBreak/>
        <w:drawing>
          <wp:inline distT="0" distB="0" distL="0" distR="0" wp14:anchorId="08522D7C" wp14:editId="53A79DED">
            <wp:extent cx="4667833" cy="1240297"/>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3175" cy="1252345"/>
                    </a:xfrm>
                    <a:prstGeom prst="rect">
                      <a:avLst/>
                    </a:prstGeom>
                  </pic:spPr>
                </pic:pic>
              </a:graphicData>
            </a:graphic>
          </wp:inline>
        </w:drawing>
      </w:r>
    </w:p>
    <w:p w14:paraId="2BC9EDAE" w14:textId="77777777" w:rsidR="0022347B" w:rsidRPr="00942015" w:rsidRDefault="0022347B" w:rsidP="0022347B">
      <w:pPr>
        <w:ind w:firstLine="420"/>
        <w:jc w:val="left"/>
      </w:pPr>
      <w:r>
        <w:rPr>
          <w:rFonts w:hint="eastAsia"/>
        </w:rPr>
        <w:t>这个高级转换过程的</w:t>
      </w:r>
      <w:r w:rsidRPr="00BD0054">
        <w:rPr>
          <w:rFonts w:hint="eastAsia"/>
        </w:rPr>
        <w:t>内部表示是一个查询计划</w:t>
      </w:r>
      <w:r>
        <w:rPr>
          <w:rFonts w:hint="eastAsia"/>
        </w:rPr>
        <w:t>，描述了</w:t>
      </w:r>
      <w:r w:rsidRPr="00BD0054">
        <w:rPr>
          <w:rFonts w:hint="eastAsia"/>
        </w:rPr>
        <w:t>查询中定义的数据操作</w:t>
      </w:r>
      <w:r>
        <w:rPr>
          <w:rFonts w:hint="eastAsia"/>
        </w:rPr>
        <w:t>，例如聚合，联接和过滤等。</w:t>
      </w:r>
      <w:r w:rsidRPr="00BD0054">
        <w:rPr>
          <w:rFonts w:hint="eastAsia"/>
        </w:rPr>
        <w:t>这些操作从输入数据集生成一个新的数据集。在准备好查询计划的初始版本之后，</w:t>
      </w:r>
      <w:r w:rsidRPr="00BD0054">
        <w:rPr>
          <w:rFonts w:hint="eastAsia"/>
        </w:rPr>
        <w:t>Catalyst</w:t>
      </w:r>
      <w:r w:rsidRPr="00BD0054">
        <w:rPr>
          <w:rFonts w:hint="eastAsia"/>
        </w:rPr>
        <w:t>优化器将应用一系列转换</w:t>
      </w:r>
      <w:r>
        <w:rPr>
          <w:rFonts w:hint="eastAsia"/>
        </w:rPr>
        <w:t>操作对</w:t>
      </w:r>
      <w:r w:rsidRPr="00BD0054">
        <w:rPr>
          <w:rFonts w:hint="eastAsia"/>
        </w:rPr>
        <w:t>查询计划</w:t>
      </w:r>
      <w:r>
        <w:rPr>
          <w:rFonts w:hint="eastAsia"/>
        </w:rPr>
        <w:t>进行优化，最后</w:t>
      </w:r>
      <w:r w:rsidRPr="00BD0054">
        <w:rPr>
          <w:rFonts w:hint="eastAsia"/>
        </w:rPr>
        <w:t>Spark SQL</w:t>
      </w:r>
      <w:r>
        <w:rPr>
          <w:rFonts w:hint="eastAsia"/>
        </w:rPr>
        <w:t>代码生成机制将优化的查询计划解释</w:t>
      </w:r>
      <w:r w:rsidRPr="00BD0054">
        <w:rPr>
          <w:rFonts w:hint="eastAsia"/>
        </w:rPr>
        <w:t>为准备执行的</w:t>
      </w:r>
      <w:r w:rsidRPr="00BD0054">
        <w:rPr>
          <w:rFonts w:hint="eastAsia"/>
        </w:rPr>
        <w:t>RDD</w:t>
      </w:r>
      <w:r>
        <w:rPr>
          <w:rFonts w:hint="eastAsia"/>
        </w:rPr>
        <w:t>定义脚本</w:t>
      </w:r>
      <w:r w:rsidRPr="00BD0054">
        <w:rPr>
          <w:rFonts w:hint="eastAsia"/>
        </w:rPr>
        <w:t>。</w:t>
      </w:r>
      <w:r>
        <w:rPr>
          <w:rFonts w:hint="eastAsia"/>
        </w:rPr>
        <w:t>查询计划和优化的查询计划在内部表示为树，因此</w:t>
      </w:r>
      <w:r w:rsidRPr="00BD0054">
        <w:rPr>
          <w:rFonts w:hint="eastAsia"/>
        </w:rPr>
        <w:t>Catalyst</w:t>
      </w:r>
      <w:r w:rsidRPr="00BD0054">
        <w:rPr>
          <w:rFonts w:hint="eastAsia"/>
        </w:rPr>
        <w:t>优化器的核心是一个通用库，用于表示树并应用规则对其进行操作。在此库之上，还有其他几个更专门用于关系查询处理的库。</w:t>
      </w:r>
      <w:r w:rsidRPr="00567C6F">
        <w:rPr>
          <w:rFonts w:hint="eastAsia"/>
        </w:rPr>
        <w:t>Catalyst</w:t>
      </w:r>
      <w:r w:rsidRPr="00567C6F">
        <w:rPr>
          <w:rFonts w:hint="eastAsia"/>
        </w:rPr>
        <w:t>有两种类型的查询计划：逻辑计划</w:t>
      </w:r>
      <w:r>
        <w:rPr>
          <w:rFonts w:hint="eastAsia"/>
        </w:rPr>
        <w:t>（</w:t>
      </w:r>
      <w:r>
        <w:rPr>
          <w:rFonts w:hint="eastAsia"/>
        </w:rPr>
        <w:t>Logical Plan</w:t>
      </w:r>
      <w:r>
        <w:rPr>
          <w:rFonts w:hint="eastAsia"/>
        </w:rPr>
        <w:t>）</w:t>
      </w:r>
      <w:r w:rsidRPr="00567C6F">
        <w:rPr>
          <w:rFonts w:hint="eastAsia"/>
        </w:rPr>
        <w:t>和物理计划</w:t>
      </w:r>
      <w:r>
        <w:rPr>
          <w:rFonts w:hint="eastAsia"/>
        </w:rPr>
        <w:t>（</w:t>
      </w:r>
      <w:r>
        <w:rPr>
          <w:rFonts w:hint="eastAsia"/>
        </w:rPr>
        <w:t>Phycical Plan</w:t>
      </w:r>
      <w:r>
        <w:rPr>
          <w:rFonts w:hint="eastAsia"/>
        </w:rPr>
        <w:t>）</w:t>
      </w:r>
      <w:r w:rsidRPr="00567C6F">
        <w:rPr>
          <w:rFonts w:hint="eastAsia"/>
        </w:rPr>
        <w:t>。逻辑计划描述了数据集上的计算</w:t>
      </w:r>
      <w:r>
        <w:rPr>
          <w:rFonts w:hint="eastAsia"/>
        </w:rPr>
        <w:t>，但是不定义如何执行特定计算，物理计划描述了对数据集的计算，并具有</w:t>
      </w:r>
      <w:r w:rsidRPr="00567C6F">
        <w:rPr>
          <w:rFonts w:hint="eastAsia"/>
        </w:rPr>
        <w:t>如何执行它们的特定定义</w:t>
      </w:r>
      <w:r>
        <w:rPr>
          <w:rFonts w:hint="eastAsia"/>
        </w:rPr>
        <w:t>。初始查询计划本质上是一个未解析的逻辑计划。也就是说，在此阶段</w:t>
      </w:r>
      <w:r w:rsidRPr="002055FC">
        <w:rPr>
          <w:rFonts w:hint="eastAsia"/>
        </w:rPr>
        <w:t>我们不知道数据集或列</w:t>
      </w:r>
      <w:r>
        <w:rPr>
          <w:rFonts w:hint="eastAsia"/>
        </w:rPr>
        <w:t>的来源</w:t>
      </w:r>
      <w:r w:rsidRPr="002055FC">
        <w:rPr>
          <w:rFonts w:hint="eastAsia"/>
        </w:rPr>
        <w:t>，</w:t>
      </w:r>
      <w:r>
        <w:rPr>
          <w:rFonts w:hint="eastAsia"/>
        </w:rPr>
        <w:t>以及</w:t>
      </w:r>
      <w:r w:rsidRPr="002055FC">
        <w:rPr>
          <w:rFonts w:hint="eastAsia"/>
        </w:rPr>
        <w:t>列的类型。在分析过程中，目录信息用于将未解决的逻辑计划转换为已解决的逻辑计划</w:t>
      </w:r>
      <w:r>
        <w:rPr>
          <w:rFonts w:hint="eastAsia"/>
        </w:rPr>
        <w:t>，然后在优化过程中，应用</w:t>
      </w:r>
      <w:r w:rsidRPr="002055FC">
        <w:rPr>
          <w:rFonts w:hint="eastAsia"/>
        </w:rPr>
        <w:t>规则生成</w:t>
      </w:r>
      <w:r>
        <w:rPr>
          <w:rFonts w:hint="eastAsia"/>
        </w:rPr>
        <w:t>优化的</w:t>
      </w:r>
      <w:r w:rsidRPr="002055FC">
        <w:rPr>
          <w:rFonts w:hint="eastAsia"/>
        </w:rPr>
        <w:t>逻辑计划。下一步，优化器可能会</w:t>
      </w:r>
      <w:r>
        <w:rPr>
          <w:rFonts w:hint="eastAsia"/>
        </w:rPr>
        <w:t>生成多个物理计划，通过成本模型</w:t>
      </w:r>
      <w:r w:rsidRPr="002055FC">
        <w:rPr>
          <w:rFonts w:hint="eastAsia"/>
        </w:rPr>
        <w:t>选择最佳计划。</w:t>
      </w:r>
    </w:p>
    <w:p w14:paraId="5832493F" w14:textId="6062698F" w:rsidR="0022347B" w:rsidRDefault="0022347B" w:rsidP="0022347B">
      <w:pPr>
        <w:ind w:firstLine="420"/>
      </w:pPr>
      <w:r>
        <w:rPr>
          <w:rFonts w:hint="eastAsia"/>
        </w:rPr>
        <w:t>DataFrame</w:t>
      </w:r>
      <w:r w:rsidRPr="009775FF">
        <w:rPr>
          <w:rFonts w:hint="eastAsia"/>
        </w:rPr>
        <w:t>取决于</w:t>
      </w:r>
      <w:r>
        <w:rPr>
          <w:rFonts w:hint="eastAsia"/>
        </w:rPr>
        <w:t>C</w:t>
      </w:r>
      <w:r w:rsidRPr="009775FF">
        <w:t>atalyst</w:t>
      </w:r>
      <w:r w:rsidRPr="009775FF">
        <w:rPr>
          <w:rFonts w:hint="eastAsia"/>
        </w:rPr>
        <w:t>优化器和</w:t>
      </w:r>
      <w:r w:rsidRPr="009775FF">
        <w:t>Tungsten</w:t>
      </w:r>
      <w:r w:rsidRPr="009775FF">
        <w:rPr>
          <w:rFonts w:hint="eastAsia"/>
        </w:rPr>
        <w:t>性能的改进，因此让我们简要地检查一下</w:t>
      </w:r>
      <w:r>
        <w:rPr>
          <w:rFonts w:hint="eastAsia"/>
        </w:rPr>
        <w:t>C</w:t>
      </w:r>
      <w:r w:rsidRPr="009775FF">
        <w:t>atalyst</w:t>
      </w:r>
      <w:r w:rsidRPr="009775FF">
        <w:rPr>
          <w:rFonts w:hint="eastAsia"/>
        </w:rPr>
        <w:t>优化器是如何工作的。</w:t>
      </w:r>
      <w:r>
        <w:rPr>
          <w:rFonts w:hint="eastAsia"/>
        </w:rPr>
        <w:t>C</w:t>
      </w:r>
      <w:r w:rsidRPr="009775FF">
        <w:t>atalyst</w:t>
      </w:r>
      <w:r w:rsidRPr="009775FF">
        <w:rPr>
          <w:rFonts w:hint="eastAsia"/>
        </w:rPr>
        <w:t>优化器根据输入的</w:t>
      </w:r>
      <w:r>
        <w:rPr>
          <w:rFonts w:hint="eastAsia"/>
        </w:rPr>
        <w:t>操作指令</w:t>
      </w:r>
      <w:r w:rsidRPr="009775FF">
        <w:rPr>
          <w:rFonts w:hint="eastAsia"/>
        </w:rPr>
        <w:t>解析</w:t>
      </w:r>
      <w:r>
        <w:rPr>
          <w:rFonts w:hint="eastAsia"/>
        </w:rPr>
        <w:t>和创建</w:t>
      </w:r>
      <w:r w:rsidRPr="009775FF">
        <w:rPr>
          <w:rFonts w:hint="eastAsia"/>
        </w:rPr>
        <w:t>的逻辑计划，然后通过查看</w:t>
      </w:r>
      <w:r>
        <w:rPr>
          <w:rFonts w:hint="eastAsia"/>
        </w:rPr>
        <w:t>操作指令中使用的各种属性和列来分析逻辑计划，然后</w:t>
      </w:r>
      <w:r>
        <w:rPr>
          <w:rFonts w:hint="eastAsia"/>
        </w:rPr>
        <w:t>C</w:t>
      </w:r>
      <w:r w:rsidRPr="009775FF">
        <w:t>atalyst</w:t>
      </w:r>
      <w:r w:rsidRPr="009775FF">
        <w:rPr>
          <w:rFonts w:hint="eastAsia"/>
        </w:rPr>
        <w:t>就会进一步</w:t>
      </w:r>
      <w:r>
        <w:rPr>
          <w:rFonts w:hint="eastAsia"/>
        </w:rPr>
        <w:t>尝试对分析后的逻辑计划进行</w:t>
      </w:r>
      <w:r w:rsidRPr="009775FF">
        <w:rPr>
          <w:rFonts w:hint="eastAsia"/>
        </w:rPr>
        <w:t>优化</w:t>
      </w:r>
      <w:r>
        <w:rPr>
          <w:rFonts w:hint="eastAsia"/>
        </w:rPr>
        <w:t>，通过组合多个操作并重新排列逻辑计划以获得更好的性能，例如在数据分区上有转换和过滤操作，那么过滤数据和应用转换的顺序对于操作的整体性能非常重要，可以对诸如过滤</w:t>
      </w:r>
      <w:r w:rsidRPr="00DD73DE">
        <w:rPr>
          <w:rFonts w:hint="eastAsia"/>
        </w:rPr>
        <w:t>和转换之类的操作进行重新排序，有</w:t>
      </w:r>
      <w:r>
        <w:rPr>
          <w:rFonts w:hint="eastAsia"/>
        </w:rPr>
        <w:t>时可以将多个操作分为一组，并且最大程度地减少在工作节点之间的洗牌数据量，例如</w:t>
      </w:r>
      <w:r w:rsidRPr="00DD73DE">
        <w:rPr>
          <w:rFonts w:hint="eastAsia"/>
        </w:rPr>
        <w:t>当在不同数据集之间执行联合操作时，</w:t>
      </w:r>
      <w:r>
        <w:rPr>
          <w:rFonts w:hint="eastAsia"/>
        </w:rPr>
        <w:t>C</w:t>
      </w:r>
      <w:r w:rsidRPr="009775FF">
        <w:t>atalyst</w:t>
      </w:r>
      <w:r w:rsidRPr="00DD73DE">
        <w:rPr>
          <w:rFonts w:hint="eastAsia"/>
        </w:rPr>
        <w:t>优化器可以决定</w:t>
      </w:r>
      <w:r>
        <w:rPr>
          <w:rFonts w:hint="eastAsia"/>
        </w:rPr>
        <w:t>在网络中</w:t>
      </w:r>
      <w:r w:rsidRPr="00DD73DE">
        <w:rPr>
          <w:rFonts w:hint="eastAsia"/>
        </w:rPr>
        <w:t>广播较小的数据集。使用</w:t>
      </w:r>
      <w:r w:rsidRPr="00DD73DE">
        <w:rPr>
          <w:rFonts w:hint="eastAsia"/>
        </w:rPr>
        <w:t>explain</w:t>
      </w:r>
      <w:r>
        <w:rPr>
          <w:rFonts w:hint="eastAsia"/>
        </w:rPr>
        <w:t>()</w:t>
      </w:r>
      <w:r w:rsidRPr="00DD73DE">
        <w:rPr>
          <w:rFonts w:hint="eastAsia"/>
        </w:rPr>
        <w:t>查看任何数据框的执行计划。</w:t>
      </w:r>
      <w:r>
        <w:rPr>
          <w:rFonts w:hint="eastAsia"/>
        </w:rPr>
        <w:t>C</w:t>
      </w:r>
      <w:r w:rsidRPr="009775FF">
        <w:t>atalyst</w:t>
      </w:r>
      <w:r w:rsidRPr="00DD73DE">
        <w:rPr>
          <w:rFonts w:hint="eastAsia"/>
        </w:rPr>
        <w:t>优化器还计算</w:t>
      </w:r>
      <w:r w:rsidRPr="00DD73DE">
        <w:rPr>
          <w:rFonts w:hint="eastAsia"/>
        </w:rPr>
        <w:t>DataFrame</w:t>
      </w:r>
      <w:r w:rsidRPr="00DD73DE">
        <w:rPr>
          <w:rFonts w:hint="eastAsia"/>
        </w:rPr>
        <w:t>的列和分区的统计信息，从而提高了执行速度。</w:t>
      </w:r>
      <w:r>
        <w:rPr>
          <w:rFonts w:hint="eastAsia"/>
        </w:rPr>
        <w:t xml:space="preserve">Spark SQL </w:t>
      </w:r>
      <w:r>
        <w:rPr>
          <w:rFonts w:hint="eastAsia"/>
        </w:rPr>
        <w:t>通过</w:t>
      </w:r>
      <w:r>
        <w:rPr>
          <w:rFonts w:hint="eastAsia"/>
        </w:rPr>
        <w:t>C</w:t>
      </w:r>
      <w:r w:rsidRPr="009775FF">
        <w:t>atalyst</w:t>
      </w:r>
      <w:r>
        <w:rPr>
          <w:rFonts w:hint="eastAsia"/>
        </w:rPr>
        <w:t>生成优化的逻辑计划，然后将其转换为物理计划。相同的操作指令可能生成多个版本的</w:t>
      </w:r>
      <w:r w:rsidRPr="00F1736A">
        <w:rPr>
          <w:rFonts w:hint="eastAsia"/>
        </w:rPr>
        <w:t>物理计划</w:t>
      </w:r>
      <w:r>
        <w:rPr>
          <w:rFonts w:hint="eastAsia"/>
        </w:rPr>
        <w:t>，并生成相同的结果。从</w:t>
      </w:r>
      <w:r w:rsidRPr="00F37920">
        <w:t>Spark 2.2</w:t>
      </w:r>
      <w:r>
        <w:rPr>
          <w:rFonts w:hint="eastAsia"/>
        </w:rPr>
        <w:t>开始，</w:t>
      </w:r>
      <w:r>
        <w:rPr>
          <w:rFonts w:hint="eastAsia"/>
        </w:rPr>
        <w:t>Spark SQL</w:t>
      </w:r>
      <w:r>
        <w:rPr>
          <w:rFonts w:hint="eastAsia"/>
        </w:rPr>
        <w:t>使用基于成本的优化器（</w:t>
      </w:r>
      <w:r>
        <w:t>Cost-based Optimizer</w:t>
      </w:r>
      <w:r>
        <w:t>，</w:t>
      </w:r>
      <w:r>
        <w:t>CBO</w:t>
      </w:r>
      <w:r>
        <w:rPr>
          <w:rFonts w:hint="eastAsia"/>
        </w:rPr>
        <w:t>）评估选择最佳</w:t>
      </w:r>
      <w:r w:rsidRPr="00F1736A">
        <w:rPr>
          <w:rFonts w:hint="eastAsia"/>
        </w:rPr>
        <w:t>的物理计划。</w:t>
      </w:r>
      <w:r>
        <w:rPr>
          <w:rFonts w:hint="eastAsia"/>
        </w:rPr>
        <w:t>另外，</w:t>
      </w:r>
      <w:r w:rsidRPr="006C1218">
        <w:rPr>
          <w:rFonts w:hint="eastAsia"/>
        </w:rPr>
        <w:t>Spark 2.x</w:t>
      </w:r>
      <w:r w:rsidRPr="006C1218">
        <w:rPr>
          <w:rFonts w:hint="eastAsia"/>
        </w:rPr>
        <w:t>与以前的版本（例如</w:t>
      </w:r>
      <w:r w:rsidRPr="006C1218">
        <w:rPr>
          <w:rFonts w:hint="eastAsia"/>
        </w:rPr>
        <w:t>Spark 1.6</w:t>
      </w:r>
      <w:r>
        <w:rPr>
          <w:rFonts w:hint="eastAsia"/>
        </w:rPr>
        <w:t>和更早版本）相比显著</w:t>
      </w:r>
      <w:r w:rsidRPr="006C1218">
        <w:rPr>
          <w:rFonts w:hint="eastAsia"/>
        </w:rPr>
        <w:t>提高性能</w:t>
      </w:r>
      <w:r>
        <w:rPr>
          <w:rFonts w:hint="eastAsia"/>
        </w:rPr>
        <w:t>，其背后的一个关键因素就是通过</w:t>
      </w:r>
      <w:r w:rsidRPr="006C1218">
        <w:t>Tungsten</w:t>
      </w:r>
      <w:r>
        <w:rPr>
          <w:rFonts w:hint="eastAsia"/>
        </w:rPr>
        <w:t>进行了性能改进，</w:t>
      </w:r>
      <w:r w:rsidRPr="006C1218">
        <w:rPr>
          <w:rFonts w:hint="eastAsia"/>
        </w:rPr>
        <w:t>Tungsten</w:t>
      </w:r>
      <w:r>
        <w:rPr>
          <w:rFonts w:hint="eastAsia"/>
        </w:rPr>
        <w:t>实现了全面的内存管理和其他性能改进，其</w:t>
      </w:r>
      <w:r w:rsidRPr="006C1218">
        <w:rPr>
          <w:rFonts w:hint="eastAsia"/>
        </w:rPr>
        <w:t>最重要的内存管理改进是使用对象的二进制编码</w:t>
      </w:r>
      <w:r>
        <w:rPr>
          <w:rFonts w:hint="eastAsia"/>
        </w:rPr>
        <w:t>，二进制编码的对象占用更少的内存，可以</w:t>
      </w:r>
      <w:r w:rsidRPr="006C1218">
        <w:rPr>
          <w:rFonts w:hint="eastAsia"/>
        </w:rPr>
        <w:t>提高了</w:t>
      </w:r>
      <w:r>
        <w:rPr>
          <w:rFonts w:hint="eastAsia"/>
        </w:rPr>
        <w:t>洗牌</w:t>
      </w:r>
      <w:r w:rsidRPr="006C1218">
        <w:rPr>
          <w:rFonts w:hint="eastAsia"/>
        </w:rPr>
        <w:t>性能。</w:t>
      </w:r>
    </w:p>
    <w:p w14:paraId="2629471B" w14:textId="3F04B696" w:rsidR="003B2636" w:rsidRDefault="00AE4CC4" w:rsidP="00A326BF">
      <w:pPr>
        <w:pStyle w:val="Heading3"/>
      </w:pPr>
      <w:r>
        <w:t>DataFrame</w:t>
      </w:r>
      <w:r>
        <w:rPr>
          <w:rFonts w:hint="eastAsia"/>
        </w:rPr>
        <w:t>与</w:t>
      </w:r>
      <w:r>
        <w:rPr>
          <w:rFonts w:hint="eastAsia"/>
        </w:rPr>
        <w:t>Dataset</w:t>
      </w:r>
    </w:p>
    <w:p w14:paraId="7DD5AB9D" w14:textId="04F1FD01" w:rsidR="0093675B" w:rsidRDefault="00B969C7" w:rsidP="0093675B">
      <w:pPr>
        <w:ind w:firstLine="420"/>
      </w:pPr>
      <w:r>
        <w:rPr>
          <w:rFonts w:hint="eastAsia"/>
        </w:rPr>
        <w:t>Spark</w:t>
      </w:r>
      <w:r>
        <w:rPr>
          <w:rFonts w:hint="eastAsia"/>
        </w:rPr>
        <w:t>提供了</w:t>
      </w:r>
      <w:r w:rsidR="0022347B">
        <w:rPr>
          <w:rFonts w:hint="eastAsia"/>
        </w:rPr>
        <w:t>三</w:t>
      </w:r>
      <w:r>
        <w:rPr>
          <w:rFonts w:hint="eastAsia"/>
        </w:rPr>
        <w:t>种类型的数据结构抽象，其中包括：</w:t>
      </w:r>
      <w:r>
        <w:rPr>
          <w:rFonts w:hint="eastAsia"/>
        </w:rPr>
        <w:t>RDD</w:t>
      </w:r>
      <w:r>
        <w:rPr>
          <w:rFonts w:hint="eastAsia"/>
        </w:rPr>
        <w:t>、</w:t>
      </w:r>
      <w:r>
        <w:rPr>
          <w:rFonts w:hint="eastAsia"/>
        </w:rPr>
        <w:t>DataFrame</w:t>
      </w:r>
      <w:r>
        <w:rPr>
          <w:rFonts w:hint="eastAsia"/>
        </w:rPr>
        <w:t>和</w:t>
      </w:r>
      <w:r>
        <w:rPr>
          <w:rFonts w:hint="eastAsia"/>
        </w:rPr>
        <w:t>DataSet</w:t>
      </w:r>
      <w:r>
        <w:rPr>
          <w:rFonts w:hint="eastAsia"/>
        </w:rPr>
        <w:t>。无论</w:t>
      </w:r>
      <w:r>
        <w:rPr>
          <w:rFonts w:hint="eastAsia"/>
        </w:rPr>
        <w:t>Data</w:t>
      </w:r>
      <w:r>
        <w:t>Frame</w:t>
      </w:r>
      <w:r>
        <w:rPr>
          <w:rFonts w:hint="eastAsia"/>
        </w:rPr>
        <w:t>还是</w:t>
      </w:r>
      <w:r>
        <w:rPr>
          <w:rFonts w:hint="eastAsia"/>
        </w:rPr>
        <w:t>DataSet</w:t>
      </w:r>
      <w:r>
        <w:rPr>
          <w:rFonts w:hint="eastAsia"/>
        </w:rPr>
        <w:t>都是以</w:t>
      </w:r>
      <w:r>
        <w:rPr>
          <w:rFonts w:hint="eastAsia"/>
        </w:rPr>
        <w:t>RDD</w:t>
      </w:r>
      <w:r>
        <w:rPr>
          <w:rFonts w:hint="eastAsia"/>
        </w:rPr>
        <w:t>为底层进行了结构化的封装。</w:t>
      </w:r>
      <w:r w:rsidRPr="00F15D6A">
        <w:rPr>
          <w:rFonts w:hint="eastAsia"/>
        </w:rPr>
        <w:t>RDD</w:t>
      </w:r>
      <w:r w:rsidR="00E15645">
        <w:rPr>
          <w:rFonts w:hint="eastAsia"/>
        </w:rPr>
        <w:t>在</w:t>
      </w:r>
      <w:r w:rsidR="00CB0638">
        <w:rPr>
          <w:rFonts w:hint="eastAsia"/>
        </w:rPr>
        <w:t>前几章</w:t>
      </w:r>
      <w:r w:rsidR="009E79AE">
        <w:rPr>
          <w:rFonts w:hint="eastAsia"/>
        </w:rPr>
        <w:t>已经介绍过，是</w:t>
      </w:r>
      <w:r>
        <w:rPr>
          <w:rFonts w:hint="eastAsia"/>
        </w:rPr>
        <w:t>始于</w:t>
      </w:r>
      <w:r w:rsidRPr="00F15D6A">
        <w:rPr>
          <w:rFonts w:hint="eastAsia"/>
        </w:rPr>
        <w:t>最早可用的</w:t>
      </w:r>
      <w:r>
        <w:rPr>
          <w:rFonts w:hint="eastAsia"/>
        </w:rPr>
        <w:t>Spark</w:t>
      </w:r>
      <w:r>
        <w:t xml:space="preserve"> </w:t>
      </w:r>
      <w:r w:rsidRPr="00F15D6A">
        <w:rPr>
          <w:rFonts w:hint="eastAsia"/>
        </w:rPr>
        <w:t>1.0</w:t>
      </w:r>
      <w:r w:rsidRPr="00F15D6A">
        <w:rPr>
          <w:rFonts w:hint="eastAsia"/>
        </w:rPr>
        <w:t>版本，</w:t>
      </w:r>
      <w:r w:rsidRPr="00015C01">
        <w:t>Data</w:t>
      </w:r>
      <w:r w:rsidR="00D84009">
        <w:t>F</w:t>
      </w:r>
      <w:r w:rsidRPr="00015C01">
        <w:t>rame</w:t>
      </w:r>
      <w:r>
        <w:rPr>
          <w:rFonts w:hint="eastAsia"/>
        </w:rPr>
        <w:t>最早开始与</w:t>
      </w:r>
      <w:r>
        <w:rPr>
          <w:rFonts w:hint="eastAsia"/>
        </w:rPr>
        <w:t>Spark</w:t>
      </w:r>
      <w:r>
        <w:t xml:space="preserve"> </w:t>
      </w:r>
      <w:r>
        <w:rPr>
          <w:rFonts w:hint="eastAsia"/>
        </w:rPr>
        <w:t>1.3</w:t>
      </w:r>
      <w:r>
        <w:rPr>
          <w:rFonts w:hint="eastAsia"/>
        </w:rPr>
        <w:t>，而</w:t>
      </w:r>
      <w:r w:rsidRPr="00F15D6A">
        <w:rPr>
          <w:rFonts w:hint="eastAsia"/>
        </w:rPr>
        <w:t>Dataset</w:t>
      </w:r>
      <w:r w:rsidRPr="00F15D6A">
        <w:rPr>
          <w:rFonts w:hint="eastAsia"/>
        </w:rPr>
        <w:t>是</w:t>
      </w:r>
      <w:r>
        <w:rPr>
          <w:rFonts w:hint="eastAsia"/>
        </w:rPr>
        <w:t>从</w:t>
      </w:r>
      <w:r>
        <w:t xml:space="preserve">Spark </w:t>
      </w:r>
      <w:r w:rsidRPr="00F15D6A">
        <w:rPr>
          <w:rFonts w:hint="eastAsia"/>
        </w:rPr>
        <w:t>1.6</w:t>
      </w:r>
      <w:r w:rsidRPr="00F15D6A">
        <w:rPr>
          <w:rFonts w:hint="eastAsia"/>
        </w:rPr>
        <w:t>版本</w:t>
      </w:r>
      <w:r>
        <w:rPr>
          <w:rFonts w:hint="eastAsia"/>
        </w:rPr>
        <w:t>开始的</w:t>
      </w:r>
      <w:r w:rsidRPr="00F15D6A">
        <w:rPr>
          <w:rFonts w:hint="eastAsia"/>
        </w:rPr>
        <w:t>。</w:t>
      </w:r>
      <w:r w:rsidR="001C2FCD">
        <w:rPr>
          <w:rFonts w:hint="eastAsia"/>
        </w:rPr>
        <w:t>如果基于</w:t>
      </w:r>
      <w:r w:rsidRPr="00F15D6A">
        <w:rPr>
          <w:rFonts w:hint="eastAsia"/>
        </w:rPr>
        <w:t>相同的数据，</w:t>
      </w:r>
      <w:r w:rsidR="001C2FCD">
        <w:rPr>
          <w:rFonts w:hint="eastAsia"/>
        </w:rPr>
        <w:t>我们可以通过这</w:t>
      </w:r>
      <w:r>
        <w:rPr>
          <w:rFonts w:hint="eastAsia"/>
        </w:rPr>
        <w:t>三种</w:t>
      </w:r>
      <w:r w:rsidR="001C2FCD">
        <w:rPr>
          <w:rFonts w:hint="eastAsia"/>
        </w:rPr>
        <w:t>数据结构的抽象</w:t>
      </w:r>
      <w:r w:rsidR="00510625">
        <w:rPr>
          <w:rFonts w:hint="eastAsia"/>
        </w:rPr>
        <w:t>获得相同的访问结果</w:t>
      </w:r>
      <w:r>
        <w:rPr>
          <w:rFonts w:hint="eastAsia"/>
        </w:rPr>
        <w:t>，</w:t>
      </w:r>
      <w:r w:rsidRPr="00F15D6A">
        <w:rPr>
          <w:rFonts w:hint="eastAsia"/>
        </w:rPr>
        <w:t>但他们在性能和计算方式上存在差异。</w:t>
      </w:r>
      <w:r w:rsidR="00AA250F">
        <w:rPr>
          <w:rFonts w:hint="eastAsia"/>
        </w:rPr>
        <w:t>对于刚开始学习</w:t>
      </w:r>
      <w:r w:rsidR="00AA250F">
        <w:rPr>
          <w:rFonts w:hint="eastAsia"/>
        </w:rPr>
        <w:t>Spark</w:t>
      </w:r>
      <w:r w:rsidR="00AA250F">
        <w:rPr>
          <w:rFonts w:hint="eastAsia"/>
        </w:rPr>
        <w:t>的</w:t>
      </w:r>
      <w:r w:rsidR="00906A8E">
        <w:rPr>
          <w:rFonts w:hint="eastAsia"/>
        </w:rPr>
        <w:t>用户</w:t>
      </w:r>
      <w:r w:rsidR="001C17E1">
        <w:rPr>
          <w:rFonts w:hint="eastAsia"/>
        </w:rPr>
        <w:t>可能会感到困惑</w:t>
      </w:r>
      <w:r w:rsidR="0021599C">
        <w:rPr>
          <w:rFonts w:hint="eastAsia"/>
        </w:rPr>
        <w:t>关于</w:t>
      </w:r>
      <w:r w:rsidR="00906A8E">
        <w:rPr>
          <w:rFonts w:hint="eastAsia"/>
        </w:rPr>
        <w:t>怎样</w:t>
      </w:r>
      <w:r w:rsidR="001C17E1">
        <w:rPr>
          <w:rFonts w:hint="eastAsia"/>
        </w:rPr>
        <w:t>了解每个</w:t>
      </w:r>
      <w:r w:rsidR="0021599C">
        <w:rPr>
          <w:rFonts w:hint="eastAsia"/>
        </w:rPr>
        <w:t>数据结构</w:t>
      </w:r>
      <w:r w:rsidR="001C17E1">
        <w:rPr>
          <w:rFonts w:hint="eastAsia"/>
        </w:rPr>
        <w:t>抽象的相关性，并决定</w:t>
      </w:r>
      <w:r w:rsidR="006408FD">
        <w:rPr>
          <w:rFonts w:hint="eastAsia"/>
        </w:rPr>
        <w:t>选择其中</w:t>
      </w:r>
      <w:r w:rsidR="00906A8E">
        <w:rPr>
          <w:rFonts w:hint="eastAsia"/>
        </w:rPr>
        <w:t>哪</w:t>
      </w:r>
      <w:r w:rsidR="006408FD">
        <w:rPr>
          <w:rFonts w:hint="eastAsia"/>
        </w:rPr>
        <w:t>一个</w:t>
      </w:r>
      <w:r w:rsidR="00906A8E">
        <w:rPr>
          <w:rFonts w:hint="eastAsia"/>
        </w:rPr>
        <w:t>使用。</w:t>
      </w:r>
      <w:r w:rsidR="001C17E1">
        <w:rPr>
          <w:rFonts w:hint="eastAsia"/>
        </w:rPr>
        <w:t>实际上</w:t>
      </w:r>
      <w:r w:rsidR="001C17E1" w:rsidRPr="00532862">
        <w:rPr>
          <w:rFonts w:hint="eastAsia"/>
        </w:rPr>
        <w:t>，</w:t>
      </w:r>
      <w:r w:rsidR="00D84009">
        <w:rPr>
          <w:rFonts w:hint="eastAsia"/>
        </w:rPr>
        <w:t>Data</w:t>
      </w:r>
      <w:r w:rsidR="00D84009">
        <w:t>Frame</w:t>
      </w:r>
      <w:r w:rsidR="00D84009">
        <w:rPr>
          <w:rFonts w:hint="eastAsia"/>
        </w:rPr>
        <w:t>对于</w:t>
      </w:r>
      <w:r w:rsidR="00D84009">
        <w:rPr>
          <w:rFonts w:hint="eastAsia"/>
        </w:rPr>
        <w:t>RDD</w:t>
      </w:r>
      <w:r w:rsidR="00D84009">
        <w:rPr>
          <w:rFonts w:hint="eastAsia"/>
        </w:rPr>
        <w:t>来说带来</w:t>
      </w:r>
      <w:r w:rsidR="008C45BE">
        <w:rPr>
          <w:rFonts w:hint="eastAsia"/>
        </w:rPr>
        <w:t>数据定义和访问方式的改变，并且进行</w:t>
      </w:r>
      <w:r w:rsidR="00D84009">
        <w:rPr>
          <w:rFonts w:hint="eastAsia"/>
        </w:rPr>
        <w:t>了许多性能优化</w:t>
      </w:r>
      <w:r w:rsidR="00727068">
        <w:rPr>
          <w:rFonts w:hint="eastAsia"/>
        </w:rPr>
        <w:t>。</w:t>
      </w:r>
      <w:r w:rsidR="00B65667" w:rsidRPr="00B65667">
        <w:rPr>
          <w:rFonts w:hint="eastAsia"/>
        </w:rPr>
        <w:t>Dataset</w:t>
      </w:r>
      <w:r w:rsidR="00B65667" w:rsidRPr="00B65667">
        <w:rPr>
          <w:rFonts w:hint="eastAsia"/>
        </w:rPr>
        <w:t>也是分</w:t>
      </w:r>
      <w:r w:rsidR="00B65667" w:rsidRPr="00B65667">
        <w:rPr>
          <w:rFonts w:hint="eastAsia"/>
        </w:rPr>
        <w:lastRenderedPageBreak/>
        <w:t>布式的数据集合</w:t>
      </w:r>
      <w:r w:rsidR="004F7719">
        <w:rPr>
          <w:rFonts w:hint="eastAsia"/>
        </w:rPr>
        <w:t>，</w:t>
      </w:r>
      <w:r w:rsidR="00B65667" w:rsidRPr="00B65667">
        <w:rPr>
          <w:rFonts w:hint="eastAsia"/>
        </w:rPr>
        <w:t>集成了</w:t>
      </w:r>
      <w:r w:rsidR="00B65667" w:rsidRPr="00B65667">
        <w:rPr>
          <w:rFonts w:hint="eastAsia"/>
        </w:rPr>
        <w:t>RDD</w:t>
      </w:r>
      <w:r w:rsidR="00B65667" w:rsidRPr="00B65667">
        <w:rPr>
          <w:rFonts w:hint="eastAsia"/>
        </w:rPr>
        <w:t>和</w:t>
      </w:r>
      <w:r w:rsidR="00B65667" w:rsidRPr="00B65667">
        <w:rPr>
          <w:rFonts w:hint="eastAsia"/>
        </w:rPr>
        <w:t>DataFrame</w:t>
      </w:r>
      <w:r w:rsidR="007A4F84">
        <w:rPr>
          <w:rFonts w:hint="eastAsia"/>
        </w:rPr>
        <w:t>的优点，具备静态</w:t>
      </w:r>
      <w:r w:rsidR="00B65667" w:rsidRPr="00B65667">
        <w:rPr>
          <w:rFonts w:hint="eastAsia"/>
        </w:rPr>
        <w:t>类型的特点，同时支持</w:t>
      </w:r>
      <w:r w:rsidR="00B65667" w:rsidRPr="00B65667">
        <w:rPr>
          <w:rFonts w:hint="eastAsia"/>
        </w:rPr>
        <w:t>Lambda</w:t>
      </w:r>
      <w:r w:rsidR="00B65667" w:rsidRPr="00B65667">
        <w:rPr>
          <w:rFonts w:hint="eastAsia"/>
        </w:rPr>
        <w:t>函数，但只能在</w:t>
      </w:r>
      <w:r w:rsidR="00B65667" w:rsidRPr="00B65667">
        <w:rPr>
          <w:rFonts w:hint="eastAsia"/>
        </w:rPr>
        <w:t>Scala</w:t>
      </w:r>
      <w:r w:rsidR="00B65667" w:rsidRPr="00B65667">
        <w:rPr>
          <w:rFonts w:hint="eastAsia"/>
        </w:rPr>
        <w:t>和</w:t>
      </w:r>
      <w:r w:rsidR="00B65667" w:rsidRPr="00B65667">
        <w:rPr>
          <w:rFonts w:hint="eastAsia"/>
        </w:rPr>
        <w:t>Java</w:t>
      </w:r>
      <w:r w:rsidR="00B65667" w:rsidRPr="00B65667">
        <w:rPr>
          <w:rFonts w:hint="eastAsia"/>
        </w:rPr>
        <w:t>语言中使用。在</w:t>
      </w:r>
      <w:r w:rsidR="00B65667" w:rsidRPr="00B65667">
        <w:rPr>
          <w:rFonts w:hint="eastAsia"/>
        </w:rPr>
        <w:t>Spark 2.0</w:t>
      </w:r>
      <w:r w:rsidR="00B65667" w:rsidRPr="00B65667">
        <w:rPr>
          <w:rFonts w:hint="eastAsia"/>
        </w:rPr>
        <w:t>后，为了方便开发者，</w:t>
      </w:r>
      <w:r w:rsidR="00B65667" w:rsidRPr="00B65667">
        <w:rPr>
          <w:rFonts w:hint="eastAsia"/>
        </w:rPr>
        <w:t>Spark</w:t>
      </w:r>
      <w:r w:rsidR="00B65667" w:rsidRPr="00B65667">
        <w:rPr>
          <w:rFonts w:hint="eastAsia"/>
        </w:rPr>
        <w:t>将</w:t>
      </w:r>
      <w:r w:rsidR="00B65667" w:rsidRPr="00B65667">
        <w:rPr>
          <w:rFonts w:hint="eastAsia"/>
        </w:rPr>
        <w:t>DataFrame</w:t>
      </w:r>
      <w:r w:rsidR="00B65667" w:rsidRPr="00B65667">
        <w:rPr>
          <w:rFonts w:hint="eastAsia"/>
        </w:rPr>
        <w:t>和</w:t>
      </w:r>
      <w:r w:rsidR="00B65667" w:rsidRPr="00B65667">
        <w:rPr>
          <w:rFonts w:hint="eastAsia"/>
        </w:rPr>
        <w:t>Dataset</w:t>
      </w:r>
      <w:r w:rsidR="00B65667" w:rsidRPr="00B65667">
        <w:rPr>
          <w:rFonts w:hint="eastAsia"/>
        </w:rPr>
        <w:t>的</w:t>
      </w:r>
      <w:r w:rsidR="00B65667" w:rsidRPr="00B65667">
        <w:rPr>
          <w:rFonts w:hint="eastAsia"/>
        </w:rPr>
        <w:t>API</w:t>
      </w:r>
      <w:r w:rsidR="00B65667" w:rsidRPr="00B65667">
        <w:rPr>
          <w:rFonts w:hint="eastAsia"/>
        </w:rPr>
        <w:t>融合到一起，提供了结构化的</w:t>
      </w:r>
      <w:r w:rsidR="00B65667" w:rsidRPr="00B65667">
        <w:rPr>
          <w:rFonts w:hint="eastAsia"/>
        </w:rPr>
        <w:t>API</w:t>
      </w:r>
      <w:r w:rsidR="00B65667" w:rsidRPr="00B65667">
        <w:rPr>
          <w:rFonts w:hint="eastAsia"/>
        </w:rPr>
        <w:t>，即用户可以通过一套标准的</w:t>
      </w:r>
      <w:r w:rsidR="00B65667" w:rsidRPr="00B65667">
        <w:rPr>
          <w:rFonts w:hint="eastAsia"/>
        </w:rPr>
        <w:t>API</w:t>
      </w:r>
      <w:r w:rsidR="00B65667" w:rsidRPr="00B65667">
        <w:rPr>
          <w:rFonts w:hint="eastAsia"/>
        </w:rPr>
        <w:t>就能完成对两者的操作。</w:t>
      </w:r>
    </w:p>
    <w:p w14:paraId="037DC123" w14:textId="162DF0A9" w:rsidR="00067932" w:rsidRDefault="003B2636" w:rsidP="003B2636">
      <w:pPr>
        <w:ind w:firstLine="420"/>
      </w:pPr>
      <w:r>
        <w:rPr>
          <w:rFonts w:hint="eastAsia"/>
        </w:rPr>
        <w:t>DataFrame</w:t>
      </w:r>
      <w:r>
        <w:rPr>
          <w:rFonts w:hint="eastAsia"/>
        </w:rPr>
        <w:t>是</w:t>
      </w:r>
      <w:r>
        <w:rPr>
          <w:rFonts w:hint="eastAsia"/>
        </w:rPr>
        <w:t>Spark</w:t>
      </w:r>
      <w:r>
        <w:t xml:space="preserve"> </w:t>
      </w:r>
      <w:r>
        <w:rPr>
          <w:rFonts w:hint="eastAsia"/>
        </w:rPr>
        <w:t>SQL</w:t>
      </w:r>
      <w:r w:rsidR="00C04B3F">
        <w:rPr>
          <w:rFonts w:hint="eastAsia"/>
        </w:rPr>
        <w:t>中的结构化数据一种</w:t>
      </w:r>
      <w:r>
        <w:rPr>
          <w:rFonts w:hint="eastAsia"/>
        </w:rPr>
        <w:t>抽象。</w:t>
      </w:r>
      <w:r w:rsidR="00067932" w:rsidRPr="00067932">
        <w:rPr>
          <w:rFonts w:hint="eastAsia"/>
        </w:rPr>
        <w:t>在</w:t>
      </w:r>
      <w:r w:rsidR="00067932" w:rsidRPr="00067932">
        <w:rPr>
          <w:rFonts w:hint="eastAsia"/>
        </w:rPr>
        <w:t>Apache Spark</w:t>
      </w:r>
      <w:r w:rsidR="00067932" w:rsidRPr="00067932">
        <w:rPr>
          <w:rFonts w:hint="eastAsia"/>
        </w:rPr>
        <w:t>之前，只要有人想对大量数据运行类似</w:t>
      </w:r>
      <w:r w:rsidR="00067932" w:rsidRPr="00067932">
        <w:rPr>
          <w:rFonts w:hint="eastAsia"/>
        </w:rPr>
        <w:t>SQL</w:t>
      </w:r>
      <w:r w:rsidR="00067932" w:rsidRPr="00067932">
        <w:rPr>
          <w:rFonts w:hint="eastAsia"/>
        </w:rPr>
        <w:t>的查询，</w:t>
      </w:r>
      <w:r w:rsidR="00067932" w:rsidRPr="00067932">
        <w:rPr>
          <w:rFonts w:hint="eastAsia"/>
        </w:rPr>
        <w:t>Apache Hive</w:t>
      </w:r>
      <w:r w:rsidR="00067932" w:rsidRPr="00067932">
        <w:rPr>
          <w:rFonts w:hint="eastAsia"/>
        </w:rPr>
        <w:t>就是首选技术。</w:t>
      </w:r>
      <w:r w:rsidR="00067932" w:rsidRPr="00067932">
        <w:rPr>
          <w:rFonts w:hint="eastAsia"/>
        </w:rPr>
        <w:t>Apache Hive</w:t>
      </w:r>
      <w:r w:rsidR="00067932" w:rsidRPr="00067932">
        <w:rPr>
          <w:rFonts w:hint="eastAsia"/>
        </w:rPr>
        <w:t>从本质上将</w:t>
      </w:r>
      <w:r w:rsidR="00067932" w:rsidRPr="00067932">
        <w:rPr>
          <w:rFonts w:hint="eastAsia"/>
        </w:rPr>
        <w:t>SQL</w:t>
      </w:r>
      <w:r w:rsidR="00067932" w:rsidRPr="00067932">
        <w:rPr>
          <w:rFonts w:hint="eastAsia"/>
        </w:rPr>
        <w:t>查询转换成类似于</w:t>
      </w:r>
      <w:r w:rsidR="00067932" w:rsidRPr="00067932">
        <w:rPr>
          <w:rFonts w:hint="eastAsia"/>
        </w:rPr>
        <w:t>MapReduce</w:t>
      </w:r>
      <w:r w:rsidR="00067932" w:rsidRPr="00067932">
        <w:rPr>
          <w:rFonts w:hint="eastAsia"/>
        </w:rPr>
        <w:t>的逻辑，从而自动地使在大数据上执行</w:t>
      </w:r>
      <w:r w:rsidR="002C6185">
        <w:rPr>
          <w:rFonts w:hint="eastAsia"/>
        </w:rPr>
        <w:t>的</w:t>
      </w:r>
      <w:r w:rsidR="00067932" w:rsidRPr="00067932">
        <w:rPr>
          <w:rFonts w:hint="eastAsia"/>
        </w:rPr>
        <w:t>多种分析变得非常容易，而无需实际学习用</w:t>
      </w:r>
      <w:r w:rsidR="00067932" w:rsidRPr="00067932">
        <w:rPr>
          <w:rFonts w:hint="eastAsia"/>
        </w:rPr>
        <w:t>Java</w:t>
      </w:r>
      <w:r w:rsidR="00067932" w:rsidRPr="00067932">
        <w:rPr>
          <w:rFonts w:hint="eastAsia"/>
        </w:rPr>
        <w:t>和</w:t>
      </w:r>
      <w:r w:rsidR="00067932" w:rsidRPr="00067932">
        <w:rPr>
          <w:rFonts w:hint="eastAsia"/>
        </w:rPr>
        <w:t>scala</w:t>
      </w:r>
      <w:r w:rsidR="00067932" w:rsidRPr="00067932">
        <w:rPr>
          <w:rFonts w:hint="eastAsia"/>
        </w:rPr>
        <w:t>编写复杂的代码。随着</w:t>
      </w:r>
      <w:r w:rsidR="00067932" w:rsidRPr="00067932">
        <w:rPr>
          <w:rFonts w:hint="eastAsia"/>
        </w:rPr>
        <w:t>Apache Spark</w:t>
      </w:r>
      <w:r w:rsidR="00067932" w:rsidRPr="00067932">
        <w:rPr>
          <w:rFonts w:hint="eastAsia"/>
        </w:rPr>
        <w:t>的出现，我们在大数据规模上进行分析的方式</w:t>
      </w:r>
      <w:r w:rsidR="00067932">
        <w:rPr>
          <w:rFonts w:hint="eastAsia"/>
        </w:rPr>
        <w:t>发生了</w:t>
      </w:r>
      <w:r w:rsidR="00067932" w:rsidRPr="00067932">
        <w:rPr>
          <w:rFonts w:hint="eastAsia"/>
        </w:rPr>
        <w:t>转变。</w:t>
      </w:r>
      <w:r w:rsidR="00067932" w:rsidRPr="00067932">
        <w:rPr>
          <w:rFonts w:hint="eastAsia"/>
        </w:rPr>
        <w:t>Spark SQL</w:t>
      </w:r>
      <w:r w:rsidR="00067932" w:rsidRPr="00067932">
        <w:rPr>
          <w:rFonts w:hint="eastAsia"/>
        </w:rPr>
        <w:t>在</w:t>
      </w:r>
      <w:r w:rsidR="00067932" w:rsidRPr="00067932">
        <w:rPr>
          <w:rFonts w:hint="eastAsia"/>
        </w:rPr>
        <w:t>Apache Spark</w:t>
      </w:r>
      <w:r w:rsidR="00D50058">
        <w:rPr>
          <w:rFonts w:hint="eastAsia"/>
        </w:rPr>
        <w:t>的分布式计算能力之上提供了一个</w:t>
      </w:r>
      <w:r w:rsidR="00D2083B">
        <w:rPr>
          <w:rFonts w:hint="eastAsia"/>
        </w:rPr>
        <w:t>使用</w:t>
      </w:r>
      <w:r w:rsidR="00067932" w:rsidRPr="00067932">
        <w:rPr>
          <w:rFonts w:hint="eastAsia"/>
        </w:rPr>
        <w:t>SQL</w:t>
      </w:r>
      <w:r w:rsidR="00067932" w:rsidRPr="00067932">
        <w:rPr>
          <w:rFonts w:hint="eastAsia"/>
        </w:rPr>
        <w:t>的</w:t>
      </w:r>
      <w:r w:rsidR="00067932">
        <w:rPr>
          <w:rFonts w:hint="eastAsia"/>
        </w:rPr>
        <w:t>数据访问</w:t>
      </w:r>
      <w:r w:rsidR="00067932" w:rsidRPr="00067932">
        <w:rPr>
          <w:rFonts w:hint="eastAsia"/>
        </w:rPr>
        <w:t>层。实际上，</w:t>
      </w:r>
      <w:r w:rsidR="00067932" w:rsidRPr="00067932">
        <w:rPr>
          <w:rFonts w:hint="eastAsia"/>
        </w:rPr>
        <w:t>Spark SQL</w:t>
      </w:r>
      <w:r w:rsidR="00067932" w:rsidRPr="00067932">
        <w:rPr>
          <w:rFonts w:hint="eastAsia"/>
        </w:rPr>
        <w:t>可以用作在线分析处理数据库</w:t>
      </w:r>
      <w:r w:rsidR="00D77F2B">
        <w:rPr>
          <w:rFonts w:hint="eastAsia"/>
        </w:rPr>
        <w:t>。</w:t>
      </w:r>
      <w:r w:rsidR="00067932" w:rsidRPr="00067932">
        <w:rPr>
          <w:rFonts w:hint="eastAsia"/>
        </w:rPr>
        <w:t>Spark SQL</w:t>
      </w:r>
      <w:r w:rsidR="00D77F2B">
        <w:rPr>
          <w:rFonts w:hint="eastAsia"/>
        </w:rPr>
        <w:t>的工作原理是将</w:t>
      </w:r>
      <w:r w:rsidR="00067932" w:rsidRPr="00067932">
        <w:rPr>
          <w:rFonts w:hint="eastAsia"/>
        </w:rPr>
        <w:t>SQL</w:t>
      </w:r>
      <w:r w:rsidR="00067932" w:rsidRPr="00067932">
        <w:rPr>
          <w:rFonts w:hint="eastAsia"/>
        </w:rPr>
        <w:t>的语句解析为抽象语法树，然后将该计划转换为逻辑计划，然后将逻辑计划优化为</w:t>
      </w:r>
      <w:r w:rsidR="00D77F2B">
        <w:rPr>
          <w:rFonts w:hint="eastAsia"/>
        </w:rPr>
        <w:t>可以执行的</w:t>
      </w:r>
      <w:r w:rsidR="00067932" w:rsidRPr="00067932">
        <w:rPr>
          <w:rFonts w:hint="eastAsia"/>
        </w:rPr>
        <w:t>物理计划</w:t>
      </w:r>
      <w:r w:rsidR="00A302C8">
        <w:rPr>
          <w:rFonts w:hint="eastAsia"/>
        </w:rPr>
        <w:t>。</w:t>
      </w:r>
      <w:r w:rsidR="00067932" w:rsidRPr="00067932">
        <w:rPr>
          <w:rFonts w:hint="eastAsia"/>
        </w:rPr>
        <w:t>最终</w:t>
      </w:r>
      <w:r w:rsidR="00A302C8">
        <w:rPr>
          <w:rFonts w:hint="eastAsia"/>
        </w:rPr>
        <w:t>的</w:t>
      </w:r>
      <w:r w:rsidR="00067932" w:rsidRPr="00067932">
        <w:rPr>
          <w:rFonts w:hint="eastAsia"/>
        </w:rPr>
        <w:t>执行使用底层的</w:t>
      </w:r>
      <w:r w:rsidR="00067932" w:rsidRPr="00067932">
        <w:rPr>
          <w:rFonts w:hint="eastAsia"/>
        </w:rPr>
        <w:t>DataFrame</w:t>
      </w:r>
      <w:r w:rsidR="00A302C8">
        <w:rPr>
          <w:rFonts w:hint="eastAsia"/>
        </w:rPr>
        <w:t xml:space="preserve"> </w:t>
      </w:r>
      <w:r w:rsidR="00067932" w:rsidRPr="00067932">
        <w:rPr>
          <w:rFonts w:hint="eastAsia"/>
        </w:rPr>
        <w:t>API</w:t>
      </w:r>
      <w:r w:rsidR="00067932" w:rsidRPr="00067932">
        <w:rPr>
          <w:rFonts w:hint="eastAsia"/>
        </w:rPr>
        <w:t>，</w:t>
      </w:r>
      <w:r w:rsidR="00A302C8">
        <w:rPr>
          <w:rFonts w:hint="eastAsia"/>
        </w:rPr>
        <w:t>这个过程</w:t>
      </w:r>
      <w:r w:rsidR="00F87B99">
        <w:rPr>
          <w:rFonts w:hint="eastAsia"/>
        </w:rPr>
        <w:t>是通过</w:t>
      </w:r>
      <w:r w:rsidR="00A302C8">
        <w:rPr>
          <w:rFonts w:hint="eastAsia"/>
        </w:rPr>
        <w:t>Spark</w:t>
      </w:r>
      <w:r w:rsidR="00A302C8">
        <w:rPr>
          <w:rFonts w:hint="eastAsia"/>
        </w:rPr>
        <w:t>系统</w:t>
      </w:r>
      <w:r w:rsidR="00F87B99">
        <w:rPr>
          <w:rFonts w:hint="eastAsia"/>
        </w:rPr>
        <w:t>在</w:t>
      </w:r>
      <w:r w:rsidR="00A302C8">
        <w:rPr>
          <w:rFonts w:hint="eastAsia"/>
        </w:rPr>
        <w:t>后台完成，用户只要熟悉使用</w:t>
      </w:r>
      <w:r w:rsidR="00A302C8">
        <w:rPr>
          <w:rFonts w:hint="eastAsia"/>
        </w:rPr>
        <w:t>SQL</w:t>
      </w:r>
      <w:r w:rsidR="00A302C8">
        <w:rPr>
          <w:rFonts w:hint="eastAsia"/>
        </w:rPr>
        <w:t>语句就</w:t>
      </w:r>
      <w:r w:rsidR="00067932" w:rsidRPr="00067932">
        <w:rPr>
          <w:rFonts w:hint="eastAsia"/>
        </w:rPr>
        <w:t>可以轻松</w:t>
      </w:r>
      <w:r w:rsidR="00A302C8">
        <w:rPr>
          <w:rFonts w:hint="eastAsia"/>
        </w:rPr>
        <w:t>完成</w:t>
      </w:r>
      <w:r w:rsidR="00067932" w:rsidRPr="00067932">
        <w:rPr>
          <w:rFonts w:hint="eastAsia"/>
        </w:rPr>
        <w:t>，而无需学习所有内部知识。</w:t>
      </w:r>
    </w:p>
    <w:p w14:paraId="565E8003" w14:textId="42ED9115" w:rsidR="002C67DD" w:rsidRDefault="00F72FBC" w:rsidP="003B2636">
      <w:pPr>
        <w:ind w:firstLine="420"/>
      </w:pPr>
      <w:r w:rsidRPr="00F72FBC">
        <w:rPr>
          <w:rFonts w:hint="eastAsia"/>
        </w:rPr>
        <w:t>DataFrame</w:t>
      </w:r>
      <w:r w:rsidRPr="00F72FBC">
        <w:rPr>
          <w:rFonts w:hint="eastAsia"/>
        </w:rPr>
        <w:t>是弹性分布式数据集</w:t>
      </w:r>
      <w:r w:rsidR="0009771C">
        <w:rPr>
          <w:rFonts w:hint="eastAsia"/>
        </w:rPr>
        <w:t>的抽象，使用经过</w:t>
      </w:r>
      <w:r w:rsidR="00042E80">
        <w:rPr>
          <w:rFonts w:hint="eastAsia"/>
        </w:rPr>
        <w:t>C</w:t>
      </w:r>
      <w:r w:rsidR="00042E80" w:rsidRPr="00042E80">
        <w:t>atalyst</w:t>
      </w:r>
      <w:r w:rsidR="0009771C">
        <w:rPr>
          <w:rFonts w:hint="eastAsia"/>
        </w:rPr>
        <w:t>进行了优化的高级函数进行处理，并且借助</w:t>
      </w:r>
      <w:r w:rsidRPr="00F72FBC">
        <w:rPr>
          <w:rFonts w:hint="eastAsia"/>
        </w:rPr>
        <w:t>Tungsten</w:t>
      </w:r>
      <w:r w:rsidR="0009771C">
        <w:rPr>
          <w:rFonts w:hint="eastAsia"/>
        </w:rPr>
        <w:t>功能</w:t>
      </w:r>
      <w:r w:rsidRPr="00F72FBC">
        <w:rPr>
          <w:rFonts w:hint="eastAsia"/>
        </w:rPr>
        <w:t>来实现高性能。</w:t>
      </w:r>
      <w:r w:rsidR="00132262">
        <w:rPr>
          <w:rFonts w:hint="eastAsia"/>
        </w:rPr>
        <w:t>我们</w:t>
      </w:r>
      <w:r w:rsidR="00505A24">
        <w:rPr>
          <w:rFonts w:hint="eastAsia"/>
        </w:rPr>
        <w:t>可以将</w:t>
      </w:r>
      <w:r w:rsidR="00505A24">
        <w:rPr>
          <w:rFonts w:hint="eastAsia"/>
        </w:rPr>
        <w:t>Dataset</w:t>
      </w:r>
      <w:r w:rsidRPr="00F72FBC">
        <w:rPr>
          <w:rFonts w:hint="eastAsia"/>
        </w:rPr>
        <w:t>视为</w:t>
      </w:r>
      <w:r w:rsidR="009F156C" w:rsidRPr="00F72FBC">
        <w:rPr>
          <w:rFonts w:hint="eastAsia"/>
        </w:rPr>
        <w:t>RDD</w:t>
      </w:r>
      <w:r w:rsidR="009F156C" w:rsidRPr="00F72FBC">
        <w:rPr>
          <w:rFonts w:hint="eastAsia"/>
        </w:rPr>
        <w:t>的有效表</w:t>
      </w:r>
      <w:r w:rsidR="009F156C">
        <w:rPr>
          <w:rFonts w:hint="eastAsia"/>
        </w:rPr>
        <w:t>，具有高度优化的</w:t>
      </w:r>
      <w:r w:rsidRPr="00F72FBC">
        <w:rPr>
          <w:rFonts w:hint="eastAsia"/>
        </w:rPr>
        <w:t>二进制</w:t>
      </w:r>
      <w:r w:rsidR="00456015">
        <w:rPr>
          <w:rFonts w:hint="eastAsia"/>
        </w:rPr>
        <w:t>数据表示形式</w:t>
      </w:r>
      <w:r w:rsidRPr="00F72FBC">
        <w:rPr>
          <w:rFonts w:hint="eastAsia"/>
        </w:rPr>
        <w:t>。使用编码器可以实现二进制表示，该编码器将各种对象序列化为二进制结构，以实现比</w:t>
      </w:r>
      <w:r w:rsidRPr="00F72FBC">
        <w:rPr>
          <w:rFonts w:hint="eastAsia"/>
        </w:rPr>
        <w:t>RDD</w:t>
      </w:r>
      <w:r w:rsidR="00532918">
        <w:rPr>
          <w:rFonts w:hint="eastAsia"/>
        </w:rPr>
        <w:t>数据</w:t>
      </w:r>
      <w:r w:rsidRPr="00F72FBC">
        <w:rPr>
          <w:rFonts w:hint="eastAsia"/>
        </w:rPr>
        <w:t>表示更好的性能。由于</w:t>
      </w:r>
      <w:r w:rsidR="00532918">
        <w:rPr>
          <w:rFonts w:hint="eastAsia"/>
        </w:rPr>
        <w:t>DataFrame</w:t>
      </w:r>
      <w:r w:rsidR="00505A24">
        <w:rPr>
          <w:rFonts w:hint="eastAsia"/>
        </w:rPr>
        <w:t>始终在底层</w:t>
      </w:r>
      <w:r w:rsidRPr="00F72FBC">
        <w:rPr>
          <w:rFonts w:hint="eastAsia"/>
        </w:rPr>
        <w:t>使用</w:t>
      </w:r>
      <w:r w:rsidRPr="00F72FBC">
        <w:rPr>
          <w:rFonts w:hint="eastAsia"/>
        </w:rPr>
        <w:t>RDD</w:t>
      </w:r>
      <w:r w:rsidRPr="00F72FBC">
        <w:rPr>
          <w:rFonts w:hint="eastAsia"/>
        </w:rPr>
        <w:t>，因此</w:t>
      </w:r>
      <w:r w:rsidRPr="00F72FBC">
        <w:rPr>
          <w:rFonts w:hint="eastAsia"/>
        </w:rPr>
        <w:t>DataFrame</w:t>
      </w:r>
      <w:r w:rsidR="005D47B6">
        <w:rPr>
          <w:rFonts w:hint="eastAsia"/>
        </w:rPr>
        <w:t>和</w:t>
      </w:r>
      <w:r w:rsidR="00532918">
        <w:rPr>
          <w:rFonts w:hint="eastAsia"/>
        </w:rPr>
        <w:t>Dataset</w:t>
      </w:r>
      <w:r w:rsidRPr="00F72FBC">
        <w:rPr>
          <w:rFonts w:hint="eastAsia"/>
        </w:rPr>
        <w:t>也完全像</w:t>
      </w:r>
      <w:r w:rsidRPr="00F72FBC">
        <w:rPr>
          <w:rFonts w:hint="eastAsia"/>
        </w:rPr>
        <w:t>RDD</w:t>
      </w:r>
      <w:r w:rsidRPr="00F72FBC">
        <w:rPr>
          <w:rFonts w:hint="eastAsia"/>
        </w:rPr>
        <w:t>一样</w:t>
      </w:r>
      <w:r w:rsidR="005D47B6">
        <w:rPr>
          <w:rFonts w:hint="eastAsia"/>
        </w:rPr>
        <w:t>属于</w:t>
      </w:r>
      <w:r w:rsidRPr="00F72FBC">
        <w:rPr>
          <w:rFonts w:hint="eastAsia"/>
        </w:rPr>
        <w:t>分布式数据集，这也意味着数据集是不可变的</w:t>
      </w:r>
      <w:r w:rsidR="005D47B6">
        <w:rPr>
          <w:rFonts w:hint="eastAsia"/>
        </w:rPr>
        <w:t>，</w:t>
      </w:r>
      <w:r w:rsidR="005D47B6" w:rsidRPr="00ED74FB">
        <w:rPr>
          <w:rFonts w:hint="eastAsia"/>
        </w:rPr>
        <w:t>每次转</w:t>
      </w:r>
      <w:r w:rsidR="005D47B6">
        <w:rPr>
          <w:rFonts w:hint="eastAsia"/>
        </w:rPr>
        <w:t>换或动作</w:t>
      </w:r>
      <w:r w:rsidR="005D47B6" w:rsidRPr="00ED74FB">
        <w:rPr>
          <w:rFonts w:hint="eastAsia"/>
        </w:rPr>
        <w:t>都会创建一个新的</w:t>
      </w:r>
      <w:r w:rsidR="005D47B6">
        <w:rPr>
          <w:rFonts w:hint="eastAsia"/>
        </w:rPr>
        <w:t>数据集</w:t>
      </w:r>
      <w:r w:rsidRPr="00F72FBC">
        <w:rPr>
          <w:rFonts w:hint="eastAsia"/>
        </w:rPr>
        <w:t>。</w:t>
      </w:r>
      <w:r w:rsidR="00ED74FB" w:rsidRPr="00ED74FB">
        <w:rPr>
          <w:rFonts w:hint="eastAsia"/>
        </w:rPr>
        <w:t>DataFrame</w:t>
      </w:r>
      <w:r w:rsidR="00A93195">
        <w:rPr>
          <w:rFonts w:hint="eastAsia"/>
        </w:rPr>
        <w:t>和</w:t>
      </w:r>
      <w:r w:rsidR="00A93195">
        <w:rPr>
          <w:rFonts w:hint="eastAsia"/>
        </w:rPr>
        <w:t>Dataset</w:t>
      </w:r>
      <w:r w:rsidR="00ED74FB">
        <w:rPr>
          <w:rFonts w:hint="eastAsia"/>
        </w:rPr>
        <w:t>在概念上类似于关系数据库中的表，因此</w:t>
      </w:r>
      <w:r w:rsidR="00170435">
        <w:rPr>
          <w:rFonts w:hint="eastAsia"/>
        </w:rPr>
        <w:t>可以将</w:t>
      </w:r>
      <w:r w:rsidR="00ED74FB" w:rsidRPr="00ED74FB">
        <w:rPr>
          <w:rFonts w:hint="eastAsia"/>
        </w:rPr>
        <w:t>DataFrame</w:t>
      </w:r>
      <w:r w:rsidR="00A93195">
        <w:rPr>
          <w:rFonts w:hint="eastAsia"/>
        </w:rPr>
        <w:t>和</w:t>
      </w:r>
      <w:r w:rsidR="00A93195">
        <w:rPr>
          <w:rFonts w:hint="eastAsia"/>
        </w:rPr>
        <w:t>Dataset</w:t>
      </w:r>
      <w:r w:rsidR="00170435">
        <w:rPr>
          <w:rFonts w:hint="eastAsia"/>
        </w:rPr>
        <w:t>看作由</w:t>
      </w:r>
      <w:r w:rsidR="00ED74FB" w:rsidRPr="00ED74FB">
        <w:rPr>
          <w:rFonts w:hint="eastAsia"/>
        </w:rPr>
        <w:t>数据行</w:t>
      </w:r>
      <w:r w:rsidR="00170435">
        <w:rPr>
          <w:rFonts w:hint="eastAsia"/>
        </w:rPr>
        <w:t>组成的表</w:t>
      </w:r>
      <w:r w:rsidR="00ED74FB" w:rsidRPr="00ED74FB">
        <w:rPr>
          <w:rFonts w:hint="eastAsia"/>
        </w:rPr>
        <w:t>，每一行包含几列。</w:t>
      </w:r>
      <w:r w:rsidR="002C67DD" w:rsidRPr="002C67DD">
        <w:rPr>
          <w:rFonts w:hint="eastAsia"/>
        </w:rPr>
        <w:t>如前所述，</w:t>
      </w:r>
      <w:r w:rsidR="002C67DD" w:rsidRPr="002C67DD">
        <w:rPr>
          <w:rFonts w:hint="eastAsia"/>
        </w:rPr>
        <w:t>RDD</w:t>
      </w:r>
      <w:r w:rsidR="004C5A16">
        <w:rPr>
          <w:rFonts w:hint="eastAsia"/>
        </w:rPr>
        <w:t>是数据处理的低层</w:t>
      </w:r>
      <w:r w:rsidR="002C67DD" w:rsidRPr="002C67DD">
        <w:rPr>
          <w:rFonts w:hint="eastAsia"/>
        </w:rPr>
        <w:t>API</w:t>
      </w:r>
      <w:r w:rsidR="002C67DD">
        <w:rPr>
          <w:rFonts w:hint="eastAsia"/>
        </w:rPr>
        <w:t>，</w:t>
      </w:r>
      <w:r w:rsidR="00A93195">
        <w:rPr>
          <w:rFonts w:hint="eastAsia"/>
        </w:rPr>
        <w:t>DataFrame</w:t>
      </w:r>
      <w:r w:rsidR="00A93195">
        <w:rPr>
          <w:rFonts w:hint="eastAsia"/>
        </w:rPr>
        <w:t>和</w:t>
      </w:r>
      <w:r w:rsidR="00A93195">
        <w:rPr>
          <w:rFonts w:hint="eastAsia"/>
        </w:rPr>
        <w:t>Dataset</w:t>
      </w:r>
      <w:r w:rsidR="002C67DD" w:rsidRPr="002C67DD">
        <w:rPr>
          <w:rFonts w:hint="eastAsia"/>
        </w:rPr>
        <w:t>是在</w:t>
      </w:r>
      <w:r w:rsidR="002C67DD" w:rsidRPr="002C67DD">
        <w:rPr>
          <w:rFonts w:hint="eastAsia"/>
        </w:rPr>
        <w:t>RDD</w:t>
      </w:r>
      <w:r w:rsidR="00A93195">
        <w:rPr>
          <w:rFonts w:hint="eastAsia"/>
        </w:rPr>
        <w:t>之上创建的。通过</w:t>
      </w:r>
      <w:r w:rsidR="00A93195">
        <w:rPr>
          <w:rFonts w:hint="eastAsia"/>
        </w:rPr>
        <w:t>DataFrame</w:t>
      </w:r>
      <w:r w:rsidR="00A93195">
        <w:rPr>
          <w:rFonts w:hint="eastAsia"/>
        </w:rPr>
        <w:t>和</w:t>
      </w:r>
      <w:r w:rsidR="00A93195">
        <w:rPr>
          <w:rFonts w:hint="eastAsia"/>
        </w:rPr>
        <w:t>Dataset</w:t>
      </w:r>
      <w:r w:rsidR="00A93195">
        <w:rPr>
          <w:rFonts w:hint="eastAsia"/>
        </w:rPr>
        <w:t>，可以将</w:t>
      </w:r>
      <w:r w:rsidR="002C67DD" w:rsidRPr="002C67DD">
        <w:rPr>
          <w:rFonts w:hint="eastAsia"/>
        </w:rPr>
        <w:t>RDD</w:t>
      </w:r>
      <w:r w:rsidR="00A93195">
        <w:rPr>
          <w:rFonts w:hint="eastAsia"/>
        </w:rPr>
        <w:t>的</w:t>
      </w:r>
      <w:r w:rsidR="00942203">
        <w:rPr>
          <w:rFonts w:hint="eastAsia"/>
        </w:rPr>
        <w:t>低层</w:t>
      </w:r>
      <w:r w:rsidR="002C67DD" w:rsidRPr="002C67DD">
        <w:rPr>
          <w:rFonts w:hint="eastAsia"/>
        </w:rPr>
        <w:t>内部工作</w:t>
      </w:r>
      <w:r w:rsidR="00A93195">
        <w:rPr>
          <w:rFonts w:hint="eastAsia"/>
        </w:rPr>
        <w:t>抽象化成关系表操作，并提供</w:t>
      </w:r>
      <w:r w:rsidR="002C67DD" w:rsidRPr="002C67DD">
        <w:rPr>
          <w:rFonts w:hint="eastAsia"/>
        </w:rPr>
        <w:t>高级</w:t>
      </w:r>
      <w:r w:rsidR="002C67DD" w:rsidRPr="002C67DD">
        <w:rPr>
          <w:rFonts w:hint="eastAsia"/>
        </w:rPr>
        <w:t>API</w:t>
      </w:r>
      <w:r w:rsidR="002C67DD" w:rsidRPr="002C67DD">
        <w:rPr>
          <w:rFonts w:hint="eastAsia"/>
        </w:rPr>
        <w:t>，这些</w:t>
      </w:r>
      <w:r w:rsidR="002C67DD" w:rsidRPr="002C67DD">
        <w:rPr>
          <w:rFonts w:hint="eastAsia"/>
        </w:rPr>
        <w:t>API</w:t>
      </w:r>
      <w:r w:rsidR="002C67DD" w:rsidRPr="002C67DD">
        <w:rPr>
          <w:rFonts w:hint="eastAsia"/>
        </w:rPr>
        <w:t>易于使用并提供了许多现成的功能。</w:t>
      </w:r>
      <w:r w:rsidR="00A93195">
        <w:rPr>
          <w:rFonts w:hint="eastAsia"/>
        </w:rPr>
        <w:t>实际上，</w:t>
      </w:r>
      <w:r w:rsidR="002C67DD" w:rsidRPr="002C67DD">
        <w:rPr>
          <w:rFonts w:hint="eastAsia"/>
        </w:rPr>
        <w:t>DataFrame</w:t>
      </w:r>
      <w:r w:rsidR="002C67DD" w:rsidRPr="002C67DD">
        <w:rPr>
          <w:rFonts w:hint="eastAsia"/>
        </w:rPr>
        <w:t>遵循</w:t>
      </w:r>
      <w:r w:rsidR="00A93195">
        <w:rPr>
          <w:rFonts w:hint="eastAsia"/>
        </w:rPr>
        <w:t>Python</w:t>
      </w:r>
      <w:r w:rsidR="00BB6DAD">
        <w:rPr>
          <w:rFonts w:hint="eastAsia"/>
        </w:rPr>
        <w:t>、</w:t>
      </w:r>
      <w:r w:rsidR="002C67DD" w:rsidRPr="002C67DD">
        <w:rPr>
          <w:rFonts w:hint="eastAsia"/>
        </w:rPr>
        <w:t>R</w:t>
      </w:r>
      <w:r w:rsidR="00BB6DAD">
        <w:rPr>
          <w:rFonts w:hint="eastAsia"/>
        </w:rPr>
        <w:t>和</w:t>
      </w:r>
      <w:r w:rsidR="002C67DD" w:rsidRPr="002C67DD">
        <w:rPr>
          <w:rFonts w:hint="eastAsia"/>
        </w:rPr>
        <w:t>Julia</w:t>
      </w:r>
      <w:r w:rsidR="00BB6DAD">
        <w:rPr>
          <w:rFonts w:hint="eastAsia"/>
        </w:rPr>
        <w:t>等</w:t>
      </w:r>
      <w:r w:rsidR="00A93195">
        <w:rPr>
          <w:rFonts w:hint="eastAsia"/>
        </w:rPr>
        <w:t>语言中</w:t>
      </w:r>
      <w:r w:rsidR="002C67DD" w:rsidRPr="002C67DD">
        <w:rPr>
          <w:rFonts w:hint="eastAsia"/>
        </w:rPr>
        <w:t>相似概念创建的</w:t>
      </w:r>
      <w:r w:rsidR="00A93195">
        <w:rPr>
          <w:rFonts w:hint="eastAsia"/>
        </w:rPr>
        <w:t>，</w:t>
      </w:r>
      <w:r w:rsidR="00A93195">
        <w:rPr>
          <w:rFonts w:hint="eastAsia"/>
        </w:rPr>
        <w:t>Dataset</w:t>
      </w:r>
      <w:r w:rsidR="00A93195">
        <w:rPr>
          <w:rFonts w:hint="eastAsia"/>
        </w:rPr>
        <w:t>是基于</w:t>
      </w:r>
      <w:r w:rsidR="00A93195">
        <w:rPr>
          <w:rFonts w:hint="eastAsia"/>
        </w:rPr>
        <w:t>DataFrame</w:t>
      </w:r>
      <w:r w:rsidR="00A93195">
        <w:rPr>
          <w:rFonts w:hint="eastAsia"/>
        </w:rPr>
        <w:t>进行的扩展</w:t>
      </w:r>
      <w:r w:rsidR="002C67DD" w:rsidRPr="002C67DD">
        <w:rPr>
          <w:rFonts w:hint="eastAsia"/>
        </w:rPr>
        <w:t>。</w:t>
      </w:r>
    </w:p>
    <w:p w14:paraId="71F62E5D" w14:textId="23F3053F" w:rsidR="009E0651" w:rsidRDefault="009E0651" w:rsidP="003B2636">
      <w:pPr>
        <w:ind w:firstLine="420"/>
      </w:pPr>
      <w:r>
        <w:rPr>
          <w:rFonts w:hint="eastAsia"/>
        </w:rPr>
        <w:t>DataFrame</w:t>
      </w:r>
      <w:r w:rsidRPr="009E0651">
        <w:rPr>
          <w:rFonts w:hint="eastAsia"/>
        </w:rPr>
        <w:t>将</w:t>
      </w:r>
      <w:r w:rsidRPr="009E0651">
        <w:rPr>
          <w:rFonts w:hint="eastAsia"/>
        </w:rPr>
        <w:t>SQL</w:t>
      </w:r>
      <w:r w:rsidRPr="009E0651">
        <w:rPr>
          <w:rFonts w:hint="eastAsia"/>
        </w:rPr>
        <w:t>代码和特定于</w:t>
      </w:r>
      <w:r>
        <w:rPr>
          <w:rFonts w:hint="eastAsia"/>
        </w:rPr>
        <w:t>领域的语言表达式转换为优化的执行计划，然后</w:t>
      </w:r>
      <w:r w:rsidRPr="009E0651">
        <w:rPr>
          <w:rFonts w:hint="eastAsia"/>
        </w:rPr>
        <w:t>在</w:t>
      </w:r>
      <w:r w:rsidR="007940F5">
        <w:rPr>
          <w:rFonts w:hint="eastAsia"/>
        </w:rPr>
        <w:t>Spark Core</w:t>
      </w:r>
      <w:r w:rsidR="00B203FA">
        <w:rPr>
          <w:rFonts w:hint="eastAsia"/>
        </w:rPr>
        <w:t>之上运行，以使</w:t>
      </w:r>
      <w:r w:rsidRPr="009E0651">
        <w:rPr>
          <w:rFonts w:hint="eastAsia"/>
        </w:rPr>
        <w:t>SQL</w:t>
      </w:r>
      <w:r w:rsidRPr="009E0651">
        <w:rPr>
          <w:rFonts w:hint="eastAsia"/>
        </w:rPr>
        <w:t>语句执行各种</w:t>
      </w:r>
      <w:r w:rsidR="00935B30">
        <w:rPr>
          <w:rFonts w:hint="eastAsia"/>
        </w:rPr>
        <w:t>数据</w:t>
      </w:r>
      <w:r w:rsidRPr="009E0651">
        <w:rPr>
          <w:rFonts w:hint="eastAsia"/>
        </w:rPr>
        <w:t>操作。</w:t>
      </w:r>
      <w:r w:rsidR="00B203FA">
        <w:rPr>
          <w:rFonts w:hint="eastAsia"/>
        </w:rPr>
        <w:t>DataFrame</w:t>
      </w:r>
      <w:r w:rsidR="007D6AFF">
        <w:rPr>
          <w:rFonts w:hint="eastAsia"/>
        </w:rPr>
        <w:t>支持许多不同类型的输入数据源和许多类型的操作，</w:t>
      </w:r>
      <w:r w:rsidRPr="009E0651">
        <w:rPr>
          <w:rFonts w:hint="eastAsia"/>
        </w:rPr>
        <w:t>其中包括大多数数据库的所有</w:t>
      </w:r>
      <w:r w:rsidRPr="009E0651">
        <w:rPr>
          <w:rFonts w:hint="eastAsia"/>
        </w:rPr>
        <w:t>SQL</w:t>
      </w:r>
      <w:r w:rsidRPr="009E0651">
        <w:rPr>
          <w:rFonts w:hint="eastAsia"/>
        </w:rPr>
        <w:t>操作，例如联接</w:t>
      </w:r>
      <w:r w:rsidR="007D6AFF">
        <w:rPr>
          <w:rFonts w:hint="eastAsia"/>
        </w:rPr>
        <w:t>、分组、</w:t>
      </w:r>
      <w:r w:rsidRPr="009E0651">
        <w:rPr>
          <w:rFonts w:hint="eastAsia"/>
        </w:rPr>
        <w:t>聚合和窗口函数。</w:t>
      </w:r>
      <w:r w:rsidRPr="009E0651">
        <w:rPr>
          <w:rFonts w:hint="eastAsia"/>
        </w:rPr>
        <w:t>Spark SQL</w:t>
      </w:r>
      <w:r w:rsidRPr="009E0651">
        <w:rPr>
          <w:rFonts w:hint="eastAsia"/>
        </w:rPr>
        <w:t>也与</w:t>
      </w:r>
      <w:r w:rsidRPr="009E0651">
        <w:rPr>
          <w:rFonts w:hint="eastAsia"/>
        </w:rPr>
        <w:t>Hive</w:t>
      </w:r>
      <w:r w:rsidRPr="009E0651">
        <w:rPr>
          <w:rFonts w:hint="eastAsia"/>
        </w:rPr>
        <w:t>查询语言非常相似，并且由于</w:t>
      </w:r>
      <w:r w:rsidRPr="009E0651">
        <w:rPr>
          <w:rFonts w:hint="eastAsia"/>
        </w:rPr>
        <w:t>Spark</w:t>
      </w:r>
      <w:r w:rsidRPr="009E0651">
        <w:rPr>
          <w:rFonts w:hint="eastAsia"/>
        </w:rPr>
        <w:t>为</w:t>
      </w:r>
      <w:r w:rsidRPr="009E0651">
        <w:rPr>
          <w:rFonts w:hint="eastAsia"/>
        </w:rPr>
        <w:t>Hive</w:t>
      </w:r>
      <w:r w:rsidRPr="009E0651">
        <w:rPr>
          <w:rFonts w:hint="eastAsia"/>
        </w:rPr>
        <w:t>提供了自然的适配器，因此在</w:t>
      </w:r>
      <w:r w:rsidRPr="009E0651">
        <w:rPr>
          <w:rFonts w:hint="eastAsia"/>
        </w:rPr>
        <w:t>Hive</w:t>
      </w:r>
      <w:r w:rsidRPr="009E0651">
        <w:rPr>
          <w:rFonts w:hint="eastAsia"/>
        </w:rPr>
        <w:t>中工作的用户可以轻松地将其知识转移到</w:t>
      </w:r>
      <w:r w:rsidRPr="009E0651">
        <w:rPr>
          <w:rFonts w:hint="eastAsia"/>
        </w:rPr>
        <w:t>Spark SQL</w:t>
      </w:r>
      <w:r w:rsidRPr="009E0651">
        <w:rPr>
          <w:rFonts w:hint="eastAsia"/>
        </w:rPr>
        <w:t>上，从而缩短转换时间。</w:t>
      </w:r>
      <w:r w:rsidR="00B43FA6">
        <w:rPr>
          <w:rFonts w:hint="eastAsia"/>
        </w:rPr>
        <w:t>DataFrame</w:t>
      </w:r>
      <w:r w:rsidR="001104EC">
        <w:rPr>
          <w:rFonts w:hint="eastAsia"/>
        </w:rPr>
        <w:t>是基于表的概念，</w:t>
      </w:r>
      <w:r w:rsidR="001104EC" w:rsidRPr="001104EC">
        <w:rPr>
          <w:rFonts w:hint="eastAsia"/>
        </w:rPr>
        <w:t>该表的操作方式与</w:t>
      </w:r>
      <w:r w:rsidR="001104EC" w:rsidRPr="001104EC">
        <w:rPr>
          <w:rFonts w:hint="eastAsia"/>
        </w:rPr>
        <w:t>Hive</w:t>
      </w:r>
      <w:r w:rsidR="001104EC" w:rsidRPr="001104EC">
        <w:rPr>
          <w:rFonts w:hint="eastAsia"/>
        </w:rPr>
        <w:t>的工作方式非常相似。实际上，</w:t>
      </w:r>
      <w:r w:rsidR="001104EC" w:rsidRPr="001104EC">
        <w:rPr>
          <w:rFonts w:hint="eastAsia"/>
        </w:rPr>
        <w:t xml:space="preserve"> Spark</w:t>
      </w:r>
      <w:r w:rsidR="001104EC" w:rsidRPr="001104EC">
        <w:rPr>
          <w:rFonts w:hint="eastAsia"/>
        </w:rPr>
        <w:t>中对表的许多操作类似于</w:t>
      </w:r>
      <w:r w:rsidR="001104EC" w:rsidRPr="001104EC">
        <w:rPr>
          <w:rFonts w:hint="eastAsia"/>
        </w:rPr>
        <w:t>Hive</w:t>
      </w:r>
      <w:r w:rsidR="001104EC" w:rsidRPr="001104EC">
        <w:rPr>
          <w:rFonts w:hint="eastAsia"/>
        </w:rPr>
        <w:t>处理表并在这些表上进行操作的方式。可以将</w:t>
      </w:r>
      <w:r w:rsidR="001104EC" w:rsidRPr="001104EC">
        <w:rPr>
          <w:rFonts w:hint="eastAsia"/>
        </w:rPr>
        <w:t>DataFrame</w:t>
      </w:r>
      <w:r w:rsidR="001104EC" w:rsidRPr="001104EC">
        <w:rPr>
          <w:rFonts w:hint="eastAsia"/>
        </w:rPr>
        <w:t>注册为表，并且可以使用</w:t>
      </w:r>
      <w:r w:rsidR="001104EC" w:rsidRPr="001104EC">
        <w:rPr>
          <w:rFonts w:hint="eastAsia"/>
        </w:rPr>
        <w:t>SQL</w:t>
      </w:r>
      <w:r w:rsidR="001104EC" w:rsidRPr="001104EC">
        <w:rPr>
          <w:rFonts w:hint="eastAsia"/>
        </w:rPr>
        <w:t>语句代替</w:t>
      </w:r>
      <w:r w:rsidR="001104EC" w:rsidRPr="001104EC">
        <w:rPr>
          <w:rFonts w:hint="eastAsia"/>
        </w:rPr>
        <w:t>DataFrame</w:t>
      </w:r>
      <w:r w:rsidR="00187782">
        <w:rPr>
          <w:rFonts w:hint="eastAsia"/>
        </w:rPr>
        <w:t xml:space="preserve"> </w:t>
      </w:r>
      <w:r w:rsidR="001104EC" w:rsidRPr="001104EC">
        <w:rPr>
          <w:rFonts w:hint="eastAsia"/>
        </w:rPr>
        <w:t>API</w:t>
      </w:r>
      <w:r w:rsidR="001104EC" w:rsidRPr="001104EC">
        <w:rPr>
          <w:rFonts w:hint="eastAsia"/>
        </w:rPr>
        <w:t>对数据进行操作。</w:t>
      </w:r>
    </w:p>
    <w:p w14:paraId="78D91C38" w14:textId="77777777" w:rsidR="007940F5" w:rsidRDefault="007940F5" w:rsidP="007940F5">
      <w:pPr>
        <w:pStyle w:val="Caption"/>
      </w:pPr>
      <w:r w:rsidRPr="005A7195">
        <w:rPr>
          <w:noProof/>
        </w:rPr>
        <w:drawing>
          <wp:inline distT="0" distB="0" distL="0" distR="0" wp14:anchorId="2F0A5ACC" wp14:editId="3B4A1123">
            <wp:extent cx="4127489" cy="2184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7097" cy="2190081"/>
                    </a:xfrm>
                    <a:prstGeom prst="rect">
                      <a:avLst/>
                    </a:prstGeom>
                  </pic:spPr>
                </pic:pic>
              </a:graphicData>
            </a:graphic>
          </wp:inline>
        </w:drawing>
      </w:r>
    </w:p>
    <w:p w14:paraId="1D12E49D" w14:textId="23803B11" w:rsidR="007940F5" w:rsidRDefault="007940F5" w:rsidP="007940F5">
      <w:pPr>
        <w:pStyle w:val="Caption"/>
      </w:pPr>
      <w:r>
        <w:rPr>
          <w:rFonts w:hint="eastAsia"/>
        </w:rPr>
        <w:lastRenderedPageBreak/>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8C4C33">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sidR="008C4C33">
        <w:rPr>
          <w:noProof/>
        </w:rPr>
        <w:t>2</w:t>
      </w:r>
      <w:r>
        <w:fldChar w:fldCharType="end"/>
      </w:r>
      <w:r>
        <w:rPr>
          <w:rFonts w:hint="eastAsia"/>
        </w:rPr>
        <w:t xml:space="preserve"> Spark DataFrame</w:t>
      </w:r>
      <w:r>
        <w:rPr>
          <w:rFonts w:hint="eastAsia"/>
        </w:rPr>
        <w:t>和</w:t>
      </w:r>
      <w:r>
        <w:rPr>
          <w:rFonts w:hint="eastAsia"/>
        </w:rPr>
        <w:t>Dataset API</w:t>
      </w:r>
    </w:p>
    <w:p w14:paraId="12C8863F" w14:textId="47F2A74F" w:rsidR="00B43FA6" w:rsidRDefault="00B43FA6" w:rsidP="00376ACF">
      <w:pPr>
        <w:ind w:firstLine="420"/>
        <w:jc w:val="left"/>
      </w:pPr>
      <w:r w:rsidRPr="001A52DF">
        <w:rPr>
          <w:rFonts w:hint="eastAsia"/>
        </w:rPr>
        <w:t>从</w:t>
      </w:r>
      <w:r w:rsidRPr="001A52DF">
        <w:rPr>
          <w:rFonts w:hint="eastAsia"/>
        </w:rPr>
        <w:t>Spark 2.0</w:t>
      </w:r>
      <w:r w:rsidRPr="001A52DF">
        <w:rPr>
          <w:rFonts w:hint="eastAsia"/>
        </w:rPr>
        <w:t>开始，</w:t>
      </w:r>
      <w:r>
        <w:rPr>
          <w:rFonts w:hint="eastAsia"/>
        </w:rPr>
        <w:t>DataSet</w:t>
      </w:r>
      <w:r w:rsidRPr="001A52DF">
        <w:rPr>
          <w:rFonts w:hint="eastAsia"/>
        </w:rPr>
        <w:t>具有两个不同的</w:t>
      </w:r>
      <w:r w:rsidRPr="001A52DF">
        <w:rPr>
          <w:rFonts w:hint="eastAsia"/>
        </w:rPr>
        <w:t>API</w:t>
      </w:r>
      <w:r w:rsidRPr="001A52DF">
        <w:rPr>
          <w:rFonts w:hint="eastAsia"/>
        </w:rPr>
        <w:t>特性：</w:t>
      </w:r>
      <w:r w:rsidR="007940F5">
        <w:rPr>
          <w:rFonts w:hint="eastAsia"/>
        </w:rPr>
        <w:t>带</w:t>
      </w:r>
      <w:r w:rsidRPr="001A52DF">
        <w:rPr>
          <w:rFonts w:hint="eastAsia"/>
        </w:rPr>
        <w:t>类型</w:t>
      </w:r>
      <w:r w:rsidR="007940F5">
        <w:rPr>
          <w:rFonts w:hint="eastAsia"/>
        </w:rPr>
        <w:t>的</w:t>
      </w:r>
      <w:r w:rsidR="007940F5">
        <w:rPr>
          <w:rFonts w:hint="eastAsia"/>
        </w:rPr>
        <w:t>API</w:t>
      </w:r>
      <w:r w:rsidR="007940F5">
        <w:rPr>
          <w:rFonts w:hint="eastAsia"/>
        </w:rPr>
        <w:t>（静态类型）</w:t>
      </w:r>
      <w:r w:rsidRPr="001A52DF">
        <w:rPr>
          <w:rFonts w:hint="eastAsia"/>
        </w:rPr>
        <w:t>和</w:t>
      </w:r>
      <w:r w:rsidR="007940F5">
        <w:rPr>
          <w:rFonts w:hint="eastAsia"/>
        </w:rPr>
        <w:t>不带类型的</w:t>
      </w:r>
      <w:r w:rsidR="007940F5">
        <w:rPr>
          <w:rFonts w:hint="eastAsia"/>
        </w:rPr>
        <w:t>API</w:t>
      </w:r>
      <w:r w:rsidR="007940F5">
        <w:rPr>
          <w:rFonts w:hint="eastAsia"/>
        </w:rPr>
        <w:t>（动态类型）</w:t>
      </w:r>
      <w:r>
        <w:rPr>
          <w:rFonts w:hint="eastAsia"/>
        </w:rPr>
        <w:t>。在概念上，</w:t>
      </w:r>
      <w:r>
        <w:rPr>
          <w:rFonts w:hint="eastAsia"/>
        </w:rPr>
        <w:t>DataFrame</w:t>
      </w:r>
      <w:r w:rsidRPr="001A52DF">
        <w:rPr>
          <w:rFonts w:hint="eastAsia"/>
        </w:rPr>
        <w:t>视为通用对象</w:t>
      </w:r>
      <w:r w:rsidRPr="001A52DF">
        <w:rPr>
          <w:rFonts w:hint="eastAsia"/>
        </w:rPr>
        <w:t>Dataset [Row]</w:t>
      </w:r>
      <w:r w:rsidRPr="001A52DF">
        <w:rPr>
          <w:rFonts w:hint="eastAsia"/>
        </w:rPr>
        <w:t>集合的别名，其中</w:t>
      </w:r>
      <w:r w:rsidRPr="001A52DF">
        <w:rPr>
          <w:rFonts w:hint="eastAsia"/>
        </w:rPr>
        <w:t>Row</w:t>
      </w:r>
      <w:r>
        <w:rPr>
          <w:rFonts w:hint="eastAsia"/>
        </w:rPr>
        <w:t>是</w:t>
      </w:r>
      <w:r w:rsidR="006E329F">
        <w:rPr>
          <w:rFonts w:hint="eastAsia"/>
        </w:rPr>
        <w:t>不带</w:t>
      </w:r>
      <w:r>
        <w:t>类型</w:t>
      </w:r>
      <w:r w:rsidRPr="001A52DF">
        <w:rPr>
          <w:rFonts w:hint="eastAsia"/>
        </w:rPr>
        <w:t>的</w:t>
      </w:r>
      <w:r>
        <w:rPr>
          <w:rFonts w:hint="eastAsia"/>
        </w:rPr>
        <w:t>Java</w:t>
      </w:r>
      <w:r>
        <w:rPr>
          <w:rFonts w:hint="eastAsia"/>
        </w:rPr>
        <w:t>虚拟机对象，相比之下</w:t>
      </w:r>
      <w:r>
        <w:rPr>
          <w:rFonts w:hint="eastAsia"/>
        </w:rPr>
        <w:t>DataSet</w:t>
      </w:r>
      <w:r w:rsidRPr="001A52DF">
        <w:rPr>
          <w:rFonts w:hint="eastAsia"/>
        </w:rPr>
        <w:t>是</w:t>
      </w:r>
      <w:r w:rsidR="00D67BCF">
        <w:rPr>
          <w:rFonts w:hint="eastAsia"/>
        </w:rPr>
        <w:t>带</w:t>
      </w:r>
      <w:r w:rsidRPr="001A52DF">
        <w:rPr>
          <w:rFonts w:hint="eastAsia"/>
        </w:rPr>
        <w:t>类型</w:t>
      </w:r>
      <w:r>
        <w:rPr>
          <w:rFonts w:hint="eastAsia"/>
        </w:rPr>
        <w:t>的</w:t>
      </w:r>
      <w:r>
        <w:rPr>
          <w:rFonts w:hint="eastAsia"/>
        </w:rPr>
        <w:t>Java</w:t>
      </w:r>
      <w:r>
        <w:rPr>
          <w:rFonts w:hint="eastAsia"/>
        </w:rPr>
        <w:t>虚拟机对象</w:t>
      </w:r>
      <w:r w:rsidRPr="001A52DF">
        <w:rPr>
          <w:rFonts w:hint="eastAsia"/>
        </w:rPr>
        <w:t>集合，</w:t>
      </w:r>
      <w:r>
        <w:rPr>
          <w:rFonts w:hint="eastAsia"/>
        </w:rPr>
        <w:t>数据类型可以由</w:t>
      </w:r>
      <w:r w:rsidRPr="001A52DF">
        <w:rPr>
          <w:rFonts w:hint="eastAsia"/>
        </w:rPr>
        <w:t>Scala</w:t>
      </w:r>
      <w:r w:rsidRPr="001A52DF">
        <w:rPr>
          <w:rFonts w:hint="eastAsia"/>
        </w:rPr>
        <w:t>中</w:t>
      </w:r>
      <w:r>
        <w:rPr>
          <w:rFonts w:hint="eastAsia"/>
        </w:rPr>
        <w:t>案例类</w:t>
      </w:r>
      <w:r w:rsidRPr="001A52DF">
        <w:rPr>
          <w:rFonts w:hint="eastAsia"/>
        </w:rPr>
        <w:t>定义或</w:t>
      </w:r>
      <w:r w:rsidRPr="001A52DF">
        <w:rPr>
          <w:rFonts w:hint="eastAsia"/>
        </w:rPr>
        <w:t>Java</w:t>
      </w:r>
      <w:r w:rsidRPr="001A52DF">
        <w:rPr>
          <w:rFonts w:hint="eastAsia"/>
        </w:rPr>
        <w:t>中的类指定。</w:t>
      </w:r>
      <w:r w:rsidRPr="00330AA4">
        <w:rPr>
          <w:rFonts w:hint="eastAsia"/>
        </w:rPr>
        <w:t>由于</w:t>
      </w:r>
      <w:r w:rsidRPr="00330AA4">
        <w:rPr>
          <w:rFonts w:hint="eastAsia"/>
        </w:rPr>
        <w:t>Python</w:t>
      </w:r>
      <w:r w:rsidRPr="00330AA4">
        <w:rPr>
          <w:rFonts w:hint="eastAsia"/>
        </w:rPr>
        <w:t>和</w:t>
      </w:r>
      <w:r w:rsidRPr="00330AA4">
        <w:rPr>
          <w:rFonts w:hint="eastAsia"/>
        </w:rPr>
        <w:t>R</w:t>
      </w:r>
      <w:r>
        <w:rPr>
          <w:rFonts w:hint="eastAsia"/>
        </w:rPr>
        <w:t>语言</w:t>
      </w:r>
      <w:r w:rsidR="00D67BCF">
        <w:rPr>
          <w:rFonts w:hint="eastAsia"/>
        </w:rPr>
        <w:t>在编译时类型是动态的</w:t>
      </w:r>
      <w:r>
        <w:rPr>
          <w:rFonts w:hint="eastAsia"/>
        </w:rPr>
        <w:t>，因此只有</w:t>
      </w:r>
      <w:r w:rsidR="004E05AB">
        <w:rPr>
          <w:rFonts w:hint="eastAsia"/>
        </w:rPr>
        <w:t>不带</w:t>
      </w:r>
      <w:r>
        <w:rPr>
          <w:rFonts w:hint="eastAsia"/>
        </w:rPr>
        <w:t>类型</w:t>
      </w:r>
      <w:r w:rsidRPr="00330AA4">
        <w:rPr>
          <w:rFonts w:hint="eastAsia"/>
        </w:rPr>
        <w:t>的</w:t>
      </w:r>
      <w:r w:rsidRPr="00330AA4">
        <w:rPr>
          <w:rFonts w:hint="eastAsia"/>
        </w:rPr>
        <w:t>API</w:t>
      </w:r>
      <w:r w:rsidRPr="00330AA4">
        <w:rPr>
          <w:rFonts w:hint="eastAsia"/>
        </w:rPr>
        <w:t>，即</w:t>
      </w:r>
      <w:r>
        <w:rPr>
          <w:rFonts w:hint="eastAsia"/>
        </w:rPr>
        <w:t>DataFrame</w:t>
      </w:r>
      <w:r>
        <w:rPr>
          <w:rFonts w:hint="eastAsia"/>
        </w:rPr>
        <w:t>，而无法使用</w:t>
      </w:r>
      <w:r>
        <w:rPr>
          <w:rFonts w:hint="eastAsia"/>
        </w:rPr>
        <w:t>Dataset</w:t>
      </w:r>
      <w:r>
        <w:rPr>
          <w:rFonts w:hint="eastAsia"/>
        </w:rPr>
        <w:t>。</w:t>
      </w:r>
      <w:r w:rsidR="0024482F">
        <w:rPr>
          <w:rFonts w:hint="eastAsia"/>
        </w:rPr>
        <w:t>Spark</w:t>
      </w:r>
      <w:r w:rsidR="00376ACF">
        <w:rPr>
          <w:rFonts w:hint="eastAsia"/>
        </w:rPr>
        <w:t xml:space="preserve"> SQL</w:t>
      </w:r>
      <w:r w:rsidR="00376ACF">
        <w:rPr>
          <w:rFonts w:hint="eastAsia"/>
        </w:rPr>
        <w:t>可以三种方式操作数据，包括</w:t>
      </w:r>
      <w:r w:rsidR="00376ACF">
        <w:rPr>
          <w:rFonts w:hint="eastAsia"/>
        </w:rPr>
        <w:t>SQL</w:t>
      </w:r>
      <w:r w:rsidR="00376ACF">
        <w:rPr>
          <w:rFonts w:hint="eastAsia"/>
        </w:rPr>
        <w:t>语言、</w:t>
      </w:r>
      <w:r w:rsidR="00376ACF">
        <w:rPr>
          <w:rFonts w:hint="eastAsia"/>
        </w:rPr>
        <w:t>DataFrame API</w:t>
      </w:r>
      <w:r w:rsidR="00376ACF">
        <w:rPr>
          <w:rFonts w:hint="eastAsia"/>
        </w:rPr>
        <w:t>、</w:t>
      </w:r>
      <w:r w:rsidR="00376ACF">
        <w:rPr>
          <w:rFonts w:hint="eastAsia"/>
        </w:rPr>
        <w:t>Dataset API</w:t>
      </w:r>
      <w:r w:rsidR="00376ACF">
        <w:rPr>
          <w:rFonts w:hint="eastAsia"/>
        </w:rPr>
        <w:t>。</w:t>
      </w:r>
      <w:r w:rsidR="002C7431">
        <w:rPr>
          <w:rFonts w:hint="eastAsia"/>
        </w:rPr>
        <w:t>如果从静态类型和运行时</w:t>
      </w:r>
      <w:r>
        <w:rPr>
          <w:rFonts w:hint="eastAsia"/>
        </w:rPr>
        <w:t>安全</w:t>
      </w:r>
      <w:r w:rsidR="006B3E0B">
        <w:rPr>
          <w:rFonts w:hint="eastAsia"/>
        </w:rPr>
        <w:t>性的限制进行</w:t>
      </w:r>
      <w:r>
        <w:rPr>
          <w:rFonts w:hint="eastAsia"/>
        </w:rPr>
        <w:t>比较，</w:t>
      </w:r>
      <w:r w:rsidR="00B73F2C">
        <w:rPr>
          <w:rFonts w:hint="eastAsia"/>
        </w:rPr>
        <w:t>SQL</w:t>
      </w:r>
      <w:r w:rsidR="00B73F2C">
        <w:rPr>
          <w:rFonts w:hint="eastAsia"/>
        </w:rPr>
        <w:t>语言的限制</w:t>
      </w:r>
      <w:r w:rsidR="00FC1DD2">
        <w:rPr>
          <w:rFonts w:hint="eastAsia"/>
        </w:rPr>
        <w:t>最弱</w:t>
      </w:r>
      <w:r w:rsidR="00B73F2C">
        <w:rPr>
          <w:rFonts w:hint="eastAsia"/>
        </w:rPr>
        <w:t>，</w:t>
      </w:r>
      <w:r w:rsidR="00B73F2C">
        <w:rPr>
          <w:rFonts w:hint="eastAsia"/>
        </w:rPr>
        <w:t>Dataset API</w:t>
      </w:r>
      <w:r w:rsidR="00B73F2C">
        <w:rPr>
          <w:rFonts w:hint="eastAsia"/>
        </w:rPr>
        <w:t>的限制</w:t>
      </w:r>
      <w:r w:rsidR="00FC1DD2">
        <w:rPr>
          <w:rFonts w:hint="eastAsia"/>
        </w:rPr>
        <w:t>最强</w:t>
      </w:r>
      <w:r w:rsidR="00B73F2C">
        <w:rPr>
          <w:rFonts w:hint="eastAsia"/>
        </w:rPr>
        <w:t>。</w:t>
      </w:r>
      <w:r w:rsidR="00CB784C">
        <w:rPr>
          <w:rFonts w:hint="eastAsia"/>
        </w:rPr>
        <w:t>如果在代码中使用</w:t>
      </w:r>
      <w:r>
        <w:rPr>
          <w:rFonts w:hint="eastAsia"/>
        </w:rPr>
        <w:t>SQL</w:t>
      </w:r>
      <w:r>
        <w:rPr>
          <w:rFonts w:hint="eastAsia"/>
        </w:rPr>
        <w:t>语句进行查询时，直到运行时才会发现语法错误，所以</w:t>
      </w:r>
      <w:r w:rsidR="005D7740">
        <w:rPr>
          <w:rFonts w:hint="eastAsia"/>
        </w:rPr>
        <w:t>一般</w:t>
      </w:r>
      <w:r>
        <w:rPr>
          <w:rFonts w:hint="eastAsia"/>
        </w:rPr>
        <w:t>建议</w:t>
      </w:r>
      <w:r w:rsidR="005D7740">
        <w:rPr>
          <w:rFonts w:hint="eastAsia"/>
        </w:rPr>
        <w:t>通过</w:t>
      </w:r>
      <w:r>
        <w:rPr>
          <w:rFonts w:hint="eastAsia"/>
        </w:rPr>
        <w:t>交互方式执行，而通过</w:t>
      </w:r>
      <w:r>
        <w:rPr>
          <w:rFonts w:hint="eastAsia"/>
        </w:rPr>
        <w:t>DataFrame</w:t>
      </w:r>
      <w:r>
        <w:rPr>
          <w:rFonts w:hint="eastAsia"/>
        </w:rPr>
        <w:t>和</w:t>
      </w:r>
      <w:r>
        <w:rPr>
          <w:rFonts w:hint="eastAsia"/>
        </w:rPr>
        <w:t>DataSet</w:t>
      </w:r>
      <w:r>
        <w:rPr>
          <w:rFonts w:hint="eastAsia"/>
        </w:rPr>
        <w:t>编程的方式，可以在编译时发现和捕获语法错误，所以编写应用代码时节省了开发人员的时间和成本。</w:t>
      </w:r>
      <w:r w:rsidR="00D27F70">
        <w:rPr>
          <w:rFonts w:hint="eastAsia"/>
        </w:rPr>
        <w:t>如果我们</w:t>
      </w:r>
      <w:r w:rsidR="004C4439">
        <w:rPr>
          <w:rFonts w:hint="eastAsia"/>
        </w:rPr>
        <w:t>错误</w:t>
      </w:r>
      <w:r w:rsidR="00D27F70">
        <w:rPr>
          <w:rFonts w:hint="eastAsia"/>
        </w:rPr>
        <w:t>调用</w:t>
      </w:r>
      <w:r w:rsidR="004C4439">
        <w:rPr>
          <w:rFonts w:hint="eastAsia"/>
        </w:rPr>
        <w:t>了</w:t>
      </w:r>
      <w:r w:rsidR="00D27F70">
        <w:rPr>
          <w:rFonts w:hint="eastAsia"/>
        </w:rPr>
        <w:t>DataFrame</w:t>
      </w:r>
      <w:r w:rsidR="00D27F70">
        <w:rPr>
          <w:rFonts w:hint="eastAsia"/>
        </w:rPr>
        <w:t>中不存在的</w:t>
      </w:r>
      <w:r w:rsidR="004C4439">
        <w:rPr>
          <w:rFonts w:hint="eastAsia"/>
        </w:rPr>
        <w:t>函数</w:t>
      </w:r>
      <w:r w:rsidR="00D27F70">
        <w:rPr>
          <w:rFonts w:hint="eastAsia"/>
        </w:rPr>
        <w:t>，</w:t>
      </w:r>
      <w:r w:rsidR="005B1426">
        <w:rPr>
          <w:rFonts w:hint="eastAsia"/>
        </w:rPr>
        <w:t>编译器可以捕获这样的错误</w:t>
      </w:r>
      <w:r w:rsidR="00BD0F9E">
        <w:rPr>
          <w:rFonts w:hint="eastAsia"/>
        </w:rPr>
        <w:t>，但是只有在运行时才能发现调用了不存在的列，所以说</w:t>
      </w:r>
      <w:r w:rsidR="00BD0F9E">
        <w:rPr>
          <w:rFonts w:hint="eastAsia"/>
        </w:rPr>
        <w:t>DataFrame</w:t>
      </w:r>
      <w:r w:rsidR="00BD0F9E">
        <w:rPr>
          <w:rFonts w:hint="eastAsia"/>
        </w:rPr>
        <w:t>的限制是中间级别。</w:t>
      </w:r>
      <w:r>
        <w:rPr>
          <w:rFonts w:hint="eastAsia"/>
        </w:rPr>
        <w:t>另外，</w:t>
      </w:r>
      <w:r>
        <w:rPr>
          <w:rFonts w:hint="eastAsia"/>
        </w:rPr>
        <w:t>DataSet</w:t>
      </w:r>
      <w:r>
        <w:rPr>
          <w:rFonts w:hint="eastAsia"/>
        </w:rPr>
        <w:t>实现了最严格的限制，由于</w:t>
      </w:r>
      <w:r w:rsidR="00BD0F9E">
        <w:rPr>
          <w:rFonts w:hint="eastAsia"/>
        </w:rPr>
        <w:t>所有</w:t>
      </w:r>
      <w:r>
        <w:rPr>
          <w:rFonts w:hint="eastAsia"/>
        </w:rPr>
        <w:t>D</w:t>
      </w:r>
      <w:r>
        <w:t xml:space="preserve">ataSet </w:t>
      </w:r>
      <w:r>
        <w:rPr>
          <w:rFonts w:hint="eastAsia"/>
        </w:rPr>
        <w:t>API</w:t>
      </w:r>
      <w:r>
        <w:rPr>
          <w:rFonts w:hint="eastAsia"/>
        </w:rPr>
        <w:t>都表示为</w:t>
      </w:r>
      <w:r>
        <w:rPr>
          <w:rFonts w:hint="eastAsia"/>
        </w:rPr>
        <w:t>lambda</w:t>
      </w:r>
      <w:r w:rsidR="00BD0F9E">
        <w:rPr>
          <w:rFonts w:hint="eastAsia"/>
        </w:rPr>
        <w:t>函数和</w:t>
      </w:r>
      <w:r>
        <w:rPr>
          <w:rFonts w:hint="eastAsia"/>
        </w:rPr>
        <w:t>Java</w:t>
      </w:r>
      <w:r>
        <w:rPr>
          <w:rFonts w:hint="eastAsia"/>
        </w:rPr>
        <w:t>虚拟机类型对象，因此在编译时就可以检测到任何类型参数的不匹配。如果使用</w:t>
      </w:r>
      <w:r>
        <w:rPr>
          <w:rFonts w:hint="eastAsia"/>
        </w:rPr>
        <w:t>Dataset</w:t>
      </w:r>
      <w:r>
        <w:rPr>
          <w:rFonts w:hint="eastAsia"/>
        </w:rPr>
        <w:t>可以</w:t>
      </w:r>
      <w:r w:rsidR="00BA65C3">
        <w:rPr>
          <w:rFonts w:hint="eastAsia"/>
        </w:rPr>
        <w:t>在</w:t>
      </w:r>
      <w:r>
        <w:rPr>
          <w:rFonts w:hint="eastAsia"/>
        </w:rPr>
        <w:t>编译时检测到</w:t>
      </w:r>
      <w:r w:rsidR="001644E2">
        <w:rPr>
          <w:rFonts w:hint="eastAsia"/>
        </w:rPr>
        <w:t>分析</w:t>
      </w:r>
      <w:r>
        <w:rPr>
          <w:rFonts w:hint="eastAsia"/>
        </w:rPr>
        <w:t>错误，进一步</w:t>
      </w:r>
      <w:r w:rsidR="007D24C2">
        <w:rPr>
          <w:rFonts w:hint="eastAsia"/>
        </w:rPr>
        <w:t>保障</w:t>
      </w:r>
      <w:r>
        <w:rPr>
          <w:rFonts w:hint="eastAsia"/>
        </w:rPr>
        <w:t>应用程序的安全性</w:t>
      </w:r>
      <w:r w:rsidR="007D24C2">
        <w:rPr>
          <w:rFonts w:hint="eastAsia"/>
        </w:rPr>
        <w:t>以及减少开发人员排查错误的时间和成本</w:t>
      </w:r>
      <w:r>
        <w:rPr>
          <w:rFonts w:hint="eastAsia"/>
        </w:rPr>
        <w:t>，所以</w:t>
      </w:r>
      <w:r>
        <w:rPr>
          <w:rFonts w:hint="eastAsia"/>
        </w:rPr>
        <w:t>D</w:t>
      </w:r>
      <w:r>
        <w:t>ataSet</w:t>
      </w:r>
      <w:r>
        <w:rPr>
          <w:rFonts w:hint="eastAsia"/>
        </w:rPr>
        <w:t>对于开发人员来说是最具限制性和也是最有效性的。</w:t>
      </w:r>
    </w:p>
    <w:p w14:paraId="257D7DFB" w14:textId="67E30EC6" w:rsidR="000070CE" w:rsidRPr="000070CE" w:rsidRDefault="00DE3DA1" w:rsidP="00DE3DA1">
      <w:pPr>
        <w:widowControl/>
        <w:ind w:firstLineChars="0" w:firstLine="0"/>
        <w:jc w:val="center"/>
        <w:rPr>
          <w:rFonts w:ascii="Times New Roman" w:eastAsia="Times New Roman" w:hAnsi="Times New Roman"/>
          <w:kern w:val="0"/>
          <w:sz w:val="24"/>
          <w:szCs w:val="24"/>
        </w:rPr>
      </w:pPr>
      <w:r w:rsidRPr="00DE3DA1">
        <w:rPr>
          <w:rFonts w:ascii="Times New Roman" w:eastAsia="Times New Roman" w:hAnsi="Times New Roman"/>
          <w:noProof/>
          <w:kern w:val="0"/>
          <w:sz w:val="24"/>
          <w:szCs w:val="24"/>
        </w:rPr>
        <w:drawing>
          <wp:inline distT="0" distB="0" distL="0" distR="0" wp14:anchorId="0CBAA237" wp14:editId="6E1D392B">
            <wp:extent cx="3571119" cy="1593804"/>
            <wp:effectExtent l="0" t="0" r="1079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5401" cy="1604641"/>
                    </a:xfrm>
                    <a:prstGeom prst="rect">
                      <a:avLst/>
                    </a:prstGeom>
                  </pic:spPr>
                </pic:pic>
              </a:graphicData>
            </a:graphic>
          </wp:inline>
        </w:drawing>
      </w:r>
    </w:p>
    <w:p w14:paraId="58C535F9" w14:textId="77777777" w:rsidR="000070CE" w:rsidRDefault="000070CE" w:rsidP="00376ACF">
      <w:pPr>
        <w:ind w:firstLine="420"/>
        <w:jc w:val="left"/>
      </w:pPr>
    </w:p>
    <w:p w14:paraId="0AAEEB06" w14:textId="459F4C1B" w:rsidR="00B712D1" w:rsidRDefault="00B712D1" w:rsidP="00B712D1">
      <w:pPr>
        <w:ind w:firstLine="420"/>
      </w:pPr>
    </w:p>
    <w:p w14:paraId="6E4669BD" w14:textId="71E8A1A3" w:rsidR="00C171A4" w:rsidRDefault="00C171A4" w:rsidP="00C171A4">
      <w:pPr>
        <w:pStyle w:val="Heading3"/>
      </w:pPr>
      <w:r>
        <w:rPr>
          <w:rFonts w:hint="eastAsia"/>
        </w:rPr>
        <w:t>创建结构化数据</w:t>
      </w:r>
    </w:p>
    <w:p w14:paraId="1A68DE06" w14:textId="65900EBF" w:rsidR="00C171A4" w:rsidRDefault="00C171A4" w:rsidP="00C171A4">
      <w:pPr>
        <w:ind w:firstLine="420"/>
      </w:pPr>
      <w:r w:rsidRPr="00C20BB0">
        <w:rPr>
          <w:rFonts w:hint="eastAsia"/>
        </w:rPr>
        <w:t>Spark</w:t>
      </w:r>
      <w:r w:rsidRPr="00C20BB0">
        <w:rPr>
          <w:rFonts w:hint="eastAsia"/>
        </w:rPr>
        <w:t>中所有功能的入口点是</w:t>
      </w:r>
      <w:r w:rsidRPr="00C20BB0">
        <w:rPr>
          <w:rFonts w:hint="eastAsia"/>
        </w:rPr>
        <w:t>SparkSession</w:t>
      </w:r>
      <w:r w:rsidRPr="00C20BB0">
        <w:rPr>
          <w:rFonts w:hint="eastAsia"/>
        </w:rPr>
        <w:t>。</w:t>
      </w:r>
      <w:r w:rsidR="00157254">
        <w:rPr>
          <w:rFonts w:hint="eastAsia"/>
        </w:rPr>
        <w:t>当启动</w:t>
      </w:r>
      <w:r w:rsidR="00157254">
        <w:rPr>
          <w:rFonts w:hint="eastAsia"/>
        </w:rPr>
        <w:t>spark-shell</w:t>
      </w:r>
      <w:r w:rsidR="00157254">
        <w:rPr>
          <w:rFonts w:hint="eastAsia"/>
        </w:rPr>
        <w:t>时，系统自动启动了一个</w:t>
      </w:r>
      <w:r w:rsidR="00157254" w:rsidRPr="00C20BB0">
        <w:rPr>
          <w:rFonts w:hint="eastAsia"/>
        </w:rPr>
        <w:t>SparkSession</w:t>
      </w:r>
      <w:r w:rsidR="00157254">
        <w:rPr>
          <w:rFonts w:hint="eastAsia"/>
        </w:rPr>
        <w:t>实例</w:t>
      </w:r>
      <w:r w:rsidR="00157254">
        <w:rPr>
          <w:rFonts w:hint="eastAsia"/>
        </w:rPr>
        <w:t>spark</w:t>
      </w:r>
      <w:r w:rsidR="00157254">
        <w:rPr>
          <w:rFonts w:hint="eastAsia"/>
        </w:rPr>
        <w:t>，我们可以在创建</w:t>
      </w:r>
      <w:r w:rsidR="00157254">
        <w:rPr>
          <w:rFonts w:hint="eastAsia"/>
        </w:rPr>
        <w:t>DataFrame</w:t>
      </w:r>
      <w:r w:rsidR="00157254">
        <w:rPr>
          <w:rFonts w:hint="eastAsia"/>
        </w:rPr>
        <w:t>和</w:t>
      </w:r>
      <w:r w:rsidR="00157254">
        <w:rPr>
          <w:rFonts w:hint="eastAsia"/>
        </w:rPr>
        <w:t>Dataset</w:t>
      </w:r>
      <w:r w:rsidR="00157254">
        <w:rPr>
          <w:rFonts w:hint="eastAsia"/>
        </w:rPr>
        <w:t>时直接通过</w:t>
      </w:r>
      <w:r w:rsidR="00157254">
        <w:rPr>
          <w:rFonts w:hint="eastAsia"/>
        </w:rPr>
        <w:t>spark</w:t>
      </w:r>
      <w:r w:rsidR="00157254">
        <w:rPr>
          <w:rFonts w:hint="eastAsia"/>
        </w:rPr>
        <w:t>调用其中的方法。从</w:t>
      </w:r>
      <w:r w:rsidRPr="003E7EBD">
        <w:rPr>
          <w:rFonts w:hint="eastAsia"/>
        </w:rPr>
        <w:t>Spark 2.0</w:t>
      </w:r>
      <w:r w:rsidR="00157254">
        <w:rPr>
          <w:rFonts w:hint="eastAsia"/>
        </w:rPr>
        <w:t>开始，</w:t>
      </w:r>
      <w:r w:rsidRPr="003E7EBD">
        <w:rPr>
          <w:rFonts w:hint="eastAsia"/>
        </w:rPr>
        <w:t>SparkSession</w:t>
      </w:r>
      <w:r w:rsidR="00157254" w:rsidRPr="003E7EBD">
        <w:rPr>
          <w:rFonts w:hint="eastAsia"/>
        </w:rPr>
        <w:t>提供</w:t>
      </w:r>
      <w:r w:rsidR="00157254">
        <w:rPr>
          <w:rFonts w:hint="eastAsia"/>
        </w:rPr>
        <w:t>了</w:t>
      </w:r>
      <w:r w:rsidRPr="003E7EBD">
        <w:rPr>
          <w:rFonts w:hint="eastAsia"/>
        </w:rPr>
        <w:t>Hive</w:t>
      </w:r>
      <w:r w:rsidRPr="003E7EBD">
        <w:rPr>
          <w:rFonts w:hint="eastAsia"/>
        </w:rPr>
        <w:t>功能</w:t>
      </w:r>
      <w:r w:rsidR="00157254">
        <w:rPr>
          <w:rFonts w:hint="eastAsia"/>
        </w:rPr>
        <w:t>的</w:t>
      </w:r>
      <w:r w:rsidRPr="003E7EBD">
        <w:rPr>
          <w:rFonts w:hint="eastAsia"/>
        </w:rPr>
        <w:t>内置支持，包括使用</w:t>
      </w:r>
      <w:r w:rsidRPr="003E7EBD">
        <w:rPr>
          <w:rFonts w:hint="eastAsia"/>
        </w:rPr>
        <w:t>HiveQL</w:t>
      </w:r>
      <w:r w:rsidRPr="003E7EBD">
        <w:rPr>
          <w:rFonts w:hint="eastAsia"/>
        </w:rPr>
        <w:t>编写查询，访问</w:t>
      </w:r>
      <w:r w:rsidRPr="003E7EBD">
        <w:rPr>
          <w:rFonts w:hint="eastAsia"/>
        </w:rPr>
        <w:t>Hive UDF</w:t>
      </w:r>
      <w:r w:rsidRPr="003E7EBD">
        <w:rPr>
          <w:rFonts w:hint="eastAsia"/>
        </w:rPr>
        <w:t>以及从</w:t>
      </w:r>
      <w:r w:rsidRPr="003E7EBD">
        <w:rPr>
          <w:rFonts w:hint="eastAsia"/>
        </w:rPr>
        <w:t>Hive</w:t>
      </w:r>
      <w:r w:rsidRPr="003E7EBD">
        <w:rPr>
          <w:rFonts w:hint="eastAsia"/>
        </w:rPr>
        <w:t>表读取数据的功能。要使用这些功能，</w:t>
      </w:r>
      <w:r w:rsidR="00B45CB5">
        <w:rPr>
          <w:rFonts w:hint="eastAsia"/>
        </w:rPr>
        <w:t>我们</w:t>
      </w:r>
      <w:r w:rsidRPr="003E7EBD">
        <w:rPr>
          <w:rFonts w:hint="eastAsia"/>
        </w:rPr>
        <w:t>不需要具有现有的</w:t>
      </w:r>
      <w:r w:rsidRPr="003E7EBD">
        <w:rPr>
          <w:rFonts w:hint="eastAsia"/>
        </w:rPr>
        <w:t>Hive</w:t>
      </w:r>
      <w:r w:rsidRPr="003E7EBD">
        <w:rPr>
          <w:rFonts w:hint="eastAsia"/>
        </w:rPr>
        <w:t>设置。</w:t>
      </w:r>
      <w:r>
        <w:rPr>
          <w:rFonts w:hint="eastAsia"/>
        </w:rPr>
        <w:t>使用</w:t>
      </w:r>
      <w:r>
        <w:rPr>
          <w:rFonts w:hint="eastAsia"/>
        </w:rPr>
        <w:t>SparkSession</w:t>
      </w:r>
      <w:r>
        <w:rPr>
          <w:rFonts w:hint="eastAsia"/>
        </w:rPr>
        <w:t>，应用程序可以从现有的</w:t>
      </w:r>
      <w:r>
        <w:rPr>
          <w:rFonts w:hint="eastAsia"/>
        </w:rPr>
        <w:t>RDD</w:t>
      </w:r>
      <w:r>
        <w:rPr>
          <w:rFonts w:hint="eastAsia"/>
        </w:rPr>
        <w:t>、</w:t>
      </w:r>
      <w:r>
        <w:rPr>
          <w:rFonts w:hint="eastAsia"/>
        </w:rPr>
        <w:t>Hive</w:t>
      </w:r>
      <w:r>
        <w:rPr>
          <w:rFonts w:hint="eastAsia"/>
        </w:rPr>
        <w:t>表或</w:t>
      </w:r>
      <w:r>
        <w:rPr>
          <w:rFonts w:hint="eastAsia"/>
        </w:rPr>
        <w:t>Spark</w:t>
      </w:r>
      <w:r>
        <w:rPr>
          <w:rFonts w:hint="eastAsia"/>
        </w:rPr>
        <w:t>数据源创建</w:t>
      </w:r>
      <w:r>
        <w:rPr>
          <w:rFonts w:hint="eastAsia"/>
        </w:rPr>
        <w:t>DataFrame</w:t>
      </w:r>
      <w:r>
        <w:rPr>
          <w:rFonts w:hint="eastAsia"/>
        </w:rPr>
        <w:t>。</w:t>
      </w:r>
    </w:p>
    <w:p w14:paraId="441A39F6" w14:textId="77777777" w:rsidR="00C171A4" w:rsidRDefault="00C171A4" w:rsidP="00C171A4">
      <w:pPr>
        <w:pStyle w:val="a7"/>
      </w:pPr>
      <w:r>
        <w:t xml:space="preserve">scala&gt; val df = </w:t>
      </w:r>
      <w:proofErr w:type="gramStart"/>
      <w:r>
        <w:t>spark.read</w:t>
      </w:r>
      <w:proofErr w:type="gramEnd"/>
      <w:r>
        <w:t>.json("/data/people.json")</w:t>
      </w:r>
    </w:p>
    <w:p w14:paraId="3D2E6B88" w14:textId="77777777" w:rsidR="00C171A4" w:rsidRDefault="00C171A4" w:rsidP="00C171A4">
      <w:pPr>
        <w:pStyle w:val="a7"/>
      </w:pPr>
      <w:r>
        <w:t xml:space="preserve">df: </w:t>
      </w:r>
      <w:proofErr w:type="gramStart"/>
      <w:r>
        <w:t>org.apache.spark.sql.DataFrame</w:t>
      </w:r>
      <w:proofErr w:type="gramEnd"/>
      <w:r>
        <w:t xml:space="preserve"> = [age: bigint, name: string]</w:t>
      </w:r>
    </w:p>
    <w:p w14:paraId="38E02017" w14:textId="77777777" w:rsidR="00C171A4" w:rsidRDefault="00C171A4" w:rsidP="00C171A4">
      <w:pPr>
        <w:pStyle w:val="a7"/>
      </w:pPr>
    </w:p>
    <w:p w14:paraId="093BEA7A" w14:textId="77777777" w:rsidR="00C171A4" w:rsidRDefault="00C171A4" w:rsidP="00C171A4">
      <w:pPr>
        <w:pStyle w:val="a7"/>
      </w:pPr>
      <w:r>
        <w:t xml:space="preserve">scala&gt; </w:t>
      </w:r>
      <w:proofErr w:type="gramStart"/>
      <w:r>
        <w:t>df.show</w:t>
      </w:r>
      <w:proofErr w:type="gramEnd"/>
    </w:p>
    <w:p w14:paraId="5A9EEECF" w14:textId="77777777" w:rsidR="00C171A4" w:rsidRDefault="00C171A4" w:rsidP="00C171A4">
      <w:pPr>
        <w:pStyle w:val="a7"/>
      </w:pPr>
      <w:r>
        <w:t>+----+-------+</w:t>
      </w:r>
    </w:p>
    <w:p w14:paraId="1E3C66A6" w14:textId="77777777" w:rsidR="00C171A4" w:rsidRDefault="00C171A4" w:rsidP="00C171A4">
      <w:pPr>
        <w:pStyle w:val="a7"/>
      </w:pPr>
      <w:r>
        <w:t>| age|   name|</w:t>
      </w:r>
    </w:p>
    <w:p w14:paraId="0E3AB3EB" w14:textId="77777777" w:rsidR="00C171A4" w:rsidRDefault="00C171A4" w:rsidP="00C171A4">
      <w:pPr>
        <w:pStyle w:val="a7"/>
      </w:pPr>
      <w:r>
        <w:t>+----+-------+</w:t>
      </w:r>
    </w:p>
    <w:p w14:paraId="7D14E807" w14:textId="77777777" w:rsidR="00C171A4" w:rsidRDefault="00C171A4" w:rsidP="00C171A4">
      <w:pPr>
        <w:pStyle w:val="a7"/>
      </w:pPr>
      <w:r>
        <w:t>|null|Michael|</w:t>
      </w:r>
    </w:p>
    <w:p w14:paraId="26165473" w14:textId="77777777" w:rsidR="00C171A4" w:rsidRDefault="00C171A4" w:rsidP="00C171A4">
      <w:pPr>
        <w:pStyle w:val="a7"/>
      </w:pPr>
      <w:proofErr w:type="gramStart"/>
      <w:r>
        <w:t>|  30</w:t>
      </w:r>
      <w:proofErr w:type="gramEnd"/>
      <w:r>
        <w:t>|   Andy|</w:t>
      </w:r>
    </w:p>
    <w:p w14:paraId="41B275A7" w14:textId="77777777" w:rsidR="00C171A4" w:rsidRDefault="00C171A4" w:rsidP="00C171A4">
      <w:pPr>
        <w:pStyle w:val="a7"/>
      </w:pPr>
      <w:proofErr w:type="gramStart"/>
      <w:r>
        <w:t>|  19</w:t>
      </w:r>
      <w:proofErr w:type="gramEnd"/>
      <w:r>
        <w:t>| Justin|</w:t>
      </w:r>
    </w:p>
    <w:p w14:paraId="76585225" w14:textId="77777777" w:rsidR="00C171A4" w:rsidRDefault="00C171A4" w:rsidP="00C171A4">
      <w:pPr>
        <w:pStyle w:val="a7"/>
      </w:pPr>
      <w:r>
        <w:lastRenderedPageBreak/>
        <w:t>+----+-------+</w:t>
      </w:r>
    </w:p>
    <w:p w14:paraId="35544469" w14:textId="6EF34055" w:rsidR="00C171A4" w:rsidRPr="000C57BC" w:rsidRDefault="00C171A4" w:rsidP="00C171A4">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1</w:t>
      </w:r>
      <w:r w:rsidR="00814322">
        <w:fldChar w:fldCharType="end"/>
      </w:r>
    </w:p>
    <w:p w14:paraId="5622A84C" w14:textId="5043F513" w:rsidR="00EF7FCC" w:rsidRDefault="00622E84" w:rsidP="00EF7FCC">
      <w:pPr>
        <w:ind w:firstLine="420"/>
      </w:pPr>
      <w:r>
        <w:rPr>
          <w:rFonts w:hint="eastAsia"/>
        </w:rPr>
        <w:t>如上所述，在</w:t>
      </w:r>
      <w:r>
        <w:rPr>
          <w:rFonts w:hint="eastAsia"/>
        </w:rPr>
        <w:t>Spark 2.0</w:t>
      </w:r>
      <w:r w:rsidR="006074F8">
        <w:rPr>
          <w:rFonts w:hint="eastAsia"/>
        </w:rPr>
        <w:t>中</w:t>
      </w:r>
      <w:r>
        <w:rPr>
          <w:rFonts w:hint="eastAsia"/>
        </w:rPr>
        <w:t>DataFrame</w:t>
      </w:r>
      <w:r>
        <w:rPr>
          <w:rFonts w:hint="eastAsia"/>
        </w:rPr>
        <w:t>只是</w:t>
      </w:r>
      <w:r>
        <w:rPr>
          <w:rFonts w:hint="eastAsia"/>
        </w:rPr>
        <w:t>Scala</w:t>
      </w:r>
      <w:r w:rsidR="006D3AEC">
        <w:rPr>
          <w:rFonts w:hint="eastAsia"/>
        </w:rPr>
        <w:t xml:space="preserve"> API</w:t>
      </w:r>
      <w:r w:rsidR="006D3AEC">
        <w:rPr>
          <w:rFonts w:hint="eastAsia"/>
        </w:rPr>
        <w:t>或</w:t>
      </w:r>
      <w:r>
        <w:rPr>
          <w:rFonts w:hint="eastAsia"/>
        </w:rPr>
        <w:t>Java API</w:t>
      </w:r>
      <w:r w:rsidR="006074F8">
        <w:rPr>
          <w:rFonts w:hint="eastAsia"/>
        </w:rPr>
        <w:t>中包含</w:t>
      </w:r>
      <w:r w:rsidR="006074F8">
        <w:rPr>
          <w:rFonts w:hint="eastAsia"/>
        </w:rPr>
        <w:t>Dataset</w:t>
      </w:r>
      <w:r w:rsidR="0096070F">
        <w:rPr>
          <w:rFonts w:hint="eastAsia"/>
        </w:rPr>
        <w:t>[Row]</w:t>
      </w:r>
      <w:r w:rsidR="0096070F">
        <w:rPr>
          <w:rFonts w:hint="eastAsia"/>
        </w:rPr>
        <w:t>或</w:t>
      </w:r>
      <w:r w:rsidR="0096070F">
        <w:rPr>
          <w:rFonts w:hint="eastAsia"/>
        </w:rPr>
        <w:t>Dataset&lt;Row&gt;</w:t>
      </w:r>
      <w:r w:rsidR="0096070F">
        <w:rPr>
          <w:rFonts w:hint="eastAsia"/>
        </w:rPr>
        <w:t>的集合</w:t>
      </w:r>
      <w:r>
        <w:rPr>
          <w:rFonts w:hint="eastAsia"/>
        </w:rPr>
        <w:t>。</w:t>
      </w:r>
      <w:r w:rsidR="00194175">
        <w:rPr>
          <w:rFonts w:hint="eastAsia"/>
        </w:rPr>
        <w:t>基于</w:t>
      </w:r>
      <w:r w:rsidR="00194175">
        <w:rPr>
          <w:rFonts w:hint="eastAsia"/>
        </w:rPr>
        <w:t>DataFrame</w:t>
      </w:r>
      <w:r w:rsidR="00194175">
        <w:rPr>
          <w:rFonts w:hint="eastAsia"/>
        </w:rPr>
        <w:t>的操作</w:t>
      </w:r>
      <w:r w:rsidR="00D10B44">
        <w:rPr>
          <w:rFonts w:hint="eastAsia"/>
        </w:rPr>
        <w:t>是</w:t>
      </w:r>
      <w:r w:rsidR="00194175">
        <w:rPr>
          <w:rFonts w:hint="eastAsia"/>
        </w:rPr>
        <w:t>不带</w:t>
      </w:r>
      <w:r w:rsidR="00443EFD">
        <w:rPr>
          <w:rFonts w:hint="eastAsia"/>
        </w:rPr>
        <w:t>类型</w:t>
      </w:r>
      <w:r w:rsidR="00D10B44">
        <w:rPr>
          <w:rFonts w:hint="eastAsia"/>
        </w:rPr>
        <w:t>的</w:t>
      </w:r>
      <w:r w:rsidR="00443EFD">
        <w:rPr>
          <w:rFonts w:hint="eastAsia"/>
        </w:rPr>
        <w:t>，</w:t>
      </w:r>
      <w:r w:rsidR="00425420">
        <w:rPr>
          <w:rFonts w:hint="eastAsia"/>
        </w:rPr>
        <w:t>而</w:t>
      </w:r>
      <w:r w:rsidR="0030667B">
        <w:rPr>
          <w:rFonts w:hint="eastAsia"/>
        </w:rPr>
        <w:t>Dataset</w:t>
      </w:r>
      <w:r w:rsidR="00425420">
        <w:rPr>
          <w:rFonts w:hint="eastAsia"/>
        </w:rPr>
        <w:t>是带</w:t>
      </w:r>
      <w:r w:rsidR="0030667B">
        <w:rPr>
          <w:rFonts w:hint="eastAsia"/>
        </w:rPr>
        <w:t>类型</w:t>
      </w:r>
      <w:r w:rsidR="00425420">
        <w:rPr>
          <w:rFonts w:hint="eastAsia"/>
        </w:rPr>
        <w:t>的。</w:t>
      </w:r>
    </w:p>
    <w:p w14:paraId="1E7335C8" w14:textId="77777777" w:rsidR="00E13EA8" w:rsidRDefault="00E13EA8" w:rsidP="00E13EA8">
      <w:pPr>
        <w:pStyle w:val="a7"/>
      </w:pPr>
      <w:r>
        <w:t xml:space="preserve">scala&gt; </w:t>
      </w:r>
      <w:proofErr w:type="gramStart"/>
      <w:r>
        <w:t>df.printSchema</w:t>
      </w:r>
      <w:proofErr w:type="gramEnd"/>
      <w:r>
        <w:t>()</w:t>
      </w:r>
    </w:p>
    <w:p w14:paraId="44E2FFDD" w14:textId="77777777" w:rsidR="00E13EA8" w:rsidRDefault="00E13EA8" w:rsidP="00E13EA8">
      <w:pPr>
        <w:pStyle w:val="a7"/>
      </w:pPr>
      <w:r>
        <w:t>root</w:t>
      </w:r>
    </w:p>
    <w:p w14:paraId="537EA2B1" w14:textId="77777777" w:rsidR="00E13EA8" w:rsidRDefault="00E13EA8" w:rsidP="00E13EA8">
      <w:pPr>
        <w:pStyle w:val="a7"/>
      </w:pPr>
      <w:r>
        <w:t xml:space="preserve"> |-- age: long (nullable = true)</w:t>
      </w:r>
    </w:p>
    <w:p w14:paraId="3C343F3C" w14:textId="77777777" w:rsidR="00E13EA8" w:rsidRDefault="00E13EA8" w:rsidP="00E13EA8">
      <w:pPr>
        <w:pStyle w:val="a7"/>
      </w:pPr>
      <w:r>
        <w:t xml:space="preserve"> |-- name: string (nullable = true)</w:t>
      </w:r>
    </w:p>
    <w:p w14:paraId="3B6ABFF5" w14:textId="77777777" w:rsidR="00E13EA8" w:rsidRDefault="00E13EA8" w:rsidP="00E13EA8">
      <w:pPr>
        <w:pStyle w:val="a7"/>
      </w:pPr>
    </w:p>
    <w:p w14:paraId="0952E7B5" w14:textId="77777777" w:rsidR="00E13EA8" w:rsidRDefault="00E13EA8" w:rsidP="00E13EA8">
      <w:pPr>
        <w:pStyle w:val="a7"/>
      </w:pPr>
    </w:p>
    <w:p w14:paraId="4C8FCC17" w14:textId="77777777" w:rsidR="00E13EA8" w:rsidRDefault="00E13EA8" w:rsidP="00E13EA8">
      <w:pPr>
        <w:pStyle w:val="a7"/>
      </w:pPr>
      <w:r>
        <w:t xml:space="preserve">scala&gt; </w:t>
      </w:r>
      <w:proofErr w:type="gramStart"/>
      <w:r>
        <w:t>df.select</w:t>
      </w:r>
      <w:proofErr w:type="gramEnd"/>
      <w:r>
        <w:t>("name").show()</w:t>
      </w:r>
    </w:p>
    <w:p w14:paraId="4395772E" w14:textId="77777777" w:rsidR="00E13EA8" w:rsidRDefault="00E13EA8" w:rsidP="00E13EA8">
      <w:pPr>
        <w:pStyle w:val="a7"/>
      </w:pPr>
      <w:r>
        <w:t>+-------+</w:t>
      </w:r>
    </w:p>
    <w:p w14:paraId="5809FDF8" w14:textId="77777777" w:rsidR="00E13EA8" w:rsidRDefault="00E13EA8" w:rsidP="00E13EA8">
      <w:pPr>
        <w:pStyle w:val="a7"/>
      </w:pPr>
      <w:r>
        <w:t>|   name|</w:t>
      </w:r>
    </w:p>
    <w:p w14:paraId="12610044" w14:textId="77777777" w:rsidR="00E13EA8" w:rsidRDefault="00E13EA8" w:rsidP="00E13EA8">
      <w:pPr>
        <w:pStyle w:val="a7"/>
      </w:pPr>
      <w:r>
        <w:t>+-------+</w:t>
      </w:r>
    </w:p>
    <w:p w14:paraId="2E53FD22" w14:textId="77777777" w:rsidR="00E13EA8" w:rsidRDefault="00E13EA8" w:rsidP="00E13EA8">
      <w:pPr>
        <w:pStyle w:val="a7"/>
      </w:pPr>
      <w:r>
        <w:t>|Michael|</w:t>
      </w:r>
    </w:p>
    <w:p w14:paraId="6722BF51" w14:textId="77777777" w:rsidR="00E13EA8" w:rsidRDefault="00E13EA8" w:rsidP="00E13EA8">
      <w:pPr>
        <w:pStyle w:val="a7"/>
      </w:pPr>
      <w:r>
        <w:t>|   Andy|</w:t>
      </w:r>
    </w:p>
    <w:p w14:paraId="3B126895" w14:textId="77777777" w:rsidR="00E13EA8" w:rsidRDefault="00E13EA8" w:rsidP="00E13EA8">
      <w:pPr>
        <w:pStyle w:val="a7"/>
      </w:pPr>
      <w:r>
        <w:t>| Justin|</w:t>
      </w:r>
    </w:p>
    <w:p w14:paraId="4C42F405" w14:textId="77777777" w:rsidR="00E13EA8" w:rsidRDefault="00E13EA8" w:rsidP="00E13EA8">
      <w:pPr>
        <w:pStyle w:val="a7"/>
      </w:pPr>
      <w:r>
        <w:t>+-------+</w:t>
      </w:r>
    </w:p>
    <w:p w14:paraId="3F984021" w14:textId="77777777" w:rsidR="00E13EA8" w:rsidRDefault="00E13EA8" w:rsidP="00E13EA8">
      <w:pPr>
        <w:pStyle w:val="a7"/>
      </w:pPr>
    </w:p>
    <w:p w14:paraId="4EE1036F" w14:textId="77777777" w:rsidR="00E13EA8" w:rsidRDefault="00E13EA8" w:rsidP="00E13EA8">
      <w:pPr>
        <w:pStyle w:val="a7"/>
      </w:pPr>
    </w:p>
    <w:p w14:paraId="294DA42C" w14:textId="77777777" w:rsidR="00E13EA8" w:rsidRDefault="00E13EA8" w:rsidP="00E13EA8">
      <w:pPr>
        <w:pStyle w:val="a7"/>
      </w:pPr>
      <w:r>
        <w:t xml:space="preserve">scala&gt; </w:t>
      </w:r>
      <w:proofErr w:type="gramStart"/>
      <w:r>
        <w:t>df.select</w:t>
      </w:r>
      <w:proofErr w:type="gramEnd"/>
      <w:r>
        <w:t>($"name", $"age" + 1).show()</w:t>
      </w:r>
    </w:p>
    <w:p w14:paraId="22A00693" w14:textId="77777777" w:rsidR="00E13EA8" w:rsidRDefault="00E13EA8" w:rsidP="00E13EA8">
      <w:pPr>
        <w:pStyle w:val="a7"/>
      </w:pPr>
      <w:r>
        <w:t>+-------+---------+</w:t>
      </w:r>
    </w:p>
    <w:p w14:paraId="70290007" w14:textId="77777777" w:rsidR="00E13EA8" w:rsidRDefault="00E13EA8" w:rsidP="00E13EA8">
      <w:pPr>
        <w:pStyle w:val="a7"/>
      </w:pPr>
      <w:r>
        <w:t>|   name</w:t>
      </w:r>
      <w:proofErr w:type="gramStart"/>
      <w:r>
        <w:t>|(</w:t>
      </w:r>
      <w:proofErr w:type="gramEnd"/>
      <w:r>
        <w:t>age + 1)|</w:t>
      </w:r>
    </w:p>
    <w:p w14:paraId="6FF30972" w14:textId="77777777" w:rsidR="00E13EA8" w:rsidRDefault="00E13EA8" w:rsidP="00E13EA8">
      <w:pPr>
        <w:pStyle w:val="a7"/>
      </w:pPr>
      <w:r>
        <w:t>+-------+---------+</w:t>
      </w:r>
    </w:p>
    <w:p w14:paraId="59BE52D3" w14:textId="77777777" w:rsidR="00E13EA8" w:rsidRDefault="00E13EA8" w:rsidP="00E13EA8">
      <w:pPr>
        <w:pStyle w:val="a7"/>
      </w:pPr>
      <w:r>
        <w:t>|Michael|     null|</w:t>
      </w:r>
    </w:p>
    <w:p w14:paraId="757C3E98" w14:textId="77777777" w:rsidR="00E13EA8" w:rsidRDefault="00E13EA8" w:rsidP="00E13EA8">
      <w:pPr>
        <w:pStyle w:val="a7"/>
      </w:pPr>
      <w:r>
        <w:t>|   Andy|       31|</w:t>
      </w:r>
    </w:p>
    <w:p w14:paraId="3A7A342C" w14:textId="77777777" w:rsidR="00E13EA8" w:rsidRDefault="00E13EA8" w:rsidP="00E13EA8">
      <w:pPr>
        <w:pStyle w:val="a7"/>
      </w:pPr>
      <w:r>
        <w:t>| Justin|       20|</w:t>
      </w:r>
    </w:p>
    <w:p w14:paraId="7D3045A3" w14:textId="77777777" w:rsidR="00E13EA8" w:rsidRDefault="00E13EA8" w:rsidP="00E13EA8">
      <w:pPr>
        <w:pStyle w:val="a7"/>
      </w:pPr>
      <w:r>
        <w:t>+-------+---------+</w:t>
      </w:r>
    </w:p>
    <w:p w14:paraId="3FEC6D42" w14:textId="77777777" w:rsidR="00E13EA8" w:rsidRDefault="00E13EA8" w:rsidP="00E13EA8">
      <w:pPr>
        <w:pStyle w:val="a7"/>
      </w:pPr>
    </w:p>
    <w:p w14:paraId="6C285E4E" w14:textId="77777777" w:rsidR="00E13EA8" w:rsidRDefault="00E13EA8" w:rsidP="00E13EA8">
      <w:pPr>
        <w:pStyle w:val="a7"/>
      </w:pPr>
    </w:p>
    <w:p w14:paraId="63B6D4AA" w14:textId="77777777" w:rsidR="00E13EA8" w:rsidRDefault="00E13EA8" w:rsidP="00E13EA8">
      <w:pPr>
        <w:pStyle w:val="a7"/>
      </w:pPr>
      <w:r>
        <w:t xml:space="preserve">scala&gt; </w:t>
      </w:r>
      <w:proofErr w:type="gramStart"/>
      <w:r>
        <w:t>df.filter</w:t>
      </w:r>
      <w:proofErr w:type="gramEnd"/>
      <w:r>
        <w:t>($"age" &gt; 21).show()</w:t>
      </w:r>
    </w:p>
    <w:p w14:paraId="7809612F" w14:textId="77777777" w:rsidR="00E13EA8" w:rsidRDefault="00E13EA8" w:rsidP="00E13EA8">
      <w:pPr>
        <w:pStyle w:val="a7"/>
      </w:pPr>
      <w:r>
        <w:t>+---+----+</w:t>
      </w:r>
    </w:p>
    <w:p w14:paraId="1AE249B4" w14:textId="77777777" w:rsidR="00E13EA8" w:rsidRDefault="00E13EA8" w:rsidP="00E13EA8">
      <w:pPr>
        <w:pStyle w:val="a7"/>
      </w:pPr>
      <w:r>
        <w:t>|age|name|</w:t>
      </w:r>
    </w:p>
    <w:p w14:paraId="76323B28" w14:textId="77777777" w:rsidR="00E13EA8" w:rsidRDefault="00E13EA8" w:rsidP="00E13EA8">
      <w:pPr>
        <w:pStyle w:val="a7"/>
      </w:pPr>
      <w:r>
        <w:t>+---+----+</w:t>
      </w:r>
    </w:p>
    <w:p w14:paraId="0014534A" w14:textId="77777777" w:rsidR="00E13EA8" w:rsidRDefault="00E13EA8" w:rsidP="00E13EA8">
      <w:pPr>
        <w:pStyle w:val="a7"/>
      </w:pPr>
      <w:r>
        <w:t>| 30|Andy|</w:t>
      </w:r>
    </w:p>
    <w:p w14:paraId="26CBE4C6" w14:textId="77777777" w:rsidR="00E13EA8" w:rsidRDefault="00E13EA8" w:rsidP="00E13EA8">
      <w:pPr>
        <w:pStyle w:val="a7"/>
      </w:pPr>
      <w:r>
        <w:t>+---+----+</w:t>
      </w:r>
    </w:p>
    <w:p w14:paraId="77143DD2" w14:textId="77777777" w:rsidR="00E13EA8" w:rsidRDefault="00E13EA8" w:rsidP="00E13EA8">
      <w:pPr>
        <w:pStyle w:val="a7"/>
      </w:pPr>
    </w:p>
    <w:p w14:paraId="5E948A1D" w14:textId="77777777" w:rsidR="00E13EA8" w:rsidRDefault="00E13EA8" w:rsidP="00E13EA8">
      <w:pPr>
        <w:pStyle w:val="a7"/>
      </w:pPr>
    </w:p>
    <w:p w14:paraId="038358E0" w14:textId="77777777" w:rsidR="00E13EA8" w:rsidRDefault="00E13EA8" w:rsidP="00E13EA8">
      <w:pPr>
        <w:pStyle w:val="a7"/>
      </w:pPr>
      <w:r>
        <w:t xml:space="preserve">scala&gt; </w:t>
      </w:r>
      <w:proofErr w:type="gramStart"/>
      <w:r>
        <w:t>df.groupBy</w:t>
      </w:r>
      <w:proofErr w:type="gramEnd"/>
      <w:r>
        <w:t>("age").count().show()</w:t>
      </w:r>
    </w:p>
    <w:p w14:paraId="60F530C9" w14:textId="77777777" w:rsidR="00E13EA8" w:rsidRDefault="00E13EA8" w:rsidP="00E13EA8">
      <w:pPr>
        <w:pStyle w:val="a7"/>
      </w:pPr>
      <w:r>
        <w:t>+----+-----+</w:t>
      </w:r>
    </w:p>
    <w:p w14:paraId="395D7DB0" w14:textId="77777777" w:rsidR="00E13EA8" w:rsidRDefault="00E13EA8" w:rsidP="00E13EA8">
      <w:pPr>
        <w:pStyle w:val="a7"/>
      </w:pPr>
      <w:r>
        <w:t>| age|count|</w:t>
      </w:r>
    </w:p>
    <w:p w14:paraId="52ABADA4" w14:textId="77777777" w:rsidR="00E13EA8" w:rsidRDefault="00E13EA8" w:rsidP="00E13EA8">
      <w:pPr>
        <w:pStyle w:val="a7"/>
      </w:pPr>
      <w:r>
        <w:t>+----+-----+</w:t>
      </w:r>
    </w:p>
    <w:p w14:paraId="1F314B37" w14:textId="77777777" w:rsidR="00E13EA8" w:rsidRDefault="00E13EA8" w:rsidP="00E13EA8">
      <w:pPr>
        <w:pStyle w:val="a7"/>
      </w:pPr>
      <w:proofErr w:type="gramStart"/>
      <w:r>
        <w:t>|  19</w:t>
      </w:r>
      <w:proofErr w:type="gramEnd"/>
      <w:r>
        <w:t>|    1|</w:t>
      </w:r>
    </w:p>
    <w:p w14:paraId="411F4044" w14:textId="77777777" w:rsidR="00E13EA8" w:rsidRDefault="00E13EA8" w:rsidP="00E13EA8">
      <w:pPr>
        <w:pStyle w:val="a7"/>
      </w:pPr>
      <w:r>
        <w:t>|null|    1|</w:t>
      </w:r>
    </w:p>
    <w:p w14:paraId="66F14EE3" w14:textId="77777777" w:rsidR="00E13EA8" w:rsidRDefault="00E13EA8" w:rsidP="00E13EA8">
      <w:pPr>
        <w:pStyle w:val="a7"/>
      </w:pPr>
      <w:proofErr w:type="gramStart"/>
      <w:r>
        <w:t>|  30</w:t>
      </w:r>
      <w:proofErr w:type="gramEnd"/>
      <w:r>
        <w:t>|    1|</w:t>
      </w:r>
    </w:p>
    <w:p w14:paraId="4B6EF9F6" w14:textId="526C40AB" w:rsidR="00C171A4" w:rsidRDefault="00E13EA8" w:rsidP="00E13EA8">
      <w:pPr>
        <w:pStyle w:val="a7"/>
      </w:pPr>
      <w:r>
        <w:t>+----+-----+</w:t>
      </w:r>
    </w:p>
    <w:p w14:paraId="7B78344C" w14:textId="3AD81183" w:rsidR="00C171A4" w:rsidRPr="000C57BC" w:rsidRDefault="00C171A4" w:rsidP="00C171A4">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w:t>
      </w:r>
      <w:r w:rsidR="00814322">
        <w:fldChar w:fldCharType="end"/>
      </w:r>
    </w:p>
    <w:p w14:paraId="0A120FD5" w14:textId="5CA985CE" w:rsidR="00C171A4" w:rsidRDefault="00C171A4" w:rsidP="00C171A4">
      <w:pPr>
        <w:ind w:firstLine="420"/>
      </w:pPr>
      <w:r w:rsidRPr="006C77C9">
        <w:rPr>
          <w:rFonts w:hint="eastAsia"/>
        </w:rPr>
        <w:t>除了简单的列引用和表达式，</w:t>
      </w:r>
      <w:r>
        <w:rPr>
          <w:rFonts w:hint="eastAsia"/>
        </w:rPr>
        <w:t>D</w:t>
      </w:r>
      <w:r>
        <w:t>ataFrame</w:t>
      </w:r>
      <w:r>
        <w:rPr>
          <w:rFonts w:hint="eastAsia"/>
        </w:rPr>
        <w:t>还具有丰富的函数库，包括字符串操作、日期算术、常用的数学运算等</w:t>
      </w:r>
      <w:r w:rsidRPr="006C77C9">
        <w:rPr>
          <w:rFonts w:hint="eastAsia"/>
        </w:rPr>
        <w:t>。</w:t>
      </w:r>
      <w:r w:rsidRPr="00407750">
        <w:rPr>
          <w:rFonts w:hint="eastAsia"/>
        </w:rPr>
        <w:t>SparkSession</w:t>
      </w:r>
      <w:r w:rsidRPr="00407750">
        <w:rPr>
          <w:rFonts w:hint="eastAsia"/>
        </w:rPr>
        <w:t>上的</w:t>
      </w:r>
      <w:r>
        <w:t>sql</w:t>
      </w:r>
      <w:r w:rsidR="0034639A">
        <w:rPr>
          <w:rFonts w:hint="eastAsia"/>
        </w:rPr>
        <w:t>()</w:t>
      </w:r>
      <w:r w:rsidRPr="00407750">
        <w:rPr>
          <w:rFonts w:hint="eastAsia"/>
        </w:rPr>
        <w:t>函数使应用程序以编程方式运行</w:t>
      </w:r>
      <w:r w:rsidRPr="00407750">
        <w:rPr>
          <w:rFonts w:hint="eastAsia"/>
        </w:rPr>
        <w:t>SQL</w:t>
      </w:r>
      <w:r>
        <w:rPr>
          <w:rFonts w:hint="eastAsia"/>
        </w:rPr>
        <w:t>查询，并将结果创建新的</w:t>
      </w:r>
      <w:r>
        <w:rPr>
          <w:rFonts w:hint="eastAsia"/>
        </w:rPr>
        <w:t>D</w:t>
      </w:r>
      <w:r>
        <w:t>ataFrame</w:t>
      </w:r>
      <w:r w:rsidRPr="00407750">
        <w:rPr>
          <w:rFonts w:hint="eastAsia"/>
        </w:rPr>
        <w:t>。</w:t>
      </w:r>
    </w:p>
    <w:p w14:paraId="14160295" w14:textId="77777777" w:rsidR="00BA13A1" w:rsidRDefault="00BA13A1" w:rsidP="00BA13A1">
      <w:pPr>
        <w:pStyle w:val="a7"/>
      </w:pPr>
      <w:r>
        <w:t xml:space="preserve">scala&gt; </w:t>
      </w:r>
      <w:proofErr w:type="gramStart"/>
      <w:r>
        <w:t>df.createOrReplaceTempView</w:t>
      </w:r>
      <w:proofErr w:type="gramEnd"/>
      <w:r>
        <w:t>("people")</w:t>
      </w:r>
    </w:p>
    <w:p w14:paraId="69ED247A" w14:textId="77777777" w:rsidR="00BA13A1" w:rsidRDefault="00BA13A1" w:rsidP="00BA13A1">
      <w:pPr>
        <w:pStyle w:val="a7"/>
        <w:ind w:firstLineChars="0" w:firstLine="0"/>
      </w:pPr>
    </w:p>
    <w:p w14:paraId="499D3BEE" w14:textId="77777777" w:rsidR="00BA13A1" w:rsidRDefault="00BA13A1" w:rsidP="00BA13A1">
      <w:pPr>
        <w:pStyle w:val="a7"/>
      </w:pPr>
      <w:r>
        <w:t xml:space="preserve">scala&gt; val sqlDF = </w:t>
      </w:r>
      <w:proofErr w:type="gramStart"/>
      <w:r>
        <w:t>spark.sql(</w:t>
      </w:r>
      <w:proofErr w:type="gramEnd"/>
      <w:r>
        <w:t>"SELECT * FROM people")</w:t>
      </w:r>
    </w:p>
    <w:p w14:paraId="3010EA9C" w14:textId="77777777" w:rsidR="00BA13A1" w:rsidRDefault="00BA13A1" w:rsidP="00BA13A1">
      <w:pPr>
        <w:pStyle w:val="a7"/>
      </w:pPr>
      <w:r>
        <w:t xml:space="preserve">sqlDF: </w:t>
      </w:r>
      <w:proofErr w:type="gramStart"/>
      <w:r>
        <w:t>org.apache.spark.sql.DataFrame</w:t>
      </w:r>
      <w:proofErr w:type="gramEnd"/>
      <w:r>
        <w:t xml:space="preserve"> = [age: bigint, name: string]</w:t>
      </w:r>
    </w:p>
    <w:p w14:paraId="140531A6" w14:textId="77777777" w:rsidR="00BA13A1" w:rsidRDefault="00BA13A1" w:rsidP="00BA13A1">
      <w:pPr>
        <w:pStyle w:val="a7"/>
      </w:pPr>
    </w:p>
    <w:p w14:paraId="264E7204" w14:textId="77777777" w:rsidR="00BA13A1" w:rsidRDefault="00BA13A1" w:rsidP="00BA13A1">
      <w:pPr>
        <w:pStyle w:val="a7"/>
      </w:pPr>
      <w:r>
        <w:t>scala&gt; sqlDF.show()</w:t>
      </w:r>
    </w:p>
    <w:p w14:paraId="2A78CC96" w14:textId="77777777" w:rsidR="00BA13A1" w:rsidRDefault="00BA13A1" w:rsidP="00BA13A1">
      <w:pPr>
        <w:pStyle w:val="a7"/>
      </w:pPr>
      <w:r>
        <w:t>+----+-------+</w:t>
      </w:r>
    </w:p>
    <w:p w14:paraId="774D54C1" w14:textId="77777777" w:rsidR="00BA13A1" w:rsidRDefault="00BA13A1" w:rsidP="00BA13A1">
      <w:pPr>
        <w:pStyle w:val="a7"/>
      </w:pPr>
      <w:r>
        <w:t>| age|   name|</w:t>
      </w:r>
    </w:p>
    <w:p w14:paraId="6CB96E24" w14:textId="77777777" w:rsidR="00BA13A1" w:rsidRDefault="00BA13A1" w:rsidP="00BA13A1">
      <w:pPr>
        <w:pStyle w:val="a7"/>
      </w:pPr>
      <w:r>
        <w:t>+----+-------+</w:t>
      </w:r>
    </w:p>
    <w:p w14:paraId="20C34900" w14:textId="77777777" w:rsidR="00BA13A1" w:rsidRDefault="00BA13A1" w:rsidP="00BA13A1">
      <w:pPr>
        <w:pStyle w:val="a7"/>
      </w:pPr>
      <w:r>
        <w:t>|null|Michael|</w:t>
      </w:r>
    </w:p>
    <w:p w14:paraId="7ED44A74" w14:textId="77777777" w:rsidR="00BA13A1" w:rsidRDefault="00BA13A1" w:rsidP="00BA13A1">
      <w:pPr>
        <w:pStyle w:val="a7"/>
      </w:pPr>
      <w:proofErr w:type="gramStart"/>
      <w:r>
        <w:t>|  30</w:t>
      </w:r>
      <w:proofErr w:type="gramEnd"/>
      <w:r>
        <w:t>|   Andy|</w:t>
      </w:r>
    </w:p>
    <w:p w14:paraId="313952F5" w14:textId="77777777" w:rsidR="00BA13A1" w:rsidRDefault="00BA13A1" w:rsidP="00BA13A1">
      <w:pPr>
        <w:pStyle w:val="a7"/>
      </w:pPr>
      <w:proofErr w:type="gramStart"/>
      <w:r>
        <w:t>|  19</w:t>
      </w:r>
      <w:proofErr w:type="gramEnd"/>
      <w:r>
        <w:t>| Justin|</w:t>
      </w:r>
    </w:p>
    <w:p w14:paraId="11734333" w14:textId="5DE63CCA" w:rsidR="00C171A4" w:rsidRDefault="00BA13A1" w:rsidP="00BA13A1">
      <w:pPr>
        <w:pStyle w:val="a7"/>
      </w:pPr>
      <w:r>
        <w:t>+----+-------</w:t>
      </w:r>
      <w:r w:rsidR="00C171A4">
        <w:t>+</w:t>
      </w:r>
    </w:p>
    <w:p w14:paraId="0DE5C230" w14:textId="614386C5" w:rsidR="00C171A4" w:rsidRPr="000C57BC" w:rsidRDefault="00C171A4" w:rsidP="00C171A4">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w:t>
      </w:r>
      <w:r w:rsidR="00814322">
        <w:fldChar w:fldCharType="end"/>
      </w:r>
    </w:p>
    <w:p w14:paraId="425769EE" w14:textId="4DEE0DB6" w:rsidR="00C171A4" w:rsidRPr="003D5EAF" w:rsidRDefault="00C171A4" w:rsidP="00C171A4">
      <w:pPr>
        <w:ind w:firstLine="420"/>
      </w:pPr>
      <w:r w:rsidRPr="00C1547B">
        <w:rPr>
          <w:rFonts w:hint="eastAsia"/>
        </w:rPr>
        <w:t>Spark SQL</w:t>
      </w:r>
      <w:r w:rsidRPr="00C1547B">
        <w:rPr>
          <w:rFonts w:hint="eastAsia"/>
        </w:rPr>
        <w:t>中的</w:t>
      </w:r>
      <w:r>
        <w:rPr>
          <w:rFonts w:hint="eastAsia"/>
        </w:rPr>
        <w:t>本地</w:t>
      </w:r>
      <w:r w:rsidRPr="00C1547B">
        <w:rPr>
          <w:rFonts w:hint="eastAsia"/>
        </w:rPr>
        <w:t>临时视图是</w:t>
      </w:r>
      <w:r>
        <w:rPr>
          <w:rFonts w:hint="eastAsia"/>
        </w:rPr>
        <w:t>基于</w:t>
      </w:r>
      <w:r w:rsidRPr="00C1547B">
        <w:rPr>
          <w:rFonts w:hint="eastAsia"/>
        </w:rPr>
        <w:t>会话范围的，如果创建它的会话终止，</w:t>
      </w:r>
      <w:r>
        <w:rPr>
          <w:rFonts w:hint="eastAsia"/>
        </w:rPr>
        <w:t>其也</w:t>
      </w:r>
      <w:r w:rsidRPr="00C1547B">
        <w:rPr>
          <w:rFonts w:hint="eastAsia"/>
        </w:rPr>
        <w:t>将消失。如果要在所有会话之间共享临时视图，并保持活动状态，直到</w:t>
      </w:r>
      <w:r w:rsidRPr="00C1547B">
        <w:rPr>
          <w:rFonts w:hint="eastAsia"/>
        </w:rPr>
        <w:t>Spark</w:t>
      </w:r>
      <w:r w:rsidRPr="00C1547B">
        <w:rPr>
          <w:rFonts w:hint="eastAsia"/>
        </w:rPr>
        <w:t>应用程序终止，可以创建一个全局临时视图。全局临时视图与系统保留的数据库</w:t>
      </w:r>
      <w:r w:rsidRPr="00C1547B">
        <w:rPr>
          <w:rFonts w:hint="eastAsia"/>
        </w:rPr>
        <w:t>global_temp</w:t>
      </w:r>
      <w:r>
        <w:rPr>
          <w:rFonts w:hint="eastAsia"/>
        </w:rPr>
        <w:t>绑定</w:t>
      </w:r>
      <w:r w:rsidRPr="00C1547B">
        <w:rPr>
          <w:rFonts w:hint="eastAsia"/>
        </w:rPr>
        <w:t>，必须使用</w:t>
      </w:r>
      <w:r w:rsidR="00BD3B59">
        <w:rPr>
          <w:rFonts w:hint="eastAsia"/>
        </w:rPr>
        <w:t>global_temp</w:t>
      </w:r>
      <w:r w:rsidRPr="00C1547B">
        <w:rPr>
          <w:rFonts w:hint="eastAsia"/>
        </w:rPr>
        <w:t>限定名称来引用它，例如</w:t>
      </w:r>
      <w:r>
        <w:rPr>
          <w:rFonts w:hint="eastAsia"/>
        </w:rPr>
        <w:t>SELECT * FROM global_temp.</w:t>
      </w:r>
      <w:r w:rsidR="008F55FF">
        <w:rPr>
          <w:rFonts w:hint="eastAsia"/>
        </w:rPr>
        <w:t>people</w:t>
      </w:r>
      <w:r w:rsidRPr="00C1547B">
        <w:rPr>
          <w:rFonts w:hint="eastAsia"/>
        </w:rPr>
        <w:t>。</w:t>
      </w:r>
    </w:p>
    <w:p w14:paraId="3BA1F956" w14:textId="77777777" w:rsidR="00792288" w:rsidRDefault="00792288" w:rsidP="00792288">
      <w:pPr>
        <w:pStyle w:val="a7"/>
      </w:pPr>
      <w:r>
        <w:t xml:space="preserve">scala&gt; </w:t>
      </w:r>
      <w:proofErr w:type="gramStart"/>
      <w:r>
        <w:t>df.createGlobalTempView</w:t>
      </w:r>
      <w:proofErr w:type="gramEnd"/>
      <w:r>
        <w:t>("people")</w:t>
      </w:r>
    </w:p>
    <w:p w14:paraId="4FE73C1F" w14:textId="77777777" w:rsidR="00792288" w:rsidRDefault="00792288" w:rsidP="00792288">
      <w:pPr>
        <w:pStyle w:val="a7"/>
      </w:pPr>
    </w:p>
    <w:p w14:paraId="74FA4FF8" w14:textId="77777777" w:rsidR="00792288" w:rsidRDefault="00792288" w:rsidP="00792288">
      <w:pPr>
        <w:pStyle w:val="a7"/>
      </w:pPr>
      <w:r>
        <w:t xml:space="preserve">scala&gt; </w:t>
      </w:r>
      <w:proofErr w:type="gramStart"/>
      <w:r>
        <w:t>spark.sql(</w:t>
      </w:r>
      <w:proofErr w:type="gramEnd"/>
      <w:r>
        <w:t>"SELECT * FROM global_temp.people").show()</w:t>
      </w:r>
    </w:p>
    <w:p w14:paraId="41DACDB6" w14:textId="77777777" w:rsidR="00792288" w:rsidRDefault="00792288" w:rsidP="00792288">
      <w:pPr>
        <w:pStyle w:val="a7"/>
      </w:pPr>
      <w:r>
        <w:t>+----+-------+</w:t>
      </w:r>
    </w:p>
    <w:p w14:paraId="02129943" w14:textId="77777777" w:rsidR="00792288" w:rsidRDefault="00792288" w:rsidP="00792288">
      <w:pPr>
        <w:pStyle w:val="a7"/>
      </w:pPr>
      <w:r>
        <w:t>| age|   name|</w:t>
      </w:r>
    </w:p>
    <w:p w14:paraId="1E8E4029" w14:textId="77777777" w:rsidR="00792288" w:rsidRDefault="00792288" w:rsidP="00792288">
      <w:pPr>
        <w:pStyle w:val="a7"/>
      </w:pPr>
      <w:r>
        <w:t>+----+-------+</w:t>
      </w:r>
    </w:p>
    <w:p w14:paraId="52402DCD" w14:textId="77777777" w:rsidR="00792288" w:rsidRDefault="00792288" w:rsidP="00792288">
      <w:pPr>
        <w:pStyle w:val="a7"/>
      </w:pPr>
      <w:r>
        <w:t>|null|Michael|</w:t>
      </w:r>
    </w:p>
    <w:p w14:paraId="0329F834" w14:textId="77777777" w:rsidR="00792288" w:rsidRDefault="00792288" w:rsidP="00792288">
      <w:pPr>
        <w:pStyle w:val="a7"/>
      </w:pPr>
      <w:proofErr w:type="gramStart"/>
      <w:r>
        <w:t>|  30</w:t>
      </w:r>
      <w:proofErr w:type="gramEnd"/>
      <w:r>
        <w:t>|   Andy|</w:t>
      </w:r>
    </w:p>
    <w:p w14:paraId="7C23977D" w14:textId="77777777" w:rsidR="00792288" w:rsidRDefault="00792288" w:rsidP="00792288">
      <w:pPr>
        <w:pStyle w:val="a7"/>
      </w:pPr>
      <w:proofErr w:type="gramStart"/>
      <w:r>
        <w:t>|  19</w:t>
      </w:r>
      <w:proofErr w:type="gramEnd"/>
      <w:r>
        <w:t>| Justin|</w:t>
      </w:r>
    </w:p>
    <w:p w14:paraId="7C7783E1" w14:textId="77777777" w:rsidR="00792288" w:rsidRDefault="00792288" w:rsidP="00792288">
      <w:pPr>
        <w:pStyle w:val="a7"/>
      </w:pPr>
      <w:r>
        <w:t>+----+-------+</w:t>
      </w:r>
    </w:p>
    <w:p w14:paraId="100B4E0B" w14:textId="77777777" w:rsidR="00792288" w:rsidRDefault="00792288" w:rsidP="00792288">
      <w:pPr>
        <w:pStyle w:val="a7"/>
      </w:pPr>
    </w:p>
    <w:p w14:paraId="1CBDC6DA" w14:textId="77777777" w:rsidR="00792288" w:rsidRDefault="00792288" w:rsidP="00792288">
      <w:pPr>
        <w:pStyle w:val="a7"/>
      </w:pPr>
    </w:p>
    <w:p w14:paraId="37825E48" w14:textId="77777777" w:rsidR="00792288" w:rsidRDefault="00792288" w:rsidP="00792288">
      <w:pPr>
        <w:pStyle w:val="a7"/>
      </w:pPr>
      <w:r>
        <w:t xml:space="preserve">scala&gt; </w:t>
      </w:r>
      <w:proofErr w:type="gramStart"/>
      <w:r>
        <w:t>spark.newSession</w:t>
      </w:r>
      <w:proofErr w:type="gramEnd"/>
      <w:r>
        <w:t>().sql("SELECT * FROM global_temp.people").show()</w:t>
      </w:r>
    </w:p>
    <w:p w14:paraId="1F67B5C4" w14:textId="77777777" w:rsidR="00792288" w:rsidRDefault="00792288" w:rsidP="00792288">
      <w:pPr>
        <w:pStyle w:val="a7"/>
      </w:pPr>
      <w:r>
        <w:t>+----+-------+</w:t>
      </w:r>
    </w:p>
    <w:p w14:paraId="68B4F039" w14:textId="77777777" w:rsidR="00792288" w:rsidRDefault="00792288" w:rsidP="00792288">
      <w:pPr>
        <w:pStyle w:val="a7"/>
      </w:pPr>
      <w:r>
        <w:t>| age|   name|</w:t>
      </w:r>
    </w:p>
    <w:p w14:paraId="0070BA9D" w14:textId="77777777" w:rsidR="00792288" w:rsidRDefault="00792288" w:rsidP="00792288">
      <w:pPr>
        <w:pStyle w:val="a7"/>
      </w:pPr>
      <w:r>
        <w:t>+----+-------+</w:t>
      </w:r>
    </w:p>
    <w:p w14:paraId="7FB3CED5" w14:textId="77777777" w:rsidR="00792288" w:rsidRDefault="00792288" w:rsidP="00792288">
      <w:pPr>
        <w:pStyle w:val="a7"/>
      </w:pPr>
      <w:r>
        <w:t>|null|Michael|</w:t>
      </w:r>
    </w:p>
    <w:p w14:paraId="3012AB41" w14:textId="77777777" w:rsidR="00792288" w:rsidRDefault="00792288" w:rsidP="00792288">
      <w:pPr>
        <w:pStyle w:val="a7"/>
      </w:pPr>
      <w:proofErr w:type="gramStart"/>
      <w:r>
        <w:t>|  30</w:t>
      </w:r>
      <w:proofErr w:type="gramEnd"/>
      <w:r>
        <w:t>|   Andy|</w:t>
      </w:r>
    </w:p>
    <w:p w14:paraId="5740B4F4" w14:textId="77777777" w:rsidR="00792288" w:rsidRDefault="00792288" w:rsidP="00792288">
      <w:pPr>
        <w:pStyle w:val="a7"/>
      </w:pPr>
      <w:proofErr w:type="gramStart"/>
      <w:r>
        <w:t>|  19</w:t>
      </w:r>
      <w:proofErr w:type="gramEnd"/>
      <w:r>
        <w:t>| Justin|</w:t>
      </w:r>
    </w:p>
    <w:p w14:paraId="40191A94" w14:textId="28A127D0" w:rsidR="00C171A4" w:rsidRDefault="00792288" w:rsidP="00792288">
      <w:pPr>
        <w:pStyle w:val="a7"/>
      </w:pPr>
      <w:r>
        <w:t>+----+-------+</w:t>
      </w:r>
    </w:p>
    <w:p w14:paraId="1E1D83E0" w14:textId="136125DF" w:rsidR="00C171A4" w:rsidRDefault="00C171A4" w:rsidP="00C171A4">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4</w:t>
      </w:r>
      <w:r w:rsidR="00814322">
        <w:fldChar w:fldCharType="end"/>
      </w:r>
    </w:p>
    <w:p w14:paraId="16373F5F" w14:textId="23C9CA56" w:rsidR="00EB20BE" w:rsidRDefault="00EB20BE" w:rsidP="00EF7FCC">
      <w:pPr>
        <w:ind w:firstLine="420"/>
      </w:pPr>
      <w:r>
        <w:rPr>
          <w:rFonts w:hint="eastAsia"/>
        </w:rPr>
        <w:t>从</w:t>
      </w:r>
      <w:r>
        <w:rPr>
          <w:rFonts w:hint="eastAsia"/>
        </w:rPr>
        <w:t>Spark 2.0</w:t>
      </w:r>
      <w:r>
        <w:rPr>
          <w:rFonts w:hint="eastAsia"/>
        </w:rPr>
        <w:t>开始，</w:t>
      </w:r>
      <w:r>
        <w:rPr>
          <w:rFonts w:hint="eastAsia"/>
        </w:rPr>
        <w:t>Spark SQL</w:t>
      </w:r>
      <w:r>
        <w:rPr>
          <w:rFonts w:hint="eastAsia"/>
        </w:rPr>
        <w:t>主要</w:t>
      </w:r>
      <w:r w:rsidR="00425420">
        <w:rPr>
          <w:rFonts w:hint="eastAsia"/>
        </w:rPr>
        <w:t>的</w:t>
      </w:r>
      <w:r>
        <w:rPr>
          <w:rFonts w:hint="eastAsia"/>
        </w:rPr>
        <w:t>数据结构</w:t>
      </w:r>
      <w:r w:rsidR="000076E8">
        <w:rPr>
          <w:rFonts w:hint="eastAsia"/>
        </w:rPr>
        <w:t>抽象就是</w:t>
      </w:r>
      <w:r>
        <w:rPr>
          <w:rFonts w:hint="eastAsia"/>
        </w:rPr>
        <w:t>DataSet</w:t>
      </w:r>
      <w:r>
        <w:rPr>
          <w:rFonts w:hint="eastAsia"/>
        </w:rPr>
        <w:t>，其</w:t>
      </w:r>
      <w:r w:rsidR="000F73FA">
        <w:rPr>
          <w:rFonts w:hint="eastAsia"/>
        </w:rPr>
        <w:t>表示一个结构化数据，其中</w:t>
      </w:r>
      <w:r w:rsidR="000F69BD">
        <w:rPr>
          <w:rFonts w:hint="eastAsia"/>
        </w:rPr>
        <w:t>定义的数据结构和类型</w:t>
      </w:r>
      <w:r>
        <w:rPr>
          <w:rFonts w:hint="eastAsia"/>
        </w:rPr>
        <w:t>。</w:t>
      </w:r>
      <w:r>
        <w:rPr>
          <w:rFonts w:hint="eastAsia"/>
        </w:rPr>
        <w:t>DataSet</w:t>
      </w:r>
      <w:r w:rsidRPr="00B24A78">
        <w:rPr>
          <w:rFonts w:hint="eastAsia"/>
        </w:rPr>
        <w:t>与</w:t>
      </w:r>
      <w:r w:rsidRPr="00B24A78">
        <w:rPr>
          <w:rFonts w:hint="eastAsia"/>
        </w:rPr>
        <w:t>RDD</w:t>
      </w:r>
      <w:r>
        <w:rPr>
          <w:rFonts w:hint="eastAsia"/>
        </w:rPr>
        <w:t>类似，但</w:t>
      </w:r>
      <w:r w:rsidRPr="00B24A78">
        <w:rPr>
          <w:rFonts w:hint="eastAsia"/>
        </w:rPr>
        <w:t>不是使用</w:t>
      </w:r>
      <w:r w:rsidRPr="00B24A78">
        <w:rPr>
          <w:rFonts w:hint="eastAsia"/>
        </w:rPr>
        <w:t>Java</w:t>
      </w:r>
      <w:r w:rsidRPr="00B24A78">
        <w:rPr>
          <w:rFonts w:hint="eastAsia"/>
        </w:rPr>
        <w:t>序列化或</w:t>
      </w:r>
      <w:r w:rsidRPr="00B24A78">
        <w:rPr>
          <w:rFonts w:hint="eastAsia"/>
        </w:rPr>
        <w:t>Kryo</w:t>
      </w:r>
      <w:r w:rsidR="000F69BD">
        <w:rPr>
          <w:rFonts w:hint="eastAsia"/>
        </w:rPr>
        <w:t>，而</w:t>
      </w:r>
      <w:r>
        <w:rPr>
          <w:rFonts w:hint="eastAsia"/>
        </w:rPr>
        <w:t>使用专门的编译器来串行化对象以便通过网络进行处理或传输。虽然编译器和标准序列化都是负责将对象转换成字节的，但编译器</w:t>
      </w:r>
      <w:r w:rsidR="000F69BD">
        <w:rPr>
          <w:rFonts w:hint="eastAsia"/>
        </w:rPr>
        <w:t>是动态生成的代码</w:t>
      </w:r>
      <w:r w:rsidRPr="00B24A78">
        <w:rPr>
          <w:rFonts w:hint="eastAsia"/>
        </w:rPr>
        <w:t>并使用</w:t>
      </w:r>
      <w:r>
        <w:rPr>
          <w:rFonts w:hint="eastAsia"/>
        </w:rPr>
        <w:t>了某种格式，</w:t>
      </w:r>
      <w:r w:rsidRPr="00B24A78">
        <w:rPr>
          <w:rFonts w:hint="eastAsia"/>
        </w:rPr>
        <w:t>允许</w:t>
      </w:r>
      <w:r w:rsidRPr="00B24A78">
        <w:rPr>
          <w:rFonts w:hint="eastAsia"/>
        </w:rPr>
        <w:t>Spark</w:t>
      </w:r>
      <w:r w:rsidRPr="00B24A78">
        <w:rPr>
          <w:rFonts w:hint="eastAsia"/>
        </w:rPr>
        <w:t>执行许多操作</w:t>
      </w:r>
      <w:r>
        <w:rPr>
          <w:rFonts w:hint="eastAsia"/>
        </w:rPr>
        <w:t>，</w:t>
      </w:r>
      <w:r w:rsidRPr="00B24A78">
        <w:rPr>
          <w:rFonts w:hint="eastAsia"/>
        </w:rPr>
        <w:t>如过滤</w:t>
      </w:r>
      <w:r>
        <w:rPr>
          <w:rFonts w:hint="eastAsia"/>
        </w:rPr>
        <w:t>、</w:t>
      </w:r>
      <w:r w:rsidRPr="00B24A78">
        <w:rPr>
          <w:rFonts w:hint="eastAsia"/>
        </w:rPr>
        <w:t>排序和散列，而无需将字节反序列化到对象中。</w:t>
      </w:r>
      <w:r w:rsidR="00EF7FCC">
        <w:rPr>
          <w:rFonts w:hint="eastAsia"/>
        </w:rPr>
        <w:t>这里我们包括一些使用</w:t>
      </w:r>
      <w:r w:rsidR="00EF7FCC">
        <w:rPr>
          <w:rFonts w:hint="eastAsia"/>
        </w:rPr>
        <w:t>Dataset</w:t>
      </w:r>
      <w:r w:rsidR="00EF7FCC">
        <w:rPr>
          <w:rFonts w:hint="eastAsia"/>
        </w:rPr>
        <w:t>进行结构化数据处理的基本示例。</w:t>
      </w:r>
      <w:r w:rsidR="007F697D">
        <w:rPr>
          <w:rFonts w:hint="eastAsia"/>
        </w:rPr>
        <w:t>下面</w:t>
      </w:r>
      <w:r w:rsidR="003469AD">
        <w:rPr>
          <w:rFonts w:hint="eastAsia"/>
        </w:rPr>
        <w:t>的例子用</w:t>
      </w:r>
      <w:r w:rsidR="003469AD">
        <w:rPr>
          <w:rFonts w:hint="eastAsia"/>
        </w:rPr>
        <w:t>toDS()</w:t>
      </w:r>
      <w:r w:rsidR="003469AD">
        <w:rPr>
          <w:rFonts w:hint="eastAsia"/>
        </w:rPr>
        <w:t>函数创建一个</w:t>
      </w:r>
      <w:r w:rsidR="003469AD">
        <w:rPr>
          <w:rFonts w:hint="eastAsia"/>
        </w:rPr>
        <w:t>Dataset</w:t>
      </w:r>
      <w:r w:rsidR="003469AD">
        <w:rPr>
          <w:rFonts w:hint="eastAsia"/>
        </w:rPr>
        <w:t>：</w:t>
      </w:r>
    </w:p>
    <w:p w14:paraId="7BBA3231" w14:textId="77777777" w:rsidR="00E87742" w:rsidRDefault="00E87742" w:rsidP="00E87742">
      <w:pPr>
        <w:pStyle w:val="a7"/>
      </w:pPr>
      <w:r>
        <w:t xml:space="preserve">scala&gt; case class </w:t>
      </w:r>
      <w:proofErr w:type="gramStart"/>
      <w:r>
        <w:t>Person(</w:t>
      </w:r>
      <w:proofErr w:type="gramEnd"/>
      <w:r>
        <w:t>name: String, age: Long)</w:t>
      </w:r>
    </w:p>
    <w:p w14:paraId="3124775D" w14:textId="77777777" w:rsidR="00E87742" w:rsidRDefault="00E87742" w:rsidP="00E87742">
      <w:pPr>
        <w:pStyle w:val="a7"/>
      </w:pPr>
      <w:r>
        <w:t>defined class Person</w:t>
      </w:r>
    </w:p>
    <w:p w14:paraId="5F040479" w14:textId="77777777" w:rsidR="00E87742" w:rsidRDefault="00E87742" w:rsidP="00E87742">
      <w:pPr>
        <w:pStyle w:val="a7"/>
      </w:pPr>
    </w:p>
    <w:p w14:paraId="382C800E" w14:textId="77777777" w:rsidR="00E87742" w:rsidRDefault="00E87742" w:rsidP="00E87742">
      <w:pPr>
        <w:pStyle w:val="a7"/>
      </w:pPr>
      <w:r>
        <w:t xml:space="preserve">scala&gt; val caseClassDS = </w:t>
      </w:r>
      <w:proofErr w:type="gramStart"/>
      <w:r>
        <w:t>Seq(</w:t>
      </w:r>
      <w:proofErr w:type="gramEnd"/>
      <w:r>
        <w:t>Person("Andy", 32)).toDS()</w:t>
      </w:r>
    </w:p>
    <w:p w14:paraId="1E397AB8" w14:textId="77777777" w:rsidR="00E87742" w:rsidRDefault="00E87742" w:rsidP="00E87742">
      <w:pPr>
        <w:pStyle w:val="a7"/>
      </w:pPr>
      <w:r>
        <w:t xml:space="preserve">caseClassDS: </w:t>
      </w:r>
      <w:proofErr w:type="gramStart"/>
      <w:r>
        <w:t>org.apache.spark.sql.Dataset</w:t>
      </w:r>
      <w:proofErr w:type="gramEnd"/>
      <w:r>
        <w:t>[Person] = [name: string, age: bigint]</w:t>
      </w:r>
    </w:p>
    <w:p w14:paraId="1E25B252" w14:textId="77777777" w:rsidR="00E87742" w:rsidRDefault="00E87742" w:rsidP="00E87742">
      <w:pPr>
        <w:pStyle w:val="a7"/>
      </w:pPr>
    </w:p>
    <w:p w14:paraId="2736C696" w14:textId="77777777" w:rsidR="00E87742" w:rsidRDefault="00E87742" w:rsidP="00E87742">
      <w:pPr>
        <w:pStyle w:val="a7"/>
      </w:pPr>
      <w:r>
        <w:lastRenderedPageBreak/>
        <w:t>scala&gt; caseClassDS.show()</w:t>
      </w:r>
    </w:p>
    <w:p w14:paraId="7B6D3750" w14:textId="77777777" w:rsidR="00E87742" w:rsidRDefault="00E87742" w:rsidP="00E87742">
      <w:pPr>
        <w:pStyle w:val="a7"/>
      </w:pPr>
      <w:r>
        <w:t>+----+---+</w:t>
      </w:r>
    </w:p>
    <w:p w14:paraId="27EFFB90" w14:textId="77777777" w:rsidR="00E87742" w:rsidRDefault="00E87742" w:rsidP="00E87742">
      <w:pPr>
        <w:pStyle w:val="a7"/>
      </w:pPr>
      <w:r>
        <w:t>|name|age|</w:t>
      </w:r>
    </w:p>
    <w:p w14:paraId="3C9294C3" w14:textId="77777777" w:rsidR="00E87742" w:rsidRDefault="00E87742" w:rsidP="00E87742">
      <w:pPr>
        <w:pStyle w:val="a7"/>
      </w:pPr>
      <w:r>
        <w:t>+----+---+</w:t>
      </w:r>
    </w:p>
    <w:p w14:paraId="5E61C153" w14:textId="77777777" w:rsidR="00E87742" w:rsidRDefault="00E87742" w:rsidP="00E87742">
      <w:pPr>
        <w:pStyle w:val="a7"/>
      </w:pPr>
      <w:r>
        <w:t>|Andy| 32|</w:t>
      </w:r>
    </w:p>
    <w:p w14:paraId="7992AEA6" w14:textId="5E0B6209" w:rsidR="00E87742" w:rsidRDefault="00E87742" w:rsidP="006F447D">
      <w:pPr>
        <w:pStyle w:val="a7"/>
      </w:pPr>
      <w:r>
        <w:t>+----+---+</w:t>
      </w:r>
    </w:p>
    <w:p w14:paraId="0B431337" w14:textId="77777777" w:rsidR="00E87742" w:rsidRDefault="00E87742" w:rsidP="00E87742">
      <w:pPr>
        <w:pStyle w:val="a7"/>
      </w:pPr>
    </w:p>
    <w:p w14:paraId="2744D0AA" w14:textId="77777777" w:rsidR="00E87742" w:rsidRDefault="00E87742" w:rsidP="00E87742">
      <w:pPr>
        <w:pStyle w:val="a7"/>
      </w:pPr>
      <w:r>
        <w:t xml:space="preserve">scala&gt; val primitiveDS = </w:t>
      </w:r>
      <w:proofErr w:type="gramStart"/>
      <w:r>
        <w:t>Seq(</w:t>
      </w:r>
      <w:proofErr w:type="gramEnd"/>
      <w:r>
        <w:t>1, 2, 3).toDS()</w:t>
      </w:r>
    </w:p>
    <w:p w14:paraId="1605DFA1" w14:textId="77777777" w:rsidR="00E87742" w:rsidRDefault="00E87742" w:rsidP="00E87742">
      <w:pPr>
        <w:pStyle w:val="a7"/>
      </w:pPr>
      <w:r>
        <w:t xml:space="preserve">primitiveDS: </w:t>
      </w:r>
      <w:proofErr w:type="gramStart"/>
      <w:r>
        <w:t>org.apache.spark.sql.Dataset</w:t>
      </w:r>
      <w:proofErr w:type="gramEnd"/>
      <w:r>
        <w:t>[Int] = [value: int]</w:t>
      </w:r>
    </w:p>
    <w:p w14:paraId="7A60DD1B" w14:textId="77777777" w:rsidR="00E87742" w:rsidRDefault="00E87742" w:rsidP="00E87742">
      <w:pPr>
        <w:pStyle w:val="a7"/>
      </w:pPr>
    </w:p>
    <w:p w14:paraId="710F48CB" w14:textId="77777777" w:rsidR="00E87742" w:rsidRDefault="00E87742" w:rsidP="00E87742">
      <w:pPr>
        <w:pStyle w:val="a7"/>
      </w:pPr>
      <w:r>
        <w:t xml:space="preserve">scala&gt; </w:t>
      </w:r>
      <w:proofErr w:type="gramStart"/>
      <w:r>
        <w:t>primitiveDS.map(</w:t>
      </w:r>
      <w:proofErr w:type="gramEnd"/>
      <w:r>
        <w:t>_ + 1).collect()</w:t>
      </w:r>
    </w:p>
    <w:p w14:paraId="72689AD7" w14:textId="77777777" w:rsidR="00E87742" w:rsidRDefault="00E87742" w:rsidP="00E87742">
      <w:pPr>
        <w:pStyle w:val="a7"/>
      </w:pPr>
      <w:r>
        <w:t xml:space="preserve">res13: Array[Int] = </w:t>
      </w:r>
      <w:proofErr w:type="gramStart"/>
      <w:r>
        <w:t>Array(</w:t>
      </w:r>
      <w:proofErr w:type="gramEnd"/>
      <w:r>
        <w:t>2, 3, 4)</w:t>
      </w:r>
    </w:p>
    <w:p w14:paraId="32091721" w14:textId="77777777" w:rsidR="00E87742" w:rsidRDefault="00E87742" w:rsidP="00E87742">
      <w:pPr>
        <w:pStyle w:val="a7"/>
      </w:pPr>
    </w:p>
    <w:p w14:paraId="39919CFB" w14:textId="114CC45C" w:rsidR="00C90BA4" w:rsidRPr="00C90BA4" w:rsidRDefault="003469AD" w:rsidP="00C90BA4">
      <w:pPr>
        <w:ind w:firstLine="420"/>
      </w:pPr>
      <w:r>
        <w:rPr>
          <w:rFonts w:hint="eastAsia"/>
        </w:rPr>
        <w:t>通过</w:t>
      </w:r>
      <w:r w:rsidR="00126926">
        <w:rPr>
          <w:rFonts w:hint="eastAsia"/>
        </w:rPr>
        <w:t>JSON</w:t>
      </w:r>
      <w:r>
        <w:rPr>
          <w:rFonts w:hint="eastAsia"/>
        </w:rPr>
        <w:t>文件生成一个</w:t>
      </w:r>
      <w:r>
        <w:rPr>
          <w:rFonts w:hint="eastAsia"/>
        </w:rPr>
        <w:t>Dataset</w:t>
      </w:r>
      <w:r>
        <w:rPr>
          <w:rFonts w:hint="eastAsia"/>
        </w:rPr>
        <w:t>：</w:t>
      </w:r>
    </w:p>
    <w:p w14:paraId="23C97554" w14:textId="77777777" w:rsidR="00E87742" w:rsidRDefault="00E87742" w:rsidP="00E87742">
      <w:pPr>
        <w:pStyle w:val="a7"/>
      </w:pPr>
      <w:r>
        <w:t>scala&gt; val peopleDS = spark.read.json("/data/people.json").as[Person]</w:t>
      </w:r>
    </w:p>
    <w:p w14:paraId="02A6DABB" w14:textId="77777777" w:rsidR="00E87742" w:rsidRDefault="00E87742" w:rsidP="00E87742">
      <w:pPr>
        <w:pStyle w:val="a7"/>
      </w:pPr>
      <w:r>
        <w:t xml:space="preserve">peopleDS: </w:t>
      </w:r>
      <w:proofErr w:type="gramStart"/>
      <w:r>
        <w:t>org.apache.spark.sql.Dataset</w:t>
      </w:r>
      <w:proofErr w:type="gramEnd"/>
      <w:r>
        <w:t>[Person] = [age: bigint, name: string]</w:t>
      </w:r>
    </w:p>
    <w:p w14:paraId="5621E8C9" w14:textId="77777777" w:rsidR="00E87742" w:rsidRDefault="00E87742" w:rsidP="00E87742">
      <w:pPr>
        <w:pStyle w:val="a7"/>
      </w:pPr>
    </w:p>
    <w:p w14:paraId="6DEC5158" w14:textId="77777777" w:rsidR="00E87742" w:rsidRDefault="00E87742" w:rsidP="00E87742">
      <w:pPr>
        <w:pStyle w:val="a7"/>
      </w:pPr>
      <w:r>
        <w:t>scala&gt; peopleDS.show()</w:t>
      </w:r>
    </w:p>
    <w:p w14:paraId="1DF98426" w14:textId="77777777" w:rsidR="00E87742" w:rsidRDefault="00E87742" w:rsidP="00E87742">
      <w:pPr>
        <w:pStyle w:val="a7"/>
      </w:pPr>
      <w:r>
        <w:t>+----+-------+</w:t>
      </w:r>
    </w:p>
    <w:p w14:paraId="084F5DEE" w14:textId="77777777" w:rsidR="00E87742" w:rsidRDefault="00E87742" w:rsidP="00E87742">
      <w:pPr>
        <w:pStyle w:val="a7"/>
      </w:pPr>
      <w:r>
        <w:t>| age|   name|</w:t>
      </w:r>
    </w:p>
    <w:p w14:paraId="67D328CF" w14:textId="77777777" w:rsidR="00E87742" w:rsidRDefault="00E87742" w:rsidP="00E87742">
      <w:pPr>
        <w:pStyle w:val="a7"/>
      </w:pPr>
      <w:r>
        <w:t>+----+-------+</w:t>
      </w:r>
    </w:p>
    <w:p w14:paraId="2AD173A1" w14:textId="77777777" w:rsidR="00E87742" w:rsidRDefault="00E87742" w:rsidP="00E87742">
      <w:pPr>
        <w:pStyle w:val="a7"/>
      </w:pPr>
      <w:r>
        <w:t>|null|Michael|</w:t>
      </w:r>
    </w:p>
    <w:p w14:paraId="404DA694" w14:textId="77777777" w:rsidR="00E87742" w:rsidRDefault="00E87742" w:rsidP="00E87742">
      <w:pPr>
        <w:pStyle w:val="a7"/>
      </w:pPr>
      <w:proofErr w:type="gramStart"/>
      <w:r>
        <w:t>|  30</w:t>
      </w:r>
      <w:proofErr w:type="gramEnd"/>
      <w:r>
        <w:t>|   Andy|</w:t>
      </w:r>
    </w:p>
    <w:p w14:paraId="7DFC535A" w14:textId="77777777" w:rsidR="00E87742" w:rsidRDefault="00E87742" w:rsidP="00E87742">
      <w:pPr>
        <w:pStyle w:val="a7"/>
      </w:pPr>
      <w:proofErr w:type="gramStart"/>
      <w:r>
        <w:t>|  19</w:t>
      </w:r>
      <w:proofErr w:type="gramEnd"/>
      <w:r>
        <w:t>| Justin|</w:t>
      </w:r>
    </w:p>
    <w:p w14:paraId="5416B0DC" w14:textId="77777777" w:rsidR="00E87742" w:rsidRDefault="00E87742" w:rsidP="00E87742">
      <w:pPr>
        <w:pStyle w:val="a7"/>
      </w:pPr>
      <w:r>
        <w:t>+----+-------+</w:t>
      </w:r>
    </w:p>
    <w:p w14:paraId="5ECB998B" w14:textId="77777777" w:rsidR="00E87742" w:rsidRDefault="00E87742" w:rsidP="003469AD">
      <w:pPr>
        <w:pStyle w:val="a7"/>
        <w:ind w:firstLineChars="0" w:firstLine="0"/>
      </w:pPr>
    </w:p>
    <w:p w14:paraId="43CE522C" w14:textId="77777777" w:rsidR="00E87742" w:rsidRDefault="00E87742" w:rsidP="00E87742">
      <w:pPr>
        <w:pStyle w:val="a7"/>
      </w:pPr>
      <w:r>
        <w:t>scala&gt; peopleDS.printSchema</w:t>
      </w:r>
    </w:p>
    <w:p w14:paraId="5D33324E" w14:textId="77777777" w:rsidR="00E87742" w:rsidRDefault="00E87742" w:rsidP="00E87742">
      <w:pPr>
        <w:pStyle w:val="a7"/>
      </w:pPr>
      <w:r>
        <w:t>root</w:t>
      </w:r>
    </w:p>
    <w:p w14:paraId="101DCFC0" w14:textId="77777777" w:rsidR="00E87742" w:rsidRDefault="00E87742" w:rsidP="00E87742">
      <w:pPr>
        <w:pStyle w:val="a7"/>
      </w:pPr>
      <w:r>
        <w:t xml:space="preserve"> |-- age: long (nullable = true)</w:t>
      </w:r>
    </w:p>
    <w:p w14:paraId="4C544354" w14:textId="3EF774F8" w:rsidR="00EB20BE" w:rsidRDefault="00E87742" w:rsidP="00E87742">
      <w:pPr>
        <w:pStyle w:val="a7"/>
      </w:pPr>
      <w:r>
        <w:t xml:space="preserve"> |-- name: string (nullable = true)</w:t>
      </w:r>
    </w:p>
    <w:p w14:paraId="57A7DAE9" w14:textId="148BAEC7" w:rsidR="00EB20BE" w:rsidRPr="000C57BC" w:rsidRDefault="00EB20BE" w:rsidP="00EB20BE">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5</w:t>
      </w:r>
      <w:r w:rsidR="00814322">
        <w:fldChar w:fldCharType="end"/>
      </w:r>
    </w:p>
    <w:p w14:paraId="6A8632A4" w14:textId="5A76ED35" w:rsidR="00126926" w:rsidRDefault="00126926" w:rsidP="00126926">
      <w:pPr>
        <w:ind w:firstLine="420"/>
      </w:pPr>
      <w:r>
        <w:rPr>
          <w:rFonts w:hint="eastAsia"/>
        </w:rPr>
        <w:t>上面的代码中发生了三件事：</w:t>
      </w:r>
    </w:p>
    <w:p w14:paraId="3951AAD3" w14:textId="0793B2E5" w:rsidR="00126926" w:rsidRDefault="00126926" w:rsidP="00126926">
      <w:pPr>
        <w:ind w:firstLine="420"/>
      </w:pPr>
      <w:r>
        <w:rPr>
          <w:rFonts w:hint="eastAsia"/>
        </w:rPr>
        <w:t>（</w:t>
      </w:r>
      <w:r>
        <w:rPr>
          <w:rFonts w:hint="eastAsia"/>
        </w:rPr>
        <w:t>1</w:t>
      </w:r>
      <w:r>
        <w:rPr>
          <w:rFonts w:hint="eastAsia"/>
        </w:rPr>
        <w:t>）</w:t>
      </w:r>
      <w:r>
        <w:rPr>
          <w:rFonts w:hint="eastAsia"/>
        </w:rPr>
        <w:t>Spark</w:t>
      </w:r>
      <w:r>
        <w:rPr>
          <w:rFonts w:hint="eastAsia"/>
        </w:rPr>
        <w:t>读取</w:t>
      </w:r>
      <w:r>
        <w:rPr>
          <w:rFonts w:hint="eastAsia"/>
        </w:rPr>
        <w:t>JSON</w:t>
      </w:r>
      <w:r>
        <w:rPr>
          <w:rFonts w:hint="eastAsia"/>
        </w:rPr>
        <w:t>，推断模式并创建</w:t>
      </w:r>
      <w:r w:rsidR="00C51A68">
        <w:rPr>
          <w:rFonts w:hint="eastAsia"/>
        </w:rPr>
        <w:t>DataFrame</w:t>
      </w:r>
      <w:r>
        <w:rPr>
          <w:rFonts w:hint="eastAsia"/>
        </w:rPr>
        <w:t>的集合。</w:t>
      </w:r>
    </w:p>
    <w:p w14:paraId="0D13340D" w14:textId="0683F8EB" w:rsidR="00126926" w:rsidRDefault="00C51A68" w:rsidP="00126926">
      <w:pPr>
        <w:ind w:firstLine="420"/>
      </w:pPr>
      <w:r>
        <w:rPr>
          <w:rFonts w:hint="eastAsia"/>
        </w:rPr>
        <w:t>（</w:t>
      </w:r>
      <w:r>
        <w:rPr>
          <w:rFonts w:hint="eastAsia"/>
        </w:rPr>
        <w:t>2</w:t>
      </w:r>
      <w:r>
        <w:rPr>
          <w:rFonts w:hint="eastAsia"/>
        </w:rPr>
        <w:t>）</w:t>
      </w:r>
      <w:r w:rsidR="00126926">
        <w:rPr>
          <w:rFonts w:hint="eastAsia"/>
        </w:rPr>
        <w:t>Spark</w:t>
      </w:r>
      <w:r w:rsidR="00126926">
        <w:rPr>
          <w:rFonts w:hint="eastAsia"/>
        </w:rPr>
        <w:t>将数据转换为</w:t>
      </w:r>
      <w:r w:rsidR="00126926">
        <w:rPr>
          <w:rFonts w:hint="eastAsia"/>
        </w:rPr>
        <w:t>DataFrame = Dataset [Row]</w:t>
      </w:r>
      <w:r w:rsidR="00693F2B">
        <w:rPr>
          <w:rFonts w:hint="eastAsia"/>
        </w:rPr>
        <w:t>，这是泛型</w:t>
      </w:r>
      <w:r w:rsidR="00126926">
        <w:rPr>
          <w:rFonts w:hint="eastAsia"/>
        </w:rPr>
        <w:t>Row</w:t>
      </w:r>
      <w:r w:rsidR="00C54E96">
        <w:rPr>
          <w:rFonts w:hint="eastAsia"/>
        </w:rPr>
        <w:t>对象的集合，因为</w:t>
      </w:r>
      <w:r w:rsidR="00126926">
        <w:rPr>
          <w:rFonts w:hint="eastAsia"/>
        </w:rPr>
        <w:t>不</w:t>
      </w:r>
      <w:r w:rsidR="00C54E96">
        <w:rPr>
          <w:rFonts w:hint="eastAsia"/>
        </w:rPr>
        <w:t>需要</w:t>
      </w:r>
      <w:r w:rsidR="00126926">
        <w:rPr>
          <w:rFonts w:hint="eastAsia"/>
        </w:rPr>
        <w:t>知道</w:t>
      </w:r>
      <w:r w:rsidR="00C54E96">
        <w:rPr>
          <w:rFonts w:hint="eastAsia"/>
        </w:rPr>
        <w:t>每行中数据的确切</w:t>
      </w:r>
      <w:r w:rsidR="00126926">
        <w:rPr>
          <w:rFonts w:hint="eastAsia"/>
        </w:rPr>
        <w:t>类型。</w:t>
      </w:r>
    </w:p>
    <w:p w14:paraId="1D720D86" w14:textId="36D082D9" w:rsidR="00126926" w:rsidRDefault="00C54E96" w:rsidP="00126926">
      <w:pPr>
        <w:ind w:firstLine="420"/>
      </w:pPr>
      <w:r>
        <w:rPr>
          <w:rFonts w:hint="eastAsia"/>
        </w:rPr>
        <w:t>（</w:t>
      </w:r>
      <w:r>
        <w:rPr>
          <w:rFonts w:hint="eastAsia"/>
        </w:rPr>
        <w:t>3</w:t>
      </w:r>
      <w:r>
        <w:rPr>
          <w:rFonts w:hint="eastAsia"/>
        </w:rPr>
        <w:t>）</w:t>
      </w:r>
      <w:r w:rsidR="00126926">
        <w:rPr>
          <w:rFonts w:hint="eastAsia"/>
        </w:rPr>
        <w:t>Spark</w:t>
      </w:r>
      <w:r w:rsidR="00126926">
        <w:rPr>
          <w:rFonts w:hint="eastAsia"/>
        </w:rPr>
        <w:t>会</w:t>
      </w:r>
      <w:r>
        <w:rPr>
          <w:rFonts w:hint="eastAsia"/>
        </w:rPr>
        <w:t>根据案例类</w:t>
      </w:r>
      <w:r w:rsidRPr="00C54E96">
        <w:t>Person</w:t>
      </w:r>
      <w:r w:rsidR="009339C4">
        <w:rPr>
          <w:rFonts w:hint="eastAsia"/>
        </w:rPr>
        <w:t>，将</w:t>
      </w:r>
      <w:r w:rsidR="009339C4">
        <w:rPr>
          <w:rFonts w:hint="eastAsia"/>
        </w:rPr>
        <w:t>Dataset [Row]</w:t>
      </w:r>
      <w:r w:rsidR="00743307">
        <w:rPr>
          <w:rFonts w:hint="eastAsia"/>
        </w:rPr>
        <w:t>转变为</w:t>
      </w:r>
      <w:r w:rsidR="00743307">
        <w:rPr>
          <w:rFonts w:hint="eastAsia"/>
        </w:rPr>
        <w:t>Dataset</w:t>
      </w:r>
      <w:r w:rsidR="00126926">
        <w:rPr>
          <w:rFonts w:hint="eastAsia"/>
        </w:rPr>
        <w:t>[</w:t>
      </w:r>
      <w:r w:rsidR="00743307">
        <w:rPr>
          <w:rFonts w:hint="eastAsia"/>
        </w:rPr>
        <w:t>Person</w:t>
      </w:r>
      <w:r w:rsidR="00126926">
        <w:rPr>
          <w:rFonts w:hint="eastAsia"/>
        </w:rPr>
        <w:t>]</w:t>
      </w:r>
      <w:r w:rsidR="00EA2855">
        <w:rPr>
          <w:rFonts w:hint="eastAsia"/>
        </w:rPr>
        <w:t>，指定了</w:t>
      </w:r>
      <w:r w:rsidR="00EA2855">
        <w:rPr>
          <w:rFonts w:hint="eastAsia"/>
        </w:rPr>
        <w:t>Java</w:t>
      </w:r>
      <w:r w:rsidR="00EA2855">
        <w:rPr>
          <w:rFonts w:hint="eastAsia"/>
        </w:rPr>
        <w:t>虚拟器对象</w:t>
      </w:r>
      <w:r w:rsidR="00126926">
        <w:rPr>
          <w:rFonts w:hint="eastAsia"/>
        </w:rPr>
        <w:t>。</w:t>
      </w:r>
    </w:p>
    <w:p w14:paraId="4AF7EFFA" w14:textId="333CC197" w:rsidR="00C7773E" w:rsidRDefault="00C7773E" w:rsidP="00126926">
      <w:pPr>
        <w:ind w:firstLine="420"/>
      </w:pPr>
      <w:r w:rsidRPr="00C7773E">
        <w:rPr>
          <w:rFonts w:hint="eastAsia"/>
        </w:rPr>
        <w:t>我们中的大多数人都使用</w:t>
      </w:r>
      <w:r>
        <w:rPr>
          <w:rFonts w:hint="eastAsia"/>
        </w:rPr>
        <w:t>过</w:t>
      </w:r>
      <w:r w:rsidRPr="00C7773E">
        <w:rPr>
          <w:rFonts w:hint="eastAsia"/>
        </w:rPr>
        <w:t>结</w:t>
      </w:r>
      <w:r>
        <w:rPr>
          <w:rFonts w:hint="eastAsia"/>
        </w:rPr>
        <w:t>构化数据，</w:t>
      </w:r>
      <w:r w:rsidRPr="00C7773E">
        <w:rPr>
          <w:rFonts w:hint="eastAsia"/>
        </w:rPr>
        <w:t>习惯于以列方式或访问对象中的特定属性来查看和处理数据。通过将</w:t>
      </w:r>
      <w:r w:rsidR="001F6A10">
        <w:rPr>
          <w:rFonts w:hint="eastAsia"/>
        </w:rPr>
        <w:t>数据集转变成</w:t>
      </w:r>
      <w:r w:rsidRPr="00C7773E">
        <w:rPr>
          <w:rFonts w:hint="eastAsia"/>
        </w:rPr>
        <w:t>Dataset [</w:t>
      </w:r>
      <w:r w:rsidR="00FB6B7E">
        <w:rPr>
          <w:rFonts w:hint="eastAsia"/>
        </w:rPr>
        <w:t>T</w:t>
      </w:r>
      <w:r w:rsidRPr="00C7773E">
        <w:rPr>
          <w:rFonts w:hint="eastAsia"/>
        </w:rPr>
        <w:t>]</w:t>
      </w:r>
      <w:r w:rsidR="00907898">
        <w:rPr>
          <w:rFonts w:hint="eastAsia"/>
        </w:rPr>
        <w:t>类型的对象集合，我们</w:t>
      </w:r>
      <w:r w:rsidRPr="00C7773E">
        <w:rPr>
          <w:rFonts w:hint="eastAsia"/>
        </w:rPr>
        <w:t>可以无缝地获得</w:t>
      </w:r>
      <w:r w:rsidR="008F1CC9" w:rsidRPr="00C7773E">
        <w:rPr>
          <w:rFonts w:hint="eastAsia"/>
        </w:rPr>
        <w:t>自定义视图</w:t>
      </w:r>
      <w:r w:rsidR="008F1CC9">
        <w:rPr>
          <w:rFonts w:hint="eastAsia"/>
        </w:rPr>
        <w:t>，以及</w:t>
      </w:r>
      <w:r w:rsidRPr="00C7773E">
        <w:rPr>
          <w:rFonts w:hint="eastAsia"/>
        </w:rPr>
        <w:t>强类型</w:t>
      </w:r>
      <w:r w:rsidRPr="00C7773E">
        <w:rPr>
          <w:rFonts w:hint="eastAsia"/>
        </w:rPr>
        <w:t>JVM</w:t>
      </w:r>
      <w:r w:rsidR="008F1CC9">
        <w:rPr>
          <w:rFonts w:hint="eastAsia"/>
        </w:rPr>
        <w:t>对象的编译时安全性</w:t>
      </w:r>
      <w:r w:rsidRPr="00C7773E">
        <w:rPr>
          <w:rFonts w:hint="eastAsia"/>
        </w:rPr>
        <w:t>。</w:t>
      </w:r>
      <w:r w:rsidR="008F1CC9">
        <w:rPr>
          <w:rFonts w:hint="eastAsia"/>
        </w:rPr>
        <w:t>从上面的代码中得到的强类型</w:t>
      </w:r>
      <w:r w:rsidR="008F1CC9">
        <w:rPr>
          <w:rFonts w:hint="eastAsia"/>
        </w:rPr>
        <w:t>Dataset</w:t>
      </w:r>
      <w:r w:rsidRPr="00C7773E">
        <w:rPr>
          <w:rFonts w:hint="eastAsia"/>
        </w:rPr>
        <w:t>[T]</w:t>
      </w:r>
      <w:r w:rsidRPr="00C7773E">
        <w:rPr>
          <w:rFonts w:hint="eastAsia"/>
        </w:rPr>
        <w:t>可以使用高级方法轻松显示或处理。</w:t>
      </w:r>
    </w:p>
    <w:p w14:paraId="61104607" w14:textId="6481D7D7" w:rsidR="00191138" w:rsidRDefault="00EB20BE" w:rsidP="00191138">
      <w:pPr>
        <w:ind w:firstLine="420"/>
      </w:pPr>
      <w:r>
        <w:rPr>
          <w:rFonts w:hint="eastAsia"/>
        </w:rPr>
        <w:t>为了有效地支持特定域对象，需要一个</w:t>
      </w:r>
      <w:r w:rsidR="00191138">
        <w:rPr>
          <w:rFonts w:hint="eastAsia"/>
        </w:rPr>
        <w:t>编译器</w:t>
      </w:r>
      <w:r>
        <w:rPr>
          <w:rFonts w:hint="eastAsia"/>
        </w:rPr>
        <w:t>将域特定类型</w:t>
      </w:r>
      <w:r>
        <w:rPr>
          <w:rFonts w:hint="eastAsia"/>
        </w:rPr>
        <w:t>T</w:t>
      </w:r>
      <w:r>
        <w:rPr>
          <w:rFonts w:hint="eastAsia"/>
        </w:rPr>
        <w:t>映射到</w:t>
      </w:r>
      <w:r>
        <w:rPr>
          <w:rFonts w:hint="eastAsia"/>
        </w:rPr>
        <w:t>Spark</w:t>
      </w:r>
      <w:r w:rsidR="00191138">
        <w:rPr>
          <w:rFonts w:hint="eastAsia"/>
        </w:rPr>
        <w:t>的内部类型系统。例如</w:t>
      </w:r>
      <w:r>
        <w:rPr>
          <w:rFonts w:hint="eastAsia"/>
        </w:rPr>
        <w:t>给定一个具有两个字段</w:t>
      </w:r>
      <w:r>
        <w:rPr>
          <w:rFonts w:hint="eastAsia"/>
        </w:rPr>
        <w:t>n</w:t>
      </w:r>
      <w:r>
        <w:t>ame</w:t>
      </w:r>
      <w:r>
        <w:rPr>
          <w:rFonts w:hint="eastAsia"/>
        </w:rPr>
        <w:t>（</w:t>
      </w:r>
      <w:r>
        <w:rPr>
          <w:rFonts w:hint="eastAsia"/>
        </w:rPr>
        <w:t>S</w:t>
      </w:r>
      <w:r>
        <w:t>tring</w:t>
      </w:r>
      <w:r>
        <w:rPr>
          <w:rFonts w:hint="eastAsia"/>
        </w:rPr>
        <w:t>）和</w:t>
      </w:r>
      <w:r>
        <w:rPr>
          <w:rFonts w:hint="eastAsia"/>
        </w:rPr>
        <w:t>age</w:t>
      </w:r>
      <w:r>
        <w:rPr>
          <w:rFonts w:hint="eastAsia"/>
        </w:rPr>
        <w:t>（</w:t>
      </w:r>
      <w:r>
        <w:rPr>
          <w:rFonts w:hint="eastAsia"/>
        </w:rPr>
        <w:t>int</w:t>
      </w:r>
      <w:r>
        <w:rPr>
          <w:rFonts w:hint="eastAsia"/>
        </w:rPr>
        <w:t>）的类</w:t>
      </w:r>
      <w:r>
        <w:rPr>
          <w:rFonts w:hint="eastAsia"/>
        </w:rPr>
        <w:t>Person</w:t>
      </w:r>
      <w:r>
        <w:rPr>
          <w:rFonts w:hint="eastAsia"/>
        </w:rPr>
        <w:t>，</w:t>
      </w:r>
      <w:r w:rsidR="00191138">
        <w:rPr>
          <w:rFonts w:hint="eastAsia"/>
        </w:rPr>
        <w:t>编译器</w:t>
      </w:r>
      <w:r>
        <w:rPr>
          <w:rFonts w:hint="eastAsia"/>
        </w:rPr>
        <w:t>告诉</w:t>
      </w:r>
      <w:r>
        <w:rPr>
          <w:rFonts w:hint="eastAsia"/>
        </w:rPr>
        <w:t>Spark</w:t>
      </w:r>
      <w:r>
        <w:rPr>
          <w:rFonts w:hint="eastAsia"/>
        </w:rPr>
        <w:t>在运行时生成代码以将</w:t>
      </w:r>
      <w:r>
        <w:rPr>
          <w:rFonts w:hint="eastAsia"/>
        </w:rPr>
        <w:t>Person</w:t>
      </w:r>
      <w:r>
        <w:rPr>
          <w:rFonts w:hint="eastAsia"/>
        </w:rPr>
        <w:t>对象序列化为二进制结构。这种二进制结构通常具有更低的内存占用，并且针对数</w:t>
      </w:r>
      <w:r w:rsidR="00AF0346">
        <w:rPr>
          <w:rFonts w:hint="eastAsia"/>
        </w:rPr>
        <w:t>据处理的效率进行了优化，</w:t>
      </w:r>
      <w:r w:rsidR="00191138">
        <w:rPr>
          <w:rFonts w:hint="eastAsia"/>
        </w:rPr>
        <w:t>要了解数据的内部二进制表示形式，可以调用</w:t>
      </w:r>
      <w:r>
        <w:rPr>
          <w:rFonts w:hint="eastAsia"/>
        </w:rPr>
        <w:t>schema</w:t>
      </w:r>
      <w:r w:rsidR="00191138">
        <w:rPr>
          <w:rFonts w:hint="eastAsia"/>
        </w:rPr>
        <w:t>()</w:t>
      </w:r>
      <w:r w:rsidR="00191138">
        <w:rPr>
          <w:rFonts w:hint="eastAsia"/>
        </w:rPr>
        <w:t>函数：</w:t>
      </w:r>
    </w:p>
    <w:p w14:paraId="3A544257" w14:textId="77777777" w:rsidR="00AD596F" w:rsidRDefault="00AD596F" w:rsidP="00AD596F">
      <w:pPr>
        <w:pStyle w:val="a7"/>
      </w:pPr>
      <w:r>
        <w:t>scala&gt; peopleDS.schema</w:t>
      </w:r>
    </w:p>
    <w:p w14:paraId="61843B44" w14:textId="4D81CF82" w:rsidR="00191138" w:rsidRDefault="00AD596F" w:rsidP="00AD596F">
      <w:pPr>
        <w:pStyle w:val="a7"/>
      </w:pPr>
      <w:r>
        <w:t xml:space="preserve">res16: </w:t>
      </w:r>
      <w:proofErr w:type="gramStart"/>
      <w:r>
        <w:t>org.apache.spark.sql.types</w:t>
      </w:r>
      <w:proofErr w:type="gramEnd"/>
      <w:r>
        <w:t>.StructType = StructType(StructField(age,LongType,true), StructField(name,StringType,true))</w:t>
      </w:r>
    </w:p>
    <w:p w14:paraId="48CD05CC" w14:textId="0EA1AA66" w:rsidR="00650037" w:rsidRDefault="0063268F" w:rsidP="0063268F">
      <w:pPr>
        <w:ind w:firstLine="420"/>
      </w:pPr>
      <w:r>
        <w:rPr>
          <w:rFonts w:hint="eastAsia"/>
        </w:rPr>
        <w:lastRenderedPageBreak/>
        <w:t>Spark SQL</w:t>
      </w:r>
      <w:r>
        <w:rPr>
          <w:rFonts w:hint="eastAsia"/>
        </w:rPr>
        <w:t>支持两种将现有</w:t>
      </w:r>
      <w:r>
        <w:rPr>
          <w:rFonts w:hint="eastAsia"/>
        </w:rPr>
        <w:t>RDD</w:t>
      </w:r>
      <w:r w:rsidR="00EA2185">
        <w:rPr>
          <w:rFonts w:hint="eastAsia"/>
        </w:rPr>
        <w:t>转换为</w:t>
      </w:r>
      <w:r w:rsidR="00EA2185">
        <w:rPr>
          <w:rFonts w:hint="eastAsia"/>
        </w:rPr>
        <w:t>Dataset</w:t>
      </w:r>
      <w:r>
        <w:rPr>
          <w:rFonts w:hint="eastAsia"/>
        </w:rPr>
        <w:t>的方法。第一种方法使用</w:t>
      </w:r>
      <w:r w:rsidR="007C7347">
        <w:rPr>
          <w:rFonts w:hint="eastAsia"/>
        </w:rPr>
        <w:t>案例类</w:t>
      </w:r>
      <w:r>
        <w:rPr>
          <w:rFonts w:hint="eastAsia"/>
        </w:rPr>
        <w:t>反射来推断包含特定对象类型的</w:t>
      </w:r>
      <w:r>
        <w:rPr>
          <w:rFonts w:hint="eastAsia"/>
        </w:rPr>
        <w:t>RDD</w:t>
      </w:r>
      <w:r>
        <w:rPr>
          <w:rFonts w:hint="eastAsia"/>
        </w:rPr>
        <w:t>的架构。</w:t>
      </w:r>
      <w:r w:rsidR="00DB78DD">
        <w:rPr>
          <w:rFonts w:hint="eastAsia"/>
        </w:rPr>
        <w:t>这种基于反射的方法可以使代码更简洁，当我们</w:t>
      </w:r>
      <w:r>
        <w:rPr>
          <w:rFonts w:hint="eastAsia"/>
        </w:rPr>
        <w:t>在编写</w:t>
      </w:r>
      <w:r>
        <w:rPr>
          <w:rFonts w:hint="eastAsia"/>
        </w:rPr>
        <w:t>Spark</w:t>
      </w:r>
      <w:r w:rsidR="00DB78DD">
        <w:rPr>
          <w:rFonts w:hint="eastAsia"/>
        </w:rPr>
        <w:t>应用程序时已经了解数据的结构</w:t>
      </w:r>
      <w:r>
        <w:rPr>
          <w:rFonts w:hint="eastAsia"/>
        </w:rPr>
        <w:t>，</w:t>
      </w:r>
      <w:r w:rsidR="00DB78DD">
        <w:rPr>
          <w:rFonts w:hint="eastAsia"/>
        </w:rPr>
        <w:t>这种</w:t>
      </w:r>
      <w:r w:rsidR="009B0DDA">
        <w:rPr>
          <w:rFonts w:hint="eastAsia"/>
        </w:rPr>
        <w:t>情况下适合使用反射的方法</w:t>
      </w:r>
      <w:r>
        <w:rPr>
          <w:rFonts w:hint="eastAsia"/>
        </w:rPr>
        <w:t>。</w:t>
      </w:r>
      <w:r w:rsidR="009B0DDA">
        <w:rPr>
          <w:rFonts w:hint="eastAsia"/>
        </w:rPr>
        <w:t>第二种方法是通过编程接口，该接口允许我们</w:t>
      </w:r>
      <w:r>
        <w:rPr>
          <w:rFonts w:hint="eastAsia"/>
        </w:rPr>
        <w:t>构造</w:t>
      </w:r>
      <w:r w:rsidR="009B0DDA">
        <w:rPr>
          <w:rFonts w:hint="eastAsia"/>
        </w:rPr>
        <w:t>数据结构</w:t>
      </w:r>
      <w:r>
        <w:rPr>
          <w:rFonts w:hint="eastAsia"/>
        </w:rPr>
        <w:t>，然后将其应用于现有的</w:t>
      </w:r>
      <w:r>
        <w:rPr>
          <w:rFonts w:hint="eastAsia"/>
        </w:rPr>
        <w:t>RDD</w:t>
      </w:r>
      <w:r w:rsidR="009B0DDA">
        <w:rPr>
          <w:rFonts w:hint="eastAsia"/>
        </w:rPr>
        <w:t>上</w:t>
      </w:r>
      <w:r w:rsidR="00C95D85">
        <w:rPr>
          <w:rFonts w:hint="eastAsia"/>
        </w:rPr>
        <w:t>，尽管此方法较为冗长，但可以在运行时获得列及其类型的情况下</w:t>
      </w:r>
      <w:r w:rsidR="00754812">
        <w:rPr>
          <w:rFonts w:hint="eastAsia"/>
        </w:rPr>
        <w:t>构造</w:t>
      </w:r>
      <w:r w:rsidR="00754812">
        <w:rPr>
          <w:rFonts w:hint="eastAsia"/>
        </w:rPr>
        <w:t>Dataset</w:t>
      </w:r>
      <w:r>
        <w:rPr>
          <w:rFonts w:hint="eastAsia"/>
        </w:rPr>
        <w:t>。</w:t>
      </w:r>
      <w:r w:rsidR="002F1ED5" w:rsidRPr="002F1ED5">
        <w:rPr>
          <w:rFonts w:hint="eastAsia"/>
        </w:rPr>
        <w:t>Spark SQL</w:t>
      </w:r>
      <w:r w:rsidR="002F1ED5" w:rsidRPr="002F1ED5">
        <w:rPr>
          <w:rFonts w:hint="eastAsia"/>
        </w:rPr>
        <w:t>的</w:t>
      </w:r>
      <w:r w:rsidR="002F1ED5" w:rsidRPr="002F1ED5">
        <w:rPr>
          <w:rFonts w:hint="eastAsia"/>
        </w:rPr>
        <w:t>Scala</w:t>
      </w:r>
      <w:r w:rsidR="002F1ED5" w:rsidRPr="002F1ED5">
        <w:rPr>
          <w:rFonts w:hint="eastAsia"/>
        </w:rPr>
        <w:t>接口支持自动将包含案例类的</w:t>
      </w:r>
      <w:r w:rsidR="002F1ED5" w:rsidRPr="002F1ED5">
        <w:rPr>
          <w:rFonts w:hint="eastAsia"/>
        </w:rPr>
        <w:t>RDD</w:t>
      </w:r>
      <w:r w:rsidR="002F1ED5" w:rsidRPr="002F1ED5">
        <w:rPr>
          <w:rFonts w:hint="eastAsia"/>
        </w:rPr>
        <w:t>转换为</w:t>
      </w:r>
      <w:r w:rsidR="002F1ED5" w:rsidRPr="002F1ED5">
        <w:rPr>
          <w:rFonts w:hint="eastAsia"/>
        </w:rPr>
        <w:t>DataFrame</w:t>
      </w:r>
      <w:r w:rsidR="002F1ED5" w:rsidRPr="002F1ED5">
        <w:rPr>
          <w:rFonts w:hint="eastAsia"/>
        </w:rPr>
        <w:t>。案例类定义</w:t>
      </w:r>
      <w:r w:rsidR="00AA49EE">
        <w:rPr>
          <w:rFonts w:hint="eastAsia"/>
        </w:rPr>
        <w:t>了</w:t>
      </w:r>
      <w:r w:rsidR="002F1ED5" w:rsidRPr="002F1ED5">
        <w:rPr>
          <w:rFonts w:hint="eastAsia"/>
        </w:rPr>
        <w:t>表的架构。</w:t>
      </w:r>
      <w:r w:rsidR="00370179">
        <w:rPr>
          <w:rFonts w:hint="eastAsia"/>
        </w:rPr>
        <w:t>案例类的参数名称被用反射</w:t>
      </w:r>
      <w:r w:rsidR="002F1ED5" w:rsidRPr="002F1ED5">
        <w:rPr>
          <w:rFonts w:hint="eastAsia"/>
        </w:rPr>
        <w:t>读取，并成为列的名称。</w:t>
      </w:r>
      <w:r w:rsidR="00BA7DD4">
        <w:rPr>
          <w:rFonts w:hint="eastAsia"/>
        </w:rPr>
        <w:t>案例类也可以嵌套或包含复杂类型，</w:t>
      </w:r>
      <w:r w:rsidR="002F1ED5" w:rsidRPr="002F1ED5">
        <w:rPr>
          <w:rFonts w:hint="eastAsia"/>
        </w:rPr>
        <w:t>例如</w:t>
      </w:r>
      <w:r w:rsidR="002F1ED5" w:rsidRPr="002F1ED5">
        <w:rPr>
          <w:rFonts w:hint="eastAsia"/>
        </w:rPr>
        <w:t>Seqs</w:t>
      </w:r>
      <w:r w:rsidR="002F1ED5" w:rsidRPr="002F1ED5">
        <w:rPr>
          <w:rFonts w:hint="eastAsia"/>
        </w:rPr>
        <w:t>或</w:t>
      </w:r>
      <w:r w:rsidR="002F1ED5" w:rsidRPr="002F1ED5">
        <w:rPr>
          <w:rFonts w:hint="eastAsia"/>
        </w:rPr>
        <w:t>Arrays</w:t>
      </w:r>
      <w:r w:rsidR="002F1ED5" w:rsidRPr="002F1ED5">
        <w:rPr>
          <w:rFonts w:hint="eastAsia"/>
        </w:rPr>
        <w:t>。可以将该</w:t>
      </w:r>
      <w:r w:rsidR="002F1ED5" w:rsidRPr="002F1ED5">
        <w:rPr>
          <w:rFonts w:hint="eastAsia"/>
        </w:rPr>
        <w:t>RDD</w:t>
      </w:r>
      <w:r w:rsidR="002F1ED5" w:rsidRPr="002F1ED5">
        <w:rPr>
          <w:rFonts w:hint="eastAsia"/>
        </w:rPr>
        <w:t>隐式转换为</w:t>
      </w:r>
      <w:r w:rsidR="002F1ED5" w:rsidRPr="002F1ED5">
        <w:rPr>
          <w:rFonts w:hint="eastAsia"/>
        </w:rPr>
        <w:t>DataFrame</w:t>
      </w:r>
      <w:r w:rsidR="002F1ED5" w:rsidRPr="002F1ED5">
        <w:rPr>
          <w:rFonts w:hint="eastAsia"/>
        </w:rPr>
        <w:t>，然后将其注册为表</w:t>
      </w:r>
      <w:r w:rsidR="00BA7DD4">
        <w:rPr>
          <w:rFonts w:hint="eastAsia"/>
        </w:rPr>
        <w:t>，</w:t>
      </w:r>
      <w:r w:rsidR="002F1ED5" w:rsidRPr="002F1ED5">
        <w:rPr>
          <w:rFonts w:hint="eastAsia"/>
        </w:rPr>
        <w:t>可以在后续的</w:t>
      </w:r>
      <w:r w:rsidR="002F1ED5" w:rsidRPr="002F1ED5">
        <w:rPr>
          <w:rFonts w:hint="eastAsia"/>
        </w:rPr>
        <w:t>SQL</w:t>
      </w:r>
      <w:r w:rsidR="002F1ED5" w:rsidRPr="002F1ED5">
        <w:rPr>
          <w:rFonts w:hint="eastAsia"/>
        </w:rPr>
        <w:t>语句中使用。</w:t>
      </w:r>
    </w:p>
    <w:p w14:paraId="0D9E37F1" w14:textId="77777777" w:rsidR="00F973C5" w:rsidRDefault="00F973C5" w:rsidP="00C5792E">
      <w:pPr>
        <w:pStyle w:val="a7"/>
      </w:pPr>
      <w:r>
        <w:t>scala</w:t>
      </w:r>
      <w:proofErr w:type="gramStart"/>
      <w:r>
        <w:t>&gt; :paste</w:t>
      </w:r>
      <w:proofErr w:type="gramEnd"/>
    </w:p>
    <w:p w14:paraId="09D4C0F1" w14:textId="77777777" w:rsidR="00F973C5" w:rsidRDefault="00F973C5" w:rsidP="00C5792E">
      <w:pPr>
        <w:pStyle w:val="a7"/>
      </w:pPr>
      <w:r>
        <w:t>// Entering paste mode (</w:t>
      </w:r>
      <w:proofErr w:type="gramStart"/>
      <w:r>
        <w:t>ctrl</w:t>
      </w:r>
      <w:proofErr w:type="gramEnd"/>
      <w:r>
        <w:t>-D to finish)</w:t>
      </w:r>
    </w:p>
    <w:p w14:paraId="41FA8D5B" w14:textId="77777777" w:rsidR="00F973C5" w:rsidRDefault="00F973C5" w:rsidP="00C5792E">
      <w:pPr>
        <w:pStyle w:val="a7"/>
      </w:pPr>
    </w:p>
    <w:p w14:paraId="440DB18D" w14:textId="77777777" w:rsidR="00F973C5" w:rsidRDefault="00F973C5" w:rsidP="00C5792E">
      <w:pPr>
        <w:pStyle w:val="a7"/>
      </w:pPr>
      <w:r>
        <w:t xml:space="preserve">val peopleDF = </w:t>
      </w:r>
      <w:proofErr w:type="gramStart"/>
      <w:r>
        <w:t>spark.sparkContext</w:t>
      </w:r>
      <w:proofErr w:type="gramEnd"/>
    </w:p>
    <w:p w14:paraId="5C6151BA" w14:textId="77777777" w:rsidR="00F973C5" w:rsidRDefault="00F973C5" w:rsidP="00C5792E">
      <w:pPr>
        <w:pStyle w:val="a7"/>
      </w:pPr>
      <w:r>
        <w:t xml:space="preserve">   </w:t>
      </w:r>
      <w:proofErr w:type="gramStart"/>
      <w:r>
        <w:t>.textFile</w:t>
      </w:r>
      <w:proofErr w:type="gramEnd"/>
      <w:r>
        <w:t>("/data/people.txt")</w:t>
      </w:r>
    </w:p>
    <w:p w14:paraId="1C892ECE" w14:textId="77777777" w:rsidR="00F973C5" w:rsidRDefault="00F973C5" w:rsidP="00C5792E">
      <w:pPr>
        <w:pStyle w:val="a7"/>
      </w:pPr>
      <w:r>
        <w:t xml:space="preserve">   </w:t>
      </w:r>
      <w:proofErr w:type="gramStart"/>
      <w:r>
        <w:t>.map</w:t>
      </w:r>
      <w:proofErr w:type="gramEnd"/>
      <w:r>
        <w:t>(_.split(","))</w:t>
      </w:r>
    </w:p>
    <w:p w14:paraId="55D54D55" w14:textId="77777777" w:rsidR="00F973C5" w:rsidRDefault="00F973C5" w:rsidP="00C5792E">
      <w:pPr>
        <w:pStyle w:val="a7"/>
      </w:pPr>
      <w:r>
        <w:t xml:space="preserve">   </w:t>
      </w:r>
      <w:proofErr w:type="gramStart"/>
      <w:r>
        <w:t>.map</w:t>
      </w:r>
      <w:proofErr w:type="gramEnd"/>
      <w:r>
        <w:t>(attributes =&gt; Person(attributes(0), attributes(1).trim.toInt))</w:t>
      </w:r>
    </w:p>
    <w:p w14:paraId="73048E11" w14:textId="77777777" w:rsidR="00F973C5" w:rsidRDefault="00F973C5" w:rsidP="00C5792E">
      <w:pPr>
        <w:pStyle w:val="a7"/>
      </w:pPr>
      <w:r>
        <w:t xml:space="preserve">   </w:t>
      </w:r>
      <w:proofErr w:type="gramStart"/>
      <w:r>
        <w:t>.toDF</w:t>
      </w:r>
      <w:proofErr w:type="gramEnd"/>
      <w:r>
        <w:t>()</w:t>
      </w:r>
    </w:p>
    <w:p w14:paraId="10CB1A5D" w14:textId="77777777" w:rsidR="00F973C5" w:rsidRDefault="00F973C5" w:rsidP="00C5792E">
      <w:pPr>
        <w:pStyle w:val="a7"/>
      </w:pPr>
    </w:p>
    <w:p w14:paraId="5ABF22BF" w14:textId="77777777" w:rsidR="00F973C5" w:rsidRDefault="00F973C5" w:rsidP="00C5792E">
      <w:pPr>
        <w:pStyle w:val="a7"/>
      </w:pPr>
      <w:r>
        <w:t>// Exiting paste mode, now interpreting.</w:t>
      </w:r>
    </w:p>
    <w:p w14:paraId="71A4E5BB" w14:textId="77777777" w:rsidR="00F973C5" w:rsidRDefault="00F973C5" w:rsidP="00C5792E">
      <w:pPr>
        <w:pStyle w:val="a7"/>
      </w:pPr>
    </w:p>
    <w:p w14:paraId="5E0E29CC" w14:textId="77777777" w:rsidR="00F973C5" w:rsidRDefault="00F973C5" w:rsidP="00C5792E">
      <w:pPr>
        <w:pStyle w:val="a7"/>
      </w:pPr>
      <w:r>
        <w:t xml:space="preserve">peopleDF: </w:t>
      </w:r>
      <w:proofErr w:type="gramStart"/>
      <w:r>
        <w:t>org.apache.spark.sql.DataFrame</w:t>
      </w:r>
      <w:proofErr w:type="gramEnd"/>
      <w:r>
        <w:t xml:space="preserve"> = [name: string, age: bigint]</w:t>
      </w:r>
    </w:p>
    <w:p w14:paraId="6066627B" w14:textId="77777777" w:rsidR="00F973C5" w:rsidRDefault="00F973C5" w:rsidP="00C5792E">
      <w:pPr>
        <w:pStyle w:val="a7"/>
      </w:pPr>
    </w:p>
    <w:p w14:paraId="52DCEDB0" w14:textId="77777777" w:rsidR="00F973C5" w:rsidRDefault="00F973C5" w:rsidP="00C5792E">
      <w:pPr>
        <w:pStyle w:val="a7"/>
      </w:pPr>
      <w:r>
        <w:t>scala&gt; peopleDF.createOrReplaceTempView("people")</w:t>
      </w:r>
    </w:p>
    <w:p w14:paraId="00974D16" w14:textId="77777777" w:rsidR="00F973C5" w:rsidRDefault="00F973C5" w:rsidP="00C5792E">
      <w:pPr>
        <w:pStyle w:val="a7"/>
      </w:pPr>
    </w:p>
    <w:p w14:paraId="4774F7CB" w14:textId="77777777" w:rsidR="00F973C5" w:rsidRDefault="00F973C5" w:rsidP="00C5792E">
      <w:pPr>
        <w:pStyle w:val="a7"/>
      </w:pPr>
      <w:r>
        <w:t xml:space="preserve">scala&gt; val teenagersDF = </w:t>
      </w:r>
      <w:proofErr w:type="gramStart"/>
      <w:r>
        <w:t>spark.sql(</w:t>
      </w:r>
      <w:proofErr w:type="gramEnd"/>
      <w:r>
        <w:t>"SELECT name, age FROM people WHERE age BETWEEN 13 AND 19")</w:t>
      </w:r>
    </w:p>
    <w:p w14:paraId="6D53066E" w14:textId="77777777" w:rsidR="00F973C5" w:rsidRDefault="00F973C5" w:rsidP="00C5792E">
      <w:pPr>
        <w:pStyle w:val="a7"/>
      </w:pPr>
      <w:r>
        <w:t xml:space="preserve">teenagersDF: </w:t>
      </w:r>
      <w:proofErr w:type="gramStart"/>
      <w:r>
        <w:t>org.apache.spark.sql.DataFrame</w:t>
      </w:r>
      <w:proofErr w:type="gramEnd"/>
      <w:r>
        <w:t xml:space="preserve"> = [name: string, age: bigint]</w:t>
      </w:r>
    </w:p>
    <w:p w14:paraId="252A8D8B" w14:textId="77777777" w:rsidR="00F973C5" w:rsidRDefault="00F973C5" w:rsidP="00C5792E">
      <w:pPr>
        <w:pStyle w:val="a7"/>
      </w:pPr>
    </w:p>
    <w:p w14:paraId="6C84D068" w14:textId="77777777" w:rsidR="00F973C5" w:rsidRDefault="00F973C5" w:rsidP="00C5792E">
      <w:pPr>
        <w:pStyle w:val="a7"/>
      </w:pPr>
      <w:r>
        <w:t xml:space="preserve">scala&gt; </w:t>
      </w:r>
      <w:proofErr w:type="gramStart"/>
      <w:r>
        <w:t>teenagersDF.map(</w:t>
      </w:r>
      <w:proofErr w:type="gramEnd"/>
      <w:r>
        <w:t>teenager =&gt; "Name: " + teenager(0)).show()</w:t>
      </w:r>
    </w:p>
    <w:p w14:paraId="3E3C077D" w14:textId="77777777" w:rsidR="00F973C5" w:rsidRDefault="00F973C5" w:rsidP="00C5792E">
      <w:pPr>
        <w:pStyle w:val="a7"/>
      </w:pPr>
      <w:r>
        <w:t>+------------+</w:t>
      </w:r>
    </w:p>
    <w:p w14:paraId="1FF81ADB" w14:textId="77777777" w:rsidR="00F973C5" w:rsidRDefault="00F973C5" w:rsidP="00C5792E">
      <w:pPr>
        <w:pStyle w:val="a7"/>
      </w:pPr>
      <w:r>
        <w:t>|       value|</w:t>
      </w:r>
    </w:p>
    <w:p w14:paraId="0C2B123D" w14:textId="77777777" w:rsidR="00F973C5" w:rsidRDefault="00F973C5" w:rsidP="00C5792E">
      <w:pPr>
        <w:pStyle w:val="a7"/>
      </w:pPr>
      <w:r>
        <w:t>+------------+</w:t>
      </w:r>
    </w:p>
    <w:p w14:paraId="6B6756FE" w14:textId="77777777" w:rsidR="00F973C5" w:rsidRDefault="00F973C5" w:rsidP="00C5792E">
      <w:pPr>
        <w:pStyle w:val="a7"/>
      </w:pPr>
      <w:r>
        <w:t>|Name: Justin|</w:t>
      </w:r>
    </w:p>
    <w:p w14:paraId="76814E3F" w14:textId="77777777" w:rsidR="00F973C5" w:rsidRDefault="00F973C5" w:rsidP="00C5792E">
      <w:pPr>
        <w:pStyle w:val="a7"/>
      </w:pPr>
      <w:r>
        <w:t>+------------+</w:t>
      </w:r>
    </w:p>
    <w:p w14:paraId="7C7DFF10" w14:textId="77777777" w:rsidR="00F973C5" w:rsidRDefault="00F973C5" w:rsidP="004C54B7">
      <w:pPr>
        <w:pStyle w:val="a7"/>
        <w:ind w:firstLineChars="0" w:firstLine="0"/>
      </w:pPr>
    </w:p>
    <w:p w14:paraId="08AF0340" w14:textId="77777777" w:rsidR="00F973C5" w:rsidRDefault="00F973C5" w:rsidP="00C5792E">
      <w:pPr>
        <w:pStyle w:val="a7"/>
      </w:pPr>
      <w:r>
        <w:t xml:space="preserve">scala&gt; </w:t>
      </w:r>
      <w:proofErr w:type="gramStart"/>
      <w:r>
        <w:t>teenagersDF.map(</w:t>
      </w:r>
      <w:proofErr w:type="gramEnd"/>
      <w:r>
        <w:t>teenager =&gt; "Name: " + teenager.getAs[String]("name")).show()</w:t>
      </w:r>
    </w:p>
    <w:p w14:paraId="3D1C5A3C" w14:textId="77777777" w:rsidR="00F973C5" w:rsidRDefault="00F973C5" w:rsidP="00C5792E">
      <w:pPr>
        <w:pStyle w:val="a7"/>
      </w:pPr>
      <w:r>
        <w:t>+------------+</w:t>
      </w:r>
    </w:p>
    <w:p w14:paraId="03BE7B2E" w14:textId="77777777" w:rsidR="00F973C5" w:rsidRDefault="00F973C5" w:rsidP="00C5792E">
      <w:pPr>
        <w:pStyle w:val="a7"/>
      </w:pPr>
      <w:r>
        <w:t>|       value|</w:t>
      </w:r>
    </w:p>
    <w:p w14:paraId="3D883CD9" w14:textId="77777777" w:rsidR="00F973C5" w:rsidRDefault="00F973C5" w:rsidP="00C5792E">
      <w:pPr>
        <w:pStyle w:val="a7"/>
      </w:pPr>
      <w:r>
        <w:t>+------------+</w:t>
      </w:r>
    </w:p>
    <w:p w14:paraId="2E931FF5" w14:textId="77777777" w:rsidR="00F973C5" w:rsidRDefault="00F973C5" w:rsidP="00C5792E">
      <w:pPr>
        <w:pStyle w:val="a7"/>
      </w:pPr>
      <w:r>
        <w:t>|Name: Justin|</w:t>
      </w:r>
    </w:p>
    <w:p w14:paraId="44D122D0" w14:textId="5D3DCCA6" w:rsidR="00DE6CF2" w:rsidRDefault="00F973C5" w:rsidP="00C5792E">
      <w:pPr>
        <w:pStyle w:val="a7"/>
      </w:pPr>
      <w:r>
        <w:t>+------------+</w:t>
      </w:r>
    </w:p>
    <w:p w14:paraId="23AEE534" w14:textId="6C22DA75" w:rsidR="00C5792E" w:rsidRDefault="00BC0E9E" w:rsidP="00207A21">
      <w:pPr>
        <w:ind w:firstLine="420"/>
      </w:pPr>
      <w:r w:rsidRPr="00BC0E9E">
        <w:rPr>
          <w:rFonts w:hint="eastAsia"/>
        </w:rPr>
        <w:t>解决多行语句问题的一种简单方法是在</w:t>
      </w:r>
      <w:r w:rsidRPr="00BC0E9E">
        <w:rPr>
          <w:rFonts w:hint="eastAsia"/>
        </w:rPr>
        <w:t>REPL</w:t>
      </w:r>
      <w:r w:rsidRPr="00BC0E9E">
        <w:rPr>
          <w:rFonts w:hint="eastAsia"/>
        </w:rPr>
        <w:t>中使用：</w:t>
      </w:r>
      <w:r w:rsidRPr="00BC0E9E">
        <w:rPr>
          <w:rFonts w:hint="eastAsia"/>
        </w:rPr>
        <w:t>paste</w:t>
      </w:r>
      <w:r w:rsidRPr="00BC0E9E">
        <w:rPr>
          <w:rFonts w:hint="eastAsia"/>
        </w:rPr>
        <w:t>命令。</w:t>
      </w:r>
      <w:r w:rsidRPr="00BC0E9E">
        <w:rPr>
          <w:rFonts w:hint="eastAsia"/>
        </w:rPr>
        <w:t xml:space="preserve"> </w:t>
      </w:r>
      <w:r w:rsidRPr="00BC0E9E">
        <w:rPr>
          <w:rFonts w:hint="eastAsia"/>
        </w:rPr>
        <w:t>输入多行语句之前，在</w:t>
      </w:r>
      <w:r w:rsidRPr="00BC0E9E">
        <w:rPr>
          <w:rFonts w:hint="eastAsia"/>
        </w:rPr>
        <w:t>REPL</w:t>
      </w:r>
      <w:r w:rsidRPr="00BC0E9E">
        <w:rPr>
          <w:rFonts w:hint="eastAsia"/>
        </w:rPr>
        <w:t>中键入：</w:t>
      </w:r>
      <w:r w:rsidRPr="00BC0E9E">
        <w:rPr>
          <w:rFonts w:hint="eastAsia"/>
        </w:rPr>
        <w:t>paste</w:t>
      </w:r>
      <w:r w:rsidRPr="00BC0E9E">
        <w:rPr>
          <w:rFonts w:hint="eastAsia"/>
        </w:rPr>
        <w:t>命令</w:t>
      </w:r>
      <w:r>
        <w:rPr>
          <w:rFonts w:hint="eastAsia"/>
        </w:rPr>
        <w:t>。</w:t>
      </w:r>
      <w:r w:rsidR="004C54B7" w:rsidRPr="004C54B7">
        <w:rPr>
          <w:rFonts w:hint="eastAsia"/>
        </w:rPr>
        <w:t>执行此操作时，</w:t>
      </w:r>
      <w:r w:rsidR="004C54B7" w:rsidRPr="004C54B7">
        <w:rPr>
          <w:rFonts w:hint="eastAsia"/>
        </w:rPr>
        <w:t>REPL</w:t>
      </w:r>
      <w:r w:rsidR="004C54B7">
        <w:rPr>
          <w:rFonts w:hint="eastAsia"/>
        </w:rPr>
        <w:t>会提示</w:t>
      </w:r>
      <w:r w:rsidR="004C54B7" w:rsidRPr="004C54B7">
        <w:rPr>
          <w:rFonts w:hint="eastAsia"/>
        </w:rPr>
        <w:t>粘贴命令（多行表达式），然后在命令末尾按</w:t>
      </w:r>
      <w:r w:rsidR="004C54B7" w:rsidRPr="004C54B7">
        <w:rPr>
          <w:rFonts w:hint="eastAsia"/>
        </w:rPr>
        <w:t>[Ctrl] [D]</w:t>
      </w:r>
      <w:r w:rsidR="004C54B7" w:rsidRPr="004C54B7">
        <w:rPr>
          <w:rFonts w:hint="eastAsia"/>
        </w:rPr>
        <w:t>。</w:t>
      </w:r>
    </w:p>
    <w:p w14:paraId="02802869" w14:textId="7168FD98" w:rsidR="00207A21" w:rsidRPr="00142C58" w:rsidRDefault="00207A21" w:rsidP="00142C58">
      <w:pPr>
        <w:ind w:firstLine="420"/>
      </w:pPr>
      <w:r>
        <w:rPr>
          <w:rFonts w:hint="eastAsia"/>
        </w:rPr>
        <w:t>当</w:t>
      </w:r>
      <w:r w:rsidR="000405E4">
        <w:rPr>
          <w:rFonts w:hint="eastAsia"/>
        </w:rPr>
        <w:t>案例</w:t>
      </w:r>
      <w:r w:rsidR="002A77D1">
        <w:rPr>
          <w:rFonts w:hint="eastAsia"/>
        </w:rPr>
        <w:t>类不能被提前定义时，例如记录的结构被写</w:t>
      </w:r>
      <w:r w:rsidR="001A1064">
        <w:rPr>
          <w:rFonts w:hint="eastAsia"/>
        </w:rPr>
        <w:t>在一个字符串中，或者文本数据集将被解析，而对于不同的用户而言</w:t>
      </w:r>
      <w:r>
        <w:rPr>
          <w:rFonts w:hint="eastAsia"/>
        </w:rPr>
        <w:t>字段将被</w:t>
      </w:r>
      <w:r w:rsidR="00157600">
        <w:rPr>
          <w:rFonts w:hint="eastAsia"/>
        </w:rPr>
        <w:t>进行</w:t>
      </w:r>
      <w:r w:rsidR="001A1064">
        <w:rPr>
          <w:rFonts w:hint="eastAsia"/>
        </w:rPr>
        <w:t>不同的投影，</w:t>
      </w:r>
      <w:r w:rsidRPr="00142C58">
        <w:rPr>
          <w:rFonts w:hint="eastAsia"/>
        </w:rPr>
        <w:t>可以通过三个步骤以编程方式创建一个</w:t>
      </w:r>
      <w:r w:rsidR="00F72C58" w:rsidRPr="00142C58">
        <w:rPr>
          <w:rFonts w:hint="eastAsia"/>
        </w:rPr>
        <w:t>DataFrame</w:t>
      </w:r>
      <w:r w:rsidRPr="00142C58">
        <w:rPr>
          <w:rFonts w:hint="eastAsia"/>
        </w:rPr>
        <w:t>：</w:t>
      </w:r>
    </w:p>
    <w:p w14:paraId="099AF6E0" w14:textId="4BE15C16" w:rsidR="00207A21" w:rsidRPr="00142C58" w:rsidRDefault="001A1064" w:rsidP="00142C58">
      <w:pPr>
        <w:ind w:firstLine="420"/>
      </w:pPr>
      <w:r>
        <w:rPr>
          <w:rFonts w:hint="eastAsia"/>
        </w:rPr>
        <w:t>（</w:t>
      </w:r>
      <w:r>
        <w:rPr>
          <w:rFonts w:hint="eastAsia"/>
        </w:rPr>
        <w:t>1</w:t>
      </w:r>
      <w:r>
        <w:rPr>
          <w:rFonts w:hint="eastAsia"/>
        </w:rPr>
        <w:t>）</w:t>
      </w:r>
      <w:r w:rsidR="00207A21" w:rsidRPr="00142C58">
        <w:rPr>
          <w:rFonts w:hint="eastAsia"/>
        </w:rPr>
        <w:t>从原始</w:t>
      </w:r>
      <w:r w:rsidR="00207A21" w:rsidRPr="00142C58">
        <w:rPr>
          <w:rFonts w:hint="eastAsia"/>
        </w:rPr>
        <w:t>RDD</w:t>
      </w:r>
      <w:r w:rsidR="00207A21" w:rsidRPr="00142C58">
        <w:rPr>
          <w:rFonts w:hint="eastAsia"/>
        </w:rPr>
        <w:t>创建一个</w:t>
      </w:r>
      <w:r>
        <w:rPr>
          <w:rFonts w:hint="eastAsia"/>
        </w:rPr>
        <w:t>包含</w:t>
      </w:r>
      <w:r w:rsidR="00207A21" w:rsidRPr="00142C58">
        <w:rPr>
          <w:rFonts w:hint="eastAsia"/>
        </w:rPr>
        <w:t>Row</w:t>
      </w:r>
      <w:r w:rsidR="009D4744">
        <w:rPr>
          <w:rFonts w:hint="eastAsia"/>
        </w:rPr>
        <w:t>对象</w:t>
      </w:r>
      <w:r w:rsidR="00207A21" w:rsidRPr="00142C58">
        <w:rPr>
          <w:rFonts w:hint="eastAsia"/>
        </w:rPr>
        <w:t>的</w:t>
      </w:r>
      <w:r w:rsidR="00207A21" w:rsidRPr="00142C58">
        <w:rPr>
          <w:rFonts w:hint="eastAsia"/>
        </w:rPr>
        <w:t>RDD</w:t>
      </w:r>
    </w:p>
    <w:p w14:paraId="18FDA1BB" w14:textId="6217291A" w:rsidR="00207A21" w:rsidRPr="00142C58" w:rsidRDefault="001A1064" w:rsidP="00142C58">
      <w:pPr>
        <w:ind w:firstLine="420"/>
      </w:pPr>
      <w:r>
        <w:rPr>
          <w:rFonts w:hint="eastAsia"/>
        </w:rPr>
        <w:t>（</w:t>
      </w:r>
      <w:r>
        <w:rPr>
          <w:rFonts w:hint="eastAsia"/>
        </w:rPr>
        <w:t>2</w:t>
      </w:r>
      <w:r>
        <w:rPr>
          <w:rFonts w:hint="eastAsia"/>
        </w:rPr>
        <w:t>）</w:t>
      </w:r>
      <w:r w:rsidR="00207A21" w:rsidRPr="00142C58">
        <w:rPr>
          <w:rFonts w:hint="eastAsia"/>
        </w:rPr>
        <w:t>创建与</w:t>
      </w:r>
      <w:r w:rsidR="00207A21" w:rsidRPr="00142C58">
        <w:rPr>
          <w:rFonts w:hint="eastAsia"/>
        </w:rPr>
        <w:t>Row</w:t>
      </w:r>
      <w:r w:rsidR="002A7C96">
        <w:rPr>
          <w:rFonts w:hint="eastAsia"/>
        </w:rPr>
        <w:t>对象</w:t>
      </w:r>
      <w:r w:rsidR="00207A21" w:rsidRPr="00142C58">
        <w:rPr>
          <w:rFonts w:hint="eastAsia"/>
        </w:rPr>
        <w:t>结构相匹配的</w:t>
      </w:r>
      <w:r w:rsidRPr="00142C58">
        <w:rPr>
          <w:rFonts w:hint="eastAsia"/>
        </w:rPr>
        <w:t>模式</w:t>
      </w:r>
      <w:r w:rsidR="00CA18D8" w:rsidRPr="00142C58">
        <w:rPr>
          <w:rFonts w:hint="eastAsia"/>
        </w:rPr>
        <w:t>，由</w:t>
      </w:r>
      <w:r w:rsidR="00207A21" w:rsidRPr="00142C58">
        <w:rPr>
          <w:rFonts w:hint="eastAsia"/>
        </w:rPr>
        <w:t>StructType</w:t>
      </w:r>
      <w:r>
        <w:rPr>
          <w:rFonts w:hint="eastAsia"/>
        </w:rPr>
        <w:t>表示</w:t>
      </w:r>
    </w:p>
    <w:p w14:paraId="55324FCD" w14:textId="7DBD3CD4" w:rsidR="00207A21" w:rsidRPr="00142C58" w:rsidRDefault="00CE7B30" w:rsidP="00142C58">
      <w:pPr>
        <w:ind w:firstLine="420"/>
      </w:pPr>
      <w:r>
        <w:rPr>
          <w:rFonts w:hint="eastAsia"/>
        </w:rPr>
        <w:lastRenderedPageBreak/>
        <w:t>（</w:t>
      </w:r>
      <w:r>
        <w:rPr>
          <w:rFonts w:hint="eastAsia"/>
        </w:rPr>
        <w:t>3</w:t>
      </w:r>
      <w:r>
        <w:rPr>
          <w:rFonts w:hint="eastAsia"/>
        </w:rPr>
        <w:t>）</w:t>
      </w:r>
      <w:r w:rsidRPr="00CE7B30">
        <w:rPr>
          <w:rFonts w:hint="eastAsia"/>
        </w:rPr>
        <w:t>通过</w:t>
      </w:r>
      <w:r w:rsidRPr="00CE7B30">
        <w:rPr>
          <w:rFonts w:hint="eastAsia"/>
        </w:rPr>
        <w:t>SparkSession</w:t>
      </w:r>
      <w:r w:rsidRPr="00CE7B30">
        <w:rPr>
          <w:rFonts w:hint="eastAsia"/>
        </w:rPr>
        <w:t>提供的</w:t>
      </w:r>
      <w:r w:rsidRPr="00CE7B30">
        <w:rPr>
          <w:rFonts w:hint="eastAsia"/>
        </w:rPr>
        <w:t>createDataFrame</w:t>
      </w:r>
      <w:r w:rsidR="008E5CCB">
        <w:rPr>
          <w:rFonts w:hint="eastAsia"/>
        </w:rPr>
        <w:t>()</w:t>
      </w:r>
      <w:r>
        <w:rPr>
          <w:rFonts w:hint="eastAsia"/>
        </w:rPr>
        <w:t>方法将模式应用于</w:t>
      </w:r>
      <w:r w:rsidRPr="00CE7B30">
        <w:rPr>
          <w:rFonts w:hint="eastAsia"/>
        </w:rPr>
        <w:t>RDD</w:t>
      </w:r>
      <w:r w:rsidRPr="00CE7B30">
        <w:rPr>
          <w:rFonts w:hint="eastAsia"/>
        </w:rPr>
        <w:t>。</w:t>
      </w:r>
    </w:p>
    <w:p w14:paraId="1226CABF" w14:textId="77777777" w:rsidR="00EA331E" w:rsidRDefault="00EA331E" w:rsidP="00EA331E">
      <w:pPr>
        <w:pStyle w:val="a7"/>
      </w:pPr>
      <w:r>
        <w:t xml:space="preserve">scala&gt; import </w:t>
      </w:r>
      <w:proofErr w:type="gramStart"/>
      <w:r>
        <w:t>org.apache.spark.sql.types</w:t>
      </w:r>
      <w:proofErr w:type="gramEnd"/>
      <w:r>
        <w:t>._</w:t>
      </w:r>
    </w:p>
    <w:p w14:paraId="753CC797" w14:textId="77777777" w:rsidR="00EA331E" w:rsidRDefault="00EA331E" w:rsidP="00EA331E">
      <w:pPr>
        <w:pStyle w:val="a7"/>
      </w:pPr>
      <w:r>
        <w:t xml:space="preserve">import </w:t>
      </w:r>
      <w:proofErr w:type="gramStart"/>
      <w:r>
        <w:t>org.apache.spark.sql.types</w:t>
      </w:r>
      <w:proofErr w:type="gramEnd"/>
      <w:r>
        <w:t>._</w:t>
      </w:r>
    </w:p>
    <w:p w14:paraId="37C1F3A0" w14:textId="77777777" w:rsidR="00EA331E" w:rsidRDefault="00EA331E" w:rsidP="00EA331E">
      <w:pPr>
        <w:pStyle w:val="a7"/>
      </w:pPr>
    </w:p>
    <w:p w14:paraId="26AC2010" w14:textId="77777777" w:rsidR="00EA331E" w:rsidRDefault="00EA331E" w:rsidP="00EA331E">
      <w:pPr>
        <w:pStyle w:val="a7"/>
      </w:pPr>
      <w:r>
        <w:t xml:space="preserve">scala&gt; import </w:t>
      </w:r>
      <w:proofErr w:type="gramStart"/>
      <w:r>
        <w:t>org.apache.spark.sql.Row</w:t>
      </w:r>
      <w:proofErr w:type="gramEnd"/>
    </w:p>
    <w:p w14:paraId="3456BE9C" w14:textId="77777777" w:rsidR="00EA331E" w:rsidRDefault="00EA331E" w:rsidP="00EA331E">
      <w:pPr>
        <w:pStyle w:val="a7"/>
      </w:pPr>
      <w:r>
        <w:t xml:space="preserve">import </w:t>
      </w:r>
      <w:proofErr w:type="gramStart"/>
      <w:r>
        <w:t>org.apache.spark.sql.Row</w:t>
      </w:r>
      <w:proofErr w:type="gramEnd"/>
    </w:p>
    <w:p w14:paraId="7EDB345E" w14:textId="77777777" w:rsidR="00EA331E" w:rsidRDefault="00EA331E" w:rsidP="00EA331E">
      <w:pPr>
        <w:pStyle w:val="a7"/>
      </w:pPr>
    </w:p>
    <w:p w14:paraId="3A750837" w14:textId="77777777" w:rsidR="00EA331E" w:rsidRDefault="00EA331E" w:rsidP="00EA331E">
      <w:pPr>
        <w:pStyle w:val="a7"/>
      </w:pPr>
      <w:r>
        <w:t xml:space="preserve">scala&gt; val peopleRDD = </w:t>
      </w:r>
      <w:proofErr w:type="gramStart"/>
      <w:r>
        <w:t>spark.sparkContext.textFile</w:t>
      </w:r>
      <w:proofErr w:type="gramEnd"/>
      <w:r>
        <w:t>("/data/people.txt")</w:t>
      </w:r>
    </w:p>
    <w:p w14:paraId="36C8E871" w14:textId="77777777" w:rsidR="00EA331E" w:rsidRDefault="00EA331E" w:rsidP="00EA331E">
      <w:pPr>
        <w:pStyle w:val="a7"/>
      </w:pPr>
      <w:r>
        <w:t xml:space="preserve">peopleRDD: org.apache.spark.rdd.RDD[String] = /data/people.txt </w:t>
      </w:r>
      <w:proofErr w:type="gramStart"/>
      <w:r>
        <w:t>MapPartitionsRDD[</w:t>
      </w:r>
      <w:proofErr w:type="gramEnd"/>
      <w:r>
        <w:t>92] at textFile at &lt;console&gt;:31</w:t>
      </w:r>
    </w:p>
    <w:p w14:paraId="548A154F" w14:textId="77777777" w:rsidR="00EA331E" w:rsidRDefault="00EA331E" w:rsidP="00EA331E">
      <w:pPr>
        <w:pStyle w:val="a7"/>
      </w:pPr>
    </w:p>
    <w:p w14:paraId="506064DE" w14:textId="77777777" w:rsidR="00EA331E" w:rsidRDefault="00EA331E" w:rsidP="00EA331E">
      <w:pPr>
        <w:pStyle w:val="a7"/>
      </w:pPr>
      <w:r>
        <w:t>scala&gt; val schemaString = "name age"</w:t>
      </w:r>
    </w:p>
    <w:p w14:paraId="1D0A8B71" w14:textId="77777777" w:rsidR="00EA331E" w:rsidRDefault="00EA331E" w:rsidP="00EA331E">
      <w:pPr>
        <w:pStyle w:val="a7"/>
      </w:pPr>
      <w:r>
        <w:t>schemaString: String = name age</w:t>
      </w:r>
    </w:p>
    <w:p w14:paraId="38942C04" w14:textId="77777777" w:rsidR="00EA331E" w:rsidRDefault="00EA331E" w:rsidP="00EA331E">
      <w:pPr>
        <w:pStyle w:val="a7"/>
      </w:pPr>
    </w:p>
    <w:p w14:paraId="2769779C" w14:textId="77777777" w:rsidR="00EA331E" w:rsidRDefault="00EA331E" w:rsidP="00EA331E">
      <w:pPr>
        <w:pStyle w:val="a7"/>
      </w:pPr>
      <w:r>
        <w:t>scala</w:t>
      </w:r>
      <w:proofErr w:type="gramStart"/>
      <w:r>
        <w:t>&gt; :paste</w:t>
      </w:r>
      <w:proofErr w:type="gramEnd"/>
    </w:p>
    <w:p w14:paraId="141E7391" w14:textId="77777777" w:rsidR="00EA331E" w:rsidRDefault="00EA331E" w:rsidP="00EA331E">
      <w:pPr>
        <w:pStyle w:val="a7"/>
      </w:pPr>
      <w:r>
        <w:t>// Entering paste mode (</w:t>
      </w:r>
      <w:proofErr w:type="gramStart"/>
      <w:r>
        <w:t>ctrl</w:t>
      </w:r>
      <w:proofErr w:type="gramEnd"/>
      <w:r>
        <w:t>-D to finish)</w:t>
      </w:r>
    </w:p>
    <w:p w14:paraId="6F44379F" w14:textId="77777777" w:rsidR="00EA331E" w:rsidRDefault="00EA331E" w:rsidP="00EA331E">
      <w:pPr>
        <w:pStyle w:val="a7"/>
      </w:pPr>
    </w:p>
    <w:p w14:paraId="2716C693" w14:textId="77777777" w:rsidR="00EA331E" w:rsidRDefault="00EA331E" w:rsidP="00EA331E">
      <w:pPr>
        <w:pStyle w:val="a7"/>
      </w:pPr>
      <w:r>
        <w:t>// Generate the schema based on the string of schema</w:t>
      </w:r>
    </w:p>
    <w:p w14:paraId="2FCCB9F7" w14:textId="77777777" w:rsidR="00EA331E" w:rsidRDefault="00EA331E" w:rsidP="00EA331E">
      <w:pPr>
        <w:pStyle w:val="a7"/>
      </w:pPr>
      <w:r>
        <w:t>val fields = schemaString.split(" ")</w:t>
      </w:r>
    </w:p>
    <w:p w14:paraId="5C06F3EC" w14:textId="77777777" w:rsidR="00EA331E" w:rsidRDefault="00EA331E" w:rsidP="00EA331E">
      <w:pPr>
        <w:pStyle w:val="a7"/>
      </w:pPr>
      <w:r>
        <w:t xml:space="preserve">  </w:t>
      </w:r>
      <w:proofErr w:type="gramStart"/>
      <w:r>
        <w:t>.map</w:t>
      </w:r>
      <w:proofErr w:type="gramEnd"/>
      <w:r>
        <w:t>(fieldName =&gt; StructField(fieldName, StringType, nullable = true))</w:t>
      </w:r>
    </w:p>
    <w:p w14:paraId="11C8919C" w14:textId="77777777" w:rsidR="00EA331E" w:rsidRDefault="00EA331E" w:rsidP="00EA331E">
      <w:pPr>
        <w:pStyle w:val="a7"/>
      </w:pPr>
      <w:r>
        <w:t>val schema = StructType(fields)</w:t>
      </w:r>
    </w:p>
    <w:p w14:paraId="5686BE39" w14:textId="77777777" w:rsidR="00EA331E" w:rsidRDefault="00EA331E" w:rsidP="00EA331E">
      <w:pPr>
        <w:pStyle w:val="a7"/>
      </w:pPr>
    </w:p>
    <w:p w14:paraId="0A3C8586" w14:textId="77777777" w:rsidR="00EA331E" w:rsidRDefault="00EA331E" w:rsidP="00EA331E">
      <w:pPr>
        <w:pStyle w:val="a7"/>
      </w:pPr>
      <w:r>
        <w:t>// Convert records of the RDD (people) to Rows</w:t>
      </w:r>
    </w:p>
    <w:p w14:paraId="4EDB1FF9" w14:textId="77777777" w:rsidR="00EA331E" w:rsidRDefault="00EA331E" w:rsidP="00EA331E">
      <w:pPr>
        <w:pStyle w:val="a7"/>
      </w:pPr>
      <w:r>
        <w:t>val rowRDD = peopleRDD</w:t>
      </w:r>
    </w:p>
    <w:p w14:paraId="4766796F" w14:textId="77777777" w:rsidR="00EA331E" w:rsidRDefault="00EA331E" w:rsidP="00EA331E">
      <w:pPr>
        <w:pStyle w:val="a7"/>
      </w:pPr>
      <w:r>
        <w:t xml:space="preserve">  </w:t>
      </w:r>
      <w:proofErr w:type="gramStart"/>
      <w:r>
        <w:t>.map</w:t>
      </w:r>
      <w:proofErr w:type="gramEnd"/>
      <w:r>
        <w:t>(_.split(","))</w:t>
      </w:r>
    </w:p>
    <w:p w14:paraId="414D7955" w14:textId="77777777" w:rsidR="00EA331E" w:rsidRDefault="00EA331E" w:rsidP="00EA331E">
      <w:pPr>
        <w:pStyle w:val="a7"/>
      </w:pPr>
      <w:r>
        <w:t xml:space="preserve">  </w:t>
      </w:r>
      <w:proofErr w:type="gramStart"/>
      <w:r>
        <w:t>.map</w:t>
      </w:r>
      <w:proofErr w:type="gramEnd"/>
      <w:r>
        <w:t>(attributes =&gt; Row(attributes(0), attributes(1).trim))</w:t>
      </w:r>
    </w:p>
    <w:p w14:paraId="54347BD5" w14:textId="77777777" w:rsidR="00EA331E" w:rsidRDefault="00EA331E" w:rsidP="00EA331E">
      <w:pPr>
        <w:pStyle w:val="a7"/>
      </w:pPr>
    </w:p>
    <w:p w14:paraId="7C7F7EEE" w14:textId="77777777" w:rsidR="00EA331E" w:rsidRDefault="00EA331E" w:rsidP="00EA331E">
      <w:pPr>
        <w:pStyle w:val="a7"/>
      </w:pPr>
      <w:r>
        <w:t>// Exiting paste mode, now interpreting.</w:t>
      </w:r>
    </w:p>
    <w:p w14:paraId="42356786" w14:textId="77777777" w:rsidR="00EA331E" w:rsidRDefault="00EA331E" w:rsidP="00EA331E">
      <w:pPr>
        <w:pStyle w:val="a7"/>
      </w:pPr>
    </w:p>
    <w:p w14:paraId="15D14B49" w14:textId="77777777" w:rsidR="00EA331E" w:rsidRDefault="00EA331E" w:rsidP="00EA331E">
      <w:pPr>
        <w:pStyle w:val="a7"/>
      </w:pPr>
      <w:r>
        <w:t>fields: Array[</w:t>
      </w:r>
      <w:proofErr w:type="gramStart"/>
      <w:r>
        <w:t>org.apache.spark.sql.types</w:t>
      </w:r>
      <w:proofErr w:type="gramEnd"/>
      <w:r>
        <w:t>.StructField] = Array(StructField(name,StringType,true), StructField(age,StringType,true))</w:t>
      </w:r>
    </w:p>
    <w:p w14:paraId="1941ED90" w14:textId="77777777" w:rsidR="00EA331E" w:rsidRDefault="00EA331E" w:rsidP="00EA331E">
      <w:pPr>
        <w:pStyle w:val="a7"/>
      </w:pPr>
      <w:r>
        <w:t xml:space="preserve">schema: </w:t>
      </w:r>
      <w:proofErr w:type="gramStart"/>
      <w:r>
        <w:t>org.apache.spark.sql.types</w:t>
      </w:r>
      <w:proofErr w:type="gramEnd"/>
      <w:r>
        <w:t>.StructType = StructType(StructField(name,StringType,true), StructField(age,StringType,true))</w:t>
      </w:r>
    </w:p>
    <w:p w14:paraId="11437014" w14:textId="77777777" w:rsidR="00EA331E" w:rsidRDefault="00EA331E" w:rsidP="00EA331E">
      <w:pPr>
        <w:pStyle w:val="a7"/>
      </w:pPr>
      <w:r>
        <w:t>rowRDD: org.apache.spark.rdd.RDD[</w:t>
      </w:r>
      <w:proofErr w:type="gramStart"/>
      <w:r>
        <w:t>org.apache.spark.sql.Row</w:t>
      </w:r>
      <w:proofErr w:type="gramEnd"/>
      <w:r>
        <w:t>] = MapPartitionsRDD[94] at map at &lt;pastie&gt;:45</w:t>
      </w:r>
    </w:p>
    <w:p w14:paraId="632F5CAC" w14:textId="77777777" w:rsidR="00EA331E" w:rsidRDefault="00EA331E" w:rsidP="00EA331E">
      <w:pPr>
        <w:pStyle w:val="a7"/>
      </w:pPr>
    </w:p>
    <w:p w14:paraId="2B030F2C" w14:textId="77777777" w:rsidR="00EA331E" w:rsidRDefault="00EA331E" w:rsidP="00EA331E">
      <w:pPr>
        <w:pStyle w:val="a7"/>
      </w:pPr>
      <w:r>
        <w:t xml:space="preserve">scala&gt; val peopleDF = </w:t>
      </w:r>
      <w:proofErr w:type="gramStart"/>
      <w:r>
        <w:t>spark.createDataFrame</w:t>
      </w:r>
      <w:proofErr w:type="gramEnd"/>
      <w:r>
        <w:t>(rowRDD, schema)</w:t>
      </w:r>
    </w:p>
    <w:p w14:paraId="2F69D8E9" w14:textId="77777777" w:rsidR="00EA331E" w:rsidRDefault="00EA331E" w:rsidP="00EA331E">
      <w:pPr>
        <w:pStyle w:val="a7"/>
      </w:pPr>
      <w:r>
        <w:t xml:space="preserve">peopleDF: </w:t>
      </w:r>
      <w:proofErr w:type="gramStart"/>
      <w:r>
        <w:t>org.apache.spark.sql.DataFrame</w:t>
      </w:r>
      <w:proofErr w:type="gramEnd"/>
      <w:r>
        <w:t xml:space="preserve"> = [name: string, age: string]</w:t>
      </w:r>
    </w:p>
    <w:p w14:paraId="0AB338E4" w14:textId="77777777" w:rsidR="00EA331E" w:rsidRDefault="00EA331E" w:rsidP="00EA331E">
      <w:pPr>
        <w:pStyle w:val="a7"/>
      </w:pPr>
    </w:p>
    <w:p w14:paraId="189A38EE" w14:textId="77777777" w:rsidR="00EA331E" w:rsidRDefault="00EA331E" w:rsidP="00EA331E">
      <w:pPr>
        <w:pStyle w:val="a7"/>
      </w:pPr>
      <w:r>
        <w:t>scala&gt; peopleDF.createOrReplaceTempView("people")</w:t>
      </w:r>
    </w:p>
    <w:p w14:paraId="6F86BB7B" w14:textId="77777777" w:rsidR="00EA331E" w:rsidRDefault="00EA331E" w:rsidP="00EA331E">
      <w:pPr>
        <w:pStyle w:val="a7"/>
      </w:pPr>
    </w:p>
    <w:p w14:paraId="1ED3404B" w14:textId="77777777" w:rsidR="00EA331E" w:rsidRDefault="00EA331E" w:rsidP="00EA331E">
      <w:pPr>
        <w:pStyle w:val="a7"/>
      </w:pPr>
      <w:r>
        <w:t xml:space="preserve">scala&gt; val results = </w:t>
      </w:r>
      <w:proofErr w:type="gramStart"/>
      <w:r>
        <w:t>spark.sql(</w:t>
      </w:r>
      <w:proofErr w:type="gramEnd"/>
      <w:r>
        <w:t>"SELECT name FROM people")</w:t>
      </w:r>
    </w:p>
    <w:p w14:paraId="29563239" w14:textId="77777777" w:rsidR="00EA331E" w:rsidRDefault="00EA331E" w:rsidP="00EA331E">
      <w:pPr>
        <w:pStyle w:val="a7"/>
      </w:pPr>
      <w:r>
        <w:t xml:space="preserve">results: </w:t>
      </w:r>
      <w:proofErr w:type="gramStart"/>
      <w:r>
        <w:t>org.apache.spark.sql.DataFrame</w:t>
      </w:r>
      <w:proofErr w:type="gramEnd"/>
      <w:r>
        <w:t xml:space="preserve"> = [name: string]</w:t>
      </w:r>
    </w:p>
    <w:p w14:paraId="6AD1784A" w14:textId="77777777" w:rsidR="00EA331E" w:rsidRDefault="00EA331E" w:rsidP="00EA331E">
      <w:pPr>
        <w:pStyle w:val="a7"/>
      </w:pPr>
    </w:p>
    <w:p w14:paraId="0100A8F2" w14:textId="77777777" w:rsidR="00EA331E" w:rsidRDefault="00EA331E" w:rsidP="00EA331E">
      <w:pPr>
        <w:pStyle w:val="a7"/>
      </w:pPr>
      <w:r>
        <w:t xml:space="preserve">scala&gt; </w:t>
      </w:r>
      <w:proofErr w:type="gramStart"/>
      <w:r>
        <w:t>results.map(</w:t>
      </w:r>
      <w:proofErr w:type="gramEnd"/>
      <w:r>
        <w:t>attributes =&gt; "Name: " + attributes(0)).show()</w:t>
      </w:r>
    </w:p>
    <w:p w14:paraId="115DFB59" w14:textId="77777777" w:rsidR="00EA331E" w:rsidRDefault="00EA331E" w:rsidP="00EA331E">
      <w:pPr>
        <w:pStyle w:val="a7"/>
      </w:pPr>
      <w:r>
        <w:t>+-------------+</w:t>
      </w:r>
    </w:p>
    <w:p w14:paraId="5D8037FC" w14:textId="77777777" w:rsidR="00EA331E" w:rsidRDefault="00EA331E" w:rsidP="00EA331E">
      <w:pPr>
        <w:pStyle w:val="a7"/>
      </w:pPr>
      <w:r>
        <w:t>|        value|</w:t>
      </w:r>
    </w:p>
    <w:p w14:paraId="1AF09BCC" w14:textId="77777777" w:rsidR="00EA331E" w:rsidRDefault="00EA331E" w:rsidP="00EA331E">
      <w:pPr>
        <w:pStyle w:val="a7"/>
      </w:pPr>
      <w:r>
        <w:t>+-------------+</w:t>
      </w:r>
    </w:p>
    <w:p w14:paraId="1B95A9CB" w14:textId="77777777" w:rsidR="00EA331E" w:rsidRDefault="00EA331E" w:rsidP="00EA331E">
      <w:pPr>
        <w:pStyle w:val="a7"/>
      </w:pPr>
      <w:r>
        <w:t>|Name: Michael|</w:t>
      </w:r>
    </w:p>
    <w:p w14:paraId="579F8B90" w14:textId="77777777" w:rsidR="00EA331E" w:rsidRDefault="00EA331E" w:rsidP="00EA331E">
      <w:pPr>
        <w:pStyle w:val="a7"/>
      </w:pPr>
      <w:r>
        <w:t>|   Name: Andy|</w:t>
      </w:r>
    </w:p>
    <w:p w14:paraId="1EBA03B5" w14:textId="77777777" w:rsidR="00EA331E" w:rsidRDefault="00EA331E" w:rsidP="00EA331E">
      <w:pPr>
        <w:pStyle w:val="a7"/>
      </w:pPr>
      <w:r>
        <w:t>| Name: Justin|</w:t>
      </w:r>
    </w:p>
    <w:p w14:paraId="56E3F765" w14:textId="3006D69B" w:rsidR="00207A21" w:rsidRDefault="00EA331E" w:rsidP="00EA331E">
      <w:pPr>
        <w:pStyle w:val="a7"/>
      </w:pPr>
      <w:r>
        <w:t>+-------------+</w:t>
      </w:r>
    </w:p>
    <w:p w14:paraId="7573A35B" w14:textId="0D476996" w:rsidR="00207A21" w:rsidRDefault="00207A21" w:rsidP="0078094C">
      <w:pPr>
        <w:pStyle w:val="a7"/>
      </w:pPr>
    </w:p>
    <w:p w14:paraId="07AA5A8A" w14:textId="2D7CDDD5" w:rsidR="000C57BC" w:rsidRDefault="000C57BC"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w:t>
      </w:r>
      <w:r w:rsidR="00814322">
        <w:fldChar w:fldCharType="end"/>
      </w:r>
    </w:p>
    <w:p w14:paraId="29D79DE8" w14:textId="3E2FD382" w:rsidR="004514D8" w:rsidRDefault="00DC71BB" w:rsidP="004514D8">
      <w:pPr>
        <w:ind w:firstLine="420"/>
      </w:pPr>
      <w:r w:rsidRPr="00DC71BB">
        <w:rPr>
          <w:rFonts w:hint="eastAsia"/>
        </w:rPr>
        <w:t>让我们看</w:t>
      </w:r>
      <w:r>
        <w:rPr>
          <w:rFonts w:hint="eastAsia"/>
        </w:rPr>
        <w:t>另</w:t>
      </w:r>
      <w:r w:rsidRPr="00DC71BB">
        <w:rPr>
          <w:rFonts w:hint="eastAsia"/>
        </w:rPr>
        <w:t>一个将</w:t>
      </w:r>
      <w:r w:rsidRPr="00DC71BB">
        <w:rPr>
          <w:rFonts w:hint="eastAsia"/>
        </w:rPr>
        <w:t>CSV</w:t>
      </w:r>
      <w:r w:rsidRPr="00DC71BB">
        <w:rPr>
          <w:rFonts w:hint="eastAsia"/>
        </w:rPr>
        <w:t>文件加载到</w:t>
      </w:r>
      <w:r w:rsidRPr="00DC71BB">
        <w:rPr>
          <w:rFonts w:hint="eastAsia"/>
        </w:rPr>
        <w:t>DataFrame</w:t>
      </w:r>
      <w:r w:rsidRPr="00DC71BB">
        <w:rPr>
          <w:rFonts w:hint="eastAsia"/>
        </w:rPr>
        <w:t>中的示例。</w:t>
      </w:r>
      <w:r w:rsidRPr="00DC71BB">
        <w:rPr>
          <w:rFonts w:hint="eastAsia"/>
        </w:rPr>
        <w:t xml:space="preserve"> </w:t>
      </w:r>
      <w:r w:rsidRPr="00DC71BB">
        <w:rPr>
          <w:rFonts w:hint="eastAsia"/>
        </w:rPr>
        <w:t>只要文本文件包含标题，</w:t>
      </w:r>
      <w:r w:rsidR="00CD62C2">
        <w:rPr>
          <w:rFonts w:hint="eastAsia"/>
        </w:rPr>
        <w:t>Spark SQL</w:t>
      </w:r>
      <w:r w:rsidR="00CD62C2">
        <w:rPr>
          <w:rFonts w:hint="eastAsia"/>
        </w:rPr>
        <w:t>的</w:t>
      </w:r>
      <w:r w:rsidRPr="00DC71BB">
        <w:rPr>
          <w:rFonts w:hint="eastAsia"/>
        </w:rPr>
        <w:t>API</w:t>
      </w:r>
      <w:r w:rsidRPr="00DC71BB">
        <w:rPr>
          <w:rFonts w:hint="eastAsia"/>
        </w:rPr>
        <w:t>就会通过读取标题行来推断模式。我们还</w:t>
      </w:r>
      <w:r w:rsidR="00CD62C2">
        <w:rPr>
          <w:rFonts w:hint="eastAsia"/>
        </w:rPr>
        <w:t>可以选择指定用于拆分文本文件行的分隔符，从</w:t>
      </w:r>
      <w:r w:rsidR="00CD62C2">
        <w:rPr>
          <w:rFonts w:hint="eastAsia"/>
        </w:rPr>
        <w:t>CSV</w:t>
      </w:r>
      <w:r w:rsidR="00CD62C2">
        <w:rPr>
          <w:rFonts w:hint="eastAsia"/>
        </w:rPr>
        <w:t>文件的标题行读取推导数据结构</w:t>
      </w:r>
      <w:r w:rsidR="004B0963">
        <w:rPr>
          <w:rFonts w:hint="eastAsia"/>
        </w:rPr>
        <w:t>，并使用逗号“</w:t>
      </w:r>
      <w:r w:rsidR="004B0963">
        <w:rPr>
          <w:rFonts w:hint="eastAsia"/>
        </w:rPr>
        <w:t>,</w:t>
      </w:r>
      <w:r w:rsidR="004B0963">
        <w:rPr>
          <w:rFonts w:hint="eastAsia"/>
        </w:rPr>
        <w:t>”作为</w:t>
      </w:r>
      <w:r w:rsidRPr="00DC71BB">
        <w:rPr>
          <w:rFonts w:hint="eastAsia"/>
        </w:rPr>
        <w:t>分隔符。</w:t>
      </w:r>
      <w:r w:rsidRPr="00DC71BB">
        <w:rPr>
          <w:rFonts w:hint="eastAsia"/>
        </w:rPr>
        <w:t xml:space="preserve"> </w:t>
      </w:r>
      <w:r w:rsidRPr="00DC71BB">
        <w:rPr>
          <w:rFonts w:hint="eastAsia"/>
        </w:rPr>
        <w:t>我们还展示了使用</w:t>
      </w:r>
      <w:r w:rsidRPr="00DC71BB">
        <w:rPr>
          <w:rFonts w:hint="eastAsia"/>
        </w:rPr>
        <w:t>schema</w:t>
      </w:r>
      <w:r w:rsidR="00FF0AEC">
        <w:rPr>
          <w:rFonts w:hint="eastAsia"/>
        </w:rPr>
        <w:t>函数</w:t>
      </w:r>
      <w:r w:rsidRPr="00DC71BB">
        <w:rPr>
          <w:rFonts w:hint="eastAsia"/>
        </w:rPr>
        <w:t>和</w:t>
      </w:r>
      <w:r w:rsidRPr="00DC71BB">
        <w:rPr>
          <w:rFonts w:hint="eastAsia"/>
        </w:rPr>
        <w:t>printSchema</w:t>
      </w:r>
      <w:r w:rsidR="00FF0AEC">
        <w:rPr>
          <w:rFonts w:hint="eastAsia"/>
        </w:rPr>
        <w:t>函数</w:t>
      </w:r>
      <w:r w:rsidRPr="00DC71BB">
        <w:rPr>
          <w:rFonts w:hint="eastAsia"/>
        </w:rPr>
        <w:t>来验证输入文件的模式。</w:t>
      </w:r>
    </w:p>
    <w:p w14:paraId="6B603D54" w14:textId="77777777" w:rsidR="00E97064" w:rsidRDefault="00E97064" w:rsidP="00E97064">
      <w:pPr>
        <w:pStyle w:val="a7"/>
      </w:pPr>
      <w:r>
        <w:t>scala</w:t>
      </w:r>
      <w:proofErr w:type="gramStart"/>
      <w:r>
        <w:t>&gt; :paste</w:t>
      </w:r>
      <w:proofErr w:type="gramEnd"/>
    </w:p>
    <w:p w14:paraId="661DA724" w14:textId="77777777" w:rsidR="00E97064" w:rsidRDefault="00E97064" w:rsidP="00E97064">
      <w:pPr>
        <w:pStyle w:val="a7"/>
      </w:pPr>
      <w:r>
        <w:t>// Entering paste mode (</w:t>
      </w:r>
      <w:proofErr w:type="gramStart"/>
      <w:r>
        <w:t>ctrl</w:t>
      </w:r>
      <w:proofErr w:type="gramEnd"/>
      <w:r>
        <w:t>-D to finish)</w:t>
      </w:r>
    </w:p>
    <w:p w14:paraId="1AA1F203" w14:textId="77777777" w:rsidR="00E97064" w:rsidRDefault="00E97064" w:rsidP="00E97064">
      <w:pPr>
        <w:pStyle w:val="a7"/>
      </w:pPr>
    </w:p>
    <w:p w14:paraId="51CE2013" w14:textId="77777777" w:rsidR="00E97064" w:rsidRDefault="00E97064" w:rsidP="00E97064">
      <w:pPr>
        <w:pStyle w:val="a7"/>
      </w:pPr>
      <w:r>
        <w:t xml:space="preserve">val statesDF = </w:t>
      </w:r>
      <w:proofErr w:type="gramStart"/>
      <w:r>
        <w:t>spark.read</w:t>
      </w:r>
      <w:proofErr w:type="gramEnd"/>
      <w:r>
        <w:t>.option("header", "true")</w:t>
      </w:r>
    </w:p>
    <w:p w14:paraId="6BB16193" w14:textId="083812B2" w:rsidR="00E97064" w:rsidRDefault="00E97064" w:rsidP="00E97064">
      <w:pPr>
        <w:pStyle w:val="a7"/>
      </w:pPr>
      <w:r>
        <w:rPr>
          <w:rFonts w:hint="eastAsia"/>
        </w:rPr>
        <w:t xml:space="preserve">               </w:t>
      </w:r>
      <w:proofErr w:type="gramStart"/>
      <w:r>
        <w:t>.option</w:t>
      </w:r>
      <w:proofErr w:type="gramEnd"/>
      <w:r>
        <w:t>("inferschema", "true")</w:t>
      </w:r>
    </w:p>
    <w:p w14:paraId="0EF93B18" w14:textId="6A31E531" w:rsidR="00E97064" w:rsidRDefault="00E97064" w:rsidP="00E97064">
      <w:pPr>
        <w:pStyle w:val="a7"/>
      </w:pPr>
      <w:r>
        <w:rPr>
          <w:rFonts w:hint="eastAsia"/>
        </w:rPr>
        <w:t xml:space="preserve">               </w:t>
      </w:r>
      <w:proofErr w:type="gramStart"/>
      <w:r>
        <w:t>.option</w:t>
      </w:r>
      <w:proofErr w:type="gramEnd"/>
      <w:r>
        <w:t>("sep", ",")</w:t>
      </w:r>
    </w:p>
    <w:p w14:paraId="0A5CB069" w14:textId="1732814A" w:rsidR="00E97064" w:rsidRDefault="00E97064" w:rsidP="00E97064">
      <w:pPr>
        <w:pStyle w:val="a7"/>
      </w:pPr>
      <w:r>
        <w:rPr>
          <w:rFonts w:hint="eastAsia"/>
        </w:rPr>
        <w:t xml:space="preserve">               </w:t>
      </w:r>
      <w:r>
        <w:t>.csv("/data/statesPopulation.csv")</w:t>
      </w:r>
    </w:p>
    <w:p w14:paraId="20E85176" w14:textId="77777777" w:rsidR="00E97064" w:rsidRDefault="00E97064" w:rsidP="00E97064">
      <w:pPr>
        <w:pStyle w:val="a7"/>
      </w:pPr>
    </w:p>
    <w:p w14:paraId="0B89E0E1" w14:textId="77777777" w:rsidR="00E97064" w:rsidRDefault="00E97064" w:rsidP="00E97064">
      <w:pPr>
        <w:pStyle w:val="a7"/>
      </w:pPr>
      <w:r>
        <w:t>// Exiting paste mode, now interpreting.</w:t>
      </w:r>
    </w:p>
    <w:p w14:paraId="4384D661" w14:textId="77777777" w:rsidR="00E97064" w:rsidRDefault="00E97064" w:rsidP="00E97064">
      <w:pPr>
        <w:pStyle w:val="a7"/>
      </w:pPr>
    </w:p>
    <w:p w14:paraId="5A211B62" w14:textId="77777777" w:rsidR="00E97064" w:rsidRDefault="00E97064" w:rsidP="00E97064">
      <w:pPr>
        <w:pStyle w:val="a7"/>
      </w:pPr>
      <w:r>
        <w:t xml:space="preserve">statesDF: </w:t>
      </w:r>
      <w:proofErr w:type="gramStart"/>
      <w:r>
        <w:t>org.apache.spark.sql.DataFrame</w:t>
      </w:r>
      <w:proofErr w:type="gramEnd"/>
      <w:r>
        <w:t xml:space="preserve"> = [State: string, Year: int ... 1 more field]</w:t>
      </w:r>
    </w:p>
    <w:p w14:paraId="368CE48C" w14:textId="77777777" w:rsidR="00E97064" w:rsidRDefault="00E97064" w:rsidP="00E97064">
      <w:pPr>
        <w:pStyle w:val="a7"/>
        <w:ind w:firstLineChars="0" w:firstLine="0"/>
      </w:pPr>
    </w:p>
    <w:p w14:paraId="5628B0DD" w14:textId="77777777" w:rsidR="00E97064" w:rsidRDefault="00E97064" w:rsidP="00E97064">
      <w:pPr>
        <w:pStyle w:val="a7"/>
      </w:pPr>
      <w:r>
        <w:t>scala&gt; statesDF.schema</w:t>
      </w:r>
    </w:p>
    <w:p w14:paraId="7215FE9A" w14:textId="77777777" w:rsidR="00E97064" w:rsidRDefault="00E97064" w:rsidP="00E97064">
      <w:pPr>
        <w:pStyle w:val="a7"/>
      </w:pPr>
      <w:r>
        <w:t xml:space="preserve">res6: </w:t>
      </w:r>
      <w:proofErr w:type="gramStart"/>
      <w:r>
        <w:t>org.apache.spark.sql.types</w:t>
      </w:r>
      <w:proofErr w:type="gramEnd"/>
      <w:r>
        <w:t>.StructType = StructType(StructField(State,StringType,true), StructField(Year,IntegerType,true), StructField(Population,IntegerType,true))</w:t>
      </w:r>
    </w:p>
    <w:p w14:paraId="50D53E80" w14:textId="77777777" w:rsidR="00E97064" w:rsidRDefault="00E97064" w:rsidP="00E97064">
      <w:pPr>
        <w:pStyle w:val="a7"/>
      </w:pPr>
    </w:p>
    <w:p w14:paraId="1FCB855A" w14:textId="77777777" w:rsidR="00E97064" w:rsidRDefault="00E97064" w:rsidP="00E97064">
      <w:pPr>
        <w:pStyle w:val="a7"/>
      </w:pPr>
      <w:r>
        <w:t>scala&gt; statesDF.printSchema</w:t>
      </w:r>
    </w:p>
    <w:p w14:paraId="5DC780CB" w14:textId="77777777" w:rsidR="00E97064" w:rsidRDefault="00E97064" w:rsidP="00E97064">
      <w:pPr>
        <w:pStyle w:val="a7"/>
      </w:pPr>
      <w:r>
        <w:t>root</w:t>
      </w:r>
    </w:p>
    <w:p w14:paraId="49A4E74D" w14:textId="77777777" w:rsidR="00E97064" w:rsidRDefault="00E97064" w:rsidP="00E97064">
      <w:pPr>
        <w:pStyle w:val="a7"/>
      </w:pPr>
      <w:r>
        <w:t xml:space="preserve"> |-- State: string (nullable = true)</w:t>
      </w:r>
    </w:p>
    <w:p w14:paraId="564A62F7" w14:textId="77777777" w:rsidR="00E97064" w:rsidRDefault="00E97064" w:rsidP="00E97064">
      <w:pPr>
        <w:pStyle w:val="a7"/>
      </w:pPr>
      <w:r>
        <w:t xml:space="preserve"> |-- Year: integer (nullable = true)</w:t>
      </w:r>
    </w:p>
    <w:p w14:paraId="4BD1F6F8" w14:textId="7EC39071" w:rsidR="00FF0AEC" w:rsidRDefault="00E97064" w:rsidP="00E97064">
      <w:pPr>
        <w:pStyle w:val="a7"/>
      </w:pPr>
      <w:r>
        <w:t xml:space="preserve"> |-- Population: integer (nullable = true)</w:t>
      </w:r>
    </w:p>
    <w:p w14:paraId="0796AA5C" w14:textId="4C2642C4" w:rsidR="00E97064" w:rsidRDefault="001234FE" w:rsidP="001234FE">
      <w:pPr>
        <w:ind w:firstLine="420"/>
      </w:pPr>
      <w:r>
        <w:rPr>
          <w:rFonts w:hint="eastAsia"/>
        </w:rPr>
        <w:t>我们使用</w:t>
      </w:r>
      <w:r>
        <w:rPr>
          <w:rFonts w:hint="eastAsia"/>
        </w:rPr>
        <w:t>StructType</w:t>
      </w:r>
      <w:r>
        <w:rPr>
          <w:rFonts w:hint="eastAsia"/>
        </w:rPr>
        <w:t>描述数据</w:t>
      </w:r>
      <w:r w:rsidR="00D06A1B">
        <w:rPr>
          <w:rFonts w:hint="eastAsia"/>
        </w:rPr>
        <w:t>结构</w:t>
      </w:r>
      <w:r>
        <w:rPr>
          <w:rFonts w:hint="eastAsia"/>
        </w:rPr>
        <w:t>模式，是</w:t>
      </w:r>
      <w:r>
        <w:rPr>
          <w:rFonts w:hint="eastAsia"/>
        </w:rPr>
        <w:t>StructField</w:t>
      </w:r>
      <w:r>
        <w:rPr>
          <w:rFonts w:hint="eastAsia"/>
        </w:rPr>
        <w:t>对象的集合。</w:t>
      </w:r>
      <w:r>
        <w:rPr>
          <w:rFonts w:hint="eastAsia"/>
        </w:rPr>
        <w:t>StructType</w:t>
      </w:r>
      <w:r>
        <w:rPr>
          <w:rFonts w:hint="eastAsia"/>
        </w:rPr>
        <w:t>和</w:t>
      </w:r>
      <w:r>
        <w:rPr>
          <w:rFonts w:hint="eastAsia"/>
        </w:rPr>
        <w:t>StructField</w:t>
      </w:r>
      <w:r>
        <w:rPr>
          <w:rFonts w:hint="eastAsia"/>
        </w:rPr>
        <w:t>属于</w:t>
      </w:r>
      <w:r>
        <w:rPr>
          <w:rFonts w:hint="eastAsia"/>
        </w:rPr>
        <w:t>org.apache.spark.sql.types</w:t>
      </w:r>
      <w:r>
        <w:rPr>
          <w:rFonts w:hint="eastAsia"/>
        </w:rPr>
        <w:t>包，</w:t>
      </w:r>
      <w:r>
        <w:rPr>
          <w:rFonts w:hint="eastAsia"/>
        </w:rPr>
        <w:t>IntegerType</w:t>
      </w:r>
      <w:r>
        <w:rPr>
          <w:rFonts w:hint="eastAsia"/>
        </w:rPr>
        <w:t>和</w:t>
      </w:r>
      <w:r>
        <w:rPr>
          <w:rFonts w:hint="eastAsia"/>
        </w:rPr>
        <w:t>StringType</w:t>
      </w:r>
      <w:r>
        <w:rPr>
          <w:rFonts w:hint="eastAsia"/>
        </w:rPr>
        <w:t>等数据类型也属于</w:t>
      </w:r>
      <w:r>
        <w:rPr>
          <w:rFonts w:hint="eastAsia"/>
        </w:rPr>
        <w:t>theorg.apache.spark.sql.types</w:t>
      </w:r>
      <w:r w:rsidR="00EA4FE5">
        <w:rPr>
          <w:rFonts w:hint="eastAsia"/>
        </w:rPr>
        <w:t>包，</w:t>
      </w:r>
      <w:r w:rsidR="00FE4CC7">
        <w:rPr>
          <w:rFonts w:hint="eastAsia"/>
        </w:rPr>
        <w:t>导入这些类</w:t>
      </w:r>
      <w:r w:rsidR="007878A1">
        <w:rPr>
          <w:rFonts w:hint="eastAsia"/>
        </w:rPr>
        <w:t>，我们可以</w:t>
      </w:r>
      <w:r w:rsidR="00246240">
        <w:rPr>
          <w:rFonts w:hint="eastAsia"/>
        </w:rPr>
        <w:t>显示</w:t>
      </w:r>
      <w:r w:rsidR="00804349">
        <w:rPr>
          <w:rFonts w:hint="eastAsia"/>
        </w:rPr>
        <w:t>自定义</w:t>
      </w:r>
      <w:r w:rsidR="007878A1">
        <w:rPr>
          <w:rFonts w:hint="eastAsia"/>
        </w:rPr>
        <w:t>模式</w:t>
      </w:r>
      <w:r w:rsidR="00FE4CC7" w:rsidRPr="00FE4CC7">
        <w:rPr>
          <w:rFonts w:hint="eastAsia"/>
        </w:rPr>
        <w:t>。</w:t>
      </w:r>
    </w:p>
    <w:p w14:paraId="295702BC" w14:textId="77777777" w:rsidR="00EA4FE5" w:rsidRDefault="00EA4FE5" w:rsidP="00EA4FE5">
      <w:pPr>
        <w:pStyle w:val="a7"/>
      </w:pPr>
      <w:r>
        <w:t xml:space="preserve">scala&gt; import </w:t>
      </w:r>
      <w:proofErr w:type="gramStart"/>
      <w:r>
        <w:t>org.apache.spark.sql.types</w:t>
      </w:r>
      <w:proofErr w:type="gramEnd"/>
      <w:r>
        <w:t>.{StructType, IntegerType,StringType}</w:t>
      </w:r>
    </w:p>
    <w:p w14:paraId="0A10B340" w14:textId="77777777" w:rsidR="00EA4FE5" w:rsidRDefault="00EA4FE5" w:rsidP="00EA4FE5">
      <w:pPr>
        <w:pStyle w:val="a7"/>
      </w:pPr>
      <w:r>
        <w:t xml:space="preserve">import </w:t>
      </w:r>
      <w:proofErr w:type="gramStart"/>
      <w:r>
        <w:t>org.apache.spark.sql.types</w:t>
      </w:r>
      <w:proofErr w:type="gramEnd"/>
      <w:r>
        <w:t>.{StructType, IntegerType, StringType}</w:t>
      </w:r>
    </w:p>
    <w:p w14:paraId="3DB966A2" w14:textId="77777777" w:rsidR="00EA4FE5" w:rsidRDefault="00EA4FE5" w:rsidP="00EA4FE5">
      <w:pPr>
        <w:pStyle w:val="a7"/>
        <w:rPr>
          <w:rFonts w:hint="eastAsia"/>
        </w:rPr>
      </w:pPr>
    </w:p>
    <w:p w14:paraId="415BFA42" w14:textId="53F4BE0F" w:rsidR="00CA4889" w:rsidRPr="00CA4889" w:rsidRDefault="00CA4889" w:rsidP="00CA4889">
      <w:pPr>
        <w:ind w:firstLine="420"/>
        <w:rPr>
          <w:rFonts w:hint="eastAsia"/>
        </w:rPr>
      </w:pPr>
      <w:r>
        <w:rPr>
          <w:rFonts w:hint="eastAsia"/>
        </w:rPr>
        <w:t>定义一个模式包含</w:t>
      </w:r>
      <w:r w:rsidRPr="00CA4889">
        <w:rPr>
          <w:rFonts w:hint="eastAsia"/>
        </w:rPr>
        <w:t>用两个字段</w:t>
      </w:r>
      <w:r>
        <w:rPr>
          <w:rFonts w:hint="eastAsia"/>
        </w:rPr>
        <w:t>，</w:t>
      </w:r>
      <w:r w:rsidRPr="00CA4889">
        <w:rPr>
          <w:rFonts w:hint="eastAsia"/>
        </w:rPr>
        <w:t>一个</w:t>
      </w:r>
      <w:r>
        <w:rPr>
          <w:rFonts w:hint="eastAsia"/>
        </w:rPr>
        <w:t>为整数</w:t>
      </w:r>
      <w:r w:rsidRPr="00CA4889">
        <w:rPr>
          <w:rFonts w:hint="eastAsia"/>
        </w:rPr>
        <w:t>，后跟一个</w:t>
      </w:r>
      <w:r>
        <w:rPr>
          <w:rFonts w:hint="eastAsia"/>
        </w:rPr>
        <w:t>字符串</w:t>
      </w:r>
      <w:r w:rsidRPr="00CA4889">
        <w:rPr>
          <w:rFonts w:hint="eastAsia"/>
        </w:rPr>
        <w:t>：</w:t>
      </w:r>
    </w:p>
    <w:p w14:paraId="0CA31A2A" w14:textId="77777777" w:rsidR="00EA4FE5" w:rsidRDefault="00EA4FE5" w:rsidP="00EA4FE5">
      <w:pPr>
        <w:pStyle w:val="a7"/>
      </w:pPr>
      <w:r>
        <w:t xml:space="preserve">scala&gt; val schema = new </w:t>
      </w:r>
      <w:proofErr w:type="gramStart"/>
      <w:r>
        <w:t>StructType(</w:t>
      </w:r>
      <w:proofErr w:type="gramEnd"/>
      <w:r>
        <w:t>).add("i", IntegerType).add("s",StringType)</w:t>
      </w:r>
    </w:p>
    <w:p w14:paraId="682F7168" w14:textId="77777777" w:rsidR="00EA4FE5" w:rsidRDefault="00EA4FE5" w:rsidP="00EA4FE5">
      <w:pPr>
        <w:pStyle w:val="a7"/>
      </w:pPr>
      <w:r>
        <w:t xml:space="preserve">schema: </w:t>
      </w:r>
      <w:proofErr w:type="gramStart"/>
      <w:r>
        <w:t>org.apache.spark.sql.types</w:t>
      </w:r>
      <w:proofErr w:type="gramEnd"/>
      <w:r>
        <w:t>.StructType = StructType(StructField(i,IntegerType,true), StructField(s,StringType,true))</w:t>
      </w:r>
    </w:p>
    <w:p w14:paraId="7F1E8CCD" w14:textId="77777777" w:rsidR="00EA4FE5" w:rsidRDefault="00EA4FE5" w:rsidP="00EA4FE5">
      <w:pPr>
        <w:pStyle w:val="a7"/>
      </w:pPr>
    </w:p>
    <w:p w14:paraId="520C9580" w14:textId="77777777" w:rsidR="00EA4FE5" w:rsidRDefault="00EA4FE5" w:rsidP="00EA4FE5">
      <w:pPr>
        <w:pStyle w:val="a7"/>
      </w:pPr>
      <w:r>
        <w:t xml:space="preserve">scala&gt; </w:t>
      </w:r>
      <w:proofErr w:type="gramStart"/>
      <w:r>
        <w:t>schema.printTreeString</w:t>
      </w:r>
      <w:proofErr w:type="gramEnd"/>
    </w:p>
    <w:p w14:paraId="47D0213F" w14:textId="77777777" w:rsidR="00EA4FE5" w:rsidRDefault="00EA4FE5" w:rsidP="00EA4FE5">
      <w:pPr>
        <w:pStyle w:val="a7"/>
      </w:pPr>
      <w:r>
        <w:t>root</w:t>
      </w:r>
    </w:p>
    <w:p w14:paraId="16984E3F" w14:textId="77777777" w:rsidR="00EA4FE5" w:rsidRDefault="00EA4FE5" w:rsidP="00EA4FE5">
      <w:pPr>
        <w:pStyle w:val="a7"/>
      </w:pPr>
      <w:r>
        <w:t xml:space="preserve"> |-- i: integer (nullable = true)</w:t>
      </w:r>
    </w:p>
    <w:p w14:paraId="6BFE90FD" w14:textId="77777777" w:rsidR="00EA4FE5" w:rsidRDefault="00EA4FE5" w:rsidP="00EA4FE5">
      <w:pPr>
        <w:pStyle w:val="a7"/>
      </w:pPr>
      <w:r>
        <w:t xml:space="preserve"> |-- s: string (nullable = true)</w:t>
      </w:r>
    </w:p>
    <w:p w14:paraId="346D33E0" w14:textId="77777777" w:rsidR="00EA4FE5" w:rsidRDefault="00EA4FE5" w:rsidP="00D57B50">
      <w:pPr>
        <w:pStyle w:val="a7"/>
        <w:ind w:firstLineChars="0" w:firstLine="0"/>
        <w:rPr>
          <w:rFonts w:hint="eastAsia"/>
        </w:rPr>
      </w:pPr>
    </w:p>
    <w:p w14:paraId="51ABDF36" w14:textId="19C7A8AD" w:rsidR="00CB57EC" w:rsidRPr="00CB57EC" w:rsidRDefault="00CB57EC" w:rsidP="00CB57EC">
      <w:pPr>
        <w:ind w:firstLine="420"/>
        <w:rPr>
          <w:rFonts w:hint="eastAsia"/>
        </w:rPr>
      </w:pPr>
      <w:r w:rsidRPr="00CB57EC">
        <w:rPr>
          <w:rFonts w:hint="eastAsia"/>
        </w:rPr>
        <w:t>还有一个使用</w:t>
      </w:r>
      <w:r w:rsidRPr="00CB57EC">
        <w:rPr>
          <w:rFonts w:hint="eastAsia"/>
        </w:rPr>
        <w:t>prettyJson</w:t>
      </w:r>
      <w:r>
        <w:rPr>
          <w:rFonts w:hint="eastAsia"/>
        </w:rPr>
        <w:t>()</w:t>
      </w:r>
      <w:r w:rsidRPr="00CB57EC">
        <w:rPr>
          <w:rFonts w:hint="eastAsia"/>
        </w:rPr>
        <w:t>函数来打印</w:t>
      </w:r>
      <w:r w:rsidRPr="00CB57EC">
        <w:rPr>
          <w:rFonts w:hint="eastAsia"/>
        </w:rPr>
        <w:t>JSON</w:t>
      </w:r>
      <w:r w:rsidRPr="00CB57EC">
        <w:rPr>
          <w:rFonts w:hint="eastAsia"/>
        </w:rPr>
        <w:t>的选项，如下所示：</w:t>
      </w:r>
    </w:p>
    <w:p w14:paraId="5C6BE4A7" w14:textId="77777777" w:rsidR="00EA4FE5" w:rsidRDefault="00EA4FE5" w:rsidP="00EA4FE5">
      <w:pPr>
        <w:pStyle w:val="a7"/>
      </w:pPr>
      <w:r>
        <w:t xml:space="preserve">scala&gt; </w:t>
      </w:r>
      <w:proofErr w:type="gramStart"/>
      <w:r>
        <w:t>schema.prettyJson</w:t>
      </w:r>
      <w:proofErr w:type="gramEnd"/>
    </w:p>
    <w:p w14:paraId="322FB110" w14:textId="77777777" w:rsidR="00EA4FE5" w:rsidRDefault="00EA4FE5" w:rsidP="00EA4FE5">
      <w:pPr>
        <w:pStyle w:val="a7"/>
      </w:pPr>
      <w:r>
        <w:t>res9: String =</w:t>
      </w:r>
    </w:p>
    <w:p w14:paraId="6AA876D8" w14:textId="77777777" w:rsidR="00EA4FE5" w:rsidRDefault="00EA4FE5" w:rsidP="00EA4FE5">
      <w:pPr>
        <w:pStyle w:val="a7"/>
      </w:pPr>
      <w:r>
        <w:t>{</w:t>
      </w:r>
    </w:p>
    <w:p w14:paraId="5BE439F9" w14:textId="77777777" w:rsidR="00EA4FE5" w:rsidRDefault="00EA4FE5" w:rsidP="00EA4FE5">
      <w:pPr>
        <w:pStyle w:val="a7"/>
      </w:pPr>
      <w:r>
        <w:t xml:space="preserve">  "type</w:t>
      </w:r>
      <w:proofErr w:type="gramStart"/>
      <w:r>
        <w:t>" :</w:t>
      </w:r>
      <w:proofErr w:type="gramEnd"/>
      <w:r>
        <w:t xml:space="preserve"> "struct",</w:t>
      </w:r>
    </w:p>
    <w:p w14:paraId="5D90E8CF" w14:textId="77777777" w:rsidR="00EA4FE5" w:rsidRDefault="00EA4FE5" w:rsidP="00EA4FE5">
      <w:pPr>
        <w:pStyle w:val="a7"/>
      </w:pPr>
      <w:r>
        <w:t xml:space="preserve">  "fields</w:t>
      </w:r>
      <w:proofErr w:type="gramStart"/>
      <w:r>
        <w:t>" :</w:t>
      </w:r>
      <w:proofErr w:type="gramEnd"/>
      <w:r>
        <w:t xml:space="preserve"> [ {</w:t>
      </w:r>
    </w:p>
    <w:p w14:paraId="1B4047DC" w14:textId="77777777" w:rsidR="00EA4FE5" w:rsidRDefault="00EA4FE5" w:rsidP="00EA4FE5">
      <w:pPr>
        <w:pStyle w:val="a7"/>
      </w:pPr>
      <w:r>
        <w:lastRenderedPageBreak/>
        <w:t xml:space="preserve">    "name</w:t>
      </w:r>
      <w:proofErr w:type="gramStart"/>
      <w:r>
        <w:t>" :</w:t>
      </w:r>
      <w:proofErr w:type="gramEnd"/>
      <w:r>
        <w:t xml:space="preserve"> "i",</w:t>
      </w:r>
    </w:p>
    <w:p w14:paraId="0C1183AA" w14:textId="77777777" w:rsidR="00EA4FE5" w:rsidRDefault="00EA4FE5" w:rsidP="00EA4FE5">
      <w:pPr>
        <w:pStyle w:val="a7"/>
      </w:pPr>
      <w:r>
        <w:t xml:space="preserve">    "type</w:t>
      </w:r>
      <w:proofErr w:type="gramStart"/>
      <w:r>
        <w:t>" :</w:t>
      </w:r>
      <w:proofErr w:type="gramEnd"/>
      <w:r>
        <w:t xml:space="preserve"> "integer",</w:t>
      </w:r>
    </w:p>
    <w:p w14:paraId="16F4C1D7" w14:textId="77777777" w:rsidR="00EA4FE5" w:rsidRDefault="00EA4FE5" w:rsidP="00EA4FE5">
      <w:pPr>
        <w:pStyle w:val="a7"/>
      </w:pPr>
      <w:r>
        <w:t xml:space="preserve">    "nullable</w:t>
      </w:r>
      <w:proofErr w:type="gramStart"/>
      <w:r>
        <w:t>" :</w:t>
      </w:r>
      <w:proofErr w:type="gramEnd"/>
      <w:r>
        <w:t xml:space="preserve"> true,</w:t>
      </w:r>
    </w:p>
    <w:p w14:paraId="46BD079B" w14:textId="77777777" w:rsidR="00EA4FE5" w:rsidRDefault="00EA4FE5" w:rsidP="00EA4FE5">
      <w:pPr>
        <w:pStyle w:val="a7"/>
      </w:pPr>
      <w:r>
        <w:t xml:space="preserve">    "metadata</w:t>
      </w:r>
      <w:proofErr w:type="gramStart"/>
      <w:r>
        <w:t>" :</w:t>
      </w:r>
      <w:proofErr w:type="gramEnd"/>
      <w:r>
        <w:t xml:space="preserve"> { }</w:t>
      </w:r>
    </w:p>
    <w:p w14:paraId="5CD9AF7B" w14:textId="77777777" w:rsidR="00EA4FE5" w:rsidRDefault="00EA4FE5" w:rsidP="00EA4FE5">
      <w:pPr>
        <w:pStyle w:val="a7"/>
      </w:pPr>
      <w:r>
        <w:t xml:space="preserve">  }, {</w:t>
      </w:r>
    </w:p>
    <w:p w14:paraId="262DEA49" w14:textId="77777777" w:rsidR="00EA4FE5" w:rsidRDefault="00EA4FE5" w:rsidP="00EA4FE5">
      <w:pPr>
        <w:pStyle w:val="a7"/>
      </w:pPr>
      <w:r>
        <w:t xml:space="preserve">    "name</w:t>
      </w:r>
      <w:proofErr w:type="gramStart"/>
      <w:r>
        <w:t>" :</w:t>
      </w:r>
      <w:proofErr w:type="gramEnd"/>
      <w:r>
        <w:t xml:space="preserve"> "s",</w:t>
      </w:r>
    </w:p>
    <w:p w14:paraId="4A81BBE0" w14:textId="77777777" w:rsidR="00EA4FE5" w:rsidRDefault="00EA4FE5" w:rsidP="00EA4FE5">
      <w:pPr>
        <w:pStyle w:val="a7"/>
      </w:pPr>
      <w:r>
        <w:t xml:space="preserve">    "type</w:t>
      </w:r>
      <w:proofErr w:type="gramStart"/>
      <w:r>
        <w:t>" :</w:t>
      </w:r>
      <w:proofErr w:type="gramEnd"/>
      <w:r>
        <w:t xml:space="preserve"> "string",</w:t>
      </w:r>
    </w:p>
    <w:p w14:paraId="6E11538B" w14:textId="77777777" w:rsidR="00EA4FE5" w:rsidRDefault="00EA4FE5" w:rsidP="00EA4FE5">
      <w:pPr>
        <w:pStyle w:val="a7"/>
      </w:pPr>
      <w:r>
        <w:t xml:space="preserve">    "nullable</w:t>
      </w:r>
      <w:proofErr w:type="gramStart"/>
      <w:r>
        <w:t>" :</w:t>
      </w:r>
      <w:proofErr w:type="gramEnd"/>
      <w:r>
        <w:t xml:space="preserve"> true,</w:t>
      </w:r>
    </w:p>
    <w:p w14:paraId="29BEED2A" w14:textId="77777777" w:rsidR="00EA4FE5" w:rsidRDefault="00EA4FE5" w:rsidP="00EA4FE5">
      <w:pPr>
        <w:pStyle w:val="a7"/>
      </w:pPr>
      <w:r>
        <w:t xml:space="preserve">    "metadata</w:t>
      </w:r>
      <w:proofErr w:type="gramStart"/>
      <w:r>
        <w:t>" :</w:t>
      </w:r>
      <w:proofErr w:type="gramEnd"/>
      <w:r>
        <w:t xml:space="preserve"> { }</w:t>
      </w:r>
    </w:p>
    <w:p w14:paraId="1C9D2CDE" w14:textId="77777777" w:rsidR="00EA4FE5" w:rsidRDefault="00EA4FE5" w:rsidP="00EA4FE5">
      <w:pPr>
        <w:pStyle w:val="a7"/>
      </w:pPr>
      <w:r>
        <w:t xml:space="preserve">  } ]</w:t>
      </w:r>
    </w:p>
    <w:p w14:paraId="55082C5A" w14:textId="54CEF47F" w:rsidR="00EA4FE5" w:rsidRDefault="00EA4FE5" w:rsidP="00EA4FE5">
      <w:pPr>
        <w:pStyle w:val="a7"/>
        <w:rPr>
          <w:rFonts w:hint="eastAsia"/>
        </w:rPr>
      </w:pPr>
      <w:r>
        <w:t>}</w:t>
      </w:r>
    </w:p>
    <w:p w14:paraId="28EDAEE9" w14:textId="5DAB41BE" w:rsidR="00CA4889" w:rsidRDefault="008E5C53" w:rsidP="00CA4889">
      <w:pPr>
        <w:ind w:firstLine="420"/>
        <w:rPr>
          <w:rFonts w:hint="eastAsia"/>
        </w:rPr>
      </w:pPr>
      <w:r w:rsidRPr="008E5C53">
        <w:rPr>
          <w:rFonts w:hint="eastAsia"/>
        </w:rPr>
        <w:t>Spark SQL</w:t>
      </w:r>
      <w:r w:rsidRPr="008E5C53">
        <w:rPr>
          <w:rFonts w:hint="eastAsia"/>
        </w:rPr>
        <w:t>的所有数据类型都位于</w:t>
      </w:r>
      <w:r w:rsidRPr="008E5C53">
        <w:rPr>
          <w:rFonts w:hint="eastAsia"/>
        </w:rPr>
        <w:t>org.apache.spark.sql.types</w:t>
      </w:r>
      <w:r w:rsidR="003C3FD1">
        <w:rPr>
          <w:rFonts w:hint="eastAsia"/>
        </w:rPr>
        <w:t>包</w:t>
      </w:r>
      <w:r>
        <w:rPr>
          <w:rFonts w:hint="eastAsia"/>
        </w:rPr>
        <w:t>中，我们</w:t>
      </w:r>
      <w:r w:rsidRPr="008E5C53">
        <w:rPr>
          <w:rFonts w:hint="eastAsia"/>
        </w:rPr>
        <w:t>可以通过以下方式访问它们：</w:t>
      </w:r>
    </w:p>
    <w:p w14:paraId="13AF1148" w14:textId="77777777" w:rsidR="003E6FF0" w:rsidRDefault="003E6FF0" w:rsidP="003E6FF0">
      <w:pPr>
        <w:pStyle w:val="a7"/>
      </w:pPr>
      <w:r>
        <w:t xml:space="preserve">scala&gt; import </w:t>
      </w:r>
      <w:proofErr w:type="gramStart"/>
      <w:r>
        <w:t>org.apache.spark.sql.types</w:t>
      </w:r>
      <w:proofErr w:type="gramEnd"/>
      <w:r>
        <w:t>._</w:t>
      </w:r>
    </w:p>
    <w:p w14:paraId="01DA2A0B" w14:textId="3E36A995" w:rsidR="008E5C53" w:rsidRDefault="003E6FF0" w:rsidP="003E6FF0">
      <w:pPr>
        <w:pStyle w:val="a7"/>
        <w:rPr>
          <w:rFonts w:hint="eastAsia"/>
        </w:rPr>
      </w:pPr>
      <w:r>
        <w:t xml:space="preserve">import </w:t>
      </w:r>
      <w:proofErr w:type="gramStart"/>
      <w:r>
        <w:t>org.apache.spark.sql.types</w:t>
      </w:r>
      <w:proofErr w:type="gramEnd"/>
      <w:r>
        <w:t>._</w:t>
      </w:r>
    </w:p>
    <w:p w14:paraId="0A488E35" w14:textId="6A93AD21" w:rsidR="00F3695A" w:rsidRDefault="00B16FFF" w:rsidP="00F3695A">
      <w:pPr>
        <w:ind w:firstLine="420"/>
        <w:rPr>
          <w:rFonts w:hint="eastAsia"/>
        </w:rPr>
      </w:pPr>
      <w:r w:rsidRPr="00B16FFF">
        <w:rPr>
          <w:rFonts w:hint="eastAsia"/>
        </w:rPr>
        <w:t>DataType</w:t>
      </w:r>
      <w:r w:rsidRPr="00B16FFF">
        <w:rPr>
          <w:rFonts w:hint="eastAsia"/>
        </w:rPr>
        <w:t>抽象类是</w:t>
      </w:r>
      <w:r w:rsidRPr="00B16FFF">
        <w:rPr>
          <w:rFonts w:hint="eastAsia"/>
        </w:rPr>
        <w:t>Spark SQL</w:t>
      </w:r>
      <w:r w:rsidRPr="00B16FFF">
        <w:rPr>
          <w:rFonts w:hint="eastAsia"/>
        </w:rPr>
        <w:t>中所有内置数据类型的基本类型，例如字符串等</w:t>
      </w:r>
      <w:r>
        <w:rPr>
          <w:rFonts w:hint="eastAsia"/>
        </w:rPr>
        <w:t>等</w:t>
      </w:r>
      <w:r w:rsidRPr="00B16FFF">
        <w:rPr>
          <w:rFonts w:hint="eastAsia"/>
        </w:rPr>
        <w:t>。</w:t>
      </w:r>
      <w:r>
        <w:fldChar w:fldCharType="begin"/>
      </w:r>
      <w:r>
        <w:instrText xml:space="preserve"> </w:instrText>
      </w:r>
      <w:r>
        <w:rPr>
          <w:rFonts w:hint="eastAsia"/>
        </w:rPr>
        <w:instrText>REF _Ref35612784 \h</w:instrText>
      </w:r>
      <w:r>
        <w:instrText xml:space="preserve"> </w:instrText>
      </w:r>
      <w:r>
        <w:fldChar w:fldCharType="separate"/>
      </w:r>
      <w:r>
        <w:rPr>
          <w:rFonts w:hint="eastAsia"/>
        </w:rPr>
        <w:t>表格</w:t>
      </w:r>
      <w:r>
        <w:rPr>
          <w:rFonts w:hint="eastAsia"/>
        </w:rPr>
        <w:t xml:space="preserve"> </w:t>
      </w:r>
      <w:r>
        <w:rPr>
          <w:noProof/>
        </w:rPr>
        <w:t>4</w:t>
      </w:r>
      <w:r>
        <w:noBreakHyphen/>
      </w:r>
      <w:r>
        <w:rPr>
          <w:noProof/>
        </w:rPr>
        <w:t>1</w:t>
      </w:r>
      <w:r>
        <w:fldChar w:fldCharType="end"/>
      </w:r>
      <w:r>
        <w:rPr>
          <w:rFonts w:hint="eastAsia"/>
        </w:rPr>
        <w:t>中包括了</w:t>
      </w:r>
      <w:r w:rsidRPr="00B16FFF">
        <w:rPr>
          <w:rFonts w:hint="eastAsia"/>
        </w:rPr>
        <w:t>Spark SQL</w:t>
      </w:r>
      <w:r w:rsidRPr="00B16FFF">
        <w:rPr>
          <w:rFonts w:hint="eastAsia"/>
        </w:rPr>
        <w:t>和</w:t>
      </w:r>
      <w:r>
        <w:rPr>
          <w:rFonts w:hint="eastAsia"/>
        </w:rPr>
        <w:t>DataFrame</w:t>
      </w:r>
      <w:r w:rsidRPr="00B16FFF">
        <w:rPr>
          <w:rFonts w:hint="eastAsia"/>
        </w:rPr>
        <w:t>支持</w:t>
      </w:r>
      <w:r>
        <w:rPr>
          <w:rFonts w:hint="eastAsia"/>
        </w:rPr>
        <w:t>的</w:t>
      </w:r>
      <w:r w:rsidRPr="00B16FFF">
        <w:rPr>
          <w:rFonts w:hint="eastAsia"/>
        </w:rPr>
        <w:t>数据类型：</w:t>
      </w:r>
    </w:p>
    <w:p w14:paraId="5CA6A1C4" w14:textId="1CBB6083" w:rsidR="00ED7A3A" w:rsidRPr="00F3695A" w:rsidRDefault="00ED7A3A" w:rsidP="00ED7A3A">
      <w:pPr>
        <w:pStyle w:val="Caption"/>
        <w:rPr>
          <w:rFonts w:hint="eastAsia"/>
        </w:rPr>
      </w:pPr>
      <w:bookmarkStart w:id="1" w:name="_Ref35612784"/>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1</w:t>
      </w:r>
      <w:r>
        <w:fldChar w:fldCharType="end"/>
      </w:r>
      <w:bookmarkEnd w:id="1"/>
      <w:r>
        <w:rPr>
          <w:rFonts w:hint="eastAsia"/>
        </w:rPr>
        <w:t xml:space="preserve"> </w:t>
      </w:r>
      <w:r w:rsidRPr="00ED7A3A">
        <w:rPr>
          <w:rFonts w:hint="eastAsia"/>
        </w:rPr>
        <w:t>Spark SQL</w:t>
      </w:r>
      <w:r>
        <w:rPr>
          <w:rFonts w:hint="eastAsia"/>
        </w:rPr>
        <w:t>支持的</w:t>
      </w:r>
      <w:r w:rsidRPr="00ED7A3A">
        <w:rPr>
          <w:rFonts w:hint="eastAsia"/>
        </w:rPr>
        <w:t>数据类型</w:t>
      </w:r>
    </w:p>
    <w:tbl>
      <w:tblPr>
        <w:tblStyle w:val="TableGrid"/>
        <w:tblW w:w="0" w:type="auto"/>
        <w:tblLook w:val="04A0" w:firstRow="1" w:lastRow="0" w:firstColumn="1" w:lastColumn="0" w:noHBand="0" w:noVBand="1"/>
      </w:tblPr>
      <w:tblGrid>
        <w:gridCol w:w="1911"/>
        <w:gridCol w:w="6611"/>
      </w:tblGrid>
      <w:tr w:rsidR="00F3695A" w14:paraId="4D0CEAA3" w14:textId="77777777" w:rsidTr="00F3695A">
        <w:tc>
          <w:tcPr>
            <w:tcW w:w="1911" w:type="dxa"/>
          </w:tcPr>
          <w:p w14:paraId="1C959008" w14:textId="175825E7" w:rsidR="00F3695A" w:rsidRDefault="00F3695A" w:rsidP="00B16FFF">
            <w:pPr>
              <w:pStyle w:val="aa"/>
              <w:ind w:firstLine="300"/>
              <w:rPr>
                <w:rFonts w:hint="eastAsia"/>
              </w:rPr>
            </w:pPr>
            <w:r>
              <w:rPr>
                <w:rFonts w:hint="eastAsia"/>
              </w:rPr>
              <w:t>数据类型</w:t>
            </w:r>
          </w:p>
        </w:tc>
        <w:tc>
          <w:tcPr>
            <w:tcW w:w="6611" w:type="dxa"/>
          </w:tcPr>
          <w:p w14:paraId="30C33D21" w14:textId="2BB2DF81" w:rsidR="00F3695A" w:rsidRDefault="00F3695A" w:rsidP="00B16FFF">
            <w:pPr>
              <w:pStyle w:val="aa"/>
              <w:ind w:firstLine="300"/>
              <w:rPr>
                <w:rFonts w:hint="eastAsia"/>
              </w:rPr>
            </w:pPr>
            <w:r>
              <w:rPr>
                <w:rFonts w:hint="eastAsia"/>
              </w:rPr>
              <w:t>描述</w:t>
            </w:r>
          </w:p>
        </w:tc>
      </w:tr>
      <w:tr w:rsidR="00F3695A" w14:paraId="70E50829" w14:textId="77777777" w:rsidTr="00F3695A">
        <w:tc>
          <w:tcPr>
            <w:tcW w:w="1911" w:type="dxa"/>
          </w:tcPr>
          <w:p w14:paraId="03924C48" w14:textId="46C0C9DE" w:rsidR="00F3695A" w:rsidRDefault="00F96F35" w:rsidP="00B16FFF">
            <w:pPr>
              <w:pStyle w:val="a9"/>
              <w:rPr>
                <w:rFonts w:hint="eastAsia"/>
              </w:rPr>
            </w:pPr>
            <w:r w:rsidRPr="00F96F35">
              <w:t>ByteType</w:t>
            </w:r>
          </w:p>
        </w:tc>
        <w:tc>
          <w:tcPr>
            <w:tcW w:w="6611" w:type="dxa"/>
          </w:tcPr>
          <w:p w14:paraId="1E850A33" w14:textId="0DE66BF5" w:rsidR="00F3695A" w:rsidRDefault="007C322D" w:rsidP="00B16FFF">
            <w:pPr>
              <w:pStyle w:val="a9"/>
              <w:rPr>
                <w:rFonts w:hint="eastAsia"/>
              </w:rPr>
            </w:pPr>
            <w:r w:rsidRPr="007C322D">
              <w:rPr>
                <w:rFonts w:hint="eastAsia"/>
              </w:rPr>
              <w:t>表示</w:t>
            </w:r>
            <w:r w:rsidRPr="007C322D">
              <w:rPr>
                <w:rFonts w:hint="eastAsia"/>
              </w:rPr>
              <w:t>1</w:t>
            </w:r>
            <w:r>
              <w:rPr>
                <w:rFonts w:hint="eastAsia"/>
              </w:rPr>
              <w:t>字节有符号整数，</w:t>
            </w:r>
            <w:r w:rsidRPr="007C322D">
              <w:rPr>
                <w:rFonts w:hint="eastAsia"/>
              </w:rPr>
              <w:t>数字范围从</w:t>
            </w:r>
            <w:r w:rsidRPr="007C322D">
              <w:rPr>
                <w:rFonts w:hint="eastAsia"/>
              </w:rPr>
              <w:t>-128</w:t>
            </w:r>
            <w:r w:rsidRPr="007C322D">
              <w:rPr>
                <w:rFonts w:hint="eastAsia"/>
              </w:rPr>
              <w:t>到</w:t>
            </w:r>
            <w:r w:rsidRPr="007C322D">
              <w:rPr>
                <w:rFonts w:hint="eastAsia"/>
              </w:rPr>
              <w:t>127</w:t>
            </w:r>
            <w:r>
              <w:rPr>
                <w:rFonts w:hint="eastAsia"/>
              </w:rPr>
              <w:t>。</w:t>
            </w:r>
          </w:p>
        </w:tc>
      </w:tr>
      <w:tr w:rsidR="00F3695A" w14:paraId="7823FBCF" w14:textId="77777777" w:rsidTr="00F3695A">
        <w:tc>
          <w:tcPr>
            <w:tcW w:w="1911" w:type="dxa"/>
          </w:tcPr>
          <w:p w14:paraId="1D771198" w14:textId="621D9BDC" w:rsidR="00F3695A" w:rsidRDefault="00F96F35" w:rsidP="00B16FFF">
            <w:pPr>
              <w:pStyle w:val="a9"/>
              <w:rPr>
                <w:rFonts w:hint="eastAsia"/>
              </w:rPr>
            </w:pPr>
            <w:r w:rsidRPr="00F96F35">
              <w:t>ShortType</w:t>
            </w:r>
          </w:p>
        </w:tc>
        <w:tc>
          <w:tcPr>
            <w:tcW w:w="6611" w:type="dxa"/>
          </w:tcPr>
          <w:p w14:paraId="7BEAC211" w14:textId="39041C16" w:rsidR="00F3695A" w:rsidRDefault="001B3132" w:rsidP="00B16FFF">
            <w:pPr>
              <w:pStyle w:val="a9"/>
              <w:rPr>
                <w:rFonts w:hint="eastAsia"/>
              </w:rPr>
            </w:pPr>
            <w:r w:rsidRPr="001B3132">
              <w:rPr>
                <w:rFonts w:hint="eastAsia"/>
              </w:rPr>
              <w:t>表示</w:t>
            </w:r>
            <w:r w:rsidRPr="001B3132">
              <w:rPr>
                <w:rFonts w:hint="eastAsia"/>
              </w:rPr>
              <w:t>2</w:t>
            </w:r>
            <w:r>
              <w:rPr>
                <w:rFonts w:hint="eastAsia"/>
              </w:rPr>
              <w:t>字节有符号整数，</w:t>
            </w:r>
            <w:r w:rsidRPr="001B3132">
              <w:rPr>
                <w:rFonts w:hint="eastAsia"/>
              </w:rPr>
              <w:t>数字范围为</w:t>
            </w:r>
            <w:r w:rsidRPr="001B3132">
              <w:rPr>
                <w:rFonts w:hint="eastAsia"/>
              </w:rPr>
              <w:t>-32768</w:t>
            </w:r>
            <w:r w:rsidRPr="001B3132">
              <w:rPr>
                <w:rFonts w:hint="eastAsia"/>
              </w:rPr>
              <w:t>至</w:t>
            </w:r>
            <w:r w:rsidRPr="001B3132">
              <w:rPr>
                <w:rFonts w:hint="eastAsia"/>
              </w:rPr>
              <w:t>32767</w:t>
            </w:r>
            <w:r w:rsidRPr="001B3132">
              <w:rPr>
                <w:rFonts w:hint="eastAsia"/>
              </w:rPr>
              <w:t>。</w:t>
            </w:r>
          </w:p>
        </w:tc>
      </w:tr>
      <w:tr w:rsidR="00F3695A" w14:paraId="2D57AA8F" w14:textId="77777777" w:rsidTr="00F3695A">
        <w:tc>
          <w:tcPr>
            <w:tcW w:w="1911" w:type="dxa"/>
          </w:tcPr>
          <w:p w14:paraId="17803B4C" w14:textId="7310D308" w:rsidR="00F3695A" w:rsidRDefault="00F96F35" w:rsidP="00B16FFF">
            <w:pPr>
              <w:pStyle w:val="a9"/>
              <w:rPr>
                <w:rFonts w:hint="eastAsia"/>
              </w:rPr>
            </w:pPr>
            <w:r w:rsidRPr="00F96F35">
              <w:t>IntegerType</w:t>
            </w:r>
          </w:p>
        </w:tc>
        <w:tc>
          <w:tcPr>
            <w:tcW w:w="6611" w:type="dxa"/>
          </w:tcPr>
          <w:p w14:paraId="2D6F9945" w14:textId="2CEC55D1" w:rsidR="00F3695A" w:rsidRDefault="00F8351B" w:rsidP="00B16FFF">
            <w:pPr>
              <w:pStyle w:val="a9"/>
              <w:rPr>
                <w:rFonts w:hint="eastAsia"/>
              </w:rPr>
            </w:pPr>
            <w:r w:rsidRPr="00F8351B">
              <w:rPr>
                <w:rFonts w:hint="eastAsia"/>
              </w:rPr>
              <w:t>表示</w:t>
            </w:r>
            <w:r w:rsidRPr="00F8351B">
              <w:rPr>
                <w:rFonts w:hint="eastAsia"/>
              </w:rPr>
              <w:t>4</w:t>
            </w:r>
            <w:r>
              <w:rPr>
                <w:rFonts w:hint="eastAsia"/>
              </w:rPr>
              <w:t>字节有符号整数，</w:t>
            </w:r>
            <w:r w:rsidRPr="00F8351B">
              <w:rPr>
                <w:rFonts w:hint="eastAsia"/>
              </w:rPr>
              <w:t>数字范围为</w:t>
            </w:r>
            <w:r w:rsidRPr="00F8351B">
              <w:rPr>
                <w:rFonts w:hint="eastAsia"/>
              </w:rPr>
              <w:t>-2147483648</w:t>
            </w:r>
            <w:r w:rsidRPr="00F8351B">
              <w:rPr>
                <w:rFonts w:hint="eastAsia"/>
              </w:rPr>
              <w:t>至</w:t>
            </w:r>
            <w:r w:rsidRPr="00F8351B">
              <w:rPr>
                <w:rFonts w:hint="eastAsia"/>
              </w:rPr>
              <w:t>2147483647</w:t>
            </w:r>
            <w:r w:rsidRPr="00F8351B">
              <w:rPr>
                <w:rFonts w:hint="eastAsia"/>
              </w:rPr>
              <w:t>。</w:t>
            </w:r>
          </w:p>
        </w:tc>
      </w:tr>
      <w:tr w:rsidR="00F3695A" w14:paraId="15EAFF20" w14:textId="77777777" w:rsidTr="00F3695A">
        <w:tc>
          <w:tcPr>
            <w:tcW w:w="1911" w:type="dxa"/>
          </w:tcPr>
          <w:p w14:paraId="1736F629" w14:textId="5BAE99E9" w:rsidR="00F3695A" w:rsidRDefault="00F96F35" w:rsidP="00B16FFF">
            <w:pPr>
              <w:pStyle w:val="a9"/>
              <w:rPr>
                <w:rFonts w:hint="eastAsia"/>
              </w:rPr>
            </w:pPr>
            <w:r w:rsidRPr="00F96F35">
              <w:t>LongType</w:t>
            </w:r>
          </w:p>
        </w:tc>
        <w:tc>
          <w:tcPr>
            <w:tcW w:w="6611" w:type="dxa"/>
          </w:tcPr>
          <w:p w14:paraId="328E3DF0" w14:textId="36EE0984" w:rsidR="00F3695A" w:rsidRDefault="001F1508" w:rsidP="00B16FFF">
            <w:pPr>
              <w:pStyle w:val="a9"/>
              <w:rPr>
                <w:rFonts w:hint="eastAsia"/>
              </w:rPr>
            </w:pPr>
            <w:r w:rsidRPr="001F1508">
              <w:rPr>
                <w:rFonts w:hint="eastAsia"/>
              </w:rPr>
              <w:t>表示</w:t>
            </w:r>
            <w:r w:rsidRPr="001F1508">
              <w:rPr>
                <w:rFonts w:hint="eastAsia"/>
              </w:rPr>
              <w:t>8</w:t>
            </w:r>
            <w:r>
              <w:rPr>
                <w:rFonts w:hint="eastAsia"/>
              </w:rPr>
              <w:t>字节有符号整数，</w:t>
            </w:r>
            <w:r w:rsidRPr="001F1508">
              <w:rPr>
                <w:rFonts w:hint="eastAsia"/>
              </w:rPr>
              <w:t>数字范围从</w:t>
            </w:r>
            <w:r w:rsidRPr="001F1508">
              <w:rPr>
                <w:rFonts w:hint="eastAsia"/>
              </w:rPr>
              <w:t>-9223372036854775808</w:t>
            </w:r>
            <w:r w:rsidRPr="001F1508">
              <w:rPr>
                <w:rFonts w:hint="eastAsia"/>
              </w:rPr>
              <w:t>到</w:t>
            </w:r>
            <w:r w:rsidRPr="001F1508">
              <w:rPr>
                <w:rFonts w:hint="eastAsia"/>
              </w:rPr>
              <w:t>9223372036854775807</w:t>
            </w:r>
            <w:r w:rsidRPr="001F1508">
              <w:rPr>
                <w:rFonts w:hint="eastAsia"/>
              </w:rPr>
              <w:t>。</w:t>
            </w:r>
          </w:p>
        </w:tc>
      </w:tr>
      <w:tr w:rsidR="00F3695A" w14:paraId="1F23E39A" w14:textId="77777777" w:rsidTr="00F3695A">
        <w:tc>
          <w:tcPr>
            <w:tcW w:w="1911" w:type="dxa"/>
          </w:tcPr>
          <w:p w14:paraId="734A276B" w14:textId="7C395427" w:rsidR="00F3695A" w:rsidRDefault="00F96F35" w:rsidP="00B16FFF">
            <w:pPr>
              <w:pStyle w:val="a9"/>
              <w:rPr>
                <w:rFonts w:hint="eastAsia"/>
              </w:rPr>
            </w:pPr>
            <w:r w:rsidRPr="00F96F35">
              <w:t>FloatType</w:t>
            </w:r>
          </w:p>
        </w:tc>
        <w:tc>
          <w:tcPr>
            <w:tcW w:w="6611" w:type="dxa"/>
          </w:tcPr>
          <w:p w14:paraId="7ED727EE" w14:textId="0F8B8EB5" w:rsidR="00F3695A" w:rsidRDefault="00116278" w:rsidP="00B16FFF">
            <w:pPr>
              <w:pStyle w:val="a9"/>
              <w:rPr>
                <w:rFonts w:hint="eastAsia"/>
              </w:rPr>
            </w:pPr>
            <w:r w:rsidRPr="00116278">
              <w:rPr>
                <w:rFonts w:hint="eastAsia"/>
              </w:rPr>
              <w:t>表示</w:t>
            </w:r>
            <w:r w:rsidRPr="00116278">
              <w:rPr>
                <w:rFonts w:hint="eastAsia"/>
              </w:rPr>
              <w:t>4</w:t>
            </w:r>
            <w:r w:rsidRPr="00116278">
              <w:rPr>
                <w:rFonts w:hint="eastAsia"/>
              </w:rPr>
              <w:t>字节的单精度浮点数。</w:t>
            </w:r>
          </w:p>
        </w:tc>
      </w:tr>
      <w:tr w:rsidR="00F3695A" w14:paraId="57A3E786" w14:textId="77777777" w:rsidTr="00F3695A">
        <w:tc>
          <w:tcPr>
            <w:tcW w:w="1911" w:type="dxa"/>
          </w:tcPr>
          <w:p w14:paraId="3EDF5473" w14:textId="5FED95AE" w:rsidR="00F3695A" w:rsidRDefault="00F96F35" w:rsidP="00B16FFF">
            <w:pPr>
              <w:pStyle w:val="a9"/>
              <w:rPr>
                <w:rFonts w:hint="eastAsia"/>
              </w:rPr>
            </w:pPr>
            <w:r w:rsidRPr="00F96F35">
              <w:t>DoubleType</w:t>
            </w:r>
          </w:p>
        </w:tc>
        <w:tc>
          <w:tcPr>
            <w:tcW w:w="6611" w:type="dxa"/>
          </w:tcPr>
          <w:p w14:paraId="18B7A0E3" w14:textId="62A94363" w:rsidR="00F3695A" w:rsidRDefault="00116278" w:rsidP="00B16FFF">
            <w:pPr>
              <w:pStyle w:val="a9"/>
              <w:rPr>
                <w:rFonts w:hint="eastAsia"/>
              </w:rPr>
            </w:pPr>
            <w:r w:rsidRPr="00116278">
              <w:rPr>
                <w:rFonts w:hint="eastAsia"/>
              </w:rPr>
              <w:t>表示</w:t>
            </w:r>
            <w:r w:rsidRPr="00116278">
              <w:rPr>
                <w:rFonts w:hint="eastAsia"/>
              </w:rPr>
              <w:t>8</w:t>
            </w:r>
            <w:r w:rsidRPr="00116278">
              <w:rPr>
                <w:rFonts w:hint="eastAsia"/>
              </w:rPr>
              <w:t>字节的双精度浮点数。</w:t>
            </w:r>
          </w:p>
        </w:tc>
      </w:tr>
      <w:tr w:rsidR="00F3695A" w14:paraId="02B8E57D" w14:textId="77777777" w:rsidTr="00F3695A">
        <w:tc>
          <w:tcPr>
            <w:tcW w:w="1911" w:type="dxa"/>
          </w:tcPr>
          <w:p w14:paraId="45F5EF53" w14:textId="764E067D" w:rsidR="00F3695A" w:rsidRDefault="00F96F35" w:rsidP="00B16FFF">
            <w:pPr>
              <w:pStyle w:val="a9"/>
              <w:rPr>
                <w:rFonts w:hint="eastAsia"/>
              </w:rPr>
            </w:pPr>
            <w:r w:rsidRPr="00F96F35">
              <w:t>DecimalType</w:t>
            </w:r>
          </w:p>
        </w:tc>
        <w:tc>
          <w:tcPr>
            <w:tcW w:w="6611" w:type="dxa"/>
          </w:tcPr>
          <w:p w14:paraId="06EB0F5C" w14:textId="5D2E6A24" w:rsidR="00F3695A" w:rsidRDefault="00116278" w:rsidP="00B16FFF">
            <w:pPr>
              <w:pStyle w:val="a9"/>
              <w:rPr>
                <w:rFonts w:hint="eastAsia"/>
              </w:rPr>
            </w:pPr>
            <w:r w:rsidRPr="00116278">
              <w:rPr>
                <w:rFonts w:hint="eastAsia"/>
              </w:rPr>
              <w:t>表示任意精度有符号的十进制数。</w:t>
            </w:r>
          </w:p>
        </w:tc>
      </w:tr>
      <w:tr w:rsidR="00F96F35" w14:paraId="650191BA" w14:textId="77777777" w:rsidTr="00F3695A">
        <w:tc>
          <w:tcPr>
            <w:tcW w:w="1911" w:type="dxa"/>
          </w:tcPr>
          <w:p w14:paraId="4CF1F6DD" w14:textId="161F8582" w:rsidR="00F96F35" w:rsidRPr="00F96F35" w:rsidRDefault="007D4509" w:rsidP="00B16FFF">
            <w:pPr>
              <w:pStyle w:val="a9"/>
            </w:pPr>
            <w:r w:rsidRPr="007D4509">
              <w:t>StringType</w:t>
            </w:r>
          </w:p>
        </w:tc>
        <w:tc>
          <w:tcPr>
            <w:tcW w:w="6611" w:type="dxa"/>
          </w:tcPr>
          <w:p w14:paraId="79985BAA" w14:textId="185F1633" w:rsidR="00F96F35" w:rsidRDefault="00BD69F7" w:rsidP="00B16FFF">
            <w:pPr>
              <w:pStyle w:val="a9"/>
              <w:rPr>
                <w:rFonts w:hint="eastAsia"/>
              </w:rPr>
            </w:pPr>
            <w:r w:rsidRPr="00BD69F7">
              <w:rPr>
                <w:rFonts w:hint="eastAsia"/>
              </w:rPr>
              <w:t>表示字符串值。</w:t>
            </w:r>
          </w:p>
        </w:tc>
      </w:tr>
      <w:tr w:rsidR="00F96F35" w14:paraId="244CFCCD" w14:textId="77777777" w:rsidTr="00F3695A">
        <w:tc>
          <w:tcPr>
            <w:tcW w:w="1911" w:type="dxa"/>
          </w:tcPr>
          <w:p w14:paraId="6ED7C020" w14:textId="492AC207" w:rsidR="00F96F35" w:rsidRPr="00F96F35" w:rsidRDefault="007D4509" w:rsidP="00B16FFF">
            <w:pPr>
              <w:pStyle w:val="a9"/>
            </w:pPr>
            <w:r w:rsidRPr="007D4509">
              <w:t>BinaryType</w:t>
            </w:r>
          </w:p>
        </w:tc>
        <w:tc>
          <w:tcPr>
            <w:tcW w:w="6611" w:type="dxa"/>
          </w:tcPr>
          <w:p w14:paraId="65F287B4" w14:textId="1C35A7D9" w:rsidR="00F96F35" w:rsidRDefault="00BD69F7" w:rsidP="00B16FFF">
            <w:pPr>
              <w:pStyle w:val="a9"/>
              <w:rPr>
                <w:rFonts w:hint="eastAsia"/>
              </w:rPr>
            </w:pPr>
            <w:r w:rsidRPr="00BD69F7">
              <w:rPr>
                <w:rFonts w:hint="eastAsia"/>
              </w:rPr>
              <w:t>表示字节序列值。</w:t>
            </w:r>
          </w:p>
        </w:tc>
      </w:tr>
      <w:tr w:rsidR="00F96F35" w14:paraId="55CDA774" w14:textId="77777777" w:rsidTr="00F3695A">
        <w:tc>
          <w:tcPr>
            <w:tcW w:w="1911" w:type="dxa"/>
          </w:tcPr>
          <w:p w14:paraId="498C7D7B" w14:textId="6D637EE8" w:rsidR="00F96F35" w:rsidRPr="00F96F35" w:rsidRDefault="007D4509" w:rsidP="00B16FFF">
            <w:pPr>
              <w:pStyle w:val="a9"/>
            </w:pPr>
            <w:r w:rsidRPr="007D4509">
              <w:t>BooleanType</w:t>
            </w:r>
          </w:p>
        </w:tc>
        <w:tc>
          <w:tcPr>
            <w:tcW w:w="6611" w:type="dxa"/>
          </w:tcPr>
          <w:p w14:paraId="2DB6B86B" w14:textId="687817B7" w:rsidR="00F96F35" w:rsidRDefault="00BD69F7" w:rsidP="00B16FFF">
            <w:pPr>
              <w:pStyle w:val="a9"/>
              <w:rPr>
                <w:rFonts w:hint="eastAsia"/>
              </w:rPr>
            </w:pPr>
            <w:r w:rsidRPr="00BD69F7">
              <w:rPr>
                <w:rFonts w:hint="eastAsia"/>
              </w:rPr>
              <w:t>表示布尔值。</w:t>
            </w:r>
          </w:p>
        </w:tc>
      </w:tr>
      <w:tr w:rsidR="00F96F35" w14:paraId="50FA4C8A" w14:textId="77777777" w:rsidTr="00F3695A">
        <w:tc>
          <w:tcPr>
            <w:tcW w:w="1911" w:type="dxa"/>
          </w:tcPr>
          <w:p w14:paraId="59758D0B" w14:textId="3CB8D662" w:rsidR="00F96F35" w:rsidRPr="00F96F35" w:rsidRDefault="007D4509" w:rsidP="00B16FFF">
            <w:pPr>
              <w:pStyle w:val="a9"/>
            </w:pPr>
            <w:r w:rsidRPr="007D4509">
              <w:t>TimestampType</w:t>
            </w:r>
          </w:p>
        </w:tc>
        <w:tc>
          <w:tcPr>
            <w:tcW w:w="6611" w:type="dxa"/>
          </w:tcPr>
          <w:p w14:paraId="0DB0C175" w14:textId="6DC05D48" w:rsidR="00F96F35" w:rsidRDefault="00BD69F7" w:rsidP="00B16FFF">
            <w:pPr>
              <w:pStyle w:val="a9"/>
              <w:rPr>
                <w:rFonts w:hint="eastAsia"/>
              </w:rPr>
            </w:pPr>
            <w:r w:rsidRPr="00BD69F7">
              <w:rPr>
                <w:rFonts w:hint="eastAsia"/>
              </w:rPr>
              <w:t>表示包含字段年、月、日、小时、分钟和秒的值。</w:t>
            </w:r>
          </w:p>
        </w:tc>
      </w:tr>
      <w:tr w:rsidR="00F96F35" w14:paraId="71C346FB" w14:textId="77777777" w:rsidTr="00F3695A">
        <w:tc>
          <w:tcPr>
            <w:tcW w:w="1911" w:type="dxa"/>
          </w:tcPr>
          <w:p w14:paraId="77FA0ED7" w14:textId="007BE0B3" w:rsidR="00F96F35" w:rsidRPr="00F96F35" w:rsidRDefault="007D4509" w:rsidP="00B16FFF">
            <w:pPr>
              <w:pStyle w:val="a9"/>
            </w:pPr>
            <w:r w:rsidRPr="007D4509">
              <w:t>DateType</w:t>
            </w:r>
          </w:p>
        </w:tc>
        <w:tc>
          <w:tcPr>
            <w:tcW w:w="6611" w:type="dxa"/>
          </w:tcPr>
          <w:p w14:paraId="4F18495D" w14:textId="5E4DA7FF" w:rsidR="00F96F35" w:rsidRDefault="00BD69F7" w:rsidP="00B16FFF">
            <w:pPr>
              <w:pStyle w:val="a9"/>
              <w:rPr>
                <w:rFonts w:hint="eastAsia"/>
              </w:rPr>
            </w:pPr>
            <w:r w:rsidRPr="00BD69F7">
              <w:rPr>
                <w:rFonts w:hint="eastAsia"/>
              </w:rPr>
              <w:t>表示包含字段年，月，日的值的值。</w:t>
            </w:r>
          </w:p>
        </w:tc>
      </w:tr>
      <w:tr w:rsidR="007D4509" w14:paraId="275BAC09" w14:textId="77777777" w:rsidTr="00F3695A">
        <w:tc>
          <w:tcPr>
            <w:tcW w:w="1911" w:type="dxa"/>
          </w:tcPr>
          <w:p w14:paraId="73A6F714" w14:textId="23B10A62" w:rsidR="007D4509" w:rsidRPr="007D4509" w:rsidRDefault="007C322D" w:rsidP="00B16FFF">
            <w:pPr>
              <w:pStyle w:val="a9"/>
            </w:pPr>
            <w:r w:rsidRPr="007C322D">
              <w:rPr>
                <w:rFonts w:hint="eastAsia"/>
              </w:rPr>
              <w:t>ArrayType</w:t>
            </w:r>
          </w:p>
        </w:tc>
        <w:tc>
          <w:tcPr>
            <w:tcW w:w="6611" w:type="dxa"/>
          </w:tcPr>
          <w:p w14:paraId="6761A09E" w14:textId="7363D531" w:rsidR="007D4509" w:rsidRDefault="00185005" w:rsidP="00B16FFF">
            <w:pPr>
              <w:pStyle w:val="a9"/>
              <w:rPr>
                <w:rFonts w:hint="eastAsia"/>
              </w:rPr>
            </w:pPr>
            <w:r w:rsidRPr="007C322D">
              <w:rPr>
                <w:rFonts w:hint="eastAsia"/>
              </w:rPr>
              <w:t>ArrayType</w:t>
            </w:r>
            <w:r>
              <w:rPr>
                <w:rFonts w:hint="eastAsia"/>
              </w:rPr>
              <w:t xml:space="preserve"> (</w:t>
            </w:r>
            <w:r w:rsidRPr="00185005">
              <w:rPr>
                <w:rFonts w:hint="eastAsia"/>
              </w:rPr>
              <w:t>elementType</w:t>
            </w:r>
            <w:r>
              <w:rPr>
                <w:rFonts w:hint="eastAsia"/>
              </w:rPr>
              <w:t>, containsNull)</w:t>
            </w:r>
            <w:r>
              <w:rPr>
                <w:rFonts w:hint="eastAsia"/>
              </w:rPr>
              <w:t>，</w:t>
            </w:r>
            <w:r w:rsidR="00B5474B" w:rsidRPr="00B5474B">
              <w:rPr>
                <w:rFonts w:hint="eastAsia"/>
              </w:rPr>
              <w:t>表示包含</w:t>
            </w:r>
            <w:r w:rsidR="00B5474B" w:rsidRPr="00B5474B">
              <w:rPr>
                <w:rFonts w:hint="eastAsia"/>
              </w:rPr>
              <w:t>elementType</w:t>
            </w:r>
            <w:r w:rsidR="00B5474B">
              <w:rPr>
                <w:rFonts w:hint="eastAsia"/>
              </w:rPr>
              <w:t>类型的元素序列的值，</w:t>
            </w:r>
            <w:r w:rsidR="00B5474B" w:rsidRPr="00B5474B">
              <w:rPr>
                <w:rFonts w:hint="eastAsia"/>
              </w:rPr>
              <w:t>containsNull</w:t>
            </w:r>
            <w:r w:rsidR="00B5474B" w:rsidRPr="00B5474B">
              <w:rPr>
                <w:rFonts w:hint="eastAsia"/>
              </w:rPr>
              <w:t>用于指示</w:t>
            </w:r>
            <w:r w:rsidR="00B5474B" w:rsidRPr="00B5474B">
              <w:rPr>
                <w:rFonts w:hint="eastAsia"/>
              </w:rPr>
              <w:t>ArrayType</w:t>
            </w:r>
            <w:r w:rsidR="00B5474B" w:rsidRPr="00B5474B">
              <w:rPr>
                <w:rFonts w:hint="eastAsia"/>
              </w:rPr>
              <w:t>值中的元素是否具有空值。</w:t>
            </w:r>
          </w:p>
        </w:tc>
      </w:tr>
      <w:tr w:rsidR="007D4509" w14:paraId="6182A6A8" w14:textId="77777777" w:rsidTr="00F3695A">
        <w:tc>
          <w:tcPr>
            <w:tcW w:w="1911" w:type="dxa"/>
          </w:tcPr>
          <w:p w14:paraId="3BFA34C6" w14:textId="12505AD2" w:rsidR="007D4509" w:rsidRPr="007D4509" w:rsidRDefault="007C322D" w:rsidP="00B16FFF">
            <w:pPr>
              <w:pStyle w:val="a9"/>
            </w:pPr>
            <w:r w:rsidRPr="007C322D">
              <w:t>MapType</w:t>
            </w:r>
          </w:p>
        </w:tc>
        <w:tc>
          <w:tcPr>
            <w:tcW w:w="6611" w:type="dxa"/>
          </w:tcPr>
          <w:p w14:paraId="08C75132" w14:textId="712F3E02" w:rsidR="007D4509" w:rsidRDefault="00BD530D" w:rsidP="00B16FFF">
            <w:pPr>
              <w:pStyle w:val="a9"/>
              <w:rPr>
                <w:rFonts w:hint="eastAsia"/>
              </w:rPr>
            </w:pPr>
            <w:r w:rsidRPr="00BD530D">
              <w:rPr>
                <w:rFonts w:hint="eastAsia"/>
              </w:rPr>
              <w:t>MapType</w:t>
            </w:r>
            <w:r>
              <w:rPr>
                <w:rFonts w:hint="eastAsia"/>
              </w:rPr>
              <w:t>(</w:t>
            </w:r>
            <w:r w:rsidRPr="00BD530D">
              <w:rPr>
                <w:rFonts w:hint="eastAsia"/>
              </w:rPr>
              <w:t>keyType</w:t>
            </w:r>
            <w:r>
              <w:rPr>
                <w:rFonts w:hint="eastAsia"/>
              </w:rPr>
              <w:t xml:space="preserve">, </w:t>
            </w:r>
            <w:r w:rsidRPr="00BD530D">
              <w:rPr>
                <w:rFonts w:hint="eastAsia"/>
              </w:rPr>
              <w:t>valueType</w:t>
            </w:r>
            <w:r>
              <w:rPr>
                <w:rFonts w:hint="eastAsia"/>
              </w:rPr>
              <w:t xml:space="preserve">, </w:t>
            </w:r>
            <w:r w:rsidRPr="00BD530D">
              <w:rPr>
                <w:rFonts w:hint="eastAsia"/>
              </w:rPr>
              <w:t>valueContainsNull)</w:t>
            </w:r>
            <w:r w:rsidR="000B295F">
              <w:rPr>
                <w:rFonts w:hint="eastAsia"/>
              </w:rPr>
              <w:t>，表示包含一组键值对</w:t>
            </w:r>
            <w:r w:rsidR="006D4705">
              <w:rPr>
                <w:rFonts w:hint="eastAsia"/>
              </w:rPr>
              <w:t>，</w:t>
            </w:r>
            <w:r w:rsidR="006D4705" w:rsidRPr="006D4705">
              <w:rPr>
                <w:rFonts w:hint="eastAsia"/>
              </w:rPr>
              <w:t>键的数据类型由</w:t>
            </w:r>
            <w:r w:rsidR="006D4705" w:rsidRPr="006D4705">
              <w:rPr>
                <w:rFonts w:hint="eastAsia"/>
              </w:rPr>
              <w:t>keyType</w:t>
            </w:r>
            <w:r w:rsidR="006D4705" w:rsidRPr="006D4705">
              <w:rPr>
                <w:rFonts w:hint="eastAsia"/>
              </w:rPr>
              <w:t>描述，值的数据类型由</w:t>
            </w:r>
            <w:r w:rsidR="006D4705" w:rsidRPr="006D4705">
              <w:rPr>
                <w:rFonts w:hint="eastAsia"/>
              </w:rPr>
              <w:t>valueType</w:t>
            </w:r>
            <w:r w:rsidR="006D4705" w:rsidRPr="006D4705">
              <w:rPr>
                <w:rFonts w:hint="eastAsia"/>
              </w:rPr>
              <w:t>描述</w:t>
            </w:r>
            <w:r w:rsidR="000B295F">
              <w:rPr>
                <w:rFonts w:hint="eastAsia"/>
              </w:rPr>
              <w:t>，</w:t>
            </w:r>
            <w:r w:rsidR="007D6B2E">
              <w:rPr>
                <w:rFonts w:hint="eastAsia"/>
              </w:rPr>
              <w:t>键不允许具有空值，</w:t>
            </w:r>
            <w:r w:rsidR="006D4705" w:rsidRPr="006D4705">
              <w:rPr>
                <w:rFonts w:hint="eastAsia"/>
              </w:rPr>
              <w:t>valueContainsNull</w:t>
            </w:r>
            <w:r w:rsidR="006D4705" w:rsidRPr="006D4705">
              <w:rPr>
                <w:rFonts w:hint="eastAsia"/>
              </w:rPr>
              <w:t>用于指示值是否可以为空值。</w:t>
            </w:r>
          </w:p>
        </w:tc>
      </w:tr>
      <w:tr w:rsidR="007D4509" w14:paraId="4A0219B1" w14:textId="77777777" w:rsidTr="00F3695A">
        <w:tc>
          <w:tcPr>
            <w:tcW w:w="1911" w:type="dxa"/>
          </w:tcPr>
          <w:p w14:paraId="1BBBFA80" w14:textId="2896DB1C" w:rsidR="007D4509" w:rsidRPr="007D4509" w:rsidRDefault="007C322D" w:rsidP="00B16FFF">
            <w:pPr>
              <w:pStyle w:val="a9"/>
            </w:pPr>
            <w:r w:rsidRPr="007C322D">
              <w:t>StructType</w:t>
            </w:r>
          </w:p>
        </w:tc>
        <w:tc>
          <w:tcPr>
            <w:tcW w:w="6611" w:type="dxa"/>
          </w:tcPr>
          <w:p w14:paraId="1585D326" w14:textId="6BBB0154" w:rsidR="007D4509" w:rsidRDefault="00924F91" w:rsidP="00B16FFF">
            <w:pPr>
              <w:pStyle w:val="a9"/>
              <w:rPr>
                <w:rFonts w:hint="eastAsia"/>
              </w:rPr>
            </w:pPr>
            <w:r w:rsidRPr="00924F91">
              <w:rPr>
                <w:rFonts w:hint="eastAsia"/>
              </w:rPr>
              <w:t>表示具有</w:t>
            </w:r>
            <w:r w:rsidRPr="00924F91">
              <w:rPr>
                <w:rFonts w:hint="eastAsia"/>
              </w:rPr>
              <w:t>StructFields</w:t>
            </w:r>
            <w:r>
              <w:rPr>
                <w:rFonts w:hint="eastAsia"/>
              </w:rPr>
              <w:t>(</w:t>
            </w:r>
            <w:r w:rsidRPr="00924F91">
              <w:rPr>
                <w:rFonts w:hint="eastAsia"/>
              </w:rPr>
              <w:t>fields</w:t>
            </w:r>
            <w:r>
              <w:rPr>
                <w:rFonts w:hint="eastAsia"/>
              </w:rPr>
              <w:t>)</w:t>
            </w:r>
            <w:r w:rsidRPr="00924F91">
              <w:rPr>
                <w:rFonts w:hint="eastAsia"/>
              </w:rPr>
              <w:t>序列描述的结构。</w:t>
            </w:r>
          </w:p>
        </w:tc>
      </w:tr>
      <w:tr w:rsidR="007D4509" w14:paraId="22B6FBEA" w14:textId="77777777" w:rsidTr="00F3695A">
        <w:tc>
          <w:tcPr>
            <w:tcW w:w="1911" w:type="dxa"/>
          </w:tcPr>
          <w:p w14:paraId="2F83CD4E" w14:textId="7FFAC4E5" w:rsidR="007D4509" w:rsidRPr="007D4509" w:rsidRDefault="007C322D" w:rsidP="00B16FFF">
            <w:pPr>
              <w:pStyle w:val="a9"/>
            </w:pPr>
            <w:r w:rsidRPr="007C322D">
              <w:t>StructField</w:t>
            </w:r>
          </w:p>
        </w:tc>
        <w:tc>
          <w:tcPr>
            <w:tcW w:w="6611" w:type="dxa"/>
          </w:tcPr>
          <w:p w14:paraId="6E67E487" w14:textId="4BCC4121" w:rsidR="007D4509" w:rsidRDefault="007A7DBE" w:rsidP="00B16FFF">
            <w:pPr>
              <w:pStyle w:val="a9"/>
              <w:rPr>
                <w:rFonts w:hint="eastAsia"/>
              </w:rPr>
            </w:pPr>
            <w:r w:rsidRPr="007A7DBE">
              <w:rPr>
                <w:rFonts w:hint="eastAsia"/>
              </w:rPr>
              <w:t>表示</w:t>
            </w:r>
            <w:r w:rsidRPr="007A7DBE">
              <w:rPr>
                <w:rFonts w:hint="eastAsia"/>
              </w:rPr>
              <w:t>StructType</w:t>
            </w:r>
            <w:r w:rsidRPr="007A7DBE">
              <w:rPr>
                <w:rFonts w:hint="eastAsia"/>
              </w:rPr>
              <w:t>中的一个字段。</w:t>
            </w:r>
          </w:p>
        </w:tc>
      </w:tr>
    </w:tbl>
    <w:p w14:paraId="77FDF0EE" w14:textId="77AACAD0" w:rsidR="007D4EE5" w:rsidRDefault="00967C32" w:rsidP="007D4EE5">
      <w:pPr>
        <w:ind w:firstLine="420"/>
        <w:rPr>
          <w:rFonts w:hint="eastAsia"/>
        </w:rPr>
      </w:pPr>
      <w:r>
        <w:rPr>
          <w:rFonts w:hint="eastAsia"/>
        </w:rPr>
        <w:t>从</w:t>
      </w:r>
      <w:r w:rsidR="00FA3A0D" w:rsidRPr="00FA3A0D">
        <w:rPr>
          <w:rFonts w:hint="eastAsia"/>
        </w:rPr>
        <w:t>Spark 2.x</w:t>
      </w:r>
      <w:r>
        <w:rPr>
          <w:rFonts w:hint="eastAsia"/>
        </w:rPr>
        <w:t>开始，</w:t>
      </w:r>
      <w:r>
        <w:rPr>
          <w:rFonts w:hint="eastAsia"/>
        </w:rPr>
        <w:t>Spark SQL</w:t>
      </w:r>
      <w:r>
        <w:rPr>
          <w:rFonts w:hint="eastAsia"/>
        </w:rPr>
        <w:t>提供另一种方式</w:t>
      </w:r>
      <w:r w:rsidR="00FA3A0D" w:rsidRPr="00FA3A0D">
        <w:rPr>
          <w:rFonts w:hint="eastAsia"/>
        </w:rPr>
        <w:t>为复杂数据类型定义</w:t>
      </w:r>
      <w:r>
        <w:rPr>
          <w:rFonts w:hint="eastAsia"/>
        </w:rPr>
        <w:t>模式</w:t>
      </w:r>
      <w:r w:rsidR="00FA3A0D" w:rsidRPr="00FA3A0D">
        <w:rPr>
          <w:rFonts w:hint="eastAsia"/>
        </w:rPr>
        <w:t>。首先，让</w:t>
      </w:r>
      <w:r w:rsidR="00642224">
        <w:rPr>
          <w:rFonts w:hint="eastAsia"/>
        </w:rPr>
        <w:t>我们看一个简单的例子，</w:t>
      </w:r>
      <w:r w:rsidR="00642224" w:rsidRPr="00642224">
        <w:rPr>
          <w:rFonts w:hint="eastAsia"/>
        </w:rPr>
        <w:t>必须使用</w:t>
      </w:r>
      <w:r w:rsidR="00642224" w:rsidRPr="00642224">
        <w:rPr>
          <w:rFonts w:hint="eastAsia"/>
        </w:rPr>
        <w:t>import</w:t>
      </w:r>
      <w:r w:rsidR="00642224" w:rsidRPr="00642224">
        <w:rPr>
          <w:rFonts w:hint="eastAsia"/>
        </w:rPr>
        <w:t>语句导入编码器：</w:t>
      </w:r>
    </w:p>
    <w:p w14:paraId="69A7587B" w14:textId="77777777" w:rsidR="00642224" w:rsidRDefault="00642224" w:rsidP="000B61BD">
      <w:pPr>
        <w:pStyle w:val="a7"/>
      </w:pPr>
      <w:r>
        <w:t xml:space="preserve">scala&gt; import </w:t>
      </w:r>
      <w:proofErr w:type="gramStart"/>
      <w:r>
        <w:t>org.apache.spark.sql.Encoders</w:t>
      </w:r>
      <w:proofErr w:type="gramEnd"/>
    </w:p>
    <w:p w14:paraId="6E3381EC" w14:textId="53FA64C9" w:rsidR="00642224" w:rsidRDefault="00642224" w:rsidP="000B61BD">
      <w:pPr>
        <w:pStyle w:val="a7"/>
        <w:rPr>
          <w:rFonts w:hint="eastAsia"/>
        </w:rPr>
      </w:pPr>
      <w:r>
        <w:t xml:space="preserve">import </w:t>
      </w:r>
      <w:proofErr w:type="gramStart"/>
      <w:r>
        <w:t>org.apache.spark.sql.Encoders</w:t>
      </w:r>
      <w:proofErr w:type="gramEnd"/>
    </w:p>
    <w:p w14:paraId="47F967C2" w14:textId="4E404372" w:rsidR="00642224" w:rsidRDefault="003960F4" w:rsidP="001012A2">
      <w:pPr>
        <w:ind w:firstLine="420"/>
        <w:rPr>
          <w:rFonts w:hint="eastAsia"/>
        </w:rPr>
      </w:pPr>
      <w:r w:rsidRPr="003960F4">
        <w:rPr>
          <w:rFonts w:hint="eastAsia"/>
        </w:rPr>
        <w:t>让我们看一个简单的示例，将元组定义为要在</w:t>
      </w:r>
      <w:r w:rsidR="001012A2">
        <w:rPr>
          <w:rFonts w:hint="eastAsia"/>
        </w:rPr>
        <w:t xml:space="preserve">Dataset </w:t>
      </w:r>
      <w:r w:rsidRPr="003960F4">
        <w:rPr>
          <w:rFonts w:hint="eastAsia"/>
        </w:rPr>
        <w:t>API</w:t>
      </w:r>
      <w:r w:rsidRPr="003960F4">
        <w:rPr>
          <w:rFonts w:hint="eastAsia"/>
        </w:rPr>
        <w:t>中使用的数据类型：</w:t>
      </w:r>
    </w:p>
    <w:p w14:paraId="33852547" w14:textId="77777777" w:rsidR="00DD4408" w:rsidRDefault="00DD4408" w:rsidP="00857CCC">
      <w:pPr>
        <w:pStyle w:val="a7"/>
      </w:pPr>
      <w:r>
        <w:t>scala&gt; Encoders.product[(Integer, String)</w:t>
      </w:r>
      <w:proofErr w:type="gramStart"/>
      <w:r>
        <w:t>].schema</w:t>
      </w:r>
      <w:proofErr w:type="gramEnd"/>
      <w:r>
        <w:t>.printTreeString</w:t>
      </w:r>
    </w:p>
    <w:p w14:paraId="15F3EEDC" w14:textId="77777777" w:rsidR="00DD4408" w:rsidRDefault="00DD4408" w:rsidP="00857CCC">
      <w:pPr>
        <w:pStyle w:val="a7"/>
      </w:pPr>
      <w:r>
        <w:t>root</w:t>
      </w:r>
    </w:p>
    <w:p w14:paraId="4A1F2E23" w14:textId="77777777" w:rsidR="00DD4408" w:rsidRDefault="00DD4408" w:rsidP="00857CCC">
      <w:pPr>
        <w:pStyle w:val="a7"/>
      </w:pPr>
      <w:r>
        <w:t xml:space="preserve"> |-- _1: integer (nullable = true)</w:t>
      </w:r>
    </w:p>
    <w:p w14:paraId="12684B6D" w14:textId="2939C1BE" w:rsidR="001012A2" w:rsidRDefault="00DD4408" w:rsidP="00857CCC">
      <w:pPr>
        <w:pStyle w:val="a7"/>
        <w:rPr>
          <w:rFonts w:hint="eastAsia"/>
        </w:rPr>
      </w:pPr>
      <w:r>
        <w:lastRenderedPageBreak/>
        <w:t xml:space="preserve"> |-- _2: string (nullable = true)</w:t>
      </w:r>
    </w:p>
    <w:p w14:paraId="27CA6560" w14:textId="2EC5EB31" w:rsidR="00DD4408" w:rsidRDefault="00E603A5" w:rsidP="00DD4408">
      <w:pPr>
        <w:ind w:firstLine="420"/>
        <w:rPr>
          <w:rFonts w:hint="eastAsia"/>
        </w:rPr>
      </w:pPr>
      <w:r w:rsidRPr="00E603A5">
        <w:rPr>
          <w:rFonts w:hint="eastAsia"/>
        </w:rPr>
        <w:t>前面的代码始终看起来很复杂，因此我们还可以根据需要定义一个</w:t>
      </w:r>
      <w:r>
        <w:rPr>
          <w:rFonts w:hint="eastAsia"/>
        </w:rPr>
        <w:t>案例</w:t>
      </w:r>
      <w:r w:rsidRPr="00E603A5">
        <w:rPr>
          <w:rFonts w:hint="eastAsia"/>
        </w:rPr>
        <w:t>类</w:t>
      </w:r>
      <w:r w:rsidR="00F42371" w:rsidRPr="00E603A5">
        <w:rPr>
          <w:rFonts w:hint="eastAsia"/>
        </w:rPr>
        <w:t>Record</w:t>
      </w:r>
      <w:r w:rsidR="00F42371">
        <w:rPr>
          <w:rFonts w:hint="eastAsia"/>
        </w:rPr>
        <w:t>，包括</w:t>
      </w:r>
      <w:r w:rsidRPr="00E603A5">
        <w:rPr>
          <w:rFonts w:hint="eastAsia"/>
        </w:rPr>
        <w:t>两个字段</w:t>
      </w:r>
      <w:r w:rsidR="00F42371">
        <w:rPr>
          <w:rFonts w:hint="eastAsia"/>
        </w:rPr>
        <w:t>一个为</w:t>
      </w:r>
      <w:r w:rsidR="00F42371">
        <w:rPr>
          <w:rFonts w:hint="eastAsia"/>
        </w:rPr>
        <w:t>Integer</w:t>
      </w:r>
      <w:r w:rsidR="00F42371">
        <w:rPr>
          <w:rFonts w:hint="eastAsia"/>
        </w:rPr>
        <w:t>，另一个为</w:t>
      </w:r>
      <w:r w:rsidR="00F42371">
        <w:rPr>
          <w:rFonts w:hint="eastAsia"/>
        </w:rPr>
        <w:t>String</w:t>
      </w:r>
      <w:r w:rsidR="00F42371">
        <w:rPr>
          <w:rFonts w:hint="eastAsia"/>
        </w:rPr>
        <w:t>。</w:t>
      </w:r>
    </w:p>
    <w:p w14:paraId="67BF5C9E" w14:textId="77777777" w:rsidR="003B214D" w:rsidRDefault="003B214D" w:rsidP="003B214D">
      <w:pPr>
        <w:pStyle w:val="a7"/>
      </w:pPr>
      <w:r>
        <w:t xml:space="preserve">scala&gt; case class </w:t>
      </w:r>
      <w:proofErr w:type="gramStart"/>
      <w:r>
        <w:t>Record(</w:t>
      </w:r>
      <w:proofErr w:type="gramEnd"/>
      <w:r>
        <w:t>i: Integer, s: String)</w:t>
      </w:r>
    </w:p>
    <w:p w14:paraId="5FDF044D" w14:textId="3350F81C" w:rsidR="006348E6" w:rsidRDefault="003B214D" w:rsidP="003B214D">
      <w:pPr>
        <w:pStyle w:val="a7"/>
        <w:rPr>
          <w:rFonts w:hint="eastAsia"/>
        </w:rPr>
      </w:pPr>
      <w:r>
        <w:t>defined class Record</w:t>
      </w:r>
    </w:p>
    <w:p w14:paraId="3D24F7B0" w14:textId="01AC43AA" w:rsidR="003B214D" w:rsidRDefault="004872C5" w:rsidP="003B214D">
      <w:pPr>
        <w:ind w:firstLine="420"/>
        <w:rPr>
          <w:rFonts w:hint="eastAsia"/>
        </w:rPr>
      </w:pPr>
      <w:r w:rsidRPr="004872C5">
        <w:rPr>
          <w:rFonts w:hint="eastAsia"/>
        </w:rPr>
        <w:t>使用</w:t>
      </w:r>
      <w:r>
        <w:rPr>
          <w:rFonts w:hint="eastAsia"/>
        </w:rPr>
        <w:t>编码器</w:t>
      </w:r>
      <w:r w:rsidRPr="004872C5">
        <w:rPr>
          <w:rFonts w:hint="eastAsia"/>
        </w:rPr>
        <w:t>，我们可以轻松地在</w:t>
      </w:r>
      <w:r>
        <w:rPr>
          <w:rFonts w:hint="eastAsia"/>
        </w:rPr>
        <w:t>案例类的基础上</w:t>
      </w:r>
      <w:r w:rsidRPr="004872C5">
        <w:rPr>
          <w:rFonts w:hint="eastAsia"/>
        </w:rPr>
        <w:t>创建一个模式，从而使我们可以轻松地使用各种</w:t>
      </w:r>
      <w:r w:rsidRPr="004872C5">
        <w:rPr>
          <w:rFonts w:hint="eastAsia"/>
        </w:rPr>
        <w:t>API</w:t>
      </w:r>
      <w:r w:rsidRPr="004872C5">
        <w:rPr>
          <w:rFonts w:hint="eastAsia"/>
        </w:rPr>
        <w:t>：</w:t>
      </w:r>
    </w:p>
    <w:p w14:paraId="722A5115" w14:textId="77777777" w:rsidR="000E4410" w:rsidRDefault="000E4410" w:rsidP="000E4410">
      <w:pPr>
        <w:pStyle w:val="a7"/>
      </w:pPr>
      <w:r>
        <w:t>scala&gt; Encoders.product[Record</w:t>
      </w:r>
      <w:proofErr w:type="gramStart"/>
      <w:r>
        <w:t>].schema</w:t>
      </w:r>
      <w:proofErr w:type="gramEnd"/>
      <w:r>
        <w:t>.printTreeString</w:t>
      </w:r>
    </w:p>
    <w:p w14:paraId="5C7579A7" w14:textId="77777777" w:rsidR="000E4410" w:rsidRDefault="000E4410" w:rsidP="000E4410">
      <w:pPr>
        <w:pStyle w:val="a7"/>
      </w:pPr>
      <w:r>
        <w:t>root</w:t>
      </w:r>
    </w:p>
    <w:p w14:paraId="21C8F295" w14:textId="77777777" w:rsidR="000E4410" w:rsidRDefault="000E4410" w:rsidP="000E4410">
      <w:pPr>
        <w:pStyle w:val="a7"/>
      </w:pPr>
      <w:r>
        <w:t xml:space="preserve"> |-- i: integer (nullable = true)</w:t>
      </w:r>
    </w:p>
    <w:p w14:paraId="2F680768" w14:textId="350EFBB9" w:rsidR="00793717" w:rsidRPr="003B214D" w:rsidRDefault="000E4410" w:rsidP="000E4410">
      <w:pPr>
        <w:pStyle w:val="a7"/>
        <w:rPr>
          <w:rFonts w:hint="eastAsia"/>
        </w:rPr>
      </w:pPr>
      <w:r>
        <w:t xml:space="preserve"> |-- s: string (nullable = true)</w:t>
      </w:r>
    </w:p>
    <w:p w14:paraId="605F81ED" w14:textId="7C687395" w:rsidR="00AD304D" w:rsidRDefault="008433D9" w:rsidP="00AD304D">
      <w:pPr>
        <w:pStyle w:val="Heading2"/>
      </w:pPr>
      <w:r>
        <w:rPr>
          <w:rFonts w:hint="eastAsia"/>
        </w:rPr>
        <w:t>结构化数据</w:t>
      </w:r>
      <w:r w:rsidR="00874381">
        <w:rPr>
          <w:rFonts w:hint="eastAsia"/>
        </w:rPr>
        <w:t>操作</w:t>
      </w:r>
    </w:p>
    <w:p w14:paraId="7E6DFAD2" w14:textId="79B34822" w:rsidR="002A07E8" w:rsidRDefault="002A07E8" w:rsidP="002A07E8">
      <w:pPr>
        <w:ind w:firstLine="420"/>
      </w:pPr>
      <w:r>
        <w:rPr>
          <w:rFonts w:hint="eastAsia"/>
        </w:rPr>
        <w:t>现在我们</w:t>
      </w:r>
      <w:r w:rsidRPr="002A07E8">
        <w:rPr>
          <w:rFonts w:hint="eastAsia"/>
        </w:rPr>
        <w:t>已经知道如何创建</w:t>
      </w:r>
      <w:r w:rsidRPr="002A07E8">
        <w:rPr>
          <w:rFonts w:hint="eastAsia"/>
        </w:rPr>
        <w:t>DataFrame</w:t>
      </w:r>
      <w:r>
        <w:rPr>
          <w:rFonts w:hint="eastAsia"/>
        </w:rPr>
        <w:t>和</w:t>
      </w:r>
      <w:r>
        <w:rPr>
          <w:rFonts w:hint="eastAsia"/>
        </w:rPr>
        <w:t>Dataset</w:t>
      </w:r>
      <w:r w:rsidRPr="002A07E8">
        <w:rPr>
          <w:rFonts w:hint="eastAsia"/>
        </w:rPr>
        <w:t>，接下来的部分是学习如何使用提供的结构化操作来</w:t>
      </w:r>
      <w:r w:rsidR="002F2CBB">
        <w:rPr>
          <w:rFonts w:hint="eastAsia"/>
        </w:rPr>
        <w:t>使用</w:t>
      </w:r>
      <w:r w:rsidRPr="002A07E8">
        <w:rPr>
          <w:rFonts w:hint="eastAsia"/>
        </w:rPr>
        <w:t>它们。与</w:t>
      </w:r>
      <w:r w:rsidRPr="002A07E8">
        <w:rPr>
          <w:rFonts w:hint="eastAsia"/>
        </w:rPr>
        <w:t>RDD</w:t>
      </w:r>
      <w:r w:rsidR="003A351F">
        <w:rPr>
          <w:rFonts w:hint="eastAsia"/>
        </w:rPr>
        <w:t>操作不同，结构化操作被设计为更具关系性，这意味着这些操作</w:t>
      </w:r>
      <w:r w:rsidR="00FB77BC">
        <w:rPr>
          <w:rFonts w:hint="eastAsia"/>
        </w:rPr>
        <w:t>反映</w:t>
      </w:r>
      <w:r w:rsidR="002D52C1">
        <w:rPr>
          <w:rFonts w:hint="eastAsia"/>
        </w:rPr>
        <w:t>了</w:t>
      </w:r>
      <w:r w:rsidRPr="002A07E8">
        <w:rPr>
          <w:rFonts w:hint="eastAsia"/>
        </w:rPr>
        <w:t>可以</w:t>
      </w:r>
      <w:r w:rsidR="0079208B">
        <w:rPr>
          <w:rFonts w:hint="eastAsia"/>
        </w:rPr>
        <w:t>用于</w:t>
      </w:r>
      <w:r w:rsidRPr="002A07E8">
        <w:rPr>
          <w:rFonts w:hint="eastAsia"/>
        </w:rPr>
        <w:t>SQL</w:t>
      </w:r>
      <w:r w:rsidR="0079208B">
        <w:rPr>
          <w:rFonts w:hint="eastAsia"/>
        </w:rPr>
        <w:t>语言的表达式</w:t>
      </w:r>
      <w:r w:rsidR="00FB77BC">
        <w:rPr>
          <w:rFonts w:hint="eastAsia"/>
        </w:rPr>
        <w:t>，例如投影、过滤、转换和</w:t>
      </w:r>
      <w:r w:rsidRPr="002A07E8">
        <w:rPr>
          <w:rFonts w:hint="eastAsia"/>
        </w:rPr>
        <w:t>联接等。与</w:t>
      </w:r>
      <w:r w:rsidRPr="002A07E8">
        <w:rPr>
          <w:rFonts w:hint="eastAsia"/>
        </w:rPr>
        <w:t>RDD</w:t>
      </w:r>
      <w:r w:rsidR="00FB77BC">
        <w:rPr>
          <w:rFonts w:hint="eastAsia"/>
        </w:rPr>
        <w:t>操作类似，结构化操作分为转换和动作</w:t>
      </w:r>
      <w:r w:rsidR="00F65AC7">
        <w:rPr>
          <w:rFonts w:hint="eastAsia"/>
        </w:rPr>
        <w:t>，这</w:t>
      </w:r>
      <w:r w:rsidRPr="002A07E8">
        <w:rPr>
          <w:rFonts w:hint="eastAsia"/>
        </w:rPr>
        <w:t>与</w:t>
      </w:r>
      <w:r w:rsidRPr="002A07E8">
        <w:rPr>
          <w:rFonts w:hint="eastAsia"/>
        </w:rPr>
        <w:t>RDD</w:t>
      </w:r>
      <w:r w:rsidR="008E4547">
        <w:rPr>
          <w:rFonts w:hint="eastAsia"/>
        </w:rPr>
        <w:t>中的语义相同。换句话说，结构化转换被懒惰地评估</w:t>
      </w:r>
      <w:r w:rsidR="0029128E">
        <w:rPr>
          <w:rFonts w:hint="eastAsia"/>
        </w:rPr>
        <w:t>，</w:t>
      </w:r>
      <w:r w:rsidR="00D0440D">
        <w:rPr>
          <w:rFonts w:hint="eastAsia"/>
        </w:rPr>
        <w:t>没有真正生成新数据</w:t>
      </w:r>
      <w:r w:rsidR="0029128E">
        <w:rPr>
          <w:rFonts w:hint="eastAsia"/>
        </w:rPr>
        <w:t>，</w:t>
      </w:r>
      <w:r w:rsidR="00945DAC">
        <w:rPr>
          <w:rFonts w:hint="eastAsia"/>
        </w:rPr>
        <w:t>而是定义了</w:t>
      </w:r>
      <w:r w:rsidR="0029128E">
        <w:rPr>
          <w:rFonts w:hint="eastAsia"/>
        </w:rPr>
        <w:t>新</w:t>
      </w:r>
      <w:r w:rsidR="00945DAC">
        <w:rPr>
          <w:rFonts w:hint="eastAsia"/>
        </w:rPr>
        <w:t>数据生成的过程</w:t>
      </w:r>
      <w:r w:rsidR="0029128E">
        <w:rPr>
          <w:rFonts w:hint="eastAsia"/>
        </w:rPr>
        <w:t>；</w:t>
      </w:r>
      <w:r w:rsidR="008E4547">
        <w:rPr>
          <w:rFonts w:hint="eastAsia"/>
        </w:rPr>
        <w:t>结构化动作</w:t>
      </w:r>
      <w:r w:rsidR="0029128E">
        <w:rPr>
          <w:rFonts w:hint="eastAsia"/>
        </w:rPr>
        <w:t>根据</w:t>
      </w:r>
      <w:r w:rsidR="008529C2">
        <w:rPr>
          <w:rFonts w:hint="eastAsia"/>
        </w:rPr>
        <w:t>定义好的过程</w:t>
      </w:r>
      <w:r w:rsidR="0029128E">
        <w:rPr>
          <w:rFonts w:hint="eastAsia"/>
        </w:rPr>
        <w:t>产生新数据</w:t>
      </w:r>
      <w:r w:rsidRPr="002A07E8">
        <w:rPr>
          <w:rFonts w:hint="eastAsia"/>
        </w:rPr>
        <w:t>。结构化操作有时被描述为用于分布式数据操作的领域特定语言（</w:t>
      </w:r>
      <w:r w:rsidR="00D1554F">
        <w:rPr>
          <w:rFonts w:hint="eastAsia"/>
        </w:rPr>
        <w:t>D</w:t>
      </w:r>
      <w:r w:rsidR="00D1554F">
        <w:t>omain</w:t>
      </w:r>
      <w:r w:rsidR="00D1554F">
        <w:rPr>
          <w:rFonts w:hint="eastAsia"/>
        </w:rPr>
        <w:t xml:space="preserve"> S</w:t>
      </w:r>
      <w:r w:rsidR="00D1554F">
        <w:t>pecific L</w:t>
      </w:r>
      <w:r w:rsidR="00D1554F" w:rsidRPr="00D1554F">
        <w:t>anguage</w:t>
      </w:r>
      <w:r w:rsidR="00D1554F">
        <w:rPr>
          <w:rFonts w:hint="eastAsia"/>
        </w:rPr>
        <w:t>，</w:t>
      </w:r>
      <w:r w:rsidRPr="002A07E8">
        <w:rPr>
          <w:rFonts w:hint="eastAsia"/>
        </w:rPr>
        <w:t>DSL</w:t>
      </w:r>
      <w:r w:rsidRPr="002A07E8">
        <w:rPr>
          <w:rFonts w:hint="eastAsia"/>
        </w:rPr>
        <w:t>）。</w:t>
      </w:r>
      <w:r w:rsidR="00AE2085" w:rsidRPr="002A07E8">
        <w:rPr>
          <w:rFonts w:hint="eastAsia"/>
        </w:rPr>
        <w:t>领域特定语言</w:t>
      </w:r>
      <w:r w:rsidRPr="002A07E8">
        <w:rPr>
          <w:rFonts w:hint="eastAsia"/>
        </w:rPr>
        <w:t>是专用于特定应用程序域的计算机语言。</w:t>
      </w:r>
      <w:r w:rsidR="00441CDC">
        <w:rPr>
          <w:rFonts w:hint="eastAsia"/>
        </w:rPr>
        <w:t>Spark SQL</w:t>
      </w:r>
      <w:r w:rsidR="00441CDC">
        <w:rPr>
          <w:rFonts w:hint="eastAsia"/>
        </w:rPr>
        <w:t>的应用程序域是分布式数据操作，如果我们</w:t>
      </w:r>
      <w:r w:rsidRPr="002A07E8">
        <w:rPr>
          <w:rFonts w:hint="eastAsia"/>
        </w:rPr>
        <w:t>曾经使用过</w:t>
      </w:r>
      <w:r w:rsidRPr="002A07E8">
        <w:rPr>
          <w:rFonts w:hint="eastAsia"/>
        </w:rPr>
        <w:t>SQL</w:t>
      </w:r>
      <w:r w:rsidRPr="002A07E8">
        <w:rPr>
          <w:rFonts w:hint="eastAsia"/>
        </w:rPr>
        <w:t>，那么学习结构化操作就相当容易</w:t>
      </w:r>
      <w:r w:rsidR="00C8414C">
        <w:rPr>
          <w:rFonts w:hint="eastAsia"/>
        </w:rPr>
        <w:t>（</w:t>
      </w:r>
      <w:r w:rsidR="00C8414C">
        <w:fldChar w:fldCharType="begin"/>
      </w:r>
      <w:r w:rsidR="00C8414C">
        <w:instrText xml:space="preserve"> </w:instrText>
      </w:r>
      <w:r w:rsidR="00C8414C">
        <w:rPr>
          <w:rFonts w:hint="eastAsia"/>
        </w:rPr>
        <w:instrText>REF _Ref35418936 \h</w:instrText>
      </w:r>
      <w:r w:rsidR="00C8414C">
        <w:instrText xml:space="preserve"> </w:instrText>
      </w:r>
      <w:r w:rsidR="00C8414C">
        <w:fldChar w:fldCharType="separate"/>
      </w:r>
      <w:r w:rsidR="008C4C33">
        <w:rPr>
          <w:rFonts w:hint="eastAsia"/>
        </w:rPr>
        <w:t>表格</w:t>
      </w:r>
      <w:r w:rsidR="008C4C33">
        <w:rPr>
          <w:rFonts w:hint="eastAsia"/>
        </w:rPr>
        <w:t xml:space="preserve"> </w:t>
      </w:r>
      <w:r w:rsidR="008C4C33">
        <w:rPr>
          <w:noProof/>
        </w:rPr>
        <w:t>4</w:t>
      </w:r>
      <w:r w:rsidR="008C4C33">
        <w:noBreakHyphen/>
      </w:r>
      <w:r w:rsidR="008C4C33">
        <w:rPr>
          <w:noProof/>
        </w:rPr>
        <w:t>1</w:t>
      </w:r>
      <w:r w:rsidR="00C8414C">
        <w:fldChar w:fldCharType="end"/>
      </w:r>
      <w:r w:rsidR="00C8414C">
        <w:rPr>
          <w:rFonts w:hint="eastAsia"/>
        </w:rPr>
        <w:t>）</w:t>
      </w:r>
      <w:r w:rsidRPr="002A07E8">
        <w:rPr>
          <w:rFonts w:hint="eastAsia"/>
        </w:rPr>
        <w:t>。</w:t>
      </w:r>
    </w:p>
    <w:p w14:paraId="22875D60" w14:textId="79AAE78C" w:rsidR="00691962" w:rsidRDefault="00E23F4F" w:rsidP="00E23F4F">
      <w:pPr>
        <w:pStyle w:val="Caption"/>
      </w:pPr>
      <w:bookmarkStart w:id="2" w:name="_Ref35418936"/>
      <w:r>
        <w:rPr>
          <w:rFonts w:hint="eastAsia"/>
        </w:rPr>
        <w:t>表格</w:t>
      </w:r>
      <w:r>
        <w:rPr>
          <w:rFonts w:hint="eastAsia"/>
        </w:rPr>
        <w:t xml:space="preserve"> </w:t>
      </w:r>
      <w:r w:rsidR="00ED7A3A">
        <w:fldChar w:fldCharType="begin"/>
      </w:r>
      <w:r w:rsidR="00ED7A3A">
        <w:instrText xml:space="preserve"> </w:instrText>
      </w:r>
      <w:r w:rsidR="00ED7A3A">
        <w:rPr>
          <w:rFonts w:hint="eastAsia"/>
        </w:rPr>
        <w:instrText>STYLEREF 1 \s</w:instrText>
      </w:r>
      <w:r w:rsidR="00ED7A3A">
        <w:instrText xml:space="preserve"> </w:instrText>
      </w:r>
      <w:r w:rsidR="00ED7A3A">
        <w:fldChar w:fldCharType="separate"/>
      </w:r>
      <w:r w:rsidR="00ED7A3A">
        <w:rPr>
          <w:noProof/>
        </w:rPr>
        <w:t>4</w:t>
      </w:r>
      <w:r w:rsidR="00ED7A3A">
        <w:fldChar w:fldCharType="end"/>
      </w:r>
      <w:r w:rsidR="00ED7A3A">
        <w:noBreakHyphen/>
      </w:r>
      <w:r w:rsidR="00ED7A3A">
        <w:fldChar w:fldCharType="begin"/>
      </w:r>
      <w:r w:rsidR="00ED7A3A">
        <w:instrText xml:space="preserve"> </w:instrText>
      </w:r>
      <w:r w:rsidR="00ED7A3A">
        <w:rPr>
          <w:rFonts w:hint="eastAsia"/>
        </w:rPr>
        <w:instrText xml:space="preserve">SEQ </w:instrText>
      </w:r>
      <w:r w:rsidR="00ED7A3A">
        <w:rPr>
          <w:rFonts w:hint="eastAsia"/>
        </w:rPr>
        <w:instrText>表格</w:instrText>
      </w:r>
      <w:r w:rsidR="00ED7A3A">
        <w:rPr>
          <w:rFonts w:hint="eastAsia"/>
        </w:rPr>
        <w:instrText xml:space="preserve"> \* ARABIC \s 1</w:instrText>
      </w:r>
      <w:r w:rsidR="00ED7A3A">
        <w:instrText xml:space="preserve"> </w:instrText>
      </w:r>
      <w:r w:rsidR="00ED7A3A">
        <w:fldChar w:fldCharType="separate"/>
      </w:r>
      <w:r w:rsidR="00ED7A3A">
        <w:rPr>
          <w:noProof/>
        </w:rPr>
        <w:t>2</w:t>
      </w:r>
      <w:r w:rsidR="00ED7A3A">
        <w:fldChar w:fldCharType="end"/>
      </w:r>
      <w:bookmarkEnd w:id="2"/>
      <w:r>
        <w:rPr>
          <w:rFonts w:hint="eastAsia"/>
        </w:rPr>
        <w:t xml:space="preserve"> </w:t>
      </w:r>
      <w:r w:rsidR="00DF1BDC">
        <w:rPr>
          <w:rFonts w:hint="eastAsia"/>
        </w:rPr>
        <w:t>常用</w:t>
      </w:r>
      <w:r>
        <w:rPr>
          <w:rFonts w:hint="eastAsia"/>
        </w:rPr>
        <w:t>Spark SQL</w:t>
      </w:r>
      <w:r w:rsidR="008A2417">
        <w:rPr>
          <w:rFonts w:hint="eastAsia"/>
        </w:rPr>
        <w:t>结构</w:t>
      </w:r>
      <w:r>
        <w:rPr>
          <w:rFonts w:hint="eastAsia"/>
        </w:rPr>
        <w:t>化数据操作</w:t>
      </w:r>
    </w:p>
    <w:tbl>
      <w:tblPr>
        <w:tblStyle w:val="TableGrid"/>
        <w:tblW w:w="0" w:type="auto"/>
        <w:tblLook w:val="04A0" w:firstRow="1" w:lastRow="0" w:firstColumn="1" w:lastColumn="0" w:noHBand="0" w:noVBand="1"/>
      </w:tblPr>
      <w:tblGrid>
        <w:gridCol w:w="2063"/>
        <w:gridCol w:w="6459"/>
      </w:tblGrid>
      <w:tr w:rsidR="00691962" w14:paraId="77D6D983" w14:textId="77777777" w:rsidTr="00063D85">
        <w:tc>
          <w:tcPr>
            <w:tcW w:w="2063" w:type="dxa"/>
          </w:tcPr>
          <w:p w14:paraId="441EDE4D" w14:textId="7F990095" w:rsidR="00691962" w:rsidRDefault="007A13E2" w:rsidP="002A07E8">
            <w:pPr>
              <w:ind w:firstLineChars="0" w:firstLine="0"/>
            </w:pPr>
            <w:r>
              <w:rPr>
                <w:rFonts w:hint="eastAsia"/>
              </w:rPr>
              <w:t>操作</w:t>
            </w:r>
          </w:p>
        </w:tc>
        <w:tc>
          <w:tcPr>
            <w:tcW w:w="6459" w:type="dxa"/>
          </w:tcPr>
          <w:p w14:paraId="6F42FC52" w14:textId="5EAA6F05" w:rsidR="00691962" w:rsidRDefault="003524D9" w:rsidP="002A07E8">
            <w:pPr>
              <w:ind w:firstLineChars="0" w:firstLine="0"/>
            </w:pPr>
            <w:r>
              <w:rPr>
                <w:rFonts w:hint="eastAsia"/>
              </w:rPr>
              <w:t>描述</w:t>
            </w:r>
          </w:p>
        </w:tc>
      </w:tr>
      <w:tr w:rsidR="00691962" w14:paraId="447A46BE" w14:textId="77777777" w:rsidTr="00063D85">
        <w:tc>
          <w:tcPr>
            <w:tcW w:w="2063" w:type="dxa"/>
          </w:tcPr>
          <w:p w14:paraId="08635D05" w14:textId="076005B7" w:rsidR="00691962" w:rsidRDefault="006E276F" w:rsidP="002A07E8">
            <w:pPr>
              <w:ind w:firstLineChars="0" w:firstLine="0"/>
            </w:pPr>
            <w:r>
              <w:rPr>
                <w:rFonts w:hint="eastAsia"/>
              </w:rPr>
              <w:t>select</w:t>
            </w:r>
          </w:p>
        </w:tc>
        <w:tc>
          <w:tcPr>
            <w:tcW w:w="6459" w:type="dxa"/>
          </w:tcPr>
          <w:p w14:paraId="66F447FB" w14:textId="164FBB23" w:rsidR="00691962" w:rsidRDefault="00EC2A5F" w:rsidP="00CB1CA5">
            <w:pPr>
              <w:ind w:firstLineChars="0" w:firstLine="0"/>
            </w:pPr>
            <w:r w:rsidRPr="00EC2A5F">
              <w:rPr>
                <w:rFonts w:hint="eastAsia"/>
              </w:rPr>
              <w:t>从</w:t>
            </w:r>
            <w:r w:rsidRPr="00EC2A5F">
              <w:rPr>
                <w:rFonts w:hint="eastAsia"/>
              </w:rPr>
              <w:t>dataFrame</w:t>
            </w:r>
            <w:r>
              <w:rPr>
                <w:rFonts w:hint="eastAsia"/>
              </w:rPr>
              <w:t>现有的</w:t>
            </w:r>
            <w:r w:rsidR="00743618">
              <w:rPr>
                <w:rFonts w:hint="eastAsia"/>
              </w:rPr>
              <w:t>列中选择一个或多个列，</w:t>
            </w:r>
            <w:r w:rsidRPr="00EC2A5F">
              <w:rPr>
                <w:rFonts w:hint="eastAsia"/>
              </w:rPr>
              <w:t>可以对列进行</w:t>
            </w:r>
            <w:r w:rsidR="00CB1CA5">
              <w:rPr>
                <w:rFonts w:hint="eastAsia"/>
              </w:rPr>
              <w:t>变换</w:t>
            </w:r>
            <w:r w:rsidRPr="00EC2A5F">
              <w:rPr>
                <w:rFonts w:hint="eastAsia"/>
              </w:rPr>
              <w:t>。</w:t>
            </w:r>
            <w:r w:rsidR="00CC2E21">
              <w:rPr>
                <w:rFonts w:hint="eastAsia"/>
              </w:rPr>
              <w:t>这个操作的可以称为投影。</w:t>
            </w:r>
          </w:p>
        </w:tc>
      </w:tr>
      <w:tr w:rsidR="00691962" w14:paraId="32DEF27E" w14:textId="77777777" w:rsidTr="00063D85">
        <w:tc>
          <w:tcPr>
            <w:tcW w:w="2063" w:type="dxa"/>
          </w:tcPr>
          <w:p w14:paraId="21F8C9B5" w14:textId="69C82B4E" w:rsidR="00691962" w:rsidRDefault="00E90405" w:rsidP="002A07E8">
            <w:pPr>
              <w:ind w:firstLineChars="0" w:firstLine="0"/>
            </w:pPr>
            <w:r>
              <w:t>selectExpr</w:t>
            </w:r>
          </w:p>
        </w:tc>
        <w:tc>
          <w:tcPr>
            <w:tcW w:w="6459" w:type="dxa"/>
          </w:tcPr>
          <w:p w14:paraId="605EE0B2" w14:textId="3BA25966" w:rsidR="00691962" w:rsidRDefault="00CC2E21" w:rsidP="00CC2E21">
            <w:pPr>
              <w:ind w:firstLineChars="0" w:firstLine="0"/>
            </w:pPr>
            <w:r w:rsidRPr="00CC2E21">
              <w:rPr>
                <w:rFonts w:hint="eastAsia"/>
              </w:rPr>
              <w:t>执行投影时支持强大的</w:t>
            </w:r>
            <w:r w:rsidRPr="00CC2E21">
              <w:rPr>
                <w:rFonts w:hint="eastAsia"/>
              </w:rPr>
              <w:t>SQL</w:t>
            </w:r>
            <w:r w:rsidRPr="00CC2E21">
              <w:rPr>
                <w:rFonts w:hint="eastAsia"/>
              </w:rPr>
              <w:t>表达式</w:t>
            </w:r>
            <w:r>
              <w:rPr>
                <w:rFonts w:hint="eastAsia"/>
              </w:rPr>
              <w:t>对列进行</w:t>
            </w:r>
            <w:r w:rsidRPr="00CC2E21">
              <w:rPr>
                <w:rFonts w:hint="eastAsia"/>
              </w:rPr>
              <w:t>转换</w:t>
            </w:r>
            <w:r w:rsidR="005E325C">
              <w:rPr>
                <w:rFonts w:hint="eastAsia"/>
              </w:rPr>
              <w:t>。</w:t>
            </w:r>
          </w:p>
        </w:tc>
      </w:tr>
      <w:tr w:rsidR="00691962" w14:paraId="10A1A491" w14:textId="77777777" w:rsidTr="00063D85">
        <w:tc>
          <w:tcPr>
            <w:tcW w:w="2063" w:type="dxa"/>
          </w:tcPr>
          <w:p w14:paraId="2E099FD8" w14:textId="3F323BD5" w:rsidR="00691962" w:rsidRDefault="00E90405" w:rsidP="002A07E8">
            <w:pPr>
              <w:ind w:firstLineChars="0" w:firstLine="0"/>
            </w:pPr>
            <w:r>
              <w:rPr>
                <w:rFonts w:hint="eastAsia"/>
              </w:rPr>
              <w:t>filter</w:t>
            </w:r>
          </w:p>
        </w:tc>
        <w:tc>
          <w:tcPr>
            <w:tcW w:w="6459" w:type="dxa"/>
          </w:tcPr>
          <w:p w14:paraId="4245F3AA" w14:textId="5E4C6742" w:rsidR="00691962" w:rsidRDefault="00292C7A" w:rsidP="009F53CB">
            <w:pPr>
              <w:ind w:firstLineChars="0" w:firstLine="0"/>
            </w:pPr>
            <w:r w:rsidRPr="00292C7A">
              <w:rPr>
                <w:rFonts w:hint="eastAsia"/>
              </w:rPr>
              <w:t>和</w:t>
            </w:r>
            <w:r w:rsidRPr="00292C7A">
              <w:rPr>
                <w:rFonts w:hint="eastAsia"/>
              </w:rPr>
              <w:t>where</w:t>
            </w:r>
            <w:r>
              <w:rPr>
                <w:rFonts w:hint="eastAsia"/>
              </w:rPr>
              <w:t>都具有相同的语义</w:t>
            </w:r>
            <w:r w:rsidR="005E325C">
              <w:rPr>
                <w:rFonts w:hint="eastAsia"/>
              </w:rPr>
              <w:t>。</w:t>
            </w:r>
          </w:p>
        </w:tc>
      </w:tr>
      <w:tr w:rsidR="00691962" w14:paraId="38DD738F" w14:textId="77777777" w:rsidTr="00063D85">
        <w:tc>
          <w:tcPr>
            <w:tcW w:w="2063" w:type="dxa"/>
          </w:tcPr>
          <w:p w14:paraId="2433000E" w14:textId="052E34D2" w:rsidR="00691962" w:rsidRDefault="00E90405" w:rsidP="002A07E8">
            <w:pPr>
              <w:ind w:firstLineChars="0" w:firstLine="0"/>
            </w:pPr>
            <w:r>
              <w:rPr>
                <w:rFonts w:hint="eastAsia"/>
              </w:rPr>
              <w:t>where</w:t>
            </w:r>
          </w:p>
        </w:tc>
        <w:tc>
          <w:tcPr>
            <w:tcW w:w="6459" w:type="dxa"/>
          </w:tcPr>
          <w:p w14:paraId="5395E776" w14:textId="34223A93" w:rsidR="00691962" w:rsidRDefault="009F53CB" w:rsidP="00110C03">
            <w:pPr>
              <w:ind w:firstLineChars="0" w:firstLine="0"/>
            </w:pPr>
            <w:r w:rsidRPr="009F53CB">
              <w:rPr>
                <w:rFonts w:hint="eastAsia"/>
              </w:rPr>
              <w:t>类似于</w:t>
            </w:r>
            <w:r w:rsidRPr="009F53CB">
              <w:rPr>
                <w:rFonts w:hint="eastAsia"/>
              </w:rPr>
              <w:t>SQL</w:t>
            </w:r>
            <w:r w:rsidRPr="009F53CB">
              <w:rPr>
                <w:rFonts w:hint="eastAsia"/>
              </w:rPr>
              <w:t>中的</w:t>
            </w:r>
            <w:r w:rsidRPr="009F53CB">
              <w:rPr>
                <w:rFonts w:hint="eastAsia"/>
              </w:rPr>
              <w:t>where</w:t>
            </w:r>
            <w:r w:rsidRPr="009F53CB">
              <w:rPr>
                <w:rFonts w:hint="eastAsia"/>
              </w:rPr>
              <w:t>条件</w:t>
            </w:r>
            <w:r w:rsidR="00110C03">
              <w:rPr>
                <w:rFonts w:hint="eastAsia"/>
              </w:rPr>
              <w:t>，</w:t>
            </w:r>
            <w:r w:rsidRPr="009F53CB">
              <w:rPr>
                <w:rFonts w:hint="eastAsia"/>
              </w:rPr>
              <w:t>根据给定的布尔条件</w:t>
            </w:r>
            <w:r w:rsidR="00110C03">
              <w:rPr>
                <w:rFonts w:hint="eastAsia"/>
              </w:rPr>
              <w:t>进行过滤</w:t>
            </w:r>
            <w:r w:rsidR="005E325C">
              <w:rPr>
                <w:rFonts w:hint="eastAsia"/>
              </w:rPr>
              <w:t>。</w:t>
            </w:r>
          </w:p>
        </w:tc>
      </w:tr>
      <w:tr w:rsidR="00691962" w14:paraId="487C45BB" w14:textId="77777777" w:rsidTr="00063D85">
        <w:tc>
          <w:tcPr>
            <w:tcW w:w="2063" w:type="dxa"/>
          </w:tcPr>
          <w:p w14:paraId="0198C82F" w14:textId="77777777" w:rsidR="00691962" w:rsidRDefault="00E90405" w:rsidP="002A07E8">
            <w:pPr>
              <w:ind w:firstLineChars="0" w:firstLine="0"/>
            </w:pPr>
            <w:r>
              <w:rPr>
                <w:rFonts w:hint="eastAsia"/>
              </w:rPr>
              <w:t>distinct</w:t>
            </w:r>
          </w:p>
          <w:p w14:paraId="22A6F8B0" w14:textId="5D445A1C" w:rsidR="00063D85" w:rsidRDefault="00063D85" w:rsidP="002A07E8">
            <w:pPr>
              <w:ind w:firstLineChars="0" w:firstLine="0"/>
            </w:pPr>
            <w:r>
              <w:rPr>
                <w:rFonts w:hint="eastAsia"/>
              </w:rPr>
              <w:t>dropDuplicates</w:t>
            </w:r>
          </w:p>
        </w:tc>
        <w:tc>
          <w:tcPr>
            <w:tcW w:w="6459" w:type="dxa"/>
          </w:tcPr>
          <w:p w14:paraId="7A9F3334" w14:textId="7A723FD0" w:rsidR="00691962" w:rsidRDefault="00956F8D" w:rsidP="002A07E8">
            <w:pPr>
              <w:ind w:firstLineChars="0" w:firstLine="0"/>
            </w:pPr>
            <w:r w:rsidRPr="00956F8D">
              <w:rPr>
                <w:rFonts w:hint="eastAsia"/>
              </w:rPr>
              <w:t>从</w:t>
            </w:r>
            <w:r w:rsidRPr="00956F8D">
              <w:rPr>
                <w:rFonts w:hint="eastAsia"/>
              </w:rPr>
              <w:t>dataFrame</w:t>
            </w:r>
            <w:r w:rsidRPr="00956F8D">
              <w:rPr>
                <w:rFonts w:hint="eastAsia"/>
              </w:rPr>
              <w:t>中删除重复的行</w:t>
            </w:r>
            <w:r w:rsidR="00C07FA4">
              <w:rPr>
                <w:rFonts w:hint="eastAsia"/>
              </w:rPr>
              <w:t>。</w:t>
            </w:r>
          </w:p>
        </w:tc>
      </w:tr>
      <w:tr w:rsidR="00691962" w14:paraId="458F38EB" w14:textId="77777777" w:rsidTr="00063D85">
        <w:tc>
          <w:tcPr>
            <w:tcW w:w="2063" w:type="dxa"/>
          </w:tcPr>
          <w:p w14:paraId="365864D5" w14:textId="77777777" w:rsidR="00691962" w:rsidRDefault="00E90405" w:rsidP="002A07E8">
            <w:pPr>
              <w:ind w:firstLineChars="0" w:firstLine="0"/>
            </w:pPr>
            <w:r>
              <w:rPr>
                <w:rFonts w:hint="eastAsia"/>
              </w:rPr>
              <w:t>sort</w:t>
            </w:r>
          </w:p>
          <w:p w14:paraId="22C8CCD1" w14:textId="7820FE17" w:rsidR="00063D85" w:rsidRDefault="00063D85" w:rsidP="002A07E8">
            <w:pPr>
              <w:ind w:firstLineChars="0" w:firstLine="0"/>
            </w:pPr>
            <w:r>
              <w:rPr>
                <w:rFonts w:hint="eastAsia"/>
              </w:rPr>
              <w:t>orderBy</w:t>
            </w:r>
          </w:p>
        </w:tc>
        <w:tc>
          <w:tcPr>
            <w:tcW w:w="6459" w:type="dxa"/>
          </w:tcPr>
          <w:p w14:paraId="0C662467" w14:textId="5AD10CB0" w:rsidR="00691962" w:rsidRDefault="00CF11CF" w:rsidP="00CF11CF">
            <w:pPr>
              <w:ind w:firstLineChars="0" w:firstLine="0"/>
            </w:pPr>
            <w:r>
              <w:rPr>
                <w:rFonts w:hint="eastAsia"/>
              </w:rPr>
              <w:t>根据</w:t>
            </w:r>
            <w:r w:rsidRPr="00CF11CF">
              <w:rPr>
                <w:rFonts w:hint="eastAsia"/>
              </w:rPr>
              <w:t>列对</w:t>
            </w:r>
            <w:r w:rsidRPr="00CF11CF">
              <w:rPr>
                <w:rFonts w:hint="eastAsia"/>
              </w:rPr>
              <w:t>dataFrame</w:t>
            </w:r>
            <w:r w:rsidRPr="00CF11CF">
              <w:rPr>
                <w:rFonts w:hint="eastAsia"/>
              </w:rPr>
              <w:t>进行排序。</w:t>
            </w:r>
          </w:p>
        </w:tc>
      </w:tr>
      <w:tr w:rsidR="00E90405" w14:paraId="14E3AD36" w14:textId="77777777" w:rsidTr="00063D85">
        <w:tc>
          <w:tcPr>
            <w:tcW w:w="2063" w:type="dxa"/>
          </w:tcPr>
          <w:p w14:paraId="73B20BD3" w14:textId="7D78B2B3" w:rsidR="00E90405" w:rsidRDefault="00E90405" w:rsidP="002A07E8">
            <w:pPr>
              <w:ind w:firstLineChars="0" w:firstLine="0"/>
            </w:pPr>
            <w:r>
              <w:rPr>
                <w:rFonts w:hint="eastAsia"/>
              </w:rPr>
              <w:t>limit</w:t>
            </w:r>
          </w:p>
        </w:tc>
        <w:tc>
          <w:tcPr>
            <w:tcW w:w="6459" w:type="dxa"/>
          </w:tcPr>
          <w:p w14:paraId="107C8AC0" w14:textId="402ED90A" w:rsidR="00E90405" w:rsidRDefault="00DB0C7D" w:rsidP="002A07E8">
            <w:pPr>
              <w:ind w:firstLineChars="0" w:firstLine="0"/>
            </w:pPr>
            <w:r w:rsidRPr="00DB0C7D">
              <w:rPr>
                <w:rFonts w:hint="eastAsia"/>
              </w:rPr>
              <w:t>通过获取前</w:t>
            </w:r>
            <w:r w:rsidRPr="00DB0C7D">
              <w:rPr>
                <w:rFonts w:hint="eastAsia"/>
              </w:rPr>
              <w:t>n</w:t>
            </w:r>
            <w:r w:rsidR="00244782">
              <w:rPr>
                <w:rFonts w:hint="eastAsia"/>
              </w:rPr>
              <w:t>行</w:t>
            </w:r>
            <w:r w:rsidRPr="00DB0C7D">
              <w:rPr>
                <w:rFonts w:hint="eastAsia"/>
              </w:rPr>
              <w:t>返回一个新的</w:t>
            </w:r>
            <w:r w:rsidR="00244782">
              <w:rPr>
                <w:rFonts w:hint="eastAsia"/>
              </w:rPr>
              <w:t>D</w:t>
            </w:r>
            <w:r w:rsidRPr="00DB0C7D">
              <w:rPr>
                <w:rFonts w:hint="eastAsia"/>
              </w:rPr>
              <w:t>ataFrame</w:t>
            </w:r>
            <w:r w:rsidRPr="00DB0C7D">
              <w:rPr>
                <w:rFonts w:hint="eastAsia"/>
              </w:rPr>
              <w:t>。</w:t>
            </w:r>
          </w:p>
        </w:tc>
      </w:tr>
      <w:tr w:rsidR="00E90405" w14:paraId="680EC641" w14:textId="77777777" w:rsidTr="00063D85">
        <w:tc>
          <w:tcPr>
            <w:tcW w:w="2063" w:type="dxa"/>
          </w:tcPr>
          <w:p w14:paraId="6CA7277A" w14:textId="19D8A3F3" w:rsidR="00E90405" w:rsidRDefault="00E90405" w:rsidP="002A07E8">
            <w:pPr>
              <w:ind w:firstLineChars="0" w:firstLine="0"/>
            </w:pPr>
            <w:r>
              <w:rPr>
                <w:rFonts w:hint="eastAsia"/>
              </w:rPr>
              <w:t>union</w:t>
            </w:r>
          </w:p>
        </w:tc>
        <w:tc>
          <w:tcPr>
            <w:tcW w:w="6459" w:type="dxa"/>
          </w:tcPr>
          <w:p w14:paraId="63A26522" w14:textId="00DCDBFB" w:rsidR="00E90405" w:rsidRDefault="00F72A67" w:rsidP="002A07E8">
            <w:pPr>
              <w:ind w:firstLineChars="0" w:firstLine="0"/>
            </w:pPr>
            <w:r w:rsidRPr="00F72A67">
              <w:rPr>
                <w:rFonts w:hint="eastAsia"/>
              </w:rPr>
              <w:t>合并两个</w:t>
            </w:r>
            <w:r>
              <w:rPr>
                <w:rFonts w:hint="eastAsia"/>
              </w:rPr>
              <w:t>DataFrame</w:t>
            </w:r>
            <w:r w:rsidRPr="00F72A67">
              <w:rPr>
                <w:rFonts w:hint="eastAsia"/>
              </w:rPr>
              <w:t>并将它们作为新的</w:t>
            </w:r>
            <w:r w:rsidR="00386E99">
              <w:rPr>
                <w:rFonts w:hint="eastAsia"/>
              </w:rPr>
              <w:t>D</w:t>
            </w:r>
            <w:r w:rsidRPr="00F72A67">
              <w:rPr>
                <w:rFonts w:hint="eastAsia"/>
              </w:rPr>
              <w:t>ataFrame</w:t>
            </w:r>
            <w:r w:rsidRPr="00F72A67">
              <w:rPr>
                <w:rFonts w:hint="eastAsia"/>
              </w:rPr>
              <w:t>返回。</w:t>
            </w:r>
          </w:p>
        </w:tc>
      </w:tr>
      <w:tr w:rsidR="00E90405" w14:paraId="103D1052" w14:textId="77777777" w:rsidTr="00063D85">
        <w:tc>
          <w:tcPr>
            <w:tcW w:w="2063" w:type="dxa"/>
          </w:tcPr>
          <w:p w14:paraId="2C99F965" w14:textId="11A7CF71" w:rsidR="00E90405" w:rsidRDefault="00E90405" w:rsidP="002A07E8">
            <w:pPr>
              <w:ind w:firstLineChars="0" w:firstLine="0"/>
            </w:pPr>
            <w:r>
              <w:rPr>
                <w:rFonts w:hint="eastAsia"/>
              </w:rPr>
              <w:t>withColumn</w:t>
            </w:r>
          </w:p>
        </w:tc>
        <w:tc>
          <w:tcPr>
            <w:tcW w:w="6459" w:type="dxa"/>
          </w:tcPr>
          <w:p w14:paraId="2A015595" w14:textId="0737295B" w:rsidR="00E90405" w:rsidRDefault="00CB7043" w:rsidP="002A07E8">
            <w:pPr>
              <w:ind w:firstLineChars="0" w:firstLine="0"/>
            </w:pPr>
            <w:r w:rsidRPr="00CB7043">
              <w:rPr>
                <w:rFonts w:hint="eastAsia"/>
              </w:rPr>
              <w:t>用于在</w:t>
            </w:r>
            <w:r>
              <w:rPr>
                <w:rFonts w:hint="eastAsia"/>
              </w:rPr>
              <w:t>D</w:t>
            </w:r>
            <w:r w:rsidRPr="00CB7043">
              <w:rPr>
                <w:rFonts w:hint="eastAsia"/>
              </w:rPr>
              <w:t>ataFrame</w:t>
            </w:r>
            <w:r w:rsidRPr="00CB7043">
              <w:rPr>
                <w:rFonts w:hint="eastAsia"/>
              </w:rPr>
              <w:t>中添加新列或替换现有列。</w:t>
            </w:r>
          </w:p>
        </w:tc>
      </w:tr>
      <w:tr w:rsidR="00E90405" w14:paraId="48CD5507" w14:textId="77777777" w:rsidTr="00063D85">
        <w:tc>
          <w:tcPr>
            <w:tcW w:w="2063" w:type="dxa"/>
          </w:tcPr>
          <w:p w14:paraId="058273F6" w14:textId="2917255D" w:rsidR="00E90405" w:rsidRDefault="00E90405" w:rsidP="002A07E8">
            <w:pPr>
              <w:ind w:firstLineChars="0" w:firstLine="0"/>
            </w:pPr>
            <w:r>
              <w:rPr>
                <w:rFonts w:hint="eastAsia"/>
              </w:rPr>
              <w:t>withColumnRenamed</w:t>
            </w:r>
          </w:p>
        </w:tc>
        <w:tc>
          <w:tcPr>
            <w:tcW w:w="6459" w:type="dxa"/>
          </w:tcPr>
          <w:p w14:paraId="78A764A7" w14:textId="2C2036A4" w:rsidR="00E90405" w:rsidRDefault="00AC00FF" w:rsidP="00D94E0F">
            <w:pPr>
              <w:ind w:firstLineChars="0" w:firstLine="0"/>
            </w:pPr>
            <w:r w:rsidRPr="00AC00FF">
              <w:rPr>
                <w:rFonts w:hint="eastAsia"/>
              </w:rPr>
              <w:t>重命名现有的列。</w:t>
            </w:r>
          </w:p>
        </w:tc>
      </w:tr>
      <w:tr w:rsidR="00E90405" w14:paraId="512E56C8" w14:textId="77777777" w:rsidTr="00063D85">
        <w:tc>
          <w:tcPr>
            <w:tcW w:w="2063" w:type="dxa"/>
          </w:tcPr>
          <w:p w14:paraId="6C3F4E45" w14:textId="79C41B82" w:rsidR="00E90405" w:rsidRDefault="00E90405" w:rsidP="002A07E8">
            <w:pPr>
              <w:ind w:firstLineChars="0" w:firstLine="0"/>
            </w:pPr>
            <w:r>
              <w:rPr>
                <w:rFonts w:hint="eastAsia"/>
              </w:rPr>
              <w:t>drop</w:t>
            </w:r>
          </w:p>
        </w:tc>
        <w:tc>
          <w:tcPr>
            <w:tcW w:w="6459" w:type="dxa"/>
          </w:tcPr>
          <w:p w14:paraId="53AA8E9F" w14:textId="08423B04" w:rsidR="00E90405" w:rsidRDefault="00250DD3" w:rsidP="002A07E8">
            <w:pPr>
              <w:ind w:firstLineChars="0" w:firstLine="0"/>
            </w:pPr>
            <w:r w:rsidRPr="00250DD3">
              <w:rPr>
                <w:rFonts w:hint="eastAsia"/>
              </w:rPr>
              <w:t>从</w:t>
            </w:r>
            <w:r>
              <w:rPr>
                <w:rFonts w:hint="eastAsia"/>
              </w:rPr>
              <w:t>D</w:t>
            </w:r>
            <w:r w:rsidRPr="00250DD3">
              <w:rPr>
                <w:rFonts w:hint="eastAsia"/>
              </w:rPr>
              <w:t>ataFrame</w:t>
            </w:r>
            <w:r>
              <w:rPr>
                <w:rFonts w:hint="eastAsia"/>
              </w:rPr>
              <w:t>中删除一列或多列，如果指定的</w:t>
            </w:r>
            <w:r w:rsidR="00CF2CB4">
              <w:rPr>
                <w:rFonts w:hint="eastAsia"/>
              </w:rPr>
              <w:t>列名不存在，则</w:t>
            </w:r>
            <w:r w:rsidRPr="00250DD3">
              <w:rPr>
                <w:rFonts w:hint="eastAsia"/>
              </w:rPr>
              <w:t>不执行任何操作。</w:t>
            </w:r>
          </w:p>
        </w:tc>
      </w:tr>
      <w:tr w:rsidR="00E90405" w14:paraId="0D99A3EC" w14:textId="77777777" w:rsidTr="00063D85">
        <w:tc>
          <w:tcPr>
            <w:tcW w:w="2063" w:type="dxa"/>
          </w:tcPr>
          <w:p w14:paraId="5566B3D5" w14:textId="5A3252EC" w:rsidR="00E90405" w:rsidRDefault="00E90405" w:rsidP="002A07E8">
            <w:pPr>
              <w:ind w:firstLineChars="0" w:firstLine="0"/>
            </w:pPr>
            <w:r>
              <w:rPr>
                <w:rFonts w:hint="eastAsia"/>
              </w:rPr>
              <w:t>sample</w:t>
            </w:r>
          </w:p>
        </w:tc>
        <w:tc>
          <w:tcPr>
            <w:tcW w:w="6459" w:type="dxa"/>
          </w:tcPr>
          <w:p w14:paraId="600DD462" w14:textId="7F0D8A6D" w:rsidR="00E90405" w:rsidRDefault="00AF1BC2" w:rsidP="00D22A9D">
            <w:pPr>
              <w:ind w:firstLineChars="0" w:firstLine="0"/>
            </w:pPr>
            <w:r w:rsidRPr="00AF1BC2">
              <w:rPr>
                <w:rFonts w:hint="eastAsia"/>
              </w:rPr>
              <w:t>根据给定的</w:t>
            </w:r>
            <w:r w:rsidR="00A55F1E">
              <w:rPr>
                <w:rFonts w:hint="eastAsia"/>
              </w:rPr>
              <w:t>参数</w:t>
            </w:r>
            <w:r w:rsidRPr="00AF1BC2">
              <w:rPr>
                <w:rFonts w:hint="eastAsia"/>
              </w:rPr>
              <w:t>随机选择。</w:t>
            </w:r>
          </w:p>
        </w:tc>
      </w:tr>
      <w:tr w:rsidR="00E90405" w14:paraId="06C3D69F" w14:textId="77777777" w:rsidTr="00063D85">
        <w:tc>
          <w:tcPr>
            <w:tcW w:w="2063" w:type="dxa"/>
          </w:tcPr>
          <w:p w14:paraId="45B5A1A7" w14:textId="731A5BD6" w:rsidR="00E90405" w:rsidRDefault="00E90405" w:rsidP="002A07E8">
            <w:pPr>
              <w:ind w:firstLineChars="0" w:firstLine="0"/>
            </w:pPr>
            <w:r>
              <w:rPr>
                <w:rFonts w:hint="eastAsia"/>
              </w:rPr>
              <w:t>randomSplit</w:t>
            </w:r>
          </w:p>
        </w:tc>
        <w:tc>
          <w:tcPr>
            <w:tcW w:w="6459" w:type="dxa"/>
          </w:tcPr>
          <w:p w14:paraId="64074A8C" w14:textId="0AA10D2C" w:rsidR="00E90405" w:rsidRDefault="003D1072" w:rsidP="002A07E8">
            <w:pPr>
              <w:ind w:firstLineChars="0" w:firstLine="0"/>
            </w:pPr>
            <w:r w:rsidRPr="003D1072">
              <w:rPr>
                <w:rFonts w:hint="eastAsia"/>
              </w:rPr>
              <w:t>根据给定的权重将</w:t>
            </w:r>
            <w:r>
              <w:rPr>
                <w:rFonts w:hint="eastAsia"/>
              </w:rPr>
              <w:t>D</w:t>
            </w:r>
            <w:r w:rsidRPr="003D1072">
              <w:rPr>
                <w:rFonts w:hint="eastAsia"/>
              </w:rPr>
              <w:t>ataFrame</w:t>
            </w:r>
            <w:r w:rsidRPr="003D1072">
              <w:rPr>
                <w:rFonts w:hint="eastAsia"/>
              </w:rPr>
              <w:t>分为一个或多个</w:t>
            </w:r>
            <w:r>
              <w:rPr>
                <w:rFonts w:hint="eastAsia"/>
              </w:rPr>
              <w:t>D</w:t>
            </w:r>
            <w:r w:rsidRPr="003D1072">
              <w:rPr>
                <w:rFonts w:hint="eastAsia"/>
              </w:rPr>
              <w:t>ataFrame</w:t>
            </w:r>
            <w:r w:rsidR="004D2717">
              <w:rPr>
                <w:rFonts w:hint="eastAsia"/>
              </w:rPr>
              <w:t>，</w:t>
            </w:r>
            <w:r>
              <w:rPr>
                <w:rFonts w:hint="eastAsia"/>
              </w:rPr>
              <w:t>在机器学习模型训练过程中，通常用于将</w:t>
            </w:r>
            <w:r w:rsidRPr="003D1072">
              <w:rPr>
                <w:rFonts w:hint="eastAsia"/>
              </w:rPr>
              <w:t>数据集分为训练和测试</w:t>
            </w:r>
            <w:r w:rsidR="00277031">
              <w:rPr>
                <w:rFonts w:hint="eastAsia"/>
              </w:rPr>
              <w:t>两个部分</w:t>
            </w:r>
            <w:r w:rsidRPr="003D1072">
              <w:rPr>
                <w:rFonts w:hint="eastAsia"/>
              </w:rPr>
              <w:t>。</w:t>
            </w:r>
          </w:p>
        </w:tc>
      </w:tr>
      <w:tr w:rsidR="00E90405" w14:paraId="408DC8D0" w14:textId="77777777" w:rsidTr="00063D85">
        <w:tc>
          <w:tcPr>
            <w:tcW w:w="2063" w:type="dxa"/>
          </w:tcPr>
          <w:p w14:paraId="7592A29A" w14:textId="1A5DA77C" w:rsidR="00E90405" w:rsidRDefault="00E90405" w:rsidP="002A07E8">
            <w:pPr>
              <w:ind w:firstLineChars="0" w:firstLine="0"/>
            </w:pPr>
            <w:r>
              <w:rPr>
                <w:rFonts w:hint="eastAsia"/>
              </w:rPr>
              <w:lastRenderedPageBreak/>
              <w:t>join</w:t>
            </w:r>
          </w:p>
        </w:tc>
        <w:tc>
          <w:tcPr>
            <w:tcW w:w="6459" w:type="dxa"/>
          </w:tcPr>
          <w:p w14:paraId="1574E54F" w14:textId="5F252955" w:rsidR="00E90405" w:rsidRDefault="00D22385" w:rsidP="002A07E8">
            <w:pPr>
              <w:ind w:firstLineChars="0" w:firstLine="0"/>
            </w:pPr>
            <w:r w:rsidRPr="00D22385">
              <w:rPr>
                <w:rFonts w:hint="eastAsia"/>
              </w:rPr>
              <w:t>联接了两个</w:t>
            </w:r>
            <w:r>
              <w:rPr>
                <w:rFonts w:hint="eastAsia"/>
              </w:rPr>
              <w:t>DataFrame</w:t>
            </w:r>
            <w:r>
              <w:rPr>
                <w:rFonts w:hint="eastAsia"/>
              </w:rPr>
              <w:t>，</w:t>
            </w:r>
            <w:r w:rsidRPr="00D22385">
              <w:rPr>
                <w:rFonts w:hint="eastAsia"/>
              </w:rPr>
              <w:t>Spark</w:t>
            </w:r>
            <w:r w:rsidRPr="00D22385">
              <w:rPr>
                <w:rFonts w:hint="eastAsia"/>
              </w:rPr>
              <w:t>支持多种类型的联接。</w:t>
            </w:r>
          </w:p>
        </w:tc>
      </w:tr>
      <w:tr w:rsidR="00E90405" w14:paraId="3CE07BC0" w14:textId="77777777" w:rsidTr="00063D85">
        <w:tc>
          <w:tcPr>
            <w:tcW w:w="2063" w:type="dxa"/>
          </w:tcPr>
          <w:p w14:paraId="44D25698" w14:textId="0AF85B1B" w:rsidR="00E90405" w:rsidRDefault="00E90405" w:rsidP="002A07E8">
            <w:pPr>
              <w:ind w:firstLineChars="0" w:firstLine="0"/>
            </w:pPr>
            <w:r>
              <w:rPr>
                <w:rFonts w:hint="eastAsia"/>
              </w:rPr>
              <w:t>groupby</w:t>
            </w:r>
          </w:p>
        </w:tc>
        <w:tc>
          <w:tcPr>
            <w:tcW w:w="6459" w:type="dxa"/>
          </w:tcPr>
          <w:p w14:paraId="5450DAA3" w14:textId="2B350568" w:rsidR="00E90405" w:rsidRDefault="00E44CA8" w:rsidP="002A07E8">
            <w:pPr>
              <w:ind w:firstLineChars="0" w:firstLine="0"/>
            </w:pPr>
            <w:r w:rsidRPr="00E44CA8">
              <w:rPr>
                <w:rFonts w:hint="eastAsia"/>
              </w:rPr>
              <w:t>将</w:t>
            </w:r>
            <w:r>
              <w:rPr>
                <w:rFonts w:hint="eastAsia"/>
              </w:rPr>
              <w:t>D</w:t>
            </w:r>
            <w:r w:rsidRPr="00E44CA8">
              <w:rPr>
                <w:rFonts w:hint="eastAsia"/>
              </w:rPr>
              <w:t>ataFrame</w:t>
            </w:r>
            <w:r>
              <w:rPr>
                <w:rFonts w:hint="eastAsia"/>
              </w:rPr>
              <w:t>按一列或多列分组，</w:t>
            </w:r>
            <w:r w:rsidRPr="00E44CA8">
              <w:rPr>
                <w:rFonts w:hint="eastAsia"/>
              </w:rPr>
              <w:t>一种常见的模式是在</w:t>
            </w:r>
            <w:r w:rsidRPr="00E44CA8">
              <w:rPr>
                <w:rFonts w:hint="eastAsia"/>
              </w:rPr>
              <w:t>groupBy</w:t>
            </w:r>
            <w:r w:rsidRPr="00E44CA8">
              <w:rPr>
                <w:rFonts w:hint="eastAsia"/>
              </w:rPr>
              <w:t>操作之后执行某种聚合。</w:t>
            </w:r>
          </w:p>
        </w:tc>
      </w:tr>
      <w:tr w:rsidR="00E90405" w14:paraId="5B4B402C" w14:textId="77777777" w:rsidTr="00063D85">
        <w:tc>
          <w:tcPr>
            <w:tcW w:w="2063" w:type="dxa"/>
          </w:tcPr>
          <w:p w14:paraId="0BAA0E6A" w14:textId="70E9BEC9" w:rsidR="00E90405" w:rsidRDefault="00E90405" w:rsidP="002A07E8">
            <w:pPr>
              <w:ind w:firstLineChars="0" w:firstLine="0"/>
            </w:pPr>
            <w:r>
              <w:rPr>
                <w:rFonts w:hint="eastAsia"/>
              </w:rPr>
              <w:t>describe</w:t>
            </w:r>
          </w:p>
        </w:tc>
        <w:tc>
          <w:tcPr>
            <w:tcW w:w="6459" w:type="dxa"/>
          </w:tcPr>
          <w:p w14:paraId="15F7B79A" w14:textId="2747DFA8" w:rsidR="00E90405" w:rsidRDefault="00CE734E" w:rsidP="002A07E8">
            <w:pPr>
              <w:ind w:firstLineChars="0" w:firstLine="0"/>
            </w:pPr>
            <w:r w:rsidRPr="00CE734E">
              <w:rPr>
                <w:rFonts w:hint="eastAsia"/>
              </w:rPr>
              <w:t>计算有关</w:t>
            </w:r>
            <w:r>
              <w:rPr>
                <w:rFonts w:hint="eastAsia"/>
              </w:rPr>
              <w:t>D</w:t>
            </w:r>
            <w:r w:rsidRPr="00CE734E">
              <w:rPr>
                <w:rFonts w:hint="eastAsia"/>
              </w:rPr>
              <w:t>ataFrame</w:t>
            </w:r>
            <w:r w:rsidRPr="00CE734E">
              <w:rPr>
                <w:rFonts w:hint="eastAsia"/>
              </w:rPr>
              <w:t>中的数字</w:t>
            </w:r>
            <w:r>
              <w:rPr>
                <w:rFonts w:hint="eastAsia"/>
              </w:rPr>
              <w:t>列</w:t>
            </w:r>
            <w:r w:rsidRPr="00CE734E">
              <w:rPr>
                <w:rFonts w:hint="eastAsia"/>
              </w:rPr>
              <w:t>和字符串列</w:t>
            </w:r>
            <w:r>
              <w:rPr>
                <w:rFonts w:hint="eastAsia"/>
              </w:rPr>
              <w:t>的通用统计信息，可用的统计信息包括计数、平均值、标准方差</w:t>
            </w:r>
            <w:r w:rsidR="002005E4">
              <w:rPr>
                <w:rFonts w:hint="eastAsia"/>
              </w:rPr>
              <w:t>、最小值、</w:t>
            </w:r>
            <w:r w:rsidRPr="00CE734E">
              <w:rPr>
                <w:rFonts w:hint="eastAsia"/>
              </w:rPr>
              <w:t>最大值和任意近似百分位数。</w:t>
            </w:r>
          </w:p>
        </w:tc>
      </w:tr>
    </w:tbl>
    <w:p w14:paraId="2B7677C8" w14:textId="77777777" w:rsidR="00B4363E" w:rsidRPr="002A07E8" w:rsidRDefault="00B4363E" w:rsidP="002A07E8">
      <w:pPr>
        <w:ind w:firstLine="420"/>
      </w:pPr>
    </w:p>
    <w:p w14:paraId="25D84927" w14:textId="381E3F5C" w:rsidR="000C22F4" w:rsidRDefault="00D12BEA" w:rsidP="00F50C35">
      <w:pPr>
        <w:pStyle w:val="Heading3"/>
      </w:pPr>
      <w:r>
        <w:rPr>
          <w:rFonts w:hint="eastAsia"/>
        </w:rPr>
        <w:t>选取</w:t>
      </w:r>
      <w:r w:rsidR="000B7BDC">
        <w:rPr>
          <w:rFonts w:hint="eastAsia"/>
        </w:rPr>
        <w:t>列</w:t>
      </w:r>
    </w:p>
    <w:p w14:paraId="4E409304" w14:textId="6D8EB71A" w:rsidR="000B7BDC" w:rsidRDefault="00D12BEA" w:rsidP="000B7BDC">
      <w:pPr>
        <w:ind w:firstLine="420"/>
      </w:pPr>
      <w:r>
        <w:fldChar w:fldCharType="begin"/>
      </w:r>
      <w:r>
        <w:instrText xml:space="preserve"> </w:instrText>
      </w:r>
      <w:r>
        <w:rPr>
          <w:rFonts w:hint="eastAsia"/>
        </w:rPr>
        <w:instrText>REF _Ref35418936 \h</w:instrText>
      </w:r>
      <w:r>
        <w:instrText xml:space="preserve"> </w:instrText>
      </w:r>
      <w:r>
        <w:fldChar w:fldCharType="separate"/>
      </w:r>
      <w:r w:rsidR="008C4C33">
        <w:rPr>
          <w:rFonts w:hint="eastAsia"/>
        </w:rPr>
        <w:t>表格</w:t>
      </w:r>
      <w:r w:rsidR="008C4C33">
        <w:rPr>
          <w:rFonts w:hint="eastAsia"/>
        </w:rPr>
        <w:t xml:space="preserve"> </w:t>
      </w:r>
      <w:r w:rsidR="008C4C33">
        <w:rPr>
          <w:noProof/>
        </w:rPr>
        <w:t>4</w:t>
      </w:r>
      <w:r w:rsidR="008C4C33">
        <w:noBreakHyphen/>
      </w:r>
      <w:r w:rsidR="008C4C33">
        <w:rPr>
          <w:noProof/>
        </w:rPr>
        <w:t>1</w:t>
      </w:r>
      <w:r>
        <w:fldChar w:fldCharType="end"/>
      </w:r>
      <w:r w:rsidR="00D356BF" w:rsidRPr="00D356BF">
        <w:rPr>
          <w:rFonts w:hint="eastAsia"/>
        </w:rPr>
        <w:t>中的大多数</w:t>
      </w:r>
      <w:r w:rsidR="00D356BF" w:rsidRPr="00D356BF">
        <w:rPr>
          <w:rFonts w:hint="eastAsia"/>
        </w:rPr>
        <w:t>DataFrame</w:t>
      </w:r>
      <w:r>
        <w:rPr>
          <w:rFonts w:hint="eastAsia"/>
        </w:rPr>
        <w:t>结构化操作将要求</w:t>
      </w:r>
      <w:r w:rsidR="00825A9E">
        <w:rPr>
          <w:rFonts w:hint="eastAsia"/>
        </w:rPr>
        <w:t>指定一个或多个列，可以通过</w:t>
      </w:r>
      <w:r w:rsidR="00D356BF" w:rsidRPr="00D356BF">
        <w:rPr>
          <w:rFonts w:hint="eastAsia"/>
        </w:rPr>
        <w:t>字符串形式指定，</w:t>
      </w:r>
      <w:r w:rsidR="00825A9E">
        <w:rPr>
          <w:rFonts w:hint="eastAsia"/>
        </w:rPr>
        <w:t>也可以</w:t>
      </w:r>
      <w:r w:rsidR="00D356BF" w:rsidRPr="00D356BF">
        <w:rPr>
          <w:rFonts w:hint="eastAsia"/>
        </w:rPr>
        <w:t>将其指定为</w:t>
      </w:r>
      <w:r w:rsidR="00D356BF" w:rsidRPr="00D356BF">
        <w:rPr>
          <w:rFonts w:hint="eastAsia"/>
        </w:rPr>
        <w:t>Column</w:t>
      </w:r>
      <w:r w:rsidR="00D356BF" w:rsidRPr="00D356BF">
        <w:rPr>
          <w:rFonts w:hint="eastAsia"/>
        </w:rPr>
        <w:t>类的实例。为什么</w:t>
      </w:r>
      <w:r w:rsidR="00CF08B4">
        <w:rPr>
          <w:rFonts w:hint="eastAsia"/>
        </w:rPr>
        <w:t>会</w:t>
      </w:r>
      <w:r w:rsidR="00D356BF" w:rsidRPr="00D356BF">
        <w:rPr>
          <w:rFonts w:hint="eastAsia"/>
        </w:rPr>
        <w:t>有两个选择</w:t>
      </w:r>
      <w:r w:rsidR="00CF08B4">
        <w:rPr>
          <w:rFonts w:hint="eastAsia"/>
        </w:rPr>
        <w:t>方式？</w:t>
      </w:r>
      <w:r w:rsidR="00D356BF" w:rsidRPr="00D356BF">
        <w:rPr>
          <w:rFonts w:hint="eastAsia"/>
        </w:rPr>
        <w:t>以及何时使用</w:t>
      </w:r>
      <w:r w:rsidR="00CF08B4">
        <w:rPr>
          <w:rFonts w:hint="eastAsia"/>
        </w:rPr>
        <w:t>呢？</w:t>
      </w:r>
      <w:r w:rsidR="00B00832">
        <w:rPr>
          <w:rFonts w:hint="eastAsia"/>
        </w:rPr>
        <w:t>要回答这些问题，我们</w:t>
      </w:r>
      <w:r w:rsidR="00D356BF" w:rsidRPr="00D356BF">
        <w:rPr>
          <w:rFonts w:hint="eastAsia"/>
        </w:rPr>
        <w:t>需要了解</w:t>
      </w:r>
      <w:r w:rsidR="00D356BF" w:rsidRPr="00D356BF">
        <w:rPr>
          <w:rFonts w:hint="eastAsia"/>
        </w:rPr>
        <w:t>Column</w:t>
      </w:r>
      <w:r w:rsidR="00D356BF" w:rsidRPr="00D356BF">
        <w:rPr>
          <w:rFonts w:hint="eastAsia"/>
        </w:rPr>
        <w:t>类提供的功能。从高层次上讲，</w:t>
      </w:r>
      <w:r w:rsidR="00D356BF" w:rsidRPr="00D356BF">
        <w:rPr>
          <w:rFonts w:hint="eastAsia"/>
        </w:rPr>
        <w:t>Column</w:t>
      </w:r>
      <w:r w:rsidR="00D356BF" w:rsidRPr="00D356BF">
        <w:rPr>
          <w:rFonts w:hint="eastAsia"/>
        </w:rPr>
        <w:t>类提供的功能可以分为以下几类：</w:t>
      </w:r>
    </w:p>
    <w:p w14:paraId="27EEEDB3" w14:textId="24D57A60" w:rsidR="00FD290A" w:rsidRDefault="00FD290A" w:rsidP="00FD290A">
      <w:pPr>
        <w:ind w:firstLine="420"/>
      </w:pPr>
      <w:r>
        <w:rPr>
          <w:rFonts w:hint="eastAsia"/>
        </w:rPr>
        <w:t>（</w:t>
      </w:r>
      <w:r>
        <w:rPr>
          <w:rFonts w:hint="eastAsia"/>
        </w:rPr>
        <w:t>1</w:t>
      </w:r>
      <w:r>
        <w:rPr>
          <w:rFonts w:hint="eastAsia"/>
        </w:rPr>
        <w:t>）数学运算，例如加法，乘法等。</w:t>
      </w:r>
    </w:p>
    <w:p w14:paraId="1421B4A3" w14:textId="74B52AE8" w:rsidR="00FD290A" w:rsidRDefault="00FD290A" w:rsidP="00FD290A">
      <w:pPr>
        <w:ind w:firstLine="420"/>
      </w:pPr>
      <w:r>
        <w:rPr>
          <w:rFonts w:hint="eastAsia"/>
        </w:rPr>
        <w:t>（</w:t>
      </w:r>
      <w:r>
        <w:rPr>
          <w:rFonts w:hint="eastAsia"/>
        </w:rPr>
        <w:t>2</w:t>
      </w:r>
      <w:r>
        <w:rPr>
          <w:rFonts w:hint="eastAsia"/>
        </w:rPr>
        <w:t>）列值或文字之间的逻辑比较，例如</w:t>
      </w:r>
      <w:r w:rsidR="002965E4">
        <w:rPr>
          <w:rFonts w:hint="eastAsia"/>
        </w:rPr>
        <w:t>相等、</w:t>
      </w:r>
      <w:r>
        <w:rPr>
          <w:rFonts w:hint="eastAsia"/>
        </w:rPr>
        <w:t>大于</w:t>
      </w:r>
      <w:r w:rsidR="002965E4">
        <w:rPr>
          <w:rFonts w:hint="eastAsia"/>
        </w:rPr>
        <w:t>、</w:t>
      </w:r>
      <w:r>
        <w:rPr>
          <w:rFonts w:hint="eastAsia"/>
        </w:rPr>
        <w:t>小于等。</w:t>
      </w:r>
    </w:p>
    <w:p w14:paraId="171349CC" w14:textId="71230FCA" w:rsidR="00B00832" w:rsidRDefault="00FD290A" w:rsidP="00FD290A">
      <w:pPr>
        <w:ind w:firstLine="420"/>
      </w:pPr>
      <w:r>
        <w:rPr>
          <w:rFonts w:hint="eastAsia"/>
        </w:rPr>
        <w:t>（</w:t>
      </w:r>
      <w:r>
        <w:rPr>
          <w:rFonts w:hint="eastAsia"/>
        </w:rPr>
        <w:t>3</w:t>
      </w:r>
      <w:r>
        <w:rPr>
          <w:rFonts w:hint="eastAsia"/>
        </w:rPr>
        <w:t>）字符串模式匹配。</w:t>
      </w:r>
    </w:p>
    <w:p w14:paraId="5AA62CA7" w14:textId="107BEAD8" w:rsidR="0016201A" w:rsidRDefault="000E26BF" w:rsidP="0016201A">
      <w:pPr>
        <w:ind w:firstLine="420"/>
      </w:pPr>
      <w:r w:rsidRPr="000E26BF">
        <w:rPr>
          <w:rFonts w:hint="eastAsia"/>
        </w:rPr>
        <w:t>有关</w:t>
      </w:r>
      <w:r w:rsidRPr="000E26BF">
        <w:rPr>
          <w:rFonts w:hint="eastAsia"/>
        </w:rPr>
        <w:t>Column</w:t>
      </w:r>
      <w:r w:rsidR="00872D49">
        <w:rPr>
          <w:rFonts w:hint="eastAsia"/>
        </w:rPr>
        <w:t>类中可用的所有功能</w:t>
      </w:r>
      <w:r w:rsidRPr="000E26BF">
        <w:rPr>
          <w:rFonts w:hint="eastAsia"/>
        </w:rPr>
        <w:t>，请参阅</w:t>
      </w:r>
      <w:r w:rsidRPr="000E26BF">
        <w:rPr>
          <w:rFonts w:hint="eastAsia"/>
        </w:rPr>
        <w:t>Scala</w:t>
      </w:r>
      <w:r w:rsidRPr="000E26BF">
        <w:rPr>
          <w:rFonts w:hint="eastAsia"/>
        </w:rPr>
        <w:t>文档</w:t>
      </w:r>
      <w:r w:rsidR="00872D49">
        <w:rPr>
          <w:rFonts w:hint="eastAsia"/>
        </w:rPr>
        <w:t>中的</w:t>
      </w:r>
      <w:r w:rsidR="00872D49">
        <w:rPr>
          <w:rFonts w:hint="eastAsia"/>
        </w:rPr>
        <w:t>org.apache.</w:t>
      </w:r>
      <w:r w:rsidR="0016201A">
        <w:rPr>
          <w:rFonts w:hint="eastAsia"/>
        </w:rPr>
        <w:t>spark.sql.C</w:t>
      </w:r>
      <w:r w:rsidR="00872D49">
        <w:rPr>
          <w:rFonts w:hint="eastAsia"/>
        </w:rPr>
        <w:t>olumn</w:t>
      </w:r>
      <w:r w:rsidRPr="000E26BF">
        <w:rPr>
          <w:rFonts w:hint="eastAsia"/>
        </w:rPr>
        <w:t>。</w:t>
      </w:r>
      <w:r w:rsidR="00197EF0" w:rsidRPr="00197EF0">
        <w:rPr>
          <w:rFonts w:hint="eastAsia"/>
        </w:rPr>
        <w:t>了解</w:t>
      </w:r>
      <w:r w:rsidR="00197EF0" w:rsidRPr="00197EF0">
        <w:rPr>
          <w:rFonts w:hint="eastAsia"/>
        </w:rPr>
        <w:t>Column</w:t>
      </w:r>
      <w:r w:rsidR="00197EF0">
        <w:rPr>
          <w:rFonts w:hint="eastAsia"/>
        </w:rPr>
        <w:t>类提供的功能后，我们</w:t>
      </w:r>
      <w:r w:rsidR="00197EF0" w:rsidRPr="00197EF0">
        <w:rPr>
          <w:rFonts w:hint="eastAsia"/>
        </w:rPr>
        <w:t>可以得出结论，每当需要指定某种列表达式时，就必须将列指定为</w:t>
      </w:r>
      <w:r w:rsidR="00197EF0" w:rsidRPr="00197EF0">
        <w:rPr>
          <w:rFonts w:hint="eastAsia"/>
        </w:rPr>
        <w:t>Column</w:t>
      </w:r>
      <w:r w:rsidR="00A5681C">
        <w:rPr>
          <w:rFonts w:hint="eastAsia"/>
        </w:rPr>
        <w:t>类的实例而不是字符串，本节通过</w:t>
      </w:r>
      <w:r w:rsidR="00197EF0" w:rsidRPr="00197EF0">
        <w:rPr>
          <w:rFonts w:hint="eastAsia"/>
        </w:rPr>
        <w:t>示例</w:t>
      </w:r>
      <w:r w:rsidR="00A5681C">
        <w:rPr>
          <w:rFonts w:hint="eastAsia"/>
        </w:rPr>
        <w:t>更</w:t>
      </w:r>
      <w:r w:rsidR="00197EF0" w:rsidRPr="00197EF0">
        <w:rPr>
          <w:rFonts w:hint="eastAsia"/>
        </w:rPr>
        <w:t>清楚</w:t>
      </w:r>
      <w:r w:rsidR="00A5681C">
        <w:rPr>
          <w:rFonts w:hint="eastAsia"/>
        </w:rPr>
        <w:t>的说明这一点</w:t>
      </w:r>
      <w:r w:rsidR="00197EF0" w:rsidRPr="00197EF0">
        <w:rPr>
          <w:rFonts w:hint="eastAsia"/>
        </w:rPr>
        <w:t>。引用列的方式有很多，</w:t>
      </w:r>
      <w:r w:rsidR="00A5681C">
        <w:rPr>
          <w:rFonts w:hint="eastAsia"/>
        </w:rPr>
        <w:t>可以会</w:t>
      </w:r>
      <w:r w:rsidR="00197EF0" w:rsidRPr="00197EF0">
        <w:rPr>
          <w:rFonts w:hint="eastAsia"/>
        </w:rPr>
        <w:t>造成了混乱。一个常见的问题是何时</w:t>
      </w:r>
      <w:r w:rsidR="00A5681C">
        <w:rPr>
          <w:rFonts w:hint="eastAsia"/>
        </w:rPr>
        <w:t>用，用</w:t>
      </w:r>
      <w:r w:rsidR="00197EF0" w:rsidRPr="00197EF0">
        <w:rPr>
          <w:rFonts w:hint="eastAsia"/>
        </w:rPr>
        <w:t>哪个</w:t>
      </w:r>
      <w:r w:rsidR="00A5681C">
        <w:rPr>
          <w:rFonts w:hint="eastAsia"/>
        </w:rPr>
        <w:t>，这需要更具实际情况分析，</w:t>
      </w:r>
      <w:r w:rsidR="001D566B">
        <w:fldChar w:fldCharType="begin"/>
      </w:r>
      <w:r w:rsidR="001D566B">
        <w:instrText xml:space="preserve"> </w:instrText>
      </w:r>
      <w:r w:rsidR="001D566B">
        <w:rPr>
          <w:rFonts w:hint="eastAsia"/>
        </w:rPr>
        <w:instrText>REF _Ref35422051 \h</w:instrText>
      </w:r>
      <w:r w:rsidR="001D566B">
        <w:instrText xml:space="preserve"> </w:instrText>
      </w:r>
      <w:r w:rsidR="001D566B">
        <w:fldChar w:fldCharType="separate"/>
      </w:r>
      <w:r w:rsidR="008C4C33">
        <w:rPr>
          <w:rFonts w:hint="eastAsia"/>
        </w:rPr>
        <w:t>表格</w:t>
      </w:r>
      <w:r w:rsidR="008C4C33">
        <w:rPr>
          <w:rFonts w:hint="eastAsia"/>
        </w:rPr>
        <w:t xml:space="preserve"> </w:t>
      </w:r>
      <w:r w:rsidR="008C4C33">
        <w:rPr>
          <w:noProof/>
        </w:rPr>
        <w:t>4</w:t>
      </w:r>
      <w:r w:rsidR="008C4C33">
        <w:noBreakHyphen/>
      </w:r>
      <w:r w:rsidR="008C4C33">
        <w:rPr>
          <w:noProof/>
        </w:rPr>
        <w:t>2</w:t>
      </w:r>
      <w:r w:rsidR="001D566B">
        <w:fldChar w:fldCharType="end"/>
      </w:r>
      <w:r w:rsidR="00197EF0" w:rsidRPr="00197EF0">
        <w:rPr>
          <w:rFonts w:hint="eastAsia"/>
        </w:rPr>
        <w:t>说明了可用选项。</w:t>
      </w:r>
    </w:p>
    <w:p w14:paraId="029DAA6E" w14:textId="650CBE2A" w:rsidR="00600F80" w:rsidRDefault="00600F80" w:rsidP="00600F80">
      <w:pPr>
        <w:pStyle w:val="Caption"/>
      </w:pPr>
      <w:bookmarkStart w:id="3" w:name="_Ref35422051"/>
      <w:r>
        <w:rPr>
          <w:rFonts w:hint="eastAsia"/>
        </w:rPr>
        <w:t>表格</w:t>
      </w:r>
      <w:r>
        <w:rPr>
          <w:rFonts w:hint="eastAsia"/>
        </w:rPr>
        <w:t xml:space="preserve"> </w:t>
      </w:r>
      <w:r w:rsidR="00ED7A3A">
        <w:fldChar w:fldCharType="begin"/>
      </w:r>
      <w:r w:rsidR="00ED7A3A">
        <w:instrText xml:space="preserve"> </w:instrText>
      </w:r>
      <w:r w:rsidR="00ED7A3A">
        <w:rPr>
          <w:rFonts w:hint="eastAsia"/>
        </w:rPr>
        <w:instrText>STYLEREF 1 \s</w:instrText>
      </w:r>
      <w:r w:rsidR="00ED7A3A">
        <w:instrText xml:space="preserve"> </w:instrText>
      </w:r>
      <w:r w:rsidR="00ED7A3A">
        <w:fldChar w:fldCharType="separate"/>
      </w:r>
      <w:r w:rsidR="00ED7A3A">
        <w:rPr>
          <w:noProof/>
        </w:rPr>
        <w:t>4</w:t>
      </w:r>
      <w:r w:rsidR="00ED7A3A">
        <w:fldChar w:fldCharType="end"/>
      </w:r>
      <w:r w:rsidR="00ED7A3A">
        <w:noBreakHyphen/>
      </w:r>
      <w:r w:rsidR="00ED7A3A">
        <w:fldChar w:fldCharType="begin"/>
      </w:r>
      <w:r w:rsidR="00ED7A3A">
        <w:instrText xml:space="preserve"> </w:instrText>
      </w:r>
      <w:r w:rsidR="00ED7A3A">
        <w:rPr>
          <w:rFonts w:hint="eastAsia"/>
        </w:rPr>
        <w:instrText xml:space="preserve">SEQ </w:instrText>
      </w:r>
      <w:r w:rsidR="00ED7A3A">
        <w:rPr>
          <w:rFonts w:hint="eastAsia"/>
        </w:rPr>
        <w:instrText>表格</w:instrText>
      </w:r>
      <w:r w:rsidR="00ED7A3A">
        <w:rPr>
          <w:rFonts w:hint="eastAsia"/>
        </w:rPr>
        <w:instrText xml:space="preserve"> \* ARABIC \s 1</w:instrText>
      </w:r>
      <w:r w:rsidR="00ED7A3A">
        <w:instrText xml:space="preserve"> </w:instrText>
      </w:r>
      <w:r w:rsidR="00ED7A3A">
        <w:fldChar w:fldCharType="separate"/>
      </w:r>
      <w:r w:rsidR="00ED7A3A">
        <w:rPr>
          <w:noProof/>
        </w:rPr>
        <w:t>3</w:t>
      </w:r>
      <w:r w:rsidR="00ED7A3A">
        <w:fldChar w:fldCharType="end"/>
      </w:r>
      <w:bookmarkEnd w:id="3"/>
      <w:r>
        <w:rPr>
          <w:rFonts w:hint="eastAsia"/>
        </w:rPr>
        <w:t xml:space="preserve"> </w:t>
      </w:r>
      <w:r>
        <w:rPr>
          <w:rFonts w:hint="eastAsia"/>
        </w:rPr>
        <w:t>选取列的可用选项</w:t>
      </w:r>
    </w:p>
    <w:tbl>
      <w:tblPr>
        <w:tblStyle w:val="TableGrid"/>
        <w:tblW w:w="0" w:type="auto"/>
        <w:tblLook w:val="04A0" w:firstRow="1" w:lastRow="0" w:firstColumn="1" w:lastColumn="0" w:noHBand="0" w:noVBand="1"/>
      </w:tblPr>
      <w:tblGrid>
        <w:gridCol w:w="1281"/>
        <w:gridCol w:w="2250"/>
        <w:gridCol w:w="4991"/>
      </w:tblGrid>
      <w:tr w:rsidR="00F13858" w14:paraId="123CB354" w14:textId="77777777" w:rsidTr="004C0366">
        <w:tc>
          <w:tcPr>
            <w:tcW w:w="1281" w:type="dxa"/>
          </w:tcPr>
          <w:p w14:paraId="708EEBB5" w14:textId="309DB603" w:rsidR="00D666C3" w:rsidRDefault="00D666C3" w:rsidP="0016201A">
            <w:pPr>
              <w:ind w:firstLineChars="0" w:firstLine="0"/>
            </w:pPr>
            <w:r>
              <w:rPr>
                <w:rFonts w:hint="eastAsia"/>
              </w:rPr>
              <w:t>方式</w:t>
            </w:r>
          </w:p>
        </w:tc>
        <w:tc>
          <w:tcPr>
            <w:tcW w:w="2250" w:type="dxa"/>
          </w:tcPr>
          <w:p w14:paraId="35F5681B" w14:textId="2D5C4BFC" w:rsidR="00D666C3" w:rsidRDefault="00D666C3" w:rsidP="0016201A">
            <w:pPr>
              <w:ind w:firstLineChars="0" w:firstLine="0"/>
            </w:pPr>
            <w:r>
              <w:rPr>
                <w:rFonts w:hint="eastAsia"/>
              </w:rPr>
              <w:t>例子</w:t>
            </w:r>
          </w:p>
        </w:tc>
        <w:tc>
          <w:tcPr>
            <w:tcW w:w="4991" w:type="dxa"/>
          </w:tcPr>
          <w:p w14:paraId="22A79646" w14:textId="48DBD38B" w:rsidR="00D666C3" w:rsidRDefault="00D666C3" w:rsidP="0016201A">
            <w:pPr>
              <w:ind w:firstLineChars="0" w:firstLine="0"/>
            </w:pPr>
            <w:r>
              <w:rPr>
                <w:rFonts w:hint="eastAsia"/>
              </w:rPr>
              <w:t>解释</w:t>
            </w:r>
          </w:p>
        </w:tc>
      </w:tr>
      <w:tr w:rsidR="00F13858" w14:paraId="065014E1" w14:textId="77777777" w:rsidTr="004C0366">
        <w:tc>
          <w:tcPr>
            <w:tcW w:w="1281" w:type="dxa"/>
          </w:tcPr>
          <w:p w14:paraId="3DB86453" w14:textId="344F62E6" w:rsidR="00D666C3" w:rsidRDefault="00D666C3" w:rsidP="0016201A">
            <w:pPr>
              <w:ind w:firstLineChars="0" w:firstLine="0"/>
            </w:pPr>
            <w:r>
              <w:rPr>
                <w:rFonts w:hint="eastAsia"/>
              </w:rPr>
              <w:t>""</w:t>
            </w:r>
          </w:p>
        </w:tc>
        <w:tc>
          <w:tcPr>
            <w:tcW w:w="2250" w:type="dxa"/>
          </w:tcPr>
          <w:p w14:paraId="65ED9094" w14:textId="679DE0E4" w:rsidR="00D666C3" w:rsidRDefault="00F13858" w:rsidP="0016201A">
            <w:pPr>
              <w:ind w:firstLineChars="0" w:firstLine="0"/>
            </w:pPr>
            <w:r>
              <w:t>"</w:t>
            </w:r>
            <w:r>
              <w:rPr>
                <w:rFonts w:hint="eastAsia"/>
              </w:rPr>
              <w:t>列名</w:t>
            </w:r>
            <w:r w:rsidRPr="00F13858">
              <w:t>"</w:t>
            </w:r>
          </w:p>
        </w:tc>
        <w:tc>
          <w:tcPr>
            <w:tcW w:w="4991" w:type="dxa"/>
          </w:tcPr>
          <w:p w14:paraId="65D06218" w14:textId="6FC139A4" w:rsidR="00D666C3" w:rsidRDefault="004C0366" w:rsidP="0016201A">
            <w:pPr>
              <w:ind w:firstLineChars="0" w:firstLine="0"/>
            </w:pPr>
            <w:r>
              <w:rPr>
                <w:rFonts w:hint="eastAsia"/>
              </w:rPr>
              <w:t>将一个</w:t>
            </w:r>
            <w:r w:rsidRPr="004C0366">
              <w:rPr>
                <w:rFonts w:hint="eastAsia"/>
              </w:rPr>
              <w:t>列</w:t>
            </w:r>
            <w:r>
              <w:rPr>
                <w:rFonts w:hint="eastAsia"/>
              </w:rPr>
              <w:t>引用</w:t>
            </w:r>
            <w:r w:rsidRPr="004C0366">
              <w:rPr>
                <w:rFonts w:hint="eastAsia"/>
              </w:rPr>
              <w:t>为字符串类型</w:t>
            </w:r>
          </w:p>
        </w:tc>
      </w:tr>
      <w:tr w:rsidR="00F13858" w14:paraId="1DD97A68" w14:textId="77777777" w:rsidTr="004C0366">
        <w:tc>
          <w:tcPr>
            <w:tcW w:w="1281" w:type="dxa"/>
          </w:tcPr>
          <w:p w14:paraId="493DAD44" w14:textId="6491DE81" w:rsidR="00D666C3" w:rsidRDefault="00D666C3" w:rsidP="0016201A">
            <w:pPr>
              <w:ind w:firstLineChars="0" w:firstLine="0"/>
            </w:pPr>
            <w:r>
              <w:rPr>
                <w:rFonts w:hint="eastAsia"/>
              </w:rPr>
              <w:t>col</w:t>
            </w:r>
          </w:p>
        </w:tc>
        <w:tc>
          <w:tcPr>
            <w:tcW w:w="2250" w:type="dxa"/>
          </w:tcPr>
          <w:p w14:paraId="5E2CE603" w14:textId="492DB1BB" w:rsidR="00D666C3" w:rsidRDefault="00F14B49" w:rsidP="0016201A">
            <w:pPr>
              <w:ind w:firstLineChars="0" w:firstLine="0"/>
            </w:pPr>
            <w:r>
              <w:rPr>
                <w:rFonts w:hint="eastAsia"/>
              </w:rPr>
              <w:t>col("</w:t>
            </w:r>
            <w:r>
              <w:rPr>
                <w:rFonts w:hint="eastAsia"/>
              </w:rPr>
              <w:t>列名</w:t>
            </w:r>
            <w:r>
              <w:rPr>
                <w:rFonts w:hint="eastAsia"/>
              </w:rPr>
              <w:t>")</w:t>
            </w:r>
          </w:p>
        </w:tc>
        <w:tc>
          <w:tcPr>
            <w:tcW w:w="4991" w:type="dxa"/>
          </w:tcPr>
          <w:p w14:paraId="7B80F8E6" w14:textId="5A6F6F62" w:rsidR="00D666C3" w:rsidRDefault="0047532A" w:rsidP="0016201A">
            <w:pPr>
              <w:ind w:firstLineChars="0" w:firstLine="0"/>
            </w:pPr>
            <w:r>
              <w:rPr>
                <w:rFonts w:hint="eastAsia"/>
              </w:rPr>
              <w:t>通过</w:t>
            </w:r>
            <w:r w:rsidRPr="0047532A">
              <w:rPr>
                <w:rFonts w:hint="eastAsia"/>
              </w:rPr>
              <w:t>col</w:t>
            </w:r>
            <w:r w:rsidRPr="0047532A">
              <w:rPr>
                <w:rFonts w:hint="eastAsia"/>
              </w:rPr>
              <w:t>函数返回</w:t>
            </w:r>
            <w:r w:rsidRPr="0047532A">
              <w:rPr>
                <w:rFonts w:hint="eastAsia"/>
              </w:rPr>
              <w:t>Column</w:t>
            </w:r>
            <w:r w:rsidRPr="0047532A">
              <w:rPr>
                <w:rFonts w:hint="eastAsia"/>
              </w:rPr>
              <w:t>类的实例</w:t>
            </w:r>
          </w:p>
        </w:tc>
      </w:tr>
      <w:tr w:rsidR="00F13858" w14:paraId="36929653" w14:textId="77777777" w:rsidTr="004C0366">
        <w:tc>
          <w:tcPr>
            <w:tcW w:w="1281" w:type="dxa"/>
          </w:tcPr>
          <w:p w14:paraId="3B399C28" w14:textId="4B11E99B" w:rsidR="00D666C3" w:rsidRDefault="00D666C3" w:rsidP="0016201A">
            <w:pPr>
              <w:ind w:firstLineChars="0" w:firstLine="0"/>
            </w:pPr>
            <w:r>
              <w:rPr>
                <w:rFonts w:hint="eastAsia"/>
              </w:rPr>
              <w:t>column</w:t>
            </w:r>
          </w:p>
        </w:tc>
        <w:tc>
          <w:tcPr>
            <w:tcW w:w="2250" w:type="dxa"/>
          </w:tcPr>
          <w:p w14:paraId="2C288319" w14:textId="69DB1C6D" w:rsidR="00D666C3" w:rsidRDefault="00711EBE" w:rsidP="0016201A">
            <w:pPr>
              <w:ind w:firstLineChars="0" w:firstLine="0"/>
            </w:pPr>
            <w:r>
              <w:rPr>
                <w:rFonts w:hint="eastAsia"/>
              </w:rPr>
              <w:t>column("</w:t>
            </w:r>
            <w:r>
              <w:rPr>
                <w:rFonts w:hint="eastAsia"/>
              </w:rPr>
              <w:t>列名</w:t>
            </w:r>
            <w:r>
              <w:rPr>
                <w:rFonts w:hint="eastAsia"/>
              </w:rPr>
              <w:t>")</w:t>
            </w:r>
          </w:p>
        </w:tc>
        <w:tc>
          <w:tcPr>
            <w:tcW w:w="4991" w:type="dxa"/>
          </w:tcPr>
          <w:p w14:paraId="293A2462" w14:textId="37F3F98B" w:rsidR="00D666C3" w:rsidRDefault="00D612B4" w:rsidP="0016201A">
            <w:pPr>
              <w:ind w:firstLineChars="0" w:firstLine="0"/>
            </w:pPr>
            <w:r w:rsidRPr="00D612B4">
              <w:rPr>
                <w:rFonts w:hint="eastAsia"/>
              </w:rPr>
              <w:t>与</w:t>
            </w:r>
            <w:r w:rsidRPr="00D612B4">
              <w:rPr>
                <w:rFonts w:hint="eastAsia"/>
              </w:rPr>
              <w:t>col</w:t>
            </w:r>
            <w:r w:rsidRPr="00D612B4">
              <w:rPr>
                <w:rFonts w:hint="eastAsia"/>
              </w:rPr>
              <w:t>类似，此函数返回</w:t>
            </w:r>
            <w:r w:rsidRPr="00D612B4">
              <w:rPr>
                <w:rFonts w:hint="eastAsia"/>
              </w:rPr>
              <w:t>Column</w:t>
            </w:r>
            <w:r w:rsidRPr="00D612B4">
              <w:rPr>
                <w:rFonts w:hint="eastAsia"/>
              </w:rPr>
              <w:t>类的实例。</w:t>
            </w:r>
          </w:p>
        </w:tc>
      </w:tr>
      <w:tr w:rsidR="00F13858" w14:paraId="7F1FA1B7" w14:textId="77777777" w:rsidTr="004C0366">
        <w:tc>
          <w:tcPr>
            <w:tcW w:w="1281" w:type="dxa"/>
          </w:tcPr>
          <w:p w14:paraId="2042199A" w14:textId="2FC5BED2" w:rsidR="00D666C3" w:rsidRDefault="00D666C3" w:rsidP="0016201A">
            <w:pPr>
              <w:ind w:firstLineChars="0" w:firstLine="0"/>
            </w:pPr>
            <w:r>
              <w:rPr>
                <w:rFonts w:hint="eastAsia"/>
              </w:rPr>
              <w:t>$</w:t>
            </w:r>
          </w:p>
        </w:tc>
        <w:tc>
          <w:tcPr>
            <w:tcW w:w="2250" w:type="dxa"/>
          </w:tcPr>
          <w:p w14:paraId="22DCFA8B" w14:textId="101E7593" w:rsidR="00D666C3" w:rsidRDefault="00711EBE" w:rsidP="0016201A">
            <w:pPr>
              <w:ind w:firstLineChars="0" w:firstLine="0"/>
            </w:pPr>
            <w:r>
              <w:rPr>
                <w:rFonts w:hint="eastAsia"/>
              </w:rPr>
              <w:t>$"</w:t>
            </w:r>
            <w:r>
              <w:rPr>
                <w:rFonts w:hint="eastAsia"/>
              </w:rPr>
              <w:t>列名</w:t>
            </w:r>
            <w:r>
              <w:rPr>
                <w:rFonts w:hint="eastAsia"/>
              </w:rPr>
              <w:t>"</w:t>
            </w:r>
          </w:p>
        </w:tc>
        <w:tc>
          <w:tcPr>
            <w:tcW w:w="4991" w:type="dxa"/>
          </w:tcPr>
          <w:p w14:paraId="128478EC" w14:textId="5385C3B0" w:rsidR="00D666C3" w:rsidRDefault="009F4F84" w:rsidP="0016201A">
            <w:pPr>
              <w:ind w:firstLineChars="0" w:firstLine="0"/>
            </w:pPr>
            <w:r w:rsidRPr="009F4F84">
              <w:rPr>
                <w:rFonts w:hint="eastAsia"/>
              </w:rPr>
              <w:t>在</w:t>
            </w:r>
            <w:r w:rsidRPr="009F4F84">
              <w:rPr>
                <w:rFonts w:hint="eastAsia"/>
              </w:rPr>
              <w:t>Scala</w:t>
            </w:r>
            <w:r w:rsidRPr="009F4F84">
              <w:rPr>
                <w:rFonts w:hint="eastAsia"/>
              </w:rPr>
              <w:t>中构造</w:t>
            </w:r>
            <w:r w:rsidRPr="009F4F84">
              <w:rPr>
                <w:rFonts w:hint="eastAsia"/>
              </w:rPr>
              <w:t>Column</w:t>
            </w:r>
            <w:r w:rsidRPr="009F4F84">
              <w:rPr>
                <w:rFonts w:hint="eastAsia"/>
              </w:rPr>
              <w:t>类的语法糖方式。</w:t>
            </w:r>
          </w:p>
        </w:tc>
      </w:tr>
      <w:tr w:rsidR="00F13858" w14:paraId="130E89B6" w14:textId="77777777" w:rsidTr="004C0366">
        <w:tc>
          <w:tcPr>
            <w:tcW w:w="1281" w:type="dxa"/>
          </w:tcPr>
          <w:p w14:paraId="3DBDC089" w14:textId="50363E80" w:rsidR="00D666C3" w:rsidRDefault="00D666C3" w:rsidP="0016201A">
            <w:pPr>
              <w:ind w:firstLineChars="0" w:firstLine="0"/>
            </w:pPr>
            <w:r>
              <w:rPr>
                <w:rFonts w:hint="eastAsia"/>
              </w:rPr>
              <w:t>'</w:t>
            </w:r>
          </w:p>
        </w:tc>
        <w:tc>
          <w:tcPr>
            <w:tcW w:w="2250" w:type="dxa"/>
          </w:tcPr>
          <w:p w14:paraId="33902BA6" w14:textId="10E073D0" w:rsidR="00D666C3" w:rsidRDefault="00711EBE" w:rsidP="0016201A">
            <w:pPr>
              <w:ind w:firstLineChars="0" w:firstLine="0"/>
            </w:pPr>
            <w:r>
              <w:rPr>
                <w:rFonts w:hint="eastAsia"/>
              </w:rPr>
              <w:t>'</w:t>
            </w:r>
            <w:r>
              <w:rPr>
                <w:rFonts w:hint="eastAsia"/>
              </w:rPr>
              <w:t>列名</w:t>
            </w:r>
          </w:p>
        </w:tc>
        <w:tc>
          <w:tcPr>
            <w:tcW w:w="4991" w:type="dxa"/>
          </w:tcPr>
          <w:p w14:paraId="3CE75E04" w14:textId="7EFA228A" w:rsidR="00D666C3" w:rsidRDefault="00600F80" w:rsidP="0016201A">
            <w:pPr>
              <w:ind w:firstLineChars="0" w:firstLine="0"/>
            </w:pPr>
            <w:r w:rsidRPr="00600F80">
              <w:rPr>
                <w:rFonts w:hint="eastAsia"/>
              </w:rPr>
              <w:t>通过利用</w:t>
            </w:r>
            <w:r w:rsidRPr="00600F80">
              <w:rPr>
                <w:rFonts w:hint="eastAsia"/>
              </w:rPr>
              <w:t>Scala</w:t>
            </w:r>
            <w:r w:rsidRPr="00600F80">
              <w:rPr>
                <w:rFonts w:hint="eastAsia"/>
              </w:rPr>
              <w:t>符号文字</w:t>
            </w:r>
            <w:r w:rsidR="006B4761">
              <w:rPr>
                <w:rFonts w:hint="eastAsia"/>
              </w:rPr>
              <w:t>特征</w:t>
            </w:r>
            <w:r w:rsidRPr="00600F80">
              <w:rPr>
                <w:rFonts w:hint="eastAsia"/>
              </w:rPr>
              <w:t>在</w:t>
            </w:r>
            <w:r w:rsidRPr="00600F80">
              <w:rPr>
                <w:rFonts w:hint="eastAsia"/>
              </w:rPr>
              <w:t>Scala</w:t>
            </w:r>
            <w:r w:rsidRPr="00600F80">
              <w:rPr>
                <w:rFonts w:hint="eastAsia"/>
              </w:rPr>
              <w:t>中构造</w:t>
            </w:r>
            <w:r w:rsidRPr="00600F80">
              <w:rPr>
                <w:rFonts w:hint="eastAsia"/>
              </w:rPr>
              <w:t>Column</w:t>
            </w:r>
            <w:r w:rsidRPr="00600F80">
              <w:rPr>
                <w:rFonts w:hint="eastAsia"/>
              </w:rPr>
              <w:t>类的语法糖方式。</w:t>
            </w:r>
          </w:p>
        </w:tc>
      </w:tr>
    </w:tbl>
    <w:p w14:paraId="1DBA2D09" w14:textId="77777777" w:rsidR="00A5681C" w:rsidRPr="000B7BDC" w:rsidRDefault="00A5681C" w:rsidP="0016201A">
      <w:pPr>
        <w:ind w:firstLine="420"/>
      </w:pPr>
    </w:p>
    <w:p w14:paraId="363E0B11" w14:textId="399B15A4" w:rsidR="002B6259" w:rsidRDefault="002B6259" w:rsidP="002B6259">
      <w:pPr>
        <w:ind w:firstLine="420"/>
      </w:pPr>
      <w:r w:rsidRPr="002B6259">
        <w:rPr>
          <w:rFonts w:hint="eastAsia"/>
        </w:rPr>
        <w:t>col</w:t>
      </w:r>
      <w:r w:rsidRPr="002B6259">
        <w:rPr>
          <w:rFonts w:hint="eastAsia"/>
        </w:rPr>
        <w:t>和</w:t>
      </w:r>
      <w:r w:rsidRPr="002B6259">
        <w:rPr>
          <w:rFonts w:hint="eastAsia"/>
        </w:rPr>
        <w:t>column</w:t>
      </w:r>
      <w:r w:rsidRPr="002B6259">
        <w:rPr>
          <w:rFonts w:hint="eastAsia"/>
        </w:rPr>
        <w:t>函数是同义词，在</w:t>
      </w:r>
      <w:r w:rsidRPr="002B6259">
        <w:rPr>
          <w:rFonts w:hint="eastAsia"/>
        </w:rPr>
        <w:t>Spark</w:t>
      </w:r>
      <w:r>
        <w:rPr>
          <w:rFonts w:hint="eastAsia"/>
        </w:rPr>
        <w:t>的</w:t>
      </w:r>
      <w:r w:rsidRPr="002B6259">
        <w:rPr>
          <w:rFonts w:hint="eastAsia"/>
        </w:rPr>
        <w:t>Scala</w:t>
      </w:r>
      <w:r w:rsidRPr="002B6259">
        <w:rPr>
          <w:rFonts w:hint="eastAsia"/>
        </w:rPr>
        <w:t>和</w:t>
      </w:r>
      <w:r w:rsidRPr="002B6259">
        <w:rPr>
          <w:rFonts w:hint="eastAsia"/>
        </w:rPr>
        <w:t>Python</w:t>
      </w:r>
      <w:r>
        <w:rPr>
          <w:rFonts w:hint="eastAsia"/>
        </w:rPr>
        <w:t>函数库</w:t>
      </w:r>
      <w:r w:rsidRPr="002B6259">
        <w:rPr>
          <w:rFonts w:hint="eastAsia"/>
        </w:rPr>
        <w:t>中都可用。</w:t>
      </w:r>
      <w:r w:rsidR="00B5306D">
        <w:rPr>
          <w:rFonts w:hint="eastAsia"/>
        </w:rPr>
        <w:t>如果需要</w:t>
      </w:r>
      <w:r w:rsidRPr="002B6259">
        <w:rPr>
          <w:rFonts w:hint="eastAsia"/>
        </w:rPr>
        <w:t>经常在</w:t>
      </w:r>
      <w:r w:rsidRPr="002B6259">
        <w:rPr>
          <w:rFonts w:hint="eastAsia"/>
        </w:rPr>
        <w:t>Scala</w:t>
      </w:r>
      <w:r w:rsidRPr="002B6259">
        <w:rPr>
          <w:rFonts w:hint="eastAsia"/>
        </w:rPr>
        <w:t>和</w:t>
      </w:r>
      <w:r w:rsidR="00B5306D">
        <w:rPr>
          <w:rFonts w:hint="eastAsia"/>
        </w:rPr>
        <w:t>Python</w:t>
      </w:r>
      <w:r w:rsidRPr="002B6259">
        <w:rPr>
          <w:rFonts w:hint="eastAsia"/>
        </w:rPr>
        <w:t>之间切换，那么使用</w:t>
      </w:r>
      <w:r w:rsidRPr="002B6259">
        <w:rPr>
          <w:rFonts w:hint="eastAsia"/>
        </w:rPr>
        <w:t>col</w:t>
      </w:r>
      <w:r w:rsidR="00B5306D">
        <w:rPr>
          <w:rFonts w:hint="eastAsia"/>
        </w:rPr>
        <w:t>函数是很有意义的，这样我们的代码就具有可移植</w:t>
      </w:r>
      <w:r w:rsidR="006314E5">
        <w:rPr>
          <w:rFonts w:hint="eastAsia"/>
        </w:rPr>
        <w:t>性；如果</w:t>
      </w:r>
      <w:r w:rsidRPr="002B6259">
        <w:rPr>
          <w:rFonts w:hint="eastAsia"/>
        </w:rPr>
        <w:t>主要或仅使用</w:t>
      </w:r>
      <w:r w:rsidR="006314E5">
        <w:rPr>
          <w:rFonts w:hint="eastAsia"/>
        </w:rPr>
        <w:t>Scala</w:t>
      </w:r>
      <w:r w:rsidRPr="002B6259">
        <w:rPr>
          <w:rFonts w:hint="eastAsia"/>
        </w:rPr>
        <w:t>，那么建议是使用</w:t>
      </w:r>
      <w:r w:rsidR="006314E5">
        <w:rPr>
          <w:rFonts w:hint="eastAsia"/>
        </w:rPr>
        <w:t>“</w:t>
      </w:r>
      <w:r w:rsidRPr="002B6259">
        <w:rPr>
          <w:rFonts w:hint="eastAsia"/>
        </w:rPr>
        <w:t>'</w:t>
      </w:r>
      <w:r w:rsidR="006314E5">
        <w:rPr>
          <w:rFonts w:hint="eastAsia"/>
        </w:rPr>
        <w:t>”方式</w:t>
      </w:r>
      <w:r w:rsidR="002D7C11">
        <w:rPr>
          <w:rFonts w:hint="eastAsia"/>
        </w:rPr>
        <w:t>，因为输入更少的字符</w:t>
      </w:r>
      <w:r w:rsidRPr="002B6259">
        <w:rPr>
          <w:rFonts w:hint="eastAsia"/>
        </w:rPr>
        <w:t>。</w:t>
      </w:r>
      <w:r w:rsidRPr="002B6259">
        <w:rPr>
          <w:rFonts w:hint="eastAsia"/>
        </w:rPr>
        <w:t>DataFrame</w:t>
      </w:r>
      <w:r w:rsidRPr="002B6259">
        <w:rPr>
          <w:rFonts w:hint="eastAsia"/>
        </w:rPr>
        <w:t>类具有自己的</w:t>
      </w:r>
      <w:r w:rsidRPr="002B6259">
        <w:rPr>
          <w:rFonts w:hint="eastAsia"/>
        </w:rPr>
        <w:t>col</w:t>
      </w:r>
      <w:r w:rsidRPr="002B6259">
        <w:rPr>
          <w:rFonts w:hint="eastAsia"/>
        </w:rPr>
        <w:t>函数，该函数用于在执行</w:t>
      </w:r>
      <w:r w:rsidR="002D7C11" w:rsidRPr="002B6259">
        <w:rPr>
          <w:rFonts w:hint="eastAsia"/>
        </w:rPr>
        <w:t>两个或多个</w:t>
      </w:r>
      <w:r w:rsidR="002D7C11" w:rsidRPr="002B6259">
        <w:rPr>
          <w:rFonts w:hint="eastAsia"/>
        </w:rPr>
        <w:t>DataFrame</w:t>
      </w:r>
      <w:r w:rsidRPr="002B6259">
        <w:rPr>
          <w:rFonts w:hint="eastAsia"/>
        </w:rPr>
        <w:t>联接时区分具有相同名称的列。</w:t>
      </w:r>
    </w:p>
    <w:p w14:paraId="55B54C9B" w14:textId="77777777" w:rsidR="00223AFC" w:rsidRDefault="00223AFC" w:rsidP="008A3477">
      <w:pPr>
        <w:pStyle w:val="a7"/>
      </w:pPr>
      <w:r>
        <w:t xml:space="preserve">scala&gt; import </w:t>
      </w:r>
      <w:proofErr w:type="gramStart"/>
      <w:r>
        <w:t>org.apache.spark.sql.functions</w:t>
      </w:r>
      <w:proofErr w:type="gramEnd"/>
      <w:r>
        <w:t>._</w:t>
      </w:r>
    </w:p>
    <w:p w14:paraId="2748C667" w14:textId="77777777" w:rsidR="00223AFC" w:rsidRDefault="00223AFC" w:rsidP="008A3477">
      <w:pPr>
        <w:pStyle w:val="a7"/>
      </w:pPr>
      <w:r>
        <w:t xml:space="preserve">import </w:t>
      </w:r>
      <w:proofErr w:type="gramStart"/>
      <w:r>
        <w:t>org.apache.spark.sql.functions</w:t>
      </w:r>
      <w:proofErr w:type="gramEnd"/>
      <w:r>
        <w:t>._</w:t>
      </w:r>
    </w:p>
    <w:p w14:paraId="2DF02D11" w14:textId="77777777" w:rsidR="00223AFC" w:rsidRDefault="00223AFC" w:rsidP="008A3477">
      <w:pPr>
        <w:pStyle w:val="a7"/>
      </w:pPr>
    </w:p>
    <w:p w14:paraId="71FDC23C" w14:textId="77777777" w:rsidR="00223AFC" w:rsidRDefault="00223AFC" w:rsidP="008A3477">
      <w:pPr>
        <w:pStyle w:val="a7"/>
      </w:pPr>
      <w:r>
        <w:t>scala&gt; val kvDF = Seq((1,2</w:t>
      </w:r>
      <w:proofErr w:type="gramStart"/>
      <w:r>
        <w:t>),(</w:t>
      </w:r>
      <w:proofErr w:type="gramEnd"/>
      <w:r>
        <w:t>2,3)).toDF("key","value")</w:t>
      </w:r>
    </w:p>
    <w:p w14:paraId="2F116891" w14:textId="77777777" w:rsidR="00223AFC" w:rsidRDefault="00223AFC" w:rsidP="008A3477">
      <w:pPr>
        <w:pStyle w:val="a7"/>
      </w:pPr>
      <w:r>
        <w:t xml:space="preserve">kvDF: </w:t>
      </w:r>
      <w:proofErr w:type="gramStart"/>
      <w:r>
        <w:t>org.apache.spark.sql.DataFrame</w:t>
      </w:r>
      <w:proofErr w:type="gramEnd"/>
      <w:r>
        <w:t xml:space="preserve"> = [key: int, value: int]</w:t>
      </w:r>
    </w:p>
    <w:p w14:paraId="7A01CD39" w14:textId="77777777" w:rsidR="00223AFC" w:rsidRDefault="00223AFC" w:rsidP="008A3477">
      <w:pPr>
        <w:pStyle w:val="a7"/>
      </w:pPr>
    </w:p>
    <w:p w14:paraId="322AEF9B" w14:textId="77777777" w:rsidR="00223AFC" w:rsidRDefault="00223AFC" w:rsidP="008A3477">
      <w:pPr>
        <w:pStyle w:val="a7"/>
      </w:pPr>
      <w:r>
        <w:t>scala&gt; kvDF.columns</w:t>
      </w:r>
    </w:p>
    <w:p w14:paraId="3436D65D" w14:textId="77777777" w:rsidR="00223AFC" w:rsidRDefault="00223AFC" w:rsidP="008A3477">
      <w:pPr>
        <w:pStyle w:val="a7"/>
      </w:pPr>
      <w:r>
        <w:t xml:space="preserve">res0: Array[String] = </w:t>
      </w:r>
      <w:proofErr w:type="gramStart"/>
      <w:r>
        <w:t>Array(</w:t>
      </w:r>
      <w:proofErr w:type="gramEnd"/>
      <w:r>
        <w:t>key, value)</w:t>
      </w:r>
    </w:p>
    <w:p w14:paraId="0D94585D" w14:textId="43C97239" w:rsidR="00223AFC" w:rsidRDefault="00223AFC" w:rsidP="008A3477">
      <w:pPr>
        <w:pStyle w:val="a7"/>
      </w:pPr>
      <w:r>
        <w:t xml:space="preserve"> </w:t>
      </w:r>
    </w:p>
    <w:p w14:paraId="0F0E8ED3" w14:textId="77777777" w:rsidR="00223AFC" w:rsidRDefault="00223AFC" w:rsidP="008A3477">
      <w:pPr>
        <w:pStyle w:val="a7"/>
      </w:pPr>
      <w:r>
        <w:t>scala&gt; kvDF.select("key")</w:t>
      </w:r>
    </w:p>
    <w:p w14:paraId="3C8A007B" w14:textId="77777777" w:rsidR="00223AFC" w:rsidRDefault="00223AFC" w:rsidP="008A3477">
      <w:pPr>
        <w:pStyle w:val="a7"/>
      </w:pPr>
      <w:r>
        <w:lastRenderedPageBreak/>
        <w:t xml:space="preserve">res1: </w:t>
      </w:r>
      <w:proofErr w:type="gramStart"/>
      <w:r>
        <w:t>org.apache.spark.sql.DataFrame</w:t>
      </w:r>
      <w:proofErr w:type="gramEnd"/>
      <w:r>
        <w:t xml:space="preserve"> = [key: int]</w:t>
      </w:r>
    </w:p>
    <w:p w14:paraId="154141A2" w14:textId="77777777" w:rsidR="00223AFC" w:rsidRDefault="00223AFC" w:rsidP="008A3477">
      <w:pPr>
        <w:pStyle w:val="a7"/>
      </w:pPr>
    </w:p>
    <w:p w14:paraId="037F9A41" w14:textId="77777777" w:rsidR="00223AFC" w:rsidRDefault="00223AFC" w:rsidP="008A3477">
      <w:pPr>
        <w:pStyle w:val="a7"/>
      </w:pPr>
      <w:r>
        <w:t>scala&gt; kvDF.select(col("key"))</w:t>
      </w:r>
    </w:p>
    <w:p w14:paraId="514D5E25" w14:textId="77777777" w:rsidR="00223AFC" w:rsidRDefault="00223AFC" w:rsidP="008A3477">
      <w:pPr>
        <w:pStyle w:val="a7"/>
      </w:pPr>
      <w:r>
        <w:t xml:space="preserve">res2: </w:t>
      </w:r>
      <w:proofErr w:type="gramStart"/>
      <w:r>
        <w:t>org.apache.spark.sql.DataFrame</w:t>
      </w:r>
      <w:proofErr w:type="gramEnd"/>
      <w:r>
        <w:t xml:space="preserve"> = [key: int]</w:t>
      </w:r>
    </w:p>
    <w:p w14:paraId="20218391" w14:textId="77777777" w:rsidR="00223AFC" w:rsidRDefault="00223AFC" w:rsidP="008A3477">
      <w:pPr>
        <w:pStyle w:val="a7"/>
      </w:pPr>
    </w:p>
    <w:p w14:paraId="40C10826" w14:textId="77777777" w:rsidR="00223AFC" w:rsidRDefault="00223AFC" w:rsidP="008A3477">
      <w:pPr>
        <w:pStyle w:val="a7"/>
      </w:pPr>
      <w:r>
        <w:t>scala&gt; kvDF.select(column("key"))</w:t>
      </w:r>
    </w:p>
    <w:p w14:paraId="486275AB" w14:textId="77777777" w:rsidR="00223AFC" w:rsidRDefault="00223AFC" w:rsidP="008A3477">
      <w:pPr>
        <w:pStyle w:val="a7"/>
      </w:pPr>
      <w:r>
        <w:t xml:space="preserve">res3: </w:t>
      </w:r>
      <w:proofErr w:type="gramStart"/>
      <w:r>
        <w:t>org.apache.spark.sql.DataFrame</w:t>
      </w:r>
      <w:proofErr w:type="gramEnd"/>
      <w:r>
        <w:t xml:space="preserve"> = [key: int]</w:t>
      </w:r>
    </w:p>
    <w:p w14:paraId="0448EF20" w14:textId="77777777" w:rsidR="00223AFC" w:rsidRDefault="00223AFC" w:rsidP="008A3477">
      <w:pPr>
        <w:pStyle w:val="a7"/>
      </w:pPr>
    </w:p>
    <w:p w14:paraId="7D0A5578" w14:textId="77777777" w:rsidR="00223AFC" w:rsidRDefault="00223AFC" w:rsidP="008A3477">
      <w:pPr>
        <w:pStyle w:val="a7"/>
      </w:pPr>
      <w:r>
        <w:t>scala&gt; kvDF.select($"key")</w:t>
      </w:r>
    </w:p>
    <w:p w14:paraId="107DDB4D" w14:textId="77777777" w:rsidR="00223AFC" w:rsidRDefault="00223AFC" w:rsidP="008A3477">
      <w:pPr>
        <w:pStyle w:val="a7"/>
      </w:pPr>
      <w:r>
        <w:t xml:space="preserve">res4: </w:t>
      </w:r>
      <w:proofErr w:type="gramStart"/>
      <w:r>
        <w:t>org.apache.spark.sql.DataFrame</w:t>
      </w:r>
      <w:proofErr w:type="gramEnd"/>
      <w:r>
        <w:t xml:space="preserve"> = [key: int]</w:t>
      </w:r>
    </w:p>
    <w:p w14:paraId="4752D271" w14:textId="77777777" w:rsidR="00223AFC" w:rsidRDefault="00223AFC" w:rsidP="008A3477">
      <w:pPr>
        <w:pStyle w:val="a7"/>
      </w:pPr>
    </w:p>
    <w:p w14:paraId="4F601F1A" w14:textId="77777777" w:rsidR="00223AFC" w:rsidRDefault="00223AFC" w:rsidP="008A3477">
      <w:pPr>
        <w:pStyle w:val="a7"/>
      </w:pPr>
      <w:r>
        <w:t>scala&gt; kvDF.select('key)</w:t>
      </w:r>
    </w:p>
    <w:p w14:paraId="3596116C" w14:textId="77777777" w:rsidR="00223AFC" w:rsidRDefault="00223AFC" w:rsidP="008A3477">
      <w:pPr>
        <w:pStyle w:val="a7"/>
      </w:pPr>
      <w:r>
        <w:t xml:space="preserve">res5: </w:t>
      </w:r>
      <w:proofErr w:type="gramStart"/>
      <w:r>
        <w:t>org.apache.spark.sql.DataFrame</w:t>
      </w:r>
      <w:proofErr w:type="gramEnd"/>
      <w:r>
        <w:t xml:space="preserve"> = [key: int]</w:t>
      </w:r>
    </w:p>
    <w:p w14:paraId="59272211" w14:textId="77777777" w:rsidR="00223AFC" w:rsidRDefault="00223AFC" w:rsidP="008A3477">
      <w:pPr>
        <w:pStyle w:val="a7"/>
      </w:pPr>
    </w:p>
    <w:p w14:paraId="01A83044" w14:textId="2EDBC1E6" w:rsidR="008A3477" w:rsidRPr="008A3477" w:rsidRDefault="008A3477" w:rsidP="008A3477">
      <w:pPr>
        <w:ind w:firstLine="420"/>
      </w:pPr>
      <w:r>
        <w:rPr>
          <w:rFonts w:hint="eastAsia"/>
        </w:rPr>
        <w:t>使用了</w:t>
      </w:r>
      <w:r>
        <w:rPr>
          <w:rFonts w:hint="eastAsia"/>
        </w:rPr>
        <w:t>DataFrame</w:t>
      </w:r>
      <w:r>
        <w:rPr>
          <w:rFonts w:hint="eastAsia"/>
        </w:rPr>
        <w:t>中的</w:t>
      </w:r>
      <w:r>
        <w:rPr>
          <w:rFonts w:hint="eastAsia"/>
        </w:rPr>
        <w:t>col</w:t>
      </w:r>
      <w:r>
        <w:rPr>
          <w:rFonts w:hint="eastAsia"/>
        </w:rPr>
        <w:t>函数：</w:t>
      </w:r>
    </w:p>
    <w:p w14:paraId="4D52CB1B" w14:textId="77777777" w:rsidR="00223AFC" w:rsidRDefault="00223AFC" w:rsidP="008A3477">
      <w:pPr>
        <w:pStyle w:val="a7"/>
      </w:pPr>
      <w:r>
        <w:t>scala&gt; kvDF.select(kvDF.col("key"))</w:t>
      </w:r>
    </w:p>
    <w:p w14:paraId="7C4697FB" w14:textId="77777777" w:rsidR="00223AFC" w:rsidRDefault="00223AFC" w:rsidP="008A3477">
      <w:pPr>
        <w:pStyle w:val="a7"/>
      </w:pPr>
      <w:r>
        <w:t xml:space="preserve">res6: </w:t>
      </w:r>
      <w:proofErr w:type="gramStart"/>
      <w:r>
        <w:t>org.apache.spark.sql.DataFrame</w:t>
      </w:r>
      <w:proofErr w:type="gramEnd"/>
      <w:r>
        <w:t xml:space="preserve"> = [key: int]</w:t>
      </w:r>
    </w:p>
    <w:p w14:paraId="3B417BD5" w14:textId="77777777" w:rsidR="00223AFC" w:rsidRDefault="00223AFC" w:rsidP="008A3477">
      <w:pPr>
        <w:pStyle w:val="a7"/>
      </w:pPr>
    </w:p>
    <w:p w14:paraId="5A3879C3" w14:textId="0D26E8C5" w:rsidR="00223AFC" w:rsidRDefault="00CD54E7" w:rsidP="008A3477">
      <w:pPr>
        <w:pStyle w:val="a7"/>
      </w:pPr>
      <w:r>
        <w:t>scala&gt; kvDF.select('key, '</w:t>
      </w:r>
      <w:r w:rsidR="00223AFC">
        <w:t>key &gt; 1</w:t>
      </w:r>
      <w:proofErr w:type="gramStart"/>
      <w:r w:rsidR="00223AFC">
        <w:t>).show</w:t>
      </w:r>
      <w:proofErr w:type="gramEnd"/>
    </w:p>
    <w:p w14:paraId="43A41072" w14:textId="77777777" w:rsidR="00223AFC" w:rsidRDefault="00223AFC" w:rsidP="008A3477">
      <w:pPr>
        <w:pStyle w:val="a7"/>
      </w:pPr>
      <w:r>
        <w:t>+---+---------+</w:t>
      </w:r>
    </w:p>
    <w:p w14:paraId="0817C0C1" w14:textId="77777777" w:rsidR="00223AFC" w:rsidRDefault="00223AFC" w:rsidP="008A3477">
      <w:pPr>
        <w:pStyle w:val="a7"/>
      </w:pPr>
      <w:r>
        <w:t>|key</w:t>
      </w:r>
      <w:proofErr w:type="gramStart"/>
      <w:r>
        <w:t>|(</w:t>
      </w:r>
      <w:proofErr w:type="gramEnd"/>
      <w:r>
        <w:t>key &gt; 1)|</w:t>
      </w:r>
    </w:p>
    <w:p w14:paraId="124A6FB4" w14:textId="77777777" w:rsidR="00223AFC" w:rsidRDefault="00223AFC" w:rsidP="008A3477">
      <w:pPr>
        <w:pStyle w:val="a7"/>
      </w:pPr>
      <w:r>
        <w:t>+---+---------+</w:t>
      </w:r>
    </w:p>
    <w:p w14:paraId="4CABF9B9" w14:textId="77777777" w:rsidR="00223AFC" w:rsidRDefault="00223AFC" w:rsidP="008A3477">
      <w:pPr>
        <w:pStyle w:val="a7"/>
      </w:pPr>
      <w:proofErr w:type="gramStart"/>
      <w:r>
        <w:t>|  1</w:t>
      </w:r>
      <w:proofErr w:type="gramEnd"/>
      <w:r>
        <w:t>|    false|</w:t>
      </w:r>
    </w:p>
    <w:p w14:paraId="7C9803EC" w14:textId="77777777" w:rsidR="00223AFC" w:rsidRDefault="00223AFC" w:rsidP="008A3477">
      <w:pPr>
        <w:pStyle w:val="a7"/>
      </w:pPr>
      <w:proofErr w:type="gramStart"/>
      <w:r>
        <w:t>|  2</w:t>
      </w:r>
      <w:proofErr w:type="gramEnd"/>
      <w:r>
        <w:t>|     true|</w:t>
      </w:r>
    </w:p>
    <w:p w14:paraId="072A1C70" w14:textId="6EDB6D24" w:rsidR="00223AFC" w:rsidRDefault="00223AFC" w:rsidP="008A3477">
      <w:pPr>
        <w:pStyle w:val="a7"/>
      </w:pPr>
      <w:r>
        <w:t>+---+---------+</w:t>
      </w:r>
    </w:p>
    <w:p w14:paraId="07303A51" w14:textId="5A52C6AA" w:rsidR="004E23E7" w:rsidRPr="004E23E7" w:rsidRDefault="004E23E7" w:rsidP="004E23E7">
      <w:pPr>
        <w:ind w:firstLine="420"/>
      </w:pPr>
      <w:r>
        <w:rPr>
          <w:rFonts w:hint="eastAsia"/>
        </w:rPr>
        <w:t>上面</w:t>
      </w:r>
      <w:r w:rsidRPr="004E23E7">
        <w:rPr>
          <w:rFonts w:hint="eastAsia"/>
        </w:rPr>
        <w:t>的示例说明了列表达式</w:t>
      </w:r>
      <w:r w:rsidR="005D5A48">
        <w:rPr>
          <w:rFonts w:hint="eastAsia"/>
        </w:rPr>
        <w:t>“</w:t>
      </w:r>
      <w:r w:rsidR="00CD54E7">
        <w:t>'key &gt; 1</w:t>
      </w:r>
      <w:r w:rsidR="005D5A48">
        <w:rPr>
          <w:rFonts w:hint="eastAsia"/>
        </w:rPr>
        <w:t>”</w:t>
      </w:r>
      <w:r w:rsidRPr="004E23E7">
        <w:rPr>
          <w:rFonts w:hint="eastAsia"/>
        </w:rPr>
        <w:t>，因此需要将列指定为</w:t>
      </w:r>
      <w:r w:rsidRPr="004E23E7">
        <w:rPr>
          <w:rFonts w:hint="eastAsia"/>
        </w:rPr>
        <w:t>Column</w:t>
      </w:r>
      <w:r w:rsidR="00F55431">
        <w:rPr>
          <w:rFonts w:hint="eastAsia"/>
        </w:rPr>
        <w:t>类的实例，</w:t>
      </w:r>
      <w:r w:rsidRPr="004E23E7">
        <w:rPr>
          <w:rFonts w:hint="eastAsia"/>
        </w:rPr>
        <w:t>如果将该列指定为字符串，则将导致类型不匹配错误。在以下使用各种</w:t>
      </w:r>
      <w:r w:rsidRPr="004E23E7">
        <w:rPr>
          <w:rFonts w:hint="eastAsia"/>
        </w:rPr>
        <w:t>DataFrame</w:t>
      </w:r>
      <w:r w:rsidRPr="004E23E7">
        <w:rPr>
          <w:rFonts w:hint="eastAsia"/>
        </w:rPr>
        <w:t>结构</w:t>
      </w:r>
      <w:r w:rsidR="00E44702">
        <w:rPr>
          <w:rFonts w:hint="eastAsia"/>
        </w:rPr>
        <w:t>化</w:t>
      </w:r>
      <w:r w:rsidRPr="004E23E7">
        <w:rPr>
          <w:rFonts w:hint="eastAsia"/>
        </w:rPr>
        <w:t>操作的示例中，将显示列表达式的更多示例。</w:t>
      </w:r>
    </w:p>
    <w:p w14:paraId="0D147AA5" w14:textId="77777777" w:rsidR="004A21FA" w:rsidRPr="00A04234" w:rsidRDefault="004A21FA" w:rsidP="00A04234">
      <w:pPr>
        <w:ind w:firstLine="420"/>
      </w:pPr>
    </w:p>
    <w:p w14:paraId="591A9974" w14:textId="112D6FB3" w:rsidR="00115B4A" w:rsidRDefault="00BA68E8" w:rsidP="00F50C35">
      <w:pPr>
        <w:pStyle w:val="Heading3"/>
      </w:pPr>
      <w:r>
        <w:rPr>
          <w:rFonts w:hint="eastAsia"/>
        </w:rPr>
        <w:t>选择</w:t>
      </w:r>
      <w:r w:rsidR="009D191C">
        <w:rPr>
          <w:rFonts w:hint="eastAsia"/>
        </w:rPr>
        <w:t>语句</w:t>
      </w:r>
      <w:r w:rsidR="003B2CB9">
        <w:rPr>
          <w:rFonts w:hint="eastAsia"/>
        </w:rPr>
        <w:t>（</w:t>
      </w:r>
      <w:r w:rsidR="003B2CB9">
        <w:rPr>
          <w:rFonts w:hint="eastAsia"/>
        </w:rPr>
        <w:t>select</w:t>
      </w:r>
      <w:r w:rsidR="00300154">
        <w:rPr>
          <w:rFonts w:hint="eastAsia"/>
        </w:rPr>
        <w:t>、</w:t>
      </w:r>
      <w:r w:rsidR="003B2CB9" w:rsidRPr="003B2CB9">
        <w:t>selectExpr</w:t>
      </w:r>
      <w:r w:rsidR="003B2CB9">
        <w:rPr>
          <w:rFonts w:hint="eastAsia"/>
        </w:rPr>
        <w:t>）</w:t>
      </w:r>
    </w:p>
    <w:p w14:paraId="17E4C023" w14:textId="67AF84AF" w:rsidR="00FE2FA5" w:rsidRPr="00FE2FA5" w:rsidRDefault="00E25062" w:rsidP="00FE2FA5">
      <w:pPr>
        <w:ind w:firstLine="420"/>
      </w:pPr>
      <w:r>
        <w:rPr>
          <w:rFonts w:hint="eastAsia"/>
        </w:rPr>
        <w:t>此转换通常用于执行投影，</w:t>
      </w:r>
      <w:r w:rsidR="00FE2FA5">
        <w:rPr>
          <w:rFonts w:hint="eastAsia"/>
        </w:rPr>
        <w:t>从</w:t>
      </w:r>
      <w:r w:rsidR="00FE2FA5">
        <w:rPr>
          <w:rFonts w:hint="eastAsia"/>
        </w:rPr>
        <w:t>DataFrame</w:t>
      </w:r>
      <w:r w:rsidR="00FE2FA5">
        <w:rPr>
          <w:rFonts w:hint="eastAsia"/>
        </w:rPr>
        <w:t>中选择所有列或列的子集。</w:t>
      </w:r>
      <w:r>
        <w:rPr>
          <w:rFonts w:hint="eastAsia"/>
        </w:rPr>
        <w:t>在选择期间，每个列都可以通过表达式进行转换，此转换有两种方式，一种是将列作为字符串，而另一种是</w:t>
      </w:r>
      <w:r w:rsidR="00FE2FA5">
        <w:rPr>
          <w:rFonts w:hint="eastAsia"/>
        </w:rPr>
        <w:t>将列作为</w:t>
      </w:r>
      <w:r w:rsidR="00FE2FA5">
        <w:rPr>
          <w:rFonts w:hint="eastAsia"/>
        </w:rPr>
        <w:t>Column</w:t>
      </w:r>
      <w:r>
        <w:rPr>
          <w:rFonts w:hint="eastAsia"/>
        </w:rPr>
        <w:t>类，</w:t>
      </w:r>
      <w:r w:rsidR="00D63240">
        <w:rPr>
          <w:rFonts w:hint="eastAsia"/>
        </w:rPr>
        <w:t>不允许</w:t>
      </w:r>
      <w:r w:rsidR="00FE2FA5">
        <w:rPr>
          <w:rFonts w:hint="eastAsia"/>
        </w:rPr>
        <w:t>混合</w:t>
      </w:r>
      <w:r w:rsidR="00D63240">
        <w:rPr>
          <w:rFonts w:hint="eastAsia"/>
        </w:rPr>
        <w:t>使用</w:t>
      </w:r>
      <w:r w:rsidR="00FE2FA5">
        <w:rPr>
          <w:rFonts w:hint="eastAsia"/>
        </w:rPr>
        <w:t>。</w:t>
      </w:r>
    </w:p>
    <w:p w14:paraId="1A7368A6" w14:textId="77777777" w:rsidR="001B65F3" w:rsidRDefault="001B65F3" w:rsidP="0078094C">
      <w:pPr>
        <w:pStyle w:val="a7"/>
      </w:pPr>
      <w:r>
        <w:t xml:space="preserve">scala&gt; val df = </w:t>
      </w:r>
      <w:proofErr w:type="gramStart"/>
      <w:r>
        <w:t>spark.createDataset</w:t>
      </w:r>
      <w:proofErr w:type="gramEnd"/>
      <w:r>
        <w:t>(Seq(</w:t>
      </w:r>
    </w:p>
    <w:p w14:paraId="58825E54" w14:textId="77777777" w:rsidR="001B65F3" w:rsidRDefault="001B65F3" w:rsidP="0078094C">
      <w:pPr>
        <w:pStyle w:val="a7"/>
      </w:pPr>
      <w:r>
        <w:t xml:space="preserve">     |  </w:t>
      </w:r>
      <w:proofErr w:type="gramStart"/>
      <w:r>
        <w:t xml:space="preserve">   (</w:t>
      </w:r>
      <w:proofErr w:type="gramEnd"/>
      <w:r>
        <w:t>"Ivan", 1, 2), ("Tom", 3, 4), ("Rose", 3, 5), ("John", 4, 6))</w:t>
      </w:r>
    </w:p>
    <w:p w14:paraId="1C6994EF" w14:textId="77777777" w:rsidR="001B65F3" w:rsidRDefault="001B65F3" w:rsidP="0078094C">
      <w:pPr>
        <w:pStyle w:val="a7"/>
      </w:pPr>
      <w:r>
        <w:t xml:space="preserve">     | </w:t>
      </w:r>
      <w:proofErr w:type="gramStart"/>
      <w:r>
        <w:t xml:space="preserve">  ).toDF</w:t>
      </w:r>
      <w:proofErr w:type="gramEnd"/>
      <w:r>
        <w:t>("col1", "col2", "col3")</w:t>
      </w:r>
    </w:p>
    <w:p w14:paraId="19835531" w14:textId="77777777" w:rsidR="001B65F3" w:rsidRDefault="001B65F3" w:rsidP="0078094C">
      <w:pPr>
        <w:pStyle w:val="a7"/>
      </w:pPr>
      <w:r>
        <w:t xml:space="preserve">df: </w:t>
      </w:r>
      <w:proofErr w:type="gramStart"/>
      <w:r>
        <w:t>org.apache.spark.sql.DataFrame</w:t>
      </w:r>
      <w:proofErr w:type="gramEnd"/>
      <w:r>
        <w:t xml:space="preserve"> = [col1: string, col2: int ... 1 more field]</w:t>
      </w:r>
    </w:p>
    <w:p w14:paraId="5E67ED66" w14:textId="77777777" w:rsidR="001B65F3" w:rsidRDefault="001B65F3" w:rsidP="0078094C">
      <w:pPr>
        <w:pStyle w:val="a7"/>
      </w:pPr>
    </w:p>
    <w:p w14:paraId="24DD7418" w14:textId="77777777" w:rsidR="00681909" w:rsidRDefault="00681909" w:rsidP="00681909">
      <w:pPr>
        <w:pStyle w:val="a7"/>
      </w:pPr>
      <w:r>
        <w:t xml:space="preserve">scala&gt; </w:t>
      </w:r>
      <w:proofErr w:type="gramStart"/>
      <w:r>
        <w:t>df.show</w:t>
      </w:r>
      <w:proofErr w:type="gramEnd"/>
    </w:p>
    <w:p w14:paraId="5EBB8BB1" w14:textId="77777777" w:rsidR="00681909" w:rsidRDefault="00681909" w:rsidP="00681909">
      <w:pPr>
        <w:pStyle w:val="a7"/>
      </w:pPr>
      <w:r>
        <w:t>+----+----+----+</w:t>
      </w:r>
    </w:p>
    <w:p w14:paraId="5BEAF05F" w14:textId="77777777" w:rsidR="00681909" w:rsidRDefault="00681909" w:rsidP="00681909">
      <w:pPr>
        <w:pStyle w:val="a7"/>
      </w:pPr>
      <w:r>
        <w:t>|col1|col2|col3|</w:t>
      </w:r>
    </w:p>
    <w:p w14:paraId="5F145C01" w14:textId="77777777" w:rsidR="00681909" w:rsidRDefault="00681909" w:rsidP="00681909">
      <w:pPr>
        <w:pStyle w:val="a7"/>
      </w:pPr>
      <w:r>
        <w:t>+----+----+----+</w:t>
      </w:r>
    </w:p>
    <w:p w14:paraId="2B1A76FE" w14:textId="77777777" w:rsidR="00681909" w:rsidRDefault="00681909" w:rsidP="00681909">
      <w:pPr>
        <w:pStyle w:val="a7"/>
      </w:pPr>
      <w:r>
        <w:t>|Ivan|   1|   2|</w:t>
      </w:r>
    </w:p>
    <w:p w14:paraId="3153C5F1" w14:textId="77777777" w:rsidR="00681909" w:rsidRDefault="00681909" w:rsidP="00681909">
      <w:pPr>
        <w:pStyle w:val="a7"/>
      </w:pPr>
      <w:r>
        <w:t>| Tom|   3|   4|</w:t>
      </w:r>
    </w:p>
    <w:p w14:paraId="75DD75F4" w14:textId="77777777" w:rsidR="00681909" w:rsidRDefault="00681909" w:rsidP="00681909">
      <w:pPr>
        <w:pStyle w:val="a7"/>
      </w:pPr>
      <w:r>
        <w:t>|Rose|   3|   5|</w:t>
      </w:r>
    </w:p>
    <w:p w14:paraId="4C0315D0" w14:textId="77777777" w:rsidR="00681909" w:rsidRDefault="00681909" w:rsidP="00681909">
      <w:pPr>
        <w:pStyle w:val="a7"/>
      </w:pPr>
      <w:r>
        <w:t>|John|   4|   6|</w:t>
      </w:r>
    </w:p>
    <w:p w14:paraId="4DDE987E" w14:textId="2D68B64A" w:rsidR="00F50C35" w:rsidRDefault="00681909" w:rsidP="00681909">
      <w:pPr>
        <w:pStyle w:val="a7"/>
      </w:pPr>
      <w:r>
        <w:t>+----+----+----+</w:t>
      </w:r>
    </w:p>
    <w:p w14:paraId="65BA51E9" w14:textId="67D98604" w:rsidR="000C57BC" w:rsidRPr="000C57BC" w:rsidRDefault="000C57BC"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18</w:t>
      </w:r>
      <w:r w:rsidR="00814322">
        <w:fldChar w:fldCharType="end"/>
      </w:r>
    </w:p>
    <w:p w14:paraId="3870967B" w14:textId="7F68C954" w:rsidR="008F1579" w:rsidRPr="008F1579" w:rsidRDefault="00CB2691" w:rsidP="00CB2691">
      <w:pPr>
        <w:ind w:firstLine="420"/>
      </w:pPr>
      <w:r>
        <w:rPr>
          <w:rFonts w:hint="eastAsia"/>
        </w:rPr>
        <w:t>上面的代码创建了一个</w:t>
      </w:r>
      <w:r>
        <w:rPr>
          <w:rFonts w:hint="eastAsia"/>
        </w:rPr>
        <w:t>DataFrame</w:t>
      </w:r>
      <w:r>
        <w:rPr>
          <w:rFonts w:hint="eastAsia"/>
        </w:rPr>
        <w:t>，列名分别是</w:t>
      </w:r>
      <w:r w:rsidR="00251C41">
        <w:t>col1</w:t>
      </w:r>
      <w:r w:rsidR="00D50B6E">
        <w:rPr>
          <w:rFonts w:hint="eastAsia"/>
        </w:rPr>
        <w:t>、</w:t>
      </w:r>
      <w:r w:rsidR="00251C41">
        <w:rPr>
          <w:rFonts w:hint="eastAsia"/>
        </w:rPr>
        <w:t>col</w:t>
      </w:r>
      <w:r>
        <w:rPr>
          <w:rFonts w:hint="eastAsia"/>
        </w:rPr>
        <w:t>2</w:t>
      </w:r>
      <w:r w:rsidR="00D50B6E">
        <w:rPr>
          <w:rFonts w:hint="eastAsia"/>
        </w:rPr>
        <w:t>、</w:t>
      </w:r>
      <w:r w:rsidR="00251C41">
        <w:rPr>
          <w:rFonts w:hint="eastAsia"/>
        </w:rPr>
        <w:t>c</w:t>
      </w:r>
      <w:r w:rsidR="00251C41">
        <w:t>ol</w:t>
      </w:r>
      <w:r>
        <w:rPr>
          <w:rFonts w:hint="eastAsia"/>
        </w:rPr>
        <w:t>3</w:t>
      </w:r>
      <w:r w:rsidR="00555663">
        <w:rPr>
          <w:rFonts w:hint="eastAsia"/>
        </w:rPr>
        <w:t>，</w:t>
      </w:r>
      <w:r>
        <w:rPr>
          <w:rFonts w:hint="eastAsia"/>
        </w:rPr>
        <w:t>类型对应</w:t>
      </w:r>
      <w:r w:rsidR="001559A0">
        <w:rPr>
          <w:rFonts w:hint="eastAsia"/>
        </w:rPr>
        <w:t>为</w:t>
      </w:r>
      <w:r w:rsidR="00612DA1">
        <w:rPr>
          <w:rFonts w:hint="eastAsia"/>
        </w:rPr>
        <w:t>S</w:t>
      </w:r>
      <w:r>
        <w:rPr>
          <w:rFonts w:hint="eastAsia"/>
        </w:rPr>
        <w:t>tring</w:t>
      </w:r>
      <w:r w:rsidR="00555663">
        <w:rPr>
          <w:rFonts w:hint="eastAsia"/>
        </w:rPr>
        <w:t>、</w:t>
      </w:r>
      <w:r w:rsidR="001559A0">
        <w:rPr>
          <w:rFonts w:hint="eastAsia"/>
        </w:rPr>
        <w:lastRenderedPageBreak/>
        <w:t>I</w:t>
      </w:r>
      <w:r>
        <w:rPr>
          <w:rFonts w:hint="eastAsia"/>
        </w:rPr>
        <w:t>nteger</w:t>
      </w:r>
      <w:r w:rsidR="00555663">
        <w:rPr>
          <w:rFonts w:hint="eastAsia"/>
        </w:rPr>
        <w:t>、</w:t>
      </w:r>
      <w:r w:rsidR="001559A0">
        <w:rPr>
          <w:rFonts w:hint="eastAsia"/>
        </w:rPr>
        <w:t>I</w:t>
      </w:r>
      <w:r>
        <w:rPr>
          <w:rFonts w:hint="eastAsia"/>
        </w:rPr>
        <w:t>nteger</w:t>
      </w:r>
      <w:r>
        <w:rPr>
          <w:rFonts w:hint="eastAsia"/>
        </w:rPr>
        <w:t>。当前造了</w:t>
      </w:r>
      <w:r>
        <w:rPr>
          <w:rFonts w:hint="eastAsia"/>
        </w:rPr>
        <w:t>4</w:t>
      </w:r>
      <w:r>
        <w:rPr>
          <w:rFonts w:hint="eastAsia"/>
        </w:rPr>
        <w:t>条记录，如上所示。接下来看看选择列的几种调用方式</w:t>
      </w:r>
    </w:p>
    <w:p w14:paraId="23B54112" w14:textId="77777777" w:rsidR="00C548C6" w:rsidRDefault="00C548C6" w:rsidP="0078094C">
      <w:pPr>
        <w:pStyle w:val="a7"/>
      </w:pPr>
      <w:r>
        <w:t xml:space="preserve">scala&gt; </w:t>
      </w:r>
      <w:proofErr w:type="gramStart"/>
      <w:r>
        <w:t>df.select</w:t>
      </w:r>
      <w:proofErr w:type="gramEnd"/>
      <w:r>
        <w:t>("col1").collect</w:t>
      </w:r>
    </w:p>
    <w:p w14:paraId="7B8E0A5B" w14:textId="77777777" w:rsidR="00C548C6" w:rsidRDefault="00C548C6" w:rsidP="0078094C">
      <w:pPr>
        <w:pStyle w:val="a7"/>
      </w:pPr>
      <w:r>
        <w:t>res6: Array[</w:t>
      </w:r>
      <w:proofErr w:type="gramStart"/>
      <w:r>
        <w:t>org.apache.spark.sql.Row</w:t>
      </w:r>
      <w:proofErr w:type="gramEnd"/>
      <w:r>
        <w:t>] = Array([Ivan], [Tom], [Rose], [John])</w:t>
      </w:r>
    </w:p>
    <w:p w14:paraId="13303574" w14:textId="77777777" w:rsidR="00C548C6" w:rsidRDefault="00C548C6" w:rsidP="0078094C">
      <w:pPr>
        <w:pStyle w:val="a7"/>
      </w:pPr>
    </w:p>
    <w:p w14:paraId="3B7F684D" w14:textId="50DA0247" w:rsidR="00C548C6" w:rsidRDefault="00C548C6" w:rsidP="0078094C">
      <w:pPr>
        <w:pStyle w:val="a7"/>
      </w:pPr>
      <w:r>
        <w:t xml:space="preserve">scala&gt; </w:t>
      </w:r>
      <w:proofErr w:type="gramStart"/>
      <w:r>
        <w:t>df.select</w:t>
      </w:r>
      <w:proofErr w:type="gramEnd"/>
      <w:r>
        <w:t>($"col1").collect</w:t>
      </w:r>
    </w:p>
    <w:p w14:paraId="21D11E8D" w14:textId="77777777" w:rsidR="00C548C6" w:rsidRDefault="00C548C6" w:rsidP="0078094C">
      <w:pPr>
        <w:pStyle w:val="a7"/>
      </w:pPr>
      <w:r>
        <w:t>res7: Array[</w:t>
      </w:r>
      <w:proofErr w:type="gramStart"/>
      <w:r>
        <w:t>org.apache.spark.sql.Row</w:t>
      </w:r>
      <w:proofErr w:type="gramEnd"/>
      <w:r>
        <w:t>] = Array([Ivan], [Tom], [Rose], [John])</w:t>
      </w:r>
    </w:p>
    <w:p w14:paraId="6E8DD31F" w14:textId="77777777" w:rsidR="00C548C6" w:rsidRDefault="00C548C6" w:rsidP="0078094C">
      <w:pPr>
        <w:pStyle w:val="a7"/>
      </w:pPr>
    </w:p>
    <w:p w14:paraId="51E94C8A" w14:textId="5B5439DC" w:rsidR="00C548C6" w:rsidRDefault="00C548C6" w:rsidP="0078094C">
      <w:pPr>
        <w:pStyle w:val="a7"/>
      </w:pPr>
      <w:r>
        <w:t xml:space="preserve">scala&gt; </w:t>
      </w:r>
      <w:proofErr w:type="gramStart"/>
      <w:r>
        <w:t>df.select</w:t>
      </w:r>
      <w:proofErr w:type="gramEnd"/>
      <w:r>
        <w:t>(df.col("col1")).collect</w:t>
      </w:r>
    </w:p>
    <w:p w14:paraId="7246459F" w14:textId="51B3F3B1" w:rsidR="000A3E74" w:rsidRDefault="00C548C6" w:rsidP="0078094C">
      <w:pPr>
        <w:pStyle w:val="a7"/>
      </w:pPr>
      <w:r>
        <w:t>res8: Array[</w:t>
      </w:r>
      <w:proofErr w:type="gramStart"/>
      <w:r>
        <w:t>org.apache.spark.sql.Row</w:t>
      </w:r>
      <w:proofErr w:type="gramEnd"/>
      <w:r>
        <w:t>] = Array([Ivan], [Tom], [Rose], [John])</w:t>
      </w:r>
    </w:p>
    <w:p w14:paraId="6DAA40F0" w14:textId="4D6B8FE5" w:rsidR="00584940" w:rsidRDefault="000C57BC" w:rsidP="00DB6481">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19</w:t>
      </w:r>
      <w:r w:rsidR="00814322">
        <w:fldChar w:fldCharType="end"/>
      </w:r>
    </w:p>
    <w:p w14:paraId="6F98F524" w14:textId="384BDEE3" w:rsidR="00A52CF7" w:rsidRDefault="000533C0" w:rsidP="00A52CF7">
      <w:pPr>
        <w:ind w:firstLine="420"/>
      </w:pPr>
      <w:r>
        <w:rPr>
          <w:rFonts w:hint="eastAsia"/>
        </w:rPr>
        <w:t>如果</w:t>
      </w:r>
      <w:r w:rsidR="00A52CF7" w:rsidRPr="00A52CF7">
        <w:rPr>
          <w:rFonts w:hint="eastAsia"/>
        </w:rPr>
        <w:t>select</w:t>
      </w:r>
      <w:r w:rsidR="00A52CF7" w:rsidRPr="00A52CF7">
        <w:rPr>
          <w:rFonts w:hint="eastAsia"/>
        </w:rPr>
        <w:t>方法中参数直接用字符串</w:t>
      </w:r>
      <w:r>
        <w:rPr>
          <w:rFonts w:hint="eastAsia"/>
        </w:rPr>
        <w:t>引用</w:t>
      </w:r>
      <w:r w:rsidR="00A52CF7" w:rsidRPr="00A52CF7">
        <w:rPr>
          <w:rFonts w:hint="eastAsia"/>
        </w:rPr>
        <w:t>DataFrame</w:t>
      </w:r>
      <w:r w:rsidR="00A52CF7" w:rsidRPr="00A52CF7">
        <w:rPr>
          <w:rFonts w:hint="eastAsia"/>
        </w:rPr>
        <w:t>中</w:t>
      </w:r>
      <w:r>
        <w:rPr>
          <w:rFonts w:hint="eastAsia"/>
        </w:rPr>
        <w:t>字段名，</w:t>
      </w:r>
      <w:r w:rsidR="00A52CF7" w:rsidRPr="00A52CF7">
        <w:rPr>
          <w:rFonts w:hint="eastAsia"/>
        </w:rPr>
        <w:t>不能对字段名再使用</w:t>
      </w:r>
      <w:r w:rsidR="00C1695D">
        <w:rPr>
          <w:rFonts w:hint="eastAsia"/>
        </w:rPr>
        <w:t>表达式，“</w:t>
      </w:r>
      <w:r w:rsidR="00A52CF7" w:rsidRPr="00A52CF7">
        <w:rPr>
          <w:rFonts w:hint="eastAsia"/>
        </w:rPr>
        <w:t>$"</w:t>
      </w:r>
      <w:r w:rsidR="00A52CF7">
        <w:t>col</w:t>
      </w:r>
      <w:r w:rsidR="00A52CF7" w:rsidRPr="00A52CF7">
        <w:rPr>
          <w:rFonts w:hint="eastAsia"/>
        </w:rPr>
        <w:t>1"</w:t>
      </w:r>
      <w:r w:rsidR="00C1695D">
        <w:rPr>
          <w:rFonts w:hint="eastAsia"/>
        </w:rPr>
        <w:t>”这种写法</w:t>
      </w:r>
      <w:r w:rsidR="00A52CF7" w:rsidRPr="00A52CF7">
        <w:rPr>
          <w:rFonts w:hint="eastAsia"/>
        </w:rPr>
        <w:t>是</w:t>
      </w:r>
      <w:r w:rsidR="00C1695D">
        <w:rPr>
          <w:rFonts w:hint="eastAsia"/>
        </w:rPr>
        <w:t>创建</w:t>
      </w:r>
      <w:r w:rsidR="00A52CF7" w:rsidRPr="00A52CF7">
        <w:rPr>
          <w:rFonts w:hint="eastAsia"/>
        </w:rPr>
        <w:t>Column</w:t>
      </w:r>
      <w:r w:rsidR="00C1695D">
        <w:rPr>
          <w:rFonts w:hint="eastAsia"/>
        </w:rPr>
        <w:t>类的实例</w:t>
      </w:r>
      <w:r w:rsidR="00A52CF7" w:rsidRPr="00A52CF7">
        <w:rPr>
          <w:rFonts w:hint="eastAsia"/>
        </w:rPr>
        <w:t>，</w:t>
      </w:r>
      <w:r w:rsidR="00C1695D">
        <w:rPr>
          <w:rFonts w:hint="eastAsia"/>
        </w:rPr>
        <w:t>所以</w:t>
      </w:r>
      <w:r w:rsidR="00A52CF7" w:rsidRPr="00A52CF7">
        <w:rPr>
          <w:rFonts w:hint="eastAsia"/>
        </w:rPr>
        <w:t>可以支持</w:t>
      </w:r>
      <w:r w:rsidR="00C1695D">
        <w:rPr>
          <w:rFonts w:hint="eastAsia"/>
        </w:rPr>
        <w:t>表达式</w:t>
      </w:r>
      <w:r w:rsidR="00A52CF7" w:rsidRPr="00A52CF7">
        <w:rPr>
          <w:rFonts w:hint="eastAsia"/>
        </w:rPr>
        <w:t>：</w:t>
      </w:r>
    </w:p>
    <w:p w14:paraId="269226F0" w14:textId="77777777" w:rsidR="00275BE5" w:rsidRDefault="00275BE5" w:rsidP="0078094C">
      <w:pPr>
        <w:pStyle w:val="a7"/>
      </w:pPr>
      <w:r>
        <w:t xml:space="preserve">scala&gt; </w:t>
      </w:r>
      <w:proofErr w:type="gramStart"/>
      <w:r>
        <w:t>df.select</w:t>
      </w:r>
      <w:proofErr w:type="gramEnd"/>
      <w:r>
        <w:t>(upper($"col1")).collect</w:t>
      </w:r>
    </w:p>
    <w:p w14:paraId="4FEC9C41" w14:textId="77777777" w:rsidR="00275BE5" w:rsidRDefault="00275BE5" w:rsidP="0078094C">
      <w:pPr>
        <w:pStyle w:val="a7"/>
      </w:pPr>
      <w:r>
        <w:t>res11: Array[</w:t>
      </w:r>
      <w:proofErr w:type="gramStart"/>
      <w:r>
        <w:t>org.apache.spark.sql.Row</w:t>
      </w:r>
      <w:proofErr w:type="gramEnd"/>
      <w:r>
        <w:t>] = Array([IVAN], [TOM], [ROSE], [JOHN])</w:t>
      </w:r>
    </w:p>
    <w:p w14:paraId="43334600" w14:textId="77777777" w:rsidR="00275BE5" w:rsidRDefault="00275BE5" w:rsidP="0078094C">
      <w:pPr>
        <w:pStyle w:val="a7"/>
      </w:pPr>
    </w:p>
    <w:p w14:paraId="2111466B" w14:textId="48DE84EF" w:rsidR="00275BE5" w:rsidRDefault="00443B4C" w:rsidP="0078094C">
      <w:pPr>
        <w:pStyle w:val="a7"/>
      </w:pPr>
      <w:r>
        <w:t xml:space="preserve">scala&gt; </w:t>
      </w:r>
      <w:proofErr w:type="gramStart"/>
      <w:r w:rsidR="00275BE5">
        <w:t>df.select</w:t>
      </w:r>
      <w:proofErr w:type="gramEnd"/>
      <w:r w:rsidR="00275BE5">
        <w:t>(upper("col1")).collect</w:t>
      </w:r>
    </w:p>
    <w:p w14:paraId="2EC7373C" w14:textId="77777777" w:rsidR="00275BE5" w:rsidRDefault="00275BE5" w:rsidP="0078094C">
      <w:pPr>
        <w:pStyle w:val="a7"/>
      </w:pPr>
      <w:r>
        <w:t>&lt;console&gt;:26: error: type mismatch;</w:t>
      </w:r>
    </w:p>
    <w:p w14:paraId="2B9ED3C3" w14:textId="77777777" w:rsidR="00275BE5" w:rsidRDefault="00275BE5" w:rsidP="0078094C">
      <w:pPr>
        <w:pStyle w:val="a7"/>
      </w:pPr>
      <w:r>
        <w:t xml:space="preserve"> found </w:t>
      </w:r>
      <w:proofErr w:type="gramStart"/>
      <w:r>
        <w:t xml:space="preserve">  :</w:t>
      </w:r>
      <w:proofErr w:type="gramEnd"/>
      <w:r>
        <w:t xml:space="preserve"> String("col1")</w:t>
      </w:r>
    </w:p>
    <w:p w14:paraId="072EA6F3" w14:textId="77777777" w:rsidR="00275BE5" w:rsidRDefault="00275BE5" w:rsidP="0078094C">
      <w:pPr>
        <w:pStyle w:val="a7"/>
      </w:pPr>
      <w:r>
        <w:t xml:space="preserve"> required: </w:t>
      </w:r>
      <w:proofErr w:type="gramStart"/>
      <w:r>
        <w:t>org.apache.spark.sql.Column</w:t>
      </w:r>
      <w:proofErr w:type="gramEnd"/>
    </w:p>
    <w:p w14:paraId="49B9E230" w14:textId="5348C7A7" w:rsidR="00A52CF7" w:rsidRDefault="00275BE5" w:rsidP="0078094C">
      <w:pPr>
        <w:pStyle w:val="a7"/>
      </w:pPr>
      <w:r>
        <w:t xml:space="preserve">         </w:t>
      </w:r>
      <w:proofErr w:type="gramStart"/>
      <w:r>
        <w:t>df.select</w:t>
      </w:r>
      <w:proofErr w:type="gramEnd"/>
      <w:r>
        <w:t>(upper("col1")).collect</w:t>
      </w:r>
    </w:p>
    <w:p w14:paraId="2A203FD0" w14:textId="1D147BA3" w:rsidR="000C57BC" w:rsidRPr="000C57BC" w:rsidRDefault="000C57BC"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20</w:t>
      </w:r>
      <w:r w:rsidR="00814322">
        <w:fldChar w:fldCharType="end"/>
      </w:r>
    </w:p>
    <w:p w14:paraId="08444669" w14:textId="6492BE08" w:rsidR="00F601F3" w:rsidRDefault="00F601F3" w:rsidP="00F601F3">
      <w:pPr>
        <w:ind w:firstLine="420"/>
      </w:pPr>
      <w:r w:rsidRPr="00F601F3">
        <w:rPr>
          <w:rFonts w:hint="eastAsia"/>
        </w:rPr>
        <w:t>上面在</w:t>
      </w:r>
      <w:r w:rsidRPr="00F601F3">
        <w:rPr>
          <w:rFonts w:hint="eastAsia"/>
        </w:rPr>
        <w:t>select</w:t>
      </w:r>
      <w:r w:rsidRPr="00F601F3">
        <w:rPr>
          <w:rFonts w:hint="eastAsia"/>
        </w:rPr>
        <w:t>中对字段</w:t>
      </w:r>
      <w:r>
        <w:t>col</w:t>
      </w:r>
      <w:r w:rsidRPr="00F601F3">
        <w:rPr>
          <w:rFonts w:hint="eastAsia"/>
        </w:rPr>
        <w:t>1</w:t>
      </w:r>
      <w:r w:rsidRPr="00F601F3">
        <w:rPr>
          <w:rFonts w:hint="eastAsia"/>
        </w:rPr>
        <w:t>调用了</w:t>
      </w:r>
      <w:r w:rsidRPr="00F601F3">
        <w:rPr>
          <w:rFonts w:hint="eastAsia"/>
        </w:rPr>
        <w:t>upper</w:t>
      </w:r>
      <w:r w:rsidR="007337DC">
        <w:rPr>
          <w:rFonts w:hint="eastAsia"/>
        </w:rPr>
        <w:t>()</w:t>
      </w:r>
      <w:r w:rsidR="007337DC">
        <w:rPr>
          <w:rFonts w:hint="eastAsia"/>
        </w:rPr>
        <w:t>函数转换大小写，“</w:t>
      </w:r>
      <w:r w:rsidRPr="00F601F3">
        <w:rPr>
          <w:rFonts w:hint="eastAsia"/>
        </w:rPr>
        <w:t>$</w:t>
      </w:r>
      <w:r w:rsidR="007337DC">
        <w:rPr>
          <w:rFonts w:hint="eastAsia"/>
        </w:rPr>
        <w:t>”</w:t>
      </w:r>
      <w:r w:rsidRPr="00F601F3">
        <w:rPr>
          <w:rFonts w:hint="eastAsia"/>
        </w:rPr>
        <w:t>符号是</w:t>
      </w:r>
      <w:r w:rsidR="0075454D">
        <w:rPr>
          <w:rFonts w:hint="eastAsia"/>
        </w:rPr>
        <w:t>S</w:t>
      </w:r>
      <w:r w:rsidRPr="00F601F3">
        <w:rPr>
          <w:rFonts w:hint="eastAsia"/>
        </w:rPr>
        <w:t>cala</w:t>
      </w:r>
      <w:r w:rsidR="0075454D">
        <w:rPr>
          <w:rFonts w:hint="eastAsia"/>
        </w:rPr>
        <w:t>的语法糖，</w:t>
      </w:r>
      <w:r w:rsidRPr="00F601F3">
        <w:rPr>
          <w:rFonts w:hint="eastAsia"/>
        </w:rPr>
        <w:t>而没有加</w:t>
      </w:r>
      <w:r w:rsidR="0075454D">
        <w:rPr>
          <w:rFonts w:hint="eastAsia"/>
        </w:rPr>
        <w:t>“</w:t>
      </w:r>
      <w:r w:rsidRPr="00F601F3">
        <w:rPr>
          <w:rFonts w:hint="eastAsia"/>
        </w:rPr>
        <w:t>$</w:t>
      </w:r>
      <w:r w:rsidR="0075454D">
        <w:rPr>
          <w:rFonts w:hint="eastAsia"/>
        </w:rPr>
        <w:t>”</w:t>
      </w:r>
      <w:r w:rsidRPr="00F601F3">
        <w:rPr>
          <w:rFonts w:hint="eastAsia"/>
        </w:rPr>
        <w:t>符号</w:t>
      </w:r>
      <w:r w:rsidR="003B2CB9">
        <w:rPr>
          <w:rFonts w:hint="eastAsia"/>
        </w:rPr>
        <w:t>的语法</w:t>
      </w:r>
      <w:r w:rsidRPr="00F601F3">
        <w:rPr>
          <w:rFonts w:hint="eastAsia"/>
        </w:rPr>
        <w:t>报错了，提示需要的是</w:t>
      </w:r>
      <w:r w:rsidRPr="00F601F3">
        <w:rPr>
          <w:rFonts w:hint="eastAsia"/>
        </w:rPr>
        <w:t>Column</w:t>
      </w:r>
      <w:r w:rsidR="003B2CB9">
        <w:rPr>
          <w:rFonts w:hint="eastAsia"/>
        </w:rPr>
        <w:t>类型，而当前给出的</w:t>
      </w:r>
      <w:r w:rsidRPr="00F601F3">
        <w:rPr>
          <w:rFonts w:hint="eastAsia"/>
        </w:rPr>
        <w:t>则是个</w:t>
      </w:r>
      <w:r w:rsidRPr="00F601F3">
        <w:rPr>
          <w:rFonts w:hint="eastAsia"/>
        </w:rPr>
        <w:t>String</w:t>
      </w:r>
      <w:r w:rsidR="001559A0">
        <w:rPr>
          <w:rFonts w:hint="eastAsia"/>
        </w:rPr>
        <w:t>类型，</w:t>
      </w:r>
      <w:r>
        <w:rPr>
          <w:rFonts w:hint="eastAsia"/>
        </w:rPr>
        <w:t>这时候的</w:t>
      </w:r>
      <w:r>
        <w:rPr>
          <w:rFonts w:hint="eastAsia"/>
        </w:rPr>
        <w:t>select</w:t>
      </w:r>
      <w:r>
        <w:rPr>
          <w:rFonts w:hint="eastAsia"/>
        </w:rPr>
        <w:t>也可以用</w:t>
      </w:r>
      <w:r w:rsidR="000B6A9A">
        <w:rPr>
          <w:rFonts w:hint="eastAsia"/>
        </w:rPr>
        <w:t>selectExp</w:t>
      </w:r>
      <w:r>
        <w:rPr>
          <w:rFonts w:hint="eastAsia"/>
        </w:rPr>
        <w:t>r</w:t>
      </w:r>
      <w:r w:rsidR="000B6A9A">
        <w:rPr>
          <w:rFonts w:hint="eastAsia"/>
        </w:rPr>
        <w:t>()</w:t>
      </w:r>
      <w:r w:rsidR="003B2CB9">
        <w:rPr>
          <w:rFonts w:hint="eastAsia"/>
        </w:rPr>
        <w:t>方法替换，</w:t>
      </w:r>
      <w:r>
        <w:rPr>
          <w:rFonts w:hint="eastAsia"/>
        </w:rPr>
        <w:t>比如下面的调用：</w:t>
      </w:r>
    </w:p>
    <w:p w14:paraId="22AF223D" w14:textId="5884EECC" w:rsidR="00F601F3" w:rsidRDefault="000B6A9A" w:rsidP="0078094C">
      <w:pPr>
        <w:pStyle w:val="a7"/>
      </w:pPr>
      <w:r>
        <w:t xml:space="preserve">scala&gt; </w:t>
      </w:r>
      <w:proofErr w:type="gramStart"/>
      <w:r w:rsidR="00F601F3">
        <w:t>df.selectExpr</w:t>
      </w:r>
      <w:proofErr w:type="gramEnd"/>
      <w:r w:rsidR="00F601F3">
        <w:t>("upper(col1)", "col2 as col22").show</w:t>
      </w:r>
    </w:p>
    <w:p w14:paraId="33C130BD" w14:textId="77777777" w:rsidR="00F601F3" w:rsidRDefault="00F601F3" w:rsidP="0078094C">
      <w:pPr>
        <w:pStyle w:val="a7"/>
      </w:pPr>
      <w:r>
        <w:t>+-----------+-----+</w:t>
      </w:r>
    </w:p>
    <w:p w14:paraId="15778D71" w14:textId="77777777" w:rsidR="00F601F3" w:rsidRDefault="00F601F3" w:rsidP="0078094C">
      <w:pPr>
        <w:pStyle w:val="a7"/>
      </w:pPr>
      <w:r>
        <w:t>|upper(col</w:t>
      </w:r>
      <w:proofErr w:type="gramStart"/>
      <w:r>
        <w:t>1)|</w:t>
      </w:r>
      <w:proofErr w:type="gramEnd"/>
      <w:r>
        <w:t>col22|</w:t>
      </w:r>
    </w:p>
    <w:p w14:paraId="2679E62B" w14:textId="77777777" w:rsidR="00F601F3" w:rsidRDefault="00F601F3" w:rsidP="0078094C">
      <w:pPr>
        <w:pStyle w:val="a7"/>
      </w:pPr>
      <w:r>
        <w:t>+-----------+-----+</w:t>
      </w:r>
    </w:p>
    <w:p w14:paraId="2D7FC95A" w14:textId="77777777" w:rsidR="00F601F3" w:rsidRDefault="00F601F3" w:rsidP="0078094C">
      <w:pPr>
        <w:pStyle w:val="a7"/>
      </w:pPr>
      <w:r>
        <w:t>|       IVAN|    1|</w:t>
      </w:r>
    </w:p>
    <w:p w14:paraId="1A5C5159" w14:textId="77777777" w:rsidR="00F601F3" w:rsidRDefault="00F601F3" w:rsidP="0078094C">
      <w:pPr>
        <w:pStyle w:val="a7"/>
      </w:pPr>
      <w:r>
        <w:t>|        TOM|    3|</w:t>
      </w:r>
    </w:p>
    <w:p w14:paraId="62A97A07" w14:textId="77777777" w:rsidR="00F601F3" w:rsidRDefault="00F601F3" w:rsidP="0078094C">
      <w:pPr>
        <w:pStyle w:val="a7"/>
      </w:pPr>
      <w:r>
        <w:t>|       ROSE|    3|</w:t>
      </w:r>
    </w:p>
    <w:p w14:paraId="1ABB4F50" w14:textId="77777777" w:rsidR="00F601F3" w:rsidRDefault="00F601F3" w:rsidP="0078094C">
      <w:pPr>
        <w:pStyle w:val="a7"/>
      </w:pPr>
      <w:r>
        <w:t>|       JOHN|    4|</w:t>
      </w:r>
    </w:p>
    <w:p w14:paraId="750A794E" w14:textId="3E593E39" w:rsidR="00275BE5" w:rsidRDefault="00F601F3" w:rsidP="0078094C">
      <w:pPr>
        <w:pStyle w:val="a7"/>
      </w:pPr>
      <w:r>
        <w:t>+-----------+-----+</w:t>
      </w:r>
    </w:p>
    <w:p w14:paraId="00B4EADA" w14:textId="0A369770" w:rsidR="000C57BC" w:rsidRPr="000C57BC" w:rsidRDefault="000C57BC" w:rsidP="00C57168">
      <w:pPr>
        <w:pStyle w:val="Caption"/>
      </w:pPr>
      <w:bookmarkStart w:id="4" w:name="_Ref35438033"/>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21</w:t>
      </w:r>
      <w:r w:rsidR="00814322">
        <w:fldChar w:fldCharType="end"/>
      </w:r>
      <w:bookmarkEnd w:id="4"/>
    </w:p>
    <w:p w14:paraId="5CD4D0B9" w14:textId="2D67264C" w:rsidR="00214172" w:rsidRDefault="00E23C72" w:rsidP="00214172">
      <w:pPr>
        <w:ind w:firstLine="420"/>
      </w:pPr>
      <w:r>
        <w:fldChar w:fldCharType="begin"/>
      </w:r>
      <w:r>
        <w:instrText xml:space="preserve"> </w:instrText>
      </w:r>
      <w:r>
        <w:rPr>
          <w:rFonts w:hint="eastAsia"/>
        </w:rPr>
        <w:instrText>REF _Ref35438033 \h</w:instrText>
      </w:r>
      <w:r>
        <w:instrText xml:space="preserve"> </w:instrText>
      </w:r>
      <w:r>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21</w:t>
      </w:r>
      <w:r>
        <w:fldChar w:fldCharType="end"/>
      </w:r>
      <w:r>
        <w:rPr>
          <w:rFonts w:hint="eastAsia"/>
        </w:rPr>
        <w:t>中，</w:t>
      </w:r>
      <w:r>
        <w:t>selectExpr</w:t>
      </w:r>
      <w:r>
        <w:rPr>
          <w:rFonts w:hint="eastAsia"/>
        </w:rPr>
        <w:t>()</w:t>
      </w:r>
      <w:r>
        <w:rPr>
          <w:rFonts w:hint="eastAsia"/>
        </w:rPr>
        <w:t>方法使用了两个表达式，一个是将</w:t>
      </w:r>
      <w:r w:rsidR="000639F3">
        <w:rPr>
          <w:rFonts w:hint="eastAsia"/>
        </w:rPr>
        <w:t>col</w:t>
      </w:r>
      <w:r w:rsidR="000639F3" w:rsidRPr="000639F3">
        <w:rPr>
          <w:rFonts w:hint="eastAsia"/>
        </w:rPr>
        <w:t>1</w:t>
      </w:r>
      <w:r w:rsidR="000639F3" w:rsidRPr="000639F3">
        <w:rPr>
          <w:rFonts w:hint="eastAsia"/>
        </w:rPr>
        <w:t>字段调用</w:t>
      </w:r>
      <w:r>
        <w:rPr>
          <w:rFonts w:hint="eastAsia"/>
        </w:rPr>
        <w:t>upper</w:t>
      </w:r>
      <w:r>
        <w:rPr>
          <w:rFonts w:hint="eastAsia"/>
        </w:rPr>
        <w:t>函数，另一个是将</w:t>
      </w:r>
      <w:r w:rsidR="000639F3">
        <w:rPr>
          <w:rFonts w:hint="eastAsia"/>
        </w:rPr>
        <w:t>col</w:t>
      </w:r>
      <w:r w:rsidR="000639F3" w:rsidRPr="000639F3">
        <w:rPr>
          <w:rFonts w:hint="eastAsia"/>
        </w:rPr>
        <w:t>2</w:t>
      </w:r>
      <w:r>
        <w:rPr>
          <w:rFonts w:hint="eastAsia"/>
        </w:rPr>
        <w:t>字段改为</w:t>
      </w:r>
      <w:r w:rsidR="000639F3" w:rsidRPr="000639F3">
        <w:rPr>
          <w:rFonts w:hint="eastAsia"/>
        </w:rPr>
        <w:t>别名</w:t>
      </w:r>
      <w:r w:rsidR="000639F3">
        <w:rPr>
          <w:rFonts w:hint="eastAsia"/>
        </w:rPr>
        <w:t>col2</w:t>
      </w:r>
      <w:r w:rsidR="000639F3" w:rsidRPr="000639F3">
        <w:rPr>
          <w:rFonts w:hint="eastAsia"/>
        </w:rPr>
        <w:t>2</w:t>
      </w:r>
      <w:r w:rsidR="00214172">
        <w:rPr>
          <w:rFonts w:hint="eastAsia"/>
        </w:rPr>
        <w:t>。</w:t>
      </w:r>
      <w:r w:rsidR="000B6A9A">
        <w:rPr>
          <w:rFonts w:hint="eastAsia"/>
        </w:rPr>
        <w:t>selectExpr</w:t>
      </w:r>
      <w:r w:rsidR="000B6A9A" w:rsidRPr="003F42CD">
        <w:rPr>
          <w:rFonts w:hint="eastAsia"/>
        </w:rPr>
        <w:t>转换</w:t>
      </w:r>
      <w:r w:rsidR="000B6A9A">
        <w:rPr>
          <w:rFonts w:hint="eastAsia"/>
        </w:rPr>
        <w:t>是</w:t>
      </w:r>
      <w:r w:rsidR="000B6A9A">
        <w:rPr>
          <w:rFonts w:hint="eastAsia"/>
        </w:rPr>
        <w:t>select</w:t>
      </w:r>
      <w:r w:rsidR="000B6A9A" w:rsidRPr="003F42CD">
        <w:rPr>
          <w:rFonts w:hint="eastAsia"/>
        </w:rPr>
        <w:t>转换的变体</w:t>
      </w:r>
      <w:r w:rsidR="000B6A9A">
        <w:rPr>
          <w:rFonts w:hint="eastAsia"/>
        </w:rPr>
        <w:t>，</w:t>
      </w:r>
      <w:r w:rsidR="000B6A9A" w:rsidRPr="003F42CD">
        <w:rPr>
          <w:rFonts w:hint="eastAsia"/>
        </w:rPr>
        <w:t>一个很大的不同是它接受一个或多个</w:t>
      </w:r>
      <w:r w:rsidR="000B6A9A" w:rsidRPr="003F42CD">
        <w:rPr>
          <w:rFonts w:hint="eastAsia"/>
        </w:rPr>
        <w:t>SQL</w:t>
      </w:r>
      <w:r w:rsidR="000B6A9A">
        <w:rPr>
          <w:rFonts w:hint="eastAsia"/>
        </w:rPr>
        <w:t>表达式，而不是列，但是</w:t>
      </w:r>
      <w:r w:rsidR="000B6A9A" w:rsidRPr="003F42CD">
        <w:rPr>
          <w:rFonts w:hint="eastAsia"/>
        </w:rPr>
        <w:t>两者实际上都在执行相同的投影任务。</w:t>
      </w:r>
      <w:r w:rsidR="000B6A9A" w:rsidRPr="003F42CD">
        <w:rPr>
          <w:rFonts w:hint="eastAsia"/>
        </w:rPr>
        <w:t>SQL</w:t>
      </w:r>
      <w:r w:rsidR="000B6A9A">
        <w:rPr>
          <w:rFonts w:hint="eastAsia"/>
        </w:rPr>
        <w:t>表达式是一种强大而灵活的构造，使我们可以根据</w:t>
      </w:r>
      <w:r w:rsidR="000B6A9A" w:rsidRPr="003F42CD">
        <w:rPr>
          <w:rFonts w:hint="eastAsia"/>
        </w:rPr>
        <w:t>思考</w:t>
      </w:r>
      <w:r w:rsidR="000B6A9A">
        <w:rPr>
          <w:rFonts w:hint="eastAsia"/>
        </w:rPr>
        <w:t>方式自然地表达列转换逻辑，</w:t>
      </w:r>
      <w:r w:rsidR="000B6A9A" w:rsidRPr="003F42CD">
        <w:rPr>
          <w:rFonts w:hint="eastAsia"/>
        </w:rPr>
        <w:t>可以用字符串格式表示</w:t>
      </w:r>
      <w:r w:rsidR="000B6A9A" w:rsidRPr="003F42CD">
        <w:rPr>
          <w:rFonts w:hint="eastAsia"/>
        </w:rPr>
        <w:t>SQL</w:t>
      </w:r>
      <w:r w:rsidR="000B6A9A" w:rsidRPr="003F42CD">
        <w:rPr>
          <w:rFonts w:hint="eastAsia"/>
        </w:rPr>
        <w:t>表达式，</w:t>
      </w:r>
      <w:r w:rsidR="000B6A9A" w:rsidRPr="003F42CD">
        <w:rPr>
          <w:rFonts w:hint="eastAsia"/>
        </w:rPr>
        <w:t>Spark</w:t>
      </w:r>
      <w:r w:rsidR="000B6A9A" w:rsidRPr="003F42CD">
        <w:rPr>
          <w:rFonts w:hint="eastAsia"/>
        </w:rPr>
        <w:t>会将它们解析为逻辑树，以便按正确的顺序对其进行求值。</w:t>
      </w:r>
    </w:p>
    <w:p w14:paraId="0841C64D" w14:textId="77777777" w:rsidR="00513095" w:rsidRDefault="00513095" w:rsidP="00513095">
      <w:pPr>
        <w:pStyle w:val="a7"/>
      </w:pPr>
      <w:r>
        <w:t xml:space="preserve">scala&gt; </w:t>
      </w:r>
      <w:proofErr w:type="gramStart"/>
      <w:r>
        <w:t>df.select</w:t>
      </w:r>
      <w:proofErr w:type="gramEnd"/>
      <w:r>
        <w:t>('col1, ('col2 + ('col3 * 2)).as("(col2 + col3 * 2)")).show</w:t>
      </w:r>
    </w:p>
    <w:p w14:paraId="5E611B6A" w14:textId="77777777" w:rsidR="00513095" w:rsidRDefault="00513095" w:rsidP="00513095">
      <w:pPr>
        <w:pStyle w:val="a7"/>
      </w:pPr>
      <w:r>
        <w:t>+----+-----------------+</w:t>
      </w:r>
    </w:p>
    <w:p w14:paraId="4E658820" w14:textId="77777777" w:rsidR="00513095" w:rsidRDefault="00513095" w:rsidP="00513095">
      <w:pPr>
        <w:pStyle w:val="a7"/>
      </w:pPr>
      <w:r>
        <w:t>|col1</w:t>
      </w:r>
      <w:proofErr w:type="gramStart"/>
      <w:r>
        <w:t>|(</w:t>
      </w:r>
      <w:proofErr w:type="gramEnd"/>
      <w:r>
        <w:t>col2 + col3 * 2)|</w:t>
      </w:r>
    </w:p>
    <w:p w14:paraId="28240C91" w14:textId="77777777" w:rsidR="00513095" w:rsidRDefault="00513095" w:rsidP="00513095">
      <w:pPr>
        <w:pStyle w:val="a7"/>
      </w:pPr>
      <w:r>
        <w:t>+----+-----------------+</w:t>
      </w:r>
    </w:p>
    <w:p w14:paraId="0A02E175" w14:textId="77777777" w:rsidR="00513095" w:rsidRDefault="00513095" w:rsidP="00513095">
      <w:pPr>
        <w:pStyle w:val="a7"/>
      </w:pPr>
      <w:r>
        <w:t>|Ivan|                5|</w:t>
      </w:r>
    </w:p>
    <w:p w14:paraId="2B90039F" w14:textId="77777777" w:rsidR="00513095" w:rsidRDefault="00513095" w:rsidP="00513095">
      <w:pPr>
        <w:pStyle w:val="a7"/>
      </w:pPr>
      <w:r>
        <w:t>| Tom|               11|</w:t>
      </w:r>
    </w:p>
    <w:p w14:paraId="4EE7B47E" w14:textId="77777777" w:rsidR="00513095" w:rsidRDefault="00513095" w:rsidP="00513095">
      <w:pPr>
        <w:pStyle w:val="a7"/>
      </w:pPr>
      <w:r>
        <w:t>|Rose|               13|</w:t>
      </w:r>
    </w:p>
    <w:p w14:paraId="2A04156D" w14:textId="77777777" w:rsidR="00513095" w:rsidRDefault="00513095" w:rsidP="00513095">
      <w:pPr>
        <w:pStyle w:val="a7"/>
      </w:pPr>
      <w:r>
        <w:t>|John|               16|</w:t>
      </w:r>
    </w:p>
    <w:p w14:paraId="79B6AD4B" w14:textId="77777777" w:rsidR="00513095" w:rsidRDefault="00513095" w:rsidP="00513095">
      <w:pPr>
        <w:pStyle w:val="a7"/>
      </w:pPr>
      <w:r>
        <w:t>+----+-----------------+</w:t>
      </w:r>
    </w:p>
    <w:p w14:paraId="25DA4C31" w14:textId="73394611" w:rsidR="00315AD3" w:rsidRDefault="00B52FED" w:rsidP="00B52FED">
      <w:pPr>
        <w:pStyle w:val="Caption"/>
      </w:pPr>
      <w:bookmarkStart w:id="5" w:name="_Ref35435172"/>
      <w:r>
        <w:rPr>
          <w:rFonts w:hint="eastAsia"/>
        </w:rPr>
        <w:lastRenderedPageBreak/>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22</w:t>
      </w:r>
      <w:r w:rsidR="00814322">
        <w:fldChar w:fldCharType="end"/>
      </w:r>
      <w:bookmarkEnd w:id="5"/>
    </w:p>
    <w:p w14:paraId="09687AF5" w14:textId="4FCE6AA2" w:rsidR="00513095" w:rsidRDefault="00B52FED" w:rsidP="000B6A9A">
      <w:pPr>
        <w:ind w:firstLine="420"/>
      </w:pPr>
      <w:r>
        <w:fldChar w:fldCharType="begin"/>
      </w:r>
      <w:r>
        <w:instrText xml:space="preserve"> </w:instrText>
      </w:r>
      <w:r>
        <w:rPr>
          <w:rFonts w:hint="eastAsia"/>
        </w:rPr>
        <w:instrText>REF _Ref35435172 \h</w:instrText>
      </w:r>
      <w:r>
        <w:instrText xml:space="preserve"> </w:instrText>
      </w:r>
      <w:r>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22</w:t>
      </w:r>
      <w:r>
        <w:fldChar w:fldCharType="end"/>
      </w:r>
      <w:r w:rsidR="007D07ED">
        <w:rPr>
          <w:rFonts w:hint="eastAsia"/>
        </w:rPr>
        <w:t>需要两个列表达式：加和乘，</w:t>
      </w:r>
      <w:r w:rsidR="00315AD3" w:rsidRPr="00315AD3">
        <w:rPr>
          <w:rFonts w:hint="eastAsia"/>
        </w:rPr>
        <w:t>都由</w:t>
      </w:r>
      <w:r w:rsidR="00315AD3" w:rsidRPr="00315AD3">
        <w:rPr>
          <w:rFonts w:hint="eastAsia"/>
        </w:rPr>
        <w:t>Column</w:t>
      </w:r>
      <w:r w:rsidR="00315AD3" w:rsidRPr="00315AD3">
        <w:rPr>
          <w:rFonts w:hint="eastAsia"/>
        </w:rPr>
        <w:t>类中的</w:t>
      </w:r>
      <w:r w:rsidR="007D07ED">
        <w:rPr>
          <w:rFonts w:hint="eastAsia"/>
        </w:rPr>
        <w:t>加函数（</w:t>
      </w:r>
      <w:r w:rsidR="007D07ED">
        <w:rPr>
          <w:rFonts w:hint="eastAsia"/>
        </w:rPr>
        <w:t>+</w:t>
      </w:r>
      <w:r w:rsidR="007D07ED">
        <w:rPr>
          <w:rFonts w:hint="eastAsia"/>
        </w:rPr>
        <w:t>）和乘函数</w:t>
      </w:r>
      <w:r w:rsidR="00315AD3" w:rsidRPr="00315AD3">
        <w:rPr>
          <w:rFonts w:hint="eastAsia"/>
        </w:rPr>
        <w:t>（</w:t>
      </w:r>
      <w:r w:rsidR="007D07ED">
        <w:rPr>
          <w:rFonts w:hint="eastAsia"/>
        </w:rPr>
        <w:t>*</w:t>
      </w:r>
      <w:r w:rsidR="007D07ED">
        <w:rPr>
          <w:rFonts w:hint="eastAsia"/>
        </w:rPr>
        <w:t>）</w:t>
      </w:r>
      <w:r w:rsidR="00315AD3" w:rsidRPr="00315AD3">
        <w:rPr>
          <w:rFonts w:hint="eastAsia"/>
        </w:rPr>
        <w:t>实现</w:t>
      </w:r>
      <w:r w:rsidR="007D07ED">
        <w:rPr>
          <w:rFonts w:hint="eastAsia"/>
        </w:rPr>
        <w:t>。</w:t>
      </w:r>
      <w:r w:rsidR="00315AD3" w:rsidRPr="00315AD3">
        <w:rPr>
          <w:rFonts w:hint="eastAsia"/>
        </w:rPr>
        <w:t>默认情况下，</w:t>
      </w:r>
      <w:r w:rsidR="00315AD3" w:rsidRPr="00315AD3">
        <w:rPr>
          <w:rFonts w:hint="eastAsia"/>
        </w:rPr>
        <w:t>Spark</w:t>
      </w:r>
      <w:r w:rsidR="00315AD3" w:rsidRPr="00315AD3">
        <w:rPr>
          <w:rFonts w:hint="eastAsia"/>
        </w:rPr>
        <w:t>使用列表达式作</w:t>
      </w:r>
      <w:r w:rsidR="007D07ED">
        <w:rPr>
          <w:rFonts w:hint="eastAsia"/>
        </w:rPr>
        <w:t>为结果列的名称，为了使其更具可读性</w:t>
      </w:r>
      <w:r w:rsidR="00315AD3" w:rsidRPr="00315AD3">
        <w:rPr>
          <w:rFonts w:hint="eastAsia"/>
        </w:rPr>
        <w:t>通常使用</w:t>
      </w:r>
      <w:r w:rsidR="00315AD3" w:rsidRPr="00315AD3">
        <w:rPr>
          <w:rFonts w:hint="eastAsia"/>
        </w:rPr>
        <w:t>as</w:t>
      </w:r>
      <w:r w:rsidR="007D07ED">
        <w:rPr>
          <w:rFonts w:hint="eastAsia"/>
        </w:rPr>
        <w:t>函数</w:t>
      </w:r>
      <w:r w:rsidR="007F6B97">
        <w:rPr>
          <w:rFonts w:hint="eastAsia"/>
        </w:rPr>
        <w:t>将其重命名为更易于理解的列名，</w:t>
      </w:r>
      <w:r w:rsidR="00CC3BE0">
        <w:rPr>
          <w:rFonts w:hint="eastAsia"/>
        </w:rPr>
        <w:t>我们</w:t>
      </w:r>
      <w:r w:rsidR="00CC3BE0" w:rsidRPr="00CC3BE0">
        <w:rPr>
          <w:rFonts w:hint="eastAsia"/>
        </w:rPr>
        <w:t>可能会发现</w:t>
      </w:r>
      <w:r w:rsidR="00CC3BE0" w:rsidRPr="00CC3BE0">
        <w:rPr>
          <w:rFonts w:hint="eastAsia"/>
        </w:rPr>
        <w:t>select</w:t>
      </w:r>
      <w:r w:rsidR="00CC3BE0" w:rsidRPr="00CC3BE0">
        <w:rPr>
          <w:rFonts w:hint="eastAsia"/>
        </w:rPr>
        <w:t>转换可用于将一个或多个列添加到</w:t>
      </w:r>
      <w:r w:rsidR="00CC3BE0" w:rsidRPr="00CC3BE0">
        <w:rPr>
          <w:rFonts w:hint="eastAsia"/>
        </w:rPr>
        <w:t>DataFrame</w:t>
      </w:r>
      <w:r w:rsidR="00CC3BE0" w:rsidRPr="00CC3BE0">
        <w:rPr>
          <w:rFonts w:hint="eastAsia"/>
        </w:rPr>
        <w:t>。</w:t>
      </w:r>
    </w:p>
    <w:p w14:paraId="77230E86" w14:textId="77777777" w:rsidR="00681909" w:rsidRDefault="00681909" w:rsidP="00681909">
      <w:pPr>
        <w:pStyle w:val="Heading3"/>
      </w:pPr>
      <w:r>
        <w:rPr>
          <w:rFonts w:hint="eastAsia"/>
        </w:rPr>
        <w:t>操作列（</w:t>
      </w:r>
      <w:r w:rsidRPr="00F5273A">
        <w:t>withColumn</w:t>
      </w:r>
      <w:r>
        <w:rPr>
          <w:rFonts w:hint="eastAsia"/>
        </w:rPr>
        <w:t>、</w:t>
      </w:r>
      <w:r w:rsidRPr="00F5273A">
        <w:t>withColumnRenamed</w:t>
      </w:r>
      <w:r>
        <w:rPr>
          <w:rFonts w:hint="eastAsia"/>
        </w:rPr>
        <w:t>、</w:t>
      </w:r>
      <w:r w:rsidRPr="00BA7B1A">
        <w:t>drop</w:t>
      </w:r>
      <w:r>
        <w:rPr>
          <w:rFonts w:hint="eastAsia"/>
        </w:rPr>
        <w:t>）</w:t>
      </w:r>
    </w:p>
    <w:p w14:paraId="16F11934" w14:textId="77777777" w:rsidR="00681909" w:rsidRDefault="00681909" w:rsidP="00681909">
      <w:pPr>
        <w:ind w:firstLine="420"/>
      </w:pPr>
      <w:r w:rsidRPr="00A04234">
        <w:t>withColumn</w:t>
      </w:r>
      <w:r w:rsidRPr="00A04234">
        <w:rPr>
          <w:rFonts w:hint="eastAsia"/>
        </w:rPr>
        <w:t>用于向</w:t>
      </w:r>
      <w:r w:rsidRPr="00A04234">
        <w:rPr>
          <w:rFonts w:hint="eastAsia"/>
        </w:rPr>
        <w:t>DataFrame</w:t>
      </w:r>
      <w:r w:rsidRPr="00A04234">
        <w:rPr>
          <w:rFonts w:hint="eastAsia"/>
        </w:rPr>
        <w:t>添加新列。</w:t>
      </w:r>
      <w:r>
        <w:rPr>
          <w:rFonts w:hint="eastAsia"/>
        </w:rPr>
        <w:t>它需要两个输入参数：列名和通过列表达式产生的值。如果</w:t>
      </w:r>
      <w:r w:rsidRPr="00A04234">
        <w:rPr>
          <w:rFonts w:hint="eastAsia"/>
        </w:rPr>
        <w:t>通过使用</w:t>
      </w:r>
      <w:r w:rsidRPr="00A04234">
        <w:rPr>
          <w:rFonts w:hint="eastAsia"/>
        </w:rPr>
        <w:t>selectExpr</w:t>
      </w:r>
      <w:r>
        <w:rPr>
          <w:rFonts w:hint="eastAsia"/>
        </w:rPr>
        <w:t>转换，我们也</w:t>
      </w:r>
      <w:r w:rsidRPr="00A04234">
        <w:rPr>
          <w:rFonts w:hint="eastAsia"/>
        </w:rPr>
        <w:t>可以实现几乎相同的目标。但是，如果给定的列名称与现有名称之一匹配，则该列将替换为给定的列表达式。</w:t>
      </w:r>
    </w:p>
    <w:p w14:paraId="6D844F14" w14:textId="77777777" w:rsidR="00B748CF" w:rsidRDefault="00B748CF" w:rsidP="00B748CF">
      <w:pPr>
        <w:pStyle w:val="a7"/>
      </w:pPr>
      <w:r>
        <w:t xml:space="preserve">scala&gt; </w:t>
      </w:r>
      <w:proofErr w:type="gramStart"/>
      <w:r>
        <w:t>df.withColumn</w:t>
      </w:r>
      <w:proofErr w:type="gramEnd"/>
      <w:r>
        <w:t>("sum", ('col2 + 'col3)).show</w:t>
      </w:r>
    </w:p>
    <w:p w14:paraId="07DA95A0" w14:textId="77777777" w:rsidR="00B748CF" w:rsidRDefault="00B748CF" w:rsidP="00B748CF">
      <w:pPr>
        <w:pStyle w:val="a7"/>
      </w:pPr>
      <w:r>
        <w:t>+----+----+----+---+</w:t>
      </w:r>
    </w:p>
    <w:p w14:paraId="67AAC934" w14:textId="77777777" w:rsidR="00B748CF" w:rsidRDefault="00B748CF" w:rsidP="00B748CF">
      <w:pPr>
        <w:pStyle w:val="a7"/>
      </w:pPr>
      <w:r>
        <w:t>|col1|col2|col3|sum|</w:t>
      </w:r>
    </w:p>
    <w:p w14:paraId="1DF5C4EE" w14:textId="77777777" w:rsidR="00B748CF" w:rsidRDefault="00B748CF" w:rsidP="00B748CF">
      <w:pPr>
        <w:pStyle w:val="a7"/>
      </w:pPr>
      <w:r>
        <w:t>+----+----+----+---+</w:t>
      </w:r>
    </w:p>
    <w:p w14:paraId="7890ADA8" w14:textId="77777777" w:rsidR="00B748CF" w:rsidRDefault="00B748CF" w:rsidP="00B748CF">
      <w:pPr>
        <w:pStyle w:val="a7"/>
      </w:pPr>
      <w:r>
        <w:t>|Ivan|   1|   2</w:t>
      </w:r>
      <w:proofErr w:type="gramStart"/>
      <w:r>
        <w:t>|  3</w:t>
      </w:r>
      <w:proofErr w:type="gramEnd"/>
      <w:r>
        <w:t>|</w:t>
      </w:r>
    </w:p>
    <w:p w14:paraId="61630602" w14:textId="77777777" w:rsidR="00B748CF" w:rsidRDefault="00B748CF" w:rsidP="00B748CF">
      <w:pPr>
        <w:pStyle w:val="a7"/>
      </w:pPr>
      <w:r>
        <w:t>| Tom|   3|   4</w:t>
      </w:r>
      <w:proofErr w:type="gramStart"/>
      <w:r>
        <w:t>|  7</w:t>
      </w:r>
      <w:proofErr w:type="gramEnd"/>
      <w:r>
        <w:t>|</w:t>
      </w:r>
    </w:p>
    <w:p w14:paraId="2EEA5DDC" w14:textId="77777777" w:rsidR="00B748CF" w:rsidRDefault="00B748CF" w:rsidP="00B748CF">
      <w:pPr>
        <w:pStyle w:val="a7"/>
      </w:pPr>
      <w:r>
        <w:t>|Rose|   3|   5</w:t>
      </w:r>
      <w:proofErr w:type="gramStart"/>
      <w:r>
        <w:t>|  8</w:t>
      </w:r>
      <w:proofErr w:type="gramEnd"/>
      <w:r>
        <w:t>|</w:t>
      </w:r>
    </w:p>
    <w:p w14:paraId="701F804F" w14:textId="77777777" w:rsidR="00B748CF" w:rsidRDefault="00B748CF" w:rsidP="00B748CF">
      <w:pPr>
        <w:pStyle w:val="a7"/>
      </w:pPr>
      <w:r>
        <w:t>|John|   4|   6| 10|</w:t>
      </w:r>
    </w:p>
    <w:p w14:paraId="5847531D" w14:textId="038A4A2B" w:rsidR="00867AE8" w:rsidRDefault="00B748CF" w:rsidP="008F3482">
      <w:pPr>
        <w:pStyle w:val="a7"/>
      </w:pPr>
      <w:r>
        <w:t>+----+----+----+---+</w:t>
      </w:r>
    </w:p>
    <w:p w14:paraId="0B894EC7" w14:textId="77777777" w:rsidR="008F3482" w:rsidRPr="008F3482" w:rsidRDefault="008F3482" w:rsidP="008F3482">
      <w:pPr>
        <w:pStyle w:val="a7"/>
      </w:pPr>
    </w:p>
    <w:p w14:paraId="54E27AF0" w14:textId="77777777" w:rsidR="008F3482" w:rsidRDefault="008F3482" w:rsidP="008F3482">
      <w:pPr>
        <w:pStyle w:val="a7"/>
      </w:pPr>
      <w:r>
        <w:t xml:space="preserve">scala&gt; </w:t>
      </w:r>
      <w:proofErr w:type="gramStart"/>
      <w:r>
        <w:t>df.withColumn</w:t>
      </w:r>
      <w:proofErr w:type="gramEnd"/>
      <w:r>
        <w:t>("col2", ('col2 + 'col3)).show</w:t>
      </w:r>
    </w:p>
    <w:p w14:paraId="0F931E76" w14:textId="77777777" w:rsidR="008F3482" w:rsidRDefault="008F3482" w:rsidP="008F3482">
      <w:pPr>
        <w:pStyle w:val="a7"/>
      </w:pPr>
      <w:r>
        <w:t>+----+----+----+</w:t>
      </w:r>
    </w:p>
    <w:p w14:paraId="1A043D1B" w14:textId="77777777" w:rsidR="008F3482" w:rsidRDefault="008F3482" w:rsidP="008F3482">
      <w:pPr>
        <w:pStyle w:val="a7"/>
      </w:pPr>
      <w:r>
        <w:t>|col1|col2|col3|</w:t>
      </w:r>
    </w:p>
    <w:p w14:paraId="2FA8FD0A" w14:textId="77777777" w:rsidR="008F3482" w:rsidRDefault="008F3482" w:rsidP="008F3482">
      <w:pPr>
        <w:pStyle w:val="a7"/>
      </w:pPr>
      <w:r>
        <w:t>+----+----+----+</w:t>
      </w:r>
    </w:p>
    <w:p w14:paraId="0100465F" w14:textId="77777777" w:rsidR="008F3482" w:rsidRDefault="008F3482" w:rsidP="008F3482">
      <w:pPr>
        <w:pStyle w:val="a7"/>
      </w:pPr>
      <w:r>
        <w:t>|Ivan|   3|   2|</w:t>
      </w:r>
    </w:p>
    <w:p w14:paraId="029866E8" w14:textId="77777777" w:rsidR="008F3482" w:rsidRDefault="008F3482" w:rsidP="008F3482">
      <w:pPr>
        <w:pStyle w:val="a7"/>
      </w:pPr>
      <w:r>
        <w:t>| Tom|   7|   4|</w:t>
      </w:r>
    </w:p>
    <w:p w14:paraId="2BB09532" w14:textId="77777777" w:rsidR="008F3482" w:rsidRDefault="008F3482" w:rsidP="008F3482">
      <w:pPr>
        <w:pStyle w:val="a7"/>
      </w:pPr>
      <w:r>
        <w:t>|Rose|   8|   5|</w:t>
      </w:r>
    </w:p>
    <w:p w14:paraId="30586602" w14:textId="77777777" w:rsidR="008F3482" w:rsidRDefault="008F3482" w:rsidP="008F3482">
      <w:pPr>
        <w:pStyle w:val="a7"/>
      </w:pPr>
      <w:r>
        <w:t>|John</w:t>
      </w:r>
      <w:proofErr w:type="gramStart"/>
      <w:r>
        <w:t>|  10</w:t>
      </w:r>
      <w:proofErr w:type="gramEnd"/>
      <w:r>
        <w:t>|   6|</w:t>
      </w:r>
    </w:p>
    <w:p w14:paraId="1EB51CB1" w14:textId="4A4E26D1" w:rsidR="008F3482" w:rsidRPr="008F3482" w:rsidRDefault="008F3482" w:rsidP="008F3482">
      <w:pPr>
        <w:pStyle w:val="a7"/>
      </w:pPr>
      <w:r>
        <w:t>+----+----+----+</w:t>
      </w:r>
    </w:p>
    <w:p w14:paraId="3A60905F" w14:textId="3D2393A8" w:rsidR="00681909" w:rsidRDefault="002E1414" w:rsidP="00DB10A9">
      <w:pPr>
        <w:ind w:firstLine="420"/>
      </w:pPr>
      <w:r w:rsidRPr="002E1414">
        <w:t>withColumnRenamed</w:t>
      </w:r>
      <w:r w:rsidRPr="002E1414">
        <w:rPr>
          <w:rFonts w:hint="eastAsia"/>
        </w:rPr>
        <w:t>转换重命名</w:t>
      </w:r>
      <w:r w:rsidRPr="002E1414">
        <w:rPr>
          <w:rFonts w:hint="eastAsia"/>
        </w:rPr>
        <w:t>DataFrame</w:t>
      </w:r>
      <w:r>
        <w:rPr>
          <w:rFonts w:hint="eastAsia"/>
        </w:rPr>
        <w:t>中的现有列名</w:t>
      </w:r>
      <w:r w:rsidR="00DB10A9">
        <w:rPr>
          <w:rFonts w:hint="eastAsia"/>
        </w:rPr>
        <w:t>。</w:t>
      </w:r>
    </w:p>
    <w:p w14:paraId="03E5CB75" w14:textId="77777777" w:rsidR="00796077" w:rsidRDefault="00796077" w:rsidP="00796077">
      <w:pPr>
        <w:pStyle w:val="a7"/>
      </w:pPr>
      <w:r>
        <w:t xml:space="preserve">scala&gt; </w:t>
      </w:r>
      <w:proofErr w:type="gramStart"/>
      <w:r>
        <w:t>df.withColumnRenamed</w:t>
      </w:r>
      <w:proofErr w:type="gramEnd"/>
      <w:r>
        <w:t>("col2", "col2_rename").show</w:t>
      </w:r>
    </w:p>
    <w:p w14:paraId="21BB0A44" w14:textId="77777777" w:rsidR="00796077" w:rsidRDefault="00796077" w:rsidP="00796077">
      <w:pPr>
        <w:pStyle w:val="a7"/>
      </w:pPr>
      <w:r>
        <w:t>+----+-----------+----+</w:t>
      </w:r>
    </w:p>
    <w:p w14:paraId="1F85A67A" w14:textId="77777777" w:rsidR="00796077" w:rsidRDefault="00796077" w:rsidP="00796077">
      <w:pPr>
        <w:pStyle w:val="a7"/>
      </w:pPr>
      <w:r>
        <w:t>|col1|col2_rename|col3|</w:t>
      </w:r>
    </w:p>
    <w:p w14:paraId="65504CA4" w14:textId="77777777" w:rsidR="00796077" w:rsidRDefault="00796077" w:rsidP="00796077">
      <w:pPr>
        <w:pStyle w:val="a7"/>
      </w:pPr>
      <w:r>
        <w:t>+----+-----------+----+</w:t>
      </w:r>
    </w:p>
    <w:p w14:paraId="549923DE" w14:textId="77777777" w:rsidR="00796077" w:rsidRDefault="00796077" w:rsidP="00796077">
      <w:pPr>
        <w:pStyle w:val="a7"/>
      </w:pPr>
      <w:r>
        <w:t>|Ivan|          1|   2|</w:t>
      </w:r>
    </w:p>
    <w:p w14:paraId="1201D1E5" w14:textId="77777777" w:rsidR="00796077" w:rsidRDefault="00796077" w:rsidP="00796077">
      <w:pPr>
        <w:pStyle w:val="a7"/>
      </w:pPr>
      <w:r>
        <w:t>| Tom|          3|   4|</w:t>
      </w:r>
    </w:p>
    <w:p w14:paraId="6ADDF44A" w14:textId="77777777" w:rsidR="00796077" w:rsidRDefault="00796077" w:rsidP="00796077">
      <w:pPr>
        <w:pStyle w:val="a7"/>
      </w:pPr>
      <w:r>
        <w:t>|Rose|          3|   5|</w:t>
      </w:r>
    </w:p>
    <w:p w14:paraId="5FF19A44" w14:textId="77777777" w:rsidR="00796077" w:rsidRDefault="00796077" w:rsidP="00796077">
      <w:pPr>
        <w:pStyle w:val="a7"/>
      </w:pPr>
      <w:r>
        <w:t>|John|          4|   6|</w:t>
      </w:r>
    </w:p>
    <w:p w14:paraId="18E46794" w14:textId="52B80562" w:rsidR="00BE7A9D" w:rsidRDefault="00796077" w:rsidP="00796077">
      <w:pPr>
        <w:pStyle w:val="a7"/>
      </w:pPr>
      <w:r>
        <w:t>+----+-----------+----+</w:t>
      </w:r>
    </w:p>
    <w:p w14:paraId="68F5539A" w14:textId="07A56C42" w:rsidR="00796077" w:rsidRDefault="00E538CE" w:rsidP="00796077">
      <w:pPr>
        <w:ind w:firstLine="420"/>
      </w:pPr>
      <w:r>
        <w:rPr>
          <w:rFonts w:hint="eastAsia"/>
        </w:rPr>
        <w:t>drop</w:t>
      </w:r>
      <w:r w:rsidRPr="00E538CE">
        <w:rPr>
          <w:rFonts w:hint="eastAsia"/>
        </w:rPr>
        <w:t>转换只是从</w:t>
      </w:r>
      <w:r w:rsidRPr="00E538CE">
        <w:rPr>
          <w:rFonts w:hint="eastAsia"/>
        </w:rPr>
        <w:t>DataFrame</w:t>
      </w:r>
      <w:r>
        <w:rPr>
          <w:rFonts w:hint="eastAsia"/>
        </w:rPr>
        <w:t>中删除指定的列，</w:t>
      </w:r>
      <w:r w:rsidRPr="00E538CE">
        <w:rPr>
          <w:rFonts w:hint="eastAsia"/>
        </w:rPr>
        <w:t>可以指定要删除的一个或多个列名，但是只会删除存在的列名，而不会删除那些不存在的列名。</w:t>
      </w:r>
      <w:r w:rsidR="00C30393">
        <w:rPr>
          <w:rFonts w:hint="eastAsia"/>
        </w:rPr>
        <w:t>可以</w:t>
      </w:r>
      <w:r w:rsidRPr="00E538CE">
        <w:rPr>
          <w:rFonts w:hint="eastAsia"/>
        </w:rPr>
        <w:t>通过</w:t>
      </w:r>
      <w:r w:rsidR="00C30393">
        <w:rPr>
          <w:rFonts w:hint="eastAsia"/>
        </w:rPr>
        <w:t>select</w:t>
      </w:r>
      <w:r w:rsidR="00C30393">
        <w:rPr>
          <w:rFonts w:hint="eastAsia"/>
        </w:rPr>
        <w:t>转换仅投影要保留的列，而删除不需要，但是</w:t>
      </w:r>
      <w:r w:rsidRPr="00E538CE">
        <w:rPr>
          <w:rFonts w:hint="eastAsia"/>
        </w:rPr>
        <w:t>如果</w:t>
      </w:r>
      <w:r w:rsidRPr="00E538CE">
        <w:rPr>
          <w:rFonts w:hint="eastAsia"/>
        </w:rPr>
        <w:t>DataFrame</w:t>
      </w:r>
      <w:r w:rsidRPr="00E538CE">
        <w:rPr>
          <w:rFonts w:hint="eastAsia"/>
        </w:rPr>
        <w:t>有</w:t>
      </w:r>
      <w:r w:rsidRPr="00E538CE">
        <w:rPr>
          <w:rFonts w:hint="eastAsia"/>
        </w:rPr>
        <w:t>100</w:t>
      </w:r>
      <w:r w:rsidR="00C30393">
        <w:rPr>
          <w:rFonts w:hint="eastAsia"/>
        </w:rPr>
        <w:t>列，而想删除几列，使用</w:t>
      </w:r>
      <w:r w:rsidR="00C30393">
        <w:rPr>
          <w:rFonts w:hint="eastAsia"/>
        </w:rPr>
        <w:t>drop</w:t>
      </w:r>
      <w:r w:rsidRPr="00E538CE">
        <w:rPr>
          <w:rFonts w:hint="eastAsia"/>
        </w:rPr>
        <w:t>转换比</w:t>
      </w:r>
      <w:r w:rsidRPr="00E538CE">
        <w:rPr>
          <w:rFonts w:hint="eastAsia"/>
        </w:rPr>
        <w:t>select</w:t>
      </w:r>
      <w:r w:rsidRPr="00E538CE">
        <w:rPr>
          <w:rFonts w:hint="eastAsia"/>
        </w:rPr>
        <w:t>转换更易于使用。</w:t>
      </w:r>
    </w:p>
    <w:p w14:paraId="548CB80C" w14:textId="77777777" w:rsidR="00B37EB9" w:rsidRDefault="00B37EB9" w:rsidP="00B37EB9">
      <w:pPr>
        <w:pStyle w:val="a7"/>
      </w:pPr>
      <w:r>
        <w:t xml:space="preserve">scala&gt; </w:t>
      </w:r>
      <w:proofErr w:type="gramStart"/>
      <w:r>
        <w:t>df.drop</w:t>
      </w:r>
      <w:proofErr w:type="gramEnd"/>
      <w:r>
        <w:t>('col2).show</w:t>
      </w:r>
    </w:p>
    <w:p w14:paraId="357D91FB" w14:textId="77777777" w:rsidR="00B37EB9" w:rsidRDefault="00B37EB9" w:rsidP="00B37EB9">
      <w:pPr>
        <w:pStyle w:val="a7"/>
      </w:pPr>
      <w:r>
        <w:t>+----+----+</w:t>
      </w:r>
    </w:p>
    <w:p w14:paraId="2D561A0F" w14:textId="77777777" w:rsidR="00B37EB9" w:rsidRDefault="00B37EB9" w:rsidP="00B37EB9">
      <w:pPr>
        <w:pStyle w:val="a7"/>
      </w:pPr>
      <w:r>
        <w:t>|col1|col3|</w:t>
      </w:r>
    </w:p>
    <w:p w14:paraId="5B327D0D" w14:textId="77777777" w:rsidR="00B37EB9" w:rsidRDefault="00B37EB9" w:rsidP="00B37EB9">
      <w:pPr>
        <w:pStyle w:val="a7"/>
      </w:pPr>
      <w:r>
        <w:t>+----+----+</w:t>
      </w:r>
    </w:p>
    <w:p w14:paraId="3AF44021" w14:textId="77777777" w:rsidR="00B37EB9" w:rsidRDefault="00B37EB9" w:rsidP="00B37EB9">
      <w:pPr>
        <w:pStyle w:val="a7"/>
      </w:pPr>
      <w:r>
        <w:t>|Ivan|   2|</w:t>
      </w:r>
    </w:p>
    <w:p w14:paraId="474CF4C0" w14:textId="77777777" w:rsidR="00B37EB9" w:rsidRDefault="00B37EB9" w:rsidP="00B37EB9">
      <w:pPr>
        <w:pStyle w:val="a7"/>
      </w:pPr>
      <w:r>
        <w:t>| Tom|   4|</w:t>
      </w:r>
    </w:p>
    <w:p w14:paraId="6E563D84" w14:textId="77777777" w:rsidR="00B37EB9" w:rsidRDefault="00B37EB9" w:rsidP="00B37EB9">
      <w:pPr>
        <w:pStyle w:val="a7"/>
      </w:pPr>
      <w:r>
        <w:lastRenderedPageBreak/>
        <w:t>|Rose|   5|</w:t>
      </w:r>
    </w:p>
    <w:p w14:paraId="7D82F400" w14:textId="77777777" w:rsidR="00B37EB9" w:rsidRDefault="00B37EB9" w:rsidP="00B37EB9">
      <w:pPr>
        <w:pStyle w:val="a7"/>
      </w:pPr>
      <w:r>
        <w:t>|John|   6|</w:t>
      </w:r>
    </w:p>
    <w:p w14:paraId="67295AC3" w14:textId="23D7985E" w:rsidR="00B54B0D" w:rsidRPr="00796077" w:rsidRDefault="00B37EB9" w:rsidP="00B37EB9">
      <w:pPr>
        <w:pStyle w:val="a7"/>
      </w:pPr>
      <w:r>
        <w:t>+----+----+</w:t>
      </w:r>
    </w:p>
    <w:p w14:paraId="66B0B3BA" w14:textId="2D797D0F" w:rsidR="00214172" w:rsidRDefault="00BA68E8" w:rsidP="00212C08">
      <w:pPr>
        <w:pStyle w:val="Heading3"/>
      </w:pPr>
      <w:r>
        <w:rPr>
          <w:rFonts w:hint="eastAsia"/>
        </w:rPr>
        <w:t>条件</w:t>
      </w:r>
      <w:r w:rsidR="00FC22DA">
        <w:rPr>
          <w:rFonts w:hint="eastAsia"/>
        </w:rPr>
        <w:t>语句</w:t>
      </w:r>
      <w:r w:rsidR="00585226">
        <w:rPr>
          <w:rFonts w:hint="eastAsia"/>
        </w:rPr>
        <w:t>（</w:t>
      </w:r>
      <w:r w:rsidR="00585226">
        <w:rPr>
          <w:rFonts w:hint="eastAsia"/>
        </w:rPr>
        <w:t>where</w:t>
      </w:r>
      <w:r w:rsidR="00300154">
        <w:rPr>
          <w:rFonts w:hint="eastAsia"/>
        </w:rPr>
        <w:t>、</w:t>
      </w:r>
      <w:r w:rsidR="00585226">
        <w:rPr>
          <w:rFonts w:hint="eastAsia"/>
        </w:rPr>
        <w:t>filter</w:t>
      </w:r>
      <w:r w:rsidR="00585226">
        <w:rPr>
          <w:rFonts w:hint="eastAsia"/>
        </w:rPr>
        <w:t>）</w:t>
      </w:r>
    </w:p>
    <w:p w14:paraId="3C8911C6" w14:textId="680A83FA" w:rsidR="00212C08" w:rsidRDefault="00814395" w:rsidP="00212C08">
      <w:pPr>
        <w:ind w:firstLine="420"/>
      </w:pPr>
      <w:r w:rsidRPr="00814395">
        <w:rPr>
          <w:rFonts w:hint="eastAsia"/>
        </w:rPr>
        <w:t>条件语句</w:t>
      </w:r>
      <w:r w:rsidR="00F86A87" w:rsidRPr="00F86A87">
        <w:rPr>
          <w:rFonts w:hint="eastAsia"/>
        </w:rPr>
        <w:t>是</w:t>
      </w:r>
      <w:r w:rsidR="009E09FE">
        <w:rPr>
          <w:rFonts w:hint="eastAsia"/>
        </w:rPr>
        <w:t>一个相当简单易懂的转换，用于过滤不符合给定条件的行，</w:t>
      </w:r>
      <w:r w:rsidR="00A32730">
        <w:rPr>
          <w:rFonts w:hint="eastAsia"/>
        </w:rPr>
        <w:t>或者</w:t>
      </w:r>
      <w:r w:rsidR="009E09FE">
        <w:rPr>
          <w:rFonts w:hint="eastAsia"/>
        </w:rPr>
        <w:t>换句话说</w:t>
      </w:r>
      <w:r w:rsidR="00A32730">
        <w:rPr>
          <w:rFonts w:hint="eastAsia"/>
        </w:rPr>
        <w:t>过滤</w:t>
      </w:r>
      <w:r w:rsidR="00CA54F8">
        <w:rPr>
          <w:rFonts w:hint="eastAsia"/>
        </w:rPr>
        <w:t>条件</w:t>
      </w:r>
      <w:r w:rsidR="00F86A87" w:rsidRPr="00F86A87">
        <w:rPr>
          <w:rFonts w:hint="eastAsia"/>
        </w:rPr>
        <w:t>计算结果为</w:t>
      </w:r>
      <w:r w:rsidR="00F86A87" w:rsidRPr="00F86A87">
        <w:rPr>
          <w:rFonts w:hint="eastAsia"/>
        </w:rPr>
        <w:t>false</w:t>
      </w:r>
      <w:r w:rsidR="00CA54F8">
        <w:rPr>
          <w:rFonts w:hint="eastAsia"/>
        </w:rPr>
        <w:t>的行</w:t>
      </w:r>
      <w:r w:rsidR="00F86A87" w:rsidRPr="00F86A87">
        <w:rPr>
          <w:rFonts w:hint="eastAsia"/>
        </w:rPr>
        <w:t>。</w:t>
      </w:r>
      <w:r w:rsidR="00D55D26">
        <w:rPr>
          <w:rFonts w:hint="eastAsia"/>
        </w:rPr>
        <w:t>从另一个角度来看，</w:t>
      </w:r>
      <w:r w:rsidRPr="00814395">
        <w:rPr>
          <w:rFonts w:hint="eastAsia"/>
        </w:rPr>
        <w:t>条件语句</w:t>
      </w:r>
      <w:r>
        <w:rPr>
          <w:rFonts w:hint="eastAsia"/>
        </w:rPr>
        <w:t>的</w:t>
      </w:r>
      <w:r w:rsidR="00F86A87" w:rsidRPr="00F86A87">
        <w:rPr>
          <w:rFonts w:hint="eastAsia"/>
        </w:rPr>
        <w:t>行为仅返回满足指定条件的</w:t>
      </w:r>
      <w:r w:rsidR="00C47EF0">
        <w:rPr>
          <w:rFonts w:hint="eastAsia"/>
        </w:rPr>
        <w:t>行，</w:t>
      </w:r>
      <w:r w:rsidR="00F86A87" w:rsidRPr="00F86A87">
        <w:rPr>
          <w:rFonts w:hint="eastAsia"/>
        </w:rPr>
        <w:t>给定条件可以根据需要简单或复杂。使用</w:t>
      </w:r>
      <w:r w:rsidR="00120EB0">
        <w:rPr>
          <w:rFonts w:hint="eastAsia"/>
        </w:rPr>
        <w:t>条件语句</w:t>
      </w:r>
      <w:r w:rsidR="00F86A87" w:rsidRPr="00F86A87">
        <w:rPr>
          <w:rFonts w:hint="eastAsia"/>
        </w:rPr>
        <w:t>需要知道如何利用</w:t>
      </w:r>
      <w:r w:rsidR="00F86A87" w:rsidRPr="00F86A87">
        <w:rPr>
          <w:rFonts w:hint="eastAsia"/>
        </w:rPr>
        <w:t>Column</w:t>
      </w:r>
      <w:r w:rsidR="00120EB0">
        <w:rPr>
          <w:rFonts w:hint="eastAsia"/>
        </w:rPr>
        <w:t>类中的一些逻辑比较功能，例如相等、小于、</w:t>
      </w:r>
      <w:r w:rsidR="00F86A87" w:rsidRPr="00F86A87">
        <w:rPr>
          <w:rFonts w:hint="eastAsia"/>
        </w:rPr>
        <w:t>大于和不相等。</w:t>
      </w:r>
      <w:r w:rsidR="00120EB0">
        <w:rPr>
          <w:rFonts w:hint="eastAsia"/>
        </w:rPr>
        <w:t>filter</w:t>
      </w:r>
      <w:r w:rsidR="00120EB0" w:rsidRPr="00120EB0">
        <w:rPr>
          <w:rFonts w:hint="eastAsia"/>
        </w:rPr>
        <w:t>和</w:t>
      </w:r>
      <w:r w:rsidR="00120EB0">
        <w:rPr>
          <w:rFonts w:hint="eastAsia"/>
        </w:rPr>
        <w:t>where</w:t>
      </w:r>
      <w:r w:rsidR="00B95442">
        <w:rPr>
          <w:rFonts w:hint="eastAsia"/>
        </w:rPr>
        <w:t>转换的行为均相同，因此可以选择最适合的过滤器，但是</w:t>
      </w:r>
      <w:r w:rsidR="00120EB0">
        <w:rPr>
          <w:rFonts w:hint="eastAsia"/>
        </w:rPr>
        <w:t>后者比前者更具</w:t>
      </w:r>
      <w:r w:rsidR="00B95442">
        <w:rPr>
          <w:rFonts w:hint="eastAsia"/>
        </w:rPr>
        <w:t>SQL</w:t>
      </w:r>
      <w:r w:rsidR="00120EB0">
        <w:rPr>
          <w:rFonts w:hint="eastAsia"/>
        </w:rPr>
        <w:t>关系性</w:t>
      </w:r>
      <w:r w:rsidR="00B95442">
        <w:rPr>
          <w:rFonts w:hint="eastAsia"/>
        </w:rPr>
        <w:t>语言的特征</w:t>
      </w:r>
      <w:r w:rsidR="00854A32" w:rsidRPr="00854A32">
        <w:rPr>
          <w:rFonts w:hint="eastAsia"/>
        </w:rPr>
        <w:t>。</w:t>
      </w:r>
      <w:r w:rsidR="00FC22DA" w:rsidRPr="00FC22DA">
        <w:rPr>
          <w:rFonts w:hint="eastAsia"/>
        </w:rPr>
        <w:t>filter</w:t>
      </w:r>
      <w:r w:rsidR="00E17997">
        <w:rPr>
          <w:rFonts w:hint="eastAsia"/>
        </w:rPr>
        <w:t>()</w:t>
      </w:r>
      <w:r w:rsidR="00FC22DA" w:rsidRPr="00FC22DA">
        <w:rPr>
          <w:rFonts w:hint="eastAsia"/>
        </w:rPr>
        <w:t>函数有下面几种形式：</w:t>
      </w:r>
    </w:p>
    <w:p w14:paraId="3CFAFB66" w14:textId="77777777" w:rsidR="00AF0E1A" w:rsidRDefault="00AF0E1A" w:rsidP="00AF0E1A">
      <w:pPr>
        <w:pStyle w:val="a4"/>
        <w:ind w:firstLine="420"/>
      </w:pPr>
      <w:r>
        <w:t xml:space="preserve">def </w:t>
      </w:r>
      <w:proofErr w:type="gramStart"/>
      <w:r>
        <w:t>filter(</w:t>
      </w:r>
      <w:proofErr w:type="gramEnd"/>
      <w:r>
        <w:t xml:space="preserve">func: (T) </w:t>
      </w:r>
      <w:r>
        <w:rPr>
          <w:rFonts w:ascii="Cambria Math" w:hAnsi="Cambria Math" w:cs="Cambria Math"/>
        </w:rPr>
        <w:t>⇒</w:t>
      </w:r>
      <w:r>
        <w:t xml:space="preserve"> Boolean): Dataset[T]</w:t>
      </w:r>
    </w:p>
    <w:p w14:paraId="038B3CEB" w14:textId="77777777" w:rsidR="00AF0E1A" w:rsidRDefault="00AF0E1A" w:rsidP="00AF0E1A">
      <w:pPr>
        <w:pStyle w:val="a4"/>
        <w:ind w:firstLine="420"/>
      </w:pPr>
      <w:r>
        <w:t xml:space="preserve">def </w:t>
      </w:r>
      <w:proofErr w:type="gramStart"/>
      <w:r>
        <w:t>filter(</w:t>
      </w:r>
      <w:proofErr w:type="gramEnd"/>
      <w:r>
        <w:t>conditionExpr: String): Dataset[T]</w:t>
      </w:r>
    </w:p>
    <w:p w14:paraId="2616E777" w14:textId="59528D15" w:rsidR="00AF0E1A" w:rsidRDefault="00AF0E1A" w:rsidP="00AF0E1A">
      <w:pPr>
        <w:pStyle w:val="a4"/>
        <w:ind w:firstLine="420"/>
      </w:pPr>
      <w:r>
        <w:t xml:space="preserve">def </w:t>
      </w:r>
      <w:proofErr w:type="gramStart"/>
      <w:r>
        <w:t>filter(</w:t>
      </w:r>
      <w:proofErr w:type="gramEnd"/>
      <w:r>
        <w:t>condition: Column): Dataset[T]</w:t>
      </w:r>
    </w:p>
    <w:p w14:paraId="45E4D416" w14:textId="77777777" w:rsidR="000E3666" w:rsidRDefault="000E3666" w:rsidP="0078094C">
      <w:pPr>
        <w:pStyle w:val="a7"/>
      </w:pPr>
      <w:r>
        <w:t xml:space="preserve">scala&gt;   </w:t>
      </w:r>
      <w:proofErr w:type="gramStart"/>
      <w:r>
        <w:t>df.filter</w:t>
      </w:r>
      <w:proofErr w:type="gramEnd"/>
      <w:r>
        <w:t>($"col1"&gt;"Tom").show</w:t>
      </w:r>
    </w:p>
    <w:p w14:paraId="76A91DC4" w14:textId="77777777" w:rsidR="000E3666" w:rsidRDefault="000E3666" w:rsidP="0078094C">
      <w:pPr>
        <w:pStyle w:val="a7"/>
      </w:pPr>
      <w:r>
        <w:t>+----+----+----+</w:t>
      </w:r>
    </w:p>
    <w:p w14:paraId="50E7D6DF" w14:textId="77777777" w:rsidR="000E3666" w:rsidRDefault="000E3666" w:rsidP="0078094C">
      <w:pPr>
        <w:pStyle w:val="a7"/>
      </w:pPr>
      <w:r>
        <w:t>|col1|col2|col3|</w:t>
      </w:r>
    </w:p>
    <w:p w14:paraId="692B0DCA" w14:textId="77777777" w:rsidR="000E3666" w:rsidRDefault="000E3666" w:rsidP="0078094C">
      <w:pPr>
        <w:pStyle w:val="a7"/>
      </w:pPr>
      <w:r>
        <w:t>+----+----+----+</w:t>
      </w:r>
    </w:p>
    <w:p w14:paraId="33BCE3FD" w14:textId="77777777" w:rsidR="000E3666" w:rsidRDefault="000E3666" w:rsidP="0078094C">
      <w:pPr>
        <w:pStyle w:val="a7"/>
      </w:pPr>
      <w:r>
        <w:t>+----+----+----+</w:t>
      </w:r>
    </w:p>
    <w:p w14:paraId="70832012" w14:textId="77777777" w:rsidR="000E3666" w:rsidRDefault="000E3666" w:rsidP="0078094C">
      <w:pPr>
        <w:pStyle w:val="a7"/>
      </w:pPr>
    </w:p>
    <w:p w14:paraId="4A922CB3" w14:textId="77777777" w:rsidR="000E3666" w:rsidRDefault="000E3666" w:rsidP="0078094C">
      <w:pPr>
        <w:pStyle w:val="a7"/>
      </w:pPr>
      <w:r>
        <w:t xml:space="preserve">scala&gt;   </w:t>
      </w:r>
      <w:proofErr w:type="gramStart"/>
      <w:r>
        <w:t>df.filter</w:t>
      </w:r>
      <w:proofErr w:type="gramEnd"/>
      <w:r>
        <w:t>($"col1"==="Tom").show</w:t>
      </w:r>
    </w:p>
    <w:p w14:paraId="64C998FB" w14:textId="77777777" w:rsidR="000E3666" w:rsidRDefault="000E3666" w:rsidP="0078094C">
      <w:pPr>
        <w:pStyle w:val="a7"/>
      </w:pPr>
      <w:r>
        <w:t>+----+----+----+</w:t>
      </w:r>
    </w:p>
    <w:p w14:paraId="24FEB9BD" w14:textId="77777777" w:rsidR="000E3666" w:rsidRDefault="000E3666" w:rsidP="0078094C">
      <w:pPr>
        <w:pStyle w:val="a7"/>
      </w:pPr>
      <w:r>
        <w:t>|col1|col2|col3|</w:t>
      </w:r>
    </w:p>
    <w:p w14:paraId="5B28585B" w14:textId="77777777" w:rsidR="000E3666" w:rsidRDefault="000E3666" w:rsidP="0078094C">
      <w:pPr>
        <w:pStyle w:val="a7"/>
      </w:pPr>
      <w:r>
        <w:t>+----+----+----+</w:t>
      </w:r>
    </w:p>
    <w:p w14:paraId="35D28CF3" w14:textId="77777777" w:rsidR="000E3666" w:rsidRDefault="000E3666" w:rsidP="0078094C">
      <w:pPr>
        <w:pStyle w:val="a7"/>
      </w:pPr>
      <w:r>
        <w:t>| Tom|   3|   4|</w:t>
      </w:r>
    </w:p>
    <w:p w14:paraId="697623B6" w14:textId="77777777" w:rsidR="000E3666" w:rsidRDefault="000E3666" w:rsidP="0078094C">
      <w:pPr>
        <w:pStyle w:val="a7"/>
      </w:pPr>
      <w:r>
        <w:t>+----+----+----+</w:t>
      </w:r>
    </w:p>
    <w:p w14:paraId="12DFC52F" w14:textId="77777777" w:rsidR="000E3666" w:rsidRDefault="000E3666" w:rsidP="0078094C">
      <w:pPr>
        <w:pStyle w:val="a7"/>
      </w:pPr>
    </w:p>
    <w:p w14:paraId="2D9C55FF" w14:textId="77777777" w:rsidR="000E3666" w:rsidRDefault="000E3666" w:rsidP="0078094C">
      <w:pPr>
        <w:pStyle w:val="a7"/>
      </w:pPr>
      <w:r>
        <w:t xml:space="preserve">scala&gt;   </w:t>
      </w:r>
      <w:proofErr w:type="gramStart"/>
      <w:r>
        <w:t>df.filter</w:t>
      </w:r>
      <w:proofErr w:type="gramEnd"/>
      <w:r>
        <w:t>("col1='Tom'").show</w:t>
      </w:r>
    </w:p>
    <w:p w14:paraId="619BDAC5" w14:textId="77777777" w:rsidR="000E3666" w:rsidRDefault="000E3666" w:rsidP="0078094C">
      <w:pPr>
        <w:pStyle w:val="a7"/>
      </w:pPr>
      <w:r>
        <w:t>+----+----+----+</w:t>
      </w:r>
    </w:p>
    <w:p w14:paraId="3324AE2E" w14:textId="77777777" w:rsidR="000E3666" w:rsidRDefault="000E3666" w:rsidP="0078094C">
      <w:pPr>
        <w:pStyle w:val="a7"/>
      </w:pPr>
      <w:r>
        <w:t>|col1|col2|col3|</w:t>
      </w:r>
    </w:p>
    <w:p w14:paraId="213AE2CB" w14:textId="77777777" w:rsidR="000E3666" w:rsidRDefault="000E3666" w:rsidP="0078094C">
      <w:pPr>
        <w:pStyle w:val="a7"/>
      </w:pPr>
      <w:r>
        <w:t>+----+----+----+</w:t>
      </w:r>
    </w:p>
    <w:p w14:paraId="6B1B558B" w14:textId="77777777" w:rsidR="000E3666" w:rsidRDefault="000E3666" w:rsidP="0078094C">
      <w:pPr>
        <w:pStyle w:val="a7"/>
      </w:pPr>
      <w:r>
        <w:t>| Tom|   3|   4|</w:t>
      </w:r>
    </w:p>
    <w:p w14:paraId="12ADA07F" w14:textId="77777777" w:rsidR="000E3666" w:rsidRDefault="000E3666" w:rsidP="0078094C">
      <w:pPr>
        <w:pStyle w:val="a7"/>
      </w:pPr>
      <w:r>
        <w:t>+----+----+----+</w:t>
      </w:r>
    </w:p>
    <w:p w14:paraId="67134E5B" w14:textId="77777777" w:rsidR="000E3666" w:rsidRDefault="000E3666" w:rsidP="0078094C">
      <w:pPr>
        <w:pStyle w:val="a7"/>
      </w:pPr>
    </w:p>
    <w:p w14:paraId="6AB1F6B6" w14:textId="77777777" w:rsidR="000E3666" w:rsidRDefault="000E3666" w:rsidP="0078094C">
      <w:pPr>
        <w:pStyle w:val="a7"/>
      </w:pPr>
      <w:r>
        <w:t xml:space="preserve">scala&gt;   </w:t>
      </w:r>
      <w:proofErr w:type="gramStart"/>
      <w:r>
        <w:t>df.filter</w:t>
      </w:r>
      <w:proofErr w:type="gramEnd"/>
      <w:r>
        <w:t>("col2=1").show</w:t>
      </w:r>
    </w:p>
    <w:p w14:paraId="48529569" w14:textId="77777777" w:rsidR="000E3666" w:rsidRDefault="000E3666" w:rsidP="0078094C">
      <w:pPr>
        <w:pStyle w:val="a7"/>
      </w:pPr>
      <w:r>
        <w:t>+----+----+----+</w:t>
      </w:r>
    </w:p>
    <w:p w14:paraId="233AA933" w14:textId="77777777" w:rsidR="000E3666" w:rsidRDefault="000E3666" w:rsidP="0078094C">
      <w:pPr>
        <w:pStyle w:val="a7"/>
      </w:pPr>
      <w:r>
        <w:t>|col1|col2|col3|</w:t>
      </w:r>
    </w:p>
    <w:p w14:paraId="1C79CB04" w14:textId="77777777" w:rsidR="000E3666" w:rsidRDefault="000E3666" w:rsidP="0078094C">
      <w:pPr>
        <w:pStyle w:val="a7"/>
      </w:pPr>
      <w:r>
        <w:t>+----+----+----+</w:t>
      </w:r>
    </w:p>
    <w:p w14:paraId="076E28DB" w14:textId="77777777" w:rsidR="000E3666" w:rsidRDefault="000E3666" w:rsidP="0078094C">
      <w:pPr>
        <w:pStyle w:val="a7"/>
      </w:pPr>
      <w:r>
        <w:t>|Ivan|   1|   2|</w:t>
      </w:r>
    </w:p>
    <w:p w14:paraId="28220937" w14:textId="77777777" w:rsidR="000E3666" w:rsidRDefault="000E3666" w:rsidP="0078094C">
      <w:pPr>
        <w:pStyle w:val="a7"/>
      </w:pPr>
      <w:r>
        <w:t>+----+----+----+</w:t>
      </w:r>
    </w:p>
    <w:p w14:paraId="6AE05584" w14:textId="77777777" w:rsidR="000E3666" w:rsidRDefault="000E3666" w:rsidP="0078094C">
      <w:pPr>
        <w:pStyle w:val="a7"/>
      </w:pPr>
    </w:p>
    <w:p w14:paraId="3B3D8A6F" w14:textId="77777777" w:rsidR="000E3666" w:rsidRDefault="000E3666" w:rsidP="0078094C">
      <w:pPr>
        <w:pStyle w:val="a7"/>
      </w:pPr>
      <w:r>
        <w:t xml:space="preserve">scala&gt;   </w:t>
      </w:r>
      <w:proofErr w:type="gramStart"/>
      <w:r>
        <w:t>df.filter</w:t>
      </w:r>
      <w:proofErr w:type="gramEnd"/>
      <w:r>
        <w:t>($"col2"===3).show</w:t>
      </w:r>
    </w:p>
    <w:p w14:paraId="42F4AA4D" w14:textId="77777777" w:rsidR="000E3666" w:rsidRDefault="000E3666" w:rsidP="0078094C">
      <w:pPr>
        <w:pStyle w:val="a7"/>
      </w:pPr>
      <w:r>
        <w:t>+----+----+----+</w:t>
      </w:r>
    </w:p>
    <w:p w14:paraId="3F362DFB" w14:textId="77777777" w:rsidR="000E3666" w:rsidRDefault="000E3666" w:rsidP="0078094C">
      <w:pPr>
        <w:pStyle w:val="a7"/>
      </w:pPr>
      <w:r>
        <w:t>|col1|col2|col3|</w:t>
      </w:r>
    </w:p>
    <w:p w14:paraId="1C8EC024" w14:textId="77777777" w:rsidR="000E3666" w:rsidRDefault="000E3666" w:rsidP="0078094C">
      <w:pPr>
        <w:pStyle w:val="a7"/>
      </w:pPr>
      <w:r>
        <w:t>+----+----+----+</w:t>
      </w:r>
    </w:p>
    <w:p w14:paraId="2B6DE345" w14:textId="77777777" w:rsidR="000E3666" w:rsidRDefault="000E3666" w:rsidP="0078094C">
      <w:pPr>
        <w:pStyle w:val="a7"/>
      </w:pPr>
      <w:r>
        <w:t>| Tom|   3|   4|</w:t>
      </w:r>
    </w:p>
    <w:p w14:paraId="31B49EC4" w14:textId="77777777" w:rsidR="000E3666" w:rsidRDefault="000E3666" w:rsidP="0078094C">
      <w:pPr>
        <w:pStyle w:val="a7"/>
      </w:pPr>
      <w:r>
        <w:t>|Rose|   3|   5|</w:t>
      </w:r>
    </w:p>
    <w:p w14:paraId="793B90BA" w14:textId="77777777" w:rsidR="000E3666" w:rsidRDefault="000E3666" w:rsidP="0078094C">
      <w:pPr>
        <w:pStyle w:val="a7"/>
      </w:pPr>
      <w:r>
        <w:t>+----+----+----+</w:t>
      </w:r>
    </w:p>
    <w:p w14:paraId="7D2C335E" w14:textId="77777777" w:rsidR="000E3666" w:rsidRDefault="000E3666" w:rsidP="0078094C">
      <w:pPr>
        <w:pStyle w:val="a7"/>
      </w:pPr>
    </w:p>
    <w:p w14:paraId="6CBBF808" w14:textId="77777777" w:rsidR="000E3666" w:rsidRDefault="000E3666" w:rsidP="0078094C">
      <w:pPr>
        <w:pStyle w:val="a7"/>
      </w:pPr>
      <w:r>
        <w:t xml:space="preserve">scala&gt;   </w:t>
      </w:r>
      <w:proofErr w:type="gramStart"/>
      <w:r>
        <w:t>df.filter</w:t>
      </w:r>
      <w:proofErr w:type="gramEnd"/>
      <w:r>
        <w:t>($"col2"===$"col3"-1).show</w:t>
      </w:r>
    </w:p>
    <w:p w14:paraId="02272DF7" w14:textId="77777777" w:rsidR="000E3666" w:rsidRDefault="000E3666" w:rsidP="0078094C">
      <w:pPr>
        <w:pStyle w:val="a7"/>
      </w:pPr>
      <w:r>
        <w:lastRenderedPageBreak/>
        <w:t>+----+----+----+</w:t>
      </w:r>
    </w:p>
    <w:p w14:paraId="341B154D" w14:textId="77777777" w:rsidR="000E3666" w:rsidRDefault="000E3666" w:rsidP="0078094C">
      <w:pPr>
        <w:pStyle w:val="a7"/>
      </w:pPr>
      <w:r>
        <w:t>|col1|col2|col3|</w:t>
      </w:r>
    </w:p>
    <w:p w14:paraId="0E0D0A23" w14:textId="77777777" w:rsidR="000E3666" w:rsidRDefault="000E3666" w:rsidP="0078094C">
      <w:pPr>
        <w:pStyle w:val="a7"/>
      </w:pPr>
      <w:r>
        <w:t>+----+----+----+</w:t>
      </w:r>
    </w:p>
    <w:p w14:paraId="254A9F0F" w14:textId="77777777" w:rsidR="000E3666" w:rsidRDefault="000E3666" w:rsidP="0078094C">
      <w:pPr>
        <w:pStyle w:val="a7"/>
      </w:pPr>
      <w:r>
        <w:t>|Ivan|   1|   2|</w:t>
      </w:r>
    </w:p>
    <w:p w14:paraId="3AC4BAB9" w14:textId="77777777" w:rsidR="000E3666" w:rsidRDefault="000E3666" w:rsidP="0078094C">
      <w:pPr>
        <w:pStyle w:val="a7"/>
      </w:pPr>
      <w:r>
        <w:t>| Tom|   3|   4|</w:t>
      </w:r>
    </w:p>
    <w:p w14:paraId="4EFB492E" w14:textId="0F8F0045" w:rsidR="009451E2" w:rsidRDefault="000E3666" w:rsidP="0078094C">
      <w:pPr>
        <w:pStyle w:val="a7"/>
      </w:pPr>
      <w:r>
        <w:t>+----+----+----+</w:t>
      </w:r>
    </w:p>
    <w:p w14:paraId="7C0A0824" w14:textId="085AF1DA" w:rsidR="000C57BC" w:rsidRPr="000C57BC" w:rsidRDefault="000C57BC"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23</w:t>
      </w:r>
      <w:r w:rsidR="00814322">
        <w:fldChar w:fldCharType="end"/>
      </w:r>
    </w:p>
    <w:p w14:paraId="497BED06" w14:textId="5E921D21" w:rsidR="00303A68" w:rsidRDefault="00606C39" w:rsidP="00606C39">
      <w:pPr>
        <w:ind w:firstLine="420"/>
      </w:pPr>
      <w:r>
        <w:rPr>
          <w:rFonts w:hint="eastAsia"/>
        </w:rPr>
        <w:t>其中，“</w:t>
      </w:r>
      <w:r>
        <w:rPr>
          <w:rFonts w:hint="eastAsia"/>
        </w:rPr>
        <w:t>===</w:t>
      </w:r>
      <w:r>
        <w:rPr>
          <w:rFonts w:hint="eastAsia"/>
        </w:rPr>
        <w:t>”是在</w:t>
      </w:r>
      <w:r>
        <w:rPr>
          <w:rFonts w:hint="eastAsia"/>
        </w:rPr>
        <w:t>Column</w:t>
      </w:r>
      <w:r>
        <w:rPr>
          <w:rFonts w:hint="eastAsia"/>
        </w:rPr>
        <w:t>类中定义的函数，</w:t>
      </w:r>
      <w:r w:rsidR="00725796">
        <w:rPr>
          <w:rFonts w:hint="eastAsia"/>
        </w:rPr>
        <w:t>可以</w:t>
      </w:r>
      <w:r>
        <w:rPr>
          <w:rFonts w:hint="eastAsia"/>
        </w:rPr>
        <w:t>判断两个列</w:t>
      </w:r>
      <w:r w:rsidR="00806E2D">
        <w:rPr>
          <w:rFonts w:hint="eastAsia"/>
        </w:rPr>
        <w:t>中每行对应的值</w:t>
      </w:r>
      <w:r>
        <w:rPr>
          <w:rFonts w:hint="eastAsia"/>
        </w:rPr>
        <w:t>是否相等，不等于是</w:t>
      </w:r>
      <w:r>
        <w:rPr>
          <w:rFonts w:hint="eastAsia"/>
        </w:rPr>
        <w:t>=!=</w:t>
      </w:r>
      <w:r>
        <w:rPr>
          <w:rFonts w:hint="eastAsia"/>
        </w:rPr>
        <w:t>。</w:t>
      </w:r>
      <w:r>
        <w:rPr>
          <w:rFonts w:hint="eastAsia"/>
        </w:rPr>
        <w:t>$</w:t>
      </w:r>
      <w:r>
        <w:t>”</w:t>
      </w:r>
      <w:r w:rsidR="00DF4825">
        <w:rPr>
          <w:rFonts w:hint="eastAsia"/>
        </w:rPr>
        <w:t>col</w:t>
      </w:r>
      <w:r w:rsidR="00DF4825">
        <w:t>2</w:t>
      </w:r>
      <w:r>
        <w:t>”</w:t>
      </w:r>
      <w:r>
        <w:rPr>
          <w:rFonts w:hint="eastAsia"/>
        </w:rPr>
        <w:t>这个是语法糖，返回</w:t>
      </w:r>
      <w:r>
        <w:rPr>
          <w:rFonts w:hint="eastAsia"/>
        </w:rPr>
        <w:t>Column</w:t>
      </w:r>
      <w:r>
        <w:rPr>
          <w:rFonts w:hint="eastAsia"/>
        </w:rPr>
        <w:t>对象</w:t>
      </w:r>
      <w:r w:rsidR="00303A68">
        <w:rPr>
          <w:rFonts w:hint="eastAsia"/>
        </w:rPr>
        <w:t>。</w:t>
      </w:r>
      <w:r w:rsidR="00E03C6F">
        <w:rPr>
          <w:rFonts w:hint="eastAsia"/>
        </w:rPr>
        <w:t>下面看一看</w:t>
      </w:r>
      <w:r w:rsidR="00303A68" w:rsidRPr="00303A68">
        <w:rPr>
          <w:rFonts w:hint="eastAsia"/>
        </w:rPr>
        <w:t>where</w:t>
      </w:r>
      <w:r w:rsidR="00303A68" w:rsidRPr="00303A68">
        <w:rPr>
          <w:rFonts w:hint="eastAsia"/>
        </w:rPr>
        <w:t>函数</w:t>
      </w:r>
      <w:r w:rsidR="00E03C6F">
        <w:rPr>
          <w:rFonts w:hint="eastAsia"/>
        </w:rPr>
        <w:t>：</w:t>
      </w:r>
    </w:p>
    <w:p w14:paraId="01C627DC" w14:textId="77777777" w:rsidR="00E03C6F" w:rsidRDefault="00E03C6F" w:rsidP="00E03C6F">
      <w:pPr>
        <w:pStyle w:val="a4"/>
        <w:ind w:firstLine="420"/>
      </w:pPr>
      <w:r>
        <w:t>def</w:t>
      </w:r>
      <w:r>
        <w:rPr>
          <w:rFonts w:hint="eastAsia"/>
        </w:rPr>
        <w:t xml:space="preserve"> </w:t>
      </w:r>
      <w:proofErr w:type="gramStart"/>
      <w:r>
        <w:t>where(</w:t>
      </w:r>
      <w:proofErr w:type="gramEnd"/>
      <w:r>
        <w:t>conditionExpr: String): Dataset[T]</w:t>
      </w:r>
    </w:p>
    <w:p w14:paraId="29F3E41C" w14:textId="77777777" w:rsidR="00E03C6F" w:rsidRPr="00676B48" w:rsidRDefault="00E03C6F" w:rsidP="00E03C6F">
      <w:pPr>
        <w:pStyle w:val="a4"/>
        <w:ind w:firstLine="420"/>
      </w:pPr>
      <w:r>
        <w:t>def</w:t>
      </w:r>
      <w:r>
        <w:rPr>
          <w:rFonts w:hint="eastAsia"/>
        </w:rPr>
        <w:t xml:space="preserve"> </w:t>
      </w:r>
      <w:proofErr w:type="gramStart"/>
      <w:r>
        <w:t>where(</w:t>
      </w:r>
      <w:proofErr w:type="gramEnd"/>
      <w:r>
        <w:t>condition: Column): Dataset[T]</w:t>
      </w:r>
    </w:p>
    <w:p w14:paraId="5D154E63" w14:textId="77777777" w:rsidR="00370D4D" w:rsidRDefault="00370D4D" w:rsidP="0078094C">
      <w:pPr>
        <w:pStyle w:val="a7"/>
      </w:pPr>
      <w:r>
        <w:t xml:space="preserve">scala&gt; </w:t>
      </w:r>
      <w:proofErr w:type="gramStart"/>
      <w:r>
        <w:t>df.where</w:t>
      </w:r>
      <w:proofErr w:type="gramEnd"/>
      <w:r>
        <w:t>("col1 = 'John'").show</w:t>
      </w:r>
    </w:p>
    <w:p w14:paraId="156D177D" w14:textId="77777777" w:rsidR="00370D4D" w:rsidRDefault="00370D4D" w:rsidP="0078094C">
      <w:pPr>
        <w:pStyle w:val="a7"/>
      </w:pPr>
      <w:r>
        <w:t>+----+----+----+</w:t>
      </w:r>
    </w:p>
    <w:p w14:paraId="152AE2FD" w14:textId="77777777" w:rsidR="00370D4D" w:rsidRDefault="00370D4D" w:rsidP="0078094C">
      <w:pPr>
        <w:pStyle w:val="a7"/>
      </w:pPr>
      <w:r>
        <w:t>|col1|col2|col3|</w:t>
      </w:r>
    </w:p>
    <w:p w14:paraId="2952CFD0" w14:textId="77777777" w:rsidR="00370D4D" w:rsidRDefault="00370D4D" w:rsidP="0078094C">
      <w:pPr>
        <w:pStyle w:val="a7"/>
      </w:pPr>
      <w:r>
        <w:t>+----+----+----+</w:t>
      </w:r>
    </w:p>
    <w:p w14:paraId="68FB3879" w14:textId="77777777" w:rsidR="00370D4D" w:rsidRDefault="00370D4D" w:rsidP="0078094C">
      <w:pPr>
        <w:pStyle w:val="a7"/>
      </w:pPr>
      <w:r>
        <w:t>|John|   4|   6|</w:t>
      </w:r>
    </w:p>
    <w:p w14:paraId="08B278F7" w14:textId="77777777" w:rsidR="00370D4D" w:rsidRDefault="00370D4D" w:rsidP="0078094C">
      <w:pPr>
        <w:pStyle w:val="a7"/>
      </w:pPr>
      <w:r>
        <w:t>+----+----+----+</w:t>
      </w:r>
    </w:p>
    <w:p w14:paraId="41D74AA3" w14:textId="77777777" w:rsidR="00370D4D" w:rsidRDefault="00370D4D" w:rsidP="0078094C">
      <w:pPr>
        <w:pStyle w:val="a7"/>
      </w:pPr>
    </w:p>
    <w:p w14:paraId="7B571DD0" w14:textId="77777777" w:rsidR="00370D4D" w:rsidRDefault="00370D4D" w:rsidP="0078094C">
      <w:pPr>
        <w:pStyle w:val="a7"/>
      </w:pPr>
    </w:p>
    <w:p w14:paraId="581FA328" w14:textId="77777777" w:rsidR="00370D4D" w:rsidRDefault="00370D4D" w:rsidP="0078094C">
      <w:pPr>
        <w:pStyle w:val="a7"/>
      </w:pPr>
      <w:r>
        <w:t xml:space="preserve">scala&gt;   </w:t>
      </w:r>
      <w:proofErr w:type="gramStart"/>
      <w:r>
        <w:t>df.where</w:t>
      </w:r>
      <w:proofErr w:type="gramEnd"/>
      <w:r>
        <w:t>($"col2"=!= 3).show</w:t>
      </w:r>
    </w:p>
    <w:p w14:paraId="50C31344" w14:textId="77777777" w:rsidR="00370D4D" w:rsidRDefault="00370D4D" w:rsidP="0078094C">
      <w:pPr>
        <w:pStyle w:val="a7"/>
      </w:pPr>
      <w:r>
        <w:t>+----+----+----+</w:t>
      </w:r>
    </w:p>
    <w:p w14:paraId="66C6FA75" w14:textId="77777777" w:rsidR="00370D4D" w:rsidRDefault="00370D4D" w:rsidP="0078094C">
      <w:pPr>
        <w:pStyle w:val="a7"/>
      </w:pPr>
      <w:r>
        <w:t>|col1|col2|col3|</w:t>
      </w:r>
    </w:p>
    <w:p w14:paraId="7A8343C6" w14:textId="77777777" w:rsidR="00370D4D" w:rsidRDefault="00370D4D" w:rsidP="0078094C">
      <w:pPr>
        <w:pStyle w:val="a7"/>
      </w:pPr>
      <w:r>
        <w:t>+----+----+----+</w:t>
      </w:r>
    </w:p>
    <w:p w14:paraId="18CC0B01" w14:textId="77777777" w:rsidR="00370D4D" w:rsidRDefault="00370D4D" w:rsidP="0078094C">
      <w:pPr>
        <w:pStyle w:val="a7"/>
      </w:pPr>
      <w:r>
        <w:t>|Ivan|   1|   2|</w:t>
      </w:r>
    </w:p>
    <w:p w14:paraId="66CED371" w14:textId="77777777" w:rsidR="00370D4D" w:rsidRDefault="00370D4D" w:rsidP="0078094C">
      <w:pPr>
        <w:pStyle w:val="a7"/>
      </w:pPr>
      <w:r>
        <w:t>|John|   4|   6|</w:t>
      </w:r>
    </w:p>
    <w:p w14:paraId="27928B17" w14:textId="77777777" w:rsidR="00370D4D" w:rsidRDefault="00370D4D" w:rsidP="0078094C">
      <w:pPr>
        <w:pStyle w:val="a7"/>
      </w:pPr>
      <w:r>
        <w:t>+----+----+----+</w:t>
      </w:r>
    </w:p>
    <w:p w14:paraId="3BEEC08E" w14:textId="77777777" w:rsidR="00370D4D" w:rsidRDefault="00370D4D" w:rsidP="0078094C">
      <w:pPr>
        <w:pStyle w:val="a7"/>
      </w:pPr>
    </w:p>
    <w:p w14:paraId="515DE133" w14:textId="77777777" w:rsidR="00370D4D" w:rsidRDefault="00370D4D" w:rsidP="0078094C">
      <w:pPr>
        <w:pStyle w:val="a7"/>
      </w:pPr>
    </w:p>
    <w:p w14:paraId="199544A9" w14:textId="77777777" w:rsidR="00370D4D" w:rsidRDefault="00370D4D" w:rsidP="0078094C">
      <w:pPr>
        <w:pStyle w:val="a7"/>
      </w:pPr>
      <w:r>
        <w:t xml:space="preserve">scala&gt;   </w:t>
      </w:r>
      <w:proofErr w:type="gramStart"/>
      <w:r>
        <w:t>df.where</w:t>
      </w:r>
      <w:proofErr w:type="gramEnd"/>
      <w:r>
        <w:t>($"col3"&gt;col("col2")).show</w:t>
      </w:r>
    </w:p>
    <w:p w14:paraId="0E77C6CA" w14:textId="77777777" w:rsidR="00370D4D" w:rsidRDefault="00370D4D" w:rsidP="0078094C">
      <w:pPr>
        <w:pStyle w:val="a7"/>
      </w:pPr>
      <w:r>
        <w:t>+----+----+----+</w:t>
      </w:r>
    </w:p>
    <w:p w14:paraId="2411DA1F" w14:textId="77777777" w:rsidR="00370D4D" w:rsidRDefault="00370D4D" w:rsidP="0078094C">
      <w:pPr>
        <w:pStyle w:val="a7"/>
      </w:pPr>
      <w:r>
        <w:t>|col1|col2|col3|</w:t>
      </w:r>
    </w:p>
    <w:p w14:paraId="5BE9AD94" w14:textId="77777777" w:rsidR="00370D4D" w:rsidRDefault="00370D4D" w:rsidP="0078094C">
      <w:pPr>
        <w:pStyle w:val="a7"/>
      </w:pPr>
      <w:r>
        <w:t>+----+----+----+</w:t>
      </w:r>
    </w:p>
    <w:p w14:paraId="2EB4EA32" w14:textId="77777777" w:rsidR="00370D4D" w:rsidRDefault="00370D4D" w:rsidP="0078094C">
      <w:pPr>
        <w:pStyle w:val="a7"/>
      </w:pPr>
      <w:r>
        <w:t>|Ivan|   1|   2|</w:t>
      </w:r>
    </w:p>
    <w:p w14:paraId="6D895B6D" w14:textId="77777777" w:rsidR="00370D4D" w:rsidRDefault="00370D4D" w:rsidP="0078094C">
      <w:pPr>
        <w:pStyle w:val="a7"/>
      </w:pPr>
      <w:r>
        <w:t>| Tom|   3|   4|</w:t>
      </w:r>
    </w:p>
    <w:p w14:paraId="49854794" w14:textId="77777777" w:rsidR="00370D4D" w:rsidRDefault="00370D4D" w:rsidP="0078094C">
      <w:pPr>
        <w:pStyle w:val="a7"/>
      </w:pPr>
      <w:r>
        <w:t>|Rose|   3|   5|</w:t>
      </w:r>
    </w:p>
    <w:p w14:paraId="1917D0A9" w14:textId="77777777" w:rsidR="00370D4D" w:rsidRDefault="00370D4D" w:rsidP="0078094C">
      <w:pPr>
        <w:pStyle w:val="a7"/>
      </w:pPr>
      <w:r>
        <w:t>|John|   4|   6|</w:t>
      </w:r>
    </w:p>
    <w:p w14:paraId="41AC9958" w14:textId="77777777" w:rsidR="00370D4D" w:rsidRDefault="00370D4D" w:rsidP="0078094C">
      <w:pPr>
        <w:pStyle w:val="a7"/>
      </w:pPr>
      <w:r>
        <w:t>+----+----+----+</w:t>
      </w:r>
    </w:p>
    <w:p w14:paraId="1583966B" w14:textId="77777777" w:rsidR="00370D4D" w:rsidRDefault="00370D4D" w:rsidP="0078094C">
      <w:pPr>
        <w:pStyle w:val="a7"/>
      </w:pPr>
    </w:p>
    <w:p w14:paraId="742E4B5A" w14:textId="77777777" w:rsidR="00370D4D" w:rsidRDefault="00370D4D" w:rsidP="0078094C">
      <w:pPr>
        <w:pStyle w:val="a7"/>
      </w:pPr>
    </w:p>
    <w:p w14:paraId="2F0DBCA6" w14:textId="77777777" w:rsidR="00370D4D" w:rsidRDefault="00370D4D" w:rsidP="0078094C">
      <w:pPr>
        <w:pStyle w:val="a7"/>
      </w:pPr>
      <w:r>
        <w:t xml:space="preserve">scala&gt;   </w:t>
      </w:r>
      <w:proofErr w:type="gramStart"/>
      <w:r>
        <w:t>df.where</w:t>
      </w:r>
      <w:proofErr w:type="gramEnd"/>
      <w:r>
        <w:t>($"col3"&gt;col("col2")+1).show</w:t>
      </w:r>
    </w:p>
    <w:p w14:paraId="3D0AF702" w14:textId="77777777" w:rsidR="00370D4D" w:rsidRDefault="00370D4D" w:rsidP="0078094C">
      <w:pPr>
        <w:pStyle w:val="a7"/>
      </w:pPr>
      <w:r>
        <w:t>+----+----+----+</w:t>
      </w:r>
    </w:p>
    <w:p w14:paraId="68B2E53C" w14:textId="77777777" w:rsidR="00370D4D" w:rsidRDefault="00370D4D" w:rsidP="0078094C">
      <w:pPr>
        <w:pStyle w:val="a7"/>
      </w:pPr>
      <w:r>
        <w:t>|col1|col2|col3|</w:t>
      </w:r>
    </w:p>
    <w:p w14:paraId="32112303" w14:textId="77777777" w:rsidR="00370D4D" w:rsidRDefault="00370D4D" w:rsidP="0078094C">
      <w:pPr>
        <w:pStyle w:val="a7"/>
      </w:pPr>
      <w:r>
        <w:t>+----+----+----+</w:t>
      </w:r>
    </w:p>
    <w:p w14:paraId="5678F95D" w14:textId="77777777" w:rsidR="00370D4D" w:rsidRDefault="00370D4D" w:rsidP="0078094C">
      <w:pPr>
        <w:pStyle w:val="a7"/>
      </w:pPr>
      <w:r>
        <w:t>|Rose|   3|   5|</w:t>
      </w:r>
    </w:p>
    <w:p w14:paraId="7A03455D" w14:textId="77777777" w:rsidR="00370D4D" w:rsidRDefault="00370D4D" w:rsidP="0078094C">
      <w:pPr>
        <w:pStyle w:val="a7"/>
      </w:pPr>
      <w:r>
        <w:t>|John|   4|   6|</w:t>
      </w:r>
    </w:p>
    <w:p w14:paraId="4C7704E9" w14:textId="426A7019" w:rsidR="00E03C6F" w:rsidRDefault="00370D4D" w:rsidP="0078094C">
      <w:pPr>
        <w:pStyle w:val="a7"/>
      </w:pPr>
      <w:r>
        <w:t>+----+----+----+</w:t>
      </w:r>
    </w:p>
    <w:p w14:paraId="085B591C" w14:textId="3C743BCE" w:rsidR="000C57BC" w:rsidRPr="000C57BC" w:rsidRDefault="000C57BC"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24</w:t>
      </w:r>
      <w:r w:rsidR="00814322">
        <w:fldChar w:fldCharType="end"/>
      </w:r>
    </w:p>
    <w:p w14:paraId="35A0C862" w14:textId="5636CFA5" w:rsidR="00337E1F" w:rsidRDefault="00A04571" w:rsidP="00157051">
      <w:pPr>
        <w:pStyle w:val="Heading3"/>
      </w:pPr>
      <w:r>
        <w:rPr>
          <w:rFonts w:hint="eastAsia"/>
        </w:rPr>
        <w:t>去除重复（</w:t>
      </w:r>
      <w:r>
        <w:t>distinct</w:t>
      </w:r>
      <w:r w:rsidR="00300154">
        <w:rPr>
          <w:rFonts w:hint="eastAsia"/>
        </w:rPr>
        <w:t>、</w:t>
      </w:r>
      <w:r w:rsidRPr="00A04571">
        <w:t>dropDuplicates</w:t>
      </w:r>
      <w:r>
        <w:rPr>
          <w:rFonts w:hint="eastAsia"/>
        </w:rPr>
        <w:t>）</w:t>
      </w:r>
    </w:p>
    <w:p w14:paraId="193DEC61" w14:textId="31B45865" w:rsidR="00A04571" w:rsidRDefault="00CC550C" w:rsidP="00A04571">
      <w:pPr>
        <w:ind w:firstLine="420"/>
      </w:pPr>
      <w:r>
        <w:rPr>
          <w:rFonts w:hint="eastAsia"/>
        </w:rPr>
        <w:t>这两个转换具有相同的行为，但是</w:t>
      </w:r>
      <w:r w:rsidRPr="00CC550C">
        <w:rPr>
          <w:rFonts w:hint="eastAsia"/>
        </w:rPr>
        <w:t>dropDuplicates</w:t>
      </w:r>
      <w:r>
        <w:rPr>
          <w:rFonts w:hint="eastAsia"/>
        </w:rPr>
        <w:t>允许我们</w:t>
      </w:r>
      <w:r w:rsidRPr="00CC550C">
        <w:rPr>
          <w:rFonts w:hint="eastAsia"/>
        </w:rPr>
        <w:t>控制</w:t>
      </w:r>
      <w:r w:rsidR="00B57761">
        <w:rPr>
          <w:rFonts w:hint="eastAsia"/>
        </w:rPr>
        <w:t>使用哪些列应用到</w:t>
      </w:r>
      <w:r w:rsidRPr="00CC550C">
        <w:rPr>
          <w:rFonts w:hint="eastAsia"/>
        </w:rPr>
        <w:t>重复数据删除逻辑中</w:t>
      </w:r>
      <w:r w:rsidR="003F7770">
        <w:rPr>
          <w:rFonts w:hint="eastAsia"/>
        </w:rPr>
        <w:t>，</w:t>
      </w:r>
      <w:r w:rsidRPr="00CC550C">
        <w:rPr>
          <w:rFonts w:hint="eastAsia"/>
        </w:rPr>
        <w:t>如果未指定任何内容，则重复数据删除逻辑将使用</w:t>
      </w:r>
      <w:r w:rsidRPr="00CC550C">
        <w:rPr>
          <w:rFonts w:hint="eastAsia"/>
        </w:rPr>
        <w:t>DataFrame</w:t>
      </w:r>
      <w:r w:rsidRPr="00CC550C">
        <w:rPr>
          <w:rFonts w:hint="eastAsia"/>
        </w:rPr>
        <w:t>中的所有列。</w:t>
      </w:r>
    </w:p>
    <w:p w14:paraId="16DB05ED" w14:textId="77777777" w:rsidR="006E0EA2" w:rsidRDefault="006E0EA2" w:rsidP="003B4FDF">
      <w:pPr>
        <w:pStyle w:val="a7"/>
      </w:pPr>
      <w:r>
        <w:lastRenderedPageBreak/>
        <w:t xml:space="preserve">scala&gt; </w:t>
      </w:r>
      <w:proofErr w:type="gramStart"/>
      <w:r>
        <w:t>df.select</w:t>
      </w:r>
      <w:proofErr w:type="gramEnd"/>
      <w:r>
        <w:t>('col2).distinct.show</w:t>
      </w:r>
    </w:p>
    <w:p w14:paraId="6B7F147C" w14:textId="77777777" w:rsidR="006E0EA2" w:rsidRDefault="006E0EA2" w:rsidP="003B4FDF">
      <w:pPr>
        <w:pStyle w:val="a7"/>
      </w:pPr>
      <w:r>
        <w:t>+----+</w:t>
      </w:r>
    </w:p>
    <w:p w14:paraId="0541CC84" w14:textId="77777777" w:rsidR="006E0EA2" w:rsidRDefault="006E0EA2" w:rsidP="003B4FDF">
      <w:pPr>
        <w:pStyle w:val="a7"/>
      </w:pPr>
      <w:r>
        <w:t>|col2|</w:t>
      </w:r>
    </w:p>
    <w:p w14:paraId="484F93FB" w14:textId="77777777" w:rsidR="006E0EA2" w:rsidRDefault="006E0EA2" w:rsidP="003B4FDF">
      <w:pPr>
        <w:pStyle w:val="a7"/>
      </w:pPr>
      <w:r>
        <w:t>+----+</w:t>
      </w:r>
    </w:p>
    <w:p w14:paraId="2FECEE95" w14:textId="77777777" w:rsidR="006E0EA2" w:rsidRDefault="006E0EA2" w:rsidP="003B4FDF">
      <w:pPr>
        <w:pStyle w:val="a7"/>
      </w:pPr>
      <w:r>
        <w:t>|   1|</w:t>
      </w:r>
    </w:p>
    <w:p w14:paraId="2F89A146" w14:textId="77777777" w:rsidR="006E0EA2" w:rsidRDefault="006E0EA2" w:rsidP="003B4FDF">
      <w:pPr>
        <w:pStyle w:val="a7"/>
      </w:pPr>
      <w:r>
        <w:t>|   3|</w:t>
      </w:r>
    </w:p>
    <w:p w14:paraId="4DFCB76C" w14:textId="77777777" w:rsidR="006E0EA2" w:rsidRDefault="006E0EA2" w:rsidP="003B4FDF">
      <w:pPr>
        <w:pStyle w:val="a7"/>
      </w:pPr>
      <w:r>
        <w:t>|   4|</w:t>
      </w:r>
    </w:p>
    <w:p w14:paraId="73157E87" w14:textId="77777777" w:rsidR="006E0EA2" w:rsidRDefault="006E0EA2" w:rsidP="003B4FDF">
      <w:pPr>
        <w:pStyle w:val="a7"/>
      </w:pPr>
      <w:r>
        <w:t>+----+</w:t>
      </w:r>
    </w:p>
    <w:p w14:paraId="714D219E" w14:textId="77777777" w:rsidR="006E0EA2" w:rsidRDefault="006E0EA2" w:rsidP="003B4FDF">
      <w:pPr>
        <w:pStyle w:val="a7"/>
      </w:pPr>
    </w:p>
    <w:p w14:paraId="3AB6B082" w14:textId="77777777" w:rsidR="006E0EA2" w:rsidRDefault="006E0EA2" w:rsidP="003B4FDF">
      <w:pPr>
        <w:pStyle w:val="a7"/>
      </w:pPr>
      <w:r>
        <w:t xml:space="preserve">scala&gt; </w:t>
      </w:r>
      <w:proofErr w:type="gramStart"/>
      <w:r>
        <w:t>df.dropDuplicates</w:t>
      </w:r>
      <w:proofErr w:type="gramEnd"/>
      <w:r>
        <w:t>("col2").show()</w:t>
      </w:r>
    </w:p>
    <w:p w14:paraId="0D9E4119" w14:textId="77777777" w:rsidR="006E0EA2" w:rsidRDefault="006E0EA2" w:rsidP="003B4FDF">
      <w:pPr>
        <w:pStyle w:val="a7"/>
      </w:pPr>
      <w:r>
        <w:t>+----+----+----+</w:t>
      </w:r>
    </w:p>
    <w:p w14:paraId="0B3415B5" w14:textId="77777777" w:rsidR="006E0EA2" w:rsidRDefault="006E0EA2" w:rsidP="003B4FDF">
      <w:pPr>
        <w:pStyle w:val="a7"/>
      </w:pPr>
      <w:r>
        <w:t>|col1|col2|col3|</w:t>
      </w:r>
    </w:p>
    <w:p w14:paraId="68316804" w14:textId="77777777" w:rsidR="006E0EA2" w:rsidRDefault="006E0EA2" w:rsidP="003B4FDF">
      <w:pPr>
        <w:pStyle w:val="a7"/>
      </w:pPr>
      <w:r>
        <w:t>+----+----+----+</w:t>
      </w:r>
    </w:p>
    <w:p w14:paraId="4A70422F" w14:textId="77777777" w:rsidR="006E0EA2" w:rsidRDefault="006E0EA2" w:rsidP="003B4FDF">
      <w:pPr>
        <w:pStyle w:val="a7"/>
      </w:pPr>
      <w:r>
        <w:t>|Ivan|   1|   2|</w:t>
      </w:r>
    </w:p>
    <w:p w14:paraId="4FA7F205" w14:textId="77777777" w:rsidR="006E0EA2" w:rsidRDefault="006E0EA2" w:rsidP="003B4FDF">
      <w:pPr>
        <w:pStyle w:val="a7"/>
      </w:pPr>
      <w:r>
        <w:t>| Tom|   3|   4|</w:t>
      </w:r>
    </w:p>
    <w:p w14:paraId="78FC87B3" w14:textId="77777777" w:rsidR="006E0EA2" w:rsidRDefault="006E0EA2" w:rsidP="003B4FDF">
      <w:pPr>
        <w:pStyle w:val="a7"/>
      </w:pPr>
      <w:r>
        <w:t>|John|   4|   6|</w:t>
      </w:r>
    </w:p>
    <w:p w14:paraId="0AEECEB9" w14:textId="77777777" w:rsidR="006E0EA2" w:rsidRDefault="006E0EA2" w:rsidP="003B4FDF">
      <w:pPr>
        <w:pStyle w:val="a7"/>
      </w:pPr>
      <w:r>
        <w:t>+----+----+----+</w:t>
      </w:r>
    </w:p>
    <w:p w14:paraId="0F87F8D6" w14:textId="77777777" w:rsidR="006E0EA2" w:rsidRDefault="006E0EA2" w:rsidP="003B4FDF">
      <w:pPr>
        <w:pStyle w:val="a7"/>
      </w:pPr>
    </w:p>
    <w:p w14:paraId="6E61D0C7" w14:textId="77777777" w:rsidR="006E0EA2" w:rsidRDefault="006E0EA2" w:rsidP="003B4FDF">
      <w:pPr>
        <w:pStyle w:val="a7"/>
      </w:pPr>
      <w:r>
        <w:t xml:space="preserve">scala&gt; </w:t>
      </w:r>
      <w:proofErr w:type="gramStart"/>
      <w:r>
        <w:t>df.distinct</w:t>
      </w:r>
      <w:proofErr w:type="gramEnd"/>
      <w:r>
        <w:t>.show</w:t>
      </w:r>
    </w:p>
    <w:p w14:paraId="3993547C" w14:textId="77777777" w:rsidR="006E0EA2" w:rsidRDefault="006E0EA2" w:rsidP="003B4FDF">
      <w:pPr>
        <w:pStyle w:val="a7"/>
      </w:pPr>
      <w:r>
        <w:t>+----+----+----+</w:t>
      </w:r>
    </w:p>
    <w:p w14:paraId="641CEBFE" w14:textId="77777777" w:rsidR="006E0EA2" w:rsidRDefault="006E0EA2" w:rsidP="003B4FDF">
      <w:pPr>
        <w:pStyle w:val="a7"/>
      </w:pPr>
      <w:r>
        <w:t>|col1|col2|col3|</w:t>
      </w:r>
    </w:p>
    <w:p w14:paraId="44964C09" w14:textId="77777777" w:rsidR="006E0EA2" w:rsidRDefault="006E0EA2" w:rsidP="003B4FDF">
      <w:pPr>
        <w:pStyle w:val="a7"/>
      </w:pPr>
      <w:r>
        <w:t>+----+----+----+</w:t>
      </w:r>
    </w:p>
    <w:p w14:paraId="54EFCA2A" w14:textId="77777777" w:rsidR="006E0EA2" w:rsidRDefault="006E0EA2" w:rsidP="003B4FDF">
      <w:pPr>
        <w:pStyle w:val="a7"/>
      </w:pPr>
      <w:r>
        <w:t>|John|   4|   6|</w:t>
      </w:r>
    </w:p>
    <w:p w14:paraId="0E2B7F62" w14:textId="77777777" w:rsidR="006E0EA2" w:rsidRDefault="006E0EA2" w:rsidP="003B4FDF">
      <w:pPr>
        <w:pStyle w:val="a7"/>
      </w:pPr>
      <w:r>
        <w:t>|Rose|   3|   5|</w:t>
      </w:r>
    </w:p>
    <w:p w14:paraId="35C28913" w14:textId="77777777" w:rsidR="006E0EA2" w:rsidRDefault="006E0EA2" w:rsidP="003B4FDF">
      <w:pPr>
        <w:pStyle w:val="a7"/>
      </w:pPr>
      <w:r>
        <w:t>| Tom|   3|   4|</w:t>
      </w:r>
    </w:p>
    <w:p w14:paraId="031179C5" w14:textId="77777777" w:rsidR="006E0EA2" w:rsidRDefault="006E0EA2" w:rsidP="003B4FDF">
      <w:pPr>
        <w:pStyle w:val="a7"/>
      </w:pPr>
      <w:r>
        <w:t>|Ivan|   1|   2|</w:t>
      </w:r>
    </w:p>
    <w:p w14:paraId="50792234" w14:textId="77777777" w:rsidR="006E0EA2" w:rsidRDefault="006E0EA2" w:rsidP="003B4FDF">
      <w:pPr>
        <w:pStyle w:val="a7"/>
      </w:pPr>
      <w:r>
        <w:t>+----+----+----+</w:t>
      </w:r>
    </w:p>
    <w:p w14:paraId="7C8BC9AC" w14:textId="24E7A392" w:rsidR="00956F61" w:rsidRDefault="00956F61" w:rsidP="00157051">
      <w:pPr>
        <w:pStyle w:val="Heading3"/>
      </w:pPr>
      <w:r>
        <w:rPr>
          <w:rFonts w:hint="eastAsia"/>
        </w:rPr>
        <w:t>排序语句（</w:t>
      </w:r>
      <w:r>
        <w:rPr>
          <w:rFonts w:hint="eastAsia"/>
        </w:rPr>
        <w:t>sort</w:t>
      </w:r>
      <w:r w:rsidR="00300154">
        <w:rPr>
          <w:rFonts w:hint="eastAsia"/>
        </w:rPr>
        <w:t>、</w:t>
      </w:r>
      <w:r>
        <w:rPr>
          <w:rFonts w:hint="eastAsia"/>
        </w:rPr>
        <w:t>orderBy</w:t>
      </w:r>
      <w:r>
        <w:rPr>
          <w:rFonts w:hint="eastAsia"/>
        </w:rPr>
        <w:t>）</w:t>
      </w:r>
    </w:p>
    <w:p w14:paraId="318ED4C3" w14:textId="4309FCBF" w:rsidR="006C13AB" w:rsidRDefault="00771098" w:rsidP="006C13AB">
      <w:pPr>
        <w:ind w:firstLine="420"/>
      </w:pPr>
      <w:r>
        <w:rPr>
          <w:rFonts w:hint="eastAsia"/>
        </w:rPr>
        <w:t>这两种转换都具有相同的语义，</w:t>
      </w:r>
      <w:r w:rsidRPr="00771098">
        <w:rPr>
          <w:rFonts w:hint="eastAsia"/>
        </w:rPr>
        <w:t>orderBy</w:t>
      </w:r>
      <w:r>
        <w:rPr>
          <w:rFonts w:hint="eastAsia"/>
        </w:rPr>
        <w:t>转换比</w:t>
      </w:r>
      <w:r>
        <w:rPr>
          <w:rFonts w:hint="eastAsia"/>
        </w:rPr>
        <w:t>sort</w:t>
      </w:r>
      <w:r w:rsidRPr="00771098">
        <w:rPr>
          <w:rFonts w:hint="eastAsia"/>
        </w:rPr>
        <w:t>转换更具</w:t>
      </w:r>
      <w:r>
        <w:rPr>
          <w:rFonts w:hint="eastAsia"/>
        </w:rPr>
        <w:t>SQL</w:t>
      </w:r>
      <w:r w:rsidRPr="00771098">
        <w:rPr>
          <w:rFonts w:hint="eastAsia"/>
        </w:rPr>
        <w:t>关系</w:t>
      </w:r>
      <w:r>
        <w:rPr>
          <w:rFonts w:hint="eastAsia"/>
        </w:rPr>
        <w:t>语言的特征</w:t>
      </w:r>
      <w:r w:rsidRPr="00771098">
        <w:rPr>
          <w:rFonts w:hint="eastAsia"/>
        </w:rPr>
        <w:t>。</w:t>
      </w:r>
      <w:r>
        <w:rPr>
          <w:rFonts w:hint="eastAsia"/>
        </w:rPr>
        <w:t>默认情况下</w:t>
      </w:r>
      <w:r w:rsidRPr="00771098">
        <w:rPr>
          <w:rFonts w:hint="eastAsia"/>
        </w:rPr>
        <w:t>排序按升序排列，将其更改为降序很容易。</w:t>
      </w:r>
      <w:r>
        <w:rPr>
          <w:rFonts w:hint="eastAsia"/>
        </w:rPr>
        <w:t>如果指定多个列</w:t>
      </w:r>
      <w:r w:rsidRPr="00771098">
        <w:rPr>
          <w:rFonts w:hint="eastAsia"/>
        </w:rPr>
        <w:t>，每个列的顺序可能不同。</w:t>
      </w:r>
    </w:p>
    <w:p w14:paraId="7132072C" w14:textId="0354FB34" w:rsidR="00771098" w:rsidRDefault="00F02D97" w:rsidP="00F03F28">
      <w:pPr>
        <w:pStyle w:val="a4"/>
        <w:ind w:firstLine="420"/>
      </w:pPr>
      <w:r>
        <w:t>def</w:t>
      </w:r>
      <w:r>
        <w:rPr>
          <w:rFonts w:hint="eastAsia"/>
        </w:rPr>
        <w:t xml:space="preserve"> </w:t>
      </w:r>
      <w:proofErr w:type="gramStart"/>
      <w:r>
        <w:t>sort(</w:t>
      </w:r>
      <w:proofErr w:type="gramEnd"/>
      <w:r>
        <w:t>sortExprs: Column*): Dataset[T]</w:t>
      </w:r>
    </w:p>
    <w:p w14:paraId="6E359B15" w14:textId="3E3A258E" w:rsidR="00F02D97" w:rsidRDefault="00477C8F" w:rsidP="00F03F28">
      <w:pPr>
        <w:pStyle w:val="a4"/>
        <w:ind w:firstLine="420"/>
      </w:pPr>
      <w:r>
        <w:t>def</w:t>
      </w:r>
      <w:r>
        <w:rPr>
          <w:rFonts w:hint="eastAsia"/>
        </w:rPr>
        <w:t xml:space="preserve"> </w:t>
      </w:r>
      <w:proofErr w:type="gramStart"/>
      <w:r>
        <w:t>sort(</w:t>
      </w:r>
      <w:proofErr w:type="gramEnd"/>
      <w:r>
        <w:t>sortCol: String, sortCols: String*): Dataset[T]</w:t>
      </w:r>
    </w:p>
    <w:p w14:paraId="4A143DC0" w14:textId="51ACFA51" w:rsidR="004B02B7" w:rsidRDefault="00A7142B" w:rsidP="00F03F28">
      <w:pPr>
        <w:pStyle w:val="a4"/>
        <w:ind w:firstLine="420"/>
      </w:pPr>
      <w:r>
        <w:t>def</w:t>
      </w:r>
      <w:r>
        <w:rPr>
          <w:rFonts w:hint="eastAsia"/>
        </w:rPr>
        <w:t xml:space="preserve"> </w:t>
      </w:r>
      <w:proofErr w:type="gramStart"/>
      <w:r>
        <w:t>orderBy(</w:t>
      </w:r>
      <w:proofErr w:type="gramEnd"/>
      <w:r>
        <w:t>sortExprs: Column*): Dataset[T]</w:t>
      </w:r>
    </w:p>
    <w:p w14:paraId="740BDE3F" w14:textId="6AB74C74" w:rsidR="00A7142B" w:rsidRDefault="00BF7384" w:rsidP="00F03F28">
      <w:pPr>
        <w:pStyle w:val="a4"/>
        <w:ind w:firstLine="420"/>
      </w:pPr>
      <w:r>
        <w:t>def</w:t>
      </w:r>
      <w:r>
        <w:rPr>
          <w:rFonts w:hint="eastAsia"/>
        </w:rPr>
        <w:t xml:space="preserve"> </w:t>
      </w:r>
      <w:proofErr w:type="gramStart"/>
      <w:r>
        <w:t>orderBy(</w:t>
      </w:r>
      <w:proofErr w:type="gramEnd"/>
      <w:r>
        <w:t>sortCol: String, sortCols: String*): Dataset[T]</w:t>
      </w:r>
    </w:p>
    <w:p w14:paraId="276BAF6C" w14:textId="77777777" w:rsidR="001C557F" w:rsidRDefault="001C557F" w:rsidP="001C557F">
      <w:pPr>
        <w:pStyle w:val="a7"/>
      </w:pPr>
      <w:r>
        <w:t xml:space="preserve">scala&gt; </w:t>
      </w:r>
      <w:proofErr w:type="gramStart"/>
      <w:r>
        <w:t>df.sort</w:t>
      </w:r>
      <w:proofErr w:type="gramEnd"/>
      <w:r>
        <w:t>('col2).show</w:t>
      </w:r>
    </w:p>
    <w:p w14:paraId="69358DAF" w14:textId="77777777" w:rsidR="001C557F" w:rsidRDefault="001C557F" w:rsidP="001C557F">
      <w:pPr>
        <w:pStyle w:val="a7"/>
      </w:pPr>
      <w:r>
        <w:t>+----+----+----+</w:t>
      </w:r>
    </w:p>
    <w:p w14:paraId="46896F68" w14:textId="77777777" w:rsidR="001C557F" w:rsidRDefault="001C557F" w:rsidP="001C557F">
      <w:pPr>
        <w:pStyle w:val="a7"/>
      </w:pPr>
      <w:r>
        <w:t>|col1|col2|col3|</w:t>
      </w:r>
    </w:p>
    <w:p w14:paraId="2183B3C9" w14:textId="77777777" w:rsidR="001C557F" w:rsidRDefault="001C557F" w:rsidP="001C557F">
      <w:pPr>
        <w:pStyle w:val="a7"/>
      </w:pPr>
      <w:r>
        <w:t>+----+----+----+</w:t>
      </w:r>
    </w:p>
    <w:p w14:paraId="5494F90A" w14:textId="77777777" w:rsidR="001C557F" w:rsidRDefault="001C557F" w:rsidP="001C557F">
      <w:pPr>
        <w:pStyle w:val="a7"/>
      </w:pPr>
      <w:r>
        <w:t>|Ivan|   1|   2|</w:t>
      </w:r>
    </w:p>
    <w:p w14:paraId="7222D85C" w14:textId="77777777" w:rsidR="001C557F" w:rsidRDefault="001C557F" w:rsidP="001C557F">
      <w:pPr>
        <w:pStyle w:val="a7"/>
      </w:pPr>
      <w:r>
        <w:t>|Rose|   3|   5|</w:t>
      </w:r>
    </w:p>
    <w:p w14:paraId="3DD3388F" w14:textId="77777777" w:rsidR="001C557F" w:rsidRDefault="001C557F" w:rsidP="001C557F">
      <w:pPr>
        <w:pStyle w:val="a7"/>
      </w:pPr>
      <w:r>
        <w:t>| Tom|   3|   4|</w:t>
      </w:r>
    </w:p>
    <w:p w14:paraId="6B2D9898" w14:textId="77777777" w:rsidR="001C557F" w:rsidRDefault="001C557F" w:rsidP="001C557F">
      <w:pPr>
        <w:pStyle w:val="a7"/>
      </w:pPr>
      <w:r>
        <w:t>|John|   4|   6|</w:t>
      </w:r>
    </w:p>
    <w:p w14:paraId="4F43E678" w14:textId="77777777" w:rsidR="001C557F" w:rsidRDefault="001C557F" w:rsidP="001C557F">
      <w:pPr>
        <w:pStyle w:val="a7"/>
      </w:pPr>
      <w:r>
        <w:t>+----+----+----+</w:t>
      </w:r>
    </w:p>
    <w:p w14:paraId="01CCD6D3" w14:textId="77777777" w:rsidR="001C557F" w:rsidRDefault="001C557F" w:rsidP="001C557F">
      <w:pPr>
        <w:pStyle w:val="a7"/>
        <w:ind w:firstLineChars="0" w:firstLine="0"/>
      </w:pPr>
    </w:p>
    <w:p w14:paraId="2A5A191F" w14:textId="77777777" w:rsidR="001C557F" w:rsidRDefault="001C557F" w:rsidP="001C557F">
      <w:pPr>
        <w:pStyle w:val="a7"/>
      </w:pPr>
      <w:r>
        <w:t xml:space="preserve">scala&gt; </w:t>
      </w:r>
      <w:proofErr w:type="gramStart"/>
      <w:r>
        <w:t>df.sort</w:t>
      </w:r>
      <w:proofErr w:type="gramEnd"/>
      <w:r>
        <w:t>('col2.desc).show</w:t>
      </w:r>
    </w:p>
    <w:p w14:paraId="5D828424" w14:textId="77777777" w:rsidR="001C557F" w:rsidRDefault="001C557F" w:rsidP="001C557F">
      <w:pPr>
        <w:pStyle w:val="a7"/>
      </w:pPr>
      <w:r>
        <w:t>+----+----+----+</w:t>
      </w:r>
    </w:p>
    <w:p w14:paraId="73144DAA" w14:textId="77777777" w:rsidR="001C557F" w:rsidRDefault="001C557F" w:rsidP="001C557F">
      <w:pPr>
        <w:pStyle w:val="a7"/>
      </w:pPr>
      <w:r>
        <w:t>|col1|col2|col3|</w:t>
      </w:r>
    </w:p>
    <w:p w14:paraId="6CF464DF" w14:textId="77777777" w:rsidR="001C557F" w:rsidRDefault="001C557F" w:rsidP="001C557F">
      <w:pPr>
        <w:pStyle w:val="a7"/>
      </w:pPr>
      <w:r>
        <w:t>+----+----+----+</w:t>
      </w:r>
    </w:p>
    <w:p w14:paraId="76CEB16D" w14:textId="77777777" w:rsidR="001C557F" w:rsidRDefault="001C557F" w:rsidP="001C557F">
      <w:pPr>
        <w:pStyle w:val="a7"/>
      </w:pPr>
      <w:r>
        <w:t>|John|   4|   6|</w:t>
      </w:r>
    </w:p>
    <w:p w14:paraId="72798A85" w14:textId="77777777" w:rsidR="001C557F" w:rsidRDefault="001C557F" w:rsidP="001C557F">
      <w:pPr>
        <w:pStyle w:val="a7"/>
      </w:pPr>
      <w:r>
        <w:lastRenderedPageBreak/>
        <w:t>| Tom|   3|   4|</w:t>
      </w:r>
    </w:p>
    <w:p w14:paraId="3BC40E1F" w14:textId="77777777" w:rsidR="001C557F" w:rsidRDefault="001C557F" w:rsidP="001C557F">
      <w:pPr>
        <w:pStyle w:val="a7"/>
      </w:pPr>
      <w:r>
        <w:t>|Rose|   3|   5|</w:t>
      </w:r>
    </w:p>
    <w:p w14:paraId="6B5E9433" w14:textId="77777777" w:rsidR="001C557F" w:rsidRDefault="001C557F" w:rsidP="001C557F">
      <w:pPr>
        <w:pStyle w:val="a7"/>
      </w:pPr>
      <w:r>
        <w:t>|Ivan|   1|   2|</w:t>
      </w:r>
    </w:p>
    <w:p w14:paraId="121B2441" w14:textId="266859AC" w:rsidR="00F03F28" w:rsidRDefault="001C557F" w:rsidP="001C557F">
      <w:pPr>
        <w:pStyle w:val="a7"/>
      </w:pPr>
      <w:r>
        <w:t>+----+----+----+</w:t>
      </w:r>
    </w:p>
    <w:p w14:paraId="451C9381" w14:textId="77777777" w:rsidR="001C557F" w:rsidRPr="001C557F" w:rsidRDefault="001C557F" w:rsidP="001C557F">
      <w:pPr>
        <w:pStyle w:val="a7"/>
      </w:pPr>
    </w:p>
    <w:p w14:paraId="135EDE3D" w14:textId="77777777" w:rsidR="001C557F" w:rsidRDefault="001C557F" w:rsidP="001C557F">
      <w:pPr>
        <w:pStyle w:val="a7"/>
      </w:pPr>
      <w:r>
        <w:t xml:space="preserve">scala&gt; </w:t>
      </w:r>
      <w:proofErr w:type="gramStart"/>
      <w:r>
        <w:t>df.sort</w:t>
      </w:r>
      <w:proofErr w:type="gramEnd"/>
      <w:r>
        <w:t>('col2.desc, 'col3.desc).show</w:t>
      </w:r>
    </w:p>
    <w:p w14:paraId="39807FF6" w14:textId="77777777" w:rsidR="001C557F" w:rsidRDefault="001C557F" w:rsidP="001C557F">
      <w:pPr>
        <w:pStyle w:val="a7"/>
      </w:pPr>
      <w:r>
        <w:t>+----+----+----+</w:t>
      </w:r>
    </w:p>
    <w:p w14:paraId="11B9C3E1" w14:textId="77777777" w:rsidR="001C557F" w:rsidRDefault="001C557F" w:rsidP="001C557F">
      <w:pPr>
        <w:pStyle w:val="a7"/>
      </w:pPr>
      <w:r>
        <w:t>|col1|col2|col3|</w:t>
      </w:r>
    </w:p>
    <w:p w14:paraId="1E9C5B78" w14:textId="77777777" w:rsidR="001C557F" w:rsidRDefault="001C557F" w:rsidP="001C557F">
      <w:pPr>
        <w:pStyle w:val="a7"/>
      </w:pPr>
      <w:r>
        <w:t>+----+----+----+</w:t>
      </w:r>
    </w:p>
    <w:p w14:paraId="6F6DBE11" w14:textId="77777777" w:rsidR="001C557F" w:rsidRDefault="001C557F" w:rsidP="001C557F">
      <w:pPr>
        <w:pStyle w:val="a7"/>
      </w:pPr>
      <w:r>
        <w:t>|John|   4|   6|</w:t>
      </w:r>
    </w:p>
    <w:p w14:paraId="60218A36" w14:textId="77777777" w:rsidR="001C557F" w:rsidRDefault="001C557F" w:rsidP="001C557F">
      <w:pPr>
        <w:pStyle w:val="a7"/>
      </w:pPr>
      <w:r>
        <w:t>|Rose|   3|   5|</w:t>
      </w:r>
    </w:p>
    <w:p w14:paraId="01C01329" w14:textId="77777777" w:rsidR="001C557F" w:rsidRDefault="001C557F" w:rsidP="001C557F">
      <w:pPr>
        <w:pStyle w:val="a7"/>
      </w:pPr>
      <w:r>
        <w:t>| Tom|   3|   4|</w:t>
      </w:r>
    </w:p>
    <w:p w14:paraId="40ABC1B1" w14:textId="77777777" w:rsidR="001C557F" w:rsidRDefault="001C557F" w:rsidP="001C557F">
      <w:pPr>
        <w:pStyle w:val="a7"/>
      </w:pPr>
      <w:r>
        <w:t>|Ivan|   1|   2|</w:t>
      </w:r>
    </w:p>
    <w:p w14:paraId="0C44D9C1" w14:textId="18328D2E" w:rsidR="001C557F" w:rsidRDefault="001C557F" w:rsidP="001C557F">
      <w:pPr>
        <w:pStyle w:val="a7"/>
      </w:pPr>
      <w:r>
        <w:t>+----+----+----+</w:t>
      </w:r>
    </w:p>
    <w:p w14:paraId="6DB7DF69" w14:textId="77777777" w:rsidR="008D4CB4" w:rsidRPr="008D4CB4" w:rsidRDefault="008D4CB4" w:rsidP="008D4CB4">
      <w:pPr>
        <w:ind w:firstLine="420"/>
      </w:pPr>
    </w:p>
    <w:p w14:paraId="279E8EB5" w14:textId="387B97F6" w:rsidR="007F09CB" w:rsidRDefault="009825C6" w:rsidP="007F09CB">
      <w:pPr>
        <w:pStyle w:val="Heading3"/>
      </w:pPr>
      <w:r>
        <w:rPr>
          <w:rFonts w:hint="eastAsia"/>
        </w:rPr>
        <w:t>操作</w:t>
      </w:r>
      <w:r w:rsidR="007F09CB">
        <w:rPr>
          <w:rFonts w:hint="eastAsia"/>
        </w:rPr>
        <w:t>多表（</w:t>
      </w:r>
      <w:r w:rsidR="00420F5C">
        <w:rPr>
          <w:rFonts w:hint="eastAsia"/>
        </w:rPr>
        <w:t>union</w:t>
      </w:r>
      <w:r w:rsidR="00300154">
        <w:rPr>
          <w:rFonts w:hint="eastAsia"/>
        </w:rPr>
        <w:t>、</w:t>
      </w:r>
      <w:r w:rsidR="007F09CB">
        <w:rPr>
          <w:rFonts w:hint="eastAsia"/>
        </w:rPr>
        <w:t>join</w:t>
      </w:r>
      <w:r w:rsidR="007F09CB">
        <w:rPr>
          <w:rFonts w:hint="eastAsia"/>
        </w:rPr>
        <w:t>）</w:t>
      </w:r>
    </w:p>
    <w:p w14:paraId="47BD99B3" w14:textId="77777777" w:rsidR="001A6529" w:rsidRDefault="0069035B" w:rsidP="007F09CB">
      <w:pPr>
        <w:ind w:firstLine="420"/>
      </w:pPr>
      <w:r>
        <w:rPr>
          <w:rFonts w:hint="eastAsia"/>
        </w:rPr>
        <w:t>我们</w:t>
      </w:r>
      <w:r w:rsidR="004C0FA4" w:rsidRPr="004C0FA4">
        <w:rPr>
          <w:rFonts w:hint="eastAsia"/>
        </w:rPr>
        <w:t>之前已经了解到</w:t>
      </w:r>
      <w:r w:rsidR="004C0FA4" w:rsidRPr="004C0FA4">
        <w:rPr>
          <w:rFonts w:hint="eastAsia"/>
        </w:rPr>
        <w:t>DataFrame</w:t>
      </w:r>
      <w:r w:rsidR="004C0FA4" w:rsidRPr="004C0FA4">
        <w:rPr>
          <w:rFonts w:hint="eastAsia"/>
        </w:rPr>
        <w:t>是不可变的。因此，如果需要将更多行添加到现有</w:t>
      </w:r>
      <w:r w:rsidR="004C0FA4" w:rsidRPr="004C0FA4">
        <w:rPr>
          <w:rFonts w:hint="eastAsia"/>
        </w:rPr>
        <w:t>DataFrame</w:t>
      </w:r>
      <w:r w:rsidR="0014752C">
        <w:rPr>
          <w:rFonts w:hint="eastAsia"/>
        </w:rPr>
        <w:t>中，则</w:t>
      </w:r>
      <w:r w:rsidR="0014752C">
        <w:rPr>
          <w:rFonts w:hint="eastAsia"/>
        </w:rPr>
        <w:t>union</w:t>
      </w:r>
      <w:r w:rsidR="0014752C">
        <w:rPr>
          <w:rFonts w:hint="eastAsia"/>
        </w:rPr>
        <w:t>转换可以用于</w:t>
      </w:r>
      <w:r w:rsidR="004C0FA4" w:rsidRPr="004C0FA4">
        <w:rPr>
          <w:rFonts w:hint="eastAsia"/>
        </w:rPr>
        <w:t>此目的</w:t>
      </w:r>
      <w:r w:rsidR="0014752C">
        <w:rPr>
          <w:rFonts w:hint="eastAsia"/>
        </w:rPr>
        <w:t>，</w:t>
      </w:r>
      <w:r w:rsidR="004C0FA4" w:rsidRPr="004C0FA4">
        <w:rPr>
          <w:rFonts w:hint="eastAsia"/>
        </w:rPr>
        <w:t>以及将两个</w:t>
      </w:r>
      <w:r w:rsidR="004C0FA4" w:rsidRPr="004C0FA4">
        <w:rPr>
          <w:rFonts w:hint="eastAsia"/>
        </w:rPr>
        <w:t>DataFrame</w:t>
      </w:r>
      <w:r w:rsidR="004C0FA4" w:rsidRPr="004C0FA4">
        <w:rPr>
          <w:rFonts w:hint="eastAsia"/>
        </w:rPr>
        <w:t>中的行进行组合。此转换要求两个</w:t>
      </w:r>
      <w:r w:rsidR="004C0FA4" w:rsidRPr="004C0FA4">
        <w:rPr>
          <w:rFonts w:hint="eastAsia"/>
        </w:rPr>
        <w:t>DataFrame</w:t>
      </w:r>
      <w:r w:rsidR="004C0FA4" w:rsidRPr="004C0FA4">
        <w:rPr>
          <w:rFonts w:hint="eastAsia"/>
        </w:rPr>
        <w:t>具有相同的架构，这意味着列名称及其顺序必须完全匹配。</w:t>
      </w:r>
    </w:p>
    <w:p w14:paraId="3A8F8BFC" w14:textId="42139EC2" w:rsidR="001A6529" w:rsidRDefault="00657469" w:rsidP="001A6529">
      <w:pPr>
        <w:ind w:firstLine="420"/>
      </w:pPr>
      <w:r>
        <w:rPr>
          <w:rFonts w:hint="eastAsia"/>
        </w:rPr>
        <w:t>另外，</w:t>
      </w:r>
      <w:r w:rsidR="001A6529">
        <w:rPr>
          <w:rFonts w:hint="eastAsia"/>
        </w:rPr>
        <w:t>如果要执行任何复杂而有趣的数据分析或处理，我们通常需要通过连接（</w:t>
      </w:r>
      <w:r w:rsidR="001A6529">
        <w:rPr>
          <w:rFonts w:hint="eastAsia"/>
        </w:rPr>
        <w:t>join</w:t>
      </w:r>
      <w:r w:rsidR="001A6529">
        <w:rPr>
          <w:rFonts w:hint="eastAsia"/>
        </w:rPr>
        <w:t>）</w:t>
      </w:r>
      <w:r w:rsidR="001A6529" w:rsidRPr="00DC09AA">
        <w:rPr>
          <w:rFonts w:hint="eastAsia"/>
        </w:rPr>
        <w:t>过程将来自多个数据集</w:t>
      </w:r>
      <w:r w:rsidR="001A6529">
        <w:rPr>
          <w:rFonts w:hint="eastAsia"/>
        </w:rPr>
        <w:t>汇总在一起，</w:t>
      </w:r>
      <w:r w:rsidR="001A6529" w:rsidRPr="00DC09AA">
        <w:rPr>
          <w:rFonts w:hint="eastAsia"/>
        </w:rPr>
        <w:t>这是</w:t>
      </w:r>
      <w:r w:rsidR="001A6529" w:rsidRPr="00DC09AA">
        <w:rPr>
          <w:rFonts w:hint="eastAsia"/>
        </w:rPr>
        <w:t>SQL</w:t>
      </w:r>
      <w:r w:rsidR="001A6529">
        <w:rPr>
          <w:rFonts w:hint="eastAsia"/>
        </w:rPr>
        <w:t>语言中的一种众所周知的技术。执行连接</w:t>
      </w:r>
      <w:r w:rsidR="001A6529" w:rsidRPr="00DC09AA">
        <w:rPr>
          <w:rFonts w:hint="eastAsia"/>
        </w:rPr>
        <w:t>将合并两个数据集的列</w:t>
      </w:r>
      <w:r w:rsidR="001A6529">
        <w:rPr>
          <w:rFonts w:hint="eastAsia"/>
        </w:rPr>
        <w:t>，并且合并后的</w:t>
      </w:r>
      <w:r w:rsidR="001A6529" w:rsidRPr="00DC09AA">
        <w:rPr>
          <w:rFonts w:hint="eastAsia"/>
        </w:rPr>
        <w:t>DataFrame</w:t>
      </w:r>
      <w:r w:rsidR="001A6529" w:rsidRPr="00DC09AA">
        <w:rPr>
          <w:rFonts w:hint="eastAsia"/>
        </w:rPr>
        <w:t>将包含</w:t>
      </w:r>
      <w:r w:rsidR="001A6529">
        <w:rPr>
          <w:rFonts w:hint="eastAsia"/>
        </w:rPr>
        <w:t>这个两个数据集的列。这样一来，我们</w:t>
      </w:r>
      <w:r w:rsidR="001A6529" w:rsidRPr="00DC09AA">
        <w:rPr>
          <w:rFonts w:hint="eastAsia"/>
        </w:rPr>
        <w:t>就可以用单独</w:t>
      </w:r>
      <w:r w:rsidR="001A6529">
        <w:rPr>
          <w:rFonts w:hint="eastAsia"/>
        </w:rPr>
        <w:t>数据集无法做到的方式进一步分析合并后的数据集。如果以在线电子商务公司的两个数据集为例，</w:t>
      </w:r>
      <w:r w:rsidR="001A6529" w:rsidRPr="00DC09AA">
        <w:rPr>
          <w:rFonts w:hint="eastAsia"/>
        </w:rPr>
        <w:t>一个代表交易数据，其中包含有关哪些客户购买了哪些产品的信息</w:t>
      </w:r>
      <w:r w:rsidR="001A6529">
        <w:rPr>
          <w:rFonts w:hint="eastAsia"/>
        </w:rPr>
        <w:t>，</w:t>
      </w:r>
      <w:r w:rsidR="001A6529" w:rsidRPr="00DC09AA">
        <w:rPr>
          <w:rFonts w:hint="eastAsia"/>
        </w:rPr>
        <w:t>另一个代表有关每个客户的详细信息</w:t>
      </w:r>
      <w:r w:rsidR="001A6529">
        <w:rPr>
          <w:rFonts w:hint="eastAsia"/>
        </w:rPr>
        <w:t>，</w:t>
      </w:r>
      <w:r w:rsidR="001A6529" w:rsidRPr="00DC09AA">
        <w:rPr>
          <w:rFonts w:hint="eastAsia"/>
        </w:rPr>
        <w:t>通过将这两个数据</w:t>
      </w:r>
      <w:r w:rsidR="001A6529">
        <w:rPr>
          <w:rFonts w:hint="eastAsia"/>
        </w:rPr>
        <w:t>集结合在一起，我们</w:t>
      </w:r>
      <w:r w:rsidR="001A6529" w:rsidRPr="00DC09AA">
        <w:rPr>
          <w:rFonts w:hint="eastAsia"/>
        </w:rPr>
        <w:t>可以从年龄或位置方面提取关于哪些产品在某些客户群中更受欢迎的</w:t>
      </w:r>
      <w:r w:rsidR="001A6529">
        <w:rPr>
          <w:rFonts w:hint="eastAsia"/>
        </w:rPr>
        <w:t>。这个部分</w:t>
      </w:r>
      <w:r w:rsidR="001A6529" w:rsidRPr="00805CC6">
        <w:rPr>
          <w:rFonts w:hint="eastAsia"/>
        </w:rPr>
        <w:t>介绍如何在</w:t>
      </w:r>
      <w:r w:rsidR="001A6529" w:rsidRPr="00805CC6">
        <w:rPr>
          <w:rFonts w:hint="eastAsia"/>
        </w:rPr>
        <w:t>Spark SQL</w:t>
      </w:r>
      <w:r w:rsidR="001A6529" w:rsidRPr="00805CC6">
        <w:rPr>
          <w:rFonts w:hint="eastAsia"/>
        </w:rPr>
        <w:t>中</w:t>
      </w:r>
      <w:r w:rsidR="001A6529">
        <w:rPr>
          <w:rFonts w:hint="eastAsia"/>
        </w:rPr>
        <w:t>使用连接转换及其支持的各种连接</w:t>
      </w:r>
      <w:r w:rsidR="001A6529" w:rsidRPr="00805CC6">
        <w:rPr>
          <w:rFonts w:hint="eastAsia"/>
        </w:rPr>
        <w:t>。</w:t>
      </w:r>
      <w:r w:rsidR="001A6529" w:rsidRPr="00805CC6">
        <w:rPr>
          <w:rFonts w:hint="eastAsia"/>
        </w:rPr>
        <w:t xml:space="preserve"> </w:t>
      </w:r>
    </w:p>
    <w:p w14:paraId="2FFA0516" w14:textId="77777777" w:rsidR="001A6529" w:rsidRDefault="001A6529" w:rsidP="001A6529">
      <w:pPr>
        <w:ind w:firstLine="420"/>
      </w:pPr>
      <w:r>
        <w:rPr>
          <w:rFonts w:hint="eastAsia"/>
        </w:rPr>
        <w:t>执行两个数据集的连接需要指定两条信息，第一个是连接表达式，该连接</w:t>
      </w:r>
      <w:r w:rsidRPr="0085601B">
        <w:rPr>
          <w:rFonts w:hint="eastAsia"/>
        </w:rPr>
        <w:t>表达式指定应使用每个数</w:t>
      </w:r>
      <w:r>
        <w:rPr>
          <w:rFonts w:hint="eastAsia"/>
        </w:rPr>
        <w:t>据集中的哪些列来确定两个数据集中的哪些行将包含在联接的数据集中，第二种是连接类型，该连接类型确定</w:t>
      </w:r>
      <w:r w:rsidRPr="0085601B">
        <w:rPr>
          <w:rFonts w:hint="eastAsia"/>
        </w:rPr>
        <w:t>数据集中应包括的内容。</w:t>
      </w:r>
      <w:r>
        <w:fldChar w:fldCharType="begin"/>
      </w:r>
      <w:r>
        <w:instrText xml:space="preserve"> </w:instrText>
      </w:r>
      <w:r>
        <w:rPr>
          <w:rFonts w:hint="eastAsia"/>
        </w:rPr>
        <w:instrText>REF _Ref35453275 \h</w:instrText>
      </w:r>
      <w:r>
        <w:instrText xml:space="preserve"> </w:instrText>
      </w:r>
      <w:r>
        <w:fldChar w:fldCharType="separate"/>
      </w:r>
      <w:r w:rsidR="008C4C33">
        <w:rPr>
          <w:rFonts w:hint="eastAsia"/>
        </w:rPr>
        <w:t>表格</w:t>
      </w:r>
      <w:r w:rsidR="008C4C33">
        <w:rPr>
          <w:rFonts w:hint="eastAsia"/>
        </w:rPr>
        <w:t xml:space="preserve"> </w:t>
      </w:r>
      <w:r w:rsidR="008C4C33">
        <w:rPr>
          <w:noProof/>
        </w:rPr>
        <w:t>4</w:t>
      </w:r>
      <w:r w:rsidR="008C4C33">
        <w:noBreakHyphen/>
      </w:r>
      <w:r w:rsidR="008C4C33">
        <w:rPr>
          <w:noProof/>
        </w:rPr>
        <w:t>3</w:t>
      </w:r>
      <w:r>
        <w:fldChar w:fldCharType="end"/>
      </w:r>
      <w:r w:rsidRPr="00FB2F4D">
        <w:rPr>
          <w:rFonts w:hint="eastAsia"/>
        </w:rPr>
        <w:t>描述</w:t>
      </w:r>
      <w:r w:rsidRPr="00FB2F4D">
        <w:rPr>
          <w:rFonts w:hint="eastAsia"/>
        </w:rPr>
        <w:t>Spark SQL</w:t>
      </w:r>
      <w:r>
        <w:rPr>
          <w:rFonts w:hint="eastAsia"/>
        </w:rPr>
        <w:t>中支持的连接</w:t>
      </w:r>
      <w:r w:rsidRPr="00FB2F4D">
        <w:rPr>
          <w:rFonts w:hint="eastAsia"/>
        </w:rPr>
        <w:t>类型。</w:t>
      </w:r>
    </w:p>
    <w:p w14:paraId="25A1DBDC" w14:textId="144D4034" w:rsidR="001A6529" w:rsidRDefault="001A6529" w:rsidP="001A6529">
      <w:pPr>
        <w:pStyle w:val="Caption"/>
      </w:pPr>
      <w:bookmarkStart w:id="6" w:name="_Ref35453275"/>
      <w:r>
        <w:rPr>
          <w:rFonts w:hint="eastAsia"/>
        </w:rPr>
        <w:t>表格</w:t>
      </w:r>
      <w:r>
        <w:rPr>
          <w:rFonts w:hint="eastAsia"/>
        </w:rPr>
        <w:t xml:space="preserve"> </w:t>
      </w:r>
      <w:r w:rsidR="00ED7A3A">
        <w:fldChar w:fldCharType="begin"/>
      </w:r>
      <w:r w:rsidR="00ED7A3A">
        <w:instrText xml:space="preserve"> </w:instrText>
      </w:r>
      <w:r w:rsidR="00ED7A3A">
        <w:rPr>
          <w:rFonts w:hint="eastAsia"/>
        </w:rPr>
        <w:instrText>STYLEREF 1 \s</w:instrText>
      </w:r>
      <w:r w:rsidR="00ED7A3A">
        <w:instrText xml:space="preserve"> </w:instrText>
      </w:r>
      <w:r w:rsidR="00ED7A3A">
        <w:fldChar w:fldCharType="separate"/>
      </w:r>
      <w:r w:rsidR="00ED7A3A">
        <w:rPr>
          <w:noProof/>
        </w:rPr>
        <w:t>4</w:t>
      </w:r>
      <w:r w:rsidR="00ED7A3A">
        <w:fldChar w:fldCharType="end"/>
      </w:r>
      <w:r w:rsidR="00ED7A3A">
        <w:noBreakHyphen/>
      </w:r>
      <w:r w:rsidR="00ED7A3A">
        <w:fldChar w:fldCharType="begin"/>
      </w:r>
      <w:r w:rsidR="00ED7A3A">
        <w:instrText xml:space="preserve"> </w:instrText>
      </w:r>
      <w:r w:rsidR="00ED7A3A">
        <w:rPr>
          <w:rFonts w:hint="eastAsia"/>
        </w:rPr>
        <w:instrText xml:space="preserve">SEQ </w:instrText>
      </w:r>
      <w:r w:rsidR="00ED7A3A">
        <w:rPr>
          <w:rFonts w:hint="eastAsia"/>
        </w:rPr>
        <w:instrText>表格</w:instrText>
      </w:r>
      <w:r w:rsidR="00ED7A3A">
        <w:rPr>
          <w:rFonts w:hint="eastAsia"/>
        </w:rPr>
        <w:instrText xml:space="preserve"> \* ARABIC \s 1</w:instrText>
      </w:r>
      <w:r w:rsidR="00ED7A3A">
        <w:instrText xml:space="preserve"> </w:instrText>
      </w:r>
      <w:r w:rsidR="00ED7A3A">
        <w:fldChar w:fldCharType="separate"/>
      </w:r>
      <w:r w:rsidR="00ED7A3A">
        <w:rPr>
          <w:noProof/>
        </w:rPr>
        <w:t>4</w:t>
      </w:r>
      <w:r w:rsidR="00ED7A3A">
        <w:fldChar w:fldCharType="end"/>
      </w:r>
      <w:bookmarkEnd w:id="6"/>
      <w:r>
        <w:rPr>
          <w:rFonts w:hint="eastAsia"/>
        </w:rPr>
        <w:t xml:space="preserve"> </w:t>
      </w:r>
      <w:r w:rsidRPr="00FB2F4D">
        <w:rPr>
          <w:rFonts w:hint="eastAsia"/>
        </w:rPr>
        <w:t>Spark SQL</w:t>
      </w:r>
      <w:r>
        <w:rPr>
          <w:rFonts w:hint="eastAsia"/>
        </w:rPr>
        <w:t>中支持的连接</w:t>
      </w:r>
      <w:r w:rsidRPr="00FB2F4D">
        <w:rPr>
          <w:rFonts w:hint="eastAsia"/>
        </w:rPr>
        <w:t>类型</w:t>
      </w:r>
    </w:p>
    <w:tbl>
      <w:tblPr>
        <w:tblStyle w:val="TableGrid"/>
        <w:tblW w:w="0" w:type="auto"/>
        <w:tblLook w:val="04A0" w:firstRow="1" w:lastRow="0" w:firstColumn="1" w:lastColumn="0" w:noHBand="0" w:noVBand="1"/>
      </w:tblPr>
      <w:tblGrid>
        <w:gridCol w:w="1191"/>
        <w:gridCol w:w="7331"/>
      </w:tblGrid>
      <w:tr w:rsidR="001A6529" w14:paraId="656BACC3" w14:textId="77777777" w:rsidTr="00735F6F">
        <w:tc>
          <w:tcPr>
            <w:tcW w:w="1191" w:type="dxa"/>
          </w:tcPr>
          <w:p w14:paraId="4D7C499C" w14:textId="77777777" w:rsidR="001A6529" w:rsidRDefault="001A6529" w:rsidP="00735F6F">
            <w:pPr>
              <w:ind w:firstLineChars="0" w:firstLine="0"/>
            </w:pPr>
            <w:r>
              <w:rPr>
                <w:rFonts w:hint="eastAsia"/>
              </w:rPr>
              <w:t>类型</w:t>
            </w:r>
          </w:p>
        </w:tc>
        <w:tc>
          <w:tcPr>
            <w:tcW w:w="7331" w:type="dxa"/>
          </w:tcPr>
          <w:p w14:paraId="3420B279" w14:textId="77777777" w:rsidR="001A6529" w:rsidRDefault="001A6529" w:rsidP="00735F6F">
            <w:pPr>
              <w:ind w:firstLineChars="0" w:firstLine="0"/>
            </w:pPr>
            <w:r>
              <w:rPr>
                <w:rFonts w:hint="eastAsia"/>
              </w:rPr>
              <w:t>描述</w:t>
            </w:r>
          </w:p>
        </w:tc>
      </w:tr>
      <w:tr w:rsidR="001A6529" w14:paraId="54ABFB97" w14:textId="77777777" w:rsidTr="00735F6F">
        <w:tc>
          <w:tcPr>
            <w:tcW w:w="1191" w:type="dxa"/>
          </w:tcPr>
          <w:p w14:paraId="6ECFA8C0" w14:textId="77777777" w:rsidR="001A6529" w:rsidRDefault="001A6529" w:rsidP="00735F6F">
            <w:pPr>
              <w:ind w:firstLineChars="0" w:firstLine="0"/>
            </w:pPr>
            <w:r>
              <w:rPr>
                <w:rFonts w:hint="eastAsia"/>
              </w:rPr>
              <w:t>内连接</w:t>
            </w:r>
          </w:p>
        </w:tc>
        <w:tc>
          <w:tcPr>
            <w:tcW w:w="7331" w:type="dxa"/>
          </w:tcPr>
          <w:p w14:paraId="2F89CDE1" w14:textId="77777777" w:rsidR="001A6529" w:rsidRDefault="001A6529" w:rsidP="00735F6F">
            <w:pPr>
              <w:ind w:firstLineChars="0" w:firstLine="0"/>
            </w:pPr>
            <w:r w:rsidRPr="00D860C3">
              <w:rPr>
                <w:rFonts w:hint="eastAsia"/>
              </w:rPr>
              <w:t>当</w:t>
            </w:r>
            <w:r>
              <w:rPr>
                <w:rFonts w:hint="eastAsia"/>
              </w:rPr>
              <w:t>连接</w:t>
            </w:r>
            <w:r w:rsidRPr="00D860C3">
              <w:rPr>
                <w:rFonts w:hint="eastAsia"/>
              </w:rPr>
              <w:t>表达式的值为</w:t>
            </w:r>
            <w:r w:rsidRPr="00D860C3">
              <w:rPr>
                <w:rFonts w:hint="eastAsia"/>
              </w:rPr>
              <w:t>true</w:t>
            </w:r>
            <w:r w:rsidRPr="00D860C3">
              <w:rPr>
                <w:rFonts w:hint="eastAsia"/>
              </w:rPr>
              <w:t>时，从两个数据集中返回行。</w:t>
            </w:r>
          </w:p>
        </w:tc>
      </w:tr>
      <w:tr w:rsidR="001A6529" w14:paraId="7A2A67EF" w14:textId="77777777" w:rsidTr="00735F6F">
        <w:tc>
          <w:tcPr>
            <w:tcW w:w="1191" w:type="dxa"/>
          </w:tcPr>
          <w:p w14:paraId="64DFBB4D" w14:textId="77777777" w:rsidR="001A6529" w:rsidRDefault="001A6529" w:rsidP="00735F6F">
            <w:pPr>
              <w:ind w:firstLineChars="0" w:firstLine="0"/>
            </w:pPr>
            <w:r>
              <w:rPr>
                <w:rFonts w:hint="eastAsia"/>
              </w:rPr>
              <w:t>左外连接</w:t>
            </w:r>
          </w:p>
        </w:tc>
        <w:tc>
          <w:tcPr>
            <w:tcW w:w="7331" w:type="dxa"/>
          </w:tcPr>
          <w:p w14:paraId="762164F1" w14:textId="77777777" w:rsidR="001A6529" w:rsidRDefault="001A6529" w:rsidP="00735F6F">
            <w:pPr>
              <w:ind w:firstLineChars="0" w:firstLine="0"/>
            </w:pPr>
            <w:r>
              <w:rPr>
                <w:rFonts w:hint="eastAsia"/>
              </w:rPr>
              <w:t>即使连接表达式的值</w:t>
            </w:r>
            <w:r w:rsidRPr="00333AAB">
              <w:rPr>
                <w:rFonts w:hint="eastAsia"/>
              </w:rPr>
              <w:t>为</w:t>
            </w:r>
            <w:r w:rsidRPr="00333AAB">
              <w:rPr>
                <w:rFonts w:hint="eastAsia"/>
              </w:rPr>
              <w:t>false</w:t>
            </w:r>
            <w:r w:rsidRPr="00333AAB">
              <w:rPr>
                <w:rFonts w:hint="eastAsia"/>
              </w:rPr>
              <w:t>，也从左数据集中返回行。</w:t>
            </w:r>
          </w:p>
        </w:tc>
      </w:tr>
      <w:tr w:rsidR="001A6529" w14:paraId="7FE911AD" w14:textId="77777777" w:rsidTr="00735F6F">
        <w:tc>
          <w:tcPr>
            <w:tcW w:w="1191" w:type="dxa"/>
          </w:tcPr>
          <w:p w14:paraId="47E23BBA" w14:textId="77777777" w:rsidR="001A6529" w:rsidRDefault="001A6529" w:rsidP="00735F6F">
            <w:pPr>
              <w:ind w:firstLineChars="0" w:firstLine="0"/>
            </w:pPr>
            <w:r>
              <w:rPr>
                <w:rFonts w:hint="eastAsia"/>
              </w:rPr>
              <w:t>右外连接</w:t>
            </w:r>
          </w:p>
        </w:tc>
        <w:tc>
          <w:tcPr>
            <w:tcW w:w="7331" w:type="dxa"/>
          </w:tcPr>
          <w:p w14:paraId="4D1A2ACE" w14:textId="77777777" w:rsidR="001A6529" w:rsidRDefault="001A6529" w:rsidP="00735F6F">
            <w:pPr>
              <w:ind w:firstLineChars="0" w:firstLine="0"/>
            </w:pPr>
            <w:r w:rsidRPr="0076102A">
              <w:rPr>
                <w:rFonts w:hint="eastAsia"/>
              </w:rPr>
              <w:t>即使连接表达式的值为</w:t>
            </w:r>
            <w:r w:rsidRPr="0076102A">
              <w:rPr>
                <w:rFonts w:hint="eastAsia"/>
              </w:rPr>
              <w:t>false</w:t>
            </w:r>
            <w:r w:rsidRPr="0076102A">
              <w:rPr>
                <w:rFonts w:hint="eastAsia"/>
              </w:rPr>
              <w:t>，也从</w:t>
            </w:r>
            <w:r>
              <w:rPr>
                <w:rFonts w:hint="eastAsia"/>
              </w:rPr>
              <w:t>右</w:t>
            </w:r>
            <w:r w:rsidRPr="0076102A">
              <w:rPr>
                <w:rFonts w:hint="eastAsia"/>
              </w:rPr>
              <w:t>数据集中返回行。</w:t>
            </w:r>
          </w:p>
        </w:tc>
      </w:tr>
      <w:tr w:rsidR="001A6529" w14:paraId="06AF571A" w14:textId="77777777" w:rsidTr="00735F6F">
        <w:tc>
          <w:tcPr>
            <w:tcW w:w="1191" w:type="dxa"/>
          </w:tcPr>
          <w:p w14:paraId="2B5808D1" w14:textId="77777777" w:rsidR="001A6529" w:rsidRDefault="001A6529" w:rsidP="00735F6F">
            <w:pPr>
              <w:ind w:firstLineChars="0" w:firstLine="0"/>
            </w:pPr>
            <w:r>
              <w:rPr>
                <w:rFonts w:hint="eastAsia"/>
              </w:rPr>
              <w:t>外连接</w:t>
            </w:r>
          </w:p>
        </w:tc>
        <w:tc>
          <w:tcPr>
            <w:tcW w:w="7331" w:type="dxa"/>
          </w:tcPr>
          <w:p w14:paraId="6B571436" w14:textId="77777777" w:rsidR="001A6529" w:rsidRDefault="001A6529" w:rsidP="00735F6F">
            <w:pPr>
              <w:ind w:firstLineChars="0" w:firstLine="0"/>
            </w:pPr>
            <w:r w:rsidRPr="00E64A7C">
              <w:rPr>
                <w:rFonts w:hint="eastAsia"/>
              </w:rPr>
              <w:t>即使连接表达式的值为</w:t>
            </w:r>
            <w:r w:rsidRPr="00E64A7C">
              <w:rPr>
                <w:rFonts w:hint="eastAsia"/>
              </w:rPr>
              <w:t>false</w:t>
            </w:r>
            <w:r w:rsidRPr="00E64A7C">
              <w:rPr>
                <w:rFonts w:hint="eastAsia"/>
              </w:rPr>
              <w:t>，也从两个数据集中返回行。</w:t>
            </w:r>
          </w:p>
        </w:tc>
      </w:tr>
      <w:tr w:rsidR="001A6529" w14:paraId="2DA459EE" w14:textId="77777777" w:rsidTr="00735F6F">
        <w:tc>
          <w:tcPr>
            <w:tcW w:w="1191" w:type="dxa"/>
          </w:tcPr>
          <w:p w14:paraId="0FAD411D" w14:textId="77777777" w:rsidR="001A6529" w:rsidRDefault="001A6529" w:rsidP="00735F6F">
            <w:pPr>
              <w:ind w:firstLineChars="0" w:firstLine="0"/>
            </w:pPr>
            <w:r>
              <w:rPr>
                <w:rFonts w:hint="eastAsia"/>
              </w:rPr>
              <w:t>左反连接</w:t>
            </w:r>
          </w:p>
        </w:tc>
        <w:tc>
          <w:tcPr>
            <w:tcW w:w="7331" w:type="dxa"/>
          </w:tcPr>
          <w:p w14:paraId="04A79FA6" w14:textId="77777777" w:rsidR="001A6529" w:rsidRDefault="001A6529" w:rsidP="00735F6F">
            <w:pPr>
              <w:ind w:firstLineChars="0" w:firstLine="0"/>
            </w:pPr>
            <w:r w:rsidRPr="002A5428">
              <w:rPr>
                <w:rFonts w:hint="eastAsia"/>
              </w:rPr>
              <w:t>当连接表达式的</w:t>
            </w:r>
            <w:r>
              <w:rPr>
                <w:rFonts w:hint="eastAsia"/>
              </w:rPr>
              <w:t>值</w:t>
            </w:r>
            <w:r w:rsidRPr="002A5428">
              <w:rPr>
                <w:rFonts w:hint="eastAsia"/>
              </w:rPr>
              <w:t>为</w:t>
            </w:r>
            <w:r w:rsidRPr="002A5428">
              <w:rPr>
                <w:rFonts w:hint="eastAsia"/>
              </w:rPr>
              <w:t>false</w:t>
            </w:r>
            <w:r w:rsidRPr="002A5428">
              <w:rPr>
                <w:rFonts w:hint="eastAsia"/>
              </w:rPr>
              <w:t>时，仅从左侧数据集中返回行。</w:t>
            </w:r>
          </w:p>
        </w:tc>
      </w:tr>
      <w:tr w:rsidR="001A6529" w14:paraId="0F8C5607" w14:textId="77777777" w:rsidTr="00735F6F">
        <w:tc>
          <w:tcPr>
            <w:tcW w:w="1191" w:type="dxa"/>
          </w:tcPr>
          <w:p w14:paraId="151AC2E6" w14:textId="77777777" w:rsidR="001A6529" w:rsidRDefault="001A6529" w:rsidP="00735F6F">
            <w:pPr>
              <w:ind w:firstLineChars="0" w:firstLine="0"/>
            </w:pPr>
            <w:r>
              <w:rPr>
                <w:rFonts w:hint="eastAsia"/>
              </w:rPr>
              <w:t>左半连接</w:t>
            </w:r>
          </w:p>
        </w:tc>
        <w:tc>
          <w:tcPr>
            <w:tcW w:w="7331" w:type="dxa"/>
          </w:tcPr>
          <w:p w14:paraId="3EB3B750" w14:textId="77777777" w:rsidR="001A6529" w:rsidRDefault="001A6529" w:rsidP="00735F6F">
            <w:pPr>
              <w:ind w:firstLineChars="0" w:firstLine="0"/>
            </w:pPr>
            <w:r w:rsidRPr="0093515A">
              <w:rPr>
                <w:rFonts w:hint="eastAsia"/>
              </w:rPr>
              <w:t>当连接表达式的值为</w:t>
            </w:r>
            <w:r w:rsidRPr="0093515A">
              <w:rPr>
                <w:rFonts w:hint="eastAsia"/>
              </w:rPr>
              <w:t>true</w:t>
            </w:r>
            <w:r w:rsidRPr="0093515A">
              <w:rPr>
                <w:rFonts w:hint="eastAsia"/>
              </w:rPr>
              <w:t>时，仅从左侧数据集中返回行。</w:t>
            </w:r>
          </w:p>
        </w:tc>
      </w:tr>
      <w:tr w:rsidR="001A6529" w14:paraId="4EB18843" w14:textId="77777777" w:rsidTr="00735F6F">
        <w:tc>
          <w:tcPr>
            <w:tcW w:w="1191" w:type="dxa"/>
          </w:tcPr>
          <w:p w14:paraId="15CCF57B" w14:textId="77777777" w:rsidR="001A6529" w:rsidRDefault="001A6529" w:rsidP="00735F6F">
            <w:pPr>
              <w:ind w:firstLineChars="0" w:firstLine="0"/>
            </w:pPr>
            <w:r>
              <w:rPr>
                <w:rFonts w:hint="eastAsia"/>
              </w:rPr>
              <w:t>交叉连接</w:t>
            </w:r>
          </w:p>
        </w:tc>
        <w:tc>
          <w:tcPr>
            <w:tcW w:w="7331" w:type="dxa"/>
          </w:tcPr>
          <w:p w14:paraId="72F2263B" w14:textId="77777777" w:rsidR="001A6529" w:rsidRDefault="001A6529" w:rsidP="00735F6F">
            <w:pPr>
              <w:ind w:firstLineChars="0" w:firstLine="0"/>
            </w:pPr>
            <w:r>
              <w:rPr>
                <w:rFonts w:hint="eastAsia"/>
              </w:rPr>
              <w:t>通过组合左侧数据集中的每一行与右侧数据集中的每一行来返回行，</w:t>
            </w:r>
            <w:r w:rsidRPr="0060124E">
              <w:rPr>
                <w:rFonts w:hint="eastAsia"/>
              </w:rPr>
              <w:t>行数将是每个数据集大小的乘积。</w:t>
            </w:r>
          </w:p>
        </w:tc>
      </w:tr>
    </w:tbl>
    <w:p w14:paraId="21047085" w14:textId="77777777" w:rsidR="00B908DC" w:rsidRDefault="00B908DC" w:rsidP="00B908DC">
      <w:pPr>
        <w:pStyle w:val="a4"/>
        <w:ind w:firstLine="420"/>
      </w:pPr>
      <w:r>
        <w:t>def</w:t>
      </w:r>
      <w:r>
        <w:rPr>
          <w:rFonts w:hint="eastAsia"/>
        </w:rPr>
        <w:t xml:space="preserve"> </w:t>
      </w:r>
      <w:proofErr w:type="gramStart"/>
      <w:r>
        <w:t>union(</w:t>
      </w:r>
      <w:proofErr w:type="gramEnd"/>
      <w:r>
        <w:t>other: Dataset[T]): Dataset[T]</w:t>
      </w:r>
    </w:p>
    <w:p w14:paraId="1E0A1DC5" w14:textId="56989AD7" w:rsidR="005F3E34" w:rsidRDefault="005F3E34" w:rsidP="005F3E34">
      <w:pPr>
        <w:pStyle w:val="a4"/>
        <w:ind w:firstLine="420"/>
      </w:pPr>
      <w:r>
        <w:t>def</w:t>
      </w:r>
      <w:r>
        <w:rPr>
          <w:rFonts w:hint="eastAsia"/>
        </w:rPr>
        <w:t xml:space="preserve"> </w:t>
      </w:r>
      <w:proofErr w:type="gramStart"/>
      <w:r>
        <w:t>join(</w:t>
      </w:r>
      <w:proofErr w:type="gramEnd"/>
      <w:r>
        <w:t>right: Dataset[_], joinExprs: Column, joinType: String): DataFrame</w:t>
      </w:r>
    </w:p>
    <w:p w14:paraId="39EAA903" w14:textId="291CF95A" w:rsidR="005F3E34" w:rsidRDefault="00936E10" w:rsidP="00936488">
      <w:pPr>
        <w:pStyle w:val="a4"/>
        <w:ind w:firstLine="420"/>
      </w:pPr>
      <w:r>
        <w:t>def</w:t>
      </w:r>
      <w:r w:rsidR="00936488">
        <w:rPr>
          <w:rFonts w:hint="eastAsia"/>
        </w:rPr>
        <w:t xml:space="preserve"> </w:t>
      </w:r>
      <w:proofErr w:type="gramStart"/>
      <w:r>
        <w:t>join(</w:t>
      </w:r>
      <w:proofErr w:type="gramEnd"/>
      <w:r>
        <w:t>right: Dataset[_], joinExprs: Column): DataFrame</w:t>
      </w:r>
    </w:p>
    <w:p w14:paraId="6D00BEB0" w14:textId="4B22C572" w:rsidR="00936E10" w:rsidRDefault="00936E10" w:rsidP="00936488">
      <w:pPr>
        <w:pStyle w:val="a4"/>
        <w:ind w:firstLine="420"/>
      </w:pPr>
      <w:r>
        <w:lastRenderedPageBreak/>
        <w:t>def</w:t>
      </w:r>
      <w:r w:rsidR="00936488">
        <w:rPr>
          <w:rFonts w:hint="eastAsia"/>
        </w:rPr>
        <w:t xml:space="preserve"> </w:t>
      </w:r>
      <w:proofErr w:type="gramStart"/>
      <w:r>
        <w:t>join(</w:t>
      </w:r>
      <w:proofErr w:type="gramEnd"/>
      <w:r>
        <w:t>right: Dataset[_], usingColumns: Seq[String], joinType: String): DataFrame</w:t>
      </w:r>
    </w:p>
    <w:p w14:paraId="1037A724" w14:textId="0D5036B7" w:rsidR="00936E10" w:rsidRDefault="000F2FBB" w:rsidP="00936488">
      <w:pPr>
        <w:pStyle w:val="a4"/>
        <w:ind w:firstLine="420"/>
      </w:pPr>
      <w:r>
        <w:t>def</w:t>
      </w:r>
      <w:r w:rsidR="00936488">
        <w:rPr>
          <w:rFonts w:hint="eastAsia"/>
        </w:rPr>
        <w:t xml:space="preserve"> </w:t>
      </w:r>
      <w:proofErr w:type="gramStart"/>
      <w:r>
        <w:t>join(</w:t>
      </w:r>
      <w:proofErr w:type="gramEnd"/>
      <w:r>
        <w:t>right: Dataset[_], usingColumns: Seq[String]): DataFrame</w:t>
      </w:r>
    </w:p>
    <w:p w14:paraId="23FC114A" w14:textId="3E4F1568" w:rsidR="000F2FBB" w:rsidRDefault="00936488" w:rsidP="00936488">
      <w:pPr>
        <w:pStyle w:val="a4"/>
        <w:ind w:firstLine="420"/>
      </w:pPr>
      <w:r>
        <w:t>def</w:t>
      </w:r>
      <w:r>
        <w:rPr>
          <w:rFonts w:hint="eastAsia"/>
        </w:rPr>
        <w:t xml:space="preserve"> </w:t>
      </w:r>
      <w:proofErr w:type="gramStart"/>
      <w:r w:rsidR="00422881">
        <w:t>join(</w:t>
      </w:r>
      <w:proofErr w:type="gramEnd"/>
      <w:r w:rsidR="00422881">
        <w:t>right: Dataset[_], usingColumn: String): DataFrame</w:t>
      </w:r>
    </w:p>
    <w:p w14:paraId="3832F97E" w14:textId="23721921" w:rsidR="00422881" w:rsidRDefault="00936488" w:rsidP="00936488">
      <w:pPr>
        <w:pStyle w:val="a4"/>
        <w:ind w:firstLine="420"/>
      </w:pPr>
      <w:r>
        <w:t>def</w:t>
      </w:r>
      <w:r>
        <w:rPr>
          <w:rFonts w:hint="eastAsia"/>
        </w:rPr>
        <w:t xml:space="preserve"> </w:t>
      </w:r>
      <w:proofErr w:type="gramStart"/>
      <w:r>
        <w:t>join(</w:t>
      </w:r>
      <w:proofErr w:type="gramEnd"/>
      <w:r>
        <w:t>right: Dataset[_]): DataFrame</w:t>
      </w:r>
    </w:p>
    <w:p w14:paraId="425D69D8" w14:textId="4719E60A" w:rsidR="00B908DC" w:rsidRDefault="00B908DC" w:rsidP="000F7645">
      <w:pPr>
        <w:pStyle w:val="a4"/>
        <w:ind w:firstLine="420"/>
      </w:pPr>
      <w:r>
        <w:t>def</w:t>
      </w:r>
      <w:r>
        <w:rPr>
          <w:rFonts w:hint="eastAsia"/>
        </w:rPr>
        <w:t xml:space="preserve"> </w:t>
      </w:r>
      <w:r>
        <w:t>joinWith[U</w:t>
      </w:r>
      <w:proofErr w:type="gramStart"/>
      <w:r>
        <w:t>](</w:t>
      </w:r>
      <w:proofErr w:type="gramEnd"/>
      <w:r>
        <w:t>other: Dataset[U], condition: Column): Dataset[(T, U)]</w:t>
      </w:r>
    </w:p>
    <w:p w14:paraId="479ADD82" w14:textId="4BD30211" w:rsidR="00B908DC" w:rsidRPr="00B908DC" w:rsidRDefault="000F7645" w:rsidP="000F7645">
      <w:pPr>
        <w:pStyle w:val="a4"/>
        <w:ind w:firstLine="420"/>
      </w:pPr>
      <w:r>
        <w:t>def</w:t>
      </w:r>
      <w:r>
        <w:rPr>
          <w:rFonts w:hint="eastAsia"/>
        </w:rPr>
        <w:t xml:space="preserve"> </w:t>
      </w:r>
      <w:r>
        <w:t>joinWith[U</w:t>
      </w:r>
      <w:proofErr w:type="gramStart"/>
      <w:r>
        <w:t>](</w:t>
      </w:r>
      <w:proofErr w:type="gramEnd"/>
      <w:r>
        <w:t>other: Dataset[U], condition: Column, joinType: String): Dataset[(T, U)]</w:t>
      </w:r>
    </w:p>
    <w:p w14:paraId="08D5796B" w14:textId="4FBE302F" w:rsidR="007F09CB" w:rsidRPr="002C6B7F" w:rsidRDefault="007F09CB" w:rsidP="007F09CB">
      <w:pPr>
        <w:ind w:firstLine="420"/>
      </w:pPr>
      <w:r w:rsidRPr="002C6B7F">
        <w:rPr>
          <w:rFonts w:hint="eastAsia"/>
        </w:rPr>
        <w:t>先</w:t>
      </w:r>
      <w:r>
        <w:rPr>
          <w:rFonts w:hint="eastAsia"/>
        </w:rPr>
        <w:t>定义</w:t>
      </w:r>
      <w:r w:rsidRPr="002C6B7F">
        <w:rPr>
          <w:rFonts w:hint="eastAsia"/>
        </w:rPr>
        <w:t>两个</w:t>
      </w:r>
      <w:r w:rsidR="00AF7394">
        <w:rPr>
          <w:rFonts w:hint="eastAsia"/>
        </w:rPr>
        <w:t>DataFrame</w:t>
      </w:r>
      <w:r w:rsidRPr="002C6B7F">
        <w:rPr>
          <w:rFonts w:hint="eastAsia"/>
        </w:rPr>
        <w:t>：</w:t>
      </w:r>
    </w:p>
    <w:p w14:paraId="009FB22D" w14:textId="71E77386" w:rsidR="007F09CB" w:rsidRDefault="0034008E" w:rsidP="007F09CB">
      <w:pPr>
        <w:pStyle w:val="a7"/>
      </w:pPr>
      <w:r>
        <w:t xml:space="preserve">scala&gt; </w:t>
      </w:r>
      <w:r w:rsidR="007F09CB">
        <w:t xml:space="preserve">val df1 = </w:t>
      </w:r>
      <w:proofErr w:type="gramStart"/>
      <w:r w:rsidR="007F09CB">
        <w:t>spark.createDataset</w:t>
      </w:r>
      <w:proofErr w:type="gramEnd"/>
      <w:r w:rsidR="007F09CB">
        <w:t>(Seq(("Ivan", 1, 2), ("Tom", 3, 4), ("John", 3, 5), ("Tom", 4, 6))).toDF("col1", "col2", "col3")</w:t>
      </w:r>
    </w:p>
    <w:p w14:paraId="09831396" w14:textId="77777777" w:rsidR="007F09CB" w:rsidRDefault="007F09CB" w:rsidP="007F09CB">
      <w:pPr>
        <w:pStyle w:val="a7"/>
      </w:pPr>
      <w:r>
        <w:t xml:space="preserve">df1: </w:t>
      </w:r>
      <w:proofErr w:type="gramStart"/>
      <w:r>
        <w:t>org.apache.spark.sql.DataFrame</w:t>
      </w:r>
      <w:proofErr w:type="gramEnd"/>
      <w:r>
        <w:t xml:space="preserve"> = [col1: string, col2: int ... 1 more field]</w:t>
      </w:r>
    </w:p>
    <w:p w14:paraId="04930D8E" w14:textId="77777777" w:rsidR="007F09CB" w:rsidRDefault="007F09CB" w:rsidP="007F09CB">
      <w:pPr>
        <w:pStyle w:val="a7"/>
      </w:pPr>
    </w:p>
    <w:p w14:paraId="187BB813" w14:textId="7935F128" w:rsidR="007F09CB" w:rsidRDefault="007F09CB" w:rsidP="007F09CB">
      <w:pPr>
        <w:pStyle w:val="a7"/>
      </w:pPr>
      <w:r>
        <w:t xml:space="preserve">scala&gt; val df2 = </w:t>
      </w:r>
      <w:proofErr w:type="gramStart"/>
      <w:r>
        <w:t>spark.createDataset</w:t>
      </w:r>
      <w:proofErr w:type="gramEnd"/>
      <w:r>
        <w:t>(Seq(("Ivan", 2, 2), ("Tom", 3, 5), ("Jack", 3, 5), ("Tom", 4, 6), ("Rose", 1, 2), ("Ivan", 1, 5), ("Marry", 5, 6))).toDF("col1", "col2", "col4")</w:t>
      </w:r>
    </w:p>
    <w:p w14:paraId="5D516490" w14:textId="77777777" w:rsidR="007F09CB" w:rsidRDefault="007F09CB" w:rsidP="007F09CB">
      <w:pPr>
        <w:pStyle w:val="a7"/>
      </w:pPr>
      <w:r>
        <w:t xml:space="preserve">df2: </w:t>
      </w:r>
      <w:proofErr w:type="gramStart"/>
      <w:r>
        <w:t>org.apache.spark.sql.DataFrame</w:t>
      </w:r>
      <w:proofErr w:type="gramEnd"/>
      <w:r>
        <w:t xml:space="preserve"> = [col1: string, col2: int ... 1 more field]</w:t>
      </w:r>
    </w:p>
    <w:p w14:paraId="168BDE97" w14:textId="77777777" w:rsidR="007F09CB" w:rsidRDefault="007F09CB" w:rsidP="007F09CB">
      <w:pPr>
        <w:pStyle w:val="a7"/>
      </w:pPr>
    </w:p>
    <w:p w14:paraId="0EE702CD" w14:textId="7A93D4B4" w:rsidR="007F09CB" w:rsidRDefault="007F09CB" w:rsidP="007F09CB">
      <w:pPr>
        <w:pStyle w:val="a7"/>
      </w:pPr>
      <w:r>
        <w:t>scala&gt; df1.show()</w:t>
      </w:r>
    </w:p>
    <w:p w14:paraId="4F6331F0" w14:textId="77777777" w:rsidR="007F09CB" w:rsidRDefault="007F09CB" w:rsidP="007F09CB">
      <w:pPr>
        <w:pStyle w:val="a7"/>
      </w:pPr>
      <w:r>
        <w:t>+----+----+----+</w:t>
      </w:r>
    </w:p>
    <w:p w14:paraId="2B7F9842" w14:textId="77777777" w:rsidR="007F09CB" w:rsidRDefault="007F09CB" w:rsidP="007F09CB">
      <w:pPr>
        <w:pStyle w:val="a7"/>
      </w:pPr>
      <w:r>
        <w:t>|col1|col2|col3|</w:t>
      </w:r>
    </w:p>
    <w:p w14:paraId="5900EE2C" w14:textId="77777777" w:rsidR="007F09CB" w:rsidRDefault="007F09CB" w:rsidP="007F09CB">
      <w:pPr>
        <w:pStyle w:val="a7"/>
      </w:pPr>
      <w:r>
        <w:t>+----+----+----+</w:t>
      </w:r>
    </w:p>
    <w:p w14:paraId="13BDF1CB" w14:textId="77777777" w:rsidR="007F09CB" w:rsidRDefault="007F09CB" w:rsidP="007F09CB">
      <w:pPr>
        <w:pStyle w:val="a7"/>
      </w:pPr>
      <w:r>
        <w:t>|Ivan|   1|   2|</w:t>
      </w:r>
    </w:p>
    <w:p w14:paraId="78F1AA1F" w14:textId="77777777" w:rsidR="007F09CB" w:rsidRDefault="007F09CB" w:rsidP="007F09CB">
      <w:pPr>
        <w:pStyle w:val="a7"/>
      </w:pPr>
      <w:r>
        <w:t>| Tom|   3|   4|</w:t>
      </w:r>
    </w:p>
    <w:p w14:paraId="6A185BFF" w14:textId="77777777" w:rsidR="007F09CB" w:rsidRDefault="007F09CB" w:rsidP="007F09CB">
      <w:pPr>
        <w:pStyle w:val="a7"/>
      </w:pPr>
      <w:r>
        <w:t>|John|   3|   5|</w:t>
      </w:r>
    </w:p>
    <w:p w14:paraId="438E45D7" w14:textId="77777777" w:rsidR="007F09CB" w:rsidRDefault="007F09CB" w:rsidP="007F09CB">
      <w:pPr>
        <w:pStyle w:val="a7"/>
      </w:pPr>
      <w:r>
        <w:t>| Tom|   4|   6|</w:t>
      </w:r>
    </w:p>
    <w:p w14:paraId="441A1AC7" w14:textId="77777777" w:rsidR="007F09CB" w:rsidRDefault="007F09CB" w:rsidP="007F09CB">
      <w:pPr>
        <w:pStyle w:val="a7"/>
      </w:pPr>
      <w:r>
        <w:t>+----+----+----+</w:t>
      </w:r>
    </w:p>
    <w:p w14:paraId="38821DAF" w14:textId="77777777" w:rsidR="007F09CB" w:rsidRDefault="007F09CB" w:rsidP="007F09CB">
      <w:pPr>
        <w:pStyle w:val="a7"/>
      </w:pPr>
    </w:p>
    <w:p w14:paraId="72B990CC" w14:textId="77777777" w:rsidR="007F09CB" w:rsidRDefault="007F09CB" w:rsidP="007F09CB">
      <w:pPr>
        <w:pStyle w:val="a7"/>
      </w:pPr>
    </w:p>
    <w:p w14:paraId="53F4D439" w14:textId="0D27BE5C" w:rsidR="007F09CB" w:rsidRDefault="007F09CB" w:rsidP="007F09CB">
      <w:pPr>
        <w:pStyle w:val="a7"/>
      </w:pPr>
      <w:r>
        <w:t>scala&gt; df2.show()</w:t>
      </w:r>
    </w:p>
    <w:p w14:paraId="727E811F" w14:textId="77777777" w:rsidR="007F09CB" w:rsidRDefault="007F09CB" w:rsidP="007F09CB">
      <w:pPr>
        <w:pStyle w:val="a7"/>
      </w:pPr>
      <w:r>
        <w:t>+-----+----+----+</w:t>
      </w:r>
    </w:p>
    <w:p w14:paraId="7A2C6A1C" w14:textId="77777777" w:rsidR="007F09CB" w:rsidRDefault="007F09CB" w:rsidP="007F09CB">
      <w:pPr>
        <w:pStyle w:val="a7"/>
      </w:pPr>
      <w:r>
        <w:t>| col1|col2|col4|</w:t>
      </w:r>
    </w:p>
    <w:p w14:paraId="14EFAB16" w14:textId="77777777" w:rsidR="007F09CB" w:rsidRDefault="007F09CB" w:rsidP="007F09CB">
      <w:pPr>
        <w:pStyle w:val="a7"/>
      </w:pPr>
      <w:r>
        <w:t>+-----+----+----+</w:t>
      </w:r>
    </w:p>
    <w:p w14:paraId="498328A8" w14:textId="77777777" w:rsidR="007F09CB" w:rsidRDefault="007F09CB" w:rsidP="007F09CB">
      <w:pPr>
        <w:pStyle w:val="a7"/>
      </w:pPr>
      <w:r>
        <w:t>| Ivan|   2|   2|</w:t>
      </w:r>
    </w:p>
    <w:p w14:paraId="47BBA1AD" w14:textId="77777777" w:rsidR="007F09CB" w:rsidRDefault="007F09CB" w:rsidP="007F09CB">
      <w:pPr>
        <w:pStyle w:val="a7"/>
      </w:pPr>
      <w:proofErr w:type="gramStart"/>
      <w:r>
        <w:t>|  Tom</w:t>
      </w:r>
      <w:proofErr w:type="gramEnd"/>
      <w:r>
        <w:t>|   3|   5|</w:t>
      </w:r>
    </w:p>
    <w:p w14:paraId="0436523A" w14:textId="77777777" w:rsidR="007F09CB" w:rsidRDefault="007F09CB" w:rsidP="007F09CB">
      <w:pPr>
        <w:pStyle w:val="a7"/>
      </w:pPr>
      <w:r>
        <w:t>| Jack|   3|   5|</w:t>
      </w:r>
    </w:p>
    <w:p w14:paraId="32FD2F85" w14:textId="77777777" w:rsidR="007F09CB" w:rsidRDefault="007F09CB" w:rsidP="007F09CB">
      <w:pPr>
        <w:pStyle w:val="a7"/>
      </w:pPr>
      <w:proofErr w:type="gramStart"/>
      <w:r>
        <w:t>|  Tom</w:t>
      </w:r>
      <w:proofErr w:type="gramEnd"/>
      <w:r>
        <w:t>|   4|   6|</w:t>
      </w:r>
    </w:p>
    <w:p w14:paraId="3614E0DA" w14:textId="77777777" w:rsidR="007F09CB" w:rsidRDefault="007F09CB" w:rsidP="007F09CB">
      <w:pPr>
        <w:pStyle w:val="a7"/>
      </w:pPr>
      <w:r>
        <w:t>| Rose|   1|   2|</w:t>
      </w:r>
    </w:p>
    <w:p w14:paraId="5A02D560" w14:textId="77777777" w:rsidR="007F09CB" w:rsidRDefault="007F09CB" w:rsidP="007F09CB">
      <w:pPr>
        <w:pStyle w:val="a7"/>
      </w:pPr>
      <w:r>
        <w:t>| Ivan|   1|   5|</w:t>
      </w:r>
    </w:p>
    <w:p w14:paraId="39C096F9" w14:textId="77777777" w:rsidR="007F09CB" w:rsidRDefault="007F09CB" w:rsidP="007F09CB">
      <w:pPr>
        <w:pStyle w:val="a7"/>
      </w:pPr>
      <w:r>
        <w:t>|Marry|   5|   6|</w:t>
      </w:r>
    </w:p>
    <w:p w14:paraId="2C6C92CB" w14:textId="77777777" w:rsidR="007F09CB" w:rsidRDefault="007F09CB" w:rsidP="007F09CB">
      <w:pPr>
        <w:pStyle w:val="a7"/>
      </w:pPr>
      <w:r>
        <w:t>+-----+----+----+</w:t>
      </w:r>
    </w:p>
    <w:p w14:paraId="5C484265" w14:textId="13FBE919" w:rsidR="007F09CB" w:rsidRDefault="007F09CB" w:rsidP="007F09CB">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25</w:t>
      </w:r>
      <w:r w:rsidR="00814322">
        <w:fldChar w:fldCharType="end"/>
      </w:r>
    </w:p>
    <w:p w14:paraId="05516D51" w14:textId="59087750" w:rsidR="000870CB" w:rsidRPr="000870CB" w:rsidRDefault="000870CB" w:rsidP="000870CB">
      <w:pPr>
        <w:pStyle w:val="Heading4"/>
      </w:pPr>
      <w:r>
        <w:rPr>
          <w:rFonts w:hint="eastAsia"/>
        </w:rPr>
        <w:t>union</w:t>
      </w:r>
    </w:p>
    <w:p w14:paraId="6ECC2AC1" w14:textId="77777777" w:rsidR="00866AC5" w:rsidRDefault="00866AC5" w:rsidP="00866AC5">
      <w:pPr>
        <w:pStyle w:val="a7"/>
      </w:pPr>
      <w:r>
        <w:t>scala&gt; df1.union(df2</w:t>
      </w:r>
      <w:proofErr w:type="gramStart"/>
      <w:r>
        <w:t>).show</w:t>
      </w:r>
      <w:proofErr w:type="gramEnd"/>
    </w:p>
    <w:p w14:paraId="29912600" w14:textId="77777777" w:rsidR="00866AC5" w:rsidRDefault="00866AC5" w:rsidP="00866AC5">
      <w:pPr>
        <w:pStyle w:val="a7"/>
      </w:pPr>
      <w:r>
        <w:t>+-----+----+----+</w:t>
      </w:r>
    </w:p>
    <w:p w14:paraId="406B9974" w14:textId="77777777" w:rsidR="00866AC5" w:rsidRDefault="00866AC5" w:rsidP="00866AC5">
      <w:pPr>
        <w:pStyle w:val="a7"/>
      </w:pPr>
      <w:r>
        <w:t>| col1|col2|col3|</w:t>
      </w:r>
    </w:p>
    <w:p w14:paraId="7AEACD9B" w14:textId="77777777" w:rsidR="00866AC5" w:rsidRDefault="00866AC5" w:rsidP="00866AC5">
      <w:pPr>
        <w:pStyle w:val="a7"/>
      </w:pPr>
      <w:r>
        <w:t>+-----+----+----+</w:t>
      </w:r>
    </w:p>
    <w:p w14:paraId="1CDEA4AD" w14:textId="77777777" w:rsidR="00866AC5" w:rsidRDefault="00866AC5" w:rsidP="00866AC5">
      <w:pPr>
        <w:pStyle w:val="a7"/>
      </w:pPr>
      <w:r>
        <w:t>| Ivan|   1|   2|</w:t>
      </w:r>
    </w:p>
    <w:p w14:paraId="246053F2" w14:textId="77777777" w:rsidR="00866AC5" w:rsidRDefault="00866AC5" w:rsidP="00866AC5">
      <w:pPr>
        <w:pStyle w:val="a7"/>
      </w:pPr>
      <w:proofErr w:type="gramStart"/>
      <w:r>
        <w:t>|  Tom</w:t>
      </w:r>
      <w:proofErr w:type="gramEnd"/>
      <w:r>
        <w:t>|   3|   4|</w:t>
      </w:r>
    </w:p>
    <w:p w14:paraId="1E812F40" w14:textId="77777777" w:rsidR="00866AC5" w:rsidRDefault="00866AC5" w:rsidP="00866AC5">
      <w:pPr>
        <w:pStyle w:val="a7"/>
      </w:pPr>
      <w:r>
        <w:t>| John|   3|   5|</w:t>
      </w:r>
    </w:p>
    <w:p w14:paraId="5CFE76E6" w14:textId="77777777" w:rsidR="00866AC5" w:rsidRDefault="00866AC5" w:rsidP="00866AC5">
      <w:pPr>
        <w:pStyle w:val="a7"/>
      </w:pPr>
      <w:proofErr w:type="gramStart"/>
      <w:r>
        <w:lastRenderedPageBreak/>
        <w:t>|  Tom</w:t>
      </w:r>
      <w:proofErr w:type="gramEnd"/>
      <w:r>
        <w:t>|   4|   6|</w:t>
      </w:r>
    </w:p>
    <w:p w14:paraId="29244ECA" w14:textId="77777777" w:rsidR="00866AC5" w:rsidRDefault="00866AC5" w:rsidP="00866AC5">
      <w:pPr>
        <w:pStyle w:val="a7"/>
      </w:pPr>
      <w:r>
        <w:t>| Ivan|   2|   2|</w:t>
      </w:r>
    </w:p>
    <w:p w14:paraId="70EF712C" w14:textId="77777777" w:rsidR="00866AC5" w:rsidRDefault="00866AC5" w:rsidP="00866AC5">
      <w:pPr>
        <w:pStyle w:val="a7"/>
      </w:pPr>
      <w:proofErr w:type="gramStart"/>
      <w:r>
        <w:t>|  Tom</w:t>
      </w:r>
      <w:proofErr w:type="gramEnd"/>
      <w:r>
        <w:t>|   3|   5|</w:t>
      </w:r>
    </w:p>
    <w:p w14:paraId="2CD5A45D" w14:textId="77777777" w:rsidR="00866AC5" w:rsidRDefault="00866AC5" w:rsidP="00866AC5">
      <w:pPr>
        <w:pStyle w:val="a7"/>
      </w:pPr>
      <w:r>
        <w:t>| Jack|   3|   5|</w:t>
      </w:r>
    </w:p>
    <w:p w14:paraId="1B0F5589" w14:textId="77777777" w:rsidR="00866AC5" w:rsidRDefault="00866AC5" w:rsidP="00866AC5">
      <w:pPr>
        <w:pStyle w:val="a7"/>
      </w:pPr>
      <w:proofErr w:type="gramStart"/>
      <w:r>
        <w:t>|  Tom</w:t>
      </w:r>
      <w:proofErr w:type="gramEnd"/>
      <w:r>
        <w:t>|   4|   6|</w:t>
      </w:r>
    </w:p>
    <w:p w14:paraId="365122C4" w14:textId="77777777" w:rsidR="00866AC5" w:rsidRDefault="00866AC5" w:rsidP="00866AC5">
      <w:pPr>
        <w:pStyle w:val="a7"/>
      </w:pPr>
      <w:r>
        <w:t>| Rose|   1|   2|</w:t>
      </w:r>
    </w:p>
    <w:p w14:paraId="61AF834E" w14:textId="77777777" w:rsidR="00866AC5" w:rsidRDefault="00866AC5" w:rsidP="00866AC5">
      <w:pPr>
        <w:pStyle w:val="a7"/>
      </w:pPr>
      <w:r>
        <w:t>| Ivan|   1|   5|</w:t>
      </w:r>
    </w:p>
    <w:p w14:paraId="254D39D4" w14:textId="77777777" w:rsidR="00866AC5" w:rsidRDefault="00866AC5" w:rsidP="00866AC5">
      <w:pPr>
        <w:pStyle w:val="a7"/>
      </w:pPr>
      <w:r>
        <w:t>|Marry|   5|   6|</w:t>
      </w:r>
    </w:p>
    <w:p w14:paraId="48904B85" w14:textId="1EB04279" w:rsidR="008048AE" w:rsidRPr="008048AE" w:rsidRDefault="00866AC5" w:rsidP="00866AC5">
      <w:pPr>
        <w:pStyle w:val="a7"/>
      </w:pPr>
      <w:r>
        <w:t>+-----+----+----+</w:t>
      </w:r>
    </w:p>
    <w:p w14:paraId="70647950" w14:textId="753169EA" w:rsidR="00E94FE6" w:rsidRDefault="00E94FE6" w:rsidP="00E94FE6">
      <w:pPr>
        <w:pStyle w:val="Heading4"/>
      </w:pPr>
      <w:r>
        <w:rPr>
          <w:rFonts w:hint="eastAsia"/>
        </w:rPr>
        <w:t>内连接</w:t>
      </w:r>
    </w:p>
    <w:p w14:paraId="50E23A90" w14:textId="38E37191" w:rsidR="00CA31B3" w:rsidRDefault="00CA31B3" w:rsidP="007F09CB">
      <w:pPr>
        <w:ind w:firstLine="420"/>
      </w:pPr>
      <w:r>
        <w:rPr>
          <w:rFonts w:hint="eastAsia"/>
        </w:rPr>
        <w:t>这是最常用的连接类型，其连接表达式包含在两个数据集中</w:t>
      </w:r>
      <w:r w:rsidRPr="00CA31B3">
        <w:rPr>
          <w:rFonts w:hint="eastAsia"/>
        </w:rPr>
        <w:t>列的相等性比较。</w:t>
      </w:r>
      <w:r>
        <w:rPr>
          <w:rFonts w:hint="eastAsia"/>
        </w:rPr>
        <w:t>仅当连接</w:t>
      </w:r>
      <w:r w:rsidRPr="00CA31B3">
        <w:rPr>
          <w:rFonts w:hint="eastAsia"/>
        </w:rPr>
        <w:t>表达式的计算结果为</w:t>
      </w:r>
      <w:r w:rsidRPr="00CA31B3">
        <w:rPr>
          <w:rFonts w:hint="eastAsia"/>
        </w:rPr>
        <w:t>true</w:t>
      </w:r>
      <w:r w:rsidR="00254881">
        <w:rPr>
          <w:rFonts w:hint="eastAsia"/>
        </w:rPr>
        <w:t>时，换句话说</w:t>
      </w:r>
      <w:r w:rsidR="00DF2EC9">
        <w:rPr>
          <w:rFonts w:hint="eastAsia"/>
        </w:rPr>
        <w:t>当两个数据集中的连接</w:t>
      </w:r>
      <w:r w:rsidR="0016250F">
        <w:rPr>
          <w:rFonts w:hint="eastAsia"/>
        </w:rPr>
        <w:t>列值相同时，连接</w:t>
      </w:r>
      <w:r w:rsidR="00BD517E">
        <w:rPr>
          <w:rFonts w:hint="eastAsia"/>
        </w:rPr>
        <w:t>的数据集才包含行，</w:t>
      </w:r>
      <w:r w:rsidR="00872AF7">
        <w:rPr>
          <w:rFonts w:hint="eastAsia"/>
        </w:rPr>
        <w:t>列值</w:t>
      </w:r>
      <w:r w:rsidRPr="00CA31B3">
        <w:rPr>
          <w:rFonts w:hint="eastAsia"/>
        </w:rPr>
        <w:t>没有匹配</w:t>
      </w:r>
      <w:r w:rsidR="00BD517E">
        <w:rPr>
          <w:rFonts w:hint="eastAsia"/>
        </w:rPr>
        <w:t>成功的</w:t>
      </w:r>
      <w:r w:rsidR="00270F69">
        <w:rPr>
          <w:rFonts w:hint="eastAsia"/>
        </w:rPr>
        <w:t>行将从合并的数据集中排除，如果连接表达式使用相等性比较，则连接</w:t>
      </w:r>
      <w:r w:rsidRPr="00CA31B3">
        <w:rPr>
          <w:rFonts w:hint="eastAsia"/>
        </w:rPr>
        <w:t>表中的行数将仅与较小数据集的大小一样大。在</w:t>
      </w:r>
      <w:r w:rsidRPr="00CA31B3">
        <w:rPr>
          <w:rFonts w:hint="eastAsia"/>
        </w:rPr>
        <w:t>Spark SQL</w:t>
      </w:r>
      <w:r w:rsidR="00695B5C">
        <w:rPr>
          <w:rFonts w:hint="eastAsia"/>
        </w:rPr>
        <w:t>中，内连接是默认连接</w:t>
      </w:r>
      <w:r w:rsidR="000A0006">
        <w:rPr>
          <w:rFonts w:hint="eastAsia"/>
        </w:rPr>
        <w:t>类型，因此在连接</w:t>
      </w:r>
      <w:r w:rsidR="00F11D97">
        <w:rPr>
          <w:rFonts w:hint="eastAsia"/>
        </w:rPr>
        <w:t>转换中指定</w:t>
      </w:r>
      <w:r w:rsidR="008F55ED">
        <w:rPr>
          <w:rFonts w:hint="eastAsia"/>
        </w:rPr>
        <w:t>内连接</w:t>
      </w:r>
      <w:r w:rsidRPr="00CA31B3">
        <w:rPr>
          <w:rFonts w:hint="eastAsia"/>
        </w:rPr>
        <w:t>是可选的。</w:t>
      </w:r>
    </w:p>
    <w:p w14:paraId="2BDDFAE4" w14:textId="1CEFCF16" w:rsidR="007F09CB" w:rsidRDefault="007F09CB" w:rsidP="007F09CB">
      <w:pPr>
        <w:pStyle w:val="a7"/>
      </w:pPr>
      <w:r>
        <w:t>scala&gt; df1.join(df2, "col1"</w:t>
      </w:r>
      <w:proofErr w:type="gramStart"/>
      <w:r>
        <w:t>)</w:t>
      </w:r>
      <w:r w:rsidR="00460EFD">
        <w:rPr>
          <w:rFonts w:hint="eastAsia"/>
        </w:rPr>
        <w:t>.show</w:t>
      </w:r>
      <w:proofErr w:type="gramEnd"/>
    </w:p>
    <w:p w14:paraId="36E84833" w14:textId="77777777" w:rsidR="00460EFD" w:rsidRDefault="00460EFD" w:rsidP="007F09CB">
      <w:pPr>
        <w:pStyle w:val="a7"/>
      </w:pPr>
    </w:p>
    <w:p w14:paraId="128AF383" w14:textId="77777777" w:rsidR="007F09CB" w:rsidRDefault="007F09CB" w:rsidP="007F09CB">
      <w:pPr>
        <w:pStyle w:val="a7"/>
      </w:pPr>
      <w:r>
        <w:t>+----+----+----+----+----+</w:t>
      </w:r>
    </w:p>
    <w:p w14:paraId="77ACAF9E" w14:textId="77777777" w:rsidR="007F09CB" w:rsidRDefault="007F09CB" w:rsidP="007F09CB">
      <w:pPr>
        <w:pStyle w:val="a7"/>
      </w:pPr>
      <w:r>
        <w:t>|col1|col2|col3|col2|col4|</w:t>
      </w:r>
    </w:p>
    <w:p w14:paraId="36DA4818" w14:textId="77777777" w:rsidR="007F09CB" w:rsidRDefault="007F09CB" w:rsidP="007F09CB">
      <w:pPr>
        <w:pStyle w:val="a7"/>
      </w:pPr>
      <w:r>
        <w:t>+----+----+----+----+----+</w:t>
      </w:r>
    </w:p>
    <w:p w14:paraId="6F0C98C2" w14:textId="77777777" w:rsidR="007F09CB" w:rsidRDefault="007F09CB" w:rsidP="007F09CB">
      <w:pPr>
        <w:pStyle w:val="a7"/>
      </w:pPr>
      <w:r>
        <w:t>|Ivan|   1|   2|   1|   5|</w:t>
      </w:r>
    </w:p>
    <w:p w14:paraId="514D34B9" w14:textId="77777777" w:rsidR="007F09CB" w:rsidRDefault="007F09CB" w:rsidP="007F09CB">
      <w:pPr>
        <w:pStyle w:val="a7"/>
      </w:pPr>
      <w:r>
        <w:t>|Ivan|   1|   2|   2|   2|</w:t>
      </w:r>
    </w:p>
    <w:p w14:paraId="19EC8CEE" w14:textId="77777777" w:rsidR="007F09CB" w:rsidRDefault="007F09CB" w:rsidP="007F09CB">
      <w:pPr>
        <w:pStyle w:val="a7"/>
      </w:pPr>
      <w:r>
        <w:t>| Tom|   3|   4|   4|   6|</w:t>
      </w:r>
    </w:p>
    <w:p w14:paraId="22E73345" w14:textId="77777777" w:rsidR="007F09CB" w:rsidRDefault="007F09CB" w:rsidP="007F09CB">
      <w:pPr>
        <w:pStyle w:val="a7"/>
      </w:pPr>
      <w:r>
        <w:t>| Tom|   3|   4|   3|   5|</w:t>
      </w:r>
    </w:p>
    <w:p w14:paraId="1AA6A95F" w14:textId="77777777" w:rsidR="007F09CB" w:rsidRDefault="007F09CB" w:rsidP="007F09CB">
      <w:pPr>
        <w:pStyle w:val="a7"/>
      </w:pPr>
      <w:r>
        <w:t>| Tom|   4|   6|   4|   6|</w:t>
      </w:r>
    </w:p>
    <w:p w14:paraId="06BC6A0C" w14:textId="77777777" w:rsidR="007F09CB" w:rsidRDefault="007F09CB" w:rsidP="007F09CB">
      <w:pPr>
        <w:pStyle w:val="a7"/>
      </w:pPr>
      <w:r>
        <w:t>| Tom|   4|   6|   3|   5|</w:t>
      </w:r>
    </w:p>
    <w:p w14:paraId="053CFB3F" w14:textId="77777777" w:rsidR="007F09CB" w:rsidRDefault="007F09CB" w:rsidP="007F09CB">
      <w:pPr>
        <w:pStyle w:val="a7"/>
      </w:pPr>
      <w:r>
        <w:t>+----+----+----+----+----+</w:t>
      </w:r>
    </w:p>
    <w:p w14:paraId="0F7F4BCC" w14:textId="77777777" w:rsidR="007F09CB" w:rsidRDefault="007F09CB" w:rsidP="007F09CB">
      <w:pPr>
        <w:pStyle w:val="a7"/>
      </w:pPr>
    </w:p>
    <w:p w14:paraId="218B9585" w14:textId="4DB6B10C" w:rsidR="007F09CB" w:rsidRDefault="007F09CB" w:rsidP="007F09CB">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26</w:t>
      </w:r>
      <w:r w:rsidR="00814322">
        <w:fldChar w:fldCharType="end"/>
      </w:r>
    </w:p>
    <w:p w14:paraId="02F3E2F1" w14:textId="72367D31" w:rsidR="007F09CB" w:rsidRPr="00A931EC" w:rsidRDefault="007F09CB" w:rsidP="007F09CB">
      <w:pPr>
        <w:ind w:firstLine="420"/>
      </w:pPr>
      <w:r w:rsidRPr="00A931EC">
        <w:rPr>
          <w:rFonts w:hint="eastAsia"/>
        </w:rPr>
        <w:t>还是内连接，这次用</w:t>
      </w:r>
      <w:r w:rsidRPr="00A931EC">
        <w:rPr>
          <w:rFonts w:hint="eastAsia"/>
        </w:rPr>
        <w:t>joinWith</w:t>
      </w:r>
      <w:r w:rsidR="00896BF8">
        <w:rPr>
          <w:rFonts w:hint="eastAsia"/>
        </w:rPr>
        <w:t>，这</w:t>
      </w:r>
      <w:r w:rsidRPr="00A931EC">
        <w:rPr>
          <w:rFonts w:hint="eastAsia"/>
        </w:rPr>
        <w:t>和</w:t>
      </w:r>
      <w:r w:rsidRPr="00A931EC">
        <w:rPr>
          <w:rFonts w:hint="eastAsia"/>
        </w:rPr>
        <w:t>join</w:t>
      </w:r>
      <w:r w:rsidRPr="00A931EC">
        <w:rPr>
          <w:rFonts w:hint="eastAsia"/>
        </w:rPr>
        <w:t>的区别是连接后的新</w:t>
      </w:r>
      <w:r w:rsidR="00896BF8">
        <w:rPr>
          <w:rFonts w:hint="eastAsia"/>
        </w:rPr>
        <w:t>数据集</w:t>
      </w:r>
      <w:r w:rsidRPr="00A931EC">
        <w:rPr>
          <w:rFonts w:hint="eastAsia"/>
        </w:rPr>
        <w:t>的</w:t>
      </w:r>
      <w:r w:rsidR="00896BF8">
        <w:rPr>
          <w:rFonts w:hint="eastAsia"/>
        </w:rPr>
        <w:t>结构</w:t>
      </w:r>
      <w:r w:rsidRPr="00A931EC">
        <w:rPr>
          <w:rFonts w:hint="eastAsia"/>
        </w:rPr>
        <w:t>会不一样，注意和上面的对比一下</w:t>
      </w:r>
      <w:r>
        <w:rPr>
          <w:rFonts w:hint="eastAsia"/>
        </w:rPr>
        <w:t>：</w:t>
      </w:r>
    </w:p>
    <w:p w14:paraId="6155DFEF" w14:textId="67D5DA4B" w:rsidR="007F09CB" w:rsidRDefault="007F09CB" w:rsidP="007F09CB">
      <w:pPr>
        <w:pStyle w:val="a7"/>
      </w:pPr>
      <w:r>
        <w:t>sc</w:t>
      </w:r>
      <w:r w:rsidR="00925110">
        <w:t xml:space="preserve">ala&gt; </w:t>
      </w:r>
      <w:r>
        <w:t>df1.joinWith(df2, df1("col1") === df2("col1")</w:t>
      </w:r>
      <w:proofErr w:type="gramStart"/>
      <w:r>
        <w:t>)</w:t>
      </w:r>
      <w:r w:rsidR="00A12B45">
        <w:rPr>
          <w:rFonts w:hint="eastAsia"/>
        </w:rPr>
        <w:t>.show</w:t>
      </w:r>
      <w:proofErr w:type="gramEnd"/>
    </w:p>
    <w:p w14:paraId="303BFB88" w14:textId="77777777" w:rsidR="00A12B45" w:rsidRDefault="00A12B45" w:rsidP="007F09CB">
      <w:pPr>
        <w:pStyle w:val="a7"/>
      </w:pPr>
    </w:p>
    <w:p w14:paraId="5BC19494" w14:textId="77777777" w:rsidR="007F09CB" w:rsidRDefault="007F09CB" w:rsidP="007F09CB">
      <w:pPr>
        <w:pStyle w:val="a7"/>
      </w:pPr>
      <w:r>
        <w:t>+----------+----------+</w:t>
      </w:r>
    </w:p>
    <w:p w14:paraId="2C6DE7A1" w14:textId="77777777" w:rsidR="007F09CB" w:rsidRDefault="007F09CB" w:rsidP="007F09CB">
      <w:pPr>
        <w:pStyle w:val="a7"/>
      </w:pPr>
      <w:r>
        <w:t>|        _1|        _2|</w:t>
      </w:r>
    </w:p>
    <w:p w14:paraId="0F5BDA9E" w14:textId="77777777" w:rsidR="007F09CB" w:rsidRDefault="007F09CB" w:rsidP="007F09CB">
      <w:pPr>
        <w:pStyle w:val="a7"/>
      </w:pPr>
      <w:r>
        <w:t>+----------+----------+</w:t>
      </w:r>
    </w:p>
    <w:p w14:paraId="51DE8BAE" w14:textId="77777777" w:rsidR="007F09CB" w:rsidRDefault="007F09CB" w:rsidP="007F09CB">
      <w:pPr>
        <w:pStyle w:val="a7"/>
      </w:pPr>
      <w:r>
        <w:t>|[Ivan,1,</w:t>
      </w:r>
      <w:proofErr w:type="gramStart"/>
      <w:r>
        <w:t>2]|</w:t>
      </w:r>
      <w:proofErr w:type="gramEnd"/>
      <w:r>
        <w:t>[Ivan,1,5]|</w:t>
      </w:r>
    </w:p>
    <w:p w14:paraId="61A17976" w14:textId="77777777" w:rsidR="007F09CB" w:rsidRDefault="007F09CB" w:rsidP="007F09CB">
      <w:pPr>
        <w:pStyle w:val="a7"/>
      </w:pPr>
      <w:r>
        <w:t>|[Ivan,1,</w:t>
      </w:r>
      <w:proofErr w:type="gramStart"/>
      <w:r>
        <w:t>2]|</w:t>
      </w:r>
      <w:proofErr w:type="gramEnd"/>
      <w:r>
        <w:t>[Ivan,2,2]|</w:t>
      </w:r>
    </w:p>
    <w:p w14:paraId="0ABD8940" w14:textId="77777777" w:rsidR="007F09CB" w:rsidRDefault="007F09CB" w:rsidP="007F09CB">
      <w:pPr>
        <w:pStyle w:val="a7"/>
      </w:pPr>
      <w:r>
        <w:t>| [Tom,3,</w:t>
      </w:r>
      <w:proofErr w:type="gramStart"/>
      <w:r>
        <w:t>4]|</w:t>
      </w:r>
      <w:proofErr w:type="gramEnd"/>
      <w:r>
        <w:t xml:space="preserve"> [Tom,4,6]|</w:t>
      </w:r>
    </w:p>
    <w:p w14:paraId="24470683" w14:textId="77777777" w:rsidR="007F09CB" w:rsidRDefault="007F09CB" w:rsidP="007F09CB">
      <w:pPr>
        <w:pStyle w:val="a7"/>
      </w:pPr>
      <w:r>
        <w:t>| [Tom,3,</w:t>
      </w:r>
      <w:proofErr w:type="gramStart"/>
      <w:r>
        <w:t>4]|</w:t>
      </w:r>
      <w:proofErr w:type="gramEnd"/>
      <w:r>
        <w:t xml:space="preserve"> [Tom,3,5]|</w:t>
      </w:r>
    </w:p>
    <w:p w14:paraId="53D19426" w14:textId="77777777" w:rsidR="007F09CB" w:rsidRDefault="007F09CB" w:rsidP="007F09CB">
      <w:pPr>
        <w:pStyle w:val="a7"/>
      </w:pPr>
      <w:r>
        <w:t>| [Tom,4,</w:t>
      </w:r>
      <w:proofErr w:type="gramStart"/>
      <w:r>
        <w:t>6]|</w:t>
      </w:r>
      <w:proofErr w:type="gramEnd"/>
      <w:r>
        <w:t xml:space="preserve"> [Tom,4,6]|</w:t>
      </w:r>
    </w:p>
    <w:p w14:paraId="2A2D575D" w14:textId="77777777" w:rsidR="007F09CB" w:rsidRDefault="007F09CB" w:rsidP="007F09CB">
      <w:pPr>
        <w:pStyle w:val="a7"/>
      </w:pPr>
      <w:r>
        <w:t>| [Tom,4,</w:t>
      </w:r>
      <w:proofErr w:type="gramStart"/>
      <w:r>
        <w:t>6]|</w:t>
      </w:r>
      <w:proofErr w:type="gramEnd"/>
      <w:r>
        <w:t xml:space="preserve"> [Tom,3,5]|</w:t>
      </w:r>
    </w:p>
    <w:p w14:paraId="287D514B" w14:textId="77777777" w:rsidR="007F09CB" w:rsidRDefault="007F09CB" w:rsidP="007F09CB">
      <w:pPr>
        <w:pStyle w:val="a7"/>
      </w:pPr>
      <w:r>
        <w:t>+----------+----------+</w:t>
      </w:r>
    </w:p>
    <w:p w14:paraId="6AA48129" w14:textId="5ACCB8CD" w:rsidR="007F09CB" w:rsidRDefault="007F09CB" w:rsidP="007F09CB">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27</w:t>
      </w:r>
      <w:r w:rsidR="00814322">
        <w:fldChar w:fldCharType="end"/>
      </w:r>
    </w:p>
    <w:p w14:paraId="0A2005F0" w14:textId="4238A625" w:rsidR="003D4B46" w:rsidRPr="003D4B46" w:rsidRDefault="003D4B46" w:rsidP="003D4B46">
      <w:pPr>
        <w:ind w:firstLine="420"/>
      </w:pPr>
      <w:r>
        <w:rPr>
          <w:rFonts w:hint="eastAsia"/>
        </w:rPr>
        <w:t>如我们</w:t>
      </w:r>
      <w:r w:rsidRPr="003D4B46">
        <w:rPr>
          <w:rFonts w:hint="eastAsia"/>
        </w:rPr>
        <w:t>所见，</w:t>
      </w:r>
      <w:r w:rsidRPr="003D4B46">
        <w:rPr>
          <w:rFonts w:hint="eastAsia"/>
        </w:rPr>
        <w:t>joinWith</w:t>
      </w:r>
      <w:r w:rsidR="00D54339">
        <w:rPr>
          <w:rFonts w:hint="eastAsia"/>
        </w:rPr>
        <w:t>将对象完整保留为元组</w:t>
      </w:r>
      <w:r w:rsidRPr="003D4B46">
        <w:rPr>
          <w:rFonts w:hint="eastAsia"/>
        </w:rPr>
        <w:t>，而</w:t>
      </w:r>
      <w:r w:rsidRPr="003D4B46">
        <w:rPr>
          <w:rFonts w:hint="eastAsia"/>
        </w:rPr>
        <w:t>join</w:t>
      </w:r>
      <w:r w:rsidRPr="003D4B46">
        <w:rPr>
          <w:rFonts w:hint="eastAsia"/>
        </w:rPr>
        <w:t>将列扁平化为单个名称空间。</w:t>
      </w:r>
    </w:p>
    <w:p w14:paraId="43FBF6B5" w14:textId="7BBE0A8B" w:rsidR="007F09CB" w:rsidRDefault="000508E1" w:rsidP="00C35F53">
      <w:pPr>
        <w:pStyle w:val="Heading4"/>
      </w:pPr>
      <w:r>
        <w:rPr>
          <w:rFonts w:hint="eastAsia"/>
        </w:rPr>
        <w:t>外连接</w:t>
      </w:r>
    </w:p>
    <w:p w14:paraId="3C7FFCF3" w14:textId="61B43633" w:rsidR="00E14E22" w:rsidRPr="006324F2" w:rsidRDefault="00526EB1" w:rsidP="00E14E22">
      <w:pPr>
        <w:ind w:firstLine="420"/>
      </w:pPr>
      <w:r>
        <w:fldChar w:fldCharType="begin"/>
      </w:r>
      <w:r>
        <w:instrText xml:space="preserve"> </w:instrText>
      </w:r>
      <w:r>
        <w:rPr>
          <w:rFonts w:hint="eastAsia"/>
        </w:rPr>
        <w:instrText>REF _Ref35520902 \h</w:instrText>
      </w:r>
      <w:r>
        <w:instrText xml:space="preserve"> </w:instrText>
      </w:r>
      <w:r>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28</w:t>
      </w:r>
      <w:r>
        <w:fldChar w:fldCharType="end"/>
      </w:r>
      <w:r w:rsidR="007F09CB" w:rsidRPr="003733D3">
        <w:rPr>
          <w:rFonts w:hint="eastAsia"/>
        </w:rPr>
        <w:t>是左外连接，</w:t>
      </w:r>
      <w:r w:rsidR="00E14E22">
        <w:rPr>
          <w:rFonts w:hint="eastAsia"/>
        </w:rPr>
        <w:t>此连接类型的连接数据集包括内部联接的所有行，以及连接</w:t>
      </w:r>
      <w:r w:rsidR="00E14E22" w:rsidRPr="006324F2">
        <w:rPr>
          <w:rFonts w:hint="eastAsia"/>
        </w:rPr>
        <w:t>表</w:t>
      </w:r>
      <w:r w:rsidR="00E14E22" w:rsidRPr="006324F2">
        <w:rPr>
          <w:rFonts w:hint="eastAsia"/>
        </w:rPr>
        <w:lastRenderedPageBreak/>
        <w:t>达式计算为</w:t>
      </w:r>
      <w:r w:rsidR="00E14E22" w:rsidRPr="006324F2">
        <w:rPr>
          <w:rFonts w:hint="eastAsia"/>
        </w:rPr>
        <w:t>false</w:t>
      </w:r>
      <w:r w:rsidR="00E14E22" w:rsidRPr="006324F2">
        <w:rPr>
          <w:rFonts w:hint="eastAsia"/>
        </w:rPr>
        <w:t>的左侧数据集的所有行。对于那些不匹配的行，它将</w:t>
      </w:r>
      <w:r w:rsidR="00E14E22">
        <w:rPr>
          <w:rFonts w:hint="eastAsia"/>
        </w:rPr>
        <w:t>右</w:t>
      </w:r>
      <w:r w:rsidR="00E14E22" w:rsidRPr="006324F2">
        <w:rPr>
          <w:rFonts w:hint="eastAsia"/>
        </w:rPr>
        <w:t>数据集的列填充</w:t>
      </w:r>
      <w:r w:rsidR="00E14E22" w:rsidRPr="006324F2">
        <w:rPr>
          <w:rFonts w:hint="eastAsia"/>
        </w:rPr>
        <w:t>NULL</w:t>
      </w:r>
      <w:r w:rsidR="00E14E22" w:rsidRPr="006324F2">
        <w:rPr>
          <w:rFonts w:hint="eastAsia"/>
        </w:rPr>
        <w:t>值。</w:t>
      </w:r>
    </w:p>
    <w:p w14:paraId="752F8909" w14:textId="1B85C4DD" w:rsidR="007F09CB" w:rsidRDefault="007F09CB" w:rsidP="007F09CB">
      <w:pPr>
        <w:pStyle w:val="a7"/>
      </w:pPr>
      <w:r>
        <w:t>scala&gt; df1.join(df2, df1("col1") === df2("col1"), "left_outer"</w:t>
      </w:r>
      <w:proofErr w:type="gramStart"/>
      <w:r>
        <w:t>)</w:t>
      </w:r>
      <w:r w:rsidR="009D70DA">
        <w:rPr>
          <w:rFonts w:hint="eastAsia"/>
        </w:rPr>
        <w:t>.show</w:t>
      </w:r>
      <w:proofErr w:type="gramEnd"/>
    </w:p>
    <w:p w14:paraId="6344CB38" w14:textId="77777777" w:rsidR="007F09CB" w:rsidRDefault="007F09CB" w:rsidP="007F09CB">
      <w:pPr>
        <w:pStyle w:val="a7"/>
      </w:pPr>
    </w:p>
    <w:p w14:paraId="49ADDC90" w14:textId="77777777" w:rsidR="007F09CB" w:rsidRDefault="007F09CB" w:rsidP="007F09CB">
      <w:pPr>
        <w:pStyle w:val="a7"/>
      </w:pPr>
      <w:r>
        <w:t>+----+----+----+----+----+----+</w:t>
      </w:r>
    </w:p>
    <w:p w14:paraId="2DF36804" w14:textId="77777777" w:rsidR="007F09CB" w:rsidRDefault="007F09CB" w:rsidP="007F09CB">
      <w:pPr>
        <w:pStyle w:val="a7"/>
      </w:pPr>
      <w:r>
        <w:t>|col1|col2|col3|col1|col2|col4|</w:t>
      </w:r>
    </w:p>
    <w:p w14:paraId="6DEA23E9" w14:textId="77777777" w:rsidR="007F09CB" w:rsidRDefault="007F09CB" w:rsidP="007F09CB">
      <w:pPr>
        <w:pStyle w:val="a7"/>
      </w:pPr>
      <w:r>
        <w:t>+----+----+----+----+----+----+</w:t>
      </w:r>
    </w:p>
    <w:p w14:paraId="4A70A644" w14:textId="77777777" w:rsidR="007F09CB" w:rsidRDefault="007F09CB" w:rsidP="007F09CB">
      <w:pPr>
        <w:pStyle w:val="a7"/>
      </w:pPr>
      <w:r>
        <w:t>|Ivan|   1|   2|Ivan|   1|   5|</w:t>
      </w:r>
    </w:p>
    <w:p w14:paraId="5EA76C06" w14:textId="77777777" w:rsidR="007F09CB" w:rsidRDefault="007F09CB" w:rsidP="007F09CB">
      <w:pPr>
        <w:pStyle w:val="a7"/>
      </w:pPr>
      <w:r>
        <w:t>|Ivan|   1|   2|Ivan|   2|   2|</w:t>
      </w:r>
    </w:p>
    <w:p w14:paraId="57E7FC8B" w14:textId="77777777" w:rsidR="007F09CB" w:rsidRDefault="007F09CB" w:rsidP="007F09CB">
      <w:pPr>
        <w:pStyle w:val="a7"/>
      </w:pPr>
      <w:r>
        <w:t>| Tom|   3|   4| Tom|   4|   6|</w:t>
      </w:r>
    </w:p>
    <w:p w14:paraId="79D03C94" w14:textId="77777777" w:rsidR="007F09CB" w:rsidRDefault="007F09CB" w:rsidP="007F09CB">
      <w:pPr>
        <w:pStyle w:val="a7"/>
      </w:pPr>
      <w:r>
        <w:t>| Tom|   3|   4| Tom|   3|   5|</w:t>
      </w:r>
    </w:p>
    <w:p w14:paraId="44B10309" w14:textId="77777777" w:rsidR="007F09CB" w:rsidRDefault="007F09CB" w:rsidP="007F09CB">
      <w:pPr>
        <w:pStyle w:val="a7"/>
      </w:pPr>
      <w:r>
        <w:t>|John|   3|   5|null|null|null|</w:t>
      </w:r>
    </w:p>
    <w:p w14:paraId="55CE411E" w14:textId="77777777" w:rsidR="007F09CB" w:rsidRDefault="007F09CB" w:rsidP="007F09CB">
      <w:pPr>
        <w:pStyle w:val="a7"/>
      </w:pPr>
      <w:r>
        <w:t>| Tom|   4|   6| Tom|   4|   6|</w:t>
      </w:r>
    </w:p>
    <w:p w14:paraId="64A4F55C" w14:textId="77777777" w:rsidR="007F09CB" w:rsidRDefault="007F09CB" w:rsidP="007F09CB">
      <w:pPr>
        <w:pStyle w:val="a7"/>
      </w:pPr>
      <w:r>
        <w:t>| Tom|   4|   6| Tom|   3|   5|</w:t>
      </w:r>
    </w:p>
    <w:p w14:paraId="0668F5D2" w14:textId="297018E4" w:rsidR="007F09CB" w:rsidRDefault="007F09CB" w:rsidP="006324F2">
      <w:pPr>
        <w:pStyle w:val="a7"/>
      </w:pPr>
      <w:r>
        <w:t>+----+----+----+----+----+----+</w:t>
      </w:r>
    </w:p>
    <w:p w14:paraId="19AE854D" w14:textId="300C5688" w:rsidR="006E359B" w:rsidRDefault="00415C62" w:rsidP="00415C62">
      <w:pPr>
        <w:pStyle w:val="Caption"/>
      </w:pPr>
      <w:bookmarkStart w:id="7" w:name="_Ref35520902"/>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28</w:t>
      </w:r>
      <w:r w:rsidR="00814322">
        <w:fldChar w:fldCharType="end"/>
      </w:r>
      <w:bookmarkEnd w:id="7"/>
    </w:p>
    <w:p w14:paraId="190809E7" w14:textId="75F7D930" w:rsidR="00E14E22" w:rsidRPr="003733D3" w:rsidRDefault="008F3C0B" w:rsidP="00E14E22">
      <w:pPr>
        <w:ind w:firstLine="420"/>
      </w:pPr>
      <w:r>
        <w:fldChar w:fldCharType="begin"/>
      </w:r>
      <w:r>
        <w:instrText xml:space="preserve"> </w:instrText>
      </w:r>
      <w:r>
        <w:rPr>
          <w:rFonts w:hint="eastAsia"/>
        </w:rPr>
        <w:instrText>REF _Ref35520987 \h</w:instrText>
      </w:r>
      <w:r>
        <w:instrText xml:space="preserve"> </w:instrText>
      </w:r>
      <w:r>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29</w:t>
      </w:r>
      <w:r>
        <w:fldChar w:fldCharType="end"/>
      </w:r>
      <w:r w:rsidR="00B443F5">
        <w:rPr>
          <w:rFonts w:hint="eastAsia"/>
        </w:rPr>
        <w:t>是</w:t>
      </w:r>
      <w:r w:rsidR="006E359B">
        <w:rPr>
          <w:rFonts w:hint="eastAsia"/>
        </w:rPr>
        <w:t>右外连接，</w:t>
      </w:r>
      <w:r w:rsidR="00EF4D68">
        <w:rPr>
          <w:rFonts w:hint="eastAsia"/>
        </w:rPr>
        <w:t>此连接</w:t>
      </w:r>
      <w:r w:rsidR="00EF4D68" w:rsidRPr="00EF4D68">
        <w:rPr>
          <w:rFonts w:hint="eastAsia"/>
        </w:rPr>
        <w:t>类型的行为类似于左外</w:t>
      </w:r>
      <w:r w:rsidR="00EF4D68">
        <w:rPr>
          <w:rFonts w:hint="eastAsia"/>
        </w:rPr>
        <w:t>连接</w:t>
      </w:r>
      <w:r w:rsidR="00EF4D68" w:rsidRPr="00EF4D68">
        <w:rPr>
          <w:rFonts w:hint="eastAsia"/>
        </w:rPr>
        <w:t>类型的行为，只是对右数据集采用了相同的处理。</w:t>
      </w:r>
      <w:r w:rsidR="00EF4D68">
        <w:rPr>
          <w:rFonts w:hint="eastAsia"/>
        </w:rPr>
        <w:t>换句话说，连接</w:t>
      </w:r>
      <w:r w:rsidR="00EF4D68" w:rsidRPr="00EF4D68">
        <w:rPr>
          <w:rFonts w:hint="eastAsia"/>
        </w:rPr>
        <w:t>数据集包括内部</w:t>
      </w:r>
      <w:r w:rsidR="00EF4D68">
        <w:rPr>
          <w:rFonts w:hint="eastAsia"/>
        </w:rPr>
        <w:t>连接的所有行以及连接</w:t>
      </w:r>
      <w:r w:rsidR="00EF4D68" w:rsidRPr="00EF4D68">
        <w:rPr>
          <w:rFonts w:hint="eastAsia"/>
        </w:rPr>
        <w:t>表达式计算为</w:t>
      </w:r>
      <w:r w:rsidR="00EF4D68" w:rsidRPr="00EF4D68">
        <w:rPr>
          <w:rFonts w:hint="eastAsia"/>
        </w:rPr>
        <w:t>false</w:t>
      </w:r>
      <w:r w:rsidR="00EF4D68">
        <w:rPr>
          <w:rFonts w:hint="eastAsia"/>
        </w:rPr>
        <w:t>的右</w:t>
      </w:r>
      <w:r w:rsidR="00EF4D68" w:rsidRPr="00EF4D68">
        <w:rPr>
          <w:rFonts w:hint="eastAsia"/>
        </w:rPr>
        <w:t>数据集的所有行。对于那些不匹配的行，它将为左侧数据集的列填充</w:t>
      </w:r>
      <w:r w:rsidR="00EF4D68" w:rsidRPr="00EF4D68">
        <w:rPr>
          <w:rFonts w:hint="eastAsia"/>
        </w:rPr>
        <w:t>NULL</w:t>
      </w:r>
      <w:r w:rsidR="00EF4D68" w:rsidRPr="00EF4D68">
        <w:rPr>
          <w:rFonts w:hint="eastAsia"/>
        </w:rPr>
        <w:t>值。</w:t>
      </w:r>
    </w:p>
    <w:p w14:paraId="03AB1F48" w14:textId="14756A5E" w:rsidR="007F09CB" w:rsidRDefault="008E755E" w:rsidP="007F09CB">
      <w:pPr>
        <w:pStyle w:val="a7"/>
      </w:pPr>
      <w:r>
        <w:t xml:space="preserve">scala&gt; </w:t>
      </w:r>
      <w:r w:rsidR="007F09CB">
        <w:t>df1.join(df2, df1("col1") === df2("col1"), "right_outer"</w:t>
      </w:r>
      <w:proofErr w:type="gramStart"/>
      <w:r w:rsidR="007F09CB">
        <w:t>)</w:t>
      </w:r>
      <w:r w:rsidR="00B443F5">
        <w:rPr>
          <w:rFonts w:hint="eastAsia"/>
        </w:rPr>
        <w:t>.show</w:t>
      </w:r>
      <w:proofErr w:type="gramEnd"/>
    </w:p>
    <w:p w14:paraId="709BFAC3" w14:textId="77777777" w:rsidR="00807B0D" w:rsidRDefault="00807B0D" w:rsidP="007F09CB">
      <w:pPr>
        <w:pStyle w:val="a7"/>
      </w:pPr>
    </w:p>
    <w:p w14:paraId="2F7F484C" w14:textId="77777777" w:rsidR="007F09CB" w:rsidRDefault="007F09CB" w:rsidP="007F09CB">
      <w:pPr>
        <w:pStyle w:val="a7"/>
      </w:pPr>
      <w:r>
        <w:t>+----+----+----+-----+----+----+</w:t>
      </w:r>
    </w:p>
    <w:p w14:paraId="41054B4C" w14:textId="77777777" w:rsidR="007F09CB" w:rsidRDefault="007F09CB" w:rsidP="007F09CB">
      <w:pPr>
        <w:pStyle w:val="a7"/>
      </w:pPr>
      <w:r>
        <w:t>|col1|col2|col3| col1|col2|col4|</w:t>
      </w:r>
    </w:p>
    <w:p w14:paraId="03268B97" w14:textId="77777777" w:rsidR="007F09CB" w:rsidRDefault="007F09CB" w:rsidP="007F09CB">
      <w:pPr>
        <w:pStyle w:val="a7"/>
      </w:pPr>
      <w:r>
        <w:t>+----+----+----+-----+----+----+</w:t>
      </w:r>
    </w:p>
    <w:p w14:paraId="78C5BF52" w14:textId="77777777" w:rsidR="007F09CB" w:rsidRDefault="007F09CB" w:rsidP="007F09CB">
      <w:pPr>
        <w:pStyle w:val="a7"/>
      </w:pPr>
      <w:r>
        <w:t>|Ivan|   1|   2| Ivan|   2|   2|</w:t>
      </w:r>
    </w:p>
    <w:p w14:paraId="5549B815" w14:textId="77777777" w:rsidR="007F09CB" w:rsidRDefault="007F09CB" w:rsidP="007F09CB">
      <w:pPr>
        <w:pStyle w:val="a7"/>
      </w:pPr>
      <w:r>
        <w:t>| Tom|   4|   6</w:t>
      </w:r>
      <w:proofErr w:type="gramStart"/>
      <w:r>
        <w:t>|  Tom</w:t>
      </w:r>
      <w:proofErr w:type="gramEnd"/>
      <w:r>
        <w:t>|   3|   5|</w:t>
      </w:r>
    </w:p>
    <w:p w14:paraId="0827E1D0" w14:textId="77777777" w:rsidR="007F09CB" w:rsidRDefault="007F09CB" w:rsidP="007F09CB">
      <w:pPr>
        <w:pStyle w:val="a7"/>
      </w:pPr>
      <w:r>
        <w:t>| Tom|   3|   4</w:t>
      </w:r>
      <w:proofErr w:type="gramStart"/>
      <w:r>
        <w:t>|  Tom</w:t>
      </w:r>
      <w:proofErr w:type="gramEnd"/>
      <w:r>
        <w:t>|   3|   5|</w:t>
      </w:r>
    </w:p>
    <w:p w14:paraId="7D0E966A" w14:textId="77777777" w:rsidR="007F09CB" w:rsidRDefault="007F09CB" w:rsidP="007F09CB">
      <w:pPr>
        <w:pStyle w:val="a7"/>
      </w:pPr>
      <w:r>
        <w:t>|null|null|null| Jack|   3|   5|</w:t>
      </w:r>
    </w:p>
    <w:p w14:paraId="33AD6701" w14:textId="77777777" w:rsidR="007F09CB" w:rsidRDefault="007F09CB" w:rsidP="007F09CB">
      <w:pPr>
        <w:pStyle w:val="a7"/>
      </w:pPr>
      <w:r>
        <w:t>| Tom|   4|   6</w:t>
      </w:r>
      <w:proofErr w:type="gramStart"/>
      <w:r>
        <w:t>|  Tom</w:t>
      </w:r>
      <w:proofErr w:type="gramEnd"/>
      <w:r>
        <w:t>|   4|   6|</w:t>
      </w:r>
    </w:p>
    <w:p w14:paraId="1E556D01" w14:textId="77777777" w:rsidR="007F09CB" w:rsidRDefault="007F09CB" w:rsidP="007F09CB">
      <w:pPr>
        <w:pStyle w:val="a7"/>
      </w:pPr>
      <w:r>
        <w:t>| Tom|   3|   4</w:t>
      </w:r>
      <w:proofErr w:type="gramStart"/>
      <w:r>
        <w:t>|  Tom</w:t>
      </w:r>
      <w:proofErr w:type="gramEnd"/>
      <w:r>
        <w:t>|   4|   6|</w:t>
      </w:r>
    </w:p>
    <w:p w14:paraId="4E437875" w14:textId="77777777" w:rsidR="007F09CB" w:rsidRDefault="007F09CB" w:rsidP="007F09CB">
      <w:pPr>
        <w:pStyle w:val="a7"/>
      </w:pPr>
      <w:r>
        <w:t>|null|null|null| Rose|   1|   2|</w:t>
      </w:r>
    </w:p>
    <w:p w14:paraId="0D710A15" w14:textId="77777777" w:rsidR="007F09CB" w:rsidRDefault="007F09CB" w:rsidP="007F09CB">
      <w:pPr>
        <w:pStyle w:val="a7"/>
      </w:pPr>
      <w:r>
        <w:t>|Ivan|   1|   2| Ivan|   1|   5|</w:t>
      </w:r>
    </w:p>
    <w:p w14:paraId="449C787B" w14:textId="77777777" w:rsidR="007F09CB" w:rsidRDefault="007F09CB" w:rsidP="007F09CB">
      <w:pPr>
        <w:pStyle w:val="a7"/>
      </w:pPr>
      <w:r>
        <w:t>|null|null|null|Marry|   5|   6|</w:t>
      </w:r>
    </w:p>
    <w:p w14:paraId="353AC408" w14:textId="65B1660C" w:rsidR="007F09CB" w:rsidRDefault="007F09CB" w:rsidP="008E755E">
      <w:pPr>
        <w:pStyle w:val="a7"/>
      </w:pPr>
      <w:r>
        <w:t>+----+----+----+-----+----+----+</w:t>
      </w:r>
    </w:p>
    <w:p w14:paraId="61A4C654" w14:textId="689F7957" w:rsidR="008E755E" w:rsidRDefault="008F3C0B" w:rsidP="008F3C0B">
      <w:pPr>
        <w:pStyle w:val="Caption"/>
      </w:pPr>
      <w:bookmarkStart w:id="8" w:name="_Ref35520987"/>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29</w:t>
      </w:r>
      <w:r w:rsidR="00814322">
        <w:fldChar w:fldCharType="end"/>
      </w:r>
      <w:bookmarkEnd w:id="8"/>
    </w:p>
    <w:p w14:paraId="24E11CD9" w14:textId="77777777" w:rsidR="008F3C0B" w:rsidRPr="008E755E" w:rsidRDefault="008F3C0B" w:rsidP="008E755E">
      <w:pPr>
        <w:ind w:firstLine="420"/>
      </w:pPr>
    </w:p>
    <w:p w14:paraId="27254897" w14:textId="77777777" w:rsidR="005F40AF" w:rsidRPr="005B5731" w:rsidRDefault="005F40AF" w:rsidP="005F40AF">
      <w:pPr>
        <w:ind w:firstLine="420"/>
      </w:pPr>
      <w:r>
        <w:fldChar w:fldCharType="begin"/>
      </w:r>
      <w:r>
        <w:instrText xml:space="preserve"> </w:instrText>
      </w:r>
      <w:r>
        <w:rPr>
          <w:rFonts w:hint="eastAsia"/>
        </w:rPr>
        <w:instrText>REF _Ref35523045 \h</w:instrText>
      </w:r>
      <w:r>
        <w:instrText xml:space="preserve"> </w:instrText>
      </w:r>
      <w:r>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31</w:t>
      </w:r>
      <w:r>
        <w:fldChar w:fldCharType="end"/>
      </w:r>
      <w:r>
        <w:rPr>
          <w:rFonts w:hint="eastAsia"/>
        </w:rPr>
        <w:t>是全外连接，此连接类型的行为组合左外连接</w:t>
      </w:r>
      <w:r w:rsidRPr="009D6373">
        <w:rPr>
          <w:rFonts w:hint="eastAsia"/>
        </w:rPr>
        <w:t>和右外</w:t>
      </w:r>
      <w:r>
        <w:rPr>
          <w:rFonts w:hint="eastAsia"/>
        </w:rPr>
        <w:t>连接</w:t>
      </w:r>
      <w:r w:rsidRPr="009D6373">
        <w:rPr>
          <w:rFonts w:hint="eastAsia"/>
        </w:rPr>
        <w:t>的结果。</w:t>
      </w:r>
    </w:p>
    <w:p w14:paraId="5C5E8E76" w14:textId="03B6F362" w:rsidR="005F40AF" w:rsidRDefault="005F40AF" w:rsidP="005F40AF">
      <w:pPr>
        <w:pStyle w:val="a7"/>
      </w:pPr>
      <w:r>
        <w:t>scala&gt;</w:t>
      </w:r>
      <w:r w:rsidR="006E7ABF">
        <w:rPr>
          <w:rFonts w:hint="eastAsia"/>
        </w:rPr>
        <w:t xml:space="preserve"> </w:t>
      </w:r>
      <w:r>
        <w:t>df1.join(df2, df1("col1") === df2("col1"), "outer"</w:t>
      </w:r>
      <w:proofErr w:type="gramStart"/>
      <w:r>
        <w:t>)</w:t>
      </w:r>
      <w:r w:rsidR="006E7ABF">
        <w:rPr>
          <w:rFonts w:hint="eastAsia"/>
        </w:rPr>
        <w:t>.show</w:t>
      </w:r>
      <w:proofErr w:type="gramEnd"/>
    </w:p>
    <w:p w14:paraId="48CA0627" w14:textId="77777777" w:rsidR="005F40AF" w:rsidRDefault="005F40AF" w:rsidP="005F40AF">
      <w:pPr>
        <w:pStyle w:val="a7"/>
      </w:pPr>
    </w:p>
    <w:p w14:paraId="7EA99A63" w14:textId="77777777" w:rsidR="005F40AF" w:rsidRDefault="005F40AF" w:rsidP="005F40AF">
      <w:pPr>
        <w:pStyle w:val="a7"/>
      </w:pPr>
      <w:r>
        <w:t>+----+----+----+-----+----+----+</w:t>
      </w:r>
    </w:p>
    <w:p w14:paraId="4B94BB0E" w14:textId="77777777" w:rsidR="005F40AF" w:rsidRDefault="005F40AF" w:rsidP="005F40AF">
      <w:pPr>
        <w:pStyle w:val="a7"/>
      </w:pPr>
      <w:r>
        <w:t>|col1|col2|col3| col1|col2|col4|</w:t>
      </w:r>
    </w:p>
    <w:p w14:paraId="23D8E1ED" w14:textId="77777777" w:rsidR="005F40AF" w:rsidRDefault="005F40AF" w:rsidP="005F40AF">
      <w:pPr>
        <w:pStyle w:val="a7"/>
      </w:pPr>
      <w:r>
        <w:t>+----+----+----+-----+----+----+</w:t>
      </w:r>
    </w:p>
    <w:p w14:paraId="526012C5" w14:textId="77777777" w:rsidR="005F40AF" w:rsidRDefault="005F40AF" w:rsidP="005F40AF">
      <w:pPr>
        <w:pStyle w:val="a7"/>
      </w:pPr>
      <w:r>
        <w:t>|null|null|null| Rose|   1|   2|</w:t>
      </w:r>
    </w:p>
    <w:p w14:paraId="4ABCE8F5" w14:textId="77777777" w:rsidR="005F40AF" w:rsidRDefault="005F40AF" w:rsidP="005F40AF">
      <w:pPr>
        <w:pStyle w:val="a7"/>
      </w:pPr>
      <w:r>
        <w:t>|null|null|null| Jack|   3|   5|</w:t>
      </w:r>
    </w:p>
    <w:p w14:paraId="4C41CD3B" w14:textId="77777777" w:rsidR="005F40AF" w:rsidRDefault="005F40AF" w:rsidP="005F40AF">
      <w:pPr>
        <w:pStyle w:val="a7"/>
      </w:pPr>
      <w:r>
        <w:t>| Tom|   3|   4</w:t>
      </w:r>
      <w:proofErr w:type="gramStart"/>
      <w:r>
        <w:t>|  Tom</w:t>
      </w:r>
      <w:proofErr w:type="gramEnd"/>
      <w:r>
        <w:t>|   3|   5|</w:t>
      </w:r>
    </w:p>
    <w:p w14:paraId="136B1C30" w14:textId="77777777" w:rsidR="005F40AF" w:rsidRDefault="005F40AF" w:rsidP="005F40AF">
      <w:pPr>
        <w:pStyle w:val="a7"/>
      </w:pPr>
      <w:r>
        <w:t>| Tom|   3|   4</w:t>
      </w:r>
      <w:proofErr w:type="gramStart"/>
      <w:r>
        <w:t>|  Tom</w:t>
      </w:r>
      <w:proofErr w:type="gramEnd"/>
      <w:r>
        <w:t>|   4|   6|</w:t>
      </w:r>
    </w:p>
    <w:p w14:paraId="0F25296B" w14:textId="77777777" w:rsidR="005F40AF" w:rsidRDefault="005F40AF" w:rsidP="005F40AF">
      <w:pPr>
        <w:pStyle w:val="a7"/>
      </w:pPr>
      <w:r>
        <w:t>| Tom|   4|   6</w:t>
      </w:r>
      <w:proofErr w:type="gramStart"/>
      <w:r>
        <w:t>|  Tom</w:t>
      </w:r>
      <w:proofErr w:type="gramEnd"/>
      <w:r>
        <w:t>|   3|   5|</w:t>
      </w:r>
    </w:p>
    <w:p w14:paraId="1FB2A864" w14:textId="77777777" w:rsidR="005F40AF" w:rsidRDefault="005F40AF" w:rsidP="005F40AF">
      <w:pPr>
        <w:pStyle w:val="a7"/>
      </w:pPr>
      <w:r>
        <w:t>| Tom|   4|   6</w:t>
      </w:r>
      <w:proofErr w:type="gramStart"/>
      <w:r>
        <w:t>|  Tom</w:t>
      </w:r>
      <w:proofErr w:type="gramEnd"/>
      <w:r>
        <w:t>|   4|   6|</w:t>
      </w:r>
    </w:p>
    <w:p w14:paraId="23F2D8D9" w14:textId="77777777" w:rsidR="005F40AF" w:rsidRDefault="005F40AF" w:rsidP="005F40AF">
      <w:pPr>
        <w:pStyle w:val="a7"/>
      </w:pPr>
      <w:r>
        <w:t>|null|null|null|Marry|   5|   6|</w:t>
      </w:r>
    </w:p>
    <w:p w14:paraId="3675D27A" w14:textId="77777777" w:rsidR="005F40AF" w:rsidRDefault="005F40AF" w:rsidP="005F40AF">
      <w:pPr>
        <w:pStyle w:val="a7"/>
      </w:pPr>
      <w:r>
        <w:t>|John|   3|   5| null|null|null|</w:t>
      </w:r>
    </w:p>
    <w:p w14:paraId="61185D66" w14:textId="77777777" w:rsidR="005F40AF" w:rsidRDefault="005F40AF" w:rsidP="005F40AF">
      <w:pPr>
        <w:pStyle w:val="a7"/>
      </w:pPr>
      <w:r>
        <w:lastRenderedPageBreak/>
        <w:t>|Ivan|   1|   2| Ivan|   2|   2|</w:t>
      </w:r>
    </w:p>
    <w:p w14:paraId="7EC3EC0A" w14:textId="77777777" w:rsidR="005F40AF" w:rsidRDefault="005F40AF" w:rsidP="005F40AF">
      <w:pPr>
        <w:pStyle w:val="a7"/>
      </w:pPr>
      <w:r>
        <w:t>|Ivan|   1|   2| Ivan|   1|   5|</w:t>
      </w:r>
    </w:p>
    <w:p w14:paraId="3D43419B" w14:textId="77777777" w:rsidR="005F40AF" w:rsidRDefault="005F40AF" w:rsidP="005F40AF">
      <w:pPr>
        <w:pStyle w:val="a7"/>
      </w:pPr>
      <w:r>
        <w:t>+----+----+----+-----+----+----+</w:t>
      </w:r>
    </w:p>
    <w:p w14:paraId="1F21E930" w14:textId="7E1341B8" w:rsidR="00D85DCF" w:rsidRDefault="005F40AF" w:rsidP="005F40AF">
      <w:pPr>
        <w:pStyle w:val="Caption"/>
      </w:pPr>
      <w:bookmarkStart w:id="9" w:name="_Ref35523045"/>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31</w:t>
      </w:r>
      <w:r w:rsidR="00814322">
        <w:fldChar w:fldCharType="end"/>
      </w:r>
      <w:bookmarkEnd w:id="9"/>
    </w:p>
    <w:p w14:paraId="77871E36" w14:textId="177B9DC7" w:rsidR="00A22797" w:rsidRDefault="00A22797" w:rsidP="00A22797">
      <w:pPr>
        <w:pStyle w:val="Heading4"/>
      </w:pPr>
      <w:r>
        <w:rPr>
          <w:rFonts w:hint="eastAsia"/>
        </w:rPr>
        <w:t>左反连接</w:t>
      </w:r>
    </w:p>
    <w:p w14:paraId="1E69C064" w14:textId="24A7F63F" w:rsidR="0007726A" w:rsidRDefault="00BB4765" w:rsidP="0007726A">
      <w:pPr>
        <w:ind w:firstLine="420"/>
      </w:pPr>
      <w:r>
        <w:fldChar w:fldCharType="begin"/>
      </w:r>
      <w:r>
        <w:instrText xml:space="preserve"> </w:instrText>
      </w:r>
      <w:r>
        <w:rPr>
          <w:rFonts w:hint="eastAsia"/>
        </w:rPr>
        <w:instrText>REF _Ref35523594 \h</w:instrText>
      </w:r>
      <w:r>
        <w:instrText xml:space="preserve"> </w:instrText>
      </w:r>
      <w:r>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32</w:t>
      </w:r>
      <w:r>
        <w:fldChar w:fldCharType="end"/>
      </w:r>
      <w:r>
        <w:rPr>
          <w:rFonts w:hint="eastAsia"/>
        </w:rPr>
        <w:t>为左反连接，</w:t>
      </w:r>
      <w:r w:rsidR="002F6FDF">
        <w:rPr>
          <w:rFonts w:hint="eastAsia"/>
        </w:rPr>
        <w:t>通过这种连接类型，我们</w:t>
      </w:r>
      <w:r w:rsidR="002F6FDF" w:rsidRPr="002F6FDF">
        <w:rPr>
          <w:rFonts w:hint="eastAsia"/>
        </w:rPr>
        <w:t>可以找出左侧数据集中</w:t>
      </w:r>
      <w:r w:rsidR="002F6FDF">
        <w:rPr>
          <w:rFonts w:hint="eastAsia"/>
        </w:rPr>
        <w:t>的哪些行在右侧数据集中没有匹配的行，并且连接</w:t>
      </w:r>
      <w:r w:rsidR="002F6FDF" w:rsidRPr="002F6FDF">
        <w:rPr>
          <w:rFonts w:hint="eastAsia"/>
        </w:rPr>
        <w:t>的数据集中将仅包含左侧数据集中的列。</w:t>
      </w:r>
    </w:p>
    <w:p w14:paraId="4345F4FA" w14:textId="77777777" w:rsidR="000D6C0A" w:rsidRDefault="000D6C0A" w:rsidP="000D6C0A">
      <w:pPr>
        <w:pStyle w:val="a7"/>
      </w:pPr>
      <w:r>
        <w:t>scala&gt; df1.join(df2, df1("col1") === df2("col1"), "left_anti"</w:t>
      </w:r>
      <w:proofErr w:type="gramStart"/>
      <w:r>
        <w:t>).show</w:t>
      </w:r>
      <w:proofErr w:type="gramEnd"/>
    </w:p>
    <w:p w14:paraId="6DD3EA77" w14:textId="77777777" w:rsidR="000D6C0A" w:rsidRDefault="000D6C0A" w:rsidP="000D6C0A">
      <w:pPr>
        <w:pStyle w:val="a7"/>
      </w:pPr>
      <w:r>
        <w:t>+----+----+----+</w:t>
      </w:r>
    </w:p>
    <w:p w14:paraId="75D6DAA7" w14:textId="77777777" w:rsidR="000D6C0A" w:rsidRDefault="000D6C0A" w:rsidP="000D6C0A">
      <w:pPr>
        <w:pStyle w:val="a7"/>
      </w:pPr>
      <w:r>
        <w:t>|col1|col2|col3|</w:t>
      </w:r>
    </w:p>
    <w:p w14:paraId="4E8F2996" w14:textId="77777777" w:rsidR="000D6C0A" w:rsidRDefault="000D6C0A" w:rsidP="000D6C0A">
      <w:pPr>
        <w:pStyle w:val="a7"/>
      </w:pPr>
      <w:r>
        <w:t>+----+----+----+</w:t>
      </w:r>
    </w:p>
    <w:p w14:paraId="653B2F24" w14:textId="77777777" w:rsidR="000D6C0A" w:rsidRDefault="000D6C0A" w:rsidP="000D6C0A">
      <w:pPr>
        <w:pStyle w:val="a7"/>
      </w:pPr>
      <w:r>
        <w:t>|John|   3|   5|</w:t>
      </w:r>
    </w:p>
    <w:p w14:paraId="00A9B48D" w14:textId="2A8C5524" w:rsidR="002F6FDF" w:rsidRDefault="000D6C0A" w:rsidP="000D6C0A">
      <w:pPr>
        <w:pStyle w:val="a7"/>
      </w:pPr>
      <w:r>
        <w:t>+----+----+----+</w:t>
      </w:r>
    </w:p>
    <w:p w14:paraId="743E59F4" w14:textId="48C4B302" w:rsidR="007A40DC" w:rsidRPr="007A40DC" w:rsidRDefault="007A40DC" w:rsidP="007A40DC">
      <w:pPr>
        <w:pStyle w:val="Caption"/>
      </w:pPr>
      <w:bookmarkStart w:id="10" w:name="_Ref35523594"/>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32</w:t>
      </w:r>
      <w:r w:rsidR="00814322">
        <w:fldChar w:fldCharType="end"/>
      </w:r>
      <w:bookmarkEnd w:id="10"/>
    </w:p>
    <w:p w14:paraId="01F801DA" w14:textId="37D79F33" w:rsidR="00B61551" w:rsidRDefault="00B61551" w:rsidP="00274153">
      <w:pPr>
        <w:pStyle w:val="Heading4"/>
      </w:pPr>
      <w:r>
        <w:rPr>
          <w:rFonts w:hint="eastAsia"/>
        </w:rPr>
        <w:t>左半连接</w:t>
      </w:r>
    </w:p>
    <w:p w14:paraId="66033E38" w14:textId="2E5C7F52" w:rsidR="00B61551" w:rsidRDefault="00814322" w:rsidP="00B61551">
      <w:pPr>
        <w:ind w:firstLine="420"/>
      </w:pPr>
      <w:r>
        <w:fldChar w:fldCharType="begin"/>
      </w:r>
      <w:r>
        <w:instrText xml:space="preserve"> </w:instrText>
      </w:r>
      <w:r>
        <w:rPr>
          <w:rFonts w:hint="eastAsia"/>
        </w:rPr>
        <w:instrText>REF _Ref35524144 \h</w:instrText>
      </w:r>
      <w:r>
        <w:instrText xml:space="preserve"> </w:instrText>
      </w:r>
      <w:r>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33</w:t>
      </w:r>
      <w:r>
        <w:fldChar w:fldCharType="end"/>
      </w:r>
      <w:r>
        <w:rPr>
          <w:rFonts w:hint="eastAsia"/>
        </w:rPr>
        <w:t>为左半连接，</w:t>
      </w:r>
      <w:r w:rsidR="00AA1DD7">
        <w:rPr>
          <w:rFonts w:hint="eastAsia"/>
        </w:rPr>
        <w:t>此连接</w:t>
      </w:r>
      <w:r w:rsidR="00525502" w:rsidRPr="00525502">
        <w:rPr>
          <w:rFonts w:hint="eastAsia"/>
        </w:rPr>
        <w:t>类型的行为与内</w:t>
      </w:r>
      <w:r w:rsidR="00AA1DD7">
        <w:rPr>
          <w:rFonts w:hint="eastAsia"/>
        </w:rPr>
        <w:t>连接类型相似，不同之处在于连接</w:t>
      </w:r>
      <w:r w:rsidR="00525502" w:rsidRPr="00525502">
        <w:rPr>
          <w:rFonts w:hint="eastAsia"/>
        </w:rPr>
        <w:t>的数据集不包括来自</w:t>
      </w:r>
      <w:r w:rsidR="00AA1DD7">
        <w:rPr>
          <w:rFonts w:hint="eastAsia"/>
        </w:rPr>
        <w:t>右</w:t>
      </w:r>
      <w:r w:rsidR="002D605A">
        <w:rPr>
          <w:rFonts w:hint="eastAsia"/>
        </w:rPr>
        <w:t>数据集的列，可以将</w:t>
      </w:r>
      <w:r w:rsidR="002D605A" w:rsidRPr="00525502">
        <w:rPr>
          <w:rFonts w:hint="eastAsia"/>
        </w:rPr>
        <w:t>这种连接类型</w:t>
      </w:r>
      <w:r w:rsidR="002D605A">
        <w:rPr>
          <w:rFonts w:hint="eastAsia"/>
        </w:rPr>
        <w:t>的行为</w:t>
      </w:r>
      <w:r w:rsidR="00525502" w:rsidRPr="00525502">
        <w:rPr>
          <w:rFonts w:hint="eastAsia"/>
        </w:rPr>
        <w:t>考虑为与左反连接相反，连接的数据集仅包含匹配的行。</w:t>
      </w:r>
    </w:p>
    <w:p w14:paraId="12097AA8" w14:textId="77777777" w:rsidR="002D605A" w:rsidRDefault="002D605A" w:rsidP="002D605A">
      <w:pPr>
        <w:pStyle w:val="a7"/>
      </w:pPr>
      <w:r>
        <w:t>scala&gt; df1.join(df2, df1("col1") === df2("col1"), "left_semi"</w:t>
      </w:r>
      <w:proofErr w:type="gramStart"/>
      <w:r>
        <w:t>).show</w:t>
      </w:r>
      <w:proofErr w:type="gramEnd"/>
    </w:p>
    <w:p w14:paraId="10B34A6A" w14:textId="77777777" w:rsidR="002D605A" w:rsidRDefault="002D605A" w:rsidP="002D605A">
      <w:pPr>
        <w:pStyle w:val="a7"/>
      </w:pPr>
      <w:r>
        <w:t>+----+----+----+</w:t>
      </w:r>
    </w:p>
    <w:p w14:paraId="493A6DA5" w14:textId="77777777" w:rsidR="002D605A" w:rsidRDefault="002D605A" w:rsidP="002D605A">
      <w:pPr>
        <w:pStyle w:val="a7"/>
      </w:pPr>
      <w:r>
        <w:t>|col1|col2|col3|</w:t>
      </w:r>
    </w:p>
    <w:p w14:paraId="618D2210" w14:textId="77777777" w:rsidR="002D605A" w:rsidRDefault="002D605A" w:rsidP="002D605A">
      <w:pPr>
        <w:pStyle w:val="a7"/>
      </w:pPr>
      <w:r>
        <w:t>+----+----+----+</w:t>
      </w:r>
    </w:p>
    <w:p w14:paraId="7E60B8D1" w14:textId="77777777" w:rsidR="002D605A" w:rsidRDefault="002D605A" w:rsidP="002D605A">
      <w:pPr>
        <w:pStyle w:val="a7"/>
      </w:pPr>
      <w:r>
        <w:t>|Ivan|   1|   2|</w:t>
      </w:r>
    </w:p>
    <w:p w14:paraId="5F9F378A" w14:textId="77777777" w:rsidR="002D605A" w:rsidRDefault="002D605A" w:rsidP="002D605A">
      <w:pPr>
        <w:pStyle w:val="a7"/>
      </w:pPr>
      <w:r>
        <w:t>| Tom|   3|   4|</w:t>
      </w:r>
    </w:p>
    <w:p w14:paraId="7A228EA8" w14:textId="77777777" w:rsidR="002D605A" w:rsidRDefault="002D605A" w:rsidP="002D605A">
      <w:pPr>
        <w:pStyle w:val="a7"/>
      </w:pPr>
      <w:r>
        <w:t>| Tom|   4|   6|</w:t>
      </w:r>
    </w:p>
    <w:p w14:paraId="1E84E4B4" w14:textId="1AC7C7F5" w:rsidR="002D605A" w:rsidRDefault="002D605A" w:rsidP="002D605A">
      <w:pPr>
        <w:pStyle w:val="a7"/>
      </w:pPr>
      <w:r>
        <w:t>+----+----+----+</w:t>
      </w:r>
    </w:p>
    <w:p w14:paraId="6093169A" w14:textId="51EC3CED" w:rsidR="00814322" w:rsidRPr="00814322" w:rsidRDefault="00814322" w:rsidP="00814322">
      <w:pPr>
        <w:pStyle w:val="Caption"/>
      </w:pPr>
      <w:bookmarkStart w:id="11" w:name="_Ref35524144"/>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8C4C33">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8C4C33">
        <w:rPr>
          <w:noProof/>
        </w:rPr>
        <w:t>33</w:t>
      </w:r>
      <w:r>
        <w:fldChar w:fldCharType="end"/>
      </w:r>
      <w:bookmarkEnd w:id="11"/>
    </w:p>
    <w:p w14:paraId="22F1DE2F" w14:textId="77777777" w:rsidR="002D605A" w:rsidRPr="002D605A" w:rsidRDefault="002D605A" w:rsidP="002D605A">
      <w:pPr>
        <w:ind w:firstLine="420"/>
      </w:pPr>
    </w:p>
    <w:p w14:paraId="048D32E7" w14:textId="231AFCA7" w:rsidR="00351A3E" w:rsidRPr="00351A3E" w:rsidRDefault="00274153" w:rsidP="00274153">
      <w:pPr>
        <w:pStyle w:val="Heading4"/>
      </w:pPr>
      <w:r>
        <w:rPr>
          <w:rFonts w:hint="eastAsia"/>
        </w:rPr>
        <w:t>交叉连接</w:t>
      </w:r>
    </w:p>
    <w:p w14:paraId="76F9B1FC" w14:textId="68E03E45" w:rsidR="007F09CB" w:rsidRPr="005B5655" w:rsidRDefault="00B5547C" w:rsidP="007F09CB">
      <w:pPr>
        <w:ind w:firstLine="420"/>
      </w:pPr>
      <w:r>
        <w:rPr>
          <w:rFonts w:hint="eastAsia"/>
        </w:rPr>
        <w:t>就用法而言，因为不需要连接</w:t>
      </w:r>
      <w:r w:rsidRPr="00542C95">
        <w:rPr>
          <w:rFonts w:hint="eastAsia"/>
        </w:rPr>
        <w:t>表达式</w:t>
      </w:r>
      <w:r w:rsidR="00C65E5E">
        <w:rPr>
          <w:rFonts w:hint="eastAsia"/>
        </w:rPr>
        <w:t>，所以</w:t>
      </w:r>
      <w:r>
        <w:rPr>
          <w:rFonts w:hint="eastAsia"/>
        </w:rPr>
        <w:t>此连接类型是最简单的用法</w:t>
      </w:r>
      <w:r w:rsidR="00542C95" w:rsidRPr="00542C95">
        <w:rPr>
          <w:rFonts w:hint="eastAsia"/>
        </w:rPr>
        <w:t>。它的行为可能会有些危险，因为它将左数据集中的每一行与右数据集中的每一行连接在一起。</w:t>
      </w:r>
      <w:r w:rsidR="00C65E5E">
        <w:rPr>
          <w:rFonts w:hint="eastAsia"/>
        </w:rPr>
        <w:t>连接</w:t>
      </w:r>
      <w:r w:rsidR="00542C95" w:rsidRPr="00542C95">
        <w:rPr>
          <w:rFonts w:hint="eastAsia"/>
        </w:rPr>
        <w:t>数据集的大小是两个数据集大小的乘积。例如，如果每个数据集的大小为</w:t>
      </w:r>
      <w:r w:rsidR="00542C95" w:rsidRPr="00542C95">
        <w:rPr>
          <w:rFonts w:hint="eastAsia"/>
        </w:rPr>
        <w:t>1,024</w:t>
      </w:r>
      <w:r w:rsidR="00C65E5E">
        <w:rPr>
          <w:rFonts w:hint="eastAsia"/>
        </w:rPr>
        <w:t>，则连接</w:t>
      </w:r>
      <w:r w:rsidR="00542C95" w:rsidRPr="00542C95">
        <w:rPr>
          <w:rFonts w:hint="eastAsia"/>
        </w:rPr>
        <w:t>的数据集的大小将超过</w:t>
      </w:r>
      <w:r w:rsidR="00542C95" w:rsidRPr="00542C95">
        <w:rPr>
          <w:rFonts w:hint="eastAsia"/>
        </w:rPr>
        <w:t>100</w:t>
      </w:r>
      <w:r w:rsidR="00C65E5E">
        <w:rPr>
          <w:rFonts w:hint="eastAsia"/>
        </w:rPr>
        <w:t>万行。因此</w:t>
      </w:r>
      <w:r w:rsidR="00542C95" w:rsidRPr="00542C95">
        <w:rPr>
          <w:rFonts w:hint="eastAsia"/>
        </w:rPr>
        <w:t>使用此连接类型的方法是在</w:t>
      </w:r>
      <w:r w:rsidR="00542C95" w:rsidRPr="00542C95">
        <w:rPr>
          <w:rFonts w:hint="eastAsia"/>
        </w:rPr>
        <w:t>DataFrame</w:t>
      </w:r>
      <w:r w:rsidR="00542C95" w:rsidRPr="00542C95">
        <w:rPr>
          <w:rFonts w:hint="eastAsia"/>
        </w:rPr>
        <w:t>中显式使用专用转换</w:t>
      </w:r>
      <w:r w:rsidR="00485315">
        <w:t>crossJoin</w:t>
      </w:r>
      <w:r w:rsidR="00542C95" w:rsidRPr="00542C95">
        <w:rPr>
          <w:rFonts w:hint="eastAsia"/>
        </w:rPr>
        <w:t>，而不是将此连接类型指定为字符串。</w:t>
      </w:r>
    </w:p>
    <w:p w14:paraId="642DFB2B" w14:textId="75640225" w:rsidR="007F09CB" w:rsidRDefault="007F09CB" w:rsidP="007F09CB">
      <w:pPr>
        <w:pStyle w:val="a7"/>
      </w:pPr>
      <w:r>
        <w:t>scala&gt; df1.crossJoin(df2</w:t>
      </w:r>
      <w:proofErr w:type="gramStart"/>
      <w:r>
        <w:t>)</w:t>
      </w:r>
      <w:r w:rsidR="00510F14">
        <w:rPr>
          <w:rFonts w:hint="eastAsia"/>
        </w:rPr>
        <w:t>.show</w:t>
      </w:r>
      <w:proofErr w:type="gramEnd"/>
    </w:p>
    <w:p w14:paraId="03D2905E" w14:textId="77777777" w:rsidR="00510F14" w:rsidRDefault="00510F14" w:rsidP="007F09CB">
      <w:pPr>
        <w:pStyle w:val="a7"/>
      </w:pPr>
    </w:p>
    <w:p w14:paraId="7257E353" w14:textId="77777777" w:rsidR="007F09CB" w:rsidRDefault="007F09CB" w:rsidP="007F09CB">
      <w:pPr>
        <w:pStyle w:val="a7"/>
      </w:pPr>
      <w:r>
        <w:t>+----+----+----+-----+----+----+</w:t>
      </w:r>
    </w:p>
    <w:p w14:paraId="30B8DE37" w14:textId="77777777" w:rsidR="007F09CB" w:rsidRDefault="007F09CB" w:rsidP="007F09CB">
      <w:pPr>
        <w:pStyle w:val="a7"/>
      </w:pPr>
      <w:r>
        <w:t>|col1|col2|col3| col1|col2|col4|</w:t>
      </w:r>
    </w:p>
    <w:p w14:paraId="3F31AF95" w14:textId="77777777" w:rsidR="007F09CB" w:rsidRDefault="007F09CB" w:rsidP="007F09CB">
      <w:pPr>
        <w:pStyle w:val="a7"/>
      </w:pPr>
      <w:r>
        <w:t>+----+----+----+-----+----+----+</w:t>
      </w:r>
    </w:p>
    <w:p w14:paraId="7029CB88" w14:textId="77777777" w:rsidR="007F09CB" w:rsidRDefault="007F09CB" w:rsidP="007F09CB">
      <w:pPr>
        <w:pStyle w:val="a7"/>
      </w:pPr>
      <w:r>
        <w:t>|Ivan|   1|   2| Ivan|   2|   2|</w:t>
      </w:r>
    </w:p>
    <w:p w14:paraId="0E720989" w14:textId="77777777" w:rsidR="007F09CB" w:rsidRDefault="007F09CB" w:rsidP="007F09CB">
      <w:pPr>
        <w:pStyle w:val="a7"/>
      </w:pPr>
      <w:r>
        <w:t>|Ivan|   1|   2</w:t>
      </w:r>
      <w:proofErr w:type="gramStart"/>
      <w:r>
        <w:t>|  Tom</w:t>
      </w:r>
      <w:proofErr w:type="gramEnd"/>
      <w:r>
        <w:t>|   3|   5|</w:t>
      </w:r>
    </w:p>
    <w:p w14:paraId="47E47A40" w14:textId="77777777" w:rsidR="007F09CB" w:rsidRDefault="007F09CB" w:rsidP="007F09CB">
      <w:pPr>
        <w:pStyle w:val="a7"/>
      </w:pPr>
      <w:r>
        <w:t>|Ivan|   1|   2| Jack|   3|   5|</w:t>
      </w:r>
    </w:p>
    <w:p w14:paraId="2332CCE8" w14:textId="77777777" w:rsidR="007F09CB" w:rsidRDefault="007F09CB" w:rsidP="007F09CB">
      <w:pPr>
        <w:pStyle w:val="a7"/>
      </w:pPr>
      <w:r>
        <w:t>|Ivan|   1|   2</w:t>
      </w:r>
      <w:proofErr w:type="gramStart"/>
      <w:r>
        <w:t>|  Tom</w:t>
      </w:r>
      <w:proofErr w:type="gramEnd"/>
      <w:r>
        <w:t>|   4|   6|</w:t>
      </w:r>
    </w:p>
    <w:p w14:paraId="6EEBAA15" w14:textId="77777777" w:rsidR="007F09CB" w:rsidRDefault="007F09CB" w:rsidP="007F09CB">
      <w:pPr>
        <w:pStyle w:val="a7"/>
      </w:pPr>
      <w:r>
        <w:t>|Ivan|   1|   2| Rose|   1|   2|</w:t>
      </w:r>
    </w:p>
    <w:p w14:paraId="61E8E49C" w14:textId="77777777" w:rsidR="007F09CB" w:rsidRDefault="007F09CB" w:rsidP="007F09CB">
      <w:pPr>
        <w:pStyle w:val="a7"/>
      </w:pPr>
      <w:r>
        <w:t>|Ivan|   1|   2| Ivan|   1|   5|</w:t>
      </w:r>
    </w:p>
    <w:p w14:paraId="3E970D9D" w14:textId="77777777" w:rsidR="007F09CB" w:rsidRDefault="007F09CB" w:rsidP="007F09CB">
      <w:pPr>
        <w:pStyle w:val="a7"/>
      </w:pPr>
      <w:r>
        <w:t>|Ivan|   1|   2|Marry|   5|   6|</w:t>
      </w:r>
    </w:p>
    <w:p w14:paraId="43F20AD0" w14:textId="77777777" w:rsidR="007F09CB" w:rsidRDefault="007F09CB" w:rsidP="007F09CB">
      <w:pPr>
        <w:pStyle w:val="a7"/>
      </w:pPr>
      <w:r>
        <w:lastRenderedPageBreak/>
        <w:t>| Tom|   3|   4| Ivan|   2|   2|</w:t>
      </w:r>
    </w:p>
    <w:p w14:paraId="3795B20B" w14:textId="77777777" w:rsidR="007F09CB" w:rsidRDefault="007F09CB" w:rsidP="007F09CB">
      <w:pPr>
        <w:pStyle w:val="a7"/>
      </w:pPr>
      <w:r>
        <w:t>| Tom|   3|   4</w:t>
      </w:r>
      <w:proofErr w:type="gramStart"/>
      <w:r>
        <w:t>|  Tom</w:t>
      </w:r>
      <w:proofErr w:type="gramEnd"/>
      <w:r>
        <w:t>|   3|   5|</w:t>
      </w:r>
    </w:p>
    <w:p w14:paraId="04DC19BB" w14:textId="77777777" w:rsidR="007F09CB" w:rsidRDefault="007F09CB" w:rsidP="007F09CB">
      <w:pPr>
        <w:pStyle w:val="a7"/>
      </w:pPr>
      <w:r>
        <w:t>| Tom|   3|   4| Jack|   3|   5|</w:t>
      </w:r>
    </w:p>
    <w:p w14:paraId="0AD3C439" w14:textId="77777777" w:rsidR="007F09CB" w:rsidRDefault="007F09CB" w:rsidP="007F09CB">
      <w:pPr>
        <w:pStyle w:val="a7"/>
      </w:pPr>
      <w:r>
        <w:t>+----+----+----+-----+----+----+</w:t>
      </w:r>
    </w:p>
    <w:p w14:paraId="791B7567" w14:textId="77777777" w:rsidR="007F09CB" w:rsidRDefault="007F09CB" w:rsidP="007F09CB">
      <w:pPr>
        <w:pStyle w:val="a7"/>
      </w:pPr>
      <w:r>
        <w:t>only showing top 10 rows</w:t>
      </w:r>
    </w:p>
    <w:p w14:paraId="2D73E130" w14:textId="5706C6FD" w:rsidR="007F09CB" w:rsidRDefault="007F09CB" w:rsidP="007F09CB">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34</w:t>
      </w:r>
      <w:r w:rsidR="00814322">
        <w:fldChar w:fldCharType="end"/>
      </w:r>
    </w:p>
    <w:p w14:paraId="614C1F27" w14:textId="749129DB" w:rsidR="00D80B62" w:rsidRDefault="00D80B62" w:rsidP="00D80B62">
      <w:pPr>
        <w:pStyle w:val="Heading4"/>
      </w:pPr>
      <w:r>
        <w:rPr>
          <w:rFonts w:hint="eastAsia"/>
        </w:rPr>
        <w:t>其他连接</w:t>
      </w:r>
    </w:p>
    <w:p w14:paraId="5192B026" w14:textId="77777777" w:rsidR="007F09CB" w:rsidRPr="003D63E6" w:rsidRDefault="007F09CB" w:rsidP="007F09CB">
      <w:pPr>
        <w:ind w:firstLine="420"/>
      </w:pPr>
      <w:r w:rsidRPr="003D63E6">
        <w:rPr>
          <w:rFonts w:hint="eastAsia"/>
        </w:rPr>
        <w:t>下面这个例子还是个等值连接，区别之前的等值连接是去调用两个表的重复列，就像自然连接一样：</w:t>
      </w:r>
    </w:p>
    <w:p w14:paraId="037C871D" w14:textId="00891FA4" w:rsidR="007F09CB" w:rsidRDefault="00F32D65" w:rsidP="007F09CB">
      <w:pPr>
        <w:pStyle w:val="a7"/>
      </w:pPr>
      <w:r>
        <w:t xml:space="preserve">scala&gt; </w:t>
      </w:r>
      <w:r w:rsidR="007F09CB">
        <w:t xml:space="preserve">df1.join(df2, </w:t>
      </w:r>
      <w:proofErr w:type="gramStart"/>
      <w:r w:rsidR="007F09CB">
        <w:t>Seq(</w:t>
      </w:r>
      <w:proofErr w:type="gramEnd"/>
      <w:r w:rsidR="007F09CB">
        <w:t>"col1", "col2"))</w:t>
      </w:r>
      <w:r w:rsidR="00E17BD7">
        <w:rPr>
          <w:rFonts w:hint="eastAsia"/>
        </w:rPr>
        <w:t>.show</w:t>
      </w:r>
    </w:p>
    <w:p w14:paraId="5B0ABBB2" w14:textId="77777777" w:rsidR="007F09CB" w:rsidRDefault="007F09CB" w:rsidP="007F09CB">
      <w:pPr>
        <w:pStyle w:val="a7"/>
      </w:pPr>
    </w:p>
    <w:p w14:paraId="43F55ADC" w14:textId="77777777" w:rsidR="007F09CB" w:rsidRDefault="007F09CB" w:rsidP="007F09CB">
      <w:pPr>
        <w:pStyle w:val="a7"/>
      </w:pPr>
      <w:r>
        <w:t>+----+----+----+----+</w:t>
      </w:r>
    </w:p>
    <w:p w14:paraId="36AB9572" w14:textId="77777777" w:rsidR="007F09CB" w:rsidRDefault="007F09CB" w:rsidP="007F09CB">
      <w:pPr>
        <w:pStyle w:val="a7"/>
      </w:pPr>
      <w:r>
        <w:t>|col1|col2|col3|col4|</w:t>
      </w:r>
    </w:p>
    <w:p w14:paraId="6F9102FD" w14:textId="77777777" w:rsidR="007F09CB" w:rsidRDefault="007F09CB" w:rsidP="007F09CB">
      <w:pPr>
        <w:pStyle w:val="a7"/>
      </w:pPr>
      <w:r>
        <w:t>+----+----+----+----+</w:t>
      </w:r>
    </w:p>
    <w:p w14:paraId="292C962D" w14:textId="77777777" w:rsidR="007F09CB" w:rsidRDefault="007F09CB" w:rsidP="007F09CB">
      <w:pPr>
        <w:pStyle w:val="a7"/>
      </w:pPr>
      <w:r>
        <w:t>|Ivan|   1|   2|   5|</w:t>
      </w:r>
    </w:p>
    <w:p w14:paraId="2E8A1657" w14:textId="77777777" w:rsidR="007F09CB" w:rsidRDefault="007F09CB" w:rsidP="007F09CB">
      <w:pPr>
        <w:pStyle w:val="a7"/>
      </w:pPr>
      <w:r>
        <w:t>| Tom|   3|   4|   5|</w:t>
      </w:r>
    </w:p>
    <w:p w14:paraId="0287C0DB" w14:textId="77777777" w:rsidR="007F09CB" w:rsidRDefault="007F09CB" w:rsidP="007F09CB">
      <w:pPr>
        <w:pStyle w:val="a7"/>
      </w:pPr>
      <w:r>
        <w:t>| Tom|   4|   6|   6|</w:t>
      </w:r>
    </w:p>
    <w:p w14:paraId="2CFE3C58" w14:textId="77777777" w:rsidR="007F09CB" w:rsidRDefault="007F09CB" w:rsidP="007F09CB">
      <w:pPr>
        <w:pStyle w:val="a7"/>
      </w:pPr>
      <w:r>
        <w:t>+----+----+----+----+</w:t>
      </w:r>
    </w:p>
    <w:p w14:paraId="305DCAF2" w14:textId="463C216C" w:rsidR="007F09CB" w:rsidRDefault="007F09CB" w:rsidP="007F09CB">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35</w:t>
      </w:r>
      <w:r w:rsidR="00814322">
        <w:fldChar w:fldCharType="end"/>
      </w:r>
    </w:p>
    <w:p w14:paraId="193F81A1" w14:textId="77777777" w:rsidR="007F09CB" w:rsidRPr="006E6E5F" w:rsidRDefault="007F09CB" w:rsidP="007F09CB">
      <w:pPr>
        <w:ind w:firstLine="420"/>
      </w:pPr>
      <w:r w:rsidRPr="006E6E5F">
        <w:rPr>
          <w:rFonts w:hint="eastAsia"/>
        </w:rPr>
        <w:t>条件连接</w:t>
      </w:r>
      <w:r>
        <w:rPr>
          <w:rFonts w:hint="eastAsia"/>
        </w:rPr>
        <w:t>：</w:t>
      </w:r>
    </w:p>
    <w:p w14:paraId="345CBD8E" w14:textId="278F77FF" w:rsidR="007F09CB" w:rsidRDefault="007F09CB" w:rsidP="007F09CB">
      <w:pPr>
        <w:pStyle w:val="a7"/>
      </w:pPr>
      <w:r>
        <w:t>scala&gt; df1.join(df2, df1("col1") === df2("col1") &amp;&amp; df1("col2") &gt; df2("col2")</w:t>
      </w:r>
      <w:proofErr w:type="gramStart"/>
      <w:r>
        <w:t>)</w:t>
      </w:r>
      <w:r w:rsidR="00E17BD7">
        <w:rPr>
          <w:rFonts w:hint="eastAsia"/>
        </w:rPr>
        <w:t>.show</w:t>
      </w:r>
      <w:proofErr w:type="gramEnd"/>
    </w:p>
    <w:p w14:paraId="1AC05771" w14:textId="77777777" w:rsidR="007F09CB" w:rsidRDefault="007F09CB" w:rsidP="007F09CB">
      <w:pPr>
        <w:pStyle w:val="a7"/>
      </w:pPr>
    </w:p>
    <w:p w14:paraId="47217F57" w14:textId="77777777" w:rsidR="007F09CB" w:rsidRDefault="007F09CB" w:rsidP="007F09CB">
      <w:pPr>
        <w:pStyle w:val="a7"/>
      </w:pPr>
      <w:r>
        <w:t>+----+----+----+----+----+----+</w:t>
      </w:r>
    </w:p>
    <w:p w14:paraId="6B1F15F4" w14:textId="77777777" w:rsidR="007F09CB" w:rsidRDefault="007F09CB" w:rsidP="007F09CB">
      <w:pPr>
        <w:pStyle w:val="a7"/>
      </w:pPr>
      <w:r>
        <w:t>|col1|col2|col3|col1|col2|col4|</w:t>
      </w:r>
    </w:p>
    <w:p w14:paraId="229A1A51" w14:textId="77777777" w:rsidR="007F09CB" w:rsidRDefault="007F09CB" w:rsidP="007F09CB">
      <w:pPr>
        <w:pStyle w:val="a7"/>
      </w:pPr>
      <w:r>
        <w:t>+----+----+----+----+----+----+</w:t>
      </w:r>
    </w:p>
    <w:p w14:paraId="0CF065D4" w14:textId="77777777" w:rsidR="007F09CB" w:rsidRDefault="007F09CB" w:rsidP="007F09CB">
      <w:pPr>
        <w:pStyle w:val="a7"/>
      </w:pPr>
      <w:r>
        <w:t>| Tom|   4|   6| Tom|   3|   5|</w:t>
      </w:r>
    </w:p>
    <w:p w14:paraId="7D7F25AB" w14:textId="77777777" w:rsidR="007F09CB" w:rsidRDefault="007F09CB" w:rsidP="007F09CB">
      <w:pPr>
        <w:pStyle w:val="a7"/>
      </w:pPr>
      <w:r>
        <w:t>+----+----+----+----+----+----+</w:t>
      </w:r>
    </w:p>
    <w:p w14:paraId="11D4FF0B" w14:textId="4B049B1E" w:rsidR="007F09CB" w:rsidRPr="007F7BAE" w:rsidRDefault="007F09CB" w:rsidP="007F09CB">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36</w:t>
      </w:r>
      <w:r w:rsidR="00814322">
        <w:fldChar w:fldCharType="end"/>
      </w:r>
    </w:p>
    <w:p w14:paraId="07DEA6FA" w14:textId="74B677E0" w:rsidR="00370D4D" w:rsidRDefault="00157051" w:rsidP="00157051">
      <w:pPr>
        <w:pStyle w:val="Heading3"/>
      </w:pPr>
      <w:r>
        <w:rPr>
          <w:rFonts w:hint="eastAsia"/>
        </w:rPr>
        <w:t>聚合</w:t>
      </w:r>
      <w:r w:rsidR="00136B78">
        <w:rPr>
          <w:rFonts w:hint="eastAsia"/>
        </w:rPr>
        <w:t>操作</w:t>
      </w:r>
    </w:p>
    <w:p w14:paraId="62A6B6D8" w14:textId="066FE001" w:rsidR="00C87EFC" w:rsidRDefault="00812211" w:rsidP="00617605">
      <w:pPr>
        <w:ind w:firstLine="420"/>
      </w:pPr>
      <w:r>
        <w:rPr>
          <w:rFonts w:hint="eastAsia"/>
        </w:rPr>
        <w:t>对大数据执行任何有趣的分析通常涉及某种聚合操作</w:t>
      </w:r>
      <w:r w:rsidR="00A34F81">
        <w:rPr>
          <w:rFonts w:hint="eastAsia"/>
        </w:rPr>
        <w:t>以汇总数据，以发现数据中的</w:t>
      </w:r>
      <w:r w:rsidR="00044CA2">
        <w:rPr>
          <w:rFonts w:hint="eastAsia"/>
        </w:rPr>
        <w:t>某种</w:t>
      </w:r>
      <w:r w:rsidR="00A34F81">
        <w:rPr>
          <w:rFonts w:hint="eastAsia"/>
        </w:rPr>
        <w:t>模式和趋势，</w:t>
      </w:r>
      <w:r w:rsidR="0099545A" w:rsidRPr="0099545A">
        <w:rPr>
          <w:rFonts w:hint="eastAsia"/>
        </w:rPr>
        <w:t>或生成摘要报告。聚合</w:t>
      </w:r>
      <w:r w:rsidR="00181820">
        <w:rPr>
          <w:rFonts w:hint="eastAsia"/>
        </w:rPr>
        <w:t>操作</w:t>
      </w:r>
      <w:r w:rsidR="0099545A" w:rsidRPr="0099545A">
        <w:rPr>
          <w:rFonts w:hint="eastAsia"/>
        </w:rPr>
        <w:t>通常需要在整个数据</w:t>
      </w:r>
      <w:r w:rsidR="00181820">
        <w:rPr>
          <w:rFonts w:hint="eastAsia"/>
        </w:rPr>
        <w:t>集或一个或多个列上进行某种形式的分组，然后将聚合函数（例如求和、</w:t>
      </w:r>
      <w:r w:rsidR="0099545A" w:rsidRPr="0099545A">
        <w:rPr>
          <w:rFonts w:hint="eastAsia"/>
        </w:rPr>
        <w:t>计数或平均）应用于每个组。</w:t>
      </w:r>
      <w:r w:rsidR="0099545A" w:rsidRPr="0099545A">
        <w:rPr>
          <w:rFonts w:hint="eastAsia"/>
        </w:rPr>
        <w:t>Spark</w:t>
      </w:r>
      <w:r w:rsidR="0099545A" w:rsidRPr="0099545A">
        <w:rPr>
          <w:rFonts w:hint="eastAsia"/>
        </w:rPr>
        <w:t>提供了许多常用的聚合函数</w:t>
      </w:r>
      <w:r w:rsidR="00285C96">
        <w:rPr>
          <w:rFonts w:hint="eastAsia"/>
        </w:rPr>
        <w:t>，</w:t>
      </w:r>
      <w:r w:rsidR="0099545A" w:rsidRPr="0099545A">
        <w:rPr>
          <w:rFonts w:hint="eastAsia"/>
        </w:rPr>
        <w:t>以及将值聚合到集合中的能力，然后可以对其进行进一步分析。行的分组可以在不同的级别完成，</w:t>
      </w:r>
      <w:r w:rsidR="00DA5AEA">
        <w:rPr>
          <w:rFonts w:hint="eastAsia"/>
        </w:rPr>
        <w:t>并且</w:t>
      </w:r>
      <w:r w:rsidR="0099545A" w:rsidRPr="0099545A">
        <w:rPr>
          <w:rFonts w:hint="eastAsia"/>
        </w:rPr>
        <w:t>Spark</w:t>
      </w:r>
      <w:r w:rsidR="00C87EFC">
        <w:rPr>
          <w:rFonts w:hint="eastAsia"/>
        </w:rPr>
        <w:t>支持以下级别：</w:t>
      </w:r>
    </w:p>
    <w:p w14:paraId="6A35E52E" w14:textId="43B5EC0C" w:rsidR="00C87EFC" w:rsidRPr="00D357EE" w:rsidRDefault="00D357EE" w:rsidP="00D357EE">
      <w:pPr>
        <w:ind w:firstLine="420"/>
      </w:pPr>
      <w:r>
        <w:rPr>
          <w:rFonts w:hint="eastAsia"/>
        </w:rPr>
        <w:t>（</w:t>
      </w:r>
      <w:r>
        <w:rPr>
          <w:rFonts w:hint="eastAsia"/>
        </w:rPr>
        <w:t>1</w:t>
      </w:r>
      <w:r>
        <w:rPr>
          <w:rFonts w:hint="eastAsia"/>
        </w:rPr>
        <w:t>）</w:t>
      </w:r>
      <w:r w:rsidR="0099545A" w:rsidRPr="00D357EE">
        <w:rPr>
          <w:rFonts w:hint="eastAsia"/>
        </w:rPr>
        <w:t>将</w:t>
      </w:r>
      <w:r w:rsidR="0099545A" w:rsidRPr="00D357EE">
        <w:rPr>
          <w:rFonts w:hint="eastAsia"/>
        </w:rPr>
        <w:t>DataFrame</w:t>
      </w:r>
      <w:r w:rsidR="00C87EFC" w:rsidRPr="00D357EE">
        <w:rPr>
          <w:rFonts w:hint="eastAsia"/>
        </w:rPr>
        <w:t>视为一</w:t>
      </w:r>
      <w:r w:rsidR="00DA5AEA">
        <w:rPr>
          <w:rFonts w:hint="eastAsia"/>
        </w:rPr>
        <w:t>个</w:t>
      </w:r>
      <w:r w:rsidR="00C87EFC" w:rsidRPr="00D357EE">
        <w:rPr>
          <w:rFonts w:hint="eastAsia"/>
        </w:rPr>
        <w:t>组。</w:t>
      </w:r>
    </w:p>
    <w:p w14:paraId="5240BD4C" w14:textId="352D6F29" w:rsidR="00DA5AEA" w:rsidRDefault="00D357EE" w:rsidP="00D357EE">
      <w:pPr>
        <w:ind w:firstLine="420"/>
      </w:pPr>
      <w:r>
        <w:rPr>
          <w:rFonts w:hint="eastAsia"/>
        </w:rPr>
        <w:t>（</w:t>
      </w:r>
      <w:r>
        <w:rPr>
          <w:rFonts w:hint="eastAsia"/>
        </w:rPr>
        <w:t>2</w:t>
      </w:r>
      <w:r>
        <w:rPr>
          <w:rFonts w:hint="eastAsia"/>
        </w:rPr>
        <w:t>）</w:t>
      </w:r>
      <w:r w:rsidR="0099545A" w:rsidRPr="00D357EE">
        <w:rPr>
          <w:rFonts w:hint="eastAsia"/>
        </w:rPr>
        <w:t>通过使用一个或多个列将</w:t>
      </w:r>
      <w:r w:rsidR="0099545A" w:rsidRPr="00D357EE">
        <w:rPr>
          <w:rFonts w:hint="eastAsia"/>
        </w:rPr>
        <w:t>DataFrame</w:t>
      </w:r>
      <w:r w:rsidR="00DA5AEA">
        <w:rPr>
          <w:rFonts w:hint="eastAsia"/>
        </w:rPr>
        <w:t>分为多个组，并对每个组执行一个或多个聚合。</w:t>
      </w:r>
    </w:p>
    <w:p w14:paraId="7BB279FA" w14:textId="7AC8D00E" w:rsidR="00617605" w:rsidRDefault="00DA5AEA" w:rsidP="00D357EE">
      <w:pPr>
        <w:ind w:firstLine="420"/>
      </w:pPr>
      <w:r>
        <w:rPr>
          <w:rFonts w:hint="eastAsia"/>
        </w:rPr>
        <w:t>（</w:t>
      </w:r>
      <w:r>
        <w:rPr>
          <w:rFonts w:hint="eastAsia"/>
        </w:rPr>
        <w:t>3</w:t>
      </w:r>
      <w:r>
        <w:rPr>
          <w:rFonts w:hint="eastAsia"/>
        </w:rPr>
        <w:t>）</w:t>
      </w:r>
      <w:r w:rsidR="0099545A" w:rsidRPr="00D357EE">
        <w:rPr>
          <w:rFonts w:hint="eastAsia"/>
        </w:rPr>
        <w:t>将</w:t>
      </w:r>
      <w:r w:rsidR="0099545A" w:rsidRPr="00D357EE">
        <w:rPr>
          <w:rFonts w:hint="eastAsia"/>
        </w:rPr>
        <w:t>DataFrame</w:t>
      </w:r>
      <w:r w:rsidR="004A5147">
        <w:rPr>
          <w:rFonts w:hint="eastAsia"/>
        </w:rPr>
        <w:t>划分为多个窗口，并执行移动平均、</w:t>
      </w:r>
      <w:r w:rsidR="001C56F2">
        <w:rPr>
          <w:rFonts w:hint="eastAsia"/>
        </w:rPr>
        <w:t>累积求和</w:t>
      </w:r>
      <w:r w:rsidR="006350E1">
        <w:rPr>
          <w:rFonts w:hint="eastAsia"/>
        </w:rPr>
        <w:t>或排名。</w:t>
      </w:r>
      <w:r w:rsidR="0099545A" w:rsidRPr="00D357EE">
        <w:rPr>
          <w:rFonts w:hint="eastAsia"/>
        </w:rPr>
        <w:t>如果窗口是基于时间的，则可以使用滚动窗口或滑动窗口来完成聚合。</w:t>
      </w:r>
    </w:p>
    <w:p w14:paraId="558B37C1" w14:textId="013CA16E" w:rsidR="00D35FBB" w:rsidRDefault="00644246" w:rsidP="00D35FBB">
      <w:pPr>
        <w:ind w:firstLine="420"/>
      </w:pPr>
      <w:r w:rsidRPr="00644246">
        <w:rPr>
          <w:rFonts w:hint="eastAsia"/>
        </w:rPr>
        <w:t>在</w:t>
      </w:r>
      <w:r w:rsidRPr="00644246">
        <w:rPr>
          <w:rFonts w:hint="eastAsia"/>
        </w:rPr>
        <w:t>Spark</w:t>
      </w:r>
      <w:r w:rsidRPr="00644246">
        <w:rPr>
          <w:rFonts w:hint="eastAsia"/>
        </w:rPr>
        <w:t>中，所有聚合都是通过函数完成的。</w:t>
      </w:r>
      <w:r w:rsidR="00630B68">
        <w:rPr>
          <w:rFonts w:hint="eastAsia"/>
        </w:rPr>
        <w:t>聚合函数旨在对</w:t>
      </w:r>
      <w:r w:rsidR="00630B68">
        <w:rPr>
          <w:rFonts w:hint="eastAsia"/>
        </w:rPr>
        <w:t>DataFrame</w:t>
      </w:r>
      <w:r w:rsidR="00630B68">
        <w:rPr>
          <w:rFonts w:hint="eastAsia"/>
        </w:rPr>
        <w:t>中一组行执行聚合，这些行的</w:t>
      </w:r>
      <w:r w:rsidRPr="00644246">
        <w:rPr>
          <w:rFonts w:hint="eastAsia"/>
        </w:rPr>
        <w:t>集合</w:t>
      </w:r>
      <w:r w:rsidR="00630B68">
        <w:rPr>
          <w:rFonts w:hint="eastAsia"/>
        </w:rPr>
        <w:t>可以</w:t>
      </w:r>
      <w:r w:rsidRPr="00644246">
        <w:rPr>
          <w:rFonts w:hint="eastAsia"/>
        </w:rPr>
        <w:t>是由</w:t>
      </w:r>
      <w:r w:rsidRPr="00644246">
        <w:rPr>
          <w:rFonts w:hint="eastAsia"/>
        </w:rPr>
        <w:t>DataFrame</w:t>
      </w:r>
      <w:r w:rsidR="00630B68">
        <w:rPr>
          <w:rFonts w:hint="eastAsia"/>
        </w:rPr>
        <w:t>中的所有行组成，或者子集</w:t>
      </w:r>
      <w:r w:rsidRPr="00644246">
        <w:rPr>
          <w:rFonts w:hint="eastAsia"/>
        </w:rPr>
        <w:t>组成。</w:t>
      </w:r>
      <w:r w:rsidR="00DD2E25" w:rsidRPr="00DD2E25">
        <w:rPr>
          <w:rFonts w:hint="eastAsia"/>
        </w:rPr>
        <w:t>Scala</w:t>
      </w:r>
      <w:r w:rsidR="001C3FE3">
        <w:rPr>
          <w:rFonts w:hint="eastAsia"/>
        </w:rPr>
        <w:t>语言聚合函数完整列表在</w:t>
      </w:r>
      <w:r w:rsidR="001C3FE3">
        <w:rPr>
          <w:rFonts w:hint="eastAsia"/>
        </w:rPr>
        <w:t>org.apache.spark.sql.function</w:t>
      </w:r>
      <w:r w:rsidR="00FA4DDC">
        <w:rPr>
          <w:rFonts w:hint="eastAsia"/>
        </w:rPr>
        <w:t>s</w:t>
      </w:r>
      <w:r w:rsidR="00FA4DDC">
        <w:rPr>
          <w:rFonts w:hint="eastAsia"/>
        </w:rPr>
        <w:t>对象</w:t>
      </w:r>
      <w:r w:rsidR="001C3FE3">
        <w:rPr>
          <w:rFonts w:hint="eastAsia"/>
        </w:rPr>
        <w:t>中。</w:t>
      </w:r>
      <w:r w:rsidR="0021296D">
        <w:fldChar w:fldCharType="begin"/>
      </w:r>
      <w:r w:rsidR="0021296D">
        <w:instrText xml:space="preserve"> </w:instrText>
      </w:r>
      <w:r w:rsidR="0021296D">
        <w:rPr>
          <w:rFonts w:hint="eastAsia"/>
        </w:rPr>
        <w:instrText>REF _Ref35535830 \h</w:instrText>
      </w:r>
      <w:r w:rsidR="0021296D">
        <w:instrText xml:space="preserve"> </w:instrText>
      </w:r>
      <w:r w:rsidR="0021296D">
        <w:fldChar w:fldCharType="separate"/>
      </w:r>
      <w:r w:rsidR="008C4C33">
        <w:rPr>
          <w:rFonts w:hint="eastAsia"/>
        </w:rPr>
        <w:t>表格</w:t>
      </w:r>
      <w:r w:rsidR="008C4C33">
        <w:rPr>
          <w:rFonts w:hint="eastAsia"/>
        </w:rPr>
        <w:t xml:space="preserve"> </w:t>
      </w:r>
      <w:r w:rsidR="008C4C33">
        <w:rPr>
          <w:noProof/>
        </w:rPr>
        <w:t>4</w:t>
      </w:r>
      <w:r w:rsidR="008C4C33">
        <w:noBreakHyphen/>
      </w:r>
      <w:r w:rsidR="008C4C33">
        <w:rPr>
          <w:noProof/>
        </w:rPr>
        <w:t>4</w:t>
      </w:r>
      <w:r w:rsidR="0021296D">
        <w:fldChar w:fldCharType="end"/>
      </w:r>
      <w:r w:rsidR="001C3FE3" w:rsidRPr="001C3FE3">
        <w:rPr>
          <w:rFonts w:hint="eastAsia"/>
        </w:rPr>
        <w:t>描述了一组常用的聚合函数，并提供了</w:t>
      </w:r>
      <w:r w:rsidR="00B91EA1">
        <w:rPr>
          <w:rFonts w:hint="eastAsia"/>
        </w:rPr>
        <w:t>它们的描述</w:t>
      </w:r>
      <w:r w:rsidR="001C3FE3" w:rsidRPr="001C3FE3">
        <w:rPr>
          <w:rFonts w:hint="eastAsia"/>
        </w:rPr>
        <w:t>。</w:t>
      </w:r>
    </w:p>
    <w:p w14:paraId="7F880CA5" w14:textId="057E3570" w:rsidR="0021296D" w:rsidRDefault="0021296D" w:rsidP="0021296D">
      <w:pPr>
        <w:pStyle w:val="Caption"/>
      </w:pPr>
      <w:bookmarkStart w:id="12" w:name="_Ref35535830"/>
      <w:r>
        <w:rPr>
          <w:rFonts w:hint="eastAsia"/>
        </w:rPr>
        <w:t>表格</w:t>
      </w:r>
      <w:r>
        <w:rPr>
          <w:rFonts w:hint="eastAsia"/>
        </w:rPr>
        <w:t xml:space="preserve"> </w:t>
      </w:r>
      <w:r w:rsidR="00ED7A3A">
        <w:fldChar w:fldCharType="begin"/>
      </w:r>
      <w:r w:rsidR="00ED7A3A">
        <w:instrText xml:space="preserve"> </w:instrText>
      </w:r>
      <w:r w:rsidR="00ED7A3A">
        <w:rPr>
          <w:rFonts w:hint="eastAsia"/>
        </w:rPr>
        <w:instrText>STYLEREF 1 \s</w:instrText>
      </w:r>
      <w:r w:rsidR="00ED7A3A">
        <w:instrText xml:space="preserve"> </w:instrText>
      </w:r>
      <w:r w:rsidR="00ED7A3A">
        <w:fldChar w:fldCharType="separate"/>
      </w:r>
      <w:r w:rsidR="00ED7A3A">
        <w:rPr>
          <w:noProof/>
        </w:rPr>
        <w:t>4</w:t>
      </w:r>
      <w:r w:rsidR="00ED7A3A">
        <w:fldChar w:fldCharType="end"/>
      </w:r>
      <w:r w:rsidR="00ED7A3A">
        <w:noBreakHyphen/>
      </w:r>
      <w:r w:rsidR="00ED7A3A">
        <w:fldChar w:fldCharType="begin"/>
      </w:r>
      <w:r w:rsidR="00ED7A3A">
        <w:instrText xml:space="preserve"> </w:instrText>
      </w:r>
      <w:r w:rsidR="00ED7A3A">
        <w:rPr>
          <w:rFonts w:hint="eastAsia"/>
        </w:rPr>
        <w:instrText xml:space="preserve">SEQ </w:instrText>
      </w:r>
      <w:r w:rsidR="00ED7A3A">
        <w:rPr>
          <w:rFonts w:hint="eastAsia"/>
        </w:rPr>
        <w:instrText>表格</w:instrText>
      </w:r>
      <w:r w:rsidR="00ED7A3A">
        <w:rPr>
          <w:rFonts w:hint="eastAsia"/>
        </w:rPr>
        <w:instrText xml:space="preserve"> \* ARABIC \s 1</w:instrText>
      </w:r>
      <w:r w:rsidR="00ED7A3A">
        <w:instrText xml:space="preserve"> </w:instrText>
      </w:r>
      <w:r w:rsidR="00ED7A3A">
        <w:fldChar w:fldCharType="separate"/>
      </w:r>
      <w:r w:rsidR="00ED7A3A">
        <w:rPr>
          <w:noProof/>
        </w:rPr>
        <w:t>5</w:t>
      </w:r>
      <w:r w:rsidR="00ED7A3A">
        <w:fldChar w:fldCharType="end"/>
      </w:r>
      <w:bookmarkEnd w:id="12"/>
      <w:r>
        <w:rPr>
          <w:rFonts w:hint="eastAsia"/>
        </w:rPr>
        <w:t xml:space="preserve"> </w:t>
      </w:r>
      <w:r w:rsidRPr="001C3FE3">
        <w:rPr>
          <w:rFonts w:hint="eastAsia"/>
        </w:rPr>
        <w:t>常用的聚合函数</w:t>
      </w:r>
    </w:p>
    <w:tbl>
      <w:tblPr>
        <w:tblStyle w:val="TableGrid"/>
        <w:tblW w:w="0" w:type="auto"/>
        <w:tblLook w:val="04A0" w:firstRow="1" w:lastRow="0" w:firstColumn="1" w:lastColumn="0" w:noHBand="0" w:noVBand="1"/>
      </w:tblPr>
      <w:tblGrid>
        <w:gridCol w:w="1722"/>
        <w:gridCol w:w="6800"/>
      </w:tblGrid>
      <w:tr w:rsidR="00F319C5" w14:paraId="6394FB9F" w14:textId="77777777" w:rsidTr="009D1ABB">
        <w:tc>
          <w:tcPr>
            <w:tcW w:w="1722" w:type="dxa"/>
          </w:tcPr>
          <w:p w14:paraId="3B544A9D" w14:textId="34674FB8" w:rsidR="001C3FE3" w:rsidRDefault="001C3FE3" w:rsidP="00D35FBB">
            <w:pPr>
              <w:ind w:firstLineChars="0" w:firstLine="0"/>
            </w:pPr>
            <w:r>
              <w:rPr>
                <w:rFonts w:hint="eastAsia"/>
              </w:rPr>
              <w:t>函数</w:t>
            </w:r>
          </w:p>
        </w:tc>
        <w:tc>
          <w:tcPr>
            <w:tcW w:w="6800" w:type="dxa"/>
          </w:tcPr>
          <w:p w14:paraId="2BBF43B3" w14:textId="1B0D1D76" w:rsidR="001C3FE3" w:rsidRDefault="00FE6EC7" w:rsidP="00D35FBB">
            <w:pPr>
              <w:ind w:firstLineChars="0" w:firstLine="0"/>
            </w:pPr>
            <w:r>
              <w:rPr>
                <w:rFonts w:hint="eastAsia"/>
              </w:rPr>
              <w:t>描述</w:t>
            </w:r>
          </w:p>
        </w:tc>
      </w:tr>
      <w:tr w:rsidR="00F319C5" w14:paraId="604B48A1" w14:textId="77777777" w:rsidTr="009D1ABB">
        <w:tc>
          <w:tcPr>
            <w:tcW w:w="1722" w:type="dxa"/>
          </w:tcPr>
          <w:p w14:paraId="6585FB8B" w14:textId="5B8522D3" w:rsidR="001C3FE3" w:rsidRDefault="00F319C5" w:rsidP="00D35FBB">
            <w:pPr>
              <w:ind w:firstLineChars="0" w:firstLine="0"/>
            </w:pPr>
            <w:r>
              <w:rPr>
                <w:rFonts w:hint="eastAsia"/>
              </w:rPr>
              <w:lastRenderedPageBreak/>
              <w:t>count(col)</w:t>
            </w:r>
          </w:p>
        </w:tc>
        <w:tc>
          <w:tcPr>
            <w:tcW w:w="6800" w:type="dxa"/>
          </w:tcPr>
          <w:p w14:paraId="600FFC34" w14:textId="6B48F1F9" w:rsidR="001C3FE3" w:rsidRDefault="00B01338" w:rsidP="00D35FBB">
            <w:pPr>
              <w:ind w:firstLineChars="0" w:firstLine="0"/>
            </w:pPr>
            <w:r w:rsidRPr="00B01338">
              <w:rPr>
                <w:rFonts w:hint="eastAsia"/>
              </w:rPr>
              <w:t>返回每个组的项目数。</w:t>
            </w:r>
          </w:p>
        </w:tc>
      </w:tr>
      <w:tr w:rsidR="00F319C5" w14:paraId="7FF037EE" w14:textId="77777777" w:rsidTr="009D1ABB">
        <w:tc>
          <w:tcPr>
            <w:tcW w:w="1722" w:type="dxa"/>
          </w:tcPr>
          <w:p w14:paraId="432E3E5A" w14:textId="57B28411" w:rsidR="001C3FE3" w:rsidRDefault="00F319C5" w:rsidP="00D35FBB">
            <w:pPr>
              <w:ind w:firstLineChars="0" w:firstLine="0"/>
            </w:pPr>
            <w:r>
              <w:rPr>
                <w:rFonts w:hint="eastAsia"/>
              </w:rPr>
              <w:t>countDistinct(col)</w:t>
            </w:r>
          </w:p>
        </w:tc>
        <w:tc>
          <w:tcPr>
            <w:tcW w:w="6800" w:type="dxa"/>
          </w:tcPr>
          <w:p w14:paraId="601AD1D1" w14:textId="7ED44FAA" w:rsidR="001C3FE3" w:rsidRDefault="00B01338" w:rsidP="00D35FBB">
            <w:pPr>
              <w:ind w:firstLineChars="0" w:firstLine="0"/>
            </w:pPr>
            <w:r w:rsidRPr="00B01338">
              <w:rPr>
                <w:rFonts w:hint="eastAsia"/>
              </w:rPr>
              <w:t>返回每个组的唯一项数。</w:t>
            </w:r>
          </w:p>
        </w:tc>
      </w:tr>
      <w:tr w:rsidR="00F319C5" w14:paraId="5ECAEB85" w14:textId="77777777" w:rsidTr="009D1ABB">
        <w:tc>
          <w:tcPr>
            <w:tcW w:w="1722" w:type="dxa"/>
          </w:tcPr>
          <w:p w14:paraId="0D4CE385" w14:textId="77777777" w:rsidR="001C3FE3" w:rsidRDefault="00663F9A" w:rsidP="00D35FBB">
            <w:pPr>
              <w:ind w:firstLineChars="0" w:firstLine="0"/>
            </w:pPr>
            <w:r>
              <w:rPr>
                <w:rFonts w:hint="eastAsia"/>
              </w:rPr>
              <w:t>approx_count_</w:t>
            </w:r>
          </w:p>
          <w:p w14:paraId="3D9EB313" w14:textId="5FB0179D" w:rsidR="00663F9A" w:rsidRDefault="00663F9A" w:rsidP="00D35FBB">
            <w:pPr>
              <w:ind w:firstLineChars="0" w:firstLine="0"/>
            </w:pPr>
            <w:r>
              <w:rPr>
                <w:rFonts w:hint="eastAsia"/>
              </w:rPr>
              <w:t>distinct(col)</w:t>
            </w:r>
          </w:p>
        </w:tc>
        <w:tc>
          <w:tcPr>
            <w:tcW w:w="6800" w:type="dxa"/>
          </w:tcPr>
          <w:p w14:paraId="0C48C56F" w14:textId="783CC0AA" w:rsidR="001C3FE3" w:rsidRDefault="00B01338" w:rsidP="00D35FBB">
            <w:pPr>
              <w:ind w:firstLineChars="0" w:firstLine="0"/>
            </w:pPr>
            <w:r w:rsidRPr="00B01338">
              <w:rPr>
                <w:rFonts w:hint="eastAsia"/>
              </w:rPr>
              <w:t>返回每个组的唯一项的大概数量。</w:t>
            </w:r>
          </w:p>
        </w:tc>
      </w:tr>
      <w:tr w:rsidR="00F319C5" w14:paraId="5B32A261" w14:textId="77777777" w:rsidTr="009D1ABB">
        <w:tc>
          <w:tcPr>
            <w:tcW w:w="1722" w:type="dxa"/>
          </w:tcPr>
          <w:p w14:paraId="29BA3000" w14:textId="0186DB20" w:rsidR="001C3FE3" w:rsidRDefault="00663F9A" w:rsidP="00D35FBB">
            <w:pPr>
              <w:ind w:firstLineChars="0" w:firstLine="0"/>
            </w:pPr>
            <w:r>
              <w:rPr>
                <w:rFonts w:hint="eastAsia"/>
              </w:rPr>
              <w:t>min(col)</w:t>
            </w:r>
          </w:p>
        </w:tc>
        <w:tc>
          <w:tcPr>
            <w:tcW w:w="6800" w:type="dxa"/>
          </w:tcPr>
          <w:p w14:paraId="66D02BF1" w14:textId="55694BC3" w:rsidR="001C3FE3" w:rsidRDefault="00B01338" w:rsidP="00D35FBB">
            <w:pPr>
              <w:ind w:firstLineChars="0" w:firstLine="0"/>
            </w:pPr>
            <w:r w:rsidRPr="00B01338">
              <w:rPr>
                <w:rFonts w:hint="eastAsia"/>
              </w:rPr>
              <w:t>返回每组给定列的最小值。</w:t>
            </w:r>
          </w:p>
        </w:tc>
      </w:tr>
      <w:tr w:rsidR="00F319C5" w14:paraId="57C66BFF" w14:textId="77777777" w:rsidTr="009D1ABB">
        <w:tc>
          <w:tcPr>
            <w:tcW w:w="1722" w:type="dxa"/>
          </w:tcPr>
          <w:p w14:paraId="408C374F" w14:textId="2D90FC1F" w:rsidR="001C3FE3" w:rsidRDefault="00663F9A" w:rsidP="00D35FBB">
            <w:pPr>
              <w:ind w:firstLineChars="0" w:firstLine="0"/>
            </w:pPr>
            <w:r>
              <w:rPr>
                <w:rFonts w:hint="eastAsia"/>
              </w:rPr>
              <w:t>max(col)</w:t>
            </w:r>
          </w:p>
        </w:tc>
        <w:tc>
          <w:tcPr>
            <w:tcW w:w="6800" w:type="dxa"/>
          </w:tcPr>
          <w:p w14:paraId="5E32A3E5" w14:textId="06FB91D8" w:rsidR="001C3FE3" w:rsidRDefault="00B01338" w:rsidP="00D35FBB">
            <w:pPr>
              <w:ind w:firstLineChars="0" w:firstLine="0"/>
            </w:pPr>
            <w:r w:rsidRPr="00B01338">
              <w:rPr>
                <w:rFonts w:hint="eastAsia"/>
              </w:rPr>
              <w:t>返回每组给定列的最大值。</w:t>
            </w:r>
          </w:p>
        </w:tc>
      </w:tr>
      <w:tr w:rsidR="00F319C5" w14:paraId="6CE110DF" w14:textId="77777777" w:rsidTr="009D1ABB">
        <w:tc>
          <w:tcPr>
            <w:tcW w:w="1722" w:type="dxa"/>
          </w:tcPr>
          <w:p w14:paraId="7229ED60" w14:textId="2E24EC28" w:rsidR="001C3FE3" w:rsidRDefault="00663F9A" w:rsidP="00D35FBB">
            <w:pPr>
              <w:ind w:firstLineChars="0" w:firstLine="0"/>
            </w:pPr>
            <w:r>
              <w:rPr>
                <w:rFonts w:hint="eastAsia"/>
              </w:rPr>
              <w:t>sum(col)</w:t>
            </w:r>
          </w:p>
        </w:tc>
        <w:tc>
          <w:tcPr>
            <w:tcW w:w="6800" w:type="dxa"/>
          </w:tcPr>
          <w:p w14:paraId="4D84709D" w14:textId="7850CA97" w:rsidR="001C3FE3" w:rsidRDefault="00B01338" w:rsidP="00D35FBB">
            <w:pPr>
              <w:ind w:firstLineChars="0" w:firstLine="0"/>
            </w:pPr>
            <w:r w:rsidRPr="00B01338">
              <w:rPr>
                <w:rFonts w:hint="eastAsia"/>
              </w:rPr>
              <w:t>返回每组给定列中值的总和。</w:t>
            </w:r>
          </w:p>
        </w:tc>
      </w:tr>
      <w:tr w:rsidR="00663F9A" w14:paraId="64CE51E9" w14:textId="77777777" w:rsidTr="009D1ABB">
        <w:tc>
          <w:tcPr>
            <w:tcW w:w="1722" w:type="dxa"/>
          </w:tcPr>
          <w:p w14:paraId="591BDD8B" w14:textId="0C4F56A3" w:rsidR="00663F9A" w:rsidRDefault="009D1ABB" w:rsidP="00D35FBB">
            <w:pPr>
              <w:ind w:firstLineChars="0" w:firstLine="0"/>
            </w:pPr>
            <w:r>
              <w:rPr>
                <w:rFonts w:hint="eastAsia"/>
              </w:rPr>
              <w:t>sumDistinct(col)</w:t>
            </w:r>
          </w:p>
        </w:tc>
        <w:tc>
          <w:tcPr>
            <w:tcW w:w="6800" w:type="dxa"/>
          </w:tcPr>
          <w:p w14:paraId="1D0F08B9" w14:textId="5557DED1" w:rsidR="00663F9A" w:rsidRDefault="00B01338" w:rsidP="00D35FBB">
            <w:pPr>
              <w:ind w:firstLineChars="0" w:firstLine="0"/>
            </w:pPr>
            <w:r w:rsidRPr="00B01338">
              <w:rPr>
                <w:rFonts w:hint="eastAsia"/>
              </w:rPr>
              <w:t>返回每组给定列的不同值的总和。</w:t>
            </w:r>
          </w:p>
        </w:tc>
      </w:tr>
      <w:tr w:rsidR="00663F9A" w14:paraId="3DBE1359" w14:textId="77777777" w:rsidTr="009D1ABB">
        <w:tc>
          <w:tcPr>
            <w:tcW w:w="1722" w:type="dxa"/>
          </w:tcPr>
          <w:p w14:paraId="06930385" w14:textId="5ABB61E9" w:rsidR="00663F9A" w:rsidRDefault="009D1ABB" w:rsidP="00D35FBB">
            <w:pPr>
              <w:ind w:firstLineChars="0" w:firstLine="0"/>
            </w:pPr>
            <w:r>
              <w:rPr>
                <w:rFonts w:hint="eastAsia"/>
              </w:rPr>
              <w:t>avg(col)</w:t>
            </w:r>
          </w:p>
        </w:tc>
        <w:tc>
          <w:tcPr>
            <w:tcW w:w="6800" w:type="dxa"/>
          </w:tcPr>
          <w:p w14:paraId="50FAB9FE" w14:textId="3E75D0DC" w:rsidR="00663F9A" w:rsidRDefault="00B01338" w:rsidP="00D35FBB">
            <w:pPr>
              <w:ind w:firstLineChars="0" w:firstLine="0"/>
            </w:pPr>
            <w:r w:rsidRPr="00B01338">
              <w:rPr>
                <w:rFonts w:hint="eastAsia"/>
              </w:rPr>
              <w:t>返回每组给定列的值的平均值。</w:t>
            </w:r>
          </w:p>
        </w:tc>
      </w:tr>
      <w:tr w:rsidR="00663F9A" w14:paraId="4137068B" w14:textId="77777777" w:rsidTr="009D1ABB">
        <w:tc>
          <w:tcPr>
            <w:tcW w:w="1722" w:type="dxa"/>
          </w:tcPr>
          <w:p w14:paraId="0E4C4F56" w14:textId="08BD5C26" w:rsidR="00663F9A" w:rsidRDefault="009D1ABB" w:rsidP="00D35FBB">
            <w:pPr>
              <w:ind w:firstLineChars="0" w:firstLine="0"/>
            </w:pPr>
            <w:r>
              <w:rPr>
                <w:rFonts w:hint="eastAsia"/>
              </w:rPr>
              <w:t>skewness(col)</w:t>
            </w:r>
          </w:p>
        </w:tc>
        <w:tc>
          <w:tcPr>
            <w:tcW w:w="6800" w:type="dxa"/>
          </w:tcPr>
          <w:p w14:paraId="208C4B72" w14:textId="574BE45D" w:rsidR="00663F9A" w:rsidRDefault="00B01338" w:rsidP="00D35FBB">
            <w:pPr>
              <w:ind w:firstLineChars="0" w:firstLine="0"/>
            </w:pPr>
            <w:r>
              <w:rPr>
                <w:rFonts w:hint="eastAsia"/>
              </w:rPr>
              <w:t>返回每组给定列值</w:t>
            </w:r>
            <w:r w:rsidRPr="00B01338">
              <w:rPr>
                <w:rFonts w:hint="eastAsia"/>
              </w:rPr>
              <w:t>分布的偏斜度。</w:t>
            </w:r>
          </w:p>
        </w:tc>
      </w:tr>
      <w:tr w:rsidR="00663F9A" w14:paraId="3F2768A8" w14:textId="77777777" w:rsidTr="009D1ABB">
        <w:tc>
          <w:tcPr>
            <w:tcW w:w="1722" w:type="dxa"/>
          </w:tcPr>
          <w:p w14:paraId="0FF8DF7B" w14:textId="6CD7D7D8" w:rsidR="00663F9A" w:rsidRDefault="009D1ABB" w:rsidP="00D35FBB">
            <w:pPr>
              <w:ind w:firstLineChars="0" w:firstLine="0"/>
            </w:pPr>
            <w:r>
              <w:rPr>
                <w:rFonts w:hint="eastAsia"/>
              </w:rPr>
              <w:t>kurtosis(col)</w:t>
            </w:r>
          </w:p>
        </w:tc>
        <w:tc>
          <w:tcPr>
            <w:tcW w:w="6800" w:type="dxa"/>
          </w:tcPr>
          <w:p w14:paraId="59A23711" w14:textId="681BB596" w:rsidR="00663F9A" w:rsidRDefault="00FC454B" w:rsidP="00D35FBB">
            <w:pPr>
              <w:ind w:firstLineChars="0" w:firstLine="0"/>
            </w:pPr>
            <w:r>
              <w:rPr>
                <w:rFonts w:hint="eastAsia"/>
              </w:rPr>
              <w:t>返回每组给定列值</w:t>
            </w:r>
            <w:r w:rsidRPr="00FC454B">
              <w:rPr>
                <w:rFonts w:hint="eastAsia"/>
              </w:rPr>
              <w:t>分布的峰度。</w:t>
            </w:r>
          </w:p>
        </w:tc>
      </w:tr>
      <w:tr w:rsidR="00663F9A" w14:paraId="0D865E2B" w14:textId="77777777" w:rsidTr="009D1ABB">
        <w:tc>
          <w:tcPr>
            <w:tcW w:w="1722" w:type="dxa"/>
          </w:tcPr>
          <w:p w14:paraId="4C71355C" w14:textId="13FEF8B9" w:rsidR="00663F9A" w:rsidRDefault="009D1ABB" w:rsidP="00D35FBB">
            <w:pPr>
              <w:ind w:firstLineChars="0" w:firstLine="0"/>
            </w:pPr>
            <w:r>
              <w:rPr>
                <w:rFonts w:hint="eastAsia"/>
              </w:rPr>
              <w:t>variance(col)</w:t>
            </w:r>
          </w:p>
        </w:tc>
        <w:tc>
          <w:tcPr>
            <w:tcW w:w="6800" w:type="dxa"/>
          </w:tcPr>
          <w:p w14:paraId="2E18EE9A" w14:textId="219CD6ED" w:rsidR="00663F9A" w:rsidRDefault="009A3B8C" w:rsidP="00D35FBB">
            <w:pPr>
              <w:ind w:firstLineChars="0" w:firstLine="0"/>
            </w:pPr>
            <w:r>
              <w:rPr>
                <w:rFonts w:hint="eastAsia"/>
              </w:rPr>
              <w:t>返回每组给定列</w:t>
            </w:r>
            <w:r w:rsidRPr="009A3B8C">
              <w:rPr>
                <w:rFonts w:hint="eastAsia"/>
              </w:rPr>
              <w:t>值的无偏方差。</w:t>
            </w:r>
          </w:p>
        </w:tc>
      </w:tr>
      <w:tr w:rsidR="009D1ABB" w14:paraId="117DA2A4" w14:textId="77777777" w:rsidTr="009D1ABB">
        <w:tc>
          <w:tcPr>
            <w:tcW w:w="1722" w:type="dxa"/>
          </w:tcPr>
          <w:p w14:paraId="522C63E2" w14:textId="2199D1F0" w:rsidR="009D1ABB" w:rsidRDefault="009D1ABB" w:rsidP="00D35FBB">
            <w:pPr>
              <w:ind w:firstLineChars="0" w:firstLine="0"/>
            </w:pPr>
            <w:r>
              <w:rPr>
                <w:rFonts w:hint="eastAsia"/>
              </w:rPr>
              <w:t>stddev(col)</w:t>
            </w:r>
          </w:p>
        </w:tc>
        <w:tc>
          <w:tcPr>
            <w:tcW w:w="6800" w:type="dxa"/>
          </w:tcPr>
          <w:p w14:paraId="0C00B071" w14:textId="33B7A0E7" w:rsidR="009D1ABB" w:rsidRDefault="00475744" w:rsidP="00D35FBB">
            <w:pPr>
              <w:ind w:firstLineChars="0" w:firstLine="0"/>
            </w:pPr>
            <w:r>
              <w:rPr>
                <w:rFonts w:hint="eastAsia"/>
              </w:rPr>
              <w:t>返回每组给定列</w:t>
            </w:r>
            <w:r w:rsidRPr="00475744">
              <w:rPr>
                <w:rFonts w:hint="eastAsia"/>
              </w:rPr>
              <w:t>值的标准偏差。</w:t>
            </w:r>
          </w:p>
        </w:tc>
      </w:tr>
      <w:tr w:rsidR="009D1ABB" w14:paraId="72DBF0DE" w14:textId="77777777" w:rsidTr="009D1ABB">
        <w:tc>
          <w:tcPr>
            <w:tcW w:w="1722" w:type="dxa"/>
          </w:tcPr>
          <w:p w14:paraId="2676EBD5" w14:textId="16CB934B" w:rsidR="009D1ABB" w:rsidRDefault="009D1ABB" w:rsidP="00D35FBB">
            <w:pPr>
              <w:ind w:firstLineChars="0" w:firstLine="0"/>
            </w:pPr>
            <w:r>
              <w:rPr>
                <w:rFonts w:hint="eastAsia"/>
              </w:rPr>
              <w:t>collect_list(col)</w:t>
            </w:r>
          </w:p>
        </w:tc>
        <w:tc>
          <w:tcPr>
            <w:tcW w:w="6800" w:type="dxa"/>
          </w:tcPr>
          <w:p w14:paraId="3B42203F" w14:textId="58743FC4" w:rsidR="009D1ABB" w:rsidRDefault="00855980" w:rsidP="00D35FBB">
            <w:pPr>
              <w:ind w:firstLineChars="0" w:firstLine="0"/>
            </w:pPr>
            <w:r>
              <w:rPr>
                <w:rFonts w:hint="eastAsia"/>
              </w:rPr>
              <w:t>返回每组给定列值的集合，</w:t>
            </w:r>
            <w:r w:rsidRPr="00855980">
              <w:rPr>
                <w:rFonts w:hint="eastAsia"/>
              </w:rPr>
              <w:t>返回的集合可能包含重复值。</w:t>
            </w:r>
          </w:p>
        </w:tc>
      </w:tr>
      <w:tr w:rsidR="009D1ABB" w14:paraId="20C2CCB7" w14:textId="77777777" w:rsidTr="009D1ABB">
        <w:tc>
          <w:tcPr>
            <w:tcW w:w="1722" w:type="dxa"/>
          </w:tcPr>
          <w:p w14:paraId="223EE38B" w14:textId="77362287" w:rsidR="009D1ABB" w:rsidRDefault="009D1ABB" w:rsidP="00D35FBB">
            <w:pPr>
              <w:ind w:firstLineChars="0" w:firstLine="0"/>
            </w:pPr>
            <w:r>
              <w:rPr>
                <w:rFonts w:hint="eastAsia"/>
              </w:rPr>
              <w:t>collect_set(col)</w:t>
            </w:r>
          </w:p>
        </w:tc>
        <w:tc>
          <w:tcPr>
            <w:tcW w:w="6800" w:type="dxa"/>
          </w:tcPr>
          <w:p w14:paraId="61AC0EDB" w14:textId="320E76B5" w:rsidR="009D1ABB" w:rsidRDefault="00014524" w:rsidP="00D35FBB">
            <w:pPr>
              <w:ind w:firstLineChars="0" w:firstLine="0"/>
            </w:pPr>
            <w:r>
              <w:rPr>
                <w:rFonts w:hint="eastAsia"/>
              </w:rPr>
              <w:t>返回每</w:t>
            </w:r>
            <w:r w:rsidRPr="00014524">
              <w:rPr>
                <w:rFonts w:hint="eastAsia"/>
              </w:rPr>
              <w:t>组的唯一值的集合。</w:t>
            </w:r>
          </w:p>
        </w:tc>
      </w:tr>
    </w:tbl>
    <w:p w14:paraId="3940100A" w14:textId="415C88A5" w:rsidR="0013180F" w:rsidRPr="0013180F" w:rsidRDefault="0013180F" w:rsidP="0013180F">
      <w:pPr>
        <w:ind w:firstLine="420"/>
      </w:pPr>
      <w:r>
        <w:rPr>
          <w:rFonts w:hint="eastAsia"/>
        </w:rPr>
        <w:t>分组函数有如下几种形式：</w:t>
      </w:r>
    </w:p>
    <w:p w14:paraId="1BA74789" w14:textId="77777777" w:rsidR="0013180F" w:rsidRDefault="0013180F" w:rsidP="0013180F">
      <w:pPr>
        <w:pStyle w:val="a4"/>
        <w:ind w:firstLine="420"/>
      </w:pPr>
      <w:r>
        <w:rPr>
          <w:rFonts w:hint="eastAsia"/>
        </w:rPr>
        <w:t xml:space="preserve">def </w:t>
      </w:r>
      <w:proofErr w:type="gramStart"/>
      <w:r>
        <w:rPr>
          <w:rFonts w:hint="eastAsia"/>
        </w:rPr>
        <w:t>groupBy</w:t>
      </w:r>
      <w:r>
        <w:t>(</w:t>
      </w:r>
      <w:proofErr w:type="gramEnd"/>
      <w:r>
        <w:t>col</w:t>
      </w:r>
      <w:r>
        <w:rPr>
          <w:rFonts w:hint="eastAsia"/>
        </w:rPr>
        <w:t>1</w:t>
      </w:r>
      <w:r>
        <w:t>:String</w:t>
      </w:r>
      <w:r>
        <w:rPr>
          <w:rFonts w:hint="eastAsia"/>
        </w:rPr>
        <w:t>,cols</w:t>
      </w:r>
      <w:r>
        <w:t>:String</w:t>
      </w:r>
      <w:r>
        <w:rPr>
          <w:rFonts w:hint="eastAsia"/>
        </w:rPr>
        <w:t xml:space="preserve"> *</w:t>
      </w:r>
      <w:r>
        <w:t>):</w:t>
      </w:r>
      <w:r>
        <w:rPr>
          <w:rFonts w:hint="eastAsia"/>
        </w:rPr>
        <w:t>RelationalGroupedDataset</w:t>
      </w:r>
    </w:p>
    <w:p w14:paraId="7B701D9F" w14:textId="77777777" w:rsidR="0013180F" w:rsidRDefault="0013180F" w:rsidP="0013180F">
      <w:pPr>
        <w:ind w:firstLine="420"/>
      </w:pPr>
      <w:r>
        <w:rPr>
          <w:rFonts w:hint="eastAsia"/>
        </w:rPr>
        <w:t>使用指定的列对数据集进行分组，以便我们可以在其上运行聚合。</w:t>
      </w:r>
    </w:p>
    <w:p w14:paraId="172D4836" w14:textId="77777777" w:rsidR="0013180F" w:rsidRDefault="0013180F" w:rsidP="0013180F">
      <w:pPr>
        <w:pStyle w:val="a4"/>
        <w:ind w:firstLine="420"/>
      </w:pPr>
      <w:r>
        <w:rPr>
          <w:rFonts w:hint="eastAsia"/>
        </w:rPr>
        <w:t xml:space="preserve">def </w:t>
      </w:r>
      <w:proofErr w:type="gramStart"/>
      <w:r>
        <w:rPr>
          <w:rFonts w:hint="eastAsia"/>
        </w:rPr>
        <w:t>groupBy</w:t>
      </w:r>
      <w:r>
        <w:t>(</w:t>
      </w:r>
      <w:proofErr w:type="gramEnd"/>
      <w:r>
        <w:t>col</w:t>
      </w:r>
      <w:r>
        <w:rPr>
          <w:rFonts w:hint="eastAsia"/>
        </w:rPr>
        <w:t>s:Column *</w:t>
      </w:r>
      <w:r>
        <w:t>):</w:t>
      </w:r>
      <w:r>
        <w:rPr>
          <w:rFonts w:hint="eastAsia"/>
        </w:rPr>
        <w:t>RelationalGroupedDataset</w:t>
      </w:r>
    </w:p>
    <w:p w14:paraId="3F380560" w14:textId="77777777" w:rsidR="0013180F" w:rsidRDefault="0013180F" w:rsidP="0013180F">
      <w:pPr>
        <w:ind w:firstLine="420"/>
      </w:pPr>
      <w:r>
        <w:rPr>
          <w:rFonts w:hint="eastAsia"/>
        </w:rPr>
        <w:t>使用指定的列对数据集进行分组，因此我们可以在其上运行聚合。</w:t>
      </w:r>
    </w:p>
    <w:p w14:paraId="533269FF" w14:textId="2759AA91" w:rsidR="00157051" w:rsidRDefault="008D1489" w:rsidP="00157051">
      <w:pPr>
        <w:ind w:firstLine="420"/>
      </w:pPr>
      <w:r>
        <w:rPr>
          <w:rFonts w:hint="eastAsia"/>
        </w:rPr>
        <w:t>首先修改一下上面的数据集。然后</w:t>
      </w:r>
      <w:r w:rsidR="00FA13F5">
        <w:rPr>
          <w:rFonts w:hint="eastAsia"/>
        </w:rPr>
        <w:t>对</w:t>
      </w:r>
      <w:r w:rsidR="0013180F">
        <w:rPr>
          <w:rFonts w:hint="eastAsia"/>
        </w:rPr>
        <w:t>DataSet</w:t>
      </w:r>
      <w:r w:rsidR="00FA13F5">
        <w:rPr>
          <w:rFonts w:hint="eastAsia"/>
        </w:rPr>
        <w:t>进行</w:t>
      </w:r>
      <w:r w:rsidR="00C07833">
        <w:rPr>
          <w:rFonts w:hint="eastAsia"/>
        </w:rPr>
        <w:t>一个简单的</w:t>
      </w:r>
      <w:r w:rsidR="00FA13F5" w:rsidRPr="00FA13F5">
        <w:rPr>
          <w:rFonts w:hint="eastAsia"/>
        </w:rPr>
        <w:t>分组计数：</w:t>
      </w:r>
    </w:p>
    <w:p w14:paraId="1BA40BA3" w14:textId="77777777" w:rsidR="00DE0643" w:rsidRPr="00DE0643" w:rsidRDefault="00DE0643" w:rsidP="0078094C">
      <w:pPr>
        <w:pStyle w:val="a7"/>
      </w:pPr>
      <w:r w:rsidRPr="00DE0643">
        <w:t>scala</w:t>
      </w:r>
      <w:proofErr w:type="gramStart"/>
      <w:r w:rsidRPr="00DE0643">
        <w:t>&gt;  val</w:t>
      </w:r>
      <w:proofErr w:type="gramEnd"/>
      <w:r w:rsidRPr="00DE0643">
        <w:t xml:space="preserve"> df = spark.createDataset(Seq(</w:t>
      </w:r>
    </w:p>
    <w:p w14:paraId="7F5F2A2D" w14:textId="77777777" w:rsidR="00DE0643" w:rsidRPr="00DE0643" w:rsidRDefault="00DE0643" w:rsidP="0078094C">
      <w:pPr>
        <w:pStyle w:val="a7"/>
      </w:pPr>
      <w:r w:rsidRPr="00DE0643">
        <w:t xml:space="preserve">     |  </w:t>
      </w:r>
      <w:proofErr w:type="gramStart"/>
      <w:r w:rsidRPr="00DE0643">
        <w:t xml:space="preserve">   (</w:t>
      </w:r>
      <w:proofErr w:type="gramEnd"/>
      <w:r w:rsidRPr="00DE0643">
        <w:t>"Ivan", 1, 2), ("Tom", 3, 4), ("Rose", 3, 5), ("Tom", 4, 6))</w:t>
      </w:r>
    </w:p>
    <w:p w14:paraId="00E208DF" w14:textId="77777777" w:rsidR="00DE0643" w:rsidRPr="00DE0643" w:rsidRDefault="00DE0643" w:rsidP="0078094C">
      <w:pPr>
        <w:pStyle w:val="a7"/>
      </w:pPr>
      <w:r w:rsidRPr="00DE0643">
        <w:t xml:space="preserve">     | </w:t>
      </w:r>
      <w:proofErr w:type="gramStart"/>
      <w:r w:rsidRPr="00DE0643">
        <w:t xml:space="preserve">  ).toDF</w:t>
      </w:r>
      <w:proofErr w:type="gramEnd"/>
      <w:r w:rsidRPr="00DE0643">
        <w:t>("col1", "col2", "col3")</w:t>
      </w:r>
    </w:p>
    <w:p w14:paraId="45E00C2E" w14:textId="77777777" w:rsidR="00DE0643" w:rsidRDefault="00DE0643" w:rsidP="0078094C">
      <w:pPr>
        <w:pStyle w:val="a7"/>
      </w:pPr>
      <w:r w:rsidRPr="00DE0643">
        <w:t xml:space="preserve">df: </w:t>
      </w:r>
      <w:proofErr w:type="gramStart"/>
      <w:r w:rsidRPr="00DE0643">
        <w:t>org.apache.spark.sql.DataFrame</w:t>
      </w:r>
      <w:proofErr w:type="gramEnd"/>
      <w:r w:rsidRPr="00DE0643">
        <w:t xml:space="preserve"> = [col1: string, col2: int ... 1 more field]</w:t>
      </w:r>
    </w:p>
    <w:p w14:paraId="1BC8680F" w14:textId="77777777" w:rsidR="00DE0643" w:rsidRDefault="00DE0643" w:rsidP="0078094C">
      <w:pPr>
        <w:pStyle w:val="a7"/>
      </w:pPr>
    </w:p>
    <w:p w14:paraId="3CA2B614" w14:textId="3F402B42" w:rsidR="00C07833" w:rsidRPr="00C07833" w:rsidRDefault="00C07833" w:rsidP="0078094C">
      <w:pPr>
        <w:pStyle w:val="a7"/>
      </w:pPr>
      <w:r w:rsidRPr="00C07833">
        <w:t xml:space="preserve">scala&gt; </w:t>
      </w:r>
      <w:proofErr w:type="gramStart"/>
      <w:r w:rsidRPr="00C07833">
        <w:t>df.groupBy</w:t>
      </w:r>
      <w:proofErr w:type="gramEnd"/>
      <w:r w:rsidRPr="00C07833">
        <w:t>("col1").count.show</w:t>
      </w:r>
    </w:p>
    <w:p w14:paraId="492FF59B" w14:textId="77777777" w:rsidR="00C07833" w:rsidRPr="00C07833" w:rsidRDefault="00C07833" w:rsidP="0078094C">
      <w:pPr>
        <w:pStyle w:val="a7"/>
      </w:pPr>
      <w:r w:rsidRPr="00C07833">
        <w:t>+----+-----+</w:t>
      </w:r>
    </w:p>
    <w:p w14:paraId="4FEE1B11" w14:textId="77777777" w:rsidR="00C07833" w:rsidRPr="00C07833" w:rsidRDefault="00C07833" w:rsidP="0078094C">
      <w:pPr>
        <w:pStyle w:val="a7"/>
      </w:pPr>
      <w:r w:rsidRPr="00C07833">
        <w:t>|col1|count|</w:t>
      </w:r>
    </w:p>
    <w:p w14:paraId="7C913A42" w14:textId="77777777" w:rsidR="00C07833" w:rsidRPr="00C07833" w:rsidRDefault="00C07833" w:rsidP="0078094C">
      <w:pPr>
        <w:pStyle w:val="a7"/>
      </w:pPr>
      <w:r w:rsidRPr="00C07833">
        <w:t>+----+-----+</w:t>
      </w:r>
    </w:p>
    <w:p w14:paraId="6A74E312" w14:textId="77777777" w:rsidR="00C07833" w:rsidRPr="00C07833" w:rsidRDefault="00C07833" w:rsidP="0078094C">
      <w:pPr>
        <w:pStyle w:val="a7"/>
      </w:pPr>
      <w:r w:rsidRPr="00C07833">
        <w:t>|Rose|    1|</w:t>
      </w:r>
    </w:p>
    <w:p w14:paraId="2138155D" w14:textId="77777777" w:rsidR="00C07833" w:rsidRPr="00C07833" w:rsidRDefault="00C07833" w:rsidP="0078094C">
      <w:pPr>
        <w:pStyle w:val="a7"/>
      </w:pPr>
      <w:r w:rsidRPr="00C07833">
        <w:t>| Tom|    2|</w:t>
      </w:r>
    </w:p>
    <w:p w14:paraId="7F9852DE" w14:textId="77777777" w:rsidR="00C07833" w:rsidRPr="00C07833" w:rsidRDefault="00C07833" w:rsidP="0078094C">
      <w:pPr>
        <w:pStyle w:val="a7"/>
      </w:pPr>
      <w:r w:rsidRPr="00C07833">
        <w:t>|Ivan|    1|</w:t>
      </w:r>
    </w:p>
    <w:p w14:paraId="33D7E052" w14:textId="5DED0AE4" w:rsidR="00C07833" w:rsidRDefault="00C07833" w:rsidP="0078094C">
      <w:pPr>
        <w:pStyle w:val="a7"/>
      </w:pPr>
      <w:r w:rsidRPr="00C07833">
        <w:t>+----+-----+</w:t>
      </w:r>
    </w:p>
    <w:p w14:paraId="69C7A7DD" w14:textId="16FB432F" w:rsidR="000C57BC" w:rsidRPr="000C57BC" w:rsidRDefault="000C57BC" w:rsidP="00C57168">
      <w:pPr>
        <w:pStyle w:val="Caption"/>
      </w:pPr>
      <w:bookmarkStart w:id="13" w:name="_Ref35537264"/>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37</w:t>
      </w:r>
      <w:r w:rsidR="00814322">
        <w:fldChar w:fldCharType="end"/>
      </w:r>
      <w:bookmarkEnd w:id="13"/>
    </w:p>
    <w:p w14:paraId="55A432D6" w14:textId="34C53579" w:rsidR="0013180F" w:rsidRDefault="008B0A53" w:rsidP="00176FAF">
      <w:pPr>
        <w:ind w:firstLine="420"/>
      </w:pPr>
      <w:r>
        <w:fldChar w:fldCharType="begin"/>
      </w:r>
      <w:r>
        <w:instrText xml:space="preserve"> </w:instrText>
      </w:r>
      <w:r>
        <w:rPr>
          <w:rFonts w:hint="eastAsia"/>
        </w:rPr>
        <w:instrText>REF _Ref35537264 \h</w:instrText>
      </w:r>
      <w:r>
        <w:instrText xml:space="preserve"> </w:instrText>
      </w:r>
      <w:r>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37</w:t>
      </w:r>
      <w:r>
        <w:fldChar w:fldCharType="end"/>
      </w:r>
      <w:r w:rsidR="0013180F" w:rsidRPr="0013180F">
        <w:rPr>
          <w:rFonts w:hint="eastAsia"/>
        </w:rPr>
        <w:t>中的</w:t>
      </w:r>
      <w:r w:rsidR="0013180F" w:rsidRPr="0013180F">
        <w:rPr>
          <w:rFonts w:hint="eastAsia"/>
        </w:rPr>
        <w:t>count</w:t>
      </w:r>
      <w:r w:rsidR="0013180F" w:rsidRPr="0013180F">
        <w:rPr>
          <w:rFonts w:hint="eastAsia"/>
        </w:rPr>
        <w:t>是对</w:t>
      </w:r>
      <w:r w:rsidR="0013180F" w:rsidRPr="0013180F">
        <w:rPr>
          <w:rFonts w:hint="eastAsia"/>
        </w:rPr>
        <w:t>groupBy</w:t>
      </w:r>
      <w:r>
        <w:rPr>
          <w:rFonts w:hint="eastAsia"/>
        </w:rPr>
        <w:t>的分组结果进行</w:t>
      </w:r>
      <w:r w:rsidR="0013180F" w:rsidRPr="0013180F">
        <w:rPr>
          <w:rFonts w:hint="eastAsia"/>
        </w:rPr>
        <w:t>计数</w:t>
      </w:r>
      <w:r w:rsidR="00176FAF">
        <w:rPr>
          <w:rFonts w:hint="eastAsia"/>
        </w:rPr>
        <w:t>。这个</w:t>
      </w:r>
      <w:r w:rsidR="009C6F3B" w:rsidRPr="009C6F3B">
        <w:rPr>
          <w:rFonts w:hint="eastAsia"/>
        </w:rPr>
        <w:t>结果</w:t>
      </w:r>
      <w:r w:rsidR="009C6F3B">
        <w:rPr>
          <w:rFonts w:hint="eastAsia"/>
        </w:rPr>
        <w:t>col</w:t>
      </w:r>
      <w:r w:rsidR="009C6F3B" w:rsidRPr="009C6F3B">
        <w:rPr>
          <w:rFonts w:hint="eastAsia"/>
        </w:rPr>
        <w:t>1</w:t>
      </w:r>
      <w:r w:rsidR="009C6F3B" w:rsidRPr="009C6F3B">
        <w:rPr>
          <w:rFonts w:hint="eastAsia"/>
        </w:rPr>
        <w:t>的显示没有排序</w:t>
      </w:r>
      <w:r w:rsidR="009C6F3B">
        <w:rPr>
          <w:rFonts w:hint="eastAsia"/>
        </w:rPr>
        <w:t>，</w:t>
      </w:r>
      <w:r w:rsidR="00176FAF">
        <w:rPr>
          <w:rFonts w:hint="eastAsia"/>
        </w:rPr>
        <w:t>在</w:t>
      </w:r>
      <w:r w:rsidR="008C4C33">
        <w:fldChar w:fldCharType="begin"/>
      </w:r>
      <w:r w:rsidR="008C4C33">
        <w:instrText xml:space="preserve"> </w:instrText>
      </w:r>
      <w:r w:rsidR="008C4C33">
        <w:rPr>
          <w:rFonts w:hint="eastAsia"/>
        </w:rPr>
        <w:instrText>REF _Ref35537428 \h</w:instrText>
      </w:r>
      <w:r w:rsidR="008C4C33">
        <w:instrText xml:space="preserve"> </w:instrText>
      </w:r>
      <w:r w:rsidR="008C4C33">
        <w:fldChar w:fldCharType="separate"/>
      </w:r>
      <w:r w:rsidR="008C4C33">
        <w:rPr>
          <w:rFonts w:hint="eastAsia"/>
        </w:rPr>
        <w:t>代码</w:t>
      </w:r>
      <w:r w:rsidR="008C4C33">
        <w:rPr>
          <w:rFonts w:hint="eastAsia"/>
        </w:rPr>
        <w:t xml:space="preserve"> </w:t>
      </w:r>
      <w:r w:rsidR="008C4C33">
        <w:rPr>
          <w:noProof/>
        </w:rPr>
        <w:t>4</w:t>
      </w:r>
      <w:r w:rsidR="008C4C33">
        <w:noBreakHyphen/>
      </w:r>
      <w:r w:rsidR="008C4C33">
        <w:rPr>
          <w:noProof/>
        </w:rPr>
        <w:t>38</w:t>
      </w:r>
      <w:r w:rsidR="008C4C33">
        <w:fldChar w:fldCharType="end"/>
      </w:r>
      <w:r w:rsidR="008C4C33">
        <w:rPr>
          <w:rFonts w:hint="eastAsia"/>
        </w:rPr>
        <w:t>中，我们</w:t>
      </w:r>
      <w:r w:rsidR="00B61EA7">
        <w:rPr>
          <w:rFonts w:hint="eastAsia"/>
        </w:rPr>
        <w:t>使用</w:t>
      </w:r>
      <w:r w:rsidR="00B61EA7">
        <w:rPr>
          <w:rFonts w:hint="eastAsia"/>
        </w:rPr>
        <w:t>sort</w:t>
      </w:r>
      <w:r w:rsidR="008C4C33">
        <w:rPr>
          <w:rFonts w:hint="eastAsia"/>
        </w:rPr>
        <w:t>实现</w:t>
      </w:r>
      <w:r w:rsidR="008C4C33">
        <w:rPr>
          <w:rFonts w:hint="eastAsia"/>
        </w:rPr>
        <w:t>col1</w:t>
      </w:r>
      <w:r w:rsidR="008C4C33">
        <w:rPr>
          <w:rFonts w:hint="eastAsia"/>
        </w:rPr>
        <w:t>的</w:t>
      </w:r>
      <w:r w:rsidR="00B61EA7">
        <w:rPr>
          <w:rFonts w:hint="eastAsia"/>
        </w:rPr>
        <w:t>两种</w:t>
      </w:r>
      <w:r w:rsidR="008C4C33">
        <w:rPr>
          <w:rFonts w:hint="eastAsia"/>
        </w:rPr>
        <w:t>排序</w:t>
      </w:r>
      <w:r w:rsidR="009C6F3B" w:rsidRPr="009C6F3B">
        <w:rPr>
          <w:rFonts w:hint="eastAsia"/>
        </w:rPr>
        <w:t>：</w:t>
      </w:r>
    </w:p>
    <w:p w14:paraId="1B717854" w14:textId="77777777" w:rsidR="009C6F3B" w:rsidRDefault="009C6F3B" w:rsidP="0078094C">
      <w:pPr>
        <w:pStyle w:val="a7"/>
      </w:pPr>
      <w:r>
        <w:t xml:space="preserve">scala&gt; </w:t>
      </w:r>
      <w:proofErr w:type="gramStart"/>
      <w:r>
        <w:t>df.groupBy</w:t>
      </w:r>
      <w:proofErr w:type="gramEnd"/>
      <w:r>
        <w:t>("col1").count.sort("col1").show</w:t>
      </w:r>
    </w:p>
    <w:p w14:paraId="6B21DC98" w14:textId="77777777" w:rsidR="009C6F3B" w:rsidRDefault="009C6F3B" w:rsidP="0078094C">
      <w:pPr>
        <w:pStyle w:val="a7"/>
      </w:pPr>
      <w:r>
        <w:t>+----+-----+</w:t>
      </w:r>
    </w:p>
    <w:p w14:paraId="0D18A843" w14:textId="77777777" w:rsidR="009C6F3B" w:rsidRDefault="009C6F3B" w:rsidP="0078094C">
      <w:pPr>
        <w:pStyle w:val="a7"/>
      </w:pPr>
      <w:r>
        <w:t>|col1|count|</w:t>
      </w:r>
    </w:p>
    <w:p w14:paraId="05FBBB54" w14:textId="77777777" w:rsidR="009C6F3B" w:rsidRDefault="009C6F3B" w:rsidP="0078094C">
      <w:pPr>
        <w:pStyle w:val="a7"/>
      </w:pPr>
      <w:r>
        <w:t>+----+-----+</w:t>
      </w:r>
    </w:p>
    <w:p w14:paraId="254E46B5" w14:textId="77777777" w:rsidR="009C6F3B" w:rsidRDefault="009C6F3B" w:rsidP="0078094C">
      <w:pPr>
        <w:pStyle w:val="a7"/>
      </w:pPr>
      <w:r>
        <w:t>|Ivan|    1|</w:t>
      </w:r>
    </w:p>
    <w:p w14:paraId="46FB4247" w14:textId="77777777" w:rsidR="009C6F3B" w:rsidRDefault="009C6F3B" w:rsidP="0078094C">
      <w:pPr>
        <w:pStyle w:val="a7"/>
      </w:pPr>
      <w:r>
        <w:t>|Rose|    1|</w:t>
      </w:r>
    </w:p>
    <w:p w14:paraId="302A844C" w14:textId="77777777" w:rsidR="009C6F3B" w:rsidRDefault="009C6F3B" w:rsidP="0078094C">
      <w:pPr>
        <w:pStyle w:val="a7"/>
      </w:pPr>
      <w:r>
        <w:t>| Tom|    2|</w:t>
      </w:r>
    </w:p>
    <w:p w14:paraId="6A221DAA" w14:textId="77777777" w:rsidR="009C6F3B" w:rsidRDefault="009C6F3B" w:rsidP="0078094C">
      <w:pPr>
        <w:pStyle w:val="a7"/>
      </w:pPr>
      <w:r>
        <w:t>+----+-----+</w:t>
      </w:r>
    </w:p>
    <w:p w14:paraId="39D8FC98" w14:textId="77777777" w:rsidR="009C6F3B" w:rsidRDefault="009C6F3B" w:rsidP="0078094C">
      <w:pPr>
        <w:pStyle w:val="a7"/>
      </w:pPr>
    </w:p>
    <w:p w14:paraId="5E905550" w14:textId="245BE2F1" w:rsidR="009C6F3B" w:rsidRDefault="009C6F3B" w:rsidP="0078094C">
      <w:pPr>
        <w:pStyle w:val="a7"/>
      </w:pPr>
      <w:r>
        <w:t xml:space="preserve">scala&gt; </w:t>
      </w:r>
      <w:proofErr w:type="gramStart"/>
      <w:r>
        <w:t>df.groupBy</w:t>
      </w:r>
      <w:proofErr w:type="gramEnd"/>
      <w:r>
        <w:t>("col1").count.sort($"col1".desc).show</w:t>
      </w:r>
    </w:p>
    <w:p w14:paraId="6225D92B" w14:textId="77777777" w:rsidR="009C6F3B" w:rsidRDefault="009C6F3B" w:rsidP="0078094C">
      <w:pPr>
        <w:pStyle w:val="a7"/>
      </w:pPr>
      <w:r>
        <w:lastRenderedPageBreak/>
        <w:t>+----+-----+</w:t>
      </w:r>
    </w:p>
    <w:p w14:paraId="6109312B" w14:textId="77777777" w:rsidR="009C6F3B" w:rsidRDefault="009C6F3B" w:rsidP="0078094C">
      <w:pPr>
        <w:pStyle w:val="a7"/>
      </w:pPr>
      <w:r>
        <w:t>|col1|count|</w:t>
      </w:r>
    </w:p>
    <w:p w14:paraId="38B023B3" w14:textId="77777777" w:rsidR="009C6F3B" w:rsidRDefault="009C6F3B" w:rsidP="0078094C">
      <w:pPr>
        <w:pStyle w:val="a7"/>
      </w:pPr>
      <w:r>
        <w:t>+----+-----+</w:t>
      </w:r>
    </w:p>
    <w:p w14:paraId="58566524" w14:textId="77777777" w:rsidR="009C6F3B" w:rsidRDefault="009C6F3B" w:rsidP="0078094C">
      <w:pPr>
        <w:pStyle w:val="a7"/>
      </w:pPr>
      <w:r>
        <w:t>| Tom|    2|</w:t>
      </w:r>
    </w:p>
    <w:p w14:paraId="0572EB20" w14:textId="77777777" w:rsidR="009C6F3B" w:rsidRDefault="009C6F3B" w:rsidP="0078094C">
      <w:pPr>
        <w:pStyle w:val="a7"/>
      </w:pPr>
      <w:r>
        <w:t>|Rose|    1|</w:t>
      </w:r>
    </w:p>
    <w:p w14:paraId="24B2E452" w14:textId="77777777" w:rsidR="009C6F3B" w:rsidRDefault="009C6F3B" w:rsidP="0078094C">
      <w:pPr>
        <w:pStyle w:val="a7"/>
      </w:pPr>
      <w:r>
        <w:t>|Ivan|    1|</w:t>
      </w:r>
    </w:p>
    <w:p w14:paraId="6D70412A" w14:textId="71697C1F" w:rsidR="0013180F" w:rsidRDefault="009C6F3B" w:rsidP="0078094C">
      <w:pPr>
        <w:pStyle w:val="a7"/>
      </w:pPr>
      <w:r>
        <w:t>+----+-----+</w:t>
      </w:r>
    </w:p>
    <w:p w14:paraId="76CBA194" w14:textId="278121F9" w:rsidR="000C57BC" w:rsidRPr="000C57BC" w:rsidRDefault="000C57BC" w:rsidP="00C57168">
      <w:pPr>
        <w:pStyle w:val="Caption"/>
      </w:pPr>
      <w:bookmarkStart w:id="14" w:name="_Ref35537428"/>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38</w:t>
      </w:r>
      <w:r w:rsidR="00814322">
        <w:fldChar w:fldCharType="end"/>
      </w:r>
      <w:bookmarkEnd w:id="14"/>
    </w:p>
    <w:p w14:paraId="5CAE4053" w14:textId="39E342E4" w:rsidR="00240FAB" w:rsidRDefault="002E33EA" w:rsidP="00240FAB">
      <w:pPr>
        <w:ind w:firstLine="420"/>
      </w:pPr>
      <w:r>
        <w:fldChar w:fldCharType="begin"/>
      </w:r>
      <w:r>
        <w:instrText xml:space="preserve"> </w:instrText>
      </w:r>
      <w:r>
        <w:rPr>
          <w:rFonts w:hint="eastAsia"/>
        </w:rPr>
        <w:instrText>REF _Ref35537613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39</w:t>
      </w:r>
      <w:r>
        <w:fldChar w:fldCharType="end"/>
      </w:r>
      <w:r>
        <w:rPr>
          <w:rFonts w:hint="eastAsia"/>
        </w:rPr>
        <w:t>按分组计数</w:t>
      </w:r>
      <w:r w:rsidR="002E7DE4">
        <w:rPr>
          <w:rFonts w:hint="eastAsia"/>
        </w:rPr>
        <w:t>大小的逆序排列</w:t>
      </w:r>
      <w:r>
        <w:rPr>
          <w:rFonts w:hint="eastAsia"/>
        </w:rPr>
        <w:t>：</w:t>
      </w:r>
    </w:p>
    <w:p w14:paraId="16D98D75" w14:textId="77777777" w:rsidR="00D107E4" w:rsidRDefault="00D107E4" w:rsidP="0078094C">
      <w:pPr>
        <w:pStyle w:val="a7"/>
      </w:pPr>
      <w:r>
        <w:t xml:space="preserve">scala&gt; </w:t>
      </w:r>
      <w:proofErr w:type="gramStart"/>
      <w:r>
        <w:t>df.groupBy</w:t>
      </w:r>
      <w:proofErr w:type="gramEnd"/>
      <w:r>
        <w:t>("col1").count.sort($"count".desc).show</w:t>
      </w:r>
    </w:p>
    <w:p w14:paraId="33148E02" w14:textId="77777777" w:rsidR="00D107E4" w:rsidRDefault="00D107E4" w:rsidP="0078094C">
      <w:pPr>
        <w:pStyle w:val="a7"/>
      </w:pPr>
      <w:r>
        <w:t>+----+-----+</w:t>
      </w:r>
    </w:p>
    <w:p w14:paraId="3698A7A9" w14:textId="77777777" w:rsidR="00D107E4" w:rsidRDefault="00D107E4" w:rsidP="0078094C">
      <w:pPr>
        <w:pStyle w:val="a7"/>
      </w:pPr>
      <w:r>
        <w:t>|col1|count|</w:t>
      </w:r>
    </w:p>
    <w:p w14:paraId="1964DC6F" w14:textId="77777777" w:rsidR="00D107E4" w:rsidRDefault="00D107E4" w:rsidP="0078094C">
      <w:pPr>
        <w:pStyle w:val="a7"/>
      </w:pPr>
      <w:r>
        <w:t>+----+-----+</w:t>
      </w:r>
    </w:p>
    <w:p w14:paraId="4D69403A" w14:textId="77777777" w:rsidR="00D107E4" w:rsidRDefault="00D107E4" w:rsidP="0078094C">
      <w:pPr>
        <w:pStyle w:val="a7"/>
      </w:pPr>
      <w:r>
        <w:t>| Tom|    2|</w:t>
      </w:r>
    </w:p>
    <w:p w14:paraId="59D1C9DC" w14:textId="77777777" w:rsidR="00D107E4" w:rsidRDefault="00D107E4" w:rsidP="0078094C">
      <w:pPr>
        <w:pStyle w:val="a7"/>
      </w:pPr>
      <w:r>
        <w:t>|Rose|    1|</w:t>
      </w:r>
    </w:p>
    <w:p w14:paraId="6039E020" w14:textId="77777777" w:rsidR="00D107E4" w:rsidRDefault="00D107E4" w:rsidP="0078094C">
      <w:pPr>
        <w:pStyle w:val="a7"/>
      </w:pPr>
      <w:r>
        <w:t>|Ivan|    1|</w:t>
      </w:r>
    </w:p>
    <w:p w14:paraId="4874C11F" w14:textId="3B588363" w:rsidR="009E3DB1" w:rsidRDefault="00D107E4" w:rsidP="0078094C">
      <w:pPr>
        <w:pStyle w:val="a7"/>
      </w:pPr>
      <w:r>
        <w:t>+----+-----+</w:t>
      </w:r>
    </w:p>
    <w:p w14:paraId="4DB54BC0" w14:textId="4E4C495C" w:rsidR="000C57BC" w:rsidRPr="000C57BC" w:rsidRDefault="000C57BC" w:rsidP="00C57168">
      <w:pPr>
        <w:pStyle w:val="Caption"/>
      </w:pPr>
      <w:bookmarkStart w:id="15" w:name="_Ref35537613"/>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39</w:t>
      </w:r>
      <w:r w:rsidR="00814322">
        <w:fldChar w:fldCharType="end"/>
      </w:r>
      <w:bookmarkEnd w:id="15"/>
    </w:p>
    <w:p w14:paraId="2A12EEC2" w14:textId="5BC996FB" w:rsidR="00D107E4" w:rsidRDefault="0071678A" w:rsidP="00D107E4">
      <w:pPr>
        <w:ind w:firstLine="420"/>
      </w:pPr>
      <w:r>
        <w:fldChar w:fldCharType="begin"/>
      </w:r>
      <w:r>
        <w:instrText xml:space="preserve"> </w:instrText>
      </w:r>
      <w:r>
        <w:rPr>
          <w:rFonts w:hint="eastAsia"/>
        </w:rPr>
        <w:instrText>REF _Ref35537667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40</w:t>
      </w:r>
      <w:r>
        <w:fldChar w:fldCharType="end"/>
      </w:r>
      <w:r w:rsidR="00D107E4" w:rsidRPr="00D107E4">
        <w:rPr>
          <w:rFonts w:hint="eastAsia"/>
        </w:rPr>
        <w:t>用</w:t>
      </w:r>
      <w:r w:rsidR="00D107E4" w:rsidRPr="00D107E4">
        <w:rPr>
          <w:rFonts w:hint="eastAsia"/>
        </w:rPr>
        <w:t>withColumnRenamed</w:t>
      </w:r>
      <w:r w:rsidR="00D107E4" w:rsidRPr="00D107E4">
        <w:rPr>
          <w:rFonts w:hint="eastAsia"/>
        </w:rPr>
        <w:t>函数给列重命名：</w:t>
      </w:r>
    </w:p>
    <w:p w14:paraId="1CAD9F4B" w14:textId="77777777" w:rsidR="00180BF5" w:rsidRDefault="00180BF5" w:rsidP="0078094C">
      <w:pPr>
        <w:pStyle w:val="a7"/>
      </w:pPr>
      <w:r>
        <w:t xml:space="preserve">scala&gt; </w:t>
      </w:r>
      <w:proofErr w:type="gramStart"/>
      <w:r>
        <w:t>df.groupBy</w:t>
      </w:r>
      <w:proofErr w:type="gramEnd"/>
      <w:r>
        <w:t>("col1").count.withColumnRenamed("count", "cnt").sort($"cnt".desc).show</w:t>
      </w:r>
    </w:p>
    <w:p w14:paraId="4BC4B5AB" w14:textId="77777777" w:rsidR="00180BF5" w:rsidRDefault="00180BF5" w:rsidP="0078094C">
      <w:pPr>
        <w:pStyle w:val="a7"/>
      </w:pPr>
      <w:r>
        <w:t>+----+---+</w:t>
      </w:r>
    </w:p>
    <w:p w14:paraId="547A4E84" w14:textId="77777777" w:rsidR="00180BF5" w:rsidRDefault="00180BF5" w:rsidP="0078094C">
      <w:pPr>
        <w:pStyle w:val="a7"/>
      </w:pPr>
      <w:r>
        <w:t>|col1|cnt|</w:t>
      </w:r>
    </w:p>
    <w:p w14:paraId="7322FF48" w14:textId="77777777" w:rsidR="00180BF5" w:rsidRDefault="00180BF5" w:rsidP="0078094C">
      <w:pPr>
        <w:pStyle w:val="a7"/>
      </w:pPr>
      <w:r>
        <w:t>+----+---+</w:t>
      </w:r>
    </w:p>
    <w:p w14:paraId="20A86B7D" w14:textId="77777777" w:rsidR="00180BF5" w:rsidRDefault="00180BF5" w:rsidP="0078094C">
      <w:pPr>
        <w:pStyle w:val="a7"/>
      </w:pPr>
      <w:r>
        <w:t>| Tom</w:t>
      </w:r>
      <w:proofErr w:type="gramStart"/>
      <w:r>
        <w:t>|  2</w:t>
      </w:r>
      <w:proofErr w:type="gramEnd"/>
      <w:r>
        <w:t>|</w:t>
      </w:r>
    </w:p>
    <w:p w14:paraId="78305779" w14:textId="77777777" w:rsidR="00180BF5" w:rsidRDefault="00180BF5" w:rsidP="0078094C">
      <w:pPr>
        <w:pStyle w:val="a7"/>
      </w:pPr>
      <w:r>
        <w:t>|Rose</w:t>
      </w:r>
      <w:proofErr w:type="gramStart"/>
      <w:r>
        <w:t>|  1</w:t>
      </w:r>
      <w:proofErr w:type="gramEnd"/>
      <w:r>
        <w:t>|</w:t>
      </w:r>
    </w:p>
    <w:p w14:paraId="7198BE95" w14:textId="77777777" w:rsidR="00180BF5" w:rsidRDefault="00180BF5" w:rsidP="0078094C">
      <w:pPr>
        <w:pStyle w:val="a7"/>
      </w:pPr>
      <w:r>
        <w:t>|Ivan</w:t>
      </w:r>
      <w:proofErr w:type="gramStart"/>
      <w:r>
        <w:t>|  1</w:t>
      </w:r>
      <w:proofErr w:type="gramEnd"/>
      <w:r>
        <w:t>|</w:t>
      </w:r>
    </w:p>
    <w:p w14:paraId="5DAB335E" w14:textId="53E0B2FE" w:rsidR="00D107E4" w:rsidRDefault="00180BF5" w:rsidP="0078094C">
      <w:pPr>
        <w:pStyle w:val="a7"/>
      </w:pPr>
      <w:r>
        <w:t>+----+---+</w:t>
      </w:r>
    </w:p>
    <w:p w14:paraId="6E3FAB1D" w14:textId="078E5D4C" w:rsidR="000C57BC" w:rsidRPr="000C57BC" w:rsidRDefault="000C57BC" w:rsidP="00C57168">
      <w:pPr>
        <w:pStyle w:val="Caption"/>
      </w:pPr>
      <w:bookmarkStart w:id="16" w:name="_Ref35537667"/>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40</w:t>
      </w:r>
      <w:r w:rsidR="00814322">
        <w:fldChar w:fldCharType="end"/>
      </w:r>
      <w:bookmarkEnd w:id="16"/>
    </w:p>
    <w:p w14:paraId="51F59CE8" w14:textId="5795B982" w:rsidR="00180BF5" w:rsidRDefault="00C4750B" w:rsidP="00180BF5">
      <w:pPr>
        <w:ind w:firstLine="420"/>
      </w:pPr>
      <w:r>
        <w:fldChar w:fldCharType="begin"/>
      </w:r>
      <w:r>
        <w:instrText xml:space="preserve"> </w:instrText>
      </w:r>
      <w:r>
        <w:rPr>
          <w:rFonts w:hint="eastAsia"/>
        </w:rPr>
        <w:instrText>REF _Ref35537787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41</w:t>
      </w:r>
      <w:r>
        <w:fldChar w:fldCharType="end"/>
      </w:r>
      <w:r w:rsidR="00D22508" w:rsidRPr="00D22508">
        <w:rPr>
          <w:rFonts w:hint="eastAsia"/>
        </w:rPr>
        <w:t>直接给</w:t>
      </w:r>
      <w:r w:rsidR="009200C8">
        <w:rPr>
          <w:rFonts w:hint="eastAsia"/>
        </w:rPr>
        <w:t>出别名</w:t>
      </w:r>
      <w:r w:rsidR="00D22508" w:rsidRPr="00D22508">
        <w:rPr>
          <w:rFonts w:hint="eastAsia"/>
        </w:rPr>
        <w:t>：</w:t>
      </w:r>
    </w:p>
    <w:p w14:paraId="3B24E478" w14:textId="77777777" w:rsidR="00D22508" w:rsidRDefault="00D22508" w:rsidP="0078094C">
      <w:pPr>
        <w:pStyle w:val="a7"/>
      </w:pPr>
      <w:r>
        <w:t xml:space="preserve">scala&gt; </w:t>
      </w:r>
      <w:proofErr w:type="gramStart"/>
      <w:r>
        <w:t>df.groupBy("col1").agg(count("col1").as</w:t>
      </w:r>
      <w:proofErr w:type="gramEnd"/>
      <w:r>
        <w:t>("cnt")).show</w:t>
      </w:r>
    </w:p>
    <w:p w14:paraId="115DB14E" w14:textId="77777777" w:rsidR="00D22508" w:rsidRDefault="00D22508" w:rsidP="0078094C">
      <w:pPr>
        <w:pStyle w:val="a7"/>
      </w:pPr>
      <w:r>
        <w:t>+----+---+</w:t>
      </w:r>
    </w:p>
    <w:p w14:paraId="5267AB6B" w14:textId="77777777" w:rsidR="00D22508" w:rsidRDefault="00D22508" w:rsidP="0078094C">
      <w:pPr>
        <w:pStyle w:val="a7"/>
      </w:pPr>
      <w:r>
        <w:t>|col1|cnt|</w:t>
      </w:r>
    </w:p>
    <w:p w14:paraId="6E27F68B" w14:textId="77777777" w:rsidR="00D22508" w:rsidRDefault="00D22508" w:rsidP="0078094C">
      <w:pPr>
        <w:pStyle w:val="a7"/>
      </w:pPr>
      <w:r>
        <w:t>+----+---+</w:t>
      </w:r>
    </w:p>
    <w:p w14:paraId="0E2A2810" w14:textId="77777777" w:rsidR="00D22508" w:rsidRDefault="00D22508" w:rsidP="0078094C">
      <w:pPr>
        <w:pStyle w:val="a7"/>
      </w:pPr>
      <w:r>
        <w:t>|Rose</w:t>
      </w:r>
      <w:proofErr w:type="gramStart"/>
      <w:r>
        <w:t>|  1</w:t>
      </w:r>
      <w:proofErr w:type="gramEnd"/>
      <w:r>
        <w:t>|</w:t>
      </w:r>
    </w:p>
    <w:p w14:paraId="024FA124" w14:textId="77777777" w:rsidR="00D22508" w:rsidRDefault="00D22508" w:rsidP="0078094C">
      <w:pPr>
        <w:pStyle w:val="a7"/>
      </w:pPr>
      <w:r>
        <w:t>| Tom</w:t>
      </w:r>
      <w:proofErr w:type="gramStart"/>
      <w:r>
        <w:t>|  2</w:t>
      </w:r>
      <w:proofErr w:type="gramEnd"/>
      <w:r>
        <w:t>|</w:t>
      </w:r>
    </w:p>
    <w:p w14:paraId="43E5A5D0" w14:textId="77777777" w:rsidR="00D22508" w:rsidRDefault="00D22508" w:rsidP="0078094C">
      <w:pPr>
        <w:pStyle w:val="a7"/>
      </w:pPr>
      <w:r>
        <w:t>|Ivan</w:t>
      </w:r>
      <w:proofErr w:type="gramStart"/>
      <w:r>
        <w:t>|  1</w:t>
      </w:r>
      <w:proofErr w:type="gramEnd"/>
      <w:r>
        <w:t>|</w:t>
      </w:r>
    </w:p>
    <w:p w14:paraId="064F3270" w14:textId="118FD247" w:rsidR="00D22508" w:rsidRDefault="00D22508" w:rsidP="0078094C">
      <w:pPr>
        <w:pStyle w:val="a7"/>
      </w:pPr>
      <w:r>
        <w:t>+----+---+</w:t>
      </w:r>
    </w:p>
    <w:p w14:paraId="55829A60" w14:textId="6DDCD17A" w:rsidR="000C57BC" w:rsidRPr="000C57BC" w:rsidRDefault="000C57BC" w:rsidP="00C57168">
      <w:pPr>
        <w:pStyle w:val="Caption"/>
      </w:pPr>
      <w:bookmarkStart w:id="17" w:name="_Ref35537787"/>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41</w:t>
      </w:r>
      <w:r w:rsidR="00814322">
        <w:fldChar w:fldCharType="end"/>
      </w:r>
      <w:bookmarkEnd w:id="17"/>
    </w:p>
    <w:p w14:paraId="2C98DE9D" w14:textId="6EE8107B" w:rsidR="00D22508" w:rsidRDefault="00CF4A5E" w:rsidP="00D22508">
      <w:pPr>
        <w:ind w:firstLine="420"/>
      </w:pPr>
      <w:r>
        <w:rPr>
          <w:rFonts w:hint="eastAsia"/>
        </w:rPr>
        <w:t>看到这里引入了</w:t>
      </w:r>
      <w:r w:rsidR="00D22508" w:rsidRPr="00D22508">
        <w:rPr>
          <w:rFonts w:hint="eastAsia"/>
        </w:rPr>
        <w:t>函数</w:t>
      </w:r>
      <w:r w:rsidR="00D22508" w:rsidRPr="00D22508">
        <w:rPr>
          <w:rFonts w:hint="eastAsia"/>
        </w:rPr>
        <w:t>agg</w:t>
      </w:r>
      <w:r>
        <w:rPr>
          <w:rFonts w:hint="eastAsia"/>
        </w:rPr>
        <w:t>，这个</w:t>
      </w:r>
      <w:r w:rsidR="00D22508" w:rsidRPr="00D22508">
        <w:rPr>
          <w:rFonts w:hint="eastAsia"/>
        </w:rPr>
        <w:t>函数通常是配合</w:t>
      </w:r>
      <w:r w:rsidR="00D22508" w:rsidRPr="00D22508">
        <w:rPr>
          <w:rFonts w:hint="eastAsia"/>
        </w:rPr>
        <w:t>groupBy</w:t>
      </w:r>
      <w:r w:rsidR="00D22508" w:rsidRPr="00D22508">
        <w:rPr>
          <w:rFonts w:hint="eastAsia"/>
        </w:rPr>
        <w:t>。</w:t>
      </w:r>
      <w:r w:rsidRPr="00CF4A5E">
        <w:rPr>
          <w:rFonts w:hint="eastAsia"/>
        </w:rPr>
        <w:t>有时需要同时在每个</w:t>
      </w:r>
      <w:r>
        <w:rPr>
          <w:rFonts w:hint="eastAsia"/>
        </w:rPr>
        <w:t>分组中执行多个聚合，例如</w:t>
      </w:r>
      <w:r w:rsidR="00130E28">
        <w:rPr>
          <w:rFonts w:hint="eastAsia"/>
        </w:rPr>
        <w:t>除了计数外，我们</w:t>
      </w:r>
      <w:r w:rsidRPr="00CF4A5E">
        <w:rPr>
          <w:rFonts w:hint="eastAsia"/>
        </w:rPr>
        <w:t>还想知道最小值和最大值。</w:t>
      </w:r>
      <w:r w:rsidRPr="00CF4A5E">
        <w:rPr>
          <w:rFonts w:hint="eastAsia"/>
        </w:rPr>
        <w:t>RelationalGroupedDataset</w:t>
      </w:r>
      <w:r w:rsidRPr="00CF4A5E">
        <w:rPr>
          <w:rFonts w:hint="eastAsia"/>
        </w:rPr>
        <w:t>类提供了一个名为</w:t>
      </w:r>
      <w:r w:rsidRPr="00CF4A5E">
        <w:rPr>
          <w:rFonts w:hint="eastAsia"/>
        </w:rPr>
        <w:t>agg</w:t>
      </w:r>
      <w:r w:rsidR="00130E28">
        <w:rPr>
          <w:rFonts w:hint="eastAsia"/>
        </w:rPr>
        <w:t>()</w:t>
      </w:r>
      <w:r w:rsidR="00130E28">
        <w:rPr>
          <w:rFonts w:hint="eastAsia"/>
        </w:rPr>
        <w:t>的强大函数，该函数</w:t>
      </w:r>
      <w:r w:rsidR="001C3264">
        <w:rPr>
          <w:rFonts w:hint="eastAsia"/>
        </w:rPr>
        <w:t>可以使用一个或多个列表达式，这意味着我们</w:t>
      </w:r>
      <w:r w:rsidRPr="00CF4A5E">
        <w:rPr>
          <w:rFonts w:hint="eastAsia"/>
        </w:rPr>
        <w:t>可以使用任何</w:t>
      </w:r>
      <w:r w:rsidR="00DF60A6">
        <w:fldChar w:fldCharType="begin"/>
      </w:r>
      <w:r w:rsidR="00DF60A6">
        <w:instrText xml:space="preserve"> </w:instrText>
      </w:r>
      <w:r w:rsidR="00DF60A6">
        <w:rPr>
          <w:rFonts w:hint="eastAsia"/>
        </w:rPr>
        <w:instrText>REF _Ref35418936 \h</w:instrText>
      </w:r>
      <w:r w:rsidR="00DF60A6">
        <w:instrText xml:space="preserve"> </w:instrText>
      </w:r>
      <w:r w:rsidR="00DF60A6">
        <w:fldChar w:fldCharType="separate"/>
      </w:r>
      <w:r w:rsidR="00DF60A6">
        <w:rPr>
          <w:rFonts w:hint="eastAsia"/>
        </w:rPr>
        <w:t>表格</w:t>
      </w:r>
      <w:r w:rsidR="00DF60A6">
        <w:rPr>
          <w:rFonts w:hint="eastAsia"/>
        </w:rPr>
        <w:t xml:space="preserve"> </w:t>
      </w:r>
      <w:r w:rsidR="00DF60A6">
        <w:rPr>
          <w:noProof/>
        </w:rPr>
        <w:t>4</w:t>
      </w:r>
      <w:r w:rsidR="00DF60A6">
        <w:noBreakHyphen/>
      </w:r>
      <w:r w:rsidR="00DF60A6">
        <w:rPr>
          <w:noProof/>
        </w:rPr>
        <w:t>1</w:t>
      </w:r>
      <w:r w:rsidR="00DF60A6">
        <w:fldChar w:fldCharType="end"/>
      </w:r>
      <w:r w:rsidR="00DF60A6">
        <w:rPr>
          <w:rFonts w:hint="eastAsia"/>
        </w:rPr>
        <w:t>中的</w:t>
      </w:r>
      <w:r w:rsidRPr="00CF4A5E">
        <w:rPr>
          <w:rFonts w:hint="eastAsia"/>
        </w:rPr>
        <w:t>聚合函数</w:t>
      </w:r>
      <w:r w:rsidR="00DF60A6">
        <w:rPr>
          <w:rFonts w:hint="eastAsia"/>
        </w:rPr>
        <w:t>，</w:t>
      </w:r>
      <w:r w:rsidR="003A1C8B">
        <w:rPr>
          <w:rFonts w:hint="eastAsia"/>
        </w:rPr>
        <w:t>下面是几种</w:t>
      </w:r>
      <w:r w:rsidR="003A1C8B">
        <w:rPr>
          <w:rFonts w:hint="eastAsia"/>
        </w:rPr>
        <w:t>agg</w:t>
      </w:r>
      <w:r w:rsidR="00736D64">
        <w:rPr>
          <w:rFonts w:hint="eastAsia"/>
        </w:rPr>
        <w:t>()</w:t>
      </w:r>
      <w:r w:rsidR="003A1C8B">
        <w:rPr>
          <w:rFonts w:hint="eastAsia"/>
        </w:rPr>
        <w:t>函数：</w:t>
      </w:r>
    </w:p>
    <w:p w14:paraId="6A0BA62C" w14:textId="77777777" w:rsidR="003A1C8B" w:rsidRDefault="003A1C8B" w:rsidP="003A1C8B">
      <w:pPr>
        <w:pStyle w:val="a4"/>
        <w:ind w:firstLine="420"/>
      </w:pPr>
      <w:r>
        <w:rPr>
          <w:rFonts w:hint="eastAsia"/>
        </w:rPr>
        <w:t xml:space="preserve">def </w:t>
      </w:r>
      <w:proofErr w:type="gramStart"/>
      <w:r>
        <w:rPr>
          <w:rFonts w:hint="eastAsia"/>
        </w:rPr>
        <w:t>agg(</w:t>
      </w:r>
      <w:proofErr w:type="gramEnd"/>
      <w:r>
        <w:rPr>
          <w:rFonts w:hint="eastAsia"/>
        </w:rPr>
        <w:t>expr:Column,exprs:Column *):DataFrame</w:t>
      </w:r>
    </w:p>
    <w:p w14:paraId="0CBB3C0D" w14:textId="77777777" w:rsidR="003A1C8B" w:rsidRDefault="003A1C8B" w:rsidP="003A1C8B">
      <w:pPr>
        <w:pStyle w:val="a4"/>
        <w:ind w:firstLine="420"/>
      </w:pPr>
      <w:r>
        <w:rPr>
          <w:rFonts w:hint="eastAsia"/>
        </w:rPr>
        <w:t>def agg(exprs:Map [String,String])：DataFrame</w:t>
      </w:r>
    </w:p>
    <w:p w14:paraId="18593739" w14:textId="77777777" w:rsidR="003A1C8B" w:rsidRDefault="003A1C8B" w:rsidP="003A1C8B">
      <w:pPr>
        <w:pStyle w:val="a4"/>
        <w:ind w:firstLine="420"/>
      </w:pPr>
      <w:r>
        <w:rPr>
          <w:rFonts w:hint="eastAsia"/>
        </w:rPr>
        <w:t xml:space="preserve">def </w:t>
      </w:r>
      <w:proofErr w:type="gramStart"/>
      <w:r>
        <w:rPr>
          <w:rFonts w:hint="eastAsia"/>
        </w:rPr>
        <w:t>agg</w:t>
      </w:r>
      <w:r>
        <w:t>(</w:t>
      </w:r>
      <w:proofErr w:type="gramEnd"/>
      <w:r>
        <w:t>exprs:</w:t>
      </w:r>
      <w:r>
        <w:rPr>
          <w:rFonts w:hint="eastAsia"/>
        </w:rPr>
        <w:t>Map [String,String]</w:t>
      </w:r>
      <w:r>
        <w:t>):</w:t>
      </w:r>
      <w:r>
        <w:rPr>
          <w:rFonts w:hint="eastAsia"/>
        </w:rPr>
        <w:t>DataFrame</w:t>
      </w:r>
    </w:p>
    <w:p w14:paraId="1E478A82" w14:textId="77777777" w:rsidR="003A1C8B" w:rsidRDefault="003A1C8B" w:rsidP="003A1C8B">
      <w:pPr>
        <w:pStyle w:val="a4"/>
        <w:ind w:firstLine="420"/>
      </w:pPr>
      <w:r>
        <w:rPr>
          <w:rFonts w:hint="eastAsia"/>
        </w:rPr>
        <w:t>def agg</w:t>
      </w:r>
      <w:r>
        <w:t>(agg</w:t>
      </w:r>
      <w:r>
        <w:rPr>
          <w:rFonts w:hint="eastAsia"/>
        </w:rPr>
        <w:t>Expr:</w:t>
      </w:r>
      <w:r>
        <w:t>(</w:t>
      </w:r>
      <w:proofErr w:type="gramStart"/>
      <w:r>
        <w:t>String,String</w:t>
      </w:r>
      <w:proofErr w:type="gramEnd"/>
      <w:r>
        <w:t>)</w:t>
      </w:r>
      <w:r>
        <w:rPr>
          <w:rFonts w:hint="eastAsia"/>
        </w:rPr>
        <w:t>,aggExprs:</w:t>
      </w:r>
      <w:r>
        <w:t>(String,String)</w:t>
      </w:r>
      <w:r>
        <w:rPr>
          <w:rFonts w:hint="eastAsia"/>
        </w:rPr>
        <w:t>*</w:t>
      </w:r>
      <w:r>
        <w:t>):</w:t>
      </w:r>
      <w:r>
        <w:rPr>
          <w:rFonts w:hint="eastAsia"/>
        </w:rPr>
        <w:t>DataFrame</w:t>
      </w:r>
    </w:p>
    <w:p w14:paraId="41AC8BAC" w14:textId="313D1D86" w:rsidR="00D22508" w:rsidRDefault="00D22508" w:rsidP="00D22508">
      <w:pPr>
        <w:ind w:firstLine="420"/>
      </w:pPr>
      <w:r w:rsidRPr="00D22508">
        <w:rPr>
          <w:rFonts w:hint="eastAsia"/>
        </w:rPr>
        <w:t>下面用几个示例代码</w:t>
      </w:r>
      <w:r w:rsidR="003A1C8B">
        <w:rPr>
          <w:rFonts w:hint="eastAsia"/>
        </w:rPr>
        <w:t>，</w:t>
      </w:r>
      <w:r w:rsidRPr="00D22508">
        <w:rPr>
          <w:rFonts w:hint="eastAsia"/>
        </w:rPr>
        <w:t>注意区别</w:t>
      </w:r>
      <w:r w:rsidRPr="00D22508">
        <w:rPr>
          <w:rFonts w:hint="eastAsia"/>
        </w:rPr>
        <w:t>Column</w:t>
      </w:r>
      <w:r w:rsidRPr="00D22508">
        <w:rPr>
          <w:rFonts w:hint="eastAsia"/>
        </w:rPr>
        <w:t>类型参数和</w:t>
      </w:r>
      <w:r w:rsidRPr="00D22508">
        <w:rPr>
          <w:rFonts w:hint="eastAsia"/>
        </w:rPr>
        <w:t>String</w:t>
      </w:r>
      <w:r w:rsidRPr="00D22508">
        <w:rPr>
          <w:rFonts w:hint="eastAsia"/>
        </w:rPr>
        <w:t>类型参数：</w:t>
      </w:r>
    </w:p>
    <w:p w14:paraId="14E5D169" w14:textId="77777777" w:rsidR="002B2AFE" w:rsidRDefault="002B2AFE" w:rsidP="0078094C">
      <w:pPr>
        <w:pStyle w:val="a7"/>
      </w:pPr>
      <w:r>
        <w:t xml:space="preserve">scala&gt; </w:t>
      </w:r>
      <w:proofErr w:type="gramStart"/>
      <w:r>
        <w:t>df.groupBy</w:t>
      </w:r>
      <w:proofErr w:type="gramEnd"/>
      <w:r>
        <w:t>("col1").agg(count("col1"), max("col2"), avg("col3")).show</w:t>
      </w:r>
    </w:p>
    <w:p w14:paraId="4F9F5CD8" w14:textId="77777777" w:rsidR="002B2AFE" w:rsidRDefault="002B2AFE" w:rsidP="0078094C">
      <w:pPr>
        <w:pStyle w:val="a7"/>
      </w:pPr>
      <w:r>
        <w:t>+----+-----------+---------+---------+</w:t>
      </w:r>
    </w:p>
    <w:p w14:paraId="2FB9B10C" w14:textId="77777777" w:rsidR="002B2AFE" w:rsidRDefault="002B2AFE" w:rsidP="0078094C">
      <w:pPr>
        <w:pStyle w:val="a7"/>
      </w:pPr>
      <w:r>
        <w:lastRenderedPageBreak/>
        <w:t>|col1|count(col</w:t>
      </w:r>
      <w:proofErr w:type="gramStart"/>
      <w:r>
        <w:t>1)|</w:t>
      </w:r>
      <w:proofErr w:type="gramEnd"/>
      <w:r>
        <w:t>max(col2)|avg(col3)|</w:t>
      </w:r>
    </w:p>
    <w:p w14:paraId="01C9E664" w14:textId="77777777" w:rsidR="002B2AFE" w:rsidRDefault="002B2AFE" w:rsidP="0078094C">
      <w:pPr>
        <w:pStyle w:val="a7"/>
      </w:pPr>
      <w:r>
        <w:t>+----+-----------+---------+---------+</w:t>
      </w:r>
    </w:p>
    <w:p w14:paraId="39983351" w14:textId="77777777" w:rsidR="002B2AFE" w:rsidRDefault="002B2AFE" w:rsidP="0078094C">
      <w:pPr>
        <w:pStyle w:val="a7"/>
      </w:pPr>
      <w:r>
        <w:t>|Rose|          1|        3|      5.0|</w:t>
      </w:r>
    </w:p>
    <w:p w14:paraId="1EF56B9E" w14:textId="77777777" w:rsidR="002B2AFE" w:rsidRDefault="002B2AFE" w:rsidP="0078094C">
      <w:pPr>
        <w:pStyle w:val="a7"/>
      </w:pPr>
      <w:r>
        <w:t>| Tom|          2|        4|      5.0|</w:t>
      </w:r>
    </w:p>
    <w:p w14:paraId="482E57ED" w14:textId="77777777" w:rsidR="002B2AFE" w:rsidRDefault="002B2AFE" w:rsidP="0078094C">
      <w:pPr>
        <w:pStyle w:val="a7"/>
      </w:pPr>
      <w:r>
        <w:t>|Ivan|          1|        1|      2.0|</w:t>
      </w:r>
    </w:p>
    <w:p w14:paraId="34EFFC89" w14:textId="77777777" w:rsidR="002B2AFE" w:rsidRDefault="002B2AFE" w:rsidP="0078094C">
      <w:pPr>
        <w:pStyle w:val="a7"/>
      </w:pPr>
      <w:r>
        <w:t>+----+-----------+---------+---------+</w:t>
      </w:r>
    </w:p>
    <w:p w14:paraId="294C0C11" w14:textId="77777777" w:rsidR="002B2AFE" w:rsidRDefault="002B2AFE" w:rsidP="0078094C">
      <w:pPr>
        <w:pStyle w:val="a7"/>
      </w:pPr>
    </w:p>
    <w:p w14:paraId="6577A218" w14:textId="4A82B060" w:rsidR="002B2AFE" w:rsidRDefault="002B2AFE" w:rsidP="0078094C">
      <w:pPr>
        <w:pStyle w:val="a7"/>
      </w:pPr>
      <w:r>
        <w:t xml:space="preserve">scala&gt; </w:t>
      </w:r>
      <w:proofErr w:type="gramStart"/>
      <w:r>
        <w:t>df.groupBy</w:t>
      </w:r>
      <w:proofErr w:type="gramEnd"/>
      <w:r>
        <w:t>("col1").agg("col1" -&gt; "count", "col2" -&gt; "max", "col3" -&gt; "avg").show</w:t>
      </w:r>
    </w:p>
    <w:p w14:paraId="39925C38" w14:textId="77777777" w:rsidR="002B2AFE" w:rsidRDefault="002B2AFE" w:rsidP="0078094C">
      <w:pPr>
        <w:pStyle w:val="a7"/>
      </w:pPr>
      <w:r>
        <w:t>+----+-----------+---------+---------+</w:t>
      </w:r>
    </w:p>
    <w:p w14:paraId="3EE8A098" w14:textId="77777777" w:rsidR="002B2AFE" w:rsidRDefault="002B2AFE" w:rsidP="0078094C">
      <w:pPr>
        <w:pStyle w:val="a7"/>
      </w:pPr>
      <w:r>
        <w:t>|col1|count(col</w:t>
      </w:r>
      <w:proofErr w:type="gramStart"/>
      <w:r>
        <w:t>1)|</w:t>
      </w:r>
      <w:proofErr w:type="gramEnd"/>
      <w:r>
        <w:t>max(col2)|avg(col3)|</w:t>
      </w:r>
    </w:p>
    <w:p w14:paraId="7D65AF4C" w14:textId="77777777" w:rsidR="002B2AFE" w:rsidRDefault="002B2AFE" w:rsidP="0078094C">
      <w:pPr>
        <w:pStyle w:val="a7"/>
      </w:pPr>
      <w:r>
        <w:t>+----+-----------+---------+---------+</w:t>
      </w:r>
    </w:p>
    <w:p w14:paraId="4102ECC6" w14:textId="77777777" w:rsidR="002B2AFE" w:rsidRDefault="002B2AFE" w:rsidP="0078094C">
      <w:pPr>
        <w:pStyle w:val="a7"/>
      </w:pPr>
      <w:r>
        <w:t>|Rose|          1|        3|      5.0|</w:t>
      </w:r>
    </w:p>
    <w:p w14:paraId="28422CA4" w14:textId="77777777" w:rsidR="002B2AFE" w:rsidRDefault="002B2AFE" w:rsidP="0078094C">
      <w:pPr>
        <w:pStyle w:val="a7"/>
      </w:pPr>
      <w:r>
        <w:t>| Tom|          2|        4|      5.0|</w:t>
      </w:r>
    </w:p>
    <w:p w14:paraId="0DB758B6" w14:textId="77777777" w:rsidR="002B2AFE" w:rsidRDefault="002B2AFE" w:rsidP="0078094C">
      <w:pPr>
        <w:pStyle w:val="a7"/>
      </w:pPr>
      <w:r>
        <w:t>|Ivan|          1|        1|      2.0|</w:t>
      </w:r>
    </w:p>
    <w:p w14:paraId="4DD2FC62" w14:textId="77777777" w:rsidR="002B2AFE" w:rsidRDefault="002B2AFE" w:rsidP="0078094C">
      <w:pPr>
        <w:pStyle w:val="a7"/>
      </w:pPr>
      <w:r>
        <w:t>+----+-----------+---------+---------+</w:t>
      </w:r>
    </w:p>
    <w:p w14:paraId="6CD50578" w14:textId="77777777" w:rsidR="002B2AFE" w:rsidRDefault="002B2AFE" w:rsidP="0078094C">
      <w:pPr>
        <w:pStyle w:val="a7"/>
      </w:pPr>
    </w:p>
    <w:p w14:paraId="433FD0C4" w14:textId="4B675B51" w:rsidR="002B2AFE" w:rsidRDefault="002B2AFE" w:rsidP="0078094C">
      <w:pPr>
        <w:pStyle w:val="a7"/>
      </w:pPr>
      <w:r>
        <w:t xml:space="preserve">scala&gt; </w:t>
      </w:r>
      <w:proofErr w:type="gramStart"/>
      <w:r>
        <w:t>df.groupBy</w:t>
      </w:r>
      <w:proofErr w:type="gramEnd"/>
      <w:r>
        <w:t>("col1").agg(Map(("col1", "count"), ("col2", "max"), ("col3", "avg"))).show</w:t>
      </w:r>
    </w:p>
    <w:p w14:paraId="0238D8EE" w14:textId="77777777" w:rsidR="002B2AFE" w:rsidRDefault="002B2AFE" w:rsidP="0078094C">
      <w:pPr>
        <w:pStyle w:val="a7"/>
      </w:pPr>
      <w:r>
        <w:t>+----+-----------+---------+---------+</w:t>
      </w:r>
    </w:p>
    <w:p w14:paraId="59E6E140" w14:textId="77777777" w:rsidR="002B2AFE" w:rsidRDefault="002B2AFE" w:rsidP="0078094C">
      <w:pPr>
        <w:pStyle w:val="a7"/>
      </w:pPr>
      <w:r>
        <w:t>|col1|count(col</w:t>
      </w:r>
      <w:proofErr w:type="gramStart"/>
      <w:r>
        <w:t>1)|</w:t>
      </w:r>
      <w:proofErr w:type="gramEnd"/>
      <w:r>
        <w:t>max(col2)|avg(col3)|</w:t>
      </w:r>
    </w:p>
    <w:p w14:paraId="095C3656" w14:textId="77777777" w:rsidR="002B2AFE" w:rsidRDefault="002B2AFE" w:rsidP="0078094C">
      <w:pPr>
        <w:pStyle w:val="a7"/>
      </w:pPr>
      <w:r>
        <w:t>+----+-----------+---------+---------+</w:t>
      </w:r>
    </w:p>
    <w:p w14:paraId="319D42CE" w14:textId="77777777" w:rsidR="002B2AFE" w:rsidRDefault="002B2AFE" w:rsidP="0078094C">
      <w:pPr>
        <w:pStyle w:val="a7"/>
      </w:pPr>
      <w:r>
        <w:t>|Rose|          1|        3|      5.0|</w:t>
      </w:r>
    </w:p>
    <w:p w14:paraId="7918B033" w14:textId="77777777" w:rsidR="002B2AFE" w:rsidRDefault="002B2AFE" w:rsidP="0078094C">
      <w:pPr>
        <w:pStyle w:val="a7"/>
      </w:pPr>
      <w:r>
        <w:t>| Tom|          2|        4|      5.0|</w:t>
      </w:r>
    </w:p>
    <w:p w14:paraId="432C8CCA" w14:textId="77777777" w:rsidR="002B2AFE" w:rsidRDefault="002B2AFE" w:rsidP="0078094C">
      <w:pPr>
        <w:pStyle w:val="a7"/>
      </w:pPr>
      <w:r>
        <w:t>|Ivan|          1|        1|      2.0|</w:t>
      </w:r>
    </w:p>
    <w:p w14:paraId="1F21E964" w14:textId="77777777" w:rsidR="002B2AFE" w:rsidRDefault="002B2AFE" w:rsidP="0078094C">
      <w:pPr>
        <w:pStyle w:val="a7"/>
      </w:pPr>
      <w:r>
        <w:t>+----+-----------+---------+---------+</w:t>
      </w:r>
    </w:p>
    <w:p w14:paraId="650C6FA6" w14:textId="77777777" w:rsidR="002B2AFE" w:rsidRDefault="002B2AFE" w:rsidP="0078094C">
      <w:pPr>
        <w:pStyle w:val="a7"/>
      </w:pPr>
    </w:p>
    <w:p w14:paraId="29241B88" w14:textId="0FCC415A" w:rsidR="002B2AFE" w:rsidRDefault="002B2AFE" w:rsidP="0078094C">
      <w:pPr>
        <w:pStyle w:val="a7"/>
      </w:pPr>
      <w:r>
        <w:t xml:space="preserve">scala&gt; </w:t>
      </w:r>
      <w:proofErr w:type="gramStart"/>
      <w:r>
        <w:t>df.groupBy</w:t>
      </w:r>
      <w:proofErr w:type="gramEnd"/>
      <w:r>
        <w:t>("col1").agg(("col1", "count"), ("col2", "max"), ("col3", "avg")).show</w:t>
      </w:r>
    </w:p>
    <w:p w14:paraId="6940FD48" w14:textId="77777777" w:rsidR="002B2AFE" w:rsidRDefault="002B2AFE" w:rsidP="0078094C">
      <w:pPr>
        <w:pStyle w:val="a7"/>
      </w:pPr>
      <w:r>
        <w:t>+----+-----------+---------+---------+</w:t>
      </w:r>
    </w:p>
    <w:p w14:paraId="7D419AEE" w14:textId="77777777" w:rsidR="002B2AFE" w:rsidRDefault="002B2AFE" w:rsidP="0078094C">
      <w:pPr>
        <w:pStyle w:val="a7"/>
      </w:pPr>
      <w:r>
        <w:t>|col1|count(col</w:t>
      </w:r>
      <w:proofErr w:type="gramStart"/>
      <w:r>
        <w:t>1)|</w:t>
      </w:r>
      <w:proofErr w:type="gramEnd"/>
      <w:r>
        <w:t>max(col2)|avg(col3)|</w:t>
      </w:r>
    </w:p>
    <w:p w14:paraId="58E18C41" w14:textId="77777777" w:rsidR="002B2AFE" w:rsidRDefault="002B2AFE" w:rsidP="0078094C">
      <w:pPr>
        <w:pStyle w:val="a7"/>
      </w:pPr>
      <w:r>
        <w:t>+----+-----------+---------+---------+</w:t>
      </w:r>
    </w:p>
    <w:p w14:paraId="5FCE73C0" w14:textId="77777777" w:rsidR="002B2AFE" w:rsidRDefault="002B2AFE" w:rsidP="0078094C">
      <w:pPr>
        <w:pStyle w:val="a7"/>
      </w:pPr>
      <w:r>
        <w:t>|Rose|          1|        3|      5.0|</w:t>
      </w:r>
    </w:p>
    <w:p w14:paraId="0E3B7A4C" w14:textId="77777777" w:rsidR="002B2AFE" w:rsidRDefault="002B2AFE" w:rsidP="0078094C">
      <w:pPr>
        <w:pStyle w:val="a7"/>
      </w:pPr>
      <w:r>
        <w:t>| Tom|          2|        4|      5.0|</w:t>
      </w:r>
    </w:p>
    <w:p w14:paraId="1ACF7E84" w14:textId="77777777" w:rsidR="002B2AFE" w:rsidRDefault="002B2AFE" w:rsidP="0078094C">
      <w:pPr>
        <w:pStyle w:val="a7"/>
      </w:pPr>
      <w:r>
        <w:t>|Ivan|          1|        1|      2.0|</w:t>
      </w:r>
    </w:p>
    <w:p w14:paraId="25355DAE" w14:textId="77777777" w:rsidR="002B2AFE" w:rsidRDefault="002B2AFE" w:rsidP="0078094C">
      <w:pPr>
        <w:pStyle w:val="a7"/>
      </w:pPr>
      <w:r>
        <w:t>+----+-----------+---------+---------+</w:t>
      </w:r>
    </w:p>
    <w:p w14:paraId="0B5799E1" w14:textId="77777777" w:rsidR="002B2AFE" w:rsidRDefault="002B2AFE" w:rsidP="0078094C">
      <w:pPr>
        <w:pStyle w:val="a7"/>
      </w:pPr>
    </w:p>
    <w:p w14:paraId="3AB71306" w14:textId="77777777" w:rsidR="002B2AFE" w:rsidRDefault="002B2AFE" w:rsidP="0078094C">
      <w:pPr>
        <w:pStyle w:val="a7"/>
      </w:pPr>
    </w:p>
    <w:p w14:paraId="1C618F32" w14:textId="0BB66445" w:rsidR="002B2AFE" w:rsidRDefault="002B2AFE" w:rsidP="0078094C">
      <w:pPr>
        <w:pStyle w:val="a7"/>
      </w:pPr>
      <w:r>
        <w:t xml:space="preserve">scala&gt; </w:t>
      </w:r>
      <w:proofErr w:type="gramStart"/>
      <w:r>
        <w:t>df.groupBy("col1").agg(count("col1").as</w:t>
      </w:r>
      <w:proofErr w:type="gramEnd"/>
      <w:r>
        <w:t>("cnt"), max("col2").as("max_col2"), avg("col3").as("avg_col3")).sort($"cnt", $"max_col2".desc).show</w:t>
      </w:r>
    </w:p>
    <w:p w14:paraId="65BF259D" w14:textId="77777777" w:rsidR="002B2AFE" w:rsidRDefault="002B2AFE" w:rsidP="0078094C">
      <w:pPr>
        <w:pStyle w:val="a7"/>
      </w:pPr>
      <w:r>
        <w:t>+----+---+--------+--------+</w:t>
      </w:r>
    </w:p>
    <w:p w14:paraId="7112D791" w14:textId="77777777" w:rsidR="002B2AFE" w:rsidRDefault="002B2AFE" w:rsidP="0078094C">
      <w:pPr>
        <w:pStyle w:val="a7"/>
      </w:pPr>
      <w:r>
        <w:t>|col1|cnt|max_col2|avg_col3|</w:t>
      </w:r>
    </w:p>
    <w:p w14:paraId="7AE4C637" w14:textId="77777777" w:rsidR="002B2AFE" w:rsidRDefault="002B2AFE" w:rsidP="0078094C">
      <w:pPr>
        <w:pStyle w:val="a7"/>
      </w:pPr>
      <w:r>
        <w:t>+----+---+--------+--------+</w:t>
      </w:r>
    </w:p>
    <w:p w14:paraId="35952597" w14:textId="77777777" w:rsidR="002B2AFE" w:rsidRDefault="002B2AFE" w:rsidP="0078094C">
      <w:pPr>
        <w:pStyle w:val="a7"/>
      </w:pPr>
      <w:r>
        <w:t>|Rose</w:t>
      </w:r>
      <w:proofErr w:type="gramStart"/>
      <w:r>
        <w:t>|  1</w:t>
      </w:r>
      <w:proofErr w:type="gramEnd"/>
      <w:r>
        <w:t>|       3|     5.0|</w:t>
      </w:r>
    </w:p>
    <w:p w14:paraId="35CFE434" w14:textId="77777777" w:rsidR="002B2AFE" w:rsidRDefault="002B2AFE" w:rsidP="0078094C">
      <w:pPr>
        <w:pStyle w:val="a7"/>
      </w:pPr>
      <w:r>
        <w:t>|Ivan</w:t>
      </w:r>
      <w:proofErr w:type="gramStart"/>
      <w:r>
        <w:t>|  1</w:t>
      </w:r>
      <w:proofErr w:type="gramEnd"/>
      <w:r>
        <w:t>|       1|     2.0|</w:t>
      </w:r>
    </w:p>
    <w:p w14:paraId="03726A46" w14:textId="77777777" w:rsidR="002B2AFE" w:rsidRDefault="002B2AFE" w:rsidP="0078094C">
      <w:pPr>
        <w:pStyle w:val="a7"/>
      </w:pPr>
      <w:r>
        <w:t>| Tom</w:t>
      </w:r>
      <w:proofErr w:type="gramStart"/>
      <w:r>
        <w:t>|  2</w:t>
      </w:r>
      <w:proofErr w:type="gramEnd"/>
      <w:r>
        <w:t>|       4|     5.0|</w:t>
      </w:r>
    </w:p>
    <w:p w14:paraId="10A279D8" w14:textId="6F3154B9" w:rsidR="003A1C8B" w:rsidRDefault="002B2AFE" w:rsidP="0078094C">
      <w:pPr>
        <w:pStyle w:val="a7"/>
      </w:pPr>
      <w:r>
        <w:t>+----+---+--------+--------+</w:t>
      </w:r>
    </w:p>
    <w:p w14:paraId="6E05813D" w14:textId="5E1DD8BF" w:rsidR="007F7BAE" w:rsidRDefault="007F7BAE" w:rsidP="00C57168">
      <w:pPr>
        <w:pStyle w:val="Caption"/>
        <w:rPr>
          <w:rFonts w:hint="eastAsia"/>
        </w:rPr>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42</w:t>
      </w:r>
      <w:r w:rsidR="00814322">
        <w:fldChar w:fldCharType="end"/>
      </w:r>
    </w:p>
    <w:p w14:paraId="1B5D84DE" w14:textId="77777777" w:rsidR="00DD59F7" w:rsidRDefault="00DD59F7" w:rsidP="00DD59F7">
      <w:pPr>
        <w:pStyle w:val="Heading3"/>
        <w:rPr>
          <w:rFonts w:hint="eastAsia"/>
        </w:rPr>
      </w:pPr>
      <w:r>
        <w:rPr>
          <w:rFonts w:hint="eastAsia"/>
        </w:rPr>
        <w:t>用户定义函数</w:t>
      </w:r>
    </w:p>
    <w:p w14:paraId="6DBEF736" w14:textId="77777777" w:rsidR="00DD59F7" w:rsidRDefault="00DD59F7" w:rsidP="00DD59F7">
      <w:pPr>
        <w:ind w:firstLine="420"/>
        <w:rPr>
          <w:rFonts w:hint="eastAsia"/>
        </w:rPr>
      </w:pPr>
      <w:r w:rsidRPr="006363BE">
        <w:rPr>
          <w:rFonts w:hint="eastAsia"/>
        </w:rPr>
        <w:t>尽管</w:t>
      </w:r>
      <w:r w:rsidRPr="006363BE">
        <w:rPr>
          <w:rFonts w:hint="eastAsia"/>
        </w:rPr>
        <w:t>Spark SQL</w:t>
      </w:r>
      <w:r w:rsidRPr="006363BE">
        <w:rPr>
          <w:rFonts w:hint="eastAsia"/>
        </w:rPr>
        <w:t>为大多数常见用例提供了大量内置函数，但是在某些情况下，这些函数都无法提供用例所需的功能。</w:t>
      </w:r>
      <w:r>
        <w:rPr>
          <w:rFonts w:hint="eastAsia"/>
        </w:rPr>
        <w:t>所以，</w:t>
      </w:r>
      <w:r w:rsidRPr="006363BE">
        <w:rPr>
          <w:rFonts w:hint="eastAsia"/>
        </w:rPr>
        <w:t>Spark SQL</w:t>
      </w:r>
      <w:r w:rsidRPr="006363BE">
        <w:rPr>
          <w:rFonts w:hint="eastAsia"/>
        </w:rPr>
        <w:t>提供了一种相当简单的工具来编写用户定义函数（</w:t>
      </w:r>
      <w:r>
        <w:rPr>
          <w:rFonts w:hint="eastAsia"/>
        </w:rPr>
        <w:t>U</w:t>
      </w:r>
      <w:r>
        <w:t>ser-Defined F</w:t>
      </w:r>
      <w:r w:rsidRPr="00A8717D">
        <w:t>unctions</w:t>
      </w:r>
      <w:r>
        <w:rPr>
          <w:rFonts w:hint="eastAsia"/>
        </w:rPr>
        <w:t>，</w:t>
      </w:r>
      <w:r w:rsidRPr="006363BE">
        <w:rPr>
          <w:rFonts w:hint="eastAsia"/>
        </w:rPr>
        <w:t>UDF</w:t>
      </w:r>
      <w:r w:rsidRPr="006363BE">
        <w:rPr>
          <w:rFonts w:hint="eastAsia"/>
        </w:rPr>
        <w:t>），并以与使用内置函数类似的方式在</w:t>
      </w:r>
      <w:r w:rsidRPr="006363BE">
        <w:rPr>
          <w:rFonts w:hint="eastAsia"/>
        </w:rPr>
        <w:t>Spark</w:t>
      </w:r>
      <w:r w:rsidRPr="006363BE">
        <w:rPr>
          <w:rFonts w:hint="eastAsia"/>
        </w:rPr>
        <w:t>数据处理逻</w:t>
      </w:r>
      <w:r w:rsidRPr="006363BE">
        <w:rPr>
          <w:rFonts w:hint="eastAsia"/>
        </w:rPr>
        <w:lastRenderedPageBreak/>
        <w:t>辑或应用程序中使用。</w:t>
      </w:r>
      <w:r>
        <w:rPr>
          <w:rFonts w:hint="eastAsia"/>
        </w:rPr>
        <w:t>用户定义函数</w:t>
      </w:r>
      <w:r w:rsidRPr="006363BE">
        <w:rPr>
          <w:rFonts w:hint="eastAsia"/>
        </w:rPr>
        <w:t>实际上是扩展</w:t>
      </w:r>
      <w:r w:rsidRPr="006363BE">
        <w:rPr>
          <w:rFonts w:hint="eastAsia"/>
        </w:rPr>
        <w:t>Spark</w:t>
      </w:r>
      <w:r w:rsidRPr="006363BE">
        <w:rPr>
          <w:rFonts w:hint="eastAsia"/>
        </w:rPr>
        <w:t>功能以满足特定需求的方法之一。</w:t>
      </w:r>
      <w:r w:rsidRPr="006363BE">
        <w:rPr>
          <w:rFonts w:hint="eastAsia"/>
        </w:rPr>
        <w:t xml:space="preserve"> </w:t>
      </w:r>
      <w:r>
        <w:rPr>
          <w:rFonts w:hint="eastAsia"/>
        </w:rPr>
        <w:t>用户定义函数</w:t>
      </w:r>
      <w:r w:rsidRPr="006363BE">
        <w:rPr>
          <w:rFonts w:hint="eastAsia"/>
        </w:rPr>
        <w:t>可以用</w:t>
      </w:r>
      <w:r w:rsidRPr="006363BE">
        <w:rPr>
          <w:rFonts w:hint="eastAsia"/>
        </w:rPr>
        <w:t>Python</w:t>
      </w:r>
      <w:r w:rsidRPr="006363BE">
        <w:rPr>
          <w:rFonts w:hint="eastAsia"/>
        </w:rPr>
        <w:t>，</w:t>
      </w:r>
      <w:r w:rsidRPr="006363BE">
        <w:rPr>
          <w:rFonts w:hint="eastAsia"/>
        </w:rPr>
        <w:t>Java</w:t>
      </w:r>
      <w:r w:rsidRPr="006363BE">
        <w:rPr>
          <w:rFonts w:hint="eastAsia"/>
        </w:rPr>
        <w:t>或</w:t>
      </w:r>
      <w:r w:rsidRPr="006363BE">
        <w:rPr>
          <w:rFonts w:hint="eastAsia"/>
        </w:rPr>
        <w:t>Scala</w:t>
      </w:r>
      <w:r w:rsidRPr="006363BE">
        <w:rPr>
          <w:rFonts w:hint="eastAsia"/>
        </w:rPr>
        <w:t>编写，可以利用并与任何必要的库集成。</w:t>
      </w:r>
      <w:r>
        <w:rPr>
          <w:rFonts w:hint="eastAsia"/>
        </w:rPr>
        <w:t>由于我们</w:t>
      </w:r>
      <w:r w:rsidRPr="006363BE">
        <w:rPr>
          <w:rFonts w:hint="eastAsia"/>
        </w:rPr>
        <w:t>能够使用最适合编写</w:t>
      </w:r>
      <w:r>
        <w:rPr>
          <w:rFonts w:hint="eastAsia"/>
        </w:rPr>
        <w:t>用户自定义函数</w:t>
      </w:r>
      <w:r w:rsidRPr="006363BE">
        <w:rPr>
          <w:rFonts w:hint="eastAsia"/>
        </w:rPr>
        <w:t>的编程语言，因此开发和测试</w:t>
      </w:r>
      <w:r>
        <w:rPr>
          <w:rFonts w:hint="eastAsia"/>
        </w:rPr>
        <w:t>用户自定义函数</w:t>
      </w:r>
      <w:r w:rsidRPr="006363BE">
        <w:rPr>
          <w:rFonts w:hint="eastAsia"/>
        </w:rPr>
        <w:t>非常简单快捷。</w:t>
      </w:r>
    </w:p>
    <w:p w14:paraId="521ED48B" w14:textId="77777777" w:rsidR="00DD59F7" w:rsidRDefault="00DD59F7" w:rsidP="00DD59F7">
      <w:pPr>
        <w:ind w:firstLine="420"/>
        <w:rPr>
          <w:rFonts w:hint="eastAsia"/>
        </w:rPr>
      </w:pPr>
      <w:r w:rsidRPr="0002424E">
        <w:rPr>
          <w:rFonts w:hint="eastAsia"/>
        </w:rPr>
        <w:t>从概念上讲，</w:t>
      </w:r>
      <w:r>
        <w:rPr>
          <w:rFonts w:hint="eastAsia"/>
        </w:rPr>
        <w:t>用户定义函数只是常规函数，需要一些输入并产生</w:t>
      </w:r>
      <w:r w:rsidRPr="0002424E">
        <w:rPr>
          <w:rFonts w:hint="eastAsia"/>
        </w:rPr>
        <w:t>输出。尽管</w:t>
      </w:r>
      <w:r>
        <w:rPr>
          <w:rFonts w:hint="eastAsia"/>
        </w:rPr>
        <w:t>用户定义函数</w:t>
      </w:r>
      <w:r w:rsidRPr="0002424E">
        <w:rPr>
          <w:rFonts w:hint="eastAsia"/>
        </w:rPr>
        <w:t>可以用</w:t>
      </w:r>
      <w:r w:rsidRPr="0002424E">
        <w:rPr>
          <w:rFonts w:hint="eastAsia"/>
        </w:rPr>
        <w:t>Scala</w:t>
      </w:r>
      <w:r>
        <w:rPr>
          <w:rFonts w:hint="eastAsia"/>
        </w:rPr>
        <w:t>、</w:t>
      </w:r>
      <w:r w:rsidRPr="0002424E">
        <w:rPr>
          <w:rFonts w:hint="eastAsia"/>
        </w:rPr>
        <w:t>Java</w:t>
      </w:r>
      <w:r w:rsidRPr="0002424E">
        <w:rPr>
          <w:rFonts w:hint="eastAsia"/>
        </w:rPr>
        <w:t>或</w:t>
      </w:r>
      <w:r w:rsidRPr="0002424E">
        <w:rPr>
          <w:rFonts w:hint="eastAsia"/>
        </w:rPr>
        <w:t>Python</w:t>
      </w:r>
      <w:r>
        <w:rPr>
          <w:rFonts w:hint="eastAsia"/>
        </w:rPr>
        <w:t>编写，但是我们</w:t>
      </w:r>
      <w:r w:rsidRPr="0002424E">
        <w:rPr>
          <w:rFonts w:hint="eastAsia"/>
        </w:rPr>
        <w:t>必须意识到用</w:t>
      </w:r>
      <w:r w:rsidRPr="0002424E">
        <w:rPr>
          <w:rFonts w:hint="eastAsia"/>
        </w:rPr>
        <w:t>Python</w:t>
      </w:r>
      <w:r w:rsidRPr="0002424E">
        <w:rPr>
          <w:rFonts w:hint="eastAsia"/>
        </w:rPr>
        <w:t>编写</w:t>
      </w:r>
      <w:r>
        <w:rPr>
          <w:rFonts w:hint="eastAsia"/>
        </w:rPr>
        <w:t>用户定义函数时的性能差异。</w:t>
      </w:r>
      <w:r w:rsidRPr="0002424E">
        <w:rPr>
          <w:rFonts w:hint="eastAsia"/>
        </w:rPr>
        <w:t>使用</w:t>
      </w:r>
      <w:r>
        <w:rPr>
          <w:rFonts w:hint="eastAsia"/>
        </w:rPr>
        <w:t>用户定义函数</w:t>
      </w:r>
      <w:r w:rsidRPr="0002424E">
        <w:rPr>
          <w:rFonts w:hint="eastAsia"/>
        </w:rPr>
        <w:t>之前必须先向</w:t>
      </w:r>
      <w:r w:rsidRPr="0002424E">
        <w:rPr>
          <w:rFonts w:hint="eastAsia"/>
        </w:rPr>
        <w:t>Spark</w:t>
      </w:r>
      <w:r w:rsidRPr="0002424E">
        <w:rPr>
          <w:rFonts w:hint="eastAsia"/>
        </w:rPr>
        <w:t>注册，以便</w:t>
      </w:r>
      <w:r w:rsidRPr="0002424E">
        <w:rPr>
          <w:rFonts w:hint="eastAsia"/>
        </w:rPr>
        <w:t>Spark</w:t>
      </w:r>
      <w:r>
        <w:rPr>
          <w:rFonts w:hint="eastAsia"/>
        </w:rPr>
        <w:t>知道将其传送给执行器</w:t>
      </w:r>
      <w:r w:rsidRPr="0002424E">
        <w:rPr>
          <w:rFonts w:hint="eastAsia"/>
        </w:rPr>
        <w:t>以使用和执行。假定执行程序是用</w:t>
      </w:r>
      <w:r w:rsidRPr="0002424E">
        <w:rPr>
          <w:rFonts w:hint="eastAsia"/>
        </w:rPr>
        <w:t>Scala</w:t>
      </w:r>
      <w:r w:rsidRPr="0002424E">
        <w:rPr>
          <w:rFonts w:hint="eastAsia"/>
        </w:rPr>
        <w:t>编写的</w:t>
      </w:r>
      <w:r w:rsidRPr="0002424E">
        <w:rPr>
          <w:rFonts w:hint="eastAsia"/>
        </w:rPr>
        <w:t>JVM</w:t>
      </w:r>
      <w:r w:rsidRPr="0002424E">
        <w:rPr>
          <w:rFonts w:hint="eastAsia"/>
        </w:rPr>
        <w:t>进程，则他们可以在同一进程内本地执行</w:t>
      </w:r>
      <w:r w:rsidRPr="0002424E">
        <w:rPr>
          <w:rFonts w:hint="eastAsia"/>
        </w:rPr>
        <w:t>Scala</w:t>
      </w:r>
      <w:r w:rsidRPr="0002424E">
        <w:rPr>
          <w:rFonts w:hint="eastAsia"/>
        </w:rPr>
        <w:t>或</w:t>
      </w:r>
      <w:r>
        <w:rPr>
          <w:rFonts w:hint="eastAsia"/>
        </w:rPr>
        <w:t>Java</w:t>
      </w:r>
      <w:r>
        <w:rPr>
          <w:rFonts w:hint="eastAsia"/>
        </w:rPr>
        <w:t>用户定义函数，</w:t>
      </w:r>
      <w:r w:rsidRPr="0002424E">
        <w:rPr>
          <w:rFonts w:hint="eastAsia"/>
        </w:rPr>
        <w:t>如果</w:t>
      </w:r>
      <w:r>
        <w:rPr>
          <w:rFonts w:hint="eastAsia"/>
        </w:rPr>
        <w:t>用户定义函数</w:t>
      </w:r>
      <w:r w:rsidRPr="0002424E">
        <w:rPr>
          <w:rFonts w:hint="eastAsia"/>
        </w:rPr>
        <w:t>是用</w:t>
      </w:r>
      <w:r w:rsidRPr="0002424E">
        <w:rPr>
          <w:rFonts w:hint="eastAsia"/>
        </w:rPr>
        <w:t>Python</w:t>
      </w:r>
      <w:r w:rsidRPr="0002424E">
        <w:rPr>
          <w:rFonts w:hint="eastAsia"/>
        </w:rPr>
        <w:t>编写的，则执行程序无法在本地执行它，因此它必须产生一个单独的</w:t>
      </w:r>
      <w:r w:rsidRPr="0002424E">
        <w:rPr>
          <w:rFonts w:hint="eastAsia"/>
        </w:rPr>
        <w:t>Python</w:t>
      </w:r>
      <w:r w:rsidRPr="0002424E">
        <w:rPr>
          <w:rFonts w:hint="eastAsia"/>
        </w:rPr>
        <w:t>进程才能执行</w:t>
      </w:r>
      <w:r>
        <w:rPr>
          <w:rFonts w:hint="eastAsia"/>
        </w:rPr>
        <w:t>用户定义函数</w:t>
      </w:r>
      <w:r w:rsidRPr="0002424E">
        <w:rPr>
          <w:rFonts w:hint="eastAsia"/>
        </w:rPr>
        <w:t>。除了产生</w:t>
      </w:r>
      <w:r w:rsidRPr="0002424E">
        <w:rPr>
          <w:rFonts w:hint="eastAsia"/>
        </w:rPr>
        <w:t>Python</w:t>
      </w:r>
      <w:r w:rsidRPr="0002424E">
        <w:rPr>
          <w:rFonts w:hint="eastAsia"/>
        </w:rPr>
        <w:t>进程的成本外，在数据集中的每一行回序列化数据还有很大的成本。</w:t>
      </w:r>
    </w:p>
    <w:p w14:paraId="03CCB124" w14:textId="77777777" w:rsidR="00DD59F7" w:rsidRDefault="00DD59F7" w:rsidP="00DD59F7">
      <w:pPr>
        <w:ind w:firstLine="420"/>
        <w:rPr>
          <w:rFonts w:hint="eastAsia"/>
        </w:rPr>
      </w:pPr>
      <w:r w:rsidRPr="002134C5">
        <w:rPr>
          <w:rFonts w:hint="eastAsia"/>
        </w:rPr>
        <w:t>使用</w:t>
      </w:r>
      <w:r>
        <w:rPr>
          <w:rFonts w:hint="eastAsia"/>
        </w:rPr>
        <w:t>用户定义函数</w:t>
      </w:r>
      <w:r w:rsidRPr="002134C5">
        <w:rPr>
          <w:rFonts w:hint="eastAsia"/>
        </w:rPr>
        <w:t>涉及三个步骤。</w:t>
      </w:r>
      <w:r>
        <w:rPr>
          <w:rFonts w:hint="eastAsia"/>
        </w:rPr>
        <w:t>第一个是编写一个函数并对其进行测试，</w:t>
      </w:r>
      <w:r w:rsidRPr="002134C5">
        <w:rPr>
          <w:rFonts w:hint="eastAsia"/>
        </w:rPr>
        <w:t>第二步是通过将函数名称及其签名传递给</w:t>
      </w:r>
      <w:r w:rsidRPr="002134C5">
        <w:rPr>
          <w:rFonts w:hint="eastAsia"/>
        </w:rPr>
        <w:t>Spark</w:t>
      </w:r>
      <w:r w:rsidRPr="002134C5">
        <w:rPr>
          <w:rFonts w:hint="eastAsia"/>
        </w:rPr>
        <w:t>的</w:t>
      </w:r>
      <w:r w:rsidRPr="002134C5">
        <w:rPr>
          <w:rFonts w:hint="eastAsia"/>
        </w:rPr>
        <w:t>udf</w:t>
      </w:r>
      <w:r>
        <w:rPr>
          <w:rFonts w:hint="eastAsia"/>
        </w:rPr>
        <w:t>()</w:t>
      </w:r>
      <w:r w:rsidRPr="002134C5">
        <w:rPr>
          <w:rFonts w:hint="eastAsia"/>
        </w:rPr>
        <w:t>函数来向</w:t>
      </w:r>
      <w:r w:rsidRPr="002134C5">
        <w:rPr>
          <w:rFonts w:hint="eastAsia"/>
        </w:rPr>
        <w:t>Spark</w:t>
      </w:r>
      <w:r>
        <w:rPr>
          <w:rFonts w:hint="eastAsia"/>
        </w:rPr>
        <w:t>注册该函数，</w:t>
      </w:r>
      <w:r w:rsidRPr="002134C5">
        <w:rPr>
          <w:rFonts w:hint="eastAsia"/>
        </w:rPr>
        <w:t>最后一步是在</w:t>
      </w:r>
      <w:r w:rsidRPr="002134C5">
        <w:rPr>
          <w:rFonts w:hint="eastAsia"/>
        </w:rPr>
        <w:t>DataFrame</w:t>
      </w:r>
      <w:r>
        <w:rPr>
          <w:rFonts w:hint="eastAsia"/>
        </w:rPr>
        <w:t>代码中或</w:t>
      </w:r>
      <w:r w:rsidRPr="002134C5">
        <w:rPr>
          <w:rFonts w:hint="eastAsia"/>
        </w:rPr>
        <w:t>SQL</w:t>
      </w:r>
      <w:r>
        <w:rPr>
          <w:rFonts w:hint="eastAsia"/>
        </w:rPr>
        <w:t>语句</w:t>
      </w:r>
      <w:r w:rsidRPr="002134C5">
        <w:rPr>
          <w:rFonts w:hint="eastAsia"/>
        </w:rPr>
        <w:t>查询时使用</w:t>
      </w:r>
      <w:r>
        <w:rPr>
          <w:rFonts w:hint="eastAsia"/>
        </w:rPr>
        <w:t>用户定义函数</w:t>
      </w:r>
      <w:r w:rsidRPr="002134C5">
        <w:rPr>
          <w:rFonts w:hint="eastAsia"/>
        </w:rPr>
        <w:t>。在</w:t>
      </w:r>
      <w:r w:rsidRPr="002134C5">
        <w:rPr>
          <w:rFonts w:hint="eastAsia"/>
        </w:rPr>
        <w:t>SQL</w:t>
      </w:r>
      <w:r w:rsidRPr="002134C5">
        <w:rPr>
          <w:rFonts w:hint="eastAsia"/>
        </w:rPr>
        <w:t>查询中使用</w:t>
      </w:r>
      <w:r w:rsidRPr="002134C5">
        <w:rPr>
          <w:rFonts w:hint="eastAsia"/>
        </w:rPr>
        <w:t>UDF</w:t>
      </w:r>
      <w:r w:rsidRPr="002134C5">
        <w:rPr>
          <w:rFonts w:hint="eastAsia"/>
        </w:rPr>
        <w:t>时，注册过程略有不同。</w:t>
      </w:r>
    </w:p>
    <w:p w14:paraId="5EB460FB" w14:textId="77777777" w:rsidR="00DD59F7" w:rsidRDefault="00DD59F7" w:rsidP="00DD59F7">
      <w:pPr>
        <w:pStyle w:val="a7"/>
      </w:pPr>
      <w:r>
        <w:t xml:space="preserve">scala&gt; case class </w:t>
      </w:r>
      <w:proofErr w:type="gramStart"/>
      <w:r>
        <w:t>Student(</w:t>
      </w:r>
      <w:proofErr w:type="gramEnd"/>
      <w:r>
        <w:t>name:String, score:Int)</w:t>
      </w:r>
    </w:p>
    <w:p w14:paraId="48F97225" w14:textId="77777777" w:rsidR="00DD59F7" w:rsidRDefault="00DD59F7" w:rsidP="00DD59F7">
      <w:pPr>
        <w:pStyle w:val="a7"/>
      </w:pPr>
      <w:r>
        <w:t>defined class Student</w:t>
      </w:r>
    </w:p>
    <w:p w14:paraId="249CE40A" w14:textId="77777777" w:rsidR="00DD59F7" w:rsidRDefault="00DD59F7" w:rsidP="00DD59F7">
      <w:pPr>
        <w:pStyle w:val="a7"/>
      </w:pPr>
    </w:p>
    <w:p w14:paraId="31E50B02" w14:textId="77777777" w:rsidR="00DD59F7" w:rsidRDefault="00DD59F7" w:rsidP="00DD59F7">
      <w:pPr>
        <w:pStyle w:val="a7"/>
      </w:pPr>
      <w:r>
        <w:t xml:space="preserve">scala&gt; val studentDF = </w:t>
      </w:r>
      <w:proofErr w:type="gramStart"/>
      <w:r>
        <w:t>Seq(</w:t>
      </w:r>
      <w:proofErr w:type="gramEnd"/>
      <w:r>
        <w:t>Student("Joe", 85),Student("Jane", 90),Student("Mary", 55)).toDF()</w:t>
      </w:r>
    </w:p>
    <w:p w14:paraId="3AE4081F" w14:textId="77777777" w:rsidR="00DD59F7" w:rsidRDefault="00DD59F7" w:rsidP="00DD59F7">
      <w:pPr>
        <w:pStyle w:val="a7"/>
      </w:pPr>
      <w:r>
        <w:t xml:space="preserve">studentDF: </w:t>
      </w:r>
      <w:proofErr w:type="gramStart"/>
      <w:r>
        <w:t>org.apache.spark.sql.DataFrame</w:t>
      </w:r>
      <w:proofErr w:type="gramEnd"/>
      <w:r>
        <w:t xml:space="preserve"> = [name: string, score: int]</w:t>
      </w:r>
    </w:p>
    <w:p w14:paraId="5918502C" w14:textId="77777777" w:rsidR="00DD59F7" w:rsidRDefault="00DD59F7" w:rsidP="00DD59F7">
      <w:pPr>
        <w:pStyle w:val="a7"/>
      </w:pPr>
    </w:p>
    <w:p w14:paraId="14C889B2" w14:textId="77777777" w:rsidR="00DD59F7" w:rsidRDefault="00DD59F7" w:rsidP="00DD59F7">
      <w:pPr>
        <w:pStyle w:val="a7"/>
      </w:pPr>
      <w:r>
        <w:t>scala&gt; studentDF.createOrReplaceTempView("students")</w:t>
      </w:r>
    </w:p>
    <w:p w14:paraId="6C571FBE" w14:textId="77777777" w:rsidR="00DD59F7" w:rsidRDefault="00DD59F7" w:rsidP="00DD59F7">
      <w:pPr>
        <w:pStyle w:val="a7"/>
      </w:pPr>
    </w:p>
    <w:p w14:paraId="6569B10F" w14:textId="77777777" w:rsidR="00DD59F7" w:rsidRDefault="00DD59F7" w:rsidP="00DD59F7">
      <w:pPr>
        <w:pStyle w:val="a7"/>
      </w:pPr>
      <w:r>
        <w:t>scala</w:t>
      </w:r>
      <w:proofErr w:type="gramStart"/>
      <w:r>
        <w:t>&gt; :paste</w:t>
      </w:r>
      <w:proofErr w:type="gramEnd"/>
    </w:p>
    <w:p w14:paraId="22BA822A" w14:textId="77777777" w:rsidR="00DD59F7" w:rsidRDefault="00DD59F7" w:rsidP="00DD59F7">
      <w:pPr>
        <w:pStyle w:val="a7"/>
      </w:pPr>
      <w:r>
        <w:t>// Entering paste mode (</w:t>
      </w:r>
      <w:proofErr w:type="gramStart"/>
      <w:r>
        <w:t>ctrl</w:t>
      </w:r>
      <w:proofErr w:type="gramEnd"/>
      <w:r>
        <w:t>-D to finish)</w:t>
      </w:r>
    </w:p>
    <w:p w14:paraId="68204671" w14:textId="77777777" w:rsidR="00DD59F7" w:rsidRDefault="00DD59F7" w:rsidP="00DD59F7">
      <w:pPr>
        <w:pStyle w:val="a7"/>
      </w:pPr>
    </w:p>
    <w:p w14:paraId="393B5E4E" w14:textId="77777777" w:rsidR="00DD59F7" w:rsidRDefault="00DD59F7" w:rsidP="00DD59F7">
      <w:pPr>
        <w:pStyle w:val="a7"/>
      </w:pPr>
      <w:r>
        <w:t>def letterGrade(</w:t>
      </w:r>
      <w:proofErr w:type="gramStart"/>
      <w:r>
        <w:t>score:Int</w:t>
      </w:r>
      <w:proofErr w:type="gramEnd"/>
      <w:r>
        <w:t>) : String = {</w:t>
      </w:r>
    </w:p>
    <w:p w14:paraId="359D967A" w14:textId="77777777" w:rsidR="00DD59F7" w:rsidRDefault="00DD59F7" w:rsidP="00DD59F7">
      <w:pPr>
        <w:pStyle w:val="a7"/>
      </w:pPr>
      <w:r>
        <w:t xml:space="preserve">   score match {</w:t>
      </w:r>
    </w:p>
    <w:p w14:paraId="79A28C60" w14:textId="77777777" w:rsidR="00DD59F7" w:rsidRDefault="00DD59F7" w:rsidP="00DD59F7">
      <w:pPr>
        <w:pStyle w:val="a7"/>
      </w:pPr>
      <w:r>
        <w:rPr>
          <w:rFonts w:hint="eastAsia"/>
        </w:rPr>
        <w:t xml:space="preserve">       </w:t>
      </w:r>
      <w:r>
        <w:t>case score if score &gt; 100 =&gt; "Cheating"</w:t>
      </w:r>
    </w:p>
    <w:p w14:paraId="6BF038B5" w14:textId="77777777" w:rsidR="00DD59F7" w:rsidRDefault="00DD59F7" w:rsidP="00DD59F7">
      <w:pPr>
        <w:pStyle w:val="a7"/>
      </w:pPr>
      <w:r>
        <w:rPr>
          <w:rFonts w:hint="eastAsia"/>
        </w:rPr>
        <w:t xml:space="preserve">       </w:t>
      </w:r>
      <w:r>
        <w:t>case score if score &gt;= 90 =&gt; "A"</w:t>
      </w:r>
    </w:p>
    <w:p w14:paraId="79BC5F14" w14:textId="77777777" w:rsidR="00DD59F7" w:rsidRDefault="00DD59F7" w:rsidP="00DD59F7">
      <w:pPr>
        <w:pStyle w:val="a7"/>
      </w:pPr>
      <w:r>
        <w:rPr>
          <w:rFonts w:hint="eastAsia"/>
        </w:rPr>
        <w:t xml:space="preserve">     </w:t>
      </w:r>
      <w:r>
        <w:t>case score if score &gt;= 80 =&gt; "B"</w:t>
      </w:r>
    </w:p>
    <w:p w14:paraId="4A986EB0" w14:textId="77777777" w:rsidR="00DD59F7" w:rsidRDefault="00DD59F7" w:rsidP="00DD59F7">
      <w:pPr>
        <w:pStyle w:val="a7"/>
      </w:pPr>
      <w:r>
        <w:rPr>
          <w:rFonts w:hint="eastAsia"/>
        </w:rPr>
        <w:t xml:space="preserve">     </w:t>
      </w:r>
      <w:r>
        <w:t>case score if score &gt;= 70 =&gt; "C"</w:t>
      </w:r>
    </w:p>
    <w:p w14:paraId="54DB297B" w14:textId="77777777" w:rsidR="00DD59F7" w:rsidRDefault="00DD59F7" w:rsidP="00DD59F7">
      <w:pPr>
        <w:pStyle w:val="a7"/>
      </w:pPr>
      <w:r>
        <w:rPr>
          <w:rFonts w:hint="eastAsia"/>
        </w:rPr>
        <w:t xml:space="preserve">     </w:t>
      </w:r>
      <w:r>
        <w:t>case _ =&gt; "F"</w:t>
      </w:r>
    </w:p>
    <w:p w14:paraId="76D341D3" w14:textId="77777777" w:rsidR="00DD59F7" w:rsidRDefault="00DD59F7" w:rsidP="00DD59F7">
      <w:pPr>
        <w:pStyle w:val="a7"/>
      </w:pPr>
      <w:r>
        <w:t xml:space="preserve">   }</w:t>
      </w:r>
    </w:p>
    <w:p w14:paraId="21913C4E" w14:textId="77777777" w:rsidR="00DD59F7" w:rsidRDefault="00DD59F7" w:rsidP="00DD59F7">
      <w:pPr>
        <w:pStyle w:val="a7"/>
      </w:pPr>
      <w:r>
        <w:t>}</w:t>
      </w:r>
    </w:p>
    <w:p w14:paraId="5BC35187" w14:textId="77777777" w:rsidR="00DD59F7" w:rsidRDefault="00DD59F7" w:rsidP="00DD59F7">
      <w:pPr>
        <w:pStyle w:val="a7"/>
      </w:pPr>
    </w:p>
    <w:p w14:paraId="6F1B9609" w14:textId="77777777" w:rsidR="00DD59F7" w:rsidRDefault="00DD59F7" w:rsidP="00DD59F7">
      <w:pPr>
        <w:pStyle w:val="a7"/>
      </w:pPr>
      <w:r>
        <w:t>// Exiting paste mode, now interpreting.</w:t>
      </w:r>
    </w:p>
    <w:p w14:paraId="1057C9FD" w14:textId="77777777" w:rsidR="00DD59F7" w:rsidRDefault="00DD59F7" w:rsidP="00DD59F7">
      <w:pPr>
        <w:pStyle w:val="a7"/>
      </w:pPr>
    </w:p>
    <w:p w14:paraId="12ECA5FC" w14:textId="77777777" w:rsidR="00DD59F7" w:rsidRDefault="00DD59F7" w:rsidP="00DD59F7">
      <w:pPr>
        <w:pStyle w:val="a7"/>
      </w:pPr>
      <w:r>
        <w:t xml:space="preserve">letterGrade: (score: </w:t>
      </w:r>
      <w:proofErr w:type="gramStart"/>
      <w:r>
        <w:t>Int)String</w:t>
      </w:r>
      <w:proofErr w:type="gramEnd"/>
    </w:p>
    <w:p w14:paraId="1BA87B6E" w14:textId="77777777" w:rsidR="00DD59F7" w:rsidRDefault="00DD59F7" w:rsidP="00DD59F7">
      <w:pPr>
        <w:pStyle w:val="a7"/>
      </w:pPr>
    </w:p>
    <w:p w14:paraId="2993FE5C" w14:textId="77777777" w:rsidR="00DD59F7" w:rsidRDefault="00DD59F7" w:rsidP="00DD59F7">
      <w:pPr>
        <w:pStyle w:val="a7"/>
      </w:pPr>
      <w:r>
        <w:t>scala&gt; val letterGradeUDF = udf(letterGrade(</w:t>
      </w:r>
      <w:proofErr w:type="gramStart"/>
      <w:r>
        <w:t>_:Int</w:t>
      </w:r>
      <w:proofErr w:type="gramEnd"/>
      <w:r>
        <w:t>):String)</w:t>
      </w:r>
    </w:p>
    <w:p w14:paraId="2D91C945" w14:textId="77777777" w:rsidR="00DD59F7" w:rsidRDefault="00DD59F7" w:rsidP="00DD59F7">
      <w:pPr>
        <w:pStyle w:val="a7"/>
      </w:pPr>
      <w:r>
        <w:t xml:space="preserve">letterGradeUDF: </w:t>
      </w:r>
      <w:proofErr w:type="gramStart"/>
      <w:r>
        <w:t>org.apache.spark.sql.expressions</w:t>
      </w:r>
      <w:proofErr w:type="gramEnd"/>
      <w:r>
        <w:t>.UserDefinedFunction = UserDefinedFunction(&lt;function1&gt;,StringType,Some(List(IntegerType)))</w:t>
      </w:r>
    </w:p>
    <w:p w14:paraId="4CE3183C" w14:textId="77777777" w:rsidR="00DD59F7" w:rsidRDefault="00DD59F7" w:rsidP="00DD59F7">
      <w:pPr>
        <w:pStyle w:val="a7"/>
      </w:pPr>
    </w:p>
    <w:p w14:paraId="3F258A2B" w14:textId="77777777" w:rsidR="00DD59F7" w:rsidRDefault="00DD59F7" w:rsidP="00DD59F7">
      <w:pPr>
        <w:pStyle w:val="a7"/>
      </w:pPr>
      <w:r>
        <w:t>scala&gt; studentDF.select($"name",$"score",letterGradeUDF($"score").as("grade")</w:t>
      </w:r>
      <w:proofErr w:type="gramStart"/>
      <w:r>
        <w:t>).show</w:t>
      </w:r>
      <w:proofErr w:type="gramEnd"/>
    </w:p>
    <w:p w14:paraId="1E325B54" w14:textId="77777777" w:rsidR="00DD59F7" w:rsidRDefault="00DD59F7" w:rsidP="00DD59F7">
      <w:pPr>
        <w:pStyle w:val="a7"/>
      </w:pPr>
      <w:r>
        <w:t>+----+-----+-----+</w:t>
      </w:r>
    </w:p>
    <w:p w14:paraId="0CE678D7" w14:textId="77777777" w:rsidR="00DD59F7" w:rsidRDefault="00DD59F7" w:rsidP="00DD59F7">
      <w:pPr>
        <w:pStyle w:val="a7"/>
      </w:pPr>
      <w:r>
        <w:t>|name|score|grade|</w:t>
      </w:r>
    </w:p>
    <w:p w14:paraId="00B682FC" w14:textId="77777777" w:rsidR="00DD59F7" w:rsidRDefault="00DD59F7" w:rsidP="00DD59F7">
      <w:pPr>
        <w:pStyle w:val="a7"/>
      </w:pPr>
      <w:r>
        <w:t>+----+-----+-----+</w:t>
      </w:r>
    </w:p>
    <w:p w14:paraId="74CBBDD5" w14:textId="77777777" w:rsidR="00DD59F7" w:rsidRDefault="00DD59F7" w:rsidP="00DD59F7">
      <w:pPr>
        <w:pStyle w:val="a7"/>
      </w:pPr>
      <w:r>
        <w:t>| Joe|   85|    B|</w:t>
      </w:r>
    </w:p>
    <w:p w14:paraId="473E8EBD" w14:textId="77777777" w:rsidR="00DD59F7" w:rsidRDefault="00DD59F7" w:rsidP="00DD59F7">
      <w:pPr>
        <w:pStyle w:val="a7"/>
      </w:pPr>
      <w:r>
        <w:lastRenderedPageBreak/>
        <w:t>|Jane|   90|    A|</w:t>
      </w:r>
    </w:p>
    <w:p w14:paraId="45F6BF81" w14:textId="77777777" w:rsidR="00DD59F7" w:rsidRDefault="00DD59F7" w:rsidP="00DD59F7">
      <w:pPr>
        <w:pStyle w:val="a7"/>
      </w:pPr>
      <w:r>
        <w:t>|Mary|   55|    F|</w:t>
      </w:r>
    </w:p>
    <w:p w14:paraId="261D7F59" w14:textId="77777777" w:rsidR="00DD59F7" w:rsidRDefault="00DD59F7" w:rsidP="00DD59F7">
      <w:pPr>
        <w:pStyle w:val="a7"/>
      </w:pPr>
      <w:r>
        <w:t>+----+-----+-----+</w:t>
      </w:r>
    </w:p>
    <w:p w14:paraId="54AB37BF" w14:textId="77777777" w:rsidR="00DD59F7" w:rsidRDefault="00DD59F7" w:rsidP="00DD59F7">
      <w:pPr>
        <w:pStyle w:val="a7"/>
        <w:ind w:firstLineChars="0" w:firstLine="0"/>
        <w:rPr>
          <w:rFonts w:hint="eastAsia"/>
        </w:rPr>
      </w:pPr>
    </w:p>
    <w:p w14:paraId="47867FFD" w14:textId="77777777" w:rsidR="00DD59F7" w:rsidRDefault="00DD59F7" w:rsidP="00DD59F7">
      <w:pPr>
        <w:pStyle w:val="a7"/>
      </w:pPr>
      <w:r>
        <w:t xml:space="preserve">scala&gt; spark.sqlContext.udf.register("letterGrade", </w:t>
      </w:r>
      <w:proofErr w:type="gramStart"/>
      <w:r>
        <w:t>letterGrade(</w:t>
      </w:r>
      <w:proofErr w:type="gramEnd"/>
      <w:r>
        <w:t>_: Int): String)</w:t>
      </w:r>
    </w:p>
    <w:p w14:paraId="0DE8F271" w14:textId="77777777" w:rsidR="00DD59F7" w:rsidRDefault="00DD59F7" w:rsidP="00DD59F7">
      <w:pPr>
        <w:pStyle w:val="a7"/>
      </w:pPr>
      <w:r>
        <w:t xml:space="preserve">res16: </w:t>
      </w:r>
      <w:proofErr w:type="gramStart"/>
      <w:r>
        <w:t>org.apache.spark.sql.expressions</w:t>
      </w:r>
      <w:proofErr w:type="gramEnd"/>
      <w:r>
        <w:t>.UserDefinedFunction = UserDefinedFunction(&lt;function1&gt;,StringType,Some(List(IntegerType)))</w:t>
      </w:r>
    </w:p>
    <w:p w14:paraId="3CA9913F" w14:textId="77777777" w:rsidR="00DD59F7" w:rsidRDefault="00DD59F7" w:rsidP="00DD59F7">
      <w:pPr>
        <w:pStyle w:val="a7"/>
      </w:pPr>
    </w:p>
    <w:p w14:paraId="50360091" w14:textId="77777777" w:rsidR="00DD59F7" w:rsidRDefault="00DD59F7" w:rsidP="00DD59F7">
      <w:pPr>
        <w:pStyle w:val="a7"/>
      </w:pPr>
      <w:r>
        <w:t xml:space="preserve">scala&gt; </w:t>
      </w:r>
      <w:proofErr w:type="gramStart"/>
      <w:r>
        <w:t>spark.sql(</w:t>
      </w:r>
      <w:proofErr w:type="gramEnd"/>
      <w:r>
        <w:t>"select name, score, letterGrade(score) as grade from students").show</w:t>
      </w:r>
    </w:p>
    <w:p w14:paraId="42C09CFB" w14:textId="77777777" w:rsidR="00DD59F7" w:rsidRDefault="00DD59F7" w:rsidP="00DD59F7">
      <w:pPr>
        <w:pStyle w:val="a7"/>
      </w:pPr>
      <w:r>
        <w:t>20/03/20 09:20:16 WARN ObjectStore: Failed to get database global_temp, returning NoSuchObjectException</w:t>
      </w:r>
    </w:p>
    <w:p w14:paraId="72532F02" w14:textId="77777777" w:rsidR="00DD59F7" w:rsidRDefault="00DD59F7" w:rsidP="00DD59F7">
      <w:pPr>
        <w:pStyle w:val="a7"/>
      </w:pPr>
      <w:r>
        <w:t>+----+-----+-----+</w:t>
      </w:r>
    </w:p>
    <w:p w14:paraId="7C3F5A28" w14:textId="77777777" w:rsidR="00DD59F7" w:rsidRDefault="00DD59F7" w:rsidP="00DD59F7">
      <w:pPr>
        <w:pStyle w:val="a7"/>
      </w:pPr>
      <w:r>
        <w:t>|name|score|grade|</w:t>
      </w:r>
    </w:p>
    <w:p w14:paraId="2572A93E" w14:textId="77777777" w:rsidR="00DD59F7" w:rsidRDefault="00DD59F7" w:rsidP="00DD59F7">
      <w:pPr>
        <w:pStyle w:val="a7"/>
      </w:pPr>
      <w:r>
        <w:t>+----+-----+-----+</w:t>
      </w:r>
    </w:p>
    <w:p w14:paraId="3AD37AFA" w14:textId="77777777" w:rsidR="00DD59F7" w:rsidRDefault="00DD59F7" w:rsidP="00DD59F7">
      <w:pPr>
        <w:pStyle w:val="a7"/>
      </w:pPr>
      <w:r>
        <w:t>| Joe|   85|    B|</w:t>
      </w:r>
    </w:p>
    <w:p w14:paraId="5E219F49" w14:textId="77777777" w:rsidR="00DD59F7" w:rsidRDefault="00DD59F7" w:rsidP="00DD59F7">
      <w:pPr>
        <w:pStyle w:val="a7"/>
      </w:pPr>
      <w:r>
        <w:t>|Jane|   90|    A|</w:t>
      </w:r>
    </w:p>
    <w:p w14:paraId="4AE8A4E3" w14:textId="77777777" w:rsidR="00DD59F7" w:rsidRDefault="00DD59F7" w:rsidP="00DD59F7">
      <w:pPr>
        <w:pStyle w:val="a7"/>
      </w:pPr>
      <w:r>
        <w:t>|Mary|   55|    F|</w:t>
      </w:r>
    </w:p>
    <w:p w14:paraId="5A0A6B7C" w14:textId="77777777" w:rsidR="00DD59F7" w:rsidRDefault="00DD59F7" w:rsidP="00DD59F7">
      <w:pPr>
        <w:pStyle w:val="a7"/>
        <w:rPr>
          <w:rFonts w:hint="eastAsia"/>
        </w:rPr>
      </w:pPr>
      <w:r>
        <w:t>+----+-----+-----+</w:t>
      </w:r>
    </w:p>
    <w:p w14:paraId="5E3C8B9C" w14:textId="415D769A" w:rsidR="00F305B0" w:rsidRDefault="00F305B0" w:rsidP="00F30E3B">
      <w:pPr>
        <w:pStyle w:val="Heading2"/>
      </w:pPr>
      <w:r>
        <w:rPr>
          <w:rFonts w:hint="eastAsia"/>
        </w:rPr>
        <w:t>案例分析</w:t>
      </w:r>
    </w:p>
    <w:p w14:paraId="51CE75C0" w14:textId="6A501154" w:rsidR="003359A8" w:rsidRDefault="004F4751" w:rsidP="003359A8">
      <w:pPr>
        <w:ind w:firstLine="420"/>
      </w:pPr>
      <w:r>
        <w:fldChar w:fldCharType="begin"/>
      </w:r>
      <w:r>
        <w:instrText xml:space="preserve"> </w:instrText>
      </w:r>
      <w:r>
        <w:rPr>
          <w:rFonts w:hint="eastAsia"/>
        </w:rPr>
        <w:instrText>REF _Ref513886938 \h</w:instrText>
      </w:r>
      <w:r>
        <w:instrText xml:space="preserve"> </w:instrText>
      </w:r>
      <w:r>
        <w:fldChar w:fldCharType="separate"/>
      </w:r>
      <w:r>
        <w:rPr>
          <w:rFonts w:hint="eastAsia"/>
        </w:rPr>
        <w:t>表格</w:t>
      </w:r>
      <w:r>
        <w:rPr>
          <w:rFonts w:hint="eastAsia"/>
        </w:rPr>
        <w:t xml:space="preserve"> </w:t>
      </w:r>
      <w:r>
        <w:rPr>
          <w:noProof/>
        </w:rPr>
        <w:t>4</w:t>
      </w:r>
      <w:r>
        <w:noBreakHyphen/>
      </w:r>
      <w:r>
        <w:rPr>
          <w:noProof/>
        </w:rPr>
        <w:t>5</w:t>
      </w:r>
      <w:r>
        <w:fldChar w:fldCharType="end"/>
      </w:r>
      <w:r w:rsidR="00EB20DB" w:rsidRPr="00EB20DB">
        <w:rPr>
          <w:rFonts w:hint="eastAsia"/>
        </w:rPr>
        <w:t>显示</w:t>
      </w:r>
      <w:r w:rsidR="00EB20DB" w:rsidRPr="00EB20DB">
        <w:rPr>
          <w:rFonts w:hint="eastAsia"/>
        </w:rPr>
        <w:t>/data/sfpd.csv</w:t>
      </w:r>
      <w:r w:rsidR="00EB20DB" w:rsidRPr="00EB20DB">
        <w:rPr>
          <w:rFonts w:hint="eastAsia"/>
        </w:rPr>
        <w:t>文件中的字段和说明，并且示范了保存在字段中的数据。该数据集是从</w:t>
      </w:r>
      <w:r w:rsidR="00EB20DB" w:rsidRPr="00EB20DB">
        <w:rPr>
          <w:rFonts w:hint="eastAsia"/>
        </w:rPr>
        <w:t>2013</w:t>
      </w:r>
      <w:r w:rsidR="00EB20DB" w:rsidRPr="00EB20DB">
        <w:rPr>
          <w:rFonts w:hint="eastAsia"/>
        </w:rPr>
        <w:t>年</w:t>
      </w:r>
      <w:r w:rsidR="00EB20DB" w:rsidRPr="00EB20DB">
        <w:rPr>
          <w:rFonts w:hint="eastAsia"/>
        </w:rPr>
        <w:t>1</w:t>
      </w:r>
      <w:r w:rsidR="00EB20DB" w:rsidRPr="00EB20DB">
        <w:rPr>
          <w:rFonts w:hint="eastAsia"/>
        </w:rPr>
        <w:t>月至</w:t>
      </w:r>
      <w:r w:rsidR="00EB20DB" w:rsidRPr="00EB20DB">
        <w:rPr>
          <w:rFonts w:hint="eastAsia"/>
        </w:rPr>
        <w:t>2015</w:t>
      </w:r>
      <w:r w:rsidR="00EB20DB" w:rsidRPr="00EB20DB">
        <w:rPr>
          <w:rFonts w:hint="eastAsia"/>
        </w:rPr>
        <w:t>年</w:t>
      </w:r>
      <w:r w:rsidR="00EB20DB" w:rsidRPr="00EB20DB">
        <w:rPr>
          <w:rFonts w:hint="eastAsia"/>
        </w:rPr>
        <w:t>7</w:t>
      </w:r>
      <w:r w:rsidR="00EB20DB" w:rsidRPr="00EB20DB">
        <w:rPr>
          <w:rFonts w:hint="eastAsia"/>
        </w:rPr>
        <w:t>月期间某市警察局的报案记录信息。</w:t>
      </w:r>
    </w:p>
    <w:p w14:paraId="28FBC89B" w14:textId="1FC2EE15" w:rsidR="004F4751" w:rsidRDefault="004F4751" w:rsidP="004F4751">
      <w:pPr>
        <w:pStyle w:val="Caption"/>
      </w:pPr>
      <w:bookmarkStart w:id="18" w:name="_Ref513886938"/>
      <w:r>
        <w:rPr>
          <w:rFonts w:hint="eastAsia"/>
        </w:rPr>
        <w:t>表格</w:t>
      </w:r>
      <w:r>
        <w:rPr>
          <w:rFonts w:hint="eastAsia"/>
        </w:rPr>
        <w:t xml:space="preserve"> </w:t>
      </w:r>
      <w:r w:rsidR="00ED7A3A">
        <w:fldChar w:fldCharType="begin"/>
      </w:r>
      <w:r w:rsidR="00ED7A3A">
        <w:instrText xml:space="preserve"> </w:instrText>
      </w:r>
      <w:r w:rsidR="00ED7A3A">
        <w:rPr>
          <w:rFonts w:hint="eastAsia"/>
        </w:rPr>
        <w:instrText>STYLEREF 1 \s</w:instrText>
      </w:r>
      <w:r w:rsidR="00ED7A3A">
        <w:instrText xml:space="preserve"> </w:instrText>
      </w:r>
      <w:r w:rsidR="00ED7A3A">
        <w:fldChar w:fldCharType="separate"/>
      </w:r>
      <w:r w:rsidR="00ED7A3A">
        <w:rPr>
          <w:noProof/>
        </w:rPr>
        <w:t>4</w:t>
      </w:r>
      <w:r w:rsidR="00ED7A3A">
        <w:fldChar w:fldCharType="end"/>
      </w:r>
      <w:r w:rsidR="00ED7A3A">
        <w:noBreakHyphen/>
      </w:r>
      <w:r w:rsidR="00ED7A3A">
        <w:fldChar w:fldCharType="begin"/>
      </w:r>
      <w:r w:rsidR="00ED7A3A">
        <w:instrText xml:space="preserve"> </w:instrText>
      </w:r>
      <w:r w:rsidR="00ED7A3A">
        <w:rPr>
          <w:rFonts w:hint="eastAsia"/>
        </w:rPr>
        <w:instrText xml:space="preserve">SEQ </w:instrText>
      </w:r>
      <w:r w:rsidR="00ED7A3A">
        <w:rPr>
          <w:rFonts w:hint="eastAsia"/>
        </w:rPr>
        <w:instrText>表格</w:instrText>
      </w:r>
      <w:r w:rsidR="00ED7A3A">
        <w:rPr>
          <w:rFonts w:hint="eastAsia"/>
        </w:rPr>
        <w:instrText xml:space="preserve"> \* ARABIC \s 1</w:instrText>
      </w:r>
      <w:r w:rsidR="00ED7A3A">
        <w:instrText xml:space="preserve"> </w:instrText>
      </w:r>
      <w:r w:rsidR="00ED7A3A">
        <w:fldChar w:fldCharType="separate"/>
      </w:r>
      <w:r w:rsidR="00ED7A3A">
        <w:rPr>
          <w:noProof/>
        </w:rPr>
        <w:t>6</w:t>
      </w:r>
      <w:r w:rsidR="00ED7A3A">
        <w:fldChar w:fldCharType="end"/>
      </w:r>
      <w:bookmarkEnd w:id="18"/>
      <w:r>
        <w:rPr>
          <w:rFonts w:hint="eastAsia"/>
        </w:rPr>
        <w:t>案例分析数据说明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2655"/>
        <w:gridCol w:w="3027"/>
      </w:tblGrid>
      <w:tr w:rsidR="003359A8" w14:paraId="606414AB" w14:textId="77777777" w:rsidTr="0050127F">
        <w:tc>
          <w:tcPr>
            <w:tcW w:w="1666" w:type="pct"/>
          </w:tcPr>
          <w:p w14:paraId="78881FFD" w14:textId="77777777" w:rsidR="003359A8" w:rsidRDefault="003359A8" w:rsidP="0050127F">
            <w:pPr>
              <w:pStyle w:val="aa"/>
              <w:ind w:firstLine="300"/>
            </w:pPr>
            <w:r>
              <w:rPr>
                <w:rFonts w:hint="eastAsia"/>
              </w:rPr>
              <w:t>列名</w:t>
            </w:r>
          </w:p>
        </w:tc>
        <w:tc>
          <w:tcPr>
            <w:tcW w:w="1558" w:type="pct"/>
          </w:tcPr>
          <w:p w14:paraId="19401391" w14:textId="77777777" w:rsidR="003359A8" w:rsidRDefault="003359A8" w:rsidP="0050127F">
            <w:pPr>
              <w:pStyle w:val="aa"/>
              <w:ind w:firstLine="300"/>
            </w:pPr>
            <w:r>
              <w:rPr>
                <w:rFonts w:hint="eastAsia"/>
              </w:rPr>
              <w:t>描述</w:t>
            </w:r>
          </w:p>
        </w:tc>
        <w:tc>
          <w:tcPr>
            <w:tcW w:w="1776" w:type="pct"/>
          </w:tcPr>
          <w:p w14:paraId="4A3B4F75" w14:textId="77777777" w:rsidR="003359A8" w:rsidRDefault="003359A8" w:rsidP="0050127F">
            <w:pPr>
              <w:pStyle w:val="aa"/>
              <w:ind w:firstLine="300"/>
            </w:pPr>
            <w:r>
              <w:rPr>
                <w:rFonts w:hint="eastAsia"/>
              </w:rPr>
              <w:t>值例</w:t>
            </w:r>
          </w:p>
        </w:tc>
      </w:tr>
      <w:tr w:rsidR="003359A8" w14:paraId="71F89138" w14:textId="77777777" w:rsidTr="0050127F">
        <w:tc>
          <w:tcPr>
            <w:tcW w:w="1666" w:type="pct"/>
          </w:tcPr>
          <w:p w14:paraId="7A79C3CD" w14:textId="77777777" w:rsidR="003359A8" w:rsidRPr="00E5162A" w:rsidRDefault="003359A8" w:rsidP="0050127F">
            <w:pPr>
              <w:pStyle w:val="a9"/>
              <w:ind w:firstLine="422"/>
            </w:pPr>
            <w:r w:rsidRPr="00E5162A">
              <w:t>IncidentNum</w:t>
            </w:r>
          </w:p>
        </w:tc>
        <w:tc>
          <w:tcPr>
            <w:tcW w:w="1558" w:type="pct"/>
          </w:tcPr>
          <w:p w14:paraId="2C598DF4" w14:textId="00D9703B" w:rsidR="003359A8" w:rsidRPr="00E5162A" w:rsidRDefault="00AF25EC" w:rsidP="0050127F">
            <w:pPr>
              <w:pStyle w:val="a9"/>
              <w:ind w:firstLine="422"/>
            </w:pPr>
            <w:r>
              <w:rPr>
                <w:rFonts w:hint="eastAsia"/>
              </w:rPr>
              <w:t>报案</w:t>
            </w:r>
            <w:r w:rsidR="003359A8">
              <w:rPr>
                <w:rFonts w:hint="eastAsia"/>
              </w:rPr>
              <w:t>编号</w:t>
            </w:r>
          </w:p>
        </w:tc>
        <w:tc>
          <w:tcPr>
            <w:tcW w:w="1776" w:type="pct"/>
          </w:tcPr>
          <w:p w14:paraId="02A79480" w14:textId="77777777" w:rsidR="003359A8" w:rsidRPr="00E5162A" w:rsidRDefault="003359A8" w:rsidP="0050127F">
            <w:pPr>
              <w:pStyle w:val="a9"/>
              <w:ind w:firstLine="422"/>
            </w:pPr>
            <w:r w:rsidRPr="00E5162A">
              <w:t>150561637</w:t>
            </w:r>
          </w:p>
        </w:tc>
      </w:tr>
      <w:tr w:rsidR="003359A8" w14:paraId="75C35905" w14:textId="77777777" w:rsidTr="0050127F">
        <w:tc>
          <w:tcPr>
            <w:tcW w:w="1666" w:type="pct"/>
          </w:tcPr>
          <w:p w14:paraId="67E7FD51" w14:textId="77777777" w:rsidR="003359A8" w:rsidRPr="00E5162A" w:rsidRDefault="003359A8" w:rsidP="0050127F">
            <w:pPr>
              <w:pStyle w:val="a9"/>
              <w:ind w:firstLine="422"/>
            </w:pPr>
            <w:r w:rsidRPr="00E5162A">
              <w:t>Category</w:t>
            </w:r>
          </w:p>
        </w:tc>
        <w:tc>
          <w:tcPr>
            <w:tcW w:w="1558" w:type="pct"/>
          </w:tcPr>
          <w:p w14:paraId="49EDF374" w14:textId="65190323" w:rsidR="003359A8" w:rsidRPr="00E5162A" w:rsidRDefault="00AF25EC" w:rsidP="0050127F">
            <w:pPr>
              <w:pStyle w:val="a9"/>
              <w:ind w:firstLine="422"/>
            </w:pPr>
            <w:r>
              <w:rPr>
                <w:rFonts w:hint="eastAsia"/>
              </w:rPr>
              <w:t>报案</w:t>
            </w:r>
            <w:r w:rsidR="003359A8">
              <w:rPr>
                <w:rFonts w:hint="eastAsia"/>
              </w:rPr>
              <w:t>类别</w:t>
            </w:r>
          </w:p>
        </w:tc>
        <w:tc>
          <w:tcPr>
            <w:tcW w:w="1776" w:type="pct"/>
          </w:tcPr>
          <w:p w14:paraId="48A1799D" w14:textId="77777777" w:rsidR="003359A8" w:rsidRPr="00E5162A" w:rsidRDefault="003359A8" w:rsidP="0050127F">
            <w:pPr>
              <w:pStyle w:val="a9"/>
              <w:ind w:firstLine="422"/>
            </w:pPr>
            <w:r w:rsidRPr="00E5162A">
              <w:t>NON-CRIMINAL</w:t>
            </w:r>
          </w:p>
        </w:tc>
      </w:tr>
      <w:tr w:rsidR="003359A8" w14:paraId="1EBDE013" w14:textId="77777777" w:rsidTr="0050127F">
        <w:tc>
          <w:tcPr>
            <w:tcW w:w="1666" w:type="pct"/>
          </w:tcPr>
          <w:p w14:paraId="623AFE9D" w14:textId="77777777" w:rsidR="003359A8" w:rsidRPr="00E5162A" w:rsidRDefault="003359A8" w:rsidP="0050127F">
            <w:pPr>
              <w:pStyle w:val="a9"/>
              <w:ind w:firstLine="422"/>
            </w:pPr>
            <w:r w:rsidRPr="00E5162A">
              <w:t>Descript</w:t>
            </w:r>
          </w:p>
        </w:tc>
        <w:tc>
          <w:tcPr>
            <w:tcW w:w="1558" w:type="pct"/>
          </w:tcPr>
          <w:p w14:paraId="0C46B929" w14:textId="3879359E" w:rsidR="003359A8" w:rsidRPr="00E5162A" w:rsidRDefault="00AF25EC" w:rsidP="0050127F">
            <w:pPr>
              <w:pStyle w:val="a9"/>
              <w:ind w:firstLine="422"/>
            </w:pPr>
            <w:r>
              <w:rPr>
                <w:rFonts w:hint="eastAsia"/>
              </w:rPr>
              <w:t>报案</w:t>
            </w:r>
            <w:r w:rsidR="003359A8">
              <w:rPr>
                <w:rFonts w:hint="eastAsia"/>
              </w:rPr>
              <w:t>描述</w:t>
            </w:r>
          </w:p>
        </w:tc>
        <w:tc>
          <w:tcPr>
            <w:tcW w:w="1776" w:type="pct"/>
          </w:tcPr>
          <w:p w14:paraId="103A117F" w14:textId="77777777" w:rsidR="003359A8" w:rsidRPr="00E5162A" w:rsidRDefault="003359A8" w:rsidP="0050127F">
            <w:pPr>
              <w:pStyle w:val="a9"/>
              <w:ind w:firstLine="422"/>
            </w:pPr>
            <w:r w:rsidRPr="00E5162A">
              <w:t>FOUND_PROPERTY</w:t>
            </w:r>
          </w:p>
        </w:tc>
      </w:tr>
      <w:tr w:rsidR="003359A8" w14:paraId="487959AE" w14:textId="77777777" w:rsidTr="0050127F">
        <w:tc>
          <w:tcPr>
            <w:tcW w:w="1666" w:type="pct"/>
          </w:tcPr>
          <w:p w14:paraId="7549EF72" w14:textId="77777777" w:rsidR="003359A8" w:rsidRPr="00E5162A" w:rsidRDefault="003359A8" w:rsidP="0050127F">
            <w:pPr>
              <w:pStyle w:val="a9"/>
              <w:ind w:firstLine="422"/>
            </w:pPr>
            <w:r w:rsidRPr="00E5162A">
              <w:t>DayOfWeek</w:t>
            </w:r>
          </w:p>
        </w:tc>
        <w:tc>
          <w:tcPr>
            <w:tcW w:w="1558" w:type="pct"/>
          </w:tcPr>
          <w:p w14:paraId="3073F19C" w14:textId="40B968F4" w:rsidR="003359A8" w:rsidRPr="00E5162A" w:rsidRDefault="00AF25EC" w:rsidP="0050127F">
            <w:pPr>
              <w:pStyle w:val="a9"/>
              <w:ind w:firstLine="422"/>
            </w:pPr>
            <w:r>
              <w:rPr>
                <w:rFonts w:hint="eastAsia"/>
              </w:rPr>
              <w:t>报案</w:t>
            </w:r>
            <w:r w:rsidR="003359A8">
              <w:rPr>
                <w:rFonts w:hint="eastAsia"/>
              </w:rPr>
              <w:t>的星期</w:t>
            </w:r>
          </w:p>
        </w:tc>
        <w:tc>
          <w:tcPr>
            <w:tcW w:w="1776" w:type="pct"/>
          </w:tcPr>
          <w:p w14:paraId="6B08B7A0" w14:textId="77777777" w:rsidR="003359A8" w:rsidRPr="00E5162A" w:rsidRDefault="003359A8" w:rsidP="0050127F">
            <w:pPr>
              <w:pStyle w:val="a9"/>
              <w:ind w:firstLine="422"/>
            </w:pPr>
            <w:r w:rsidRPr="00E5162A">
              <w:t>Sunday</w:t>
            </w:r>
          </w:p>
        </w:tc>
      </w:tr>
      <w:tr w:rsidR="003359A8" w14:paraId="56F9D543" w14:textId="77777777" w:rsidTr="0050127F">
        <w:tc>
          <w:tcPr>
            <w:tcW w:w="1666" w:type="pct"/>
          </w:tcPr>
          <w:p w14:paraId="7272390E" w14:textId="77777777" w:rsidR="003359A8" w:rsidRPr="00E5162A" w:rsidRDefault="003359A8" w:rsidP="0050127F">
            <w:pPr>
              <w:pStyle w:val="a9"/>
              <w:ind w:firstLine="422"/>
            </w:pPr>
            <w:r w:rsidRPr="00E5162A">
              <w:t>Date</w:t>
            </w:r>
          </w:p>
        </w:tc>
        <w:tc>
          <w:tcPr>
            <w:tcW w:w="1558" w:type="pct"/>
          </w:tcPr>
          <w:p w14:paraId="2303CDEA" w14:textId="1E76DB5B" w:rsidR="003359A8" w:rsidRPr="00E5162A" w:rsidRDefault="00AF25EC" w:rsidP="0050127F">
            <w:pPr>
              <w:pStyle w:val="a9"/>
              <w:ind w:firstLine="422"/>
            </w:pPr>
            <w:r>
              <w:rPr>
                <w:rFonts w:hint="eastAsia"/>
              </w:rPr>
              <w:t>报案</w:t>
            </w:r>
            <w:r w:rsidR="003359A8">
              <w:rPr>
                <w:rFonts w:hint="eastAsia"/>
              </w:rPr>
              <w:t>发生的日期</w:t>
            </w:r>
          </w:p>
        </w:tc>
        <w:tc>
          <w:tcPr>
            <w:tcW w:w="1776" w:type="pct"/>
          </w:tcPr>
          <w:p w14:paraId="63FF5F59" w14:textId="77777777" w:rsidR="003359A8" w:rsidRPr="00E5162A" w:rsidRDefault="003359A8" w:rsidP="0050127F">
            <w:pPr>
              <w:pStyle w:val="a9"/>
              <w:ind w:firstLine="422"/>
            </w:pPr>
            <w:r w:rsidRPr="00E5162A">
              <w:t>6/28/15</w:t>
            </w:r>
          </w:p>
        </w:tc>
      </w:tr>
      <w:tr w:rsidR="003359A8" w14:paraId="7CA51283" w14:textId="77777777" w:rsidTr="0050127F">
        <w:tc>
          <w:tcPr>
            <w:tcW w:w="1666" w:type="pct"/>
          </w:tcPr>
          <w:p w14:paraId="497755D0" w14:textId="77777777" w:rsidR="003359A8" w:rsidRPr="00E5162A" w:rsidRDefault="003359A8" w:rsidP="0050127F">
            <w:pPr>
              <w:pStyle w:val="a9"/>
              <w:ind w:firstLine="422"/>
            </w:pPr>
            <w:r w:rsidRPr="00E5162A">
              <w:t>Time</w:t>
            </w:r>
          </w:p>
        </w:tc>
        <w:tc>
          <w:tcPr>
            <w:tcW w:w="1558" w:type="pct"/>
          </w:tcPr>
          <w:p w14:paraId="0223EAAD" w14:textId="6F7FA785" w:rsidR="003359A8" w:rsidRPr="00E5162A" w:rsidRDefault="00AF25EC" w:rsidP="0050127F">
            <w:pPr>
              <w:pStyle w:val="a9"/>
              <w:ind w:firstLine="422"/>
            </w:pPr>
            <w:r>
              <w:rPr>
                <w:rFonts w:hint="eastAsia"/>
              </w:rPr>
              <w:t>报案</w:t>
            </w:r>
            <w:r w:rsidR="003359A8">
              <w:rPr>
                <w:rFonts w:hint="eastAsia"/>
              </w:rPr>
              <w:t>发生的时间</w:t>
            </w:r>
          </w:p>
        </w:tc>
        <w:tc>
          <w:tcPr>
            <w:tcW w:w="1776" w:type="pct"/>
          </w:tcPr>
          <w:p w14:paraId="36EEA7B8" w14:textId="77777777" w:rsidR="003359A8" w:rsidRPr="00E5162A" w:rsidRDefault="003359A8" w:rsidP="0050127F">
            <w:pPr>
              <w:pStyle w:val="a9"/>
              <w:ind w:firstLine="422"/>
            </w:pPr>
            <w:r w:rsidRPr="00E5162A">
              <w:t>23:50</w:t>
            </w:r>
          </w:p>
        </w:tc>
      </w:tr>
      <w:tr w:rsidR="003359A8" w14:paraId="302E2F82" w14:textId="77777777" w:rsidTr="0050127F">
        <w:tc>
          <w:tcPr>
            <w:tcW w:w="1666" w:type="pct"/>
          </w:tcPr>
          <w:p w14:paraId="63C4262C" w14:textId="77777777" w:rsidR="003359A8" w:rsidRPr="00E5162A" w:rsidRDefault="003359A8" w:rsidP="0050127F">
            <w:pPr>
              <w:pStyle w:val="a9"/>
              <w:ind w:firstLine="422"/>
            </w:pPr>
            <w:r w:rsidRPr="00E5162A">
              <w:t>PdDistrict</w:t>
            </w:r>
          </w:p>
        </w:tc>
        <w:tc>
          <w:tcPr>
            <w:tcW w:w="1558" w:type="pct"/>
          </w:tcPr>
          <w:p w14:paraId="76F9461D" w14:textId="6292EA87" w:rsidR="003359A8" w:rsidRPr="00E5162A" w:rsidRDefault="00E50960" w:rsidP="0050127F">
            <w:pPr>
              <w:pStyle w:val="a9"/>
              <w:ind w:firstLine="422"/>
            </w:pPr>
            <w:r>
              <w:rPr>
                <w:rFonts w:hint="eastAsia"/>
              </w:rPr>
              <w:t>报案区域</w:t>
            </w:r>
          </w:p>
        </w:tc>
        <w:tc>
          <w:tcPr>
            <w:tcW w:w="1776" w:type="pct"/>
          </w:tcPr>
          <w:p w14:paraId="5403C876" w14:textId="77777777" w:rsidR="003359A8" w:rsidRPr="00E5162A" w:rsidRDefault="003359A8" w:rsidP="0050127F">
            <w:pPr>
              <w:pStyle w:val="a9"/>
              <w:ind w:firstLine="422"/>
            </w:pPr>
            <w:r w:rsidRPr="00E5162A">
              <w:t>TARAVAL</w:t>
            </w:r>
          </w:p>
        </w:tc>
      </w:tr>
      <w:tr w:rsidR="003359A8" w14:paraId="0AB84F70" w14:textId="77777777" w:rsidTr="0050127F">
        <w:tc>
          <w:tcPr>
            <w:tcW w:w="1666" w:type="pct"/>
          </w:tcPr>
          <w:p w14:paraId="76E1637E" w14:textId="77777777" w:rsidR="003359A8" w:rsidRPr="00E5162A" w:rsidRDefault="003359A8" w:rsidP="0050127F">
            <w:pPr>
              <w:pStyle w:val="a9"/>
              <w:ind w:firstLine="422"/>
            </w:pPr>
            <w:r w:rsidRPr="00E5162A">
              <w:t>Resolution</w:t>
            </w:r>
          </w:p>
        </w:tc>
        <w:tc>
          <w:tcPr>
            <w:tcW w:w="1558" w:type="pct"/>
          </w:tcPr>
          <w:p w14:paraId="3FB2CDBD" w14:textId="77777777" w:rsidR="003359A8" w:rsidRPr="00E5162A" w:rsidRDefault="003359A8" w:rsidP="0050127F">
            <w:pPr>
              <w:pStyle w:val="a9"/>
              <w:ind w:firstLine="422"/>
            </w:pPr>
            <w:r>
              <w:rPr>
                <w:rFonts w:hint="eastAsia"/>
              </w:rPr>
              <w:t>解决方式</w:t>
            </w:r>
          </w:p>
        </w:tc>
        <w:tc>
          <w:tcPr>
            <w:tcW w:w="1776" w:type="pct"/>
          </w:tcPr>
          <w:p w14:paraId="498B93F7" w14:textId="77777777" w:rsidR="003359A8" w:rsidRPr="00E5162A" w:rsidRDefault="003359A8" w:rsidP="0050127F">
            <w:pPr>
              <w:pStyle w:val="a9"/>
              <w:ind w:firstLine="422"/>
            </w:pPr>
            <w:r w:rsidRPr="00E5162A">
              <w:t>NONE</w:t>
            </w:r>
          </w:p>
        </w:tc>
      </w:tr>
      <w:tr w:rsidR="003359A8" w14:paraId="50B50466" w14:textId="77777777" w:rsidTr="0050127F">
        <w:tc>
          <w:tcPr>
            <w:tcW w:w="1666" w:type="pct"/>
          </w:tcPr>
          <w:p w14:paraId="5BCC33F5" w14:textId="77777777" w:rsidR="003359A8" w:rsidRPr="00E5162A" w:rsidRDefault="003359A8" w:rsidP="0050127F">
            <w:pPr>
              <w:pStyle w:val="a9"/>
              <w:ind w:firstLine="422"/>
            </w:pPr>
            <w:r w:rsidRPr="00E5162A">
              <w:t>Address</w:t>
            </w:r>
          </w:p>
        </w:tc>
        <w:tc>
          <w:tcPr>
            <w:tcW w:w="1558" w:type="pct"/>
          </w:tcPr>
          <w:p w14:paraId="43F227A7" w14:textId="77777777" w:rsidR="003359A8" w:rsidRPr="00E5162A" w:rsidRDefault="003359A8" w:rsidP="0050127F">
            <w:pPr>
              <w:pStyle w:val="a9"/>
              <w:ind w:firstLine="422"/>
            </w:pPr>
            <w:r>
              <w:rPr>
                <w:rFonts w:hint="eastAsia"/>
              </w:rPr>
              <w:t>地址</w:t>
            </w:r>
          </w:p>
        </w:tc>
        <w:tc>
          <w:tcPr>
            <w:tcW w:w="1776" w:type="pct"/>
          </w:tcPr>
          <w:p w14:paraId="3BE80FDA" w14:textId="77777777" w:rsidR="003359A8" w:rsidRPr="00E5162A" w:rsidRDefault="003359A8" w:rsidP="0050127F">
            <w:pPr>
              <w:pStyle w:val="a9"/>
              <w:ind w:firstLine="422"/>
            </w:pPr>
            <w:r w:rsidRPr="00E5162A">
              <w:t>1300_Block_of_LA_PLAYA_ST</w:t>
            </w:r>
          </w:p>
        </w:tc>
      </w:tr>
      <w:tr w:rsidR="003359A8" w14:paraId="77293CED" w14:textId="77777777" w:rsidTr="0050127F">
        <w:tc>
          <w:tcPr>
            <w:tcW w:w="1666" w:type="pct"/>
          </w:tcPr>
          <w:p w14:paraId="4B768D9A" w14:textId="77777777" w:rsidR="003359A8" w:rsidRPr="00E5162A" w:rsidRDefault="003359A8" w:rsidP="0050127F">
            <w:pPr>
              <w:pStyle w:val="a9"/>
              <w:ind w:firstLine="422"/>
            </w:pPr>
            <w:r w:rsidRPr="00E5162A">
              <w:t>X</w:t>
            </w:r>
          </w:p>
        </w:tc>
        <w:tc>
          <w:tcPr>
            <w:tcW w:w="1558" w:type="pct"/>
          </w:tcPr>
          <w:p w14:paraId="1E2330E7" w14:textId="77777777" w:rsidR="003359A8" w:rsidRPr="00E5162A" w:rsidRDefault="003359A8" w:rsidP="0050127F">
            <w:pPr>
              <w:pStyle w:val="a9"/>
              <w:ind w:firstLine="422"/>
            </w:pPr>
            <w:r>
              <w:rPr>
                <w:rFonts w:hint="eastAsia"/>
              </w:rPr>
              <w:t>位置</w:t>
            </w:r>
            <w:r w:rsidRPr="00E5162A">
              <w:t>X</w:t>
            </w:r>
            <w:r>
              <w:rPr>
                <w:rFonts w:hint="eastAsia"/>
              </w:rPr>
              <w:t>坐标</w:t>
            </w:r>
          </w:p>
        </w:tc>
        <w:tc>
          <w:tcPr>
            <w:tcW w:w="1776" w:type="pct"/>
          </w:tcPr>
          <w:p w14:paraId="4717CD3B" w14:textId="77777777" w:rsidR="003359A8" w:rsidRPr="00E5162A" w:rsidRDefault="003359A8" w:rsidP="0050127F">
            <w:pPr>
              <w:pStyle w:val="a9"/>
              <w:ind w:firstLine="422"/>
            </w:pPr>
            <w:r w:rsidRPr="00E5162A">
              <w:t>-122.5091348</w:t>
            </w:r>
          </w:p>
        </w:tc>
      </w:tr>
      <w:tr w:rsidR="003359A8" w14:paraId="5569E0C4" w14:textId="77777777" w:rsidTr="0050127F">
        <w:tc>
          <w:tcPr>
            <w:tcW w:w="1666" w:type="pct"/>
          </w:tcPr>
          <w:p w14:paraId="041350E7" w14:textId="77777777" w:rsidR="003359A8" w:rsidRPr="00E5162A" w:rsidRDefault="003359A8" w:rsidP="0050127F">
            <w:pPr>
              <w:pStyle w:val="a9"/>
              <w:ind w:firstLine="422"/>
            </w:pPr>
            <w:r w:rsidRPr="00E5162A">
              <w:t>Y</w:t>
            </w:r>
          </w:p>
        </w:tc>
        <w:tc>
          <w:tcPr>
            <w:tcW w:w="1558" w:type="pct"/>
          </w:tcPr>
          <w:p w14:paraId="74136AAF" w14:textId="77777777" w:rsidR="003359A8" w:rsidRPr="00E5162A" w:rsidRDefault="003359A8" w:rsidP="0050127F">
            <w:pPr>
              <w:pStyle w:val="a9"/>
              <w:ind w:firstLine="422"/>
            </w:pPr>
            <w:r>
              <w:rPr>
                <w:rFonts w:hint="eastAsia"/>
              </w:rPr>
              <w:t>位置</w:t>
            </w:r>
            <w:r>
              <w:rPr>
                <w:rFonts w:hint="eastAsia"/>
              </w:rPr>
              <w:t>Y</w:t>
            </w:r>
            <w:r>
              <w:rPr>
                <w:rFonts w:hint="eastAsia"/>
              </w:rPr>
              <w:t>坐标</w:t>
            </w:r>
          </w:p>
        </w:tc>
        <w:tc>
          <w:tcPr>
            <w:tcW w:w="1776" w:type="pct"/>
          </w:tcPr>
          <w:p w14:paraId="27F0A154" w14:textId="77777777" w:rsidR="003359A8" w:rsidRPr="00E5162A" w:rsidRDefault="003359A8" w:rsidP="0050127F">
            <w:pPr>
              <w:pStyle w:val="a9"/>
              <w:ind w:firstLine="422"/>
            </w:pPr>
            <w:r w:rsidRPr="00E5162A">
              <w:t>37.76119777</w:t>
            </w:r>
          </w:p>
        </w:tc>
      </w:tr>
      <w:tr w:rsidR="003359A8" w14:paraId="01A15D01" w14:textId="77777777" w:rsidTr="0050127F">
        <w:tc>
          <w:tcPr>
            <w:tcW w:w="1666" w:type="pct"/>
          </w:tcPr>
          <w:p w14:paraId="59E0A375" w14:textId="77777777" w:rsidR="003359A8" w:rsidRPr="00E5162A" w:rsidRDefault="003359A8" w:rsidP="0050127F">
            <w:pPr>
              <w:pStyle w:val="a9"/>
              <w:ind w:firstLine="422"/>
            </w:pPr>
            <w:r w:rsidRPr="00E5162A">
              <w:t>PdID</w:t>
            </w:r>
          </w:p>
        </w:tc>
        <w:tc>
          <w:tcPr>
            <w:tcW w:w="1558" w:type="pct"/>
          </w:tcPr>
          <w:p w14:paraId="19EB9AB2" w14:textId="77777777" w:rsidR="003359A8" w:rsidRPr="00E5162A" w:rsidRDefault="003359A8" w:rsidP="0050127F">
            <w:pPr>
              <w:pStyle w:val="a9"/>
              <w:ind w:firstLine="422"/>
            </w:pPr>
            <w:r>
              <w:rPr>
                <w:rFonts w:hint="eastAsia"/>
              </w:rPr>
              <w:t>部门</w:t>
            </w:r>
            <w:r>
              <w:rPr>
                <w:rFonts w:hint="eastAsia"/>
              </w:rPr>
              <w:t>ID</w:t>
            </w:r>
          </w:p>
        </w:tc>
        <w:tc>
          <w:tcPr>
            <w:tcW w:w="1776" w:type="pct"/>
          </w:tcPr>
          <w:p w14:paraId="7E9A544F" w14:textId="77777777" w:rsidR="003359A8" w:rsidRPr="00E5162A" w:rsidRDefault="003359A8" w:rsidP="0050127F">
            <w:pPr>
              <w:pStyle w:val="a9"/>
              <w:ind w:firstLine="422"/>
            </w:pPr>
            <w:r w:rsidRPr="00E5162A">
              <w:t>15056163704013</w:t>
            </w:r>
          </w:p>
        </w:tc>
      </w:tr>
    </w:tbl>
    <w:p w14:paraId="78DFBF6C" w14:textId="289BFA96" w:rsidR="009A6713" w:rsidRPr="009A6713" w:rsidRDefault="009A6713" w:rsidP="009A6713">
      <w:pPr>
        <w:ind w:firstLine="420"/>
      </w:pPr>
      <w:bookmarkStart w:id="19" w:name="3_3"/>
      <w:bookmarkStart w:id="20" w:name="3_4"/>
      <w:bookmarkStart w:id="21" w:name="4_1"/>
      <w:bookmarkStart w:id="22" w:name="4_3"/>
      <w:bookmarkStart w:id="23" w:name="4_4"/>
      <w:bookmarkEnd w:id="19"/>
      <w:bookmarkEnd w:id="20"/>
      <w:bookmarkEnd w:id="21"/>
      <w:bookmarkEnd w:id="22"/>
      <w:bookmarkEnd w:id="23"/>
      <w:r>
        <w:rPr>
          <w:rFonts w:hint="eastAsia"/>
        </w:rPr>
        <w:t>在此案例中，学习通过</w:t>
      </w:r>
      <w:r w:rsidR="006B312A">
        <w:rPr>
          <w:rFonts w:hint="eastAsia"/>
        </w:rPr>
        <w:t>DataFrame</w:t>
      </w:r>
      <w:r>
        <w:rPr>
          <w:rFonts w:hint="eastAsia"/>
        </w:rPr>
        <w:t>定义结构化数据，使用</w:t>
      </w:r>
      <w:r>
        <w:rPr>
          <w:rFonts w:hint="eastAsia"/>
        </w:rPr>
        <w:t>Spark</w:t>
      </w:r>
      <w:r>
        <w:rPr>
          <w:rFonts w:hint="eastAsia"/>
        </w:rPr>
        <w:t>提供的</w:t>
      </w:r>
      <w:r>
        <w:rPr>
          <w:rFonts w:hint="eastAsia"/>
        </w:rPr>
        <w:t>API</w:t>
      </w:r>
      <w:r>
        <w:rPr>
          <w:rFonts w:hint="eastAsia"/>
        </w:rPr>
        <w:t>探索结构化数据，学习怎样使用用户定义函数和分区。</w:t>
      </w:r>
    </w:p>
    <w:p w14:paraId="12A4C600" w14:textId="71939D02" w:rsidR="00477DCE" w:rsidRDefault="00477DCE" w:rsidP="005904F4">
      <w:pPr>
        <w:pStyle w:val="Heading3"/>
      </w:pPr>
      <w:r>
        <w:rPr>
          <w:rFonts w:hint="eastAsia"/>
        </w:rPr>
        <w:t>创建</w:t>
      </w:r>
      <w:r w:rsidR="00550C79">
        <w:rPr>
          <w:rFonts w:hint="eastAsia"/>
        </w:rPr>
        <w:t>DataFrame</w:t>
      </w:r>
    </w:p>
    <w:p w14:paraId="51D27726" w14:textId="53D75CAA" w:rsidR="0092607D" w:rsidRDefault="0077695A" w:rsidP="0092607D">
      <w:pPr>
        <w:ind w:firstLine="420"/>
      </w:pPr>
      <w:r>
        <w:rPr>
          <w:rFonts w:hint="eastAsia"/>
        </w:rPr>
        <w:t>我们可以使用</w:t>
      </w:r>
      <w:r>
        <w:rPr>
          <w:rFonts w:hint="eastAsia"/>
        </w:rPr>
        <w:t>RDD</w:t>
      </w:r>
      <w:r w:rsidR="00072166">
        <w:rPr>
          <w:rFonts w:hint="eastAsia"/>
        </w:rPr>
        <w:t>转换和查询</w:t>
      </w:r>
      <w:r>
        <w:rPr>
          <w:rFonts w:hint="eastAsia"/>
        </w:rPr>
        <w:t>数据，但不能直接使用</w:t>
      </w:r>
      <w:r w:rsidR="00072166">
        <w:rPr>
          <w:rFonts w:hint="eastAsia"/>
        </w:rPr>
        <w:t>关系型数据操作</w:t>
      </w:r>
      <w:r>
        <w:rPr>
          <w:rFonts w:hint="eastAsia"/>
        </w:rPr>
        <w:t>。</w:t>
      </w:r>
      <w:r w:rsidR="00497363">
        <w:rPr>
          <w:rFonts w:hint="eastAsia"/>
        </w:rPr>
        <w:t>DataFrame</w:t>
      </w:r>
      <w:r w:rsidR="00BC2C2C">
        <w:rPr>
          <w:rFonts w:hint="eastAsia"/>
        </w:rPr>
        <w:t>是具有相同数据结构的对象</w:t>
      </w:r>
      <w:r w:rsidR="004815CA">
        <w:rPr>
          <w:rFonts w:hint="eastAsia"/>
        </w:rPr>
        <w:t>集合，</w:t>
      </w:r>
      <w:r w:rsidR="00BC2C2C">
        <w:rPr>
          <w:rFonts w:hint="eastAsia"/>
        </w:rPr>
        <w:t>通</w:t>
      </w:r>
      <w:r w:rsidR="00BC2C2C">
        <w:rPr>
          <w:rFonts w:hint="eastAsia"/>
        </w:rPr>
        <w:t xml:space="preserve">Spark </w:t>
      </w:r>
      <w:r w:rsidR="0092607D">
        <w:rPr>
          <w:rFonts w:hint="eastAsia"/>
        </w:rPr>
        <w:t>SQL</w:t>
      </w:r>
      <w:r w:rsidR="00BC2C2C">
        <w:rPr>
          <w:rFonts w:hint="eastAsia"/>
        </w:rPr>
        <w:t>可以</w:t>
      </w:r>
      <w:r w:rsidR="007E33AE">
        <w:rPr>
          <w:rFonts w:hint="eastAsia"/>
        </w:rPr>
        <w:t>实现关系型</w:t>
      </w:r>
      <w:r w:rsidR="004815CA">
        <w:rPr>
          <w:rFonts w:hint="eastAsia"/>
        </w:rPr>
        <w:t>数据</w:t>
      </w:r>
      <w:r w:rsidR="007E33AE">
        <w:rPr>
          <w:rFonts w:hint="eastAsia"/>
        </w:rPr>
        <w:t>操作和查询</w:t>
      </w:r>
      <w:r w:rsidR="004815CA">
        <w:rPr>
          <w:rFonts w:hint="eastAsia"/>
        </w:rPr>
        <w:t>。</w:t>
      </w:r>
      <w:r w:rsidR="0092607D">
        <w:rPr>
          <w:rFonts w:hint="eastAsia"/>
        </w:rPr>
        <w:t>创建</w:t>
      </w:r>
      <w:r w:rsidR="00497363">
        <w:rPr>
          <w:rFonts w:hint="eastAsia"/>
        </w:rPr>
        <w:t>DataFrame</w:t>
      </w:r>
      <w:r w:rsidR="0092607D">
        <w:rPr>
          <w:rFonts w:hint="eastAsia"/>
        </w:rPr>
        <w:t>有两种方法：</w:t>
      </w:r>
    </w:p>
    <w:p w14:paraId="1231C719" w14:textId="5D27985D" w:rsidR="0092607D" w:rsidRDefault="005F253C" w:rsidP="005F253C">
      <w:pPr>
        <w:ind w:firstLine="420"/>
      </w:pPr>
      <w:r>
        <w:rPr>
          <w:rFonts w:hint="eastAsia"/>
        </w:rPr>
        <w:t>（</w:t>
      </w:r>
      <w:r>
        <w:rPr>
          <w:rFonts w:hint="eastAsia"/>
        </w:rPr>
        <w:t>1</w:t>
      </w:r>
      <w:r>
        <w:rPr>
          <w:rFonts w:hint="eastAsia"/>
        </w:rPr>
        <w:t>）通过</w:t>
      </w:r>
      <w:r w:rsidR="0092607D">
        <w:rPr>
          <w:rFonts w:hint="eastAsia"/>
        </w:rPr>
        <w:t>RDD</w:t>
      </w:r>
      <w:r w:rsidR="0092607D">
        <w:rPr>
          <w:rFonts w:hint="eastAsia"/>
        </w:rPr>
        <w:t>创建</w:t>
      </w:r>
    </w:p>
    <w:p w14:paraId="1AAFB8D7" w14:textId="61E31B7D" w:rsidR="0092607D" w:rsidRPr="005F253C" w:rsidRDefault="005F253C" w:rsidP="005F253C">
      <w:pPr>
        <w:ind w:firstLine="420"/>
      </w:pPr>
      <w:r>
        <w:rPr>
          <w:rFonts w:hint="eastAsia"/>
        </w:rPr>
        <w:t>（</w:t>
      </w:r>
      <w:r>
        <w:rPr>
          <w:rFonts w:hint="eastAsia"/>
        </w:rPr>
        <w:t>2</w:t>
      </w:r>
      <w:r>
        <w:rPr>
          <w:rFonts w:hint="eastAsia"/>
        </w:rPr>
        <w:t>）直接从</w:t>
      </w:r>
      <w:r w:rsidR="0092607D">
        <w:rPr>
          <w:rFonts w:hint="eastAsia"/>
        </w:rPr>
        <w:t>数据源创建</w:t>
      </w:r>
    </w:p>
    <w:p w14:paraId="764AFF48" w14:textId="24E23A51" w:rsidR="0092607D" w:rsidRDefault="0092607D" w:rsidP="008D1447">
      <w:pPr>
        <w:ind w:firstLine="420"/>
      </w:pPr>
      <w:r>
        <w:rPr>
          <w:rFonts w:hint="eastAsia"/>
        </w:rPr>
        <w:lastRenderedPageBreak/>
        <w:t>将首先考虑从现有</w:t>
      </w:r>
      <w:r>
        <w:rPr>
          <w:rFonts w:hint="eastAsia"/>
        </w:rPr>
        <w:t>RDD</w:t>
      </w:r>
      <w:r>
        <w:rPr>
          <w:rFonts w:hint="eastAsia"/>
        </w:rPr>
        <w:t>创建</w:t>
      </w:r>
      <w:r>
        <w:rPr>
          <w:rFonts w:hint="eastAsia"/>
        </w:rPr>
        <w:t>DataFrame</w:t>
      </w:r>
      <w:r>
        <w:rPr>
          <w:rFonts w:hint="eastAsia"/>
        </w:rPr>
        <w:t>。可以通过两种方式从现有</w:t>
      </w:r>
      <w:r>
        <w:rPr>
          <w:rFonts w:hint="eastAsia"/>
        </w:rPr>
        <w:t>RDD</w:t>
      </w:r>
      <w:r>
        <w:rPr>
          <w:rFonts w:hint="eastAsia"/>
        </w:rPr>
        <w:t>创建</w:t>
      </w:r>
      <w:r>
        <w:rPr>
          <w:rFonts w:hint="eastAsia"/>
        </w:rPr>
        <w:t>DataFrame</w:t>
      </w:r>
      <w:r>
        <w:rPr>
          <w:rFonts w:hint="eastAsia"/>
        </w:rPr>
        <w:t>。</w:t>
      </w:r>
      <w:r w:rsidR="007903AB">
        <w:rPr>
          <w:rFonts w:hint="eastAsia"/>
        </w:rPr>
        <w:t>一种是</w:t>
      </w:r>
      <w:r>
        <w:rPr>
          <w:rFonts w:hint="eastAsia"/>
        </w:rPr>
        <w:t>当</w:t>
      </w:r>
      <w:r>
        <w:rPr>
          <w:rFonts w:hint="eastAsia"/>
        </w:rPr>
        <w:t>RDD</w:t>
      </w:r>
      <w:r w:rsidR="007903AB">
        <w:rPr>
          <w:rFonts w:hint="eastAsia"/>
        </w:rPr>
        <w:t>具有定义结构</w:t>
      </w:r>
      <w:r>
        <w:rPr>
          <w:rFonts w:hint="eastAsia"/>
        </w:rPr>
        <w:t>的案例类时，</w:t>
      </w:r>
      <w:r w:rsidR="007903AB">
        <w:rPr>
          <w:rFonts w:hint="eastAsia"/>
        </w:rPr>
        <w:t>DataFrame</w:t>
      </w:r>
      <w:r w:rsidR="007903AB">
        <w:rPr>
          <w:rFonts w:hint="eastAsia"/>
        </w:rPr>
        <w:t>将</w:t>
      </w:r>
      <w:r>
        <w:rPr>
          <w:rFonts w:hint="eastAsia"/>
        </w:rPr>
        <w:t>通过反</w:t>
      </w:r>
      <w:r w:rsidR="007903AB">
        <w:rPr>
          <w:rFonts w:hint="eastAsia"/>
        </w:rPr>
        <w:t>射来推断数据结构，另一种使用编程接口构建数据结构</w:t>
      </w:r>
      <w:r>
        <w:rPr>
          <w:rFonts w:hint="eastAsia"/>
        </w:rPr>
        <w:t>，并在运行时将其应用于现有的</w:t>
      </w:r>
      <w:r>
        <w:rPr>
          <w:rFonts w:hint="eastAsia"/>
        </w:rPr>
        <w:t>RDD</w:t>
      </w:r>
      <w:r w:rsidR="007903AB">
        <w:rPr>
          <w:rFonts w:hint="eastAsia"/>
        </w:rPr>
        <w:t>，当基于某些条件的数据结构是动态生成的</w:t>
      </w:r>
      <w:r>
        <w:rPr>
          <w:rFonts w:hint="eastAsia"/>
        </w:rPr>
        <w:t>，使用此</w:t>
      </w:r>
      <w:r w:rsidR="007903AB">
        <w:rPr>
          <w:rFonts w:hint="eastAsia"/>
        </w:rPr>
        <w:t>第二种方法</w:t>
      </w:r>
      <w:r>
        <w:rPr>
          <w:rFonts w:hint="eastAsia"/>
        </w:rPr>
        <w:t>。如果有超过</w:t>
      </w:r>
      <w:r>
        <w:rPr>
          <w:rFonts w:hint="eastAsia"/>
        </w:rPr>
        <w:t>22</w:t>
      </w:r>
      <w:r>
        <w:rPr>
          <w:rFonts w:hint="eastAsia"/>
        </w:rPr>
        <w:t>个字段，则</w:t>
      </w:r>
      <w:r w:rsidR="004F7D32">
        <w:rPr>
          <w:rFonts w:hint="eastAsia"/>
        </w:rPr>
        <w:t>案例</w:t>
      </w:r>
      <w:r>
        <w:rPr>
          <w:rFonts w:hint="eastAsia"/>
        </w:rPr>
        <w:t>类中字段数的限制为</w:t>
      </w:r>
      <w:r>
        <w:rPr>
          <w:rFonts w:hint="eastAsia"/>
        </w:rPr>
        <w:t>22</w:t>
      </w:r>
      <w:r w:rsidR="004F7D32">
        <w:rPr>
          <w:rFonts w:hint="eastAsia"/>
        </w:rPr>
        <w:t>，那么也可以使用此方法。让我们来看一下通过下面的反射机制推断数据结构</w:t>
      </w:r>
      <w:r>
        <w:rPr>
          <w:rFonts w:hint="eastAsia"/>
        </w:rPr>
        <w:t>。</w:t>
      </w:r>
      <w:r w:rsidR="00FB57B9">
        <w:rPr>
          <w:rFonts w:hint="eastAsia"/>
        </w:rPr>
        <w:t>案例类定义了</w:t>
      </w:r>
      <w:r w:rsidR="00FB57B9">
        <w:rPr>
          <w:rFonts w:hint="eastAsia"/>
        </w:rPr>
        <w:t>DataFrame</w:t>
      </w:r>
      <w:r w:rsidR="00FB57B9">
        <w:rPr>
          <w:rFonts w:hint="eastAsia"/>
        </w:rPr>
        <w:t>的数据结构，</w:t>
      </w:r>
      <w:r>
        <w:rPr>
          <w:rFonts w:hint="eastAsia"/>
        </w:rPr>
        <w:t>传递给</w:t>
      </w:r>
      <w:r w:rsidR="00FB57B9">
        <w:rPr>
          <w:rFonts w:hint="eastAsia"/>
        </w:rPr>
        <w:t>案例类的参数</w:t>
      </w:r>
      <w:r>
        <w:rPr>
          <w:rFonts w:hint="eastAsia"/>
        </w:rPr>
        <w:t>名称将使用反射来读取，名称将成为列的名称。</w:t>
      </w:r>
      <w:r w:rsidR="00FB57B9">
        <w:rPr>
          <w:rFonts w:hint="eastAsia"/>
        </w:rPr>
        <w:t>案例</w:t>
      </w:r>
      <w:r>
        <w:rPr>
          <w:rFonts w:hint="eastAsia"/>
        </w:rPr>
        <w:t>类可以嵌套，还可以包含复杂数据，如序列或数组。以下是通过反射从现有</w:t>
      </w:r>
      <w:r>
        <w:rPr>
          <w:rFonts w:hint="eastAsia"/>
        </w:rPr>
        <w:t>RDD</w:t>
      </w:r>
      <w:r>
        <w:rPr>
          <w:rFonts w:hint="eastAsia"/>
        </w:rPr>
        <w:t>推断模式创建</w:t>
      </w:r>
      <w:r w:rsidR="00FE10E4">
        <w:rPr>
          <w:rFonts w:hint="eastAsia"/>
        </w:rPr>
        <w:t>数据框</w:t>
      </w:r>
      <w:r>
        <w:rPr>
          <w:rFonts w:hint="eastAsia"/>
        </w:rPr>
        <w:t>的步骤。</w:t>
      </w:r>
    </w:p>
    <w:p w14:paraId="7B7E4D21" w14:textId="6AC6FE8A" w:rsidR="0092607D" w:rsidRPr="008D1447" w:rsidRDefault="008D1447" w:rsidP="008D1447">
      <w:pPr>
        <w:ind w:firstLine="420"/>
      </w:pPr>
      <w:r>
        <w:rPr>
          <w:rFonts w:hint="eastAsia"/>
        </w:rPr>
        <w:t>（</w:t>
      </w:r>
      <w:r>
        <w:rPr>
          <w:rFonts w:hint="eastAsia"/>
        </w:rPr>
        <w:t>1</w:t>
      </w:r>
      <w:r>
        <w:rPr>
          <w:rFonts w:hint="eastAsia"/>
        </w:rPr>
        <w:t>）</w:t>
      </w:r>
      <w:r w:rsidR="0092607D">
        <w:rPr>
          <w:rFonts w:hint="eastAsia"/>
        </w:rPr>
        <w:t>创建</w:t>
      </w:r>
      <w:r w:rsidR="0092607D" w:rsidRPr="008D1447">
        <w:rPr>
          <w:rFonts w:hint="eastAsia"/>
        </w:rPr>
        <w:t>RDD</w:t>
      </w:r>
    </w:p>
    <w:p w14:paraId="3761D5D6" w14:textId="56C955A9" w:rsidR="0092607D" w:rsidRPr="008D1447" w:rsidRDefault="008D1447" w:rsidP="008D1447">
      <w:pPr>
        <w:ind w:firstLine="420"/>
      </w:pPr>
      <w:r>
        <w:rPr>
          <w:rFonts w:hint="eastAsia"/>
        </w:rPr>
        <w:t>（</w:t>
      </w:r>
      <w:r>
        <w:rPr>
          <w:rFonts w:hint="eastAsia"/>
        </w:rPr>
        <w:t>2</w:t>
      </w:r>
      <w:r>
        <w:rPr>
          <w:rFonts w:hint="eastAsia"/>
        </w:rPr>
        <w:t>）</w:t>
      </w:r>
      <w:r w:rsidR="00FE10E4" w:rsidRPr="008D1447">
        <w:rPr>
          <w:rFonts w:hint="eastAsia"/>
        </w:rPr>
        <w:t>定义</w:t>
      </w:r>
      <w:r>
        <w:rPr>
          <w:rFonts w:hint="eastAsia"/>
        </w:rPr>
        <w:t>案例</w:t>
      </w:r>
      <w:r w:rsidR="00FE10E4" w:rsidRPr="008D1447">
        <w:rPr>
          <w:rFonts w:hint="eastAsia"/>
        </w:rPr>
        <w:t>类</w:t>
      </w:r>
    </w:p>
    <w:p w14:paraId="3F554D7B" w14:textId="09B6D848" w:rsidR="0092607D" w:rsidRPr="008D1447" w:rsidRDefault="008D1447" w:rsidP="008D1447">
      <w:pPr>
        <w:ind w:firstLine="420"/>
      </w:pPr>
      <w:r>
        <w:rPr>
          <w:rFonts w:hint="eastAsia"/>
        </w:rPr>
        <w:t>（</w:t>
      </w:r>
      <w:r>
        <w:rPr>
          <w:rFonts w:hint="eastAsia"/>
        </w:rPr>
        <w:t>3</w:t>
      </w:r>
      <w:r>
        <w:rPr>
          <w:rFonts w:hint="eastAsia"/>
        </w:rPr>
        <w:t>）</w:t>
      </w:r>
      <w:r w:rsidR="00FE10E4" w:rsidRPr="008D1447">
        <w:rPr>
          <w:rFonts w:hint="eastAsia"/>
        </w:rPr>
        <w:t>使用</w:t>
      </w:r>
      <w:r w:rsidR="00FE10E4" w:rsidRPr="008D1447">
        <w:rPr>
          <w:rFonts w:hint="eastAsia"/>
        </w:rPr>
        <w:t>map</w:t>
      </w:r>
      <w:r w:rsidR="00C31451">
        <w:rPr>
          <w:rFonts w:hint="eastAsia"/>
        </w:rPr>
        <w:t>()</w:t>
      </w:r>
      <w:r w:rsidR="00FE10E4" w:rsidRPr="008D1447">
        <w:rPr>
          <w:rFonts w:hint="eastAsia"/>
        </w:rPr>
        <w:t>转换</w:t>
      </w:r>
      <w:r w:rsidR="0092607D" w:rsidRPr="008D1447">
        <w:rPr>
          <w:rFonts w:hint="eastAsia"/>
        </w:rPr>
        <w:t>将</w:t>
      </w:r>
      <w:r w:rsidR="00550119">
        <w:rPr>
          <w:rFonts w:hint="eastAsia"/>
        </w:rPr>
        <w:t>输入</w:t>
      </w:r>
      <w:r w:rsidR="0092607D" w:rsidRPr="008D1447">
        <w:rPr>
          <w:rFonts w:hint="eastAsia"/>
        </w:rPr>
        <w:t>RDD</w:t>
      </w:r>
      <w:r w:rsidR="0092607D" w:rsidRPr="008D1447">
        <w:rPr>
          <w:rFonts w:hint="eastAsia"/>
        </w:rPr>
        <w:t>转换为</w:t>
      </w:r>
      <w:r w:rsidR="00550119">
        <w:rPr>
          <w:rFonts w:hint="eastAsia"/>
        </w:rPr>
        <w:t>包含</w:t>
      </w:r>
      <w:r>
        <w:rPr>
          <w:rFonts w:hint="eastAsia"/>
        </w:rPr>
        <w:t>案例</w:t>
      </w:r>
      <w:r w:rsidR="00FE10E4" w:rsidRPr="008D1447">
        <w:rPr>
          <w:rFonts w:hint="eastAsia"/>
        </w:rPr>
        <w:t>类</w:t>
      </w:r>
      <w:r w:rsidR="0092607D" w:rsidRPr="008D1447">
        <w:rPr>
          <w:rFonts w:hint="eastAsia"/>
        </w:rPr>
        <w:t>对象的</w:t>
      </w:r>
      <w:r w:rsidR="0092607D" w:rsidRPr="008D1447">
        <w:rPr>
          <w:rFonts w:hint="eastAsia"/>
        </w:rPr>
        <w:t>RDD</w:t>
      </w:r>
      <w:r w:rsidR="0092607D" w:rsidRPr="008D1447">
        <w:rPr>
          <w:rFonts w:hint="eastAsia"/>
        </w:rPr>
        <w:t>，以将</w:t>
      </w:r>
      <w:r>
        <w:rPr>
          <w:rFonts w:hint="eastAsia"/>
        </w:rPr>
        <w:t>案例</w:t>
      </w:r>
      <w:r w:rsidR="0092607D" w:rsidRPr="008D1447">
        <w:rPr>
          <w:rFonts w:hint="eastAsia"/>
        </w:rPr>
        <w:t>类映射到</w:t>
      </w:r>
      <w:r w:rsidR="0092607D" w:rsidRPr="008D1447">
        <w:rPr>
          <w:rFonts w:hint="eastAsia"/>
        </w:rPr>
        <w:t>RDD</w:t>
      </w:r>
      <w:r w:rsidR="0092607D" w:rsidRPr="008D1447">
        <w:rPr>
          <w:rFonts w:hint="eastAsia"/>
        </w:rPr>
        <w:t>中的每个元素。</w:t>
      </w:r>
    </w:p>
    <w:p w14:paraId="468A4040" w14:textId="4B47CCEC" w:rsidR="0092607D" w:rsidRPr="008D1447" w:rsidRDefault="008D1447" w:rsidP="008D1447">
      <w:pPr>
        <w:ind w:firstLine="420"/>
      </w:pPr>
      <w:r>
        <w:rPr>
          <w:rFonts w:hint="eastAsia"/>
        </w:rPr>
        <w:t>（</w:t>
      </w:r>
      <w:r>
        <w:rPr>
          <w:rFonts w:hint="eastAsia"/>
        </w:rPr>
        <w:t>4</w:t>
      </w:r>
      <w:r>
        <w:rPr>
          <w:rFonts w:hint="eastAsia"/>
        </w:rPr>
        <w:t>）</w:t>
      </w:r>
      <w:r w:rsidR="0092607D" w:rsidRPr="008D1447">
        <w:rPr>
          <w:rFonts w:hint="eastAsia"/>
        </w:rPr>
        <w:t>然后将生成的</w:t>
      </w:r>
      <w:r w:rsidR="0092607D" w:rsidRPr="008D1447">
        <w:rPr>
          <w:rFonts w:hint="eastAsia"/>
        </w:rPr>
        <w:t>RDD</w:t>
      </w:r>
      <w:r w:rsidR="0092607D" w:rsidRPr="008D1447">
        <w:rPr>
          <w:rFonts w:hint="eastAsia"/>
        </w:rPr>
        <w:t>隐式转换为</w:t>
      </w:r>
      <w:r>
        <w:rPr>
          <w:rFonts w:hint="eastAsia"/>
        </w:rPr>
        <w:t>DataFrame</w:t>
      </w:r>
      <w:r w:rsidR="00E339C3" w:rsidRPr="008D1447">
        <w:rPr>
          <w:rFonts w:hint="eastAsia"/>
        </w:rPr>
        <w:t>，</w:t>
      </w:r>
      <w:r w:rsidR="0092607D" w:rsidRPr="008D1447">
        <w:rPr>
          <w:rFonts w:hint="eastAsia"/>
        </w:rPr>
        <w:t>可以</w:t>
      </w:r>
      <w:r w:rsidR="00FE10E4" w:rsidRPr="008D1447">
        <w:rPr>
          <w:rFonts w:hint="eastAsia"/>
        </w:rPr>
        <w:t>在</w:t>
      </w:r>
      <w:r>
        <w:rPr>
          <w:rFonts w:hint="eastAsia"/>
        </w:rPr>
        <w:t>DataFrame</w:t>
      </w:r>
      <w:r w:rsidR="00FE10E4" w:rsidRPr="008D1447">
        <w:rPr>
          <w:rFonts w:hint="eastAsia"/>
        </w:rPr>
        <w:t>上应用</w:t>
      </w:r>
      <w:r w:rsidR="0092607D" w:rsidRPr="008D1447">
        <w:rPr>
          <w:rFonts w:hint="eastAsia"/>
        </w:rPr>
        <w:t>操作和函数。</w:t>
      </w:r>
    </w:p>
    <w:p w14:paraId="40CFA58D" w14:textId="53C9463C" w:rsidR="0092607D" w:rsidRDefault="008D1447" w:rsidP="008D1447">
      <w:pPr>
        <w:ind w:firstLine="420"/>
      </w:pPr>
      <w:r>
        <w:rPr>
          <w:rFonts w:hint="eastAsia"/>
        </w:rPr>
        <w:t>（</w:t>
      </w:r>
      <w:r>
        <w:rPr>
          <w:rFonts w:hint="eastAsia"/>
        </w:rPr>
        <w:t>5</w:t>
      </w:r>
      <w:r>
        <w:rPr>
          <w:rFonts w:hint="eastAsia"/>
        </w:rPr>
        <w:t>）</w:t>
      </w:r>
      <w:r w:rsidR="0092607D" w:rsidRPr="008D1447">
        <w:rPr>
          <w:rFonts w:hint="eastAsia"/>
        </w:rPr>
        <w:t>要对</w:t>
      </w:r>
      <w:r w:rsidR="00E615E0">
        <w:rPr>
          <w:rFonts w:hint="eastAsia"/>
        </w:rPr>
        <w:t>DataFrame</w:t>
      </w:r>
      <w:r w:rsidR="0092607D">
        <w:rPr>
          <w:rFonts w:hint="eastAsia"/>
        </w:rPr>
        <w:t>中的数据运行</w:t>
      </w:r>
      <w:r w:rsidR="0092607D">
        <w:rPr>
          <w:rFonts w:hint="eastAsia"/>
        </w:rPr>
        <w:t>SQL</w:t>
      </w:r>
      <w:r w:rsidR="001F6D41">
        <w:rPr>
          <w:rFonts w:hint="eastAsia"/>
        </w:rPr>
        <w:t>查询，请将其注册为临时视图</w:t>
      </w:r>
      <w:r w:rsidR="0092607D">
        <w:rPr>
          <w:rFonts w:hint="eastAsia"/>
        </w:rPr>
        <w:t>。</w:t>
      </w:r>
    </w:p>
    <w:p w14:paraId="790EE4F1" w14:textId="3AFD3953" w:rsidR="0092607D" w:rsidRDefault="00A71E57" w:rsidP="0092607D">
      <w:pPr>
        <w:ind w:firstLine="420"/>
      </w:pPr>
      <w:r>
        <w:rPr>
          <w:rFonts w:hint="eastAsia"/>
        </w:rPr>
        <w:t>下面</w:t>
      </w:r>
      <w:r w:rsidR="000260F2">
        <w:rPr>
          <w:rFonts w:hint="eastAsia"/>
        </w:rPr>
        <w:t>来看一下具体实例</w:t>
      </w:r>
      <w:r w:rsidR="0092607D">
        <w:rPr>
          <w:rFonts w:hint="eastAsia"/>
        </w:rPr>
        <w:t>：</w:t>
      </w:r>
    </w:p>
    <w:p w14:paraId="313E9925" w14:textId="323600F8" w:rsidR="00362714" w:rsidRDefault="00362714" w:rsidP="0018798D">
      <w:pPr>
        <w:pStyle w:val="a6"/>
        <w:ind w:firstLine="420"/>
      </w:pPr>
      <w:r>
        <w:rPr>
          <w:rFonts w:hint="eastAsia"/>
        </w:rPr>
        <w:t>创建</w:t>
      </w:r>
      <w:r>
        <w:rPr>
          <w:rFonts w:hint="eastAsia"/>
        </w:rPr>
        <w:t>RDD</w:t>
      </w:r>
    </w:p>
    <w:p w14:paraId="0DC1BBFD" w14:textId="41ECB73E" w:rsidR="0092607D" w:rsidRDefault="0092607D" w:rsidP="00362714">
      <w:pPr>
        <w:ind w:firstLine="420"/>
      </w:pPr>
      <w:r>
        <w:rPr>
          <w:rFonts w:hint="eastAsia"/>
        </w:rPr>
        <w:t>数据位于</w:t>
      </w:r>
      <w:r>
        <w:rPr>
          <w:rFonts w:hint="eastAsia"/>
        </w:rPr>
        <w:t>csv</w:t>
      </w:r>
      <w:r w:rsidR="00362714">
        <w:rPr>
          <w:rFonts w:hint="eastAsia"/>
        </w:rPr>
        <w:t>文件中，</w:t>
      </w:r>
      <w:r>
        <w:rPr>
          <w:rFonts w:hint="eastAsia"/>
        </w:rPr>
        <w:t>通过导入</w:t>
      </w:r>
      <w:r>
        <w:rPr>
          <w:rFonts w:hint="eastAsia"/>
        </w:rPr>
        <w:t>csv</w:t>
      </w:r>
      <w:r>
        <w:rPr>
          <w:rFonts w:hint="eastAsia"/>
        </w:rPr>
        <w:t>文件并在分隔符“，”上分割来创建基本</w:t>
      </w:r>
      <w:r>
        <w:rPr>
          <w:rFonts w:hint="eastAsia"/>
        </w:rPr>
        <w:t>RDD</w:t>
      </w:r>
      <w:r w:rsidR="00362714">
        <w:rPr>
          <w:rFonts w:hint="eastAsia"/>
        </w:rPr>
        <w:t>，</w:t>
      </w:r>
      <w:r>
        <w:rPr>
          <w:rFonts w:hint="eastAsia"/>
        </w:rPr>
        <w:t>在这个例子中正在使用</w:t>
      </w:r>
      <w:r>
        <w:rPr>
          <w:rFonts w:hint="eastAsia"/>
        </w:rPr>
        <w:t>SFPD</w:t>
      </w:r>
      <w:r>
        <w:rPr>
          <w:rFonts w:hint="eastAsia"/>
        </w:rPr>
        <w:t>数据。</w:t>
      </w:r>
    </w:p>
    <w:p w14:paraId="017E8C05" w14:textId="1853CE92" w:rsidR="00D65FBE" w:rsidRDefault="00D65FBE" w:rsidP="0078094C">
      <w:pPr>
        <w:pStyle w:val="a7"/>
      </w:pPr>
      <w:r>
        <w:t xml:space="preserve">scala&gt; val sfpdRDD = </w:t>
      </w:r>
      <w:proofErr w:type="gramStart"/>
      <w:r>
        <w:t>s</w:t>
      </w:r>
      <w:r w:rsidR="00D763E7">
        <w:t>c.textFile</w:t>
      </w:r>
      <w:proofErr w:type="gramEnd"/>
      <w:r w:rsidR="00D763E7">
        <w:t>("</w:t>
      </w:r>
      <w:r>
        <w:t>/data/sfpd.csv").map(inc=&gt;inc.split(","))</w:t>
      </w:r>
    </w:p>
    <w:p w14:paraId="5C557E73" w14:textId="5DE80FC4" w:rsidR="0092607D" w:rsidRDefault="00D65FBE" w:rsidP="0078094C">
      <w:pPr>
        <w:pStyle w:val="a7"/>
      </w:pPr>
      <w:r>
        <w:t xml:space="preserve">sfpdRDD: org.apache.spark.rdd.RDD[Array[String]] = </w:t>
      </w:r>
      <w:proofErr w:type="gramStart"/>
      <w:r>
        <w:t>MapPartitionsRDD[</w:t>
      </w:r>
      <w:proofErr w:type="gramEnd"/>
      <w:r>
        <w:t>2] at map at &lt;console&gt;:24</w:t>
      </w:r>
    </w:p>
    <w:p w14:paraId="2AB1CD17" w14:textId="35F39B65" w:rsidR="00C40BA2" w:rsidRPr="00C40BA2" w:rsidRDefault="00C40BA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57</w:t>
      </w:r>
      <w:r w:rsidR="00814322">
        <w:fldChar w:fldCharType="end"/>
      </w:r>
    </w:p>
    <w:p w14:paraId="56E0DBB1" w14:textId="5FAE424D" w:rsidR="0092607D" w:rsidRDefault="0092607D" w:rsidP="0018798D">
      <w:pPr>
        <w:pStyle w:val="a6"/>
        <w:ind w:firstLine="420"/>
      </w:pPr>
      <w:r>
        <w:rPr>
          <w:rFonts w:hint="eastAsia"/>
        </w:rPr>
        <w:t>定义</w:t>
      </w:r>
      <w:r w:rsidR="00D763E7">
        <w:rPr>
          <w:rFonts w:hint="eastAsia"/>
        </w:rPr>
        <w:t>案例</w:t>
      </w:r>
      <w:r>
        <w:rPr>
          <w:rFonts w:hint="eastAsia"/>
        </w:rPr>
        <w:t>类</w:t>
      </w:r>
    </w:p>
    <w:p w14:paraId="0A22406D" w14:textId="77777777" w:rsidR="003A1DC1" w:rsidRPr="003A1DC1" w:rsidRDefault="003A1DC1" w:rsidP="0078094C">
      <w:pPr>
        <w:pStyle w:val="a7"/>
      </w:pPr>
      <w:r w:rsidRPr="003A1DC1">
        <w:t xml:space="preserve">scala&gt; case class </w:t>
      </w:r>
      <w:proofErr w:type="gramStart"/>
      <w:r w:rsidRPr="003A1DC1">
        <w:t>Incidents(</w:t>
      </w:r>
      <w:proofErr w:type="gramEnd"/>
      <w:r w:rsidRPr="003A1DC1">
        <w:t>incidentnum:String, category:String,description:String, dayofweek:String, date:String, time:String,pddistrict:String, resolution:String, address:String, X:Float,Y:Float, pdid:String)</w:t>
      </w:r>
    </w:p>
    <w:p w14:paraId="45382B7E" w14:textId="1441A1C6" w:rsidR="003A1DC1" w:rsidRDefault="003A1DC1" w:rsidP="0078094C">
      <w:pPr>
        <w:pStyle w:val="a7"/>
      </w:pPr>
      <w:r w:rsidRPr="003A1DC1">
        <w:t>defined class Incidents</w:t>
      </w:r>
    </w:p>
    <w:p w14:paraId="34E7F74E" w14:textId="5E750D17" w:rsidR="00C40BA2" w:rsidRPr="00C40BA2" w:rsidRDefault="00C40BA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58</w:t>
      </w:r>
      <w:r w:rsidR="00814322">
        <w:fldChar w:fldCharType="end"/>
      </w:r>
    </w:p>
    <w:p w14:paraId="5CCFFF96" w14:textId="16E95B4A" w:rsidR="00362714" w:rsidRPr="00362714" w:rsidRDefault="00362714" w:rsidP="0018798D">
      <w:pPr>
        <w:pStyle w:val="a6"/>
        <w:ind w:firstLine="420"/>
      </w:pPr>
      <w:r>
        <w:rPr>
          <w:rFonts w:hint="eastAsia"/>
        </w:rPr>
        <w:t>转换</w:t>
      </w:r>
      <w:r>
        <w:rPr>
          <w:rFonts w:hint="eastAsia"/>
        </w:rPr>
        <w:t>RDD</w:t>
      </w:r>
    </w:p>
    <w:p w14:paraId="6DAD0BD1" w14:textId="3FE859A2" w:rsidR="0092607D" w:rsidRDefault="0038607A" w:rsidP="00362714">
      <w:pPr>
        <w:ind w:firstLine="420"/>
      </w:pPr>
      <w:r>
        <w:rPr>
          <w:rFonts w:hint="eastAsia"/>
        </w:rPr>
        <w:t>将输入</w:t>
      </w:r>
      <w:r w:rsidR="0092607D">
        <w:rPr>
          <w:rFonts w:hint="eastAsia"/>
        </w:rPr>
        <w:t>RDD</w:t>
      </w:r>
      <w:r w:rsidR="0092607D">
        <w:rPr>
          <w:rFonts w:hint="eastAsia"/>
        </w:rPr>
        <w:t>转换为</w:t>
      </w:r>
      <w:r>
        <w:rPr>
          <w:rFonts w:hint="eastAsia"/>
        </w:rPr>
        <w:t>案例</w:t>
      </w:r>
      <w:r w:rsidR="00A71E57">
        <w:rPr>
          <w:rFonts w:hint="eastAsia"/>
        </w:rPr>
        <w:t>类</w:t>
      </w:r>
      <w:r>
        <w:rPr>
          <w:rFonts w:hint="eastAsia"/>
        </w:rPr>
        <w:t>对象</w:t>
      </w:r>
      <w:r w:rsidR="0092607D">
        <w:rPr>
          <w:rFonts w:hint="eastAsia"/>
        </w:rPr>
        <w:t>RDD</w:t>
      </w:r>
      <w:r>
        <w:rPr>
          <w:rFonts w:hint="eastAsia"/>
        </w:rPr>
        <w:t>(</w:t>
      </w:r>
      <w:r w:rsidR="00A71E57">
        <w:rPr>
          <w:rFonts w:hint="eastAsia"/>
        </w:rPr>
        <w:t>sfpdCase</w:t>
      </w:r>
      <w:r>
        <w:rPr>
          <w:rFonts w:hint="eastAsia"/>
        </w:rPr>
        <w:t>)</w:t>
      </w:r>
      <w:r w:rsidR="00A71E57">
        <w:rPr>
          <w:rFonts w:hint="eastAsia"/>
        </w:rPr>
        <w:t>，将</w:t>
      </w:r>
      <w:r w:rsidR="00A71E57">
        <w:rPr>
          <w:rFonts w:hint="eastAsia"/>
        </w:rPr>
        <w:t>map</w:t>
      </w:r>
      <w:r>
        <w:rPr>
          <w:rFonts w:hint="eastAsia"/>
        </w:rPr>
        <w:t>()</w:t>
      </w:r>
      <w:r w:rsidR="00A71E57">
        <w:rPr>
          <w:rFonts w:hint="eastAsia"/>
        </w:rPr>
        <w:t>转换应用于</w:t>
      </w:r>
      <w:r>
        <w:rPr>
          <w:rFonts w:hint="eastAsia"/>
        </w:rPr>
        <w:t>案例</w:t>
      </w:r>
      <w:r w:rsidR="0092607D">
        <w:rPr>
          <w:rFonts w:hint="eastAsia"/>
        </w:rPr>
        <w:t>类</w:t>
      </w:r>
      <w:r w:rsidR="00A71E57">
        <w:rPr>
          <w:rFonts w:hint="eastAsia"/>
        </w:rPr>
        <w:t>，</w:t>
      </w:r>
      <w:r w:rsidR="0092607D">
        <w:rPr>
          <w:rFonts w:hint="eastAsia"/>
        </w:rPr>
        <w:t>映射到</w:t>
      </w:r>
      <w:r w:rsidR="0092607D">
        <w:rPr>
          <w:rFonts w:hint="eastAsia"/>
        </w:rPr>
        <w:t>RDD</w:t>
      </w:r>
      <w:r w:rsidR="0092607D">
        <w:rPr>
          <w:rFonts w:hint="eastAsia"/>
        </w:rPr>
        <w:t>中的每个元素</w:t>
      </w:r>
      <w:r w:rsidR="00A71E57">
        <w:rPr>
          <w:rFonts w:hint="eastAsia"/>
        </w:rPr>
        <w:t>上</w:t>
      </w:r>
      <w:r w:rsidR="0092607D">
        <w:rPr>
          <w:rFonts w:hint="eastAsia"/>
        </w:rPr>
        <w:t>。</w:t>
      </w:r>
    </w:p>
    <w:p w14:paraId="32FB3DB1" w14:textId="77777777" w:rsidR="003A1DC1" w:rsidRDefault="003A1DC1" w:rsidP="0078094C">
      <w:pPr>
        <w:pStyle w:val="a7"/>
      </w:pPr>
      <w:r>
        <w:t>scala&gt; val sfpdCase=sfpdRDD.map(inc=&gt;Incidents(inc(0</w:t>
      </w:r>
      <w:proofErr w:type="gramStart"/>
      <w:r>
        <w:t>),inc</w:t>
      </w:r>
      <w:proofErr w:type="gramEnd"/>
      <w:r>
        <w:t>(1),inc(2),inc(3),inc(4),inc(5),inc(6),inc(7),inc(8),inc(9).toFloat,inc(10).toFloat, inc(11)))</w:t>
      </w:r>
    </w:p>
    <w:p w14:paraId="6B7A8DA2" w14:textId="7A7340B7" w:rsidR="003A1DC1" w:rsidRDefault="003A1DC1" w:rsidP="0078094C">
      <w:pPr>
        <w:pStyle w:val="a7"/>
      </w:pPr>
      <w:r>
        <w:t xml:space="preserve">sfpdCase: org.apache.spark.rdd.RDD[Incidents] = </w:t>
      </w:r>
      <w:proofErr w:type="gramStart"/>
      <w:r>
        <w:t>MapPartitionsRDD[</w:t>
      </w:r>
      <w:proofErr w:type="gramEnd"/>
      <w:r>
        <w:t>3] at map at &lt;console&gt;:28</w:t>
      </w:r>
    </w:p>
    <w:p w14:paraId="3286B0E1" w14:textId="21859843" w:rsidR="00C40BA2" w:rsidRPr="00C40BA2" w:rsidRDefault="00C40BA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59</w:t>
      </w:r>
      <w:r w:rsidR="00814322">
        <w:fldChar w:fldCharType="end"/>
      </w:r>
    </w:p>
    <w:p w14:paraId="3DF2EDEC" w14:textId="3219AB0C" w:rsidR="00A71E57" w:rsidRDefault="00A71E57" w:rsidP="0018798D">
      <w:pPr>
        <w:pStyle w:val="a6"/>
        <w:ind w:firstLine="420"/>
      </w:pPr>
      <w:r>
        <w:rPr>
          <w:rFonts w:hint="eastAsia"/>
        </w:rPr>
        <w:t>创建数据框</w:t>
      </w:r>
    </w:p>
    <w:p w14:paraId="1FA50423" w14:textId="4E979034" w:rsidR="0092607D" w:rsidRDefault="00A71E57" w:rsidP="00A71E57">
      <w:pPr>
        <w:ind w:firstLine="420"/>
      </w:pPr>
      <w:r>
        <w:rPr>
          <w:rFonts w:hint="eastAsia"/>
        </w:rPr>
        <w:t>然后</w:t>
      </w:r>
      <w:r w:rsidR="0092607D">
        <w:rPr>
          <w:rFonts w:hint="eastAsia"/>
        </w:rPr>
        <w:t>使用</w:t>
      </w:r>
      <w:r w:rsidR="0092607D">
        <w:rPr>
          <w:rFonts w:hint="eastAsia"/>
        </w:rPr>
        <w:t>toDF</w:t>
      </w:r>
      <w:r w:rsidR="0092607D">
        <w:rPr>
          <w:rFonts w:hint="eastAsia"/>
        </w:rPr>
        <w:t>方法将</w:t>
      </w:r>
      <w:r w:rsidR="0092607D">
        <w:rPr>
          <w:rFonts w:hint="eastAsia"/>
        </w:rPr>
        <w:t>sfpdCase</w:t>
      </w:r>
      <w:r w:rsidR="0092607D">
        <w:rPr>
          <w:rFonts w:hint="eastAsia"/>
        </w:rPr>
        <w:t>隐式转换为</w:t>
      </w:r>
      <w:r w:rsidR="00C36A83">
        <w:rPr>
          <w:rFonts w:hint="eastAsia"/>
        </w:rPr>
        <w:t>DataFrame</w:t>
      </w:r>
      <w:r w:rsidR="00C36A83">
        <w:rPr>
          <w:rFonts w:hint="eastAsia"/>
        </w:rPr>
        <w:t>，</w:t>
      </w:r>
      <w:r w:rsidR="00CE4F51">
        <w:rPr>
          <w:rFonts w:hint="eastAsia"/>
        </w:rPr>
        <w:t>然后</w:t>
      </w:r>
      <w:r w:rsidR="0092607D">
        <w:rPr>
          <w:rFonts w:hint="eastAsia"/>
        </w:rPr>
        <w:t>可以对</w:t>
      </w:r>
      <w:r w:rsidR="00B065B6">
        <w:rPr>
          <w:rFonts w:hint="eastAsia"/>
        </w:rPr>
        <w:t>s</w:t>
      </w:r>
      <w:r w:rsidR="0092607D">
        <w:rPr>
          <w:rFonts w:hint="eastAsia"/>
        </w:rPr>
        <w:t>fpdDF</w:t>
      </w:r>
      <w:r w:rsidR="0092607D">
        <w:rPr>
          <w:rFonts w:hint="eastAsia"/>
        </w:rPr>
        <w:t>应用</w:t>
      </w:r>
      <w:r w:rsidR="004D4441">
        <w:rPr>
          <w:rFonts w:hint="eastAsia"/>
        </w:rPr>
        <w:t>关系型</w:t>
      </w:r>
      <w:r w:rsidR="00B05184">
        <w:rPr>
          <w:rFonts w:hint="eastAsia"/>
        </w:rPr>
        <w:t>数据</w:t>
      </w:r>
      <w:r w:rsidR="0092607D">
        <w:rPr>
          <w:rFonts w:hint="eastAsia"/>
        </w:rPr>
        <w:t>操作。</w:t>
      </w:r>
    </w:p>
    <w:p w14:paraId="2B8FF1B4" w14:textId="77777777" w:rsidR="003A1DC1" w:rsidRPr="003A1DC1" w:rsidRDefault="003A1DC1" w:rsidP="0078094C">
      <w:pPr>
        <w:pStyle w:val="a7"/>
      </w:pPr>
      <w:r w:rsidRPr="003A1DC1">
        <w:t>scala&gt; val sfpdDF=sfpdCase.toDF()</w:t>
      </w:r>
    </w:p>
    <w:p w14:paraId="24C0236F" w14:textId="0C196EED" w:rsidR="003A1DC1" w:rsidRDefault="003A1DC1" w:rsidP="0078094C">
      <w:pPr>
        <w:pStyle w:val="a7"/>
      </w:pPr>
      <w:r w:rsidRPr="003A1DC1">
        <w:t xml:space="preserve">sfpdDF: </w:t>
      </w:r>
      <w:proofErr w:type="gramStart"/>
      <w:r w:rsidRPr="003A1DC1">
        <w:t>org.apache.spark.sql.DataFrame</w:t>
      </w:r>
      <w:proofErr w:type="gramEnd"/>
      <w:r w:rsidRPr="003A1DC1">
        <w:t xml:space="preserve"> = [incidentnum: string, category: string ... 10 more fields]</w:t>
      </w:r>
    </w:p>
    <w:p w14:paraId="46C12D46" w14:textId="21B3C28D" w:rsidR="00C40BA2" w:rsidRPr="00C40BA2" w:rsidRDefault="00C40BA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60</w:t>
      </w:r>
      <w:r w:rsidR="00814322">
        <w:fldChar w:fldCharType="end"/>
      </w:r>
    </w:p>
    <w:p w14:paraId="3715F822" w14:textId="7A1C1D81" w:rsidR="00A71E57" w:rsidRDefault="00A71E57" w:rsidP="0018798D">
      <w:pPr>
        <w:pStyle w:val="a6"/>
        <w:ind w:firstLine="420"/>
      </w:pPr>
      <w:r>
        <w:rPr>
          <w:rFonts w:hint="eastAsia"/>
        </w:rPr>
        <w:t>注册临时视图</w:t>
      </w:r>
    </w:p>
    <w:p w14:paraId="44AA04B8" w14:textId="6C43BF6A" w:rsidR="0092607D" w:rsidRDefault="0092607D" w:rsidP="00A71E57">
      <w:pPr>
        <w:ind w:firstLine="420"/>
      </w:pPr>
      <w:r>
        <w:rPr>
          <w:rFonts w:hint="eastAsia"/>
        </w:rPr>
        <w:t>将</w:t>
      </w:r>
      <w:r w:rsidR="00B065B6">
        <w:rPr>
          <w:rFonts w:hint="eastAsia"/>
        </w:rPr>
        <w:t>DataFrame</w:t>
      </w:r>
      <w:r w:rsidR="00A71E57">
        <w:rPr>
          <w:rFonts w:hint="eastAsia"/>
        </w:rPr>
        <w:t>注册为临时视图</w:t>
      </w:r>
      <w:r>
        <w:rPr>
          <w:rFonts w:hint="eastAsia"/>
        </w:rPr>
        <w:t>，以便可以使用</w:t>
      </w:r>
      <w:r>
        <w:rPr>
          <w:rFonts w:hint="eastAsia"/>
        </w:rPr>
        <w:t>SQL</w:t>
      </w:r>
      <w:r w:rsidR="00B065B6">
        <w:rPr>
          <w:rFonts w:hint="eastAsia"/>
        </w:rPr>
        <w:t>语言查询它，</w:t>
      </w:r>
      <w:r>
        <w:rPr>
          <w:rFonts w:hint="eastAsia"/>
        </w:rPr>
        <w:t>现在可以使用</w:t>
      </w:r>
      <w:r>
        <w:rPr>
          <w:rFonts w:hint="eastAsia"/>
        </w:rPr>
        <w:t>SQL</w:t>
      </w:r>
      <w:r w:rsidR="00CD523D">
        <w:rPr>
          <w:rFonts w:hint="eastAsia"/>
        </w:rPr>
        <w:t>查询临时</w:t>
      </w:r>
      <w:r w:rsidR="00A87323">
        <w:rPr>
          <w:rFonts w:hint="eastAsia"/>
        </w:rPr>
        <w:t>视图</w:t>
      </w:r>
      <w:r w:rsidR="00A87323">
        <w:rPr>
          <w:rFonts w:hint="eastAsia"/>
        </w:rPr>
        <w:t>s</w:t>
      </w:r>
      <w:r>
        <w:rPr>
          <w:rFonts w:hint="eastAsia"/>
        </w:rPr>
        <w:t>fpd</w:t>
      </w:r>
      <w:r>
        <w:rPr>
          <w:rFonts w:hint="eastAsia"/>
        </w:rPr>
        <w:t>。</w:t>
      </w:r>
    </w:p>
    <w:p w14:paraId="2C696648" w14:textId="41F262C6" w:rsidR="003A1DC1" w:rsidRDefault="003A1DC1" w:rsidP="0078094C">
      <w:pPr>
        <w:pStyle w:val="a7"/>
      </w:pPr>
      <w:r w:rsidRPr="003A1DC1">
        <w:lastRenderedPageBreak/>
        <w:t>scala&gt; sfpdDF.createOrReplaceTempView("sfpd")</w:t>
      </w:r>
    </w:p>
    <w:p w14:paraId="0AC40BEB" w14:textId="790694F4" w:rsidR="00C40BA2" w:rsidRPr="00C40BA2" w:rsidRDefault="00C40BA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61</w:t>
      </w:r>
      <w:r w:rsidR="00814322">
        <w:fldChar w:fldCharType="end"/>
      </w:r>
    </w:p>
    <w:p w14:paraId="65ADEFF5" w14:textId="2884361F" w:rsidR="0092607D" w:rsidRDefault="00A71E57" w:rsidP="00C73F5E">
      <w:pPr>
        <w:ind w:firstLine="420"/>
      </w:pPr>
      <w:r>
        <w:rPr>
          <w:rFonts w:hint="eastAsia"/>
        </w:rPr>
        <w:t>通过上面的步骤，现在可以使用</w:t>
      </w:r>
      <w:r>
        <w:rPr>
          <w:rFonts w:hint="eastAsia"/>
        </w:rPr>
        <w:t>SQL</w:t>
      </w:r>
      <w:r w:rsidR="00A87323">
        <w:rPr>
          <w:rFonts w:hint="eastAsia"/>
        </w:rPr>
        <w:t>语言查询</w:t>
      </w:r>
      <w:r>
        <w:rPr>
          <w:rFonts w:hint="eastAsia"/>
        </w:rPr>
        <w:t>视图</w:t>
      </w:r>
      <w:r w:rsidR="00A87323">
        <w:rPr>
          <w:rFonts w:hint="eastAsia"/>
        </w:rPr>
        <w:t>s</w:t>
      </w:r>
      <w:r>
        <w:rPr>
          <w:rFonts w:hint="eastAsia"/>
        </w:rPr>
        <w:t>fpd</w:t>
      </w:r>
      <w:r w:rsidR="00A87323">
        <w:rPr>
          <w:rFonts w:hint="eastAsia"/>
        </w:rPr>
        <w:t>，这个过程是第一种方式创建</w:t>
      </w:r>
      <w:r w:rsidR="00A87323">
        <w:rPr>
          <w:rFonts w:hint="eastAsia"/>
        </w:rPr>
        <w:t>DataFrame</w:t>
      </w:r>
      <w:r w:rsidR="00A87323">
        <w:rPr>
          <w:rFonts w:hint="eastAsia"/>
        </w:rPr>
        <w:t>。</w:t>
      </w:r>
      <w:r w:rsidR="0092607D">
        <w:rPr>
          <w:rFonts w:hint="eastAsia"/>
        </w:rPr>
        <w:t>现在</w:t>
      </w:r>
      <w:r w:rsidR="00A87323">
        <w:rPr>
          <w:rFonts w:hint="eastAsia"/>
        </w:rPr>
        <w:t>我们</w:t>
      </w:r>
      <w:r w:rsidR="0092607D">
        <w:rPr>
          <w:rFonts w:hint="eastAsia"/>
        </w:rPr>
        <w:t>来看看从现有</w:t>
      </w:r>
      <w:r w:rsidR="0092607D">
        <w:rPr>
          <w:rFonts w:hint="eastAsia"/>
        </w:rPr>
        <w:t>RDD</w:t>
      </w:r>
      <w:r w:rsidR="0092607D">
        <w:rPr>
          <w:rFonts w:hint="eastAsia"/>
        </w:rPr>
        <w:t>创建</w:t>
      </w:r>
      <w:r>
        <w:rPr>
          <w:rFonts w:hint="eastAsia"/>
        </w:rPr>
        <w:t>数据框</w:t>
      </w:r>
      <w:r w:rsidR="00A87323">
        <w:rPr>
          <w:rFonts w:hint="eastAsia"/>
        </w:rPr>
        <w:t>的另一种方法，案例</w:t>
      </w:r>
      <w:r w:rsidR="004C5EBE">
        <w:rPr>
          <w:rFonts w:hint="eastAsia"/>
        </w:rPr>
        <w:t>类不必提前定义。例如</w:t>
      </w:r>
      <w:r w:rsidR="0092607D">
        <w:rPr>
          <w:rFonts w:hint="eastAsia"/>
        </w:rPr>
        <w:t>希望字符串的一部分表示不同的字段，或者要根据用户</w:t>
      </w:r>
      <w:r w:rsidR="004C5EBE">
        <w:rPr>
          <w:rFonts w:hint="eastAsia"/>
        </w:rPr>
        <w:t>的需要</w:t>
      </w:r>
      <w:r w:rsidR="0092607D">
        <w:rPr>
          <w:rFonts w:hint="eastAsia"/>
        </w:rPr>
        <w:t>解析文本数据集。在这种情况下，可以通过三个步骤以编程方式创建</w:t>
      </w:r>
      <w:r w:rsidR="000E4B41">
        <w:rPr>
          <w:rFonts w:hint="eastAsia"/>
        </w:rPr>
        <w:t>数据框</w:t>
      </w:r>
      <w:r w:rsidR="0092607D">
        <w:rPr>
          <w:rFonts w:hint="eastAsia"/>
        </w:rPr>
        <w:t>。</w:t>
      </w:r>
    </w:p>
    <w:p w14:paraId="5CDB7034" w14:textId="5F10467D" w:rsidR="0092607D" w:rsidRPr="00C73F5E" w:rsidRDefault="00C73F5E" w:rsidP="00C73F5E">
      <w:pPr>
        <w:ind w:firstLine="420"/>
      </w:pPr>
      <w:r>
        <w:rPr>
          <w:rFonts w:hint="eastAsia"/>
        </w:rPr>
        <w:t>（</w:t>
      </w:r>
      <w:r>
        <w:rPr>
          <w:rFonts w:hint="eastAsia"/>
        </w:rPr>
        <w:t>1</w:t>
      </w:r>
      <w:r>
        <w:rPr>
          <w:rFonts w:hint="eastAsia"/>
        </w:rPr>
        <w:t>）</w:t>
      </w:r>
      <w:r w:rsidR="0092607D">
        <w:rPr>
          <w:rFonts w:hint="eastAsia"/>
        </w:rPr>
        <w:t>从原始</w:t>
      </w:r>
      <w:r w:rsidR="0092607D">
        <w:rPr>
          <w:rFonts w:hint="eastAsia"/>
        </w:rPr>
        <w:t>RDD</w:t>
      </w:r>
      <w:r w:rsidR="0092607D">
        <w:rPr>
          <w:rFonts w:hint="eastAsia"/>
        </w:rPr>
        <w:t>创建</w:t>
      </w:r>
      <w:r w:rsidR="00422658">
        <w:rPr>
          <w:rFonts w:hint="eastAsia"/>
        </w:rPr>
        <w:t>包含</w:t>
      </w:r>
      <w:r w:rsidR="0092607D">
        <w:rPr>
          <w:rFonts w:hint="eastAsia"/>
        </w:rPr>
        <w:t>Ro</w:t>
      </w:r>
      <w:r w:rsidR="00422658">
        <w:rPr>
          <w:rFonts w:hint="eastAsia"/>
        </w:rPr>
        <w:t>w</w:t>
      </w:r>
      <w:r w:rsidR="009E331B">
        <w:rPr>
          <w:rFonts w:hint="eastAsia"/>
        </w:rPr>
        <w:t>对象</w:t>
      </w:r>
      <w:r w:rsidR="0092607D" w:rsidRPr="00C73F5E">
        <w:rPr>
          <w:rFonts w:hint="eastAsia"/>
        </w:rPr>
        <w:t>的</w:t>
      </w:r>
      <w:r w:rsidR="004C5EBE" w:rsidRPr="00C73F5E">
        <w:rPr>
          <w:rFonts w:hint="eastAsia"/>
        </w:rPr>
        <w:t>RDD</w:t>
      </w:r>
    </w:p>
    <w:p w14:paraId="696C71CD" w14:textId="7C4FA25E" w:rsidR="0092607D" w:rsidRPr="00C73F5E" w:rsidRDefault="00C73F5E" w:rsidP="00C73F5E">
      <w:pPr>
        <w:ind w:firstLine="420"/>
      </w:pPr>
      <w:r>
        <w:rPr>
          <w:rFonts w:hint="eastAsia"/>
        </w:rPr>
        <w:t>（</w:t>
      </w:r>
      <w:r>
        <w:rPr>
          <w:rFonts w:hint="eastAsia"/>
        </w:rPr>
        <w:t>2</w:t>
      </w:r>
      <w:r>
        <w:rPr>
          <w:rFonts w:hint="eastAsia"/>
        </w:rPr>
        <w:t>）</w:t>
      </w:r>
      <w:r w:rsidR="0092607D" w:rsidRPr="00C73F5E">
        <w:rPr>
          <w:rFonts w:hint="eastAsia"/>
        </w:rPr>
        <w:t>创建由</w:t>
      </w:r>
      <w:r w:rsidR="0092607D" w:rsidRPr="00C73F5E">
        <w:rPr>
          <w:rFonts w:hint="eastAsia"/>
        </w:rPr>
        <w:t>StructType</w:t>
      </w:r>
      <w:r w:rsidR="009E331B">
        <w:rPr>
          <w:rFonts w:hint="eastAsia"/>
        </w:rPr>
        <w:t>表示的数据结构</w:t>
      </w:r>
      <w:r w:rsidR="0092607D" w:rsidRPr="00C73F5E">
        <w:rPr>
          <w:rFonts w:hint="eastAsia"/>
        </w:rPr>
        <w:t>，该</w:t>
      </w:r>
      <w:r w:rsidR="009E331B">
        <w:rPr>
          <w:rFonts w:hint="eastAsia"/>
        </w:rPr>
        <w:t>结构</w:t>
      </w:r>
      <w:r w:rsidR="0092607D" w:rsidRPr="00C73F5E">
        <w:rPr>
          <w:rFonts w:hint="eastAsia"/>
        </w:rPr>
        <w:t>与创建的</w:t>
      </w:r>
      <w:r w:rsidR="0092607D" w:rsidRPr="00C73F5E">
        <w:rPr>
          <w:rFonts w:hint="eastAsia"/>
        </w:rPr>
        <w:t>RDD</w:t>
      </w:r>
      <w:r w:rsidR="0092607D" w:rsidRPr="00C73F5E">
        <w:rPr>
          <w:rFonts w:hint="eastAsia"/>
        </w:rPr>
        <w:t>中</w:t>
      </w:r>
      <w:r w:rsidR="005528BD" w:rsidRPr="00C73F5E">
        <w:rPr>
          <w:rFonts w:hint="eastAsia"/>
        </w:rPr>
        <w:t>的</w:t>
      </w:r>
      <w:r w:rsidR="004C5EBE" w:rsidRPr="00C73F5E">
        <w:rPr>
          <w:rFonts w:hint="eastAsia"/>
        </w:rPr>
        <w:t>Row</w:t>
      </w:r>
      <w:r w:rsidR="009E331B">
        <w:rPr>
          <w:rFonts w:hint="eastAsia"/>
        </w:rPr>
        <w:t>对象</w:t>
      </w:r>
      <w:r w:rsidR="0092607D" w:rsidRPr="00C73F5E">
        <w:rPr>
          <w:rFonts w:hint="eastAsia"/>
        </w:rPr>
        <w:t>结构相匹配。</w:t>
      </w:r>
    </w:p>
    <w:p w14:paraId="0056A96E" w14:textId="7B721BEA" w:rsidR="0092607D" w:rsidRDefault="00C73F5E" w:rsidP="00C73F5E">
      <w:pPr>
        <w:ind w:firstLine="420"/>
      </w:pPr>
      <w:r>
        <w:rPr>
          <w:rFonts w:hint="eastAsia"/>
        </w:rPr>
        <w:t>（</w:t>
      </w:r>
      <w:r>
        <w:rPr>
          <w:rFonts w:hint="eastAsia"/>
        </w:rPr>
        <w:t>3</w:t>
      </w:r>
      <w:r>
        <w:rPr>
          <w:rFonts w:hint="eastAsia"/>
        </w:rPr>
        <w:t>）</w:t>
      </w:r>
      <w:r w:rsidR="0092607D" w:rsidRPr="00C73F5E">
        <w:rPr>
          <w:rFonts w:hint="eastAsia"/>
        </w:rPr>
        <w:t>通过</w:t>
      </w:r>
      <w:r w:rsidR="0092607D" w:rsidRPr="00C73F5E">
        <w:rPr>
          <w:rFonts w:hint="eastAsia"/>
        </w:rPr>
        <w:t>SQLContext</w:t>
      </w:r>
      <w:r w:rsidR="0092607D" w:rsidRPr="00C73F5E">
        <w:rPr>
          <w:rFonts w:hint="eastAsia"/>
        </w:rPr>
        <w:t>提供的</w:t>
      </w:r>
      <w:r w:rsidR="0092607D" w:rsidRPr="00C73F5E">
        <w:rPr>
          <w:rFonts w:hint="eastAsia"/>
        </w:rPr>
        <w:t>cre</w:t>
      </w:r>
      <w:r w:rsidR="0092607D">
        <w:rPr>
          <w:rFonts w:hint="eastAsia"/>
        </w:rPr>
        <w:t xml:space="preserve">ateDataFrame </w:t>
      </w:r>
      <w:r w:rsidR="009E331B">
        <w:rPr>
          <w:rFonts w:hint="eastAsia"/>
        </w:rPr>
        <w:t>方法将数据结构</w:t>
      </w:r>
      <w:r w:rsidR="0092607D">
        <w:rPr>
          <w:rFonts w:hint="eastAsia"/>
        </w:rPr>
        <w:t>应用于</w:t>
      </w:r>
      <w:r w:rsidR="004C5EBE">
        <w:rPr>
          <w:rFonts w:hint="eastAsia"/>
        </w:rPr>
        <w:t>RDD</w:t>
      </w:r>
      <w:r w:rsidR="00834CF8">
        <w:rPr>
          <w:rFonts w:hint="eastAsia"/>
        </w:rPr>
        <w:t>中</w:t>
      </w:r>
      <w:r w:rsidR="004C5EBE">
        <w:rPr>
          <w:rFonts w:hint="eastAsia"/>
        </w:rPr>
        <w:t>的</w:t>
      </w:r>
      <w:r w:rsidR="004C5EBE">
        <w:rPr>
          <w:rFonts w:hint="eastAsia"/>
        </w:rPr>
        <w:t>Row</w:t>
      </w:r>
      <w:r w:rsidR="009E331B">
        <w:rPr>
          <w:rFonts w:hint="eastAsia"/>
        </w:rPr>
        <w:t>对象</w:t>
      </w:r>
      <w:r w:rsidR="004C5EBE">
        <w:rPr>
          <w:rFonts w:hint="eastAsia"/>
        </w:rPr>
        <w:t>上</w:t>
      </w:r>
      <w:r w:rsidR="0092607D">
        <w:rPr>
          <w:rFonts w:hint="eastAsia"/>
        </w:rPr>
        <w:t>。</w:t>
      </w:r>
    </w:p>
    <w:p w14:paraId="17AEA047" w14:textId="1B30E15E" w:rsidR="0092607D" w:rsidRDefault="0092607D" w:rsidP="0092607D">
      <w:pPr>
        <w:ind w:firstLine="420"/>
      </w:pPr>
      <w:r>
        <w:rPr>
          <w:rFonts w:hint="eastAsia"/>
        </w:rPr>
        <w:t>使用此方法的另一个原因是当有超过</w:t>
      </w:r>
      <w:r>
        <w:rPr>
          <w:rFonts w:hint="eastAsia"/>
        </w:rPr>
        <w:t>22</w:t>
      </w:r>
      <w:r>
        <w:rPr>
          <w:rFonts w:hint="eastAsia"/>
        </w:rPr>
        <w:t>个字段时，</w:t>
      </w:r>
      <w:r>
        <w:rPr>
          <w:rFonts w:hint="eastAsia"/>
        </w:rPr>
        <w:t>Scala</w:t>
      </w:r>
      <w:r w:rsidR="005528BD">
        <w:rPr>
          <w:rFonts w:hint="eastAsia"/>
        </w:rPr>
        <w:t>中的一个</w:t>
      </w:r>
      <w:r w:rsidR="00F54EEF">
        <w:rPr>
          <w:rFonts w:hint="eastAsia"/>
        </w:rPr>
        <w:t>案例</w:t>
      </w:r>
      <w:r>
        <w:rPr>
          <w:rFonts w:hint="eastAsia"/>
        </w:rPr>
        <w:t>类中有</w:t>
      </w:r>
      <w:r>
        <w:rPr>
          <w:rFonts w:hint="eastAsia"/>
        </w:rPr>
        <w:t>22</w:t>
      </w:r>
      <w:r>
        <w:rPr>
          <w:rFonts w:hint="eastAsia"/>
        </w:rPr>
        <w:t>个字段的限制。</w:t>
      </w:r>
      <w:r w:rsidR="00F54EEF">
        <w:rPr>
          <w:rFonts w:hint="eastAsia"/>
        </w:rPr>
        <w:t>让我们</w:t>
      </w:r>
      <w:r w:rsidR="00562D59">
        <w:rPr>
          <w:rFonts w:hint="eastAsia"/>
        </w:rPr>
        <w:t>用一个简单的例子来演示如何以编程方式构建数据结构</w:t>
      </w:r>
      <w:r w:rsidR="009A6713">
        <w:rPr>
          <w:rFonts w:hint="eastAsia"/>
        </w:rPr>
        <w:t>，</w:t>
      </w:r>
      <w:r>
        <w:rPr>
          <w:rFonts w:hint="eastAsia"/>
        </w:rPr>
        <w:t>以下是将用于创建</w:t>
      </w:r>
      <w:r w:rsidR="0077773F">
        <w:rPr>
          <w:rFonts w:hint="eastAsia"/>
        </w:rPr>
        <w:t>DataFrame</w:t>
      </w:r>
      <w:r>
        <w:rPr>
          <w:rFonts w:hint="eastAsia"/>
        </w:rPr>
        <w:t>的示例数据</w:t>
      </w:r>
      <w:r w:rsidR="009A6713">
        <w:rPr>
          <w:rFonts w:hint="eastAsia"/>
        </w:rPr>
        <w:t>：</w:t>
      </w:r>
    </w:p>
    <w:p w14:paraId="2EE94674" w14:textId="77777777" w:rsidR="009A6713" w:rsidRDefault="009A6713" w:rsidP="009A6713">
      <w:pPr>
        <w:pStyle w:val="a7"/>
      </w:pPr>
      <w:proofErr w:type="gramStart"/>
      <w:r>
        <w:t>150599321,Thursday</w:t>
      </w:r>
      <w:proofErr w:type="gramEnd"/>
      <w:r>
        <w:t>,7/9/15,23:45,CENTRAL</w:t>
      </w:r>
    </w:p>
    <w:p w14:paraId="46409680" w14:textId="77777777" w:rsidR="009A6713" w:rsidRDefault="009A6713" w:rsidP="009A6713">
      <w:pPr>
        <w:pStyle w:val="a7"/>
      </w:pPr>
      <w:proofErr w:type="gramStart"/>
      <w:r>
        <w:t>156168837,Thursday</w:t>
      </w:r>
      <w:proofErr w:type="gramEnd"/>
      <w:r>
        <w:t>,7/9/15,23:45,CENTRAL</w:t>
      </w:r>
    </w:p>
    <w:p w14:paraId="36DA757B" w14:textId="77777777" w:rsidR="009A6713" w:rsidRDefault="009A6713" w:rsidP="009A6713">
      <w:pPr>
        <w:pStyle w:val="a7"/>
      </w:pPr>
      <w:proofErr w:type="gramStart"/>
      <w:r>
        <w:t>150599321,Thursday</w:t>
      </w:r>
      <w:proofErr w:type="gramEnd"/>
      <w:r>
        <w:t>,7/9/15,23:45,CENTRAL</w:t>
      </w:r>
    </w:p>
    <w:p w14:paraId="0025E7B3" w14:textId="718CD295" w:rsidR="00034355" w:rsidRDefault="009A6713" w:rsidP="009A6713">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62</w:t>
      </w:r>
      <w:r w:rsidR="00814322">
        <w:fldChar w:fldCharType="end"/>
      </w:r>
    </w:p>
    <w:p w14:paraId="508331E7" w14:textId="0FA53CFA" w:rsidR="0092607D" w:rsidRDefault="000629A6" w:rsidP="0092607D">
      <w:pPr>
        <w:ind w:firstLine="420"/>
      </w:pPr>
      <w:r>
        <w:rPr>
          <w:rFonts w:hint="eastAsia"/>
        </w:rPr>
        <w:t>有一组用户只对</w:t>
      </w:r>
      <w:r w:rsidR="00422658">
        <w:rPr>
          <w:rFonts w:hint="eastAsia"/>
        </w:rPr>
        <w:t>上面</w:t>
      </w:r>
      <w:r>
        <w:rPr>
          <w:rFonts w:hint="eastAsia"/>
        </w:rPr>
        <w:t>第一，第三和最后</w:t>
      </w:r>
      <w:r w:rsidR="00422658">
        <w:rPr>
          <w:rFonts w:hint="eastAsia"/>
        </w:rPr>
        <w:t>一</w:t>
      </w:r>
      <w:r>
        <w:rPr>
          <w:rFonts w:hint="eastAsia"/>
        </w:rPr>
        <w:t>列的数据</w:t>
      </w:r>
      <w:r w:rsidR="0092607D">
        <w:rPr>
          <w:rFonts w:hint="eastAsia"/>
        </w:rPr>
        <w:t>感兴趣</w:t>
      </w:r>
      <w:r>
        <w:rPr>
          <w:rFonts w:hint="eastAsia"/>
        </w:rPr>
        <w:t>，分别为</w:t>
      </w:r>
      <w:r w:rsidR="0092607D">
        <w:rPr>
          <w:rFonts w:hint="eastAsia"/>
        </w:rPr>
        <w:t>事件</w:t>
      </w:r>
      <w:r>
        <w:rPr>
          <w:rFonts w:hint="eastAsia"/>
        </w:rPr>
        <w:t>编号、</w:t>
      </w:r>
      <w:r w:rsidR="0092607D">
        <w:rPr>
          <w:rFonts w:hint="eastAsia"/>
        </w:rPr>
        <w:t>事件日期和区域</w:t>
      </w:r>
      <w:r w:rsidR="009A6713">
        <w:rPr>
          <w:rFonts w:hint="eastAsia"/>
        </w:rPr>
        <w:t>，需要对这三个数据进行定义和提取。</w:t>
      </w:r>
    </w:p>
    <w:p w14:paraId="541E510B" w14:textId="42D74B15" w:rsidR="0092607D" w:rsidRDefault="0092607D" w:rsidP="0018798D">
      <w:pPr>
        <w:pStyle w:val="a6"/>
        <w:ind w:firstLine="420"/>
      </w:pPr>
      <w:r>
        <w:rPr>
          <w:rFonts w:hint="eastAsia"/>
        </w:rPr>
        <w:t>首先需要导入必要的类。</w:t>
      </w:r>
    </w:p>
    <w:p w14:paraId="160DF9F5" w14:textId="198CFA57" w:rsidR="00BC7D58" w:rsidRDefault="00BC7D58" w:rsidP="00BC7D58">
      <w:pPr>
        <w:pStyle w:val="a7"/>
      </w:pPr>
      <w:r>
        <w:t xml:space="preserve">scala&gt; import </w:t>
      </w:r>
      <w:proofErr w:type="gramStart"/>
      <w:r>
        <w:t>org.apache.spark.sql.types</w:t>
      </w:r>
      <w:proofErr w:type="gramEnd"/>
      <w:r w:rsidR="004235A1">
        <w:rPr>
          <w:rFonts w:hint="eastAsia"/>
        </w:rPr>
        <w:t>._</w:t>
      </w:r>
    </w:p>
    <w:p w14:paraId="014584A6" w14:textId="2A9F233A" w:rsidR="0092607D" w:rsidRDefault="00BC7D58" w:rsidP="00BC7D58">
      <w:pPr>
        <w:pStyle w:val="a7"/>
      </w:pPr>
      <w:r>
        <w:t xml:space="preserve">import </w:t>
      </w:r>
      <w:proofErr w:type="gramStart"/>
      <w:r>
        <w:t>org.apache.spark.sql.types</w:t>
      </w:r>
      <w:proofErr w:type="gramEnd"/>
      <w:r w:rsidR="00380321">
        <w:rPr>
          <w:rFonts w:hint="eastAsia"/>
        </w:rPr>
        <w:t>._</w:t>
      </w:r>
    </w:p>
    <w:p w14:paraId="1FB9E4AE" w14:textId="439B9D25" w:rsidR="00034355" w:rsidRPr="00034355" w:rsidRDefault="00C62FB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63</w:t>
      </w:r>
      <w:r w:rsidR="00814322">
        <w:fldChar w:fldCharType="end"/>
      </w:r>
    </w:p>
    <w:p w14:paraId="77F785CD" w14:textId="2076A875" w:rsidR="000629A6" w:rsidRDefault="0092607D" w:rsidP="0018798D">
      <w:pPr>
        <w:pStyle w:val="a6"/>
        <w:ind w:firstLine="420"/>
      </w:pPr>
      <w:r>
        <w:rPr>
          <w:rFonts w:hint="eastAsia"/>
        </w:rPr>
        <w:t>创建</w:t>
      </w:r>
      <w:r>
        <w:rPr>
          <w:rFonts w:hint="eastAsia"/>
        </w:rPr>
        <w:t>Row RDD</w:t>
      </w:r>
    </w:p>
    <w:p w14:paraId="62FE7798" w14:textId="4B421941" w:rsidR="0092607D" w:rsidRDefault="0092607D" w:rsidP="000629A6">
      <w:pPr>
        <w:ind w:firstLine="420"/>
      </w:pPr>
      <w:r>
        <w:rPr>
          <w:rFonts w:hint="eastAsia"/>
        </w:rPr>
        <w:t>在此步骤中，将数据加载到</w:t>
      </w:r>
      <w:r>
        <w:rPr>
          <w:rFonts w:hint="eastAsia"/>
        </w:rPr>
        <w:t>RDD</w:t>
      </w:r>
      <w:r w:rsidR="00E64B50">
        <w:rPr>
          <w:rFonts w:hint="eastAsia"/>
        </w:rPr>
        <w:t>中，将</w:t>
      </w:r>
      <w:r w:rsidR="00E64B50">
        <w:rPr>
          <w:rFonts w:hint="eastAsia"/>
        </w:rPr>
        <w:t>map</w:t>
      </w:r>
      <w:r w:rsidR="00E64B50">
        <w:rPr>
          <w:rFonts w:hint="eastAsia"/>
        </w:rPr>
        <w:t>应用于空格分割，然后使用最后的</w:t>
      </w:r>
      <w:r w:rsidR="00E64B50">
        <w:rPr>
          <w:rFonts w:hint="eastAsia"/>
        </w:rPr>
        <w:t>map</w:t>
      </w:r>
      <w:r w:rsidR="00E64B50">
        <w:rPr>
          <w:rFonts w:hint="eastAsia"/>
        </w:rPr>
        <w:t>转换</w:t>
      </w:r>
      <w:r>
        <w:rPr>
          <w:rFonts w:hint="eastAsia"/>
        </w:rPr>
        <w:t>将该</w:t>
      </w:r>
      <w:r>
        <w:rPr>
          <w:rFonts w:hint="eastAsia"/>
        </w:rPr>
        <w:t>RDD</w:t>
      </w:r>
      <w:r w:rsidR="00E64B50">
        <w:rPr>
          <w:rFonts w:hint="eastAsia"/>
        </w:rPr>
        <w:t>转换为</w:t>
      </w:r>
      <w:r w:rsidR="00E64B50">
        <w:rPr>
          <w:rFonts w:hint="eastAsia"/>
        </w:rPr>
        <w:t xml:space="preserve">Row </w:t>
      </w:r>
      <w:r>
        <w:rPr>
          <w:rFonts w:hint="eastAsia"/>
        </w:rPr>
        <w:t>RDD</w:t>
      </w:r>
      <w:r>
        <w:rPr>
          <w:rFonts w:hint="eastAsia"/>
        </w:rPr>
        <w:t>。</w:t>
      </w:r>
    </w:p>
    <w:p w14:paraId="5D114D29" w14:textId="77777777" w:rsidR="00B465CC" w:rsidRDefault="00B465CC" w:rsidP="00B465CC">
      <w:pPr>
        <w:pStyle w:val="a7"/>
      </w:pPr>
      <w:r>
        <w:t xml:space="preserve">scala&gt; import </w:t>
      </w:r>
      <w:proofErr w:type="gramStart"/>
      <w:r>
        <w:t>org.apache.spark.sql.Row</w:t>
      </w:r>
      <w:proofErr w:type="gramEnd"/>
    </w:p>
    <w:p w14:paraId="7BC9FBB4" w14:textId="77777777" w:rsidR="00B465CC" w:rsidRDefault="00B465CC" w:rsidP="00B465CC">
      <w:pPr>
        <w:pStyle w:val="a7"/>
      </w:pPr>
      <w:r>
        <w:t xml:space="preserve">import </w:t>
      </w:r>
      <w:proofErr w:type="gramStart"/>
      <w:r>
        <w:t>org.apache.spark.sql.Row</w:t>
      </w:r>
      <w:proofErr w:type="gramEnd"/>
    </w:p>
    <w:p w14:paraId="0ECA121E" w14:textId="77777777" w:rsidR="00B465CC" w:rsidRDefault="00B465CC" w:rsidP="00B465CC">
      <w:pPr>
        <w:pStyle w:val="a7"/>
      </w:pPr>
    </w:p>
    <w:p w14:paraId="7925C7C3" w14:textId="77777777" w:rsidR="00B465CC" w:rsidRDefault="00B465CC" w:rsidP="00B465CC">
      <w:pPr>
        <w:pStyle w:val="a7"/>
      </w:pPr>
      <w:r>
        <w:t xml:space="preserve">scala&gt; val rowRDD = </w:t>
      </w:r>
      <w:proofErr w:type="gramStart"/>
      <w:r>
        <w:t>sc.textFile</w:t>
      </w:r>
      <w:proofErr w:type="gramEnd"/>
      <w:r>
        <w:t>("/data/sfpd.csv").map(x=&gt;x.split(",")).map(p=&gt;Row(p(0),p(2),p(4)))</w:t>
      </w:r>
    </w:p>
    <w:p w14:paraId="396D6CE4" w14:textId="77777777" w:rsidR="00B465CC" w:rsidRDefault="00B465CC" w:rsidP="00B465CC">
      <w:pPr>
        <w:pStyle w:val="a7"/>
      </w:pPr>
      <w:r>
        <w:t>rowRDD: org.apache.spark.rdd.RDD[</w:t>
      </w:r>
      <w:proofErr w:type="gramStart"/>
      <w:r>
        <w:t>org.apache.spark.sql.Row</w:t>
      </w:r>
      <w:proofErr w:type="gramEnd"/>
      <w:r>
        <w:t>] = MapPartitionsRDD[146] at map at &lt;console&gt;:29</w:t>
      </w:r>
    </w:p>
    <w:p w14:paraId="35F733C8" w14:textId="77777777" w:rsidR="00B465CC" w:rsidRDefault="00B465CC" w:rsidP="00B465CC">
      <w:pPr>
        <w:pStyle w:val="a7"/>
      </w:pPr>
    </w:p>
    <w:p w14:paraId="678A4809" w14:textId="77777777" w:rsidR="00B465CC" w:rsidRDefault="00B465CC" w:rsidP="00B465CC">
      <w:pPr>
        <w:pStyle w:val="a7"/>
      </w:pPr>
      <w:r>
        <w:t>scala&gt; rowRDD.first</w:t>
      </w:r>
    </w:p>
    <w:p w14:paraId="573EF143" w14:textId="3EFA6CF1" w:rsidR="0092607D" w:rsidRDefault="00B465CC" w:rsidP="00B465CC">
      <w:pPr>
        <w:pStyle w:val="a7"/>
      </w:pPr>
      <w:r>
        <w:t xml:space="preserve">res66: </w:t>
      </w:r>
      <w:proofErr w:type="gramStart"/>
      <w:r>
        <w:t>org.apache.spark.sql.Row</w:t>
      </w:r>
      <w:proofErr w:type="gramEnd"/>
      <w:r>
        <w:t xml:space="preserve"> = [150599321,POSSESSION_OF_BURGLARY_TOOLS,7/9/15]</w:t>
      </w:r>
    </w:p>
    <w:p w14:paraId="1F8EC9B7" w14:textId="7AAD1AD4" w:rsidR="00034355" w:rsidRPr="00034355" w:rsidRDefault="00C62FB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64</w:t>
      </w:r>
      <w:r w:rsidR="00814322">
        <w:fldChar w:fldCharType="end"/>
      </w:r>
    </w:p>
    <w:p w14:paraId="417C3A93" w14:textId="0D5BA4A7" w:rsidR="00AB1292" w:rsidRDefault="00AB1292" w:rsidP="0018798D">
      <w:pPr>
        <w:pStyle w:val="a6"/>
        <w:ind w:firstLine="420"/>
      </w:pPr>
      <w:r>
        <w:rPr>
          <w:rFonts w:hint="eastAsia"/>
        </w:rPr>
        <w:t>创建模式</w:t>
      </w:r>
    </w:p>
    <w:p w14:paraId="4822328C" w14:textId="460EFF3A" w:rsidR="0092607D" w:rsidRDefault="0092607D" w:rsidP="004352D5">
      <w:pPr>
        <w:ind w:firstLine="420"/>
      </w:pPr>
      <w:r>
        <w:rPr>
          <w:rFonts w:hint="eastAsia"/>
        </w:rPr>
        <w:t>StructType</w:t>
      </w:r>
      <w:r w:rsidR="0015280B">
        <w:rPr>
          <w:rFonts w:hint="eastAsia"/>
        </w:rPr>
        <w:t>对象定义了数据结构，</w:t>
      </w:r>
      <w:r>
        <w:rPr>
          <w:rFonts w:hint="eastAsia"/>
        </w:rPr>
        <w:t>需要一个</w:t>
      </w:r>
      <w:r>
        <w:rPr>
          <w:rFonts w:hint="eastAsia"/>
        </w:rPr>
        <w:t>StructField</w:t>
      </w:r>
      <w:r>
        <w:rPr>
          <w:rFonts w:hint="eastAsia"/>
        </w:rPr>
        <w:t>对象的数组。</w:t>
      </w:r>
      <w:r>
        <w:rPr>
          <w:rFonts w:hint="eastAsia"/>
        </w:rPr>
        <w:t>StructType</w:t>
      </w:r>
      <w:r w:rsidR="004352D5">
        <w:rPr>
          <w:rFonts w:hint="eastAsia"/>
        </w:rPr>
        <w:t>接受的参数为</w:t>
      </w:r>
      <w:r w:rsidR="0015280B">
        <w:rPr>
          <w:rFonts w:hint="eastAsia"/>
        </w:rPr>
        <w:t>(</w:t>
      </w:r>
      <w:r>
        <w:rPr>
          <w:rFonts w:hint="eastAsia"/>
        </w:rPr>
        <w:t>fields</w:t>
      </w:r>
      <w:r w:rsidR="00912226">
        <w:rPr>
          <w:rFonts w:hint="eastAsia"/>
        </w:rPr>
        <w:t>：</w:t>
      </w:r>
      <w:r>
        <w:rPr>
          <w:rFonts w:hint="eastAsia"/>
        </w:rPr>
        <w:t>Array [StructField]</w:t>
      </w:r>
      <w:r w:rsidR="0015280B">
        <w:rPr>
          <w:rFonts w:hint="eastAsia"/>
        </w:rPr>
        <w:t>)</w:t>
      </w:r>
      <w:r w:rsidR="004352D5">
        <w:rPr>
          <w:rFonts w:hint="eastAsia"/>
        </w:rPr>
        <w:t>；</w:t>
      </w:r>
      <w:r>
        <w:rPr>
          <w:rFonts w:hint="eastAsia"/>
        </w:rPr>
        <w:t>StructField</w:t>
      </w:r>
      <w:r w:rsidR="00E058F5">
        <w:rPr>
          <w:rFonts w:hint="eastAsia"/>
        </w:rPr>
        <w:t>采用以下参数</w:t>
      </w:r>
      <w:r w:rsidR="00F76BED" w:rsidRPr="00F76BED">
        <w:t>(name: String, dataType: DataType, nullable: Boolean = true</w:t>
      </w:r>
      <w:r w:rsidR="00F76BED">
        <w:rPr>
          <w:rFonts w:hint="eastAsia"/>
        </w:rPr>
        <w:t>)</w:t>
      </w:r>
      <w:r>
        <w:rPr>
          <w:rFonts w:hint="eastAsia"/>
        </w:rPr>
        <w:t>。</w:t>
      </w:r>
    </w:p>
    <w:p w14:paraId="445412FD" w14:textId="77777777" w:rsidR="00C65916" w:rsidRDefault="00C65916" w:rsidP="00C65916">
      <w:pPr>
        <w:pStyle w:val="a7"/>
      </w:pPr>
      <w:r>
        <w:t xml:space="preserve">scala&gt; val testsch = </w:t>
      </w:r>
      <w:proofErr w:type="gramStart"/>
      <w:r>
        <w:t>StructType(</w:t>
      </w:r>
      <w:proofErr w:type="gramEnd"/>
      <w:r>
        <w:t>Array(StructField("IncNum",StringType,nullable = true),StructField("Date",StringType,nullable = true),StructField("District",StringType,nullable = true)))</w:t>
      </w:r>
    </w:p>
    <w:p w14:paraId="62FA0464" w14:textId="68693F23" w:rsidR="0092607D" w:rsidRDefault="00C65916" w:rsidP="00C65916">
      <w:pPr>
        <w:pStyle w:val="a7"/>
      </w:pPr>
      <w:r>
        <w:t xml:space="preserve">testsch: </w:t>
      </w:r>
      <w:proofErr w:type="gramStart"/>
      <w:r>
        <w:t>org.apache.spark.sql.types</w:t>
      </w:r>
      <w:proofErr w:type="gramEnd"/>
      <w:r>
        <w:t xml:space="preserve">.StructType = StructType(StructField(IncNum,StringType,true), StructField(Date,StringType,true), </w:t>
      </w:r>
      <w:r>
        <w:lastRenderedPageBreak/>
        <w:t>StructField(District,StringType,true))</w:t>
      </w:r>
    </w:p>
    <w:p w14:paraId="7636EE6F" w14:textId="76CF932D" w:rsidR="00034355" w:rsidRPr="00034355" w:rsidRDefault="00C62FB2" w:rsidP="00C57168">
      <w:pPr>
        <w:pStyle w:val="Caption"/>
      </w:pPr>
      <w:bookmarkStart w:id="24" w:name="_Ref35554496"/>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65</w:t>
      </w:r>
      <w:r w:rsidR="00814322">
        <w:fldChar w:fldCharType="end"/>
      </w:r>
      <w:bookmarkEnd w:id="24"/>
    </w:p>
    <w:p w14:paraId="2C8760DF" w14:textId="78717501" w:rsidR="0092607D" w:rsidRDefault="0092607D" w:rsidP="0092607D">
      <w:pPr>
        <w:ind w:firstLine="420"/>
      </w:pPr>
      <w:r>
        <w:rPr>
          <w:rFonts w:hint="eastAsia"/>
        </w:rPr>
        <w:t>在</w:t>
      </w:r>
      <w:r w:rsidR="00B26E63">
        <w:fldChar w:fldCharType="begin"/>
      </w:r>
      <w:r w:rsidR="00B26E63">
        <w:instrText xml:space="preserve"> </w:instrText>
      </w:r>
      <w:r w:rsidR="00B26E63">
        <w:rPr>
          <w:rFonts w:hint="eastAsia"/>
        </w:rPr>
        <w:instrText>REF _Ref35554496 \h</w:instrText>
      </w:r>
      <w:r w:rsidR="00B26E63">
        <w:instrText xml:space="preserve"> </w:instrText>
      </w:r>
      <w:r w:rsidR="00B26E63">
        <w:fldChar w:fldCharType="separate"/>
      </w:r>
      <w:r w:rsidR="00B26E63">
        <w:rPr>
          <w:rFonts w:hint="eastAsia"/>
        </w:rPr>
        <w:t>代码</w:t>
      </w:r>
      <w:r w:rsidR="00B26E63">
        <w:rPr>
          <w:rFonts w:hint="eastAsia"/>
        </w:rPr>
        <w:t xml:space="preserve"> </w:t>
      </w:r>
      <w:r w:rsidR="00B26E63">
        <w:rPr>
          <w:noProof/>
        </w:rPr>
        <w:t>4</w:t>
      </w:r>
      <w:r w:rsidR="00B26E63">
        <w:noBreakHyphen/>
      </w:r>
      <w:r w:rsidR="00B26E63">
        <w:rPr>
          <w:noProof/>
        </w:rPr>
        <w:t>65</w:t>
      </w:r>
      <w:r w:rsidR="00B26E63">
        <w:fldChar w:fldCharType="end"/>
      </w:r>
      <w:r>
        <w:rPr>
          <w:rFonts w:hint="eastAsia"/>
        </w:rPr>
        <w:t>中，正在构建一个名为</w:t>
      </w:r>
      <w:r>
        <w:rPr>
          <w:rFonts w:hint="eastAsia"/>
        </w:rPr>
        <w:t>testsch</w:t>
      </w:r>
      <w:r w:rsidR="00555113">
        <w:rPr>
          <w:rFonts w:hint="eastAsia"/>
        </w:rPr>
        <w:t>的数据结构，</w:t>
      </w:r>
      <w:r>
        <w:rPr>
          <w:rFonts w:hint="eastAsia"/>
        </w:rPr>
        <w:t>定义</w:t>
      </w:r>
      <w:r w:rsidR="004352D5">
        <w:rPr>
          <w:rFonts w:hint="eastAsia"/>
        </w:rPr>
        <w:t>了</w:t>
      </w:r>
      <w:r>
        <w:rPr>
          <w:rFonts w:hint="eastAsia"/>
        </w:rPr>
        <w:t>字段</w:t>
      </w:r>
      <w:r>
        <w:rPr>
          <w:rFonts w:hint="eastAsia"/>
        </w:rPr>
        <w:t>IncNum</w:t>
      </w:r>
      <w:r w:rsidR="004352D5">
        <w:rPr>
          <w:rFonts w:hint="eastAsia"/>
        </w:rPr>
        <w:t>、</w:t>
      </w:r>
      <w:r>
        <w:rPr>
          <w:rFonts w:hint="eastAsia"/>
        </w:rPr>
        <w:t>Date</w:t>
      </w:r>
      <w:r>
        <w:rPr>
          <w:rFonts w:hint="eastAsia"/>
        </w:rPr>
        <w:t>和</w:t>
      </w:r>
      <w:r>
        <w:rPr>
          <w:rFonts w:hint="eastAsia"/>
        </w:rPr>
        <w:t>District</w:t>
      </w:r>
      <w:r>
        <w:rPr>
          <w:rFonts w:hint="eastAsia"/>
        </w:rPr>
        <w:t>。这里的每个字段都是</w:t>
      </w:r>
      <w:r>
        <w:rPr>
          <w:rFonts w:hint="eastAsia"/>
        </w:rPr>
        <w:t>String</w:t>
      </w:r>
      <w:r w:rsidR="00847212">
        <w:t>(String</w:t>
      </w:r>
      <w:r>
        <w:rPr>
          <w:rFonts w:hint="eastAsia"/>
        </w:rPr>
        <w:t>Type</w:t>
      </w:r>
      <w:r w:rsidR="009245DC">
        <w:rPr>
          <w:rFonts w:hint="eastAsia"/>
        </w:rPr>
        <w:t>)</w:t>
      </w:r>
      <w:r>
        <w:rPr>
          <w:rFonts w:hint="eastAsia"/>
        </w:rPr>
        <w:t>，</w:t>
      </w:r>
      <w:r w:rsidR="004352D5">
        <w:rPr>
          <w:rFonts w:hint="eastAsia"/>
        </w:rPr>
        <w:t>都</w:t>
      </w:r>
      <w:r>
        <w:rPr>
          <w:rFonts w:hint="eastAsia"/>
        </w:rPr>
        <w:t>可以为</w:t>
      </w:r>
      <w:r>
        <w:rPr>
          <w:rFonts w:hint="eastAsia"/>
        </w:rPr>
        <w:t>null</w:t>
      </w:r>
      <w:r>
        <w:rPr>
          <w:rFonts w:hint="eastAsia"/>
        </w:rPr>
        <w:t>（</w:t>
      </w:r>
      <w:r>
        <w:rPr>
          <w:rFonts w:hint="eastAsia"/>
        </w:rPr>
        <w:t>nullable = true</w:t>
      </w:r>
      <w:r>
        <w:rPr>
          <w:rFonts w:hint="eastAsia"/>
        </w:rPr>
        <w:t>）。</w:t>
      </w:r>
    </w:p>
    <w:p w14:paraId="609C1E1B" w14:textId="7F1A5E3A" w:rsidR="0092607D" w:rsidRDefault="0092607D" w:rsidP="0018798D">
      <w:pPr>
        <w:pStyle w:val="a6"/>
        <w:ind w:firstLine="420"/>
      </w:pPr>
      <w:r>
        <w:rPr>
          <w:rFonts w:hint="eastAsia"/>
        </w:rPr>
        <w:t>创建</w:t>
      </w:r>
      <w:r w:rsidR="009245DC">
        <w:rPr>
          <w:rFonts w:hint="eastAsia"/>
        </w:rPr>
        <w:t>DataFrame</w:t>
      </w:r>
    </w:p>
    <w:p w14:paraId="36778DAE" w14:textId="77777777" w:rsidR="00C7419D" w:rsidRDefault="00C7419D" w:rsidP="00C7419D">
      <w:pPr>
        <w:pStyle w:val="a7"/>
      </w:pPr>
      <w:r>
        <w:t xml:space="preserve">scala&gt; val testDF = </w:t>
      </w:r>
      <w:proofErr w:type="gramStart"/>
      <w:r>
        <w:t>spark.createDataFrame</w:t>
      </w:r>
      <w:proofErr w:type="gramEnd"/>
      <w:r>
        <w:t>(rowRDD,testsch)</w:t>
      </w:r>
    </w:p>
    <w:p w14:paraId="238320F5" w14:textId="77777777" w:rsidR="00C7419D" w:rsidRDefault="00C7419D" w:rsidP="00C7419D">
      <w:pPr>
        <w:pStyle w:val="a7"/>
      </w:pPr>
      <w:r>
        <w:t xml:space="preserve">testDF: </w:t>
      </w:r>
      <w:proofErr w:type="gramStart"/>
      <w:r>
        <w:t>org.apache.spark.sql.DataFrame</w:t>
      </w:r>
      <w:proofErr w:type="gramEnd"/>
      <w:r>
        <w:t xml:space="preserve"> = [IncNum: string, Date: string ... 1 more field]</w:t>
      </w:r>
    </w:p>
    <w:p w14:paraId="78941B2F" w14:textId="77777777" w:rsidR="00C7419D" w:rsidRDefault="00C7419D" w:rsidP="00C7419D">
      <w:pPr>
        <w:pStyle w:val="a7"/>
      </w:pPr>
    </w:p>
    <w:p w14:paraId="64E3E584" w14:textId="77777777" w:rsidR="00C7419D" w:rsidRDefault="00C7419D" w:rsidP="00C7419D">
      <w:pPr>
        <w:pStyle w:val="a7"/>
      </w:pPr>
      <w:r>
        <w:t>scala&gt; testDF.show</w:t>
      </w:r>
    </w:p>
    <w:p w14:paraId="15E8D425" w14:textId="77777777" w:rsidR="00C7419D" w:rsidRDefault="00C7419D" w:rsidP="00C7419D">
      <w:pPr>
        <w:pStyle w:val="a7"/>
      </w:pPr>
      <w:r>
        <w:t>+---------+--------------------+--------+</w:t>
      </w:r>
    </w:p>
    <w:p w14:paraId="201F4518" w14:textId="77777777" w:rsidR="00C7419D" w:rsidRDefault="00C7419D" w:rsidP="00C7419D">
      <w:pPr>
        <w:pStyle w:val="a7"/>
      </w:pPr>
      <w:r>
        <w:t>|   IncNum|                Date|District|</w:t>
      </w:r>
    </w:p>
    <w:p w14:paraId="6AAA5F4A" w14:textId="77777777" w:rsidR="00C7419D" w:rsidRDefault="00C7419D" w:rsidP="00C7419D">
      <w:pPr>
        <w:pStyle w:val="a7"/>
      </w:pPr>
      <w:r>
        <w:t>+---------+--------------------+--------+</w:t>
      </w:r>
    </w:p>
    <w:p w14:paraId="25169537" w14:textId="77777777" w:rsidR="00C7419D" w:rsidRDefault="00C7419D" w:rsidP="00C7419D">
      <w:pPr>
        <w:pStyle w:val="a7"/>
      </w:pPr>
      <w:r>
        <w:t>|150599321|POSSESSION_OF_BUR.</w:t>
      </w:r>
      <w:proofErr w:type="gramStart"/>
      <w:r>
        <w:t>..|</w:t>
      </w:r>
      <w:proofErr w:type="gramEnd"/>
      <w:r>
        <w:t xml:space="preserve">  7/9/15|</w:t>
      </w:r>
    </w:p>
    <w:p w14:paraId="6E673811" w14:textId="77777777" w:rsidR="00C7419D" w:rsidRDefault="00C7419D" w:rsidP="00C7419D">
      <w:pPr>
        <w:pStyle w:val="a7"/>
      </w:pPr>
      <w:r>
        <w:t>|156168837|PETTY_THEFT_OF_PR.</w:t>
      </w:r>
      <w:proofErr w:type="gramStart"/>
      <w:r>
        <w:t>..|</w:t>
      </w:r>
      <w:proofErr w:type="gramEnd"/>
      <w:r>
        <w:t xml:space="preserve">  7/9/15|</w:t>
      </w:r>
    </w:p>
    <w:p w14:paraId="08DEE342" w14:textId="77777777" w:rsidR="00C7419D" w:rsidRDefault="00C7419D" w:rsidP="00C7419D">
      <w:pPr>
        <w:pStyle w:val="a7"/>
      </w:pPr>
      <w:r>
        <w:t>|150599321|DRIVERS_LICENSE/S.</w:t>
      </w:r>
      <w:proofErr w:type="gramStart"/>
      <w:r>
        <w:t>..|</w:t>
      </w:r>
      <w:proofErr w:type="gramEnd"/>
      <w:r>
        <w:t xml:space="preserve">  7/9/15|</w:t>
      </w:r>
    </w:p>
    <w:p w14:paraId="69C110D9" w14:textId="77777777" w:rsidR="00C7419D" w:rsidRDefault="00C7419D" w:rsidP="00C7419D">
      <w:pPr>
        <w:pStyle w:val="a7"/>
      </w:pPr>
      <w:r>
        <w:t>|150599224|DRIVERS_LICENSE/S.</w:t>
      </w:r>
      <w:proofErr w:type="gramStart"/>
      <w:r>
        <w:t>..|</w:t>
      </w:r>
      <w:proofErr w:type="gramEnd"/>
      <w:r>
        <w:t xml:space="preserve">  7/9/15|</w:t>
      </w:r>
    </w:p>
    <w:p w14:paraId="2EB045AD" w14:textId="77777777" w:rsidR="00C7419D" w:rsidRDefault="00C7419D" w:rsidP="00C7419D">
      <w:pPr>
        <w:pStyle w:val="a7"/>
      </w:pPr>
      <w:r>
        <w:t>|156169067|GRAND_THEFT_FROM_...</w:t>
      </w:r>
      <w:proofErr w:type="gramStart"/>
      <w:r>
        <w:t>|  7</w:t>
      </w:r>
      <w:proofErr w:type="gramEnd"/>
      <w:r>
        <w:t>/9/15|</w:t>
      </w:r>
    </w:p>
    <w:p w14:paraId="3B6DC674" w14:textId="77777777" w:rsidR="00C7419D" w:rsidRDefault="00C7419D" w:rsidP="00C7419D">
      <w:pPr>
        <w:pStyle w:val="a7"/>
      </w:pPr>
      <w:r>
        <w:t>|150599230|MALICIOUS_MISCHIE...</w:t>
      </w:r>
      <w:proofErr w:type="gramStart"/>
      <w:r>
        <w:t>|  7</w:t>
      </w:r>
      <w:proofErr w:type="gramEnd"/>
      <w:r>
        <w:t>/9/15|</w:t>
      </w:r>
    </w:p>
    <w:p w14:paraId="7D632A5A" w14:textId="77777777" w:rsidR="00C7419D" w:rsidRDefault="00C7419D" w:rsidP="00C7419D">
      <w:pPr>
        <w:pStyle w:val="a7"/>
      </w:pPr>
      <w:r>
        <w:t>|150599309|AGGRAVATED_ASSAUL...</w:t>
      </w:r>
      <w:proofErr w:type="gramStart"/>
      <w:r>
        <w:t>|  7</w:t>
      </w:r>
      <w:proofErr w:type="gramEnd"/>
      <w:r>
        <w:t>/9/15|</w:t>
      </w:r>
    </w:p>
    <w:p w14:paraId="605CB335" w14:textId="77777777" w:rsidR="00C7419D" w:rsidRDefault="00C7419D" w:rsidP="00C7419D">
      <w:pPr>
        <w:pStyle w:val="a7"/>
      </w:pPr>
      <w:r>
        <w:t>|150599133|DRIVERS_LICENSE/S.</w:t>
      </w:r>
      <w:proofErr w:type="gramStart"/>
      <w:r>
        <w:t>..|</w:t>
      </w:r>
      <w:proofErr w:type="gramEnd"/>
      <w:r>
        <w:t xml:space="preserve">  7/9/15|</w:t>
      </w:r>
    </w:p>
    <w:p w14:paraId="5F53E37A" w14:textId="77777777" w:rsidR="00C7419D" w:rsidRDefault="00C7419D" w:rsidP="00C7419D">
      <w:pPr>
        <w:pStyle w:val="a7"/>
      </w:pPr>
      <w:r>
        <w:t>|150604629|GRAND_THEFT_FROM_...</w:t>
      </w:r>
      <w:proofErr w:type="gramStart"/>
      <w:r>
        <w:t>|  7</w:t>
      </w:r>
      <w:proofErr w:type="gramEnd"/>
      <w:r>
        <w:t>/9/15|</w:t>
      </w:r>
    </w:p>
    <w:p w14:paraId="304A9663" w14:textId="77777777" w:rsidR="00C7419D" w:rsidRDefault="00C7419D" w:rsidP="00C7419D">
      <w:pPr>
        <w:pStyle w:val="a7"/>
      </w:pPr>
      <w:r>
        <w:t>|150604629|             BATTERY</w:t>
      </w:r>
      <w:proofErr w:type="gramStart"/>
      <w:r>
        <w:t>|  7</w:t>
      </w:r>
      <w:proofErr w:type="gramEnd"/>
      <w:r>
        <w:t>/9/15|</w:t>
      </w:r>
    </w:p>
    <w:p w14:paraId="3878305A" w14:textId="77777777" w:rsidR="00C7419D" w:rsidRDefault="00C7419D" w:rsidP="00C7419D">
      <w:pPr>
        <w:pStyle w:val="a7"/>
      </w:pPr>
      <w:r>
        <w:t>|150599177|PROPERTY_FOR_IDEN...</w:t>
      </w:r>
      <w:proofErr w:type="gramStart"/>
      <w:r>
        <w:t>|  7</w:t>
      </w:r>
      <w:proofErr w:type="gramEnd"/>
      <w:r>
        <w:t>/9/15|</w:t>
      </w:r>
    </w:p>
    <w:p w14:paraId="75E3C51C" w14:textId="77777777" w:rsidR="00C7419D" w:rsidRDefault="00C7419D" w:rsidP="00C7419D">
      <w:pPr>
        <w:pStyle w:val="a7"/>
      </w:pPr>
      <w:r>
        <w:t>|150599177|DRIVERS_LICENSE/S.</w:t>
      </w:r>
      <w:proofErr w:type="gramStart"/>
      <w:r>
        <w:t>..|</w:t>
      </w:r>
      <w:proofErr w:type="gramEnd"/>
      <w:r>
        <w:t xml:space="preserve">  7/9/15|</w:t>
      </w:r>
    </w:p>
    <w:p w14:paraId="3E0DA9E6" w14:textId="77777777" w:rsidR="00C7419D" w:rsidRDefault="00C7419D" w:rsidP="00C7419D">
      <w:pPr>
        <w:pStyle w:val="a7"/>
      </w:pPr>
      <w:r>
        <w:t>|150599155|BATTERY/FORMER_SP.</w:t>
      </w:r>
      <w:proofErr w:type="gramStart"/>
      <w:r>
        <w:t>..|</w:t>
      </w:r>
      <w:proofErr w:type="gramEnd"/>
      <w:r>
        <w:t xml:space="preserve">  7/9/15|</w:t>
      </w:r>
    </w:p>
    <w:p w14:paraId="2D3BB798" w14:textId="77777777" w:rsidR="00C7419D" w:rsidRDefault="00C7419D" w:rsidP="00C7419D">
      <w:pPr>
        <w:pStyle w:val="a7"/>
      </w:pPr>
      <w:r>
        <w:t>|150599092|DRIVERS_LICENSE/S.</w:t>
      </w:r>
      <w:proofErr w:type="gramStart"/>
      <w:r>
        <w:t>..|</w:t>
      </w:r>
      <w:proofErr w:type="gramEnd"/>
      <w:r>
        <w:t xml:space="preserve">  7/9/15|</w:t>
      </w:r>
    </w:p>
    <w:p w14:paraId="66FF104B" w14:textId="77777777" w:rsidR="00C7419D" w:rsidRDefault="00C7419D" w:rsidP="00C7419D">
      <w:pPr>
        <w:pStyle w:val="a7"/>
      </w:pPr>
      <w:r>
        <w:t>|150599183|VIOLATION_OF_REST...</w:t>
      </w:r>
      <w:proofErr w:type="gramStart"/>
      <w:r>
        <w:t>|  7</w:t>
      </w:r>
      <w:proofErr w:type="gramEnd"/>
      <w:r>
        <w:t>/9/15|</w:t>
      </w:r>
    </w:p>
    <w:p w14:paraId="6220F16C" w14:textId="77777777" w:rsidR="00C7419D" w:rsidRDefault="00C7419D" w:rsidP="00C7419D">
      <w:pPr>
        <w:pStyle w:val="a7"/>
      </w:pPr>
      <w:r>
        <w:t>|150599183|   DOMESTIC_VIOLENCE</w:t>
      </w:r>
      <w:proofErr w:type="gramStart"/>
      <w:r>
        <w:t>|  7</w:t>
      </w:r>
      <w:proofErr w:type="gramEnd"/>
      <w:r>
        <w:t>/9/15|</w:t>
      </w:r>
    </w:p>
    <w:p w14:paraId="24DAB6D2" w14:textId="77777777" w:rsidR="00C7419D" w:rsidRDefault="00C7419D" w:rsidP="00C7419D">
      <w:pPr>
        <w:pStyle w:val="a7"/>
      </w:pPr>
      <w:r>
        <w:t>|150599183|             BATTERY</w:t>
      </w:r>
      <w:proofErr w:type="gramStart"/>
      <w:r>
        <w:t>|  7</w:t>
      </w:r>
      <w:proofErr w:type="gramEnd"/>
      <w:r>
        <w:t>/9/15|</w:t>
      </w:r>
    </w:p>
    <w:p w14:paraId="75A4500E" w14:textId="77777777" w:rsidR="00C7419D" w:rsidRDefault="00C7419D" w:rsidP="00C7419D">
      <w:pPr>
        <w:pStyle w:val="a7"/>
      </w:pPr>
      <w:r>
        <w:t>|150599246|CHILD_ABUSE</w:t>
      </w:r>
      <w:proofErr w:type="gramStart"/>
      <w:r>
        <w:t>_(</w:t>
      </w:r>
      <w:proofErr w:type="gramEnd"/>
      <w:r>
        <w:t>PHYS...|  7/9/15|</w:t>
      </w:r>
    </w:p>
    <w:p w14:paraId="3BA02B03" w14:textId="77777777" w:rsidR="00C7419D" w:rsidRDefault="00C7419D" w:rsidP="00C7419D">
      <w:pPr>
        <w:pStyle w:val="a7"/>
      </w:pPr>
      <w:r>
        <w:t>|150599246|      WARRANT_ARREST</w:t>
      </w:r>
      <w:proofErr w:type="gramStart"/>
      <w:r>
        <w:t>|  7</w:t>
      </w:r>
      <w:proofErr w:type="gramEnd"/>
      <w:r>
        <w:t>/9/15|</w:t>
      </w:r>
    </w:p>
    <w:p w14:paraId="0A9EEABC" w14:textId="77777777" w:rsidR="00C7419D" w:rsidRDefault="00C7419D" w:rsidP="00C7419D">
      <w:pPr>
        <w:pStyle w:val="a7"/>
      </w:pPr>
      <w:r>
        <w:t>|150599246|ENROUTE_TO_OUTSID...</w:t>
      </w:r>
      <w:proofErr w:type="gramStart"/>
      <w:r>
        <w:t>|  7</w:t>
      </w:r>
      <w:proofErr w:type="gramEnd"/>
      <w:r>
        <w:t>/9/15|</w:t>
      </w:r>
    </w:p>
    <w:p w14:paraId="0D9FDD35" w14:textId="77777777" w:rsidR="00C7419D" w:rsidRDefault="00C7419D" w:rsidP="00C7419D">
      <w:pPr>
        <w:pStyle w:val="a7"/>
      </w:pPr>
      <w:r>
        <w:t>+---------+--------------------+--------+</w:t>
      </w:r>
    </w:p>
    <w:p w14:paraId="603BDC81" w14:textId="48F5E27D" w:rsidR="0092607D" w:rsidRDefault="00C7419D" w:rsidP="00C7419D">
      <w:pPr>
        <w:pStyle w:val="a7"/>
      </w:pPr>
      <w:r>
        <w:t>only showing top 20 rows</w:t>
      </w:r>
    </w:p>
    <w:p w14:paraId="54A55D6D" w14:textId="26B29880" w:rsidR="00034355" w:rsidRPr="00034355" w:rsidRDefault="00C62FB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66</w:t>
      </w:r>
      <w:r w:rsidR="00814322">
        <w:fldChar w:fldCharType="end"/>
      </w:r>
    </w:p>
    <w:p w14:paraId="738733E0" w14:textId="58D84EB6" w:rsidR="0092607D" w:rsidRDefault="0028147F" w:rsidP="0092607D">
      <w:pPr>
        <w:ind w:firstLine="420"/>
      </w:pPr>
      <w:r>
        <w:rPr>
          <w:rFonts w:hint="eastAsia"/>
        </w:rPr>
        <w:t>通过将数据结构</w:t>
      </w:r>
      <w:r w:rsidR="007A560A">
        <w:t>testsch</w:t>
      </w:r>
      <w:r w:rsidR="0092607D">
        <w:rPr>
          <w:rFonts w:hint="eastAsia"/>
        </w:rPr>
        <w:t>应用于</w:t>
      </w:r>
      <w:r>
        <w:rPr>
          <w:rFonts w:hint="eastAsia"/>
        </w:rPr>
        <w:t>包含</w:t>
      </w:r>
      <w:r>
        <w:rPr>
          <w:rFonts w:hint="eastAsia"/>
        </w:rPr>
        <w:t>Row</w:t>
      </w:r>
      <w:r>
        <w:rPr>
          <w:rFonts w:hint="eastAsia"/>
        </w:rPr>
        <w:t>对象的</w:t>
      </w:r>
      <w:r w:rsidR="0092607D">
        <w:rPr>
          <w:rFonts w:hint="eastAsia"/>
        </w:rPr>
        <w:t>RDD</w:t>
      </w:r>
      <w:r w:rsidR="007A560A">
        <w:rPr>
          <w:rFonts w:hint="eastAsia"/>
        </w:rPr>
        <w:t>中</w:t>
      </w:r>
      <w:r w:rsidR="0092607D">
        <w:rPr>
          <w:rFonts w:hint="eastAsia"/>
        </w:rPr>
        <w:t>，从而创建</w:t>
      </w:r>
      <w:r>
        <w:rPr>
          <w:rFonts w:hint="eastAsia"/>
        </w:rPr>
        <w:t>DataFrame</w:t>
      </w:r>
      <w:r w:rsidR="0092607D">
        <w:rPr>
          <w:rFonts w:hint="eastAsia"/>
        </w:rPr>
        <w:t>。创建</w:t>
      </w:r>
      <w:r>
        <w:rPr>
          <w:rFonts w:hint="eastAsia"/>
        </w:rPr>
        <w:t>DataFrame</w:t>
      </w:r>
      <w:r w:rsidR="009B244C">
        <w:rPr>
          <w:rFonts w:hint="eastAsia"/>
        </w:rPr>
        <w:t>后，可以将其注册为临时视图</w:t>
      </w:r>
      <w:r w:rsidR="0092607D">
        <w:rPr>
          <w:rFonts w:hint="eastAsia"/>
        </w:rPr>
        <w:t>，并且可以使用</w:t>
      </w:r>
      <w:r w:rsidR="0092607D">
        <w:rPr>
          <w:rFonts w:hint="eastAsia"/>
        </w:rPr>
        <w:t>SQ</w:t>
      </w:r>
      <w:r w:rsidR="00040DFF">
        <w:rPr>
          <w:rFonts w:hint="eastAsia"/>
        </w:rPr>
        <w:t>L</w:t>
      </w:r>
      <w:r w:rsidR="002C5201">
        <w:rPr>
          <w:rFonts w:hint="eastAsia"/>
        </w:rPr>
        <w:t>语句</w:t>
      </w:r>
      <w:r w:rsidR="00040DFF">
        <w:rPr>
          <w:rFonts w:hint="eastAsia"/>
        </w:rPr>
        <w:t>查询</w:t>
      </w:r>
      <w:r w:rsidR="0092607D">
        <w:rPr>
          <w:rFonts w:hint="eastAsia"/>
        </w:rPr>
        <w:t>，如下所示。</w:t>
      </w:r>
    </w:p>
    <w:p w14:paraId="2ADA01FE" w14:textId="77777777" w:rsidR="0056517C" w:rsidRDefault="0056517C" w:rsidP="0056517C">
      <w:pPr>
        <w:pStyle w:val="a7"/>
      </w:pPr>
      <w:r>
        <w:t>scala&gt; testDF.createOrReplaceTempView("test")</w:t>
      </w:r>
    </w:p>
    <w:p w14:paraId="0CF94845" w14:textId="77777777" w:rsidR="0056517C" w:rsidRDefault="0056517C" w:rsidP="0056517C">
      <w:pPr>
        <w:pStyle w:val="a7"/>
        <w:ind w:firstLineChars="0" w:firstLine="0"/>
      </w:pPr>
    </w:p>
    <w:p w14:paraId="52563949" w14:textId="77777777" w:rsidR="0056517C" w:rsidRDefault="0056517C" w:rsidP="0056517C">
      <w:pPr>
        <w:pStyle w:val="a7"/>
      </w:pPr>
      <w:r>
        <w:t xml:space="preserve">scala&gt; val incs = </w:t>
      </w:r>
      <w:proofErr w:type="gramStart"/>
      <w:r>
        <w:t>sql(</w:t>
      </w:r>
      <w:proofErr w:type="gramEnd"/>
      <w:r>
        <w:t>"SELECT * FROM test")</w:t>
      </w:r>
    </w:p>
    <w:p w14:paraId="50E08487" w14:textId="77777777" w:rsidR="0056517C" w:rsidRDefault="0056517C" w:rsidP="0056517C">
      <w:pPr>
        <w:pStyle w:val="a7"/>
      </w:pPr>
      <w:r>
        <w:t>20/03/20 01:22:49 WARN ObjectStore: Failed to get database global_temp, returning NoSuchObjectException</w:t>
      </w:r>
    </w:p>
    <w:p w14:paraId="5049152B" w14:textId="77777777" w:rsidR="0056517C" w:rsidRDefault="0056517C" w:rsidP="0056517C">
      <w:pPr>
        <w:pStyle w:val="a7"/>
      </w:pPr>
      <w:r>
        <w:t xml:space="preserve">incs: </w:t>
      </w:r>
      <w:proofErr w:type="gramStart"/>
      <w:r>
        <w:t>org.apache.spark.sql.DataFrame</w:t>
      </w:r>
      <w:proofErr w:type="gramEnd"/>
      <w:r>
        <w:t xml:space="preserve"> = [IncNum: string, Date: string ... 1 more field]</w:t>
      </w:r>
    </w:p>
    <w:p w14:paraId="1EE71CB6" w14:textId="77777777" w:rsidR="0056517C" w:rsidRDefault="0056517C" w:rsidP="0056517C">
      <w:pPr>
        <w:pStyle w:val="a7"/>
        <w:ind w:firstLineChars="0" w:firstLine="0"/>
      </w:pPr>
    </w:p>
    <w:p w14:paraId="23452A17" w14:textId="77777777" w:rsidR="0056517C" w:rsidRDefault="0056517C" w:rsidP="0056517C">
      <w:pPr>
        <w:pStyle w:val="a7"/>
      </w:pPr>
      <w:r>
        <w:t xml:space="preserve">scala&gt; </w:t>
      </w:r>
      <w:proofErr w:type="gramStart"/>
      <w:r>
        <w:t>incs.show</w:t>
      </w:r>
      <w:proofErr w:type="gramEnd"/>
      <w:r>
        <w:t>(2)</w:t>
      </w:r>
    </w:p>
    <w:p w14:paraId="2F6C8222" w14:textId="77777777" w:rsidR="0056517C" w:rsidRDefault="0056517C" w:rsidP="0056517C">
      <w:pPr>
        <w:pStyle w:val="a7"/>
      </w:pPr>
      <w:r>
        <w:t>+---------+--------------------+--------+</w:t>
      </w:r>
    </w:p>
    <w:p w14:paraId="70C91AA8" w14:textId="77777777" w:rsidR="0056517C" w:rsidRDefault="0056517C" w:rsidP="0056517C">
      <w:pPr>
        <w:pStyle w:val="a7"/>
      </w:pPr>
      <w:r>
        <w:t>|   IncNum|                Date|District|</w:t>
      </w:r>
    </w:p>
    <w:p w14:paraId="6E1083BB" w14:textId="77777777" w:rsidR="0056517C" w:rsidRDefault="0056517C" w:rsidP="0056517C">
      <w:pPr>
        <w:pStyle w:val="a7"/>
      </w:pPr>
      <w:r>
        <w:t>+---------+--------------------+--------+</w:t>
      </w:r>
    </w:p>
    <w:p w14:paraId="0A9AA1EF" w14:textId="77777777" w:rsidR="0056517C" w:rsidRDefault="0056517C" w:rsidP="0056517C">
      <w:pPr>
        <w:pStyle w:val="a7"/>
      </w:pPr>
      <w:r>
        <w:t>|150599321|POSSESSION_OF_BUR.</w:t>
      </w:r>
      <w:proofErr w:type="gramStart"/>
      <w:r>
        <w:t>..|</w:t>
      </w:r>
      <w:proofErr w:type="gramEnd"/>
      <w:r>
        <w:t xml:space="preserve">  7/9/15|</w:t>
      </w:r>
    </w:p>
    <w:p w14:paraId="6943112F" w14:textId="77777777" w:rsidR="0056517C" w:rsidRDefault="0056517C" w:rsidP="0056517C">
      <w:pPr>
        <w:pStyle w:val="a7"/>
      </w:pPr>
      <w:r>
        <w:t>|156168837|PETTY_THEFT_OF_PR.</w:t>
      </w:r>
      <w:proofErr w:type="gramStart"/>
      <w:r>
        <w:t>..|</w:t>
      </w:r>
      <w:proofErr w:type="gramEnd"/>
      <w:r>
        <w:t xml:space="preserve">  7/9/15|</w:t>
      </w:r>
    </w:p>
    <w:p w14:paraId="4CF71D3A" w14:textId="77777777" w:rsidR="0056517C" w:rsidRDefault="0056517C" w:rsidP="0056517C">
      <w:pPr>
        <w:pStyle w:val="a7"/>
      </w:pPr>
      <w:r>
        <w:t>+---------+--------------------+--------+</w:t>
      </w:r>
    </w:p>
    <w:p w14:paraId="7656639D" w14:textId="3F291C27" w:rsidR="0092607D" w:rsidRDefault="0056517C" w:rsidP="0056517C">
      <w:pPr>
        <w:pStyle w:val="a7"/>
      </w:pPr>
      <w:r>
        <w:lastRenderedPageBreak/>
        <w:t>only showing top 2 rows</w:t>
      </w:r>
    </w:p>
    <w:p w14:paraId="42CD290A" w14:textId="0F41CE68" w:rsidR="00034355" w:rsidRPr="00C62FB2" w:rsidRDefault="00C62FB2"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67</w:t>
      </w:r>
      <w:r w:rsidR="00814322">
        <w:fldChar w:fldCharType="end"/>
      </w:r>
    </w:p>
    <w:p w14:paraId="771B5B13" w14:textId="59090DF7" w:rsidR="00DF312A" w:rsidRDefault="000A44FC" w:rsidP="005904F4">
      <w:pPr>
        <w:pStyle w:val="Heading3"/>
      </w:pPr>
      <w:r>
        <w:rPr>
          <w:rFonts w:hint="eastAsia"/>
        </w:rPr>
        <w:t>操作</w:t>
      </w:r>
      <w:r w:rsidR="00D96C04">
        <w:t>DataFrame</w:t>
      </w:r>
    </w:p>
    <w:p w14:paraId="66D4786B" w14:textId="43920BF9" w:rsidR="002A52C1" w:rsidRDefault="002A52C1" w:rsidP="002A52C1">
      <w:pPr>
        <w:ind w:firstLine="420"/>
      </w:pPr>
      <w:r>
        <w:rPr>
          <w:rFonts w:hint="eastAsia"/>
        </w:rPr>
        <w:t>在本节中，将使用</w:t>
      </w:r>
      <w:r w:rsidR="0077773F">
        <w:rPr>
          <w:rFonts w:hint="eastAsia"/>
        </w:rPr>
        <w:t>DataFrame</w:t>
      </w:r>
      <w:r w:rsidR="00C40837">
        <w:rPr>
          <w:rFonts w:hint="eastAsia"/>
        </w:rPr>
        <w:t>函数</w:t>
      </w:r>
      <w:r>
        <w:rPr>
          <w:rFonts w:hint="eastAsia"/>
        </w:rPr>
        <w:t>和</w:t>
      </w:r>
      <w:r>
        <w:rPr>
          <w:rFonts w:hint="eastAsia"/>
        </w:rPr>
        <w:t>SQL</w:t>
      </w:r>
      <w:r w:rsidR="00A55F39">
        <w:rPr>
          <w:rFonts w:hint="eastAsia"/>
        </w:rPr>
        <w:t>来分析</w:t>
      </w:r>
      <w:r w:rsidR="00C40837">
        <w:rPr>
          <w:rFonts w:hint="eastAsia"/>
        </w:rPr>
        <w:t>DataFrame</w:t>
      </w:r>
      <w:r w:rsidR="003E5DBE">
        <w:rPr>
          <w:rFonts w:hint="eastAsia"/>
        </w:rPr>
        <w:t>中的数据，</w:t>
      </w:r>
      <w:r>
        <w:rPr>
          <w:rFonts w:hint="eastAsia"/>
        </w:rPr>
        <w:t>以下</w:t>
      </w:r>
      <w:r w:rsidR="003E5DBE">
        <w:rPr>
          <w:rFonts w:hint="eastAsia"/>
        </w:rPr>
        <w:t>列出了一些我们希望从实例</w:t>
      </w:r>
      <w:r>
        <w:rPr>
          <w:rFonts w:hint="eastAsia"/>
        </w:rPr>
        <w:t>数据</w:t>
      </w:r>
      <w:r w:rsidR="003E5DBE">
        <w:rPr>
          <w:rFonts w:hint="eastAsia"/>
        </w:rPr>
        <w:t>中找到答案</w:t>
      </w:r>
      <w:r>
        <w:rPr>
          <w:rFonts w:hint="eastAsia"/>
        </w:rPr>
        <w:t>。</w:t>
      </w:r>
    </w:p>
    <w:p w14:paraId="0A114E90" w14:textId="1C581E9C" w:rsidR="00D031DF" w:rsidRDefault="00015A28" w:rsidP="004F2358">
      <w:pPr>
        <w:pStyle w:val="a1"/>
        <w:spacing w:before="156"/>
        <w:ind w:firstLine="420"/>
      </w:pPr>
      <w:r>
        <w:rPr>
          <w:rFonts w:hint="eastAsia"/>
        </w:rPr>
        <w:t>5</w:t>
      </w:r>
      <w:r w:rsidR="003E5DBE">
        <w:rPr>
          <w:rFonts w:hint="eastAsia"/>
        </w:rPr>
        <w:t>个发生报案最多的区域</w:t>
      </w:r>
      <w:r w:rsidR="00780A33">
        <w:rPr>
          <w:rFonts w:hint="eastAsia"/>
        </w:rPr>
        <w:t>是什么</w:t>
      </w:r>
      <w:r>
        <w:rPr>
          <w:rFonts w:hint="eastAsia"/>
        </w:rPr>
        <w:t>？</w:t>
      </w:r>
    </w:p>
    <w:p w14:paraId="255B0479" w14:textId="7B9B06F5" w:rsidR="00015A28" w:rsidRDefault="00015A28" w:rsidP="004F2358">
      <w:pPr>
        <w:pStyle w:val="a1"/>
        <w:spacing w:before="156"/>
        <w:ind w:firstLine="420"/>
      </w:pPr>
      <w:r>
        <w:rPr>
          <w:rFonts w:hint="eastAsia"/>
        </w:rPr>
        <w:t>5</w:t>
      </w:r>
      <w:r w:rsidR="003E5DBE">
        <w:rPr>
          <w:rFonts w:hint="eastAsia"/>
        </w:rPr>
        <w:t>个发生报案</w:t>
      </w:r>
      <w:r>
        <w:rPr>
          <w:rFonts w:hint="eastAsia"/>
        </w:rPr>
        <w:t>最多的街区</w:t>
      </w:r>
      <w:r w:rsidR="00780A33">
        <w:rPr>
          <w:rFonts w:hint="eastAsia"/>
        </w:rPr>
        <w:t>是什么</w:t>
      </w:r>
      <w:r>
        <w:rPr>
          <w:rFonts w:hint="eastAsia"/>
        </w:rPr>
        <w:t>？</w:t>
      </w:r>
    </w:p>
    <w:p w14:paraId="0853CFAB" w14:textId="298988F6" w:rsidR="00015A28" w:rsidRDefault="00015A28" w:rsidP="004F2358">
      <w:pPr>
        <w:pStyle w:val="a1"/>
        <w:spacing w:before="156"/>
        <w:ind w:firstLine="420"/>
      </w:pPr>
      <w:r>
        <w:rPr>
          <w:rFonts w:hint="eastAsia"/>
        </w:rPr>
        <w:t>前</w:t>
      </w:r>
      <w:r>
        <w:rPr>
          <w:rFonts w:hint="eastAsia"/>
        </w:rPr>
        <w:t>10</w:t>
      </w:r>
      <w:r>
        <w:rPr>
          <w:rFonts w:hint="eastAsia"/>
        </w:rPr>
        <w:t>个</w:t>
      </w:r>
      <w:r w:rsidR="003E5DBE">
        <w:rPr>
          <w:rFonts w:hint="eastAsia"/>
        </w:rPr>
        <w:t>报案</w:t>
      </w:r>
      <w:r>
        <w:rPr>
          <w:rFonts w:hint="eastAsia"/>
        </w:rPr>
        <w:t>解决方式</w:t>
      </w:r>
      <w:r w:rsidR="00780A33">
        <w:rPr>
          <w:rFonts w:hint="eastAsia"/>
        </w:rPr>
        <w:t>是什么</w:t>
      </w:r>
      <w:r>
        <w:rPr>
          <w:rFonts w:hint="eastAsia"/>
        </w:rPr>
        <w:t>？</w:t>
      </w:r>
    </w:p>
    <w:p w14:paraId="23C99E2A" w14:textId="7CF040E2" w:rsidR="00015A28" w:rsidRDefault="00015A28" w:rsidP="004F2358">
      <w:pPr>
        <w:pStyle w:val="a1"/>
        <w:spacing w:before="156"/>
        <w:ind w:firstLine="420"/>
      </w:pPr>
      <w:r>
        <w:rPr>
          <w:rFonts w:hint="eastAsia"/>
        </w:rPr>
        <w:t>前</w:t>
      </w:r>
      <w:r>
        <w:rPr>
          <w:rFonts w:hint="eastAsia"/>
        </w:rPr>
        <w:t>10</w:t>
      </w:r>
      <w:r w:rsidR="003E5DBE">
        <w:rPr>
          <w:rFonts w:hint="eastAsia"/>
        </w:rPr>
        <w:t>个报案</w:t>
      </w:r>
      <w:r>
        <w:rPr>
          <w:rFonts w:hint="eastAsia"/>
        </w:rPr>
        <w:t>类别</w:t>
      </w:r>
      <w:r w:rsidR="00780A33">
        <w:rPr>
          <w:rFonts w:hint="eastAsia"/>
        </w:rPr>
        <w:t>是什么</w:t>
      </w:r>
      <w:r>
        <w:rPr>
          <w:rFonts w:hint="eastAsia"/>
        </w:rPr>
        <w:t>？</w:t>
      </w:r>
    </w:p>
    <w:p w14:paraId="4E183105" w14:textId="6E73531A" w:rsidR="002A52C1" w:rsidRDefault="002A52C1" w:rsidP="002A52C1">
      <w:pPr>
        <w:ind w:firstLine="420"/>
      </w:pPr>
      <w:r>
        <w:rPr>
          <w:rFonts w:hint="eastAsia"/>
        </w:rPr>
        <w:t>可以在</w:t>
      </w:r>
      <w:r w:rsidR="008E521A">
        <w:rPr>
          <w:rFonts w:hint="eastAsia"/>
        </w:rPr>
        <w:t>DataFrame</w:t>
      </w:r>
      <w:r>
        <w:rPr>
          <w:rFonts w:hint="eastAsia"/>
        </w:rPr>
        <w:t>上执行不同类别的操作。除了这里列出的那些，还可以在</w:t>
      </w:r>
      <w:r w:rsidR="008E521A">
        <w:rPr>
          <w:rFonts w:hint="eastAsia"/>
        </w:rPr>
        <w:t>DataFrame</w:t>
      </w:r>
      <w:r>
        <w:rPr>
          <w:rFonts w:hint="eastAsia"/>
        </w:rPr>
        <w:t>上使用一些</w:t>
      </w:r>
      <w:r w:rsidR="008E521A">
        <w:rPr>
          <w:rFonts w:hint="eastAsia"/>
        </w:rPr>
        <w:t>上一章介绍的</w:t>
      </w:r>
      <w:r>
        <w:rPr>
          <w:rFonts w:hint="eastAsia"/>
        </w:rPr>
        <w:t>RDD</w:t>
      </w:r>
      <w:r w:rsidR="008E521A">
        <w:rPr>
          <w:rFonts w:hint="eastAsia"/>
        </w:rPr>
        <w:t>操作，</w:t>
      </w:r>
      <w:r>
        <w:rPr>
          <w:rFonts w:hint="eastAsia"/>
        </w:rPr>
        <w:t>还可以将数据从</w:t>
      </w:r>
      <w:r w:rsidR="008E521A">
        <w:rPr>
          <w:rFonts w:hint="eastAsia"/>
        </w:rPr>
        <w:t>DataFrame</w:t>
      </w:r>
      <w:r w:rsidR="00683A07">
        <w:rPr>
          <w:rFonts w:hint="eastAsia"/>
        </w:rPr>
        <w:t>输出到表和文件。</w:t>
      </w:r>
      <w:r>
        <w:rPr>
          <w:rFonts w:hint="eastAsia"/>
        </w:rPr>
        <w:t>现在让</w:t>
      </w:r>
      <w:r w:rsidR="008E521A">
        <w:rPr>
          <w:rFonts w:hint="eastAsia"/>
        </w:rPr>
        <w:t>我们</w:t>
      </w:r>
      <w:r w:rsidR="00543BCE">
        <w:rPr>
          <w:rFonts w:hint="eastAsia"/>
        </w:rPr>
        <w:t>使用这些操作，函数和语言集成查询来找到前面提到</w:t>
      </w:r>
      <w:r>
        <w:rPr>
          <w:rFonts w:hint="eastAsia"/>
        </w:rPr>
        <w:t>问题的答案。</w:t>
      </w:r>
    </w:p>
    <w:p w14:paraId="31EF1612" w14:textId="1BADB2B2" w:rsidR="002A52C1" w:rsidRDefault="00224298" w:rsidP="00224298">
      <w:pPr>
        <w:pStyle w:val="a1"/>
        <w:spacing w:before="156"/>
        <w:ind w:firstLine="420"/>
      </w:pPr>
      <w:r>
        <w:rPr>
          <w:rFonts w:hint="eastAsia"/>
        </w:rPr>
        <w:t>5</w:t>
      </w:r>
      <w:r>
        <w:rPr>
          <w:rFonts w:hint="eastAsia"/>
        </w:rPr>
        <w:t>个发生报案最多的街区是什么</w:t>
      </w:r>
      <w:r w:rsidR="002A52C1">
        <w:rPr>
          <w:rFonts w:hint="eastAsia"/>
        </w:rPr>
        <w:t>？</w:t>
      </w:r>
      <w:r w:rsidR="00D605A6">
        <w:rPr>
          <w:rFonts w:hint="eastAsia"/>
        </w:rPr>
        <w:t>要</w:t>
      </w:r>
      <w:r w:rsidR="002A52C1">
        <w:rPr>
          <w:rFonts w:hint="eastAsia"/>
        </w:rPr>
        <w:t>回答这个</w:t>
      </w:r>
      <w:r w:rsidR="00D605A6">
        <w:rPr>
          <w:rFonts w:hint="eastAsia"/>
        </w:rPr>
        <w:t>，需要执行下面几步</w:t>
      </w:r>
      <w:r w:rsidR="002A52C1">
        <w:rPr>
          <w:rFonts w:hint="eastAsia"/>
        </w:rPr>
        <w:t>：</w:t>
      </w:r>
    </w:p>
    <w:p w14:paraId="3C2E91A6" w14:textId="6A6F55BC" w:rsidR="002A52C1" w:rsidRDefault="002F5268" w:rsidP="002957FE">
      <w:pPr>
        <w:pStyle w:val="a5"/>
        <w:ind w:left="420" w:firstLine="420"/>
      </w:pPr>
      <w:r>
        <w:rPr>
          <w:rFonts w:hint="eastAsia"/>
        </w:rPr>
        <w:t>1.</w:t>
      </w:r>
      <w:r w:rsidR="001D1E38">
        <w:rPr>
          <w:rFonts w:hint="eastAsia"/>
        </w:rPr>
        <w:t>按地址分组报案记录</w:t>
      </w:r>
      <w:r w:rsidR="002A52C1">
        <w:rPr>
          <w:rFonts w:hint="eastAsia"/>
        </w:rPr>
        <w:t>来创建</w:t>
      </w:r>
      <w:r w:rsidR="005A23AE">
        <w:rPr>
          <w:rFonts w:hint="eastAsia"/>
        </w:rPr>
        <w:t>DataFrame</w:t>
      </w:r>
      <w:r w:rsidR="002A52C1">
        <w:rPr>
          <w:rFonts w:hint="eastAsia"/>
        </w:rPr>
        <w:t>。</w:t>
      </w:r>
    </w:p>
    <w:p w14:paraId="77233093" w14:textId="77777777" w:rsidR="00C0032D" w:rsidRDefault="00C0032D" w:rsidP="00C0032D">
      <w:pPr>
        <w:pStyle w:val="a7"/>
      </w:pPr>
      <w:r>
        <w:t>scala&gt; val incByAdd = sfpdDF.groupBy("address")</w:t>
      </w:r>
    </w:p>
    <w:p w14:paraId="65670314" w14:textId="1C0B6E9E" w:rsidR="00A75300" w:rsidRDefault="00C0032D" w:rsidP="00C0032D">
      <w:pPr>
        <w:pStyle w:val="a7"/>
      </w:pPr>
      <w:r>
        <w:t xml:space="preserve">incByAdd: </w:t>
      </w:r>
      <w:proofErr w:type="gramStart"/>
      <w:r>
        <w:t>org.apache.spark.sql.RelationalGroupedDataset</w:t>
      </w:r>
      <w:proofErr w:type="gramEnd"/>
      <w:r>
        <w:t xml:space="preserve"> = RelationalGroupedDataset: [grouping expressions: [address: string], value: [incidentnum: string, category: string ... 10 more fields], type: GroupBy]</w:t>
      </w:r>
    </w:p>
    <w:p w14:paraId="27E1553B" w14:textId="265DEA53" w:rsidR="00EC34A6" w:rsidRPr="00EC34A6" w:rsidRDefault="00EC34A6"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68</w:t>
      </w:r>
      <w:r w:rsidR="00814322">
        <w:fldChar w:fldCharType="end"/>
      </w:r>
    </w:p>
    <w:p w14:paraId="6196505D" w14:textId="73DF39C8" w:rsidR="002A52C1" w:rsidRDefault="002F5268" w:rsidP="002957FE">
      <w:pPr>
        <w:pStyle w:val="a5"/>
        <w:ind w:left="420" w:firstLine="420"/>
      </w:pPr>
      <w:r>
        <w:rPr>
          <w:rFonts w:hint="eastAsia"/>
        </w:rPr>
        <w:t>2.</w:t>
      </w:r>
      <w:r w:rsidR="002A52C1">
        <w:rPr>
          <w:rFonts w:hint="eastAsia"/>
        </w:rPr>
        <w:t>计算每个地址</w:t>
      </w:r>
      <w:r w:rsidR="006D1E18">
        <w:rPr>
          <w:rFonts w:hint="eastAsia"/>
        </w:rPr>
        <w:t>的报案记录</w:t>
      </w:r>
      <w:r w:rsidR="002A52C1">
        <w:rPr>
          <w:rFonts w:hint="eastAsia"/>
        </w:rPr>
        <w:t>数</w:t>
      </w:r>
    </w:p>
    <w:p w14:paraId="64CD6129" w14:textId="77777777" w:rsidR="009028F4" w:rsidRDefault="009028F4" w:rsidP="009028F4">
      <w:pPr>
        <w:pStyle w:val="a7"/>
      </w:pPr>
      <w:r>
        <w:t>scala&gt; val numAdd = incByAdd.count</w:t>
      </w:r>
    </w:p>
    <w:p w14:paraId="1E17532D" w14:textId="3615512A" w:rsidR="00A75300" w:rsidRDefault="009028F4" w:rsidP="009028F4">
      <w:pPr>
        <w:pStyle w:val="a7"/>
      </w:pPr>
      <w:r>
        <w:t xml:space="preserve">numAdd: </w:t>
      </w:r>
      <w:proofErr w:type="gramStart"/>
      <w:r>
        <w:t>org.apache.spark.sql.DataFrame</w:t>
      </w:r>
      <w:proofErr w:type="gramEnd"/>
      <w:r>
        <w:t xml:space="preserve"> = [address: string, count: bigint]</w:t>
      </w:r>
    </w:p>
    <w:p w14:paraId="4D70F367" w14:textId="64E1D604" w:rsidR="00EC34A6" w:rsidRPr="00EC34A6" w:rsidRDefault="00EC34A6"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69</w:t>
      </w:r>
      <w:r w:rsidR="00814322">
        <w:fldChar w:fldCharType="end"/>
      </w:r>
    </w:p>
    <w:p w14:paraId="5E95EF6D" w14:textId="2E1F1F44" w:rsidR="002A52C1" w:rsidRDefault="002F5268" w:rsidP="002957FE">
      <w:pPr>
        <w:pStyle w:val="a5"/>
        <w:ind w:left="420" w:firstLine="420"/>
      </w:pPr>
      <w:r>
        <w:rPr>
          <w:rFonts w:hint="eastAsia"/>
        </w:rPr>
        <w:t>3.</w:t>
      </w:r>
      <w:r w:rsidR="002A52C1">
        <w:rPr>
          <w:rFonts w:hint="eastAsia"/>
        </w:rPr>
        <w:t>按降序排列上一步的结果</w:t>
      </w:r>
    </w:p>
    <w:p w14:paraId="182EB656" w14:textId="4858A383" w:rsidR="009028F4" w:rsidRDefault="009028F4" w:rsidP="009028F4">
      <w:pPr>
        <w:pStyle w:val="a7"/>
      </w:pPr>
      <w:r>
        <w:t>scala&gt; val numAddDesc = numAdd.sort($"count</w:t>
      </w:r>
      <w:proofErr w:type="gramStart"/>
      <w:r>
        <w:t>".desc</w:t>
      </w:r>
      <w:proofErr w:type="gramEnd"/>
      <w:r>
        <w:t>)</w:t>
      </w:r>
    </w:p>
    <w:p w14:paraId="042FE3D0" w14:textId="5315B012" w:rsidR="00A75300" w:rsidRDefault="009028F4" w:rsidP="009028F4">
      <w:pPr>
        <w:pStyle w:val="a7"/>
      </w:pPr>
      <w:r>
        <w:t xml:space="preserve">numAddDesc: </w:t>
      </w:r>
      <w:proofErr w:type="gramStart"/>
      <w:r>
        <w:t>org.apache.spark.sql.Dataset</w:t>
      </w:r>
      <w:proofErr w:type="gramEnd"/>
      <w:r>
        <w:t>[org.apache.spark.sql.Row] = [address: string, count: bigint]</w:t>
      </w:r>
    </w:p>
    <w:p w14:paraId="1E00F3BC" w14:textId="02C9335B" w:rsidR="00EC34A6" w:rsidRPr="00EC34A6" w:rsidRDefault="00EC34A6"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70</w:t>
      </w:r>
      <w:r w:rsidR="00814322">
        <w:fldChar w:fldCharType="end"/>
      </w:r>
    </w:p>
    <w:p w14:paraId="390F1B2A" w14:textId="66819B6A" w:rsidR="002A52C1" w:rsidRDefault="002F5268" w:rsidP="002957FE">
      <w:pPr>
        <w:pStyle w:val="a5"/>
        <w:ind w:left="420" w:firstLine="420"/>
      </w:pPr>
      <w:r>
        <w:rPr>
          <w:rFonts w:hint="eastAsia"/>
        </w:rPr>
        <w:t>4.</w:t>
      </w:r>
      <w:r w:rsidR="002A52C1">
        <w:rPr>
          <w:rFonts w:hint="eastAsia"/>
        </w:rPr>
        <w:t>显示前五名</w:t>
      </w:r>
      <w:r w:rsidR="00083F57">
        <w:rPr>
          <w:rFonts w:hint="eastAsia"/>
        </w:rPr>
        <w:t>，找到发生报案记录</w:t>
      </w:r>
      <w:r w:rsidR="002A52C1">
        <w:rPr>
          <w:rFonts w:hint="eastAsia"/>
        </w:rPr>
        <w:t>最多的前五名。</w:t>
      </w:r>
    </w:p>
    <w:p w14:paraId="1872AC5A" w14:textId="11DC23F5" w:rsidR="003D4D0D" w:rsidRDefault="003D4D0D" w:rsidP="003D4D0D">
      <w:pPr>
        <w:pStyle w:val="a7"/>
      </w:pPr>
      <w:r>
        <w:t>scala&gt; numAddDesc.show(5)</w:t>
      </w:r>
    </w:p>
    <w:p w14:paraId="024AC1E8" w14:textId="77777777" w:rsidR="003D4D0D" w:rsidRDefault="003D4D0D" w:rsidP="003D4D0D">
      <w:pPr>
        <w:pStyle w:val="a7"/>
      </w:pPr>
      <w:r>
        <w:t>+--------------------+-----+</w:t>
      </w:r>
    </w:p>
    <w:p w14:paraId="08FD8028" w14:textId="77777777" w:rsidR="003D4D0D" w:rsidRDefault="003D4D0D" w:rsidP="003D4D0D">
      <w:pPr>
        <w:pStyle w:val="a7"/>
      </w:pPr>
      <w:r>
        <w:t>|             address|count|</w:t>
      </w:r>
    </w:p>
    <w:p w14:paraId="002A2BB8" w14:textId="77777777" w:rsidR="003D4D0D" w:rsidRDefault="003D4D0D" w:rsidP="003D4D0D">
      <w:pPr>
        <w:pStyle w:val="a7"/>
      </w:pPr>
      <w:r>
        <w:t>+--------------------+-----+</w:t>
      </w:r>
    </w:p>
    <w:p w14:paraId="6CDBEA41" w14:textId="77777777" w:rsidR="003D4D0D" w:rsidRDefault="003D4D0D" w:rsidP="003D4D0D">
      <w:pPr>
        <w:pStyle w:val="a7"/>
      </w:pPr>
      <w:r>
        <w:t>|800_Block_of_BRYA...|10852|</w:t>
      </w:r>
    </w:p>
    <w:p w14:paraId="4BB6A7F1" w14:textId="77777777" w:rsidR="003D4D0D" w:rsidRDefault="003D4D0D" w:rsidP="003D4D0D">
      <w:pPr>
        <w:pStyle w:val="a7"/>
      </w:pPr>
      <w:r>
        <w:t>|800_Block_of_MARK...| 3671|</w:t>
      </w:r>
    </w:p>
    <w:p w14:paraId="3955B246" w14:textId="77777777" w:rsidR="003D4D0D" w:rsidRDefault="003D4D0D" w:rsidP="003D4D0D">
      <w:pPr>
        <w:pStyle w:val="a7"/>
      </w:pPr>
      <w:r>
        <w:t>|1000_Block_of_POT...| 2027|</w:t>
      </w:r>
    </w:p>
    <w:p w14:paraId="27A50C96" w14:textId="77777777" w:rsidR="003D4D0D" w:rsidRDefault="003D4D0D" w:rsidP="003D4D0D">
      <w:pPr>
        <w:pStyle w:val="a7"/>
      </w:pPr>
      <w:r>
        <w:t>|2000_Block_of_MIS...| 1585|</w:t>
      </w:r>
    </w:p>
    <w:p w14:paraId="01E09237" w14:textId="77777777" w:rsidR="003D4D0D" w:rsidRDefault="003D4D0D" w:rsidP="003D4D0D">
      <w:pPr>
        <w:pStyle w:val="a7"/>
      </w:pPr>
      <w:proofErr w:type="gramStart"/>
      <w:r>
        <w:t>|  16</w:t>
      </w:r>
      <w:proofErr w:type="gramEnd"/>
      <w:r>
        <w:t>TH_ST/MISSION_ST| 1512|</w:t>
      </w:r>
    </w:p>
    <w:p w14:paraId="1F55F28B" w14:textId="77777777" w:rsidR="003D4D0D" w:rsidRDefault="003D4D0D" w:rsidP="003D4D0D">
      <w:pPr>
        <w:pStyle w:val="a7"/>
      </w:pPr>
      <w:r>
        <w:t>+--------------------+-----+</w:t>
      </w:r>
    </w:p>
    <w:p w14:paraId="3F467891" w14:textId="77777777" w:rsidR="003D4D0D" w:rsidRDefault="003D4D0D" w:rsidP="003D4D0D">
      <w:pPr>
        <w:pStyle w:val="a7"/>
      </w:pPr>
      <w:r>
        <w:t>only showing top 5 rows</w:t>
      </w:r>
    </w:p>
    <w:p w14:paraId="0D8C3AC1" w14:textId="77777777" w:rsidR="003D4D0D" w:rsidRDefault="003D4D0D" w:rsidP="003D4D0D">
      <w:pPr>
        <w:pStyle w:val="a7"/>
      </w:pPr>
    </w:p>
    <w:p w14:paraId="1F8C2B8D" w14:textId="57B6BD0D" w:rsidR="00A75300" w:rsidRDefault="003D4D0D" w:rsidP="003D4D0D">
      <w:pPr>
        <w:pStyle w:val="a7"/>
      </w:pPr>
      <w:r>
        <w:t>top5Add: Unit = ()</w:t>
      </w:r>
    </w:p>
    <w:p w14:paraId="19CF09B5" w14:textId="690CB788" w:rsidR="00EC34A6" w:rsidRPr="00EC34A6" w:rsidRDefault="00EC34A6"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71</w:t>
      </w:r>
      <w:r w:rsidR="00814322">
        <w:fldChar w:fldCharType="end"/>
      </w:r>
    </w:p>
    <w:p w14:paraId="1391E9AF" w14:textId="3B496C47" w:rsidR="002A52C1" w:rsidRDefault="002F5268" w:rsidP="002957FE">
      <w:pPr>
        <w:pStyle w:val="a5"/>
        <w:ind w:left="420" w:firstLine="420"/>
      </w:pPr>
      <w:r>
        <w:rPr>
          <w:rFonts w:hint="eastAsia"/>
        </w:rPr>
        <w:t>5.</w:t>
      </w:r>
      <w:r w:rsidR="002A52C1">
        <w:rPr>
          <w:rFonts w:hint="eastAsia"/>
        </w:rPr>
        <w:t>可以将</w:t>
      </w:r>
      <w:r w:rsidR="00D03E86">
        <w:rPr>
          <w:rFonts w:hint="eastAsia"/>
        </w:rPr>
        <w:t>上面的</w:t>
      </w:r>
      <w:r w:rsidR="008F6689">
        <w:rPr>
          <w:rFonts w:hint="eastAsia"/>
        </w:rPr>
        <w:t>语句组合成一个语句，</w:t>
      </w:r>
      <w:r w:rsidR="002A52C1">
        <w:rPr>
          <w:rFonts w:hint="eastAsia"/>
        </w:rPr>
        <w:t>结果显示在这里。</w:t>
      </w:r>
    </w:p>
    <w:p w14:paraId="6D77857F" w14:textId="77777777" w:rsidR="00B54878" w:rsidRDefault="00B54878" w:rsidP="00B54878">
      <w:pPr>
        <w:pStyle w:val="a7"/>
      </w:pPr>
      <w:r>
        <w:t>scala&gt; sfpdDF.groupBy("address"</w:t>
      </w:r>
      <w:proofErr w:type="gramStart"/>
      <w:r>
        <w:t>).count</w:t>
      </w:r>
      <w:proofErr w:type="gramEnd"/>
      <w:r>
        <w:t>.sort($"count".desc).show(5)</w:t>
      </w:r>
    </w:p>
    <w:p w14:paraId="1D49578B" w14:textId="77777777" w:rsidR="00B54878" w:rsidRDefault="00B54878" w:rsidP="00B54878">
      <w:pPr>
        <w:pStyle w:val="a7"/>
      </w:pPr>
      <w:r>
        <w:lastRenderedPageBreak/>
        <w:t>+--------------------+-----+</w:t>
      </w:r>
    </w:p>
    <w:p w14:paraId="21B03375" w14:textId="77777777" w:rsidR="00B54878" w:rsidRDefault="00B54878" w:rsidP="00B54878">
      <w:pPr>
        <w:pStyle w:val="a7"/>
      </w:pPr>
      <w:r>
        <w:t>|             address|count|</w:t>
      </w:r>
    </w:p>
    <w:p w14:paraId="7FB2DFAC" w14:textId="77777777" w:rsidR="00B54878" w:rsidRDefault="00B54878" w:rsidP="00B54878">
      <w:pPr>
        <w:pStyle w:val="a7"/>
      </w:pPr>
      <w:r>
        <w:t>+--------------------+-----+</w:t>
      </w:r>
    </w:p>
    <w:p w14:paraId="0C3BD754" w14:textId="77777777" w:rsidR="00B54878" w:rsidRDefault="00B54878" w:rsidP="00B54878">
      <w:pPr>
        <w:pStyle w:val="a7"/>
      </w:pPr>
      <w:r>
        <w:t>|800_Block_of_BRYA...|10852|</w:t>
      </w:r>
    </w:p>
    <w:p w14:paraId="6EC05F25" w14:textId="77777777" w:rsidR="00B54878" w:rsidRDefault="00B54878" w:rsidP="00B54878">
      <w:pPr>
        <w:pStyle w:val="a7"/>
      </w:pPr>
      <w:r>
        <w:t>|800_Block_of_MARK...| 3671|</w:t>
      </w:r>
    </w:p>
    <w:p w14:paraId="650F0008" w14:textId="77777777" w:rsidR="00B54878" w:rsidRDefault="00B54878" w:rsidP="00B54878">
      <w:pPr>
        <w:pStyle w:val="a7"/>
      </w:pPr>
      <w:r>
        <w:t>|1000_Block_of_POT...| 2027|</w:t>
      </w:r>
    </w:p>
    <w:p w14:paraId="0B811AD6" w14:textId="77777777" w:rsidR="00B54878" w:rsidRDefault="00B54878" w:rsidP="00B54878">
      <w:pPr>
        <w:pStyle w:val="a7"/>
      </w:pPr>
      <w:r>
        <w:t>|2000_Block_of_MIS...| 1585|</w:t>
      </w:r>
    </w:p>
    <w:p w14:paraId="72EF34BE" w14:textId="77777777" w:rsidR="00B54878" w:rsidRDefault="00B54878" w:rsidP="00B54878">
      <w:pPr>
        <w:pStyle w:val="a7"/>
      </w:pPr>
      <w:proofErr w:type="gramStart"/>
      <w:r>
        <w:t>|  16</w:t>
      </w:r>
      <w:proofErr w:type="gramEnd"/>
      <w:r>
        <w:t>TH_ST/MISSION_ST| 1512|</w:t>
      </w:r>
    </w:p>
    <w:p w14:paraId="5DC75548" w14:textId="77777777" w:rsidR="00B54878" w:rsidRDefault="00B54878" w:rsidP="00B54878">
      <w:pPr>
        <w:pStyle w:val="a7"/>
      </w:pPr>
      <w:r>
        <w:t>+--------------------+-----+</w:t>
      </w:r>
    </w:p>
    <w:p w14:paraId="3C033AE7" w14:textId="431F9987" w:rsidR="00BD3319" w:rsidRDefault="00B54878" w:rsidP="00B54878">
      <w:pPr>
        <w:pStyle w:val="a7"/>
      </w:pPr>
      <w:r>
        <w:t>only showing top 5 rows</w:t>
      </w:r>
    </w:p>
    <w:p w14:paraId="11C72701" w14:textId="7E556763" w:rsidR="00EC34A6" w:rsidRPr="00EC34A6" w:rsidRDefault="00EC34A6"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72</w:t>
      </w:r>
      <w:r w:rsidR="00814322">
        <w:fldChar w:fldCharType="end"/>
      </w:r>
    </w:p>
    <w:p w14:paraId="16B3C7DB" w14:textId="06FEEA48" w:rsidR="00537033" w:rsidRDefault="002F5268" w:rsidP="002957FE">
      <w:pPr>
        <w:pStyle w:val="a5"/>
        <w:ind w:left="420" w:firstLine="420"/>
      </w:pPr>
      <w:r>
        <w:rPr>
          <w:rFonts w:hint="eastAsia"/>
        </w:rPr>
        <w:t>6.</w:t>
      </w:r>
      <w:r w:rsidR="002A52C1">
        <w:rPr>
          <w:rFonts w:hint="eastAsia"/>
        </w:rPr>
        <w:t>可以使用</w:t>
      </w:r>
      <w:r w:rsidR="002A52C1">
        <w:rPr>
          <w:rFonts w:hint="eastAsia"/>
        </w:rPr>
        <w:t>SQL</w:t>
      </w:r>
      <w:r w:rsidR="00766199">
        <w:rPr>
          <w:rFonts w:hint="eastAsia"/>
        </w:rPr>
        <w:t>语句</w:t>
      </w:r>
      <w:r w:rsidR="002A52C1">
        <w:rPr>
          <w:rFonts w:hint="eastAsia"/>
        </w:rPr>
        <w:t>回答同样的问题，如下所示。</w:t>
      </w:r>
    </w:p>
    <w:p w14:paraId="4FE56770" w14:textId="77777777" w:rsidR="00D54205" w:rsidRDefault="00D54205" w:rsidP="00D54205">
      <w:pPr>
        <w:pStyle w:val="a7"/>
      </w:pPr>
      <w:r>
        <w:t xml:space="preserve">scala&gt; </w:t>
      </w:r>
      <w:proofErr w:type="gramStart"/>
      <w:r>
        <w:t>sql(</w:t>
      </w:r>
      <w:proofErr w:type="gramEnd"/>
      <w:r>
        <w:t>"SELECT address, count(incidentnum) AS inccount FROM sfpd GROUP BY address ORDER BY inccount DESC LIMIT 5").show</w:t>
      </w:r>
    </w:p>
    <w:p w14:paraId="2EBE103A" w14:textId="77777777" w:rsidR="00D54205" w:rsidRDefault="00D54205" w:rsidP="00D54205">
      <w:pPr>
        <w:pStyle w:val="a7"/>
      </w:pPr>
      <w:r>
        <w:t>+--------------------+--------+</w:t>
      </w:r>
    </w:p>
    <w:p w14:paraId="4C81410F" w14:textId="77777777" w:rsidR="00D54205" w:rsidRDefault="00D54205" w:rsidP="00D54205">
      <w:pPr>
        <w:pStyle w:val="a7"/>
      </w:pPr>
      <w:r>
        <w:t>|             address|inccount|</w:t>
      </w:r>
    </w:p>
    <w:p w14:paraId="15A9BAF0" w14:textId="77777777" w:rsidR="00D54205" w:rsidRDefault="00D54205" w:rsidP="00D54205">
      <w:pPr>
        <w:pStyle w:val="a7"/>
      </w:pPr>
      <w:r>
        <w:t>+--------------------+--------+</w:t>
      </w:r>
    </w:p>
    <w:p w14:paraId="2B753E8A" w14:textId="77777777" w:rsidR="00D54205" w:rsidRDefault="00D54205" w:rsidP="00D54205">
      <w:pPr>
        <w:pStyle w:val="a7"/>
      </w:pPr>
      <w:r>
        <w:t>|800_Block_of_BRYA...|   10852|</w:t>
      </w:r>
    </w:p>
    <w:p w14:paraId="4BECF432" w14:textId="77777777" w:rsidR="00D54205" w:rsidRDefault="00D54205" w:rsidP="00D54205">
      <w:pPr>
        <w:pStyle w:val="a7"/>
      </w:pPr>
      <w:r>
        <w:t>|800_Block_of_MARK...|    3671|</w:t>
      </w:r>
    </w:p>
    <w:p w14:paraId="5C61079E" w14:textId="77777777" w:rsidR="00D54205" w:rsidRDefault="00D54205" w:rsidP="00D54205">
      <w:pPr>
        <w:pStyle w:val="a7"/>
      </w:pPr>
      <w:r>
        <w:t>|1000_Block_of_POT...|    2027|</w:t>
      </w:r>
    </w:p>
    <w:p w14:paraId="116E0FFE" w14:textId="77777777" w:rsidR="00D54205" w:rsidRDefault="00D54205" w:rsidP="00D54205">
      <w:pPr>
        <w:pStyle w:val="a7"/>
      </w:pPr>
      <w:r>
        <w:t>|2000_Block_of_MIS...|    1585|</w:t>
      </w:r>
    </w:p>
    <w:p w14:paraId="466843B6" w14:textId="77777777" w:rsidR="00D54205" w:rsidRDefault="00D54205" w:rsidP="00D54205">
      <w:pPr>
        <w:pStyle w:val="a7"/>
      </w:pPr>
      <w:proofErr w:type="gramStart"/>
      <w:r>
        <w:t>|  16</w:t>
      </w:r>
      <w:proofErr w:type="gramEnd"/>
      <w:r>
        <w:t>TH_ST/MISSION_ST|    1512|</w:t>
      </w:r>
    </w:p>
    <w:p w14:paraId="41D241AB" w14:textId="7BCE806D" w:rsidR="00537033" w:rsidRDefault="00D54205" w:rsidP="00D54205">
      <w:pPr>
        <w:pStyle w:val="a7"/>
      </w:pPr>
      <w:r>
        <w:t>+--------------------+--------+</w:t>
      </w:r>
      <w:r>
        <w:rPr>
          <w:rFonts w:hint="eastAsia"/>
        </w:rPr>
        <w:t xml:space="preserve"> </w:t>
      </w:r>
    </w:p>
    <w:p w14:paraId="4C53104D" w14:textId="21F2DACA" w:rsidR="00EC34A6" w:rsidRPr="00EC34A6" w:rsidRDefault="00EC34A6"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73</w:t>
      </w:r>
      <w:r w:rsidR="00814322">
        <w:fldChar w:fldCharType="end"/>
      </w:r>
    </w:p>
    <w:p w14:paraId="21FDB5D2" w14:textId="78A5DB28" w:rsidR="002A52C1" w:rsidRDefault="0030119E" w:rsidP="00192215">
      <w:pPr>
        <w:ind w:firstLine="420"/>
      </w:pPr>
      <w:r>
        <w:rPr>
          <w:rFonts w:hint="eastAsia"/>
        </w:rPr>
        <w:t>现</w:t>
      </w:r>
      <w:r w:rsidR="004B4DBF">
        <w:rPr>
          <w:rFonts w:hint="eastAsia"/>
        </w:rPr>
        <w:t>在已经</w:t>
      </w:r>
      <w:r w:rsidR="002A52C1">
        <w:rPr>
          <w:rFonts w:hint="eastAsia"/>
        </w:rPr>
        <w:t>回答了</w:t>
      </w:r>
      <w:r w:rsidR="002E249A">
        <w:rPr>
          <w:rFonts w:hint="eastAsia"/>
        </w:rPr>
        <w:t>一个问题，可以使用类似的方法</w:t>
      </w:r>
      <w:r w:rsidR="002A52C1">
        <w:rPr>
          <w:rFonts w:hint="eastAsia"/>
        </w:rPr>
        <w:t>来回答</w:t>
      </w:r>
      <w:r w:rsidR="002E249A">
        <w:rPr>
          <w:rFonts w:hint="eastAsia"/>
        </w:rPr>
        <w:t>实例中其他</w:t>
      </w:r>
      <w:r w:rsidR="002A52C1">
        <w:rPr>
          <w:rFonts w:hint="eastAsia"/>
        </w:rPr>
        <w:t>问题。</w:t>
      </w:r>
      <w:r w:rsidR="001314CD">
        <w:rPr>
          <w:rFonts w:hint="eastAsia"/>
        </w:rPr>
        <w:t>如果要保存</w:t>
      </w:r>
      <w:r w:rsidR="007372CB">
        <w:rPr>
          <w:rFonts w:hint="eastAsia"/>
        </w:rPr>
        <w:t>查询结果，</w:t>
      </w:r>
      <w:r w:rsidR="002A52C1">
        <w:rPr>
          <w:rFonts w:hint="eastAsia"/>
        </w:rPr>
        <w:t>可以使用</w:t>
      </w:r>
      <w:r w:rsidR="00823C35">
        <w:rPr>
          <w:rFonts w:hint="eastAsia"/>
        </w:rPr>
        <w:t>Spark</w:t>
      </w:r>
      <w:r w:rsidR="00823C35">
        <w:rPr>
          <w:rFonts w:hint="eastAsia"/>
        </w:rPr>
        <w:t>的</w:t>
      </w:r>
      <w:r w:rsidR="00DD12A2">
        <w:rPr>
          <w:rFonts w:hint="eastAsia"/>
        </w:rPr>
        <w:t>写</w:t>
      </w:r>
      <w:r w:rsidR="00823C35">
        <w:rPr>
          <w:rFonts w:hint="eastAsia"/>
        </w:rPr>
        <w:t>操作将</w:t>
      </w:r>
      <w:r w:rsidR="00E54270">
        <w:rPr>
          <w:rFonts w:hint="eastAsia"/>
        </w:rPr>
        <w:t>DataFrame</w:t>
      </w:r>
      <w:r w:rsidR="00823C35">
        <w:rPr>
          <w:rFonts w:hint="eastAsia"/>
        </w:rPr>
        <w:t>保存到</w:t>
      </w:r>
      <w:r w:rsidR="00823C35">
        <w:rPr>
          <w:rFonts w:hint="eastAsia"/>
        </w:rPr>
        <w:t>/data/top5Add.json</w:t>
      </w:r>
      <w:r w:rsidR="00823C35">
        <w:rPr>
          <w:rFonts w:hint="eastAsia"/>
        </w:rPr>
        <w:t>文件中：</w:t>
      </w:r>
    </w:p>
    <w:p w14:paraId="403F641F" w14:textId="77777777" w:rsidR="00232DD9" w:rsidRDefault="00232DD9" w:rsidP="00232DD9">
      <w:pPr>
        <w:pStyle w:val="a7"/>
      </w:pPr>
      <w:r>
        <w:t>scala&gt; val top5Add = numAddDesc.limit(5)</w:t>
      </w:r>
    </w:p>
    <w:p w14:paraId="5AF0CAB5" w14:textId="77777777" w:rsidR="00232DD9" w:rsidRDefault="00232DD9" w:rsidP="00232DD9">
      <w:pPr>
        <w:pStyle w:val="a7"/>
      </w:pPr>
      <w:r>
        <w:t xml:space="preserve">top5Add: </w:t>
      </w:r>
      <w:proofErr w:type="gramStart"/>
      <w:r>
        <w:t>org.apache.spark.sql.Dataset</w:t>
      </w:r>
      <w:proofErr w:type="gramEnd"/>
      <w:r>
        <w:t>[org.apache.spark.sql.Row] = [address: string, count: bigint]</w:t>
      </w:r>
    </w:p>
    <w:p w14:paraId="629D6C9A" w14:textId="77777777" w:rsidR="00232DD9" w:rsidRDefault="00232DD9" w:rsidP="00232DD9">
      <w:pPr>
        <w:pStyle w:val="a7"/>
      </w:pPr>
    </w:p>
    <w:p w14:paraId="72EE7D4D" w14:textId="46F08470" w:rsidR="00322C05" w:rsidRDefault="00232DD9" w:rsidP="00232DD9">
      <w:pPr>
        <w:pStyle w:val="a7"/>
      </w:pPr>
      <w:r>
        <w:t xml:space="preserve">scala&gt; </w:t>
      </w:r>
      <w:proofErr w:type="gramStart"/>
      <w:r>
        <w:t>top5Add.write.format</w:t>
      </w:r>
      <w:proofErr w:type="gramEnd"/>
      <w:r>
        <w:t>("json").mode("overwrite").save("/data/top5Add.json")</w:t>
      </w:r>
    </w:p>
    <w:p w14:paraId="393D4021" w14:textId="61047B11" w:rsidR="00EC34A6" w:rsidRPr="00EC34A6" w:rsidRDefault="00EC34A6"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75</w:t>
      </w:r>
      <w:r w:rsidR="00814322">
        <w:fldChar w:fldCharType="end"/>
      </w:r>
    </w:p>
    <w:p w14:paraId="0DCC56CE" w14:textId="4C44B41C" w:rsidR="002A52C1" w:rsidRPr="002A52C1" w:rsidRDefault="006D347C" w:rsidP="002A52C1">
      <w:pPr>
        <w:ind w:firstLine="420"/>
      </w:pPr>
      <w:r w:rsidRPr="006D347C">
        <w:t>top5Add</w:t>
      </w:r>
      <w:r w:rsidR="002A52C1">
        <w:rPr>
          <w:rFonts w:hint="eastAsia"/>
        </w:rPr>
        <w:t>的内容以</w:t>
      </w:r>
      <w:r w:rsidR="002A52C1">
        <w:rPr>
          <w:rFonts w:hint="eastAsia"/>
        </w:rPr>
        <w:t>JSON</w:t>
      </w:r>
      <w:r w:rsidR="002A52C1">
        <w:rPr>
          <w:rFonts w:hint="eastAsia"/>
        </w:rPr>
        <w:t>格式保存</w:t>
      </w:r>
      <w:r>
        <w:rPr>
          <w:rFonts w:hint="eastAsia"/>
        </w:rPr>
        <w:t>，</w:t>
      </w:r>
      <w:r w:rsidR="00EC34A6">
        <w:rPr>
          <w:rFonts w:hint="eastAsia"/>
        </w:rPr>
        <w:t>当前使用了</w:t>
      </w:r>
      <w:r w:rsidR="00150F53">
        <w:rPr>
          <w:rFonts w:hint="eastAsia"/>
        </w:rPr>
        <w:t>覆写</w:t>
      </w:r>
      <w:r w:rsidR="00FB2DCA">
        <w:rPr>
          <w:rFonts w:hint="eastAsia"/>
        </w:rPr>
        <w:t>模式（</w:t>
      </w:r>
      <w:r w:rsidR="00EC34A6">
        <w:rPr>
          <w:rFonts w:hint="eastAsia"/>
        </w:rPr>
        <w:t>overwrite</w:t>
      </w:r>
      <w:r w:rsidR="00FB2DCA">
        <w:rPr>
          <w:rFonts w:hint="eastAsia"/>
        </w:rPr>
        <w:t>）</w:t>
      </w:r>
      <w:r w:rsidR="00EC34A6">
        <w:rPr>
          <w:rFonts w:hint="eastAsia"/>
        </w:rPr>
        <w:t>，会覆盖原来存在的文件</w:t>
      </w:r>
      <w:r w:rsidR="002A52C1">
        <w:rPr>
          <w:rFonts w:hint="eastAsia"/>
        </w:rPr>
        <w:t>。</w:t>
      </w:r>
    </w:p>
    <w:p w14:paraId="732AD03C" w14:textId="38D3D2F8" w:rsidR="0094478D" w:rsidRDefault="00063DF2" w:rsidP="005904F4">
      <w:pPr>
        <w:pStyle w:val="Heading3"/>
      </w:pPr>
      <w:r w:rsidRPr="007B0071">
        <w:rPr>
          <w:rFonts w:hint="eastAsia"/>
        </w:rPr>
        <w:t>按年份组合</w:t>
      </w:r>
    </w:p>
    <w:p w14:paraId="0622E7EC" w14:textId="10DD3B5D" w:rsidR="00063DF2" w:rsidRDefault="00063DF2" w:rsidP="00063DF2">
      <w:pPr>
        <w:ind w:firstLine="420"/>
      </w:pPr>
      <w:r w:rsidRPr="007B0071">
        <w:rPr>
          <w:rFonts w:hint="eastAsia"/>
        </w:rPr>
        <w:t>数据</w:t>
      </w:r>
      <w:r>
        <w:rPr>
          <w:rFonts w:hint="eastAsia"/>
        </w:rPr>
        <w:t>集</w:t>
      </w:r>
      <w:r w:rsidRPr="007B0071">
        <w:rPr>
          <w:rFonts w:hint="eastAsia"/>
        </w:rPr>
        <w:t>中的日期</w:t>
      </w:r>
      <w:r>
        <w:rPr>
          <w:rFonts w:hint="eastAsia"/>
        </w:rPr>
        <w:t>是</w:t>
      </w:r>
      <w:r>
        <w:rPr>
          <w:rFonts w:hint="eastAsia"/>
        </w:rPr>
        <w:t>dd/mm/</w:t>
      </w:r>
      <w:r w:rsidRPr="007B0071">
        <w:rPr>
          <w:rFonts w:hint="eastAsia"/>
        </w:rPr>
        <w:t>yy</w:t>
      </w:r>
      <w:r>
        <w:rPr>
          <w:rFonts w:hint="eastAsia"/>
        </w:rPr>
        <w:t>格式的字符串，</w:t>
      </w:r>
      <w:r w:rsidRPr="007B0071">
        <w:rPr>
          <w:rFonts w:hint="eastAsia"/>
        </w:rPr>
        <w:t>为了按年份组合或进行任何聚合，必须从字符串中提取年份。在这个例子中，</w:t>
      </w:r>
      <w:r w:rsidR="00077351">
        <w:rPr>
          <w:rFonts w:hint="eastAsia"/>
        </w:rPr>
        <w:t>我们使用用户自定义函数得到日期字符中的年份，然后基于年份进行组合操作</w:t>
      </w:r>
      <w:r w:rsidRPr="007B0071">
        <w:rPr>
          <w:rFonts w:hint="eastAsia"/>
        </w:rPr>
        <w:t>。</w:t>
      </w:r>
    </w:p>
    <w:p w14:paraId="2AAD1A7E" w14:textId="287D520E" w:rsidR="00486118" w:rsidRDefault="002759F3" w:rsidP="001E4025">
      <w:pPr>
        <w:ind w:firstLine="420"/>
        <w:rPr>
          <w:rFonts w:hint="eastAsia"/>
        </w:rPr>
      </w:pPr>
      <w:r>
        <w:rPr>
          <w:rFonts w:hint="eastAsia"/>
        </w:rPr>
        <w:t>用户定义的函数允许开发人员定义</w:t>
      </w:r>
      <w:r w:rsidR="00C2320E">
        <w:rPr>
          <w:rFonts w:hint="eastAsia"/>
        </w:rPr>
        <w:t>函数</w:t>
      </w:r>
      <w:r>
        <w:rPr>
          <w:rFonts w:hint="eastAsia"/>
        </w:rPr>
        <w:t>，</w:t>
      </w:r>
      <w:r w:rsidR="00C2320E">
        <w:rPr>
          <w:rFonts w:hint="eastAsia"/>
        </w:rPr>
        <w:t>Spark</w:t>
      </w:r>
      <w:r w:rsidR="00077351">
        <w:rPr>
          <w:rFonts w:hint="eastAsia"/>
        </w:rPr>
        <w:t xml:space="preserve"> SQL</w:t>
      </w:r>
      <w:r w:rsidR="00C2320E">
        <w:rPr>
          <w:rFonts w:hint="eastAsia"/>
        </w:rPr>
        <w:t>提供了像其他查询引擎一样创建</w:t>
      </w:r>
      <w:r>
        <w:rPr>
          <w:rFonts w:hint="eastAsia"/>
        </w:rPr>
        <w:t>用户定义函数</w:t>
      </w:r>
      <w:r w:rsidR="00077351">
        <w:rPr>
          <w:rFonts w:hint="eastAsia"/>
        </w:rPr>
        <w:t>的功能，并</w:t>
      </w:r>
      <w:r w:rsidR="00E63384">
        <w:rPr>
          <w:rFonts w:hint="eastAsia"/>
        </w:rPr>
        <w:t>有两种方式使用用户定义函数</w:t>
      </w:r>
      <w:r w:rsidR="004F6B91">
        <w:rPr>
          <w:rFonts w:hint="eastAsia"/>
        </w:rPr>
        <w:t>：一种是</w:t>
      </w:r>
      <w:r w:rsidR="00C2320E">
        <w:rPr>
          <w:rFonts w:hint="eastAsia"/>
        </w:rPr>
        <w:t>可以</w:t>
      </w:r>
      <w:r w:rsidR="00DD484C">
        <w:rPr>
          <w:rFonts w:hint="eastAsia"/>
        </w:rPr>
        <w:t>在</w:t>
      </w:r>
      <w:r w:rsidR="00A97D30">
        <w:rPr>
          <w:rFonts w:hint="eastAsia"/>
        </w:rPr>
        <w:t>DataFrame</w:t>
      </w:r>
      <w:r w:rsidR="00DD484C">
        <w:rPr>
          <w:rFonts w:hint="eastAsia"/>
        </w:rPr>
        <w:t>上进行</w:t>
      </w:r>
      <w:r w:rsidR="00A97D30">
        <w:rPr>
          <w:rFonts w:hint="eastAsia"/>
        </w:rPr>
        <w:t>函数调用</w:t>
      </w:r>
      <w:r w:rsidR="00DD484C">
        <w:rPr>
          <w:rFonts w:hint="eastAsia"/>
        </w:rPr>
        <w:t>，另一种可以嵌入到</w:t>
      </w:r>
      <w:r w:rsidR="00C2320E">
        <w:rPr>
          <w:rFonts w:hint="eastAsia"/>
        </w:rPr>
        <w:t>SQL</w:t>
      </w:r>
      <w:r w:rsidR="00C350A0">
        <w:rPr>
          <w:rFonts w:hint="eastAsia"/>
        </w:rPr>
        <w:t>语句</w:t>
      </w:r>
      <w:r w:rsidR="00DD484C">
        <w:rPr>
          <w:rFonts w:hint="eastAsia"/>
        </w:rPr>
        <w:t>中</w:t>
      </w:r>
      <w:r w:rsidR="00C2320E">
        <w:rPr>
          <w:rFonts w:hint="eastAsia"/>
        </w:rPr>
        <w:t>使用。</w:t>
      </w:r>
    </w:p>
    <w:p w14:paraId="793A2B44" w14:textId="56DACF17" w:rsidR="007B0071" w:rsidRPr="00C95B5C" w:rsidRDefault="00620837" w:rsidP="00C95B5C">
      <w:pPr>
        <w:ind w:firstLine="420"/>
      </w:pPr>
      <w:r>
        <w:rPr>
          <w:rFonts w:hint="eastAsia"/>
        </w:rPr>
        <w:t>（</w:t>
      </w:r>
      <w:r>
        <w:rPr>
          <w:rFonts w:hint="eastAsia"/>
        </w:rPr>
        <w:t>1</w:t>
      </w:r>
      <w:r>
        <w:rPr>
          <w:rFonts w:hint="eastAsia"/>
        </w:rPr>
        <w:t>）</w:t>
      </w:r>
      <w:r w:rsidR="00DF4708" w:rsidRPr="00C95B5C">
        <w:rPr>
          <w:rFonts w:hint="eastAsia"/>
        </w:rPr>
        <w:t>定义</w:t>
      </w:r>
      <w:r>
        <w:rPr>
          <w:rFonts w:hint="eastAsia"/>
        </w:rPr>
        <w:t>用户定义函数</w:t>
      </w:r>
    </w:p>
    <w:p w14:paraId="40666AB9" w14:textId="77777777" w:rsidR="0006709E" w:rsidRDefault="0006709E" w:rsidP="0006709E">
      <w:pPr>
        <w:pStyle w:val="a7"/>
      </w:pPr>
      <w:r>
        <w:t>scala</w:t>
      </w:r>
      <w:proofErr w:type="gramStart"/>
      <w:r>
        <w:t>&gt; :paste</w:t>
      </w:r>
      <w:proofErr w:type="gramEnd"/>
    </w:p>
    <w:p w14:paraId="3419084F" w14:textId="77777777" w:rsidR="0006709E" w:rsidRDefault="0006709E" w:rsidP="0006709E">
      <w:pPr>
        <w:pStyle w:val="a7"/>
      </w:pPr>
      <w:r>
        <w:t>// Entering paste mode (</w:t>
      </w:r>
      <w:proofErr w:type="gramStart"/>
      <w:r>
        <w:t>ctrl</w:t>
      </w:r>
      <w:proofErr w:type="gramEnd"/>
      <w:r>
        <w:t>-D to finish)</w:t>
      </w:r>
    </w:p>
    <w:p w14:paraId="3F609504" w14:textId="77777777" w:rsidR="0006709E" w:rsidRDefault="0006709E" w:rsidP="0006709E">
      <w:pPr>
        <w:pStyle w:val="a7"/>
      </w:pPr>
    </w:p>
    <w:p w14:paraId="77419DE1" w14:textId="77777777" w:rsidR="0006709E" w:rsidRDefault="0006709E" w:rsidP="0006709E">
      <w:pPr>
        <w:pStyle w:val="a7"/>
      </w:pPr>
      <w:r>
        <w:t>val getStr = udf((</w:t>
      </w:r>
      <w:proofErr w:type="gramStart"/>
      <w:r>
        <w:t>s:String</w:t>
      </w:r>
      <w:proofErr w:type="gramEnd"/>
      <w:r>
        <w:t>)=&gt;{</w:t>
      </w:r>
    </w:p>
    <w:p w14:paraId="2B52C25E" w14:textId="77777777" w:rsidR="0006709E" w:rsidRDefault="0006709E" w:rsidP="0006709E">
      <w:pPr>
        <w:pStyle w:val="a7"/>
      </w:pPr>
      <w:r>
        <w:t xml:space="preserve">    val lastS = </w:t>
      </w:r>
      <w:proofErr w:type="gramStart"/>
      <w:r>
        <w:t>s.substring</w:t>
      </w:r>
      <w:proofErr w:type="gramEnd"/>
      <w:r>
        <w:t>(s.lastIndexOf('/')+1)</w:t>
      </w:r>
    </w:p>
    <w:p w14:paraId="20F74CEB" w14:textId="77777777" w:rsidR="0006709E" w:rsidRDefault="0006709E" w:rsidP="0006709E">
      <w:pPr>
        <w:pStyle w:val="a7"/>
      </w:pPr>
      <w:r>
        <w:t xml:space="preserve">    lastS</w:t>
      </w:r>
    </w:p>
    <w:p w14:paraId="4A4E92C3" w14:textId="77777777" w:rsidR="0006709E" w:rsidRDefault="0006709E" w:rsidP="0006709E">
      <w:pPr>
        <w:pStyle w:val="a7"/>
      </w:pPr>
      <w:r>
        <w:lastRenderedPageBreak/>
        <w:t>})</w:t>
      </w:r>
    </w:p>
    <w:p w14:paraId="43610FF1" w14:textId="77777777" w:rsidR="0006709E" w:rsidRDefault="0006709E" w:rsidP="0006709E">
      <w:pPr>
        <w:pStyle w:val="a7"/>
      </w:pPr>
    </w:p>
    <w:p w14:paraId="7DAD66DD" w14:textId="77777777" w:rsidR="0006709E" w:rsidRDefault="0006709E" w:rsidP="0006709E">
      <w:pPr>
        <w:pStyle w:val="a7"/>
      </w:pPr>
      <w:r>
        <w:t>// Exiting paste mode, now interpreting.</w:t>
      </w:r>
    </w:p>
    <w:p w14:paraId="00503615" w14:textId="77777777" w:rsidR="0006709E" w:rsidRDefault="0006709E" w:rsidP="0006709E">
      <w:pPr>
        <w:pStyle w:val="a7"/>
      </w:pPr>
    </w:p>
    <w:p w14:paraId="5235795A" w14:textId="2037789B" w:rsidR="00DF4708" w:rsidRDefault="0006709E" w:rsidP="0006709E">
      <w:pPr>
        <w:pStyle w:val="a7"/>
      </w:pPr>
      <w:r>
        <w:t xml:space="preserve">getStr: </w:t>
      </w:r>
      <w:proofErr w:type="gramStart"/>
      <w:r>
        <w:t>org.apache.spark.sql.expressions</w:t>
      </w:r>
      <w:proofErr w:type="gramEnd"/>
      <w:r>
        <w:t>.UserDefinedFunction = UserDefinedFunction(&lt;function1&gt;,StringType,Some(List(StringType)))</w:t>
      </w:r>
    </w:p>
    <w:p w14:paraId="33EA0DF2" w14:textId="50356A05" w:rsidR="004F6B91" w:rsidRPr="004F6B91" w:rsidRDefault="004F6B91"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78</w:t>
      </w:r>
      <w:r w:rsidR="00814322">
        <w:fldChar w:fldCharType="end"/>
      </w:r>
    </w:p>
    <w:p w14:paraId="2C233D49" w14:textId="25B6E9E7" w:rsidR="00DF4708" w:rsidRPr="00C95B5C" w:rsidRDefault="00D21977" w:rsidP="00C95B5C">
      <w:pPr>
        <w:ind w:firstLine="420"/>
      </w:pPr>
      <w:r>
        <w:rPr>
          <w:rFonts w:hint="eastAsia"/>
        </w:rPr>
        <w:t>（</w:t>
      </w:r>
      <w:r>
        <w:rPr>
          <w:rFonts w:hint="eastAsia"/>
        </w:rPr>
        <w:t>2</w:t>
      </w:r>
      <w:r>
        <w:rPr>
          <w:rFonts w:hint="eastAsia"/>
        </w:rPr>
        <w:t>）</w:t>
      </w:r>
      <w:r w:rsidR="00DF4708" w:rsidRPr="00C95B5C">
        <w:rPr>
          <w:rFonts w:hint="eastAsia"/>
        </w:rPr>
        <w:t>在</w:t>
      </w:r>
      <w:r w:rsidR="00DF4708" w:rsidRPr="00C95B5C">
        <w:rPr>
          <w:rFonts w:hint="eastAsia"/>
        </w:rPr>
        <w:t>DataFrame</w:t>
      </w:r>
      <w:r w:rsidR="00DF4708" w:rsidRPr="00C95B5C">
        <w:rPr>
          <w:rFonts w:hint="eastAsia"/>
        </w:rPr>
        <w:t>操作中使用</w:t>
      </w:r>
      <w:r w:rsidR="00486118">
        <w:rPr>
          <w:rFonts w:hint="eastAsia"/>
        </w:rPr>
        <w:t>用户定义函数</w:t>
      </w:r>
    </w:p>
    <w:p w14:paraId="5D41A41B" w14:textId="77777777" w:rsidR="003C6476" w:rsidRDefault="003C6476" w:rsidP="003C6476">
      <w:pPr>
        <w:pStyle w:val="a7"/>
      </w:pPr>
      <w:r>
        <w:t>scala&gt; sfpdDF.groupBy(getStr(sfpdDF("date"))</w:t>
      </w:r>
      <w:proofErr w:type="gramStart"/>
      <w:r>
        <w:t>).count</w:t>
      </w:r>
      <w:proofErr w:type="gramEnd"/>
      <w:r>
        <w:t>.show</w:t>
      </w:r>
    </w:p>
    <w:p w14:paraId="3A418749" w14:textId="77777777" w:rsidR="003C6476" w:rsidRDefault="003C6476" w:rsidP="003C6476">
      <w:pPr>
        <w:pStyle w:val="a7"/>
      </w:pPr>
      <w:r>
        <w:t>+---------+------+</w:t>
      </w:r>
    </w:p>
    <w:p w14:paraId="7EEFCF70" w14:textId="77777777" w:rsidR="003C6476" w:rsidRDefault="003C6476" w:rsidP="003C6476">
      <w:pPr>
        <w:pStyle w:val="a7"/>
      </w:pPr>
      <w:r>
        <w:t>|UDF(date)| count|</w:t>
      </w:r>
    </w:p>
    <w:p w14:paraId="50F5E64F" w14:textId="77777777" w:rsidR="003C6476" w:rsidRDefault="003C6476" w:rsidP="003C6476">
      <w:pPr>
        <w:pStyle w:val="a7"/>
      </w:pPr>
      <w:r>
        <w:t>+---------+------+</w:t>
      </w:r>
    </w:p>
    <w:p w14:paraId="049150D3" w14:textId="77777777" w:rsidR="003C6476" w:rsidRDefault="003C6476" w:rsidP="003C6476">
      <w:pPr>
        <w:pStyle w:val="a7"/>
      </w:pPr>
      <w:r>
        <w:t>|       15| 80760|</w:t>
      </w:r>
    </w:p>
    <w:p w14:paraId="55D66640" w14:textId="77777777" w:rsidR="003C6476" w:rsidRDefault="003C6476" w:rsidP="003C6476">
      <w:pPr>
        <w:pStyle w:val="a7"/>
      </w:pPr>
      <w:r>
        <w:t>|       13|152830|</w:t>
      </w:r>
    </w:p>
    <w:p w14:paraId="1D1D768D" w14:textId="77777777" w:rsidR="003C6476" w:rsidRDefault="003C6476" w:rsidP="003C6476">
      <w:pPr>
        <w:pStyle w:val="a7"/>
      </w:pPr>
      <w:r>
        <w:t>|       14|150185|</w:t>
      </w:r>
    </w:p>
    <w:p w14:paraId="36C0EC95" w14:textId="0E59B5C6" w:rsidR="00DF4708" w:rsidRDefault="003C6476" w:rsidP="003C6476">
      <w:pPr>
        <w:pStyle w:val="a7"/>
      </w:pPr>
      <w:r>
        <w:t>+---------+------+</w:t>
      </w:r>
    </w:p>
    <w:p w14:paraId="61ED4914" w14:textId="6AD6807A" w:rsidR="004F6B91" w:rsidRPr="004F6B91" w:rsidRDefault="004F6B91" w:rsidP="00C57168">
      <w:pPr>
        <w:pStyle w:val="Caption"/>
      </w:pPr>
      <w:r>
        <w:rPr>
          <w:rFonts w:hint="eastAsia"/>
        </w:rPr>
        <w:t>代码</w:t>
      </w:r>
      <w:r>
        <w:rPr>
          <w:rFonts w:hint="eastAsia"/>
        </w:rPr>
        <w:t xml:space="preserve"> </w:t>
      </w:r>
      <w:r w:rsidR="00814322">
        <w:fldChar w:fldCharType="begin"/>
      </w:r>
      <w:r w:rsidR="00814322">
        <w:instrText xml:space="preserve"> </w:instrText>
      </w:r>
      <w:r w:rsidR="00814322">
        <w:rPr>
          <w:rFonts w:hint="eastAsia"/>
        </w:rPr>
        <w:instrText>STYLEREF 1 \s</w:instrText>
      </w:r>
      <w:r w:rsidR="00814322">
        <w:instrText xml:space="preserve"> </w:instrText>
      </w:r>
      <w:r w:rsidR="00814322">
        <w:fldChar w:fldCharType="separate"/>
      </w:r>
      <w:r w:rsidR="008C4C33">
        <w:rPr>
          <w:noProof/>
        </w:rPr>
        <w:t>4</w:t>
      </w:r>
      <w:r w:rsidR="00814322">
        <w:fldChar w:fldCharType="end"/>
      </w:r>
      <w:r w:rsidR="00814322">
        <w:noBreakHyphen/>
      </w:r>
      <w:r w:rsidR="00814322">
        <w:fldChar w:fldCharType="begin"/>
      </w:r>
      <w:r w:rsidR="00814322">
        <w:instrText xml:space="preserve"> </w:instrText>
      </w:r>
      <w:r w:rsidR="00814322">
        <w:rPr>
          <w:rFonts w:hint="eastAsia"/>
        </w:rPr>
        <w:instrText xml:space="preserve">SEQ </w:instrText>
      </w:r>
      <w:r w:rsidR="00814322">
        <w:rPr>
          <w:rFonts w:hint="eastAsia"/>
        </w:rPr>
        <w:instrText>代码</w:instrText>
      </w:r>
      <w:r w:rsidR="00814322">
        <w:rPr>
          <w:rFonts w:hint="eastAsia"/>
        </w:rPr>
        <w:instrText xml:space="preserve"> \* ARABIC \s 1</w:instrText>
      </w:r>
      <w:r w:rsidR="00814322">
        <w:instrText xml:space="preserve"> </w:instrText>
      </w:r>
      <w:r w:rsidR="00814322">
        <w:fldChar w:fldCharType="separate"/>
      </w:r>
      <w:r w:rsidR="008C4C33">
        <w:rPr>
          <w:noProof/>
        </w:rPr>
        <w:t>79</w:t>
      </w:r>
      <w:r w:rsidR="00814322">
        <w:fldChar w:fldCharType="end"/>
      </w:r>
    </w:p>
    <w:p w14:paraId="22EBD3CC" w14:textId="54E5B501" w:rsidR="004367AA" w:rsidRDefault="00E11A63" w:rsidP="00E11A63">
      <w:pPr>
        <w:ind w:firstLine="420"/>
      </w:pPr>
      <w:r>
        <w:rPr>
          <w:rFonts w:hint="eastAsia"/>
        </w:rPr>
        <w:t>在上面的</w:t>
      </w:r>
      <w:r w:rsidR="00B755A7" w:rsidRPr="00B755A7">
        <w:rPr>
          <w:rFonts w:hint="eastAsia"/>
        </w:rPr>
        <w:t>例子中，定义一个函数</w:t>
      </w:r>
      <w:r w:rsidR="00B755A7" w:rsidRPr="00B755A7">
        <w:rPr>
          <w:rFonts w:hint="eastAsia"/>
        </w:rPr>
        <w:t>getStr</w:t>
      </w:r>
      <w:r w:rsidR="00B755A7" w:rsidRPr="00B755A7">
        <w:rPr>
          <w:rFonts w:hint="eastAsia"/>
        </w:rPr>
        <w:t>，然后将其注册为用户</w:t>
      </w:r>
      <w:r w:rsidR="002005EE">
        <w:rPr>
          <w:rFonts w:hint="eastAsia"/>
        </w:rPr>
        <w:t>自</w:t>
      </w:r>
      <w:r w:rsidR="00B755A7" w:rsidRPr="00B755A7">
        <w:rPr>
          <w:rFonts w:hint="eastAsia"/>
        </w:rPr>
        <w:t>定义的函数</w:t>
      </w:r>
      <w:r>
        <w:rPr>
          <w:rFonts w:hint="eastAsia"/>
        </w:rPr>
        <w:t>，现在定义和注册</w:t>
      </w:r>
      <w:r w:rsidR="00A36AEA" w:rsidRPr="00A36AEA">
        <w:rPr>
          <w:rFonts w:hint="eastAsia"/>
        </w:rPr>
        <w:t>在</w:t>
      </w:r>
      <w:r w:rsidR="00A36AEA" w:rsidRPr="00A36AEA">
        <w:rPr>
          <w:rFonts w:hint="eastAsia"/>
        </w:rPr>
        <w:t>SQL</w:t>
      </w:r>
      <w:r w:rsidR="00A36AEA" w:rsidRPr="00A36AEA">
        <w:rPr>
          <w:rFonts w:hint="eastAsia"/>
        </w:rPr>
        <w:t>语句中使用的</w:t>
      </w:r>
      <w:r>
        <w:rPr>
          <w:rFonts w:hint="eastAsia"/>
        </w:rPr>
        <w:t>功能相同的用户定义函数</w:t>
      </w:r>
      <w:r w:rsidR="00A36AEA" w:rsidRPr="00A36AEA">
        <w:rPr>
          <w:rFonts w:hint="eastAsia"/>
        </w:rPr>
        <w:t>。</w:t>
      </w:r>
    </w:p>
    <w:p w14:paraId="605FB2B4" w14:textId="35812491" w:rsidR="00A36AEA" w:rsidRPr="00C95B5C" w:rsidRDefault="00E11A63" w:rsidP="00C95B5C">
      <w:pPr>
        <w:ind w:firstLine="420"/>
      </w:pPr>
      <w:r>
        <w:rPr>
          <w:rFonts w:hint="eastAsia"/>
        </w:rPr>
        <w:t>（</w:t>
      </w:r>
      <w:r>
        <w:rPr>
          <w:rFonts w:hint="eastAsia"/>
        </w:rPr>
        <w:t>1</w:t>
      </w:r>
      <w:r>
        <w:rPr>
          <w:rFonts w:hint="eastAsia"/>
        </w:rPr>
        <w:t>）</w:t>
      </w:r>
      <w:r w:rsidR="00354ED1" w:rsidRPr="00C95B5C">
        <w:rPr>
          <w:rFonts w:hint="eastAsia"/>
        </w:rPr>
        <w:t>定义和注册</w:t>
      </w:r>
      <w:r>
        <w:rPr>
          <w:rFonts w:hint="eastAsia"/>
        </w:rPr>
        <w:t>用户定义函数</w:t>
      </w:r>
    </w:p>
    <w:p w14:paraId="4F18937D" w14:textId="5D732852" w:rsidR="001D03FE" w:rsidRDefault="009B54C9" w:rsidP="0078094C">
      <w:pPr>
        <w:pStyle w:val="a7"/>
      </w:pPr>
      <w:r>
        <w:rPr>
          <w:rFonts w:hint="eastAsia"/>
        </w:rPr>
        <w:t>spark.</w:t>
      </w:r>
      <w:r w:rsidR="00CB07EA">
        <w:rPr>
          <w:rFonts w:hint="eastAsia"/>
        </w:rPr>
        <w:t>sqlContext.udf.register(</w:t>
      </w:r>
      <w:r w:rsidR="001D03FE">
        <w:rPr>
          <w:rFonts w:hint="eastAsia"/>
        </w:rPr>
        <w:t>"getStr", (</w:t>
      </w:r>
      <w:proofErr w:type="gramStart"/>
      <w:r w:rsidR="001D03FE">
        <w:rPr>
          <w:rFonts w:hint="eastAsia"/>
        </w:rPr>
        <w:t>s:String</w:t>
      </w:r>
      <w:proofErr w:type="gramEnd"/>
      <w:r w:rsidR="001D03FE">
        <w:rPr>
          <w:rFonts w:hint="eastAsia"/>
        </w:rPr>
        <w:t>)=&gt;{</w:t>
      </w:r>
    </w:p>
    <w:p w14:paraId="7CDF0563" w14:textId="1E610524" w:rsidR="001D03FE" w:rsidRDefault="00394819" w:rsidP="0078094C">
      <w:pPr>
        <w:pStyle w:val="a7"/>
      </w:pPr>
      <w:r>
        <w:rPr>
          <w:rFonts w:hint="eastAsia"/>
        </w:rPr>
        <w:t xml:space="preserve">     </w:t>
      </w:r>
      <w:r w:rsidR="001D03FE">
        <w:rPr>
          <w:rFonts w:hint="eastAsia"/>
        </w:rPr>
        <w:t xml:space="preserve">val strAfter = </w:t>
      </w:r>
      <w:proofErr w:type="gramStart"/>
      <w:r w:rsidR="001D03FE">
        <w:rPr>
          <w:rFonts w:hint="eastAsia"/>
        </w:rPr>
        <w:t>s.substring</w:t>
      </w:r>
      <w:proofErr w:type="gramEnd"/>
      <w:r w:rsidR="001D03FE">
        <w:rPr>
          <w:rFonts w:hint="eastAsia"/>
        </w:rPr>
        <w:t>(s.lastIndexOf('/')+1)</w:t>
      </w:r>
    </w:p>
    <w:p w14:paraId="12DEA526" w14:textId="0B0F07FA" w:rsidR="001D03FE" w:rsidRDefault="00394819" w:rsidP="0078094C">
      <w:pPr>
        <w:pStyle w:val="a7"/>
      </w:pPr>
      <w:r>
        <w:rPr>
          <w:rFonts w:hint="eastAsia"/>
        </w:rPr>
        <w:t xml:space="preserve">     </w:t>
      </w:r>
      <w:r w:rsidR="001D03FE">
        <w:rPr>
          <w:rFonts w:hint="eastAsia"/>
        </w:rPr>
        <w:t>strAfter</w:t>
      </w:r>
    </w:p>
    <w:p w14:paraId="6CB146EB" w14:textId="261A1C2E" w:rsidR="00354ED1" w:rsidRDefault="001D03FE" w:rsidP="0078094C">
      <w:pPr>
        <w:pStyle w:val="a7"/>
      </w:pPr>
      <w:r>
        <w:rPr>
          <w:rFonts w:hint="eastAsia"/>
        </w:rPr>
        <w:t>}</w:t>
      </w:r>
      <w:r w:rsidR="009B54C9">
        <w:rPr>
          <w:rFonts w:hint="eastAsia"/>
        </w:rPr>
        <w:t>)</w:t>
      </w:r>
    </w:p>
    <w:p w14:paraId="1F1AF8AF" w14:textId="77777777" w:rsidR="00060390" w:rsidRDefault="00060390" w:rsidP="00060390">
      <w:pPr>
        <w:pStyle w:val="a7"/>
      </w:pPr>
      <w:r>
        <w:t>scala</w:t>
      </w:r>
      <w:proofErr w:type="gramStart"/>
      <w:r>
        <w:t>&gt; :paste</w:t>
      </w:r>
      <w:proofErr w:type="gramEnd"/>
    </w:p>
    <w:p w14:paraId="68C31A2D" w14:textId="77777777" w:rsidR="00060390" w:rsidRDefault="00060390" w:rsidP="00060390">
      <w:pPr>
        <w:pStyle w:val="a7"/>
      </w:pPr>
      <w:r>
        <w:t>// Entering paste mode (</w:t>
      </w:r>
      <w:proofErr w:type="gramStart"/>
      <w:r>
        <w:t>ctrl</w:t>
      </w:r>
      <w:proofErr w:type="gramEnd"/>
      <w:r>
        <w:t>-D to finish)</w:t>
      </w:r>
    </w:p>
    <w:p w14:paraId="1FD030ED" w14:textId="77777777" w:rsidR="00060390" w:rsidRDefault="00060390" w:rsidP="00060390">
      <w:pPr>
        <w:pStyle w:val="a7"/>
      </w:pPr>
    </w:p>
    <w:p w14:paraId="10F1C240" w14:textId="77777777" w:rsidR="00060390" w:rsidRDefault="00060390" w:rsidP="00060390">
      <w:pPr>
        <w:pStyle w:val="a7"/>
      </w:pPr>
      <w:r>
        <w:t>spark.sqlContext.udf.register("getStr", (</w:t>
      </w:r>
      <w:proofErr w:type="gramStart"/>
      <w:r>
        <w:t>s:String</w:t>
      </w:r>
      <w:proofErr w:type="gramEnd"/>
      <w:r>
        <w:t>)=&gt;{</w:t>
      </w:r>
    </w:p>
    <w:p w14:paraId="25B5D609" w14:textId="77777777" w:rsidR="00060390" w:rsidRDefault="00060390" w:rsidP="00060390">
      <w:pPr>
        <w:pStyle w:val="a7"/>
      </w:pPr>
      <w:r>
        <w:t xml:space="preserve">     val strAfter = </w:t>
      </w:r>
      <w:proofErr w:type="gramStart"/>
      <w:r>
        <w:t>s.substring</w:t>
      </w:r>
      <w:proofErr w:type="gramEnd"/>
      <w:r>
        <w:t>(s.lastIndexOf('/')+1)</w:t>
      </w:r>
    </w:p>
    <w:p w14:paraId="4BE0E75E" w14:textId="77777777" w:rsidR="00060390" w:rsidRDefault="00060390" w:rsidP="00060390">
      <w:pPr>
        <w:pStyle w:val="a7"/>
      </w:pPr>
      <w:r>
        <w:t xml:space="preserve">     strAfter</w:t>
      </w:r>
    </w:p>
    <w:p w14:paraId="0E18E1A9" w14:textId="77777777" w:rsidR="00060390" w:rsidRDefault="00060390" w:rsidP="00060390">
      <w:pPr>
        <w:pStyle w:val="a7"/>
      </w:pPr>
      <w:r>
        <w:t>})</w:t>
      </w:r>
    </w:p>
    <w:p w14:paraId="6B95C212" w14:textId="77777777" w:rsidR="00060390" w:rsidRDefault="00060390" w:rsidP="00060390">
      <w:pPr>
        <w:pStyle w:val="a7"/>
      </w:pPr>
    </w:p>
    <w:p w14:paraId="6B4316C9" w14:textId="77777777" w:rsidR="00060390" w:rsidRDefault="00060390" w:rsidP="00060390">
      <w:pPr>
        <w:pStyle w:val="a7"/>
      </w:pPr>
      <w:r>
        <w:t>// Exiting paste mode, now interpreting.</w:t>
      </w:r>
    </w:p>
    <w:p w14:paraId="07CE0CBE" w14:textId="77777777" w:rsidR="00060390" w:rsidRDefault="00060390" w:rsidP="00060390">
      <w:pPr>
        <w:pStyle w:val="a7"/>
      </w:pPr>
    </w:p>
    <w:p w14:paraId="06CB81E9" w14:textId="77777777" w:rsidR="00060390" w:rsidRDefault="00060390" w:rsidP="00060390">
      <w:pPr>
        <w:pStyle w:val="a7"/>
      </w:pPr>
      <w:r>
        <w:t xml:space="preserve">res4: </w:t>
      </w:r>
      <w:proofErr w:type="gramStart"/>
      <w:r>
        <w:t>org.apache.spark.sql.expressions</w:t>
      </w:r>
      <w:proofErr w:type="gramEnd"/>
      <w:r>
        <w:t>.UserDefinedFunction = UserDefinedFunction(&lt;function1&gt;,StringType,Some(List(StringType)))</w:t>
      </w:r>
    </w:p>
    <w:p w14:paraId="4843738D" w14:textId="77777777" w:rsidR="00060390" w:rsidRDefault="00060390" w:rsidP="00060390">
      <w:pPr>
        <w:pStyle w:val="a7"/>
        <w:rPr>
          <w:rFonts w:hint="eastAsia"/>
        </w:rPr>
      </w:pPr>
    </w:p>
    <w:p w14:paraId="10B54D48" w14:textId="77777777" w:rsidR="00E11A63" w:rsidRPr="004F6B91" w:rsidRDefault="00E11A63" w:rsidP="00E11A63">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51</w:t>
      </w:r>
      <w:r>
        <w:fldChar w:fldCharType="end"/>
      </w:r>
    </w:p>
    <w:p w14:paraId="0B5DBFC8" w14:textId="5AC7F1C8" w:rsidR="00E11A63" w:rsidRPr="00E11A63" w:rsidRDefault="00E11A63" w:rsidP="00E11A63">
      <w:pPr>
        <w:ind w:firstLine="420"/>
        <w:rPr>
          <w:rFonts w:hint="eastAsia"/>
        </w:rPr>
      </w:pPr>
      <w:r>
        <w:rPr>
          <w:rFonts w:hint="eastAsia"/>
        </w:rPr>
        <w:t>（</w:t>
      </w:r>
      <w:r>
        <w:rPr>
          <w:rFonts w:hint="eastAsia"/>
        </w:rPr>
        <w:t>2</w:t>
      </w:r>
      <w:r>
        <w:rPr>
          <w:rFonts w:hint="eastAsia"/>
        </w:rPr>
        <w:t>）</w:t>
      </w:r>
      <w:r w:rsidRPr="00C95B5C">
        <w:rPr>
          <w:rFonts w:hint="eastAsia"/>
        </w:rPr>
        <w:t>在</w:t>
      </w:r>
      <w:r w:rsidRPr="00C95B5C">
        <w:rPr>
          <w:rFonts w:hint="eastAsia"/>
        </w:rPr>
        <w:t>SQL</w:t>
      </w:r>
      <w:r w:rsidRPr="00C95B5C">
        <w:rPr>
          <w:rFonts w:hint="eastAsia"/>
        </w:rPr>
        <w:t>语句中使用</w:t>
      </w:r>
      <w:r w:rsidRPr="00C95B5C">
        <w:rPr>
          <w:rFonts w:hint="eastAsia"/>
        </w:rPr>
        <w:t>UDF</w:t>
      </w:r>
    </w:p>
    <w:p w14:paraId="5EB4D2FE" w14:textId="77777777" w:rsidR="00060390" w:rsidRDefault="00060390" w:rsidP="00060390">
      <w:pPr>
        <w:pStyle w:val="a7"/>
      </w:pPr>
      <w:r>
        <w:t xml:space="preserve">scala&gt; </w:t>
      </w:r>
      <w:proofErr w:type="gramStart"/>
      <w:r>
        <w:t>sql(</w:t>
      </w:r>
      <w:proofErr w:type="gramEnd"/>
      <w:r>
        <w:t>"SELECT getStr(date), count(incidentnum) AS countByYear FROM sfpd GROUP BY getStr(date) ORDER BY countByYear DESC LIMIT 5").show</w:t>
      </w:r>
    </w:p>
    <w:p w14:paraId="5A0F5441" w14:textId="77777777" w:rsidR="00060390" w:rsidRDefault="00060390" w:rsidP="00060390">
      <w:pPr>
        <w:pStyle w:val="a7"/>
      </w:pPr>
      <w:r>
        <w:t>20/03/20 11:55:51 WARN ObjectStore: Failed to get database global_temp, returning NoSuchObjectException</w:t>
      </w:r>
    </w:p>
    <w:p w14:paraId="192036BB" w14:textId="77777777" w:rsidR="00060390" w:rsidRDefault="00060390" w:rsidP="00060390">
      <w:pPr>
        <w:pStyle w:val="a7"/>
      </w:pPr>
      <w:r>
        <w:t>+----------------+-----------+</w:t>
      </w:r>
    </w:p>
    <w:p w14:paraId="03E053BE" w14:textId="77777777" w:rsidR="00060390" w:rsidRDefault="00060390" w:rsidP="00060390">
      <w:pPr>
        <w:pStyle w:val="a7"/>
      </w:pPr>
      <w:r>
        <w:t>|</w:t>
      </w:r>
      <w:proofErr w:type="gramStart"/>
      <w:r>
        <w:t>UDF:getStr</w:t>
      </w:r>
      <w:proofErr w:type="gramEnd"/>
      <w:r>
        <w:t>(date)|countByYear|</w:t>
      </w:r>
    </w:p>
    <w:p w14:paraId="4FF94F27" w14:textId="77777777" w:rsidR="00060390" w:rsidRDefault="00060390" w:rsidP="00060390">
      <w:pPr>
        <w:pStyle w:val="a7"/>
      </w:pPr>
      <w:r>
        <w:t>+----------------+-----------+</w:t>
      </w:r>
    </w:p>
    <w:p w14:paraId="2A5E6EAD" w14:textId="77777777" w:rsidR="00060390" w:rsidRDefault="00060390" w:rsidP="00060390">
      <w:pPr>
        <w:pStyle w:val="a7"/>
      </w:pPr>
      <w:r>
        <w:t>|              13|     152830|</w:t>
      </w:r>
    </w:p>
    <w:p w14:paraId="03C89EB8" w14:textId="77777777" w:rsidR="00060390" w:rsidRDefault="00060390" w:rsidP="00060390">
      <w:pPr>
        <w:pStyle w:val="a7"/>
      </w:pPr>
      <w:r>
        <w:t>|              14|     150185|</w:t>
      </w:r>
    </w:p>
    <w:p w14:paraId="427DB157" w14:textId="77777777" w:rsidR="00060390" w:rsidRDefault="00060390" w:rsidP="00060390">
      <w:pPr>
        <w:pStyle w:val="a7"/>
      </w:pPr>
      <w:r>
        <w:t>|              15|      80760|</w:t>
      </w:r>
    </w:p>
    <w:p w14:paraId="7AC94419" w14:textId="6B092ECB" w:rsidR="00AA26AE" w:rsidRDefault="00060390" w:rsidP="00060390">
      <w:pPr>
        <w:pStyle w:val="a7"/>
      </w:pPr>
      <w:r>
        <w:t>+----------------+-----------+</w:t>
      </w:r>
    </w:p>
    <w:p w14:paraId="1D82C770" w14:textId="38051257" w:rsidR="000927F4" w:rsidRPr="000927F4" w:rsidRDefault="004F6B91" w:rsidP="00AA12DF">
      <w:pPr>
        <w:pStyle w:val="Caption"/>
        <w:rPr>
          <w:rFonts w:hint="eastAsia"/>
        </w:rPr>
      </w:pPr>
      <w:r>
        <w:rPr>
          <w:rFonts w:ascii="微软雅黑" w:eastAsia="微软雅黑" w:hAnsi="微软雅黑" w:cs="微软雅黑" w:hint="eastAsia"/>
        </w:rPr>
        <w:lastRenderedPageBreak/>
        <w:t>代码</w:t>
      </w:r>
      <w:r>
        <w:t xml:space="preserve"> </w:t>
      </w:r>
      <w:fldSimple w:instr=" STYLEREF 1 \s ">
        <w:r w:rsidR="008C4C33">
          <w:rPr>
            <w:noProof/>
          </w:rPr>
          <w:t>4</w:t>
        </w:r>
      </w:fldSimple>
      <w:r w:rsidR="00814322">
        <w:noBreakHyphen/>
      </w:r>
      <w:r w:rsidR="00814322">
        <w:fldChar w:fldCharType="begin"/>
      </w:r>
      <w:r w:rsidR="00814322">
        <w:instrText xml:space="preserve"> SEQ </w:instrText>
      </w:r>
      <w:r w:rsidR="00814322">
        <w:instrText>代码</w:instrText>
      </w:r>
      <w:r w:rsidR="00814322">
        <w:instrText xml:space="preserve"> \* ARABIC \s 1 </w:instrText>
      </w:r>
      <w:r w:rsidR="00814322">
        <w:fldChar w:fldCharType="separate"/>
      </w:r>
      <w:r w:rsidR="008C4C33">
        <w:rPr>
          <w:noProof/>
        </w:rPr>
        <w:t>83</w:t>
      </w:r>
      <w:r w:rsidR="00814322">
        <w:fldChar w:fldCharType="end"/>
      </w:r>
    </w:p>
    <w:p w14:paraId="5DECBA9F" w14:textId="77777777" w:rsidR="00731375" w:rsidRDefault="000D0720" w:rsidP="00445FBF">
      <w:pPr>
        <w:pStyle w:val="Heading2"/>
      </w:pPr>
      <w:bookmarkStart w:id="25" w:name="_Toc317023443"/>
      <w:r>
        <w:rPr>
          <w:rFonts w:hint="eastAsia"/>
        </w:rPr>
        <w:t>小结</w:t>
      </w:r>
      <w:bookmarkEnd w:id="25"/>
    </w:p>
    <w:p w14:paraId="5DC046A4" w14:textId="0C952C45" w:rsidR="00731375" w:rsidRDefault="00DD466B" w:rsidP="00DD466B">
      <w:pPr>
        <w:ind w:firstLine="420"/>
      </w:pPr>
      <w:r>
        <w:rPr>
          <w:rFonts w:hint="eastAsia"/>
        </w:rPr>
        <w:t>Spark SQL</w:t>
      </w:r>
      <w:r>
        <w:rPr>
          <w:rFonts w:hint="eastAsia"/>
        </w:rPr>
        <w:t>是用于结构化数据处理的</w:t>
      </w:r>
      <w:r>
        <w:rPr>
          <w:rFonts w:hint="eastAsia"/>
        </w:rPr>
        <w:t>Spark</w:t>
      </w:r>
      <w:r>
        <w:rPr>
          <w:rFonts w:hint="eastAsia"/>
        </w:rPr>
        <w:t>模块。与基本</w:t>
      </w:r>
      <w:r>
        <w:rPr>
          <w:rFonts w:hint="eastAsia"/>
        </w:rPr>
        <w:t>RDD API</w:t>
      </w:r>
      <w:r>
        <w:rPr>
          <w:rFonts w:hint="eastAsia"/>
        </w:rPr>
        <w:t>不同，</w:t>
      </w:r>
      <w:r>
        <w:rPr>
          <w:rFonts w:hint="eastAsia"/>
        </w:rPr>
        <w:t>Spark SQL</w:t>
      </w:r>
      <w:r>
        <w:rPr>
          <w:rFonts w:hint="eastAsia"/>
        </w:rPr>
        <w:t>的接口提供了更多有关数据结构和类型的信息，</w:t>
      </w:r>
      <w:r>
        <w:rPr>
          <w:rFonts w:hint="eastAsia"/>
        </w:rPr>
        <w:t>Spark SQL</w:t>
      </w:r>
      <w:r>
        <w:rPr>
          <w:rFonts w:hint="eastAsia"/>
        </w:rPr>
        <w:t>使用这些额外的信息来执行性能优化。</w:t>
      </w:r>
      <w:r>
        <w:rPr>
          <w:rFonts w:hint="eastAsia"/>
        </w:rPr>
        <w:t>DataFrame</w:t>
      </w:r>
      <w:r>
        <w:rPr>
          <w:rFonts w:hint="eastAsia"/>
        </w:rPr>
        <w:t>是分布式数据集合，是由命名列组织在一起的，实现了后台优化技术的关系型数据表。</w:t>
      </w:r>
      <w:r>
        <w:rPr>
          <w:rFonts w:hint="eastAsia"/>
        </w:rPr>
        <w:t>Spark</w:t>
      </w:r>
      <w:r>
        <w:rPr>
          <w:rFonts w:hint="eastAsia"/>
        </w:rPr>
        <w:t>提供了三种类型的数据结构抽象，其中包括：</w:t>
      </w:r>
      <w:r>
        <w:rPr>
          <w:rFonts w:hint="eastAsia"/>
        </w:rPr>
        <w:t>RDD</w:t>
      </w:r>
      <w:r>
        <w:rPr>
          <w:rFonts w:hint="eastAsia"/>
        </w:rPr>
        <w:t>、</w:t>
      </w:r>
      <w:r>
        <w:rPr>
          <w:rFonts w:hint="eastAsia"/>
        </w:rPr>
        <w:t>DataFrame</w:t>
      </w:r>
      <w:r>
        <w:rPr>
          <w:rFonts w:hint="eastAsia"/>
        </w:rPr>
        <w:t>和</w:t>
      </w:r>
      <w:r>
        <w:rPr>
          <w:rFonts w:hint="eastAsia"/>
        </w:rPr>
        <w:t>DataSet</w:t>
      </w:r>
      <w:r>
        <w:rPr>
          <w:rFonts w:hint="eastAsia"/>
        </w:rPr>
        <w:t>。无论</w:t>
      </w:r>
      <w:r>
        <w:rPr>
          <w:rFonts w:hint="eastAsia"/>
        </w:rPr>
        <w:t>Data</w:t>
      </w:r>
      <w:r>
        <w:t>Frame</w:t>
      </w:r>
      <w:r>
        <w:rPr>
          <w:rFonts w:hint="eastAsia"/>
        </w:rPr>
        <w:t>还是</w:t>
      </w:r>
      <w:r>
        <w:rPr>
          <w:rFonts w:hint="eastAsia"/>
        </w:rPr>
        <w:t>DataSet</w:t>
      </w:r>
      <w:r>
        <w:rPr>
          <w:rFonts w:hint="eastAsia"/>
        </w:rPr>
        <w:t>都是以</w:t>
      </w:r>
      <w:r>
        <w:rPr>
          <w:rFonts w:hint="eastAsia"/>
        </w:rPr>
        <w:t>RDD</w:t>
      </w:r>
      <w:r>
        <w:rPr>
          <w:rFonts w:hint="eastAsia"/>
        </w:rPr>
        <w:t>为底层进行了结构化的封装。</w:t>
      </w:r>
      <w:r w:rsidR="004B78ED">
        <w:rPr>
          <w:rFonts w:hint="eastAsia"/>
        </w:rPr>
        <w:t>本章</w:t>
      </w:r>
      <w:r w:rsidR="002E6E4E">
        <w:rPr>
          <w:rFonts w:hint="eastAsia"/>
        </w:rPr>
        <w:t>我们</w:t>
      </w:r>
      <w:r w:rsidR="002E6E4E" w:rsidRPr="002A07E8">
        <w:rPr>
          <w:rFonts w:hint="eastAsia"/>
        </w:rPr>
        <w:t>已经知道如何创建</w:t>
      </w:r>
      <w:r w:rsidR="002E6E4E" w:rsidRPr="002A07E8">
        <w:rPr>
          <w:rFonts w:hint="eastAsia"/>
        </w:rPr>
        <w:t>DataFrame</w:t>
      </w:r>
      <w:r w:rsidR="002E6E4E">
        <w:rPr>
          <w:rFonts w:hint="eastAsia"/>
        </w:rPr>
        <w:t>和</w:t>
      </w:r>
      <w:r w:rsidR="002E6E4E">
        <w:rPr>
          <w:rFonts w:hint="eastAsia"/>
        </w:rPr>
        <w:t>Dataset</w:t>
      </w:r>
      <w:r w:rsidR="002E6E4E" w:rsidRPr="002A07E8">
        <w:rPr>
          <w:rFonts w:hint="eastAsia"/>
        </w:rPr>
        <w:t>，接下来的部分是学习如何使用提供的结构化操作来</w:t>
      </w:r>
      <w:r w:rsidR="002E6E4E">
        <w:rPr>
          <w:rFonts w:hint="eastAsia"/>
        </w:rPr>
        <w:t>使用</w:t>
      </w:r>
      <w:r w:rsidR="002E6E4E" w:rsidRPr="002A07E8">
        <w:rPr>
          <w:rFonts w:hint="eastAsia"/>
        </w:rPr>
        <w:t>它们。</w:t>
      </w:r>
      <w:bookmarkStart w:id="26" w:name="_GoBack"/>
      <w:bookmarkEnd w:id="26"/>
    </w:p>
    <w:sectPr w:rsidR="00731375" w:rsidSect="009F2489">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B62203" w14:textId="77777777" w:rsidR="00175B37" w:rsidRDefault="00175B37" w:rsidP="00465B92">
      <w:pPr>
        <w:ind w:firstLine="420"/>
      </w:pPr>
      <w:r>
        <w:separator/>
      </w:r>
    </w:p>
  </w:endnote>
  <w:endnote w:type="continuationSeparator" w:id="0">
    <w:p w14:paraId="1DABED7B" w14:textId="77777777" w:rsidR="00175B37" w:rsidRDefault="00175B37" w:rsidP="00465B9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楷体">
    <w:charset w:val="86"/>
    <w:family w:val="auto"/>
    <w:pitch w:val="variable"/>
    <w:sig w:usb0="800002BF" w:usb1="38CF7CFA" w:usb2="00000016" w:usb3="00000000" w:csb0="0004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Kai">
    <w:panose1 w:val="02000500000000000000"/>
    <w:charset w:val="86"/>
    <w:family w:val="auto"/>
    <w:pitch w:val="variable"/>
    <w:sig w:usb0="00000001" w:usb1="080E0000" w:usb2="00000010" w:usb3="00000000" w:csb0="00040000" w:csb1="00000000"/>
  </w:font>
  <w:font w:name="Cambria">
    <w:panose1 w:val="02040503050406030204"/>
    <w:charset w:val="00"/>
    <w:family w:val="auto"/>
    <w:pitch w:val="variable"/>
    <w:sig w:usb0="E00002FF" w:usb1="400004FF" w:usb2="00000000" w:usb3="00000000" w:csb0="0000019F" w:csb1="00000000"/>
  </w:font>
  <w:font w:name="Courier">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微软雅黑">
    <w:charset w:val="86"/>
    <w:family w:val="auto"/>
    <w:pitch w:val="variable"/>
    <w:sig w:usb0="80000287" w:usb1="28CF3C52" w:usb2="00000016" w:usb3="00000000" w:csb0="0004001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A9DD99" w14:textId="77777777" w:rsidR="006D4705" w:rsidRDefault="006D4705">
    <w:pPr>
      <w:ind w:firstLine="42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F1F627" w14:textId="0C494D7D" w:rsidR="006D4705" w:rsidRDefault="006D4705">
    <w:pPr>
      <w:ind w:firstLine="420"/>
      <w:jc w:val="center"/>
    </w:pPr>
    <w:r>
      <w:fldChar w:fldCharType="begin"/>
    </w:r>
    <w:r>
      <w:instrText xml:space="preserve"> PAGE   \* MERGEFORMAT </w:instrText>
    </w:r>
    <w:r>
      <w:fldChar w:fldCharType="separate"/>
    </w:r>
    <w:r w:rsidR="004B78ED" w:rsidRPr="004B78ED">
      <w:rPr>
        <w:noProof/>
        <w:lang w:val="zh-CN"/>
      </w:rPr>
      <w:t>38</w:t>
    </w:r>
    <w:r>
      <w:rPr>
        <w:noProof/>
        <w:lang w:val="zh-CN"/>
      </w:rPr>
      <w:fldChar w:fldCharType="end"/>
    </w:r>
  </w:p>
  <w:p w14:paraId="3E7D0D29" w14:textId="77777777" w:rsidR="006D4705" w:rsidRDefault="006D4705">
    <w:pPr>
      <w:ind w:firstLine="4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3F364F" w14:textId="77777777" w:rsidR="006D4705" w:rsidRDefault="006D4705">
    <w:pPr>
      <w:ind w:firstLine="42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E2DE24" w14:textId="77777777" w:rsidR="00175B37" w:rsidRDefault="00175B37" w:rsidP="00465B92">
      <w:pPr>
        <w:ind w:firstLine="420"/>
      </w:pPr>
      <w:r>
        <w:separator/>
      </w:r>
    </w:p>
  </w:footnote>
  <w:footnote w:type="continuationSeparator" w:id="0">
    <w:p w14:paraId="7028A0CF" w14:textId="77777777" w:rsidR="00175B37" w:rsidRDefault="00175B37" w:rsidP="00465B92">
      <w:pPr>
        <w:ind w:firstLine="42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93F1E0" w14:textId="77777777" w:rsidR="006D4705" w:rsidRDefault="006D4705">
    <w:pPr>
      <w:ind w:firstLine="42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881A17" w14:textId="77777777" w:rsidR="006D4705" w:rsidRDefault="006D4705" w:rsidP="0045741E">
    <w:pPr>
      <w:ind w:firstLine="42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E1E099" w14:textId="77777777" w:rsidR="006D4705" w:rsidRDefault="006D4705">
    <w:pPr>
      <w:ind w:firstLine="4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E21E28F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nsid w:val="00D05628"/>
    <w:multiLevelType w:val="hybridMultilevel"/>
    <w:tmpl w:val="E418148E"/>
    <w:lvl w:ilvl="0" w:tplc="E48C7B08">
      <w:start w:val="1"/>
      <w:numFmt w:val="bullet"/>
      <w:pStyle w:val="a"/>
      <w:lvlText w:val=""/>
      <w:lvlJc w:val="left"/>
      <w:pPr>
        <w:ind w:left="900" w:hanging="480"/>
      </w:pPr>
      <w:rPr>
        <w:rFonts w:ascii="Symbol" w:hAnsi="Symbol"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3">
    <w:nsid w:val="09536319"/>
    <w:multiLevelType w:val="hybridMultilevel"/>
    <w:tmpl w:val="01C05FDA"/>
    <w:lvl w:ilvl="0" w:tplc="AB72DF28">
      <w:start w:val="1"/>
      <w:numFmt w:val="bullet"/>
      <w:pStyle w:val="a0"/>
      <w:lvlText w:val=""/>
      <w:lvlJc w:val="left"/>
      <w:pPr>
        <w:ind w:left="432" w:hanging="232"/>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
    <w:nsid w:val="0B992816"/>
    <w:multiLevelType w:val="hybridMultilevel"/>
    <w:tmpl w:val="145A498A"/>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5">
    <w:nsid w:val="14FE7694"/>
    <w:multiLevelType w:val="hybridMultilevel"/>
    <w:tmpl w:val="4D3C5CE8"/>
    <w:lvl w:ilvl="0" w:tplc="99AE1EF4">
      <w:start w:val="1"/>
      <w:numFmt w:val="bullet"/>
      <w:pStyle w:val="a1"/>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6">
    <w:nsid w:val="183E48EF"/>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7">
    <w:nsid w:val="1DA878E8"/>
    <w:multiLevelType w:val="hybridMultilevel"/>
    <w:tmpl w:val="9E20CC40"/>
    <w:lvl w:ilvl="0" w:tplc="0428C038">
      <w:start w:val="1"/>
      <w:numFmt w:val="bullet"/>
      <w:pStyle w:val="a2"/>
      <w:lvlText w:val=""/>
      <w:lvlJc w:val="left"/>
      <w:pPr>
        <w:ind w:left="432" w:hanging="230"/>
      </w:pPr>
      <w:rPr>
        <w:rFonts w:ascii="Wingdings" w:hAnsi="Wingdings" w:hint="default"/>
      </w:rPr>
    </w:lvl>
    <w:lvl w:ilvl="1" w:tplc="04090003" w:tentative="1">
      <w:start w:val="1"/>
      <w:numFmt w:val="bullet"/>
      <w:lvlText w:val=""/>
      <w:lvlJc w:val="left"/>
      <w:pPr>
        <w:ind w:left="1260" w:hanging="480"/>
      </w:pPr>
      <w:rPr>
        <w:rFonts w:ascii="Wingdings" w:hAnsi="Wingdings" w:hint="default"/>
      </w:rPr>
    </w:lvl>
    <w:lvl w:ilvl="2" w:tplc="04090005" w:tentative="1">
      <w:start w:val="1"/>
      <w:numFmt w:val="bullet"/>
      <w:lvlText w:val=""/>
      <w:lvlJc w:val="left"/>
      <w:pPr>
        <w:ind w:left="1740" w:hanging="480"/>
      </w:pPr>
      <w:rPr>
        <w:rFonts w:ascii="Wingdings" w:hAnsi="Wingdings" w:hint="default"/>
      </w:rPr>
    </w:lvl>
    <w:lvl w:ilvl="3" w:tplc="04090001" w:tentative="1">
      <w:start w:val="1"/>
      <w:numFmt w:val="bullet"/>
      <w:lvlText w:val=""/>
      <w:lvlJc w:val="left"/>
      <w:pPr>
        <w:ind w:left="2220" w:hanging="480"/>
      </w:pPr>
      <w:rPr>
        <w:rFonts w:ascii="Wingdings" w:hAnsi="Wingdings" w:hint="default"/>
      </w:rPr>
    </w:lvl>
    <w:lvl w:ilvl="4" w:tplc="04090003" w:tentative="1">
      <w:start w:val="1"/>
      <w:numFmt w:val="bullet"/>
      <w:lvlText w:val=""/>
      <w:lvlJc w:val="left"/>
      <w:pPr>
        <w:ind w:left="2700" w:hanging="480"/>
      </w:pPr>
      <w:rPr>
        <w:rFonts w:ascii="Wingdings" w:hAnsi="Wingdings" w:hint="default"/>
      </w:rPr>
    </w:lvl>
    <w:lvl w:ilvl="5" w:tplc="04090005" w:tentative="1">
      <w:start w:val="1"/>
      <w:numFmt w:val="bullet"/>
      <w:lvlText w:val=""/>
      <w:lvlJc w:val="left"/>
      <w:pPr>
        <w:ind w:left="3180" w:hanging="480"/>
      </w:pPr>
      <w:rPr>
        <w:rFonts w:ascii="Wingdings" w:hAnsi="Wingdings" w:hint="default"/>
      </w:rPr>
    </w:lvl>
    <w:lvl w:ilvl="6" w:tplc="04090001" w:tentative="1">
      <w:start w:val="1"/>
      <w:numFmt w:val="bullet"/>
      <w:lvlText w:val=""/>
      <w:lvlJc w:val="left"/>
      <w:pPr>
        <w:ind w:left="3660" w:hanging="480"/>
      </w:pPr>
      <w:rPr>
        <w:rFonts w:ascii="Wingdings" w:hAnsi="Wingdings" w:hint="default"/>
      </w:rPr>
    </w:lvl>
    <w:lvl w:ilvl="7" w:tplc="04090003" w:tentative="1">
      <w:start w:val="1"/>
      <w:numFmt w:val="bullet"/>
      <w:lvlText w:val=""/>
      <w:lvlJc w:val="left"/>
      <w:pPr>
        <w:ind w:left="4140" w:hanging="480"/>
      </w:pPr>
      <w:rPr>
        <w:rFonts w:ascii="Wingdings" w:hAnsi="Wingdings" w:hint="default"/>
      </w:rPr>
    </w:lvl>
    <w:lvl w:ilvl="8" w:tplc="04090005" w:tentative="1">
      <w:start w:val="1"/>
      <w:numFmt w:val="bullet"/>
      <w:lvlText w:val=""/>
      <w:lvlJc w:val="left"/>
      <w:pPr>
        <w:ind w:left="4620" w:hanging="480"/>
      </w:pPr>
      <w:rPr>
        <w:rFonts w:ascii="Wingdings" w:hAnsi="Wingdings" w:hint="default"/>
      </w:rPr>
    </w:lvl>
  </w:abstractNum>
  <w:abstractNum w:abstractNumId="8">
    <w:nsid w:val="26D7403F"/>
    <w:multiLevelType w:val="multilevel"/>
    <w:tmpl w:val="72B271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pStyle w:val="Heading5"/>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9">
    <w:nsid w:val="2ED153CC"/>
    <w:multiLevelType w:val="multilevel"/>
    <w:tmpl w:val="CABC1014"/>
    <w:lvl w:ilvl="0">
      <w:start w:val="1"/>
      <w:numFmt w:val="bullet"/>
      <w:lvlText w:val=""/>
      <w:lvlJc w:val="left"/>
      <w:pPr>
        <w:ind w:left="360" w:hanging="36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0">
    <w:nsid w:val="3F3803D1"/>
    <w:multiLevelType w:val="multilevel"/>
    <w:tmpl w:val="30CC7D5C"/>
    <w:lvl w:ilvl="0">
      <w:start w:val="1"/>
      <w:numFmt w:val="decimal"/>
      <w:lvlText w:val="实验%1 "/>
      <w:lvlJc w:val="left"/>
      <w:pPr>
        <w:ind w:left="562" w:hanging="420"/>
      </w:pPr>
      <w:rPr>
        <w:rFonts w:cs="Times New Roman" w:hint="eastAsia"/>
      </w:rPr>
    </w:lvl>
    <w:lvl w:ilvl="1">
      <w:start w:val="1"/>
      <w:numFmt w:val="decimal"/>
      <w:pStyle w:val="a3"/>
      <w:lvlText w:val="步骤%2"/>
      <w:lvlJc w:val="left"/>
      <w:pPr>
        <w:ind w:left="-258"/>
      </w:pPr>
      <w:rPr>
        <w:rFonts w:ascii="Arial Unicode MS" w:eastAsia="楷体" w:hAnsi="Arial Unicode MS" w:cs="Times New Roman" w:hint="eastAsia"/>
      </w:rPr>
    </w:lvl>
    <w:lvl w:ilvl="2">
      <w:start w:val="1"/>
      <w:numFmt w:val="lowerRoman"/>
      <w:lvlText w:val="%3."/>
      <w:lvlJc w:val="right"/>
      <w:pPr>
        <w:ind w:left="1422" w:hanging="420"/>
      </w:pPr>
      <w:rPr>
        <w:rFonts w:cs="Times New Roman" w:hint="eastAsia"/>
      </w:rPr>
    </w:lvl>
    <w:lvl w:ilvl="3">
      <w:start w:val="1"/>
      <w:numFmt w:val="decimal"/>
      <w:lvlText w:val="%4."/>
      <w:lvlJc w:val="left"/>
      <w:pPr>
        <w:ind w:left="1842" w:hanging="420"/>
      </w:pPr>
      <w:rPr>
        <w:rFonts w:cs="Times New Roman" w:hint="eastAsia"/>
      </w:rPr>
    </w:lvl>
    <w:lvl w:ilvl="4">
      <w:start w:val="1"/>
      <w:numFmt w:val="lowerLetter"/>
      <w:lvlText w:val="%5)"/>
      <w:lvlJc w:val="left"/>
      <w:pPr>
        <w:ind w:left="2262" w:hanging="420"/>
      </w:pPr>
      <w:rPr>
        <w:rFonts w:cs="Times New Roman" w:hint="eastAsia"/>
      </w:rPr>
    </w:lvl>
    <w:lvl w:ilvl="5">
      <w:start w:val="1"/>
      <w:numFmt w:val="lowerRoman"/>
      <w:lvlText w:val="%6."/>
      <w:lvlJc w:val="right"/>
      <w:pPr>
        <w:ind w:left="2682" w:hanging="420"/>
      </w:pPr>
      <w:rPr>
        <w:rFonts w:cs="Times New Roman" w:hint="eastAsia"/>
      </w:rPr>
    </w:lvl>
    <w:lvl w:ilvl="6">
      <w:start w:val="1"/>
      <w:numFmt w:val="decimal"/>
      <w:lvlText w:val="%7."/>
      <w:lvlJc w:val="left"/>
      <w:pPr>
        <w:ind w:left="3102" w:hanging="420"/>
      </w:pPr>
      <w:rPr>
        <w:rFonts w:cs="Times New Roman" w:hint="eastAsia"/>
      </w:rPr>
    </w:lvl>
    <w:lvl w:ilvl="7">
      <w:start w:val="1"/>
      <w:numFmt w:val="lowerLetter"/>
      <w:lvlText w:val="%8)"/>
      <w:lvlJc w:val="left"/>
      <w:pPr>
        <w:ind w:left="3522" w:hanging="420"/>
      </w:pPr>
      <w:rPr>
        <w:rFonts w:cs="Times New Roman" w:hint="eastAsia"/>
      </w:rPr>
    </w:lvl>
    <w:lvl w:ilvl="8">
      <w:start w:val="1"/>
      <w:numFmt w:val="lowerRoman"/>
      <w:lvlText w:val="%9."/>
      <w:lvlJc w:val="right"/>
      <w:pPr>
        <w:ind w:left="3942" w:hanging="420"/>
      </w:pPr>
      <w:rPr>
        <w:rFonts w:cs="Times New Roman" w:hint="eastAsia"/>
      </w:rPr>
    </w:lvl>
  </w:abstractNum>
  <w:abstractNum w:abstractNumId="11">
    <w:nsid w:val="3F68428B"/>
    <w:multiLevelType w:val="hybridMultilevel"/>
    <w:tmpl w:val="B9CE87BE"/>
    <w:lvl w:ilvl="0" w:tplc="0E0C5BAA">
      <w:start w:val="1"/>
      <w:numFmt w:val="bullet"/>
      <w:pStyle w:val="a4"/>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4B181F99"/>
    <w:multiLevelType w:val="hybridMultilevel"/>
    <w:tmpl w:val="8E5E2296"/>
    <w:lvl w:ilvl="0" w:tplc="50147464">
      <w:start w:val="1"/>
      <w:numFmt w:val="decimal"/>
      <w:lvlText w:val="（%1）"/>
      <w:lvlJc w:val="left"/>
      <w:pPr>
        <w:ind w:left="1140" w:hanging="72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3">
    <w:nsid w:val="4C6C1FB4"/>
    <w:multiLevelType w:val="multilevel"/>
    <w:tmpl w:val="DF2E832C"/>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4">
    <w:nsid w:val="4D945988"/>
    <w:multiLevelType w:val="hybridMultilevel"/>
    <w:tmpl w:val="FB6E35C2"/>
    <w:lvl w:ilvl="0" w:tplc="C63457D2">
      <w:start w:val="1"/>
      <w:numFmt w:val="bullet"/>
      <w:pStyle w:val="a5"/>
      <w:lvlText w:val="o"/>
      <w:lvlJc w:val="left"/>
      <w:pPr>
        <w:ind w:left="1320" w:hanging="480"/>
      </w:pPr>
      <w:rPr>
        <w:rFonts w:ascii="Courier New" w:hAnsi="Courier New" w:cs="Courier New"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5">
    <w:nsid w:val="5240CA90"/>
    <w:multiLevelType w:val="multilevel"/>
    <w:tmpl w:val="6DE090A4"/>
    <w:lvl w:ilvl="0">
      <w:start w:val="1"/>
      <w:numFmt w:val="decimal"/>
      <w:lvlText w:val="第%1章"/>
      <w:lvlJc w:val="left"/>
      <w:pPr>
        <w:ind w:left="420" w:hanging="420"/>
      </w:pPr>
      <w:rPr>
        <w:rFonts w:hint="default"/>
      </w:rPr>
    </w:lvl>
    <w:lvl w:ilvl="1">
      <w:start w:val="1"/>
      <w:numFmt w:val="decimal"/>
      <w:lvlText w:val="%1.%2"/>
      <w:lvlJc w:val="left"/>
      <w:pPr>
        <w:tabs>
          <w:tab w:val="num" w:pos="576"/>
        </w:tabs>
        <w:ind w:left="576" w:hanging="576"/>
      </w:pPr>
      <w:rPr>
        <w:rFonts w:ascii="Arial" w:hAnsi="Arial" w:hint="eastAsia"/>
      </w:rPr>
    </w:lvl>
    <w:lvl w:ilvl="2">
      <w:start w:val="1"/>
      <w:numFmt w:val="decimal"/>
      <w:lvlText w:val="%1.%2.%3"/>
      <w:lvlJc w:val="left"/>
      <w:pPr>
        <w:tabs>
          <w:tab w:val="num" w:pos="2280"/>
        </w:tabs>
        <w:ind w:left="2280" w:hanging="720"/>
      </w:pPr>
      <w:rPr>
        <w:rFonts w:ascii="Arial" w:hAnsi="Arial" w:hint="eastAsia"/>
      </w:rPr>
    </w:lvl>
    <w:lvl w:ilvl="3">
      <w:start w:val="1"/>
      <w:numFmt w:val="decimal"/>
      <w:lvlText w:val="%1.%2.%3.%4"/>
      <w:lvlJc w:val="left"/>
      <w:pPr>
        <w:tabs>
          <w:tab w:val="num" w:pos="864"/>
        </w:tabs>
        <w:ind w:left="864" w:hanging="864"/>
      </w:pPr>
      <w:rPr>
        <w:rFonts w:ascii="Arial" w:hAnsi="Arial" w:hint="eastAsia"/>
      </w:rPr>
    </w:lvl>
    <w:lvl w:ilvl="4">
      <w:start w:val="1"/>
      <w:numFmt w:val="decimal"/>
      <w:lvlText w:val="%1.%2.%3.%4.%5"/>
      <w:lvlJc w:val="left"/>
      <w:pPr>
        <w:tabs>
          <w:tab w:val="num" w:pos="1008"/>
        </w:tabs>
        <w:ind w:left="1008" w:hanging="1008"/>
      </w:pPr>
      <w:rPr>
        <w:rFonts w:ascii="Arial" w:hAnsi="Arial" w:hint="eastAsia"/>
      </w:rPr>
    </w:lvl>
    <w:lvl w:ilvl="5">
      <w:start w:val="1"/>
      <w:numFmt w:val="decimal"/>
      <w:pStyle w:val="Heading6"/>
      <w:lvlText w:val="%1.%2.%3.%4.%5.%6"/>
      <w:lvlJc w:val="left"/>
      <w:pPr>
        <w:tabs>
          <w:tab w:val="num" w:pos="1152"/>
        </w:tabs>
        <w:ind w:left="1152" w:hanging="1152"/>
      </w:pPr>
      <w:rPr>
        <w:rFonts w:ascii="Arial" w:hAnsi="Arial"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16">
    <w:nsid w:val="591A7EEC"/>
    <w:multiLevelType w:val="hybridMultilevel"/>
    <w:tmpl w:val="3120FE6C"/>
    <w:lvl w:ilvl="0" w:tplc="203E3BC4">
      <w:start w:val="1"/>
      <w:numFmt w:val="bullet"/>
      <w:pStyle w:val="a6"/>
      <w:lvlText w:val=""/>
      <w:lvlJc w:val="left"/>
      <w:pPr>
        <w:ind w:left="680" w:hanging="48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nsid w:val="648F0916"/>
    <w:multiLevelType w:val="multilevel"/>
    <w:tmpl w:val="605C414E"/>
    <w:lvl w:ilvl="0">
      <w:start w:val="1"/>
      <w:numFmt w:val="bullet"/>
      <w:lvlText w:val=""/>
      <w:lvlJc w:val="left"/>
      <w:pPr>
        <w:ind w:left="680" w:hanging="6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8">
    <w:nsid w:val="683F7649"/>
    <w:multiLevelType w:val="multilevel"/>
    <w:tmpl w:val="6CC42604"/>
    <w:lvl w:ilvl="0">
      <w:start w:val="1"/>
      <w:numFmt w:val="bullet"/>
      <w:lvlText w:val=""/>
      <w:lvlJc w:val="left"/>
      <w:pPr>
        <w:ind w:left="792" w:hanging="432"/>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9">
    <w:nsid w:val="6FBC5F1D"/>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0">
    <w:nsid w:val="74C45DDE"/>
    <w:multiLevelType w:val="multilevel"/>
    <w:tmpl w:val="A79A629C"/>
    <w:lvl w:ilvl="0">
      <w:start w:val="4"/>
      <w:numFmt w:val="decimal"/>
      <w:pStyle w:val="Heading1"/>
      <w:lvlText w:val="第%1章"/>
      <w:lvlJc w:val="left"/>
      <w:pPr>
        <w:ind w:left="420" w:hanging="420"/>
      </w:pPr>
      <w:rPr>
        <w:rFonts w:cs="Times New Roman" w:hint="eastAsia"/>
      </w:rPr>
    </w:lvl>
    <w:lvl w:ilvl="1">
      <w:start w:val="1"/>
      <w:numFmt w:val="decimal"/>
      <w:pStyle w:val="Heading2"/>
      <w:lvlText w:val="%1.%2"/>
      <w:lvlJc w:val="left"/>
      <w:pPr>
        <w:tabs>
          <w:tab w:val="num" w:pos="576"/>
        </w:tabs>
        <w:ind w:left="576" w:hanging="576"/>
      </w:pPr>
      <w:rPr>
        <w:rFonts w:ascii="Arial" w:hAnsi="Arial" w:cs="Times New Roman" w:hint="eastAsia"/>
      </w:rPr>
    </w:lvl>
    <w:lvl w:ilvl="2">
      <w:start w:val="1"/>
      <w:numFmt w:val="decimal"/>
      <w:pStyle w:val="Heading3"/>
      <w:lvlText w:val="%1.%2.%3"/>
      <w:lvlJc w:val="left"/>
      <w:pPr>
        <w:tabs>
          <w:tab w:val="num" w:pos="2280"/>
        </w:tabs>
        <w:ind w:left="2280" w:hanging="720"/>
      </w:pPr>
      <w:rPr>
        <w:rFonts w:ascii="Arial" w:hAnsi="Arial" w:cs="Times New Roman" w:hint="eastAsia"/>
      </w:rPr>
    </w:lvl>
    <w:lvl w:ilvl="3">
      <w:start w:val="1"/>
      <w:numFmt w:val="decimal"/>
      <w:pStyle w:val="Heading4"/>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21">
    <w:nsid w:val="7AA138F8"/>
    <w:multiLevelType w:val="multilevel"/>
    <w:tmpl w:val="5D1463BE"/>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num w:numId="1">
    <w:abstractNumId w:val="7"/>
    <w:lvlOverride w:ilvl="0">
      <w:startOverride w:val="1"/>
    </w:lvlOverride>
  </w:num>
  <w:num w:numId="2">
    <w:abstractNumId w:val="20"/>
  </w:num>
  <w:num w:numId="3">
    <w:abstractNumId w:val="8"/>
  </w:num>
  <w:num w:numId="4">
    <w:abstractNumId w:val="15"/>
  </w:num>
  <w:num w:numId="5">
    <w:abstractNumId w:val="2"/>
  </w:num>
  <w:num w:numId="6">
    <w:abstractNumId w:val="16"/>
  </w:num>
  <w:num w:numId="7">
    <w:abstractNumId w:val="14"/>
  </w:num>
  <w:num w:numId="8">
    <w:abstractNumId w:val="11"/>
  </w:num>
  <w:num w:numId="9">
    <w:abstractNumId w:val="7"/>
  </w:num>
  <w:num w:numId="10">
    <w:abstractNumId w:val="5"/>
  </w:num>
  <w:num w:numId="11">
    <w:abstractNumId w:val="3"/>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0"/>
  </w:num>
  <w:num w:numId="15">
    <w:abstractNumId w:val="4"/>
  </w:num>
  <w:num w:numId="16">
    <w:abstractNumId w:val="21"/>
  </w:num>
  <w:num w:numId="17">
    <w:abstractNumId w:val="18"/>
  </w:num>
  <w:num w:numId="18">
    <w:abstractNumId w:val="13"/>
  </w:num>
  <w:num w:numId="19">
    <w:abstractNumId w:val="17"/>
  </w:num>
  <w:num w:numId="20">
    <w:abstractNumId w:val="9"/>
  </w:num>
  <w:num w:numId="21">
    <w:abstractNumId w:val="19"/>
  </w:num>
  <w:num w:numId="22">
    <w:abstractNumId w:val="6"/>
  </w:num>
  <w:num w:numId="23">
    <w:abstractNumId w:val="0"/>
  </w:num>
  <w:num w:numId="2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7"/>
  <w:bordersDoNotSurroundHeader/>
  <w:bordersDoNotSurroundFooter/>
  <w:hideSpellingErrors/>
  <w:proofState w:grammar="clean"/>
  <w:attachedTemplate r:id="rId1"/>
  <w:linkStyl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D78"/>
    <w:rsid w:val="0000025D"/>
    <w:rsid w:val="00000273"/>
    <w:rsid w:val="000006FE"/>
    <w:rsid w:val="00000AE8"/>
    <w:rsid w:val="000010EB"/>
    <w:rsid w:val="00002396"/>
    <w:rsid w:val="00003059"/>
    <w:rsid w:val="000040C0"/>
    <w:rsid w:val="000046FB"/>
    <w:rsid w:val="00004720"/>
    <w:rsid w:val="00004B18"/>
    <w:rsid w:val="00005D7A"/>
    <w:rsid w:val="00005F33"/>
    <w:rsid w:val="000070CE"/>
    <w:rsid w:val="000076E8"/>
    <w:rsid w:val="000101A0"/>
    <w:rsid w:val="00010A65"/>
    <w:rsid w:val="00010D58"/>
    <w:rsid w:val="00010ECB"/>
    <w:rsid w:val="00011277"/>
    <w:rsid w:val="00011543"/>
    <w:rsid w:val="00011DB1"/>
    <w:rsid w:val="0001241A"/>
    <w:rsid w:val="000137D0"/>
    <w:rsid w:val="00014524"/>
    <w:rsid w:val="00014B9E"/>
    <w:rsid w:val="00014BA0"/>
    <w:rsid w:val="000150DF"/>
    <w:rsid w:val="00015A28"/>
    <w:rsid w:val="00015C01"/>
    <w:rsid w:val="00016595"/>
    <w:rsid w:val="00017C5F"/>
    <w:rsid w:val="00020BC1"/>
    <w:rsid w:val="00020C26"/>
    <w:rsid w:val="00020E42"/>
    <w:rsid w:val="000218DF"/>
    <w:rsid w:val="00021936"/>
    <w:rsid w:val="00021E66"/>
    <w:rsid w:val="00022374"/>
    <w:rsid w:val="00022B95"/>
    <w:rsid w:val="00023943"/>
    <w:rsid w:val="0002424E"/>
    <w:rsid w:val="00024485"/>
    <w:rsid w:val="0002467D"/>
    <w:rsid w:val="00024740"/>
    <w:rsid w:val="0002497F"/>
    <w:rsid w:val="000260F2"/>
    <w:rsid w:val="000262ED"/>
    <w:rsid w:val="00027474"/>
    <w:rsid w:val="000276DD"/>
    <w:rsid w:val="00030752"/>
    <w:rsid w:val="000311CF"/>
    <w:rsid w:val="00031BE5"/>
    <w:rsid w:val="00031C2B"/>
    <w:rsid w:val="00032418"/>
    <w:rsid w:val="000326FE"/>
    <w:rsid w:val="00034355"/>
    <w:rsid w:val="00034891"/>
    <w:rsid w:val="00034DE4"/>
    <w:rsid w:val="00035442"/>
    <w:rsid w:val="000358F4"/>
    <w:rsid w:val="00036A12"/>
    <w:rsid w:val="00037611"/>
    <w:rsid w:val="000402B4"/>
    <w:rsid w:val="000405E4"/>
    <w:rsid w:val="00040DFF"/>
    <w:rsid w:val="0004193C"/>
    <w:rsid w:val="00042E80"/>
    <w:rsid w:val="000433F8"/>
    <w:rsid w:val="00043B0B"/>
    <w:rsid w:val="00043D1D"/>
    <w:rsid w:val="00044154"/>
    <w:rsid w:val="00044B42"/>
    <w:rsid w:val="00044CA2"/>
    <w:rsid w:val="000450D7"/>
    <w:rsid w:val="00045129"/>
    <w:rsid w:val="000467C2"/>
    <w:rsid w:val="00046B58"/>
    <w:rsid w:val="00047FCB"/>
    <w:rsid w:val="000508E1"/>
    <w:rsid w:val="00050CCD"/>
    <w:rsid w:val="00050F99"/>
    <w:rsid w:val="00051FCA"/>
    <w:rsid w:val="0005238F"/>
    <w:rsid w:val="00053121"/>
    <w:rsid w:val="000533C0"/>
    <w:rsid w:val="00053C70"/>
    <w:rsid w:val="00053D79"/>
    <w:rsid w:val="00054881"/>
    <w:rsid w:val="000554B9"/>
    <w:rsid w:val="0005569D"/>
    <w:rsid w:val="000573F9"/>
    <w:rsid w:val="000574DA"/>
    <w:rsid w:val="00057864"/>
    <w:rsid w:val="000579D8"/>
    <w:rsid w:val="00060390"/>
    <w:rsid w:val="00061C7A"/>
    <w:rsid w:val="000629A6"/>
    <w:rsid w:val="00062F12"/>
    <w:rsid w:val="00062F87"/>
    <w:rsid w:val="000639F3"/>
    <w:rsid w:val="00063A21"/>
    <w:rsid w:val="00063D85"/>
    <w:rsid w:val="00063DF2"/>
    <w:rsid w:val="00063FC8"/>
    <w:rsid w:val="0006501C"/>
    <w:rsid w:val="00065069"/>
    <w:rsid w:val="000651D1"/>
    <w:rsid w:val="00066C6E"/>
    <w:rsid w:val="00067040"/>
    <w:rsid w:val="0006709E"/>
    <w:rsid w:val="00067586"/>
    <w:rsid w:val="00067932"/>
    <w:rsid w:val="00067AFE"/>
    <w:rsid w:val="00067BBD"/>
    <w:rsid w:val="00067E41"/>
    <w:rsid w:val="00072166"/>
    <w:rsid w:val="000722BC"/>
    <w:rsid w:val="000724B5"/>
    <w:rsid w:val="00072BFA"/>
    <w:rsid w:val="00072E2A"/>
    <w:rsid w:val="00073025"/>
    <w:rsid w:val="00073214"/>
    <w:rsid w:val="000740A4"/>
    <w:rsid w:val="000740D5"/>
    <w:rsid w:val="00074150"/>
    <w:rsid w:val="00074AF4"/>
    <w:rsid w:val="00075623"/>
    <w:rsid w:val="000759FE"/>
    <w:rsid w:val="00075AEA"/>
    <w:rsid w:val="00076D36"/>
    <w:rsid w:val="0007726A"/>
    <w:rsid w:val="00077351"/>
    <w:rsid w:val="00077E46"/>
    <w:rsid w:val="00080A74"/>
    <w:rsid w:val="00082AFC"/>
    <w:rsid w:val="000836E5"/>
    <w:rsid w:val="000838A6"/>
    <w:rsid w:val="000838E0"/>
    <w:rsid w:val="000839F6"/>
    <w:rsid w:val="00083B29"/>
    <w:rsid w:val="00083F57"/>
    <w:rsid w:val="000846B7"/>
    <w:rsid w:val="00085B23"/>
    <w:rsid w:val="0008628D"/>
    <w:rsid w:val="000870CB"/>
    <w:rsid w:val="00087EF5"/>
    <w:rsid w:val="00087F8F"/>
    <w:rsid w:val="00090A70"/>
    <w:rsid w:val="0009140F"/>
    <w:rsid w:val="00091537"/>
    <w:rsid w:val="00091881"/>
    <w:rsid w:val="0009188D"/>
    <w:rsid w:val="000927F4"/>
    <w:rsid w:val="00092FC9"/>
    <w:rsid w:val="00093487"/>
    <w:rsid w:val="0009352C"/>
    <w:rsid w:val="000949AE"/>
    <w:rsid w:val="00095565"/>
    <w:rsid w:val="00096CD7"/>
    <w:rsid w:val="0009771C"/>
    <w:rsid w:val="000979E0"/>
    <w:rsid w:val="00097D95"/>
    <w:rsid w:val="00097EE2"/>
    <w:rsid w:val="00097EF1"/>
    <w:rsid w:val="000A0006"/>
    <w:rsid w:val="000A0C08"/>
    <w:rsid w:val="000A14C8"/>
    <w:rsid w:val="000A36AE"/>
    <w:rsid w:val="000A3E74"/>
    <w:rsid w:val="000A3E87"/>
    <w:rsid w:val="000A44FC"/>
    <w:rsid w:val="000A463E"/>
    <w:rsid w:val="000A4D8A"/>
    <w:rsid w:val="000A522D"/>
    <w:rsid w:val="000A5E7B"/>
    <w:rsid w:val="000A6135"/>
    <w:rsid w:val="000A7605"/>
    <w:rsid w:val="000A7ED4"/>
    <w:rsid w:val="000A7F69"/>
    <w:rsid w:val="000B1BF0"/>
    <w:rsid w:val="000B295F"/>
    <w:rsid w:val="000B2E6B"/>
    <w:rsid w:val="000B406F"/>
    <w:rsid w:val="000B4385"/>
    <w:rsid w:val="000B4A9D"/>
    <w:rsid w:val="000B4E2C"/>
    <w:rsid w:val="000B550A"/>
    <w:rsid w:val="000B61BD"/>
    <w:rsid w:val="000B61CC"/>
    <w:rsid w:val="000B68B5"/>
    <w:rsid w:val="000B6A9A"/>
    <w:rsid w:val="000B70D5"/>
    <w:rsid w:val="000B7BDC"/>
    <w:rsid w:val="000B7F9B"/>
    <w:rsid w:val="000C22F4"/>
    <w:rsid w:val="000C2D4B"/>
    <w:rsid w:val="000C3000"/>
    <w:rsid w:val="000C3311"/>
    <w:rsid w:val="000C344D"/>
    <w:rsid w:val="000C36AF"/>
    <w:rsid w:val="000C4013"/>
    <w:rsid w:val="000C567F"/>
    <w:rsid w:val="000C57BC"/>
    <w:rsid w:val="000C6A05"/>
    <w:rsid w:val="000C6AD1"/>
    <w:rsid w:val="000C7175"/>
    <w:rsid w:val="000D0720"/>
    <w:rsid w:val="000D0C16"/>
    <w:rsid w:val="000D0D61"/>
    <w:rsid w:val="000D150C"/>
    <w:rsid w:val="000D1B3E"/>
    <w:rsid w:val="000D2080"/>
    <w:rsid w:val="000D2FBC"/>
    <w:rsid w:val="000D31C1"/>
    <w:rsid w:val="000D388D"/>
    <w:rsid w:val="000D390D"/>
    <w:rsid w:val="000D3B2B"/>
    <w:rsid w:val="000D467A"/>
    <w:rsid w:val="000D4804"/>
    <w:rsid w:val="000D59C2"/>
    <w:rsid w:val="000D61FD"/>
    <w:rsid w:val="000D6511"/>
    <w:rsid w:val="000D6C0A"/>
    <w:rsid w:val="000D6EC5"/>
    <w:rsid w:val="000D70BA"/>
    <w:rsid w:val="000D7C52"/>
    <w:rsid w:val="000D7F34"/>
    <w:rsid w:val="000E02AA"/>
    <w:rsid w:val="000E0668"/>
    <w:rsid w:val="000E2417"/>
    <w:rsid w:val="000E26BF"/>
    <w:rsid w:val="000E29A7"/>
    <w:rsid w:val="000E3666"/>
    <w:rsid w:val="000E371F"/>
    <w:rsid w:val="000E4410"/>
    <w:rsid w:val="000E45EF"/>
    <w:rsid w:val="000E48EC"/>
    <w:rsid w:val="000E4B41"/>
    <w:rsid w:val="000E5050"/>
    <w:rsid w:val="000E589F"/>
    <w:rsid w:val="000E5F0C"/>
    <w:rsid w:val="000E6C97"/>
    <w:rsid w:val="000E71F5"/>
    <w:rsid w:val="000E74BF"/>
    <w:rsid w:val="000F01FE"/>
    <w:rsid w:val="000F0303"/>
    <w:rsid w:val="000F0B69"/>
    <w:rsid w:val="000F0F49"/>
    <w:rsid w:val="000F23EA"/>
    <w:rsid w:val="000F2FBB"/>
    <w:rsid w:val="000F3084"/>
    <w:rsid w:val="000F335A"/>
    <w:rsid w:val="000F3B8B"/>
    <w:rsid w:val="000F48C9"/>
    <w:rsid w:val="000F56D3"/>
    <w:rsid w:val="000F5890"/>
    <w:rsid w:val="000F69BD"/>
    <w:rsid w:val="000F7160"/>
    <w:rsid w:val="000F73FA"/>
    <w:rsid w:val="000F7645"/>
    <w:rsid w:val="001000CD"/>
    <w:rsid w:val="00100A3C"/>
    <w:rsid w:val="00100AA0"/>
    <w:rsid w:val="001012A2"/>
    <w:rsid w:val="00102DC0"/>
    <w:rsid w:val="00103383"/>
    <w:rsid w:val="0010401F"/>
    <w:rsid w:val="00104ABE"/>
    <w:rsid w:val="001052AC"/>
    <w:rsid w:val="001054B0"/>
    <w:rsid w:val="0010574C"/>
    <w:rsid w:val="001057DF"/>
    <w:rsid w:val="00105C51"/>
    <w:rsid w:val="0010606B"/>
    <w:rsid w:val="0010626C"/>
    <w:rsid w:val="00106C05"/>
    <w:rsid w:val="00110273"/>
    <w:rsid w:val="001104EC"/>
    <w:rsid w:val="00110B31"/>
    <w:rsid w:val="00110C03"/>
    <w:rsid w:val="0011174F"/>
    <w:rsid w:val="00112ADB"/>
    <w:rsid w:val="00113172"/>
    <w:rsid w:val="001135B1"/>
    <w:rsid w:val="00113CAB"/>
    <w:rsid w:val="00115B4A"/>
    <w:rsid w:val="00116278"/>
    <w:rsid w:val="001163AE"/>
    <w:rsid w:val="00117900"/>
    <w:rsid w:val="00117AD2"/>
    <w:rsid w:val="00120BAF"/>
    <w:rsid w:val="00120EB0"/>
    <w:rsid w:val="00123149"/>
    <w:rsid w:val="0012316E"/>
    <w:rsid w:val="001234CE"/>
    <w:rsid w:val="001234FE"/>
    <w:rsid w:val="00123872"/>
    <w:rsid w:val="00123C6C"/>
    <w:rsid w:val="00124CCE"/>
    <w:rsid w:val="00126926"/>
    <w:rsid w:val="00126A9C"/>
    <w:rsid w:val="00126C16"/>
    <w:rsid w:val="00127F37"/>
    <w:rsid w:val="00130200"/>
    <w:rsid w:val="00130296"/>
    <w:rsid w:val="00130505"/>
    <w:rsid w:val="00130E28"/>
    <w:rsid w:val="001314CD"/>
    <w:rsid w:val="0013180F"/>
    <w:rsid w:val="00132262"/>
    <w:rsid w:val="001327DC"/>
    <w:rsid w:val="00133096"/>
    <w:rsid w:val="001330EF"/>
    <w:rsid w:val="00133B24"/>
    <w:rsid w:val="00135254"/>
    <w:rsid w:val="00135A41"/>
    <w:rsid w:val="00135BB6"/>
    <w:rsid w:val="001363E1"/>
    <w:rsid w:val="001367C7"/>
    <w:rsid w:val="001369AD"/>
    <w:rsid w:val="00136B78"/>
    <w:rsid w:val="00136F0F"/>
    <w:rsid w:val="0013711B"/>
    <w:rsid w:val="00137978"/>
    <w:rsid w:val="00137C4D"/>
    <w:rsid w:val="00140275"/>
    <w:rsid w:val="00140651"/>
    <w:rsid w:val="001410B0"/>
    <w:rsid w:val="001412A0"/>
    <w:rsid w:val="0014144C"/>
    <w:rsid w:val="001415F2"/>
    <w:rsid w:val="0014286B"/>
    <w:rsid w:val="00142C58"/>
    <w:rsid w:val="0014304A"/>
    <w:rsid w:val="00143309"/>
    <w:rsid w:val="0014483B"/>
    <w:rsid w:val="00145011"/>
    <w:rsid w:val="00145710"/>
    <w:rsid w:val="001459F6"/>
    <w:rsid w:val="00145D15"/>
    <w:rsid w:val="001462BC"/>
    <w:rsid w:val="001465DB"/>
    <w:rsid w:val="00146AAF"/>
    <w:rsid w:val="00147137"/>
    <w:rsid w:val="001472DB"/>
    <w:rsid w:val="0014752C"/>
    <w:rsid w:val="00147FB5"/>
    <w:rsid w:val="0015095C"/>
    <w:rsid w:val="00150B47"/>
    <w:rsid w:val="00150F53"/>
    <w:rsid w:val="001521D3"/>
    <w:rsid w:val="0015280B"/>
    <w:rsid w:val="00152B2C"/>
    <w:rsid w:val="00152C4A"/>
    <w:rsid w:val="00152D28"/>
    <w:rsid w:val="0015486E"/>
    <w:rsid w:val="00154B0B"/>
    <w:rsid w:val="00155268"/>
    <w:rsid w:val="001559A0"/>
    <w:rsid w:val="00156470"/>
    <w:rsid w:val="001568D6"/>
    <w:rsid w:val="00157051"/>
    <w:rsid w:val="00157116"/>
    <w:rsid w:val="00157254"/>
    <w:rsid w:val="00157600"/>
    <w:rsid w:val="00157C0B"/>
    <w:rsid w:val="00157C80"/>
    <w:rsid w:val="00157E8D"/>
    <w:rsid w:val="00157EB4"/>
    <w:rsid w:val="00160CC7"/>
    <w:rsid w:val="00161CD7"/>
    <w:rsid w:val="00161DC7"/>
    <w:rsid w:val="0016201A"/>
    <w:rsid w:val="0016250F"/>
    <w:rsid w:val="0016275B"/>
    <w:rsid w:val="00162FD0"/>
    <w:rsid w:val="001636EF"/>
    <w:rsid w:val="00164426"/>
    <w:rsid w:val="001644E2"/>
    <w:rsid w:val="001654D9"/>
    <w:rsid w:val="00165543"/>
    <w:rsid w:val="00167F02"/>
    <w:rsid w:val="001700D4"/>
    <w:rsid w:val="00170351"/>
    <w:rsid w:val="00170435"/>
    <w:rsid w:val="00170E2D"/>
    <w:rsid w:val="00171091"/>
    <w:rsid w:val="00171CDE"/>
    <w:rsid w:val="0017299F"/>
    <w:rsid w:val="00172E01"/>
    <w:rsid w:val="00174232"/>
    <w:rsid w:val="001744BF"/>
    <w:rsid w:val="001749E1"/>
    <w:rsid w:val="0017547D"/>
    <w:rsid w:val="00175B37"/>
    <w:rsid w:val="001766D4"/>
    <w:rsid w:val="00176FAF"/>
    <w:rsid w:val="0017713F"/>
    <w:rsid w:val="001772F4"/>
    <w:rsid w:val="001801E6"/>
    <w:rsid w:val="00180A73"/>
    <w:rsid w:val="00180BF5"/>
    <w:rsid w:val="00181163"/>
    <w:rsid w:val="00181820"/>
    <w:rsid w:val="00181AA2"/>
    <w:rsid w:val="001820C6"/>
    <w:rsid w:val="001827F4"/>
    <w:rsid w:val="00182DEC"/>
    <w:rsid w:val="00185005"/>
    <w:rsid w:val="00185C3B"/>
    <w:rsid w:val="00185E72"/>
    <w:rsid w:val="00187782"/>
    <w:rsid w:val="001878DD"/>
    <w:rsid w:val="0018798D"/>
    <w:rsid w:val="00187F78"/>
    <w:rsid w:val="0019019D"/>
    <w:rsid w:val="00191138"/>
    <w:rsid w:val="00191F38"/>
    <w:rsid w:val="00192215"/>
    <w:rsid w:val="001925BE"/>
    <w:rsid w:val="0019326A"/>
    <w:rsid w:val="001932D7"/>
    <w:rsid w:val="00193E29"/>
    <w:rsid w:val="00194037"/>
    <w:rsid w:val="00194175"/>
    <w:rsid w:val="00194541"/>
    <w:rsid w:val="00195ADA"/>
    <w:rsid w:val="00195CF4"/>
    <w:rsid w:val="00196031"/>
    <w:rsid w:val="00196508"/>
    <w:rsid w:val="00196588"/>
    <w:rsid w:val="001965C6"/>
    <w:rsid w:val="001966C4"/>
    <w:rsid w:val="00197372"/>
    <w:rsid w:val="00197E07"/>
    <w:rsid w:val="00197EF0"/>
    <w:rsid w:val="001A0004"/>
    <w:rsid w:val="001A0477"/>
    <w:rsid w:val="001A1064"/>
    <w:rsid w:val="001A1AF5"/>
    <w:rsid w:val="001A2EA1"/>
    <w:rsid w:val="001A3888"/>
    <w:rsid w:val="001A4BBB"/>
    <w:rsid w:val="001A4C22"/>
    <w:rsid w:val="001A52DF"/>
    <w:rsid w:val="001A5842"/>
    <w:rsid w:val="001A59F3"/>
    <w:rsid w:val="001A6529"/>
    <w:rsid w:val="001A6DCE"/>
    <w:rsid w:val="001A7CD1"/>
    <w:rsid w:val="001A7F7F"/>
    <w:rsid w:val="001B187E"/>
    <w:rsid w:val="001B2866"/>
    <w:rsid w:val="001B3132"/>
    <w:rsid w:val="001B4B78"/>
    <w:rsid w:val="001B4EB1"/>
    <w:rsid w:val="001B5004"/>
    <w:rsid w:val="001B55AA"/>
    <w:rsid w:val="001B5B94"/>
    <w:rsid w:val="001B5EB5"/>
    <w:rsid w:val="001B6344"/>
    <w:rsid w:val="001B63E9"/>
    <w:rsid w:val="001B65F3"/>
    <w:rsid w:val="001B6640"/>
    <w:rsid w:val="001B7112"/>
    <w:rsid w:val="001C0E60"/>
    <w:rsid w:val="001C17E1"/>
    <w:rsid w:val="001C21D6"/>
    <w:rsid w:val="001C25ED"/>
    <w:rsid w:val="001C2E19"/>
    <w:rsid w:val="001C2E8E"/>
    <w:rsid w:val="001C2FCD"/>
    <w:rsid w:val="001C3264"/>
    <w:rsid w:val="001C328E"/>
    <w:rsid w:val="001C3FE3"/>
    <w:rsid w:val="001C40C5"/>
    <w:rsid w:val="001C42D3"/>
    <w:rsid w:val="001C4464"/>
    <w:rsid w:val="001C5338"/>
    <w:rsid w:val="001C557F"/>
    <w:rsid w:val="001C56F2"/>
    <w:rsid w:val="001C5AC4"/>
    <w:rsid w:val="001C6C3B"/>
    <w:rsid w:val="001D03FE"/>
    <w:rsid w:val="001D0644"/>
    <w:rsid w:val="001D0B65"/>
    <w:rsid w:val="001D0F08"/>
    <w:rsid w:val="001D1E38"/>
    <w:rsid w:val="001D225D"/>
    <w:rsid w:val="001D2466"/>
    <w:rsid w:val="001D24B6"/>
    <w:rsid w:val="001D2977"/>
    <w:rsid w:val="001D29FA"/>
    <w:rsid w:val="001D2F89"/>
    <w:rsid w:val="001D40BD"/>
    <w:rsid w:val="001D51A9"/>
    <w:rsid w:val="001D5259"/>
    <w:rsid w:val="001D566B"/>
    <w:rsid w:val="001D6496"/>
    <w:rsid w:val="001D7DD8"/>
    <w:rsid w:val="001D7F7A"/>
    <w:rsid w:val="001E074B"/>
    <w:rsid w:val="001E1995"/>
    <w:rsid w:val="001E2295"/>
    <w:rsid w:val="001E2E6D"/>
    <w:rsid w:val="001E31EC"/>
    <w:rsid w:val="001E4025"/>
    <w:rsid w:val="001E4BCF"/>
    <w:rsid w:val="001E4E9C"/>
    <w:rsid w:val="001E6740"/>
    <w:rsid w:val="001E7D46"/>
    <w:rsid w:val="001F0386"/>
    <w:rsid w:val="001F0C25"/>
    <w:rsid w:val="001F1508"/>
    <w:rsid w:val="001F1C79"/>
    <w:rsid w:val="001F2192"/>
    <w:rsid w:val="001F36AD"/>
    <w:rsid w:val="001F4FB2"/>
    <w:rsid w:val="001F5161"/>
    <w:rsid w:val="001F5695"/>
    <w:rsid w:val="001F6393"/>
    <w:rsid w:val="001F6A10"/>
    <w:rsid w:val="001F6CE6"/>
    <w:rsid w:val="001F6D41"/>
    <w:rsid w:val="00200136"/>
    <w:rsid w:val="002005E4"/>
    <w:rsid w:val="002005EE"/>
    <w:rsid w:val="00200933"/>
    <w:rsid w:val="00201A7F"/>
    <w:rsid w:val="002028E1"/>
    <w:rsid w:val="00202E3A"/>
    <w:rsid w:val="00202FFC"/>
    <w:rsid w:val="00203622"/>
    <w:rsid w:val="0020365D"/>
    <w:rsid w:val="00204862"/>
    <w:rsid w:val="002052EC"/>
    <w:rsid w:val="002055FC"/>
    <w:rsid w:val="00205996"/>
    <w:rsid w:val="0020611C"/>
    <w:rsid w:val="00206835"/>
    <w:rsid w:val="00207391"/>
    <w:rsid w:val="00207A21"/>
    <w:rsid w:val="00207FFD"/>
    <w:rsid w:val="002105D0"/>
    <w:rsid w:val="00210965"/>
    <w:rsid w:val="002127AC"/>
    <w:rsid w:val="0021296D"/>
    <w:rsid w:val="00212BDB"/>
    <w:rsid w:val="00212C08"/>
    <w:rsid w:val="002134C5"/>
    <w:rsid w:val="00213742"/>
    <w:rsid w:val="00213A08"/>
    <w:rsid w:val="002140D4"/>
    <w:rsid w:val="00214172"/>
    <w:rsid w:val="0021599C"/>
    <w:rsid w:val="00215B83"/>
    <w:rsid w:val="00217BA3"/>
    <w:rsid w:val="00217EFA"/>
    <w:rsid w:val="0022071A"/>
    <w:rsid w:val="00220D6D"/>
    <w:rsid w:val="0022143F"/>
    <w:rsid w:val="00221A4E"/>
    <w:rsid w:val="00222CA2"/>
    <w:rsid w:val="0022347B"/>
    <w:rsid w:val="00223AFC"/>
    <w:rsid w:val="00223B9C"/>
    <w:rsid w:val="00224298"/>
    <w:rsid w:val="00224514"/>
    <w:rsid w:val="00224A1D"/>
    <w:rsid w:val="00224F51"/>
    <w:rsid w:val="0022528F"/>
    <w:rsid w:val="00225CBD"/>
    <w:rsid w:val="0022635B"/>
    <w:rsid w:val="00226385"/>
    <w:rsid w:val="00226479"/>
    <w:rsid w:val="002264EE"/>
    <w:rsid w:val="00227DFF"/>
    <w:rsid w:val="00230E85"/>
    <w:rsid w:val="002315A9"/>
    <w:rsid w:val="00231F3F"/>
    <w:rsid w:val="002327E8"/>
    <w:rsid w:val="0023299E"/>
    <w:rsid w:val="00232DD9"/>
    <w:rsid w:val="00234C37"/>
    <w:rsid w:val="00234EFA"/>
    <w:rsid w:val="002353D3"/>
    <w:rsid w:val="002353E6"/>
    <w:rsid w:val="00235A6F"/>
    <w:rsid w:val="0023617E"/>
    <w:rsid w:val="0023758F"/>
    <w:rsid w:val="00237676"/>
    <w:rsid w:val="00237773"/>
    <w:rsid w:val="00237CF0"/>
    <w:rsid w:val="00240732"/>
    <w:rsid w:val="00240737"/>
    <w:rsid w:val="00240FAB"/>
    <w:rsid w:val="00242954"/>
    <w:rsid w:val="00244782"/>
    <w:rsid w:val="0024482F"/>
    <w:rsid w:val="0024560D"/>
    <w:rsid w:val="00246240"/>
    <w:rsid w:val="00247B9C"/>
    <w:rsid w:val="00250461"/>
    <w:rsid w:val="00250DD3"/>
    <w:rsid w:val="002510DF"/>
    <w:rsid w:val="00251475"/>
    <w:rsid w:val="002518D7"/>
    <w:rsid w:val="00251C41"/>
    <w:rsid w:val="00253158"/>
    <w:rsid w:val="00254881"/>
    <w:rsid w:val="00254A43"/>
    <w:rsid w:val="00256AD7"/>
    <w:rsid w:val="00257558"/>
    <w:rsid w:val="00257C1C"/>
    <w:rsid w:val="00260245"/>
    <w:rsid w:val="00260DC4"/>
    <w:rsid w:val="00261308"/>
    <w:rsid w:val="00261BAF"/>
    <w:rsid w:val="00261EF1"/>
    <w:rsid w:val="002625E1"/>
    <w:rsid w:val="00262C05"/>
    <w:rsid w:val="00262E2F"/>
    <w:rsid w:val="00263B83"/>
    <w:rsid w:val="00264092"/>
    <w:rsid w:val="0026447E"/>
    <w:rsid w:val="002647F0"/>
    <w:rsid w:val="002653E4"/>
    <w:rsid w:val="00266455"/>
    <w:rsid w:val="00266CCB"/>
    <w:rsid w:val="0026703E"/>
    <w:rsid w:val="002672BF"/>
    <w:rsid w:val="00270088"/>
    <w:rsid w:val="00270F69"/>
    <w:rsid w:val="002711AC"/>
    <w:rsid w:val="0027160A"/>
    <w:rsid w:val="00272198"/>
    <w:rsid w:val="002721AD"/>
    <w:rsid w:val="00272901"/>
    <w:rsid w:val="00272CA0"/>
    <w:rsid w:val="00273086"/>
    <w:rsid w:val="00273B19"/>
    <w:rsid w:val="00274153"/>
    <w:rsid w:val="002759F3"/>
    <w:rsid w:val="00275BE5"/>
    <w:rsid w:val="00277031"/>
    <w:rsid w:val="00277464"/>
    <w:rsid w:val="002776BD"/>
    <w:rsid w:val="00280B0C"/>
    <w:rsid w:val="0028146B"/>
    <w:rsid w:val="0028147F"/>
    <w:rsid w:val="00285552"/>
    <w:rsid w:val="00285C96"/>
    <w:rsid w:val="002867BD"/>
    <w:rsid w:val="002873D7"/>
    <w:rsid w:val="00287BF1"/>
    <w:rsid w:val="00287FCD"/>
    <w:rsid w:val="0029128E"/>
    <w:rsid w:val="00291DFD"/>
    <w:rsid w:val="00292C7A"/>
    <w:rsid w:val="00292E26"/>
    <w:rsid w:val="00292FF4"/>
    <w:rsid w:val="00294440"/>
    <w:rsid w:val="002957FE"/>
    <w:rsid w:val="00296215"/>
    <w:rsid w:val="002965E4"/>
    <w:rsid w:val="00297905"/>
    <w:rsid w:val="0029793F"/>
    <w:rsid w:val="002A0134"/>
    <w:rsid w:val="002A07E8"/>
    <w:rsid w:val="002A1826"/>
    <w:rsid w:val="002A1A3E"/>
    <w:rsid w:val="002A1F2C"/>
    <w:rsid w:val="002A2307"/>
    <w:rsid w:val="002A337D"/>
    <w:rsid w:val="002A3C3B"/>
    <w:rsid w:val="002A4500"/>
    <w:rsid w:val="002A47A1"/>
    <w:rsid w:val="002A49A2"/>
    <w:rsid w:val="002A4A01"/>
    <w:rsid w:val="002A52C1"/>
    <w:rsid w:val="002A5428"/>
    <w:rsid w:val="002A5798"/>
    <w:rsid w:val="002A59C5"/>
    <w:rsid w:val="002A5A8D"/>
    <w:rsid w:val="002A5CB2"/>
    <w:rsid w:val="002A5E68"/>
    <w:rsid w:val="002A6CFE"/>
    <w:rsid w:val="002A71DF"/>
    <w:rsid w:val="002A77D1"/>
    <w:rsid w:val="002A7B78"/>
    <w:rsid w:val="002A7C96"/>
    <w:rsid w:val="002B049F"/>
    <w:rsid w:val="002B064C"/>
    <w:rsid w:val="002B0C14"/>
    <w:rsid w:val="002B1299"/>
    <w:rsid w:val="002B2865"/>
    <w:rsid w:val="002B2AFE"/>
    <w:rsid w:val="002B32CE"/>
    <w:rsid w:val="002B4847"/>
    <w:rsid w:val="002B6259"/>
    <w:rsid w:val="002B75E9"/>
    <w:rsid w:val="002C01B2"/>
    <w:rsid w:val="002C0FE1"/>
    <w:rsid w:val="002C2915"/>
    <w:rsid w:val="002C2AC1"/>
    <w:rsid w:val="002C2BB2"/>
    <w:rsid w:val="002C4327"/>
    <w:rsid w:val="002C46BD"/>
    <w:rsid w:val="002C47E8"/>
    <w:rsid w:val="002C4DF7"/>
    <w:rsid w:val="002C5201"/>
    <w:rsid w:val="002C6185"/>
    <w:rsid w:val="002C67DD"/>
    <w:rsid w:val="002C6900"/>
    <w:rsid w:val="002C6B7F"/>
    <w:rsid w:val="002C6F84"/>
    <w:rsid w:val="002C711B"/>
    <w:rsid w:val="002C7431"/>
    <w:rsid w:val="002D0303"/>
    <w:rsid w:val="002D11C7"/>
    <w:rsid w:val="002D3A2C"/>
    <w:rsid w:val="002D47AE"/>
    <w:rsid w:val="002D4A8D"/>
    <w:rsid w:val="002D4C8B"/>
    <w:rsid w:val="002D4D2B"/>
    <w:rsid w:val="002D4FE3"/>
    <w:rsid w:val="002D5177"/>
    <w:rsid w:val="002D52C1"/>
    <w:rsid w:val="002D5657"/>
    <w:rsid w:val="002D575A"/>
    <w:rsid w:val="002D5F59"/>
    <w:rsid w:val="002D605A"/>
    <w:rsid w:val="002D673C"/>
    <w:rsid w:val="002D7C11"/>
    <w:rsid w:val="002E02A2"/>
    <w:rsid w:val="002E09F2"/>
    <w:rsid w:val="002E0D93"/>
    <w:rsid w:val="002E1414"/>
    <w:rsid w:val="002E1A09"/>
    <w:rsid w:val="002E1F94"/>
    <w:rsid w:val="002E2070"/>
    <w:rsid w:val="002E249A"/>
    <w:rsid w:val="002E302D"/>
    <w:rsid w:val="002E33EA"/>
    <w:rsid w:val="002E3E8D"/>
    <w:rsid w:val="002E4177"/>
    <w:rsid w:val="002E4845"/>
    <w:rsid w:val="002E5FCC"/>
    <w:rsid w:val="002E6E4E"/>
    <w:rsid w:val="002E7DCA"/>
    <w:rsid w:val="002E7DE4"/>
    <w:rsid w:val="002F0109"/>
    <w:rsid w:val="002F0530"/>
    <w:rsid w:val="002F13A0"/>
    <w:rsid w:val="002F1733"/>
    <w:rsid w:val="002F1C9B"/>
    <w:rsid w:val="002F1ED5"/>
    <w:rsid w:val="002F1FD3"/>
    <w:rsid w:val="002F2CBB"/>
    <w:rsid w:val="002F2F8C"/>
    <w:rsid w:val="002F37D8"/>
    <w:rsid w:val="002F3FE5"/>
    <w:rsid w:val="002F4119"/>
    <w:rsid w:val="002F4981"/>
    <w:rsid w:val="002F49BB"/>
    <w:rsid w:val="002F5268"/>
    <w:rsid w:val="002F57FA"/>
    <w:rsid w:val="002F5A91"/>
    <w:rsid w:val="002F69C1"/>
    <w:rsid w:val="002F6A92"/>
    <w:rsid w:val="002F6FDF"/>
    <w:rsid w:val="002F7030"/>
    <w:rsid w:val="002F7B1B"/>
    <w:rsid w:val="00300154"/>
    <w:rsid w:val="0030028A"/>
    <w:rsid w:val="0030119E"/>
    <w:rsid w:val="0030179F"/>
    <w:rsid w:val="00303606"/>
    <w:rsid w:val="00303A68"/>
    <w:rsid w:val="003040F7"/>
    <w:rsid w:val="0030606F"/>
    <w:rsid w:val="0030667B"/>
    <w:rsid w:val="0031326D"/>
    <w:rsid w:val="003138AE"/>
    <w:rsid w:val="00313A7C"/>
    <w:rsid w:val="003147EA"/>
    <w:rsid w:val="00314ECE"/>
    <w:rsid w:val="00315AD3"/>
    <w:rsid w:val="00315EF9"/>
    <w:rsid w:val="00315F3C"/>
    <w:rsid w:val="00316C32"/>
    <w:rsid w:val="003172C5"/>
    <w:rsid w:val="003173E3"/>
    <w:rsid w:val="003174F7"/>
    <w:rsid w:val="00317F26"/>
    <w:rsid w:val="00320330"/>
    <w:rsid w:val="00320523"/>
    <w:rsid w:val="0032069A"/>
    <w:rsid w:val="0032072A"/>
    <w:rsid w:val="0032193C"/>
    <w:rsid w:val="003219F4"/>
    <w:rsid w:val="00322C05"/>
    <w:rsid w:val="00322EA4"/>
    <w:rsid w:val="00323B34"/>
    <w:rsid w:val="00324126"/>
    <w:rsid w:val="00325E92"/>
    <w:rsid w:val="003263C4"/>
    <w:rsid w:val="00326446"/>
    <w:rsid w:val="00326C99"/>
    <w:rsid w:val="0032740E"/>
    <w:rsid w:val="00330A52"/>
    <w:rsid w:val="00330AA4"/>
    <w:rsid w:val="00330C97"/>
    <w:rsid w:val="003319A6"/>
    <w:rsid w:val="00332F87"/>
    <w:rsid w:val="003331A7"/>
    <w:rsid w:val="00333AAB"/>
    <w:rsid w:val="003349D9"/>
    <w:rsid w:val="00335125"/>
    <w:rsid w:val="003359A8"/>
    <w:rsid w:val="003359D4"/>
    <w:rsid w:val="00336243"/>
    <w:rsid w:val="0033636A"/>
    <w:rsid w:val="003365D7"/>
    <w:rsid w:val="0033742A"/>
    <w:rsid w:val="00337B26"/>
    <w:rsid w:val="00337E1F"/>
    <w:rsid w:val="00337EFE"/>
    <w:rsid w:val="0034008E"/>
    <w:rsid w:val="003402DA"/>
    <w:rsid w:val="00340ECF"/>
    <w:rsid w:val="003411D6"/>
    <w:rsid w:val="0034143B"/>
    <w:rsid w:val="003422FA"/>
    <w:rsid w:val="003429AC"/>
    <w:rsid w:val="003429C8"/>
    <w:rsid w:val="003430F3"/>
    <w:rsid w:val="0034380D"/>
    <w:rsid w:val="003438D3"/>
    <w:rsid w:val="0034420C"/>
    <w:rsid w:val="0034450F"/>
    <w:rsid w:val="00344E44"/>
    <w:rsid w:val="00344E56"/>
    <w:rsid w:val="0034542B"/>
    <w:rsid w:val="00346358"/>
    <w:rsid w:val="0034639A"/>
    <w:rsid w:val="003469AD"/>
    <w:rsid w:val="00346B9F"/>
    <w:rsid w:val="00347AFA"/>
    <w:rsid w:val="003505FC"/>
    <w:rsid w:val="00350F2F"/>
    <w:rsid w:val="00351A3E"/>
    <w:rsid w:val="003524D9"/>
    <w:rsid w:val="00353231"/>
    <w:rsid w:val="00353C75"/>
    <w:rsid w:val="003540C8"/>
    <w:rsid w:val="00354ED1"/>
    <w:rsid w:val="0035516A"/>
    <w:rsid w:val="003559AA"/>
    <w:rsid w:val="00356AD2"/>
    <w:rsid w:val="00356E68"/>
    <w:rsid w:val="00356FFA"/>
    <w:rsid w:val="003573A1"/>
    <w:rsid w:val="00360329"/>
    <w:rsid w:val="003603DC"/>
    <w:rsid w:val="003608E2"/>
    <w:rsid w:val="003618FD"/>
    <w:rsid w:val="00361BB4"/>
    <w:rsid w:val="00362208"/>
    <w:rsid w:val="00362714"/>
    <w:rsid w:val="00362A68"/>
    <w:rsid w:val="00364EE5"/>
    <w:rsid w:val="00365C74"/>
    <w:rsid w:val="00365DA8"/>
    <w:rsid w:val="00365DC6"/>
    <w:rsid w:val="0036744D"/>
    <w:rsid w:val="00367DDE"/>
    <w:rsid w:val="00367F74"/>
    <w:rsid w:val="00370179"/>
    <w:rsid w:val="00370B9E"/>
    <w:rsid w:val="00370D4D"/>
    <w:rsid w:val="00371952"/>
    <w:rsid w:val="00371B68"/>
    <w:rsid w:val="003720EA"/>
    <w:rsid w:val="0037247C"/>
    <w:rsid w:val="00372A0F"/>
    <w:rsid w:val="00372E61"/>
    <w:rsid w:val="00372F03"/>
    <w:rsid w:val="0037306B"/>
    <w:rsid w:val="003732E1"/>
    <w:rsid w:val="0037337A"/>
    <w:rsid w:val="003733D3"/>
    <w:rsid w:val="003735ED"/>
    <w:rsid w:val="0037565C"/>
    <w:rsid w:val="00375E1F"/>
    <w:rsid w:val="00376ACF"/>
    <w:rsid w:val="00376BDB"/>
    <w:rsid w:val="0037788C"/>
    <w:rsid w:val="00380321"/>
    <w:rsid w:val="0038036C"/>
    <w:rsid w:val="0038048D"/>
    <w:rsid w:val="00381710"/>
    <w:rsid w:val="003824B1"/>
    <w:rsid w:val="003827AE"/>
    <w:rsid w:val="0038607A"/>
    <w:rsid w:val="00386E99"/>
    <w:rsid w:val="003873D8"/>
    <w:rsid w:val="0039012A"/>
    <w:rsid w:val="003906D1"/>
    <w:rsid w:val="00391E04"/>
    <w:rsid w:val="003920F0"/>
    <w:rsid w:val="00392B60"/>
    <w:rsid w:val="00392C85"/>
    <w:rsid w:val="003935AC"/>
    <w:rsid w:val="0039379F"/>
    <w:rsid w:val="0039446F"/>
    <w:rsid w:val="00394819"/>
    <w:rsid w:val="003948EF"/>
    <w:rsid w:val="00394DD3"/>
    <w:rsid w:val="00395112"/>
    <w:rsid w:val="0039594E"/>
    <w:rsid w:val="00395DD5"/>
    <w:rsid w:val="003960E4"/>
    <w:rsid w:val="003960F4"/>
    <w:rsid w:val="003966B5"/>
    <w:rsid w:val="00397037"/>
    <w:rsid w:val="0039735B"/>
    <w:rsid w:val="00397DC4"/>
    <w:rsid w:val="003A0168"/>
    <w:rsid w:val="003A029D"/>
    <w:rsid w:val="003A10C2"/>
    <w:rsid w:val="003A15EC"/>
    <w:rsid w:val="003A1AEA"/>
    <w:rsid w:val="003A1B4F"/>
    <w:rsid w:val="003A1C8B"/>
    <w:rsid w:val="003A1CBC"/>
    <w:rsid w:val="003A1DC1"/>
    <w:rsid w:val="003A2DEC"/>
    <w:rsid w:val="003A351F"/>
    <w:rsid w:val="003A3B85"/>
    <w:rsid w:val="003A5B24"/>
    <w:rsid w:val="003A5FA4"/>
    <w:rsid w:val="003A61E9"/>
    <w:rsid w:val="003A6A95"/>
    <w:rsid w:val="003A6D7E"/>
    <w:rsid w:val="003A7030"/>
    <w:rsid w:val="003B0333"/>
    <w:rsid w:val="003B1B8F"/>
    <w:rsid w:val="003B214D"/>
    <w:rsid w:val="003B2456"/>
    <w:rsid w:val="003B2636"/>
    <w:rsid w:val="003B2B24"/>
    <w:rsid w:val="003B2CB9"/>
    <w:rsid w:val="003B37BD"/>
    <w:rsid w:val="003B3B27"/>
    <w:rsid w:val="003B4039"/>
    <w:rsid w:val="003B4793"/>
    <w:rsid w:val="003B4DE6"/>
    <w:rsid w:val="003B4FDF"/>
    <w:rsid w:val="003B56EF"/>
    <w:rsid w:val="003B6F18"/>
    <w:rsid w:val="003B78C4"/>
    <w:rsid w:val="003C0897"/>
    <w:rsid w:val="003C08DF"/>
    <w:rsid w:val="003C1890"/>
    <w:rsid w:val="003C18B3"/>
    <w:rsid w:val="003C2AAD"/>
    <w:rsid w:val="003C3DF2"/>
    <w:rsid w:val="003C3FD1"/>
    <w:rsid w:val="003C4A55"/>
    <w:rsid w:val="003C4B5D"/>
    <w:rsid w:val="003C572A"/>
    <w:rsid w:val="003C5AF1"/>
    <w:rsid w:val="003C5F46"/>
    <w:rsid w:val="003C6476"/>
    <w:rsid w:val="003C659F"/>
    <w:rsid w:val="003C6EF6"/>
    <w:rsid w:val="003C726A"/>
    <w:rsid w:val="003C7A71"/>
    <w:rsid w:val="003C7B1B"/>
    <w:rsid w:val="003C7CD1"/>
    <w:rsid w:val="003C7DE0"/>
    <w:rsid w:val="003C7DF6"/>
    <w:rsid w:val="003C7FFA"/>
    <w:rsid w:val="003D1072"/>
    <w:rsid w:val="003D1093"/>
    <w:rsid w:val="003D1E02"/>
    <w:rsid w:val="003D2C34"/>
    <w:rsid w:val="003D2F39"/>
    <w:rsid w:val="003D4351"/>
    <w:rsid w:val="003D4B46"/>
    <w:rsid w:val="003D4D0D"/>
    <w:rsid w:val="003D4D9B"/>
    <w:rsid w:val="003D4DC8"/>
    <w:rsid w:val="003D5EAF"/>
    <w:rsid w:val="003D63E6"/>
    <w:rsid w:val="003D6793"/>
    <w:rsid w:val="003D7AFB"/>
    <w:rsid w:val="003E088D"/>
    <w:rsid w:val="003E1D95"/>
    <w:rsid w:val="003E2E1E"/>
    <w:rsid w:val="003E4619"/>
    <w:rsid w:val="003E55D8"/>
    <w:rsid w:val="003E5A69"/>
    <w:rsid w:val="003E5DBE"/>
    <w:rsid w:val="003E6251"/>
    <w:rsid w:val="003E66C3"/>
    <w:rsid w:val="003E6EEA"/>
    <w:rsid w:val="003E6FF0"/>
    <w:rsid w:val="003E7AD0"/>
    <w:rsid w:val="003E7EBD"/>
    <w:rsid w:val="003F1E59"/>
    <w:rsid w:val="003F22BA"/>
    <w:rsid w:val="003F27F2"/>
    <w:rsid w:val="003F2D34"/>
    <w:rsid w:val="003F42CD"/>
    <w:rsid w:val="003F503A"/>
    <w:rsid w:val="003F5D31"/>
    <w:rsid w:val="003F5E8D"/>
    <w:rsid w:val="003F6581"/>
    <w:rsid w:val="003F660A"/>
    <w:rsid w:val="003F7770"/>
    <w:rsid w:val="00400248"/>
    <w:rsid w:val="00400DB2"/>
    <w:rsid w:val="00403D24"/>
    <w:rsid w:val="00404D53"/>
    <w:rsid w:val="004058BC"/>
    <w:rsid w:val="00405B22"/>
    <w:rsid w:val="00406B48"/>
    <w:rsid w:val="00406CA8"/>
    <w:rsid w:val="0040773E"/>
    <w:rsid w:val="00407750"/>
    <w:rsid w:val="004077FB"/>
    <w:rsid w:val="00407AC3"/>
    <w:rsid w:val="00407D19"/>
    <w:rsid w:val="00407E8A"/>
    <w:rsid w:val="00410216"/>
    <w:rsid w:val="004108CD"/>
    <w:rsid w:val="00411681"/>
    <w:rsid w:val="0041188C"/>
    <w:rsid w:val="00411BAB"/>
    <w:rsid w:val="00411F00"/>
    <w:rsid w:val="0041219C"/>
    <w:rsid w:val="004138C7"/>
    <w:rsid w:val="00414430"/>
    <w:rsid w:val="00414E3B"/>
    <w:rsid w:val="0041515C"/>
    <w:rsid w:val="00415C62"/>
    <w:rsid w:val="00416689"/>
    <w:rsid w:val="004166CF"/>
    <w:rsid w:val="00416C91"/>
    <w:rsid w:val="00416DA6"/>
    <w:rsid w:val="004201E2"/>
    <w:rsid w:val="00420981"/>
    <w:rsid w:val="00420F5C"/>
    <w:rsid w:val="00421D10"/>
    <w:rsid w:val="00422645"/>
    <w:rsid w:val="00422658"/>
    <w:rsid w:val="00422809"/>
    <w:rsid w:val="00422881"/>
    <w:rsid w:val="004235A1"/>
    <w:rsid w:val="00423E6F"/>
    <w:rsid w:val="0042430B"/>
    <w:rsid w:val="004249BA"/>
    <w:rsid w:val="004252CB"/>
    <w:rsid w:val="00425420"/>
    <w:rsid w:val="00426282"/>
    <w:rsid w:val="004266F5"/>
    <w:rsid w:val="00426ECE"/>
    <w:rsid w:val="00427340"/>
    <w:rsid w:val="004273BA"/>
    <w:rsid w:val="00430899"/>
    <w:rsid w:val="00432A5F"/>
    <w:rsid w:val="00432E43"/>
    <w:rsid w:val="00433215"/>
    <w:rsid w:val="004337D9"/>
    <w:rsid w:val="004352D5"/>
    <w:rsid w:val="00435834"/>
    <w:rsid w:val="0043587E"/>
    <w:rsid w:val="00436349"/>
    <w:rsid w:val="004367AA"/>
    <w:rsid w:val="00440ADD"/>
    <w:rsid w:val="00441037"/>
    <w:rsid w:val="004412DA"/>
    <w:rsid w:val="00441A7D"/>
    <w:rsid w:val="00441CDC"/>
    <w:rsid w:val="004421D3"/>
    <w:rsid w:val="004428AF"/>
    <w:rsid w:val="004432F6"/>
    <w:rsid w:val="00443B4C"/>
    <w:rsid w:val="00443EFD"/>
    <w:rsid w:val="00445529"/>
    <w:rsid w:val="00445FBF"/>
    <w:rsid w:val="00446543"/>
    <w:rsid w:val="00447C80"/>
    <w:rsid w:val="00447CB8"/>
    <w:rsid w:val="004506F3"/>
    <w:rsid w:val="00450752"/>
    <w:rsid w:val="004514D8"/>
    <w:rsid w:val="00451FDE"/>
    <w:rsid w:val="004527BF"/>
    <w:rsid w:val="00452A93"/>
    <w:rsid w:val="004530E2"/>
    <w:rsid w:val="00453CD8"/>
    <w:rsid w:val="0045432F"/>
    <w:rsid w:val="00455F52"/>
    <w:rsid w:val="00456015"/>
    <w:rsid w:val="0045741E"/>
    <w:rsid w:val="00457FE2"/>
    <w:rsid w:val="0046032C"/>
    <w:rsid w:val="00460EFD"/>
    <w:rsid w:val="0046185E"/>
    <w:rsid w:val="00462370"/>
    <w:rsid w:val="00462D8E"/>
    <w:rsid w:val="004634C5"/>
    <w:rsid w:val="00463EB2"/>
    <w:rsid w:val="00464CC9"/>
    <w:rsid w:val="0046554D"/>
    <w:rsid w:val="00465AA2"/>
    <w:rsid w:val="00465B92"/>
    <w:rsid w:val="004662CC"/>
    <w:rsid w:val="004668D5"/>
    <w:rsid w:val="00466D3F"/>
    <w:rsid w:val="00466D97"/>
    <w:rsid w:val="00467177"/>
    <w:rsid w:val="004672FE"/>
    <w:rsid w:val="00467E99"/>
    <w:rsid w:val="004710BF"/>
    <w:rsid w:val="00471391"/>
    <w:rsid w:val="00471C3D"/>
    <w:rsid w:val="004725C8"/>
    <w:rsid w:val="00472E67"/>
    <w:rsid w:val="00473E23"/>
    <w:rsid w:val="004747B3"/>
    <w:rsid w:val="0047532A"/>
    <w:rsid w:val="004755CF"/>
    <w:rsid w:val="00475744"/>
    <w:rsid w:val="00476F63"/>
    <w:rsid w:val="00477297"/>
    <w:rsid w:val="004777DC"/>
    <w:rsid w:val="00477C8F"/>
    <w:rsid w:val="00477DCE"/>
    <w:rsid w:val="00480151"/>
    <w:rsid w:val="0048031B"/>
    <w:rsid w:val="00481130"/>
    <w:rsid w:val="004815CA"/>
    <w:rsid w:val="004828BC"/>
    <w:rsid w:val="00483ECC"/>
    <w:rsid w:val="00484957"/>
    <w:rsid w:val="00484EFA"/>
    <w:rsid w:val="0048511F"/>
    <w:rsid w:val="00485315"/>
    <w:rsid w:val="00485651"/>
    <w:rsid w:val="0048589B"/>
    <w:rsid w:val="00485AF3"/>
    <w:rsid w:val="00485EB1"/>
    <w:rsid w:val="00486118"/>
    <w:rsid w:val="0048629A"/>
    <w:rsid w:val="0048680C"/>
    <w:rsid w:val="00486902"/>
    <w:rsid w:val="00486BBF"/>
    <w:rsid w:val="00486FFB"/>
    <w:rsid w:val="00487208"/>
    <w:rsid w:val="004872C5"/>
    <w:rsid w:val="00487823"/>
    <w:rsid w:val="00487A49"/>
    <w:rsid w:val="00490031"/>
    <w:rsid w:val="00490C19"/>
    <w:rsid w:val="004923DB"/>
    <w:rsid w:val="0049446D"/>
    <w:rsid w:val="00494741"/>
    <w:rsid w:val="004948EE"/>
    <w:rsid w:val="00494BF5"/>
    <w:rsid w:val="00494F43"/>
    <w:rsid w:val="0049599B"/>
    <w:rsid w:val="00496756"/>
    <w:rsid w:val="004969E1"/>
    <w:rsid w:val="00497363"/>
    <w:rsid w:val="004A01D0"/>
    <w:rsid w:val="004A0D06"/>
    <w:rsid w:val="004A1CB3"/>
    <w:rsid w:val="004A21FA"/>
    <w:rsid w:val="004A3533"/>
    <w:rsid w:val="004A4713"/>
    <w:rsid w:val="004A4D6D"/>
    <w:rsid w:val="004A4FBD"/>
    <w:rsid w:val="004A5147"/>
    <w:rsid w:val="004A5180"/>
    <w:rsid w:val="004A60C3"/>
    <w:rsid w:val="004A6950"/>
    <w:rsid w:val="004A799D"/>
    <w:rsid w:val="004A7AA0"/>
    <w:rsid w:val="004B02B7"/>
    <w:rsid w:val="004B0943"/>
    <w:rsid w:val="004B0963"/>
    <w:rsid w:val="004B20FC"/>
    <w:rsid w:val="004B4D4A"/>
    <w:rsid w:val="004B4DBF"/>
    <w:rsid w:val="004B5373"/>
    <w:rsid w:val="004B654C"/>
    <w:rsid w:val="004B6A06"/>
    <w:rsid w:val="004B6ECB"/>
    <w:rsid w:val="004B7353"/>
    <w:rsid w:val="004B78ED"/>
    <w:rsid w:val="004B7A68"/>
    <w:rsid w:val="004B7C4C"/>
    <w:rsid w:val="004B7D1F"/>
    <w:rsid w:val="004C0366"/>
    <w:rsid w:val="004C0B10"/>
    <w:rsid w:val="004C0F86"/>
    <w:rsid w:val="004C0FA4"/>
    <w:rsid w:val="004C1372"/>
    <w:rsid w:val="004C1B60"/>
    <w:rsid w:val="004C2155"/>
    <w:rsid w:val="004C2C93"/>
    <w:rsid w:val="004C4439"/>
    <w:rsid w:val="004C515F"/>
    <w:rsid w:val="004C54B7"/>
    <w:rsid w:val="004C5918"/>
    <w:rsid w:val="004C5A16"/>
    <w:rsid w:val="004C5EBE"/>
    <w:rsid w:val="004C63B9"/>
    <w:rsid w:val="004C685D"/>
    <w:rsid w:val="004C6EEF"/>
    <w:rsid w:val="004C6F99"/>
    <w:rsid w:val="004C7386"/>
    <w:rsid w:val="004C73CB"/>
    <w:rsid w:val="004C799D"/>
    <w:rsid w:val="004D058B"/>
    <w:rsid w:val="004D0A40"/>
    <w:rsid w:val="004D0C94"/>
    <w:rsid w:val="004D0EC3"/>
    <w:rsid w:val="004D123A"/>
    <w:rsid w:val="004D142D"/>
    <w:rsid w:val="004D1EE6"/>
    <w:rsid w:val="004D2717"/>
    <w:rsid w:val="004D3328"/>
    <w:rsid w:val="004D332A"/>
    <w:rsid w:val="004D4404"/>
    <w:rsid w:val="004D4441"/>
    <w:rsid w:val="004D4BD4"/>
    <w:rsid w:val="004D5B46"/>
    <w:rsid w:val="004D5B77"/>
    <w:rsid w:val="004D6073"/>
    <w:rsid w:val="004D6645"/>
    <w:rsid w:val="004D6B4E"/>
    <w:rsid w:val="004D6DAB"/>
    <w:rsid w:val="004D7A28"/>
    <w:rsid w:val="004D7C31"/>
    <w:rsid w:val="004E0201"/>
    <w:rsid w:val="004E05AB"/>
    <w:rsid w:val="004E1B42"/>
    <w:rsid w:val="004E23E7"/>
    <w:rsid w:val="004E46CF"/>
    <w:rsid w:val="004E4DD7"/>
    <w:rsid w:val="004E4F75"/>
    <w:rsid w:val="004E640A"/>
    <w:rsid w:val="004E68EE"/>
    <w:rsid w:val="004E7B65"/>
    <w:rsid w:val="004E7E2F"/>
    <w:rsid w:val="004F075A"/>
    <w:rsid w:val="004F2358"/>
    <w:rsid w:val="004F27CC"/>
    <w:rsid w:val="004F4751"/>
    <w:rsid w:val="004F4C6D"/>
    <w:rsid w:val="004F5D42"/>
    <w:rsid w:val="004F6B91"/>
    <w:rsid w:val="004F7719"/>
    <w:rsid w:val="004F7D32"/>
    <w:rsid w:val="0050127F"/>
    <w:rsid w:val="005019B3"/>
    <w:rsid w:val="00501ED1"/>
    <w:rsid w:val="005049FB"/>
    <w:rsid w:val="00505A24"/>
    <w:rsid w:val="005064A2"/>
    <w:rsid w:val="0050650D"/>
    <w:rsid w:val="0051003B"/>
    <w:rsid w:val="00510625"/>
    <w:rsid w:val="00510B8F"/>
    <w:rsid w:val="00510F14"/>
    <w:rsid w:val="005124A3"/>
    <w:rsid w:val="00513095"/>
    <w:rsid w:val="0051334E"/>
    <w:rsid w:val="00513564"/>
    <w:rsid w:val="00513C98"/>
    <w:rsid w:val="00513CD4"/>
    <w:rsid w:val="00514775"/>
    <w:rsid w:val="00514C8B"/>
    <w:rsid w:val="0051515E"/>
    <w:rsid w:val="005154D2"/>
    <w:rsid w:val="0051577F"/>
    <w:rsid w:val="00515D31"/>
    <w:rsid w:val="00516EF9"/>
    <w:rsid w:val="00516F97"/>
    <w:rsid w:val="005203D9"/>
    <w:rsid w:val="00521264"/>
    <w:rsid w:val="00521646"/>
    <w:rsid w:val="00522E1D"/>
    <w:rsid w:val="00523723"/>
    <w:rsid w:val="00523C98"/>
    <w:rsid w:val="005242B1"/>
    <w:rsid w:val="0052489F"/>
    <w:rsid w:val="00525394"/>
    <w:rsid w:val="00525502"/>
    <w:rsid w:val="005256B8"/>
    <w:rsid w:val="00525CD9"/>
    <w:rsid w:val="0052606B"/>
    <w:rsid w:val="00526D9B"/>
    <w:rsid w:val="00526EB1"/>
    <w:rsid w:val="00527A04"/>
    <w:rsid w:val="00530235"/>
    <w:rsid w:val="00530C8E"/>
    <w:rsid w:val="00531563"/>
    <w:rsid w:val="005316F6"/>
    <w:rsid w:val="00531809"/>
    <w:rsid w:val="0053217A"/>
    <w:rsid w:val="00532862"/>
    <w:rsid w:val="00532916"/>
    <w:rsid w:val="00532918"/>
    <w:rsid w:val="00534222"/>
    <w:rsid w:val="0053483D"/>
    <w:rsid w:val="00535275"/>
    <w:rsid w:val="00537033"/>
    <w:rsid w:val="0053708D"/>
    <w:rsid w:val="00537974"/>
    <w:rsid w:val="00537EE5"/>
    <w:rsid w:val="00540352"/>
    <w:rsid w:val="00540948"/>
    <w:rsid w:val="00540DDC"/>
    <w:rsid w:val="00542275"/>
    <w:rsid w:val="005427D6"/>
    <w:rsid w:val="00542C95"/>
    <w:rsid w:val="005430F8"/>
    <w:rsid w:val="00543BCE"/>
    <w:rsid w:val="00543EF9"/>
    <w:rsid w:val="0054451E"/>
    <w:rsid w:val="00544B22"/>
    <w:rsid w:val="00545D99"/>
    <w:rsid w:val="00546339"/>
    <w:rsid w:val="00547899"/>
    <w:rsid w:val="00547D40"/>
    <w:rsid w:val="00550119"/>
    <w:rsid w:val="00550BCB"/>
    <w:rsid w:val="00550BE8"/>
    <w:rsid w:val="00550C79"/>
    <w:rsid w:val="005511C4"/>
    <w:rsid w:val="00551227"/>
    <w:rsid w:val="005528BD"/>
    <w:rsid w:val="00552F8A"/>
    <w:rsid w:val="00553413"/>
    <w:rsid w:val="0055428F"/>
    <w:rsid w:val="00555113"/>
    <w:rsid w:val="00555154"/>
    <w:rsid w:val="00555316"/>
    <w:rsid w:val="00555663"/>
    <w:rsid w:val="00555C7B"/>
    <w:rsid w:val="005606AF"/>
    <w:rsid w:val="00560FB2"/>
    <w:rsid w:val="00561C3F"/>
    <w:rsid w:val="00562D59"/>
    <w:rsid w:val="0056517C"/>
    <w:rsid w:val="00565F27"/>
    <w:rsid w:val="005661B0"/>
    <w:rsid w:val="005665FF"/>
    <w:rsid w:val="0056680C"/>
    <w:rsid w:val="005671C5"/>
    <w:rsid w:val="005672AC"/>
    <w:rsid w:val="00567C6F"/>
    <w:rsid w:val="00567D07"/>
    <w:rsid w:val="00570A21"/>
    <w:rsid w:val="005715BD"/>
    <w:rsid w:val="005733A6"/>
    <w:rsid w:val="0057533C"/>
    <w:rsid w:val="005756F8"/>
    <w:rsid w:val="00575B99"/>
    <w:rsid w:val="00577002"/>
    <w:rsid w:val="0057717C"/>
    <w:rsid w:val="0057723A"/>
    <w:rsid w:val="00577767"/>
    <w:rsid w:val="00580422"/>
    <w:rsid w:val="005808E3"/>
    <w:rsid w:val="00581F73"/>
    <w:rsid w:val="00582FA2"/>
    <w:rsid w:val="005834DE"/>
    <w:rsid w:val="00584940"/>
    <w:rsid w:val="00584FF0"/>
    <w:rsid w:val="00585226"/>
    <w:rsid w:val="005858C1"/>
    <w:rsid w:val="005865B2"/>
    <w:rsid w:val="00587C92"/>
    <w:rsid w:val="00587CF8"/>
    <w:rsid w:val="005904F4"/>
    <w:rsid w:val="005905C6"/>
    <w:rsid w:val="00591A50"/>
    <w:rsid w:val="00592133"/>
    <w:rsid w:val="0059261A"/>
    <w:rsid w:val="00594CB3"/>
    <w:rsid w:val="005962DC"/>
    <w:rsid w:val="005962FB"/>
    <w:rsid w:val="0059682C"/>
    <w:rsid w:val="00596A4B"/>
    <w:rsid w:val="00597945"/>
    <w:rsid w:val="005A027E"/>
    <w:rsid w:val="005A0CBB"/>
    <w:rsid w:val="005A21A2"/>
    <w:rsid w:val="005A23AE"/>
    <w:rsid w:val="005A2AC7"/>
    <w:rsid w:val="005A3308"/>
    <w:rsid w:val="005A36B8"/>
    <w:rsid w:val="005A3A85"/>
    <w:rsid w:val="005A3F8E"/>
    <w:rsid w:val="005A6B7A"/>
    <w:rsid w:val="005A6F5E"/>
    <w:rsid w:val="005A7195"/>
    <w:rsid w:val="005A7CF1"/>
    <w:rsid w:val="005B021E"/>
    <w:rsid w:val="005B1249"/>
    <w:rsid w:val="005B1426"/>
    <w:rsid w:val="005B3D4D"/>
    <w:rsid w:val="005B424C"/>
    <w:rsid w:val="005B4684"/>
    <w:rsid w:val="005B5655"/>
    <w:rsid w:val="005B5731"/>
    <w:rsid w:val="005B6CA5"/>
    <w:rsid w:val="005B760C"/>
    <w:rsid w:val="005B76D3"/>
    <w:rsid w:val="005C0262"/>
    <w:rsid w:val="005C0454"/>
    <w:rsid w:val="005C1714"/>
    <w:rsid w:val="005C195E"/>
    <w:rsid w:val="005C2304"/>
    <w:rsid w:val="005C24B6"/>
    <w:rsid w:val="005C2D36"/>
    <w:rsid w:val="005C30C1"/>
    <w:rsid w:val="005C3E1E"/>
    <w:rsid w:val="005C4175"/>
    <w:rsid w:val="005C459D"/>
    <w:rsid w:val="005C517E"/>
    <w:rsid w:val="005C6025"/>
    <w:rsid w:val="005C66C6"/>
    <w:rsid w:val="005C6F6A"/>
    <w:rsid w:val="005C6F84"/>
    <w:rsid w:val="005C7A6C"/>
    <w:rsid w:val="005C7CBA"/>
    <w:rsid w:val="005D1194"/>
    <w:rsid w:val="005D17F0"/>
    <w:rsid w:val="005D299C"/>
    <w:rsid w:val="005D4141"/>
    <w:rsid w:val="005D4738"/>
    <w:rsid w:val="005D47B6"/>
    <w:rsid w:val="005D4F34"/>
    <w:rsid w:val="005D523D"/>
    <w:rsid w:val="005D5336"/>
    <w:rsid w:val="005D5A48"/>
    <w:rsid w:val="005D5D02"/>
    <w:rsid w:val="005D5DDC"/>
    <w:rsid w:val="005D6364"/>
    <w:rsid w:val="005D68FA"/>
    <w:rsid w:val="005D72F4"/>
    <w:rsid w:val="005D7318"/>
    <w:rsid w:val="005D76BC"/>
    <w:rsid w:val="005D7740"/>
    <w:rsid w:val="005D7DD8"/>
    <w:rsid w:val="005D7FE5"/>
    <w:rsid w:val="005E12FA"/>
    <w:rsid w:val="005E17F4"/>
    <w:rsid w:val="005E240E"/>
    <w:rsid w:val="005E24E3"/>
    <w:rsid w:val="005E26D9"/>
    <w:rsid w:val="005E325C"/>
    <w:rsid w:val="005E4331"/>
    <w:rsid w:val="005E4450"/>
    <w:rsid w:val="005E4BB7"/>
    <w:rsid w:val="005E5B3D"/>
    <w:rsid w:val="005E5E22"/>
    <w:rsid w:val="005E6C4A"/>
    <w:rsid w:val="005E7091"/>
    <w:rsid w:val="005E77F1"/>
    <w:rsid w:val="005E7813"/>
    <w:rsid w:val="005E797E"/>
    <w:rsid w:val="005E7E44"/>
    <w:rsid w:val="005F06D8"/>
    <w:rsid w:val="005F1594"/>
    <w:rsid w:val="005F1C6F"/>
    <w:rsid w:val="005F253C"/>
    <w:rsid w:val="005F2BB3"/>
    <w:rsid w:val="005F38DB"/>
    <w:rsid w:val="005F3E34"/>
    <w:rsid w:val="005F40AF"/>
    <w:rsid w:val="005F4A45"/>
    <w:rsid w:val="005F5CCC"/>
    <w:rsid w:val="005F69D8"/>
    <w:rsid w:val="005F7DEB"/>
    <w:rsid w:val="00600057"/>
    <w:rsid w:val="00600F80"/>
    <w:rsid w:val="0060124E"/>
    <w:rsid w:val="006014C2"/>
    <w:rsid w:val="00602C3E"/>
    <w:rsid w:val="00602F9C"/>
    <w:rsid w:val="00603BF2"/>
    <w:rsid w:val="00603DA0"/>
    <w:rsid w:val="00604494"/>
    <w:rsid w:val="00604543"/>
    <w:rsid w:val="006057E9"/>
    <w:rsid w:val="00605BBA"/>
    <w:rsid w:val="00606C39"/>
    <w:rsid w:val="00606D45"/>
    <w:rsid w:val="00606E69"/>
    <w:rsid w:val="006072E2"/>
    <w:rsid w:val="006074F8"/>
    <w:rsid w:val="0061012A"/>
    <w:rsid w:val="006114C0"/>
    <w:rsid w:val="00612DA1"/>
    <w:rsid w:val="00612DA7"/>
    <w:rsid w:val="00613A61"/>
    <w:rsid w:val="00616BC2"/>
    <w:rsid w:val="00617605"/>
    <w:rsid w:val="00617A33"/>
    <w:rsid w:val="006200D7"/>
    <w:rsid w:val="0062013B"/>
    <w:rsid w:val="006205D8"/>
    <w:rsid w:val="0062074A"/>
    <w:rsid w:val="00620837"/>
    <w:rsid w:val="00620A8E"/>
    <w:rsid w:val="00620C4D"/>
    <w:rsid w:val="00621C4D"/>
    <w:rsid w:val="0062253C"/>
    <w:rsid w:val="00622E84"/>
    <w:rsid w:val="00623333"/>
    <w:rsid w:val="00623864"/>
    <w:rsid w:val="00623A24"/>
    <w:rsid w:val="00624343"/>
    <w:rsid w:val="00624984"/>
    <w:rsid w:val="00625020"/>
    <w:rsid w:val="0062503A"/>
    <w:rsid w:val="006279E4"/>
    <w:rsid w:val="00627A4E"/>
    <w:rsid w:val="00627BE4"/>
    <w:rsid w:val="00630681"/>
    <w:rsid w:val="00630B68"/>
    <w:rsid w:val="006312A0"/>
    <w:rsid w:val="006314E5"/>
    <w:rsid w:val="00631566"/>
    <w:rsid w:val="00631F2F"/>
    <w:rsid w:val="0063205A"/>
    <w:rsid w:val="006324F2"/>
    <w:rsid w:val="006324FF"/>
    <w:rsid w:val="0063268F"/>
    <w:rsid w:val="00633861"/>
    <w:rsid w:val="006338BF"/>
    <w:rsid w:val="00633D01"/>
    <w:rsid w:val="006348E6"/>
    <w:rsid w:val="00634D6D"/>
    <w:rsid w:val="006350E1"/>
    <w:rsid w:val="006363BE"/>
    <w:rsid w:val="00636C21"/>
    <w:rsid w:val="006372F9"/>
    <w:rsid w:val="006408FD"/>
    <w:rsid w:val="0064139E"/>
    <w:rsid w:val="006419FF"/>
    <w:rsid w:val="00642224"/>
    <w:rsid w:val="00642F23"/>
    <w:rsid w:val="00643509"/>
    <w:rsid w:val="00643DB6"/>
    <w:rsid w:val="00644246"/>
    <w:rsid w:val="00644E16"/>
    <w:rsid w:val="006466ED"/>
    <w:rsid w:val="006467BC"/>
    <w:rsid w:val="00646BDA"/>
    <w:rsid w:val="006471C7"/>
    <w:rsid w:val="00647338"/>
    <w:rsid w:val="00650037"/>
    <w:rsid w:val="00650556"/>
    <w:rsid w:val="006509D3"/>
    <w:rsid w:val="00651AF0"/>
    <w:rsid w:val="0065293E"/>
    <w:rsid w:val="00653099"/>
    <w:rsid w:val="00653388"/>
    <w:rsid w:val="006534BC"/>
    <w:rsid w:val="00655202"/>
    <w:rsid w:val="0065546A"/>
    <w:rsid w:val="0065606E"/>
    <w:rsid w:val="0065649D"/>
    <w:rsid w:val="00656ACF"/>
    <w:rsid w:val="00656B32"/>
    <w:rsid w:val="00657469"/>
    <w:rsid w:val="00657528"/>
    <w:rsid w:val="00662C82"/>
    <w:rsid w:val="00663F9A"/>
    <w:rsid w:val="00664572"/>
    <w:rsid w:val="00665193"/>
    <w:rsid w:val="006656DE"/>
    <w:rsid w:val="006662FC"/>
    <w:rsid w:val="00666379"/>
    <w:rsid w:val="006663E8"/>
    <w:rsid w:val="006667EC"/>
    <w:rsid w:val="00667BA4"/>
    <w:rsid w:val="00670CE9"/>
    <w:rsid w:val="00670CF2"/>
    <w:rsid w:val="00670E0A"/>
    <w:rsid w:val="0067107F"/>
    <w:rsid w:val="0067120B"/>
    <w:rsid w:val="006714B2"/>
    <w:rsid w:val="00671619"/>
    <w:rsid w:val="006716F6"/>
    <w:rsid w:val="006716FE"/>
    <w:rsid w:val="00671C15"/>
    <w:rsid w:val="00671DE1"/>
    <w:rsid w:val="00672A3A"/>
    <w:rsid w:val="00672D00"/>
    <w:rsid w:val="00672D23"/>
    <w:rsid w:val="0067562D"/>
    <w:rsid w:val="006756DC"/>
    <w:rsid w:val="00675B48"/>
    <w:rsid w:val="00676B48"/>
    <w:rsid w:val="006778CF"/>
    <w:rsid w:val="00680869"/>
    <w:rsid w:val="006813CF"/>
    <w:rsid w:val="00681620"/>
    <w:rsid w:val="00681909"/>
    <w:rsid w:val="00681930"/>
    <w:rsid w:val="00683A07"/>
    <w:rsid w:val="00683FF7"/>
    <w:rsid w:val="00684E7D"/>
    <w:rsid w:val="00685F5B"/>
    <w:rsid w:val="006864FD"/>
    <w:rsid w:val="00686CB5"/>
    <w:rsid w:val="006872AA"/>
    <w:rsid w:val="00687B24"/>
    <w:rsid w:val="006901B0"/>
    <w:rsid w:val="0069035B"/>
    <w:rsid w:val="00691962"/>
    <w:rsid w:val="00691E8D"/>
    <w:rsid w:val="00692713"/>
    <w:rsid w:val="00692CF1"/>
    <w:rsid w:val="00693F2B"/>
    <w:rsid w:val="006951DA"/>
    <w:rsid w:val="00695B5C"/>
    <w:rsid w:val="00695CDA"/>
    <w:rsid w:val="00695CF4"/>
    <w:rsid w:val="00695FE9"/>
    <w:rsid w:val="00696409"/>
    <w:rsid w:val="00696A2A"/>
    <w:rsid w:val="00696B61"/>
    <w:rsid w:val="00697EE1"/>
    <w:rsid w:val="006A0D50"/>
    <w:rsid w:val="006A16CD"/>
    <w:rsid w:val="006A2BF1"/>
    <w:rsid w:val="006A2F3C"/>
    <w:rsid w:val="006A3607"/>
    <w:rsid w:val="006A38FF"/>
    <w:rsid w:val="006A4C1B"/>
    <w:rsid w:val="006A4DC5"/>
    <w:rsid w:val="006A4E94"/>
    <w:rsid w:val="006A5ACE"/>
    <w:rsid w:val="006A5C4F"/>
    <w:rsid w:val="006A70FE"/>
    <w:rsid w:val="006A740C"/>
    <w:rsid w:val="006A7775"/>
    <w:rsid w:val="006B08B7"/>
    <w:rsid w:val="006B0F30"/>
    <w:rsid w:val="006B202A"/>
    <w:rsid w:val="006B215F"/>
    <w:rsid w:val="006B312A"/>
    <w:rsid w:val="006B3E0B"/>
    <w:rsid w:val="006B4761"/>
    <w:rsid w:val="006B5A49"/>
    <w:rsid w:val="006B5FB2"/>
    <w:rsid w:val="006B6927"/>
    <w:rsid w:val="006B72EF"/>
    <w:rsid w:val="006B7A55"/>
    <w:rsid w:val="006C0089"/>
    <w:rsid w:val="006C1218"/>
    <w:rsid w:val="006C13AB"/>
    <w:rsid w:val="006C2FAB"/>
    <w:rsid w:val="006C32DF"/>
    <w:rsid w:val="006C3DD9"/>
    <w:rsid w:val="006C42DD"/>
    <w:rsid w:val="006C4913"/>
    <w:rsid w:val="006C77C9"/>
    <w:rsid w:val="006D05EB"/>
    <w:rsid w:val="006D0924"/>
    <w:rsid w:val="006D0D4D"/>
    <w:rsid w:val="006D137F"/>
    <w:rsid w:val="006D167F"/>
    <w:rsid w:val="006D1764"/>
    <w:rsid w:val="006D1E18"/>
    <w:rsid w:val="006D209C"/>
    <w:rsid w:val="006D29AB"/>
    <w:rsid w:val="006D29B4"/>
    <w:rsid w:val="006D347C"/>
    <w:rsid w:val="006D3AEC"/>
    <w:rsid w:val="006D3FB0"/>
    <w:rsid w:val="006D409F"/>
    <w:rsid w:val="006D4468"/>
    <w:rsid w:val="006D4697"/>
    <w:rsid w:val="006D4705"/>
    <w:rsid w:val="006E0617"/>
    <w:rsid w:val="006E0D78"/>
    <w:rsid w:val="006E0EA2"/>
    <w:rsid w:val="006E1608"/>
    <w:rsid w:val="006E2296"/>
    <w:rsid w:val="006E276F"/>
    <w:rsid w:val="006E2C08"/>
    <w:rsid w:val="006E329F"/>
    <w:rsid w:val="006E359B"/>
    <w:rsid w:val="006E4359"/>
    <w:rsid w:val="006E4A49"/>
    <w:rsid w:val="006E50DF"/>
    <w:rsid w:val="006E5546"/>
    <w:rsid w:val="006E5AC3"/>
    <w:rsid w:val="006E5F74"/>
    <w:rsid w:val="006E6CAA"/>
    <w:rsid w:val="006E6E5F"/>
    <w:rsid w:val="006E7ABF"/>
    <w:rsid w:val="006F10DA"/>
    <w:rsid w:val="006F2010"/>
    <w:rsid w:val="006F233E"/>
    <w:rsid w:val="006F273E"/>
    <w:rsid w:val="006F2B42"/>
    <w:rsid w:val="006F2F2B"/>
    <w:rsid w:val="006F447D"/>
    <w:rsid w:val="006F478A"/>
    <w:rsid w:val="006F6BAC"/>
    <w:rsid w:val="006F6FE2"/>
    <w:rsid w:val="006F75EF"/>
    <w:rsid w:val="006F7974"/>
    <w:rsid w:val="00700239"/>
    <w:rsid w:val="00701D78"/>
    <w:rsid w:val="0070385F"/>
    <w:rsid w:val="00703AC4"/>
    <w:rsid w:val="00704DD7"/>
    <w:rsid w:val="007055A5"/>
    <w:rsid w:val="00706066"/>
    <w:rsid w:val="00707A5C"/>
    <w:rsid w:val="00710EAB"/>
    <w:rsid w:val="00711141"/>
    <w:rsid w:val="00711C95"/>
    <w:rsid w:val="00711EBE"/>
    <w:rsid w:val="00711EEC"/>
    <w:rsid w:val="00712E3A"/>
    <w:rsid w:val="007141EE"/>
    <w:rsid w:val="00714384"/>
    <w:rsid w:val="007147CE"/>
    <w:rsid w:val="00714D84"/>
    <w:rsid w:val="00715745"/>
    <w:rsid w:val="0071678A"/>
    <w:rsid w:val="007173F5"/>
    <w:rsid w:val="00717C85"/>
    <w:rsid w:val="00720904"/>
    <w:rsid w:val="007209B0"/>
    <w:rsid w:val="00721899"/>
    <w:rsid w:val="007218E0"/>
    <w:rsid w:val="00721E30"/>
    <w:rsid w:val="0072254A"/>
    <w:rsid w:val="00722659"/>
    <w:rsid w:val="007227AC"/>
    <w:rsid w:val="00722E96"/>
    <w:rsid w:val="00723133"/>
    <w:rsid w:val="007235AC"/>
    <w:rsid w:val="00723634"/>
    <w:rsid w:val="007239D1"/>
    <w:rsid w:val="00723DAA"/>
    <w:rsid w:val="00723FEF"/>
    <w:rsid w:val="00725438"/>
    <w:rsid w:val="00725796"/>
    <w:rsid w:val="00726D3C"/>
    <w:rsid w:val="00727068"/>
    <w:rsid w:val="00730AF3"/>
    <w:rsid w:val="00731375"/>
    <w:rsid w:val="00731475"/>
    <w:rsid w:val="00732AA7"/>
    <w:rsid w:val="00732D8E"/>
    <w:rsid w:val="00732DD9"/>
    <w:rsid w:val="00732EB1"/>
    <w:rsid w:val="0073333B"/>
    <w:rsid w:val="0073349C"/>
    <w:rsid w:val="007337DC"/>
    <w:rsid w:val="00734045"/>
    <w:rsid w:val="00734E32"/>
    <w:rsid w:val="00735218"/>
    <w:rsid w:val="00735892"/>
    <w:rsid w:val="00735F6F"/>
    <w:rsid w:val="00736821"/>
    <w:rsid w:val="00736D64"/>
    <w:rsid w:val="007372CB"/>
    <w:rsid w:val="007376AA"/>
    <w:rsid w:val="00741466"/>
    <w:rsid w:val="007420DA"/>
    <w:rsid w:val="00742265"/>
    <w:rsid w:val="00742BBC"/>
    <w:rsid w:val="00743307"/>
    <w:rsid w:val="00743618"/>
    <w:rsid w:val="007458DA"/>
    <w:rsid w:val="00745C8F"/>
    <w:rsid w:val="00746503"/>
    <w:rsid w:val="007468F1"/>
    <w:rsid w:val="007510AD"/>
    <w:rsid w:val="0075213F"/>
    <w:rsid w:val="00752ED6"/>
    <w:rsid w:val="00753150"/>
    <w:rsid w:val="00753171"/>
    <w:rsid w:val="007535DE"/>
    <w:rsid w:val="0075454D"/>
    <w:rsid w:val="00754812"/>
    <w:rsid w:val="00754CB4"/>
    <w:rsid w:val="00755495"/>
    <w:rsid w:val="0075621B"/>
    <w:rsid w:val="00756F3F"/>
    <w:rsid w:val="00757CA7"/>
    <w:rsid w:val="007603A3"/>
    <w:rsid w:val="00760CB8"/>
    <w:rsid w:val="0076102A"/>
    <w:rsid w:val="00761304"/>
    <w:rsid w:val="007626E6"/>
    <w:rsid w:val="00764337"/>
    <w:rsid w:val="007655F0"/>
    <w:rsid w:val="00765AC3"/>
    <w:rsid w:val="00765CDE"/>
    <w:rsid w:val="0076603D"/>
    <w:rsid w:val="00766199"/>
    <w:rsid w:val="007663ED"/>
    <w:rsid w:val="0076708A"/>
    <w:rsid w:val="007676AC"/>
    <w:rsid w:val="00771098"/>
    <w:rsid w:val="007713B9"/>
    <w:rsid w:val="0077208C"/>
    <w:rsid w:val="00772E90"/>
    <w:rsid w:val="00773413"/>
    <w:rsid w:val="00774EE9"/>
    <w:rsid w:val="00775C2E"/>
    <w:rsid w:val="0077603F"/>
    <w:rsid w:val="0077695A"/>
    <w:rsid w:val="00776F0B"/>
    <w:rsid w:val="00776FB2"/>
    <w:rsid w:val="0077773F"/>
    <w:rsid w:val="0078094C"/>
    <w:rsid w:val="00780A33"/>
    <w:rsid w:val="007810EF"/>
    <w:rsid w:val="007812C3"/>
    <w:rsid w:val="00782075"/>
    <w:rsid w:val="00782630"/>
    <w:rsid w:val="00782879"/>
    <w:rsid w:val="00783C32"/>
    <w:rsid w:val="00784BDD"/>
    <w:rsid w:val="007874A3"/>
    <w:rsid w:val="007878A1"/>
    <w:rsid w:val="00787F42"/>
    <w:rsid w:val="007903AB"/>
    <w:rsid w:val="007904E5"/>
    <w:rsid w:val="00790FF4"/>
    <w:rsid w:val="00791A6E"/>
    <w:rsid w:val="00791CA2"/>
    <w:rsid w:val="0079208B"/>
    <w:rsid w:val="00792288"/>
    <w:rsid w:val="00792421"/>
    <w:rsid w:val="00792694"/>
    <w:rsid w:val="00793095"/>
    <w:rsid w:val="00793717"/>
    <w:rsid w:val="00793894"/>
    <w:rsid w:val="00793BFA"/>
    <w:rsid w:val="007940F5"/>
    <w:rsid w:val="00794C87"/>
    <w:rsid w:val="0079530C"/>
    <w:rsid w:val="00795B83"/>
    <w:rsid w:val="00796077"/>
    <w:rsid w:val="007968AB"/>
    <w:rsid w:val="00796DA4"/>
    <w:rsid w:val="00797993"/>
    <w:rsid w:val="007A109E"/>
    <w:rsid w:val="007A13E2"/>
    <w:rsid w:val="007A2AD7"/>
    <w:rsid w:val="007A31E6"/>
    <w:rsid w:val="007A33DF"/>
    <w:rsid w:val="007A3DEA"/>
    <w:rsid w:val="007A3EDD"/>
    <w:rsid w:val="007A40DC"/>
    <w:rsid w:val="007A4F84"/>
    <w:rsid w:val="007A559F"/>
    <w:rsid w:val="007A55AF"/>
    <w:rsid w:val="007A560A"/>
    <w:rsid w:val="007A76D5"/>
    <w:rsid w:val="007A7DBE"/>
    <w:rsid w:val="007B0071"/>
    <w:rsid w:val="007B1471"/>
    <w:rsid w:val="007B17AC"/>
    <w:rsid w:val="007B2E44"/>
    <w:rsid w:val="007B3C3D"/>
    <w:rsid w:val="007B3C66"/>
    <w:rsid w:val="007B4002"/>
    <w:rsid w:val="007B4FE4"/>
    <w:rsid w:val="007B5076"/>
    <w:rsid w:val="007B5F72"/>
    <w:rsid w:val="007B63B8"/>
    <w:rsid w:val="007B6EE1"/>
    <w:rsid w:val="007C018D"/>
    <w:rsid w:val="007C07BD"/>
    <w:rsid w:val="007C1B17"/>
    <w:rsid w:val="007C322D"/>
    <w:rsid w:val="007C3FCD"/>
    <w:rsid w:val="007C433A"/>
    <w:rsid w:val="007C49DB"/>
    <w:rsid w:val="007C5737"/>
    <w:rsid w:val="007C67E8"/>
    <w:rsid w:val="007C6E87"/>
    <w:rsid w:val="007C7347"/>
    <w:rsid w:val="007C7781"/>
    <w:rsid w:val="007D0208"/>
    <w:rsid w:val="007D079B"/>
    <w:rsid w:val="007D07ED"/>
    <w:rsid w:val="007D0F91"/>
    <w:rsid w:val="007D24C2"/>
    <w:rsid w:val="007D262A"/>
    <w:rsid w:val="007D2979"/>
    <w:rsid w:val="007D2BC1"/>
    <w:rsid w:val="007D2F40"/>
    <w:rsid w:val="007D3E74"/>
    <w:rsid w:val="007D44CF"/>
    <w:rsid w:val="007D4509"/>
    <w:rsid w:val="007D4A95"/>
    <w:rsid w:val="007D4E53"/>
    <w:rsid w:val="007D4EE5"/>
    <w:rsid w:val="007D5D94"/>
    <w:rsid w:val="007D61CE"/>
    <w:rsid w:val="007D6379"/>
    <w:rsid w:val="007D6668"/>
    <w:rsid w:val="007D6AFF"/>
    <w:rsid w:val="007D6B2E"/>
    <w:rsid w:val="007D6E43"/>
    <w:rsid w:val="007D73A1"/>
    <w:rsid w:val="007D7ECB"/>
    <w:rsid w:val="007E0365"/>
    <w:rsid w:val="007E0424"/>
    <w:rsid w:val="007E0E95"/>
    <w:rsid w:val="007E0F42"/>
    <w:rsid w:val="007E28E3"/>
    <w:rsid w:val="007E33AE"/>
    <w:rsid w:val="007E4D70"/>
    <w:rsid w:val="007E511A"/>
    <w:rsid w:val="007E67E8"/>
    <w:rsid w:val="007E7A55"/>
    <w:rsid w:val="007F09C4"/>
    <w:rsid w:val="007F09CB"/>
    <w:rsid w:val="007F1712"/>
    <w:rsid w:val="007F17FA"/>
    <w:rsid w:val="007F2EBF"/>
    <w:rsid w:val="007F339D"/>
    <w:rsid w:val="007F33CF"/>
    <w:rsid w:val="007F396E"/>
    <w:rsid w:val="007F4DE5"/>
    <w:rsid w:val="007F543B"/>
    <w:rsid w:val="007F697D"/>
    <w:rsid w:val="007F6B97"/>
    <w:rsid w:val="007F7019"/>
    <w:rsid w:val="007F71AA"/>
    <w:rsid w:val="007F7684"/>
    <w:rsid w:val="007F7BAE"/>
    <w:rsid w:val="007F7F3D"/>
    <w:rsid w:val="00800CE7"/>
    <w:rsid w:val="00801182"/>
    <w:rsid w:val="008016BD"/>
    <w:rsid w:val="00801D39"/>
    <w:rsid w:val="00801F5F"/>
    <w:rsid w:val="008034EF"/>
    <w:rsid w:val="0080355A"/>
    <w:rsid w:val="008035C3"/>
    <w:rsid w:val="00804349"/>
    <w:rsid w:val="008048AE"/>
    <w:rsid w:val="00804A32"/>
    <w:rsid w:val="00805B4D"/>
    <w:rsid w:val="00805CC6"/>
    <w:rsid w:val="00805CEE"/>
    <w:rsid w:val="00805D8C"/>
    <w:rsid w:val="0080648D"/>
    <w:rsid w:val="00806970"/>
    <w:rsid w:val="00806E2D"/>
    <w:rsid w:val="00807331"/>
    <w:rsid w:val="00807B0D"/>
    <w:rsid w:val="00810223"/>
    <w:rsid w:val="00812211"/>
    <w:rsid w:val="00812777"/>
    <w:rsid w:val="008128BA"/>
    <w:rsid w:val="00812CA6"/>
    <w:rsid w:val="00813806"/>
    <w:rsid w:val="00814322"/>
    <w:rsid w:val="00814395"/>
    <w:rsid w:val="008149FA"/>
    <w:rsid w:val="00814D49"/>
    <w:rsid w:val="00816936"/>
    <w:rsid w:val="00817094"/>
    <w:rsid w:val="00817AF7"/>
    <w:rsid w:val="00820BF6"/>
    <w:rsid w:val="00820D70"/>
    <w:rsid w:val="00822AE8"/>
    <w:rsid w:val="00822B87"/>
    <w:rsid w:val="00822BA2"/>
    <w:rsid w:val="00823233"/>
    <w:rsid w:val="00823C35"/>
    <w:rsid w:val="0082519A"/>
    <w:rsid w:val="00825528"/>
    <w:rsid w:val="0082571C"/>
    <w:rsid w:val="00825A9E"/>
    <w:rsid w:val="008260AB"/>
    <w:rsid w:val="008262CE"/>
    <w:rsid w:val="008301A7"/>
    <w:rsid w:val="00830B8F"/>
    <w:rsid w:val="00830BDE"/>
    <w:rsid w:val="0083132D"/>
    <w:rsid w:val="008320CA"/>
    <w:rsid w:val="00832E80"/>
    <w:rsid w:val="00833544"/>
    <w:rsid w:val="00833A59"/>
    <w:rsid w:val="008348C2"/>
    <w:rsid w:val="00834CF8"/>
    <w:rsid w:val="00835725"/>
    <w:rsid w:val="00836228"/>
    <w:rsid w:val="00836757"/>
    <w:rsid w:val="00836EA1"/>
    <w:rsid w:val="00837055"/>
    <w:rsid w:val="008413E5"/>
    <w:rsid w:val="0084154B"/>
    <w:rsid w:val="008418D9"/>
    <w:rsid w:val="00841B2B"/>
    <w:rsid w:val="00842FB6"/>
    <w:rsid w:val="008433D9"/>
    <w:rsid w:val="008437AA"/>
    <w:rsid w:val="00844997"/>
    <w:rsid w:val="00846E49"/>
    <w:rsid w:val="00847212"/>
    <w:rsid w:val="0085024F"/>
    <w:rsid w:val="008529C2"/>
    <w:rsid w:val="00853795"/>
    <w:rsid w:val="008545BE"/>
    <w:rsid w:val="00854699"/>
    <w:rsid w:val="00854A32"/>
    <w:rsid w:val="00854F21"/>
    <w:rsid w:val="008551C1"/>
    <w:rsid w:val="00855980"/>
    <w:rsid w:val="00855FC0"/>
    <w:rsid w:val="0085601B"/>
    <w:rsid w:val="00856055"/>
    <w:rsid w:val="00856D1F"/>
    <w:rsid w:val="008576A9"/>
    <w:rsid w:val="00857CCC"/>
    <w:rsid w:val="00857EC8"/>
    <w:rsid w:val="00857F1A"/>
    <w:rsid w:val="00860564"/>
    <w:rsid w:val="0086199B"/>
    <w:rsid w:val="00862676"/>
    <w:rsid w:val="00863068"/>
    <w:rsid w:val="00863443"/>
    <w:rsid w:val="00863BBD"/>
    <w:rsid w:val="00863D06"/>
    <w:rsid w:val="00864852"/>
    <w:rsid w:val="00864917"/>
    <w:rsid w:val="00864F47"/>
    <w:rsid w:val="008657E1"/>
    <w:rsid w:val="00866AC5"/>
    <w:rsid w:val="00867AE8"/>
    <w:rsid w:val="00870CCA"/>
    <w:rsid w:val="00871A06"/>
    <w:rsid w:val="008722B5"/>
    <w:rsid w:val="00872AF7"/>
    <w:rsid w:val="00872D49"/>
    <w:rsid w:val="00872E45"/>
    <w:rsid w:val="00872ED1"/>
    <w:rsid w:val="008733CC"/>
    <w:rsid w:val="00874381"/>
    <w:rsid w:val="00874AD3"/>
    <w:rsid w:val="00874E1B"/>
    <w:rsid w:val="00874F45"/>
    <w:rsid w:val="0087567C"/>
    <w:rsid w:val="00876A88"/>
    <w:rsid w:val="0088131D"/>
    <w:rsid w:val="00881CA6"/>
    <w:rsid w:val="00882162"/>
    <w:rsid w:val="008822D4"/>
    <w:rsid w:val="008825EB"/>
    <w:rsid w:val="00882647"/>
    <w:rsid w:val="00882A97"/>
    <w:rsid w:val="00883642"/>
    <w:rsid w:val="00883EF4"/>
    <w:rsid w:val="008857B0"/>
    <w:rsid w:val="0088600C"/>
    <w:rsid w:val="00887EBB"/>
    <w:rsid w:val="00890032"/>
    <w:rsid w:val="008905EC"/>
    <w:rsid w:val="00890875"/>
    <w:rsid w:val="00890A7D"/>
    <w:rsid w:val="0089137B"/>
    <w:rsid w:val="00891F61"/>
    <w:rsid w:val="00892823"/>
    <w:rsid w:val="00892F94"/>
    <w:rsid w:val="008932FF"/>
    <w:rsid w:val="008948D1"/>
    <w:rsid w:val="008949FC"/>
    <w:rsid w:val="00894A5C"/>
    <w:rsid w:val="00894E76"/>
    <w:rsid w:val="008952A4"/>
    <w:rsid w:val="00895402"/>
    <w:rsid w:val="00895F94"/>
    <w:rsid w:val="00896BF8"/>
    <w:rsid w:val="008973D6"/>
    <w:rsid w:val="00897501"/>
    <w:rsid w:val="00897C99"/>
    <w:rsid w:val="008A033B"/>
    <w:rsid w:val="008A0367"/>
    <w:rsid w:val="008A0A1A"/>
    <w:rsid w:val="008A16D3"/>
    <w:rsid w:val="008A2417"/>
    <w:rsid w:val="008A2817"/>
    <w:rsid w:val="008A29B1"/>
    <w:rsid w:val="008A3477"/>
    <w:rsid w:val="008A348F"/>
    <w:rsid w:val="008A3659"/>
    <w:rsid w:val="008A3768"/>
    <w:rsid w:val="008A4318"/>
    <w:rsid w:val="008A5670"/>
    <w:rsid w:val="008A5FE1"/>
    <w:rsid w:val="008A62B9"/>
    <w:rsid w:val="008A7E20"/>
    <w:rsid w:val="008B0A53"/>
    <w:rsid w:val="008B19F4"/>
    <w:rsid w:val="008B2BD0"/>
    <w:rsid w:val="008B3647"/>
    <w:rsid w:val="008B3EBE"/>
    <w:rsid w:val="008B4460"/>
    <w:rsid w:val="008B5C62"/>
    <w:rsid w:val="008B5D3C"/>
    <w:rsid w:val="008B5F16"/>
    <w:rsid w:val="008B6485"/>
    <w:rsid w:val="008B747E"/>
    <w:rsid w:val="008B7845"/>
    <w:rsid w:val="008C03EB"/>
    <w:rsid w:val="008C1065"/>
    <w:rsid w:val="008C1180"/>
    <w:rsid w:val="008C1C74"/>
    <w:rsid w:val="008C207F"/>
    <w:rsid w:val="008C2E20"/>
    <w:rsid w:val="008C45BE"/>
    <w:rsid w:val="008C46A2"/>
    <w:rsid w:val="008C4C33"/>
    <w:rsid w:val="008C6FE1"/>
    <w:rsid w:val="008C76B4"/>
    <w:rsid w:val="008D1447"/>
    <w:rsid w:val="008D1489"/>
    <w:rsid w:val="008D1C6A"/>
    <w:rsid w:val="008D224D"/>
    <w:rsid w:val="008D26C0"/>
    <w:rsid w:val="008D2921"/>
    <w:rsid w:val="008D2D01"/>
    <w:rsid w:val="008D35B7"/>
    <w:rsid w:val="008D3AB9"/>
    <w:rsid w:val="008D3B45"/>
    <w:rsid w:val="008D3D82"/>
    <w:rsid w:val="008D3E4D"/>
    <w:rsid w:val="008D49B2"/>
    <w:rsid w:val="008D4CB4"/>
    <w:rsid w:val="008D50A0"/>
    <w:rsid w:val="008D53D6"/>
    <w:rsid w:val="008D6166"/>
    <w:rsid w:val="008D6375"/>
    <w:rsid w:val="008D6DF6"/>
    <w:rsid w:val="008D710E"/>
    <w:rsid w:val="008D7C87"/>
    <w:rsid w:val="008D7DED"/>
    <w:rsid w:val="008E03B1"/>
    <w:rsid w:val="008E0744"/>
    <w:rsid w:val="008E0A40"/>
    <w:rsid w:val="008E1F26"/>
    <w:rsid w:val="008E4547"/>
    <w:rsid w:val="008E48D8"/>
    <w:rsid w:val="008E521A"/>
    <w:rsid w:val="008E5C53"/>
    <w:rsid w:val="008E5CCB"/>
    <w:rsid w:val="008E755E"/>
    <w:rsid w:val="008F05DD"/>
    <w:rsid w:val="008F0A9D"/>
    <w:rsid w:val="008F1579"/>
    <w:rsid w:val="008F1CC9"/>
    <w:rsid w:val="008F23A1"/>
    <w:rsid w:val="008F2EE2"/>
    <w:rsid w:val="008F33E4"/>
    <w:rsid w:val="008F3482"/>
    <w:rsid w:val="008F3C0B"/>
    <w:rsid w:val="008F4F40"/>
    <w:rsid w:val="008F517F"/>
    <w:rsid w:val="008F55ED"/>
    <w:rsid w:val="008F55FF"/>
    <w:rsid w:val="008F5C44"/>
    <w:rsid w:val="008F643A"/>
    <w:rsid w:val="008F65FD"/>
    <w:rsid w:val="008F6689"/>
    <w:rsid w:val="008F7920"/>
    <w:rsid w:val="00900BA7"/>
    <w:rsid w:val="00902576"/>
    <w:rsid w:val="009027C5"/>
    <w:rsid w:val="009028F4"/>
    <w:rsid w:val="00902B2B"/>
    <w:rsid w:val="0090453F"/>
    <w:rsid w:val="009047B5"/>
    <w:rsid w:val="009047F2"/>
    <w:rsid w:val="00905BE7"/>
    <w:rsid w:val="00906581"/>
    <w:rsid w:val="009065B6"/>
    <w:rsid w:val="00906A8E"/>
    <w:rsid w:val="00906C8D"/>
    <w:rsid w:val="00907898"/>
    <w:rsid w:val="00907CBC"/>
    <w:rsid w:val="009102B1"/>
    <w:rsid w:val="0091103B"/>
    <w:rsid w:val="00911537"/>
    <w:rsid w:val="00911AC9"/>
    <w:rsid w:val="00911CFB"/>
    <w:rsid w:val="00912226"/>
    <w:rsid w:val="0091231E"/>
    <w:rsid w:val="00912752"/>
    <w:rsid w:val="00912768"/>
    <w:rsid w:val="00913894"/>
    <w:rsid w:val="009142CB"/>
    <w:rsid w:val="009143F8"/>
    <w:rsid w:val="00914A2D"/>
    <w:rsid w:val="00914F4C"/>
    <w:rsid w:val="00915417"/>
    <w:rsid w:val="00915F9A"/>
    <w:rsid w:val="00915FD1"/>
    <w:rsid w:val="0091608F"/>
    <w:rsid w:val="00916143"/>
    <w:rsid w:val="0091622F"/>
    <w:rsid w:val="00916AA9"/>
    <w:rsid w:val="009200C8"/>
    <w:rsid w:val="00921375"/>
    <w:rsid w:val="00921B2A"/>
    <w:rsid w:val="00922359"/>
    <w:rsid w:val="00922795"/>
    <w:rsid w:val="009242F7"/>
    <w:rsid w:val="0092454C"/>
    <w:rsid w:val="009245DC"/>
    <w:rsid w:val="00924851"/>
    <w:rsid w:val="00924CD7"/>
    <w:rsid w:val="00924F91"/>
    <w:rsid w:val="00925110"/>
    <w:rsid w:val="00925133"/>
    <w:rsid w:val="0092607D"/>
    <w:rsid w:val="00926112"/>
    <w:rsid w:val="00927BFA"/>
    <w:rsid w:val="00927FA0"/>
    <w:rsid w:val="0093025B"/>
    <w:rsid w:val="00931464"/>
    <w:rsid w:val="00931725"/>
    <w:rsid w:val="00931BAA"/>
    <w:rsid w:val="0093261C"/>
    <w:rsid w:val="00932A93"/>
    <w:rsid w:val="0093387F"/>
    <w:rsid w:val="009338CF"/>
    <w:rsid w:val="009339C4"/>
    <w:rsid w:val="00933CFF"/>
    <w:rsid w:val="00934135"/>
    <w:rsid w:val="00934B86"/>
    <w:rsid w:val="00934BFD"/>
    <w:rsid w:val="009350E8"/>
    <w:rsid w:val="009350E9"/>
    <w:rsid w:val="0093515A"/>
    <w:rsid w:val="00935B30"/>
    <w:rsid w:val="009360D8"/>
    <w:rsid w:val="0093616E"/>
    <w:rsid w:val="009361C8"/>
    <w:rsid w:val="00936253"/>
    <w:rsid w:val="00936488"/>
    <w:rsid w:val="0093675B"/>
    <w:rsid w:val="00936E10"/>
    <w:rsid w:val="00937811"/>
    <w:rsid w:val="00940188"/>
    <w:rsid w:val="00940945"/>
    <w:rsid w:val="009409F8"/>
    <w:rsid w:val="009419C6"/>
    <w:rsid w:val="00941C79"/>
    <w:rsid w:val="00941EC5"/>
    <w:rsid w:val="00941F3D"/>
    <w:rsid w:val="00942015"/>
    <w:rsid w:val="00942203"/>
    <w:rsid w:val="0094450D"/>
    <w:rsid w:val="0094478D"/>
    <w:rsid w:val="00944A3A"/>
    <w:rsid w:val="009451E2"/>
    <w:rsid w:val="00945DAC"/>
    <w:rsid w:val="00946218"/>
    <w:rsid w:val="009465F7"/>
    <w:rsid w:val="0095014E"/>
    <w:rsid w:val="009526E4"/>
    <w:rsid w:val="0095362F"/>
    <w:rsid w:val="00953827"/>
    <w:rsid w:val="009541B0"/>
    <w:rsid w:val="009545DF"/>
    <w:rsid w:val="00954B66"/>
    <w:rsid w:val="00955377"/>
    <w:rsid w:val="00956381"/>
    <w:rsid w:val="00956946"/>
    <w:rsid w:val="00956DBA"/>
    <w:rsid w:val="00956F61"/>
    <w:rsid w:val="00956F8D"/>
    <w:rsid w:val="0095784D"/>
    <w:rsid w:val="00957B68"/>
    <w:rsid w:val="0096002D"/>
    <w:rsid w:val="0096070F"/>
    <w:rsid w:val="009619D2"/>
    <w:rsid w:val="00961A38"/>
    <w:rsid w:val="009622A3"/>
    <w:rsid w:val="0096278F"/>
    <w:rsid w:val="00962AEB"/>
    <w:rsid w:val="009637CF"/>
    <w:rsid w:val="00963A05"/>
    <w:rsid w:val="00963D36"/>
    <w:rsid w:val="0096512A"/>
    <w:rsid w:val="00965480"/>
    <w:rsid w:val="00965DA6"/>
    <w:rsid w:val="0096608B"/>
    <w:rsid w:val="00966BE5"/>
    <w:rsid w:val="00967233"/>
    <w:rsid w:val="00967C32"/>
    <w:rsid w:val="00971895"/>
    <w:rsid w:val="009721E9"/>
    <w:rsid w:val="009737FE"/>
    <w:rsid w:val="00973988"/>
    <w:rsid w:val="009748B7"/>
    <w:rsid w:val="00974978"/>
    <w:rsid w:val="00974E92"/>
    <w:rsid w:val="00975177"/>
    <w:rsid w:val="00975464"/>
    <w:rsid w:val="00976EDA"/>
    <w:rsid w:val="00977163"/>
    <w:rsid w:val="0097745D"/>
    <w:rsid w:val="009774C8"/>
    <w:rsid w:val="009775E3"/>
    <w:rsid w:val="009775FF"/>
    <w:rsid w:val="00980292"/>
    <w:rsid w:val="00980BBE"/>
    <w:rsid w:val="00981970"/>
    <w:rsid w:val="009825C6"/>
    <w:rsid w:val="00982607"/>
    <w:rsid w:val="009826DC"/>
    <w:rsid w:val="00982B75"/>
    <w:rsid w:val="0098370C"/>
    <w:rsid w:val="00985F4B"/>
    <w:rsid w:val="00986340"/>
    <w:rsid w:val="00986ACF"/>
    <w:rsid w:val="00990085"/>
    <w:rsid w:val="00990739"/>
    <w:rsid w:val="00990D33"/>
    <w:rsid w:val="00990E19"/>
    <w:rsid w:val="00990EC0"/>
    <w:rsid w:val="0099132D"/>
    <w:rsid w:val="00992D05"/>
    <w:rsid w:val="009935B3"/>
    <w:rsid w:val="0099459E"/>
    <w:rsid w:val="0099545A"/>
    <w:rsid w:val="00995AE6"/>
    <w:rsid w:val="00995FB8"/>
    <w:rsid w:val="00996729"/>
    <w:rsid w:val="00996DC5"/>
    <w:rsid w:val="009970A0"/>
    <w:rsid w:val="0099759E"/>
    <w:rsid w:val="009A0D44"/>
    <w:rsid w:val="009A1396"/>
    <w:rsid w:val="009A1B1C"/>
    <w:rsid w:val="009A1B24"/>
    <w:rsid w:val="009A1B40"/>
    <w:rsid w:val="009A1EBA"/>
    <w:rsid w:val="009A24BC"/>
    <w:rsid w:val="009A2719"/>
    <w:rsid w:val="009A28BA"/>
    <w:rsid w:val="009A2E06"/>
    <w:rsid w:val="009A35B2"/>
    <w:rsid w:val="009A3B8C"/>
    <w:rsid w:val="009A45E5"/>
    <w:rsid w:val="009A4608"/>
    <w:rsid w:val="009A55C7"/>
    <w:rsid w:val="009A594F"/>
    <w:rsid w:val="009A5F01"/>
    <w:rsid w:val="009A6469"/>
    <w:rsid w:val="009A66FA"/>
    <w:rsid w:val="009A6713"/>
    <w:rsid w:val="009A6C66"/>
    <w:rsid w:val="009A79CC"/>
    <w:rsid w:val="009B009A"/>
    <w:rsid w:val="009B0DDA"/>
    <w:rsid w:val="009B184C"/>
    <w:rsid w:val="009B1EC3"/>
    <w:rsid w:val="009B1F49"/>
    <w:rsid w:val="009B1FD2"/>
    <w:rsid w:val="009B244C"/>
    <w:rsid w:val="009B32CC"/>
    <w:rsid w:val="009B3BDB"/>
    <w:rsid w:val="009B4166"/>
    <w:rsid w:val="009B43B6"/>
    <w:rsid w:val="009B54C9"/>
    <w:rsid w:val="009B6279"/>
    <w:rsid w:val="009B653D"/>
    <w:rsid w:val="009B6574"/>
    <w:rsid w:val="009B6ED0"/>
    <w:rsid w:val="009C01A0"/>
    <w:rsid w:val="009C145B"/>
    <w:rsid w:val="009C2254"/>
    <w:rsid w:val="009C3C46"/>
    <w:rsid w:val="009C497D"/>
    <w:rsid w:val="009C606E"/>
    <w:rsid w:val="009C6129"/>
    <w:rsid w:val="009C639B"/>
    <w:rsid w:val="009C63AA"/>
    <w:rsid w:val="009C6760"/>
    <w:rsid w:val="009C67D3"/>
    <w:rsid w:val="009C6DF6"/>
    <w:rsid w:val="009C6F3B"/>
    <w:rsid w:val="009D0CD0"/>
    <w:rsid w:val="009D12DA"/>
    <w:rsid w:val="009D191C"/>
    <w:rsid w:val="009D1ABB"/>
    <w:rsid w:val="009D1DBF"/>
    <w:rsid w:val="009D1FA0"/>
    <w:rsid w:val="009D2479"/>
    <w:rsid w:val="009D27B2"/>
    <w:rsid w:val="009D3455"/>
    <w:rsid w:val="009D3DBD"/>
    <w:rsid w:val="009D4744"/>
    <w:rsid w:val="009D4B36"/>
    <w:rsid w:val="009D5892"/>
    <w:rsid w:val="009D58CC"/>
    <w:rsid w:val="009D60C8"/>
    <w:rsid w:val="009D6373"/>
    <w:rsid w:val="009D6899"/>
    <w:rsid w:val="009D6F15"/>
    <w:rsid w:val="009D70DA"/>
    <w:rsid w:val="009D7D2A"/>
    <w:rsid w:val="009D7DB6"/>
    <w:rsid w:val="009E04EC"/>
    <w:rsid w:val="009E0651"/>
    <w:rsid w:val="009E093A"/>
    <w:rsid w:val="009E09FE"/>
    <w:rsid w:val="009E0A18"/>
    <w:rsid w:val="009E1812"/>
    <w:rsid w:val="009E1D89"/>
    <w:rsid w:val="009E331B"/>
    <w:rsid w:val="009E3494"/>
    <w:rsid w:val="009E382E"/>
    <w:rsid w:val="009E395F"/>
    <w:rsid w:val="009E3DB1"/>
    <w:rsid w:val="009E4B24"/>
    <w:rsid w:val="009E4B77"/>
    <w:rsid w:val="009E5E34"/>
    <w:rsid w:val="009E5E7D"/>
    <w:rsid w:val="009E7794"/>
    <w:rsid w:val="009E79AE"/>
    <w:rsid w:val="009F02D2"/>
    <w:rsid w:val="009F080E"/>
    <w:rsid w:val="009F0A4F"/>
    <w:rsid w:val="009F156C"/>
    <w:rsid w:val="009F2489"/>
    <w:rsid w:val="009F29E9"/>
    <w:rsid w:val="009F2C8A"/>
    <w:rsid w:val="009F3F7B"/>
    <w:rsid w:val="009F49CE"/>
    <w:rsid w:val="009F4F84"/>
    <w:rsid w:val="009F5112"/>
    <w:rsid w:val="009F53CB"/>
    <w:rsid w:val="009F5888"/>
    <w:rsid w:val="009F634E"/>
    <w:rsid w:val="009F6D60"/>
    <w:rsid w:val="009F7550"/>
    <w:rsid w:val="009F7927"/>
    <w:rsid w:val="00A003A4"/>
    <w:rsid w:val="00A03F4E"/>
    <w:rsid w:val="00A04234"/>
    <w:rsid w:val="00A04571"/>
    <w:rsid w:val="00A04754"/>
    <w:rsid w:val="00A04E3A"/>
    <w:rsid w:val="00A07296"/>
    <w:rsid w:val="00A07918"/>
    <w:rsid w:val="00A10EFB"/>
    <w:rsid w:val="00A11176"/>
    <w:rsid w:val="00A1162B"/>
    <w:rsid w:val="00A1166A"/>
    <w:rsid w:val="00A12816"/>
    <w:rsid w:val="00A12B45"/>
    <w:rsid w:val="00A12B66"/>
    <w:rsid w:val="00A13384"/>
    <w:rsid w:val="00A133FC"/>
    <w:rsid w:val="00A1397C"/>
    <w:rsid w:val="00A13A8A"/>
    <w:rsid w:val="00A13BDB"/>
    <w:rsid w:val="00A146A3"/>
    <w:rsid w:val="00A14F46"/>
    <w:rsid w:val="00A15C8E"/>
    <w:rsid w:val="00A15EF0"/>
    <w:rsid w:val="00A17205"/>
    <w:rsid w:val="00A20315"/>
    <w:rsid w:val="00A215AE"/>
    <w:rsid w:val="00A218F9"/>
    <w:rsid w:val="00A226F2"/>
    <w:rsid w:val="00A22797"/>
    <w:rsid w:val="00A22A57"/>
    <w:rsid w:val="00A22E32"/>
    <w:rsid w:val="00A22E41"/>
    <w:rsid w:val="00A22FF2"/>
    <w:rsid w:val="00A23510"/>
    <w:rsid w:val="00A240DE"/>
    <w:rsid w:val="00A24A9A"/>
    <w:rsid w:val="00A25520"/>
    <w:rsid w:val="00A267E7"/>
    <w:rsid w:val="00A26885"/>
    <w:rsid w:val="00A26924"/>
    <w:rsid w:val="00A273F1"/>
    <w:rsid w:val="00A302C8"/>
    <w:rsid w:val="00A3083D"/>
    <w:rsid w:val="00A31010"/>
    <w:rsid w:val="00A31DE1"/>
    <w:rsid w:val="00A31E32"/>
    <w:rsid w:val="00A32234"/>
    <w:rsid w:val="00A326BF"/>
    <w:rsid w:val="00A32730"/>
    <w:rsid w:val="00A32E9A"/>
    <w:rsid w:val="00A34315"/>
    <w:rsid w:val="00A34F81"/>
    <w:rsid w:val="00A359CD"/>
    <w:rsid w:val="00A362E7"/>
    <w:rsid w:val="00A364A5"/>
    <w:rsid w:val="00A36AEA"/>
    <w:rsid w:val="00A41958"/>
    <w:rsid w:val="00A41EDB"/>
    <w:rsid w:val="00A4545A"/>
    <w:rsid w:val="00A46B2E"/>
    <w:rsid w:val="00A46DD8"/>
    <w:rsid w:val="00A4774B"/>
    <w:rsid w:val="00A47D4B"/>
    <w:rsid w:val="00A50306"/>
    <w:rsid w:val="00A50824"/>
    <w:rsid w:val="00A51170"/>
    <w:rsid w:val="00A51348"/>
    <w:rsid w:val="00A513F2"/>
    <w:rsid w:val="00A51ACB"/>
    <w:rsid w:val="00A5226D"/>
    <w:rsid w:val="00A52790"/>
    <w:rsid w:val="00A52CF7"/>
    <w:rsid w:val="00A52DEF"/>
    <w:rsid w:val="00A541E0"/>
    <w:rsid w:val="00A54564"/>
    <w:rsid w:val="00A5479E"/>
    <w:rsid w:val="00A55595"/>
    <w:rsid w:val="00A55F1E"/>
    <w:rsid w:val="00A55F39"/>
    <w:rsid w:val="00A563CC"/>
    <w:rsid w:val="00A5681C"/>
    <w:rsid w:val="00A57E71"/>
    <w:rsid w:val="00A60561"/>
    <w:rsid w:val="00A61B66"/>
    <w:rsid w:val="00A632B8"/>
    <w:rsid w:val="00A635B7"/>
    <w:rsid w:val="00A64D94"/>
    <w:rsid w:val="00A65324"/>
    <w:rsid w:val="00A658CA"/>
    <w:rsid w:val="00A659B6"/>
    <w:rsid w:val="00A65FF4"/>
    <w:rsid w:val="00A66EC1"/>
    <w:rsid w:val="00A66F5F"/>
    <w:rsid w:val="00A673CF"/>
    <w:rsid w:val="00A678FE"/>
    <w:rsid w:val="00A6797E"/>
    <w:rsid w:val="00A702FB"/>
    <w:rsid w:val="00A705A7"/>
    <w:rsid w:val="00A71083"/>
    <w:rsid w:val="00A7142B"/>
    <w:rsid w:val="00A71E57"/>
    <w:rsid w:val="00A72296"/>
    <w:rsid w:val="00A7323E"/>
    <w:rsid w:val="00A73F8E"/>
    <w:rsid w:val="00A7447D"/>
    <w:rsid w:val="00A75243"/>
    <w:rsid w:val="00A75300"/>
    <w:rsid w:val="00A76477"/>
    <w:rsid w:val="00A76700"/>
    <w:rsid w:val="00A76DD5"/>
    <w:rsid w:val="00A76EE1"/>
    <w:rsid w:val="00A771CB"/>
    <w:rsid w:val="00A80019"/>
    <w:rsid w:val="00A81AF0"/>
    <w:rsid w:val="00A81C30"/>
    <w:rsid w:val="00A832CB"/>
    <w:rsid w:val="00A83BA8"/>
    <w:rsid w:val="00A83D87"/>
    <w:rsid w:val="00A8463D"/>
    <w:rsid w:val="00A85992"/>
    <w:rsid w:val="00A86492"/>
    <w:rsid w:val="00A86AEC"/>
    <w:rsid w:val="00A86CB8"/>
    <w:rsid w:val="00A86F0B"/>
    <w:rsid w:val="00A8717D"/>
    <w:rsid w:val="00A87323"/>
    <w:rsid w:val="00A87527"/>
    <w:rsid w:val="00A878E2"/>
    <w:rsid w:val="00A87DD8"/>
    <w:rsid w:val="00A90613"/>
    <w:rsid w:val="00A90AD1"/>
    <w:rsid w:val="00A916FA"/>
    <w:rsid w:val="00A91CFE"/>
    <w:rsid w:val="00A923D3"/>
    <w:rsid w:val="00A92944"/>
    <w:rsid w:val="00A93086"/>
    <w:rsid w:val="00A93195"/>
    <w:rsid w:val="00A931EC"/>
    <w:rsid w:val="00A9395A"/>
    <w:rsid w:val="00A95C6D"/>
    <w:rsid w:val="00A97D30"/>
    <w:rsid w:val="00AA0D45"/>
    <w:rsid w:val="00AA12DF"/>
    <w:rsid w:val="00AA1704"/>
    <w:rsid w:val="00AA1CEB"/>
    <w:rsid w:val="00AA1DD7"/>
    <w:rsid w:val="00AA250F"/>
    <w:rsid w:val="00AA263F"/>
    <w:rsid w:val="00AA26AE"/>
    <w:rsid w:val="00AA2C49"/>
    <w:rsid w:val="00AA2E27"/>
    <w:rsid w:val="00AA39C5"/>
    <w:rsid w:val="00AA3B2E"/>
    <w:rsid w:val="00AA431A"/>
    <w:rsid w:val="00AA49EE"/>
    <w:rsid w:val="00AA4E1F"/>
    <w:rsid w:val="00AA51CD"/>
    <w:rsid w:val="00AA608C"/>
    <w:rsid w:val="00AA7EE9"/>
    <w:rsid w:val="00AB04D6"/>
    <w:rsid w:val="00AB1292"/>
    <w:rsid w:val="00AB1928"/>
    <w:rsid w:val="00AB3C08"/>
    <w:rsid w:val="00AB3F53"/>
    <w:rsid w:val="00AB46A3"/>
    <w:rsid w:val="00AB47C7"/>
    <w:rsid w:val="00AB4B69"/>
    <w:rsid w:val="00AB4BB8"/>
    <w:rsid w:val="00AB5543"/>
    <w:rsid w:val="00AB5658"/>
    <w:rsid w:val="00AB5DE7"/>
    <w:rsid w:val="00AB67E2"/>
    <w:rsid w:val="00AB7460"/>
    <w:rsid w:val="00AB7939"/>
    <w:rsid w:val="00AC00FF"/>
    <w:rsid w:val="00AC1646"/>
    <w:rsid w:val="00AC179C"/>
    <w:rsid w:val="00AC2612"/>
    <w:rsid w:val="00AC2950"/>
    <w:rsid w:val="00AC2E0A"/>
    <w:rsid w:val="00AC371F"/>
    <w:rsid w:val="00AC467A"/>
    <w:rsid w:val="00AC67F2"/>
    <w:rsid w:val="00AC710E"/>
    <w:rsid w:val="00AC79BD"/>
    <w:rsid w:val="00AD04B5"/>
    <w:rsid w:val="00AD1682"/>
    <w:rsid w:val="00AD1CB6"/>
    <w:rsid w:val="00AD1CFE"/>
    <w:rsid w:val="00AD27E6"/>
    <w:rsid w:val="00AD2C92"/>
    <w:rsid w:val="00AD304D"/>
    <w:rsid w:val="00AD3E8A"/>
    <w:rsid w:val="00AD405D"/>
    <w:rsid w:val="00AD42DE"/>
    <w:rsid w:val="00AD4593"/>
    <w:rsid w:val="00AD596F"/>
    <w:rsid w:val="00AD5FB9"/>
    <w:rsid w:val="00AE2024"/>
    <w:rsid w:val="00AE2085"/>
    <w:rsid w:val="00AE2672"/>
    <w:rsid w:val="00AE38E2"/>
    <w:rsid w:val="00AE39A3"/>
    <w:rsid w:val="00AE4CC4"/>
    <w:rsid w:val="00AE50C2"/>
    <w:rsid w:val="00AE50E8"/>
    <w:rsid w:val="00AE580E"/>
    <w:rsid w:val="00AE7751"/>
    <w:rsid w:val="00AE7B76"/>
    <w:rsid w:val="00AF0346"/>
    <w:rsid w:val="00AF08D4"/>
    <w:rsid w:val="00AF0E1A"/>
    <w:rsid w:val="00AF14CF"/>
    <w:rsid w:val="00AF1809"/>
    <w:rsid w:val="00AF1941"/>
    <w:rsid w:val="00AF1BC2"/>
    <w:rsid w:val="00AF25EC"/>
    <w:rsid w:val="00AF3D24"/>
    <w:rsid w:val="00AF4680"/>
    <w:rsid w:val="00AF572E"/>
    <w:rsid w:val="00AF5C5C"/>
    <w:rsid w:val="00AF65BD"/>
    <w:rsid w:val="00AF6FD4"/>
    <w:rsid w:val="00AF7045"/>
    <w:rsid w:val="00AF7394"/>
    <w:rsid w:val="00B003EF"/>
    <w:rsid w:val="00B00832"/>
    <w:rsid w:val="00B01338"/>
    <w:rsid w:val="00B022D1"/>
    <w:rsid w:val="00B023A9"/>
    <w:rsid w:val="00B03304"/>
    <w:rsid w:val="00B03394"/>
    <w:rsid w:val="00B03F8B"/>
    <w:rsid w:val="00B04950"/>
    <w:rsid w:val="00B04F76"/>
    <w:rsid w:val="00B05184"/>
    <w:rsid w:val="00B05D8A"/>
    <w:rsid w:val="00B062A3"/>
    <w:rsid w:val="00B06593"/>
    <w:rsid w:val="00B065B6"/>
    <w:rsid w:val="00B06C76"/>
    <w:rsid w:val="00B06CB9"/>
    <w:rsid w:val="00B0718D"/>
    <w:rsid w:val="00B07406"/>
    <w:rsid w:val="00B0797E"/>
    <w:rsid w:val="00B10E7E"/>
    <w:rsid w:val="00B1219B"/>
    <w:rsid w:val="00B12763"/>
    <w:rsid w:val="00B12898"/>
    <w:rsid w:val="00B132F0"/>
    <w:rsid w:val="00B1341C"/>
    <w:rsid w:val="00B135AB"/>
    <w:rsid w:val="00B13613"/>
    <w:rsid w:val="00B13A73"/>
    <w:rsid w:val="00B13C3E"/>
    <w:rsid w:val="00B13D9D"/>
    <w:rsid w:val="00B142BC"/>
    <w:rsid w:val="00B1663B"/>
    <w:rsid w:val="00B167D7"/>
    <w:rsid w:val="00B16FB0"/>
    <w:rsid w:val="00B16FFF"/>
    <w:rsid w:val="00B17063"/>
    <w:rsid w:val="00B175AA"/>
    <w:rsid w:val="00B1789C"/>
    <w:rsid w:val="00B17DE2"/>
    <w:rsid w:val="00B203FA"/>
    <w:rsid w:val="00B20A6B"/>
    <w:rsid w:val="00B2155D"/>
    <w:rsid w:val="00B22068"/>
    <w:rsid w:val="00B23677"/>
    <w:rsid w:val="00B24A78"/>
    <w:rsid w:val="00B24B16"/>
    <w:rsid w:val="00B24F9E"/>
    <w:rsid w:val="00B2642A"/>
    <w:rsid w:val="00B26959"/>
    <w:rsid w:val="00B26E63"/>
    <w:rsid w:val="00B27A73"/>
    <w:rsid w:val="00B27BFA"/>
    <w:rsid w:val="00B27D8A"/>
    <w:rsid w:val="00B30FFD"/>
    <w:rsid w:val="00B32EC2"/>
    <w:rsid w:val="00B33C0C"/>
    <w:rsid w:val="00B342DB"/>
    <w:rsid w:val="00B349CB"/>
    <w:rsid w:val="00B36E06"/>
    <w:rsid w:val="00B37167"/>
    <w:rsid w:val="00B37797"/>
    <w:rsid w:val="00B37D2B"/>
    <w:rsid w:val="00B37E59"/>
    <w:rsid w:val="00B37EB9"/>
    <w:rsid w:val="00B37FBE"/>
    <w:rsid w:val="00B40679"/>
    <w:rsid w:val="00B420CD"/>
    <w:rsid w:val="00B4223F"/>
    <w:rsid w:val="00B42E19"/>
    <w:rsid w:val="00B431D6"/>
    <w:rsid w:val="00B434B3"/>
    <w:rsid w:val="00B4363E"/>
    <w:rsid w:val="00B43FA6"/>
    <w:rsid w:val="00B443F5"/>
    <w:rsid w:val="00B45CB5"/>
    <w:rsid w:val="00B463DE"/>
    <w:rsid w:val="00B465CC"/>
    <w:rsid w:val="00B47320"/>
    <w:rsid w:val="00B477D9"/>
    <w:rsid w:val="00B47B90"/>
    <w:rsid w:val="00B51798"/>
    <w:rsid w:val="00B51AD4"/>
    <w:rsid w:val="00B52CDA"/>
    <w:rsid w:val="00B52FED"/>
    <w:rsid w:val="00B5306D"/>
    <w:rsid w:val="00B543F9"/>
    <w:rsid w:val="00B543FB"/>
    <w:rsid w:val="00B5474B"/>
    <w:rsid w:val="00B54878"/>
    <w:rsid w:val="00B54B0D"/>
    <w:rsid w:val="00B5547C"/>
    <w:rsid w:val="00B55657"/>
    <w:rsid w:val="00B5572F"/>
    <w:rsid w:val="00B5589F"/>
    <w:rsid w:val="00B5658D"/>
    <w:rsid w:val="00B57761"/>
    <w:rsid w:val="00B60472"/>
    <w:rsid w:val="00B60EF9"/>
    <w:rsid w:val="00B60FA7"/>
    <w:rsid w:val="00B61497"/>
    <w:rsid w:val="00B61551"/>
    <w:rsid w:val="00B61EA7"/>
    <w:rsid w:val="00B6207A"/>
    <w:rsid w:val="00B62366"/>
    <w:rsid w:val="00B63261"/>
    <w:rsid w:val="00B6334A"/>
    <w:rsid w:val="00B63DBC"/>
    <w:rsid w:val="00B63F82"/>
    <w:rsid w:val="00B65667"/>
    <w:rsid w:val="00B65BF7"/>
    <w:rsid w:val="00B65EA6"/>
    <w:rsid w:val="00B65FDF"/>
    <w:rsid w:val="00B660EF"/>
    <w:rsid w:val="00B67084"/>
    <w:rsid w:val="00B670A2"/>
    <w:rsid w:val="00B673B4"/>
    <w:rsid w:val="00B67E91"/>
    <w:rsid w:val="00B712D1"/>
    <w:rsid w:val="00B71EA5"/>
    <w:rsid w:val="00B732C9"/>
    <w:rsid w:val="00B733A1"/>
    <w:rsid w:val="00B73A10"/>
    <w:rsid w:val="00B73F2C"/>
    <w:rsid w:val="00B748CF"/>
    <w:rsid w:val="00B755A7"/>
    <w:rsid w:val="00B76B27"/>
    <w:rsid w:val="00B77600"/>
    <w:rsid w:val="00B80219"/>
    <w:rsid w:val="00B804B7"/>
    <w:rsid w:val="00B8054C"/>
    <w:rsid w:val="00B80EAD"/>
    <w:rsid w:val="00B840C6"/>
    <w:rsid w:val="00B848F1"/>
    <w:rsid w:val="00B85580"/>
    <w:rsid w:val="00B857B9"/>
    <w:rsid w:val="00B8701B"/>
    <w:rsid w:val="00B874AC"/>
    <w:rsid w:val="00B87FA9"/>
    <w:rsid w:val="00B908DC"/>
    <w:rsid w:val="00B90BFD"/>
    <w:rsid w:val="00B91414"/>
    <w:rsid w:val="00B91EA1"/>
    <w:rsid w:val="00B934DD"/>
    <w:rsid w:val="00B95442"/>
    <w:rsid w:val="00B96747"/>
    <w:rsid w:val="00B96928"/>
    <w:rsid w:val="00B969C7"/>
    <w:rsid w:val="00B97072"/>
    <w:rsid w:val="00B974C0"/>
    <w:rsid w:val="00B97D6C"/>
    <w:rsid w:val="00BA1275"/>
    <w:rsid w:val="00BA13A1"/>
    <w:rsid w:val="00BA159D"/>
    <w:rsid w:val="00BA19F0"/>
    <w:rsid w:val="00BA1C1B"/>
    <w:rsid w:val="00BA34E7"/>
    <w:rsid w:val="00BA65C3"/>
    <w:rsid w:val="00BA68E8"/>
    <w:rsid w:val="00BA7B1A"/>
    <w:rsid w:val="00BA7DD4"/>
    <w:rsid w:val="00BB1598"/>
    <w:rsid w:val="00BB25D5"/>
    <w:rsid w:val="00BB29E2"/>
    <w:rsid w:val="00BB2D86"/>
    <w:rsid w:val="00BB3200"/>
    <w:rsid w:val="00BB3385"/>
    <w:rsid w:val="00BB349B"/>
    <w:rsid w:val="00BB38BB"/>
    <w:rsid w:val="00BB40A5"/>
    <w:rsid w:val="00BB44D6"/>
    <w:rsid w:val="00BB4765"/>
    <w:rsid w:val="00BB5151"/>
    <w:rsid w:val="00BB5551"/>
    <w:rsid w:val="00BB583F"/>
    <w:rsid w:val="00BB6D9A"/>
    <w:rsid w:val="00BB6DAD"/>
    <w:rsid w:val="00BB7BDA"/>
    <w:rsid w:val="00BB7CEA"/>
    <w:rsid w:val="00BC0E9E"/>
    <w:rsid w:val="00BC1609"/>
    <w:rsid w:val="00BC1D85"/>
    <w:rsid w:val="00BC1DE2"/>
    <w:rsid w:val="00BC2329"/>
    <w:rsid w:val="00BC2615"/>
    <w:rsid w:val="00BC2C2C"/>
    <w:rsid w:val="00BC2E83"/>
    <w:rsid w:val="00BC3530"/>
    <w:rsid w:val="00BC48F0"/>
    <w:rsid w:val="00BC4A9B"/>
    <w:rsid w:val="00BC4D82"/>
    <w:rsid w:val="00BC7C99"/>
    <w:rsid w:val="00BC7D58"/>
    <w:rsid w:val="00BD0054"/>
    <w:rsid w:val="00BD00DB"/>
    <w:rsid w:val="00BD0C43"/>
    <w:rsid w:val="00BD0F9E"/>
    <w:rsid w:val="00BD28DE"/>
    <w:rsid w:val="00BD3319"/>
    <w:rsid w:val="00BD3B59"/>
    <w:rsid w:val="00BD3CF8"/>
    <w:rsid w:val="00BD517E"/>
    <w:rsid w:val="00BD530D"/>
    <w:rsid w:val="00BD69F7"/>
    <w:rsid w:val="00BD6B18"/>
    <w:rsid w:val="00BD7A8D"/>
    <w:rsid w:val="00BE01D7"/>
    <w:rsid w:val="00BE0B42"/>
    <w:rsid w:val="00BE0C44"/>
    <w:rsid w:val="00BE12E5"/>
    <w:rsid w:val="00BE1BE9"/>
    <w:rsid w:val="00BE1F32"/>
    <w:rsid w:val="00BE2FA2"/>
    <w:rsid w:val="00BE4264"/>
    <w:rsid w:val="00BE4E9C"/>
    <w:rsid w:val="00BE575B"/>
    <w:rsid w:val="00BE5812"/>
    <w:rsid w:val="00BE5D92"/>
    <w:rsid w:val="00BE60E1"/>
    <w:rsid w:val="00BE7317"/>
    <w:rsid w:val="00BE79F7"/>
    <w:rsid w:val="00BE7A9D"/>
    <w:rsid w:val="00BF0EDA"/>
    <w:rsid w:val="00BF112D"/>
    <w:rsid w:val="00BF1B52"/>
    <w:rsid w:val="00BF1E35"/>
    <w:rsid w:val="00BF3EC3"/>
    <w:rsid w:val="00BF59CA"/>
    <w:rsid w:val="00BF5CE6"/>
    <w:rsid w:val="00BF641B"/>
    <w:rsid w:val="00BF7029"/>
    <w:rsid w:val="00BF7384"/>
    <w:rsid w:val="00C0032D"/>
    <w:rsid w:val="00C005E1"/>
    <w:rsid w:val="00C00998"/>
    <w:rsid w:val="00C00EAF"/>
    <w:rsid w:val="00C0103A"/>
    <w:rsid w:val="00C030F1"/>
    <w:rsid w:val="00C03FB7"/>
    <w:rsid w:val="00C0448B"/>
    <w:rsid w:val="00C047C1"/>
    <w:rsid w:val="00C04B3F"/>
    <w:rsid w:val="00C04EDF"/>
    <w:rsid w:val="00C051E8"/>
    <w:rsid w:val="00C061F7"/>
    <w:rsid w:val="00C07833"/>
    <w:rsid w:val="00C07924"/>
    <w:rsid w:val="00C07FA4"/>
    <w:rsid w:val="00C128AD"/>
    <w:rsid w:val="00C12C3D"/>
    <w:rsid w:val="00C14ADF"/>
    <w:rsid w:val="00C1547B"/>
    <w:rsid w:val="00C15A00"/>
    <w:rsid w:val="00C1617D"/>
    <w:rsid w:val="00C1682B"/>
    <w:rsid w:val="00C1695D"/>
    <w:rsid w:val="00C16976"/>
    <w:rsid w:val="00C1702B"/>
    <w:rsid w:val="00C17045"/>
    <w:rsid w:val="00C171A4"/>
    <w:rsid w:val="00C1743B"/>
    <w:rsid w:val="00C20230"/>
    <w:rsid w:val="00C20735"/>
    <w:rsid w:val="00C20979"/>
    <w:rsid w:val="00C20BB0"/>
    <w:rsid w:val="00C2140D"/>
    <w:rsid w:val="00C21C94"/>
    <w:rsid w:val="00C231E8"/>
    <w:rsid w:val="00C2320E"/>
    <w:rsid w:val="00C23EDC"/>
    <w:rsid w:val="00C2586D"/>
    <w:rsid w:val="00C261C1"/>
    <w:rsid w:val="00C26552"/>
    <w:rsid w:val="00C267DE"/>
    <w:rsid w:val="00C2702D"/>
    <w:rsid w:val="00C27071"/>
    <w:rsid w:val="00C273E8"/>
    <w:rsid w:val="00C30017"/>
    <w:rsid w:val="00C30393"/>
    <w:rsid w:val="00C308A3"/>
    <w:rsid w:val="00C309D3"/>
    <w:rsid w:val="00C31451"/>
    <w:rsid w:val="00C322F5"/>
    <w:rsid w:val="00C32C9B"/>
    <w:rsid w:val="00C33740"/>
    <w:rsid w:val="00C344E7"/>
    <w:rsid w:val="00C34BF3"/>
    <w:rsid w:val="00C34D9F"/>
    <w:rsid w:val="00C350A0"/>
    <w:rsid w:val="00C35536"/>
    <w:rsid w:val="00C35F53"/>
    <w:rsid w:val="00C36A83"/>
    <w:rsid w:val="00C37B74"/>
    <w:rsid w:val="00C37BF4"/>
    <w:rsid w:val="00C401DF"/>
    <w:rsid w:val="00C40775"/>
    <w:rsid w:val="00C40837"/>
    <w:rsid w:val="00C40B7F"/>
    <w:rsid w:val="00C40BA2"/>
    <w:rsid w:val="00C40EB9"/>
    <w:rsid w:val="00C41453"/>
    <w:rsid w:val="00C42002"/>
    <w:rsid w:val="00C4216F"/>
    <w:rsid w:val="00C444FB"/>
    <w:rsid w:val="00C459F2"/>
    <w:rsid w:val="00C4671C"/>
    <w:rsid w:val="00C46F66"/>
    <w:rsid w:val="00C4750B"/>
    <w:rsid w:val="00C477EF"/>
    <w:rsid w:val="00C47D41"/>
    <w:rsid w:val="00C47EF0"/>
    <w:rsid w:val="00C51A68"/>
    <w:rsid w:val="00C523A4"/>
    <w:rsid w:val="00C525EE"/>
    <w:rsid w:val="00C52834"/>
    <w:rsid w:val="00C52E9D"/>
    <w:rsid w:val="00C53285"/>
    <w:rsid w:val="00C53908"/>
    <w:rsid w:val="00C5390D"/>
    <w:rsid w:val="00C539E0"/>
    <w:rsid w:val="00C53EA0"/>
    <w:rsid w:val="00C54418"/>
    <w:rsid w:val="00C548C6"/>
    <w:rsid w:val="00C54E96"/>
    <w:rsid w:val="00C5516D"/>
    <w:rsid w:val="00C556FD"/>
    <w:rsid w:val="00C57168"/>
    <w:rsid w:val="00C574A3"/>
    <w:rsid w:val="00C5792E"/>
    <w:rsid w:val="00C607DB"/>
    <w:rsid w:val="00C621A1"/>
    <w:rsid w:val="00C621BE"/>
    <w:rsid w:val="00C6289E"/>
    <w:rsid w:val="00C62F0B"/>
    <w:rsid w:val="00C62FB2"/>
    <w:rsid w:val="00C63712"/>
    <w:rsid w:val="00C63C23"/>
    <w:rsid w:val="00C63E6E"/>
    <w:rsid w:val="00C63E7B"/>
    <w:rsid w:val="00C644E5"/>
    <w:rsid w:val="00C65916"/>
    <w:rsid w:val="00C65E5E"/>
    <w:rsid w:val="00C6643F"/>
    <w:rsid w:val="00C668B6"/>
    <w:rsid w:val="00C66C0B"/>
    <w:rsid w:val="00C66C41"/>
    <w:rsid w:val="00C66E79"/>
    <w:rsid w:val="00C66F01"/>
    <w:rsid w:val="00C67427"/>
    <w:rsid w:val="00C67431"/>
    <w:rsid w:val="00C677E3"/>
    <w:rsid w:val="00C70E4A"/>
    <w:rsid w:val="00C71BAF"/>
    <w:rsid w:val="00C72E13"/>
    <w:rsid w:val="00C733BA"/>
    <w:rsid w:val="00C7358B"/>
    <w:rsid w:val="00C73F5E"/>
    <w:rsid w:val="00C7419D"/>
    <w:rsid w:val="00C74C61"/>
    <w:rsid w:val="00C756AE"/>
    <w:rsid w:val="00C765E6"/>
    <w:rsid w:val="00C76739"/>
    <w:rsid w:val="00C767EE"/>
    <w:rsid w:val="00C7773E"/>
    <w:rsid w:val="00C80B92"/>
    <w:rsid w:val="00C80C8B"/>
    <w:rsid w:val="00C8131D"/>
    <w:rsid w:val="00C81DE2"/>
    <w:rsid w:val="00C82B9D"/>
    <w:rsid w:val="00C83B48"/>
    <w:rsid w:val="00C8414C"/>
    <w:rsid w:val="00C85431"/>
    <w:rsid w:val="00C857C2"/>
    <w:rsid w:val="00C86010"/>
    <w:rsid w:val="00C86C2F"/>
    <w:rsid w:val="00C877D5"/>
    <w:rsid w:val="00C87D24"/>
    <w:rsid w:val="00C87EFC"/>
    <w:rsid w:val="00C90906"/>
    <w:rsid w:val="00C90ACD"/>
    <w:rsid w:val="00C90BA4"/>
    <w:rsid w:val="00C90CF7"/>
    <w:rsid w:val="00C90F56"/>
    <w:rsid w:val="00C918B6"/>
    <w:rsid w:val="00C9280A"/>
    <w:rsid w:val="00C92EA4"/>
    <w:rsid w:val="00C94311"/>
    <w:rsid w:val="00C9432E"/>
    <w:rsid w:val="00C950E4"/>
    <w:rsid w:val="00C95AED"/>
    <w:rsid w:val="00C95B5C"/>
    <w:rsid w:val="00C95D85"/>
    <w:rsid w:val="00C961CA"/>
    <w:rsid w:val="00C962ED"/>
    <w:rsid w:val="00C971C6"/>
    <w:rsid w:val="00C973A6"/>
    <w:rsid w:val="00C97D8D"/>
    <w:rsid w:val="00CA0071"/>
    <w:rsid w:val="00CA0158"/>
    <w:rsid w:val="00CA0AD2"/>
    <w:rsid w:val="00CA12D5"/>
    <w:rsid w:val="00CA1361"/>
    <w:rsid w:val="00CA18D8"/>
    <w:rsid w:val="00CA1CC9"/>
    <w:rsid w:val="00CA23B9"/>
    <w:rsid w:val="00CA31B3"/>
    <w:rsid w:val="00CA3DBD"/>
    <w:rsid w:val="00CA4046"/>
    <w:rsid w:val="00CA4777"/>
    <w:rsid w:val="00CA486B"/>
    <w:rsid w:val="00CA4889"/>
    <w:rsid w:val="00CA54F8"/>
    <w:rsid w:val="00CA564C"/>
    <w:rsid w:val="00CA59B2"/>
    <w:rsid w:val="00CA5D00"/>
    <w:rsid w:val="00CA6241"/>
    <w:rsid w:val="00CA6252"/>
    <w:rsid w:val="00CA6F5F"/>
    <w:rsid w:val="00CA78D5"/>
    <w:rsid w:val="00CA7C47"/>
    <w:rsid w:val="00CA7CA5"/>
    <w:rsid w:val="00CB0638"/>
    <w:rsid w:val="00CB072E"/>
    <w:rsid w:val="00CB07EA"/>
    <w:rsid w:val="00CB09E8"/>
    <w:rsid w:val="00CB0CA3"/>
    <w:rsid w:val="00CB1710"/>
    <w:rsid w:val="00CB1744"/>
    <w:rsid w:val="00CB1BB9"/>
    <w:rsid w:val="00CB1CA5"/>
    <w:rsid w:val="00CB1CEB"/>
    <w:rsid w:val="00CB2593"/>
    <w:rsid w:val="00CB2691"/>
    <w:rsid w:val="00CB3C3B"/>
    <w:rsid w:val="00CB41BA"/>
    <w:rsid w:val="00CB42E1"/>
    <w:rsid w:val="00CB4563"/>
    <w:rsid w:val="00CB5412"/>
    <w:rsid w:val="00CB57EC"/>
    <w:rsid w:val="00CB61F3"/>
    <w:rsid w:val="00CB7043"/>
    <w:rsid w:val="00CB723B"/>
    <w:rsid w:val="00CB72D7"/>
    <w:rsid w:val="00CB736C"/>
    <w:rsid w:val="00CB767D"/>
    <w:rsid w:val="00CB784C"/>
    <w:rsid w:val="00CC0A18"/>
    <w:rsid w:val="00CC0CF7"/>
    <w:rsid w:val="00CC0FEF"/>
    <w:rsid w:val="00CC14FD"/>
    <w:rsid w:val="00CC155F"/>
    <w:rsid w:val="00CC1B3C"/>
    <w:rsid w:val="00CC2961"/>
    <w:rsid w:val="00CC2E21"/>
    <w:rsid w:val="00CC3BE0"/>
    <w:rsid w:val="00CC3C49"/>
    <w:rsid w:val="00CC3E7E"/>
    <w:rsid w:val="00CC3FFF"/>
    <w:rsid w:val="00CC4ED4"/>
    <w:rsid w:val="00CC4FDA"/>
    <w:rsid w:val="00CC550C"/>
    <w:rsid w:val="00CC572C"/>
    <w:rsid w:val="00CC59F8"/>
    <w:rsid w:val="00CC6367"/>
    <w:rsid w:val="00CD00BB"/>
    <w:rsid w:val="00CD1C66"/>
    <w:rsid w:val="00CD23D3"/>
    <w:rsid w:val="00CD2828"/>
    <w:rsid w:val="00CD3681"/>
    <w:rsid w:val="00CD4612"/>
    <w:rsid w:val="00CD4856"/>
    <w:rsid w:val="00CD516F"/>
    <w:rsid w:val="00CD523D"/>
    <w:rsid w:val="00CD54E7"/>
    <w:rsid w:val="00CD6069"/>
    <w:rsid w:val="00CD62C2"/>
    <w:rsid w:val="00CD6705"/>
    <w:rsid w:val="00CD6DA1"/>
    <w:rsid w:val="00CD6FDA"/>
    <w:rsid w:val="00CD7A53"/>
    <w:rsid w:val="00CE0557"/>
    <w:rsid w:val="00CE081A"/>
    <w:rsid w:val="00CE1372"/>
    <w:rsid w:val="00CE1579"/>
    <w:rsid w:val="00CE1C3D"/>
    <w:rsid w:val="00CE2A47"/>
    <w:rsid w:val="00CE2B71"/>
    <w:rsid w:val="00CE373A"/>
    <w:rsid w:val="00CE46ED"/>
    <w:rsid w:val="00CE4DC7"/>
    <w:rsid w:val="00CE4F51"/>
    <w:rsid w:val="00CE504E"/>
    <w:rsid w:val="00CE6D12"/>
    <w:rsid w:val="00CE6E6E"/>
    <w:rsid w:val="00CE734E"/>
    <w:rsid w:val="00CE75DB"/>
    <w:rsid w:val="00CE7B30"/>
    <w:rsid w:val="00CF038D"/>
    <w:rsid w:val="00CF08B4"/>
    <w:rsid w:val="00CF09C1"/>
    <w:rsid w:val="00CF111F"/>
    <w:rsid w:val="00CF11CF"/>
    <w:rsid w:val="00CF1A2E"/>
    <w:rsid w:val="00CF2CB4"/>
    <w:rsid w:val="00CF2E74"/>
    <w:rsid w:val="00CF36C3"/>
    <w:rsid w:val="00CF3801"/>
    <w:rsid w:val="00CF4051"/>
    <w:rsid w:val="00CF4A5E"/>
    <w:rsid w:val="00CF61A7"/>
    <w:rsid w:val="00CF6958"/>
    <w:rsid w:val="00CF6F68"/>
    <w:rsid w:val="00CF779C"/>
    <w:rsid w:val="00D008C9"/>
    <w:rsid w:val="00D00EC2"/>
    <w:rsid w:val="00D00FE4"/>
    <w:rsid w:val="00D01587"/>
    <w:rsid w:val="00D01E86"/>
    <w:rsid w:val="00D021E0"/>
    <w:rsid w:val="00D031DF"/>
    <w:rsid w:val="00D03303"/>
    <w:rsid w:val="00D03437"/>
    <w:rsid w:val="00D035A1"/>
    <w:rsid w:val="00D03E86"/>
    <w:rsid w:val="00D04367"/>
    <w:rsid w:val="00D0440D"/>
    <w:rsid w:val="00D04865"/>
    <w:rsid w:val="00D04D67"/>
    <w:rsid w:val="00D05135"/>
    <w:rsid w:val="00D0515A"/>
    <w:rsid w:val="00D05443"/>
    <w:rsid w:val="00D057D5"/>
    <w:rsid w:val="00D05EDC"/>
    <w:rsid w:val="00D06A1B"/>
    <w:rsid w:val="00D06B30"/>
    <w:rsid w:val="00D06B31"/>
    <w:rsid w:val="00D06D35"/>
    <w:rsid w:val="00D071F4"/>
    <w:rsid w:val="00D07704"/>
    <w:rsid w:val="00D07AEB"/>
    <w:rsid w:val="00D07E91"/>
    <w:rsid w:val="00D107E4"/>
    <w:rsid w:val="00D10B44"/>
    <w:rsid w:val="00D114BB"/>
    <w:rsid w:val="00D12BEA"/>
    <w:rsid w:val="00D130EE"/>
    <w:rsid w:val="00D13BEA"/>
    <w:rsid w:val="00D1554F"/>
    <w:rsid w:val="00D15558"/>
    <w:rsid w:val="00D16BE5"/>
    <w:rsid w:val="00D17E29"/>
    <w:rsid w:val="00D2083B"/>
    <w:rsid w:val="00D20D5C"/>
    <w:rsid w:val="00D21031"/>
    <w:rsid w:val="00D21977"/>
    <w:rsid w:val="00D220C5"/>
    <w:rsid w:val="00D22385"/>
    <w:rsid w:val="00D22508"/>
    <w:rsid w:val="00D2260A"/>
    <w:rsid w:val="00D22A9D"/>
    <w:rsid w:val="00D22BD8"/>
    <w:rsid w:val="00D22BF6"/>
    <w:rsid w:val="00D22EAC"/>
    <w:rsid w:val="00D22F4D"/>
    <w:rsid w:val="00D23367"/>
    <w:rsid w:val="00D24489"/>
    <w:rsid w:val="00D2530D"/>
    <w:rsid w:val="00D25BA1"/>
    <w:rsid w:val="00D25DAA"/>
    <w:rsid w:val="00D2626D"/>
    <w:rsid w:val="00D26487"/>
    <w:rsid w:val="00D2717D"/>
    <w:rsid w:val="00D271CB"/>
    <w:rsid w:val="00D27236"/>
    <w:rsid w:val="00D272FC"/>
    <w:rsid w:val="00D27564"/>
    <w:rsid w:val="00D2770A"/>
    <w:rsid w:val="00D27F70"/>
    <w:rsid w:val="00D30157"/>
    <w:rsid w:val="00D3113A"/>
    <w:rsid w:val="00D31747"/>
    <w:rsid w:val="00D31750"/>
    <w:rsid w:val="00D31E64"/>
    <w:rsid w:val="00D32162"/>
    <w:rsid w:val="00D322FB"/>
    <w:rsid w:val="00D32F9C"/>
    <w:rsid w:val="00D335E1"/>
    <w:rsid w:val="00D34476"/>
    <w:rsid w:val="00D34686"/>
    <w:rsid w:val="00D34A8A"/>
    <w:rsid w:val="00D34DAB"/>
    <w:rsid w:val="00D35055"/>
    <w:rsid w:val="00D356BF"/>
    <w:rsid w:val="00D357EE"/>
    <w:rsid w:val="00D35DB3"/>
    <w:rsid w:val="00D35DC8"/>
    <w:rsid w:val="00D35FBB"/>
    <w:rsid w:val="00D36338"/>
    <w:rsid w:val="00D41ADB"/>
    <w:rsid w:val="00D42E6F"/>
    <w:rsid w:val="00D42F06"/>
    <w:rsid w:val="00D431A1"/>
    <w:rsid w:val="00D4381C"/>
    <w:rsid w:val="00D440F6"/>
    <w:rsid w:val="00D458D5"/>
    <w:rsid w:val="00D459CA"/>
    <w:rsid w:val="00D46866"/>
    <w:rsid w:val="00D47105"/>
    <w:rsid w:val="00D50051"/>
    <w:rsid w:val="00D50058"/>
    <w:rsid w:val="00D50651"/>
    <w:rsid w:val="00D50B6E"/>
    <w:rsid w:val="00D50D81"/>
    <w:rsid w:val="00D514DE"/>
    <w:rsid w:val="00D5232C"/>
    <w:rsid w:val="00D52C1F"/>
    <w:rsid w:val="00D54205"/>
    <w:rsid w:val="00D54339"/>
    <w:rsid w:val="00D54DEF"/>
    <w:rsid w:val="00D55CA6"/>
    <w:rsid w:val="00D55D26"/>
    <w:rsid w:val="00D56C7A"/>
    <w:rsid w:val="00D57268"/>
    <w:rsid w:val="00D57B50"/>
    <w:rsid w:val="00D605A6"/>
    <w:rsid w:val="00D612B4"/>
    <w:rsid w:val="00D615B3"/>
    <w:rsid w:val="00D617B6"/>
    <w:rsid w:val="00D61A85"/>
    <w:rsid w:val="00D61A87"/>
    <w:rsid w:val="00D62155"/>
    <w:rsid w:val="00D6246F"/>
    <w:rsid w:val="00D62B85"/>
    <w:rsid w:val="00D62DBA"/>
    <w:rsid w:val="00D62F05"/>
    <w:rsid w:val="00D62F2A"/>
    <w:rsid w:val="00D630D6"/>
    <w:rsid w:val="00D63240"/>
    <w:rsid w:val="00D653D4"/>
    <w:rsid w:val="00D65FBE"/>
    <w:rsid w:val="00D66601"/>
    <w:rsid w:val="00D666C3"/>
    <w:rsid w:val="00D668CA"/>
    <w:rsid w:val="00D66BF1"/>
    <w:rsid w:val="00D670B2"/>
    <w:rsid w:val="00D67893"/>
    <w:rsid w:val="00D67AC0"/>
    <w:rsid w:val="00D67BCF"/>
    <w:rsid w:val="00D7020C"/>
    <w:rsid w:val="00D702E8"/>
    <w:rsid w:val="00D7117E"/>
    <w:rsid w:val="00D71952"/>
    <w:rsid w:val="00D72C0D"/>
    <w:rsid w:val="00D72EEB"/>
    <w:rsid w:val="00D7340D"/>
    <w:rsid w:val="00D737DC"/>
    <w:rsid w:val="00D73819"/>
    <w:rsid w:val="00D738CF"/>
    <w:rsid w:val="00D74715"/>
    <w:rsid w:val="00D75C3F"/>
    <w:rsid w:val="00D75DA9"/>
    <w:rsid w:val="00D763E7"/>
    <w:rsid w:val="00D76A57"/>
    <w:rsid w:val="00D76B77"/>
    <w:rsid w:val="00D77F2B"/>
    <w:rsid w:val="00D807C5"/>
    <w:rsid w:val="00D80B62"/>
    <w:rsid w:val="00D826D7"/>
    <w:rsid w:val="00D82DED"/>
    <w:rsid w:val="00D82EDD"/>
    <w:rsid w:val="00D834AD"/>
    <w:rsid w:val="00D83F4C"/>
    <w:rsid w:val="00D84009"/>
    <w:rsid w:val="00D8421A"/>
    <w:rsid w:val="00D85A7E"/>
    <w:rsid w:val="00D85DCF"/>
    <w:rsid w:val="00D860C3"/>
    <w:rsid w:val="00D8652B"/>
    <w:rsid w:val="00D8684E"/>
    <w:rsid w:val="00D868D6"/>
    <w:rsid w:val="00D87C34"/>
    <w:rsid w:val="00D87C76"/>
    <w:rsid w:val="00D92285"/>
    <w:rsid w:val="00D924D9"/>
    <w:rsid w:val="00D93EF1"/>
    <w:rsid w:val="00D94233"/>
    <w:rsid w:val="00D945A0"/>
    <w:rsid w:val="00D94E0F"/>
    <w:rsid w:val="00D94E9D"/>
    <w:rsid w:val="00D96BF7"/>
    <w:rsid w:val="00D96C04"/>
    <w:rsid w:val="00D96EBF"/>
    <w:rsid w:val="00DA0137"/>
    <w:rsid w:val="00DA135F"/>
    <w:rsid w:val="00DA1459"/>
    <w:rsid w:val="00DA153E"/>
    <w:rsid w:val="00DA1A7E"/>
    <w:rsid w:val="00DA1D5A"/>
    <w:rsid w:val="00DA2082"/>
    <w:rsid w:val="00DA2D8A"/>
    <w:rsid w:val="00DA2D94"/>
    <w:rsid w:val="00DA3F1C"/>
    <w:rsid w:val="00DA40C7"/>
    <w:rsid w:val="00DA59C9"/>
    <w:rsid w:val="00DA5AEA"/>
    <w:rsid w:val="00DA5B60"/>
    <w:rsid w:val="00DA6182"/>
    <w:rsid w:val="00DA6FB5"/>
    <w:rsid w:val="00DA704A"/>
    <w:rsid w:val="00DA725D"/>
    <w:rsid w:val="00DA76B4"/>
    <w:rsid w:val="00DB09F1"/>
    <w:rsid w:val="00DB0C7D"/>
    <w:rsid w:val="00DB10A9"/>
    <w:rsid w:val="00DB1281"/>
    <w:rsid w:val="00DB1B33"/>
    <w:rsid w:val="00DB221E"/>
    <w:rsid w:val="00DB22FF"/>
    <w:rsid w:val="00DB2BB6"/>
    <w:rsid w:val="00DB30C3"/>
    <w:rsid w:val="00DB34B3"/>
    <w:rsid w:val="00DB34B9"/>
    <w:rsid w:val="00DB39A9"/>
    <w:rsid w:val="00DB3F4C"/>
    <w:rsid w:val="00DB42BA"/>
    <w:rsid w:val="00DB4EB0"/>
    <w:rsid w:val="00DB5989"/>
    <w:rsid w:val="00DB5C83"/>
    <w:rsid w:val="00DB6481"/>
    <w:rsid w:val="00DB64FB"/>
    <w:rsid w:val="00DB657F"/>
    <w:rsid w:val="00DB68B2"/>
    <w:rsid w:val="00DB70E7"/>
    <w:rsid w:val="00DB78DD"/>
    <w:rsid w:val="00DC056E"/>
    <w:rsid w:val="00DC09AA"/>
    <w:rsid w:val="00DC0AB1"/>
    <w:rsid w:val="00DC0F29"/>
    <w:rsid w:val="00DC12EA"/>
    <w:rsid w:val="00DC213B"/>
    <w:rsid w:val="00DC31ED"/>
    <w:rsid w:val="00DC36F0"/>
    <w:rsid w:val="00DC42B5"/>
    <w:rsid w:val="00DC44F8"/>
    <w:rsid w:val="00DC5CCD"/>
    <w:rsid w:val="00DC63D7"/>
    <w:rsid w:val="00DC6938"/>
    <w:rsid w:val="00DC69B7"/>
    <w:rsid w:val="00DC71BB"/>
    <w:rsid w:val="00DC7E4E"/>
    <w:rsid w:val="00DD0948"/>
    <w:rsid w:val="00DD0D93"/>
    <w:rsid w:val="00DD12A2"/>
    <w:rsid w:val="00DD138E"/>
    <w:rsid w:val="00DD29D1"/>
    <w:rsid w:val="00DD2E25"/>
    <w:rsid w:val="00DD2F3F"/>
    <w:rsid w:val="00DD3654"/>
    <w:rsid w:val="00DD4408"/>
    <w:rsid w:val="00DD466B"/>
    <w:rsid w:val="00DD4770"/>
    <w:rsid w:val="00DD484C"/>
    <w:rsid w:val="00DD4D9F"/>
    <w:rsid w:val="00DD59F7"/>
    <w:rsid w:val="00DD69D2"/>
    <w:rsid w:val="00DD73DE"/>
    <w:rsid w:val="00DD7FF5"/>
    <w:rsid w:val="00DE0430"/>
    <w:rsid w:val="00DE043F"/>
    <w:rsid w:val="00DE0643"/>
    <w:rsid w:val="00DE1638"/>
    <w:rsid w:val="00DE1E6D"/>
    <w:rsid w:val="00DE2BB8"/>
    <w:rsid w:val="00DE2CA1"/>
    <w:rsid w:val="00DE3572"/>
    <w:rsid w:val="00DE3DA1"/>
    <w:rsid w:val="00DE3F13"/>
    <w:rsid w:val="00DE56AC"/>
    <w:rsid w:val="00DE574C"/>
    <w:rsid w:val="00DE5B7B"/>
    <w:rsid w:val="00DE6CF2"/>
    <w:rsid w:val="00DF0313"/>
    <w:rsid w:val="00DF1BDC"/>
    <w:rsid w:val="00DF1CA9"/>
    <w:rsid w:val="00DF1DDC"/>
    <w:rsid w:val="00DF208F"/>
    <w:rsid w:val="00DF2252"/>
    <w:rsid w:val="00DF22B1"/>
    <w:rsid w:val="00DF2ABD"/>
    <w:rsid w:val="00DF2EC9"/>
    <w:rsid w:val="00DF312A"/>
    <w:rsid w:val="00DF42A5"/>
    <w:rsid w:val="00DF44B8"/>
    <w:rsid w:val="00DF4708"/>
    <w:rsid w:val="00DF480B"/>
    <w:rsid w:val="00DF4825"/>
    <w:rsid w:val="00DF5785"/>
    <w:rsid w:val="00DF60A6"/>
    <w:rsid w:val="00DF6CD0"/>
    <w:rsid w:val="00DF7F12"/>
    <w:rsid w:val="00E009D1"/>
    <w:rsid w:val="00E014D8"/>
    <w:rsid w:val="00E0290D"/>
    <w:rsid w:val="00E03C6F"/>
    <w:rsid w:val="00E047A0"/>
    <w:rsid w:val="00E0510E"/>
    <w:rsid w:val="00E058F5"/>
    <w:rsid w:val="00E05CE4"/>
    <w:rsid w:val="00E0712F"/>
    <w:rsid w:val="00E104E1"/>
    <w:rsid w:val="00E10A41"/>
    <w:rsid w:val="00E10B1C"/>
    <w:rsid w:val="00E11178"/>
    <w:rsid w:val="00E11532"/>
    <w:rsid w:val="00E11A63"/>
    <w:rsid w:val="00E11CC9"/>
    <w:rsid w:val="00E11FEF"/>
    <w:rsid w:val="00E12054"/>
    <w:rsid w:val="00E127C5"/>
    <w:rsid w:val="00E12AFE"/>
    <w:rsid w:val="00E12B1F"/>
    <w:rsid w:val="00E13EA8"/>
    <w:rsid w:val="00E14308"/>
    <w:rsid w:val="00E14E22"/>
    <w:rsid w:val="00E15645"/>
    <w:rsid w:val="00E15E32"/>
    <w:rsid w:val="00E175D7"/>
    <w:rsid w:val="00E17997"/>
    <w:rsid w:val="00E17BD7"/>
    <w:rsid w:val="00E21837"/>
    <w:rsid w:val="00E23753"/>
    <w:rsid w:val="00E23C72"/>
    <w:rsid w:val="00E23F4F"/>
    <w:rsid w:val="00E2403D"/>
    <w:rsid w:val="00E24451"/>
    <w:rsid w:val="00E244D9"/>
    <w:rsid w:val="00E25062"/>
    <w:rsid w:val="00E25885"/>
    <w:rsid w:val="00E25C3E"/>
    <w:rsid w:val="00E26F3F"/>
    <w:rsid w:val="00E27380"/>
    <w:rsid w:val="00E2762F"/>
    <w:rsid w:val="00E3265C"/>
    <w:rsid w:val="00E32DFD"/>
    <w:rsid w:val="00E333C7"/>
    <w:rsid w:val="00E339C3"/>
    <w:rsid w:val="00E33D3E"/>
    <w:rsid w:val="00E35612"/>
    <w:rsid w:val="00E35CC6"/>
    <w:rsid w:val="00E35E26"/>
    <w:rsid w:val="00E3652B"/>
    <w:rsid w:val="00E379B1"/>
    <w:rsid w:val="00E411AA"/>
    <w:rsid w:val="00E42A1F"/>
    <w:rsid w:val="00E43172"/>
    <w:rsid w:val="00E439B8"/>
    <w:rsid w:val="00E44474"/>
    <w:rsid w:val="00E44702"/>
    <w:rsid w:val="00E447D3"/>
    <w:rsid w:val="00E44B04"/>
    <w:rsid w:val="00E44CA8"/>
    <w:rsid w:val="00E456B5"/>
    <w:rsid w:val="00E4660D"/>
    <w:rsid w:val="00E4676C"/>
    <w:rsid w:val="00E46A7F"/>
    <w:rsid w:val="00E46EBB"/>
    <w:rsid w:val="00E47D43"/>
    <w:rsid w:val="00E47DAF"/>
    <w:rsid w:val="00E5008E"/>
    <w:rsid w:val="00E50960"/>
    <w:rsid w:val="00E5171A"/>
    <w:rsid w:val="00E52EEA"/>
    <w:rsid w:val="00E538CE"/>
    <w:rsid w:val="00E538D7"/>
    <w:rsid w:val="00E54270"/>
    <w:rsid w:val="00E54B8C"/>
    <w:rsid w:val="00E54D02"/>
    <w:rsid w:val="00E54EEC"/>
    <w:rsid w:val="00E55979"/>
    <w:rsid w:val="00E55C61"/>
    <w:rsid w:val="00E603A5"/>
    <w:rsid w:val="00E606DC"/>
    <w:rsid w:val="00E60E0E"/>
    <w:rsid w:val="00E60E59"/>
    <w:rsid w:val="00E615E0"/>
    <w:rsid w:val="00E616FB"/>
    <w:rsid w:val="00E617EA"/>
    <w:rsid w:val="00E62FD4"/>
    <w:rsid w:val="00E63384"/>
    <w:rsid w:val="00E63B3E"/>
    <w:rsid w:val="00E64798"/>
    <w:rsid w:val="00E64A51"/>
    <w:rsid w:val="00E64A7C"/>
    <w:rsid w:val="00E64B50"/>
    <w:rsid w:val="00E6628A"/>
    <w:rsid w:val="00E665F4"/>
    <w:rsid w:val="00E6668E"/>
    <w:rsid w:val="00E66E7B"/>
    <w:rsid w:val="00E67E39"/>
    <w:rsid w:val="00E71025"/>
    <w:rsid w:val="00E7108E"/>
    <w:rsid w:val="00E719BB"/>
    <w:rsid w:val="00E723E3"/>
    <w:rsid w:val="00E72FCF"/>
    <w:rsid w:val="00E738CF"/>
    <w:rsid w:val="00E746AC"/>
    <w:rsid w:val="00E747B3"/>
    <w:rsid w:val="00E75850"/>
    <w:rsid w:val="00E769CD"/>
    <w:rsid w:val="00E76AD5"/>
    <w:rsid w:val="00E80800"/>
    <w:rsid w:val="00E811EA"/>
    <w:rsid w:val="00E81354"/>
    <w:rsid w:val="00E8222A"/>
    <w:rsid w:val="00E825EC"/>
    <w:rsid w:val="00E827D7"/>
    <w:rsid w:val="00E83947"/>
    <w:rsid w:val="00E83F6B"/>
    <w:rsid w:val="00E84116"/>
    <w:rsid w:val="00E846CE"/>
    <w:rsid w:val="00E84EB9"/>
    <w:rsid w:val="00E8500E"/>
    <w:rsid w:val="00E851F5"/>
    <w:rsid w:val="00E8578E"/>
    <w:rsid w:val="00E8595D"/>
    <w:rsid w:val="00E85BAE"/>
    <w:rsid w:val="00E85E56"/>
    <w:rsid w:val="00E860D3"/>
    <w:rsid w:val="00E86C03"/>
    <w:rsid w:val="00E86C95"/>
    <w:rsid w:val="00E86CA0"/>
    <w:rsid w:val="00E87742"/>
    <w:rsid w:val="00E878B4"/>
    <w:rsid w:val="00E87BBB"/>
    <w:rsid w:val="00E87F32"/>
    <w:rsid w:val="00E90405"/>
    <w:rsid w:val="00E907CE"/>
    <w:rsid w:val="00E91AC7"/>
    <w:rsid w:val="00E933E1"/>
    <w:rsid w:val="00E93CA0"/>
    <w:rsid w:val="00E94257"/>
    <w:rsid w:val="00E94E7F"/>
    <w:rsid w:val="00E94FE6"/>
    <w:rsid w:val="00E95016"/>
    <w:rsid w:val="00E95118"/>
    <w:rsid w:val="00E95575"/>
    <w:rsid w:val="00E960AD"/>
    <w:rsid w:val="00E96260"/>
    <w:rsid w:val="00E9668B"/>
    <w:rsid w:val="00E96EFF"/>
    <w:rsid w:val="00E96F9F"/>
    <w:rsid w:val="00E97064"/>
    <w:rsid w:val="00E97378"/>
    <w:rsid w:val="00EA1081"/>
    <w:rsid w:val="00EA13B4"/>
    <w:rsid w:val="00EA1F07"/>
    <w:rsid w:val="00EA1FA7"/>
    <w:rsid w:val="00EA2169"/>
    <w:rsid w:val="00EA2185"/>
    <w:rsid w:val="00EA2855"/>
    <w:rsid w:val="00EA2CC7"/>
    <w:rsid w:val="00EA2F0E"/>
    <w:rsid w:val="00EA331E"/>
    <w:rsid w:val="00EA3682"/>
    <w:rsid w:val="00EA3846"/>
    <w:rsid w:val="00EA4A8A"/>
    <w:rsid w:val="00EA4FE5"/>
    <w:rsid w:val="00EA555C"/>
    <w:rsid w:val="00EA563B"/>
    <w:rsid w:val="00EA5830"/>
    <w:rsid w:val="00EA6864"/>
    <w:rsid w:val="00EA6CC8"/>
    <w:rsid w:val="00EA6F24"/>
    <w:rsid w:val="00EB0021"/>
    <w:rsid w:val="00EB018B"/>
    <w:rsid w:val="00EB0884"/>
    <w:rsid w:val="00EB1B64"/>
    <w:rsid w:val="00EB20BE"/>
    <w:rsid w:val="00EB20DB"/>
    <w:rsid w:val="00EB20F6"/>
    <w:rsid w:val="00EB23EE"/>
    <w:rsid w:val="00EB3E65"/>
    <w:rsid w:val="00EB7081"/>
    <w:rsid w:val="00EB796B"/>
    <w:rsid w:val="00EC1ACE"/>
    <w:rsid w:val="00EC22CD"/>
    <w:rsid w:val="00EC234B"/>
    <w:rsid w:val="00EC2A5F"/>
    <w:rsid w:val="00EC3049"/>
    <w:rsid w:val="00EC30E9"/>
    <w:rsid w:val="00EC3129"/>
    <w:rsid w:val="00EC34A6"/>
    <w:rsid w:val="00EC53FA"/>
    <w:rsid w:val="00EC56B0"/>
    <w:rsid w:val="00EC5D3C"/>
    <w:rsid w:val="00EC6FAA"/>
    <w:rsid w:val="00EC7E9B"/>
    <w:rsid w:val="00ED028E"/>
    <w:rsid w:val="00ED0923"/>
    <w:rsid w:val="00ED17C6"/>
    <w:rsid w:val="00ED2CE1"/>
    <w:rsid w:val="00ED38F7"/>
    <w:rsid w:val="00ED4566"/>
    <w:rsid w:val="00ED4D2D"/>
    <w:rsid w:val="00ED4EDA"/>
    <w:rsid w:val="00ED5240"/>
    <w:rsid w:val="00ED56C9"/>
    <w:rsid w:val="00ED63C6"/>
    <w:rsid w:val="00ED68F6"/>
    <w:rsid w:val="00ED74FB"/>
    <w:rsid w:val="00ED7A3A"/>
    <w:rsid w:val="00EE0474"/>
    <w:rsid w:val="00EE0CA0"/>
    <w:rsid w:val="00EE15AA"/>
    <w:rsid w:val="00EE257E"/>
    <w:rsid w:val="00EE4217"/>
    <w:rsid w:val="00EE4FDA"/>
    <w:rsid w:val="00EE5941"/>
    <w:rsid w:val="00EE5980"/>
    <w:rsid w:val="00EE6105"/>
    <w:rsid w:val="00EE6D71"/>
    <w:rsid w:val="00EE783F"/>
    <w:rsid w:val="00EE7B5D"/>
    <w:rsid w:val="00EF09FB"/>
    <w:rsid w:val="00EF220F"/>
    <w:rsid w:val="00EF2BD7"/>
    <w:rsid w:val="00EF3886"/>
    <w:rsid w:val="00EF392E"/>
    <w:rsid w:val="00EF3E0C"/>
    <w:rsid w:val="00EF4B8B"/>
    <w:rsid w:val="00EF4C98"/>
    <w:rsid w:val="00EF4D68"/>
    <w:rsid w:val="00EF5013"/>
    <w:rsid w:val="00EF520C"/>
    <w:rsid w:val="00EF545D"/>
    <w:rsid w:val="00EF5DCF"/>
    <w:rsid w:val="00EF70D8"/>
    <w:rsid w:val="00EF7FCC"/>
    <w:rsid w:val="00F0010A"/>
    <w:rsid w:val="00F01EC9"/>
    <w:rsid w:val="00F02D97"/>
    <w:rsid w:val="00F03029"/>
    <w:rsid w:val="00F03DCA"/>
    <w:rsid w:val="00F03F28"/>
    <w:rsid w:val="00F0414A"/>
    <w:rsid w:val="00F04624"/>
    <w:rsid w:val="00F05001"/>
    <w:rsid w:val="00F05CD3"/>
    <w:rsid w:val="00F07486"/>
    <w:rsid w:val="00F074DF"/>
    <w:rsid w:val="00F07942"/>
    <w:rsid w:val="00F07C07"/>
    <w:rsid w:val="00F07FE1"/>
    <w:rsid w:val="00F10C80"/>
    <w:rsid w:val="00F112A0"/>
    <w:rsid w:val="00F11CD0"/>
    <w:rsid w:val="00F11CEA"/>
    <w:rsid w:val="00F11D97"/>
    <w:rsid w:val="00F12DFF"/>
    <w:rsid w:val="00F13858"/>
    <w:rsid w:val="00F13F2D"/>
    <w:rsid w:val="00F14143"/>
    <w:rsid w:val="00F14B49"/>
    <w:rsid w:val="00F14B4F"/>
    <w:rsid w:val="00F159B6"/>
    <w:rsid w:val="00F15D6A"/>
    <w:rsid w:val="00F168CF"/>
    <w:rsid w:val="00F16E3F"/>
    <w:rsid w:val="00F1736A"/>
    <w:rsid w:val="00F209F7"/>
    <w:rsid w:val="00F21799"/>
    <w:rsid w:val="00F22220"/>
    <w:rsid w:val="00F222BC"/>
    <w:rsid w:val="00F22804"/>
    <w:rsid w:val="00F22C79"/>
    <w:rsid w:val="00F24DDD"/>
    <w:rsid w:val="00F26364"/>
    <w:rsid w:val="00F2656E"/>
    <w:rsid w:val="00F2713F"/>
    <w:rsid w:val="00F276AA"/>
    <w:rsid w:val="00F305B0"/>
    <w:rsid w:val="00F30E3B"/>
    <w:rsid w:val="00F319C5"/>
    <w:rsid w:val="00F32B2A"/>
    <w:rsid w:val="00F32D65"/>
    <w:rsid w:val="00F33767"/>
    <w:rsid w:val="00F33956"/>
    <w:rsid w:val="00F34619"/>
    <w:rsid w:val="00F34C44"/>
    <w:rsid w:val="00F3516E"/>
    <w:rsid w:val="00F35610"/>
    <w:rsid w:val="00F357CB"/>
    <w:rsid w:val="00F35F90"/>
    <w:rsid w:val="00F360F4"/>
    <w:rsid w:val="00F365A1"/>
    <w:rsid w:val="00F3695A"/>
    <w:rsid w:val="00F36A9A"/>
    <w:rsid w:val="00F371FF"/>
    <w:rsid w:val="00F37415"/>
    <w:rsid w:val="00F3787F"/>
    <w:rsid w:val="00F37920"/>
    <w:rsid w:val="00F41649"/>
    <w:rsid w:val="00F41BCF"/>
    <w:rsid w:val="00F42371"/>
    <w:rsid w:val="00F42B74"/>
    <w:rsid w:val="00F439A4"/>
    <w:rsid w:val="00F43BBA"/>
    <w:rsid w:val="00F43C3E"/>
    <w:rsid w:val="00F44132"/>
    <w:rsid w:val="00F44CD1"/>
    <w:rsid w:val="00F44DB5"/>
    <w:rsid w:val="00F45034"/>
    <w:rsid w:val="00F4549F"/>
    <w:rsid w:val="00F456C2"/>
    <w:rsid w:val="00F45931"/>
    <w:rsid w:val="00F45BB4"/>
    <w:rsid w:val="00F4649E"/>
    <w:rsid w:val="00F46ACB"/>
    <w:rsid w:val="00F477AE"/>
    <w:rsid w:val="00F50557"/>
    <w:rsid w:val="00F505F9"/>
    <w:rsid w:val="00F50990"/>
    <w:rsid w:val="00F50C35"/>
    <w:rsid w:val="00F5179F"/>
    <w:rsid w:val="00F51E8B"/>
    <w:rsid w:val="00F51FA1"/>
    <w:rsid w:val="00F5254F"/>
    <w:rsid w:val="00F5273A"/>
    <w:rsid w:val="00F52987"/>
    <w:rsid w:val="00F53797"/>
    <w:rsid w:val="00F53E83"/>
    <w:rsid w:val="00F54155"/>
    <w:rsid w:val="00F5426F"/>
    <w:rsid w:val="00F543F3"/>
    <w:rsid w:val="00F5465B"/>
    <w:rsid w:val="00F5484A"/>
    <w:rsid w:val="00F54EEF"/>
    <w:rsid w:val="00F55431"/>
    <w:rsid w:val="00F55D59"/>
    <w:rsid w:val="00F601F3"/>
    <w:rsid w:val="00F60DAC"/>
    <w:rsid w:val="00F60F2D"/>
    <w:rsid w:val="00F6160F"/>
    <w:rsid w:val="00F61F28"/>
    <w:rsid w:val="00F61F86"/>
    <w:rsid w:val="00F627AF"/>
    <w:rsid w:val="00F630DE"/>
    <w:rsid w:val="00F63921"/>
    <w:rsid w:val="00F64325"/>
    <w:rsid w:val="00F65AC7"/>
    <w:rsid w:val="00F65D3A"/>
    <w:rsid w:val="00F65D58"/>
    <w:rsid w:val="00F662AB"/>
    <w:rsid w:val="00F66A01"/>
    <w:rsid w:val="00F676A5"/>
    <w:rsid w:val="00F67CB5"/>
    <w:rsid w:val="00F67E50"/>
    <w:rsid w:val="00F70614"/>
    <w:rsid w:val="00F70A5D"/>
    <w:rsid w:val="00F70C03"/>
    <w:rsid w:val="00F70E68"/>
    <w:rsid w:val="00F716BF"/>
    <w:rsid w:val="00F724B5"/>
    <w:rsid w:val="00F72A67"/>
    <w:rsid w:val="00F72C3B"/>
    <w:rsid w:val="00F72C58"/>
    <w:rsid w:val="00F72FBC"/>
    <w:rsid w:val="00F7311D"/>
    <w:rsid w:val="00F7423C"/>
    <w:rsid w:val="00F745F7"/>
    <w:rsid w:val="00F75E51"/>
    <w:rsid w:val="00F76BED"/>
    <w:rsid w:val="00F7716C"/>
    <w:rsid w:val="00F80BDA"/>
    <w:rsid w:val="00F80E21"/>
    <w:rsid w:val="00F8151C"/>
    <w:rsid w:val="00F8351B"/>
    <w:rsid w:val="00F83660"/>
    <w:rsid w:val="00F84BBD"/>
    <w:rsid w:val="00F857D1"/>
    <w:rsid w:val="00F8673B"/>
    <w:rsid w:val="00F867D4"/>
    <w:rsid w:val="00F867F3"/>
    <w:rsid w:val="00F86A87"/>
    <w:rsid w:val="00F87B99"/>
    <w:rsid w:val="00F91B18"/>
    <w:rsid w:val="00F920AF"/>
    <w:rsid w:val="00F92775"/>
    <w:rsid w:val="00F92BC3"/>
    <w:rsid w:val="00F93505"/>
    <w:rsid w:val="00F9593D"/>
    <w:rsid w:val="00F96F35"/>
    <w:rsid w:val="00F973C5"/>
    <w:rsid w:val="00F97543"/>
    <w:rsid w:val="00F9766F"/>
    <w:rsid w:val="00FA0123"/>
    <w:rsid w:val="00FA0417"/>
    <w:rsid w:val="00FA080F"/>
    <w:rsid w:val="00FA13F5"/>
    <w:rsid w:val="00FA14CA"/>
    <w:rsid w:val="00FA1965"/>
    <w:rsid w:val="00FA3196"/>
    <w:rsid w:val="00FA333B"/>
    <w:rsid w:val="00FA372A"/>
    <w:rsid w:val="00FA3A0D"/>
    <w:rsid w:val="00FA4DDC"/>
    <w:rsid w:val="00FB0353"/>
    <w:rsid w:val="00FB09C6"/>
    <w:rsid w:val="00FB0AA2"/>
    <w:rsid w:val="00FB0F85"/>
    <w:rsid w:val="00FB10A9"/>
    <w:rsid w:val="00FB114D"/>
    <w:rsid w:val="00FB1928"/>
    <w:rsid w:val="00FB1B97"/>
    <w:rsid w:val="00FB25DF"/>
    <w:rsid w:val="00FB28AE"/>
    <w:rsid w:val="00FB2DCA"/>
    <w:rsid w:val="00FB2F4D"/>
    <w:rsid w:val="00FB51DA"/>
    <w:rsid w:val="00FB57B9"/>
    <w:rsid w:val="00FB61CF"/>
    <w:rsid w:val="00FB639C"/>
    <w:rsid w:val="00FB6ACC"/>
    <w:rsid w:val="00FB6B7E"/>
    <w:rsid w:val="00FB77BC"/>
    <w:rsid w:val="00FB7A5B"/>
    <w:rsid w:val="00FB7A77"/>
    <w:rsid w:val="00FC13D6"/>
    <w:rsid w:val="00FC1DD2"/>
    <w:rsid w:val="00FC22DA"/>
    <w:rsid w:val="00FC2D1D"/>
    <w:rsid w:val="00FC384C"/>
    <w:rsid w:val="00FC454B"/>
    <w:rsid w:val="00FC4699"/>
    <w:rsid w:val="00FC47BE"/>
    <w:rsid w:val="00FC5BA2"/>
    <w:rsid w:val="00FC6E21"/>
    <w:rsid w:val="00FD00B9"/>
    <w:rsid w:val="00FD048D"/>
    <w:rsid w:val="00FD052D"/>
    <w:rsid w:val="00FD0E75"/>
    <w:rsid w:val="00FD239E"/>
    <w:rsid w:val="00FD288D"/>
    <w:rsid w:val="00FD290A"/>
    <w:rsid w:val="00FD2915"/>
    <w:rsid w:val="00FD2C8B"/>
    <w:rsid w:val="00FD3ECD"/>
    <w:rsid w:val="00FD4D01"/>
    <w:rsid w:val="00FD6B5B"/>
    <w:rsid w:val="00FE01FB"/>
    <w:rsid w:val="00FE0A4F"/>
    <w:rsid w:val="00FE10E4"/>
    <w:rsid w:val="00FE233F"/>
    <w:rsid w:val="00FE29C7"/>
    <w:rsid w:val="00FE2FA5"/>
    <w:rsid w:val="00FE319B"/>
    <w:rsid w:val="00FE319C"/>
    <w:rsid w:val="00FE35E0"/>
    <w:rsid w:val="00FE42CD"/>
    <w:rsid w:val="00FE452B"/>
    <w:rsid w:val="00FE4CC7"/>
    <w:rsid w:val="00FE6631"/>
    <w:rsid w:val="00FE6EC7"/>
    <w:rsid w:val="00FE737A"/>
    <w:rsid w:val="00FF0410"/>
    <w:rsid w:val="00FF0AEC"/>
    <w:rsid w:val="00FF2697"/>
    <w:rsid w:val="00FF27A4"/>
    <w:rsid w:val="00FF2965"/>
    <w:rsid w:val="00FF2B42"/>
    <w:rsid w:val="00FF33A6"/>
    <w:rsid w:val="00FF3F2A"/>
    <w:rsid w:val="00FF421B"/>
    <w:rsid w:val="00FF5371"/>
    <w:rsid w:val="00FF5D52"/>
    <w:rsid w:val="00FF66AB"/>
    <w:rsid w:val="00FF7040"/>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1B695D"/>
  <w15:docId w15:val="{D28B81B4-05E0-44A3-9D01-6549A0352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nhideWhenUsed="1"/>
    <w:lsdException w:name="annotation text" w:semiHidden="1" w:unhideWhenUsed="1"/>
    <w:lsdException w:name="header" w:locked="1"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lsdException w:name="Light Shading" w:uiPriority="60"/>
    <w:lsdException w:name="Light List"/>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0127F"/>
    <w:pPr>
      <w:widowControl w:val="0"/>
      <w:ind w:firstLineChars="200" w:firstLine="200"/>
      <w:jc w:val="both"/>
    </w:pPr>
    <w:rPr>
      <w:kern w:val="2"/>
      <w:sz w:val="21"/>
      <w:szCs w:val="22"/>
    </w:rPr>
  </w:style>
  <w:style w:type="paragraph" w:styleId="Heading1">
    <w:name w:val="heading 1"/>
    <w:basedOn w:val="Normal"/>
    <w:next w:val="Normal"/>
    <w:link w:val="Heading1Char"/>
    <w:uiPriority w:val="99"/>
    <w:qFormat/>
    <w:rsid w:val="0050127F"/>
    <w:pPr>
      <w:keepNext/>
      <w:keepLines/>
      <w:numPr>
        <w:numId w:val="2"/>
      </w:numPr>
      <w:spacing w:before="360" w:after="360"/>
      <w:ind w:left="418" w:firstLineChars="0" w:hanging="418"/>
      <w:jc w:val="center"/>
      <w:outlineLvl w:val="0"/>
    </w:pPr>
    <w:rPr>
      <w:rFonts w:ascii="Arial" w:hAnsi="Arial"/>
      <w:b/>
      <w:bCs/>
      <w:kern w:val="44"/>
      <w:sz w:val="44"/>
      <w:szCs w:val="44"/>
    </w:rPr>
  </w:style>
  <w:style w:type="paragraph" w:styleId="Heading2">
    <w:name w:val="heading 2"/>
    <w:basedOn w:val="Normal"/>
    <w:next w:val="Normal"/>
    <w:link w:val="Heading2Char"/>
    <w:autoRedefine/>
    <w:uiPriority w:val="99"/>
    <w:qFormat/>
    <w:rsid w:val="0050127F"/>
    <w:pPr>
      <w:keepNext/>
      <w:keepLines/>
      <w:numPr>
        <w:ilvl w:val="1"/>
        <w:numId w:val="2"/>
      </w:numPr>
      <w:tabs>
        <w:tab w:val="clear" w:pos="576"/>
      </w:tabs>
      <w:spacing w:before="240" w:after="240"/>
      <w:ind w:left="0" w:firstLineChars="0" w:firstLine="0"/>
      <w:jc w:val="center"/>
      <w:outlineLvl w:val="1"/>
    </w:pPr>
    <w:rPr>
      <w:rFonts w:ascii="Arial" w:hAnsi="Arial"/>
      <w:b/>
      <w:bCs/>
      <w:sz w:val="32"/>
      <w:szCs w:val="36"/>
    </w:rPr>
  </w:style>
  <w:style w:type="paragraph" w:styleId="Heading3">
    <w:name w:val="heading 3"/>
    <w:basedOn w:val="Normal"/>
    <w:next w:val="Normal"/>
    <w:link w:val="Heading3Char"/>
    <w:autoRedefine/>
    <w:uiPriority w:val="99"/>
    <w:qFormat/>
    <w:rsid w:val="0050127F"/>
    <w:pPr>
      <w:keepNext/>
      <w:keepLines/>
      <w:numPr>
        <w:ilvl w:val="2"/>
        <w:numId w:val="2"/>
      </w:numPr>
      <w:tabs>
        <w:tab w:val="clear" w:pos="2280"/>
      </w:tabs>
      <w:adjustRightInd w:val="0"/>
      <w:snapToGrid w:val="0"/>
      <w:spacing w:before="120" w:after="120"/>
      <w:ind w:left="0" w:firstLineChars="0" w:firstLine="0"/>
      <w:jc w:val="left"/>
      <w:outlineLvl w:val="2"/>
    </w:pPr>
    <w:rPr>
      <w:rFonts w:ascii="宋体" w:eastAsia="黑体" w:hAnsi="宋体"/>
      <w:b/>
      <w:sz w:val="28"/>
      <w:szCs w:val="21"/>
    </w:rPr>
  </w:style>
  <w:style w:type="paragraph" w:styleId="Heading4">
    <w:name w:val="heading 4"/>
    <w:basedOn w:val="Normal"/>
    <w:next w:val="Normal"/>
    <w:link w:val="Heading4Char"/>
    <w:autoRedefine/>
    <w:uiPriority w:val="99"/>
    <w:qFormat/>
    <w:rsid w:val="0050127F"/>
    <w:pPr>
      <w:keepNext/>
      <w:keepLines/>
      <w:numPr>
        <w:ilvl w:val="3"/>
        <w:numId w:val="2"/>
      </w:numPr>
      <w:tabs>
        <w:tab w:val="clear" w:pos="864"/>
      </w:tabs>
      <w:spacing w:before="120" w:after="120"/>
      <w:ind w:left="0" w:firstLineChars="0" w:firstLine="0"/>
      <w:outlineLvl w:val="3"/>
    </w:pPr>
    <w:rPr>
      <w:rFonts w:ascii="Arial" w:eastAsia="黑体" w:hAnsi="Arial"/>
      <w:b/>
      <w:bCs/>
      <w:szCs w:val="28"/>
    </w:rPr>
  </w:style>
  <w:style w:type="paragraph" w:styleId="Heading5">
    <w:name w:val="heading 5"/>
    <w:basedOn w:val="Normal"/>
    <w:next w:val="Normal"/>
    <w:link w:val="Heading5Char"/>
    <w:uiPriority w:val="99"/>
    <w:qFormat/>
    <w:rsid w:val="0050127F"/>
    <w:pPr>
      <w:keepNext/>
      <w:keepLines/>
      <w:numPr>
        <w:ilvl w:val="4"/>
        <w:numId w:val="3"/>
      </w:numPr>
      <w:tabs>
        <w:tab w:val="clear" w:pos="1008"/>
      </w:tabs>
      <w:spacing w:before="60" w:after="60"/>
      <w:ind w:left="0" w:firstLineChars="0" w:firstLine="0"/>
      <w:outlineLvl w:val="4"/>
    </w:pPr>
    <w:rPr>
      <w:rFonts w:eastAsia="KaiTi"/>
      <w:b/>
      <w:bCs/>
      <w:szCs w:val="28"/>
    </w:rPr>
  </w:style>
  <w:style w:type="paragraph" w:styleId="Heading6">
    <w:name w:val="heading 6"/>
    <w:basedOn w:val="Normal"/>
    <w:next w:val="Normal"/>
    <w:link w:val="Heading6Char"/>
    <w:locked/>
    <w:rsid w:val="0050127F"/>
    <w:pPr>
      <w:keepNext/>
      <w:keepLines/>
      <w:numPr>
        <w:ilvl w:val="5"/>
        <w:numId w:val="4"/>
      </w:numPr>
      <w:tabs>
        <w:tab w:val="left" w:pos="1152"/>
      </w:tabs>
      <w:spacing w:before="120" w:after="120" w:line="360" w:lineRule="auto"/>
      <w:outlineLvl w:val="5"/>
    </w:pPr>
    <w:rPr>
      <w:rFonts w:ascii="Arial" w:hAnsi="Arial"/>
      <w:b/>
      <w:bCs/>
      <w:sz w:val="24"/>
      <w:szCs w:val="20"/>
    </w:rPr>
  </w:style>
  <w:style w:type="paragraph" w:styleId="Heading7">
    <w:name w:val="heading 7"/>
    <w:basedOn w:val="Normal"/>
    <w:next w:val="Normal"/>
    <w:link w:val="Heading7Char"/>
    <w:locked/>
    <w:rsid w:val="0050127F"/>
    <w:pPr>
      <w:keepNext/>
      <w:keepLines/>
      <w:numPr>
        <w:ilvl w:val="6"/>
        <w:numId w:val="4"/>
      </w:numPr>
      <w:tabs>
        <w:tab w:val="left" w:pos="1296"/>
      </w:tabs>
      <w:spacing w:before="240" w:after="64" w:line="320" w:lineRule="auto"/>
      <w:outlineLvl w:val="6"/>
    </w:pPr>
    <w:rPr>
      <w:rFonts w:ascii="Arial" w:hAnsi="Arial"/>
      <w:b/>
      <w:bCs/>
      <w:sz w:val="24"/>
      <w:szCs w:val="20"/>
    </w:rPr>
  </w:style>
  <w:style w:type="paragraph" w:styleId="Heading8">
    <w:name w:val="heading 8"/>
    <w:basedOn w:val="Normal"/>
    <w:next w:val="Normal"/>
    <w:link w:val="Heading8Char"/>
    <w:locked/>
    <w:rsid w:val="0050127F"/>
    <w:pPr>
      <w:keepNext/>
      <w:keepLines/>
      <w:numPr>
        <w:ilvl w:val="7"/>
        <w:numId w:val="4"/>
      </w:numPr>
      <w:tabs>
        <w:tab w:val="left" w:pos="1440"/>
      </w:tabs>
      <w:spacing w:before="240" w:after="64" w:line="320" w:lineRule="auto"/>
      <w:outlineLvl w:val="7"/>
    </w:pPr>
    <w:rPr>
      <w:rFonts w:ascii="Arial" w:eastAsia="黑体" w:hAnsi="Arial"/>
      <w:sz w:val="24"/>
      <w:szCs w:val="20"/>
    </w:rPr>
  </w:style>
  <w:style w:type="paragraph" w:styleId="Heading9">
    <w:name w:val="heading 9"/>
    <w:basedOn w:val="Normal"/>
    <w:next w:val="Normal"/>
    <w:link w:val="Heading9Char"/>
    <w:locked/>
    <w:rsid w:val="0050127F"/>
    <w:pPr>
      <w:keepNext/>
      <w:keepLines/>
      <w:numPr>
        <w:ilvl w:val="8"/>
        <w:numId w:val="4"/>
      </w:numPr>
      <w:tabs>
        <w:tab w:val="left" w:pos="1584"/>
      </w:tab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50127F"/>
    <w:rPr>
      <w:rFonts w:ascii="Arial" w:hAnsi="Arial"/>
      <w:b/>
      <w:bCs/>
      <w:kern w:val="44"/>
      <w:sz w:val="44"/>
      <w:szCs w:val="44"/>
    </w:rPr>
  </w:style>
  <w:style w:type="character" w:customStyle="1" w:styleId="Heading2Char">
    <w:name w:val="Heading 2 Char"/>
    <w:link w:val="Heading2"/>
    <w:uiPriority w:val="99"/>
    <w:locked/>
    <w:rsid w:val="0050127F"/>
    <w:rPr>
      <w:rFonts w:ascii="Arial" w:hAnsi="Arial"/>
      <w:b/>
      <w:bCs/>
      <w:kern w:val="2"/>
      <w:sz w:val="32"/>
      <w:szCs w:val="36"/>
    </w:rPr>
  </w:style>
  <w:style w:type="character" w:customStyle="1" w:styleId="Heading3Char">
    <w:name w:val="Heading 3 Char"/>
    <w:link w:val="Heading3"/>
    <w:uiPriority w:val="99"/>
    <w:locked/>
    <w:rsid w:val="0050127F"/>
    <w:rPr>
      <w:rFonts w:ascii="宋体" w:eastAsia="黑体" w:hAnsi="宋体"/>
      <w:b/>
      <w:kern w:val="2"/>
      <w:sz w:val="28"/>
      <w:szCs w:val="21"/>
    </w:rPr>
  </w:style>
  <w:style w:type="character" w:customStyle="1" w:styleId="Heading4Char">
    <w:name w:val="Heading 4 Char"/>
    <w:link w:val="Heading4"/>
    <w:uiPriority w:val="99"/>
    <w:locked/>
    <w:rsid w:val="0050127F"/>
    <w:rPr>
      <w:rFonts w:ascii="Arial" w:eastAsia="黑体" w:hAnsi="Arial"/>
      <w:b/>
      <w:bCs/>
      <w:kern w:val="2"/>
      <w:sz w:val="21"/>
      <w:szCs w:val="28"/>
    </w:rPr>
  </w:style>
  <w:style w:type="character" w:customStyle="1" w:styleId="Heading5Char">
    <w:name w:val="Heading 5 Char"/>
    <w:link w:val="Heading5"/>
    <w:uiPriority w:val="99"/>
    <w:locked/>
    <w:rsid w:val="0050127F"/>
    <w:rPr>
      <w:rFonts w:eastAsia="KaiTi"/>
      <w:b/>
      <w:bCs/>
      <w:kern w:val="2"/>
      <w:sz w:val="21"/>
      <w:szCs w:val="28"/>
    </w:rPr>
  </w:style>
  <w:style w:type="character" w:customStyle="1" w:styleId="Heading6Char">
    <w:name w:val="Heading 6 Char"/>
    <w:basedOn w:val="DefaultParagraphFont"/>
    <w:link w:val="Heading6"/>
    <w:rsid w:val="0050127F"/>
    <w:rPr>
      <w:rFonts w:ascii="Arial" w:hAnsi="Arial"/>
      <w:b/>
      <w:bCs/>
      <w:kern w:val="2"/>
      <w:sz w:val="24"/>
    </w:rPr>
  </w:style>
  <w:style w:type="character" w:customStyle="1" w:styleId="Heading7Char">
    <w:name w:val="Heading 7 Char"/>
    <w:basedOn w:val="DefaultParagraphFont"/>
    <w:link w:val="Heading7"/>
    <w:rsid w:val="0050127F"/>
    <w:rPr>
      <w:rFonts w:ascii="Arial" w:hAnsi="Arial"/>
      <w:b/>
      <w:bCs/>
      <w:kern w:val="2"/>
      <w:sz w:val="24"/>
    </w:rPr>
  </w:style>
  <w:style w:type="character" w:customStyle="1" w:styleId="Heading8Char">
    <w:name w:val="Heading 8 Char"/>
    <w:basedOn w:val="DefaultParagraphFont"/>
    <w:link w:val="Heading8"/>
    <w:rsid w:val="0050127F"/>
    <w:rPr>
      <w:rFonts w:ascii="Arial" w:eastAsia="黑体" w:hAnsi="Arial"/>
      <w:kern w:val="2"/>
      <w:sz w:val="24"/>
    </w:rPr>
  </w:style>
  <w:style w:type="character" w:customStyle="1" w:styleId="Heading9Char">
    <w:name w:val="Heading 9 Char"/>
    <w:basedOn w:val="DefaultParagraphFont"/>
    <w:link w:val="Heading9"/>
    <w:rsid w:val="0050127F"/>
    <w:rPr>
      <w:rFonts w:ascii="Arial" w:eastAsia="黑体" w:hAnsi="Arial"/>
      <w:kern w:val="2"/>
      <w:sz w:val="21"/>
    </w:rPr>
  </w:style>
  <w:style w:type="paragraph" w:customStyle="1" w:styleId="a7">
    <w:name w:val="程序代码"/>
    <w:basedOn w:val="Normal"/>
    <w:next w:val="Normal"/>
    <w:autoRedefine/>
    <w:uiPriority w:val="99"/>
    <w:qFormat/>
    <w:rsid w:val="0050127F"/>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line="260" w:lineRule="exact"/>
      <w:ind w:firstLine="360"/>
      <w:jc w:val="left"/>
    </w:pPr>
    <w:rPr>
      <w:rFonts w:ascii="宋体" w:eastAsia="Courier New" w:hAnsi="宋体"/>
      <w:bCs/>
      <w:kern w:val="0"/>
      <w:sz w:val="18"/>
      <w:szCs w:val="21"/>
    </w:rPr>
  </w:style>
  <w:style w:type="paragraph" w:customStyle="1" w:styleId="a8">
    <w:name w:val="段内要点"/>
    <w:basedOn w:val="Normal"/>
    <w:next w:val="Normal"/>
    <w:qFormat/>
    <w:rsid w:val="00432E43"/>
    <w:rPr>
      <w:rFonts w:ascii="黑体" w:eastAsiaTheme="majorEastAsia" w:hAnsi="黑体"/>
      <w:b/>
      <w:i/>
    </w:rPr>
  </w:style>
  <w:style w:type="paragraph" w:customStyle="1" w:styleId="a6">
    <w:name w:val="段内标题"/>
    <w:basedOn w:val="Normal"/>
    <w:next w:val="Normal"/>
    <w:link w:val="Char"/>
    <w:autoRedefine/>
    <w:uiPriority w:val="99"/>
    <w:qFormat/>
    <w:rsid w:val="00D763E7"/>
    <w:pPr>
      <w:numPr>
        <w:numId w:val="6"/>
      </w:numPr>
      <w:ind w:left="0" w:firstLine="200"/>
    </w:pPr>
    <w:rPr>
      <w:rFonts w:eastAsia="Kai"/>
      <w:b/>
    </w:rPr>
  </w:style>
  <w:style w:type="character" w:customStyle="1" w:styleId="Char">
    <w:name w:val="段内标题 Char"/>
    <w:link w:val="a6"/>
    <w:uiPriority w:val="99"/>
    <w:locked/>
    <w:rsid w:val="00D763E7"/>
    <w:rPr>
      <w:rFonts w:eastAsia="Kai"/>
      <w:b/>
      <w:kern w:val="2"/>
      <w:sz w:val="21"/>
      <w:szCs w:val="22"/>
    </w:rPr>
  </w:style>
  <w:style w:type="paragraph" w:customStyle="1" w:styleId="a9">
    <w:name w:val="表格正文"/>
    <w:basedOn w:val="Normal"/>
    <w:next w:val="Normal"/>
    <w:link w:val="Char0"/>
    <w:autoRedefine/>
    <w:uiPriority w:val="99"/>
    <w:qFormat/>
    <w:rsid w:val="0050127F"/>
    <w:pPr>
      <w:ind w:firstLineChars="0" w:firstLine="0"/>
      <w:jc w:val="left"/>
    </w:pPr>
    <w:rPr>
      <w:rFonts w:ascii="Arial" w:hAnsi="Arial" w:cs="Arial"/>
      <w:sz w:val="15"/>
      <w:szCs w:val="18"/>
    </w:rPr>
  </w:style>
  <w:style w:type="character" w:customStyle="1" w:styleId="Char0">
    <w:name w:val="表格正文 Char"/>
    <w:link w:val="a9"/>
    <w:uiPriority w:val="99"/>
    <w:locked/>
    <w:rsid w:val="0050127F"/>
    <w:rPr>
      <w:rFonts w:ascii="Arial" w:hAnsi="Arial" w:cs="Arial"/>
      <w:kern w:val="2"/>
      <w:sz w:val="15"/>
      <w:szCs w:val="18"/>
    </w:rPr>
  </w:style>
  <w:style w:type="paragraph" w:styleId="Caption">
    <w:name w:val="caption"/>
    <w:basedOn w:val="Normal"/>
    <w:next w:val="Normal"/>
    <w:autoRedefine/>
    <w:unhideWhenUsed/>
    <w:qFormat/>
    <w:locked/>
    <w:rsid w:val="0050127F"/>
    <w:pPr>
      <w:ind w:firstLine="360"/>
      <w:jc w:val="center"/>
    </w:pPr>
    <w:rPr>
      <w:rFonts w:asciiTheme="majorHAnsi" w:eastAsiaTheme="minorEastAsia" w:hAnsiTheme="majorHAnsi" w:cstheme="majorBidi"/>
      <w:sz w:val="18"/>
      <w:szCs w:val="20"/>
    </w:rPr>
  </w:style>
  <w:style w:type="paragraph" w:styleId="Revision">
    <w:name w:val="Revision"/>
    <w:hidden/>
    <w:uiPriority w:val="99"/>
    <w:semiHidden/>
    <w:rsid w:val="0050127F"/>
    <w:rPr>
      <w:kern w:val="2"/>
      <w:sz w:val="21"/>
      <w:szCs w:val="22"/>
    </w:rPr>
  </w:style>
  <w:style w:type="paragraph" w:styleId="FootnoteText">
    <w:name w:val="footnote text"/>
    <w:basedOn w:val="Normal"/>
    <w:link w:val="FootnoteTextChar"/>
    <w:uiPriority w:val="99"/>
    <w:unhideWhenUsed/>
    <w:rsid w:val="00AC467A"/>
    <w:rPr>
      <w:sz w:val="24"/>
      <w:szCs w:val="24"/>
    </w:rPr>
  </w:style>
  <w:style w:type="character" w:customStyle="1" w:styleId="FootnoteTextChar">
    <w:name w:val="Footnote Text Char"/>
    <w:basedOn w:val="DefaultParagraphFont"/>
    <w:link w:val="FootnoteText"/>
    <w:uiPriority w:val="99"/>
    <w:rsid w:val="00AC467A"/>
    <w:rPr>
      <w:kern w:val="2"/>
      <w:sz w:val="24"/>
      <w:szCs w:val="24"/>
    </w:rPr>
  </w:style>
  <w:style w:type="character" w:styleId="FootnoteReference">
    <w:name w:val="footnote reference"/>
    <w:basedOn w:val="DefaultParagraphFont"/>
    <w:uiPriority w:val="99"/>
    <w:unhideWhenUsed/>
    <w:rsid w:val="00AC467A"/>
    <w:rPr>
      <w:vertAlign w:val="superscript"/>
    </w:rPr>
  </w:style>
  <w:style w:type="paragraph" w:customStyle="1" w:styleId="aa">
    <w:name w:val="表格标题"/>
    <w:basedOn w:val="Normal"/>
    <w:autoRedefine/>
    <w:uiPriority w:val="99"/>
    <w:qFormat/>
    <w:rsid w:val="00432E43"/>
    <w:pPr>
      <w:spacing w:line="300" w:lineRule="auto"/>
      <w:jc w:val="center"/>
    </w:pPr>
    <w:rPr>
      <w:rFonts w:ascii="Arial" w:hAnsi="Arial" w:cs="宋体"/>
      <w:b/>
      <w:bCs/>
      <w:sz w:val="15"/>
      <w:szCs w:val="18"/>
    </w:rPr>
  </w:style>
  <w:style w:type="paragraph" w:customStyle="1" w:styleId="a1">
    <w:name w:val="问题"/>
    <w:basedOn w:val="Normal"/>
    <w:next w:val="Normal"/>
    <w:autoRedefine/>
    <w:qFormat/>
    <w:rsid w:val="005A23AE"/>
    <w:pPr>
      <w:numPr>
        <w:numId w:val="10"/>
      </w:numPr>
      <w:spacing w:beforeLines="50" w:before="50"/>
      <w:ind w:left="0" w:firstLine="200"/>
      <w:contextualSpacing/>
    </w:pPr>
    <w:rPr>
      <w:rFonts w:ascii="黑体" w:eastAsia="Kai" w:hAnsi="黑体"/>
      <w:b/>
      <w:szCs w:val="21"/>
    </w:rPr>
  </w:style>
  <w:style w:type="paragraph" w:customStyle="1" w:styleId="a4">
    <w:name w:val="方法和类标题"/>
    <w:basedOn w:val="Normal"/>
    <w:next w:val="Normal"/>
    <w:autoRedefine/>
    <w:uiPriority w:val="99"/>
    <w:rsid w:val="0050127F"/>
    <w:pPr>
      <w:numPr>
        <w:numId w:val="8"/>
      </w:numPr>
      <w:adjustRightInd w:val="0"/>
      <w:ind w:left="0" w:firstLine="200"/>
      <w:jc w:val="left"/>
    </w:pPr>
    <w:rPr>
      <w:rFonts w:ascii="黑体" w:eastAsia="黑体" w:hAnsi="黑体" w:cs="Arial"/>
      <w:b/>
      <w:bCs/>
      <w:i/>
      <w:color w:val="000000"/>
      <w:szCs w:val="21"/>
      <w:shd w:val="clear" w:color="auto" w:fill="FFFFFF"/>
    </w:rPr>
  </w:style>
  <w:style w:type="paragraph" w:customStyle="1" w:styleId="a">
    <w:name w:val="代码类别"/>
    <w:basedOn w:val="Normal"/>
    <w:next w:val="Normal"/>
    <w:qFormat/>
    <w:rsid w:val="0050127F"/>
    <w:pPr>
      <w:numPr>
        <w:numId w:val="5"/>
      </w:numPr>
      <w:ind w:left="0" w:firstLine="200"/>
    </w:pPr>
    <w:rPr>
      <w:rFonts w:ascii="黑体" w:eastAsia="黑体" w:hAnsi="黑体"/>
      <w:b/>
      <w:i/>
    </w:rPr>
  </w:style>
  <w:style w:type="paragraph" w:customStyle="1" w:styleId="a0">
    <w:name w:val="注意和要点"/>
    <w:basedOn w:val="Normal"/>
    <w:next w:val="Normal"/>
    <w:autoRedefine/>
    <w:qFormat/>
    <w:rsid w:val="0050127F"/>
    <w:pPr>
      <w:numPr>
        <w:numId w:val="11"/>
      </w:numPr>
      <w:spacing w:beforeLines="50" w:before="50"/>
      <w:ind w:left="202" w:firstLineChars="0" w:firstLine="230"/>
    </w:pPr>
    <w:rPr>
      <w:rFonts w:ascii="黑体" w:eastAsia="黑体" w:hAnsi="黑体"/>
      <w:b/>
      <w:i/>
    </w:rPr>
  </w:style>
  <w:style w:type="paragraph" w:customStyle="1" w:styleId="a5">
    <w:name w:val="段内分项"/>
    <w:basedOn w:val="Normal"/>
    <w:next w:val="Normal"/>
    <w:qFormat/>
    <w:rsid w:val="005A23AE"/>
    <w:pPr>
      <w:numPr>
        <w:numId w:val="7"/>
      </w:numPr>
      <w:ind w:leftChars="200" w:left="200" w:firstLine="200"/>
    </w:pPr>
    <w:rPr>
      <w:rFonts w:ascii="黑体" w:eastAsia="Kai" w:hAnsi="黑体"/>
      <w:b/>
    </w:rPr>
  </w:style>
  <w:style w:type="character" w:styleId="Strong">
    <w:name w:val="Strong"/>
    <w:basedOn w:val="DefaultParagraphFont"/>
    <w:uiPriority w:val="22"/>
    <w:qFormat/>
    <w:locked/>
    <w:rsid w:val="00C4216F"/>
    <w:rPr>
      <w:b/>
      <w:bCs/>
    </w:rPr>
  </w:style>
  <w:style w:type="paragraph" w:customStyle="1" w:styleId="ab">
    <w:name w:val="术语正文"/>
    <w:basedOn w:val="Normal"/>
    <w:next w:val="Normal"/>
    <w:qFormat/>
    <w:rsid w:val="0050127F"/>
    <w:pPr>
      <w:ind w:firstLineChars="0" w:firstLine="431"/>
    </w:pPr>
    <w:rPr>
      <w:rFonts w:ascii="黑体" w:eastAsia="黑体" w:hAnsi="黑体"/>
      <w:b/>
      <w:i/>
      <w:sz w:val="15"/>
    </w:rPr>
  </w:style>
  <w:style w:type="paragraph" w:customStyle="1" w:styleId="a2">
    <w:name w:val="术语标题"/>
    <w:basedOn w:val="ab"/>
    <w:next w:val="ab"/>
    <w:qFormat/>
    <w:rsid w:val="0050127F"/>
    <w:pPr>
      <w:numPr>
        <w:numId w:val="1"/>
      </w:numPr>
      <w:spacing w:beforeLines="50" w:before="50"/>
      <w:ind w:firstLine="0"/>
    </w:pPr>
  </w:style>
  <w:style w:type="paragraph" w:customStyle="1" w:styleId="4">
    <w:name w:val="标题4"/>
    <w:basedOn w:val="Heading4"/>
    <w:next w:val="Normal"/>
    <w:link w:val="4CharChar"/>
    <w:rsid w:val="0050127F"/>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val="0"/>
      <w:bCs w:val="0"/>
      <w:color w:val="000000"/>
      <w:kern w:val="24"/>
      <w:sz w:val="24"/>
      <w:szCs w:val="24"/>
      <w:lang w:val="zh-CN"/>
    </w:rPr>
  </w:style>
  <w:style w:type="character" w:customStyle="1" w:styleId="4CharChar">
    <w:name w:val="标题4 Char Char"/>
    <w:link w:val="4"/>
    <w:rsid w:val="0050127F"/>
    <w:rPr>
      <w:rFonts w:asciiTheme="minorHAnsi" w:eastAsiaTheme="minorEastAsia" w:hAnsiTheme="minorHAnsi" w:cstheme="minorBidi"/>
      <w:color w:val="000000"/>
      <w:kern w:val="24"/>
      <w:sz w:val="24"/>
      <w:szCs w:val="24"/>
      <w:lang w:val="zh-CN"/>
    </w:rPr>
  </w:style>
  <w:style w:type="paragraph" w:customStyle="1" w:styleId="ac">
    <w:name w:val="首行缩进"/>
    <w:basedOn w:val="Normal"/>
    <w:link w:val="CharChar"/>
    <w:rsid w:val="0050127F"/>
    <w:pPr>
      <w:ind w:firstLine="420"/>
    </w:pPr>
  </w:style>
  <w:style w:type="character" w:customStyle="1" w:styleId="CharChar">
    <w:name w:val="首行缩进 Char Char"/>
    <w:link w:val="ac"/>
    <w:rsid w:val="0050127F"/>
    <w:rPr>
      <w:kern w:val="2"/>
      <w:sz w:val="21"/>
      <w:szCs w:val="22"/>
    </w:rPr>
  </w:style>
  <w:style w:type="paragraph" w:styleId="Title">
    <w:name w:val="Title"/>
    <w:basedOn w:val="Normal"/>
    <w:next w:val="Normal"/>
    <w:link w:val="TitleChar"/>
    <w:qFormat/>
    <w:locked/>
    <w:rsid w:val="00315EF9"/>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315EF9"/>
    <w:rPr>
      <w:rFonts w:asciiTheme="majorHAnsi" w:hAnsiTheme="majorHAnsi" w:cstheme="majorBidi"/>
      <w:b/>
      <w:bCs/>
      <w:kern w:val="2"/>
      <w:sz w:val="32"/>
      <w:szCs w:val="32"/>
    </w:rPr>
  </w:style>
  <w:style w:type="character" w:styleId="Hyperlink">
    <w:name w:val="Hyperlink"/>
    <w:basedOn w:val="DefaultParagraphFont"/>
    <w:uiPriority w:val="99"/>
    <w:unhideWhenUsed/>
    <w:rsid w:val="0050127F"/>
    <w:rPr>
      <w:color w:val="0000FF"/>
      <w:u w:val="single"/>
    </w:rPr>
  </w:style>
  <w:style w:type="paragraph" w:customStyle="1" w:styleId="a3">
    <w:name w:val="步骤"/>
    <w:basedOn w:val="Normal"/>
    <w:next w:val="Normal"/>
    <w:link w:val="CharChar0"/>
    <w:autoRedefine/>
    <w:uiPriority w:val="99"/>
    <w:rsid w:val="0050127F"/>
    <w:pPr>
      <w:numPr>
        <w:ilvl w:val="1"/>
        <w:numId w:val="14"/>
      </w:numPr>
      <w:adjustRightInd w:val="0"/>
      <w:snapToGrid w:val="0"/>
      <w:spacing w:beforeLines="25" w:before="25" w:afterLines="25" w:after="25"/>
      <w:ind w:left="0"/>
    </w:pPr>
    <w:rPr>
      <w:rFonts w:ascii="Arial Unicode MS" w:eastAsia="黑体" w:hAnsi="Arial Unicode MS"/>
      <w:b/>
      <w:i/>
      <w:szCs w:val="21"/>
    </w:rPr>
  </w:style>
  <w:style w:type="paragraph" w:styleId="BalloonText">
    <w:name w:val="Balloon Text"/>
    <w:basedOn w:val="Normal"/>
    <w:link w:val="BalloonTextChar"/>
    <w:uiPriority w:val="99"/>
    <w:semiHidden/>
    <w:rsid w:val="0050127F"/>
    <w:rPr>
      <w:sz w:val="18"/>
      <w:szCs w:val="18"/>
    </w:rPr>
  </w:style>
  <w:style w:type="character" w:customStyle="1" w:styleId="BalloonTextChar">
    <w:name w:val="Balloon Text Char"/>
    <w:link w:val="BalloonText"/>
    <w:uiPriority w:val="99"/>
    <w:semiHidden/>
    <w:rsid w:val="0050127F"/>
    <w:rPr>
      <w:kern w:val="2"/>
      <w:sz w:val="18"/>
      <w:szCs w:val="18"/>
    </w:rPr>
  </w:style>
  <w:style w:type="paragraph" w:styleId="HTMLPreformatted">
    <w:name w:val="HTML Preformatted"/>
    <w:basedOn w:val="Normal"/>
    <w:link w:val="HTMLPreformattedChar"/>
    <w:uiPriority w:val="99"/>
    <w:semiHidden/>
    <w:rsid w:val="005012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rsid w:val="0050127F"/>
    <w:rPr>
      <w:rFonts w:ascii="宋体" w:hAnsi="宋体" w:cs="宋体"/>
      <w:sz w:val="24"/>
      <w:szCs w:val="24"/>
    </w:rPr>
  </w:style>
  <w:style w:type="table" w:styleId="TableGrid">
    <w:name w:val="Table Grid"/>
    <w:basedOn w:val="TableNormal"/>
    <w:uiPriority w:val="99"/>
    <w:locked/>
    <w:rsid w:val="0050127F"/>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浅色列表1"/>
    <w:uiPriority w:val="99"/>
    <w:rsid w:val="0050127F"/>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ad">
    <w:name w:val="表格内容样式"/>
    <w:uiPriority w:val="99"/>
    <w:rsid w:val="0050127F"/>
    <w:rPr>
      <w:sz w:val="18"/>
    </w:rPr>
    <w:tblPr>
      <w:tblInd w:w="0" w:type="dxa"/>
      <w:tblCellMar>
        <w:top w:w="0" w:type="dxa"/>
        <w:left w:w="108" w:type="dxa"/>
        <w:bottom w:w="0" w:type="dxa"/>
        <w:right w:w="108" w:type="dxa"/>
      </w:tblCellMar>
    </w:tblPr>
  </w:style>
  <w:style w:type="paragraph" w:styleId="TOCHeading">
    <w:name w:val="TOC Heading"/>
    <w:basedOn w:val="Heading1"/>
    <w:next w:val="Normal"/>
    <w:uiPriority w:val="99"/>
    <w:rsid w:val="0050127F"/>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10">
    <w:name w:val="表格标题1"/>
    <w:basedOn w:val="Normal"/>
    <w:uiPriority w:val="99"/>
    <w:rsid w:val="0050127F"/>
    <w:pPr>
      <w:spacing w:line="300" w:lineRule="auto"/>
      <w:jc w:val="center"/>
    </w:pPr>
    <w:rPr>
      <w:rFonts w:ascii="Arial" w:hAnsi="Arial" w:cs="宋体"/>
      <w:b/>
      <w:bCs/>
      <w:sz w:val="15"/>
      <w:szCs w:val="18"/>
    </w:rPr>
  </w:style>
  <w:style w:type="table" w:styleId="LightList">
    <w:name w:val="Light List"/>
    <w:basedOn w:val="TableNormal"/>
    <w:uiPriority w:val="99"/>
    <w:rsid w:val="0050127F"/>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character" w:styleId="HTMLCode">
    <w:name w:val="HTML Code"/>
    <w:basedOn w:val="DefaultParagraphFont"/>
    <w:uiPriority w:val="99"/>
    <w:semiHidden/>
    <w:unhideWhenUsed/>
    <w:rsid w:val="0050127F"/>
    <w:rPr>
      <w:rFonts w:ascii="Courier" w:eastAsia="宋体" w:hAnsi="Courier" w:cs="Courier"/>
      <w:sz w:val="20"/>
      <w:szCs w:val="20"/>
    </w:rPr>
  </w:style>
  <w:style w:type="paragraph" w:styleId="BodyText">
    <w:name w:val="Body Text"/>
    <w:basedOn w:val="Normal"/>
    <w:link w:val="BodyTextChar"/>
    <w:uiPriority w:val="99"/>
    <w:semiHidden/>
    <w:unhideWhenUsed/>
    <w:rsid w:val="0050127F"/>
    <w:pPr>
      <w:spacing w:after="120"/>
    </w:pPr>
  </w:style>
  <w:style w:type="character" w:customStyle="1" w:styleId="BodyTextChar">
    <w:name w:val="Body Text Char"/>
    <w:basedOn w:val="DefaultParagraphFont"/>
    <w:link w:val="BodyText"/>
    <w:uiPriority w:val="99"/>
    <w:semiHidden/>
    <w:rsid w:val="0050127F"/>
    <w:rPr>
      <w:kern w:val="2"/>
      <w:sz w:val="21"/>
      <w:szCs w:val="22"/>
    </w:rPr>
  </w:style>
  <w:style w:type="paragraph" w:styleId="NormalWeb">
    <w:name w:val="Normal (Web)"/>
    <w:basedOn w:val="Normal"/>
    <w:uiPriority w:val="99"/>
    <w:semiHidden/>
    <w:unhideWhenUsed/>
    <w:rsid w:val="0050127F"/>
    <w:pPr>
      <w:widowControl/>
      <w:spacing w:before="100" w:beforeAutospacing="1" w:after="100" w:afterAutospacing="1"/>
      <w:ind w:firstLineChars="0" w:firstLine="0"/>
      <w:jc w:val="left"/>
    </w:pPr>
    <w:rPr>
      <w:rFonts w:ascii="宋体" w:hAnsi="宋体" w:cs="宋体"/>
      <w:kern w:val="0"/>
      <w:sz w:val="24"/>
      <w:szCs w:val="24"/>
    </w:rPr>
  </w:style>
  <w:style w:type="character" w:customStyle="1" w:styleId="CharChar0">
    <w:name w:val="步骤 Char Char"/>
    <w:link w:val="a3"/>
    <w:uiPriority w:val="99"/>
    <w:rsid w:val="0050127F"/>
    <w:rPr>
      <w:rFonts w:ascii="Arial Unicode MS" w:eastAsia="黑体" w:hAnsi="Arial Unicode MS"/>
      <w:b/>
      <w:i/>
      <w:kern w:val="2"/>
      <w:sz w:val="21"/>
      <w:szCs w:val="21"/>
    </w:rPr>
  </w:style>
  <w:style w:type="table" w:styleId="MediumGrid2">
    <w:name w:val="Medium Grid 2"/>
    <w:basedOn w:val="TableNormal"/>
    <w:link w:val="2Char"/>
    <w:semiHidden/>
    <w:unhideWhenUsed/>
    <w:rsid w:val="0050127F"/>
    <w:rPr>
      <w:rFonts w:asci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MediumGrid2"/>
    <w:semiHidden/>
    <w:rsid w:val="0050127F"/>
    <w:rPr>
      <w:rFonts w:ascii="Times New Roman" w:hint="default"/>
      <w:sz w:val="22"/>
    </w:rPr>
  </w:style>
  <w:style w:type="table" w:styleId="ColorfulList-Accent1">
    <w:name w:val="Colorful List Accent 1"/>
    <w:basedOn w:val="TableNormal"/>
    <w:link w:val="-1Char"/>
    <w:semiHidden/>
    <w:unhideWhenUsed/>
    <w:rsid w:val="0050127F"/>
    <w:rPr>
      <w: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1Char">
    <w:name w:val="彩色列表 - 着色 1 Char"/>
    <w:link w:val="ColorfulList-Accent1"/>
    <w:semiHidden/>
    <w:rsid w:val="0050127F"/>
    <w:rPr>
      <w:b/>
    </w:rPr>
  </w:style>
  <w:style w:type="paragraph" w:styleId="ListParagraph">
    <w:name w:val="List Paragraph"/>
    <w:basedOn w:val="Normal"/>
    <w:uiPriority w:val="34"/>
    <w:rsid w:val="00C87EFC"/>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7172">
      <w:bodyDiv w:val="1"/>
      <w:marLeft w:val="0"/>
      <w:marRight w:val="0"/>
      <w:marTop w:val="0"/>
      <w:marBottom w:val="0"/>
      <w:divBdr>
        <w:top w:val="none" w:sz="0" w:space="0" w:color="auto"/>
        <w:left w:val="none" w:sz="0" w:space="0" w:color="auto"/>
        <w:bottom w:val="none" w:sz="0" w:space="0" w:color="auto"/>
        <w:right w:val="none" w:sz="0" w:space="0" w:color="auto"/>
      </w:divBdr>
    </w:div>
    <w:div w:id="34165168">
      <w:bodyDiv w:val="1"/>
      <w:marLeft w:val="0"/>
      <w:marRight w:val="0"/>
      <w:marTop w:val="0"/>
      <w:marBottom w:val="0"/>
      <w:divBdr>
        <w:top w:val="none" w:sz="0" w:space="0" w:color="auto"/>
        <w:left w:val="none" w:sz="0" w:space="0" w:color="auto"/>
        <w:bottom w:val="none" w:sz="0" w:space="0" w:color="auto"/>
        <w:right w:val="none" w:sz="0" w:space="0" w:color="auto"/>
      </w:divBdr>
      <w:divsChild>
        <w:div w:id="1110393130">
          <w:marLeft w:val="0"/>
          <w:marRight w:val="0"/>
          <w:marTop w:val="0"/>
          <w:marBottom w:val="0"/>
          <w:divBdr>
            <w:top w:val="none" w:sz="0" w:space="0" w:color="auto"/>
            <w:left w:val="none" w:sz="0" w:space="0" w:color="auto"/>
            <w:bottom w:val="none" w:sz="0" w:space="0" w:color="auto"/>
            <w:right w:val="none" w:sz="0" w:space="0" w:color="auto"/>
          </w:divBdr>
        </w:div>
        <w:div w:id="121774267">
          <w:marLeft w:val="0"/>
          <w:marRight w:val="0"/>
          <w:marTop w:val="0"/>
          <w:marBottom w:val="0"/>
          <w:divBdr>
            <w:top w:val="none" w:sz="0" w:space="0" w:color="auto"/>
            <w:left w:val="none" w:sz="0" w:space="0" w:color="auto"/>
            <w:bottom w:val="none" w:sz="0" w:space="0" w:color="auto"/>
            <w:right w:val="none" w:sz="0" w:space="0" w:color="auto"/>
          </w:divBdr>
        </w:div>
        <w:div w:id="678504806">
          <w:marLeft w:val="0"/>
          <w:marRight w:val="0"/>
          <w:marTop w:val="0"/>
          <w:marBottom w:val="0"/>
          <w:divBdr>
            <w:top w:val="none" w:sz="0" w:space="0" w:color="auto"/>
            <w:left w:val="none" w:sz="0" w:space="0" w:color="auto"/>
            <w:bottom w:val="none" w:sz="0" w:space="0" w:color="auto"/>
            <w:right w:val="none" w:sz="0" w:space="0" w:color="auto"/>
          </w:divBdr>
        </w:div>
        <w:div w:id="900405747">
          <w:marLeft w:val="0"/>
          <w:marRight w:val="0"/>
          <w:marTop w:val="0"/>
          <w:marBottom w:val="0"/>
          <w:divBdr>
            <w:top w:val="none" w:sz="0" w:space="0" w:color="auto"/>
            <w:left w:val="none" w:sz="0" w:space="0" w:color="auto"/>
            <w:bottom w:val="none" w:sz="0" w:space="0" w:color="auto"/>
            <w:right w:val="none" w:sz="0" w:space="0" w:color="auto"/>
          </w:divBdr>
        </w:div>
        <w:div w:id="490490839">
          <w:marLeft w:val="0"/>
          <w:marRight w:val="0"/>
          <w:marTop w:val="0"/>
          <w:marBottom w:val="0"/>
          <w:divBdr>
            <w:top w:val="none" w:sz="0" w:space="0" w:color="auto"/>
            <w:left w:val="none" w:sz="0" w:space="0" w:color="auto"/>
            <w:bottom w:val="none" w:sz="0" w:space="0" w:color="auto"/>
            <w:right w:val="none" w:sz="0" w:space="0" w:color="auto"/>
          </w:divBdr>
        </w:div>
        <w:div w:id="679817054">
          <w:marLeft w:val="0"/>
          <w:marRight w:val="0"/>
          <w:marTop w:val="0"/>
          <w:marBottom w:val="0"/>
          <w:divBdr>
            <w:top w:val="none" w:sz="0" w:space="0" w:color="auto"/>
            <w:left w:val="none" w:sz="0" w:space="0" w:color="auto"/>
            <w:bottom w:val="none" w:sz="0" w:space="0" w:color="auto"/>
            <w:right w:val="none" w:sz="0" w:space="0" w:color="auto"/>
          </w:divBdr>
        </w:div>
        <w:div w:id="944653594">
          <w:marLeft w:val="0"/>
          <w:marRight w:val="0"/>
          <w:marTop w:val="0"/>
          <w:marBottom w:val="0"/>
          <w:divBdr>
            <w:top w:val="none" w:sz="0" w:space="0" w:color="auto"/>
            <w:left w:val="none" w:sz="0" w:space="0" w:color="auto"/>
            <w:bottom w:val="none" w:sz="0" w:space="0" w:color="auto"/>
            <w:right w:val="none" w:sz="0" w:space="0" w:color="auto"/>
          </w:divBdr>
        </w:div>
        <w:div w:id="455560024">
          <w:marLeft w:val="0"/>
          <w:marRight w:val="0"/>
          <w:marTop w:val="0"/>
          <w:marBottom w:val="0"/>
          <w:divBdr>
            <w:top w:val="none" w:sz="0" w:space="0" w:color="auto"/>
            <w:left w:val="none" w:sz="0" w:space="0" w:color="auto"/>
            <w:bottom w:val="none" w:sz="0" w:space="0" w:color="auto"/>
            <w:right w:val="none" w:sz="0" w:space="0" w:color="auto"/>
          </w:divBdr>
        </w:div>
      </w:divsChild>
    </w:div>
    <w:div w:id="72705654">
      <w:bodyDiv w:val="1"/>
      <w:marLeft w:val="0"/>
      <w:marRight w:val="0"/>
      <w:marTop w:val="0"/>
      <w:marBottom w:val="0"/>
      <w:divBdr>
        <w:top w:val="none" w:sz="0" w:space="0" w:color="auto"/>
        <w:left w:val="none" w:sz="0" w:space="0" w:color="auto"/>
        <w:bottom w:val="none" w:sz="0" w:space="0" w:color="auto"/>
        <w:right w:val="none" w:sz="0" w:space="0" w:color="auto"/>
      </w:divBdr>
    </w:div>
    <w:div w:id="109325145">
      <w:bodyDiv w:val="1"/>
      <w:marLeft w:val="0"/>
      <w:marRight w:val="0"/>
      <w:marTop w:val="0"/>
      <w:marBottom w:val="0"/>
      <w:divBdr>
        <w:top w:val="none" w:sz="0" w:space="0" w:color="auto"/>
        <w:left w:val="none" w:sz="0" w:space="0" w:color="auto"/>
        <w:bottom w:val="none" w:sz="0" w:space="0" w:color="auto"/>
        <w:right w:val="none" w:sz="0" w:space="0" w:color="auto"/>
      </w:divBdr>
    </w:div>
    <w:div w:id="139542592">
      <w:bodyDiv w:val="1"/>
      <w:marLeft w:val="0"/>
      <w:marRight w:val="0"/>
      <w:marTop w:val="0"/>
      <w:marBottom w:val="0"/>
      <w:divBdr>
        <w:top w:val="none" w:sz="0" w:space="0" w:color="auto"/>
        <w:left w:val="none" w:sz="0" w:space="0" w:color="auto"/>
        <w:bottom w:val="none" w:sz="0" w:space="0" w:color="auto"/>
        <w:right w:val="none" w:sz="0" w:space="0" w:color="auto"/>
      </w:divBdr>
    </w:div>
    <w:div w:id="186868283">
      <w:bodyDiv w:val="1"/>
      <w:marLeft w:val="0"/>
      <w:marRight w:val="0"/>
      <w:marTop w:val="0"/>
      <w:marBottom w:val="0"/>
      <w:divBdr>
        <w:top w:val="none" w:sz="0" w:space="0" w:color="auto"/>
        <w:left w:val="none" w:sz="0" w:space="0" w:color="auto"/>
        <w:bottom w:val="none" w:sz="0" w:space="0" w:color="auto"/>
        <w:right w:val="none" w:sz="0" w:space="0" w:color="auto"/>
      </w:divBdr>
    </w:div>
    <w:div w:id="196743315">
      <w:bodyDiv w:val="1"/>
      <w:marLeft w:val="0"/>
      <w:marRight w:val="0"/>
      <w:marTop w:val="0"/>
      <w:marBottom w:val="0"/>
      <w:divBdr>
        <w:top w:val="none" w:sz="0" w:space="0" w:color="auto"/>
        <w:left w:val="none" w:sz="0" w:space="0" w:color="auto"/>
        <w:bottom w:val="none" w:sz="0" w:space="0" w:color="auto"/>
        <w:right w:val="none" w:sz="0" w:space="0" w:color="auto"/>
      </w:divBdr>
    </w:div>
    <w:div w:id="198710315">
      <w:bodyDiv w:val="1"/>
      <w:marLeft w:val="0"/>
      <w:marRight w:val="0"/>
      <w:marTop w:val="0"/>
      <w:marBottom w:val="0"/>
      <w:divBdr>
        <w:top w:val="none" w:sz="0" w:space="0" w:color="auto"/>
        <w:left w:val="none" w:sz="0" w:space="0" w:color="auto"/>
        <w:bottom w:val="none" w:sz="0" w:space="0" w:color="auto"/>
        <w:right w:val="none" w:sz="0" w:space="0" w:color="auto"/>
      </w:divBdr>
    </w:div>
    <w:div w:id="278924438">
      <w:bodyDiv w:val="1"/>
      <w:marLeft w:val="0"/>
      <w:marRight w:val="0"/>
      <w:marTop w:val="0"/>
      <w:marBottom w:val="0"/>
      <w:divBdr>
        <w:top w:val="none" w:sz="0" w:space="0" w:color="auto"/>
        <w:left w:val="none" w:sz="0" w:space="0" w:color="auto"/>
        <w:bottom w:val="none" w:sz="0" w:space="0" w:color="auto"/>
        <w:right w:val="none" w:sz="0" w:space="0" w:color="auto"/>
      </w:divBdr>
    </w:div>
    <w:div w:id="285082798">
      <w:bodyDiv w:val="1"/>
      <w:marLeft w:val="0"/>
      <w:marRight w:val="0"/>
      <w:marTop w:val="0"/>
      <w:marBottom w:val="0"/>
      <w:divBdr>
        <w:top w:val="none" w:sz="0" w:space="0" w:color="auto"/>
        <w:left w:val="none" w:sz="0" w:space="0" w:color="auto"/>
        <w:bottom w:val="none" w:sz="0" w:space="0" w:color="auto"/>
        <w:right w:val="none" w:sz="0" w:space="0" w:color="auto"/>
      </w:divBdr>
    </w:div>
    <w:div w:id="292059900">
      <w:bodyDiv w:val="1"/>
      <w:marLeft w:val="0"/>
      <w:marRight w:val="0"/>
      <w:marTop w:val="0"/>
      <w:marBottom w:val="0"/>
      <w:divBdr>
        <w:top w:val="none" w:sz="0" w:space="0" w:color="auto"/>
        <w:left w:val="none" w:sz="0" w:space="0" w:color="auto"/>
        <w:bottom w:val="none" w:sz="0" w:space="0" w:color="auto"/>
        <w:right w:val="none" w:sz="0" w:space="0" w:color="auto"/>
      </w:divBdr>
    </w:div>
    <w:div w:id="463617066">
      <w:bodyDiv w:val="1"/>
      <w:marLeft w:val="0"/>
      <w:marRight w:val="0"/>
      <w:marTop w:val="0"/>
      <w:marBottom w:val="0"/>
      <w:divBdr>
        <w:top w:val="none" w:sz="0" w:space="0" w:color="auto"/>
        <w:left w:val="none" w:sz="0" w:space="0" w:color="auto"/>
        <w:bottom w:val="none" w:sz="0" w:space="0" w:color="auto"/>
        <w:right w:val="none" w:sz="0" w:space="0" w:color="auto"/>
      </w:divBdr>
    </w:div>
    <w:div w:id="490298757">
      <w:bodyDiv w:val="1"/>
      <w:marLeft w:val="0"/>
      <w:marRight w:val="0"/>
      <w:marTop w:val="0"/>
      <w:marBottom w:val="0"/>
      <w:divBdr>
        <w:top w:val="none" w:sz="0" w:space="0" w:color="auto"/>
        <w:left w:val="none" w:sz="0" w:space="0" w:color="auto"/>
        <w:bottom w:val="none" w:sz="0" w:space="0" w:color="auto"/>
        <w:right w:val="none" w:sz="0" w:space="0" w:color="auto"/>
      </w:divBdr>
    </w:div>
    <w:div w:id="503522086">
      <w:bodyDiv w:val="1"/>
      <w:marLeft w:val="0"/>
      <w:marRight w:val="0"/>
      <w:marTop w:val="0"/>
      <w:marBottom w:val="0"/>
      <w:divBdr>
        <w:top w:val="none" w:sz="0" w:space="0" w:color="auto"/>
        <w:left w:val="none" w:sz="0" w:space="0" w:color="auto"/>
        <w:bottom w:val="none" w:sz="0" w:space="0" w:color="auto"/>
        <w:right w:val="none" w:sz="0" w:space="0" w:color="auto"/>
      </w:divBdr>
    </w:div>
    <w:div w:id="520903001">
      <w:bodyDiv w:val="1"/>
      <w:marLeft w:val="0"/>
      <w:marRight w:val="0"/>
      <w:marTop w:val="0"/>
      <w:marBottom w:val="0"/>
      <w:divBdr>
        <w:top w:val="none" w:sz="0" w:space="0" w:color="auto"/>
        <w:left w:val="none" w:sz="0" w:space="0" w:color="auto"/>
        <w:bottom w:val="none" w:sz="0" w:space="0" w:color="auto"/>
        <w:right w:val="none" w:sz="0" w:space="0" w:color="auto"/>
      </w:divBdr>
    </w:div>
    <w:div w:id="545525243">
      <w:bodyDiv w:val="1"/>
      <w:marLeft w:val="0"/>
      <w:marRight w:val="0"/>
      <w:marTop w:val="0"/>
      <w:marBottom w:val="0"/>
      <w:divBdr>
        <w:top w:val="none" w:sz="0" w:space="0" w:color="auto"/>
        <w:left w:val="none" w:sz="0" w:space="0" w:color="auto"/>
        <w:bottom w:val="none" w:sz="0" w:space="0" w:color="auto"/>
        <w:right w:val="none" w:sz="0" w:space="0" w:color="auto"/>
      </w:divBdr>
    </w:div>
    <w:div w:id="748696057">
      <w:bodyDiv w:val="1"/>
      <w:marLeft w:val="0"/>
      <w:marRight w:val="0"/>
      <w:marTop w:val="0"/>
      <w:marBottom w:val="0"/>
      <w:divBdr>
        <w:top w:val="none" w:sz="0" w:space="0" w:color="auto"/>
        <w:left w:val="none" w:sz="0" w:space="0" w:color="auto"/>
        <w:bottom w:val="none" w:sz="0" w:space="0" w:color="auto"/>
        <w:right w:val="none" w:sz="0" w:space="0" w:color="auto"/>
      </w:divBdr>
      <w:divsChild>
        <w:div w:id="1605074083">
          <w:marLeft w:val="0"/>
          <w:marRight w:val="0"/>
          <w:marTop w:val="0"/>
          <w:marBottom w:val="0"/>
          <w:divBdr>
            <w:top w:val="none" w:sz="0" w:space="0" w:color="auto"/>
            <w:left w:val="none" w:sz="0" w:space="0" w:color="auto"/>
            <w:bottom w:val="none" w:sz="0" w:space="0" w:color="auto"/>
            <w:right w:val="none" w:sz="0" w:space="0" w:color="auto"/>
          </w:divBdr>
        </w:div>
        <w:div w:id="421997019">
          <w:marLeft w:val="0"/>
          <w:marRight w:val="0"/>
          <w:marTop w:val="0"/>
          <w:marBottom w:val="0"/>
          <w:divBdr>
            <w:top w:val="none" w:sz="0" w:space="0" w:color="auto"/>
            <w:left w:val="none" w:sz="0" w:space="0" w:color="auto"/>
            <w:bottom w:val="none" w:sz="0" w:space="0" w:color="auto"/>
            <w:right w:val="none" w:sz="0" w:space="0" w:color="auto"/>
          </w:divBdr>
        </w:div>
        <w:div w:id="1291740428">
          <w:marLeft w:val="0"/>
          <w:marRight w:val="0"/>
          <w:marTop w:val="0"/>
          <w:marBottom w:val="0"/>
          <w:divBdr>
            <w:top w:val="none" w:sz="0" w:space="0" w:color="auto"/>
            <w:left w:val="none" w:sz="0" w:space="0" w:color="auto"/>
            <w:bottom w:val="none" w:sz="0" w:space="0" w:color="auto"/>
            <w:right w:val="none" w:sz="0" w:space="0" w:color="auto"/>
          </w:divBdr>
        </w:div>
      </w:divsChild>
    </w:div>
    <w:div w:id="774328708">
      <w:bodyDiv w:val="1"/>
      <w:marLeft w:val="0"/>
      <w:marRight w:val="0"/>
      <w:marTop w:val="0"/>
      <w:marBottom w:val="0"/>
      <w:divBdr>
        <w:top w:val="none" w:sz="0" w:space="0" w:color="auto"/>
        <w:left w:val="none" w:sz="0" w:space="0" w:color="auto"/>
        <w:bottom w:val="none" w:sz="0" w:space="0" w:color="auto"/>
        <w:right w:val="none" w:sz="0" w:space="0" w:color="auto"/>
      </w:divBdr>
    </w:div>
    <w:div w:id="850145412">
      <w:bodyDiv w:val="1"/>
      <w:marLeft w:val="0"/>
      <w:marRight w:val="0"/>
      <w:marTop w:val="0"/>
      <w:marBottom w:val="0"/>
      <w:divBdr>
        <w:top w:val="none" w:sz="0" w:space="0" w:color="auto"/>
        <w:left w:val="none" w:sz="0" w:space="0" w:color="auto"/>
        <w:bottom w:val="none" w:sz="0" w:space="0" w:color="auto"/>
        <w:right w:val="none" w:sz="0" w:space="0" w:color="auto"/>
      </w:divBdr>
    </w:div>
    <w:div w:id="943850160">
      <w:bodyDiv w:val="1"/>
      <w:marLeft w:val="0"/>
      <w:marRight w:val="0"/>
      <w:marTop w:val="0"/>
      <w:marBottom w:val="0"/>
      <w:divBdr>
        <w:top w:val="none" w:sz="0" w:space="0" w:color="auto"/>
        <w:left w:val="none" w:sz="0" w:space="0" w:color="auto"/>
        <w:bottom w:val="none" w:sz="0" w:space="0" w:color="auto"/>
        <w:right w:val="none" w:sz="0" w:space="0" w:color="auto"/>
      </w:divBdr>
      <w:divsChild>
        <w:div w:id="497117696">
          <w:marLeft w:val="0"/>
          <w:marRight w:val="0"/>
          <w:marTop w:val="0"/>
          <w:marBottom w:val="0"/>
          <w:divBdr>
            <w:top w:val="none" w:sz="0" w:space="0" w:color="auto"/>
            <w:left w:val="none" w:sz="0" w:space="0" w:color="auto"/>
            <w:bottom w:val="none" w:sz="0" w:space="0" w:color="auto"/>
            <w:right w:val="none" w:sz="0" w:space="0" w:color="auto"/>
          </w:divBdr>
        </w:div>
        <w:div w:id="763383638">
          <w:marLeft w:val="0"/>
          <w:marRight w:val="0"/>
          <w:marTop w:val="0"/>
          <w:marBottom w:val="0"/>
          <w:divBdr>
            <w:top w:val="none" w:sz="0" w:space="0" w:color="auto"/>
            <w:left w:val="none" w:sz="0" w:space="0" w:color="auto"/>
            <w:bottom w:val="none" w:sz="0" w:space="0" w:color="auto"/>
            <w:right w:val="none" w:sz="0" w:space="0" w:color="auto"/>
          </w:divBdr>
        </w:div>
      </w:divsChild>
    </w:div>
    <w:div w:id="964626416">
      <w:bodyDiv w:val="1"/>
      <w:marLeft w:val="0"/>
      <w:marRight w:val="0"/>
      <w:marTop w:val="0"/>
      <w:marBottom w:val="0"/>
      <w:divBdr>
        <w:top w:val="none" w:sz="0" w:space="0" w:color="auto"/>
        <w:left w:val="none" w:sz="0" w:space="0" w:color="auto"/>
        <w:bottom w:val="none" w:sz="0" w:space="0" w:color="auto"/>
        <w:right w:val="none" w:sz="0" w:space="0" w:color="auto"/>
      </w:divBdr>
      <w:divsChild>
        <w:div w:id="603652314">
          <w:marLeft w:val="0"/>
          <w:marRight w:val="0"/>
          <w:marTop w:val="0"/>
          <w:marBottom w:val="0"/>
          <w:divBdr>
            <w:top w:val="none" w:sz="0" w:space="0" w:color="auto"/>
            <w:left w:val="none" w:sz="0" w:space="0" w:color="auto"/>
            <w:bottom w:val="none" w:sz="0" w:space="0" w:color="auto"/>
            <w:right w:val="none" w:sz="0" w:space="0" w:color="auto"/>
          </w:divBdr>
        </w:div>
        <w:div w:id="933173441">
          <w:marLeft w:val="0"/>
          <w:marRight w:val="0"/>
          <w:marTop w:val="0"/>
          <w:marBottom w:val="0"/>
          <w:divBdr>
            <w:top w:val="none" w:sz="0" w:space="0" w:color="auto"/>
            <w:left w:val="none" w:sz="0" w:space="0" w:color="auto"/>
            <w:bottom w:val="none" w:sz="0" w:space="0" w:color="auto"/>
            <w:right w:val="none" w:sz="0" w:space="0" w:color="auto"/>
          </w:divBdr>
          <w:divsChild>
            <w:div w:id="556480428">
              <w:marLeft w:val="0"/>
              <w:marRight w:val="0"/>
              <w:marTop w:val="0"/>
              <w:marBottom w:val="0"/>
              <w:divBdr>
                <w:top w:val="none" w:sz="0" w:space="0" w:color="auto"/>
                <w:left w:val="none" w:sz="0" w:space="0" w:color="auto"/>
                <w:bottom w:val="none" w:sz="0" w:space="0" w:color="auto"/>
                <w:right w:val="none" w:sz="0" w:space="0" w:color="auto"/>
              </w:divBdr>
            </w:div>
          </w:divsChild>
        </w:div>
        <w:div w:id="724060900">
          <w:marLeft w:val="0"/>
          <w:marRight w:val="0"/>
          <w:marTop w:val="0"/>
          <w:marBottom w:val="0"/>
          <w:divBdr>
            <w:top w:val="none" w:sz="0" w:space="0" w:color="auto"/>
            <w:left w:val="none" w:sz="0" w:space="0" w:color="auto"/>
            <w:bottom w:val="none" w:sz="0" w:space="0" w:color="auto"/>
            <w:right w:val="none" w:sz="0" w:space="0" w:color="auto"/>
          </w:divBdr>
        </w:div>
        <w:div w:id="805582833">
          <w:marLeft w:val="0"/>
          <w:marRight w:val="0"/>
          <w:marTop w:val="0"/>
          <w:marBottom w:val="0"/>
          <w:divBdr>
            <w:top w:val="none" w:sz="0" w:space="0" w:color="auto"/>
            <w:left w:val="none" w:sz="0" w:space="0" w:color="auto"/>
            <w:bottom w:val="none" w:sz="0" w:space="0" w:color="auto"/>
            <w:right w:val="none" w:sz="0" w:space="0" w:color="auto"/>
          </w:divBdr>
        </w:div>
        <w:div w:id="262537758">
          <w:marLeft w:val="0"/>
          <w:marRight w:val="0"/>
          <w:marTop w:val="0"/>
          <w:marBottom w:val="0"/>
          <w:divBdr>
            <w:top w:val="none" w:sz="0" w:space="0" w:color="auto"/>
            <w:left w:val="none" w:sz="0" w:space="0" w:color="auto"/>
            <w:bottom w:val="none" w:sz="0" w:space="0" w:color="auto"/>
            <w:right w:val="none" w:sz="0" w:space="0" w:color="auto"/>
          </w:divBdr>
          <w:divsChild>
            <w:div w:id="939795447">
              <w:marLeft w:val="0"/>
              <w:marRight w:val="0"/>
              <w:marTop w:val="0"/>
              <w:marBottom w:val="0"/>
              <w:divBdr>
                <w:top w:val="none" w:sz="0" w:space="0" w:color="auto"/>
                <w:left w:val="none" w:sz="0" w:space="0" w:color="auto"/>
                <w:bottom w:val="none" w:sz="0" w:space="0" w:color="auto"/>
                <w:right w:val="none" w:sz="0" w:space="0" w:color="auto"/>
              </w:divBdr>
            </w:div>
          </w:divsChild>
        </w:div>
        <w:div w:id="1538393686">
          <w:marLeft w:val="0"/>
          <w:marRight w:val="0"/>
          <w:marTop w:val="0"/>
          <w:marBottom w:val="0"/>
          <w:divBdr>
            <w:top w:val="none" w:sz="0" w:space="0" w:color="auto"/>
            <w:left w:val="none" w:sz="0" w:space="0" w:color="auto"/>
            <w:bottom w:val="none" w:sz="0" w:space="0" w:color="auto"/>
            <w:right w:val="none" w:sz="0" w:space="0" w:color="auto"/>
          </w:divBdr>
          <w:divsChild>
            <w:div w:id="1079592664">
              <w:marLeft w:val="0"/>
              <w:marRight w:val="0"/>
              <w:marTop w:val="0"/>
              <w:marBottom w:val="0"/>
              <w:divBdr>
                <w:top w:val="none" w:sz="0" w:space="0" w:color="auto"/>
                <w:left w:val="none" w:sz="0" w:space="0" w:color="auto"/>
                <w:bottom w:val="none" w:sz="0" w:space="0" w:color="auto"/>
                <w:right w:val="none" w:sz="0" w:space="0" w:color="auto"/>
              </w:divBdr>
            </w:div>
          </w:divsChild>
        </w:div>
        <w:div w:id="378358981">
          <w:marLeft w:val="0"/>
          <w:marRight w:val="0"/>
          <w:marTop w:val="0"/>
          <w:marBottom w:val="0"/>
          <w:divBdr>
            <w:top w:val="none" w:sz="0" w:space="0" w:color="auto"/>
            <w:left w:val="none" w:sz="0" w:space="0" w:color="auto"/>
            <w:bottom w:val="none" w:sz="0" w:space="0" w:color="auto"/>
            <w:right w:val="none" w:sz="0" w:space="0" w:color="auto"/>
          </w:divBdr>
        </w:div>
        <w:div w:id="26611579">
          <w:marLeft w:val="0"/>
          <w:marRight w:val="0"/>
          <w:marTop w:val="0"/>
          <w:marBottom w:val="0"/>
          <w:divBdr>
            <w:top w:val="none" w:sz="0" w:space="0" w:color="auto"/>
            <w:left w:val="none" w:sz="0" w:space="0" w:color="auto"/>
            <w:bottom w:val="none" w:sz="0" w:space="0" w:color="auto"/>
            <w:right w:val="none" w:sz="0" w:space="0" w:color="auto"/>
          </w:divBdr>
          <w:divsChild>
            <w:div w:id="885483884">
              <w:marLeft w:val="0"/>
              <w:marRight w:val="0"/>
              <w:marTop w:val="0"/>
              <w:marBottom w:val="0"/>
              <w:divBdr>
                <w:top w:val="none" w:sz="0" w:space="0" w:color="auto"/>
                <w:left w:val="none" w:sz="0" w:space="0" w:color="auto"/>
                <w:bottom w:val="none" w:sz="0" w:space="0" w:color="auto"/>
                <w:right w:val="none" w:sz="0" w:space="0" w:color="auto"/>
              </w:divBdr>
            </w:div>
          </w:divsChild>
        </w:div>
        <w:div w:id="1866022324">
          <w:marLeft w:val="0"/>
          <w:marRight w:val="0"/>
          <w:marTop w:val="0"/>
          <w:marBottom w:val="0"/>
          <w:divBdr>
            <w:top w:val="none" w:sz="0" w:space="0" w:color="auto"/>
            <w:left w:val="none" w:sz="0" w:space="0" w:color="auto"/>
            <w:bottom w:val="none" w:sz="0" w:space="0" w:color="auto"/>
            <w:right w:val="none" w:sz="0" w:space="0" w:color="auto"/>
          </w:divBdr>
        </w:div>
        <w:div w:id="1009209669">
          <w:marLeft w:val="0"/>
          <w:marRight w:val="0"/>
          <w:marTop w:val="0"/>
          <w:marBottom w:val="0"/>
          <w:divBdr>
            <w:top w:val="none" w:sz="0" w:space="0" w:color="auto"/>
            <w:left w:val="none" w:sz="0" w:space="0" w:color="auto"/>
            <w:bottom w:val="none" w:sz="0" w:space="0" w:color="auto"/>
            <w:right w:val="none" w:sz="0" w:space="0" w:color="auto"/>
          </w:divBdr>
          <w:divsChild>
            <w:div w:id="1126435582">
              <w:marLeft w:val="0"/>
              <w:marRight w:val="0"/>
              <w:marTop w:val="0"/>
              <w:marBottom w:val="0"/>
              <w:divBdr>
                <w:top w:val="none" w:sz="0" w:space="0" w:color="auto"/>
                <w:left w:val="none" w:sz="0" w:space="0" w:color="auto"/>
                <w:bottom w:val="none" w:sz="0" w:space="0" w:color="auto"/>
                <w:right w:val="none" w:sz="0" w:space="0" w:color="auto"/>
              </w:divBdr>
            </w:div>
          </w:divsChild>
        </w:div>
        <w:div w:id="1423642244">
          <w:marLeft w:val="0"/>
          <w:marRight w:val="0"/>
          <w:marTop w:val="0"/>
          <w:marBottom w:val="0"/>
          <w:divBdr>
            <w:top w:val="none" w:sz="0" w:space="0" w:color="auto"/>
            <w:left w:val="none" w:sz="0" w:space="0" w:color="auto"/>
            <w:bottom w:val="none" w:sz="0" w:space="0" w:color="auto"/>
            <w:right w:val="none" w:sz="0" w:space="0" w:color="auto"/>
          </w:divBdr>
          <w:divsChild>
            <w:div w:id="1934320293">
              <w:marLeft w:val="0"/>
              <w:marRight w:val="0"/>
              <w:marTop w:val="0"/>
              <w:marBottom w:val="0"/>
              <w:divBdr>
                <w:top w:val="none" w:sz="0" w:space="0" w:color="auto"/>
                <w:left w:val="none" w:sz="0" w:space="0" w:color="auto"/>
                <w:bottom w:val="none" w:sz="0" w:space="0" w:color="auto"/>
                <w:right w:val="none" w:sz="0" w:space="0" w:color="auto"/>
              </w:divBdr>
            </w:div>
            <w:div w:id="1288580351">
              <w:marLeft w:val="0"/>
              <w:marRight w:val="0"/>
              <w:marTop w:val="0"/>
              <w:marBottom w:val="0"/>
              <w:divBdr>
                <w:top w:val="none" w:sz="0" w:space="0" w:color="auto"/>
                <w:left w:val="none" w:sz="0" w:space="0" w:color="auto"/>
                <w:bottom w:val="none" w:sz="0" w:space="0" w:color="auto"/>
                <w:right w:val="none" w:sz="0" w:space="0" w:color="auto"/>
              </w:divBdr>
            </w:div>
            <w:div w:id="415631960">
              <w:marLeft w:val="0"/>
              <w:marRight w:val="0"/>
              <w:marTop w:val="0"/>
              <w:marBottom w:val="0"/>
              <w:divBdr>
                <w:top w:val="none" w:sz="0" w:space="0" w:color="auto"/>
                <w:left w:val="none" w:sz="0" w:space="0" w:color="auto"/>
                <w:bottom w:val="none" w:sz="0" w:space="0" w:color="auto"/>
                <w:right w:val="none" w:sz="0" w:space="0" w:color="auto"/>
              </w:divBdr>
              <w:divsChild>
                <w:div w:id="110422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63070">
          <w:marLeft w:val="0"/>
          <w:marRight w:val="0"/>
          <w:marTop w:val="0"/>
          <w:marBottom w:val="0"/>
          <w:divBdr>
            <w:top w:val="none" w:sz="0" w:space="0" w:color="auto"/>
            <w:left w:val="none" w:sz="0" w:space="0" w:color="auto"/>
            <w:bottom w:val="none" w:sz="0" w:space="0" w:color="auto"/>
            <w:right w:val="none" w:sz="0" w:space="0" w:color="auto"/>
          </w:divBdr>
          <w:divsChild>
            <w:div w:id="1965306785">
              <w:marLeft w:val="0"/>
              <w:marRight w:val="0"/>
              <w:marTop w:val="0"/>
              <w:marBottom w:val="0"/>
              <w:divBdr>
                <w:top w:val="none" w:sz="0" w:space="0" w:color="auto"/>
                <w:left w:val="none" w:sz="0" w:space="0" w:color="auto"/>
                <w:bottom w:val="none" w:sz="0" w:space="0" w:color="auto"/>
                <w:right w:val="none" w:sz="0" w:space="0" w:color="auto"/>
              </w:divBdr>
            </w:div>
            <w:div w:id="1417284834">
              <w:marLeft w:val="0"/>
              <w:marRight w:val="0"/>
              <w:marTop w:val="0"/>
              <w:marBottom w:val="0"/>
              <w:divBdr>
                <w:top w:val="none" w:sz="0" w:space="0" w:color="auto"/>
                <w:left w:val="none" w:sz="0" w:space="0" w:color="auto"/>
                <w:bottom w:val="none" w:sz="0" w:space="0" w:color="auto"/>
                <w:right w:val="none" w:sz="0" w:space="0" w:color="auto"/>
              </w:divBdr>
              <w:divsChild>
                <w:div w:id="939487226">
                  <w:marLeft w:val="0"/>
                  <w:marRight w:val="0"/>
                  <w:marTop w:val="0"/>
                  <w:marBottom w:val="0"/>
                  <w:divBdr>
                    <w:top w:val="none" w:sz="0" w:space="0" w:color="auto"/>
                    <w:left w:val="none" w:sz="0" w:space="0" w:color="auto"/>
                    <w:bottom w:val="none" w:sz="0" w:space="0" w:color="auto"/>
                    <w:right w:val="none" w:sz="0" w:space="0" w:color="auto"/>
                  </w:divBdr>
                </w:div>
              </w:divsChild>
            </w:div>
            <w:div w:id="1271741138">
              <w:marLeft w:val="0"/>
              <w:marRight w:val="0"/>
              <w:marTop w:val="0"/>
              <w:marBottom w:val="0"/>
              <w:divBdr>
                <w:top w:val="none" w:sz="0" w:space="0" w:color="auto"/>
                <w:left w:val="none" w:sz="0" w:space="0" w:color="auto"/>
                <w:bottom w:val="none" w:sz="0" w:space="0" w:color="auto"/>
                <w:right w:val="none" w:sz="0" w:space="0" w:color="auto"/>
              </w:divBdr>
            </w:div>
            <w:div w:id="1243759579">
              <w:marLeft w:val="0"/>
              <w:marRight w:val="0"/>
              <w:marTop w:val="0"/>
              <w:marBottom w:val="0"/>
              <w:divBdr>
                <w:top w:val="none" w:sz="0" w:space="0" w:color="auto"/>
                <w:left w:val="none" w:sz="0" w:space="0" w:color="auto"/>
                <w:bottom w:val="none" w:sz="0" w:space="0" w:color="auto"/>
                <w:right w:val="none" w:sz="0" w:space="0" w:color="auto"/>
              </w:divBdr>
              <w:divsChild>
                <w:div w:id="760099642">
                  <w:marLeft w:val="0"/>
                  <w:marRight w:val="0"/>
                  <w:marTop w:val="0"/>
                  <w:marBottom w:val="0"/>
                  <w:divBdr>
                    <w:top w:val="none" w:sz="0" w:space="0" w:color="auto"/>
                    <w:left w:val="none" w:sz="0" w:space="0" w:color="auto"/>
                    <w:bottom w:val="none" w:sz="0" w:space="0" w:color="auto"/>
                    <w:right w:val="none" w:sz="0" w:space="0" w:color="auto"/>
                  </w:divBdr>
                </w:div>
              </w:divsChild>
            </w:div>
            <w:div w:id="2113044102">
              <w:marLeft w:val="0"/>
              <w:marRight w:val="0"/>
              <w:marTop w:val="0"/>
              <w:marBottom w:val="0"/>
              <w:divBdr>
                <w:top w:val="none" w:sz="0" w:space="0" w:color="auto"/>
                <w:left w:val="none" w:sz="0" w:space="0" w:color="auto"/>
                <w:bottom w:val="none" w:sz="0" w:space="0" w:color="auto"/>
                <w:right w:val="none" w:sz="0" w:space="0" w:color="auto"/>
              </w:divBdr>
              <w:divsChild>
                <w:div w:id="1078331273">
                  <w:marLeft w:val="0"/>
                  <w:marRight w:val="0"/>
                  <w:marTop w:val="0"/>
                  <w:marBottom w:val="0"/>
                  <w:divBdr>
                    <w:top w:val="none" w:sz="0" w:space="0" w:color="auto"/>
                    <w:left w:val="none" w:sz="0" w:space="0" w:color="auto"/>
                    <w:bottom w:val="none" w:sz="0" w:space="0" w:color="auto"/>
                    <w:right w:val="none" w:sz="0" w:space="0" w:color="auto"/>
                  </w:divBdr>
                </w:div>
                <w:div w:id="202984157">
                  <w:marLeft w:val="0"/>
                  <w:marRight w:val="0"/>
                  <w:marTop w:val="0"/>
                  <w:marBottom w:val="0"/>
                  <w:divBdr>
                    <w:top w:val="none" w:sz="0" w:space="0" w:color="auto"/>
                    <w:left w:val="none" w:sz="0" w:space="0" w:color="auto"/>
                    <w:bottom w:val="none" w:sz="0" w:space="0" w:color="auto"/>
                    <w:right w:val="none" w:sz="0" w:space="0" w:color="auto"/>
                  </w:divBdr>
                </w:div>
                <w:div w:id="827138725">
                  <w:marLeft w:val="0"/>
                  <w:marRight w:val="0"/>
                  <w:marTop w:val="0"/>
                  <w:marBottom w:val="0"/>
                  <w:divBdr>
                    <w:top w:val="none" w:sz="0" w:space="0" w:color="auto"/>
                    <w:left w:val="none" w:sz="0" w:space="0" w:color="auto"/>
                    <w:bottom w:val="none" w:sz="0" w:space="0" w:color="auto"/>
                    <w:right w:val="none" w:sz="0" w:space="0" w:color="auto"/>
                  </w:divBdr>
                </w:div>
                <w:div w:id="1913194694">
                  <w:marLeft w:val="0"/>
                  <w:marRight w:val="0"/>
                  <w:marTop w:val="0"/>
                  <w:marBottom w:val="0"/>
                  <w:divBdr>
                    <w:top w:val="none" w:sz="0" w:space="0" w:color="auto"/>
                    <w:left w:val="none" w:sz="0" w:space="0" w:color="auto"/>
                    <w:bottom w:val="none" w:sz="0" w:space="0" w:color="auto"/>
                    <w:right w:val="none" w:sz="0" w:space="0" w:color="auto"/>
                  </w:divBdr>
                  <w:divsChild>
                    <w:div w:id="3242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43613">
      <w:bodyDiv w:val="1"/>
      <w:marLeft w:val="0"/>
      <w:marRight w:val="0"/>
      <w:marTop w:val="0"/>
      <w:marBottom w:val="0"/>
      <w:divBdr>
        <w:top w:val="none" w:sz="0" w:space="0" w:color="auto"/>
        <w:left w:val="none" w:sz="0" w:space="0" w:color="auto"/>
        <w:bottom w:val="none" w:sz="0" w:space="0" w:color="auto"/>
        <w:right w:val="none" w:sz="0" w:space="0" w:color="auto"/>
      </w:divBdr>
    </w:div>
    <w:div w:id="1002515197">
      <w:bodyDiv w:val="1"/>
      <w:marLeft w:val="0"/>
      <w:marRight w:val="0"/>
      <w:marTop w:val="0"/>
      <w:marBottom w:val="0"/>
      <w:divBdr>
        <w:top w:val="none" w:sz="0" w:space="0" w:color="auto"/>
        <w:left w:val="none" w:sz="0" w:space="0" w:color="auto"/>
        <w:bottom w:val="none" w:sz="0" w:space="0" w:color="auto"/>
        <w:right w:val="none" w:sz="0" w:space="0" w:color="auto"/>
      </w:divBdr>
      <w:divsChild>
        <w:div w:id="1560282134">
          <w:marLeft w:val="0"/>
          <w:marRight w:val="0"/>
          <w:marTop w:val="0"/>
          <w:marBottom w:val="0"/>
          <w:divBdr>
            <w:top w:val="none" w:sz="0" w:space="0" w:color="auto"/>
            <w:left w:val="none" w:sz="0" w:space="0" w:color="auto"/>
            <w:bottom w:val="none" w:sz="0" w:space="0" w:color="auto"/>
            <w:right w:val="none" w:sz="0" w:space="0" w:color="auto"/>
          </w:divBdr>
        </w:div>
        <w:div w:id="1342783877">
          <w:marLeft w:val="0"/>
          <w:marRight w:val="0"/>
          <w:marTop w:val="0"/>
          <w:marBottom w:val="0"/>
          <w:divBdr>
            <w:top w:val="none" w:sz="0" w:space="0" w:color="auto"/>
            <w:left w:val="none" w:sz="0" w:space="0" w:color="auto"/>
            <w:bottom w:val="none" w:sz="0" w:space="0" w:color="auto"/>
            <w:right w:val="none" w:sz="0" w:space="0" w:color="auto"/>
          </w:divBdr>
        </w:div>
        <w:div w:id="781538098">
          <w:marLeft w:val="0"/>
          <w:marRight w:val="0"/>
          <w:marTop w:val="0"/>
          <w:marBottom w:val="0"/>
          <w:divBdr>
            <w:top w:val="none" w:sz="0" w:space="0" w:color="auto"/>
            <w:left w:val="none" w:sz="0" w:space="0" w:color="auto"/>
            <w:bottom w:val="none" w:sz="0" w:space="0" w:color="auto"/>
            <w:right w:val="none" w:sz="0" w:space="0" w:color="auto"/>
          </w:divBdr>
        </w:div>
        <w:div w:id="1093015729">
          <w:marLeft w:val="0"/>
          <w:marRight w:val="0"/>
          <w:marTop w:val="0"/>
          <w:marBottom w:val="0"/>
          <w:divBdr>
            <w:top w:val="none" w:sz="0" w:space="0" w:color="auto"/>
            <w:left w:val="none" w:sz="0" w:space="0" w:color="auto"/>
            <w:bottom w:val="none" w:sz="0" w:space="0" w:color="auto"/>
            <w:right w:val="none" w:sz="0" w:space="0" w:color="auto"/>
          </w:divBdr>
        </w:div>
        <w:div w:id="1494376111">
          <w:marLeft w:val="0"/>
          <w:marRight w:val="0"/>
          <w:marTop w:val="0"/>
          <w:marBottom w:val="0"/>
          <w:divBdr>
            <w:top w:val="none" w:sz="0" w:space="0" w:color="auto"/>
            <w:left w:val="none" w:sz="0" w:space="0" w:color="auto"/>
            <w:bottom w:val="none" w:sz="0" w:space="0" w:color="auto"/>
            <w:right w:val="none" w:sz="0" w:space="0" w:color="auto"/>
          </w:divBdr>
        </w:div>
        <w:div w:id="2012755371">
          <w:marLeft w:val="0"/>
          <w:marRight w:val="0"/>
          <w:marTop w:val="0"/>
          <w:marBottom w:val="0"/>
          <w:divBdr>
            <w:top w:val="none" w:sz="0" w:space="0" w:color="auto"/>
            <w:left w:val="none" w:sz="0" w:space="0" w:color="auto"/>
            <w:bottom w:val="none" w:sz="0" w:space="0" w:color="auto"/>
            <w:right w:val="none" w:sz="0" w:space="0" w:color="auto"/>
          </w:divBdr>
        </w:div>
        <w:div w:id="181359904">
          <w:marLeft w:val="0"/>
          <w:marRight w:val="0"/>
          <w:marTop w:val="0"/>
          <w:marBottom w:val="0"/>
          <w:divBdr>
            <w:top w:val="none" w:sz="0" w:space="0" w:color="auto"/>
            <w:left w:val="none" w:sz="0" w:space="0" w:color="auto"/>
            <w:bottom w:val="none" w:sz="0" w:space="0" w:color="auto"/>
            <w:right w:val="none" w:sz="0" w:space="0" w:color="auto"/>
          </w:divBdr>
        </w:div>
        <w:div w:id="1497962409">
          <w:marLeft w:val="0"/>
          <w:marRight w:val="0"/>
          <w:marTop w:val="0"/>
          <w:marBottom w:val="0"/>
          <w:divBdr>
            <w:top w:val="none" w:sz="0" w:space="0" w:color="auto"/>
            <w:left w:val="none" w:sz="0" w:space="0" w:color="auto"/>
            <w:bottom w:val="none" w:sz="0" w:space="0" w:color="auto"/>
            <w:right w:val="none" w:sz="0" w:space="0" w:color="auto"/>
          </w:divBdr>
        </w:div>
        <w:div w:id="1294869314">
          <w:marLeft w:val="0"/>
          <w:marRight w:val="0"/>
          <w:marTop w:val="0"/>
          <w:marBottom w:val="0"/>
          <w:divBdr>
            <w:top w:val="none" w:sz="0" w:space="0" w:color="auto"/>
            <w:left w:val="none" w:sz="0" w:space="0" w:color="auto"/>
            <w:bottom w:val="none" w:sz="0" w:space="0" w:color="auto"/>
            <w:right w:val="none" w:sz="0" w:space="0" w:color="auto"/>
          </w:divBdr>
        </w:div>
      </w:divsChild>
    </w:div>
    <w:div w:id="1120340385">
      <w:bodyDiv w:val="1"/>
      <w:marLeft w:val="0"/>
      <w:marRight w:val="0"/>
      <w:marTop w:val="0"/>
      <w:marBottom w:val="0"/>
      <w:divBdr>
        <w:top w:val="none" w:sz="0" w:space="0" w:color="auto"/>
        <w:left w:val="none" w:sz="0" w:space="0" w:color="auto"/>
        <w:bottom w:val="none" w:sz="0" w:space="0" w:color="auto"/>
        <w:right w:val="none" w:sz="0" w:space="0" w:color="auto"/>
      </w:divBdr>
    </w:div>
    <w:div w:id="1124227358">
      <w:bodyDiv w:val="1"/>
      <w:marLeft w:val="0"/>
      <w:marRight w:val="0"/>
      <w:marTop w:val="0"/>
      <w:marBottom w:val="0"/>
      <w:divBdr>
        <w:top w:val="none" w:sz="0" w:space="0" w:color="auto"/>
        <w:left w:val="none" w:sz="0" w:space="0" w:color="auto"/>
        <w:bottom w:val="none" w:sz="0" w:space="0" w:color="auto"/>
        <w:right w:val="none" w:sz="0" w:space="0" w:color="auto"/>
      </w:divBdr>
    </w:div>
    <w:div w:id="1131826691">
      <w:bodyDiv w:val="1"/>
      <w:marLeft w:val="0"/>
      <w:marRight w:val="0"/>
      <w:marTop w:val="0"/>
      <w:marBottom w:val="0"/>
      <w:divBdr>
        <w:top w:val="none" w:sz="0" w:space="0" w:color="auto"/>
        <w:left w:val="none" w:sz="0" w:space="0" w:color="auto"/>
        <w:bottom w:val="none" w:sz="0" w:space="0" w:color="auto"/>
        <w:right w:val="none" w:sz="0" w:space="0" w:color="auto"/>
      </w:divBdr>
      <w:divsChild>
        <w:div w:id="604189644">
          <w:marLeft w:val="0"/>
          <w:marRight w:val="0"/>
          <w:marTop w:val="0"/>
          <w:marBottom w:val="0"/>
          <w:divBdr>
            <w:top w:val="none" w:sz="0" w:space="0" w:color="auto"/>
            <w:left w:val="none" w:sz="0" w:space="0" w:color="auto"/>
            <w:bottom w:val="none" w:sz="0" w:space="0" w:color="auto"/>
            <w:right w:val="none" w:sz="0" w:space="0" w:color="auto"/>
          </w:divBdr>
          <w:divsChild>
            <w:div w:id="683633042">
              <w:marLeft w:val="0"/>
              <w:marRight w:val="0"/>
              <w:marTop w:val="0"/>
              <w:marBottom w:val="0"/>
              <w:divBdr>
                <w:top w:val="none" w:sz="0" w:space="0" w:color="auto"/>
                <w:left w:val="none" w:sz="0" w:space="0" w:color="auto"/>
                <w:bottom w:val="none" w:sz="0" w:space="0" w:color="auto"/>
                <w:right w:val="none" w:sz="0" w:space="0" w:color="auto"/>
              </w:divBdr>
              <w:divsChild>
                <w:div w:id="771972927">
                  <w:marLeft w:val="0"/>
                  <w:marRight w:val="0"/>
                  <w:marTop w:val="0"/>
                  <w:marBottom w:val="0"/>
                  <w:divBdr>
                    <w:top w:val="none" w:sz="0" w:space="0" w:color="auto"/>
                    <w:left w:val="none" w:sz="0" w:space="0" w:color="auto"/>
                    <w:bottom w:val="none" w:sz="0" w:space="0" w:color="auto"/>
                    <w:right w:val="none" w:sz="0" w:space="0" w:color="auto"/>
                  </w:divBdr>
                  <w:divsChild>
                    <w:div w:id="111172969">
                      <w:marLeft w:val="150"/>
                      <w:marRight w:val="0"/>
                      <w:marTop w:val="0"/>
                      <w:marBottom w:val="0"/>
                      <w:divBdr>
                        <w:top w:val="none" w:sz="0" w:space="0" w:color="auto"/>
                        <w:left w:val="none" w:sz="0" w:space="0" w:color="auto"/>
                        <w:bottom w:val="none" w:sz="0" w:space="0" w:color="auto"/>
                        <w:right w:val="none" w:sz="0" w:space="0" w:color="auto"/>
                      </w:divBdr>
                      <w:divsChild>
                        <w:div w:id="2073263139">
                          <w:marLeft w:val="0"/>
                          <w:marRight w:val="0"/>
                          <w:marTop w:val="0"/>
                          <w:marBottom w:val="150"/>
                          <w:divBdr>
                            <w:top w:val="none" w:sz="0" w:space="0" w:color="auto"/>
                            <w:left w:val="none" w:sz="0" w:space="0" w:color="auto"/>
                            <w:bottom w:val="none" w:sz="0" w:space="0" w:color="auto"/>
                            <w:right w:val="none" w:sz="0" w:space="0" w:color="auto"/>
                          </w:divBdr>
                          <w:divsChild>
                            <w:div w:id="1698919986">
                              <w:marLeft w:val="0"/>
                              <w:marRight w:val="0"/>
                              <w:marTop w:val="0"/>
                              <w:marBottom w:val="0"/>
                              <w:divBdr>
                                <w:top w:val="none" w:sz="0" w:space="0" w:color="auto"/>
                                <w:left w:val="none" w:sz="0" w:space="0" w:color="auto"/>
                                <w:bottom w:val="none" w:sz="0" w:space="0" w:color="auto"/>
                                <w:right w:val="none" w:sz="0" w:space="0" w:color="auto"/>
                              </w:divBdr>
                              <w:divsChild>
                                <w:div w:id="752899224">
                                  <w:marLeft w:val="0"/>
                                  <w:marRight w:val="0"/>
                                  <w:marTop w:val="0"/>
                                  <w:marBottom w:val="0"/>
                                  <w:divBdr>
                                    <w:top w:val="none" w:sz="0" w:space="0" w:color="auto"/>
                                    <w:left w:val="none" w:sz="0" w:space="0" w:color="auto"/>
                                    <w:bottom w:val="none" w:sz="0" w:space="0" w:color="auto"/>
                                    <w:right w:val="none" w:sz="0" w:space="0" w:color="auto"/>
                                  </w:divBdr>
                                  <w:divsChild>
                                    <w:div w:id="9985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389452">
      <w:bodyDiv w:val="1"/>
      <w:marLeft w:val="0"/>
      <w:marRight w:val="0"/>
      <w:marTop w:val="0"/>
      <w:marBottom w:val="0"/>
      <w:divBdr>
        <w:top w:val="none" w:sz="0" w:space="0" w:color="auto"/>
        <w:left w:val="none" w:sz="0" w:space="0" w:color="auto"/>
        <w:bottom w:val="none" w:sz="0" w:space="0" w:color="auto"/>
        <w:right w:val="none" w:sz="0" w:space="0" w:color="auto"/>
      </w:divBdr>
    </w:div>
    <w:div w:id="1300111607">
      <w:bodyDiv w:val="1"/>
      <w:marLeft w:val="0"/>
      <w:marRight w:val="0"/>
      <w:marTop w:val="0"/>
      <w:marBottom w:val="0"/>
      <w:divBdr>
        <w:top w:val="none" w:sz="0" w:space="0" w:color="auto"/>
        <w:left w:val="none" w:sz="0" w:space="0" w:color="auto"/>
        <w:bottom w:val="none" w:sz="0" w:space="0" w:color="auto"/>
        <w:right w:val="none" w:sz="0" w:space="0" w:color="auto"/>
      </w:divBdr>
    </w:div>
    <w:div w:id="1304962857">
      <w:bodyDiv w:val="1"/>
      <w:marLeft w:val="0"/>
      <w:marRight w:val="0"/>
      <w:marTop w:val="0"/>
      <w:marBottom w:val="0"/>
      <w:divBdr>
        <w:top w:val="none" w:sz="0" w:space="0" w:color="auto"/>
        <w:left w:val="none" w:sz="0" w:space="0" w:color="auto"/>
        <w:bottom w:val="none" w:sz="0" w:space="0" w:color="auto"/>
        <w:right w:val="none" w:sz="0" w:space="0" w:color="auto"/>
      </w:divBdr>
    </w:div>
    <w:div w:id="1334725945">
      <w:bodyDiv w:val="1"/>
      <w:marLeft w:val="0"/>
      <w:marRight w:val="0"/>
      <w:marTop w:val="0"/>
      <w:marBottom w:val="0"/>
      <w:divBdr>
        <w:top w:val="none" w:sz="0" w:space="0" w:color="auto"/>
        <w:left w:val="none" w:sz="0" w:space="0" w:color="auto"/>
        <w:bottom w:val="none" w:sz="0" w:space="0" w:color="auto"/>
        <w:right w:val="none" w:sz="0" w:space="0" w:color="auto"/>
      </w:divBdr>
    </w:div>
    <w:div w:id="1350180588">
      <w:bodyDiv w:val="1"/>
      <w:marLeft w:val="0"/>
      <w:marRight w:val="0"/>
      <w:marTop w:val="0"/>
      <w:marBottom w:val="0"/>
      <w:divBdr>
        <w:top w:val="none" w:sz="0" w:space="0" w:color="auto"/>
        <w:left w:val="none" w:sz="0" w:space="0" w:color="auto"/>
        <w:bottom w:val="none" w:sz="0" w:space="0" w:color="auto"/>
        <w:right w:val="none" w:sz="0" w:space="0" w:color="auto"/>
      </w:divBdr>
    </w:div>
    <w:div w:id="1351184047">
      <w:bodyDiv w:val="1"/>
      <w:marLeft w:val="0"/>
      <w:marRight w:val="0"/>
      <w:marTop w:val="0"/>
      <w:marBottom w:val="0"/>
      <w:divBdr>
        <w:top w:val="none" w:sz="0" w:space="0" w:color="auto"/>
        <w:left w:val="none" w:sz="0" w:space="0" w:color="auto"/>
        <w:bottom w:val="none" w:sz="0" w:space="0" w:color="auto"/>
        <w:right w:val="none" w:sz="0" w:space="0" w:color="auto"/>
      </w:divBdr>
    </w:div>
    <w:div w:id="1360546949">
      <w:bodyDiv w:val="1"/>
      <w:marLeft w:val="0"/>
      <w:marRight w:val="0"/>
      <w:marTop w:val="0"/>
      <w:marBottom w:val="0"/>
      <w:divBdr>
        <w:top w:val="none" w:sz="0" w:space="0" w:color="auto"/>
        <w:left w:val="none" w:sz="0" w:space="0" w:color="auto"/>
        <w:bottom w:val="none" w:sz="0" w:space="0" w:color="auto"/>
        <w:right w:val="none" w:sz="0" w:space="0" w:color="auto"/>
      </w:divBdr>
    </w:div>
    <w:div w:id="1407416909">
      <w:bodyDiv w:val="1"/>
      <w:marLeft w:val="0"/>
      <w:marRight w:val="0"/>
      <w:marTop w:val="0"/>
      <w:marBottom w:val="0"/>
      <w:divBdr>
        <w:top w:val="none" w:sz="0" w:space="0" w:color="auto"/>
        <w:left w:val="none" w:sz="0" w:space="0" w:color="auto"/>
        <w:bottom w:val="none" w:sz="0" w:space="0" w:color="auto"/>
        <w:right w:val="none" w:sz="0" w:space="0" w:color="auto"/>
      </w:divBdr>
    </w:div>
    <w:div w:id="1413355174">
      <w:bodyDiv w:val="1"/>
      <w:marLeft w:val="0"/>
      <w:marRight w:val="0"/>
      <w:marTop w:val="0"/>
      <w:marBottom w:val="0"/>
      <w:divBdr>
        <w:top w:val="none" w:sz="0" w:space="0" w:color="auto"/>
        <w:left w:val="none" w:sz="0" w:space="0" w:color="auto"/>
        <w:bottom w:val="none" w:sz="0" w:space="0" w:color="auto"/>
        <w:right w:val="none" w:sz="0" w:space="0" w:color="auto"/>
      </w:divBdr>
    </w:div>
    <w:div w:id="1464884639">
      <w:bodyDiv w:val="1"/>
      <w:marLeft w:val="0"/>
      <w:marRight w:val="0"/>
      <w:marTop w:val="0"/>
      <w:marBottom w:val="0"/>
      <w:divBdr>
        <w:top w:val="none" w:sz="0" w:space="0" w:color="auto"/>
        <w:left w:val="none" w:sz="0" w:space="0" w:color="auto"/>
        <w:bottom w:val="none" w:sz="0" w:space="0" w:color="auto"/>
        <w:right w:val="none" w:sz="0" w:space="0" w:color="auto"/>
      </w:divBdr>
      <w:divsChild>
        <w:div w:id="146484453">
          <w:marLeft w:val="0"/>
          <w:marRight w:val="0"/>
          <w:marTop w:val="0"/>
          <w:marBottom w:val="0"/>
          <w:divBdr>
            <w:top w:val="none" w:sz="0" w:space="0" w:color="auto"/>
            <w:left w:val="none" w:sz="0" w:space="0" w:color="auto"/>
            <w:bottom w:val="none" w:sz="0" w:space="0" w:color="auto"/>
            <w:right w:val="none" w:sz="0" w:space="0" w:color="auto"/>
          </w:divBdr>
        </w:div>
        <w:div w:id="1500147098">
          <w:marLeft w:val="0"/>
          <w:marRight w:val="0"/>
          <w:marTop w:val="0"/>
          <w:marBottom w:val="0"/>
          <w:divBdr>
            <w:top w:val="none" w:sz="0" w:space="0" w:color="auto"/>
            <w:left w:val="none" w:sz="0" w:space="0" w:color="auto"/>
            <w:bottom w:val="none" w:sz="0" w:space="0" w:color="auto"/>
            <w:right w:val="none" w:sz="0" w:space="0" w:color="auto"/>
          </w:divBdr>
        </w:div>
      </w:divsChild>
    </w:div>
    <w:div w:id="1483228623">
      <w:bodyDiv w:val="1"/>
      <w:marLeft w:val="0"/>
      <w:marRight w:val="0"/>
      <w:marTop w:val="0"/>
      <w:marBottom w:val="0"/>
      <w:divBdr>
        <w:top w:val="none" w:sz="0" w:space="0" w:color="auto"/>
        <w:left w:val="none" w:sz="0" w:space="0" w:color="auto"/>
        <w:bottom w:val="none" w:sz="0" w:space="0" w:color="auto"/>
        <w:right w:val="none" w:sz="0" w:space="0" w:color="auto"/>
      </w:divBdr>
    </w:div>
    <w:div w:id="1540430633">
      <w:bodyDiv w:val="1"/>
      <w:marLeft w:val="0"/>
      <w:marRight w:val="0"/>
      <w:marTop w:val="0"/>
      <w:marBottom w:val="0"/>
      <w:divBdr>
        <w:top w:val="none" w:sz="0" w:space="0" w:color="auto"/>
        <w:left w:val="none" w:sz="0" w:space="0" w:color="auto"/>
        <w:bottom w:val="none" w:sz="0" w:space="0" w:color="auto"/>
        <w:right w:val="none" w:sz="0" w:space="0" w:color="auto"/>
      </w:divBdr>
      <w:divsChild>
        <w:div w:id="59835593">
          <w:marLeft w:val="0"/>
          <w:marRight w:val="0"/>
          <w:marTop w:val="0"/>
          <w:marBottom w:val="0"/>
          <w:divBdr>
            <w:top w:val="none" w:sz="0" w:space="0" w:color="auto"/>
            <w:left w:val="none" w:sz="0" w:space="0" w:color="auto"/>
            <w:bottom w:val="none" w:sz="0" w:space="0" w:color="auto"/>
            <w:right w:val="none" w:sz="0" w:space="0" w:color="auto"/>
          </w:divBdr>
          <w:divsChild>
            <w:div w:id="2062822549">
              <w:marLeft w:val="0"/>
              <w:marRight w:val="0"/>
              <w:marTop w:val="0"/>
              <w:marBottom w:val="0"/>
              <w:divBdr>
                <w:top w:val="none" w:sz="0" w:space="0" w:color="auto"/>
                <w:left w:val="none" w:sz="0" w:space="0" w:color="auto"/>
                <w:bottom w:val="none" w:sz="0" w:space="0" w:color="auto"/>
                <w:right w:val="none" w:sz="0" w:space="0" w:color="auto"/>
              </w:divBdr>
            </w:div>
          </w:divsChild>
        </w:div>
        <w:div w:id="725643600">
          <w:marLeft w:val="0"/>
          <w:marRight w:val="0"/>
          <w:marTop w:val="0"/>
          <w:marBottom w:val="0"/>
          <w:divBdr>
            <w:top w:val="none" w:sz="0" w:space="0" w:color="auto"/>
            <w:left w:val="none" w:sz="0" w:space="0" w:color="auto"/>
            <w:bottom w:val="none" w:sz="0" w:space="0" w:color="auto"/>
            <w:right w:val="none" w:sz="0" w:space="0" w:color="auto"/>
          </w:divBdr>
        </w:div>
        <w:div w:id="922682340">
          <w:marLeft w:val="0"/>
          <w:marRight w:val="0"/>
          <w:marTop w:val="0"/>
          <w:marBottom w:val="0"/>
          <w:divBdr>
            <w:top w:val="none" w:sz="0" w:space="0" w:color="auto"/>
            <w:left w:val="none" w:sz="0" w:space="0" w:color="auto"/>
            <w:bottom w:val="none" w:sz="0" w:space="0" w:color="auto"/>
            <w:right w:val="none" w:sz="0" w:space="0" w:color="auto"/>
          </w:divBdr>
        </w:div>
      </w:divsChild>
    </w:div>
    <w:div w:id="1625236678">
      <w:bodyDiv w:val="1"/>
      <w:marLeft w:val="0"/>
      <w:marRight w:val="0"/>
      <w:marTop w:val="0"/>
      <w:marBottom w:val="0"/>
      <w:divBdr>
        <w:top w:val="none" w:sz="0" w:space="0" w:color="auto"/>
        <w:left w:val="none" w:sz="0" w:space="0" w:color="auto"/>
        <w:bottom w:val="none" w:sz="0" w:space="0" w:color="auto"/>
        <w:right w:val="none" w:sz="0" w:space="0" w:color="auto"/>
      </w:divBdr>
    </w:div>
    <w:div w:id="1679310235">
      <w:bodyDiv w:val="1"/>
      <w:marLeft w:val="0"/>
      <w:marRight w:val="0"/>
      <w:marTop w:val="0"/>
      <w:marBottom w:val="0"/>
      <w:divBdr>
        <w:top w:val="none" w:sz="0" w:space="0" w:color="auto"/>
        <w:left w:val="none" w:sz="0" w:space="0" w:color="auto"/>
        <w:bottom w:val="none" w:sz="0" w:space="0" w:color="auto"/>
        <w:right w:val="none" w:sz="0" w:space="0" w:color="auto"/>
      </w:divBdr>
      <w:divsChild>
        <w:div w:id="1729107227">
          <w:marLeft w:val="0"/>
          <w:marRight w:val="0"/>
          <w:marTop w:val="0"/>
          <w:marBottom w:val="0"/>
          <w:divBdr>
            <w:top w:val="none" w:sz="0" w:space="0" w:color="auto"/>
            <w:left w:val="none" w:sz="0" w:space="0" w:color="auto"/>
            <w:bottom w:val="none" w:sz="0" w:space="0" w:color="auto"/>
            <w:right w:val="none" w:sz="0" w:space="0" w:color="auto"/>
          </w:divBdr>
        </w:div>
        <w:div w:id="1174687264">
          <w:marLeft w:val="0"/>
          <w:marRight w:val="0"/>
          <w:marTop w:val="0"/>
          <w:marBottom w:val="0"/>
          <w:divBdr>
            <w:top w:val="none" w:sz="0" w:space="0" w:color="auto"/>
            <w:left w:val="none" w:sz="0" w:space="0" w:color="auto"/>
            <w:bottom w:val="none" w:sz="0" w:space="0" w:color="auto"/>
            <w:right w:val="none" w:sz="0" w:space="0" w:color="auto"/>
          </w:divBdr>
        </w:div>
        <w:div w:id="1304385064">
          <w:marLeft w:val="0"/>
          <w:marRight w:val="0"/>
          <w:marTop w:val="0"/>
          <w:marBottom w:val="0"/>
          <w:divBdr>
            <w:top w:val="none" w:sz="0" w:space="0" w:color="auto"/>
            <w:left w:val="none" w:sz="0" w:space="0" w:color="auto"/>
            <w:bottom w:val="none" w:sz="0" w:space="0" w:color="auto"/>
            <w:right w:val="none" w:sz="0" w:space="0" w:color="auto"/>
          </w:divBdr>
        </w:div>
      </w:divsChild>
    </w:div>
    <w:div w:id="1721439477">
      <w:marLeft w:val="0"/>
      <w:marRight w:val="0"/>
      <w:marTop w:val="0"/>
      <w:marBottom w:val="0"/>
      <w:divBdr>
        <w:top w:val="none" w:sz="0" w:space="0" w:color="auto"/>
        <w:left w:val="none" w:sz="0" w:space="0" w:color="auto"/>
        <w:bottom w:val="none" w:sz="0" w:space="0" w:color="auto"/>
        <w:right w:val="none" w:sz="0" w:space="0" w:color="auto"/>
      </w:divBdr>
      <w:divsChild>
        <w:div w:id="1721439503">
          <w:marLeft w:val="0"/>
          <w:marRight w:val="0"/>
          <w:marTop w:val="0"/>
          <w:marBottom w:val="0"/>
          <w:divBdr>
            <w:top w:val="none" w:sz="0" w:space="0" w:color="auto"/>
            <w:left w:val="none" w:sz="0" w:space="0" w:color="auto"/>
            <w:bottom w:val="none" w:sz="0" w:space="0" w:color="auto"/>
            <w:right w:val="none" w:sz="0" w:space="0" w:color="auto"/>
          </w:divBdr>
        </w:div>
      </w:divsChild>
    </w:div>
    <w:div w:id="1721439478">
      <w:marLeft w:val="0"/>
      <w:marRight w:val="0"/>
      <w:marTop w:val="0"/>
      <w:marBottom w:val="0"/>
      <w:divBdr>
        <w:top w:val="none" w:sz="0" w:space="0" w:color="auto"/>
        <w:left w:val="none" w:sz="0" w:space="0" w:color="auto"/>
        <w:bottom w:val="none" w:sz="0" w:space="0" w:color="auto"/>
        <w:right w:val="none" w:sz="0" w:space="0" w:color="auto"/>
      </w:divBdr>
    </w:div>
    <w:div w:id="1721439479">
      <w:marLeft w:val="0"/>
      <w:marRight w:val="0"/>
      <w:marTop w:val="0"/>
      <w:marBottom w:val="0"/>
      <w:divBdr>
        <w:top w:val="none" w:sz="0" w:space="0" w:color="auto"/>
        <w:left w:val="none" w:sz="0" w:space="0" w:color="auto"/>
        <w:bottom w:val="none" w:sz="0" w:space="0" w:color="auto"/>
        <w:right w:val="none" w:sz="0" w:space="0" w:color="auto"/>
      </w:divBdr>
    </w:div>
    <w:div w:id="1721439481">
      <w:marLeft w:val="0"/>
      <w:marRight w:val="0"/>
      <w:marTop w:val="0"/>
      <w:marBottom w:val="0"/>
      <w:divBdr>
        <w:top w:val="none" w:sz="0" w:space="0" w:color="auto"/>
        <w:left w:val="none" w:sz="0" w:space="0" w:color="auto"/>
        <w:bottom w:val="none" w:sz="0" w:space="0" w:color="auto"/>
        <w:right w:val="none" w:sz="0" w:space="0" w:color="auto"/>
      </w:divBdr>
    </w:div>
    <w:div w:id="1721439483">
      <w:marLeft w:val="0"/>
      <w:marRight w:val="0"/>
      <w:marTop w:val="0"/>
      <w:marBottom w:val="0"/>
      <w:divBdr>
        <w:top w:val="none" w:sz="0" w:space="0" w:color="auto"/>
        <w:left w:val="none" w:sz="0" w:space="0" w:color="auto"/>
        <w:bottom w:val="none" w:sz="0" w:space="0" w:color="auto"/>
        <w:right w:val="none" w:sz="0" w:space="0" w:color="auto"/>
      </w:divBdr>
      <w:divsChild>
        <w:div w:id="1721439493">
          <w:marLeft w:val="0"/>
          <w:marRight w:val="0"/>
          <w:marTop w:val="0"/>
          <w:marBottom w:val="0"/>
          <w:divBdr>
            <w:top w:val="none" w:sz="0" w:space="0" w:color="auto"/>
            <w:left w:val="none" w:sz="0" w:space="0" w:color="auto"/>
            <w:bottom w:val="none" w:sz="0" w:space="0" w:color="auto"/>
            <w:right w:val="none" w:sz="0" w:space="0" w:color="auto"/>
          </w:divBdr>
          <w:divsChild>
            <w:div w:id="1721439484">
              <w:marLeft w:val="0"/>
              <w:marRight w:val="0"/>
              <w:marTop w:val="0"/>
              <w:marBottom w:val="0"/>
              <w:divBdr>
                <w:top w:val="none" w:sz="0" w:space="0" w:color="auto"/>
                <w:left w:val="none" w:sz="0" w:space="0" w:color="auto"/>
                <w:bottom w:val="none" w:sz="0" w:space="0" w:color="auto"/>
                <w:right w:val="none" w:sz="0" w:space="0" w:color="auto"/>
              </w:divBdr>
              <w:divsChild>
                <w:div w:id="1721439509">
                  <w:marLeft w:val="0"/>
                  <w:marRight w:val="0"/>
                  <w:marTop w:val="0"/>
                  <w:marBottom w:val="0"/>
                  <w:divBdr>
                    <w:top w:val="none" w:sz="0" w:space="0" w:color="auto"/>
                    <w:left w:val="none" w:sz="0" w:space="0" w:color="auto"/>
                    <w:bottom w:val="none" w:sz="0" w:space="0" w:color="auto"/>
                    <w:right w:val="none" w:sz="0" w:space="0" w:color="auto"/>
                  </w:divBdr>
                  <w:divsChild>
                    <w:div w:id="1721439476">
                      <w:marLeft w:val="0"/>
                      <w:marRight w:val="0"/>
                      <w:marTop w:val="0"/>
                      <w:marBottom w:val="0"/>
                      <w:divBdr>
                        <w:top w:val="none" w:sz="0" w:space="0" w:color="auto"/>
                        <w:left w:val="none" w:sz="0" w:space="0" w:color="auto"/>
                        <w:bottom w:val="none" w:sz="0" w:space="0" w:color="auto"/>
                        <w:right w:val="none" w:sz="0" w:space="0" w:color="auto"/>
                      </w:divBdr>
                      <w:divsChild>
                        <w:div w:id="1721439488">
                          <w:marLeft w:val="0"/>
                          <w:marRight w:val="0"/>
                          <w:marTop w:val="0"/>
                          <w:marBottom w:val="0"/>
                          <w:divBdr>
                            <w:top w:val="none" w:sz="0" w:space="0" w:color="auto"/>
                            <w:left w:val="none" w:sz="0" w:space="0" w:color="auto"/>
                            <w:bottom w:val="none" w:sz="0" w:space="0" w:color="auto"/>
                            <w:right w:val="none" w:sz="0" w:space="0" w:color="auto"/>
                          </w:divBdr>
                          <w:divsChild>
                            <w:div w:id="1721439501">
                              <w:marLeft w:val="0"/>
                              <w:marRight w:val="0"/>
                              <w:marTop w:val="0"/>
                              <w:marBottom w:val="0"/>
                              <w:divBdr>
                                <w:top w:val="none" w:sz="0" w:space="0" w:color="auto"/>
                                <w:left w:val="none" w:sz="0" w:space="0" w:color="auto"/>
                                <w:bottom w:val="none" w:sz="0" w:space="0" w:color="auto"/>
                                <w:right w:val="none" w:sz="0" w:space="0" w:color="auto"/>
                              </w:divBdr>
                              <w:divsChild>
                                <w:div w:id="1721439505">
                                  <w:marLeft w:val="0"/>
                                  <w:marRight w:val="0"/>
                                  <w:marTop w:val="0"/>
                                  <w:marBottom w:val="0"/>
                                  <w:divBdr>
                                    <w:top w:val="single" w:sz="4" w:space="0" w:color="F5F5F5"/>
                                    <w:left w:val="single" w:sz="4" w:space="0" w:color="F5F5F5"/>
                                    <w:bottom w:val="single" w:sz="4" w:space="0" w:color="F5F5F5"/>
                                    <w:right w:val="single" w:sz="4" w:space="0" w:color="F5F5F5"/>
                                  </w:divBdr>
                                  <w:divsChild>
                                    <w:div w:id="1721439500">
                                      <w:marLeft w:val="0"/>
                                      <w:marRight w:val="0"/>
                                      <w:marTop w:val="0"/>
                                      <w:marBottom w:val="0"/>
                                      <w:divBdr>
                                        <w:top w:val="none" w:sz="0" w:space="0" w:color="auto"/>
                                        <w:left w:val="none" w:sz="0" w:space="0" w:color="auto"/>
                                        <w:bottom w:val="none" w:sz="0" w:space="0" w:color="auto"/>
                                        <w:right w:val="none" w:sz="0" w:space="0" w:color="auto"/>
                                      </w:divBdr>
                                      <w:divsChild>
                                        <w:div w:id="1721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9486">
      <w:marLeft w:val="0"/>
      <w:marRight w:val="0"/>
      <w:marTop w:val="0"/>
      <w:marBottom w:val="0"/>
      <w:divBdr>
        <w:top w:val="none" w:sz="0" w:space="0" w:color="auto"/>
        <w:left w:val="none" w:sz="0" w:space="0" w:color="auto"/>
        <w:bottom w:val="none" w:sz="0" w:space="0" w:color="auto"/>
        <w:right w:val="none" w:sz="0" w:space="0" w:color="auto"/>
      </w:divBdr>
    </w:div>
    <w:div w:id="1721439487">
      <w:marLeft w:val="0"/>
      <w:marRight w:val="0"/>
      <w:marTop w:val="0"/>
      <w:marBottom w:val="0"/>
      <w:divBdr>
        <w:top w:val="none" w:sz="0" w:space="0" w:color="auto"/>
        <w:left w:val="none" w:sz="0" w:space="0" w:color="auto"/>
        <w:bottom w:val="none" w:sz="0" w:space="0" w:color="auto"/>
        <w:right w:val="none" w:sz="0" w:space="0" w:color="auto"/>
      </w:divBdr>
    </w:div>
    <w:div w:id="1721439489">
      <w:marLeft w:val="0"/>
      <w:marRight w:val="0"/>
      <w:marTop w:val="0"/>
      <w:marBottom w:val="0"/>
      <w:divBdr>
        <w:top w:val="none" w:sz="0" w:space="0" w:color="auto"/>
        <w:left w:val="none" w:sz="0" w:space="0" w:color="auto"/>
        <w:bottom w:val="none" w:sz="0" w:space="0" w:color="auto"/>
        <w:right w:val="none" w:sz="0" w:space="0" w:color="auto"/>
      </w:divBdr>
    </w:div>
    <w:div w:id="1721439492">
      <w:marLeft w:val="0"/>
      <w:marRight w:val="0"/>
      <w:marTop w:val="0"/>
      <w:marBottom w:val="0"/>
      <w:divBdr>
        <w:top w:val="none" w:sz="0" w:space="0" w:color="auto"/>
        <w:left w:val="none" w:sz="0" w:space="0" w:color="auto"/>
        <w:bottom w:val="none" w:sz="0" w:space="0" w:color="auto"/>
        <w:right w:val="none" w:sz="0" w:space="0" w:color="auto"/>
      </w:divBdr>
    </w:div>
    <w:div w:id="1721439494">
      <w:marLeft w:val="0"/>
      <w:marRight w:val="0"/>
      <w:marTop w:val="0"/>
      <w:marBottom w:val="0"/>
      <w:divBdr>
        <w:top w:val="none" w:sz="0" w:space="0" w:color="auto"/>
        <w:left w:val="none" w:sz="0" w:space="0" w:color="auto"/>
        <w:bottom w:val="none" w:sz="0" w:space="0" w:color="auto"/>
        <w:right w:val="none" w:sz="0" w:space="0" w:color="auto"/>
      </w:divBdr>
      <w:divsChild>
        <w:div w:id="1721439480">
          <w:marLeft w:val="1166"/>
          <w:marRight w:val="0"/>
          <w:marTop w:val="0"/>
          <w:marBottom w:val="0"/>
          <w:divBdr>
            <w:top w:val="none" w:sz="0" w:space="0" w:color="auto"/>
            <w:left w:val="none" w:sz="0" w:space="0" w:color="auto"/>
            <w:bottom w:val="none" w:sz="0" w:space="0" w:color="auto"/>
            <w:right w:val="none" w:sz="0" w:space="0" w:color="auto"/>
          </w:divBdr>
        </w:div>
        <w:div w:id="1721439485">
          <w:marLeft w:val="1800"/>
          <w:marRight w:val="0"/>
          <w:marTop w:val="0"/>
          <w:marBottom w:val="0"/>
          <w:divBdr>
            <w:top w:val="none" w:sz="0" w:space="0" w:color="auto"/>
            <w:left w:val="none" w:sz="0" w:space="0" w:color="auto"/>
            <w:bottom w:val="none" w:sz="0" w:space="0" w:color="auto"/>
            <w:right w:val="none" w:sz="0" w:space="0" w:color="auto"/>
          </w:divBdr>
        </w:div>
        <w:div w:id="1721439497">
          <w:marLeft w:val="1166"/>
          <w:marRight w:val="0"/>
          <w:marTop w:val="0"/>
          <w:marBottom w:val="0"/>
          <w:divBdr>
            <w:top w:val="none" w:sz="0" w:space="0" w:color="auto"/>
            <w:left w:val="none" w:sz="0" w:space="0" w:color="auto"/>
            <w:bottom w:val="none" w:sz="0" w:space="0" w:color="auto"/>
            <w:right w:val="none" w:sz="0" w:space="0" w:color="auto"/>
          </w:divBdr>
        </w:div>
        <w:div w:id="1721439498">
          <w:marLeft w:val="1800"/>
          <w:marRight w:val="0"/>
          <w:marTop w:val="0"/>
          <w:marBottom w:val="0"/>
          <w:divBdr>
            <w:top w:val="none" w:sz="0" w:space="0" w:color="auto"/>
            <w:left w:val="none" w:sz="0" w:space="0" w:color="auto"/>
            <w:bottom w:val="none" w:sz="0" w:space="0" w:color="auto"/>
            <w:right w:val="none" w:sz="0" w:space="0" w:color="auto"/>
          </w:divBdr>
        </w:div>
      </w:divsChild>
    </w:div>
    <w:div w:id="1721439495">
      <w:marLeft w:val="0"/>
      <w:marRight w:val="0"/>
      <w:marTop w:val="0"/>
      <w:marBottom w:val="0"/>
      <w:divBdr>
        <w:top w:val="none" w:sz="0" w:space="0" w:color="auto"/>
        <w:left w:val="none" w:sz="0" w:space="0" w:color="auto"/>
        <w:bottom w:val="none" w:sz="0" w:space="0" w:color="auto"/>
        <w:right w:val="none" w:sz="0" w:space="0" w:color="auto"/>
      </w:divBdr>
    </w:div>
    <w:div w:id="1721439496">
      <w:marLeft w:val="0"/>
      <w:marRight w:val="0"/>
      <w:marTop w:val="0"/>
      <w:marBottom w:val="0"/>
      <w:divBdr>
        <w:top w:val="none" w:sz="0" w:space="0" w:color="auto"/>
        <w:left w:val="none" w:sz="0" w:space="0" w:color="auto"/>
        <w:bottom w:val="none" w:sz="0" w:space="0" w:color="auto"/>
        <w:right w:val="none" w:sz="0" w:space="0" w:color="auto"/>
      </w:divBdr>
    </w:div>
    <w:div w:id="1721439502">
      <w:marLeft w:val="0"/>
      <w:marRight w:val="0"/>
      <w:marTop w:val="0"/>
      <w:marBottom w:val="0"/>
      <w:divBdr>
        <w:top w:val="none" w:sz="0" w:space="0" w:color="auto"/>
        <w:left w:val="none" w:sz="0" w:space="0" w:color="auto"/>
        <w:bottom w:val="none" w:sz="0" w:space="0" w:color="auto"/>
        <w:right w:val="none" w:sz="0" w:space="0" w:color="auto"/>
      </w:divBdr>
      <w:divsChild>
        <w:div w:id="1721439499">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721439504">
      <w:marLeft w:val="0"/>
      <w:marRight w:val="0"/>
      <w:marTop w:val="0"/>
      <w:marBottom w:val="0"/>
      <w:divBdr>
        <w:top w:val="none" w:sz="0" w:space="0" w:color="auto"/>
        <w:left w:val="none" w:sz="0" w:space="0" w:color="auto"/>
        <w:bottom w:val="none" w:sz="0" w:space="0" w:color="auto"/>
        <w:right w:val="none" w:sz="0" w:space="0" w:color="auto"/>
      </w:divBdr>
    </w:div>
    <w:div w:id="1721439506">
      <w:marLeft w:val="0"/>
      <w:marRight w:val="0"/>
      <w:marTop w:val="0"/>
      <w:marBottom w:val="0"/>
      <w:divBdr>
        <w:top w:val="none" w:sz="0" w:space="0" w:color="auto"/>
        <w:left w:val="none" w:sz="0" w:space="0" w:color="auto"/>
        <w:bottom w:val="none" w:sz="0" w:space="0" w:color="auto"/>
        <w:right w:val="none" w:sz="0" w:space="0" w:color="auto"/>
      </w:divBdr>
    </w:div>
    <w:div w:id="1721439508">
      <w:marLeft w:val="0"/>
      <w:marRight w:val="0"/>
      <w:marTop w:val="0"/>
      <w:marBottom w:val="0"/>
      <w:divBdr>
        <w:top w:val="none" w:sz="0" w:space="0" w:color="auto"/>
        <w:left w:val="none" w:sz="0" w:space="0" w:color="auto"/>
        <w:bottom w:val="none" w:sz="0" w:space="0" w:color="auto"/>
        <w:right w:val="none" w:sz="0" w:space="0" w:color="auto"/>
      </w:divBdr>
      <w:divsChild>
        <w:div w:id="1721439491">
          <w:marLeft w:val="0"/>
          <w:marRight w:val="0"/>
          <w:marTop w:val="0"/>
          <w:marBottom w:val="0"/>
          <w:divBdr>
            <w:top w:val="none" w:sz="0" w:space="0" w:color="auto"/>
            <w:left w:val="none" w:sz="0" w:space="0" w:color="auto"/>
            <w:bottom w:val="none" w:sz="0" w:space="0" w:color="auto"/>
            <w:right w:val="none" w:sz="0" w:space="0" w:color="auto"/>
          </w:divBdr>
          <w:divsChild>
            <w:div w:id="1721439510">
              <w:marLeft w:val="0"/>
              <w:marRight w:val="0"/>
              <w:marTop w:val="150"/>
              <w:marBottom w:val="0"/>
              <w:divBdr>
                <w:top w:val="none" w:sz="0" w:space="0" w:color="auto"/>
                <w:left w:val="none" w:sz="0" w:space="0" w:color="auto"/>
                <w:bottom w:val="none" w:sz="0" w:space="0" w:color="auto"/>
                <w:right w:val="none" w:sz="0" w:space="0" w:color="auto"/>
              </w:divBdr>
              <w:divsChild>
                <w:div w:id="1721439507">
                  <w:marLeft w:val="0"/>
                  <w:marRight w:val="0"/>
                  <w:marTop w:val="0"/>
                  <w:marBottom w:val="0"/>
                  <w:divBdr>
                    <w:top w:val="none" w:sz="0" w:space="0" w:color="auto"/>
                    <w:left w:val="none" w:sz="0" w:space="0" w:color="auto"/>
                    <w:bottom w:val="none" w:sz="0" w:space="0" w:color="auto"/>
                    <w:right w:val="none" w:sz="0" w:space="0" w:color="auto"/>
                  </w:divBdr>
                  <w:divsChild>
                    <w:div w:id="172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22065">
      <w:bodyDiv w:val="1"/>
      <w:marLeft w:val="0"/>
      <w:marRight w:val="0"/>
      <w:marTop w:val="0"/>
      <w:marBottom w:val="0"/>
      <w:divBdr>
        <w:top w:val="none" w:sz="0" w:space="0" w:color="auto"/>
        <w:left w:val="none" w:sz="0" w:space="0" w:color="auto"/>
        <w:bottom w:val="none" w:sz="0" w:space="0" w:color="auto"/>
        <w:right w:val="none" w:sz="0" w:space="0" w:color="auto"/>
      </w:divBdr>
    </w:div>
    <w:div w:id="1743018982">
      <w:bodyDiv w:val="1"/>
      <w:marLeft w:val="0"/>
      <w:marRight w:val="0"/>
      <w:marTop w:val="0"/>
      <w:marBottom w:val="0"/>
      <w:divBdr>
        <w:top w:val="none" w:sz="0" w:space="0" w:color="auto"/>
        <w:left w:val="none" w:sz="0" w:space="0" w:color="auto"/>
        <w:bottom w:val="none" w:sz="0" w:space="0" w:color="auto"/>
        <w:right w:val="none" w:sz="0" w:space="0" w:color="auto"/>
      </w:divBdr>
    </w:div>
    <w:div w:id="1819954192">
      <w:bodyDiv w:val="1"/>
      <w:marLeft w:val="0"/>
      <w:marRight w:val="0"/>
      <w:marTop w:val="0"/>
      <w:marBottom w:val="0"/>
      <w:divBdr>
        <w:top w:val="none" w:sz="0" w:space="0" w:color="auto"/>
        <w:left w:val="none" w:sz="0" w:space="0" w:color="auto"/>
        <w:bottom w:val="none" w:sz="0" w:space="0" w:color="auto"/>
        <w:right w:val="none" w:sz="0" w:space="0" w:color="auto"/>
      </w:divBdr>
    </w:div>
    <w:div w:id="1845627092">
      <w:bodyDiv w:val="1"/>
      <w:marLeft w:val="0"/>
      <w:marRight w:val="0"/>
      <w:marTop w:val="0"/>
      <w:marBottom w:val="0"/>
      <w:divBdr>
        <w:top w:val="none" w:sz="0" w:space="0" w:color="auto"/>
        <w:left w:val="none" w:sz="0" w:space="0" w:color="auto"/>
        <w:bottom w:val="none" w:sz="0" w:space="0" w:color="auto"/>
        <w:right w:val="none" w:sz="0" w:space="0" w:color="auto"/>
      </w:divBdr>
    </w:div>
    <w:div w:id="1855223066">
      <w:bodyDiv w:val="1"/>
      <w:marLeft w:val="0"/>
      <w:marRight w:val="0"/>
      <w:marTop w:val="0"/>
      <w:marBottom w:val="0"/>
      <w:divBdr>
        <w:top w:val="none" w:sz="0" w:space="0" w:color="auto"/>
        <w:left w:val="none" w:sz="0" w:space="0" w:color="auto"/>
        <w:bottom w:val="none" w:sz="0" w:space="0" w:color="auto"/>
        <w:right w:val="none" w:sz="0" w:space="0" w:color="auto"/>
      </w:divBdr>
    </w:div>
    <w:div w:id="1866097387">
      <w:bodyDiv w:val="1"/>
      <w:marLeft w:val="0"/>
      <w:marRight w:val="0"/>
      <w:marTop w:val="0"/>
      <w:marBottom w:val="0"/>
      <w:divBdr>
        <w:top w:val="none" w:sz="0" w:space="0" w:color="auto"/>
        <w:left w:val="none" w:sz="0" w:space="0" w:color="auto"/>
        <w:bottom w:val="none" w:sz="0" w:space="0" w:color="auto"/>
        <w:right w:val="none" w:sz="0" w:space="0" w:color="auto"/>
      </w:divBdr>
    </w:div>
    <w:div w:id="1890529660">
      <w:bodyDiv w:val="1"/>
      <w:marLeft w:val="0"/>
      <w:marRight w:val="0"/>
      <w:marTop w:val="0"/>
      <w:marBottom w:val="0"/>
      <w:divBdr>
        <w:top w:val="none" w:sz="0" w:space="0" w:color="auto"/>
        <w:left w:val="none" w:sz="0" w:space="0" w:color="auto"/>
        <w:bottom w:val="none" w:sz="0" w:space="0" w:color="auto"/>
        <w:right w:val="none" w:sz="0" w:space="0" w:color="auto"/>
      </w:divBdr>
    </w:div>
    <w:div w:id="1913007785">
      <w:bodyDiv w:val="1"/>
      <w:marLeft w:val="0"/>
      <w:marRight w:val="0"/>
      <w:marTop w:val="0"/>
      <w:marBottom w:val="0"/>
      <w:divBdr>
        <w:top w:val="none" w:sz="0" w:space="0" w:color="auto"/>
        <w:left w:val="none" w:sz="0" w:space="0" w:color="auto"/>
        <w:bottom w:val="none" w:sz="0" w:space="0" w:color="auto"/>
        <w:right w:val="none" w:sz="0" w:space="0" w:color="auto"/>
      </w:divBdr>
    </w:div>
    <w:div w:id="1981491355">
      <w:bodyDiv w:val="1"/>
      <w:marLeft w:val="0"/>
      <w:marRight w:val="0"/>
      <w:marTop w:val="0"/>
      <w:marBottom w:val="0"/>
      <w:divBdr>
        <w:top w:val="none" w:sz="0" w:space="0" w:color="auto"/>
        <w:left w:val="none" w:sz="0" w:space="0" w:color="auto"/>
        <w:bottom w:val="none" w:sz="0" w:space="0" w:color="auto"/>
        <w:right w:val="none" w:sz="0" w:space="0" w:color="auto"/>
      </w:divBdr>
      <w:divsChild>
        <w:div w:id="590240768">
          <w:marLeft w:val="0"/>
          <w:marRight w:val="0"/>
          <w:marTop w:val="0"/>
          <w:marBottom w:val="0"/>
          <w:divBdr>
            <w:top w:val="none" w:sz="0" w:space="0" w:color="auto"/>
            <w:left w:val="none" w:sz="0" w:space="0" w:color="auto"/>
            <w:bottom w:val="none" w:sz="0" w:space="0" w:color="auto"/>
            <w:right w:val="none" w:sz="0" w:space="0" w:color="auto"/>
          </w:divBdr>
        </w:div>
        <w:div w:id="146825395">
          <w:marLeft w:val="0"/>
          <w:marRight w:val="0"/>
          <w:marTop w:val="0"/>
          <w:marBottom w:val="0"/>
          <w:divBdr>
            <w:top w:val="none" w:sz="0" w:space="0" w:color="auto"/>
            <w:left w:val="none" w:sz="0" w:space="0" w:color="auto"/>
            <w:bottom w:val="none" w:sz="0" w:space="0" w:color="auto"/>
            <w:right w:val="none" w:sz="0" w:space="0" w:color="auto"/>
          </w:divBdr>
        </w:div>
        <w:div w:id="1538156518">
          <w:marLeft w:val="0"/>
          <w:marRight w:val="0"/>
          <w:marTop w:val="0"/>
          <w:marBottom w:val="0"/>
          <w:divBdr>
            <w:top w:val="none" w:sz="0" w:space="0" w:color="auto"/>
            <w:left w:val="none" w:sz="0" w:space="0" w:color="auto"/>
            <w:bottom w:val="none" w:sz="0" w:space="0" w:color="auto"/>
            <w:right w:val="none" w:sz="0" w:space="0" w:color="auto"/>
          </w:divBdr>
        </w:div>
        <w:div w:id="58868894">
          <w:marLeft w:val="0"/>
          <w:marRight w:val="0"/>
          <w:marTop w:val="0"/>
          <w:marBottom w:val="0"/>
          <w:divBdr>
            <w:top w:val="none" w:sz="0" w:space="0" w:color="auto"/>
            <w:left w:val="none" w:sz="0" w:space="0" w:color="auto"/>
            <w:bottom w:val="none" w:sz="0" w:space="0" w:color="auto"/>
            <w:right w:val="none" w:sz="0" w:space="0" w:color="auto"/>
          </w:divBdr>
        </w:div>
        <w:div w:id="1900480269">
          <w:marLeft w:val="0"/>
          <w:marRight w:val="0"/>
          <w:marTop w:val="0"/>
          <w:marBottom w:val="0"/>
          <w:divBdr>
            <w:top w:val="none" w:sz="0" w:space="0" w:color="auto"/>
            <w:left w:val="none" w:sz="0" w:space="0" w:color="auto"/>
            <w:bottom w:val="none" w:sz="0" w:space="0" w:color="auto"/>
            <w:right w:val="none" w:sz="0" w:space="0" w:color="auto"/>
          </w:divBdr>
        </w:div>
        <w:div w:id="2029403109">
          <w:marLeft w:val="0"/>
          <w:marRight w:val="0"/>
          <w:marTop w:val="0"/>
          <w:marBottom w:val="0"/>
          <w:divBdr>
            <w:top w:val="none" w:sz="0" w:space="0" w:color="auto"/>
            <w:left w:val="none" w:sz="0" w:space="0" w:color="auto"/>
            <w:bottom w:val="none" w:sz="0" w:space="0" w:color="auto"/>
            <w:right w:val="none" w:sz="0" w:space="0" w:color="auto"/>
          </w:divBdr>
        </w:div>
        <w:div w:id="1313677595">
          <w:marLeft w:val="0"/>
          <w:marRight w:val="0"/>
          <w:marTop w:val="0"/>
          <w:marBottom w:val="0"/>
          <w:divBdr>
            <w:top w:val="none" w:sz="0" w:space="0" w:color="auto"/>
            <w:left w:val="none" w:sz="0" w:space="0" w:color="auto"/>
            <w:bottom w:val="none" w:sz="0" w:space="0" w:color="auto"/>
            <w:right w:val="none" w:sz="0" w:space="0" w:color="auto"/>
          </w:divBdr>
        </w:div>
        <w:div w:id="680090791">
          <w:marLeft w:val="0"/>
          <w:marRight w:val="0"/>
          <w:marTop w:val="0"/>
          <w:marBottom w:val="0"/>
          <w:divBdr>
            <w:top w:val="none" w:sz="0" w:space="0" w:color="auto"/>
            <w:left w:val="none" w:sz="0" w:space="0" w:color="auto"/>
            <w:bottom w:val="none" w:sz="0" w:space="0" w:color="auto"/>
            <w:right w:val="none" w:sz="0" w:space="0" w:color="auto"/>
          </w:divBdr>
        </w:div>
        <w:div w:id="297415313">
          <w:marLeft w:val="0"/>
          <w:marRight w:val="0"/>
          <w:marTop w:val="0"/>
          <w:marBottom w:val="0"/>
          <w:divBdr>
            <w:top w:val="none" w:sz="0" w:space="0" w:color="auto"/>
            <w:left w:val="none" w:sz="0" w:space="0" w:color="auto"/>
            <w:bottom w:val="none" w:sz="0" w:space="0" w:color="auto"/>
            <w:right w:val="none" w:sz="0" w:space="0" w:color="auto"/>
          </w:divBdr>
        </w:div>
      </w:divsChild>
    </w:div>
    <w:div w:id="2061902934">
      <w:bodyDiv w:val="1"/>
      <w:marLeft w:val="0"/>
      <w:marRight w:val="0"/>
      <w:marTop w:val="0"/>
      <w:marBottom w:val="0"/>
      <w:divBdr>
        <w:top w:val="none" w:sz="0" w:space="0" w:color="auto"/>
        <w:left w:val="none" w:sz="0" w:space="0" w:color="auto"/>
        <w:bottom w:val="none" w:sz="0" w:space="0" w:color="auto"/>
        <w:right w:val="none" w:sz="0" w:space="0" w:color="auto"/>
      </w:divBdr>
    </w:div>
    <w:div w:id="2074765820">
      <w:bodyDiv w:val="1"/>
      <w:marLeft w:val="0"/>
      <w:marRight w:val="0"/>
      <w:marTop w:val="0"/>
      <w:marBottom w:val="0"/>
      <w:divBdr>
        <w:top w:val="none" w:sz="0" w:space="0" w:color="auto"/>
        <w:left w:val="none" w:sz="0" w:space="0" w:color="auto"/>
        <w:bottom w:val="none" w:sz="0" w:space="0" w:color="auto"/>
        <w:right w:val="none" w:sz="0" w:space="0" w:color="auto"/>
      </w:divBdr>
    </w:div>
    <w:div w:id="214388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Google%20&#20113;&#31471;&#30828;&#30424;\Developing%20Projects\Spark%20Lab%20Tutorial%20Step%20By%20Step\Spark&#23454;&#39564;&#25945;&#31243;&#27169;&#26495;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780073-CAE1-7D48-88F7-1F422AF30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C:\Users\ivan\Google 云端硬盘\Developing Projects\Spark Lab Tutorial Step By Step\Spark实验教程模板V1.0.dotx</Template>
  <TotalTime>4948</TotalTime>
  <Pages>38</Pages>
  <Words>8130</Words>
  <Characters>46346</Characters>
  <Application>Microsoft Macintosh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54368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814</cp:revision>
  <dcterms:created xsi:type="dcterms:W3CDTF">2017-07-17T10:03:00Z</dcterms:created>
  <dcterms:modified xsi:type="dcterms:W3CDTF">2020-03-20T12:20:00Z</dcterms:modified>
</cp:coreProperties>
</file>