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297F9E" w14:textId="75A9670E" w:rsidR="00096ECC" w:rsidRDefault="00F222EE" w:rsidP="00F222EE">
      <w:pPr>
        <w:pStyle w:val="Heading1"/>
        <w:numPr>
          <w:ilvl w:val="0"/>
          <w:numId w:val="0"/>
        </w:numPr>
        <w:ind w:left="418"/>
        <w:jc w:val="both"/>
      </w:pPr>
      <w:r>
        <w:rPr>
          <w:rFonts w:hint="eastAsia"/>
        </w:rPr>
        <w:t>参考文献</w:t>
      </w:r>
    </w:p>
    <w:p w14:paraId="15375F83" w14:textId="2063FA5E" w:rsidR="00D61F8F" w:rsidRDefault="00F222EE" w:rsidP="00F222EE">
      <w:pPr>
        <w:pStyle w:val="ListParagraph"/>
        <w:numPr>
          <w:ilvl w:val="0"/>
          <w:numId w:val="27"/>
        </w:numPr>
        <w:ind w:firstLineChars="0"/>
      </w:pPr>
      <w:r w:rsidRPr="00F222EE">
        <w:t>http://spark.apache.org/</w:t>
      </w:r>
    </w:p>
    <w:p w14:paraId="0D7D70FB" w14:textId="09D9AA08" w:rsidR="00F222EE" w:rsidRDefault="00712C34" w:rsidP="00F222EE">
      <w:pPr>
        <w:pStyle w:val="ListParagraph"/>
        <w:numPr>
          <w:ilvl w:val="0"/>
          <w:numId w:val="27"/>
        </w:numPr>
        <w:ind w:firstLineChars="0"/>
      </w:pPr>
      <w:hyperlink r:id="rId8" w:history="1">
        <w:r w:rsidR="0067260D" w:rsidRPr="000F056B">
          <w:rPr>
            <w:rStyle w:val="Hyperlink"/>
          </w:rPr>
          <w:t>https://mapr.com/</w:t>
        </w:r>
      </w:hyperlink>
    </w:p>
    <w:p w14:paraId="6328E3D5" w14:textId="5A82149A" w:rsidR="0067260D" w:rsidRDefault="00712C34" w:rsidP="00F222EE">
      <w:pPr>
        <w:pStyle w:val="ListParagraph"/>
        <w:numPr>
          <w:ilvl w:val="0"/>
          <w:numId w:val="27"/>
        </w:numPr>
        <w:ind w:firstLineChars="0"/>
      </w:pPr>
      <w:hyperlink r:id="rId9" w:history="1">
        <w:r w:rsidR="0067260D" w:rsidRPr="000F056B">
          <w:rPr>
            <w:rStyle w:val="Hyperlink"/>
          </w:rPr>
          <w:t>https://www.cloudera.com/</w:t>
        </w:r>
      </w:hyperlink>
    </w:p>
    <w:p w14:paraId="23729E2E" w14:textId="1B2B8F5D" w:rsidR="0067260D" w:rsidRDefault="00712C34" w:rsidP="00F222EE">
      <w:pPr>
        <w:pStyle w:val="ListParagraph"/>
        <w:numPr>
          <w:ilvl w:val="0"/>
          <w:numId w:val="27"/>
        </w:numPr>
        <w:ind w:firstLineChars="0"/>
      </w:pPr>
      <w:hyperlink r:id="rId10" w:history="1">
        <w:r w:rsidR="0067260D" w:rsidRPr="000F056B">
          <w:rPr>
            <w:rStyle w:val="Hyperlink"/>
          </w:rPr>
          <w:t>https://hortonworks.com/</w:t>
        </w:r>
      </w:hyperlink>
    </w:p>
    <w:p w14:paraId="39578E63" w14:textId="6B79EDBF" w:rsidR="0067260D" w:rsidRDefault="00712C34" w:rsidP="00F222EE">
      <w:pPr>
        <w:pStyle w:val="ListParagraph"/>
        <w:numPr>
          <w:ilvl w:val="0"/>
          <w:numId w:val="27"/>
        </w:numPr>
        <w:ind w:firstLineChars="0"/>
      </w:pPr>
      <w:hyperlink r:id="rId11" w:history="1">
        <w:r w:rsidR="0067260D" w:rsidRPr="000F056B">
          <w:rPr>
            <w:rStyle w:val="Hyperlink"/>
          </w:rPr>
          <w:t>https://www.wikipedia.org/</w:t>
        </w:r>
      </w:hyperlink>
    </w:p>
    <w:p w14:paraId="028153E8" w14:textId="3A064005" w:rsidR="0067260D" w:rsidRDefault="00712C34" w:rsidP="00F222EE">
      <w:pPr>
        <w:pStyle w:val="ListParagraph"/>
        <w:numPr>
          <w:ilvl w:val="0"/>
          <w:numId w:val="27"/>
        </w:numPr>
        <w:ind w:firstLineChars="0"/>
      </w:pPr>
      <w:hyperlink r:id="rId12" w:history="1">
        <w:r w:rsidR="0067260D" w:rsidRPr="000F056B">
          <w:rPr>
            <w:rStyle w:val="Hyperlink"/>
          </w:rPr>
          <w:t>https://baike.baidu.com/</w:t>
        </w:r>
      </w:hyperlink>
    </w:p>
    <w:p w14:paraId="47825739" w14:textId="5BF4CD69" w:rsidR="0067260D" w:rsidRDefault="004A2D1E" w:rsidP="00F222EE">
      <w:pPr>
        <w:pStyle w:val="ListParagraph"/>
        <w:numPr>
          <w:ilvl w:val="0"/>
          <w:numId w:val="27"/>
        </w:numPr>
        <w:ind w:firstLineChars="0"/>
        <w:rPr>
          <w:rFonts w:hint="eastAsia"/>
        </w:rPr>
      </w:pPr>
      <w:r w:rsidRPr="004A2D1E">
        <w:t>Learning Spark: Lightning-Fast Big Data Analysis</w:t>
      </w:r>
      <w:r>
        <w:rPr>
          <w:rFonts w:hint="eastAsia"/>
        </w:rPr>
        <w:t>,</w:t>
      </w:r>
      <w:r w:rsidRPr="004A2D1E">
        <w:t xml:space="preserve"> By Holden </w:t>
      </w:r>
      <w:proofErr w:type="spellStart"/>
      <w:r w:rsidRPr="004A2D1E">
        <w:t>Karau</w:t>
      </w:r>
      <w:proofErr w:type="spellEnd"/>
      <w:r w:rsidRPr="004A2D1E">
        <w:t xml:space="preserve">, Andy </w:t>
      </w:r>
      <w:proofErr w:type="spellStart"/>
      <w:r w:rsidRPr="004A2D1E">
        <w:t>Konwinski</w:t>
      </w:r>
      <w:proofErr w:type="spellEnd"/>
      <w:r w:rsidRPr="004A2D1E">
        <w:t xml:space="preserve">, Patrick Wendell, </w:t>
      </w:r>
      <w:proofErr w:type="spellStart"/>
      <w:r w:rsidRPr="004A2D1E">
        <w:t>Matei</w:t>
      </w:r>
      <w:proofErr w:type="spellEnd"/>
      <w:r w:rsidRPr="004A2D1E">
        <w:t xml:space="preserve"> </w:t>
      </w:r>
      <w:proofErr w:type="spellStart"/>
      <w:r w:rsidRPr="004A2D1E">
        <w:t>Zaharia</w:t>
      </w:r>
      <w:proofErr w:type="spellEnd"/>
    </w:p>
    <w:p w14:paraId="3FE11C63" w14:textId="1A88171F" w:rsidR="00C56F22" w:rsidRDefault="008968EE" w:rsidP="00F222EE">
      <w:pPr>
        <w:pStyle w:val="ListParagraph"/>
        <w:numPr>
          <w:ilvl w:val="0"/>
          <w:numId w:val="27"/>
        </w:numPr>
        <w:ind w:firstLineChars="0"/>
        <w:rPr>
          <w:rFonts w:hint="eastAsia"/>
        </w:rPr>
      </w:pPr>
      <w:r w:rsidRPr="008968EE">
        <w:t>Apache Spark Graph Processing</w:t>
      </w:r>
      <w:r>
        <w:rPr>
          <w:rFonts w:hint="eastAsia"/>
        </w:rPr>
        <w:t xml:space="preserve">, By </w:t>
      </w:r>
      <w:proofErr w:type="spellStart"/>
      <w:r w:rsidRPr="008968EE">
        <w:t>Rindra</w:t>
      </w:r>
      <w:proofErr w:type="spellEnd"/>
      <w:r w:rsidRPr="008968EE">
        <w:t xml:space="preserve"> </w:t>
      </w:r>
      <w:proofErr w:type="spellStart"/>
      <w:r w:rsidRPr="008968EE">
        <w:t>Ramamonjison</w:t>
      </w:r>
      <w:proofErr w:type="spellEnd"/>
    </w:p>
    <w:p w14:paraId="1580C04A" w14:textId="161D628B" w:rsidR="006364ED" w:rsidRDefault="006364ED" w:rsidP="00F222EE">
      <w:pPr>
        <w:pStyle w:val="ListParagraph"/>
        <w:numPr>
          <w:ilvl w:val="0"/>
          <w:numId w:val="27"/>
        </w:numPr>
        <w:ind w:firstLineChars="0"/>
        <w:rPr>
          <w:rFonts w:hint="eastAsia"/>
        </w:rPr>
      </w:pPr>
      <w:r>
        <w:t xml:space="preserve">Beginning </w:t>
      </w:r>
      <w:r w:rsidRPr="006364ED">
        <w:t>Apache Spark 2</w:t>
      </w:r>
      <w:r w:rsidR="008E7497">
        <w:rPr>
          <w:rFonts w:hint="eastAsia"/>
        </w:rPr>
        <w:t xml:space="preserve">, By </w:t>
      </w:r>
      <w:r w:rsidR="008E7497" w:rsidRPr="008E7497">
        <w:t xml:space="preserve">Hien </w:t>
      </w:r>
      <w:proofErr w:type="spellStart"/>
      <w:r w:rsidR="008E7497" w:rsidRPr="008E7497">
        <w:t>Luu</w:t>
      </w:r>
      <w:proofErr w:type="spellEnd"/>
    </w:p>
    <w:p w14:paraId="7F7BC06D" w14:textId="2B212199" w:rsidR="00EF299D" w:rsidRDefault="00EF299D" w:rsidP="00AB6CF0">
      <w:pPr>
        <w:pStyle w:val="ListParagraph"/>
        <w:numPr>
          <w:ilvl w:val="0"/>
          <w:numId w:val="27"/>
        </w:numPr>
        <w:ind w:firstLineChars="0"/>
      </w:pPr>
      <w:r>
        <w:t>Stream Processing with Apache Spar</w:t>
      </w:r>
      <w:r>
        <w:t xml:space="preserve">k, By </w:t>
      </w:r>
      <w:r w:rsidR="00AB6CF0">
        <w:t xml:space="preserve">Gerard Maas and François </w:t>
      </w:r>
      <w:proofErr w:type="spellStart"/>
      <w:r w:rsidR="00AB6CF0">
        <w:t>Garillot</w:t>
      </w:r>
      <w:r w:rsidR="00AB6CF0">
        <w:rPr>
          <w:rFonts w:hint="eastAsia"/>
        </w:rPr>
        <w:t>s</w:t>
      </w:r>
      <w:bookmarkStart w:id="0" w:name="_GoBack"/>
      <w:bookmarkEnd w:id="0"/>
      <w:proofErr w:type="spellEnd"/>
    </w:p>
    <w:p w14:paraId="59791474" w14:textId="6829495E" w:rsidR="004A2D1E" w:rsidRDefault="00712C34" w:rsidP="00F222EE">
      <w:pPr>
        <w:pStyle w:val="ListParagraph"/>
        <w:numPr>
          <w:ilvl w:val="0"/>
          <w:numId w:val="27"/>
        </w:numPr>
        <w:ind w:firstLineChars="0"/>
      </w:pPr>
      <w:hyperlink r:id="rId13" w:history="1">
        <w:r w:rsidR="007A6140" w:rsidRPr="000F056B">
          <w:rPr>
            <w:rStyle w:val="Hyperlink"/>
          </w:rPr>
          <w:t>http://dblab.xmu.edu.cn/</w:t>
        </w:r>
      </w:hyperlink>
    </w:p>
    <w:p w14:paraId="6ED5EBEF" w14:textId="098A2245" w:rsidR="007A6140" w:rsidRDefault="00712C34" w:rsidP="00F222EE">
      <w:pPr>
        <w:pStyle w:val="ListParagraph"/>
        <w:numPr>
          <w:ilvl w:val="0"/>
          <w:numId w:val="27"/>
        </w:numPr>
        <w:ind w:firstLineChars="0"/>
      </w:pPr>
      <w:hyperlink r:id="rId14" w:history="1">
        <w:r w:rsidR="00112BF4" w:rsidRPr="000F056B">
          <w:rPr>
            <w:rStyle w:val="Hyperlink"/>
          </w:rPr>
          <w:t>https://0x0fff.com</w:t>
        </w:r>
      </w:hyperlink>
    </w:p>
    <w:p w14:paraId="70D110BE" w14:textId="120B04F7" w:rsidR="00112BF4" w:rsidRDefault="00712C34" w:rsidP="00F222EE">
      <w:pPr>
        <w:pStyle w:val="ListParagraph"/>
        <w:numPr>
          <w:ilvl w:val="0"/>
          <w:numId w:val="27"/>
        </w:numPr>
        <w:ind w:firstLineChars="0"/>
      </w:pPr>
      <w:hyperlink r:id="rId15" w:history="1">
        <w:r w:rsidR="009E36B4" w:rsidRPr="000F056B">
          <w:rPr>
            <w:rStyle w:val="Hyperlink"/>
          </w:rPr>
          <w:t>https://legacy.gitbook.com/book/umbertogriffo/apache-spark-best-practices-and-tuning/details</w:t>
        </w:r>
      </w:hyperlink>
    </w:p>
    <w:p w14:paraId="3B7B3A47" w14:textId="39DF9638" w:rsidR="009E36B4" w:rsidRDefault="00712C34" w:rsidP="00F222EE">
      <w:pPr>
        <w:pStyle w:val="ListParagraph"/>
        <w:numPr>
          <w:ilvl w:val="0"/>
          <w:numId w:val="27"/>
        </w:numPr>
        <w:ind w:firstLineChars="0"/>
      </w:pPr>
      <w:hyperlink r:id="rId16" w:history="1">
        <w:r w:rsidR="00D87CC0" w:rsidRPr="000F056B">
          <w:rPr>
            <w:rStyle w:val="Hyperlink"/>
          </w:rPr>
          <w:t>https://sparkour.urizone.net/recipes/building-sbt/</w:t>
        </w:r>
      </w:hyperlink>
    </w:p>
    <w:p w14:paraId="47EF7657" w14:textId="725745DA" w:rsidR="00D87CC0" w:rsidRDefault="00712C34" w:rsidP="00F222EE">
      <w:pPr>
        <w:pStyle w:val="ListParagraph"/>
        <w:numPr>
          <w:ilvl w:val="0"/>
          <w:numId w:val="27"/>
        </w:numPr>
        <w:ind w:firstLineChars="0"/>
      </w:pPr>
      <w:hyperlink r:id="rId17" w:history="1">
        <w:r w:rsidR="00D87CC0" w:rsidRPr="000F056B">
          <w:rPr>
            <w:rStyle w:val="Hyperlink"/>
          </w:rPr>
          <w:t>https://data-flair.training/blogs/category/spark/</w:t>
        </w:r>
      </w:hyperlink>
    </w:p>
    <w:p w14:paraId="330BE629" w14:textId="684C3886" w:rsidR="00D87CC0" w:rsidRDefault="00712C34" w:rsidP="00F222EE">
      <w:pPr>
        <w:pStyle w:val="ListParagraph"/>
        <w:numPr>
          <w:ilvl w:val="0"/>
          <w:numId w:val="27"/>
        </w:numPr>
        <w:ind w:firstLineChars="0"/>
      </w:pPr>
      <w:hyperlink r:id="rId18" w:history="1">
        <w:r w:rsidR="003F4F36" w:rsidRPr="000F056B">
          <w:rPr>
            <w:rStyle w:val="Hyperlink"/>
          </w:rPr>
          <w:t>http://bigdatatn.blogspot.com/2017/05/spark-performance-optimization-shuffle.html</w:t>
        </w:r>
      </w:hyperlink>
    </w:p>
    <w:p w14:paraId="085D4711" w14:textId="00DC3830" w:rsidR="003F4F36" w:rsidRDefault="003F4F36" w:rsidP="00F222EE">
      <w:pPr>
        <w:pStyle w:val="ListParagraph"/>
        <w:numPr>
          <w:ilvl w:val="0"/>
          <w:numId w:val="27"/>
        </w:numPr>
        <w:ind w:firstLineChars="0"/>
        <w:rPr>
          <w:rFonts w:hint="eastAsia"/>
        </w:rPr>
      </w:pPr>
      <w:r w:rsidRPr="003F4F36">
        <w:t>https://legacy.gitbook.com/@jaceklaskowski</w:t>
      </w:r>
    </w:p>
    <w:sectPr w:rsidR="003F4F36" w:rsidSect="00C859E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5CD5A3" w14:textId="77777777" w:rsidR="00712C34" w:rsidRDefault="00712C34" w:rsidP="00465B92">
      <w:pPr>
        <w:ind w:firstLine="420"/>
      </w:pPr>
      <w:r>
        <w:separator/>
      </w:r>
    </w:p>
  </w:endnote>
  <w:endnote w:type="continuationSeparator" w:id="0">
    <w:p w14:paraId="24AD3C46" w14:textId="77777777" w:rsidR="00712C34" w:rsidRDefault="00712C34" w:rsidP="00465B92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楷体">
    <w:charset w:val="86"/>
    <w:family w:val="auto"/>
    <w:pitch w:val="variable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黑体">
    <w:charset w:val="86"/>
    <w:family w:val="auto"/>
    <w:pitch w:val="variable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4D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270798" w14:textId="77777777" w:rsidR="00BF164C" w:rsidRDefault="00BF164C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974819" w14:textId="27C78C6E" w:rsidR="00BF164C" w:rsidRDefault="00BF164C">
    <w:pPr>
      <w:ind w:firstLine="42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B6CF0" w:rsidRPr="00AB6CF0">
      <w:rPr>
        <w:noProof/>
        <w:lang w:val="zh-CN"/>
      </w:rPr>
      <w:t>1</w:t>
    </w:r>
    <w:r>
      <w:rPr>
        <w:noProof/>
        <w:lang w:val="zh-CN"/>
      </w:rPr>
      <w:fldChar w:fldCharType="end"/>
    </w:r>
  </w:p>
  <w:p w14:paraId="21B59983" w14:textId="77777777" w:rsidR="00BF164C" w:rsidRDefault="00BF164C">
    <w:pPr>
      <w:ind w:firstLine="420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5B3F6D" w14:textId="77777777" w:rsidR="00BF164C" w:rsidRDefault="00BF164C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B4F16F" w14:textId="77777777" w:rsidR="00712C34" w:rsidRDefault="00712C34" w:rsidP="00465B92">
      <w:pPr>
        <w:ind w:firstLine="420"/>
      </w:pPr>
      <w:r>
        <w:separator/>
      </w:r>
    </w:p>
  </w:footnote>
  <w:footnote w:type="continuationSeparator" w:id="0">
    <w:p w14:paraId="60BE6D7F" w14:textId="77777777" w:rsidR="00712C34" w:rsidRDefault="00712C34" w:rsidP="00465B92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D124C3" w14:textId="77777777" w:rsidR="00BF164C" w:rsidRDefault="00BF164C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5CBF7D" w14:textId="77777777" w:rsidR="00BF164C" w:rsidRDefault="00BF164C" w:rsidP="0045741E">
    <w:pPr>
      <w:ind w:firstLine="420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5DAFAE" w14:textId="77777777" w:rsidR="00BF164C" w:rsidRDefault="00BF164C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7"/>
    <w:multiLevelType w:val="multilevel"/>
    <w:tmpl w:val="00000007"/>
    <w:lvl w:ilvl="0">
      <w:start w:val="1"/>
      <w:numFmt w:val="bullet"/>
      <w:lvlText w:val=""/>
      <w:lvlJc w:val="left"/>
      <w:pPr>
        <w:tabs>
          <w:tab w:val="num" w:pos="84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00D05628"/>
    <w:multiLevelType w:val="hybridMultilevel"/>
    <w:tmpl w:val="E418148E"/>
    <w:lvl w:ilvl="0" w:tplc="E48C7B08">
      <w:start w:val="1"/>
      <w:numFmt w:val="bullet"/>
      <w:pStyle w:val="a"/>
      <w:lvlText w:val=""/>
      <w:lvlJc w:val="left"/>
      <w:pPr>
        <w:ind w:left="90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2">
    <w:nsid w:val="09536319"/>
    <w:multiLevelType w:val="hybridMultilevel"/>
    <w:tmpl w:val="01C05FDA"/>
    <w:lvl w:ilvl="0" w:tplc="AB72DF28">
      <w:start w:val="1"/>
      <w:numFmt w:val="bullet"/>
      <w:pStyle w:val="a0"/>
      <w:lvlText w:val=""/>
      <w:lvlJc w:val="left"/>
      <w:pPr>
        <w:ind w:left="432" w:hanging="23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">
    <w:nsid w:val="0B992816"/>
    <w:multiLevelType w:val="hybridMultilevel"/>
    <w:tmpl w:val="145A498A"/>
    <w:lvl w:ilvl="0" w:tplc="0409000F">
      <w:start w:val="1"/>
      <w:numFmt w:val="decimal"/>
      <w:lvlText w:val="%1."/>
      <w:lvlJc w:val="left"/>
      <w:pPr>
        <w:ind w:left="900" w:hanging="480"/>
      </w:p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4">
    <w:nsid w:val="14FE7694"/>
    <w:multiLevelType w:val="hybridMultilevel"/>
    <w:tmpl w:val="4D3C5CE8"/>
    <w:lvl w:ilvl="0" w:tplc="99AE1EF4">
      <w:start w:val="1"/>
      <w:numFmt w:val="bullet"/>
      <w:pStyle w:val="a1"/>
      <w:lvlText w:val="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5">
    <w:nsid w:val="183E48EF"/>
    <w:multiLevelType w:val="multilevel"/>
    <w:tmpl w:val="9E20CC40"/>
    <w:lvl w:ilvl="0">
      <w:start w:val="1"/>
      <w:numFmt w:val="bullet"/>
      <w:lvlText w:val=""/>
      <w:lvlJc w:val="left"/>
      <w:pPr>
        <w:ind w:left="432" w:hanging="23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6">
    <w:nsid w:val="1DA878E8"/>
    <w:multiLevelType w:val="hybridMultilevel"/>
    <w:tmpl w:val="9E20CC40"/>
    <w:lvl w:ilvl="0" w:tplc="0428C038">
      <w:start w:val="1"/>
      <w:numFmt w:val="bullet"/>
      <w:pStyle w:val="a2"/>
      <w:lvlText w:val=""/>
      <w:lvlJc w:val="left"/>
      <w:pPr>
        <w:ind w:left="432" w:hanging="23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7">
    <w:nsid w:val="26D7403F"/>
    <w:multiLevelType w:val="multilevel"/>
    <w:tmpl w:val="72B2719C"/>
    <w:lvl w:ilvl="0">
      <w:start w:val="4"/>
      <w:numFmt w:val="decimal"/>
      <w:lvlText w:val="第%1章"/>
      <w:lvlJc w:val="left"/>
      <w:pPr>
        <w:ind w:left="420" w:hanging="420"/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ascii="Arial" w:hAnsi="Arial" w:cs="Times New Roman"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cs="Times New Roman" w:hint="eastAsia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eastAsia"/>
      </w:rPr>
    </w:lvl>
  </w:abstractNum>
  <w:abstractNum w:abstractNumId="8">
    <w:nsid w:val="2ED153CC"/>
    <w:multiLevelType w:val="multilevel"/>
    <w:tmpl w:val="CABC1014"/>
    <w:lvl w:ilvl="0">
      <w:start w:val="1"/>
      <w:numFmt w:val="bullet"/>
      <w:lvlText w:val="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9">
    <w:nsid w:val="368834D1"/>
    <w:multiLevelType w:val="hybridMultilevel"/>
    <w:tmpl w:val="21F2C81C"/>
    <w:lvl w:ilvl="0" w:tplc="C9766E4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0">
    <w:nsid w:val="3F3803D1"/>
    <w:multiLevelType w:val="multilevel"/>
    <w:tmpl w:val="30CC7D5C"/>
    <w:lvl w:ilvl="0">
      <w:start w:val="1"/>
      <w:numFmt w:val="decimal"/>
      <w:lvlText w:val="实验%1 "/>
      <w:lvlJc w:val="left"/>
      <w:pPr>
        <w:ind w:left="562" w:hanging="420"/>
      </w:pPr>
      <w:rPr>
        <w:rFonts w:cs="Times New Roman" w:hint="eastAsia"/>
      </w:rPr>
    </w:lvl>
    <w:lvl w:ilvl="1">
      <w:start w:val="1"/>
      <w:numFmt w:val="decimal"/>
      <w:pStyle w:val="a3"/>
      <w:lvlText w:val="步骤%2"/>
      <w:lvlJc w:val="left"/>
      <w:pPr>
        <w:ind w:left="-258"/>
      </w:pPr>
      <w:rPr>
        <w:rFonts w:ascii="Arial Unicode MS" w:eastAsia="楷体" w:hAnsi="Arial Unicode MS" w:cs="Times New Roman" w:hint="eastAsia"/>
      </w:rPr>
    </w:lvl>
    <w:lvl w:ilvl="2">
      <w:start w:val="1"/>
      <w:numFmt w:val="lowerRoman"/>
      <w:lvlText w:val="%3."/>
      <w:lvlJc w:val="right"/>
      <w:pPr>
        <w:ind w:left="1422" w:hanging="420"/>
      </w:pPr>
      <w:rPr>
        <w:rFonts w:cs="Times New Roman" w:hint="eastAsia"/>
      </w:rPr>
    </w:lvl>
    <w:lvl w:ilvl="3">
      <w:start w:val="1"/>
      <w:numFmt w:val="decimal"/>
      <w:lvlText w:val="%4."/>
      <w:lvlJc w:val="left"/>
      <w:pPr>
        <w:ind w:left="1842" w:hanging="420"/>
      </w:pPr>
      <w:rPr>
        <w:rFonts w:cs="Times New Roman" w:hint="eastAsia"/>
      </w:rPr>
    </w:lvl>
    <w:lvl w:ilvl="4">
      <w:start w:val="1"/>
      <w:numFmt w:val="lowerLetter"/>
      <w:lvlText w:val="%5)"/>
      <w:lvlJc w:val="left"/>
      <w:pPr>
        <w:ind w:left="2262" w:hanging="420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ind w:left="2682" w:hanging="420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ind w:left="3102" w:hanging="420"/>
      </w:pPr>
      <w:rPr>
        <w:rFonts w:cs="Times New Roman" w:hint="eastAsia"/>
      </w:rPr>
    </w:lvl>
    <w:lvl w:ilvl="7">
      <w:start w:val="1"/>
      <w:numFmt w:val="lowerLetter"/>
      <w:lvlText w:val="%8)"/>
      <w:lvlJc w:val="left"/>
      <w:pPr>
        <w:ind w:left="3522" w:hanging="420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ind w:left="3942" w:hanging="420"/>
      </w:pPr>
      <w:rPr>
        <w:rFonts w:cs="Times New Roman" w:hint="eastAsia"/>
      </w:rPr>
    </w:lvl>
  </w:abstractNum>
  <w:abstractNum w:abstractNumId="11">
    <w:nsid w:val="3F68428B"/>
    <w:multiLevelType w:val="hybridMultilevel"/>
    <w:tmpl w:val="B9CE87BE"/>
    <w:lvl w:ilvl="0" w:tplc="0E0C5BAA">
      <w:start w:val="1"/>
      <w:numFmt w:val="bullet"/>
      <w:pStyle w:val="a4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>
    <w:nsid w:val="4C6C1FB4"/>
    <w:multiLevelType w:val="multilevel"/>
    <w:tmpl w:val="DF2E832C"/>
    <w:lvl w:ilvl="0">
      <w:start w:val="1"/>
      <w:numFmt w:val="bullet"/>
      <w:lvlText w:val=""/>
      <w:lvlJc w:val="left"/>
      <w:pPr>
        <w:ind w:left="6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13">
    <w:nsid w:val="4D945988"/>
    <w:multiLevelType w:val="hybridMultilevel"/>
    <w:tmpl w:val="FB6E35C2"/>
    <w:lvl w:ilvl="0" w:tplc="C63457D2">
      <w:start w:val="1"/>
      <w:numFmt w:val="bullet"/>
      <w:pStyle w:val="a5"/>
      <w:lvlText w:val="o"/>
      <w:lvlJc w:val="left"/>
      <w:pPr>
        <w:ind w:left="1320" w:hanging="48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4">
    <w:nsid w:val="5240CA90"/>
    <w:multiLevelType w:val="multilevel"/>
    <w:tmpl w:val="6DE090A4"/>
    <w:lvl w:ilvl="0">
      <w:start w:val="1"/>
      <w:numFmt w:val="decimal"/>
      <w:lvlText w:val="第%1章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eastAsia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ascii="Arial" w:hAnsi="Arial"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hint="eastAsia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eastAsia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5">
    <w:nsid w:val="591A7EEC"/>
    <w:multiLevelType w:val="hybridMultilevel"/>
    <w:tmpl w:val="3120FE6C"/>
    <w:lvl w:ilvl="0" w:tplc="203E3BC4">
      <w:start w:val="1"/>
      <w:numFmt w:val="bullet"/>
      <w:pStyle w:val="a6"/>
      <w:lvlText w:val=""/>
      <w:lvlJc w:val="left"/>
      <w:pPr>
        <w:ind w:left="680" w:hanging="48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>
    <w:nsid w:val="648F0916"/>
    <w:multiLevelType w:val="multilevel"/>
    <w:tmpl w:val="605C414E"/>
    <w:lvl w:ilvl="0">
      <w:start w:val="1"/>
      <w:numFmt w:val="bullet"/>
      <w:lvlText w:val=""/>
      <w:lvlJc w:val="left"/>
      <w:pPr>
        <w:ind w:left="680" w:hanging="6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17">
    <w:nsid w:val="683F7649"/>
    <w:multiLevelType w:val="multilevel"/>
    <w:tmpl w:val="6CC42604"/>
    <w:lvl w:ilvl="0">
      <w:start w:val="1"/>
      <w:numFmt w:val="bullet"/>
      <w:lvlText w:val=""/>
      <w:lvlJc w:val="left"/>
      <w:pPr>
        <w:ind w:left="792" w:hanging="432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18">
    <w:nsid w:val="6FBC5F1D"/>
    <w:multiLevelType w:val="multilevel"/>
    <w:tmpl w:val="9E20CC40"/>
    <w:lvl w:ilvl="0">
      <w:start w:val="1"/>
      <w:numFmt w:val="bullet"/>
      <w:lvlText w:val=""/>
      <w:lvlJc w:val="left"/>
      <w:pPr>
        <w:ind w:left="432" w:hanging="23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19">
    <w:nsid w:val="74C45DDE"/>
    <w:multiLevelType w:val="multilevel"/>
    <w:tmpl w:val="A79A629C"/>
    <w:lvl w:ilvl="0">
      <w:start w:val="4"/>
      <w:numFmt w:val="decimal"/>
      <w:pStyle w:val="Heading1"/>
      <w:lvlText w:val="第%1章"/>
      <w:lvlJc w:val="left"/>
      <w:pPr>
        <w:ind w:left="420" w:hanging="420"/>
      </w:pPr>
      <w:rPr>
        <w:rFonts w:cs="Times New Roman"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Times New Roman"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280"/>
        </w:tabs>
        <w:ind w:left="2280" w:hanging="720"/>
      </w:pPr>
      <w:rPr>
        <w:rFonts w:ascii="Arial" w:hAnsi="Arial" w:cs="Times New Roman" w:hint="eastAsia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cs="Times New Roman"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eastAsia"/>
      </w:rPr>
    </w:lvl>
  </w:abstractNum>
  <w:abstractNum w:abstractNumId="20">
    <w:nsid w:val="7AA138F8"/>
    <w:multiLevelType w:val="multilevel"/>
    <w:tmpl w:val="5D1463BE"/>
    <w:lvl w:ilvl="0">
      <w:start w:val="1"/>
      <w:numFmt w:val="bullet"/>
      <w:lvlText w:val=""/>
      <w:lvlJc w:val="left"/>
      <w:pPr>
        <w:ind w:left="6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9"/>
  </w:num>
  <w:num w:numId="4">
    <w:abstractNumId w:val="15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3"/>
  </w:num>
  <w:num w:numId="9">
    <w:abstractNumId w:val="4"/>
  </w:num>
  <w:num w:numId="10">
    <w:abstractNumId w:val="1"/>
  </w:num>
  <w:num w:numId="11">
    <w:abstractNumId w:val="2"/>
  </w:num>
  <w:num w:numId="12">
    <w:abstractNumId w:val="13"/>
  </w:num>
  <w:num w:numId="13">
    <w:abstractNumId w:val="6"/>
  </w:num>
  <w:num w:numId="14">
    <w:abstractNumId w:val="20"/>
  </w:num>
  <w:num w:numId="15">
    <w:abstractNumId w:val="17"/>
  </w:num>
  <w:num w:numId="16">
    <w:abstractNumId w:val="12"/>
  </w:num>
  <w:num w:numId="17">
    <w:abstractNumId w:val="16"/>
  </w:num>
  <w:num w:numId="18">
    <w:abstractNumId w:val="8"/>
  </w:num>
  <w:num w:numId="19">
    <w:abstractNumId w:val="18"/>
  </w:num>
  <w:num w:numId="20">
    <w:abstractNumId w:val="5"/>
  </w:num>
  <w:num w:numId="21">
    <w:abstractNumId w:val="0"/>
  </w:num>
  <w:num w:numId="22">
    <w:abstractNumId w:val="14"/>
  </w:num>
  <w:num w:numId="23">
    <w:abstractNumId w:val="6"/>
    <w:lvlOverride w:ilvl="0">
      <w:startOverride w:val="1"/>
    </w:lvlOverride>
  </w:num>
  <w:num w:numId="24">
    <w:abstractNumId w:val="6"/>
    <w:lvlOverride w:ilvl="0">
      <w:startOverride w:val="1"/>
    </w:lvlOverride>
  </w:num>
  <w:num w:numId="25">
    <w:abstractNumId w:val="6"/>
    <w:lvlOverride w:ilvl="0">
      <w:startOverride w:val="1"/>
    </w:lvlOverride>
  </w:num>
  <w:num w:numId="26">
    <w:abstractNumId w:val="6"/>
    <w:lvlOverride w:ilvl="0">
      <w:startOverride w:val="1"/>
    </w:lvlOverride>
  </w:num>
  <w:num w:numId="27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attachedTemplate r:id="rId1"/>
  <w:linkStyle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9EA"/>
    <w:rsid w:val="0000025D"/>
    <w:rsid w:val="00000273"/>
    <w:rsid w:val="00000AE8"/>
    <w:rsid w:val="00002396"/>
    <w:rsid w:val="00003B27"/>
    <w:rsid w:val="000040C0"/>
    <w:rsid w:val="000046FB"/>
    <w:rsid w:val="00004B18"/>
    <w:rsid w:val="00005BF5"/>
    <w:rsid w:val="00005F33"/>
    <w:rsid w:val="00005FCF"/>
    <w:rsid w:val="0000712F"/>
    <w:rsid w:val="00010A65"/>
    <w:rsid w:val="00010D58"/>
    <w:rsid w:val="00011DB1"/>
    <w:rsid w:val="00011E8D"/>
    <w:rsid w:val="0001241A"/>
    <w:rsid w:val="0001346C"/>
    <w:rsid w:val="0001453D"/>
    <w:rsid w:val="00014BA0"/>
    <w:rsid w:val="00015159"/>
    <w:rsid w:val="0001559F"/>
    <w:rsid w:val="000158A3"/>
    <w:rsid w:val="00016595"/>
    <w:rsid w:val="000179E4"/>
    <w:rsid w:val="00017C5F"/>
    <w:rsid w:val="00020BC1"/>
    <w:rsid w:val="00020C26"/>
    <w:rsid w:val="00021936"/>
    <w:rsid w:val="00021E66"/>
    <w:rsid w:val="00022374"/>
    <w:rsid w:val="000226CB"/>
    <w:rsid w:val="000226D2"/>
    <w:rsid w:val="00022969"/>
    <w:rsid w:val="00022B95"/>
    <w:rsid w:val="00022E45"/>
    <w:rsid w:val="00024740"/>
    <w:rsid w:val="00024993"/>
    <w:rsid w:val="00025C53"/>
    <w:rsid w:val="000262ED"/>
    <w:rsid w:val="00027474"/>
    <w:rsid w:val="000276DD"/>
    <w:rsid w:val="000311CF"/>
    <w:rsid w:val="00031BE5"/>
    <w:rsid w:val="0003219C"/>
    <w:rsid w:val="00032418"/>
    <w:rsid w:val="000326FE"/>
    <w:rsid w:val="00034DBC"/>
    <w:rsid w:val="00035102"/>
    <w:rsid w:val="000353E8"/>
    <w:rsid w:val="00035442"/>
    <w:rsid w:val="000358F4"/>
    <w:rsid w:val="00036A12"/>
    <w:rsid w:val="00036EB1"/>
    <w:rsid w:val="000402B4"/>
    <w:rsid w:val="0004193C"/>
    <w:rsid w:val="000428A1"/>
    <w:rsid w:val="000433F8"/>
    <w:rsid w:val="00044DBE"/>
    <w:rsid w:val="00046166"/>
    <w:rsid w:val="000467C2"/>
    <w:rsid w:val="00047D36"/>
    <w:rsid w:val="00050CCD"/>
    <w:rsid w:val="00050E00"/>
    <w:rsid w:val="00050F99"/>
    <w:rsid w:val="000526C9"/>
    <w:rsid w:val="00052B56"/>
    <w:rsid w:val="00053121"/>
    <w:rsid w:val="00053D79"/>
    <w:rsid w:val="0005437A"/>
    <w:rsid w:val="000554B9"/>
    <w:rsid w:val="0005569D"/>
    <w:rsid w:val="00057113"/>
    <w:rsid w:val="000574DA"/>
    <w:rsid w:val="00057864"/>
    <w:rsid w:val="000579D8"/>
    <w:rsid w:val="00062F87"/>
    <w:rsid w:val="00063144"/>
    <w:rsid w:val="00063FC8"/>
    <w:rsid w:val="00065069"/>
    <w:rsid w:val="00065B64"/>
    <w:rsid w:val="00066BEF"/>
    <w:rsid w:val="00066DCA"/>
    <w:rsid w:val="00067AFE"/>
    <w:rsid w:val="00067BBD"/>
    <w:rsid w:val="00071079"/>
    <w:rsid w:val="000721E6"/>
    <w:rsid w:val="0007223A"/>
    <w:rsid w:val="000722BC"/>
    <w:rsid w:val="00072BFA"/>
    <w:rsid w:val="00073214"/>
    <w:rsid w:val="000740D5"/>
    <w:rsid w:val="00074150"/>
    <w:rsid w:val="00074624"/>
    <w:rsid w:val="00075623"/>
    <w:rsid w:val="000759FE"/>
    <w:rsid w:val="00075AEA"/>
    <w:rsid w:val="000804EA"/>
    <w:rsid w:val="00081E73"/>
    <w:rsid w:val="00082AFC"/>
    <w:rsid w:val="000836E5"/>
    <w:rsid w:val="000838E0"/>
    <w:rsid w:val="00083B29"/>
    <w:rsid w:val="000846B7"/>
    <w:rsid w:val="00084E1A"/>
    <w:rsid w:val="00085B23"/>
    <w:rsid w:val="00086E92"/>
    <w:rsid w:val="000878C9"/>
    <w:rsid w:val="00087EF5"/>
    <w:rsid w:val="00087F7C"/>
    <w:rsid w:val="00087F8F"/>
    <w:rsid w:val="0009137C"/>
    <w:rsid w:val="00091537"/>
    <w:rsid w:val="00091881"/>
    <w:rsid w:val="0009188D"/>
    <w:rsid w:val="00092FC9"/>
    <w:rsid w:val="000930E5"/>
    <w:rsid w:val="00093397"/>
    <w:rsid w:val="0009352C"/>
    <w:rsid w:val="00093F27"/>
    <w:rsid w:val="00094488"/>
    <w:rsid w:val="00095565"/>
    <w:rsid w:val="00096ECC"/>
    <w:rsid w:val="000979E0"/>
    <w:rsid w:val="000A0C08"/>
    <w:rsid w:val="000A1527"/>
    <w:rsid w:val="000A36AE"/>
    <w:rsid w:val="000A3E87"/>
    <w:rsid w:val="000A4D8A"/>
    <w:rsid w:val="000A522D"/>
    <w:rsid w:val="000A6135"/>
    <w:rsid w:val="000A659B"/>
    <w:rsid w:val="000A7605"/>
    <w:rsid w:val="000A7ED4"/>
    <w:rsid w:val="000A7F69"/>
    <w:rsid w:val="000B1BF0"/>
    <w:rsid w:val="000B2E6B"/>
    <w:rsid w:val="000B3655"/>
    <w:rsid w:val="000B406F"/>
    <w:rsid w:val="000B4385"/>
    <w:rsid w:val="000B4A9D"/>
    <w:rsid w:val="000B70D5"/>
    <w:rsid w:val="000C122C"/>
    <w:rsid w:val="000C3000"/>
    <w:rsid w:val="000C3311"/>
    <w:rsid w:val="000C344D"/>
    <w:rsid w:val="000C36AF"/>
    <w:rsid w:val="000C4013"/>
    <w:rsid w:val="000D0720"/>
    <w:rsid w:val="000D0D61"/>
    <w:rsid w:val="000D1B3E"/>
    <w:rsid w:val="000D1B3F"/>
    <w:rsid w:val="000D2380"/>
    <w:rsid w:val="000D31C1"/>
    <w:rsid w:val="000D390D"/>
    <w:rsid w:val="000D4804"/>
    <w:rsid w:val="000D4B27"/>
    <w:rsid w:val="000D5078"/>
    <w:rsid w:val="000D59C2"/>
    <w:rsid w:val="000D6511"/>
    <w:rsid w:val="000D6EC5"/>
    <w:rsid w:val="000D7C52"/>
    <w:rsid w:val="000D7C96"/>
    <w:rsid w:val="000E02AA"/>
    <w:rsid w:val="000E2173"/>
    <w:rsid w:val="000E2417"/>
    <w:rsid w:val="000E29A7"/>
    <w:rsid w:val="000E371F"/>
    <w:rsid w:val="000E3B71"/>
    <w:rsid w:val="000E45EF"/>
    <w:rsid w:val="000E589F"/>
    <w:rsid w:val="000E5A0A"/>
    <w:rsid w:val="000E5F0C"/>
    <w:rsid w:val="000E6C97"/>
    <w:rsid w:val="000E71F5"/>
    <w:rsid w:val="000E7A1A"/>
    <w:rsid w:val="000F01FE"/>
    <w:rsid w:val="000F0B69"/>
    <w:rsid w:val="000F0C6B"/>
    <w:rsid w:val="000F0F49"/>
    <w:rsid w:val="000F0FB7"/>
    <w:rsid w:val="000F2AB4"/>
    <w:rsid w:val="000F3084"/>
    <w:rsid w:val="000F335A"/>
    <w:rsid w:val="000F3B8B"/>
    <w:rsid w:val="000F56D3"/>
    <w:rsid w:val="000F5890"/>
    <w:rsid w:val="000F7160"/>
    <w:rsid w:val="00100AA0"/>
    <w:rsid w:val="001013D0"/>
    <w:rsid w:val="00101596"/>
    <w:rsid w:val="00102DC0"/>
    <w:rsid w:val="00103383"/>
    <w:rsid w:val="00104ABE"/>
    <w:rsid w:val="001052AC"/>
    <w:rsid w:val="001054B0"/>
    <w:rsid w:val="0010574C"/>
    <w:rsid w:val="00105B2F"/>
    <w:rsid w:val="00105C51"/>
    <w:rsid w:val="00106C05"/>
    <w:rsid w:val="00106FF5"/>
    <w:rsid w:val="00110273"/>
    <w:rsid w:val="00111920"/>
    <w:rsid w:val="0011264B"/>
    <w:rsid w:val="00112ADB"/>
    <w:rsid w:val="00112BF4"/>
    <w:rsid w:val="00114010"/>
    <w:rsid w:val="00117217"/>
    <w:rsid w:val="0011747D"/>
    <w:rsid w:val="00117807"/>
    <w:rsid w:val="00117900"/>
    <w:rsid w:val="00121EE2"/>
    <w:rsid w:val="00123149"/>
    <w:rsid w:val="001234CE"/>
    <w:rsid w:val="00123C6C"/>
    <w:rsid w:val="00124644"/>
    <w:rsid w:val="00124853"/>
    <w:rsid w:val="001253B5"/>
    <w:rsid w:val="00125BC0"/>
    <w:rsid w:val="001271C6"/>
    <w:rsid w:val="00127402"/>
    <w:rsid w:val="00130200"/>
    <w:rsid w:val="00130B16"/>
    <w:rsid w:val="001318D1"/>
    <w:rsid w:val="00131A1C"/>
    <w:rsid w:val="001327DC"/>
    <w:rsid w:val="001330EF"/>
    <w:rsid w:val="00133362"/>
    <w:rsid w:val="00133B24"/>
    <w:rsid w:val="001341CE"/>
    <w:rsid w:val="00135254"/>
    <w:rsid w:val="00135A41"/>
    <w:rsid w:val="00135BB6"/>
    <w:rsid w:val="001363E1"/>
    <w:rsid w:val="001369AD"/>
    <w:rsid w:val="00136F0F"/>
    <w:rsid w:val="0013711B"/>
    <w:rsid w:val="0013789F"/>
    <w:rsid w:val="00137C4D"/>
    <w:rsid w:val="00140275"/>
    <w:rsid w:val="001410B0"/>
    <w:rsid w:val="001412A0"/>
    <w:rsid w:val="0014130D"/>
    <w:rsid w:val="0014144C"/>
    <w:rsid w:val="0014286B"/>
    <w:rsid w:val="00143309"/>
    <w:rsid w:val="00143F8B"/>
    <w:rsid w:val="0014483B"/>
    <w:rsid w:val="00145011"/>
    <w:rsid w:val="00145710"/>
    <w:rsid w:val="00145D15"/>
    <w:rsid w:val="001465DB"/>
    <w:rsid w:val="00146AAF"/>
    <w:rsid w:val="00147137"/>
    <w:rsid w:val="001472DB"/>
    <w:rsid w:val="001478D8"/>
    <w:rsid w:val="00147FB5"/>
    <w:rsid w:val="00150B47"/>
    <w:rsid w:val="00152B2C"/>
    <w:rsid w:val="0015486E"/>
    <w:rsid w:val="00155268"/>
    <w:rsid w:val="001568D6"/>
    <w:rsid w:val="00157116"/>
    <w:rsid w:val="00157C0B"/>
    <w:rsid w:val="00157E8D"/>
    <w:rsid w:val="00160DDE"/>
    <w:rsid w:val="00161CD7"/>
    <w:rsid w:val="00161DC7"/>
    <w:rsid w:val="00162B28"/>
    <w:rsid w:val="00162FD0"/>
    <w:rsid w:val="001636EF"/>
    <w:rsid w:val="00163A6B"/>
    <w:rsid w:val="00164426"/>
    <w:rsid w:val="00165543"/>
    <w:rsid w:val="00165A28"/>
    <w:rsid w:val="00166347"/>
    <w:rsid w:val="001667E3"/>
    <w:rsid w:val="0016718F"/>
    <w:rsid w:val="00167F02"/>
    <w:rsid w:val="00171091"/>
    <w:rsid w:val="00171CDE"/>
    <w:rsid w:val="0017299F"/>
    <w:rsid w:val="00172E01"/>
    <w:rsid w:val="00172EEA"/>
    <w:rsid w:val="00173644"/>
    <w:rsid w:val="00174232"/>
    <w:rsid w:val="001744BF"/>
    <w:rsid w:val="001749E1"/>
    <w:rsid w:val="0017547D"/>
    <w:rsid w:val="001772F4"/>
    <w:rsid w:val="00180A73"/>
    <w:rsid w:val="00181163"/>
    <w:rsid w:val="00181E3E"/>
    <w:rsid w:val="001820C6"/>
    <w:rsid w:val="001827F4"/>
    <w:rsid w:val="00185A2E"/>
    <w:rsid w:val="00186BA9"/>
    <w:rsid w:val="00186BC3"/>
    <w:rsid w:val="00187A15"/>
    <w:rsid w:val="00187F78"/>
    <w:rsid w:val="0019019D"/>
    <w:rsid w:val="001936AC"/>
    <w:rsid w:val="00194037"/>
    <w:rsid w:val="00194541"/>
    <w:rsid w:val="00194AC5"/>
    <w:rsid w:val="00196508"/>
    <w:rsid w:val="001966C4"/>
    <w:rsid w:val="00197372"/>
    <w:rsid w:val="00197E07"/>
    <w:rsid w:val="001A0477"/>
    <w:rsid w:val="001A1AF4"/>
    <w:rsid w:val="001A1AF5"/>
    <w:rsid w:val="001A2EA1"/>
    <w:rsid w:val="001A3888"/>
    <w:rsid w:val="001A4BBB"/>
    <w:rsid w:val="001A59F3"/>
    <w:rsid w:val="001A7C6D"/>
    <w:rsid w:val="001A7CD1"/>
    <w:rsid w:val="001B1AD3"/>
    <w:rsid w:val="001B1B79"/>
    <w:rsid w:val="001B2866"/>
    <w:rsid w:val="001B55AA"/>
    <w:rsid w:val="001B5EB5"/>
    <w:rsid w:val="001B6344"/>
    <w:rsid w:val="001B6640"/>
    <w:rsid w:val="001B679C"/>
    <w:rsid w:val="001C2E19"/>
    <w:rsid w:val="001C328E"/>
    <w:rsid w:val="001C4464"/>
    <w:rsid w:val="001C5338"/>
    <w:rsid w:val="001C6C3B"/>
    <w:rsid w:val="001D0B65"/>
    <w:rsid w:val="001D1C1C"/>
    <w:rsid w:val="001D21E0"/>
    <w:rsid w:val="001D225D"/>
    <w:rsid w:val="001D2466"/>
    <w:rsid w:val="001D2977"/>
    <w:rsid w:val="001D2D4E"/>
    <w:rsid w:val="001D4FC2"/>
    <w:rsid w:val="001D51A9"/>
    <w:rsid w:val="001D77C8"/>
    <w:rsid w:val="001D7CB2"/>
    <w:rsid w:val="001D7F7A"/>
    <w:rsid w:val="001E0CB9"/>
    <w:rsid w:val="001E1995"/>
    <w:rsid w:val="001E2295"/>
    <w:rsid w:val="001E31EC"/>
    <w:rsid w:val="001E3488"/>
    <w:rsid w:val="001E4BCF"/>
    <w:rsid w:val="001E5FFC"/>
    <w:rsid w:val="001E6740"/>
    <w:rsid w:val="001E682C"/>
    <w:rsid w:val="001E7D46"/>
    <w:rsid w:val="001F0C25"/>
    <w:rsid w:val="001F2192"/>
    <w:rsid w:val="001F2495"/>
    <w:rsid w:val="001F25C4"/>
    <w:rsid w:val="001F36AD"/>
    <w:rsid w:val="001F3799"/>
    <w:rsid w:val="001F513E"/>
    <w:rsid w:val="001F51A1"/>
    <w:rsid w:val="001F65B6"/>
    <w:rsid w:val="001F7F74"/>
    <w:rsid w:val="00200136"/>
    <w:rsid w:val="00200933"/>
    <w:rsid w:val="00201DB2"/>
    <w:rsid w:val="00202AB8"/>
    <w:rsid w:val="0020360C"/>
    <w:rsid w:val="00203622"/>
    <w:rsid w:val="00204862"/>
    <w:rsid w:val="002052EC"/>
    <w:rsid w:val="002059B3"/>
    <w:rsid w:val="00206AF8"/>
    <w:rsid w:val="00206BA7"/>
    <w:rsid w:val="002071E9"/>
    <w:rsid w:val="00207FFD"/>
    <w:rsid w:val="00213742"/>
    <w:rsid w:val="00213A08"/>
    <w:rsid w:val="00215B83"/>
    <w:rsid w:val="00217EFA"/>
    <w:rsid w:val="0022040E"/>
    <w:rsid w:val="0022071A"/>
    <w:rsid w:val="0022143F"/>
    <w:rsid w:val="00221A4E"/>
    <w:rsid w:val="00222C8B"/>
    <w:rsid w:val="00222CA2"/>
    <w:rsid w:val="00223B9C"/>
    <w:rsid w:val="00224514"/>
    <w:rsid w:val="00224A1D"/>
    <w:rsid w:val="00224DD6"/>
    <w:rsid w:val="00224F51"/>
    <w:rsid w:val="00225217"/>
    <w:rsid w:val="0022635B"/>
    <w:rsid w:val="002264EE"/>
    <w:rsid w:val="002269B8"/>
    <w:rsid w:val="00227DFF"/>
    <w:rsid w:val="00230E85"/>
    <w:rsid w:val="0023299E"/>
    <w:rsid w:val="00232C54"/>
    <w:rsid w:val="00234EFA"/>
    <w:rsid w:val="002350FD"/>
    <w:rsid w:val="002353D3"/>
    <w:rsid w:val="00235A6F"/>
    <w:rsid w:val="00237509"/>
    <w:rsid w:val="0023758F"/>
    <w:rsid w:val="00237676"/>
    <w:rsid w:val="00237773"/>
    <w:rsid w:val="00237CF0"/>
    <w:rsid w:val="00240B0F"/>
    <w:rsid w:val="00240DBE"/>
    <w:rsid w:val="002414C6"/>
    <w:rsid w:val="00241EEC"/>
    <w:rsid w:val="002450A0"/>
    <w:rsid w:val="0024560D"/>
    <w:rsid w:val="00246223"/>
    <w:rsid w:val="002510DF"/>
    <w:rsid w:val="002518D7"/>
    <w:rsid w:val="00252664"/>
    <w:rsid w:val="00252813"/>
    <w:rsid w:val="00253158"/>
    <w:rsid w:val="002541AA"/>
    <w:rsid w:val="002546FE"/>
    <w:rsid w:val="00255F60"/>
    <w:rsid w:val="00257558"/>
    <w:rsid w:val="00260245"/>
    <w:rsid w:val="00260A0F"/>
    <w:rsid w:val="00260DC4"/>
    <w:rsid w:val="00261EF1"/>
    <w:rsid w:val="00262B3B"/>
    <w:rsid w:val="00262E2F"/>
    <w:rsid w:val="002635D1"/>
    <w:rsid w:val="0026447E"/>
    <w:rsid w:val="002647F0"/>
    <w:rsid w:val="002647F3"/>
    <w:rsid w:val="002653E4"/>
    <w:rsid w:val="002672BF"/>
    <w:rsid w:val="002711AC"/>
    <w:rsid w:val="00272198"/>
    <w:rsid w:val="002721AD"/>
    <w:rsid w:val="00272901"/>
    <w:rsid w:val="00273086"/>
    <w:rsid w:val="00273B19"/>
    <w:rsid w:val="002776BD"/>
    <w:rsid w:val="00280C60"/>
    <w:rsid w:val="002867BD"/>
    <w:rsid w:val="00286DE8"/>
    <w:rsid w:val="002873D7"/>
    <w:rsid w:val="00287BF1"/>
    <w:rsid w:val="00287FCD"/>
    <w:rsid w:val="002915D1"/>
    <w:rsid w:val="00291DFD"/>
    <w:rsid w:val="0029229D"/>
    <w:rsid w:val="00293395"/>
    <w:rsid w:val="00294440"/>
    <w:rsid w:val="00296215"/>
    <w:rsid w:val="00296F02"/>
    <w:rsid w:val="00297905"/>
    <w:rsid w:val="0029793F"/>
    <w:rsid w:val="002A0134"/>
    <w:rsid w:val="002A1826"/>
    <w:rsid w:val="002A1F2C"/>
    <w:rsid w:val="002A2307"/>
    <w:rsid w:val="002A2D15"/>
    <w:rsid w:val="002A337D"/>
    <w:rsid w:val="002A3FBA"/>
    <w:rsid w:val="002A4500"/>
    <w:rsid w:val="002A5798"/>
    <w:rsid w:val="002A59C5"/>
    <w:rsid w:val="002A5CB2"/>
    <w:rsid w:val="002A5E68"/>
    <w:rsid w:val="002A6CFE"/>
    <w:rsid w:val="002A711B"/>
    <w:rsid w:val="002A71DF"/>
    <w:rsid w:val="002B11C0"/>
    <w:rsid w:val="002B25B3"/>
    <w:rsid w:val="002B2865"/>
    <w:rsid w:val="002B32CE"/>
    <w:rsid w:val="002B432B"/>
    <w:rsid w:val="002B4528"/>
    <w:rsid w:val="002B4847"/>
    <w:rsid w:val="002C2FDD"/>
    <w:rsid w:val="002C3225"/>
    <w:rsid w:val="002C4327"/>
    <w:rsid w:val="002C46BD"/>
    <w:rsid w:val="002C47E8"/>
    <w:rsid w:val="002C4DF7"/>
    <w:rsid w:val="002C5179"/>
    <w:rsid w:val="002C55EB"/>
    <w:rsid w:val="002C6900"/>
    <w:rsid w:val="002C6C0B"/>
    <w:rsid w:val="002C6F84"/>
    <w:rsid w:val="002D013B"/>
    <w:rsid w:val="002D11C7"/>
    <w:rsid w:val="002D1AF9"/>
    <w:rsid w:val="002D230F"/>
    <w:rsid w:val="002D47AE"/>
    <w:rsid w:val="002D4A8D"/>
    <w:rsid w:val="002D4D2B"/>
    <w:rsid w:val="002D4FE3"/>
    <w:rsid w:val="002D5177"/>
    <w:rsid w:val="002D5657"/>
    <w:rsid w:val="002E09F2"/>
    <w:rsid w:val="002E0D93"/>
    <w:rsid w:val="002E0E3D"/>
    <w:rsid w:val="002E1A09"/>
    <w:rsid w:val="002E1F94"/>
    <w:rsid w:val="002E2A84"/>
    <w:rsid w:val="002E302D"/>
    <w:rsid w:val="002E4177"/>
    <w:rsid w:val="002E4845"/>
    <w:rsid w:val="002E5688"/>
    <w:rsid w:val="002E5ABB"/>
    <w:rsid w:val="002E5FCC"/>
    <w:rsid w:val="002E79B3"/>
    <w:rsid w:val="002F0109"/>
    <w:rsid w:val="002F0530"/>
    <w:rsid w:val="002F13A0"/>
    <w:rsid w:val="002F1733"/>
    <w:rsid w:val="002F1C9B"/>
    <w:rsid w:val="002F2F8C"/>
    <w:rsid w:val="002F3749"/>
    <w:rsid w:val="002F37D8"/>
    <w:rsid w:val="002F49BB"/>
    <w:rsid w:val="002F57FA"/>
    <w:rsid w:val="002F5C4C"/>
    <w:rsid w:val="002F6A92"/>
    <w:rsid w:val="002F7030"/>
    <w:rsid w:val="002F7116"/>
    <w:rsid w:val="002F79B7"/>
    <w:rsid w:val="002F7B1B"/>
    <w:rsid w:val="00301368"/>
    <w:rsid w:val="0030179F"/>
    <w:rsid w:val="003030CA"/>
    <w:rsid w:val="00303606"/>
    <w:rsid w:val="003040F7"/>
    <w:rsid w:val="003045D2"/>
    <w:rsid w:val="0030700A"/>
    <w:rsid w:val="0031326D"/>
    <w:rsid w:val="00313752"/>
    <w:rsid w:val="00313A7C"/>
    <w:rsid w:val="00313B29"/>
    <w:rsid w:val="003147EA"/>
    <w:rsid w:val="00314ECE"/>
    <w:rsid w:val="003159D3"/>
    <w:rsid w:val="00315F3C"/>
    <w:rsid w:val="00316C32"/>
    <w:rsid w:val="00317F26"/>
    <w:rsid w:val="00320330"/>
    <w:rsid w:val="00320523"/>
    <w:rsid w:val="0032069A"/>
    <w:rsid w:val="00321546"/>
    <w:rsid w:val="003219F4"/>
    <w:rsid w:val="00321C90"/>
    <w:rsid w:val="00324126"/>
    <w:rsid w:val="003256B2"/>
    <w:rsid w:val="00325A92"/>
    <w:rsid w:val="00325DC2"/>
    <w:rsid w:val="00325E92"/>
    <w:rsid w:val="003263C4"/>
    <w:rsid w:val="0032640A"/>
    <w:rsid w:val="00326446"/>
    <w:rsid w:val="003266E7"/>
    <w:rsid w:val="0032740E"/>
    <w:rsid w:val="00330C97"/>
    <w:rsid w:val="003319A6"/>
    <w:rsid w:val="003331A7"/>
    <w:rsid w:val="00333CE3"/>
    <w:rsid w:val="00335125"/>
    <w:rsid w:val="003359D4"/>
    <w:rsid w:val="00336243"/>
    <w:rsid w:val="0033636A"/>
    <w:rsid w:val="003365D7"/>
    <w:rsid w:val="00337EFE"/>
    <w:rsid w:val="003402DA"/>
    <w:rsid w:val="00340B25"/>
    <w:rsid w:val="00340ECF"/>
    <w:rsid w:val="003411D6"/>
    <w:rsid w:val="00341E20"/>
    <w:rsid w:val="003422FA"/>
    <w:rsid w:val="003429AC"/>
    <w:rsid w:val="003429C8"/>
    <w:rsid w:val="00342AC3"/>
    <w:rsid w:val="0034327D"/>
    <w:rsid w:val="0034380D"/>
    <w:rsid w:val="0034420C"/>
    <w:rsid w:val="0034450F"/>
    <w:rsid w:val="00344E44"/>
    <w:rsid w:val="00346358"/>
    <w:rsid w:val="00346CB9"/>
    <w:rsid w:val="00346EEB"/>
    <w:rsid w:val="00346F4A"/>
    <w:rsid w:val="00350247"/>
    <w:rsid w:val="00350F2F"/>
    <w:rsid w:val="00351BEA"/>
    <w:rsid w:val="00353231"/>
    <w:rsid w:val="0035471F"/>
    <w:rsid w:val="0035498E"/>
    <w:rsid w:val="003559AA"/>
    <w:rsid w:val="003573A1"/>
    <w:rsid w:val="003608E2"/>
    <w:rsid w:val="003615BD"/>
    <w:rsid w:val="003618FD"/>
    <w:rsid w:val="00361BB4"/>
    <w:rsid w:val="00362208"/>
    <w:rsid w:val="00362A68"/>
    <w:rsid w:val="0036436A"/>
    <w:rsid w:val="00365DA8"/>
    <w:rsid w:val="00365DC6"/>
    <w:rsid w:val="00366DE9"/>
    <w:rsid w:val="00367DDE"/>
    <w:rsid w:val="00367F74"/>
    <w:rsid w:val="0037058A"/>
    <w:rsid w:val="00370E40"/>
    <w:rsid w:val="00371952"/>
    <w:rsid w:val="00371B68"/>
    <w:rsid w:val="00371BDF"/>
    <w:rsid w:val="0037247C"/>
    <w:rsid w:val="00372E61"/>
    <w:rsid w:val="0037306B"/>
    <w:rsid w:val="003732E1"/>
    <w:rsid w:val="0037337A"/>
    <w:rsid w:val="00374791"/>
    <w:rsid w:val="0037565C"/>
    <w:rsid w:val="00375B30"/>
    <w:rsid w:val="00375D40"/>
    <w:rsid w:val="0037788C"/>
    <w:rsid w:val="0038036C"/>
    <w:rsid w:val="0038048D"/>
    <w:rsid w:val="00380E0B"/>
    <w:rsid w:val="00382DA5"/>
    <w:rsid w:val="00384406"/>
    <w:rsid w:val="003873D8"/>
    <w:rsid w:val="0039012A"/>
    <w:rsid w:val="003906D1"/>
    <w:rsid w:val="00391D3A"/>
    <w:rsid w:val="003920F0"/>
    <w:rsid w:val="003923B1"/>
    <w:rsid w:val="00392605"/>
    <w:rsid w:val="00392B60"/>
    <w:rsid w:val="003935AC"/>
    <w:rsid w:val="0039379F"/>
    <w:rsid w:val="003942D0"/>
    <w:rsid w:val="0039446F"/>
    <w:rsid w:val="003944AB"/>
    <w:rsid w:val="00395922"/>
    <w:rsid w:val="0039594E"/>
    <w:rsid w:val="00397037"/>
    <w:rsid w:val="0039735B"/>
    <w:rsid w:val="00397DC4"/>
    <w:rsid w:val="00397EBA"/>
    <w:rsid w:val="003A0168"/>
    <w:rsid w:val="003A029D"/>
    <w:rsid w:val="003A1CBC"/>
    <w:rsid w:val="003A2DEC"/>
    <w:rsid w:val="003A3303"/>
    <w:rsid w:val="003A3652"/>
    <w:rsid w:val="003A3B85"/>
    <w:rsid w:val="003A3BA2"/>
    <w:rsid w:val="003A433E"/>
    <w:rsid w:val="003A5B24"/>
    <w:rsid w:val="003A61E9"/>
    <w:rsid w:val="003A6A95"/>
    <w:rsid w:val="003A6D7E"/>
    <w:rsid w:val="003B0333"/>
    <w:rsid w:val="003B0EED"/>
    <w:rsid w:val="003B1B8F"/>
    <w:rsid w:val="003B28C0"/>
    <w:rsid w:val="003B3B27"/>
    <w:rsid w:val="003B4039"/>
    <w:rsid w:val="003B4793"/>
    <w:rsid w:val="003B48EC"/>
    <w:rsid w:val="003B56EF"/>
    <w:rsid w:val="003B5FD7"/>
    <w:rsid w:val="003B6499"/>
    <w:rsid w:val="003B78C4"/>
    <w:rsid w:val="003B7B17"/>
    <w:rsid w:val="003C0466"/>
    <w:rsid w:val="003C08DF"/>
    <w:rsid w:val="003C1098"/>
    <w:rsid w:val="003C1890"/>
    <w:rsid w:val="003C19E9"/>
    <w:rsid w:val="003C22C9"/>
    <w:rsid w:val="003C2AAD"/>
    <w:rsid w:val="003C39F9"/>
    <w:rsid w:val="003C3DF2"/>
    <w:rsid w:val="003C4A55"/>
    <w:rsid w:val="003C572A"/>
    <w:rsid w:val="003C590B"/>
    <w:rsid w:val="003C5AF1"/>
    <w:rsid w:val="003C6EF6"/>
    <w:rsid w:val="003C726A"/>
    <w:rsid w:val="003C748F"/>
    <w:rsid w:val="003C79EA"/>
    <w:rsid w:val="003C7A71"/>
    <w:rsid w:val="003C7B1B"/>
    <w:rsid w:val="003C7DE0"/>
    <w:rsid w:val="003D0528"/>
    <w:rsid w:val="003D1093"/>
    <w:rsid w:val="003D1888"/>
    <w:rsid w:val="003D1E02"/>
    <w:rsid w:val="003D216E"/>
    <w:rsid w:val="003D2926"/>
    <w:rsid w:val="003D4351"/>
    <w:rsid w:val="003D4DC8"/>
    <w:rsid w:val="003D6793"/>
    <w:rsid w:val="003E088D"/>
    <w:rsid w:val="003E128B"/>
    <w:rsid w:val="003E2E1E"/>
    <w:rsid w:val="003E33D4"/>
    <w:rsid w:val="003E46DB"/>
    <w:rsid w:val="003E4DBC"/>
    <w:rsid w:val="003E55D8"/>
    <w:rsid w:val="003E691E"/>
    <w:rsid w:val="003E6EEA"/>
    <w:rsid w:val="003F1E59"/>
    <w:rsid w:val="003F22BA"/>
    <w:rsid w:val="003F27F2"/>
    <w:rsid w:val="003F2D34"/>
    <w:rsid w:val="003F3E15"/>
    <w:rsid w:val="003F43C6"/>
    <w:rsid w:val="003F4F36"/>
    <w:rsid w:val="003F56D2"/>
    <w:rsid w:val="003F5D31"/>
    <w:rsid w:val="003F5E8D"/>
    <w:rsid w:val="003F66AD"/>
    <w:rsid w:val="00400742"/>
    <w:rsid w:val="00400DB2"/>
    <w:rsid w:val="004034A6"/>
    <w:rsid w:val="00403D24"/>
    <w:rsid w:val="00403E67"/>
    <w:rsid w:val="00404D53"/>
    <w:rsid w:val="004058BC"/>
    <w:rsid w:val="00405B22"/>
    <w:rsid w:val="00406B48"/>
    <w:rsid w:val="00406CA8"/>
    <w:rsid w:val="004077FB"/>
    <w:rsid w:val="00407AC3"/>
    <w:rsid w:val="00407D19"/>
    <w:rsid w:val="00407E8A"/>
    <w:rsid w:val="00410216"/>
    <w:rsid w:val="004108CD"/>
    <w:rsid w:val="00411681"/>
    <w:rsid w:val="00411F00"/>
    <w:rsid w:val="0041219C"/>
    <w:rsid w:val="00413F2C"/>
    <w:rsid w:val="00414445"/>
    <w:rsid w:val="004146EF"/>
    <w:rsid w:val="00414E3B"/>
    <w:rsid w:val="0041515C"/>
    <w:rsid w:val="0041594F"/>
    <w:rsid w:val="00416689"/>
    <w:rsid w:val="004166CF"/>
    <w:rsid w:val="00416A7D"/>
    <w:rsid w:val="00416C91"/>
    <w:rsid w:val="00420981"/>
    <w:rsid w:val="00421946"/>
    <w:rsid w:val="00421D10"/>
    <w:rsid w:val="00422645"/>
    <w:rsid w:val="00423301"/>
    <w:rsid w:val="00423E6F"/>
    <w:rsid w:val="0042430B"/>
    <w:rsid w:val="004252CB"/>
    <w:rsid w:val="00426282"/>
    <w:rsid w:val="004273BA"/>
    <w:rsid w:val="00430364"/>
    <w:rsid w:val="00430899"/>
    <w:rsid w:val="00432A5F"/>
    <w:rsid w:val="004337D9"/>
    <w:rsid w:val="0043545B"/>
    <w:rsid w:val="00437919"/>
    <w:rsid w:val="004405A3"/>
    <w:rsid w:val="00440ADD"/>
    <w:rsid w:val="00441A7D"/>
    <w:rsid w:val="00441B2B"/>
    <w:rsid w:val="004428AF"/>
    <w:rsid w:val="004432F6"/>
    <w:rsid w:val="004434F2"/>
    <w:rsid w:val="00443CE8"/>
    <w:rsid w:val="00443DCF"/>
    <w:rsid w:val="004447AB"/>
    <w:rsid w:val="00445529"/>
    <w:rsid w:val="004506F3"/>
    <w:rsid w:val="0045112A"/>
    <w:rsid w:val="00451426"/>
    <w:rsid w:val="00451FDE"/>
    <w:rsid w:val="004527BF"/>
    <w:rsid w:val="0045432F"/>
    <w:rsid w:val="00455238"/>
    <w:rsid w:val="0045741E"/>
    <w:rsid w:val="00457FE2"/>
    <w:rsid w:val="0046032C"/>
    <w:rsid w:val="004617D0"/>
    <w:rsid w:val="00462370"/>
    <w:rsid w:val="00462D8E"/>
    <w:rsid w:val="004634C5"/>
    <w:rsid w:val="00465AA2"/>
    <w:rsid w:val="00465B92"/>
    <w:rsid w:val="00467075"/>
    <w:rsid w:val="00467177"/>
    <w:rsid w:val="00467CC8"/>
    <w:rsid w:val="00467E99"/>
    <w:rsid w:val="00470AC3"/>
    <w:rsid w:val="004710BF"/>
    <w:rsid w:val="00472451"/>
    <w:rsid w:val="004725C8"/>
    <w:rsid w:val="004739C1"/>
    <w:rsid w:val="00473A36"/>
    <w:rsid w:val="00473E23"/>
    <w:rsid w:val="0047470E"/>
    <w:rsid w:val="004747B3"/>
    <w:rsid w:val="00474FE7"/>
    <w:rsid w:val="0047501F"/>
    <w:rsid w:val="0047542F"/>
    <w:rsid w:val="00476F63"/>
    <w:rsid w:val="00477297"/>
    <w:rsid w:val="004777DC"/>
    <w:rsid w:val="00477942"/>
    <w:rsid w:val="0048031B"/>
    <w:rsid w:val="00480704"/>
    <w:rsid w:val="004828BC"/>
    <w:rsid w:val="00484676"/>
    <w:rsid w:val="00484957"/>
    <w:rsid w:val="00485032"/>
    <w:rsid w:val="0048511F"/>
    <w:rsid w:val="00485EB1"/>
    <w:rsid w:val="0048629A"/>
    <w:rsid w:val="00486902"/>
    <w:rsid w:val="00487208"/>
    <w:rsid w:val="00487A49"/>
    <w:rsid w:val="00487C40"/>
    <w:rsid w:val="00490C19"/>
    <w:rsid w:val="0049187C"/>
    <w:rsid w:val="004923DB"/>
    <w:rsid w:val="00494741"/>
    <w:rsid w:val="004949BE"/>
    <w:rsid w:val="0049599B"/>
    <w:rsid w:val="004966E8"/>
    <w:rsid w:val="004969E1"/>
    <w:rsid w:val="0049721A"/>
    <w:rsid w:val="004A01D0"/>
    <w:rsid w:val="004A0D06"/>
    <w:rsid w:val="004A2D1E"/>
    <w:rsid w:val="004A4713"/>
    <w:rsid w:val="004A4C7D"/>
    <w:rsid w:val="004A4D6D"/>
    <w:rsid w:val="004A51AF"/>
    <w:rsid w:val="004A60C3"/>
    <w:rsid w:val="004A6805"/>
    <w:rsid w:val="004A6AD9"/>
    <w:rsid w:val="004A799D"/>
    <w:rsid w:val="004B1130"/>
    <w:rsid w:val="004B20FC"/>
    <w:rsid w:val="004B4D4A"/>
    <w:rsid w:val="004B5FFB"/>
    <w:rsid w:val="004B6A10"/>
    <w:rsid w:val="004B7353"/>
    <w:rsid w:val="004B7A68"/>
    <w:rsid w:val="004B7C4C"/>
    <w:rsid w:val="004B7D1F"/>
    <w:rsid w:val="004C0F86"/>
    <w:rsid w:val="004C107B"/>
    <w:rsid w:val="004C1372"/>
    <w:rsid w:val="004C1A6D"/>
    <w:rsid w:val="004C1EC9"/>
    <w:rsid w:val="004C24CF"/>
    <w:rsid w:val="004C3594"/>
    <w:rsid w:val="004C3AE7"/>
    <w:rsid w:val="004C515F"/>
    <w:rsid w:val="004C5B3F"/>
    <w:rsid w:val="004C63B9"/>
    <w:rsid w:val="004C6A2E"/>
    <w:rsid w:val="004C6EEF"/>
    <w:rsid w:val="004C7386"/>
    <w:rsid w:val="004C7A46"/>
    <w:rsid w:val="004D058B"/>
    <w:rsid w:val="004D0A40"/>
    <w:rsid w:val="004D0EC3"/>
    <w:rsid w:val="004D142D"/>
    <w:rsid w:val="004D250B"/>
    <w:rsid w:val="004D3328"/>
    <w:rsid w:val="004D5B46"/>
    <w:rsid w:val="004D5B77"/>
    <w:rsid w:val="004D6073"/>
    <w:rsid w:val="004D6645"/>
    <w:rsid w:val="004D6B4E"/>
    <w:rsid w:val="004D6DAB"/>
    <w:rsid w:val="004D7A28"/>
    <w:rsid w:val="004E0201"/>
    <w:rsid w:val="004E1B42"/>
    <w:rsid w:val="004E4DD7"/>
    <w:rsid w:val="004E4F75"/>
    <w:rsid w:val="004E6352"/>
    <w:rsid w:val="004E68EE"/>
    <w:rsid w:val="004F015A"/>
    <w:rsid w:val="004F0169"/>
    <w:rsid w:val="004F2A58"/>
    <w:rsid w:val="004F4C6D"/>
    <w:rsid w:val="004F4D2A"/>
    <w:rsid w:val="004F5B75"/>
    <w:rsid w:val="0050060E"/>
    <w:rsid w:val="0050311C"/>
    <w:rsid w:val="00503677"/>
    <w:rsid w:val="005046C3"/>
    <w:rsid w:val="0050606A"/>
    <w:rsid w:val="00506438"/>
    <w:rsid w:val="005064A2"/>
    <w:rsid w:val="0051003B"/>
    <w:rsid w:val="00510B8F"/>
    <w:rsid w:val="00511031"/>
    <w:rsid w:val="0051104D"/>
    <w:rsid w:val="00512495"/>
    <w:rsid w:val="005124A3"/>
    <w:rsid w:val="0051334E"/>
    <w:rsid w:val="00513BFC"/>
    <w:rsid w:val="00513C98"/>
    <w:rsid w:val="00513CD4"/>
    <w:rsid w:val="00513DC5"/>
    <w:rsid w:val="0051515E"/>
    <w:rsid w:val="005154D2"/>
    <w:rsid w:val="0051577F"/>
    <w:rsid w:val="00515D31"/>
    <w:rsid w:val="00516EF9"/>
    <w:rsid w:val="005203D9"/>
    <w:rsid w:val="00521595"/>
    <w:rsid w:val="00522E1D"/>
    <w:rsid w:val="00522F53"/>
    <w:rsid w:val="00523B3F"/>
    <w:rsid w:val="00523C98"/>
    <w:rsid w:val="00525394"/>
    <w:rsid w:val="005261FF"/>
    <w:rsid w:val="00526D9B"/>
    <w:rsid w:val="00527959"/>
    <w:rsid w:val="00527A04"/>
    <w:rsid w:val="00530235"/>
    <w:rsid w:val="00531563"/>
    <w:rsid w:val="00531809"/>
    <w:rsid w:val="00531EA6"/>
    <w:rsid w:val="0053217A"/>
    <w:rsid w:val="005321F4"/>
    <w:rsid w:val="00534222"/>
    <w:rsid w:val="0053512A"/>
    <w:rsid w:val="00536DE5"/>
    <w:rsid w:val="00537EE5"/>
    <w:rsid w:val="00540948"/>
    <w:rsid w:val="00540C56"/>
    <w:rsid w:val="00540DDC"/>
    <w:rsid w:val="00541AE4"/>
    <w:rsid w:val="00542275"/>
    <w:rsid w:val="005427D6"/>
    <w:rsid w:val="00542AC7"/>
    <w:rsid w:val="005430F8"/>
    <w:rsid w:val="00543EF9"/>
    <w:rsid w:val="0054451E"/>
    <w:rsid w:val="00544D28"/>
    <w:rsid w:val="00544D8A"/>
    <w:rsid w:val="005454A7"/>
    <w:rsid w:val="00545D99"/>
    <w:rsid w:val="00545DC0"/>
    <w:rsid w:val="00545E52"/>
    <w:rsid w:val="00545ECE"/>
    <w:rsid w:val="0054613B"/>
    <w:rsid w:val="00546339"/>
    <w:rsid w:val="00547D40"/>
    <w:rsid w:val="00550BCB"/>
    <w:rsid w:val="00552F8A"/>
    <w:rsid w:val="00553413"/>
    <w:rsid w:val="0055428F"/>
    <w:rsid w:val="00554D1D"/>
    <w:rsid w:val="00555226"/>
    <w:rsid w:val="00555316"/>
    <w:rsid w:val="00560029"/>
    <w:rsid w:val="00560D07"/>
    <w:rsid w:val="00561A11"/>
    <w:rsid w:val="00561C3F"/>
    <w:rsid w:val="00562F40"/>
    <w:rsid w:val="005639D4"/>
    <w:rsid w:val="00565985"/>
    <w:rsid w:val="00565F27"/>
    <w:rsid w:val="005661B0"/>
    <w:rsid w:val="005665FF"/>
    <w:rsid w:val="005671C5"/>
    <w:rsid w:val="005672AC"/>
    <w:rsid w:val="005704F3"/>
    <w:rsid w:val="00570A21"/>
    <w:rsid w:val="005715BD"/>
    <w:rsid w:val="00572059"/>
    <w:rsid w:val="00575060"/>
    <w:rsid w:val="00575118"/>
    <w:rsid w:val="005756F8"/>
    <w:rsid w:val="005760CD"/>
    <w:rsid w:val="00576680"/>
    <w:rsid w:val="00576FDF"/>
    <w:rsid w:val="00577002"/>
    <w:rsid w:val="0057717C"/>
    <w:rsid w:val="00580422"/>
    <w:rsid w:val="005808E3"/>
    <w:rsid w:val="00581F73"/>
    <w:rsid w:val="00582FA2"/>
    <w:rsid w:val="0058491E"/>
    <w:rsid w:val="005853D6"/>
    <w:rsid w:val="005858C1"/>
    <w:rsid w:val="00586638"/>
    <w:rsid w:val="00587C92"/>
    <w:rsid w:val="00587CF8"/>
    <w:rsid w:val="00592133"/>
    <w:rsid w:val="0059261A"/>
    <w:rsid w:val="00593BF5"/>
    <w:rsid w:val="005947D9"/>
    <w:rsid w:val="00594C00"/>
    <w:rsid w:val="005954A1"/>
    <w:rsid w:val="0059574F"/>
    <w:rsid w:val="005962FB"/>
    <w:rsid w:val="005A09C3"/>
    <w:rsid w:val="005A0CBB"/>
    <w:rsid w:val="005A12EF"/>
    <w:rsid w:val="005A27E4"/>
    <w:rsid w:val="005A2AC7"/>
    <w:rsid w:val="005A412D"/>
    <w:rsid w:val="005A4CCB"/>
    <w:rsid w:val="005A600D"/>
    <w:rsid w:val="005A6B7A"/>
    <w:rsid w:val="005A6F30"/>
    <w:rsid w:val="005A6F5E"/>
    <w:rsid w:val="005A784E"/>
    <w:rsid w:val="005A7CF1"/>
    <w:rsid w:val="005B1249"/>
    <w:rsid w:val="005B16A7"/>
    <w:rsid w:val="005B238A"/>
    <w:rsid w:val="005B3D4D"/>
    <w:rsid w:val="005B418D"/>
    <w:rsid w:val="005B424C"/>
    <w:rsid w:val="005B55A5"/>
    <w:rsid w:val="005B6CA5"/>
    <w:rsid w:val="005B760C"/>
    <w:rsid w:val="005B76D3"/>
    <w:rsid w:val="005C1714"/>
    <w:rsid w:val="005C195E"/>
    <w:rsid w:val="005C24B6"/>
    <w:rsid w:val="005C2C92"/>
    <w:rsid w:val="005C2D36"/>
    <w:rsid w:val="005C30C1"/>
    <w:rsid w:val="005C58BF"/>
    <w:rsid w:val="005C6025"/>
    <w:rsid w:val="005C66C6"/>
    <w:rsid w:val="005C6F6A"/>
    <w:rsid w:val="005C6F84"/>
    <w:rsid w:val="005C7A6C"/>
    <w:rsid w:val="005D12A9"/>
    <w:rsid w:val="005D142A"/>
    <w:rsid w:val="005D17F0"/>
    <w:rsid w:val="005D1F0F"/>
    <w:rsid w:val="005D28EC"/>
    <w:rsid w:val="005D299C"/>
    <w:rsid w:val="005D4738"/>
    <w:rsid w:val="005D4F34"/>
    <w:rsid w:val="005D5336"/>
    <w:rsid w:val="005D5D02"/>
    <w:rsid w:val="005D6314"/>
    <w:rsid w:val="005D6364"/>
    <w:rsid w:val="005D72F4"/>
    <w:rsid w:val="005D76BC"/>
    <w:rsid w:val="005D776F"/>
    <w:rsid w:val="005D7DD8"/>
    <w:rsid w:val="005D7FE5"/>
    <w:rsid w:val="005E2104"/>
    <w:rsid w:val="005E240E"/>
    <w:rsid w:val="005E24E3"/>
    <w:rsid w:val="005E42ED"/>
    <w:rsid w:val="005E44AD"/>
    <w:rsid w:val="005E4BB7"/>
    <w:rsid w:val="005E4F24"/>
    <w:rsid w:val="005E5519"/>
    <w:rsid w:val="005E5B3D"/>
    <w:rsid w:val="005E662E"/>
    <w:rsid w:val="005E67B0"/>
    <w:rsid w:val="005E7091"/>
    <w:rsid w:val="005E77F1"/>
    <w:rsid w:val="005F06D8"/>
    <w:rsid w:val="005F182F"/>
    <w:rsid w:val="005F2BB3"/>
    <w:rsid w:val="005F38DB"/>
    <w:rsid w:val="005F4A45"/>
    <w:rsid w:val="005F661E"/>
    <w:rsid w:val="005F666E"/>
    <w:rsid w:val="005F69D8"/>
    <w:rsid w:val="005F7DEB"/>
    <w:rsid w:val="00600057"/>
    <w:rsid w:val="006014C2"/>
    <w:rsid w:val="00601C97"/>
    <w:rsid w:val="00601D8B"/>
    <w:rsid w:val="00602C3E"/>
    <w:rsid w:val="00602F9C"/>
    <w:rsid w:val="00603B5F"/>
    <w:rsid w:val="00603DA0"/>
    <w:rsid w:val="006057E9"/>
    <w:rsid w:val="00606E69"/>
    <w:rsid w:val="006072E2"/>
    <w:rsid w:val="00607F58"/>
    <w:rsid w:val="0061030B"/>
    <w:rsid w:val="006114C0"/>
    <w:rsid w:val="00612DA7"/>
    <w:rsid w:val="00617BF0"/>
    <w:rsid w:val="0062013B"/>
    <w:rsid w:val="0062074A"/>
    <w:rsid w:val="00620C4D"/>
    <w:rsid w:val="00621C4D"/>
    <w:rsid w:val="0062253C"/>
    <w:rsid w:val="00623333"/>
    <w:rsid w:val="00623864"/>
    <w:rsid w:val="00623A24"/>
    <w:rsid w:val="00623F1E"/>
    <w:rsid w:val="00624343"/>
    <w:rsid w:val="00624821"/>
    <w:rsid w:val="00625B18"/>
    <w:rsid w:val="00625E2C"/>
    <w:rsid w:val="00627A4E"/>
    <w:rsid w:val="00630681"/>
    <w:rsid w:val="006308F5"/>
    <w:rsid w:val="00630FB4"/>
    <w:rsid w:val="006312A0"/>
    <w:rsid w:val="00631566"/>
    <w:rsid w:val="00631F2F"/>
    <w:rsid w:val="0063205A"/>
    <w:rsid w:val="006338BF"/>
    <w:rsid w:val="00634A59"/>
    <w:rsid w:val="00634D6D"/>
    <w:rsid w:val="006364ED"/>
    <w:rsid w:val="00636C21"/>
    <w:rsid w:val="00637E39"/>
    <w:rsid w:val="00640C87"/>
    <w:rsid w:val="0064183A"/>
    <w:rsid w:val="006419FF"/>
    <w:rsid w:val="0064336C"/>
    <w:rsid w:val="00644185"/>
    <w:rsid w:val="00644855"/>
    <w:rsid w:val="00644E16"/>
    <w:rsid w:val="00644EF5"/>
    <w:rsid w:val="006466AA"/>
    <w:rsid w:val="006467BC"/>
    <w:rsid w:val="0065036F"/>
    <w:rsid w:val="006515F0"/>
    <w:rsid w:val="00652186"/>
    <w:rsid w:val="00652644"/>
    <w:rsid w:val="0065293E"/>
    <w:rsid w:val="00653099"/>
    <w:rsid w:val="00653388"/>
    <w:rsid w:val="006534BC"/>
    <w:rsid w:val="00653DD1"/>
    <w:rsid w:val="00655202"/>
    <w:rsid w:val="0065546A"/>
    <w:rsid w:val="0065649D"/>
    <w:rsid w:val="00656ACF"/>
    <w:rsid w:val="006604CE"/>
    <w:rsid w:val="00662C82"/>
    <w:rsid w:val="00662FB0"/>
    <w:rsid w:val="006641D6"/>
    <w:rsid w:val="00665193"/>
    <w:rsid w:val="006656DE"/>
    <w:rsid w:val="00666379"/>
    <w:rsid w:val="006663E8"/>
    <w:rsid w:val="00666B17"/>
    <w:rsid w:val="00670CF2"/>
    <w:rsid w:val="00670E0A"/>
    <w:rsid w:val="0067107F"/>
    <w:rsid w:val="0067120B"/>
    <w:rsid w:val="006714B2"/>
    <w:rsid w:val="00671619"/>
    <w:rsid w:val="006716FE"/>
    <w:rsid w:val="00671C15"/>
    <w:rsid w:val="0067260D"/>
    <w:rsid w:val="00672A3A"/>
    <w:rsid w:val="00672D00"/>
    <w:rsid w:val="00672D23"/>
    <w:rsid w:val="0067562D"/>
    <w:rsid w:val="006756DC"/>
    <w:rsid w:val="00675B48"/>
    <w:rsid w:val="006778CF"/>
    <w:rsid w:val="00677B1F"/>
    <w:rsid w:val="006803F7"/>
    <w:rsid w:val="006813CF"/>
    <w:rsid w:val="00681620"/>
    <w:rsid w:val="00681E05"/>
    <w:rsid w:val="00685F5B"/>
    <w:rsid w:val="006864FD"/>
    <w:rsid w:val="006872AA"/>
    <w:rsid w:val="006901B0"/>
    <w:rsid w:val="00690A5F"/>
    <w:rsid w:val="00692CF1"/>
    <w:rsid w:val="006951DA"/>
    <w:rsid w:val="00695FE9"/>
    <w:rsid w:val="006960D5"/>
    <w:rsid w:val="00696219"/>
    <w:rsid w:val="00696723"/>
    <w:rsid w:val="00697174"/>
    <w:rsid w:val="006A0D50"/>
    <w:rsid w:val="006A16CD"/>
    <w:rsid w:val="006A2546"/>
    <w:rsid w:val="006A3607"/>
    <w:rsid w:val="006A38FF"/>
    <w:rsid w:val="006A3A19"/>
    <w:rsid w:val="006A3D03"/>
    <w:rsid w:val="006A4613"/>
    <w:rsid w:val="006A4C1B"/>
    <w:rsid w:val="006A4E94"/>
    <w:rsid w:val="006A5ACE"/>
    <w:rsid w:val="006A5C4F"/>
    <w:rsid w:val="006A5DC3"/>
    <w:rsid w:val="006A70FE"/>
    <w:rsid w:val="006B08B7"/>
    <w:rsid w:val="006B0F30"/>
    <w:rsid w:val="006B1E99"/>
    <w:rsid w:val="006B202A"/>
    <w:rsid w:val="006B215F"/>
    <w:rsid w:val="006B34F8"/>
    <w:rsid w:val="006B58DF"/>
    <w:rsid w:val="006B5A49"/>
    <w:rsid w:val="006B5FB2"/>
    <w:rsid w:val="006B6927"/>
    <w:rsid w:val="006B73BF"/>
    <w:rsid w:val="006C2FAB"/>
    <w:rsid w:val="006C32DF"/>
    <w:rsid w:val="006C339D"/>
    <w:rsid w:val="006C3DD9"/>
    <w:rsid w:val="006C4913"/>
    <w:rsid w:val="006C51AF"/>
    <w:rsid w:val="006C5424"/>
    <w:rsid w:val="006C5FEB"/>
    <w:rsid w:val="006C6E3A"/>
    <w:rsid w:val="006C7157"/>
    <w:rsid w:val="006D0924"/>
    <w:rsid w:val="006D167F"/>
    <w:rsid w:val="006D29AB"/>
    <w:rsid w:val="006D29B4"/>
    <w:rsid w:val="006D3FB0"/>
    <w:rsid w:val="006D4468"/>
    <w:rsid w:val="006D49E4"/>
    <w:rsid w:val="006D5670"/>
    <w:rsid w:val="006D6936"/>
    <w:rsid w:val="006E2296"/>
    <w:rsid w:val="006E2C08"/>
    <w:rsid w:val="006E4111"/>
    <w:rsid w:val="006E5546"/>
    <w:rsid w:val="006E5AC3"/>
    <w:rsid w:val="006E5D9C"/>
    <w:rsid w:val="006E5F74"/>
    <w:rsid w:val="006E6CAA"/>
    <w:rsid w:val="006F03D6"/>
    <w:rsid w:val="006F2010"/>
    <w:rsid w:val="006F3EA0"/>
    <w:rsid w:val="006F478A"/>
    <w:rsid w:val="006F4AB2"/>
    <w:rsid w:val="006F6DAA"/>
    <w:rsid w:val="006F6FE2"/>
    <w:rsid w:val="006F75EF"/>
    <w:rsid w:val="00700239"/>
    <w:rsid w:val="007008F6"/>
    <w:rsid w:val="00701AE5"/>
    <w:rsid w:val="0070385F"/>
    <w:rsid w:val="00704DD7"/>
    <w:rsid w:val="007057E5"/>
    <w:rsid w:val="00706066"/>
    <w:rsid w:val="00707A5C"/>
    <w:rsid w:val="00710EAB"/>
    <w:rsid w:val="00711141"/>
    <w:rsid w:val="00711C95"/>
    <w:rsid w:val="00712C34"/>
    <w:rsid w:val="00712D3F"/>
    <w:rsid w:val="00712E3A"/>
    <w:rsid w:val="00713174"/>
    <w:rsid w:val="0071380B"/>
    <w:rsid w:val="00713AC2"/>
    <w:rsid w:val="007141B3"/>
    <w:rsid w:val="00715745"/>
    <w:rsid w:val="00716645"/>
    <w:rsid w:val="00716B12"/>
    <w:rsid w:val="00717C1D"/>
    <w:rsid w:val="007206A6"/>
    <w:rsid w:val="007209B0"/>
    <w:rsid w:val="00721E30"/>
    <w:rsid w:val="00721FC7"/>
    <w:rsid w:val="007224C0"/>
    <w:rsid w:val="0072254A"/>
    <w:rsid w:val="00722659"/>
    <w:rsid w:val="00723133"/>
    <w:rsid w:val="007235AC"/>
    <w:rsid w:val="00723DAA"/>
    <w:rsid w:val="00723FEF"/>
    <w:rsid w:val="00725438"/>
    <w:rsid w:val="007258A8"/>
    <w:rsid w:val="007260F8"/>
    <w:rsid w:val="0072690A"/>
    <w:rsid w:val="007308C3"/>
    <w:rsid w:val="007308E8"/>
    <w:rsid w:val="00731375"/>
    <w:rsid w:val="00731FC7"/>
    <w:rsid w:val="00732AA7"/>
    <w:rsid w:val="00732D8E"/>
    <w:rsid w:val="00732DD9"/>
    <w:rsid w:val="0073333B"/>
    <w:rsid w:val="0073349C"/>
    <w:rsid w:val="00734045"/>
    <w:rsid w:val="00734E32"/>
    <w:rsid w:val="00735218"/>
    <w:rsid w:val="00735ED0"/>
    <w:rsid w:val="00736821"/>
    <w:rsid w:val="0073713B"/>
    <w:rsid w:val="00740862"/>
    <w:rsid w:val="00740A77"/>
    <w:rsid w:val="007420DA"/>
    <w:rsid w:val="00742265"/>
    <w:rsid w:val="00742EEC"/>
    <w:rsid w:val="007441E5"/>
    <w:rsid w:val="007458DA"/>
    <w:rsid w:val="00750329"/>
    <w:rsid w:val="00751061"/>
    <w:rsid w:val="0075213F"/>
    <w:rsid w:val="00752ED6"/>
    <w:rsid w:val="00753150"/>
    <w:rsid w:val="007535DE"/>
    <w:rsid w:val="00753DAB"/>
    <w:rsid w:val="0075408C"/>
    <w:rsid w:val="00755495"/>
    <w:rsid w:val="00756F3F"/>
    <w:rsid w:val="007603A3"/>
    <w:rsid w:val="00761304"/>
    <w:rsid w:val="00761A73"/>
    <w:rsid w:val="007624D2"/>
    <w:rsid w:val="007626E6"/>
    <w:rsid w:val="00764337"/>
    <w:rsid w:val="007649D5"/>
    <w:rsid w:val="00764B65"/>
    <w:rsid w:val="00765AC3"/>
    <w:rsid w:val="00765CDE"/>
    <w:rsid w:val="0076603D"/>
    <w:rsid w:val="0076708A"/>
    <w:rsid w:val="007676AC"/>
    <w:rsid w:val="007676B4"/>
    <w:rsid w:val="0077048E"/>
    <w:rsid w:val="007713B9"/>
    <w:rsid w:val="00772661"/>
    <w:rsid w:val="0077286E"/>
    <w:rsid w:val="00772C78"/>
    <w:rsid w:val="00772E90"/>
    <w:rsid w:val="00774090"/>
    <w:rsid w:val="007744FB"/>
    <w:rsid w:val="007745E7"/>
    <w:rsid w:val="00774EE9"/>
    <w:rsid w:val="00775339"/>
    <w:rsid w:val="00776E4E"/>
    <w:rsid w:val="00776FB2"/>
    <w:rsid w:val="0077755C"/>
    <w:rsid w:val="007810EF"/>
    <w:rsid w:val="007813FA"/>
    <w:rsid w:val="00782879"/>
    <w:rsid w:val="00783346"/>
    <w:rsid w:val="0078480B"/>
    <w:rsid w:val="00786153"/>
    <w:rsid w:val="007874A3"/>
    <w:rsid w:val="00787F39"/>
    <w:rsid w:val="007904E5"/>
    <w:rsid w:val="00790FF4"/>
    <w:rsid w:val="007911C3"/>
    <w:rsid w:val="00791A6E"/>
    <w:rsid w:val="00791CEF"/>
    <w:rsid w:val="00792421"/>
    <w:rsid w:val="00792917"/>
    <w:rsid w:val="00793095"/>
    <w:rsid w:val="00793BFA"/>
    <w:rsid w:val="0079530C"/>
    <w:rsid w:val="007968AB"/>
    <w:rsid w:val="00796BAB"/>
    <w:rsid w:val="00796DA4"/>
    <w:rsid w:val="00797993"/>
    <w:rsid w:val="007A0B25"/>
    <w:rsid w:val="007A109E"/>
    <w:rsid w:val="007A25B8"/>
    <w:rsid w:val="007A33DF"/>
    <w:rsid w:val="007A3DEA"/>
    <w:rsid w:val="007A559F"/>
    <w:rsid w:val="007A55AF"/>
    <w:rsid w:val="007A6008"/>
    <w:rsid w:val="007A6140"/>
    <w:rsid w:val="007B17AC"/>
    <w:rsid w:val="007B1BB4"/>
    <w:rsid w:val="007B2E44"/>
    <w:rsid w:val="007B3C3D"/>
    <w:rsid w:val="007B3EF3"/>
    <w:rsid w:val="007B43EC"/>
    <w:rsid w:val="007B4FE4"/>
    <w:rsid w:val="007B5F72"/>
    <w:rsid w:val="007B63B8"/>
    <w:rsid w:val="007C018D"/>
    <w:rsid w:val="007C07BD"/>
    <w:rsid w:val="007C1922"/>
    <w:rsid w:val="007C2B50"/>
    <w:rsid w:val="007C32F2"/>
    <w:rsid w:val="007C3A3A"/>
    <w:rsid w:val="007C433A"/>
    <w:rsid w:val="007C4CA5"/>
    <w:rsid w:val="007C5737"/>
    <w:rsid w:val="007C59B9"/>
    <w:rsid w:val="007C612D"/>
    <w:rsid w:val="007C67E8"/>
    <w:rsid w:val="007C6E87"/>
    <w:rsid w:val="007C79A3"/>
    <w:rsid w:val="007C7E0C"/>
    <w:rsid w:val="007D0208"/>
    <w:rsid w:val="007D079B"/>
    <w:rsid w:val="007D2426"/>
    <w:rsid w:val="007D262A"/>
    <w:rsid w:val="007D3C0F"/>
    <w:rsid w:val="007D44CF"/>
    <w:rsid w:val="007D4E53"/>
    <w:rsid w:val="007D61CE"/>
    <w:rsid w:val="007D6E43"/>
    <w:rsid w:val="007D7ECB"/>
    <w:rsid w:val="007E0365"/>
    <w:rsid w:val="007E0F42"/>
    <w:rsid w:val="007E28E3"/>
    <w:rsid w:val="007E33D9"/>
    <w:rsid w:val="007E4D70"/>
    <w:rsid w:val="007E511A"/>
    <w:rsid w:val="007E67E8"/>
    <w:rsid w:val="007E7A55"/>
    <w:rsid w:val="007F02BB"/>
    <w:rsid w:val="007F339D"/>
    <w:rsid w:val="007F33EB"/>
    <w:rsid w:val="007F396E"/>
    <w:rsid w:val="007F4DE5"/>
    <w:rsid w:val="007F7019"/>
    <w:rsid w:val="007F74EB"/>
    <w:rsid w:val="007F7FA2"/>
    <w:rsid w:val="008007F5"/>
    <w:rsid w:val="00801182"/>
    <w:rsid w:val="00801D39"/>
    <w:rsid w:val="00802670"/>
    <w:rsid w:val="008034EF"/>
    <w:rsid w:val="008035C3"/>
    <w:rsid w:val="00804CB2"/>
    <w:rsid w:val="00805B4D"/>
    <w:rsid w:val="00805D8C"/>
    <w:rsid w:val="0080648D"/>
    <w:rsid w:val="00807331"/>
    <w:rsid w:val="00810223"/>
    <w:rsid w:val="008125A4"/>
    <w:rsid w:val="00812777"/>
    <w:rsid w:val="008128BA"/>
    <w:rsid w:val="00812CA6"/>
    <w:rsid w:val="008149FA"/>
    <w:rsid w:val="00814D49"/>
    <w:rsid w:val="00816465"/>
    <w:rsid w:val="00816936"/>
    <w:rsid w:val="00817094"/>
    <w:rsid w:val="00820D70"/>
    <w:rsid w:val="00821753"/>
    <w:rsid w:val="00821ACD"/>
    <w:rsid w:val="00822AE8"/>
    <w:rsid w:val="00822B87"/>
    <w:rsid w:val="00822BA2"/>
    <w:rsid w:val="008239B9"/>
    <w:rsid w:val="00824742"/>
    <w:rsid w:val="0082519A"/>
    <w:rsid w:val="00825528"/>
    <w:rsid w:val="0082571C"/>
    <w:rsid w:val="008270F0"/>
    <w:rsid w:val="008301A7"/>
    <w:rsid w:val="00830A5D"/>
    <w:rsid w:val="00830AE1"/>
    <w:rsid w:val="00831115"/>
    <w:rsid w:val="0083132D"/>
    <w:rsid w:val="008320CA"/>
    <w:rsid w:val="008348C2"/>
    <w:rsid w:val="00835725"/>
    <w:rsid w:val="00836228"/>
    <w:rsid w:val="00836EA1"/>
    <w:rsid w:val="00837055"/>
    <w:rsid w:val="00837BAF"/>
    <w:rsid w:val="00840257"/>
    <w:rsid w:val="008413E5"/>
    <w:rsid w:val="008418D9"/>
    <w:rsid w:val="00842471"/>
    <w:rsid w:val="00842FB6"/>
    <w:rsid w:val="00843628"/>
    <w:rsid w:val="008437AA"/>
    <w:rsid w:val="00844593"/>
    <w:rsid w:val="00845D63"/>
    <w:rsid w:val="00846184"/>
    <w:rsid w:val="008461DF"/>
    <w:rsid w:val="00846E49"/>
    <w:rsid w:val="00853795"/>
    <w:rsid w:val="0085384D"/>
    <w:rsid w:val="00853C20"/>
    <w:rsid w:val="00853EE4"/>
    <w:rsid w:val="00854B63"/>
    <w:rsid w:val="00854F21"/>
    <w:rsid w:val="008551C1"/>
    <w:rsid w:val="00855DC3"/>
    <w:rsid w:val="008576A9"/>
    <w:rsid w:val="00857EC8"/>
    <w:rsid w:val="00861183"/>
    <w:rsid w:val="0086344B"/>
    <w:rsid w:val="00863BBD"/>
    <w:rsid w:val="00864852"/>
    <w:rsid w:val="008657E1"/>
    <w:rsid w:val="00865D8C"/>
    <w:rsid w:val="00866048"/>
    <w:rsid w:val="00870261"/>
    <w:rsid w:val="00870365"/>
    <w:rsid w:val="00870422"/>
    <w:rsid w:val="00870CCA"/>
    <w:rsid w:val="00870D30"/>
    <w:rsid w:val="008722B5"/>
    <w:rsid w:val="0087280F"/>
    <w:rsid w:val="00872C3E"/>
    <w:rsid w:val="00872E45"/>
    <w:rsid w:val="008733CC"/>
    <w:rsid w:val="00874F45"/>
    <w:rsid w:val="0087567C"/>
    <w:rsid w:val="0087726E"/>
    <w:rsid w:val="008776E5"/>
    <w:rsid w:val="00881CA6"/>
    <w:rsid w:val="00881E35"/>
    <w:rsid w:val="00882162"/>
    <w:rsid w:val="00882A97"/>
    <w:rsid w:val="00884AB4"/>
    <w:rsid w:val="008857B0"/>
    <w:rsid w:val="008862EB"/>
    <w:rsid w:val="00886351"/>
    <w:rsid w:val="00887063"/>
    <w:rsid w:val="00887EBB"/>
    <w:rsid w:val="0089078D"/>
    <w:rsid w:val="00890875"/>
    <w:rsid w:val="00890A7D"/>
    <w:rsid w:val="00891058"/>
    <w:rsid w:val="00891EC7"/>
    <w:rsid w:val="00891F61"/>
    <w:rsid w:val="0089216E"/>
    <w:rsid w:val="00892F94"/>
    <w:rsid w:val="00893522"/>
    <w:rsid w:val="00893F86"/>
    <w:rsid w:val="008948D1"/>
    <w:rsid w:val="00894A5C"/>
    <w:rsid w:val="00895271"/>
    <w:rsid w:val="00895D59"/>
    <w:rsid w:val="00895F94"/>
    <w:rsid w:val="008966D3"/>
    <w:rsid w:val="008968EE"/>
    <w:rsid w:val="008973D6"/>
    <w:rsid w:val="00897501"/>
    <w:rsid w:val="0089756A"/>
    <w:rsid w:val="008A0A1A"/>
    <w:rsid w:val="008A11DB"/>
    <w:rsid w:val="008A16D3"/>
    <w:rsid w:val="008A1D7E"/>
    <w:rsid w:val="008A2817"/>
    <w:rsid w:val="008A29B1"/>
    <w:rsid w:val="008A2C90"/>
    <w:rsid w:val="008A348F"/>
    <w:rsid w:val="008A3659"/>
    <w:rsid w:val="008A3768"/>
    <w:rsid w:val="008A3DB4"/>
    <w:rsid w:val="008A4318"/>
    <w:rsid w:val="008A566D"/>
    <w:rsid w:val="008A5760"/>
    <w:rsid w:val="008A5C87"/>
    <w:rsid w:val="008A6220"/>
    <w:rsid w:val="008A62B9"/>
    <w:rsid w:val="008A6BDB"/>
    <w:rsid w:val="008A7351"/>
    <w:rsid w:val="008B1168"/>
    <w:rsid w:val="008B1861"/>
    <w:rsid w:val="008B2BD0"/>
    <w:rsid w:val="008B3EBE"/>
    <w:rsid w:val="008B4CA2"/>
    <w:rsid w:val="008B5D3C"/>
    <w:rsid w:val="008B6485"/>
    <w:rsid w:val="008B7117"/>
    <w:rsid w:val="008B72E6"/>
    <w:rsid w:val="008B747E"/>
    <w:rsid w:val="008C1065"/>
    <w:rsid w:val="008C1180"/>
    <w:rsid w:val="008C1C1B"/>
    <w:rsid w:val="008C1C74"/>
    <w:rsid w:val="008C2E20"/>
    <w:rsid w:val="008C2F1A"/>
    <w:rsid w:val="008C3A22"/>
    <w:rsid w:val="008C46A2"/>
    <w:rsid w:val="008C4AA4"/>
    <w:rsid w:val="008C4F21"/>
    <w:rsid w:val="008C6FE1"/>
    <w:rsid w:val="008D000B"/>
    <w:rsid w:val="008D0E52"/>
    <w:rsid w:val="008D0FD7"/>
    <w:rsid w:val="008D13E8"/>
    <w:rsid w:val="008D1B13"/>
    <w:rsid w:val="008D1C6A"/>
    <w:rsid w:val="008D224D"/>
    <w:rsid w:val="008D26C0"/>
    <w:rsid w:val="008D35B7"/>
    <w:rsid w:val="008D3AB9"/>
    <w:rsid w:val="008D3D82"/>
    <w:rsid w:val="008D3E4D"/>
    <w:rsid w:val="008D6375"/>
    <w:rsid w:val="008D73FE"/>
    <w:rsid w:val="008D7DED"/>
    <w:rsid w:val="008E03B1"/>
    <w:rsid w:val="008E0744"/>
    <w:rsid w:val="008E0A40"/>
    <w:rsid w:val="008E1F26"/>
    <w:rsid w:val="008E2A0E"/>
    <w:rsid w:val="008E4624"/>
    <w:rsid w:val="008E6585"/>
    <w:rsid w:val="008E7497"/>
    <w:rsid w:val="008F23A1"/>
    <w:rsid w:val="008F2CC9"/>
    <w:rsid w:val="008F2EE2"/>
    <w:rsid w:val="008F4F40"/>
    <w:rsid w:val="008F517F"/>
    <w:rsid w:val="008F5C44"/>
    <w:rsid w:val="008F643A"/>
    <w:rsid w:val="008F65FD"/>
    <w:rsid w:val="008F7920"/>
    <w:rsid w:val="00900BA7"/>
    <w:rsid w:val="00901CE5"/>
    <w:rsid w:val="009021DB"/>
    <w:rsid w:val="0090453F"/>
    <w:rsid w:val="00905BE7"/>
    <w:rsid w:val="009061EE"/>
    <w:rsid w:val="00906581"/>
    <w:rsid w:val="009065B6"/>
    <w:rsid w:val="00906C8D"/>
    <w:rsid w:val="00911AC9"/>
    <w:rsid w:val="0091231E"/>
    <w:rsid w:val="00912752"/>
    <w:rsid w:val="009131AC"/>
    <w:rsid w:val="00913A42"/>
    <w:rsid w:val="00914F4C"/>
    <w:rsid w:val="00915417"/>
    <w:rsid w:val="00915F9A"/>
    <w:rsid w:val="00915FD1"/>
    <w:rsid w:val="0091608F"/>
    <w:rsid w:val="0091622F"/>
    <w:rsid w:val="00916AA9"/>
    <w:rsid w:val="00917AAD"/>
    <w:rsid w:val="00921B2A"/>
    <w:rsid w:val="00922D03"/>
    <w:rsid w:val="00923C64"/>
    <w:rsid w:val="009242F7"/>
    <w:rsid w:val="0092454C"/>
    <w:rsid w:val="00924851"/>
    <w:rsid w:val="00925133"/>
    <w:rsid w:val="00925A3B"/>
    <w:rsid w:val="00925F8A"/>
    <w:rsid w:val="00926112"/>
    <w:rsid w:val="009273B9"/>
    <w:rsid w:val="00927FA0"/>
    <w:rsid w:val="00931725"/>
    <w:rsid w:val="0093387F"/>
    <w:rsid w:val="00933CFF"/>
    <w:rsid w:val="00933F94"/>
    <w:rsid w:val="00934135"/>
    <w:rsid w:val="00934B86"/>
    <w:rsid w:val="00934BFD"/>
    <w:rsid w:val="00935A42"/>
    <w:rsid w:val="009360D8"/>
    <w:rsid w:val="00936253"/>
    <w:rsid w:val="00937731"/>
    <w:rsid w:val="009419C6"/>
    <w:rsid w:val="00941C79"/>
    <w:rsid w:val="00941F3D"/>
    <w:rsid w:val="00942538"/>
    <w:rsid w:val="009431DF"/>
    <w:rsid w:val="00943440"/>
    <w:rsid w:val="00943501"/>
    <w:rsid w:val="00944177"/>
    <w:rsid w:val="0094434E"/>
    <w:rsid w:val="0094450D"/>
    <w:rsid w:val="00944895"/>
    <w:rsid w:val="00944899"/>
    <w:rsid w:val="00944A3A"/>
    <w:rsid w:val="00946A69"/>
    <w:rsid w:val="0095014E"/>
    <w:rsid w:val="00951E23"/>
    <w:rsid w:val="009523EE"/>
    <w:rsid w:val="009524FB"/>
    <w:rsid w:val="009526E4"/>
    <w:rsid w:val="00956946"/>
    <w:rsid w:val="00956DBA"/>
    <w:rsid w:val="009574D9"/>
    <w:rsid w:val="0095784D"/>
    <w:rsid w:val="0096002D"/>
    <w:rsid w:val="00962013"/>
    <w:rsid w:val="009622A3"/>
    <w:rsid w:val="009627B1"/>
    <w:rsid w:val="00963063"/>
    <w:rsid w:val="009637CF"/>
    <w:rsid w:val="00964C50"/>
    <w:rsid w:val="00965793"/>
    <w:rsid w:val="00965DA6"/>
    <w:rsid w:val="00965DE3"/>
    <w:rsid w:val="00966BE5"/>
    <w:rsid w:val="00967233"/>
    <w:rsid w:val="009721E9"/>
    <w:rsid w:val="00972F18"/>
    <w:rsid w:val="00973014"/>
    <w:rsid w:val="009737FE"/>
    <w:rsid w:val="00973A2C"/>
    <w:rsid w:val="00973E78"/>
    <w:rsid w:val="0097429C"/>
    <w:rsid w:val="009748B7"/>
    <w:rsid w:val="00974978"/>
    <w:rsid w:val="00975177"/>
    <w:rsid w:val="009752BE"/>
    <w:rsid w:val="00975F66"/>
    <w:rsid w:val="00976EDA"/>
    <w:rsid w:val="00977163"/>
    <w:rsid w:val="0097745D"/>
    <w:rsid w:val="009775E3"/>
    <w:rsid w:val="009801E9"/>
    <w:rsid w:val="00980292"/>
    <w:rsid w:val="00980BBE"/>
    <w:rsid w:val="00982B75"/>
    <w:rsid w:val="009848B7"/>
    <w:rsid w:val="00986340"/>
    <w:rsid w:val="00986ACF"/>
    <w:rsid w:val="00990739"/>
    <w:rsid w:val="00990E19"/>
    <w:rsid w:val="00990EC0"/>
    <w:rsid w:val="00992D05"/>
    <w:rsid w:val="009935B3"/>
    <w:rsid w:val="0099401E"/>
    <w:rsid w:val="00995FB8"/>
    <w:rsid w:val="00996729"/>
    <w:rsid w:val="009970A0"/>
    <w:rsid w:val="0099759E"/>
    <w:rsid w:val="0099786A"/>
    <w:rsid w:val="00997E41"/>
    <w:rsid w:val="009A01D8"/>
    <w:rsid w:val="009A04E1"/>
    <w:rsid w:val="009A0BFC"/>
    <w:rsid w:val="009A0D44"/>
    <w:rsid w:val="009A1B1C"/>
    <w:rsid w:val="009A1B24"/>
    <w:rsid w:val="009A1B40"/>
    <w:rsid w:val="009A2719"/>
    <w:rsid w:val="009A2A64"/>
    <w:rsid w:val="009A3403"/>
    <w:rsid w:val="009A35B2"/>
    <w:rsid w:val="009A4608"/>
    <w:rsid w:val="009A55C7"/>
    <w:rsid w:val="009A5F01"/>
    <w:rsid w:val="009A6C66"/>
    <w:rsid w:val="009A79CC"/>
    <w:rsid w:val="009B1F49"/>
    <w:rsid w:val="009B1FD2"/>
    <w:rsid w:val="009B2C37"/>
    <w:rsid w:val="009B32CC"/>
    <w:rsid w:val="009B3BDB"/>
    <w:rsid w:val="009B43B6"/>
    <w:rsid w:val="009B653D"/>
    <w:rsid w:val="009C133D"/>
    <w:rsid w:val="009C3C46"/>
    <w:rsid w:val="009C44C1"/>
    <w:rsid w:val="009C4A76"/>
    <w:rsid w:val="009C5243"/>
    <w:rsid w:val="009C606E"/>
    <w:rsid w:val="009C6129"/>
    <w:rsid w:val="009C63AA"/>
    <w:rsid w:val="009C67D3"/>
    <w:rsid w:val="009C6DF6"/>
    <w:rsid w:val="009D0621"/>
    <w:rsid w:val="009D0CD0"/>
    <w:rsid w:val="009D12DA"/>
    <w:rsid w:val="009D1DBF"/>
    <w:rsid w:val="009D1FA0"/>
    <w:rsid w:val="009D27B2"/>
    <w:rsid w:val="009D3455"/>
    <w:rsid w:val="009D3DBD"/>
    <w:rsid w:val="009D3E88"/>
    <w:rsid w:val="009D4B36"/>
    <w:rsid w:val="009D52CF"/>
    <w:rsid w:val="009D5537"/>
    <w:rsid w:val="009D5892"/>
    <w:rsid w:val="009D58CC"/>
    <w:rsid w:val="009D60C8"/>
    <w:rsid w:val="009D6899"/>
    <w:rsid w:val="009D6F15"/>
    <w:rsid w:val="009D79B5"/>
    <w:rsid w:val="009D7D2A"/>
    <w:rsid w:val="009E04EC"/>
    <w:rsid w:val="009E0A18"/>
    <w:rsid w:val="009E2C21"/>
    <w:rsid w:val="009E3494"/>
    <w:rsid w:val="009E36B4"/>
    <w:rsid w:val="009E382E"/>
    <w:rsid w:val="009E395F"/>
    <w:rsid w:val="009E4B77"/>
    <w:rsid w:val="009E553D"/>
    <w:rsid w:val="009E5E34"/>
    <w:rsid w:val="009E7794"/>
    <w:rsid w:val="009F0A4F"/>
    <w:rsid w:val="009F0B60"/>
    <w:rsid w:val="009F1285"/>
    <w:rsid w:val="009F1E8D"/>
    <w:rsid w:val="009F2489"/>
    <w:rsid w:val="009F2C8A"/>
    <w:rsid w:val="009F3F7B"/>
    <w:rsid w:val="009F4908"/>
    <w:rsid w:val="009F49CE"/>
    <w:rsid w:val="009F4DD3"/>
    <w:rsid w:val="009F5227"/>
    <w:rsid w:val="009F634E"/>
    <w:rsid w:val="009F7927"/>
    <w:rsid w:val="00A003A4"/>
    <w:rsid w:val="00A01950"/>
    <w:rsid w:val="00A01D49"/>
    <w:rsid w:val="00A022B3"/>
    <w:rsid w:val="00A04754"/>
    <w:rsid w:val="00A10DB2"/>
    <w:rsid w:val="00A1162B"/>
    <w:rsid w:val="00A12816"/>
    <w:rsid w:val="00A13384"/>
    <w:rsid w:val="00A133FC"/>
    <w:rsid w:val="00A13BDB"/>
    <w:rsid w:val="00A14F46"/>
    <w:rsid w:val="00A16B7D"/>
    <w:rsid w:val="00A16E6C"/>
    <w:rsid w:val="00A20129"/>
    <w:rsid w:val="00A20315"/>
    <w:rsid w:val="00A21386"/>
    <w:rsid w:val="00A219BF"/>
    <w:rsid w:val="00A226F2"/>
    <w:rsid w:val="00A22FF2"/>
    <w:rsid w:val="00A233D1"/>
    <w:rsid w:val="00A23510"/>
    <w:rsid w:val="00A23EEA"/>
    <w:rsid w:val="00A240DE"/>
    <w:rsid w:val="00A24A9A"/>
    <w:rsid w:val="00A25520"/>
    <w:rsid w:val="00A26885"/>
    <w:rsid w:val="00A26924"/>
    <w:rsid w:val="00A3083D"/>
    <w:rsid w:val="00A31010"/>
    <w:rsid w:val="00A31E32"/>
    <w:rsid w:val="00A32234"/>
    <w:rsid w:val="00A34315"/>
    <w:rsid w:val="00A359CD"/>
    <w:rsid w:val="00A364A5"/>
    <w:rsid w:val="00A41EDB"/>
    <w:rsid w:val="00A43097"/>
    <w:rsid w:val="00A44049"/>
    <w:rsid w:val="00A44911"/>
    <w:rsid w:val="00A45436"/>
    <w:rsid w:val="00A4545A"/>
    <w:rsid w:val="00A46B2E"/>
    <w:rsid w:val="00A4774B"/>
    <w:rsid w:val="00A47D4B"/>
    <w:rsid w:val="00A50306"/>
    <w:rsid w:val="00A51170"/>
    <w:rsid w:val="00A51348"/>
    <w:rsid w:val="00A513F2"/>
    <w:rsid w:val="00A51ACB"/>
    <w:rsid w:val="00A5226D"/>
    <w:rsid w:val="00A52790"/>
    <w:rsid w:val="00A52DEF"/>
    <w:rsid w:val="00A536FC"/>
    <w:rsid w:val="00A541E0"/>
    <w:rsid w:val="00A54564"/>
    <w:rsid w:val="00A5479E"/>
    <w:rsid w:val="00A54AFD"/>
    <w:rsid w:val="00A57A2A"/>
    <w:rsid w:val="00A57C93"/>
    <w:rsid w:val="00A57E71"/>
    <w:rsid w:val="00A6023C"/>
    <w:rsid w:val="00A60561"/>
    <w:rsid w:val="00A61B66"/>
    <w:rsid w:val="00A632B8"/>
    <w:rsid w:val="00A64D94"/>
    <w:rsid w:val="00A65324"/>
    <w:rsid w:val="00A653BB"/>
    <w:rsid w:val="00A658CA"/>
    <w:rsid w:val="00A659B6"/>
    <w:rsid w:val="00A65FF4"/>
    <w:rsid w:val="00A665E8"/>
    <w:rsid w:val="00A66821"/>
    <w:rsid w:val="00A66F5F"/>
    <w:rsid w:val="00A67817"/>
    <w:rsid w:val="00A67F48"/>
    <w:rsid w:val="00A702FB"/>
    <w:rsid w:val="00A72296"/>
    <w:rsid w:val="00A7447D"/>
    <w:rsid w:val="00A75243"/>
    <w:rsid w:val="00A76477"/>
    <w:rsid w:val="00A76700"/>
    <w:rsid w:val="00A76DD5"/>
    <w:rsid w:val="00A76EE1"/>
    <w:rsid w:val="00A80019"/>
    <w:rsid w:val="00A801A0"/>
    <w:rsid w:val="00A81AF0"/>
    <w:rsid w:val="00A81C30"/>
    <w:rsid w:val="00A81F1E"/>
    <w:rsid w:val="00A82A1A"/>
    <w:rsid w:val="00A82DFA"/>
    <w:rsid w:val="00A8463D"/>
    <w:rsid w:val="00A86492"/>
    <w:rsid w:val="00A865D7"/>
    <w:rsid w:val="00A86AEC"/>
    <w:rsid w:val="00A86CB8"/>
    <w:rsid w:val="00A86F0B"/>
    <w:rsid w:val="00A905DF"/>
    <w:rsid w:val="00A90613"/>
    <w:rsid w:val="00A91CFE"/>
    <w:rsid w:val="00A923D3"/>
    <w:rsid w:val="00A92944"/>
    <w:rsid w:val="00A93086"/>
    <w:rsid w:val="00A93779"/>
    <w:rsid w:val="00A95C6D"/>
    <w:rsid w:val="00A96A55"/>
    <w:rsid w:val="00AA263F"/>
    <w:rsid w:val="00AA2C49"/>
    <w:rsid w:val="00AA2E27"/>
    <w:rsid w:val="00AA39C5"/>
    <w:rsid w:val="00AA556F"/>
    <w:rsid w:val="00AA62A3"/>
    <w:rsid w:val="00AA6A98"/>
    <w:rsid w:val="00AA6AE5"/>
    <w:rsid w:val="00AA7FA0"/>
    <w:rsid w:val="00AB1694"/>
    <w:rsid w:val="00AB1928"/>
    <w:rsid w:val="00AB33B0"/>
    <w:rsid w:val="00AB3C08"/>
    <w:rsid w:val="00AB46A3"/>
    <w:rsid w:val="00AB4B69"/>
    <w:rsid w:val="00AB4BB8"/>
    <w:rsid w:val="00AB5543"/>
    <w:rsid w:val="00AB5DE7"/>
    <w:rsid w:val="00AB6CF0"/>
    <w:rsid w:val="00AB7469"/>
    <w:rsid w:val="00AB7939"/>
    <w:rsid w:val="00AC111F"/>
    <w:rsid w:val="00AC1646"/>
    <w:rsid w:val="00AC179C"/>
    <w:rsid w:val="00AC1956"/>
    <w:rsid w:val="00AC2371"/>
    <w:rsid w:val="00AC2612"/>
    <w:rsid w:val="00AC2E0A"/>
    <w:rsid w:val="00AC371F"/>
    <w:rsid w:val="00AC67F2"/>
    <w:rsid w:val="00AC710E"/>
    <w:rsid w:val="00AC738C"/>
    <w:rsid w:val="00AD04B5"/>
    <w:rsid w:val="00AD1682"/>
    <w:rsid w:val="00AD1CFE"/>
    <w:rsid w:val="00AD27E6"/>
    <w:rsid w:val="00AD2C92"/>
    <w:rsid w:val="00AD405D"/>
    <w:rsid w:val="00AD42DE"/>
    <w:rsid w:val="00AD4517"/>
    <w:rsid w:val="00AE0BEA"/>
    <w:rsid w:val="00AE1E40"/>
    <w:rsid w:val="00AE2024"/>
    <w:rsid w:val="00AE2672"/>
    <w:rsid w:val="00AE39A3"/>
    <w:rsid w:val="00AE4ABE"/>
    <w:rsid w:val="00AE504E"/>
    <w:rsid w:val="00AE5092"/>
    <w:rsid w:val="00AE7751"/>
    <w:rsid w:val="00AE7ACF"/>
    <w:rsid w:val="00AE7C20"/>
    <w:rsid w:val="00AF0148"/>
    <w:rsid w:val="00AF08D4"/>
    <w:rsid w:val="00AF1273"/>
    <w:rsid w:val="00AF14CF"/>
    <w:rsid w:val="00AF1809"/>
    <w:rsid w:val="00AF1941"/>
    <w:rsid w:val="00AF1C5E"/>
    <w:rsid w:val="00AF2510"/>
    <w:rsid w:val="00AF39E7"/>
    <w:rsid w:val="00AF3D24"/>
    <w:rsid w:val="00AF45EF"/>
    <w:rsid w:val="00AF572E"/>
    <w:rsid w:val="00AF65BD"/>
    <w:rsid w:val="00AF6A8F"/>
    <w:rsid w:val="00AF7045"/>
    <w:rsid w:val="00AF75B7"/>
    <w:rsid w:val="00B01E29"/>
    <w:rsid w:val="00B03F8B"/>
    <w:rsid w:val="00B04738"/>
    <w:rsid w:val="00B04F76"/>
    <w:rsid w:val="00B050F7"/>
    <w:rsid w:val="00B05705"/>
    <w:rsid w:val="00B05858"/>
    <w:rsid w:val="00B06593"/>
    <w:rsid w:val="00B06C76"/>
    <w:rsid w:val="00B06CB9"/>
    <w:rsid w:val="00B070DB"/>
    <w:rsid w:val="00B07180"/>
    <w:rsid w:val="00B0718D"/>
    <w:rsid w:val="00B07406"/>
    <w:rsid w:val="00B07D24"/>
    <w:rsid w:val="00B07D39"/>
    <w:rsid w:val="00B10B1F"/>
    <w:rsid w:val="00B10E7E"/>
    <w:rsid w:val="00B132F0"/>
    <w:rsid w:val="00B1341C"/>
    <w:rsid w:val="00B13C3E"/>
    <w:rsid w:val="00B14065"/>
    <w:rsid w:val="00B142BC"/>
    <w:rsid w:val="00B1663B"/>
    <w:rsid w:val="00B16864"/>
    <w:rsid w:val="00B16FB0"/>
    <w:rsid w:val="00B175AA"/>
    <w:rsid w:val="00B1789C"/>
    <w:rsid w:val="00B17DE2"/>
    <w:rsid w:val="00B2155D"/>
    <w:rsid w:val="00B22068"/>
    <w:rsid w:val="00B23677"/>
    <w:rsid w:val="00B23FF5"/>
    <w:rsid w:val="00B24B16"/>
    <w:rsid w:val="00B25C6D"/>
    <w:rsid w:val="00B26152"/>
    <w:rsid w:val="00B2642A"/>
    <w:rsid w:val="00B27822"/>
    <w:rsid w:val="00B279A9"/>
    <w:rsid w:val="00B27A73"/>
    <w:rsid w:val="00B27BFA"/>
    <w:rsid w:val="00B32A99"/>
    <w:rsid w:val="00B349CB"/>
    <w:rsid w:val="00B353F7"/>
    <w:rsid w:val="00B36E06"/>
    <w:rsid w:val="00B37AE2"/>
    <w:rsid w:val="00B37E59"/>
    <w:rsid w:val="00B37FBE"/>
    <w:rsid w:val="00B420CD"/>
    <w:rsid w:val="00B42E19"/>
    <w:rsid w:val="00B434B3"/>
    <w:rsid w:val="00B44A85"/>
    <w:rsid w:val="00B463DE"/>
    <w:rsid w:val="00B4658E"/>
    <w:rsid w:val="00B4669F"/>
    <w:rsid w:val="00B46A9E"/>
    <w:rsid w:val="00B46E9F"/>
    <w:rsid w:val="00B47320"/>
    <w:rsid w:val="00B477D9"/>
    <w:rsid w:val="00B51AD4"/>
    <w:rsid w:val="00B52235"/>
    <w:rsid w:val="00B543F9"/>
    <w:rsid w:val="00B55071"/>
    <w:rsid w:val="00B55657"/>
    <w:rsid w:val="00B5572F"/>
    <w:rsid w:val="00B55C8B"/>
    <w:rsid w:val="00B5658D"/>
    <w:rsid w:val="00B607D0"/>
    <w:rsid w:val="00B60EF9"/>
    <w:rsid w:val="00B60FF4"/>
    <w:rsid w:val="00B61497"/>
    <w:rsid w:val="00B62366"/>
    <w:rsid w:val="00B6334A"/>
    <w:rsid w:val="00B63DBC"/>
    <w:rsid w:val="00B653E5"/>
    <w:rsid w:val="00B658CE"/>
    <w:rsid w:val="00B65BF7"/>
    <w:rsid w:val="00B65DA5"/>
    <w:rsid w:val="00B65EA6"/>
    <w:rsid w:val="00B65FDF"/>
    <w:rsid w:val="00B660EF"/>
    <w:rsid w:val="00B67084"/>
    <w:rsid w:val="00B670A2"/>
    <w:rsid w:val="00B673B4"/>
    <w:rsid w:val="00B67D60"/>
    <w:rsid w:val="00B67E91"/>
    <w:rsid w:val="00B70558"/>
    <w:rsid w:val="00B71AAF"/>
    <w:rsid w:val="00B733A1"/>
    <w:rsid w:val="00B73A10"/>
    <w:rsid w:val="00B76B27"/>
    <w:rsid w:val="00B77600"/>
    <w:rsid w:val="00B7796E"/>
    <w:rsid w:val="00B80219"/>
    <w:rsid w:val="00B8054C"/>
    <w:rsid w:val="00B80EAD"/>
    <w:rsid w:val="00B82F4C"/>
    <w:rsid w:val="00B83EED"/>
    <w:rsid w:val="00B840C6"/>
    <w:rsid w:val="00B85580"/>
    <w:rsid w:val="00B857B9"/>
    <w:rsid w:val="00B8701B"/>
    <w:rsid w:val="00B907D7"/>
    <w:rsid w:val="00B90BFD"/>
    <w:rsid w:val="00B91B93"/>
    <w:rsid w:val="00B92A7C"/>
    <w:rsid w:val="00B92FDC"/>
    <w:rsid w:val="00B9445C"/>
    <w:rsid w:val="00B94AC8"/>
    <w:rsid w:val="00B95AE4"/>
    <w:rsid w:val="00B96747"/>
    <w:rsid w:val="00B97072"/>
    <w:rsid w:val="00B97D6C"/>
    <w:rsid w:val="00BA0E41"/>
    <w:rsid w:val="00BA1275"/>
    <w:rsid w:val="00BA2095"/>
    <w:rsid w:val="00BA34E7"/>
    <w:rsid w:val="00BA3516"/>
    <w:rsid w:val="00BA598A"/>
    <w:rsid w:val="00BA648F"/>
    <w:rsid w:val="00BA7CED"/>
    <w:rsid w:val="00BB019A"/>
    <w:rsid w:val="00BB1598"/>
    <w:rsid w:val="00BB2276"/>
    <w:rsid w:val="00BB2D86"/>
    <w:rsid w:val="00BB3200"/>
    <w:rsid w:val="00BB3385"/>
    <w:rsid w:val="00BB349B"/>
    <w:rsid w:val="00BB40A5"/>
    <w:rsid w:val="00BB5551"/>
    <w:rsid w:val="00BB583F"/>
    <w:rsid w:val="00BB5F25"/>
    <w:rsid w:val="00BB7BDA"/>
    <w:rsid w:val="00BB7CEA"/>
    <w:rsid w:val="00BC0790"/>
    <w:rsid w:val="00BC1609"/>
    <w:rsid w:val="00BC1D85"/>
    <w:rsid w:val="00BC2329"/>
    <w:rsid w:val="00BC2615"/>
    <w:rsid w:val="00BC2E83"/>
    <w:rsid w:val="00BC3530"/>
    <w:rsid w:val="00BC4D82"/>
    <w:rsid w:val="00BC7172"/>
    <w:rsid w:val="00BD0C43"/>
    <w:rsid w:val="00BD28DE"/>
    <w:rsid w:val="00BD34A4"/>
    <w:rsid w:val="00BD3CF8"/>
    <w:rsid w:val="00BE0114"/>
    <w:rsid w:val="00BE01D7"/>
    <w:rsid w:val="00BE0B42"/>
    <w:rsid w:val="00BE0C44"/>
    <w:rsid w:val="00BE12E5"/>
    <w:rsid w:val="00BE1BE9"/>
    <w:rsid w:val="00BE1F32"/>
    <w:rsid w:val="00BE3442"/>
    <w:rsid w:val="00BE3E4E"/>
    <w:rsid w:val="00BE4E9C"/>
    <w:rsid w:val="00BE5419"/>
    <w:rsid w:val="00BE5D92"/>
    <w:rsid w:val="00BE5DF3"/>
    <w:rsid w:val="00BE60E1"/>
    <w:rsid w:val="00BE74DE"/>
    <w:rsid w:val="00BE79F7"/>
    <w:rsid w:val="00BF02C5"/>
    <w:rsid w:val="00BF0EDA"/>
    <w:rsid w:val="00BF164C"/>
    <w:rsid w:val="00BF591D"/>
    <w:rsid w:val="00BF5CE6"/>
    <w:rsid w:val="00BF7029"/>
    <w:rsid w:val="00BF747A"/>
    <w:rsid w:val="00C005E1"/>
    <w:rsid w:val="00C00BE8"/>
    <w:rsid w:val="00C00DE4"/>
    <w:rsid w:val="00C02399"/>
    <w:rsid w:val="00C030F1"/>
    <w:rsid w:val="00C03FB7"/>
    <w:rsid w:val="00C047C1"/>
    <w:rsid w:val="00C05332"/>
    <w:rsid w:val="00C061F7"/>
    <w:rsid w:val="00C07CA5"/>
    <w:rsid w:val="00C07EAF"/>
    <w:rsid w:val="00C15A00"/>
    <w:rsid w:val="00C1743B"/>
    <w:rsid w:val="00C20979"/>
    <w:rsid w:val="00C214F2"/>
    <w:rsid w:val="00C21C94"/>
    <w:rsid w:val="00C2368C"/>
    <w:rsid w:val="00C23EDC"/>
    <w:rsid w:val="00C244D7"/>
    <w:rsid w:val="00C263EE"/>
    <w:rsid w:val="00C267DE"/>
    <w:rsid w:val="00C2702D"/>
    <w:rsid w:val="00C27071"/>
    <w:rsid w:val="00C273E8"/>
    <w:rsid w:val="00C30017"/>
    <w:rsid w:val="00C3252E"/>
    <w:rsid w:val="00C344E7"/>
    <w:rsid w:val="00C34787"/>
    <w:rsid w:val="00C34BF3"/>
    <w:rsid w:val="00C35536"/>
    <w:rsid w:val="00C37A04"/>
    <w:rsid w:val="00C37B74"/>
    <w:rsid w:val="00C40B7F"/>
    <w:rsid w:val="00C41898"/>
    <w:rsid w:val="00C428DC"/>
    <w:rsid w:val="00C4401C"/>
    <w:rsid w:val="00C46D6F"/>
    <w:rsid w:val="00C46F66"/>
    <w:rsid w:val="00C477EF"/>
    <w:rsid w:val="00C52192"/>
    <w:rsid w:val="00C523A4"/>
    <w:rsid w:val="00C52834"/>
    <w:rsid w:val="00C52E9D"/>
    <w:rsid w:val="00C539E0"/>
    <w:rsid w:val="00C53EA0"/>
    <w:rsid w:val="00C5516D"/>
    <w:rsid w:val="00C556FD"/>
    <w:rsid w:val="00C56F22"/>
    <w:rsid w:val="00C57229"/>
    <w:rsid w:val="00C574A3"/>
    <w:rsid w:val="00C603C8"/>
    <w:rsid w:val="00C621BE"/>
    <w:rsid w:val="00C62234"/>
    <w:rsid w:val="00C62801"/>
    <w:rsid w:val="00C6289E"/>
    <w:rsid w:val="00C62F0B"/>
    <w:rsid w:val="00C63BE4"/>
    <w:rsid w:val="00C63C23"/>
    <w:rsid w:val="00C63DB0"/>
    <w:rsid w:val="00C63E7B"/>
    <w:rsid w:val="00C644E5"/>
    <w:rsid w:val="00C64538"/>
    <w:rsid w:val="00C64876"/>
    <w:rsid w:val="00C653E2"/>
    <w:rsid w:val="00C6582A"/>
    <w:rsid w:val="00C6643F"/>
    <w:rsid w:val="00C668B6"/>
    <w:rsid w:val="00C66C0B"/>
    <w:rsid w:val="00C66C41"/>
    <w:rsid w:val="00C66E79"/>
    <w:rsid w:val="00C66F01"/>
    <w:rsid w:val="00C670D2"/>
    <w:rsid w:val="00C67427"/>
    <w:rsid w:val="00C67431"/>
    <w:rsid w:val="00C70E4A"/>
    <w:rsid w:val="00C71F25"/>
    <w:rsid w:val="00C733BA"/>
    <w:rsid w:val="00C7358B"/>
    <w:rsid w:val="00C74C61"/>
    <w:rsid w:val="00C756AE"/>
    <w:rsid w:val="00C7582A"/>
    <w:rsid w:val="00C7591E"/>
    <w:rsid w:val="00C76739"/>
    <w:rsid w:val="00C772D3"/>
    <w:rsid w:val="00C77804"/>
    <w:rsid w:val="00C80B92"/>
    <w:rsid w:val="00C8131D"/>
    <w:rsid w:val="00C81DE2"/>
    <w:rsid w:val="00C82A0F"/>
    <w:rsid w:val="00C82B9D"/>
    <w:rsid w:val="00C82CA1"/>
    <w:rsid w:val="00C833A1"/>
    <w:rsid w:val="00C847B8"/>
    <w:rsid w:val="00C85431"/>
    <w:rsid w:val="00C857C2"/>
    <w:rsid w:val="00C859EE"/>
    <w:rsid w:val="00C86010"/>
    <w:rsid w:val="00C86B1F"/>
    <w:rsid w:val="00C86C2F"/>
    <w:rsid w:val="00C87276"/>
    <w:rsid w:val="00C87891"/>
    <w:rsid w:val="00C90906"/>
    <w:rsid w:val="00C9280A"/>
    <w:rsid w:val="00C92EA4"/>
    <w:rsid w:val="00C94118"/>
    <w:rsid w:val="00C94311"/>
    <w:rsid w:val="00C962ED"/>
    <w:rsid w:val="00C97153"/>
    <w:rsid w:val="00C973A6"/>
    <w:rsid w:val="00C9792D"/>
    <w:rsid w:val="00C97D8D"/>
    <w:rsid w:val="00CA0158"/>
    <w:rsid w:val="00CA12D5"/>
    <w:rsid w:val="00CA1361"/>
    <w:rsid w:val="00CA1C01"/>
    <w:rsid w:val="00CA1CC9"/>
    <w:rsid w:val="00CA1CF2"/>
    <w:rsid w:val="00CA4046"/>
    <w:rsid w:val="00CA4251"/>
    <w:rsid w:val="00CA4777"/>
    <w:rsid w:val="00CA5007"/>
    <w:rsid w:val="00CA564C"/>
    <w:rsid w:val="00CA5D00"/>
    <w:rsid w:val="00CA61C5"/>
    <w:rsid w:val="00CA6241"/>
    <w:rsid w:val="00CA6252"/>
    <w:rsid w:val="00CA7133"/>
    <w:rsid w:val="00CA7C47"/>
    <w:rsid w:val="00CA7CA5"/>
    <w:rsid w:val="00CB072E"/>
    <w:rsid w:val="00CB09E8"/>
    <w:rsid w:val="00CB0CA3"/>
    <w:rsid w:val="00CB1710"/>
    <w:rsid w:val="00CB1CEB"/>
    <w:rsid w:val="00CB2593"/>
    <w:rsid w:val="00CB2E2A"/>
    <w:rsid w:val="00CB3C3B"/>
    <w:rsid w:val="00CB5412"/>
    <w:rsid w:val="00CB6154"/>
    <w:rsid w:val="00CB61F3"/>
    <w:rsid w:val="00CB723B"/>
    <w:rsid w:val="00CB72D7"/>
    <w:rsid w:val="00CB736C"/>
    <w:rsid w:val="00CB767D"/>
    <w:rsid w:val="00CC0448"/>
    <w:rsid w:val="00CC0A18"/>
    <w:rsid w:val="00CC0CF7"/>
    <w:rsid w:val="00CC0FEF"/>
    <w:rsid w:val="00CC14FD"/>
    <w:rsid w:val="00CC1ACC"/>
    <w:rsid w:val="00CC1B3C"/>
    <w:rsid w:val="00CC39E9"/>
    <w:rsid w:val="00CC3C49"/>
    <w:rsid w:val="00CC3E7E"/>
    <w:rsid w:val="00CC3FFF"/>
    <w:rsid w:val="00CC4FDA"/>
    <w:rsid w:val="00CC572C"/>
    <w:rsid w:val="00CC59F8"/>
    <w:rsid w:val="00CC6367"/>
    <w:rsid w:val="00CC672E"/>
    <w:rsid w:val="00CC7323"/>
    <w:rsid w:val="00CD010D"/>
    <w:rsid w:val="00CD1EC7"/>
    <w:rsid w:val="00CD211D"/>
    <w:rsid w:val="00CD2DA8"/>
    <w:rsid w:val="00CD36F9"/>
    <w:rsid w:val="00CD3965"/>
    <w:rsid w:val="00CD4714"/>
    <w:rsid w:val="00CD5350"/>
    <w:rsid w:val="00CD65CD"/>
    <w:rsid w:val="00CD6DA1"/>
    <w:rsid w:val="00CD6FDA"/>
    <w:rsid w:val="00CD7A53"/>
    <w:rsid w:val="00CE0557"/>
    <w:rsid w:val="00CE059E"/>
    <w:rsid w:val="00CE081A"/>
    <w:rsid w:val="00CE10F0"/>
    <w:rsid w:val="00CE1372"/>
    <w:rsid w:val="00CE1579"/>
    <w:rsid w:val="00CE1C3D"/>
    <w:rsid w:val="00CE2137"/>
    <w:rsid w:val="00CE2A47"/>
    <w:rsid w:val="00CE2B71"/>
    <w:rsid w:val="00CE33E3"/>
    <w:rsid w:val="00CE65C5"/>
    <w:rsid w:val="00CE6E6E"/>
    <w:rsid w:val="00CF09C1"/>
    <w:rsid w:val="00CF0F0B"/>
    <w:rsid w:val="00CF1A2E"/>
    <w:rsid w:val="00CF1CBA"/>
    <w:rsid w:val="00CF2E74"/>
    <w:rsid w:val="00CF2FF6"/>
    <w:rsid w:val="00CF3801"/>
    <w:rsid w:val="00CF3B5A"/>
    <w:rsid w:val="00CF4386"/>
    <w:rsid w:val="00CF4451"/>
    <w:rsid w:val="00CF6958"/>
    <w:rsid w:val="00CF6F68"/>
    <w:rsid w:val="00CF72A9"/>
    <w:rsid w:val="00D0058B"/>
    <w:rsid w:val="00D008C9"/>
    <w:rsid w:val="00D01587"/>
    <w:rsid w:val="00D01E86"/>
    <w:rsid w:val="00D03303"/>
    <w:rsid w:val="00D03437"/>
    <w:rsid w:val="00D03475"/>
    <w:rsid w:val="00D035A1"/>
    <w:rsid w:val="00D05135"/>
    <w:rsid w:val="00D0515A"/>
    <w:rsid w:val="00D05443"/>
    <w:rsid w:val="00D058B6"/>
    <w:rsid w:val="00D06B30"/>
    <w:rsid w:val="00D06B31"/>
    <w:rsid w:val="00D06CD9"/>
    <w:rsid w:val="00D071F4"/>
    <w:rsid w:val="00D07704"/>
    <w:rsid w:val="00D102A5"/>
    <w:rsid w:val="00D114E5"/>
    <w:rsid w:val="00D130EE"/>
    <w:rsid w:val="00D13BEA"/>
    <w:rsid w:val="00D13CE6"/>
    <w:rsid w:val="00D20881"/>
    <w:rsid w:val="00D20B34"/>
    <w:rsid w:val="00D20D5C"/>
    <w:rsid w:val="00D21031"/>
    <w:rsid w:val="00D2135E"/>
    <w:rsid w:val="00D21432"/>
    <w:rsid w:val="00D22BD8"/>
    <w:rsid w:val="00D22BF6"/>
    <w:rsid w:val="00D22EAC"/>
    <w:rsid w:val="00D22F4D"/>
    <w:rsid w:val="00D23367"/>
    <w:rsid w:val="00D24489"/>
    <w:rsid w:val="00D24A69"/>
    <w:rsid w:val="00D2530D"/>
    <w:rsid w:val="00D25DAA"/>
    <w:rsid w:val="00D2626D"/>
    <w:rsid w:val="00D2717D"/>
    <w:rsid w:val="00D271CB"/>
    <w:rsid w:val="00D272FC"/>
    <w:rsid w:val="00D30B86"/>
    <w:rsid w:val="00D31747"/>
    <w:rsid w:val="00D31750"/>
    <w:rsid w:val="00D31E64"/>
    <w:rsid w:val="00D32162"/>
    <w:rsid w:val="00D322FB"/>
    <w:rsid w:val="00D32F9C"/>
    <w:rsid w:val="00D34DAB"/>
    <w:rsid w:val="00D35055"/>
    <w:rsid w:val="00D35DC8"/>
    <w:rsid w:val="00D36499"/>
    <w:rsid w:val="00D37EB4"/>
    <w:rsid w:val="00D41ADB"/>
    <w:rsid w:val="00D41EC1"/>
    <w:rsid w:val="00D42AAD"/>
    <w:rsid w:val="00D42D79"/>
    <w:rsid w:val="00D42F06"/>
    <w:rsid w:val="00D440F6"/>
    <w:rsid w:val="00D44EA7"/>
    <w:rsid w:val="00D458D5"/>
    <w:rsid w:val="00D4655B"/>
    <w:rsid w:val="00D46866"/>
    <w:rsid w:val="00D47105"/>
    <w:rsid w:val="00D47253"/>
    <w:rsid w:val="00D47273"/>
    <w:rsid w:val="00D50051"/>
    <w:rsid w:val="00D52C1F"/>
    <w:rsid w:val="00D54DEF"/>
    <w:rsid w:val="00D554FA"/>
    <w:rsid w:val="00D60BE7"/>
    <w:rsid w:val="00D60E98"/>
    <w:rsid w:val="00D61603"/>
    <w:rsid w:val="00D61A85"/>
    <w:rsid w:val="00D61F8F"/>
    <w:rsid w:val="00D62155"/>
    <w:rsid w:val="00D625AE"/>
    <w:rsid w:val="00D62DBA"/>
    <w:rsid w:val="00D62F05"/>
    <w:rsid w:val="00D62F2A"/>
    <w:rsid w:val="00D66601"/>
    <w:rsid w:val="00D668CA"/>
    <w:rsid w:val="00D66BF1"/>
    <w:rsid w:val="00D670B2"/>
    <w:rsid w:val="00D67893"/>
    <w:rsid w:val="00D67B6B"/>
    <w:rsid w:val="00D7020C"/>
    <w:rsid w:val="00D702E8"/>
    <w:rsid w:val="00D71952"/>
    <w:rsid w:val="00D72568"/>
    <w:rsid w:val="00D72EEB"/>
    <w:rsid w:val="00D7340D"/>
    <w:rsid w:val="00D737DC"/>
    <w:rsid w:val="00D738CF"/>
    <w:rsid w:val="00D74CA4"/>
    <w:rsid w:val="00D7544A"/>
    <w:rsid w:val="00D75C3F"/>
    <w:rsid w:val="00D75F5F"/>
    <w:rsid w:val="00D76B77"/>
    <w:rsid w:val="00D7783A"/>
    <w:rsid w:val="00D8057A"/>
    <w:rsid w:val="00D80F66"/>
    <w:rsid w:val="00D8182B"/>
    <w:rsid w:val="00D82B6C"/>
    <w:rsid w:val="00D82DED"/>
    <w:rsid w:val="00D834AD"/>
    <w:rsid w:val="00D83CB7"/>
    <w:rsid w:val="00D840C9"/>
    <w:rsid w:val="00D8421A"/>
    <w:rsid w:val="00D85A7E"/>
    <w:rsid w:val="00D8684E"/>
    <w:rsid w:val="00D87C34"/>
    <w:rsid w:val="00D87CC0"/>
    <w:rsid w:val="00D924D9"/>
    <w:rsid w:val="00D92F94"/>
    <w:rsid w:val="00D93A81"/>
    <w:rsid w:val="00D93B77"/>
    <w:rsid w:val="00D945A0"/>
    <w:rsid w:val="00D95A32"/>
    <w:rsid w:val="00D96EBF"/>
    <w:rsid w:val="00DA0137"/>
    <w:rsid w:val="00DA1459"/>
    <w:rsid w:val="00DA1A7E"/>
    <w:rsid w:val="00DA2D8A"/>
    <w:rsid w:val="00DA2D94"/>
    <w:rsid w:val="00DA40C1"/>
    <w:rsid w:val="00DA59C9"/>
    <w:rsid w:val="00DA5B60"/>
    <w:rsid w:val="00DA6555"/>
    <w:rsid w:val="00DA6B63"/>
    <w:rsid w:val="00DA704A"/>
    <w:rsid w:val="00DA725D"/>
    <w:rsid w:val="00DA76B4"/>
    <w:rsid w:val="00DB09F1"/>
    <w:rsid w:val="00DB221E"/>
    <w:rsid w:val="00DB2AAB"/>
    <w:rsid w:val="00DB2BB6"/>
    <w:rsid w:val="00DB34B3"/>
    <w:rsid w:val="00DB36A9"/>
    <w:rsid w:val="00DB42BA"/>
    <w:rsid w:val="00DB4EB0"/>
    <w:rsid w:val="00DB5989"/>
    <w:rsid w:val="00DB64FB"/>
    <w:rsid w:val="00DB657F"/>
    <w:rsid w:val="00DB70E7"/>
    <w:rsid w:val="00DC0AB1"/>
    <w:rsid w:val="00DC0F29"/>
    <w:rsid w:val="00DC12EA"/>
    <w:rsid w:val="00DC1BC4"/>
    <w:rsid w:val="00DC31ED"/>
    <w:rsid w:val="00DC5CCD"/>
    <w:rsid w:val="00DC63D7"/>
    <w:rsid w:val="00DC6938"/>
    <w:rsid w:val="00DC69B7"/>
    <w:rsid w:val="00DC6B28"/>
    <w:rsid w:val="00DD29D1"/>
    <w:rsid w:val="00DD2F3F"/>
    <w:rsid w:val="00DD31A9"/>
    <w:rsid w:val="00DD4770"/>
    <w:rsid w:val="00DD4EC1"/>
    <w:rsid w:val="00DD69D2"/>
    <w:rsid w:val="00DD7FF5"/>
    <w:rsid w:val="00DE0430"/>
    <w:rsid w:val="00DE043F"/>
    <w:rsid w:val="00DE1638"/>
    <w:rsid w:val="00DE1E6D"/>
    <w:rsid w:val="00DE2BB8"/>
    <w:rsid w:val="00DE2CA1"/>
    <w:rsid w:val="00DE3572"/>
    <w:rsid w:val="00DE4E52"/>
    <w:rsid w:val="00DE56AC"/>
    <w:rsid w:val="00DE574C"/>
    <w:rsid w:val="00DE60BA"/>
    <w:rsid w:val="00DE7FDF"/>
    <w:rsid w:val="00DF0714"/>
    <w:rsid w:val="00DF130F"/>
    <w:rsid w:val="00DF2252"/>
    <w:rsid w:val="00DF22B1"/>
    <w:rsid w:val="00DF3659"/>
    <w:rsid w:val="00DF42A5"/>
    <w:rsid w:val="00DF44B8"/>
    <w:rsid w:val="00DF480B"/>
    <w:rsid w:val="00DF4C45"/>
    <w:rsid w:val="00DF50A2"/>
    <w:rsid w:val="00DF5785"/>
    <w:rsid w:val="00DF6CD0"/>
    <w:rsid w:val="00DF7E1C"/>
    <w:rsid w:val="00E00641"/>
    <w:rsid w:val="00E009D1"/>
    <w:rsid w:val="00E044AB"/>
    <w:rsid w:val="00E047A0"/>
    <w:rsid w:val="00E0510E"/>
    <w:rsid w:val="00E05F27"/>
    <w:rsid w:val="00E06E5F"/>
    <w:rsid w:val="00E0712F"/>
    <w:rsid w:val="00E104E1"/>
    <w:rsid w:val="00E10864"/>
    <w:rsid w:val="00E10A41"/>
    <w:rsid w:val="00E10B1C"/>
    <w:rsid w:val="00E10D7C"/>
    <w:rsid w:val="00E11178"/>
    <w:rsid w:val="00E11532"/>
    <w:rsid w:val="00E11CC9"/>
    <w:rsid w:val="00E11FEF"/>
    <w:rsid w:val="00E12054"/>
    <w:rsid w:val="00E127C5"/>
    <w:rsid w:val="00E13BD2"/>
    <w:rsid w:val="00E13CD0"/>
    <w:rsid w:val="00E144AD"/>
    <w:rsid w:val="00E23753"/>
    <w:rsid w:val="00E23EC6"/>
    <w:rsid w:val="00E2403D"/>
    <w:rsid w:val="00E244D9"/>
    <w:rsid w:val="00E253F3"/>
    <w:rsid w:val="00E25885"/>
    <w:rsid w:val="00E25ADC"/>
    <w:rsid w:val="00E25C3E"/>
    <w:rsid w:val="00E25C44"/>
    <w:rsid w:val="00E27380"/>
    <w:rsid w:val="00E2762F"/>
    <w:rsid w:val="00E31F94"/>
    <w:rsid w:val="00E3265C"/>
    <w:rsid w:val="00E32D07"/>
    <w:rsid w:val="00E333C7"/>
    <w:rsid w:val="00E35612"/>
    <w:rsid w:val="00E35CC6"/>
    <w:rsid w:val="00E361F4"/>
    <w:rsid w:val="00E37168"/>
    <w:rsid w:val="00E40936"/>
    <w:rsid w:val="00E411AA"/>
    <w:rsid w:val="00E41592"/>
    <w:rsid w:val="00E4238E"/>
    <w:rsid w:val="00E4387E"/>
    <w:rsid w:val="00E43B48"/>
    <w:rsid w:val="00E43E2C"/>
    <w:rsid w:val="00E43F66"/>
    <w:rsid w:val="00E44397"/>
    <w:rsid w:val="00E44474"/>
    <w:rsid w:val="00E447D3"/>
    <w:rsid w:val="00E44B04"/>
    <w:rsid w:val="00E45412"/>
    <w:rsid w:val="00E4614D"/>
    <w:rsid w:val="00E4660D"/>
    <w:rsid w:val="00E4676C"/>
    <w:rsid w:val="00E4730F"/>
    <w:rsid w:val="00E47DAF"/>
    <w:rsid w:val="00E47FCB"/>
    <w:rsid w:val="00E51E9F"/>
    <w:rsid w:val="00E52EEA"/>
    <w:rsid w:val="00E53B0B"/>
    <w:rsid w:val="00E54EEC"/>
    <w:rsid w:val="00E55C61"/>
    <w:rsid w:val="00E56404"/>
    <w:rsid w:val="00E6057D"/>
    <w:rsid w:val="00E60AFA"/>
    <w:rsid w:val="00E617EA"/>
    <w:rsid w:val="00E63B3E"/>
    <w:rsid w:val="00E66042"/>
    <w:rsid w:val="00E6628A"/>
    <w:rsid w:val="00E66674"/>
    <w:rsid w:val="00E6668E"/>
    <w:rsid w:val="00E66E7B"/>
    <w:rsid w:val="00E6768A"/>
    <w:rsid w:val="00E72338"/>
    <w:rsid w:val="00E723E3"/>
    <w:rsid w:val="00E72F9B"/>
    <w:rsid w:val="00E738CF"/>
    <w:rsid w:val="00E74C42"/>
    <w:rsid w:val="00E75850"/>
    <w:rsid w:val="00E769CD"/>
    <w:rsid w:val="00E77F13"/>
    <w:rsid w:val="00E811EA"/>
    <w:rsid w:val="00E81354"/>
    <w:rsid w:val="00E8222A"/>
    <w:rsid w:val="00E825EC"/>
    <w:rsid w:val="00E827D7"/>
    <w:rsid w:val="00E82956"/>
    <w:rsid w:val="00E83F6B"/>
    <w:rsid w:val="00E84116"/>
    <w:rsid w:val="00E846CE"/>
    <w:rsid w:val="00E851F5"/>
    <w:rsid w:val="00E8578E"/>
    <w:rsid w:val="00E86C95"/>
    <w:rsid w:val="00E86D03"/>
    <w:rsid w:val="00E907CE"/>
    <w:rsid w:val="00E91AC7"/>
    <w:rsid w:val="00E91F85"/>
    <w:rsid w:val="00E933E1"/>
    <w:rsid w:val="00E939C1"/>
    <w:rsid w:val="00E93CA0"/>
    <w:rsid w:val="00E94257"/>
    <w:rsid w:val="00E946AD"/>
    <w:rsid w:val="00E947A2"/>
    <w:rsid w:val="00E94E7F"/>
    <w:rsid w:val="00E95016"/>
    <w:rsid w:val="00E95575"/>
    <w:rsid w:val="00E960AD"/>
    <w:rsid w:val="00E96260"/>
    <w:rsid w:val="00E9668B"/>
    <w:rsid w:val="00E96AE5"/>
    <w:rsid w:val="00E96F9F"/>
    <w:rsid w:val="00E97378"/>
    <w:rsid w:val="00EA11CB"/>
    <w:rsid w:val="00EA13B4"/>
    <w:rsid w:val="00EA1F07"/>
    <w:rsid w:val="00EA2169"/>
    <w:rsid w:val="00EA2CC7"/>
    <w:rsid w:val="00EA375C"/>
    <w:rsid w:val="00EA555C"/>
    <w:rsid w:val="00EA563B"/>
    <w:rsid w:val="00EA6E28"/>
    <w:rsid w:val="00EA6F24"/>
    <w:rsid w:val="00EA752A"/>
    <w:rsid w:val="00EB0021"/>
    <w:rsid w:val="00EB0884"/>
    <w:rsid w:val="00EB08DF"/>
    <w:rsid w:val="00EB1389"/>
    <w:rsid w:val="00EB1B64"/>
    <w:rsid w:val="00EB23EE"/>
    <w:rsid w:val="00EB2C6B"/>
    <w:rsid w:val="00EB3A43"/>
    <w:rsid w:val="00EB3E65"/>
    <w:rsid w:val="00EB7081"/>
    <w:rsid w:val="00EB796B"/>
    <w:rsid w:val="00EB7B26"/>
    <w:rsid w:val="00EB7EFF"/>
    <w:rsid w:val="00EC22CD"/>
    <w:rsid w:val="00EC234B"/>
    <w:rsid w:val="00EC3049"/>
    <w:rsid w:val="00EC3129"/>
    <w:rsid w:val="00EC46BA"/>
    <w:rsid w:val="00EC5D3C"/>
    <w:rsid w:val="00EC7E9B"/>
    <w:rsid w:val="00ED2099"/>
    <w:rsid w:val="00ED2CE1"/>
    <w:rsid w:val="00ED38F7"/>
    <w:rsid w:val="00ED4566"/>
    <w:rsid w:val="00ED4EDA"/>
    <w:rsid w:val="00ED5240"/>
    <w:rsid w:val="00ED63C6"/>
    <w:rsid w:val="00ED699C"/>
    <w:rsid w:val="00ED7239"/>
    <w:rsid w:val="00ED75FC"/>
    <w:rsid w:val="00EE0474"/>
    <w:rsid w:val="00EE0CA0"/>
    <w:rsid w:val="00EE1214"/>
    <w:rsid w:val="00EE1E21"/>
    <w:rsid w:val="00EE4217"/>
    <w:rsid w:val="00EE4FDA"/>
    <w:rsid w:val="00EE5941"/>
    <w:rsid w:val="00EE6105"/>
    <w:rsid w:val="00EE6980"/>
    <w:rsid w:val="00EE771F"/>
    <w:rsid w:val="00EE7B5D"/>
    <w:rsid w:val="00EF1852"/>
    <w:rsid w:val="00EF299D"/>
    <w:rsid w:val="00EF2BD7"/>
    <w:rsid w:val="00EF3886"/>
    <w:rsid w:val="00EF392E"/>
    <w:rsid w:val="00EF3E0C"/>
    <w:rsid w:val="00EF4B8B"/>
    <w:rsid w:val="00EF4C98"/>
    <w:rsid w:val="00EF545D"/>
    <w:rsid w:val="00EF6731"/>
    <w:rsid w:val="00EF6FF1"/>
    <w:rsid w:val="00EF78FC"/>
    <w:rsid w:val="00EF791D"/>
    <w:rsid w:val="00F0010A"/>
    <w:rsid w:val="00F01ACF"/>
    <w:rsid w:val="00F01EC9"/>
    <w:rsid w:val="00F026C8"/>
    <w:rsid w:val="00F03029"/>
    <w:rsid w:val="00F03939"/>
    <w:rsid w:val="00F0414A"/>
    <w:rsid w:val="00F05232"/>
    <w:rsid w:val="00F05CD3"/>
    <w:rsid w:val="00F05FE3"/>
    <w:rsid w:val="00F07306"/>
    <w:rsid w:val="00F07486"/>
    <w:rsid w:val="00F074DF"/>
    <w:rsid w:val="00F07C07"/>
    <w:rsid w:val="00F10C80"/>
    <w:rsid w:val="00F128D4"/>
    <w:rsid w:val="00F13F2D"/>
    <w:rsid w:val="00F14143"/>
    <w:rsid w:val="00F1492E"/>
    <w:rsid w:val="00F14B4F"/>
    <w:rsid w:val="00F14CAE"/>
    <w:rsid w:val="00F1628A"/>
    <w:rsid w:val="00F16C9A"/>
    <w:rsid w:val="00F16E3F"/>
    <w:rsid w:val="00F222EE"/>
    <w:rsid w:val="00F22C79"/>
    <w:rsid w:val="00F23BCD"/>
    <w:rsid w:val="00F24DDD"/>
    <w:rsid w:val="00F25789"/>
    <w:rsid w:val="00F25EC0"/>
    <w:rsid w:val="00F26364"/>
    <w:rsid w:val="00F2656E"/>
    <w:rsid w:val="00F2713F"/>
    <w:rsid w:val="00F33113"/>
    <w:rsid w:val="00F33767"/>
    <w:rsid w:val="00F33956"/>
    <w:rsid w:val="00F35610"/>
    <w:rsid w:val="00F357CB"/>
    <w:rsid w:val="00F35DEB"/>
    <w:rsid w:val="00F360F4"/>
    <w:rsid w:val="00F3707C"/>
    <w:rsid w:val="00F371FF"/>
    <w:rsid w:val="00F3787F"/>
    <w:rsid w:val="00F41BCF"/>
    <w:rsid w:val="00F42B74"/>
    <w:rsid w:val="00F43078"/>
    <w:rsid w:val="00F439A4"/>
    <w:rsid w:val="00F43BBA"/>
    <w:rsid w:val="00F44132"/>
    <w:rsid w:val="00F44287"/>
    <w:rsid w:val="00F44C23"/>
    <w:rsid w:val="00F44CD1"/>
    <w:rsid w:val="00F44D2F"/>
    <w:rsid w:val="00F44DB5"/>
    <w:rsid w:val="00F45034"/>
    <w:rsid w:val="00F4549F"/>
    <w:rsid w:val="00F456C2"/>
    <w:rsid w:val="00F458A1"/>
    <w:rsid w:val="00F45BB4"/>
    <w:rsid w:val="00F46E4B"/>
    <w:rsid w:val="00F473D2"/>
    <w:rsid w:val="00F47BD2"/>
    <w:rsid w:val="00F505F9"/>
    <w:rsid w:val="00F50B86"/>
    <w:rsid w:val="00F50E60"/>
    <w:rsid w:val="00F51E8B"/>
    <w:rsid w:val="00F5254F"/>
    <w:rsid w:val="00F53797"/>
    <w:rsid w:val="00F53E83"/>
    <w:rsid w:val="00F53F76"/>
    <w:rsid w:val="00F54155"/>
    <w:rsid w:val="00F5426F"/>
    <w:rsid w:val="00F543F3"/>
    <w:rsid w:val="00F54437"/>
    <w:rsid w:val="00F5465B"/>
    <w:rsid w:val="00F5484A"/>
    <w:rsid w:val="00F55061"/>
    <w:rsid w:val="00F5674C"/>
    <w:rsid w:val="00F57E88"/>
    <w:rsid w:val="00F60F2D"/>
    <w:rsid w:val="00F6160F"/>
    <w:rsid w:val="00F61F86"/>
    <w:rsid w:val="00F62395"/>
    <w:rsid w:val="00F632B5"/>
    <w:rsid w:val="00F63310"/>
    <w:rsid w:val="00F63464"/>
    <w:rsid w:val="00F648A5"/>
    <w:rsid w:val="00F65914"/>
    <w:rsid w:val="00F65D65"/>
    <w:rsid w:val="00F66084"/>
    <w:rsid w:val="00F66580"/>
    <w:rsid w:val="00F66A01"/>
    <w:rsid w:val="00F6736D"/>
    <w:rsid w:val="00F676A5"/>
    <w:rsid w:val="00F67B60"/>
    <w:rsid w:val="00F67E50"/>
    <w:rsid w:val="00F70C03"/>
    <w:rsid w:val="00F712D9"/>
    <w:rsid w:val="00F724B5"/>
    <w:rsid w:val="00F7311D"/>
    <w:rsid w:val="00F7423C"/>
    <w:rsid w:val="00F745F7"/>
    <w:rsid w:val="00F75E51"/>
    <w:rsid w:val="00F80BDA"/>
    <w:rsid w:val="00F80E21"/>
    <w:rsid w:val="00F8152D"/>
    <w:rsid w:val="00F81655"/>
    <w:rsid w:val="00F83053"/>
    <w:rsid w:val="00F83660"/>
    <w:rsid w:val="00F83B22"/>
    <w:rsid w:val="00F8412B"/>
    <w:rsid w:val="00F857D1"/>
    <w:rsid w:val="00F85D2A"/>
    <w:rsid w:val="00F86202"/>
    <w:rsid w:val="00F8673B"/>
    <w:rsid w:val="00F867D4"/>
    <w:rsid w:val="00F867F3"/>
    <w:rsid w:val="00F920AF"/>
    <w:rsid w:val="00F92775"/>
    <w:rsid w:val="00F92BC3"/>
    <w:rsid w:val="00F94F30"/>
    <w:rsid w:val="00F97543"/>
    <w:rsid w:val="00F9766F"/>
    <w:rsid w:val="00FA0725"/>
    <w:rsid w:val="00FA080F"/>
    <w:rsid w:val="00FA0C94"/>
    <w:rsid w:val="00FA1DCE"/>
    <w:rsid w:val="00FA25D6"/>
    <w:rsid w:val="00FA29B2"/>
    <w:rsid w:val="00FA3196"/>
    <w:rsid w:val="00FA32B5"/>
    <w:rsid w:val="00FA5802"/>
    <w:rsid w:val="00FA6798"/>
    <w:rsid w:val="00FA7B08"/>
    <w:rsid w:val="00FA7D31"/>
    <w:rsid w:val="00FB0353"/>
    <w:rsid w:val="00FB082D"/>
    <w:rsid w:val="00FB0AA2"/>
    <w:rsid w:val="00FB0F85"/>
    <w:rsid w:val="00FB10A9"/>
    <w:rsid w:val="00FB184B"/>
    <w:rsid w:val="00FB1928"/>
    <w:rsid w:val="00FB1B97"/>
    <w:rsid w:val="00FB25DF"/>
    <w:rsid w:val="00FB28AE"/>
    <w:rsid w:val="00FB2A39"/>
    <w:rsid w:val="00FB315A"/>
    <w:rsid w:val="00FB537A"/>
    <w:rsid w:val="00FB61CF"/>
    <w:rsid w:val="00FB68E3"/>
    <w:rsid w:val="00FB6ACC"/>
    <w:rsid w:val="00FB7A77"/>
    <w:rsid w:val="00FC13D6"/>
    <w:rsid w:val="00FC198E"/>
    <w:rsid w:val="00FC1FC2"/>
    <w:rsid w:val="00FC282D"/>
    <w:rsid w:val="00FC2D1D"/>
    <w:rsid w:val="00FC2DAF"/>
    <w:rsid w:val="00FC384C"/>
    <w:rsid w:val="00FC47BE"/>
    <w:rsid w:val="00FC5BA2"/>
    <w:rsid w:val="00FC68F3"/>
    <w:rsid w:val="00FC6E21"/>
    <w:rsid w:val="00FC704B"/>
    <w:rsid w:val="00FC7892"/>
    <w:rsid w:val="00FD00B9"/>
    <w:rsid w:val="00FD0D1A"/>
    <w:rsid w:val="00FD288D"/>
    <w:rsid w:val="00FD2C8B"/>
    <w:rsid w:val="00FD3ECD"/>
    <w:rsid w:val="00FD4D01"/>
    <w:rsid w:val="00FD53F5"/>
    <w:rsid w:val="00FD6B5B"/>
    <w:rsid w:val="00FD7C47"/>
    <w:rsid w:val="00FE1078"/>
    <w:rsid w:val="00FE29C7"/>
    <w:rsid w:val="00FE2FB1"/>
    <w:rsid w:val="00FE319C"/>
    <w:rsid w:val="00FE35E0"/>
    <w:rsid w:val="00FE452B"/>
    <w:rsid w:val="00FE577D"/>
    <w:rsid w:val="00FF0265"/>
    <w:rsid w:val="00FF2697"/>
    <w:rsid w:val="00FF4129"/>
    <w:rsid w:val="00FF421B"/>
    <w:rsid w:val="00FF5371"/>
    <w:rsid w:val="00FF5562"/>
    <w:rsid w:val="00FF5575"/>
    <w:rsid w:val="00FF564E"/>
    <w:rsid w:val="00FF5B59"/>
    <w:rsid w:val="00FF66AB"/>
    <w:rsid w:val="00FF6F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8DBDEE"/>
  <w15:docId w15:val="{CEAE367D-44A0-4448-A0D2-1291E52B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iPriority="0" w:unhideWhenUsed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/>
    <w:lsdException w:name="Closing" w:semiHidden="1" w:unhideWhenUsed="1"/>
    <w:lsdException w:name="Signature" w:semiHidden="1" w:unhideWhenUsed="1"/>
    <w:lsdException w:name="Default Paragraph Font" w:locked="1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0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222EE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222EE"/>
    <w:pPr>
      <w:keepNext/>
      <w:keepLines/>
      <w:numPr>
        <w:numId w:val="3"/>
      </w:numPr>
      <w:spacing w:before="360" w:after="360"/>
      <w:ind w:left="418" w:firstLineChars="0" w:hanging="418"/>
      <w:jc w:val="center"/>
      <w:outlineLvl w:val="0"/>
    </w:pPr>
    <w:rPr>
      <w:rFonts w:ascii="Arial" w:hAnsi="Arial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autoRedefine/>
    <w:uiPriority w:val="99"/>
    <w:qFormat/>
    <w:rsid w:val="00F222EE"/>
    <w:pPr>
      <w:keepNext/>
      <w:keepLines/>
      <w:numPr>
        <w:ilvl w:val="1"/>
        <w:numId w:val="3"/>
      </w:numPr>
      <w:tabs>
        <w:tab w:val="clear" w:pos="576"/>
      </w:tabs>
      <w:spacing w:before="240" w:after="240"/>
      <w:ind w:left="0" w:firstLineChars="0" w:firstLine="0"/>
      <w:jc w:val="center"/>
      <w:outlineLvl w:val="1"/>
    </w:pPr>
    <w:rPr>
      <w:rFonts w:ascii="Arial" w:hAnsi="Arial"/>
      <w:b/>
      <w:bCs/>
      <w:sz w:val="32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9"/>
    <w:qFormat/>
    <w:rsid w:val="00F222EE"/>
    <w:pPr>
      <w:keepNext/>
      <w:keepLines/>
      <w:numPr>
        <w:ilvl w:val="2"/>
        <w:numId w:val="3"/>
      </w:numPr>
      <w:tabs>
        <w:tab w:val="clear" w:pos="2280"/>
      </w:tabs>
      <w:adjustRightInd w:val="0"/>
      <w:snapToGrid w:val="0"/>
      <w:spacing w:before="120" w:after="120"/>
      <w:ind w:left="0" w:firstLineChars="0" w:firstLine="0"/>
      <w:jc w:val="left"/>
      <w:outlineLvl w:val="2"/>
    </w:pPr>
    <w:rPr>
      <w:rFonts w:ascii="宋体" w:eastAsia="黑体" w:hAnsi="宋体"/>
      <w:b/>
      <w:sz w:val="28"/>
      <w:szCs w:val="21"/>
    </w:rPr>
  </w:style>
  <w:style w:type="paragraph" w:styleId="Heading4">
    <w:name w:val="heading 4"/>
    <w:basedOn w:val="Normal"/>
    <w:next w:val="Normal"/>
    <w:link w:val="Heading4Char"/>
    <w:autoRedefine/>
    <w:uiPriority w:val="99"/>
    <w:qFormat/>
    <w:rsid w:val="00F222EE"/>
    <w:pPr>
      <w:keepNext/>
      <w:keepLines/>
      <w:numPr>
        <w:ilvl w:val="3"/>
        <w:numId w:val="3"/>
      </w:numPr>
      <w:tabs>
        <w:tab w:val="clear" w:pos="864"/>
      </w:tabs>
      <w:spacing w:before="120" w:after="120"/>
      <w:ind w:left="0" w:firstLineChars="0" w:firstLine="0"/>
      <w:outlineLvl w:val="3"/>
    </w:pPr>
    <w:rPr>
      <w:rFonts w:ascii="Arial" w:eastAsia="黑体" w:hAnsi="Arial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F222EE"/>
    <w:pPr>
      <w:keepNext/>
      <w:keepLines/>
      <w:numPr>
        <w:ilvl w:val="4"/>
        <w:numId w:val="7"/>
      </w:numPr>
      <w:tabs>
        <w:tab w:val="clear" w:pos="1008"/>
      </w:tabs>
      <w:spacing w:before="60" w:after="60"/>
      <w:ind w:left="0" w:firstLineChars="0" w:firstLine="0"/>
      <w:outlineLvl w:val="4"/>
    </w:pPr>
    <w:rPr>
      <w:rFonts w:eastAsia="KaiTi"/>
      <w:b/>
      <w:bCs/>
      <w:szCs w:val="28"/>
    </w:rPr>
  </w:style>
  <w:style w:type="paragraph" w:styleId="Heading6">
    <w:name w:val="heading 6"/>
    <w:basedOn w:val="Normal"/>
    <w:next w:val="Normal"/>
    <w:link w:val="Heading6Char"/>
    <w:locked/>
    <w:rsid w:val="00F222EE"/>
    <w:pPr>
      <w:keepNext/>
      <w:keepLines/>
      <w:numPr>
        <w:ilvl w:val="5"/>
        <w:numId w:val="22"/>
      </w:numPr>
      <w:tabs>
        <w:tab w:val="left" w:pos="1152"/>
      </w:tabs>
      <w:spacing w:before="120" w:after="120" w:line="360" w:lineRule="auto"/>
      <w:outlineLvl w:val="5"/>
    </w:pPr>
    <w:rPr>
      <w:rFonts w:ascii="Arial" w:hAnsi="Arial"/>
      <w:b/>
      <w:bCs/>
      <w:sz w:val="24"/>
      <w:szCs w:val="20"/>
    </w:rPr>
  </w:style>
  <w:style w:type="paragraph" w:styleId="Heading7">
    <w:name w:val="heading 7"/>
    <w:basedOn w:val="Normal"/>
    <w:next w:val="Normal"/>
    <w:link w:val="Heading7Char"/>
    <w:locked/>
    <w:rsid w:val="00F222EE"/>
    <w:pPr>
      <w:keepNext/>
      <w:keepLines/>
      <w:numPr>
        <w:ilvl w:val="6"/>
        <w:numId w:val="22"/>
      </w:numPr>
      <w:tabs>
        <w:tab w:val="left" w:pos="1296"/>
      </w:tabs>
      <w:spacing w:before="240" w:after="64" w:line="320" w:lineRule="auto"/>
      <w:outlineLvl w:val="6"/>
    </w:pPr>
    <w:rPr>
      <w:rFonts w:ascii="Arial" w:hAnsi="Arial"/>
      <w:b/>
      <w:bCs/>
      <w:sz w:val="24"/>
      <w:szCs w:val="20"/>
    </w:rPr>
  </w:style>
  <w:style w:type="paragraph" w:styleId="Heading8">
    <w:name w:val="heading 8"/>
    <w:basedOn w:val="Normal"/>
    <w:next w:val="Normal"/>
    <w:link w:val="Heading8Char"/>
    <w:locked/>
    <w:rsid w:val="00F222EE"/>
    <w:pPr>
      <w:keepNext/>
      <w:keepLines/>
      <w:numPr>
        <w:ilvl w:val="7"/>
        <w:numId w:val="22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  <w:sz w:val="24"/>
      <w:szCs w:val="20"/>
    </w:rPr>
  </w:style>
  <w:style w:type="paragraph" w:styleId="Heading9">
    <w:name w:val="heading 9"/>
    <w:basedOn w:val="Normal"/>
    <w:next w:val="Normal"/>
    <w:link w:val="Heading9Char"/>
    <w:locked/>
    <w:rsid w:val="00F222EE"/>
    <w:pPr>
      <w:keepNext/>
      <w:keepLines/>
      <w:numPr>
        <w:ilvl w:val="8"/>
        <w:numId w:val="22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F222EE"/>
    <w:rPr>
      <w:rFonts w:ascii="Arial" w:hAnsi="Arial"/>
      <w:b/>
      <w:bCs/>
      <w:kern w:val="44"/>
      <w:sz w:val="44"/>
      <w:szCs w:val="44"/>
    </w:rPr>
  </w:style>
  <w:style w:type="character" w:customStyle="1" w:styleId="Heading2Char">
    <w:name w:val="Heading 2 Char"/>
    <w:link w:val="Heading2"/>
    <w:uiPriority w:val="99"/>
    <w:locked/>
    <w:rsid w:val="00F222EE"/>
    <w:rPr>
      <w:rFonts w:ascii="Arial" w:hAnsi="Arial"/>
      <w:b/>
      <w:bCs/>
      <w:kern w:val="2"/>
      <w:sz w:val="32"/>
      <w:szCs w:val="36"/>
    </w:rPr>
  </w:style>
  <w:style w:type="character" w:customStyle="1" w:styleId="Heading3Char">
    <w:name w:val="Heading 3 Char"/>
    <w:link w:val="Heading3"/>
    <w:uiPriority w:val="99"/>
    <w:locked/>
    <w:rsid w:val="00F222EE"/>
    <w:rPr>
      <w:rFonts w:ascii="宋体" w:eastAsia="黑体" w:hAnsi="宋体"/>
      <w:b/>
      <w:kern w:val="2"/>
      <w:sz w:val="28"/>
      <w:szCs w:val="21"/>
    </w:rPr>
  </w:style>
  <w:style w:type="character" w:customStyle="1" w:styleId="Heading4Char">
    <w:name w:val="Heading 4 Char"/>
    <w:link w:val="Heading4"/>
    <w:uiPriority w:val="99"/>
    <w:locked/>
    <w:rsid w:val="00F222EE"/>
    <w:rPr>
      <w:rFonts w:ascii="Arial" w:eastAsia="黑体" w:hAnsi="Arial"/>
      <w:b/>
      <w:bCs/>
      <w:kern w:val="2"/>
      <w:sz w:val="21"/>
      <w:szCs w:val="28"/>
    </w:rPr>
  </w:style>
  <w:style w:type="character" w:customStyle="1" w:styleId="Heading5Char">
    <w:name w:val="Heading 5 Char"/>
    <w:link w:val="Heading5"/>
    <w:uiPriority w:val="99"/>
    <w:locked/>
    <w:rsid w:val="00F222EE"/>
    <w:rPr>
      <w:rFonts w:eastAsia="KaiTi"/>
      <w:b/>
      <w:bCs/>
      <w:kern w:val="2"/>
      <w:sz w:val="21"/>
      <w:szCs w:val="28"/>
    </w:rPr>
  </w:style>
  <w:style w:type="paragraph" w:styleId="DocumentMap">
    <w:name w:val="Document Map"/>
    <w:basedOn w:val="Normal"/>
    <w:link w:val="DocumentMapChar"/>
    <w:uiPriority w:val="99"/>
    <w:semiHidden/>
    <w:rsid w:val="00941C79"/>
    <w:rPr>
      <w:rFonts w:ascii="宋体"/>
      <w:sz w:val="18"/>
      <w:szCs w:val="18"/>
    </w:rPr>
  </w:style>
  <w:style w:type="character" w:customStyle="1" w:styleId="DocumentMapChar">
    <w:name w:val="Document Map Char"/>
    <w:link w:val="DocumentMap"/>
    <w:uiPriority w:val="99"/>
    <w:semiHidden/>
    <w:locked/>
    <w:rsid w:val="00941C79"/>
    <w:rPr>
      <w:rFonts w:ascii="宋体" w:eastAsia="宋体" w:cs="Times New Roman"/>
      <w:sz w:val="18"/>
      <w:szCs w:val="18"/>
    </w:rPr>
  </w:style>
  <w:style w:type="paragraph" w:customStyle="1" w:styleId="a3">
    <w:name w:val="步骤"/>
    <w:basedOn w:val="Normal"/>
    <w:next w:val="Normal"/>
    <w:link w:val="CharChar"/>
    <w:autoRedefine/>
    <w:uiPriority w:val="99"/>
    <w:rsid w:val="00F222EE"/>
    <w:pPr>
      <w:numPr>
        <w:ilvl w:val="1"/>
        <w:numId w:val="2"/>
      </w:numPr>
      <w:adjustRightInd w:val="0"/>
      <w:snapToGrid w:val="0"/>
      <w:spacing w:beforeLines="25" w:before="25" w:afterLines="25" w:after="25"/>
      <w:ind w:left="0"/>
    </w:pPr>
    <w:rPr>
      <w:rFonts w:ascii="Arial Unicode MS" w:eastAsia="黑体" w:hAnsi="Arial Unicode MS"/>
      <w:b/>
      <w:i/>
      <w:szCs w:val="21"/>
    </w:rPr>
  </w:style>
  <w:style w:type="paragraph" w:customStyle="1" w:styleId="a7">
    <w:name w:val="程序代码"/>
    <w:basedOn w:val="Normal"/>
    <w:next w:val="Normal"/>
    <w:autoRedefine/>
    <w:uiPriority w:val="99"/>
    <w:qFormat/>
    <w:rsid w:val="00F222EE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D9D9D9" w:themeFill="background1" w:themeFillShade="D9"/>
      <w:spacing w:line="260" w:lineRule="exact"/>
      <w:ind w:firstLine="360"/>
      <w:jc w:val="left"/>
    </w:pPr>
    <w:rPr>
      <w:rFonts w:ascii="宋体" w:eastAsia="Courier New" w:hAnsi="宋体"/>
      <w:bCs/>
      <w:kern w:val="0"/>
      <w:sz w:val="18"/>
      <w:szCs w:val="21"/>
    </w:rPr>
  </w:style>
  <w:style w:type="paragraph" w:customStyle="1" w:styleId="a4">
    <w:name w:val="方法和类标题"/>
    <w:basedOn w:val="Normal"/>
    <w:next w:val="Normal"/>
    <w:autoRedefine/>
    <w:uiPriority w:val="99"/>
    <w:rsid w:val="00F222EE"/>
    <w:pPr>
      <w:numPr>
        <w:numId w:val="1"/>
      </w:numPr>
      <w:adjustRightInd w:val="0"/>
      <w:ind w:left="0" w:firstLine="200"/>
      <w:jc w:val="left"/>
    </w:pPr>
    <w:rPr>
      <w:rFonts w:ascii="黑体" w:eastAsia="黑体" w:hAnsi="黑体" w:cs="Arial"/>
      <w:b/>
      <w:bCs/>
      <w:i/>
      <w:color w:val="000000"/>
      <w:szCs w:val="21"/>
      <w:shd w:val="clear" w:color="auto" w:fill="FFFFFF"/>
    </w:rPr>
  </w:style>
  <w:style w:type="paragraph" w:styleId="BalloonText">
    <w:name w:val="Balloon Text"/>
    <w:basedOn w:val="Normal"/>
    <w:link w:val="BalloonTextChar"/>
    <w:uiPriority w:val="99"/>
    <w:semiHidden/>
    <w:rsid w:val="00F222EE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F222EE"/>
    <w:rPr>
      <w:kern w:val="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rsid w:val="00F222E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F222EE"/>
    <w:rPr>
      <w:rFonts w:ascii="宋体" w:hAnsi="宋体" w:cs="宋体"/>
      <w:sz w:val="24"/>
      <w:szCs w:val="24"/>
    </w:rPr>
  </w:style>
  <w:style w:type="table" w:styleId="TableGrid">
    <w:name w:val="Table Grid"/>
    <w:basedOn w:val="TableNormal"/>
    <w:uiPriority w:val="99"/>
    <w:rsid w:val="00F222EE"/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uiPriority w:val="20"/>
    <w:qFormat/>
    <w:rsid w:val="009E4B77"/>
    <w:rPr>
      <w:rFonts w:cs="Times New Roman"/>
      <w:i/>
      <w:iCs/>
    </w:rPr>
  </w:style>
  <w:style w:type="table" w:customStyle="1" w:styleId="1">
    <w:name w:val="浅色列表1"/>
    <w:uiPriority w:val="99"/>
    <w:rsid w:val="00F222EE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name w:val="表格内容样式"/>
    <w:uiPriority w:val="99"/>
    <w:rsid w:val="00F222EE"/>
    <w:rPr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6">
    <w:name w:val="段内标题"/>
    <w:basedOn w:val="Normal"/>
    <w:next w:val="Normal"/>
    <w:link w:val="Char"/>
    <w:autoRedefine/>
    <w:uiPriority w:val="99"/>
    <w:qFormat/>
    <w:rsid w:val="00F222EE"/>
    <w:pPr>
      <w:numPr>
        <w:numId w:val="4"/>
      </w:numPr>
      <w:ind w:left="0" w:firstLine="200"/>
    </w:pPr>
    <w:rPr>
      <w:rFonts w:eastAsia="黑体"/>
      <w:b/>
      <w:i/>
    </w:rPr>
  </w:style>
  <w:style w:type="character" w:customStyle="1" w:styleId="Char">
    <w:name w:val="段内标题 Char"/>
    <w:link w:val="a6"/>
    <w:uiPriority w:val="99"/>
    <w:locked/>
    <w:rsid w:val="00F222EE"/>
    <w:rPr>
      <w:rFonts w:eastAsia="黑体"/>
      <w:b/>
      <w:i/>
      <w:kern w:val="2"/>
      <w:sz w:val="21"/>
      <w:szCs w:val="22"/>
    </w:rPr>
  </w:style>
  <w:style w:type="paragraph" w:styleId="TOCHeading">
    <w:name w:val="TOC Heading"/>
    <w:basedOn w:val="Heading1"/>
    <w:next w:val="Normal"/>
    <w:uiPriority w:val="99"/>
    <w:rsid w:val="00F222EE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9">
    <w:name w:val="表格正文"/>
    <w:basedOn w:val="Normal"/>
    <w:next w:val="Normal"/>
    <w:link w:val="Char0"/>
    <w:autoRedefine/>
    <w:uiPriority w:val="99"/>
    <w:qFormat/>
    <w:rsid w:val="00F222EE"/>
    <w:pPr>
      <w:ind w:firstLineChars="0" w:firstLine="0"/>
      <w:jc w:val="left"/>
    </w:pPr>
    <w:rPr>
      <w:rFonts w:ascii="Arial" w:hAnsi="Arial" w:cs="Arial"/>
      <w:sz w:val="15"/>
      <w:szCs w:val="18"/>
    </w:rPr>
  </w:style>
  <w:style w:type="character" w:customStyle="1" w:styleId="Char0">
    <w:name w:val="表格正文 Char"/>
    <w:link w:val="a9"/>
    <w:uiPriority w:val="99"/>
    <w:locked/>
    <w:rsid w:val="00F222EE"/>
    <w:rPr>
      <w:rFonts w:ascii="Arial" w:hAnsi="Arial" w:cs="Arial"/>
      <w:kern w:val="2"/>
      <w:sz w:val="15"/>
      <w:szCs w:val="18"/>
    </w:rPr>
  </w:style>
  <w:style w:type="paragraph" w:customStyle="1" w:styleId="aa">
    <w:name w:val="表格标题"/>
    <w:basedOn w:val="Normal"/>
    <w:autoRedefine/>
    <w:uiPriority w:val="99"/>
    <w:qFormat/>
    <w:rsid w:val="001271C6"/>
    <w:pPr>
      <w:spacing w:line="300" w:lineRule="auto"/>
      <w:jc w:val="center"/>
    </w:pPr>
    <w:rPr>
      <w:rFonts w:ascii="Arial" w:hAnsi="Arial" w:cs="宋体"/>
      <w:bCs/>
      <w:sz w:val="18"/>
      <w:szCs w:val="18"/>
    </w:rPr>
  </w:style>
  <w:style w:type="table" w:styleId="LightList">
    <w:name w:val="Light List"/>
    <w:basedOn w:val="TableNormal"/>
    <w:uiPriority w:val="99"/>
    <w:rsid w:val="00F222EE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F222EE"/>
    <w:rPr>
      <w:rFonts w:ascii="Courier" w:eastAsia="宋体" w:hAnsi="Courier" w:cs="Courier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F222E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222EE"/>
    <w:rPr>
      <w:kern w:val="2"/>
      <w:sz w:val="21"/>
      <w:szCs w:val="22"/>
    </w:rPr>
  </w:style>
  <w:style w:type="paragraph" w:styleId="Header">
    <w:name w:val="header"/>
    <w:basedOn w:val="Normal"/>
    <w:link w:val="HeaderChar"/>
    <w:unhideWhenUsed/>
    <w:locked/>
    <w:rsid w:val="003264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32640A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264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2640A"/>
    <w:rPr>
      <w:kern w:val="2"/>
      <w:sz w:val="18"/>
      <w:szCs w:val="18"/>
    </w:rPr>
  </w:style>
  <w:style w:type="paragraph" w:styleId="Caption">
    <w:name w:val="caption"/>
    <w:basedOn w:val="Normal"/>
    <w:next w:val="Normal"/>
    <w:autoRedefine/>
    <w:unhideWhenUsed/>
    <w:qFormat/>
    <w:locked/>
    <w:rsid w:val="00F222EE"/>
    <w:pPr>
      <w:ind w:firstLine="360"/>
      <w:jc w:val="center"/>
    </w:pPr>
    <w:rPr>
      <w:rFonts w:asciiTheme="majorHAnsi" w:eastAsiaTheme="minorEastAsia" w:hAnsiTheme="majorHAnsi" w:cstheme="majorBidi"/>
      <w:sz w:val="18"/>
      <w:szCs w:val="20"/>
    </w:rPr>
  </w:style>
  <w:style w:type="paragraph" w:styleId="NormalWeb">
    <w:name w:val="Normal (Web)"/>
    <w:basedOn w:val="Normal"/>
    <w:uiPriority w:val="99"/>
    <w:semiHidden/>
    <w:unhideWhenUsed/>
    <w:rsid w:val="00F222EE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222EE"/>
    <w:rPr>
      <w:color w:val="0000FF"/>
      <w:u w:val="single"/>
    </w:rPr>
  </w:style>
  <w:style w:type="character" w:customStyle="1" w:styleId="notranslate">
    <w:name w:val="notranslate"/>
    <w:basedOn w:val="DefaultParagraphFont"/>
    <w:rsid w:val="00E253F3"/>
  </w:style>
  <w:style w:type="paragraph" w:styleId="Revision">
    <w:name w:val="Revision"/>
    <w:hidden/>
    <w:uiPriority w:val="99"/>
    <w:semiHidden/>
    <w:rsid w:val="00F222EE"/>
    <w:rPr>
      <w:kern w:val="2"/>
      <w:sz w:val="21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750329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0329"/>
    <w:rPr>
      <w:kern w:val="2"/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75032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750329"/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750329"/>
    <w:rPr>
      <w:kern w:val="2"/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750329"/>
    <w:rPr>
      <w:vertAlign w:val="superscript"/>
    </w:rPr>
  </w:style>
  <w:style w:type="paragraph" w:customStyle="1" w:styleId="a1">
    <w:name w:val="问题"/>
    <w:basedOn w:val="Normal"/>
    <w:next w:val="Normal"/>
    <w:autoRedefine/>
    <w:qFormat/>
    <w:rsid w:val="00F222EE"/>
    <w:pPr>
      <w:numPr>
        <w:numId w:val="9"/>
      </w:numPr>
      <w:spacing w:beforeLines="50" w:before="50"/>
      <w:ind w:left="0" w:firstLine="200"/>
      <w:contextualSpacing/>
    </w:pPr>
    <w:rPr>
      <w:rFonts w:ascii="黑体" w:eastAsia="黑体" w:hAnsi="黑体"/>
      <w:b/>
      <w:i/>
      <w:szCs w:val="21"/>
    </w:rPr>
  </w:style>
  <w:style w:type="paragraph" w:customStyle="1" w:styleId="ab">
    <w:name w:val="术语正文"/>
    <w:basedOn w:val="Normal"/>
    <w:next w:val="Normal"/>
    <w:qFormat/>
    <w:rsid w:val="00F222EE"/>
    <w:pPr>
      <w:ind w:firstLineChars="0" w:firstLine="431"/>
    </w:pPr>
    <w:rPr>
      <w:rFonts w:ascii="黑体" w:eastAsia="黑体" w:hAnsi="黑体"/>
      <w:b/>
      <w:i/>
      <w:sz w:val="15"/>
    </w:rPr>
  </w:style>
  <w:style w:type="paragraph" w:styleId="ListParagraph">
    <w:name w:val="List Paragraph"/>
    <w:basedOn w:val="Normal"/>
    <w:uiPriority w:val="34"/>
    <w:qFormat/>
    <w:rsid w:val="00870422"/>
    <w:pPr>
      <w:ind w:firstLine="420"/>
    </w:pPr>
  </w:style>
  <w:style w:type="paragraph" w:customStyle="1" w:styleId="a">
    <w:name w:val="代码类别"/>
    <w:basedOn w:val="Normal"/>
    <w:next w:val="Normal"/>
    <w:qFormat/>
    <w:rsid w:val="00F222EE"/>
    <w:pPr>
      <w:numPr>
        <w:numId w:val="10"/>
      </w:numPr>
      <w:ind w:left="0" w:firstLine="200"/>
    </w:pPr>
    <w:rPr>
      <w:rFonts w:ascii="黑体" w:eastAsia="黑体" w:hAnsi="黑体"/>
      <w:b/>
      <w:i/>
    </w:rPr>
  </w:style>
  <w:style w:type="paragraph" w:customStyle="1" w:styleId="a0">
    <w:name w:val="注意和要点"/>
    <w:basedOn w:val="Normal"/>
    <w:next w:val="Normal"/>
    <w:autoRedefine/>
    <w:qFormat/>
    <w:rsid w:val="00F222EE"/>
    <w:pPr>
      <w:numPr>
        <w:numId w:val="11"/>
      </w:numPr>
      <w:spacing w:beforeLines="50" w:before="50"/>
      <w:ind w:left="202" w:firstLineChars="0" w:firstLine="230"/>
    </w:pPr>
    <w:rPr>
      <w:rFonts w:ascii="黑体" w:eastAsia="黑体" w:hAnsi="黑体"/>
      <w:b/>
      <w:i/>
    </w:rPr>
  </w:style>
  <w:style w:type="paragraph" w:customStyle="1" w:styleId="ac">
    <w:name w:val="段内要点"/>
    <w:basedOn w:val="Normal"/>
    <w:next w:val="Normal"/>
    <w:qFormat/>
    <w:rsid w:val="00D24A69"/>
    <w:rPr>
      <w:rFonts w:ascii="黑体" w:eastAsiaTheme="majorEastAsia" w:hAnsi="黑体"/>
      <w:b/>
      <w:i/>
    </w:rPr>
  </w:style>
  <w:style w:type="paragraph" w:customStyle="1" w:styleId="a5">
    <w:name w:val="段内分项"/>
    <w:basedOn w:val="Normal"/>
    <w:next w:val="Normal"/>
    <w:qFormat/>
    <w:rsid w:val="00F222EE"/>
    <w:pPr>
      <w:numPr>
        <w:numId w:val="12"/>
      </w:numPr>
      <w:ind w:leftChars="200" w:left="200" w:firstLine="200"/>
    </w:pPr>
    <w:rPr>
      <w:rFonts w:ascii="黑体" w:eastAsia="黑体" w:hAnsi="黑体"/>
      <w:b/>
      <w:i/>
    </w:rPr>
  </w:style>
  <w:style w:type="paragraph" w:customStyle="1" w:styleId="a2">
    <w:name w:val="术语标题"/>
    <w:basedOn w:val="ab"/>
    <w:next w:val="ab"/>
    <w:qFormat/>
    <w:rsid w:val="00F222EE"/>
    <w:pPr>
      <w:numPr>
        <w:numId w:val="23"/>
      </w:numPr>
      <w:spacing w:beforeLines="50" w:before="50"/>
      <w:ind w:firstLine="0"/>
    </w:pPr>
  </w:style>
  <w:style w:type="character" w:styleId="PlaceholderText">
    <w:name w:val="Placeholder Text"/>
    <w:basedOn w:val="DefaultParagraphFont"/>
    <w:uiPriority w:val="99"/>
    <w:semiHidden/>
    <w:rsid w:val="00240B0F"/>
    <w:rPr>
      <w:color w:val="808080"/>
    </w:rPr>
  </w:style>
  <w:style w:type="character" w:customStyle="1" w:styleId="mi">
    <w:name w:val="mi"/>
    <w:basedOn w:val="DefaultParagraphFont"/>
    <w:rsid w:val="00DF130F"/>
  </w:style>
  <w:style w:type="character" w:customStyle="1" w:styleId="mo">
    <w:name w:val="mo"/>
    <w:basedOn w:val="DefaultParagraphFont"/>
    <w:rsid w:val="00DF130F"/>
  </w:style>
  <w:style w:type="character" w:customStyle="1" w:styleId="mjxassistivemathml">
    <w:name w:val="mjx_assistive_mathml"/>
    <w:basedOn w:val="DefaultParagraphFont"/>
    <w:rsid w:val="00DF130F"/>
  </w:style>
  <w:style w:type="character" w:customStyle="1" w:styleId="mn">
    <w:name w:val="mn"/>
    <w:basedOn w:val="DefaultParagraphFont"/>
    <w:rsid w:val="00DF130F"/>
  </w:style>
  <w:style w:type="character" w:customStyle="1" w:styleId="mtext">
    <w:name w:val="mtext"/>
    <w:basedOn w:val="DefaultParagraphFont"/>
    <w:rsid w:val="00DF130F"/>
  </w:style>
  <w:style w:type="character" w:customStyle="1" w:styleId="Heading6Char">
    <w:name w:val="Heading 6 Char"/>
    <w:basedOn w:val="DefaultParagraphFont"/>
    <w:link w:val="Heading6"/>
    <w:rsid w:val="00F222EE"/>
    <w:rPr>
      <w:rFonts w:ascii="Arial" w:hAnsi="Arial"/>
      <w:b/>
      <w:bCs/>
      <w:kern w:val="2"/>
      <w:sz w:val="24"/>
    </w:rPr>
  </w:style>
  <w:style w:type="character" w:customStyle="1" w:styleId="Heading7Char">
    <w:name w:val="Heading 7 Char"/>
    <w:basedOn w:val="DefaultParagraphFont"/>
    <w:link w:val="Heading7"/>
    <w:rsid w:val="00F222EE"/>
    <w:rPr>
      <w:rFonts w:ascii="Arial" w:hAnsi="Arial"/>
      <w:b/>
      <w:bCs/>
      <w:kern w:val="2"/>
      <w:sz w:val="24"/>
    </w:rPr>
  </w:style>
  <w:style w:type="character" w:customStyle="1" w:styleId="Heading8Char">
    <w:name w:val="Heading 8 Char"/>
    <w:basedOn w:val="DefaultParagraphFont"/>
    <w:link w:val="Heading8"/>
    <w:rsid w:val="00F222EE"/>
    <w:rPr>
      <w:rFonts w:ascii="Arial" w:eastAsia="黑体" w:hAnsi="Arial"/>
      <w:kern w:val="2"/>
      <w:sz w:val="24"/>
    </w:rPr>
  </w:style>
  <w:style w:type="character" w:customStyle="1" w:styleId="Heading9Char">
    <w:name w:val="Heading 9 Char"/>
    <w:basedOn w:val="DefaultParagraphFont"/>
    <w:link w:val="Heading9"/>
    <w:rsid w:val="00F222EE"/>
    <w:rPr>
      <w:rFonts w:ascii="Arial" w:eastAsia="黑体" w:hAnsi="Arial"/>
      <w:kern w:val="2"/>
      <w:sz w:val="21"/>
    </w:rPr>
  </w:style>
  <w:style w:type="paragraph" w:customStyle="1" w:styleId="10">
    <w:name w:val="表格标题1"/>
    <w:basedOn w:val="Normal"/>
    <w:uiPriority w:val="99"/>
    <w:rsid w:val="00F222EE"/>
    <w:pPr>
      <w:spacing w:line="300" w:lineRule="auto"/>
      <w:jc w:val="center"/>
    </w:pPr>
    <w:rPr>
      <w:rFonts w:ascii="Arial" w:hAnsi="Arial" w:cs="宋体"/>
      <w:b/>
      <w:bCs/>
      <w:sz w:val="15"/>
      <w:szCs w:val="18"/>
    </w:rPr>
  </w:style>
  <w:style w:type="paragraph" w:customStyle="1" w:styleId="4">
    <w:name w:val="标题4"/>
    <w:basedOn w:val="Heading4"/>
    <w:next w:val="Normal"/>
    <w:link w:val="4CharChar"/>
    <w:rsid w:val="00F222EE"/>
    <w:pPr>
      <w:keepNext w:val="0"/>
      <w:keepLines w:val="0"/>
      <w:numPr>
        <w:numId w:val="0"/>
      </w:numPr>
      <w:tabs>
        <w:tab w:val="left" w:pos="578"/>
        <w:tab w:val="left" w:pos="864"/>
      </w:tabs>
      <w:autoSpaceDE w:val="0"/>
      <w:autoSpaceDN w:val="0"/>
      <w:spacing w:before="0" w:after="0" w:line="300" w:lineRule="auto"/>
      <w:ind w:left="864" w:hanging="864"/>
    </w:pPr>
    <w:rPr>
      <w:rFonts w:asciiTheme="minorHAnsi" w:eastAsiaTheme="minorEastAsia" w:hAnsiTheme="minorHAnsi" w:cstheme="minorBidi"/>
      <w:b w:val="0"/>
      <w:bCs w:val="0"/>
      <w:color w:val="000000"/>
      <w:kern w:val="24"/>
      <w:sz w:val="24"/>
      <w:szCs w:val="24"/>
      <w:lang w:val="zh-CN"/>
    </w:rPr>
  </w:style>
  <w:style w:type="character" w:customStyle="1" w:styleId="4CharChar">
    <w:name w:val="标题4 Char Char"/>
    <w:link w:val="4"/>
    <w:rsid w:val="00F222EE"/>
    <w:rPr>
      <w:rFonts w:asciiTheme="minorHAnsi" w:eastAsiaTheme="minorEastAsia" w:hAnsiTheme="minorHAnsi" w:cstheme="minorBidi"/>
      <w:color w:val="000000"/>
      <w:kern w:val="24"/>
      <w:sz w:val="24"/>
      <w:szCs w:val="24"/>
      <w:lang w:val="zh-CN"/>
    </w:rPr>
  </w:style>
  <w:style w:type="paragraph" w:customStyle="1" w:styleId="ad">
    <w:name w:val="首行缩进"/>
    <w:basedOn w:val="Normal"/>
    <w:link w:val="CharChar0"/>
    <w:rsid w:val="00F222EE"/>
    <w:pPr>
      <w:ind w:firstLine="420"/>
    </w:pPr>
  </w:style>
  <w:style w:type="character" w:customStyle="1" w:styleId="CharChar0">
    <w:name w:val="首行缩进 Char Char"/>
    <w:link w:val="ad"/>
    <w:rsid w:val="00F222EE"/>
    <w:rPr>
      <w:kern w:val="2"/>
      <w:sz w:val="21"/>
      <w:szCs w:val="22"/>
    </w:rPr>
  </w:style>
  <w:style w:type="character" w:customStyle="1" w:styleId="CharChar">
    <w:name w:val="步骤 Char Char"/>
    <w:link w:val="a3"/>
    <w:uiPriority w:val="99"/>
    <w:rsid w:val="00F222EE"/>
    <w:rPr>
      <w:rFonts w:ascii="Arial Unicode MS" w:eastAsia="黑体" w:hAnsi="Arial Unicode MS"/>
      <w:b/>
      <w:i/>
      <w:kern w:val="2"/>
      <w:sz w:val="21"/>
      <w:szCs w:val="21"/>
    </w:rPr>
  </w:style>
  <w:style w:type="table" w:styleId="MediumGrid2">
    <w:name w:val="Medium Grid 2"/>
    <w:basedOn w:val="TableNormal"/>
    <w:link w:val="2Char"/>
    <w:semiHidden/>
    <w:unhideWhenUsed/>
    <w:rsid w:val="00F222EE"/>
    <w:rPr>
      <w:rFonts w:ascii="Times New Roman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2Char">
    <w:name w:val="中等深浅网格 2 Char"/>
    <w:link w:val="MediumGrid2"/>
    <w:semiHidden/>
    <w:rsid w:val="00F222EE"/>
    <w:rPr>
      <w:rFonts w:ascii="Times New Roman" w:hint="default"/>
      <w:sz w:val="22"/>
    </w:rPr>
  </w:style>
  <w:style w:type="table" w:styleId="ColorfulList-Accent1">
    <w:name w:val="Colorful List Accent 1"/>
    <w:basedOn w:val="TableNormal"/>
    <w:link w:val="-1Char"/>
    <w:semiHidden/>
    <w:unhideWhenUsed/>
    <w:rsid w:val="00F222EE"/>
    <w:rPr>
      <w:b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-1Char">
    <w:name w:val="彩色列表 - 着色 1 Char"/>
    <w:link w:val="ColorfulList-Accent1"/>
    <w:semiHidden/>
    <w:rsid w:val="00F222EE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296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26313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1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9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53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2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5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60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439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3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4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43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172143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439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94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948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94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94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439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9499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1721439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95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11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cloudera.com/" TargetMode="External"/><Relationship Id="rId20" Type="http://schemas.openxmlformats.org/officeDocument/2006/relationships/header" Target="header2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header" Target="header3.xml"/><Relationship Id="rId24" Type="http://schemas.openxmlformats.org/officeDocument/2006/relationships/footer" Target="footer3.xml"/><Relationship Id="rId25" Type="http://schemas.openxmlformats.org/officeDocument/2006/relationships/fontTable" Target="fontTable.xml"/><Relationship Id="rId26" Type="http://schemas.openxmlformats.org/officeDocument/2006/relationships/theme" Target="theme/theme1.xml"/><Relationship Id="rId10" Type="http://schemas.openxmlformats.org/officeDocument/2006/relationships/hyperlink" Target="https://hortonworks.com/" TargetMode="External"/><Relationship Id="rId11" Type="http://schemas.openxmlformats.org/officeDocument/2006/relationships/hyperlink" Target="https://www.wikipedia.org/" TargetMode="External"/><Relationship Id="rId12" Type="http://schemas.openxmlformats.org/officeDocument/2006/relationships/hyperlink" Target="https://baike.baidu.com/" TargetMode="External"/><Relationship Id="rId13" Type="http://schemas.openxmlformats.org/officeDocument/2006/relationships/hyperlink" Target="http://dblab.xmu.edu.cn/" TargetMode="External"/><Relationship Id="rId14" Type="http://schemas.openxmlformats.org/officeDocument/2006/relationships/hyperlink" Target="https://0x0fff.com/spark-memory-management/" TargetMode="External"/><Relationship Id="rId15" Type="http://schemas.openxmlformats.org/officeDocument/2006/relationships/hyperlink" Target="https://legacy.gitbook.com/book/umbertogriffo/apache-spark-best-practices-and-tuning/details" TargetMode="External"/><Relationship Id="rId16" Type="http://schemas.openxmlformats.org/officeDocument/2006/relationships/hyperlink" Target="https://sparkour.urizone.net/recipes/building-sbt/" TargetMode="External"/><Relationship Id="rId17" Type="http://schemas.openxmlformats.org/officeDocument/2006/relationships/hyperlink" Target="https://data-flair.training/blogs/category/spark/" TargetMode="External"/><Relationship Id="rId18" Type="http://schemas.openxmlformats.org/officeDocument/2006/relationships/hyperlink" Target="http://bigdatatn.blogspot.com/2017/05/spark-performance-optimization-shuffle.html" TargetMode="External"/><Relationship Id="rId19" Type="http://schemas.openxmlformats.org/officeDocument/2006/relationships/header" Target="header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s://mapr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leeivan/Google%20Driver/Developing%20Projects/Spark%20Lab%20Tutorial%20Step%20By%20Step/Spark&#23454;&#39564;&#25945;&#31243;&#27169;&#26495;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63010D0-8881-2741-A158-61396AF63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Spark实验教程模板V1.0.dotx</Template>
  <TotalTime>1580</TotalTime>
  <Pages>1</Pages>
  <Words>214</Words>
  <Characters>1223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Microsoft Office User</cp:lastModifiedBy>
  <cp:revision>6</cp:revision>
  <dcterms:created xsi:type="dcterms:W3CDTF">2018-01-18T02:01:00Z</dcterms:created>
  <dcterms:modified xsi:type="dcterms:W3CDTF">2020-05-02T14:05:00Z</dcterms:modified>
</cp:coreProperties>
</file>