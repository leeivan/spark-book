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297F9E" w14:textId="20391061" w:rsidR="00096ECC" w:rsidRDefault="00096ECC" w:rsidP="00096ECC">
      <w:pPr>
        <w:pStyle w:val="Heading1"/>
      </w:pPr>
      <w:r>
        <w:rPr>
          <w:rFonts w:hint="eastAsia"/>
        </w:rPr>
        <w:t>算法汇总</w:t>
      </w:r>
    </w:p>
    <w:p w14:paraId="79C72728" w14:textId="21E07E88" w:rsidR="006A4613" w:rsidRDefault="006A4613" w:rsidP="0053512A">
      <w:pPr>
        <w:pStyle w:val="Heading2"/>
      </w:pPr>
      <w:r>
        <w:rPr>
          <w:rFonts w:hint="eastAsia"/>
        </w:rPr>
        <w:t>决策树</w:t>
      </w:r>
      <w:r w:rsidR="005F20C4">
        <w:rPr>
          <w:rFonts w:hint="eastAsia"/>
        </w:rPr>
        <w:t>和集成</w:t>
      </w:r>
    </w:p>
    <w:p w14:paraId="683632CC" w14:textId="648AE6CD" w:rsidR="006A4613" w:rsidRDefault="006A4613" w:rsidP="006A4613">
      <w:pPr>
        <w:ind w:firstLine="420"/>
      </w:pPr>
      <w:r>
        <w:rPr>
          <w:rFonts w:hint="eastAsia"/>
        </w:rPr>
        <w:t>决策树和</w:t>
      </w:r>
      <w:r w:rsidR="00F14D5D">
        <w:rPr>
          <w:rFonts w:hint="eastAsia"/>
        </w:rPr>
        <w:t>集成</w:t>
      </w:r>
      <w:r w:rsidR="00D95DD4">
        <w:rPr>
          <w:rFonts w:hint="eastAsia"/>
        </w:rPr>
        <w:t>树</w:t>
      </w:r>
      <w:r>
        <w:rPr>
          <w:rFonts w:hint="eastAsia"/>
        </w:rPr>
        <w:t>是分类和回归的机器学习任务流行的方法。决策树广泛使用，因为它很容易解释，处理类别特</w:t>
      </w:r>
      <w:r w:rsidR="00EA1FA5">
        <w:rPr>
          <w:rFonts w:hint="eastAsia"/>
        </w:rPr>
        <w:t>征，延伸到多类分类设置，不需要的功能扩展，并能够捕捉到非线性和特征</w:t>
      </w:r>
      <w:r>
        <w:rPr>
          <w:rFonts w:hint="eastAsia"/>
        </w:rPr>
        <w:t>的交互。</w:t>
      </w:r>
      <w:r w:rsidR="00F21BFB">
        <w:rPr>
          <w:rFonts w:hint="eastAsia"/>
        </w:rPr>
        <w:t>集成树</w:t>
      </w:r>
      <w:r>
        <w:rPr>
          <w:rFonts w:hint="eastAsia"/>
        </w:rPr>
        <w:t>算法，如随机森林和提高是表现最佳的分类和回归任务之一。</w:t>
      </w:r>
    </w:p>
    <w:p w14:paraId="2A4A1E94" w14:textId="19F2422E" w:rsidR="00571EB5" w:rsidRDefault="00AC6389" w:rsidP="00E159F2">
      <w:pPr>
        <w:pStyle w:val="Heading3"/>
      </w:pPr>
      <w:r>
        <w:rPr>
          <w:rFonts w:hint="eastAsia"/>
        </w:rPr>
        <w:t>决策树</w:t>
      </w:r>
    </w:p>
    <w:p w14:paraId="73B6C01A" w14:textId="4B4B9423" w:rsidR="006A4613" w:rsidRDefault="006A4613" w:rsidP="006A4613">
      <w:pPr>
        <w:ind w:firstLine="420"/>
      </w:pPr>
      <w:r>
        <w:rPr>
          <w:rFonts w:hint="eastAsia"/>
        </w:rPr>
        <w:t>在</w:t>
      </w:r>
      <w:r>
        <w:rPr>
          <w:rFonts w:hint="eastAsia"/>
        </w:rPr>
        <w:t>spark.ml</w:t>
      </w:r>
      <w:r>
        <w:rPr>
          <w:rFonts w:hint="eastAsia"/>
        </w:rPr>
        <w:t>实现支持决策树的二进制和多分类和回归，同时使用连续和分类功能。按行实现分区的数据，允许</w:t>
      </w:r>
      <w:r w:rsidR="00867F03">
        <w:rPr>
          <w:rFonts w:hint="eastAsia"/>
        </w:rPr>
        <w:t>使用数百万甚至数十亿的实例进行分布式训练</w:t>
      </w:r>
      <w:r>
        <w:rPr>
          <w:rFonts w:hint="eastAsia"/>
        </w:rPr>
        <w:t>。这个</w:t>
      </w:r>
      <w:r>
        <w:rPr>
          <w:rFonts w:hint="eastAsia"/>
        </w:rPr>
        <w:t>API</w:t>
      </w:r>
      <w:r>
        <w:rPr>
          <w:rFonts w:hint="eastAsia"/>
        </w:rPr>
        <w:t>和</w:t>
      </w:r>
      <w:r w:rsidR="00D77F49">
        <w:rPr>
          <w:rFonts w:hint="eastAsia"/>
        </w:rPr>
        <w:t>MLlib</w:t>
      </w:r>
      <w:r w:rsidR="00D77F49">
        <w:rPr>
          <w:rFonts w:hint="eastAsia"/>
        </w:rPr>
        <w:t>决策树</w:t>
      </w:r>
      <w:r>
        <w:rPr>
          <w:rFonts w:hint="eastAsia"/>
        </w:rPr>
        <w:t>之间的主要区别是：</w:t>
      </w:r>
    </w:p>
    <w:p w14:paraId="44F48A99" w14:textId="36B2E668" w:rsidR="006A4613" w:rsidRDefault="00F25AA7" w:rsidP="00F25AA7">
      <w:pPr>
        <w:ind w:firstLine="420"/>
      </w:pPr>
      <w:r>
        <w:rPr>
          <w:rFonts w:hint="eastAsia"/>
        </w:rPr>
        <w:t>（</w:t>
      </w:r>
      <w:r>
        <w:rPr>
          <w:rFonts w:hint="eastAsia"/>
        </w:rPr>
        <w:t>1</w:t>
      </w:r>
      <w:r>
        <w:rPr>
          <w:rFonts w:hint="eastAsia"/>
        </w:rPr>
        <w:t>）</w:t>
      </w:r>
      <w:r w:rsidR="006A4613">
        <w:rPr>
          <w:rFonts w:hint="eastAsia"/>
        </w:rPr>
        <w:t>对于</w:t>
      </w:r>
      <w:r w:rsidR="006A4613">
        <w:rPr>
          <w:rFonts w:hint="eastAsia"/>
        </w:rPr>
        <w:t>ML</w:t>
      </w:r>
      <w:r w:rsidR="006A4613">
        <w:rPr>
          <w:rFonts w:hint="eastAsia"/>
        </w:rPr>
        <w:t>管道支持</w:t>
      </w:r>
    </w:p>
    <w:p w14:paraId="7475F1CF" w14:textId="58328822" w:rsidR="006A4613" w:rsidRDefault="00F25AA7" w:rsidP="00F25AA7">
      <w:pPr>
        <w:ind w:firstLine="420"/>
      </w:pPr>
      <w:r>
        <w:rPr>
          <w:rFonts w:hint="eastAsia"/>
        </w:rPr>
        <w:t>（</w:t>
      </w:r>
      <w:r>
        <w:rPr>
          <w:rFonts w:hint="eastAsia"/>
        </w:rPr>
        <w:t>2</w:t>
      </w:r>
      <w:r>
        <w:rPr>
          <w:rFonts w:hint="eastAsia"/>
        </w:rPr>
        <w:t>）</w:t>
      </w:r>
      <w:r w:rsidR="000E731A">
        <w:rPr>
          <w:rFonts w:hint="eastAsia"/>
        </w:rPr>
        <w:t>决策树</w:t>
      </w:r>
      <w:r w:rsidR="00DE285F">
        <w:rPr>
          <w:rFonts w:hint="eastAsia"/>
        </w:rPr>
        <w:t>被分离</w:t>
      </w:r>
      <w:r w:rsidR="006A4613">
        <w:rPr>
          <w:rFonts w:hint="eastAsia"/>
        </w:rPr>
        <w:t>用于分类与回归</w:t>
      </w:r>
    </w:p>
    <w:p w14:paraId="6BCA976B" w14:textId="249C6464" w:rsidR="006A4613" w:rsidRDefault="00F25AA7" w:rsidP="00F25AA7">
      <w:pPr>
        <w:ind w:firstLine="420"/>
      </w:pPr>
      <w:r>
        <w:rPr>
          <w:rFonts w:hint="eastAsia"/>
        </w:rPr>
        <w:t>（</w:t>
      </w:r>
      <w:r>
        <w:rPr>
          <w:rFonts w:hint="eastAsia"/>
        </w:rPr>
        <w:t>3</w:t>
      </w:r>
      <w:r>
        <w:rPr>
          <w:rFonts w:hint="eastAsia"/>
        </w:rPr>
        <w:t>）</w:t>
      </w:r>
      <w:r w:rsidR="006A4613">
        <w:rPr>
          <w:rFonts w:hint="eastAsia"/>
        </w:rPr>
        <w:t>使用</w:t>
      </w:r>
      <w:r w:rsidR="007879A1">
        <w:t>DataFrame</w:t>
      </w:r>
      <w:r w:rsidR="006A4613">
        <w:rPr>
          <w:rFonts w:hint="eastAsia"/>
        </w:rPr>
        <w:t>的元数据来区分连续和分类特征</w:t>
      </w:r>
    </w:p>
    <w:p w14:paraId="327318B5" w14:textId="77777777" w:rsidR="0096739A" w:rsidRDefault="006A4613" w:rsidP="00CB31C9">
      <w:pPr>
        <w:ind w:firstLine="420"/>
      </w:pPr>
      <w:r>
        <w:rPr>
          <w:rFonts w:hint="eastAsia"/>
        </w:rPr>
        <w:t>决策树管道</w:t>
      </w:r>
      <w:r>
        <w:rPr>
          <w:rFonts w:hint="eastAsia"/>
        </w:rPr>
        <w:t>API</w:t>
      </w:r>
      <w:r>
        <w:rPr>
          <w:rFonts w:hint="eastAsia"/>
        </w:rPr>
        <w:t>提供了比原来的</w:t>
      </w:r>
      <w:r>
        <w:rPr>
          <w:rFonts w:hint="eastAsia"/>
        </w:rPr>
        <w:t>API</w:t>
      </w:r>
      <w:r>
        <w:rPr>
          <w:rFonts w:hint="eastAsia"/>
        </w:rPr>
        <w:t>更多的功能。特别地对于分类，用户可以获取每个类（又名类条件概率）的预测概率</w:t>
      </w:r>
      <w:r w:rsidR="007745E7">
        <w:rPr>
          <w:rFonts w:hint="eastAsia"/>
        </w:rPr>
        <w:t>；</w:t>
      </w:r>
      <w:r>
        <w:rPr>
          <w:rFonts w:hint="eastAsia"/>
        </w:rPr>
        <w:t>对于回归，用户可以得到预测的偏置样本方差。</w:t>
      </w:r>
      <w:r w:rsidR="002C6C0B">
        <w:t>Spark</w:t>
      </w:r>
      <w:r>
        <w:rPr>
          <w:rFonts w:hint="eastAsia"/>
        </w:rPr>
        <w:t>在这里列出输入和输出（预测）列类型。所有输出列都是可选的</w:t>
      </w:r>
      <w:r w:rsidR="00FF7EA1">
        <w:rPr>
          <w:rFonts w:hint="eastAsia"/>
        </w:rPr>
        <w:t>；</w:t>
      </w:r>
      <w:r w:rsidR="0048752F">
        <w:rPr>
          <w:rFonts w:hint="eastAsia"/>
        </w:rPr>
        <w:t>排除一个输出列</w:t>
      </w:r>
      <w:r>
        <w:rPr>
          <w:rFonts w:hint="eastAsia"/>
        </w:rPr>
        <w:t>，设置其相应</w:t>
      </w:r>
      <w:r w:rsidR="0048752F">
        <w:rPr>
          <w:rFonts w:hint="eastAsia"/>
        </w:rPr>
        <w:t>参数</w:t>
      </w:r>
      <w:r>
        <w:rPr>
          <w:rFonts w:hint="eastAsia"/>
        </w:rPr>
        <w:t>为空字符串。</w:t>
      </w:r>
    </w:p>
    <w:p w14:paraId="05DF1CEA" w14:textId="0487B172" w:rsidR="006A4613" w:rsidRDefault="006A4613" w:rsidP="004178B6">
      <w:pPr>
        <w:pStyle w:val="a7"/>
      </w:pPr>
      <w:r>
        <w:rPr>
          <w:rFonts w:hint="eastAsia"/>
        </w:rPr>
        <w:t>输入列</w:t>
      </w:r>
      <w:r>
        <w:rPr>
          <w:rFonts w:hint="eastAsia"/>
        </w:rPr>
        <w:t xml:space="preserve"> </w:t>
      </w:r>
    </w:p>
    <w:tbl>
      <w:tblPr>
        <w:tblStyle w:val="TableGrid"/>
        <w:tblW w:w="5000" w:type="pct"/>
        <w:tblLook w:val="04A0" w:firstRow="1" w:lastRow="0" w:firstColumn="1" w:lastColumn="0" w:noHBand="0" w:noVBand="1"/>
      </w:tblPr>
      <w:tblGrid>
        <w:gridCol w:w="1479"/>
        <w:gridCol w:w="1055"/>
        <w:gridCol w:w="1350"/>
        <w:gridCol w:w="4638"/>
      </w:tblGrid>
      <w:tr w:rsidR="004C3ED3" w:rsidRPr="00946A69" w14:paraId="60FD6D56" w14:textId="77777777" w:rsidTr="004C3ED3">
        <w:tc>
          <w:tcPr>
            <w:tcW w:w="868" w:type="pct"/>
            <w:hideMark/>
          </w:tcPr>
          <w:p w14:paraId="09BA8D2F" w14:textId="7BF5E39E" w:rsidR="00946A69" w:rsidRPr="00946A69" w:rsidRDefault="00C86B1F" w:rsidP="00A50FFA">
            <w:pPr>
              <w:pStyle w:val="10"/>
              <w:ind w:firstLine="300"/>
            </w:pPr>
            <w:r>
              <w:rPr>
                <w:rFonts w:hint="eastAsia"/>
              </w:rPr>
              <w:t>参数名称</w:t>
            </w:r>
          </w:p>
        </w:tc>
        <w:tc>
          <w:tcPr>
            <w:tcW w:w="619" w:type="pct"/>
            <w:hideMark/>
          </w:tcPr>
          <w:p w14:paraId="54C70ABB" w14:textId="4FF9049E" w:rsidR="00946A69" w:rsidRPr="00946A69" w:rsidRDefault="00C86B1F" w:rsidP="00A50FFA">
            <w:pPr>
              <w:pStyle w:val="10"/>
              <w:ind w:firstLine="300"/>
            </w:pPr>
            <w:r>
              <w:rPr>
                <w:rFonts w:hint="eastAsia"/>
              </w:rPr>
              <w:t>类型</w:t>
            </w:r>
          </w:p>
        </w:tc>
        <w:tc>
          <w:tcPr>
            <w:tcW w:w="792" w:type="pct"/>
            <w:hideMark/>
          </w:tcPr>
          <w:p w14:paraId="72F38CC9" w14:textId="4A006687" w:rsidR="00946A69" w:rsidRPr="00946A69" w:rsidRDefault="00C86B1F" w:rsidP="00A50FFA">
            <w:pPr>
              <w:pStyle w:val="10"/>
              <w:ind w:firstLine="300"/>
            </w:pPr>
            <w:r>
              <w:rPr>
                <w:rFonts w:hint="eastAsia"/>
              </w:rPr>
              <w:t>默认</w:t>
            </w:r>
          </w:p>
        </w:tc>
        <w:tc>
          <w:tcPr>
            <w:tcW w:w="2721" w:type="pct"/>
            <w:hideMark/>
          </w:tcPr>
          <w:p w14:paraId="046CE798" w14:textId="0CA9E003" w:rsidR="00946A69" w:rsidRPr="00946A69" w:rsidRDefault="00C86B1F" w:rsidP="00A50FFA">
            <w:pPr>
              <w:pStyle w:val="10"/>
              <w:ind w:firstLine="300"/>
            </w:pPr>
            <w:r>
              <w:rPr>
                <w:rFonts w:hint="eastAsia"/>
              </w:rPr>
              <w:t>描述</w:t>
            </w:r>
          </w:p>
        </w:tc>
      </w:tr>
      <w:tr w:rsidR="004C3ED3" w:rsidRPr="00946A69" w14:paraId="56A2E524" w14:textId="77777777" w:rsidTr="004C3ED3">
        <w:tc>
          <w:tcPr>
            <w:tcW w:w="868" w:type="pct"/>
            <w:hideMark/>
          </w:tcPr>
          <w:p w14:paraId="75586224" w14:textId="77777777" w:rsidR="00946A69" w:rsidRPr="00946A69" w:rsidRDefault="00946A69" w:rsidP="00A50FFA">
            <w:pPr>
              <w:pStyle w:val="aa"/>
            </w:pPr>
            <w:r w:rsidRPr="00946A69">
              <w:t>labelCol</w:t>
            </w:r>
          </w:p>
        </w:tc>
        <w:tc>
          <w:tcPr>
            <w:tcW w:w="619" w:type="pct"/>
            <w:hideMark/>
          </w:tcPr>
          <w:p w14:paraId="5ABA007A" w14:textId="77777777" w:rsidR="00946A69" w:rsidRPr="00946A69" w:rsidRDefault="00946A69" w:rsidP="00A50FFA">
            <w:pPr>
              <w:pStyle w:val="aa"/>
            </w:pPr>
            <w:r w:rsidRPr="00946A69">
              <w:t>Double</w:t>
            </w:r>
          </w:p>
        </w:tc>
        <w:tc>
          <w:tcPr>
            <w:tcW w:w="792" w:type="pct"/>
            <w:hideMark/>
          </w:tcPr>
          <w:p w14:paraId="2CB13CD6" w14:textId="77777777" w:rsidR="00946A69" w:rsidRPr="00946A69" w:rsidRDefault="00946A69" w:rsidP="00A50FFA">
            <w:pPr>
              <w:pStyle w:val="aa"/>
            </w:pPr>
            <w:r w:rsidRPr="00946A69">
              <w:t>"label"</w:t>
            </w:r>
          </w:p>
        </w:tc>
        <w:tc>
          <w:tcPr>
            <w:tcW w:w="2721" w:type="pct"/>
            <w:hideMark/>
          </w:tcPr>
          <w:p w14:paraId="2677A287" w14:textId="62D6AA12" w:rsidR="00946A69" w:rsidRPr="00946A69" w:rsidRDefault="00C86B1F" w:rsidP="00A50FFA">
            <w:pPr>
              <w:pStyle w:val="aa"/>
            </w:pPr>
            <w:r w:rsidRPr="00C86B1F">
              <w:rPr>
                <w:rFonts w:hint="eastAsia"/>
              </w:rPr>
              <w:t>标签预测</w:t>
            </w:r>
          </w:p>
        </w:tc>
      </w:tr>
      <w:tr w:rsidR="004C3ED3" w:rsidRPr="00946A69" w14:paraId="354F1A65" w14:textId="77777777" w:rsidTr="004C3ED3">
        <w:tc>
          <w:tcPr>
            <w:tcW w:w="868" w:type="pct"/>
            <w:hideMark/>
          </w:tcPr>
          <w:p w14:paraId="423D7696" w14:textId="77777777" w:rsidR="00946A69" w:rsidRPr="00946A69" w:rsidRDefault="00946A69" w:rsidP="00A50FFA">
            <w:pPr>
              <w:pStyle w:val="aa"/>
            </w:pPr>
            <w:r w:rsidRPr="00946A69">
              <w:t>featuresCol</w:t>
            </w:r>
          </w:p>
        </w:tc>
        <w:tc>
          <w:tcPr>
            <w:tcW w:w="619" w:type="pct"/>
            <w:hideMark/>
          </w:tcPr>
          <w:p w14:paraId="4AFB3088" w14:textId="77777777" w:rsidR="00946A69" w:rsidRPr="00946A69" w:rsidRDefault="00946A69" w:rsidP="00A50FFA">
            <w:pPr>
              <w:pStyle w:val="aa"/>
            </w:pPr>
            <w:r w:rsidRPr="00946A69">
              <w:t>Vector</w:t>
            </w:r>
          </w:p>
        </w:tc>
        <w:tc>
          <w:tcPr>
            <w:tcW w:w="792" w:type="pct"/>
            <w:hideMark/>
          </w:tcPr>
          <w:p w14:paraId="2181BBA8" w14:textId="77777777" w:rsidR="00946A69" w:rsidRPr="00946A69" w:rsidRDefault="00946A69" w:rsidP="00A50FFA">
            <w:pPr>
              <w:pStyle w:val="aa"/>
            </w:pPr>
            <w:r w:rsidRPr="00946A69">
              <w:t>"features"</w:t>
            </w:r>
          </w:p>
        </w:tc>
        <w:tc>
          <w:tcPr>
            <w:tcW w:w="2721" w:type="pct"/>
            <w:hideMark/>
          </w:tcPr>
          <w:p w14:paraId="0908E53D" w14:textId="48750B92" w:rsidR="00946A69" w:rsidRPr="00946A69" w:rsidRDefault="00C86B1F" w:rsidP="00A50FFA">
            <w:pPr>
              <w:pStyle w:val="aa"/>
            </w:pPr>
            <w:r w:rsidRPr="00C86B1F">
              <w:rPr>
                <w:rFonts w:hint="eastAsia"/>
              </w:rPr>
              <w:t>特征</w:t>
            </w:r>
            <w:r w:rsidR="00F0284F">
              <w:t>向量</w:t>
            </w:r>
          </w:p>
        </w:tc>
      </w:tr>
    </w:tbl>
    <w:p w14:paraId="732CCB4B" w14:textId="4C9977BD" w:rsidR="00B4669F" w:rsidRDefault="00B4669F"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1</w:t>
      </w:r>
      <w:r w:rsidR="00BB2718">
        <w:fldChar w:fldCharType="end"/>
      </w:r>
      <w:r w:rsidR="00FF7EA1">
        <w:rPr>
          <w:rFonts w:hint="eastAsia"/>
        </w:rPr>
        <w:t>输入列</w:t>
      </w:r>
    </w:p>
    <w:p w14:paraId="4305D96A" w14:textId="280AC90C" w:rsidR="006A4613" w:rsidRDefault="006A4613" w:rsidP="004178B6">
      <w:pPr>
        <w:pStyle w:val="a7"/>
      </w:pPr>
      <w:r>
        <w:rPr>
          <w:rFonts w:hint="eastAsia"/>
        </w:rPr>
        <w:t>输出列</w:t>
      </w:r>
    </w:p>
    <w:tbl>
      <w:tblPr>
        <w:tblStyle w:val="TableGrid"/>
        <w:tblW w:w="5000" w:type="pct"/>
        <w:tblLook w:val="04A0" w:firstRow="1" w:lastRow="0" w:firstColumn="1" w:lastColumn="0" w:noHBand="0" w:noVBand="1"/>
      </w:tblPr>
      <w:tblGrid>
        <w:gridCol w:w="1457"/>
        <w:gridCol w:w="1079"/>
        <w:gridCol w:w="1348"/>
        <w:gridCol w:w="3184"/>
        <w:gridCol w:w="1454"/>
      </w:tblGrid>
      <w:tr w:rsidR="004C3ED3" w:rsidRPr="00C86B1F" w14:paraId="6E49E233" w14:textId="77777777" w:rsidTr="004C3ED3">
        <w:tc>
          <w:tcPr>
            <w:tcW w:w="855" w:type="pct"/>
            <w:hideMark/>
          </w:tcPr>
          <w:p w14:paraId="75422774" w14:textId="38E1202D" w:rsidR="00C86B1F" w:rsidRPr="00C86B1F" w:rsidRDefault="00C86B1F" w:rsidP="00A50FFA">
            <w:pPr>
              <w:pStyle w:val="10"/>
              <w:ind w:firstLine="300"/>
              <w:rPr>
                <w:rFonts w:ascii="Helvetica" w:hAnsi="Helvetica" w:cs="Helvetica"/>
                <w:color w:val="1D1F22"/>
                <w:kern w:val="0"/>
                <w:szCs w:val="21"/>
              </w:rPr>
            </w:pPr>
            <w:r>
              <w:rPr>
                <w:rFonts w:hint="eastAsia"/>
              </w:rPr>
              <w:t>参数名称</w:t>
            </w:r>
          </w:p>
        </w:tc>
        <w:tc>
          <w:tcPr>
            <w:tcW w:w="633" w:type="pct"/>
            <w:hideMark/>
          </w:tcPr>
          <w:p w14:paraId="05F08AA6" w14:textId="1677E2DF" w:rsidR="00C86B1F" w:rsidRPr="00C86B1F" w:rsidRDefault="00C86B1F" w:rsidP="00A50FFA">
            <w:pPr>
              <w:pStyle w:val="10"/>
              <w:ind w:firstLine="300"/>
              <w:rPr>
                <w:rFonts w:ascii="Helvetica" w:hAnsi="Helvetica" w:cs="Helvetica"/>
                <w:color w:val="1D1F22"/>
                <w:kern w:val="0"/>
                <w:szCs w:val="21"/>
              </w:rPr>
            </w:pPr>
            <w:r>
              <w:rPr>
                <w:rFonts w:hint="eastAsia"/>
              </w:rPr>
              <w:t>类型</w:t>
            </w:r>
          </w:p>
        </w:tc>
        <w:tc>
          <w:tcPr>
            <w:tcW w:w="791" w:type="pct"/>
            <w:hideMark/>
          </w:tcPr>
          <w:p w14:paraId="7803BF5E" w14:textId="19CD0860" w:rsidR="00C86B1F" w:rsidRPr="00C86B1F" w:rsidRDefault="00C86B1F" w:rsidP="00A50FFA">
            <w:pPr>
              <w:pStyle w:val="10"/>
              <w:ind w:firstLine="300"/>
              <w:rPr>
                <w:rFonts w:ascii="Helvetica" w:hAnsi="Helvetica" w:cs="Helvetica"/>
                <w:color w:val="1D1F22"/>
                <w:kern w:val="0"/>
                <w:szCs w:val="21"/>
              </w:rPr>
            </w:pPr>
            <w:r>
              <w:rPr>
                <w:rFonts w:hint="eastAsia"/>
              </w:rPr>
              <w:t>默认</w:t>
            </w:r>
          </w:p>
        </w:tc>
        <w:tc>
          <w:tcPr>
            <w:tcW w:w="1868" w:type="pct"/>
            <w:hideMark/>
          </w:tcPr>
          <w:p w14:paraId="42D17AC6" w14:textId="2CE2D967" w:rsidR="00C86B1F" w:rsidRPr="00C86B1F" w:rsidRDefault="00C86B1F" w:rsidP="00A50FFA">
            <w:pPr>
              <w:pStyle w:val="10"/>
              <w:ind w:firstLine="300"/>
              <w:rPr>
                <w:rFonts w:ascii="Helvetica" w:hAnsi="Helvetica" w:cs="Helvetica"/>
                <w:color w:val="1D1F22"/>
                <w:kern w:val="0"/>
                <w:szCs w:val="21"/>
              </w:rPr>
            </w:pPr>
            <w:r>
              <w:rPr>
                <w:rFonts w:hint="eastAsia"/>
              </w:rPr>
              <w:t>描述</w:t>
            </w:r>
          </w:p>
        </w:tc>
        <w:tc>
          <w:tcPr>
            <w:tcW w:w="853" w:type="pct"/>
            <w:hideMark/>
          </w:tcPr>
          <w:p w14:paraId="795FE10F" w14:textId="495257EB" w:rsidR="00C86B1F" w:rsidRPr="00C86B1F" w:rsidRDefault="00C86B1F" w:rsidP="009A195B">
            <w:pPr>
              <w:ind w:firstLine="420"/>
              <w:rPr>
                <w:rFonts w:ascii="Helvetica" w:hAnsi="Helvetica" w:cs="Helvetica"/>
                <w:color w:val="1D1F22"/>
                <w:kern w:val="0"/>
                <w:szCs w:val="21"/>
              </w:rPr>
            </w:pPr>
            <w:r>
              <w:rPr>
                <w:rFonts w:ascii="Helvetica" w:hAnsi="Helvetica" w:cs="Helvetica" w:hint="eastAsia"/>
                <w:color w:val="1D1F22"/>
                <w:kern w:val="0"/>
                <w:szCs w:val="21"/>
              </w:rPr>
              <w:t>注意</w:t>
            </w:r>
          </w:p>
        </w:tc>
      </w:tr>
      <w:tr w:rsidR="004C3ED3" w:rsidRPr="00C86B1F" w14:paraId="44E7CB36" w14:textId="77777777" w:rsidTr="004C3ED3">
        <w:tc>
          <w:tcPr>
            <w:tcW w:w="855" w:type="pct"/>
            <w:hideMark/>
          </w:tcPr>
          <w:p w14:paraId="2377B225" w14:textId="77777777" w:rsidR="00C86B1F" w:rsidRPr="00C86B1F" w:rsidRDefault="00C86B1F" w:rsidP="00293E7D">
            <w:pPr>
              <w:pStyle w:val="aa"/>
            </w:pPr>
            <w:r w:rsidRPr="00C86B1F">
              <w:t>predictionCol</w:t>
            </w:r>
          </w:p>
        </w:tc>
        <w:tc>
          <w:tcPr>
            <w:tcW w:w="633" w:type="pct"/>
            <w:hideMark/>
          </w:tcPr>
          <w:p w14:paraId="41F9F368" w14:textId="77777777" w:rsidR="00C86B1F" w:rsidRPr="00C86B1F" w:rsidRDefault="00C86B1F" w:rsidP="00293E7D">
            <w:pPr>
              <w:pStyle w:val="aa"/>
            </w:pPr>
            <w:r w:rsidRPr="00C86B1F">
              <w:t>Double</w:t>
            </w:r>
          </w:p>
        </w:tc>
        <w:tc>
          <w:tcPr>
            <w:tcW w:w="791" w:type="pct"/>
            <w:hideMark/>
          </w:tcPr>
          <w:p w14:paraId="2CFBBEF0" w14:textId="77777777" w:rsidR="00C86B1F" w:rsidRPr="00C86B1F" w:rsidRDefault="00C86B1F" w:rsidP="00293E7D">
            <w:pPr>
              <w:pStyle w:val="aa"/>
            </w:pPr>
            <w:r w:rsidRPr="00C86B1F">
              <w:t>"prediction"</w:t>
            </w:r>
          </w:p>
        </w:tc>
        <w:tc>
          <w:tcPr>
            <w:tcW w:w="1868" w:type="pct"/>
            <w:hideMark/>
          </w:tcPr>
          <w:p w14:paraId="50D8D514" w14:textId="0499B40C" w:rsidR="00C86B1F" w:rsidRPr="00C86B1F" w:rsidRDefault="008C4AA4" w:rsidP="00293E7D">
            <w:pPr>
              <w:pStyle w:val="aa"/>
              <w:rPr>
                <w:rFonts w:ascii="Helvetica" w:hAnsi="Helvetica" w:cs="Helvetica"/>
                <w:color w:val="1D1F22"/>
                <w:kern w:val="0"/>
                <w:szCs w:val="21"/>
              </w:rPr>
            </w:pPr>
            <w:r>
              <w:rPr>
                <w:rFonts w:hint="eastAsia"/>
              </w:rPr>
              <w:t>预测标签</w:t>
            </w:r>
          </w:p>
        </w:tc>
        <w:tc>
          <w:tcPr>
            <w:tcW w:w="853" w:type="pct"/>
            <w:hideMark/>
          </w:tcPr>
          <w:p w14:paraId="29733C94" w14:textId="77777777" w:rsidR="00C86B1F" w:rsidRPr="00C86B1F" w:rsidRDefault="00C86B1F" w:rsidP="00293E7D">
            <w:pPr>
              <w:pStyle w:val="aa"/>
            </w:pPr>
          </w:p>
        </w:tc>
      </w:tr>
      <w:tr w:rsidR="004C3ED3" w:rsidRPr="00C86B1F" w14:paraId="5CD79115" w14:textId="77777777" w:rsidTr="004C3ED3">
        <w:tc>
          <w:tcPr>
            <w:tcW w:w="855" w:type="pct"/>
            <w:hideMark/>
          </w:tcPr>
          <w:p w14:paraId="0B6BC178" w14:textId="77777777" w:rsidR="00C86B1F" w:rsidRPr="00C86B1F" w:rsidRDefault="00C86B1F" w:rsidP="00293E7D">
            <w:pPr>
              <w:pStyle w:val="aa"/>
            </w:pPr>
            <w:r w:rsidRPr="00C86B1F">
              <w:t>rawPredictionCol</w:t>
            </w:r>
          </w:p>
        </w:tc>
        <w:tc>
          <w:tcPr>
            <w:tcW w:w="633" w:type="pct"/>
            <w:hideMark/>
          </w:tcPr>
          <w:p w14:paraId="3FE9CCD2" w14:textId="77777777" w:rsidR="00C86B1F" w:rsidRPr="00C86B1F" w:rsidRDefault="00C86B1F" w:rsidP="00293E7D">
            <w:pPr>
              <w:pStyle w:val="aa"/>
            </w:pPr>
            <w:r w:rsidRPr="00C86B1F">
              <w:t>Vector</w:t>
            </w:r>
          </w:p>
        </w:tc>
        <w:tc>
          <w:tcPr>
            <w:tcW w:w="791" w:type="pct"/>
            <w:hideMark/>
          </w:tcPr>
          <w:p w14:paraId="07635EEC" w14:textId="77777777" w:rsidR="00C86B1F" w:rsidRPr="00C86B1F" w:rsidRDefault="00C86B1F" w:rsidP="00293E7D">
            <w:pPr>
              <w:pStyle w:val="aa"/>
            </w:pPr>
            <w:r w:rsidRPr="00C86B1F">
              <w:t>"rawPrediction"</w:t>
            </w:r>
          </w:p>
        </w:tc>
        <w:tc>
          <w:tcPr>
            <w:tcW w:w="1868" w:type="pct"/>
            <w:hideMark/>
          </w:tcPr>
          <w:p w14:paraId="0A3D33EB" w14:textId="06B09919" w:rsidR="00C86B1F" w:rsidRPr="00C86B1F" w:rsidRDefault="00246326" w:rsidP="00293E7D">
            <w:pPr>
              <w:pStyle w:val="aa"/>
              <w:rPr>
                <w:rFonts w:ascii="Helvetica" w:hAnsi="Helvetica" w:cs="Helvetica"/>
                <w:color w:val="1D1F22"/>
                <w:kern w:val="0"/>
                <w:szCs w:val="21"/>
              </w:rPr>
            </w:pPr>
            <w:r w:rsidRPr="00246326">
              <w:rPr>
                <w:rFonts w:hint="eastAsia"/>
              </w:rPr>
              <w:t>长度为＃个类的向量，在进行预测的树节点上有训练实例标签的数量</w:t>
            </w:r>
          </w:p>
        </w:tc>
        <w:tc>
          <w:tcPr>
            <w:tcW w:w="853" w:type="pct"/>
            <w:hideMark/>
          </w:tcPr>
          <w:p w14:paraId="68FD69FA" w14:textId="39DDD6D1" w:rsidR="00C86B1F" w:rsidRPr="00C86B1F" w:rsidRDefault="008C4AA4" w:rsidP="00293E7D">
            <w:pPr>
              <w:pStyle w:val="aa"/>
              <w:rPr>
                <w:rFonts w:ascii="Helvetica" w:hAnsi="Helvetica" w:cs="Helvetica"/>
                <w:color w:val="1D1F22"/>
                <w:kern w:val="0"/>
                <w:szCs w:val="21"/>
              </w:rPr>
            </w:pPr>
            <w:r>
              <w:rPr>
                <w:rFonts w:hint="eastAsia"/>
              </w:rPr>
              <w:t>只有分类</w:t>
            </w:r>
          </w:p>
        </w:tc>
      </w:tr>
      <w:tr w:rsidR="004C3ED3" w:rsidRPr="00C86B1F" w14:paraId="10EE8E49" w14:textId="77777777" w:rsidTr="004C3ED3">
        <w:tc>
          <w:tcPr>
            <w:tcW w:w="855" w:type="pct"/>
            <w:hideMark/>
          </w:tcPr>
          <w:p w14:paraId="54E5B6BB" w14:textId="77777777" w:rsidR="00C86B1F" w:rsidRPr="00C86B1F" w:rsidRDefault="00C86B1F" w:rsidP="00293E7D">
            <w:pPr>
              <w:pStyle w:val="aa"/>
            </w:pPr>
            <w:r w:rsidRPr="00C86B1F">
              <w:t>probabilityCol</w:t>
            </w:r>
          </w:p>
        </w:tc>
        <w:tc>
          <w:tcPr>
            <w:tcW w:w="633" w:type="pct"/>
            <w:hideMark/>
          </w:tcPr>
          <w:p w14:paraId="0BA0178D" w14:textId="77777777" w:rsidR="00C86B1F" w:rsidRPr="00C86B1F" w:rsidRDefault="00C86B1F" w:rsidP="00293E7D">
            <w:pPr>
              <w:pStyle w:val="aa"/>
            </w:pPr>
            <w:r w:rsidRPr="00C86B1F">
              <w:t>Vector</w:t>
            </w:r>
          </w:p>
        </w:tc>
        <w:tc>
          <w:tcPr>
            <w:tcW w:w="791" w:type="pct"/>
            <w:hideMark/>
          </w:tcPr>
          <w:p w14:paraId="17B43A1E" w14:textId="77777777" w:rsidR="00C86B1F" w:rsidRPr="00C86B1F" w:rsidRDefault="00C86B1F" w:rsidP="00293E7D">
            <w:pPr>
              <w:pStyle w:val="aa"/>
            </w:pPr>
            <w:r w:rsidRPr="00C86B1F">
              <w:t>"probability"</w:t>
            </w:r>
          </w:p>
        </w:tc>
        <w:tc>
          <w:tcPr>
            <w:tcW w:w="1868" w:type="pct"/>
            <w:hideMark/>
          </w:tcPr>
          <w:p w14:paraId="782645B8" w14:textId="148837E8" w:rsidR="00C86B1F" w:rsidRPr="00C86B1F" w:rsidRDefault="00607589" w:rsidP="00293E7D">
            <w:pPr>
              <w:pStyle w:val="aa"/>
              <w:rPr>
                <w:rFonts w:ascii="Helvetica" w:hAnsi="Helvetica" w:cs="Helvetica"/>
                <w:color w:val="1D1F22"/>
                <w:kern w:val="0"/>
                <w:szCs w:val="21"/>
              </w:rPr>
            </w:pPr>
            <w:r>
              <w:rPr>
                <w:rFonts w:hint="eastAsia"/>
              </w:rPr>
              <w:t>长度为＃个</w:t>
            </w:r>
            <w:r w:rsidRPr="00607589">
              <w:rPr>
                <w:rFonts w:hint="eastAsia"/>
              </w:rPr>
              <w:t>类的向量</w:t>
            </w:r>
            <w:r>
              <w:rPr>
                <w:rFonts w:hint="eastAsia"/>
              </w:rPr>
              <w:t>，</w:t>
            </w:r>
            <w:r w:rsidRPr="00607589">
              <w:rPr>
                <w:rFonts w:hint="eastAsia"/>
              </w:rPr>
              <w:t>等于归一化为多项式分布的</w:t>
            </w:r>
            <w:r w:rsidRPr="00607589">
              <w:rPr>
                <w:rFonts w:hint="eastAsia"/>
              </w:rPr>
              <w:t>rawPrediction</w:t>
            </w:r>
          </w:p>
        </w:tc>
        <w:tc>
          <w:tcPr>
            <w:tcW w:w="853" w:type="pct"/>
            <w:hideMark/>
          </w:tcPr>
          <w:p w14:paraId="6F4DA637" w14:textId="32FDECBB" w:rsidR="00C86B1F" w:rsidRPr="00C86B1F" w:rsidRDefault="008C4AA4" w:rsidP="00293E7D">
            <w:pPr>
              <w:pStyle w:val="aa"/>
              <w:rPr>
                <w:rFonts w:ascii="Helvetica" w:hAnsi="Helvetica" w:cs="Helvetica"/>
                <w:color w:val="1D1F22"/>
                <w:kern w:val="0"/>
                <w:szCs w:val="21"/>
              </w:rPr>
            </w:pPr>
            <w:r>
              <w:rPr>
                <w:rFonts w:hint="eastAsia"/>
              </w:rPr>
              <w:t>只有分类</w:t>
            </w:r>
          </w:p>
        </w:tc>
      </w:tr>
      <w:tr w:rsidR="004C3ED3" w:rsidRPr="00C86B1F" w14:paraId="2C1B3011" w14:textId="77777777" w:rsidTr="004C3ED3">
        <w:tc>
          <w:tcPr>
            <w:tcW w:w="855" w:type="pct"/>
            <w:hideMark/>
          </w:tcPr>
          <w:p w14:paraId="2AD53534" w14:textId="77777777" w:rsidR="00C86B1F" w:rsidRPr="00C86B1F" w:rsidRDefault="00C86B1F" w:rsidP="00293E7D">
            <w:pPr>
              <w:pStyle w:val="aa"/>
            </w:pPr>
            <w:r w:rsidRPr="00C86B1F">
              <w:t>varianceCol</w:t>
            </w:r>
          </w:p>
        </w:tc>
        <w:tc>
          <w:tcPr>
            <w:tcW w:w="633" w:type="pct"/>
            <w:hideMark/>
          </w:tcPr>
          <w:p w14:paraId="5066C596" w14:textId="77777777" w:rsidR="00C86B1F" w:rsidRPr="00C86B1F" w:rsidRDefault="00C86B1F" w:rsidP="00293E7D">
            <w:pPr>
              <w:pStyle w:val="aa"/>
            </w:pPr>
            <w:r w:rsidRPr="00C86B1F">
              <w:t>Double</w:t>
            </w:r>
          </w:p>
        </w:tc>
        <w:tc>
          <w:tcPr>
            <w:tcW w:w="791" w:type="pct"/>
            <w:hideMark/>
          </w:tcPr>
          <w:p w14:paraId="11B6E017" w14:textId="77777777" w:rsidR="00C86B1F" w:rsidRPr="00C86B1F" w:rsidRDefault="00C86B1F" w:rsidP="00293E7D">
            <w:pPr>
              <w:pStyle w:val="aa"/>
            </w:pPr>
          </w:p>
        </w:tc>
        <w:tc>
          <w:tcPr>
            <w:tcW w:w="1868" w:type="pct"/>
            <w:hideMark/>
          </w:tcPr>
          <w:p w14:paraId="2FBF889B" w14:textId="08A6A612" w:rsidR="00C86B1F" w:rsidRPr="00C86B1F" w:rsidRDefault="008C4AA4" w:rsidP="00293E7D">
            <w:pPr>
              <w:pStyle w:val="aa"/>
              <w:rPr>
                <w:rFonts w:ascii="Helvetica" w:hAnsi="Helvetica" w:cs="Helvetica"/>
                <w:color w:val="1D1F22"/>
                <w:kern w:val="0"/>
                <w:szCs w:val="21"/>
              </w:rPr>
            </w:pPr>
            <w:r>
              <w:rPr>
                <w:rFonts w:hint="eastAsia"/>
              </w:rPr>
              <w:t>预测的偏差的样本方差</w:t>
            </w:r>
          </w:p>
        </w:tc>
        <w:tc>
          <w:tcPr>
            <w:tcW w:w="853" w:type="pct"/>
            <w:hideMark/>
          </w:tcPr>
          <w:p w14:paraId="61E86944" w14:textId="27ED422D" w:rsidR="00C86B1F" w:rsidRPr="00C86B1F" w:rsidRDefault="008C4AA4" w:rsidP="00293E7D">
            <w:pPr>
              <w:pStyle w:val="aa"/>
              <w:rPr>
                <w:rFonts w:ascii="Helvetica" w:hAnsi="Helvetica" w:cs="Helvetica"/>
                <w:color w:val="1D1F22"/>
                <w:kern w:val="0"/>
                <w:szCs w:val="21"/>
              </w:rPr>
            </w:pPr>
            <w:r>
              <w:rPr>
                <w:rFonts w:hint="eastAsia"/>
              </w:rPr>
              <w:t>只有回归</w:t>
            </w:r>
          </w:p>
        </w:tc>
      </w:tr>
    </w:tbl>
    <w:p w14:paraId="7D505946" w14:textId="31B5632B" w:rsidR="00B4669F" w:rsidRDefault="00B4669F"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2</w:t>
      </w:r>
      <w:r w:rsidR="00BB2718">
        <w:fldChar w:fldCharType="end"/>
      </w:r>
      <w:r w:rsidR="00FF7EA1">
        <w:rPr>
          <w:rFonts w:hint="eastAsia"/>
        </w:rPr>
        <w:t>输出列</w:t>
      </w:r>
    </w:p>
    <w:p w14:paraId="3DEBFD92" w14:textId="335E0142" w:rsidR="00E0557F" w:rsidRDefault="00E0557F" w:rsidP="00901D9F">
      <w:pPr>
        <w:pStyle w:val="Heading4"/>
      </w:pPr>
      <w:r>
        <w:rPr>
          <w:rFonts w:hint="eastAsia"/>
        </w:rPr>
        <w:t>基于</w:t>
      </w:r>
      <w:r>
        <w:rPr>
          <w:rFonts w:hint="eastAsia"/>
        </w:rPr>
        <w:t>RDD</w:t>
      </w:r>
    </w:p>
    <w:p w14:paraId="17A438B6" w14:textId="107F55D0" w:rsidR="00284FBB" w:rsidRPr="009A4112" w:rsidRDefault="00D4688C" w:rsidP="009A4112">
      <w:pPr>
        <w:ind w:firstLine="420"/>
      </w:pPr>
      <w:r>
        <w:rPr>
          <w:rFonts w:hint="eastAsia"/>
        </w:rPr>
        <w:t>决策树是一种贪婪算法，</w:t>
      </w:r>
      <w:r w:rsidR="00627409" w:rsidRPr="00627409">
        <w:rPr>
          <w:rFonts w:hint="eastAsia"/>
        </w:rPr>
        <w:t>执行特征空间</w:t>
      </w:r>
      <w:r w:rsidR="00040055">
        <w:rPr>
          <w:rFonts w:hint="eastAsia"/>
        </w:rPr>
        <w:t>的递归二进制分区。该树为每个最底部（叶子）的分区预测相同的标签</w:t>
      </w:r>
      <w:r w:rsidR="00040055">
        <w:rPr>
          <w:rFonts w:hint="eastAsia"/>
        </w:rPr>
        <w:t>,</w:t>
      </w:r>
      <w:r w:rsidR="00627409" w:rsidRPr="00627409">
        <w:rPr>
          <w:rFonts w:hint="eastAsia"/>
        </w:rPr>
        <w:t>通过从一组可能的分割中选择最佳分割来贪婪地选择每个分区，以使树节点的信息增益最大化。</w:t>
      </w:r>
      <w:r w:rsidR="00BE6F7F" w:rsidRPr="00BE6F7F">
        <w:rPr>
          <w:rFonts w:hint="eastAsia"/>
        </w:rPr>
        <w:t>换句话说，在每个树节点处选择的拆分是从集合</w:t>
      </w:r>
      <m:oMath>
        <m:limLow>
          <m:limLowPr>
            <m:ctrlPr>
              <w:rPr>
                <w:rFonts w:ascii="Cambria Math" w:hAnsi="Cambria Math"/>
              </w:rPr>
            </m:ctrlPr>
          </m:limLowPr>
          <m:e>
            <m:r>
              <m:rPr>
                <m:sty m:val="p"/>
              </m:rPr>
              <w:rPr>
                <w:rFonts w:ascii="Cambria Math" w:hAnsi="Cambria Math"/>
              </w:rPr>
              <m:t>argmax</m:t>
            </m:r>
          </m:e>
          <m:lim>
            <m:r>
              <w:rPr>
                <w:rFonts w:ascii="Cambria Math" w:hAnsi="Cambria Math"/>
              </w:rPr>
              <m:t>s</m:t>
            </m:r>
          </m:lim>
        </m:limLow>
        <m:r>
          <w:rPr>
            <w:rFonts w:ascii="Cambria Math" w:hAnsi="Cambria Math"/>
          </w:rPr>
          <m:t>IG(D,s)</m:t>
        </m:r>
      </m:oMath>
      <w:r w:rsidR="00BE6F7F" w:rsidRPr="00BE6F7F">
        <w:rPr>
          <w:rFonts w:hint="eastAsia"/>
        </w:rPr>
        <w:t>中选择的</w:t>
      </w:r>
      <w:r w:rsidR="00BE6F7F">
        <w:t>,</w:t>
      </w:r>
      <w:r w:rsidR="00BE6F7F" w:rsidRPr="00BE6F7F">
        <w:rPr>
          <w:rFonts w:hint="eastAsia"/>
        </w:rPr>
        <w:t>其中</w:t>
      </w:r>
      <m:oMath>
        <m:r>
          <w:rPr>
            <w:rFonts w:ascii="Cambria Math" w:hAnsi="Cambria Math"/>
          </w:rPr>
          <m:t>IG(D,s)</m:t>
        </m:r>
      </m:oMath>
      <w:r w:rsidR="00BE6F7F" w:rsidRPr="00BE6F7F">
        <w:rPr>
          <w:rFonts w:hint="eastAsia"/>
        </w:rPr>
        <w:t>是将分割</w:t>
      </w:r>
      <w:r w:rsidR="00BE6F7F" w:rsidRPr="00BE6F7F">
        <w:rPr>
          <w:rFonts w:hint="eastAsia"/>
        </w:rPr>
        <w:t>s</w:t>
      </w:r>
      <w:r w:rsidR="00BE6F7F" w:rsidRPr="00BE6F7F">
        <w:rPr>
          <w:rFonts w:hint="eastAsia"/>
        </w:rPr>
        <w:t>应用于数据集</w:t>
      </w:r>
      <w:r w:rsidR="00BE6F7F" w:rsidRPr="00BE6F7F">
        <w:rPr>
          <w:rFonts w:hint="eastAsia"/>
        </w:rPr>
        <w:t>D</w:t>
      </w:r>
      <w:r w:rsidR="00BE6F7F" w:rsidRPr="00BE6F7F">
        <w:rPr>
          <w:rFonts w:hint="eastAsia"/>
        </w:rPr>
        <w:t>时的信息增益。</w:t>
      </w:r>
    </w:p>
    <w:tbl>
      <w:tblPr>
        <w:tblStyle w:val="TableGrid"/>
        <w:tblW w:w="5000" w:type="pct"/>
        <w:tblLook w:val="04A0" w:firstRow="1" w:lastRow="0" w:firstColumn="1" w:lastColumn="0" w:noHBand="0" w:noVBand="1"/>
      </w:tblPr>
      <w:tblGrid>
        <w:gridCol w:w="1007"/>
        <w:gridCol w:w="903"/>
        <w:gridCol w:w="2223"/>
        <w:gridCol w:w="4389"/>
      </w:tblGrid>
      <w:tr w:rsidR="00A97EFC" w:rsidRPr="00284FBB" w14:paraId="278C54E2" w14:textId="77777777" w:rsidTr="00A97EFC">
        <w:tc>
          <w:tcPr>
            <w:tcW w:w="591" w:type="pct"/>
            <w:hideMark/>
          </w:tcPr>
          <w:p w14:paraId="12204BC0" w14:textId="7949B2DC" w:rsidR="00284FBB" w:rsidRPr="00284FBB" w:rsidRDefault="00CE52FA" w:rsidP="00A97EFC">
            <w:pPr>
              <w:pStyle w:val="10"/>
              <w:ind w:firstLine="300"/>
            </w:pPr>
            <w:r>
              <w:rPr>
                <w:rFonts w:hint="eastAsia"/>
              </w:rPr>
              <w:lastRenderedPageBreak/>
              <w:t>不纯度</w:t>
            </w:r>
          </w:p>
        </w:tc>
        <w:tc>
          <w:tcPr>
            <w:tcW w:w="530" w:type="pct"/>
            <w:hideMark/>
          </w:tcPr>
          <w:p w14:paraId="7C06CFFA" w14:textId="0737531B" w:rsidR="00284FBB" w:rsidRPr="00284FBB" w:rsidRDefault="00BA48A7" w:rsidP="00A97EFC">
            <w:pPr>
              <w:pStyle w:val="10"/>
              <w:ind w:firstLine="300"/>
            </w:pPr>
            <w:r>
              <w:rPr>
                <w:rFonts w:hint="eastAsia"/>
              </w:rPr>
              <w:t>任务</w:t>
            </w:r>
          </w:p>
        </w:tc>
        <w:tc>
          <w:tcPr>
            <w:tcW w:w="1304" w:type="pct"/>
            <w:hideMark/>
          </w:tcPr>
          <w:p w14:paraId="2C6591BF" w14:textId="6783963A" w:rsidR="00284FBB" w:rsidRPr="00284FBB" w:rsidRDefault="00BA48A7" w:rsidP="00A97EFC">
            <w:pPr>
              <w:pStyle w:val="10"/>
              <w:ind w:firstLine="300"/>
            </w:pPr>
            <w:r>
              <w:rPr>
                <w:rFonts w:hint="eastAsia"/>
              </w:rPr>
              <w:t>公式</w:t>
            </w:r>
          </w:p>
        </w:tc>
        <w:tc>
          <w:tcPr>
            <w:tcW w:w="2575" w:type="pct"/>
            <w:hideMark/>
          </w:tcPr>
          <w:p w14:paraId="4F9523D4" w14:textId="7C7C0E12" w:rsidR="00284FBB" w:rsidRPr="00284FBB" w:rsidRDefault="00BA48A7" w:rsidP="00A97EFC">
            <w:pPr>
              <w:pStyle w:val="10"/>
              <w:ind w:firstLine="300"/>
            </w:pPr>
            <w:r>
              <w:rPr>
                <w:rFonts w:hint="eastAsia"/>
              </w:rPr>
              <w:t>描述</w:t>
            </w:r>
          </w:p>
        </w:tc>
      </w:tr>
      <w:tr w:rsidR="00A97EFC" w:rsidRPr="00284FBB" w14:paraId="51FCDEF7" w14:textId="77777777" w:rsidTr="00A97EFC">
        <w:tc>
          <w:tcPr>
            <w:tcW w:w="591" w:type="pct"/>
            <w:hideMark/>
          </w:tcPr>
          <w:p w14:paraId="4DA125E9" w14:textId="2723F9C9" w:rsidR="00284FBB" w:rsidRPr="00284FBB" w:rsidRDefault="00CE52FA" w:rsidP="00A97EFC">
            <w:pPr>
              <w:pStyle w:val="aa"/>
            </w:pPr>
            <w:r w:rsidRPr="00CE52FA">
              <w:rPr>
                <w:rFonts w:hint="eastAsia"/>
              </w:rPr>
              <w:t>基尼指数</w:t>
            </w:r>
          </w:p>
        </w:tc>
        <w:tc>
          <w:tcPr>
            <w:tcW w:w="530" w:type="pct"/>
            <w:hideMark/>
          </w:tcPr>
          <w:p w14:paraId="3A38443F" w14:textId="272EF6A1" w:rsidR="00284FBB" w:rsidRPr="00284FBB" w:rsidRDefault="00483173" w:rsidP="00A97EFC">
            <w:pPr>
              <w:pStyle w:val="aa"/>
            </w:pPr>
            <w:r>
              <w:rPr>
                <w:rFonts w:hint="eastAsia"/>
              </w:rPr>
              <w:t>分类</w:t>
            </w:r>
          </w:p>
        </w:tc>
        <w:tc>
          <w:tcPr>
            <w:tcW w:w="1304" w:type="pct"/>
            <w:hideMark/>
          </w:tcPr>
          <w:p w14:paraId="1B9EEE3E" w14:textId="5A38EC5C" w:rsidR="00284FBB" w:rsidRPr="00284FBB" w:rsidRDefault="005031A5" w:rsidP="00A97EFC">
            <w:pPr>
              <w:pStyle w:val="aa"/>
            </w:pPr>
            <m:oMathPara>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C</m:t>
                    </m:r>
                  </m:sup>
                  <m:e/>
                </m:nary>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m:oMathPara>
          </w:p>
        </w:tc>
        <w:tc>
          <w:tcPr>
            <w:tcW w:w="2575" w:type="pct"/>
            <w:hideMark/>
          </w:tcPr>
          <w:p w14:paraId="3B2693B2" w14:textId="6340E219" w:rsidR="00284FBB" w:rsidRPr="00284FBB" w:rsidRDefault="005031A5" w:rsidP="00A97EFC">
            <w:pPr>
              <w:pStyle w:val="aa"/>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009A4112">
              <w:rPr>
                <w:rFonts w:hint="eastAsia"/>
              </w:rPr>
              <w:t>是标签</w:t>
            </w:r>
            <m:oMath>
              <m:r>
                <w:rPr>
                  <w:rFonts w:ascii="Cambria Math" w:hAnsi="Cambria Math"/>
                </w:rPr>
                <m:t>i</m:t>
              </m:r>
            </m:oMath>
            <w:r w:rsidR="00284FBB" w:rsidRPr="00284FBB">
              <w:t> </w:t>
            </w:r>
            <w:r w:rsidR="009A4112">
              <w:rPr>
                <w:rFonts w:hint="eastAsia"/>
              </w:rPr>
              <w:t>在一个节点的频率，</w:t>
            </w:r>
            <m:oMath>
              <m:r>
                <w:rPr>
                  <w:rFonts w:ascii="Cambria Math" w:hAnsi="Cambria Math"/>
                </w:rPr>
                <m:t xml:space="preserve">C </m:t>
              </m:r>
            </m:oMath>
            <w:r w:rsidR="009A4112">
              <w:rPr>
                <w:rFonts w:hint="eastAsia"/>
              </w:rPr>
              <w:t>是</w:t>
            </w:r>
            <w:r w:rsidR="00D039E0">
              <w:rPr>
                <w:rFonts w:hint="eastAsia"/>
              </w:rPr>
              <w:t>唯一标签的个数</w:t>
            </w:r>
            <w:r w:rsidR="00D039E0">
              <w:t>。</w:t>
            </w:r>
          </w:p>
        </w:tc>
      </w:tr>
      <w:tr w:rsidR="00A97EFC" w:rsidRPr="00284FBB" w14:paraId="42644779" w14:textId="77777777" w:rsidTr="00A97EFC">
        <w:tc>
          <w:tcPr>
            <w:tcW w:w="591" w:type="pct"/>
            <w:hideMark/>
          </w:tcPr>
          <w:p w14:paraId="6D02989F" w14:textId="66C745CB" w:rsidR="00284FBB" w:rsidRPr="00284FBB" w:rsidRDefault="00CE52FA" w:rsidP="00A97EFC">
            <w:pPr>
              <w:pStyle w:val="aa"/>
            </w:pPr>
            <w:r w:rsidRPr="00CE52FA">
              <w:rPr>
                <w:rFonts w:hint="eastAsia"/>
              </w:rPr>
              <w:t>信息熵</w:t>
            </w:r>
          </w:p>
        </w:tc>
        <w:tc>
          <w:tcPr>
            <w:tcW w:w="530" w:type="pct"/>
            <w:hideMark/>
          </w:tcPr>
          <w:p w14:paraId="17A60560" w14:textId="1B968A56" w:rsidR="00284FBB" w:rsidRPr="00284FBB" w:rsidRDefault="00483173" w:rsidP="00A97EFC">
            <w:pPr>
              <w:pStyle w:val="aa"/>
            </w:pPr>
            <w:r>
              <w:rPr>
                <w:rFonts w:hint="eastAsia"/>
              </w:rPr>
              <w:t>分类</w:t>
            </w:r>
          </w:p>
        </w:tc>
        <w:tc>
          <w:tcPr>
            <w:tcW w:w="1304" w:type="pct"/>
            <w:hideMark/>
          </w:tcPr>
          <w:p w14:paraId="5728DFDB" w14:textId="6F469102" w:rsidR="00284FBB" w:rsidRPr="00284FBB" w:rsidRDefault="005031A5" w:rsidP="00A97EFC">
            <w:pPr>
              <w:pStyle w:val="aa"/>
            </w:pPr>
            <m:oMathPara>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C</m:t>
                    </m:r>
                  </m:sup>
                  <m:e/>
                </m:nary>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log</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m:oMathPara>
          </w:p>
        </w:tc>
        <w:tc>
          <w:tcPr>
            <w:tcW w:w="2575" w:type="pct"/>
            <w:hideMark/>
          </w:tcPr>
          <w:p w14:paraId="5620C64C" w14:textId="5070DFF6" w:rsidR="00284FBB" w:rsidRPr="00284FBB" w:rsidRDefault="005031A5" w:rsidP="00A97EFC">
            <w:pPr>
              <w:pStyle w:val="aa"/>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00D039E0">
              <w:rPr>
                <w:rFonts w:hint="eastAsia"/>
              </w:rPr>
              <w:t>是标签</w:t>
            </w:r>
            <m:oMath>
              <m:r>
                <w:rPr>
                  <w:rFonts w:ascii="Cambria Math" w:hAnsi="Cambria Math"/>
                </w:rPr>
                <m:t>i</m:t>
              </m:r>
            </m:oMath>
            <w:r w:rsidR="00D039E0" w:rsidRPr="00284FBB">
              <w:t> </w:t>
            </w:r>
            <w:r w:rsidR="00D039E0">
              <w:rPr>
                <w:rFonts w:hint="eastAsia"/>
              </w:rPr>
              <w:t>在一个节点的频率，</w:t>
            </w:r>
            <m:oMath>
              <m:r>
                <w:rPr>
                  <w:rFonts w:ascii="Cambria Math" w:hAnsi="Cambria Math"/>
                </w:rPr>
                <m:t xml:space="preserve">C </m:t>
              </m:r>
            </m:oMath>
            <w:r w:rsidR="00D039E0">
              <w:rPr>
                <w:rFonts w:hint="eastAsia"/>
              </w:rPr>
              <w:t>是唯一标签的个数</w:t>
            </w:r>
            <w:r w:rsidR="00D039E0">
              <w:t>。</w:t>
            </w:r>
          </w:p>
        </w:tc>
      </w:tr>
      <w:tr w:rsidR="00A97EFC" w:rsidRPr="00284FBB" w14:paraId="6490617A" w14:textId="77777777" w:rsidTr="00A97EFC">
        <w:tc>
          <w:tcPr>
            <w:tcW w:w="591" w:type="pct"/>
            <w:hideMark/>
          </w:tcPr>
          <w:p w14:paraId="1C16BC15" w14:textId="1C3D5725" w:rsidR="00284FBB" w:rsidRPr="00284FBB" w:rsidRDefault="002C364D" w:rsidP="00A97EFC">
            <w:pPr>
              <w:pStyle w:val="aa"/>
            </w:pPr>
            <w:r>
              <w:rPr>
                <w:rFonts w:hint="eastAsia"/>
              </w:rPr>
              <w:t>方差</w:t>
            </w:r>
          </w:p>
        </w:tc>
        <w:tc>
          <w:tcPr>
            <w:tcW w:w="530" w:type="pct"/>
            <w:hideMark/>
          </w:tcPr>
          <w:p w14:paraId="2F3A4447" w14:textId="60A94EF6" w:rsidR="00284FBB" w:rsidRPr="00284FBB" w:rsidRDefault="00483173" w:rsidP="00A97EFC">
            <w:pPr>
              <w:pStyle w:val="aa"/>
            </w:pPr>
            <w:r>
              <w:rPr>
                <w:rFonts w:hint="eastAsia"/>
              </w:rPr>
              <w:t>回归</w:t>
            </w:r>
          </w:p>
        </w:tc>
        <w:tc>
          <w:tcPr>
            <w:tcW w:w="1304" w:type="pct"/>
            <w:hideMark/>
          </w:tcPr>
          <w:p w14:paraId="695A18AE" w14:textId="26CEBD40" w:rsidR="00284FBB" w:rsidRPr="00284FBB" w:rsidRDefault="005031A5" w:rsidP="00A97EFC">
            <w:pPr>
              <w:pStyle w:val="aa"/>
            </w:pPr>
            <m:oMathPara>
              <m:oMath>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tc>
        <w:tc>
          <w:tcPr>
            <w:tcW w:w="2575" w:type="pct"/>
            <w:hideMark/>
          </w:tcPr>
          <w:p w14:paraId="4071B097" w14:textId="6AAFD367" w:rsidR="00284FBB" w:rsidRPr="00284FBB" w:rsidRDefault="005031A5" w:rsidP="00A97EFC">
            <w:pPr>
              <w:pStyle w:val="aa"/>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940CA5">
              <w:rPr>
                <w:rFonts w:hint="eastAsia"/>
              </w:rPr>
              <w:t>是一个实例的标签</w:t>
            </w:r>
            <w:r w:rsidR="00284FBB" w:rsidRPr="00284FBB">
              <w:t>, </w:t>
            </w:r>
            <m:oMath>
              <m:r>
                <w:rPr>
                  <w:rFonts w:ascii="Cambria Math" w:hAnsi="Cambria Math"/>
                </w:rPr>
                <m:t>N</m:t>
              </m:r>
            </m:oMath>
            <w:r w:rsidR="00284FBB" w:rsidRPr="00284FBB">
              <w:t> </w:t>
            </w:r>
            <w:r w:rsidR="00940CA5">
              <w:rPr>
                <w:rFonts w:hint="eastAsia"/>
              </w:rPr>
              <w:t>是实例的个数，</w:t>
            </w:r>
            <w:r w:rsidR="00284FBB" w:rsidRPr="00284FBB">
              <w:t> </w:t>
            </w:r>
            <m:oMath>
              <m:r>
                <w:rPr>
                  <w:rFonts w:ascii="Cambria Math" w:hAnsi="Cambria Math"/>
                </w:rPr>
                <m:t>μ</m:t>
              </m:r>
            </m:oMath>
            <w:r w:rsidR="00284FBB" w:rsidRPr="00284FBB">
              <w:t> </w:t>
            </w:r>
            <w:r w:rsidR="00940CA5">
              <w:rPr>
                <w:rFonts w:hint="eastAsia"/>
              </w:rPr>
              <w:t>是由</w:t>
            </w:r>
            <w:r w:rsidR="00940CA5" w:rsidRPr="00284FBB">
              <w:t> </w:t>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y</m:t>
                  </m:r>
                </m:e>
                <m:sub>
                  <m:r>
                    <w:rPr>
                      <w:rFonts w:ascii="Cambria Math" w:hAnsi="Cambria Math"/>
                    </w:rPr>
                    <m:t>i</m:t>
                  </m:r>
                </m:sub>
              </m:sSub>
            </m:oMath>
            <w:r w:rsidR="00940CA5">
              <w:rPr>
                <w:rFonts w:hint="eastAsia"/>
              </w:rPr>
              <w:t>给出的平均值。</w:t>
            </w:r>
          </w:p>
        </w:tc>
      </w:tr>
    </w:tbl>
    <w:p w14:paraId="0EB42DA4" w14:textId="495B0BC5" w:rsidR="0050389D" w:rsidRDefault="002C364D" w:rsidP="003873AA">
      <w:pPr>
        <w:ind w:firstLine="420"/>
      </w:pPr>
      <w:r>
        <w:rPr>
          <w:rFonts w:hint="eastAsia"/>
        </w:rPr>
        <w:t>节点的不纯度是节点上标记均质性的量度，</w:t>
      </w:r>
      <w:r w:rsidR="005A7454">
        <w:rPr>
          <w:rFonts w:hint="eastAsia"/>
        </w:rPr>
        <w:t>当前的实现提供了两种用于分类的不纯度</w:t>
      </w:r>
      <w:r>
        <w:rPr>
          <w:rFonts w:hint="eastAsia"/>
        </w:rPr>
        <w:t>度量：基尼指数</w:t>
      </w:r>
      <w:r w:rsidRPr="002C364D">
        <w:rPr>
          <w:rFonts w:hint="eastAsia"/>
        </w:rPr>
        <w:t>和</w:t>
      </w:r>
      <w:r>
        <w:rPr>
          <w:rFonts w:hint="eastAsia"/>
        </w:rPr>
        <w:t>信息熵；</w:t>
      </w:r>
      <w:r w:rsidR="005A7454">
        <w:rPr>
          <w:rFonts w:hint="eastAsia"/>
        </w:rPr>
        <w:t>和一种用于回归的不纯度度量：方差</w:t>
      </w:r>
      <w:r w:rsidRPr="002C364D">
        <w:rPr>
          <w:rFonts w:hint="eastAsia"/>
        </w:rPr>
        <w:t>。</w:t>
      </w:r>
    </w:p>
    <w:p w14:paraId="451FE54B" w14:textId="47E410E5" w:rsidR="00431B69" w:rsidRDefault="005A7454" w:rsidP="00431B69">
      <w:pPr>
        <w:ind w:firstLine="420"/>
      </w:pPr>
      <w:r w:rsidRPr="005A7454">
        <w:rPr>
          <w:rFonts w:hint="eastAsia"/>
        </w:rPr>
        <w:t>信息增益是父节点杂质与两个子节点杂质的加权和之间的差。</w:t>
      </w:r>
      <w:r w:rsidRPr="005A7454">
        <w:rPr>
          <w:rFonts w:hint="eastAsia"/>
        </w:rPr>
        <w:t xml:space="preserve"> </w:t>
      </w:r>
      <w:r w:rsidRPr="005A7454">
        <w:rPr>
          <w:rFonts w:hint="eastAsia"/>
        </w:rPr>
        <w:t>假设</w:t>
      </w:r>
      <w:r>
        <w:rPr>
          <w:rFonts w:hint="eastAsia"/>
        </w:rPr>
        <w:t>一个分割</w:t>
      </w:r>
      <m:oMath>
        <m:r>
          <w:rPr>
            <w:rFonts w:ascii="Cambria Math" w:hAnsi="Cambria Math"/>
          </w:rPr>
          <m:t>s</m:t>
        </m:r>
      </m:oMath>
      <w:r w:rsidRPr="005A7454">
        <w:rPr>
          <w:rFonts w:hint="eastAsia"/>
        </w:rPr>
        <w:t>将大小为</w:t>
      </w:r>
      <m:oMath>
        <m:r>
          <w:rPr>
            <w:rFonts w:ascii="Cambria Math" w:hAnsi="Cambria Math"/>
          </w:rPr>
          <m:t>N</m:t>
        </m:r>
      </m:oMath>
      <w:r w:rsidRPr="005A7454">
        <w:rPr>
          <w:rFonts w:hint="eastAsia"/>
        </w:rPr>
        <w:t>的数据集</w:t>
      </w:r>
      <m:oMath>
        <m:r>
          <w:rPr>
            <w:rFonts w:ascii="Cambria Math" w:hAnsi="Cambria Math"/>
          </w:rPr>
          <m:t>D</m:t>
        </m:r>
      </m:oMath>
      <w:r w:rsidRPr="005A7454">
        <w:rPr>
          <w:rFonts w:hint="eastAsia"/>
        </w:rPr>
        <w:t>分为两个大小分别为</w:t>
      </w:r>
      <m:oMath>
        <m:sSub>
          <m:sSubPr>
            <m:ctrlPr>
              <w:rPr>
                <w:rFonts w:ascii="Cambria Math" w:hAnsi="Cambria Math"/>
              </w:rPr>
            </m:ctrlPr>
          </m:sSubPr>
          <m:e>
            <m:r>
              <w:rPr>
                <w:rFonts w:ascii="Cambria Math" w:hAnsi="Cambria Math"/>
              </w:rPr>
              <m:t>N</m:t>
            </m:r>
          </m:e>
          <m:sub>
            <m:r>
              <w:rPr>
                <w:rFonts w:ascii="Cambria Math" w:hAnsi="Cambria Math"/>
              </w:rPr>
              <m:t>left</m:t>
            </m:r>
          </m:sub>
        </m:sSub>
      </m:oMath>
      <w:r w:rsidRPr="005A7454">
        <w:rPr>
          <w:rFonts w:hint="eastAsia"/>
        </w:rPr>
        <w:t>和</w:t>
      </w:r>
      <m:oMath>
        <m:sSub>
          <m:sSubPr>
            <m:ctrlPr>
              <w:rPr>
                <w:rFonts w:ascii="Cambria Math" w:hAnsi="Cambria Math"/>
              </w:rPr>
            </m:ctrlPr>
          </m:sSubPr>
          <m:e>
            <m:r>
              <w:rPr>
                <w:rFonts w:ascii="Cambria Math" w:hAnsi="Cambria Math"/>
              </w:rPr>
              <m:t>N</m:t>
            </m:r>
          </m:e>
          <m:sub>
            <m:r>
              <w:rPr>
                <w:rFonts w:ascii="Cambria Math" w:hAnsi="Cambria Math"/>
              </w:rPr>
              <m:t>right</m:t>
            </m:r>
          </m:sub>
        </m:sSub>
      </m:oMath>
      <w:r w:rsidRPr="005A7454">
        <w:rPr>
          <w:rFonts w:hint="eastAsia"/>
        </w:rPr>
        <w:t>的数据集</w:t>
      </w:r>
      <m:oMath>
        <m:sSub>
          <m:sSubPr>
            <m:ctrlPr>
              <w:rPr>
                <w:rFonts w:ascii="Cambria Math" w:hAnsi="Cambria Math"/>
              </w:rPr>
            </m:ctrlPr>
          </m:sSubPr>
          <m:e>
            <m:r>
              <w:rPr>
                <w:rFonts w:ascii="Cambria Math" w:hAnsi="Cambria Math"/>
              </w:rPr>
              <m:t>D</m:t>
            </m:r>
          </m:e>
          <m:sub>
            <m:r>
              <w:rPr>
                <w:rFonts w:ascii="Cambria Math" w:hAnsi="Cambria Math"/>
              </w:rPr>
              <m:t>left</m:t>
            </m:r>
          </m:sub>
        </m:sSub>
      </m:oMath>
      <w:r w:rsidRPr="005A7454">
        <w:rPr>
          <w:rFonts w:hint="eastAsia"/>
        </w:rPr>
        <w:t>和</w:t>
      </w:r>
      <m:oMath>
        <m:sSub>
          <m:sSubPr>
            <m:ctrlPr>
              <w:rPr>
                <w:rFonts w:ascii="Cambria Math" w:hAnsi="Cambria Math"/>
              </w:rPr>
            </m:ctrlPr>
          </m:sSubPr>
          <m:e>
            <m:r>
              <w:rPr>
                <w:rFonts w:ascii="Cambria Math" w:hAnsi="Cambria Math"/>
              </w:rPr>
              <m:t>D</m:t>
            </m:r>
          </m:e>
          <m:sub>
            <m:r>
              <w:rPr>
                <w:rFonts w:ascii="Cambria Math" w:hAnsi="Cambria Math"/>
              </w:rPr>
              <m:t>right</m:t>
            </m:r>
          </m:sub>
        </m:sSub>
      </m:oMath>
      <w:r w:rsidRPr="005A7454">
        <w:rPr>
          <w:rFonts w:hint="eastAsia"/>
        </w:rPr>
        <w:t>，则信息增益为：</w:t>
      </w:r>
    </w:p>
    <w:p w14:paraId="45BCBF2E" w14:textId="33E261ED" w:rsidR="00431B69" w:rsidRDefault="002619C0" w:rsidP="00431B69">
      <w:pPr>
        <w:ind w:firstLine="420"/>
      </w:pPr>
      <m:oMathPara>
        <m:oMath>
          <m:r>
            <w:rPr>
              <w:rFonts w:ascii="Cambria Math" w:hAnsi="Cambria Math"/>
            </w:rPr>
            <m:t>IG(D,s)=Impurity(D)-</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left</m:t>
                  </m:r>
                </m:sub>
              </m:sSub>
            </m:num>
            <m:den>
              <m:r>
                <w:rPr>
                  <w:rFonts w:ascii="Cambria Math" w:hAnsi="Cambria Math"/>
                </w:rPr>
                <m:t>N</m:t>
              </m:r>
            </m:den>
          </m:f>
          <m:r>
            <w:rPr>
              <w:rFonts w:ascii="Cambria Math" w:hAnsi="Cambria Math"/>
            </w:rPr>
            <m:t>Impurity(</m:t>
          </m:r>
          <m:sSub>
            <m:sSubPr>
              <m:ctrlPr>
                <w:rPr>
                  <w:rFonts w:ascii="Cambria Math" w:hAnsi="Cambria Math"/>
                </w:rPr>
              </m:ctrlPr>
            </m:sSubPr>
            <m:e>
              <m:r>
                <w:rPr>
                  <w:rFonts w:ascii="Cambria Math" w:hAnsi="Cambria Math"/>
                </w:rPr>
                <m:t>D</m:t>
              </m:r>
            </m:e>
            <m:sub>
              <m:r>
                <w:rPr>
                  <w:rFonts w:ascii="Cambria Math" w:hAnsi="Cambria Math"/>
                </w:rPr>
                <m:t>left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right</m:t>
                  </m:r>
                </m:sub>
              </m:sSub>
            </m:num>
            <m:den>
              <m:r>
                <w:rPr>
                  <w:rFonts w:ascii="Cambria Math" w:hAnsi="Cambria Math"/>
                </w:rPr>
                <m:t>N</m:t>
              </m:r>
            </m:den>
          </m:f>
          <m:r>
            <w:rPr>
              <w:rFonts w:ascii="Cambria Math" w:hAnsi="Cambria Math"/>
            </w:rPr>
            <m:t>Impurity(</m:t>
          </m:r>
          <m:sSub>
            <m:sSubPr>
              <m:ctrlPr>
                <w:rPr>
                  <w:rFonts w:ascii="Cambria Math" w:hAnsi="Cambria Math"/>
                </w:rPr>
              </m:ctrlPr>
            </m:sSubPr>
            <m:e>
              <m:r>
                <w:rPr>
                  <w:rFonts w:ascii="Cambria Math" w:hAnsi="Cambria Math"/>
                </w:rPr>
                <m:t>D</m:t>
              </m:r>
            </m:e>
            <m:sub>
              <m:r>
                <w:rPr>
                  <w:rFonts w:ascii="Cambria Math" w:hAnsi="Cambria Math"/>
                </w:rPr>
                <m:t>right</m:t>
              </m:r>
            </m:sub>
          </m:sSub>
          <m:r>
            <w:rPr>
              <w:rFonts w:ascii="Cambria Math" w:hAnsi="Cambria Math"/>
            </w:rPr>
            <m:t>)</m:t>
          </m:r>
        </m:oMath>
      </m:oMathPara>
    </w:p>
    <w:p w14:paraId="0C84CF0D" w14:textId="27EA8CD7" w:rsidR="0077797E" w:rsidRDefault="0077797E" w:rsidP="0077797E">
      <w:pPr>
        <w:ind w:firstLine="420"/>
      </w:pPr>
      <w:r>
        <w:rPr>
          <w:rFonts w:hint="eastAsia"/>
        </w:rPr>
        <w:t>对于单机实施中的小型数据集，每个连续特征的分割候选通常是特征的唯一值。一些实现</w:t>
      </w:r>
      <w:r w:rsidR="0034585E">
        <w:rPr>
          <w:rFonts w:hint="eastAsia"/>
        </w:rPr>
        <w:t>是</w:t>
      </w:r>
      <w:r>
        <w:rPr>
          <w:rFonts w:hint="eastAsia"/>
        </w:rPr>
        <w:t>对特征值进行排序，然后将排序后的唯一值用作拆分候选，以便更快地进行树计算。对于大型分布式数据集，对特征值</w:t>
      </w:r>
      <w:r w:rsidR="0034585E">
        <w:rPr>
          <w:rFonts w:hint="eastAsia"/>
        </w:rPr>
        <w:t>进行排序非常昂贵。此实现通过对数据的采样部分执行分位数计算来获取</w:t>
      </w:r>
      <w:r w:rsidR="005C7AD2">
        <w:rPr>
          <w:rFonts w:hint="eastAsia"/>
        </w:rPr>
        <w:t>一组近似的拆分候选集。有序拆分将创建箱</w:t>
      </w:r>
      <w:r>
        <w:rPr>
          <w:rFonts w:hint="eastAsia"/>
        </w:rPr>
        <w:t>，可以使用</w:t>
      </w:r>
      <w:r>
        <w:rPr>
          <w:rFonts w:hint="eastAsia"/>
        </w:rPr>
        <w:t>maxBins</w:t>
      </w:r>
      <w:r>
        <w:rPr>
          <w:rFonts w:hint="eastAsia"/>
        </w:rPr>
        <w:t>参数指定此类箱的最大数量。请注意，</w:t>
      </w:r>
      <w:r w:rsidR="005C7AD2">
        <w:rPr>
          <w:rFonts w:hint="eastAsia"/>
        </w:rPr>
        <w:t>箱</w:t>
      </w:r>
      <w:r w:rsidR="008854FC">
        <w:rPr>
          <w:rFonts w:hint="eastAsia"/>
        </w:rPr>
        <w:t>的数量不能大于实例的数量，</w:t>
      </w:r>
      <w:r>
        <w:rPr>
          <w:rFonts w:hint="eastAsia"/>
        </w:rPr>
        <w:t>这种情况很少见，因为</w:t>
      </w:r>
      <w:r w:rsidR="008854FC" w:rsidRPr="008854FC">
        <w:t>maxBins</w:t>
      </w:r>
      <w:r>
        <w:rPr>
          <w:rFonts w:hint="eastAsia"/>
        </w:rPr>
        <w:t>默认值为</w:t>
      </w:r>
      <w:r>
        <w:rPr>
          <w:rFonts w:hint="eastAsia"/>
        </w:rPr>
        <w:t>32</w:t>
      </w:r>
      <w:r>
        <w:rPr>
          <w:rFonts w:hint="eastAsia"/>
        </w:rPr>
        <w:t>。如果不满足条件，则树算法会自动减少箱的数量。</w:t>
      </w:r>
    </w:p>
    <w:p w14:paraId="6B9BE188" w14:textId="28F1FD59" w:rsidR="0077797E" w:rsidRDefault="0077797E" w:rsidP="0077797E">
      <w:pPr>
        <w:ind w:firstLine="420"/>
      </w:pPr>
      <w:r>
        <w:rPr>
          <w:rFonts w:hint="eastAsia"/>
        </w:rPr>
        <w:t>对于具有</w:t>
      </w:r>
      <m:oMath>
        <m:r>
          <w:rPr>
            <w:rFonts w:ascii="Cambria Math" w:hAnsi="Cambria Math"/>
          </w:rPr>
          <m:t>M</m:t>
        </m:r>
      </m:oMath>
      <w:r w:rsidR="00EC1D51">
        <w:rPr>
          <w:rFonts w:hint="eastAsia"/>
        </w:rPr>
        <w:t>个</w:t>
      </w:r>
      <w:r>
        <w:rPr>
          <w:rFonts w:hint="eastAsia"/>
        </w:rPr>
        <w:t>可能值（类别）的分类特征，可以提出</w:t>
      </w:r>
      <m:oMath>
        <m:sSup>
          <m:sSupPr>
            <m:ctrlPr>
              <w:rPr>
                <w:rFonts w:ascii="Cambria Math" w:hAnsi="Cambria Math"/>
              </w:rPr>
            </m:ctrlPr>
          </m:sSupPr>
          <m:e>
            <m:r>
              <w:rPr>
                <w:rFonts w:ascii="Cambria Math" w:hAnsi="Cambria Math"/>
              </w:rPr>
              <m:t>2</m:t>
            </m:r>
          </m:e>
          <m:sup>
            <m:r>
              <w:rPr>
                <w:rFonts w:ascii="Cambria Math" w:hAnsi="Cambria Math"/>
              </w:rPr>
              <m:t>M-1</m:t>
            </m:r>
          </m:sup>
        </m:sSup>
        <m:r>
          <w:rPr>
            <w:rFonts w:ascii="Cambria Math" w:hAnsi="Cambria Math"/>
          </w:rPr>
          <m:t>-1</m:t>
        </m:r>
      </m:oMath>
      <w:r>
        <w:rPr>
          <w:rFonts w:hint="eastAsia"/>
        </w:rPr>
        <w:t>分割候选。对于二进制（</w:t>
      </w:r>
      <w:r>
        <w:t>0/1</w:t>
      </w:r>
      <w:r>
        <w:rPr>
          <w:rFonts w:hint="eastAsia"/>
        </w:rPr>
        <w:t>）分类和回归，我们可以通过按平均标签对分类特征值进行排序来减少拆分候选的数量。</w:t>
      </w:r>
      <w:r w:rsidR="009B3857">
        <w:rPr>
          <w:rFonts w:hint="eastAsia"/>
        </w:rPr>
        <w:t>例如，对于具有一个分类特征为</w:t>
      </w:r>
      <w:r w:rsidR="009B3857">
        <w:rPr>
          <w:rFonts w:hint="eastAsia"/>
        </w:rPr>
        <w:t>(</w:t>
      </w:r>
      <w:r>
        <w:t>A</w:t>
      </w:r>
      <w:r w:rsidR="009B3857">
        <w:rPr>
          <w:rFonts w:hint="eastAsia"/>
        </w:rPr>
        <w:t>,</w:t>
      </w:r>
      <w:r>
        <w:t>B</w:t>
      </w:r>
      <w:r w:rsidR="009B3857">
        <w:rPr>
          <w:rFonts w:hint="eastAsia"/>
        </w:rPr>
        <w:t>,</w:t>
      </w:r>
      <w:r>
        <w:t>C</w:t>
      </w:r>
      <w:r w:rsidR="009B3857">
        <w:rPr>
          <w:rFonts w:hint="eastAsia"/>
        </w:rPr>
        <w:t>)</w:t>
      </w:r>
      <w:r>
        <w:rPr>
          <w:rFonts w:hint="eastAsia"/>
        </w:rPr>
        <w:t>的二元分类问题，标签</w:t>
      </w:r>
      <w:r>
        <w:t>1</w:t>
      </w:r>
      <w:r>
        <w:rPr>
          <w:rFonts w:hint="eastAsia"/>
        </w:rPr>
        <w:t>的相应比例为</w:t>
      </w:r>
      <w:r w:rsidR="009B3857">
        <w:rPr>
          <w:rFonts w:hint="eastAsia"/>
        </w:rPr>
        <w:t>(</w:t>
      </w:r>
      <w:r w:rsidR="009B3857">
        <w:t>0.2</w:t>
      </w:r>
      <w:r w:rsidR="009B3857">
        <w:rPr>
          <w:rFonts w:hint="eastAsia"/>
        </w:rPr>
        <w:t>,</w:t>
      </w:r>
      <w:r w:rsidR="009B3857">
        <w:t>0.6</w:t>
      </w:r>
      <w:r w:rsidR="009B3857">
        <w:rPr>
          <w:rFonts w:hint="eastAsia"/>
        </w:rPr>
        <w:t>,</w:t>
      </w:r>
      <w:r w:rsidR="009B3857">
        <w:t>0.4</w:t>
      </w:r>
      <w:r w:rsidR="009B3857">
        <w:rPr>
          <w:rFonts w:hint="eastAsia"/>
        </w:rPr>
        <w:t>)</w:t>
      </w:r>
      <w:r>
        <w:rPr>
          <w:rFonts w:hint="eastAsia"/>
        </w:rPr>
        <w:t>，则分类特征按</w:t>
      </w:r>
      <w:r w:rsidR="009B3857">
        <w:rPr>
          <w:rFonts w:hint="eastAsia"/>
        </w:rPr>
        <w:t>(</w:t>
      </w:r>
      <w:r w:rsidR="009B3857">
        <w:t>A</w:t>
      </w:r>
      <w:r w:rsidR="009B3857">
        <w:rPr>
          <w:rFonts w:hint="eastAsia"/>
        </w:rPr>
        <w:t>,</w:t>
      </w:r>
      <w:r w:rsidR="009B3857">
        <w:t>C</w:t>
      </w:r>
      <w:r w:rsidR="009B3857">
        <w:rPr>
          <w:rFonts w:hint="eastAsia"/>
        </w:rPr>
        <w:t>,</w:t>
      </w:r>
      <w:r w:rsidR="009B3857">
        <w:t>B</w:t>
      </w:r>
      <w:r w:rsidR="009B3857">
        <w:rPr>
          <w:rFonts w:hint="eastAsia"/>
        </w:rPr>
        <w:t>)</w:t>
      </w:r>
      <w:r w:rsidR="005B1681">
        <w:rPr>
          <w:rFonts w:hint="eastAsia"/>
        </w:rPr>
        <w:t>排序，</w:t>
      </w:r>
      <w:r w:rsidR="005B1681" w:rsidRPr="005B1681">
        <w:rPr>
          <w:rFonts w:hint="eastAsia"/>
        </w:rPr>
        <w:t>两个拆分的候选对象为</w:t>
      </w:r>
      <w:r w:rsidR="00B56B14">
        <w:rPr>
          <w:rFonts w:hint="eastAsia"/>
        </w:rPr>
        <w:t>(</w:t>
      </w:r>
      <w:r w:rsidR="005B1681">
        <w:rPr>
          <w:rFonts w:hint="eastAsia"/>
        </w:rPr>
        <w:t>A</w:t>
      </w:r>
      <w:r w:rsidR="005B1681" w:rsidRPr="005B1681">
        <w:rPr>
          <w:rFonts w:hint="eastAsia"/>
        </w:rPr>
        <w:t>|C</w:t>
      </w:r>
      <w:r w:rsidR="00B56B14">
        <w:rPr>
          <w:rFonts w:hint="eastAsia"/>
        </w:rPr>
        <w:t>,</w:t>
      </w:r>
      <w:r w:rsidR="005B1681" w:rsidRPr="005B1681">
        <w:rPr>
          <w:rFonts w:hint="eastAsia"/>
        </w:rPr>
        <w:t>B</w:t>
      </w:r>
      <w:r w:rsidR="00B56B14">
        <w:rPr>
          <w:rFonts w:hint="eastAsia"/>
        </w:rPr>
        <w:t>)</w:t>
      </w:r>
      <w:r w:rsidR="005B1681" w:rsidRPr="005B1681">
        <w:rPr>
          <w:rFonts w:hint="eastAsia"/>
        </w:rPr>
        <w:t>和</w:t>
      </w:r>
      <w:r w:rsidR="00B56B14">
        <w:rPr>
          <w:rFonts w:hint="eastAsia"/>
        </w:rPr>
        <w:t>(</w:t>
      </w:r>
      <w:r w:rsidR="005B1681" w:rsidRPr="005B1681">
        <w:rPr>
          <w:rFonts w:hint="eastAsia"/>
        </w:rPr>
        <w:t>A</w:t>
      </w:r>
      <w:r w:rsidR="00B56B14">
        <w:rPr>
          <w:rFonts w:hint="eastAsia"/>
        </w:rPr>
        <w:t>,</w:t>
      </w:r>
      <w:r w:rsidR="005B1681">
        <w:rPr>
          <w:rFonts w:hint="eastAsia"/>
        </w:rPr>
        <w:t>C|</w:t>
      </w:r>
      <w:r w:rsidR="005B1681" w:rsidRPr="005B1681">
        <w:rPr>
          <w:rFonts w:hint="eastAsia"/>
        </w:rPr>
        <w:t>B</w:t>
      </w:r>
      <w:r w:rsidR="00B56B14">
        <w:rPr>
          <w:rFonts w:hint="eastAsia"/>
        </w:rPr>
        <w:t>)</w:t>
      </w:r>
      <w:r w:rsidR="005B1681">
        <w:rPr>
          <w:rFonts w:hint="eastAsia"/>
        </w:rPr>
        <w:t>，</w:t>
      </w:r>
      <w:r w:rsidR="00B56B14">
        <w:rPr>
          <w:rFonts w:hint="eastAsia"/>
        </w:rPr>
        <w:t>“</w:t>
      </w:r>
      <w:r w:rsidR="005B1681" w:rsidRPr="005B1681">
        <w:rPr>
          <w:rFonts w:hint="eastAsia"/>
        </w:rPr>
        <w:t>|</w:t>
      </w:r>
      <w:r w:rsidR="00B56B14">
        <w:rPr>
          <w:rFonts w:hint="eastAsia"/>
        </w:rPr>
        <w:t>”</w:t>
      </w:r>
      <w:r w:rsidR="005B1681" w:rsidRPr="005B1681">
        <w:rPr>
          <w:rFonts w:hint="eastAsia"/>
        </w:rPr>
        <w:t>表示分割。</w:t>
      </w:r>
    </w:p>
    <w:p w14:paraId="22D94E8E" w14:textId="2EC14B03" w:rsidR="0077797E" w:rsidRDefault="0077797E" w:rsidP="0077797E">
      <w:pPr>
        <w:ind w:firstLine="420"/>
      </w:pPr>
      <w:r>
        <w:rPr>
          <w:rFonts w:hint="eastAsia"/>
        </w:rPr>
        <w:t>在多类分类中，将尽可能使用所有</w:t>
      </w:r>
      <m:oMath>
        <m:sSup>
          <m:sSupPr>
            <m:ctrlPr>
              <w:rPr>
                <w:rFonts w:ascii="Cambria Math" w:hAnsi="Cambria Math"/>
              </w:rPr>
            </m:ctrlPr>
          </m:sSupPr>
          <m:e>
            <m:r>
              <w:rPr>
                <w:rFonts w:ascii="Cambria Math" w:hAnsi="Cambria Math"/>
              </w:rPr>
              <m:t>2</m:t>
            </m:r>
          </m:e>
          <m:sup>
            <m:r>
              <w:rPr>
                <w:rFonts w:ascii="Cambria Math" w:hAnsi="Cambria Math"/>
              </w:rPr>
              <m:t>M-1</m:t>
            </m:r>
          </m:sup>
        </m:sSup>
        <m:r>
          <w:rPr>
            <w:rFonts w:ascii="Cambria Math" w:hAnsi="Cambria Math"/>
          </w:rPr>
          <m:t>-1</m:t>
        </m:r>
      </m:oMath>
      <w:r w:rsidR="003D73C9">
        <w:rPr>
          <w:rFonts w:hint="eastAsia"/>
        </w:rPr>
        <w:t>可能的拆分，</w:t>
      </w:r>
      <w:r>
        <w:rPr>
          <w:rFonts w:hint="eastAsia"/>
        </w:rPr>
        <w:t>当</w:t>
      </w:r>
      <m:oMath>
        <m:sSup>
          <m:sSupPr>
            <m:ctrlPr>
              <w:rPr>
                <w:rFonts w:ascii="Cambria Math" w:hAnsi="Cambria Math"/>
              </w:rPr>
            </m:ctrlPr>
          </m:sSupPr>
          <m:e>
            <m:r>
              <w:rPr>
                <w:rFonts w:ascii="Cambria Math" w:hAnsi="Cambria Math"/>
              </w:rPr>
              <m:t>2</m:t>
            </m:r>
          </m:e>
          <m:sup>
            <m:r>
              <w:rPr>
                <w:rFonts w:ascii="Cambria Math" w:hAnsi="Cambria Math"/>
              </w:rPr>
              <m:t>M-1</m:t>
            </m:r>
          </m:sup>
        </m:sSup>
        <m:r>
          <w:rPr>
            <w:rFonts w:ascii="Cambria Math" w:hAnsi="Cambria Math"/>
          </w:rPr>
          <m:t>-1</m:t>
        </m:r>
      </m:oMath>
      <w:r>
        <w:rPr>
          <w:rFonts w:hint="eastAsia"/>
        </w:rPr>
        <w:t>大于参数</w:t>
      </w:r>
      <w:r w:rsidR="00BA02CD" w:rsidRPr="00BA02CD">
        <w:t>maxBins</w:t>
      </w:r>
      <w:r>
        <w:rPr>
          <w:rFonts w:hint="eastAsia"/>
        </w:rPr>
        <w:t>时，我们使用（</w:t>
      </w:r>
      <w:r w:rsidR="003D73C9">
        <w:rPr>
          <w:rFonts w:hint="eastAsia"/>
        </w:rPr>
        <w:t>启发式）方法类似于用于二元分类和回归的方法，该</w:t>
      </w:r>
      <m:oMath>
        <m:r>
          <w:rPr>
            <w:rFonts w:ascii="Cambria Math" w:hAnsi="Cambria Math"/>
          </w:rPr>
          <m:t>M</m:t>
        </m:r>
      </m:oMath>
      <w:r w:rsidR="003D73C9">
        <w:rPr>
          <w:rFonts w:hint="eastAsia"/>
        </w:rPr>
        <w:t>分类的特征值由不纯度</w:t>
      </w:r>
      <w:r w:rsidR="00AB3990">
        <w:rPr>
          <w:rFonts w:hint="eastAsia"/>
        </w:rPr>
        <w:t>排序，并将得到</w:t>
      </w:r>
      <m:oMath>
        <m:r>
          <w:rPr>
            <w:rFonts w:ascii="Cambria Math" w:hAnsi="Cambria Math"/>
          </w:rPr>
          <m:t>M-1</m:t>
        </m:r>
      </m:oMath>
      <w:r w:rsidR="003D73C9">
        <w:rPr>
          <w:rFonts w:hint="eastAsia"/>
        </w:rPr>
        <w:t>分割候选项</w:t>
      </w:r>
      <w:r>
        <w:rPr>
          <w:rFonts w:hint="eastAsia"/>
        </w:rPr>
        <w:t>。</w:t>
      </w:r>
    </w:p>
    <w:p w14:paraId="29748D80" w14:textId="77777777" w:rsidR="00624981" w:rsidRDefault="00624981" w:rsidP="00624981">
      <w:pPr>
        <w:ind w:firstLine="420"/>
      </w:pPr>
      <w:r>
        <w:rPr>
          <w:rFonts w:hint="eastAsia"/>
        </w:rPr>
        <w:t>当满足以下条件之一时，递归树构造将在节点处停止：</w:t>
      </w:r>
    </w:p>
    <w:p w14:paraId="0209FDF9" w14:textId="039D119D" w:rsidR="00624981" w:rsidRDefault="005E0C90" w:rsidP="00624981">
      <w:pPr>
        <w:ind w:firstLine="420"/>
      </w:pPr>
      <w:r>
        <w:rPr>
          <w:rFonts w:hint="eastAsia"/>
        </w:rPr>
        <w:t>（</w:t>
      </w:r>
      <w:r>
        <w:rPr>
          <w:rFonts w:hint="eastAsia"/>
        </w:rPr>
        <w:t>1</w:t>
      </w:r>
      <w:r>
        <w:rPr>
          <w:rFonts w:hint="eastAsia"/>
        </w:rPr>
        <w:t>）</w:t>
      </w:r>
      <w:r w:rsidR="00624981">
        <w:rPr>
          <w:rFonts w:hint="eastAsia"/>
        </w:rPr>
        <w:t>节点深度等于</w:t>
      </w:r>
      <w:r w:rsidR="00624981">
        <w:rPr>
          <w:rFonts w:hint="eastAsia"/>
        </w:rPr>
        <w:t>maxDepth</w:t>
      </w:r>
      <w:r w:rsidR="00624981">
        <w:rPr>
          <w:rFonts w:hint="eastAsia"/>
        </w:rPr>
        <w:t>训练参数。</w:t>
      </w:r>
    </w:p>
    <w:p w14:paraId="5460E224" w14:textId="03E5DDB8" w:rsidR="00624981" w:rsidRDefault="00776A1C" w:rsidP="00624981">
      <w:pPr>
        <w:ind w:firstLine="420"/>
      </w:pPr>
      <w:r>
        <w:rPr>
          <w:rFonts w:hint="eastAsia"/>
        </w:rPr>
        <w:t>（</w:t>
      </w:r>
      <w:r>
        <w:rPr>
          <w:rFonts w:hint="eastAsia"/>
        </w:rPr>
        <w:t>2</w:t>
      </w:r>
      <w:r>
        <w:rPr>
          <w:rFonts w:hint="eastAsia"/>
        </w:rPr>
        <w:t>）</w:t>
      </w:r>
      <w:r w:rsidR="00845A2B">
        <w:rPr>
          <w:rFonts w:hint="eastAsia"/>
        </w:rPr>
        <w:t>没有分割的候选项</w:t>
      </w:r>
      <w:r w:rsidR="00624981">
        <w:rPr>
          <w:rFonts w:hint="eastAsia"/>
        </w:rPr>
        <w:t>会导致信息增益大于</w:t>
      </w:r>
      <w:r w:rsidR="00624981">
        <w:rPr>
          <w:rFonts w:hint="eastAsia"/>
        </w:rPr>
        <w:t>minInfoGain</w:t>
      </w:r>
      <w:r w:rsidR="00624981">
        <w:rPr>
          <w:rFonts w:hint="eastAsia"/>
        </w:rPr>
        <w:t>。</w:t>
      </w:r>
    </w:p>
    <w:p w14:paraId="1A568075" w14:textId="7C037EDC" w:rsidR="00624981" w:rsidRDefault="00776A1C" w:rsidP="00624981">
      <w:pPr>
        <w:ind w:firstLine="420"/>
      </w:pPr>
      <w:r>
        <w:rPr>
          <w:rFonts w:hint="eastAsia"/>
        </w:rPr>
        <w:t>（</w:t>
      </w:r>
      <w:r>
        <w:rPr>
          <w:rFonts w:hint="eastAsia"/>
        </w:rPr>
        <w:t>3</w:t>
      </w:r>
      <w:r>
        <w:rPr>
          <w:rFonts w:hint="eastAsia"/>
        </w:rPr>
        <w:t>）</w:t>
      </w:r>
      <w:r w:rsidR="00845A2B">
        <w:rPr>
          <w:rFonts w:hint="eastAsia"/>
        </w:rPr>
        <w:t>没有分割的候选项</w:t>
      </w:r>
      <w:r w:rsidR="00624981">
        <w:rPr>
          <w:rFonts w:hint="eastAsia"/>
        </w:rPr>
        <w:t>产生每个都至少具有</w:t>
      </w:r>
      <w:r w:rsidR="00624981">
        <w:rPr>
          <w:rFonts w:hint="eastAsia"/>
        </w:rPr>
        <w:t>minInstancesPerNode</w:t>
      </w:r>
      <w:r w:rsidR="00624981">
        <w:rPr>
          <w:rFonts w:hint="eastAsia"/>
        </w:rPr>
        <w:t>训练实例的子节点。</w:t>
      </w:r>
    </w:p>
    <w:p w14:paraId="68E9230A" w14:textId="15A4CF40" w:rsidR="006F7635" w:rsidRDefault="006F7635" w:rsidP="006F7635">
      <w:pPr>
        <w:ind w:firstLine="420"/>
      </w:pPr>
      <w:r>
        <w:rPr>
          <w:rFonts w:hint="eastAsia"/>
        </w:rPr>
        <w:t>通过讨论各种参数，我们包括一些使用决策树的准则。以下</w:t>
      </w:r>
      <w:r w:rsidR="006F2F7D">
        <w:rPr>
          <w:rFonts w:hint="eastAsia"/>
        </w:rPr>
        <w:t>按重要性从高到低的顺序列出了这些参数。新用户应主要考虑“问题指定</w:t>
      </w:r>
      <w:r>
        <w:rPr>
          <w:rFonts w:hint="eastAsia"/>
        </w:rPr>
        <w:t>参数”部分和</w:t>
      </w:r>
      <w:r>
        <w:rPr>
          <w:rFonts w:hint="eastAsia"/>
        </w:rPr>
        <w:t>maxDepth</w:t>
      </w:r>
      <w:r>
        <w:rPr>
          <w:rFonts w:hint="eastAsia"/>
        </w:rPr>
        <w:t>参数。</w:t>
      </w:r>
    </w:p>
    <w:p w14:paraId="2C82B737" w14:textId="254BDF43" w:rsidR="006F7635" w:rsidRDefault="006F2F7D" w:rsidP="004178B6">
      <w:pPr>
        <w:pStyle w:val="a7"/>
      </w:pPr>
      <w:r>
        <w:rPr>
          <w:rFonts w:hint="eastAsia"/>
        </w:rPr>
        <w:t>问题指定</w:t>
      </w:r>
      <w:r w:rsidR="006F7635">
        <w:rPr>
          <w:rFonts w:hint="eastAsia"/>
        </w:rPr>
        <w:t>参数</w:t>
      </w:r>
    </w:p>
    <w:p w14:paraId="2DBB8662" w14:textId="66E25CB3" w:rsidR="006F7635" w:rsidRDefault="006F2F7D" w:rsidP="006F7635">
      <w:pPr>
        <w:ind w:firstLine="420"/>
      </w:pPr>
      <w:r>
        <w:rPr>
          <w:rFonts w:hint="eastAsia"/>
        </w:rPr>
        <w:t>这些参数描述了我们要解决的问题和数据集，应该指定它们而</w:t>
      </w:r>
      <w:r w:rsidR="006F7635">
        <w:rPr>
          <w:rFonts w:hint="eastAsia"/>
        </w:rPr>
        <w:t>不需要调整。</w:t>
      </w:r>
    </w:p>
    <w:p w14:paraId="5C8533E8" w14:textId="7B1CCE52" w:rsidR="006F7635" w:rsidRDefault="006F7635" w:rsidP="006F7635">
      <w:pPr>
        <w:ind w:firstLine="420"/>
      </w:pPr>
      <w:r>
        <w:rPr>
          <w:rFonts w:hint="eastAsia"/>
        </w:rPr>
        <w:t>algo</w:t>
      </w:r>
      <w:r>
        <w:rPr>
          <w:rFonts w:hint="eastAsia"/>
        </w:rPr>
        <w:t>：决策树的类型，</w:t>
      </w:r>
      <w:r w:rsidR="00F269AB">
        <w:rPr>
          <w:rFonts w:hint="eastAsia"/>
        </w:rPr>
        <w:t>分类</w:t>
      </w:r>
      <w:r>
        <w:rPr>
          <w:rFonts w:hint="eastAsia"/>
        </w:rPr>
        <w:t>或</w:t>
      </w:r>
      <w:r w:rsidR="00F269AB">
        <w:rPr>
          <w:rFonts w:hint="eastAsia"/>
        </w:rPr>
        <w:t>回归</w:t>
      </w:r>
      <w:r>
        <w:rPr>
          <w:rFonts w:hint="eastAsia"/>
        </w:rPr>
        <w:t>。</w:t>
      </w:r>
    </w:p>
    <w:p w14:paraId="157E02E5" w14:textId="2C54F81B" w:rsidR="006F7635" w:rsidRDefault="006F7635" w:rsidP="006F7635">
      <w:pPr>
        <w:ind w:firstLine="420"/>
      </w:pPr>
      <w:r>
        <w:rPr>
          <w:rFonts w:hint="eastAsia"/>
        </w:rPr>
        <w:t>numClasses</w:t>
      </w:r>
      <w:r w:rsidR="0003012C">
        <w:rPr>
          <w:rFonts w:hint="eastAsia"/>
        </w:rPr>
        <w:t>：类别</w:t>
      </w:r>
      <w:r w:rsidR="00DC3534">
        <w:rPr>
          <w:rFonts w:hint="eastAsia"/>
        </w:rPr>
        <w:t>数，</w:t>
      </w:r>
      <w:r>
        <w:rPr>
          <w:rFonts w:hint="eastAsia"/>
        </w:rPr>
        <w:t>仅适用</w:t>
      </w:r>
      <w:r w:rsidR="00DC3534">
        <w:rPr>
          <w:rFonts w:hint="eastAsia"/>
        </w:rPr>
        <w:t>分类</w:t>
      </w:r>
      <w:r>
        <w:rPr>
          <w:rFonts w:hint="eastAsia"/>
        </w:rPr>
        <w:t>。</w:t>
      </w:r>
    </w:p>
    <w:p w14:paraId="5681F5AA" w14:textId="7CB01C2E" w:rsidR="006F7635" w:rsidRDefault="006F7635" w:rsidP="006F7635">
      <w:pPr>
        <w:ind w:firstLine="420"/>
      </w:pPr>
      <w:r>
        <w:rPr>
          <w:rFonts w:hint="eastAsia"/>
        </w:rPr>
        <w:t>categoricalFeaturesInfo</w:t>
      </w:r>
      <w:r w:rsidR="0003012C">
        <w:rPr>
          <w:rFonts w:hint="eastAsia"/>
        </w:rPr>
        <w:t>：指定哪些是</w:t>
      </w:r>
      <w:r w:rsidR="00475489">
        <w:rPr>
          <w:rFonts w:hint="eastAsia"/>
        </w:rPr>
        <w:t>类别</w:t>
      </w:r>
      <w:r w:rsidR="0003012C">
        <w:rPr>
          <w:rFonts w:hint="eastAsia"/>
        </w:rPr>
        <w:t>特征，以及每个特征</w:t>
      </w:r>
      <w:r w:rsidR="00475489">
        <w:rPr>
          <w:rFonts w:hint="eastAsia"/>
        </w:rPr>
        <w:t>可以采用多少类别</w:t>
      </w:r>
      <w:r>
        <w:rPr>
          <w:rFonts w:hint="eastAsia"/>
        </w:rPr>
        <w:t>值。这是从</w:t>
      </w:r>
      <w:r w:rsidR="0003012C">
        <w:rPr>
          <w:rFonts w:hint="eastAsia"/>
        </w:rPr>
        <w:t>特征</w:t>
      </w:r>
      <w:r>
        <w:rPr>
          <w:rFonts w:hint="eastAsia"/>
        </w:rPr>
        <w:t>索引到</w:t>
      </w:r>
      <w:r w:rsidR="0003012C">
        <w:rPr>
          <w:rFonts w:hint="eastAsia"/>
        </w:rPr>
        <w:t>特征</w:t>
      </w:r>
      <w:r w:rsidR="00F41743">
        <w:rPr>
          <w:rFonts w:hint="eastAsia"/>
        </w:rPr>
        <w:t>类别数</w:t>
      </w:r>
      <w:r w:rsidR="00F71E93">
        <w:rPr>
          <w:rFonts w:hint="eastAsia"/>
        </w:rPr>
        <w:t>的映射，该映射</w:t>
      </w:r>
      <w:r>
        <w:rPr>
          <w:rFonts w:hint="eastAsia"/>
        </w:rPr>
        <w:t>中未包含的所有</w:t>
      </w:r>
      <w:r w:rsidR="006C2C7D">
        <w:rPr>
          <w:rFonts w:hint="eastAsia"/>
        </w:rPr>
        <w:t>特征</w:t>
      </w:r>
      <w:r>
        <w:rPr>
          <w:rFonts w:hint="eastAsia"/>
        </w:rPr>
        <w:t>均视为连续</w:t>
      </w:r>
      <w:r w:rsidR="006C2C7D">
        <w:rPr>
          <w:rFonts w:hint="eastAsia"/>
        </w:rPr>
        <w:t>特征，例如</w:t>
      </w:r>
      <w:r>
        <w:rPr>
          <w:rFonts w:hint="eastAsia"/>
        </w:rPr>
        <w:t>Map(0 -&gt; 2, 4 -&gt; 10)</w:t>
      </w:r>
      <w:r>
        <w:rPr>
          <w:rFonts w:hint="eastAsia"/>
        </w:rPr>
        <w:t>指定特征</w:t>
      </w:r>
      <w:r>
        <w:rPr>
          <w:rFonts w:hint="eastAsia"/>
        </w:rPr>
        <w:t>0</w:t>
      </w:r>
      <w:r>
        <w:rPr>
          <w:rFonts w:hint="eastAsia"/>
        </w:rPr>
        <w:t>为二进制（采用值</w:t>
      </w:r>
      <w:r>
        <w:rPr>
          <w:rFonts w:hint="eastAsia"/>
        </w:rPr>
        <w:t>0</w:t>
      </w:r>
      <w:r>
        <w:rPr>
          <w:rFonts w:hint="eastAsia"/>
        </w:rPr>
        <w:t>或</w:t>
      </w:r>
      <w:r>
        <w:rPr>
          <w:rFonts w:hint="eastAsia"/>
        </w:rPr>
        <w:t>1</w:t>
      </w:r>
      <w:r w:rsidR="006C2C7D">
        <w:rPr>
          <w:rFonts w:hint="eastAsia"/>
        </w:rPr>
        <w:t>），并且</w:t>
      </w:r>
      <w:r>
        <w:rPr>
          <w:rFonts w:hint="eastAsia"/>
        </w:rPr>
        <w:t>特征</w:t>
      </w:r>
      <w:r>
        <w:rPr>
          <w:rFonts w:hint="eastAsia"/>
        </w:rPr>
        <w:t>4</w:t>
      </w:r>
      <w:r>
        <w:rPr>
          <w:rFonts w:hint="eastAsia"/>
        </w:rPr>
        <w:t>具有</w:t>
      </w:r>
      <w:r>
        <w:rPr>
          <w:rFonts w:hint="eastAsia"/>
        </w:rPr>
        <w:t>10</w:t>
      </w:r>
      <w:r w:rsidR="006C2C7D">
        <w:rPr>
          <w:rFonts w:hint="eastAsia"/>
        </w:rPr>
        <w:t>个类别</w:t>
      </w:r>
      <w:r>
        <w:rPr>
          <w:rFonts w:hint="eastAsia"/>
        </w:rPr>
        <w:t>{0, 1, ..., 9}</w:t>
      </w:r>
      <w:r w:rsidR="006C2C7D">
        <w:rPr>
          <w:rFonts w:hint="eastAsia"/>
        </w:rPr>
        <w:t>。请注意，特征索引</w:t>
      </w:r>
      <w:r>
        <w:rPr>
          <w:rFonts w:hint="eastAsia"/>
        </w:rPr>
        <w:t>是从</w:t>
      </w:r>
      <w:r>
        <w:rPr>
          <w:rFonts w:hint="eastAsia"/>
        </w:rPr>
        <w:t>0</w:t>
      </w:r>
      <w:r w:rsidR="00E73536">
        <w:rPr>
          <w:rFonts w:hint="eastAsia"/>
        </w:rPr>
        <w:t>开始，特征</w:t>
      </w:r>
      <w:r>
        <w:rPr>
          <w:rFonts w:hint="eastAsia"/>
        </w:rPr>
        <w:t>0</w:t>
      </w:r>
      <w:r>
        <w:rPr>
          <w:rFonts w:hint="eastAsia"/>
        </w:rPr>
        <w:t>和</w:t>
      </w:r>
      <w:r>
        <w:rPr>
          <w:rFonts w:hint="eastAsia"/>
        </w:rPr>
        <w:t>4</w:t>
      </w:r>
      <w:r w:rsidR="007A7AD0">
        <w:rPr>
          <w:rFonts w:hint="eastAsia"/>
        </w:rPr>
        <w:t>分别</w:t>
      </w:r>
      <w:r>
        <w:rPr>
          <w:rFonts w:hint="eastAsia"/>
        </w:rPr>
        <w:t>是</w:t>
      </w:r>
      <w:r w:rsidR="006F2324">
        <w:rPr>
          <w:rFonts w:hint="eastAsia"/>
        </w:rPr>
        <w:t>实例的特征向量中</w:t>
      </w:r>
      <w:r>
        <w:rPr>
          <w:rFonts w:hint="eastAsia"/>
        </w:rPr>
        <w:t>第</w:t>
      </w:r>
      <w:r w:rsidR="007A7AD0">
        <w:rPr>
          <w:rFonts w:hint="eastAsia"/>
        </w:rPr>
        <w:t>1</w:t>
      </w:r>
      <w:r>
        <w:rPr>
          <w:rFonts w:hint="eastAsia"/>
        </w:rPr>
        <w:t>和</w:t>
      </w:r>
      <w:r w:rsidR="007A7AD0">
        <w:rPr>
          <w:rFonts w:hint="eastAsia"/>
        </w:rPr>
        <w:t>第</w:t>
      </w:r>
      <w:r w:rsidR="007A7AD0">
        <w:rPr>
          <w:rFonts w:hint="eastAsia"/>
        </w:rPr>
        <w:t>5</w:t>
      </w:r>
      <w:r w:rsidR="007A7AD0">
        <w:rPr>
          <w:rFonts w:hint="eastAsia"/>
        </w:rPr>
        <w:t>个</w:t>
      </w:r>
      <w:r w:rsidR="006F2324">
        <w:rPr>
          <w:rFonts w:hint="eastAsia"/>
        </w:rPr>
        <w:t>元素</w:t>
      </w:r>
      <w:r>
        <w:rPr>
          <w:rFonts w:hint="eastAsia"/>
        </w:rPr>
        <w:t>。</w:t>
      </w:r>
      <w:r w:rsidR="00092A68">
        <w:rPr>
          <w:rFonts w:hint="eastAsia"/>
        </w:rPr>
        <w:t>请注意，我们</w:t>
      </w:r>
      <w:r>
        <w:rPr>
          <w:rFonts w:hint="eastAsia"/>
        </w:rPr>
        <w:t>不必指定</w:t>
      </w:r>
      <w:r>
        <w:rPr>
          <w:rFonts w:hint="eastAsia"/>
        </w:rPr>
        <w:t>categoricalFeaturesInfo</w:t>
      </w:r>
      <w:r w:rsidR="002E29C9">
        <w:rPr>
          <w:rFonts w:hint="eastAsia"/>
        </w:rPr>
        <w:t>。该算法仍将运行，并且可以获得合理的结果，但是</w:t>
      </w:r>
      <w:r>
        <w:rPr>
          <w:rFonts w:hint="eastAsia"/>
        </w:rPr>
        <w:t>如果正确指定分类特征，则性能应该会更好。</w:t>
      </w:r>
    </w:p>
    <w:p w14:paraId="52BA64DB" w14:textId="77777777" w:rsidR="006F7635" w:rsidRDefault="006F7635" w:rsidP="004178B6">
      <w:pPr>
        <w:pStyle w:val="a7"/>
      </w:pPr>
      <w:r>
        <w:rPr>
          <w:rFonts w:hint="eastAsia"/>
        </w:rPr>
        <w:t>停止条件</w:t>
      </w:r>
    </w:p>
    <w:p w14:paraId="6F6CB046" w14:textId="7FC56463" w:rsidR="006F7635" w:rsidRDefault="006F7635" w:rsidP="006F7635">
      <w:pPr>
        <w:ind w:firstLine="420"/>
      </w:pPr>
      <w:r>
        <w:rPr>
          <w:rFonts w:hint="eastAsia"/>
        </w:rPr>
        <w:t>这些参</w:t>
      </w:r>
      <w:r w:rsidR="002E29C9">
        <w:rPr>
          <w:rFonts w:hint="eastAsia"/>
        </w:rPr>
        <w:t>数确定树何时停止构建，添加新节点</w:t>
      </w:r>
      <w:r>
        <w:rPr>
          <w:rFonts w:hint="eastAsia"/>
        </w:rPr>
        <w:t>。调整这些参数时，请小心验证保留的测试</w:t>
      </w:r>
      <w:r>
        <w:rPr>
          <w:rFonts w:hint="eastAsia"/>
        </w:rPr>
        <w:lastRenderedPageBreak/>
        <w:t>数据，以免过度拟合。</w:t>
      </w:r>
    </w:p>
    <w:p w14:paraId="37B36697" w14:textId="1B62A849" w:rsidR="006F7635" w:rsidRDefault="006F7635" w:rsidP="006F7635">
      <w:pPr>
        <w:ind w:firstLine="420"/>
      </w:pPr>
      <w:r>
        <w:rPr>
          <w:rFonts w:hint="eastAsia"/>
        </w:rPr>
        <w:t>maxDepth</w:t>
      </w:r>
      <w:r w:rsidR="00D32EC2">
        <w:rPr>
          <w:rFonts w:hint="eastAsia"/>
        </w:rPr>
        <w:t>：树的最大深度，较深的树更具表现力，可能允许更高的准确性</w:t>
      </w:r>
      <w:r>
        <w:rPr>
          <w:rFonts w:hint="eastAsia"/>
        </w:rPr>
        <w:t>，但它们的训练成本也更高，并且更可能过拟合。</w:t>
      </w:r>
    </w:p>
    <w:p w14:paraId="01AC3939" w14:textId="24EBF6A1" w:rsidR="006F7635" w:rsidRDefault="006F7635" w:rsidP="006F7635">
      <w:pPr>
        <w:ind w:firstLine="420"/>
      </w:pPr>
      <w:r>
        <w:rPr>
          <w:rFonts w:hint="eastAsia"/>
        </w:rPr>
        <w:t>minInstancesPerNode</w:t>
      </w:r>
      <w:r w:rsidR="00D32EC2">
        <w:rPr>
          <w:rFonts w:hint="eastAsia"/>
        </w:rPr>
        <w:t>：要进一步拆分节点，其每个子节点必须至少收到此数量的训练实例，</w:t>
      </w:r>
      <w:r>
        <w:rPr>
          <w:rFonts w:hint="eastAsia"/>
        </w:rPr>
        <w:t>这通常与</w:t>
      </w:r>
      <w:r>
        <w:rPr>
          <w:rFonts w:hint="eastAsia"/>
        </w:rPr>
        <w:t>RandomForest</w:t>
      </w:r>
      <w:r>
        <w:rPr>
          <w:rFonts w:hint="eastAsia"/>
        </w:rPr>
        <w:t>一起使用，因为它们通常比单独的树更深入地训练。</w:t>
      </w:r>
    </w:p>
    <w:p w14:paraId="146A397A" w14:textId="25A896AF" w:rsidR="006F7635" w:rsidRDefault="006F7635" w:rsidP="006F7635">
      <w:pPr>
        <w:ind w:firstLine="420"/>
      </w:pPr>
      <w:r>
        <w:rPr>
          <w:rFonts w:hint="eastAsia"/>
        </w:rPr>
        <w:t>minInfoGain</w:t>
      </w:r>
      <w:r>
        <w:rPr>
          <w:rFonts w:hint="eastAsia"/>
        </w:rPr>
        <w:t>：对于要进一步拆分的节点，</w:t>
      </w:r>
      <w:r w:rsidR="00966DF8">
        <w:rPr>
          <w:rFonts w:hint="eastAsia"/>
        </w:rPr>
        <w:t>设置</w:t>
      </w:r>
      <w:r>
        <w:rPr>
          <w:rFonts w:hint="eastAsia"/>
        </w:rPr>
        <w:t>拆分</w:t>
      </w:r>
      <w:r w:rsidR="00966DF8">
        <w:rPr>
          <w:rFonts w:hint="eastAsia"/>
        </w:rPr>
        <w:t>后信息增益</w:t>
      </w:r>
      <w:r>
        <w:rPr>
          <w:rFonts w:hint="eastAsia"/>
        </w:rPr>
        <w:t>必须至少改善</w:t>
      </w:r>
      <w:r w:rsidR="00966DF8">
        <w:rPr>
          <w:rFonts w:hint="eastAsia"/>
        </w:rPr>
        <w:t>的值</w:t>
      </w:r>
      <w:r>
        <w:rPr>
          <w:rFonts w:hint="eastAsia"/>
        </w:rPr>
        <w:t>。</w:t>
      </w:r>
    </w:p>
    <w:p w14:paraId="0CD089C1" w14:textId="77777777" w:rsidR="006F7635" w:rsidRDefault="006F7635" w:rsidP="004178B6">
      <w:pPr>
        <w:pStyle w:val="a7"/>
      </w:pPr>
      <w:r>
        <w:rPr>
          <w:rFonts w:hint="eastAsia"/>
        </w:rPr>
        <w:t>可调参数</w:t>
      </w:r>
    </w:p>
    <w:p w14:paraId="37416783" w14:textId="52F0BF78" w:rsidR="006F7635" w:rsidRDefault="006F7635" w:rsidP="006F7635">
      <w:pPr>
        <w:ind w:firstLine="420"/>
      </w:pPr>
      <w:r>
        <w:rPr>
          <w:rFonts w:hint="eastAsia"/>
        </w:rPr>
        <w:t>这些参数</w:t>
      </w:r>
      <w:r w:rsidR="001575F6">
        <w:rPr>
          <w:rFonts w:hint="eastAsia"/>
        </w:rPr>
        <w:t>可以调整，</w:t>
      </w:r>
      <w:r>
        <w:rPr>
          <w:rFonts w:hint="eastAsia"/>
        </w:rPr>
        <w:t>调整时请小心验证保留的测试数据，以避免过度拟合。</w:t>
      </w:r>
    </w:p>
    <w:p w14:paraId="1510FE5E" w14:textId="3DEE726F" w:rsidR="006F7635" w:rsidRDefault="006F7635" w:rsidP="006F7635">
      <w:pPr>
        <w:ind w:firstLine="420"/>
      </w:pPr>
      <w:r>
        <w:rPr>
          <w:rFonts w:hint="eastAsia"/>
        </w:rPr>
        <w:t>maxBins</w:t>
      </w:r>
      <w:r w:rsidR="001575F6">
        <w:rPr>
          <w:rFonts w:hint="eastAsia"/>
        </w:rPr>
        <w:t>：离散化连续特征时使用的桶</w:t>
      </w:r>
      <w:r>
        <w:rPr>
          <w:rFonts w:hint="eastAsia"/>
        </w:rPr>
        <w:t>数。增加</w:t>
      </w:r>
      <w:r>
        <w:rPr>
          <w:rFonts w:hint="eastAsia"/>
        </w:rPr>
        <w:t>maxBins</w:t>
      </w:r>
      <w:r w:rsidR="00672A1C">
        <w:rPr>
          <w:rFonts w:hint="eastAsia"/>
        </w:rPr>
        <w:t>允许算法考虑更多拆分候选并做出细粒度的拆分决策，但是</w:t>
      </w:r>
      <w:r>
        <w:rPr>
          <w:rFonts w:hint="eastAsia"/>
        </w:rPr>
        <w:t>也增加了计算和通信。请注意，该</w:t>
      </w:r>
      <w:r>
        <w:rPr>
          <w:rFonts w:hint="eastAsia"/>
        </w:rPr>
        <w:t>maxBins</w:t>
      </w:r>
      <w:r w:rsidR="00672A1C">
        <w:rPr>
          <w:rFonts w:hint="eastAsia"/>
        </w:rPr>
        <w:t>参数必须至少是任何分类特征的最大分类数</w:t>
      </w:r>
      <w:r>
        <w:rPr>
          <w:rFonts w:hint="eastAsia"/>
        </w:rPr>
        <w:t>M</w:t>
      </w:r>
      <w:r w:rsidR="00672A1C">
        <w:rPr>
          <w:rFonts w:hint="eastAsia"/>
        </w:rPr>
        <w:t>。</w:t>
      </w:r>
    </w:p>
    <w:p w14:paraId="56C83293" w14:textId="607EC0BB" w:rsidR="006F7635" w:rsidRDefault="006F7635" w:rsidP="006F7635">
      <w:pPr>
        <w:ind w:firstLine="420"/>
      </w:pPr>
      <w:r>
        <w:rPr>
          <w:rFonts w:hint="eastAsia"/>
        </w:rPr>
        <w:t>maxMemoryInMB</w:t>
      </w:r>
      <w:r>
        <w:rPr>
          <w:rFonts w:hint="eastAsia"/>
        </w:rPr>
        <w:t>：用于收集足够统计信息的内存量。保守地将默认值选择为</w:t>
      </w:r>
      <w:r>
        <w:rPr>
          <w:rFonts w:hint="eastAsia"/>
        </w:rPr>
        <w:t>256 MB</w:t>
      </w:r>
      <w:r>
        <w:rPr>
          <w:rFonts w:hint="eastAsia"/>
        </w:rPr>
        <w:t>，以使决策算法可以在大多数情况下使用。增加</w:t>
      </w:r>
      <w:r>
        <w:rPr>
          <w:rFonts w:hint="eastAsia"/>
        </w:rPr>
        <w:t>maxMemoryInMB</w:t>
      </w:r>
      <w:r w:rsidR="00672A1C">
        <w:rPr>
          <w:rFonts w:hint="eastAsia"/>
        </w:rPr>
        <w:t>（如果有可用的内存）可以通过较少的数据传递来加快训练速度，但是</w:t>
      </w:r>
      <w:r>
        <w:rPr>
          <w:rFonts w:hint="eastAsia"/>
        </w:rPr>
        <w:t>由于每次迭代的通信量可以</w:t>
      </w:r>
      <w:r w:rsidR="00672A1C">
        <w:rPr>
          <w:rFonts w:hint="eastAsia"/>
        </w:rPr>
        <w:t>与</w:t>
      </w:r>
      <w:r w:rsidR="00672A1C">
        <w:rPr>
          <w:rFonts w:hint="eastAsia"/>
        </w:rPr>
        <w:t>maxMemoryInMB</w:t>
      </w:r>
      <w:r w:rsidR="00A45BE7">
        <w:rPr>
          <w:rFonts w:hint="eastAsia"/>
        </w:rPr>
        <w:t>成正比，因此</w:t>
      </w:r>
      <w:r>
        <w:rPr>
          <w:rFonts w:hint="eastAsia"/>
        </w:rPr>
        <w:t>可能随着</w:t>
      </w:r>
      <w:r w:rsidR="00672A1C">
        <w:rPr>
          <w:rFonts w:hint="eastAsia"/>
        </w:rPr>
        <w:t>maxMemoryInMB</w:t>
      </w:r>
      <w:r>
        <w:rPr>
          <w:rFonts w:hint="eastAsia"/>
        </w:rPr>
        <w:t>增长而</w:t>
      </w:r>
      <w:r w:rsidR="00672A1C">
        <w:rPr>
          <w:rFonts w:hint="eastAsia"/>
        </w:rPr>
        <w:t>产生的加快效果</w:t>
      </w:r>
      <w:r>
        <w:rPr>
          <w:rFonts w:hint="eastAsia"/>
        </w:rPr>
        <w:t>递减。为了更快地进行处理，决策树算法收集有关要拆分的节点组的统计信息（而不是一次分配</w:t>
      </w:r>
      <w:r>
        <w:rPr>
          <w:rFonts w:hint="eastAsia"/>
        </w:rPr>
        <w:t>1</w:t>
      </w:r>
      <w:r w:rsidR="000F750A">
        <w:rPr>
          <w:rFonts w:hint="eastAsia"/>
        </w:rPr>
        <w:t>个节点）。一组中可以处理的节点数由内存需求（取决于每个特征</w:t>
      </w:r>
      <w:r>
        <w:rPr>
          <w:rFonts w:hint="eastAsia"/>
        </w:rPr>
        <w:t>）决定</w:t>
      </w:r>
      <w:r w:rsidR="00912D27">
        <w:rPr>
          <w:rFonts w:hint="eastAsia"/>
        </w:rPr>
        <w:t>，</w:t>
      </w:r>
      <w:r>
        <w:rPr>
          <w:rFonts w:hint="eastAsia"/>
        </w:rPr>
        <w:t>maxMemoryInMB</w:t>
      </w:r>
      <w:r>
        <w:rPr>
          <w:rFonts w:hint="eastAsia"/>
        </w:rPr>
        <w:t>参数以兆字节为单位指定每个</w:t>
      </w:r>
      <w:r w:rsidR="000F750A">
        <w:rPr>
          <w:rFonts w:hint="eastAsia"/>
        </w:rPr>
        <w:t>工作节点</w:t>
      </w:r>
      <w:r>
        <w:rPr>
          <w:rFonts w:hint="eastAsia"/>
        </w:rPr>
        <w:t>可用于这些统计信息的内存限制。</w:t>
      </w:r>
    </w:p>
    <w:p w14:paraId="594911E9" w14:textId="2BB0035E" w:rsidR="006F7635" w:rsidRDefault="006F7635" w:rsidP="006F7635">
      <w:pPr>
        <w:ind w:firstLine="420"/>
      </w:pPr>
      <w:r>
        <w:rPr>
          <w:rFonts w:hint="eastAsia"/>
        </w:rPr>
        <w:t>subsamplingRate</w:t>
      </w:r>
      <w:r>
        <w:rPr>
          <w:rFonts w:hint="eastAsia"/>
        </w:rPr>
        <w:t>：用于学习决策树的训练数据的</w:t>
      </w:r>
      <w:r w:rsidR="00A558F2">
        <w:rPr>
          <w:rFonts w:hint="eastAsia"/>
        </w:rPr>
        <w:t>比例</w:t>
      </w:r>
      <w:r w:rsidR="0040269F">
        <w:rPr>
          <w:rFonts w:hint="eastAsia"/>
        </w:rPr>
        <w:t>，</w:t>
      </w:r>
      <w:r>
        <w:rPr>
          <w:rFonts w:hint="eastAsia"/>
        </w:rPr>
        <w:t>此参数与训练</w:t>
      </w:r>
      <w:r w:rsidR="0040269F">
        <w:rPr>
          <w:rFonts w:hint="eastAsia"/>
        </w:rPr>
        <w:t>集成树最相关，例如</w:t>
      </w:r>
      <w:r>
        <w:rPr>
          <w:rFonts w:hint="eastAsia"/>
        </w:rPr>
        <w:t>使用</w:t>
      </w:r>
      <w:r>
        <w:rPr>
          <w:rFonts w:hint="eastAsia"/>
        </w:rPr>
        <w:t>RandomForest</w:t>
      </w:r>
      <w:r>
        <w:rPr>
          <w:rFonts w:hint="eastAsia"/>
        </w:rPr>
        <w:t>和</w:t>
      </w:r>
      <w:r>
        <w:rPr>
          <w:rFonts w:hint="eastAsia"/>
        </w:rPr>
        <w:t>GradientBoostedTrees</w:t>
      </w:r>
      <w:r w:rsidR="002043A5">
        <w:rPr>
          <w:rFonts w:hint="eastAsia"/>
        </w:rPr>
        <w:t>，</w:t>
      </w:r>
      <w:r>
        <w:rPr>
          <w:rFonts w:hint="eastAsia"/>
        </w:rPr>
        <w:t>在此情况下可以对原始数据进行二次采样。对于训练单个决策树，此参数的用处不大，因为训练实例的数量通常不是主要约束。</w:t>
      </w:r>
    </w:p>
    <w:p w14:paraId="6340EFAF" w14:textId="77777777" w:rsidR="006F7635" w:rsidRDefault="006F7635" w:rsidP="006F7635">
      <w:pPr>
        <w:ind w:firstLine="420"/>
      </w:pPr>
    </w:p>
    <w:p w14:paraId="4D37F6D2" w14:textId="198791BC" w:rsidR="006F7635" w:rsidRDefault="006F7635" w:rsidP="006F7635">
      <w:pPr>
        <w:ind w:firstLine="420"/>
      </w:pPr>
      <w:r>
        <w:rPr>
          <w:rFonts w:hint="eastAsia"/>
        </w:rPr>
        <w:t>impurity</w:t>
      </w:r>
      <w:r w:rsidR="007500DB">
        <w:rPr>
          <w:rFonts w:hint="eastAsia"/>
        </w:rPr>
        <w:t>：用于在候选分割之间进行选择的</w:t>
      </w:r>
      <w:r w:rsidR="00784D89">
        <w:rPr>
          <w:rFonts w:hint="eastAsia"/>
        </w:rPr>
        <w:t>不纯度测量，此测</w:t>
      </w:r>
      <w:r>
        <w:rPr>
          <w:rFonts w:hint="eastAsia"/>
        </w:rPr>
        <w:t>量必须与</w:t>
      </w:r>
      <w:r>
        <w:rPr>
          <w:rFonts w:hint="eastAsia"/>
        </w:rPr>
        <w:t>algo</w:t>
      </w:r>
      <w:r>
        <w:rPr>
          <w:rFonts w:hint="eastAsia"/>
        </w:rPr>
        <w:t>参数匹配。</w:t>
      </w:r>
    </w:p>
    <w:p w14:paraId="7704C5DB" w14:textId="77777777" w:rsidR="006F7635" w:rsidRDefault="006F7635" w:rsidP="004178B6">
      <w:pPr>
        <w:pStyle w:val="a7"/>
      </w:pPr>
      <w:r>
        <w:rPr>
          <w:rFonts w:hint="eastAsia"/>
        </w:rPr>
        <w:t>缓存和检查点</w:t>
      </w:r>
    </w:p>
    <w:p w14:paraId="0D274E29" w14:textId="5982B28A" w:rsidR="006F7635" w:rsidRDefault="006F7635" w:rsidP="006F7635">
      <w:pPr>
        <w:ind w:firstLine="420"/>
      </w:pPr>
      <w:r>
        <w:rPr>
          <w:rFonts w:hint="eastAsia"/>
        </w:rPr>
        <w:t>MLlib 1.2</w:t>
      </w:r>
      <w:r w:rsidR="009C02AF">
        <w:rPr>
          <w:rFonts w:hint="eastAsia"/>
        </w:rPr>
        <w:t>添加了一些参数，可以扩展到更大（更深）的树和树组合，</w:t>
      </w:r>
      <w:r>
        <w:rPr>
          <w:rFonts w:hint="eastAsia"/>
        </w:rPr>
        <w:t>当</w:t>
      </w:r>
      <w:r>
        <w:rPr>
          <w:rFonts w:hint="eastAsia"/>
        </w:rPr>
        <w:t>maxDepth</w:t>
      </w:r>
      <w:r>
        <w:rPr>
          <w:rFonts w:hint="eastAsia"/>
        </w:rPr>
        <w:t>被设定为大</w:t>
      </w:r>
      <w:r w:rsidR="00784D89">
        <w:rPr>
          <w:rFonts w:hint="eastAsia"/>
        </w:rPr>
        <w:t>值时，</w:t>
      </w:r>
      <w:r w:rsidR="009C02AF">
        <w:rPr>
          <w:rFonts w:hint="eastAsia"/>
        </w:rPr>
        <w:t>这些参数</w:t>
      </w:r>
      <w:r w:rsidR="007571C8">
        <w:rPr>
          <w:rFonts w:hint="eastAsia"/>
        </w:rPr>
        <w:t>对于</w:t>
      </w:r>
      <w:r w:rsidR="00B86D80">
        <w:rPr>
          <w:rFonts w:hint="eastAsia"/>
        </w:rPr>
        <w:t>开启</w:t>
      </w:r>
      <w:r>
        <w:rPr>
          <w:rFonts w:hint="eastAsia"/>
        </w:rPr>
        <w:t>节点</w:t>
      </w:r>
      <w:r>
        <w:rPr>
          <w:rFonts w:hint="eastAsia"/>
        </w:rPr>
        <w:t>ID</w:t>
      </w:r>
      <w:r w:rsidR="009C02AF">
        <w:rPr>
          <w:rFonts w:hint="eastAsia"/>
        </w:rPr>
        <w:t>缓存和检查点是有用的，</w:t>
      </w:r>
      <w:r>
        <w:rPr>
          <w:rFonts w:hint="eastAsia"/>
        </w:rPr>
        <w:t>当</w:t>
      </w:r>
      <w:r w:rsidR="009C02AF">
        <w:rPr>
          <w:rFonts w:hint="eastAsia"/>
        </w:rPr>
        <w:t>numTrees</w:t>
      </w:r>
      <w:r>
        <w:rPr>
          <w:rFonts w:hint="eastAsia"/>
        </w:rPr>
        <w:t>设置为大</w:t>
      </w:r>
      <w:r w:rsidR="009C02AF">
        <w:rPr>
          <w:rFonts w:hint="eastAsia"/>
        </w:rPr>
        <w:t>值</w:t>
      </w:r>
      <w:r>
        <w:rPr>
          <w:rFonts w:hint="eastAsia"/>
        </w:rPr>
        <w:t>时，这些参数对于</w:t>
      </w:r>
      <w:r>
        <w:rPr>
          <w:rFonts w:hint="eastAsia"/>
        </w:rPr>
        <w:t>RandomForest</w:t>
      </w:r>
      <w:r>
        <w:rPr>
          <w:rFonts w:hint="eastAsia"/>
        </w:rPr>
        <w:t>也很有用。</w:t>
      </w:r>
    </w:p>
    <w:p w14:paraId="5509B843" w14:textId="47098A61" w:rsidR="006F7635" w:rsidRDefault="006F7635" w:rsidP="006F7635">
      <w:pPr>
        <w:ind w:firstLine="420"/>
      </w:pPr>
      <w:r>
        <w:rPr>
          <w:rFonts w:hint="eastAsia"/>
        </w:rPr>
        <w:t>useNodeIdCache</w:t>
      </w:r>
      <w:r>
        <w:rPr>
          <w:rFonts w:hint="eastAsia"/>
        </w:rPr>
        <w:t>：如果将其设置为</w:t>
      </w:r>
      <w:r>
        <w:rPr>
          <w:rFonts w:hint="eastAsia"/>
        </w:rPr>
        <w:t>true</w:t>
      </w:r>
      <w:r>
        <w:rPr>
          <w:rFonts w:hint="eastAsia"/>
        </w:rPr>
        <w:t>，则</w:t>
      </w:r>
      <w:r w:rsidR="00D5202F">
        <w:rPr>
          <w:rFonts w:hint="eastAsia"/>
        </w:rPr>
        <w:t>算法将避免在每次迭代时将当前模型（一个或多个树）传递给执行程序，</w:t>
      </w:r>
      <w:r>
        <w:rPr>
          <w:rFonts w:hint="eastAsia"/>
        </w:rPr>
        <w:t>这对于深树（加快</w:t>
      </w:r>
      <w:r w:rsidR="00925542">
        <w:rPr>
          <w:rFonts w:hint="eastAsia"/>
        </w:rPr>
        <w:t>工作节点</w:t>
      </w:r>
      <w:r>
        <w:rPr>
          <w:rFonts w:hint="eastAsia"/>
        </w:rPr>
        <w:t>的计算速度）和大型随机森林（减少每次迭代的通信量）很有用。默认情况下，该算法将</w:t>
      </w:r>
      <w:r w:rsidR="00A45ADC">
        <w:rPr>
          <w:rFonts w:hint="eastAsia"/>
        </w:rPr>
        <w:t>当前模型传达给执行者，以便执行者可以将训练实例与树节点进行匹配，启用此设置后</w:t>
      </w:r>
      <w:r>
        <w:rPr>
          <w:rFonts w:hint="eastAsia"/>
        </w:rPr>
        <w:t>算法将改为缓存此信息。节点</w:t>
      </w:r>
      <w:r>
        <w:rPr>
          <w:rFonts w:hint="eastAsia"/>
        </w:rPr>
        <w:t>ID</w:t>
      </w:r>
      <w:r>
        <w:rPr>
          <w:rFonts w:hint="eastAsia"/>
        </w:rPr>
        <w:t>缓存会生成一系列</w:t>
      </w:r>
      <w:r>
        <w:rPr>
          <w:rFonts w:hint="eastAsia"/>
        </w:rPr>
        <w:t>RDD</w:t>
      </w:r>
      <w:r>
        <w:rPr>
          <w:rFonts w:hint="eastAsia"/>
        </w:rPr>
        <w:t>（每个迭代</w:t>
      </w:r>
      <w:r>
        <w:rPr>
          <w:rFonts w:hint="eastAsia"/>
        </w:rPr>
        <w:t>1</w:t>
      </w:r>
      <w:r w:rsidR="00A45ADC">
        <w:rPr>
          <w:rFonts w:hint="eastAsia"/>
        </w:rPr>
        <w:t>个），</w:t>
      </w:r>
      <w:r>
        <w:rPr>
          <w:rFonts w:hint="eastAsia"/>
        </w:rPr>
        <w:t>这种较长的</w:t>
      </w:r>
      <w:r w:rsidR="0010380B">
        <w:rPr>
          <w:rFonts w:hint="eastAsia"/>
        </w:rPr>
        <w:t>谱系</w:t>
      </w:r>
      <w:r>
        <w:rPr>
          <w:rFonts w:hint="eastAsia"/>
        </w:rPr>
        <w:t>可能会导致性能问题，但是通过检查点中间的</w:t>
      </w:r>
      <w:r>
        <w:rPr>
          <w:rFonts w:hint="eastAsia"/>
        </w:rPr>
        <w:t>RDD</w:t>
      </w:r>
      <w:r>
        <w:rPr>
          <w:rFonts w:hint="eastAsia"/>
        </w:rPr>
        <w:t>可以缓解这些问题。请注意，检查点仅在</w:t>
      </w:r>
      <w:r>
        <w:rPr>
          <w:rFonts w:hint="eastAsia"/>
        </w:rPr>
        <w:t>useNodeIdCache</w:t>
      </w:r>
      <w:r>
        <w:rPr>
          <w:rFonts w:hint="eastAsia"/>
        </w:rPr>
        <w:t>设置为</w:t>
      </w:r>
      <w:r>
        <w:rPr>
          <w:rFonts w:hint="eastAsia"/>
        </w:rPr>
        <w:t xml:space="preserve">true </w:t>
      </w:r>
      <w:r>
        <w:rPr>
          <w:rFonts w:hint="eastAsia"/>
        </w:rPr>
        <w:t>时适用。</w:t>
      </w:r>
    </w:p>
    <w:p w14:paraId="104EB28D" w14:textId="77777777" w:rsidR="006F7635" w:rsidRDefault="006F7635" w:rsidP="006F7635">
      <w:pPr>
        <w:ind w:firstLine="420"/>
      </w:pPr>
      <w:r>
        <w:rPr>
          <w:rFonts w:hint="eastAsia"/>
        </w:rPr>
        <w:t>checkpointDir</w:t>
      </w:r>
      <w:r>
        <w:rPr>
          <w:rFonts w:hint="eastAsia"/>
        </w:rPr>
        <w:t>：用于检查点节点</w:t>
      </w:r>
      <w:r>
        <w:rPr>
          <w:rFonts w:hint="eastAsia"/>
        </w:rPr>
        <w:t>ID</w:t>
      </w:r>
      <w:r>
        <w:rPr>
          <w:rFonts w:hint="eastAsia"/>
        </w:rPr>
        <w:t>缓存</w:t>
      </w:r>
      <w:r>
        <w:rPr>
          <w:rFonts w:hint="eastAsia"/>
        </w:rPr>
        <w:t>RDD</w:t>
      </w:r>
      <w:r>
        <w:rPr>
          <w:rFonts w:hint="eastAsia"/>
        </w:rPr>
        <w:t>的目录。</w:t>
      </w:r>
    </w:p>
    <w:p w14:paraId="33848F06" w14:textId="571BEA8C" w:rsidR="006F7635" w:rsidRDefault="006F7635" w:rsidP="006F7635">
      <w:pPr>
        <w:ind w:firstLine="420"/>
      </w:pPr>
      <w:r>
        <w:rPr>
          <w:rFonts w:hint="eastAsia"/>
        </w:rPr>
        <w:t>checkpointInterval</w:t>
      </w:r>
      <w:r>
        <w:rPr>
          <w:rFonts w:hint="eastAsia"/>
        </w:rPr>
        <w:t>：</w:t>
      </w:r>
      <w:r w:rsidR="009B75D9">
        <w:rPr>
          <w:rFonts w:hint="eastAsia"/>
        </w:rPr>
        <w:t>用于</w:t>
      </w:r>
      <w:r>
        <w:rPr>
          <w:rFonts w:hint="eastAsia"/>
        </w:rPr>
        <w:t>检查点节点</w:t>
      </w:r>
      <w:r>
        <w:rPr>
          <w:rFonts w:hint="eastAsia"/>
        </w:rPr>
        <w:t>ID</w:t>
      </w:r>
      <w:r>
        <w:rPr>
          <w:rFonts w:hint="eastAsia"/>
        </w:rPr>
        <w:t>缓存</w:t>
      </w:r>
      <w:r>
        <w:rPr>
          <w:rFonts w:hint="eastAsia"/>
        </w:rPr>
        <w:t>RDD</w:t>
      </w:r>
      <w:r>
        <w:rPr>
          <w:rFonts w:hint="eastAsia"/>
        </w:rPr>
        <w:t>的频率。设置得太低将导致写入</w:t>
      </w:r>
      <w:r>
        <w:rPr>
          <w:rFonts w:hint="eastAsia"/>
        </w:rPr>
        <w:t>HDFS</w:t>
      </w:r>
      <w:r>
        <w:rPr>
          <w:rFonts w:hint="eastAsia"/>
        </w:rPr>
        <w:t>的额外开销；如果执行程序失败并且需要重新计算</w:t>
      </w:r>
      <w:r>
        <w:rPr>
          <w:rFonts w:hint="eastAsia"/>
        </w:rPr>
        <w:t>RDD</w:t>
      </w:r>
      <w:r>
        <w:rPr>
          <w:rFonts w:hint="eastAsia"/>
        </w:rPr>
        <w:t>，则将其设置得过高会导致问题。</w:t>
      </w:r>
    </w:p>
    <w:p w14:paraId="468166EE" w14:textId="3A17101F" w:rsidR="006F7635" w:rsidRDefault="006E0020" w:rsidP="006F7635">
      <w:pPr>
        <w:ind w:firstLine="420"/>
      </w:pPr>
      <w:r>
        <w:rPr>
          <w:rFonts w:hint="eastAsia"/>
        </w:rPr>
        <w:t>计算的成本与训练实例的数量、特征</w:t>
      </w:r>
      <w:r w:rsidR="006F7635">
        <w:rPr>
          <w:rFonts w:hint="eastAsia"/>
        </w:rPr>
        <w:t>数量和</w:t>
      </w:r>
      <w:r w:rsidR="006F7635">
        <w:rPr>
          <w:rFonts w:hint="eastAsia"/>
        </w:rPr>
        <w:t>maxBins</w:t>
      </w:r>
      <w:r>
        <w:rPr>
          <w:rFonts w:hint="eastAsia"/>
        </w:rPr>
        <w:t>参数具有</w:t>
      </w:r>
      <w:r w:rsidR="006F7635">
        <w:rPr>
          <w:rFonts w:hint="eastAsia"/>
        </w:rPr>
        <w:t>近似线性</w:t>
      </w:r>
      <w:r>
        <w:rPr>
          <w:rFonts w:hint="eastAsia"/>
        </w:rPr>
        <w:t>的比例，通信量与特征</w:t>
      </w:r>
      <w:r w:rsidR="006F7635">
        <w:rPr>
          <w:rFonts w:hint="eastAsia"/>
        </w:rPr>
        <w:t>数量和</w:t>
      </w:r>
      <w:r>
        <w:rPr>
          <w:rFonts w:hint="eastAsia"/>
        </w:rPr>
        <w:t>maxBins</w:t>
      </w:r>
      <w:r>
        <w:rPr>
          <w:rFonts w:hint="eastAsia"/>
        </w:rPr>
        <w:t>具有近似线性的比例</w:t>
      </w:r>
      <w:r w:rsidR="006F7635">
        <w:rPr>
          <w:rFonts w:hint="eastAsia"/>
        </w:rPr>
        <w:t>。</w:t>
      </w:r>
      <w:r w:rsidR="0028502F">
        <w:rPr>
          <w:rFonts w:hint="eastAsia"/>
        </w:rPr>
        <w:t>实现的算法读取稀疏和密集数据，但是</w:t>
      </w:r>
      <w:r w:rsidR="006F7635">
        <w:rPr>
          <w:rFonts w:hint="eastAsia"/>
        </w:rPr>
        <w:t>它并未针对稀疏输入进行优化。</w:t>
      </w:r>
    </w:p>
    <w:p w14:paraId="0E908E47" w14:textId="68A355DB" w:rsidR="00624981" w:rsidRDefault="006F7635" w:rsidP="006F7635">
      <w:pPr>
        <w:ind w:firstLine="420"/>
      </w:pPr>
      <w:r>
        <w:rPr>
          <w:rFonts w:hint="eastAsia"/>
        </w:rPr>
        <w:t>下面的示例演示如何加载</w:t>
      </w:r>
      <w:r>
        <w:rPr>
          <w:rFonts w:hint="eastAsia"/>
        </w:rPr>
        <w:t xml:space="preserve"> LIBSVM</w:t>
      </w:r>
      <w:r>
        <w:rPr>
          <w:rFonts w:hint="eastAsia"/>
        </w:rPr>
        <w:t>数据文件，将其解析为</w:t>
      </w:r>
      <w:r>
        <w:rPr>
          <w:rFonts w:hint="eastAsia"/>
        </w:rPr>
        <w:t>RDD</w:t>
      </w:r>
      <w:r>
        <w:rPr>
          <w:rFonts w:hint="eastAsia"/>
        </w:rPr>
        <w:t>，</w:t>
      </w:r>
      <w:r>
        <w:rPr>
          <w:rFonts w:hint="eastAsia"/>
        </w:rPr>
        <w:t>LabeledPoint</w:t>
      </w:r>
      <w:r>
        <w:rPr>
          <w:rFonts w:hint="eastAsia"/>
        </w:rPr>
        <w:t>然后使用决策树（以</w:t>
      </w:r>
      <w:r>
        <w:rPr>
          <w:rFonts w:hint="eastAsia"/>
        </w:rPr>
        <w:t>Gini</w:t>
      </w:r>
      <w:r>
        <w:rPr>
          <w:rFonts w:hint="eastAsia"/>
        </w:rPr>
        <w:t>杂质作为杂质度量且最大树深度为</w:t>
      </w:r>
      <w:r>
        <w:rPr>
          <w:rFonts w:hint="eastAsia"/>
        </w:rPr>
        <w:t>5</w:t>
      </w:r>
      <w:r>
        <w:rPr>
          <w:rFonts w:hint="eastAsia"/>
        </w:rPr>
        <w:t>）进行分类。计算测试误差以测量算法准确性。</w:t>
      </w:r>
    </w:p>
    <w:p w14:paraId="30F89270" w14:textId="77777777" w:rsidR="00AA03C8" w:rsidRDefault="00AA03C8" w:rsidP="008B4F76">
      <w:pPr>
        <w:pStyle w:val="a8"/>
      </w:pPr>
      <w:r>
        <w:t>scala&gt; import org.apache.spark.mllib.tree.DecisionTree</w:t>
      </w:r>
    </w:p>
    <w:p w14:paraId="4B169AEB" w14:textId="77777777" w:rsidR="00AA03C8" w:rsidRDefault="00AA03C8" w:rsidP="008B4F76">
      <w:pPr>
        <w:pStyle w:val="a8"/>
      </w:pPr>
      <w:r>
        <w:t>import org.apache.spark.mllib.tree.DecisionTree</w:t>
      </w:r>
    </w:p>
    <w:p w14:paraId="3D42071B" w14:textId="77777777" w:rsidR="00AA03C8" w:rsidRDefault="00AA03C8" w:rsidP="008B4F76">
      <w:pPr>
        <w:pStyle w:val="a8"/>
      </w:pPr>
    </w:p>
    <w:p w14:paraId="29177991" w14:textId="77777777" w:rsidR="00AA03C8" w:rsidRDefault="00AA03C8" w:rsidP="008B4F76">
      <w:pPr>
        <w:pStyle w:val="a8"/>
      </w:pPr>
      <w:r>
        <w:t>scala&gt; import org.apache.spark.mllib.tree.model.DecisionTreeModel</w:t>
      </w:r>
    </w:p>
    <w:p w14:paraId="049F7297" w14:textId="77777777" w:rsidR="00AA03C8" w:rsidRDefault="00AA03C8" w:rsidP="008B4F76">
      <w:pPr>
        <w:pStyle w:val="a8"/>
      </w:pPr>
      <w:r>
        <w:t>import org.apache.spark.mllib.tree.model.DecisionTreeModel</w:t>
      </w:r>
    </w:p>
    <w:p w14:paraId="73FBC632" w14:textId="77777777" w:rsidR="00AA03C8" w:rsidRDefault="00AA03C8" w:rsidP="008B4F76">
      <w:pPr>
        <w:pStyle w:val="a8"/>
      </w:pPr>
    </w:p>
    <w:p w14:paraId="1CEF66F9" w14:textId="77777777" w:rsidR="00AA03C8" w:rsidRDefault="00AA03C8" w:rsidP="008B4F76">
      <w:pPr>
        <w:pStyle w:val="a8"/>
      </w:pPr>
      <w:r>
        <w:t>scala&gt; import org.apache.spark.mllib.util.MLUtils</w:t>
      </w:r>
    </w:p>
    <w:p w14:paraId="274E2D35" w14:textId="77777777" w:rsidR="00AA03C8" w:rsidRDefault="00AA03C8" w:rsidP="008B4F76">
      <w:pPr>
        <w:pStyle w:val="a8"/>
      </w:pPr>
      <w:r>
        <w:t>import org.apache.spark.mllib.util.MLUtils</w:t>
      </w:r>
    </w:p>
    <w:p w14:paraId="7D29206B" w14:textId="77777777" w:rsidR="00AA03C8" w:rsidRDefault="00AA03C8" w:rsidP="008B4F76">
      <w:pPr>
        <w:pStyle w:val="a8"/>
      </w:pPr>
    </w:p>
    <w:p w14:paraId="2DCDA4BB" w14:textId="77777777" w:rsidR="00AA03C8" w:rsidRDefault="00AA03C8" w:rsidP="008B4F76">
      <w:pPr>
        <w:pStyle w:val="a8"/>
      </w:pPr>
      <w:r>
        <w:t>scala&gt; val data = MLUtils.loadLibSVMFile(sc, "/spark/data/mllib/sample_libsvm_data.txt")</w:t>
      </w:r>
    </w:p>
    <w:p w14:paraId="45355726" w14:textId="77777777" w:rsidR="00AA03C8" w:rsidRDefault="00AA03C8" w:rsidP="008B4F76">
      <w:pPr>
        <w:pStyle w:val="a8"/>
      </w:pPr>
      <w:r>
        <w:t>data: org.apache.spark.rdd.RDD[org.apache.spark.mllib.regression.LabeledPoint] = MapPartitionsRDD[6] at map at MLUtils.scala:86</w:t>
      </w:r>
    </w:p>
    <w:p w14:paraId="2A5D3601" w14:textId="77777777" w:rsidR="00AA03C8" w:rsidRDefault="00AA03C8" w:rsidP="008B4F76">
      <w:pPr>
        <w:pStyle w:val="a8"/>
      </w:pPr>
    </w:p>
    <w:p w14:paraId="54ED9F1A" w14:textId="77777777" w:rsidR="00AA03C8" w:rsidRDefault="00AA03C8" w:rsidP="008B4F76">
      <w:pPr>
        <w:pStyle w:val="a8"/>
      </w:pPr>
      <w:r>
        <w:t>scala&gt; val splits = data.randomSplit(Array(0.7, 0.3))</w:t>
      </w:r>
    </w:p>
    <w:p w14:paraId="3AFD8103" w14:textId="77777777" w:rsidR="00AA03C8" w:rsidRDefault="00AA03C8" w:rsidP="008B4F76">
      <w:pPr>
        <w:pStyle w:val="a8"/>
      </w:pPr>
      <w:r>
        <w:t>splits: Array[org.apache.spark.rdd.RDD[org.apache.spark.mllib.regression.LabeledPoint]] = Array(MapPartitionsRDD[7] at randomSplit at &lt;console&gt;:28, MapPartitionsRDD[8] at randomSplit at &lt;console&gt;:28)</w:t>
      </w:r>
    </w:p>
    <w:p w14:paraId="2A4B1E64" w14:textId="77777777" w:rsidR="00AA03C8" w:rsidRDefault="00AA03C8" w:rsidP="008B4F76">
      <w:pPr>
        <w:pStyle w:val="a8"/>
      </w:pPr>
    </w:p>
    <w:p w14:paraId="1ED9B50D" w14:textId="77777777" w:rsidR="00AA03C8" w:rsidRDefault="00AA03C8" w:rsidP="008B4F76">
      <w:pPr>
        <w:pStyle w:val="a8"/>
      </w:pPr>
      <w:r>
        <w:t>scala&gt; val (trainingData, testData) = (splits(0), splits(1))</w:t>
      </w:r>
    </w:p>
    <w:p w14:paraId="21037B95" w14:textId="77777777" w:rsidR="00AA03C8" w:rsidRDefault="00AA03C8" w:rsidP="008B4F76">
      <w:pPr>
        <w:pStyle w:val="a8"/>
      </w:pPr>
      <w:r>
        <w:t>trainingData: org.apache.spark.rdd.RDD[org.apache.spark.mllib.regression.LabeledPoint] = MapPartitionsRDD[7] at randomSplit at &lt;console&gt;:28</w:t>
      </w:r>
    </w:p>
    <w:p w14:paraId="1DA8BE06" w14:textId="77777777" w:rsidR="00AA03C8" w:rsidRDefault="00AA03C8" w:rsidP="008B4F76">
      <w:pPr>
        <w:pStyle w:val="a8"/>
      </w:pPr>
      <w:r>
        <w:t>testData: org.apache.spark.rdd.RDD[org.apache.spark.mllib.regression.LabeledPoint] = MapPartitionsRDD[8] at randomSplit at &lt;console&gt;:28</w:t>
      </w:r>
    </w:p>
    <w:p w14:paraId="6D8EBD2D" w14:textId="77777777" w:rsidR="00AA03C8" w:rsidRDefault="00AA03C8" w:rsidP="008B4F76">
      <w:pPr>
        <w:pStyle w:val="a8"/>
      </w:pPr>
    </w:p>
    <w:p w14:paraId="17FC4EC0" w14:textId="77777777" w:rsidR="00AA03C8" w:rsidRDefault="00AA03C8" w:rsidP="008B4F76">
      <w:pPr>
        <w:pStyle w:val="a8"/>
      </w:pPr>
      <w:r>
        <w:t>scala&gt; val numClasses = 2</w:t>
      </w:r>
    </w:p>
    <w:p w14:paraId="4565E8B4" w14:textId="77777777" w:rsidR="00AA03C8" w:rsidRDefault="00AA03C8" w:rsidP="008B4F76">
      <w:pPr>
        <w:pStyle w:val="a8"/>
      </w:pPr>
      <w:r>
        <w:t>numClasses: Int = 2</w:t>
      </w:r>
    </w:p>
    <w:p w14:paraId="719D09C5" w14:textId="77777777" w:rsidR="00AA03C8" w:rsidRDefault="00AA03C8" w:rsidP="008B4F76">
      <w:pPr>
        <w:pStyle w:val="a8"/>
      </w:pPr>
    </w:p>
    <w:p w14:paraId="308CB63D" w14:textId="77777777" w:rsidR="00AA03C8" w:rsidRDefault="00AA03C8" w:rsidP="008B4F76">
      <w:pPr>
        <w:pStyle w:val="a8"/>
      </w:pPr>
      <w:r>
        <w:t>scala&gt; val categoricalFeaturesInfo = Map[Int, Int]()</w:t>
      </w:r>
    </w:p>
    <w:p w14:paraId="21381CC0" w14:textId="77777777" w:rsidR="00AA03C8" w:rsidRDefault="00AA03C8" w:rsidP="008B4F76">
      <w:pPr>
        <w:pStyle w:val="a8"/>
      </w:pPr>
      <w:r>
        <w:t>categoricalFeaturesInfo: scala.collection.immutable.Map[Int,Int] = Map()</w:t>
      </w:r>
    </w:p>
    <w:p w14:paraId="00B3BC62" w14:textId="77777777" w:rsidR="00AA03C8" w:rsidRDefault="00AA03C8" w:rsidP="008B4F76">
      <w:pPr>
        <w:pStyle w:val="a8"/>
      </w:pPr>
    </w:p>
    <w:p w14:paraId="0A4EABC9" w14:textId="77777777" w:rsidR="00AA03C8" w:rsidRDefault="00AA03C8" w:rsidP="008B4F76">
      <w:pPr>
        <w:pStyle w:val="a8"/>
      </w:pPr>
      <w:r>
        <w:t>scala&gt; val impurity = "gini"</w:t>
      </w:r>
    </w:p>
    <w:p w14:paraId="0720E9A2" w14:textId="77777777" w:rsidR="00AA03C8" w:rsidRDefault="00AA03C8" w:rsidP="008B4F76">
      <w:pPr>
        <w:pStyle w:val="a8"/>
      </w:pPr>
      <w:r>
        <w:t>impurity: String = gini</w:t>
      </w:r>
    </w:p>
    <w:p w14:paraId="14AF9FE4" w14:textId="77777777" w:rsidR="00AA03C8" w:rsidRDefault="00AA03C8" w:rsidP="008B4F76">
      <w:pPr>
        <w:pStyle w:val="a8"/>
      </w:pPr>
    </w:p>
    <w:p w14:paraId="3095BA38" w14:textId="77777777" w:rsidR="00AA03C8" w:rsidRDefault="00AA03C8" w:rsidP="008B4F76">
      <w:pPr>
        <w:pStyle w:val="a8"/>
      </w:pPr>
      <w:r>
        <w:t>scala&gt; val maxDepth = 5</w:t>
      </w:r>
    </w:p>
    <w:p w14:paraId="7B15C401" w14:textId="77777777" w:rsidR="00AA03C8" w:rsidRDefault="00AA03C8" w:rsidP="008B4F76">
      <w:pPr>
        <w:pStyle w:val="a8"/>
      </w:pPr>
      <w:r>
        <w:t>maxDepth: Int = 5</w:t>
      </w:r>
    </w:p>
    <w:p w14:paraId="0D0D51C4" w14:textId="77777777" w:rsidR="00AA03C8" w:rsidRDefault="00AA03C8" w:rsidP="008B4F76">
      <w:pPr>
        <w:pStyle w:val="a8"/>
      </w:pPr>
    </w:p>
    <w:p w14:paraId="53067D94" w14:textId="77777777" w:rsidR="00AA03C8" w:rsidRDefault="00AA03C8" w:rsidP="008B4F76">
      <w:pPr>
        <w:pStyle w:val="a8"/>
      </w:pPr>
      <w:r>
        <w:t>scala&gt; val maxBins = 32</w:t>
      </w:r>
    </w:p>
    <w:p w14:paraId="3B0C8B81" w14:textId="77777777" w:rsidR="00AA03C8" w:rsidRDefault="00AA03C8" w:rsidP="008B4F76">
      <w:pPr>
        <w:pStyle w:val="a8"/>
      </w:pPr>
      <w:r>
        <w:t>maxBins: Int = 32</w:t>
      </w:r>
    </w:p>
    <w:p w14:paraId="6B50AD8D" w14:textId="77777777" w:rsidR="00AA03C8" w:rsidRDefault="00AA03C8" w:rsidP="008B4F76">
      <w:pPr>
        <w:pStyle w:val="a8"/>
      </w:pPr>
    </w:p>
    <w:p w14:paraId="111EE453" w14:textId="77777777" w:rsidR="00AA03C8" w:rsidRDefault="00AA03C8" w:rsidP="008B4F76">
      <w:pPr>
        <w:pStyle w:val="a8"/>
      </w:pPr>
      <w:r>
        <w:t>scala&gt; val model = DecisionTree.trainClassifier(trainingData, numClasses, categoricalFeaturesInfo,</w:t>
      </w:r>
    </w:p>
    <w:p w14:paraId="6929FF6B" w14:textId="77777777" w:rsidR="00AA03C8" w:rsidRDefault="00AA03C8" w:rsidP="008B4F76">
      <w:pPr>
        <w:pStyle w:val="a8"/>
      </w:pPr>
      <w:r>
        <w:t xml:space="preserve">     |   impurity, maxDepth, maxBins)</w:t>
      </w:r>
    </w:p>
    <w:p w14:paraId="0B389FB7" w14:textId="77777777" w:rsidR="00AA03C8" w:rsidRDefault="00AA03C8" w:rsidP="008B4F76">
      <w:pPr>
        <w:pStyle w:val="a8"/>
      </w:pPr>
      <w:r>
        <w:t>model: org.apache.spark.mllib.tree.model.DecisionTreeModel = DecisionTreeModel classifier of depth 2 with 5 nodes</w:t>
      </w:r>
    </w:p>
    <w:p w14:paraId="1653DBEA" w14:textId="77777777" w:rsidR="00AA03C8" w:rsidRDefault="00AA03C8" w:rsidP="008B4F76">
      <w:pPr>
        <w:pStyle w:val="a8"/>
      </w:pPr>
    </w:p>
    <w:p w14:paraId="2A286ED6" w14:textId="77777777" w:rsidR="00AA03C8" w:rsidRDefault="00AA03C8" w:rsidP="008B4F76">
      <w:pPr>
        <w:pStyle w:val="a8"/>
      </w:pPr>
      <w:r>
        <w:t>scala&gt; val labelAndPreds = testData.map { point =&gt;</w:t>
      </w:r>
    </w:p>
    <w:p w14:paraId="6C30BE83" w14:textId="77777777" w:rsidR="00AA03C8" w:rsidRDefault="00AA03C8" w:rsidP="008B4F76">
      <w:pPr>
        <w:pStyle w:val="a8"/>
      </w:pPr>
      <w:r>
        <w:t xml:space="preserve">     |   val prediction = model.predict(point.features)</w:t>
      </w:r>
    </w:p>
    <w:p w14:paraId="25099F54" w14:textId="77777777" w:rsidR="00AA03C8" w:rsidRDefault="00AA03C8" w:rsidP="008B4F76">
      <w:pPr>
        <w:pStyle w:val="a8"/>
      </w:pPr>
      <w:r>
        <w:t xml:space="preserve">     |   (point.label, prediction)</w:t>
      </w:r>
    </w:p>
    <w:p w14:paraId="7D32172E" w14:textId="77777777" w:rsidR="00AA03C8" w:rsidRDefault="00AA03C8" w:rsidP="008B4F76">
      <w:pPr>
        <w:pStyle w:val="a8"/>
      </w:pPr>
      <w:r>
        <w:t xml:space="preserve">     | }</w:t>
      </w:r>
    </w:p>
    <w:p w14:paraId="05B02C5C" w14:textId="77777777" w:rsidR="00AA03C8" w:rsidRDefault="00AA03C8" w:rsidP="008B4F76">
      <w:pPr>
        <w:pStyle w:val="a8"/>
      </w:pPr>
      <w:r>
        <w:t>labelAndPreds: org.apache.spark.rdd.RDD[(Double, Double)] = MapPartitionsRDD[24] at map at &lt;console&gt;:30</w:t>
      </w:r>
    </w:p>
    <w:p w14:paraId="52A28795" w14:textId="77777777" w:rsidR="00AA03C8" w:rsidRDefault="00AA03C8" w:rsidP="008B4F76">
      <w:pPr>
        <w:pStyle w:val="a8"/>
      </w:pPr>
    </w:p>
    <w:p w14:paraId="403847E1" w14:textId="77777777" w:rsidR="00AA03C8" w:rsidRDefault="00AA03C8" w:rsidP="008B4F76">
      <w:pPr>
        <w:pStyle w:val="a8"/>
      </w:pPr>
      <w:r>
        <w:t>scala&gt; val testErr = labelAndPreds.filter(r =&gt; r._1 != r._2).count().toDouble / testData.count()</w:t>
      </w:r>
    </w:p>
    <w:p w14:paraId="4A2A5A08" w14:textId="77777777" w:rsidR="00AA03C8" w:rsidRDefault="00AA03C8" w:rsidP="008B4F76">
      <w:pPr>
        <w:pStyle w:val="a8"/>
      </w:pPr>
      <w:r>
        <w:t>testErr: Double = 0.0</w:t>
      </w:r>
    </w:p>
    <w:p w14:paraId="55CCAFD5" w14:textId="77777777" w:rsidR="00AA03C8" w:rsidRDefault="00AA03C8" w:rsidP="008B4F76">
      <w:pPr>
        <w:pStyle w:val="a8"/>
      </w:pPr>
    </w:p>
    <w:p w14:paraId="288270CC" w14:textId="77777777" w:rsidR="00AA03C8" w:rsidRDefault="00AA03C8" w:rsidP="008B4F76">
      <w:pPr>
        <w:pStyle w:val="a8"/>
      </w:pPr>
      <w:r>
        <w:t>scala&gt; println(s"Test Error = $testErr")</w:t>
      </w:r>
    </w:p>
    <w:p w14:paraId="2F2E0399" w14:textId="77777777" w:rsidR="00AA03C8" w:rsidRDefault="00AA03C8" w:rsidP="008B4F76">
      <w:pPr>
        <w:pStyle w:val="a8"/>
      </w:pPr>
      <w:r>
        <w:t>Test Error = 0.0</w:t>
      </w:r>
    </w:p>
    <w:p w14:paraId="134CD4FC" w14:textId="77777777" w:rsidR="00AA03C8" w:rsidRDefault="00AA03C8" w:rsidP="008B4F76">
      <w:pPr>
        <w:pStyle w:val="a8"/>
      </w:pPr>
    </w:p>
    <w:p w14:paraId="05937735" w14:textId="77777777" w:rsidR="00AA03C8" w:rsidRDefault="00AA03C8" w:rsidP="008B4F76">
      <w:pPr>
        <w:pStyle w:val="a8"/>
      </w:pPr>
      <w:r>
        <w:t>scala&gt; println(s"Learned classification tree model:\n ${model.toDebugString}")</w:t>
      </w:r>
    </w:p>
    <w:p w14:paraId="0550CD73" w14:textId="77777777" w:rsidR="00AA03C8" w:rsidRDefault="00AA03C8" w:rsidP="008B4F76">
      <w:pPr>
        <w:pStyle w:val="a8"/>
      </w:pPr>
      <w:r>
        <w:t>Learned classification tree model:</w:t>
      </w:r>
    </w:p>
    <w:p w14:paraId="07E67A2A" w14:textId="77777777" w:rsidR="00AA03C8" w:rsidRDefault="00AA03C8" w:rsidP="008B4F76">
      <w:pPr>
        <w:pStyle w:val="a8"/>
      </w:pPr>
      <w:r>
        <w:t xml:space="preserve"> DecisionTreeModel classifier of depth 2 with 5 nodes</w:t>
      </w:r>
    </w:p>
    <w:p w14:paraId="2FE95861" w14:textId="77777777" w:rsidR="00AA03C8" w:rsidRDefault="00AA03C8" w:rsidP="008B4F76">
      <w:pPr>
        <w:pStyle w:val="a8"/>
      </w:pPr>
      <w:r>
        <w:t xml:space="preserve">  If (feature 434 &lt;= 70.5)</w:t>
      </w:r>
    </w:p>
    <w:p w14:paraId="25F040C8" w14:textId="77777777" w:rsidR="00AA03C8" w:rsidRDefault="00AA03C8" w:rsidP="008B4F76">
      <w:pPr>
        <w:pStyle w:val="a8"/>
      </w:pPr>
      <w:r>
        <w:t xml:space="preserve">   If (feature 100 &lt;= 193.5)</w:t>
      </w:r>
    </w:p>
    <w:p w14:paraId="0CF1ED56" w14:textId="77777777" w:rsidR="00AA03C8" w:rsidRDefault="00AA03C8" w:rsidP="008B4F76">
      <w:pPr>
        <w:pStyle w:val="a8"/>
      </w:pPr>
      <w:r>
        <w:t xml:space="preserve">    Predict: 0.0</w:t>
      </w:r>
    </w:p>
    <w:p w14:paraId="382AA3F4" w14:textId="77777777" w:rsidR="00AA03C8" w:rsidRDefault="00AA03C8" w:rsidP="008B4F76">
      <w:pPr>
        <w:pStyle w:val="a8"/>
      </w:pPr>
      <w:r>
        <w:t xml:space="preserve">   Else (feature 100 &gt; 193.5)</w:t>
      </w:r>
    </w:p>
    <w:p w14:paraId="56E0ABD2" w14:textId="77777777" w:rsidR="00AA03C8" w:rsidRDefault="00AA03C8" w:rsidP="008B4F76">
      <w:pPr>
        <w:pStyle w:val="a8"/>
      </w:pPr>
      <w:r>
        <w:t xml:space="preserve">    Predict: 1.0</w:t>
      </w:r>
    </w:p>
    <w:p w14:paraId="042C6B83" w14:textId="77777777" w:rsidR="00AA03C8" w:rsidRDefault="00AA03C8" w:rsidP="008B4F76">
      <w:pPr>
        <w:pStyle w:val="a8"/>
      </w:pPr>
      <w:r>
        <w:t xml:space="preserve">  Else (feature 434 &gt; 70.5)</w:t>
      </w:r>
    </w:p>
    <w:p w14:paraId="37253A5C" w14:textId="77777777" w:rsidR="00AA03C8" w:rsidRDefault="00AA03C8" w:rsidP="008B4F76">
      <w:pPr>
        <w:pStyle w:val="a8"/>
      </w:pPr>
      <w:r>
        <w:t xml:space="preserve">   Predict: 1.0</w:t>
      </w:r>
    </w:p>
    <w:p w14:paraId="2A3CB6FC" w14:textId="77777777" w:rsidR="00AA03C8" w:rsidRDefault="00AA03C8" w:rsidP="008B4F76">
      <w:pPr>
        <w:pStyle w:val="a8"/>
      </w:pPr>
    </w:p>
    <w:p w14:paraId="7644BA09" w14:textId="77777777" w:rsidR="00AA03C8" w:rsidRDefault="00AA03C8" w:rsidP="008B4F76">
      <w:pPr>
        <w:pStyle w:val="a8"/>
      </w:pPr>
    </w:p>
    <w:p w14:paraId="45A1D8F7" w14:textId="77777777" w:rsidR="00AA03C8" w:rsidRDefault="00AA03C8" w:rsidP="008B4F76">
      <w:pPr>
        <w:pStyle w:val="a8"/>
      </w:pPr>
      <w:r>
        <w:t>scala&gt; model.save(sc, "/tmp/myDecisionTreeClassificationModel")</w:t>
      </w:r>
    </w:p>
    <w:p w14:paraId="6D0D5292" w14:textId="77777777" w:rsidR="00AA03C8" w:rsidRDefault="00AA03C8" w:rsidP="008B4F76">
      <w:pPr>
        <w:pStyle w:val="a8"/>
      </w:pPr>
    </w:p>
    <w:p w14:paraId="332598E3" w14:textId="77777777" w:rsidR="00AA03C8" w:rsidRDefault="00AA03C8" w:rsidP="008B4F76">
      <w:pPr>
        <w:pStyle w:val="a8"/>
      </w:pPr>
      <w:r>
        <w:t>scala&gt; val sameModel = DecisionTreeModel.load(sc, "/tmp/myDecisionTreeClassificationModel")</w:t>
      </w:r>
    </w:p>
    <w:p w14:paraId="5B64FE86" w14:textId="4466FB08" w:rsidR="00023632" w:rsidRDefault="00AA03C8" w:rsidP="008B4F76">
      <w:pPr>
        <w:pStyle w:val="a8"/>
      </w:pPr>
      <w:r>
        <w:t>sameModel: org.apache.spark.mllib.tree.model.DecisionTreeModel = DecisionTreeModel classifier of depth 2 with 5 nodes</w:t>
      </w:r>
    </w:p>
    <w:p w14:paraId="77F9F9CD" w14:textId="19A6293A" w:rsidR="00C666F1" w:rsidRDefault="00C666F1" w:rsidP="00C666F1">
      <w:pPr>
        <w:ind w:firstLine="420"/>
      </w:pPr>
      <w:r>
        <w:rPr>
          <w:rFonts w:hint="eastAsia"/>
        </w:rPr>
        <w:t>下面的示例演示如何加载</w:t>
      </w:r>
      <w:r>
        <w:rPr>
          <w:rFonts w:hint="eastAsia"/>
        </w:rPr>
        <w:t xml:space="preserve"> LIBSVM</w:t>
      </w:r>
      <w:r>
        <w:rPr>
          <w:rFonts w:hint="eastAsia"/>
        </w:rPr>
        <w:t>数据文件，将其解析为</w:t>
      </w:r>
      <w:r>
        <w:rPr>
          <w:rFonts w:hint="eastAsia"/>
        </w:rPr>
        <w:t>RDD</w:t>
      </w:r>
      <w:r>
        <w:rPr>
          <w:rFonts w:hint="eastAsia"/>
        </w:rPr>
        <w:t>，</w:t>
      </w:r>
      <w:r>
        <w:rPr>
          <w:rFonts w:hint="eastAsia"/>
        </w:rPr>
        <w:t>LabeledPoint</w:t>
      </w:r>
      <w:r>
        <w:rPr>
          <w:rFonts w:hint="eastAsia"/>
        </w:rPr>
        <w:t>然后使用决策树执行回归，并以方差作为杂质度量，最大树深度为</w:t>
      </w:r>
      <w:r>
        <w:rPr>
          <w:rFonts w:hint="eastAsia"/>
        </w:rPr>
        <w:t>5</w:t>
      </w:r>
      <w:r>
        <w:rPr>
          <w:rFonts w:hint="eastAsia"/>
        </w:rPr>
        <w:t>。计算均方误差（</w:t>
      </w:r>
      <w:r>
        <w:rPr>
          <w:rFonts w:hint="eastAsia"/>
        </w:rPr>
        <w:t>MSE</w:t>
      </w:r>
      <w:r>
        <w:rPr>
          <w:rFonts w:hint="eastAsia"/>
        </w:rPr>
        <w:t>）的方法是最后评估</w:t>
      </w:r>
      <w:r>
        <w:rPr>
          <w:rFonts w:hint="eastAsia"/>
        </w:rPr>
        <w:t xml:space="preserve"> </w:t>
      </w:r>
      <w:r>
        <w:rPr>
          <w:rFonts w:hint="eastAsia"/>
        </w:rPr>
        <w:t>拟合优度。</w:t>
      </w:r>
    </w:p>
    <w:p w14:paraId="5947A8C7" w14:textId="77777777" w:rsidR="00AD756D" w:rsidRDefault="00AD756D" w:rsidP="00AD756D">
      <w:pPr>
        <w:pStyle w:val="a8"/>
      </w:pPr>
      <w:r>
        <w:t>scala&gt; import org.apache.spark.mllib.tree.DecisionTree</w:t>
      </w:r>
    </w:p>
    <w:p w14:paraId="2D22AD64" w14:textId="77777777" w:rsidR="00AD756D" w:rsidRDefault="00AD756D" w:rsidP="00AD756D">
      <w:pPr>
        <w:pStyle w:val="a8"/>
      </w:pPr>
      <w:r>
        <w:t>import org.apache.spark.mllib.tree.DecisionTree</w:t>
      </w:r>
    </w:p>
    <w:p w14:paraId="266299AA" w14:textId="77777777" w:rsidR="00AD756D" w:rsidRDefault="00AD756D" w:rsidP="00AD756D">
      <w:pPr>
        <w:pStyle w:val="a8"/>
      </w:pPr>
    </w:p>
    <w:p w14:paraId="2FADDB69" w14:textId="77777777" w:rsidR="00AD756D" w:rsidRDefault="00AD756D" w:rsidP="00AD756D">
      <w:pPr>
        <w:pStyle w:val="a8"/>
      </w:pPr>
      <w:r>
        <w:t>scala&gt; import org.apache.spark.mllib.tree.model.DecisionTreeModel</w:t>
      </w:r>
    </w:p>
    <w:p w14:paraId="3BC71E04" w14:textId="77777777" w:rsidR="00AD756D" w:rsidRDefault="00AD756D" w:rsidP="00AD756D">
      <w:pPr>
        <w:pStyle w:val="a8"/>
      </w:pPr>
      <w:r>
        <w:t>import org.apache.spark.mllib.tree.model.DecisionTreeModel</w:t>
      </w:r>
    </w:p>
    <w:p w14:paraId="60D7553F" w14:textId="77777777" w:rsidR="00AD756D" w:rsidRDefault="00AD756D" w:rsidP="00AD756D">
      <w:pPr>
        <w:pStyle w:val="a8"/>
      </w:pPr>
    </w:p>
    <w:p w14:paraId="3FEE2AE7" w14:textId="77777777" w:rsidR="00AD756D" w:rsidRDefault="00AD756D" w:rsidP="00AD756D">
      <w:pPr>
        <w:pStyle w:val="a8"/>
      </w:pPr>
      <w:r>
        <w:t>scala&gt; import org.apache.spark.mllib.util.MLUtils</w:t>
      </w:r>
    </w:p>
    <w:p w14:paraId="2EF0B1AB" w14:textId="77777777" w:rsidR="00AD756D" w:rsidRDefault="00AD756D" w:rsidP="00AD756D">
      <w:pPr>
        <w:pStyle w:val="a8"/>
      </w:pPr>
      <w:r>
        <w:t>import org.apache.spark.mllib.util.MLUtils</w:t>
      </w:r>
    </w:p>
    <w:p w14:paraId="62DCA71D" w14:textId="77777777" w:rsidR="00AD756D" w:rsidRDefault="00AD756D" w:rsidP="00AD756D">
      <w:pPr>
        <w:pStyle w:val="a8"/>
      </w:pPr>
    </w:p>
    <w:p w14:paraId="4603F401" w14:textId="77777777" w:rsidR="00AD756D" w:rsidRDefault="00AD756D" w:rsidP="00AD756D">
      <w:pPr>
        <w:pStyle w:val="a8"/>
      </w:pPr>
      <w:r>
        <w:t>scala&gt; val data = MLUtils.loadLibSVMFile(sc, "/spark/data/mllib/sample_libsvm_data.txt")</w:t>
      </w:r>
    </w:p>
    <w:p w14:paraId="20B4967E" w14:textId="77777777" w:rsidR="00AD756D" w:rsidRDefault="00AD756D" w:rsidP="00AD756D">
      <w:pPr>
        <w:pStyle w:val="a8"/>
      </w:pPr>
      <w:r>
        <w:t>data: org.apache.spark.rdd.RDD[org.apache.spark.mllib.regression.LabeledPoint] = MapPartitionsRDD[53] at map at MLUtils.scala:86</w:t>
      </w:r>
    </w:p>
    <w:p w14:paraId="4AFE283B" w14:textId="77777777" w:rsidR="00AD756D" w:rsidRDefault="00AD756D" w:rsidP="00AD756D">
      <w:pPr>
        <w:pStyle w:val="a8"/>
      </w:pPr>
    </w:p>
    <w:p w14:paraId="135A2BB7" w14:textId="77777777" w:rsidR="00AD756D" w:rsidRDefault="00AD756D" w:rsidP="00AD756D">
      <w:pPr>
        <w:pStyle w:val="a8"/>
      </w:pPr>
      <w:r>
        <w:t>scala&gt; val splits = data.randomSplit(Array(0.7, 0.3))</w:t>
      </w:r>
    </w:p>
    <w:p w14:paraId="054BBB83" w14:textId="77777777" w:rsidR="00AD756D" w:rsidRDefault="00AD756D" w:rsidP="00AD756D">
      <w:pPr>
        <w:pStyle w:val="a8"/>
      </w:pPr>
      <w:r>
        <w:t>splits: Array[org.apache.spark.rdd.RDD[org.apache.spark.mllib.regression.LabeledPoint]] = Array(MapPartitionsRDD[54] at randomSplit at &lt;console&gt;:32, MapPartitionsRDD[55] at randomSplit at &lt;console&gt;:32)</w:t>
      </w:r>
    </w:p>
    <w:p w14:paraId="456554A0" w14:textId="77777777" w:rsidR="00AD756D" w:rsidRDefault="00AD756D" w:rsidP="00AD756D">
      <w:pPr>
        <w:pStyle w:val="a8"/>
      </w:pPr>
    </w:p>
    <w:p w14:paraId="5B6C5544" w14:textId="77777777" w:rsidR="00AD756D" w:rsidRDefault="00AD756D" w:rsidP="00AD756D">
      <w:pPr>
        <w:pStyle w:val="a8"/>
      </w:pPr>
      <w:r>
        <w:t>scala&gt; val (trainingData, testData) = (splits(0), splits(1))</w:t>
      </w:r>
    </w:p>
    <w:p w14:paraId="660FF50E" w14:textId="77777777" w:rsidR="00AD756D" w:rsidRDefault="00AD756D" w:rsidP="00AD756D">
      <w:pPr>
        <w:pStyle w:val="a8"/>
      </w:pPr>
      <w:r>
        <w:t>trainingData: org.apache.spark.rdd.RDD[org.apache.spark.mllib.regression.LabeledPoint] = MapPartitionsRDD[54] at randomSplit at &lt;console&gt;:32</w:t>
      </w:r>
    </w:p>
    <w:p w14:paraId="0D3914BF" w14:textId="77777777" w:rsidR="00AD756D" w:rsidRDefault="00AD756D" w:rsidP="00AD756D">
      <w:pPr>
        <w:pStyle w:val="a8"/>
      </w:pPr>
      <w:r>
        <w:t>testData: org.apache.spark.rdd.RDD[org.apache.spark.mllib.regression.LabeledPoint] = MapPartitionsRDD[55] at randomSplit at &lt;console&gt;:32</w:t>
      </w:r>
    </w:p>
    <w:p w14:paraId="61DDA41F" w14:textId="77777777" w:rsidR="00AD756D" w:rsidRDefault="00AD756D" w:rsidP="00AD756D">
      <w:pPr>
        <w:pStyle w:val="a8"/>
      </w:pPr>
    </w:p>
    <w:p w14:paraId="0EEE3712" w14:textId="77777777" w:rsidR="00AD756D" w:rsidRDefault="00AD756D" w:rsidP="00AD756D">
      <w:pPr>
        <w:pStyle w:val="a8"/>
      </w:pPr>
      <w:r>
        <w:t>scala&gt; val categoricalFeaturesInfo = Map[Int, Int]()</w:t>
      </w:r>
    </w:p>
    <w:p w14:paraId="63C3600A" w14:textId="77777777" w:rsidR="00AD756D" w:rsidRDefault="00AD756D" w:rsidP="00AD756D">
      <w:pPr>
        <w:pStyle w:val="a8"/>
      </w:pPr>
      <w:r>
        <w:t>categoricalFeaturesInfo: scala.collection.immutable.Map[Int,Int] = Map()</w:t>
      </w:r>
    </w:p>
    <w:p w14:paraId="594849CE" w14:textId="77777777" w:rsidR="00AD756D" w:rsidRDefault="00AD756D" w:rsidP="00AD756D">
      <w:pPr>
        <w:pStyle w:val="a8"/>
      </w:pPr>
    </w:p>
    <w:p w14:paraId="45444C70" w14:textId="77777777" w:rsidR="00AD756D" w:rsidRDefault="00AD756D" w:rsidP="00AD756D">
      <w:pPr>
        <w:pStyle w:val="a8"/>
      </w:pPr>
      <w:r>
        <w:lastRenderedPageBreak/>
        <w:t>scala&gt; val impurity = "variance"</w:t>
      </w:r>
    </w:p>
    <w:p w14:paraId="68352E0A" w14:textId="77777777" w:rsidR="00AD756D" w:rsidRDefault="00AD756D" w:rsidP="00AD756D">
      <w:pPr>
        <w:pStyle w:val="a8"/>
      </w:pPr>
      <w:r>
        <w:t>impurity: String = variance</w:t>
      </w:r>
    </w:p>
    <w:p w14:paraId="5B342F2A" w14:textId="77777777" w:rsidR="00AD756D" w:rsidRDefault="00AD756D" w:rsidP="00AD756D">
      <w:pPr>
        <w:pStyle w:val="a8"/>
      </w:pPr>
    </w:p>
    <w:p w14:paraId="7C024FEC" w14:textId="77777777" w:rsidR="00AD756D" w:rsidRDefault="00AD756D" w:rsidP="00AD756D">
      <w:pPr>
        <w:pStyle w:val="a8"/>
      </w:pPr>
      <w:r>
        <w:t>scala&gt; val maxDepth = 5</w:t>
      </w:r>
    </w:p>
    <w:p w14:paraId="7FC0FFA0" w14:textId="77777777" w:rsidR="00AD756D" w:rsidRDefault="00AD756D" w:rsidP="00AD756D">
      <w:pPr>
        <w:pStyle w:val="a8"/>
      </w:pPr>
      <w:r>
        <w:t>maxDepth: Int = 5</w:t>
      </w:r>
    </w:p>
    <w:p w14:paraId="2A1B96BC" w14:textId="77777777" w:rsidR="00AD756D" w:rsidRDefault="00AD756D" w:rsidP="00AD756D">
      <w:pPr>
        <w:pStyle w:val="a8"/>
      </w:pPr>
    </w:p>
    <w:p w14:paraId="7F727CA4" w14:textId="77777777" w:rsidR="00AD756D" w:rsidRDefault="00AD756D" w:rsidP="00AD756D">
      <w:pPr>
        <w:pStyle w:val="a8"/>
      </w:pPr>
      <w:r>
        <w:t>scala&gt; val maxBins = 32</w:t>
      </w:r>
    </w:p>
    <w:p w14:paraId="66249151" w14:textId="77777777" w:rsidR="00AD756D" w:rsidRDefault="00AD756D" w:rsidP="00AD756D">
      <w:pPr>
        <w:pStyle w:val="a8"/>
      </w:pPr>
      <w:r>
        <w:t>maxBins: Int = 32</w:t>
      </w:r>
    </w:p>
    <w:p w14:paraId="23E7C671" w14:textId="77777777" w:rsidR="00AD756D" w:rsidRDefault="00AD756D" w:rsidP="00AD756D">
      <w:pPr>
        <w:pStyle w:val="a8"/>
      </w:pPr>
    </w:p>
    <w:p w14:paraId="0DB493C0" w14:textId="77777777" w:rsidR="00AD756D" w:rsidRDefault="00AD756D" w:rsidP="00AD756D">
      <w:pPr>
        <w:pStyle w:val="a8"/>
      </w:pPr>
      <w:r>
        <w:t>scala&gt; val model = DecisionTree.trainRegressor(trainingData, categoricalFeaturesInfo, impurity,</w:t>
      </w:r>
    </w:p>
    <w:p w14:paraId="6394F727" w14:textId="77777777" w:rsidR="00AD756D" w:rsidRDefault="00AD756D" w:rsidP="00AD756D">
      <w:pPr>
        <w:pStyle w:val="a8"/>
      </w:pPr>
      <w:r>
        <w:t xml:space="preserve">     |   maxDepth, maxBins)</w:t>
      </w:r>
    </w:p>
    <w:p w14:paraId="64DA7B2B" w14:textId="77777777" w:rsidR="00AD756D" w:rsidRDefault="00AD756D" w:rsidP="00AD756D">
      <w:pPr>
        <w:pStyle w:val="a8"/>
      </w:pPr>
      <w:r>
        <w:t>model: org.apache.spark.mllib.tree.model.DecisionTreeModel = DecisionTreeModel regressor of depth 1 with 3 nodes</w:t>
      </w:r>
    </w:p>
    <w:p w14:paraId="2CB3FEF5" w14:textId="77777777" w:rsidR="00AD756D" w:rsidRDefault="00AD756D" w:rsidP="00AD756D">
      <w:pPr>
        <w:pStyle w:val="a8"/>
      </w:pPr>
    </w:p>
    <w:p w14:paraId="1048CAC8" w14:textId="77777777" w:rsidR="00AD756D" w:rsidRDefault="00AD756D" w:rsidP="00AD756D">
      <w:pPr>
        <w:pStyle w:val="a8"/>
      </w:pPr>
      <w:r>
        <w:t>scala&gt; val labelsAndPredictions = testData.map { point =&gt;</w:t>
      </w:r>
    </w:p>
    <w:p w14:paraId="539822F6" w14:textId="77777777" w:rsidR="00AD756D" w:rsidRDefault="00AD756D" w:rsidP="00AD756D">
      <w:pPr>
        <w:pStyle w:val="a8"/>
      </w:pPr>
      <w:r>
        <w:t xml:space="preserve">     |   val prediction = model.predict(point.features)</w:t>
      </w:r>
    </w:p>
    <w:p w14:paraId="0E821C13" w14:textId="77777777" w:rsidR="00AD756D" w:rsidRDefault="00AD756D" w:rsidP="00AD756D">
      <w:pPr>
        <w:pStyle w:val="a8"/>
      </w:pPr>
      <w:r>
        <w:t xml:space="preserve">     |   (point.label, prediction)</w:t>
      </w:r>
    </w:p>
    <w:p w14:paraId="307BBD2D" w14:textId="77777777" w:rsidR="00AD756D" w:rsidRDefault="00AD756D" w:rsidP="00AD756D">
      <w:pPr>
        <w:pStyle w:val="a8"/>
      </w:pPr>
      <w:r>
        <w:t xml:space="preserve">     | }</w:t>
      </w:r>
    </w:p>
    <w:p w14:paraId="16152AA3" w14:textId="77777777" w:rsidR="00AD756D" w:rsidRDefault="00AD756D" w:rsidP="00AD756D">
      <w:pPr>
        <w:pStyle w:val="a8"/>
      </w:pPr>
      <w:r>
        <w:t>labelsAndPredictions: org.apache.spark.rdd.RDD[(Double, Double)] = MapPartitionsRDD[68] at map at &lt;console&gt;:34</w:t>
      </w:r>
    </w:p>
    <w:p w14:paraId="45116709" w14:textId="77777777" w:rsidR="00AD756D" w:rsidRDefault="00AD756D" w:rsidP="00AD756D">
      <w:pPr>
        <w:pStyle w:val="a8"/>
      </w:pPr>
    </w:p>
    <w:p w14:paraId="47AAAA79" w14:textId="77777777" w:rsidR="00AD756D" w:rsidRDefault="00AD756D" w:rsidP="00AD756D">
      <w:pPr>
        <w:pStyle w:val="a8"/>
      </w:pPr>
      <w:r>
        <w:t>scala&gt; val testMSE = labelsAndPredictions.map{ case (v, p) =&gt; math.pow(v - p, 2) }.mean()</w:t>
      </w:r>
    </w:p>
    <w:p w14:paraId="795AB480" w14:textId="77777777" w:rsidR="00AD756D" w:rsidRDefault="00AD756D" w:rsidP="00AD756D">
      <w:pPr>
        <w:pStyle w:val="a8"/>
      </w:pPr>
      <w:r>
        <w:t>testMSE: Double = 0.03846153846153847</w:t>
      </w:r>
    </w:p>
    <w:p w14:paraId="27CB9CD2" w14:textId="77777777" w:rsidR="00AD756D" w:rsidRDefault="00AD756D" w:rsidP="00AD756D">
      <w:pPr>
        <w:pStyle w:val="a8"/>
      </w:pPr>
    </w:p>
    <w:p w14:paraId="494BE3C1" w14:textId="77777777" w:rsidR="00AD756D" w:rsidRDefault="00AD756D" w:rsidP="00AD756D">
      <w:pPr>
        <w:pStyle w:val="a8"/>
      </w:pPr>
      <w:r>
        <w:t>scala&gt; println(s"Test Mean Squared Error = $testMSE")</w:t>
      </w:r>
    </w:p>
    <w:p w14:paraId="7F6D372E" w14:textId="77777777" w:rsidR="00AD756D" w:rsidRDefault="00AD756D" w:rsidP="00AD756D">
      <w:pPr>
        <w:pStyle w:val="a8"/>
      </w:pPr>
      <w:r>
        <w:t>Test Mean Squared Error = 0.03846153846153847</w:t>
      </w:r>
    </w:p>
    <w:p w14:paraId="1BEAD846" w14:textId="77777777" w:rsidR="00AD756D" w:rsidRDefault="00AD756D" w:rsidP="00AD756D">
      <w:pPr>
        <w:pStyle w:val="a8"/>
      </w:pPr>
    </w:p>
    <w:p w14:paraId="1B77B2F3" w14:textId="77777777" w:rsidR="00AD756D" w:rsidRDefault="00AD756D" w:rsidP="00AD756D">
      <w:pPr>
        <w:pStyle w:val="a8"/>
      </w:pPr>
      <w:r>
        <w:t>scala&gt; println(s"Learned regression tree model:\n ${model.toDebugString}")</w:t>
      </w:r>
    </w:p>
    <w:p w14:paraId="5A18CC9F" w14:textId="77777777" w:rsidR="00AD756D" w:rsidRDefault="00AD756D" w:rsidP="00AD756D">
      <w:pPr>
        <w:pStyle w:val="a8"/>
      </w:pPr>
      <w:r>
        <w:t>Learned regression tree model:</w:t>
      </w:r>
    </w:p>
    <w:p w14:paraId="046EE062" w14:textId="77777777" w:rsidR="00AD756D" w:rsidRDefault="00AD756D" w:rsidP="00AD756D">
      <w:pPr>
        <w:pStyle w:val="a8"/>
      </w:pPr>
      <w:r>
        <w:t xml:space="preserve"> DecisionTreeModel regressor of depth 1 with 3 nodes</w:t>
      </w:r>
    </w:p>
    <w:p w14:paraId="2CA2C34E" w14:textId="77777777" w:rsidR="00AD756D" w:rsidRDefault="00AD756D" w:rsidP="00AD756D">
      <w:pPr>
        <w:pStyle w:val="a8"/>
      </w:pPr>
      <w:r>
        <w:t xml:space="preserve">  If (feature 434 &lt;= 70.5)</w:t>
      </w:r>
    </w:p>
    <w:p w14:paraId="7B2B478C" w14:textId="77777777" w:rsidR="00AD756D" w:rsidRDefault="00AD756D" w:rsidP="00AD756D">
      <w:pPr>
        <w:pStyle w:val="a8"/>
      </w:pPr>
      <w:r>
        <w:t xml:space="preserve">   Predict: 0.0</w:t>
      </w:r>
    </w:p>
    <w:p w14:paraId="4664B940" w14:textId="77777777" w:rsidR="00AD756D" w:rsidRDefault="00AD756D" w:rsidP="00AD756D">
      <w:pPr>
        <w:pStyle w:val="a8"/>
      </w:pPr>
      <w:r>
        <w:t xml:space="preserve">  Else (feature 434 &gt; 70.5)</w:t>
      </w:r>
    </w:p>
    <w:p w14:paraId="21239B9A" w14:textId="77777777" w:rsidR="00AD756D" w:rsidRDefault="00AD756D" w:rsidP="00AD756D">
      <w:pPr>
        <w:pStyle w:val="a8"/>
      </w:pPr>
      <w:r>
        <w:t xml:space="preserve">   Predict: 1.0</w:t>
      </w:r>
    </w:p>
    <w:p w14:paraId="6E152421" w14:textId="77777777" w:rsidR="00AD756D" w:rsidRDefault="00AD756D" w:rsidP="00AD756D">
      <w:pPr>
        <w:pStyle w:val="a8"/>
      </w:pPr>
    </w:p>
    <w:p w14:paraId="3C18073D" w14:textId="77777777" w:rsidR="00AD756D" w:rsidRDefault="00AD756D" w:rsidP="00AD756D">
      <w:pPr>
        <w:pStyle w:val="a8"/>
      </w:pPr>
    </w:p>
    <w:p w14:paraId="00DA95BE" w14:textId="77777777" w:rsidR="00AD756D" w:rsidRDefault="00AD756D" w:rsidP="00AD756D">
      <w:pPr>
        <w:pStyle w:val="a8"/>
      </w:pPr>
      <w:r>
        <w:t>scala&gt; model.save(sc, "/tmp/myDecisionTreeRegressionModel")</w:t>
      </w:r>
    </w:p>
    <w:p w14:paraId="5CAF40AF" w14:textId="77777777" w:rsidR="00AD756D" w:rsidRDefault="00AD756D" w:rsidP="00AD756D">
      <w:pPr>
        <w:pStyle w:val="a8"/>
      </w:pPr>
    </w:p>
    <w:p w14:paraId="4A516F4A" w14:textId="77777777" w:rsidR="00AD756D" w:rsidRDefault="00AD756D" w:rsidP="00AD756D">
      <w:pPr>
        <w:pStyle w:val="a8"/>
      </w:pPr>
      <w:r>
        <w:t>scala&gt; val sameModel = DecisionTreeModel.load(sc, "/tmp/myDecisionTreeRegressionModel")</w:t>
      </w:r>
    </w:p>
    <w:p w14:paraId="21ECB550" w14:textId="31273689" w:rsidR="003D756A" w:rsidRPr="003873AA" w:rsidRDefault="00AD756D" w:rsidP="00AD756D">
      <w:pPr>
        <w:pStyle w:val="a8"/>
      </w:pPr>
      <w:r>
        <w:t>sameModel: org.apache.spark.mllib.tree.model.DecisionTreeModel = DecisionTreeModel regressor of depth 1 with 3 nodes</w:t>
      </w:r>
    </w:p>
    <w:p w14:paraId="7B81D303" w14:textId="3BF7BEE9" w:rsidR="003D2926" w:rsidRDefault="00246223" w:rsidP="008764A4">
      <w:pPr>
        <w:pStyle w:val="Heading3"/>
      </w:pPr>
      <w:r>
        <w:rPr>
          <w:rFonts w:hint="eastAsia"/>
        </w:rPr>
        <w:t>集成</w:t>
      </w:r>
      <w:r w:rsidR="00984E87">
        <w:rPr>
          <w:rFonts w:hint="eastAsia"/>
        </w:rPr>
        <w:t>树</w:t>
      </w:r>
    </w:p>
    <w:p w14:paraId="264D8F96" w14:textId="577C8542" w:rsidR="003D2926" w:rsidRDefault="007879A1" w:rsidP="003D2926">
      <w:pPr>
        <w:ind w:firstLine="420"/>
      </w:pPr>
      <w:r>
        <w:t>DataFrame</w:t>
      </w:r>
      <w:r w:rsidR="003B34D1">
        <w:rPr>
          <w:rFonts w:hint="eastAsia"/>
        </w:rPr>
        <w:t xml:space="preserve"> </w:t>
      </w:r>
      <w:r w:rsidR="003D2926">
        <w:rPr>
          <w:rFonts w:hint="eastAsia"/>
        </w:rPr>
        <w:t>API</w:t>
      </w:r>
      <w:r w:rsidR="003D2926">
        <w:rPr>
          <w:rFonts w:hint="eastAsia"/>
        </w:rPr>
        <w:t>支持两个主要的树集</w:t>
      </w:r>
      <w:r w:rsidR="00AA6A98">
        <w:rPr>
          <w:rFonts w:hint="eastAsia"/>
        </w:rPr>
        <w:t>成</w:t>
      </w:r>
      <w:r w:rsidR="003D2926">
        <w:rPr>
          <w:rFonts w:hint="eastAsia"/>
        </w:rPr>
        <w:t>算法：随机森林</w:t>
      </w:r>
      <w:r w:rsidR="00D0215C">
        <w:rPr>
          <w:rFonts w:hint="eastAsia"/>
        </w:rPr>
        <w:t>（</w:t>
      </w:r>
      <w:r w:rsidR="00D0215C" w:rsidRPr="00D0215C">
        <w:t>Random Forests</w:t>
      </w:r>
      <w:r w:rsidR="00D0215C">
        <w:rPr>
          <w:rFonts w:hint="eastAsia"/>
        </w:rPr>
        <w:t>）</w:t>
      </w:r>
      <w:r w:rsidR="003D2926">
        <w:rPr>
          <w:rFonts w:hint="eastAsia"/>
        </w:rPr>
        <w:t>和梯度提</w:t>
      </w:r>
      <w:r w:rsidR="00246223">
        <w:rPr>
          <w:rFonts w:hint="eastAsia"/>
        </w:rPr>
        <w:t>升</w:t>
      </w:r>
      <w:r w:rsidR="003D2926">
        <w:rPr>
          <w:rFonts w:hint="eastAsia"/>
        </w:rPr>
        <w:t>树（</w:t>
      </w:r>
      <w:r w:rsidR="00121C0C" w:rsidRPr="00121C0C">
        <w:t>Gradient-Boosted Trees</w:t>
      </w:r>
      <w:r w:rsidR="00121C0C">
        <w:rPr>
          <w:rFonts w:hint="eastAsia"/>
        </w:rPr>
        <w:t>，</w:t>
      </w:r>
      <w:r w:rsidR="00891E7F">
        <w:rPr>
          <w:rFonts w:hint="eastAsia"/>
        </w:rPr>
        <w:t>GBTs</w:t>
      </w:r>
      <w:r w:rsidR="009A702D">
        <w:rPr>
          <w:rFonts w:hint="eastAsia"/>
        </w:rPr>
        <w:t>），</w:t>
      </w:r>
      <w:r w:rsidR="003D2926">
        <w:rPr>
          <w:rFonts w:hint="eastAsia"/>
        </w:rPr>
        <w:t>两者都采用</w:t>
      </w:r>
      <w:r w:rsidR="003D2926">
        <w:rPr>
          <w:rFonts w:hint="eastAsia"/>
        </w:rPr>
        <w:t>spark.ml</w:t>
      </w:r>
      <w:r w:rsidR="009A702D">
        <w:rPr>
          <w:rFonts w:hint="eastAsia"/>
        </w:rPr>
        <w:t>决策树作为其基本模型</w:t>
      </w:r>
      <w:r w:rsidR="003D2926">
        <w:rPr>
          <w:rFonts w:hint="eastAsia"/>
        </w:rPr>
        <w:t>。</w:t>
      </w:r>
      <w:r>
        <w:t>DataFrame</w:t>
      </w:r>
      <w:r w:rsidR="005A35B3">
        <w:rPr>
          <w:rFonts w:hint="eastAsia"/>
        </w:rPr>
        <w:t xml:space="preserve"> </w:t>
      </w:r>
      <w:r w:rsidR="003D2926">
        <w:rPr>
          <w:rFonts w:hint="eastAsia"/>
        </w:rPr>
        <w:t>API</w:t>
      </w:r>
      <w:r w:rsidR="003D2926">
        <w:rPr>
          <w:rFonts w:hint="eastAsia"/>
        </w:rPr>
        <w:t>和原来</w:t>
      </w:r>
      <w:r w:rsidR="003D2926">
        <w:rPr>
          <w:rFonts w:hint="eastAsia"/>
        </w:rPr>
        <w:t>MLlib</w:t>
      </w:r>
      <w:r w:rsidR="00246223">
        <w:rPr>
          <w:rFonts w:hint="eastAsia"/>
        </w:rPr>
        <w:t>集成</w:t>
      </w:r>
      <w:r w:rsidR="003D2926">
        <w:rPr>
          <w:rFonts w:hint="eastAsia"/>
        </w:rPr>
        <w:t>API</w:t>
      </w:r>
      <w:r w:rsidR="00246223">
        <w:rPr>
          <w:rFonts w:hint="eastAsia"/>
        </w:rPr>
        <w:t>之间的主要区别</w:t>
      </w:r>
      <w:r w:rsidR="003D2926">
        <w:rPr>
          <w:rFonts w:hint="eastAsia"/>
        </w:rPr>
        <w:t>是：</w:t>
      </w:r>
    </w:p>
    <w:p w14:paraId="383EE353" w14:textId="3465C809" w:rsidR="003D2926" w:rsidRPr="001559C9" w:rsidRDefault="00F54CB1" w:rsidP="001559C9">
      <w:pPr>
        <w:ind w:firstLine="420"/>
      </w:pPr>
      <w:r>
        <w:rPr>
          <w:rFonts w:hint="eastAsia"/>
        </w:rPr>
        <w:t>（</w:t>
      </w:r>
      <w:r>
        <w:rPr>
          <w:rFonts w:hint="eastAsia"/>
        </w:rPr>
        <w:t>1</w:t>
      </w:r>
      <w:r>
        <w:rPr>
          <w:rFonts w:hint="eastAsia"/>
        </w:rPr>
        <w:t>）</w:t>
      </w:r>
      <w:r w:rsidR="003D2926">
        <w:rPr>
          <w:rFonts w:hint="eastAsia"/>
        </w:rPr>
        <w:t>对于</w:t>
      </w:r>
      <w:r w:rsidR="007879A1" w:rsidRPr="001559C9">
        <w:t>DataFrame</w:t>
      </w:r>
      <w:r w:rsidR="003D2926" w:rsidRPr="001559C9">
        <w:rPr>
          <w:rFonts w:hint="eastAsia"/>
        </w:rPr>
        <w:t>和</w:t>
      </w:r>
      <w:r w:rsidR="003D2926" w:rsidRPr="001559C9">
        <w:rPr>
          <w:rFonts w:hint="eastAsia"/>
        </w:rPr>
        <w:t>ML</w:t>
      </w:r>
      <w:r w:rsidR="003D2926" w:rsidRPr="001559C9">
        <w:rPr>
          <w:rFonts w:hint="eastAsia"/>
        </w:rPr>
        <w:t>管道支持</w:t>
      </w:r>
    </w:p>
    <w:p w14:paraId="5FA3B4ED" w14:textId="086C74BB" w:rsidR="003D2926" w:rsidRPr="001559C9" w:rsidRDefault="00F54CB1" w:rsidP="001559C9">
      <w:pPr>
        <w:ind w:firstLine="420"/>
      </w:pPr>
      <w:r>
        <w:rPr>
          <w:rFonts w:hint="eastAsia"/>
        </w:rPr>
        <w:t>（</w:t>
      </w:r>
      <w:r>
        <w:rPr>
          <w:rFonts w:hint="eastAsia"/>
        </w:rPr>
        <w:t>2</w:t>
      </w:r>
      <w:r>
        <w:rPr>
          <w:rFonts w:hint="eastAsia"/>
        </w:rPr>
        <w:t>）</w:t>
      </w:r>
      <w:r w:rsidR="003D2926" w:rsidRPr="001559C9">
        <w:rPr>
          <w:rFonts w:hint="eastAsia"/>
        </w:rPr>
        <w:t>分类与回归的分离</w:t>
      </w:r>
    </w:p>
    <w:p w14:paraId="2660D6C5" w14:textId="3FEC4E06" w:rsidR="003D2926" w:rsidRPr="001559C9" w:rsidRDefault="00F54CB1" w:rsidP="001559C9">
      <w:pPr>
        <w:ind w:firstLine="420"/>
      </w:pPr>
      <w:r>
        <w:rPr>
          <w:rFonts w:hint="eastAsia"/>
        </w:rPr>
        <w:t>（</w:t>
      </w:r>
      <w:r>
        <w:rPr>
          <w:rFonts w:hint="eastAsia"/>
        </w:rPr>
        <w:t>3</w:t>
      </w:r>
      <w:r>
        <w:rPr>
          <w:rFonts w:hint="eastAsia"/>
        </w:rPr>
        <w:t>）</w:t>
      </w:r>
      <w:r w:rsidR="003D2926" w:rsidRPr="001559C9">
        <w:rPr>
          <w:rFonts w:hint="eastAsia"/>
        </w:rPr>
        <w:t>使用</w:t>
      </w:r>
      <w:r w:rsidR="007879A1" w:rsidRPr="001559C9">
        <w:t>DataFrame</w:t>
      </w:r>
      <w:r w:rsidR="003D2926" w:rsidRPr="001559C9">
        <w:rPr>
          <w:rFonts w:hint="eastAsia"/>
        </w:rPr>
        <w:t>的元数据来区分连续和分类特征</w:t>
      </w:r>
    </w:p>
    <w:p w14:paraId="6C1C01E8" w14:textId="4FD9E470" w:rsidR="003D2926" w:rsidRDefault="00F54CB1" w:rsidP="001559C9">
      <w:pPr>
        <w:ind w:firstLine="420"/>
      </w:pPr>
      <w:r>
        <w:rPr>
          <w:rFonts w:hint="eastAsia"/>
        </w:rPr>
        <w:t>（</w:t>
      </w:r>
      <w:r>
        <w:rPr>
          <w:rFonts w:hint="eastAsia"/>
        </w:rPr>
        <w:t>4</w:t>
      </w:r>
      <w:r>
        <w:rPr>
          <w:rFonts w:hint="eastAsia"/>
        </w:rPr>
        <w:t>）</w:t>
      </w:r>
      <w:r w:rsidR="003D2926" w:rsidRPr="001559C9">
        <w:rPr>
          <w:rFonts w:hint="eastAsia"/>
        </w:rPr>
        <w:t>随机森林</w:t>
      </w:r>
      <w:r w:rsidR="00651487" w:rsidRPr="001559C9">
        <w:rPr>
          <w:rFonts w:hint="eastAsia"/>
        </w:rPr>
        <w:t>具有</w:t>
      </w:r>
      <w:r w:rsidR="003D2926" w:rsidRPr="001559C9">
        <w:rPr>
          <w:rFonts w:hint="eastAsia"/>
        </w:rPr>
        <w:t>更多的功能：特征重要性的估计，以及</w:t>
      </w:r>
      <w:r w:rsidR="009C704B" w:rsidRPr="001559C9">
        <w:rPr>
          <w:rFonts w:hint="eastAsia"/>
        </w:rPr>
        <w:t>分类中的</w:t>
      </w:r>
      <w:r w:rsidR="003D2926" w:rsidRPr="001559C9">
        <w:rPr>
          <w:rFonts w:hint="eastAsia"/>
        </w:rPr>
        <w:t>每一个类的预测概</w:t>
      </w:r>
      <w:r w:rsidR="003D2926" w:rsidRPr="001559C9">
        <w:rPr>
          <w:rFonts w:hint="eastAsia"/>
        </w:rPr>
        <w:lastRenderedPageBreak/>
        <w:t>率</w:t>
      </w:r>
      <w:r w:rsidR="00A472CD" w:rsidRPr="001559C9">
        <w:rPr>
          <w:rFonts w:hint="eastAsia"/>
        </w:rPr>
        <w:t>，也称为类条件概率</w:t>
      </w:r>
      <w:r w:rsidR="003D2926">
        <w:rPr>
          <w:rFonts w:hint="eastAsia"/>
        </w:rPr>
        <w:t>。</w:t>
      </w:r>
    </w:p>
    <w:p w14:paraId="4F4BA769" w14:textId="1E8AEE1E" w:rsidR="003D2926" w:rsidRDefault="003D2926" w:rsidP="008764A4">
      <w:pPr>
        <w:pStyle w:val="Heading4"/>
      </w:pPr>
      <w:r>
        <w:rPr>
          <w:rFonts w:hint="eastAsia"/>
        </w:rPr>
        <w:t>随机森林</w:t>
      </w:r>
    </w:p>
    <w:p w14:paraId="6AEFB144" w14:textId="5EBD31E1" w:rsidR="003D2926" w:rsidRDefault="003D2926" w:rsidP="003D2926">
      <w:pPr>
        <w:ind w:firstLine="420"/>
      </w:pPr>
      <w:r>
        <w:rPr>
          <w:rFonts w:hint="eastAsia"/>
        </w:rPr>
        <w:t>随机森林是</w:t>
      </w:r>
      <w:r w:rsidR="00366DE9">
        <w:rPr>
          <w:rFonts w:hint="eastAsia"/>
        </w:rPr>
        <w:t>集成</w:t>
      </w:r>
      <w:r>
        <w:rPr>
          <w:rFonts w:hint="eastAsia"/>
        </w:rPr>
        <w:t>决策树</w:t>
      </w:r>
      <w:r w:rsidR="008178E0">
        <w:rPr>
          <w:rFonts w:hint="eastAsia"/>
        </w:rPr>
        <w:t>，其结合大量的决策树可以减少过度拟合的风险</w:t>
      </w:r>
      <w:r>
        <w:rPr>
          <w:rFonts w:hint="eastAsia"/>
        </w:rPr>
        <w:t>。</w:t>
      </w:r>
      <w:r>
        <w:rPr>
          <w:rFonts w:hint="eastAsia"/>
        </w:rPr>
        <w:t>spark.ml</w:t>
      </w:r>
      <w:r>
        <w:rPr>
          <w:rFonts w:hint="eastAsia"/>
        </w:rPr>
        <w:t>实现支持</w:t>
      </w:r>
      <w:r w:rsidR="007308E8">
        <w:rPr>
          <w:rFonts w:hint="eastAsia"/>
        </w:rPr>
        <w:t>二元分类</w:t>
      </w:r>
      <w:r>
        <w:rPr>
          <w:rFonts w:hint="eastAsia"/>
        </w:rPr>
        <w:t>和多</w:t>
      </w:r>
      <w:r w:rsidR="007308E8">
        <w:rPr>
          <w:rFonts w:hint="eastAsia"/>
        </w:rPr>
        <w:t>元</w:t>
      </w:r>
      <w:r w:rsidR="0027180E">
        <w:rPr>
          <w:rFonts w:hint="eastAsia"/>
        </w:rPr>
        <w:t>分类和回归随机森林，同时使用连续和类别特征</w:t>
      </w:r>
      <w:r w:rsidR="004040F3">
        <w:rPr>
          <w:rFonts w:hint="eastAsia"/>
        </w:rPr>
        <w:t>，关于算法本身的更多信息可以</w:t>
      </w:r>
      <w:r>
        <w:rPr>
          <w:rFonts w:hint="eastAsia"/>
        </w:rPr>
        <w:t>参阅</w:t>
      </w:r>
      <w:r>
        <w:rPr>
          <w:rFonts w:hint="eastAsia"/>
        </w:rPr>
        <w:t>spark.mllib</w:t>
      </w:r>
      <w:r>
        <w:rPr>
          <w:rFonts w:hint="eastAsia"/>
        </w:rPr>
        <w:t>随机森林文档。</w:t>
      </w:r>
      <w:r w:rsidR="002C6C0B">
        <w:t>Spark</w:t>
      </w:r>
      <w:r>
        <w:rPr>
          <w:rFonts w:hint="eastAsia"/>
        </w:rPr>
        <w:t>在这里列出输入和输出（预测）列类型。所有输出列都是可选的</w:t>
      </w:r>
      <w:r w:rsidR="00CB31C9">
        <w:rPr>
          <w:rFonts w:hint="eastAsia"/>
        </w:rPr>
        <w:t>；</w:t>
      </w:r>
      <w:r w:rsidR="00352E94" w:rsidRPr="00352E94">
        <w:rPr>
          <w:rFonts w:hint="eastAsia"/>
        </w:rPr>
        <w:t>排除一个输出列，设置其相应参数为空字符串。</w:t>
      </w:r>
    </w:p>
    <w:p w14:paraId="59C416B1" w14:textId="7C811565" w:rsidR="003D2926" w:rsidRDefault="003D2926" w:rsidP="004178B6">
      <w:pPr>
        <w:pStyle w:val="a7"/>
      </w:pPr>
      <w:r>
        <w:rPr>
          <w:rFonts w:hint="eastAsia"/>
        </w:rPr>
        <w:t>输入列</w:t>
      </w:r>
    </w:p>
    <w:tbl>
      <w:tblPr>
        <w:tblStyle w:val="TableGrid"/>
        <w:tblW w:w="5000" w:type="pct"/>
        <w:tblLook w:val="04A0" w:firstRow="1" w:lastRow="0" w:firstColumn="1" w:lastColumn="0" w:noHBand="0" w:noVBand="1"/>
      </w:tblPr>
      <w:tblGrid>
        <w:gridCol w:w="2176"/>
        <w:gridCol w:w="1162"/>
        <w:gridCol w:w="1975"/>
        <w:gridCol w:w="3209"/>
      </w:tblGrid>
      <w:tr w:rsidR="001B679C" w:rsidRPr="00C86B1F" w14:paraId="7F89970E" w14:textId="77777777" w:rsidTr="001B679C">
        <w:tc>
          <w:tcPr>
            <w:tcW w:w="1276" w:type="pct"/>
            <w:hideMark/>
          </w:tcPr>
          <w:p w14:paraId="536DCF09" w14:textId="77777777" w:rsidR="001B679C" w:rsidRPr="00C86B1F" w:rsidRDefault="001B679C" w:rsidP="00EC5C94">
            <w:pPr>
              <w:pStyle w:val="10"/>
              <w:ind w:firstLine="300"/>
              <w:rPr>
                <w:rFonts w:ascii="Helvetica" w:hAnsi="Helvetica" w:cs="Helvetica"/>
                <w:color w:val="1D1F22"/>
                <w:kern w:val="0"/>
                <w:szCs w:val="21"/>
              </w:rPr>
            </w:pPr>
            <w:r>
              <w:rPr>
                <w:rFonts w:hint="eastAsia"/>
              </w:rPr>
              <w:t>参数名称</w:t>
            </w:r>
          </w:p>
        </w:tc>
        <w:tc>
          <w:tcPr>
            <w:tcW w:w="682" w:type="pct"/>
            <w:hideMark/>
          </w:tcPr>
          <w:p w14:paraId="36AC7745" w14:textId="77777777" w:rsidR="001B679C" w:rsidRPr="00C86B1F" w:rsidRDefault="001B679C" w:rsidP="00EC5C94">
            <w:pPr>
              <w:pStyle w:val="10"/>
              <w:ind w:firstLine="300"/>
              <w:rPr>
                <w:rFonts w:ascii="Helvetica" w:hAnsi="Helvetica" w:cs="Helvetica"/>
                <w:color w:val="1D1F22"/>
                <w:kern w:val="0"/>
                <w:szCs w:val="21"/>
              </w:rPr>
            </w:pPr>
            <w:r>
              <w:rPr>
                <w:rFonts w:hint="eastAsia"/>
              </w:rPr>
              <w:t>类型</w:t>
            </w:r>
          </w:p>
        </w:tc>
        <w:tc>
          <w:tcPr>
            <w:tcW w:w="1159" w:type="pct"/>
            <w:hideMark/>
          </w:tcPr>
          <w:p w14:paraId="1168543B" w14:textId="77777777" w:rsidR="001B679C" w:rsidRPr="00C86B1F" w:rsidRDefault="001B679C" w:rsidP="00EC5C94">
            <w:pPr>
              <w:pStyle w:val="10"/>
              <w:ind w:firstLine="300"/>
              <w:rPr>
                <w:rFonts w:ascii="Helvetica" w:hAnsi="Helvetica" w:cs="Helvetica"/>
                <w:color w:val="1D1F22"/>
                <w:kern w:val="0"/>
                <w:szCs w:val="21"/>
              </w:rPr>
            </w:pPr>
            <w:r>
              <w:rPr>
                <w:rFonts w:hint="eastAsia"/>
              </w:rPr>
              <w:t>默认</w:t>
            </w:r>
          </w:p>
        </w:tc>
        <w:tc>
          <w:tcPr>
            <w:tcW w:w="1883" w:type="pct"/>
            <w:hideMark/>
          </w:tcPr>
          <w:p w14:paraId="6A741DD1" w14:textId="77777777" w:rsidR="001B679C" w:rsidRPr="00C86B1F" w:rsidRDefault="001B679C" w:rsidP="00EC5C94">
            <w:pPr>
              <w:pStyle w:val="10"/>
              <w:ind w:firstLine="300"/>
              <w:rPr>
                <w:rFonts w:ascii="Helvetica" w:hAnsi="Helvetica" w:cs="Helvetica"/>
                <w:color w:val="1D1F22"/>
                <w:kern w:val="0"/>
                <w:szCs w:val="21"/>
              </w:rPr>
            </w:pPr>
            <w:r>
              <w:rPr>
                <w:rFonts w:hint="eastAsia"/>
              </w:rPr>
              <w:t>描述</w:t>
            </w:r>
          </w:p>
        </w:tc>
      </w:tr>
      <w:tr w:rsidR="001B679C" w:rsidRPr="00C86B1F" w14:paraId="2A753619" w14:textId="77777777" w:rsidTr="001B679C">
        <w:tc>
          <w:tcPr>
            <w:tcW w:w="1276" w:type="pct"/>
            <w:hideMark/>
          </w:tcPr>
          <w:p w14:paraId="5C74E680" w14:textId="346C975B" w:rsidR="001B679C" w:rsidRPr="00C86B1F" w:rsidRDefault="001B679C" w:rsidP="00EC5C94">
            <w:pPr>
              <w:pStyle w:val="aa"/>
              <w:rPr>
                <w:rFonts w:ascii="Helvetica" w:hAnsi="Helvetica" w:cs="Helvetica"/>
                <w:color w:val="1D1F22"/>
                <w:kern w:val="0"/>
                <w:szCs w:val="21"/>
              </w:rPr>
            </w:pPr>
            <w:r>
              <w:rPr>
                <w:rFonts w:hint="eastAsia"/>
              </w:rPr>
              <w:t>labelCol</w:t>
            </w:r>
          </w:p>
        </w:tc>
        <w:tc>
          <w:tcPr>
            <w:tcW w:w="682" w:type="pct"/>
            <w:hideMark/>
          </w:tcPr>
          <w:p w14:paraId="0BBBA46E" w14:textId="77777777" w:rsidR="001B679C" w:rsidRPr="00C86B1F" w:rsidRDefault="001B679C" w:rsidP="00EC5C94">
            <w:pPr>
              <w:pStyle w:val="aa"/>
            </w:pPr>
            <w:r w:rsidRPr="00C86B1F">
              <w:t>Double</w:t>
            </w:r>
          </w:p>
        </w:tc>
        <w:tc>
          <w:tcPr>
            <w:tcW w:w="1159" w:type="pct"/>
            <w:hideMark/>
          </w:tcPr>
          <w:p w14:paraId="389FC0F7" w14:textId="77777777" w:rsidR="001B679C" w:rsidRPr="00C86B1F" w:rsidRDefault="001B679C" w:rsidP="00EC5C94">
            <w:pPr>
              <w:pStyle w:val="aa"/>
            </w:pPr>
            <w:r w:rsidRPr="00C86B1F">
              <w:t>"prediction"</w:t>
            </w:r>
          </w:p>
        </w:tc>
        <w:tc>
          <w:tcPr>
            <w:tcW w:w="1883" w:type="pct"/>
            <w:hideMark/>
          </w:tcPr>
          <w:p w14:paraId="63BA95A0" w14:textId="77777777" w:rsidR="001B679C" w:rsidRPr="00C86B1F" w:rsidRDefault="001B679C" w:rsidP="00EC5C94">
            <w:pPr>
              <w:pStyle w:val="aa"/>
              <w:rPr>
                <w:rFonts w:ascii="Helvetica" w:hAnsi="Helvetica" w:cs="Helvetica"/>
                <w:color w:val="1D1F22"/>
                <w:kern w:val="0"/>
                <w:szCs w:val="21"/>
              </w:rPr>
            </w:pPr>
            <w:r>
              <w:rPr>
                <w:rFonts w:hint="eastAsia"/>
              </w:rPr>
              <w:t>预测标签</w:t>
            </w:r>
          </w:p>
        </w:tc>
      </w:tr>
      <w:tr w:rsidR="001B679C" w:rsidRPr="00C86B1F" w14:paraId="7DF236E0" w14:textId="77777777" w:rsidTr="001B679C">
        <w:tc>
          <w:tcPr>
            <w:tcW w:w="1276" w:type="pct"/>
            <w:hideMark/>
          </w:tcPr>
          <w:p w14:paraId="6DA929F5" w14:textId="69E62129" w:rsidR="001B679C" w:rsidRPr="00C86B1F" w:rsidRDefault="001B679C" w:rsidP="00EC5C94">
            <w:pPr>
              <w:pStyle w:val="aa"/>
              <w:rPr>
                <w:rFonts w:ascii="Helvetica" w:hAnsi="Helvetica" w:cs="Helvetica"/>
                <w:color w:val="1D1F22"/>
                <w:kern w:val="0"/>
                <w:szCs w:val="21"/>
              </w:rPr>
            </w:pPr>
            <w:r>
              <w:rPr>
                <w:rFonts w:hint="eastAsia"/>
              </w:rPr>
              <w:t>featuresCol</w:t>
            </w:r>
          </w:p>
        </w:tc>
        <w:tc>
          <w:tcPr>
            <w:tcW w:w="682" w:type="pct"/>
            <w:hideMark/>
          </w:tcPr>
          <w:p w14:paraId="0DBB83C8" w14:textId="77777777" w:rsidR="001B679C" w:rsidRPr="00C86B1F" w:rsidRDefault="001B679C" w:rsidP="00EC5C94">
            <w:pPr>
              <w:pStyle w:val="aa"/>
            </w:pPr>
            <w:r w:rsidRPr="00C86B1F">
              <w:t>Vector</w:t>
            </w:r>
          </w:p>
        </w:tc>
        <w:tc>
          <w:tcPr>
            <w:tcW w:w="1159" w:type="pct"/>
            <w:hideMark/>
          </w:tcPr>
          <w:p w14:paraId="6DBB5929" w14:textId="77777777" w:rsidR="001B679C" w:rsidRPr="00C86B1F" w:rsidRDefault="001B679C" w:rsidP="00EC5C94">
            <w:pPr>
              <w:pStyle w:val="aa"/>
            </w:pPr>
            <w:r w:rsidRPr="00C86B1F">
              <w:t>"rawPrediction"</w:t>
            </w:r>
          </w:p>
        </w:tc>
        <w:tc>
          <w:tcPr>
            <w:tcW w:w="1883" w:type="pct"/>
            <w:hideMark/>
          </w:tcPr>
          <w:p w14:paraId="47585B00" w14:textId="22E801D5" w:rsidR="001B679C" w:rsidRPr="00C86B1F" w:rsidRDefault="00BE3442" w:rsidP="00EC5C94">
            <w:pPr>
              <w:pStyle w:val="aa"/>
              <w:rPr>
                <w:rFonts w:ascii="Helvetica" w:hAnsi="Helvetica" w:cs="Helvetica"/>
                <w:color w:val="1D1F22"/>
                <w:kern w:val="0"/>
                <w:szCs w:val="21"/>
              </w:rPr>
            </w:pPr>
            <w:r>
              <w:rPr>
                <w:rFonts w:hint="eastAsia"/>
              </w:rPr>
              <w:t>特征</w:t>
            </w:r>
            <w:r w:rsidR="00F0284F">
              <w:t>向量</w:t>
            </w:r>
          </w:p>
        </w:tc>
      </w:tr>
    </w:tbl>
    <w:p w14:paraId="3BF88245" w14:textId="447AEDDE" w:rsidR="00B4669F" w:rsidRDefault="00B4669F"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3</w:t>
      </w:r>
      <w:r w:rsidR="00BB2718">
        <w:fldChar w:fldCharType="end"/>
      </w:r>
      <w:r w:rsidR="00FF7EA1">
        <w:rPr>
          <w:rFonts w:hint="eastAsia"/>
        </w:rPr>
        <w:t>输入列</w:t>
      </w:r>
    </w:p>
    <w:p w14:paraId="617C401C" w14:textId="4B85C3E6" w:rsidR="003D2926" w:rsidRDefault="003D2926" w:rsidP="004178B6">
      <w:pPr>
        <w:pStyle w:val="a7"/>
      </w:pPr>
      <w:r>
        <w:rPr>
          <w:rFonts w:hint="eastAsia"/>
        </w:rPr>
        <w:t>输出列（预测）</w:t>
      </w:r>
      <w:r>
        <w:rPr>
          <w:rFonts w:hint="eastAsia"/>
        </w:rPr>
        <w:t xml:space="preserve"> </w:t>
      </w:r>
    </w:p>
    <w:tbl>
      <w:tblPr>
        <w:tblStyle w:val="TableGrid"/>
        <w:tblW w:w="5000" w:type="pct"/>
        <w:tblLook w:val="04A0" w:firstRow="1" w:lastRow="0" w:firstColumn="1" w:lastColumn="0" w:noHBand="0" w:noVBand="1"/>
      </w:tblPr>
      <w:tblGrid>
        <w:gridCol w:w="1803"/>
        <w:gridCol w:w="965"/>
        <w:gridCol w:w="1638"/>
        <w:gridCol w:w="2662"/>
        <w:gridCol w:w="1454"/>
      </w:tblGrid>
      <w:tr w:rsidR="00C97153" w:rsidRPr="00C86B1F" w14:paraId="2F3EB87A" w14:textId="77777777" w:rsidTr="008D13E8">
        <w:tc>
          <w:tcPr>
            <w:tcW w:w="1058" w:type="pct"/>
            <w:hideMark/>
          </w:tcPr>
          <w:p w14:paraId="1C0F9326" w14:textId="77777777" w:rsidR="00C97153" w:rsidRPr="00C86B1F" w:rsidRDefault="00C97153" w:rsidP="00EC5C94">
            <w:pPr>
              <w:pStyle w:val="10"/>
              <w:ind w:firstLine="300"/>
              <w:rPr>
                <w:rFonts w:ascii="Helvetica" w:hAnsi="Helvetica" w:cs="Helvetica"/>
                <w:color w:val="1D1F22"/>
                <w:kern w:val="0"/>
                <w:szCs w:val="21"/>
              </w:rPr>
            </w:pPr>
            <w:r>
              <w:rPr>
                <w:rFonts w:hint="eastAsia"/>
              </w:rPr>
              <w:t>参数名称</w:t>
            </w:r>
          </w:p>
        </w:tc>
        <w:tc>
          <w:tcPr>
            <w:tcW w:w="566" w:type="pct"/>
            <w:hideMark/>
          </w:tcPr>
          <w:p w14:paraId="1C8CD294" w14:textId="77777777" w:rsidR="00C97153" w:rsidRPr="00C86B1F" w:rsidRDefault="00C97153" w:rsidP="00EC5C94">
            <w:pPr>
              <w:pStyle w:val="10"/>
              <w:ind w:firstLine="300"/>
              <w:rPr>
                <w:rFonts w:ascii="Helvetica" w:hAnsi="Helvetica" w:cs="Helvetica"/>
                <w:color w:val="1D1F22"/>
                <w:kern w:val="0"/>
                <w:szCs w:val="21"/>
              </w:rPr>
            </w:pPr>
            <w:r>
              <w:rPr>
                <w:rFonts w:hint="eastAsia"/>
              </w:rPr>
              <w:t>类型</w:t>
            </w:r>
          </w:p>
        </w:tc>
        <w:tc>
          <w:tcPr>
            <w:tcW w:w="961" w:type="pct"/>
            <w:hideMark/>
          </w:tcPr>
          <w:p w14:paraId="61772CF7" w14:textId="77777777" w:rsidR="00C97153" w:rsidRPr="00C86B1F" w:rsidRDefault="00C97153" w:rsidP="00EC5C94">
            <w:pPr>
              <w:pStyle w:val="10"/>
              <w:ind w:firstLine="300"/>
              <w:rPr>
                <w:rFonts w:ascii="Helvetica" w:hAnsi="Helvetica" w:cs="Helvetica"/>
                <w:color w:val="1D1F22"/>
                <w:kern w:val="0"/>
                <w:szCs w:val="21"/>
              </w:rPr>
            </w:pPr>
            <w:r>
              <w:rPr>
                <w:rFonts w:hint="eastAsia"/>
              </w:rPr>
              <w:t>默认</w:t>
            </w:r>
          </w:p>
        </w:tc>
        <w:tc>
          <w:tcPr>
            <w:tcW w:w="1562" w:type="pct"/>
            <w:hideMark/>
          </w:tcPr>
          <w:p w14:paraId="3404D839" w14:textId="77777777" w:rsidR="00C97153" w:rsidRPr="00C86B1F" w:rsidRDefault="00C97153" w:rsidP="00EC5C94">
            <w:pPr>
              <w:pStyle w:val="10"/>
              <w:ind w:firstLine="300"/>
              <w:rPr>
                <w:rFonts w:ascii="Helvetica" w:hAnsi="Helvetica" w:cs="Helvetica"/>
                <w:color w:val="1D1F22"/>
                <w:kern w:val="0"/>
                <w:szCs w:val="21"/>
              </w:rPr>
            </w:pPr>
            <w:r>
              <w:rPr>
                <w:rFonts w:hint="eastAsia"/>
              </w:rPr>
              <w:t>描述</w:t>
            </w:r>
          </w:p>
        </w:tc>
        <w:tc>
          <w:tcPr>
            <w:tcW w:w="853" w:type="pct"/>
            <w:hideMark/>
          </w:tcPr>
          <w:p w14:paraId="38E7CA0A" w14:textId="77777777" w:rsidR="00C97153" w:rsidRPr="00C86B1F" w:rsidRDefault="00C97153" w:rsidP="00EC5C94">
            <w:pPr>
              <w:pStyle w:val="10"/>
              <w:ind w:firstLine="300"/>
            </w:pPr>
            <w:r>
              <w:rPr>
                <w:rFonts w:hint="eastAsia"/>
              </w:rPr>
              <w:t>注意</w:t>
            </w:r>
          </w:p>
        </w:tc>
      </w:tr>
      <w:tr w:rsidR="004701DB" w:rsidRPr="00C86B1F" w14:paraId="57E780C1" w14:textId="77777777" w:rsidTr="008D13E8">
        <w:tc>
          <w:tcPr>
            <w:tcW w:w="1058" w:type="pct"/>
            <w:hideMark/>
          </w:tcPr>
          <w:p w14:paraId="1437E7CE" w14:textId="77777777" w:rsidR="004701DB" w:rsidRPr="00C86B1F" w:rsidRDefault="004701DB" w:rsidP="00F54CB1">
            <w:pPr>
              <w:pStyle w:val="aa"/>
            </w:pPr>
            <w:r w:rsidRPr="00C86B1F">
              <w:t>predictionCol</w:t>
            </w:r>
          </w:p>
        </w:tc>
        <w:tc>
          <w:tcPr>
            <w:tcW w:w="566" w:type="pct"/>
            <w:hideMark/>
          </w:tcPr>
          <w:p w14:paraId="3FC48840" w14:textId="77777777" w:rsidR="004701DB" w:rsidRPr="00C86B1F" w:rsidRDefault="004701DB" w:rsidP="00F54CB1">
            <w:pPr>
              <w:pStyle w:val="aa"/>
            </w:pPr>
            <w:r w:rsidRPr="00C86B1F">
              <w:t>Double</w:t>
            </w:r>
          </w:p>
        </w:tc>
        <w:tc>
          <w:tcPr>
            <w:tcW w:w="961" w:type="pct"/>
            <w:hideMark/>
          </w:tcPr>
          <w:p w14:paraId="71ABE4DA" w14:textId="77777777" w:rsidR="004701DB" w:rsidRPr="00C86B1F" w:rsidRDefault="004701DB" w:rsidP="00F54CB1">
            <w:pPr>
              <w:pStyle w:val="aa"/>
            </w:pPr>
            <w:r w:rsidRPr="00C86B1F">
              <w:t>"prediction"</w:t>
            </w:r>
          </w:p>
        </w:tc>
        <w:tc>
          <w:tcPr>
            <w:tcW w:w="1562" w:type="pct"/>
            <w:hideMark/>
          </w:tcPr>
          <w:p w14:paraId="6A7764B9" w14:textId="598D7338" w:rsidR="004701DB" w:rsidRPr="00C86B1F" w:rsidRDefault="004701DB" w:rsidP="00F54CB1">
            <w:pPr>
              <w:pStyle w:val="aa"/>
              <w:rPr>
                <w:rFonts w:ascii="Helvetica" w:hAnsi="Helvetica" w:cs="Helvetica"/>
                <w:color w:val="1D1F22"/>
                <w:kern w:val="0"/>
                <w:szCs w:val="21"/>
              </w:rPr>
            </w:pPr>
            <w:r>
              <w:rPr>
                <w:rFonts w:hint="eastAsia"/>
              </w:rPr>
              <w:t>预测标签</w:t>
            </w:r>
          </w:p>
        </w:tc>
        <w:tc>
          <w:tcPr>
            <w:tcW w:w="853" w:type="pct"/>
            <w:hideMark/>
          </w:tcPr>
          <w:p w14:paraId="015FEBD8" w14:textId="77777777" w:rsidR="004701DB" w:rsidRPr="00C86B1F" w:rsidRDefault="004701DB" w:rsidP="00F54CB1">
            <w:pPr>
              <w:pStyle w:val="aa"/>
            </w:pPr>
          </w:p>
        </w:tc>
      </w:tr>
      <w:tr w:rsidR="004701DB" w:rsidRPr="00C86B1F" w14:paraId="3B26C7ED" w14:textId="77777777" w:rsidTr="008D13E8">
        <w:tc>
          <w:tcPr>
            <w:tcW w:w="1058" w:type="pct"/>
            <w:hideMark/>
          </w:tcPr>
          <w:p w14:paraId="67434A4C" w14:textId="77777777" w:rsidR="004701DB" w:rsidRPr="00C86B1F" w:rsidRDefault="004701DB" w:rsidP="00F54CB1">
            <w:pPr>
              <w:pStyle w:val="aa"/>
            </w:pPr>
            <w:r w:rsidRPr="00C86B1F">
              <w:t>rawPredictionCol</w:t>
            </w:r>
          </w:p>
        </w:tc>
        <w:tc>
          <w:tcPr>
            <w:tcW w:w="566" w:type="pct"/>
            <w:hideMark/>
          </w:tcPr>
          <w:p w14:paraId="1B863747" w14:textId="77777777" w:rsidR="004701DB" w:rsidRPr="00C86B1F" w:rsidRDefault="004701DB" w:rsidP="00F54CB1">
            <w:pPr>
              <w:pStyle w:val="aa"/>
            </w:pPr>
            <w:r w:rsidRPr="00C86B1F">
              <w:t>Vector</w:t>
            </w:r>
          </w:p>
        </w:tc>
        <w:tc>
          <w:tcPr>
            <w:tcW w:w="961" w:type="pct"/>
            <w:hideMark/>
          </w:tcPr>
          <w:p w14:paraId="07036754" w14:textId="77777777" w:rsidR="004701DB" w:rsidRPr="00C86B1F" w:rsidRDefault="004701DB" w:rsidP="00F54CB1">
            <w:pPr>
              <w:pStyle w:val="aa"/>
            </w:pPr>
            <w:r w:rsidRPr="00C86B1F">
              <w:t>"rawPrediction"</w:t>
            </w:r>
          </w:p>
        </w:tc>
        <w:tc>
          <w:tcPr>
            <w:tcW w:w="1562" w:type="pct"/>
            <w:hideMark/>
          </w:tcPr>
          <w:p w14:paraId="289FAE66" w14:textId="27260905" w:rsidR="004701DB" w:rsidRPr="00C86B1F" w:rsidRDefault="004701DB" w:rsidP="00F54CB1">
            <w:pPr>
              <w:pStyle w:val="aa"/>
              <w:rPr>
                <w:rFonts w:ascii="Helvetica" w:hAnsi="Helvetica" w:cs="Helvetica"/>
                <w:color w:val="1D1F22"/>
                <w:kern w:val="0"/>
                <w:szCs w:val="21"/>
              </w:rPr>
            </w:pPr>
            <w:r w:rsidRPr="00246326">
              <w:rPr>
                <w:rFonts w:hint="eastAsia"/>
              </w:rPr>
              <w:t>长度为＃个类的向量，在进行预测的树节点上有训练实例标签的数量</w:t>
            </w:r>
          </w:p>
        </w:tc>
        <w:tc>
          <w:tcPr>
            <w:tcW w:w="853" w:type="pct"/>
            <w:hideMark/>
          </w:tcPr>
          <w:p w14:paraId="10F25154" w14:textId="7952071A" w:rsidR="004701DB" w:rsidRPr="00C86B1F" w:rsidRDefault="004701DB" w:rsidP="00F54CB1">
            <w:pPr>
              <w:pStyle w:val="aa"/>
              <w:rPr>
                <w:rFonts w:ascii="Helvetica" w:hAnsi="Helvetica" w:cs="Helvetica"/>
                <w:color w:val="1D1F22"/>
                <w:kern w:val="0"/>
                <w:szCs w:val="21"/>
              </w:rPr>
            </w:pPr>
            <w:r>
              <w:rPr>
                <w:rFonts w:hint="eastAsia"/>
              </w:rPr>
              <w:t>只有分类</w:t>
            </w:r>
          </w:p>
        </w:tc>
      </w:tr>
      <w:tr w:rsidR="004701DB" w:rsidRPr="00C86B1F" w14:paraId="0990E9F6" w14:textId="77777777" w:rsidTr="008D13E8">
        <w:tc>
          <w:tcPr>
            <w:tcW w:w="1058" w:type="pct"/>
            <w:hideMark/>
          </w:tcPr>
          <w:p w14:paraId="59D0A2B7" w14:textId="77777777" w:rsidR="004701DB" w:rsidRPr="00C86B1F" w:rsidRDefault="004701DB" w:rsidP="00F54CB1">
            <w:pPr>
              <w:pStyle w:val="aa"/>
            </w:pPr>
            <w:r w:rsidRPr="00C86B1F">
              <w:t>probabilityCol</w:t>
            </w:r>
          </w:p>
        </w:tc>
        <w:tc>
          <w:tcPr>
            <w:tcW w:w="566" w:type="pct"/>
            <w:hideMark/>
          </w:tcPr>
          <w:p w14:paraId="33FF3B98" w14:textId="77777777" w:rsidR="004701DB" w:rsidRPr="00C86B1F" w:rsidRDefault="004701DB" w:rsidP="00F54CB1">
            <w:pPr>
              <w:pStyle w:val="aa"/>
            </w:pPr>
            <w:r w:rsidRPr="00C86B1F">
              <w:t>Vector</w:t>
            </w:r>
          </w:p>
        </w:tc>
        <w:tc>
          <w:tcPr>
            <w:tcW w:w="961" w:type="pct"/>
            <w:hideMark/>
          </w:tcPr>
          <w:p w14:paraId="619E0C62" w14:textId="77777777" w:rsidR="004701DB" w:rsidRPr="00C86B1F" w:rsidRDefault="004701DB" w:rsidP="00F54CB1">
            <w:pPr>
              <w:pStyle w:val="aa"/>
            </w:pPr>
            <w:r w:rsidRPr="00C86B1F">
              <w:t>"probability"</w:t>
            </w:r>
          </w:p>
        </w:tc>
        <w:tc>
          <w:tcPr>
            <w:tcW w:w="1562" w:type="pct"/>
            <w:hideMark/>
          </w:tcPr>
          <w:p w14:paraId="074E0776" w14:textId="79557F04" w:rsidR="004701DB" w:rsidRPr="00C86B1F" w:rsidRDefault="004701DB" w:rsidP="00F54CB1">
            <w:pPr>
              <w:pStyle w:val="aa"/>
              <w:rPr>
                <w:rFonts w:ascii="Helvetica" w:hAnsi="Helvetica" w:cs="Helvetica"/>
                <w:color w:val="1D1F22"/>
                <w:kern w:val="0"/>
                <w:szCs w:val="21"/>
              </w:rPr>
            </w:pPr>
            <w:r>
              <w:rPr>
                <w:rFonts w:hint="eastAsia"/>
              </w:rPr>
              <w:t>长度为＃个</w:t>
            </w:r>
            <w:r w:rsidRPr="00607589">
              <w:rPr>
                <w:rFonts w:hint="eastAsia"/>
              </w:rPr>
              <w:t>类的向量</w:t>
            </w:r>
            <w:r>
              <w:rPr>
                <w:rFonts w:hint="eastAsia"/>
              </w:rPr>
              <w:t>，</w:t>
            </w:r>
            <w:r w:rsidRPr="00607589">
              <w:rPr>
                <w:rFonts w:hint="eastAsia"/>
              </w:rPr>
              <w:t>等于归一化为多项式分布的</w:t>
            </w:r>
            <w:r w:rsidRPr="00607589">
              <w:rPr>
                <w:rFonts w:hint="eastAsia"/>
              </w:rPr>
              <w:t>rawPrediction</w:t>
            </w:r>
          </w:p>
        </w:tc>
        <w:tc>
          <w:tcPr>
            <w:tcW w:w="853" w:type="pct"/>
            <w:hideMark/>
          </w:tcPr>
          <w:p w14:paraId="5780F702" w14:textId="19065B77" w:rsidR="004701DB" w:rsidRPr="00C86B1F" w:rsidRDefault="004701DB" w:rsidP="00F54CB1">
            <w:pPr>
              <w:pStyle w:val="aa"/>
              <w:rPr>
                <w:rFonts w:ascii="Helvetica" w:hAnsi="Helvetica" w:cs="Helvetica"/>
                <w:color w:val="1D1F22"/>
                <w:kern w:val="0"/>
                <w:szCs w:val="21"/>
              </w:rPr>
            </w:pPr>
            <w:r>
              <w:rPr>
                <w:rFonts w:hint="eastAsia"/>
              </w:rPr>
              <w:t>只有分类</w:t>
            </w:r>
          </w:p>
        </w:tc>
      </w:tr>
    </w:tbl>
    <w:p w14:paraId="72B9901D" w14:textId="4205A2FC" w:rsidR="00B4669F" w:rsidRDefault="00B4669F" w:rsidP="00015159">
      <w:pPr>
        <w:pStyle w:val="Caption"/>
      </w:pPr>
      <w:r>
        <w:t>表格</w:t>
      </w:r>
      <w:r>
        <w:t xml:space="preserve"> </w:t>
      </w:r>
      <w:fldSimple w:instr=" STYLEREF 1 \s ">
        <w:r w:rsidR="007975C5">
          <w:rPr>
            <w:noProof/>
          </w:rPr>
          <w:t>4</w:t>
        </w:r>
      </w:fldSimple>
      <w:r w:rsidR="00BB2718">
        <w:noBreakHyphen/>
      </w:r>
      <w:r w:rsidR="00BB2718">
        <w:fldChar w:fldCharType="begin"/>
      </w:r>
      <w:r w:rsidR="00BB2718">
        <w:instrText xml:space="preserve"> SEQ </w:instrText>
      </w:r>
      <w:r w:rsidR="00BB2718">
        <w:instrText>表格</w:instrText>
      </w:r>
      <w:r w:rsidR="00BB2718">
        <w:instrText xml:space="preserve"> \* ARABIC \s 1 </w:instrText>
      </w:r>
      <w:r w:rsidR="00BB2718">
        <w:fldChar w:fldCharType="separate"/>
      </w:r>
      <w:r w:rsidR="007975C5">
        <w:rPr>
          <w:noProof/>
        </w:rPr>
        <w:t>4</w:t>
      </w:r>
      <w:r w:rsidR="00BB2718">
        <w:fldChar w:fldCharType="end"/>
      </w:r>
      <w:r w:rsidR="00FF7EA1">
        <w:rPr>
          <w:rFonts w:hint="eastAsia"/>
        </w:rPr>
        <w:t>输出列</w:t>
      </w:r>
    </w:p>
    <w:p w14:paraId="27573434" w14:textId="49D02956" w:rsidR="006B34F8" w:rsidRDefault="006B34F8" w:rsidP="008764A4">
      <w:pPr>
        <w:pStyle w:val="Heading4"/>
      </w:pPr>
      <w:r>
        <w:rPr>
          <w:rFonts w:hint="eastAsia"/>
        </w:rPr>
        <w:t>梯度提升树</w:t>
      </w:r>
    </w:p>
    <w:p w14:paraId="21FF18B9" w14:textId="211F6EA0" w:rsidR="006B34F8" w:rsidRDefault="00DC0B77" w:rsidP="006B34F8">
      <w:pPr>
        <w:ind w:firstLine="420"/>
      </w:pPr>
      <w:r w:rsidRPr="00DC0B77">
        <w:rPr>
          <w:rFonts w:hint="eastAsia"/>
        </w:rPr>
        <w:t>梯度提升树</w:t>
      </w:r>
      <w:r w:rsidR="006B34F8">
        <w:rPr>
          <w:rFonts w:hint="eastAsia"/>
        </w:rPr>
        <w:t>是</w:t>
      </w:r>
      <w:r w:rsidR="00FB1538">
        <w:rPr>
          <w:rFonts w:hint="eastAsia"/>
        </w:rPr>
        <w:t>集成</w:t>
      </w:r>
      <w:r w:rsidR="006B34F8">
        <w:rPr>
          <w:rFonts w:hint="eastAsia"/>
        </w:rPr>
        <w:t>决策树</w:t>
      </w:r>
      <w:r w:rsidR="005A2BD3">
        <w:rPr>
          <w:rFonts w:hint="eastAsia"/>
        </w:rPr>
        <w:t>，</w:t>
      </w:r>
      <w:r w:rsidR="00302D82">
        <w:rPr>
          <w:rFonts w:hint="eastAsia"/>
        </w:rPr>
        <w:t>迭代</w:t>
      </w:r>
      <w:r w:rsidR="00D11673">
        <w:rPr>
          <w:rFonts w:hint="eastAsia"/>
        </w:rPr>
        <w:t>的</w:t>
      </w:r>
      <w:r w:rsidR="006B34F8">
        <w:rPr>
          <w:rFonts w:hint="eastAsia"/>
        </w:rPr>
        <w:t>训练决策树，以尽量减少损失函数。在</w:t>
      </w:r>
      <w:r w:rsidR="006B34F8">
        <w:rPr>
          <w:rFonts w:hint="eastAsia"/>
        </w:rPr>
        <w:t>spark.ml</w:t>
      </w:r>
      <w:r w:rsidR="00287B6C">
        <w:rPr>
          <w:rFonts w:hint="eastAsia"/>
        </w:rPr>
        <w:t>中</w:t>
      </w:r>
      <w:r w:rsidR="006B34F8">
        <w:rPr>
          <w:rFonts w:hint="eastAsia"/>
        </w:rPr>
        <w:t>实现支持</w:t>
      </w:r>
      <w:r w:rsidR="008A33CB">
        <w:rPr>
          <w:rFonts w:hint="eastAsia"/>
        </w:rPr>
        <w:t>了</w:t>
      </w:r>
      <w:r w:rsidR="0091026B">
        <w:rPr>
          <w:rFonts w:hint="eastAsia"/>
        </w:rPr>
        <w:t>二元</w:t>
      </w:r>
      <w:r w:rsidR="006B34F8">
        <w:rPr>
          <w:rFonts w:hint="eastAsia"/>
        </w:rPr>
        <w:t>分类和回归</w:t>
      </w:r>
      <w:r w:rsidR="00287B6C" w:rsidRPr="00287B6C">
        <w:rPr>
          <w:rFonts w:hint="eastAsia"/>
        </w:rPr>
        <w:t>梯度提升树</w:t>
      </w:r>
      <w:r w:rsidR="009D004B">
        <w:rPr>
          <w:rFonts w:hint="eastAsia"/>
        </w:rPr>
        <w:t>，同时使用连续和类别特征，关于算法本身的更多信息可以</w:t>
      </w:r>
      <w:r w:rsidR="006B34F8">
        <w:rPr>
          <w:rFonts w:hint="eastAsia"/>
        </w:rPr>
        <w:t>参见</w:t>
      </w:r>
      <w:r w:rsidR="006B34F8">
        <w:rPr>
          <w:rFonts w:hint="eastAsia"/>
        </w:rPr>
        <w:t>spark.mllib</w:t>
      </w:r>
      <w:r w:rsidR="006B34F8">
        <w:rPr>
          <w:rFonts w:hint="eastAsia"/>
        </w:rPr>
        <w:t>上文档。</w:t>
      </w:r>
      <w:r w:rsidR="002C6C0B">
        <w:t>Spark</w:t>
      </w:r>
      <w:r w:rsidR="009D004B">
        <w:rPr>
          <w:rFonts w:hint="eastAsia"/>
        </w:rPr>
        <w:t>在这里列出输入和输出（预测）列类型，</w:t>
      </w:r>
      <w:r w:rsidR="006B34F8">
        <w:rPr>
          <w:rFonts w:hint="eastAsia"/>
        </w:rPr>
        <w:t>所有输出列都是可选的</w:t>
      </w:r>
      <w:r w:rsidR="009D004B">
        <w:rPr>
          <w:rFonts w:hint="eastAsia"/>
        </w:rPr>
        <w:t>；</w:t>
      </w:r>
      <w:r w:rsidR="009D004B" w:rsidRPr="00352E94">
        <w:rPr>
          <w:rFonts w:hint="eastAsia"/>
        </w:rPr>
        <w:t>排除一个输出列，设置其相应参数为空字符串。</w:t>
      </w:r>
    </w:p>
    <w:p w14:paraId="6A21B9BD" w14:textId="3FE9CDE9" w:rsidR="006B34F8" w:rsidRDefault="006B34F8" w:rsidP="004178B6">
      <w:pPr>
        <w:pStyle w:val="a7"/>
      </w:pPr>
      <w:r>
        <w:rPr>
          <w:rFonts w:hint="eastAsia"/>
        </w:rPr>
        <w:t>输入列</w:t>
      </w:r>
    </w:p>
    <w:tbl>
      <w:tblPr>
        <w:tblStyle w:val="TableGrid"/>
        <w:tblW w:w="5000" w:type="pct"/>
        <w:tblLook w:val="04A0" w:firstRow="1" w:lastRow="0" w:firstColumn="1" w:lastColumn="0" w:noHBand="0" w:noVBand="1"/>
      </w:tblPr>
      <w:tblGrid>
        <w:gridCol w:w="1669"/>
        <w:gridCol w:w="1670"/>
        <w:gridCol w:w="1975"/>
        <w:gridCol w:w="3208"/>
      </w:tblGrid>
      <w:tr w:rsidR="00A022B3" w:rsidRPr="00C86B1F" w14:paraId="70DBEEAB" w14:textId="77777777" w:rsidTr="00A022B3">
        <w:tc>
          <w:tcPr>
            <w:tcW w:w="979" w:type="pct"/>
            <w:hideMark/>
          </w:tcPr>
          <w:p w14:paraId="7AAE9DF3" w14:textId="77777777" w:rsidR="00A022B3" w:rsidRPr="00C86B1F" w:rsidRDefault="00A022B3" w:rsidP="00165A41">
            <w:pPr>
              <w:pStyle w:val="10"/>
              <w:ind w:firstLine="300"/>
              <w:rPr>
                <w:rFonts w:ascii="Helvetica" w:hAnsi="Helvetica" w:cs="Helvetica"/>
                <w:color w:val="1D1F22"/>
                <w:kern w:val="0"/>
                <w:szCs w:val="21"/>
              </w:rPr>
            </w:pPr>
            <w:r>
              <w:rPr>
                <w:rFonts w:hint="eastAsia"/>
              </w:rPr>
              <w:t>参数名称</w:t>
            </w:r>
          </w:p>
        </w:tc>
        <w:tc>
          <w:tcPr>
            <w:tcW w:w="980" w:type="pct"/>
            <w:hideMark/>
          </w:tcPr>
          <w:p w14:paraId="17EE6D7D" w14:textId="77777777" w:rsidR="00A022B3" w:rsidRPr="00C86B1F" w:rsidRDefault="00A022B3" w:rsidP="00165A41">
            <w:pPr>
              <w:pStyle w:val="10"/>
              <w:ind w:firstLine="300"/>
              <w:rPr>
                <w:rFonts w:ascii="Helvetica" w:hAnsi="Helvetica" w:cs="Helvetica"/>
                <w:color w:val="1D1F22"/>
                <w:kern w:val="0"/>
                <w:szCs w:val="21"/>
              </w:rPr>
            </w:pPr>
            <w:r>
              <w:rPr>
                <w:rFonts w:hint="eastAsia"/>
              </w:rPr>
              <w:t>类型</w:t>
            </w:r>
          </w:p>
        </w:tc>
        <w:tc>
          <w:tcPr>
            <w:tcW w:w="1159" w:type="pct"/>
            <w:hideMark/>
          </w:tcPr>
          <w:p w14:paraId="30EB11C7" w14:textId="77777777" w:rsidR="00A022B3" w:rsidRPr="00C86B1F" w:rsidRDefault="00A022B3" w:rsidP="00165A41">
            <w:pPr>
              <w:pStyle w:val="10"/>
              <w:ind w:firstLine="300"/>
              <w:rPr>
                <w:rFonts w:ascii="Helvetica" w:hAnsi="Helvetica" w:cs="Helvetica"/>
                <w:color w:val="1D1F22"/>
                <w:kern w:val="0"/>
                <w:szCs w:val="21"/>
              </w:rPr>
            </w:pPr>
            <w:r>
              <w:rPr>
                <w:rFonts w:hint="eastAsia"/>
              </w:rPr>
              <w:t>默认</w:t>
            </w:r>
          </w:p>
        </w:tc>
        <w:tc>
          <w:tcPr>
            <w:tcW w:w="1883" w:type="pct"/>
            <w:hideMark/>
          </w:tcPr>
          <w:p w14:paraId="4515D011" w14:textId="77777777" w:rsidR="00A022B3" w:rsidRPr="00C86B1F" w:rsidRDefault="00A022B3" w:rsidP="00165A41">
            <w:pPr>
              <w:pStyle w:val="10"/>
              <w:ind w:firstLine="300"/>
              <w:rPr>
                <w:rFonts w:ascii="Helvetica" w:hAnsi="Helvetica" w:cs="Helvetica"/>
                <w:color w:val="1D1F22"/>
                <w:kern w:val="0"/>
                <w:szCs w:val="21"/>
              </w:rPr>
            </w:pPr>
            <w:r>
              <w:rPr>
                <w:rFonts w:hint="eastAsia"/>
              </w:rPr>
              <w:t>描述</w:t>
            </w:r>
          </w:p>
        </w:tc>
      </w:tr>
      <w:tr w:rsidR="00A022B3" w:rsidRPr="00C86B1F" w14:paraId="653C09E0" w14:textId="77777777" w:rsidTr="00A022B3">
        <w:tc>
          <w:tcPr>
            <w:tcW w:w="979" w:type="pct"/>
            <w:hideMark/>
          </w:tcPr>
          <w:p w14:paraId="406015CD" w14:textId="77777777" w:rsidR="00A022B3" w:rsidRPr="00C86B1F" w:rsidRDefault="00A022B3" w:rsidP="00165A41">
            <w:pPr>
              <w:pStyle w:val="aa"/>
              <w:rPr>
                <w:rFonts w:ascii="Helvetica" w:hAnsi="Helvetica" w:cs="Helvetica"/>
                <w:color w:val="1D1F22"/>
                <w:kern w:val="0"/>
                <w:szCs w:val="21"/>
              </w:rPr>
            </w:pPr>
            <w:r>
              <w:rPr>
                <w:rFonts w:hint="eastAsia"/>
              </w:rPr>
              <w:t>labelCol</w:t>
            </w:r>
          </w:p>
        </w:tc>
        <w:tc>
          <w:tcPr>
            <w:tcW w:w="980" w:type="pct"/>
            <w:hideMark/>
          </w:tcPr>
          <w:p w14:paraId="413120BB" w14:textId="77777777" w:rsidR="00A022B3" w:rsidRPr="00C86B1F" w:rsidRDefault="00A022B3" w:rsidP="00165A41">
            <w:pPr>
              <w:pStyle w:val="aa"/>
            </w:pPr>
            <w:r w:rsidRPr="00C86B1F">
              <w:t>Double</w:t>
            </w:r>
          </w:p>
        </w:tc>
        <w:tc>
          <w:tcPr>
            <w:tcW w:w="1159" w:type="pct"/>
            <w:hideMark/>
          </w:tcPr>
          <w:p w14:paraId="14C175CF" w14:textId="77777777" w:rsidR="00A022B3" w:rsidRPr="00C86B1F" w:rsidRDefault="00A022B3" w:rsidP="00165A41">
            <w:pPr>
              <w:pStyle w:val="aa"/>
            </w:pPr>
            <w:r w:rsidRPr="00C86B1F">
              <w:t>"prediction"</w:t>
            </w:r>
          </w:p>
        </w:tc>
        <w:tc>
          <w:tcPr>
            <w:tcW w:w="1883" w:type="pct"/>
            <w:hideMark/>
          </w:tcPr>
          <w:p w14:paraId="5CD151CD" w14:textId="77777777" w:rsidR="00A022B3" w:rsidRPr="00C86B1F" w:rsidRDefault="00A022B3" w:rsidP="00165A41">
            <w:pPr>
              <w:pStyle w:val="aa"/>
              <w:rPr>
                <w:rFonts w:ascii="Helvetica" w:hAnsi="Helvetica" w:cs="Helvetica"/>
                <w:color w:val="1D1F22"/>
                <w:kern w:val="0"/>
                <w:szCs w:val="21"/>
              </w:rPr>
            </w:pPr>
            <w:r>
              <w:rPr>
                <w:rFonts w:hint="eastAsia"/>
              </w:rPr>
              <w:t>预测标签</w:t>
            </w:r>
          </w:p>
        </w:tc>
      </w:tr>
      <w:tr w:rsidR="00A022B3" w:rsidRPr="00C86B1F" w14:paraId="5E18EBE0" w14:textId="77777777" w:rsidTr="00A022B3">
        <w:tc>
          <w:tcPr>
            <w:tcW w:w="979" w:type="pct"/>
            <w:hideMark/>
          </w:tcPr>
          <w:p w14:paraId="4B53BF80" w14:textId="77777777" w:rsidR="00A022B3" w:rsidRPr="00C86B1F" w:rsidRDefault="00A022B3" w:rsidP="00165A41">
            <w:pPr>
              <w:pStyle w:val="aa"/>
              <w:rPr>
                <w:rFonts w:ascii="Helvetica" w:hAnsi="Helvetica" w:cs="Helvetica"/>
                <w:color w:val="1D1F22"/>
                <w:kern w:val="0"/>
                <w:szCs w:val="21"/>
              </w:rPr>
            </w:pPr>
            <w:r>
              <w:rPr>
                <w:rFonts w:hint="eastAsia"/>
              </w:rPr>
              <w:t>featuresCol</w:t>
            </w:r>
          </w:p>
        </w:tc>
        <w:tc>
          <w:tcPr>
            <w:tcW w:w="980" w:type="pct"/>
            <w:hideMark/>
          </w:tcPr>
          <w:p w14:paraId="66E66545" w14:textId="77777777" w:rsidR="00A022B3" w:rsidRPr="00C86B1F" w:rsidRDefault="00A022B3" w:rsidP="00165A41">
            <w:pPr>
              <w:pStyle w:val="aa"/>
            </w:pPr>
            <w:r w:rsidRPr="00C86B1F">
              <w:t>Vector</w:t>
            </w:r>
          </w:p>
        </w:tc>
        <w:tc>
          <w:tcPr>
            <w:tcW w:w="1159" w:type="pct"/>
            <w:hideMark/>
          </w:tcPr>
          <w:p w14:paraId="2FC7E4C1" w14:textId="77777777" w:rsidR="00A022B3" w:rsidRPr="00C86B1F" w:rsidRDefault="00A022B3" w:rsidP="00165A41">
            <w:pPr>
              <w:pStyle w:val="aa"/>
            </w:pPr>
            <w:r w:rsidRPr="00C86B1F">
              <w:t>"rawPrediction"</w:t>
            </w:r>
          </w:p>
        </w:tc>
        <w:tc>
          <w:tcPr>
            <w:tcW w:w="1883" w:type="pct"/>
            <w:hideMark/>
          </w:tcPr>
          <w:p w14:paraId="229F8E0A" w14:textId="0B29E1CF" w:rsidR="00A022B3" w:rsidRPr="00C86B1F" w:rsidRDefault="00A022B3" w:rsidP="00165A41">
            <w:pPr>
              <w:pStyle w:val="aa"/>
              <w:rPr>
                <w:rFonts w:ascii="Helvetica" w:hAnsi="Helvetica" w:cs="Helvetica"/>
                <w:color w:val="1D1F22"/>
                <w:kern w:val="0"/>
                <w:szCs w:val="21"/>
              </w:rPr>
            </w:pPr>
            <w:r>
              <w:rPr>
                <w:rFonts w:hint="eastAsia"/>
              </w:rPr>
              <w:t>特征</w:t>
            </w:r>
            <w:r w:rsidR="00F0284F">
              <w:t>向量</w:t>
            </w:r>
          </w:p>
        </w:tc>
      </w:tr>
    </w:tbl>
    <w:p w14:paraId="10CC39E3" w14:textId="77777777" w:rsidR="006B34F8" w:rsidRDefault="006B34F8" w:rsidP="006B34F8">
      <w:pPr>
        <w:ind w:firstLine="420"/>
      </w:pPr>
      <w:r>
        <w:rPr>
          <w:rFonts w:hint="eastAsia"/>
        </w:rPr>
        <w:t>请注意，</w:t>
      </w:r>
      <w:r>
        <w:rPr>
          <w:rFonts w:hint="eastAsia"/>
        </w:rPr>
        <w:t>GBTClassifier</w:t>
      </w:r>
      <w:r>
        <w:rPr>
          <w:rFonts w:hint="eastAsia"/>
        </w:rPr>
        <w:t>目前只支持二进制标签。</w:t>
      </w:r>
    </w:p>
    <w:p w14:paraId="59D2607D" w14:textId="6F7B3627" w:rsidR="00B4669F" w:rsidRDefault="00B4669F"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5</w:t>
      </w:r>
      <w:r w:rsidR="00BB2718">
        <w:fldChar w:fldCharType="end"/>
      </w:r>
      <w:r w:rsidR="00FF7EA1">
        <w:rPr>
          <w:rFonts w:hint="eastAsia"/>
        </w:rPr>
        <w:t>输入列</w:t>
      </w:r>
    </w:p>
    <w:p w14:paraId="69BB1476" w14:textId="77777777" w:rsidR="006B34F8" w:rsidRDefault="006B34F8" w:rsidP="004178B6">
      <w:pPr>
        <w:pStyle w:val="a7"/>
      </w:pPr>
      <w:r>
        <w:rPr>
          <w:rFonts w:hint="eastAsia"/>
        </w:rPr>
        <w:t>输出列（预测）</w:t>
      </w:r>
      <w:r>
        <w:rPr>
          <w:rFonts w:hint="eastAsia"/>
        </w:rPr>
        <w:t xml:space="preserve"> </w:t>
      </w:r>
    </w:p>
    <w:tbl>
      <w:tblPr>
        <w:tblStyle w:val="TableGrid"/>
        <w:tblW w:w="5000" w:type="pct"/>
        <w:tblLook w:val="04A0" w:firstRow="1" w:lastRow="0" w:firstColumn="1" w:lastColumn="0" w:noHBand="0" w:noVBand="1"/>
      </w:tblPr>
      <w:tblGrid>
        <w:gridCol w:w="2174"/>
        <w:gridCol w:w="1164"/>
        <w:gridCol w:w="1975"/>
        <w:gridCol w:w="3209"/>
      </w:tblGrid>
      <w:tr w:rsidR="00165A41" w:rsidRPr="00C86B1F" w14:paraId="41D58C2C" w14:textId="77777777" w:rsidTr="00165A41">
        <w:tc>
          <w:tcPr>
            <w:tcW w:w="1275" w:type="pct"/>
            <w:hideMark/>
          </w:tcPr>
          <w:p w14:paraId="605DE546" w14:textId="77777777" w:rsidR="00165A41" w:rsidRPr="00C86B1F" w:rsidRDefault="00165A41" w:rsidP="00165A41">
            <w:pPr>
              <w:pStyle w:val="10"/>
              <w:ind w:firstLine="300"/>
              <w:rPr>
                <w:rFonts w:ascii="Helvetica" w:hAnsi="Helvetica" w:cs="Helvetica"/>
                <w:color w:val="1D1F22"/>
                <w:kern w:val="0"/>
                <w:szCs w:val="21"/>
              </w:rPr>
            </w:pPr>
            <w:r>
              <w:rPr>
                <w:rFonts w:hint="eastAsia"/>
              </w:rPr>
              <w:t>参数名称</w:t>
            </w:r>
          </w:p>
        </w:tc>
        <w:tc>
          <w:tcPr>
            <w:tcW w:w="683" w:type="pct"/>
            <w:hideMark/>
          </w:tcPr>
          <w:p w14:paraId="0D319ED3" w14:textId="77777777" w:rsidR="00165A41" w:rsidRPr="00C86B1F" w:rsidRDefault="00165A41" w:rsidP="00165A41">
            <w:pPr>
              <w:pStyle w:val="10"/>
              <w:ind w:firstLine="300"/>
              <w:rPr>
                <w:rFonts w:ascii="Helvetica" w:hAnsi="Helvetica" w:cs="Helvetica"/>
                <w:color w:val="1D1F22"/>
                <w:kern w:val="0"/>
                <w:szCs w:val="21"/>
              </w:rPr>
            </w:pPr>
            <w:r>
              <w:rPr>
                <w:rFonts w:hint="eastAsia"/>
              </w:rPr>
              <w:t>类型</w:t>
            </w:r>
          </w:p>
        </w:tc>
        <w:tc>
          <w:tcPr>
            <w:tcW w:w="1159" w:type="pct"/>
            <w:hideMark/>
          </w:tcPr>
          <w:p w14:paraId="43A6C9D0" w14:textId="77777777" w:rsidR="00165A41" w:rsidRPr="00C86B1F" w:rsidRDefault="00165A41" w:rsidP="00165A41">
            <w:pPr>
              <w:pStyle w:val="10"/>
              <w:ind w:firstLine="300"/>
              <w:rPr>
                <w:rFonts w:ascii="Helvetica" w:hAnsi="Helvetica" w:cs="Helvetica"/>
                <w:color w:val="1D1F22"/>
                <w:kern w:val="0"/>
                <w:szCs w:val="21"/>
              </w:rPr>
            </w:pPr>
            <w:r>
              <w:rPr>
                <w:rFonts w:hint="eastAsia"/>
              </w:rPr>
              <w:t>默认</w:t>
            </w:r>
          </w:p>
        </w:tc>
        <w:tc>
          <w:tcPr>
            <w:tcW w:w="1883" w:type="pct"/>
            <w:hideMark/>
          </w:tcPr>
          <w:p w14:paraId="7098FD23" w14:textId="77777777" w:rsidR="00165A41" w:rsidRPr="00C86B1F" w:rsidRDefault="00165A41" w:rsidP="00165A41">
            <w:pPr>
              <w:pStyle w:val="10"/>
              <w:ind w:firstLine="300"/>
              <w:rPr>
                <w:rFonts w:ascii="Helvetica" w:hAnsi="Helvetica" w:cs="Helvetica"/>
                <w:color w:val="1D1F22"/>
                <w:kern w:val="0"/>
                <w:szCs w:val="21"/>
              </w:rPr>
            </w:pPr>
            <w:r>
              <w:rPr>
                <w:rFonts w:hint="eastAsia"/>
              </w:rPr>
              <w:t>描述</w:t>
            </w:r>
          </w:p>
        </w:tc>
      </w:tr>
      <w:tr w:rsidR="00165A41" w:rsidRPr="00C86B1F" w14:paraId="18BA1525" w14:textId="77777777" w:rsidTr="00165A41">
        <w:tc>
          <w:tcPr>
            <w:tcW w:w="1275" w:type="pct"/>
            <w:hideMark/>
          </w:tcPr>
          <w:p w14:paraId="386F5398" w14:textId="77777777" w:rsidR="00165A41" w:rsidRPr="00C86B1F" w:rsidRDefault="00165A41" w:rsidP="00293E7D">
            <w:pPr>
              <w:pStyle w:val="aa"/>
            </w:pPr>
            <w:r w:rsidRPr="00C86B1F">
              <w:t>predictionCol</w:t>
            </w:r>
          </w:p>
        </w:tc>
        <w:tc>
          <w:tcPr>
            <w:tcW w:w="683" w:type="pct"/>
            <w:hideMark/>
          </w:tcPr>
          <w:p w14:paraId="21E6BF5E" w14:textId="77777777" w:rsidR="00165A41" w:rsidRPr="00C86B1F" w:rsidRDefault="00165A41" w:rsidP="00293E7D">
            <w:pPr>
              <w:pStyle w:val="aa"/>
            </w:pPr>
            <w:r w:rsidRPr="00C86B1F">
              <w:t>Double</w:t>
            </w:r>
          </w:p>
        </w:tc>
        <w:tc>
          <w:tcPr>
            <w:tcW w:w="1159" w:type="pct"/>
            <w:hideMark/>
          </w:tcPr>
          <w:p w14:paraId="2C484820" w14:textId="77777777" w:rsidR="00165A41" w:rsidRPr="00C86B1F" w:rsidRDefault="00165A41" w:rsidP="00293E7D">
            <w:pPr>
              <w:pStyle w:val="aa"/>
            </w:pPr>
            <w:r w:rsidRPr="00C86B1F">
              <w:t>"prediction"</w:t>
            </w:r>
          </w:p>
        </w:tc>
        <w:tc>
          <w:tcPr>
            <w:tcW w:w="1883" w:type="pct"/>
            <w:hideMark/>
          </w:tcPr>
          <w:p w14:paraId="6C03B855" w14:textId="77777777" w:rsidR="00165A41" w:rsidRPr="00C86B1F" w:rsidRDefault="00165A41" w:rsidP="00293E7D">
            <w:pPr>
              <w:pStyle w:val="aa"/>
              <w:rPr>
                <w:rFonts w:ascii="Helvetica" w:hAnsi="Helvetica" w:cs="Helvetica"/>
                <w:color w:val="1D1F22"/>
                <w:kern w:val="0"/>
                <w:szCs w:val="21"/>
              </w:rPr>
            </w:pPr>
            <w:r>
              <w:rPr>
                <w:rFonts w:hint="eastAsia"/>
              </w:rPr>
              <w:t>预测标签</w:t>
            </w:r>
          </w:p>
        </w:tc>
      </w:tr>
    </w:tbl>
    <w:p w14:paraId="2F4358F5" w14:textId="065F8189" w:rsidR="00B4669F" w:rsidRDefault="00B4669F"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6</w:t>
      </w:r>
      <w:r w:rsidR="00BB2718">
        <w:fldChar w:fldCharType="end"/>
      </w:r>
      <w:r w:rsidR="00FF7EA1">
        <w:rPr>
          <w:rFonts w:hint="eastAsia"/>
        </w:rPr>
        <w:t>输出列</w:t>
      </w:r>
    </w:p>
    <w:p w14:paraId="7F9B4764" w14:textId="1CFAF9C7" w:rsidR="006B34F8" w:rsidRDefault="006B0DA6" w:rsidP="006B34F8">
      <w:pPr>
        <w:ind w:firstLine="420"/>
      </w:pPr>
      <w:r>
        <w:rPr>
          <w:rFonts w:hint="eastAsia"/>
        </w:rPr>
        <w:t>在将来</w:t>
      </w:r>
      <w:r w:rsidR="006B34F8">
        <w:rPr>
          <w:rFonts w:hint="eastAsia"/>
        </w:rPr>
        <w:t>，</w:t>
      </w:r>
      <w:r w:rsidR="006B34F8">
        <w:rPr>
          <w:rFonts w:hint="eastAsia"/>
        </w:rPr>
        <w:t>GBTClassifier</w:t>
      </w:r>
      <w:r w:rsidR="006B34F8">
        <w:rPr>
          <w:rFonts w:hint="eastAsia"/>
        </w:rPr>
        <w:t>也将输出列</w:t>
      </w:r>
      <w:r w:rsidR="006B34F8">
        <w:rPr>
          <w:rFonts w:hint="eastAsia"/>
        </w:rPr>
        <w:t>rawPrediction</w:t>
      </w:r>
      <w:r w:rsidR="006B34F8">
        <w:rPr>
          <w:rFonts w:hint="eastAsia"/>
        </w:rPr>
        <w:t>和</w:t>
      </w:r>
      <w:r w:rsidR="006B34F8">
        <w:rPr>
          <w:rFonts w:hint="eastAsia"/>
        </w:rPr>
        <w:t>probability</w:t>
      </w:r>
      <w:r w:rsidR="006B34F8">
        <w:rPr>
          <w:rFonts w:hint="eastAsia"/>
        </w:rPr>
        <w:t>，就像</w:t>
      </w:r>
      <w:r w:rsidR="006B34F8">
        <w:rPr>
          <w:rFonts w:hint="eastAsia"/>
        </w:rPr>
        <w:t>RandomForestClassifier</w:t>
      </w:r>
      <w:r w:rsidR="00342AC3">
        <w:rPr>
          <w:rFonts w:hint="eastAsia"/>
        </w:rPr>
        <w:t>做的一样</w:t>
      </w:r>
      <w:r w:rsidR="006B34F8">
        <w:rPr>
          <w:rFonts w:hint="eastAsia"/>
        </w:rPr>
        <w:t>。</w:t>
      </w:r>
    </w:p>
    <w:p w14:paraId="6B366C11" w14:textId="4E2AFF8A" w:rsidR="00901D9F" w:rsidRPr="00901D9F" w:rsidRDefault="00DA5260" w:rsidP="00901D9F">
      <w:pPr>
        <w:pStyle w:val="Heading4"/>
      </w:pPr>
      <w:r>
        <w:rPr>
          <w:rFonts w:hint="eastAsia"/>
        </w:rPr>
        <w:t>基于</w:t>
      </w:r>
      <w:r>
        <w:rPr>
          <w:rFonts w:hint="eastAsia"/>
        </w:rPr>
        <w:t>RDD</w:t>
      </w:r>
    </w:p>
    <w:p w14:paraId="782F691A" w14:textId="55CDB5AC" w:rsidR="00F4629F" w:rsidRDefault="00F4629F" w:rsidP="00F4629F">
      <w:pPr>
        <w:ind w:firstLine="420"/>
      </w:pPr>
      <w:r>
        <w:rPr>
          <w:rFonts w:hint="eastAsia"/>
        </w:rPr>
        <w:t>集成方法是一种学习算法，该算法创建一组</w:t>
      </w:r>
      <w:r w:rsidR="00031991">
        <w:rPr>
          <w:rFonts w:hint="eastAsia"/>
        </w:rPr>
        <w:t>由</w:t>
      </w:r>
      <w:r>
        <w:rPr>
          <w:rFonts w:hint="eastAsia"/>
        </w:rPr>
        <w:t>其他基模型构成</w:t>
      </w:r>
      <w:r w:rsidR="00031991">
        <w:rPr>
          <w:rFonts w:hint="eastAsia"/>
        </w:rPr>
        <w:t>的</w:t>
      </w:r>
      <w:r>
        <w:rPr>
          <w:rFonts w:hint="eastAsia"/>
        </w:rPr>
        <w:t>模型。</w:t>
      </w:r>
      <w:r>
        <w:rPr>
          <w:rFonts w:hint="eastAsia"/>
        </w:rPr>
        <w:t>spark.mllib</w:t>
      </w:r>
      <w:r>
        <w:rPr>
          <w:rFonts w:hint="eastAsia"/>
        </w:rPr>
        <w:t>支持两种主要的集成算法：</w:t>
      </w:r>
      <w:r>
        <w:rPr>
          <w:rFonts w:hint="eastAsia"/>
        </w:rPr>
        <w:t>GradientBoostedTrees</w:t>
      </w:r>
      <w:r>
        <w:rPr>
          <w:rFonts w:hint="eastAsia"/>
        </w:rPr>
        <w:t>和</w:t>
      </w:r>
      <w:r>
        <w:rPr>
          <w:rFonts w:hint="eastAsia"/>
        </w:rPr>
        <w:t>RandomForest</w:t>
      </w:r>
      <w:r>
        <w:rPr>
          <w:rFonts w:hint="eastAsia"/>
        </w:rPr>
        <w:t>。两者都使用决策树作为其基础模型。梯度</w:t>
      </w:r>
      <w:r w:rsidR="003F25AD">
        <w:rPr>
          <w:rFonts w:hint="eastAsia"/>
        </w:rPr>
        <w:t>提升</w:t>
      </w:r>
      <w:r>
        <w:rPr>
          <w:rFonts w:hint="eastAsia"/>
        </w:rPr>
        <w:t>树和随机森林</w:t>
      </w:r>
      <w:r w:rsidR="00560C1A">
        <w:rPr>
          <w:rFonts w:hint="eastAsia"/>
        </w:rPr>
        <w:t>都</w:t>
      </w:r>
      <w:r>
        <w:rPr>
          <w:rFonts w:hint="eastAsia"/>
        </w:rPr>
        <w:t>是树</w:t>
      </w:r>
      <w:r w:rsidR="005A6A5F">
        <w:rPr>
          <w:rFonts w:hint="eastAsia"/>
        </w:rPr>
        <w:t>集成</w:t>
      </w:r>
      <w:r w:rsidR="00931005">
        <w:rPr>
          <w:rFonts w:hint="eastAsia"/>
        </w:rPr>
        <w:t>学习</w:t>
      </w:r>
      <w:r w:rsidR="00560C1A">
        <w:rPr>
          <w:rFonts w:hint="eastAsia"/>
        </w:rPr>
        <w:t>算法，但训练过程是不同的，</w:t>
      </w:r>
      <w:r>
        <w:rPr>
          <w:rFonts w:hint="eastAsia"/>
        </w:rPr>
        <w:t>需要进行一些</w:t>
      </w:r>
      <w:r>
        <w:rPr>
          <w:rFonts w:hint="eastAsia"/>
        </w:rPr>
        <w:lastRenderedPageBreak/>
        <w:t>实际的权衡：</w:t>
      </w:r>
    </w:p>
    <w:p w14:paraId="1AB058BE" w14:textId="743A1A69" w:rsidR="00F4629F" w:rsidRDefault="00560C1A" w:rsidP="00F4629F">
      <w:pPr>
        <w:ind w:firstLine="420"/>
      </w:pPr>
      <w:r>
        <w:rPr>
          <w:rFonts w:hint="eastAsia"/>
        </w:rPr>
        <w:t>（</w:t>
      </w:r>
      <w:r>
        <w:rPr>
          <w:rFonts w:hint="eastAsia"/>
        </w:rPr>
        <w:t>1</w:t>
      </w:r>
      <w:r>
        <w:rPr>
          <w:rFonts w:hint="eastAsia"/>
        </w:rPr>
        <w:t>）梯度提升树</w:t>
      </w:r>
      <w:r w:rsidR="00F4629F">
        <w:rPr>
          <w:rFonts w:hint="eastAsia"/>
        </w:rPr>
        <w:t>一次训练一棵树，因此与随机森林相比，它们的训练时间更长。随机森林可以并行训练多棵树。</w:t>
      </w:r>
      <w:r>
        <w:rPr>
          <w:rFonts w:hint="eastAsia"/>
        </w:rPr>
        <w:t>另一方面，与随机森林相比，梯度提升树</w:t>
      </w:r>
      <w:r w:rsidR="00F4629F">
        <w:rPr>
          <w:rFonts w:hint="eastAsia"/>
        </w:rPr>
        <w:t>使用较小（较浅）的树通常是合理的，并且训练较小的树所需的时间更少。</w:t>
      </w:r>
    </w:p>
    <w:p w14:paraId="7A493FEB" w14:textId="4AF1D174" w:rsidR="00F4629F" w:rsidRDefault="00560C1A" w:rsidP="00F4629F">
      <w:pPr>
        <w:ind w:firstLine="420"/>
      </w:pPr>
      <w:r>
        <w:rPr>
          <w:rFonts w:hint="eastAsia"/>
        </w:rPr>
        <w:t>（</w:t>
      </w:r>
      <w:r>
        <w:rPr>
          <w:rFonts w:hint="eastAsia"/>
        </w:rPr>
        <w:t>2</w:t>
      </w:r>
      <w:r>
        <w:rPr>
          <w:rFonts w:hint="eastAsia"/>
        </w:rPr>
        <w:t>）</w:t>
      </w:r>
      <w:r w:rsidR="00F4629F">
        <w:rPr>
          <w:rFonts w:hint="eastAsia"/>
        </w:rPr>
        <w:t>随机森林可能不太</w:t>
      </w:r>
      <w:r>
        <w:rPr>
          <w:rFonts w:hint="eastAsia"/>
        </w:rPr>
        <w:t>容易</w:t>
      </w:r>
      <w:r w:rsidR="008B359B">
        <w:rPr>
          <w:rFonts w:hint="eastAsia"/>
        </w:rPr>
        <w:t>过度拟合，</w:t>
      </w:r>
      <w:r w:rsidR="00F4629F">
        <w:rPr>
          <w:rFonts w:hint="eastAsia"/>
        </w:rPr>
        <w:t>在随机森林中训练更多的树可以减少过度拟合的可能性，但是使用</w:t>
      </w:r>
      <w:r w:rsidR="001C349D">
        <w:rPr>
          <w:rFonts w:hint="eastAsia"/>
        </w:rPr>
        <w:t>梯度提升树</w:t>
      </w:r>
      <w:r w:rsidR="00D72A11">
        <w:rPr>
          <w:rFonts w:hint="eastAsia"/>
        </w:rPr>
        <w:t>训练更多的树则可以增加过度拟合的可能性。从</w:t>
      </w:r>
      <w:r w:rsidR="00F4629F">
        <w:rPr>
          <w:rFonts w:hint="eastAsia"/>
        </w:rPr>
        <w:t>统计语言</w:t>
      </w:r>
      <w:r w:rsidR="00D72A11">
        <w:rPr>
          <w:rFonts w:hint="eastAsia"/>
        </w:rPr>
        <w:t>的角度来说</w:t>
      </w:r>
      <w:r w:rsidR="00F4629F">
        <w:rPr>
          <w:rFonts w:hint="eastAsia"/>
        </w:rPr>
        <w:t>，随机森林通过使用更多的树来减少方差，而</w:t>
      </w:r>
      <w:r w:rsidR="00F4629F">
        <w:rPr>
          <w:rFonts w:hint="eastAsia"/>
        </w:rPr>
        <w:t>GBT</w:t>
      </w:r>
      <w:r w:rsidR="00F4629F">
        <w:rPr>
          <w:rFonts w:hint="eastAsia"/>
        </w:rPr>
        <w:t>通过使用更多的树来减少</w:t>
      </w:r>
      <w:r w:rsidR="00D72A11">
        <w:rPr>
          <w:rFonts w:hint="eastAsia"/>
        </w:rPr>
        <w:t>方差。</w:t>
      </w:r>
    </w:p>
    <w:p w14:paraId="672624D6" w14:textId="7842E171" w:rsidR="00F4629F" w:rsidRDefault="00D72A11" w:rsidP="00F4629F">
      <w:pPr>
        <w:ind w:firstLine="420"/>
      </w:pPr>
      <w:r>
        <w:rPr>
          <w:rFonts w:hint="eastAsia"/>
        </w:rPr>
        <w:t>（</w:t>
      </w:r>
      <w:r>
        <w:rPr>
          <w:rFonts w:hint="eastAsia"/>
        </w:rPr>
        <w:t>3</w:t>
      </w:r>
      <w:r>
        <w:rPr>
          <w:rFonts w:hint="eastAsia"/>
        </w:rPr>
        <w:t>）</w:t>
      </w:r>
      <w:r w:rsidR="00F4629F">
        <w:rPr>
          <w:rFonts w:hint="eastAsia"/>
        </w:rPr>
        <w:t>随机森林可能更容易调整，因为性能随树</w:t>
      </w:r>
      <w:r w:rsidR="005A2C98">
        <w:rPr>
          <w:rFonts w:hint="eastAsia"/>
        </w:rPr>
        <w:t>的数量单调提高，</w:t>
      </w:r>
      <w:r w:rsidR="00F4629F">
        <w:rPr>
          <w:rFonts w:hint="eastAsia"/>
        </w:rPr>
        <w:t>而如果树的数量太大，</w:t>
      </w:r>
      <w:r w:rsidR="005A2C98">
        <w:rPr>
          <w:rFonts w:hint="eastAsia"/>
        </w:rPr>
        <w:t>梯度提升树的性能可能会开始下降</w:t>
      </w:r>
      <w:r w:rsidR="00F4629F">
        <w:rPr>
          <w:rFonts w:hint="eastAsia"/>
        </w:rPr>
        <w:t>。</w:t>
      </w:r>
    </w:p>
    <w:p w14:paraId="37077459" w14:textId="28D9A9F5" w:rsidR="0052373E" w:rsidRDefault="00F4629F" w:rsidP="0052373E">
      <w:pPr>
        <w:ind w:firstLine="420"/>
      </w:pPr>
      <w:r>
        <w:rPr>
          <w:rFonts w:hint="eastAsia"/>
        </w:rPr>
        <w:t>简而言之，两种算法都是有效的，并且选择应基于特定的数据集。</w:t>
      </w:r>
      <w:r w:rsidR="0052373E">
        <w:rPr>
          <w:rFonts w:hint="eastAsia"/>
        </w:rPr>
        <w:t>随机森林</w:t>
      </w:r>
      <w:r w:rsidR="00D804F1">
        <w:rPr>
          <w:rFonts w:hint="eastAsia"/>
        </w:rPr>
        <w:t>是决策树的集成</w:t>
      </w:r>
      <w:r w:rsidR="002B0C61">
        <w:rPr>
          <w:rFonts w:hint="eastAsia"/>
        </w:rPr>
        <w:t>，</w:t>
      </w:r>
      <w:r w:rsidR="0052373E">
        <w:rPr>
          <w:rFonts w:hint="eastAsia"/>
        </w:rPr>
        <w:t>是用于分类和回归的最成功的机器学习模型之一。他们结合了</w:t>
      </w:r>
      <w:r w:rsidR="002B0C61">
        <w:rPr>
          <w:rFonts w:hint="eastAsia"/>
        </w:rPr>
        <w:t>许多决策树，以减少过度拟合的风险。像决策树一样，随机森林处理类别</w:t>
      </w:r>
      <w:r w:rsidR="0052373E">
        <w:rPr>
          <w:rFonts w:hint="eastAsia"/>
        </w:rPr>
        <w:t>特征，扩展到多类分类设置，不需要特征缩放，并且能够捕获非线性和特征</w:t>
      </w:r>
      <w:r w:rsidR="006D4051">
        <w:rPr>
          <w:rFonts w:hint="eastAsia"/>
        </w:rPr>
        <w:t>之间的</w:t>
      </w:r>
      <w:r w:rsidR="002C1B28">
        <w:rPr>
          <w:rFonts w:hint="eastAsia"/>
        </w:rPr>
        <w:t>关系</w:t>
      </w:r>
      <w:r w:rsidR="0052373E">
        <w:rPr>
          <w:rFonts w:hint="eastAsia"/>
        </w:rPr>
        <w:t>。</w:t>
      </w:r>
      <w:r w:rsidR="0052373E">
        <w:rPr>
          <w:rFonts w:hint="eastAsia"/>
        </w:rPr>
        <w:t>spark.mllib</w:t>
      </w:r>
      <w:r w:rsidR="006D4051">
        <w:rPr>
          <w:rFonts w:hint="eastAsia"/>
        </w:rPr>
        <w:t>支持使用连续和类别特征</w:t>
      </w:r>
      <w:r w:rsidR="0052373E">
        <w:rPr>
          <w:rFonts w:hint="eastAsia"/>
        </w:rPr>
        <w:t>对</w:t>
      </w:r>
      <w:r w:rsidR="00943320">
        <w:rPr>
          <w:rFonts w:hint="eastAsia"/>
        </w:rPr>
        <w:t>二元</w:t>
      </w:r>
      <w:r w:rsidR="0052373E">
        <w:rPr>
          <w:rFonts w:hint="eastAsia"/>
        </w:rPr>
        <w:t>和多类分类以及进行回归的随机森林</w:t>
      </w:r>
      <w:r w:rsidR="00C42369">
        <w:rPr>
          <w:rFonts w:hint="eastAsia"/>
        </w:rPr>
        <w:t>，</w:t>
      </w:r>
      <w:r w:rsidR="0052373E">
        <w:rPr>
          <w:rFonts w:hint="eastAsia"/>
        </w:rPr>
        <w:t>使用现有的决策树实现来实现随机森林。随机森林分别训练一组决策树，因此可以并行进</w:t>
      </w:r>
      <w:r w:rsidR="00147469">
        <w:rPr>
          <w:rFonts w:hint="eastAsia"/>
        </w:rPr>
        <w:t>行训练。该算法将随机性注入训练过程中，因此每个决策树都略有不同，然后每棵树的预测进行合并，可以减少预测的误差</w:t>
      </w:r>
      <w:r w:rsidR="0052373E">
        <w:rPr>
          <w:rFonts w:hint="eastAsia"/>
        </w:rPr>
        <w:t>从而提高测试数据的性能。注入训练过程的随机性包括：</w:t>
      </w:r>
    </w:p>
    <w:p w14:paraId="16212596" w14:textId="22260E3D" w:rsidR="0052373E" w:rsidRDefault="00084066" w:rsidP="0052373E">
      <w:pPr>
        <w:ind w:firstLine="420"/>
      </w:pPr>
      <w:r>
        <w:rPr>
          <w:rFonts w:hint="eastAsia"/>
        </w:rPr>
        <w:t>（</w:t>
      </w:r>
      <w:r>
        <w:rPr>
          <w:rFonts w:hint="eastAsia"/>
        </w:rPr>
        <w:t>1</w:t>
      </w:r>
      <w:r>
        <w:rPr>
          <w:rFonts w:hint="eastAsia"/>
        </w:rPr>
        <w:t>）</w:t>
      </w:r>
      <w:r w:rsidR="0052373E">
        <w:rPr>
          <w:rFonts w:hint="eastAsia"/>
        </w:rPr>
        <w:t>在每次迭代中对原始数据集进行二次采样以获得不同的训练集（也称为自举）。</w:t>
      </w:r>
    </w:p>
    <w:p w14:paraId="10AB99A7" w14:textId="3C4DE484" w:rsidR="0052373E" w:rsidRDefault="00084066" w:rsidP="0052373E">
      <w:pPr>
        <w:ind w:firstLine="420"/>
      </w:pPr>
      <w:r>
        <w:rPr>
          <w:rFonts w:hint="eastAsia"/>
        </w:rPr>
        <w:t>（</w:t>
      </w:r>
      <w:r>
        <w:rPr>
          <w:rFonts w:hint="eastAsia"/>
        </w:rPr>
        <w:t>2</w:t>
      </w:r>
      <w:r>
        <w:rPr>
          <w:rFonts w:hint="eastAsia"/>
        </w:rPr>
        <w:t>）</w:t>
      </w:r>
      <w:r w:rsidR="0046511F">
        <w:rPr>
          <w:rFonts w:hint="eastAsia"/>
        </w:rPr>
        <w:t>在每个树节点上，</w:t>
      </w:r>
      <w:r w:rsidR="0052373E">
        <w:rPr>
          <w:rFonts w:hint="eastAsia"/>
        </w:rPr>
        <w:t>考虑要</w:t>
      </w:r>
      <w:r w:rsidR="0046511F">
        <w:rPr>
          <w:rFonts w:hint="eastAsia"/>
        </w:rPr>
        <w:t>分割特征</w:t>
      </w:r>
      <w:r w:rsidR="0052373E">
        <w:rPr>
          <w:rFonts w:hint="eastAsia"/>
        </w:rPr>
        <w:t>的不同随机子集。</w:t>
      </w:r>
    </w:p>
    <w:p w14:paraId="22324AF3" w14:textId="77777777" w:rsidR="0052373E" w:rsidRDefault="0052373E" w:rsidP="0052373E">
      <w:pPr>
        <w:ind w:firstLine="420"/>
      </w:pPr>
      <w:r>
        <w:rPr>
          <w:rFonts w:hint="eastAsia"/>
        </w:rPr>
        <w:t>除了这些随机化之外，决策树训练的方式与单个决策树的训练方式相同。</w:t>
      </w:r>
    </w:p>
    <w:p w14:paraId="4C7C6A52" w14:textId="700D5D97" w:rsidR="0052373E" w:rsidRDefault="0052373E" w:rsidP="0052373E">
      <w:pPr>
        <w:ind w:firstLine="420"/>
      </w:pPr>
      <w:r>
        <w:rPr>
          <w:rFonts w:hint="eastAsia"/>
        </w:rPr>
        <w:t>为了对新实例进行预测，随机森林必须</w:t>
      </w:r>
      <w:r w:rsidR="0046511F">
        <w:rPr>
          <w:rFonts w:hint="eastAsia"/>
        </w:rPr>
        <w:t>聚合</w:t>
      </w:r>
      <w:r>
        <w:rPr>
          <w:rFonts w:hint="eastAsia"/>
        </w:rPr>
        <w:t>其决策树集中的预测。对于分类和回归，此聚合的执行方式有所不同。</w:t>
      </w:r>
      <w:r w:rsidR="0046511F">
        <w:rPr>
          <w:rFonts w:hint="eastAsia"/>
        </w:rPr>
        <w:t>分类采用</w:t>
      </w:r>
      <w:r w:rsidR="000D2FDB">
        <w:rPr>
          <w:rFonts w:hint="eastAsia"/>
        </w:rPr>
        <w:t>投</w:t>
      </w:r>
      <w:r w:rsidR="0046511F">
        <w:rPr>
          <w:rFonts w:hint="eastAsia"/>
        </w:rPr>
        <w:t>票</w:t>
      </w:r>
      <w:r w:rsidR="000D2FDB">
        <w:rPr>
          <w:rFonts w:hint="eastAsia"/>
        </w:rPr>
        <w:t>的方法</w:t>
      </w:r>
      <w:r w:rsidR="0046511F">
        <w:rPr>
          <w:rFonts w:hint="eastAsia"/>
        </w:rPr>
        <w:t>，</w:t>
      </w:r>
      <w:r>
        <w:rPr>
          <w:rFonts w:hint="eastAsia"/>
        </w:rPr>
        <w:t>每棵树的预测被计为一</w:t>
      </w:r>
      <w:r w:rsidR="0046511F">
        <w:rPr>
          <w:rFonts w:hint="eastAsia"/>
        </w:rPr>
        <w:t>种分</w:t>
      </w:r>
      <w:r w:rsidR="000D2FDB">
        <w:rPr>
          <w:rFonts w:hint="eastAsia"/>
        </w:rPr>
        <w:t>类的投票，</w:t>
      </w:r>
      <w:r>
        <w:rPr>
          <w:rFonts w:hint="eastAsia"/>
        </w:rPr>
        <w:t>预</w:t>
      </w:r>
      <w:r w:rsidR="000D2FDB">
        <w:rPr>
          <w:rFonts w:hint="eastAsia"/>
        </w:rPr>
        <w:t>测的</w:t>
      </w:r>
      <w:r>
        <w:rPr>
          <w:rFonts w:hint="eastAsia"/>
        </w:rPr>
        <w:t>标签将是获得最多选票的类别。</w:t>
      </w:r>
      <w:r w:rsidR="000D2FDB">
        <w:rPr>
          <w:rFonts w:hint="eastAsia"/>
        </w:rPr>
        <w:t>回归采用求</w:t>
      </w:r>
      <w:r>
        <w:rPr>
          <w:rFonts w:hint="eastAsia"/>
        </w:rPr>
        <w:t>平均</w:t>
      </w:r>
      <w:r w:rsidR="000D2FDB">
        <w:rPr>
          <w:rFonts w:hint="eastAsia"/>
        </w:rPr>
        <w:t>的方法，每棵树都预测一个真实的数值，</w:t>
      </w:r>
      <w:r>
        <w:rPr>
          <w:rFonts w:hint="eastAsia"/>
        </w:rPr>
        <w:t>标签被预测为</w:t>
      </w:r>
      <w:r w:rsidR="000D2FDB">
        <w:rPr>
          <w:rFonts w:hint="eastAsia"/>
        </w:rPr>
        <w:t>每个决策</w:t>
      </w:r>
      <w:r>
        <w:rPr>
          <w:rFonts w:hint="eastAsia"/>
        </w:rPr>
        <w:t>树预测的平均值。</w:t>
      </w:r>
    </w:p>
    <w:p w14:paraId="3E4847FE" w14:textId="55DFD1F0" w:rsidR="0052373E" w:rsidRDefault="0052373E" w:rsidP="0052373E">
      <w:pPr>
        <w:ind w:firstLine="420"/>
      </w:pPr>
      <w:r>
        <w:rPr>
          <w:rFonts w:hint="eastAsia"/>
        </w:rPr>
        <w:t>通过讨论各种参数，我们包括一些使用随机森林的准则。由于决策树指南中介绍了这些参数，因此我们省略了一些决策树参数。我们提到的前两个参数是最重要的，对其进行调整通常可以提高性能：</w:t>
      </w:r>
    </w:p>
    <w:p w14:paraId="69C75E21" w14:textId="08908FD4" w:rsidR="0052373E" w:rsidRDefault="0052373E" w:rsidP="0052373E">
      <w:pPr>
        <w:ind w:firstLine="420"/>
      </w:pPr>
      <w:r>
        <w:rPr>
          <w:rFonts w:hint="eastAsia"/>
        </w:rPr>
        <w:t>numTrees</w:t>
      </w:r>
      <w:r>
        <w:rPr>
          <w:rFonts w:hint="eastAsia"/>
        </w:rPr>
        <w:t>：森林中的树木数量。增加树的数量将减少预测的方差，从而提高</w:t>
      </w:r>
      <w:r w:rsidR="00FF3BB9">
        <w:rPr>
          <w:rFonts w:hint="eastAsia"/>
        </w:rPr>
        <w:t>测试模型阶段的准确性，</w:t>
      </w:r>
      <w:r>
        <w:rPr>
          <w:rFonts w:hint="eastAsia"/>
        </w:rPr>
        <w:t>训练时间在树木数量上大致呈线性增加。</w:t>
      </w:r>
    </w:p>
    <w:p w14:paraId="2749A93D" w14:textId="0092ED92" w:rsidR="0052373E" w:rsidRDefault="0052373E" w:rsidP="0052373E">
      <w:pPr>
        <w:ind w:firstLine="420"/>
      </w:pPr>
      <w:r>
        <w:rPr>
          <w:rFonts w:hint="eastAsia"/>
        </w:rPr>
        <w:t>maxDepth</w:t>
      </w:r>
      <w:r w:rsidR="006D2A1A">
        <w:rPr>
          <w:rFonts w:hint="eastAsia"/>
        </w:rPr>
        <w:t>：森林中每棵树的最大深度。</w:t>
      </w:r>
      <w:r w:rsidR="00496026">
        <w:rPr>
          <w:rFonts w:hint="eastAsia"/>
        </w:rPr>
        <w:t>深度的增加使模型更具表现力</w:t>
      </w:r>
      <w:r w:rsidR="006D2A1A">
        <w:rPr>
          <w:rFonts w:hint="eastAsia"/>
        </w:rPr>
        <w:t>，但是</w:t>
      </w:r>
      <w:r>
        <w:rPr>
          <w:rFonts w:hint="eastAsia"/>
        </w:rPr>
        <w:t>深树需要更长的训练时间，也更容易过度拟合。</w:t>
      </w:r>
      <w:r w:rsidR="00496026">
        <w:rPr>
          <w:rFonts w:hint="eastAsia"/>
        </w:rPr>
        <w:t>通常对比单个决策树训练，</w:t>
      </w:r>
      <w:r>
        <w:rPr>
          <w:rFonts w:hint="eastAsia"/>
        </w:rPr>
        <w:t>随机森林使用</w:t>
      </w:r>
      <w:r w:rsidR="00830284">
        <w:rPr>
          <w:rFonts w:hint="eastAsia"/>
        </w:rPr>
        <w:t>更深的树是可以接受的，</w:t>
      </w:r>
      <w:r w:rsidR="008175BF">
        <w:rPr>
          <w:rFonts w:hint="eastAsia"/>
        </w:rPr>
        <w:t>一棵树更可能过度拟合，但是由于对森林中的多棵树进行平均而减少了方差</w:t>
      </w:r>
      <w:r>
        <w:rPr>
          <w:rFonts w:hint="eastAsia"/>
        </w:rPr>
        <w:t>。</w:t>
      </w:r>
    </w:p>
    <w:p w14:paraId="4FEE3FEF" w14:textId="6D2FF4DC" w:rsidR="0052373E" w:rsidRDefault="008175BF" w:rsidP="0052373E">
      <w:pPr>
        <w:ind w:firstLine="420"/>
      </w:pPr>
      <w:r>
        <w:rPr>
          <w:rFonts w:hint="eastAsia"/>
        </w:rPr>
        <w:t>接下来的两个参数通常不需要调整，但是可以对其进行调整以加快训练</w:t>
      </w:r>
      <w:r w:rsidR="0052373E">
        <w:rPr>
          <w:rFonts w:hint="eastAsia"/>
        </w:rPr>
        <w:t>速度。</w:t>
      </w:r>
    </w:p>
    <w:p w14:paraId="5B5DB30B" w14:textId="77777777" w:rsidR="0052373E" w:rsidRDefault="0052373E" w:rsidP="0052373E">
      <w:pPr>
        <w:ind w:firstLine="420"/>
      </w:pPr>
      <w:r>
        <w:rPr>
          <w:rFonts w:hint="eastAsia"/>
        </w:rPr>
        <w:t>subsamplingRate</w:t>
      </w:r>
      <w:r>
        <w:rPr>
          <w:rFonts w:hint="eastAsia"/>
        </w:rPr>
        <w:t>：此参数指定用于训练森林中每棵树的数据集的大小，是原始数据集大小的一部分。建议使用默认值（</w:t>
      </w:r>
      <w:r>
        <w:rPr>
          <w:rFonts w:hint="eastAsia"/>
        </w:rPr>
        <w:t>1.0</w:t>
      </w:r>
      <w:r>
        <w:rPr>
          <w:rFonts w:hint="eastAsia"/>
        </w:rPr>
        <w:t>），但降低此比例可以加快训练速度。</w:t>
      </w:r>
    </w:p>
    <w:p w14:paraId="0DBE8004" w14:textId="3784F47D" w:rsidR="0052373E" w:rsidRDefault="0052373E" w:rsidP="0052373E">
      <w:pPr>
        <w:ind w:firstLine="420"/>
      </w:pPr>
      <w:r>
        <w:rPr>
          <w:rFonts w:hint="eastAsia"/>
        </w:rPr>
        <w:t>featureSubsetStrategy</w:t>
      </w:r>
      <w:r w:rsidR="0097506B">
        <w:rPr>
          <w:rFonts w:hint="eastAsia"/>
        </w:rPr>
        <w:t>：用作在每个树节点处分割的候选特征</w:t>
      </w:r>
      <w:r>
        <w:rPr>
          <w:rFonts w:hint="eastAsia"/>
        </w:rPr>
        <w:t>的数量</w:t>
      </w:r>
      <w:r w:rsidR="0097506B">
        <w:rPr>
          <w:rFonts w:hint="eastAsia"/>
        </w:rPr>
        <w:t>，指定为特征总数的分数或函数，减少此数字将加快训练速度，但是如果太低</w:t>
      </w:r>
      <w:r>
        <w:rPr>
          <w:rFonts w:hint="eastAsia"/>
        </w:rPr>
        <w:t>有时会影响性能。</w:t>
      </w:r>
    </w:p>
    <w:p w14:paraId="71DD5EDE" w14:textId="3B1FFF61" w:rsidR="00CC3D42" w:rsidRDefault="0052373E" w:rsidP="0052373E">
      <w:pPr>
        <w:ind w:firstLine="420"/>
      </w:pPr>
      <w:r>
        <w:rPr>
          <w:rFonts w:hint="eastAsia"/>
        </w:rPr>
        <w:t>下面的示例演示如何加载</w:t>
      </w:r>
      <w:r>
        <w:rPr>
          <w:rFonts w:hint="eastAsia"/>
        </w:rPr>
        <w:t xml:space="preserve"> LIBSVM</w:t>
      </w:r>
      <w:r>
        <w:rPr>
          <w:rFonts w:hint="eastAsia"/>
        </w:rPr>
        <w:t>数据文件，将其解析为</w:t>
      </w:r>
      <w:r>
        <w:rPr>
          <w:rFonts w:hint="eastAsia"/>
        </w:rPr>
        <w:t>LabeledPoint</w:t>
      </w:r>
      <w:r w:rsidR="0097506B">
        <w:rPr>
          <w:rFonts w:hint="eastAsia"/>
        </w:rPr>
        <w:t>，然后使用随机森林进行分类，</w:t>
      </w:r>
      <w:r>
        <w:rPr>
          <w:rFonts w:hint="eastAsia"/>
        </w:rPr>
        <w:t>计算测试误差以测量算法准确性。</w:t>
      </w:r>
    </w:p>
    <w:p w14:paraId="5B27A2EB" w14:textId="77777777" w:rsidR="0033554E" w:rsidRDefault="0033554E" w:rsidP="0033554E">
      <w:pPr>
        <w:pStyle w:val="a8"/>
      </w:pPr>
      <w:r>
        <w:t>scala&gt; import org.apache.spark.mllib.tree.RandomForest</w:t>
      </w:r>
    </w:p>
    <w:p w14:paraId="1AA20609" w14:textId="77777777" w:rsidR="0033554E" w:rsidRDefault="0033554E" w:rsidP="0033554E">
      <w:pPr>
        <w:pStyle w:val="a8"/>
      </w:pPr>
      <w:r>
        <w:t>import org.apache.spark.mllib.tree.RandomForest</w:t>
      </w:r>
    </w:p>
    <w:p w14:paraId="54CE59FD" w14:textId="77777777" w:rsidR="0033554E" w:rsidRDefault="0033554E" w:rsidP="0033554E">
      <w:pPr>
        <w:pStyle w:val="a8"/>
      </w:pPr>
    </w:p>
    <w:p w14:paraId="0B5F2D22" w14:textId="77777777" w:rsidR="0033554E" w:rsidRDefault="0033554E" w:rsidP="0033554E">
      <w:pPr>
        <w:pStyle w:val="a8"/>
      </w:pPr>
      <w:r>
        <w:t>scala&gt; import org.apache.spark.mllib.tree.model.RandomForestModel</w:t>
      </w:r>
    </w:p>
    <w:p w14:paraId="5D532C3E" w14:textId="77777777" w:rsidR="0033554E" w:rsidRDefault="0033554E" w:rsidP="0033554E">
      <w:pPr>
        <w:pStyle w:val="a8"/>
      </w:pPr>
      <w:r>
        <w:t>import org.apache.spark.mllib.tree.model.RandomForestModel</w:t>
      </w:r>
    </w:p>
    <w:p w14:paraId="5AD53DE2" w14:textId="77777777" w:rsidR="0033554E" w:rsidRDefault="0033554E" w:rsidP="0033554E">
      <w:pPr>
        <w:pStyle w:val="a8"/>
      </w:pPr>
    </w:p>
    <w:p w14:paraId="41B3EE81" w14:textId="77777777" w:rsidR="0033554E" w:rsidRDefault="0033554E" w:rsidP="0033554E">
      <w:pPr>
        <w:pStyle w:val="a8"/>
      </w:pPr>
      <w:r>
        <w:lastRenderedPageBreak/>
        <w:t>scala&gt; import org.apache.spark.mllib.util.MLUtils</w:t>
      </w:r>
    </w:p>
    <w:p w14:paraId="2831CC4F" w14:textId="2ED197D1" w:rsidR="00820879" w:rsidRDefault="0033554E" w:rsidP="0033554E">
      <w:pPr>
        <w:pStyle w:val="a8"/>
        <w:rPr>
          <w:rFonts w:hint="eastAsia"/>
        </w:rPr>
      </w:pPr>
      <w:r>
        <w:t>import org.apache.spark.mllib.util.MLUtils</w:t>
      </w:r>
    </w:p>
    <w:p w14:paraId="7BB3F6C1" w14:textId="3A066E95" w:rsidR="007D0C46" w:rsidRPr="007D0C46" w:rsidRDefault="007D0C46" w:rsidP="004178B6">
      <w:pPr>
        <w:pStyle w:val="a7"/>
        <w:rPr>
          <w:rFonts w:hint="eastAsia"/>
        </w:rPr>
      </w:pPr>
      <w:r>
        <w:rPr>
          <w:rFonts w:hint="eastAsia"/>
        </w:rPr>
        <w:t>加载数据</w:t>
      </w:r>
    </w:p>
    <w:p w14:paraId="524F38E9" w14:textId="77777777" w:rsidR="00820879" w:rsidRDefault="00820879" w:rsidP="00820879">
      <w:pPr>
        <w:pStyle w:val="a8"/>
      </w:pPr>
      <w:r>
        <w:t>scala&gt; val data = MLUtils.loadLibSVMFile(sc, "/spark/data/mllib/sample_libsvm_data.txt")</w:t>
      </w:r>
    </w:p>
    <w:p w14:paraId="7772CED6" w14:textId="4B900F3A" w:rsidR="00820879" w:rsidRDefault="00820879" w:rsidP="00EB297D">
      <w:pPr>
        <w:pStyle w:val="a8"/>
        <w:rPr>
          <w:rFonts w:hint="eastAsia"/>
        </w:rPr>
      </w:pPr>
      <w:r>
        <w:t>data: org.apache.spark.rdd.RDD[org.apache.spark.mllib.regression.LabeledPoint] = MapPartitionsRDD[18] at map at MLUtils.scala:86</w:t>
      </w:r>
    </w:p>
    <w:p w14:paraId="23CD29E4" w14:textId="5FF78F09" w:rsidR="007D0C46" w:rsidRPr="007D0C46" w:rsidRDefault="007D0C46" w:rsidP="004178B6">
      <w:pPr>
        <w:pStyle w:val="a7"/>
        <w:rPr>
          <w:rFonts w:hint="eastAsia"/>
        </w:rPr>
      </w:pPr>
      <w:r>
        <w:rPr>
          <w:rFonts w:hint="eastAsia"/>
        </w:rPr>
        <w:t>将数据按比例分成训练集（</w:t>
      </w:r>
      <w:r>
        <w:rPr>
          <w:rFonts w:hint="eastAsia"/>
        </w:rPr>
        <w:t>0.7</w:t>
      </w:r>
      <w:r>
        <w:rPr>
          <w:rFonts w:hint="eastAsia"/>
        </w:rPr>
        <w:t>）和测试集（</w:t>
      </w:r>
      <w:r>
        <w:rPr>
          <w:rFonts w:hint="eastAsia"/>
        </w:rPr>
        <w:t>0.3</w:t>
      </w:r>
      <w:r>
        <w:rPr>
          <w:rFonts w:hint="eastAsia"/>
        </w:rPr>
        <w:t>）</w:t>
      </w:r>
    </w:p>
    <w:p w14:paraId="0A75DEF5" w14:textId="77777777" w:rsidR="00820879" w:rsidRDefault="00820879" w:rsidP="00820879">
      <w:pPr>
        <w:pStyle w:val="a8"/>
      </w:pPr>
      <w:r>
        <w:t>scala&gt; val splits = data.randomSplit(Array(0.7, 0.3))</w:t>
      </w:r>
    </w:p>
    <w:p w14:paraId="2F3490E0" w14:textId="70A4F956" w:rsidR="00820879" w:rsidRDefault="00820879" w:rsidP="00EB297D">
      <w:pPr>
        <w:pStyle w:val="a8"/>
        <w:rPr>
          <w:rFonts w:hint="eastAsia"/>
        </w:rPr>
      </w:pPr>
      <w:r>
        <w:t>splits: Array[org.apache.spark.rdd.RDD[org.apache.spark.mllib.regression.LabeledPoint]] = Array(MapPartitionsRDD[19] at randomSplit at &lt;console&gt;:28, MapPartitionsRDD[20] at randomSplit at &lt;console&gt;:28)</w:t>
      </w:r>
    </w:p>
    <w:p w14:paraId="79B9E01A" w14:textId="53309353" w:rsidR="00AA6622" w:rsidRPr="00AA6622" w:rsidRDefault="00AA6622" w:rsidP="004178B6">
      <w:pPr>
        <w:pStyle w:val="a7"/>
        <w:rPr>
          <w:rFonts w:hint="eastAsia"/>
        </w:rPr>
      </w:pPr>
      <w:r>
        <w:rPr>
          <w:rFonts w:hint="eastAsia"/>
        </w:rPr>
        <w:t>训练模型，</w:t>
      </w:r>
      <w:r w:rsidRPr="00AA6622">
        <w:t>categoricalFeaturesInfo</w:t>
      </w:r>
      <w:r>
        <w:rPr>
          <w:rFonts w:hint="eastAsia"/>
        </w:rPr>
        <w:t>为空表明所有特征为连续值</w:t>
      </w:r>
    </w:p>
    <w:p w14:paraId="0EA6A4E4" w14:textId="77777777" w:rsidR="00820879" w:rsidRDefault="00820879" w:rsidP="00820879">
      <w:pPr>
        <w:pStyle w:val="a8"/>
      </w:pPr>
      <w:r>
        <w:t>scala&gt; val (trainingData, testData) = (splits(0), splits(1))</w:t>
      </w:r>
    </w:p>
    <w:p w14:paraId="2A106531" w14:textId="77777777" w:rsidR="00820879" w:rsidRDefault="00820879" w:rsidP="00820879">
      <w:pPr>
        <w:pStyle w:val="a8"/>
      </w:pPr>
      <w:r>
        <w:t>trainingData: org.apache.spark.rdd.RDD[org.apache.spark.mllib.regression.LabeledPoint] = MapPartitionsRDD[19] at randomSplit at &lt;console&gt;:28</w:t>
      </w:r>
    </w:p>
    <w:p w14:paraId="5206E2A4" w14:textId="77777777" w:rsidR="00820879" w:rsidRDefault="00820879" w:rsidP="00820879">
      <w:pPr>
        <w:pStyle w:val="a8"/>
      </w:pPr>
      <w:r>
        <w:t>testData: org.apache.spark.rdd.RDD[org.apache.spark.mllib.regression.LabeledPoint] = MapPartitionsRDD[20] at randomSplit at &lt;console&gt;:28</w:t>
      </w:r>
    </w:p>
    <w:p w14:paraId="6D317F3F" w14:textId="77777777" w:rsidR="00820879" w:rsidRDefault="00820879" w:rsidP="00820879">
      <w:pPr>
        <w:pStyle w:val="a8"/>
      </w:pPr>
    </w:p>
    <w:p w14:paraId="1EEB93A4" w14:textId="77777777" w:rsidR="00820879" w:rsidRDefault="00820879" w:rsidP="00820879">
      <w:pPr>
        <w:pStyle w:val="a8"/>
      </w:pPr>
      <w:r>
        <w:t>scala&gt; val numClasses = 2</w:t>
      </w:r>
    </w:p>
    <w:p w14:paraId="4E8BC8E1" w14:textId="77777777" w:rsidR="00820879" w:rsidRDefault="00820879" w:rsidP="00820879">
      <w:pPr>
        <w:pStyle w:val="a8"/>
      </w:pPr>
      <w:r>
        <w:t>numClasses: Int = 2</w:t>
      </w:r>
    </w:p>
    <w:p w14:paraId="63A63275" w14:textId="77777777" w:rsidR="00820879" w:rsidRDefault="00820879" w:rsidP="00820879">
      <w:pPr>
        <w:pStyle w:val="a8"/>
      </w:pPr>
    </w:p>
    <w:p w14:paraId="79EAA0B8" w14:textId="77777777" w:rsidR="00820879" w:rsidRDefault="00820879" w:rsidP="00820879">
      <w:pPr>
        <w:pStyle w:val="a8"/>
      </w:pPr>
      <w:r>
        <w:t>scala&gt; val categoricalFeaturesInfo = Map[Int, Int]()</w:t>
      </w:r>
    </w:p>
    <w:p w14:paraId="3924BA77" w14:textId="77777777" w:rsidR="00820879" w:rsidRDefault="00820879" w:rsidP="00820879">
      <w:pPr>
        <w:pStyle w:val="a8"/>
      </w:pPr>
      <w:r>
        <w:t>categoricalFeaturesInfo: scala.collection.immutable.Map[Int,Int] = Map()</w:t>
      </w:r>
    </w:p>
    <w:p w14:paraId="51123861" w14:textId="77777777" w:rsidR="00820879" w:rsidRDefault="00820879" w:rsidP="00820879">
      <w:pPr>
        <w:pStyle w:val="a8"/>
      </w:pPr>
    </w:p>
    <w:p w14:paraId="4309B036" w14:textId="77777777" w:rsidR="00820879" w:rsidRDefault="00820879" w:rsidP="00820879">
      <w:pPr>
        <w:pStyle w:val="a8"/>
      </w:pPr>
      <w:r>
        <w:t>scala&gt; val numTrees = 3 // Use more in practice.</w:t>
      </w:r>
    </w:p>
    <w:p w14:paraId="65B9F2B0" w14:textId="77777777" w:rsidR="00820879" w:rsidRDefault="00820879" w:rsidP="00820879">
      <w:pPr>
        <w:pStyle w:val="a8"/>
      </w:pPr>
      <w:r>
        <w:t>numTrees: Int = 3</w:t>
      </w:r>
    </w:p>
    <w:p w14:paraId="29A0396F" w14:textId="77777777" w:rsidR="00820879" w:rsidRDefault="00820879" w:rsidP="00820879">
      <w:pPr>
        <w:pStyle w:val="a8"/>
      </w:pPr>
    </w:p>
    <w:p w14:paraId="02C81598" w14:textId="77777777" w:rsidR="00820879" w:rsidRDefault="00820879" w:rsidP="00820879">
      <w:pPr>
        <w:pStyle w:val="a8"/>
      </w:pPr>
      <w:r>
        <w:t>scala&gt; val featureSubsetStrategy = "auto" // Let the algorithm choose.</w:t>
      </w:r>
    </w:p>
    <w:p w14:paraId="50F11985" w14:textId="77777777" w:rsidR="00820879" w:rsidRDefault="00820879" w:rsidP="00820879">
      <w:pPr>
        <w:pStyle w:val="a8"/>
      </w:pPr>
      <w:r>
        <w:t>featureSubsetStrategy: String = auto</w:t>
      </w:r>
    </w:p>
    <w:p w14:paraId="4C6CF117" w14:textId="77777777" w:rsidR="00820879" w:rsidRDefault="00820879" w:rsidP="00820879">
      <w:pPr>
        <w:pStyle w:val="a8"/>
      </w:pPr>
    </w:p>
    <w:p w14:paraId="0A69CDCF" w14:textId="77777777" w:rsidR="00820879" w:rsidRDefault="00820879" w:rsidP="00820879">
      <w:pPr>
        <w:pStyle w:val="a8"/>
      </w:pPr>
      <w:r>
        <w:t>scala&gt; val impurity = "gini"</w:t>
      </w:r>
    </w:p>
    <w:p w14:paraId="1809387F" w14:textId="77777777" w:rsidR="00820879" w:rsidRDefault="00820879" w:rsidP="00820879">
      <w:pPr>
        <w:pStyle w:val="a8"/>
      </w:pPr>
      <w:r>
        <w:t>impurity: String = gini</w:t>
      </w:r>
    </w:p>
    <w:p w14:paraId="34C91FC0" w14:textId="77777777" w:rsidR="00820879" w:rsidRDefault="00820879" w:rsidP="00820879">
      <w:pPr>
        <w:pStyle w:val="a8"/>
      </w:pPr>
    </w:p>
    <w:p w14:paraId="22D3EAC2" w14:textId="77777777" w:rsidR="00820879" w:rsidRDefault="00820879" w:rsidP="00820879">
      <w:pPr>
        <w:pStyle w:val="a8"/>
      </w:pPr>
      <w:r>
        <w:t>scala&gt; val maxDepth = 4</w:t>
      </w:r>
    </w:p>
    <w:p w14:paraId="36E1DE6F" w14:textId="77777777" w:rsidR="00820879" w:rsidRDefault="00820879" w:rsidP="00820879">
      <w:pPr>
        <w:pStyle w:val="a8"/>
      </w:pPr>
      <w:r>
        <w:t>maxDepth: Int = 4</w:t>
      </w:r>
    </w:p>
    <w:p w14:paraId="121F0685" w14:textId="77777777" w:rsidR="00820879" w:rsidRDefault="00820879" w:rsidP="00820879">
      <w:pPr>
        <w:pStyle w:val="a8"/>
      </w:pPr>
    </w:p>
    <w:p w14:paraId="4B49C6A7" w14:textId="77777777" w:rsidR="00820879" w:rsidRDefault="00820879" w:rsidP="00820879">
      <w:pPr>
        <w:pStyle w:val="a8"/>
      </w:pPr>
      <w:r>
        <w:t>scala&gt; val maxBins = 32</w:t>
      </w:r>
    </w:p>
    <w:p w14:paraId="6856C032" w14:textId="77777777" w:rsidR="00820879" w:rsidRDefault="00820879" w:rsidP="00820879">
      <w:pPr>
        <w:pStyle w:val="a8"/>
      </w:pPr>
      <w:r>
        <w:t>maxBins: Int = 32</w:t>
      </w:r>
    </w:p>
    <w:p w14:paraId="63181B99" w14:textId="77777777" w:rsidR="00820879" w:rsidRDefault="00820879" w:rsidP="00820879">
      <w:pPr>
        <w:pStyle w:val="a8"/>
      </w:pPr>
    </w:p>
    <w:p w14:paraId="2EE7A9D4" w14:textId="77777777" w:rsidR="00820879" w:rsidRDefault="00820879" w:rsidP="00820879">
      <w:pPr>
        <w:pStyle w:val="a8"/>
      </w:pPr>
      <w:r>
        <w:t>scala&gt; val model = RandomForest.trainClassifier(trainingData, numClasses, categoricalFeaturesInfo,</w:t>
      </w:r>
    </w:p>
    <w:p w14:paraId="086AFD6A" w14:textId="77777777" w:rsidR="00820879" w:rsidRDefault="00820879" w:rsidP="00820879">
      <w:pPr>
        <w:pStyle w:val="a8"/>
      </w:pPr>
      <w:r>
        <w:t xml:space="preserve">     |   numTrees, featureSubsetStrategy, impurity, maxDepth, maxBins)</w:t>
      </w:r>
    </w:p>
    <w:p w14:paraId="0B88855B" w14:textId="77777777" w:rsidR="00820879" w:rsidRDefault="00820879" w:rsidP="00820879">
      <w:pPr>
        <w:pStyle w:val="a8"/>
      </w:pPr>
      <w:r>
        <w:t>model: org.apache.spark.mllib.tree.model.RandomForestModel =</w:t>
      </w:r>
    </w:p>
    <w:p w14:paraId="0F70B03B" w14:textId="77777777" w:rsidR="00820879" w:rsidRDefault="00820879" w:rsidP="00820879">
      <w:pPr>
        <w:pStyle w:val="a8"/>
      </w:pPr>
      <w:r>
        <w:t>TreeEnsembleModel classifier with 3 trees</w:t>
      </w:r>
    </w:p>
    <w:p w14:paraId="71257570" w14:textId="77777777" w:rsidR="00820879" w:rsidRDefault="00820879" w:rsidP="00820879">
      <w:pPr>
        <w:pStyle w:val="a8"/>
        <w:rPr>
          <w:rFonts w:hint="eastAsia"/>
        </w:rPr>
      </w:pPr>
    </w:p>
    <w:p w14:paraId="6251821C" w14:textId="278B4878" w:rsidR="008045A7" w:rsidRPr="008045A7" w:rsidRDefault="008045A7" w:rsidP="004178B6">
      <w:pPr>
        <w:pStyle w:val="a7"/>
        <w:rPr>
          <w:rFonts w:hint="eastAsia"/>
        </w:rPr>
      </w:pPr>
      <w:r w:rsidRPr="008045A7">
        <w:rPr>
          <w:rFonts w:hint="eastAsia"/>
        </w:rPr>
        <w:t>在测试实例上评估模型并计算测试错误</w:t>
      </w:r>
    </w:p>
    <w:p w14:paraId="451737C2" w14:textId="77777777" w:rsidR="00820879" w:rsidRDefault="00820879" w:rsidP="00820879">
      <w:pPr>
        <w:pStyle w:val="a8"/>
      </w:pPr>
      <w:r>
        <w:t>scala&gt; val labelAndPreds = testData.map { point =&gt;</w:t>
      </w:r>
    </w:p>
    <w:p w14:paraId="26C2E0E0" w14:textId="77777777" w:rsidR="00820879" w:rsidRDefault="00820879" w:rsidP="00820879">
      <w:pPr>
        <w:pStyle w:val="a8"/>
      </w:pPr>
      <w:r>
        <w:t xml:space="preserve">     |   val prediction = model.predict(point.features)</w:t>
      </w:r>
    </w:p>
    <w:p w14:paraId="1D39AB39" w14:textId="77777777" w:rsidR="00820879" w:rsidRDefault="00820879" w:rsidP="00820879">
      <w:pPr>
        <w:pStyle w:val="a8"/>
      </w:pPr>
      <w:r>
        <w:t xml:space="preserve">     |   (point.label, prediction)</w:t>
      </w:r>
    </w:p>
    <w:p w14:paraId="486A65E0" w14:textId="77777777" w:rsidR="00820879" w:rsidRDefault="00820879" w:rsidP="00820879">
      <w:pPr>
        <w:pStyle w:val="a8"/>
      </w:pPr>
      <w:r>
        <w:t xml:space="preserve">     | }</w:t>
      </w:r>
    </w:p>
    <w:p w14:paraId="34D316BF" w14:textId="77777777" w:rsidR="00820879" w:rsidRDefault="00820879" w:rsidP="00820879">
      <w:pPr>
        <w:pStyle w:val="a8"/>
      </w:pPr>
      <w:r>
        <w:t xml:space="preserve">labelAndPreds: org.apache.spark.rdd.RDD[(Double, Double)] = MapPartitionsRDD[39] at map at </w:t>
      </w:r>
      <w:r>
        <w:lastRenderedPageBreak/>
        <w:t>&lt;console&gt;:30</w:t>
      </w:r>
    </w:p>
    <w:p w14:paraId="211C6518" w14:textId="77777777" w:rsidR="00820879" w:rsidRDefault="00820879" w:rsidP="00820879">
      <w:pPr>
        <w:pStyle w:val="a8"/>
      </w:pPr>
    </w:p>
    <w:p w14:paraId="595F1D0A" w14:textId="77777777" w:rsidR="00820879" w:rsidRDefault="00820879" w:rsidP="00820879">
      <w:pPr>
        <w:pStyle w:val="a8"/>
      </w:pPr>
      <w:r>
        <w:t>scala&gt; val testErr = labelAndPreds.filter(r =&gt; r._1 != r._2).count.toDouble / testData.count()</w:t>
      </w:r>
    </w:p>
    <w:p w14:paraId="30E9E1E0" w14:textId="77777777" w:rsidR="00820879" w:rsidRDefault="00820879" w:rsidP="00820879">
      <w:pPr>
        <w:pStyle w:val="a8"/>
      </w:pPr>
      <w:r>
        <w:t>testErr: Double = 0.041666666666666664</w:t>
      </w:r>
    </w:p>
    <w:p w14:paraId="178B0EAB" w14:textId="77777777" w:rsidR="00820879" w:rsidRDefault="00820879" w:rsidP="00820879">
      <w:pPr>
        <w:pStyle w:val="a8"/>
      </w:pPr>
    </w:p>
    <w:p w14:paraId="4CBE63C1" w14:textId="77777777" w:rsidR="00820879" w:rsidRDefault="00820879" w:rsidP="00820879">
      <w:pPr>
        <w:pStyle w:val="a8"/>
      </w:pPr>
      <w:r>
        <w:t>scala&gt; println(s"Test Error = $testErr")</w:t>
      </w:r>
    </w:p>
    <w:p w14:paraId="3F05AE57" w14:textId="77777777" w:rsidR="00820879" w:rsidRDefault="00820879" w:rsidP="00820879">
      <w:pPr>
        <w:pStyle w:val="a8"/>
      </w:pPr>
      <w:r>
        <w:t>Test Error = 0.041666666666666664</w:t>
      </w:r>
    </w:p>
    <w:p w14:paraId="57FE2788" w14:textId="77777777" w:rsidR="00820879" w:rsidRDefault="00820879" w:rsidP="00820879">
      <w:pPr>
        <w:pStyle w:val="a8"/>
      </w:pPr>
    </w:p>
    <w:p w14:paraId="4C3F63C6" w14:textId="77777777" w:rsidR="00820879" w:rsidRDefault="00820879" w:rsidP="00820879">
      <w:pPr>
        <w:pStyle w:val="a8"/>
      </w:pPr>
      <w:r>
        <w:t>scala&gt; println(s"Learned classification forest model:\n ${model.toDebugString}")</w:t>
      </w:r>
    </w:p>
    <w:p w14:paraId="36E374D4" w14:textId="77777777" w:rsidR="00820879" w:rsidRDefault="00820879" w:rsidP="00820879">
      <w:pPr>
        <w:pStyle w:val="a8"/>
      </w:pPr>
      <w:r>
        <w:t>Learned classification forest model:</w:t>
      </w:r>
    </w:p>
    <w:p w14:paraId="4F05B0F2" w14:textId="77777777" w:rsidR="00820879" w:rsidRDefault="00820879" w:rsidP="00820879">
      <w:pPr>
        <w:pStyle w:val="a8"/>
      </w:pPr>
      <w:r>
        <w:t xml:space="preserve"> TreeEnsembleModel classifier with 3 trees</w:t>
      </w:r>
    </w:p>
    <w:p w14:paraId="28621C24" w14:textId="77777777" w:rsidR="00820879" w:rsidRDefault="00820879" w:rsidP="00820879">
      <w:pPr>
        <w:pStyle w:val="a8"/>
      </w:pPr>
    </w:p>
    <w:p w14:paraId="56DE5DF4" w14:textId="77777777" w:rsidR="00820879" w:rsidRDefault="00820879" w:rsidP="00820879">
      <w:pPr>
        <w:pStyle w:val="a8"/>
      </w:pPr>
      <w:r>
        <w:t xml:space="preserve">  Tree 0:</w:t>
      </w:r>
    </w:p>
    <w:p w14:paraId="2BC7416B" w14:textId="77777777" w:rsidR="00820879" w:rsidRDefault="00820879" w:rsidP="00820879">
      <w:pPr>
        <w:pStyle w:val="a8"/>
      </w:pPr>
      <w:r>
        <w:t xml:space="preserve">    If (feature 386 &lt;= 15.5)</w:t>
      </w:r>
    </w:p>
    <w:p w14:paraId="16256F4E" w14:textId="77777777" w:rsidR="00820879" w:rsidRDefault="00820879" w:rsidP="00820879">
      <w:pPr>
        <w:pStyle w:val="a8"/>
      </w:pPr>
      <w:r>
        <w:t xml:space="preserve">     If (feature 303 &lt;= 4.5)</w:t>
      </w:r>
    </w:p>
    <w:p w14:paraId="352BB71D" w14:textId="77777777" w:rsidR="00820879" w:rsidRDefault="00820879" w:rsidP="00820879">
      <w:pPr>
        <w:pStyle w:val="a8"/>
      </w:pPr>
      <w:r>
        <w:t xml:space="preserve">      If (feature 434 &lt;= 79.5)</w:t>
      </w:r>
    </w:p>
    <w:p w14:paraId="691C9AB7" w14:textId="77777777" w:rsidR="00820879" w:rsidRDefault="00820879" w:rsidP="00820879">
      <w:pPr>
        <w:pStyle w:val="a8"/>
      </w:pPr>
      <w:r>
        <w:t xml:space="preserve">       Predict: 0.0</w:t>
      </w:r>
    </w:p>
    <w:p w14:paraId="09684DC1" w14:textId="77777777" w:rsidR="00820879" w:rsidRDefault="00820879" w:rsidP="00820879">
      <w:pPr>
        <w:pStyle w:val="a8"/>
      </w:pPr>
      <w:r>
        <w:t xml:space="preserve">      Else (feature 434 &gt; 79.5)</w:t>
      </w:r>
    </w:p>
    <w:p w14:paraId="017B8E7A" w14:textId="77777777" w:rsidR="00820879" w:rsidRDefault="00820879" w:rsidP="00820879">
      <w:pPr>
        <w:pStyle w:val="a8"/>
      </w:pPr>
      <w:r>
        <w:t xml:space="preserve">       Predict: 1.0</w:t>
      </w:r>
    </w:p>
    <w:p w14:paraId="7C159BFC" w14:textId="77777777" w:rsidR="00820879" w:rsidRDefault="00820879" w:rsidP="00820879">
      <w:pPr>
        <w:pStyle w:val="a8"/>
      </w:pPr>
      <w:r>
        <w:t xml:space="preserve">     Else (feature 303 &gt; 4.5)</w:t>
      </w:r>
    </w:p>
    <w:p w14:paraId="640DFF31" w14:textId="77777777" w:rsidR="00820879" w:rsidRDefault="00820879" w:rsidP="00820879">
      <w:pPr>
        <w:pStyle w:val="a8"/>
      </w:pPr>
      <w:r>
        <w:t xml:space="preserve">      Predict: 0.0</w:t>
      </w:r>
    </w:p>
    <w:p w14:paraId="0803EEB8" w14:textId="77777777" w:rsidR="00820879" w:rsidRDefault="00820879" w:rsidP="00820879">
      <w:pPr>
        <w:pStyle w:val="a8"/>
      </w:pPr>
      <w:r>
        <w:t xml:space="preserve">    Else (feature 386 &gt; 15.5)</w:t>
      </w:r>
    </w:p>
    <w:p w14:paraId="19E9BC3F" w14:textId="77777777" w:rsidR="00820879" w:rsidRDefault="00820879" w:rsidP="00820879">
      <w:pPr>
        <w:pStyle w:val="a8"/>
      </w:pPr>
      <w:r>
        <w:t xml:space="preserve">     Predict: 0.0</w:t>
      </w:r>
    </w:p>
    <w:p w14:paraId="36E78797" w14:textId="77777777" w:rsidR="00820879" w:rsidRDefault="00820879" w:rsidP="00820879">
      <w:pPr>
        <w:pStyle w:val="a8"/>
      </w:pPr>
      <w:r>
        <w:t xml:space="preserve">  Tree 1:</w:t>
      </w:r>
    </w:p>
    <w:p w14:paraId="6B49895D" w14:textId="77777777" w:rsidR="00820879" w:rsidRDefault="00820879" w:rsidP="00820879">
      <w:pPr>
        <w:pStyle w:val="a8"/>
      </w:pPr>
      <w:r>
        <w:t xml:space="preserve">    If (feature 351 &lt;= 36.0)</w:t>
      </w:r>
    </w:p>
    <w:p w14:paraId="7F27A8FF" w14:textId="77777777" w:rsidR="00820879" w:rsidRDefault="00820879" w:rsidP="00820879">
      <w:pPr>
        <w:pStyle w:val="a8"/>
      </w:pPr>
      <w:r>
        <w:t xml:space="preserve">     Predict: 0.0</w:t>
      </w:r>
    </w:p>
    <w:p w14:paraId="2F8B345A" w14:textId="77777777" w:rsidR="00820879" w:rsidRDefault="00820879" w:rsidP="00820879">
      <w:pPr>
        <w:pStyle w:val="a8"/>
      </w:pPr>
      <w:r>
        <w:t xml:space="preserve">    Else (feature 351 &gt; 36.0)</w:t>
      </w:r>
    </w:p>
    <w:p w14:paraId="0A6421F6" w14:textId="77777777" w:rsidR="00820879" w:rsidRDefault="00820879" w:rsidP="00820879">
      <w:pPr>
        <w:pStyle w:val="a8"/>
      </w:pPr>
      <w:r>
        <w:t xml:space="preserve">     Predict: 1.0</w:t>
      </w:r>
    </w:p>
    <w:p w14:paraId="3E7795DC" w14:textId="77777777" w:rsidR="00820879" w:rsidRDefault="00820879" w:rsidP="00820879">
      <w:pPr>
        <w:pStyle w:val="a8"/>
      </w:pPr>
      <w:r>
        <w:t xml:space="preserve">  Tree 2:</w:t>
      </w:r>
    </w:p>
    <w:p w14:paraId="0CBCFB4E" w14:textId="77777777" w:rsidR="00820879" w:rsidRDefault="00820879" w:rsidP="00820879">
      <w:pPr>
        <w:pStyle w:val="a8"/>
      </w:pPr>
      <w:r>
        <w:t xml:space="preserve">    If (feature 405 &lt;= 21.0)</w:t>
      </w:r>
    </w:p>
    <w:p w14:paraId="4901A5C5" w14:textId="77777777" w:rsidR="00820879" w:rsidRDefault="00820879" w:rsidP="00820879">
      <w:pPr>
        <w:pStyle w:val="a8"/>
      </w:pPr>
      <w:r>
        <w:t xml:space="preserve">     If (feature 298 &lt;= 253.5)</w:t>
      </w:r>
    </w:p>
    <w:p w14:paraId="5F414683" w14:textId="77777777" w:rsidR="00820879" w:rsidRDefault="00820879" w:rsidP="00820879">
      <w:pPr>
        <w:pStyle w:val="a8"/>
      </w:pPr>
      <w:r>
        <w:t xml:space="preserve">      Predict: 0.0</w:t>
      </w:r>
    </w:p>
    <w:p w14:paraId="663B0886" w14:textId="77777777" w:rsidR="00820879" w:rsidRDefault="00820879" w:rsidP="00820879">
      <w:pPr>
        <w:pStyle w:val="a8"/>
      </w:pPr>
      <w:r>
        <w:t xml:space="preserve">     Else (feature 298 &gt; 253.5)</w:t>
      </w:r>
    </w:p>
    <w:p w14:paraId="01C2DCF7" w14:textId="77777777" w:rsidR="00820879" w:rsidRDefault="00820879" w:rsidP="00820879">
      <w:pPr>
        <w:pStyle w:val="a8"/>
      </w:pPr>
      <w:r>
        <w:t xml:space="preserve">      Predict: 1.0</w:t>
      </w:r>
    </w:p>
    <w:p w14:paraId="2BA3B2DE" w14:textId="77777777" w:rsidR="00820879" w:rsidRDefault="00820879" w:rsidP="00820879">
      <w:pPr>
        <w:pStyle w:val="a8"/>
      </w:pPr>
      <w:r>
        <w:t xml:space="preserve">    Else (feature 405 &gt; 21.0)</w:t>
      </w:r>
    </w:p>
    <w:p w14:paraId="3D4FC650" w14:textId="4F88BB8E" w:rsidR="00820879" w:rsidRDefault="00820879" w:rsidP="00EB297D">
      <w:pPr>
        <w:pStyle w:val="a8"/>
        <w:rPr>
          <w:rFonts w:hint="eastAsia"/>
        </w:rPr>
      </w:pPr>
      <w:r>
        <w:t xml:space="preserve">     Predict: 1.0</w:t>
      </w:r>
    </w:p>
    <w:p w14:paraId="24AE9FB9" w14:textId="05AB5515" w:rsidR="00351FA8" w:rsidRPr="00351FA8" w:rsidRDefault="00351FA8" w:rsidP="004178B6">
      <w:pPr>
        <w:pStyle w:val="a7"/>
        <w:rPr>
          <w:rFonts w:hint="eastAsia"/>
        </w:rPr>
      </w:pPr>
      <w:r>
        <w:rPr>
          <w:rFonts w:hint="eastAsia"/>
        </w:rPr>
        <w:t>保存和加载模型</w:t>
      </w:r>
    </w:p>
    <w:p w14:paraId="62BBC6C4" w14:textId="3A561B6E" w:rsidR="00820879" w:rsidRDefault="00820879" w:rsidP="00204816">
      <w:pPr>
        <w:pStyle w:val="a8"/>
        <w:rPr>
          <w:rFonts w:hint="eastAsia"/>
        </w:rPr>
      </w:pPr>
      <w:r>
        <w:t>scala&gt; model.save(sc, "/tmp/myRandomForestClassificationModel")</w:t>
      </w:r>
    </w:p>
    <w:p w14:paraId="58C52EFC" w14:textId="77777777" w:rsidR="00820879" w:rsidRDefault="00820879" w:rsidP="00820879">
      <w:pPr>
        <w:pStyle w:val="a8"/>
      </w:pPr>
      <w:r>
        <w:t>scala&gt; val sameModel = RandomForestModel.load(sc, "/tmp/myRandomForestClassificationModel")</w:t>
      </w:r>
    </w:p>
    <w:p w14:paraId="1FA854F6" w14:textId="77777777" w:rsidR="00820879" w:rsidRDefault="00820879" w:rsidP="00820879">
      <w:pPr>
        <w:pStyle w:val="a8"/>
      </w:pPr>
      <w:r>
        <w:t>sameModel: org.apache.spark.mllib.tree.model.RandomForestModel =</w:t>
      </w:r>
    </w:p>
    <w:p w14:paraId="061D1977" w14:textId="17D02BEC" w:rsidR="0052373E" w:rsidRDefault="00820879" w:rsidP="00820879">
      <w:pPr>
        <w:pStyle w:val="a8"/>
      </w:pPr>
      <w:r>
        <w:t>TreeEnsembleModel classifier with 3 trees</w:t>
      </w:r>
    </w:p>
    <w:p w14:paraId="7B3AA4DB" w14:textId="78B79F8B" w:rsidR="00592577" w:rsidRDefault="00592577" w:rsidP="006B35B6">
      <w:pPr>
        <w:ind w:firstLine="420"/>
        <w:rPr>
          <w:rFonts w:hint="eastAsia"/>
        </w:rPr>
      </w:pPr>
      <w:r w:rsidRPr="00592577">
        <w:rPr>
          <w:rFonts w:hint="eastAsia"/>
        </w:rPr>
        <w:t>下面的示例演示如何加载</w:t>
      </w:r>
      <w:r w:rsidRPr="00592577">
        <w:rPr>
          <w:rFonts w:hint="eastAsia"/>
        </w:rPr>
        <w:t>LIBSVM</w:t>
      </w:r>
      <w:r w:rsidRPr="00592577">
        <w:rPr>
          <w:rFonts w:hint="eastAsia"/>
        </w:rPr>
        <w:t>数据文件，将其解析为</w:t>
      </w:r>
      <w:r w:rsidRPr="00592577">
        <w:rPr>
          <w:rFonts w:hint="eastAsia"/>
        </w:rPr>
        <w:t>LabeledPoint</w:t>
      </w:r>
      <w:r w:rsidR="00FF529B">
        <w:rPr>
          <w:rFonts w:hint="eastAsia"/>
        </w:rPr>
        <w:t>，然后使用随机森林执行回归，</w:t>
      </w:r>
      <w:r w:rsidRPr="00592577">
        <w:rPr>
          <w:rFonts w:hint="eastAsia"/>
        </w:rPr>
        <w:t>最后计算均方误差（</w:t>
      </w:r>
      <w:r w:rsidRPr="00592577">
        <w:rPr>
          <w:rFonts w:hint="eastAsia"/>
        </w:rPr>
        <w:t>MSE</w:t>
      </w:r>
      <w:r w:rsidR="00FF529B">
        <w:rPr>
          <w:rFonts w:hint="eastAsia"/>
        </w:rPr>
        <w:t>）以评估拟合</w:t>
      </w:r>
      <w:r w:rsidRPr="00592577">
        <w:rPr>
          <w:rFonts w:hint="eastAsia"/>
        </w:rPr>
        <w:t>度。</w:t>
      </w:r>
    </w:p>
    <w:p w14:paraId="212EF3D0" w14:textId="77777777" w:rsidR="009A5F5F" w:rsidRDefault="009A5F5F" w:rsidP="009A5F5F">
      <w:pPr>
        <w:pStyle w:val="a8"/>
      </w:pPr>
      <w:r>
        <w:t>scala&gt; import org.apache.spark.mllib.tree.RandomForest</w:t>
      </w:r>
    </w:p>
    <w:p w14:paraId="214C3088" w14:textId="77777777" w:rsidR="009A5F5F" w:rsidRDefault="009A5F5F" w:rsidP="009A5F5F">
      <w:pPr>
        <w:pStyle w:val="a8"/>
      </w:pPr>
      <w:r>
        <w:t>import org.apache.spark.mllib.tree.RandomForest</w:t>
      </w:r>
    </w:p>
    <w:p w14:paraId="02EE8D34" w14:textId="77777777" w:rsidR="009A5F5F" w:rsidRDefault="009A5F5F" w:rsidP="009A5F5F">
      <w:pPr>
        <w:pStyle w:val="a8"/>
      </w:pPr>
    </w:p>
    <w:p w14:paraId="14ABB56C" w14:textId="77777777" w:rsidR="009A5F5F" w:rsidRDefault="009A5F5F" w:rsidP="009A5F5F">
      <w:pPr>
        <w:pStyle w:val="a8"/>
      </w:pPr>
      <w:r>
        <w:t>scala&gt; import org.apache.spark.mllib.tree.model.RandomForestModel</w:t>
      </w:r>
    </w:p>
    <w:p w14:paraId="1A5BA630" w14:textId="77777777" w:rsidR="009A5F5F" w:rsidRDefault="009A5F5F" w:rsidP="009A5F5F">
      <w:pPr>
        <w:pStyle w:val="a8"/>
      </w:pPr>
      <w:r>
        <w:t>import org.apache.spark.mllib.tree.model.RandomForestModel</w:t>
      </w:r>
    </w:p>
    <w:p w14:paraId="49034186" w14:textId="77777777" w:rsidR="009A5F5F" w:rsidRDefault="009A5F5F" w:rsidP="009A5F5F">
      <w:pPr>
        <w:pStyle w:val="a8"/>
      </w:pPr>
    </w:p>
    <w:p w14:paraId="1CF59377" w14:textId="77777777" w:rsidR="009A5F5F" w:rsidRDefault="009A5F5F" w:rsidP="009A5F5F">
      <w:pPr>
        <w:pStyle w:val="a8"/>
      </w:pPr>
      <w:r>
        <w:t>scala&gt; import org.apache.spark.mllib.util.MLUtils</w:t>
      </w:r>
    </w:p>
    <w:p w14:paraId="1426F148" w14:textId="77777777" w:rsidR="009A5F5F" w:rsidRDefault="009A5F5F" w:rsidP="009A5F5F">
      <w:pPr>
        <w:pStyle w:val="a8"/>
        <w:rPr>
          <w:rFonts w:hint="eastAsia"/>
        </w:rPr>
      </w:pPr>
      <w:r>
        <w:lastRenderedPageBreak/>
        <w:t>import org.apache.spark.mllib.util.MLUtils</w:t>
      </w:r>
    </w:p>
    <w:p w14:paraId="40635204" w14:textId="77777777" w:rsidR="009A5F5F" w:rsidRPr="007D0C46" w:rsidRDefault="009A5F5F" w:rsidP="004178B6">
      <w:pPr>
        <w:pStyle w:val="a7"/>
        <w:rPr>
          <w:rFonts w:hint="eastAsia"/>
        </w:rPr>
      </w:pPr>
      <w:r>
        <w:rPr>
          <w:rFonts w:hint="eastAsia"/>
        </w:rPr>
        <w:t>加载数据</w:t>
      </w:r>
    </w:p>
    <w:p w14:paraId="543112B1" w14:textId="77777777" w:rsidR="009A5F5F" w:rsidRDefault="009A5F5F" w:rsidP="009A5F5F">
      <w:pPr>
        <w:pStyle w:val="a8"/>
      </w:pPr>
      <w:r>
        <w:t>scala&gt; val data = MLUtils.loadLibSVMFile(sc, "/spark/data/mllib/sample_libsvm_data.txt")</w:t>
      </w:r>
    </w:p>
    <w:p w14:paraId="79A6E664" w14:textId="77777777" w:rsidR="009A5F5F" w:rsidRDefault="009A5F5F" w:rsidP="009A5F5F">
      <w:pPr>
        <w:pStyle w:val="a8"/>
      </w:pPr>
      <w:r>
        <w:t>data: org.apache.spark.rdd.RDD[org.apache.spark.mllib.regression.LabeledPoint] = MapPartitionsRDD[68] at map at MLUtils.scala:86</w:t>
      </w:r>
    </w:p>
    <w:p w14:paraId="41AC4471" w14:textId="77777777" w:rsidR="00CA1BAF" w:rsidRPr="007D0C46" w:rsidRDefault="00CA1BAF" w:rsidP="004178B6">
      <w:pPr>
        <w:pStyle w:val="a7"/>
        <w:rPr>
          <w:rFonts w:hint="eastAsia"/>
        </w:rPr>
      </w:pPr>
      <w:r>
        <w:rPr>
          <w:rFonts w:hint="eastAsia"/>
        </w:rPr>
        <w:t>将数据按比例分成训练集（</w:t>
      </w:r>
      <w:r>
        <w:rPr>
          <w:rFonts w:hint="eastAsia"/>
        </w:rPr>
        <w:t>0.7</w:t>
      </w:r>
      <w:r>
        <w:rPr>
          <w:rFonts w:hint="eastAsia"/>
        </w:rPr>
        <w:t>）和测试集（</w:t>
      </w:r>
      <w:r>
        <w:rPr>
          <w:rFonts w:hint="eastAsia"/>
        </w:rPr>
        <w:t>0.3</w:t>
      </w:r>
      <w:r>
        <w:rPr>
          <w:rFonts w:hint="eastAsia"/>
        </w:rPr>
        <w:t>）</w:t>
      </w:r>
    </w:p>
    <w:p w14:paraId="6FDA489B" w14:textId="77777777" w:rsidR="009A5F5F" w:rsidRDefault="009A5F5F" w:rsidP="009A5F5F">
      <w:pPr>
        <w:pStyle w:val="a8"/>
      </w:pPr>
      <w:r>
        <w:t>scala&gt; val splits = data.randomSplit(Array(0.7, 0.3))</w:t>
      </w:r>
    </w:p>
    <w:p w14:paraId="2420442B" w14:textId="77777777" w:rsidR="009A5F5F" w:rsidRDefault="009A5F5F" w:rsidP="009A5F5F">
      <w:pPr>
        <w:pStyle w:val="a8"/>
      </w:pPr>
      <w:r>
        <w:t>splits: Array[org.apache.spark.rdd.RDD[org.apache.spark.mllib.regression.LabeledPoint]] = Array(MapPartitionsRDD[69] at randomSplit at &lt;console&gt;:32, MapPartitionsRDD[70] at randomSplit at &lt;console&gt;:32)</w:t>
      </w:r>
    </w:p>
    <w:p w14:paraId="04E3E1CB" w14:textId="77777777" w:rsidR="009A5F5F" w:rsidRDefault="009A5F5F" w:rsidP="009A5F5F">
      <w:pPr>
        <w:pStyle w:val="a8"/>
      </w:pPr>
    </w:p>
    <w:p w14:paraId="3559D6C1" w14:textId="77777777" w:rsidR="009A5F5F" w:rsidRDefault="009A5F5F" w:rsidP="009A5F5F">
      <w:pPr>
        <w:pStyle w:val="a8"/>
      </w:pPr>
      <w:r>
        <w:t>scala&gt; val (trainingData, testData) = (splits(0), splits(1))</w:t>
      </w:r>
    </w:p>
    <w:p w14:paraId="529071D2" w14:textId="77777777" w:rsidR="009A5F5F" w:rsidRDefault="009A5F5F" w:rsidP="009A5F5F">
      <w:pPr>
        <w:pStyle w:val="a8"/>
      </w:pPr>
      <w:r>
        <w:t>trainingData: org.apache.spark.rdd.RDD[org.apache.spark.mllib.regression.LabeledPoint] = MapPartitionsRDD[69] at randomSplit at &lt;console&gt;:32</w:t>
      </w:r>
    </w:p>
    <w:p w14:paraId="0A6B589D" w14:textId="77777777" w:rsidR="009A5F5F" w:rsidRDefault="009A5F5F" w:rsidP="009A5F5F">
      <w:pPr>
        <w:pStyle w:val="a8"/>
      </w:pPr>
      <w:r>
        <w:t>testData: org.apache.spark.rdd.RDD[org.apache.spark.mllib.regression.LabeledPoint] = MapPartitionsRDD[70] at randomSplit at &lt;console&gt;:32</w:t>
      </w:r>
    </w:p>
    <w:p w14:paraId="7CF802BD" w14:textId="77777777" w:rsidR="00097239" w:rsidRPr="00AA6622" w:rsidRDefault="00097239" w:rsidP="004178B6">
      <w:pPr>
        <w:pStyle w:val="a7"/>
        <w:rPr>
          <w:rFonts w:hint="eastAsia"/>
        </w:rPr>
      </w:pPr>
      <w:r>
        <w:rPr>
          <w:rFonts w:hint="eastAsia"/>
        </w:rPr>
        <w:t>训练模型，</w:t>
      </w:r>
      <w:r w:rsidRPr="00AA6622">
        <w:t>categoricalFeaturesInfo</w:t>
      </w:r>
      <w:r>
        <w:rPr>
          <w:rFonts w:hint="eastAsia"/>
        </w:rPr>
        <w:t>为空表明所有特征为连续值</w:t>
      </w:r>
    </w:p>
    <w:p w14:paraId="6E0E9E4B" w14:textId="77777777" w:rsidR="009A5F5F" w:rsidRDefault="009A5F5F" w:rsidP="009A5F5F">
      <w:pPr>
        <w:pStyle w:val="a8"/>
      </w:pPr>
      <w:r>
        <w:t>scala&gt; val numClasses = 2</w:t>
      </w:r>
    </w:p>
    <w:p w14:paraId="41DB9D9B" w14:textId="77777777" w:rsidR="009A5F5F" w:rsidRDefault="009A5F5F" w:rsidP="009A5F5F">
      <w:pPr>
        <w:pStyle w:val="a8"/>
      </w:pPr>
      <w:r>
        <w:t>numClasses: Int = 2</w:t>
      </w:r>
    </w:p>
    <w:p w14:paraId="213A0E9D" w14:textId="77777777" w:rsidR="009A5F5F" w:rsidRDefault="009A5F5F" w:rsidP="009A5F5F">
      <w:pPr>
        <w:pStyle w:val="a8"/>
      </w:pPr>
    </w:p>
    <w:p w14:paraId="4B4F6591" w14:textId="77777777" w:rsidR="009A5F5F" w:rsidRDefault="009A5F5F" w:rsidP="009A5F5F">
      <w:pPr>
        <w:pStyle w:val="a8"/>
      </w:pPr>
      <w:r>
        <w:t>scala&gt; val categoricalFeaturesInfo = Map[Int, Int]()</w:t>
      </w:r>
    </w:p>
    <w:p w14:paraId="3FF83EEC" w14:textId="77777777" w:rsidR="009A5F5F" w:rsidRDefault="009A5F5F" w:rsidP="009A5F5F">
      <w:pPr>
        <w:pStyle w:val="a8"/>
      </w:pPr>
      <w:r>
        <w:t>categoricalFeaturesInfo: scala.collection.immutable.Map[Int,Int] = Map()</w:t>
      </w:r>
    </w:p>
    <w:p w14:paraId="3192B602" w14:textId="77777777" w:rsidR="009A5F5F" w:rsidRDefault="009A5F5F" w:rsidP="009A5F5F">
      <w:pPr>
        <w:pStyle w:val="a8"/>
      </w:pPr>
    </w:p>
    <w:p w14:paraId="645D2F22" w14:textId="77777777" w:rsidR="009A5F5F" w:rsidRDefault="009A5F5F" w:rsidP="009A5F5F">
      <w:pPr>
        <w:pStyle w:val="a8"/>
      </w:pPr>
      <w:r>
        <w:t>scala&gt; val numTrees = 3 // Use more in practice.</w:t>
      </w:r>
    </w:p>
    <w:p w14:paraId="65E62555" w14:textId="77777777" w:rsidR="009A5F5F" w:rsidRDefault="009A5F5F" w:rsidP="009A5F5F">
      <w:pPr>
        <w:pStyle w:val="a8"/>
      </w:pPr>
      <w:r>
        <w:t>numTrees: Int = 3</w:t>
      </w:r>
    </w:p>
    <w:p w14:paraId="493322FE" w14:textId="77777777" w:rsidR="009A5F5F" w:rsidRDefault="009A5F5F" w:rsidP="009A5F5F">
      <w:pPr>
        <w:pStyle w:val="a8"/>
      </w:pPr>
    </w:p>
    <w:p w14:paraId="49D24071" w14:textId="77777777" w:rsidR="009A5F5F" w:rsidRDefault="009A5F5F" w:rsidP="009A5F5F">
      <w:pPr>
        <w:pStyle w:val="a8"/>
      </w:pPr>
      <w:r>
        <w:t>scala&gt; val featureSubsetStrategy = "auto" // Let the algorithm choose.</w:t>
      </w:r>
    </w:p>
    <w:p w14:paraId="21FF048C" w14:textId="77777777" w:rsidR="009A5F5F" w:rsidRDefault="009A5F5F" w:rsidP="009A5F5F">
      <w:pPr>
        <w:pStyle w:val="a8"/>
      </w:pPr>
      <w:r>
        <w:t>featureSubsetStrategy: String = auto</w:t>
      </w:r>
    </w:p>
    <w:p w14:paraId="4F5E2C00" w14:textId="77777777" w:rsidR="009A5F5F" w:rsidRDefault="009A5F5F" w:rsidP="009A5F5F">
      <w:pPr>
        <w:pStyle w:val="a8"/>
      </w:pPr>
    </w:p>
    <w:p w14:paraId="6ACADE3B" w14:textId="77777777" w:rsidR="009A5F5F" w:rsidRDefault="009A5F5F" w:rsidP="009A5F5F">
      <w:pPr>
        <w:pStyle w:val="a8"/>
      </w:pPr>
      <w:r>
        <w:t>scala&gt; val impurity = "variance"</w:t>
      </w:r>
    </w:p>
    <w:p w14:paraId="03BC5C4C" w14:textId="77777777" w:rsidR="009A5F5F" w:rsidRDefault="009A5F5F" w:rsidP="009A5F5F">
      <w:pPr>
        <w:pStyle w:val="a8"/>
      </w:pPr>
      <w:r>
        <w:t>impurity: String = variance</w:t>
      </w:r>
    </w:p>
    <w:p w14:paraId="6C2D8196" w14:textId="77777777" w:rsidR="009A5F5F" w:rsidRDefault="009A5F5F" w:rsidP="009A5F5F">
      <w:pPr>
        <w:pStyle w:val="a8"/>
      </w:pPr>
    </w:p>
    <w:p w14:paraId="28D13741" w14:textId="77777777" w:rsidR="009A5F5F" w:rsidRDefault="009A5F5F" w:rsidP="009A5F5F">
      <w:pPr>
        <w:pStyle w:val="a8"/>
      </w:pPr>
      <w:r>
        <w:t>scala&gt; val maxDepth = 4</w:t>
      </w:r>
    </w:p>
    <w:p w14:paraId="7D41717B" w14:textId="77777777" w:rsidR="009A5F5F" w:rsidRDefault="009A5F5F" w:rsidP="009A5F5F">
      <w:pPr>
        <w:pStyle w:val="a8"/>
      </w:pPr>
      <w:r>
        <w:t>maxDepth: Int = 4</w:t>
      </w:r>
    </w:p>
    <w:p w14:paraId="52AB76B7" w14:textId="77777777" w:rsidR="009A5F5F" w:rsidRDefault="009A5F5F" w:rsidP="009A5F5F">
      <w:pPr>
        <w:pStyle w:val="a8"/>
      </w:pPr>
    </w:p>
    <w:p w14:paraId="16F62E36" w14:textId="77777777" w:rsidR="009A5F5F" w:rsidRDefault="009A5F5F" w:rsidP="009A5F5F">
      <w:pPr>
        <w:pStyle w:val="a8"/>
      </w:pPr>
      <w:r>
        <w:t>scala&gt; val maxBins = 32</w:t>
      </w:r>
    </w:p>
    <w:p w14:paraId="7D579E63" w14:textId="77777777" w:rsidR="009A5F5F" w:rsidRDefault="009A5F5F" w:rsidP="009A5F5F">
      <w:pPr>
        <w:pStyle w:val="a8"/>
      </w:pPr>
      <w:r>
        <w:t>maxBins: Int = 32</w:t>
      </w:r>
    </w:p>
    <w:p w14:paraId="256434D3" w14:textId="77777777" w:rsidR="009A5F5F" w:rsidRDefault="009A5F5F" w:rsidP="009A5F5F">
      <w:pPr>
        <w:pStyle w:val="a8"/>
      </w:pPr>
    </w:p>
    <w:p w14:paraId="26A4B676" w14:textId="77777777" w:rsidR="009A5F5F" w:rsidRDefault="009A5F5F" w:rsidP="009A5F5F">
      <w:pPr>
        <w:pStyle w:val="a8"/>
      </w:pPr>
      <w:r>
        <w:t>scala&gt; val model = RandomForest.trainRegressor(trainingData, categoricalFeaturesInfo,</w:t>
      </w:r>
    </w:p>
    <w:p w14:paraId="17F898D9" w14:textId="77777777" w:rsidR="009A5F5F" w:rsidRDefault="009A5F5F" w:rsidP="009A5F5F">
      <w:pPr>
        <w:pStyle w:val="a8"/>
      </w:pPr>
      <w:r>
        <w:t xml:space="preserve">     |   numTrees, featureSubsetStrategy, impurity, maxDepth, maxBins)</w:t>
      </w:r>
    </w:p>
    <w:p w14:paraId="370C775A" w14:textId="77777777" w:rsidR="009A5F5F" w:rsidRDefault="009A5F5F" w:rsidP="009A5F5F">
      <w:pPr>
        <w:pStyle w:val="a8"/>
      </w:pPr>
      <w:r>
        <w:t>model: org.apache.spark.mllib.tree.model.RandomForestModel =</w:t>
      </w:r>
    </w:p>
    <w:p w14:paraId="744B8C36" w14:textId="77777777" w:rsidR="009A5F5F" w:rsidRDefault="009A5F5F" w:rsidP="009A5F5F">
      <w:pPr>
        <w:pStyle w:val="a8"/>
      </w:pPr>
      <w:r>
        <w:t>TreeEnsembleModel regressor with 3 trees</w:t>
      </w:r>
    </w:p>
    <w:p w14:paraId="3AF2597D" w14:textId="77777777" w:rsidR="00596BDC" w:rsidRPr="008045A7" w:rsidRDefault="00596BDC" w:rsidP="004178B6">
      <w:pPr>
        <w:pStyle w:val="a7"/>
        <w:rPr>
          <w:rFonts w:hint="eastAsia"/>
        </w:rPr>
      </w:pPr>
      <w:r w:rsidRPr="008045A7">
        <w:rPr>
          <w:rFonts w:hint="eastAsia"/>
        </w:rPr>
        <w:t>在测试实例上评估模型并计算测试错误</w:t>
      </w:r>
    </w:p>
    <w:p w14:paraId="1C4B9848" w14:textId="77777777" w:rsidR="009A5F5F" w:rsidRDefault="009A5F5F" w:rsidP="009A5F5F">
      <w:pPr>
        <w:pStyle w:val="a8"/>
      </w:pPr>
      <w:r>
        <w:t>scala&gt; val labelsAndPredictions = testData.map { point =&gt;</w:t>
      </w:r>
    </w:p>
    <w:p w14:paraId="1B1DBCC1" w14:textId="77777777" w:rsidR="009A5F5F" w:rsidRDefault="009A5F5F" w:rsidP="009A5F5F">
      <w:pPr>
        <w:pStyle w:val="a8"/>
      </w:pPr>
      <w:r>
        <w:t xml:space="preserve">     |   val prediction = model.predict(point.features)</w:t>
      </w:r>
    </w:p>
    <w:p w14:paraId="5EDEED3C" w14:textId="77777777" w:rsidR="009A5F5F" w:rsidRDefault="009A5F5F" w:rsidP="009A5F5F">
      <w:pPr>
        <w:pStyle w:val="a8"/>
      </w:pPr>
      <w:r>
        <w:t xml:space="preserve">     |   (point.label, prediction)</w:t>
      </w:r>
    </w:p>
    <w:p w14:paraId="29400EAF" w14:textId="77777777" w:rsidR="009A5F5F" w:rsidRDefault="009A5F5F" w:rsidP="009A5F5F">
      <w:pPr>
        <w:pStyle w:val="a8"/>
      </w:pPr>
      <w:r>
        <w:t xml:space="preserve">     | }</w:t>
      </w:r>
    </w:p>
    <w:p w14:paraId="19801B08" w14:textId="77777777" w:rsidR="009A5F5F" w:rsidRDefault="009A5F5F" w:rsidP="009A5F5F">
      <w:pPr>
        <w:pStyle w:val="a8"/>
      </w:pPr>
      <w:r>
        <w:t>labelsAndPredictions: org.apache.spark.rdd.RDD[(Double, Double)] = MapPartitionsRDD[86] at map at &lt;console&gt;:34</w:t>
      </w:r>
    </w:p>
    <w:p w14:paraId="6299B202" w14:textId="77777777" w:rsidR="009A5F5F" w:rsidRDefault="009A5F5F" w:rsidP="009A5F5F">
      <w:pPr>
        <w:pStyle w:val="a8"/>
      </w:pPr>
    </w:p>
    <w:p w14:paraId="3D4EE818" w14:textId="77777777" w:rsidR="009A5F5F" w:rsidRDefault="009A5F5F" w:rsidP="009A5F5F">
      <w:pPr>
        <w:pStyle w:val="a8"/>
      </w:pPr>
      <w:r>
        <w:t>scala&gt; val testMSE = labelsAndPredictions.map{ case(v, p) =&gt; math.pow((v - p), 2)}.mean()</w:t>
      </w:r>
    </w:p>
    <w:p w14:paraId="172AB3BE" w14:textId="77777777" w:rsidR="009A5F5F" w:rsidRDefault="009A5F5F" w:rsidP="009A5F5F">
      <w:pPr>
        <w:pStyle w:val="a8"/>
      </w:pPr>
      <w:r>
        <w:lastRenderedPageBreak/>
        <w:t>20/04/27 07:18:00 WARN BLAS: Failed to load implementation from: com.github.fommil.netlib.NativeSystemBLAS</w:t>
      </w:r>
    </w:p>
    <w:p w14:paraId="5C3E3D63" w14:textId="77777777" w:rsidR="009A5F5F" w:rsidRDefault="009A5F5F" w:rsidP="009A5F5F">
      <w:pPr>
        <w:pStyle w:val="a8"/>
      </w:pPr>
      <w:r>
        <w:t>20/04/27 07:18:00 WARN BLAS: Failed to load implementation from: com.github.fommil.netlib.NativeRefBLAS</w:t>
      </w:r>
    </w:p>
    <w:p w14:paraId="5AC5F619" w14:textId="77777777" w:rsidR="009A5F5F" w:rsidRDefault="009A5F5F" w:rsidP="009A5F5F">
      <w:pPr>
        <w:pStyle w:val="a8"/>
      </w:pPr>
      <w:r>
        <w:t>testMSE: Double = 0.0</w:t>
      </w:r>
    </w:p>
    <w:p w14:paraId="777F15F0" w14:textId="77777777" w:rsidR="009A5F5F" w:rsidRDefault="009A5F5F" w:rsidP="009A5F5F">
      <w:pPr>
        <w:pStyle w:val="a8"/>
      </w:pPr>
    </w:p>
    <w:p w14:paraId="617997DD" w14:textId="77777777" w:rsidR="009A5F5F" w:rsidRDefault="009A5F5F" w:rsidP="009A5F5F">
      <w:pPr>
        <w:pStyle w:val="a8"/>
      </w:pPr>
      <w:r>
        <w:t>scala&gt; println(s"Test Mean Squared Error = $testMSE")</w:t>
      </w:r>
    </w:p>
    <w:p w14:paraId="10C3E6E9" w14:textId="77777777" w:rsidR="009A5F5F" w:rsidRDefault="009A5F5F" w:rsidP="009A5F5F">
      <w:pPr>
        <w:pStyle w:val="a8"/>
      </w:pPr>
      <w:r>
        <w:t>Test Mean Squared Error = 0.0</w:t>
      </w:r>
    </w:p>
    <w:p w14:paraId="467E2228" w14:textId="77777777" w:rsidR="009A5F5F" w:rsidRDefault="009A5F5F" w:rsidP="009A5F5F">
      <w:pPr>
        <w:pStyle w:val="a8"/>
      </w:pPr>
    </w:p>
    <w:p w14:paraId="6FF12422" w14:textId="77777777" w:rsidR="009A5F5F" w:rsidRDefault="009A5F5F" w:rsidP="009A5F5F">
      <w:pPr>
        <w:pStyle w:val="a8"/>
      </w:pPr>
      <w:r>
        <w:t>scala&gt; println(s"Learned regression forest model:\n ${model.toDebugString}")</w:t>
      </w:r>
    </w:p>
    <w:p w14:paraId="110410C2" w14:textId="77777777" w:rsidR="009A5F5F" w:rsidRDefault="009A5F5F" w:rsidP="009A5F5F">
      <w:pPr>
        <w:pStyle w:val="a8"/>
      </w:pPr>
      <w:r>
        <w:t>Learned regression forest model:</w:t>
      </w:r>
    </w:p>
    <w:p w14:paraId="6403A53C" w14:textId="77777777" w:rsidR="009A5F5F" w:rsidRDefault="009A5F5F" w:rsidP="009A5F5F">
      <w:pPr>
        <w:pStyle w:val="a8"/>
      </w:pPr>
      <w:r>
        <w:t xml:space="preserve"> TreeEnsembleModel regressor with 3 trees</w:t>
      </w:r>
    </w:p>
    <w:p w14:paraId="7AE6E8ED" w14:textId="77777777" w:rsidR="009A5F5F" w:rsidRDefault="009A5F5F" w:rsidP="009A5F5F">
      <w:pPr>
        <w:pStyle w:val="a8"/>
      </w:pPr>
    </w:p>
    <w:p w14:paraId="0782CF27" w14:textId="77777777" w:rsidR="009A5F5F" w:rsidRDefault="009A5F5F" w:rsidP="009A5F5F">
      <w:pPr>
        <w:pStyle w:val="a8"/>
      </w:pPr>
      <w:r>
        <w:t xml:space="preserve">  Tree 0:</w:t>
      </w:r>
    </w:p>
    <w:p w14:paraId="4051B2CE" w14:textId="77777777" w:rsidR="009A5F5F" w:rsidRDefault="009A5F5F" w:rsidP="009A5F5F">
      <w:pPr>
        <w:pStyle w:val="a8"/>
      </w:pPr>
      <w:r>
        <w:t xml:space="preserve">    If (feature 490 &lt;= 43.0)</w:t>
      </w:r>
    </w:p>
    <w:p w14:paraId="1945660D" w14:textId="77777777" w:rsidR="009A5F5F" w:rsidRDefault="009A5F5F" w:rsidP="009A5F5F">
      <w:pPr>
        <w:pStyle w:val="a8"/>
      </w:pPr>
      <w:r>
        <w:t xml:space="preserve">     Predict: 0.0</w:t>
      </w:r>
    </w:p>
    <w:p w14:paraId="1668B2B4" w14:textId="77777777" w:rsidR="009A5F5F" w:rsidRDefault="009A5F5F" w:rsidP="009A5F5F">
      <w:pPr>
        <w:pStyle w:val="a8"/>
      </w:pPr>
      <w:r>
        <w:t xml:space="preserve">    Else (feature 490 &gt; 43.0)</w:t>
      </w:r>
    </w:p>
    <w:p w14:paraId="499C5CC9" w14:textId="77777777" w:rsidR="009A5F5F" w:rsidRDefault="009A5F5F" w:rsidP="009A5F5F">
      <w:pPr>
        <w:pStyle w:val="a8"/>
      </w:pPr>
      <w:r>
        <w:t xml:space="preserve">     Predict: 1.0</w:t>
      </w:r>
    </w:p>
    <w:p w14:paraId="0EA06A1B" w14:textId="77777777" w:rsidR="009A5F5F" w:rsidRDefault="009A5F5F" w:rsidP="009A5F5F">
      <w:pPr>
        <w:pStyle w:val="a8"/>
      </w:pPr>
      <w:r>
        <w:t xml:space="preserve">  Tree 1:</w:t>
      </w:r>
    </w:p>
    <w:p w14:paraId="3B13548B" w14:textId="77777777" w:rsidR="009A5F5F" w:rsidRDefault="009A5F5F" w:rsidP="009A5F5F">
      <w:pPr>
        <w:pStyle w:val="a8"/>
      </w:pPr>
      <w:r>
        <w:t xml:space="preserve">    If (feature 406 &lt;= 9.5)</w:t>
      </w:r>
    </w:p>
    <w:p w14:paraId="6F9F1DF4" w14:textId="77777777" w:rsidR="009A5F5F" w:rsidRDefault="009A5F5F" w:rsidP="009A5F5F">
      <w:pPr>
        <w:pStyle w:val="a8"/>
      </w:pPr>
      <w:r>
        <w:t xml:space="preserve">     Predict: 0.0</w:t>
      </w:r>
    </w:p>
    <w:p w14:paraId="464D0217" w14:textId="77777777" w:rsidR="009A5F5F" w:rsidRDefault="009A5F5F" w:rsidP="009A5F5F">
      <w:pPr>
        <w:pStyle w:val="a8"/>
      </w:pPr>
      <w:r>
        <w:t xml:space="preserve">    Else (feature 406 &gt; 9.5)</w:t>
      </w:r>
    </w:p>
    <w:p w14:paraId="13560E4A" w14:textId="77777777" w:rsidR="009A5F5F" w:rsidRDefault="009A5F5F" w:rsidP="009A5F5F">
      <w:pPr>
        <w:pStyle w:val="a8"/>
      </w:pPr>
      <w:r>
        <w:t xml:space="preserve">     If (feature 327 &lt;= 81.0)</w:t>
      </w:r>
    </w:p>
    <w:p w14:paraId="676EEFDE" w14:textId="77777777" w:rsidR="009A5F5F" w:rsidRDefault="009A5F5F" w:rsidP="009A5F5F">
      <w:pPr>
        <w:pStyle w:val="a8"/>
      </w:pPr>
      <w:r>
        <w:t xml:space="preserve">      Predict: 1.0</w:t>
      </w:r>
    </w:p>
    <w:p w14:paraId="25F50053" w14:textId="77777777" w:rsidR="009A5F5F" w:rsidRDefault="009A5F5F" w:rsidP="009A5F5F">
      <w:pPr>
        <w:pStyle w:val="a8"/>
      </w:pPr>
      <w:r>
        <w:t xml:space="preserve">     Else (feature 327 &gt; 81.0)</w:t>
      </w:r>
    </w:p>
    <w:p w14:paraId="431A407A" w14:textId="77777777" w:rsidR="009A5F5F" w:rsidRDefault="009A5F5F" w:rsidP="009A5F5F">
      <w:pPr>
        <w:pStyle w:val="a8"/>
      </w:pPr>
      <w:r>
        <w:t xml:space="preserve">      Predict: 0.0</w:t>
      </w:r>
    </w:p>
    <w:p w14:paraId="6128575E" w14:textId="77777777" w:rsidR="009A5F5F" w:rsidRDefault="009A5F5F" w:rsidP="009A5F5F">
      <w:pPr>
        <w:pStyle w:val="a8"/>
      </w:pPr>
      <w:r>
        <w:t xml:space="preserve">  Tree 2:</w:t>
      </w:r>
    </w:p>
    <w:p w14:paraId="63ACA330" w14:textId="77777777" w:rsidR="009A5F5F" w:rsidRDefault="009A5F5F" w:rsidP="009A5F5F">
      <w:pPr>
        <w:pStyle w:val="a8"/>
      </w:pPr>
      <w:r>
        <w:t xml:space="preserve">    If (feature 512 &lt;= 1.5)</w:t>
      </w:r>
    </w:p>
    <w:p w14:paraId="70FD53CF" w14:textId="77777777" w:rsidR="009A5F5F" w:rsidRDefault="009A5F5F" w:rsidP="009A5F5F">
      <w:pPr>
        <w:pStyle w:val="a8"/>
      </w:pPr>
      <w:r>
        <w:t xml:space="preserve">     If (feature 511 &lt;= 1.5)</w:t>
      </w:r>
    </w:p>
    <w:p w14:paraId="41851134" w14:textId="77777777" w:rsidR="009A5F5F" w:rsidRDefault="009A5F5F" w:rsidP="009A5F5F">
      <w:pPr>
        <w:pStyle w:val="a8"/>
      </w:pPr>
      <w:r>
        <w:t xml:space="preserve">      Predict: 1.0</w:t>
      </w:r>
    </w:p>
    <w:p w14:paraId="28F1CC09" w14:textId="77777777" w:rsidR="009A5F5F" w:rsidRDefault="009A5F5F" w:rsidP="009A5F5F">
      <w:pPr>
        <w:pStyle w:val="a8"/>
      </w:pPr>
      <w:r>
        <w:t xml:space="preserve">     Else (feature 511 &gt; 1.5)</w:t>
      </w:r>
    </w:p>
    <w:p w14:paraId="5F2D4E6F" w14:textId="77777777" w:rsidR="009A5F5F" w:rsidRDefault="009A5F5F" w:rsidP="009A5F5F">
      <w:pPr>
        <w:pStyle w:val="a8"/>
      </w:pPr>
      <w:r>
        <w:t xml:space="preserve">      Predict: 0.0</w:t>
      </w:r>
    </w:p>
    <w:p w14:paraId="6826D801" w14:textId="77777777" w:rsidR="009A5F5F" w:rsidRDefault="009A5F5F" w:rsidP="009A5F5F">
      <w:pPr>
        <w:pStyle w:val="a8"/>
      </w:pPr>
      <w:r>
        <w:t xml:space="preserve">    Else (feature 512 &gt; 1.5)</w:t>
      </w:r>
    </w:p>
    <w:p w14:paraId="35399CD8" w14:textId="77777777" w:rsidR="009A5F5F" w:rsidRDefault="009A5F5F" w:rsidP="009A5F5F">
      <w:pPr>
        <w:pStyle w:val="a8"/>
      </w:pPr>
      <w:r>
        <w:t xml:space="preserve">     Predict: 0.0</w:t>
      </w:r>
    </w:p>
    <w:p w14:paraId="7E5FE766" w14:textId="500254ED" w:rsidR="00596BDC" w:rsidRPr="00596BDC" w:rsidRDefault="00596BDC" w:rsidP="004178B6">
      <w:pPr>
        <w:pStyle w:val="a7"/>
        <w:rPr>
          <w:rFonts w:hint="eastAsia"/>
        </w:rPr>
      </w:pPr>
      <w:r>
        <w:rPr>
          <w:rFonts w:hint="eastAsia"/>
        </w:rPr>
        <w:t>保存和加载模型</w:t>
      </w:r>
    </w:p>
    <w:p w14:paraId="15D667EC" w14:textId="77777777" w:rsidR="009A5F5F" w:rsidRDefault="009A5F5F" w:rsidP="009A5F5F">
      <w:pPr>
        <w:pStyle w:val="a8"/>
      </w:pPr>
      <w:r>
        <w:t>scala&gt; model.save(sc, "/tmp/myRandomForestRegressionModel")</w:t>
      </w:r>
    </w:p>
    <w:p w14:paraId="5D5D8054" w14:textId="77777777" w:rsidR="009A5F5F" w:rsidRDefault="009A5F5F" w:rsidP="009A5F5F">
      <w:pPr>
        <w:pStyle w:val="a8"/>
      </w:pPr>
    </w:p>
    <w:p w14:paraId="67110E2D" w14:textId="77777777" w:rsidR="009A5F5F" w:rsidRDefault="009A5F5F" w:rsidP="009A5F5F">
      <w:pPr>
        <w:pStyle w:val="a8"/>
      </w:pPr>
      <w:r>
        <w:t>scala&gt; val sameModel = RandomForestModel.load(sc, "/tmp/myRandomForestRegressionModel")</w:t>
      </w:r>
    </w:p>
    <w:p w14:paraId="1459B143" w14:textId="77777777" w:rsidR="009A5F5F" w:rsidRDefault="009A5F5F" w:rsidP="009A5F5F">
      <w:pPr>
        <w:pStyle w:val="a8"/>
      </w:pPr>
      <w:r>
        <w:t>sameModel: org.apache.spark.mllib.tree.model.RandomForestModel =</w:t>
      </w:r>
    </w:p>
    <w:p w14:paraId="377099F2" w14:textId="4FF213CE" w:rsidR="00FF529B" w:rsidRDefault="009A5F5F" w:rsidP="009A5F5F">
      <w:pPr>
        <w:pStyle w:val="a8"/>
        <w:rPr>
          <w:rFonts w:hint="eastAsia"/>
        </w:rPr>
      </w:pPr>
      <w:r>
        <w:t>TreeEnsembleModel regressor with 3 trees</w:t>
      </w:r>
    </w:p>
    <w:p w14:paraId="0D88B59F" w14:textId="56154E83" w:rsidR="006B35B6" w:rsidRDefault="007B7230" w:rsidP="00FE2BB5">
      <w:pPr>
        <w:ind w:firstLine="420"/>
        <w:rPr>
          <w:rFonts w:hint="eastAsia"/>
        </w:rPr>
      </w:pPr>
      <w:r>
        <w:rPr>
          <w:rFonts w:hint="eastAsia"/>
        </w:rPr>
        <w:t>梯度提升树</w:t>
      </w:r>
      <w:r w:rsidR="006B35B6">
        <w:rPr>
          <w:rFonts w:hint="eastAsia"/>
        </w:rPr>
        <w:t>是决策树的</w:t>
      </w:r>
      <w:r>
        <w:rPr>
          <w:rFonts w:hint="eastAsia"/>
        </w:rPr>
        <w:t>集成，是以最小化损失函数为代价</w:t>
      </w:r>
      <w:r w:rsidR="00253481">
        <w:rPr>
          <w:rFonts w:hint="eastAsia"/>
        </w:rPr>
        <w:t>迭代地训练决策树</w:t>
      </w:r>
      <w:r w:rsidR="006B35B6">
        <w:rPr>
          <w:rFonts w:hint="eastAsia"/>
        </w:rPr>
        <w:t>。像决策树一样，</w:t>
      </w:r>
      <w:r w:rsidR="00253481">
        <w:rPr>
          <w:rFonts w:hint="eastAsia"/>
        </w:rPr>
        <w:t>梯度提升树</w:t>
      </w:r>
      <w:r w:rsidR="00721456">
        <w:rPr>
          <w:rFonts w:hint="eastAsia"/>
        </w:rPr>
        <w:t>处理类别</w:t>
      </w:r>
      <w:r w:rsidR="006B35B6">
        <w:rPr>
          <w:rFonts w:hint="eastAsia"/>
        </w:rPr>
        <w:t>特征，扩展</w:t>
      </w:r>
      <w:r w:rsidR="00575978">
        <w:rPr>
          <w:rFonts w:hint="eastAsia"/>
        </w:rPr>
        <w:t>到多</w:t>
      </w:r>
      <w:r w:rsidR="00401300">
        <w:rPr>
          <w:rFonts w:hint="eastAsia"/>
        </w:rPr>
        <w:t>分类设置，不需要特征缩放，并且能够捕获非线性和特征</w:t>
      </w:r>
      <w:r w:rsidR="00270667">
        <w:rPr>
          <w:rFonts w:hint="eastAsia"/>
        </w:rPr>
        <w:t>之间</w:t>
      </w:r>
      <w:r w:rsidR="00401300">
        <w:rPr>
          <w:rFonts w:hint="eastAsia"/>
        </w:rPr>
        <w:t>相互关系</w:t>
      </w:r>
      <w:r w:rsidR="006B35B6">
        <w:rPr>
          <w:rFonts w:hint="eastAsia"/>
        </w:rPr>
        <w:t>。</w:t>
      </w:r>
      <w:r w:rsidR="006B35B6">
        <w:rPr>
          <w:rFonts w:hint="eastAsia"/>
        </w:rPr>
        <w:t>spark.mllib</w:t>
      </w:r>
      <w:r w:rsidR="006A205C">
        <w:rPr>
          <w:rFonts w:hint="eastAsia"/>
        </w:rPr>
        <w:t>支持使用连续和</w:t>
      </w:r>
      <w:r w:rsidR="006B35B6">
        <w:rPr>
          <w:rFonts w:hint="eastAsia"/>
        </w:rPr>
        <w:t>类</w:t>
      </w:r>
      <w:r w:rsidR="006A205C">
        <w:rPr>
          <w:rFonts w:hint="eastAsia"/>
        </w:rPr>
        <w:t>别特征</w:t>
      </w:r>
      <w:r w:rsidR="004B3538">
        <w:rPr>
          <w:rFonts w:hint="eastAsia"/>
        </w:rPr>
        <w:t>进行二元</w:t>
      </w:r>
      <w:r w:rsidR="006B35B6">
        <w:rPr>
          <w:rFonts w:hint="eastAsia"/>
        </w:rPr>
        <w:t>分类和回归的</w:t>
      </w:r>
      <w:r w:rsidR="008E39BD">
        <w:rPr>
          <w:rFonts w:hint="eastAsia"/>
        </w:rPr>
        <w:t>梯度提升树</w:t>
      </w:r>
      <w:r w:rsidR="00C42369">
        <w:rPr>
          <w:rFonts w:hint="eastAsia"/>
        </w:rPr>
        <w:t>，使用现有的决策树</w:t>
      </w:r>
      <w:r w:rsidR="006B35B6">
        <w:rPr>
          <w:rFonts w:hint="eastAsia"/>
        </w:rPr>
        <w:t>来实现。</w:t>
      </w:r>
      <w:r w:rsidR="00607565">
        <w:rPr>
          <w:rFonts w:hint="eastAsia"/>
        </w:rPr>
        <w:t>梯度提升树尚不支持多类分类，对于多类问题请使用决策树或随机森林</w:t>
      </w:r>
      <w:r w:rsidR="00FF51C6">
        <w:rPr>
          <w:rFonts w:hint="eastAsia"/>
        </w:rPr>
        <w:t>，</w:t>
      </w:r>
      <w:r w:rsidR="006B35B6">
        <w:rPr>
          <w:rFonts w:hint="eastAsia"/>
        </w:rPr>
        <w:t>参阅决策树指南以获取有关树的更多信息。</w:t>
      </w:r>
    </w:p>
    <w:p w14:paraId="67EB8EDF" w14:textId="106930C5" w:rsidR="006B35B6" w:rsidRDefault="005370B3" w:rsidP="006B35B6">
      <w:pPr>
        <w:ind w:firstLine="420"/>
      </w:pPr>
      <w:r>
        <w:rPr>
          <w:rFonts w:hint="eastAsia"/>
        </w:rPr>
        <w:t>梯度提升以迭代方式训练决策树序列</w:t>
      </w:r>
      <w:r w:rsidR="002F4984">
        <w:rPr>
          <w:rFonts w:hint="eastAsia"/>
        </w:rPr>
        <w:t>，在每次迭代中</w:t>
      </w:r>
      <w:r w:rsidR="006B35B6">
        <w:rPr>
          <w:rFonts w:hint="eastAsia"/>
        </w:rPr>
        <w:t>该算法使用当前</w:t>
      </w:r>
      <w:r w:rsidR="002C6CF8">
        <w:rPr>
          <w:rFonts w:hint="eastAsia"/>
        </w:rPr>
        <w:t>集成</w:t>
      </w:r>
      <w:r w:rsidR="006B35B6">
        <w:rPr>
          <w:rFonts w:hint="eastAsia"/>
        </w:rPr>
        <w:t>预测每个训练实例的标签，然后将该预测与真实标签进行比较。</w:t>
      </w:r>
      <w:r w:rsidR="002C6CF8">
        <w:rPr>
          <w:rFonts w:hint="eastAsia"/>
        </w:rPr>
        <w:t>接下来，</w:t>
      </w:r>
      <w:r w:rsidR="006B35B6">
        <w:rPr>
          <w:rFonts w:hint="eastAsia"/>
        </w:rPr>
        <w:t>重新标记数据集，以将更多的重点放在预测效</w:t>
      </w:r>
      <w:r w:rsidR="002C6CF8">
        <w:rPr>
          <w:rFonts w:hint="eastAsia"/>
        </w:rPr>
        <w:t>果较差的训练实例上，因此在下一次迭代中</w:t>
      </w:r>
      <w:r w:rsidR="006B35B6">
        <w:rPr>
          <w:rFonts w:hint="eastAsia"/>
        </w:rPr>
        <w:t>决策树将有助于纠正先前的错误。</w:t>
      </w:r>
      <w:r w:rsidR="00A82671">
        <w:rPr>
          <w:rFonts w:hint="eastAsia"/>
        </w:rPr>
        <w:t>重新标记实例的特定机制由损失函数定义（如下所述），每次迭代梯度提升树</w:t>
      </w:r>
      <w:r w:rsidR="006B35B6">
        <w:rPr>
          <w:rFonts w:hint="eastAsia"/>
        </w:rPr>
        <w:t>都会进一步减少训练数据上的损失函数。</w:t>
      </w:r>
    </w:p>
    <w:p w14:paraId="52D4EBB5" w14:textId="77777777" w:rsidR="006B35B6" w:rsidRDefault="006B35B6" w:rsidP="006B35B6">
      <w:pPr>
        <w:ind w:firstLine="420"/>
      </w:pPr>
    </w:p>
    <w:p w14:paraId="7B10656F" w14:textId="2BAAEF53" w:rsidR="006B35B6" w:rsidRDefault="006B35B6" w:rsidP="006B35B6">
      <w:pPr>
        <w:ind w:firstLine="420"/>
      </w:pPr>
      <w:r>
        <w:rPr>
          <w:rFonts w:hint="eastAsia"/>
        </w:rPr>
        <w:t>下表列出了</w:t>
      </w:r>
      <w:r w:rsidR="0028061F">
        <w:rPr>
          <w:rFonts w:hint="eastAsia"/>
        </w:rPr>
        <w:t>梯度提升树</w:t>
      </w:r>
      <w:r w:rsidR="003369A7">
        <w:rPr>
          <w:rFonts w:hint="eastAsia"/>
        </w:rPr>
        <w:t>在</w:t>
      </w:r>
      <w:r>
        <w:rPr>
          <w:rFonts w:hint="eastAsia"/>
        </w:rPr>
        <w:t>当前</w:t>
      </w:r>
      <w:r w:rsidR="0028061F">
        <w:rPr>
          <w:rFonts w:hint="eastAsia"/>
        </w:rPr>
        <w:t>spark.mllib</w:t>
      </w:r>
      <w:r w:rsidR="003369A7">
        <w:rPr>
          <w:rFonts w:hint="eastAsia"/>
        </w:rPr>
        <w:t>中</w:t>
      </w:r>
      <w:r>
        <w:rPr>
          <w:rFonts w:hint="eastAsia"/>
        </w:rPr>
        <w:t>支持的损失</w:t>
      </w:r>
      <w:r w:rsidR="0028061F">
        <w:rPr>
          <w:rFonts w:hint="eastAsia"/>
        </w:rPr>
        <w:t>函数，请注意</w:t>
      </w:r>
      <w:r>
        <w:rPr>
          <w:rFonts w:hint="eastAsia"/>
        </w:rPr>
        <w:t>每种损失</w:t>
      </w:r>
      <w:r w:rsidR="0028061F">
        <w:rPr>
          <w:rFonts w:hint="eastAsia"/>
        </w:rPr>
        <w:t>函数</w:t>
      </w:r>
      <w:r>
        <w:rPr>
          <w:rFonts w:hint="eastAsia"/>
        </w:rPr>
        <w:t>都适用于分类或回归，但不能同时适用于两者。</w:t>
      </w:r>
    </w:p>
    <w:p w14:paraId="6FC5FAC5" w14:textId="64664A52" w:rsidR="006B35B6" w:rsidRDefault="006B35B6" w:rsidP="006B35B6">
      <w:pPr>
        <w:ind w:firstLine="420"/>
      </w:pPr>
      <w:r>
        <w:rPr>
          <w:rFonts w:hint="eastAsia"/>
        </w:rPr>
        <w:t>符号：</w:t>
      </w:r>
      <m:oMath>
        <m:r>
          <w:rPr>
            <w:rFonts w:ascii="Cambria Math" w:hAnsi="Cambria Math"/>
          </w:rPr>
          <m:t>N</m:t>
        </m:r>
      </m:oMath>
      <w:r>
        <w:rPr>
          <w:rFonts w:hint="eastAsia"/>
        </w:rPr>
        <w:t>=</w:t>
      </w:r>
      <w:r w:rsidR="00C36C16">
        <w:rPr>
          <w:rFonts w:hint="eastAsia"/>
        </w:rPr>
        <w:t>实例数，</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w:t>
      </w:r>
      <w:r>
        <w:rPr>
          <w:rFonts w:hint="eastAsia"/>
        </w:rPr>
        <w:t>实例</w:t>
      </w:r>
      <m:oMath>
        <m:r>
          <w:rPr>
            <w:rFonts w:ascii="Cambria Math" w:hAnsi="Cambria Math"/>
          </w:rPr>
          <m:t>i</m:t>
        </m:r>
      </m:oMath>
      <w:r w:rsidR="00C36C16">
        <w:rPr>
          <w:rFonts w:hint="eastAsia"/>
        </w:rPr>
        <w:t>的标签，</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w:t>
      </w:r>
      <w:r>
        <w:rPr>
          <w:rFonts w:hint="eastAsia"/>
        </w:rPr>
        <w:t>实例</w:t>
      </w:r>
      <m:oMath>
        <m:r>
          <w:rPr>
            <w:rFonts w:ascii="Cambria Math" w:hAnsi="Cambria Math"/>
          </w:rPr>
          <m:t>i</m:t>
        </m:r>
      </m:oMath>
      <w:r>
        <w:rPr>
          <w:rFonts w:hint="eastAsia"/>
        </w:rPr>
        <w:t>的</w:t>
      </w:r>
      <w:r w:rsidR="005C5DD5">
        <w:rPr>
          <w:rFonts w:hint="eastAsia"/>
        </w:rPr>
        <w:t>特征</w:t>
      </w:r>
      <w:r w:rsidR="00C36C16">
        <w:rPr>
          <w:rFonts w:hint="eastAsia"/>
        </w:rPr>
        <w:t>，</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Pr>
          <w:rFonts w:hint="eastAsia"/>
        </w:rPr>
        <w:t>=</w:t>
      </w:r>
      <w:r>
        <w:rPr>
          <w:rFonts w:hint="eastAsia"/>
        </w:rPr>
        <w:t>模型</w:t>
      </w:r>
      <w:r w:rsidR="00C36C16">
        <w:rPr>
          <w:rFonts w:hint="eastAsia"/>
        </w:rPr>
        <w:t>对于实例</w:t>
      </w:r>
      <m:oMath>
        <m:r>
          <w:rPr>
            <w:rFonts w:ascii="Cambria Math" w:hAnsi="Cambria Math"/>
          </w:rPr>
          <m:t>i</m:t>
        </m:r>
      </m:oMath>
      <w:r w:rsidR="00C36C16">
        <w:rPr>
          <w:rFonts w:hint="eastAsia"/>
        </w:rPr>
        <w:t>的预测标签。</w:t>
      </w:r>
      <w:r w:rsidR="00C36C16">
        <w:t xml:space="preserve"> </w:t>
      </w:r>
    </w:p>
    <w:tbl>
      <w:tblPr>
        <w:tblStyle w:val="TableGrid"/>
        <w:tblW w:w="5000" w:type="pct"/>
        <w:tblLayout w:type="fixed"/>
        <w:tblLook w:val="04A0" w:firstRow="1" w:lastRow="0" w:firstColumn="1" w:lastColumn="0" w:noHBand="0" w:noVBand="1"/>
      </w:tblPr>
      <w:tblGrid>
        <w:gridCol w:w="1548"/>
        <w:gridCol w:w="811"/>
        <w:gridCol w:w="2969"/>
        <w:gridCol w:w="3194"/>
      </w:tblGrid>
      <w:tr w:rsidR="00433A47" w:rsidRPr="005C642F" w14:paraId="645A69AE" w14:textId="77777777" w:rsidTr="00433A47">
        <w:tc>
          <w:tcPr>
            <w:tcW w:w="908" w:type="pct"/>
            <w:hideMark/>
          </w:tcPr>
          <w:p w14:paraId="17D88224" w14:textId="667CF50E" w:rsidR="005C642F" w:rsidRPr="005C642F" w:rsidRDefault="00445468" w:rsidP="00445468">
            <w:pPr>
              <w:pStyle w:val="10"/>
              <w:rPr>
                <w:rFonts w:hint="eastAsia"/>
              </w:rPr>
            </w:pPr>
            <w:r>
              <w:rPr>
                <w:rFonts w:hint="eastAsia"/>
              </w:rPr>
              <w:t>损失函数</w:t>
            </w:r>
          </w:p>
        </w:tc>
        <w:tc>
          <w:tcPr>
            <w:tcW w:w="476" w:type="pct"/>
            <w:hideMark/>
          </w:tcPr>
          <w:p w14:paraId="68057099" w14:textId="65D4F934" w:rsidR="005C642F" w:rsidRPr="005C642F" w:rsidRDefault="00263E08" w:rsidP="00445468">
            <w:pPr>
              <w:pStyle w:val="10"/>
            </w:pPr>
            <w:r>
              <w:rPr>
                <w:rFonts w:hint="eastAsia"/>
              </w:rPr>
              <w:t>任务</w:t>
            </w:r>
          </w:p>
        </w:tc>
        <w:tc>
          <w:tcPr>
            <w:tcW w:w="1742" w:type="pct"/>
            <w:hideMark/>
          </w:tcPr>
          <w:p w14:paraId="33BD8F66" w14:textId="01D514FD" w:rsidR="005C642F" w:rsidRPr="005C642F" w:rsidRDefault="00263E08" w:rsidP="00445468">
            <w:pPr>
              <w:pStyle w:val="10"/>
            </w:pPr>
            <w:r>
              <w:rPr>
                <w:rFonts w:hint="eastAsia"/>
              </w:rPr>
              <w:t>公式</w:t>
            </w:r>
          </w:p>
        </w:tc>
        <w:tc>
          <w:tcPr>
            <w:tcW w:w="1874" w:type="pct"/>
            <w:hideMark/>
          </w:tcPr>
          <w:p w14:paraId="0A331287" w14:textId="2A1CF8D1" w:rsidR="005C642F" w:rsidRPr="005C642F" w:rsidRDefault="00263E08" w:rsidP="00445468">
            <w:pPr>
              <w:pStyle w:val="10"/>
              <w:ind w:firstLine="300"/>
            </w:pPr>
            <w:r>
              <w:rPr>
                <w:rFonts w:hint="eastAsia"/>
              </w:rPr>
              <w:t>描述</w:t>
            </w:r>
          </w:p>
        </w:tc>
      </w:tr>
      <w:tr w:rsidR="00433A47" w:rsidRPr="005C642F" w14:paraId="5433DEB3" w14:textId="77777777" w:rsidTr="00433A47">
        <w:trPr>
          <w:trHeight w:val="224"/>
        </w:trPr>
        <w:tc>
          <w:tcPr>
            <w:tcW w:w="908" w:type="pct"/>
            <w:hideMark/>
          </w:tcPr>
          <w:p w14:paraId="7B953197" w14:textId="36BBC866" w:rsidR="005C642F" w:rsidRPr="005C642F" w:rsidRDefault="0083024D" w:rsidP="00445468">
            <w:pPr>
              <w:pStyle w:val="aa"/>
              <w:rPr>
                <w:rFonts w:hint="eastAsia"/>
              </w:rPr>
            </w:pPr>
            <w:r>
              <w:rPr>
                <w:rFonts w:hint="eastAsia"/>
              </w:rPr>
              <w:t>对数</w:t>
            </w:r>
          </w:p>
        </w:tc>
        <w:tc>
          <w:tcPr>
            <w:tcW w:w="476" w:type="pct"/>
            <w:hideMark/>
          </w:tcPr>
          <w:p w14:paraId="259C77F3" w14:textId="097405F0" w:rsidR="005C642F" w:rsidRPr="005C642F" w:rsidRDefault="005C642F" w:rsidP="00445468">
            <w:pPr>
              <w:pStyle w:val="aa"/>
            </w:pPr>
            <w:r>
              <w:rPr>
                <w:rFonts w:hint="eastAsia"/>
              </w:rPr>
              <w:t>分类</w:t>
            </w:r>
          </w:p>
        </w:tc>
        <w:tc>
          <w:tcPr>
            <w:tcW w:w="1742" w:type="pct"/>
            <w:hideMark/>
          </w:tcPr>
          <w:p w14:paraId="7EB2761F" w14:textId="2F8D96DB" w:rsidR="005C642F" w:rsidRPr="005C642F" w:rsidRDefault="005C642F" w:rsidP="00445468">
            <w:pPr>
              <w:pStyle w:val="aa"/>
            </w:pPr>
            <m:oMathPara>
              <m:oMath>
                <m:r>
                  <w:rPr>
                    <w:rFonts w:ascii="Cambria Math" w:hAnsi="Cambria Math"/>
                  </w:rPr>
                  <m:t>2</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m:rPr>
                    <m:sty m:val="p"/>
                  </m:rPr>
                  <w:rPr>
                    <w:rFonts w:ascii="Cambria Math" w:hAnsi="Cambria Math"/>
                  </w:rPr>
                  <m:t>log</m:t>
                </m:r>
                <m:r>
                  <w:rPr>
                    <w:rFonts w:ascii="Cambria Math" w:hAnsi="Cambria Math"/>
                  </w:rPr>
                  <m:t>⁡(1+</m:t>
                </m:r>
                <m:r>
                  <m:rPr>
                    <m:sty m:val="p"/>
                  </m:rPr>
                  <w:rPr>
                    <w:rFonts w:ascii="Cambria Math" w:hAnsi="Cambria Math"/>
                  </w:rPr>
                  <m:t>exp</m:t>
                </m:r>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m:oMathPara>
          </w:p>
        </w:tc>
        <w:tc>
          <w:tcPr>
            <w:tcW w:w="1874" w:type="pct"/>
            <w:hideMark/>
          </w:tcPr>
          <w:p w14:paraId="1F6A8317" w14:textId="1FB75555" w:rsidR="005C642F" w:rsidRPr="005C642F" w:rsidRDefault="00263E08" w:rsidP="00445468">
            <w:pPr>
              <w:pStyle w:val="aa"/>
            </w:pPr>
            <w:r>
              <w:rPr>
                <w:rFonts w:hint="eastAsia"/>
              </w:rPr>
              <w:t>两次二项式负对数似然</w:t>
            </w:r>
            <w:r w:rsidRPr="00263E08">
              <w:rPr>
                <w:rFonts w:hint="eastAsia"/>
              </w:rPr>
              <w:t>。</w:t>
            </w:r>
          </w:p>
        </w:tc>
      </w:tr>
      <w:tr w:rsidR="00433A47" w:rsidRPr="005C642F" w14:paraId="124253E9" w14:textId="77777777" w:rsidTr="00433A47">
        <w:trPr>
          <w:trHeight w:val="53"/>
        </w:trPr>
        <w:tc>
          <w:tcPr>
            <w:tcW w:w="908" w:type="pct"/>
            <w:hideMark/>
          </w:tcPr>
          <w:p w14:paraId="64F34E98" w14:textId="4899886C" w:rsidR="005C642F" w:rsidRPr="005C642F" w:rsidRDefault="0083024D" w:rsidP="00445468">
            <w:pPr>
              <w:pStyle w:val="aa"/>
              <w:rPr>
                <w:rFonts w:hint="eastAsia"/>
              </w:rPr>
            </w:pPr>
            <w:r>
              <w:rPr>
                <w:rFonts w:hint="eastAsia"/>
              </w:rPr>
              <w:t>平方误差</w:t>
            </w:r>
          </w:p>
        </w:tc>
        <w:tc>
          <w:tcPr>
            <w:tcW w:w="476" w:type="pct"/>
            <w:hideMark/>
          </w:tcPr>
          <w:p w14:paraId="651B07B1" w14:textId="04ADB0DD" w:rsidR="005C642F" w:rsidRPr="005C642F" w:rsidRDefault="005C642F" w:rsidP="00445468">
            <w:pPr>
              <w:pStyle w:val="aa"/>
            </w:pPr>
            <w:r>
              <w:rPr>
                <w:rFonts w:hint="eastAsia"/>
              </w:rPr>
              <w:t>回归</w:t>
            </w:r>
          </w:p>
        </w:tc>
        <w:tc>
          <w:tcPr>
            <w:tcW w:w="1742" w:type="pct"/>
            <w:hideMark/>
          </w:tcPr>
          <w:p w14:paraId="5902EF69" w14:textId="105EBB76" w:rsidR="005C642F" w:rsidRPr="005C642F" w:rsidRDefault="005031A5" w:rsidP="00445468">
            <w:pPr>
              <w:pStyle w:val="aa"/>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1874" w:type="pct"/>
            <w:hideMark/>
          </w:tcPr>
          <w:p w14:paraId="60A76E60" w14:textId="65F49F8D" w:rsidR="005C642F" w:rsidRPr="005C642F" w:rsidRDefault="00623D8D" w:rsidP="00445468">
            <w:pPr>
              <w:pStyle w:val="aa"/>
            </w:pPr>
            <w:r w:rsidRPr="00623D8D">
              <w:rPr>
                <w:rFonts w:hint="eastAsia"/>
              </w:rPr>
              <w:t>也称为</w:t>
            </w:r>
            <w:r w:rsidRPr="00623D8D">
              <w:rPr>
                <w:rFonts w:hint="eastAsia"/>
              </w:rPr>
              <w:t>L2</w:t>
            </w:r>
            <w:r>
              <w:rPr>
                <w:rFonts w:hint="eastAsia"/>
              </w:rPr>
              <w:t>损失</w:t>
            </w:r>
            <w:r w:rsidR="005334DB">
              <w:rPr>
                <w:rFonts w:hint="eastAsia"/>
              </w:rPr>
              <w:t>函数</w:t>
            </w:r>
            <w:r>
              <w:rPr>
                <w:rFonts w:hint="eastAsia"/>
              </w:rPr>
              <w:t>，</w:t>
            </w:r>
            <w:r w:rsidRPr="00623D8D">
              <w:rPr>
                <w:rFonts w:hint="eastAsia"/>
              </w:rPr>
              <w:t>回归任务的默认损失。</w:t>
            </w:r>
          </w:p>
        </w:tc>
      </w:tr>
      <w:tr w:rsidR="00433A47" w:rsidRPr="005C642F" w14:paraId="1A3B1421" w14:textId="77777777" w:rsidTr="00433A47">
        <w:tc>
          <w:tcPr>
            <w:tcW w:w="908" w:type="pct"/>
            <w:hideMark/>
          </w:tcPr>
          <w:p w14:paraId="1599CEDD" w14:textId="2C3DC9EE" w:rsidR="005C642F" w:rsidRPr="005C642F" w:rsidRDefault="0083024D" w:rsidP="00445468">
            <w:pPr>
              <w:pStyle w:val="aa"/>
              <w:rPr>
                <w:rFonts w:hint="eastAsia"/>
              </w:rPr>
            </w:pPr>
            <w:r>
              <w:rPr>
                <w:rFonts w:hint="eastAsia"/>
              </w:rPr>
              <w:t>绝对误差</w:t>
            </w:r>
          </w:p>
        </w:tc>
        <w:tc>
          <w:tcPr>
            <w:tcW w:w="476" w:type="pct"/>
            <w:hideMark/>
          </w:tcPr>
          <w:p w14:paraId="48A1B71F" w14:textId="3E04DC36" w:rsidR="005C642F" w:rsidRPr="005C642F" w:rsidRDefault="005C642F" w:rsidP="00445468">
            <w:pPr>
              <w:pStyle w:val="aa"/>
            </w:pPr>
            <w:r>
              <w:rPr>
                <w:rFonts w:hint="eastAsia"/>
              </w:rPr>
              <w:t>回归</w:t>
            </w:r>
          </w:p>
        </w:tc>
        <w:tc>
          <w:tcPr>
            <w:tcW w:w="1742" w:type="pct"/>
            <w:hideMark/>
          </w:tcPr>
          <w:p w14:paraId="7EFAFAFF" w14:textId="2B50F5C1" w:rsidR="005C642F" w:rsidRPr="005C642F" w:rsidRDefault="005031A5" w:rsidP="00445468">
            <w:pPr>
              <w:pStyle w:val="aa"/>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m:oMathPara>
          </w:p>
        </w:tc>
        <w:tc>
          <w:tcPr>
            <w:tcW w:w="1874" w:type="pct"/>
            <w:hideMark/>
          </w:tcPr>
          <w:p w14:paraId="7D7C0790" w14:textId="7499D2E4" w:rsidR="005C642F" w:rsidRPr="005C642F" w:rsidRDefault="000036E7" w:rsidP="00445468">
            <w:pPr>
              <w:pStyle w:val="aa"/>
            </w:pPr>
            <w:r w:rsidRPr="000036E7">
              <w:rPr>
                <w:rFonts w:hint="eastAsia"/>
              </w:rPr>
              <w:t>也称为</w:t>
            </w:r>
            <w:r w:rsidRPr="000036E7">
              <w:rPr>
                <w:rFonts w:hint="eastAsia"/>
              </w:rPr>
              <w:t>L1</w:t>
            </w:r>
            <w:r>
              <w:rPr>
                <w:rFonts w:hint="eastAsia"/>
              </w:rPr>
              <w:t>损失</w:t>
            </w:r>
            <w:r w:rsidR="005334DB">
              <w:rPr>
                <w:rFonts w:hint="eastAsia"/>
              </w:rPr>
              <w:t>函数</w:t>
            </w:r>
            <w:r>
              <w:rPr>
                <w:rFonts w:hint="eastAsia"/>
              </w:rPr>
              <w:t>，</w:t>
            </w:r>
            <w:r w:rsidRPr="000036E7">
              <w:rPr>
                <w:rFonts w:hint="eastAsia"/>
              </w:rPr>
              <w:t>对于离群值比平方误差更健壮。</w:t>
            </w:r>
          </w:p>
        </w:tc>
      </w:tr>
    </w:tbl>
    <w:p w14:paraId="4257AA98" w14:textId="64E6BF96" w:rsidR="00D42536" w:rsidRDefault="00BB2718" w:rsidP="00BB2718">
      <w:pPr>
        <w:pStyle w:val="Caption"/>
        <w:rPr>
          <w:rFonts w:hint="eastAsia"/>
        </w:rPr>
      </w:pPr>
      <w:bookmarkStart w:id="0" w:name="_Ref38922000"/>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7975C5">
        <w:rPr>
          <w:noProof/>
        </w:rPr>
        <w:t>7</w:t>
      </w:r>
      <w:r>
        <w:fldChar w:fldCharType="end"/>
      </w:r>
      <w:bookmarkEnd w:id="0"/>
      <w:r w:rsidR="005F26D4">
        <w:rPr>
          <w:rFonts w:hint="eastAsia"/>
        </w:rPr>
        <w:t xml:space="preserve"> </w:t>
      </w:r>
      <w:r w:rsidR="005F26D4">
        <w:rPr>
          <w:rFonts w:hint="eastAsia"/>
        </w:rPr>
        <w:t>损失函数</w:t>
      </w:r>
    </w:p>
    <w:p w14:paraId="7DBC09B7" w14:textId="0CF0DF59" w:rsidR="006B35B6" w:rsidRDefault="006B35B6" w:rsidP="006B35B6">
      <w:pPr>
        <w:ind w:firstLine="420"/>
      </w:pPr>
      <w:r>
        <w:rPr>
          <w:rFonts w:hint="eastAsia"/>
        </w:rPr>
        <w:t>通过讨论各种参数，我们包括一些使用</w:t>
      </w:r>
      <w:r w:rsidR="009439EB">
        <w:rPr>
          <w:rFonts w:hint="eastAsia"/>
        </w:rPr>
        <w:t>梯度提升树</w:t>
      </w:r>
      <w:r w:rsidR="00465FB4">
        <w:rPr>
          <w:rFonts w:hint="eastAsia"/>
        </w:rPr>
        <w:t>的准则，</w:t>
      </w:r>
      <w:r>
        <w:rPr>
          <w:rFonts w:hint="eastAsia"/>
        </w:rPr>
        <w:t>由于决策树指南中介绍了这些参数，因此我们省略了一些决策树参数。</w:t>
      </w:r>
    </w:p>
    <w:p w14:paraId="31CDB85A" w14:textId="432062B6" w:rsidR="006B35B6" w:rsidRDefault="006B35B6" w:rsidP="006B35B6">
      <w:pPr>
        <w:ind w:firstLine="420"/>
      </w:pPr>
      <w:r>
        <w:rPr>
          <w:rFonts w:hint="eastAsia"/>
        </w:rPr>
        <w:t>loss</w:t>
      </w:r>
      <w:r>
        <w:rPr>
          <w:rFonts w:hint="eastAsia"/>
        </w:rPr>
        <w:t>：有关损失</w:t>
      </w:r>
      <w:r w:rsidR="005162AD">
        <w:rPr>
          <w:rFonts w:hint="eastAsia"/>
        </w:rPr>
        <w:t>函数</w:t>
      </w:r>
      <w:r>
        <w:rPr>
          <w:rFonts w:hint="eastAsia"/>
        </w:rPr>
        <w:t>及其对任务的适用性</w:t>
      </w:r>
      <w:r w:rsidR="005F26D4">
        <w:rPr>
          <w:rFonts w:hint="eastAsia"/>
        </w:rPr>
        <w:t>的信息，请参见</w:t>
      </w:r>
      <w:r w:rsidR="005F26D4">
        <w:fldChar w:fldCharType="begin"/>
      </w:r>
      <w:r w:rsidR="005F26D4">
        <w:instrText xml:space="preserve"> </w:instrText>
      </w:r>
      <w:r w:rsidR="005F26D4">
        <w:rPr>
          <w:rFonts w:hint="eastAsia"/>
        </w:rPr>
        <w:instrText>REF _Ref38922000 \h</w:instrText>
      </w:r>
      <w:r w:rsidR="005F26D4">
        <w:instrText xml:space="preserve"> </w:instrText>
      </w:r>
      <w:r w:rsidR="005F26D4">
        <w:fldChar w:fldCharType="separate"/>
      </w:r>
      <w:r w:rsidR="007975C5">
        <w:rPr>
          <w:rFonts w:hint="eastAsia"/>
        </w:rPr>
        <w:t>表格</w:t>
      </w:r>
      <w:r w:rsidR="007975C5">
        <w:rPr>
          <w:rFonts w:hint="eastAsia"/>
        </w:rPr>
        <w:t xml:space="preserve"> </w:t>
      </w:r>
      <w:r w:rsidR="007975C5">
        <w:rPr>
          <w:noProof/>
        </w:rPr>
        <w:t>4</w:t>
      </w:r>
      <w:r w:rsidR="007975C5">
        <w:noBreakHyphen/>
      </w:r>
      <w:r w:rsidR="007975C5">
        <w:rPr>
          <w:noProof/>
        </w:rPr>
        <w:t>7</w:t>
      </w:r>
      <w:r w:rsidR="005F26D4">
        <w:fldChar w:fldCharType="end"/>
      </w:r>
      <w:r>
        <w:rPr>
          <w:rFonts w:hint="eastAsia"/>
        </w:rPr>
        <w:t>。根据数据集的不同，不同的损失</w:t>
      </w:r>
      <w:r w:rsidR="006D4B26">
        <w:rPr>
          <w:rFonts w:hint="eastAsia"/>
        </w:rPr>
        <w:t>函数</w:t>
      </w:r>
      <w:r>
        <w:rPr>
          <w:rFonts w:hint="eastAsia"/>
        </w:rPr>
        <w:t>可能会产生明显不同的结果。</w:t>
      </w:r>
    </w:p>
    <w:p w14:paraId="1F8F128C" w14:textId="7E6AFA96" w:rsidR="006B35B6" w:rsidRDefault="006B35B6" w:rsidP="006B35B6">
      <w:pPr>
        <w:ind w:firstLine="420"/>
        <w:rPr>
          <w:rFonts w:hint="eastAsia"/>
        </w:rPr>
      </w:pPr>
      <w:r>
        <w:rPr>
          <w:rFonts w:hint="eastAsia"/>
        </w:rPr>
        <w:t>numIterations</w:t>
      </w:r>
      <w:r w:rsidR="006D4B26">
        <w:rPr>
          <w:rFonts w:hint="eastAsia"/>
        </w:rPr>
        <w:t>：设置集成</w:t>
      </w:r>
      <w:r w:rsidR="001D16F7">
        <w:rPr>
          <w:rFonts w:hint="eastAsia"/>
        </w:rPr>
        <w:t>中树木的数量，</w:t>
      </w:r>
      <w:r>
        <w:rPr>
          <w:rFonts w:hint="eastAsia"/>
        </w:rPr>
        <w:t>每次迭代都会生成</w:t>
      </w:r>
      <w:r w:rsidR="00804B4C">
        <w:rPr>
          <w:rFonts w:hint="eastAsia"/>
        </w:rPr>
        <w:t>一棵树。增加此数字可使模型更具表现力，从而提高训练数据的准确性，但是</w:t>
      </w:r>
      <w:r>
        <w:rPr>
          <w:rFonts w:hint="eastAsia"/>
        </w:rPr>
        <w:t>如果</w:t>
      </w:r>
      <w:r w:rsidR="00800EF6">
        <w:rPr>
          <w:rFonts w:hint="eastAsia"/>
        </w:rPr>
        <w:t>太大</w:t>
      </w:r>
      <w:r>
        <w:rPr>
          <w:rFonts w:hint="eastAsia"/>
        </w:rPr>
        <w:t>则可能会降低测试</w:t>
      </w:r>
      <w:r w:rsidR="00800EF6">
        <w:rPr>
          <w:rFonts w:hint="eastAsia"/>
        </w:rPr>
        <w:t>阶段</w:t>
      </w:r>
      <w:r w:rsidR="009B6E0C">
        <w:rPr>
          <w:rFonts w:hint="eastAsia"/>
        </w:rPr>
        <w:t>的</w:t>
      </w:r>
      <w:r>
        <w:rPr>
          <w:rFonts w:hint="eastAsia"/>
        </w:rPr>
        <w:t>精度。</w:t>
      </w:r>
    </w:p>
    <w:p w14:paraId="4F0AA769" w14:textId="77777777" w:rsidR="006B35B6" w:rsidRDefault="006B35B6" w:rsidP="006B35B6">
      <w:pPr>
        <w:ind w:firstLine="420"/>
      </w:pPr>
      <w:r>
        <w:rPr>
          <w:rFonts w:hint="eastAsia"/>
        </w:rPr>
        <w:t>learningRate</w:t>
      </w:r>
      <w:r>
        <w:rPr>
          <w:rFonts w:hint="eastAsia"/>
        </w:rPr>
        <w:t>：不需要调整此参数。如果算法行为似乎不稳定，则减小该值可以提高稳定性。</w:t>
      </w:r>
    </w:p>
    <w:p w14:paraId="37696015" w14:textId="04B755C7" w:rsidR="006B35B6" w:rsidRDefault="006B35B6" w:rsidP="006B35B6">
      <w:pPr>
        <w:ind w:firstLine="420"/>
      </w:pPr>
      <w:r>
        <w:rPr>
          <w:rFonts w:hint="eastAsia"/>
        </w:rPr>
        <w:t>algo</w:t>
      </w:r>
      <w:r>
        <w:rPr>
          <w:rFonts w:hint="eastAsia"/>
        </w:rPr>
        <w:t>：使用树</w:t>
      </w:r>
      <w:r>
        <w:rPr>
          <w:rFonts w:hint="eastAsia"/>
        </w:rPr>
        <w:t>[Strategy]</w:t>
      </w:r>
      <w:r>
        <w:rPr>
          <w:rFonts w:hint="eastAsia"/>
        </w:rPr>
        <w:t>参数设置算法或任务。</w:t>
      </w:r>
    </w:p>
    <w:p w14:paraId="2A001408" w14:textId="6FC3EAA0" w:rsidR="006B35B6" w:rsidRDefault="006B35B6" w:rsidP="006B35B6">
      <w:pPr>
        <w:ind w:firstLine="420"/>
      </w:pPr>
      <w:r>
        <w:rPr>
          <w:rFonts w:hint="eastAsia"/>
        </w:rPr>
        <w:t>当训练更多树木时，梯度增强可能会</w:t>
      </w:r>
      <w:r w:rsidR="00CB54E4">
        <w:rPr>
          <w:rFonts w:hint="eastAsia"/>
        </w:rPr>
        <w:t>过拟合，为了防止过度拟合</w:t>
      </w:r>
      <w:r w:rsidR="0068536B">
        <w:rPr>
          <w:rFonts w:hint="eastAsia"/>
        </w:rPr>
        <w:t>在训练时进行验证很有用，</w:t>
      </w:r>
      <w:r>
        <w:rPr>
          <w:rFonts w:hint="eastAsia"/>
        </w:rPr>
        <w:t>提供了</w:t>
      </w:r>
      <w:r>
        <w:rPr>
          <w:rFonts w:hint="eastAsia"/>
        </w:rPr>
        <w:t>runWithValidation</w:t>
      </w:r>
      <w:r w:rsidR="00B26264">
        <w:rPr>
          <w:rFonts w:hint="eastAsia"/>
        </w:rPr>
        <w:t>()</w:t>
      </w:r>
      <w:r w:rsidR="004D16CD">
        <w:rPr>
          <w:rFonts w:hint="eastAsia"/>
        </w:rPr>
        <w:t>方法</w:t>
      </w:r>
      <w:r w:rsidR="005D2A80">
        <w:rPr>
          <w:rFonts w:hint="eastAsia"/>
        </w:rPr>
        <w:t>来使用此选项。此方法</w:t>
      </w:r>
      <w:r>
        <w:rPr>
          <w:rFonts w:hint="eastAsia"/>
        </w:rPr>
        <w:t>以一对</w:t>
      </w:r>
      <w:r>
        <w:rPr>
          <w:rFonts w:hint="eastAsia"/>
        </w:rPr>
        <w:t>RDD</w:t>
      </w:r>
      <w:r w:rsidR="0066614B">
        <w:rPr>
          <w:rFonts w:hint="eastAsia"/>
        </w:rPr>
        <w:t>作为参数，第一个是训练数据集，第二个是验证数据集，当验证错误的改善不超过某个</w:t>
      </w:r>
      <w:r w:rsidR="00C73289">
        <w:rPr>
          <w:rFonts w:hint="eastAsia"/>
        </w:rPr>
        <w:t>公差</w:t>
      </w:r>
      <w:r w:rsidR="0066614B">
        <w:rPr>
          <w:rFonts w:hint="eastAsia"/>
        </w:rPr>
        <w:t>时</w:t>
      </w:r>
      <w:r>
        <w:rPr>
          <w:rFonts w:hint="eastAsia"/>
        </w:rPr>
        <w:t>训练将停止</w:t>
      </w:r>
      <w:r w:rsidR="0066614B">
        <w:rPr>
          <w:rFonts w:hint="eastAsia"/>
        </w:rPr>
        <w:t>，由</w:t>
      </w:r>
      <w:r w:rsidR="0066614B">
        <w:rPr>
          <w:rFonts w:hint="eastAsia"/>
        </w:rPr>
        <w:t>BoostingStrategy</w:t>
      </w:r>
      <w:r w:rsidR="0066614B">
        <w:rPr>
          <w:rFonts w:hint="eastAsia"/>
        </w:rPr>
        <w:t>中的</w:t>
      </w:r>
      <w:r w:rsidR="0066614B">
        <w:rPr>
          <w:rFonts w:hint="eastAsia"/>
        </w:rPr>
        <w:t>validationTol</w:t>
      </w:r>
      <w:r w:rsidR="0066614B">
        <w:rPr>
          <w:rFonts w:hint="eastAsia"/>
        </w:rPr>
        <w:t>参数提供</w:t>
      </w:r>
      <w:r>
        <w:rPr>
          <w:rFonts w:hint="eastAsia"/>
        </w:rPr>
        <w:t>。在实践中，验证误差最初会减小，随后会增大。在某些情况下，验证误差不会单调变化，建议用户设置足够大的负公差，并使用</w:t>
      </w:r>
      <w:r>
        <w:rPr>
          <w:rFonts w:hint="eastAsia"/>
        </w:rPr>
        <w:t xml:space="preserve">evaluateEachIteration </w:t>
      </w:r>
      <w:r w:rsidR="00C73289">
        <w:rPr>
          <w:rFonts w:hint="eastAsia"/>
        </w:rPr>
        <w:t>给出每次迭代的误差或损失，</w:t>
      </w:r>
      <w:r>
        <w:rPr>
          <w:rFonts w:hint="eastAsia"/>
        </w:rPr>
        <w:t>调整迭代次数来检查验证曲线。</w:t>
      </w:r>
    </w:p>
    <w:p w14:paraId="52686859" w14:textId="60E4B24D" w:rsidR="000D7BB6" w:rsidRDefault="006B35B6" w:rsidP="006B35B6">
      <w:pPr>
        <w:ind w:firstLine="420"/>
        <w:rPr>
          <w:rFonts w:hint="eastAsia"/>
        </w:rPr>
      </w:pPr>
      <w:r>
        <w:rPr>
          <w:rFonts w:hint="eastAsia"/>
        </w:rPr>
        <w:t>下面的示例演示如何加载</w:t>
      </w:r>
      <w:r>
        <w:rPr>
          <w:rFonts w:hint="eastAsia"/>
        </w:rPr>
        <w:t xml:space="preserve"> LIBSVM</w:t>
      </w:r>
      <w:r>
        <w:rPr>
          <w:rFonts w:hint="eastAsia"/>
        </w:rPr>
        <w:t>数据文件，将其解析为</w:t>
      </w:r>
      <w:r>
        <w:rPr>
          <w:rFonts w:hint="eastAsia"/>
        </w:rPr>
        <w:t>LabeledPoint</w:t>
      </w:r>
      <w:r w:rsidR="000A2E99">
        <w:rPr>
          <w:rFonts w:hint="eastAsia"/>
        </w:rPr>
        <w:t>，</w:t>
      </w:r>
      <w:r>
        <w:rPr>
          <w:rFonts w:hint="eastAsia"/>
        </w:rPr>
        <w:t>然后使用带有</w:t>
      </w:r>
      <w:r w:rsidR="000A2E99">
        <w:rPr>
          <w:rFonts w:hint="eastAsia"/>
        </w:rPr>
        <w:t>对数损失函数</w:t>
      </w:r>
      <w:r w:rsidR="005C2E16">
        <w:rPr>
          <w:rFonts w:hint="eastAsia"/>
        </w:rPr>
        <w:t>的梯度增强树进行分类，</w:t>
      </w:r>
      <w:r>
        <w:rPr>
          <w:rFonts w:hint="eastAsia"/>
        </w:rPr>
        <w:t>计算测试误差以测量算法准确性。</w:t>
      </w:r>
    </w:p>
    <w:p w14:paraId="2764DCB0" w14:textId="77777777" w:rsidR="00810C8A" w:rsidRDefault="00810C8A" w:rsidP="00810C8A">
      <w:pPr>
        <w:pStyle w:val="a8"/>
      </w:pPr>
      <w:r>
        <w:t>scala&gt; import org.apache.spark.mllib.tree.GradientBoostedTrees</w:t>
      </w:r>
    </w:p>
    <w:p w14:paraId="6373154A" w14:textId="77777777" w:rsidR="00810C8A" w:rsidRDefault="00810C8A" w:rsidP="00810C8A">
      <w:pPr>
        <w:pStyle w:val="a8"/>
      </w:pPr>
      <w:r>
        <w:t>import org.apache.spark.mllib.tree.GradientBoostedTrees</w:t>
      </w:r>
    </w:p>
    <w:p w14:paraId="5104B16A" w14:textId="77777777" w:rsidR="00810C8A" w:rsidRDefault="00810C8A" w:rsidP="00810C8A">
      <w:pPr>
        <w:pStyle w:val="a8"/>
      </w:pPr>
    </w:p>
    <w:p w14:paraId="3C17212D" w14:textId="77777777" w:rsidR="00810C8A" w:rsidRDefault="00810C8A" w:rsidP="00810C8A">
      <w:pPr>
        <w:pStyle w:val="a8"/>
      </w:pPr>
      <w:r>
        <w:t>scala&gt; import org.apache.spark.mllib.tree.configuration.BoostingStrategy</w:t>
      </w:r>
    </w:p>
    <w:p w14:paraId="5E6083E0" w14:textId="77777777" w:rsidR="00810C8A" w:rsidRDefault="00810C8A" w:rsidP="00810C8A">
      <w:pPr>
        <w:pStyle w:val="a8"/>
      </w:pPr>
      <w:r>
        <w:t>import org.apache.spark.mllib.tree.configuration.BoostingStrategy</w:t>
      </w:r>
    </w:p>
    <w:p w14:paraId="37B021FC" w14:textId="77777777" w:rsidR="00810C8A" w:rsidRDefault="00810C8A" w:rsidP="00810C8A">
      <w:pPr>
        <w:pStyle w:val="a8"/>
      </w:pPr>
    </w:p>
    <w:p w14:paraId="7B1492D1" w14:textId="77777777" w:rsidR="00810C8A" w:rsidRDefault="00810C8A" w:rsidP="00810C8A">
      <w:pPr>
        <w:pStyle w:val="a8"/>
      </w:pPr>
      <w:r>
        <w:t>scala&gt; import org.apache.spark.mllib.tree.model.GradientBoostedTreesModel</w:t>
      </w:r>
    </w:p>
    <w:p w14:paraId="5F5146B2" w14:textId="77777777" w:rsidR="00810C8A" w:rsidRDefault="00810C8A" w:rsidP="00810C8A">
      <w:pPr>
        <w:pStyle w:val="a8"/>
      </w:pPr>
      <w:r>
        <w:t>import org.apache.spark.mllib.tree.model.GradientBoostedTreesModel</w:t>
      </w:r>
    </w:p>
    <w:p w14:paraId="4C1214B9" w14:textId="77777777" w:rsidR="00810C8A" w:rsidRDefault="00810C8A" w:rsidP="00810C8A">
      <w:pPr>
        <w:pStyle w:val="a8"/>
      </w:pPr>
    </w:p>
    <w:p w14:paraId="6CB1D2EC" w14:textId="77777777" w:rsidR="00810C8A" w:rsidRDefault="00810C8A" w:rsidP="00810C8A">
      <w:pPr>
        <w:pStyle w:val="a8"/>
      </w:pPr>
      <w:r>
        <w:t>scala&gt; import org.apache.spark.mllib.util.MLUtils</w:t>
      </w:r>
    </w:p>
    <w:p w14:paraId="7CF5A024" w14:textId="77777777" w:rsidR="00810C8A" w:rsidRDefault="00810C8A" w:rsidP="00810C8A">
      <w:pPr>
        <w:pStyle w:val="a8"/>
        <w:rPr>
          <w:rFonts w:hint="eastAsia"/>
        </w:rPr>
      </w:pPr>
      <w:r>
        <w:t>import org.apache.spark.mllib.util.MLUtils</w:t>
      </w:r>
    </w:p>
    <w:p w14:paraId="6C35A9F8" w14:textId="77777777" w:rsidR="00143C66" w:rsidRPr="007D0C46" w:rsidRDefault="00143C66" w:rsidP="004178B6">
      <w:pPr>
        <w:pStyle w:val="a7"/>
        <w:rPr>
          <w:rFonts w:hint="eastAsia"/>
        </w:rPr>
      </w:pPr>
      <w:r>
        <w:rPr>
          <w:rFonts w:hint="eastAsia"/>
        </w:rPr>
        <w:t>加载数据</w:t>
      </w:r>
    </w:p>
    <w:p w14:paraId="7F2973A0" w14:textId="77777777" w:rsidR="00810C8A" w:rsidRDefault="00810C8A" w:rsidP="00810C8A">
      <w:pPr>
        <w:pStyle w:val="a8"/>
      </w:pPr>
      <w:r>
        <w:t>scala&gt; val data = MLUtils.loadLibSVMFile(sc, "/spark/data/mllib/sample_libsvm_data.txt")</w:t>
      </w:r>
    </w:p>
    <w:p w14:paraId="7445B809" w14:textId="77777777" w:rsidR="00810C8A" w:rsidRDefault="00810C8A" w:rsidP="00810C8A">
      <w:pPr>
        <w:pStyle w:val="a8"/>
      </w:pPr>
      <w:r>
        <w:t>data: org.apache.spark.rdd.RDD[org.apache.spark.mllib.regression.LabeledPoint] = MapPartitionsRDD[6] at map at MLUtils.scala:86</w:t>
      </w:r>
    </w:p>
    <w:p w14:paraId="31B2154D" w14:textId="7AC6AF56" w:rsidR="00810C8A" w:rsidRDefault="00CE0EFB" w:rsidP="004178B6">
      <w:pPr>
        <w:pStyle w:val="a7"/>
      </w:pPr>
      <w:r>
        <w:rPr>
          <w:rFonts w:hint="eastAsia"/>
        </w:rPr>
        <w:t>将数据按比例分成训练集（</w:t>
      </w:r>
      <w:r>
        <w:rPr>
          <w:rFonts w:hint="eastAsia"/>
        </w:rPr>
        <w:t>0.7</w:t>
      </w:r>
      <w:r>
        <w:rPr>
          <w:rFonts w:hint="eastAsia"/>
        </w:rPr>
        <w:t>）和测试集（</w:t>
      </w:r>
      <w:r>
        <w:rPr>
          <w:rFonts w:hint="eastAsia"/>
        </w:rPr>
        <w:t>0.3</w:t>
      </w:r>
      <w:r>
        <w:rPr>
          <w:rFonts w:hint="eastAsia"/>
        </w:rPr>
        <w:t>）</w:t>
      </w:r>
    </w:p>
    <w:p w14:paraId="17E7F155" w14:textId="77777777" w:rsidR="00810C8A" w:rsidRDefault="00810C8A" w:rsidP="00810C8A">
      <w:pPr>
        <w:pStyle w:val="a8"/>
      </w:pPr>
      <w:r>
        <w:t>scala&gt; val splits = data.randomSplit(Array(0.7, 0.3))</w:t>
      </w:r>
    </w:p>
    <w:p w14:paraId="382212DC" w14:textId="77777777" w:rsidR="00810C8A" w:rsidRDefault="00810C8A" w:rsidP="00810C8A">
      <w:pPr>
        <w:pStyle w:val="a8"/>
      </w:pPr>
      <w:r>
        <w:lastRenderedPageBreak/>
        <w:t>splits: Array[org.apache.spark.rdd.RDD[org.apache.spark.mllib.regression.LabeledPoint]] = Array(MapPartitionsRDD[7] at randomSplit at &lt;console&gt;:29, MapPartitionsRDD[8] at randomSplit at &lt;console&gt;:29)</w:t>
      </w:r>
    </w:p>
    <w:p w14:paraId="0E3A589E" w14:textId="77777777" w:rsidR="00810C8A" w:rsidRDefault="00810C8A" w:rsidP="00810C8A">
      <w:pPr>
        <w:pStyle w:val="a8"/>
      </w:pPr>
    </w:p>
    <w:p w14:paraId="6F665EF1" w14:textId="77777777" w:rsidR="00810C8A" w:rsidRDefault="00810C8A" w:rsidP="00810C8A">
      <w:pPr>
        <w:pStyle w:val="a8"/>
      </w:pPr>
      <w:r>
        <w:t>scala&gt; val (trainingData, testData) = (splits(0), splits(1))</w:t>
      </w:r>
    </w:p>
    <w:p w14:paraId="45553092" w14:textId="77777777" w:rsidR="00810C8A" w:rsidRDefault="00810C8A" w:rsidP="00810C8A">
      <w:pPr>
        <w:pStyle w:val="a8"/>
      </w:pPr>
      <w:r>
        <w:t>trainingData: org.apache.spark.rdd.RDD[org.apache.spark.mllib.regression.LabeledPoint] = MapPartitionsRDD[7] at randomSplit at &lt;console&gt;:29</w:t>
      </w:r>
    </w:p>
    <w:p w14:paraId="703535F7" w14:textId="77777777" w:rsidR="00810C8A" w:rsidRDefault="00810C8A" w:rsidP="00810C8A">
      <w:pPr>
        <w:pStyle w:val="a8"/>
      </w:pPr>
      <w:r>
        <w:t>testData: org.apache.spark.rdd.RDD[org.apache.spark.mllib.regression.LabeledPoint] = MapPartitionsRDD[8] at randomSplit at &lt;console&gt;:29</w:t>
      </w:r>
    </w:p>
    <w:p w14:paraId="44643845" w14:textId="77777777" w:rsidR="00810C8A" w:rsidRDefault="00810C8A" w:rsidP="00810C8A">
      <w:pPr>
        <w:pStyle w:val="a8"/>
        <w:rPr>
          <w:rFonts w:hint="eastAsia"/>
        </w:rPr>
      </w:pPr>
    </w:p>
    <w:p w14:paraId="6FDDE6C2" w14:textId="4981E2C1" w:rsidR="00DC4573" w:rsidRPr="00DC4573" w:rsidRDefault="00DC4573" w:rsidP="004178B6">
      <w:pPr>
        <w:pStyle w:val="a7"/>
        <w:rPr>
          <w:rFonts w:hint="eastAsia"/>
        </w:rPr>
      </w:pPr>
      <w:r>
        <w:rPr>
          <w:rFonts w:hint="eastAsia"/>
        </w:rPr>
        <w:t>训练</w:t>
      </w:r>
      <w:r w:rsidRPr="00DC4573">
        <w:t>GradientBoostedTrees</w:t>
      </w:r>
      <w:r>
        <w:rPr>
          <w:rFonts w:hint="eastAsia"/>
        </w:rPr>
        <w:t>模型，</w:t>
      </w:r>
      <w:r w:rsidR="00B769CA">
        <w:rPr>
          <w:rFonts w:hint="eastAsia"/>
        </w:rPr>
        <w:t>分类任务</w:t>
      </w:r>
      <w:r>
        <w:rPr>
          <w:rFonts w:hint="eastAsia"/>
        </w:rPr>
        <w:t>缺省使用对数损失函数</w:t>
      </w:r>
    </w:p>
    <w:p w14:paraId="53CF8C80" w14:textId="77777777" w:rsidR="00810C8A" w:rsidRDefault="00810C8A" w:rsidP="00810C8A">
      <w:pPr>
        <w:pStyle w:val="a8"/>
      </w:pPr>
      <w:r>
        <w:t>scala&gt; val boostingStrategy = BoostingStrategy.defaultParams("Classification")</w:t>
      </w:r>
    </w:p>
    <w:p w14:paraId="5C4DF7BE" w14:textId="77777777" w:rsidR="00810C8A" w:rsidRDefault="00810C8A" w:rsidP="00810C8A">
      <w:pPr>
        <w:pStyle w:val="a8"/>
      </w:pPr>
      <w:r>
        <w:t>boostingStrategy: org.apache.spark.mllib.tree.configuration.BoostingStrategy = BoostingStrategy(org.apache.spark.mllib.tree.configuration.Strategy@298eca94,org.apache.spark.mllib.tree.loss.LogLoss$@6a51a39d,100,0.1,0.001)</w:t>
      </w:r>
    </w:p>
    <w:p w14:paraId="36262DC8" w14:textId="77777777" w:rsidR="00810C8A" w:rsidRDefault="00810C8A" w:rsidP="00810C8A">
      <w:pPr>
        <w:pStyle w:val="a8"/>
      </w:pPr>
    </w:p>
    <w:p w14:paraId="71B731DD" w14:textId="77777777" w:rsidR="00810C8A" w:rsidRDefault="00810C8A" w:rsidP="00810C8A">
      <w:pPr>
        <w:pStyle w:val="a8"/>
      </w:pPr>
      <w:r>
        <w:t>scala&gt; boostingStrategy.numIterations = 3 // Note: Use more iterations in practice.</w:t>
      </w:r>
    </w:p>
    <w:p w14:paraId="1C00CDD2" w14:textId="77777777" w:rsidR="00810C8A" w:rsidRDefault="00810C8A" w:rsidP="00810C8A">
      <w:pPr>
        <w:pStyle w:val="a8"/>
      </w:pPr>
      <w:r>
        <w:t>boostingStrategy.numIterations: Int = 3</w:t>
      </w:r>
    </w:p>
    <w:p w14:paraId="65E49F5E" w14:textId="77777777" w:rsidR="00810C8A" w:rsidRDefault="00810C8A" w:rsidP="00810C8A">
      <w:pPr>
        <w:pStyle w:val="a8"/>
      </w:pPr>
    </w:p>
    <w:p w14:paraId="0EC2CE31" w14:textId="77777777" w:rsidR="00810C8A" w:rsidRDefault="00810C8A" w:rsidP="00810C8A">
      <w:pPr>
        <w:pStyle w:val="a8"/>
      </w:pPr>
      <w:r>
        <w:t>scala&gt; boostingStrategy.treeStrategy.numClasses = 2</w:t>
      </w:r>
    </w:p>
    <w:p w14:paraId="626CD6A3" w14:textId="77777777" w:rsidR="00810C8A" w:rsidRDefault="00810C8A" w:rsidP="00810C8A">
      <w:pPr>
        <w:pStyle w:val="a8"/>
      </w:pPr>
      <w:r>
        <w:t>boostingStrategy.treeStrategy.numClasses: Int = 2</w:t>
      </w:r>
    </w:p>
    <w:p w14:paraId="047304D5" w14:textId="77777777" w:rsidR="00810C8A" w:rsidRDefault="00810C8A" w:rsidP="00810C8A">
      <w:pPr>
        <w:pStyle w:val="a8"/>
      </w:pPr>
    </w:p>
    <w:p w14:paraId="4B8D1C25" w14:textId="77777777" w:rsidR="00810C8A" w:rsidRDefault="00810C8A" w:rsidP="00810C8A">
      <w:pPr>
        <w:pStyle w:val="a8"/>
      </w:pPr>
      <w:r>
        <w:t>scala&gt; boostingStrategy.treeStrategy.maxDepth = 5</w:t>
      </w:r>
    </w:p>
    <w:p w14:paraId="7F7D9D31" w14:textId="77777777" w:rsidR="00810C8A" w:rsidRDefault="00810C8A" w:rsidP="00810C8A">
      <w:pPr>
        <w:pStyle w:val="a8"/>
      </w:pPr>
      <w:r>
        <w:t>boostingStrategy.treeStrategy.maxDepth: Int = 5</w:t>
      </w:r>
    </w:p>
    <w:p w14:paraId="34D0FFC0" w14:textId="5D09024C" w:rsidR="005C5629" w:rsidRPr="005C5629" w:rsidRDefault="005C5629" w:rsidP="004178B6">
      <w:pPr>
        <w:pStyle w:val="a7"/>
        <w:rPr>
          <w:rFonts w:hint="eastAsia"/>
        </w:rPr>
      </w:pPr>
      <w:r w:rsidRPr="005C5629">
        <w:rPr>
          <w:rFonts w:hint="eastAsia"/>
        </w:rPr>
        <w:t>空的</w:t>
      </w:r>
      <w:r w:rsidRPr="005C5629">
        <w:rPr>
          <w:rFonts w:hint="eastAsia"/>
        </w:rPr>
        <w:t>categoricalFeaturesInfo</w:t>
      </w:r>
      <w:r>
        <w:rPr>
          <w:rFonts w:hint="eastAsia"/>
        </w:rPr>
        <w:t>表示所有特征</w:t>
      </w:r>
      <w:r w:rsidRPr="005C5629">
        <w:rPr>
          <w:rFonts w:hint="eastAsia"/>
        </w:rPr>
        <w:t>都是连续的。</w:t>
      </w:r>
    </w:p>
    <w:p w14:paraId="6E218B18" w14:textId="77777777" w:rsidR="00810C8A" w:rsidRDefault="00810C8A" w:rsidP="00810C8A">
      <w:pPr>
        <w:pStyle w:val="a8"/>
      </w:pPr>
      <w:r>
        <w:t>scala&gt; boostingStrategy.treeStrategy.categoricalFeaturesInfo = Map[Int, Int]()</w:t>
      </w:r>
    </w:p>
    <w:p w14:paraId="17E2021F" w14:textId="77777777" w:rsidR="00810C8A" w:rsidRDefault="00810C8A" w:rsidP="00810C8A">
      <w:pPr>
        <w:pStyle w:val="a8"/>
      </w:pPr>
      <w:r>
        <w:t>boostingStrategy.treeStrategy.categoricalFeaturesInfo: Map[Int,Int] = Map()</w:t>
      </w:r>
    </w:p>
    <w:p w14:paraId="5478100A" w14:textId="77777777" w:rsidR="00810C8A" w:rsidRDefault="00810C8A" w:rsidP="00810C8A">
      <w:pPr>
        <w:pStyle w:val="a8"/>
      </w:pPr>
    </w:p>
    <w:p w14:paraId="1D0C32FD" w14:textId="77777777" w:rsidR="00810C8A" w:rsidRDefault="00810C8A" w:rsidP="00810C8A">
      <w:pPr>
        <w:pStyle w:val="a8"/>
      </w:pPr>
      <w:r>
        <w:t>scala&gt; val model = GradientBoostedTrees.train(trainingData, boostingStrategy)</w:t>
      </w:r>
    </w:p>
    <w:p w14:paraId="780CE834" w14:textId="77777777" w:rsidR="00810C8A" w:rsidRDefault="00810C8A" w:rsidP="00810C8A">
      <w:pPr>
        <w:pStyle w:val="a8"/>
      </w:pPr>
      <w:r>
        <w:t>model: org.apache.spark.mllib.tree.model.GradientBoostedTreesModel =</w:t>
      </w:r>
    </w:p>
    <w:p w14:paraId="2234F9FE" w14:textId="77777777" w:rsidR="00810C8A" w:rsidRDefault="00810C8A" w:rsidP="00810C8A">
      <w:pPr>
        <w:pStyle w:val="a8"/>
      </w:pPr>
      <w:r>
        <w:t>TreeEnsembleModel classifier with 3 trees</w:t>
      </w:r>
    </w:p>
    <w:p w14:paraId="628A9137" w14:textId="5783D2DD" w:rsidR="0095161F" w:rsidRPr="0095161F" w:rsidRDefault="0095161F" w:rsidP="004178B6">
      <w:pPr>
        <w:pStyle w:val="a7"/>
        <w:rPr>
          <w:rFonts w:hint="eastAsia"/>
        </w:rPr>
      </w:pPr>
      <w:r w:rsidRPr="0095161F">
        <w:rPr>
          <w:rFonts w:hint="eastAsia"/>
        </w:rPr>
        <w:t>在测试实例上评估模型并计算测试错误</w:t>
      </w:r>
    </w:p>
    <w:p w14:paraId="495CB158" w14:textId="77777777" w:rsidR="00810C8A" w:rsidRDefault="00810C8A" w:rsidP="00810C8A">
      <w:pPr>
        <w:pStyle w:val="a8"/>
      </w:pPr>
      <w:r>
        <w:t>scala&gt; val labelAndPreds = testData.map { point =&gt;</w:t>
      </w:r>
    </w:p>
    <w:p w14:paraId="040C6725" w14:textId="77777777" w:rsidR="00810C8A" w:rsidRDefault="00810C8A" w:rsidP="00810C8A">
      <w:pPr>
        <w:pStyle w:val="a8"/>
      </w:pPr>
      <w:r>
        <w:t xml:space="preserve">     |   val prediction = model.predict(point.features)</w:t>
      </w:r>
    </w:p>
    <w:p w14:paraId="6ADDB8AD" w14:textId="77777777" w:rsidR="00810C8A" w:rsidRDefault="00810C8A" w:rsidP="00810C8A">
      <w:pPr>
        <w:pStyle w:val="a8"/>
      </w:pPr>
      <w:r>
        <w:t xml:space="preserve">     |   (point.label, prediction)</w:t>
      </w:r>
    </w:p>
    <w:p w14:paraId="5702B491" w14:textId="77777777" w:rsidR="00810C8A" w:rsidRDefault="00810C8A" w:rsidP="00810C8A">
      <w:pPr>
        <w:pStyle w:val="a8"/>
      </w:pPr>
      <w:r>
        <w:t xml:space="preserve">     | }</w:t>
      </w:r>
    </w:p>
    <w:p w14:paraId="1DD5F1EC" w14:textId="77777777" w:rsidR="00810C8A" w:rsidRDefault="00810C8A" w:rsidP="00810C8A">
      <w:pPr>
        <w:pStyle w:val="a8"/>
      </w:pPr>
      <w:r>
        <w:t>labelAndPreds: org.apache.spark.rdd.RDD[(Double, Double)] = MapPartitionsRDD[78] at map at &lt;console&gt;:31</w:t>
      </w:r>
    </w:p>
    <w:p w14:paraId="33AEBD02" w14:textId="77777777" w:rsidR="00810C8A" w:rsidRDefault="00810C8A" w:rsidP="00810C8A">
      <w:pPr>
        <w:pStyle w:val="a8"/>
      </w:pPr>
    </w:p>
    <w:p w14:paraId="5195BA23" w14:textId="77777777" w:rsidR="00810C8A" w:rsidRDefault="00810C8A" w:rsidP="00810C8A">
      <w:pPr>
        <w:pStyle w:val="a8"/>
      </w:pPr>
      <w:r>
        <w:t>scala&gt; val testErr = labelAndPreds.filter(r =&gt; r._1 != r._2).count.toDouble / testData.count()</w:t>
      </w:r>
    </w:p>
    <w:p w14:paraId="7812A455" w14:textId="77777777" w:rsidR="00810C8A" w:rsidRDefault="00810C8A" w:rsidP="00810C8A">
      <w:pPr>
        <w:pStyle w:val="a8"/>
      </w:pPr>
      <w:r>
        <w:t>20/04/27 15:40:48 WARN BLAS: Failed to load implementation from: com.github.fommil.netlib.NativeSystemBLAS</w:t>
      </w:r>
    </w:p>
    <w:p w14:paraId="7E3745FD" w14:textId="77777777" w:rsidR="00810C8A" w:rsidRDefault="00810C8A" w:rsidP="00810C8A">
      <w:pPr>
        <w:pStyle w:val="a8"/>
      </w:pPr>
      <w:r>
        <w:t>20/04/27 15:40:48 WARN BLAS: Failed to load implementation from: com.github.fommil.netlib.NativeRefBLAS</w:t>
      </w:r>
    </w:p>
    <w:p w14:paraId="2984F785" w14:textId="77777777" w:rsidR="00810C8A" w:rsidRDefault="00810C8A" w:rsidP="00810C8A">
      <w:pPr>
        <w:pStyle w:val="a8"/>
      </w:pPr>
      <w:r>
        <w:t>testErr: Double = 0.07692307692307693</w:t>
      </w:r>
    </w:p>
    <w:p w14:paraId="6D185F7D" w14:textId="77777777" w:rsidR="00810C8A" w:rsidRDefault="00810C8A" w:rsidP="00810C8A">
      <w:pPr>
        <w:pStyle w:val="a8"/>
      </w:pPr>
    </w:p>
    <w:p w14:paraId="5B1424C3" w14:textId="77777777" w:rsidR="00810C8A" w:rsidRDefault="00810C8A" w:rsidP="00810C8A">
      <w:pPr>
        <w:pStyle w:val="a8"/>
      </w:pPr>
      <w:r>
        <w:t>scala&gt; println(s"Test Error = $testErr")</w:t>
      </w:r>
    </w:p>
    <w:p w14:paraId="2ED32B7A" w14:textId="77777777" w:rsidR="00810C8A" w:rsidRDefault="00810C8A" w:rsidP="00810C8A">
      <w:pPr>
        <w:pStyle w:val="a8"/>
      </w:pPr>
      <w:r>
        <w:t>Test Error = 0.07692307692307693</w:t>
      </w:r>
    </w:p>
    <w:p w14:paraId="7637AA9A" w14:textId="77777777" w:rsidR="00810C8A" w:rsidRDefault="00810C8A" w:rsidP="00810C8A">
      <w:pPr>
        <w:pStyle w:val="a8"/>
      </w:pPr>
    </w:p>
    <w:p w14:paraId="5098DA7E" w14:textId="77777777" w:rsidR="00810C8A" w:rsidRDefault="00810C8A" w:rsidP="00810C8A">
      <w:pPr>
        <w:pStyle w:val="a8"/>
      </w:pPr>
      <w:r>
        <w:t>scala&gt; println(s"Learned classification GBT model:\n ${model.toDebugString}")</w:t>
      </w:r>
    </w:p>
    <w:p w14:paraId="1302FA0E" w14:textId="77777777" w:rsidR="00810C8A" w:rsidRDefault="00810C8A" w:rsidP="00810C8A">
      <w:pPr>
        <w:pStyle w:val="a8"/>
      </w:pPr>
      <w:r>
        <w:lastRenderedPageBreak/>
        <w:t>Learned classification GBT model:</w:t>
      </w:r>
    </w:p>
    <w:p w14:paraId="743F9C3C" w14:textId="77777777" w:rsidR="00810C8A" w:rsidRDefault="00810C8A" w:rsidP="00810C8A">
      <w:pPr>
        <w:pStyle w:val="a8"/>
      </w:pPr>
      <w:r>
        <w:t xml:space="preserve"> TreeEnsembleModel classifier with 3 trees</w:t>
      </w:r>
    </w:p>
    <w:p w14:paraId="4759AFFE" w14:textId="77777777" w:rsidR="00810C8A" w:rsidRDefault="00810C8A" w:rsidP="00810C8A">
      <w:pPr>
        <w:pStyle w:val="a8"/>
      </w:pPr>
    </w:p>
    <w:p w14:paraId="56C18966" w14:textId="77777777" w:rsidR="00810C8A" w:rsidRDefault="00810C8A" w:rsidP="00810C8A">
      <w:pPr>
        <w:pStyle w:val="a8"/>
      </w:pPr>
      <w:r>
        <w:t xml:space="preserve">  Tree 0:</w:t>
      </w:r>
    </w:p>
    <w:p w14:paraId="59C0FDFF" w14:textId="77777777" w:rsidR="00810C8A" w:rsidRDefault="00810C8A" w:rsidP="00810C8A">
      <w:pPr>
        <w:pStyle w:val="a8"/>
      </w:pPr>
      <w:r>
        <w:t xml:space="preserve">    If (feature 405 &lt;= 21.0)</w:t>
      </w:r>
    </w:p>
    <w:p w14:paraId="5BDD07B6" w14:textId="77777777" w:rsidR="00810C8A" w:rsidRDefault="00810C8A" w:rsidP="00810C8A">
      <w:pPr>
        <w:pStyle w:val="a8"/>
      </w:pPr>
      <w:r>
        <w:t xml:space="preserve">     If (feature 100 &lt;= 193.5)</w:t>
      </w:r>
    </w:p>
    <w:p w14:paraId="497DB66C" w14:textId="77777777" w:rsidR="00810C8A" w:rsidRDefault="00810C8A" w:rsidP="00810C8A">
      <w:pPr>
        <w:pStyle w:val="a8"/>
      </w:pPr>
      <w:r>
        <w:t xml:space="preserve">      Predict: -1.0</w:t>
      </w:r>
    </w:p>
    <w:p w14:paraId="76CC16E3" w14:textId="77777777" w:rsidR="00810C8A" w:rsidRDefault="00810C8A" w:rsidP="00810C8A">
      <w:pPr>
        <w:pStyle w:val="a8"/>
      </w:pPr>
      <w:r>
        <w:t xml:space="preserve">     Else (feature 100 &gt; 193.5)</w:t>
      </w:r>
    </w:p>
    <w:p w14:paraId="0E96F183" w14:textId="77777777" w:rsidR="00810C8A" w:rsidRDefault="00810C8A" w:rsidP="00810C8A">
      <w:pPr>
        <w:pStyle w:val="a8"/>
      </w:pPr>
      <w:r>
        <w:t xml:space="preserve">      Predict: 1.0</w:t>
      </w:r>
    </w:p>
    <w:p w14:paraId="4FBBE98F" w14:textId="77777777" w:rsidR="00810C8A" w:rsidRDefault="00810C8A" w:rsidP="00810C8A">
      <w:pPr>
        <w:pStyle w:val="a8"/>
      </w:pPr>
      <w:r>
        <w:t xml:space="preserve">    Else (feature 405 &gt; 21.0)</w:t>
      </w:r>
    </w:p>
    <w:p w14:paraId="76FBEAE9" w14:textId="77777777" w:rsidR="00810C8A" w:rsidRDefault="00810C8A" w:rsidP="00810C8A">
      <w:pPr>
        <w:pStyle w:val="a8"/>
      </w:pPr>
      <w:r>
        <w:t xml:space="preserve">     Predict: 1.0</w:t>
      </w:r>
    </w:p>
    <w:p w14:paraId="396FF64A" w14:textId="77777777" w:rsidR="00810C8A" w:rsidRDefault="00810C8A" w:rsidP="00810C8A">
      <w:pPr>
        <w:pStyle w:val="a8"/>
      </w:pPr>
      <w:r>
        <w:t xml:space="preserve">  Tree 1:</w:t>
      </w:r>
    </w:p>
    <w:p w14:paraId="17484249" w14:textId="77777777" w:rsidR="00810C8A" w:rsidRDefault="00810C8A" w:rsidP="00810C8A">
      <w:pPr>
        <w:pStyle w:val="a8"/>
      </w:pPr>
      <w:r>
        <w:t xml:space="preserve">    If (feature 490 &lt;= 43.0)</w:t>
      </w:r>
    </w:p>
    <w:p w14:paraId="4A23B659" w14:textId="77777777" w:rsidR="00810C8A" w:rsidRDefault="00810C8A" w:rsidP="00810C8A">
      <w:pPr>
        <w:pStyle w:val="a8"/>
      </w:pPr>
      <w:r>
        <w:t xml:space="preserve">     If (feature 435 &lt;= 32.5)</w:t>
      </w:r>
    </w:p>
    <w:p w14:paraId="57174747" w14:textId="77777777" w:rsidR="00810C8A" w:rsidRDefault="00810C8A" w:rsidP="00810C8A">
      <w:pPr>
        <w:pStyle w:val="a8"/>
      </w:pPr>
      <w:r>
        <w:t xml:space="preserve">      If (feature 155 &lt;= 230.5)</w:t>
      </w:r>
    </w:p>
    <w:p w14:paraId="33164B8E" w14:textId="77777777" w:rsidR="00810C8A" w:rsidRDefault="00810C8A" w:rsidP="00810C8A">
      <w:pPr>
        <w:pStyle w:val="a8"/>
      </w:pPr>
      <w:r>
        <w:t xml:space="preserve">       Predict: -0.4768116880884702</w:t>
      </w:r>
    </w:p>
    <w:p w14:paraId="795D5B7A" w14:textId="77777777" w:rsidR="00810C8A" w:rsidRDefault="00810C8A" w:rsidP="00810C8A">
      <w:pPr>
        <w:pStyle w:val="a8"/>
      </w:pPr>
      <w:r>
        <w:t xml:space="preserve">      Else (feature 155 &gt; 230.5)</w:t>
      </w:r>
    </w:p>
    <w:p w14:paraId="0D8B4FCF" w14:textId="77777777" w:rsidR="00810C8A" w:rsidRDefault="00810C8A" w:rsidP="00810C8A">
      <w:pPr>
        <w:pStyle w:val="a8"/>
      </w:pPr>
      <w:r>
        <w:t xml:space="preserve">       Predict: -0.47681168808847035</w:t>
      </w:r>
    </w:p>
    <w:p w14:paraId="34816EAC" w14:textId="77777777" w:rsidR="00810C8A" w:rsidRDefault="00810C8A" w:rsidP="00810C8A">
      <w:pPr>
        <w:pStyle w:val="a8"/>
      </w:pPr>
      <w:r>
        <w:t xml:space="preserve">     Else (feature 435 &gt; 32.5)</w:t>
      </w:r>
    </w:p>
    <w:p w14:paraId="647F9858" w14:textId="77777777" w:rsidR="00810C8A" w:rsidRDefault="00810C8A" w:rsidP="00810C8A">
      <w:pPr>
        <w:pStyle w:val="a8"/>
      </w:pPr>
      <w:r>
        <w:t xml:space="preserve">      Predict: 0.4768116880884694</w:t>
      </w:r>
    </w:p>
    <w:p w14:paraId="0E045C56" w14:textId="77777777" w:rsidR="00810C8A" w:rsidRDefault="00810C8A" w:rsidP="00810C8A">
      <w:pPr>
        <w:pStyle w:val="a8"/>
      </w:pPr>
      <w:r>
        <w:t xml:space="preserve">    Else (feature 490 &gt; 43.0)</w:t>
      </w:r>
    </w:p>
    <w:p w14:paraId="58570617" w14:textId="77777777" w:rsidR="00810C8A" w:rsidRDefault="00810C8A" w:rsidP="00810C8A">
      <w:pPr>
        <w:pStyle w:val="a8"/>
      </w:pPr>
      <w:r>
        <w:t xml:space="preserve">     If (feature 241 &lt;= 169.5)</w:t>
      </w:r>
    </w:p>
    <w:p w14:paraId="1D9178B3" w14:textId="77777777" w:rsidR="00810C8A" w:rsidRDefault="00810C8A" w:rsidP="00810C8A">
      <w:pPr>
        <w:pStyle w:val="a8"/>
      </w:pPr>
      <w:r>
        <w:t xml:space="preserve">      If (feature 124 &lt;= 49.5)</w:t>
      </w:r>
    </w:p>
    <w:p w14:paraId="70D0246B" w14:textId="77777777" w:rsidR="00810C8A" w:rsidRDefault="00810C8A" w:rsidP="00810C8A">
      <w:pPr>
        <w:pStyle w:val="a8"/>
      </w:pPr>
      <w:r>
        <w:t xml:space="preserve">       If (feature 155 &lt;= 59.0)</w:t>
      </w:r>
    </w:p>
    <w:p w14:paraId="7C122251" w14:textId="77777777" w:rsidR="00810C8A" w:rsidRDefault="00810C8A" w:rsidP="00810C8A">
      <w:pPr>
        <w:pStyle w:val="a8"/>
      </w:pPr>
      <w:r>
        <w:t xml:space="preserve">        Predict: 0.4768116880884702</w:t>
      </w:r>
    </w:p>
    <w:p w14:paraId="5EBB6A98" w14:textId="77777777" w:rsidR="00810C8A" w:rsidRDefault="00810C8A" w:rsidP="00810C8A">
      <w:pPr>
        <w:pStyle w:val="a8"/>
      </w:pPr>
      <w:r>
        <w:t xml:space="preserve">       Else (feature 155 &gt; 59.0)</w:t>
      </w:r>
    </w:p>
    <w:p w14:paraId="56F53C15" w14:textId="77777777" w:rsidR="00810C8A" w:rsidRDefault="00810C8A" w:rsidP="00810C8A">
      <w:pPr>
        <w:pStyle w:val="a8"/>
      </w:pPr>
      <w:r>
        <w:t xml:space="preserve">        Predict: 0.4768116880884703</w:t>
      </w:r>
    </w:p>
    <w:p w14:paraId="190EDCEE" w14:textId="77777777" w:rsidR="00810C8A" w:rsidRDefault="00810C8A" w:rsidP="00810C8A">
      <w:pPr>
        <w:pStyle w:val="a8"/>
      </w:pPr>
      <w:r>
        <w:t xml:space="preserve">      Else (feature 124 &gt; 49.5)</w:t>
      </w:r>
    </w:p>
    <w:p w14:paraId="6A3E4E21" w14:textId="77777777" w:rsidR="00810C8A" w:rsidRDefault="00810C8A" w:rsidP="00810C8A">
      <w:pPr>
        <w:pStyle w:val="a8"/>
      </w:pPr>
      <w:r>
        <w:t xml:space="preserve">       Predict: 0.4768116880884703</w:t>
      </w:r>
    </w:p>
    <w:p w14:paraId="7348469D" w14:textId="77777777" w:rsidR="00810C8A" w:rsidRDefault="00810C8A" w:rsidP="00810C8A">
      <w:pPr>
        <w:pStyle w:val="a8"/>
      </w:pPr>
      <w:r>
        <w:t xml:space="preserve">     Else (feature 241 &gt; 169.5)</w:t>
      </w:r>
    </w:p>
    <w:p w14:paraId="36C9F430" w14:textId="77777777" w:rsidR="00810C8A" w:rsidRDefault="00810C8A" w:rsidP="00810C8A">
      <w:pPr>
        <w:pStyle w:val="a8"/>
      </w:pPr>
      <w:r>
        <w:t xml:space="preserve">      Predict: 0.47681168808847035</w:t>
      </w:r>
    </w:p>
    <w:p w14:paraId="7CA9B8B7" w14:textId="77777777" w:rsidR="00810C8A" w:rsidRDefault="00810C8A" w:rsidP="00810C8A">
      <w:pPr>
        <w:pStyle w:val="a8"/>
      </w:pPr>
      <w:r>
        <w:t xml:space="preserve">  Tree 2:</w:t>
      </w:r>
    </w:p>
    <w:p w14:paraId="1620382C" w14:textId="77777777" w:rsidR="00810C8A" w:rsidRDefault="00810C8A" w:rsidP="00810C8A">
      <w:pPr>
        <w:pStyle w:val="a8"/>
      </w:pPr>
      <w:r>
        <w:t xml:space="preserve">    If (feature 406 &lt;= 140.5)</w:t>
      </w:r>
    </w:p>
    <w:p w14:paraId="6D17B4D7" w14:textId="77777777" w:rsidR="00810C8A" w:rsidRDefault="00810C8A" w:rsidP="00810C8A">
      <w:pPr>
        <w:pStyle w:val="a8"/>
      </w:pPr>
      <w:r>
        <w:t xml:space="preserve">     If (feature 435 &lt;= 32.5)</w:t>
      </w:r>
    </w:p>
    <w:p w14:paraId="41819989" w14:textId="77777777" w:rsidR="00810C8A" w:rsidRDefault="00810C8A" w:rsidP="00810C8A">
      <w:pPr>
        <w:pStyle w:val="a8"/>
      </w:pPr>
      <w:r>
        <w:t xml:space="preserve">      If (feature 329 &lt;= 154.0)</w:t>
      </w:r>
    </w:p>
    <w:p w14:paraId="23EBF94F" w14:textId="77777777" w:rsidR="00810C8A" w:rsidRDefault="00810C8A" w:rsidP="00810C8A">
      <w:pPr>
        <w:pStyle w:val="a8"/>
      </w:pPr>
      <w:r>
        <w:t xml:space="preserve">       Predict: -0.43819358104272055</w:t>
      </w:r>
    </w:p>
    <w:p w14:paraId="2EC80BB0" w14:textId="77777777" w:rsidR="00810C8A" w:rsidRDefault="00810C8A" w:rsidP="00810C8A">
      <w:pPr>
        <w:pStyle w:val="a8"/>
      </w:pPr>
      <w:r>
        <w:t xml:space="preserve">      Else (feature 329 &gt; 154.0)</w:t>
      </w:r>
    </w:p>
    <w:p w14:paraId="4B753D6C" w14:textId="77777777" w:rsidR="00810C8A" w:rsidRDefault="00810C8A" w:rsidP="00810C8A">
      <w:pPr>
        <w:pStyle w:val="a8"/>
      </w:pPr>
      <w:r>
        <w:t xml:space="preserve">       Predict: -0.43819358104272066</w:t>
      </w:r>
    </w:p>
    <w:p w14:paraId="6BC233F2" w14:textId="77777777" w:rsidR="00810C8A" w:rsidRDefault="00810C8A" w:rsidP="00810C8A">
      <w:pPr>
        <w:pStyle w:val="a8"/>
      </w:pPr>
      <w:r>
        <w:t xml:space="preserve">     Else (feature 435 &gt; 32.5)</w:t>
      </w:r>
    </w:p>
    <w:p w14:paraId="144FB158" w14:textId="77777777" w:rsidR="00810C8A" w:rsidRDefault="00810C8A" w:rsidP="00810C8A">
      <w:pPr>
        <w:pStyle w:val="a8"/>
      </w:pPr>
      <w:r>
        <w:t xml:space="preserve">      Predict: 0.43819358104271977</w:t>
      </w:r>
    </w:p>
    <w:p w14:paraId="50533C22" w14:textId="77777777" w:rsidR="00810C8A" w:rsidRDefault="00810C8A" w:rsidP="00810C8A">
      <w:pPr>
        <w:pStyle w:val="a8"/>
      </w:pPr>
      <w:r>
        <w:t xml:space="preserve">    Else (feature 406 &gt; 140.5)</w:t>
      </w:r>
    </w:p>
    <w:p w14:paraId="2436C2EA" w14:textId="77777777" w:rsidR="00810C8A" w:rsidRDefault="00810C8A" w:rsidP="00810C8A">
      <w:pPr>
        <w:pStyle w:val="a8"/>
      </w:pPr>
      <w:r>
        <w:t xml:space="preserve">     If (feature 245 &lt;= 1.5)</w:t>
      </w:r>
    </w:p>
    <w:p w14:paraId="63E04753" w14:textId="77777777" w:rsidR="00810C8A" w:rsidRDefault="00810C8A" w:rsidP="00810C8A">
      <w:pPr>
        <w:pStyle w:val="a8"/>
      </w:pPr>
      <w:r>
        <w:t xml:space="preserve">      If (feature 490 &lt;= 153.5)</w:t>
      </w:r>
    </w:p>
    <w:p w14:paraId="2E1D1D76" w14:textId="77777777" w:rsidR="00810C8A" w:rsidRDefault="00810C8A" w:rsidP="00810C8A">
      <w:pPr>
        <w:pStyle w:val="a8"/>
      </w:pPr>
      <w:r>
        <w:t xml:space="preserve">       Predict: 0.4381935810427206</w:t>
      </w:r>
    </w:p>
    <w:p w14:paraId="2DFFF755" w14:textId="77777777" w:rsidR="00810C8A" w:rsidRDefault="00810C8A" w:rsidP="00810C8A">
      <w:pPr>
        <w:pStyle w:val="a8"/>
      </w:pPr>
      <w:r>
        <w:t xml:space="preserve">      Else (feature 490 &gt; 153.5)</w:t>
      </w:r>
    </w:p>
    <w:p w14:paraId="4FC04BF3" w14:textId="77777777" w:rsidR="00810C8A" w:rsidRDefault="00810C8A" w:rsidP="00810C8A">
      <w:pPr>
        <w:pStyle w:val="a8"/>
      </w:pPr>
      <w:r>
        <w:t xml:space="preserve">       Predict: 0.43819358104272066</w:t>
      </w:r>
    </w:p>
    <w:p w14:paraId="1F2E7B7A" w14:textId="77777777" w:rsidR="00810C8A" w:rsidRDefault="00810C8A" w:rsidP="00AE15B4">
      <w:pPr>
        <w:pStyle w:val="a8"/>
      </w:pPr>
      <w:r>
        <w:t xml:space="preserve">     Else (feature 245 &gt; 1.5)</w:t>
      </w:r>
    </w:p>
    <w:p w14:paraId="4023E767" w14:textId="5543B4C3" w:rsidR="00810C8A" w:rsidRDefault="00810C8A" w:rsidP="00AE15B4">
      <w:pPr>
        <w:pStyle w:val="a8"/>
        <w:rPr>
          <w:rFonts w:hint="eastAsia"/>
        </w:rPr>
      </w:pPr>
      <w:r>
        <w:t xml:space="preserve">      Predict: 0.43819358104272066</w:t>
      </w:r>
    </w:p>
    <w:p w14:paraId="18E0E8C9" w14:textId="52785AFE" w:rsidR="00586B6A" w:rsidRPr="00586B6A" w:rsidRDefault="00586B6A" w:rsidP="004178B6">
      <w:pPr>
        <w:pStyle w:val="a7"/>
        <w:rPr>
          <w:rFonts w:hint="eastAsia"/>
        </w:rPr>
      </w:pPr>
      <w:r>
        <w:rPr>
          <w:rFonts w:hint="eastAsia"/>
        </w:rPr>
        <w:t>保存和加载模型</w:t>
      </w:r>
    </w:p>
    <w:p w14:paraId="5395D892" w14:textId="77777777" w:rsidR="00AE15B4" w:rsidRDefault="00AE15B4" w:rsidP="00AE15B4">
      <w:pPr>
        <w:pStyle w:val="a8"/>
      </w:pPr>
      <w:r>
        <w:t>scala&gt; model.save(sc, "/tmp/myGradientBoostingClassificationModel")</w:t>
      </w:r>
    </w:p>
    <w:p w14:paraId="36A243E3" w14:textId="77777777" w:rsidR="00AE15B4" w:rsidRDefault="00AE15B4" w:rsidP="00AE15B4">
      <w:pPr>
        <w:pStyle w:val="a8"/>
      </w:pPr>
    </w:p>
    <w:p w14:paraId="0A13360F" w14:textId="77777777" w:rsidR="00AE15B4" w:rsidRDefault="00AE15B4" w:rsidP="00AE15B4">
      <w:pPr>
        <w:pStyle w:val="a8"/>
      </w:pPr>
      <w:r>
        <w:t xml:space="preserve">scala&gt; val sameModel = </w:t>
      </w:r>
      <w:r>
        <w:lastRenderedPageBreak/>
        <w:t>GradientBoostedTreesModel.load(sc,"/tmp/myGradientBoostingClassificationModel")</w:t>
      </w:r>
    </w:p>
    <w:p w14:paraId="1E0D81B8" w14:textId="77777777" w:rsidR="00AE15B4" w:rsidRDefault="00AE15B4" w:rsidP="00AE15B4">
      <w:pPr>
        <w:pStyle w:val="a8"/>
      </w:pPr>
      <w:r>
        <w:t>sameModel: org.apache.spark.mllib.tree.model.GradientBoostedTreesModel =</w:t>
      </w:r>
    </w:p>
    <w:p w14:paraId="5441520F" w14:textId="07362007" w:rsidR="00AE15B4" w:rsidRDefault="00AE15B4" w:rsidP="00AE15B4">
      <w:pPr>
        <w:pStyle w:val="a8"/>
        <w:rPr>
          <w:rFonts w:hint="eastAsia"/>
        </w:rPr>
      </w:pPr>
      <w:r>
        <w:t>TreeEnsembleModel classifier with 3 trees</w:t>
      </w:r>
    </w:p>
    <w:p w14:paraId="6453B9E5" w14:textId="0FEE1E8B" w:rsidR="009E5B86" w:rsidRDefault="009E5B86" w:rsidP="009E5B86">
      <w:pPr>
        <w:ind w:firstLine="420"/>
        <w:rPr>
          <w:rFonts w:hint="eastAsia"/>
        </w:rPr>
      </w:pPr>
      <w:r w:rsidRPr="009E5B86">
        <w:rPr>
          <w:rFonts w:hint="eastAsia"/>
        </w:rPr>
        <w:t>下面的示例演示如何加载</w:t>
      </w:r>
      <w:r w:rsidRPr="009E5B86">
        <w:rPr>
          <w:rFonts w:hint="eastAsia"/>
        </w:rPr>
        <w:t>LIBSVM</w:t>
      </w:r>
      <w:r w:rsidRPr="009E5B86">
        <w:rPr>
          <w:rFonts w:hint="eastAsia"/>
        </w:rPr>
        <w:t>数据文件，将其解析为</w:t>
      </w:r>
      <w:r w:rsidRPr="009E5B86">
        <w:rPr>
          <w:rFonts w:hint="eastAsia"/>
        </w:rPr>
        <w:t>LabeledPoint</w:t>
      </w:r>
      <w:r w:rsidR="00E1264C">
        <w:rPr>
          <w:rFonts w:hint="eastAsia"/>
        </w:rPr>
        <w:t>、</w:t>
      </w:r>
      <w:r w:rsidRPr="009E5B86">
        <w:rPr>
          <w:rFonts w:hint="eastAsia"/>
        </w:rPr>
        <w:t>，然后使用以平方误差为损失</w:t>
      </w:r>
      <w:r w:rsidR="00E1264C">
        <w:rPr>
          <w:rFonts w:hint="eastAsia"/>
        </w:rPr>
        <w:t>函数的梯度增强树执行回归，</w:t>
      </w:r>
      <w:r w:rsidRPr="009E5B86">
        <w:rPr>
          <w:rFonts w:hint="eastAsia"/>
        </w:rPr>
        <w:t>最后计算均方误差（</w:t>
      </w:r>
      <w:r w:rsidRPr="009E5B86">
        <w:rPr>
          <w:rFonts w:hint="eastAsia"/>
        </w:rPr>
        <w:t>MSE</w:t>
      </w:r>
      <w:r w:rsidR="00E1264C">
        <w:rPr>
          <w:rFonts w:hint="eastAsia"/>
        </w:rPr>
        <w:t>）以评估拟合</w:t>
      </w:r>
      <w:r w:rsidRPr="009E5B86">
        <w:rPr>
          <w:rFonts w:hint="eastAsia"/>
        </w:rPr>
        <w:t>度。</w:t>
      </w:r>
    </w:p>
    <w:p w14:paraId="0228AA10" w14:textId="77777777" w:rsidR="004C6412" w:rsidRDefault="004C6412" w:rsidP="004C6412">
      <w:pPr>
        <w:pStyle w:val="a8"/>
      </w:pPr>
      <w:r>
        <w:t>scala&gt; import org.apache.spark.mllib.tree.GradientBoostedTrees</w:t>
      </w:r>
    </w:p>
    <w:p w14:paraId="6D10C927" w14:textId="77777777" w:rsidR="004C6412" w:rsidRDefault="004C6412" w:rsidP="004C6412">
      <w:pPr>
        <w:pStyle w:val="a8"/>
      </w:pPr>
      <w:r>
        <w:t>import org.apache.spark.mllib.tree.GradientBoostedTrees</w:t>
      </w:r>
    </w:p>
    <w:p w14:paraId="3801D6DB" w14:textId="77777777" w:rsidR="004C6412" w:rsidRDefault="004C6412" w:rsidP="004C6412">
      <w:pPr>
        <w:pStyle w:val="a8"/>
      </w:pPr>
    </w:p>
    <w:p w14:paraId="399C5983" w14:textId="77777777" w:rsidR="004C6412" w:rsidRDefault="004C6412" w:rsidP="004C6412">
      <w:pPr>
        <w:pStyle w:val="a8"/>
      </w:pPr>
      <w:r>
        <w:t>scala&gt; import org.apache.spark.mllib.tree.configuration.BoostingStrategy</w:t>
      </w:r>
    </w:p>
    <w:p w14:paraId="3E22DB25" w14:textId="77777777" w:rsidR="004C6412" w:rsidRDefault="004C6412" w:rsidP="004C6412">
      <w:pPr>
        <w:pStyle w:val="a8"/>
      </w:pPr>
      <w:r>
        <w:t>import org.apache.spark.mllib.tree.configuration.BoostingStrategy</w:t>
      </w:r>
    </w:p>
    <w:p w14:paraId="5A3DEB23" w14:textId="77777777" w:rsidR="004C6412" w:rsidRDefault="004C6412" w:rsidP="004C6412">
      <w:pPr>
        <w:pStyle w:val="a8"/>
      </w:pPr>
    </w:p>
    <w:p w14:paraId="14728F9C" w14:textId="77777777" w:rsidR="004C6412" w:rsidRDefault="004C6412" w:rsidP="004C6412">
      <w:pPr>
        <w:pStyle w:val="a8"/>
      </w:pPr>
      <w:r>
        <w:t>scala&gt; import org.apache.spark.mllib.tree.model.GradientBoostedTreesModel</w:t>
      </w:r>
    </w:p>
    <w:p w14:paraId="09FC0ABF" w14:textId="77777777" w:rsidR="004C6412" w:rsidRDefault="004C6412" w:rsidP="004C6412">
      <w:pPr>
        <w:pStyle w:val="a8"/>
      </w:pPr>
      <w:r>
        <w:t>import org.apache.spark.mllib.tree.model.GradientBoostedTreesModel</w:t>
      </w:r>
    </w:p>
    <w:p w14:paraId="25350845" w14:textId="77777777" w:rsidR="004C6412" w:rsidRDefault="004C6412" w:rsidP="004C6412">
      <w:pPr>
        <w:pStyle w:val="a8"/>
      </w:pPr>
    </w:p>
    <w:p w14:paraId="7E8B1275" w14:textId="77777777" w:rsidR="004C6412" w:rsidRDefault="004C6412" w:rsidP="004C6412">
      <w:pPr>
        <w:pStyle w:val="a8"/>
      </w:pPr>
      <w:r>
        <w:t>scala&gt; import org.apache.spark.mllib.util.MLUtils</w:t>
      </w:r>
    </w:p>
    <w:p w14:paraId="38501913" w14:textId="77777777" w:rsidR="004C6412" w:rsidRDefault="004C6412" w:rsidP="004C6412">
      <w:pPr>
        <w:pStyle w:val="a8"/>
      </w:pPr>
      <w:r>
        <w:t>import org.apache.spark.mllib.util.MLUtils</w:t>
      </w:r>
    </w:p>
    <w:p w14:paraId="7BC7AEF1" w14:textId="77777777" w:rsidR="00830DE0" w:rsidRPr="007D0C46" w:rsidRDefault="00830DE0" w:rsidP="004178B6">
      <w:pPr>
        <w:pStyle w:val="a7"/>
        <w:rPr>
          <w:rFonts w:hint="eastAsia"/>
        </w:rPr>
      </w:pPr>
      <w:r>
        <w:rPr>
          <w:rFonts w:hint="eastAsia"/>
        </w:rPr>
        <w:t>加载数据</w:t>
      </w:r>
    </w:p>
    <w:p w14:paraId="45EF06B2" w14:textId="77777777" w:rsidR="004C6412" w:rsidRDefault="004C6412" w:rsidP="004C6412">
      <w:pPr>
        <w:pStyle w:val="a8"/>
      </w:pPr>
      <w:r>
        <w:t>scala&gt; val data = MLUtils.loadLibSVMFile(sc, "/spark/data/mllib/sample_libsvm_data.txt")</w:t>
      </w:r>
    </w:p>
    <w:p w14:paraId="7DE0A284" w14:textId="77777777" w:rsidR="004C6412" w:rsidRDefault="004C6412" w:rsidP="004C6412">
      <w:pPr>
        <w:pStyle w:val="a8"/>
        <w:rPr>
          <w:rFonts w:hint="eastAsia"/>
        </w:rPr>
      </w:pPr>
      <w:r>
        <w:t>data: org.apache.spark.rdd.RDD[org.apache.spark.mllib.regression.LabeledPoint] = MapPartitionsRDD[115] at map at MLUtils.scala:86</w:t>
      </w:r>
    </w:p>
    <w:p w14:paraId="024D3C98" w14:textId="681A40D9" w:rsidR="00830DE0" w:rsidRPr="00830DE0" w:rsidRDefault="00830DE0" w:rsidP="004178B6">
      <w:pPr>
        <w:pStyle w:val="a7"/>
        <w:rPr>
          <w:rFonts w:hint="eastAsia"/>
        </w:rPr>
      </w:pPr>
      <w:r>
        <w:rPr>
          <w:rFonts w:hint="eastAsia"/>
        </w:rPr>
        <w:t>将数据按比例分成训练集（</w:t>
      </w:r>
      <w:r>
        <w:rPr>
          <w:rFonts w:hint="eastAsia"/>
        </w:rPr>
        <w:t>0.7</w:t>
      </w:r>
      <w:r>
        <w:rPr>
          <w:rFonts w:hint="eastAsia"/>
        </w:rPr>
        <w:t>）和测试集（</w:t>
      </w:r>
      <w:r>
        <w:rPr>
          <w:rFonts w:hint="eastAsia"/>
        </w:rPr>
        <w:t>0.3</w:t>
      </w:r>
      <w:r>
        <w:rPr>
          <w:rFonts w:hint="eastAsia"/>
        </w:rPr>
        <w:t>）</w:t>
      </w:r>
    </w:p>
    <w:p w14:paraId="5FC13D8C" w14:textId="77777777" w:rsidR="004C6412" w:rsidRDefault="004C6412" w:rsidP="004C6412">
      <w:pPr>
        <w:pStyle w:val="a8"/>
      </w:pPr>
      <w:r>
        <w:t>scala&gt; val splits = data.randomSplit(Array(0.7, 0.3))</w:t>
      </w:r>
    </w:p>
    <w:p w14:paraId="13631933" w14:textId="77777777" w:rsidR="004C6412" w:rsidRDefault="004C6412" w:rsidP="004C6412">
      <w:pPr>
        <w:pStyle w:val="a8"/>
      </w:pPr>
      <w:r>
        <w:t>splits: Array[org.apache.spark.rdd.RDD[org.apache.spark.mllib.regression.LabeledPoint]] = Array(MapPartitionsRDD[116] at randomSplit at &lt;console&gt;:34, MapPartitionsRDD[117] at randomSplit at &lt;console&gt;:34)</w:t>
      </w:r>
    </w:p>
    <w:p w14:paraId="5BCA7E3C" w14:textId="77777777" w:rsidR="004C6412" w:rsidRDefault="004C6412" w:rsidP="004C6412">
      <w:pPr>
        <w:pStyle w:val="a8"/>
      </w:pPr>
    </w:p>
    <w:p w14:paraId="0259B34B" w14:textId="77777777" w:rsidR="004C6412" w:rsidRDefault="004C6412" w:rsidP="004C6412">
      <w:pPr>
        <w:pStyle w:val="a8"/>
      </w:pPr>
      <w:r>
        <w:t>scala&gt; val (trainingData, testData) = (splits(0), splits(1))</w:t>
      </w:r>
    </w:p>
    <w:p w14:paraId="46400283" w14:textId="77777777" w:rsidR="004C6412" w:rsidRDefault="004C6412" w:rsidP="004C6412">
      <w:pPr>
        <w:pStyle w:val="a8"/>
      </w:pPr>
      <w:r>
        <w:t>trainingData: org.apache.spark.rdd.RDD[org.apache.spark.mllib.regression.LabeledPoint] = MapPartitionsRDD[116] at randomSplit at &lt;console&gt;:34</w:t>
      </w:r>
    </w:p>
    <w:p w14:paraId="20AD3343" w14:textId="77777777" w:rsidR="004C6412" w:rsidRDefault="004C6412" w:rsidP="004C6412">
      <w:pPr>
        <w:pStyle w:val="a8"/>
      </w:pPr>
      <w:r>
        <w:t>testData: org.apache.spark.rdd.RDD[org.apache.spark.mllib.regression.LabeledPoint] = MapPartitionsRDD[117] at randomSplit at &lt;console&gt;:34</w:t>
      </w:r>
    </w:p>
    <w:p w14:paraId="3D5FCAED" w14:textId="522B38AA" w:rsidR="00B769CA" w:rsidRPr="00DC4573" w:rsidRDefault="00B769CA" w:rsidP="004178B6">
      <w:pPr>
        <w:pStyle w:val="a7"/>
        <w:rPr>
          <w:rFonts w:hint="eastAsia"/>
        </w:rPr>
      </w:pPr>
      <w:r>
        <w:rPr>
          <w:rFonts w:hint="eastAsia"/>
        </w:rPr>
        <w:t>训练</w:t>
      </w:r>
      <w:r w:rsidRPr="00DC4573">
        <w:t>GradientBoostedTrees</w:t>
      </w:r>
      <w:r>
        <w:rPr>
          <w:rFonts w:hint="eastAsia"/>
        </w:rPr>
        <w:t>模型，回归任务缺省使用</w:t>
      </w:r>
      <w:r w:rsidR="0071781F">
        <w:rPr>
          <w:rFonts w:hint="eastAsia"/>
        </w:rPr>
        <w:t>平方误差</w:t>
      </w:r>
      <w:r>
        <w:rPr>
          <w:rFonts w:hint="eastAsia"/>
        </w:rPr>
        <w:t>损失函数</w:t>
      </w:r>
    </w:p>
    <w:p w14:paraId="66D02FB5" w14:textId="77777777" w:rsidR="004C6412" w:rsidRDefault="004C6412" w:rsidP="004C6412">
      <w:pPr>
        <w:pStyle w:val="a8"/>
      </w:pPr>
      <w:r>
        <w:t>scala&gt; val boostingStrategy = BoostingStrategy.defaultParams("Regression")</w:t>
      </w:r>
    </w:p>
    <w:p w14:paraId="5BC31D4D" w14:textId="77777777" w:rsidR="004C6412" w:rsidRDefault="004C6412" w:rsidP="004C6412">
      <w:pPr>
        <w:pStyle w:val="a8"/>
      </w:pPr>
      <w:r>
        <w:t>boostingStrategy: org.apache.spark.mllib.tree.configuration.BoostingStrategy = BoostingStrategy(org.apache.spark.mllib.tree.configuration.Strategy@25cc8a11,org.apache.spark.mllib.tree.loss.SquaredError$@29fccb14,100,0.1,0.001)</w:t>
      </w:r>
    </w:p>
    <w:p w14:paraId="6747F80D" w14:textId="77777777" w:rsidR="004C6412" w:rsidRDefault="004C6412" w:rsidP="004C6412">
      <w:pPr>
        <w:pStyle w:val="a8"/>
      </w:pPr>
    </w:p>
    <w:p w14:paraId="4F03E5D6" w14:textId="77777777" w:rsidR="004C6412" w:rsidRDefault="004C6412" w:rsidP="004C6412">
      <w:pPr>
        <w:pStyle w:val="a8"/>
      </w:pPr>
      <w:r>
        <w:t>scala&gt; boostingStrategy.numIterations = 3 // Note: Use more iterations in practice.</w:t>
      </w:r>
    </w:p>
    <w:p w14:paraId="639517C9" w14:textId="77777777" w:rsidR="004C6412" w:rsidRDefault="004C6412" w:rsidP="004C6412">
      <w:pPr>
        <w:pStyle w:val="a8"/>
      </w:pPr>
      <w:r>
        <w:t>boostingStrategy.numIterations: Int = 3</w:t>
      </w:r>
    </w:p>
    <w:p w14:paraId="69BE5A13" w14:textId="77777777" w:rsidR="004C6412" w:rsidRDefault="004C6412" w:rsidP="004C6412">
      <w:pPr>
        <w:pStyle w:val="a8"/>
      </w:pPr>
    </w:p>
    <w:p w14:paraId="469285DC" w14:textId="77777777" w:rsidR="004C6412" w:rsidRDefault="004C6412" w:rsidP="004C6412">
      <w:pPr>
        <w:pStyle w:val="a8"/>
      </w:pPr>
      <w:r>
        <w:t>scala&gt; boostingStrategy.treeStrategy.maxDepth = 5</w:t>
      </w:r>
    </w:p>
    <w:p w14:paraId="7E262588" w14:textId="77777777" w:rsidR="004C6412" w:rsidRDefault="004C6412" w:rsidP="004C6412">
      <w:pPr>
        <w:pStyle w:val="a8"/>
      </w:pPr>
      <w:r>
        <w:t>boostingStrategy.treeStrategy.maxDepth: Int = 5</w:t>
      </w:r>
    </w:p>
    <w:p w14:paraId="187ABFBB" w14:textId="77777777" w:rsidR="004C6412" w:rsidRDefault="004C6412" w:rsidP="004C6412">
      <w:pPr>
        <w:pStyle w:val="a8"/>
      </w:pPr>
    </w:p>
    <w:p w14:paraId="381A1D02" w14:textId="77777777" w:rsidR="004C6412" w:rsidRDefault="004C6412" w:rsidP="004C6412">
      <w:pPr>
        <w:pStyle w:val="a8"/>
      </w:pPr>
      <w:r>
        <w:t>scala&gt; boostingStrategy.treeStrategy.categoricalFeaturesInfo = Map[Int, Int]()</w:t>
      </w:r>
    </w:p>
    <w:p w14:paraId="5CD7B8C8" w14:textId="77777777" w:rsidR="004C6412" w:rsidRDefault="004C6412" w:rsidP="004C6412">
      <w:pPr>
        <w:pStyle w:val="a8"/>
      </w:pPr>
      <w:r>
        <w:t>boostingStrategy.treeStrategy.categoricalFeaturesInfo: Map[Int,Int] = Map()</w:t>
      </w:r>
    </w:p>
    <w:p w14:paraId="5AD8AF70" w14:textId="77777777" w:rsidR="004C6412" w:rsidRDefault="004C6412" w:rsidP="004C6412">
      <w:pPr>
        <w:pStyle w:val="a8"/>
      </w:pPr>
    </w:p>
    <w:p w14:paraId="45CF5346" w14:textId="77777777" w:rsidR="004C6412" w:rsidRDefault="004C6412" w:rsidP="004C6412">
      <w:pPr>
        <w:pStyle w:val="a8"/>
      </w:pPr>
      <w:r>
        <w:t>scala&gt; val model = GradientBoostedTrees.train(trainingData, boostingStrategy)</w:t>
      </w:r>
    </w:p>
    <w:p w14:paraId="3DBA7A5F" w14:textId="77777777" w:rsidR="004C6412" w:rsidRDefault="004C6412" w:rsidP="004C6412">
      <w:pPr>
        <w:pStyle w:val="a8"/>
      </w:pPr>
      <w:r>
        <w:t>model: org.apache.spark.mllib.tree.model.GradientBoostedTreesModel =</w:t>
      </w:r>
    </w:p>
    <w:p w14:paraId="35F57577" w14:textId="77777777" w:rsidR="004C6412" w:rsidRDefault="004C6412" w:rsidP="004C6412">
      <w:pPr>
        <w:pStyle w:val="a8"/>
      </w:pPr>
      <w:r>
        <w:t>TreeEnsembleModel regressor with 3 trees</w:t>
      </w:r>
    </w:p>
    <w:p w14:paraId="622C3B3D" w14:textId="77777777" w:rsidR="003678A0" w:rsidRPr="008045A7" w:rsidRDefault="003678A0" w:rsidP="004178B6">
      <w:pPr>
        <w:pStyle w:val="a7"/>
        <w:rPr>
          <w:rFonts w:hint="eastAsia"/>
        </w:rPr>
      </w:pPr>
      <w:r w:rsidRPr="008045A7">
        <w:rPr>
          <w:rFonts w:hint="eastAsia"/>
        </w:rPr>
        <w:t>在测试实例上评估模型并计算测试错误</w:t>
      </w:r>
    </w:p>
    <w:p w14:paraId="60D65067" w14:textId="77777777" w:rsidR="004C6412" w:rsidRDefault="004C6412" w:rsidP="004C6412">
      <w:pPr>
        <w:pStyle w:val="a8"/>
      </w:pPr>
      <w:r>
        <w:t>scala&gt; val labelsAndPredictions = testData.map { point =&gt;</w:t>
      </w:r>
    </w:p>
    <w:p w14:paraId="18D768D8" w14:textId="77777777" w:rsidR="004C6412" w:rsidRDefault="004C6412" w:rsidP="004C6412">
      <w:pPr>
        <w:pStyle w:val="a8"/>
      </w:pPr>
      <w:r>
        <w:lastRenderedPageBreak/>
        <w:t xml:space="preserve">     |   val prediction = model.predict(point.features)</w:t>
      </w:r>
    </w:p>
    <w:p w14:paraId="1ADDEFC0" w14:textId="77777777" w:rsidR="004C6412" w:rsidRDefault="004C6412" w:rsidP="004C6412">
      <w:pPr>
        <w:pStyle w:val="a8"/>
      </w:pPr>
      <w:r>
        <w:t xml:space="preserve">     |   (point.label, prediction)</w:t>
      </w:r>
    </w:p>
    <w:p w14:paraId="4F4364F4" w14:textId="77777777" w:rsidR="004C6412" w:rsidRDefault="004C6412" w:rsidP="004C6412">
      <w:pPr>
        <w:pStyle w:val="a8"/>
      </w:pPr>
      <w:r>
        <w:t xml:space="preserve">     | }</w:t>
      </w:r>
    </w:p>
    <w:p w14:paraId="6784B410" w14:textId="77777777" w:rsidR="004C6412" w:rsidRDefault="004C6412" w:rsidP="004C6412">
      <w:pPr>
        <w:pStyle w:val="a8"/>
      </w:pPr>
      <w:r>
        <w:t>labelsAndPredictions: org.apache.spark.rdd.RDD[(Double, Double)] = MapPartitionsRDD[165] at map at &lt;console&gt;:36</w:t>
      </w:r>
    </w:p>
    <w:p w14:paraId="68FCB854" w14:textId="77777777" w:rsidR="004C6412" w:rsidRDefault="004C6412" w:rsidP="004C6412">
      <w:pPr>
        <w:pStyle w:val="a8"/>
      </w:pPr>
    </w:p>
    <w:p w14:paraId="42386BA5" w14:textId="77777777" w:rsidR="004C6412" w:rsidRDefault="004C6412" w:rsidP="004C6412">
      <w:pPr>
        <w:pStyle w:val="a8"/>
      </w:pPr>
      <w:r>
        <w:t>scala&gt; val testMSE = labelsAndPredictions.map{ case(v, p) =&gt; math.pow((v - p), 2)}.mean()</w:t>
      </w:r>
    </w:p>
    <w:p w14:paraId="09867FD2" w14:textId="77777777" w:rsidR="004C6412" w:rsidRDefault="004C6412" w:rsidP="004C6412">
      <w:pPr>
        <w:pStyle w:val="a8"/>
      </w:pPr>
      <w:r>
        <w:t>testMSE: Double = 0.058823529411764705</w:t>
      </w:r>
    </w:p>
    <w:p w14:paraId="07E25DD4" w14:textId="77777777" w:rsidR="004C6412" w:rsidRDefault="004C6412" w:rsidP="004C6412">
      <w:pPr>
        <w:pStyle w:val="a8"/>
      </w:pPr>
    </w:p>
    <w:p w14:paraId="12364CE2" w14:textId="77777777" w:rsidR="004C6412" w:rsidRDefault="004C6412" w:rsidP="004C6412">
      <w:pPr>
        <w:pStyle w:val="a8"/>
      </w:pPr>
      <w:r>
        <w:t>scala&gt; println(s"Test Mean Squared Error = $testMSE")</w:t>
      </w:r>
    </w:p>
    <w:p w14:paraId="48303CCA" w14:textId="77777777" w:rsidR="004C6412" w:rsidRDefault="004C6412" w:rsidP="004C6412">
      <w:pPr>
        <w:pStyle w:val="a8"/>
      </w:pPr>
      <w:r>
        <w:t>Test Mean Squared Error = 0.058823529411764705</w:t>
      </w:r>
    </w:p>
    <w:p w14:paraId="7D98DE2E" w14:textId="77777777" w:rsidR="004C6412" w:rsidRDefault="004C6412" w:rsidP="004C6412">
      <w:pPr>
        <w:pStyle w:val="a8"/>
      </w:pPr>
    </w:p>
    <w:p w14:paraId="6C9091E1" w14:textId="77777777" w:rsidR="004C6412" w:rsidRDefault="004C6412" w:rsidP="004C6412">
      <w:pPr>
        <w:pStyle w:val="a8"/>
      </w:pPr>
      <w:r>
        <w:t>scala&gt; println(s"Learned regression GBT model:\n ${model.toDebugString}")</w:t>
      </w:r>
    </w:p>
    <w:p w14:paraId="013958A8" w14:textId="77777777" w:rsidR="004C6412" w:rsidRDefault="004C6412" w:rsidP="004C6412">
      <w:pPr>
        <w:pStyle w:val="a8"/>
      </w:pPr>
      <w:r>
        <w:t>Learned regression GBT model:</w:t>
      </w:r>
    </w:p>
    <w:p w14:paraId="100AD883" w14:textId="77777777" w:rsidR="004C6412" w:rsidRDefault="004C6412" w:rsidP="004C6412">
      <w:pPr>
        <w:pStyle w:val="a8"/>
      </w:pPr>
      <w:r>
        <w:t xml:space="preserve"> TreeEnsembleModel regressor with 3 trees</w:t>
      </w:r>
    </w:p>
    <w:p w14:paraId="0B20C4E7" w14:textId="77777777" w:rsidR="004C6412" w:rsidRDefault="004C6412" w:rsidP="004C6412">
      <w:pPr>
        <w:pStyle w:val="a8"/>
      </w:pPr>
    </w:p>
    <w:p w14:paraId="032E9073" w14:textId="77777777" w:rsidR="004C6412" w:rsidRDefault="004C6412" w:rsidP="004C6412">
      <w:pPr>
        <w:pStyle w:val="a8"/>
      </w:pPr>
      <w:r>
        <w:t xml:space="preserve">  Tree 0:</w:t>
      </w:r>
    </w:p>
    <w:p w14:paraId="2C68424A" w14:textId="77777777" w:rsidR="004C6412" w:rsidRDefault="004C6412" w:rsidP="004C6412">
      <w:pPr>
        <w:pStyle w:val="a8"/>
      </w:pPr>
      <w:r>
        <w:t xml:space="preserve">    If (feature 406 &lt;= 22.0)</w:t>
      </w:r>
    </w:p>
    <w:p w14:paraId="36C3DD0D" w14:textId="77777777" w:rsidR="004C6412" w:rsidRDefault="004C6412" w:rsidP="004C6412">
      <w:pPr>
        <w:pStyle w:val="a8"/>
      </w:pPr>
      <w:r>
        <w:t xml:space="preserve">     If (feature 99 &lt;= 35.0)</w:t>
      </w:r>
    </w:p>
    <w:p w14:paraId="13040B7D" w14:textId="77777777" w:rsidR="004C6412" w:rsidRDefault="004C6412" w:rsidP="004C6412">
      <w:pPr>
        <w:pStyle w:val="a8"/>
      </w:pPr>
      <w:r>
        <w:t xml:space="preserve">      Predict: 0.0</w:t>
      </w:r>
    </w:p>
    <w:p w14:paraId="1D39686B" w14:textId="77777777" w:rsidR="004C6412" w:rsidRDefault="004C6412" w:rsidP="004C6412">
      <w:pPr>
        <w:pStyle w:val="a8"/>
      </w:pPr>
      <w:r>
        <w:t xml:space="preserve">     Else (feature 99 &gt; 35.0)</w:t>
      </w:r>
    </w:p>
    <w:p w14:paraId="3E679894" w14:textId="77777777" w:rsidR="004C6412" w:rsidRDefault="004C6412" w:rsidP="004C6412">
      <w:pPr>
        <w:pStyle w:val="a8"/>
      </w:pPr>
      <w:r>
        <w:t xml:space="preserve">      Predict: 1.0</w:t>
      </w:r>
    </w:p>
    <w:p w14:paraId="27553916" w14:textId="77777777" w:rsidR="004C6412" w:rsidRDefault="004C6412" w:rsidP="004C6412">
      <w:pPr>
        <w:pStyle w:val="a8"/>
      </w:pPr>
      <w:r>
        <w:t xml:space="preserve">    Else (feature 406 &gt; 22.0)</w:t>
      </w:r>
    </w:p>
    <w:p w14:paraId="0B7BDA3C" w14:textId="77777777" w:rsidR="004C6412" w:rsidRDefault="004C6412" w:rsidP="004C6412">
      <w:pPr>
        <w:pStyle w:val="a8"/>
      </w:pPr>
      <w:r>
        <w:t xml:space="preserve">     Predict: 1.0</w:t>
      </w:r>
    </w:p>
    <w:p w14:paraId="296FF016" w14:textId="77777777" w:rsidR="004C6412" w:rsidRDefault="004C6412" w:rsidP="004C6412">
      <w:pPr>
        <w:pStyle w:val="a8"/>
      </w:pPr>
      <w:r>
        <w:t xml:space="preserve">  Tree 1:</w:t>
      </w:r>
    </w:p>
    <w:p w14:paraId="465A4FFD" w14:textId="77777777" w:rsidR="004C6412" w:rsidRDefault="004C6412" w:rsidP="004C6412">
      <w:pPr>
        <w:pStyle w:val="a8"/>
      </w:pPr>
      <w:r>
        <w:t xml:space="preserve">    Predict: 0.0</w:t>
      </w:r>
    </w:p>
    <w:p w14:paraId="11BB6824" w14:textId="77777777" w:rsidR="004C6412" w:rsidRDefault="004C6412" w:rsidP="004C6412">
      <w:pPr>
        <w:pStyle w:val="a8"/>
      </w:pPr>
      <w:r>
        <w:t xml:space="preserve">  Tree 2:</w:t>
      </w:r>
    </w:p>
    <w:p w14:paraId="5D96EEA4" w14:textId="77777777" w:rsidR="004C6412" w:rsidRDefault="004C6412" w:rsidP="004C6412">
      <w:pPr>
        <w:pStyle w:val="a8"/>
      </w:pPr>
      <w:r>
        <w:t xml:space="preserve">    Predict: 0.0</w:t>
      </w:r>
    </w:p>
    <w:p w14:paraId="024DE0F3" w14:textId="77777777" w:rsidR="004C6412" w:rsidRDefault="004C6412" w:rsidP="004C6412">
      <w:pPr>
        <w:pStyle w:val="a8"/>
      </w:pPr>
    </w:p>
    <w:p w14:paraId="71F9520E" w14:textId="01839B97" w:rsidR="00E11EB6" w:rsidRPr="00E11EB6" w:rsidRDefault="00E11EB6" w:rsidP="004178B6">
      <w:pPr>
        <w:pStyle w:val="a7"/>
        <w:rPr>
          <w:rFonts w:hint="eastAsia"/>
        </w:rPr>
      </w:pPr>
      <w:r>
        <w:rPr>
          <w:rFonts w:hint="eastAsia"/>
        </w:rPr>
        <w:t>保存和加载模型</w:t>
      </w:r>
    </w:p>
    <w:p w14:paraId="32A3747F" w14:textId="77777777" w:rsidR="004C6412" w:rsidRDefault="004C6412" w:rsidP="004C6412">
      <w:pPr>
        <w:pStyle w:val="a8"/>
      </w:pPr>
      <w:r>
        <w:t>scala&gt; model.save(sc, "/tmp/myGradientBoostingRegressionModel")</w:t>
      </w:r>
    </w:p>
    <w:p w14:paraId="43B904FF" w14:textId="77777777" w:rsidR="004C6412" w:rsidRDefault="004C6412" w:rsidP="004C6412">
      <w:pPr>
        <w:pStyle w:val="a8"/>
      </w:pPr>
    </w:p>
    <w:p w14:paraId="2C0181AB" w14:textId="77777777" w:rsidR="004C6412" w:rsidRDefault="004C6412" w:rsidP="004C6412">
      <w:pPr>
        <w:pStyle w:val="a8"/>
      </w:pPr>
      <w:r>
        <w:t>scala&gt; val sameModel = GradientBoostedTreesModel.load(sc,"/tmp/myGradientBoostingRegressionModel")</w:t>
      </w:r>
    </w:p>
    <w:p w14:paraId="50D842CE" w14:textId="77777777" w:rsidR="004C6412" w:rsidRDefault="004C6412" w:rsidP="004C6412">
      <w:pPr>
        <w:pStyle w:val="a8"/>
      </w:pPr>
      <w:r>
        <w:t>sameModel: org.apache.spark.mllib.tree.model.GradientBoostedTreesModel =</w:t>
      </w:r>
    </w:p>
    <w:p w14:paraId="3D167D42" w14:textId="1387AFD5" w:rsidR="00E1264C" w:rsidRPr="009E5B86" w:rsidRDefault="004C6412" w:rsidP="004C6412">
      <w:pPr>
        <w:pStyle w:val="a8"/>
        <w:rPr>
          <w:rFonts w:hint="eastAsia"/>
        </w:rPr>
      </w:pPr>
      <w:r>
        <w:t>TreeEnsembleModel regressor with 3 trees</w:t>
      </w:r>
    </w:p>
    <w:p w14:paraId="79D3C779" w14:textId="3CD86F10" w:rsidR="00F632B5" w:rsidRDefault="00F632B5" w:rsidP="00561A11">
      <w:pPr>
        <w:pStyle w:val="Heading2"/>
      </w:pPr>
      <w:r>
        <w:rPr>
          <w:rFonts w:hint="eastAsia"/>
        </w:rPr>
        <w:t>分类</w:t>
      </w:r>
      <w:r w:rsidR="0097429C">
        <w:rPr>
          <w:rFonts w:hint="eastAsia"/>
        </w:rPr>
        <w:t>和回归</w:t>
      </w:r>
    </w:p>
    <w:p w14:paraId="3E124C59" w14:textId="5F1ABEF0" w:rsidR="003C1098" w:rsidRDefault="003C1098" w:rsidP="003C1098">
      <w:pPr>
        <w:ind w:firstLine="420"/>
      </w:pPr>
      <w:r w:rsidRPr="003C1098">
        <w:rPr>
          <w:rFonts w:hint="eastAsia"/>
        </w:rPr>
        <w:t>spark.mllib</w:t>
      </w:r>
      <w:r w:rsidRPr="003C1098">
        <w:rPr>
          <w:rFonts w:hint="eastAsia"/>
        </w:rPr>
        <w:t>包支持</w:t>
      </w:r>
      <w:r w:rsidR="00F05FE3">
        <w:rPr>
          <w:rFonts w:hint="eastAsia"/>
        </w:rPr>
        <w:t>二元</w:t>
      </w:r>
      <w:r w:rsidRPr="003C1098">
        <w:rPr>
          <w:rFonts w:hint="eastAsia"/>
        </w:rPr>
        <w:t>分类</w:t>
      </w:r>
      <w:r w:rsidR="0009137C">
        <w:rPr>
          <w:rFonts w:hint="eastAsia"/>
        </w:rPr>
        <w:t>、</w:t>
      </w:r>
      <w:r w:rsidR="0020630F">
        <w:rPr>
          <w:rFonts w:hint="eastAsia"/>
        </w:rPr>
        <w:t>多类分类和回归分析的各种方法，</w:t>
      </w:r>
      <w:r w:rsidRPr="003C1098">
        <w:rPr>
          <w:rFonts w:hint="eastAsia"/>
        </w:rPr>
        <w:t>下表列出了每类问题所支持的算法。</w:t>
      </w:r>
    </w:p>
    <w:tbl>
      <w:tblPr>
        <w:tblStyle w:val="TableGrid"/>
        <w:tblW w:w="0" w:type="auto"/>
        <w:tblLook w:val="04A0" w:firstRow="1" w:lastRow="0" w:firstColumn="1" w:lastColumn="0" w:noHBand="0" w:noVBand="1"/>
      </w:tblPr>
      <w:tblGrid>
        <w:gridCol w:w="1526"/>
        <w:gridCol w:w="6996"/>
      </w:tblGrid>
      <w:tr w:rsidR="00124644" w:rsidRPr="00124644" w14:paraId="6D1A480E" w14:textId="77777777" w:rsidTr="00124644">
        <w:tc>
          <w:tcPr>
            <w:tcW w:w="1526" w:type="dxa"/>
            <w:hideMark/>
          </w:tcPr>
          <w:p w14:paraId="28127EB1" w14:textId="6E2239B2" w:rsidR="00124644" w:rsidRPr="00124644" w:rsidRDefault="00124644" w:rsidP="00CE71E0">
            <w:pPr>
              <w:pStyle w:val="10"/>
            </w:pPr>
            <w:r>
              <w:rPr>
                <w:rFonts w:hint="eastAsia"/>
              </w:rPr>
              <w:t>问题类型</w:t>
            </w:r>
          </w:p>
        </w:tc>
        <w:tc>
          <w:tcPr>
            <w:tcW w:w="6996" w:type="dxa"/>
            <w:hideMark/>
          </w:tcPr>
          <w:p w14:paraId="689311AF" w14:textId="0834787B" w:rsidR="00124644" w:rsidRPr="00124644" w:rsidRDefault="00124644" w:rsidP="00CE71E0">
            <w:pPr>
              <w:pStyle w:val="10"/>
            </w:pPr>
            <w:r>
              <w:rPr>
                <w:rFonts w:hint="eastAsia"/>
              </w:rPr>
              <w:t>支持方法</w:t>
            </w:r>
          </w:p>
        </w:tc>
      </w:tr>
      <w:tr w:rsidR="00124644" w:rsidRPr="00124644" w14:paraId="59C9425A" w14:textId="77777777" w:rsidTr="00124644">
        <w:tc>
          <w:tcPr>
            <w:tcW w:w="1526" w:type="dxa"/>
            <w:hideMark/>
          </w:tcPr>
          <w:p w14:paraId="244B26FE" w14:textId="1A2C0309" w:rsidR="00124644" w:rsidRPr="00124644" w:rsidRDefault="00124644" w:rsidP="00CE71E0">
            <w:pPr>
              <w:pStyle w:val="aa"/>
            </w:pPr>
            <w:r>
              <w:rPr>
                <w:rFonts w:hint="eastAsia"/>
              </w:rPr>
              <w:t>二元分类</w:t>
            </w:r>
          </w:p>
        </w:tc>
        <w:tc>
          <w:tcPr>
            <w:tcW w:w="6996" w:type="dxa"/>
            <w:hideMark/>
          </w:tcPr>
          <w:p w14:paraId="722392F2" w14:textId="55ABE298" w:rsidR="00124644" w:rsidRPr="00124644" w:rsidRDefault="000B50DC" w:rsidP="00CE71E0">
            <w:pPr>
              <w:pStyle w:val="aa"/>
            </w:pPr>
            <w:r w:rsidRPr="00124644">
              <w:t xml:space="preserve">Linear </w:t>
            </w:r>
            <w:r w:rsidR="00124644" w:rsidRPr="00124644">
              <w:t xml:space="preserve">SVMs, </w:t>
            </w:r>
            <w:r w:rsidRPr="00124644">
              <w:t>Logistic Regression</w:t>
            </w:r>
            <w:r w:rsidR="00124644" w:rsidRPr="00124644">
              <w:t xml:space="preserve">, </w:t>
            </w:r>
            <w:r w:rsidRPr="00124644">
              <w:t>Decision Trees, Random Forests, Gradient-Boosted Trees,</w:t>
            </w:r>
            <w:r w:rsidR="00124644" w:rsidRPr="00124644">
              <w:t xml:space="preserve"> </w:t>
            </w:r>
            <w:r w:rsidRPr="00124644">
              <w:t xml:space="preserve">Naive </w:t>
            </w:r>
            <w:r w:rsidR="00124644" w:rsidRPr="00124644">
              <w:t>Bayes</w:t>
            </w:r>
          </w:p>
        </w:tc>
      </w:tr>
      <w:tr w:rsidR="00124644" w:rsidRPr="00124644" w14:paraId="7D9CD621" w14:textId="77777777" w:rsidTr="00124644">
        <w:tc>
          <w:tcPr>
            <w:tcW w:w="1526" w:type="dxa"/>
            <w:hideMark/>
          </w:tcPr>
          <w:p w14:paraId="19035B07" w14:textId="02C881D7" w:rsidR="00124644" w:rsidRPr="00124644" w:rsidRDefault="00124644" w:rsidP="00CE71E0">
            <w:pPr>
              <w:pStyle w:val="aa"/>
            </w:pPr>
            <w:r>
              <w:rPr>
                <w:rFonts w:hint="eastAsia"/>
              </w:rPr>
              <w:t>多元分类</w:t>
            </w:r>
          </w:p>
        </w:tc>
        <w:tc>
          <w:tcPr>
            <w:tcW w:w="6996" w:type="dxa"/>
            <w:hideMark/>
          </w:tcPr>
          <w:p w14:paraId="30C7D756" w14:textId="1FB5DBC8" w:rsidR="00124644" w:rsidRPr="00124644" w:rsidRDefault="000B50DC" w:rsidP="00CE71E0">
            <w:pPr>
              <w:pStyle w:val="aa"/>
            </w:pPr>
            <w:r w:rsidRPr="00124644">
              <w:t>Logistic Regression, Decision Trees, Random Forests, Naive</w:t>
            </w:r>
            <w:r w:rsidR="00124644" w:rsidRPr="00124644">
              <w:t xml:space="preserve"> Bayes</w:t>
            </w:r>
          </w:p>
        </w:tc>
      </w:tr>
      <w:tr w:rsidR="00124644" w:rsidRPr="00124644" w14:paraId="129CB6BE" w14:textId="77777777" w:rsidTr="00124644">
        <w:tc>
          <w:tcPr>
            <w:tcW w:w="1526" w:type="dxa"/>
            <w:hideMark/>
          </w:tcPr>
          <w:p w14:paraId="04CFB2AB" w14:textId="215FAA56" w:rsidR="00124644" w:rsidRPr="00124644" w:rsidRDefault="00124644" w:rsidP="00CE71E0">
            <w:pPr>
              <w:pStyle w:val="aa"/>
            </w:pPr>
            <w:r>
              <w:rPr>
                <w:rFonts w:hint="eastAsia"/>
              </w:rPr>
              <w:t>回归</w:t>
            </w:r>
          </w:p>
        </w:tc>
        <w:tc>
          <w:tcPr>
            <w:tcW w:w="6996" w:type="dxa"/>
            <w:hideMark/>
          </w:tcPr>
          <w:p w14:paraId="2F05F535" w14:textId="4E714E07" w:rsidR="00124644" w:rsidRPr="00124644" w:rsidRDefault="000B50DC" w:rsidP="00CE71E0">
            <w:pPr>
              <w:pStyle w:val="aa"/>
            </w:pPr>
            <w:r w:rsidRPr="00124644">
              <w:t xml:space="preserve">Linear Least Squares, </w:t>
            </w:r>
            <w:r w:rsidR="00124644" w:rsidRPr="00124644">
              <w:t xml:space="preserve">Lasso, </w:t>
            </w:r>
            <w:r w:rsidRPr="00124644">
              <w:t>Ridge Regression, Decision Trees, Random Forests, Gradient-Boosted Trees, Isotonic Regression</w:t>
            </w:r>
          </w:p>
        </w:tc>
      </w:tr>
    </w:tbl>
    <w:p w14:paraId="4E0E6049" w14:textId="46A5833F" w:rsidR="00B4669F" w:rsidRDefault="00B4669F" w:rsidP="00015159">
      <w:pPr>
        <w:pStyle w:val="Caption"/>
      </w:pPr>
      <w:r>
        <w:t>表格</w:t>
      </w:r>
      <w:r>
        <w:t xml:space="preserve"> </w:t>
      </w:r>
      <w:fldSimple w:instr=" STYLEREF 1 \s ">
        <w:r w:rsidR="007975C5">
          <w:rPr>
            <w:noProof/>
          </w:rPr>
          <w:t>4</w:t>
        </w:r>
      </w:fldSimple>
      <w:r w:rsidR="00BB2718">
        <w:noBreakHyphen/>
      </w:r>
      <w:r w:rsidR="00BB2718">
        <w:fldChar w:fldCharType="begin"/>
      </w:r>
      <w:r w:rsidR="00BB2718">
        <w:instrText xml:space="preserve"> SEQ </w:instrText>
      </w:r>
      <w:r w:rsidR="00BB2718">
        <w:instrText>表格</w:instrText>
      </w:r>
      <w:r w:rsidR="00BB2718">
        <w:instrText xml:space="preserve"> \* ARABIC \s 1 </w:instrText>
      </w:r>
      <w:r w:rsidR="00BB2718">
        <w:fldChar w:fldCharType="separate"/>
      </w:r>
      <w:r w:rsidR="007975C5">
        <w:rPr>
          <w:noProof/>
        </w:rPr>
        <w:t>8</w:t>
      </w:r>
      <w:r w:rsidR="00BB2718">
        <w:fldChar w:fldCharType="end"/>
      </w:r>
      <w:r w:rsidR="00FF7EA1">
        <w:rPr>
          <w:rFonts w:hint="eastAsia"/>
        </w:rPr>
        <w:t>问题类型和支持方法</w:t>
      </w:r>
    </w:p>
    <w:p w14:paraId="2DF70BCF" w14:textId="41CF7D63" w:rsidR="00CD02DA" w:rsidRDefault="00CD02DA" w:rsidP="00CD02DA">
      <w:pPr>
        <w:pStyle w:val="Heading3"/>
        <w:rPr>
          <w:rFonts w:hint="eastAsia"/>
        </w:rPr>
      </w:pPr>
      <w:r>
        <w:rPr>
          <w:rFonts w:hint="eastAsia"/>
        </w:rPr>
        <w:lastRenderedPageBreak/>
        <w:t>线性方法</w:t>
      </w:r>
    </w:p>
    <w:p w14:paraId="2D1057E6" w14:textId="77777777" w:rsidR="009A3E12" w:rsidRDefault="009A3E12" w:rsidP="009A3E12">
      <w:pPr>
        <w:ind w:firstLine="420"/>
      </w:pPr>
      <w:r>
        <w:rPr>
          <w:rFonts w:hint="eastAsia"/>
        </w:rPr>
        <w:t>Spark</w:t>
      </w:r>
      <w:r>
        <w:rPr>
          <w:rFonts w:hint="eastAsia"/>
        </w:rPr>
        <w:t>实现了流行的线性方法，如逻辑回归和</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hint="eastAsia"/>
        </w:rPr>
        <w:t>或</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hint="eastAsia"/>
        </w:rPr>
        <w:t>正则化的线性最小二乘法。</w:t>
      </w:r>
      <w:r>
        <w:rPr>
          <w:rFonts w:hint="eastAsia"/>
        </w:rPr>
        <w:t>Spark</w:t>
      </w:r>
      <w:r>
        <w:rPr>
          <w:rFonts w:hint="eastAsia"/>
        </w:rPr>
        <w:t>还包括一个弹性网络的</w:t>
      </w:r>
      <w:r>
        <w:t>DataFrame</w:t>
      </w:r>
      <w:r>
        <w:rPr>
          <w:rFonts w:hint="eastAsia"/>
        </w:rPr>
        <w:t xml:space="preserve"> API</w:t>
      </w:r>
      <w:r>
        <w:rPr>
          <w:rFonts w:hint="eastAsia"/>
        </w:rPr>
        <w:t>，是</w:t>
      </w:r>
      <w:r>
        <w:rPr>
          <w:rFonts w:hint="eastAsia"/>
        </w:rPr>
        <w:t>Zou</w:t>
      </w:r>
      <w:r>
        <w:rPr>
          <w:rFonts w:hint="eastAsia"/>
        </w:rPr>
        <w:t>等人提出的</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hint="eastAsia"/>
        </w:rP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hint="eastAsia"/>
        </w:rPr>
        <w:t>正则化的混合体，正则化和通过弹性网络进行变量选择。在数学上，它被定义为</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hint="eastAsia"/>
        </w:rP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hint="eastAsia"/>
        </w:rPr>
        <w:t>正则化项的凸组合：</w:t>
      </w:r>
    </w:p>
    <w:p w14:paraId="6708E3A0" w14:textId="77777777" w:rsidR="009A3E12" w:rsidRPr="00B4669F" w:rsidRDefault="009A3E12" w:rsidP="009A3E12">
      <w:pPr>
        <w:ind w:firstLine="420"/>
      </w:pPr>
      <m:oMathPara>
        <m:oMath>
          <m:r>
            <w:rPr>
              <w:rFonts w:ascii="Cambria Math" w:hAnsi="Cambria Math"/>
            </w:rPr>
            <m:t>α(λ‖</m:t>
          </m:r>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)+(1-α)(</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r>
            <m:rPr>
              <m:sty m:val="b"/>
            </m:rPr>
            <w:rPr>
              <w:rFonts w:ascii="Cambria Math" w:hAnsi="Cambria Math"/>
            </w:rPr>
            <m:t>w</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),α∈[0,1],λ≥0</m:t>
          </m:r>
        </m:oMath>
      </m:oMathPara>
    </w:p>
    <w:p w14:paraId="5B115F7E" w14:textId="77777777" w:rsidR="009A3E12" w:rsidRDefault="009A3E12" w:rsidP="009A3E12">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1</w:t>
      </w:r>
      <w:r>
        <w:fldChar w:fldCharType="end"/>
      </w:r>
    </w:p>
    <w:p w14:paraId="500A0FE3" w14:textId="448953F8" w:rsidR="009A3E12" w:rsidRPr="009A3E12" w:rsidRDefault="009A3E12" w:rsidP="009A3E12">
      <w:pPr>
        <w:ind w:firstLine="420"/>
        <w:rPr>
          <w:rFonts w:hint="eastAsia"/>
        </w:rPr>
      </w:pPr>
      <w:r>
        <w:rPr>
          <w:rFonts w:hint="eastAsia"/>
        </w:rPr>
        <w:t>通过恰当地设定</w:t>
      </w:r>
      <m:oMath>
        <m:r>
          <w:rPr>
            <w:rFonts w:ascii="Cambria Math" w:hAnsi="Cambria Math"/>
          </w:rPr>
          <m:t>α</m:t>
        </m:r>
      </m:oMath>
      <w:r>
        <w:rPr>
          <w:rFonts w:hint="eastAsia"/>
        </w:rPr>
        <w:t>，弹性网络既包含</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hint="eastAsia"/>
        </w:rPr>
        <w:t>又包含</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hint="eastAsia"/>
        </w:rPr>
        <w:t>正则化作为特例。例如，如果一个线性回归模型是用弹性网络参数</w:t>
      </w:r>
      <w:r w:rsidRPr="00B92A7C">
        <w:rPr>
          <w:rFonts w:hint="eastAsia"/>
        </w:rPr>
        <w:t>α</w:t>
      </w:r>
      <w:r>
        <w:rPr>
          <w:rFonts w:hint="eastAsia"/>
        </w:rPr>
        <w:t>设置为</w:t>
      </w:r>
      <m:oMath>
        <m:r>
          <w:rPr>
            <w:rFonts w:ascii="Cambria Math" w:hAnsi="Cambria Math"/>
          </w:rPr>
          <m:t>1</m:t>
        </m:r>
      </m:oMath>
      <w:r>
        <w:rPr>
          <w:rFonts w:hint="eastAsia"/>
        </w:rPr>
        <w:t>来训练的，则相当于一个</w:t>
      </w:r>
      <w:r>
        <w:rPr>
          <w:rFonts w:hint="eastAsia"/>
        </w:rPr>
        <w:t>Lasso</w:t>
      </w:r>
      <w:r>
        <w:rPr>
          <w:rFonts w:hint="eastAsia"/>
        </w:rPr>
        <w:t>模型。另一方面，如果</w:t>
      </w:r>
      <m:oMath>
        <m:r>
          <w:rPr>
            <w:rFonts w:ascii="Cambria Math" w:hAnsi="Cambria Math"/>
          </w:rPr>
          <m:t>α</m:t>
        </m:r>
      </m:oMath>
      <w:r>
        <w:rPr>
          <w:rFonts w:hint="eastAsia"/>
        </w:rPr>
        <w:t>被设置为</w:t>
      </w:r>
      <m:oMath>
        <m:r>
          <w:rPr>
            <w:rFonts w:ascii="Cambria Math" w:hAnsi="Cambria Math"/>
          </w:rPr>
          <m:t>0</m:t>
        </m:r>
      </m:oMath>
      <w:r>
        <w:rPr>
          <w:rFonts w:hint="eastAsia"/>
        </w:rPr>
        <w:t>，则训练的模型变为岭回归模型。</w:t>
      </w:r>
      <w:r>
        <w:t>Spark</w:t>
      </w:r>
      <w:r>
        <w:rPr>
          <w:rFonts w:hint="eastAsia"/>
        </w:rPr>
        <w:t>实施管道</w:t>
      </w:r>
      <w:r>
        <w:rPr>
          <w:rFonts w:hint="eastAsia"/>
        </w:rPr>
        <w:t>API</w:t>
      </w:r>
      <w:r>
        <w:rPr>
          <w:rFonts w:hint="eastAsia"/>
        </w:rPr>
        <w:t>的线性回归和逻辑回归弹性网络正则化。</w:t>
      </w:r>
    </w:p>
    <w:p w14:paraId="798CBDAB" w14:textId="77777777" w:rsidR="00CD02DA" w:rsidRDefault="00CD02DA" w:rsidP="00CD02DA">
      <w:pPr>
        <w:ind w:firstLine="420"/>
      </w:pPr>
      <w:r>
        <w:rPr>
          <w:rFonts w:hint="eastAsia"/>
        </w:rPr>
        <w:t>许多标准的机器学习方法可以被表述为一个凸优化问题，也就是寻找一个依赖于变量向量</w:t>
      </w:r>
      <m:oMath>
        <m:r>
          <m:rPr>
            <m:sty m:val="b"/>
          </m:rPr>
          <w:rPr>
            <w:rFonts w:ascii="Cambria Math" w:hAnsi="Cambria Math"/>
          </w:rPr>
          <m:t>w</m:t>
        </m:r>
      </m:oMath>
      <w:r>
        <w:rPr>
          <w:rFonts w:hint="eastAsia"/>
        </w:rPr>
        <w:t>（称为代码中的权重）的凸函数</w:t>
      </w:r>
      <m:oMath>
        <m:r>
          <w:rPr>
            <w:rFonts w:ascii="Cambria Math" w:hAnsi="Cambria Math"/>
          </w:rPr>
          <m:t>f</m:t>
        </m:r>
      </m:oMath>
      <w:r>
        <w:rPr>
          <w:rFonts w:hint="eastAsia"/>
        </w:rPr>
        <w:t>的最小化的任务，其具有</w:t>
      </w:r>
      <m:oMath>
        <m:r>
          <w:rPr>
            <w:rFonts w:ascii="Cambria Math" w:hAnsi="Cambria Math"/>
          </w:rPr>
          <m:t>d</m:t>
        </m:r>
      </m:oMath>
      <w:r>
        <w:rPr>
          <w:rFonts w:hint="eastAsia"/>
        </w:rPr>
        <w:t>条目。在形式上，</w:t>
      </w:r>
      <w:r>
        <w:t>Spark</w:t>
      </w:r>
      <w:r>
        <w:rPr>
          <w:rFonts w:hint="eastAsia"/>
        </w:rPr>
        <w:t>可以把它写成优化问题</w:t>
      </w:r>
      <m:oMath>
        <m:limLow>
          <m:limLowPr>
            <m:ctrlPr>
              <w:rPr>
                <w:rFonts w:ascii="Cambria Math" w:hAnsi="Cambria Math"/>
              </w:rPr>
            </m:ctrlPr>
          </m:limLowPr>
          <m:e>
            <m:r>
              <w:rPr>
                <w:rFonts w:ascii="Cambria Math" w:hAnsi="Cambria Math"/>
              </w:rPr>
              <m:t>min</m:t>
            </m:r>
          </m:e>
          <m:lim>
            <m:r>
              <m:rPr>
                <m:sty m:val="b"/>
              </m:rPr>
              <w:rPr>
                <w:rFonts w:ascii="Cambria Math" w:hAnsi="Cambria Math"/>
              </w:rPr>
              <m:t>w</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lim>
        </m:limLow>
        <m:r>
          <w:rPr>
            <w:rFonts w:ascii="Cambria Math" w:hAnsi="Cambria Math"/>
          </w:rPr>
          <m:t>f(</m:t>
        </m:r>
        <m:r>
          <m:rPr>
            <m:sty m:val="b"/>
          </m:rPr>
          <w:rPr>
            <w:rFonts w:ascii="Cambria Math" w:hAnsi="Cambria Math"/>
          </w:rPr>
          <m:t>w</m:t>
        </m:r>
        <m:r>
          <w:rPr>
            <w:rFonts w:ascii="Cambria Math" w:hAnsi="Cambria Math"/>
          </w:rPr>
          <m:t>)</m:t>
        </m:r>
      </m:oMath>
      <w:r>
        <w:rPr>
          <w:rFonts w:hint="eastAsia"/>
        </w:rPr>
        <w:t>目标函数的形式为</w:t>
      </w:r>
    </w:p>
    <w:p w14:paraId="27552F2D" w14:textId="77777777" w:rsidR="00CD02DA" w:rsidRPr="00917AAD" w:rsidRDefault="00CD02DA" w:rsidP="00CD02DA">
      <w:pPr>
        <w:ind w:firstLine="420"/>
      </w:pPr>
      <m:oMathPara>
        <m:oMath>
          <m:m>
            <m:mPr>
              <m:plcHide m:val="1"/>
              <m:mcs>
                <m:mc>
                  <m:mcPr>
                    <m:count m:val="1"/>
                    <m:mcJc m:val="center"/>
                  </m:mcPr>
                </m:mc>
              </m:mcs>
              <m:ctrlPr>
                <w:rPr>
                  <w:rFonts w:ascii="Cambria Math" w:hAnsi="Cambria Math"/>
                </w:rPr>
              </m:ctrlPr>
            </m:mPr>
            <m:mr>
              <m:e>
                <m:r>
                  <w:rPr>
                    <w:rFonts w:ascii="Cambria Math" w:hAnsi="Cambria Math"/>
                  </w:rPr>
                  <m:t>f(</m:t>
                </m:r>
                <m:r>
                  <m:rPr>
                    <m:sty m:val="b"/>
                  </m:rPr>
                  <w:rPr>
                    <w:rFonts w:ascii="Cambria Math" w:hAnsi="Cambria Math"/>
                  </w:rPr>
                  <m:t>w</m:t>
                </m:r>
                <m:r>
                  <w:rPr>
                    <w:rFonts w:ascii="Cambria Math" w:hAnsi="Cambria Math"/>
                  </w:rPr>
                  <m:t>):=λR(</m:t>
                </m:r>
                <m:r>
                  <m:rPr>
                    <m:sty m:val="b"/>
                  </m:rPr>
                  <w:rPr>
                    <w:rFonts w:ascii="Cambria Math" w:hAnsi="Cambria Math"/>
                  </w:rPr>
                  <m:t>w</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r>
                      <m:rPr>
                        <m:sty m:val="b"/>
                      </m:rPr>
                      <w:rPr>
                        <w:rFonts w:ascii="Cambria Math" w:hAnsi="Cambria Math"/>
                      </w:rPr>
                      <m:t>w</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 xml:space="preserve"> </m:t>
                    </m:r>
                  </m:e>
                </m:nary>
              </m:e>
            </m:mr>
          </m:m>
        </m:oMath>
      </m:oMathPara>
    </w:p>
    <w:p w14:paraId="09FF941D" w14:textId="77777777" w:rsidR="00CD02DA" w:rsidRDefault="00CD02DA" w:rsidP="00CD02DA">
      <w:pPr>
        <w:pStyle w:val="Caption"/>
      </w:pPr>
      <w:bookmarkStart w:id="1" w:name="_Ref505435200"/>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2</w:t>
      </w:r>
      <w:r>
        <w:fldChar w:fldCharType="end"/>
      </w:r>
      <w:bookmarkEnd w:id="1"/>
    </w:p>
    <w:p w14:paraId="2CE1C9F1" w14:textId="77777777" w:rsidR="00CD02DA" w:rsidRDefault="00CD02DA" w:rsidP="00CD02DA">
      <w:pPr>
        <w:ind w:firstLine="420"/>
      </w:pPr>
      <w:r>
        <w:rPr>
          <w:rFonts w:hint="eastAsia"/>
        </w:rPr>
        <w:t>在这里，向量</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是训练数据的例子，对于</w:t>
      </w:r>
      <m:oMath>
        <m:r>
          <w:rPr>
            <w:rFonts w:ascii="Cambria Math" w:hAnsi="Cambria Math"/>
          </w:rPr>
          <m:t>1≤i≤n</m:t>
        </m:r>
      </m:oMath>
      <w:r>
        <w:rPr>
          <w:rFonts w:hint="eastAsia"/>
        </w:rPr>
        <w:t>和</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cr m:val="double-struck"/>
            <m:sty m:val="p"/>
          </m:rPr>
          <w:rPr>
            <w:rFonts w:ascii="Cambria Math" w:hAnsi="Cambria Math"/>
          </w:rPr>
          <m:t>R</m:t>
        </m:r>
      </m:oMath>
      <w:r>
        <w:rPr>
          <w:rFonts w:hint="eastAsia"/>
        </w:rPr>
        <w:t>是他对应的标签，预测。如果</w:t>
      </w:r>
      <m:oMath>
        <m:r>
          <w:rPr>
            <w:rFonts w:ascii="Cambria Math" w:hAnsi="Cambria Math"/>
          </w:rPr>
          <m:t>L(</m:t>
        </m:r>
        <m:r>
          <m:rPr>
            <m:sty m:val="b"/>
          </m:rPr>
          <w:rPr>
            <w:rFonts w:ascii="Cambria Math" w:hAnsi="Cambria Math"/>
          </w:rPr>
          <m:t>w</m:t>
        </m:r>
        <m:r>
          <w:rPr>
            <w:rFonts w:ascii="Cambria Math" w:hAnsi="Cambria Math"/>
          </w:rPr>
          <m:t>;</m:t>
        </m:r>
        <m:r>
          <m:rPr>
            <m:sty m:val="b"/>
          </m:rPr>
          <w:rPr>
            <w:rFonts w:ascii="Cambria Math" w:hAnsi="Cambria Math"/>
          </w:rPr>
          <m:t>x</m:t>
        </m:r>
        <m:r>
          <w:rPr>
            <w:rFonts w:ascii="Cambria Math" w:hAnsi="Cambria Math"/>
          </w:rPr>
          <m:t>,y)</m:t>
        </m:r>
      </m:oMath>
      <w:r>
        <w:rPr>
          <w:rFonts w:hint="eastAsia"/>
        </w:rPr>
        <w:t>可以表示为</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w:rPr>
            <w:rFonts w:ascii="Cambria Math" w:hAnsi="Cambria Math"/>
          </w:rPr>
          <m:t>x</m:t>
        </m:r>
      </m:oMath>
      <w:r>
        <w:rPr>
          <w:rFonts w:hint="eastAsia"/>
        </w:rPr>
        <w:t>和</w:t>
      </w:r>
      <m:oMath>
        <m:r>
          <w:rPr>
            <w:rFonts w:ascii="Cambria Math" w:hAnsi="Cambria Math"/>
          </w:rPr>
          <m:t>y</m:t>
        </m:r>
      </m:oMath>
      <w:r>
        <w:rPr>
          <w:rFonts w:hint="eastAsia"/>
        </w:rPr>
        <w:t>的函数，</w:t>
      </w:r>
      <w:r>
        <w:t>Spark</w:t>
      </w:r>
      <w:r>
        <w:rPr>
          <w:rFonts w:hint="eastAsia"/>
        </w:rPr>
        <w:t>称该方法为线性的。</w:t>
      </w:r>
      <w:r>
        <w:rPr>
          <w:rFonts w:hint="eastAsia"/>
        </w:rPr>
        <w:t>spark.mllib</w:t>
      </w:r>
      <w:r>
        <w:rPr>
          <w:rFonts w:hint="eastAsia"/>
        </w:rPr>
        <w:t>的几个分类和回归算法属于这个类别，在这里讨论。</w:t>
      </w:r>
    </w:p>
    <w:p w14:paraId="6D0CFF3C" w14:textId="77777777" w:rsidR="00CD02DA" w:rsidRDefault="00CD02DA" w:rsidP="00CD02DA">
      <w:pPr>
        <w:ind w:firstLine="420"/>
      </w:pPr>
      <w:r>
        <w:rPr>
          <w:rFonts w:hint="eastAsia"/>
        </w:rPr>
        <w:t>目标函数</w:t>
      </w:r>
      <m:oMath>
        <m:r>
          <w:rPr>
            <w:rFonts w:ascii="Cambria Math" w:hAnsi="Cambria Math"/>
          </w:rPr>
          <m:t>f</m:t>
        </m:r>
      </m:oMath>
      <w:r>
        <w:rPr>
          <w:rFonts w:hint="eastAsia"/>
        </w:rPr>
        <w:t>有两个部分：控制模型复杂度的正则化器和测量训练数据模型误差的损失。损失函数</w:t>
      </w:r>
      <m:oMath>
        <m:r>
          <w:rPr>
            <w:rFonts w:ascii="Cambria Math" w:hAnsi="Cambria Math"/>
          </w:rPr>
          <m:t>L(</m:t>
        </m:r>
        <m:r>
          <m:rPr>
            <m:sty m:val="b"/>
          </m:rPr>
          <w:rPr>
            <w:rFonts w:ascii="Cambria Math" w:hAnsi="Cambria Math"/>
          </w:rPr>
          <m:t>w</m:t>
        </m:r>
        <m:r>
          <w:rPr>
            <w:rFonts w:ascii="Cambria Math" w:hAnsi="Cambria Math"/>
          </w:rPr>
          <m:t>;.)</m:t>
        </m:r>
      </m:oMath>
      <w:r>
        <w:rPr>
          <w:rFonts w:hint="eastAsia"/>
        </w:rPr>
        <w:t>通常是</w:t>
      </w:r>
      <m:oMath>
        <m:r>
          <m:rPr>
            <m:sty m:val="b"/>
          </m:rPr>
          <w:rPr>
            <w:rFonts w:ascii="Cambria Math" w:hAnsi="Cambria Math"/>
          </w:rPr>
          <m:t>w</m:t>
        </m:r>
      </m:oMath>
      <w:r>
        <w:rPr>
          <w:rFonts w:hint="eastAsia"/>
        </w:rPr>
        <w:t>一个凸函数。固定正则化参数</w:t>
      </w:r>
      <m:oMath>
        <m:r>
          <w:rPr>
            <w:rFonts w:ascii="Cambria Math" w:hAnsi="Cambria Math"/>
          </w:rPr>
          <m:t>λ≥0</m:t>
        </m:r>
      </m:oMath>
      <w:r>
        <w:rPr>
          <w:rFonts w:hint="eastAsia"/>
        </w:rPr>
        <w:t>（在代码中为</w:t>
      </w:r>
      <w:r>
        <w:rPr>
          <w:rFonts w:hint="eastAsia"/>
        </w:rPr>
        <w:t>regParam</w:t>
      </w:r>
      <w:r>
        <w:rPr>
          <w:rFonts w:hint="eastAsia"/>
        </w:rPr>
        <w:t>）定义了最小化损失（即训练误差）和最小化模型复杂性（即避免过拟合）这两个目标之间的折衷。下表总结了</w:t>
      </w:r>
      <w:r>
        <w:rPr>
          <w:rFonts w:hint="eastAsia"/>
        </w:rPr>
        <w:t>spark.mllib</w:t>
      </w:r>
      <w:r>
        <w:rPr>
          <w:rFonts w:hint="eastAsia"/>
        </w:rPr>
        <w:t>支持的方法损失函数及其梯度或子梯度：</w:t>
      </w:r>
    </w:p>
    <w:tbl>
      <w:tblPr>
        <w:tblStyle w:val="TableGrid"/>
        <w:tblW w:w="0" w:type="auto"/>
        <w:tblLook w:val="04A0" w:firstRow="1" w:lastRow="0" w:firstColumn="1" w:lastColumn="0" w:noHBand="0" w:noVBand="1"/>
      </w:tblPr>
      <w:tblGrid>
        <w:gridCol w:w="1101"/>
        <w:gridCol w:w="3297"/>
        <w:gridCol w:w="4124"/>
      </w:tblGrid>
      <w:tr w:rsidR="00CD02DA" w:rsidRPr="00DF130F" w14:paraId="7BDA905B" w14:textId="77777777" w:rsidTr="00AB0025">
        <w:tc>
          <w:tcPr>
            <w:tcW w:w="1101" w:type="dxa"/>
            <w:hideMark/>
          </w:tcPr>
          <w:p w14:paraId="26A89516" w14:textId="77777777" w:rsidR="00CD02DA" w:rsidRPr="00DF130F" w:rsidRDefault="00CD02DA" w:rsidP="00AB0025">
            <w:pPr>
              <w:pStyle w:val="aa"/>
            </w:pPr>
          </w:p>
        </w:tc>
        <w:tc>
          <w:tcPr>
            <w:tcW w:w="3297" w:type="dxa"/>
            <w:hideMark/>
          </w:tcPr>
          <w:p w14:paraId="2C6C433C" w14:textId="77777777" w:rsidR="00CD02DA" w:rsidRPr="00DF130F" w:rsidRDefault="00CD02DA" w:rsidP="00AB0025">
            <w:pPr>
              <w:pStyle w:val="aa"/>
            </w:pPr>
            <w:r w:rsidRPr="00DF130F">
              <w:rPr>
                <w:rFonts w:hint="eastAsia"/>
              </w:rPr>
              <w:t>损失函数</w:t>
            </w:r>
            <m:oMath>
              <m:r>
                <m:rPr>
                  <m:sty m:val="p"/>
                </m:rPr>
                <w:rPr>
                  <w:rFonts w:ascii="Cambria Math" w:hAnsi="Cambria Math"/>
                </w:rPr>
                <m:t xml:space="preserve"> </m:t>
              </m:r>
              <m:r>
                <w:rPr>
                  <w:rFonts w:ascii="Cambria Math" w:hAnsi="Cambria Math"/>
                </w:rPr>
                <m:t>L</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p>
        </w:tc>
        <w:tc>
          <w:tcPr>
            <w:tcW w:w="4124" w:type="dxa"/>
            <w:hideMark/>
          </w:tcPr>
          <w:p w14:paraId="505C3142" w14:textId="77777777" w:rsidR="00CD02DA" w:rsidRPr="00DF130F" w:rsidRDefault="00CD02DA" w:rsidP="00AB0025">
            <w:pPr>
              <w:pStyle w:val="aa"/>
            </w:pPr>
            <w:r w:rsidRPr="00DF130F">
              <w:rPr>
                <w:rFonts w:hint="eastAsia"/>
              </w:rPr>
              <w:t>渐变或次渐变</w:t>
            </w:r>
          </w:p>
        </w:tc>
      </w:tr>
      <w:tr w:rsidR="00CD02DA" w:rsidRPr="00DF130F" w14:paraId="70B7FBC8" w14:textId="77777777" w:rsidTr="00AB0025">
        <w:trPr>
          <w:trHeight w:val="269"/>
        </w:trPr>
        <w:tc>
          <w:tcPr>
            <w:tcW w:w="1101" w:type="dxa"/>
            <w:hideMark/>
          </w:tcPr>
          <w:p w14:paraId="0AE0FC08" w14:textId="77777777" w:rsidR="00CD02DA" w:rsidRPr="00DF130F" w:rsidRDefault="00CD02DA" w:rsidP="00AB0025">
            <w:pPr>
              <w:pStyle w:val="aa"/>
              <w:rPr>
                <w:rFonts w:ascii="Helvetica" w:hAnsi="Helvetica" w:cs="Helvetica"/>
                <w:color w:val="1D1F22"/>
                <w:szCs w:val="21"/>
              </w:rPr>
            </w:pPr>
            <w:r>
              <w:rPr>
                <w:rFonts w:hint="eastAsia"/>
              </w:rPr>
              <w:t>铰链损失</w:t>
            </w:r>
          </w:p>
        </w:tc>
        <w:tc>
          <w:tcPr>
            <w:tcW w:w="3297" w:type="dxa"/>
            <w:hideMark/>
          </w:tcPr>
          <w:p w14:paraId="743173E1" w14:textId="77777777" w:rsidR="00CD02DA" w:rsidRPr="00DF130F" w:rsidRDefault="00CD02DA" w:rsidP="00AB0025">
            <w:pPr>
              <w:pStyle w:val="aa"/>
            </w:pPr>
            <m:oMathPara>
              <m:oMath>
                <m:r>
                  <w:rPr>
                    <w:rFonts w:ascii="Cambria Math" w:hAnsi="Cambria Math"/>
                  </w:rPr>
                  <m:t>max</m:t>
                </m:r>
                <m:r>
                  <m:rPr>
                    <m:sty m:val="p"/>
                  </m:rPr>
                  <w:rPr>
                    <w:rFonts w:ascii="Cambria Math" w:hAnsi="Cambria Math"/>
                  </w:rPr>
                  <m:t>{0,1-</m:t>
                </m:r>
                <m:r>
                  <w:rPr>
                    <w:rFonts w:ascii="Cambria Math" w:hAnsi="Cambria Math"/>
                  </w:rPr>
                  <m:t>y</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∈{-1,+1}</m:t>
                </m:r>
              </m:oMath>
            </m:oMathPara>
          </w:p>
        </w:tc>
        <w:tc>
          <w:tcPr>
            <w:tcW w:w="4124" w:type="dxa"/>
            <w:hideMark/>
          </w:tcPr>
          <w:p w14:paraId="283768B0" w14:textId="77777777" w:rsidR="00CD02DA" w:rsidRPr="00DF130F" w:rsidRDefault="00CD02DA" w:rsidP="00AB0025">
            <w:pPr>
              <w:pStyle w:val="aa"/>
            </w:pPr>
            <m:oMathPara>
              <m:oMath>
                <m:r>
                  <m:rPr>
                    <m:sty m:val="p"/>
                  </m:rP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y</m:t>
                      </m:r>
                      <m:r>
                        <m:rPr>
                          <m:sty m:val="p"/>
                        </m:rPr>
                        <w:rPr>
                          <w:rFonts w:ascii="Cambria Math" w:hAnsi="Cambria Math"/>
                        </w:rPr>
                        <m:t>⋅</m:t>
                      </m:r>
                      <m:r>
                        <m:rPr>
                          <m:sty m:val="b"/>
                        </m:rPr>
                        <w:rPr>
                          <w:rFonts w:ascii="Cambria Math" w:hAnsi="Cambria Math"/>
                        </w:rPr>
                        <m:t>x</m:t>
                      </m:r>
                    </m:e>
                    <m:e>
                      <m:r>
                        <m:rPr>
                          <m:nor/>
                        </m:rPr>
                        <m:t xml:space="preserve">if </m:t>
                      </m:r>
                      <m:r>
                        <w:rPr>
                          <w:rFonts w:ascii="Cambria Math" w:hAnsi="Cambria Math"/>
                        </w:rPr>
                        <m:t>y</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&lt;1,</m:t>
                      </m:r>
                    </m:e>
                  </m:mr>
                  <m:mr>
                    <m:e>
                      <m:r>
                        <m:rPr>
                          <m:sty m:val="p"/>
                        </m:rPr>
                        <w:rPr>
                          <w:rFonts w:ascii="Cambria Math" w:hAnsi="Cambria Math"/>
                        </w:rPr>
                        <m:t>0</m:t>
                      </m:r>
                    </m:e>
                    <m:e>
                      <m:r>
                        <m:rPr>
                          <m:nor/>
                        </m:rPr>
                        <m:t>otherwise</m:t>
                      </m:r>
                      <m:r>
                        <m:rPr>
                          <m:sty m:val="p"/>
                        </m:rPr>
                        <w:rPr>
                          <w:rFonts w:ascii="Cambria Math" w:hAnsi="Cambria Math"/>
                        </w:rPr>
                        <m:t>.</m:t>
                      </m:r>
                    </m:e>
                  </m:mr>
                </m:m>
              </m:oMath>
            </m:oMathPara>
          </w:p>
        </w:tc>
      </w:tr>
      <w:tr w:rsidR="00CD02DA" w:rsidRPr="00DF130F" w14:paraId="3DEE5993" w14:textId="77777777" w:rsidTr="00AB0025">
        <w:trPr>
          <w:trHeight w:val="89"/>
        </w:trPr>
        <w:tc>
          <w:tcPr>
            <w:tcW w:w="1101" w:type="dxa"/>
            <w:hideMark/>
          </w:tcPr>
          <w:p w14:paraId="5D430B4F" w14:textId="77777777" w:rsidR="00CD02DA" w:rsidRPr="00DF130F" w:rsidRDefault="00CD02DA" w:rsidP="00AB0025">
            <w:pPr>
              <w:pStyle w:val="aa"/>
              <w:rPr>
                <w:rFonts w:ascii="Helvetica" w:hAnsi="Helvetica" w:cs="Helvetica"/>
                <w:color w:val="1D1F22"/>
                <w:szCs w:val="21"/>
              </w:rPr>
            </w:pPr>
            <w:r>
              <w:rPr>
                <w:rFonts w:hint="eastAsia"/>
              </w:rPr>
              <w:t>逻辑损失</w:t>
            </w:r>
          </w:p>
        </w:tc>
        <w:tc>
          <w:tcPr>
            <w:tcW w:w="3297" w:type="dxa"/>
            <w:hideMark/>
          </w:tcPr>
          <w:p w14:paraId="7015C604" w14:textId="77777777" w:rsidR="00CD02DA" w:rsidRPr="00DF130F" w:rsidRDefault="00CD02DA" w:rsidP="00AB0025">
            <w:pPr>
              <w:pStyle w:val="aa"/>
            </w:pPr>
            <m:oMathPara>
              <m:oMath>
                <m:r>
                  <m:rPr>
                    <m:sty m:val="p"/>
                  </m:rPr>
                  <w:rPr>
                    <w:rFonts w:ascii="Cambria Math" w:hAnsi="Cambria Math"/>
                  </w:rPr>
                  <m:t>log⁡(1+exp⁡(-</m:t>
                </m:r>
                <m:r>
                  <w:rPr>
                    <w:rFonts w:ascii="Cambria Math" w:hAnsi="Cambria Math"/>
                  </w:rPr>
                  <m:t>y</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∈{-1,+1}</m:t>
                </m:r>
              </m:oMath>
            </m:oMathPara>
          </w:p>
        </w:tc>
        <w:tc>
          <w:tcPr>
            <w:tcW w:w="4124" w:type="dxa"/>
          </w:tcPr>
          <w:p w14:paraId="0E5A6C03" w14:textId="77777777" w:rsidR="00CD02DA" w:rsidRPr="00DF130F" w:rsidRDefault="00CD02DA" w:rsidP="00AB0025">
            <w:pPr>
              <w:pStyle w:val="aa"/>
            </w:pPr>
            <m:oMathPara>
              <m:oMath>
                <m:r>
                  <m:rPr>
                    <m:sty m:val="p"/>
                  </m:rPr>
                  <w:rPr>
                    <w:rFonts w:ascii="Cambria Math" w:hAnsi="Cambria Math"/>
                  </w:rPr>
                  <m:t>-</m:t>
                </m:r>
                <m:r>
                  <w:rPr>
                    <w:rFonts w:ascii="Cambria Math" w:hAnsi="Cambria Math"/>
                  </w:rPr>
                  <m:t>y</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1+exp⁡(-</m:t>
                    </m:r>
                    <m:r>
                      <w:rPr>
                        <w:rFonts w:ascii="Cambria Math" w:hAnsi="Cambria Math"/>
                      </w:rPr>
                      <m:t>y</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den>
                </m:f>
                <m:r>
                  <m:rPr>
                    <m:sty m:val="p"/>
                  </m:rPr>
                  <w:rPr>
                    <w:rFonts w:ascii="Cambria Math" w:hAnsi="Cambria Math"/>
                  </w:rPr>
                  <m:t>)⋅</m:t>
                </m:r>
                <m:r>
                  <m:rPr>
                    <m:sty m:val="b"/>
                  </m:rPr>
                  <w:rPr>
                    <w:rFonts w:ascii="Cambria Math" w:hAnsi="Cambria Math"/>
                  </w:rPr>
                  <m:t>x</m:t>
                </m:r>
              </m:oMath>
            </m:oMathPara>
          </w:p>
        </w:tc>
      </w:tr>
      <w:tr w:rsidR="00CD02DA" w:rsidRPr="00DF130F" w14:paraId="30D909AB" w14:textId="77777777" w:rsidTr="00AB0025">
        <w:trPr>
          <w:trHeight w:val="50"/>
        </w:trPr>
        <w:tc>
          <w:tcPr>
            <w:tcW w:w="1101" w:type="dxa"/>
            <w:hideMark/>
          </w:tcPr>
          <w:p w14:paraId="7BEF35DD" w14:textId="77777777" w:rsidR="00CD02DA" w:rsidRPr="00DF130F" w:rsidRDefault="00CD02DA" w:rsidP="00AB0025">
            <w:pPr>
              <w:pStyle w:val="aa"/>
              <w:rPr>
                <w:rFonts w:ascii="Helvetica" w:hAnsi="Helvetica" w:cs="Helvetica"/>
                <w:color w:val="1D1F22"/>
                <w:szCs w:val="21"/>
              </w:rPr>
            </w:pPr>
            <w:r>
              <w:rPr>
                <w:rFonts w:hint="eastAsia"/>
              </w:rPr>
              <w:t>平方损失</w:t>
            </w:r>
          </w:p>
        </w:tc>
        <w:tc>
          <w:tcPr>
            <w:tcW w:w="3297" w:type="dxa"/>
            <w:hideMark/>
          </w:tcPr>
          <w:p w14:paraId="22F25AD8" w14:textId="77777777" w:rsidR="00CD02DA" w:rsidRPr="00DF130F" w:rsidRDefault="00CD02DA" w:rsidP="00AB0025">
            <w:pPr>
              <w:pStyle w:val="aa"/>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r>
                  <m:rPr>
                    <m:scr m:val="double-struck"/>
                    <m:sty m:val="p"/>
                  </m:rPr>
                  <w:rPr>
                    <w:rFonts w:ascii="Cambria Math" w:hAnsi="Cambria Math"/>
                  </w:rPr>
                  <m:t>R</m:t>
                </m:r>
              </m:oMath>
            </m:oMathPara>
          </w:p>
        </w:tc>
        <w:tc>
          <w:tcPr>
            <w:tcW w:w="4124" w:type="dxa"/>
            <w:hideMark/>
          </w:tcPr>
          <w:p w14:paraId="4693D82D" w14:textId="77777777" w:rsidR="00CD02DA" w:rsidRPr="00DF130F" w:rsidRDefault="00CD02DA" w:rsidP="00AB0025">
            <w:pPr>
              <w:pStyle w:val="aa"/>
            </w:pPr>
            <m:oMathPara>
              <m:oMath>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-y)⋅</m:t>
                </m:r>
                <m:r>
                  <m:rPr>
                    <m:sty m:val="b"/>
                  </m:rPr>
                  <w:rPr>
                    <w:rFonts w:ascii="Cambria Math" w:hAnsi="Cambria Math"/>
                  </w:rPr>
                  <m:t>x</m:t>
                </m:r>
              </m:oMath>
            </m:oMathPara>
          </w:p>
        </w:tc>
      </w:tr>
    </w:tbl>
    <w:p w14:paraId="1154BE5D" w14:textId="77777777" w:rsidR="00CD02DA" w:rsidRDefault="00CD02DA" w:rsidP="00CD02DA">
      <w:pPr>
        <w:pStyle w:val="Caption"/>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9</w:t>
      </w:r>
      <w:r>
        <w:fldChar w:fldCharType="end"/>
      </w:r>
      <w:r>
        <w:rPr>
          <w:rFonts w:hint="eastAsia"/>
        </w:rPr>
        <w:t>spark.mllib</w:t>
      </w:r>
      <w:r>
        <w:rPr>
          <w:rFonts w:hint="eastAsia"/>
        </w:rPr>
        <w:t>支持的方法损失函数及其梯度或子梯度</w:t>
      </w:r>
    </w:p>
    <w:p w14:paraId="7B17B612" w14:textId="09172918" w:rsidR="00CD02DA" w:rsidRDefault="00CD02DA" w:rsidP="00CD02DA">
      <w:pPr>
        <w:ind w:firstLine="420"/>
      </w:pPr>
      <w:r>
        <w:rPr>
          <w:rFonts w:hint="eastAsia"/>
        </w:rPr>
        <w:t>请注意，在上面的数学公式中，二元标签</w:t>
      </w:r>
      <m:oMath>
        <m:r>
          <w:rPr>
            <w:rFonts w:ascii="Cambria Math" w:hAnsi="Cambria Math"/>
          </w:rPr>
          <m:t>y</m:t>
        </m:r>
      </m:oMath>
      <w:r>
        <w:rPr>
          <w:rFonts w:hint="eastAsia"/>
        </w:rPr>
        <w:t>表示为</w:t>
      </w:r>
      <m:oMath>
        <m:r>
          <w:rPr>
            <w:rFonts w:ascii="Cambria Math" w:hAnsi="Cambria Math"/>
          </w:rPr>
          <m:t>+1</m:t>
        </m:r>
      </m:oMath>
      <w:r>
        <w:rPr>
          <w:rFonts w:hint="eastAsia"/>
        </w:rPr>
        <w:t>（正数）或</w:t>
      </w:r>
      <m:oMath>
        <m:r>
          <w:rPr>
            <w:rFonts w:ascii="Cambria Math" w:hAnsi="Cambria Math"/>
          </w:rPr>
          <m:t>-1</m:t>
        </m:r>
      </m:oMath>
      <w:r>
        <w:rPr>
          <w:rFonts w:hint="eastAsia"/>
        </w:rPr>
        <w:t>（负数），便于公式化。但是在</w:t>
      </w:r>
      <w:r>
        <w:t>spark.mllib</w:t>
      </w:r>
      <w:r w:rsidR="000D76FF">
        <w:rPr>
          <w:rFonts w:hint="eastAsia"/>
        </w:rPr>
        <w:t>中</w:t>
      </w:r>
      <w:r w:rsidR="00050522">
        <w:rPr>
          <w:rFonts w:hint="eastAsia"/>
        </w:rPr>
        <w:t>负标签由</w:t>
      </w:r>
      <m:oMath>
        <m:r>
          <w:rPr>
            <w:rFonts w:ascii="Cambria Math" w:hAnsi="Cambria Math"/>
          </w:rPr>
          <m:t>0</m:t>
        </m:r>
      </m:oMath>
      <w:r w:rsidR="00050522">
        <w:rPr>
          <w:rFonts w:hint="eastAsia"/>
        </w:rPr>
        <w:t>表示</w:t>
      </w:r>
      <w:r>
        <w:rPr>
          <w:rFonts w:hint="eastAsia"/>
        </w:rPr>
        <w:t>而不是</w:t>
      </w:r>
      <m:oMath>
        <m:r>
          <w:rPr>
            <w:rFonts w:ascii="Cambria Math" w:hAnsi="Cambria Math"/>
          </w:rPr>
          <m:t>-1</m:t>
        </m:r>
      </m:oMath>
      <w:r>
        <w:rPr>
          <w:rFonts w:hint="eastAsia"/>
        </w:rPr>
        <w:t>，以便与多类标签保持一致。正规化的目的是鼓励简单的模型，避免过度拟合。</w:t>
      </w:r>
      <w:r>
        <w:t>Spark</w:t>
      </w:r>
      <w:r>
        <w:rPr>
          <w:rFonts w:hint="eastAsia"/>
        </w:rPr>
        <w:t>在</w:t>
      </w:r>
      <w:r>
        <w:rPr>
          <w:rFonts w:hint="eastAsia"/>
        </w:rPr>
        <w:t>spark.mllib</w:t>
      </w:r>
      <w:r>
        <w:rPr>
          <w:rFonts w:hint="eastAsia"/>
        </w:rPr>
        <w:t>中支持以下正规化：</w:t>
      </w:r>
    </w:p>
    <w:tbl>
      <w:tblPr>
        <w:tblStyle w:val="TableGrid"/>
        <w:tblW w:w="5000" w:type="pct"/>
        <w:tblLook w:val="04A0" w:firstRow="1" w:lastRow="0" w:firstColumn="1" w:lastColumn="0" w:noHBand="0" w:noVBand="1"/>
      </w:tblPr>
      <w:tblGrid>
        <w:gridCol w:w="2536"/>
        <w:gridCol w:w="3146"/>
        <w:gridCol w:w="2840"/>
      </w:tblGrid>
      <w:tr w:rsidR="00CD02DA" w:rsidRPr="00A23EEA" w14:paraId="1155B964" w14:textId="77777777" w:rsidTr="00AE6455">
        <w:trPr>
          <w:trHeight w:val="50"/>
        </w:trPr>
        <w:tc>
          <w:tcPr>
            <w:tcW w:w="1488" w:type="pct"/>
            <w:hideMark/>
          </w:tcPr>
          <w:p w14:paraId="57B0CAE5" w14:textId="77777777" w:rsidR="00CD02DA" w:rsidRPr="00A23EEA" w:rsidRDefault="00CD02DA" w:rsidP="005A6052">
            <w:pPr>
              <w:pStyle w:val="10"/>
            </w:pPr>
          </w:p>
        </w:tc>
        <w:tc>
          <w:tcPr>
            <w:tcW w:w="1846" w:type="pct"/>
            <w:hideMark/>
          </w:tcPr>
          <w:p w14:paraId="3464A4DC" w14:textId="77777777" w:rsidR="00CD02DA" w:rsidRPr="00A23EEA" w:rsidRDefault="00CD02DA" w:rsidP="005A6052">
            <w:pPr>
              <w:pStyle w:val="10"/>
            </w:pPr>
            <w:r w:rsidRPr="00A23EEA">
              <w:rPr>
                <w:rFonts w:hint="eastAsia"/>
              </w:rPr>
              <w:t>正则化</w:t>
            </w:r>
            <m:oMath>
              <m:r>
                <m:rPr>
                  <m:sty m:val="bi"/>
                </m:rPr>
                <w:rPr>
                  <w:rFonts w:ascii="Cambria Math" w:hAnsi="Cambria Math"/>
                </w:rPr>
                <m:t>R(</m:t>
              </m:r>
              <m:r>
                <m:rPr>
                  <m:sty m:val="b"/>
                </m:rPr>
                <w:rPr>
                  <w:rFonts w:ascii="Cambria Math" w:hAnsi="Cambria Math"/>
                </w:rPr>
                <m:t>w</m:t>
              </m:r>
              <m:r>
                <m:rPr>
                  <m:sty m:val="bi"/>
                </m:rPr>
                <w:rPr>
                  <w:rFonts w:ascii="Cambria Math" w:hAnsi="Cambria Math"/>
                </w:rPr>
                <m:t>)</m:t>
              </m:r>
            </m:oMath>
          </w:p>
        </w:tc>
        <w:tc>
          <w:tcPr>
            <w:tcW w:w="1666" w:type="pct"/>
            <w:hideMark/>
          </w:tcPr>
          <w:p w14:paraId="14155475" w14:textId="77777777" w:rsidR="00CD02DA" w:rsidRPr="00A23EEA" w:rsidRDefault="00CD02DA" w:rsidP="005A6052">
            <w:pPr>
              <w:pStyle w:val="10"/>
            </w:pPr>
            <w:r w:rsidRPr="00A23EEA">
              <w:rPr>
                <w:rFonts w:hint="eastAsia"/>
              </w:rPr>
              <w:t>渐变或次渐变</w:t>
            </w:r>
          </w:p>
        </w:tc>
      </w:tr>
      <w:tr w:rsidR="00CD02DA" w:rsidRPr="00A23EEA" w14:paraId="0529FF26" w14:textId="77777777" w:rsidTr="00AB0025">
        <w:trPr>
          <w:trHeight w:val="50"/>
        </w:trPr>
        <w:tc>
          <w:tcPr>
            <w:tcW w:w="1488" w:type="pct"/>
            <w:hideMark/>
          </w:tcPr>
          <w:p w14:paraId="20B5DD3D" w14:textId="77777777" w:rsidR="00CD02DA" w:rsidRPr="00A23EEA" w:rsidRDefault="00CD02DA" w:rsidP="005A6052">
            <w:pPr>
              <w:pStyle w:val="10"/>
            </w:pPr>
            <w:r w:rsidRPr="00A23EEA">
              <w:t>zero(unregularized)</w:t>
            </w:r>
          </w:p>
        </w:tc>
        <w:tc>
          <w:tcPr>
            <w:tcW w:w="1846" w:type="pct"/>
            <w:hideMark/>
          </w:tcPr>
          <w:p w14:paraId="7BF53191" w14:textId="07E2E1C9" w:rsidR="00CD02DA" w:rsidRPr="00A23EEA" w:rsidRDefault="006E2F55" w:rsidP="006E2F55">
            <w:pPr>
              <w:pStyle w:val="aa"/>
            </w:pPr>
            <m:oMathPara>
              <m:oMath>
                <m:r>
                  <m:rPr>
                    <m:sty m:val="b"/>
                  </m:rPr>
                  <w:rPr>
                    <w:rFonts w:ascii="Cambria Math" w:hAnsi="Cambria Math"/>
                  </w:rPr>
                  <m:t>0</m:t>
                </m:r>
              </m:oMath>
            </m:oMathPara>
          </w:p>
        </w:tc>
        <w:tc>
          <w:tcPr>
            <w:tcW w:w="1666" w:type="pct"/>
            <w:hideMark/>
          </w:tcPr>
          <w:p w14:paraId="087B81AA" w14:textId="77777777" w:rsidR="00CD02DA" w:rsidRPr="00293E7D" w:rsidRDefault="00CD02DA" w:rsidP="006E2F55">
            <w:pPr>
              <w:pStyle w:val="aa"/>
            </w:pPr>
            <m:oMathPara>
              <m:oMath>
                <m:r>
                  <m:rPr>
                    <m:sty m:val="b"/>
                  </m:rPr>
                  <w:rPr>
                    <w:rFonts w:ascii="Cambria Math" w:hAnsi="Cambria Math"/>
                  </w:rPr>
                  <m:t>0</m:t>
                </m:r>
              </m:oMath>
            </m:oMathPara>
          </w:p>
        </w:tc>
      </w:tr>
      <w:tr w:rsidR="00CD02DA" w:rsidRPr="00A23EEA" w14:paraId="72484B11" w14:textId="77777777" w:rsidTr="00AB0025">
        <w:trPr>
          <w:trHeight w:val="89"/>
        </w:trPr>
        <w:tc>
          <w:tcPr>
            <w:tcW w:w="1488" w:type="pct"/>
            <w:hideMark/>
          </w:tcPr>
          <w:p w14:paraId="372E049C" w14:textId="77777777" w:rsidR="00CD02DA" w:rsidRPr="00A23EEA" w:rsidRDefault="00CD02DA" w:rsidP="005A6052">
            <w:pPr>
              <w:pStyle w:val="10"/>
            </w:pPr>
            <w:r w:rsidRPr="00A23EEA">
              <w:t>L2</w:t>
            </w:r>
          </w:p>
        </w:tc>
        <w:tc>
          <w:tcPr>
            <w:tcW w:w="1846" w:type="pct"/>
            <w:hideMark/>
          </w:tcPr>
          <w:p w14:paraId="7B73AA29" w14:textId="77777777" w:rsidR="00CD02DA" w:rsidRPr="00A23EEA" w:rsidRDefault="00CD02DA" w:rsidP="006E2F55">
            <w:pPr>
              <w:pStyle w:val="aa"/>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b"/>
                  </m:rPr>
                  <w:rPr>
                    <w:rFonts w:ascii="Cambria Math" w:hAnsi="Cambria Math"/>
                  </w:rPr>
                  <m:t>w</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tc>
        <w:tc>
          <w:tcPr>
            <w:tcW w:w="1666" w:type="pct"/>
            <w:hideMark/>
          </w:tcPr>
          <w:p w14:paraId="1F53F0C4" w14:textId="77777777" w:rsidR="00CD02DA" w:rsidRPr="00293E7D" w:rsidRDefault="00CD02DA" w:rsidP="006E2F55">
            <w:pPr>
              <w:pStyle w:val="aa"/>
            </w:pPr>
            <m:oMathPara>
              <m:oMath>
                <m:r>
                  <m:rPr>
                    <m:sty m:val="bi"/>
                  </m:rPr>
                  <w:rPr>
                    <w:rFonts w:ascii="Cambria Math" w:hAnsi="Cambria Math"/>
                  </w:rPr>
                  <m:t>w</m:t>
                </m:r>
              </m:oMath>
            </m:oMathPara>
          </w:p>
        </w:tc>
      </w:tr>
      <w:tr w:rsidR="00CD02DA" w:rsidRPr="00A23EEA" w14:paraId="3FD1CDDD" w14:textId="77777777" w:rsidTr="00007708">
        <w:trPr>
          <w:trHeight w:val="62"/>
        </w:trPr>
        <w:tc>
          <w:tcPr>
            <w:tcW w:w="1488" w:type="pct"/>
            <w:hideMark/>
          </w:tcPr>
          <w:p w14:paraId="5A74D066" w14:textId="77777777" w:rsidR="00CD02DA" w:rsidRPr="00A23EEA" w:rsidRDefault="00CD02DA" w:rsidP="005A6052">
            <w:pPr>
              <w:pStyle w:val="10"/>
            </w:pPr>
            <w:r w:rsidRPr="00A23EEA">
              <w:t>L1</w:t>
            </w:r>
          </w:p>
        </w:tc>
        <w:tc>
          <w:tcPr>
            <w:tcW w:w="1846" w:type="pct"/>
            <w:hideMark/>
          </w:tcPr>
          <w:p w14:paraId="4E6BB165" w14:textId="77777777" w:rsidR="00CD02DA" w:rsidRPr="00A23EEA" w:rsidRDefault="00CD02DA" w:rsidP="006E2F55">
            <w:pPr>
              <w:pStyle w:val="aa"/>
            </w:pPr>
            <m:oMathPara>
              <m:oMath>
                <m:r>
                  <w:rPr>
                    <w:rFonts w:ascii="Cambria Math" w:hAnsi="Cambria Math"/>
                  </w:rPr>
                  <m:t>‖</m:t>
                </m:r>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1</m:t>
                    </m:r>
                  </m:sub>
                </m:sSub>
              </m:oMath>
            </m:oMathPara>
          </w:p>
        </w:tc>
        <w:tc>
          <w:tcPr>
            <w:tcW w:w="1666" w:type="pct"/>
            <w:hideMark/>
          </w:tcPr>
          <w:p w14:paraId="14814F74" w14:textId="77777777" w:rsidR="00CD02DA" w:rsidRPr="00293E7D" w:rsidRDefault="00CD02DA" w:rsidP="006E2F55">
            <w:pPr>
              <w:pStyle w:val="aa"/>
            </w:pPr>
            <m:oMathPara>
              <m:oMath>
                <m:r>
                  <w:rPr>
                    <w:rFonts w:ascii="Cambria Math" w:hAnsi="Cambria Math"/>
                  </w:rPr>
                  <m:t>sign</m:t>
                </m:r>
                <m:r>
                  <m:rPr>
                    <m:sty m:val="p"/>
                  </m:rPr>
                  <w:rPr>
                    <w:rFonts w:ascii="Cambria Math" w:hAnsi="Cambria Math"/>
                  </w:rPr>
                  <m:t>(</m:t>
                </m:r>
                <m:r>
                  <m:rPr>
                    <m:sty m:val="bi"/>
                  </m:rPr>
                  <w:rPr>
                    <w:rFonts w:ascii="Cambria Math" w:hAnsi="Cambria Math"/>
                  </w:rPr>
                  <m:t>w</m:t>
                </m:r>
                <m:r>
                  <m:rPr>
                    <m:sty m:val="p"/>
                  </m:rPr>
                  <w:rPr>
                    <w:rFonts w:ascii="Cambria Math" w:hAnsi="Cambria Math"/>
                  </w:rPr>
                  <m:t>)</m:t>
                </m:r>
              </m:oMath>
            </m:oMathPara>
          </w:p>
        </w:tc>
      </w:tr>
      <w:tr w:rsidR="00CD02DA" w:rsidRPr="00A23EEA" w14:paraId="250E6D64" w14:textId="77777777" w:rsidTr="00007708">
        <w:trPr>
          <w:trHeight w:val="50"/>
        </w:trPr>
        <w:tc>
          <w:tcPr>
            <w:tcW w:w="1488" w:type="pct"/>
            <w:hideMark/>
          </w:tcPr>
          <w:p w14:paraId="6ED35E04" w14:textId="78619755" w:rsidR="00CD02DA" w:rsidRPr="00A23EEA" w:rsidRDefault="0030217A" w:rsidP="005A6052">
            <w:pPr>
              <w:pStyle w:val="10"/>
              <w:rPr>
                <w:rFonts w:hint="eastAsia"/>
              </w:rPr>
            </w:pPr>
            <w:r>
              <w:rPr>
                <w:rFonts w:hint="eastAsia"/>
              </w:rPr>
              <w:t>弹性网络</w:t>
            </w:r>
          </w:p>
        </w:tc>
        <w:tc>
          <w:tcPr>
            <w:tcW w:w="1846" w:type="pct"/>
            <w:hideMark/>
          </w:tcPr>
          <w:p w14:paraId="3DCAAB47" w14:textId="77777777" w:rsidR="00CD02DA" w:rsidRPr="00A23EEA" w:rsidRDefault="00CD02DA" w:rsidP="006E2F55">
            <w:pPr>
              <w:pStyle w:val="aa"/>
            </w:pPr>
            <m:oMathPara>
              <m:oMath>
                <m:r>
                  <w:rPr>
                    <w:rFonts w:ascii="Cambria Math" w:hAnsi="Cambria Math"/>
                  </w:rPr>
                  <m:t>α</m:t>
                </m:r>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r>
                  <m:rPr>
                    <m:sty m:val="p"/>
                  </m:rPr>
                  <w:rPr>
                    <w:rFonts w:ascii="Cambria Math" w:hAnsi="Cambria Math"/>
                  </w:rPr>
                  <m:t>+(1-</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oMath>
            </m:oMathPara>
          </w:p>
        </w:tc>
        <w:tc>
          <w:tcPr>
            <w:tcW w:w="1666" w:type="pct"/>
            <w:hideMark/>
          </w:tcPr>
          <w:p w14:paraId="231984F5" w14:textId="77777777" w:rsidR="00CD02DA" w:rsidRPr="00293E7D" w:rsidRDefault="00CD02DA" w:rsidP="006E2F55">
            <w:pPr>
              <w:pStyle w:val="aa"/>
            </w:pPr>
            <m:oMathPara>
              <m:oMath>
                <m:r>
                  <w:rPr>
                    <w:rFonts w:ascii="Cambria Math" w:hAnsi="Cambria Math"/>
                  </w:rPr>
                  <m:t>αsign</m:t>
                </m:r>
                <m:r>
                  <m:rPr>
                    <m:sty m:val="p"/>
                  </m:rPr>
                  <w:rPr>
                    <w:rFonts w:ascii="Cambria Math" w:hAnsi="Cambria Math"/>
                  </w:rPr>
                  <m:t>(</m:t>
                </m:r>
                <m:r>
                  <m:rPr>
                    <m:sty m:val="bi"/>
                  </m:rPr>
                  <w:rPr>
                    <w:rFonts w:ascii="Cambria Math" w:hAnsi="Cambria Math"/>
                  </w:rPr>
                  <m:t>w</m:t>
                </m:r>
                <m:r>
                  <m:rPr>
                    <m:sty m:val="p"/>
                  </m:rPr>
                  <w:rPr>
                    <w:rFonts w:ascii="Cambria Math" w:hAnsi="Cambria Math"/>
                  </w:rPr>
                  <m:t>)+(1-</m:t>
                </m:r>
                <m:r>
                  <w:rPr>
                    <w:rFonts w:ascii="Cambria Math" w:hAnsi="Cambria Math"/>
                  </w:rPr>
                  <m:t>α</m:t>
                </m:r>
                <m:r>
                  <m:rPr>
                    <m:sty m:val="p"/>
                  </m:rPr>
                  <w:rPr>
                    <w:rFonts w:ascii="Cambria Math" w:hAnsi="Cambria Math"/>
                  </w:rPr>
                  <m:t>)</m:t>
                </m:r>
                <m:r>
                  <m:rPr>
                    <m:sty m:val="bi"/>
                  </m:rPr>
                  <w:rPr>
                    <w:rFonts w:ascii="Cambria Math" w:hAnsi="Cambria Math"/>
                  </w:rPr>
                  <m:t>w</m:t>
                </m:r>
              </m:oMath>
            </m:oMathPara>
          </w:p>
        </w:tc>
      </w:tr>
    </w:tbl>
    <w:p w14:paraId="35876C9F" w14:textId="77777777" w:rsidR="00CD02DA" w:rsidRDefault="00CD02DA" w:rsidP="00CD02DA">
      <w:pPr>
        <w:pStyle w:val="Caption"/>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10</w:t>
      </w:r>
      <w:r>
        <w:fldChar w:fldCharType="end"/>
      </w:r>
      <w:r>
        <w:rPr>
          <w:rFonts w:hint="eastAsia"/>
        </w:rPr>
        <w:t>spark.mllib</w:t>
      </w:r>
      <w:r>
        <w:rPr>
          <w:rFonts w:hint="eastAsia"/>
        </w:rPr>
        <w:t>中支持的正规化</w:t>
      </w:r>
    </w:p>
    <w:p w14:paraId="275EDAB1" w14:textId="3A0171DC" w:rsidR="00CD02DA" w:rsidRDefault="00CD02DA" w:rsidP="00CD02DA">
      <w:pPr>
        <w:ind w:firstLine="420"/>
      </w:pPr>
      <w:r>
        <w:rPr>
          <w:rFonts w:hint="eastAsia"/>
        </w:rPr>
        <w:t>这里</w:t>
      </w:r>
      <m:oMath>
        <m:r>
          <m:rPr>
            <m:sty m:val="p"/>
          </m:rPr>
          <w:rPr>
            <w:rFonts w:ascii="Cambria Math" w:hAnsi="Cambria Math"/>
          </w:rPr>
          <m:t>sign</m:t>
        </m:r>
        <m:r>
          <w:rPr>
            <w:rFonts w:ascii="Cambria Math" w:hAnsi="Cambria Math"/>
          </w:rPr>
          <m:t>(</m:t>
        </m:r>
        <m:r>
          <m:rPr>
            <m:sty m:val="b"/>
          </m:rPr>
          <w:rPr>
            <w:rFonts w:ascii="Cambria Math" w:hAnsi="Cambria Math"/>
          </w:rPr>
          <m:t>w</m:t>
        </m:r>
        <m:r>
          <w:rPr>
            <w:rFonts w:ascii="Cambria Math" w:hAnsi="Cambria Math"/>
          </w:rPr>
          <m:t>)</m:t>
        </m:r>
      </m:oMath>
      <w:r>
        <w:rPr>
          <w:rFonts w:hint="eastAsia"/>
        </w:rPr>
        <w:t>是</w:t>
      </w:r>
      <w:r w:rsidR="00B523DD">
        <w:rPr>
          <w:rFonts w:hint="eastAsia"/>
        </w:rPr>
        <w:t>向量</w:t>
      </w:r>
      <w:r w:rsidR="009A4412">
        <w:rPr>
          <w:rFonts w:hint="eastAsia"/>
        </w:rPr>
        <w:t>，由</w:t>
      </w:r>
      <m:oMath>
        <m:r>
          <m:rPr>
            <m:sty m:val="b"/>
          </m:rPr>
          <w:rPr>
            <w:rFonts w:ascii="Cambria Math" w:hAnsi="Cambria Math"/>
          </w:rPr>
          <m:t>w</m:t>
        </m:r>
      </m:oMath>
      <w:r w:rsidR="009A4412">
        <w:rPr>
          <w:rFonts w:hint="eastAsia"/>
          <w:b/>
        </w:rPr>
        <w:t>的</w:t>
      </w:r>
      <w:r>
        <w:rPr>
          <w:rFonts w:hint="eastAsia"/>
        </w:rPr>
        <w:t>所有条目的</w:t>
      </w:r>
      <w:r w:rsidRPr="00D20881">
        <w:t>signs (</w:t>
      </w:r>
      <m:oMath>
        <m:r>
          <w:rPr>
            <w:rFonts w:ascii="Cambria Math" w:hAnsi="Cambria Math"/>
          </w:rPr>
          <m:t>±1</m:t>
        </m:r>
      </m:oMath>
      <w:r w:rsidRPr="00D20881">
        <w:t>)</w:t>
      </w:r>
      <w:r w:rsidR="009A4412">
        <w:rPr>
          <w:rFonts w:hint="eastAsia"/>
        </w:rPr>
        <w:t>组成</w:t>
      </w:r>
      <w:r>
        <w:rPr>
          <w:rFonts w:hint="eastAsia"/>
        </w:rPr>
        <w:t>。</w:t>
      </w:r>
      <w:r>
        <w:rPr>
          <w:rFonts w:hint="eastAsia"/>
        </w:rPr>
        <w:t>L2</w:t>
      </w:r>
      <w:r>
        <w:rPr>
          <w:rFonts w:hint="eastAsia"/>
        </w:rPr>
        <w:t>正则化问题比</w:t>
      </w:r>
      <w:r>
        <w:rPr>
          <w:rFonts w:hint="eastAsia"/>
        </w:rPr>
        <w:t>L1</w:t>
      </w:r>
      <w:r>
        <w:rPr>
          <w:rFonts w:hint="eastAsia"/>
        </w:rPr>
        <w:t>正则化更</w:t>
      </w:r>
      <w:r w:rsidR="00866257">
        <w:rPr>
          <w:rFonts w:hint="eastAsia"/>
        </w:rPr>
        <w:lastRenderedPageBreak/>
        <w:t>容易解决，然而</w:t>
      </w:r>
      <w:r>
        <w:rPr>
          <w:rFonts w:hint="eastAsia"/>
        </w:rPr>
        <w:t>L1</w:t>
      </w:r>
      <w:r>
        <w:rPr>
          <w:rFonts w:hint="eastAsia"/>
        </w:rPr>
        <w:t>正则化可以帮助提高权重的稀疏性，从而导致更小和更易解释的模型，后者可以用于特征选择。弹性网络是</w:t>
      </w:r>
      <w:r>
        <w:rPr>
          <w:rFonts w:hint="eastAsia"/>
        </w:rPr>
        <w:t>L1</w:t>
      </w:r>
      <w:r>
        <w:rPr>
          <w:rFonts w:hint="eastAsia"/>
        </w:rPr>
        <w:t>和</w:t>
      </w:r>
      <w:r>
        <w:rPr>
          <w:rFonts w:hint="eastAsia"/>
        </w:rPr>
        <w:t>L2</w:t>
      </w:r>
      <w:r>
        <w:rPr>
          <w:rFonts w:hint="eastAsia"/>
        </w:rPr>
        <w:t>正则化的组合。不建议在没有正规化的情况下对模型进行训练，尤其是在训练样例数量较少的情况下。</w:t>
      </w:r>
    </w:p>
    <w:p w14:paraId="67571C17" w14:textId="1824CC0A" w:rsidR="0009137C" w:rsidRPr="00124644" w:rsidRDefault="00886351" w:rsidP="00E159F2">
      <w:pPr>
        <w:pStyle w:val="Heading3"/>
      </w:pPr>
      <w:r>
        <w:rPr>
          <w:rFonts w:hint="eastAsia"/>
        </w:rPr>
        <w:t>分类</w:t>
      </w:r>
    </w:p>
    <w:p w14:paraId="4C986FEE" w14:textId="77777777" w:rsidR="00F632B5" w:rsidRDefault="00F632B5" w:rsidP="00124644">
      <w:pPr>
        <w:pStyle w:val="Heading4"/>
      </w:pPr>
      <w:r>
        <w:rPr>
          <w:rFonts w:hint="eastAsia"/>
        </w:rPr>
        <w:t>逻辑回归</w:t>
      </w:r>
      <w:r>
        <w:rPr>
          <w:rFonts w:hint="eastAsia"/>
        </w:rPr>
        <w:t xml:space="preserve"> </w:t>
      </w:r>
    </w:p>
    <w:p w14:paraId="4848CB80" w14:textId="426FA85D" w:rsidR="00F632B5" w:rsidRDefault="00F632B5" w:rsidP="00F632B5">
      <w:pPr>
        <w:ind w:firstLine="420"/>
      </w:pPr>
      <w:r>
        <w:rPr>
          <w:rFonts w:hint="eastAsia"/>
        </w:rPr>
        <w:t>逻辑回归是预测分类响应的流行方法。广义线性模型的一个特例是预测结果的概率。在</w:t>
      </w:r>
      <w:r>
        <w:rPr>
          <w:rFonts w:hint="eastAsia"/>
        </w:rPr>
        <w:t>spark.ml</w:t>
      </w:r>
      <w:r w:rsidR="00C64538">
        <w:rPr>
          <w:rFonts w:hint="eastAsia"/>
        </w:rPr>
        <w:t>中，</w:t>
      </w:r>
      <w:r>
        <w:rPr>
          <w:rFonts w:hint="eastAsia"/>
        </w:rPr>
        <w:t>逻辑回归可以</w:t>
      </w:r>
      <w:r w:rsidR="00C64538">
        <w:rPr>
          <w:rFonts w:hint="eastAsia"/>
        </w:rPr>
        <w:t>通过使用二项逻辑回归</w:t>
      </w:r>
      <w:r>
        <w:rPr>
          <w:rFonts w:hint="eastAsia"/>
        </w:rPr>
        <w:t>用来预测一个</w:t>
      </w:r>
      <w:r w:rsidR="00C64538">
        <w:rPr>
          <w:rFonts w:hint="eastAsia"/>
        </w:rPr>
        <w:t>二元</w:t>
      </w:r>
      <w:r>
        <w:rPr>
          <w:rFonts w:hint="eastAsia"/>
        </w:rPr>
        <w:t>结果，或者它可以</w:t>
      </w:r>
      <w:r w:rsidR="00C64538">
        <w:rPr>
          <w:rFonts w:hint="eastAsia"/>
        </w:rPr>
        <w:t>通过多分类逻辑回归</w:t>
      </w:r>
      <w:r>
        <w:rPr>
          <w:rFonts w:hint="eastAsia"/>
        </w:rPr>
        <w:t>用来预测一个多</w:t>
      </w:r>
      <w:r w:rsidR="00C64538">
        <w:rPr>
          <w:rFonts w:hint="eastAsia"/>
        </w:rPr>
        <w:t>分类</w:t>
      </w:r>
      <w:r>
        <w:rPr>
          <w:rFonts w:hint="eastAsia"/>
        </w:rPr>
        <w:t>结果</w:t>
      </w:r>
      <w:r w:rsidR="00C64538">
        <w:rPr>
          <w:rFonts w:hint="eastAsia"/>
        </w:rPr>
        <w:t>。</w:t>
      </w:r>
      <w:r>
        <w:rPr>
          <w:rFonts w:hint="eastAsia"/>
        </w:rPr>
        <w:t>使用</w:t>
      </w:r>
      <w:r>
        <w:rPr>
          <w:rFonts w:hint="eastAsia"/>
        </w:rPr>
        <w:t>family</w:t>
      </w:r>
      <w:r>
        <w:rPr>
          <w:rFonts w:hint="eastAsia"/>
        </w:rPr>
        <w:t>参数在这两个算法之间进行选择，或者将其保留，</w:t>
      </w:r>
      <w:r>
        <w:rPr>
          <w:rFonts w:hint="eastAsia"/>
        </w:rPr>
        <w:t>Spark</w:t>
      </w:r>
      <w:r>
        <w:rPr>
          <w:rFonts w:hint="eastAsia"/>
        </w:rPr>
        <w:t>将推断出正确的变体</w:t>
      </w:r>
      <w:r w:rsidR="000D0D9F">
        <w:rPr>
          <w:rFonts w:hint="eastAsia"/>
        </w:rPr>
        <w:t>，</w:t>
      </w:r>
      <w:r>
        <w:rPr>
          <w:rFonts w:hint="eastAsia"/>
        </w:rPr>
        <w:t>通过将</w:t>
      </w:r>
      <w:r>
        <w:rPr>
          <w:rFonts w:hint="eastAsia"/>
        </w:rPr>
        <w:t>family</w:t>
      </w:r>
      <w:r>
        <w:rPr>
          <w:rFonts w:hint="eastAsia"/>
        </w:rPr>
        <w:t>参数设置为“</w:t>
      </w:r>
      <w:r w:rsidR="00C64538" w:rsidRPr="00C64538">
        <w:t>multinomial</w:t>
      </w:r>
      <w:r>
        <w:rPr>
          <w:rFonts w:hint="eastAsia"/>
        </w:rPr>
        <w:t>”，多项逻辑回归可用于二元分类</w:t>
      </w:r>
      <w:r w:rsidR="0020630F">
        <w:rPr>
          <w:rFonts w:hint="eastAsia"/>
        </w:rPr>
        <w:t>，</w:t>
      </w:r>
      <w:r>
        <w:rPr>
          <w:rFonts w:hint="eastAsia"/>
        </w:rPr>
        <w:t>会产生两套系数和两个截距。当在具有恒定非零列的数据集上</w:t>
      </w:r>
      <w:r w:rsidR="00C64538">
        <w:rPr>
          <w:rFonts w:hint="eastAsia"/>
        </w:rPr>
        <w:t>，不带截距</w:t>
      </w:r>
      <w:r>
        <w:rPr>
          <w:rFonts w:hint="eastAsia"/>
        </w:rPr>
        <w:t>拟合</w:t>
      </w:r>
      <w:r>
        <w:rPr>
          <w:rFonts w:hint="eastAsia"/>
        </w:rPr>
        <w:t>LogisticRegressionModel</w:t>
      </w:r>
      <w:r w:rsidR="00C64538">
        <w:rPr>
          <w:rFonts w:hint="eastAsia"/>
        </w:rPr>
        <w:t>时</w:t>
      </w:r>
      <w:r>
        <w:rPr>
          <w:rFonts w:hint="eastAsia"/>
        </w:rPr>
        <w:t>，</w:t>
      </w:r>
      <w:r>
        <w:rPr>
          <w:rFonts w:hint="eastAsia"/>
        </w:rPr>
        <w:t>Spark MLlib</w:t>
      </w:r>
      <w:r>
        <w:rPr>
          <w:rFonts w:hint="eastAsia"/>
        </w:rPr>
        <w:t>为恒定的非零列输出零系数</w:t>
      </w:r>
      <w:r w:rsidR="00924355">
        <w:rPr>
          <w:rFonts w:hint="eastAsia"/>
        </w:rPr>
        <w:t>，</w:t>
      </w:r>
      <w:r>
        <w:rPr>
          <w:rFonts w:hint="eastAsia"/>
        </w:rPr>
        <w:t>这种行为与</w:t>
      </w:r>
      <w:r w:rsidR="0020630F">
        <w:rPr>
          <w:rFonts w:hint="eastAsia"/>
        </w:rPr>
        <w:t>R</w:t>
      </w:r>
      <w:r w:rsidR="0020630F">
        <w:rPr>
          <w:rFonts w:hint="eastAsia"/>
        </w:rPr>
        <w:t>语言中的</w:t>
      </w:r>
      <w:r>
        <w:rPr>
          <w:rFonts w:hint="eastAsia"/>
        </w:rPr>
        <w:t>glmnet</w:t>
      </w:r>
      <w:r>
        <w:rPr>
          <w:rFonts w:hint="eastAsia"/>
        </w:rPr>
        <w:t>相同，但与</w:t>
      </w:r>
      <w:r>
        <w:rPr>
          <w:rFonts w:hint="eastAsia"/>
        </w:rPr>
        <w:t>LIBSVM</w:t>
      </w:r>
      <w:r>
        <w:rPr>
          <w:rFonts w:hint="eastAsia"/>
        </w:rPr>
        <w:t>不同。</w:t>
      </w:r>
    </w:p>
    <w:p w14:paraId="2AE4C6ED" w14:textId="4796CC0B" w:rsidR="00F632B5" w:rsidRDefault="004F4AB5" w:rsidP="00124644">
      <w:pPr>
        <w:pStyle w:val="Heading5"/>
      </w:pPr>
      <w:r>
        <w:rPr>
          <w:rFonts w:hint="eastAsia"/>
        </w:rPr>
        <w:t>二元</w:t>
      </w:r>
      <w:r w:rsidR="00F632B5">
        <w:rPr>
          <w:rFonts w:hint="eastAsia"/>
        </w:rPr>
        <w:t>逻辑回归</w:t>
      </w:r>
      <w:r w:rsidR="00F632B5">
        <w:rPr>
          <w:rFonts w:hint="eastAsia"/>
        </w:rPr>
        <w:t xml:space="preserve"> </w:t>
      </w:r>
    </w:p>
    <w:p w14:paraId="65BCE79C" w14:textId="2EDBD5FF" w:rsidR="00CE2137" w:rsidRDefault="00CE2137" w:rsidP="00CE2137">
      <w:pPr>
        <w:ind w:firstLine="420"/>
      </w:pPr>
      <w:r>
        <w:rPr>
          <w:rFonts w:hint="eastAsia"/>
        </w:rPr>
        <w:t>逻辑回归广泛用于预测二元响应。它是如上面方程</w:t>
      </w:r>
      <w:r w:rsidR="00B27822">
        <w:fldChar w:fldCharType="begin"/>
      </w:r>
      <w:r w:rsidR="00B27822">
        <w:instrText xml:space="preserve"> </w:instrText>
      </w:r>
      <w:r w:rsidR="00B27822">
        <w:rPr>
          <w:rFonts w:hint="eastAsia"/>
        </w:rPr>
        <w:instrText>REF _Ref505435200 \h</w:instrText>
      </w:r>
      <w:r w:rsidR="00B27822">
        <w:instrText xml:space="preserve"> </w:instrText>
      </w:r>
      <w:r w:rsidR="00B27822">
        <w:fldChar w:fldCharType="separate"/>
      </w:r>
      <w:r w:rsidR="007975C5">
        <w:rPr>
          <w:rFonts w:hint="eastAsia"/>
        </w:rPr>
        <w:t>公式</w:t>
      </w:r>
      <w:r w:rsidR="007975C5">
        <w:rPr>
          <w:rFonts w:hint="eastAsia"/>
        </w:rPr>
        <w:t xml:space="preserve"> </w:t>
      </w:r>
      <w:r w:rsidR="007975C5">
        <w:rPr>
          <w:noProof/>
        </w:rPr>
        <w:t>4</w:t>
      </w:r>
      <w:r w:rsidR="007975C5">
        <w:noBreakHyphen/>
      </w:r>
      <w:r w:rsidR="007975C5">
        <w:rPr>
          <w:noProof/>
        </w:rPr>
        <w:t>24</w:t>
      </w:r>
      <w:r w:rsidR="00B27822">
        <w:fldChar w:fldCharType="end"/>
      </w:r>
      <w:r>
        <w:rPr>
          <w:rFonts w:hint="eastAsia"/>
        </w:rPr>
        <w:t>中所描述的线性方法，在</w:t>
      </w:r>
      <w:r>
        <w:rPr>
          <w:rFonts w:hint="eastAsia"/>
        </w:rPr>
        <w:t>logistic</w:t>
      </w:r>
      <w:r>
        <w:rPr>
          <w:rFonts w:hint="eastAsia"/>
        </w:rPr>
        <w:t>损失给出的公式中具有损失函数：</w:t>
      </w:r>
    </w:p>
    <w:p w14:paraId="1CC8101D" w14:textId="1A0994B6" w:rsidR="00CE2137" w:rsidRPr="00B4669F" w:rsidRDefault="006D6936" w:rsidP="00CE2137">
      <w:pPr>
        <w:ind w:firstLine="420"/>
      </w:pPr>
      <m:oMathPara>
        <m:oMath>
          <m:r>
            <w:rPr>
              <w:rFonts w:ascii="Cambria Math" w:hAnsi="Cambria Math"/>
            </w:rPr>
            <m:t>L(</m:t>
          </m:r>
          <m:r>
            <m:rPr>
              <m:sty m:val="b"/>
            </m:rPr>
            <w:rPr>
              <w:rFonts w:ascii="Cambria Math" w:hAnsi="Cambria Math"/>
            </w:rPr>
            <m:t>w</m:t>
          </m:r>
          <m:r>
            <w:rPr>
              <w:rFonts w:ascii="Cambria Math" w:hAnsi="Cambria Math"/>
            </w:rPr>
            <m:t>;</m:t>
          </m:r>
          <m:r>
            <m:rPr>
              <m:sty m:val="b"/>
            </m:rPr>
            <w:rPr>
              <w:rFonts w:ascii="Cambria Math" w:hAnsi="Cambria Math"/>
            </w:rPr>
            <m:t>x</m:t>
          </m:r>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exp</m:t>
          </m:r>
          <m:r>
            <w:rPr>
              <w:rFonts w:ascii="Cambria Math" w:hAnsi="Cambria Math"/>
            </w:rPr>
            <m:t>⁡(-y</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m:t>
          </m:r>
        </m:oMath>
      </m:oMathPara>
    </w:p>
    <w:p w14:paraId="1C11AD30" w14:textId="3470F44E"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2</w:t>
      </w:r>
      <w:r w:rsidR="005C58BF">
        <w:fldChar w:fldCharType="end"/>
      </w:r>
    </w:p>
    <w:p w14:paraId="421EFAF5" w14:textId="77777777" w:rsidR="00CE2137" w:rsidRDefault="00CE2137" w:rsidP="00CE2137">
      <w:pPr>
        <w:ind w:firstLine="420"/>
      </w:pPr>
      <w:r>
        <w:rPr>
          <w:rFonts w:hint="eastAsia"/>
        </w:rPr>
        <w:t>对于二元分类问题，算法输出一个二元逻辑回归模型。给定一个新的数据点，用</w:t>
      </w:r>
      <w:r>
        <w:rPr>
          <w:rFonts w:hint="eastAsia"/>
        </w:rPr>
        <w:t>xx</w:t>
      </w:r>
      <w:r>
        <w:rPr>
          <w:rFonts w:hint="eastAsia"/>
        </w:rPr>
        <w:t>表示，该模型通过应用逻辑函数做出预测</w:t>
      </w:r>
    </w:p>
    <w:p w14:paraId="25535713" w14:textId="746C1064" w:rsidR="00CE2137" w:rsidRPr="00B4669F" w:rsidRDefault="009574D9" w:rsidP="00CE2137">
      <w:pPr>
        <w:ind w:firstLine="420"/>
      </w:pPr>
      <m:oMathPara>
        <m:oMath>
          <m:r>
            <m:rPr>
              <m:sty m:val="p"/>
            </m:rPr>
            <w:rPr>
              <w:rFonts w:ascii="Cambria Math" w:hAnsi="Cambria Math"/>
            </w:rPr>
            <m:t>f</m:t>
          </m:r>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593036B0" w14:textId="2703E7A9"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3</w:t>
      </w:r>
      <w:r w:rsidR="005C58BF">
        <w:fldChar w:fldCharType="end"/>
      </w:r>
    </w:p>
    <w:p w14:paraId="09404368" w14:textId="01025806" w:rsidR="00CE2137" w:rsidRDefault="00CE2137" w:rsidP="00CE2137">
      <w:pPr>
        <w:ind w:firstLine="420"/>
      </w:pPr>
      <w:r>
        <w:rPr>
          <w:rFonts w:hint="eastAsia"/>
        </w:rPr>
        <w:t>其中</w:t>
      </w:r>
      <m:oMath>
        <m:r>
          <w:rPr>
            <w:rFonts w:ascii="Cambria Math" w:hAnsi="Cambria Math"/>
          </w:rPr>
          <m:t>z=</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w:r>
        <w:rPr>
          <w:rFonts w:hint="eastAsia"/>
        </w:rPr>
        <w:t>。默认情况下，如果</w:t>
      </w:r>
      <m:oMath>
        <m:r>
          <m:rPr>
            <m:sty m:val="p"/>
          </m:rPr>
          <w:rPr>
            <w:rFonts w:ascii="Cambria Math" w:hAnsi="Cambria Math"/>
          </w:rPr>
          <m:t>f</m:t>
        </m:r>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w:rPr>
            <w:rFonts w:ascii="Cambria Math" w:hAnsi="Cambria Math"/>
          </w:rPr>
          <m:t>x)&gt;0.5</m:t>
        </m:r>
      </m:oMath>
      <w:r>
        <w:rPr>
          <w:rFonts w:hint="eastAsia"/>
        </w:rPr>
        <w:t>，则结果为正，否则为负，尽管与线性</w:t>
      </w:r>
      <w:r>
        <w:rPr>
          <w:rFonts w:hint="eastAsia"/>
        </w:rPr>
        <w:t>SVM</w:t>
      </w:r>
      <w:r>
        <w:rPr>
          <w:rFonts w:hint="eastAsia"/>
        </w:rPr>
        <w:t>不同，逻辑回归模型的原始输出</w:t>
      </w:r>
      <m:oMath>
        <m:r>
          <m:rPr>
            <m:sty m:val="p"/>
          </m:rPr>
          <w:rPr>
            <w:rFonts w:ascii="Cambria Math" w:hAnsi="Cambria Math"/>
          </w:rPr>
          <m:t>f</m:t>
        </m:r>
        <m:r>
          <w:rPr>
            <w:rFonts w:ascii="Cambria Math" w:hAnsi="Cambria Math"/>
          </w:rPr>
          <m:t>(z)</m:t>
        </m:r>
      </m:oMath>
      <w:r>
        <w:rPr>
          <w:rFonts w:hint="eastAsia"/>
        </w:rPr>
        <w:t>概率解释（即</w:t>
      </w:r>
      <m:oMath>
        <m:r>
          <m:rPr>
            <m:sty m:val="b"/>
          </m:rPr>
          <w:rPr>
            <w:rFonts w:ascii="Cambria Math" w:hAnsi="Cambria Math"/>
          </w:rPr>
          <m:t>x</m:t>
        </m:r>
      </m:oMath>
      <w:r>
        <w:rPr>
          <w:rFonts w:hint="eastAsia"/>
        </w:rPr>
        <w:t>为正的概率）。</w:t>
      </w:r>
    </w:p>
    <w:p w14:paraId="0580B076" w14:textId="147AC3C4" w:rsidR="00C9792D" w:rsidRDefault="00CE2137" w:rsidP="00C9792D">
      <w:pPr>
        <w:ind w:firstLine="420"/>
      </w:pPr>
      <w:r>
        <w:rPr>
          <w:rFonts w:hint="eastAsia"/>
        </w:rPr>
        <w:t>二元逻辑回归可以推广到多项逻辑回归来训练和预测多类分类问题。例如，对于</w:t>
      </w:r>
      <m:oMath>
        <m:r>
          <w:rPr>
            <w:rFonts w:ascii="Cambria Math" w:hAnsi="Cambria Math"/>
          </w:rPr>
          <m:t>K</m:t>
        </m:r>
      </m:oMath>
      <w:r>
        <w:rPr>
          <w:rFonts w:hint="eastAsia"/>
        </w:rPr>
        <w:t>可能的结果，可以选择其中一个结果作为“支点”，其他</w:t>
      </w:r>
      <m:oMath>
        <m:r>
          <w:rPr>
            <w:rFonts w:ascii="Cambria Math" w:hAnsi="Cambria Math"/>
          </w:rPr>
          <m:t>K-1</m:t>
        </m:r>
      </m:oMath>
      <w:r>
        <w:rPr>
          <w:rFonts w:hint="eastAsia"/>
        </w:rPr>
        <w:t>结果可以分别与枢纽结果进行回归。在</w:t>
      </w:r>
      <w:r>
        <w:rPr>
          <w:rFonts w:hint="eastAsia"/>
        </w:rPr>
        <w:t>spark.mllib</w:t>
      </w:r>
      <w:r>
        <w:rPr>
          <w:rFonts w:hint="eastAsia"/>
        </w:rPr>
        <w:t>中，第一类</w:t>
      </w:r>
      <m:oMath>
        <m:r>
          <w:rPr>
            <w:rFonts w:ascii="Cambria Math" w:hAnsi="Cambria Math"/>
          </w:rPr>
          <m:t>0</m:t>
        </m:r>
      </m:oMath>
      <w:r>
        <w:rPr>
          <w:rFonts w:hint="eastAsia"/>
        </w:rPr>
        <w:t>被选为“</w:t>
      </w:r>
      <w:r w:rsidR="00751061">
        <w:rPr>
          <w:rFonts w:hint="eastAsia"/>
        </w:rPr>
        <w:t>支点</w:t>
      </w:r>
      <w:r>
        <w:rPr>
          <w:rFonts w:hint="eastAsia"/>
        </w:rPr>
        <w:t>”类。对于多</w:t>
      </w:r>
      <w:r w:rsidR="00870365">
        <w:rPr>
          <w:rFonts w:hint="eastAsia"/>
        </w:rPr>
        <w:t>元</w:t>
      </w:r>
      <w:r>
        <w:rPr>
          <w:rFonts w:hint="eastAsia"/>
        </w:rPr>
        <w:t>分类问题，该算法将输出一个多项逻辑回归模型，其中包含对第一类进行回归的</w:t>
      </w:r>
      <m:oMath>
        <m:r>
          <w:rPr>
            <w:rFonts w:ascii="Cambria Math" w:hAnsi="Cambria Math"/>
          </w:rPr>
          <m:t>K-1</m:t>
        </m:r>
      </m:oMath>
      <w:r>
        <w:rPr>
          <w:rFonts w:hint="eastAsia"/>
        </w:rPr>
        <w:t>二元逻辑回归模型。给定一个新的数据点，</w:t>
      </w:r>
      <m:oMath>
        <m:r>
          <w:rPr>
            <w:rFonts w:ascii="Cambria Math" w:hAnsi="Cambria Math"/>
          </w:rPr>
          <m:t xml:space="preserve"> K-1</m:t>
        </m:r>
      </m:oMath>
      <w:r>
        <w:rPr>
          <w:rFonts w:hint="eastAsia"/>
        </w:rPr>
        <w:t>模型</w:t>
      </w:r>
      <w:r w:rsidR="00870365">
        <w:rPr>
          <w:rFonts w:hint="eastAsia"/>
        </w:rPr>
        <w:t>将被运行</w:t>
      </w:r>
      <w:r>
        <w:rPr>
          <w:rFonts w:hint="eastAsia"/>
        </w:rPr>
        <w:t>，</w:t>
      </w:r>
      <w:r w:rsidR="00870365">
        <w:rPr>
          <w:rFonts w:hint="eastAsia"/>
        </w:rPr>
        <w:t>最大概率的类被</w:t>
      </w:r>
      <w:r>
        <w:rPr>
          <w:rFonts w:hint="eastAsia"/>
        </w:rPr>
        <w:t>选择作为预测类。</w:t>
      </w:r>
      <w:r w:rsidR="002C6C0B">
        <w:t>Spark</w:t>
      </w:r>
      <w:r>
        <w:rPr>
          <w:rFonts w:hint="eastAsia"/>
        </w:rPr>
        <w:t>实现了两种算法来解决逻辑回归：小批量梯度下降和</w:t>
      </w:r>
      <w:r>
        <w:rPr>
          <w:rFonts w:hint="eastAsia"/>
        </w:rPr>
        <w:t>L-BFGS</w:t>
      </w:r>
      <w:r>
        <w:rPr>
          <w:rFonts w:hint="eastAsia"/>
        </w:rPr>
        <w:t>。</w:t>
      </w:r>
      <w:r w:rsidR="002C6C0B">
        <w:t>Spark</w:t>
      </w:r>
      <w:r>
        <w:rPr>
          <w:rFonts w:hint="eastAsia"/>
        </w:rPr>
        <w:t>推荐</w:t>
      </w:r>
      <w:r w:rsidR="00086E92">
        <w:rPr>
          <w:rFonts w:hint="eastAsia"/>
        </w:rPr>
        <w:t>使用</w:t>
      </w:r>
      <w:r>
        <w:rPr>
          <w:rFonts w:hint="eastAsia"/>
        </w:rPr>
        <w:t>L-BFGS</w:t>
      </w:r>
      <w:r w:rsidR="00BF591D">
        <w:rPr>
          <w:rFonts w:hint="eastAsia"/>
        </w:rPr>
        <w:t>而</w:t>
      </w:r>
      <w:r w:rsidR="00086E92">
        <w:rPr>
          <w:rFonts w:hint="eastAsia"/>
        </w:rPr>
        <w:t>优于</w:t>
      </w:r>
      <w:r>
        <w:rPr>
          <w:rFonts w:hint="eastAsia"/>
        </w:rPr>
        <w:t>小批量梯度下降，以加速收敛。</w:t>
      </w:r>
      <w:r w:rsidR="00F632B5">
        <w:rPr>
          <w:rFonts w:hint="eastAsia"/>
        </w:rPr>
        <w:t>下面的例子显示了如何训练的二项</w:t>
      </w:r>
      <w:r w:rsidR="006C7157">
        <w:rPr>
          <w:rFonts w:hint="eastAsia"/>
        </w:rPr>
        <w:t>模型</w:t>
      </w:r>
      <w:r w:rsidR="00F632B5">
        <w:rPr>
          <w:rFonts w:hint="eastAsia"/>
        </w:rPr>
        <w:t>和</w:t>
      </w:r>
      <w:r w:rsidR="00BF591D">
        <w:rPr>
          <w:rFonts w:hint="eastAsia"/>
        </w:rPr>
        <w:t>为二元分类</w:t>
      </w:r>
      <w:r w:rsidR="006C7157">
        <w:rPr>
          <w:rFonts w:hint="eastAsia"/>
        </w:rPr>
        <w:t>使用弹性净正则化的</w:t>
      </w:r>
      <w:r w:rsidR="00F632B5">
        <w:rPr>
          <w:rFonts w:hint="eastAsia"/>
        </w:rPr>
        <w:t>多项逻辑回归模型</w:t>
      </w:r>
      <w:r w:rsidR="00C64538">
        <w:rPr>
          <w:rFonts w:hint="eastAsia"/>
        </w:rPr>
        <w:t>。</w:t>
      </w:r>
      <w:r w:rsidR="00F632B5">
        <w:rPr>
          <w:rFonts w:hint="eastAsia"/>
        </w:rPr>
        <w:t>elasticNetParam</w:t>
      </w:r>
      <w:r w:rsidR="00F632B5">
        <w:rPr>
          <w:rFonts w:hint="eastAsia"/>
        </w:rPr>
        <w:t>对应于</w:t>
      </w:r>
      <m:oMath>
        <m:r>
          <w:rPr>
            <w:rFonts w:ascii="Cambria Math" w:hAnsi="Cambria Math"/>
          </w:rPr>
          <m:t>α</m:t>
        </m:r>
      </m:oMath>
      <w:r w:rsidR="00F632B5">
        <w:rPr>
          <w:rFonts w:hint="eastAsia"/>
        </w:rPr>
        <w:t>，</w:t>
      </w:r>
      <w:r w:rsidR="00F632B5">
        <w:rPr>
          <w:rFonts w:hint="eastAsia"/>
        </w:rPr>
        <w:t>regParam</w:t>
      </w:r>
      <w:r w:rsidR="00F632B5">
        <w:rPr>
          <w:rFonts w:hint="eastAsia"/>
        </w:rPr>
        <w:t>对应于</w:t>
      </w:r>
      <m:oMath>
        <m:r>
          <w:rPr>
            <w:rFonts w:ascii="Cambria Math" w:hAnsi="Cambria Math"/>
          </w:rPr>
          <m:t>λ</m:t>
        </m:r>
      </m:oMath>
      <w:r w:rsidR="00C9792D">
        <w:rPr>
          <w:rFonts w:hint="eastAsia"/>
        </w:rPr>
        <w:t>。</w:t>
      </w:r>
    </w:p>
    <w:p w14:paraId="2D952BCE" w14:textId="77777777" w:rsidR="005D1F0F" w:rsidRDefault="005D1F0F" w:rsidP="005D1F0F">
      <w:pPr>
        <w:pStyle w:val="a8"/>
      </w:pPr>
      <w:r>
        <w:t>scala&gt; import org.apache.spark.ml.classification.LogisticRegression</w:t>
      </w:r>
    </w:p>
    <w:p w14:paraId="4EBE4EFC" w14:textId="77777777" w:rsidR="005D1F0F" w:rsidRDefault="005D1F0F" w:rsidP="005D1F0F">
      <w:pPr>
        <w:pStyle w:val="a8"/>
      </w:pPr>
      <w:r>
        <w:t>import org.apache.spark.ml.classification.LogisticRegression</w:t>
      </w:r>
    </w:p>
    <w:p w14:paraId="315B7F2A" w14:textId="328CECDC"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w:t>
      </w:r>
      <w:r w:rsidR="002635D1">
        <w:fldChar w:fldCharType="end"/>
      </w:r>
    </w:p>
    <w:p w14:paraId="0241C702" w14:textId="5119E3B0" w:rsidR="005D1F0F" w:rsidRDefault="00FE577D" w:rsidP="004178B6">
      <w:pPr>
        <w:pStyle w:val="a7"/>
      </w:pPr>
      <w:r>
        <w:rPr>
          <w:rFonts w:hint="eastAsia"/>
        </w:rPr>
        <w:t>加载训练数据</w:t>
      </w:r>
    </w:p>
    <w:p w14:paraId="2DE1BE99" w14:textId="52AA2707" w:rsidR="005D1F0F" w:rsidRDefault="005D1F0F" w:rsidP="005D1F0F">
      <w:pPr>
        <w:pStyle w:val="a8"/>
      </w:pPr>
      <w:r>
        <w:t>scala&gt; val training = spark.read.format("libsvm").load("</w:t>
      </w:r>
      <w:r w:rsidR="00E62A72">
        <w:t>/spark/</w:t>
      </w:r>
      <w:r>
        <w:t>data/example/mllib/sample_libsvm_data.txt")</w:t>
      </w:r>
    </w:p>
    <w:p w14:paraId="4859BB37" w14:textId="77777777" w:rsidR="005D1F0F" w:rsidRDefault="005D1F0F" w:rsidP="005D1F0F">
      <w:pPr>
        <w:pStyle w:val="a8"/>
      </w:pPr>
      <w:r>
        <w:t>training: org.apache.spark.sql.DataFrame = [label: double, features: vector]</w:t>
      </w:r>
    </w:p>
    <w:p w14:paraId="1449927F" w14:textId="77777777" w:rsidR="00FE577D" w:rsidRDefault="00FE577D" w:rsidP="005D1F0F">
      <w:pPr>
        <w:pStyle w:val="a8"/>
      </w:pPr>
    </w:p>
    <w:p w14:paraId="0C1F0935" w14:textId="77445A4F" w:rsidR="005D1F0F" w:rsidRDefault="005D1F0F" w:rsidP="005D1F0F">
      <w:pPr>
        <w:pStyle w:val="a8"/>
      </w:pPr>
      <w:r>
        <w:t>scala&gt; val lr = new LogisticRegression().setMaxIter(10).setRegParam(0.3).setElasticNetParam(0.8)</w:t>
      </w:r>
    </w:p>
    <w:p w14:paraId="1DB0EFBA" w14:textId="77777777" w:rsidR="005D1F0F" w:rsidRDefault="005D1F0F" w:rsidP="005D1F0F">
      <w:pPr>
        <w:pStyle w:val="a8"/>
      </w:pPr>
      <w:r>
        <w:t>lr: org.apache.spark.ml.classification.LogisticRegression = logreg_8f4d315ead25</w:t>
      </w:r>
    </w:p>
    <w:p w14:paraId="27E97243" w14:textId="77777777" w:rsidR="005D1F0F" w:rsidRDefault="005D1F0F" w:rsidP="005D1F0F">
      <w:pPr>
        <w:pStyle w:val="a8"/>
      </w:pPr>
    </w:p>
    <w:p w14:paraId="41D136F4" w14:textId="77777777" w:rsidR="005D1F0F" w:rsidRDefault="005D1F0F" w:rsidP="005D1F0F">
      <w:pPr>
        <w:pStyle w:val="a8"/>
      </w:pPr>
      <w:r>
        <w:lastRenderedPageBreak/>
        <w:t xml:space="preserve">scala&gt; </w:t>
      </w:r>
    </w:p>
    <w:p w14:paraId="6AD8CC30" w14:textId="517898D9"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w:t>
      </w:r>
      <w:r w:rsidR="002635D1">
        <w:fldChar w:fldCharType="end"/>
      </w:r>
    </w:p>
    <w:p w14:paraId="3AF0AAE3" w14:textId="54AD088F" w:rsidR="005D1F0F" w:rsidRDefault="00FE577D" w:rsidP="004178B6">
      <w:pPr>
        <w:pStyle w:val="a7"/>
      </w:pPr>
      <w:r>
        <w:rPr>
          <w:rFonts w:hint="eastAsia"/>
        </w:rPr>
        <w:t>拟合模型</w:t>
      </w:r>
    </w:p>
    <w:p w14:paraId="38A4D7DD" w14:textId="77777777" w:rsidR="005D1F0F" w:rsidRDefault="005D1F0F" w:rsidP="005D1F0F">
      <w:pPr>
        <w:pStyle w:val="a8"/>
      </w:pPr>
      <w:r>
        <w:t>scala&gt; val lrModel = lr.fit(training)</w:t>
      </w:r>
    </w:p>
    <w:p w14:paraId="26FA1899" w14:textId="77777777" w:rsidR="005D1F0F" w:rsidRDefault="005D1F0F" w:rsidP="005D1F0F">
      <w:pPr>
        <w:pStyle w:val="a8"/>
      </w:pPr>
      <w:r>
        <w:t>lrModel: org.apache.spark.ml.classification.LogisticRegressionModel = logreg_8f4d315ead25</w:t>
      </w:r>
    </w:p>
    <w:p w14:paraId="26B4B2B8" w14:textId="741FADC1"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w:t>
      </w:r>
      <w:r w:rsidR="002635D1">
        <w:fldChar w:fldCharType="end"/>
      </w:r>
    </w:p>
    <w:p w14:paraId="680D35C2" w14:textId="43E50DDD" w:rsidR="005D1F0F" w:rsidRDefault="00681E05" w:rsidP="004178B6">
      <w:pPr>
        <w:pStyle w:val="a7"/>
      </w:pPr>
      <w:r>
        <w:rPr>
          <w:rFonts w:hint="eastAsia"/>
        </w:rPr>
        <w:t>打印逻辑回归的系数和截距</w:t>
      </w:r>
    </w:p>
    <w:p w14:paraId="3253B1A6" w14:textId="77777777" w:rsidR="005D1F0F" w:rsidRDefault="005D1F0F" w:rsidP="005D1F0F">
      <w:pPr>
        <w:pStyle w:val="a8"/>
      </w:pPr>
      <w:r>
        <w:t>scala&gt; println(s"Coefficients: ${lrModel.coefficients} Intercept: ${lrModel.intercept}")</w:t>
      </w:r>
    </w:p>
    <w:p w14:paraId="4FD2EE6B" w14:textId="77777777" w:rsidR="005D1F0F" w:rsidRDefault="005D1F0F" w:rsidP="005D1F0F">
      <w:pPr>
        <w:pStyle w:val="a8"/>
      </w:pPr>
      <w:r>
        <w:t>Coefficients: (692,[244,263,272,300,301,328,350,351,378,379,405,406,407,428,433,434,455,456,461,462,483,484,489,490,496,511,512,517,539,540,568],[-7.353983524188197E-5,-9.102738505589466E-5,-1.9467430546904298E-4,-2.0300642473486668E-4,-3.1476183314863995E-5,-6.842977602660743E-5,1.5883626898239883E-5,1.4023497091372047E-5,3.5432047524968605E-4,1.1443272898171087E-4,1.0016712383666666E-4,6.014109303795481E-4,2.840248179122762E-4,-1.1541084736508837E-4,3.85996886312906E-4,6.35019557424107E-4,-1.1506412384575676E-4,-1.5271865864986808E-4,2.804933808994214E-4,6.070117471191634E-4,-2.008459663247437E-4,-1.421075579290126E-4,2.739010341160883E-4,2.7730456244968115E-4,-9.838027027269332E-5,-3.808522443517704E-4,-2.5315198008555033E-4,2.7747714770754307E-4,-2.443619763919199E-4,-0.0015394744687597765,-2.3073328411331293E-4]) Intercept: 0.22456315961250325</w:t>
      </w:r>
    </w:p>
    <w:p w14:paraId="6C966642" w14:textId="568317E7"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w:t>
      </w:r>
      <w:r w:rsidR="002635D1">
        <w:fldChar w:fldCharType="end"/>
      </w:r>
    </w:p>
    <w:p w14:paraId="294C7F23" w14:textId="2AA1F051" w:rsidR="005D1F0F" w:rsidRDefault="00DD4EC1" w:rsidP="004178B6">
      <w:pPr>
        <w:pStyle w:val="a7"/>
      </w:pPr>
      <w:r>
        <w:rPr>
          <w:rFonts w:hint="eastAsia"/>
        </w:rPr>
        <w:t>为二元分类设置</w:t>
      </w:r>
      <w:r>
        <w:rPr>
          <w:rFonts w:hint="eastAsia"/>
        </w:rPr>
        <w:t>family</w:t>
      </w:r>
      <w:r>
        <w:rPr>
          <w:rFonts w:hint="eastAsia"/>
        </w:rPr>
        <w:t>为</w:t>
      </w:r>
      <w:r w:rsidR="005D1F0F">
        <w:t>multinomial</w:t>
      </w:r>
    </w:p>
    <w:p w14:paraId="76B617E3" w14:textId="77777777" w:rsidR="005D1F0F" w:rsidRDefault="005D1F0F" w:rsidP="005D1F0F">
      <w:pPr>
        <w:pStyle w:val="a8"/>
      </w:pPr>
      <w:r>
        <w:t>scala&gt; val mlr = new LogisticRegression().setMaxIter(10).setRegParam(0.3).setElasticNetParam(0.8).setFamily("multinomial")</w:t>
      </w:r>
    </w:p>
    <w:p w14:paraId="42BF45D1" w14:textId="77777777" w:rsidR="005D1F0F" w:rsidRDefault="005D1F0F" w:rsidP="005D1F0F">
      <w:pPr>
        <w:pStyle w:val="a8"/>
      </w:pPr>
      <w:r>
        <w:t>mlr: org.apache.spark.ml.classification.LogisticRegression = logreg_2c2e16eac30e</w:t>
      </w:r>
    </w:p>
    <w:p w14:paraId="6F4D6FC4" w14:textId="77777777" w:rsidR="005D1F0F" w:rsidRDefault="005D1F0F" w:rsidP="005D1F0F">
      <w:pPr>
        <w:pStyle w:val="a8"/>
      </w:pPr>
    </w:p>
    <w:p w14:paraId="08C59869" w14:textId="77777777" w:rsidR="005D1F0F" w:rsidRDefault="005D1F0F" w:rsidP="005D1F0F">
      <w:pPr>
        <w:pStyle w:val="a8"/>
      </w:pPr>
      <w:r>
        <w:t>scala&gt; val mlrModel = mlr.fit(training)</w:t>
      </w:r>
    </w:p>
    <w:p w14:paraId="1F749E55" w14:textId="77777777" w:rsidR="005D1F0F" w:rsidRDefault="005D1F0F" w:rsidP="005D1F0F">
      <w:pPr>
        <w:pStyle w:val="a8"/>
      </w:pPr>
      <w:r>
        <w:t>mlrModel: org.apache.spark.ml.classification.LogisticRegressionModel = logreg_2c2e16eac30e</w:t>
      </w:r>
    </w:p>
    <w:p w14:paraId="197EE091" w14:textId="77777777" w:rsidR="005D1F0F" w:rsidRDefault="005D1F0F" w:rsidP="005D1F0F">
      <w:pPr>
        <w:pStyle w:val="a8"/>
      </w:pPr>
    </w:p>
    <w:p w14:paraId="33366707" w14:textId="2DC5C686"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w:t>
      </w:r>
      <w:r w:rsidR="002635D1">
        <w:fldChar w:fldCharType="end"/>
      </w:r>
    </w:p>
    <w:p w14:paraId="62FD7ECE" w14:textId="220B2C17" w:rsidR="005D1F0F" w:rsidRDefault="00772C78" w:rsidP="004178B6">
      <w:pPr>
        <w:pStyle w:val="a7"/>
      </w:pPr>
      <w:r>
        <w:rPr>
          <w:rFonts w:hint="eastAsia"/>
        </w:rPr>
        <w:t>打印逻辑回归的系数和截距</w:t>
      </w:r>
    </w:p>
    <w:p w14:paraId="31F6839F" w14:textId="77777777" w:rsidR="005D1F0F" w:rsidRDefault="005D1F0F" w:rsidP="005D1F0F">
      <w:pPr>
        <w:pStyle w:val="a8"/>
      </w:pPr>
      <w:r>
        <w:t>scala&gt; println(s"Multinomial coefficients: ${mlrModel.coefficientMatrix}")</w:t>
      </w:r>
    </w:p>
    <w:p w14:paraId="59243BFC" w14:textId="77777777" w:rsidR="005D1F0F" w:rsidRDefault="005D1F0F" w:rsidP="005D1F0F">
      <w:pPr>
        <w:pStyle w:val="a8"/>
      </w:pPr>
      <w:r>
        <w:t>Multinomial coefficients: 2 x 692 CSCMatrix</w:t>
      </w:r>
    </w:p>
    <w:p w14:paraId="5E1E087D" w14:textId="77777777" w:rsidR="005D1F0F" w:rsidRDefault="005D1F0F" w:rsidP="005D1F0F">
      <w:pPr>
        <w:pStyle w:val="a8"/>
      </w:pPr>
      <w:r>
        <w:t>(0,244) 4.290365458958277E-5</w:t>
      </w:r>
    </w:p>
    <w:p w14:paraId="41388A5D" w14:textId="77777777" w:rsidR="005D1F0F" w:rsidRDefault="005D1F0F" w:rsidP="005D1F0F">
      <w:pPr>
        <w:pStyle w:val="a8"/>
      </w:pPr>
      <w:r>
        <w:t>(1,244) -4.290365458958294E-5</w:t>
      </w:r>
    </w:p>
    <w:p w14:paraId="3120DB4B" w14:textId="77777777" w:rsidR="005D1F0F" w:rsidRDefault="005D1F0F" w:rsidP="005D1F0F">
      <w:pPr>
        <w:pStyle w:val="a8"/>
      </w:pPr>
      <w:r>
        <w:t>(0,263) 6.488313287833108E-5</w:t>
      </w:r>
    </w:p>
    <w:p w14:paraId="548986FD" w14:textId="77777777" w:rsidR="005D1F0F" w:rsidRDefault="005D1F0F" w:rsidP="005D1F0F">
      <w:pPr>
        <w:pStyle w:val="a8"/>
      </w:pPr>
      <w:r>
        <w:t>(1,263) -6.488313287833092E-5</w:t>
      </w:r>
    </w:p>
    <w:p w14:paraId="3B0C8156" w14:textId="77777777" w:rsidR="005D1F0F" w:rsidRDefault="005D1F0F" w:rsidP="005D1F0F">
      <w:pPr>
        <w:pStyle w:val="a8"/>
      </w:pPr>
      <w:r>
        <w:t>(0,272) 1.2140666790834663E-4</w:t>
      </w:r>
    </w:p>
    <w:p w14:paraId="69CA8985" w14:textId="77777777" w:rsidR="005D1F0F" w:rsidRDefault="005D1F0F" w:rsidP="005D1F0F">
      <w:pPr>
        <w:pStyle w:val="a8"/>
      </w:pPr>
      <w:r>
        <w:t>(1,272) -1.2140666790834657E-4</w:t>
      </w:r>
    </w:p>
    <w:p w14:paraId="1A0AA5E2" w14:textId="77777777" w:rsidR="005D1F0F" w:rsidRDefault="005D1F0F" w:rsidP="005D1F0F">
      <w:pPr>
        <w:pStyle w:val="a8"/>
      </w:pPr>
      <w:r>
        <w:t>(0,300) 1.3231861518665612E-4</w:t>
      </w:r>
    </w:p>
    <w:p w14:paraId="258A9E87" w14:textId="77777777" w:rsidR="005D1F0F" w:rsidRDefault="005D1F0F" w:rsidP="005D1F0F">
      <w:pPr>
        <w:pStyle w:val="a8"/>
      </w:pPr>
      <w:r>
        <w:t>(1,300) -1.3231861518665607E-4</w:t>
      </w:r>
    </w:p>
    <w:p w14:paraId="51F06933" w14:textId="77777777" w:rsidR="005D1F0F" w:rsidRDefault="005D1F0F" w:rsidP="005D1F0F">
      <w:pPr>
        <w:pStyle w:val="a8"/>
      </w:pPr>
      <w:r>
        <w:t>(0,350) -6.775444746760509E-7</w:t>
      </w:r>
    </w:p>
    <w:p w14:paraId="0F00A04C" w14:textId="77777777" w:rsidR="005D1F0F" w:rsidRDefault="005D1F0F" w:rsidP="005D1F0F">
      <w:pPr>
        <w:pStyle w:val="a8"/>
      </w:pPr>
      <w:r>
        <w:t>(1,350) 6.775444746761932E-7</w:t>
      </w:r>
    </w:p>
    <w:p w14:paraId="26124420" w14:textId="77777777" w:rsidR="005D1F0F" w:rsidRDefault="005D1F0F" w:rsidP="005D1F0F">
      <w:pPr>
        <w:pStyle w:val="a8"/>
      </w:pPr>
      <w:r>
        <w:t>(0,351) -4.899237909429297E-7</w:t>
      </w:r>
    </w:p>
    <w:p w14:paraId="25CC422A" w14:textId="77777777" w:rsidR="005D1F0F" w:rsidRDefault="005D1F0F" w:rsidP="005D1F0F">
      <w:pPr>
        <w:pStyle w:val="a8"/>
      </w:pPr>
      <w:r>
        <w:t>(1,351) 4.899237909430322E-7</w:t>
      </w:r>
    </w:p>
    <w:p w14:paraId="28130420" w14:textId="77777777" w:rsidR="005D1F0F" w:rsidRDefault="005D1F0F" w:rsidP="005D1F0F">
      <w:pPr>
        <w:pStyle w:val="a8"/>
      </w:pPr>
      <w:r>
        <w:t>(0,378) -3.5812102770679596E-5</w:t>
      </w:r>
    </w:p>
    <w:p w14:paraId="7C92024F" w14:textId="77777777" w:rsidR="005D1F0F" w:rsidRDefault="005D1F0F" w:rsidP="005D1F0F">
      <w:pPr>
        <w:pStyle w:val="a8"/>
      </w:pPr>
      <w:r>
        <w:t>(1,378) 3.581210277067968E-5</w:t>
      </w:r>
    </w:p>
    <w:p w14:paraId="086F83DE" w14:textId="77777777" w:rsidR="005D1F0F" w:rsidRDefault="005D1F0F" w:rsidP="005D1F0F">
      <w:pPr>
        <w:pStyle w:val="a8"/>
      </w:pPr>
      <w:r>
        <w:t>(0,379) -2.3539704331222065E-5</w:t>
      </w:r>
    </w:p>
    <w:p w14:paraId="3922962B" w14:textId="77777777" w:rsidR="005D1F0F" w:rsidRDefault="005D1F0F" w:rsidP="005D1F0F">
      <w:pPr>
        <w:pStyle w:val="a8"/>
      </w:pPr>
      <w:r>
        <w:t>(1,379) 2.353970433122204E-5</w:t>
      </w:r>
    </w:p>
    <w:p w14:paraId="7EE7C423" w14:textId="77777777" w:rsidR="005D1F0F" w:rsidRDefault="005D1F0F" w:rsidP="005D1F0F">
      <w:pPr>
        <w:pStyle w:val="a8"/>
      </w:pPr>
      <w:r>
        <w:lastRenderedPageBreak/>
        <w:t>(0,405) -1.90295199030314E-5</w:t>
      </w:r>
    </w:p>
    <w:p w14:paraId="1C5C6EB9" w14:textId="77777777" w:rsidR="005D1F0F" w:rsidRDefault="005D1F0F" w:rsidP="005D1F0F">
      <w:pPr>
        <w:pStyle w:val="a8"/>
      </w:pPr>
      <w:r>
        <w:t>(1,405) 1.90295199030314E-5</w:t>
      </w:r>
    </w:p>
    <w:p w14:paraId="3899782D" w14:textId="75B16091" w:rsidR="005D1F0F" w:rsidRDefault="000B3655" w:rsidP="005D1F0F">
      <w:pPr>
        <w:pStyle w:val="a8"/>
      </w:pPr>
      <w:r>
        <w:t>……</w:t>
      </w:r>
    </w:p>
    <w:p w14:paraId="72A42851" w14:textId="77777777" w:rsidR="005D1F0F" w:rsidRDefault="005D1F0F" w:rsidP="005D1F0F">
      <w:pPr>
        <w:pStyle w:val="a8"/>
      </w:pPr>
    </w:p>
    <w:p w14:paraId="1EABA0B1" w14:textId="77777777" w:rsidR="005D1F0F" w:rsidRDefault="005D1F0F" w:rsidP="005D1F0F">
      <w:pPr>
        <w:pStyle w:val="a8"/>
      </w:pPr>
      <w:r>
        <w:t>scala&gt; println(s"Multinomial intercepts: ${mlrModel.interceptVector}")</w:t>
      </w:r>
    </w:p>
    <w:p w14:paraId="529354BE" w14:textId="3940641E" w:rsidR="00F632B5" w:rsidRDefault="005D1F0F" w:rsidP="005D1F0F">
      <w:pPr>
        <w:pStyle w:val="a8"/>
      </w:pPr>
      <w:r>
        <w:t>Multinomial intercepts: [-0.12065879445860686,0.12065879445860686]</w:t>
      </w:r>
    </w:p>
    <w:p w14:paraId="6979844A" w14:textId="38091034"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w:t>
      </w:r>
      <w:r w:rsidR="002635D1">
        <w:fldChar w:fldCharType="end"/>
      </w:r>
    </w:p>
    <w:p w14:paraId="6F4E2FEA" w14:textId="77777777" w:rsidR="00793E7A" w:rsidRDefault="00F632B5" w:rsidP="00F632B5">
      <w:pPr>
        <w:ind w:firstLine="420"/>
        <w:rPr>
          <w:rFonts w:hint="eastAsia"/>
        </w:rPr>
      </w:pPr>
      <w:r>
        <w:rPr>
          <w:rFonts w:hint="eastAsia"/>
        </w:rPr>
        <w:t>逻辑回归的</w:t>
      </w:r>
      <w:r>
        <w:rPr>
          <w:rFonts w:hint="eastAsia"/>
        </w:rPr>
        <w:t>spark.ml</w:t>
      </w:r>
      <w:r>
        <w:rPr>
          <w:rFonts w:hint="eastAsia"/>
        </w:rPr>
        <w:t>实现也支持在训练集上提取模型的摘要</w:t>
      </w:r>
      <w:r w:rsidR="00C64538">
        <w:rPr>
          <w:rFonts w:hint="eastAsia"/>
        </w:rPr>
        <w:t>。</w:t>
      </w:r>
      <w:r>
        <w:rPr>
          <w:rFonts w:hint="eastAsia"/>
        </w:rPr>
        <w:t>请注意，</w:t>
      </w:r>
      <w:r w:rsidR="0047542F">
        <w:rPr>
          <w:rFonts w:hint="eastAsia"/>
        </w:rPr>
        <w:t>预测和度量被保存为</w:t>
      </w:r>
      <w:r>
        <w:rPr>
          <w:rFonts w:hint="eastAsia"/>
        </w:rPr>
        <w:t>在</w:t>
      </w:r>
      <w:r w:rsidR="0047542F" w:rsidRPr="0047542F">
        <w:t>BinaryLogisticRegressionSummary</w:t>
      </w:r>
      <w:r w:rsidR="0047542F">
        <w:rPr>
          <w:rFonts w:hint="eastAsia"/>
        </w:rPr>
        <w:t>中的</w:t>
      </w:r>
      <w:r w:rsidR="007879A1">
        <w:t>DataFrame</w:t>
      </w:r>
      <w:r w:rsidR="0047542F">
        <w:rPr>
          <w:rFonts w:hint="eastAsia"/>
        </w:rPr>
        <w:t>，被</w:t>
      </w:r>
      <w:r>
        <w:rPr>
          <w:rFonts w:hint="eastAsia"/>
        </w:rPr>
        <w:t>标注为</w:t>
      </w:r>
      <w:r>
        <w:rPr>
          <w:rFonts w:hint="eastAsia"/>
        </w:rPr>
        <w:t>@transient</w:t>
      </w:r>
      <w:r>
        <w:rPr>
          <w:rFonts w:hint="eastAsia"/>
        </w:rPr>
        <w:t>，因此仅在驱动程序上可用。</w:t>
      </w:r>
    </w:p>
    <w:p w14:paraId="4F22C3E2" w14:textId="25910C4F" w:rsidR="00F632B5" w:rsidRDefault="00F632B5" w:rsidP="00F632B5">
      <w:pPr>
        <w:ind w:firstLine="420"/>
      </w:pPr>
      <w:r>
        <w:rPr>
          <w:rFonts w:hint="eastAsia"/>
        </w:rPr>
        <w:t>LogisticRegressionTrainingSummary</w:t>
      </w:r>
      <w:r>
        <w:rPr>
          <w:rFonts w:hint="eastAsia"/>
        </w:rPr>
        <w:t>提供</w:t>
      </w:r>
      <w:r w:rsidR="00346EEB">
        <w:rPr>
          <w:rFonts w:hint="eastAsia"/>
        </w:rPr>
        <w:t>了</w:t>
      </w:r>
      <w:r w:rsidR="00346EEB" w:rsidRPr="00346EEB">
        <w:t>LogisticRegressionModel</w:t>
      </w:r>
      <w:r>
        <w:rPr>
          <w:rFonts w:hint="eastAsia"/>
        </w:rPr>
        <w:t>的摘要</w:t>
      </w:r>
      <w:r w:rsidR="00C64538">
        <w:rPr>
          <w:rFonts w:hint="eastAsia"/>
        </w:rPr>
        <w:t>。</w:t>
      </w:r>
      <w:r w:rsidR="00945195">
        <w:rPr>
          <w:rFonts w:hint="eastAsia"/>
        </w:rPr>
        <w:t>目前，仅支持二元</w:t>
      </w:r>
      <w:r>
        <w:rPr>
          <w:rFonts w:hint="eastAsia"/>
        </w:rPr>
        <w:t>分类，并且必须将摘要明确地转换为</w:t>
      </w:r>
      <w:r>
        <w:rPr>
          <w:rFonts w:hint="eastAsia"/>
        </w:rPr>
        <w:t>BinaryLogisticRegressionTrainingSummary</w:t>
      </w:r>
      <w:r w:rsidR="00C64538">
        <w:rPr>
          <w:rFonts w:hint="eastAsia"/>
        </w:rPr>
        <w:t>。</w:t>
      </w:r>
      <w:r w:rsidR="00793E7A">
        <w:rPr>
          <w:rFonts w:hint="eastAsia"/>
        </w:rPr>
        <w:t>当支持多类别分类时，这可能会改变，</w:t>
      </w:r>
      <w:r>
        <w:rPr>
          <w:rFonts w:hint="eastAsia"/>
        </w:rPr>
        <w:t>继续前面的例子：</w:t>
      </w:r>
    </w:p>
    <w:p w14:paraId="7DF6CC08" w14:textId="77777777" w:rsidR="0047501F" w:rsidRDefault="0047501F" w:rsidP="0047501F">
      <w:pPr>
        <w:pStyle w:val="a8"/>
      </w:pPr>
      <w:r>
        <w:t>scala&gt; import org.apache.spark.ml.classification.{BinaryLogisticRegressionSummary, LogisticRegression}</w:t>
      </w:r>
    </w:p>
    <w:p w14:paraId="7FFE3BA0" w14:textId="77777777" w:rsidR="0047501F" w:rsidRDefault="0047501F" w:rsidP="0047501F">
      <w:pPr>
        <w:pStyle w:val="a8"/>
      </w:pPr>
      <w:r>
        <w:t>import org.apache.spark.ml.classification.{BinaryLogisticRegressionSummary, LogisticRegression}</w:t>
      </w:r>
    </w:p>
    <w:p w14:paraId="30F2841D" w14:textId="413403CC"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w:t>
      </w:r>
      <w:r w:rsidR="002635D1">
        <w:fldChar w:fldCharType="end"/>
      </w:r>
    </w:p>
    <w:p w14:paraId="036F741A" w14:textId="68324836" w:rsidR="0047501F" w:rsidRDefault="000D5078" w:rsidP="004178B6">
      <w:pPr>
        <w:pStyle w:val="a7"/>
      </w:pPr>
      <w:r>
        <w:rPr>
          <w:rFonts w:asciiTheme="minorEastAsia" w:eastAsiaTheme="minorEastAsia" w:hAnsiTheme="minorEastAsia" w:hint="eastAsia"/>
        </w:rPr>
        <w:t>从上例训练的</w:t>
      </w:r>
      <w:r>
        <w:t>LogisticRegressionModel</w:t>
      </w:r>
      <w:r>
        <w:rPr>
          <w:rFonts w:asciiTheme="minorEastAsia" w:eastAsiaTheme="minorEastAsia" w:hAnsiTheme="minorEastAsia" w:hint="eastAsia"/>
        </w:rPr>
        <w:t>抽取摘要</w:t>
      </w:r>
    </w:p>
    <w:p w14:paraId="6C413A2C" w14:textId="77777777" w:rsidR="0047501F" w:rsidRDefault="0047501F" w:rsidP="0047501F">
      <w:pPr>
        <w:pStyle w:val="a8"/>
      </w:pPr>
      <w:r>
        <w:t>scala&gt; val trainingSummary = lrModel.summary</w:t>
      </w:r>
    </w:p>
    <w:p w14:paraId="1D618AA5" w14:textId="52AEB9DF" w:rsidR="0047501F" w:rsidRDefault="0047501F" w:rsidP="0047501F">
      <w:pPr>
        <w:pStyle w:val="a8"/>
      </w:pPr>
      <w:r>
        <w:t xml:space="preserve">trainingSummary: org.apache.spark.ml.classification.LogisticRegressionTrainingSummary = </w:t>
      </w:r>
      <w:hyperlink r:id="rId8" w:history="1">
        <w:r w:rsidR="00B4669F" w:rsidRPr="006212E3">
          <w:rPr>
            <w:rStyle w:val="Hyperlink"/>
          </w:rPr>
          <w:t>org.apache.spark.ml.classification.BinaryLogisticRegressionTrainingSummary@305a362a</w:t>
        </w:r>
      </w:hyperlink>
    </w:p>
    <w:p w14:paraId="2E722EF4" w14:textId="196CB723"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w:t>
      </w:r>
      <w:r w:rsidR="002635D1">
        <w:fldChar w:fldCharType="end"/>
      </w:r>
    </w:p>
    <w:p w14:paraId="66A001F1" w14:textId="5C818390" w:rsidR="0047501F" w:rsidRDefault="0003219C" w:rsidP="004178B6">
      <w:pPr>
        <w:pStyle w:val="a7"/>
      </w:pPr>
      <w:r>
        <w:rPr>
          <w:rFonts w:hint="eastAsia"/>
        </w:rPr>
        <w:t>获得每个迭代的目标</w:t>
      </w:r>
    </w:p>
    <w:p w14:paraId="37402BB8" w14:textId="77777777" w:rsidR="0047501F" w:rsidRDefault="0047501F" w:rsidP="0047501F">
      <w:pPr>
        <w:pStyle w:val="a8"/>
      </w:pPr>
      <w:r>
        <w:t>scala&gt; val objectiveHistory = trainingSummary.objectiveHistory</w:t>
      </w:r>
    </w:p>
    <w:p w14:paraId="33DA1307" w14:textId="77777777" w:rsidR="0047501F" w:rsidRDefault="0047501F" w:rsidP="0047501F">
      <w:pPr>
        <w:pStyle w:val="a8"/>
      </w:pPr>
      <w:r>
        <w:t>objectiveHistory: Array[Double] = Array(0.6833149135741672, 0.6662875751473734, 0.6217068546034618, 0.6127265245887887, 0.6060347986802873, 0.6031750687571562, 0.5969621534836274, 0.5940743031983118, 0.5906089243339022, 0.5894724576491042, 0.5882187775729587)</w:t>
      </w:r>
    </w:p>
    <w:p w14:paraId="4F5553F8" w14:textId="77777777" w:rsidR="0003219C" w:rsidRDefault="0003219C" w:rsidP="0047501F">
      <w:pPr>
        <w:pStyle w:val="a8"/>
      </w:pPr>
    </w:p>
    <w:p w14:paraId="602D758F" w14:textId="359C7C32" w:rsidR="0047501F" w:rsidRDefault="0047501F" w:rsidP="0047501F">
      <w:pPr>
        <w:pStyle w:val="a8"/>
      </w:pPr>
      <w:r>
        <w:t>scala&gt; println("objectiveHistory:")</w:t>
      </w:r>
    </w:p>
    <w:p w14:paraId="4B03E1E4" w14:textId="77777777" w:rsidR="0047501F" w:rsidRDefault="0047501F" w:rsidP="0047501F">
      <w:pPr>
        <w:pStyle w:val="a8"/>
      </w:pPr>
      <w:r>
        <w:t>objectiveHistory:</w:t>
      </w:r>
    </w:p>
    <w:p w14:paraId="6EFDB3BA" w14:textId="77777777" w:rsidR="0047501F" w:rsidRDefault="0047501F" w:rsidP="0047501F">
      <w:pPr>
        <w:pStyle w:val="a8"/>
      </w:pPr>
    </w:p>
    <w:p w14:paraId="15E4E6DA" w14:textId="77777777" w:rsidR="0047501F" w:rsidRDefault="0047501F" w:rsidP="0047501F">
      <w:pPr>
        <w:pStyle w:val="a8"/>
      </w:pPr>
      <w:r>
        <w:t>scala&gt; objectiveHistory.foreach(loss =&gt; println(loss))</w:t>
      </w:r>
    </w:p>
    <w:p w14:paraId="0978EB7A" w14:textId="77777777" w:rsidR="0047501F" w:rsidRDefault="0047501F" w:rsidP="0047501F">
      <w:pPr>
        <w:pStyle w:val="a8"/>
      </w:pPr>
      <w:r>
        <w:t>0.6833149135741672</w:t>
      </w:r>
    </w:p>
    <w:p w14:paraId="7EEE5639" w14:textId="77777777" w:rsidR="0047501F" w:rsidRDefault="0047501F" w:rsidP="0047501F">
      <w:pPr>
        <w:pStyle w:val="a8"/>
      </w:pPr>
      <w:r>
        <w:t>0.6662875751473734</w:t>
      </w:r>
    </w:p>
    <w:p w14:paraId="186EBDAC" w14:textId="77777777" w:rsidR="0047501F" w:rsidRDefault="0047501F" w:rsidP="0047501F">
      <w:pPr>
        <w:pStyle w:val="a8"/>
      </w:pPr>
      <w:r>
        <w:t>0.6217068546034618</w:t>
      </w:r>
    </w:p>
    <w:p w14:paraId="6B6F37CA" w14:textId="77777777" w:rsidR="0047501F" w:rsidRDefault="0047501F" w:rsidP="0047501F">
      <w:pPr>
        <w:pStyle w:val="a8"/>
      </w:pPr>
      <w:r>
        <w:t>0.6127265245887887</w:t>
      </w:r>
    </w:p>
    <w:p w14:paraId="24BC2517" w14:textId="77777777" w:rsidR="0047501F" w:rsidRDefault="0047501F" w:rsidP="0047501F">
      <w:pPr>
        <w:pStyle w:val="a8"/>
      </w:pPr>
      <w:r>
        <w:t>0.6060347986802873</w:t>
      </w:r>
    </w:p>
    <w:p w14:paraId="60E79BA0" w14:textId="77777777" w:rsidR="0047501F" w:rsidRDefault="0047501F" w:rsidP="0047501F">
      <w:pPr>
        <w:pStyle w:val="a8"/>
      </w:pPr>
      <w:r>
        <w:t>0.6031750687571562</w:t>
      </w:r>
    </w:p>
    <w:p w14:paraId="304A32C6" w14:textId="77777777" w:rsidR="0047501F" w:rsidRDefault="0047501F" w:rsidP="0047501F">
      <w:pPr>
        <w:pStyle w:val="a8"/>
      </w:pPr>
      <w:r>
        <w:t>0.5969621534836274</w:t>
      </w:r>
    </w:p>
    <w:p w14:paraId="298AB41E" w14:textId="77777777" w:rsidR="0047501F" w:rsidRDefault="0047501F" w:rsidP="0047501F">
      <w:pPr>
        <w:pStyle w:val="a8"/>
      </w:pPr>
      <w:r>
        <w:t>0.5940743031983118</w:t>
      </w:r>
    </w:p>
    <w:p w14:paraId="492CA2BD" w14:textId="77777777" w:rsidR="0047501F" w:rsidRDefault="0047501F" w:rsidP="0047501F">
      <w:pPr>
        <w:pStyle w:val="a8"/>
      </w:pPr>
      <w:r>
        <w:t>0.5906089243339022</w:t>
      </w:r>
    </w:p>
    <w:p w14:paraId="506BFD35" w14:textId="77777777" w:rsidR="0047501F" w:rsidRDefault="0047501F" w:rsidP="0047501F">
      <w:pPr>
        <w:pStyle w:val="a8"/>
      </w:pPr>
      <w:r>
        <w:t>0.5894724576491042</w:t>
      </w:r>
    </w:p>
    <w:p w14:paraId="59DDBE35" w14:textId="77777777" w:rsidR="0047501F" w:rsidRDefault="0047501F" w:rsidP="0047501F">
      <w:pPr>
        <w:pStyle w:val="a8"/>
      </w:pPr>
      <w:r>
        <w:t>0.5882187775729587</w:t>
      </w:r>
    </w:p>
    <w:p w14:paraId="2AD6DCEF" w14:textId="74BA4A72" w:rsidR="0047501F"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9</w:t>
      </w:r>
      <w:r w:rsidR="002635D1">
        <w:fldChar w:fldCharType="end"/>
      </w:r>
    </w:p>
    <w:p w14:paraId="7F9B911A" w14:textId="305AA050" w:rsidR="0047501F" w:rsidRDefault="0003219C" w:rsidP="004178B6">
      <w:pPr>
        <w:pStyle w:val="a7"/>
      </w:pPr>
      <w:r>
        <w:rPr>
          <w:rFonts w:hint="eastAsia"/>
        </w:rPr>
        <w:t>获得度量用来在测试数据上判断性能，转换总结为</w:t>
      </w:r>
      <w:r w:rsidRPr="0003219C">
        <w:t>BinaryLogisticRegressionSummary</w:t>
      </w:r>
    </w:p>
    <w:p w14:paraId="7379B7E0" w14:textId="77777777" w:rsidR="0047501F" w:rsidRDefault="0047501F" w:rsidP="0047501F">
      <w:pPr>
        <w:pStyle w:val="a8"/>
      </w:pPr>
      <w:r>
        <w:t>scala&gt; val binarySummary = trainingSummary.asInstanceOf[BinaryLogisticRegressionSummary]</w:t>
      </w:r>
    </w:p>
    <w:p w14:paraId="1F90078F" w14:textId="77777777" w:rsidR="0047501F" w:rsidRDefault="0047501F" w:rsidP="0047501F">
      <w:pPr>
        <w:pStyle w:val="a8"/>
      </w:pPr>
      <w:r>
        <w:lastRenderedPageBreak/>
        <w:t>binarySummary: org.apache.spark.ml.classification.BinaryLogisticRegressionSummary = org.apache.spark.ml.classification.BinaryLogisticRegressionTrainingSummary@305a362a</w:t>
      </w:r>
    </w:p>
    <w:p w14:paraId="5A6B818B" w14:textId="62DEA883" w:rsidR="0047501F" w:rsidRDefault="0003219C" w:rsidP="004178B6">
      <w:pPr>
        <w:pStyle w:val="a7"/>
      </w:pPr>
      <w:r>
        <w:rPr>
          <w:rFonts w:hint="eastAsia"/>
        </w:rPr>
        <w:t>获得</w:t>
      </w:r>
      <w:r>
        <w:rPr>
          <w:rFonts w:hint="eastAsia"/>
        </w:rPr>
        <w:t>ROC</w:t>
      </w:r>
      <w:r w:rsidR="007879A1">
        <w:t>DataFrame</w:t>
      </w:r>
      <w:r>
        <w:rPr>
          <w:rFonts w:hint="eastAsia"/>
        </w:rPr>
        <w:t>和</w:t>
      </w:r>
      <w:r w:rsidR="0047501F">
        <w:t>areaUnderROC.</w:t>
      </w:r>
    </w:p>
    <w:p w14:paraId="14309880" w14:textId="77777777" w:rsidR="0047501F" w:rsidRDefault="0047501F" w:rsidP="0047501F">
      <w:pPr>
        <w:pStyle w:val="a8"/>
      </w:pPr>
      <w:r>
        <w:t>scala&gt; val roc = binarySummary.roc</w:t>
      </w:r>
    </w:p>
    <w:p w14:paraId="27572238" w14:textId="77777777" w:rsidR="0047501F" w:rsidRDefault="0047501F" w:rsidP="0047501F">
      <w:pPr>
        <w:pStyle w:val="a8"/>
      </w:pPr>
      <w:r>
        <w:t>roc: org.apache.spark.sql.DataFrame = [FPR: double, TPR: double]</w:t>
      </w:r>
    </w:p>
    <w:p w14:paraId="54C88F44" w14:textId="77777777" w:rsidR="0047501F" w:rsidRDefault="0047501F" w:rsidP="0047501F">
      <w:pPr>
        <w:pStyle w:val="a8"/>
      </w:pPr>
    </w:p>
    <w:p w14:paraId="2D2D0423" w14:textId="77777777" w:rsidR="0047501F" w:rsidRDefault="0047501F" w:rsidP="0047501F">
      <w:pPr>
        <w:pStyle w:val="a8"/>
      </w:pPr>
      <w:r>
        <w:t>scala&gt; roc.show()</w:t>
      </w:r>
    </w:p>
    <w:p w14:paraId="330483CA" w14:textId="77777777" w:rsidR="0047501F" w:rsidRDefault="0047501F" w:rsidP="0047501F">
      <w:pPr>
        <w:pStyle w:val="a8"/>
      </w:pPr>
      <w:r>
        <w:t>+---+--------------------+</w:t>
      </w:r>
    </w:p>
    <w:p w14:paraId="4F40A463" w14:textId="77777777" w:rsidR="0047501F" w:rsidRDefault="0047501F" w:rsidP="0047501F">
      <w:pPr>
        <w:pStyle w:val="a8"/>
      </w:pPr>
      <w:r>
        <w:t>|FPR|                 TPR|</w:t>
      </w:r>
    </w:p>
    <w:p w14:paraId="7DEF5928" w14:textId="77777777" w:rsidR="0047501F" w:rsidRDefault="0047501F" w:rsidP="0047501F">
      <w:pPr>
        <w:pStyle w:val="a8"/>
      </w:pPr>
      <w:r>
        <w:t>+---+--------------------+</w:t>
      </w:r>
    </w:p>
    <w:p w14:paraId="623C42A6" w14:textId="77777777" w:rsidR="0047501F" w:rsidRDefault="0047501F" w:rsidP="0047501F">
      <w:pPr>
        <w:pStyle w:val="a8"/>
      </w:pPr>
      <w:r>
        <w:t>|0.0|                 0.0|</w:t>
      </w:r>
    </w:p>
    <w:p w14:paraId="3CD5C288" w14:textId="77777777" w:rsidR="0047501F" w:rsidRDefault="0047501F" w:rsidP="0047501F">
      <w:pPr>
        <w:pStyle w:val="a8"/>
      </w:pPr>
      <w:r>
        <w:t>|0.0|0.017543859649122806|</w:t>
      </w:r>
    </w:p>
    <w:p w14:paraId="6F94A848" w14:textId="77777777" w:rsidR="0047501F" w:rsidRDefault="0047501F" w:rsidP="0047501F">
      <w:pPr>
        <w:pStyle w:val="a8"/>
      </w:pPr>
      <w:r>
        <w:t>|0.0| 0.03508771929824561|</w:t>
      </w:r>
    </w:p>
    <w:p w14:paraId="3508B9EF" w14:textId="77777777" w:rsidR="0047501F" w:rsidRDefault="0047501F" w:rsidP="0047501F">
      <w:pPr>
        <w:pStyle w:val="a8"/>
      </w:pPr>
      <w:r>
        <w:t>|0.0| 0.05263157894736842|</w:t>
      </w:r>
    </w:p>
    <w:p w14:paraId="2AD1CF55" w14:textId="77777777" w:rsidR="0047501F" w:rsidRDefault="0047501F" w:rsidP="0047501F">
      <w:pPr>
        <w:pStyle w:val="a8"/>
      </w:pPr>
      <w:r>
        <w:t>|0.0| 0.07017543859649122|</w:t>
      </w:r>
    </w:p>
    <w:p w14:paraId="4E0BAA9F" w14:textId="77777777" w:rsidR="0047501F" w:rsidRDefault="0047501F" w:rsidP="0047501F">
      <w:pPr>
        <w:pStyle w:val="a8"/>
      </w:pPr>
      <w:r>
        <w:t>|0.0| 0.08771929824561403|</w:t>
      </w:r>
    </w:p>
    <w:p w14:paraId="309D7F30" w14:textId="77777777" w:rsidR="0047501F" w:rsidRDefault="0047501F" w:rsidP="0047501F">
      <w:pPr>
        <w:pStyle w:val="a8"/>
      </w:pPr>
      <w:r>
        <w:t>|0.0| 0.10526315789473684|</w:t>
      </w:r>
    </w:p>
    <w:p w14:paraId="25251DB8" w14:textId="77777777" w:rsidR="0047501F" w:rsidRDefault="0047501F" w:rsidP="0047501F">
      <w:pPr>
        <w:pStyle w:val="a8"/>
      </w:pPr>
      <w:r>
        <w:t>|0.0| 0.12280701754385964|</w:t>
      </w:r>
    </w:p>
    <w:p w14:paraId="1BF1E80C" w14:textId="77777777" w:rsidR="0047501F" w:rsidRDefault="0047501F" w:rsidP="0047501F">
      <w:pPr>
        <w:pStyle w:val="a8"/>
      </w:pPr>
      <w:r>
        <w:t>|0.0| 0.14035087719298245|</w:t>
      </w:r>
    </w:p>
    <w:p w14:paraId="2A5FE3C9" w14:textId="77777777" w:rsidR="0047501F" w:rsidRDefault="0047501F" w:rsidP="0047501F">
      <w:pPr>
        <w:pStyle w:val="a8"/>
      </w:pPr>
      <w:r>
        <w:t>|0.0| 0.15789473684210525|</w:t>
      </w:r>
    </w:p>
    <w:p w14:paraId="3BB25E2D" w14:textId="77777777" w:rsidR="0047501F" w:rsidRDefault="0047501F" w:rsidP="0047501F">
      <w:pPr>
        <w:pStyle w:val="a8"/>
      </w:pPr>
      <w:r>
        <w:t>|0.0| 0.17543859649122806|</w:t>
      </w:r>
    </w:p>
    <w:p w14:paraId="44D3BB1D" w14:textId="77777777" w:rsidR="0047501F" w:rsidRDefault="0047501F" w:rsidP="0047501F">
      <w:pPr>
        <w:pStyle w:val="a8"/>
      </w:pPr>
      <w:r>
        <w:t>|0.0| 0.19298245614035087|</w:t>
      </w:r>
    </w:p>
    <w:p w14:paraId="09BE2E6A" w14:textId="77777777" w:rsidR="0047501F" w:rsidRDefault="0047501F" w:rsidP="0047501F">
      <w:pPr>
        <w:pStyle w:val="a8"/>
      </w:pPr>
      <w:r>
        <w:t>|0.0| 0.21052631578947367|</w:t>
      </w:r>
    </w:p>
    <w:p w14:paraId="60075B0B" w14:textId="77777777" w:rsidR="0047501F" w:rsidRDefault="0047501F" w:rsidP="0047501F">
      <w:pPr>
        <w:pStyle w:val="a8"/>
      </w:pPr>
      <w:r>
        <w:t>|0.0| 0.22807017543859648|</w:t>
      </w:r>
    </w:p>
    <w:p w14:paraId="153C9A3A" w14:textId="77777777" w:rsidR="0047501F" w:rsidRDefault="0047501F" w:rsidP="0047501F">
      <w:pPr>
        <w:pStyle w:val="a8"/>
      </w:pPr>
      <w:r>
        <w:t>|0.0| 0.24561403508771928|</w:t>
      </w:r>
    </w:p>
    <w:p w14:paraId="50F565C1" w14:textId="77777777" w:rsidR="0047501F" w:rsidRDefault="0047501F" w:rsidP="0047501F">
      <w:pPr>
        <w:pStyle w:val="a8"/>
      </w:pPr>
      <w:r>
        <w:t>|0.0|  0.2631578947368421|</w:t>
      </w:r>
    </w:p>
    <w:p w14:paraId="714D9046" w14:textId="77777777" w:rsidR="0047501F" w:rsidRDefault="0047501F" w:rsidP="0047501F">
      <w:pPr>
        <w:pStyle w:val="a8"/>
      </w:pPr>
      <w:r>
        <w:t>|0.0|  0.2807017543859649|</w:t>
      </w:r>
    </w:p>
    <w:p w14:paraId="47A4D49A" w14:textId="77777777" w:rsidR="0047501F" w:rsidRDefault="0047501F" w:rsidP="0047501F">
      <w:pPr>
        <w:pStyle w:val="a8"/>
      </w:pPr>
      <w:r>
        <w:t>|0.0|  0.2982456140350877|</w:t>
      </w:r>
    </w:p>
    <w:p w14:paraId="197CE580" w14:textId="77777777" w:rsidR="0047501F" w:rsidRDefault="0047501F" w:rsidP="0047501F">
      <w:pPr>
        <w:pStyle w:val="a8"/>
      </w:pPr>
      <w:r>
        <w:t>|0.0|  0.3157894736842105|</w:t>
      </w:r>
    </w:p>
    <w:p w14:paraId="677D12E6" w14:textId="77777777" w:rsidR="0047501F" w:rsidRDefault="0047501F" w:rsidP="0047501F">
      <w:pPr>
        <w:pStyle w:val="a8"/>
      </w:pPr>
      <w:r>
        <w:t>|0.0|  0.3333333333333333|</w:t>
      </w:r>
    </w:p>
    <w:p w14:paraId="444AF29F" w14:textId="77777777" w:rsidR="0047501F" w:rsidRDefault="0047501F" w:rsidP="0047501F">
      <w:pPr>
        <w:pStyle w:val="a8"/>
      </w:pPr>
      <w:r>
        <w:t>+---+--------------------+</w:t>
      </w:r>
    </w:p>
    <w:p w14:paraId="0A4A9B47" w14:textId="77777777" w:rsidR="0047501F" w:rsidRDefault="0047501F" w:rsidP="0047501F">
      <w:pPr>
        <w:pStyle w:val="a8"/>
      </w:pPr>
      <w:r>
        <w:t>only showing top 20 rows</w:t>
      </w:r>
    </w:p>
    <w:p w14:paraId="1D9BDBB2" w14:textId="77777777" w:rsidR="0047501F" w:rsidRDefault="0047501F" w:rsidP="0047501F">
      <w:pPr>
        <w:pStyle w:val="a8"/>
      </w:pPr>
      <w:r>
        <w:t>scala&gt; println(s"areaUnderROC: ${binarySummary.areaUnderROC}")</w:t>
      </w:r>
    </w:p>
    <w:p w14:paraId="7F48023E" w14:textId="77777777" w:rsidR="0047501F" w:rsidRDefault="0047501F" w:rsidP="0047501F">
      <w:pPr>
        <w:pStyle w:val="a8"/>
      </w:pPr>
      <w:r>
        <w:t>areaUnderROC: 1.0</w:t>
      </w:r>
    </w:p>
    <w:p w14:paraId="721FBD83" w14:textId="25509EFC"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w:t>
      </w:r>
      <w:r w:rsidR="002635D1">
        <w:fldChar w:fldCharType="end"/>
      </w:r>
    </w:p>
    <w:p w14:paraId="5A42F812" w14:textId="25612311" w:rsidR="0047501F" w:rsidRDefault="00E4730F" w:rsidP="004178B6">
      <w:pPr>
        <w:pStyle w:val="a7"/>
      </w:pPr>
      <w:r>
        <w:rPr>
          <w:rFonts w:asciiTheme="minorEastAsia" w:eastAsiaTheme="minorEastAsia" w:hAnsiTheme="minorEastAsia" w:hint="eastAsia"/>
        </w:rPr>
        <w:t>设置模型阈值最大化</w:t>
      </w:r>
      <w:r w:rsidR="0047501F">
        <w:t>F-Measure</w:t>
      </w:r>
    </w:p>
    <w:p w14:paraId="1A26E185" w14:textId="77777777" w:rsidR="0047501F" w:rsidRDefault="0047501F" w:rsidP="0047501F">
      <w:pPr>
        <w:pStyle w:val="a8"/>
      </w:pPr>
      <w:r>
        <w:t>scala&gt; val fMeasure = binarySummary.fMeasureByThreshold</w:t>
      </w:r>
    </w:p>
    <w:p w14:paraId="60A669A8" w14:textId="77777777" w:rsidR="0047501F" w:rsidRDefault="0047501F" w:rsidP="0047501F">
      <w:pPr>
        <w:pStyle w:val="a8"/>
      </w:pPr>
      <w:r>
        <w:t>fMeasure: org.apache.spark.sql.DataFrame = [threshold: double, F-Measure: double]</w:t>
      </w:r>
    </w:p>
    <w:p w14:paraId="6B3030AA" w14:textId="77777777" w:rsidR="0047501F" w:rsidRDefault="0047501F" w:rsidP="0047501F">
      <w:pPr>
        <w:pStyle w:val="a8"/>
      </w:pPr>
    </w:p>
    <w:p w14:paraId="32C7D368" w14:textId="77777777" w:rsidR="0047501F" w:rsidRDefault="0047501F" w:rsidP="0047501F">
      <w:pPr>
        <w:pStyle w:val="a8"/>
      </w:pPr>
      <w:r>
        <w:t>scala&gt; val maxFMeasure = fMeasure.select(max("F-Measure")).head().getDouble(0)</w:t>
      </w:r>
    </w:p>
    <w:p w14:paraId="37061B1E" w14:textId="77777777" w:rsidR="0047501F" w:rsidRDefault="0047501F" w:rsidP="0047501F">
      <w:pPr>
        <w:pStyle w:val="a8"/>
      </w:pPr>
      <w:r>
        <w:t>maxFMeasure: Double = 1.0</w:t>
      </w:r>
    </w:p>
    <w:p w14:paraId="004B1BAE" w14:textId="77777777" w:rsidR="0047501F" w:rsidRDefault="0047501F" w:rsidP="0047501F">
      <w:pPr>
        <w:pStyle w:val="a8"/>
      </w:pPr>
    </w:p>
    <w:p w14:paraId="51F4A9D7" w14:textId="77777777" w:rsidR="0047501F" w:rsidRDefault="0047501F" w:rsidP="0047501F">
      <w:pPr>
        <w:pStyle w:val="a8"/>
      </w:pPr>
      <w:r>
        <w:t>scala&gt; val bestThreshold = fMeasure.where($"F-Measure" === maxFMeasure).select("threshold").head().getDouble(0)</w:t>
      </w:r>
    </w:p>
    <w:p w14:paraId="32247752" w14:textId="77777777" w:rsidR="0047501F" w:rsidRDefault="0047501F" w:rsidP="0047501F">
      <w:pPr>
        <w:pStyle w:val="a8"/>
      </w:pPr>
      <w:r>
        <w:t>bestThreshold: Double = 0.5585022394278357</w:t>
      </w:r>
    </w:p>
    <w:p w14:paraId="3C0252F1" w14:textId="77777777" w:rsidR="0047501F" w:rsidRDefault="0047501F" w:rsidP="0047501F">
      <w:pPr>
        <w:pStyle w:val="a8"/>
      </w:pPr>
    </w:p>
    <w:p w14:paraId="4034AC56" w14:textId="77777777" w:rsidR="0047501F" w:rsidRDefault="0047501F" w:rsidP="0047501F">
      <w:pPr>
        <w:pStyle w:val="a8"/>
      </w:pPr>
      <w:r>
        <w:t>scala&gt; lrModel.setThreshold(bestThreshold)</w:t>
      </w:r>
    </w:p>
    <w:p w14:paraId="52863A38" w14:textId="3FC42F57" w:rsidR="00F632B5" w:rsidRDefault="0047501F" w:rsidP="0047501F">
      <w:pPr>
        <w:pStyle w:val="a8"/>
      </w:pPr>
      <w:r>
        <w:t>res7: lrModel.type = logreg_8f4d315ead25</w:t>
      </w:r>
    </w:p>
    <w:p w14:paraId="79170138" w14:textId="5C94D6E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w:t>
      </w:r>
      <w:r w:rsidR="002635D1">
        <w:fldChar w:fldCharType="end"/>
      </w:r>
    </w:p>
    <w:p w14:paraId="02744B2B" w14:textId="77777777" w:rsidR="00F632B5" w:rsidRDefault="00F632B5" w:rsidP="00124644">
      <w:pPr>
        <w:pStyle w:val="Heading5"/>
      </w:pPr>
      <w:r>
        <w:rPr>
          <w:rFonts w:hint="eastAsia"/>
        </w:rPr>
        <w:t>多项逻辑回归</w:t>
      </w:r>
      <w:r>
        <w:rPr>
          <w:rFonts w:hint="eastAsia"/>
        </w:rPr>
        <w:t xml:space="preserve"> </w:t>
      </w:r>
    </w:p>
    <w:p w14:paraId="2EDB9DF0" w14:textId="075408A2" w:rsidR="00F632B5" w:rsidRDefault="00F632B5" w:rsidP="00F632B5">
      <w:pPr>
        <w:ind w:firstLine="420"/>
      </w:pPr>
      <w:r>
        <w:rPr>
          <w:rFonts w:hint="eastAsia"/>
        </w:rPr>
        <w:t>多类分类通过多项式逻辑（</w:t>
      </w:r>
      <w:r>
        <w:rPr>
          <w:rFonts w:hint="eastAsia"/>
        </w:rPr>
        <w:t>softmax</w:t>
      </w:r>
      <w:r>
        <w:rPr>
          <w:rFonts w:hint="eastAsia"/>
        </w:rPr>
        <w:t>）回归来支持</w:t>
      </w:r>
      <w:r w:rsidR="00C64538">
        <w:rPr>
          <w:rFonts w:hint="eastAsia"/>
        </w:rPr>
        <w:t>。</w:t>
      </w:r>
      <w:r>
        <w:rPr>
          <w:rFonts w:hint="eastAsia"/>
        </w:rPr>
        <w:t>在多项逻辑回归中，算法产生</w:t>
      </w:r>
      <m:oMath>
        <m:r>
          <w:rPr>
            <w:rFonts w:ascii="Cambria Math" w:hAnsi="Cambria Math"/>
          </w:rPr>
          <m:t>K</m:t>
        </m:r>
      </m:oMath>
      <w:r>
        <w:rPr>
          <w:rFonts w:hint="eastAsia"/>
        </w:rPr>
        <w:t>组系</w:t>
      </w:r>
      <w:r>
        <w:rPr>
          <w:rFonts w:hint="eastAsia"/>
        </w:rPr>
        <w:lastRenderedPageBreak/>
        <w:t>数，或维数</w:t>
      </w:r>
      <m:oMath>
        <m:r>
          <w:rPr>
            <w:rFonts w:ascii="Cambria Math" w:hAnsi="Cambria Math"/>
          </w:rPr>
          <m:t>K×J</m:t>
        </m:r>
      </m:oMath>
      <w:r>
        <w:rPr>
          <w:rFonts w:hint="eastAsia"/>
        </w:rPr>
        <w:t>的矩阵，其中</w:t>
      </w:r>
      <m:oMath>
        <m:r>
          <w:rPr>
            <w:rFonts w:ascii="Cambria Math" w:hAnsi="Cambria Math"/>
          </w:rPr>
          <m:t>K</m:t>
        </m:r>
      </m:oMath>
      <w:r>
        <w:rPr>
          <w:rFonts w:hint="eastAsia"/>
        </w:rPr>
        <w:t>是结果类的数量，</w:t>
      </w:r>
      <m:oMath>
        <m:r>
          <w:rPr>
            <w:rFonts w:ascii="Cambria Math" w:hAnsi="Cambria Math"/>
          </w:rPr>
          <m:t>J</m:t>
        </m:r>
      </m:oMath>
      <w:r>
        <w:rPr>
          <w:rFonts w:hint="eastAsia"/>
        </w:rPr>
        <w:t>是特征的数量</w:t>
      </w:r>
      <w:r w:rsidR="00C64538">
        <w:rPr>
          <w:rFonts w:hint="eastAsia"/>
        </w:rPr>
        <w:t>。</w:t>
      </w:r>
      <w:r>
        <w:rPr>
          <w:rFonts w:hint="eastAsia"/>
        </w:rPr>
        <w:t>如果该算法适合于截距项，则截距的长度为</w:t>
      </w:r>
      <m:oMath>
        <m:r>
          <w:rPr>
            <w:rFonts w:ascii="Cambria Math" w:hAnsi="Cambria Math"/>
          </w:rPr>
          <m:t>K</m:t>
        </m:r>
      </m:oMath>
      <w:r>
        <w:rPr>
          <w:rFonts w:hint="eastAsia"/>
        </w:rPr>
        <w:t>的</w:t>
      </w:r>
      <w:r w:rsidR="00F0284F">
        <w:t>向量</w:t>
      </w:r>
      <w:r>
        <w:rPr>
          <w:rFonts w:hint="eastAsia"/>
        </w:rPr>
        <w:t>是可用的。多项系数可用作</w:t>
      </w:r>
      <w:r>
        <w:rPr>
          <w:rFonts w:hint="eastAsia"/>
        </w:rPr>
        <w:t>coefficientMatrix</w:t>
      </w:r>
      <w:r>
        <w:rPr>
          <w:rFonts w:hint="eastAsia"/>
        </w:rPr>
        <w:t>矩阵，截距可用作</w:t>
      </w:r>
      <w:r>
        <w:rPr>
          <w:rFonts w:hint="eastAsia"/>
        </w:rPr>
        <w:t xml:space="preserve">interceptVector </w:t>
      </w:r>
      <w:r>
        <w:rPr>
          <w:rFonts w:hint="eastAsia"/>
        </w:rPr>
        <w:t>。</w:t>
      </w:r>
    </w:p>
    <w:p w14:paraId="5E8146B2" w14:textId="5E62D8ED" w:rsidR="00F632B5" w:rsidRDefault="00562F40" w:rsidP="00F632B5">
      <w:pPr>
        <w:ind w:firstLine="420"/>
      </w:pPr>
      <w:r>
        <w:rPr>
          <w:rFonts w:hint="eastAsia"/>
        </w:rPr>
        <w:t>在使用多元系列训练的逻辑回归模型上，</w:t>
      </w:r>
      <w:r>
        <w:rPr>
          <w:rFonts w:hint="eastAsia"/>
        </w:rPr>
        <w:t>coefficients</w:t>
      </w:r>
      <w:r>
        <w:rPr>
          <w:rFonts w:hint="eastAsia"/>
        </w:rPr>
        <w:t>和</w:t>
      </w:r>
      <w:r>
        <w:rPr>
          <w:rFonts w:hint="eastAsia"/>
        </w:rPr>
        <w:t>intercept</w:t>
      </w:r>
      <w:r>
        <w:rPr>
          <w:rFonts w:hint="eastAsia"/>
        </w:rPr>
        <w:t>方法不被支持</w:t>
      </w:r>
      <w:r w:rsidR="00C64538">
        <w:rPr>
          <w:rFonts w:hint="eastAsia"/>
        </w:rPr>
        <w:t>。</w:t>
      </w:r>
      <w:r w:rsidR="00F632B5">
        <w:rPr>
          <w:rFonts w:hint="eastAsia"/>
        </w:rPr>
        <w:t>改用</w:t>
      </w:r>
      <w:r w:rsidR="00F632B5">
        <w:rPr>
          <w:rFonts w:hint="eastAsia"/>
        </w:rPr>
        <w:t>coefficientMatrix</w:t>
      </w:r>
      <w:r w:rsidR="00F632B5">
        <w:rPr>
          <w:rFonts w:hint="eastAsia"/>
        </w:rPr>
        <w:t>和</w:t>
      </w:r>
      <w:r w:rsidR="00F632B5">
        <w:rPr>
          <w:rFonts w:hint="eastAsia"/>
        </w:rPr>
        <w:t>interceptVector</w:t>
      </w:r>
      <w:r w:rsidR="00F632B5">
        <w:rPr>
          <w:rFonts w:hint="eastAsia"/>
        </w:rPr>
        <w:t>。</w:t>
      </w:r>
      <w:r w:rsidR="00066BEF">
        <w:rPr>
          <w:rFonts w:hint="eastAsia"/>
        </w:rPr>
        <w:t>输出结果类</w:t>
      </w:r>
      <m:oMath>
        <m:r>
          <w:rPr>
            <w:rFonts w:ascii="Cambria Math" w:hAnsi="Cambria Math"/>
          </w:rPr>
          <m:t>k∈1,2,…,K</m:t>
        </m:r>
      </m:oMath>
      <w:r w:rsidR="00066BEF">
        <w:rPr>
          <w:rFonts w:hint="eastAsia"/>
        </w:rPr>
        <w:t>的条件概率使用</w:t>
      </w:r>
      <w:r w:rsidR="00F632B5">
        <w:rPr>
          <w:rFonts w:hint="eastAsia"/>
        </w:rPr>
        <w:t>softmax</w:t>
      </w:r>
      <w:r w:rsidR="00F632B5">
        <w:rPr>
          <w:rFonts w:hint="eastAsia"/>
        </w:rPr>
        <w:t>函数进行建模。</w:t>
      </w:r>
    </w:p>
    <w:p w14:paraId="3CB8DF18" w14:textId="64B0086C" w:rsidR="00F632B5" w:rsidRPr="00B4669F" w:rsidRDefault="00870261" w:rsidP="00F632B5">
      <w:pPr>
        <w:ind w:firstLine="420"/>
      </w:pPr>
      <m:oMathPara>
        <m:oMath>
          <m:r>
            <w:rPr>
              <w:rFonts w:ascii="Cambria Math" w:hAnsi="Cambria Math"/>
            </w:rPr>
            <m:t>P(Y=k|</m:t>
          </m:r>
          <m:r>
            <m:rPr>
              <m:sty m:val="b"/>
            </m:rPr>
            <w:rPr>
              <w:rFonts w:ascii="Cambria Math" w:hAnsi="Cambria Math"/>
            </w:rPr>
            <m:t>X</m:t>
          </m:r>
          <m: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bi"/>
                        </m:rPr>
                        <w:rPr>
                          <w:rFonts w:ascii="Cambria Math" w:hAnsi="Cambria Math"/>
                        </w:rPr>
                        <m:t>β</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0k</m:t>
                      </m:r>
                    </m:sub>
                  </m:sSub>
                </m:sup>
              </m:sSup>
            </m:num>
            <m:den>
              <m:nary>
                <m:naryPr>
                  <m:chr m:val="∑"/>
                  <m:limLoc m:val="undOvr"/>
                  <m:grow m:val="1"/>
                  <m:ctrlPr>
                    <w:rPr>
                      <w:rFonts w:ascii="Cambria Math" w:hAnsi="Cambria Math"/>
                    </w:rPr>
                  </m:ctrlPr>
                </m:naryPr>
                <m:sub>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=0</m:t>
                  </m:r>
                </m:sub>
                <m:sup>
                  <m:r>
                    <w:rPr>
                      <w:rFonts w:ascii="Cambria Math" w:hAnsi="Cambria Math"/>
                    </w:rPr>
                    <m:t>K-1</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bi"/>
                            </m:rPr>
                            <w:rPr>
                              <w:rFonts w:ascii="Cambria Math" w:hAnsi="Cambria Math"/>
                            </w:rPr>
                            <m:t>β</m:t>
                          </m:r>
                        </m:e>
                        <m:sub>
                          <m:sSup>
                            <m:sSupPr>
                              <m:ctrlPr>
                                <w:rPr>
                                  <w:rFonts w:ascii="Cambria Math" w:hAnsi="Cambria Math"/>
                                </w:rPr>
                              </m:ctrlPr>
                            </m:sSupPr>
                            <m:e>
                              <m:r>
                                <w:rPr>
                                  <w:rFonts w:ascii="Cambria Math" w:hAnsi="Cambria Math"/>
                                </w:rPr>
                                <m:t>k</m:t>
                              </m:r>
                            </m:e>
                            <m:sup>
                              <m:r>
                                <w:rPr>
                                  <w:rFonts w:ascii="Cambria Math" w:hAnsi="Cambria Math"/>
                                </w:rPr>
                                <m:t>'</m:t>
                              </m:r>
                            </m:sup>
                          </m:sSup>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Sup>
                            <m:sSupPr>
                              <m:ctrlPr>
                                <w:rPr>
                                  <w:rFonts w:ascii="Cambria Math" w:hAnsi="Cambria Math"/>
                                </w:rPr>
                              </m:ctrlPr>
                            </m:sSupPr>
                            <m:e>
                              <m:r>
                                <w:rPr>
                                  <w:rFonts w:ascii="Cambria Math" w:hAnsi="Cambria Math"/>
                                </w:rPr>
                                <m:t>k</m:t>
                              </m:r>
                            </m:e>
                            <m:sup>
                              <m:r>
                                <w:rPr>
                                  <w:rFonts w:ascii="Cambria Math" w:hAnsi="Cambria Math"/>
                                </w:rPr>
                                <m:t>'</m:t>
                              </m:r>
                            </m:sup>
                          </m:sSup>
                        </m:sub>
                      </m:sSub>
                    </m:sup>
                  </m:sSup>
                </m:e>
              </m:nary>
            </m:den>
          </m:f>
        </m:oMath>
      </m:oMathPara>
    </w:p>
    <w:p w14:paraId="68F9E7C6" w14:textId="4B43FEDE"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4</w:t>
      </w:r>
      <w:r w:rsidR="005C58BF">
        <w:fldChar w:fldCharType="end"/>
      </w:r>
    </w:p>
    <w:p w14:paraId="6DCE89BA" w14:textId="6AC07207" w:rsidR="00F632B5" w:rsidRDefault="002C6C0B" w:rsidP="00F632B5">
      <w:pPr>
        <w:ind w:firstLine="420"/>
      </w:pPr>
      <w:r>
        <w:t>Spark</w:t>
      </w:r>
      <w:r w:rsidR="00F632B5">
        <w:rPr>
          <w:rFonts w:hint="eastAsia"/>
        </w:rPr>
        <w:t>使用多项式响应模型将加权负对数似然最小化，并使用</w:t>
      </w:r>
      <w:r w:rsidR="00BD34A4">
        <w:rPr>
          <w:rFonts w:hint="eastAsia"/>
        </w:rPr>
        <w:t>弹性网络</w:t>
      </w:r>
      <w:r w:rsidR="000D1B3F">
        <w:rPr>
          <w:rFonts w:hint="eastAsia"/>
        </w:rPr>
        <w:t>（</w:t>
      </w:r>
      <w:r w:rsidR="000D1B3F" w:rsidRPr="000D1B3F">
        <w:t>elastic-net</w:t>
      </w:r>
      <w:r w:rsidR="000D1B3F">
        <w:rPr>
          <w:rFonts w:hint="eastAsia"/>
        </w:rPr>
        <w:t>）惩</w:t>
      </w:r>
      <w:r w:rsidR="00F632B5">
        <w:rPr>
          <w:rFonts w:hint="eastAsia"/>
        </w:rPr>
        <w:t>罚来控制过拟合。</w:t>
      </w:r>
    </w:p>
    <w:p w14:paraId="5156DE67" w14:textId="29457D9F" w:rsidR="001F513E" w:rsidRPr="00B4669F" w:rsidRDefault="005031A5" w:rsidP="00F632B5">
      <w:pPr>
        <w:ind w:firstLine="420"/>
      </w:pPr>
      <m:oMathPara>
        <m:oMath>
          <m:limLow>
            <m:limLowPr>
              <m:ctrlPr>
                <w:rPr>
                  <w:rFonts w:ascii="Cambria Math" w:hAnsi="Cambria Math"/>
                </w:rPr>
              </m:ctrlPr>
            </m:limLowPr>
            <m:e>
              <m:r>
                <m:rPr>
                  <m:nor/>
                </m:rPr>
                <w:rPr>
                  <w:rFonts w:ascii="Cambria Math" w:hAnsi="Cambria Math"/>
                </w:rPr>
                <m:t>min</m:t>
              </m:r>
            </m:e>
            <m:lim>
              <m:sSub>
                <m:sSubPr>
                  <m:ctrlPr>
                    <w:rPr>
                      <w:rFonts w:ascii="Cambria Math" w:hAnsi="Cambria Math"/>
                    </w:rPr>
                  </m:ctrlPr>
                </m:sSubPr>
                <m:e>
                  <m:r>
                    <m:rPr>
                      <m:nor/>
                    </m:rPr>
                    <w:rPr>
                      <w:rFonts w:ascii="Cambria Math" w:hAnsi="Cambria Math"/>
                    </w:rPr>
                    <m:t>β,β</m:t>
                  </m:r>
                </m:e>
                <m:sub>
                  <m:r>
                    <m:rPr>
                      <m:nor/>
                    </m:rPr>
                    <w:rPr>
                      <w:rFonts w:ascii="Cambria Math" w:hAnsi="Cambria Math"/>
                    </w:rPr>
                    <m:t>0</m:t>
                  </m:r>
                </m:sub>
              </m:sSub>
            </m:lim>
          </m:limLow>
          <m:r>
            <m:rPr>
              <m:nor/>
            </m:rPr>
            <w:rPr>
              <w:rFonts w:ascii="Cambria Math" w:hAnsi="Cambria Math"/>
            </w:rPr>
            <m:t>-</m:t>
          </m:r>
          <m:d>
            <m:dPr>
              <m:begChr m:val="["/>
              <m:endChr m:val="]"/>
              <m:ctrlPr>
                <w:rPr>
                  <w:rFonts w:ascii="Cambria Math" w:hAnsi="Cambria Math"/>
                  <w:i/>
                </w:rPr>
              </m:ctrlPr>
            </m:dPr>
            <m:e>
              <m:nary>
                <m:naryPr>
                  <m:chr m:val="∑"/>
                  <m:limLoc m:val="undOvr"/>
                  <m:grow m:val="1"/>
                  <m:ctrlPr>
                    <w:rPr>
                      <w:rFonts w:ascii="Cambria Math" w:hAnsi="Cambria Math"/>
                    </w:rPr>
                  </m:ctrlPr>
                </m:naryPr>
                <m:sub>
                  <m:r>
                    <m:rPr>
                      <m:nor/>
                    </m:rPr>
                    <w:rPr>
                      <w:rFonts w:ascii="Cambria Math" w:hAnsi="Cambria Math"/>
                    </w:rPr>
                    <m:t>i=1</m:t>
                  </m:r>
                </m:sub>
                <m:sup>
                  <m:r>
                    <m:rPr>
                      <m:nor/>
                    </m:rPr>
                    <w:rPr>
                      <w:rFonts w:ascii="Cambria Math" w:hAnsi="Cambria Math"/>
                    </w:rPr>
                    <m:t>L</m:t>
                  </m:r>
                </m:sup>
                <m:e>
                  <m:sSub>
                    <m:sSubPr>
                      <m:ctrlPr>
                        <w:rPr>
                          <w:rFonts w:ascii="Cambria Math" w:hAnsi="Cambria Math"/>
                        </w:rPr>
                      </m:ctrlPr>
                    </m:sSubPr>
                    <m:e>
                      <m:r>
                        <m:rPr>
                          <m:nor/>
                        </m:rPr>
                        <w:rPr>
                          <w:rFonts w:ascii="Cambria Math" w:hAnsi="Cambria Math"/>
                        </w:rPr>
                        <m:t>w</m:t>
                      </m:r>
                    </m:e>
                    <m:sub>
                      <m:r>
                        <m:rPr>
                          <m:nor/>
                        </m:rPr>
                        <w:rPr>
                          <w:rFonts w:ascii="Cambria Math" w:hAnsi="Cambria Math"/>
                        </w:rPr>
                        <m:t>i</m:t>
                      </m:r>
                    </m:sub>
                  </m:sSub>
                  <m:r>
                    <m:rPr>
                      <m:nor/>
                    </m:rPr>
                    <w:rPr>
                      <w:rFonts w:ascii="Cambria Math" w:hAnsi="Cambria Math"/>
                    </w:rPr>
                    <m:t>⋅</m:t>
                  </m:r>
                  <m:func>
                    <m:funcPr>
                      <m:ctrlPr>
                        <w:rPr>
                          <w:rFonts w:ascii="Cambria Math" w:hAnsi="Cambria Math"/>
                          <w:i/>
                        </w:rPr>
                      </m:ctrlPr>
                    </m:funcPr>
                    <m:fName>
                      <m:r>
                        <m:rPr>
                          <m:nor/>
                        </m:rPr>
                        <w:rPr>
                          <w:rFonts w:ascii="Cambria Math" w:hAnsi="Cambria Math"/>
                        </w:rPr>
                        <m:t>log</m:t>
                      </m:r>
                      <m:ctrlPr>
                        <w:rPr>
                          <w:rFonts w:ascii="Cambria Math" w:hAnsi="Cambria Math"/>
                        </w:rPr>
                      </m:ctrlPr>
                    </m:fName>
                    <m:e>
                      <m:r>
                        <m:rPr>
                          <m:nor/>
                        </m:rPr>
                        <w:rPr>
                          <w:rFonts w:ascii="Cambria Math" w:hAnsi="Cambria Math"/>
                        </w:rPr>
                        <m:t>P</m:t>
                      </m:r>
                      <m:d>
                        <m:dPr>
                          <m:ctrlPr>
                            <w:rPr>
                              <w:rFonts w:ascii="Cambria Math" w:hAnsi="Cambria Math"/>
                              <w:i/>
                            </w:rPr>
                          </m:ctrlPr>
                        </m:dPr>
                        <m:e>
                          <m:sSub>
                            <m:sSubPr>
                              <m:ctrlPr>
                                <w:rPr>
                                  <w:rFonts w:ascii="Cambria Math" w:hAnsi="Cambria Math"/>
                                </w:rPr>
                              </m:ctrlPr>
                            </m:sSubPr>
                            <m:e>
                              <m:r>
                                <m:rPr>
                                  <m:nor/>
                                </m:rPr>
                                <w:rPr>
                                  <w:rFonts w:ascii="Cambria Math" w:hAnsi="Cambria Math"/>
                                </w:rPr>
                                <m:t>Y=y</m:t>
                              </m:r>
                              <m:ctrlPr>
                                <w:rPr>
                                  <w:rFonts w:ascii="Cambria Math" w:hAnsi="Cambria Math"/>
                                  <w:i/>
                                </w:rPr>
                              </m:ctrlPr>
                            </m:e>
                            <m:sub>
                              <m:r>
                                <m:rPr>
                                  <m:nor/>
                                </m:rPr>
                                <w:rPr>
                                  <w:rFonts w:ascii="Cambria Math" w:hAnsi="Cambria Math"/>
                                </w:rPr>
                                <m:t>i</m:t>
                              </m:r>
                            </m:sub>
                          </m:sSub>
                        </m:e>
                        <m:e>
                          <m:sSub>
                            <m:sSubPr>
                              <m:ctrlPr>
                                <w:rPr>
                                  <w:rFonts w:ascii="Cambria Math" w:hAnsi="Cambria Math"/>
                                </w:rPr>
                              </m:ctrlPr>
                            </m:sSubPr>
                            <m:e>
                              <m:r>
                                <m:rPr>
                                  <m:nor/>
                                </m:rPr>
                                <w:rPr>
                                  <w:rFonts w:ascii="Cambria Math" w:hAnsi="Cambria Math"/>
                                  <w:b/>
                                </w:rPr>
                                <m:t>x</m:t>
                              </m:r>
                              <m:ctrlPr>
                                <w:rPr>
                                  <w:rFonts w:ascii="Cambria Math" w:hAnsi="Cambria Math"/>
                                  <w:i/>
                                </w:rPr>
                              </m:ctrlPr>
                            </m:e>
                            <m:sub>
                              <m:r>
                                <m:rPr>
                                  <m:nor/>
                                </m:rPr>
                                <w:rPr>
                                  <w:rFonts w:ascii="Cambria Math" w:hAnsi="Cambria Math"/>
                                </w:rPr>
                                <m:t>i</m:t>
                              </m:r>
                            </m:sub>
                          </m:sSub>
                        </m:e>
                      </m:d>
                    </m:e>
                  </m:func>
                </m:e>
              </m:nary>
            </m:e>
          </m:d>
          <m:r>
            <m:rPr>
              <m:nor/>
            </m:rPr>
            <w:rPr>
              <w:rFonts w:ascii="Cambria Math" w:hAnsi="Cambria Math"/>
            </w:rPr>
            <m:t>+λ</m:t>
          </m:r>
          <m:d>
            <m:dPr>
              <m:begChr m:val="["/>
              <m:endChr m:val="]"/>
              <m:ctrlPr>
                <w:rPr>
                  <w:rFonts w:ascii="Cambria Math" w:hAnsi="Cambria Math"/>
                  <w:i/>
                </w:rPr>
              </m:ctrlPr>
            </m:dPr>
            <m:e>
              <m:f>
                <m:fPr>
                  <m:ctrlPr>
                    <w:rPr>
                      <w:rFonts w:ascii="Cambria Math" w:hAnsi="Cambria Math"/>
                    </w:rPr>
                  </m:ctrlPr>
                </m:fPr>
                <m:num>
                  <m:r>
                    <m:rPr>
                      <m:nor/>
                    </m:rPr>
                    <w:rPr>
                      <w:rFonts w:ascii="Cambria Math" w:hAnsi="Cambria Math"/>
                    </w:rPr>
                    <m:t>1</m:t>
                  </m:r>
                  <m:ctrlPr>
                    <w:rPr>
                      <w:rFonts w:ascii="Cambria Math" w:hAnsi="Cambria Math"/>
                      <w:i/>
                    </w:rPr>
                  </m:ctrlPr>
                </m:num>
                <m:den>
                  <m:r>
                    <m:rPr>
                      <m:nor/>
                    </m:rPr>
                    <w:rPr>
                      <w:rFonts w:ascii="Cambria Math" w:hAnsi="Cambria Math"/>
                    </w:rPr>
                    <m:t>2</m:t>
                  </m:r>
                  <m:d>
                    <m:dPr>
                      <m:ctrlPr>
                        <w:rPr>
                          <w:rFonts w:ascii="Cambria Math" w:hAnsi="Cambria Math"/>
                          <w:i/>
                        </w:rPr>
                      </m:ctrlPr>
                    </m:dPr>
                    <m:e>
                      <m:r>
                        <m:rPr>
                          <m:nor/>
                        </m:rPr>
                        <w:rPr>
                          <w:rFonts w:ascii="Cambria Math" w:hAnsi="Cambria Math"/>
                        </w:rPr>
                        <m:t>1-α</m:t>
                      </m:r>
                    </m:e>
                  </m:d>
                  <m:sSubSup>
                    <m:sSubSupPr>
                      <m:ctrlPr>
                        <w:rPr>
                          <w:rFonts w:ascii="Cambria Math" w:hAnsi="Cambria Math"/>
                        </w:rPr>
                      </m:ctrlPr>
                    </m:sSubSupPr>
                    <m:e>
                      <m:d>
                        <m:dPr>
                          <m:begChr m:val="|"/>
                          <m:endChr m:val="|"/>
                          <m:ctrlPr>
                            <w:rPr>
                              <w:rFonts w:ascii="Cambria Math" w:hAnsi="Cambria Math"/>
                              <w:i/>
                            </w:rPr>
                          </m:ctrlPr>
                        </m:dPr>
                        <m:e>
                          <m:d>
                            <m:dPr>
                              <m:begChr m:val="|"/>
                              <m:endChr m:val="|"/>
                              <m:ctrlPr>
                                <w:rPr>
                                  <w:rFonts w:ascii="Cambria Math" w:hAnsi="Cambria Math"/>
                                  <w:i/>
                                </w:rPr>
                              </m:ctrlPr>
                            </m:dPr>
                            <m:e>
                              <m:r>
                                <m:rPr>
                                  <m:nor/>
                                </m:rPr>
                                <w:rPr>
                                  <w:rFonts w:ascii="Cambria Math" w:hAnsi="Cambria Math"/>
                                  <w:b/>
                                </w:rPr>
                                <m:t>β</m:t>
                              </m:r>
                            </m:e>
                          </m:d>
                        </m:e>
                      </m:d>
                    </m:e>
                    <m:sub>
                      <m:r>
                        <m:rPr>
                          <m:nor/>
                        </m:rPr>
                        <w:rPr>
                          <w:rFonts w:ascii="Cambria Math" w:hAnsi="Cambria Math"/>
                        </w:rPr>
                        <m:t>2</m:t>
                      </m:r>
                    </m:sub>
                    <m:sup>
                      <m:r>
                        <m:rPr>
                          <m:nor/>
                        </m:rPr>
                        <w:rPr>
                          <w:rFonts w:ascii="Cambria Math" w:hAnsi="Cambria Math"/>
                        </w:rPr>
                        <m:t>2</m:t>
                      </m:r>
                    </m:sup>
                  </m:sSubSup>
                </m:den>
              </m:f>
              <m:r>
                <m:rPr>
                  <m:nor/>
                </m:rPr>
                <w:rPr>
                  <w:rFonts w:ascii="Cambria Math" w:hAnsi="Cambria Math"/>
                </w:rPr>
                <m:t>+α</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r>
                            <m:rPr>
                              <m:nor/>
                            </m:rPr>
                            <w:rPr>
                              <w:rFonts w:ascii="Cambria Math" w:hAnsi="Cambria Math"/>
                              <w:b/>
                            </w:rPr>
                            <m:t>β</m:t>
                          </m:r>
                        </m:e>
                      </m:d>
                    </m:e>
                  </m:d>
                </m:e>
                <m:sub>
                  <m:r>
                    <m:rPr>
                      <m:nor/>
                    </m:rPr>
                    <w:rPr>
                      <w:rFonts w:ascii="Cambria Math" w:hAnsi="Cambria Math"/>
                    </w:rPr>
                    <m:t>1</m:t>
                  </m:r>
                </m:sub>
              </m:sSub>
            </m:e>
          </m:d>
        </m:oMath>
      </m:oMathPara>
    </w:p>
    <w:p w14:paraId="617442EB" w14:textId="5BCA1ADB"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5</w:t>
      </w:r>
      <w:r w:rsidR="005C58BF">
        <w:fldChar w:fldCharType="end"/>
      </w:r>
    </w:p>
    <w:p w14:paraId="4DBFEEC5" w14:textId="16CE3617" w:rsidR="00F632B5" w:rsidRDefault="00B71AAF" w:rsidP="00F632B5">
      <w:pPr>
        <w:ind w:firstLine="420"/>
      </w:pPr>
      <w:r w:rsidRPr="00B71AAF">
        <w:rPr>
          <w:rFonts w:hint="eastAsia"/>
        </w:rPr>
        <w:t>下面的例子展示了如何训练具有</w:t>
      </w:r>
      <w:r w:rsidR="00BD34A4">
        <w:rPr>
          <w:rFonts w:hint="eastAsia"/>
        </w:rPr>
        <w:t>弹性网络</w:t>
      </w:r>
      <w:r w:rsidRPr="00B71AAF">
        <w:rPr>
          <w:rFonts w:hint="eastAsia"/>
        </w:rPr>
        <w:t>正则化的多类逻辑回归模型。</w:t>
      </w:r>
    </w:p>
    <w:p w14:paraId="32194A43" w14:textId="77777777" w:rsidR="00870261" w:rsidRDefault="00870261" w:rsidP="00870261">
      <w:pPr>
        <w:pStyle w:val="a8"/>
      </w:pPr>
      <w:r>
        <w:t>scala&gt; import org.apache.spark.ml.classification.LogisticRegression</w:t>
      </w:r>
    </w:p>
    <w:p w14:paraId="0F42A7B0" w14:textId="77777777" w:rsidR="00870261" w:rsidRDefault="00870261" w:rsidP="00870261">
      <w:pPr>
        <w:pStyle w:val="a8"/>
      </w:pPr>
      <w:r>
        <w:t>import org.apache.spark.ml.classification.LogisticRegression</w:t>
      </w:r>
    </w:p>
    <w:p w14:paraId="78AD2044" w14:textId="6CB8051A"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12</w:t>
      </w:r>
      <w:r w:rsidR="002635D1">
        <w:fldChar w:fldCharType="end"/>
      </w:r>
    </w:p>
    <w:p w14:paraId="4E66D6AB" w14:textId="3BF9A006" w:rsidR="00870261" w:rsidRDefault="000E5A0A" w:rsidP="004178B6">
      <w:pPr>
        <w:pStyle w:val="a7"/>
      </w:pPr>
      <w:r>
        <w:rPr>
          <w:rFonts w:hint="eastAsia"/>
        </w:rPr>
        <w:t>加载训练数据</w:t>
      </w:r>
    </w:p>
    <w:p w14:paraId="5A4643DF" w14:textId="21B20B9E" w:rsidR="00870261" w:rsidRDefault="00870261" w:rsidP="00870261">
      <w:pPr>
        <w:pStyle w:val="a8"/>
      </w:pPr>
      <w:r>
        <w:t>scala&gt; val training = spark.read.format("libsvm").load("</w:t>
      </w:r>
      <w:r w:rsidR="00E62A72">
        <w:t>/spark/</w:t>
      </w:r>
      <w:r>
        <w:t>data/example/mllib/sample_multiclass_classification_data.txt")</w:t>
      </w:r>
    </w:p>
    <w:p w14:paraId="54A6B57A" w14:textId="77777777" w:rsidR="00870261" w:rsidRDefault="00870261" w:rsidP="00870261">
      <w:pPr>
        <w:pStyle w:val="a8"/>
      </w:pPr>
      <w:r>
        <w:t>training: org.apache.spark.sql.DataFrame = [label: double, features: vector]</w:t>
      </w:r>
    </w:p>
    <w:p w14:paraId="3BD1BC34" w14:textId="77777777" w:rsidR="00870261" w:rsidRDefault="00870261" w:rsidP="00870261">
      <w:pPr>
        <w:pStyle w:val="a8"/>
      </w:pPr>
    </w:p>
    <w:p w14:paraId="782DF9DE" w14:textId="77777777" w:rsidR="00870261" w:rsidRDefault="00870261" w:rsidP="00870261">
      <w:pPr>
        <w:pStyle w:val="a8"/>
      </w:pPr>
      <w:r>
        <w:t>scala&gt; val lr = new LogisticRegression().setMaxIter(10).setRegParam(0.3).setElasticNetParam(0.8)</w:t>
      </w:r>
    </w:p>
    <w:p w14:paraId="16D7B7D5" w14:textId="77777777" w:rsidR="00870261" w:rsidRDefault="00870261" w:rsidP="00870261">
      <w:pPr>
        <w:pStyle w:val="a8"/>
      </w:pPr>
      <w:r>
        <w:t>lr: org.apache.spark.ml.classification.LogisticRegression = logreg_45c92230da22</w:t>
      </w:r>
    </w:p>
    <w:p w14:paraId="5F37B788" w14:textId="081EBB77" w:rsidR="00870261"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13</w:t>
      </w:r>
      <w:r w:rsidR="002635D1">
        <w:fldChar w:fldCharType="end"/>
      </w:r>
    </w:p>
    <w:p w14:paraId="7788C873" w14:textId="259E6731" w:rsidR="00870261" w:rsidRDefault="00F44C23" w:rsidP="004178B6">
      <w:pPr>
        <w:pStyle w:val="a7"/>
      </w:pPr>
      <w:r>
        <w:rPr>
          <w:rFonts w:hint="eastAsia"/>
        </w:rPr>
        <w:t>拟合模型</w:t>
      </w:r>
    </w:p>
    <w:p w14:paraId="7F8FAAD7" w14:textId="77777777" w:rsidR="00870261" w:rsidRDefault="00870261" w:rsidP="00870261">
      <w:pPr>
        <w:pStyle w:val="a8"/>
      </w:pPr>
      <w:r>
        <w:t>scala&gt; val lrModel = lr.fit(training)</w:t>
      </w:r>
    </w:p>
    <w:p w14:paraId="459A03F9" w14:textId="77777777" w:rsidR="00870261" w:rsidRDefault="00870261" w:rsidP="00870261">
      <w:pPr>
        <w:pStyle w:val="a8"/>
      </w:pPr>
      <w:r>
        <w:t>lrModel: org.apache.spark.ml.classification.LogisticRegressionModel = logreg_45c92230da22</w:t>
      </w:r>
    </w:p>
    <w:p w14:paraId="2A4E414D" w14:textId="726E719D" w:rsidR="00870261"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14</w:t>
      </w:r>
      <w:r w:rsidR="002635D1">
        <w:fldChar w:fldCharType="end"/>
      </w:r>
    </w:p>
    <w:p w14:paraId="0CF46B13" w14:textId="21DD1052" w:rsidR="00870261" w:rsidRPr="00F44C23" w:rsidRDefault="00F44C23" w:rsidP="004178B6">
      <w:pPr>
        <w:pStyle w:val="a7"/>
      </w:pPr>
      <w:r>
        <w:rPr>
          <w:rFonts w:hint="eastAsia"/>
        </w:rPr>
        <w:t>打印多元逻辑回归系数和截距</w:t>
      </w:r>
    </w:p>
    <w:p w14:paraId="17BC7DE3" w14:textId="763C1A41" w:rsidR="00870261" w:rsidRDefault="00870261" w:rsidP="00870261">
      <w:pPr>
        <w:pStyle w:val="a8"/>
      </w:pPr>
      <w:r>
        <w:t>scala&gt; println(s"Coefficients: \n${lrModel.coefficientMatrix}")</w:t>
      </w:r>
    </w:p>
    <w:p w14:paraId="353639F8" w14:textId="77777777" w:rsidR="00870261" w:rsidRDefault="00870261" w:rsidP="00870261">
      <w:pPr>
        <w:pStyle w:val="a8"/>
      </w:pPr>
      <w:r>
        <w:t xml:space="preserve">Coefficients: </w:t>
      </w:r>
    </w:p>
    <w:p w14:paraId="7C5AA406" w14:textId="77777777" w:rsidR="00870261" w:rsidRDefault="00870261" w:rsidP="00870261">
      <w:pPr>
        <w:pStyle w:val="a8"/>
      </w:pPr>
      <w:r>
        <w:t>3 x 4 CSCMatrix</w:t>
      </w:r>
    </w:p>
    <w:p w14:paraId="3C537E94" w14:textId="77777777" w:rsidR="00870261" w:rsidRDefault="00870261" w:rsidP="00870261">
      <w:pPr>
        <w:pStyle w:val="a8"/>
      </w:pPr>
      <w:r>
        <w:t>(1,2) -0.7803943459681859</w:t>
      </w:r>
    </w:p>
    <w:p w14:paraId="6A2BCC1B" w14:textId="77777777" w:rsidR="00870261" w:rsidRDefault="00870261" w:rsidP="00870261">
      <w:pPr>
        <w:pStyle w:val="a8"/>
      </w:pPr>
      <w:r>
        <w:t>(0,3) 0.3176483191238039</w:t>
      </w:r>
    </w:p>
    <w:p w14:paraId="2D420792" w14:textId="77777777" w:rsidR="00870261" w:rsidRDefault="00870261" w:rsidP="00870261">
      <w:pPr>
        <w:pStyle w:val="a8"/>
      </w:pPr>
      <w:r>
        <w:t>(1,3) -0.3769611423403096</w:t>
      </w:r>
    </w:p>
    <w:p w14:paraId="592924C2" w14:textId="77777777" w:rsidR="00870261" w:rsidRDefault="00870261" w:rsidP="00870261">
      <w:pPr>
        <w:pStyle w:val="a8"/>
      </w:pPr>
    </w:p>
    <w:p w14:paraId="1A741393" w14:textId="77777777" w:rsidR="00870261" w:rsidRDefault="00870261" w:rsidP="00870261">
      <w:pPr>
        <w:pStyle w:val="a8"/>
      </w:pPr>
      <w:r>
        <w:t>scala&gt; println(s"Intercepts: ${lrModel.interceptVector}")</w:t>
      </w:r>
    </w:p>
    <w:p w14:paraId="6338F612" w14:textId="721FB3DC" w:rsidR="00F632B5" w:rsidRDefault="00870261" w:rsidP="00870261">
      <w:pPr>
        <w:pStyle w:val="a8"/>
      </w:pPr>
      <w:r>
        <w:t>Intercepts: [0.05165231659832854,-0.12391224990853622,0.07225993331020768]</w:t>
      </w:r>
    </w:p>
    <w:p w14:paraId="7AD6937B" w14:textId="453C38CB"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15</w:t>
      </w:r>
      <w:r w:rsidR="002635D1">
        <w:fldChar w:fldCharType="end"/>
      </w:r>
    </w:p>
    <w:p w14:paraId="1B450BF3" w14:textId="77777777" w:rsidR="00F632B5" w:rsidRDefault="00F632B5" w:rsidP="00124644">
      <w:pPr>
        <w:pStyle w:val="Heading4"/>
      </w:pPr>
      <w:r>
        <w:rPr>
          <w:rFonts w:hint="eastAsia"/>
        </w:rPr>
        <w:lastRenderedPageBreak/>
        <w:t>决策树分类器</w:t>
      </w:r>
      <w:r>
        <w:rPr>
          <w:rFonts w:hint="eastAsia"/>
        </w:rPr>
        <w:t xml:space="preserve"> </w:t>
      </w:r>
    </w:p>
    <w:p w14:paraId="5A2B42E4" w14:textId="281B4AEE" w:rsidR="00F632B5" w:rsidRDefault="00F632B5" w:rsidP="00F632B5">
      <w:pPr>
        <w:ind w:firstLine="420"/>
      </w:pPr>
      <w:r>
        <w:rPr>
          <w:rFonts w:hint="eastAsia"/>
        </w:rPr>
        <w:t>决策树是一种流行的分类和回归方法</w:t>
      </w:r>
      <w:r w:rsidR="00C64538">
        <w:rPr>
          <w:rFonts w:hint="eastAsia"/>
        </w:rPr>
        <w:t>。</w:t>
      </w:r>
      <w:r>
        <w:rPr>
          <w:rFonts w:hint="eastAsia"/>
        </w:rPr>
        <w:t>以下示例以</w:t>
      </w:r>
      <w:r>
        <w:rPr>
          <w:rFonts w:hint="eastAsia"/>
        </w:rPr>
        <w:t>LibSVM</w:t>
      </w:r>
      <w:r>
        <w:rPr>
          <w:rFonts w:hint="eastAsia"/>
        </w:rPr>
        <w:t>格式加载数据集，将其分解为训练集和测试集，在第一个数据集上训练，然后在保留的测试集上进行评估</w:t>
      </w:r>
      <w:r w:rsidR="00C64538">
        <w:rPr>
          <w:rFonts w:hint="eastAsia"/>
        </w:rPr>
        <w:t>。</w:t>
      </w:r>
      <w:r w:rsidR="002C6C0B">
        <w:t>Spark</w:t>
      </w:r>
      <w:r>
        <w:rPr>
          <w:rFonts w:hint="eastAsia"/>
        </w:rPr>
        <w:t>使用两个特征</w:t>
      </w:r>
      <w:r w:rsidR="00E10D7C">
        <w:rPr>
          <w:rFonts w:hint="eastAsia"/>
        </w:rPr>
        <w:t>转换</w:t>
      </w:r>
      <w:r>
        <w:rPr>
          <w:rFonts w:hint="eastAsia"/>
        </w:rPr>
        <w:t>器来准备数据</w:t>
      </w:r>
      <w:r w:rsidR="00E10D7C">
        <w:rPr>
          <w:rFonts w:hint="eastAsia"/>
        </w:rPr>
        <w:t>；</w:t>
      </w:r>
      <w:r>
        <w:rPr>
          <w:rFonts w:hint="eastAsia"/>
        </w:rPr>
        <w:t>这些帮助索引标签和分类特征的类别，将元数据添加到决策树算法可以识别的</w:t>
      </w:r>
      <w:r w:rsidR="007879A1">
        <w:t>DataFrame</w:t>
      </w:r>
      <w:r>
        <w:rPr>
          <w:rFonts w:hint="eastAsia"/>
        </w:rPr>
        <w:t>中。</w:t>
      </w:r>
    </w:p>
    <w:p w14:paraId="3598E40C" w14:textId="77777777" w:rsidR="00975F66" w:rsidRPr="00975F66" w:rsidRDefault="00975F66" w:rsidP="00975F66">
      <w:pPr>
        <w:pStyle w:val="a8"/>
      </w:pPr>
      <w:r w:rsidRPr="00975F66">
        <w:t>scala&gt; import org.apache.spark.ml.Pipeline</w:t>
      </w:r>
    </w:p>
    <w:p w14:paraId="45717A46" w14:textId="77777777" w:rsidR="00975F66" w:rsidRPr="00975F66" w:rsidRDefault="00975F66" w:rsidP="00975F66">
      <w:pPr>
        <w:pStyle w:val="a8"/>
      </w:pPr>
      <w:r w:rsidRPr="00975F66">
        <w:t>import org.apache.spark.ml.Pipeline</w:t>
      </w:r>
    </w:p>
    <w:p w14:paraId="2D6CA812" w14:textId="77777777" w:rsidR="00975F66" w:rsidRPr="00975F66" w:rsidRDefault="00975F66" w:rsidP="00975F66">
      <w:pPr>
        <w:pStyle w:val="a8"/>
      </w:pPr>
    </w:p>
    <w:p w14:paraId="3C788FCF" w14:textId="77777777" w:rsidR="00975F66" w:rsidRPr="00975F66" w:rsidRDefault="00975F66" w:rsidP="00975F66">
      <w:pPr>
        <w:pStyle w:val="a8"/>
      </w:pPr>
      <w:r w:rsidRPr="00975F66">
        <w:t>scala&gt; import org.apache.spark.ml.classification.DecisionTreeClassificationModel</w:t>
      </w:r>
    </w:p>
    <w:p w14:paraId="7831C6CC" w14:textId="77777777" w:rsidR="00975F66" w:rsidRPr="00975F66" w:rsidRDefault="00975F66" w:rsidP="00975F66">
      <w:pPr>
        <w:pStyle w:val="a8"/>
      </w:pPr>
      <w:r w:rsidRPr="00975F66">
        <w:t>import org.apache.spark.ml.classification.DecisionTreeClassificationModel</w:t>
      </w:r>
    </w:p>
    <w:p w14:paraId="28A46EB5" w14:textId="77777777" w:rsidR="00975F66" w:rsidRPr="00975F66" w:rsidRDefault="00975F66" w:rsidP="00975F66">
      <w:pPr>
        <w:pStyle w:val="a8"/>
      </w:pPr>
    </w:p>
    <w:p w14:paraId="4737CD20" w14:textId="77777777" w:rsidR="00975F66" w:rsidRPr="00975F66" w:rsidRDefault="00975F66" w:rsidP="00975F66">
      <w:pPr>
        <w:pStyle w:val="a8"/>
      </w:pPr>
      <w:r w:rsidRPr="00975F66">
        <w:t>scala&gt; import org.apache.spark.ml.classification.DecisionTreeClassifier</w:t>
      </w:r>
    </w:p>
    <w:p w14:paraId="42C52761" w14:textId="77777777" w:rsidR="00975F66" w:rsidRPr="00975F66" w:rsidRDefault="00975F66" w:rsidP="00975F66">
      <w:pPr>
        <w:pStyle w:val="a8"/>
      </w:pPr>
      <w:r w:rsidRPr="00975F66">
        <w:t>import org.apache.spark.ml.classification.DecisionTreeClassifier</w:t>
      </w:r>
    </w:p>
    <w:p w14:paraId="20849D84" w14:textId="77777777" w:rsidR="00975F66" w:rsidRPr="00975F66" w:rsidRDefault="00975F66" w:rsidP="00975F66">
      <w:pPr>
        <w:pStyle w:val="a8"/>
      </w:pPr>
    </w:p>
    <w:p w14:paraId="1A9B8C4D" w14:textId="77777777" w:rsidR="00975F66" w:rsidRPr="00975F66" w:rsidRDefault="00975F66" w:rsidP="00975F66">
      <w:pPr>
        <w:pStyle w:val="a8"/>
      </w:pPr>
      <w:r w:rsidRPr="00975F66">
        <w:t>scala&gt; import org.apache.spark.ml.evaluation.MulticlassClassificationEvaluator</w:t>
      </w:r>
    </w:p>
    <w:p w14:paraId="5C62140D" w14:textId="77777777" w:rsidR="00975F66" w:rsidRPr="00975F66" w:rsidRDefault="00975F66" w:rsidP="00975F66">
      <w:pPr>
        <w:pStyle w:val="a8"/>
      </w:pPr>
      <w:r w:rsidRPr="00975F66">
        <w:t>import org.apache.spark.ml.evaluation.MulticlassClassificationEvaluator</w:t>
      </w:r>
    </w:p>
    <w:p w14:paraId="39A82BC3" w14:textId="77777777" w:rsidR="00975F66" w:rsidRPr="00975F66" w:rsidRDefault="00975F66" w:rsidP="00975F66">
      <w:pPr>
        <w:pStyle w:val="a8"/>
      </w:pPr>
    </w:p>
    <w:p w14:paraId="03A3A70B" w14:textId="77777777" w:rsidR="00975F66" w:rsidRPr="00975F66" w:rsidRDefault="00975F66" w:rsidP="00975F66">
      <w:pPr>
        <w:pStyle w:val="a8"/>
      </w:pPr>
      <w:r w:rsidRPr="00975F66">
        <w:t>scala&gt; import org.apache.spark.ml.feature.{IndexToString, StringIndexer, VectorIndexer}</w:t>
      </w:r>
    </w:p>
    <w:p w14:paraId="384C043F" w14:textId="77777777" w:rsidR="00975F66" w:rsidRDefault="00975F66" w:rsidP="00975F66">
      <w:pPr>
        <w:pStyle w:val="a8"/>
      </w:pPr>
      <w:r w:rsidRPr="00975F66">
        <w:t>import org.apache.spark.ml.feature.{IndexToString, StringIndexer, VectorIndexer}</w:t>
      </w:r>
    </w:p>
    <w:p w14:paraId="6065BFA7" w14:textId="78941A52"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16</w:t>
      </w:r>
      <w:r w:rsidR="002635D1">
        <w:fldChar w:fldCharType="end"/>
      </w:r>
    </w:p>
    <w:p w14:paraId="3BEE1E60" w14:textId="489CF8CE" w:rsidR="00975F66" w:rsidRPr="00975F66" w:rsidRDefault="00E10D7C" w:rsidP="004178B6">
      <w:pPr>
        <w:pStyle w:val="a7"/>
      </w:pPr>
      <w:r>
        <w:rPr>
          <w:rFonts w:hint="eastAsia"/>
        </w:rPr>
        <w:t>加载格式为</w:t>
      </w:r>
      <w:r w:rsidRPr="00975F66">
        <w:t>LIBSVM</w:t>
      </w:r>
      <w:r>
        <w:rPr>
          <w:rFonts w:hint="eastAsia"/>
        </w:rPr>
        <w:t>的数据到</w:t>
      </w:r>
      <w:r w:rsidR="007879A1">
        <w:t>DataFrame</w:t>
      </w:r>
      <w:r>
        <w:rPr>
          <w:rFonts w:hint="eastAsia"/>
        </w:rPr>
        <w:t>中</w:t>
      </w:r>
    </w:p>
    <w:p w14:paraId="3C808799" w14:textId="6CEA45E7" w:rsidR="00975F66" w:rsidRPr="00975F66" w:rsidRDefault="00975F66" w:rsidP="00975F66">
      <w:pPr>
        <w:pStyle w:val="a8"/>
      </w:pPr>
      <w:r w:rsidRPr="00975F66">
        <w:t>scala&gt; val data = spark.read.format("libsvm").load("/</w:t>
      </w:r>
      <w:r w:rsidR="00D959A2">
        <w:rPr>
          <w:rFonts w:hint="eastAsia"/>
        </w:rPr>
        <w:t>spark</w:t>
      </w:r>
      <w:r w:rsidRPr="00975F66">
        <w:t>/data/example/mllib/sample_libsvm_data.txt")</w:t>
      </w:r>
    </w:p>
    <w:p w14:paraId="29DEDB90" w14:textId="77777777" w:rsidR="00975F66" w:rsidRPr="00975F66" w:rsidRDefault="00975F66" w:rsidP="00975F66">
      <w:pPr>
        <w:pStyle w:val="a8"/>
      </w:pPr>
      <w:r w:rsidRPr="00975F66">
        <w:t>data: org.apache.spark.sql.DataFrame = [label: double, features: vector]</w:t>
      </w:r>
    </w:p>
    <w:p w14:paraId="16B08146" w14:textId="76C78F7E" w:rsidR="00206BA7"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17</w:t>
      </w:r>
      <w:r w:rsidR="002635D1">
        <w:fldChar w:fldCharType="end"/>
      </w:r>
    </w:p>
    <w:p w14:paraId="578CE7A3" w14:textId="0F3FF843" w:rsidR="00975F66" w:rsidRPr="00975F66" w:rsidRDefault="00206BA7" w:rsidP="004178B6">
      <w:pPr>
        <w:pStyle w:val="a7"/>
      </w:pPr>
      <w:r>
        <w:rPr>
          <w:rFonts w:hint="eastAsia"/>
        </w:rPr>
        <w:t>索引标签，增加元数据到标签列</w:t>
      </w:r>
      <w:r w:rsidR="00220C9A">
        <w:rPr>
          <w:rFonts w:hint="eastAsia"/>
        </w:rPr>
        <w:t>，</w:t>
      </w:r>
      <w:r w:rsidR="00FA3AD4">
        <w:rPr>
          <w:rFonts w:hint="eastAsia"/>
        </w:rPr>
        <w:t>拟合整个数据集</w:t>
      </w:r>
      <w:r>
        <w:rPr>
          <w:rFonts w:hint="eastAsia"/>
        </w:rPr>
        <w:t>在索引中包含所有标签</w:t>
      </w:r>
    </w:p>
    <w:p w14:paraId="1C89BDAF" w14:textId="77777777" w:rsidR="00975F66" w:rsidRPr="00975F66" w:rsidRDefault="00975F66" w:rsidP="00975F66">
      <w:pPr>
        <w:pStyle w:val="a8"/>
      </w:pPr>
      <w:r w:rsidRPr="00975F66">
        <w:t>scala&gt; val labelIndexer = new StringIndexer().setInputCol("label").setOutputCol("indexedLabel").fit(data)</w:t>
      </w:r>
    </w:p>
    <w:p w14:paraId="6B3EA568" w14:textId="77777777" w:rsidR="00975F66" w:rsidRDefault="00975F66" w:rsidP="00975F66">
      <w:pPr>
        <w:pStyle w:val="a8"/>
      </w:pPr>
      <w:r w:rsidRPr="00975F66">
        <w:t>labelIndexer: org.apache.spark.ml.feature.StringIndexerModel = strIdx_d251401baba6</w:t>
      </w:r>
    </w:p>
    <w:p w14:paraId="6AEF4D93" w14:textId="431192B3"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18</w:t>
      </w:r>
      <w:r w:rsidR="002635D1">
        <w:fldChar w:fldCharType="end"/>
      </w:r>
    </w:p>
    <w:p w14:paraId="41D5C1BE" w14:textId="7BDBBF31" w:rsidR="00975F66" w:rsidRPr="00975F66" w:rsidRDefault="00050E00" w:rsidP="004178B6">
      <w:pPr>
        <w:pStyle w:val="a7"/>
      </w:pPr>
      <w:r>
        <w:rPr>
          <w:rFonts w:hint="eastAsia"/>
        </w:rPr>
        <w:t>自动识别分类特征和索引</w:t>
      </w:r>
      <w:r w:rsidR="005C4A6D">
        <w:rPr>
          <w:rFonts w:hint="eastAsia"/>
        </w:rPr>
        <w:t>，具有</w:t>
      </w:r>
      <w:r w:rsidR="005C4A6D">
        <w:rPr>
          <w:rFonts w:hint="eastAsia"/>
        </w:rPr>
        <w:t>&gt;</w:t>
      </w:r>
      <w:r w:rsidR="005C4A6D">
        <w:t>4</w:t>
      </w:r>
      <w:r w:rsidR="005C4A6D">
        <w:rPr>
          <w:rFonts w:hint="eastAsia"/>
        </w:rPr>
        <w:t>个不同值的特征被作为连续值处理</w:t>
      </w:r>
    </w:p>
    <w:p w14:paraId="19FEEAD9" w14:textId="77777777" w:rsidR="00975F66" w:rsidRPr="00975F66" w:rsidRDefault="00975F66" w:rsidP="00975F66">
      <w:pPr>
        <w:pStyle w:val="a8"/>
      </w:pPr>
      <w:r w:rsidRPr="00975F66">
        <w:t>scala&gt; val featureIndexer = new VectorIndexer().setInputCol("features").setOutputCol("indexedFeatures").setMaxCategories(4).fit(data)</w:t>
      </w:r>
    </w:p>
    <w:p w14:paraId="63844F10" w14:textId="77777777" w:rsidR="00975F66" w:rsidRPr="00975F66" w:rsidRDefault="00975F66" w:rsidP="00975F66">
      <w:pPr>
        <w:pStyle w:val="a8"/>
      </w:pPr>
      <w:r w:rsidRPr="00975F66">
        <w:t>featureIndexer: org.apache.spark.ml.feature.VectorIndexerModel = vecIdx_0d7150e8751b</w:t>
      </w:r>
    </w:p>
    <w:p w14:paraId="1D9C9168" w14:textId="34BE77EF" w:rsidR="00050E00"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19</w:t>
      </w:r>
      <w:r w:rsidR="002635D1">
        <w:fldChar w:fldCharType="end"/>
      </w:r>
    </w:p>
    <w:p w14:paraId="1826BB7C" w14:textId="01D82B63" w:rsidR="00975F66" w:rsidRPr="00975F66" w:rsidRDefault="00C07CA5" w:rsidP="004178B6">
      <w:pPr>
        <w:pStyle w:val="a7"/>
      </w:pPr>
      <w:r>
        <w:rPr>
          <w:rFonts w:hint="eastAsia"/>
        </w:rPr>
        <w:t>分割数据为训练和测试（</w:t>
      </w:r>
      <w:r>
        <w:rPr>
          <w:rFonts w:hint="eastAsia"/>
        </w:rPr>
        <w:t>30%</w:t>
      </w:r>
      <w:r>
        <w:rPr>
          <w:rFonts w:hint="eastAsia"/>
        </w:rPr>
        <w:t>为测试数据）</w:t>
      </w:r>
    </w:p>
    <w:p w14:paraId="2DE23EA3" w14:textId="77777777" w:rsidR="00975F66" w:rsidRPr="00975F66" w:rsidRDefault="00975F66" w:rsidP="00975F66">
      <w:pPr>
        <w:pStyle w:val="a8"/>
      </w:pPr>
      <w:r w:rsidRPr="00975F66">
        <w:t>scala&gt; val Array(trainingData, testData) = data.randomSplit(Array(0.7, 0.3))</w:t>
      </w:r>
    </w:p>
    <w:p w14:paraId="5B89C2CA" w14:textId="77777777" w:rsidR="00975F66" w:rsidRPr="00975F66" w:rsidRDefault="00975F66" w:rsidP="00975F66">
      <w:pPr>
        <w:pStyle w:val="a8"/>
      </w:pPr>
      <w:r w:rsidRPr="00975F66">
        <w:t>trainingData: org.apache.spark.sql.Dataset[org.apache.spark.sql.Row] = [label: double, features: vector]</w:t>
      </w:r>
    </w:p>
    <w:p w14:paraId="4F02957A" w14:textId="77777777" w:rsidR="00975F66" w:rsidRDefault="00975F66" w:rsidP="00975F66">
      <w:pPr>
        <w:pStyle w:val="a8"/>
      </w:pPr>
      <w:r w:rsidRPr="00975F66">
        <w:t>testData: org.apache.spark.sql.Dataset[org.apache.spark.sql.Row] = [label: double, features: vector]</w:t>
      </w:r>
    </w:p>
    <w:p w14:paraId="4A3E9EDE" w14:textId="2BCCD210"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20</w:t>
      </w:r>
      <w:r w:rsidR="002635D1">
        <w:fldChar w:fldCharType="end"/>
      </w:r>
    </w:p>
    <w:p w14:paraId="7D4F44C8" w14:textId="443A692A" w:rsidR="00975F66" w:rsidRPr="00975F66" w:rsidRDefault="00C07CA5" w:rsidP="004178B6">
      <w:pPr>
        <w:pStyle w:val="a7"/>
      </w:pPr>
      <w:r>
        <w:rPr>
          <w:rFonts w:hint="eastAsia"/>
        </w:rPr>
        <w:t>训练决策树模型</w:t>
      </w:r>
    </w:p>
    <w:p w14:paraId="7C21C716" w14:textId="77777777" w:rsidR="00975F66" w:rsidRPr="00975F66" w:rsidRDefault="00975F66" w:rsidP="00975F66">
      <w:pPr>
        <w:pStyle w:val="a8"/>
      </w:pPr>
      <w:r w:rsidRPr="00975F66">
        <w:t>scala&gt; val dt = new DecisionTreeClassifier().setLabelCol("indexedLabel").setFeaturesCol("indexedFeatures")</w:t>
      </w:r>
    </w:p>
    <w:p w14:paraId="36DF8FED" w14:textId="77777777" w:rsidR="00975F66" w:rsidRDefault="00975F66" w:rsidP="00975F66">
      <w:pPr>
        <w:pStyle w:val="a8"/>
      </w:pPr>
      <w:r w:rsidRPr="00975F66">
        <w:t>dt: org.apache.spark.ml.classification.DecisionTreeClassifier = dtc_e50420acd179</w:t>
      </w:r>
    </w:p>
    <w:p w14:paraId="38D5903E" w14:textId="21300DE8"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21</w:t>
      </w:r>
      <w:r w:rsidR="002635D1">
        <w:fldChar w:fldCharType="end"/>
      </w:r>
    </w:p>
    <w:p w14:paraId="159AE235" w14:textId="3183604F" w:rsidR="00975F66" w:rsidRPr="00975F66" w:rsidRDefault="00C07CA5" w:rsidP="004178B6">
      <w:pPr>
        <w:pStyle w:val="a7"/>
      </w:pPr>
      <w:r>
        <w:rPr>
          <w:rFonts w:hint="eastAsia"/>
        </w:rPr>
        <w:lastRenderedPageBreak/>
        <w:t>将索引标签转换成原始标签</w:t>
      </w:r>
    </w:p>
    <w:p w14:paraId="73B18CD9" w14:textId="77777777" w:rsidR="00975F66" w:rsidRPr="00975F66" w:rsidRDefault="00975F66" w:rsidP="00975F66">
      <w:pPr>
        <w:pStyle w:val="a8"/>
      </w:pPr>
      <w:r w:rsidRPr="00975F66">
        <w:t>scala&gt; val labelConverter = new IndexToString().setInputCol("prediction").setOutputCol("predictedLabel").setLabels(labelIndexer.labels)</w:t>
      </w:r>
    </w:p>
    <w:p w14:paraId="7D754D8D" w14:textId="77777777" w:rsidR="00975F66" w:rsidRPr="00975F66" w:rsidRDefault="00975F66" w:rsidP="00975F66">
      <w:pPr>
        <w:pStyle w:val="a8"/>
      </w:pPr>
      <w:r w:rsidRPr="00975F66">
        <w:t>labelConverter: org.apache.spark.ml.feature.IndexToString = idxToStr_c466772ec170</w:t>
      </w:r>
    </w:p>
    <w:p w14:paraId="182D09A5" w14:textId="04A7E9A1" w:rsidR="00975F66" w:rsidRPr="00975F66"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22</w:t>
      </w:r>
      <w:r w:rsidR="002635D1">
        <w:fldChar w:fldCharType="end"/>
      </w:r>
    </w:p>
    <w:p w14:paraId="7B0B2432" w14:textId="0B24A74D" w:rsidR="00975F66" w:rsidRPr="00975F66" w:rsidRDefault="00C07CA5" w:rsidP="004178B6">
      <w:pPr>
        <w:pStyle w:val="a7"/>
      </w:pPr>
      <w:r>
        <w:rPr>
          <w:rFonts w:hint="eastAsia"/>
        </w:rPr>
        <w:t>链接索引和树到一个管道中</w:t>
      </w:r>
    </w:p>
    <w:p w14:paraId="2EC4A430" w14:textId="77777777" w:rsidR="00975F66" w:rsidRPr="00975F66" w:rsidRDefault="00975F66" w:rsidP="00975F66">
      <w:pPr>
        <w:pStyle w:val="a8"/>
      </w:pPr>
      <w:r w:rsidRPr="00975F66">
        <w:t>scala&gt; val pipeline = new Pipeline().setStages(Array(labelIndexer, featureIndexer, dt, labelConverter))</w:t>
      </w:r>
    </w:p>
    <w:p w14:paraId="48DB9709" w14:textId="77777777" w:rsidR="00975F66" w:rsidRDefault="00975F66" w:rsidP="00975F66">
      <w:pPr>
        <w:pStyle w:val="a8"/>
      </w:pPr>
      <w:r w:rsidRPr="00975F66">
        <w:t>pipeline: org.apache.spark.ml.Pipeline = pipeline_44d35fa1ad84</w:t>
      </w:r>
    </w:p>
    <w:p w14:paraId="7286F9D3" w14:textId="0E4DD94D"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23</w:t>
      </w:r>
      <w:r w:rsidR="002635D1">
        <w:fldChar w:fldCharType="end"/>
      </w:r>
    </w:p>
    <w:p w14:paraId="53FA5E12" w14:textId="4D8A15C1" w:rsidR="00975F66" w:rsidRPr="00975F66" w:rsidRDefault="00C07CA5" w:rsidP="004178B6">
      <w:pPr>
        <w:pStyle w:val="a7"/>
      </w:pPr>
      <w:r>
        <w:rPr>
          <w:rFonts w:hint="eastAsia"/>
        </w:rPr>
        <w:t>训练模型</w:t>
      </w:r>
    </w:p>
    <w:p w14:paraId="2BA7B531" w14:textId="77777777" w:rsidR="00975F66" w:rsidRPr="00975F66" w:rsidRDefault="00975F66" w:rsidP="00975F66">
      <w:pPr>
        <w:pStyle w:val="a8"/>
      </w:pPr>
      <w:r w:rsidRPr="00975F66">
        <w:t>scala&gt; val model = pipeline.fit(trainingData)</w:t>
      </w:r>
    </w:p>
    <w:p w14:paraId="5BDED9B0" w14:textId="77777777" w:rsidR="00975F66" w:rsidRDefault="00975F66" w:rsidP="00975F66">
      <w:pPr>
        <w:pStyle w:val="a8"/>
      </w:pPr>
      <w:r w:rsidRPr="00975F66">
        <w:t>model: org.apache.spark.ml.PipelineModel = pipeline_44d35fa1ad84</w:t>
      </w:r>
    </w:p>
    <w:p w14:paraId="7C0659D4" w14:textId="320B5070"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24</w:t>
      </w:r>
      <w:r w:rsidR="002635D1">
        <w:fldChar w:fldCharType="end"/>
      </w:r>
    </w:p>
    <w:p w14:paraId="3C403CB7" w14:textId="33730A1C" w:rsidR="00975F66" w:rsidRPr="00975F66" w:rsidRDefault="00C07CA5" w:rsidP="004178B6">
      <w:pPr>
        <w:pStyle w:val="a7"/>
      </w:pPr>
      <w:r>
        <w:rPr>
          <w:rFonts w:hint="eastAsia"/>
        </w:rPr>
        <w:t>进行预测</w:t>
      </w:r>
    </w:p>
    <w:p w14:paraId="6EF406D3" w14:textId="77777777" w:rsidR="00975F66" w:rsidRPr="00975F66" w:rsidRDefault="00975F66" w:rsidP="00975F66">
      <w:pPr>
        <w:pStyle w:val="a8"/>
      </w:pPr>
      <w:r w:rsidRPr="00975F66">
        <w:t>scala&gt; val predictions = model.transform(testData)</w:t>
      </w:r>
    </w:p>
    <w:p w14:paraId="22B6C178" w14:textId="77777777" w:rsidR="00975F66" w:rsidRDefault="00975F66" w:rsidP="00975F66">
      <w:pPr>
        <w:pStyle w:val="a8"/>
      </w:pPr>
      <w:r w:rsidRPr="00975F66">
        <w:t>predictions: org.apache.spark.sql.DataFrame = [label: double, features: vector ... 6 more fields]</w:t>
      </w:r>
    </w:p>
    <w:p w14:paraId="3E2B6C77" w14:textId="5CDE28D7"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25</w:t>
      </w:r>
      <w:r w:rsidR="002635D1">
        <w:fldChar w:fldCharType="end"/>
      </w:r>
    </w:p>
    <w:p w14:paraId="28AA1A9C" w14:textId="1BD58CE1" w:rsidR="00975F66" w:rsidRPr="00975F66" w:rsidRDefault="00C07CA5" w:rsidP="004178B6">
      <w:pPr>
        <w:pStyle w:val="a7"/>
      </w:pPr>
      <w:r>
        <w:rPr>
          <w:rFonts w:hint="eastAsia"/>
        </w:rPr>
        <w:t>选择示例行显示</w:t>
      </w:r>
    </w:p>
    <w:p w14:paraId="3BFA2510" w14:textId="77777777" w:rsidR="00975F66" w:rsidRPr="00975F66" w:rsidRDefault="00975F66" w:rsidP="00975F66">
      <w:pPr>
        <w:pStyle w:val="a8"/>
      </w:pPr>
      <w:r w:rsidRPr="00975F66">
        <w:t>scala&gt; predictions.select("predictedLabel", "label", "features").show(5)</w:t>
      </w:r>
    </w:p>
    <w:p w14:paraId="066CA438" w14:textId="77777777" w:rsidR="00975F66" w:rsidRPr="00975F66" w:rsidRDefault="00975F66" w:rsidP="00975F66">
      <w:pPr>
        <w:pStyle w:val="a8"/>
      </w:pPr>
      <w:r w:rsidRPr="00975F66">
        <w:t>+--------------+-----+--------------------+</w:t>
      </w:r>
    </w:p>
    <w:p w14:paraId="10E49DD0" w14:textId="77777777" w:rsidR="00975F66" w:rsidRPr="00975F66" w:rsidRDefault="00975F66" w:rsidP="00975F66">
      <w:pPr>
        <w:pStyle w:val="a8"/>
      </w:pPr>
      <w:r w:rsidRPr="00975F66">
        <w:t>|predictedLabel|label|            features|</w:t>
      </w:r>
    </w:p>
    <w:p w14:paraId="2D86E125" w14:textId="77777777" w:rsidR="00975F66" w:rsidRPr="00975F66" w:rsidRDefault="00975F66" w:rsidP="00975F66">
      <w:pPr>
        <w:pStyle w:val="a8"/>
      </w:pPr>
      <w:r w:rsidRPr="00975F66">
        <w:t>+--------------+-----+--------------------+</w:t>
      </w:r>
    </w:p>
    <w:p w14:paraId="2A782534" w14:textId="77777777" w:rsidR="00975F66" w:rsidRPr="00975F66" w:rsidRDefault="00975F66" w:rsidP="00975F66">
      <w:pPr>
        <w:pStyle w:val="a8"/>
      </w:pPr>
      <w:r w:rsidRPr="00975F66">
        <w:t>|           0.0|  0.0|(692,[122,123,148...|</w:t>
      </w:r>
    </w:p>
    <w:p w14:paraId="5E3810C8" w14:textId="77777777" w:rsidR="00975F66" w:rsidRPr="00975F66" w:rsidRDefault="00975F66" w:rsidP="00975F66">
      <w:pPr>
        <w:pStyle w:val="a8"/>
      </w:pPr>
      <w:r w:rsidRPr="00975F66">
        <w:t>|           0.0|  0.0|(692,[123,124,125...|</w:t>
      </w:r>
    </w:p>
    <w:p w14:paraId="27E8C125" w14:textId="77777777" w:rsidR="00975F66" w:rsidRPr="00975F66" w:rsidRDefault="00975F66" w:rsidP="00975F66">
      <w:pPr>
        <w:pStyle w:val="a8"/>
      </w:pPr>
      <w:r w:rsidRPr="00975F66">
        <w:t>|           0.0|  0.0|(692,[124,125,126...|</w:t>
      </w:r>
    </w:p>
    <w:p w14:paraId="27465EEB" w14:textId="77777777" w:rsidR="00975F66" w:rsidRPr="00975F66" w:rsidRDefault="00975F66" w:rsidP="00975F66">
      <w:pPr>
        <w:pStyle w:val="a8"/>
      </w:pPr>
      <w:r w:rsidRPr="00975F66">
        <w:t>|           0.0|  0.0|(692,[124,125,126...|</w:t>
      </w:r>
    </w:p>
    <w:p w14:paraId="51B412DF" w14:textId="77777777" w:rsidR="00975F66" w:rsidRPr="00975F66" w:rsidRDefault="00975F66" w:rsidP="00975F66">
      <w:pPr>
        <w:pStyle w:val="a8"/>
      </w:pPr>
      <w:r w:rsidRPr="00975F66">
        <w:t>|           0.0|  0.0|(692,[124,125,126...|</w:t>
      </w:r>
    </w:p>
    <w:p w14:paraId="0444C304" w14:textId="77777777" w:rsidR="00975F66" w:rsidRPr="00975F66" w:rsidRDefault="00975F66" w:rsidP="00975F66">
      <w:pPr>
        <w:pStyle w:val="a8"/>
      </w:pPr>
      <w:r w:rsidRPr="00975F66">
        <w:t>+--------------+-----+--------------------+</w:t>
      </w:r>
    </w:p>
    <w:p w14:paraId="5CFA274D" w14:textId="77777777" w:rsidR="00975F66" w:rsidRDefault="00975F66" w:rsidP="00975F66">
      <w:pPr>
        <w:pStyle w:val="a8"/>
      </w:pPr>
      <w:r w:rsidRPr="00975F66">
        <w:t>only showing top 5 rows</w:t>
      </w:r>
    </w:p>
    <w:p w14:paraId="6520F3CD" w14:textId="776F18C7"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26</w:t>
      </w:r>
      <w:r w:rsidR="002635D1">
        <w:fldChar w:fldCharType="end"/>
      </w:r>
    </w:p>
    <w:p w14:paraId="370FC322" w14:textId="28F4F341" w:rsidR="00975F66" w:rsidRPr="00975F66" w:rsidRDefault="00C07CA5" w:rsidP="004178B6">
      <w:pPr>
        <w:pStyle w:val="a7"/>
      </w:pPr>
      <w:r>
        <w:rPr>
          <w:rFonts w:hint="eastAsia"/>
        </w:rPr>
        <w:t>选择预测和真标签，计算测试错误</w:t>
      </w:r>
    </w:p>
    <w:p w14:paraId="724CF777" w14:textId="77777777" w:rsidR="00975F66" w:rsidRPr="00975F66" w:rsidRDefault="00975F66" w:rsidP="00975F66">
      <w:pPr>
        <w:pStyle w:val="a8"/>
      </w:pPr>
      <w:r w:rsidRPr="00975F66">
        <w:t>scala&gt; val evaluator = new MulticlassClassificationEvaluator().setLabelCol("indexedLabel").setPredictionCol("prediction").setMetricName("accuracy")</w:t>
      </w:r>
    </w:p>
    <w:p w14:paraId="0DBE9216" w14:textId="77777777" w:rsidR="00975F66" w:rsidRPr="00975F66" w:rsidRDefault="00975F66" w:rsidP="00975F66">
      <w:pPr>
        <w:pStyle w:val="a8"/>
      </w:pPr>
      <w:r w:rsidRPr="00975F66">
        <w:t>evaluator: org.apache.spark.ml.evaluation.MulticlassClassificationEvaluator = mcEval_ec0435d1da2b</w:t>
      </w:r>
    </w:p>
    <w:p w14:paraId="62F70139" w14:textId="77777777" w:rsidR="00975F66" w:rsidRPr="00975F66" w:rsidRDefault="00975F66" w:rsidP="00975F66">
      <w:pPr>
        <w:pStyle w:val="a8"/>
      </w:pPr>
    </w:p>
    <w:p w14:paraId="38F6E07E" w14:textId="77777777" w:rsidR="00975F66" w:rsidRPr="00975F66" w:rsidRDefault="00975F66" w:rsidP="00975F66">
      <w:pPr>
        <w:pStyle w:val="a8"/>
      </w:pPr>
      <w:r w:rsidRPr="00975F66">
        <w:t>scala&gt; val accuracy = evaluator.evaluate(predictions)</w:t>
      </w:r>
    </w:p>
    <w:p w14:paraId="720F141E" w14:textId="77777777" w:rsidR="00975F66" w:rsidRPr="00975F66" w:rsidRDefault="00975F66" w:rsidP="00975F66">
      <w:pPr>
        <w:pStyle w:val="a8"/>
      </w:pPr>
      <w:r w:rsidRPr="00975F66">
        <w:t>accuracy: Double = 0.9583333333333334</w:t>
      </w:r>
    </w:p>
    <w:p w14:paraId="4783B4A4" w14:textId="77777777" w:rsidR="00975F66" w:rsidRPr="00975F66" w:rsidRDefault="00975F66" w:rsidP="00975F66">
      <w:pPr>
        <w:pStyle w:val="a8"/>
      </w:pPr>
    </w:p>
    <w:p w14:paraId="22B5C73B" w14:textId="77777777" w:rsidR="00975F66" w:rsidRPr="00975F66" w:rsidRDefault="00975F66" w:rsidP="00975F66">
      <w:pPr>
        <w:pStyle w:val="a8"/>
      </w:pPr>
      <w:r w:rsidRPr="00975F66">
        <w:t>scala&gt; println("Test Error = " + (1.0 - accuracy))</w:t>
      </w:r>
    </w:p>
    <w:p w14:paraId="32A8D922" w14:textId="77777777" w:rsidR="00975F66" w:rsidRPr="00975F66" w:rsidRDefault="00975F66" w:rsidP="00975F66">
      <w:pPr>
        <w:pStyle w:val="a8"/>
      </w:pPr>
      <w:r w:rsidRPr="00975F66">
        <w:t>Test Error = 0.04166666666666663</w:t>
      </w:r>
    </w:p>
    <w:p w14:paraId="0373E9E0" w14:textId="77777777" w:rsidR="00975F66" w:rsidRPr="00975F66" w:rsidRDefault="00975F66" w:rsidP="00975F66">
      <w:pPr>
        <w:pStyle w:val="a8"/>
      </w:pPr>
    </w:p>
    <w:p w14:paraId="10DFDDDE" w14:textId="77777777" w:rsidR="00975F66" w:rsidRPr="00975F66" w:rsidRDefault="00975F66" w:rsidP="00975F66">
      <w:pPr>
        <w:pStyle w:val="a8"/>
      </w:pPr>
      <w:r w:rsidRPr="00975F66">
        <w:t>scala&gt; val treeModel = model.stages(2).asInstanceOf[DecisionTreeClassificationModel]</w:t>
      </w:r>
    </w:p>
    <w:p w14:paraId="774F368E" w14:textId="77777777" w:rsidR="00975F66" w:rsidRPr="00975F66" w:rsidRDefault="00975F66" w:rsidP="00975F66">
      <w:pPr>
        <w:pStyle w:val="a8"/>
      </w:pPr>
      <w:r w:rsidRPr="00975F66">
        <w:t>treeModel: org.apache.spark.ml.classification.DecisionTreeClassificationModel = DecisionTreeClassificationModel (uid=dtc_e50420acd179) of depth 2 with 5 nodes</w:t>
      </w:r>
    </w:p>
    <w:p w14:paraId="34ECEC88" w14:textId="77777777" w:rsidR="00975F66" w:rsidRPr="00975F66" w:rsidRDefault="00975F66" w:rsidP="00975F66">
      <w:pPr>
        <w:pStyle w:val="a8"/>
      </w:pPr>
    </w:p>
    <w:p w14:paraId="003AFC7F" w14:textId="77777777" w:rsidR="00975F66" w:rsidRPr="00975F66" w:rsidRDefault="00975F66" w:rsidP="00975F66">
      <w:pPr>
        <w:pStyle w:val="a8"/>
      </w:pPr>
      <w:r w:rsidRPr="00975F66">
        <w:t>scala&gt; println("Learned classification tree model:\n" + treeModel.toDebugString)</w:t>
      </w:r>
    </w:p>
    <w:p w14:paraId="71F53481" w14:textId="77777777" w:rsidR="00975F66" w:rsidRPr="00975F66" w:rsidRDefault="00975F66" w:rsidP="00975F66">
      <w:pPr>
        <w:pStyle w:val="a8"/>
      </w:pPr>
      <w:r w:rsidRPr="00975F66">
        <w:t>Learned classification tree model:</w:t>
      </w:r>
    </w:p>
    <w:p w14:paraId="66EC24AF" w14:textId="77777777" w:rsidR="00975F66" w:rsidRPr="00975F66" w:rsidRDefault="00975F66" w:rsidP="00975F66">
      <w:pPr>
        <w:pStyle w:val="a8"/>
      </w:pPr>
      <w:r w:rsidRPr="00975F66">
        <w:t>DecisionTreeClassificationModel (uid=dtc_e50420acd179) of depth 2 with 5 nodes</w:t>
      </w:r>
    </w:p>
    <w:p w14:paraId="0C48447D" w14:textId="77777777" w:rsidR="00975F66" w:rsidRPr="00975F66" w:rsidRDefault="00975F66" w:rsidP="00975F66">
      <w:pPr>
        <w:pStyle w:val="a8"/>
      </w:pPr>
      <w:r w:rsidRPr="00975F66">
        <w:t xml:space="preserve">  If (feature 406 &lt;= 20.0)</w:t>
      </w:r>
    </w:p>
    <w:p w14:paraId="4B782D00" w14:textId="77777777" w:rsidR="00975F66" w:rsidRPr="00975F66" w:rsidRDefault="00975F66" w:rsidP="00975F66">
      <w:pPr>
        <w:pStyle w:val="a8"/>
      </w:pPr>
      <w:r w:rsidRPr="00975F66">
        <w:t xml:space="preserve">   If (feature 99 in {2.0})</w:t>
      </w:r>
    </w:p>
    <w:p w14:paraId="5C633EAD" w14:textId="77777777" w:rsidR="00975F66" w:rsidRPr="00975F66" w:rsidRDefault="00975F66" w:rsidP="00975F66">
      <w:pPr>
        <w:pStyle w:val="a8"/>
      </w:pPr>
      <w:r w:rsidRPr="00975F66">
        <w:t xml:space="preserve">    Predict: 0.0</w:t>
      </w:r>
    </w:p>
    <w:p w14:paraId="66685F58" w14:textId="77777777" w:rsidR="00975F66" w:rsidRPr="00975F66" w:rsidRDefault="00975F66" w:rsidP="00975F66">
      <w:pPr>
        <w:pStyle w:val="a8"/>
      </w:pPr>
      <w:r w:rsidRPr="00975F66">
        <w:t xml:space="preserve">   Else (feature 99 not in {2.0})</w:t>
      </w:r>
    </w:p>
    <w:p w14:paraId="4D1E8D68" w14:textId="77777777" w:rsidR="00975F66" w:rsidRPr="00975F66" w:rsidRDefault="00975F66" w:rsidP="00975F66">
      <w:pPr>
        <w:pStyle w:val="a8"/>
      </w:pPr>
      <w:r w:rsidRPr="00975F66">
        <w:t xml:space="preserve">    Predict: 1.0</w:t>
      </w:r>
    </w:p>
    <w:p w14:paraId="2823B1D7" w14:textId="77777777" w:rsidR="00975F66" w:rsidRPr="00975F66" w:rsidRDefault="00975F66" w:rsidP="00975F66">
      <w:pPr>
        <w:pStyle w:val="a8"/>
      </w:pPr>
      <w:r w:rsidRPr="00975F66">
        <w:t xml:space="preserve">  Else (feature 406 &gt; 20.0)</w:t>
      </w:r>
    </w:p>
    <w:p w14:paraId="12C73545" w14:textId="77777777" w:rsidR="00975F66" w:rsidRDefault="00975F66" w:rsidP="00975F66">
      <w:pPr>
        <w:pStyle w:val="a8"/>
      </w:pPr>
      <w:r w:rsidRPr="00975F66">
        <w:t xml:space="preserve">   Predict: 0.0</w:t>
      </w:r>
    </w:p>
    <w:p w14:paraId="4508A18D" w14:textId="6CBFE787"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27</w:t>
      </w:r>
      <w:r w:rsidR="002635D1">
        <w:fldChar w:fldCharType="end"/>
      </w:r>
    </w:p>
    <w:p w14:paraId="3F7B7212" w14:textId="7F5347A4" w:rsidR="00F632B5" w:rsidRDefault="00F632B5" w:rsidP="00124644">
      <w:pPr>
        <w:pStyle w:val="Heading4"/>
      </w:pPr>
      <w:r>
        <w:rPr>
          <w:rFonts w:hint="eastAsia"/>
        </w:rPr>
        <w:t>随机森林分类器</w:t>
      </w:r>
      <w:r>
        <w:rPr>
          <w:rFonts w:hint="eastAsia"/>
        </w:rPr>
        <w:t xml:space="preserve"> </w:t>
      </w:r>
    </w:p>
    <w:p w14:paraId="37F808AF" w14:textId="58FE06CB" w:rsidR="00F632B5" w:rsidRDefault="00F632B5" w:rsidP="00F632B5">
      <w:pPr>
        <w:ind w:firstLine="420"/>
      </w:pPr>
      <w:r>
        <w:rPr>
          <w:rFonts w:hint="eastAsia"/>
        </w:rPr>
        <w:t>随机森林是一种流行的分类和回归方法</w:t>
      </w:r>
      <w:r w:rsidR="00C64538">
        <w:rPr>
          <w:rFonts w:hint="eastAsia"/>
        </w:rPr>
        <w:t>。</w:t>
      </w:r>
      <w:r w:rsidR="00E53B0B">
        <w:rPr>
          <w:rFonts w:hint="eastAsia"/>
        </w:rPr>
        <w:t>以下示例以</w:t>
      </w:r>
      <w:r w:rsidR="00E53B0B">
        <w:rPr>
          <w:rFonts w:hint="eastAsia"/>
        </w:rPr>
        <w:t>LibSVM</w:t>
      </w:r>
      <w:r w:rsidR="00E53B0B">
        <w:rPr>
          <w:rFonts w:hint="eastAsia"/>
        </w:rPr>
        <w:t>格式加载数据集，将其分解为训练集和测试集，在第一个数据集上训练，然后在保留的测试集上进行评估。</w:t>
      </w:r>
      <w:r w:rsidR="002C6C0B">
        <w:t>Spark</w:t>
      </w:r>
      <w:r w:rsidR="00E53B0B">
        <w:rPr>
          <w:rFonts w:hint="eastAsia"/>
        </w:rPr>
        <w:t>使用两个特征转换器来准备数据；这些帮助索引标签和分类特征的类别，将元数据添加到决策树算法可以识别的</w:t>
      </w:r>
      <w:r w:rsidR="007879A1">
        <w:t>DataFrame</w:t>
      </w:r>
      <w:r w:rsidR="00E53B0B">
        <w:rPr>
          <w:rFonts w:hint="eastAsia"/>
        </w:rPr>
        <w:t>中。</w:t>
      </w:r>
    </w:p>
    <w:p w14:paraId="707E1CF4" w14:textId="77777777" w:rsidR="00653DD1" w:rsidRDefault="00653DD1" w:rsidP="00653DD1">
      <w:pPr>
        <w:pStyle w:val="a8"/>
      </w:pPr>
      <w:r>
        <w:t>scala&gt; import org.apache.spark.ml.Pipeline</w:t>
      </w:r>
    </w:p>
    <w:p w14:paraId="3129BD72" w14:textId="77777777" w:rsidR="00653DD1" w:rsidRDefault="00653DD1" w:rsidP="00653DD1">
      <w:pPr>
        <w:pStyle w:val="a8"/>
      </w:pPr>
      <w:r>
        <w:t>import org.apache.spark.ml.Pipeline</w:t>
      </w:r>
    </w:p>
    <w:p w14:paraId="29557B2F" w14:textId="77777777" w:rsidR="00653DD1" w:rsidRDefault="00653DD1" w:rsidP="00653DD1">
      <w:pPr>
        <w:pStyle w:val="a8"/>
      </w:pPr>
    </w:p>
    <w:p w14:paraId="4F637977" w14:textId="77777777" w:rsidR="00653DD1" w:rsidRDefault="00653DD1" w:rsidP="00653DD1">
      <w:pPr>
        <w:pStyle w:val="a8"/>
      </w:pPr>
      <w:r>
        <w:t>scala&gt; import org.apache.spark.ml.classification.{RandomForestClassificationModel, RandomForestClassifier}</w:t>
      </w:r>
    </w:p>
    <w:p w14:paraId="36379755" w14:textId="77777777" w:rsidR="00653DD1" w:rsidRDefault="00653DD1" w:rsidP="00653DD1">
      <w:pPr>
        <w:pStyle w:val="a8"/>
      </w:pPr>
      <w:r>
        <w:t>import org.apache.spark.ml.classification.{RandomForestClassificationModel, RandomForestClassifier}</w:t>
      </w:r>
    </w:p>
    <w:p w14:paraId="0DB56E33" w14:textId="77777777" w:rsidR="00653DD1" w:rsidRDefault="00653DD1" w:rsidP="00653DD1">
      <w:pPr>
        <w:pStyle w:val="a8"/>
      </w:pPr>
    </w:p>
    <w:p w14:paraId="04515799" w14:textId="77777777" w:rsidR="00653DD1" w:rsidRDefault="00653DD1" w:rsidP="00653DD1">
      <w:pPr>
        <w:pStyle w:val="a8"/>
      </w:pPr>
      <w:r>
        <w:t>scala&gt; import org.apache.spark.ml.evaluation.MulticlassClassificationEvaluator</w:t>
      </w:r>
    </w:p>
    <w:p w14:paraId="3F9A3D7B" w14:textId="77777777" w:rsidR="00653DD1" w:rsidRDefault="00653DD1" w:rsidP="00653DD1">
      <w:pPr>
        <w:pStyle w:val="a8"/>
      </w:pPr>
      <w:r>
        <w:t>import org.apache.spark.ml.evaluation.MulticlassClassificationEvaluator</w:t>
      </w:r>
    </w:p>
    <w:p w14:paraId="1B357AAB" w14:textId="77777777" w:rsidR="00653DD1" w:rsidRDefault="00653DD1" w:rsidP="00653DD1">
      <w:pPr>
        <w:pStyle w:val="a8"/>
      </w:pPr>
    </w:p>
    <w:p w14:paraId="6DAFA392" w14:textId="77777777" w:rsidR="00653DD1" w:rsidRDefault="00653DD1" w:rsidP="00653DD1">
      <w:pPr>
        <w:pStyle w:val="a8"/>
      </w:pPr>
      <w:r>
        <w:t>scala&gt; import org.apache.spark.ml.feature.{IndexToString, StringIndexer, VectorIndexer}</w:t>
      </w:r>
    </w:p>
    <w:p w14:paraId="062313C0" w14:textId="77777777" w:rsidR="00653DD1" w:rsidRDefault="00653DD1" w:rsidP="00653DD1">
      <w:pPr>
        <w:pStyle w:val="a8"/>
      </w:pPr>
      <w:r>
        <w:t>import org.apache.spark.ml.feature.{IndexToString, StringIndexer, VectorIndexer}</w:t>
      </w:r>
    </w:p>
    <w:p w14:paraId="708FC335" w14:textId="7EBCB57A"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28</w:t>
      </w:r>
      <w:r w:rsidR="002635D1">
        <w:fldChar w:fldCharType="end"/>
      </w:r>
    </w:p>
    <w:p w14:paraId="2E15E161" w14:textId="00459286" w:rsidR="00653DD1" w:rsidRDefault="00C05332" w:rsidP="004178B6">
      <w:pPr>
        <w:pStyle w:val="a7"/>
      </w:pPr>
      <w:r>
        <w:rPr>
          <w:rFonts w:hint="eastAsia"/>
        </w:rPr>
        <w:t>加载和解析数据文件，将其转换为</w:t>
      </w:r>
      <w:r w:rsidR="007879A1">
        <w:t>DataFrame</w:t>
      </w:r>
    </w:p>
    <w:p w14:paraId="38B1FFF1" w14:textId="7AB418DA" w:rsidR="00653DD1" w:rsidRDefault="00653DD1" w:rsidP="00653DD1">
      <w:pPr>
        <w:pStyle w:val="a8"/>
      </w:pPr>
      <w:r>
        <w:t>scala&gt; val data = spark.read.format("libsvm").load("</w:t>
      </w:r>
      <w:r w:rsidR="00E62A72">
        <w:t>/spark/</w:t>
      </w:r>
      <w:r>
        <w:t>data/example/mllib/sample_libsvm_data.txt")</w:t>
      </w:r>
    </w:p>
    <w:p w14:paraId="1FB48543" w14:textId="77777777" w:rsidR="00653DD1" w:rsidRDefault="00653DD1" w:rsidP="00653DD1">
      <w:pPr>
        <w:pStyle w:val="a8"/>
      </w:pPr>
      <w:r>
        <w:t>data: org.apache.spark.sql.DataFrame = [label: double, features: vector]</w:t>
      </w:r>
    </w:p>
    <w:p w14:paraId="019118B3" w14:textId="3CA69864"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29</w:t>
      </w:r>
      <w:r w:rsidR="002635D1">
        <w:fldChar w:fldCharType="end"/>
      </w:r>
    </w:p>
    <w:p w14:paraId="564C00A8" w14:textId="6E3BF9F4" w:rsidR="00653DD1" w:rsidRDefault="00172EEA" w:rsidP="004178B6">
      <w:pPr>
        <w:pStyle w:val="a7"/>
      </w:pPr>
      <w:r>
        <w:rPr>
          <w:rFonts w:hint="eastAsia"/>
        </w:rPr>
        <w:t>索引标签，增加元数据到标签列中</w:t>
      </w:r>
      <w:r w:rsidR="00EC4F6F">
        <w:rPr>
          <w:rFonts w:hint="eastAsia"/>
        </w:rPr>
        <w:t>，</w:t>
      </w:r>
      <w:r w:rsidR="00B05705">
        <w:rPr>
          <w:rFonts w:hint="eastAsia"/>
        </w:rPr>
        <w:t>拟合所有数据集，在索引中包含所有标签</w:t>
      </w:r>
    </w:p>
    <w:p w14:paraId="7BB95D3B" w14:textId="77777777" w:rsidR="00653DD1" w:rsidRDefault="00653DD1" w:rsidP="00653DD1">
      <w:pPr>
        <w:pStyle w:val="a8"/>
      </w:pPr>
      <w:r>
        <w:t>scala&gt; val labelIndexer = new StringIndexer().setInputCol("label").setOutputCol("indexedLabel").fit(data)</w:t>
      </w:r>
    </w:p>
    <w:p w14:paraId="113A9999" w14:textId="77777777" w:rsidR="00653DD1" w:rsidRDefault="00653DD1" w:rsidP="00653DD1">
      <w:pPr>
        <w:pStyle w:val="a8"/>
      </w:pPr>
      <w:r>
        <w:t>labelIndexer: org.apache.spark.ml.feature.StringIndexerModel = strIdx_551d33dd5566</w:t>
      </w:r>
    </w:p>
    <w:p w14:paraId="403D7911" w14:textId="0B485993"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30</w:t>
      </w:r>
      <w:r w:rsidR="002635D1">
        <w:fldChar w:fldCharType="end"/>
      </w:r>
    </w:p>
    <w:p w14:paraId="09F0444B" w14:textId="2B5DE8AB" w:rsidR="00653DD1" w:rsidRDefault="00B05705" w:rsidP="004178B6">
      <w:pPr>
        <w:pStyle w:val="a7"/>
      </w:pPr>
      <w:r>
        <w:rPr>
          <w:rFonts w:hint="eastAsia"/>
        </w:rPr>
        <w:t>自动识别分类特征和索引</w:t>
      </w:r>
      <w:r w:rsidR="00EC4F6F">
        <w:rPr>
          <w:rFonts w:hint="eastAsia"/>
        </w:rPr>
        <w:t>，</w:t>
      </w:r>
      <w:r w:rsidRPr="00EC4F6F">
        <w:rPr>
          <w:rFonts w:eastAsia="KaiTi" w:hint="eastAsia"/>
        </w:rPr>
        <w:t>设置</w:t>
      </w:r>
      <w:r w:rsidR="00653DD1">
        <w:t>maxCategories</w:t>
      </w:r>
      <w:r w:rsidRPr="00EC4F6F">
        <w:rPr>
          <w:rFonts w:eastAsia="KaiTi" w:hint="eastAsia"/>
        </w:rPr>
        <w:t>，</w:t>
      </w:r>
      <w:r>
        <w:rPr>
          <w:rFonts w:hint="eastAsia"/>
        </w:rPr>
        <w:t>具有</w:t>
      </w:r>
      <w:r>
        <w:rPr>
          <w:rFonts w:hint="eastAsia"/>
        </w:rPr>
        <w:t>&gt;</w:t>
      </w:r>
      <w:r>
        <w:t>4</w:t>
      </w:r>
      <w:r>
        <w:rPr>
          <w:rFonts w:hint="eastAsia"/>
        </w:rPr>
        <w:t>个不同值的特征被作为连续值处理</w:t>
      </w:r>
    </w:p>
    <w:p w14:paraId="6C87DC8C" w14:textId="4F0051C9" w:rsidR="00653DD1" w:rsidRDefault="00653DD1" w:rsidP="00653DD1">
      <w:pPr>
        <w:pStyle w:val="a8"/>
      </w:pPr>
      <w:r>
        <w:t>scala&gt; val featureIndexer = new VectorIndexer().setInputCol("features").setOutputCol("indexedFeatures").setMaxCategories(4).fit(data)</w:t>
      </w:r>
    </w:p>
    <w:p w14:paraId="3324E929" w14:textId="77777777" w:rsidR="00653DD1" w:rsidRDefault="00653DD1" w:rsidP="00653DD1">
      <w:pPr>
        <w:pStyle w:val="a8"/>
      </w:pPr>
      <w:r>
        <w:t>featureIndexer: org.apache.spark.ml.feature.VectorIndexerModel = vecIdx_8e95643a494d</w:t>
      </w:r>
    </w:p>
    <w:p w14:paraId="27396E7C" w14:textId="7B279CB7" w:rsidR="00653DD1"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31</w:t>
      </w:r>
      <w:r w:rsidR="002635D1">
        <w:fldChar w:fldCharType="end"/>
      </w:r>
    </w:p>
    <w:p w14:paraId="6150414B" w14:textId="4A98CCC3" w:rsidR="00653DD1" w:rsidRDefault="00B05705" w:rsidP="004178B6">
      <w:pPr>
        <w:pStyle w:val="a7"/>
      </w:pPr>
      <w:r w:rsidRPr="00B05705">
        <w:rPr>
          <w:rFonts w:hint="eastAsia"/>
        </w:rPr>
        <w:lastRenderedPageBreak/>
        <w:t>分割数据为训练和测试（</w:t>
      </w:r>
      <w:r w:rsidRPr="00B05705">
        <w:t>30%</w:t>
      </w:r>
      <w:r w:rsidRPr="00B05705">
        <w:rPr>
          <w:rFonts w:hint="eastAsia"/>
        </w:rPr>
        <w:t>为测试数据）</w:t>
      </w:r>
    </w:p>
    <w:p w14:paraId="31DF1C3A" w14:textId="77777777" w:rsidR="00653DD1" w:rsidRDefault="00653DD1" w:rsidP="00653DD1">
      <w:pPr>
        <w:pStyle w:val="a8"/>
      </w:pPr>
      <w:r>
        <w:t>scala&gt; val Array(trainingData, testData) = data.randomSplit(Array(0.7, 0.3))</w:t>
      </w:r>
    </w:p>
    <w:p w14:paraId="574AA9DF" w14:textId="77777777" w:rsidR="00653DD1" w:rsidRDefault="00653DD1" w:rsidP="00653DD1">
      <w:pPr>
        <w:pStyle w:val="a8"/>
      </w:pPr>
      <w:r>
        <w:t>trainingData: org.apache.spark.sql.Dataset[org.apache.spark.sql.Row] = [label: double, features: vector]</w:t>
      </w:r>
    </w:p>
    <w:p w14:paraId="6663B0D1" w14:textId="77777777" w:rsidR="00653DD1" w:rsidRDefault="00653DD1" w:rsidP="00653DD1">
      <w:pPr>
        <w:pStyle w:val="a8"/>
      </w:pPr>
      <w:r>
        <w:t>testData: org.apache.spark.sql.Dataset[org.apache.spark.sql.Row] = [label: double, features: vector]</w:t>
      </w:r>
    </w:p>
    <w:p w14:paraId="01675A7E" w14:textId="33FE82FA"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32</w:t>
      </w:r>
      <w:r w:rsidR="002635D1">
        <w:fldChar w:fldCharType="end"/>
      </w:r>
    </w:p>
    <w:p w14:paraId="51B6ECFD" w14:textId="24DA6FAA" w:rsidR="00653DD1" w:rsidRDefault="00B05705" w:rsidP="004178B6">
      <w:pPr>
        <w:pStyle w:val="a7"/>
      </w:pPr>
      <w:r>
        <w:rPr>
          <w:rFonts w:asciiTheme="minorEastAsia" w:eastAsiaTheme="minorEastAsia" w:hAnsiTheme="minorEastAsia" w:hint="eastAsia"/>
        </w:rPr>
        <w:t>训练</w:t>
      </w:r>
      <w:r w:rsidR="00653DD1">
        <w:t>RandomForest</w:t>
      </w:r>
      <w:r>
        <w:rPr>
          <w:rFonts w:asciiTheme="minorEastAsia" w:eastAsiaTheme="minorEastAsia" w:hAnsiTheme="minorEastAsia" w:hint="eastAsia"/>
        </w:rPr>
        <w:t>模型</w:t>
      </w:r>
      <w:r w:rsidR="00653DD1">
        <w:t>.</w:t>
      </w:r>
    </w:p>
    <w:p w14:paraId="525B8CE6" w14:textId="77777777" w:rsidR="00653DD1" w:rsidRDefault="00653DD1" w:rsidP="00653DD1">
      <w:pPr>
        <w:pStyle w:val="a8"/>
      </w:pPr>
      <w:r>
        <w:t>scala&gt; val rf = new RandomForestClassifier().setLabelCol("indexedLabel").setFeaturesCol("indexedFeatures").setNumTrees(10)</w:t>
      </w:r>
    </w:p>
    <w:p w14:paraId="1D39344A" w14:textId="77777777" w:rsidR="00653DD1" w:rsidRDefault="00653DD1" w:rsidP="00653DD1">
      <w:pPr>
        <w:pStyle w:val="a8"/>
      </w:pPr>
      <w:r>
        <w:t>rf: org.apache.spark.ml.classification.RandomForestClassifier = rfc_319e21d14e79</w:t>
      </w:r>
    </w:p>
    <w:p w14:paraId="2DA8B90E" w14:textId="71013F7B"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33</w:t>
      </w:r>
      <w:r w:rsidR="002635D1">
        <w:fldChar w:fldCharType="end"/>
      </w:r>
    </w:p>
    <w:p w14:paraId="6D0732E6" w14:textId="346A4B06" w:rsidR="00653DD1" w:rsidRDefault="005E42ED" w:rsidP="004178B6">
      <w:pPr>
        <w:pStyle w:val="a7"/>
      </w:pPr>
      <w:r w:rsidRPr="005E42ED">
        <w:rPr>
          <w:rFonts w:hint="eastAsia"/>
        </w:rPr>
        <w:t>将索引标签转换成原始标签</w:t>
      </w:r>
    </w:p>
    <w:p w14:paraId="48389552" w14:textId="77777777" w:rsidR="00653DD1" w:rsidRDefault="00653DD1" w:rsidP="00653DD1">
      <w:pPr>
        <w:pStyle w:val="a8"/>
      </w:pPr>
      <w:r>
        <w:t>scala&gt; val labelConverter = new IndexToString().setInputCol("prediction").setOutputCol("predictedLabel").setLabels(labelIndexer.labels)</w:t>
      </w:r>
    </w:p>
    <w:p w14:paraId="3DC536B1" w14:textId="77777777" w:rsidR="00653DD1" w:rsidRDefault="00653DD1" w:rsidP="00653DD1">
      <w:pPr>
        <w:pStyle w:val="a8"/>
      </w:pPr>
      <w:r>
        <w:t>labelConverter: org.apache.spark.ml.feature.IndexToString = idxToStr_b8fdfba32f0e</w:t>
      </w:r>
    </w:p>
    <w:p w14:paraId="101A13A4" w14:textId="2806F591"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34</w:t>
      </w:r>
      <w:r w:rsidR="002635D1">
        <w:fldChar w:fldCharType="end"/>
      </w:r>
    </w:p>
    <w:p w14:paraId="18C1A282" w14:textId="716D6457" w:rsidR="00653DD1" w:rsidRDefault="005E42ED" w:rsidP="004178B6">
      <w:pPr>
        <w:pStyle w:val="a7"/>
      </w:pPr>
      <w:r w:rsidRPr="005E42ED">
        <w:rPr>
          <w:rFonts w:hint="eastAsia"/>
        </w:rPr>
        <w:t>链接索引和树到一个管道中</w:t>
      </w:r>
    </w:p>
    <w:p w14:paraId="026AEF3E" w14:textId="77777777" w:rsidR="00653DD1" w:rsidRDefault="00653DD1" w:rsidP="00653DD1">
      <w:pPr>
        <w:pStyle w:val="a8"/>
      </w:pPr>
      <w:r>
        <w:t>scala&gt; val pipeline = new Pipeline().setStages(Array(labelIndexer, featureIndexer, rf, labelConverter))</w:t>
      </w:r>
    </w:p>
    <w:p w14:paraId="5B68D9EA" w14:textId="77777777" w:rsidR="00653DD1" w:rsidRDefault="00653DD1" w:rsidP="00653DD1">
      <w:pPr>
        <w:pStyle w:val="a8"/>
      </w:pPr>
      <w:r>
        <w:t>pipeline: org.apache.spark.ml.Pipeline = pipeline_745f2ee48c2b</w:t>
      </w:r>
    </w:p>
    <w:p w14:paraId="736A5679" w14:textId="0BB2357D"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35</w:t>
      </w:r>
      <w:r w:rsidR="002635D1">
        <w:fldChar w:fldCharType="end"/>
      </w:r>
    </w:p>
    <w:p w14:paraId="6033090A" w14:textId="2C32C000" w:rsidR="00653DD1" w:rsidRDefault="005E42ED" w:rsidP="004178B6">
      <w:pPr>
        <w:pStyle w:val="a7"/>
      </w:pPr>
      <w:r>
        <w:rPr>
          <w:rFonts w:hint="eastAsia"/>
        </w:rPr>
        <w:t>训练模型</w:t>
      </w:r>
    </w:p>
    <w:p w14:paraId="016709E9" w14:textId="77777777" w:rsidR="00653DD1" w:rsidRDefault="00653DD1" w:rsidP="00653DD1">
      <w:pPr>
        <w:pStyle w:val="a8"/>
      </w:pPr>
      <w:r>
        <w:t>scala&gt; val model = pipeline.fit(trainingData)</w:t>
      </w:r>
    </w:p>
    <w:p w14:paraId="68F3F088" w14:textId="77777777" w:rsidR="00653DD1" w:rsidRDefault="00653DD1" w:rsidP="00653DD1">
      <w:pPr>
        <w:pStyle w:val="a8"/>
      </w:pPr>
      <w:r>
        <w:t>model: org.apache.spark.ml.PipelineModel = pipeline_745f2ee48c2b</w:t>
      </w:r>
    </w:p>
    <w:p w14:paraId="6F5A59E9" w14:textId="0865BF08"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36</w:t>
      </w:r>
      <w:r w:rsidR="002635D1">
        <w:fldChar w:fldCharType="end"/>
      </w:r>
    </w:p>
    <w:p w14:paraId="55C0F446" w14:textId="27B3D624" w:rsidR="00653DD1" w:rsidRDefault="005E42ED" w:rsidP="004178B6">
      <w:pPr>
        <w:pStyle w:val="a7"/>
      </w:pPr>
      <w:r>
        <w:rPr>
          <w:rFonts w:hint="eastAsia"/>
        </w:rPr>
        <w:t>进行预测</w:t>
      </w:r>
    </w:p>
    <w:p w14:paraId="3E7E3379" w14:textId="77777777" w:rsidR="00653DD1" w:rsidRDefault="00653DD1" w:rsidP="00653DD1">
      <w:pPr>
        <w:pStyle w:val="a8"/>
      </w:pPr>
      <w:r>
        <w:t>scala&gt; val predictions = model.transform(testData)</w:t>
      </w:r>
    </w:p>
    <w:p w14:paraId="0A896D72" w14:textId="77777777" w:rsidR="00653DD1" w:rsidRDefault="00653DD1" w:rsidP="00653DD1">
      <w:pPr>
        <w:pStyle w:val="a8"/>
      </w:pPr>
      <w:r>
        <w:t>predictions: org.apache.spark.sql.DataFrame = [label: double, features: vector ... 6 more fields]</w:t>
      </w:r>
    </w:p>
    <w:p w14:paraId="4A01E2A9" w14:textId="501481FB"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37</w:t>
      </w:r>
      <w:r w:rsidR="002635D1">
        <w:fldChar w:fldCharType="end"/>
      </w:r>
    </w:p>
    <w:p w14:paraId="0CA86729" w14:textId="19B1093A" w:rsidR="00653DD1" w:rsidRDefault="00FE2FB1" w:rsidP="004178B6">
      <w:pPr>
        <w:pStyle w:val="a7"/>
      </w:pPr>
      <w:r>
        <w:rPr>
          <w:rFonts w:hint="eastAsia"/>
        </w:rPr>
        <w:t>选择示例行显示</w:t>
      </w:r>
    </w:p>
    <w:p w14:paraId="59AF0C09" w14:textId="77777777" w:rsidR="00653DD1" w:rsidRDefault="00653DD1" w:rsidP="00653DD1">
      <w:pPr>
        <w:pStyle w:val="a8"/>
      </w:pPr>
      <w:r>
        <w:t>scala&gt; predictions.select("predictedLabel", "label", "features").show(5)</w:t>
      </w:r>
    </w:p>
    <w:p w14:paraId="2B6DA943" w14:textId="77777777" w:rsidR="00653DD1" w:rsidRDefault="00653DD1" w:rsidP="00653DD1">
      <w:pPr>
        <w:pStyle w:val="a8"/>
      </w:pPr>
      <w:r>
        <w:t>+--------------+-----+--------------------+</w:t>
      </w:r>
    </w:p>
    <w:p w14:paraId="290329B6" w14:textId="77777777" w:rsidR="00653DD1" w:rsidRDefault="00653DD1" w:rsidP="00653DD1">
      <w:pPr>
        <w:pStyle w:val="a8"/>
      </w:pPr>
      <w:r>
        <w:t>|predictedLabel|label|            features|</w:t>
      </w:r>
    </w:p>
    <w:p w14:paraId="7963F1B2" w14:textId="77777777" w:rsidR="00653DD1" w:rsidRDefault="00653DD1" w:rsidP="00653DD1">
      <w:pPr>
        <w:pStyle w:val="a8"/>
      </w:pPr>
      <w:r>
        <w:t>+--------------+-----+--------------------+</w:t>
      </w:r>
    </w:p>
    <w:p w14:paraId="0A3C3DEB" w14:textId="77777777" w:rsidR="00653DD1" w:rsidRDefault="00653DD1" w:rsidP="00653DD1">
      <w:pPr>
        <w:pStyle w:val="a8"/>
      </w:pPr>
      <w:r>
        <w:t>|           0.0|  0.0|(692,[95,96,97,12...|</w:t>
      </w:r>
    </w:p>
    <w:p w14:paraId="44200469" w14:textId="77777777" w:rsidR="00653DD1" w:rsidRDefault="00653DD1" w:rsidP="00653DD1">
      <w:pPr>
        <w:pStyle w:val="a8"/>
      </w:pPr>
      <w:r>
        <w:t>|           1.0|  0.0|(692,[100,101,102...|</w:t>
      </w:r>
    </w:p>
    <w:p w14:paraId="1B561826" w14:textId="77777777" w:rsidR="00653DD1" w:rsidRDefault="00653DD1" w:rsidP="00653DD1">
      <w:pPr>
        <w:pStyle w:val="a8"/>
      </w:pPr>
      <w:r>
        <w:t>|           0.0|  0.0|(692,[121,122,123...|</w:t>
      </w:r>
    </w:p>
    <w:p w14:paraId="50E921C7" w14:textId="77777777" w:rsidR="00653DD1" w:rsidRDefault="00653DD1" w:rsidP="00653DD1">
      <w:pPr>
        <w:pStyle w:val="a8"/>
      </w:pPr>
      <w:r>
        <w:t>|           0.0|  0.0|(692,[122,123,124...|</w:t>
      </w:r>
    </w:p>
    <w:p w14:paraId="1AC19D12" w14:textId="77777777" w:rsidR="00653DD1" w:rsidRDefault="00653DD1" w:rsidP="00653DD1">
      <w:pPr>
        <w:pStyle w:val="a8"/>
      </w:pPr>
      <w:r>
        <w:t>|           0.0|  0.0|(692,[122,123,148...|</w:t>
      </w:r>
    </w:p>
    <w:p w14:paraId="10B383D9" w14:textId="77777777" w:rsidR="00653DD1" w:rsidRDefault="00653DD1" w:rsidP="00653DD1">
      <w:pPr>
        <w:pStyle w:val="a8"/>
      </w:pPr>
      <w:r>
        <w:t>+--------------+-----+--------------------+</w:t>
      </w:r>
    </w:p>
    <w:p w14:paraId="51D5DA2C" w14:textId="77777777" w:rsidR="00653DD1" w:rsidRDefault="00653DD1" w:rsidP="00653DD1">
      <w:pPr>
        <w:pStyle w:val="a8"/>
      </w:pPr>
      <w:r>
        <w:t>only showing top 5 rows</w:t>
      </w:r>
    </w:p>
    <w:p w14:paraId="30C553B3" w14:textId="1E3F089D" w:rsidR="00653DD1"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38</w:t>
      </w:r>
      <w:r w:rsidR="002635D1">
        <w:fldChar w:fldCharType="end"/>
      </w:r>
    </w:p>
    <w:p w14:paraId="1D28CA94" w14:textId="73044CBD" w:rsidR="00653DD1" w:rsidRDefault="007C79A3" w:rsidP="004178B6">
      <w:pPr>
        <w:pStyle w:val="a7"/>
      </w:pPr>
      <w:r w:rsidRPr="007C79A3">
        <w:rPr>
          <w:rFonts w:hint="eastAsia"/>
        </w:rPr>
        <w:t>选择预测和真标签，计算测试错误</w:t>
      </w:r>
    </w:p>
    <w:p w14:paraId="5DD481BC" w14:textId="77777777" w:rsidR="00653DD1" w:rsidRDefault="00653DD1" w:rsidP="00653DD1">
      <w:pPr>
        <w:pStyle w:val="a8"/>
      </w:pPr>
      <w:r>
        <w:t xml:space="preserve">scala&gt; val evaluator = new </w:t>
      </w:r>
      <w:r>
        <w:lastRenderedPageBreak/>
        <w:t>MulticlassClassificationEvaluator().setLabelCol("indexedLabel").setPredictionCol("prediction").setMetricName("accuracy")</w:t>
      </w:r>
    </w:p>
    <w:p w14:paraId="3C81F5CB" w14:textId="77777777" w:rsidR="00653DD1" w:rsidRDefault="00653DD1" w:rsidP="00653DD1">
      <w:pPr>
        <w:pStyle w:val="a8"/>
      </w:pPr>
      <w:r>
        <w:t>evaluator: org.apache.spark.ml.evaluation.MulticlassClassificationEvaluator = mcEval_3f0dda1404bf</w:t>
      </w:r>
    </w:p>
    <w:p w14:paraId="60BF472F" w14:textId="77777777" w:rsidR="00653DD1" w:rsidRDefault="00653DD1" w:rsidP="00653DD1">
      <w:pPr>
        <w:pStyle w:val="a8"/>
      </w:pPr>
    </w:p>
    <w:p w14:paraId="251AB922" w14:textId="77777777" w:rsidR="00653DD1" w:rsidRDefault="00653DD1" w:rsidP="00653DD1">
      <w:pPr>
        <w:pStyle w:val="a8"/>
      </w:pPr>
      <w:r>
        <w:t>scala&gt; val accuracy = evaluator.evaluate(predictions)</w:t>
      </w:r>
    </w:p>
    <w:p w14:paraId="0D3D05C7" w14:textId="77777777" w:rsidR="00653DD1" w:rsidRDefault="00653DD1" w:rsidP="00653DD1">
      <w:pPr>
        <w:pStyle w:val="a8"/>
      </w:pPr>
      <w:r>
        <w:t>accuracy: Double = 0.9666666666666667</w:t>
      </w:r>
    </w:p>
    <w:p w14:paraId="79134E26" w14:textId="77777777" w:rsidR="00653DD1" w:rsidRDefault="00653DD1" w:rsidP="00653DD1">
      <w:pPr>
        <w:pStyle w:val="a8"/>
      </w:pPr>
    </w:p>
    <w:p w14:paraId="74AA041C" w14:textId="77777777" w:rsidR="00653DD1" w:rsidRDefault="00653DD1" w:rsidP="00653DD1">
      <w:pPr>
        <w:pStyle w:val="a8"/>
      </w:pPr>
      <w:r>
        <w:t>scala&gt; println("Test Error = " + (1.0 - accuracy))</w:t>
      </w:r>
    </w:p>
    <w:p w14:paraId="396C8D33" w14:textId="77777777" w:rsidR="00653DD1" w:rsidRDefault="00653DD1" w:rsidP="00653DD1">
      <w:pPr>
        <w:pStyle w:val="a8"/>
      </w:pPr>
      <w:r>
        <w:t>Test Error = 0.033333333333333326</w:t>
      </w:r>
    </w:p>
    <w:p w14:paraId="1284A13D" w14:textId="77777777" w:rsidR="00653DD1" w:rsidRDefault="00653DD1" w:rsidP="00653DD1">
      <w:pPr>
        <w:pStyle w:val="a8"/>
      </w:pPr>
    </w:p>
    <w:p w14:paraId="052A674C" w14:textId="77777777" w:rsidR="00653DD1" w:rsidRDefault="00653DD1" w:rsidP="00653DD1">
      <w:pPr>
        <w:pStyle w:val="a8"/>
      </w:pPr>
      <w:r>
        <w:t>scala&gt; val rfModel = model.stages(2).asInstanceOf[RandomForestClassificationModel]</w:t>
      </w:r>
    </w:p>
    <w:p w14:paraId="46C982AF" w14:textId="77777777" w:rsidR="00653DD1" w:rsidRDefault="00653DD1" w:rsidP="00653DD1">
      <w:pPr>
        <w:pStyle w:val="a8"/>
      </w:pPr>
      <w:r>
        <w:t>rfModel: org.apache.spark.ml.classification.RandomForestClassificationModel = RandomForestClassificationModel (uid=rfc_319e21d14e79) with 10 trees</w:t>
      </w:r>
    </w:p>
    <w:p w14:paraId="3BA756A1" w14:textId="77777777" w:rsidR="00653DD1" w:rsidRDefault="00653DD1" w:rsidP="00653DD1">
      <w:pPr>
        <w:pStyle w:val="a8"/>
      </w:pPr>
    </w:p>
    <w:p w14:paraId="1DB33D46" w14:textId="77777777" w:rsidR="00653DD1" w:rsidRDefault="00653DD1" w:rsidP="00653DD1">
      <w:pPr>
        <w:pStyle w:val="a8"/>
      </w:pPr>
      <w:r>
        <w:t>scala&gt; println("Learned classification forest model:\n" + rfModel.toDebugString)</w:t>
      </w:r>
    </w:p>
    <w:p w14:paraId="004277A8" w14:textId="77777777" w:rsidR="00653DD1" w:rsidRDefault="00653DD1" w:rsidP="00653DD1">
      <w:pPr>
        <w:pStyle w:val="a8"/>
      </w:pPr>
      <w:r>
        <w:t>Learned classification forest model:</w:t>
      </w:r>
    </w:p>
    <w:p w14:paraId="10F5179D" w14:textId="77777777" w:rsidR="00653DD1" w:rsidRDefault="00653DD1" w:rsidP="00653DD1">
      <w:pPr>
        <w:pStyle w:val="a8"/>
      </w:pPr>
      <w:r>
        <w:t>RandomForestClassificationModel (uid=rfc_319e21d14e79) with 10 trees</w:t>
      </w:r>
    </w:p>
    <w:p w14:paraId="2597A2A0" w14:textId="77777777" w:rsidR="00653DD1" w:rsidRDefault="00653DD1" w:rsidP="00653DD1">
      <w:pPr>
        <w:pStyle w:val="a8"/>
      </w:pPr>
      <w:r>
        <w:t xml:space="preserve">  Tree 0 (weight 1.0):</w:t>
      </w:r>
    </w:p>
    <w:p w14:paraId="4546ABFF" w14:textId="77777777" w:rsidR="00653DD1" w:rsidRDefault="00653DD1" w:rsidP="00653DD1">
      <w:pPr>
        <w:pStyle w:val="a8"/>
      </w:pPr>
      <w:r>
        <w:t xml:space="preserve">    If (feature 552 &lt;= 0.0)</w:t>
      </w:r>
    </w:p>
    <w:p w14:paraId="434139D1" w14:textId="77777777" w:rsidR="00653DD1" w:rsidRDefault="00653DD1" w:rsidP="00653DD1">
      <w:pPr>
        <w:pStyle w:val="a8"/>
      </w:pPr>
      <w:r>
        <w:t xml:space="preserve">     If (feature 550 &lt;= 43.0)</w:t>
      </w:r>
    </w:p>
    <w:p w14:paraId="3853DB25" w14:textId="77777777" w:rsidR="00653DD1" w:rsidRDefault="00653DD1" w:rsidP="00653DD1">
      <w:pPr>
        <w:pStyle w:val="a8"/>
      </w:pPr>
      <w:r>
        <w:t xml:space="preserve">      Predict: 0.0</w:t>
      </w:r>
    </w:p>
    <w:p w14:paraId="040AFA94" w14:textId="77777777" w:rsidR="00653DD1" w:rsidRDefault="00653DD1" w:rsidP="00653DD1">
      <w:pPr>
        <w:pStyle w:val="a8"/>
      </w:pPr>
      <w:r>
        <w:t xml:space="preserve">     Else (feature 550 &gt; 43.0)</w:t>
      </w:r>
    </w:p>
    <w:p w14:paraId="343BB4F7" w14:textId="77777777" w:rsidR="00653DD1" w:rsidRDefault="00653DD1" w:rsidP="00653DD1">
      <w:pPr>
        <w:pStyle w:val="a8"/>
      </w:pPr>
      <w:r>
        <w:t xml:space="preserve">      Predict: 1.0</w:t>
      </w:r>
    </w:p>
    <w:p w14:paraId="719A4038" w14:textId="77777777" w:rsidR="00653DD1" w:rsidRDefault="00653DD1" w:rsidP="00653DD1">
      <w:pPr>
        <w:pStyle w:val="a8"/>
      </w:pPr>
      <w:r>
        <w:t xml:space="preserve">    Else (feature 552 &gt; 0.0)</w:t>
      </w:r>
    </w:p>
    <w:p w14:paraId="459E920A" w14:textId="77777777" w:rsidR="00653DD1" w:rsidRDefault="00653DD1" w:rsidP="00653DD1">
      <w:pPr>
        <w:pStyle w:val="a8"/>
      </w:pPr>
      <w:r>
        <w:t xml:space="preserve">     If (feature 605 &lt;= 0.0)</w:t>
      </w:r>
    </w:p>
    <w:p w14:paraId="6F556079" w14:textId="77777777" w:rsidR="00653DD1" w:rsidRDefault="00653DD1" w:rsidP="00653DD1">
      <w:pPr>
        <w:pStyle w:val="a8"/>
      </w:pPr>
      <w:r>
        <w:t xml:space="preserve">      Predict: 0.0</w:t>
      </w:r>
    </w:p>
    <w:p w14:paraId="3962EFCD" w14:textId="77777777" w:rsidR="00653DD1" w:rsidRDefault="00653DD1" w:rsidP="00653DD1">
      <w:pPr>
        <w:pStyle w:val="a8"/>
      </w:pPr>
      <w:r>
        <w:t xml:space="preserve">     Else (feature 605 &gt; 0.0)</w:t>
      </w:r>
    </w:p>
    <w:p w14:paraId="23967067" w14:textId="77777777" w:rsidR="00653DD1" w:rsidRDefault="00653DD1" w:rsidP="00653DD1">
      <w:pPr>
        <w:pStyle w:val="a8"/>
      </w:pPr>
      <w:r>
        <w:t xml:space="preserve">      Predict: 1.0</w:t>
      </w:r>
    </w:p>
    <w:p w14:paraId="5D62EC98" w14:textId="77777777" w:rsidR="00653DD1" w:rsidRDefault="00653DD1" w:rsidP="00653DD1">
      <w:pPr>
        <w:pStyle w:val="a8"/>
      </w:pPr>
      <w:r>
        <w:t xml:space="preserve">  Tree 1 (weight 1.0):</w:t>
      </w:r>
    </w:p>
    <w:p w14:paraId="371B6081" w14:textId="77777777" w:rsidR="00653DD1" w:rsidRDefault="00653DD1" w:rsidP="00653DD1">
      <w:pPr>
        <w:pStyle w:val="a8"/>
      </w:pPr>
      <w:r>
        <w:t xml:space="preserve">    If (feature 463 &lt;= 0.0)</w:t>
      </w:r>
    </w:p>
    <w:p w14:paraId="3052142C" w14:textId="77777777" w:rsidR="00653DD1" w:rsidRDefault="00653DD1" w:rsidP="00653DD1">
      <w:pPr>
        <w:pStyle w:val="a8"/>
      </w:pPr>
      <w:r>
        <w:t xml:space="preserve">     If (feature 317 &lt;= 0.0)</w:t>
      </w:r>
    </w:p>
    <w:p w14:paraId="57DCB79F" w14:textId="77777777" w:rsidR="00653DD1" w:rsidRDefault="00653DD1" w:rsidP="00653DD1">
      <w:pPr>
        <w:pStyle w:val="a8"/>
      </w:pPr>
      <w:r>
        <w:t xml:space="preserve">      If (feature 651 &lt;= 0.0)</w:t>
      </w:r>
    </w:p>
    <w:p w14:paraId="497D2E38" w14:textId="77777777" w:rsidR="00653DD1" w:rsidRDefault="00653DD1" w:rsidP="00653DD1">
      <w:pPr>
        <w:pStyle w:val="a8"/>
      </w:pPr>
      <w:r>
        <w:t xml:space="preserve">       Predict: 0.0</w:t>
      </w:r>
    </w:p>
    <w:p w14:paraId="626303EA" w14:textId="77777777" w:rsidR="00653DD1" w:rsidRDefault="00653DD1" w:rsidP="00653DD1">
      <w:pPr>
        <w:pStyle w:val="a8"/>
      </w:pPr>
      <w:r>
        <w:t xml:space="preserve">      Else (feature 651 &gt; 0.0)</w:t>
      </w:r>
    </w:p>
    <w:p w14:paraId="0B9A2597" w14:textId="77777777" w:rsidR="00653DD1" w:rsidRDefault="00653DD1" w:rsidP="00653DD1">
      <w:pPr>
        <w:pStyle w:val="a8"/>
      </w:pPr>
      <w:r>
        <w:t xml:space="preserve">       Predict: 1.0</w:t>
      </w:r>
    </w:p>
    <w:p w14:paraId="33A0D5D1" w14:textId="77777777" w:rsidR="00653DD1" w:rsidRDefault="00653DD1" w:rsidP="00653DD1">
      <w:pPr>
        <w:pStyle w:val="a8"/>
      </w:pPr>
      <w:r>
        <w:t xml:space="preserve">     Else (feature 317 &gt; 0.0)</w:t>
      </w:r>
    </w:p>
    <w:p w14:paraId="3C37831A" w14:textId="77777777" w:rsidR="00653DD1" w:rsidRDefault="00653DD1" w:rsidP="00653DD1">
      <w:pPr>
        <w:pStyle w:val="a8"/>
      </w:pPr>
      <w:r>
        <w:t xml:space="preserve">      Predict: 1.0</w:t>
      </w:r>
    </w:p>
    <w:p w14:paraId="38AD3D8F" w14:textId="77777777" w:rsidR="00653DD1" w:rsidRDefault="00653DD1" w:rsidP="00653DD1">
      <w:pPr>
        <w:pStyle w:val="a8"/>
      </w:pPr>
      <w:r>
        <w:t xml:space="preserve">    Else (feature 463 &gt; 0.0)</w:t>
      </w:r>
    </w:p>
    <w:p w14:paraId="691F6ADE" w14:textId="77777777" w:rsidR="00653DD1" w:rsidRDefault="00653DD1" w:rsidP="00653DD1">
      <w:pPr>
        <w:pStyle w:val="a8"/>
      </w:pPr>
      <w:r>
        <w:t xml:space="preserve">     Predict: 0.0</w:t>
      </w:r>
    </w:p>
    <w:p w14:paraId="0290FCA3" w14:textId="0FBFD8C1" w:rsidR="00F632B5" w:rsidRDefault="008966D3" w:rsidP="00653DD1">
      <w:pPr>
        <w:pStyle w:val="a8"/>
        <w:rPr>
          <w:rFonts w:asciiTheme="minorEastAsia" w:eastAsiaTheme="minorEastAsia" w:hAnsiTheme="minorEastAsia"/>
        </w:rPr>
      </w:pPr>
      <w:r>
        <w:rPr>
          <w:rFonts w:asciiTheme="minorEastAsia" w:eastAsiaTheme="minorEastAsia" w:hAnsiTheme="minorEastAsia"/>
        </w:rPr>
        <w:t>……</w:t>
      </w:r>
    </w:p>
    <w:p w14:paraId="15C91B9D" w14:textId="12D91B11"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39</w:t>
      </w:r>
      <w:r w:rsidR="002635D1">
        <w:fldChar w:fldCharType="end"/>
      </w:r>
    </w:p>
    <w:p w14:paraId="0F38BCA7" w14:textId="41DA1321" w:rsidR="00F632B5" w:rsidRDefault="00F632B5" w:rsidP="00124644">
      <w:pPr>
        <w:pStyle w:val="Heading4"/>
      </w:pPr>
      <w:r>
        <w:rPr>
          <w:rFonts w:hint="eastAsia"/>
        </w:rPr>
        <w:t>梯度</w:t>
      </w:r>
      <w:r w:rsidR="00A57C93">
        <w:rPr>
          <w:rFonts w:hint="eastAsia"/>
        </w:rPr>
        <w:t>提升</w:t>
      </w:r>
      <w:r>
        <w:rPr>
          <w:rFonts w:hint="eastAsia"/>
        </w:rPr>
        <w:t>树分类</w:t>
      </w:r>
      <w:r>
        <w:rPr>
          <w:rFonts w:hint="eastAsia"/>
        </w:rPr>
        <w:t xml:space="preserve"> </w:t>
      </w:r>
    </w:p>
    <w:p w14:paraId="0EAA186F" w14:textId="77777777" w:rsidR="00F632B5" w:rsidRDefault="00F632B5" w:rsidP="00F632B5">
      <w:pPr>
        <w:ind w:firstLine="420"/>
      </w:pPr>
      <w:r>
        <w:rPr>
          <w:rFonts w:hint="eastAsia"/>
        </w:rPr>
        <w:t>梯度提升树（</w:t>
      </w:r>
      <w:r>
        <w:rPr>
          <w:rFonts w:hint="eastAsia"/>
        </w:rPr>
        <w:t>GBTS</w:t>
      </w:r>
      <w:r>
        <w:rPr>
          <w:rFonts w:hint="eastAsia"/>
        </w:rPr>
        <w:t>）是利用决策树的合奏流行的分类和回归方法。有关更多信息，</w:t>
      </w:r>
      <w:r>
        <w:rPr>
          <w:rFonts w:hint="eastAsia"/>
        </w:rPr>
        <w:t>spark.ml</w:t>
      </w:r>
      <w:r>
        <w:rPr>
          <w:rFonts w:hint="eastAsia"/>
        </w:rPr>
        <w:t>实现可进一步在找到上</w:t>
      </w:r>
      <w:r>
        <w:rPr>
          <w:rFonts w:hint="eastAsia"/>
        </w:rPr>
        <w:t>GBTS</w:t>
      </w:r>
      <w:r>
        <w:rPr>
          <w:rFonts w:hint="eastAsia"/>
        </w:rPr>
        <w:t>部分。</w:t>
      </w:r>
    </w:p>
    <w:p w14:paraId="168DAA31" w14:textId="53157139" w:rsidR="00F632B5" w:rsidRDefault="004D250B" w:rsidP="00F632B5">
      <w:pPr>
        <w:ind w:firstLine="420"/>
      </w:pPr>
      <w:r>
        <w:rPr>
          <w:rFonts w:hint="eastAsia"/>
        </w:rPr>
        <w:t>以下示例以</w:t>
      </w:r>
      <w:r>
        <w:rPr>
          <w:rFonts w:hint="eastAsia"/>
        </w:rPr>
        <w:t>LibSVM</w:t>
      </w:r>
      <w:r>
        <w:rPr>
          <w:rFonts w:hint="eastAsia"/>
        </w:rPr>
        <w:t>格式加载数据集，将其分解为训练集和测试集，在第一个数据集上训练，然后在保留的测试集上进行评估。</w:t>
      </w:r>
      <w:r w:rsidR="002C6C0B">
        <w:t>Spark</w:t>
      </w:r>
      <w:r>
        <w:rPr>
          <w:rFonts w:hint="eastAsia"/>
        </w:rPr>
        <w:t>使用两个特征转换器来准备数据；这些帮助索引标签和分类特征的类别，将元数据添加到决策树算法可以识别的</w:t>
      </w:r>
      <w:r w:rsidR="007879A1">
        <w:t>DataFrame</w:t>
      </w:r>
      <w:r>
        <w:rPr>
          <w:rFonts w:hint="eastAsia"/>
        </w:rPr>
        <w:t>中。</w:t>
      </w:r>
    </w:p>
    <w:p w14:paraId="65D3D2B6" w14:textId="77777777" w:rsidR="00B70558" w:rsidRDefault="00B70558" w:rsidP="00B70558">
      <w:pPr>
        <w:pStyle w:val="a8"/>
      </w:pPr>
      <w:r>
        <w:t>scala&gt; import org.apache.spark.ml.Pipeline</w:t>
      </w:r>
    </w:p>
    <w:p w14:paraId="0A478815" w14:textId="77777777" w:rsidR="00B70558" w:rsidRDefault="00B70558" w:rsidP="00B70558">
      <w:pPr>
        <w:pStyle w:val="a8"/>
      </w:pPr>
      <w:r>
        <w:t>import org.apache.spark.ml.Pipeline</w:t>
      </w:r>
    </w:p>
    <w:p w14:paraId="753C39AF" w14:textId="77777777" w:rsidR="00B70558" w:rsidRDefault="00B70558" w:rsidP="00B70558">
      <w:pPr>
        <w:pStyle w:val="a8"/>
      </w:pPr>
    </w:p>
    <w:p w14:paraId="227DE749" w14:textId="77777777" w:rsidR="00B70558" w:rsidRDefault="00B70558" w:rsidP="00B70558">
      <w:pPr>
        <w:pStyle w:val="a8"/>
      </w:pPr>
      <w:r>
        <w:t>scala&gt; import org.apache.spark.ml.classification.{GBTClassificationModel, GBTClassifier}</w:t>
      </w:r>
    </w:p>
    <w:p w14:paraId="531EA6F9" w14:textId="77777777" w:rsidR="00B70558" w:rsidRDefault="00B70558" w:rsidP="00B70558">
      <w:pPr>
        <w:pStyle w:val="a8"/>
      </w:pPr>
      <w:r>
        <w:t>import org.apache.spark.ml.classification.{GBTClassificationModel, GBTClassifier}</w:t>
      </w:r>
    </w:p>
    <w:p w14:paraId="59F874EC" w14:textId="77777777" w:rsidR="00B70558" w:rsidRDefault="00B70558" w:rsidP="00B70558">
      <w:pPr>
        <w:pStyle w:val="a8"/>
      </w:pPr>
    </w:p>
    <w:p w14:paraId="2BAA731A" w14:textId="77777777" w:rsidR="00B70558" w:rsidRDefault="00B70558" w:rsidP="00B70558">
      <w:pPr>
        <w:pStyle w:val="a8"/>
      </w:pPr>
      <w:r>
        <w:t>scala&gt; import org.apache.spark.ml.evaluation.MulticlassClassificationEvaluator</w:t>
      </w:r>
    </w:p>
    <w:p w14:paraId="450E7F77" w14:textId="77777777" w:rsidR="00B70558" w:rsidRDefault="00B70558" w:rsidP="00B70558">
      <w:pPr>
        <w:pStyle w:val="a8"/>
      </w:pPr>
      <w:r>
        <w:t>import org.apache.spark.ml.evaluation.MulticlassClassificationEvaluator</w:t>
      </w:r>
    </w:p>
    <w:p w14:paraId="583CDBF5" w14:textId="77777777" w:rsidR="00B70558" w:rsidRDefault="00B70558" w:rsidP="00B70558">
      <w:pPr>
        <w:pStyle w:val="a8"/>
      </w:pPr>
    </w:p>
    <w:p w14:paraId="31CF3D24" w14:textId="77777777" w:rsidR="00B70558" w:rsidRDefault="00B70558" w:rsidP="00B70558">
      <w:pPr>
        <w:pStyle w:val="a8"/>
      </w:pPr>
      <w:r>
        <w:t>scala&gt; import org.apache.spark.ml.feature.{IndexToString, StringIndexer, VectorIndexer}</w:t>
      </w:r>
    </w:p>
    <w:p w14:paraId="76696092" w14:textId="77777777" w:rsidR="00B70558" w:rsidRDefault="00B70558" w:rsidP="00B70558">
      <w:pPr>
        <w:pStyle w:val="a8"/>
      </w:pPr>
      <w:r>
        <w:t>import org.apache.spark.ml.feature.{IndexToString, StringIndexer, VectorIndexer}</w:t>
      </w:r>
    </w:p>
    <w:p w14:paraId="66E62751" w14:textId="4E22168D" w:rsidR="00B70558"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40</w:t>
      </w:r>
      <w:r w:rsidR="002635D1">
        <w:fldChar w:fldCharType="end"/>
      </w:r>
    </w:p>
    <w:p w14:paraId="267F4065" w14:textId="51EACA33" w:rsidR="00B70558" w:rsidRDefault="00511031" w:rsidP="004178B6">
      <w:pPr>
        <w:pStyle w:val="a7"/>
      </w:pPr>
      <w:r>
        <w:rPr>
          <w:rFonts w:hint="eastAsia"/>
        </w:rPr>
        <w:t>加载和解析数据文件</w:t>
      </w:r>
    </w:p>
    <w:p w14:paraId="03B28F10" w14:textId="77620FBB" w:rsidR="00B70558" w:rsidRDefault="00B70558" w:rsidP="00B70558">
      <w:pPr>
        <w:pStyle w:val="a8"/>
      </w:pPr>
      <w:r>
        <w:t>scala&gt; val data = spark.read.format("libsvm").load("</w:t>
      </w:r>
      <w:r w:rsidR="00E62A72">
        <w:t>/spark/</w:t>
      </w:r>
      <w:r>
        <w:t>data/example/mllib/sample_libsvm_data.txt")</w:t>
      </w:r>
    </w:p>
    <w:p w14:paraId="3960BD41" w14:textId="77777777" w:rsidR="00B4669F" w:rsidRDefault="00B70558" w:rsidP="00B70558">
      <w:pPr>
        <w:pStyle w:val="a8"/>
      </w:pPr>
      <w:r>
        <w:t xml:space="preserve">data: org.apache.spark.sql.DataFrame = [label: double, features: vector]    </w:t>
      </w:r>
    </w:p>
    <w:p w14:paraId="7427064B" w14:textId="766EC5DF" w:rsidR="00B70558"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41</w:t>
      </w:r>
      <w:r w:rsidR="002635D1">
        <w:fldChar w:fldCharType="end"/>
      </w:r>
      <w:r w:rsidR="00B70558">
        <w:t xml:space="preserve">    </w:t>
      </w:r>
    </w:p>
    <w:p w14:paraId="2ED6FDDB" w14:textId="2363E7D8" w:rsidR="00B70558" w:rsidRDefault="00511031" w:rsidP="004178B6">
      <w:pPr>
        <w:pStyle w:val="a7"/>
      </w:pPr>
      <w:r>
        <w:rPr>
          <w:rFonts w:hint="eastAsia"/>
        </w:rPr>
        <w:t>索引标签，增加元数据到标签列</w:t>
      </w:r>
      <w:r w:rsidR="006907E1">
        <w:rPr>
          <w:rFonts w:hint="eastAsia"/>
        </w:rPr>
        <w:t>，</w:t>
      </w:r>
      <w:r>
        <w:rPr>
          <w:rFonts w:hint="eastAsia"/>
        </w:rPr>
        <w:t>拟合整个数据集，在索引中包含所有的标签</w:t>
      </w:r>
    </w:p>
    <w:p w14:paraId="01D39F73" w14:textId="77777777" w:rsidR="00B70558" w:rsidRDefault="00B70558" w:rsidP="00B70558">
      <w:pPr>
        <w:pStyle w:val="a8"/>
      </w:pPr>
      <w:r>
        <w:t>scala&gt; val labelIndexer = new StringIndexer().setInputCol("label").setOutputCol("indexedLabel").fit(data)</w:t>
      </w:r>
    </w:p>
    <w:p w14:paraId="2E98B8A0" w14:textId="77777777" w:rsidR="00B70558" w:rsidRDefault="00B70558" w:rsidP="00B70558">
      <w:pPr>
        <w:pStyle w:val="a8"/>
      </w:pPr>
      <w:r>
        <w:t>labelIndexer: org.apache.spark.ml.feature.StringIndexerModel = strIdx_4d85d1d41d81</w:t>
      </w:r>
    </w:p>
    <w:p w14:paraId="37018605" w14:textId="376F1A2B"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42</w:t>
      </w:r>
      <w:r w:rsidR="002635D1">
        <w:fldChar w:fldCharType="end"/>
      </w:r>
    </w:p>
    <w:p w14:paraId="03FDBA8D" w14:textId="20FE7C55" w:rsidR="00511031" w:rsidRDefault="00511031" w:rsidP="004178B6">
      <w:pPr>
        <w:pStyle w:val="a7"/>
      </w:pPr>
      <w:r>
        <w:rPr>
          <w:rFonts w:hint="eastAsia"/>
        </w:rPr>
        <w:t>自动识别分类特征和索引</w:t>
      </w:r>
      <w:r w:rsidR="006907E1">
        <w:rPr>
          <w:rFonts w:hint="eastAsia"/>
        </w:rPr>
        <w:t>，</w:t>
      </w:r>
      <w:r w:rsidRPr="006907E1">
        <w:rPr>
          <w:rFonts w:asciiTheme="minorEastAsia" w:eastAsiaTheme="minorEastAsia" w:hAnsiTheme="minorEastAsia" w:hint="eastAsia"/>
        </w:rPr>
        <w:t>设置</w:t>
      </w:r>
      <w:r>
        <w:t>maxCategories</w:t>
      </w:r>
      <w:r w:rsidRPr="006907E1">
        <w:rPr>
          <w:rFonts w:asciiTheme="minorEastAsia" w:eastAsiaTheme="minorEastAsia" w:hAnsiTheme="minorEastAsia" w:hint="eastAsia"/>
        </w:rPr>
        <w:t>，</w:t>
      </w:r>
      <w:r>
        <w:rPr>
          <w:rFonts w:hint="eastAsia"/>
        </w:rPr>
        <w:t>具有</w:t>
      </w:r>
      <w:r>
        <w:rPr>
          <w:rFonts w:hint="eastAsia"/>
        </w:rPr>
        <w:t>&gt;</w:t>
      </w:r>
      <w:r>
        <w:t>4</w:t>
      </w:r>
      <w:r>
        <w:rPr>
          <w:rFonts w:hint="eastAsia"/>
        </w:rPr>
        <w:t>个不同值的特征被作为连续值处理</w:t>
      </w:r>
    </w:p>
    <w:p w14:paraId="021C5402" w14:textId="77777777" w:rsidR="00B70558" w:rsidRDefault="00B70558" w:rsidP="00B70558">
      <w:pPr>
        <w:pStyle w:val="a8"/>
      </w:pPr>
      <w:r>
        <w:t>scala&gt; val featureIndexer = new VectorIndexer().setInputCol("features").setOutputCol("indexedFeatures").setMaxCategories(4).fit(data)</w:t>
      </w:r>
    </w:p>
    <w:p w14:paraId="13CF827B" w14:textId="77777777" w:rsidR="00B70558" w:rsidRDefault="00B70558" w:rsidP="00B70558">
      <w:pPr>
        <w:pStyle w:val="a8"/>
      </w:pPr>
      <w:r>
        <w:t>featureIndexer: org.apache.spark.ml.feature.VectorIndexerModel = vecIdx_31283371a256</w:t>
      </w:r>
    </w:p>
    <w:p w14:paraId="76F6B43F" w14:textId="4E40ED14" w:rsidR="00B70558"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43</w:t>
      </w:r>
      <w:r w:rsidR="002635D1">
        <w:fldChar w:fldCharType="end"/>
      </w:r>
    </w:p>
    <w:p w14:paraId="2C329B70" w14:textId="77777777" w:rsidR="00511031" w:rsidRDefault="00511031" w:rsidP="004178B6">
      <w:pPr>
        <w:pStyle w:val="a7"/>
      </w:pPr>
      <w:r w:rsidRPr="00B05705">
        <w:rPr>
          <w:rFonts w:hint="eastAsia"/>
        </w:rPr>
        <w:t>分割数据为训练和测试（</w:t>
      </w:r>
      <w:r w:rsidRPr="00B05705">
        <w:t>30%</w:t>
      </w:r>
      <w:r w:rsidRPr="00B05705">
        <w:rPr>
          <w:rFonts w:hint="eastAsia"/>
        </w:rPr>
        <w:t>为测试数据）</w:t>
      </w:r>
    </w:p>
    <w:p w14:paraId="398D1400" w14:textId="77777777" w:rsidR="00B70558" w:rsidRDefault="00B70558" w:rsidP="00B70558">
      <w:pPr>
        <w:pStyle w:val="a8"/>
      </w:pPr>
      <w:r>
        <w:t>scala&gt; val Array(trainingData, testData) = data.randomSplit(Array(0.7, 0.3))</w:t>
      </w:r>
    </w:p>
    <w:p w14:paraId="74450E7A" w14:textId="77777777" w:rsidR="00B70558" w:rsidRDefault="00B70558" w:rsidP="00B70558">
      <w:pPr>
        <w:pStyle w:val="a8"/>
      </w:pPr>
      <w:r>
        <w:t>trainingData: org.apache.spark.sql.Dataset[org.apache.spark.sql.Row] = [label: double, features: vector]</w:t>
      </w:r>
    </w:p>
    <w:p w14:paraId="18494D4B" w14:textId="77777777" w:rsidR="00B70558" w:rsidRDefault="00B70558" w:rsidP="00B70558">
      <w:pPr>
        <w:pStyle w:val="a8"/>
      </w:pPr>
      <w:r>
        <w:t>testData: org.apache.spark.sql.Dataset[org.apache.spark.sql.Row] = [label: double, features: vector]</w:t>
      </w:r>
    </w:p>
    <w:p w14:paraId="25F68AFA" w14:textId="6EC02975"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44</w:t>
      </w:r>
      <w:r w:rsidR="002635D1">
        <w:fldChar w:fldCharType="end"/>
      </w:r>
    </w:p>
    <w:p w14:paraId="2BCD356E" w14:textId="5F0AB267" w:rsidR="00B70558" w:rsidRDefault="00511031" w:rsidP="004178B6">
      <w:pPr>
        <w:pStyle w:val="a7"/>
      </w:pPr>
      <w:r>
        <w:rPr>
          <w:rFonts w:hint="eastAsia"/>
        </w:rPr>
        <w:t>训练</w:t>
      </w:r>
      <w:r w:rsidR="00B70558">
        <w:t>GBT</w:t>
      </w:r>
      <w:r>
        <w:rPr>
          <w:rFonts w:hint="eastAsia"/>
        </w:rPr>
        <w:t>模型</w:t>
      </w:r>
    </w:p>
    <w:p w14:paraId="3F29C2B7" w14:textId="77777777" w:rsidR="00B70558" w:rsidRDefault="00B70558" w:rsidP="00B70558">
      <w:pPr>
        <w:pStyle w:val="a8"/>
      </w:pPr>
      <w:r>
        <w:t>scala&gt; val gbt = new GBTClassifier().setLabelCol("indexedLabel").setFeaturesCol("indexedFeatures").setMaxIter(10)</w:t>
      </w:r>
    </w:p>
    <w:p w14:paraId="401FAC3D" w14:textId="77777777" w:rsidR="00B70558" w:rsidRDefault="00B70558" w:rsidP="00B70558">
      <w:pPr>
        <w:pStyle w:val="a8"/>
      </w:pPr>
      <w:r>
        <w:t>gbt: org.apache.spark.ml.classification.GBTClassifier = gbtc_928d4fc65752</w:t>
      </w:r>
    </w:p>
    <w:p w14:paraId="5BD8C9E2" w14:textId="57CFCCE9"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45</w:t>
      </w:r>
      <w:r w:rsidR="002635D1">
        <w:fldChar w:fldCharType="end"/>
      </w:r>
    </w:p>
    <w:p w14:paraId="7631A355" w14:textId="77777777" w:rsidR="00511031" w:rsidRDefault="00511031" w:rsidP="004178B6">
      <w:pPr>
        <w:pStyle w:val="a7"/>
      </w:pPr>
      <w:r w:rsidRPr="005E42ED">
        <w:rPr>
          <w:rFonts w:hint="eastAsia"/>
        </w:rPr>
        <w:t>将索引标签转换成原始标签</w:t>
      </w:r>
    </w:p>
    <w:p w14:paraId="241046DC" w14:textId="77777777" w:rsidR="00B70558" w:rsidRDefault="00B70558" w:rsidP="00B70558">
      <w:pPr>
        <w:pStyle w:val="a8"/>
      </w:pPr>
      <w:r>
        <w:t>scala&gt; val labelConverter = new IndexToString().setInputCol("prediction").setOutputCol("predictedLabel").setLabels(labelIndexer.labels)</w:t>
      </w:r>
    </w:p>
    <w:p w14:paraId="1F7B3ABE" w14:textId="77777777" w:rsidR="00B70558" w:rsidRDefault="00B70558" w:rsidP="00B70558">
      <w:pPr>
        <w:pStyle w:val="a8"/>
      </w:pPr>
      <w:r>
        <w:t>labelConverter: org.apache.spark.ml.feature.IndexToString = idxToStr_0c8538c39ade</w:t>
      </w:r>
    </w:p>
    <w:p w14:paraId="1225D4D4" w14:textId="6C2317C0" w:rsidR="00B70558"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46</w:t>
      </w:r>
      <w:r w:rsidR="002635D1">
        <w:fldChar w:fldCharType="end"/>
      </w:r>
    </w:p>
    <w:p w14:paraId="5062742C" w14:textId="77A8B8DC" w:rsidR="00B70558" w:rsidRDefault="00C00BE8" w:rsidP="004178B6">
      <w:pPr>
        <w:pStyle w:val="a7"/>
      </w:pPr>
      <w:r>
        <w:rPr>
          <w:rFonts w:hint="eastAsia"/>
        </w:rPr>
        <w:t>连接索引和</w:t>
      </w:r>
      <w:r>
        <w:rPr>
          <w:rFonts w:hint="eastAsia"/>
        </w:rPr>
        <w:t>GBT</w:t>
      </w:r>
      <w:r>
        <w:rPr>
          <w:rFonts w:hint="eastAsia"/>
        </w:rPr>
        <w:t>到管道中</w:t>
      </w:r>
    </w:p>
    <w:p w14:paraId="308B67F1" w14:textId="77777777" w:rsidR="00B70558" w:rsidRDefault="00B70558" w:rsidP="00B70558">
      <w:pPr>
        <w:pStyle w:val="a8"/>
      </w:pPr>
      <w:r>
        <w:t>scala&gt; val pipeline = new Pipeline().setStages(Array(labelIndexer, featureIndexer, gbt, labelConverter))</w:t>
      </w:r>
    </w:p>
    <w:p w14:paraId="6F1F53B4" w14:textId="77777777" w:rsidR="00B70558" w:rsidRDefault="00B70558" w:rsidP="00B70558">
      <w:pPr>
        <w:pStyle w:val="a8"/>
      </w:pPr>
      <w:r>
        <w:lastRenderedPageBreak/>
        <w:t>pipeline: org.apache.spark.ml.Pipeline = pipeline_014b373f021b</w:t>
      </w:r>
    </w:p>
    <w:p w14:paraId="700BEEE5" w14:textId="37BE2D9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47</w:t>
      </w:r>
      <w:r w:rsidR="002635D1">
        <w:fldChar w:fldCharType="end"/>
      </w:r>
    </w:p>
    <w:p w14:paraId="48AC9F8D" w14:textId="0042E018" w:rsidR="00B70558" w:rsidRDefault="00C00BE8" w:rsidP="004178B6">
      <w:pPr>
        <w:pStyle w:val="a7"/>
      </w:pPr>
      <w:r>
        <w:rPr>
          <w:rFonts w:hint="eastAsia"/>
        </w:rPr>
        <w:t>训练模型</w:t>
      </w:r>
    </w:p>
    <w:p w14:paraId="2527747A" w14:textId="77777777" w:rsidR="00B70558" w:rsidRDefault="00B70558" w:rsidP="00B70558">
      <w:pPr>
        <w:pStyle w:val="a8"/>
      </w:pPr>
      <w:r>
        <w:t>scala&gt; val model = pipeline.fit(trainingData)</w:t>
      </w:r>
    </w:p>
    <w:p w14:paraId="75AC3C7E" w14:textId="77777777" w:rsidR="00B70558" w:rsidRDefault="00B70558" w:rsidP="00B70558">
      <w:pPr>
        <w:pStyle w:val="a8"/>
      </w:pPr>
      <w:r>
        <w:t>model: org.apache.spark.ml.PipelineModel = pipeline_014b373f021b</w:t>
      </w:r>
    </w:p>
    <w:p w14:paraId="349F5B21" w14:textId="5D84871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48</w:t>
      </w:r>
      <w:r w:rsidR="002635D1">
        <w:fldChar w:fldCharType="end"/>
      </w:r>
    </w:p>
    <w:p w14:paraId="4B10D868" w14:textId="7D018274" w:rsidR="00B70558" w:rsidRDefault="00C00BE8" w:rsidP="004178B6">
      <w:pPr>
        <w:pStyle w:val="a7"/>
      </w:pPr>
      <w:r>
        <w:rPr>
          <w:rFonts w:hint="eastAsia"/>
        </w:rPr>
        <w:t>进行预测</w:t>
      </w:r>
    </w:p>
    <w:p w14:paraId="34B2EFCA" w14:textId="77777777" w:rsidR="00B70558" w:rsidRDefault="00B70558" w:rsidP="00B70558">
      <w:pPr>
        <w:pStyle w:val="a8"/>
      </w:pPr>
      <w:r>
        <w:t>scala&gt; val predictions = model.transform(testData)</w:t>
      </w:r>
    </w:p>
    <w:p w14:paraId="4FA5DD2B" w14:textId="77777777" w:rsidR="00B70558" w:rsidRDefault="00B70558" w:rsidP="00B70558">
      <w:pPr>
        <w:pStyle w:val="a8"/>
      </w:pPr>
      <w:r>
        <w:t>predictions: org.apache.spark.sql.DataFrame = [label: double, features: vector ... 6 more fields]</w:t>
      </w:r>
    </w:p>
    <w:p w14:paraId="2D903AD7" w14:textId="41CFAACD"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49</w:t>
      </w:r>
      <w:r w:rsidR="002635D1">
        <w:fldChar w:fldCharType="end"/>
      </w:r>
    </w:p>
    <w:p w14:paraId="6057978B" w14:textId="3A86DE77" w:rsidR="00B70558" w:rsidRDefault="00C00BE8" w:rsidP="004178B6">
      <w:pPr>
        <w:pStyle w:val="a7"/>
      </w:pPr>
      <w:r>
        <w:rPr>
          <w:rFonts w:hint="eastAsia"/>
        </w:rPr>
        <w:t>选择示例行显示</w:t>
      </w:r>
    </w:p>
    <w:p w14:paraId="71AC1468" w14:textId="77777777" w:rsidR="00B70558" w:rsidRDefault="00B70558" w:rsidP="00B70558">
      <w:pPr>
        <w:pStyle w:val="a8"/>
      </w:pPr>
      <w:r>
        <w:t>scala&gt; predictions.select("predictedLabel", "label", "features").show(5)</w:t>
      </w:r>
    </w:p>
    <w:p w14:paraId="7197D3B0" w14:textId="77777777" w:rsidR="00B70558" w:rsidRDefault="00B70558" w:rsidP="00B70558">
      <w:pPr>
        <w:pStyle w:val="a8"/>
      </w:pPr>
      <w:r>
        <w:t>+--------------+-----+--------------------+</w:t>
      </w:r>
    </w:p>
    <w:p w14:paraId="68A0F528" w14:textId="77777777" w:rsidR="00B70558" w:rsidRDefault="00B70558" w:rsidP="00B70558">
      <w:pPr>
        <w:pStyle w:val="a8"/>
      </w:pPr>
      <w:r>
        <w:t>|predictedLabel|label|            features|</w:t>
      </w:r>
    </w:p>
    <w:p w14:paraId="01E9E0DE" w14:textId="77777777" w:rsidR="00B70558" w:rsidRDefault="00B70558" w:rsidP="00B70558">
      <w:pPr>
        <w:pStyle w:val="a8"/>
      </w:pPr>
      <w:r>
        <w:t>+--------------+-----+--------------------+</w:t>
      </w:r>
    </w:p>
    <w:p w14:paraId="04645641" w14:textId="77777777" w:rsidR="00B70558" w:rsidRDefault="00B70558" w:rsidP="00B70558">
      <w:pPr>
        <w:pStyle w:val="a8"/>
      </w:pPr>
      <w:r>
        <w:t>|           0.0|  0.0|(692,[122,123,124...|</w:t>
      </w:r>
    </w:p>
    <w:p w14:paraId="184DB889" w14:textId="77777777" w:rsidR="00B70558" w:rsidRDefault="00B70558" w:rsidP="00B70558">
      <w:pPr>
        <w:pStyle w:val="a8"/>
      </w:pPr>
      <w:r>
        <w:t>|           0.0|  0.0|(692,[123,124,125...|</w:t>
      </w:r>
    </w:p>
    <w:p w14:paraId="78AD1DB9" w14:textId="77777777" w:rsidR="00B70558" w:rsidRDefault="00B70558" w:rsidP="00B70558">
      <w:pPr>
        <w:pStyle w:val="a8"/>
      </w:pPr>
      <w:r>
        <w:t>|           0.0|  0.0|(692,[124,125,126...|</w:t>
      </w:r>
    </w:p>
    <w:p w14:paraId="245A3B7B" w14:textId="77777777" w:rsidR="00B70558" w:rsidRDefault="00B70558" w:rsidP="00B70558">
      <w:pPr>
        <w:pStyle w:val="a8"/>
      </w:pPr>
      <w:r>
        <w:t>|           0.0|  0.0|(692,[126,127,128...|</w:t>
      </w:r>
    </w:p>
    <w:p w14:paraId="34A8A3E4" w14:textId="77777777" w:rsidR="00B70558" w:rsidRDefault="00B70558" w:rsidP="00B70558">
      <w:pPr>
        <w:pStyle w:val="a8"/>
      </w:pPr>
      <w:r>
        <w:t>|           0.0|  0.0|(692,[150,151,152...|</w:t>
      </w:r>
    </w:p>
    <w:p w14:paraId="44A4433C" w14:textId="77777777" w:rsidR="00B70558" w:rsidRDefault="00B70558" w:rsidP="00B70558">
      <w:pPr>
        <w:pStyle w:val="a8"/>
      </w:pPr>
      <w:r>
        <w:t>+--------------+-----+--------------------+</w:t>
      </w:r>
    </w:p>
    <w:p w14:paraId="6CB433BB" w14:textId="77777777" w:rsidR="00B70558" w:rsidRDefault="00B70558" w:rsidP="00B70558">
      <w:pPr>
        <w:pStyle w:val="a8"/>
      </w:pPr>
      <w:r>
        <w:t>only showing top 5 rows</w:t>
      </w:r>
    </w:p>
    <w:p w14:paraId="0BDA4401" w14:textId="2B430892"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50</w:t>
      </w:r>
      <w:r w:rsidR="002635D1">
        <w:fldChar w:fldCharType="end"/>
      </w:r>
    </w:p>
    <w:p w14:paraId="087BDA80" w14:textId="77777777" w:rsidR="0001346C" w:rsidRDefault="0001346C" w:rsidP="004178B6">
      <w:pPr>
        <w:pStyle w:val="a7"/>
      </w:pPr>
      <w:r w:rsidRPr="007C79A3">
        <w:rPr>
          <w:rFonts w:hint="eastAsia"/>
        </w:rPr>
        <w:t>选择预测和真标签，计算测试错误</w:t>
      </w:r>
    </w:p>
    <w:p w14:paraId="53312282" w14:textId="77777777" w:rsidR="00B70558" w:rsidRDefault="00B70558" w:rsidP="00B70558">
      <w:pPr>
        <w:pStyle w:val="a8"/>
      </w:pPr>
      <w:r>
        <w:t>scala&gt; val evaluator = new MulticlassClassificationEvaluator().setLabelCol("indexedLabel").setPredictionCol("prediction").setMetricName("accuracy")</w:t>
      </w:r>
    </w:p>
    <w:p w14:paraId="1F05AE05" w14:textId="77777777" w:rsidR="00B70558" w:rsidRDefault="00B70558" w:rsidP="00B70558">
      <w:pPr>
        <w:pStyle w:val="a8"/>
      </w:pPr>
      <w:r>
        <w:t>evaluator: org.apache.spark.ml.evaluation.MulticlassClassificationEvaluator = mcEval_c2066bd15b35</w:t>
      </w:r>
    </w:p>
    <w:p w14:paraId="37F1B2A9" w14:textId="77777777" w:rsidR="00B70558" w:rsidRDefault="00B70558" w:rsidP="00B70558">
      <w:pPr>
        <w:pStyle w:val="a8"/>
      </w:pPr>
    </w:p>
    <w:p w14:paraId="4E5FC3C0" w14:textId="77777777" w:rsidR="00B70558" w:rsidRDefault="00B70558" w:rsidP="00B70558">
      <w:pPr>
        <w:pStyle w:val="a8"/>
      </w:pPr>
      <w:r>
        <w:t>scala&gt; val accuracy = evaluator.evaluate(predictions)</w:t>
      </w:r>
    </w:p>
    <w:p w14:paraId="4AE58C18" w14:textId="77777777" w:rsidR="00B70558" w:rsidRDefault="00B70558" w:rsidP="00B70558">
      <w:pPr>
        <w:pStyle w:val="a8"/>
      </w:pPr>
      <w:r>
        <w:t>accuracy: Double = 1.0</w:t>
      </w:r>
    </w:p>
    <w:p w14:paraId="633C4B69" w14:textId="77777777" w:rsidR="00B70558" w:rsidRDefault="00B70558" w:rsidP="00B70558">
      <w:pPr>
        <w:pStyle w:val="a8"/>
      </w:pPr>
    </w:p>
    <w:p w14:paraId="1B25DB0E" w14:textId="77777777" w:rsidR="00B70558" w:rsidRDefault="00B70558" w:rsidP="00B70558">
      <w:pPr>
        <w:pStyle w:val="a8"/>
      </w:pPr>
      <w:r>
        <w:t>scala&gt; println("Test Error = " + (1.0 - accuracy))</w:t>
      </w:r>
    </w:p>
    <w:p w14:paraId="16516EBF" w14:textId="77777777" w:rsidR="00B70558" w:rsidRDefault="00B70558" w:rsidP="00B70558">
      <w:pPr>
        <w:pStyle w:val="a8"/>
      </w:pPr>
      <w:r>
        <w:t>Test Error = 0.0</w:t>
      </w:r>
    </w:p>
    <w:p w14:paraId="594CB952" w14:textId="77777777" w:rsidR="00B70558" w:rsidRDefault="00B70558" w:rsidP="00B70558">
      <w:pPr>
        <w:pStyle w:val="a8"/>
      </w:pPr>
    </w:p>
    <w:p w14:paraId="6F6E5DB8" w14:textId="77777777" w:rsidR="00B70558" w:rsidRDefault="00B70558" w:rsidP="00B70558">
      <w:pPr>
        <w:pStyle w:val="a8"/>
      </w:pPr>
      <w:r>
        <w:t>scala&gt; val gbtModel = model.stages(2).asInstanceOf[GBTClassificationModel]</w:t>
      </w:r>
    </w:p>
    <w:p w14:paraId="780E615D" w14:textId="77777777" w:rsidR="00B70558" w:rsidRDefault="00B70558" w:rsidP="00B70558">
      <w:pPr>
        <w:pStyle w:val="a8"/>
      </w:pPr>
      <w:r>
        <w:t>gbtModel: org.apache.spark.ml.classification.GBTClassificationModel = GBTClassificationModel (uid=gbtc_928d4fc65752) with 10 trees</w:t>
      </w:r>
    </w:p>
    <w:p w14:paraId="5ABA20FF" w14:textId="77777777" w:rsidR="00B70558" w:rsidRDefault="00B70558" w:rsidP="00B70558">
      <w:pPr>
        <w:pStyle w:val="a8"/>
      </w:pPr>
    </w:p>
    <w:p w14:paraId="3190CC5A" w14:textId="77777777" w:rsidR="00B70558" w:rsidRDefault="00B70558" w:rsidP="00B70558">
      <w:pPr>
        <w:pStyle w:val="a8"/>
      </w:pPr>
      <w:r>
        <w:t>scala&gt; println("Learned classification GBT model:\n" + gbtModel.toDebugString)</w:t>
      </w:r>
    </w:p>
    <w:p w14:paraId="1AFC59E3" w14:textId="77777777" w:rsidR="00B70558" w:rsidRDefault="00B70558" w:rsidP="00B70558">
      <w:pPr>
        <w:pStyle w:val="a8"/>
      </w:pPr>
      <w:r>
        <w:t>Learned classification GBT model:</w:t>
      </w:r>
    </w:p>
    <w:p w14:paraId="5E110DFD" w14:textId="77777777" w:rsidR="00B70558" w:rsidRDefault="00B70558" w:rsidP="00B70558">
      <w:pPr>
        <w:pStyle w:val="a8"/>
      </w:pPr>
      <w:r>
        <w:t>GBTClassificationModel (uid=gbtc_928d4fc65752) with 10 trees</w:t>
      </w:r>
    </w:p>
    <w:p w14:paraId="4F528969" w14:textId="77777777" w:rsidR="00B70558" w:rsidRDefault="00B70558" w:rsidP="00B70558">
      <w:pPr>
        <w:pStyle w:val="a8"/>
      </w:pPr>
      <w:r>
        <w:t xml:space="preserve">  Tree 0 (weight 1.0):</w:t>
      </w:r>
    </w:p>
    <w:p w14:paraId="2C6E6D91" w14:textId="77777777" w:rsidR="00B70558" w:rsidRDefault="00B70558" w:rsidP="00B70558">
      <w:pPr>
        <w:pStyle w:val="a8"/>
      </w:pPr>
      <w:r>
        <w:t xml:space="preserve">    If (feature 434 &lt;= 0.0)</w:t>
      </w:r>
    </w:p>
    <w:p w14:paraId="236E2726" w14:textId="77777777" w:rsidR="00B70558" w:rsidRDefault="00B70558" w:rsidP="00B70558">
      <w:pPr>
        <w:pStyle w:val="a8"/>
      </w:pPr>
      <w:r>
        <w:t xml:space="preserve">     If (feature 99 in {2.0})</w:t>
      </w:r>
    </w:p>
    <w:p w14:paraId="53E09D9E" w14:textId="77777777" w:rsidR="00B70558" w:rsidRDefault="00B70558" w:rsidP="00B70558">
      <w:pPr>
        <w:pStyle w:val="a8"/>
      </w:pPr>
      <w:r>
        <w:t xml:space="preserve">      Predict: -1.0</w:t>
      </w:r>
    </w:p>
    <w:p w14:paraId="6B0B94CE" w14:textId="77777777" w:rsidR="00B70558" w:rsidRDefault="00B70558" w:rsidP="00B70558">
      <w:pPr>
        <w:pStyle w:val="a8"/>
      </w:pPr>
      <w:r>
        <w:t xml:space="preserve">     Else (feature 99 not in {2.0})</w:t>
      </w:r>
    </w:p>
    <w:p w14:paraId="36589DF2" w14:textId="77777777" w:rsidR="00B70558" w:rsidRDefault="00B70558" w:rsidP="00B70558">
      <w:pPr>
        <w:pStyle w:val="a8"/>
      </w:pPr>
      <w:r>
        <w:t xml:space="preserve">      Predict: 1.0</w:t>
      </w:r>
    </w:p>
    <w:p w14:paraId="00B0112E" w14:textId="77777777" w:rsidR="00B70558" w:rsidRDefault="00B70558" w:rsidP="00B70558">
      <w:pPr>
        <w:pStyle w:val="a8"/>
      </w:pPr>
      <w:r>
        <w:lastRenderedPageBreak/>
        <w:t xml:space="preserve">    Else (feature 434 &gt; 0.0)</w:t>
      </w:r>
    </w:p>
    <w:p w14:paraId="7D8FB107" w14:textId="77777777" w:rsidR="00B70558" w:rsidRDefault="00B70558" w:rsidP="00B70558">
      <w:pPr>
        <w:pStyle w:val="a8"/>
      </w:pPr>
      <w:r>
        <w:t xml:space="preserve">     Predict: -1.0</w:t>
      </w:r>
    </w:p>
    <w:p w14:paraId="0C8756E7" w14:textId="77777777" w:rsidR="00B70558" w:rsidRDefault="00B70558" w:rsidP="00B70558">
      <w:pPr>
        <w:pStyle w:val="a8"/>
      </w:pPr>
      <w:r>
        <w:t xml:space="preserve">  Tree 1 (weight 0.1):</w:t>
      </w:r>
    </w:p>
    <w:p w14:paraId="3F1D9696" w14:textId="77777777" w:rsidR="00B70558" w:rsidRDefault="00B70558" w:rsidP="00B70558">
      <w:pPr>
        <w:pStyle w:val="a8"/>
      </w:pPr>
      <w:r>
        <w:t xml:space="preserve">    If (feature 434 &lt;= 0.0)</w:t>
      </w:r>
    </w:p>
    <w:p w14:paraId="6D26DAF2" w14:textId="77777777" w:rsidR="00B70558" w:rsidRDefault="00B70558" w:rsidP="00B70558">
      <w:pPr>
        <w:pStyle w:val="a8"/>
      </w:pPr>
      <w:r>
        <w:t xml:space="preserve">     If (feature 545 &lt;= 222.0)</w:t>
      </w:r>
    </w:p>
    <w:p w14:paraId="06AA69AF" w14:textId="77777777" w:rsidR="00B70558" w:rsidRDefault="00B70558" w:rsidP="00B70558">
      <w:pPr>
        <w:pStyle w:val="a8"/>
      </w:pPr>
      <w:r>
        <w:t xml:space="preserve">      Predict: 0.47681168808847</w:t>
      </w:r>
    </w:p>
    <w:p w14:paraId="52A5041D" w14:textId="77777777" w:rsidR="00B70558" w:rsidRDefault="00B70558" w:rsidP="00B70558">
      <w:pPr>
        <w:pStyle w:val="a8"/>
      </w:pPr>
      <w:r>
        <w:t xml:space="preserve">     Else (feature 545 &gt; 222.0)</w:t>
      </w:r>
    </w:p>
    <w:p w14:paraId="1F9BA674" w14:textId="77777777" w:rsidR="00B70558" w:rsidRDefault="00B70558" w:rsidP="00B70558">
      <w:pPr>
        <w:pStyle w:val="a8"/>
      </w:pPr>
      <w:r>
        <w:t xml:space="preserve">      Predict: -0.4768116880884712</w:t>
      </w:r>
    </w:p>
    <w:p w14:paraId="314D626B" w14:textId="77777777" w:rsidR="00B70558" w:rsidRDefault="00B70558" w:rsidP="00B70558">
      <w:pPr>
        <w:pStyle w:val="a8"/>
      </w:pPr>
      <w:r>
        <w:t xml:space="preserve">    Else (feature 434 &gt; 0.0)</w:t>
      </w:r>
    </w:p>
    <w:p w14:paraId="00C57825" w14:textId="77777777" w:rsidR="00B70558" w:rsidRDefault="00B70558" w:rsidP="00B70558">
      <w:pPr>
        <w:pStyle w:val="a8"/>
      </w:pPr>
      <w:r>
        <w:t xml:space="preserve">     If (feature 459 &lt;= 151.0)</w:t>
      </w:r>
    </w:p>
    <w:p w14:paraId="329ECBAE" w14:textId="77777777" w:rsidR="00B70558" w:rsidRDefault="00B70558" w:rsidP="00B70558">
      <w:pPr>
        <w:pStyle w:val="a8"/>
      </w:pPr>
      <w:r>
        <w:t xml:space="preserve">      Predict: -0.4768116880884701</w:t>
      </w:r>
    </w:p>
    <w:p w14:paraId="10F89A72" w14:textId="77777777" w:rsidR="00B70558" w:rsidRDefault="00B70558" w:rsidP="00B70558">
      <w:pPr>
        <w:pStyle w:val="a8"/>
      </w:pPr>
      <w:r>
        <w:t xml:space="preserve">     Else (feature 459 &gt; 151.0)</w:t>
      </w:r>
    </w:p>
    <w:p w14:paraId="2C49CA4A" w14:textId="77777777" w:rsidR="00B70558" w:rsidRDefault="00B70558" w:rsidP="00B70558">
      <w:pPr>
        <w:pStyle w:val="a8"/>
      </w:pPr>
      <w:r>
        <w:t xml:space="preserve">      Predict: -0.4768116880884712</w:t>
      </w:r>
    </w:p>
    <w:p w14:paraId="09CDBC88" w14:textId="2AEFBA36" w:rsidR="00F632B5" w:rsidRDefault="00FA6798" w:rsidP="00B70558">
      <w:pPr>
        <w:pStyle w:val="a8"/>
        <w:rPr>
          <w:rFonts w:asciiTheme="minorEastAsia" w:eastAsiaTheme="minorEastAsia" w:hAnsiTheme="minorEastAsia"/>
        </w:rPr>
      </w:pPr>
      <w:r>
        <w:rPr>
          <w:rFonts w:asciiTheme="minorEastAsia" w:eastAsiaTheme="minorEastAsia" w:hAnsiTheme="minorEastAsia"/>
        </w:rPr>
        <w:t>……</w:t>
      </w:r>
    </w:p>
    <w:p w14:paraId="3BDF965D" w14:textId="126BEDF0"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51</w:t>
      </w:r>
      <w:r w:rsidR="002635D1">
        <w:fldChar w:fldCharType="end"/>
      </w:r>
    </w:p>
    <w:p w14:paraId="34C670B1" w14:textId="77777777" w:rsidR="00F632B5" w:rsidRDefault="00F632B5" w:rsidP="00124644">
      <w:pPr>
        <w:pStyle w:val="Heading4"/>
      </w:pPr>
      <w:r>
        <w:rPr>
          <w:rFonts w:hint="eastAsia"/>
        </w:rPr>
        <w:t>多层感知分类</w:t>
      </w:r>
      <w:r>
        <w:rPr>
          <w:rFonts w:hint="eastAsia"/>
        </w:rPr>
        <w:t xml:space="preserve"> </w:t>
      </w:r>
    </w:p>
    <w:p w14:paraId="5A8214F2" w14:textId="5F7FDBA1" w:rsidR="00E96AE5" w:rsidRDefault="00F632B5" w:rsidP="00F632B5">
      <w:pPr>
        <w:ind w:firstLine="420"/>
      </w:pPr>
      <w:r>
        <w:rPr>
          <w:rFonts w:hint="eastAsia"/>
        </w:rPr>
        <w:t>多层感知器分类器（</w:t>
      </w:r>
      <w:r w:rsidR="007B57AC" w:rsidRPr="007B57AC">
        <w:t>Multilayer Perceptron Classifier</w:t>
      </w:r>
      <w:r w:rsidR="007B57AC">
        <w:rPr>
          <w:rFonts w:hint="eastAsia"/>
        </w:rPr>
        <w:t>，</w:t>
      </w:r>
      <w:r>
        <w:rPr>
          <w:rFonts w:hint="eastAsia"/>
        </w:rPr>
        <w:t>MLPC</w:t>
      </w:r>
      <w:r>
        <w:rPr>
          <w:rFonts w:hint="eastAsia"/>
        </w:rPr>
        <w:t>）是基于</w:t>
      </w:r>
      <w:r w:rsidR="00CD2DA8">
        <w:rPr>
          <w:rFonts w:hint="eastAsia"/>
        </w:rPr>
        <w:t>前馈神经网络</w:t>
      </w:r>
      <w:r>
        <w:rPr>
          <w:rFonts w:hint="eastAsia"/>
        </w:rPr>
        <w:t>上的分类器的</w:t>
      </w:r>
      <w:r w:rsidR="00C64538">
        <w:rPr>
          <w:rFonts w:hint="eastAsia"/>
        </w:rPr>
        <w:t>。</w:t>
      </w:r>
      <w:r>
        <w:rPr>
          <w:rFonts w:hint="eastAsia"/>
        </w:rPr>
        <w:t>MLPC</w:t>
      </w:r>
      <w:r w:rsidR="007B57AC">
        <w:rPr>
          <w:rFonts w:hint="eastAsia"/>
        </w:rPr>
        <w:t>由节点的多个层组成，每个层被完全连接到网络中的下一层，</w:t>
      </w:r>
      <w:r>
        <w:rPr>
          <w:rFonts w:hint="eastAsia"/>
        </w:rPr>
        <w:t>在输入层节点表示的输入数据。所有其他节点通过</w:t>
      </w:r>
      <w:r w:rsidR="00B60FF4">
        <w:rPr>
          <w:rFonts w:hint="eastAsia"/>
        </w:rPr>
        <w:t>带有</w:t>
      </w:r>
      <w:r>
        <w:rPr>
          <w:rFonts w:hint="eastAsia"/>
        </w:rPr>
        <w:t>节点的权重</w:t>
      </w:r>
      <m:oMath>
        <m:r>
          <m:rPr>
            <m:sty m:val="b"/>
          </m:rPr>
          <w:rPr>
            <w:rFonts w:ascii="Cambria Math" w:hAnsi="Cambria Math"/>
          </w:rPr>
          <m:t>w</m:t>
        </m:r>
      </m:oMath>
      <w:r w:rsidR="00CD2DA8" w:rsidRPr="00CD2DA8">
        <w:rPr>
          <w:rFonts w:hint="eastAsia"/>
        </w:rPr>
        <w:t>和</w:t>
      </w:r>
      <w:r w:rsidR="00CD2DA8">
        <w:rPr>
          <w:rFonts w:hint="eastAsia"/>
        </w:rPr>
        <w:t>偏置</w:t>
      </w:r>
      <m:oMath>
        <m:r>
          <m:rPr>
            <m:sty m:val="b"/>
          </m:rPr>
          <w:rPr>
            <w:rFonts w:ascii="Cambria Math" w:hAnsi="Cambria Math"/>
          </w:rPr>
          <m:t>b</m:t>
        </m:r>
      </m:oMath>
      <w:r>
        <w:rPr>
          <w:rFonts w:hint="eastAsia"/>
        </w:rPr>
        <w:t>的输入线性组合映射输入到输出。这可以</w:t>
      </w:r>
      <w:r w:rsidR="00721FC7">
        <w:rPr>
          <w:rFonts w:hint="eastAsia"/>
        </w:rPr>
        <w:t>将</w:t>
      </w:r>
      <m:oMath>
        <m:r>
          <w:rPr>
            <w:rFonts w:ascii="Cambria Math" w:hAnsi="Cambria Math"/>
          </w:rPr>
          <m:t>K+1</m:t>
        </m:r>
      </m:oMath>
      <w:r w:rsidR="00721FC7">
        <w:rPr>
          <w:rFonts w:hint="eastAsia"/>
        </w:rPr>
        <w:t>层的</w:t>
      </w:r>
      <w:r w:rsidR="00721FC7">
        <w:rPr>
          <w:rFonts w:hint="eastAsia"/>
        </w:rPr>
        <w:t>MLPC</w:t>
      </w:r>
      <w:r>
        <w:rPr>
          <w:rFonts w:hint="eastAsia"/>
        </w:rPr>
        <w:t>写成矩阵形式</w:t>
      </w:r>
      <w:r w:rsidR="00721FC7">
        <w:rPr>
          <w:rFonts w:hint="eastAsia"/>
        </w:rPr>
        <w:t>，</w:t>
      </w:r>
      <w:r>
        <w:rPr>
          <w:rFonts w:hint="eastAsia"/>
        </w:rPr>
        <w:t>如下：</w:t>
      </w:r>
    </w:p>
    <w:p w14:paraId="4D2084AB" w14:textId="1D667E58" w:rsidR="00E96AE5" w:rsidRPr="00B4669F" w:rsidRDefault="00E96AE5" w:rsidP="00F632B5">
      <w:pPr>
        <w:ind w:firstLine="420"/>
      </w:pPr>
      <m:oMathPara>
        <m:oMath>
          <m:r>
            <m:rPr>
              <m:sty m:val="p"/>
            </m:rPr>
            <w:rPr>
              <w:rFonts w:ascii="Cambria Math" w:hAnsi="Cambria Math"/>
            </w:rPr>
            <m:t>y</m:t>
          </m:r>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f</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w:rPr>
                  <w:rFonts w:ascii="Cambria Math" w:hAnsi="Cambria Math"/>
                </w:rPr>
                <m:t>T</m:t>
              </m:r>
            </m:sup>
          </m:sSubSup>
          <m:sSub>
            <m:sSubPr>
              <m:ctrlPr>
                <w:rPr>
                  <w:rFonts w:ascii="Cambria Math" w:hAnsi="Cambria Math"/>
                </w:rPr>
              </m:ctrlPr>
            </m:sSubPr>
            <m:e>
              <m:r>
                <m:rPr>
                  <m:sty m:val="p"/>
                </m:rPr>
                <w:rPr>
                  <w:rFonts w:ascii="Cambria Math" w:hAnsi="Cambria Math"/>
                </w:rPr>
                <m:t>f</m:t>
              </m:r>
            </m:e>
            <m:sub>
              <m:r>
                <w:rPr>
                  <w:rFonts w:ascii="Cambria Math" w:hAnsi="Cambria Math"/>
                </w:rPr>
                <m:t>1</m:t>
              </m:r>
            </m:sub>
          </m:sSub>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w:rPr>
                  <w:rFonts w:ascii="Cambria Math" w:hAnsi="Cambria Math"/>
                </w:rPr>
                <m:t>T</m:t>
              </m:r>
            </m:sup>
          </m:sSubSup>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m:oMathPara>
    </w:p>
    <w:p w14:paraId="526C3102" w14:textId="5E89CF4D"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6</w:t>
      </w:r>
      <w:r w:rsidR="005C58BF">
        <w:fldChar w:fldCharType="end"/>
      </w:r>
    </w:p>
    <w:p w14:paraId="738E85B6" w14:textId="755EE959" w:rsidR="00E96AE5" w:rsidRDefault="00F632B5" w:rsidP="00F632B5">
      <w:pPr>
        <w:ind w:firstLine="420"/>
      </w:pPr>
      <w:r>
        <w:rPr>
          <w:rFonts w:hint="eastAsia"/>
        </w:rPr>
        <w:t>在中间层节点使用</w:t>
      </w:r>
      <w:r w:rsidR="005F666E" w:rsidRPr="005F666E">
        <w:t>sigmoid</w:t>
      </w:r>
      <w:r w:rsidR="000D1C28">
        <w:rPr>
          <w:rFonts w:hint="eastAsia"/>
        </w:rPr>
        <w:t>(</w:t>
      </w:r>
      <w:r w:rsidR="00305DF9" w:rsidRPr="00305DF9">
        <w:t>logistic</w:t>
      </w:r>
      <w:r w:rsidR="000D1C28">
        <w:rPr>
          <w:rFonts w:hint="eastAsia"/>
        </w:rPr>
        <w:t>)</w:t>
      </w:r>
      <w:r>
        <w:rPr>
          <w:rFonts w:hint="eastAsia"/>
        </w:rPr>
        <w:t>函数：</w:t>
      </w:r>
    </w:p>
    <w:p w14:paraId="1D92A071" w14:textId="0FD851D1" w:rsidR="00E96AE5" w:rsidRPr="00B4669F" w:rsidRDefault="00E96AE5" w:rsidP="00F632B5">
      <w:pPr>
        <w:ind w:firstLine="420"/>
      </w:pPr>
      <m:oMathPara>
        <m:oMath>
          <m:r>
            <m:rPr>
              <m:sty m:val="p"/>
            </m:rP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up>
              </m:sSup>
            </m:den>
          </m:f>
        </m:oMath>
      </m:oMathPara>
    </w:p>
    <w:p w14:paraId="3CA5E003" w14:textId="0429730A"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7</w:t>
      </w:r>
      <w:r w:rsidR="005C58BF">
        <w:fldChar w:fldCharType="end"/>
      </w:r>
    </w:p>
    <w:p w14:paraId="78C77A91" w14:textId="62AD4F37" w:rsidR="00E96AE5" w:rsidRDefault="00F632B5" w:rsidP="00F632B5">
      <w:pPr>
        <w:ind w:firstLine="420"/>
      </w:pPr>
      <w:r>
        <w:rPr>
          <w:rFonts w:hint="eastAsia"/>
        </w:rPr>
        <w:t>节点在输出层使用</w:t>
      </w:r>
      <w:r w:rsidR="004F5B75" w:rsidRPr="004F5B75">
        <w:t>softmax</w:t>
      </w:r>
      <w:r>
        <w:rPr>
          <w:rFonts w:hint="eastAsia"/>
        </w:rPr>
        <w:t>功能：</w:t>
      </w:r>
    </w:p>
    <w:p w14:paraId="3BB780E7" w14:textId="0BA93ECA" w:rsidR="00E96AE5" w:rsidRPr="00B4669F" w:rsidRDefault="00E96AE5" w:rsidP="00F632B5">
      <w:pPr>
        <w:ind w:firstLine="420"/>
      </w:pPr>
      <m:oMathPara>
        <m:oMath>
          <m:r>
            <m:rPr>
              <m:sty m:val="p"/>
            </m:rP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e>
              </m:nary>
            </m:den>
          </m:f>
        </m:oMath>
      </m:oMathPara>
    </w:p>
    <w:p w14:paraId="1CACB6E9" w14:textId="5AE59B62" w:rsidR="00B4669F"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8</w:t>
      </w:r>
      <w:r w:rsidR="005C58BF">
        <w:fldChar w:fldCharType="end"/>
      </w:r>
    </w:p>
    <w:p w14:paraId="3BDE147C" w14:textId="55E87F2F" w:rsidR="00F632B5" w:rsidRDefault="00AC738C" w:rsidP="00F632B5">
      <w:pPr>
        <w:ind w:firstLine="420"/>
      </w:pPr>
      <m:oMath>
        <m:r>
          <w:rPr>
            <w:rFonts w:ascii="Cambria Math" w:hAnsi="Cambria Math"/>
          </w:rPr>
          <m:t>N</m:t>
        </m:r>
      </m:oMath>
      <w:r w:rsidR="00F632B5">
        <w:rPr>
          <w:rFonts w:hint="eastAsia"/>
        </w:rPr>
        <w:t>节点的数量在输出层中对应于类的数量。</w:t>
      </w:r>
    </w:p>
    <w:p w14:paraId="3379E9D4" w14:textId="2C1D871D" w:rsidR="00F632B5" w:rsidRDefault="00F632B5" w:rsidP="00F632B5">
      <w:pPr>
        <w:ind w:firstLine="420"/>
      </w:pPr>
      <w:r>
        <w:rPr>
          <w:rFonts w:hint="eastAsia"/>
        </w:rPr>
        <w:t>MLPC</w:t>
      </w:r>
      <w:r>
        <w:rPr>
          <w:rFonts w:hint="eastAsia"/>
        </w:rPr>
        <w:t>采用反向传播学习模型。</w:t>
      </w:r>
      <w:r w:rsidR="002C6C0B">
        <w:t>Spark</w:t>
      </w:r>
      <w:r>
        <w:rPr>
          <w:rFonts w:hint="eastAsia"/>
        </w:rPr>
        <w:t>使用</w:t>
      </w:r>
      <w:r w:rsidR="00511031">
        <w:rPr>
          <w:rFonts w:hint="eastAsia"/>
        </w:rPr>
        <w:t>逻辑损失函数进行</w:t>
      </w:r>
      <w:r>
        <w:rPr>
          <w:rFonts w:hint="eastAsia"/>
        </w:rPr>
        <w:t>优化和</w:t>
      </w:r>
      <w:r>
        <w:rPr>
          <w:rFonts w:hint="eastAsia"/>
        </w:rPr>
        <w:t>L-BFGS</w:t>
      </w:r>
      <w:r>
        <w:rPr>
          <w:rFonts w:hint="eastAsia"/>
        </w:rPr>
        <w:t>作为优化程序。</w:t>
      </w:r>
    </w:p>
    <w:p w14:paraId="695A0249" w14:textId="77777777" w:rsidR="00187A15" w:rsidRDefault="00187A15" w:rsidP="00187A15">
      <w:pPr>
        <w:pStyle w:val="a8"/>
      </w:pPr>
      <w:r>
        <w:t>scala&gt; import org.apache.spark.ml.classification.MultilayerPerceptronClassifier</w:t>
      </w:r>
    </w:p>
    <w:p w14:paraId="3D168ACE" w14:textId="77777777" w:rsidR="00187A15" w:rsidRDefault="00187A15" w:rsidP="00187A15">
      <w:pPr>
        <w:pStyle w:val="a8"/>
      </w:pPr>
      <w:r>
        <w:t>import org.apache.spark.ml.classification.MultilayerPerceptronClassifier</w:t>
      </w:r>
    </w:p>
    <w:p w14:paraId="24D7C3F9" w14:textId="77777777" w:rsidR="00187A15" w:rsidRDefault="00187A15" w:rsidP="00187A15">
      <w:pPr>
        <w:pStyle w:val="a8"/>
      </w:pPr>
    </w:p>
    <w:p w14:paraId="0485F7B6" w14:textId="77777777" w:rsidR="00187A15" w:rsidRDefault="00187A15" w:rsidP="00187A15">
      <w:pPr>
        <w:pStyle w:val="a8"/>
      </w:pPr>
      <w:r>
        <w:t>scala&gt; import org.apache.spark.ml.evaluation.MulticlassClassificationEvaluator</w:t>
      </w:r>
    </w:p>
    <w:p w14:paraId="227CA2D6" w14:textId="77777777" w:rsidR="00187A15" w:rsidRDefault="00187A15" w:rsidP="00187A15">
      <w:pPr>
        <w:pStyle w:val="a8"/>
      </w:pPr>
      <w:r>
        <w:t>import org.apache.spark.ml.evaluation.MulticlassClassificationEvaluator</w:t>
      </w:r>
    </w:p>
    <w:p w14:paraId="67D6603A" w14:textId="60DF5709"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52</w:t>
      </w:r>
      <w:r w:rsidR="002635D1">
        <w:fldChar w:fldCharType="end"/>
      </w:r>
    </w:p>
    <w:p w14:paraId="01E71E3B" w14:textId="77777777" w:rsidR="00AB7469" w:rsidRDefault="00AB7469" w:rsidP="004178B6">
      <w:pPr>
        <w:pStyle w:val="a7"/>
      </w:pPr>
      <w:r>
        <w:rPr>
          <w:rFonts w:hint="eastAsia"/>
        </w:rPr>
        <w:t>加载和解析数据文件</w:t>
      </w:r>
    </w:p>
    <w:p w14:paraId="5D7E468E" w14:textId="5EC649E0" w:rsidR="00187A15" w:rsidRDefault="00187A15" w:rsidP="00187A15">
      <w:pPr>
        <w:pStyle w:val="a8"/>
      </w:pPr>
      <w:r>
        <w:t>scala&gt; val data = spark.read.format("libsvm").load("</w:t>
      </w:r>
      <w:r w:rsidR="00E62A72">
        <w:t>/spark/</w:t>
      </w:r>
      <w:r>
        <w:t>data/example/mllib/sample_multiclass_classification_data.txt")</w:t>
      </w:r>
    </w:p>
    <w:p w14:paraId="5065AEF8" w14:textId="77777777" w:rsidR="00187A15" w:rsidRDefault="00187A15" w:rsidP="00187A15">
      <w:pPr>
        <w:pStyle w:val="a8"/>
      </w:pPr>
      <w:r>
        <w:t>data: org.apache.spark.sql.DataFrame = [label: double, features: vector]</w:t>
      </w:r>
    </w:p>
    <w:p w14:paraId="5184F8A8" w14:textId="5A306F4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53</w:t>
      </w:r>
      <w:r w:rsidR="002635D1">
        <w:fldChar w:fldCharType="end"/>
      </w:r>
    </w:p>
    <w:p w14:paraId="6295701B" w14:textId="0B3255C9" w:rsidR="00187A15" w:rsidRDefault="00AB7469" w:rsidP="004178B6">
      <w:pPr>
        <w:pStyle w:val="a7"/>
      </w:pPr>
      <w:r>
        <w:rPr>
          <w:rFonts w:hint="eastAsia"/>
        </w:rPr>
        <w:t>分割数据为训练和测试</w:t>
      </w:r>
    </w:p>
    <w:p w14:paraId="4150E4AE" w14:textId="77777777" w:rsidR="00187A15" w:rsidRDefault="00187A15" w:rsidP="00187A15">
      <w:pPr>
        <w:pStyle w:val="a8"/>
      </w:pPr>
      <w:r>
        <w:lastRenderedPageBreak/>
        <w:t>scala&gt; val splits = data.randomSplit(Array(0.6, 0.4), seed = 1234L)</w:t>
      </w:r>
    </w:p>
    <w:p w14:paraId="5761AF11" w14:textId="77777777" w:rsidR="00187A15" w:rsidRDefault="00187A15" w:rsidP="00187A15">
      <w:pPr>
        <w:pStyle w:val="a8"/>
      </w:pPr>
      <w:r>
        <w:t>splits: Array[org.apache.spark.sql.Dataset[org.apache.spark.sql.Row]] = Array([label: double, features: vector], [label: double, features: vector])</w:t>
      </w:r>
    </w:p>
    <w:p w14:paraId="5986006E" w14:textId="77777777" w:rsidR="00187A15" w:rsidRDefault="00187A15" w:rsidP="00187A15">
      <w:pPr>
        <w:pStyle w:val="a8"/>
      </w:pPr>
    </w:p>
    <w:p w14:paraId="04CB7353" w14:textId="77777777" w:rsidR="00187A15" w:rsidRDefault="00187A15" w:rsidP="00187A15">
      <w:pPr>
        <w:pStyle w:val="a8"/>
      </w:pPr>
      <w:r>
        <w:t>scala&gt; val train = splits(0)</w:t>
      </w:r>
    </w:p>
    <w:p w14:paraId="0C13F832" w14:textId="77777777" w:rsidR="00187A15" w:rsidRDefault="00187A15" w:rsidP="00187A15">
      <w:pPr>
        <w:pStyle w:val="a8"/>
      </w:pPr>
      <w:r>
        <w:t>train: org.apache.spark.sql.Dataset[org.apache.spark.sql.Row] = [label: double, features: vector]</w:t>
      </w:r>
    </w:p>
    <w:p w14:paraId="75253CC0" w14:textId="77777777" w:rsidR="00187A15" w:rsidRDefault="00187A15" w:rsidP="00187A15">
      <w:pPr>
        <w:pStyle w:val="a8"/>
      </w:pPr>
    </w:p>
    <w:p w14:paraId="3098807F" w14:textId="77777777" w:rsidR="00187A15" w:rsidRDefault="00187A15" w:rsidP="00187A15">
      <w:pPr>
        <w:pStyle w:val="a8"/>
      </w:pPr>
      <w:r>
        <w:t>scala&gt; val test = splits(1)</w:t>
      </w:r>
    </w:p>
    <w:p w14:paraId="65864D98" w14:textId="77777777" w:rsidR="00187A15" w:rsidRDefault="00187A15" w:rsidP="00187A15">
      <w:pPr>
        <w:pStyle w:val="a8"/>
      </w:pPr>
      <w:r>
        <w:t>test: org.apache.spark.sql.Dataset[org.apache.spark.sql.Row] = [label: double, features: vector]</w:t>
      </w:r>
    </w:p>
    <w:p w14:paraId="4CCE011E" w14:textId="682A4DFF"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54</w:t>
      </w:r>
      <w:r w:rsidR="002635D1">
        <w:fldChar w:fldCharType="end"/>
      </w:r>
    </w:p>
    <w:p w14:paraId="65D56C8C" w14:textId="51E0E7F7" w:rsidR="00187A15" w:rsidRDefault="00EF791D" w:rsidP="004178B6">
      <w:pPr>
        <w:pStyle w:val="a7"/>
      </w:pPr>
      <w:r>
        <w:rPr>
          <w:rFonts w:hint="eastAsia"/>
        </w:rPr>
        <w:t>指定神经网络层</w:t>
      </w:r>
      <w:r w:rsidR="00D95B0B">
        <w:rPr>
          <w:rFonts w:hint="eastAsia"/>
        </w:rPr>
        <w:t>，</w:t>
      </w:r>
      <w:r>
        <w:rPr>
          <w:rFonts w:hint="eastAsia"/>
        </w:rPr>
        <w:t>大小为</w:t>
      </w:r>
      <w:r>
        <w:rPr>
          <w:rFonts w:hint="eastAsia"/>
        </w:rPr>
        <w:t>4</w:t>
      </w:r>
      <w:r>
        <w:rPr>
          <w:rFonts w:hint="eastAsia"/>
        </w:rPr>
        <w:t>的输入层，两个大小为</w:t>
      </w:r>
      <w:r>
        <w:rPr>
          <w:rFonts w:hint="eastAsia"/>
        </w:rPr>
        <w:t>5</w:t>
      </w:r>
      <w:r>
        <w:rPr>
          <w:rFonts w:hint="eastAsia"/>
        </w:rPr>
        <w:t>和</w:t>
      </w:r>
      <w:r>
        <w:rPr>
          <w:rFonts w:hint="eastAsia"/>
        </w:rPr>
        <w:t>4</w:t>
      </w:r>
      <w:r>
        <w:rPr>
          <w:rFonts w:hint="eastAsia"/>
        </w:rPr>
        <w:t>的中间层</w:t>
      </w:r>
      <w:r w:rsidR="00D95B0B">
        <w:rPr>
          <w:rFonts w:hint="eastAsia"/>
        </w:rPr>
        <w:t>，</w:t>
      </w:r>
      <w:r>
        <w:rPr>
          <w:rFonts w:hint="eastAsia"/>
        </w:rPr>
        <w:t>大小为</w:t>
      </w:r>
      <w:r>
        <w:rPr>
          <w:rFonts w:hint="eastAsia"/>
        </w:rPr>
        <w:t>3</w:t>
      </w:r>
      <w:r>
        <w:rPr>
          <w:rFonts w:hint="eastAsia"/>
        </w:rPr>
        <w:t>的输出层</w:t>
      </w:r>
    </w:p>
    <w:p w14:paraId="16B2E3A2" w14:textId="77777777" w:rsidR="00187A15" w:rsidRDefault="00187A15" w:rsidP="00187A15">
      <w:pPr>
        <w:pStyle w:val="a8"/>
      </w:pPr>
      <w:r>
        <w:t>scala&gt; val layers = Array[Int](4, 5, 4, 3)</w:t>
      </w:r>
    </w:p>
    <w:p w14:paraId="67D369FB" w14:textId="77777777" w:rsidR="00187A15" w:rsidRDefault="00187A15" w:rsidP="00187A15">
      <w:pPr>
        <w:pStyle w:val="a8"/>
      </w:pPr>
      <w:r>
        <w:t>layers: Array[Int] = Array(4, 5, 4, 3)</w:t>
      </w:r>
    </w:p>
    <w:p w14:paraId="7D6ED30F" w14:textId="5B26D84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55</w:t>
      </w:r>
      <w:r w:rsidR="002635D1">
        <w:fldChar w:fldCharType="end"/>
      </w:r>
    </w:p>
    <w:p w14:paraId="217A2E44" w14:textId="1D03DF11" w:rsidR="00187A15" w:rsidRDefault="00EF791D" w:rsidP="004178B6">
      <w:pPr>
        <w:pStyle w:val="a7"/>
      </w:pPr>
      <w:r>
        <w:rPr>
          <w:rFonts w:hint="eastAsia"/>
        </w:rPr>
        <w:t>创建训练器，设置参数</w:t>
      </w:r>
    </w:p>
    <w:p w14:paraId="2ACC9E18" w14:textId="77777777" w:rsidR="00187A15" w:rsidRDefault="00187A15" w:rsidP="00187A15">
      <w:pPr>
        <w:pStyle w:val="a8"/>
      </w:pPr>
      <w:r>
        <w:t>scala&gt; val trainer = new MultilayerPerceptronClassifier().setLayers(layers).setBlockSize(128).setSeed(1234L).setMaxIter(100)</w:t>
      </w:r>
    </w:p>
    <w:p w14:paraId="06D9D33E" w14:textId="77777777" w:rsidR="00187A15" w:rsidRDefault="00187A15" w:rsidP="00187A15">
      <w:pPr>
        <w:pStyle w:val="a8"/>
      </w:pPr>
      <w:r>
        <w:t>trainer: org.apache.spark.ml.classification.MultilayerPerceptronClassifier = mlpc_66690265bc2c</w:t>
      </w:r>
    </w:p>
    <w:p w14:paraId="6F2F15E7" w14:textId="605A2C32"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56</w:t>
      </w:r>
      <w:r w:rsidR="002635D1">
        <w:fldChar w:fldCharType="end"/>
      </w:r>
    </w:p>
    <w:p w14:paraId="4919A8FD" w14:textId="52373ED6" w:rsidR="00187A15" w:rsidRDefault="00EF791D" w:rsidP="004178B6">
      <w:pPr>
        <w:pStyle w:val="a7"/>
      </w:pPr>
      <w:r>
        <w:rPr>
          <w:rFonts w:hint="eastAsia"/>
        </w:rPr>
        <w:t>训练模型</w:t>
      </w:r>
    </w:p>
    <w:p w14:paraId="31357364" w14:textId="77777777" w:rsidR="00187A15" w:rsidRDefault="00187A15" w:rsidP="00187A15">
      <w:pPr>
        <w:pStyle w:val="a8"/>
      </w:pPr>
      <w:r>
        <w:t>scala&gt; val model = trainer.fit(train)</w:t>
      </w:r>
    </w:p>
    <w:p w14:paraId="6A989F43" w14:textId="77777777" w:rsidR="00187A15" w:rsidRDefault="00187A15" w:rsidP="00187A15">
      <w:pPr>
        <w:pStyle w:val="a8"/>
      </w:pPr>
      <w:r>
        <w:t>model: org.apache.spark.ml.classification.MultilayerPerceptronClassificationModel = mlpc_66690265bc2c</w:t>
      </w:r>
    </w:p>
    <w:p w14:paraId="5B904EE7" w14:textId="67876148"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57</w:t>
      </w:r>
      <w:r w:rsidR="002635D1">
        <w:fldChar w:fldCharType="end"/>
      </w:r>
    </w:p>
    <w:p w14:paraId="0AA35A02" w14:textId="30EDF892" w:rsidR="00187A15" w:rsidRDefault="00EF791D" w:rsidP="004178B6">
      <w:pPr>
        <w:pStyle w:val="a7"/>
      </w:pPr>
      <w:r>
        <w:rPr>
          <w:rFonts w:hint="eastAsia"/>
        </w:rPr>
        <w:t>在测试集上计算精度</w:t>
      </w:r>
    </w:p>
    <w:p w14:paraId="7955A5F8" w14:textId="77777777" w:rsidR="00187A15" w:rsidRDefault="00187A15" w:rsidP="00187A15">
      <w:pPr>
        <w:pStyle w:val="a8"/>
      </w:pPr>
      <w:r>
        <w:t>scala&gt; val result = model.transform(test)</w:t>
      </w:r>
    </w:p>
    <w:p w14:paraId="65CD1826" w14:textId="77777777" w:rsidR="00187A15" w:rsidRDefault="00187A15" w:rsidP="00187A15">
      <w:pPr>
        <w:pStyle w:val="a8"/>
      </w:pPr>
      <w:r>
        <w:t>result: org.apache.spark.sql.DataFrame = [label: double, features: vector ... 1 more field]</w:t>
      </w:r>
    </w:p>
    <w:p w14:paraId="082449CB" w14:textId="77777777" w:rsidR="00187A15" w:rsidRDefault="00187A15" w:rsidP="00187A15">
      <w:pPr>
        <w:pStyle w:val="a8"/>
      </w:pPr>
    </w:p>
    <w:p w14:paraId="732F9801" w14:textId="77777777" w:rsidR="00187A15" w:rsidRDefault="00187A15" w:rsidP="00187A15">
      <w:pPr>
        <w:pStyle w:val="a8"/>
      </w:pPr>
      <w:r>
        <w:t>scala&gt; val predictionAndLabels = result.select("prediction", "label")</w:t>
      </w:r>
    </w:p>
    <w:p w14:paraId="03E76577" w14:textId="77777777" w:rsidR="00187A15" w:rsidRDefault="00187A15" w:rsidP="00187A15">
      <w:pPr>
        <w:pStyle w:val="a8"/>
      </w:pPr>
      <w:r>
        <w:t>predictionAndLabels: org.apache.spark.sql.DataFrame = [prediction: double, label: double]</w:t>
      </w:r>
    </w:p>
    <w:p w14:paraId="5F2C2686" w14:textId="77777777" w:rsidR="00187A15" w:rsidRDefault="00187A15" w:rsidP="00187A15">
      <w:pPr>
        <w:pStyle w:val="a8"/>
      </w:pPr>
    </w:p>
    <w:p w14:paraId="3BCEC789" w14:textId="77777777" w:rsidR="00187A15" w:rsidRDefault="00187A15" w:rsidP="00187A15">
      <w:pPr>
        <w:pStyle w:val="a8"/>
      </w:pPr>
      <w:r>
        <w:t>scala&gt; val evaluator = new MulticlassClassificationEvaluator().setMetricName("accuracy")</w:t>
      </w:r>
    </w:p>
    <w:p w14:paraId="06C998FB" w14:textId="77777777" w:rsidR="00187A15" w:rsidRDefault="00187A15" w:rsidP="00187A15">
      <w:pPr>
        <w:pStyle w:val="a8"/>
      </w:pPr>
      <w:r>
        <w:t>evaluator: org.apache.spark.ml.evaluation.MulticlassClassificationEvaluator = mcEval_5e61181600fd</w:t>
      </w:r>
    </w:p>
    <w:p w14:paraId="3B716599" w14:textId="77777777" w:rsidR="00187A15" w:rsidRDefault="00187A15" w:rsidP="00187A15">
      <w:pPr>
        <w:pStyle w:val="a8"/>
      </w:pPr>
    </w:p>
    <w:p w14:paraId="08537341" w14:textId="77777777" w:rsidR="00187A15" w:rsidRDefault="00187A15" w:rsidP="00187A15">
      <w:pPr>
        <w:pStyle w:val="a8"/>
      </w:pPr>
      <w:r>
        <w:t>scala&gt; println("Test set accuracy = " + evaluator.evaluate(predictionAndLabels))</w:t>
      </w:r>
    </w:p>
    <w:p w14:paraId="301D7FB4" w14:textId="047941D5" w:rsidR="00F632B5" w:rsidRDefault="00187A15" w:rsidP="00187A15">
      <w:pPr>
        <w:pStyle w:val="a8"/>
      </w:pPr>
      <w:r>
        <w:t>Test set accuracy = 0.8627450980392157</w:t>
      </w:r>
    </w:p>
    <w:p w14:paraId="13C9C205" w14:textId="75120FC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58</w:t>
      </w:r>
      <w:r w:rsidR="002635D1">
        <w:fldChar w:fldCharType="end"/>
      </w:r>
    </w:p>
    <w:p w14:paraId="76B8D855" w14:textId="2B8831BB" w:rsidR="00F632B5" w:rsidRDefault="00F632B5" w:rsidP="00124644">
      <w:pPr>
        <w:pStyle w:val="Heading4"/>
      </w:pPr>
      <w:r>
        <w:rPr>
          <w:rFonts w:hint="eastAsia"/>
        </w:rPr>
        <w:t>线性支持向量机</w:t>
      </w:r>
    </w:p>
    <w:p w14:paraId="2C501AB5" w14:textId="5516D121" w:rsidR="00F632B5" w:rsidRDefault="00F632B5" w:rsidP="00F632B5">
      <w:pPr>
        <w:ind w:firstLine="420"/>
      </w:pPr>
      <w:r>
        <w:rPr>
          <w:rFonts w:hint="eastAsia"/>
        </w:rPr>
        <w:t>支持向量机</w:t>
      </w:r>
      <w:r w:rsidR="0050606A">
        <w:rPr>
          <w:rFonts w:hint="eastAsia"/>
        </w:rPr>
        <w:t>在高</w:t>
      </w:r>
      <w:r w:rsidR="001A3D5E">
        <w:rPr>
          <w:rFonts w:hint="eastAsia"/>
        </w:rPr>
        <w:t>维</w:t>
      </w:r>
      <w:r w:rsidR="0050606A">
        <w:rPr>
          <w:rFonts w:hint="eastAsia"/>
        </w:rPr>
        <w:t>或无限维空间中</w:t>
      </w:r>
      <w:r>
        <w:rPr>
          <w:rFonts w:hint="eastAsia"/>
        </w:rPr>
        <w:t>构建一个超平面或</w:t>
      </w:r>
      <w:r w:rsidR="0050606A">
        <w:rPr>
          <w:rFonts w:hint="eastAsia"/>
        </w:rPr>
        <w:t>超平面集合</w:t>
      </w:r>
      <w:r>
        <w:rPr>
          <w:rFonts w:hint="eastAsia"/>
        </w:rPr>
        <w:t>，该空间可用于分类</w:t>
      </w:r>
      <w:r w:rsidR="006C5FEB">
        <w:rPr>
          <w:rFonts w:hint="eastAsia"/>
        </w:rPr>
        <w:t>、</w:t>
      </w:r>
      <w:r>
        <w:rPr>
          <w:rFonts w:hint="eastAsia"/>
        </w:rPr>
        <w:t>回归或其他任务。直观地，一个良好的分离是由</w:t>
      </w:r>
      <w:r w:rsidR="00194AC5">
        <w:rPr>
          <w:rFonts w:hint="eastAsia"/>
        </w:rPr>
        <w:t>超平面</w:t>
      </w:r>
      <w:r w:rsidR="006C51AF">
        <w:rPr>
          <w:rFonts w:hint="eastAsia"/>
        </w:rPr>
        <w:t>完成</w:t>
      </w:r>
      <w:r w:rsidR="00194AC5">
        <w:rPr>
          <w:rFonts w:hint="eastAsia"/>
        </w:rPr>
        <w:t>，</w:t>
      </w:r>
      <w:r w:rsidR="006C51AF">
        <w:rPr>
          <w:rFonts w:hint="eastAsia"/>
        </w:rPr>
        <w:t>其</w:t>
      </w:r>
      <w:r>
        <w:rPr>
          <w:rFonts w:hint="eastAsia"/>
        </w:rPr>
        <w:t>具有</w:t>
      </w:r>
      <w:r w:rsidR="00715EBB">
        <w:rPr>
          <w:rFonts w:hint="eastAsia"/>
        </w:rPr>
        <w:t>到</w:t>
      </w:r>
      <w:r>
        <w:rPr>
          <w:rFonts w:hint="eastAsia"/>
        </w:rPr>
        <w:t>任何类</w:t>
      </w:r>
      <w:r w:rsidR="00715EBB">
        <w:rPr>
          <w:rFonts w:hint="eastAsia"/>
        </w:rPr>
        <w:t>的</w:t>
      </w:r>
      <w:r>
        <w:rPr>
          <w:rFonts w:hint="eastAsia"/>
        </w:rPr>
        <w:t>最接近训练数据点的最大距离</w:t>
      </w:r>
      <w:r w:rsidR="00E73560">
        <w:rPr>
          <w:rFonts w:hint="eastAsia"/>
        </w:rPr>
        <w:t>，所谓的功能余量</w:t>
      </w:r>
      <w:r w:rsidR="00715EBB">
        <w:rPr>
          <w:rFonts w:hint="eastAsia"/>
        </w:rPr>
        <w:t>。</w:t>
      </w:r>
      <w:r w:rsidR="006C51AF">
        <w:rPr>
          <w:rFonts w:hint="eastAsia"/>
        </w:rPr>
        <w:t>因为通常</w:t>
      </w:r>
      <w:r>
        <w:rPr>
          <w:rFonts w:hint="eastAsia"/>
        </w:rPr>
        <w:t>余量越大</w:t>
      </w:r>
      <w:r w:rsidR="006C51AF">
        <w:rPr>
          <w:rFonts w:hint="eastAsia"/>
        </w:rPr>
        <w:t>，</w:t>
      </w:r>
      <w:r>
        <w:rPr>
          <w:rFonts w:hint="eastAsia"/>
        </w:rPr>
        <w:t>分类器的泛化误差</w:t>
      </w:r>
      <w:r w:rsidR="006C51AF">
        <w:rPr>
          <w:rFonts w:hint="eastAsia"/>
        </w:rPr>
        <w:t>越低</w:t>
      </w:r>
      <w:r>
        <w:rPr>
          <w:rFonts w:hint="eastAsia"/>
        </w:rPr>
        <w:t>。</w:t>
      </w:r>
      <w:r>
        <w:rPr>
          <w:rFonts w:hint="eastAsia"/>
        </w:rPr>
        <w:t>LinearSVC</w:t>
      </w:r>
      <w:r>
        <w:rPr>
          <w:rFonts w:hint="eastAsia"/>
        </w:rPr>
        <w:t>在</w:t>
      </w:r>
      <w:r w:rsidR="001E5FFC">
        <w:rPr>
          <w:rFonts w:hint="eastAsia"/>
        </w:rPr>
        <w:t>Spark</w:t>
      </w:r>
      <w:r w:rsidR="001E5FFC">
        <w:t xml:space="preserve"> </w:t>
      </w:r>
      <w:r>
        <w:rPr>
          <w:rFonts w:hint="eastAsia"/>
        </w:rPr>
        <w:t>ML</w:t>
      </w:r>
      <w:r w:rsidR="001E5FFC">
        <w:rPr>
          <w:rFonts w:hint="eastAsia"/>
        </w:rPr>
        <w:t>中</w:t>
      </w:r>
      <w:r>
        <w:rPr>
          <w:rFonts w:hint="eastAsia"/>
        </w:rPr>
        <w:t>支持具有线性</w:t>
      </w:r>
      <w:r w:rsidR="00715EBB" w:rsidRPr="00715EBB">
        <w:rPr>
          <w:rFonts w:hint="eastAsia"/>
        </w:rPr>
        <w:t>支持向量机</w:t>
      </w:r>
      <w:r w:rsidR="00715EBB">
        <w:rPr>
          <w:rFonts w:hint="eastAsia"/>
        </w:rPr>
        <w:t>的</w:t>
      </w:r>
      <w:r>
        <w:rPr>
          <w:rFonts w:hint="eastAsia"/>
        </w:rPr>
        <w:t>二元分类</w:t>
      </w:r>
      <w:r w:rsidR="00715EBB">
        <w:rPr>
          <w:rFonts w:hint="eastAsia"/>
        </w:rPr>
        <w:t>，</w:t>
      </w:r>
      <w:r w:rsidR="001E5FFC">
        <w:rPr>
          <w:rFonts w:hint="eastAsia"/>
        </w:rPr>
        <w:t>使用</w:t>
      </w:r>
      <w:r w:rsidR="001E5FFC">
        <w:rPr>
          <w:rFonts w:hint="eastAsia"/>
        </w:rPr>
        <w:t>OWLQN</w:t>
      </w:r>
      <w:r>
        <w:rPr>
          <w:rFonts w:hint="eastAsia"/>
        </w:rPr>
        <w:t>优化</w:t>
      </w:r>
      <w:r w:rsidR="00132810">
        <w:rPr>
          <w:rFonts w:hint="eastAsia"/>
        </w:rPr>
        <w:t>器优化</w:t>
      </w:r>
      <w:r>
        <w:rPr>
          <w:rFonts w:hint="eastAsia"/>
        </w:rPr>
        <w:t>了铰链损耗。</w:t>
      </w:r>
    </w:p>
    <w:p w14:paraId="5B83556B" w14:textId="77777777" w:rsidR="00313752" w:rsidRDefault="00313752" w:rsidP="00313752">
      <w:pPr>
        <w:pStyle w:val="a8"/>
      </w:pPr>
      <w:r>
        <w:lastRenderedPageBreak/>
        <w:t>scala&gt; import org.apache.spark.ml.classification.LinearSVC</w:t>
      </w:r>
    </w:p>
    <w:p w14:paraId="5870D59E" w14:textId="77777777" w:rsidR="00313752" w:rsidRDefault="00313752" w:rsidP="00313752">
      <w:pPr>
        <w:pStyle w:val="a8"/>
      </w:pPr>
      <w:r>
        <w:t>import org.apache.spark.ml.classification.LinearSVC</w:t>
      </w:r>
    </w:p>
    <w:p w14:paraId="7BBFEFE0" w14:textId="65F091EB" w:rsidR="00313752"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59</w:t>
      </w:r>
      <w:r w:rsidR="002635D1">
        <w:fldChar w:fldCharType="end"/>
      </w:r>
    </w:p>
    <w:p w14:paraId="450B6179" w14:textId="74C80E5D" w:rsidR="00313752" w:rsidRDefault="001E5FFC" w:rsidP="004178B6">
      <w:pPr>
        <w:pStyle w:val="a7"/>
      </w:pPr>
      <w:r>
        <w:rPr>
          <w:rFonts w:hint="eastAsia"/>
        </w:rPr>
        <w:t>加载训练数据</w:t>
      </w:r>
    </w:p>
    <w:p w14:paraId="0BC769F0" w14:textId="37342A19" w:rsidR="00313752" w:rsidRDefault="00313752" w:rsidP="00313752">
      <w:pPr>
        <w:pStyle w:val="a8"/>
      </w:pPr>
      <w:r>
        <w:t>scala&gt; val training = spark.read.format("libsvm").load("</w:t>
      </w:r>
      <w:r w:rsidR="00E62A72">
        <w:t>/spark/</w:t>
      </w:r>
      <w:r>
        <w:t>data/example/mllib/sample_libsvm_data.txt")</w:t>
      </w:r>
    </w:p>
    <w:p w14:paraId="7C37D5F4" w14:textId="77777777" w:rsidR="00313752" w:rsidRDefault="00313752" w:rsidP="00313752">
      <w:pPr>
        <w:pStyle w:val="a8"/>
      </w:pPr>
      <w:r>
        <w:t>training: org.apache.spark.sql.DataFrame = [label: double, features: vector]</w:t>
      </w:r>
    </w:p>
    <w:p w14:paraId="7B9E6821" w14:textId="77777777" w:rsidR="001E5FFC" w:rsidRDefault="001E5FFC" w:rsidP="00313752">
      <w:pPr>
        <w:pStyle w:val="a8"/>
      </w:pPr>
    </w:p>
    <w:p w14:paraId="4205BD44" w14:textId="0087FA6A" w:rsidR="00313752" w:rsidRDefault="00313752" w:rsidP="00313752">
      <w:pPr>
        <w:pStyle w:val="a8"/>
      </w:pPr>
      <w:r>
        <w:t>scala&gt; val lsvc = new LinearSVC().setMaxIter(10).setRegParam(0.1)</w:t>
      </w:r>
    </w:p>
    <w:p w14:paraId="713AB8EF" w14:textId="77777777" w:rsidR="00313752" w:rsidRDefault="00313752" w:rsidP="00313752">
      <w:pPr>
        <w:pStyle w:val="a8"/>
      </w:pPr>
      <w:r>
        <w:t>lsvc: org.apache.spark.ml.classification.LinearSVC = linearsvc_3534f59606d8</w:t>
      </w:r>
    </w:p>
    <w:p w14:paraId="55A4A3BB" w14:textId="62222448" w:rsidR="00313752" w:rsidRDefault="00B4669F" w:rsidP="00015159">
      <w:pPr>
        <w:pStyle w:val="Caption"/>
      </w:pPr>
      <w:r>
        <w:t>代码</w:t>
      </w:r>
      <w:r>
        <w:t xml:space="preserve"> </w:t>
      </w:r>
      <w:fldSimple w:instr=" STYLEREF 1 \s ">
        <w:r w:rsidR="007975C5">
          <w:rPr>
            <w:noProof/>
          </w:rPr>
          <w:t>4</w:t>
        </w:r>
      </w:fldSimple>
      <w:r w:rsidR="002635D1">
        <w:noBreakHyphen/>
      </w:r>
      <w:r w:rsidR="002635D1">
        <w:fldChar w:fldCharType="begin"/>
      </w:r>
      <w:r w:rsidR="002635D1">
        <w:instrText xml:space="preserve"> SEQ </w:instrText>
      </w:r>
      <w:r w:rsidR="002635D1">
        <w:instrText>代码</w:instrText>
      </w:r>
      <w:r w:rsidR="002635D1">
        <w:instrText xml:space="preserve"> \* ARABIC \s 1 </w:instrText>
      </w:r>
      <w:r w:rsidR="002635D1">
        <w:fldChar w:fldCharType="separate"/>
      </w:r>
      <w:r w:rsidR="007975C5">
        <w:rPr>
          <w:noProof/>
        </w:rPr>
        <w:t>60</w:t>
      </w:r>
      <w:r w:rsidR="002635D1">
        <w:fldChar w:fldCharType="end"/>
      </w:r>
    </w:p>
    <w:p w14:paraId="282A1666" w14:textId="1FFCD7D8" w:rsidR="00313752" w:rsidRDefault="001E5FFC" w:rsidP="004178B6">
      <w:pPr>
        <w:pStyle w:val="a7"/>
      </w:pPr>
      <w:r>
        <w:rPr>
          <w:rFonts w:hint="eastAsia"/>
        </w:rPr>
        <w:t>拟合模型</w:t>
      </w:r>
    </w:p>
    <w:p w14:paraId="260A8AE2" w14:textId="77777777" w:rsidR="00313752" w:rsidRDefault="00313752" w:rsidP="00313752">
      <w:pPr>
        <w:pStyle w:val="a8"/>
      </w:pPr>
      <w:r>
        <w:t>scala&gt; val lsvcModel = lsvc.fit(training)</w:t>
      </w:r>
    </w:p>
    <w:p w14:paraId="7D7ECC73" w14:textId="77777777" w:rsidR="00313752" w:rsidRDefault="00313752" w:rsidP="00313752">
      <w:pPr>
        <w:pStyle w:val="a8"/>
      </w:pPr>
      <w:r>
        <w:t>lsvcModel: org.apache.spark.ml.classification.LinearSVCModel = linearsvc_3534f59606d8</w:t>
      </w:r>
    </w:p>
    <w:p w14:paraId="341C4A4F" w14:textId="70386756"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61</w:t>
      </w:r>
      <w:r w:rsidR="002635D1">
        <w:fldChar w:fldCharType="end"/>
      </w:r>
    </w:p>
    <w:p w14:paraId="20A998D1" w14:textId="59327CF0" w:rsidR="00313752" w:rsidRDefault="001E5FFC" w:rsidP="004178B6">
      <w:pPr>
        <w:pStyle w:val="a7"/>
      </w:pPr>
      <w:r>
        <w:rPr>
          <w:rFonts w:hint="eastAsia"/>
        </w:rPr>
        <w:t>打印线性</w:t>
      </w:r>
      <w:r>
        <w:rPr>
          <w:rFonts w:hint="eastAsia"/>
        </w:rPr>
        <w:t>SVC</w:t>
      </w:r>
      <w:r>
        <w:rPr>
          <w:rFonts w:hint="eastAsia"/>
        </w:rPr>
        <w:t>的系数和截距</w:t>
      </w:r>
    </w:p>
    <w:p w14:paraId="472C9396" w14:textId="77777777" w:rsidR="00313752" w:rsidRDefault="00313752" w:rsidP="00313752">
      <w:pPr>
        <w:pStyle w:val="a8"/>
      </w:pPr>
      <w:r>
        <w:t>scala&gt; println(s"Coefficients: ${lsvcModel.coefficients} Intercept: ${lsvcModel.intercept}")</w:t>
      </w:r>
    </w:p>
    <w:p w14:paraId="0FB604FA" w14:textId="67881FF6" w:rsidR="00F632B5" w:rsidRDefault="00313752" w:rsidP="00313752">
      <w:pPr>
        <w:pStyle w:val="a8"/>
        <w:rPr>
          <w:rFonts w:eastAsiaTheme="minorEastAsia"/>
        </w:rPr>
      </w:pPr>
      <w:r>
        <w:t>Coefficients: [0.0,0.0,0.0,0.0,0.0,0.0,0.0,0.0,0.0,0.0,0.0,0.0,0.0,0.0,0.0,0.0,0.0,0.0,0.0,0.0,0.0,0.0,0.0,0.0,0.0,0.0,0.0,0.0,0.0,0.0,0.0,0.0,0.0,0.0,0.0,0.0,0.0,0.0,0.0,0.0,0.0,0.0,0.0,0.0,0.0,0.0,0.0,0.0,0.0,0.0,0.0,0.0,0.0,0.0,0.0,0.0,0.0,0.0,0.0,0.0,0.0,0.0,0.0,0.0,0.0,0.0,0.0,0.0,0.0,0.0,0.0,0.0,0.0,0.0,0.0,0.0,0.0,0.0,0.0,0.0,0.0,0.0,0.0,0.0,0.0,0.0,0.0,0.0,0.0,0.0,0.0,0.0,0.0,0.0,0.0,-5.170630317473439E-4,-1.172288654973735E-4,-8.882754836918948E-5,8.522360710187464E-5,0.0,0.0,-1.3436361263314267E-5,3.729569801338091E-4,0.0,0.0,0.0,0.0,0.0,0.0,0.0,0.0,0.0,0.0,0.0,0.0,0.0,0.0,0.0,0.0,8.888949552633658E-4,2.9864059761812683E-4,3.793378816193159E-4,-1.762328898254081E-4,0.0,1.5028489269747836E-6,1.8056041144946687E-6,1.8028763260398597E-6,-3.3843713506473646E-6,-4.041580184807502E-6,2.0965017727015125E-6,8.536111642989494E-5,2.2064177429604464E-4,2.1677599940575452E-4,-5.472401396558763E-4,0.0,0.0,0.0,0.0,0.0,0.0,0.0,0.0,0.0,0.0,0.0,0.0,9.21415502407147E-4,3.1351066886882195E-4,2.481984318412822E-4,0.0,-4.147738197636148E-5,-3.6832150384497175E-5,0.0,-3.9652366184583814E-6,-5.1569169804965594E-5,-6.624697287084958E-5,-2.182148650424713E-5,1.163442969067449E-5,-1.1535211416971104E-6,3.8138960488857075E-5,1.5823711634321492E-6,-4.784013432336632E-5,-9.386493224111833E-5,0.0,0.0,0.0,0.0,0.0,0.0,0.0,0.0,0.0,0.0,0.0,4.3174897827077767E-4,1.7055492867397665E-4,0.0,-2.7978204136148868E-5,-5.88745220385208E-5,-4.1858794529775E-5,-3.740692964881002E-5,-3.9787939304887E-5,-5.545881895011037E-5,-4.505015598421474E-5,-3.214002494749943E-6,-1.6561868808274739E-6,-4.416063987619447E-6,-7.9986183315327E-6,-4.729962112535003E-5,-2.516595625914463E-5,-3</w:t>
      </w:r>
      <w:r w:rsidR="00973014">
        <w:t>…</w:t>
      </w:r>
      <w:r w:rsidR="00973014">
        <w:rPr>
          <w:rFonts w:eastAsiaTheme="minorEastAsia"/>
        </w:rPr>
        <w:t>…</w:t>
      </w:r>
    </w:p>
    <w:p w14:paraId="38EFABB5" w14:textId="56F9736A"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62</w:t>
      </w:r>
      <w:r w:rsidR="002635D1">
        <w:fldChar w:fldCharType="end"/>
      </w:r>
    </w:p>
    <w:p w14:paraId="54E996A7" w14:textId="5057FDE8" w:rsidR="00F632B5" w:rsidRDefault="0043545B" w:rsidP="0043545B">
      <w:pPr>
        <w:pStyle w:val="Heading4"/>
      </w:pPr>
      <w:r w:rsidRPr="0043545B">
        <w:t>One-vs-Rest</w:t>
      </w:r>
      <w:r w:rsidR="00F632B5">
        <w:rPr>
          <w:rFonts w:hint="eastAsia"/>
        </w:rPr>
        <w:t>分类（又名</w:t>
      </w:r>
      <w:r w:rsidRPr="0043545B">
        <w:t>One-vs-All</w:t>
      </w:r>
      <w:r w:rsidR="00F632B5">
        <w:rPr>
          <w:rFonts w:hint="eastAsia"/>
        </w:rPr>
        <w:t>）</w:t>
      </w:r>
    </w:p>
    <w:p w14:paraId="02DE474C" w14:textId="58E90406" w:rsidR="00F632B5" w:rsidRDefault="00F632B5" w:rsidP="00F632B5">
      <w:pPr>
        <w:ind w:firstLine="420"/>
      </w:pPr>
      <w:r>
        <w:rPr>
          <w:rFonts w:hint="eastAsia"/>
        </w:rPr>
        <w:t>OneVsRest</w:t>
      </w:r>
      <w:r w:rsidR="001C5E4F" w:rsidRPr="001C5E4F">
        <w:rPr>
          <w:rFonts w:hint="eastAsia"/>
        </w:rPr>
        <w:t>将一个给定的二分类算法有效地扩展到多分类问题应用中，</w:t>
      </w:r>
      <w:r>
        <w:rPr>
          <w:rFonts w:hint="eastAsia"/>
        </w:rPr>
        <w:t>也被称为“</w:t>
      </w:r>
      <w:r w:rsidR="00FB2A39" w:rsidRPr="00FB2A39">
        <w:t>One-vs-All</w:t>
      </w:r>
      <w:r>
        <w:rPr>
          <w:rFonts w:hint="eastAsia"/>
        </w:rPr>
        <w:t>”</w:t>
      </w:r>
      <w:r w:rsidR="00FB2A39">
        <w:rPr>
          <w:rFonts w:hint="eastAsia"/>
        </w:rPr>
        <w:t>。</w:t>
      </w:r>
      <w:r>
        <w:rPr>
          <w:rFonts w:hint="eastAsia"/>
        </w:rPr>
        <w:t>OneVsRest</w:t>
      </w:r>
      <w:r>
        <w:rPr>
          <w:rFonts w:hint="eastAsia"/>
        </w:rPr>
        <w:t>被实现为一个</w:t>
      </w:r>
      <w:r w:rsidR="009A3403">
        <w:rPr>
          <w:rFonts w:hint="eastAsia"/>
        </w:rPr>
        <w:t>估算器</w:t>
      </w:r>
      <w:r w:rsidR="00654F53">
        <w:rPr>
          <w:rFonts w:hint="eastAsia"/>
        </w:rPr>
        <w:t>，</w:t>
      </w:r>
      <w:r w:rsidR="003C590B">
        <w:rPr>
          <w:rFonts w:hint="eastAsia"/>
        </w:rPr>
        <w:t>其获得</w:t>
      </w:r>
      <w:r w:rsidR="00654F53">
        <w:rPr>
          <w:rFonts w:hint="eastAsia"/>
        </w:rPr>
        <w:t>分类器</w:t>
      </w:r>
      <w:r>
        <w:rPr>
          <w:rFonts w:hint="eastAsia"/>
        </w:rPr>
        <w:t>实例</w:t>
      </w:r>
      <w:r w:rsidR="003C590B">
        <w:rPr>
          <w:rFonts w:hint="eastAsia"/>
        </w:rPr>
        <w:t>，并且为</w:t>
      </w:r>
      <w:r w:rsidR="002654BC">
        <w:rPr>
          <w:rFonts w:hint="eastAsia"/>
        </w:rPr>
        <w:t>多分</w:t>
      </w:r>
      <w:r w:rsidR="003C590B">
        <w:rPr>
          <w:rFonts w:hint="eastAsia"/>
        </w:rPr>
        <w:t>类的每个创建</w:t>
      </w:r>
      <w:r w:rsidR="002654BC">
        <w:rPr>
          <w:rFonts w:hint="eastAsia"/>
        </w:rPr>
        <w:t>二元分类问题，</w:t>
      </w:r>
      <w:r>
        <w:rPr>
          <w:rFonts w:hint="eastAsia"/>
        </w:rPr>
        <w:t>第</w:t>
      </w:r>
      <w:r>
        <w:rPr>
          <w:rFonts w:hint="eastAsia"/>
        </w:rPr>
        <w:t>i</w:t>
      </w:r>
      <w:r>
        <w:rPr>
          <w:rFonts w:hint="eastAsia"/>
        </w:rPr>
        <w:t>类</w:t>
      </w:r>
      <w:r w:rsidR="004C1EC9">
        <w:rPr>
          <w:rFonts w:hint="eastAsia"/>
        </w:rPr>
        <w:t>的分类器被</w:t>
      </w:r>
      <w:r>
        <w:rPr>
          <w:rFonts w:hint="eastAsia"/>
        </w:rPr>
        <w:t>训练来预测标签是否是</w:t>
      </w:r>
      <w:r w:rsidR="004C1EC9">
        <w:rPr>
          <w:rFonts w:hint="eastAsia"/>
        </w:rPr>
        <w:t>i</w:t>
      </w:r>
      <w:r w:rsidR="004C1EC9">
        <w:rPr>
          <w:rFonts w:hint="eastAsia"/>
        </w:rPr>
        <w:t>或不是</w:t>
      </w:r>
      <w:r>
        <w:rPr>
          <w:rFonts w:hint="eastAsia"/>
        </w:rPr>
        <w:t>，</w:t>
      </w:r>
      <w:r w:rsidR="009D52CF">
        <w:rPr>
          <w:rFonts w:hint="eastAsia"/>
        </w:rPr>
        <w:t>区分</w:t>
      </w:r>
      <w:r w:rsidR="009D52CF">
        <w:rPr>
          <w:rFonts w:hint="eastAsia"/>
        </w:rPr>
        <w:t>i</w:t>
      </w:r>
      <w:r w:rsidR="009D52CF">
        <w:rPr>
          <w:rFonts w:hint="eastAsia"/>
        </w:rPr>
        <w:t>类</w:t>
      </w:r>
      <w:r>
        <w:rPr>
          <w:rFonts w:hint="eastAsia"/>
        </w:rPr>
        <w:t>与所有其他。预测是通过评估每个二元分类</w:t>
      </w:r>
      <w:r w:rsidR="00033713">
        <w:rPr>
          <w:rFonts w:hint="eastAsia"/>
        </w:rPr>
        <w:t>进行</w:t>
      </w:r>
      <w:r>
        <w:rPr>
          <w:rFonts w:hint="eastAsia"/>
        </w:rPr>
        <w:t>，</w:t>
      </w:r>
      <w:r w:rsidR="00033713">
        <w:rPr>
          <w:rFonts w:hint="eastAsia"/>
        </w:rPr>
        <w:t>将</w:t>
      </w:r>
      <w:r w:rsidR="00765E91">
        <w:rPr>
          <w:rFonts w:hint="eastAsia"/>
        </w:rPr>
        <w:t>置信度最高</w:t>
      </w:r>
      <w:r w:rsidR="00870D30">
        <w:rPr>
          <w:rFonts w:hint="eastAsia"/>
        </w:rPr>
        <w:t>的</w:t>
      </w:r>
      <w:r>
        <w:rPr>
          <w:rFonts w:hint="eastAsia"/>
        </w:rPr>
        <w:t>分类</w:t>
      </w:r>
      <w:r w:rsidR="00870D30">
        <w:rPr>
          <w:rFonts w:hint="eastAsia"/>
        </w:rPr>
        <w:t>索引</w:t>
      </w:r>
      <w:r w:rsidR="00CD4714">
        <w:rPr>
          <w:rFonts w:hint="eastAsia"/>
        </w:rPr>
        <w:t>作</w:t>
      </w:r>
      <w:r>
        <w:rPr>
          <w:rFonts w:hint="eastAsia"/>
        </w:rPr>
        <w:t>为标签输出。下面的例子演示如何加载</w:t>
      </w:r>
      <w:r w:rsidR="00325DC2" w:rsidRPr="00325DC2">
        <w:rPr>
          <w:rFonts w:hint="eastAsia"/>
        </w:rPr>
        <w:t>鸢尾属植物</w:t>
      </w:r>
      <w:r>
        <w:rPr>
          <w:rFonts w:hint="eastAsia"/>
        </w:rPr>
        <w:t>数据集，解析为一个</w:t>
      </w:r>
      <w:r w:rsidR="007879A1">
        <w:t>DataFrame</w:t>
      </w:r>
      <w:r>
        <w:rPr>
          <w:rFonts w:hint="eastAsia"/>
        </w:rPr>
        <w:t>，并使用执行多类分类</w:t>
      </w:r>
      <w:r>
        <w:rPr>
          <w:rFonts w:hint="eastAsia"/>
        </w:rPr>
        <w:t>OneVsRest</w:t>
      </w:r>
      <w:r>
        <w:rPr>
          <w:rFonts w:hint="eastAsia"/>
        </w:rPr>
        <w:t>。测试误差</w:t>
      </w:r>
      <w:r w:rsidR="00325DC2">
        <w:rPr>
          <w:rFonts w:hint="eastAsia"/>
        </w:rPr>
        <w:t>被计算，</w:t>
      </w:r>
      <w:r>
        <w:rPr>
          <w:rFonts w:hint="eastAsia"/>
        </w:rPr>
        <w:t>测量算法的精确度。</w:t>
      </w:r>
    </w:p>
    <w:p w14:paraId="2CB98B45" w14:textId="77777777" w:rsidR="008239B9" w:rsidRDefault="008239B9" w:rsidP="008239B9">
      <w:pPr>
        <w:pStyle w:val="a8"/>
      </w:pPr>
      <w:r>
        <w:t>scala&gt; import org.apache.spark.ml.classification.{LogisticRegression, OneVsRest}</w:t>
      </w:r>
    </w:p>
    <w:p w14:paraId="6520A543" w14:textId="77777777" w:rsidR="008239B9" w:rsidRDefault="008239B9" w:rsidP="008239B9">
      <w:pPr>
        <w:pStyle w:val="a8"/>
      </w:pPr>
      <w:r>
        <w:t>import org.apache.spark.ml.classification.{LogisticRegression, OneVsRest}</w:t>
      </w:r>
    </w:p>
    <w:p w14:paraId="3070FB52" w14:textId="77777777" w:rsidR="008239B9" w:rsidRDefault="008239B9" w:rsidP="008239B9">
      <w:pPr>
        <w:pStyle w:val="a8"/>
      </w:pPr>
    </w:p>
    <w:p w14:paraId="7966358D" w14:textId="77777777" w:rsidR="008239B9" w:rsidRDefault="008239B9" w:rsidP="008239B9">
      <w:pPr>
        <w:pStyle w:val="a8"/>
      </w:pPr>
      <w:r>
        <w:t>scala&gt; import org.apache.spark.ml.evaluation.MulticlassClassificationEvaluator</w:t>
      </w:r>
    </w:p>
    <w:p w14:paraId="61216E56" w14:textId="77777777" w:rsidR="008239B9" w:rsidRDefault="008239B9" w:rsidP="008239B9">
      <w:pPr>
        <w:pStyle w:val="a8"/>
      </w:pPr>
      <w:r>
        <w:t>import org.apache.spark.ml.evaluation.MulticlassClassificationEvaluator</w:t>
      </w:r>
    </w:p>
    <w:p w14:paraId="12E297AD" w14:textId="00BFF9B0"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63</w:t>
      </w:r>
      <w:r w:rsidR="002635D1">
        <w:fldChar w:fldCharType="end"/>
      </w:r>
    </w:p>
    <w:p w14:paraId="3BCDE8C3" w14:textId="49264FB6" w:rsidR="008239B9" w:rsidRDefault="00F1492E" w:rsidP="004178B6">
      <w:pPr>
        <w:pStyle w:val="a7"/>
      </w:pPr>
      <w:r>
        <w:rPr>
          <w:rFonts w:hint="eastAsia"/>
        </w:rPr>
        <w:t>加载数据文件</w:t>
      </w:r>
    </w:p>
    <w:p w14:paraId="495F1343" w14:textId="15C4782C" w:rsidR="008239B9" w:rsidRDefault="008239B9" w:rsidP="008239B9">
      <w:pPr>
        <w:pStyle w:val="a8"/>
      </w:pPr>
      <w:r>
        <w:t>scala&gt; val inputData = spark.read.format("libsvm").load("</w:t>
      </w:r>
      <w:r w:rsidR="00E62A72">
        <w:t>/spark/</w:t>
      </w:r>
      <w:r>
        <w:t>data/example/mllib/sample_multiclass_classification_data.txt")</w:t>
      </w:r>
    </w:p>
    <w:p w14:paraId="5F72CA6E" w14:textId="77777777" w:rsidR="008239B9" w:rsidRDefault="008239B9" w:rsidP="008239B9">
      <w:pPr>
        <w:pStyle w:val="a8"/>
      </w:pPr>
      <w:r>
        <w:t xml:space="preserve">inputData: org.apache.spark.sql.DataFrame = [label: double, features: vector]   </w:t>
      </w:r>
    </w:p>
    <w:p w14:paraId="17AA05F5" w14:textId="2E102E59"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64</w:t>
      </w:r>
      <w:r w:rsidR="002635D1">
        <w:fldChar w:fldCharType="end"/>
      </w:r>
    </w:p>
    <w:p w14:paraId="47434790" w14:textId="3DDFFDC6" w:rsidR="008239B9" w:rsidRDefault="00F1492E" w:rsidP="004178B6">
      <w:pPr>
        <w:pStyle w:val="a7"/>
      </w:pPr>
      <w:r>
        <w:rPr>
          <w:rFonts w:hint="eastAsia"/>
        </w:rPr>
        <w:t>产生训练和测试数据</w:t>
      </w:r>
    </w:p>
    <w:p w14:paraId="2B34BE32" w14:textId="77777777" w:rsidR="008239B9" w:rsidRDefault="008239B9" w:rsidP="008239B9">
      <w:pPr>
        <w:pStyle w:val="a8"/>
      </w:pPr>
      <w:r>
        <w:t>scala&gt; val Array(train, test) = inputData.randomSplit(Array(0.8, 0.2))</w:t>
      </w:r>
    </w:p>
    <w:p w14:paraId="21714906" w14:textId="77777777" w:rsidR="008239B9" w:rsidRDefault="008239B9" w:rsidP="008239B9">
      <w:pPr>
        <w:pStyle w:val="a8"/>
      </w:pPr>
      <w:r>
        <w:t>train: org.apache.spark.sql.Dataset[org.apache.spark.sql.Row] = [label: double, features: vector]</w:t>
      </w:r>
    </w:p>
    <w:p w14:paraId="120B4240" w14:textId="77777777" w:rsidR="008239B9" w:rsidRDefault="008239B9" w:rsidP="008239B9">
      <w:pPr>
        <w:pStyle w:val="a8"/>
      </w:pPr>
      <w:r>
        <w:t>test: org.apache.spark.sql.Dataset[org.apache.spark.sql.Row] = [label: double, features: vector]</w:t>
      </w:r>
    </w:p>
    <w:p w14:paraId="52CC1956" w14:textId="4319E87F"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65</w:t>
      </w:r>
      <w:r w:rsidR="002635D1">
        <w:fldChar w:fldCharType="end"/>
      </w:r>
    </w:p>
    <w:p w14:paraId="101BBAF8" w14:textId="54AD1783" w:rsidR="008239B9" w:rsidRDefault="00F1492E" w:rsidP="004178B6">
      <w:pPr>
        <w:pStyle w:val="a7"/>
      </w:pPr>
      <w:r>
        <w:rPr>
          <w:rFonts w:hint="eastAsia"/>
        </w:rPr>
        <w:t>初始化基本分类器</w:t>
      </w:r>
    </w:p>
    <w:p w14:paraId="12E079EA" w14:textId="77777777" w:rsidR="008239B9" w:rsidRDefault="008239B9" w:rsidP="008239B9">
      <w:pPr>
        <w:pStyle w:val="a8"/>
      </w:pPr>
      <w:r>
        <w:t>scala&gt; val classifier = new LogisticRegression().setMaxIter(10).setTol(1E-6).setFitIntercept(true)</w:t>
      </w:r>
    </w:p>
    <w:p w14:paraId="48B1B3DD" w14:textId="77777777" w:rsidR="008239B9" w:rsidRDefault="008239B9" w:rsidP="008239B9">
      <w:pPr>
        <w:pStyle w:val="a8"/>
      </w:pPr>
      <w:r>
        <w:t>classifier: org.apache.spark.ml.classification.LogisticRegression = logreg_4ab3ec576ece</w:t>
      </w:r>
    </w:p>
    <w:p w14:paraId="4B531C8B" w14:textId="1671902C"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66</w:t>
      </w:r>
      <w:r w:rsidR="002635D1">
        <w:fldChar w:fldCharType="end"/>
      </w:r>
    </w:p>
    <w:p w14:paraId="176E8843" w14:textId="756B8AB5" w:rsidR="008239B9" w:rsidRDefault="00F1492E" w:rsidP="004178B6">
      <w:pPr>
        <w:pStyle w:val="a7"/>
      </w:pPr>
      <w:r>
        <w:rPr>
          <w:rFonts w:asciiTheme="minorEastAsia" w:eastAsiaTheme="minorEastAsia" w:hAnsiTheme="minorEastAsia" w:hint="eastAsia"/>
        </w:rPr>
        <w:t>初始化</w:t>
      </w:r>
      <w:r w:rsidR="008239B9">
        <w:t>One Vs Rest</w:t>
      </w:r>
      <w:r>
        <w:rPr>
          <w:rFonts w:asciiTheme="minorEastAsia" w:eastAsiaTheme="minorEastAsia" w:hAnsiTheme="minorEastAsia" w:hint="eastAsia"/>
        </w:rPr>
        <w:t>分类器</w:t>
      </w:r>
    </w:p>
    <w:p w14:paraId="4A3A99C5" w14:textId="77777777" w:rsidR="008239B9" w:rsidRDefault="008239B9" w:rsidP="008239B9">
      <w:pPr>
        <w:pStyle w:val="a8"/>
      </w:pPr>
      <w:r>
        <w:t>scala&gt; val ovr = new OneVsRest().setClassifier(classifier)</w:t>
      </w:r>
    </w:p>
    <w:p w14:paraId="4529FF58" w14:textId="77777777" w:rsidR="008239B9" w:rsidRDefault="008239B9" w:rsidP="008239B9">
      <w:pPr>
        <w:pStyle w:val="a8"/>
      </w:pPr>
      <w:r>
        <w:t>ovr: org.apache.spark.ml.classification.OneVsRest = oneVsRest_18cdbd6163d0</w:t>
      </w:r>
    </w:p>
    <w:p w14:paraId="411D566E" w14:textId="10E1BAE2"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67</w:t>
      </w:r>
      <w:r w:rsidR="002635D1">
        <w:fldChar w:fldCharType="end"/>
      </w:r>
    </w:p>
    <w:p w14:paraId="41A86359" w14:textId="0767BD93" w:rsidR="008239B9" w:rsidRDefault="00F1492E" w:rsidP="004178B6">
      <w:pPr>
        <w:pStyle w:val="a7"/>
      </w:pPr>
      <w:r>
        <w:rPr>
          <w:rFonts w:hint="eastAsia"/>
        </w:rPr>
        <w:t>训练多分类模型</w:t>
      </w:r>
    </w:p>
    <w:p w14:paraId="12AA4D29" w14:textId="77777777" w:rsidR="008239B9" w:rsidRDefault="008239B9" w:rsidP="008239B9">
      <w:pPr>
        <w:pStyle w:val="a8"/>
      </w:pPr>
      <w:r>
        <w:t>scala&gt; val ovrModel = ovr.fit(train)</w:t>
      </w:r>
    </w:p>
    <w:p w14:paraId="2A5EC815" w14:textId="77777777" w:rsidR="008239B9" w:rsidRDefault="008239B9" w:rsidP="008239B9">
      <w:pPr>
        <w:pStyle w:val="a8"/>
      </w:pPr>
      <w:r>
        <w:t>ovrModel: org.apache.spark.ml.classification.OneVsRestModel = oneVsRest_18cdbd6163d0</w:t>
      </w:r>
    </w:p>
    <w:p w14:paraId="6B722480" w14:textId="75E5FBEE" w:rsidR="008239B9" w:rsidRDefault="00F1492E" w:rsidP="004178B6">
      <w:pPr>
        <w:pStyle w:val="a7"/>
      </w:pPr>
      <w:r>
        <w:rPr>
          <w:rFonts w:hint="eastAsia"/>
        </w:rPr>
        <w:t>在测试数据上为模型打分</w:t>
      </w:r>
    </w:p>
    <w:p w14:paraId="35809785" w14:textId="77777777" w:rsidR="008239B9" w:rsidRDefault="008239B9" w:rsidP="008239B9">
      <w:pPr>
        <w:pStyle w:val="a8"/>
      </w:pPr>
      <w:r>
        <w:t>scala&gt; val predictions = ovrModel.transform(test)</w:t>
      </w:r>
    </w:p>
    <w:p w14:paraId="2141A87A" w14:textId="77777777" w:rsidR="008239B9" w:rsidRDefault="008239B9" w:rsidP="008239B9">
      <w:pPr>
        <w:pStyle w:val="a8"/>
      </w:pPr>
      <w:r>
        <w:t>predictions: org.apache.spark.sql.DataFrame = [label: double, features: vector ... 1 more field]</w:t>
      </w:r>
    </w:p>
    <w:p w14:paraId="5921BD6F" w14:textId="0FF24B1A"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68</w:t>
      </w:r>
      <w:r w:rsidR="002635D1">
        <w:fldChar w:fldCharType="end"/>
      </w:r>
    </w:p>
    <w:p w14:paraId="3F2B558E" w14:textId="4A19C51B" w:rsidR="008239B9" w:rsidRDefault="00F1492E" w:rsidP="004178B6">
      <w:pPr>
        <w:pStyle w:val="a7"/>
      </w:pPr>
      <w:r>
        <w:rPr>
          <w:rFonts w:hint="eastAsia"/>
        </w:rPr>
        <w:t>获得评估器</w:t>
      </w:r>
    </w:p>
    <w:p w14:paraId="087D4D48" w14:textId="77777777" w:rsidR="008239B9" w:rsidRDefault="008239B9" w:rsidP="008239B9">
      <w:pPr>
        <w:pStyle w:val="a8"/>
      </w:pPr>
      <w:r>
        <w:t>scala&gt; val evaluator = new MulticlassClassificationEvaluator().setMetricName("accuracy")</w:t>
      </w:r>
    </w:p>
    <w:p w14:paraId="4A0A670C" w14:textId="77777777" w:rsidR="008239B9" w:rsidRDefault="008239B9" w:rsidP="008239B9">
      <w:pPr>
        <w:pStyle w:val="a8"/>
      </w:pPr>
      <w:r>
        <w:t>evaluator: org.apache.spark.ml.evaluation.MulticlassClassificationEvaluator = mcEval_d0b6ab78ccdb</w:t>
      </w:r>
    </w:p>
    <w:p w14:paraId="32504418" w14:textId="2EBBC863"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69</w:t>
      </w:r>
      <w:r w:rsidR="002635D1">
        <w:fldChar w:fldCharType="end"/>
      </w:r>
    </w:p>
    <w:p w14:paraId="3B2B5A35" w14:textId="41DEA10E" w:rsidR="008239B9" w:rsidRDefault="00F1492E" w:rsidP="004178B6">
      <w:pPr>
        <w:pStyle w:val="a7"/>
      </w:pPr>
      <w:r>
        <w:rPr>
          <w:rFonts w:hint="eastAsia"/>
        </w:rPr>
        <w:t>在测试数据上计算分类错误</w:t>
      </w:r>
    </w:p>
    <w:p w14:paraId="208A1DF1" w14:textId="77777777" w:rsidR="008239B9" w:rsidRDefault="008239B9" w:rsidP="008239B9">
      <w:pPr>
        <w:pStyle w:val="a8"/>
      </w:pPr>
      <w:r>
        <w:t>scala&gt; val accuracy = evaluator.evaluate(predictions)</w:t>
      </w:r>
    </w:p>
    <w:p w14:paraId="6DAB66B0" w14:textId="77777777" w:rsidR="008239B9" w:rsidRDefault="008239B9" w:rsidP="008239B9">
      <w:pPr>
        <w:pStyle w:val="a8"/>
      </w:pPr>
      <w:r>
        <w:t>accuracy: Double = 0.896551724137931</w:t>
      </w:r>
    </w:p>
    <w:p w14:paraId="0D8A4EF8" w14:textId="77777777" w:rsidR="008239B9" w:rsidRDefault="008239B9" w:rsidP="008239B9">
      <w:pPr>
        <w:pStyle w:val="a8"/>
      </w:pPr>
      <w:r>
        <w:t>scala&gt; println(s"Test Error = ${1 - accuracy}")</w:t>
      </w:r>
    </w:p>
    <w:p w14:paraId="6FD42C6E" w14:textId="0E0447E1" w:rsidR="00F632B5" w:rsidRDefault="008239B9" w:rsidP="008239B9">
      <w:pPr>
        <w:pStyle w:val="a8"/>
      </w:pPr>
      <w:r>
        <w:t>Test Error = 0.10344827586206895</w:t>
      </w:r>
    </w:p>
    <w:p w14:paraId="7D4C6951" w14:textId="440A0AB8"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70</w:t>
      </w:r>
      <w:r w:rsidR="002635D1">
        <w:fldChar w:fldCharType="end"/>
      </w:r>
    </w:p>
    <w:p w14:paraId="39B9625C" w14:textId="77777777" w:rsidR="00F632B5" w:rsidRDefault="00F632B5" w:rsidP="00124644">
      <w:pPr>
        <w:pStyle w:val="Heading4"/>
      </w:pPr>
      <w:r>
        <w:rPr>
          <w:rFonts w:hint="eastAsia"/>
        </w:rPr>
        <w:lastRenderedPageBreak/>
        <w:t>朴素贝叶斯</w:t>
      </w:r>
      <w:r>
        <w:rPr>
          <w:rFonts w:hint="eastAsia"/>
        </w:rPr>
        <w:t xml:space="preserve"> </w:t>
      </w:r>
    </w:p>
    <w:p w14:paraId="17FF3A91" w14:textId="70273267" w:rsidR="00F632B5" w:rsidRDefault="00F632B5" w:rsidP="00F632B5">
      <w:pPr>
        <w:ind w:firstLine="420"/>
      </w:pPr>
      <w:r>
        <w:rPr>
          <w:rFonts w:hint="eastAsia"/>
        </w:rPr>
        <w:t>朴素贝叶斯分类器是</w:t>
      </w:r>
      <w:r w:rsidR="00F8412B">
        <w:rPr>
          <w:rFonts w:hint="eastAsia"/>
        </w:rPr>
        <w:t>一个概率分类器的家族，</w:t>
      </w:r>
      <w:r>
        <w:rPr>
          <w:rFonts w:hint="eastAsia"/>
        </w:rPr>
        <w:t>基于</w:t>
      </w:r>
      <w:r w:rsidR="00F8412B">
        <w:rPr>
          <w:rFonts w:hint="eastAsia"/>
        </w:rPr>
        <w:t>特征</w:t>
      </w:r>
      <w:r>
        <w:rPr>
          <w:rFonts w:hint="eastAsia"/>
        </w:rPr>
        <w:t>之间的强独立性假定应用贝叶斯</w:t>
      </w:r>
      <w:r w:rsidR="00517096">
        <w:rPr>
          <w:rFonts w:hint="eastAsia"/>
        </w:rPr>
        <w:t>定理，</w:t>
      </w:r>
      <w:r>
        <w:rPr>
          <w:rFonts w:hint="eastAsia"/>
        </w:rPr>
        <w:t>spark.ml</w:t>
      </w:r>
      <w:r w:rsidR="00EB08DF">
        <w:rPr>
          <w:rFonts w:hint="eastAsia"/>
        </w:rPr>
        <w:t>实现</w:t>
      </w:r>
      <w:r>
        <w:rPr>
          <w:rFonts w:hint="eastAsia"/>
        </w:rPr>
        <w:t>目前支持</w:t>
      </w:r>
      <w:r w:rsidR="00EB08DF">
        <w:rPr>
          <w:rFonts w:hint="eastAsia"/>
        </w:rPr>
        <w:t>多元</w:t>
      </w:r>
      <w:r>
        <w:rPr>
          <w:rFonts w:hint="eastAsia"/>
        </w:rPr>
        <w:t>朴素贝叶斯和伯努利朴素贝叶斯。</w:t>
      </w:r>
    </w:p>
    <w:p w14:paraId="7F86F00D" w14:textId="77777777" w:rsidR="00DB2AAB" w:rsidRDefault="00DB2AAB" w:rsidP="00DB2AAB">
      <w:pPr>
        <w:pStyle w:val="a8"/>
      </w:pPr>
      <w:r>
        <w:t>scala&gt; import org.apache.spark.ml.classification.NaiveBayes</w:t>
      </w:r>
    </w:p>
    <w:p w14:paraId="76B42CD0" w14:textId="77777777" w:rsidR="00DB2AAB" w:rsidRDefault="00DB2AAB" w:rsidP="00DB2AAB">
      <w:pPr>
        <w:pStyle w:val="a8"/>
      </w:pPr>
      <w:r>
        <w:t>import org.apache.spark.ml.classification.NaiveBayes</w:t>
      </w:r>
    </w:p>
    <w:p w14:paraId="79281EC5" w14:textId="77777777" w:rsidR="00DB2AAB" w:rsidRDefault="00DB2AAB" w:rsidP="00DB2AAB">
      <w:pPr>
        <w:pStyle w:val="a8"/>
      </w:pPr>
    </w:p>
    <w:p w14:paraId="13316B79" w14:textId="77777777" w:rsidR="00DB2AAB" w:rsidRDefault="00DB2AAB" w:rsidP="00DB2AAB">
      <w:pPr>
        <w:pStyle w:val="a8"/>
      </w:pPr>
      <w:r>
        <w:t>scala&gt; import org.apache.spark.ml.evaluation.MulticlassClassificationEvaluator</w:t>
      </w:r>
    </w:p>
    <w:p w14:paraId="69F4B6D4" w14:textId="77777777" w:rsidR="00DB2AAB" w:rsidRDefault="00DB2AAB" w:rsidP="00DB2AAB">
      <w:pPr>
        <w:pStyle w:val="a8"/>
      </w:pPr>
      <w:r>
        <w:t>import org.apache.spark.ml.evaluation.MulticlassClassificationEvaluator</w:t>
      </w:r>
    </w:p>
    <w:p w14:paraId="2A5CDB37" w14:textId="58E0904C"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71</w:t>
      </w:r>
      <w:r w:rsidR="002635D1">
        <w:fldChar w:fldCharType="end"/>
      </w:r>
    </w:p>
    <w:p w14:paraId="66329A70" w14:textId="50B153A1" w:rsidR="00EB08DF" w:rsidRDefault="00EB08DF" w:rsidP="004178B6">
      <w:pPr>
        <w:pStyle w:val="a7"/>
      </w:pPr>
      <w:r w:rsidRPr="00EB08DF">
        <w:rPr>
          <w:rFonts w:hint="eastAsia"/>
        </w:rPr>
        <w:t>加载格式为</w:t>
      </w:r>
      <w:r w:rsidRPr="00EB08DF">
        <w:t>LIBSVM</w:t>
      </w:r>
      <w:r w:rsidRPr="00EB08DF">
        <w:rPr>
          <w:rFonts w:hint="eastAsia"/>
        </w:rPr>
        <w:t>的数据到</w:t>
      </w:r>
      <w:r w:rsidR="007879A1">
        <w:t>DataFrame</w:t>
      </w:r>
      <w:r w:rsidRPr="00EB08DF">
        <w:rPr>
          <w:rFonts w:hint="eastAsia"/>
        </w:rPr>
        <w:t>中</w:t>
      </w:r>
    </w:p>
    <w:p w14:paraId="6EE22C3A" w14:textId="7981BE85" w:rsidR="00DB2AAB" w:rsidRDefault="00DB2AAB" w:rsidP="00DB2AAB">
      <w:pPr>
        <w:pStyle w:val="a8"/>
      </w:pPr>
      <w:r>
        <w:t>scala&gt; val data = spark.read.format("libsvm").load("</w:t>
      </w:r>
      <w:r w:rsidR="00E62A72">
        <w:t>/spark/</w:t>
      </w:r>
      <w:r>
        <w:t>data/example/mllib/sample_libsvm_data.txt")</w:t>
      </w:r>
    </w:p>
    <w:p w14:paraId="75C7B091" w14:textId="77777777" w:rsidR="00DB2AAB" w:rsidRDefault="00DB2AAB" w:rsidP="00DB2AAB">
      <w:pPr>
        <w:pStyle w:val="a8"/>
      </w:pPr>
      <w:r>
        <w:t xml:space="preserve">data: org.apache.spark.sql.DataFrame = [label: double, features: vector]        </w:t>
      </w:r>
    </w:p>
    <w:p w14:paraId="13FC7148" w14:textId="053D74B6"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72</w:t>
      </w:r>
      <w:r w:rsidR="002635D1">
        <w:fldChar w:fldCharType="end"/>
      </w:r>
    </w:p>
    <w:p w14:paraId="5DB1B6ED" w14:textId="77777777" w:rsidR="003B6499" w:rsidRDefault="003B6499" w:rsidP="004178B6">
      <w:pPr>
        <w:pStyle w:val="a7"/>
      </w:pPr>
      <w:r w:rsidRPr="00B05705">
        <w:rPr>
          <w:rFonts w:hint="eastAsia"/>
        </w:rPr>
        <w:t>分割数据为训练和测试（</w:t>
      </w:r>
      <w:r w:rsidRPr="00B05705">
        <w:t>30%</w:t>
      </w:r>
      <w:r w:rsidRPr="00B05705">
        <w:rPr>
          <w:rFonts w:hint="eastAsia"/>
        </w:rPr>
        <w:t>为测试数据）</w:t>
      </w:r>
    </w:p>
    <w:p w14:paraId="2D11F528" w14:textId="77777777" w:rsidR="00DB2AAB" w:rsidRDefault="00DB2AAB" w:rsidP="00DB2AAB">
      <w:pPr>
        <w:pStyle w:val="a8"/>
      </w:pPr>
      <w:r>
        <w:t>scala&gt; val Array(trainingData, testData) = data.randomSplit(Array(0.7, 0.3), seed = 1234L)</w:t>
      </w:r>
    </w:p>
    <w:p w14:paraId="24F6B9D4" w14:textId="77777777" w:rsidR="00DB2AAB" w:rsidRDefault="00DB2AAB" w:rsidP="00DB2AAB">
      <w:pPr>
        <w:pStyle w:val="a8"/>
      </w:pPr>
      <w:r>
        <w:t>trainingData: org.apache.spark.sql.Dataset[org.apache.spark.sql.Row] = [label: double, features: vector]</w:t>
      </w:r>
    </w:p>
    <w:p w14:paraId="2843B9A2" w14:textId="77777777" w:rsidR="00DB2AAB" w:rsidRDefault="00DB2AAB" w:rsidP="00DB2AAB">
      <w:pPr>
        <w:pStyle w:val="a8"/>
      </w:pPr>
      <w:r>
        <w:t>testData: org.apache.spark.sql.Dataset[org.apache.spark.sql.Row] = [label: double, features: vector]</w:t>
      </w:r>
    </w:p>
    <w:p w14:paraId="1FEAA2C0" w14:textId="39DBB458"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73</w:t>
      </w:r>
      <w:r w:rsidR="002635D1">
        <w:fldChar w:fldCharType="end"/>
      </w:r>
    </w:p>
    <w:p w14:paraId="2AEAEE58" w14:textId="664D74C6" w:rsidR="00DB2AAB" w:rsidRDefault="00CE10F0" w:rsidP="004178B6">
      <w:pPr>
        <w:pStyle w:val="a7"/>
      </w:pPr>
      <w:r>
        <w:rPr>
          <w:rFonts w:asciiTheme="minorEastAsia" w:eastAsiaTheme="minorEastAsia" w:hAnsiTheme="minorEastAsia" w:hint="eastAsia"/>
        </w:rPr>
        <w:t>训练</w:t>
      </w:r>
      <w:r w:rsidR="00DB2AAB">
        <w:t>NaiveBayes</w:t>
      </w:r>
      <w:r>
        <w:rPr>
          <w:rFonts w:asciiTheme="minorEastAsia" w:eastAsiaTheme="minorEastAsia" w:hAnsiTheme="minorEastAsia" w:hint="eastAsia"/>
        </w:rPr>
        <w:t>模型</w:t>
      </w:r>
    </w:p>
    <w:p w14:paraId="04FFD272" w14:textId="77777777" w:rsidR="00DB2AAB" w:rsidRDefault="00DB2AAB" w:rsidP="00DB2AAB">
      <w:pPr>
        <w:pStyle w:val="a8"/>
      </w:pPr>
      <w:r>
        <w:t>scala&gt; val model = new NaiveBayes().fit(trainingData)</w:t>
      </w:r>
    </w:p>
    <w:p w14:paraId="6539222C" w14:textId="77777777" w:rsidR="00DB2AAB" w:rsidRDefault="00DB2AAB" w:rsidP="00DB2AAB">
      <w:pPr>
        <w:pStyle w:val="a8"/>
      </w:pPr>
      <w:r>
        <w:t>model: org.apache.spark.ml.classification.NaiveBayesModel = NaiveBayesModel (uid=nb_cce70f29bc75) with 2 classes</w:t>
      </w:r>
    </w:p>
    <w:p w14:paraId="013D9303" w14:textId="555C860F"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74</w:t>
      </w:r>
      <w:r w:rsidR="002635D1">
        <w:fldChar w:fldCharType="end"/>
      </w:r>
    </w:p>
    <w:p w14:paraId="660419DB" w14:textId="77777777" w:rsidR="00CE10F0" w:rsidRDefault="00CE10F0" w:rsidP="004178B6">
      <w:pPr>
        <w:pStyle w:val="a7"/>
      </w:pPr>
      <w:r>
        <w:rPr>
          <w:rFonts w:hint="eastAsia"/>
        </w:rPr>
        <w:t>选择示例行显示</w:t>
      </w:r>
    </w:p>
    <w:p w14:paraId="02BC4006" w14:textId="77777777" w:rsidR="00DB2AAB" w:rsidRDefault="00DB2AAB" w:rsidP="00DB2AAB">
      <w:pPr>
        <w:pStyle w:val="a8"/>
      </w:pPr>
      <w:r>
        <w:t>scala&gt; val predictions = model.transform(testData)</w:t>
      </w:r>
    </w:p>
    <w:p w14:paraId="0AF0E26D" w14:textId="77777777" w:rsidR="00DB2AAB" w:rsidRDefault="00DB2AAB" w:rsidP="00DB2AAB">
      <w:pPr>
        <w:pStyle w:val="a8"/>
      </w:pPr>
      <w:r>
        <w:t>predictions: org.apache.spark.sql.DataFrame = [label: double, features: vector ... 3 more fields]</w:t>
      </w:r>
    </w:p>
    <w:p w14:paraId="562B2493" w14:textId="77777777" w:rsidR="00DB2AAB" w:rsidRDefault="00DB2AAB" w:rsidP="00DB2AAB">
      <w:pPr>
        <w:pStyle w:val="a8"/>
      </w:pPr>
    </w:p>
    <w:p w14:paraId="5026F5FB" w14:textId="77777777" w:rsidR="00DB2AAB" w:rsidRDefault="00DB2AAB" w:rsidP="00DB2AAB">
      <w:pPr>
        <w:pStyle w:val="a8"/>
      </w:pPr>
      <w:r>
        <w:t>scala&gt; predictions.show()</w:t>
      </w:r>
    </w:p>
    <w:p w14:paraId="01B77FE5" w14:textId="77777777" w:rsidR="00DB2AAB" w:rsidRDefault="00DB2AAB" w:rsidP="00DB2AAB">
      <w:pPr>
        <w:pStyle w:val="a8"/>
      </w:pPr>
      <w:r>
        <w:t>+-----+--------------------+--------------------+-----------+----------+</w:t>
      </w:r>
    </w:p>
    <w:p w14:paraId="77B22245" w14:textId="77777777" w:rsidR="00DB2AAB" w:rsidRDefault="00DB2AAB" w:rsidP="00DB2AAB">
      <w:pPr>
        <w:pStyle w:val="a8"/>
      </w:pPr>
      <w:r>
        <w:t>|label|            features|       rawPrediction|probability|prediction|</w:t>
      </w:r>
    </w:p>
    <w:p w14:paraId="07D9A61C" w14:textId="77777777" w:rsidR="00DB2AAB" w:rsidRDefault="00DB2AAB" w:rsidP="00DB2AAB">
      <w:pPr>
        <w:pStyle w:val="a8"/>
      </w:pPr>
      <w:r>
        <w:t>+-----+--------------------+--------------------+-----------+----------+</w:t>
      </w:r>
    </w:p>
    <w:p w14:paraId="43C64016" w14:textId="77777777" w:rsidR="00DB2AAB" w:rsidRDefault="00DB2AAB" w:rsidP="00DB2AAB">
      <w:pPr>
        <w:pStyle w:val="a8"/>
      </w:pPr>
      <w:r>
        <w:t>|  0.0|(692,[95,96,97,12...|[-173678.60946628...|  [1.0,0.0]|       0.0|</w:t>
      </w:r>
    </w:p>
    <w:p w14:paraId="27956383" w14:textId="77777777" w:rsidR="00DB2AAB" w:rsidRDefault="00DB2AAB" w:rsidP="00DB2AAB">
      <w:pPr>
        <w:pStyle w:val="a8"/>
      </w:pPr>
      <w:r>
        <w:t>|  0.0|(692,[98,99,100,1...|[-178107.24302988...|  [1.0,0.0]|       0.0|</w:t>
      </w:r>
    </w:p>
    <w:p w14:paraId="29175210" w14:textId="77777777" w:rsidR="00DB2AAB" w:rsidRDefault="00DB2AAB" w:rsidP="00DB2AAB">
      <w:pPr>
        <w:pStyle w:val="a8"/>
      </w:pPr>
      <w:r>
        <w:t>|  0.0|(692,[100,101,102...|[-100020.80519087...|  [1.0,0.0]|       0.0|</w:t>
      </w:r>
    </w:p>
    <w:p w14:paraId="7EB3EF80" w14:textId="77777777" w:rsidR="00DB2AAB" w:rsidRDefault="00DB2AAB" w:rsidP="00DB2AAB">
      <w:pPr>
        <w:pStyle w:val="a8"/>
      </w:pPr>
      <w:r>
        <w:t>|  0.0|(692,[124,125,126...|[-183521.85526462...|  [1.0,0.0]|       0.0|</w:t>
      </w:r>
    </w:p>
    <w:p w14:paraId="57F7EA79" w14:textId="77777777" w:rsidR="00DB2AAB" w:rsidRDefault="00DB2AAB" w:rsidP="00DB2AAB">
      <w:pPr>
        <w:pStyle w:val="a8"/>
      </w:pPr>
      <w:r>
        <w:t>|  0.0|(692,[127,128,129...|[-183004.12461660...|  [1.0,0.0]|       0.0|</w:t>
      </w:r>
    </w:p>
    <w:p w14:paraId="5CEB103A" w14:textId="77777777" w:rsidR="00DB2AAB" w:rsidRDefault="00DB2AAB" w:rsidP="00DB2AAB">
      <w:pPr>
        <w:pStyle w:val="a8"/>
      </w:pPr>
      <w:r>
        <w:t>|  0.0|(692,[128,129,130...|[-246722.96394714...|  [1.0,0.0]|       0.0|</w:t>
      </w:r>
    </w:p>
    <w:p w14:paraId="40DA6CF8" w14:textId="77777777" w:rsidR="00DB2AAB" w:rsidRDefault="00DB2AAB" w:rsidP="00DB2AAB">
      <w:pPr>
        <w:pStyle w:val="a8"/>
      </w:pPr>
      <w:r>
        <w:t>|  0.0|(692,[152,153,154...|[-208696.01108598...|  [1.0,0.0]|       0.0|</w:t>
      </w:r>
    </w:p>
    <w:p w14:paraId="16932F27" w14:textId="77777777" w:rsidR="00DB2AAB" w:rsidRDefault="00DB2AAB" w:rsidP="00DB2AAB">
      <w:pPr>
        <w:pStyle w:val="a8"/>
      </w:pPr>
      <w:r>
        <w:t>|  0.0|(692,[153,154,155...|[-261509.59951302...|  [1.0,0.0]|       0.0|</w:t>
      </w:r>
    </w:p>
    <w:p w14:paraId="2784A278" w14:textId="77777777" w:rsidR="00DB2AAB" w:rsidRDefault="00DB2AAB" w:rsidP="00DB2AAB">
      <w:pPr>
        <w:pStyle w:val="a8"/>
      </w:pPr>
      <w:r>
        <w:t>|  0.0|(692,[154,155,156...|[-217654.71748256...|  [1.0,0.0]|       0.0|</w:t>
      </w:r>
    </w:p>
    <w:p w14:paraId="26598B05" w14:textId="77777777" w:rsidR="00DB2AAB" w:rsidRDefault="00DB2AAB" w:rsidP="00DB2AAB">
      <w:pPr>
        <w:pStyle w:val="a8"/>
      </w:pPr>
      <w:r>
        <w:t>|  0.0|(692,[181,182,183...|[-155287.07585335...|  [1.0,0.0]|       0.0|</w:t>
      </w:r>
    </w:p>
    <w:p w14:paraId="543705D9" w14:textId="77777777" w:rsidR="00DB2AAB" w:rsidRDefault="00DB2AAB" w:rsidP="00DB2AAB">
      <w:pPr>
        <w:pStyle w:val="a8"/>
      </w:pPr>
      <w:r>
        <w:t>|  1.0|(692,[99,100,101,...|[-145981.83877498...|  [0.0,1.0]|       1.0|</w:t>
      </w:r>
    </w:p>
    <w:p w14:paraId="5DE8372A" w14:textId="77777777" w:rsidR="00DB2AAB" w:rsidRDefault="00DB2AAB" w:rsidP="00DB2AAB">
      <w:pPr>
        <w:pStyle w:val="a8"/>
      </w:pPr>
      <w:r>
        <w:t>|  1.0|(692,[100,101,102...|[-147685.13694275...|  [0.0,1.0]|       1.0|</w:t>
      </w:r>
    </w:p>
    <w:p w14:paraId="30991E3A" w14:textId="77777777" w:rsidR="00DB2AAB" w:rsidRDefault="00DB2AAB" w:rsidP="00DB2AAB">
      <w:pPr>
        <w:pStyle w:val="a8"/>
      </w:pPr>
      <w:r>
        <w:t>|  1.0|(692,[123,124,125...|[-139521.98499849...|  [0.0,1.0]|       1.0|</w:t>
      </w:r>
    </w:p>
    <w:p w14:paraId="7D2953FC" w14:textId="77777777" w:rsidR="00DB2AAB" w:rsidRDefault="00DB2AAB" w:rsidP="00DB2AAB">
      <w:pPr>
        <w:pStyle w:val="a8"/>
      </w:pPr>
      <w:r>
        <w:t>|  1.0|(692,[124,125,126...|[-129375.46702012...|  [0.0,1.0]|       1.0|</w:t>
      </w:r>
    </w:p>
    <w:p w14:paraId="3587DE3D" w14:textId="77777777" w:rsidR="00DB2AAB" w:rsidRDefault="00DB2AAB" w:rsidP="00DB2AAB">
      <w:pPr>
        <w:pStyle w:val="a8"/>
      </w:pPr>
      <w:r>
        <w:lastRenderedPageBreak/>
        <w:t>|  1.0|(692,[126,127,128...|[-145809.08230799...|  [0.0,1.0]|       1.0|</w:t>
      </w:r>
    </w:p>
    <w:p w14:paraId="38658F05" w14:textId="77777777" w:rsidR="00DB2AAB" w:rsidRDefault="00DB2AAB" w:rsidP="00DB2AAB">
      <w:pPr>
        <w:pStyle w:val="a8"/>
      </w:pPr>
      <w:r>
        <w:t>|  1.0|(692,[127,128,129...|[-132670.15737290...|  [0.0,1.0]|       1.0|</w:t>
      </w:r>
    </w:p>
    <w:p w14:paraId="2B2C89E2" w14:textId="77777777" w:rsidR="00DB2AAB" w:rsidRDefault="00DB2AAB" w:rsidP="00DB2AAB">
      <w:pPr>
        <w:pStyle w:val="a8"/>
      </w:pPr>
      <w:r>
        <w:t>|  1.0|(692,[128,129,130...|[-100206.72054749...|  [0.0,1.0]|       1.0|</w:t>
      </w:r>
    </w:p>
    <w:p w14:paraId="66B27F7C" w14:textId="77777777" w:rsidR="00DB2AAB" w:rsidRDefault="00DB2AAB" w:rsidP="00DB2AAB">
      <w:pPr>
        <w:pStyle w:val="a8"/>
      </w:pPr>
      <w:r>
        <w:t>|  1.0|(692,[129,130,131...|[-129639.09694930...|  [0.0,1.0]|       1.0|</w:t>
      </w:r>
    </w:p>
    <w:p w14:paraId="68D1B6D3" w14:textId="77777777" w:rsidR="00DB2AAB" w:rsidRDefault="00DB2AAB" w:rsidP="00DB2AAB">
      <w:pPr>
        <w:pStyle w:val="a8"/>
      </w:pPr>
      <w:r>
        <w:t>|  1.0|(692,[129,130,131...|[-143628.65574273...|  [0.0,1.0]|       1.0|</w:t>
      </w:r>
    </w:p>
    <w:p w14:paraId="505FA361" w14:textId="77777777" w:rsidR="00DB2AAB" w:rsidRDefault="00DB2AAB" w:rsidP="00DB2AAB">
      <w:pPr>
        <w:pStyle w:val="a8"/>
      </w:pPr>
      <w:r>
        <w:t>|  1.0|(692,[129,130,131...|[-129238.74023248...|  [0.0,1.0]|       1.0|</w:t>
      </w:r>
    </w:p>
    <w:p w14:paraId="000B9B35" w14:textId="77777777" w:rsidR="00DB2AAB" w:rsidRDefault="00DB2AAB" w:rsidP="00DB2AAB">
      <w:pPr>
        <w:pStyle w:val="a8"/>
      </w:pPr>
      <w:r>
        <w:t>+-----+--------------------+--------------------+-----------+----------+</w:t>
      </w:r>
    </w:p>
    <w:p w14:paraId="584DE0FF" w14:textId="77777777" w:rsidR="00DB2AAB" w:rsidRDefault="00DB2AAB" w:rsidP="00DB2AAB">
      <w:pPr>
        <w:pStyle w:val="a8"/>
      </w:pPr>
      <w:r>
        <w:t>only showing top 20 rows</w:t>
      </w:r>
    </w:p>
    <w:p w14:paraId="3EBD7EF0" w14:textId="77777777" w:rsidR="00DB2AAB" w:rsidRDefault="00DB2AAB" w:rsidP="00DB2AAB">
      <w:pPr>
        <w:pStyle w:val="a8"/>
      </w:pPr>
    </w:p>
    <w:p w14:paraId="25019B6C" w14:textId="77777777" w:rsidR="00DB2AAB" w:rsidRDefault="00DB2AAB" w:rsidP="00DB2AAB">
      <w:pPr>
        <w:pStyle w:val="a8"/>
      </w:pPr>
      <w:r>
        <w:t>scala&gt; // Select (prediction, true label) and compute test error</w:t>
      </w:r>
    </w:p>
    <w:p w14:paraId="49B43C0D" w14:textId="77777777" w:rsidR="00DB2AAB" w:rsidRDefault="00DB2AAB" w:rsidP="00DB2AAB">
      <w:pPr>
        <w:pStyle w:val="a8"/>
      </w:pPr>
    </w:p>
    <w:p w14:paraId="227092F2" w14:textId="77777777" w:rsidR="00DB2AAB" w:rsidRDefault="00DB2AAB" w:rsidP="00DB2AAB">
      <w:pPr>
        <w:pStyle w:val="a8"/>
      </w:pPr>
      <w:r>
        <w:t>scala&gt; val evaluator = new MulticlassClassificationEvaluator().setLabelCol("label").setPredictionCol("prediction").setMetricName("accuracy")</w:t>
      </w:r>
    </w:p>
    <w:p w14:paraId="53C207AF" w14:textId="77777777" w:rsidR="00DB2AAB" w:rsidRDefault="00DB2AAB" w:rsidP="00DB2AAB">
      <w:pPr>
        <w:pStyle w:val="a8"/>
      </w:pPr>
      <w:r>
        <w:t>evaluator: org.apache.spark.ml.evaluation.MulticlassClassificationEvaluator = mcEval_0a46fb9d7c4b</w:t>
      </w:r>
    </w:p>
    <w:p w14:paraId="55ADA023" w14:textId="77777777" w:rsidR="00DB2AAB" w:rsidRDefault="00DB2AAB" w:rsidP="00DB2AAB">
      <w:pPr>
        <w:pStyle w:val="a8"/>
      </w:pPr>
    </w:p>
    <w:p w14:paraId="00E53736" w14:textId="77777777" w:rsidR="00DB2AAB" w:rsidRDefault="00DB2AAB" w:rsidP="00DB2AAB">
      <w:pPr>
        <w:pStyle w:val="a8"/>
      </w:pPr>
      <w:r>
        <w:t>scala&gt; val accuracy = evaluator.evaluate(predictions)</w:t>
      </w:r>
    </w:p>
    <w:p w14:paraId="7483B395" w14:textId="77777777" w:rsidR="00DB2AAB" w:rsidRDefault="00DB2AAB" w:rsidP="00DB2AAB">
      <w:pPr>
        <w:pStyle w:val="a8"/>
      </w:pPr>
      <w:r>
        <w:t>accuracy: Double = 1.0</w:t>
      </w:r>
    </w:p>
    <w:p w14:paraId="7B8D5855" w14:textId="77777777" w:rsidR="00DB2AAB" w:rsidRDefault="00DB2AAB" w:rsidP="00DB2AAB">
      <w:pPr>
        <w:pStyle w:val="a8"/>
      </w:pPr>
    </w:p>
    <w:p w14:paraId="7882AE56" w14:textId="77777777" w:rsidR="00DB2AAB" w:rsidRDefault="00DB2AAB" w:rsidP="00DB2AAB">
      <w:pPr>
        <w:pStyle w:val="a8"/>
      </w:pPr>
      <w:r>
        <w:t>scala&gt; println("Test set accuracy = " + accuracy)</w:t>
      </w:r>
    </w:p>
    <w:p w14:paraId="0BBB2305" w14:textId="6565BF64" w:rsidR="00F632B5" w:rsidRDefault="00DB2AAB" w:rsidP="00DB2AAB">
      <w:pPr>
        <w:pStyle w:val="a8"/>
      </w:pPr>
      <w:r>
        <w:t>Test set accuracy = 1.0</w:t>
      </w:r>
    </w:p>
    <w:p w14:paraId="004D4316" w14:textId="1AB4486D"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75</w:t>
      </w:r>
      <w:r w:rsidR="002635D1">
        <w:fldChar w:fldCharType="end"/>
      </w:r>
    </w:p>
    <w:p w14:paraId="253B3F93" w14:textId="792AF497" w:rsidR="00F632B5" w:rsidRDefault="00F632B5" w:rsidP="00E159F2">
      <w:pPr>
        <w:pStyle w:val="Heading3"/>
      </w:pPr>
      <w:r>
        <w:rPr>
          <w:rFonts w:hint="eastAsia"/>
        </w:rPr>
        <w:t>回归</w:t>
      </w:r>
    </w:p>
    <w:p w14:paraId="6D02AC30" w14:textId="77777777" w:rsidR="00F632B5" w:rsidRDefault="00F632B5" w:rsidP="00124644">
      <w:pPr>
        <w:pStyle w:val="Heading4"/>
      </w:pPr>
      <w:r>
        <w:rPr>
          <w:rFonts w:hint="eastAsia"/>
        </w:rPr>
        <w:t>线性回归</w:t>
      </w:r>
      <w:r>
        <w:rPr>
          <w:rFonts w:hint="eastAsia"/>
        </w:rPr>
        <w:t xml:space="preserve"> </w:t>
      </w:r>
    </w:p>
    <w:p w14:paraId="5C77D715" w14:textId="34116865" w:rsidR="00F632B5" w:rsidRDefault="00AF1C5E" w:rsidP="00F632B5">
      <w:pPr>
        <w:ind w:firstLine="420"/>
      </w:pPr>
      <w:r>
        <w:rPr>
          <w:rFonts w:hint="eastAsia"/>
        </w:rPr>
        <w:t>使用</w:t>
      </w:r>
      <w:r w:rsidR="00F632B5">
        <w:rPr>
          <w:rFonts w:hint="eastAsia"/>
        </w:rPr>
        <w:t>线性回归模</w:t>
      </w:r>
      <w:r w:rsidR="004178B6">
        <w:rPr>
          <w:rFonts w:hint="eastAsia"/>
        </w:rPr>
        <w:t>型和模型总结工作的接口</w:t>
      </w:r>
      <w:r w:rsidR="00F632B5">
        <w:rPr>
          <w:rFonts w:hint="eastAsia"/>
        </w:rPr>
        <w:t>类似于</w:t>
      </w:r>
      <w:r w:rsidR="00997E41">
        <w:rPr>
          <w:rFonts w:hint="eastAsia"/>
        </w:rPr>
        <w:t>逻辑</w:t>
      </w:r>
      <w:r w:rsidR="00AB0025">
        <w:rPr>
          <w:rFonts w:hint="eastAsia"/>
        </w:rPr>
        <w:t>回归的情况</w:t>
      </w:r>
      <w:r w:rsidR="00FA10B5">
        <w:rPr>
          <w:rFonts w:hint="eastAsia"/>
        </w:rPr>
        <w:t>，</w:t>
      </w:r>
      <w:r w:rsidR="00F632B5">
        <w:rPr>
          <w:rFonts w:hint="eastAsia"/>
        </w:rPr>
        <w:t>下面的例子演示了训练</w:t>
      </w:r>
      <w:r w:rsidR="00BD34A4">
        <w:rPr>
          <w:rFonts w:hint="eastAsia"/>
        </w:rPr>
        <w:t>弹性网络</w:t>
      </w:r>
      <w:r w:rsidR="00F632B5">
        <w:rPr>
          <w:rFonts w:hint="eastAsia"/>
        </w:rPr>
        <w:t>正规化线性回归模型，提取模型汇总统计。</w:t>
      </w:r>
    </w:p>
    <w:p w14:paraId="56C61E55" w14:textId="77777777" w:rsidR="00F65914" w:rsidRDefault="00F65914" w:rsidP="00F65914">
      <w:pPr>
        <w:pStyle w:val="a8"/>
      </w:pPr>
      <w:r>
        <w:t>scala&gt; import org.apache.spark.ml.regression.LinearRegression</w:t>
      </w:r>
    </w:p>
    <w:p w14:paraId="098697FF" w14:textId="77777777" w:rsidR="00F65914" w:rsidRDefault="00F65914" w:rsidP="00F65914">
      <w:pPr>
        <w:pStyle w:val="a8"/>
      </w:pPr>
      <w:r>
        <w:t>import org.apache.spark.ml.regression.LinearRegression</w:t>
      </w:r>
    </w:p>
    <w:p w14:paraId="7BF398FE" w14:textId="688B1726"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76</w:t>
      </w:r>
      <w:r w:rsidR="002635D1">
        <w:fldChar w:fldCharType="end"/>
      </w:r>
    </w:p>
    <w:p w14:paraId="2300633C" w14:textId="69AE61C4" w:rsidR="00F65914" w:rsidRDefault="009C133D" w:rsidP="004178B6">
      <w:pPr>
        <w:pStyle w:val="a7"/>
      </w:pPr>
      <w:r>
        <w:rPr>
          <w:rFonts w:hint="eastAsia"/>
        </w:rPr>
        <w:t>加载训练数据</w:t>
      </w:r>
    </w:p>
    <w:p w14:paraId="4C63EE70" w14:textId="4A58F208" w:rsidR="00F65914" w:rsidRDefault="00F65914" w:rsidP="00F65914">
      <w:pPr>
        <w:pStyle w:val="a8"/>
      </w:pPr>
      <w:r>
        <w:t>scala&gt; val training = spark.read.format("libsvm").load("</w:t>
      </w:r>
      <w:r w:rsidR="00E62A72">
        <w:t>/spark/</w:t>
      </w:r>
      <w:r>
        <w:t>data/example/mllib/sample_linear_regression_data.txt")</w:t>
      </w:r>
    </w:p>
    <w:p w14:paraId="30BF1083" w14:textId="77777777" w:rsidR="00F65914" w:rsidRDefault="00F65914" w:rsidP="00F65914">
      <w:pPr>
        <w:pStyle w:val="a8"/>
      </w:pPr>
      <w:r>
        <w:t>training: org.apache.spark.sql.DataFrame = [label: double, features: vector]</w:t>
      </w:r>
    </w:p>
    <w:p w14:paraId="3F71A88B" w14:textId="77777777" w:rsidR="00F65914" w:rsidRDefault="00F65914" w:rsidP="00F65914">
      <w:pPr>
        <w:pStyle w:val="a8"/>
      </w:pPr>
    </w:p>
    <w:p w14:paraId="065BA16F" w14:textId="77777777" w:rsidR="00F65914" w:rsidRDefault="00F65914" w:rsidP="00F65914">
      <w:pPr>
        <w:pStyle w:val="a8"/>
      </w:pPr>
      <w:r>
        <w:t>scala&gt; val lr = new LinearRegression().setMaxIter(10).setRegParam(0.3).setElasticNetParam(0.8)</w:t>
      </w:r>
    </w:p>
    <w:p w14:paraId="044CD700" w14:textId="77777777" w:rsidR="00F65914" w:rsidRDefault="00F65914" w:rsidP="00F65914">
      <w:pPr>
        <w:pStyle w:val="a8"/>
      </w:pPr>
      <w:r>
        <w:t>lr: org.apache.spark.ml.regression.LinearRegression = linReg_d95b427bfd2c</w:t>
      </w:r>
    </w:p>
    <w:p w14:paraId="640C2578" w14:textId="4F6E0D6F"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77</w:t>
      </w:r>
      <w:r w:rsidR="002635D1">
        <w:fldChar w:fldCharType="end"/>
      </w:r>
    </w:p>
    <w:p w14:paraId="772BFFB9" w14:textId="46F5A794" w:rsidR="00F65914" w:rsidRDefault="00480704" w:rsidP="004178B6">
      <w:pPr>
        <w:pStyle w:val="a7"/>
      </w:pPr>
      <w:r>
        <w:rPr>
          <w:rFonts w:hint="eastAsia"/>
        </w:rPr>
        <w:t>拟合模型</w:t>
      </w:r>
    </w:p>
    <w:p w14:paraId="4FA53710" w14:textId="77777777" w:rsidR="00F65914" w:rsidRDefault="00F65914" w:rsidP="00F65914">
      <w:pPr>
        <w:pStyle w:val="a8"/>
      </w:pPr>
      <w:r>
        <w:t>scala&gt; val lrModel = lr.fit(training)</w:t>
      </w:r>
    </w:p>
    <w:p w14:paraId="103E4EBC" w14:textId="77777777" w:rsidR="00F65914" w:rsidRDefault="00F65914" w:rsidP="00F65914">
      <w:pPr>
        <w:pStyle w:val="a8"/>
      </w:pPr>
      <w:r>
        <w:t>lrModel: org.apache.spark.ml.regression.LinearRegressionModel = linReg_d95b427bfd2c</w:t>
      </w:r>
    </w:p>
    <w:p w14:paraId="018E3AC6" w14:textId="068DE901"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78</w:t>
      </w:r>
      <w:r w:rsidR="002635D1">
        <w:fldChar w:fldCharType="end"/>
      </w:r>
    </w:p>
    <w:p w14:paraId="2D7CD8EE" w14:textId="566BD699" w:rsidR="00F65914" w:rsidRDefault="00480704" w:rsidP="004178B6">
      <w:pPr>
        <w:pStyle w:val="a7"/>
      </w:pPr>
      <w:r>
        <w:rPr>
          <w:rFonts w:hint="eastAsia"/>
        </w:rPr>
        <w:t>输出线性回归的系数和截距</w:t>
      </w:r>
    </w:p>
    <w:p w14:paraId="380A9BF3" w14:textId="77777777" w:rsidR="00F65914" w:rsidRDefault="00F65914" w:rsidP="00F65914">
      <w:pPr>
        <w:pStyle w:val="a8"/>
      </w:pPr>
      <w:r>
        <w:t>scala&gt; println(s"Coefficients: ${lrModel.coefficients} Intercept: ${lrModel.intercept}")</w:t>
      </w:r>
    </w:p>
    <w:p w14:paraId="0A0D8D80" w14:textId="77777777" w:rsidR="00F65914" w:rsidRDefault="00F65914" w:rsidP="00F65914">
      <w:pPr>
        <w:pStyle w:val="a8"/>
      </w:pPr>
      <w:r>
        <w:t>Coefficients: [0.0,0.32292516677405936,-0.3438548034562218,1.9156017023458414,0.05288058680386263,0.765962</w:t>
      </w:r>
      <w:r>
        <w:lastRenderedPageBreak/>
        <w:t>720459771,0.0,-0.15105392669186682,-0.21587930360904642,0.22025369188813426] Intercept: 0.1598936844239736</w:t>
      </w:r>
    </w:p>
    <w:p w14:paraId="59E4FA09" w14:textId="58CBEE1D"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79</w:t>
      </w:r>
      <w:r w:rsidR="002635D1">
        <w:fldChar w:fldCharType="end"/>
      </w:r>
    </w:p>
    <w:p w14:paraId="1D3B6385" w14:textId="4C3667D7" w:rsidR="00F65914" w:rsidRDefault="00480704" w:rsidP="004178B6">
      <w:pPr>
        <w:pStyle w:val="a7"/>
      </w:pPr>
      <w:r>
        <w:rPr>
          <w:rFonts w:hint="eastAsia"/>
        </w:rPr>
        <w:t>在训练集合上总结模型，输出一些度量</w:t>
      </w:r>
    </w:p>
    <w:p w14:paraId="76307A97" w14:textId="77777777" w:rsidR="00F65914" w:rsidRDefault="00F65914" w:rsidP="00F65914">
      <w:pPr>
        <w:pStyle w:val="a8"/>
      </w:pPr>
      <w:r>
        <w:t>scala&gt; val trainingSummary = lrModel.summary</w:t>
      </w:r>
    </w:p>
    <w:p w14:paraId="3CDBD7A2" w14:textId="77777777" w:rsidR="00F65914" w:rsidRDefault="00F65914" w:rsidP="00F65914">
      <w:pPr>
        <w:pStyle w:val="a8"/>
      </w:pPr>
      <w:r>
        <w:t>trainingSummary: org.apache.spark.ml.regression.LinearRegressionTrainingSummary = org.apache.spark.ml.regression.LinearRegressionTrainingSummary@75078835</w:t>
      </w:r>
    </w:p>
    <w:p w14:paraId="58EC4787" w14:textId="77777777" w:rsidR="00F65914" w:rsidRDefault="00F65914" w:rsidP="00F65914">
      <w:pPr>
        <w:pStyle w:val="a8"/>
      </w:pPr>
    </w:p>
    <w:p w14:paraId="7B80F289" w14:textId="77777777" w:rsidR="00F65914" w:rsidRDefault="00F65914" w:rsidP="00F65914">
      <w:pPr>
        <w:pStyle w:val="a8"/>
      </w:pPr>
      <w:r>
        <w:t>scala&gt; println(s"numIterations: ${trainingSummary.totalIterations}")</w:t>
      </w:r>
    </w:p>
    <w:p w14:paraId="1CE57293" w14:textId="77777777" w:rsidR="00F65914" w:rsidRDefault="00F65914" w:rsidP="00F65914">
      <w:pPr>
        <w:pStyle w:val="a8"/>
      </w:pPr>
      <w:r>
        <w:t>numIterations: 7</w:t>
      </w:r>
    </w:p>
    <w:p w14:paraId="29692E2C" w14:textId="77777777" w:rsidR="00F65914" w:rsidRDefault="00F65914" w:rsidP="00F65914">
      <w:pPr>
        <w:pStyle w:val="a8"/>
      </w:pPr>
    </w:p>
    <w:p w14:paraId="431D0D60" w14:textId="77777777" w:rsidR="00F65914" w:rsidRDefault="00F65914" w:rsidP="00F65914">
      <w:pPr>
        <w:pStyle w:val="a8"/>
      </w:pPr>
      <w:r>
        <w:t>scala&gt; println(s"objectiveHistory: [${trainingSummary.objectiveHistory.mkString(",")}]")</w:t>
      </w:r>
    </w:p>
    <w:p w14:paraId="4C96E8FA" w14:textId="77777777" w:rsidR="00F65914" w:rsidRDefault="00F65914" w:rsidP="00F65914">
      <w:pPr>
        <w:pStyle w:val="a8"/>
      </w:pPr>
      <w:r>
        <w:t>objectiveHistory: [0.49999999999999994,0.4967620357443381,0.4936361664340463,0.4936351537897608,0.4936351214177871,0.49363512062528014,0.4936351206216114]</w:t>
      </w:r>
    </w:p>
    <w:p w14:paraId="54749523" w14:textId="77777777" w:rsidR="00F65914" w:rsidRDefault="00F65914" w:rsidP="00F65914">
      <w:pPr>
        <w:pStyle w:val="a8"/>
      </w:pPr>
    </w:p>
    <w:p w14:paraId="178A4326" w14:textId="77777777" w:rsidR="00F65914" w:rsidRDefault="00F65914" w:rsidP="00F65914">
      <w:pPr>
        <w:pStyle w:val="a8"/>
      </w:pPr>
      <w:r>
        <w:t>scala&gt; trainingSummary.residuals.show()</w:t>
      </w:r>
    </w:p>
    <w:p w14:paraId="2E3EBDB5" w14:textId="77777777" w:rsidR="00F65914" w:rsidRDefault="00F65914" w:rsidP="00F65914">
      <w:pPr>
        <w:pStyle w:val="a8"/>
      </w:pPr>
      <w:r>
        <w:t>+--------------------+</w:t>
      </w:r>
    </w:p>
    <w:p w14:paraId="3800855F" w14:textId="77777777" w:rsidR="00F65914" w:rsidRDefault="00F65914" w:rsidP="00F65914">
      <w:pPr>
        <w:pStyle w:val="a8"/>
      </w:pPr>
      <w:r>
        <w:t>|           residuals|</w:t>
      </w:r>
    </w:p>
    <w:p w14:paraId="07096555" w14:textId="77777777" w:rsidR="00F65914" w:rsidRDefault="00F65914" w:rsidP="00F65914">
      <w:pPr>
        <w:pStyle w:val="a8"/>
      </w:pPr>
      <w:r>
        <w:t>+--------------------+</w:t>
      </w:r>
    </w:p>
    <w:p w14:paraId="0E811CDD" w14:textId="77777777" w:rsidR="00F65914" w:rsidRDefault="00F65914" w:rsidP="00F65914">
      <w:pPr>
        <w:pStyle w:val="a8"/>
      </w:pPr>
      <w:r>
        <w:t>|  -9.889232683103197|</w:t>
      </w:r>
    </w:p>
    <w:p w14:paraId="0A3CF97E" w14:textId="77777777" w:rsidR="00F65914" w:rsidRDefault="00F65914" w:rsidP="00F65914">
      <w:pPr>
        <w:pStyle w:val="a8"/>
      </w:pPr>
      <w:r>
        <w:t>|  0.5533794340053554|</w:t>
      </w:r>
    </w:p>
    <w:p w14:paraId="603C1AE2" w14:textId="77777777" w:rsidR="00F65914" w:rsidRDefault="00F65914" w:rsidP="00F65914">
      <w:pPr>
        <w:pStyle w:val="a8"/>
      </w:pPr>
      <w:r>
        <w:t>|  -5.204019455758823|</w:t>
      </w:r>
    </w:p>
    <w:p w14:paraId="7CE02E35" w14:textId="77777777" w:rsidR="00F65914" w:rsidRDefault="00F65914" w:rsidP="00F65914">
      <w:pPr>
        <w:pStyle w:val="a8"/>
      </w:pPr>
      <w:r>
        <w:t>| -20.566686715507508|</w:t>
      </w:r>
    </w:p>
    <w:p w14:paraId="3F59ACDA" w14:textId="77777777" w:rsidR="00F65914" w:rsidRDefault="00F65914" w:rsidP="00F65914">
      <w:pPr>
        <w:pStyle w:val="a8"/>
      </w:pPr>
      <w:r>
        <w:t>|    -9.4497405180564|</w:t>
      </w:r>
    </w:p>
    <w:p w14:paraId="6E48FBF0" w14:textId="77777777" w:rsidR="00F65914" w:rsidRDefault="00F65914" w:rsidP="00F65914">
      <w:pPr>
        <w:pStyle w:val="a8"/>
      </w:pPr>
      <w:r>
        <w:t>|  -6.909112502719486|</w:t>
      </w:r>
    </w:p>
    <w:p w14:paraId="00F610BD" w14:textId="77777777" w:rsidR="00F65914" w:rsidRDefault="00F65914" w:rsidP="00F65914">
      <w:pPr>
        <w:pStyle w:val="a8"/>
      </w:pPr>
      <w:r>
        <w:t>|  -10.00431602969873|</w:t>
      </w:r>
    </w:p>
    <w:p w14:paraId="7AECE186" w14:textId="77777777" w:rsidR="00F65914" w:rsidRDefault="00F65914" w:rsidP="00F65914">
      <w:pPr>
        <w:pStyle w:val="a8"/>
      </w:pPr>
      <w:r>
        <w:t>|   2.062397807050484|</w:t>
      </w:r>
    </w:p>
    <w:p w14:paraId="6C94BABA" w14:textId="77777777" w:rsidR="00F65914" w:rsidRDefault="00F65914" w:rsidP="00F65914">
      <w:pPr>
        <w:pStyle w:val="a8"/>
      </w:pPr>
      <w:r>
        <w:t>|  3.1117508432954772|</w:t>
      </w:r>
    </w:p>
    <w:p w14:paraId="20CC7047" w14:textId="77777777" w:rsidR="00F65914" w:rsidRDefault="00F65914" w:rsidP="00F65914">
      <w:pPr>
        <w:pStyle w:val="a8"/>
      </w:pPr>
      <w:r>
        <w:t>| -15.893608229419382|</w:t>
      </w:r>
    </w:p>
    <w:p w14:paraId="5DFC0D43" w14:textId="77777777" w:rsidR="00F65914" w:rsidRDefault="00F65914" w:rsidP="00F65914">
      <w:pPr>
        <w:pStyle w:val="a8"/>
      </w:pPr>
      <w:r>
        <w:t>|  -5.036284254673026|</w:t>
      </w:r>
    </w:p>
    <w:p w14:paraId="2995A965" w14:textId="77777777" w:rsidR="00F65914" w:rsidRDefault="00F65914" w:rsidP="00F65914">
      <w:pPr>
        <w:pStyle w:val="a8"/>
      </w:pPr>
      <w:r>
        <w:t>|   6.483215876994333|</w:t>
      </w:r>
    </w:p>
    <w:p w14:paraId="6D904A4D" w14:textId="77777777" w:rsidR="00F65914" w:rsidRDefault="00F65914" w:rsidP="00F65914">
      <w:pPr>
        <w:pStyle w:val="a8"/>
      </w:pPr>
      <w:r>
        <w:t>|  12.429497299109002|</w:t>
      </w:r>
    </w:p>
    <w:p w14:paraId="537F582B" w14:textId="77777777" w:rsidR="00F65914" w:rsidRDefault="00F65914" w:rsidP="00F65914">
      <w:pPr>
        <w:pStyle w:val="a8"/>
      </w:pPr>
      <w:r>
        <w:t>|  -20.32003219007654|</w:t>
      </w:r>
    </w:p>
    <w:p w14:paraId="57664E8C" w14:textId="77777777" w:rsidR="00F65914" w:rsidRDefault="00F65914" w:rsidP="00F65914">
      <w:pPr>
        <w:pStyle w:val="a8"/>
      </w:pPr>
      <w:r>
        <w:t>| -2.0049838218725005|</w:t>
      </w:r>
    </w:p>
    <w:p w14:paraId="0AE04467" w14:textId="77777777" w:rsidR="00F65914" w:rsidRDefault="00F65914" w:rsidP="00F65914">
      <w:pPr>
        <w:pStyle w:val="a8"/>
      </w:pPr>
      <w:r>
        <w:t>| -17.867901734183793|</w:t>
      </w:r>
    </w:p>
    <w:p w14:paraId="58ACDA57" w14:textId="77777777" w:rsidR="00F65914" w:rsidRDefault="00F65914" w:rsidP="00F65914">
      <w:pPr>
        <w:pStyle w:val="a8"/>
      </w:pPr>
      <w:r>
        <w:t>|   7.646455887420495|</w:t>
      </w:r>
    </w:p>
    <w:p w14:paraId="7A411AE9" w14:textId="77777777" w:rsidR="00F65914" w:rsidRDefault="00F65914" w:rsidP="00F65914">
      <w:pPr>
        <w:pStyle w:val="a8"/>
      </w:pPr>
      <w:r>
        <w:t>| -2.2653482182417406|</w:t>
      </w:r>
    </w:p>
    <w:p w14:paraId="2EB25EA6" w14:textId="77777777" w:rsidR="00F65914" w:rsidRDefault="00F65914" w:rsidP="00F65914">
      <w:pPr>
        <w:pStyle w:val="a8"/>
      </w:pPr>
      <w:r>
        <w:t>|-0.10308920436195645|</w:t>
      </w:r>
    </w:p>
    <w:p w14:paraId="0BE5BF7A" w14:textId="77777777" w:rsidR="00F65914" w:rsidRDefault="00F65914" w:rsidP="00F65914">
      <w:pPr>
        <w:pStyle w:val="a8"/>
      </w:pPr>
      <w:r>
        <w:t>|  -1.380034070385301|</w:t>
      </w:r>
    </w:p>
    <w:p w14:paraId="07EF7581" w14:textId="77777777" w:rsidR="00F65914" w:rsidRDefault="00F65914" w:rsidP="00F65914">
      <w:pPr>
        <w:pStyle w:val="a8"/>
      </w:pPr>
      <w:r>
        <w:t>+--------------------+</w:t>
      </w:r>
    </w:p>
    <w:p w14:paraId="087B8299" w14:textId="77777777" w:rsidR="00F65914" w:rsidRDefault="00F65914" w:rsidP="00F65914">
      <w:pPr>
        <w:pStyle w:val="a8"/>
      </w:pPr>
      <w:r>
        <w:t>only showing top 20 rows</w:t>
      </w:r>
    </w:p>
    <w:p w14:paraId="054DEBEC" w14:textId="77777777" w:rsidR="00F65914" w:rsidRDefault="00F65914" w:rsidP="00F65914">
      <w:pPr>
        <w:pStyle w:val="a8"/>
      </w:pPr>
    </w:p>
    <w:p w14:paraId="19606307" w14:textId="77777777" w:rsidR="00F65914" w:rsidRDefault="00F65914" w:rsidP="00F65914">
      <w:pPr>
        <w:pStyle w:val="a8"/>
      </w:pPr>
    </w:p>
    <w:p w14:paraId="21C3B00D" w14:textId="77777777" w:rsidR="00F65914" w:rsidRDefault="00F65914" w:rsidP="00F65914">
      <w:pPr>
        <w:pStyle w:val="a8"/>
      </w:pPr>
      <w:r>
        <w:t>scala&gt; println(s"RMSE: ${trainingSummary.rootMeanSquaredError}")</w:t>
      </w:r>
    </w:p>
    <w:p w14:paraId="6B45B883" w14:textId="77777777" w:rsidR="00F65914" w:rsidRDefault="00F65914" w:rsidP="00F65914">
      <w:pPr>
        <w:pStyle w:val="a8"/>
      </w:pPr>
      <w:r>
        <w:t>RMSE: 10.189077167598475</w:t>
      </w:r>
    </w:p>
    <w:p w14:paraId="6CC478F7" w14:textId="77777777" w:rsidR="00F65914" w:rsidRDefault="00F65914" w:rsidP="00F65914">
      <w:pPr>
        <w:pStyle w:val="a8"/>
      </w:pPr>
    </w:p>
    <w:p w14:paraId="486193D7" w14:textId="77777777" w:rsidR="00F65914" w:rsidRDefault="00F65914" w:rsidP="00F65914">
      <w:pPr>
        <w:pStyle w:val="a8"/>
      </w:pPr>
      <w:r>
        <w:t>scala&gt; println(s"r2: ${trainingSummary.r2}")</w:t>
      </w:r>
    </w:p>
    <w:p w14:paraId="62D1CA8F" w14:textId="62717F89" w:rsidR="00F632B5" w:rsidRDefault="00F65914" w:rsidP="00F65914">
      <w:pPr>
        <w:pStyle w:val="a8"/>
      </w:pPr>
      <w:r>
        <w:t>r2: 0.022861466913958184</w:t>
      </w:r>
    </w:p>
    <w:p w14:paraId="42EB3599" w14:textId="0BB9DDBE" w:rsidR="00B4669F" w:rsidRPr="00B4669F" w:rsidRDefault="00B4669F"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80</w:t>
      </w:r>
      <w:r w:rsidR="002635D1">
        <w:fldChar w:fldCharType="end"/>
      </w:r>
    </w:p>
    <w:p w14:paraId="2554B82D" w14:textId="77777777" w:rsidR="00F632B5" w:rsidRDefault="00F632B5" w:rsidP="00124644">
      <w:pPr>
        <w:pStyle w:val="Heading4"/>
      </w:pPr>
      <w:r>
        <w:rPr>
          <w:rFonts w:hint="eastAsia"/>
        </w:rPr>
        <w:lastRenderedPageBreak/>
        <w:t>广义线性回归</w:t>
      </w:r>
      <w:r>
        <w:rPr>
          <w:rFonts w:hint="eastAsia"/>
        </w:rPr>
        <w:t xml:space="preserve"> </w:t>
      </w:r>
    </w:p>
    <w:p w14:paraId="176BAB0D" w14:textId="6D3BFAA0" w:rsidR="00F632B5" w:rsidRDefault="00716B12" w:rsidP="00F632B5">
      <w:pPr>
        <w:ind w:firstLine="420"/>
      </w:pPr>
      <w:r>
        <w:rPr>
          <w:rFonts w:hint="eastAsia"/>
        </w:rPr>
        <w:t>相比较</w:t>
      </w:r>
      <w:r w:rsidRPr="00A44049">
        <w:rPr>
          <w:rFonts w:hint="eastAsia"/>
        </w:rPr>
        <w:t>线性回归</w:t>
      </w:r>
      <w:r w:rsidR="00A44049" w:rsidRPr="00A44049">
        <w:rPr>
          <w:rFonts w:hint="eastAsia"/>
        </w:rPr>
        <w:t>假设输出遵循高斯分布，广义线性模型是线性模型的</w:t>
      </w:r>
      <w:r w:rsidR="00FE76F6">
        <w:rPr>
          <w:rFonts w:hint="eastAsia"/>
        </w:rPr>
        <w:t>特例</w:t>
      </w:r>
      <w:r w:rsidR="00A44049" w:rsidRPr="00A44049">
        <w:rPr>
          <w:rFonts w:hint="eastAsia"/>
        </w:rPr>
        <w:t>，其中响应变量</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A44049" w:rsidRPr="00A44049">
        <w:rPr>
          <w:rFonts w:hint="eastAsia"/>
        </w:rPr>
        <w:t>遵循</w:t>
      </w:r>
      <w:r>
        <w:rPr>
          <w:rFonts w:hint="eastAsia"/>
        </w:rPr>
        <w:t>的分布来自</w:t>
      </w:r>
      <w:r w:rsidR="00A44049" w:rsidRPr="00A44049">
        <w:rPr>
          <w:rFonts w:hint="eastAsia"/>
        </w:rPr>
        <w:t>指数</w:t>
      </w:r>
      <w:r w:rsidR="00464D01">
        <w:rPr>
          <w:rFonts w:hint="eastAsia"/>
        </w:rPr>
        <w:t>家族</w:t>
      </w:r>
      <w:r w:rsidR="00A44049" w:rsidRPr="00A44049">
        <w:rPr>
          <w:rFonts w:hint="eastAsia"/>
        </w:rPr>
        <w:t>分布</w:t>
      </w:r>
      <w:r w:rsidR="00C64538">
        <w:rPr>
          <w:rFonts w:hint="eastAsia"/>
        </w:rPr>
        <w:t>。</w:t>
      </w:r>
      <w:r w:rsidR="00A44049" w:rsidRPr="00A44049">
        <w:rPr>
          <w:rFonts w:hint="eastAsia"/>
        </w:rPr>
        <w:t>Spark</w:t>
      </w:r>
      <w:r w:rsidR="00A44049" w:rsidRPr="00A44049">
        <w:rPr>
          <w:rFonts w:hint="eastAsia"/>
        </w:rPr>
        <w:t>的</w:t>
      </w:r>
      <w:r w:rsidR="00A44049" w:rsidRPr="00A44049">
        <w:rPr>
          <w:rFonts w:hint="eastAsia"/>
        </w:rPr>
        <w:t>GeneralizedLinearRegression</w:t>
      </w:r>
      <w:r w:rsidR="00A44049" w:rsidRPr="00A44049">
        <w:rPr>
          <w:rFonts w:hint="eastAsia"/>
        </w:rPr>
        <w:t>接口允许灵活指定</w:t>
      </w:r>
      <w:r w:rsidR="00464D01" w:rsidRPr="00A44049">
        <w:rPr>
          <w:rFonts w:hint="eastAsia"/>
        </w:rPr>
        <w:t>广义线性模型</w:t>
      </w:r>
      <w:r w:rsidR="00A44049" w:rsidRPr="00A44049">
        <w:rPr>
          <w:rFonts w:hint="eastAsia"/>
        </w:rPr>
        <w:t>，可用于各种类型的预测问题，包括线性回归</w:t>
      </w:r>
      <w:r w:rsidR="00594C00">
        <w:rPr>
          <w:rFonts w:hint="eastAsia"/>
        </w:rPr>
        <w:t>、</w:t>
      </w:r>
      <w:r w:rsidR="00A44049" w:rsidRPr="00A44049">
        <w:rPr>
          <w:rFonts w:hint="eastAsia"/>
        </w:rPr>
        <w:t>泊松回归</w:t>
      </w:r>
      <w:r w:rsidR="00594C00">
        <w:rPr>
          <w:rFonts w:hint="eastAsia"/>
        </w:rPr>
        <w:t>、</w:t>
      </w:r>
      <w:r w:rsidR="00A44049" w:rsidRPr="00A44049">
        <w:rPr>
          <w:rFonts w:hint="eastAsia"/>
        </w:rPr>
        <w:t>逻辑回归等</w:t>
      </w:r>
      <w:r w:rsidR="00C64538">
        <w:rPr>
          <w:rFonts w:hint="eastAsia"/>
        </w:rPr>
        <w:t>。</w:t>
      </w:r>
      <w:r w:rsidR="00A44049" w:rsidRPr="00A44049">
        <w:rPr>
          <w:rFonts w:hint="eastAsia"/>
        </w:rPr>
        <w:t>目前在</w:t>
      </w:r>
      <w:r w:rsidR="00A44049" w:rsidRPr="00A44049">
        <w:rPr>
          <w:rFonts w:hint="eastAsia"/>
        </w:rPr>
        <w:t>spark.ml</w:t>
      </w:r>
      <w:r w:rsidR="00A44049" w:rsidRPr="00A44049">
        <w:rPr>
          <w:rFonts w:hint="eastAsia"/>
        </w:rPr>
        <w:t>中，只支持指数</w:t>
      </w:r>
      <w:r w:rsidR="0086344B">
        <w:rPr>
          <w:rFonts w:hint="eastAsia"/>
        </w:rPr>
        <w:t>系列</w:t>
      </w:r>
      <w:r w:rsidR="00A44049" w:rsidRPr="00A44049">
        <w:rPr>
          <w:rFonts w:hint="eastAsia"/>
        </w:rPr>
        <w:t>分布的一个子集。</w:t>
      </w:r>
      <w:r w:rsidR="00F632B5">
        <w:rPr>
          <w:rFonts w:hint="eastAsia"/>
        </w:rPr>
        <w:t>目前</w:t>
      </w:r>
      <w:r w:rsidR="00513BFC">
        <w:rPr>
          <w:rFonts w:hint="eastAsia"/>
        </w:rPr>
        <w:t>Spark</w:t>
      </w:r>
      <w:r w:rsidR="00F632B5">
        <w:rPr>
          <w:rFonts w:hint="eastAsia"/>
        </w:rPr>
        <w:t>最多只支持</w:t>
      </w:r>
      <w:r w:rsidR="003256B2">
        <w:rPr>
          <w:rFonts w:hint="eastAsia"/>
        </w:rPr>
        <w:t>到</w:t>
      </w:r>
      <w:r w:rsidR="00F632B5">
        <w:rPr>
          <w:rFonts w:hint="eastAsia"/>
        </w:rPr>
        <w:t>4096</w:t>
      </w:r>
      <w:r w:rsidR="00F85D2A">
        <w:rPr>
          <w:rFonts w:hint="eastAsia"/>
        </w:rPr>
        <w:t>特征，</w:t>
      </w:r>
      <w:r w:rsidR="007D2426">
        <w:rPr>
          <w:rFonts w:hint="eastAsia"/>
        </w:rPr>
        <w:t>通过</w:t>
      </w:r>
      <w:r w:rsidR="00F632B5">
        <w:rPr>
          <w:rFonts w:hint="eastAsia"/>
        </w:rPr>
        <w:t>GeneralizedLinearRegression</w:t>
      </w:r>
      <w:r w:rsidR="007D2426">
        <w:rPr>
          <w:rFonts w:hint="eastAsia"/>
        </w:rPr>
        <w:t>接口</w:t>
      </w:r>
      <w:r w:rsidR="00F632B5">
        <w:rPr>
          <w:rFonts w:hint="eastAsia"/>
        </w:rPr>
        <w:t>，如果超过这个限制会抛出异常。尽管如此，</w:t>
      </w:r>
      <w:r w:rsidR="001E682C">
        <w:rPr>
          <w:rFonts w:hint="eastAsia"/>
        </w:rPr>
        <w:t>对于</w:t>
      </w:r>
      <w:r w:rsidR="00F632B5">
        <w:rPr>
          <w:rFonts w:hint="eastAsia"/>
        </w:rPr>
        <w:t>线性和</w:t>
      </w:r>
      <w:r w:rsidR="004C1A6D">
        <w:rPr>
          <w:rFonts w:hint="eastAsia"/>
        </w:rPr>
        <w:t>逻辑</w:t>
      </w:r>
      <w:r w:rsidR="00F632B5">
        <w:rPr>
          <w:rFonts w:hint="eastAsia"/>
        </w:rPr>
        <w:t>回归，随着</w:t>
      </w:r>
      <w:r w:rsidR="004C1A6D">
        <w:rPr>
          <w:rFonts w:hint="eastAsia"/>
        </w:rPr>
        <w:t>特征</w:t>
      </w:r>
      <w:r w:rsidR="00F632B5">
        <w:rPr>
          <w:rFonts w:hint="eastAsia"/>
        </w:rPr>
        <w:t>的增多模型可以用</w:t>
      </w:r>
      <w:r w:rsidR="004C1A6D">
        <w:rPr>
          <w:rFonts w:hint="eastAsia"/>
        </w:rPr>
        <w:t>LinearRegression</w:t>
      </w:r>
      <w:r w:rsidR="004C1A6D">
        <w:rPr>
          <w:rFonts w:hint="eastAsia"/>
        </w:rPr>
        <w:t>和</w:t>
      </w:r>
      <w:r w:rsidR="004C1A6D">
        <w:rPr>
          <w:rFonts w:hint="eastAsia"/>
        </w:rPr>
        <w:t>LogisticRegression</w:t>
      </w:r>
      <w:r w:rsidR="004C1A6D">
        <w:rPr>
          <w:rFonts w:hint="eastAsia"/>
        </w:rPr>
        <w:t>估计器</w:t>
      </w:r>
      <w:r w:rsidR="00F632B5">
        <w:rPr>
          <w:rFonts w:hint="eastAsia"/>
        </w:rPr>
        <w:t>训练。</w:t>
      </w:r>
      <w:r w:rsidR="00464D01" w:rsidRPr="00A44049">
        <w:rPr>
          <w:rFonts w:hint="eastAsia"/>
        </w:rPr>
        <w:t>广义线性模型</w:t>
      </w:r>
      <w:r w:rsidR="00F632B5">
        <w:rPr>
          <w:rFonts w:hint="eastAsia"/>
        </w:rPr>
        <w:t>需要</w:t>
      </w:r>
      <w:r w:rsidR="008A5C87">
        <w:rPr>
          <w:rFonts w:hint="eastAsia"/>
        </w:rPr>
        <w:t>指数系列分布，</w:t>
      </w:r>
      <w:r w:rsidR="00F632B5">
        <w:rPr>
          <w:rFonts w:hint="eastAsia"/>
        </w:rPr>
        <w:t>能够</w:t>
      </w:r>
      <w:r w:rsidR="00C77804">
        <w:rPr>
          <w:rFonts w:hint="eastAsia"/>
        </w:rPr>
        <w:t>以</w:t>
      </w:r>
      <w:r w:rsidR="00F632B5">
        <w:rPr>
          <w:rFonts w:hint="eastAsia"/>
        </w:rPr>
        <w:t>他的“经典”或“</w:t>
      </w:r>
      <w:r w:rsidR="00C77804">
        <w:rPr>
          <w:rFonts w:hint="eastAsia"/>
        </w:rPr>
        <w:t>自</w:t>
      </w:r>
      <w:r w:rsidR="00F632B5">
        <w:rPr>
          <w:rFonts w:hint="eastAsia"/>
        </w:rPr>
        <w:t>然”的形式写成，</w:t>
      </w:r>
      <w:r w:rsidR="00C77804">
        <w:rPr>
          <w:rFonts w:hint="eastAsia"/>
        </w:rPr>
        <w:t>又称为</w:t>
      </w:r>
      <w:r w:rsidR="00F632B5">
        <w:rPr>
          <w:rFonts w:hint="eastAsia"/>
        </w:rPr>
        <w:t>自然指数</w:t>
      </w:r>
      <w:r w:rsidR="00C77804">
        <w:rPr>
          <w:rFonts w:hint="eastAsia"/>
        </w:rPr>
        <w:t>系列</w:t>
      </w:r>
      <w:r w:rsidR="00DF1754">
        <w:rPr>
          <w:rFonts w:hint="eastAsia"/>
        </w:rPr>
        <w:t>分布，</w:t>
      </w:r>
      <w:r w:rsidR="00F632B5">
        <w:rPr>
          <w:rFonts w:hint="eastAsia"/>
        </w:rPr>
        <w:t>自然指数</w:t>
      </w:r>
      <w:r w:rsidR="005A6F30">
        <w:rPr>
          <w:rFonts w:hint="eastAsia"/>
        </w:rPr>
        <w:t>系列</w:t>
      </w:r>
      <w:r w:rsidR="00F632B5">
        <w:rPr>
          <w:rFonts w:hint="eastAsia"/>
        </w:rPr>
        <w:t>分布的形式如下：</w:t>
      </w:r>
    </w:p>
    <w:p w14:paraId="777FFE60" w14:textId="167A53DA" w:rsidR="00F632B5" w:rsidRPr="00B4669F" w:rsidRDefault="005031A5" w:rsidP="00F632B5">
      <w:pPr>
        <w:ind w:firstLine="420"/>
      </w:pPr>
      <m:oMathPara>
        <m:oMath>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(y|θ,τ)=h(y,τ)</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θ⋅y-A(θ)</m:t>
              </m:r>
            </m:num>
            <m:den>
              <m:r>
                <w:rPr>
                  <w:rFonts w:ascii="Cambria Math" w:hAnsi="Cambria Math"/>
                </w:rPr>
                <m:t>d(τ)</m:t>
              </m:r>
            </m:den>
          </m:f>
          <m:r>
            <w:rPr>
              <w:rFonts w:ascii="Cambria Math" w:hAnsi="Cambria Math"/>
            </w:rPr>
            <m:t>)</m:t>
          </m:r>
        </m:oMath>
      </m:oMathPara>
    </w:p>
    <w:p w14:paraId="29A0B925" w14:textId="6E6ECA81" w:rsidR="00B4669F" w:rsidRPr="00FC282D"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9</w:t>
      </w:r>
      <w:r w:rsidR="005C58BF">
        <w:fldChar w:fldCharType="end"/>
      </w:r>
    </w:p>
    <w:p w14:paraId="6DEF830C" w14:textId="002DEF17" w:rsidR="00FC282D" w:rsidRDefault="002A3FBA" w:rsidP="00F632B5">
      <w:pPr>
        <w:ind w:firstLine="420"/>
      </w:pPr>
      <w:r w:rsidRPr="002A3FBA">
        <w:rPr>
          <w:rFonts w:hint="eastAsia"/>
        </w:rPr>
        <w:t>其中</w:t>
      </w:r>
      <m:oMath>
        <m:r>
          <w:rPr>
            <w:rFonts w:ascii="Cambria Math" w:hAnsi="Cambria Math"/>
          </w:rPr>
          <m:t>θ</m:t>
        </m:r>
      </m:oMath>
      <w:r w:rsidRPr="002A3FBA">
        <w:rPr>
          <w:rFonts w:hint="eastAsia"/>
        </w:rPr>
        <w:t>是</w:t>
      </w:r>
      <w:r w:rsidR="00A20431">
        <w:rPr>
          <w:rFonts w:hint="eastAsia"/>
        </w:rPr>
        <w:t>需要估算的</w:t>
      </w:r>
      <w:r w:rsidRPr="002A3FBA">
        <w:rPr>
          <w:rFonts w:hint="eastAsia"/>
        </w:rPr>
        <w:t>参数，</w:t>
      </w:r>
      <m:oMath>
        <m:r>
          <w:rPr>
            <w:rFonts w:ascii="Cambria Math" w:hAnsi="Cambria Math"/>
          </w:rPr>
          <m:t>τ</m:t>
        </m:r>
      </m:oMath>
      <w:r w:rsidRPr="002A3FBA">
        <w:rPr>
          <w:rFonts w:hint="eastAsia"/>
        </w:rPr>
        <w:t>是</w:t>
      </w:r>
      <w:r w:rsidR="00F94F30" w:rsidRPr="00F94F30">
        <w:rPr>
          <w:rFonts w:hint="eastAsia"/>
        </w:rPr>
        <w:t>离散参数</w:t>
      </w:r>
      <w:r w:rsidR="00C64538">
        <w:rPr>
          <w:rFonts w:hint="eastAsia"/>
        </w:rPr>
        <w:t>。</w:t>
      </w:r>
      <w:r w:rsidRPr="002A3FBA">
        <w:rPr>
          <w:rFonts w:hint="eastAsia"/>
        </w:rPr>
        <w:t>在</w:t>
      </w:r>
      <w:r w:rsidR="00DF1754" w:rsidRPr="00A44049">
        <w:rPr>
          <w:rFonts w:hint="eastAsia"/>
        </w:rPr>
        <w:t>广义线性模型</w:t>
      </w:r>
      <w:r w:rsidRPr="002A3FBA">
        <w:rPr>
          <w:rFonts w:hint="eastAsia"/>
        </w:rPr>
        <w:t>中，响应变量</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A20431">
        <w:rPr>
          <w:rFonts w:hint="eastAsia"/>
        </w:rPr>
        <w:t>被假定为从自然</w:t>
      </w:r>
      <w:r w:rsidRPr="002A3FBA">
        <w:rPr>
          <w:rFonts w:hint="eastAsia"/>
        </w:rPr>
        <w:t>指数族分布中得出：</w:t>
      </w:r>
    </w:p>
    <w:p w14:paraId="0010B835" w14:textId="33DF3663" w:rsidR="002A3FBA" w:rsidRPr="00B4669F" w:rsidRDefault="005031A5" w:rsidP="00F632B5">
      <w:pPr>
        <w:ind w:firstLine="420"/>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,τ)</m:t>
          </m:r>
        </m:oMath>
      </m:oMathPara>
    </w:p>
    <w:p w14:paraId="325A6FD2" w14:textId="1801D2A7" w:rsidR="00B4669F" w:rsidRPr="00FC282D"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10</w:t>
      </w:r>
      <w:r w:rsidR="005C58BF">
        <w:fldChar w:fldCharType="end"/>
      </w:r>
    </w:p>
    <w:p w14:paraId="153653A7" w14:textId="7F0B7375" w:rsidR="002A3FBA" w:rsidRDefault="002A3FBA" w:rsidP="00F632B5">
      <w:pPr>
        <w:ind w:firstLine="420"/>
      </w:pPr>
      <w:r w:rsidRPr="002A3FBA">
        <w:rPr>
          <w:rFonts w:hint="eastAsia"/>
        </w:rPr>
        <w:t>其中</w:t>
      </w:r>
      <w:r w:rsidR="00A20431">
        <w:rPr>
          <w:rFonts w:hint="eastAsia"/>
        </w:rPr>
        <w:t>估算</w:t>
      </w:r>
      <w:r w:rsidRPr="002A3FBA">
        <w:rPr>
          <w:rFonts w:hint="eastAsia"/>
        </w:rPr>
        <w:t>参数</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2A3FBA">
        <w:rPr>
          <w:rFonts w:hint="eastAsia"/>
        </w:rPr>
        <w:t>与响应变量</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2A3FBA">
        <w:rPr>
          <w:rFonts w:hint="eastAsia"/>
        </w:rPr>
        <w:t>的期望值相关</w:t>
      </w:r>
    </w:p>
    <w:p w14:paraId="4BCAA695" w14:textId="7B96C9BF" w:rsidR="002A3FBA" w:rsidRPr="00B4669F" w:rsidRDefault="005031A5" w:rsidP="00F632B5">
      <w:pPr>
        <w:ind w:firstLine="420"/>
      </w:pPr>
      <m:oMathPara>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oMath>
      </m:oMathPara>
    </w:p>
    <w:p w14:paraId="2B23A1FB" w14:textId="2E292801" w:rsidR="00B4669F" w:rsidRPr="00FC282D" w:rsidRDefault="00B4669F"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11</w:t>
      </w:r>
      <w:r w:rsidR="005C58BF">
        <w:fldChar w:fldCharType="end"/>
      </w:r>
    </w:p>
    <w:p w14:paraId="28F7F320" w14:textId="68F70281" w:rsidR="002C5179" w:rsidRDefault="007676B4" w:rsidP="00F632B5">
      <w:pPr>
        <w:ind w:firstLine="420"/>
      </w:pPr>
      <w:r w:rsidRPr="007676B4">
        <w:rPr>
          <w:rFonts w:hint="eastAsia"/>
        </w:rPr>
        <w:t>这里，</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rsidRPr="007676B4">
        <w:rPr>
          <w:rFonts w:hint="eastAsia"/>
        </w:rPr>
        <w:t>由所选分布的形式定义</w:t>
      </w:r>
      <w:r w:rsidR="00C64538">
        <w:rPr>
          <w:rFonts w:hint="eastAsia"/>
        </w:rPr>
        <w:t>。</w:t>
      </w:r>
      <w:r w:rsidR="00A20431" w:rsidRPr="00A44049">
        <w:rPr>
          <w:rFonts w:hint="eastAsia"/>
        </w:rPr>
        <w:t>广义线性模型</w:t>
      </w:r>
      <w:r w:rsidRPr="007676B4">
        <w:rPr>
          <w:rFonts w:hint="eastAsia"/>
        </w:rPr>
        <w:t>还允许规定一个链接函数，该函数定义了响应变量</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7676B4">
        <w:rPr>
          <w:rFonts w:hint="eastAsia"/>
        </w:rPr>
        <w:t>的期望值和所谓的线性预测器</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7676B4">
        <w:rPr>
          <w:rFonts w:hint="eastAsia"/>
        </w:rPr>
        <w:t>之间的关系：</w:t>
      </w:r>
    </w:p>
    <w:p w14:paraId="44BFDD9E" w14:textId="0F974EBA" w:rsidR="007676B4" w:rsidRPr="00B4669F" w:rsidRDefault="00AB33B0" w:rsidP="00F632B5">
      <w:pPr>
        <w:ind w:firstLine="420"/>
      </w:pPr>
      <m:oMathPara>
        <m:oMath>
          <m:r>
            <w:rPr>
              <w:rFonts w:ascii="Cambria Math" w:hAnsi="Cambria Math"/>
            </w:rPr>
            <m:t>g(</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p>
            <m:sSupPr>
              <m:ctrlPr>
                <w:rPr>
                  <w:rFonts w:ascii="Cambria Math" w:hAnsi="Cambria Math"/>
                </w:rPr>
              </m:ctrlPr>
            </m:sSupPr>
            <m:e>
              <m:limUpp>
                <m:limUppPr>
                  <m:ctrlPr>
                    <w:rPr>
                      <w:rFonts w:ascii="Cambria Math" w:hAnsi="Cambria Math"/>
                    </w:rPr>
                  </m:ctrlPr>
                </m:limUppPr>
                <m:e>
                  <m:sSub>
                    <m:sSubPr>
                      <m:ctrlPr>
                        <w:rPr>
                          <w:rFonts w:ascii="Cambria Math" w:hAnsi="Cambria Math"/>
                        </w:rPr>
                      </m:ctrlPr>
                    </m:sSubPr>
                    <m:e>
                      <m:r>
                        <w:rPr>
                          <w:rFonts w:ascii="Cambria Math" w:hAnsi="Cambria Math"/>
                        </w:rPr>
                        <m:t>x</m:t>
                      </m:r>
                    </m:e>
                    <m:sub>
                      <m:r>
                        <w:rPr>
                          <w:rFonts w:ascii="Cambria Math" w:hAnsi="Cambria Math"/>
                        </w:rPr>
                        <m:t>i</m:t>
                      </m:r>
                    </m:sub>
                  </m:sSub>
                </m:e>
                <m:lim>
                  <m:r>
                    <w:rPr>
                      <w:rFonts w:ascii="Cambria Math" w:hAnsi="Cambria Math"/>
                    </w:rPr>
                    <m:t>→</m:t>
                  </m:r>
                </m:lim>
              </m:limUpp>
            </m:e>
            <m:sup>
              <m:r>
                <w:rPr>
                  <w:rFonts w:ascii="Cambria Math" w:hAnsi="Cambria Math"/>
                </w:rPr>
                <m:t>T</m:t>
              </m:r>
            </m:sup>
          </m:sSup>
          <m:r>
            <w:rPr>
              <w:rFonts w:ascii="Cambria Math" w:hAnsi="Cambria Math"/>
            </w:rPr>
            <m:t>⋅</m:t>
          </m:r>
          <m:limUpp>
            <m:limUppPr>
              <m:ctrlPr>
                <w:rPr>
                  <w:rFonts w:ascii="Cambria Math" w:hAnsi="Cambria Math"/>
                </w:rPr>
              </m:ctrlPr>
            </m:limUppPr>
            <m:e>
              <m:r>
                <w:rPr>
                  <w:rFonts w:ascii="Cambria Math" w:hAnsi="Cambria Math"/>
                </w:rPr>
                <m:t>β</m:t>
              </m:r>
            </m:e>
            <m:lim>
              <m:r>
                <w:rPr>
                  <w:rFonts w:ascii="Cambria Math" w:hAnsi="Cambria Math"/>
                </w:rPr>
                <m:t>→</m:t>
              </m:r>
            </m:lim>
          </m:limUpp>
        </m:oMath>
      </m:oMathPara>
    </w:p>
    <w:p w14:paraId="2DE26B80" w14:textId="71D34399" w:rsidR="00015159" w:rsidRPr="00FC282D" w:rsidRDefault="00015159"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12</w:t>
      </w:r>
      <w:r w:rsidR="005C58BF">
        <w:fldChar w:fldCharType="end"/>
      </w:r>
    </w:p>
    <w:p w14:paraId="3AB3F6FC" w14:textId="5908F4A0" w:rsidR="00AB33B0" w:rsidRDefault="002350FD" w:rsidP="00F632B5">
      <w:pPr>
        <w:ind w:firstLine="420"/>
      </w:pPr>
      <w:r w:rsidRPr="002350FD">
        <w:rPr>
          <w:rFonts w:hint="eastAsia"/>
        </w:rPr>
        <w:t>通常，链接函数被选择为使得</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sup>
        </m:sSup>
      </m:oMath>
      <w:r w:rsidRPr="002350FD">
        <w:rPr>
          <w:rFonts w:hint="eastAsia"/>
        </w:rPr>
        <w:t>，其产生感兴趣参数</w:t>
      </w:r>
      <m:oMath>
        <m:r>
          <w:rPr>
            <w:rFonts w:ascii="Cambria Math" w:hAnsi="Cambria Math"/>
          </w:rPr>
          <m:t>θ</m:t>
        </m:r>
      </m:oMath>
      <w:r w:rsidRPr="002350FD">
        <w:rPr>
          <w:rFonts w:hint="eastAsia"/>
        </w:rPr>
        <w:t>与线性预测器</w:t>
      </w:r>
      <m:oMath>
        <m:r>
          <w:rPr>
            <w:rFonts w:ascii="Cambria Math" w:hAnsi="Cambria Math"/>
          </w:rPr>
          <m:t>η</m:t>
        </m:r>
      </m:oMath>
      <w:r w:rsidRPr="002350FD">
        <w:rPr>
          <w:rFonts w:hint="eastAsia"/>
        </w:rPr>
        <w:t>之间的简化关系</w:t>
      </w:r>
      <w:r w:rsidR="00C64538">
        <w:rPr>
          <w:rFonts w:hint="eastAsia"/>
        </w:rPr>
        <w:t>。</w:t>
      </w:r>
      <w:r w:rsidRPr="002350FD">
        <w:rPr>
          <w:rFonts w:hint="eastAsia"/>
        </w:rPr>
        <w:t>在这种情况下，链接函数</w:t>
      </w:r>
      <m:oMath>
        <m:r>
          <w:rPr>
            <w:rFonts w:ascii="Cambria Math" w:hAnsi="Cambria Math"/>
          </w:rPr>
          <m:t>g(μ)</m:t>
        </m:r>
      </m:oMath>
      <w:r w:rsidRPr="002350FD">
        <w:rPr>
          <w:rFonts w:hint="eastAsia"/>
        </w:rPr>
        <w:t>被认为是“规范”链接函数。</w:t>
      </w:r>
    </w:p>
    <w:p w14:paraId="1A5A1228" w14:textId="064F32A8" w:rsidR="002350FD" w:rsidRPr="00015159" w:rsidRDefault="005031A5" w:rsidP="00F632B5">
      <w:pPr>
        <w:ind w:firstLine="420"/>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i</m:t>
                  </m:r>
                </m:sub>
              </m:sSub>
            </m:e>
          </m:d>
          <m:r>
            <w:rPr>
              <w:rFonts w:ascii="Cambria Math" w:hAnsi="Cambria Math"/>
            </w:rPr>
            <m:t>=g</m:t>
          </m:r>
          <m:d>
            <m:dPr>
              <m:ctrlPr>
                <w:rPr>
                  <w:rFonts w:ascii="Cambria Math" w:hAnsi="Cambria Math"/>
                  <w:i/>
                </w:rPr>
              </m:ctrlPr>
            </m:dPr>
            <m:e>
              <m:sSup>
                <m:sSupPr>
                  <m:ctrlPr>
                    <w:rPr>
                      <w:rFonts w:ascii="Cambria Math" w:hAnsi="Cambria Math"/>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rPr>
                      </m:ctrlPr>
                    </m:sSubPr>
                    <m:e>
                      <m:r>
                        <w:rPr>
                          <w:rFonts w:ascii="Cambria Math" w:hAnsi="Cambria Math"/>
                        </w:rPr>
                        <m:t>η</m:t>
                      </m:r>
                    </m:e>
                    <m:sub>
                      <m:r>
                        <w:rPr>
                          <w:rFonts w:ascii="Cambria Math" w:hAnsi="Cambria Math"/>
                        </w:rPr>
                        <m:t>i</m:t>
                      </m:r>
                    </m:sub>
                  </m:sSub>
                </m:e>
              </m:d>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m:oMathPara>
    </w:p>
    <w:p w14:paraId="123392FD" w14:textId="097425B6" w:rsidR="00015159" w:rsidRPr="00FC282D" w:rsidRDefault="00015159"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13</w:t>
      </w:r>
      <w:r w:rsidR="005C58BF">
        <w:fldChar w:fldCharType="end"/>
      </w:r>
    </w:p>
    <w:p w14:paraId="0F8A6785" w14:textId="04197068" w:rsidR="00965793" w:rsidRDefault="00A20431" w:rsidP="00F632B5">
      <w:pPr>
        <w:ind w:firstLine="420"/>
      </w:pPr>
      <w:r w:rsidRPr="00A44049">
        <w:rPr>
          <w:rFonts w:hint="eastAsia"/>
        </w:rPr>
        <w:t>广义线性模型</w:t>
      </w:r>
      <w:r w:rsidR="00443DCF" w:rsidRPr="00443DCF">
        <w:rPr>
          <w:rFonts w:hint="eastAsia"/>
        </w:rPr>
        <w:t>找到</w:t>
      </w:r>
      <w:r w:rsidR="00BE0114">
        <w:rPr>
          <w:rFonts w:hint="eastAsia"/>
        </w:rPr>
        <w:t>回归系数</w:t>
      </w:r>
      <m:oMath>
        <m:limUpp>
          <m:limUppPr>
            <m:ctrlPr>
              <w:rPr>
                <w:rFonts w:ascii="Cambria Math" w:hAnsi="Cambria Math"/>
              </w:rPr>
            </m:ctrlPr>
          </m:limUppPr>
          <m:e>
            <m:r>
              <w:rPr>
                <w:rFonts w:ascii="Cambria Math" w:hAnsi="Cambria Math"/>
              </w:rPr>
              <m:t>β</m:t>
            </m:r>
          </m:e>
          <m:lim>
            <m:r>
              <w:rPr>
                <w:rFonts w:ascii="Cambria Math" w:hAnsi="Cambria Math"/>
              </w:rPr>
              <m:t>→</m:t>
            </m:r>
          </m:lim>
        </m:limUpp>
      </m:oMath>
      <w:r w:rsidR="00443DCF" w:rsidRPr="00443DCF">
        <w:rPr>
          <w:rFonts w:hint="eastAsia"/>
        </w:rPr>
        <w:t>最大似然函数。</w:t>
      </w:r>
    </w:p>
    <w:p w14:paraId="5B582C66" w14:textId="01A67BE9" w:rsidR="00443DCF" w:rsidRPr="00015159" w:rsidRDefault="005031A5" w:rsidP="00F632B5">
      <w:pPr>
        <w:ind w:firstLine="420"/>
      </w:pPr>
      <m:oMathPara>
        <m:oMath>
          <m:limLow>
            <m:limLowPr>
              <m:ctrlPr>
                <w:rPr>
                  <w:rFonts w:ascii="Cambria Math" w:hAnsi="Cambria Math"/>
                </w:rPr>
              </m:ctrlPr>
            </m:limLowPr>
            <m:e>
              <m:r>
                <w:rPr>
                  <w:rFonts w:ascii="Cambria Math" w:hAnsi="Cambria Math"/>
                </w:rPr>
                <m:t>max</m:t>
              </m:r>
            </m:e>
            <m:lim>
              <m:limUpp>
                <m:limUppPr>
                  <m:ctrlPr>
                    <w:rPr>
                      <w:rFonts w:ascii="Cambria Math" w:hAnsi="Cambria Math"/>
                    </w:rPr>
                  </m:ctrlPr>
                </m:limUppPr>
                <m:e>
                  <m:r>
                    <w:rPr>
                      <w:rFonts w:ascii="Cambria Math" w:hAnsi="Cambria Math"/>
                    </w:rPr>
                    <m:t>β</m:t>
                  </m:r>
                </m:e>
                <m:lim>
                  <m:r>
                    <w:rPr>
                      <w:rFonts w:ascii="Cambria Math" w:hAnsi="Cambria Math"/>
                    </w:rPr>
                    <m:t>→</m:t>
                  </m:r>
                </m:lim>
              </m:limUpp>
            </m:lim>
          </m:limLow>
          <m:r>
            <m:rPr>
              <m:scr m:val="script"/>
            </m:rPr>
            <w:rPr>
              <w:rFonts w:ascii="Cambria Math" w:hAnsi="Cambria Math"/>
            </w:rPr>
            <m:t>L(</m:t>
          </m:r>
          <m:limUpp>
            <m:limUppPr>
              <m:ctrlPr>
                <w:rPr>
                  <w:rFonts w:ascii="Cambria Math" w:hAnsi="Cambria Math"/>
                </w:rPr>
              </m:ctrlPr>
            </m:limUppPr>
            <m:e>
              <m:r>
                <w:rPr>
                  <w:rFonts w:ascii="Cambria Math" w:hAnsi="Cambria Math"/>
                </w:rPr>
                <m:t>θ</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,τ)</m:t>
              </m:r>
              <m:r>
                <m:rPr>
                  <m:sty m:val="p"/>
                </m:rPr>
                <w:rPr>
                  <w:rFonts w:ascii="Cambria Math" w:hAnsi="Cambria Math"/>
                </w:rPr>
                <m:t>exp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num>
                <m:den>
                  <m:r>
                    <w:rPr>
                      <w:rFonts w:ascii="Cambria Math" w:hAnsi="Cambria Math"/>
                    </w:rPr>
                    <m:t>d(τ)</m:t>
                  </m:r>
                </m:den>
              </m:f>
              <m:r>
                <w:rPr>
                  <w:rFonts w:ascii="Cambria Math" w:hAnsi="Cambria Math"/>
                </w:rPr>
                <m:t>)</m:t>
              </m:r>
            </m:e>
          </m:nary>
        </m:oMath>
      </m:oMathPara>
    </w:p>
    <w:p w14:paraId="4E029C62" w14:textId="59BA218B" w:rsidR="00015159" w:rsidRPr="00FC282D" w:rsidRDefault="00015159"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14</w:t>
      </w:r>
      <w:r w:rsidR="005C58BF">
        <w:fldChar w:fldCharType="end"/>
      </w:r>
    </w:p>
    <w:p w14:paraId="7EC5F371" w14:textId="38015D75" w:rsidR="00443DCF" w:rsidRDefault="00443DCF" w:rsidP="00F632B5">
      <w:pPr>
        <w:ind w:firstLine="420"/>
      </w:pPr>
      <w:r w:rsidRPr="00443DCF">
        <w:rPr>
          <w:rFonts w:hint="eastAsia"/>
        </w:rPr>
        <w:t>其中</w:t>
      </w:r>
      <w:r w:rsidR="00A20431">
        <w:rPr>
          <w:rFonts w:hint="eastAsia"/>
        </w:rPr>
        <w:t>估算</w:t>
      </w:r>
      <w:r w:rsidRPr="00443DCF">
        <w:rPr>
          <w:rFonts w:hint="eastAsia"/>
        </w:rPr>
        <w:t>参数</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443DCF">
        <w:rPr>
          <w:rFonts w:hint="eastAsia"/>
        </w:rPr>
        <w:t>与回归系数</w:t>
      </w:r>
      <m:oMath>
        <m:limUpp>
          <m:limUppPr>
            <m:ctrlPr>
              <w:rPr>
                <w:rFonts w:ascii="Cambria Math" w:eastAsia="Cambria Math" w:hAnsi="Cambria Math" w:cs="Cambria Math"/>
              </w:rPr>
            </m:ctrlPr>
          </m:limUppPr>
          <m:e>
            <m:r>
              <w:rPr>
                <w:rFonts w:ascii="Cambria Math" w:eastAsia="Cambria Math" w:hAnsi="Cambria Math" w:cs="Cambria Math"/>
              </w:rPr>
              <m:t>β</m:t>
            </m:r>
          </m:e>
          <m:lim>
            <m:r>
              <w:rPr>
                <w:rFonts w:ascii="Cambria Math" w:eastAsia="Cambria Math" w:hAnsi="Cambria Math" w:cs="Cambria Math"/>
              </w:rPr>
              <m:t>→</m:t>
            </m:r>
          </m:lim>
        </m:limUpp>
      </m:oMath>
      <w:r w:rsidRPr="00443DCF">
        <w:rPr>
          <w:rFonts w:hint="eastAsia"/>
        </w:rPr>
        <w:t>有关</w:t>
      </w:r>
    </w:p>
    <w:p w14:paraId="5F4C339A" w14:textId="19819432" w:rsidR="00951E23" w:rsidRPr="00015159" w:rsidRDefault="005031A5" w:rsidP="00F632B5">
      <w:pPr>
        <w:ind w:firstLine="420"/>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sup>
          </m:sSup>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x</m:t>
                  </m:r>
                </m:e>
                <m:sub>
                  <m:r>
                    <w:rPr>
                      <w:rFonts w:ascii="Cambria Math" w:hAnsi="Cambria Math"/>
                    </w:rPr>
                    <m:t>i</m:t>
                  </m:r>
                </m:sub>
              </m:sSub>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β</m:t>
              </m:r>
            </m:e>
            <m:lim>
              <m:r>
                <w:rPr>
                  <w:rFonts w:ascii="Cambria Math" w:hAnsi="Cambria Math"/>
                </w:rPr>
                <m:t>→</m:t>
              </m:r>
            </m:lim>
          </m:limUpp>
          <m:r>
            <w:rPr>
              <w:rFonts w:ascii="Cambria Math" w:hAnsi="Cambria Math"/>
            </w:rPr>
            <m:t>))</m:t>
          </m:r>
        </m:oMath>
      </m:oMathPara>
    </w:p>
    <w:p w14:paraId="1D988B9C" w14:textId="271E470B" w:rsidR="00015159" w:rsidRPr="00FC282D" w:rsidRDefault="00015159" w:rsidP="00015159">
      <w:pPr>
        <w:pStyle w:val="Caption"/>
      </w:pPr>
      <w:r>
        <w:rPr>
          <w:rFonts w:hint="eastAsia"/>
        </w:rPr>
        <w:t>公式</w:t>
      </w:r>
      <w:r>
        <w:rPr>
          <w:rFonts w:hint="eastAsia"/>
        </w:rPr>
        <w:t xml:space="preserve"> </w:t>
      </w:r>
      <w:r w:rsidR="005C58BF">
        <w:fldChar w:fldCharType="begin"/>
      </w:r>
      <w:r w:rsidR="005C58BF">
        <w:instrText xml:space="preserve"> </w:instrText>
      </w:r>
      <w:r w:rsidR="005C58BF">
        <w:rPr>
          <w:rFonts w:hint="eastAsia"/>
        </w:rPr>
        <w:instrText>STYLEREF 1 \s</w:instrText>
      </w:r>
      <w:r w:rsidR="005C58BF">
        <w:instrText xml:space="preserve"> </w:instrText>
      </w:r>
      <w:r w:rsidR="005C58BF">
        <w:fldChar w:fldCharType="separate"/>
      </w:r>
      <w:r w:rsidR="007975C5">
        <w:rPr>
          <w:noProof/>
        </w:rPr>
        <w:t>4</w:t>
      </w:r>
      <w:r w:rsidR="005C58BF">
        <w:fldChar w:fldCharType="end"/>
      </w:r>
      <w:r w:rsidR="005C58BF">
        <w:noBreakHyphen/>
      </w:r>
      <w:r w:rsidR="005C58BF">
        <w:fldChar w:fldCharType="begin"/>
      </w:r>
      <w:r w:rsidR="005C58BF">
        <w:instrText xml:space="preserve"> </w:instrText>
      </w:r>
      <w:r w:rsidR="005C58BF">
        <w:rPr>
          <w:rFonts w:hint="eastAsia"/>
        </w:rPr>
        <w:instrText xml:space="preserve">SEQ </w:instrText>
      </w:r>
      <w:r w:rsidR="005C58BF">
        <w:rPr>
          <w:rFonts w:hint="eastAsia"/>
        </w:rPr>
        <w:instrText>公式</w:instrText>
      </w:r>
      <w:r w:rsidR="005C58BF">
        <w:rPr>
          <w:rFonts w:hint="eastAsia"/>
        </w:rPr>
        <w:instrText xml:space="preserve"> \* ARABIC \s 1</w:instrText>
      </w:r>
      <w:r w:rsidR="005C58BF">
        <w:instrText xml:space="preserve"> </w:instrText>
      </w:r>
      <w:r w:rsidR="005C58BF">
        <w:fldChar w:fldCharType="separate"/>
      </w:r>
      <w:r w:rsidR="007975C5">
        <w:rPr>
          <w:noProof/>
        </w:rPr>
        <w:t>15</w:t>
      </w:r>
      <w:r w:rsidR="005C58BF">
        <w:fldChar w:fldCharType="end"/>
      </w:r>
    </w:p>
    <w:p w14:paraId="3B622267" w14:textId="43B38640" w:rsidR="00F632B5" w:rsidRDefault="00CB2E2A" w:rsidP="00F632B5">
      <w:pPr>
        <w:ind w:firstLine="420"/>
      </w:pPr>
      <w:r>
        <w:rPr>
          <w:rFonts w:hint="eastAsia"/>
        </w:rPr>
        <w:t>Spark</w:t>
      </w:r>
      <w:r w:rsidR="00F632B5">
        <w:rPr>
          <w:rFonts w:hint="eastAsia"/>
        </w:rPr>
        <w:t>的广义线性回归</w:t>
      </w:r>
      <w:r w:rsidR="007C59B9">
        <w:rPr>
          <w:rFonts w:hint="eastAsia"/>
        </w:rPr>
        <w:t>接口</w:t>
      </w:r>
      <w:r w:rsidR="00F632B5">
        <w:rPr>
          <w:rFonts w:hint="eastAsia"/>
        </w:rPr>
        <w:t>还提供了</w:t>
      </w:r>
      <w:r w:rsidR="007C59B9">
        <w:rPr>
          <w:rFonts w:hint="eastAsia"/>
        </w:rPr>
        <w:t>汇总统计</w:t>
      </w:r>
      <w:r w:rsidR="00F632B5">
        <w:rPr>
          <w:rFonts w:hint="eastAsia"/>
        </w:rPr>
        <w:t>诊断</w:t>
      </w:r>
      <w:r w:rsidR="00A20431" w:rsidRPr="00A44049">
        <w:rPr>
          <w:rFonts w:hint="eastAsia"/>
        </w:rPr>
        <w:t>广义线性模型</w:t>
      </w:r>
      <w:r w:rsidR="00F632B5">
        <w:rPr>
          <w:rFonts w:hint="eastAsia"/>
        </w:rPr>
        <w:t>模型</w:t>
      </w:r>
      <w:r w:rsidR="007C59B9">
        <w:rPr>
          <w:rFonts w:hint="eastAsia"/>
        </w:rPr>
        <w:t>拟合</w:t>
      </w:r>
      <w:r w:rsidR="00F632B5">
        <w:rPr>
          <w:rFonts w:hint="eastAsia"/>
        </w:rPr>
        <w:t>，包括残差</w:t>
      </w:r>
      <w:r w:rsidR="007C59B9">
        <w:rPr>
          <w:rFonts w:hint="eastAsia"/>
        </w:rPr>
        <w:t>、</w:t>
      </w:r>
      <w:r w:rsidR="00F632B5">
        <w:rPr>
          <w:rFonts w:hint="eastAsia"/>
        </w:rPr>
        <w:t>p</w:t>
      </w:r>
      <w:r w:rsidR="00F632B5">
        <w:rPr>
          <w:rFonts w:hint="eastAsia"/>
        </w:rPr>
        <w:t>值</w:t>
      </w:r>
      <w:r w:rsidR="007C59B9">
        <w:rPr>
          <w:rFonts w:hint="eastAsia"/>
        </w:rPr>
        <w:t>、偏差、</w:t>
      </w:r>
      <w:r w:rsidR="007C59B9" w:rsidRPr="007C59B9">
        <w:rPr>
          <w:rFonts w:hint="eastAsia"/>
        </w:rPr>
        <w:t>赤池信息量准则</w:t>
      </w:r>
      <w:r w:rsidR="007C59B9">
        <w:rPr>
          <w:rFonts w:hint="eastAsia"/>
        </w:rPr>
        <w:t>（</w:t>
      </w:r>
      <w:r w:rsidR="007C59B9" w:rsidRPr="007C59B9">
        <w:t xml:space="preserve">Akaike </w:t>
      </w:r>
      <w:r w:rsidR="00A20431" w:rsidRPr="007C59B9">
        <w:t>Information Criterion</w:t>
      </w:r>
      <w:r w:rsidR="007C59B9">
        <w:rPr>
          <w:rFonts w:hint="eastAsia"/>
        </w:rPr>
        <w:t>）</w:t>
      </w:r>
      <w:r w:rsidR="00F632B5">
        <w:rPr>
          <w:rFonts w:hint="eastAsia"/>
        </w:rPr>
        <w:t>和其他。</w:t>
      </w:r>
    </w:p>
    <w:p w14:paraId="2CD4FFA0" w14:textId="2EDD9574" w:rsidR="001D1C1C" w:rsidRDefault="001D1C1C" w:rsidP="004178B6">
      <w:pPr>
        <w:pStyle w:val="a7"/>
      </w:pPr>
      <w:r>
        <w:rPr>
          <w:rFonts w:hint="eastAsia"/>
        </w:rPr>
        <w:t>可用系列</w:t>
      </w:r>
    </w:p>
    <w:tbl>
      <w:tblPr>
        <w:tblStyle w:val="TableGrid"/>
        <w:tblW w:w="5000" w:type="pct"/>
        <w:tblLook w:val="04A0" w:firstRow="1" w:lastRow="0" w:firstColumn="1" w:lastColumn="0" w:noHBand="0" w:noVBand="1"/>
      </w:tblPr>
      <w:tblGrid>
        <w:gridCol w:w="1543"/>
        <w:gridCol w:w="3553"/>
        <w:gridCol w:w="3426"/>
      </w:tblGrid>
      <w:tr w:rsidR="00F712D9" w:rsidRPr="00F712D9" w14:paraId="74B8B10D" w14:textId="77777777" w:rsidTr="00E23EC6">
        <w:trPr>
          <w:trHeight w:val="377"/>
        </w:trPr>
        <w:tc>
          <w:tcPr>
            <w:tcW w:w="905" w:type="pct"/>
            <w:hideMark/>
          </w:tcPr>
          <w:p w14:paraId="2C151830" w14:textId="5BDA51EB" w:rsidR="00F712D9" w:rsidRPr="00F712D9" w:rsidRDefault="00816465" w:rsidP="00A20431">
            <w:pPr>
              <w:pStyle w:val="10"/>
            </w:pPr>
            <w:r>
              <w:rPr>
                <w:rFonts w:hint="eastAsia"/>
              </w:rPr>
              <w:t>系列</w:t>
            </w:r>
          </w:p>
        </w:tc>
        <w:tc>
          <w:tcPr>
            <w:tcW w:w="2084" w:type="pct"/>
            <w:hideMark/>
          </w:tcPr>
          <w:p w14:paraId="404DB963" w14:textId="6B7FF707" w:rsidR="00F712D9" w:rsidRPr="00F712D9" w:rsidRDefault="00816465" w:rsidP="00A20431">
            <w:pPr>
              <w:pStyle w:val="10"/>
            </w:pPr>
            <w:r>
              <w:rPr>
                <w:rFonts w:hint="eastAsia"/>
              </w:rPr>
              <w:t>响应方式</w:t>
            </w:r>
          </w:p>
        </w:tc>
        <w:tc>
          <w:tcPr>
            <w:tcW w:w="2010" w:type="pct"/>
            <w:hideMark/>
          </w:tcPr>
          <w:p w14:paraId="00CDDD8A" w14:textId="2213586B" w:rsidR="00F712D9" w:rsidRPr="00F712D9" w:rsidRDefault="00816465" w:rsidP="00A20431">
            <w:pPr>
              <w:pStyle w:val="10"/>
            </w:pPr>
            <w:r>
              <w:rPr>
                <w:rFonts w:hint="eastAsia"/>
              </w:rPr>
              <w:t>被支持的连接</w:t>
            </w:r>
          </w:p>
        </w:tc>
      </w:tr>
      <w:tr w:rsidR="00F712D9" w:rsidRPr="00F712D9" w14:paraId="09A348D4" w14:textId="77777777" w:rsidTr="00F712D9">
        <w:tc>
          <w:tcPr>
            <w:tcW w:w="905" w:type="pct"/>
            <w:hideMark/>
          </w:tcPr>
          <w:p w14:paraId="6C6D2938" w14:textId="77777777" w:rsidR="00F712D9" w:rsidRPr="00F712D9" w:rsidRDefault="00F712D9" w:rsidP="00A20431">
            <w:pPr>
              <w:pStyle w:val="aa"/>
            </w:pPr>
            <w:r w:rsidRPr="00F712D9">
              <w:lastRenderedPageBreak/>
              <w:t>Gaussian</w:t>
            </w:r>
          </w:p>
        </w:tc>
        <w:tc>
          <w:tcPr>
            <w:tcW w:w="2084" w:type="pct"/>
            <w:hideMark/>
          </w:tcPr>
          <w:p w14:paraId="32D34B7F" w14:textId="77777777" w:rsidR="00F712D9" w:rsidRPr="00F712D9" w:rsidRDefault="00F712D9" w:rsidP="00A20431">
            <w:pPr>
              <w:pStyle w:val="aa"/>
            </w:pPr>
            <w:r w:rsidRPr="00F712D9">
              <w:t>Continuous</w:t>
            </w:r>
          </w:p>
        </w:tc>
        <w:tc>
          <w:tcPr>
            <w:tcW w:w="2010" w:type="pct"/>
            <w:hideMark/>
          </w:tcPr>
          <w:p w14:paraId="6F040E3E" w14:textId="77777777" w:rsidR="00F712D9" w:rsidRPr="00F712D9" w:rsidRDefault="00F712D9" w:rsidP="00A20431">
            <w:pPr>
              <w:pStyle w:val="aa"/>
            </w:pPr>
            <w:r w:rsidRPr="00F712D9">
              <w:t>Identity*, Log, Inverse</w:t>
            </w:r>
          </w:p>
        </w:tc>
      </w:tr>
      <w:tr w:rsidR="00F712D9" w:rsidRPr="00F712D9" w14:paraId="5C74BDD7" w14:textId="77777777" w:rsidTr="00F712D9">
        <w:tc>
          <w:tcPr>
            <w:tcW w:w="905" w:type="pct"/>
            <w:hideMark/>
          </w:tcPr>
          <w:p w14:paraId="582D9A7F" w14:textId="77777777" w:rsidR="00F712D9" w:rsidRPr="00F712D9" w:rsidRDefault="00F712D9" w:rsidP="00A20431">
            <w:pPr>
              <w:pStyle w:val="aa"/>
            </w:pPr>
            <w:r w:rsidRPr="00F712D9">
              <w:t>Binomial</w:t>
            </w:r>
          </w:p>
        </w:tc>
        <w:tc>
          <w:tcPr>
            <w:tcW w:w="2084" w:type="pct"/>
            <w:hideMark/>
          </w:tcPr>
          <w:p w14:paraId="688CDDCA" w14:textId="77777777" w:rsidR="00F712D9" w:rsidRPr="00F712D9" w:rsidRDefault="00F712D9" w:rsidP="00A20431">
            <w:pPr>
              <w:pStyle w:val="aa"/>
            </w:pPr>
            <w:r w:rsidRPr="00F712D9">
              <w:t>Binary</w:t>
            </w:r>
          </w:p>
        </w:tc>
        <w:tc>
          <w:tcPr>
            <w:tcW w:w="2010" w:type="pct"/>
            <w:hideMark/>
          </w:tcPr>
          <w:p w14:paraId="7F257E8C" w14:textId="77777777" w:rsidR="00F712D9" w:rsidRPr="00F712D9" w:rsidRDefault="00F712D9" w:rsidP="00A20431">
            <w:pPr>
              <w:pStyle w:val="aa"/>
            </w:pPr>
            <w:r w:rsidRPr="00F712D9">
              <w:t>Logit*, Probit, CLogLog</w:t>
            </w:r>
          </w:p>
        </w:tc>
      </w:tr>
      <w:tr w:rsidR="00F712D9" w:rsidRPr="00F712D9" w14:paraId="224F2FF8" w14:textId="77777777" w:rsidTr="00F712D9">
        <w:tc>
          <w:tcPr>
            <w:tcW w:w="905" w:type="pct"/>
            <w:hideMark/>
          </w:tcPr>
          <w:p w14:paraId="05A3BA0D" w14:textId="77777777" w:rsidR="00F712D9" w:rsidRPr="00F712D9" w:rsidRDefault="00F712D9" w:rsidP="00A20431">
            <w:pPr>
              <w:pStyle w:val="aa"/>
            </w:pPr>
            <w:r w:rsidRPr="00F712D9">
              <w:t>Poisson</w:t>
            </w:r>
          </w:p>
        </w:tc>
        <w:tc>
          <w:tcPr>
            <w:tcW w:w="2084" w:type="pct"/>
            <w:hideMark/>
          </w:tcPr>
          <w:p w14:paraId="75252923" w14:textId="77777777" w:rsidR="00F712D9" w:rsidRPr="00F712D9" w:rsidRDefault="00F712D9" w:rsidP="00A20431">
            <w:pPr>
              <w:pStyle w:val="aa"/>
            </w:pPr>
            <w:r w:rsidRPr="00F712D9">
              <w:t>Count</w:t>
            </w:r>
          </w:p>
        </w:tc>
        <w:tc>
          <w:tcPr>
            <w:tcW w:w="2010" w:type="pct"/>
            <w:hideMark/>
          </w:tcPr>
          <w:p w14:paraId="2DA80832" w14:textId="77777777" w:rsidR="00F712D9" w:rsidRPr="00F712D9" w:rsidRDefault="00F712D9" w:rsidP="00A20431">
            <w:pPr>
              <w:pStyle w:val="aa"/>
            </w:pPr>
            <w:r w:rsidRPr="00F712D9">
              <w:t>Log*, Identity, Sqrt</w:t>
            </w:r>
          </w:p>
        </w:tc>
      </w:tr>
      <w:tr w:rsidR="00F712D9" w:rsidRPr="00F712D9" w14:paraId="13F3ED8D" w14:textId="77777777" w:rsidTr="00F712D9">
        <w:tc>
          <w:tcPr>
            <w:tcW w:w="905" w:type="pct"/>
            <w:hideMark/>
          </w:tcPr>
          <w:p w14:paraId="52F013B6" w14:textId="77777777" w:rsidR="00F712D9" w:rsidRPr="00F712D9" w:rsidRDefault="00F712D9" w:rsidP="00A20431">
            <w:pPr>
              <w:pStyle w:val="aa"/>
            </w:pPr>
            <w:r w:rsidRPr="00F712D9">
              <w:t>Gamma</w:t>
            </w:r>
          </w:p>
        </w:tc>
        <w:tc>
          <w:tcPr>
            <w:tcW w:w="2084" w:type="pct"/>
            <w:hideMark/>
          </w:tcPr>
          <w:p w14:paraId="5F31060E" w14:textId="77777777" w:rsidR="00F712D9" w:rsidRPr="00F712D9" w:rsidRDefault="00F712D9" w:rsidP="00A20431">
            <w:pPr>
              <w:pStyle w:val="aa"/>
            </w:pPr>
            <w:r w:rsidRPr="00F712D9">
              <w:t>Continuous</w:t>
            </w:r>
          </w:p>
        </w:tc>
        <w:tc>
          <w:tcPr>
            <w:tcW w:w="2010" w:type="pct"/>
            <w:hideMark/>
          </w:tcPr>
          <w:p w14:paraId="76C2383A" w14:textId="77777777" w:rsidR="00F712D9" w:rsidRPr="00F712D9" w:rsidRDefault="00F712D9" w:rsidP="00A20431">
            <w:pPr>
              <w:pStyle w:val="aa"/>
            </w:pPr>
            <w:r w:rsidRPr="00F712D9">
              <w:t>Inverse*, Idenity, Log</w:t>
            </w:r>
          </w:p>
        </w:tc>
      </w:tr>
      <w:tr w:rsidR="00F712D9" w:rsidRPr="00F712D9" w14:paraId="64E01485" w14:textId="77777777" w:rsidTr="00F712D9">
        <w:tc>
          <w:tcPr>
            <w:tcW w:w="905" w:type="pct"/>
            <w:hideMark/>
          </w:tcPr>
          <w:p w14:paraId="0FED0408" w14:textId="77777777" w:rsidR="00F712D9" w:rsidRPr="00F712D9" w:rsidRDefault="00F712D9" w:rsidP="00A20431">
            <w:pPr>
              <w:pStyle w:val="aa"/>
            </w:pPr>
            <w:r w:rsidRPr="00F712D9">
              <w:t>Tweedie</w:t>
            </w:r>
          </w:p>
        </w:tc>
        <w:tc>
          <w:tcPr>
            <w:tcW w:w="2084" w:type="pct"/>
            <w:hideMark/>
          </w:tcPr>
          <w:p w14:paraId="12C0572A" w14:textId="77777777" w:rsidR="00F712D9" w:rsidRPr="00F712D9" w:rsidRDefault="00F712D9" w:rsidP="00A20431">
            <w:pPr>
              <w:pStyle w:val="aa"/>
            </w:pPr>
            <w:r w:rsidRPr="00F712D9">
              <w:t>Zero-inflated continuous</w:t>
            </w:r>
          </w:p>
        </w:tc>
        <w:tc>
          <w:tcPr>
            <w:tcW w:w="2010" w:type="pct"/>
            <w:hideMark/>
          </w:tcPr>
          <w:p w14:paraId="77DC98D5" w14:textId="77777777" w:rsidR="00F712D9" w:rsidRPr="00F712D9" w:rsidRDefault="00F712D9" w:rsidP="00A20431">
            <w:pPr>
              <w:pStyle w:val="aa"/>
            </w:pPr>
            <w:r w:rsidRPr="00F712D9">
              <w:t>Power link function</w:t>
            </w:r>
          </w:p>
        </w:tc>
      </w:tr>
      <w:tr w:rsidR="00F712D9" w:rsidRPr="00F712D9" w14:paraId="3111D595" w14:textId="77777777" w:rsidTr="00F712D9">
        <w:tc>
          <w:tcPr>
            <w:tcW w:w="905" w:type="pct"/>
            <w:hideMark/>
          </w:tcPr>
          <w:p w14:paraId="038016F3" w14:textId="77777777" w:rsidR="00F712D9" w:rsidRPr="00F712D9" w:rsidRDefault="00F712D9" w:rsidP="00293E7D">
            <w:pPr>
              <w:pStyle w:val="aa"/>
            </w:pPr>
          </w:p>
        </w:tc>
        <w:tc>
          <w:tcPr>
            <w:tcW w:w="2084" w:type="pct"/>
            <w:hideMark/>
          </w:tcPr>
          <w:p w14:paraId="63FD1994" w14:textId="77777777" w:rsidR="00F712D9" w:rsidRPr="00F712D9" w:rsidRDefault="00F712D9" w:rsidP="00293E7D">
            <w:pPr>
              <w:pStyle w:val="aa"/>
            </w:pPr>
          </w:p>
        </w:tc>
        <w:tc>
          <w:tcPr>
            <w:tcW w:w="2010" w:type="pct"/>
            <w:hideMark/>
          </w:tcPr>
          <w:p w14:paraId="7FCB3088" w14:textId="77777777" w:rsidR="00F712D9" w:rsidRPr="00F712D9" w:rsidRDefault="00F712D9" w:rsidP="00293E7D">
            <w:pPr>
              <w:pStyle w:val="aa"/>
            </w:pPr>
          </w:p>
        </w:tc>
      </w:tr>
    </w:tbl>
    <w:p w14:paraId="0030AAE7" w14:textId="52C6B066" w:rsidR="00015159" w:rsidRDefault="00015159" w:rsidP="00015159">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9</w:t>
      </w:r>
      <w:r w:rsidR="00BB2718">
        <w:fldChar w:fldCharType="end"/>
      </w:r>
      <w:r w:rsidR="00FF7EA1">
        <w:rPr>
          <w:rFonts w:hint="eastAsia"/>
        </w:rPr>
        <w:t>可用系列</w:t>
      </w:r>
    </w:p>
    <w:p w14:paraId="7F3E34EB" w14:textId="5AF9E983" w:rsidR="00F632B5" w:rsidRDefault="00F632B5" w:rsidP="00F632B5">
      <w:pPr>
        <w:ind w:firstLine="420"/>
      </w:pPr>
      <w:r>
        <w:rPr>
          <w:rFonts w:hint="eastAsia"/>
        </w:rPr>
        <w:t>下面的例子演示了训练</w:t>
      </w:r>
      <w:r w:rsidR="00917540" w:rsidRPr="00A44049">
        <w:rPr>
          <w:rFonts w:hint="eastAsia"/>
        </w:rPr>
        <w:t>广义线性模型</w:t>
      </w:r>
      <w:r>
        <w:rPr>
          <w:rFonts w:hint="eastAsia"/>
        </w:rPr>
        <w:t>与高斯响应</w:t>
      </w:r>
      <w:r w:rsidR="00CF72A9">
        <w:rPr>
          <w:rFonts w:hint="eastAsia"/>
        </w:rPr>
        <w:t>，</w:t>
      </w:r>
      <w:r w:rsidR="00B902AB">
        <w:rPr>
          <w:rFonts w:hint="eastAsia"/>
        </w:rPr>
        <w:t>标识</w:t>
      </w:r>
      <w:r>
        <w:rPr>
          <w:rFonts w:hint="eastAsia"/>
        </w:rPr>
        <w:t>链接功能和提取模型汇总统计。</w:t>
      </w:r>
    </w:p>
    <w:p w14:paraId="33BD4AE0" w14:textId="77777777" w:rsidR="00ED7239" w:rsidRDefault="00ED7239" w:rsidP="00ED7239">
      <w:pPr>
        <w:pStyle w:val="a8"/>
      </w:pPr>
      <w:r>
        <w:t>scala&gt; import org.apache.spark.ml.regression.GeneralizedLinearRegression</w:t>
      </w:r>
    </w:p>
    <w:p w14:paraId="7FEE35D5" w14:textId="77777777" w:rsidR="00ED7239" w:rsidRDefault="00ED7239" w:rsidP="00ED7239">
      <w:pPr>
        <w:pStyle w:val="a8"/>
      </w:pPr>
      <w:r>
        <w:t>import org.apache.spark.ml.regression.GeneralizedLinearRegression</w:t>
      </w:r>
    </w:p>
    <w:p w14:paraId="33BE1097" w14:textId="18163C05"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81</w:t>
      </w:r>
      <w:r w:rsidR="002635D1">
        <w:fldChar w:fldCharType="end"/>
      </w:r>
    </w:p>
    <w:p w14:paraId="25DBB221" w14:textId="1380BCEF" w:rsidR="00ED7239" w:rsidRDefault="00CF72A9" w:rsidP="004178B6">
      <w:pPr>
        <w:pStyle w:val="a7"/>
      </w:pPr>
      <w:r>
        <w:rPr>
          <w:rFonts w:hint="eastAsia"/>
        </w:rPr>
        <w:t>加载训练数据</w:t>
      </w:r>
    </w:p>
    <w:p w14:paraId="4BD3F889" w14:textId="1C3B89A8" w:rsidR="00ED7239" w:rsidRDefault="00ED7239" w:rsidP="00ED7239">
      <w:pPr>
        <w:pStyle w:val="a8"/>
      </w:pPr>
      <w:r>
        <w:t>scala&gt; val dataset = spark.read.format("libsvm").load("</w:t>
      </w:r>
      <w:r w:rsidR="00E62A72">
        <w:t>/spark/</w:t>
      </w:r>
      <w:r>
        <w:t>data/example/mllib/sample_linear_regression_data.txt")</w:t>
      </w:r>
    </w:p>
    <w:p w14:paraId="1DF2841A" w14:textId="77777777" w:rsidR="00ED7239" w:rsidRDefault="00ED7239" w:rsidP="00ED7239">
      <w:pPr>
        <w:pStyle w:val="a8"/>
      </w:pPr>
      <w:r>
        <w:t>dataset: org.apache.spark.sql.DataFrame = [label: double, features: vector]</w:t>
      </w:r>
    </w:p>
    <w:p w14:paraId="63B002A9" w14:textId="77777777" w:rsidR="00ED7239" w:rsidRDefault="00ED7239" w:rsidP="00ED7239">
      <w:pPr>
        <w:pStyle w:val="a8"/>
      </w:pPr>
      <w:r>
        <w:t>scala&gt; val glr = new GeneralizedLinearRegression().setFamily("gaussian").setLink("identity").setMaxIter(10).setRegParam(0.3)</w:t>
      </w:r>
    </w:p>
    <w:p w14:paraId="7262FB16" w14:textId="77777777" w:rsidR="00ED7239" w:rsidRDefault="00ED7239" w:rsidP="00ED7239">
      <w:pPr>
        <w:pStyle w:val="a8"/>
      </w:pPr>
      <w:r>
        <w:t>glr: org.apache.spark.ml.regression.GeneralizedLinearRegression = glm_57277c689abf</w:t>
      </w:r>
    </w:p>
    <w:p w14:paraId="3CCF5BA6" w14:textId="653EB780"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82</w:t>
      </w:r>
      <w:r w:rsidR="002635D1">
        <w:fldChar w:fldCharType="end"/>
      </w:r>
    </w:p>
    <w:p w14:paraId="3E61955C" w14:textId="12A5D932" w:rsidR="00ED7239" w:rsidRDefault="00CF72A9" w:rsidP="004178B6">
      <w:pPr>
        <w:pStyle w:val="a7"/>
      </w:pPr>
      <w:r>
        <w:rPr>
          <w:rFonts w:hint="eastAsia"/>
        </w:rPr>
        <w:t>拟合模型</w:t>
      </w:r>
    </w:p>
    <w:p w14:paraId="181695B4" w14:textId="77777777" w:rsidR="00ED7239" w:rsidRDefault="00ED7239" w:rsidP="00ED7239">
      <w:pPr>
        <w:pStyle w:val="a8"/>
      </w:pPr>
      <w:r>
        <w:t>scala&gt; val model = glr.fit(dataset)</w:t>
      </w:r>
    </w:p>
    <w:p w14:paraId="3579E94B" w14:textId="77777777" w:rsidR="00ED7239" w:rsidRDefault="00ED7239" w:rsidP="00ED7239">
      <w:pPr>
        <w:pStyle w:val="a8"/>
      </w:pPr>
      <w:r>
        <w:t>model: org.apache.spark.ml.regression.GeneralizedLinearRegressionModel = glm_57277c689abf</w:t>
      </w:r>
    </w:p>
    <w:p w14:paraId="47BFEBE3" w14:textId="754D9280"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83</w:t>
      </w:r>
      <w:r w:rsidR="002635D1">
        <w:fldChar w:fldCharType="end"/>
      </w:r>
    </w:p>
    <w:p w14:paraId="57785B26" w14:textId="5B05F4ED" w:rsidR="00ED7239" w:rsidRDefault="00CF72A9" w:rsidP="004178B6">
      <w:pPr>
        <w:pStyle w:val="a7"/>
      </w:pPr>
      <w:r>
        <w:rPr>
          <w:rFonts w:hint="eastAsia"/>
        </w:rPr>
        <w:t>输出广义线性回归的系数和截距</w:t>
      </w:r>
    </w:p>
    <w:p w14:paraId="2FFD3B75" w14:textId="77777777" w:rsidR="00ED7239" w:rsidRDefault="00ED7239" w:rsidP="00ED7239">
      <w:pPr>
        <w:pStyle w:val="a8"/>
      </w:pPr>
      <w:r>
        <w:t>scala&gt; println(s"Coefficients: ${model.coefficients}")</w:t>
      </w:r>
    </w:p>
    <w:p w14:paraId="20DECC7A" w14:textId="77777777" w:rsidR="00ED7239" w:rsidRDefault="00ED7239" w:rsidP="00ED7239">
      <w:pPr>
        <w:pStyle w:val="a8"/>
      </w:pPr>
      <w:r>
        <w:t>Coefficients: [0.010541828081257216,0.8003253100560949,-0.7845165541420371,2.3679887171421914,0.5010002089857577,1.1222351159753026,-0.2926824398623296,-0.49837174323213035,-0.6035797180675657,0.6725550067187461]</w:t>
      </w:r>
    </w:p>
    <w:p w14:paraId="0E1C0014" w14:textId="77777777" w:rsidR="00ED7239" w:rsidRDefault="00ED7239" w:rsidP="00ED7239">
      <w:pPr>
        <w:pStyle w:val="a8"/>
      </w:pPr>
      <w:r>
        <w:t>scala&gt; println(s"Intercept: ${model.intercept}")</w:t>
      </w:r>
    </w:p>
    <w:p w14:paraId="633BB523" w14:textId="77777777" w:rsidR="00ED7239" w:rsidRDefault="00ED7239" w:rsidP="00ED7239">
      <w:pPr>
        <w:pStyle w:val="a8"/>
      </w:pPr>
      <w:r>
        <w:t>Intercept: 0.14592176145232041</w:t>
      </w:r>
    </w:p>
    <w:p w14:paraId="4975BFB3" w14:textId="4069B6E4"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84</w:t>
      </w:r>
      <w:r w:rsidR="002635D1">
        <w:fldChar w:fldCharType="end"/>
      </w:r>
    </w:p>
    <w:p w14:paraId="03D699A0" w14:textId="2288449A" w:rsidR="00ED7239" w:rsidRDefault="006A4613" w:rsidP="004178B6">
      <w:pPr>
        <w:pStyle w:val="a7"/>
      </w:pPr>
      <w:r>
        <w:rPr>
          <w:rFonts w:hint="eastAsia"/>
        </w:rPr>
        <w:t>在训练集上总结模型和输出一些度量</w:t>
      </w:r>
    </w:p>
    <w:p w14:paraId="052FE1BF" w14:textId="77777777" w:rsidR="00ED7239" w:rsidRDefault="00ED7239" w:rsidP="00ED7239">
      <w:pPr>
        <w:pStyle w:val="a8"/>
      </w:pPr>
      <w:r>
        <w:t>scala&gt; val summary = model.summary</w:t>
      </w:r>
    </w:p>
    <w:p w14:paraId="18F41689" w14:textId="77777777" w:rsidR="00ED7239" w:rsidRDefault="00ED7239" w:rsidP="00ED7239">
      <w:pPr>
        <w:pStyle w:val="a8"/>
      </w:pPr>
      <w:r>
        <w:t>summary: org.apache.spark.ml.regression.GeneralizedLinearRegressionTrainingSummary = org.apache.spark.ml.regression.GeneralizedLinearRegressionTrainingSummary@31143d5b</w:t>
      </w:r>
    </w:p>
    <w:p w14:paraId="67113772" w14:textId="77777777" w:rsidR="00ED7239" w:rsidRDefault="00ED7239" w:rsidP="00ED7239">
      <w:pPr>
        <w:pStyle w:val="a8"/>
      </w:pPr>
    </w:p>
    <w:p w14:paraId="1A88FAAA" w14:textId="77777777" w:rsidR="00ED7239" w:rsidRDefault="00ED7239" w:rsidP="00ED7239">
      <w:pPr>
        <w:pStyle w:val="a8"/>
      </w:pPr>
      <w:r>
        <w:t>scala&gt; println(s"Coefficient Standard Errors: ${summary.coefficientStandardErrors.mkString(",")}")</w:t>
      </w:r>
    </w:p>
    <w:p w14:paraId="140514F7" w14:textId="77777777" w:rsidR="00ED7239" w:rsidRDefault="00ED7239" w:rsidP="00ED7239">
      <w:pPr>
        <w:pStyle w:val="a8"/>
      </w:pPr>
      <w:r>
        <w:t>Coefficient Standard Errors: 0.7950428434287478,0.8049713176546897,0.7975916824772489,0.8312649247659919,0.7945436200517938,0.8118992572197593,0.7919506385542777,0.7973378214726764,0.8300714999626418,0.7771333489686802,0.463930109648428</w:t>
      </w:r>
    </w:p>
    <w:p w14:paraId="22020CF7" w14:textId="77777777" w:rsidR="00ED7239" w:rsidRDefault="00ED7239" w:rsidP="00ED7239">
      <w:pPr>
        <w:pStyle w:val="a8"/>
      </w:pPr>
    </w:p>
    <w:p w14:paraId="43B83347" w14:textId="77777777" w:rsidR="00ED7239" w:rsidRDefault="00ED7239" w:rsidP="00ED7239">
      <w:pPr>
        <w:pStyle w:val="a8"/>
      </w:pPr>
      <w:r>
        <w:t>scala&gt; println(s"T Values: ${summary.tValues.mkString(",")}")</w:t>
      </w:r>
    </w:p>
    <w:p w14:paraId="0C93F294" w14:textId="77777777" w:rsidR="00ED7239" w:rsidRDefault="00ED7239" w:rsidP="00ED7239">
      <w:pPr>
        <w:pStyle w:val="a8"/>
      </w:pPr>
      <w:r>
        <w:t>T Values: 0.013259446542269243,0.9942283563442594,-0.9836067393599172,2.848657084633759,0.6305509179635714,1.382234441029355,-0.3695715687490668,-0.6250446546128238,-0.7271418403049983,0.8654306</w:t>
      </w:r>
      <w:r>
        <w:lastRenderedPageBreak/>
        <w:t>337661122,0.31453393176593286</w:t>
      </w:r>
    </w:p>
    <w:p w14:paraId="22CDCBB1" w14:textId="77777777" w:rsidR="00ED7239" w:rsidRDefault="00ED7239" w:rsidP="00ED7239">
      <w:pPr>
        <w:pStyle w:val="a8"/>
      </w:pPr>
    </w:p>
    <w:p w14:paraId="4C0C1A6B" w14:textId="77777777" w:rsidR="00ED7239" w:rsidRDefault="00ED7239" w:rsidP="00ED7239">
      <w:pPr>
        <w:pStyle w:val="a8"/>
      </w:pPr>
      <w:r>
        <w:t>scala&gt; println(s"P Values: ${summary.pValues.mkString(",")}")</w:t>
      </w:r>
    </w:p>
    <w:p w14:paraId="075E61E7" w14:textId="77777777" w:rsidR="00ED7239" w:rsidRDefault="00ED7239" w:rsidP="00ED7239">
      <w:pPr>
        <w:pStyle w:val="a8"/>
      </w:pPr>
      <w:r>
        <w:t>P Values: 0.989426199114056,0.32060241580811044,0.3257943227369877,0.004575078538306521,0.5286281628105467,0.16752945248679119,0.7118614002322872,0.5322327097421431,0.467486325282384,0.3872259825794293,0.753249430501097</w:t>
      </w:r>
    </w:p>
    <w:p w14:paraId="4ADE8507" w14:textId="77777777" w:rsidR="00ED7239" w:rsidRDefault="00ED7239" w:rsidP="00ED7239">
      <w:pPr>
        <w:pStyle w:val="a8"/>
      </w:pPr>
    </w:p>
    <w:p w14:paraId="55A23A87" w14:textId="77777777" w:rsidR="00ED7239" w:rsidRDefault="00ED7239" w:rsidP="00ED7239">
      <w:pPr>
        <w:pStyle w:val="a8"/>
      </w:pPr>
      <w:r>
        <w:t>scala&gt; println(s"Dispersion: ${summary.dispersion}")</w:t>
      </w:r>
    </w:p>
    <w:p w14:paraId="4BAC36D7" w14:textId="77777777" w:rsidR="00ED7239" w:rsidRDefault="00ED7239" w:rsidP="00ED7239">
      <w:pPr>
        <w:pStyle w:val="a8"/>
      </w:pPr>
      <w:r>
        <w:t>Dispersion: 105.60988356821714</w:t>
      </w:r>
    </w:p>
    <w:p w14:paraId="28C0C23B" w14:textId="77777777" w:rsidR="00ED7239" w:rsidRDefault="00ED7239" w:rsidP="00ED7239">
      <w:pPr>
        <w:pStyle w:val="a8"/>
      </w:pPr>
    </w:p>
    <w:p w14:paraId="05E80909" w14:textId="77777777" w:rsidR="00ED7239" w:rsidRDefault="00ED7239" w:rsidP="00ED7239">
      <w:pPr>
        <w:pStyle w:val="a8"/>
      </w:pPr>
      <w:r>
        <w:t>scala&gt; println(s"Null Deviance: ${summary.nullDeviance}")</w:t>
      </w:r>
    </w:p>
    <w:p w14:paraId="31AF4934" w14:textId="77777777" w:rsidR="00ED7239" w:rsidRDefault="00ED7239" w:rsidP="00ED7239">
      <w:pPr>
        <w:pStyle w:val="a8"/>
      </w:pPr>
      <w:r>
        <w:t>Null Deviance: 53229.3654338832</w:t>
      </w:r>
    </w:p>
    <w:p w14:paraId="2C982CCE" w14:textId="77777777" w:rsidR="00ED7239" w:rsidRDefault="00ED7239" w:rsidP="00ED7239">
      <w:pPr>
        <w:pStyle w:val="a8"/>
      </w:pPr>
    </w:p>
    <w:p w14:paraId="64FB974D" w14:textId="77777777" w:rsidR="00ED7239" w:rsidRDefault="00ED7239" w:rsidP="00ED7239">
      <w:pPr>
        <w:pStyle w:val="a8"/>
      </w:pPr>
      <w:r>
        <w:t>scala&gt; println(s"Residual Degree Of Freedom Null: ${summary.residualDegreeOfFreedomNull}")</w:t>
      </w:r>
    </w:p>
    <w:p w14:paraId="22E85538" w14:textId="77777777" w:rsidR="00ED7239" w:rsidRDefault="00ED7239" w:rsidP="00ED7239">
      <w:pPr>
        <w:pStyle w:val="a8"/>
      </w:pPr>
      <w:r>
        <w:t>Residual Degree Of Freedom Null: 500</w:t>
      </w:r>
    </w:p>
    <w:p w14:paraId="4619FC91" w14:textId="77777777" w:rsidR="00ED7239" w:rsidRDefault="00ED7239" w:rsidP="00ED7239">
      <w:pPr>
        <w:pStyle w:val="a8"/>
      </w:pPr>
    </w:p>
    <w:p w14:paraId="6DFB1B7E" w14:textId="77777777" w:rsidR="00ED7239" w:rsidRDefault="00ED7239" w:rsidP="00ED7239">
      <w:pPr>
        <w:pStyle w:val="a8"/>
      </w:pPr>
      <w:r>
        <w:t>scala&gt; println(s"Deviance: ${summary.deviance}")</w:t>
      </w:r>
    </w:p>
    <w:p w14:paraId="555AA24A" w14:textId="77777777" w:rsidR="00ED7239" w:rsidRDefault="00ED7239" w:rsidP="00ED7239">
      <w:pPr>
        <w:pStyle w:val="a8"/>
      </w:pPr>
      <w:r>
        <w:t>Deviance: 51748.8429484264</w:t>
      </w:r>
    </w:p>
    <w:p w14:paraId="1110D1EB" w14:textId="77777777" w:rsidR="00ED7239" w:rsidRDefault="00ED7239" w:rsidP="00ED7239">
      <w:pPr>
        <w:pStyle w:val="a8"/>
      </w:pPr>
    </w:p>
    <w:p w14:paraId="4D51E077" w14:textId="77777777" w:rsidR="00ED7239" w:rsidRDefault="00ED7239" w:rsidP="00ED7239">
      <w:pPr>
        <w:pStyle w:val="a8"/>
      </w:pPr>
      <w:r>
        <w:t>scala&gt; println(s"Residual Degree Of Freedom: ${summary.residualDegreeOfFreedom}")</w:t>
      </w:r>
    </w:p>
    <w:p w14:paraId="591D02A1" w14:textId="77777777" w:rsidR="00ED7239" w:rsidRDefault="00ED7239" w:rsidP="00ED7239">
      <w:pPr>
        <w:pStyle w:val="a8"/>
      </w:pPr>
      <w:r>
        <w:t>Residual Degree Of Freedom: 490</w:t>
      </w:r>
    </w:p>
    <w:p w14:paraId="48FACCAE" w14:textId="77777777" w:rsidR="00ED7239" w:rsidRDefault="00ED7239" w:rsidP="00ED7239">
      <w:pPr>
        <w:pStyle w:val="a8"/>
      </w:pPr>
    </w:p>
    <w:p w14:paraId="588B0228" w14:textId="77777777" w:rsidR="00ED7239" w:rsidRDefault="00ED7239" w:rsidP="00ED7239">
      <w:pPr>
        <w:pStyle w:val="a8"/>
      </w:pPr>
      <w:r>
        <w:t>scala&gt; println(s"AIC: ${summary.aic}")</w:t>
      </w:r>
    </w:p>
    <w:p w14:paraId="67DE954A" w14:textId="77777777" w:rsidR="00ED7239" w:rsidRDefault="00ED7239" w:rsidP="00ED7239">
      <w:pPr>
        <w:pStyle w:val="a8"/>
      </w:pPr>
      <w:r>
        <w:t>AIC: 3769.1895871765314</w:t>
      </w:r>
    </w:p>
    <w:p w14:paraId="61123323" w14:textId="77777777" w:rsidR="00ED7239" w:rsidRDefault="00ED7239" w:rsidP="00ED7239">
      <w:pPr>
        <w:pStyle w:val="a8"/>
      </w:pPr>
    </w:p>
    <w:p w14:paraId="1240BE34" w14:textId="77777777" w:rsidR="00ED7239" w:rsidRDefault="00ED7239" w:rsidP="00ED7239">
      <w:pPr>
        <w:pStyle w:val="a8"/>
      </w:pPr>
      <w:r>
        <w:t>scala&gt; println("Deviance Residuals: ")</w:t>
      </w:r>
    </w:p>
    <w:p w14:paraId="58CD875D" w14:textId="77777777" w:rsidR="00ED7239" w:rsidRDefault="00ED7239" w:rsidP="00ED7239">
      <w:pPr>
        <w:pStyle w:val="a8"/>
      </w:pPr>
      <w:r>
        <w:t xml:space="preserve">Deviance Residuals: </w:t>
      </w:r>
    </w:p>
    <w:p w14:paraId="5FCED6A5" w14:textId="77777777" w:rsidR="00ED7239" w:rsidRDefault="00ED7239" w:rsidP="00ED7239">
      <w:pPr>
        <w:pStyle w:val="a8"/>
      </w:pPr>
    </w:p>
    <w:p w14:paraId="1D0D6C4F" w14:textId="77777777" w:rsidR="00ED7239" w:rsidRDefault="00ED7239" w:rsidP="00ED7239">
      <w:pPr>
        <w:pStyle w:val="a8"/>
      </w:pPr>
      <w:r>
        <w:t>scala&gt; summary.residuals().show()</w:t>
      </w:r>
    </w:p>
    <w:p w14:paraId="2700C98C" w14:textId="77777777" w:rsidR="00ED7239" w:rsidRDefault="00ED7239" w:rsidP="00ED7239">
      <w:pPr>
        <w:pStyle w:val="a8"/>
      </w:pPr>
      <w:r>
        <w:t>+-------------------+</w:t>
      </w:r>
    </w:p>
    <w:p w14:paraId="6440D833" w14:textId="77777777" w:rsidR="00ED7239" w:rsidRDefault="00ED7239" w:rsidP="00ED7239">
      <w:pPr>
        <w:pStyle w:val="a8"/>
      </w:pPr>
      <w:r>
        <w:t>|  devianceResiduals|</w:t>
      </w:r>
    </w:p>
    <w:p w14:paraId="26B2FC4A" w14:textId="77777777" w:rsidR="00ED7239" w:rsidRDefault="00ED7239" w:rsidP="00ED7239">
      <w:pPr>
        <w:pStyle w:val="a8"/>
      </w:pPr>
      <w:r>
        <w:t>+-------------------+</w:t>
      </w:r>
    </w:p>
    <w:p w14:paraId="3B855B9B" w14:textId="77777777" w:rsidR="00ED7239" w:rsidRDefault="00ED7239" w:rsidP="00ED7239">
      <w:pPr>
        <w:pStyle w:val="a8"/>
      </w:pPr>
      <w:r>
        <w:t>|-10.974359174246889|</w:t>
      </w:r>
    </w:p>
    <w:p w14:paraId="0618100B" w14:textId="77777777" w:rsidR="00ED7239" w:rsidRDefault="00ED7239" w:rsidP="00ED7239">
      <w:pPr>
        <w:pStyle w:val="a8"/>
      </w:pPr>
      <w:r>
        <w:t>| 0.8872320138420559|</w:t>
      </w:r>
    </w:p>
    <w:p w14:paraId="642C3B74" w14:textId="77777777" w:rsidR="00ED7239" w:rsidRDefault="00ED7239" w:rsidP="00ED7239">
      <w:pPr>
        <w:pStyle w:val="a8"/>
      </w:pPr>
      <w:r>
        <w:t>| -4.596541837478908|</w:t>
      </w:r>
    </w:p>
    <w:p w14:paraId="0FF1B998" w14:textId="77777777" w:rsidR="00ED7239" w:rsidRDefault="00ED7239" w:rsidP="00ED7239">
      <w:pPr>
        <w:pStyle w:val="a8"/>
      </w:pPr>
      <w:r>
        <w:t>|-20.411667435019638|</w:t>
      </w:r>
    </w:p>
    <w:p w14:paraId="4769B7A3" w14:textId="77777777" w:rsidR="00ED7239" w:rsidRDefault="00ED7239" w:rsidP="00ED7239">
      <w:pPr>
        <w:pStyle w:val="a8"/>
      </w:pPr>
      <w:r>
        <w:t>|-10.270419345342642|</w:t>
      </w:r>
    </w:p>
    <w:p w14:paraId="3DB6C3A1" w14:textId="77777777" w:rsidR="00ED7239" w:rsidRDefault="00ED7239" w:rsidP="00ED7239">
      <w:pPr>
        <w:pStyle w:val="a8"/>
      </w:pPr>
      <w:r>
        <w:t>|-6.0156058956799905|</w:t>
      </w:r>
    </w:p>
    <w:p w14:paraId="277BC20B" w14:textId="77777777" w:rsidR="00ED7239" w:rsidRDefault="00ED7239" w:rsidP="00ED7239">
      <w:pPr>
        <w:pStyle w:val="a8"/>
      </w:pPr>
      <w:r>
        <w:t>|-10.663939415849267|</w:t>
      </w:r>
    </w:p>
    <w:p w14:paraId="51CFEF92" w14:textId="77777777" w:rsidR="00ED7239" w:rsidRDefault="00ED7239" w:rsidP="00ED7239">
      <w:pPr>
        <w:pStyle w:val="a8"/>
      </w:pPr>
      <w:r>
        <w:t>| 2.1153960525024713|</w:t>
      </w:r>
    </w:p>
    <w:p w14:paraId="31268A22" w14:textId="77777777" w:rsidR="00ED7239" w:rsidRDefault="00ED7239" w:rsidP="00ED7239">
      <w:pPr>
        <w:pStyle w:val="a8"/>
      </w:pPr>
      <w:r>
        <w:t>| 3.9807132379137675|</w:t>
      </w:r>
    </w:p>
    <w:p w14:paraId="2E8E08E1" w14:textId="77777777" w:rsidR="00ED7239" w:rsidRDefault="00ED7239" w:rsidP="00ED7239">
      <w:pPr>
        <w:pStyle w:val="a8"/>
      </w:pPr>
      <w:r>
        <w:t>|-17.225218272069533|</w:t>
      </w:r>
    </w:p>
    <w:p w14:paraId="19F76101" w14:textId="77777777" w:rsidR="00ED7239" w:rsidRDefault="00ED7239" w:rsidP="00ED7239">
      <w:pPr>
        <w:pStyle w:val="a8"/>
      </w:pPr>
      <w:r>
        <w:t>| -4.611647633532147|</w:t>
      </w:r>
    </w:p>
    <w:p w14:paraId="42511EDB" w14:textId="77777777" w:rsidR="00ED7239" w:rsidRDefault="00ED7239" w:rsidP="00ED7239">
      <w:pPr>
        <w:pStyle w:val="a8"/>
      </w:pPr>
      <w:r>
        <w:t>| 6.4176669407698546|</w:t>
      </w:r>
    </w:p>
    <w:p w14:paraId="3D1999F1" w14:textId="77777777" w:rsidR="00ED7239" w:rsidRDefault="00ED7239" w:rsidP="00ED7239">
      <w:pPr>
        <w:pStyle w:val="a8"/>
      </w:pPr>
      <w:r>
        <w:t>| 11.407137945300537|</w:t>
      </w:r>
    </w:p>
    <w:p w14:paraId="1A3378FC" w14:textId="77777777" w:rsidR="00ED7239" w:rsidRDefault="00ED7239" w:rsidP="00ED7239">
      <w:pPr>
        <w:pStyle w:val="a8"/>
      </w:pPr>
      <w:r>
        <w:t>| -20.70176540467664|</w:t>
      </w:r>
    </w:p>
    <w:p w14:paraId="43B52B7F" w14:textId="77777777" w:rsidR="00ED7239" w:rsidRDefault="00ED7239" w:rsidP="00ED7239">
      <w:pPr>
        <w:pStyle w:val="a8"/>
      </w:pPr>
      <w:r>
        <w:t>| -2.683748540510967|</w:t>
      </w:r>
    </w:p>
    <w:p w14:paraId="185279B6" w14:textId="77777777" w:rsidR="00ED7239" w:rsidRDefault="00ED7239" w:rsidP="00ED7239">
      <w:pPr>
        <w:pStyle w:val="a8"/>
      </w:pPr>
      <w:r>
        <w:t>|-16.755494794232536|</w:t>
      </w:r>
    </w:p>
    <w:p w14:paraId="2F13F50A" w14:textId="77777777" w:rsidR="00ED7239" w:rsidRDefault="00ED7239" w:rsidP="00ED7239">
      <w:pPr>
        <w:pStyle w:val="a8"/>
      </w:pPr>
      <w:r>
        <w:t>|  8.154668342638725|</w:t>
      </w:r>
    </w:p>
    <w:p w14:paraId="2BAC43C5" w14:textId="77777777" w:rsidR="00ED7239" w:rsidRDefault="00ED7239" w:rsidP="00ED7239">
      <w:pPr>
        <w:pStyle w:val="a8"/>
      </w:pPr>
      <w:r>
        <w:t>|-1.4355057987358848|</w:t>
      </w:r>
    </w:p>
    <w:p w14:paraId="0AB0ACD1" w14:textId="77777777" w:rsidR="00ED7239" w:rsidRDefault="00ED7239" w:rsidP="00ED7239">
      <w:pPr>
        <w:pStyle w:val="a8"/>
      </w:pPr>
      <w:r>
        <w:t>|-0.6435058688185704|</w:t>
      </w:r>
    </w:p>
    <w:p w14:paraId="36E29602" w14:textId="77777777" w:rsidR="00ED7239" w:rsidRDefault="00ED7239" w:rsidP="00ED7239">
      <w:pPr>
        <w:pStyle w:val="a8"/>
      </w:pPr>
      <w:r>
        <w:t>|  -1.13802589316832|</w:t>
      </w:r>
    </w:p>
    <w:p w14:paraId="2DA19A87" w14:textId="77777777" w:rsidR="00ED7239" w:rsidRDefault="00ED7239" w:rsidP="00ED7239">
      <w:pPr>
        <w:pStyle w:val="a8"/>
      </w:pPr>
      <w:r>
        <w:lastRenderedPageBreak/>
        <w:t>+-------------------+</w:t>
      </w:r>
    </w:p>
    <w:p w14:paraId="04314A9A" w14:textId="70F3546E" w:rsidR="00F632B5" w:rsidRDefault="00ED7239" w:rsidP="00ED7239">
      <w:pPr>
        <w:pStyle w:val="a8"/>
      </w:pPr>
      <w:r>
        <w:t>only showing top 20 rows</w:t>
      </w:r>
    </w:p>
    <w:p w14:paraId="79983DAE" w14:textId="4B98C113"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85</w:t>
      </w:r>
      <w:r w:rsidR="002635D1">
        <w:fldChar w:fldCharType="end"/>
      </w:r>
    </w:p>
    <w:p w14:paraId="41FAFDFE" w14:textId="028B6E27" w:rsidR="007C59B9" w:rsidRDefault="007C59B9" w:rsidP="007C59B9">
      <w:pPr>
        <w:pStyle w:val="a3"/>
        <w:spacing w:before="156"/>
      </w:pPr>
      <w:r w:rsidRPr="007C59B9">
        <w:rPr>
          <w:rFonts w:hint="eastAsia"/>
        </w:rPr>
        <w:t>赤池信息量准则</w:t>
      </w:r>
    </w:p>
    <w:p w14:paraId="3A0D73C8" w14:textId="4F9B4BC8" w:rsidR="007C59B9" w:rsidRPr="007C59B9" w:rsidRDefault="007C59B9" w:rsidP="007C59B9">
      <w:pPr>
        <w:pStyle w:val="ab"/>
        <w:spacing w:after="156"/>
        <w:ind w:firstLine="300"/>
      </w:pPr>
      <w:r w:rsidRPr="007C59B9">
        <w:rPr>
          <w:rFonts w:hint="eastAsia"/>
        </w:rPr>
        <w:t>是衡量统计模型拟合优良性的一种标准，是由日本统计学家赤池弘次创立和发展的。赤池信息量准则建立在熵的概念基础上，可以权衡所估计模型的复杂度和此模型拟合数据的优良性。</w:t>
      </w:r>
    </w:p>
    <w:p w14:paraId="7207AA9E" w14:textId="77777777" w:rsidR="00F632B5" w:rsidRDefault="00F632B5" w:rsidP="00124644">
      <w:pPr>
        <w:pStyle w:val="Heading4"/>
      </w:pPr>
      <w:r>
        <w:rPr>
          <w:rFonts w:hint="eastAsia"/>
        </w:rPr>
        <w:t>决策树回归</w:t>
      </w:r>
      <w:r>
        <w:rPr>
          <w:rFonts w:hint="eastAsia"/>
        </w:rPr>
        <w:t xml:space="preserve"> </w:t>
      </w:r>
    </w:p>
    <w:p w14:paraId="2F49ACB7" w14:textId="26EBE7C7" w:rsidR="00F632B5" w:rsidRDefault="00F632B5" w:rsidP="00F632B5">
      <w:pPr>
        <w:ind w:firstLine="420"/>
      </w:pPr>
      <w:r>
        <w:rPr>
          <w:rFonts w:hint="eastAsia"/>
        </w:rPr>
        <w:t>决策树</w:t>
      </w:r>
      <w:r w:rsidR="00A82DFA">
        <w:rPr>
          <w:rFonts w:hint="eastAsia"/>
        </w:rPr>
        <w:t>是受欢迎</w:t>
      </w:r>
      <w:r>
        <w:rPr>
          <w:rFonts w:hint="eastAsia"/>
        </w:rPr>
        <w:t>的分类和回归方法</w:t>
      </w:r>
      <w:r w:rsidR="00A82DFA">
        <w:rPr>
          <w:rFonts w:hint="eastAsia"/>
        </w:rPr>
        <w:t>系列</w:t>
      </w:r>
      <w:r>
        <w:rPr>
          <w:rFonts w:hint="eastAsia"/>
        </w:rPr>
        <w:t>。有关更多信息，</w:t>
      </w:r>
      <w:r>
        <w:rPr>
          <w:rFonts w:hint="eastAsia"/>
        </w:rPr>
        <w:t>spark.ml</w:t>
      </w:r>
      <w:r>
        <w:rPr>
          <w:rFonts w:hint="eastAsia"/>
        </w:rPr>
        <w:t>实现可进一步在找到决策树节。下面</w:t>
      </w:r>
      <w:r w:rsidR="001F51A1">
        <w:rPr>
          <w:rFonts w:hint="eastAsia"/>
        </w:rPr>
        <w:t>例子中，</w:t>
      </w:r>
      <w:r>
        <w:rPr>
          <w:rFonts w:hint="eastAsia"/>
        </w:rPr>
        <w:t>加载</w:t>
      </w:r>
      <w:r>
        <w:rPr>
          <w:rFonts w:hint="eastAsia"/>
        </w:rPr>
        <w:t>LIBSVM</w:t>
      </w:r>
      <w:r>
        <w:rPr>
          <w:rFonts w:hint="eastAsia"/>
        </w:rPr>
        <w:t>格式的数据集，</w:t>
      </w:r>
      <w:r w:rsidR="001F51A1">
        <w:rPr>
          <w:rFonts w:hint="eastAsia"/>
        </w:rPr>
        <w:t>将其</w:t>
      </w:r>
      <w:r>
        <w:rPr>
          <w:rFonts w:hint="eastAsia"/>
        </w:rPr>
        <w:t>分成训练集和测试集，</w:t>
      </w:r>
      <w:r w:rsidR="00F8152D">
        <w:rPr>
          <w:rFonts w:hint="eastAsia"/>
        </w:rPr>
        <w:t>训练</w:t>
      </w:r>
      <w:r w:rsidR="00DB36A9">
        <w:rPr>
          <w:rFonts w:hint="eastAsia"/>
        </w:rPr>
        <w:t>在</w:t>
      </w:r>
      <w:r>
        <w:rPr>
          <w:rFonts w:hint="eastAsia"/>
        </w:rPr>
        <w:t>第一数据集，然后在</w:t>
      </w:r>
      <w:r w:rsidR="00133362">
        <w:rPr>
          <w:rFonts w:hint="eastAsia"/>
        </w:rPr>
        <w:t>留存的</w:t>
      </w:r>
      <w:r>
        <w:rPr>
          <w:rFonts w:hint="eastAsia"/>
        </w:rPr>
        <w:t>测试</w:t>
      </w:r>
      <w:r w:rsidR="00DB36A9">
        <w:rPr>
          <w:rFonts w:hint="eastAsia"/>
        </w:rPr>
        <w:t>集</w:t>
      </w:r>
      <w:r w:rsidR="00371BDF">
        <w:rPr>
          <w:rFonts w:hint="eastAsia"/>
        </w:rPr>
        <w:t>上</w:t>
      </w:r>
      <w:r w:rsidR="00DB36A9">
        <w:rPr>
          <w:rFonts w:hint="eastAsia"/>
        </w:rPr>
        <w:t>评估</w:t>
      </w:r>
      <w:r>
        <w:rPr>
          <w:rFonts w:hint="eastAsia"/>
        </w:rPr>
        <w:t>。</w:t>
      </w:r>
      <w:r w:rsidR="002C6C0B">
        <w:t>Spark</w:t>
      </w:r>
      <w:r>
        <w:rPr>
          <w:rFonts w:hint="eastAsia"/>
        </w:rPr>
        <w:t>使用</w:t>
      </w:r>
      <w:r w:rsidR="00C87891">
        <w:rPr>
          <w:rFonts w:hint="eastAsia"/>
        </w:rPr>
        <w:t>特征转换</w:t>
      </w:r>
      <w:r>
        <w:rPr>
          <w:rFonts w:hint="eastAsia"/>
        </w:rPr>
        <w:t>器</w:t>
      </w:r>
      <w:r w:rsidR="008F2CC9">
        <w:rPr>
          <w:rFonts w:hint="eastAsia"/>
        </w:rPr>
        <w:t>索引</w:t>
      </w:r>
      <w:r>
        <w:rPr>
          <w:rFonts w:hint="eastAsia"/>
        </w:rPr>
        <w:t>类别特征，添加元数据到</w:t>
      </w:r>
      <w:r w:rsidR="005760CD">
        <w:rPr>
          <w:rFonts w:hint="eastAsia"/>
        </w:rPr>
        <w:t>该决策树算法可以识别的</w:t>
      </w:r>
      <w:r w:rsidR="007879A1">
        <w:t>DataFrame</w:t>
      </w:r>
      <w:r>
        <w:rPr>
          <w:rFonts w:hint="eastAsia"/>
        </w:rPr>
        <w:t>。</w:t>
      </w:r>
    </w:p>
    <w:p w14:paraId="052ABADC" w14:textId="77777777" w:rsidR="000721E6" w:rsidRDefault="000721E6" w:rsidP="000721E6">
      <w:pPr>
        <w:pStyle w:val="a8"/>
      </w:pPr>
      <w:r>
        <w:t>scala&gt; import org.apache.spark.ml.Pipeline</w:t>
      </w:r>
    </w:p>
    <w:p w14:paraId="534F4471" w14:textId="77777777" w:rsidR="000721E6" w:rsidRDefault="000721E6" w:rsidP="000721E6">
      <w:pPr>
        <w:pStyle w:val="a8"/>
      </w:pPr>
      <w:r>
        <w:t>import org.apache.spark.ml.Pipeline</w:t>
      </w:r>
    </w:p>
    <w:p w14:paraId="23017792" w14:textId="77777777" w:rsidR="000721E6" w:rsidRDefault="000721E6" w:rsidP="000721E6">
      <w:pPr>
        <w:pStyle w:val="a8"/>
      </w:pPr>
    </w:p>
    <w:p w14:paraId="0A54F1B0" w14:textId="77777777" w:rsidR="000721E6" w:rsidRDefault="000721E6" w:rsidP="000721E6">
      <w:pPr>
        <w:pStyle w:val="a8"/>
      </w:pPr>
      <w:r>
        <w:t>scala&gt; import org.apache.spark.ml.evaluation.RegressionEvaluator</w:t>
      </w:r>
    </w:p>
    <w:p w14:paraId="77C891A6" w14:textId="77777777" w:rsidR="000721E6" w:rsidRDefault="000721E6" w:rsidP="000721E6">
      <w:pPr>
        <w:pStyle w:val="a8"/>
      </w:pPr>
      <w:r>
        <w:t>import org.apache.spark.ml.evaluation.RegressionEvaluator</w:t>
      </w:r>
    </w:p>
    <w:p w14:paraId="64888DA8" w14:textId="77777777" w:rsidR="000721E6" w:rsidRDefault="000721E6" w:rsidP="000721E6">
      <w:pPr>
        <w:pStyle w:val="a8"/>
      </w:pPr>
    </w:p>
    <w:p w14:paraId="65AF45B6" w14:textId="77777777" w:rsidR="000721E6" w:rsidRDefault="000721E6" w:rsidP="000721E6">
      <w:pPr>
        <w:pStyle w:val="a8"/>
      </w:pPr>
      <w:r>
        <w:t>scala&gt; import org.apache.spark.ml.feature.VectorIndexer</w:t>
      </w:r>
    </w:p>
    <w:p w14:paraId="10125599" w14:textId="77777777" w:rsidR="000721E6" w:rsidRDefault="000721E6" w:rsidP="000721E6">
      <w:pPr>
        <w:pStyle w:val="a8"/>
      </w:pPr>
      <w:r>
        <w:t>import org.apache.spark.ml.feature.VectorIndexer</w:t>
      </w:r>
    </w:p>
    <w:p w14:paraId="2A6A9970" w14:textId="77777777" w:rsidR="000721E6" w:rsidRDefault="000721E6" w:rsidP="000721E6">
      <w:pPr>
        <w:pStyle w:val="a8"/>
      </w:pPr>
    </w:p>
    <w:p w14:paraId="568D22C5" w14:textId="77777777" w:rsidR="000721E6" w:rsidRDefault="000721E6" w:rsidP="000721E6">
      <w:pPr>
        <w:pStyle w:val="a8"/>
      </w:pPr>
      <w:r>
        <w:t>scala&gt; import org.apache.spark.ml.regression.DecisionTreeRegressionModel</w:t>
      </w:r>
    </w:p>
    <w:p w14:paraId="7F7BCB89" w14:textId="77777777" w:rsidR="000721E6" w:rsidRDefault="000721E6" w:rsidP="000721E6">
      <w:pPr>
        <w:pStyle w:val="a8"/>
      </w:pPr>
      <w:r>
        <w:t>import org.apache.spark.ml.regression.DecisionTreeRegressionModel</w:t>
      </w:r>
    </w:p>
    <w:p w14:paraId="4B3C3D28" w14:textId="77777777" w:rsidR="000721E6" w:rsidRDefault="000721E6" w:rsidP="000721E6">
      <w:pPr>
        <w:pStyle w:val="a8"/>
      </w:pPr>
    </w:p>
    <w:p w14:paraId="61030112" w14:textId="77777777" w:rsidR="000721E6" w:rsidRDefault="000721E6" w:rsidP="000721E6">
      <w:pPr>
        <w:pStyle w:val="a8"/>
      </w:pPr>
      <w:r>
        <w:t>scala&gt; import org.apache.spark.ml.regression.DecisionTreeRegressor</w:t>
      </w:r>
    </w:p>
    <w:p w14:paraId="4B4CEBB3" w14:textId="77777777" w:rsidR="000721E6" w:rsidRDefault="000721E6" w:rsidP="000721E6">
      <w:pPr>
        <w:pStyle w:val="a8"/>
      </w:pPr>
      <w:r>
        <w:t>import org.apache.spark.ml.regression.DecisionTreeRegressor</w:t>
      </w:r>
    </w:p>
    <w:p w14:paraId="21C92D43" w14:textId="145C3A25"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86</w:t>
      </w:r>
      <w:r w:rsidR="002635D1">
        <w:fldChar w:fldCharType="end"/>
      </w:r>
    </w:p>
    <w:p w14:paraId="720A2114" w14:textId="5BE73E2F" w:rsidR="00EB2C6B" w:rsidRPr="00975F66" w:rsidRDefault="00EB2C6B" w:rsidP="004178B6">
      <w:pPr>
        <w:pStyle w:val="a7"/>
      </w:pPr>
      <w:r>
        <w:rPr>
          <w:rFonts w:hint="eastAsia"/>
        </w:rPr>
        <w:t>加载格式为</w:t>
      </w:r>
      <w:r w:rsidRPr="00975F66">
        <w:t>LIBSVM</w:t>
      </w:r>
      <w:r>
        <w:rPr>
          <w:rFonts w:hint="eastAsia"/>
        </w:rPr>
        <w:t>的数据到</w:t>
      </w:r>
      <w:r w:rsidR="007879A1">
        <w:t>DataFrame</w:t>
      </w:r>
      <w:r>
        <w:rPr>
          <w:rFonts w:hint="eastAsia"/>
        </w:rPr>
        <w:t>中</w:t>
      </w:r>
    </w:p>
    <w:p w14:paraId="76DCE781" w14:textId="6F05E6E0" w:rsidR="000721E6" w:rsidRDefault="000721E6" w:rsidP="000721E6">
      <w:pPr>
        <w:pStyle w:val="a8"/>
      </w:pPr>
      <w:r>
        <w:t>scala&gt; val data = spark.read.format("libsvm").load("</w:t>
      </w:r>
      <w:r w:rsidR="00E62A72">
        <w:t>/spark/</w:t>
      </w:r>
      <w:r>
        <w:t>data/example/mllib/sample_libsvm_data.txt")</w:t>
      </w:r>
    </w:p>
    <w:p w14:paraId="13AA31FB" w14:textId="77777777" w:rsidR="000721E6" w:rsidRDefault="000721E6" w:rsidP="000721E6">
      <w:pPr>
        <w:pStyle w:val="a8"/>
      </w:pPr>
      <w:r>
        <w:t>data: org.apache.spark.sql.DataFrame = [label: double, features: vector]</w:t>
      </w:r>
    </w:p>
    <w:p w14:paraId="75D79CFF" w14:textId="6692549D"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87</w:t>
      </w:r>
      <w:r w:rsidR="002635D1">
        <w:fldChar w:fldCharType="end"/>
      </w:r>
    </w:p>
    <w:p w14:paraId="75E7B169" w14:textId="526CD923" w:rsidR="000721E6" w:rsidRDefault="003C22C9" w:rsidP="004178B6">
      <w:pPr>
        <w:pStyle w:val="a7"/>
      </w:pPr>
      <w:r>
        <w:rPr>
          <w:rFonts w:hint="eastAsia"/>
        </w:rPr>
        <w:t>自动识别分类特征和索引</w:t>
      </w:r>
    </w:p>
    <w:p w14:paraId="63F03C5B" w14:textId="5085A1D1" w:rsidR="000721E6" w:rsidRDefault="00E31F94" w:rsidP="004178B6">
      <w:pPr>
        <w:pStyle w:val="a7"/>
      </w:pPr>
      <w:r>
        <w:rPr>
          <w:rFonts w:hint="eastAsia"/>
        </w:rPr>
        <w:t>将具有</w:t>
      </w:r>
      <w:r>
        <w:rPr>
          <w:rFonts w:hint="eastAsia"/>
        </w:rPr>
        <w:t>&gt;</w:t>
      </w:r>
      <w:r>
        <w:t>4</w:t>
      </w:r>
      <w:r>
        <w:rPr>
          <w:rFonts w:hint="eastAsia"/>
        </w:rPr>
        <w:t>不同值的特征作为连续的</w:t>
      </w:r>
    </w:p>
    <w:p w14:paraId="7D5A6C1B" w14:textId="77777777" w:rsidR="000721E6" w:rsidRDefault="000721E6" w:rsidP="000721E6">
      <w:pPr>
        <w:pStyle w:val="a8"/>
      </w:pPr>
      <w:r>
        <w:t>scala&gt; val featureIndexer = new VectorIndexer().setInputCol("features").setOutputCol("indexedFeatures").setMaxCategories(4).fit(data)</w:t>
      </w:r>
    </w:p>
    <w:p w14:paraId="10F24E15" w14:textId="77777777" w:rsidR="000721E6" w:rsidRDefault="000721E6" w:rsidP="000721E6">
      <w:pPr>
        <w:pStyle w:val="a8"/>
      </w:pPr>
      <w:r>
        <w:t>featureIndexer: org.apache.spark.ml.feature.VectorIndexerModel = vecIdx_22ea6e264a28</w:t>
      </w:r>
    </w:p>
    <w:p w14:paraId="2CE29F11" w14:textId="15E0C0A1"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88</w:t>
      </w:r>
      <w:r w:rsidR="002635D1">
        <w:fldChar w:fldCharType="end"/>
      </w:r>
    </w:p>
    <w:p w14:paraId="2DAD7648" w14:textId="77777777" w:rsidR="00DE60BA" w:rsidRPr="00975F66" w:rsidRDefault="00DE60BA" w:rsidP="004178B6">
      <w:pPr>
        <w:pStyle w:val="a7"/>
      </w:pPr>
      <w:r>
        <w:rPr>
          <w:rFonts w:hint="eastAsia"/>
        </w:rPr>
        <w:t>分割数据为训练和测试（</w:t>
      </w:r>
      <w:r>
        <w:rPr>
          <w:rFonts w:hint="eastAsia"/>
        </w:rPr>
        <w:t>30%</w:t>
      </w:r>
      <w:r>
        <w:rPr>
          <w:rFonts w:hint="eastAsia"/>
        </w:rPr>
        <w:t>为测试数据）</w:t>
      </w:r>
    </w:p>
    <w:p w14:paraId="6D1E4D0C" w14:textId="77777777" w:rsidR="000721E6" w:rsidRDefault="000721E6" w:rsidP="000721E6">
      <w:pPr>
        <w:pStyle w:val="a8"/>
      </w:pPr>
      <w:r>
        <w:t>scala&gt; val Array(trainingData, testData) = data.randomSplit(Array(0.7, 0.3))</w:t>
      </w:r>
    </w:p>
    <w:p w14:paraId="3E7EB96C" w14:textId="77777777" w:rsidR="000721E6" w:rsidRDefault="000721E6" w:rsidP="000721E6">
      <w:pPr>
        <w:pStyle w:val="a8"/>
      </w:pPr>
      <w:r>
        <w:t>trainingData: org.apache.spark.sql.Dataset[org.apache.spark.sql.Row] = [label: double, features: vector]</w:t>
      </w:r>
    </w:p>
    <w:p w14:paraId="1E9C4C03" w14:textId="77777777" w:rsidR="000721E6" w:rsidRDefault="000721E6" w:rsidP="000721E6">
      <w:pPr>
        <w:pStyle w:val="a8"/>
      </w:pPr>
      <w:r>
        <w:t>testData: org.apache.spark.sql.Dataset[org.apache.spark.sql.Row] = [label: double, features: vector]</w:t>
      </w:r>
    </w:p>
    <w:p w14:paraId="652166E2" w14:textId="3AFC7B07"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89</w:t>
      </w:r>
      <w:r w:rsidR="002635D1">
        <w:fldChar w:fldCharType="end"/>
      </w:r>
    </w:p>
    <w:p w14:paraId="5F9BFBB6" w14:textId="5C2FDC46" w:rsidR="000721E6" w:rsidRDefault="003B7B17" w:rsidP="004178B6">
      <w:pPr>
        <w:pStyle w:val="a7"/>
      </w:pPr>
      <w:r>
        <w:rPr>
          <w:rFonts w:asciiTheme="minorEastAsia" w:eastAsiaTheme="minorEastAsia" w:hAnsiTheme="minorEastAsia" w:hint="eastAsia"/>
        </w:rPr>
        <w:t>训练</w:t>
      </w:r>
      <w:r w:rsidR="000721E6">
        <w:t>DecisionTree</w:t>
      </w:r>
      <w:r>
        <w:rPr>
          <w:rFonts w:asciiTheme="minorEastAsia" w:eastAsiaTheme="minorEastAsia" w:hAnsiTheme="minorEastAsia" w:hint="eastAsia"/>
        </w:rPr>
        <w:t>模型</w:t>
      </w:r>
    </w:p>
    <w:p w14:paraId="6FC934C6" w14:textId="77777777" w:rsidR="000721E6" w:rsidRDefault="000721E6" w:rsidP="000721E6">
      <w:pPr>
        <w:pStyle w:val="a8"/>
      </w:pPr>
      <w:r>
        <w:lastRenderedPageBreak/>
        <w:t>scala&gt; val dt = new DecisionTreeRegressor().setLabelCol("label").setFeaturesCol("indexedFeatures")</w:t>
      </w:r>
    </w:p>
    <w:p w14:paraId="14FA70F7" w14:textId="77777777" w:rsidR="000721E6" w:rsidRDefault="000721E6" w:rsidP="000721E6">
      <w:pPr>
        <w:pStyle w:val="a8"/>
      </w:pPr>
      <w:r>
        <w:t>dt: org.apache.spark.ml.regression.DecisionTreeRegressor = dtr_d8e21b9502e1</w:t>
      </w:r>
    </w:p>
    <w:p w14:paraId="18FF04FE" w14:textId="0AB8E3FD"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90</w:t>
      </w:r>
      <w:r w:rsidR="002635D1">
        <w:fldChar w:fldCharType="end"/>
      </w:r>
    </w:p>
    <w:p w14:paraId="23BC3E1B" w14:textId="77777777" w:rsidR="003B7B17" w:rsidRPr="00975F66" w:rsidRDefault="003B7B17" w:rsidP="004178B6">
      <w:pPr>
        <w:pStyle w:val="a7"/>
      </w:pPr>
      <w:r>
        <w:rPr>
          <w:rFonts w:hint="eastAsia"/>
        </w:rPr>
        <w:t>链接索引和树到一个管道中</w:t>
      </w:r>
    </w:p>
    <w:p w14:paraId="0DBEBE39" w14:textId="77777777" w:rsidR="000721E6" w:rsidRDefault="000721E6" w:rsidP="000721E6">
      <w:pPr>
        <w:pStyle w:val="a8"/>
      </w:pPr>
      <w:r>
        <w:t>scala&gt; val pipeline = new Pipeline().setStages(Array(featureIndexer, dt))</w:t>
      </w:r>
    </w:p>
    <w:p w14:paraId="69943E56" w14:textId="77777777" w:rsidR="000721E6" w:rsidRDefault="000721E6" w:rsidP="000721E6">
      <w:pPr>
        <w:pStyle w:val="a8"/>
      </w:pPr>
      <w:r>
        <w:t>pipeline: org.apache.spark.ml.Pipeline = pipeline_c396dbb1f2f7</w:t>
      </w:r>
    </w:p>
    <w:p w14:paraId="0A6F5606" w14:textId="7D1B9E2B"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91</w:t>
      </w:r>
      <w:r w:rsidR="002635D1">
        <w:fldChar w:fldCharType="end"/>
      </w:r>
    </w:p>
    <w:p w14:paraId="7A302328" w14:textId="285C5A4D" w:rsidR="000721E6" w:rsidRDefault="00872C3E" w:rsidP="004178B6">
      <w:pPr>
        <w:pStyle w:val="a7"/>
      </w:pPr>
      <w:r>
        <w:rPr>
          <w:rFonts w:hint="eastAsia"/>
        </w:rPr>
        <w:t>训练模型，运行索引</w:t>
      </w:r>
    </w:p>
    <w:p w14:paraId="5618A510" w14:textId="77777777" w:rsidR="000721E6" w:rsidRDefault="000721E6" w:rsidP="000721E6">
      <w:pPr>
        <w:pStyle w:val="a8"/>
      </w:pPr>
      <w:r>
        <w:t>scala&gt; val model = pipeline.fit(trainingData)</w:t>
      </w:r>
    </w:p>
    <w:p w14:paraId="0A814D81" w14:textId="77777777" w:rsidR="000721E6" w:rsidRDefault="000721E6" w:rsidP="000721E6">
      <w:pPr>
        <w:pStyle w:val="a8"/>
      </w:pPr>
      <w:r>
        <w:t>model: org.apache.spark.ml.PipelineModel = pipeline_c396dbb1f2f7</w:t>
      </w:r>
    </w:p>
    <w:p w14:paraId="02AF2E75" w14:textId="675DB9BE"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92</w:t>
      </w:r>
      <w:r w:rsidR="002635D1">
        <w:fldChar w:fldCharType="end"/>
      </w:r>
    </w:p>
    <w:p w14:paraId="36A41D1A" w14:textId="05482081" w:rsidR="000721E6" w:rsidRDefault="00872C3E" w:rsidP="004178B6">
      <w:pPr>
        <w:pStyle w:val="a7"/>
      </w:pPr>
      <w:r>
        <w:rPr>
          <w:rFonts w:hint="eastAsia"/>
        </w:rPr>
        <w:t>进行预测</w:t>
      </w:r>
    </w:p>
    <w:p w14:paraId="1EF07406" w14:textId="77777777" w:rsidR="000721E6" w:rsidRDefault="000721E6" w:rsidP="000721E6">
      <w:pPr>
        <w:pStyle w:val="a8"/>
      </w:pPr>
      <w:r>
        <w:t>scala&gt; val predictions = model.transform(testData)</w:t>
      </w:r>
    </w:p>
    <w:p w14:paraId="099FC381" w14:textId="77777777" w:rsidR="000721E6" w:rsidRDefault="000721E6" w:rsidP="000721E6">
      <w:pPr>
        <w:pStyle w:val="a8"/>
      </w:pPr>
      <w:r>
        <w:t>predictions: org.apache.spark.sql.DataFrame = [label: double, features: vector ... 2 more fields]</w:t>
      </w:r>
    </w:p>
    <w:p w14:paraId="3265D365" w14:textId="0921FEBD"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93</w:t>
      </w:r>
      <w:r w:rsidR="002635D1">
        <w:fldChar w:fldCharType="end"/>
      </w:r>
    </w:p>
    <w:p w14:paraId="60490557" w14:textId="77777777" w:rsidR="00186BC3" w:rsidRPr="00975F66" w:rsidRDefault="00186BC3" w:rsidP="004178B6">
      <w:pPr>
        <w:pStyle w:val="a7"/>
      </w:pPr>
      <w:r>
        <w:rPr>
          <w:rFonts w:hint="eastAsia"/>
        </w:rPr>
        <w:t>选择示例行显示</w:t>
      </w:r>
    </w:p>
    <w:p w14:paraId="4F1F99B3" w14:textId="77777777" w:rsidR="000721E6" w:rsidRDefault="000721E6" w:rsidP="000721E6">
      <w:pPr>
        <w:pStyle w:val="a8"/>
      </w:pPr>
      <w:r>
        <w:t>scala&gt; predictions.select("prediction", "label", "features").show(5)</w:t>
      </w:r>
    </w:p>
    <w:p w14:paraId="0A584431" w14:textId="77777777" w:rsidR="000721E6" w:rsidRDefault="000721E6" w:rsidP="000721E6">
      <w:pPr>
        <w:pStyle w:val="a8"/>
      </w:pPr>
      <w:r>
        <w:t>+----------+-----+--------------------+</w:t>
      </w:r>
    </w:p>
    <w:p w14:paraId="773CCF4F" w14:textId="77777777" w:rsidR="000721E6" w:rsidRDefault="000721E6" w:rsidP="000721E6">
      <w:pPr>
        <w:pStyle w:val="a8"/>
      </w:pPr>
      <w:r>
        <w:t>|prediction|label|            features|</w:t>
      </w:r>
    </w:p>
    <w:p w14:paraId="72E9FCC9" w14:textId="77777777" w:rsidR="000721E6" w:rsidRDefault="000721E6" w:rsidP="000721E6">
      <w:pPr>
        <w:pStyle w:val="a8"/>
      </w:pPr>
      <w:r>
        <w:t>+----------+-----+--------------------+</w:t>
      </w:r>
    </w:p>
    <w:p w14:paraId="1593AB3A" w14:textId="77777777" w:rsidR="000721E6" w:rsidRDefault="000721E6" w:rsidP="000721E6">
      <w:pPr>
        <w:pStyle w:val="a8"/>
      </w:pPr>
      <w:r>
        <w:t>|       0.0|  0.0|(692,[98,99,100,1...|</w:t>
      </w:r>
    </w:p>
    <w:p w14:paraId="5D1C7B74" w14:textId="77777777" w:rsidR="000721E6" w:rsidRDefault="000721E6" w:rsidP="000721E6">
      <w:pPr>
        <w:pStyle w:val="a8"/>
      </w:pPr>
      <w:r>
        <w:t>|       0.0|  0.0|(692,[122,123,148...|</w:t>
      </w:r>
    </w:p>
    <w:p w14:paraId="28B8F180" w14:textId="77777777" w:rsidR="000721E6" w:rsidRDefault="000721E6" w:rsidP="000721E6">
      <w:pPr>
        <w:pStyle w:val="a8"/>
      </w:pPr>
      <w:r>
        <w:t>|       0.0|  0.0|(692,[123,124,125...|</w:t>
      </w:r>
    </w:p>
    <w:p w14:paraId="5A15859A" w14:textId="77777777" w:rsidR="000721E6" w:rsidRDefault="000721E6" w:rsidP="000721E6">
      <w:pPr>
        <w:pStyle w:val="a8"/>
      </w:pPr>
      <w:r>
        <w:t>|       0.0|  0.0|(692,[123,124,125...|</w:t>
      </w:r>
    </w:p>
    <w:p w14:paraId="06B35771" w14:textId="77777777" w:rsidR="000721E6" w:rsidRDefault="000721E6" w:rsidP="000721E6">
      <w:pPr>
        <w:pStyle w:val="a8"/>
      </w:pPr>
      <w:r>
        <w:t>|       0.0|  0.0|(692,[124,125,126...|</w:t>
      </w:r>
    </w:p>
    <w:p w14:paraId="292E2C25" w14:textId="77777777" w:rsidR="000721E6" w:rsidRDefault="000721E6" w:rsidP="000721E6">
      <w:pPr>
        <w:pStyle w:val="a8"/>
      </w:pPr>
      <w:r>
        <w:t>+----------+-----+--------------------+</w:t>
      </w:r>
    </w:p>
    <w:p w14:paraId="6B6053B7" w14:textId="77777777" w:rsidR="000721E6" w:rsidRDefault="000721E6" w:rsidP="000721E6">
      <w:pPr>
        <w:pStyle w:val="a8"/>
      </w:pPr>
      <w:r>
        <w:t>only showing top 5 rows</w:t>
      </w:r>
    </w:p>
    <w:p w14:paraId="483980E5" w14:textId="5B223CCD" w:rsidR="00015159" w:rsidRPr="00015159" w:rsidRDefault="00015159" w:rsidP="00015159">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94</w:t>
      </w:r>
      <w:r w:rsidR="002635D1">
        <w:fldChar w:fldCharType="end"/>
      </w:r>
    </w:p>
    <w:p w14:paraId="4F1AF67A" w14:textId="77777777" w:rsidR="00D8182B" w:rsidRPr="00975F66" w:rsidRDefault="00D8182B" w:rsidP="004178B6">
      <w:pPr>
        <w:pStyle w:val="a7"/>
      </w:pPr>
      <w:r>
        <w:rPr>
          <w:rFonts w:hint="eastAsia"/>
        </w:rPr>
        <w:t>选择预测和真标签，计算测试错误</w:t>
      </w:r>
    </w:p>
    <w:p w14:paraId="3774CA07" w14:textId="77777777" w:rsidR="000721E6" w:rsidRDefault="000721E6" w:rsidP="000721E6">
      <w:pPr>
        <w:pStyle w:val="a8"/>
      </w:pPr>
      <w:r>
        <w:t>scala&gt; val evaluator = new RegressionEvaluator().setLabelCol("label").setPredictionCol("prediction").setMetricName("rmse")</w:t>
      </w:r>
    </w:p>
    <w:p w14:paraId="167749A9" w14:textId="77777777" w:rsidR="000721E6" w:rsidRDefault="000721E6" w:rsidP="000721E6">
      <w:pPr>
        <w:pStyle w:val="a8"/>
      </w:pPr>
      <w:r>
        <w:t>evaluator: org.apache.spark.ml.evaluation.RegressionEvaluator = regEval_5550a21b1674</w:t>
      </w:r>
    </w:p>
    <w:p w14:paraId="79518712" w14:textId="77777777" w:rsidR="000721E6" w:rsidRDefault="000721E6" w:rsidP="000721E6">
      <w:pPr>
        <w:pStyle w:val="a8"/>
      </w:pPr>
    </w:p>
    <w:p w14:paraId="47B7C3F6" w14:textId="77777777" w:rsidR="000721E6" w:rsidRDefault="000721E6" w:rsidP="000721E6">
      <w:pPr>
        <w:pStyle w:val="a8"/>
      </w:pPr>
      <w:r>
        <w:t>scala&gt; val rmse = evaluator.evaluate(predictions)</w:t>
      </w:r>
    </w:p>
    <w:p w14:paraId="6FE5891C" w14:textId="77777777" w:rsidR="000721E6" w:rsidRDefault="000721E6" w:rsidP="000721E6">
      <w:pPr>
        <w:pStyle w:val="a8"/>
      </w:pPr>
      <w:r>
        <w:t>rmse: Double = 0.19245008972987526</w:t>
      </w:r>
    </w:p>
    <w:p w14:paraId="53C9E1B8" w14:textId="77777777" w:rsidR="000721E6" w:rsidRDefault="000721E6" w:rsidP="000721E6">
      <w:pPr>
        <w:pStyle w:val="a8"/>
      </w:pPr>
    </w:p>
    <w:p w14:paraId="02E53513" w14:textId="77777777" w:rsidR="000721E6" w:rsidRDefault="000721E6" w:rsidP="000721E6">
      <w:pPr>
        <w:pStyle w:val="a8"/>
      </w:pPr>
      <w:r>
        <w:t>scala&gt; println("Root Mean Squared Error (RMSE) on test data = " + rmse)</w:t>
      </w:r>
    </w:p>
    <w:p w14:paraId="2E31DC97" w14:textId="77777777" w:rsidR="000721E6" w:rsidRDefault="000721E6" w:rsidP="000721E6">
      <w:pPr>
        <w:pStyle w:val="a8"/>
      </w:pPr>
      <w:r>
        <w:t>Root Mean Squared Error (RMSE) on test data = 0.19245008972987526</w:t>
      </w:r>
    </w:p>
    <w:p w14:paraId="198317F5" w14:textId="77777777" w:rsidR="000721E6" w:rsidRDefault="000721E6" w:rsidP="000721E6">
      <w:pPr>
        <w:pStyle w:val="a8"/>
      </w:pPr>
    </w:p>
    <w:p w14:paraId="553AC661" w14:textId="77777777" w:rsidR="000721E6" w:rsidRDefault="000721E6" w:rsidP="000721E6">
      <w:pPr>
        <w:pStyle w:val="a8"/>
      </w:pPr>
      <w:r>
        <w:t>scala&gt; val treeModel = model.stages(1).asInstanceOf[DecisionTreeRegressionModel]</w:t>
      </w:r>
    </w:p>
    <w:p w14:paraId="4AD94FCE" w14:textId="77777777" w:rsidR="000721E6" w:rsidRDefault="000721E6" w:rsidP="000721E6">
      <w:pPr>
        <w:pStyle w:val="a8"/>
      </w:pPr>
      <w:r>
        <w:t>treeModel: org.apache.spark.ml.regression.DecisionTreeRegressionModel = DecisionTreeRegressionModel (uid=dtr_d8e21b9502e1) of depth 1 with 3 nodes</w:t>
      </w:r>
    </w:p>
    <w:p w14:paraId="0DD76024" w14:textId="77777777" w:rsidR="000721E6" w:rsidRDefault="000721E6" w:rsidP="000721E6">
      <w:pPr>
        <w:pStyle w:val="a8"/>
      </w:pPr>
    </w:p>
    <w:p w14:paraId="1A8FF170" w14:textId="77777777" w:rsidR="000721E6" w:rsidRDefault="000721E6" w:rsidP="000721E6">
      <w:pPr>
        <w:pStyle w:val="a8"/>
      </w:pPr>
      <w:r>
        <w:t>scala&gt; println("Learned regression tree model:\n" + treeModel.toDebugString)</w:t>
      </w:r>
    </w:p>
    <w:p w14:paraId="1F2E1D8C" w14:textId="77777777" w:rsidR="000721E6" w:rsidRDefault="000721E6" w:rsidP="000721E6">
      <w:pPr>
        <w:pStyle w:val="a8"/>
      </w:pPr>
      <w:r>
        <w:t>Learned regression tree model:</w:t>
      </w:r>
    </w:p>
    <w:p w14:paraId="47303EC1" w14:textId="77777777" w:rsidR="000721E6" w:rsidRDefault="000721E6" w:rsidP="000721E6">
      <w:pPr>
        <w:pStyle w:val="a8"/>
      </w:pPr>
      <w:r>
        <w:t>DecisionTreeRegressionModel (uid=dtr_d8e21b9502e1) of depth 1 with 3 nodes</w:t>
      </w:r>
    </w:p>
    <w:p w14:paraId="20E4431D" w14:textId="77777777" w:rsidR="000721E6" w:rsidRDefault="000721E6" w:rsidP="000721E6">
      <w:pPr>
        <w:pStyle w:val="a8"/>
      </w:pPr>
      <w:r>
        <w:t xml:space="preserve">  If (feature 434 &lt;= 0.0)</w:t>
      </w:r>
    </w:p>
    <w:p w14:paraId="6FEF7092" w14:textId="77777777" w:rsidR="000721E6" w:rsidRDefault="000721E6" w:rsidP="000721E6">
      <w:pPr>
        <w:pStyle w:val="a8"/>
      </w:pPr>
      <w:r>
        <w:lastRenderedPageBreak/>
        <w:t xml:space="preserve">   Predict: 0.0</w:t>
      </w:r>
    </w:p>
    <w:p w14:paraId="4FBE845A" w14:textId="77777777" w:rsidR="000721E6" w:rsidRDefault="000721E6" w:rsidP="000721E6">
      <w:pPr>
        <w:pStyle w:val="a8"/>
      </w:pPr>
      <w:r>
        <w:t xml:space="preserve">  Else (feature 434 &gt; 0.0)</w:t>
      </w:r>
    </w:p>
    <w:p w14:paraId="32DF7557" w14:textId="5AE85F83" w:rsidR="00F632B5" w:rsidRDefault="000721E6" w:rsidP="000721E6">
      <w:pPr>
        <w:pStyle w:val="a8"/>
      </w:pPr>
      <w:r>
        <w:t xml:space="preserve">   Predict: 1.0</w:t>
      </w:r>
    </w:p>
    <w:p w14:paraId="7AFA3B67" w14:textId="5933D21C"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95</w:t>
      </w:r>
      <w:r w:rsidR="002635D1">
        <w:fldChar w:fldCharType="end"/>
      </w:r>
    </w:p>
    <w:p w14:paraId="41A56B43" w14:textId="77777777" w:rsidR="00F632B5" w:rsidRDefault="00F632B5" w:rsidP="00124644">
      <w:pPr>
        <w:pStyle w:val="Heading4"/>
      </w:pPr>
      <w:r>
        <w:rPr>
          <w:rFonts w:hint="eastAsia"/>
        </w:rPr>
        <w:t>随机森林回归</w:t>
      </w:r>
      <w:r>
        <w:rPr>
          <w:rFonts w:hint="eastAsia"/>
        </w:rPr>
        <w:t xml:space="preserve"> </w:t>
      </w:r>
    </w:p>
    <w:p w14:paraId="1085EB54" w14:textId="2C636514" w:rsidR="00F632B5" w:rsidRDefault="00F632B5" w:rsidP="00F632B5">
      <w:pPr>
        <w:ind w:firstLine="420"/>
        <w:rPr>
          <w:rFonts w:hint="eastAsia"/>
        </w:rPr>
      </w:pPr>
      <w:r>
        <w:rPr>
          <w:rFonts w:hint="eastAsia"/>
        </w:rPr>
        <w:t>随机森林</w:t>
      </w:r>
      <w:r w:rsidR="00B91B93">
        <w:rPr>
          <w:rFonts w:hint="eastAsia"/>
        </w:rPr>
        <w:t>是受欢迎的</w:t>
      </w:r>
      <w:r>
        <w:rPr>
          <w:rFonts w:hint="eastAsia"/>
        </w:rPr>
        <w:t>分类和回归方法</w:t>
      </w:r>
      <w:r w:rsidR="00B91B93">
        <w:rPr>
          <w:rFonts w:hint="eastAsia"/>
        </w:rPr>
        <w:t>系列</w:t>
      </w:r>
      <w:r>
        <w:rPr>
          <w:rFonts w:hint="eastAsia"/>
        </w:rPr>
        <w:t>。</w:t>
      </w:r>
      <w:r w:rsidR="002E5ABB">
        <w:rPr>
          <w:rFonts w:hint="eastAsia"/>
        </w:rPr>
        <w:t>下面例子中，加载</w:t>
      </w:r>
      <w:r w:rsidR="002E5ABB">
        <w:rPr>
          <w:rFonts w:hint="eastAsia"/>
        </w:rPr>
        <w:t>LIBSVM</w:t>
      </w:r>
      <w:r w:rsidR="002E5ABB">
        <w:rPr>
          <w:rFonts w:hint="eastAsia"/>
        </w:rPr>
        <w:t>格式的数据集，将其分成训练集和测试集，训练在第一数据集，然后在留存的测试集上评估。</w:t>
      </w:r>
      <w:r w:rsidR="002C6C0B">
        <w:t>Spark</w:t>
      </w:r>
      <w:r w:rsidR="002E5ABB">
        <w:rPr>
          <w:rFonts w:hint="eastAsia"/>
        </w:rPr>
        <w:t>使用特征转换器索引类别特征，添加元数据到该</w:t>
      </w:r>
      <w:r w:rsidR="00A01D49">
        <w:rPr>
          <w:rFonts w:hint="eastAsia"/>
        </w:rPr>
        <w:t>基于树</w:t>
      </w:r>
      <w:r w:rsidR="002E5ABB">
        <w:rPr>
          <w:rFonts w:hint="eastAsia"/>
        </w:rPr>
        <w:t>算法可以识别的</w:t>
      </w:r>
      <w:r w:rsidR="007879A1">
        <w:t>DataFrame</w:t>
      </w:r>
      <w:r w:rsidR="002E5ABB">
        <w:rPr>
          <w:rFonts w:hint="eastAsia"/>
        </w:rPr>
        <w:t>。</w:t>
      </w:r>
    </w:p>
    <w:p w14:paraId="0AA3C1CF" w14:textId="77777777" w:rsidR="00845D63" w:rsidRDefault="00845D63" w:rsidP="00845D63">
      <w:pPr>
        <w:pStyle w:val="a8"/>
      </w:pPr>
      <w:r>
        <w:t>scala&gt; import org.apache.spark.ml.Pipeline</w:t>
      </w:r>
    </w:p>
    <w:p w14:paraId="474EC74A" w14:textId="77777777" w:rsidR="00845D63" w:rsidRDefault="00845D63" w:rsidP="00845D63">
      <w:pPr>
        <w:pStyle w:val="a8"/>
      </w:pPr>
      <w:r>
        <w:t>import org.apache.spark.ml.Pipeline</w:t>
      </w:r>
    </w:p>
    <w:p w14:paraId="3440385A" w14:textId="77777777" w:rsidR="00845D63" w:rsidRDefault="00845D63" w:rsidP="00845D63">
      <w:pPr>
        <w:pStyle w:val="a8"/>
      </w:pPr>
    </w:p>
    <w:p w14:paraId="1EBE9FB3" w14:textId="77777777" w:rsidR="00845D63" w:rsidRDefault="00845D63" w:rsidP="00845D63">
      <w:pPr>
        <w:pStyle w:val="a8"/>
      </w:pPr>
      <w:r>
        <w:t>scala&gt; import org.apache.spark.ml.evaluation.RegressionEvaluator</w:t>
      </w:r>
    </w:p>
    <w:p w14:paraId="1201690D" w14:textId="77777777" w:rsidR="00845D63" w:rsidRDefault="00845D63" w:rsidP="00845D63">
      <w:pPr>
        <w:pStyle w:val="a8"/>
      </w:pPr>
      <w:r>
        <w:t>import org.apache.spark.ml.evaluation.RegressionEvaluator</w:t>
      </w:r>
    </w:p>
    <w:p w14:paraId="5B27D516" w14:textId="77777777" w:rsidR="00845D63" w:rsidRDefault="00845D63" w:rsidP="00845D63">
      <w:pPr>
        <w:pStyle w:val="a8"/>
      </w:pPr>
    </w:p>
    <w:p w14:paraId="2226A421" w14:textId="77777777" w:rsidR="00845D63" w:rsidRDefault="00845D63" w:rsidP="00845D63">
      <w:pPr>
        <w:pStyle w:val="a8"/>
      </w:pPr>
      <w:r>
        <w:t>scala&gt; import org.apache.spark.ml.feature.VectorIndexer</w:t>
      </w:r>
    </w:p>
    <w:p w14:paraId="3F73587C" w14:textId="77777777" w:rsidR="00845D63" w:rsidRDefault="00845D63" w:rsidP="00845D63">
      <w:pPr>
        <w:pStyle w:val="a8"/>
      </w:pPr>
      <w:r>
        <w:t>import org.apache.spark.ml.feature.VectorIndexer</w:t>
      </w:r>
    </w:p>
    <w:p w14:paraId="4716665C" w14:textId="77777777" w:rsidR="00845D63" w:rsidRDefault="00845D63" w:rsidP="00845D63">
      <w:pPr>
        <w:pStyle w:val="a8"/>
      </w:pPr>
    </w:p>
    <w:p w14:paraId="4161C50B" w14:textId="77777777" w:rsidR="00845D63" w:rsidRDefault="00845D63" w:rsidP="00845D63">
      <w:pPr>
        <w:pStyle w:val="a8"/>
      </w:pPr>
      <w:r>
        <w:t>scala&gt; import org.apache.spark.ml.regression.{RandomForestRegressionModel, RandomForestRegressor}</w:t>
      </w:r>
    </w:p>
    <w:p w14:paraId="5ED106DE" w14:textId="77777777" w:rsidR="00845D63" w:rsidRDefault="00845D63" w:rsidP="00845D63">
      <w:pPr>
        <w:pStyle w:val="a8"/>
      </w:pPr>
      <w:r>
        <w:t>import org.apache.spark.ml.regression.{RandomForestRegressionModel, RandomForestRegressor}</w:t>
      </w:r>
    </w:p>
    <w:p w14:paraId="7A28F77A" w14:textId="535534D7"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96</w:t>
      </w:r>
      <w:r w:rsidR="002635D1">
        <w:fldChar w:fldCharType="end"/>
      </w:r>
    </w:p>
    <w:p w14:paraId="4AF94355" w14:textId="768C52D5" w:rsidR="00845D63" w:rsidRDefault="00E25C44" w:rsidP="004178B6">
      <w:pPr>
        <w:pStyle w:val="a7"/>
      </w:pPr>
      <w:r>
        <w:rPr>
          <w:rFonts w:hint="eastAsia"/>
        </w:rPr>
        <w:t>加载和解析数据文件，将其转换为</w:t>
      </w:r>
      <w:r w:rsidR="007879A1">
        <w:t>DataFrame</w:t>
      </w:r>
    </w:p>
    <w:p w14:paraId="2151B89A" w14:textId="043FCB4F" w:rsidR="00845D63" w:rsidRDefault="00845D63" w:rsidP="00845D63">
      <w:pPr>
        <w:pStyle w:val="a8"/>
      </w:pPr>
      <w:r>
        <w:t>scala&gt; val data = spark.read.format("libsvm").load("</w:t>
      </w:r>
      <w:r w:rsidR="00E62A72">
        <w:t>/spark/</w:t>
      </w:r>
      <w:r>
        <w:t>data/example/mllib/sample_libsvm_data.txt")</w:t>
      </w:r>
    </w:p>
    <w:p w14:paraId="5723C230" w14:textId="77777777" w:rsidR="00845D63" w:rsidRDefault="00845D63" w:rsidP="00845D63">
      <w:pPr>
        <w:pStyle w:val="a8"/>
      </w:pPr>
      <w:r>
        <w:t>data: org.apache.spark.sql.DataFrame = [label: double, features: vector]</w:t>
      </w:r>
    </w:p>
    <w:p w14:paraId="10AAF7D6" w14:textId="2572F5F4"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97</w:t>
      </w:r>
      <w:r w:rsidR="002635D1">
        <w:fldChar w:fldCharType="end"/>
      </w:r>
    </w:p>
    <w:p w14:paraId="188DA177" w14:textId="15ADF2AF" w:rsidR="00845D63" w:rsidRDefault="009C44C1" w:rsidP="005232E9">
      <w:pPr>
        <w:pStyle w:val="a7"/>
      </w:pPr>
      <w:r>
        <w:rPr>
          <w:rFonts w:hint="eastAsia"/>
        </w:rPr>
        <w:t>自动识别分类特征，并且索引</w:t>
      </w:r>
      <w:r w:rsidR="003F7A88">
        <w:rPr>
          <w:rFonts w:hint="eastAsia"/>
        </w:rPr>
        <w:t>，</w:t>
      </w:r>
      <w:r w:rsidR="009E2C21" w:rsidRPr="003F7A88">
        <w:rPr>
          <w:rFonts w:asciiTheme="minorEastAsia" w:eastAsiaTheme="minorEastAsia" w:hAnsiTheme="minorEastAsia" w:hint="eastAsia"/>
        </w:rPr>
        <w:t>设置</w:t>
      </w:r>
      <w:r w:rsidR="00845D63">
        <w:t>maxCategories</w:t>
      </w:r>
      <w:r w:rsidR="009E2C21" w:rsidRPr="003F7A88">
        <w:rPr>
          <w:rFonts w:asciiTheme="minorEastAsia" w:eastAsiaTheme="minorEastAsia" w:hAnsiTheme="minorEastAsia" w:hint="eastAsia"/>
        </w:rPr>
        <w:t>，</w:t>
      </w:r>
      <w:r w:rsidR="009E2C21" w:rsidRPr="009E2C21">
        <w:rPr>
          <w:rFonts w:hint="eastAsia"/>
        </w:rPr>
        <w:t>将具有</w:t>
      </w:r>
      <w:r w:rsidR="009E2C21" w:rsidRPr="009E2C21">
        <w:t>&gt;4</w:t>
      </w:r>
      <w:r w:rsidR="009E2C21" w:rsidRPr="009E2C21">
        <w:rPr>
          <w:rFonts w:hint="eastAsia"/>
        </w:rPr>
        <w:t>不同值的特征作为连续的</w:t>
      </w:r>
    </w:p>
    <w:p w14:paraId="72E1A989" w14:textId="77777777" w:rsidR="00845D63" w:rsidRDefault="00845D63" w:rsidP="00845D63">
      <w:pPr>
        <w:pStyle w:val="a8"/>
      </w:pPr>
      <w:r>
        <w:t>scala&gt; val featureIndexer = new VectorIndexer().setInputCol("features").setOutputCol("indexedFeatures").setMaxCategories(4).fit(data)</w:t>
      </w:r>
    </w:p>
    <w:p w14:paraId="5631E900" w14:textId="77777777" w:rsidR="00845D63" w:rsidRDefault="00845D63" w:rsidP="00845D63">
      <w:pPr>
        <w:pStyle w:val="a8"/>
      </w:pPr>
      <w:r>
        <w:t>featureIndexer: org.apache.spark.ml.feature.VectorIndexerModel = vecIdx_8686fd13bc82</w:t>
      </w:r>
    </w:p>
    <w:p w14:paraId="09F2919B" w14:textId="540423E6"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98</w:t>
      </w:r>
      <w:r w:rsidR="002635D1">
        <w:fldChar w:fldCharType="end"/>
      </w:r>
    </w:p>
    <w:p w14:paraId="305AFED5" w14:textId="6CC1D96C" w:rsidR="00845D63" w:rsidRDefault="00240DBE" w:rsidP="004178B6">
      <w:pPr>
        <w:pStyle w:val="a7"/>
      </w:pPr>
      <w:r>
        <w:rPr>
          <w:rFonts w:hint="eastAsia"/>
        </w:rPr>
        <w:t>分割数据到训练和测试集</w:t>
      </w:r>
      <w:r w:rsidR="00845D63">
        <w:t xml:space="preserve">(30% </w:t>
      </w:r>
      <w:r>
        <w:rPr>
          <w:rFonts w:hint="eastAsia"/>
        </w:rPr>
        <w:t>留存为测试</w:t>
      </w:r>
      <w:r w:rsidR="00845D63">
        <w:t>)</w:t>
      </w:r>
    </w:p>
    <w:p w14:paraId="461B3A30" w14:textId="77777777" w:rsidR="00845D63" w:rsidRDefault="00845D63" w:rsidP="00845D63">
      <w:pPr>
        <w:pStyle w:val="a8"/>
      </w:pPr>
      <w:r>
        <w:t>scala&gt; val Array(trainingData, testData) = data.randomSplit(Array(0.7, 0.3))</w:t>
      </w:r>
    </w:p>
    <w:p w14:paraId="1D942838" w14:textId="77777777" w:rsidR="00845D63" w:rsidRDefault="00845D63" w:rsidP="00845D63">
      <w:pPr>
        <w:pStyle w:val="a8"/>
      </w:pPr>
      <w:r>
        <w:t>trainingData: org.apache.spark.sql.Dataset[org.apache.spark.sql.Row] = [label: double, features: vector]</w:t>
      </w:r>
    </w:p>
    <w:p w14:paraId="57D7AB95" w14:textId="77777777" w:rsidR="00845D63" w:rsidRDefault="00845D63" w:rsidP="00845D63">
      <w:pPr>
        <w:pStyle w:val="a8"/>
      </w:pPr>
      <w:r>
        <w:t>testData: org.apache.spark.sql.Dataset[org.apache.spark.sql.Row] = [label: double, features: vector]</w:t>
      </w:r>
    </w:p>
    <w:p w14:paraId="5F7C877A" w14:textId="6B258504"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99</w:t>
      </w:r>
      <w:r w:rsidR="002635D1">
        <w:fldChar w:fldCharType="end"/>
      </w:r>
    </w:p>
    <w:p w14:paraId="3C8F5C27" w14:textId="591008EB" w:rsidR="00845D63" w:rsidRDefault="00240DBE" w:rsidP="004178B6">
      <w:pPr>
        <w:pStyle w:val="a7"/>
      </w:pPr>
      <w:r>
        <w:rPr>
          <w:rFonts w:asciiTheme="minorEastAsia" w:eastAsiaTheme="minorEastAsia" w:hAnsiTheme="minorEastAsia" w:hint="eastAsia"/>
        </w:rPr>
        <w:t>训练</w:t>
      </w:r>
      <w:r w:rsidR="00845D63">
        <w:t>RandomForest</w:t>
      </w:r>
      <w:r>
        <w:rPr>
          <w:rFonts w:asciiTheme="minorEastAsia" w:eastAsiaTheme="minorEastAsia" w:hAnsiTheme="minorEastAsia" w:hint="eastAsia"/>
        </w:rPr>
        <w:t>模型</w:t>
      </w:r>
    </w:p>
    <w:p w14:paraId="3BD685E5" w14:textId="77777777" w:rsidR="00845D63" w:rsidRDefault="00845D63" w:rsidP="00845D63">
      <w:pPr>
        <w:pStyle w:val="a8"/>
      </w:pPr>
      <w:r>
        <w:t>scala&gt; val rf = new RandomForestRegressor().setLabelCol("label").setFeaturesCol("indexedFeatures")</w:t>
      </w:r>
    </w:p>
    <w:p w14:paraId="2FDB74C4" w14:textId="0915503C" w:rsidR="00845D63" w:rsidRDefault="00845D63" w:rsidP="00845D63">
      <w:pPr>
        <w:pStyle w:val="a8"/>
      </w:pPr>
      <w:r>
        <w:t>rf: org.apache.spark.ml.regression.RandomForestRegressor = rfr_8b3d97e58278</w:t>
      </w:r>
    </w:p>
    <w:p w14:paraId="35A8B206" w14:textId="3766DB3E"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100</w:t>
      </w:r>
      <w:r w:rsidR="002635D1">
        <w:fldChar w:fldCharType="end"/>
      </w:r>
    </w:p>
    <w:p w14:paraId="2A327FD4" w14:textId="77777777" w:rsidR="004C107B" w:rsidRPr="00975F66" w:rsidRDefault="004C107B" w:rsidP="004178B6">
      <w:pPr>
        <w:pStyle w:val="a7"/>
      </w:pPr>
      <w:r>
        <w:rPr>
          <w:rFonts w:hint="eastAsia"/>
        </w:rPr>
        <w:t>链接索引和树到一个管道中</w:t>
      </w:r>
    </w:p>
    <w:p w14:paraId="5A53D60B" w14:textId="77777777" w:rsidR="00845D63" w:rsidRDefault="00845D63" w:rsidP="00845D63">
      <w:pPr>
        <w:pStyle w:val="a8"/>
      </w:pPr>
      <w:r>
        <w:lastRenderedPageBreak/>
        <w:t>scala&gt; val pipeline = new Pipeline().setStages(Array(featureIndexer, rf))</w:t>
      </w:r>
    </w:p>
    <w:p w14:paraId="5D474C85" w14:textId="77777777" w:rsidR="00845D63" w:rsidRDefault="00845D63" w:rsidP="00845D63">
      <w:pPr>
        <w:pStyle w:val="a8"/>
        <w:rPr>
          <w:rFonts w:hint="eastAsia"/>
        </w:rPr>
      </w:pPr>
      <w:r>
        <w:t>pipeline: org.apache.spark.ml.Pipeline = pipeline_a2a6e45d0f75</w:t>
      </w:r>
    </w:p>
    <w:p w14:paraId="6E914A01" w14:textId="335B282E" w:rsidR="00AE0199" w:rsidRPr="00AE0199" w:rsidRDefault="00AE0199" w:rsidP="00AE0199">
      <w:pPr>
        <w:pStyle w:val="a7"/>
        <w:rPr>
          <w:rFonts w:hint="eastAsia"/>
        </w:rPr>
      </w:pPr>
      <w:r>
        <w:rPr>
          <w:rFonts w:hint="eastAsia"/>
        </w:rPr>
        <w:t>训练模型，返回索引</w:t>
      </w:r>
    </w:p>
    <w:p w14:paraId="0E17106C" w14:textId="77777777" w:rsidR="00845D63" w:rsidRDefault="00845D63" w:rsidP="00845D63">
      <w:pPr>
        <w:pStyle w:val="a8"/>
      </w:pPr>
      <w:r>
        <w:t>scala&gt; val model = pipeline.fit(trainingData)</w:t>
      </w:r>
    </w:p>
    <w:p w14:paraId="25DDAEE4" w14:textId="77777777" w:rsidR="00845D63" w:rsidRDefault="00845D63" w:rsidP="00845D63">
      <w:pPr>
        <w:pStyle w:val="a8"/>
      </w:pPr>
      <w:r>
        <w:t>model: org.apache.spark.ml.PipelineModel = pipeline_a2a6e45d0f75</w:t>
      </w:r>
    </w:p>
    <w:p w14:paraId="7495318C" w14:textId="6935A700"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101</w:t>
      </w:r>
      <w:r w:rsidR="002635D1">
        <w:fldChar w:fldCharType="end"/>
      </w:r>
    </w:p>
    <w:p w14:paraId="2CEF8777" w14:textId="47E26E54" w:rsidR="00845D63" w:rsidRDefault="004C107B" w:rsidP="004178B6">
      <w:pPr>
        <w:pStyle w:val="a7"/>
      </w:pPr>
      <w:r>
        <w:rPr>
          <w:rFonts w:hint="eastAsia"/>
        </w:rPr>
        <w:t>进行预测</w:t>
      </w:r>
    </w:p>
    <w:p w14:paraId="5B191424" w14:textId="77777777" w:rsidR="00845D63" w:rsidRDefault="00845D63" w:rsidP="00845D63">
      <w:pPr>
        <w:pStyle w:val="a8"/>
      </w:pPr>
      <w:r>
        <w:t>scala&gt; val predictions = model.transform(testData)</w:t>
      </w:r>
    </w:p>
    <w:p w14:paraId="6C268D68" w14:textId="77777777" w:rsidR="00845D63" w:rsidRDefault="00845D63" w:rsidP="00845D63">
      <w:pPr>
        <w:pStyle w:val="a8"/>
      </w:pPr>
      <w:r>
        <w:t>predictions: org.apache.spark.sql.DataFrame = [label: double, features: vector ... 2 more fields]</w:t>
      </w:r>
    </w:p>
    <w:p w14:paraId="3B64E8BD" w14:textId="4237270B"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102</w:t>
      </w:r>
      <w:r w:rsidR="002635D1">
        <w:fldChar w:fldCharType="end"/>
      </w:r>
    </w:p>
    <w:p w14:paraId="54D0B55A" w14:textId="77777777" w:rsidR="004C107B" w:rsidRPr="00975F66" w:rsidRDefault="004C107B" w:rsidP="004178B6">
      <w:pPr>
        <w:pStyle w:val="a7"/>
      </w:pPr>
      <w:r>
        <w:rPr>
          <w:rFonts w:hint="eastAsia"/>
        </w:rPr>
        <w:t>选择示例行显示</w:t>
      </w:r>
    </w:p>
    <w:p w14:paraId="2AA6858F" w14:textId="77777777" w:rsidR="00845D63" w:rsidRDefault="00845D63" w:rsidP="00845D63">
      <w:pPr>
        <w:pStyle w:val="a8"/>
      </w:pPr>
      <w:r>
        <w:t>scala&gt; predictions.select("prediction", "label", "features").show(5)</w:t>
      </w:r>
    </w:p>
    <w:p w14:paraId="515E86BB" w14:textId="77777777" w:rsidR="00845D63" w:rsidRDefault="00845D63" w:rsidP="00845D63">
      <w:pPr>
        <w:pStyle w:val="a8"/>
      </w:pPr>
      <w:r>
        <w:t>+----------+-----+--------------------+</w:t>
      </w:r>
    </w:p>
    <w:p w14:paraId="32638E39" w14:textId="77777777" w:rsidR="00845D63" w:rsidRDefault="00845D63" w:rsidP="00845D63">
      <w:pPr>
        <w:pStyle w:val="a8"/>
      </w:pPr>
      <w:r>
        <w:t>|prediction|label|            features|</w:t>
      </w:r>
    </w:p>
    <w:p w14:paraId="3053F5D4" w14:textId="77777777" w:rsidR="00845D63" w:rsidRDefault="00845D63" w:rsidP="00845D63">
      <w:pPr>
        <w:pStyle w:val="a8"/>
      </w:pPr>
      <w:r>
        <w:t>+----------+-----+--------------------+</w:t>
      </w:r>
    </w:p>
    <w:p w14:paraId="200A86AE" w14:textId="77777777" w:rsidR="00845D63" w:rsidRDefault="00845D63" w:rsidP="00845D63">
      <w:pPr>
        <w:pStyle w:val="a8"/>
      </w:pPr>
      <w:r>
        <w:t>|      0.05|  0.0|(692,[121,122,123...|</w:t>
      </w:r>
    </w:p>
    <w:p w14:paraId="4EDD91AF" w14:textId="77777777" w:rsidR="00845D63" w:rsidRDefault="00845D63" w:rsidP="00845D63">
      <w:pPr>
        <w:pStyle w:val="a8"/>
      </w:pPr>
      <w:r>
        <w:t>|       0.0|  0.0|(692,[122,123,124...|</w:t>
      </w:r>
    </w:p>
    <w:p w14:paraId="252AC390" w14:textId="77777777" w:rsidR="00845D63" w:rsidRDefault="00845D63" w:rsidP="00845D63">
      <w:pPr>
        <w:pStyle w:val="a8"/>
      </w:pPr>
      <w:r>
        <w:t>|       0.0|  0.0|(692,[123,124,125...|</w:t>
      </w:r>
    </w:p>
    <w:p w14:paraId="749D2EBF" w14:textId="77777777" w:rsidR="00845D63" w:rsidRDefault="00845D63" w:rsidP="00845D63">
      <w:pPr>
        <w:pStyle w:val="a8"/>
      </w:pPr>
      <w:r>
        <w:t>|       0.0|  0.0|(692,[123,124,125...|</w:t>
      </w:r>
    </w:p>
    <w:p w14:paraId="4D174182" w14:textId="77777777" w:rsidR="00845D63" w:rsidRDefault="00845D63" w:rsidP="00845D63">
      <w:pPr>
        <w:pStyle w:val="a8"/>
      </w:pPr>
      <w:r>
        <w:t>|      0.05|  0.0|(692,[125,126,127...|</w:t>
      </w:r>
    </w:p>
    <w:p w14:paraId="1038F644" w14:textId="77777777" w:rsidR="00845D63" w:rsidRDefault="00845D63" w:rsidP="00845D63">
      <w:pPr>
        <w:pStyle w:val="a8"/>
      </w:pPr>
      <w:r>
        <w:t>+----------+-----+--------------------+</w:t>
      </w:r>
    </w:p>
    <w:p w14:paraId="744C409A" w14:textId="77777777" w:rsidR="00845D63" w:rsidRDefault="00845D63" w:rsidP="00845D63">
      <w:pPr>
        <w:pStyle w:val="a8"/>
      </w:pPr>
      <w:r>
        <w:t>only showing top 5 rows</w:t>
      </w:r>
    </w:p>
    <w:p w14:paraId="5097B33B" w14:textId="06DA780D"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103</w:t>
      </w:r>
      <w:r w:rsidR="002635D1">
        <w:fldChar w:fldCharType="end"/>
      </w:r>
    </w:p>
    <w:p w14:paraId="1C299FD4" w14:textId="77777777" w:rsidR="00F66084" w:rsidRPr="00975F66" w:rsidRDefault="00F66084" w:rsidP="004178B6">
      <w:pPr>
        <w:pStyle w:val="a7"/>
      </w:pPr>
      <w:r>
        <w:rPr>
          <w:rFonts w:hint="eastAsia"/>
        </w:rPr>
        <w:t>选择预测和真标签，计算测试错误</w:t>
      </w:r>
    </w:p>
    <w:p w14:paraId="01BAE0B4" w14:textId="77777777" w:rsidR="00845D63" w:rsidRDefault="00845D63" w:rsidP="00845D63">
      <w:pPr>
        <w:pStyle w:val="a8"/>
      </w:pPr>
      <w:r>
        <w:t>scala&gt; val evaluator = new RegressionEvaluator().setLabelCol("label").setPredictionCol("prediction").setMetricName("rmse")</w:t>
      </w:r>
    </w:p>
    <w:p w14:paraId="794B19C0" w14:textId="77777777" w:rsidR="00845D63" w:rsidRDefault="00845D63" w:rsidP="00845D63">
      <w:pPr>
        <w:pStyle w:val="a8"/>
      </w:pPr>
      <w:r>
        <w:t>evaluator: org.apache.spark.ml.evaluation.RegressionEvaluator = regEval_ab1417ac176f</w:t>
      </w:r>
    </w:p>
    <w:p w14:paraId="5127DC14" w14:textId="77777777" w:rsidR="00845D63" w:rsidRDefault="00845D63" w:rsidP="00845D63">
      <w:pPr>
        <w:pStyle w:val="a8"/>
      </w:pPr>
    </w:p>
    <w:p w14:paraId="0132C974" w14:textId="77777777" w:rsidR="00845D63" w:rsidRDefault="00845D63" w:rsidP="00845D63">
      <w:pPr>
        <w:pStyle w:val="a8"/>
      </w:pPr>
      <w:r>
        <w:t>scala&gt; val rmse = evaluator.evaluate(predictions)</w:t>
      </w:r>
    </w:p>
    <w:p w14:paraId="146726FC" w14:textId="77777777" w:rsidR="00845D63" w:rsidRDefault="00845D63" w:rsidP="00845D63">
      <w:pPr>
        <w:pStyle w:val="a8"/>
      </w:pPr>
      <w:r>
        <w:t>rmse: Double = 0.06565321642986129</w:t>
      </w:r>
    </w:p>
    <w:p w14:paraId="544F3BBB" w14:textId="77777777" w:rsidR="00845D63" w:rsidRDefault="00845D63" w:rsidP="00845D63">
      <w:pPr>
        <w:pStyle w:val="a8"/>
      </w:pPr>
    </w:p>
    <w:p w14:paraId="7EB36463" w14:textId="77777777" w:rsidR="00845D63" w:rsidRDefault="00845D63" w:rsidP="00845D63">
      <w:pPr>
        <w:pStyle w:val="a8"/>
      </w:pPr>
      <w:r>
        <w:t>scala&gt; println("Root Mean Squared Error (RMSE) on test data = " + rmse)</w:t>
      </w:r>
    </w:p>
    <w:p w14:paraId="431F1E41" w14:textId="77777777" w:rsidR="00845D63" w:rsidRDefault="00845D63" w:rsidP="00845D63">
      <w:pPr>
        <w:pStyle w:val="a8"/>
      </w:pPr>
      <w:r>
        <w:t>Root Mean Squared Error (RMSE) on test data = 0.06565321642986129</w:t>
      </w:r>
    </w:p>
    <w:p w14:paraId="2C33A7DD" w14:textId="77777777" w:rsidR="003F3E15" w:rsidRDefault="003F3E15" w:rsidP="00845D63">
      <w:pPr>
        <w:pStyle w:val="a8"/>
      </w:pPr>
    </w:p>
    <w:p w14:paraId="3BB74522" w14:textId="7C322EA0" w:rsidR="00845D63" w:rsidRDefault="00845D63" w:rsidP="00845D63">
      <w:pPr>
        <w:pStyle w:val="a8"/>
      </w:pPr>
      <w:r>
        <w:t>scala&gt; val rfModel = model.stages(1).asInstanceOf[RandomForestRegressionModel]</w:t>
      </w:r>
    </w:p>
    <w:p w14:paraId="00E404B1" w14:textId="77777777" w:rsidR="00845D63" w:rsidRDefault="00845D63" w:rsidP="00845D63">
      <w:pPr>
        <w:pStyle w:val="a8"/>
      </w:pPr>
      <w:r>
        <w:t>rfModel: org.apache.spark.ml.regression.RandomForestRegressionModel = RandomForestRegressionModel (uid=rfr_8b3d97e58278) with 20 trees</w:t>
      </w:r>
    </w:p>
    <w:p w14:paraId="4694BDE3" w14:textId="77777777" w:rsidR="00845D63" w:rsidRDefault="00845D63" w:rsidP="00845D63">
      <w:pPr>
        <w:pStyle w:val="a8"/>
      </w:pPr>
    </w:p>
    <w:p w14:paraId="53458129" w14:textId="77777777" w:rsidR="00845D63" w:rsidRDefault="00845D63" w:rsidP="00845D63">
      <w:pPr>
        <w:pStyle w:val="a8"/>
      </w:pPr>
      <w:r>
        <w:t>scala&gt; println("Learned regression forest model:\n" + rfModel.toDebugString)</w:t>
      </w:r>
    </w:p>
    <w:p w14:paraId="2C78E314" w14:textId="77777777" w:rsidR="00845D63" w:rsidRDefault="00845D63" w:rsidP="00845D63">
      <w:pPr>
        <w:pStyle w:val="a8"/>
      </w:pPr>
      <w:r>
        <w:t>Learned regression forest model:</w:t>
      </w:r>
    </w:p>
    <w:p w14:paraId="34AC404C" w14:textId="77777777" w:rsidR="00845D63" w:rsidRDefault="00845D63" w:rsidP="00845D63">
      <w:pPr>
        <w:pStyle w:val="a8"/>
      </w:pPr>
      <w:r>
        <w:t>RandomForestRegressionModel (uid=rfr_8b3d97e58278) with 20 trees</w:t>
      </w:r>
    </w:p>
    <w:p w14:paraId="4F2B68C5" w14:textId="77777777" w:rsidR="00845D63" w:rsidRDefault="00845D63" w:rsidP="00845D63">
      <w:pPr>
        <w:pStyle w:val="a8"/>
      </w:pPr>
      <w:r>
        <w:t xml:space="preserve">  Tree 0 (weight 1.0):</w:t>
      </w:r>
    </w:p>
    <w:p w14:paraId="4F5F1A24" w14:textId="77777777" w:rsidR="00845D63" w:rsidRDefault="00845D63" w:rsidP="00845D63">
      <w:pPr>
        <w:pStyle w:val="a8"/>
      </w:pPr>
      <w:r>
        <w:t xml:space="preserve">    If (feature 435 &lt;= 0.0)</w:t>
      </w:r>
    </w:p>
    <w:p w14:paraId="0E7AC959" w14:textId="77777777" w:rsidR="00845D63" w:rsidRDefault="00845D63" w:rsidP="00845D63">
      <w:pPr>
        <w:pStyle w:val="a8"/>
      </w:pPr>
      <w:r>
        <w:t xml:space="preserve">     If (feature 545 &lt;= 252.0)</w:t>
      </w:r>
    </w:p>
    <w:p w14:paraId="178B0EE3" w14:textId="77777777" w:rsidR="00845D63" w:rsidRDefault="00845D63" w:rsidP="00845D63">
      <w:pPr>
        <w:pStyle w:val="a8"/>
      </w:pPr>
      <w:r>
        <w:t xml:space="preserve">      Predict: 0.0</w:t>
      </w:r>
    </w:p>
    <w:p w14:paraId="4CC6CCBE" w14:textId="77777777" w:rsidR="00845D63" w:rsidRDefault="00845D63" w:rsidP="00845D63">
      <w:pPr>
        <w:pStyle w:val="a8"/>
      </w:pPr>
      <w:r>
        <w:t xml:space="preserve">     Else (feature 545 &gt; 252.0)</w:t>
      </w:r>
    </w:p>
    <w:p w14:paraId="01A96A4C" w14:textId="77777777" w:rsidR="00845D63" w:rsidRDefault="00845D63" w:rsidP="00845D63">
      <w:pPr>
        <w:pStyle w:val="a8"/>
      </w:pPr>
      <w:r>
        <w:t xml:space="preserve">      Predict: 1.0</w:t>
      </w:r>
    </w:p>
    <w:p w14:paraId="5B5F8DD8" w14:textId="77777777" w:rsidR="00845D63" w:rsidRDefault="00845D63" w:rsidP="00845D63">
      <w:pPr>
        <w:pStyle w:val="a8"/>
      </w:pPr>
      <w:r>
        <w:t xml:space="preserve">    Else (feature 435 &gt; 0.0)</w:t>
      </w:r>
    </w:p>
    <w:p w14:paraId="7BD18610" w14:textId="77777777" w:rsidR="00845D63" w:rsidRDefault="00845D63" w:rsidP="00845D63">
      <w:pPr>
        <w:pStyle w:val="a8"/>
      </w:pPr>
      <w:r>
        <w:lastRenderedPageBreak/>
        <w:t xml:space="preserve">     Predict: 1.0</w:t>
      </w:r>
    </w:p>
    <w:p w14:paraId="3010FD03" w14:textId="77777777" w:rsidR="00845D63" w:rsidRDefault="00845D63" w:rsidP="00845D63">
      <w:pPr>
        <w:pStyle w:val="a8"/>
      </w:pPr>
      <w:r>
        <w:t xml:space="preserve">  Tree 1 (weight 1.0):</w:t>
      </w:r>
    </w:p>
    <w:p w14:paraId="16C736D5" w14:textId="77777777" w:rsidR="00845D63" w:rsidRDefault="00845D63" w:rsidP="00845D63">
      <w:pPr>
        <w:pStyle w:val="a8"/>
      </w:pPr>
      <w:r>
        <w:t xml:space="preserve">    If (feature 490 &lt;= 0.0)</w:t>
      </w:r>
    </w:p>
    <w:p w14:paraId="738F3B94" w14:textId="77777777" w:rsidR="00845D63" w:rsidRDefault="00845D63" w:rsidP="00845D63">
      <w:pPr>
        <w:pStyle w:val="a8"/>
      </w:pPr>
      <w:r>
        <w:t xml:space="preserve">     Predict: 0.0</w:t>
      </w:r>
    </w:p>
    <w:p w14:paraId="58ED916E" w14:textId="77777777" w:rsidR="00845D63" w:rsidRDefault="00845D63" w:rsidP="00845D63">
      <w:pPr>
        <w:pStyle w:val="a8"/>
      </w:pPr>
      <w:r>
        <w:t xml:space="preserve">    Else (feature 490 &gt; 0.0)</w:t>
      </w:r>
    </w:p>
    <w:p w14:paraId="2CF0FBC2" w14:textId="77777777" w:rsidR="00845D63" w:rsidRDefault="00845D63" w:rsidP="00845D63">
      <w:pPr>
        <w:pStyle w:val="a8"/>
      </w:pPr>
      <w:r>
        <w:t xml:space="preserve">     Predict: 1.0</w:t>
      </w:r>
    </w:p>
    <w:p w14:paraId="33F7104D" w14:textId="77777777" w:rsidR="00845D63" w:rsidRDefault="00845D63" w:rsidP="00845D63">
      <w:pPr>
        <w:pStyle w:val="a8"/>
      </w:pPr>
      <w:r>
        <w:t xml:space="preserve">  Tree 2 (weight 1.0):</w:t>
      </w:r>
    </w:p>
    <w:p w14:paraId="2839371C" w14:textId="77777777" w:rsidR="00845D63" w:rsidRDefault="00845D63" w:rsidP="00845D63">
      <w:pPr>
        <w:pStyle w:val="a8"/>
      </w:pPr>
      <w:r>
        <w:t xml:space="preserve">    If (feature 290 &lt;= 0.0)</w:t>
      </w:r>
    </w:p>
    <w:p w14:paraId="3603FE8C" w14:textId="77777777" w:rsidR="00845D63" w:rsidRDefault="00845D63" w:rsidP="00845D63">
      <w:pPr>
        <w:pStyle w:val="a8"/>
      </w:pPr>
      <w:r>
        <w:t xml:space="preserve">     Predict: 1.0</w:t>
      </w:r>
    </w:p>
    <w:p w14:paraId="5248FE60" w14:textId="77777777" w:rsidR="00845D63" w:rsidRDefault="00845D63" w:rsidP="00845D63">
      <w:pPr>
        <w:pStyle w:val="a8"/>
      </w:pPr>
      <w:r>
        <w:t xml:space="preserve">    Else (feature 290 &gt; 0.0)</w:t>
      </w:r>
    </w:p>
    <w:p w14:paraId="4A76E621" w14:textId="5F40ED2B" w:rsidR="00F632B5" w:rsidRDefault="002E79B3" w:rsidP="00845D63">
      <w:pPr>
        <w:pStyle w:val="a8"/>
      </w:pPr>
      <w:r>
        <w:t>……</w:t>
      </w:r>
    </w:p>
    <w:p w14:paraId="7D058CA9" w14:textId="77895492"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104</w:t>
      </w:r>
      <w:r w:rsidR="002635D1">
        <w:fldChar w:fldCharType="end"/>
      </w:r>
    </w:p>
    <w:p w14:paraId="4E6769F0" w14:textId="77777777" w:rsidR="00F632B5" w:rsidRDefault="00F632B5" w:rsidP="00124644">
      <w:pPr>
        <w:pStyle w:val="Heading4"/>
      </w:pPr>
      <w:r>
        <w:rPr>
          <w:rFonts w:hint="eastAsia"/>
        </w:rPr>
        <w:t>梯度推进树回归</w:t>
      </w:r>
      <w:r>
        <w:rPr>
          <w:rFonts w:hint="eastAsia"/>
        </w:rPr>
        <w:t xml:space="preserve"> </w:t>
      </w:r>
    </w:p>
    <w:p w14:paraId="08FEDF08" w14:textId="53AC7D4C" w:rsidR="00F632B5" w:rsidRDefault="00F632B5" w:rsidP="00F632B5">
      <w:pPr>
        <w:ind w:firstLine="420"/>
      </w:pPr>
      <w:r>
        <w:rPr>
          <w:rFonts w:hint="eastAsia"/>
        </w:rPr>
        <w:t>梯度提升树是</w:t>
      </w:r>
      <w:r w:rsidR="00735ED0">
        <w:rPr>
          <w:rFonts w:hint="eastAsia"/>
        </w:rPr>
        <w:t>流行的</w:t>
      </w:r>
      <w:r>
        <w:rPr>
          <w:rFonts w:hint="eastAsia"/>
        </w:rPr>
        <w:t>利用决策树</w:t>
      </w:r>
      <w:r w:rsidR="00735ED0">
        <w:rPr>
          <w:rFonts w:hint="eastAsia"/>
        </w:rPr>
        <w:t>集成的</w:t>
      </w:r>
      <w:r w:rsidR="001F09F0">
        <w:rPr>
          <w:rFonts w:hint="eastAsia"/>
        </w:rPr>
        <w:t>回归方法。</w:t>
      </w:r>
      <w:r>
        <w:rPr>
          <w:rFonts w:hint="eastAsia"/>
        </w:rPr>
        <w:t>在这个例子中数据集，</w:t>
      </w:r>
      <w:r>
        <w:rPr>
          <w:rFonts w:hint="eastAsia"/>
        </w:rPr>
        <w:t>GBTRegressor</w:t>
      </w:r>
      <w:r>
        <w:rPr>
          <w:rFonts w:hint="eastAsia"/>
        </w:rPr>
        <w:t>实际上只需要</w:t>
      </w:r>
      <w:r>
        <w:rPr>
          <w:rFonts w:hint="eastAsia"/>
        </w:rPr>
        <w:t>1</w:t>
      </w:r>
      <w:r>
        <w:rPr>
          <w:rFonts w:hint="eastAsia"/>
        </w:rPr>
        <w:t>次迭代，但</w:t>
      </w:r>
      <w:r w:rsidR="00735ED0">
        <w:rPr>
          <w:rFonts w:hint="eastAsia"/>
        </w:rPr>
        <w:t>一般</w:t>
      </w:r>
      <w:r>
        <w:rPr>
          <w:rFonts w:hint="eastAsia"/>
        </w:rPr>
        <w:t>不会。</w:t>
      </w:r>
    </w:p>
    <w:p w14:paraId="0C81F615" w14:textId="77777777" w:rsidR="00EF78FC" w:rsidRDefault="00EF78FC" w:rsidP="00EF78FC">
      <w:pPr>
        <w:pStyle w:val="a8"/>
      </w:pPr>
      <w:r>
        <w:t>scala&gt; import org.apache.spark.ml.Pipeline</w:t>
      </w:r>
    </w:p>
    <w:p w14:paraId="70CA36E1" w14:textId="77777777" w:rsidR="00EF78FC" w:rsidRDefault="00EF78FC" w:rsidP="00EF78FC">
      <w:pPr>
        <w:pStyle w:val="a8"/>
      </w:pPr>
      <w:r>
        <w:t>import org.apache.spark.ml.Pipeline</w:t>
      </w:r>
    </w:p>
    <w:p w14:paraId="18A838DF" w14:textId="77777777" w:rsidR="00EF78FC" w:rsidRDefault="00EF78FC" w:rsidP="00EF78FC">
      <w:pPr>
        <w:pStyle w:val="a8"/>
      </w:pPr>
    </w:p>
    <w:p w14:paraId="089A827B" w14:textId="77777777" w:rsidR="00EF78FC" w:rsidRDefault="00EF78FC" w:rsidP="00EF78FC">
      <w:pPr>
        <w:pStyle w:val="a8"/>
      </w:pPr>
      <w:r>
        <w:t>scala&gt; import org.apache.spark.ml.evaluation.RegressionEvaluator</w:t>
      </w:r>
    </w:p>
    <w:p w14:paraId="2A8C5664" w14:textId="77777777" w:rsidR="00EF78FC" w:rsidRDefault="00EF78FC" w:rsidP="00EF78FC">
      <w:pPr>
        <w:pStyle w:val="a8"/>
      </w:pPr>
      <w:r>
        <w:t>import org.apache.spark.ml.evaluation.RegressionEvaluator</w:t>
      </w:r>
    </w:p>
    <w:p w14:paraId="64DB0C86" w14:textId="77777777" w:rsidR="00EF78FC" w:rsidRDefault="00EF78FC" w:rsidP="00EF78FC">
      <w:pPr>
        <w:pStyle w:val="a8"/>
      </w:pPr>
    </w:p>
    <w:p w14:paraId="427C547C" w14:textId="77777777" w:rsidR="00EF78FC" w:rsidRDefault="00EF78FC" w:rsidP="00EF78FC">
      <w:pPr>
        <w:pStyle w:val="a8"/>
      </w:pPr>
      <w:r>
        <w:t>scala&gt; import org.apache.spark.ml.feature.VectorIndexer</w:t>
      </w:r>
    </w:p>
    <w:p w14:paraId="36C1F0CA" w14:textId="77777777" w:rsidR="00EF78FC" w:rsidRDefault="00EF78FC" w:rsidP="00EF78FC">
      <w:pPr>
        <w:pStyle w:val="a8"/>
      </w:pPr>
      <w:r>
        <w:t>import org.apache.spark.ml.feature.VectorIndexer</w:t>
      </w:r>
    </w:p>
    <w:p w14:paraId="493F43C2" w14:textId="77777777" w:rsidR="00EF78FC" w:rsidRDefault="00EF78FC" w:rsidP="00EF78FC">
      <w:pPr>
        <w:pStyle w:val="a8"/>
      </w:pPr>
    </w:p>
    <w:p w14:paraId="1B17432B" w14:textId="77777777" w:rsidR="00EF78FC" w:rsidRDefault="00EF78FC" w:rsidP="00EF78FC">
      <w:pPr>
        <w:pStyle w:val="a8"/>
      </w:pPr>
      <w:r>
        <w:t>scala&gt; import org.apache.spark.ml.regression.{GBTRegressionModel, GBTRegressor}</w:t>
      </w:r>
    </w:p>
    <w:p w14:paraId="66788C5B" w14:textId="77777777" w:rsidR="00EF78FC" w:rsidRDefault="00EF78FC" w:rsidP="00EF78FC">
      <w:pPr>
        <w:pStyle w:val="a8"/>
      </w:pPr>
      <w:r>
        <w:t>import org.apache.spark.ml.regression.{GBTRegressionModel, GBTRegressor}</w:t>
      </w:r>
    </w:p>
    <w:p w14:paraId="5BD70C66" w14:textId="4F1184C8"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105</w:t>
      </w:r>
      <w:r w:rsidR="002635D1">
        <w:fldChar w:fldCharType="end"/>
      </w:r>
    </w:p>
    <w:p w14:paraId="773A33DB" w14:textId="7DC28141" w:rsidR="00B907D7" w:rsidRDefault="00B907D7" w:rsidP="004178B6">
      <w:pPr>
        <w:pStyle w:val="a7"/>
      </w:pPr>
      <w:r>
        <w:rPr>
          <w:rFonts w:hint="eastAsia"/>
        </w:rPr>
        <w:t>加载和解析数据文件，将其转换为</w:t>
      </w:r>
      <w:r w:rsidR="007879A1">
        <w:t>DataFrame</w:t>
      </w:r>
    </w:p>
    <w:p w14:paraId="4BFF5834" w14:textId="7E299597" w:rsidR="00EF78FC" w:rsidRDefault="00EF78FC" w:rsidP="00EF78FC">
      <w:pPr>
        <w:pStyle w:val="a8"/>
      </w:pPr>
      <w:r>
        <w:t>scala&gt; val data = spark.read.format("libsvm").load("</w:t>
      </w:r>
      <w:r w:rsidR="00E62A72">
        <w:t>/spark/</w:t>
      </w:r>
      <w:r>
        <w:t>data/example/mllib/sample_libsvm_data.txt")</w:t>
      </w:r>
    </w:p>
    <w:p w14:paraId="1DE7A6C6" w14:textId="77777777" w:rsidR="00EF78FC" w:rsidRDefault="00EF78FC" w:rsidP="00EF78FC">
      <w:pPr>
        <w:pStyle w:val="a8"/>
      </w:pPr>
      <w:r>
        <w:t>data: org.apache.spark.sql.DataFrame = [label: double, features: vector]</w:t>
      </w:r>
    </w:p>
    <w:p w14:paraId="74D48C9C" w14:textId="4DBC1AFB"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106</w:t>
      </w:r>
      <w:r w:rsidR="002635D1">
        <w:fldChar w:fldCharType="end"/>
      </w:r>
    </w:p>
    <w:p w14:paraId="3C686054" w14:textId="21311528" w:rsidR="00255F60" w:rsidRDefault="00AE7C20" w:rsidP="002715A7">
      <w:pPr>
        <w:pStyle w:val="a7"/>
      </w:pPr>
      <w:r>
        <w:rPr>
          <w:rFonts w:hint="eastAsia"/>
        </w:rPr>
        <w:t>自动识别分类特征，并且索引</w:t>
      </w:r>
      <w:r w:rsidR="001C01F3">
        <w:rPr>
          <w:rFonts w:hint="eastAsia"/>
        </w:rPr>
        <w:t>，</w:t>
      </w:r>
      <w:r w:rsidR="00255F60" w:rsidRPr="001C01F3">
        <w:rPr>
          <w:rFonts w:asciiTheme="minorEastAsia" w:eastAsiaTheme="minorEastAsia" w:hAnsiTheme="minorEastAsia" w:hint="eastAsia"/>
        </w:rPr>
        <w:t>设置</w:t>
      </w:r>
      <w:r w:rsidR="00255F60">
        <w:t>maxCategories</w:t>
      </w:r>
      <w:r w:rsidR="00255F60" w:rsidRPr="001C01F3">
        <w:rPr>
          <w:rFonts w:asciiTheme="minorEastAsia" w:eastAsiaTheme="minorEastAsia" w:hAnsiTheme="minorEastAsia" w:hint="eastAsia"/>
        </w:rPr>
        <w:t>，</w:t>
      </w:r>
      <w:r w:rsidR="00255F60" w:rsidRPr="009E2C21">
        <w:rPr>
          <w:rFonts w:hint="eastAsia"/>
        </w:rPr>
        <w:t>将具有</w:t>
      </w:r>
      <w:r w:rsidR="00255F60" w:rsidRPr="009E2C21">
        <w:t>&gt;4</w:t>
      </w:r>
      <w:r w:rsidR="00255F60" w:rsidRPr="009E2C21">
        <w:rPr>
          <w:rFonts w:hint="eastAsia"/>
        </w:rPr>
        <w:t>不同值的特征作为连续的</w:t>
      </w:r>
    </w:p>
    <w:p w14:paraId="0B9566F1" w14:textId="18019475" w:rsidR="00EF78FC" w:rsidRDefault="00EF78FC" w:rsidP="00EF78FC">
      <w:pPr>
        <w:pStyle w:val="a8"/>
      </w:pPr>
      <w:r>
        <w:t>scala&gt; val featureIndexer = new VectorIndexer().setInputCol("features").setOutputCol("indexedFeatures").setMaxCategories(4).fit(data)</w:t>
      </w:r>
    </w:p>
    <w:p w14:paraId="7D9AEBB0" w14:textId="77777777" w:rsidR="00EF78FC" w:rsidRDefault="00EF78FC" w:rsidP="00EF78FC">
      <w:pPr>
        <w:pStyle w:val="a8"/>
      </w:pPr>
      <w:r>
        <w:t>featureIndexer: org.apache.spark.ml.feature.VectorIndexerModel = vecIdx_2dc5f8c212c1</w:t>
      </w:r>
    </w:p>
    <w:p w14:paraId="787B8830" w14:textId="51D1CF68"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107</w:t>
      </w:r>
      <w:r w:rsidR="002635D1">
        <w:fldChar w:fldCharType="end"/>
      </w:r>
    </w:p>
    <w:p w14:paraId="3F4B9ADF" w14:textId="77777777" w:rsidR="00FD53F5" w:rsidRDefault="00FD53F5" w:rsidP="004178B6">
      <w:pPr>
        <w:pStyle w:val="a7"/>
      </w:pPr>
      <w:r>
        <w:rPr>
          <w:rFonts w:hint="eastAsia"/>
        </w:rPr>
        <w:t>分割数据到训练和测试集</w:t>
      </w:r>
      <w:r>
        <w:t xml:space="preserve">(30% </w:t>
      </w:r>
      <w:r>
        <w:rPr>
          <w:rFonts w:hint="eastAsia"/>
        </w:rPr>
        <w:t>留存为测试</w:t>
      </w:r>
      <w:r>
        <w:t>).</w:t>
      </w:r>
    </w:p>
    <w:p w14:paraId="7F1F3166" w14:textId="77777777" w:rsidR="00EF78FC" w:rsidRDefault="00EF78FC" w:rsidP="00EF78FC">
      <w:pPr>
        <w:pStyle w:val="a8"/>
      </w:pPr>
      <w:r>
        <w:t>scala&gt; val Array(trainingData, testData) = data.randomSplit(Array(0.7, 0.3))</w:t>
      </w:r>
    </w:p>
    <w:p w14:paraId="6AB70CE4" w14:textId="77777777" w:rsidR="00EF78FC" w:rsidRDefault="00EF78FC" w:rsidP="00EF78FC">
      <w:pPr>
        <w:pStyle w:val="a8"/>
      </w:pPr>
      <w:r>
        <w:t>trainingData: org.apache.spark.sql.Dataset[org.apache.spark.sql.Row] = [label: double, features: vector]</w:t>
      </w:r>
    </w:p>
    <w:p w14:paraId="0B7663F8" w14:textId="77777777" w:rsidR="00EF78FC" w:rsidRDefault="00EF78FC" w:rsidP="00EF78FC">
      <w:pPr>
        <w:pStyle w:val="a8"/>
      </w:pPr>
      <w:r>
        <w:t>testData: org.apache.spark.sql.Dataset[org.apache.spark.sql.Row] = [label: double, features: vector]</w:t>
      </w:r>
    </w:p>
    <w:p w14:paraId="36D906DF" w14:textId="5326C826" w:rsidR="0011264B" w:rsidRPr="00015159" w:rsidRDefault="0011264B" w:rsidP="0011264B">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108</w:t>
      </w:r>
      <w:r w:rsidR="002635D1">
        <w:fldChar w:fldCharType="end"/>
      </w:r>
    </w:p>
    <w:p w14:paraId="33630B8A" w14:textId="3906BC3D" w:rsidR="00EF78FC" w:rsidRDefault="00740A77" w:rsidP="004178B6">
      <w:pPr>
        <w:pStyle w:val="a7"/>
      </w:pPr>
      <w:r>
        <w:rPr>
          <w:rFonts w:hint="eastAsia"/>
        </w:rPr>
        <w:t>训练</w:t>
      </w:r>
      <w:r w:rsidR="005977E3">
        <w:rPr>
          <w:rFonts w:hint="eastAsia"/>
        </w:rPr>
        <w:t>梯度提升树</w:t>
      </w:r>
      <w:r>
        <w:rPr>
          <w:rFonts w:hint="eastAsia"/>
        </w:rPr>
        <w:t>模型</w:t>
      </w:r>
    </w:p>
    <w:p w14:paraId="1D556FBE" w14:textId="77777777" w:rsidR="00EF78FC" w:rsidRDefault="00EF78FC" w:rsidP="00EF78FC">
      <w:pPr>
        <w:pStyle w:val="a8"/>
      </w:pPr>
      <w:r>
        <w:t xml:space="preserve">scala&gt; val gbt = new </w:t>
      </w:r>
      <w:r>
        <w:lastRenderedPageBreak/>
        <w:t>GBTRegressor().setLabelCol("label").setFeaturesCol("indexedFeatures").setMaxIter(10)</w:t>
      </w:r>
    </w:p>
    <w:p w14:paraId="71AC991F" w14:textId="77777777" w:rsidR="00EF78FC" w:rsidRDefault="00EF78FC" w:rsidP="00EF78FC">
      <w:pPr>
        <w:pStyle w:val="a8"/>
      </w:pPr>
      <w:r>
        <w:t>gbt: org.apache.spark.ml.regression.GBTRegressor = gbtr_307ad34e9fcd</w:t>
      </w:r>
    </w:p>
    <w:p w14:paraId="3876D643" w14:textId="30075ECA"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109</w:t>
      </w:r>
      <w:r w:rsidR="002635D1">
        <w:fldChar w:fldCharType="end"/>
      </w:r>
    </w:p>
    <w:p w14:paraId="60549E65" w14:textId="4D501E98" w:rsidR="00EF78FC" w:rsidRDefault="00E240D6" w:rsidP="004178B6">
      <w:pPr>
        <w:pStyle w:val="a7"/>
      </w:pPr>
      <w:r>
        <w:rPr>
          <w:rFonts w:hint="eastAsia"/>
        </w:rPr>
        <w:t>在管道中</w:t>
      </w:r>
      <w:r w:rsidR="00FC68F3">
        <w:rPr>
          <w:rFonts w:hint="eastAsia"/>
        </w:rPr>
        <w:t>链接索引器和</w:t>
      </w:r>
      <w:r>
        <w:rPr>
          <w:rFonts w:hint="eastAsia"/>
        </w:rPr>
        <w:t>梯度提升树</w:t>
      </w:r>
    </w:p>
    <w:p w14:paraId="187C3093" w14:textId="77777777" w:rsidR="00EF78FC" w:rsidRDefault="00EF78FC" w:rsidP="00EF78FC">
      <w:pPr>
        <w:pStyle w:val="a8"/>
      </w:pPr>
      <w:r>
        <w:t>scala&gt; val pipeline = new Pipeline().setStages(Array(featureIndexer, gbt))</w:t>
      </w:r>
    </w:p>
    <w:p w14:paraId="6F60269B" w14:textId="77777777" w:rsidR="00EF78FC" w:rsidRDefault="00EF78FC" w:rsidP="00EF78FC">
      <w:pPr>
        <w:pStyle w:val="a8"/>
      </w:pPr>
      <w:r>
        <w:t>pipeline: org.apache.spark.ml.Pipeline = pipeline_9462b17b4b09</w:t>
      </w:r>
    </w:p>
    <w:p w14:paraId="0FA31D43" w14:textId="752547EB"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110</w:t>
      </w:r>
      <w:r w:rsidR="002635D1">
        <w:fldChar w:fldCharType="end"/>
      </w:r>
    </w:p>
    <w:p w14:paraId="182E4D40" w14:textId="274609B8" w:rsidR="00EF78FC" w:rsidRDefault="00E72F9B" w:rsidP="004178B6">
      <w:pPr>
        <w:pStyle w:val="a7"/>
      </w:pPr>
      <w:r>
        <w:rPr>
          <w:rFonts w:hint="eastAsia"/>
        </w:rPr>
        <w:t>训练模型，运行索引器</w:t>
      </w:r>
    </w:p>
    <w:p w14:paraId="60F516C8" w14:textId="77777777" w:rsidR="00EF78FC" w:rsidRDefault="00EF78FC" w:rsidP="00EF78FC">
      <w:pPr>
        <w:pStyle w:val="a8"/>
      </w:pPr>
      <w:r>
        <w:t>scala&gt; val model = pipeline.fit(trainingData)</w:t>
      </w:r>
    </w:p>
    <w:p w14:paraId="3577E327" w14:textId="77777777" w:rsidR="00EF78FC" w:rsidRDefault="00EF78FC" w:rsidP="00EF78FC">
      <w:pPr>
        <w:pStyle w:val="a8"/>
      </w:pPr>
      <w:r>
        <w:t>model: org.apache.spark.ml.PipelineModel = pipeline_9462b17b4b09</w:t>
      </w:r>
    </w:p>
    <w:p w14:paraId="2A7BA024" w14:textId="4DBCDC10"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111</w:t>
      </w:r>
      <w:r w:rsidR="002635D1">
        <w:fldChar w:fldCharType="end"/>
      </w:r>
    </w:p>
    <w:p w14:paraId="25DA1A43" w14:textId="21E0140C" w:rsidR="00EF78FC" w:rsidRDefault="00E72F9B" w:rsidP="004178B6">
      <w:pPr>
        <w:pStyle w:val="a7"/>
      </w:pPr>
      <w:r>
        <w:rPr>
          <w:rFonts w:hint="eastAsia"/>
        </w:rPr>
        <w:t>进行预测</w:t>
      </w:r>
    </w:p>
    <w:p w14:paraId="7B177B1B" w14:textId="77777777" w:rsidR="00EF78FC" w:rsidRDefault="00EF78FC" w:rsidP="00EF78FC">
      <w:pPr>
        <w:pStyle w:val="a8"/>
      </w:pPr>
      <w:r>
        <w:t>scala&gt; val predictions = model.transform(testData)</w:t>
      </w:r>
    </w:p>
    <w:p w14:paraId="4EDAAAAD" w14:textId="77777777" w:rsidR="00EF78FC" w:rsidRDefault="00EF78FC" w:rsidP="00EF78FC">
      <w:pPr>
        <w:pStyle w:val="a8"/>
      </w:pPr>
      <w:r>
        <w:t>predictions: org.apache.spark.sql.DataFrame = [label: double, features: vector ... 2 more fields]</w:t>
      </w:r>
    </w:p>
    <w:p w14:paraId="234410EE" w14:textId="6B5E6F9D"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112</w:t>
      </w:r>
      <w:r w:rsidR="002635D1">
        <w:fldChar w:fldCharType="end"/>
      </w:r>
    </w:p>
    <w:p w14:paraId="42FFA122" w14:textId="77777777" w:rsidR="002B432B" w:rsidRPr="00975F66" w:rsidRDefault="002B432B" w:rsidP="004178B6">
      <w:pPr>
        <w:pStyle w:val="a7"/>
      </w:pPr>
      <w:r>
        <w:rPr>
          <w:rFonts w:hint="eastAsia"/>
        </w:rPr>
        <w:t>选择示例行显示</w:t>
      </w:r>
    </w:p>
    <w:p w14:paraId="1C6B5CC7" w14:textId="77777777" w:rsidR="00EF78FC" w:rsidRDefault="00EF78FC" w:rsidP="00EF78FC">
      <w:pPr>
        <w:pStyle w:val="a8"/>
      </w:pPr>
      <w:r>
        <w:t>scala&gt; predictions.select("prediction", "label", "features").show(5)</w:t>
      </w:r>
    </w:p>
    <w:p w14:paraId="5DD2F092" w14:textId="77777777" w:rsidR="00EF78FC" w:rsidRDefault="00EF78FC" w:rsidP="00EF78FC">
      <w:pPr>
        <w:pStyle w:val="a8"/>
      </w:pPr>
      <w:r>
        <w:t>+----------+-----+--------------------+</w:t>
      </w:r>
    </w:p>
    <w:p w14:paraId="0063E650" w14:textId="77777777" w:rsidR="00EF78FC" w:rsidRDefault="00EF78FC" w:rsidP="00EF78FC">
      <w:pPr>
        <w:pStyle w:val="a8"/>
      </w:pPr>
      <w:r>
        <w:t>|prediction|label|            features|</w:t>
      </w:r>
    </w:p>
    <w:p w14:paraId="1387334D" w14:textId="77777777" w:rsidR="00EF78FC" w:rsidRDefault="00EF78FC" w:rsidP="00EF78FC">
      <w:pPr>
        <w:pStyle w:val="a8"/>
      </w:pPr>
      <w:r>
        <w:t>+----------+-----+--------------------+</w:t>
      </w:r>
    </w:p>
    <w:p w14:paraId="44C7D934" w14:textId="77777777" w:rsidR="00EF78FC" w:rsidRDefault="00EF78FC" w:rsidP="00EF78FC">
      <w:pPr>
        <w:pStyle w:val="a8"/>
      </w:pPr>
      <w:r>
        <w:t>|       0.0|  0.0|(692,[95,96,97,12...|</w:t>
      </w:r>
    </w:p>
    <w:p w14:paraId="41E48BFE" w14:textId="77777777" w:rsidR="00EF78FC" w:rsidRDefault="00EF78FC" w:rsidP="00EF78FC">
      <w:pPr>
        <w:pStyle w:val="a8"/>
      </w:pPr>
      <w:r>
        <w:t>|       0.0|  0.0|(692,[122,123,148...|</w:t>
      </w:r>
    </w:p>
    <w:p w14:paraId="77DB7519" w14:textId="77777777" w:rsidR="00EF78FC" w:rsidRDefault="00EF78FC" w:rsidP="00EF78FC">
      <w:pPr>
        <w:pStyle w:val="a8"/>
      </w:pPr>
      <w:r>
        <w:t>|       0.0|  0.0|(692,[124,125,126...|</w:t>
      </w:r>
    </w:p>
    <w:p w14:paraId="39283A84" w14:textId="77777777" w:rsidR="00EF78FC" w:rsidRDefault="00EF78FC" w:rsidP="00EF78FC">
      <w:pPr>
        <w:pStyle w:val="a8"/>
      </w:pPr>
      <w:r>
        <w:t>|       0.0|  0.0|(692,[124,125,126...|</w:t>
      </w:r>
    </w:p>
    <w:p w14:paraId="5759AC4C" w14:textId="77777777" w:rsidR="00EF78FC" w:rsidRDefault="00EF78FC" w:rsidP="00EF78FC">
      <w:pPr>
        <w:pStyle w:val="a8"/>
      </w:pPr>
      <w:r>
        <w:t>|       0.0|  0.0|(692,[126,127,128...|</w:t>
      </w:r>
    </w:p>
    <w:p w14:paraId="2633D15A" w14:textId="77777777" w:rsidR="00EF78FC" w:rsidRDefault="00EF78FC" w:rsidP="00EF78FC">
      <w:pPr>
        <w:pStyle w:val="a8"/>
      </w:pPr>
      <w:r>
        <w:t>+----------+-----+--------------------+</w:t>
      </w:r>
    </w:p>
    <w:p w14:paraId="2CF33932" w14:textId="77777777" w:rsidR="00EF78FC" w:rsidRDefault="00EF78FC" w:rsidP="00EF78FC">
      <w:pPr>
        <w:pStyle w:val="a8"/>
      </w:pPr>
      <w:r>
        <w:t>only showing top 5 rows</w:t>
      </w:r>
    </w:p>
    <w:p w14:paraId="0A949912" w14:textId="6711D3B8"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113</w:t>
      </w:r>
      <w:r w:rsidR="002635D1">
        <w:fldChar w:fldCharType="end"/>
      </w:r>
    </w:p>
    <w:p w14:paraId="2B5A4095" w14:textId="77777777" w:rsidR="00B46E9F" w:rsidRPr="00975F66" w:rsidRDefault="00B46E9F" w:rsidP="004178B6">
      <w:pPr>
        <w:pStyle w:val="a7"/>
      </w:pPr>
      <w:r>
        <w:rPr>
          <w:rFonts w:hint="eastAsia"/>
        </w:rPr>
        <w:t>选择预测和真标签，计算测试错误</w:t>
      </w:r>
    </w:p>
    <w:p w14:paraId="5AC8C741" w14:textId="77777777" w:rsidR="00EF78FC" w:rsidRDefault="00EF78FC" w:rsidP="00EF78FC">
      <w:pPr>
        <w:pStyle w:val="a8"/>
      </w:pPr>
      <w:r>
        <w:t>scala&gt; val evaluator = new RegressionEvaluator().setLabelCol("label").setPredictionCol("prediction").setMetricName("rmse")</w:t>
      </w:r>
    </w:p>
    <w:p w14:paraId="6390F57B" w14:textId="77777777" w:rsidR="00EF78FC" w:rsidRDefault="00EF78FC" w:rsidP="00EF78FC">
      <w:pPr>
        <w:pStyle w:val="a8"/>
      </w:pPr>
      <w:r>
        <w:t>evaluator: org.apache.spark.ml.evaluation.RegressionEvaluator = regEval_f3a7f3b952b3</w:t>
      </w:r>
    </w:p>
    <w:p w14:paraId="4B266CF7" w14:textId="77777777" w:rsidR="00EF78FC" w:rsidRDefault="00EF78FC" w:rsidP="00EF78FC">
      <w:pPr>
        <w:pStyle w:val="a8"/>
      </w:pPr>
    </w:p>
    <w:p w14:paraId="1C2F0E2F" w14:textId="77777777" w:rsidR="00EF78FC" w:rsidRDefault="00EF78FC" w:rsidP="00EF78FC">
      <w:pPr>
        <w:pStyle w:val="a8"/>
      </w:pPr>
      <w:r>
        <w:t>scala&gt; val rmse = evaluator.evaluate(predictions)</w:t>
      </w:r>
    </w:p>
    <w:p w14:paraId="543FDB5E" w14:textId="77777777" w:rsidR="00EF78FC" w:rsidRDefault="00EF78FC" w:rsidP="00EF78FC">
      <w:pPr>
        <w:pStyle w:val="a8"/>
      </w:pPr>
      <w:r>
        <w:t>rmse: Double = 0.0</w:t>
      </w:r>
    </w:p>
    <w:p w14:paraId="30CF8B21" w14:textId="77777777" w:rsidR="00EF78FC" w:rsidRDefault="00EF78FC" w:rsidP="00EF78FC">
      <w:pPr>
        <w:pStyle w:val="a8"/>
      </w:pPr>
    </w:p>
    <w:p w14:paraId="25192CA2" w14:textId="77777777" w:rsidR="00EF78FC" w:rsidRDefault="00EF78FC" w:rsidP="00EF78FC">
      <w:pPr>
        <w:pStyle w:val="a8"/>
      </w:pPr>
      <w:r>
        <w:t>scala&gt; println("Root Mean Squared Error (RMSE) on test data = " + rmse)</w:t>
      </w:r>
    </w:p>
    <w:p w14:paraId="51D20CCE" w14:textId="77777777" w:rsidR="00EF78FC" w:rsidRDefault="00EF78FC" w:rsidP="00EF78FC">
      <w:pPr>
        <w:pStyle w:val="a8"/>
      </w:pPr>
      <w:r>
        <w:t>Root Mean Squared Error (RMSE) on test data = 0.0</w:t>
      </w:r>
    </w:p>
    <w:p w14:paraId="4C62A813" w14:textId="77777777" w:rsidR="00EF78FC" w:rsidRDefault="00EF78FC" w:rsidP="00EF78FC">
      <w:pPr>
        <w:pStyle w:val="a8"/>
      </w:pPr>
    </w:p>
    <w:p w14:paraId="7FD6AEF9" w14:textId="77777777" w:rsidR="00EF78FC" w:rsidRDefault="00EF78FC" w:rsidP="00EF78FC">
      <w:pPr>
        <w:pStyle w:val="a8"/>
      </w:pPr>
      <w:r>
        <w:t>scala&gt; val gbtModel = model.stages(1).asInstanceOf[GBTRegressionModel]</w:t>
      </w:r>
    </w:p>
    <w:p w14:paraId="6A0390FF" w14:textId="77777777" w:rsidR="00EF78FC" w:rsidRDefault="00EF78FC" w:rsidP="00EF78FC">
      <w:pPr>
        <w:pStyle w:val="a8"/>
      </w:pPr>
      <w:r>
        <w:t>gbtModel: org.apache.spark.ml.regression.GBTRegressionModel = GBTRegressionModel (uid=gbtr_307ad34e9fcd) with 10 trees</w:t>
      </w:r>
    </w:p>
    <w:p w14:paraId="25DE814C" w14:textId="77777777" w:rsidR="00EF78FC" w:rsidRDefault="00EF78FC" w:rsidP="00EF78FC">
      <w:pPr>
        <w:pStyle w:val="a8"/>
      </w:pPr>
    </w:p>
    <w:p w14:paraId="64130158" w14:textId="77777777" w:rsidR="00EF78FC" w:rsidRDefault="00EF78FC" w:rsidP="00EF78FC">
      <w:pPr>
        <w:pStyle w:val="a8"/>
      </w:pPr>
      <w:r>
        <w:t>scala&gt; println("Learned regression GBT model:\n" + gbtModel.toDebugString)</w:t>
      </w:r>
    </w:p>
    <w:p w14:paraId="48278AC6" w14:textId="77777777" w:rsidR="00EF78FC" w:rsidRDefault="00EF78FC" w:rsidP="00EF78FC">
      <w:pPr>
        <w:pStyle w:val="a8"/>
      </w:pPr>
      <w:r>
        <w:t>Learned regression GBT model:</w:t>
      </w:r>
    </w:p>
    <w:p w14:paraId="3003A6CC" w14:textId="77777777" w:rsidR="00EF78FC" w:rsidRDefault="00EF78FC" w:rsidP="00EF78FC">
      <w:pPr>
        <w:pStyle w:val="a8"/>
      </w:pPr>
      <w:r>
        <w:t>GBTRegressionModel (uid=gbtr_307ad34e9fcd) with 10 trees</w:t>
      </w:r>
    </w:p>
    <w:p w14:paraId="1722A3EC" w14:textId="77777777" w:rsidR="00EF78FC" w:rsidRDefault="00EF78FC" w:rsidP="00EF78FC">
      <w:pPr>
        <w:pStyle w:val="a8"/>
      </w:pPr>
      <w:r>
        <w:t xml:space="preserve">  Tree 0 (weight 1.0):</w:t>
      </w:r>
    </w:p>
    <w:p w14:paraId="26F756F9" w14:textId="77777777" w:rsidR="00EF78FC" w:rsidRDefault="00EF78FC" w:rsidP="00EF78FC">
      <w:pPr>
        <w:pStyle w:val="a8"/>
      </w:pPr>
      <w:r>
        <w:t xml:space="preserve">    If (feature 434 &lt;= 0.0)</w:t>
      </w:r>
    </w:p>
    <w:p w14:paraId="79D057CF" w14:textId="77777777" w:rsidR="00EF78FC" w:rsidRDefault="00EF78FC" w:rsidP="00EF78FC">
      <w:pPr>
        <w:pStyle w:val="a8"/>
      </w:pPr>
      <w:r>
        <w:lastRenderedPageBreak/>
        <w:t xml:space="preserve">     If (feature 99 in {0.0,3.0})</w:t>
      </w:r>
    </w:p>
    <w:p w14:paraId="48C599BC" w14:textId="77777777" w:rsidR="00EF78FC" w:rsidRDefault="00EF78FC" w:rsidP="00EF78FC">
      <w:pPr>
        <w:pStyle w:val="a8"/>
      </w:pPr>
      <w:r>
        <w:t xml:space="preserve">      Predict: 0.0</w:t>
      </w:r>
    </w:p>
    <w:p w14:paraId="5FA78CC0" w14:textId="77777777" w:rsidR="00EF78FC" w:rsidRDefault="00EF78FC" w:rsidP="00EF78FC">
      <w:pPr>
        <w:pStyle w:val="a8"/>
      </w:pPr>
      <w:r>
        <w:t xml:space="preserve">     Else (feature 99 not in {0.0,3.0})</w:t>
      </w:r>
    </w:p>
    <w:p w14:paraId="39CF7838" w14:textId="77777777" w:rsidR="00EF78FC" w:rsidRDefault="00EF78FC" w:rsidP="00EF78FC">
      <w:pPr>
        <w:pStyle w:val="a8"/>
      </w:pPr>
      <w:r>
        <w:t xml:space="preserve">      Predict: 1.0</w:t>
      </w:r>
    </w:p>
    <w:p w14:paraId="6743C758" w14:textId="77777777" w:rsidR="00EF78FC" w:rsidRDefault="00EF78FC" w:rsidP="00EF78FC">
      <w:pPr>
        <w:pStyle w:val="a8"/>
      </w:pPr>
      <w:r>
        <w:t xml:space="preserve">    Else (feature 434 &gt; 0.0)</w:t>
      </w:r>
    </w:p>
    <w:p w14:paraId="2E43745B" w14:textId="77777777" w:rsidR="00EF78FC" w:rsidRDefault="00EF78FC" w:rsidP="00EF78FC">
      <w:pPr>
        <w:pStyle w:val="a8"/>
      </w:pPr>
      <w:r>
        <w:t xml:space="preserve">     Predict: 1.0</w:t>
      </w:r>
    </w:p>
    <w:p w14:paraId="6CD3846C" w14:textId="77777777" w:rsidR="00EF78FC" w:rsidRDefault="00EF78FC" w:rsidP="00EF78FC">
      <w:pPr>
        <w:pStyle w:val="a8"/>
      </w:pPr>
      <w:r>
        <w:t xml:space="preserve">  Tree 1 (weight 0.1):</w:t>
      </w:r>
    </w:p>
    <w:p w14:paraId="098C1A60" w14:textId="77777777" w:rsidR="00EF78FC" w:rsidRDefault="00EF78FC" w:rsidP="00EF78FC">
      <w:pPr>
        <w:pStyle w:val="a8"/>
      </w:pPr>
      <w:r>
        <w:t xml:space="preserve">    Predict: 0.0</w:t>
      </w:r>
    </w:p>
    <w:p w14:paraId="5EDC8128" w14:textId="77777777" w:rsidR="00EF78FC" w:rsidRDefault="00EF78FC" w:rsidP="00EF78FC">
      <w:pPr>
        <w:pStyle w:val="a8"/>
      </w:pPr>
      <w:r>
        <w:t xml:space="preserve">  Tree 2 (weight 0.1):</w:t>
      </w:r>
    </w:p>
    <w:p w14:paraId="4C53C2C8" w14:textId="77777777" w:rsidR="00EF78FC" w:rsidRDefault="00EF78FC" w:rsidP="00EF78FC">
      <w:pPr>
        <w:pStyle w:val="a8"/>
      </w:pPr>
      <w:r>
        <w:t xml:space="preserve">    Predict: 0.0</w:t>
      </w:r>
    </w:p>
    <w:p w14:paraId="44645809" w14:textId="77777777" w:rsidR="00EF78FC" w:rsidRDefault="00EF78FC" w:rsidP="00EF78FC">
      <w:pPr>
        <w:pStyle w:val="a8"/>
      </w:pPr>
      <w:r>
        <w:t xml:space="preserve">  Tree 3 (weight 0.1):</w:t>
      </w:r>
    </w:p>
    <w:p w14:paraId="589221E4" w14:textId="77777777" w:rsidR="00EF78FC" w:rsidRDefault="00EF78FC" w:rsidP="00EF78FC">
      <w:pPr>
        <w:pStyle w:val="a8"/>
      </w:pPr>
      <w:r>
        <w:t xml:space="preserve">    Predict: 0.0</w:t>
      </w:r>
    </w:p>
    <w:p w14:paraId="792B12BF" w14:textId="77777777" w:rsidR="00EF78FC" w:rsidRDefault="00EF78FC" w:rsidP="00EF78FC">
      <w:pPr>
        <w:pStyle w:val="a8"/>
      </w:pPr>
      <w:r>
        <w:t xml:space="preserve">  Tree 4 (weight 0.1):</w:t>
      </w:r>
    </w:p>
    <w:p w14:paraId="047B3150" w14:textId="77777777" w:rsidR="00EF78FC" w:rsidRDefault="00EF78FC" w:rsidP="00EF78FC">
      <w:pPr>
        <w:pStyle w:val="a8"/>
      </w:pPr>
      <w:r>
        <w:t xml:space="preserve">    Predict: 0.0</w:t>
      </w:r>
    </w:p>
    <w:p w14:paraId="051F6A5C" w14:textId="77777777" w:rsidR="00EF78FC" w:rsidRDefault="00EF78FC" w:rsidP="00EF78FC">
      <w:pPr>
        <w:pStyle w:val="a8"/>
      </w:pPr>
      <w:r>
        <w:t xml:space="preserve">  Tree 5 (weight 0.1):</w:t>
      </w:r>
    </w:p>
    <w:p w14:paraId="214009EA" w14:textId="77777777" w:rsidR="00EF78FC" w:rsidRDefault="00EF78FC" w:rsidP="00EF78FC">
      <w:pPr>
        <w:pStyle w:val="a8"/>
      </w:pPr>
      <w:r>
        <w:t xml:space="preserve">    Predict: 0.0</w:t>
      </w:r>
    </w:p>
    <w:p w14:paraId="30C91C38" w14:textId="77777777" w:rsidR="00EF78FC" w:rsidRDefault="00EF78FC" w:rsidP="00EF78FC">
      <w:pPr>
        <w:pStyle w:val="a8"/>
      </w:pPr>
      <w:r>
        <w:t xml:space="preserve">  Tree 6 (weight 0.1):</w:t>
      </w:r>
    </w:p>
    <w:p w14:paraId="2E4C4B63" w14:textId="77777777" w:rsidR="00EF78FC" w:rsidRDefault="00EF78FC" w:rsidP="00EF78FC">
      <w:pPr>
        <w:pStyle w:val="a8"/>
      </w:pPr>
      <w:r>
        <w:t xml:space="preserve">    Predict: 0.0</w:t>
      </w:r>
    </w:p>
    <w:p w14:paraId="3FF4F3E6" w14:textId="77777777" w:rsidR="00EF78FC" w:rsidRDefault="00EF78FC" w:rsidP="00EF78FC">
      <w:pPr>
        <w:pStyle w:val="a8"/>
      </w:pPr>
      <w:r>
        <w:t xml:space="preserve">  Tree 7 (weight 0.1):</w:t>
      </w:r>
    </w:p>
    <w:p w14:paraId="333D9DB7" w14:textId="77777777" w:rsidR="00EF78FC" w:rsidRDefault="00EF78FC" w:rsidP="00EF78FC">
      <w:pPr>
        <w:pStyle w:val="a8"/>
      </w:pPr>
      <w:r>
        <w:t xml:space="preserve">    Predict: 0.0</w:t>
      </w:r>
    </w:p>
    <w:p w14:paraId="5DD8432E" w14:textId="77777777" w:rsidR="00EF78FC" w:rsidRDefault="00EF78FC" w:rsidP="00EF78FC">
      <w:pPr>
        <w:pStyle w:val="a8"/>
      </w:pPr>
      <w:r>
        <w:t xml:space="preserve">  Tree 8 (weight 0.1):</w:t>
      </w:r>
    </w:p>
    <w:p w14:paraId="4C962369" w14:textId="77777777" w:rsidR="00EF78FC" w:rsidRDefault="00EF78FC" w:rsidP="00EF78FC">
      <w:pPr>
        <w:pStyle w:val="a8"/>
      </w:pPr>
      <w:r>
        <w:t xml:space="preserve">    Predict: 0.0</w:t>
      </w:r>
    </w:p>
    <w:p w14:paraId="36D95BF8" w14:textId="77777777" w:rsidR="00EF78FC" w:rsidRDefault="00EF78FC" w:rsidP="00EF78FC">
      <w:pPr>
        <w:pStyle w:val="a8"/>
      </w:pPr>
      <w:r>
        <w:t xml:space="preserve">  Tree 9 (weight 0.1):</w:t>
      </w:r>
    </w:p>
    <w:p w14:paraId="5FD35AAE" w14:textId="4BAA175A" w:rsidR="00F632B5" w:rsidRDefault="00EF78FC" w:rsidP="00EF78FC">
      <w:pPr>
        <w:pStyle w:val="a8"/>
      </w:pPr>
      <w:r>
        <w:t xml:space="preserve">    Predict: 0.0</w:t>
      </w:r>
    </w:p>
    <w:p w14:paraId="6198EF13" w14:textId="3E9D206D" w:rsidR="005C58BF" w:rsidRPr="00015159" w:rsidRDefault="005C58BF" w:rsidP="005C58BF">
      <w:pPr>
        <w:pStyle w:val="Caption"/>
      </w:pPr>
      <w:r>
        <w:rPr>
          <w:rFonts w:hint="eastAsia"/>
        </w:rPr>
        <w:t>代码</w:t>
      </w:r>
      <w:r>
        <w:rPr>
          <w:rFonts w:hint="eastAsia"/>
        </w:rPr>
        <w:t xml:space="preserve"> </w:t>
      </w:r>
      <w:r w:rsidR="002635D1">
        <w:fldChar w:fldCharType="begin"/>
      </w:r>
      <w:r w:rsidR="002635D1">
        <w:instrText xml:space="preserve"> </w:instrText>
      </w:r>
      <w:r w:rsidR="002635D1">
        <w:rPr>
          <w:rFonts w:hint="eastAsia"/>
        </w:rPr>
        <w:instrText>STYLEREF 1 \s</w:instrText>
      </w:r>
      <w:r w:rsidR="002635D1">
        <w:instrText xml:space="preserve"> </w:instrText>
      </w:r>
      <w:r w:rsidR="002635D1">
        <w:fldChar w:fldCharType="separate"/>
      </w:r>
      <w:r w:rsidR="007975C5">
        <w:rPr>
          <w:noProof/>
        </w:rPr>
        <w:t>4</w:t>
      </w:r>
      <w:r w:rsidR="002635D1">
        <w:fldChar w:fldCharType="end"/>
      </w:r>
      <w:r w:rsidR="002635D1">
        <w:noBreakHyphen/>
      </w:r>
      <w:r w:rsidR="002635D1">
        <w:fldChar w:fldCharType="begin"/>
      </w:r>
      <w:r w:rsidR="002635D1">
        <w:instrText xml:space="preserve"> </w:instrText>
      </w:r>
      <w:r w:rsidR="002635D1">
        <w:rPr>
          <w:rFonts w:hint="eastAsia"/>
        </w:rPr>
        <w:instrText xml:space="preserve">SEQ </w:instrText>
      </w:r>
      <w:r w:rsidR="002635D1">
        <w:rPr>
          <w:rFonts w:hint="eastAsia"/>
        </w:rPr>
        <w:instrText>代码</w:instrText>
      </w:r>
      <w:r w:rsidR="002635D1">
        <w:rPr>
          <w:rFonts w:hint="eastAsia"/>
        </w:rPr>
        <w:instrText xml:space="preserve"> \* ARABIC \s 1</w:instrText>
      </w:r>
      <w:r w:rsidR="002635D1">
        <w:instrText xml:space="preserve"> </w:instrText>
      </w:r>
      <w:r w:rsidR="002635D1">
        <w:fldChar w:fldCharType="separate"/>
      </w:r>
      <w:r w:rsidR="007975C5">
        <w:rPr>
          <w:noProof/>
        </w:rPr>
        <w:t>114</w:t>
      </w:r>
      <w:r w:rsidR="002635D1">
        <w:fldChar w:fldCharType="end"/>
      </w:r>
    </w:p>
    <w:p w14:paraId="4A4AA57E" w14:textId="77777777" w:rsidR="00F632B5" w:rsidRDefault="00F632B5" w:rsidP="00124644">
      <w:pPr>
        <w:pStyle w:val="Heading4"/>
      </w:pPr>
      <w:r>
        <w:rPr>
          <w:rFonts w:hint="eastAsia"/>
        </w:rPr>
        <w:t>生存回归</w:t>
      </w:r>
      <w:r>
        <w:rPr>
          <w:rFonts w:hint="eastAsia"/>
        </w:rPr>
        <w:t xml:space="preserve"> </w:t>
      </w:r>
    </w:p>
    <w:p w14:paraId="547C8EC2" w14:textId="4BCD3718" w:rsidR="00761A73" w:rsidRDefault="009E099A" w:rsidP="00F632B5">
      <w:pPr>
        <w:ind w:firstLine="420"/>
      </w:pPr>
      <w:r w:rsidRPr="009E099A">
        <w:rPr>
          <w:rFonts w:hint="eastAsia"/>
        </w:rPr>
        <w:t>在</w:t>
      </w:r>
      <w:r w:rsidRPr="009E099A">
        <w:rPr>
          <w:rFonts w:hint="eastAsia"/>
        </w:rPr>
        <w:t>spark.ml</w:t>
      </w:r>
      <w:r w:rsidRPr="009E099A">
        <w:rPr>
          <w:rFonts w:hint="eastAsia"/>
        </w:rPr>
        <w:t>中，我们实现了加速失败时间（</w:t>
      </w:r>
      <w:r w:rsidR="00F17F65" w:rsidRPr="00F17F65">
        <w:t>Accelerated Failure Time</w:t>
      </w:r>
      <w:r w:rsidR="00F17F65">
        <w:rPr>
          <w:rFonts w:hint="eastAsia"/>
        </w:rPr>
        <w:t>，</w:t>
      </w:r>
      <w:r w:rsidRPr="009E099A">
        <w:rPr>
          <w:rFonts w:hint="eastAsia"/>
        </w:rPr>
        <w:t>AFT</w:t>
      </w:r>
      <w:r>
        <w:rPr>
          <w:rFonts w:hint="eastAsia"/>
        </w:rPr>
        <w:t>）模型，该模型是用于审查数据的参数生存回归模型</w:t>
      </w:r>
      <w:r w:rsidR="00F632B5">
        <w:rPr>
          <w:rFonts w:hint="eastAsia"/>
        </w:rPr>
        <w:t>。它描述了</w:t>
      </w:r>
      <w:r w:rsidR="00AF75B7">
        <w:rPr>
          <w:rFonts w:hint="eastAsia"/>
        </w:rPr>
        <w:t>对数</w:t>
      </w:r>
      <w:r w:rsidR="00F632B5">
        <w:rPr>
          <w:rFonts w:hint="eastAsia"/>
        </w:rPr>
        <w:t>存活时间的模型，所以它通常被称为生存分析对数线性模型。不同</w:t>
      </w:r>
      <w:r w:rsidR="00B52235">
        <w:rPr>
          <w:rFonts w:hint="eastAsia"/>
        </w:rPr>
        <w:t>与同一个目的的</w:t>
      </w:r>
      <w:r w:rsidR="00F632B5">
        <w:rPr>
          <w:rFonts w:hint="eastAsia"/>
        </w:rPr>
        <w:t>比例风险模型设计，</w:t>
      </w:r>
      <w:r w:rsidR="00F632B5">
        <w:rPr>
          <w:rFonts w:hint="eastAsia"/>
        </w:rPr>
        <w:t>AFT</w:t>
      </w:r>
      <w:r w:rsidR="00F632B5">
        <w:rPr>
          <w:rFonts w:hint="eastAsia"/>
        </w:rPr>
        <w:t>模型更容易并行化，因为每个实例独立</w:t>
      </w:r>
      <w:r w:rsidR="00F83053">
        <w:rPr>
          <w:rFonts w:hint="eastAsia"/>
        </w:rPr>
        <w:t>地作为</w:t>
      </w:r>
      <w:r w:rsidR="00F632B5">
        <w:rPr>
          <w:rFonts w:hint="eastAsia"/>
        </w:rPr>
        <w:t>目标函数。</w:t>
      </w:r>
      <w:r w:rsidR="0007223A">
        <w:rPr>
          <w:rFonts w:hint="eastAsia"/>
        </w:rPr>
        <w:t>对于</w:t>
      </w:r>
      <w:r w:rsidR="00B050F7">
        <w:rPr>
          <w:rFonts w:hint="eastAsia"/>
        </w:rPr>
        <w:t>受试者</w:t>
      </w:r>
      <w:r w:rsidR="00B050F7">
        <w:rPr>
          <w:rFonts w:hint="eastAsia"/>
        </w:rPr>
        <w:t>i = 1</w:t>
      </w:r>
      <w:r w:rsidR="00B050F7">
        <w:rPr>
          <w:rFonts w:hint="eastAsia"/>
        </w:rPr>
        <w:t>，</w:t>
      </w:r>
      <w:r w:rsidR="00B050F7">
        <w:rPr>
          <w:rFonts w:hint="eastAsia"/>
        </w:rPr>
        <w:t>...</w:t>
      </w:r>
      <w:r w:rsidR="00B050F7">
        <w:rPr>
          <w:rFonts w:hint="eastAsia"/>
        </w:rPr>
        <w:t>，</w:t>
      </w:r>
      <w:r w:rsidR="00B050F7">
        <w:rPr>
          <w:rFonts w:hint="eastAsia"/>
        </w:rPr>
        <w:t>n</w:t>
      </w:r>
      <w:r w:rsidR="00B050F7">
        <w:rPr>
          <w:rFonts w:hint="eastAsia"/>
        </w:rPr>
        <w:t>的</w:t>
      </w:r>
      <w:r w:rsidR="0007223A">
        <w:rPr>
          <w:rFonts w:hint="eastAsia"/>
        </w:rPr>
        <w:t>随机生命期</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7223A">
        <w:rPr>
          <w:rFonts w:hint="eastAsia"/>
        </w:rPr>
        <w:t>，假定</w:t>
      </w:r>
      <w:r w:rsidR="00BA3516">
        <w:rPr>
          <w:rFonts w:hint="eastAsia"/>
        </w:rPr>
        <w:t>给定协变量</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00BA3516">
        <w:rPr>
          <w:rFonts w:hint="eastAsia"/>
        </w:rPr>
        <w:t>值</w:t>
      </w:r>
      <w:r w:rsidR="00B050F7">
        <w:rPr>
          <w:rFonts w:hint="eastAsia"/>
        </w:rPr>
        <w:t>带有</w:t>
      </w:r>
      <w:r w:rsidR="00BA3516">
        <w:rPr>
          <w:rFonts w:hint="eastAsia"/>
        </w:rPr>
        <w:t>可能的</w:t>
      </w:r>
      <w:r w:rsidR="008A22DE" w:rsidRPr="008A22DE">
        <w:rPr>
          <w:rFonts w:hint="eastAsia"/>
        </w:rPr>
        <w:t>右截尾</w:t>
      </w:r>
      <w:r w:rsidR="00962013">
        <w:rPr>
          <w:rFonts w:hint="eastAsia"/>
        </w:rPr>
        <w:t>，</w:t>
      </w:r>
      <w:r w:rsidR="00BA3516">
        <w:rPr>
          <w:rFonts w:hint="eastAsia"/>
        </w:rPr>
        <w:t>AFT</w:t>
      </w:r>
      <w:r w:rsidR="00BA3516">
        <w:rPr>
          <w:rFonts w:hint="eastAsia"/>
        </w:rPr>
        <w:t>模型下的似然函数为：</w:t>
      </w:r>
    </w:p>
    <w:p w14:paraId="393299AE" w14:textId="0E4D3D71" w:rsidR="00F632B5" w:rsidRPr="005C58BF" w:rsidRDefault="00087F7C" w:rsidP="00F632B5">
      <w:pPr>
        <w:ind w:firstLine="420"/>
      </w:pPr>
      <m:oMathPara>
        <m:oMath>
          <m:r>
            <w:rPr>
              <w:rFonts w:ascii="Cambria Math" w:hAnsi="Cambria Math"/>
            </w:rPr>
            <m:t>L(β,σ)=</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den>
              </m:f>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t</m:t>
                          </m:r>
                        </m:e>
                        <m:sub>
                          <m:r>
                            <w:rPr>
                              <w:rFonts w:ascii="Cambria Math" w:hAnsi="Cambria Math"/>
                            </w:rPr>
                            <m:t>i</m:t>
                          </m:r>
                        </m:sub>
                      </m:sSub>
                    </m:e>
                  </m:func>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β</m:t>
                  </m:r>
                </m:num>
                <m:den>
                  <m:r>
                    <w:rPr>
                      <w:rFonts w:ascii="Cambria Math" w:hAnsi="Cambria Math"/>
                    </w:rPr>
                    <m:t>σ</m:t>
                  </m:r>
                </m:den>
              </m:f>
              <m:r>
                <w:rPr>
                  <w:rFonts w:ascii="Cambria Math" w:hAnsi="Cambria Math"/>
                </w:rPr>
                <m:t>)</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δ</m:t>
                      </m:r>
                    </m:e>
                    <m:sub>
                      <m:r>
                        <w:rPr>
                          <w:rFonts w:ascii="Cambria Math" w:hAnsi="Cambria Math"/>
                        </w:rPr>
                        <m:t>i</m:t>
                      </m:r>
                    </m:sub>
                  </m:sSub>
                </m:sup>
              </m:sSup>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t</m:t>
                          </m:r>
                        </m:e>
                        <m:sub>
                          <m:r>
                            <w:rPr>
                              <w:rFonts w:ascii="Cambria Math" w:hAnsi="Cambria Math"/>
                            </w:rPr>
                            <m:t>i</m:t>
                          </m:r>
                        </m:sub>
                      </m:sSub>
                    </m:e>
                  </m:func>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β</m:t>
                  </m:r>
                </m:num>
                <m:den>
                  <m:r>
                    <w:rPr>
                      <w:rFonts w:ascii="Cambria Math" w:hAnsi="Cambria Math"/>
                    </w:rPr>
                    <m:t>σ</m:t>
                  </m:r>
                </m:den>
              </m:f>
              <m:sSup>
                <m:sSupPr>
                  <m:ctrlPr>
                    <w:rPr>
                      <w:rFonts w:ascii="Cambria Math" w:hAnsi="Cambria Math"/>
                    </w:rPr>
                  </m:ctrlPr>
                </m:sSupPr>
                <m:e>
                  <m:r>
                    <w:rPr>
                      <w:rFonts w:ascii="Cambria Math" w:hAnsi="Cambria Math"/>
                    </w:rPr>
                    <m:t>)</m:t>
                  </m:r>
                </m:e>
                <m:sup>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i</m:t>
                      </m:r>
                    </m:sub>
                  </m:sSub>
                </m:sup>
              </m:sSup>
            </m:e>
          </m:nary>
        </m:oMath>
      </m:oMathPara>
    </w:p>
    <w:p w14:paraId="431894BB" w14:textId="7EBAC735"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16</w:t>
      </w:r>
      <w:r>
        <w:fldChar w:fldCharType="end"/>
      </w:r>
    </w:p>
    <w:p w14:paraId="2F61646D" w14:textId="5454EBAD" w:rsidR="00BA3516" w:rsidRDefault="00BA3516" w:rsidP="00BA3516">
      <w:pPr>
        <w:ind w:firstLine="420"/>
      </w:pPr>
      <w:r>
        <w:rPr>
          <w:rFonts w:hint="eastAsia"/>
        </w:rPr>
        <w:t>其中</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rFonts w:hint="eastAsia"/>
        </w:rPr>
        <w:t>是发生事件的指标，即未经审查。使用</w:t>
      </w:r>
      <m:oMath>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β</m:t>
            </m:r>
          </m:num>
          <m:den>
            <m:r>
              <w:rPr>
                <w:rFonts w:ascii="Cambria Math" w:hAnsi="Cambria Math"/>
              </w:rPr>
              <m:t>σ</m:t>
            </m:r>
          </m:den>
        </m:f>
      </m:oMath>
      <w:r>
        <w:rPr>
          <w:rFonts w:hint="eastAsia"/>
        </w:rPr>
        <w:t>，对数似然函数呈现如下形式：</w:t>
      </w:r>
    </w:p>
    <w:p w14:paraId="6575BAC3" w14:textId="26271E66" w:rsidR="00BA3516" w:rsidRPr="005C58BF" w:rsidRDefault="00BA3516" w:rsidP="00BA3516">
      <w:pPr>
        <w:ind w:firstLine="420"/>
      </w:pPr>
      <m:oMathPara>
        <m:oMath>
          <m:r>
            <w:rPr>
              <w:rFonts w:ascii="Cambria Math" w:hAnsi="Cambria Math"/>
            </w:rPr>
            <m:t>ι(β,σ)=</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log</m:t>
              </m:r>
              <m:r>
                <w:rPr>
                  <w:rFonts w:ascii="Cambria Math" w:hAnsi="Cambria Math"/>
                </w:rPr>
                <m:t>⁡σ+</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e>
          </m:nary>
        </m:oMath>
      </m:oMathPara>
    </w:p>
    <w:p w14:paraId="05BECCC5"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17</w:t>
      </w:r>
      <w:r>
        <w:fldChar w:fldCharType="end"/>
      </w:r>
    </w:p>
    <w:p w14:paraId="4656853C" w14:textId="3CC6828E" w:rsidR="00BA3516" w:rsidRDefault="00BA3516" w:rsidP="00BA3516">
      <w:pPr>
        <w:ind w:firstLine="420"/>
      </w:pPr>
      <w:r>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oMath>
      <w:r>
        <w:rPr>
          <w:rFonts w:hint="eastAsia"/>
        </w:rPr>
        <w:t>是基线幸存函数，</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oMath>
      <w:r>
        <w:rPr>
          <w:rFonts w:hint="eastAsia"/>
        </w:rPr>
        <w:t>是相应的密度函数。</w:t>
      </w:r>
    </w:p>
    <w:p w14:paraId="05F55D31" w14:textId="1E4DB866" w:rsidR="00BA3516" w:rsidRDefault="00BA3516" w:rsidP="00BA3516">
      <w:pPr>
        <w:ind w:firstLine="420"/>
      </w:pPr>
      <w:r>
        <w:rPr>
          <w:rFonts w:hint="eastAsia"/>
        </w:rPr>
        <w:t>最常用的</w:t>
      </w:r>
      <w:r>
        <w:rPr>
          <w:rFonts w:hint="eastAsia"/>
        </w:rPr>
        <w:t>AFT</w:t>
      </w:r>
      <w:r w:rsidR="009B6B10">
        <w:rPr>
          <w:rFonts w:hint="eastAsia"/>
        </w:rPr>
        <w:t>模型是基于生存时间的威布尔分布，</w:t>
      </w:r>
      <w:r>
        <w:rPr>
          <w:rFonts w:hint="eastAsia"/>
        </w:rPr>
        <w:t>寿命威布尔分布对应于寿命对数的极值分布，</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(ϵ)</m:t>
        </m:r>
      </m:oMath>
      <w:r>
        <w:rPr>
          <w:rFonts w:hint="eastAsia"/>
        </w:rPr>
        <w:t>函数为：</w:t>
      </w:r>
    </w:p>
    <w:p w14:paraId="3104D1A8" w14:textId="52FC8DD6" w:rsidR="00BA3516" w:rsidRPr="005C58BF" w:rsidRDefault="005031A5" w:rsidP="00BA3516">
      <w:pPr>
        <w:ind w:firstLine="420"/>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r>
            <m:rPr>
              <m:sty m:val="p"/>
            </m:rPr>
            <w:rPr>
              <w:rFonts w:ascii="Cambria Math" w:hAnsi="Cambria Math"/>
            </w:rPr>
            <m:t>exp</m:t>
          </m:r>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r>
            <w:rPr>
              <w:rFonts w:ascii="Cambria Math" w:hAnsi="Cambria Math"/>
            </w:rPr>
            <m:t>)</m:t>
          </m:r>
        </m:oMath>
      </m:oMathPara>
    </w:p>
    <w:p w14:paraId="2E2E934F"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18</w:t>
      </w:r>
      <w:r>
        <w:fldChar w:fldCharType="end"/>
      </w:r>
    </w:p>
    <w:p w14:paraId="20EBEC5E" w14:textId="1F3CC576" w:rsidR="00BA3516" w:rsidRDefault="005031A5" w:rsidP="00BA3516">
      <w:pPr>
        <w:ind w:firstLine="420"/>
      </w:p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oMath>
      <w:r w:rsidR="00BA3516">
        <w:rPr>
          <w:rFonts w:hint="eastAsia"/>
        </w:rPr>
        <w:t>函数是：</w:t>
      </w:r>
    </w:p>
    <w:p w14:paraId="15D786A3" w14:textId="79A29AB2" w:rsidR="00BA3516" w:rsidRPr="005C58BF" w:rsidRDefault="005031A5" w:rsidP="00BA3516">
      <w:pPr>
        <w:ind w:firstLine="420"/>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r>
            <m:rPr>
              <m:sty m:val="p"/>
            </m:rPr>
            <w:rPr>
              <w:rFonts w:ascii="Cambria Math" w:hAnsi="Cambria Math"/>
            </w:rPr>
            <m:t>exp</m:t>
          </m:r>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r>
            <w:rPr>
              <w:rFonts w:ascii="Cambria Math" w:hAnsi="Cambria Math"/>
            </w:rPr>
            <m:t>)</m:t>
          </m:r>
        </m:oMath>
      </m:oMathPara>
    </w:p>
    <w:p w14:paraId="49EAD0EE"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19</w:t>
      </w:r>
      <w:r>
        <w:fldChar w:fldCharType="end"/>
      </w:r>
    </w:p>
    <w:p w14:paraId="0854EB0E" w14:textId="77777777" w:rsidR="00BA3516" w:rsidRDefault="00BA3516" w:rsidP="00BA3516">
      <w:pPr>
        <w:ind w:firstLine="420"/>
      </w:pPr>
      <w:r>
        <w:rPr>
          <w:rFonts w:hint="eastAsia"/>
        </w:rPr>
        <w:t>具有威布尔寿命分布的</w:t>
      </w:r>
      <w:r>
        <w:rPr>
          <w:rFonts w:hint="eastAsia"/>
        </w:rPr>
        <w:t>AFT</w:t>
      </w:r>
      <w:r>
        <w:rPr>
          <w:rFonts w:hint="eastAsia"/>
        </w:rPr>
        <w:t>模型的对数似然函数为：</w:t>
      </w:r>
    </w:p>
    <w:p w14:paraId="3CCA2D06" w14:textId="548BB7FE" w:rsidR="00BA3516" w:rsidRPr="005C58BF" w:rsidRDefault="00B9445C" w:rsidP="00BA3516">
      <w:pPr>
        <w:ind w:firstLine="420"/>
      </w:pPr>
      <m:oMathPara>
        <m:oMath>
          <m:r>
            <w:rPr>
              <w:rFonts w:ascii="Cambria Math" w:hAnsi="Cambria Math"/>
            </w:rPr>
            <m:t>ι(β,σ)=-</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log</m:t>
              </m:r>
              <m:r>
                <w:rPr>
                  <w:rFonts w:ascii="Cambria Math" w:hAnsi="Cambria Math"/>
                </w:rPr>
                <m:t>⁡σ-</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r>
                <w:rPr>
                  <w:rFonts w:ascii="Cambria Math" w:hAnsi="Cambria Math"/>
                </w:rPr>
                <m:t>]</m:t>
              </m:r>
            </m:e>
          </m:nary>
        </m:oMath>
      </m:oMathPara>
    </w:p>
    <w:p w14:paraId="04B1AF7B"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20</w:t>
      </w:r>
      <w:r>
        <w:fldChar w:fldCharType="end"/>
      </w:r>
    </w:p>
    <w:p w14:paraId="332E1277" w14:textId="4371E1CC" w:rsidR="00BA3516" w:rsidRDefault="00BA3516" w:rsidP="00BA3516">
      <w:pPr>
        <w:ind w:firstLine="420"/>
      </w:pPr>
      <w:r>
        <w:rPr>
          <w:rFonts w:hint="eastAsia"/>
        </w:rPr>
        <w:t>由于最小化等价于最大后验概率的负对数似然度，</w:t>
      </w:r>
      <w:r w:rsidR="002C6C0B">
        <w:t>Spark</w:t>
      </w:r>
      <w:r>
        <w:rPr>
          <w:rFonts w:hint="eastAsia"/>
        </w:rPr>
        <w:t>用来优化的损失函数是</w:t>
      </w:r>
      <m:oMath>
        <m:r>
          <w:rPr>
            <w:rFonts w:ascii="Cambria Math" w:hAnsi="Cambria Math"/>
          </w:rPr>
          <m:t>-ι(β,σ)</m:t>
        </m:r>
      </m:oMath>
      <w:r w:rsidR="00C64538">
        <w:rPr>
          <w:rFonts w:hint="eastAsia"/>
        </w:rPr>
        <w:t>。</w:t>
      </w:r>
      <m:oMath>
        <m:r>
          <w:rPr>
            <w:rFonts w:ascii="Cambria Math" w:hAnsi="Cambria Math"/>
          </w:rPr>
          <m:t>β</m:t>
        </m:r>
      </m:oMath>
      <w:r>
        <w:rPr>
          <w:rFonts w:hint="eastAsia"/>
        </w:rPr>
        <w:t>和</w:t>
      </w:r>
      <m:oMath>
        <m:r>
          <m:rPr>
            <m:sty m:val="p"/>
          </m:rPr>
          <w:rPr>
            <w:rFonts w:ascii="Cambria Math" w:hAnsi="Cambria Math"/>
          </w:rPr>
          <m:t>log</m:t>
        </m:r>
        <m:r>
          <w:rPr>
            <w:rFonts w:ascii="Cambria Math" w:hAnsi="Cambria Math"/>
          </w:rPr>
          <m:t>⁡σ</m:t>
        </m:r>
      </m:oMath>
      <w:r>
        <w:rPr>
          <w:rFonts w:hint="eastAsia"/>
        </w:rPr>
        <w:t>的梯度函数分别为：</w:t>
      </w:r>
    </w:p>
    <w:p w14:paraId="098721C5" w14:textId="163418FC" w:rsidR="00BA3516" w:rsidRPr="005C58BF" w:rsidRDefault="005031A5" w:rsidP="00BA3516">
      <w:pPr>
        <w:ind w:firstLine="420"/>
      </w:pPr>
      <m:oMathPara>
        <m:oMath>
          <m:f>
            <m:fPr>
              <m:ctrlPr>
                <w:rPr>
                  <w:rFonts w:ascii="Cambria Math" w:hAnsi="Cambria Math"/>
                </w:rPr>
              </m:ctrlPr>
            </m:fPr>
            <m:num>
              <m:r>
                <m:rPr>
                  <m:sty m:val="p"/>
                </m:rPr>
                <w:rPr>
                  <w:rFonts w:ascii="Cambria Math" w:hAnsi="Cambria Math"/>
                </w:rPr>
                <m:t>∂</m:t>
              </m:r>
              <m:d>
                <m:dPr>
                  <m:ctrlPr>
                    <w:rPr>
                      <w:rFonts w:ascii="Cambria Math" w:hAnsi="Cambria Math"/>
                      <w:i/>
                    </w:rPr>
                  </m:ctrlPr>
                </m:dPr>
                <m:e>
                  <m:r>
                    <w:rPr>
                      <w:rFonts w:ascii="Cambria Math" w:hAnsi="Cambria Math"/>
                    </w:rPr>
                    <m:t>-ι</m:t>
                  </m:r>
                </m:e>
              </m:d>
            </m:num>
            <m:den>
              <m:r>
                <m:rPr>
                  <m:sty m:val="p"/>
                </m:rPr>
                <w:rPr>
                  <w:rFonts w:ascii="Cambria Math" w:hAnsi="Cambria Math"/>
                </w:rPr>
                <m:t>∂</m:t>
              </m:r>
              <m:r>
                <w:rPr>
                  <w:rFonts w:ascii="Cambria Math" w:hAnsi="Cambria Math"/>
                </w:rPr>
                <m:t>β</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1=1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e>
              </m:d>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σ</m:t>
                  </m:r>
                </m:den>
              </m:f>
            </m:e>
          </m:nary>
        </m:oMath>
      </m:oMathPara>
    </w:p>
    <w:p w14:paraId="44AEE740"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21</w:t>
      </w:r>
      <w:r>
        <w:fldChar w:fldCharType="end"/>
      </w:r>
    </w:p>
    <w:p w14:paraId="48D0878F" w14:textId="58049D37" w:rsidR="00B9445C" w:rsidRPr="005C58BF" w:rsidRDefault="005031A5" w:rsidP="00BA3516">
      <w:pPr>
        <w:ind w:firstLine="420"/>
      </w:pPr>
      <m:oMathPara>
        <m:oMath>
          <m:f>
            <m:fPr>
              <m:ctrlPr>
                <w:rPr>
                  <w:rFonts w:ascii="Cambria Math" w:hAnsi="Cambria Math"/>
                </w:rPr>
              </m:ctrlPr>
            </m:fPr>
            <m:num>
              <m:r>
                <m:rPr>
                  <m:sty m:val="p"/>
                </m:rPr>
                <w:rPr>
                  <w:rFonts w:ascii="Cambria Math" w:hAnsi="Cambria Math"/>
                </w:rPr>
                <m:t>∂</m:t>
              </m:r>
              <m:r>
                <w:rPr>
                  <w:rFonts w:ascii="Cambria Math" w:hAnsi="Cambria Math"/>
                </w:rPr>
                <m:t>(-ι)</m:t>
              </m:r>
            </m:num>
            <m:den>
              <m:r>
                <m:rPr>
                  <m:sty m:val="p"/>
                </m:rPr>
                <w:rPr>
                  <w:rFonts w:ascii="Cambria Math" w:hAnsi="Cambria Math"/>
                </w:rPr>
                <m:t>∂</m:t>
              </m:r>
              <m:r>
                <w:rPr>
                  <w:rFonts w:ascii="Cambria Math" w:hAnsi="Cambria Math"/>
                </w:rPr>
                <m:t>(</m:t>
              </m:r>
              <m:r>
                <m:rPr>
                  <m:sty m:val="p"/>
                </m:rPr>
                <w:rPr>
                  <w:rFonts w:ascii="Cambria Math" w:hAnsi="Cambria Math"/>
                </w:rPr>
                <m:t>log</m:t>
              </m:r>
              <m:r>
                <w:rPr>
                  <w:rFonts w:ascii="Cambria Math" w:hAnsi="Cambria Math"/>
                </w:rPr>
                <m:t>⁡σ)</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i</m:t>
                      </m:r>
                    </m:sub>
                  </m:sSub>
                </m:sup>
              </m:s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e>
          </m:nary>
        </m:oMath>
      </m:oMathPara>
    </w:p>
    <w:p w14:paraId="2163F2E6" w14:textId="77777777" w:rsidR="005C58BF" w:rsidRDefault="005C58BF" w:rsidP="005C58BF">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22</w:t>
      </w:r>
      <w:r>
        <w:fldChar w:fldCharType="end"/>
      </w:r>
    </w:p>
    <w:p w14:paraId="746C4A05" w14:textId="299AC234" w:rsidR="00F632B5" w:rsidRDefault="00BA3516" w:rsidP="00F632B5">
      <w:pPr>
        <w:ind w:firstLine="420"/>
      </w:pPr>
      <w:r>
        <w:t>AFT</w:t>
      </w:r>
      <w:r>
        <w:rPr>
          <w:rFonts w:hint="eastAsia"/>
        </w:rPr>
        <w:t>模型可以被表述为凸优化问题，即根据系数向量</w:t>
      </w:r>
      <m:oMath>
        <m:r>
          <w:rPr>
            <w:rFonts w:ascii="Cambria Math" w:hAnsi="Cambria Math"/>
          </w:rPr>
          <m:t>β</m:t>
        </m:r>
      </m:oMath>
      <w:r>
        <w:rPr>
          <w:rFonts w:hint="eastAsia"/>
        </w:rPr>
        <w:t>和尺度参数对数</w:t>
      </w:r>
      <m:oMath>
        <m:r>
          <m:rPr>
            <m:sty m:val="p"/>
          </m:rPr>
          <w:rPr>
            <w:rFonts w:ascii="Cambria Math" w:hAnsi="Cambria Math"/>
          </w:rPr>
          <m:t>log</m:t>
        </m:r>
        <m:r>
          <w:rPr>
            <w:rFonts w:ascii="Cambria Math" w:hAnsi="Cambria Math"/>
          </w:rPr>
          <m:t>⁡σ</m:t>
        </m:r>
      </m:oMath>
      <w:r>
        <w:rPr>
          <w:rFonts w:hint="eastAsia"/>
        </w:rPr>
        <w:t>寻找凸函数</w:t>
      </w:r>
      <m:oMath>
        <m:r>
          <w:rPr>
            <w:rFonts w:ascii="Cambria Math" w:hAnsi="Cambria Math"/>
          </w:rPr>
          <m:t>-ι(β,σ)</m:t>
        </m:r>
      </m:oMath>
      <w:r>
        <w:rPr>
          <w:rFonts w:hint="eastAsia"/>
        </w:rPr>
        <w:t>最小值的任务。底层实现的优化算法是</w:t>
      </w:r>
      <w:r>
        <w:t>L-BFGS</w:t>
      </w:r>
      <w:r>
        <w:rPr>
          <w:rFonts w:hint="eastAsia"/>
        </w:rPr>
        <w:t>。该实现与</w:t>
      </w:r>
      <w:r>
        <w:t>R</w:t>
      </w:r>
      <w:r>
        <w:rPr>
          <w:rFonts w:hint="eastAsia"/>
        </w:rPr>
        <w:t>的生存函数</w:t>
      </w:r>
      <w:r>
        <w:t>survreg</w:t>
      </w:r>
      <w:r>
        <w:rPr>
          <w:rFonts w:hint="eastAsia"/>
        </w:rPr>
        <w:t>的结果相匹配</w:t>
      </w:r>
      <w:r w:rsidR="009B6B10">
        <w:rPr>
          <w:rFonts w:hint="eastAsia"/>
        </w:rPr>
        <w:t>。</w:t>
      </w:r>
    </w:p>
    <w:p w14:paraId="3970EFF1" w14:textId="77777777" w:rsidR="004F015A" w:rsidRDefault="004F015A" w:rsidP="004F015A">
      <w:pPr>
        <w:pStyle w:val="a8"/>
      </w:pPr>
      <w:r>
        <w:t>scala&gt; import org.apache.spark.ml.linalg.Vectors</w:t>
      </w:r>
    </w:p>
    <w:p w14:paraId="3CB1D34F" w14:textId="77777777" w:rsidR="004F015A" w:rsidRDefault="004F015A" w:rsidP="004F015A">
      <w:pPr>
        <w:pStyle w:val="a8"/>
      </w:pPr>
      <w:r>
        <w:t>import org.apache.spark.ml.linalg.Vectors</w:t>
      </w:r>
    </w:p>
    <w:p w14:paraId="0D04409D" w14:textId="77777777" w:rsidR="004F015A" w:rsidRDefault="004F015A" w:rsidP="004F015A">
      <w:pPr>
        <w:pStyle w:val="a8"/>
      </w:pPr>
    </w:p>
    <w:p w14:paraId="772F8260" w14:textId="77777777" w:rsidR="004F015A" w:rsidRDefault="004F015A" w:rsidP="004F015A">
      <w:pPr>
        <w:pStyle w:val="a8"/>
      </w:pPr>
      <w:r>
        <w:t>scala&gt; import org.apache.spark.ml.regression.AFTSurvivalRegression</w:t>
      </w:r>
    </w:p>
    <w:p w14:paraId="74A997AE" w14:textId="77777777" w:rsidR="004F015A" w:rsidRDefault="004F015A" w:rsidP="004F015A">
      <w:pPr>
        <w:pStyle w:val="a8"/>
      </w:pPr>
      <w:r>
        <w:t>import org.apache.spark.ml.regression.AFTSurvivalRegression</w:t>
      </w:r>
    </w:p>
    <w:p w14:paraId="01585323" w14:textId="77777777" w:rsidR="00EB7B26" w:rsidRDefault="00EB7B26" w:rsidP="004F015A">
      <w:pPr>
        <w:pStyle w:val="a8"/>
      </w:pPr>
    </w:p>
    <w:p w14:paraId="3DD6BF8D" w14:textId="0D4A958F" w:rsidR="004F015A" w:rsidRDefault="004F015A" w:rsidP="004F015A">
      <w:pPr>
        <w:pStyle w:val="a8"/>
      </w:pPr>
      <w:r>
        <w:t>scala&gt; val training = spark.createDataFrame(Seq(</w:t>
      </w:r>
    </w:p>
    <w:p w14:paraId="727F66D3" w14:textId="77777777" w:rsidR="004F015A" w:rsidRDefault="004F015A" w:rsidP="004F015A">
      <w:pPr>
        <w:pStyle w:val="a8"/>
      </w:pPr>
      <w:r>
        <w:t xml:space="preserve">     |   (1.218, 1.0, Vectors.dense(1.560, -0.605)),</w:t>
      </w:r>
    </w:p>
    <w:p w14:paraId="1C98AE5B" w14:textId="77777777" w:rsidR="004F015A" w:rsidRDefault="004F015A" w:rsidP="004F015A">
      <w:pPr>
        <w:pStyle w:val="a8"/>
      </w:pPr>
      <w:r>
        <w:t xml:space="preserve">     |   (2.949, 0.0, Vectors.dense(0.346, 2.158)),</w:t>
      </w:r>
    </w:p>
    <w:p w14:paraId="28659CB8" w14:textId="77777777" w:rsidR="004F015A" w:rsidRDefault="004F015A" w:rsidP="004F015A">
      <w:pPr>
        <w:pStyle w:val="a8"/>
      </w:pPr>
      <w:r>
        <w:t xml:space="preserve">     |   (3.627, 0.0, Vectors.dense(1.380, 0.231)),</w:t>
      </w:r>
    </w:p>
    <w:p w14:paraId="5D3A1981" w14:textId="77777777" w:rsidR="004F015A" w:rsidRDefault="004F015A" w:rsidP="004F015A">
      <w:pPr>
        <w:pStyle w:val="a8"/>
      </w:pPr>
      <w:r>
        <w:t xml:space="preserve">     |   (0.273, 1.0, Vectors.dense(0.520, 1.151)),</w:t>
      </w:r>
    </w:p>
    <w:p w14:paraId="18F161D4" w14:textId="77777777" w:rsidR="004F015A" w:rsidRDefault="004F015A" w:rsidP="004F015A">
      <w:pPr>
        <w:pStyle w:val="a8"/>
      </w:pPr>
      <w:r>
        <w:t xml:space="preserve">     |   (4.199, 0.0, Vectors.dense(0.795, -0.226))</w:t>
      </w:r>
    </w:p>
    <w:p w14:paraId="7F42AE12" w14:textId="77777777" w:rsidR="004F015A" w:rsidRDefault="004F015A" w:rsidP="004F015A">
      <w:pPr>
        <w:pStyle w:val="a8"/>
      </w:pPr>
      <w:r>
        <w:t xml:space="preserve">     | )).toDF("label", "censor", "features")</w:t>
      </w:r>
    </w:p>
    <w:p w14:paraId="3C1CE140" w14:textId="77777777" w:rsidR="004F015A" w:rsidRDefault="004F015A" w:rsidP="004F015A">
      <w:pPr>
        <w:pStyle w:val="a8"/>
      </w:pPr>
      <w:r>
        <w:t>training: org.apache.spark.sql.DataFrame = [label: double, censor: double ... 1 more field]</w:t>
      </w:r>
    </w:p>
    <w:p w14:paraId="3AFA1FB4" w14:textId="77777777" w:rsidR="004F015A" w:rsidRDefault="004F015A" w:rsidP="004F015A">
      <w:pPr>
        <w:pStyle w:val="a8"/>
      </w:pPr>
    </w:p>
    <w:p w14:paraId="289F12DC" w14:textId="77777777" w:rsidR="004F015A" w:rsidRDefault="004F015A" w:rsidP="004F015A">
      <w:pPr>
        <w:pStyle w:val="a8"/>
      </w:pPr>
      <w:r>
        <w:t>scala&gt; val quantileProbabilities = Array(0.3, 0.6)</w:t>
      </w:r>
    </w:p>
    <w:p w14:paraId="79A34CEC" w14:textId="77777777" w:rsidR="004F015A" w:rsidRDefault="004F015A" w:rsidP="004F015A">
      <w:pPr>
        <w:pStyle w:val="a8"/>
      </w:pPr>
      <w:r>
        <w:t>quantileProbabilities: Array[Double] = Array(0.3, 0.6)</w:t>
      </w:r>
    </w:p>
    <w:p w14:paraId="08CAF31F" w14:textId="77777777" w:rsidR="004F015A" w:rsidRDefault="004F015A" w:rsidP="004F015A">
      <w:pPr>
        <w:pStyle w:val="a8"/>
      </w:pPr>
    </w:p>
    <w:p w14:paraId="6CDDA9A0" w14:textId="77777777" w:rsidR="004F015A" w:rsidRDefault="004F015A" w:rsidP="004F015A">
      <w:pPr>
        <w:pStyle w:val="a8"/>
      </w:pPr>
      <w:r>
        <w:t>scala&gt; val aft = new AFTSurvivalRegression().setQuantileProbabilities(quantileProbabilities).setQuantilesCol("quantiles")</w:t>
      </w:r>
    </w:p>
    <w:p w14:paraId="0EC15644" w14:textId="77777777" w:rsidR="004F015A" w:rsidRDefault="004F015A" w:rsidP="004F015A">
      <w:pPr>
        <w:pStyle w:val="a8"/>
      </w:pPr>
      <w:r>
        <w:t>aft: org.apache.spark.ml.regression.AFTSurvivalRegression = aftSurvReg_e19697fe4c07</w:t>
      </w:r>
    </w:p>
    <w:p w14:paraId="0224A37E" w14:textId="77777777" w:rsidR="004F015A" w:rsidRDefault="004F015A" w:rsidP="004F015A">
      <w:pPr>
        <w:pStyle w:val="a8"/>
      </w:pPr>
    </w:p>
    <w:p w14:paraId="52A0C308" w14:textId="77777777" w:rsidR="004F015A" w:rsidRDefault="004F015A" w:rsidP="004F015A">
      <w:pPr>
        <w:pStyle w:val="a8"/>
      </w:pPr>
      <w:r>
        <w:t>scala&gt; val model = aft.fit(training)</w:t>
      </w:r>
    </w:p>
    <w:p w14:paraId="7C66F4D4" w14:textId="77777777" w:rsidR="004F015A" w:rsidRDefault="004F015A" w:rsidP="004F015A">
      <w:pPr>
        <w:pStyle w:val="a8"/>
      </w:pPr>
      <w:r>
        <w:t>model: org.apache.spark.ml.regression.AFTSurvivalRegressionModel = aftSurvReg_e19697fe4c07</w:t>
      </w:r>
    </w:p>
    <w:p w14:paraId="7EF530DD" w14:textId="77777777" w:rsidR="004F015A" w:rsidRDefault="004F015A" w:rsidP="004F015A">
      <w:pPr>
        <w:pStyle w:val="a8"/>
      </w:pPr>
    </w:p>
    <w:p w14:paraId="1F607EE8" w14:textId="77777777" w:rsidR="004F015A" w:rsidRDefault="004F015A" w:rsidP="004F015A">
      <w:pPr>
        <w:pStyle w:val="a8"/>
      </w:pPr>
      <w:r>
        <w:t>scala&gt; // Print the coefficients, intercept and scale parameter for AFT survival regression</w:t>
      </w:r>
    </w:p>
    <w:p w14:paraId="53F13E0E" w14:textId="77777777" w:rsidR="004F015A" w:rsidRDefault="004F015A" w:rsidP="004F015A">
      <w:pPr>
        <w:pStyle w:val="a8"/>
      </w:pPr>
    </w:p>
    <w:p w14:paraId="68E68CA1" w14:textId="77777777" w:rsidR="004F015A" w:rsidRDefault="004F015A" w:rsidP="004F015A">
      <w:pPr>
        <w:pStyle w:val="a8"/>
      </w:pPr>
      <w:r>
        <w:t>scala&gt; println(s"Coefficients: ${model.coefficients}")</w:t>
      </w:r>
    </w:p>
    <w:p w14:paraId="6FADEBC1" w14:textId="77777777" w:rsidR="004F015A" w:rsidRDefault="004F015A" w:rsidP="004F015A">
      <w:pPr>
        <w:pStyle w:val="a8"/>
      </w:pPr>
      <w:r>
        <w:t>Coefficients: [-0.49630441105311934,0.19845217252922745]</w:t>
      </w:r>
    </w:p>
    <w:p w14:paraId="7E3A4132" w14:textId="77777777" w:rsidR="004F015A" w:rsidRDefault="004F015A" w:rsidP="004F015A">
      <w:pPr>
        <w:pStyle w:val="a8"/>
      </w:pPr>
    </w:p>
    <w:p w14:paraId="1BE4258F" w14:textId="77777777" w:rsidR="004F015A" w:rsidRDefault="004F015A" w:rsidP="004F015A">
      <w:pPr>
        <w:pStyle w:val="a8"/>
      </w:pPr>
      <w:r>
        <w:t>scala&gt; println(s"Intercept: ${model.intercept}")</w:t>
      </w:r>
    </w:p>
    <w:p w14:paraId="1A81A54F" w14:textId="77777777" w:rsidR="004F015A" w:rsidRDefault="004F015A" w:rsidP="004F015A">
      <w:pPr>
        <w:pStyle w:val="a8"/>
      </w:pPr>
      <w:r>
        <w:t>Intercept: 2.638089896305637</w:t>
      </w:r>
    </w:p>
    <w:p w14:paraId="7AAF90AD" w14:textId="77777777" w:rsidR="004F015A" w:rsidRDefault="004F015A" w:rsidP="004F015A">
      <w:pPr>
        <w:pStyle w:val="a8"/>
      </w:pPr>
    </w:p>
    <w:p w14:paraId="3C4E39E7" w14:textId="77777777" w:rsidR="004F015A" w:rsidRDefault="004F015A" w:rsidP="004F015A">
      <w:pPr>
        <w:pStyle w:val="a8"/>
      </w:pPr>
      <w:r>
        <w:t>scala&gt; println(s"Scale: ${model.scale}")</w:t>
      </w:r>
    </w:p>
    <w:p w14:paraId="201032E7" w14:textId="77777777" w:rsidR="004F015A" w:rsidRDefault="004F015A" w:rsidP="004F015A">
      <w:pPr>
        <w:pStyle w:val="a8"/>
      </w:pPr>
      <w:r>
        <w:t>Scale: 1.5472363533632303</w:t>
      </w:r>
    </w:p>
    <w:p w14:paraId="287D958C" w14:textId="77777777" w:rsidR="004F015A" w:rsidRDefault="004F015A" w:rsidP="004F015A">
      <w:pPr>
        <w:pStyle w:val="a8"/>
      </w:pPr>
    </w:p>
    <w:p w14:paraId="74DED63A" w14:textId="77777777" w:rsidR="004F015A" w:rsidRDefault="004F015A" w:rsidP="004F015A">
      <w:pPr>
        <w:pStyle w:val="a8"/>
      </w:pPr>
      <w:r>
        <w:t>scala&gt; model.transform(training).show(false)</w:t>
      </w:r>
    </w:p>
    <w:p w14:paraId="23CD5C05" w14:textId="77777777" w:rsidR="004F015A" w:rsidRDefault="004F015A" w:rsidP="004F015A">
      <w:pPr>
        <w:pStyle w:val="a8"/>
      </w:pPr>
      <w:r>
        <w:t>+-----+------+--------------+------------------+---------------------------------------+</w:t>
      </w:r>
    </w:p>
    <w:p w14:paraId="184FE37E" w14:textId="77777777" w:rsidR="004F015A" w:rsidRDefault="004F015A" w:rsidP="004F015A">
      <w:pPr>
        <w:pStyle w:val="a8"/>
      </w:pPr>
      <w:r>
        <w:t>|label|censor|features      |prediction        |quantiles                              |</w:t>
      </w:r>
    </w:p>
    <w:p w14:paraId="4BD70AAD" w14:textId="77777777" w:rsidR="004F015A" w:rsidRDefault="004F015A" w:rsidP="004F015A">
      <w:pPr>
        <w:pStyle w:val="a8"/>
      </w:pPr>
      <w:r>
        <w:t>+-----+------+--------------+------------------+---------------------------------------+</w:t>
      </w:r>
    </w:p>
    <w:p w14:paraId="13C167A4" w14:textId="77777777" w:rsidR="004F015A" w:rsidRDefault="004F015A" w:rsidP="004F015A">
      <w:pPr>
        <w:pStyle w:val="a8"/>
      </w:pPr>
      <w:r>
        <w:t>|1.218|1.0   |[1.56,-0.605] |5.718985621018948 |[1.160322990805951,4.99546058340675]   |</w:t>
      </w:r>
    </w:p>
    <w:p w14:paraId="7DB1BB6B" w14:textId="77777777" w:rsidR="004F015A" w:rsidRDefault="004F015A" w:rsidP="004F015A">
      <w:pPr>
        <w:pStyle w:val="a8"/>
      </w:pPr>
      <w:r>
        <w:t>|2.949|0.0   |[0.346,2.158] |18.07678210850554 |[3.6675919944963185,15.789837303662035]|</w:t>
      </w:r>
    </w:p>
    <w:p w14:paraId="266FE498" w14:textId="77777777" w:rsidR="004F015A" w:rsidRDefault="004F015A" w:rsidP="004F015A">
      <w:pPr>
        <w:pStyle w:val="a8"/>
      </w:pPr>
      <w:r>
        <w:t>|3.627|0.0   |[1.38,0.231]  |7.381908879359957 |[1.4977129086101564,6.448002719505488] |</w:t>
      </w:r>
    </w:p>
    <w:p w14:paraId="2DA16446" w14:textId="77777777" w:rsidR="004F015A" w:rsidRDefault="004F015A" w:rsidP="004F015A">
      <w:pPr>
        <w:pStyle w:val="a8"/>
      </w:pPr>
      <w:r>
        <w:t>|0.273|1.0   |[0.52,1.151]  |13.577717814884515|[2.754778414791514,11.859962351993207] |</w:t>
      </w:r>
    </w:p>
    <w:p w14:paraId="2390AF18" w14:textId="77777777" w:rsidR="004F015A" w:rsidRDefault="004F015A" w:rsidP="004F015A">
      <w:pPr>
        <w:pStyle w:val="a8"/>
      </w:pPr>
      <w:r>
        <w:t>|4.199|0.0   |[0.795,-0.226]|9.013087597344821 |[1.82866218773319,7.8728164067854935]  |</w:t>
      </w:r>
    </w:p>
    <w:p w14:paraId="3FD656B4" w14:textId="0099E126" w:rsidR="00F632B5" w:rsidRDefault="004F015A" w:rsidP="004F015A">
      <w:pPr>
        <w:pStyle w:val="a8"/>
      </w:pPr>
      <w:r>
        <w:t>+-----+------+--------------+------------------+---------------------------------------+</w:t>
      </w:r>
    </w:p>
    <w:p w14:paraId="616CDFFC" w14:textId="7D295A12"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115</w:t>
      </w:r>
      <w:r>
        <w:fldChar w:fldCharType="end"/>
      </w:r>
    </w:p>
    <w:p w14:paraId="1CC912BB" w14:textId="5B412F9D" w:rsidR="00F632B5" w:rsidRDefault="006B1E99" w:rsidP="006B1E99">
      <w:pPr>
        <w:pStyle w:val="Heading4"/>
      </w:pPr>
      <w:r w:rsidRPr="006B1E99">
        <w:rPr>
          <w:rFonts w:hint="eastAsia"/>
        </w:rPr>
        <w:t>保序回归</w:t>
      </w:r>
      <w:r w:rsidR="00F632B5">
        <w:rPr>
          <w:rFonts w:hint="eastAsia"/>
        </w:rPr>
        <w:t xml:space="preserve"> </w:t>
      </w:r>
    </w:p>
    <w:p w14:paraId="68E05384" w14:textId="5D77212E" w:rsidR="00F632B5" w:rsidRDefault="00F632B5" w:rsidP="00F632B5">
      <w:pPr>
        <w:ind w:firstLine="420"/>
      </w:pPr>
      <w:r>
        <w:rPr>
          <w:rFonts w:hint="eastAsia"/>
        </w:rPr>
        <w:t>保序回归属于回归算法</w:t>
      </w:r>
      <w:r w:rsidR="00F83B22">
        <w:rPr>
          <w:rFonts w:hint="eastAsia"/>
        </w:rPr>
        <w:t>系列</w:t>
      </w:r>
      <w:r>
        <w:rPr>
          <w:rFonts w:hint="eastAsia"/>
        </w:rPr>
        <w:t>。正式</w:t>
      </w:r>
      <w:r w:rsidR="00F83B22">
        <w:rPr>
          <w:rFonts w:hint="eastAsia"/>
        </w:rPr>
        <w:t>保序</w:t>
      </w:r>
      <w:r>
        <w:rPr>
          <w:rFonts w:hint="eastAsia"/>
        </w:rPr>
        <w:t>回归是</w:t>
      </w:r>
      <w:r w:rsidR="00E86D03">
        <w:rPr>
          <w:rFonts w:hint="eastAsia"/>
        </w:rPr>
        <w:t>一个问题，</w:t>
      </w:r>
      <w:r>
        <w:rPr>
          <w:rFonts w:hint="eastAsia"/>
        </w:rPr>
        <w:t>其中给定的有限</w:t>
      </w:r>
      <w:r w:rsidR="00E86D03">
        <w:rPr>
          <w:rFonts w:hint="eastAsia"/>
        </w:rPr>
        <w:t>实数</w:t>
      </w:r>
      <w:r>
        <w:rPr>
          <w:rFonts w:hint="eastAsia"/>
        </w:rPr>
        <w:t>集合</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sidR="00E86D03">
        <w:rPr>
          <w:rFonts w:hint="eastAsia"/>
        </w:rPr>
        <w:t>代表观察到的响应和</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hint="eastAsia"/>
        </w:rPr>
        <w:t>未知响应值被</w:t>
      </w:r>
      <w:r w:rsidR="00E86D03">
        <w:rPr>
          <w:rFonts w:hint="eastAsia"/>
        </w:rPr>
        <w:t>拟合</w:t>
      </w:r>
      <w:r>
        <w:rPr>
          <w:rFonts w:hint="eastAsia"/>
        </w:rPr>
        <w:t>发现最小化的函数</w:t>
      </w:r>
      <w:r w:rsidR="00840257">
        <w:rPr>
          <w:rFonts w:hint="eastAsia"/>
        </w:rPr>
        <w:t>：</w:t>
      </w:r>
    </w:p>
    <w:p w14:paraId="57DAF03F" w14:textId="0DAEF1CF" w:rsidR="00F632B5" w:rsidRPr="002635D1" w:rsidRDefault="005031A5" w:rsidP="00F632B5">
      <w:pPr>
        <w:ind w:firstLine="420"/>
      </w:pPr>
      <m:oMathPara>
        <m:oMath>
          <m:m>
            <m:mPr>
              <m:plcHide m:val="1"/>
              <m:mcs>
                <m:mc>
                  <m:mcPr>
                    <m:count m:val="1"/>
                    <m:mcJc m:val="center"/>
                  </m:mcPr>
                </m:mc>
              </m:mcs>
              <m:ctrlPr>
                <w:rPr>
                  <w:rFonts w:ascii="Cambria Math" w:hAnsi="Cambria Math"/>
                </w:rPr>
              </m:ctrlPr>
            </m:mPr>
            <m:mr>
              <m:e>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mr>
          </m:m>
        </m:oMath>
      </m:oMathPara>
    </w:p>
    <w:p w14:paraId="7078B2B6" w14:textId="77777777" w:rsidR="002635D1" w:rsidRDefault="002635D1" w:rsidP="002635D1">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7975C5">
        <w:rPr>
          <w:noProof/>
        </w:rPr>
        <w:t>23</w:t>
      </w:r>
      <w:r>
        <w:fldChar w:fldCharType="end"/>
      </w:r>
    </w:p>
    <w:p w14:paraId="4FB05CFD" w14:textId="712C67BE" w:rsidR="00F632B5" w:rsidRDefault="00F632B5" w:rsidP="00F632B5">
      <w:pPr>
        <w:ind w:firstLine="420"/>
      </w:pPr>
      <w:r>
        <w:rPr>
          <w:rFonts w:hint="eastAsia"/>
        </w:rPr>
        <w:t>相对于</w:t>
      </w:r>
      <w:r w:rsidR="000428A1">
        <w:rPr>
          <w:rFonts w:hint="eastAsia"/>
        </w:rPr>
        <w:t>完全顺序受试者</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87726E">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hint="eastAsia"/>
        </w:rPr>
        <w:t>是正权</w:t>
      </w:r>
      <w:r w:rsidR="0087726E">
        <w:rPr>
          <w:rFonts w:hint="eastAsia"/>
        </w:rPr>
        <w:t>重</w:t>
      </w:r>
      <w:r>
        <w:rPr>
          <w:rFonts w:hint="eastAsia"/>
        </w:rPr>
        <w:t>。生成的函数被</w:t>
      </w:r>
      <w:r w:rsidR="0087726E">
        <w:rPr>
          <w:rFonts w:hint="eastAsia"/>
        </w:rPr>
        <w:t>称为</w:t>
      </w:r>
      <w:r>
        <w:rPr>
          <w:rFonts w:hint="eastAsia"/>
        </w:rPr>
        <w:t>保序回归，它是独一无二的。它可以根据顺序限制被视为最小二乘问题。从本质上讲</w:t>
      </w:r>
      <w:r w:rsidR="0087726E">
        <w:rPr>
          <w:rFonts w:hint="eastAsia"/>
        </w:rPr>
        <w:t>保序回归</w:t>
      </w:r>
      <w:r>
        <w:rPr>
          <w:rFonts w:hint="eastAsia"/>
        </w:rPr>
        <w:t>是一个单调函数</w:t>
      </w:r>
      <w:r w:rsidR="0087726E">
        <w:rPr>
          <w:rFonts w:hint="eastAsia"/>
        </w:rPr>
        <w:t>，其</w:t>
      </w:r>
      <w:r>
        <w:rPr>
          <w:rFonts w:hint="eastAsia"/>
        </w:rPr>
        <w:t>最佳拟合原始数据点。</w:t>
      </w:r>
    </w:p>
    <w:p w14:paraId="665CE4C3" w14:textId="68ECBE6C" w:rsidR="000804EA" w:rsidRDefault="002C6C0B" w:rsidP="00F632B5">
      <w:pPr>
        <w:ind w:firstLine="420"/>
      </w:pPr>
      <w:r>
        <w:t>Spark</w:t>
      </w:r>
      <w:r w:rsidR="00853C20">
        <w:rPr>
          <w:rFonts w:hint="eastAsia"/>
        </w:rPr>
        <w:t>实现了</w:t>
      </w:r>
      <w:r w:rsidR="000804EA" w:rsidRPr="000804EA">
        <w:rPr>
          <w:rFonts w:hint="eastAsia"/>
        </w:rPr>
        <w:t>一个池</w:t>
      </w:r>
      <w:r w:rsidR="00853C20">
        <w:rPr>
          <w:rFonts w:hint="eastAsia"/>
        </w:rPr>
        <w:t>相邻</w:t>
      </w:r>
      <w:r w:rsidR="000804EA" w:rsidRPr="000804EA">
        <w:rPr>
          <w:rFonts w:hint="eastAsia"/>
        </w:rPr>
        <w:t>违法者算法，</w:t>
      </w:r>
      <w:r w:rsidR="005C2C92">
        <w:rPr>
          <w:rFonts w:hint="eastAsia"/>
        </w:rPr>
        <w:t>这是一种</w:t>
      </w:r>
      <w:r w:rsidR="000804EA" w:rsidRPr="000804EA">
        <w:rPr>
          <w:rFonts w:hint="eastAsia"/>
        </w:rPr>
        <w:t>方法来</w:t>
      </w:r>
      <w:r w:rsidR="005C2C92">
        <w:rPr>
          <w:rFonts w:hint="eastAsia"/>
        </w:rPr>
        <w:t>并行保序</w:t>
      </w:r>
      <w:r w:rsidR="000804EA" w:rsidRPr="000804EA">
        <w:rPr>
          <w:rFonts w:hint="eastAsia"/>
        </w:rPr>
        <w:t>回归。训练输入是包含</w:t>
      </w:r>
      <w:r w:rsidR="00201DB2" w:rsidRPr="000804EA">
        <w:rPr>
          <w:rFonts w:hint="eastAsia"/>
        </w:rPr>
        <w:t>标签</w:t>
      </w:r>
      <w:r w:rsidR="00201DB2">
        <w:rPr>
          <w:rFonts w:hint="eastAsia"/>
        </w:rPr>
        <w:t>、</w:t>
      </w:r>
      <w:r w:rsidR="00201DB2" w:rsidRPr="000804EA">
        <w:rPr>
          <w:rFonts w:hint="eastAsia"/>
        </w:rPr>
        <w:t>特征和</w:t>
      </w:r>
      <w:r w:rsidR="00201DB2">
        <w:rPr>
          <w:rFonts w:hint="eastAsia"/>
        </w:rPr>
        <w:t>权重</w:t>
      </w:r>
      <w:r w:rsidR="000804EA" w:rsidRPr="000804EA">
        <w:rPr>
          <w:rFonts w:hint="eastAsia"/>
        </w:rPr>
        <w:t>三列的</w:t>
      </w:r>
      <w:r w:rsidR="007879A1">
        <w:t>DataFrame</w:t>
      </w:r>
      <w:r w:rsidR="000804EA" w:rsidRPr="000804EA">
        <w:rPr>
          <w:rFonts w:hint="eastAsia"/>
        </w:rPr>
        <w:t>。另外</w:t>
      </w:r>
      <w:r w:rsidR="000804EA" w:rsidRPr="000804EA">
        <w:rPr>
          <w:rFonts w:hint="eastAsia"/>
        </w:rPr>
        <w:t>IsotonicRegression</w:t>
      </w:r>
      <w:r w:rsidR="000804EA" w:rsidRPr="000804EA">
        <w:rPr>
          <w:rFonts w:hint="eastAsia"/>
        </w:rPr>
        <w:t>算法有一个可选的参数叫做</w:t>
      </w:r>
      <m:oMath>
        <m:r>
          <w:rPr>
            <w:rFonts w:ascii="Cambria Math" w:hAnsi="Cambria Math"/>
          </w:rPr>
          <m:t>isotonic</m:t>
        </m:r>
      </m:oMath>
      <w:r w:rsidR="004405A3">
        <w:rPr>
          <w:rFonts w:hint="eastAsia"/>
        </w:rPr>
        <w:t>，</w:t>
      </w:r>
      <w:r w:rsidR="000804EA" w:rsidRPr="000804EA">
        <w:rPr>
          <w:rFonts w:hint="eastAsia"/>
        </w:rPr>
        <w:t>默认为</w:t>
      </w:r>
      <w:r w:rsidR="000804EA" w:rsidRPr="000804EA">
        <w:rPr>
          <w:rFonts w:hint="eastAsia"/>
        </w:rPr>
        <w:t>true</w:t>
      </w:r>
      <w:r w:rsidR="000804EA" w:rsidRPr="000804EA">
        <w:rPr>
          <w:rFonts w:hint="eastAsia"/>
        </w:rPr>
        <w:t>。这个</w:t>
      </w:r>
      <w:r w:rsidR="00D102A5">
        <w:rPr>
          <w:rFonts w:hint="eastAsia"/>
        </w:rPr>
        <w:t>参数</w:t>
      </w:r>
      <w:r w:rsidR="000804EA" w:rsidRPr="000804EA">
        <w:rPr>
          <w:rFonts w:hint="eastAsia"/>
        </w:rPr>
        <w:t>指出</w:t>
      </w:r>
      <w:r w:rsidR="00D102A5">
        <w:rPr>
          <w:rFonts w:hint="eastAsia"/>
        </w:rPr>
        <w:t>保序</w:t>
      </w:r>
      <w:r w:rsidR="000804EA" w:rsidRPr="000804EA">
        <w:rPr>
          <w:rFonts w:hint="eastAsia"/>
        </w:rPr>
        <w:t>回归是</w:t>
      </w:r>
      <w:r w:rsidR="00D102A5">
        <w:rPr>
          <w:rFonts w:hint="eastAsia"/>
        </w:rPr>
        <w:t>保序</w:t>
      </w:r>
      <w:r w:rsidR="000804EA" w:rsidRPr="000804EA">
        <w:rPr>
          <w:rFonts w:hint="eastAsia"/>
        </w:rPr>
        <w:t>（单调增加）还是反向（单调递减）。</w:t>
      </w:r>
    </w:p>
    <w:p w14:paraId="52C86D81" w14:textId="6705F112" w:rsidR="00F632B5" w:rsidRDefault="00074624" w:rsidP="00F632B5">
      <w:pPr>
        <w:ind w:firstLine="420"/>
      </w:pPr>
      <w:r>
        <w:rPr>
          <w:rFonts w:hint="eastAsia"/>
        </w:rPr>
        <w:t>训练</w:t>
      </w:r>
      <w:r w:rsidR="00F632B5">
        <w:rPr>
          <w:rFonts w:hint="eastAsia"/>
        </w:rPr>
        <w:t>会返回</w:t>
      </w:r>
      <w:r>
        <w:rPr>
          <w:rFonts w:hint="eastAsia"/>
        </w:rPr>
        <w:t>一个</w:t>
      </w:r>
      <w:r>
        <w:rPr>
          <w:rFonts w:hint="eastAsia"/>
        </w:rPr>
        <w:t>IsotonicRegressionModel</w:t>
      </w:r>
      <w:r>
        <w:rPr>
          <w:rFonts w:hint="eastAsia"/>
        </w:rPr>
        <w:t>，</w:t>
      </w:r>
      <w:r w:rsidR="00F632B5">
        <w:rPr>
          <w:rFonts w:hint="eastAsia"/>
        </w:rPr>
        <w:t>可用于预测已知和未知的</w:t>
      </w:r>
      <w:r>
        <w:rPr>
          <w:rFonts w:hint="eastAsia"/>
        </w:rPr>
        <w:t>特征标签</w:t>
      </w:r>
      <w:r w:rsidR="00F632B5">
        <w:rPr>
          <w:rFonts w:hint="eastAsia"/>
        </w:rPr>
        <w:t>。</w:t>
      </w:r>
      <w:r>
        <w:rPr>
          <w:rFonts w:hint="eastAsia"/>
        </w:rPr>
        <w:t>保序</w:t>
      </w:r>
      <w:r w:rsidRPr="000804EA">
        <w:rPr>
          <w:rFonts w:hint="eastAsia"/>
        </w:rPr>
        <w:t>回归</w:t>
      </w:r>
      <w:r w:rsidR="00F632B5">
        <w:rPr>
          <w:rFonts w:hint="eastAsia"/>
        </w:rPr>
        <w:t>的结果被处理为分段线性函数。因此用于预测的规则是：</w:t>
      </w:r>
    </w:p>
    <w:p w14:paraId="6E1DC2C1" w14:textId="2D17BD2A" w:rsidR="00F632B5" w:rsidRDefault="00B51C9F" w:rsidP="00F632B5">
      <w:pPr>
        <w:ind w:firstLine="420"/>
      </w:pPr>
      <w:r>
        <w:rPr>
          <w:rFonts w:hint="eastAsia"/>
        </w:rPr>
        <w:t>（</w:t>
      </w:r>
      <w:r>
        <w:rPr>
          <w:rFonts w:hint="eastAsia"/>
        </w:rPr>
        <w:t>1</w:t>
      </w:r>
      <w:r>
        <w:rPr>
          <w:rFonts w:hint="eastAsia"/>
        </w:rPr>
        <w:t>）</w:t>
      </w:r>
      <w:r w:rsidR="00F632B5">
        <w:rPr>
          <w:rFonts w:hint="eastAsia"/>
        </w:rPr>
        <w:t>如果预测</w:t>
      </w:r>
      <w:r w:rsidR="000158A3">
        <w:rPr>
          <w:rFonts w:hint="eastAsia"/>
        </w:rPr>
        <w:t>的输入</w:t>
      </w:r>
      <w:r w:rsidR="00F632B5">
        <w:rPr>
          <w:rFonts w:hint="eastAsia"/>
        </w:rPr>
        <w:t>准确匹配</w:t>
      </w:r>
      <w:r w:rsidR="000158A3">
        <w:rPr>
          <w:rFonts w:hint="eastAsia"/>
        </w:rPr>
        <w:t>训练特征</w:t>
      </w:r>
      <w:r w:rsidR="00F632B5">
        <w:rPr>
          <w:rFonts w:hint="eastAsia"/>
        </w:rPr>
        <w:t>，那么相关的预测被返回。如果相同的</w:t>
      </w:r>
      <w:r w:rsidR="00D625AE">
        <w:rPr>
          <w:rFonts w:hint="eastAsia"/>
        </w:rPr>
        <w:t>特征具有多个预测</w:t>
      </w:r>
      <w:r w:rsidR="00F632B5">
        <w:rPr>
          <w:rFonts w:hint="eastAsia"/>
        </w:rPr>
        <w:t>，则返回他中的一个</w:t>
      </w:r>
      <w:r w:rsidR="00D625AE">
        <w:rPr>
          <w:rFonts w:hint="eastAsia"/>
        </w:rPr>
        <w:t>返回</w:t>
      </w:r>
      <w:r w:rsidR="00F632B5">
        <w:rPr>
          <w:rFonts w:hint="eastAsia"/>
        </w:rPr>
        <w:t>。哪一个是不确定的（同</w:t>
      </w:r>
      <w:r w:rsidR="00F632B5">
        <w:rPr>
          <w:rFonts w:hint="eastAsia"/>
        </w:rPr>
        <w:t>java.util.Arrays.binarySearch</w:t>
      </w:r>
      <w:r w:rsidR="00F632B5">
        <w:rPr>
          <w:rFonts w:hint="eastAsia"/>
        </w:rPr>
        <w:t>）。</w:t>
      </w:r>
    </w:p>
    <w:p w14:paraId="06C55E9A" w14:textId="37B57D84" w:rsidR="00F632B5" w:rsidRDefault="00B51C9F" w:rsidP="00F632B5">
      <w:pPr>
        <w:ind w:firstLine="420"/>
      </w:pPr>
      <w:r>
        <w:rPr>
          <w:rFonts w:hint="eastAsia"/>
        </w:rPr>
        <w:t>（</w:t>
      </w:r>
      <w:r>
        <w:rPr>
          <w:rFonts w:hint="eastAsia"/>
        </w:rPr>
        <w:t>2</w:t>
      </w:r>
      <w:r>
        <w:rPr>
          <w:rFonts w:hint="eastAsia"/>
        </w:rPr>
        <w:t>）</w:t>
      </w:r>
      <w:r w:rsidR="00F632B5">
        <w:rPr>
          <w:rFonts w:hint="eastAsia"/>
        </w:rPr>
        <w:t>如果预测</w:t>
      </w:r>
      <w:r w:rsidR="00D625AE">
        <w:rPr>
          <w:rFonts w:hint="eastAsia"/>
        </w:rPr>
        <w:t>的</w:t>
      </w:r>
      <w:r w:rsidR="00F632B5">
        <w:rPr>
          <w:rFonts w:hint="eastAsia"/>
        </w:rPr>
        <w:t>输入</w:t>
      </w:r>
      <w:r w:rsidR="00D625AE">
        <w:rPr>
          <w:rFonts w:hint="eastAsia"/>
        </w:rPr>
        <w:t>比</w:t>
      </w:r>
      <w:r w:rsidR="00F632B5">
        <w:rPr>
          <w:rFonts w:hint="eastAsia"/>
        </w:rPr>
        <w:t>所有的训练</w:t>
      </w:r>
      <w:r w:rsidR="00D625AE">
        <w:rPr>
          <w:rFonts w:hint="eastAsia"/>
        </w:rPr>
        <w:t>特征</w:t>
      </w:r>
      <w:r w:rsidR="00F632B5">
        <w:rPr>
          <w:rFonts w:hint="eastAsia"/>
        </w:rPr>
        <w:t>低或高</w:t>
      </w:r>
      <w:r w:rsidR="00D625AE">
        <w:rPr>
          <w:rFonts w:hint="eastAsia"/>
        </w:rPr>
        <w:t>，则</w:t>
      </w:r>
      <w:r w:rsidR="00F632B5">
        <w:rPr>
          <w:rFonts w:hint="eastAsia"/>
        </w:rPr>
        <w:t>最低或最高</w:t>
      </w:r>
      <w:r w:rsidR="00D625AE">
        <w:rPr>
          <w:rFonts w:hint="eastAsia"/>
        </w:rPr>
        <w:t>特征的预测</w:t>
      </w:r>
      <w:r w:rsidR="00F632B5">
        <w:rPr>
          <w:rFonts w:hint="eastAsia"/>
        </w:rPr>
        <w:t>分别返回。如果有具有相同特征的多个预测，则最低或</w:t>
      </w:r>
      <w:r w:rsidR="00DE4E52">
        <w:rPr>
          <w:rFonts w:hint="eastAsia"/>
        </w:rPr>
        <w:t>最高</w:t>
      </w:r>
      <w:r w:rsidR="00F632B5">
        <w:rPr>
          <w:rFonts w:hint="eastAsia"/>
        </w:rPr>
        <w:t>分别返回。</w:t>
      </w:r>
    </w:p>
    <w:p w14:paraId="5CCAF06B" w14:textId="4B18BD67" w:rsidR="00F632B5" w:rsidRDefault="00B51C9F" w:rsidP="00F632B5">
      <w:pPr>
        <w:ind w:firstLine="420"/>
      </w:pPr>
      <w:r>
        <w:rPr>
          <w:rFonts w:hint="eastAsia"/>
        </w:rPr>
        <w:t>（</w:t>
      </w:r>
      <w:r>
        <w:rPr>
          <w:rFonts w:hint="eastAsia"/>
        </w:rPr>
        <w:t>3</w:t>
      </w:r>
      <w:r>
        <w:rPr>
          <w:rFonts w:hint="eastAsia"/>
        </w:rPr>
        <w:t>）</w:t>
      </w:r>
      <w:r w:rsidR="00F632B5">
        <w:rPr>
          <w:rFonts w:hint="eastAsia"/>
        </w:rPr>
        <w:t>如果预测</w:t>
      </w:r>
      <w:r w:rsidR="00677B1F">
        <w:rPr>
          <w:rFonts w:hint="eastAsia"/>
        </w:rPr>
        <w:t>的</w:t>
      </w:r>
      <w:r w:rsidR="00F632B5">
        <w:rPr>
          <w:rFonts w:hint="eastAsia"/>
        </w:rPr>
        <w:t>输入落在两个训练特征之间</w:t>
      </w:r>
      <w:r w:rsidR="00677B1F">
        <w:rPr>
          <w:rFonts w:hint="eastAsia"/>
        </w:rPr>
        <w:t>，</w:t>
      </w:r>
      <w:r w:rsidR="00F632B5">
        <w:rPr>
          <w:rFonts w:hint="eastAsia"/>
        </w:rPr>
        <w:t>则预测将被视为分段线性函数</w:t>
      </w:r>
      <w:r w:rsidR="00677B1F">
        <w:rPr>
          <w:rFonts w:hint="eastAsia"/>
        </w:rPr>
        <w:t>，并且</w:t>
      </w:r>
      <w:r w:rsidR="00F632B5">
        <w:rPr>
          <w:rFonts w:hint="eastAsia"/>
        </w:rPr>
        <w:t>内插的值是从最近的两个特征预测计算。在情况下，存在</w:t>
      </w:r>
      <w:r w:rsidR="00677B1F">
        <w:rPr>
          <w:rFonts w:hint="eastAsia"/>
        </w:rPr>
        <w:t>相同的特征</w:t>
      </w:r>
      <w:r w:rsidR="00F632B5">
        <w:rPr>
          <w:rFonts w:hint="eastAsia"/>
        </w:rPr>
        <w:t>具有</w:t>
      </w:r>
      <w:r w:rsidR="00677B1F">
        <w:rPr>
          <w:rFonts w:hint="eastAsia"/>
        </w:rPr>
        <w:t>多个值</w:t>
      </w:r>
      <w:r w:rsidR="00F632B5">
        <w:rPr>
          <w:rFonts w:hint="eastAsia"/>
        </w:rPr>
        <w:t>，那么</w:t>
      </w:r>
      <w:r w:rsidR="00677B1F">
        <w:rPr>
          <w:rFonts w:hint="eastAsia"/>
        </w:rPr>
        <w:t>与先前</w:t>
      </w:r>
      <w:r w:rsidR="00F632B5">
        <w:rPr>
          <w:rFonts w:hint="eastAsia"/>
        </w:rPr>
        <w:t>相同的规则被用。</w:t>
      </w:r>
    </w:p>
    <w:p w14:paraId="138E112B" w14:textId="77777777" w:rsidR="00D114E5" w:rsidRDefault="00D114E5" w:rsidP="00D114E5">
      <w:pPr>
        <w:pStyle w:val="a8"/>
      </w:pPr>
      <w:r>
        <w:t>scala&gt; import org.apache.spark.ml.regression.IsotonicRegression</w:t>
      </w:r>
    </w:p>
    <w:p w14:paraId="4C354EF3" w14:textId="77777777" w:rsidR="00D114E5" w:rsidRDefault="00D114E5" w:rsidP="00D114E5">
      <w:pPr>
        <w:pStyle w:val="a8"/>
      </w:pPr>
      <w:r>
        <w:t>import org.apache.spark.ml.regression.IsotonicRegression</w:t>
      </w:r>
    </w:p>
    <w:p w14:paraId="62FC21A1"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116</w:t>
      </w:r>
      <w:r>
        <w:fldChar w:fldCharType="end"/>
      </w:r>
    </w:p>
    <w:p w14:paraId="5D210E9C" w14:textId="3E091034" w:rsidR="00D114E5" w:rsidRDefault="0078480B" w:rsidP="004178B6">
      <w:pPr>
        <w:pStyle w:val="a7"/>
      </w:pPr>
      <w:r>
        <w:rPr>
          <w:rFonts w:hint="eastAsia"/>
        </w:rPr>
        <w:t>加载数据</w:t>
      </w:r>
    </w:p>
    <w:p w14:paraId="5151D633" w14:textId="2CE3F2C1" w:rsidR="00D114E5" w:rsidRDefault="00D114E5" w:rsidP="00D114E5">
      <w:pPr>
        <w:pStyle w:val="a8"/>
      </w:pPr>
      <w:r>
        <w:lastRenderedPageBreak/>
        <w:t>scala&gt; val dataset = spark.read.format("libsvm").load("</w:t>
      </w:r>
      <w:r w:rsidR="00E62A72">
        <w:t>/spark/</w:t>
      </w:r>
      <w:r>
        <w:t>data/example/mllib/sample_isotonic_regression_libsvm_data.txt")</w:t>
      </w:r>
    </w:p>
    <w:p w14:paraId="4B9341B0" w14:textId="77777777" w:rsidR="00D114E5" w:rsidRDefault="00D114E5" w:rsidP="00D114E5">
      <w:pPr>
        <w:pStyle w:val="a8"/>
      </w:pPr>
      <w:r>
        <w:t>dataset: org.apache.spark.sql.DataFrame = [label: double, features: vector]</w:t>
      </w:r>
    </w:p>
    <w:p w14:paraId="713354F5"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117</w:t>
      </w:r>
      <w:r>
        <w:fldChar w:fldCharType="end"/>
      </w:r>
    </w:p>
    <w:p w14:paraId="722E24A3" w14:textId="36E30814" w:rsidR="00D114E5" w:rsidRDefault="0078480B" w:rsidP="004178B6">
      <w:pPr>
        <w:pStyle w:val="a7"/>
      </w:pPr>
      <w:r>
        <w:rPr>
          <w:rFonts w:hint="eastAsia"/>
        </w:rPr>
        <w:t>训练保序回归模型</w:t>
      </w:r>
    </w:p>
    <w:p w14:paraId="15DD5836" w14:textId="77777777" w:rsidR="00D114E5" w:rsidRDefault="00D114E5" w:rsidP="00D114E5">
      <w:pPr>
        <w:pStyle w:val="a8"/>
      </w:pPr>
      <w:r>
        <w:t>scala&gt; val ir = new IsotonicRegression()</w:t>
      </w:r>
    </w:p>
    <w:p w14:paraId="678DCC62" w14:textId="77777777" w:rsidR="00D114E5" w:rsidRDefault="00D114E5" w:rsidP="00D114E5">
      <w:pPr>
        <w:pStyle w:val="a8"/>
      </w:pPr>
      <w:r>
        <w:t>ir: org.apache.spark.ml.regression.IsotonicRegression = isoReg_78794f99af75</w:t>
      </w:r>
    </w:p>
    <w:p w14:paraId="45E6B15B" w14:textId="77777777" w:rsidR="00D114E5" w:rsidRDefault="00D114E5" w:rsidP="00D114E5">
      <w:pPr>
        <w:pStyle w:val="a8"/>
      </w:pPr>
    </w:p>
    <w:p w14:paraId="3E2EBD29" w14:textId="77777777" w:rsidR="00D114E5" w:rsidRDefault="00D114E5" w:rsidP="00D114E5">
      <w:pPr>
        <w:pStyle w:val="a8"/>
      </w:pPr>
      <w:r>
        <w:t>scala&gt; val model = ir.fit(dataset)</w:t>
      </w:r>
    </w:p>
    <w:p w14:paraId="221BA437" w14:textId="77777777" w:rsidR="00D114E5" w:rsidRDefault="00D114E5" w:rsidP="00D114E5">
      <w:pPr>
        <w:pStyle w:val="a8"/>
      </w:pPr>
      <w:r>
        <w:t>model: org.apache.spark.ml.regression.IsotonicRegressionModel = isoReg_78794f99af75</w:t>
      </w:r>
    </w:p>
    <w:p w14:paraId="10B3A8BF" w14:textId="77777777" w:rsidR="00D114E5" w:rsidRDefault="00D114E5" w:rsidP="00D114E5">
      <w:pPr>
        <w:pStyle w:val="a8"/>
      </w:pPr>
    </w:p>
    <w:p w14:paraId="575D58D7" w14:textId="77777777" w:rsidR="00D114E5" w:rsidRDefault="00D114E5" w:rsidP="00D114E5">
      <w:pPr>
        <w:pStyle w:val="a8"/>
      </w:pPr>
      <w:r>
        <w:t>scala&gt; println(s"Boundaries in increasing order: ${model.boundaries}\n")</w:t>
      </w:r>
    </w:p>
    <w:p w14:paraId="33260573" w14:textId="77777777" w:rsidR="00D114E5" w:rsidRDefault="00D114E5" w:rsidP="00D114E5">
      <w:pPr>
        <w:pStyle w:val="a8"/>
      </w:pPr>
      <w:r>
        <w:t>Boundaries in increasing order: [0.01,0.17,0.18,0.27,0.28,0.29,0.3,0.31,0.34,0.35,0.36,0.41,0.42,0.71,0.72,0.74,0.75,0.76,0.77,0.78,0.79,0.8,0.81,0.82,0.83,0.84,0.85,0.86,0.87,0.88,0.89,1.0]</w:t>
      </w:r>
    </w:p>
    <w:p w14:paraId="61173471" w14:textId="77777777" w:rsidR="00D114E5" w:rsidRDefault="00D114E5" w:rsidP="00D114E5">
      <w:pPr>
        <w:pStyle w:val="a8"/>
      </w:pPr>
    </w:p>
    <w:p w14:paraId="5243B129" w14:textId="77777777" w:rsidR="00D114E5" w:rsidRDefault="00D114E5" w:rsidP="00D114E5">
      <w:pPr>
        <w:pStyle w:val="a8"/>
      </w:pPr>
      <w:r>
        <w:t>scala&gt; println(s"Predictions associated with the boundaries: ${model.predictions}\n")</w:t>
      </w:r>
    </w:p>
    <w:p w14:paraId="09F05122" w14:textId="77777777" w:rsidR="00D114E5" w:rsidRDefault="00D114E5" w:rsidP="00D114E5">
      <w:pPr>
        <w:pStyle w:val="a8"/>
      </w:pPr>
      <w:r>
        <w:t>Predictions associated with the boundaries: [0.15715271294117644,0.15715271294117644,0.189138196,0.189138196,0.20040796,0.29576747,0.43396226,0.5081591025000001,0.5081591025000001,0.54156043,0.5504844466666667,0.5504844466666667,0.563929967,0.563929967,0.5660377366666667,0.5660377366666667,0.56603774,0.57929628,0.64762876,0.66241713,0.67210607,0.67210607,0.674655785,0.674655785,0.73890872,0.73992861,0.84242733,0.89673636,0.89673636,0.90719021,0.9272055075,0.9272055075]</w:t>
      </w:r>
    </w:p>
    <w:p w14:paraId="509C269F"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118</w:t>
      </w:r>
      <w:r>
        <w:fldChar w:fldCharType="end"/>
      </w:r>
    </w:p>
    <w:p w14:paraId="1AFAF365" w14:textId="208DE4C3" w:rsidR="00D114E5" w:rsidRDefault="004A6AD9" w:rsidP="004178B6">
      <w:pPr>
        <w:pStyle w:val="a7"/>
      </w:pPr>
      <w:r>
        <w:rPr>
          <w:rFonts w:hint="eastAsia"/>
        </w:rPr>
        <w:t>进行预测</w:t>
      </w:r>
    </w:p>
    <w:p w14:paraId="56B4742E" w14:textId="77777777" w:rsidR="00D114E5" w:rsidRDefault="00D114E5" w:rsidP="00D114E5">
      <w:pPr>
        <w:pStyle w:val="a8"/>
      </w:pPr>
      <w:r>
        <w:t>scala&gt; model.transform(dataset).show()</w:t>
      </w:r>
    </w:p>
    <w:p w14:paraId="63D9F74E" w14:textId="77777777" w:rsidR="00D114E5" w:rsidRDefault="00D114E5" w:rsidP="00D114E5">
      <w:pPr>
        <w:pStyle w:val="a8"/>
      </w:pPr>
      <w:r>
        <w:t>+----------+--------------+-------------------+</w:t>
      </w:r>
    </w:p>
    <w:p w14:paraId="3BF14912" w14:textId="77777777" w:rsidR="00D114E5" w:rsidRDefault="00D114E5" w:rsidP="00D114E5">
      <w:pPr>
        <w:pStyle w:val="a8"/>
      </w:pPr>
      <w:r>
        <w:t>|     label|      features|         prediction|</w:t>
      </w:r>
    </w:p>
    <w:p w14:paraId="328D1A4C" w14:textId="77777777" w:rsidR="00D114E5" w:rsidRDefault="00D114E5" w:rsidP="00D114E5">
      <w:pPr>
        <w:pStyle w:val="a8"/>
      </w:pPr>
      <w:r>
        <w:t>+----------+--------------+-------------------+</w:t>
      </w:r>
    </w:p>
    <w:p w14:paraId="6A369885" w14:textId="77777777" w:rsidR="00D114E5" w:rsidRDefault="00D114E5" w:rsidP="00D114E5">
      <w:pPr>
        <w:pStyle w:val="a8"/>
      </w:pPr>
      <w:r>
        <w:t>|0.24579296|(1,[0],[0.01])|0.15715271294117644|</w:t>
      </w:r>
    </w:p>
    <w:p w14:paraId="4B860806" w14:textId="77777777" w:rsidR="00D114E5" w:rsidRDefault="00D114E5" w:rsidP="00D114E5">
      <w:pPr>
        <w:pStyle w:val="a8"/>
      </w:pPr>
      <w:r>
        <w:t>|0.28505864|(1,[0],[0.02])|0.15715271294117644|</w:t>
      </w:r>
    </w:p>
    <w:p w14:paraId="6FEEA29F" w14:textId="77777777" w:rsidR="00D114E5" w:rsidRDefault="00D114E5" w:rsidP="00D114E5">
      <w:pPr>
        <w:pStyle w:val="a8"/>
      </w:pPr>
      <w:r>
        <w:t>|0.31208567|(1,[0],[0.03])|0.15715271294117644|</w:t>
      </w:r>
    </w:p>
    <w:p w14:paraId="30E1A2CD" w14:textId="77777777" w:rsidR="00D114E5" w:rsidRDefault="00D114E5" w:rsidP="00D114E5">
      <w:pPr>
        <w:pStyle w:val="a8"/>
      </w:pPr>
      <w:r>
        <w:t>|0.35900051|(1,[0],[0.04])|0.15715271294117644|</w:t>
      </w:r>
    </w:p>
    <w:p w14:paraId="5B2F61D2" w14:textId="77777777" w:rsidR="00D114E5" w:rsidRDefault="00D114E5" w:rsidP="00D114E5">
      <w:pPr>
        <w:pStyle w:val="a8"/>
      </w:pPr>
      <w:r>
        <w:t>|0.35747068|(1,[0],[0.05])|0.15715271294117644|</w:t>
      </w:r>
    </w:p>
    <w:p w14:paraId="43C89CD7" w14:textId="77777777" w:rsidR="00D114E5" w:rsidRDefault="00D114E5" w:rsidP="00D114E5">
      <w:pPr>
        <w:pStyle w:val="a8"/>
      </w:pPr>
      <w:r>
        <w:t>|0.16675166|(1,[0],[0.06])|0.15715271294117644|</w:t>
      </w:r>
    </w:p>
    <w:p w14:paraId="0235BEFF" w14:textId="77777777" w:rsidR="00D114E5" w:rsidRDefault="00D114E5" w:rsidP="00D114E5">
      <w:pPr>
        <w:pStyle w:val="a8"/>
      </w:pPr>
      <w:r>
        <w:t>|0.17491076|(1,[0],[0.07])|0.15715271294117644|</w:t>
      </w:r>
    </w:p>
    <w:p w14:paraId="62ECFCC6" w14:textId="77777777" w:rsidR="00D114E5" w:rsidRDefault="00D114E5" w:rsidP="00D114E5">
      <w:pPr>
        <w:pStyle w:val="a8"/>
      </w:pPr>
      <w:r>
        <w:t>| 0.0418154|(1,[0],[0.08])|0.15715271294117644|</w:t>
      </w:r>
    </w:p>
    <w:p w14:paraId="38AA245B" w14:textId="77777777" w:rsidR="00D114E5" w:rsidRDefault="00D114E5" w:rsidP="00D114E5">
      <w:pPr>
        <w:pStyle w:val="a8"/>
      </w:pPr>
      <w:r>
        <w:t>|0.04793473|(1,[0],[0.09])|0.15715271294117644|</w:t>
      </w:r>
    </w:p>
    <w:p w14:paraId="72417B2A" w14:textId="77777777" w:rsidR="00D114E5" w:rsidRDefault="00D114E5" w:rsidP="00D114E5">
      <w:pPr>
        <w:pStyle w:val="a8"/>
      </w:pPr>
      <w:r>
        <w:t>|0.03926568| (1,[0],[0.1])|0.15715271294117644|</w:t>
      </w:r>
    </w:p>
    <w:p w14:paraId="551EFEBB" w14:textId="77777777" w:rsidR="00D114E5" w:rsidRDefault="00D114E5" w:rsidP="00D114E5">
      <w:pPr>
        <w:pStyle w:val="a8"/>
      </w:pPr>
      <w:r>
        <w:t>|0.12952575|(1,[0],[0.11])|0.15715271294117644|</w:t>
      </w:r>
    </w:p>
    <w:p w14:paraId="211F2B2B" w14:textId="77777777" w:rsidR="00D114E5" w:rsidRDefault="00D114E5" w:rsidP="00D114E5">
      <w:pPr>
        <w:pStyle w:val="a8"/>
      </w:pPr>
      <w:r>
        <w:t>|       0.0|(1,[0],[0.12])|0.15715271294117644|</w:t>
      </w:r>
    </w:p>
    <w:p w14:paraId="43C7E54A" w14:textId="77777777" w:rsidR="00D114E5" w:rsidRDefault="00D114E5" w:rsidP="00D114E5">
      <w:pPr>
        <w:pStyle w:val="a8"/>
      </w:pPr>
      <w:r>
        <w:t>|0.01376849|(1,[0],[0.13])|0.15715271294117644|</w:t>
      </w:r>
    </w:p>
    <w:p w14:paraId="66B42B76" w14:textId="77777777" w:rsidR="00D114E5" w:rsidRDefault="00D114E5" w:rsidP="00D114E5">
      <w:pPr>
        <w:pStyle w:val="a8"/>
      </w:pPr>
      <w:r>
        <w:t>|0.13105558|(1,[0],[0.14])|0.15715271294117644|</w:t>
      </w:r>
    </w:p>
    <w:p w14:paraId="28F43711" w14:textId="77777777" w:rsidR="00D114E5" w:rsidRDefault="00D114E5" w:rsidP="00D114E5">
      <w:pPr>
        <w:pStyle w:val="a8"/>
      </w:pPr>
      <w:r>
        <w:t>|0.08873024|(1,[0],[0.15])|0.15715271294117644|</w:t>
      </w:r>
    </w:p>
    <w:p w14:paraId="3BF161EA" w14:textId="77777777" w:rsidR="00D114E5" w:rsidRDefault="00D114E5" w:rsidP="00D114E5">
      <w:pPr>
        <w:pStyle w:val="a8"/>
      </w:pPr>
      <w:r>
        <w:t>|0.12595614|(1,[0],[0.16])|0.15715271294117644|</w:t>
      </w:r>
    </w:p>
    <w:p w14:paraId="36462693" w14:textId="77777777" w:rsidR="00D114E5" w:rsidRDefault="00D114E5" w:rsidP="00D114E5">
      <w:pPr>
        <w:pStyle w:val="a8"/>
      </w:pPr>
      <w:r>
        <w:t>|0.15247323|(1,[0],[0.17])|0.15715271294117644|</w:t>
      </w:r>
    </w:p>
    <w:p w14:paraId="3C42A3B4" w14:textId="77777777" w:rsidR="00D114E5" w:rsidRDefault="00D114E5" w:rsidP="00D114E5">
      <w:pPr>
        <w:pStyle w:val="a8"/>
      </w:pPr>
      <w:r>
        <w:t>|0.25956145|(1,[0],[0.18])|        0.189138196|</w:t>
      </w:r>
    </w:p>
    <w:p w14:paraId="638F031C" w14:textId="77777777" w:rsidR="00D114E5" w:rsidRDefault="00D114E5" w:rsidP="00D114E5">
      <w:pPr>
        <w:pStyle w:val="a8"/>
      </w:pPr>
      <w:r>
        <w:t>|0.20040796|(1,[0],[0.19])|        0.189138196|</w:t>
      </w:r>
    </w:p>
    <w:p w14:paraId="00773765" w14:textId="77777777" w:rsidR="00D114E5" w:rsidRDefault="00D114E5" w:rsidP="00D114E5">
      <w:pPr>
        <w:pStyle w:val="a8"/>
      </w:pPr>
      <w:r>
        <w:t>|0.19581846| (1,[0],[0.2])|        0.189138196|</w:t>
      </w:r>
    </w:p>
    <w:p w14:paraId="7894D895" w14:textId="77777777" w:rsidR="00D114E5" w:rsidRDefault="00D114E5" w:rsidP="00D114E5">
      <w:pPr>
        <w:pStyle w:val="a8"/>
      </w:pPr>
      <w:r>
        <w:t>+----------+--------------+-------------------+</w:t>
      </w:r>
    </w:p>
    <w:p w14:paraId="39B129D8" w14:textId="0145C37F" w:rsidR="00F632B5" w:rsidRDefault="00D114E5" w:rsidP="00D114E5">
      <w:pPr>
        <w:pStyle w:val="a8"/>
      </w:pPr>
      <w:r>
        <w:lastRenderedPageBreak/>
        <w:t>only showing top 20 rows</w:t>
      </w:r>
    </w:p>
    <w:p w14:paraId="542BC75E"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119</w:t>
      </w:r>
      <w:r>
        <w:fldChar w:fldCharType="end"/>
      </w:r>
    </w:p>
    <w:p w14:paraId="6AA1D18D" w14:textId="7166DB98" w:rsidR="00AB1694" w:rsidRDefault="00AB1694" w:rsidP="00AB1694">
      <w:pPr>
        <w:pStyle w:val="Heading2"/>
      </w:pPr>
      <w:r>
        <w:rPr>
          <w:rFonts w:hint="eastAsia"/>
        </w:rPr>
        <w:t>聚集</w:t>
      </w:r>
    </w:p>
    <w:p w14:paraId="0A6B8213" w14:textId="32DF6654" w:rsidR="00F47BD2" w:rsidRDefault="005853D6" w:rsidP="00E159F2">
      <w:pPr>
        <w:pStyle w:val="Heading3"/>
      </w:pPr>
      <w:r w:rsidRPr="005853D6">
        <w:t>K</w:t>
      </w:r>
      <w:r w:rsidR="00084E1A">
        <w:rPr>
          <w:rFonts w:hint="eastAsia"/>
        </w:rPr>
        <w:t>均值</w:t>
      </w:r>
    </w:p>
    <w:p w14:paraId="029FBE4D" w14:textId="70F9C73F" w:rsidR="00F47BD2" w:rsidRDefault="00F67B60" w:rsidP="00F47BD2">
      <w:pPr>
        <w:ind w:firstLine="420"/>
      </w:pPr>
      <w:r>
        <w:rPr>
          <w:rFonts w:hint="eastAsia"/>
        </w:rPr>
        <w:t>K</w:t>
      </w:r>
      <w:r>
        <w:rPr>
          <w:rFonts w:hint="eastAsia"/>
        </w:rPr>
        <w:t>均值（</w:t>
      </w:r>
      <w:r w:rsidR="00F47BD2">
        <w:rPr>
          <w:rFonts w:hint="eastAsia"/>
        </w:rPr>
        <w:t>k-means</w:t>
      </w:r>
      <w:r>
        <w:rPr>
          <w:rFonts w:hint="eastAsia"/>
        </w:rPr>
        <w:t>）</w:t>
      </w:r>
      <w:r w:rsidR="00F47BD2">
        <w:rPr>
          <w:rFonts w:hint="eastAsia"/>
        </w:rPr>
        <w:t>是最常用的聚类算法之一，它将数据点聚类成预定数量的聚类。</w:t>
      </w:r>
      <w:r w:rsidR="00F47BD2">
        <w:rPr>
          <w:rFonts w:hint="eastAsia"/>
        </w:rPr>
        <w:t>MLlib</w:t>
      </w:r>
      <w:r w:rsidR="00F47BD2">
        <w:rPr>
          <w:rFonts w:hint="eastAsia"/>
        </w:rPr>
        <w:t>实现包含一个名为</w:t>
      </w:r>
      <w:r w:rsidR="00005FCF" w:rsidRPr="00005FCF">
        <w:t>kmeans||</w:t>
      </w:r>
      <w:r w:rsidR="00F47BD2">
        <w:rPr>
          <w:rFonts w:hint="eastAsia"/>
        </w:rPr>
        <w:t>的</w:t>
      </w:r>
      <w:r w:rsidR="00F47BD2">
        <w:rPr>
          <w:rFonts w:hint="eastAsia"/>
        </w:rPr>
        <w:t>k-means ++</w:t>
      </w:r>
      <w:r w:rsidR="00F47BD2">
        <w:rPr>
          <w:rFonts w:hint="eastAsia"/>
        </w:rPr>
        <w:t>方法并行</w:t>
      </w:r>
      <w:r w:rsidR="00252813">
        <w:rPr>
          <w:rFonts w:hint="eastAsia"/>
        </w:rPr>
        <w:t>处理</w:t>
      </w:r>
      <w:r w:rsidR="00005FCF">
        <w:rPr>
          <w:rFonts w:hint="eastAsia"/>
        </w:rPr>
        <w:t>的</w:t>
      </w:r>
      <w:r w:rsidR="00F47BD2">
        <w:rPr>
          <w:rFonts w:hint="eastAsia"/>
        </w:rPr>
        <w:t>变体。</w:t>
      </w:r>
      <w:r w:rsidR="00F47BD2">
        <w:rPr>
          <w:rFonts w:hint="eastAsia"/>
        </w:rPr>
        <w:t>KMeans</w:t>
      </w:r>
      <w:r w:rsidR="00F47BD2">
        <w:rPr>
          <w:rFonts w:hint="eastAsia"/>
        </w:rPr>
        <w:t>作为</w:t>
      </w:r>
      <w:r w:rsidR="00005FCF">
        <w:rPr>
          <w:rFonts w:hint="eastAsia"/>
        </w:rPr>
        <w:t>估算器</w:t>
      </w:r>
      <w:r w:rsidR="00F47BD2">
        <w:rPr>
          <w:rFonts w:hint="eastAsia"/>
        </w:rPr>
        <w:t>实现，并生成</w:t>
      </w:r>
      <w:r w:rsidR="00F47BD2">
        <w:rPr>
          <w:rFonts w:hint="eastAsia"/>
        </w:rPr>
        <w:t>KMeansModel</w:t>
      </w:r>
      <w:r w:rsidR="00F47BD2">
        <w:rPr>
          <w:rFonts w:hint="eastAsia"/>
        </w:rPr>
        <w:t>作为基础模型。</w:t>
      </w:r>
    </w:p>
    <w:p w14:paraId="4554440C" w14:textId="477DD746" w:rsidR="00F47BD2" w:rsidRDefault="00F47BD2" w:rsidP="00005FCF">
      <w:pPr>
        <w:pStyle w:val="Heading4"/>
      </w:pPr>
      <w:r>
        <w:rPr>
          <w:rFonts w:hint="eastAsia"/>
        </w:rPr>
        <w:t>输入列</w:t>
      </w:r>
    </w:p>
    <w:tbl>
      <w:tblPr>
        <w:tblStyle w:val="TableGrid"/>
        <w:tblW w:w="5000" w:type="pct"/>
        <w:tblLook w:val="04A0" w:firstRow="1" w:lastRow="0" w:firstColumn="1" w:lastColumn="0" w:noHBand="0" w:noVBand="1"/>
      </w:tblPr>
      <w:tblGrid>
        <w:gridCol w:w="2439"/>
        <w:gridCol w:w="1602"/>
        <w:gridCol w:w="1870"/>
        <w:gridCol w:w="2611"/>
      </w:tblGrid>
      <w:tr w:rsidR="009F4DD3" w:rsidRPr="009F4DD3" w14:paraId="596013B5" w14:textId="77777777" w:rsidTr="009F4DD3">
        <w:tc>
          <w:tcPr>
            <w:tcW w:w="1431" w:type="pct"/>
            <w:hideMark/>
          </w:tcPr>
          <w:p w14:paraId="3A834BB2" w14:textId="3B550CA8" w:rsidR="009F4DD3" w:rsidRPr="009F4DD3" w:rsidRDefault="0099786A" w:rsidP="00B51C9F">
            <w:pPr>
              <w:pStyle w:val="10"/>
            </w:pPr>
            <w:r w:rsidRPr="0099786A">
              <w:rPr>
                <w:rFonts w:hint="eastAsia"/>
              </w:rPr>
              <w:t>参数名称</w:t>
            </w:r>
          </w:p>
        </w:tc>
        <w:tc>
          <w:tcPr>
            <w:tcW w:w="940" w:type="pct"/>
            <w:hideMark/>
          </w:tcPr>
          <w:p w14:paraId="59FBAF8C" w14:textId="2F5F0415" w:rsidR="009F4DD3" w:rsidRPr="009F4DD3" w:rsidRDefault="0099786A" w:rsidP="00B51C9F">
            <w:pPr>
              <w:pStyle w:val="10"/>
            </w:pPr>
            <w:r w:rsidRPr="0099786A">
              <w:rPr>
                <w:rFonts w:hint="eastAsia"/>
              </w:rPr>
              <w:t>类型</w:t>
            </w:r>
          </w:p>
        </w:tc>
        <w:tc>
          <w:tcPr>
            <w:tcW w:w="1097" w:type="pct"/>
            <w:hideMark/>
          </w:tcPr>
          <w:p w14:paraId="278A7D6E" w14:textId="5119553D" w:rsidR="009F4DD3" w:rsidRPr="009F4DD3" w:rsidRDefault="0099786A" w:rsidP="00B51C9F">
            <w:pPr>
              <w:pStyle w:val="10"/>
            </w:pPr>
            <w:r>
              <w:rPr>
                <w:rFonts w:hint="eastAsia"/>
              </w:rPr>
              <w:t>默认</w:t>
            </w:r>
          </w:p>
        </w:tc>
        <w:tc>
          <w:tcPr>
            <w:tcW w:w="1532" w:type="pct"/>
            <w:hideMark/>
          </w:tcPr>
          <w:p w14:paraId="06FAAA33" w14:textId="0C4F9AD3" w:rsidR="009F4DD3" w:rsidRPr="009F4DD3" w:rsidRDefault="0099786A" w:rsidP="00B51C9F">
            <w:pPr>
              <w:pStyle w:val="10"/>
            </w:pPr>
            <w:r>
              <w:rPr>
                <w:rFonts w:hint="eastAsia"/>
              </w:rPr>
              <w:t>描述</w:t>
            </w:r>
          </w:p>
        </w:tc>
      </w:tr>
      <w:tr w:rsidR="009F4DD3" w:rsidRPr="009F4DD3" w14:paraId="5A8CCFCA" w14:textId="77777777" w:rsidTr="009F4DD3">
        <w:tc>
          <w:tcPr>
            <w:tcW w:w="1431" w:type="pct"/>
            <w:hideMark/>
          </w:tcPr>
          <w:p w14:paraId="55E0F4E6" w14:textId="77777777" w:rsidR="009F4DD3" w:rsidRPr="009F4DD3" w:rsidRDefault="009F4DD3" w:rsidP="00293E7D">
            <w:pPr>
              <w:pStyle w:val="aa"/>
            </w:pPr>
            <w:r w:rsidRPr="009F4DD3">
              <w:t>featuresCol</w:t>
            </w:r>
          </w:p>
        </w:tc>
        <w:tc>
          <w:tcPr>
            <w:tcW w:w="940" w:type="pct"/>
            <w:hideMark/>
          </w:tcPr>
          <w:p w14:paraId="321FF5D8" w14:textId="77777777" w:rsidR="009F4DD3" w:rsidRPr="009F4DD3" w:rsidRDefault="009F4DD3" w:rsidP="00293E7D">
            <w:pPr>
              <w:pStyle w:val="aa"/>
            </w:pPr>
            <w:r w:rsidRPr="009F4DD3">
              <w:t>Vector</w:t>
            </w:r>
          </w:p>
        </w:tc>
        <w:tc>
          <w:tcPr>
            <w:tcW w:w="1097" w:type="pct"/>
            <w:hideMark/>
          </w:tcPr>
          <w:p w14:paraId="0F273497" w14:textId="77777777" w:rsidR="009F4DD3" w:rsidRPr="009F4DD3" w:rsidRDefault="009F4DD3" w:rsidP="00293E7D">
            <w:pPr>
              <w:pStyle w:val="aa"/>
            </w:pPr>
            <w:r w:rsidRPr="009F4DD3">
              <w:t>"features"</w:t>
            </w:r>
          </w:p>
        </w:tc>
        <w:tc>
          <w:tcPr>
            <w:tcW w:w="1532" w:type="pct"/>
            <w:hideMark/>
          </w:tcPr>
          <w:p w14:paraId="6E194584" w14:textId="47232D6A" w:rsidR="009F4DD3" w:rsidRPr="009F4DD3" w:rsidRDefault="00C64876" w:rsidP="00293E7D">
            <w:pPr>
              <w:pStyle w:val="aa"/>
            </w:pPr>
            <w:r>
              <w:rPr>
                <w:rFonts w:hint="eastAsia"/>
              </w:rPr>
              <w:t>特这向量</w:t>
            </w:r>
          </w:p>
        </w:tc>
      </w:tr>
    </w:tbl>
    <w:p w14:paraId="2E8C50A5" w14:textId="7D6A987D" w:rsidR="002635D1" w:rsidRDefault="002635D1" w:rsidP="002635D1">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10</w:t>
      </w:r>
      <w:r w:rsidR="00BB2718">
        <w:fldChar w:fldCharType="end"/>
      </w:r>
      <w:r w:rsidR="00FF7EA1">
        <w:rPr>
          <w:rFonts w:hint="eastAsia"/>
        </w:rPr>
        <w:t>输入列</w:t>
      </w:r>
    </w:p>
    <w:p w14:paraId="1F225EC5" w14:textId="27F616BF" w:rsidR="00F47BD2" w:rsidRDefault="00F47BD2" w:rsidP="002071E9">
      <w:pPr>
        <w:pStyle w:val="Heading4"/>
      </w:pPr>
      <w:r>
        <w:rPr>
          <w:rFonts w:hint="eastAsia"/>
        </w:rPr>
        <w:t>输出列</w:t>
      </w:r>
    </w:p>
    <w:tbl>
      <w:tblPr>
        <w:tblStyle w:val="TableGrid"/>
        <w:tblW w:w="5000" w:type="pct"/>
        <w:tblLook w:val="04A0" w:firstRow="1" w:lastRow="0" w:firstColumn="1" w:lastColumn="0" w:noHBand="0" w:noVBand="1"/>
      </w:tblPr>
      <w:tblGrid>
        <w:gridCol w:w="2038"/>
        <w:gridCol w:w="1340"/>
        <w:gridCol w:w="1774"/>
        <w:gridCol w:w="3370"/>
      </w:tblGrid>
      <w:tr w:rsidR="00437919" w:rsidRPr="00437919" w14:paraId="3AF8D41F" w14:textId="77777777" w:rsidTr="00437919">
        <w:tc>
          <w:tcPr>
            <w:tcW w:w="1196" w:type="pct"/>
            <w:hideMark/>
          </w:tcPr>
          <w:p w14:paraId="1161EB0A" w14:textId="750933D0" w:rsidR="00437919" w:rsidRPr="00437919" w:rsidRDefault="00437919" w:rsidP="00B51C9F">
            <w:pPr>
              <w:pStyle w:val="10"/>
            </w:pPr>
            <w:r w:rsidRPr="0099786A">
              <w:rPr>
                <w:rFonts w:hint="eastAsia"/>
              </w:rPr>
              <w:t>参数名称</w:t>
            </w:r>
          </w:p>
        </w:tc>
        <w:tc>
          <w:tcPr>
            <w:tcW w:w="786" w:type="pct"/>
            <w:hideMark/>
          </w:tcPr>
          <w:p w14:paraId="7482915B" w14:textId="44527CB5" w:rsidR="00437919" w:rsidRPr="00437919" w:rsidRDefault="00437919" w:rsidP="00B51C9F">
            <w:pPr>
              <w:pStyle w:val="10"/>
            </w:pPr>
            <w:r w:rsidRPr="0099786A">
              <w:rPr>
                <w:rFonts w:hint="eastAsia"/>
              </w:rPr>
              <w:t>类型</w:t>
            </w:r>
          </w:p>
        </w:tc>
        <w:tc>
          <w:tcPr>
            <w:tcW w:w="1041" w:type="pct"/>
            <w:hideMark/>
          </w:tcPr>
          <w:p w14:paraId="500F4F23" w14:textId="747E7A71" w:rsidR="00437919" w:rsidRPr="00437919" w:rsidRDefault="00437919" w:rsidP="00B51C9F">
            <w:pPr>
              <w:pStyle w:val="10"/>
            </w:pPr>
            <w:r>
              <w:rPr>
                <w:rFonts w:hint="eastAsia"/>
              </w:rPr>
              <w:t>默认</w:t>
            </w:r>
          </w:p>
        </w:tc>
        <w:tc>
          <w:tcPr>
            <w:tcW w:w="1977" w:type="pct"/>
            <w:hideMark/>
          </w:tcPr>
          <w:p w14:paraId="765BCDF3" w14:textId="424EFDB1" w:rsidR="00437919" w:rsidRPr="00437919" w:rsidRDefault="00437919" w:rsidP="00B51C9F">
            <w:pPr>
              <w:pStyle w:val="10"/>
            </w:pPr>
            <w:r>
              <w:rPr>
                <w:rFonts w:hint="eastAsia"/>
              </w:rPr>
              <w:t>描述</w:t>
            </w:r>
          </w:p>
        </w:tc>
      </w:tr>
      <w:tr w:rsidR="00437919" w:rsidRPr="00437919" w14:paraId="0559D094" w14:textId="77777777" w:rsidTr="00437919">
        <w:tc>
          <w:tcPr>
            <w:tcW w:w="1196" w:type="pct"/>
            <w:hideMark/>
          </w:tcPr>
          <w:p w14:paraId="76EE7204" w14:textId="77777777" w:rsidR="00437919" w:rsidRPr="00437919" w:rsidRDefault="00437919" w:rsidP="00B51C9F">
            <w:pPr>
              <w:pStyle w:val="aa"/>
            </w:pPr>
            <w:r w:rsidRPr="00437919">
              <w:t>predictionCol</w:t>
            </w:r>
          </w:p>
        </w:tc>
        <w:tc>
          <w:tcPr>
            <w:tcW w:w="786" w:type="pct"/>
            <w:hideMark/>
          </w:tcPr>
          <w:p w14:paraId="3498EB9B" w14:textId="77777777" w:rsidR="00437919" w:rsidRPr="00437919" w:rsidRDefault="00437919" w:rsidP="00B51C9F">
            <w:pPr>
              <w:pStyle w:val="aa"/>
            </w:pPr>
            <w:r w:rsidRPr="00437919">
              <w:t>Int</w:t>
            </w:r>
          </w:p>
        </w:tc>
        <w:tc>
          <w:tcPr>
            <w:tcW w:w="1041" w:type="pct"/>
            <w:hideMark/>
          </w:tcPr>
          <w:p w14:paraId="69935F5D" w14:textId="77777777" w:rsidR="00437919" w:rsidRPr="00437919" w:rsidRDefault="00437919" w:rsidP="00B51C9F">
            <w:pPr>
              <w:pStyle w:val="aa"/>
            </w:pPr>
            <w:r w:rsidRPr="00437919">
              <w:t>"prediction"</w:t>
            </w:r>
          </w:p>
        </w:tc>
        <w:tc>
          <w:tcPr>
            <w:tcW w:w="1977" w:type="pct"/>
            <w:hideMark/>
          </w:tcPr>
          <w:p w14:paraId="55BE6C9E" w14:textId="7E2A346B" w:rsidR="00437919" w:rsidRPr="00437919" w:rsidRDefault="00C64876" w:rsidP="00B51C9F">
            <w:pPr>
              <w:pStyle w:val="aa"/>
            </w:pPr>
            <w:r>
              <w:rPr>
                <w:rFonts w:hint="eastAsia"/>
              </w:rPr>
              <w:t>预测聚集中心</w:t>
            </w:r>
          </w:p>
        </w:tc>
      </w:tr>
    </w:tbl>
    <w:p w14:paraId="0EA56B26" w14:textId="56455344" w:rsidR="002635D1" w:rsidRDefault="002635D1" w:rsidP="002635D1">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11</w:t>
      </w:r>
      <w:r w:rsidR="00BB2718">
        <w:fldChar w:fldCharType="end"/>
      </w:r>
      <w:r w:rsidR="00FF7EA1">
        <w:rPr>
          <w:rFonts w:hint="eastAsia"/>
        </w:rPr>
        <w:t>输出列</w:t>
      </w:r>
    </w:p>
    <w:p w14:paraId="30C9FFD8" w14:textId="2F54AD18" w:rsidR="00F47BD2" w:rsidRDefault="00923C64" w:rsidP="00F47BD2">
      <w:pPr>
        <w:ind w:firstLine="420"/>
      </w:pPr>
      <w:r>
        <w:rPr>
          <w:rFonts w:hint="eastAsia"/>
        </w:rPr>
        <w:t>代码如下：</w:t>
      </w:r>
    </w:p>
    <w:p w14:paraId="06B706FC" w14:textId="77777777" w:rsidR="007141B3" w:rsidRDefault="007141B3" w:rsidP="007141B3">
      <w:pPr>
        <w:pStyle w:val="a8"/>
      </w:pPr>
      <w:r>
        <w:t>scala&gt; import org.apache.spark.ml.clustering.KMeans</w:t>
      </w:r>
    </w:p>
    <w:p w14:paraId="3693997C" w14:textId="77777777" w:rsidR="007141B3" w:rsidRDefault="007141B3" w:rsidP="007141B3">
      <w:pPr>
        <w:pStyle w:val="a8"/>
      </w:pPr>
      <w:r>
        <w:t>import org.apache.spark.ml.clustering.KMeans</w:t>
      </w:r>
    </w:p>
    <w:p w14:paraId="7AB30B2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120</w:t>
      </w:r>
      <w:r>
        <w:fldChar w:fldCharType="end"/>
      </w:r>
    </w:p>
    <w:p w14:paraId="4D41E3C5" w14:textId="0549E824" w:rsidR="007141B3" w:rsidRDefault="00C94118" w:rsidP="004178B6">
      <w:pPr>
        <w:pStyle w:val="a7"/>
      </w:pPr>
      <w:r>
        <w:rPr>
          <w:rFonts w:hint="eastAsia"/>
        </w:rPr>
        <w:t>加载数据</w:t>
      </w:r>
    </w:p>
    <w:p w14:paraId="6FF56E0B" w14:textId="3F5F41EE" w:rsidR="007141B3" w:rsidRDefault="007141B3" w:rsidP="007141B3">
      <w:pPr>
        <w:pStyle w:val="a8"/>
      </w:pPr>
      <w:r>
        <w:t>scala&gt; val dataset = spark.read.format("libsvm").load("</w:t>
      </w:r>
      <w:r w:rsidR="00E62A72">
        <w:t>/spark/</w:t>
      </w:r>
      <w:r>
        <w:t>data/example/mllib/sample_kmeans_data.txt")</w:t>
      </w:r>
    </w:p>
    <w:p w14:paraId="358B8AD1" w14:textId="77777777" w:rsidR="007141B3" w:rsidRDefault="007141B3" w:rsidP="007141B3">
      <w:pPr>
        <w:pStyle w:val="a8"/>
      </w:pPr>
      <w:r>
        <w:t>dataset: org.apache.spark.sql.DataFrame = [label: double, features: vector]</w:t>
      </w:r>
    </w:p>
    <w:p w14:paraId="0F270777" w14:textId="17A6BA16" w:rsidR="00B51C9F" w:rsidRPr="00B51C9F" w:rsidRDefault="00B51C9F" w:rsidP="00B51C9F">
      <w:pPr>
        <w:pStyle w:val="a7"/>
        <w:rPr>
          <w:rFonts w:hint="eastAsia"/>
        </w:rPr>
      </w:pPr>
      <w:r>
        <w:rPr>
          <w:rFonts w:hint="eastAsia"/>
        </w:rPr>
        <w:t>训练</w:t>
      </w:r>
      <w:r>
        <w:rPr>
          <w:rFonts w:hint="eastAsia"/>
        </w:rPr>
        <w:t>K</w:t>
      </w:r>
      <w:r>
        <w:rPr>
          <w:rFonts w:hint="eastAsia"/>
        </w:rPr>
        <w:t>均值模型</w:t>
      </w:r>
    </w:p>
    <w:p w14:paraId="6C907BEE" w14:textId="77777777" w:rsidR="007141B3" w:rsidRDefault="007141B3" w:rsidP="007141B3">
      <w:pPr>
        <w:pStyle w:val="a8"/>
      </w:pPr>
      <w:r>
        <w:t>scala&gt; val kmeans = new KMeans().setK(2).setSeed(1L)</w:t>
      </w:r>
    </w:p>
    <w:p w14:paraId="7DEF394A" w14:textId="77777777" w:rsidR="007141B3" w:rsidRDefault="007141B3" w:rsidP="007141B3">
      <w:pPr>
        <w:pStyle w:val="a8"/>
      </w:pPr>
      <w:r>
        <w:t>kmeans: org.apache.spark.ml.clustering.KMeans = kmeans_1e6e4f712555</w:t>
      </w:r>
    </w:p>
    <w:p w14:paraId="5D75D85F" w14:textId="77777777" w:rsidR="007141B3" w:rsidRDefault="007141B3" w:rsidP="007141B3">
      <w:pPr>
        <w:pStyle w:val="a8"/>
      </w:pPr>
    </w:p>
    <w:p w14:paraId="0CFAA488" w14:textId="77777777" w:rsidR="007141B3" w:rsidRDefault="007141B3" w:rsidP="007141B3">
      <w:pPr>
        <w:pStyle w:val="a8"/>
      </w:pPr>
      <w:r>
        <w:t>scala&gt; val model = kmeans.fit(dataset)</w:t>
      </w:r>
    </w:p>
    <w:p w14:paraId="0686BE17" w14:textId="77777777" w:rsidR="007141B3" w:rsidRDefault="007141B3" w:rsidP="007141B3">
      <w:pPr>
        <w:pStyle w:val="a8"/>
      </w:pPr>
      <w:r>
        <w:t>model: org.apache.spark.ml.clustering.KMeansModel = kmeans_1e6e4f712555</w:t>
      </w:r>
    </w:p>
    <w:p w14:paraId="7B3FA09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121</w:t>
      </w:r>
      <w:r>
        <w:fldChar w:fldCharType="end"/>
      </w:r>
    </w:p>
    <w:p w14:paraId="334532A2" w14:textId="72AA13BB" w:rsidR="007141B3" w:rsidRDefault="00C94118" w:rsidP="004178B6">
      <w:pPr>
        <w:pStyle w:val="a7"/>
      </w:pPr>
      <w:r w:rsidRPr="00C94118">
        <w:rPr>
          <w:rFonts w:hint="eastAsia"/>
        </w:rPr>
        <w:t>通过在平方误差的集合中计算评估聚类</w:t>
      </w:r>
    </w:p>
    <w:p w14:paraId="1D8B9208" w14:textId="77777777" w:rsidR="007141B3" w:rsidRDefault="007141B3" w:rsidP="007141B3">
      <w:pPr>
        <w:pStyle w:val="a8"/>
      </w:pPr>
      <w:r>
        <w:t>scala&gt; val WSSSE = model.computeCost(dataset)</w:t>
      </w:r>
    </w:p>
    <w:p w14:paraId="0E6DEF30" w14:textId="77777777" w:rsidR="007141B3" w:rsidRDefault="007141B3" w:rsidP="007141B3">
      <w:pPr>
        <w:pStyle w:val="a8"/>
      </w:pPr>
      <w:r>
        <w:t>WSSSE: Double = 0.11999999999994547</w:t>
      </w:r>
    </w:p>
    <w:p w14:paraId="2A7DBED9" w14:textId="77777777" w:rsidR="007141B3" w:rsidRDefault="007141B3" w:rsidP="007141B3">
      <w:pPr>
        <w:pStyle w:val="a8"/>
      </w:pPr>
    </w:p>
    <w:p w14:paraId="350F41B8" w14:textId="77777777" w:rsidR="007141B3" w:rsidRDefault="007141B3" w:rsidP="007141B3">
      <w:pPr>
        <w:pStyle w:val="a8"/>
      </w:pPr>
      <w:r>
        <w:t>scala&gt; println(s"Within Set Sum of Squared Errors = $WSSSE")</w:t>
      </w:r>
    </w:p>
    <w:p w14:paraId="2558F87D" w14:textId="77777777" w:rsidR="007141B3" w:rsidRDefault="007141B3" w:rsidP="007141B3">
      <w:pPr>
        <w:pStyle w:val="a8"/>
      </w:pPr>
      <w:r>
        <w:t>Within Set Sum of Squared Errors = 0.11999999999994547</w:t>
      </w:r>
    </w:p>
    <w:p w14:paraId="61EF2C42"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122</w:t>
      </w:r>
      <w:r>
        <w:fldChar w:fldCharType="end"/>
      </w:r>
    </w:p>
    <w:p w14:paraId="75181C72" w14:textId="04FD5D89" w:rsidR="007141B3" w:rsidRDefault="00C94118" w:rsidP="004178B6">
      <w:pPr>
        <w:pStyle w:val="a7"/>
      </w:pPr>
      <w:r>
        <w:rPr>
          <w:rFonts w:hint="eastAsia"/>
        </w:rPr>
        <w:t>显示结果</w:t>
      </w:r>
    </w:p>
    <w:p w14:paraId="0C8DBEF0" w14:textId="77777777" w:rsidR="007141B3" w:rsidRDefault="007141B3" w:rsidP="007141B3">
      <w:pPr>
        <w:pStyle w:val="a8"/>
      </w:pPr>
      <w:r>
        <w:t>scala&gt; println("Cluster Centers: ")</w:t>
      </w:r>
    </w:p>
    <w:p w14:paraId="34E2C7F8" w14:textId="77777777" w:rsidR="007141B3" w:rsidRDefault="007141B3" w:rsidP="007141B3">
      <w:pPr>
        <w:pStyle w:val="a8"/>
      </w:pPr>
      <w:r>
        <w:t>Cluster Centers:</w:t>
      </w:r>
    </w:p>
    <w:p w14:paraId="5348B0D8" w14:textId="77777777" w:rsidR="00C94118" w:rsidRDefault="00C94118" w:rsidP="007141B3">
      <w:pPr>
        <w:pStyle w:val="a8"/>
      </w:pPr>
    </w:p>
    <w:p w14:paraId="509F6859" w14:textId="6C13EBC4" w:rsidR="007141B3" w:rsidRDefault="007141B3" w:rsidP="007141B3">
      <w:pPr>
        <w:pStyle w:val="a8"/>
      </w:pPr>
      <w:r>
        <w:lastRenderedPageBreak/>
        <w:t>scala&gt; model.clusterCenters.foreach(println)</w:t>
      </w:r>
    </w:p>
    <w:p w14:paraId="0E72EDFC" w14:textId="77777777" w:rsidR="007141B3" w:rsidRDefault="007141B3" w:rsidP="007141B3">
      <w:pPr>
        <w:pStyle w:val="a8"/>
      </w:pPr>
      <w:r>
        <w:t>[0.1,0.1,0.1]</w:t>
      </w:r>
    </w:p>
    <w:p w14:paraId="16DCD9E1" w14:textId="6A20933E" w:rsidR="00F47BD2" w:rsidRDefault="007141B3" w:rsidP="007141B3">
      <w:pPr>
        <w:pStyle w:val="a8"/>
      </w:pPr>
      <w:r>
        <w:t>[9.1,9.1,9.1]</w:t>
      </w:r>
    </w:p>
    <w:p w14:paraId="1F54F201"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123</w:t>
      </w:r>
      <w:r>
        <w:fldChar w:fldCharType="end"/>
      </w:r>
    </w:p>
    <w:p w14:paraId="319F574B" w14:textId="77777777" w:rsidR="00F47BD2" w:rsidRDefault="00F47BD2" w:rsidP="00E159F2">
      <w:pPr>
        <w:pStyle w:val="Heading3"/>
      </w:pPr>
      <w:r>
        <w:rPr>
          <w:rFonts w:hint="eastAsia"/>
        </w:rPr>
        <w:t>潜在狄利克雷分配（</w:t>
      </w:r>
      <w:r>
        <w:rPr>
          <w:rFonts w:hint="eastAsia"/>
        </w:rPr>
        <w:t>LDA</w:t>
      </w:r>
      <w:r>
        <w:rPr>
          <w:rFonts w:hint="eastAsia"/>
        </w:rPr>
        <w:t>）</w:t>
      </w:r>
      <w:r>
        <w:rPr>
          <w:rFonts w:hint="eastAsia"/>
        </w:rPr>
        <w:t xml:space="preserve"> </w:t>
      </w:r>
    </w:p>
    <w:p w14:paraId="48E4A7D2" w14:textId="42D0CFF7" w:rsidR="00F47BD2" w:rsidRDefault="00F47BD2" w:rsidP="00F47BD2">
      <w:pPr>
        <w:ind w:firstLine="420"/>
      </w:pPr>
      <w:r>
        <w:rPr>
          <w:rFonts w:hint="eastAsia"/>
        </w:rPr>
        <w:t>LDA</w:t>
      </w:r>
      <w:r>
        <w:rPr>
          <w:rFonts w:hint="eastAsia"/>
        </w:rPr>
        <w:t>作为支持</w:t>
      </w:r>
      <w:r>
        <w:rPr>
          <w:rFonts w:hint="eastAsia"/>
        </w:rPr>
        <w:t>EMLDAOptimizer</w:t>
      </w:r>
      <w:r>
        <w:rPr>
          <w:rFonts w:hint="eastAsia"/>
        </w:rPr>
        <w:t>和</w:t>
      </w:r>
      <w:r>
        <w:rPr>
          <w:rFonts w:hint="eastAsia"/>
        </w:rPr>
        <w:t>OnlineLDAOptimizer</w:t>
      </w:r>
      <w:r>
        <w:rPr>
          <w:rFonts w:hint="eastAsia"/>
        </w:rPr>
        <w:t>的</w:t>
      </w:r>
      <w:r w:rsidR="00346CB9">
        <w:rPr>
          <w:rFonts w:hint="eastAsia"/>
        </w:rPr>
        <w:t>估算器</w:t>
      </w:r>
      <w:r>
        <w:rPr>
          <w:rFonts w:hint="eastAsia"/>
        </w:rPr>
        <w:t>实现，并生成</w:t>
      </w:r>
      <w:r>
        <w:rPr>
          <w:rFonts w:hint="eastAsia"/>
        </w:rPr>
        <w:t>LDAModel</w:t>
      </w:r>
      <w:r>
        <w:rPr>
          <w:rFonts w:hint="eastAsia"/>
        </w:rPr>
        <w:t>作为基础模型。如果需要，专家用户可以</w:t>
      </w:r>
      <w:r w:rsidR="001E0CB9">
        <w:rPr>
          <w:rFonts w:hint="eastAsia"/>
        </w:rPr>
        <w:t>将由</w:t>
      </w:r>
      <w:r w:rsidR="001E0CB9">
        <w:rPr>
          <w:rFonts w:hint="eastAsia"/>
        </w:rPr>
        <w:t>EMLDAOptimizer</w:t>
      </w:r>
      <w:r w:rsidR="001E0CB9">
        <w:rPr>
          <w:rFonts w:hint="eastAsia"/>
        </w:rPr>
        <w:t>生成的</w:t>
      </w:r>
      <w:r>
        <w:rPr>
          <w:rFonts w:hint="eastAsia"/>
        </w:rPr>
        <w:t>LDAModel</w:t>
      </w:r>
      <w:r>
        <w:rPr>
          <w:rFonts w:hint="eastAsia"/>
        </w:rPr>
        <w:t>转换为</w:t>
      </w:r>
      <w:r>
        <w:rPr>
          <w:rFonts w:hint="eastAsia"/>
        </w:rPr>
        <w:t>DistributedLDAModel</w:t>
      </w:r>
      <w:r>
        <w:rPr>
          <w:rFonts w:hint="eastAsia"/>
        </w:rPr>
        <w:t>。</w:t>
      </w:r>
    </w:p>
    <w:p w14:paraId="404CD1CB" w14:textId="77777777" w:rsidR="002C2FDD" w:rsidRDefault="002C2FDD" w:rsidP="002C2FDD">
      <w:pPr>
        <w:pStyle w:val="a8"/>
      </w:pPr>
      <w:r>
        <w:t>scala&gt; import org.apache.spark.ml.clustering.LDA</w:t>
      </w:r>
    </w:p>
    <w:p w14:paraId="5E193116" w14:textId="77777777" w:rsidR="002C2FDD" w:rsidRDefault="002C2FDD" w:rsidP="002C2FDD">
      <w:pPr>
        <w:pStyle w:val="a8"/>
      </w:pPr>
      <w:r>
        <w:t>import org.apache.spark.ml.clustering.LDA</w:t>
      </w:r>
    </w:p>
    <w:p w14:paraId="38581F06"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124</w:t>
      </w:r>
      <w:r>
        <w:fldChar w:fldCharType="end"/>
      </w:r>
    </w:p>
    <w:p w14:paraId="3F7021C7" w14:textId="2579944E" w:rsidR="002C2FDD" w:rsidRDefault="004949BE" w:rsidP="004178B6">
      <w:pPr>
        <w:pStyle w:val="a7"/>
      </w:pPr>
      <w:r>
        <w:rPr>
          <w:rFonts w:hint="eastAsia"/>
        </w:rPr>
        <w:t>加载数据</w:t>
      </w:r>
    </w:p>
    <w:p w14:paraId="07B1D5CF" w14:textId="435F3569" w:rsidR="002C2FDD" w:rsidRDefault="002C2FDD" w:rsidP="002C2FDD">
      <w:pPr>
        <w:pStyle w:val="a8"/>
      </w:pPr>
      <w:r>
        <w:t>scala&gt; val dataset = spark.read.format("libsvm").load("</w:t>
      </w:r>
      <w:r w:rsidR="00E62A72">
        <w:t>/spark/</w:t>
      </w:r>
      <w:r>
        <w:t>data/example/mllib/sample_lda_libsvm_data.txt")</w:t>
      </w:r>
    </w:p>
    <w:p w14:paraId="4C641B3F" w14:textId="77777777" w:rsidR="002C2FDD" w:rsidRDefault="002C2FDD" w:rsidP="002C2FDD">
      <w:pPr>
        <w:pStyle w:val="a8"/>
      </w:pPr>
      <w:r>
        <w:t>dataset: org.apache.spark.sql.DataFrame = [label: double, features: vector]</w:t>
      </w:r>
    </w:p>
    <w:p w14:paraId="6657CBB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125</w:t>
      </w:r>
      <w:r>
        <w:fldChar w:fldCharType="end"/>
      </w:r>
    </w:p>
    <w:p w14:paraId="4C3B1E69" w14:textId="5ED76B9C" w:rsidR="002C2FDD" w:rsidRDefault="00225217" w:rsidP="004178B6">
      <w:pPr>
        <w:pStyle w:val="a7"/>
      </w:pPr>
      <w:r>
        <w:rPr>
          <w:rFonts w:hint="eastAsia"/>
        </w:rPr>
        <w:t>训练</w:t>
      </w:r>
      <w:r>
        <w:rPr>
          <w:rFonts w:hint="eastAsia"/>
        </w:rPr>
        <w:t>LDA</w:t>
      </w:r>
      <w:r>
        <w:rPr>
          <w:rFonts w:hint="eastAsia"/>
        </w:rPr>
        <w:t>模型</w:t>
      </w:r>
    </w:p>
    <w:p w14:paraId="13B38AB0" w14:textId="77777777" w:rsidR="002C2FDD" w:rsidRDefault="002C2FDD" w:rsidP="002C2FDD">
      <w:pPr>
        <w:pStyle w:val="a8"/>
      </w:pPr>
      <w:r>
        <w:t>scala&gt; val lda = new LDA().setK(10).setMaxIter(10)</w:t>
      </w:r>
    </w:p>
    <w:p w14:paraId="69DC4333" w14:textId="77777777" w:rsidR="002C2FDD" w:rsidRDefault="002C2FDD" w:rsidP="002C2FDD">
      <w:pPr>
        <w:pStyle w:val="a8"/>
      </w:pPr>
      <w:r>
        <w:t>lda: org.apache.spark.ml.clustering.LDA = lda_0c24c3ec3bab</w:t>
      </w:r>
    </w:p>
    <w:p w14:paraId="420ADD62" w14:textId="77777777" w:rsidR="002C2FDD" w:rsidRDefault="002C2FDD" w:rsidP="002C2FDD">
      <w:pPr>
        <w:pStyle w:val="a8"/>
      </w:pPr>
    </w:p>
    <w:p w14:paraId="35DBDAFC" w14:textId="77777777" w:rsidR="002C2FDD" w:rsidRDefault="002C2FDD" w:rsidP="002C2FDD">
      <w:pPr>
        <w:pStyle w:val="a8"/>
      </w:pPr>
      <w:r>
        <w:t>scala&gt; val model = lda.fit(dataset)</w:t>
      </w:r>
    </w:p>
    <w:p w14:paraId="4E6CBBFB" w14:textId="77777777" w:rsidR="002C2FDD" w:rsidRDefault="002C2FDD" w:rsidP="002C2FDD">
      <w:pPr>
        <w:pStyle w:val="a8"/>
      </w:pPr>
      <w:r>
        <w:t>model: org.apache.spark.ml.clustering.LDAModel = lda_0c24c3ec3bab</w:t>
      </w:r>
    </w:p>
    <w:p w14:paraId="1BF2C5AA" w14:textId="77777777" w:rsidR="00225217" w:rsidRDefault="00225217" w:rsidP="002C2FDD">
      <w:pPr>
        <w:pStyle w:val="a8"/>
      </w:pPr>
    </w:p>
    <w:p w14:paraId="1FC08EF4" w14:textId="4F341412" w:rsidR="002C2FDD" w:rsidRDefault="002C2FDD" w:rsidP="002C2FDD">
      <w:pPr>
        <w:pStyle w:val="a8"/>
      </w:pPr>
      <w:r>
        <w:t>scala&gt; val ll = model.logLikelihood(dataset)</w:t>
      </w:r>
    </w:p>
    <w:p w14:paraId="3938F6E4" w14:textId="77777777" w:rsidR="002C2FDD" w:rsidRDefault="002C2FDD" w:rsidP="002C2FDD">
      <w:pPr>
        <w:pStyle w:val="a8"/>
      </w:pPr>
      <w:r>
        <w:t>ll: Double = -842.4862800491514</w:t>
      </w:r>
    </w:p>
    <w:p w14:paraId="596450E8" w14:textId="77777777" w:rsidR="002C2FDD" w:rsidRDefault="002C2FDD" w:rsidP="002C2FDD">
      <w:pPr>
        <w:pStyle w:val="a8"/>
      </w:pPr>
    </w:p>
    <w:p w14:paraId="7880CA71" w14:textId="77777777" w:rsidR="002C2FDD" w:rsidRDefault="002C2FDD" w:rsidP="002C2FDD">
      <w:pPr>
        <w:pStyle w:val="a8"/>
      </w:pPr>
      <w:r>
        <w:t>scala&gt; val lp = model.logPerplexity(dataset)</w:t>
      </w:r>
    </w:p>
    <w:p w14:paraId="7FE33C0B" w14:textId="77777777" w:rsidR="002C2FDD" w:rsidRDefault="002C2FDD" w:rsidP="002C2FDD">
      <w:pPr>
        <w:pStyle w:val="a8"/>
      </w:pPr>
      <w:r>
        <w:t>lp: Double = 3.2385774464305963</w:t>
      </w:r>
    </w:p>
    <w:p w14:paraId="4B8380E2" w14:textId="77777777" w:rsidR="002C2FDD" w:rsidRDefault="002C2FDD" w:rsidP="002C2FDD">
      <w:pPr>
        <w:pStyle w:val="a8"/>
      </w:pPr>
    </w:p>
    <w:p w14:paraId="0EF446EE" w14:textId="77777777" w:rsidR="002C2FDD" w:rsidRDefault="002C2FDD" w:rsidP="002C2FDD">
      <w:pPr>
        <w:pStyle w:val="a8"/>
      </w:pPr>
      <w:r>
        <w:t>scala&gt; println(s"The lower bound on the log likelihood of the entire corpus: $ll")</w:t>
      </w:r>
    </w:p>
    <w:p w14:paraId="4C51D05B" w14:textId="77777777" w:rsidR="002C2FDD" w:rsidRDefault="002C2FDD" w:rsidP="002C2FDD">
      <w:pPr>
        <w:pStyle w:val="a8"/>
      </w:pPr>
      <w:r>
        <w:t>The lower bound on the log likelihood of the entire corpus: -842.4862800491514</w:t>
      </w:r>
    </w:p>
    <w:p w14:paraId="79B3203A" w14:textId="77777777" w:rsidR="002C2FDD" w:rsidRDefault="002C2FDD" w:rsidP="002C2FDD">
      <w:pPr>
        <w:pStyle w:val="a8"/>
      </w:pPr>
    </w:p>
    <w:p w14:paraId="67E843DC" w14:textId="77777777" w:rsidR="002C2FDD" w:rsidRDefault="002C2FDD" w:rsidP="002C2FDD">
      <w:pPr>
        <w:pStyle w:val="a8"/>
      </w:pPr>
      <w:r>
        <w:t>scala&gt; println(s"The upper bound on perplexity: $lp")</w:t>
      </w:r>
    </w:p>
    <w:p w14:paraId="54803340" w14:textId="77777777" w:rsidR="002C2FDD" w:rsidRDefault="002C2FDD" w:rsidP="002C2FDD">
      <w:pPr>
        <w:pStyle w:val="a8"/>
      </w:pPr>
      <w:r>
        <w:t>The upper bound on perplexity: 3.2385774464305963</w:t>
      </w:r>
    </w:p>
    <w:p w14:paraId="1D8B5DA2"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126</w:t>
      </w:r>
      <w:r>
        <w:fldChar w:fldCharType="end"/>
      </w:r>
    </w:p>
    <w:p w14:paraId="0F31D28F" w14:textId="2EB30955" w:rsidR="002C2FDD" w:rsidRDefault="00225217" w:rsidP="004178B6">
      <w:pPr>
        <w:pStyle w:val="a7"/>
      </w:pPr>
      <w:r>
        <w:rPr>
          <w:rFonts w:hint="eastAsia"/>
        </w:rPr>
        <w:t>描述主题</w:t>
      </w:r>
    </w:p>
    <w:p w14:paraId="6E1D88E9" w14:textId="77777777" w:rsidR="002C2FDD" w:rsidRDefault="002C2FDD" w:rsidP="002C2FDD">
      <w:pPr>
        <w:pStyle w:val="a8"/>
      </w:pPr>
      <w:r>
        <w:t>scala&gt; val topics = model.describeTopics(3)</w:t>
      </w:r>
    </w:p>
    <w:p w14:paraId="7E1A43A2" w14:textId="77777777" w:rsidR="002C2FDD" w:rsidRDefault="002C2FDD" w:rsidP="002C2FDD">
      <w:pPr>
        <w:pStyle w:val="a8"/>
      </w:pPr>
      <w:r>
        <w:t>topics: org.apache.spark.sql.DataFrame = [topic: int, termIndices: array&lt;int&gt; ... 1 more field]</w:t>
      </w:r>
    </w:p>
    <w:p w14:paraId="50A19AC2" w14:textId="77777777" w:rsidR="002C2FDD" w:rsidRDefault="002C2FDD" w:rsidP="002C2FDD">
      <w:pPr>
        <w:pStyle w:val="a8"/>
      </w:pPr>
    </w:p>
    <w:p w14:paraId="62BAD685" w14:textId="77777777" w:rsidR="002C2FDD" w:rsidRDefault="002C2FDD" w:rsidP="002C2FDD">
      <w:pPr>
        <w:pStyle w:val="a8"/>
      </w:pPr>
      <w:r>
        <w:t>scala&gt; println("The topics described by their top-weighted terms:")</w:t>
      </w:r>
    </w:p>
    <w:p w14:paraId="34C4A88C" w14:textId="77777777" w:rsidR="002C2FDD" w:rsidRDefault="002C2FDD" w:rsidP="002C2FDD">
      <w:pPr>
        <w:pStyle w:val="a8"/>
      </w:pPr>
      <w:r>
        <w:t>The topics described by their top-weighted terms:</w:t>
      </w:r>
    </w:p>
    <w:p w14:paraId="7782E2D7" w14:textId="77777777" w:rsidR="002C2FDD" w:rsidRDefault="002C2FDD" w:rsidP="002C2FDD">
      <w:pPr>
        <w:pStyle w:val="a8"/>
      </w:pPr>
    </w:p>
    <w:p w14:paraId="73454617" w14:textId="77777777" w:rsidR="002C2FDD" w:rsidRDefault="002C2FDD" w:rsidP="002C2FDD">
      <w:pPr>
        <w:pStyle w:val="a8"/>
      </w:pPr>
      <w:r>
        <w:t>scala&gt; topics.show(false)</w:t>
      </w:r>
    </w:p>
    <w:p w14:paraId="439EE774" w14:textId="77777777" w:rsidR="002C2FDD" w:rsidRDefault="002C2FDD" w:rsidP="002C2FDD">
      <w:pPr>
        <w:pStyle w:val="a8"/>
      </w:pPr>
      <w:r>
        <w:t>+-----+-----------+---------------------------------------------------------------+</w:t>
      </w:r>
    </w:p>
    <w:p w14:paraId="422213CC" w14:textId="77777777" w:rsidR="002C2FDD" w:rsidRDefault="002C2FDD" w:rsidP="002C2FDD">
      <w:pPr>
        <w:pStyle w:val="a8"/>
      </w:pPr>
      <w:r>
        <w:t>|topic|termIndices|termWeights                                                    |</w:t>
      </w:r>
    </w:p>
    <w:p w14:paraId="305E5DF7" w14:textId="77777777" w:rsidR="002C2FDD" w:rsidRDefault="002C2FDD" w:rsidP="002C2FDD">
      <w:pPr>
        <w:pStyle w:val="a8"/>
      </w:pPr>
      <w:r>
        <w:t>+-----+-----------+---------------------------------------------------------------+</w:t>
      </w:r>
    </w:p>
    <w:p w14:paraId="2F4792F1" w14:textId="77777777" w:rsidR="002C2FDD" w:rsidRDefault="002C2FDD" w:rsidP="002C2FDD">
      <w:pPr>
        <w:pStyle w:val="a8"/>
      </w:pPr>
      <w:r>
        <w:t>|0    |[2, 5, 7]  |[0.10606441785146535, 0.10570106737280574, 0.1043039017910825] |</w:t>
      </w:r>
    </w:p>
    <w:p w14:paraId="67DCE298" w14:textId="77777777" w:rsidR="002C2FDD" w:rsidRDefault="002C2FDD" w:rsidP="002C2FDD">
      <w:pPr>
        <w:pStyle w:val="a8"/>
      </w:pPr>
      <w:r>
        <w:t>|1    |[1, 6, 2]  |[0.10185078330694743, 0.09816924136544754, 0.09632455347714897]|</w:t>
      </w:r>
    </w:p>
    <w:p w14:paraId="1FEDC028" w14:textId="77777777" w:rsidR="002C2FDD" w:rsidRDefault="002C2FDD" w:rsidP="002C2FDD">
      <w:pPr>
        <w:pStyle w:val="a8"/>
      </w:pPr>
      <w:r>
        <w:lastRenderedPageBreak/>
        <w:t>|2    |[1, 9, 4]  |[0.10597705576734423, 0.09750947025544646, 0.09654669262128844]|</w:t>
      </w:r>
    </w:p>
    <w:p w14:paraId="7EF17753" w14:textId="77777777" w:rsidR="002C2FDD" w:rsidRDefault="002C2FDD" w:rsidP="002C2FDD">
      <w:pPr>
        <w:pStyle w:val="a8"/>
      </w:pPr>
      <w:r>
        <w:t>|3    |[0, 4, 8]  |[0.102706983773961, 0.09842850171937594, 0.09815664111403606]  |</w:t>
      </w:r>
    </w:p>
    <w:p w14:paraId="107B9F38" w14:textId="77777777" w:rsidR="002C2FDD" w:rsidRDefault="002C2FDD" w:rsidP="002C2FDD">
      <w:pPr>
        <w:pStyle w:val="a8"/>
      </w:pPr>
      <w:r>
        <w:t>|4    |[9, 6, 4]  |[0.10452968226922606, 0.10414903762686416, 0.10103989135293562]|</w:t>
      </w:r>
    </w:p>
    <w:p w14:paraId="7197E8C1" w14:textId="77777777" w:rsidR="002C2FDD" w:rsidRDefault="002C2FDD" w:rsidP="002C2FDD">
      <w:pPr>
        <w:pStyle w:val="a8"/>
      </w:pPr>
      <w:r>
        <w:t>|5    |[10, 6, 9] |[0.21878768117572409, 0.14074681597413502, 0.1276739943161934] |</w:t>
      </w:r>
    </w:p>
    <w:p w14:paraId="6BC923E7" w14:textId="77777777" w:rsidR="002C2FDD" w:rsidRDefault="002C2FDD" w:rsidP="002C2FDD">
      <w:pPr>
        <w:pStyle w:val="a8"/>
      </w:pPr>
      <w:r>
        <w:t>|6    |[3, 7, 4]  |[0.11638316021438284, 0.09901763897381445, 0.09795374111255549]|</w:t>
      </w:r>
    </w:p>
    <w:p w14:paraId="1E73556C" w14:textId="77777777" w:rsidR="002C2FDD" w:rsidRDefault="002C2FDD" w:rsidP="002C2FDD">
      <w:pPr>
        <w:pStyle w:val="a8"/>
      </w:pPr>
      <w:r>
        <w:t>|7    |[4, 0, 2]  |[0.10855455833990776, 0.10334271299447938, 0.10034944281883779]|</w:t>
      </w:r>
    </w:p>
    <w:p w14:paraId="49A0D77E" w14:textId="77777777" w:rsidR="002C2FDD" w:rsidRDefault="002C2FDD" w:rsidP="002C2FDD">
      <w:pPr>
        <w:pStyle w:val="a8"/>
      </w:pPr>
      <w:r>
        <w:t>|8    |[0, 7, 8]  |[0.11008004098527444, 0.09919724236284332, 0.09810905351448598]|</w:t>
      </w:r>
    </w:p>
    <w:p w14:paraId="3A77CCA6" w14:textId="77777777" w:rsidR="002C2FDD" w:rsidRDefault="002C2FDD" w:rsidP="002C2FDD">
      <w:pPr>
        <w:pStyle w:val="a8"/>
      </w:pPr>
      <w:r>
        <w:t>|9    |[9, 6, 8]  |[0.10106113658487842, 0.10013291564891967, 0.09769280655833748]|</w:t>
      </w:r>
    </w:p>
    <w:p w14:paraId="20F2C7E9" w14:textId="77777777" w:rsidR="002C2FDD" w:rsidRDefault="002C2FDD" w:rsidP="002C2FDD">
      <w:pPr>
        <w:pStyle w:val="a8"/>
      </w:pPr>
      <w:r>
        <w:t>+-----+-----------+---------------------------------------------------------------+</w:t>
      </w:r>
    </w:p>
    <w:p w14:paraId="22F069B3" w14:textId="77777777" w:rsidR="002C2FDD" w:rsidRDefault="002C2FDD" w:rsidP="002C2FDD">
      <w:pPr>
        <w:pStyle w:val="a8"/>
      </w:pPr>
    </w:p>
    <w:p w14:paraId="7C13CBCB" w14:textId="77777777" w:rsidR="002C2FDD" w:rsidRDefault="002C2FDD" w:rsidP="002C2FDD">
      <w:pPr>
        <w:pStyle w:val="a8"/>
      </w:pPr>
      <w:r>
        <w:t>scala&gt;</w:t>
      </w:r>
    </w:p>
    <w:p w14:paraId="6D4EE3F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127</w:t>
      </w:r>
      <w:r>
        <w:fldChar w:fldCharType="end"/>
      </w:r>
    </w:p>
    <w:p w14:paraId="69AFB91C" w14:textId="3889E279" w:rsidR="002C2FDD" w:rsidRDefault="00CF0F0B" w:rsidP="004178B6">
      <w:pPr>
        <w:pStyle w:val="a7"/>
      </w:pPr>
      <w:r>
        <w:rPr>
          <w:rFonts w:hint="eastAsia"/>
        </w:rPr>
        <w:t>显示结果</w:t>
      </w:r>
    </w:p>
    <w:p w14:paraId="36153BF1" w14:textId="77777777" w:rsidR="002C2FDD" w:rsidRDefault="002C2FDD" w:rsidP="002C2FDD">
      <w:pPr>
        <w:pStyle w:val="a8"/>
      </w:pPr>
      <w:r>
        <w:t>scala&gt; val transformed = model.transform(dataset)</w:t>
      </w:r>
    </w:p>
    <w:p w14:paraId="67A96C4F" w14:textId="77777777" w:rsidR="002C2FDD" w:rsidRDefault="002C2FDD" w:rsidP="002C2FDD">
      <w:pPr>
        <w:pStyle w:val="a8"/>
      </w:pPr>
      <w:r>
        <w:t>transformed: org.apache.spark.sql.DataFrame = [label: double, features: vector ... 1 more field]</w:t>
      </w:r>
    </w:p>
    <w:p w14:paraId="69ACF1C8" w14:textId="77777777" w:rsidR="002C2FDD" w:rsidRDefault="002C2FDD" w:rsidP="002C2FDD">
      <w:pPr>
        <w:pStyle w:val="a8"/>
      </w:pPr>
    </w:p>
    <w:p w14:paraId="2AC472C1" w14:textId="77777777" w:rsidR="002C2FDD" w:rsidRDefault="002C2FDD" w:rsidP="002C2FDD">
      <w:pPr>
        <w:pStyle w:val="a8"/>
      </w:pPr>
      <w:r>
        <w:t>scala&gt; transformed.show(false)</w:t>
      </w:r>
    </w:p>
    <w:p w14:paraId="4D731B92" w14:textId="77777777" w:rsidR="002C2FDD" w:rsidRDefault="002C2FDD" w:rsidP="002C2FDD">
      <w:pPr>
        <w:pStyle w:val="a8"/>
      </w:pPr>
      <w:r>
        <w:t>+-----+---------------------------------------------------------------+--------------------------------------------------------------------------------------------------------------------------------------------------------------------------------------------------------------------------+</w:t>
      </w:r>
    </w:p>
    <w:p w14:paraId="53F5987D" w14:textId="77777777" w:rsidR="002C2FDD" w:rsidRDefault="002C2FDD" w:rsidP="002C2FDD">
      <w:pPr>
        <w:pStyle w:val="a8"/>
      </w:pPr>
      <w:r>
        <w:t>|label|features                                                       |topicDistribution                                                                                                                                                                                                         |</w:t>
      </w:r>
    </w:p>
    <w:p w14:paraId="0FE7D532" w14:textId="77777777" w:rsidR="002C2FDD" w:rsidRDefault="002C2FDD" w:rsidP="002C2FDD">
      <w:pPr>
        <w:pStyle w:val="a8"/>
      </w:pPr>
      <w:r>
        <w:t>+-----+---------------------------------------------------------------+--------------------------------------------------------------------------------------------------------------------------------------------------------------------------------------------------------------------------+</w:t>
      </w:r>
    </w:p>
    <w:p w14:paraId="4BEA9437" w14:textId="77777777" w:rsidR="002C2FDD" w:rsidRDefault="002C2FDD" w:rsidP="002C2FDD">
      <w:pPr>
        <w:pStyle w:val="a8"/>
      </w:pPr>
      <w:r>
        <w:t>|0.0  |(11,[0,1,2,4,5,6,7,10],[1.0,2.0,6.0,2.0,3.0,1.0,1.0,3.0])      |[0.6990501464826979,0.004825989296507445,0.004825964734431469,0.004825959078413314,0.0048259276001261136,0.26234221206965436,0.004825955202628511,0.004826025945501356,0.004825893404537412,0.0048259261855020845]        |</w:t>
      </w:r>
    </w:p>
    <w:p w14:paraId="0144CC8A" w14:textId="77777777" w:rsidR="002C2FDD" w:rsidRDefault="002C2FDD" w:rsidP="002C2FDD">
      <w:pPr>
        <w:pStyle w:val="a8"/>
      </w:pPr>
      <w:r>
        <w:t>|1.0  |(11,[0,1,3,4,7,10],[1.0,3.0,1.0,3.0,2.0,1.0])                  |[0.008050728965819664,0.008050328998096084,0.008050336072632464,0.0080513660777465,0.008050221907908819,0.9275445084405548,0.008050734285468413,0.008050740924870691,0.008050657635177337,0.008050376691725378]           |</w:t>
      </w:r>
    </w:p>
    <w:p w14:paraId="2DA214E7" w14:textId="54B5C7B2" w:rsidR="00F47BD2" w:rsidRDefault="00FA5802" w:rsidP="002C2FDD">
      <w:pPr>
        <w:pStyle w:val="a8"/>
        <w:rPr>
          <w:rFonts w:eastAsiaTheme="minorEastAsia"/>
        </w:rPr>
      </w:pPr>
      <w:r>
        <w:rPr>
          <w:rFonts w:eastAsiaTheme="minorEastAsia"/>
        </w:rPr>
        <w:t>……</w:t>
      </w:r>
    </w:p>
    <w:p w14:paraId="5BDE14BD"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128</w:t>
      </w:r>
      <w:r>
        <w:fldChar w:fldCharType="end"/>
      </w:r>
    </w:p>
    <w:p w14:paraId="7C276EF2" w14:textId="28C31546" w:rsidR="00B4658E" w:rsidRDefault="00503677" w:rsidP="00503677">
      <w:pPr>
        <w:pStyle w:val="a3"/>
        <w:spacing w:before="156"/>
      </w:pPr>
      <w:r w:rsidRPr="00503677">
        <w:rPr>
          <w:rFonts w:hint="eastAsia"/>
        </w:rPr>
        <w:t>LDA</w:t>
      </w:r>
      <w:r w:rsidRPr="00503677">
        <w:rPr>
          <w:rFonts w:hint="eastAsia"/>
        </w:rPr>
        <w:t>文档主题生成模型</w:t>
      </w:r>
    </w:p>
    <w:p w14:paraId="39C23A15" w14:textId="67FA23DD" w:rsidR="00252664" w:rsidRDefault="00252664" w:rsidP="00252664">
      <w:pPr>
        <w:pStyle w:val="ab"/>
        <w:spacing w:after="156"/>
        <w:ind w:firstLine="300"/>
      </w:pPr>
      <w:r>
        <w:rPr>
          <w:rFonts w:hint="eastAsia"/>
        </w:rPr>
        <w:t>LDA</w:t>
      </w:r>
      <w:r>
        <w:rPr>
          <w:rFonts w:hint="eastAsia"/>
        </w:rPr>
        <w:t>（</w:t>
      </w:r>
      <w:r>
        <w:rPr>
          <w:rFonts w:hint="eastAsia"/>
        </w:rPr>
        <w:t>Latent Dirichlet Allocation</w:t>
      </w:r>
      <w:r>
        <w:rPr>
          <w:rFonts w:hint="eastAsia"/>
        </w:rPr>
        <w:t>）是一种文档主题生成模型，也称为一个三层贝叶斯概率模型，包含词、主题和文档三层结构。所谓生成模型，就是说，</w:t>
      </w:r>
      <w:r w:rsidR="002C6C0B">
        <w:t>Spark</w:t>
      </w:r>
      <w:r>
        <w:rPr>
          <w:rFonts w:hint="eastAsia"/>
        </w:rPr>
        <w:t>认为一篇文章的每个词都是通过“以一定概率选择了某个主题，并从这个主题中以一定概率选择某个词语”这样一个过程得到。文档到主题服从多项式分布，主题到词服从多项式分布。</w:t>
      </w:r>
      <w:r>
        <w:rPr>
          <w:rFonts w:hint="eastAsia"/>
        </w:rPr>
        <w:t xml:space="preserve">[1] </w:t>
      </w:r>
    </w:p>
    <w:p w14:paraId="5F13F306" w14:textId="6B3B107E" w:rsidR="00503677" w:rsidRPr="00503677" w:rsidRDefault="00252664" w:rsidP="00252664">
      <w:pPr>
        <w:pStyle w:val="ab"/>
        <w:spacing w:after="156"/>
        <w:ind w:firstLine="300"/>
      </w:pPr>
      <w:r>
        <w:rPr>
          <w:rFonts w:hint="eastAsia"/>
        </w:rPr>
        <w:t>LDA</w:t>
      </w:r>
      <w:r>
        <w:rPr>
          <w:rFonts w:hint="eastAsia"/>
        </w:rPr>
        <w:t>是一种非监督机器学习技术，可以用来识别大规模文档集（</w:t>
      </w:r>
      <w:r>
        <w:rPr>
          <w:rFonts w:hint="eastAsia"/>
        </w:rPr>
        <w:t>document collection</w:t>
      </w:r>
      <w:r>
        <w:rPr>
          <w:rFonts w:hint="eastAsia"/>
        </w:rPr>
        <w:t>）或语料库（</w:t>
      </w:r>
      <w:r>
        <w:rPr>
          <w:rFonts w:hint="eastAsia"/>
        </w:rPr>
        <w:t>corpus</w:t>
      </w:r>
      <w:r>
        <w:rPr>
          <w:rFonts w:hint="eastAsia"/>
        </w:rPr>
        <w:t>）中潜藏的主题信息。它采用了词袋（</w:t>
      </w:r>
      <w:r>
        <w:rPr>
          <w:rFonts w:hint="eastAsia"/>
        </w:rPr>
        <w:t>bag of words</w:t>
      </w:r>
      <w:r>
        <w:rPr>
          <w:rFonts w:hint="eastAsia"/>
        </w:rPr>
        <w:t>）的方法，这种方法将每一篇文档视为一个词频向量，从而将文本信息转化为了易于建模的数字信息。但是词袋方法没有考虑词与词之间的顺序，这简化了问题的复杂性，同时也为模型的改进提供了契机。每一篇文档代表了一些主题所构成的一个概率分布，而每一个主题又代表了很多单词所构成的一个概率分布。</w:t>
      </w:r>
    </w:p>
    <w:p w14:paraId="3E08BFA7" w14:textId="6A3B2127" w:rsidR="00F47BD2" w:rsidRDefault="004C7A46" w:rsidP="00E159F2">
      <w:pPr>
        <w:pStyle w:val="Heading3"/>
      </w:pPr>
      <w:r w:rsidRPr="004C7A46">
        <w:rPr>
          <w:rFonts w:hint="eastAsia"/>
        </w:rPr>
        <w:t>二分</w:t>
      </w:r>
      <w:r w:rsidRPr="004C7A46">
        <w:rPr>
          <w:rFonts w:hint="eastAsia"/>
        </w:rPr>
        <w:t>k</w:t>
      </w:r>
      <w:r w:rsidRPr="004C7A46">
        <w:rPr>
          <w:rFonts w:hint="eastAsia"/>
        </w:rPr>
        <w:t>均值</w:t>
      </w:r>
    </w:p>
    <w:p w14:paraId="383C40A2" w14:textId="59DC57B4" w:rsidR="00F47BD2" w:rsidRDefault="00BB5F25" w:rsidP="00F47BD2">
      <w:pPr>
        <w:ind w:firstLine="420"/>
      </w:pPr>
      <w:r w:rsidRPr="00BB5F25">
        <w:rPr>
          <w:rFonts w:hint="eastAsia"/>
        </w:rPr>
        <w:t>二分</w:t>
      </w:r>
      <w:r w:rsidRPr="00BB5F25">
        <w:rPr>
          <w:rFonts w:hint="eastAsia"/>
        </w:rPr>
        <w:t>k</w:t>
      </w:r>
      <w:r w:rsidRPr="00BB5F25">
        <w:rPr>
          <w:rFonts w:hint="eastAsia"/>
        </w:rPr>
        <w:t>均值</w:t>
      </w:r>
      <w:r w:rsidR="00F47BD2">
        <w:rPr>
          <w:rFonts w:hint="eastAsia"/>
        </w:rPr>
        <w:t>是一种使用分裂（或“自上而下”）方法的分层聚类：所有观测都在一个聚</w:t>
      </w:r>
      <w:r w:rsidR="00F47BD2">
        <w:rPr>
          <w:rFonts w:hint="eastAsia"/>
        </w:rPr>
        <w:lastRenderedPageBreak/>
        <w:t>类中开始，当一个分层向下移动时，分裂被递归地执行。</w:t>
      </w:r>
      <w:r w:rsidR="00FF4129" w:rsidRPr="00FF4129">
        <w:rPr>
          <w:rFonts w:hint="eastAsia"/>
        </w:rPr>
        <w:t>二分</w:t>
      </w:r>
      <w:r w:rsidR="00FF4129" w:rsidRPr="00FF4129">
        <w:rPr>
          <w:rFonts w:hint="eastAsia"/>
        </w:rPr>
        <w:t>k</w:t>
      </w:r>
      <w:r w:rsidR="00FF4129" w:rsidRPr="00FF4129">
        <w:rPr>
          <w:rFonts w:hint="eastAsia"/>
        </w:rPr>
        <w:t>均值</w:t>
      </w:r>
      <w:r w:rsidR="00F47BD2">
        <w:rPr>
          <w:rFonts w:hint="eastAsia"/>
        </w:rPr>
        <w:t>通常比常规</w:t>
      </w:r>
      <w:r w:rsidR="00F47BD2">
        <w:rPr>
          <w:rFonts w:hint="eastAsia"/>
        </w:rPr>
        <w:t>K</w:t>
      </w:r>
      <w:r w:rsidR="00F67B60">
        <w:rPr>
          <w:rFonts w:hint="eastAsia"/>
        </w:rPr>
        <w:t>均值</w:t>
      </w:r>
      <w:r w:rsidR="00F47BD2">
        <w:rPr>
          <w:rFonts w:hint="eastAsia"/>
        </w:rPr>
        <w:t>要快得多，但通常会产生不同的聚类。</w:t>
      </w:r>
      <w:r w:rsidR="00F47BD2">
        <w:rPr>
          <w:rFonts w:hint="eastAsia"/>
        </w:rPr>
        <w:t>BisectingKMeans</w:t>
      </w:r>
      <w:r w:rsidR="00F47BD2">
        <w:rPr>
          <w:rFonts w:hint="eastAsia"/>
        </w:rPr>
        <w:t>是作为</w:t>
      </w:r>
      <w:r w:rsidR="00E25ADC">
        <w:rPr>
          <w:rFonts w:hint="eastAsia"/>
        </w:rPr>
        <w:t>估算器</w:t>
      </w:r>
      <w:r w:rsidR="00F47BD2">
        <w:rPr>
          <w:rFonts w:hint="eastAsia"/>
        </w:rPr>
        <w:t>实现的，并生成一个</w:t>
      </w:r>
      <w:r w:rsidR="00F47BD2">
        <w:rPr>
          <w:rFonts w:hint="eastAsia"/>
        </w:rPr>
        <w:t>BisectingKMeansModel</w:t>
      </w:r>
      <w:r w:rsidR="00F47BD2">
        <w:rPr>
          <w:rFonts w:hint="eastAsia"/>
        </w:rPr>
        <w:t>作为基础模型。</w:t>
      </w:r>
    </w:p>
    <w:p w14:paraId="561C1E36" w14:textId="77777777" w:rsidR="00E41592" w:rsidRDefault="00E41592" w:rsidP="00E41592">
      <w:pPr>
        <w:pStyle w:val="a8"/>
      </w:pPr>
      <w:r>
        <w:t>scala&gt; import org.apache.spark.ml.clustering.BisectingKMeans</w:t>
      </w:r>
    </w:p>
    <w:p w14:paraId="0FBFED43" w14:textId="77777777" w:rsidR="00E41592" w:rsidRDefault="00E41592" w:rsidP="00E41592">
      <w:pPr>
        <w:pStyle w:val="a8"/>
      </w:pPr>
      <w:r>
        <w:t>import org.apache.spark.ml.clustering.BisectingKMeans</w:t>
      </w:r>
    </w:p>
    <w:p w14:paraId="17E9CE3C"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129</w:t>
      </w:r>
      <w:r>
        <w:fldChar w:fldCharType="end"/>
      </w:r>
    </w:p>
    <w:p w14:paraId="55981898" w14:textId="31DB44CA" w:rsidR="00E41592" w:rsidRDefault="00F54437" w:rsidP="004178B6">
      <w:pPr>
        <w:pStyle w:val="a7"/>
      </w:pPr>
      <w:r>
        <w:rPr>
          <w:rFonts w:hint="eastAsia"/>
        </w:rPr>
        <w:t>加载数据</w:t>
      </w:r>
    </w:p>
    <w:p w14:paraId="28FD8F9F" w14:textId="6F51DF2C" w:rsidR="00E41592" w:rsidRDefault="00E41592" w:rsidP="00E41592">
      <w:pPr>
        <w:pStyle w:val="a8"/>
      </w:pPr>
      <w:r>
        <w:t>scala&gt; val dataset = spark.read.format("libsvm").load("</w:t>
      </w:r>
      <w:r w:rsidR="00E62A72">
        <w:t>/spark/</w:t>
      </w:r>
      <w:r>
        <w:t>data/example/mllib/sample_kmeans_data.txt")</w:t>
      </w:r>
    </w:p>
    <w:p w14:paraId="227B85A1" w14:textId="77777777" w:rsidR="00E41592" w:rsidRDefault="00E41592" w:rsidP="00E41592">
      <w:pPr>
        <w:pStyle w:val="a8"/>
      </w:pPr>
      <w:r>
        <w:t>dataset: org.apache.spark.sql.DataFrame = [label: double, features: vector]</w:t>
      </w:r>
    </w:p>
    <w:p w14:paraId="42150103"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130</w:t>
      </w:r>
      <w:r>
        <w:fldChar w:fldCharType="end"/>
      </w:r>
    </w:p>
    <w:p w14:paraId="70586F26" w14:textId="38CA59B2" w:rsidR="00E41592" w:rsidRDefault="006F4AB2" w:rsidP="004178B6">
      <w:pPr>
        <w:pStyle w:val="a7"/>
      </w:pPr>
      <w:r>
        <w:rPr>
          <w:rFonts w:hint="eastAsia"/>
        </w:rPr>
        <w:t>训练二分</w:t>
      </w:r>
      <w:r>
        <w:rPr>
          <w:rFonts w:hint="eastAsia"/>
        </w:rPr>
        <w:t>k</w:t>
      </w:r>
      <w:r>
        <w:rPr>
          <w:rFonts w:hint="eastAsia"/>
        </w:rPr>
        <w:t>均值模型</w:t>
      </w:r>
    </w:p>
    <w:p w14:paraId="02F46589" w14:textId="77777777" w:rsidR="00E41592" w:rsidRDefault="00E41592" w:rsidP="00E41592">
      <w:pPr>
        <w:pStyle w:val="a8"/>
      </w:pPr>
      <w:r>
        <w:t>scala&gt; val bkm = new BisectingKMeans().setK(2).setSeed(1)</w:t>
      </w:r>
    </w:p>
    <w:p w14:paraId="74E7EF04" w14:textId="77777777" w:rsidR="00E41592" w:rsidRDefault="00E41592" w:rsidP="00E41592">
      <w:pPr>
        <w:pStyle w:val="a8"/>
      </w:pPr>
      <w:r>
        <w:t>bkm: org.apache.spark.ml.clustering.BisectingKMeans = bisecting-kmeans_bf550173fc8c</w:t>
      </w:r>
    </w:p>
    <w:p w14:paraId="00C959C8" w14:textId="77777777" w:rsidR="00E41592" w:rsidRDefault="00E41592" w:rsidP="00E41592">
      <w:pPr>
        <w:pStyle w:val="a8"/>
      </w:pPr>
    </w:p>
    <w:p w14:paraId="4785F24C" w14:textId="77777777" w:rsidR="00E41592" w:rsidRDefault="00E41592" w:rsidP="00E41592">
      <w:pPr>
        <w:pStyle w:val="a8"/>
      </w:pPr>
      <w:r>
        <w:t>scala&gt; val model = bkm.fit(dataset)</w:t>
      </w:r>
    </w:p>
    <w:p w14:paraId="78AD20A1" w14:textId="77777777" w:rsidR="00E41592" w:rsidRDefault="00E41592" w:rsidP="00E41592">
      <w:pPr>
        <w:pStyle w:val="a8"/>
      </w:pPr>
      <w:r>
        <w:t>model: org.apache.spark.ml.clustering.BisectingKMeansModel = bisecting-kmeans_bf550173fc8c</w:t>
      </w:r>
    </w:p>
    <w:p w14:paraId="0C62574F"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131</w:t>
      </w:r>
      <w:r>
        <w:fldChar w:fldCharType="end"/>
      </w:r>
    </w:p>
    <w:p w14:paraId="5DE02907" w14:textId="584BA1D2" w:rsidR="00E41592" w:rsidRDefault="003E128B" w:rsidP="004178B6">
      <w:pPr>
        <w:pStyle w:val="a7"/>
      </w:pPr>
      <w:r>
        <w:rPr>
          <w:rFonts w:hint="eastAsia"/>
        </w:rPr>
        <w:t>评估聚集</w:t>
      </w:r>
    </w:p>
    <w:p w14:paraId="4C46011B" w14:textId="77777777" w:rsidR="00E41592" w:rsidRDefault="00E41592" w:rsidP="00E41592">
      <w:pPr>
        <w:pStyle w:val="a8"/>
      </w:pPr>
      <w:r>
        <w:t>scala&gt; val cost = model.computeCost(dataset)</w:t>
      </w:r>
    </w:p>
    <w:p w14:paraId="34A5468B" w14:textId="77777777" w:rsidR="00E41592" w:rsidRDefault="00E41592" w:rsidP="00E41592">
      <w:pPr>
        <w:pStyle w:val="a8"/>
      </w:pPr>
      <w:r>
        <w:t>cost: Double = 0.11999999999994547</w:t>
      </w:r>
    </w:p>
    <w:p w14:paraId="43902540" w14:textId="77777777" w:rsidR="00E41592" w:rsidRDefault="00E41592" w:rsidP="00E41592">
      <w:pPr>
        <w:pStyle w:val="a8"/>
      </w:pPr>
    </w:p>
    <w:p w14:paraId="0BF1F187" w14:textId="77777777" w:rsidR="00E41592" w:rsidRDefault="00E41592" w:rsidP="00E41592">
      <w:pPr>
        <w:pStyle w:val="a8"/>
      </w:pPr>
      <w:r>
        <w:t>scala&gt; println(s"Within Set Sum of Squared Errors = $cost")</w:t>
      </w:r>
    </w:p>
    <w:p w14:paraId="5BCB8363" w14:textId="77777777" w:rsidR="00E41592" w:rsidRDefault="00E41592" w:rsidP="00E41592">
      <w:pPr>
        <w:pStyle w:val="a8"/>
      </w:pPr>
      <w:r>
        <w:t>Within Set Sum of Squared Errors = 0.11999999999994547</w:t>
      </w:r>
    </w:p>
    <w:p w14:paraId="52E84CA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132</w:t>
      </w:r>
      <w:r>
        <w:fldChar w:fldCharType="end"/>
      </w:r>
    </w:p>
    <w:p w14:paraId="533EFF06" w14:textId="1814CAC0" w:rsidR="00E41592" w:rsidRDefault="003E128B" w:rsidP="004178B6">
      <w:pPr>
        <w:pStyle w:val="a7"/>
      </w:pPr>
      <w:r>
        <w:rPr>
          <w:rFonts w:hint="eastAsia"/>
        </w:rPr>
        <w:t>显示结果</w:t>
      </w:r>
    </w:p>
    <w:p w14:paraId="1AA9F874" w14:textId="77777777" w:rsidR="00E41592" w:rsidRDefault="00E41592" w:rsidP="00E41592">
      <w:pPr>
        <w:pStyle w:val="a8"/>
      </w:pPr>
      <w:r>
        <w:t>scala&gt; println("Cluster Centers: ")</w:t>
      </w:r>
    </w:p>
    <w:p w14:paraId="05AD473F" w14:textId="77777777" w:rsidR="00E41592" w:rsidRDefault="00E41592" w:rsidP="00E41592">
      <w:pPr>
        <w:pStyle w:val="a8"/>
      </w:pPr>
      <w:r>
        <w:t>Cluster Centers:</w:t>
      </w:r>
    </w:p>
    <w:p w14:paraId="6392EBD7" w14:textId="77777777" w:rsidR="00E41592" w:rsidRDefault="00E41592" w:rsidP="00E41592">
      <w:pPr>
        <w:pStyle w:val="a8"/>
      </w:pPr>
    </w:p>
    <w:p w14:paraId="166E7A8A" w14:textId="77777777" w:rsidR="00E41592" w:rsidRDefault="00E41592" w:rsidP="00E41592">
      <w:pPr>
        <w:pStyle w:val="a8"/>
      </w:pPr>
      <w:r>
        <w:t>scala&gt; val centers = model.clusterCenters</w:t>
      </w:r>
    </w:p>
    <w:p w14:paraId="275FB509" w14:textId="77777777" w:rsidR="00E41592" w:rsidRDefault="00E41592" w:rsidP="00E41592">
      <w:pPr>
        <w:pStyle w:val="a8"/>
      </w:pPr>
      <w:r>
        <w:t>centers: Array[org.apache.spark.ml.linalg.Vector] = Array([0.1,0.1,0.1], [9.1,9.1,9.1])</w:t>
      </w:r>
    </w:p>
    <w:p w14:paraId="1DB0D6E4" w14:textId="77777777" w:rsidR="00E41592" w:rsidRDefault="00E41592" w:rsidP="00E41592">
      <w:pPr>
        <w:pStyle w:val="a8"/>
      </w:pPr>
    </w:p>
    <w:p w14:paraId="24309A48" w14:textId="77777777" w:rsidR="00E41592" w:rsidRDefault="00E41592" w:rsidP="00E41592">
      <w:pPr>
        <w:pStyle w:val="a8"/>
      </w:pPr>
      <w:r>
        <w:t>scala&gt; centers.foreach(println)</w:t>
      </w:r>
    </w:p>
    <w:p w14:paraId="779B917F" w14:textId="77777777" w:rsidR="00E41592" w:rsidRDefault="00E41592" w:rsidP="00E41592">
      <w:pPr>
        <w:pStyle w:val="a8"/>
      </w:pPr>
      <w:r>
        <w:t>[0.1,0.1,0.1]</w:t>
      </w:r>
    </w:p>
    <w:p w14:paraId="0B2AA2BB" w14:textId="2629B112" w:rsidR="00F47BD2" w:rsidRDefault="00E41592" w:rsidP="00E41592">
      <w:pPr>
        <w:pStyle w:val="a8"/>
      </w:pPr>
      <w:r>
        <w:t>[9.1,9.1,9.1]</w:t>
      </w:r>
    </w:p>
    <w:p w14:paraId="7E1BBBE8"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133</w:t>
      </w:r>
      <w:r>
        <w:fldChar w:fldCharType="end"/>
      </w:r>
    </w:p>
    <w:p w14:paraId="7DB18D1D" w14:textId="5BD4FF97" w:rsidR="00F47BD2" w:rsidRDefault="00F47BD2" w:rsidP="00E159F2">
      <w:pPr>
        <w:pStyle w:val="Heading3"/>
      </w:pPr>
      <w:r>
        <w:rPr>
          <w:rFonts w:hint="eastAsia"/>
        </w:rPr>
        <w:t>高斯混合模型</w:t>
      </w:r>
    </w:p>
    <w:p w14:paraId="5C55935C" w14:textId="128C7703" w:rsidR="00F47BD2" w:rsidRDefault="00F47BD2" w:rsidP="00F47BD2">
      <w:pPr>
        <w:ind w:firstLine="420"/>
      </w:pPr>
      <w:r>
        <w:rPr>
          <w:rFonts w:hint="eastAsia"/>
        </w:rPr>
        <w:t>高斯混合模型表示复合分布，由此从</w:t>
      </w:r>
      <w:r>
        <w:rPr>
          <w:rFonts w:hint="eastAsia"/>
        </w:rPr>
        <w:t>k</w:t>
      </w:r>
      <w:r>
        <w:rPr>
          <w:rFonts w:hint="eastAsia"/>
        </w:rPr>
        <w:t>个高斯子分布中的一个绘制点，每个高斯子分布具有其自身的概率。</w:t>
      </w:r>
      <w:r>
        <w:rPr>
          <w:rFonts w:hint="eastAsia"/>
        </w:rPr>
        <w:t>spark.ml</w:t>
      </w:r>
      <w:r>
        <w:rPr>
          <w:rFonts w:hint="eastAsia"/>
        </w:rPr>
        <w:t>实现使用期望最大化算法在给定一组样本的情况下引发最大似然模型。</w:t>
      </w:r>
      <w:r>
        <w:rPr>
          <w:rFonts w:hint="eastAsia"/>
        </w:rPr>
        <w:t>GaussianMixture</w:t>
      </w:r>
      <w:r>
        <w:rPr>
          <w:rFonts w:hint="eastAsia"/>
        </w:rPr>
        <w:t>作为</w:t>
      </w:r>
      <w:r w:rsidR="00D95A32">
        <w:rPr>
          <w:rFonts w:hint="eastAsia"/>
        </w:rPr>
        <w:t>估算器</w:t>
      </w:r>
      <w:r>
        <w:rPr>
          <w:rFonts w:hint="eastAsia"/>
        </w:rPr>
        <w:t>实现，并生成一个</w:t>
      </w:r>
      <w:r>
        <w:rPr>
          <w:rFonts w:hint="eastAsia"/>
        </w:rPr>
        <w:t>GaussianMixtureModel</w:t>
      </w:r>
      <w:r>
        <w:rPr>
          <w:rFonts w:hint="eastAsia"/>
        </w:rPr>
        <w:t>作为基础模型。</w:t>
      </w:r>
    </w:p>
    <w:p w14:paraId="4270F538" w14:textId="0F0FF909" w:rsidR="00F47BD2" w:rsidRDefault="00F47BD2" w:rsidP="008D000B">
      <w:pPr>
        <w:pStyle w:val="Heading4"/>
      </w:pPr>
      <w:r>
        <w:rPr>
          <w:rFonts w:hint="eastAsia"/>
        </w:rPr>
        <w:t>输入列</w:t>
      </w:r>
      <w:r>
        <w:rPr>
          <w:rFonts w:hint="eastAsia"/>
        </w:rPr>
        <w:t xml:space="preserve"> </w:t>
      </w:r>
    </w:p>
    <w:tbl>
      <w:tblPr>
        <w:tblStyle w:val="TableGrid"/>
        <w:tblW w:w="5000" w:type="pct"/>
        <w:tblLook w:val="04A0" w:firstRow="1" w:lastRow="0" w:firstColumn="1" w:lastColumn="0" w:noHBand="0" w:noVBand="1"/>
      </w:tblPr>
      <w:tblGrid>
        <w:gridCol w:w="2439"/>
        <w:gridCol w:w="1602"/>
        <w:gridCol w:w="1870"/>
        <w:gridCol w:w="2611"/>
      </w:tblGrid>
      <w:tr w:rsidR="008D000B" w:rsidRPr="009F4DD3" w14:paraId="4597AC3E" w14:textId="77777777" w:rsidTr="00B4669F">
        <w:tc>
          <w:tcPr>
            <w:tcW w:w="1431" w:type="pct"/>
            <w:hideMark/>
          </w:tcPr>
          <w:p w14:paraId="40261D72" w14:textId="77777777" w:rsidR="008D000B" w:rsidRPr="009F4DD3" w:rsidRDefault="008D000B" w:rsidP="00293E7D">
            <w:pPr>
              <w:pStyle w:val="aa"/>
            </w:pPr>
            <w:r w:rsidRPr="0099786A">
              <w:rPr>
                <w:rFonts w:hint="eastAsia"/>
              </w:rPr>
              <w:t>参数名称</w:t>
            </w:r>
          </w:p>
        </w:tc>
        <w:tc>
          <w:tcPr>
            <w:tcW w:w="940" w:type="pct"/>
            <w:hideMark/>
          </w:tcPr>
          <w:p w14:paraId="1144721D" w14:textId="77777777" w:rsidR="008D000B" w:rsidRPr="009F4DD3" w:rsidRDefault="008D000B" w:rsidP="00293E7D">
            <w:pPr>
              <w:pStyle w:val="aa"/>
            </w:pPr>
            <w:r w:rsidRPr="0099786A">
              <w:rPr>
                <w:rFonts w:hint="eastAsia"/>
              </w:rPr>
              <w:t>类型</w:t>
            </w:r>
          </w:p>
        </w:tc>
        <w:tc>
          <w:tcPr>
            <w:tcW w:w="1097" w:type="pct"/>
            <w:hideMark/>
          </w:tcPr>
          <w:p w14:paraId="09DA71E5" w14:textId="77777777" w:rsidR="008D000B" w:rsidRPr="009F4DD3" w:rsidRDefault="008D000B" w:rsidP="00293E7D">
            <w:pPr>
              <w:pStyle w:val="aa"/>
            </w:pPr>
            <w:r>
              <w:rPr>
                <w:rFonts w:hint="eastAsia"/>
              </w:rPr>
              <w:t>默认</w:t>
            </w:r>
          </w:p>
        </w:tc>
        <w:tc>
          <w:tcPr>
            <w:tcW w:w="1532" w:type="pct"/>
            <w:hideMark/>
          </w:tcPr>
          <w:p w14:paraId="1C5009E1" w14:textId="77777777" w:rsidR="008D000B" w:rsidRPr="009F4DD3" w:rsidRDefault="008D000B" w:rsidP="00293E7D">
            <w:pPr>
              <w:pStyle w:val="aa"/>
            </w:pPr>
            <w:r>
              <w:rPr>
                <w:rFonts w:hint="eastAsia"/>
              </w:rPr>
              <w:t>描述</w:t>
            </w:r>
          </w:p>
        </w:tc>
      </w:tr>
      <w:tr w:rsidR="008D000B" w:rsidRPr="009F4DD3" w14:paraId="6F68A1E1" w14:textId="77777777" w:rsidTr="00B4669F">
        <w:tc>
          <w:tcPr>
            <w:tcW w:w="1431" w:type="pct"/>
            <w:hideMark/>
          </w:tcPr>
          <w:p w14:paraId="66B7A681" w14:textId="77777777" w:rsidR="008D000B" w:rsidRPr="009F4DD3" w:rsidRDefault="008D000B" w:rsidP="00293E7D">
            <w:pPr>
              <w:pStyle w:val="aa"/>
            </w:pPr>
            <w:r w:rsidRPr="009F4DD3">
              <w:t>featuresCol</w:t>
            </w:r>
          </w:p>
        </w:tc>
        <w:tc>
          <w:tcPr>
            <w:tcW w:w="940" w:type="pct"/>
            <w:hideMark/>
          </w:tcPr>
          <w:p w14:paraId="2E7B96DB" w14:textId="77777777" w:rsidR="008D000B" w:rsidRPr="009F4DD3" w:rsidRDefault="008D000B" w:rsidP="00293E7D">
            <w:pPr>
              <w:pStyle w:val="aa"/>
            </w:pPr>
            <w:r w:rsidRPr="009F4DD3">
              <w:t>Vector</w:t>
            </w:r>
          </w:p>
        </w:tc>
        <w:tc>
          <w:tcPr>
            <w:tcW w:w="1097" w:type="pct"/>
            <w:hideMark/>
          </w:tcPr>
          <w:p w14:paraId="565709ED" w14:textId="77777777" w:rsidR="008D000B" w:rsidRPr="009F4DD3" w:rsidRDefault="008D000B" w:rsidP="00293E7D">
            <w:pPr>
              <w:pStyle w:val="aa"/>
            </w:pPr>
            <w:r w:rsidRPr="009F4DD3">
              <w:t>"features"</w:t>
            </w:r>
          </w:p>
        </w:tc>
        <w:tc>
          <w:tcPr>
            <w:tcW w:w="1532" w:type="pct"/>
            <w:hideMark/>
          </w:tcPr>
          <w:p w14:paraId="6424B60B" w14:textId="2238B447" w:rsidR="008D000B" w:rsidRPr="009F4DD3" w:rsidRDefault="008D000B" w:rsidP="00293E7D">
            <w:pPr>
              <w:pStyle w:val="aa"/>
            </w:pPr>
            <w:r>
              <w:rPr>
                <w:rFonts w:hint="eastAsia"/>
              </w:rPr>
              <w:t>特征向量</w:t>
            </w:r>
          </w:p>
        </w:tc>
      </w:tr>
    </w:tbl>
    <w:p w14:paraId="0904A434" w14:textId="1B8CD173" w:rsidR="002635D1" w:rsidRDefault="002635D1" w:rsidP="002635D1">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12</w:t>
      </w:r>
      <w:r w:rsidR="00BB2718">
        <w:fldChar w:fldCharType="end"/>
      </w:r>
      <w:r w:rsidR="00FF7EA1">
        <w:rPr>
          <w:rFonts w:hint="eastAsia"/>
        </w:rPr>
        <w:t>输入列</w:t>
      </w:r>
    </w:p>
    <w:p w14:paraId="4A89D97E" w14:textId="64D04CE5" w:rsidR="00F47BD2" w:rsidRDefault="00F47BD2" w:rsidP="008D000B">
      <w:pPr>
        <w:pStyle w:val="Heading4"/>
      </w:pPr>
      <w:r>
        <w:rPr>
          <w:rFonts w:hint="eastAsia"/>
        </w:rPr>
        <w:lastRenderedPageBreak/>
        <w:t>输出列</w:t>
      </w:r>
      <w:r>
        <w:rPr>
          <w:rFonts w:hint="eastAsia"/>
        </w:rPr>
        <w:t xml:space="preserve"> </w:t>
      </w:r>
    </w:p>
    <w:tbl>
      <w:tblPr>
        <w:tblStyle w:val="TableGrid"/>
        <w:tblW w:w="5000" w:type="pct"/>
        <w:tblLook w:val="04A0" w:firstRow="1" w:lastRow="0" w:firstColumn="1" w:lastColumn="0" w:noHBand="0" w:noVBand="1"/>
      </w:tblPr>
      <w:tblGrid>
        <w:gridCol w:w="2038"/>
        <w:gridCol w:w="1340"/>
        <w:gridCol w:w="1774"/>
        <w:gridCol w:w="3370"/>
      </w:tblGrid>
      <w:tr w:rsidR="00D41EC1" w:rsidRPr="00437919" w14:paraId="66BC8BD4" w14:textId="77777777" w:rsidTr="00B4669F">
        <w:tc>
          <w:tcPr>
            <w:tcW w:w="1196" w:type="pct"/>
            <w:hideMark/>
          </w:tcPr>
          <w:p w14:paraId="289B2C88" w14:textId="77777777" w:rsidR="00D41EC1" w:rsidRPr="00437919" w:rsidRDefault="00D41EC1" w:rsidP="00B4669F">
            <w:pPr>
              <w:ind w:firstLine="420"/>
            </w:pPr>
            <w:r w:rsidRPr="0099786A">
              <w:rPr>
                <w:rFonts w:hint="eastAsia"/>
              </w:rPr>
              <w:t>参数名称</w:t>
            </w:r>
          </w:p>
        </w:tc>
        <w:tc>
          <w:tcPr>
            <w:tcW w:w="786" w:type="pct"/>
            <w:hideMark/>
          </w:tcPr>
          <w:p w14:paraId="640826FC" w14:textId="77777777" w:rsidR="00D41EC1" w:rsidRPr="00437919" w:rsidRDefault="00D41EC1" w:rsidP="00B4669F">
            <w:pPr>
              <w:ind w:firstLine="420"/>
            </w:pPr>
            <w:r w:rsidRPr="0099786A">
              <w:rPr>
                <w:rFonts w:hint="eastAsia"/>
              </w:rPr>
              <w:t>类型</w:t>
            </w:r>
          </w:p>
        </w:tc>
        <w:tc>
          <w:tcPr>
            <w:tcW w:w="1041" w:type="pct"/>
            <w:hideMark/>
          </w:tcPr>
          <w:p w14:paraId="27CC79A0" w14:textId="77777777" w:rsidR="00D41EC1" w:rsidRPr="00437919" w:rsidRDefault="00D41EC1" w:rsidP="00B4669F">
            <w:pPr>
              <w:ind w:firstLine="420"/>
            </w:pPr>
            <w:r>
              <w:rPr>
                <w:rFonts w:hint="eastAsia"/>
              </w:rPr>
              <w:t>默认</w:t>
            </w:r>
          </w:p>
        </w:tc>
        <w:tc>
          <w:tcPr>
            <w:tcW w:w="1977" w:type="pct"/>
            <w:hideMark/>
          </w:tcPr>
          <w:p w14:paraId="6A62AE10" w14:textId="77777777" w:rsidR="00D41EC1" w:rsidRPr="00437919" w:rsidRDefault="00D41EC1" w:rsidP="00B4669F">
            <w:pPr>
              <w:ind w:firstLine="420"/>
            </w:pPr>
            <w:r>
              <w:rPr>
                <w:rFonts w:hint="eastAsia"/>
                <w:bCs/>
              </w:rPr>
              <w:t>描述</w:t>
            </w:r>
          </w:p>
        </w:tc>
      </w:tr>
      <w:tr w:rsidR="00D41EC1" w:rsidRPr="00437919" w14:paraId="74FAE0EA" w14:textId="77777777" w:rsidTr="00B4669F">
        <w:tc>
          <w:tcPr>
            <w:tcW w:w="1196" w:type="pct"/>
            <w:hideMark/>
          </w:tcPr>
          <w:p w14:paraId="6A4D330F" w14:textId="77777777" w:rsidR="00D41EC1" w:rsidRPr="00437919" w:rsidRDefault="00D41EC1" w:rsidP="00B4669F">
            <w:pPr>
              <w:ind w:firstLine="420"/>
            </w:pPr>
            <w:r w:rsidRPr="00437919">
              <w:t>predictionCol</w:t>
            </w:r>
          </w:p>
        </w:tc>
        <w:tc>
          <w:tcPr>
            <w:tcW w:w="786" w:type="pct"/>
            <w:hideMark/>
          </w:tcPr>
          <w:p w14:paraId="2EACA7A2" w14:textId="77777777" w:rsidR="00D41EC1" w:rsidRPr="00437919" w:rsidRDefault="00D41EC1" w:rsidP="00B4669F">
            <w:pPr>
              <w:ind w:firstLine="420"/>
            </w:pPr>
            <w:r w:rsidRPr="00437919">
              <w:t>Int</w:t>
            </w:r>
          </w:p>
        </w:tc>
        <w:tc>
          <w:tcPr>
            <w:tcW w:w="1041" w:type="pct"/>
            <w:hideMark/>
          </w:tcPr>
          <w:p w14:paraId="30A7BBE2" w14:textId="77777777" w:rsidR="00D41EC1" w:rsidRPr="00437919" w:rsidRDefault="00D41EC1" w:rsidP="00B4669F">
            <w:pPr>
              <w:ind w:firstLine="420"/>
            </w:pPr>
            <w:r w:rsidRPr="00437919">
              <w:t>"prediction"</w:t>
            </w:r>
          </w:p>
        </w:tc>
        <w:tc>
          <w:tcPr>
            <w:tcW w:w="1977" w:type="pct"/>
            <w:hideMark/>
          </w:tcPr>
          <w:p w14:paraId="2DDF9243" w14:textId="62E2F63D" w:rsidR="00D41EC1" w:rsidRPr="00437919" w:rsidRDefault="00D41EC1" w:rsidP="00B4669F">
            <w:pPr>
              <w:ind w:firstLine="420"/>
            </w:pPr>
            <w:r>
              <w:rPr>
                <w:rFonts w:hint="eastAsia"/>
              </w:rPr>
              <w:t>预测的聚集中心</w:t>
            </w:r>
          </w:p>
        </w:tc>
      </w:tr>
      <w:tr w:rsidR="00D41EC1" w:rsidRPr="00437919" w14:paraId="439EEFC2" w14:textId="77777777" w:rsidTr="00B4669F">
        <w:tc>
          <w:tcPr>
            <w:tcW w:w="1196" w:type="pct"/>
          </w:tcPr>
          <w:p w14:paraId="2566D139" w14:textId="1FC487CC" w:rsidR="00D41EC1" w:rsidRPr="00437919" w:rsidRDefault="00D41EC1" w:rsidP="00B4669F">
            <w:pPr>
              <w:ind w:firstLine="420"/>
            </w:pPr>
            <w:r>
              <w:rPr>
                <w:rFonts w:hint="eastAsia"/>
              </w:rPr>
              <w:t>probabilityCol</w:t>
            </w:r>
          </w:p>
        </w:tc>
        <w:tc>
          <w:tcPr>
            <w:tcW w:w="786" w:type="pct"/>
          </w:tcPr>
          <w:p w14:paraId="747538AB" w14:textId="3822DA0D" w:rsidR="00D41EC1" w:rsidRPr="00437919" w:rsidRDefault="00D41EC1" w:rsidP="00B4669F">
            <w:pPr>
              <w:ind w:firstLine="420"/>
            </w:pPr>
            <w:r>
              <w:rPr>
                <w:rFonts w:ascii="Helvetica" w:hAnsi="Helvetica" w:cs="Helvetica"/>
                <w:color w:val="1D1F22"/>
                <w:szCs w:val="21"/>
                <w:shd w:val="clear" w:color="auto" w:fill="FFFFFF"/>
              </w:rPr>
              <w:t>Vector</w:t>
            </w:r>
          </w:p>
        </w:tc>
        <w:tc>
          <w:tcPr>
            <w:tcW w:w="1041" w:type="pct"/>
          </w:tcPr>
          <w:p w14:paraId="500BE477" w14:textId="412B05DC" w:rsidR="00D41EC1" w:rsidRPr="00437919" w:rsidRDefault="00D41EC1" w:rsidP="00B4669F">
            <w:pPr>
              <w:ind w:firstLine="420"/>
            </w:pPr>
            <w:r>
              <w:rPr>
                <w:rFonts w:ascii="Helvetica" w:hAnsi="Helvetica" w:cs="Helvetica"/>
                <w:color w:val="1D1F22"/>
                <w:szCs w:val="21"/>
                <w:shd w:val="clear" w:color="auto" w:fill="FFFFFF"/>
              </w:rPr>
              <w:t>"probability"</w:t>
            </w:r>
          </w:p>
        </w:tc>
        <w:tc>
          <w:tcPr>
            <w:tcW w:w="1977" w:type="pct"/>
          </w:tcPr>
          <w:p w14:paraId="73489C3E" w14:textId="3C7671C4" w:rsidR="00D41EC1" w:rsidRDefault="00B65DA5" w:rsidP="00B4669F">
            <w:pPr>
              <w:ind w:firstLine="420"/>
            </w:pPr>
            <w:r>
              <w:rPr>
                <w:rFonts w:hint="eastAsia"/>
              </w:rPr>
              <w:t>每个群集的概率</w:t>
            </w:r>
          </w:p>
        </w:tc>
      </w:tr>
    </w:tbl>
    <w:p w14:paraId="1DB69184" w14:textId="77777777" w:rsidR="002635D1" w:rsidRDefault="002635D1" w:rsidP="00F47BD2">
      <w:pPr>
        <w:ind w:firstLine="420"/>
      </w:pPr>
    </w:p>
    <w:p w14:paraId="20059775" w14:textId="15031436" w:rsidR="00FF7EA1" w:rsidRDefault="002635D1" w:rsidP="002635D1">
      <w:pPr>
        <w:pStyle w:val="Caption"/>
      </w:pPr>
      <w:r>
        <w:rPr>
          <w:rFonts w:hint="eastAsia"/>
        </w:rPr>
        <w:t>表格</w:t>
      </w:r>
      <w:r>
        <w:rPr>
          <w:rFonts w:hint="eastAsia"/>
        </w:rPr>
        <w:t xml:space="preserve"> </w:t>
      </w:r>
      <w:r w:rsidR="00BB2718">
        <w:fldChar w:fldCharType="begin"/>
      </w:r>
      <w:r w:rsidR="00BB2718">
        <w:instrText xml:space="preserve"> </w:instrText>
      </w:r>
      <w:r w:rsidR="00BB2718">
        <w:rPr>
          <w:rFonts w:hint="eastAsia"/>
        </w:rPr>
        <w:instrText>STYLEREF 1 \s</w:instrText>
      </w:r>
      <w:r w:rsidR="00BB2718">
        <w:instrText xml:space="preserve"> </w:instrText>
      </w:r>
      <w:r w:rsidR="00BB2718">
        <w:fldChar w:fldCharType="separate"/>
      </w:r>
      <w:r w:rsidR="007975C5">
        <w:rPr>
          <w:noProof/>
        </w:rPr>
        <w:t>4</w:t>
      </w:r>
      <w:r w:rsidR="00BB2718">
        <w:fldChar w:fldCharType="end"/>
      </w:r>
      <w:r w:rsidR="00BB2718">
        <w:noBreakHyphen/>
      </w:r>
      <w:r w:rsidR="00BB2718">
        <w:fldChar w:fldCharType="begin"/>
      </w:r>
      <w:r w:rsidR="00BB2718">
        <w:instrText xml:space="preserve"> </w:instrText>
      </w:r>
      <w:r w:rsidR="00BB2718">
        <w:rPr>
          <w:rFonts w:hint="eastAsia"/>
        </w:rPr>
        <w:instrText xml:space="preserve">SEQ </w:instrText>
      </w:r>
      <w:r w:rsidR="00BB2718">
        <w:rPr>
          <w:rFonts w:hint="eastAsia"/>
        </w:rPr>
        <w:instrText>表格</w:instrText>
      </w:r>
      <w:r w:rsidR="00BB2718">
        <w:rPr>
          <w:rFonts w:hint="eastAsia"/>
        </w:rPr>
        <w:instrText xml:space="preserve"> \* ARABIC \s 1</w:instrText>
      </w:r>
      <w:r w:rsidR="00BB2718">
        <w:instrText xml:space="preserve"> </w:instrText>
      </w:r>
      <w:r w:rsidR="00BB2718">
        <w:fldChar w:fldCharType="separate"/>
      </w:r>
      <w:r w:rsidR="007975C5">
        <w:rPr>
          <w:noProof/>
        </w:rPr>
        <w:t>13</w:t>
      </w:r>
      <w:r w:rsidR="00BB2718">
        <w:fldChar w:fldCharType="end"/>
      </w:r>
      <w:r w:rsidR="00FF7EA1">
        <w:rPr>
          <w:rFonts w:hint="eastAsia"/>
        </w:rPr>
        <w:t>输出列</w:t>
      </w:r>
    </w:p>
    <w:p w14:paraId="37759D1B" w14:textId="11902991" w:rsidR="00F47BD2" w:rsidRDefault="00B65DA5" w:rsidP="00FF7EA1">
      <w:pPr>
        <w:ind w:firstLine="420"/>
      </w:pPr>
      <w:r>
        <w:rPr>
          <w:rFonts w:hint="eastAsia"/>
        </w:rPr>
        <w:t>代码如下：</w:t>
      </w:r>
    </w:p>
    <w:p w14:paraId="774ADF1E" w14:textId="77777777" w:rsidR="00FD0D1A" w:rsidRDefault="00FD0D1A" w:rsidP="00FD0D1A">
      <w:pPr>
        <w:pStyle w:val="a8"/>
      </w:pPr>
      <w:r>
        <w:t>scala&gt; import org.apache.spark.ml.clustering.GaussianMixture</w:t>
      </w:r>
    </w:p>
    <w:p w14:paraId="0E5E7DE8" w14:textId="77777777" w:rsidR="00FD0D1A" w:rsidRDefault="00FD0D1A" w:rsidP="00FD0D1A">
      <w:pPr>
        <w:pStyle w:val="a8"/>
      </w:pPr>
      <w:r>
        <w:t>import org.apache.spark.ml.clustering.GaussianMixture</w:t>
      </w:r>
    </w:p>
    <w:p w14:paraId="4BB53A67"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134</w:t>
      </w:r>
      <w:r>
        <w:fldChar w:fldCharType="end"/>
      </w:r>
    </w:p>
    <w:p w14:paraId="32322F77" w14:textId="2578594F" w:rsidR="00FD0D1A" w:rsidRDefault="00474FE7" w:rsidP="004178B6">
      <w:pPr>
        <w:pStyle w:val="a7"/>
      </w:pPr>
      <w:r>
        <w:rPr>
          <w:rFonts w:hint="eastAsia"/>
        </w:rPr>
        <w:t>加载数据</w:t>
      </w:r>
    </w:p>
    <w:p w14:paraId="39212DAB" w14:textId="0FDEDDF4" w:rsidR="00FD0D1A" w:rsidRDefault="00FD0D1A" w:rsidP="00FD0D1A">
      <w:pPr>
        <w:pStyle w:val="a8"/>
      </w:pPr>
      <w:r>
        <w:t>scala&gt; val dataset = spark.read.format("libsvm").load("</w:t>
      </w:r>
      <w:r w:rsidR="00E62A72">
        <w:t>/spark/</w:t>
      </w:r>
      <w:r>
        <w:t>data/example/mllib/sample_kmeans_data.txt")</w:t>
      </w:r>
    </w:p>
    <w:p w14:paraId="48E1D4C2" w14:textId="77777777" w:rsidR="00FD0D1A" w:rsidRDefault="00FD0D1A" w:rsidP="00FD0D1A">
      <w:pPr>
        <w:pStyle w:val="a8"/>
      </w:pPr>
      <w:r>
        <w:t>dataset: org.apache.spark.sql.DataFrame = [label: double, features: vector]</w:t>
      </w:r>
    </w:p>
    <w:p w14:paraId="028E6993"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135</w:t>
      </w:r>
      <w:r>
        <w:fldChar w:fldCharType="end"/>
      </w:r>
    </w:p>
    <w:p w14:paraId="5206BB66" w14:textId="31A0F51A" w:rsidR="00FD0D1A" w:rsidRDefault="00474FE7" w:rsidP="004178B6">
      <w:pPr>
        <w:pStyle w:val="a7"/>
      </w:pPr>
      <w:r>
        <w:rPr>
          <w:rFonts w:hint="eastAsia"/>
        </w:rPr>
        <w:t>训练模型</w:t>
      </w:r>
    </w:p>
    <w:p w14:paraId="67500F45" w14:textId="77777777" w:rsidR="00FD0D1A" w:rsidRDefault="00FD0D1A" w:rsidP="00FD0D1A">
      <w:pPr>
        <w:pStyle w:val="a8"/>
      </w:pPr>
    </w:p>
    <w:p w14:paraId="0566B465" w14:textId="77777777" w:rsidR="00FD0D1A" w:rsidRDefault="00FD0D1A" w:rsidP="00FD0D1A">
      <w:pPr>
        <w:pStyle w:val="a8"/>
      </w:pPr>
      <w:r>
        <w:t>scala&gt; val gmm = new GaussianMixture()</w:t>
      </w:r>
    </w:p>
    <w:p w14:paraId="50233080" w14:textId="77777777" w:rsidR="00FD0D1A" w:rsidRDefault="00FD0D1A" w:rsidP="00FD0D1A">
      <w:pPr>
        <w:pStyle w:val="a8"/>
      </w:pPr>
      <w:r>
        <w:t>gmm: org.apache.spark.ml.clustering.GaussianMixture = GaussianMixture_2c319d8bb00b</w:t>
      </w:r>
    </w:p>
    <w:p w14:paraId="710885F9" w14:textId="77777777" w:rsidR="00FD0D1A" w:rsidRDefault="00FD0D1A" w:rsidP="00FD0D1A">
      <w:pPr>
        <w:pStyle w:val="a8"/>
      </w:pPr>
    </w:p>
    <w:p w14:paraId="6F089BBD" w14:textId="77777777" w:rsidR="00FD0D1A" w:rsidRDefault="00FD0D1A" w:rsidP="00FD0D1A">
      <w:pPr>
        <w:pStyle w:val="a8"/>
      </w:pPr>
      <w:r>
        <w:t>scala&gt;   .setK(2)</w:t>
      </w:r>
    </w:p>
    <w:p w14:paraId="384B8C49" w14:textId="77777777" w:rsidR="00FD0D1A" w:rsidRDefault="00FD0D1A" w:rsidP="00FD0D1A">
      <w:pPr>
        <w:pStyle w:val="a8"/>
      </w:pPr>
      <w:r>
        <w:t>&lt;console&gt;:1: error: illegal start of definition</w:t>
      </w:r>
    </w:p>
    <w:p w14:paraId="45519247" w14:textId="77777777" w:rsidR="00FD0D1A" w:rsidRDefault="00FD0D1A" w:rsidP="00FD0D1A">
      <w:pPr>
        <w:pStyle w:val="a8"/>
      </w:pPr>
      <w:r>
        <w:t xml:space="preserve">  .setK(2)</w:t>
      </w:r>
    </w:p>
    <w:p w14:paraId="65658BC0" w14:textId="77777777" w:rsidR="00FD0D1A" w:rsidRDefault="00FD0D1A" w:rsidP="00FD0D1A">
      <w:pPr>
        <w:pStyle w:val="a8"/>
      </w:pPr>
      <w:r>
        <w:t xml:space="preserve">  ^</w:t>
      </w:r>
    </w:p>
    <w:p w14:paraId="03AF3C6A" w14:textId="77777777" w:rsidR="00FD0D1A" w:rsidRDefault="00FD0D1A" w:rsidP="00FD0D1A">
      <w:pPr>
        <w:pStyle w:val="a8"/>
      </w:pPr>
    </w:p>
    <w:p w14:paraId="74AD650D" w14:textId="77777777" w:rsidR="00FD0D1A" w:rsidRDefault="00FD0D1A" w:rsidP="00FD0D1A">
      <w:pPr>
        <w:pStyle w:val="a8"/>
      </w:pPr>
      <w:r>
        <w:t>scala&gt; val model = gmm.fit(dataset)</w:t>
      </w:r>
    </w:p>
    <w:p w14:paraId="3B0AACEB" w14:textId="77777777" w:rsidR="00FD0D1A" w:rsidRDefault="00FD0D1A" w:rsidP="00FD0D1A">
      <w:pPr>
        <w:pStyle w:val="a8"/>
      </w:pPr>
      <w:r>
        <w:t>model: org.apache.spark.ml.clustering.GaussianMixtureModel = GaussianMixture_2c319d8bb00b</w:t>
      </w:r>
    </w:p>
    <w:p w14:paraId="17C0EED1"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136</w:t>
      </w:r>
      <w:r>
        <w:fldChar w:fldCharType="end"/>
      </w:r>
    </w:p>
    <w:p w14:paraId="66C9C2AB" w14:textId="09D3769C" w:rsidR="00FD0D1A" w:rsidRDefault="005A600D" w:rsidP="004178B6">
      <w:pPr>
        <w:pStyle w:val="a7"/>
      </w:pPr>
      <w:r>
        <w:rPr>
          <w:rFonts w:hint="eastAsia"/>
        </w:rPr>
        <w:t>混合模型的输出参数</w:t>
      </w:r>
    </w:p>
    <w:p w14:paraId="154EEFD6" w14:textId="77777777" w:rsidR="00FD0D1A" w:rsidRDefault="00FD0D1A" w:rsidP="00FD0D1A">
      <w:pPr>
        <w:pStyle w:val="a8"/>
      </w:pPr>
      <w:r>
        <w:t>scala&gt; for (i &lt;- 0 until model.getK) {</w:t>
      </w:r>
    </w:p>
    <w:p w14:paraId="105391C7" w14:textId="77777777" w:rsidR="00FD0D1A" w:rsidRDefault="00FD0D1A" w:rsidP="00FD0D1A">
      <w:pPr>
        <w:pStyle w:val="a8"/>
      </w:pPr>
      <w:r>
        <w:t xml:space="preserve">     |   println(s"Gaussian $i:\nweight=${model.weights(i)}\n" +</w:t>
      </w:r>
    </w:p>
    <w:p w14:paraId="710C3923" w14:textId="77777777" w:rsidR="00FD0D1A" w:rsidRDefault="00FD0D1A" w:rsidP="00FD0D1A">
      <w:pPr>
        <w:pStyle w:val="a8"/>
      </w:pPr>
      <w:r>
        <w:t xml:space="preserve">     |       s"mu=${model.gaussians(i).mean}\nsigma=\n${model.gaussians(i).cov}\n")</w:t>
      </w:r>
    </w:p>
    <w:p w14:paraId="7CF8D63E" w14:textId="77777777" w:rsidR="00FD0D1A" w:rsidRDefault="00FD0D1A" w:rsidP="00FD0D1A">
      <w:pPr>
        <w:pStyle w:val="a8"/>
      </w:pPr>
      <w:r>
        <w:t xml:space="preserve">     | }</w:t>
      </w:r>
    </w:p>
    <w:p w14:paraId="71400354" w14:textId="77777777" w:rsidR="00FD0D1A" w:rsidRDefault="00FD0D1A" w:rsidP="00FD0D1A">
      <w:pPr>
        <w:pStyle w:val="a8"/>
      </w:pPr>
      <w:r>
        <w:t>Gaussian 0:</w:t>
      </w:r>
    </w:p>
    <w:p w14:paraId="3FCCA2A1" w14:textId="77777777" w:rsidR="00FD0D1A" w:rsidRDefault="00FD0D1A" w:rsidP="00FD0D1A">
      <w:pPr>
        <w:pStyle w:val="a8"/>
      </w:pPr>
      <w:r>
        <w:t>weight=0.5</w:t>
      </w:r>
    </w:p>
    <w:p w14:paraId="2887D0BC" w14:textId="77777777" w:rsidR="00FD0D1A" w:rsidRDefault="00FD0D1A" w:rsidP="00FD0D1A">
      <w:pPr>
        <w:pStyle w:val="a8"/>
      </w:pPr>
      <w:r>
        <w:t>mu=[0.10000000000001552,0.10000000000001552,0.10000000000001552]</w:t>
      </w:r>
    </w:p>
    <w:p w14:paraId="7D5F7264" w14:textId="77777777" w:rsidR="00FD0D1A" w:rsidRDefault="00FD0D1A" w:rsidP="00FD0D1A">
      <w:pPr>
        <w:pStyle w:val="a8"/>
      </w:pPr>
      <w:r>
        <w:t>sigma=</w:t>
      </w:r>
    </w:p>
    <w:p w14:paraId="51B46C13" w14:textId="77777777" w:rsidR="00FD0D1A" w:rsidRDefault="00FD0D1A" w:rsidP="00FD0D1A">
      <w:pPr>
        <w:pStyle w:val="a8"/>
      </w:pPr>
      <w:r>
        <w:t>0.006666666666806454  0.006666666666806454  0.006666666666806454</w:t>
      </w:r>
    </w:p>
    <w:p w14:paraId="11A2F796" w14:textId="77777777" w:rsidR="00FD0D1A" w:rsidRDefault="00FD0D1A" w:rsidP="00FD0D1A">
      <w:pPr>
        <w:pStyle w:val="a8"/>
      </w:pPr>
      <w:r>
        <w:t>0.006666666666806454  0.006666666666806454  0.006666666666806454</w:t>
      </w:r>
    </w:p>
    <w:p w14:paraId="3400F170" w14:textId="77777777" w:rsidR="00FD0D1A" w:rsidRDefault="00FD0D1A" w:rsidP="00FD0D1A">
      <w:pPr>
        <w:pStyle w:val="a8"/>
      </w:pPr>
      <w:r>
        <w:t>0.006666666666806454  0.006666666666806454  0.006666666666806454</w:t>
      </w:r>
    </w:p>
    <w:p w14:paraId="233B1527" w14:textId="77777777" w:rsidR="00FD0D1A" w:rsidRDefault="00FD0D1A" w:rsidP="00FD0D1A">
      <w:pPr>
        <w:pStyle w:val="a8"/>
      </w:pPr>
    </w:p>
    <w:p w14:paraId="2CA74D3D" w14:textId="77777777" w:rsidR="00FD0D1A" w:rsidRDefault="00FD0D1A" w:rsidP="00FD0D1A">
      <w:pPr>
        <w:pStyle w:val="a8"/>
      </w:pPr>
      <w:r>
        <w:t>Gaussian 1:</w:t>
      </w:r>
    </w:p>
    <w:p w14:paraId="294AEF5C" w14:textId="77777777" w:rsidR="00FD0D1A" w:rsidRDefault="00FD0D1A" w:rsidP="00FD0D1A">
      <w:pPr>
        <w:pStyle w:val="a8"/>
      </w:pPr>
      <w:r>
        <w:t>weight=0.5</w:t>
      </w:r>
    </w:p>
    <w:p w14:paraId="3ACD59DD" w14:textId="77777777" w:rsidR="00FD0D1A" w:rsidRDefault="00FD0D1A" w:rsidP="00FD0D1A">
      <w:pPr>
        <w:pStyle w:val="a8"/>
      </w:pPr>
      <w:r>
        <w:t>mu=[9.099999999999984,9.099999999999984,9.099999999999984]</w:t>
      </w:r>
    </w:p>
    <w:p w14:paraId="72FD4B06" w14:textId="77777777" w:rsidR="00FD0D1A" w:rsidRDefault="00FD0D1A" w:rsidP="00FD0D1A">
      <w:pPr>
        <w:pStyle w:val="a8"/>
      </w:pPr>
      <w:r>
        <w:t>sigma=</w:t>
      </w:r>
    </w:p>
    <w:p w14:paraId="7A3419EA" w14:textId="77777777" w:rsidR="00FD0D1A" w:rsidRDefault="00FD0D1A" w:rsidP="00FD0D1A">
      <w:pPr>
        <w:pStyle w:val="a8"/>
      </w:pPr>
      <w:r>
        <w:t>0.006666666666812185  0.006666666666812185  0.006666666666812185</w:t>
      </w:r>
    </w:p>
    <w:p w14:paraId="3BD32636" w14:textId="77777777" w:rsidR="00FD0D1A" w:rsidRDefault="00FD0D1A" w:rsidP="00FD0D1A">
      <w:pPr>
        <w:pStyle w:val="a8"/>
      </w:pPr>
      <w:r>
        <w:t>0.006666666666812185  0.006666666666812185  0.006666666666812185</w:t>
      </w:r>
    </w:p>
    <w:p w14:paraId="120344AB" w14:textId="2E6DB75E" w:rsidR="00F47BD2" w:rsidRDefault="00FD0D1A" w:rsidP="00FD0D1A">
      <w:pPr>
        <w:pStyle w:val="a8"/>
      </w:pPr>
      <w:r>
        <w:t>0.006666666666812185  0.006666666666812185  0.006666666666812185</w:t>
      </w:r>
    </w:p>
    <w:p w14:paraId="2BF7855B" w14:textId="77777777" w:rsidR="002635D1" w:rsidRPr="002635D1" w:rsidRDefault="002635D1" w:rsidP="002635D1">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975C5">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7975C5">
        <w:rPr>
          <w:noProof/>
        </w:rPr>
        <w:t>137</w:t>
      </w:r>
      <w:r>
        <w:fldChar w:fldCharType="end"/>
      </w:r>
    </w:p>
    <w:p w14:paraId="7C91CF8F" w14:textId="4A97224E" w:rsidR="00C41898" w:rsidRDefault="00D60BE7" w:rsidP="00D60BE7">
      <w:pPr>
        <w:pStyle w:val="Heading2"/>
      </w:pPr>
      <w:r>
        <w:rPr>
          <w:rFonts w:hint="eastAsia"/>
        </w:rPr>
        <w:lastRenderedPageBreak/>
        <w:t>小结</w:t>
      </w:r>
    </w:p>
    <w:p w14:paraId="15375F83" w14:textId="3B7BF826" w:rsidR="00D61F8F" w:rsidRPr="00D61F8F" w:rsidRDefault="00D61F8F" w:rsidP="00852341">
      <w:pPr>
        <w:ind w:firstLine="420"/>
        <w:rPr>
          <w:rFonts w:hint="eastAsia"/>
        </w:rPr>
      </w:pPr>
      <w:r>
        <w:rPr>
          <w:rFonts w:hint="eastAsia"/>
        </w:rPr>
        <w:t>Spark MLlib</w:t>
      </w:r>
      <w:r>
        <w:rPr>
          <w:rFonts w:hint="eastAsia"/>
        </w:rPr>
        <w:t>是</w:t>
      </w:r>
      <w:r>
        <w:rPr>
          <w:rFonts w:hint="eastAsia"/>
        </w:rPr>
        <w:t>Spark Core</w:t>
      </w:r>
      <w:r>
        <w:rPr>
          <w:rFonts w:hint="eastAsia"/>
        </w:rPr>
        <w:t>上的一个分布式机器学习框架，在很大程度上由于基于分布式内存的</w:t>
      </w:r>
      <w:r>
        <w:rPr>
          <w:rFonts w:hint="eastAsia"/>
        </w:rPr>
        <w:t>Spark</w:t>
      </w:r>
      <w:r>
        <w:rPr>
          <w:rFonts w:hint="eastAsia"/>
        </w:rPr>
        <w:t>架构，其速度是</w:t>
      </w:r>
      <w:r>
        <w:rPr>
          <w:rFonts w:hint="eastAsia"/>
        </w:rPr>
        <w:t>Apache Mahout</w:t>
      </w:r>
      <w:r w:rsidR="009061EE">
        <w:rPr>
          <w:rFonts w:hint="eastAsia"/>
        </w:rPr>
        <w:t>使用基于磁盘</w:t>
      </w:r>
      <w:r>
        <w:rPr>
          <w:rFonts w:hint="eastAsia"/>
        </w:rPr>
        <w:t>实现速度的</w:t>
      </w:r>
      <w:r>
        <w:rPr>
          <w:rFonts w:hint="eastAsia"/>
        </w:rPr>
        <w:t>9</w:t>
      </w:r>
      <w:r w:rsidR="009061EE">
        <w:rPr>
          <w:rFonts w:hint="eastAsia"/>
        </w:rPr>
        <w:t>倍，</w:t>
      </w:r>
      <w:r>
        <w:rPr>
          <w:rFonts w:hint="eastAsia"/>
        </w:rPr>
        <w:t>根据基准测试由</w:t>
      </w:r>
      <w:r>
        <w:rPr>
          <w:rFonts w:hint="eastAsia"/>
        </w:rPr>
        <w:t>MLlib</w:t>
      </w:r>
      <w:r>
        <w:rPr>
          <w:rFonts w:hint="eastAsia"/>
        </w:rPr>
        <w:t>开发人员针对交替最小二乘（</w:t>
      </w:r>
      <w:r>
        <w:rPr>
          <w:rFonts w:hint="eastAsia"/>
        </w:rPr>
        <w:t>ALS</w:t>
      </w:r>
      <w:r>
        <w:rPr>
          <w:rFonts w:hint="eastAsia"/>
        </w:rPr>
        <w:t>）实现完成，</w:t>
      </w:r>
      <w:r w:rsidR="009061EE">
        <w:rPr>
          <w:rFonts w:hint="eastAsia"/>
        </w:rPr>
        <w:t>在</w:t>
      </w:r>
      <w:r>
        <w:rPr>
          <w:rFonts w:hint="eastAsia"/>
        </w:rPr>
        <w:t>Mahout</w:t>
      </w:r>
      <w:r>
        <w:rPr>
          <w:rFonts w:hint="eastAsia"/>
        </w:rPr>
        <w:t>本身获得</w:t>
      </w:r>
      <w:r>
        <w:rPr>
          <w:rFonts w:hint="eastAsia"/>
        </w:rPr>
        <w:t>Spark</w:t>
      </w:r>
      <w:r w:rsidR="009061EE">
        <w:rPr>
          <w:rFonts w:hint="eastAsia"/>
        </w:rPr>
        <w:t>接口之前。</w:t>
      </w:r>
      <w:r>
        <w:rPr>
          <w:rFonts w:hint="eastAsia"/>
        </w:rPr>
        <w:t>并且比</w:t>
      </w:r>
      <w:r>
        <w:rPr>
          <w:rFonts w:hint="eastAsia"/>
        </w:rPr>
        <w:t>Vowpal Wabbit</w:t>
      </w:r>
      <w:r w:rsidR="009061EE">
        <w:rPr>
          <w:rFonts w:hint="eastAsia"/>
        </w:rPr>
        <w:t>具有</w:t>
      </w:r>
      <w:r>
        <w:rPr>
          <w:rFonts w:hint="eastAsia"/>
        </w:rPr>
        <w:t>更好地扩展。许多常见的机器学习和统计算法已经实现并随</w:t>
      </w:r>
      <w:r>
        <w:rPr>
          <w:rFonts w:hint="eastAsia"/>
        </w:rPr>
        <w:t>MLlib</w:t>
      </w:r>
      <w:r>
        <w:rPr>
          <w:rFonts w:hint="eastAsia"/>
        </w:rPr>
        <w:t>一起提供，这简化了大规模机器学习</w:t>
      </w:r>
      <w:r w:rsidR="00A536FC">
        <w:rPr>
          <w:rFonts w:hint="eastAsia"/>
        </w:rPr>
        <w:t>的流水线</w:t>
      </w:r>
      <w:r>
        <w:rPr>
          <w:rFonts w:hint="eastAsia"/>
        </w:rPr>
        <w:t>，其中包括：支持向量机，逻辑回归，线性回归，决策树，朴素贝叶斯分类</w:t>
      </w:r>
      <w:r w:rsidR="00506467">
        <w:rPr>
          <w:rFonts w:hint="eastAsia"/>
        </w:rPr>
        <w:t>，等等</w:t>
      </w:r>
      <w:bookmarkStart w:id="2" w:name="_GoBack"/>
      <w:bookmarkEnd w:id="2"/>
    </w:p>
    <w:sectPr w:rsidR="00D61F8F" w:rsidRPr="00D61F8F" w:rsidSect="00C859E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DF39A8" w14:textId="77777777" w:rsidR="004D587C" w:rsidRDefault="004D587C" w:rsidP="00465B92">
      <w:pPr>
        <w:ind w:firstLine="420"/>
      </w:pPr>
      <w:r>
        <w:separator/>
      </w:r>
    </w:p>
  </w:endnote>
  <w:endnote w:type="continuationSeparator" w:id="0">
    <w:p w14:paraId="619CE749" w14:textId="77777777" w:rsidR="004D587C" w:rsidRDefault="004D587C"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Kai">
    <w:panose1 w:val="02000500000000000000"/>
    <w:charset w:val="86"/>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270798" w14:textId="77777777" w:rsidR="00AB0025" w:rsidRDefault="00AB0025">
    <w:pPr>
      <w:pStyle w:val="Footer"/>
      <w:ind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74819" w14:textId="27C78C6E" w:rsidR="00AB0025" w:rsidRDefault="00AB0025">
    <w:pPr>
      <w:ind w:firstLine="420"/>
      <w:jc w:val="center"/>
    </w:pPr>
    <w:r>
      <w:fldChar w:fldCharType="begin"/>
    </w:r>
    <w:r>
      <w:instrText xml:space="preserve"> PAGE   \* MERGEFORMAT </w:instrText>
    </w:r>
    <w:r>
      <w:fldChar w:fldCharType="separate"/>
    </w:r>
    <w:r w:rsidR="00506467" w:rsidRPr="00506467">
      <w:rPr>
        <w:noProof/>
        <w:lang w:val="zh-CN"/>
      </w:rPr>
      <w:t>56</w:t>
    </w:r>
    <w:r>
      <w:rPr>
        <w:noProof/>
        <w:lang w:val="zh-CN"/>
      </w:rPr>
      <w:fldChar w:fldCharType="end"/>
    </w:r>
  </w:p>
  <w:p w14:paraId="21B59983" w14:textId="77777777" w:rsidR="00AB0025" w:rsidRDefault="00AB0025">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5B3F6D" w14:textId="77777777" w:rsidR="00AB0025" w:rsidRDefault="00AB0025">
    <w:pPr>
      <w:pStyle w:val="Footer"/>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C691F" w14:textId="77777777" w:rsidR="004D587C" w:rsidRDefault="004D587C" w:rsidP="00465B92">
      <w:pPr>
        <w:ind w:firstLine="420"/>
      </w:pPr>
      <w:r>
        <w:separator/>
      </w:r>
    </w:p>
  </w:footnote>
  <w:footnote w:type="continuationSeparator" w:id="0">
    <w:p w14:paraId="26237AD3" w14:textId="77777777" w:rsidR="004D587C" w:rsidRDefault="004D587C"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124C3" w14:textId="77777777" w:rsidR="00AB0025" w:rsidRDefault="00AB0025">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CBF7D" w14:textId="77777777" w:rsidR="00AB0025" w:rsidRDefault="00AB0025"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DAFAE" w14:textId="77777777" w:rsidR="00AB0025" w:rsidRDefault="00AB0025">
    <w:pPr>
      <w:pStyle w:val="Header"/>
      <w:ind w:firstLine="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0B8D50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7"/>
    <w:multiLevelType w:val="multilevel"/>
    <w:tmpl w:val="00000007"/>
    <w:lvl w:ilvl="0">
      <w:start w:val="1"/>
      <w:numFmt w:val="bullet"/>
      <w:pStyle w:val="a"/>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00D05628"/>
    <w:multiLevelType w:val="hybridMultilevel"/>
    <w:tmpl w:val="E418148E"/>
    <w:lvl w:ilvl="0" w:tplc="E48C7B08">
      <w:start w:val="1"/>
      <w:numFmt w:val="bullet"/>
      <w:pStyle w:val="a0"/>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nsid w:val="09536319"/>
    <w:multiLevelType w:val="hybridMultilevel"/>
    <w:tmpl w:val="01C05FDA"/>
    <w:lvl w:ilvl="0" w:tplc="AB72DF28">
      <w:start w:val="1"/>
      <w:numFmt w:val="bullet"/>
      <w:pStyle w:val="a1"/>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
    <w:nsid w:val="14FE7694"/>
    <w:multiLevelType w:val="hybridMultilevel"/>
    <w:tmpl w:val="4D3C5CE8"/>
    <w:lvl w:ilvl="0" w:tplc="99AE1EF4">
      <w:start w:val="1"/>
      <w:numFmt w:val="bullet"/>
      <w:pStyle w:val="a2"/>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7">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8">
    <w:nsid w:val="1DA878E8"/>
    <w:multiLevelType w:val="hybridMultilevel"/>
    <w:tmpl w:val="AEA0E12E"/>
    <w:lvl w:ilvl="0" w:tplc="11DC77A0">
      <w:start w:val="1"/>
      <w:numFmt w:val="bullet"/>
      <w:pStyle w:val="a3"/>
      <w:lvlText w:val=""/>
      <w:lvlJc w:val="left"/>
      <w:pPr>
        <w:ind w:left="0" w:firstLine="216"/>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9">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0">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1">
    <w:nsid w:val="39EA7C26"/>
    <w:multiLevelType w:val="hybridMultilevel"/>
    <w:tmpl w:val="E3AE3860"/>
    <w:lvl w:ilvl="0" w:tplc="788AAE0E">
      <w:start w:val="1"/>
      <w:numFmt w:val="decimal"/>
      <w:lvlText w:val="%1-"/>
      <w:lvlJc w:val="left"/>
      <w:pPr>
        <w:ind w:left="661" w:hanging="360"/>
      </w:pPr>
      <w:rPr>
        <w:rFonts w:hint="default"/>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2">
    <w:nsid w:val="3C512352"/>
    <w:multiLevelType w:val="hybridMultilevel"/>
    <w:tmpl w:val="15328836"/>
    <w:lvl w:ilvl="0" w:tplc="EED4E606">
      <w:start w:val="1"/>
      <w:numFmt w:val="decimal"/>
      <w:lvlText w:val="（%1）"/>
      <w:lvlJc w:val="left"/>
      <w:pPr>
        <w:ind w:left="1140" w:hanging="72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3">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4"/>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14">
    <w:nsid w:val="3F68428B"/>
    <w:multiLevelType w:val="hybridMultilevel"/>
    <w:tmpl w:val="B9CE87BE"/>
    <w:lvl w:ilvl="0" w:tplc="0E0C5BA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465C7707"/>
    <w:multiLevelType w:val="hybridMultilevel"/>
    <w:tmpl w:val="48E60498"/>
    <w:lvl w:ilvl="0" w:tplc="9ACE7250">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6">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7">
    <w:nsid w:val="4D945988"/>
    <w:multiLevelType w:val="hybridMultilevel"/>
    <w:tmpl w:val="FB6E35C2"/>
    <w:lvl w:ilvl="0" w:tplc="C63457D2">
      <w:start w:val="1"/>
      <w:numFmt w:val="bullet"/>
      <w:pStyle w:val="a6"/>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8">
    <w:nsid w:val="50CC613C"/>
    <w:multiLevelType w:val="multilevel"/>
    <w:tmpl w:val="EE4C7BF8"/>
    <w:lvl w:ilvl="0">
      <w:start w:val="1"/>
      <w:numFmt w:val="bullet"/>
      <w:lvlText w:val=""/>
      <w:lvlJc w:val="left"/>
      <w:pPr>
        <w:ind w:left="0" w:firstLine="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9">
    <w:nsid w:val="5240CA90"/>
    <w:multiLevelType w:val="multilevel"/>
    <w:tmpl w:val="A5E25BE2"/>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20">
    <w:nsid w:val="53D97866"/>
    <w:multiLevelType w:val="multilevel"/>
    <w:tmpl w:val="A96656F4"/>
    <w:lvl w:ilvl="0">
      <w:start w:val="1"/>
      <w:numFmt w:val="bullet"/>
      <w:lvlText w:val=""/>
      <w:lvlJc w:val="left"/>
      <w:pPr>
        <w:ind w:left="0" w:firstLine="20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1">
    <w:nsid w:val="591A7EEC"/>
    <w:multiLevelType w:val="hybridMultilevel"/>
    <w:tmpl w:val="AFF26576"/>
    <w:lvl w:ilvl="0" w:tplc="F642D46C">
      <w:start w:val="1"/>
      <w:numFmt w:val="bullet"/>
      <w:pStyle w:val="a7"/>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5FC1353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4">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5">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6">
    <w:nsid w:val="74C45DDE"/>
    <w:multiLevelType w:val="multilevel"/>
    <w:tmpl w:val="E29ADD30"/>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7">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14"/>
  </w:num>
  <w:num w:numId="2">
    <w:abstractNumId w:val="13"/>
  </w:num>
  <w:num w:numId="3">
    <w:abstractNumId w:val="26"/>
  </w:num>
  <w:num w:numId="4">
    <w:abstractNumId w:val="21"/>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5"/>
  </w:num>
  <w:num w:numId="9">
    <w:abstractNumId w:val="6"/>
  </w:num>
  <w:num w:numId="10">
    <w:abstractNumId w:val="3"/>
  </w:num>
  <w:num w:numId="11">
    <w:abstractNumId w:val="4"/>
  </w:num>
  <w:num w:numId="12">
    <w:abstractNumId w:val="17"/>
  </w:num>
  <w:num w:numId="13">
    <w:abstractNumId w:val="8"/>
  </w:num>
  <w:num w:numId="14">
    <w:abstractNumId w:val="27"/>
  </w:num>
  <w:num w:numId="15">
    <w:abstractNumId w:val="24"/>
  </w:num>
  <w:num w:numId="16">
    <w:abstractNumId w:val="16"/>
  </w:num>
  <w:num w:numId="17">
    <w:abstractNumId w:val="23"/>
  </w:num>
  <w:num w:numId="18">
    <w:abstractNumId w:val="10"/>
  </w:num>
  <w:num w:numId="19">
    <w:abstractNumId w:val="25"/>
  </w:num>
  <w:num w:numId="20">
    <w:abstractNumId w:val="7"/>
  </w:num>
  <w:num w:numId="21">
    <w:abstractNumId w:val="1"/>
  </w:num>
  <w:num w:numId="22">
    <w:abstractNumId w:val="19"/>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2"/>
  </w:num>
  <w:num w:numId="28">
    <w:abstractNumId w:val="0"/>
  </w:num>
  <w:num w:numId="29">
    <w:abstractNumId w:val="21"/>
    <w:lvlOverride w:ilvl="0">
      <w:startOverride w:val="1"/>
    </w:lvlOverride>
  </w:num>
  <w:num w:numId="30">
    <w:abstractNumId w:val="22"/>
  </w:num>
  <w:num w:numId="31">
    <w:abstractNumId w:val="20"/>
  </w:num>
  <w:num w:numId="32">
    <w:abstractNumId w:val="18"/>
  </w:num>
  <w:num w:numId="33">
    <w:abstractNumId w:val="11"/>
  </w:num>
  <w:num w:numId="34">
    <w:abstractNumId w:val="12"/>
  </w:num>
  <w:num w:numId="35">
    <w:abstractNumId w:val="15"/>
  </w:num>
  <w:num w:numId="36">
    <w:abstractNumId w:val="15"/>
  </w:num>
  <w:num w:numId="37">
    <w:abstractNumId w:val="21"/>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hideSpellingErrors/>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9EA"/>
    <w:rsid w:val="0000025D"/>
    <w:rsid w:val="00000273"/>
    <w:rsid w:val="00000AE8"/>
    <w:rsid w:val="00002396"/>
    <w:rsid w:val="000036E7"/>
    <w:rsid w:val="00003B27"/>
    <w:rsid w:val="000040C0"/>
    <w:rsid w:val="000046FB"/>
    <w:rsid w:val="00004B18"/>
    <w:rsid w:val="00005BF5"/>
    <w:rsid w:val="00005F33"/>
    <w:rsid w:val="00005FCF"/>
    <w:rsid w:val="00006D81"/>
    <w:rsid w:val="0000712F"/>
    <w:rsid w:val="00007708"/>
    <w:rsid w:val="00010A65"/>
    <w:rsid w:val="00010D58"/>
    <w:rsid w:val="00011DB1"/>
    <w:rsid w:val="00011E8D"/>
    <w:rsid w:val="0001241A"/>
    <w:rsid w:val="0001346C"/>
    <w:rsid w:val="0001453D"/>
    <w:rsid w:val="00014BA0"/>
    <w:rsid w:val="00015159"/>
    <w:rsid w:val="0001559F"/>
    <w:rsid w:val="000158A3"/>
    <w:rsid w:val="00016595"/>
    <w:rsid w:val="000179E4"/>
    <w:rsid w:val="00017C5F"/>
    <w:rsid w:val="00020BC1"/>
    <w:rsid w:val="00020C26"/>
    <w:rsid w:val="00021936"/>
    <w:rsid w:val="00021A5F"/>
    <w:rsid w:val="00021E66"/>
    <w:rsid w:val="00022374"/>
    <w:rsid w:val="000226CB"/>
    <w:rsid w:val="000226D2"/>
    <w:rsid w:val="00022969"/>
    <w:rsid w:val="00022B95"/>
    <w:rsid w:val="00022E45"/>
    <w:rsid w:val="00023632"/>
    <w:rsid w:val="00024740"/>
    <w:rsid w:val="00024993"/>
    <w:rsid w:val="00025C53"/>
    <w:rsid w:val="000262ED"/>
    <w:rsid w:val="00027474"/>
    <w:rsid w:val="000276DD"/>
    <w:rsid w:val="0003012C"/>
    <w:rsid w:val="00030363"/>
    <w:rsid w:val="000311CF"/>
    <w:rsid w:val="00031991"/>
    <w:rsid w:val="00031BE5"/>
    <w:rsid w:val="0003219C"/>
    <w:rsid w:val="00032418"/>
    <w:rsid w:val="000326FE"/>
    <w:rsid w:val="00033713"/>
    <w:rsid w:val="00034DBC"/>
    <w:rsid w:val="00035102"/>
    <w:rsid w:val="000353E8"/>
    <w:rsid w:val="00035442"/>
    <w:rsid w:val="000358F4"/>
    <w:rsid w:val="00036A12"/>
    <w:rsid w:val="00036EB1"/>
    <w:rsid w:val="00040055"/>
    <w:rsid w:val="000402B4"/>
    <w:rsid w:val="0004193C"/>
    <w:rsid w:val="000428A1"/>
    <w:rsid w:val="000433F8"/>
    <w:rsid w:val="00044DBE"/>
    <w:rsid w:val="00046166"/>
    <w:rsid w:val="000467C2"/>
    <w:rsid w:val="00047D36"/>
    <w:rsid w:val="00050522"/>
    <w:rsid w:val="00050CCD"/>
    <w:rsid w:val="00050E00"/>
    <w:rsid w:val="00050F99"/>
    <w:rsid w:val="000526C9"/>
    <w:rsid w:val="00052B56"/>
    <w:rsid w:val="00053121"/>
    <w:rsid w:val="00053D79"/>
    <w:rsid w:val="0005437A"/>
    <w:rsid w:val="000554B9"/>
    <w:rsid w:val="0005569D"/>
    <w:rsid w:val="00057113"/>
    <w:rsid w:val="000574DA"/>
    <w:rsid w:val="00057864"/>
    <w:rsid w:val="000579D8"/>
    <w:rsid w:val="00062F87"/>
    <w:rsid w:val="00063144"/>
    <w:rsid w:val="00063FC8"/>
    <w:rsid w:val="00065069"/>
    <w:rsid w:val="00065B64"/>
    <w:rsid w:val="00066BEF"/>
    <w:rsid w:val="00066DCA"/>
    <w:rsid w:val="00067AFE"/>
    <w:rsid w:val="00067BBD"/>
    <w:rsid w:val="00071079"/>
    <w:rsid w:val="000721E6"/>
    <w:rsid w:val="0007223A"/>
    <w:rsid w:val="000722BC"/>
    <w:rsid w:val="00072BFA"/>
    <w:rsid w:val="00073214"/>
    <w:rsid w:val="000740D5"/>
    <w:rsid w:val="00074150"/>
    <w:rsid w:val="00074624"/>
    <w:rsid w:val="00075623"/>
    <w:rsid w:val="000759FE"/>
    <w:rsid w:val="00075AEA"/>
    <w:rsid w:val="000804EA"/>
    <w:rsid w:val="0008104F"/>
    <w:rsid w:val="00081E73"/>
    <w:rsid w:val="00082AFC"/>
    <w:rsid w:val="000836E5"/>
    <w:rsid w:val="000838E0"/>
    <w:rsid w:val="00083B29"/>
    <w:rsid w:val="00084066"/>
    <w:rsid w:val="000846B7"/>
    <w:rsid w:val="00084E1A"/>
    <w:rsid w:val="00085B23"/>
    <w:rsid w:val="00086E92"/>
    <w:rsid w:val="000878C9"/>
    <w:rsid w:val="00087EF5"/>
    <w:rsid w:val="00087F7C"/>
    <w:rsid w:val="00087F8F"/>
    <w:rsid w:val="0009137C"/>
    <w:rsid w:val="00091537"/>
    <w:rsid w:val="00091881"/>
    <w:rsid w:val="0009188D"/>
    <w:rsid w:val="00092A68"/>
    <w:rsid w:val="00092FC9"/>
    <w:rsid w:val="000930E5"/>
    <w:rsid w:val="00093397"/>
    <w:rsid w:val="0009352C"/>
    <w:rsid w:val="00093F27"/>
    <w:rsid w:val="00094488"/>
    <w:rsid w:val="00095565"/>
    <w:rsid w:val="00095F41"/>
    <w:rsid w:val="00096B49"/>
    <w:rsid w:val="00096ECC"/>
    <w:rsid w:val="00097239"/>
    <w:rsid w:val="000979E0"/>
    <w:rsid w:val="000A0C08"/>
    <w:rsid w:val="000A1527"/>
    <w:rsid w:val="000A1ACE"/>
    <w:rsid w:val="000A2E99"/>
    <w:rsid w:val="000A36AE"/>
    <w:rsid w:val="000A3BCC"/>
    <w:rsid w:val="000A3E87"/>
    <w:rsid w:val="000A4D8A"/>
    <w:rsid w:val="000A522D"/>
    <w:rsid w:val="000A6135"/>
    <w:rsid w:val="000A659B"/>
    <w:rsid w:val="000A7605"/>
    <w:rsid w:val="000A7ED4"/>
    <w:rsid w:val="000A7F69"/>
    <w:rsid w:val="000B1BF0"/>
    <w:rsid w:val="000B2E6B"/>
    <w:rsid w:val="000B3655"/>
    <w:rsid w:val="000B406F"/>
    <w:rsid w:val="000B4385"/>
    <w:rsid w:val="000B4A9D"/>
    <w:rsid w:val="000B50DC"/>
    <w:rsid w:val="000B70D5"/>
    <w:rsid w:val="000B7935"/>
    <w:rsid w:val="000C122C"/>
    <w:rsid w:val="000C1D88"/>
    <w:rsid w:val="000C3000"/>
    <w:rsid w:val="000C3311"/>
    <w:rsid w:val="000C344D"/>
    <w:rsid w:val="000C36AF"/>
    <w:rsid w:val="000C4013"/>
    <w:rsid w:val="000D0720"/>
    <w:rsid w:val="000D0D61"/>
    <w:rsid w:val="000D0D9F"/>
    <w:rsid w:val="000D1B3E"/>
    <w:rsid w:val="000D1B3F"/>
    <w:rsid w:val="000D1C28"/>
    <w:rsid w:val="000D2380"/>
    <w:rsid w:val="000D2FDB"/>
    <w:rsid w:val="000D31C1"/>
    <w:rsid w:val="000D390D"/>
    <w:rsid w:val="000D4804"/>
    <w:rsid w:val="000D4B27"/>
    <w:rsid w:val="000D5078"/>
    <w:rsid w:val="000D59C2"/>
    <w:rsid w:val="000D6511"/>
    <w:rsid w:val="000D6EC5"/>
    <w:rsid w:val="000D76FF"/>
    <w:rsid w:val="000D7BB6"/>
    <w:rsid w:val="000D7C52"/>
    <w:rsid w:val="000D7C96"/>
    <w:rsid w:val="000E02AA"/>
    <w:rsid w:val="000E1B68"/>
    <w:rsid w:val="000E2173"/>
    <w:rsid w:val="000E2417"/>
    <w:rsid w:val="000E29A7"/>
    <w:rsid w:val="000E344C"/>
    <w:rsid w:val="000E371F"/>
    <w:rsid w:val="000E3B71"/>
    <w:rsid w:val="000E45EF"/>
    <w:rsid w:val="000E5271"/>
    <w:rsid w:val="000E589F"/>
    <w:rsid w:val="000E5A0A"/>
    <w:rsid w:val="000E5F0C"/>
    <w:rsid w:val="000E6149"/>
    <w:rsid w:val="000E6C97"/>
    <w:rsid w:val="000E71F5"/>
    <w:rsid w:val="000E731A"/>
    <w:rsid w:val="000E7A1A"/>
    <w:rsid w:val="000F01FE"/>
    <w:rsid w:val="000F0B69"/>
    <w:rsid w:val="000F0C6B"/>
    <w:rsid w:val="000F0F49"/>
    <w:rsid w:val="000F0FB7"/>
    <w:rsid w:val="000F2AB4"/>
    <w:rsid w:val="000F3084"/>
    <w:rsid w:val="000F335A"/>
    <w:rsid w:val="000F3B8B"/>
    <w:rsid w:val="000F3FC4"/>
    <w:rsid w:val="000F56D3"/>
    <w:rsid w:val="000F5890"/>
    <w:rsid w:val="000F7160"/>
    <w:rsid w:val="000F750A"/>
    <w:rsid w:val="00100AA0"/>
    <w:rsid w:val="001013D0"/>
    <w:rsid w:val="00101596"/>
    <w:rsid w:val="00102DC0"/>
    <w:rsid w:val="00103383"/>
    <w:rsid w:val="0010380B"/>
    <w:rsid w:val="00104ABE"/>
    <w:rsid w:val="001052AC"/>
    <w:rsid w:val="001054B0"/>
    <w:rsid w:val="0010574C"/>
    <w:rsid w:val="00105B2F"/>
    <w:rsid w:val="00105C51"/>
    <w:rsid w:val="00106C05"/>
    <w:rsid w:val="00106FF5"/>
    <w:rsid w:val="00110273"/>
    <w:rsid w:val="00111920"/>
    <w:rsid w:val="0011264B"/>
    <w:rsid w:val="00112ADB"/>
    <w:rsid w:val="00114010"/>
    <w:rsid w:val="00117217"/>
    <w:rsid w:val="0011747D"/>
    <w:rsid w:val="00117807"/>
    <w:rsid w:val="00117900"/>
    <w:rsid w:val="00121C0C"/>
    <w:rsid w:val="00121EE2"/>
    <w:rsid w:val="00122988"/>
    <w:rsid w:val="00123149"/>
    <w:rsid w:val="001234CE"/>
    <w:rsid w:val="00123C6C"/>
    <w:rsid w:val="00124644"/>
    <w:rsid w:val="00124853"/>
    <w:rsid w:val="001253B5"/>
    <w:rsid w:val="001259B0"/>
    <w:rsid w:val="00125BC0"/>
    <w:rsid w:val="001271C6"/>
    <w:rsid w:val="00127402"/>
    <w:rsid w:val="00130200"/>
    <w:rsid w:val="00130B16"/>
    <w:rsid w:val="001318D1"/>
    <w:rsid w:val="00131A1C"/>
    <w:rsid w:val="001327DC"/>
    <w:rsid w:val="00132810"/>
    <w:rsid w:val="001330EF"/>
    <w:rsid w:val="00133362"/>
    <w:rsid w:val="00133B24"/>
    <w:rsid w:val="001341CE"/>
    <w:rsid w:val="00135254"/>
    <w:rsid w:val="00135A41"/>
    <w:rsid w:val="00135BB6"/>
    <w:rsid w:val="001363E1"/>
    <w:rsid w:val="001369AD"/>
    <w:rsid w:val="00136F0F"/>
    <w:rsid w:val="0013711B"/>
    <w:rsid w:val="0013789F"/>
    <w:rsid w:val="00137C4D"/>
    <w:rsid w:val="00140275"/>
    <w:rsid w:val="001410B0"/>
    <w:rsid w:val="001412A0"/>
    <w:rsid w:val="0014130D"/>
    <w:rsid w:val="0014144C"/>
    <w:rsid w:val="0014286B"/>
    <w:rsid w:val="00143309"/>
    <w:rsid w:val="00143C66"/>
    <w:rsid w:val="00143F8B"/>
    <w:rsid w:val="0014483B"/>
    <w:rsid w:val="00145011"/>
    <w:rsid w:val="00145710"/>
    <w:rsid w:val="00145D15"/>
    <w:rsid w:val="001465DB"/>
    <w:rsid w:val="00146AAF"/>
    <w:rsid w:val="00147137"/>
    <w:rsid w:val="001472DB"/>
    <w:rsid w:val="00147469"/>
    <w:rsid w:val="0014778B"/>
    <w:rsid w:val="001478D8"/>
    <w:rsid w:val="00147FB5"/>
    <w:rsid w:val="00150B47"/>
    <w:rsid w:val="00152B2C"/>
    <w:rsid w:val="0015486E"/>
    <w:rsid w:val="00155268"/>
    <w:rsid w:val="001559C9"/>
    <w:rsid w:val="001568D6"/>
    <w:rsid w:val="00157116"/>
    <w:rsid w:val="001575F6"/>
    <w:rsid w:val="00157C0B"/>
    <w:rsid w:val="00157E8D"/>
    <w:rsid w:val="00160DDE"/>
    <w:rsid w:val="00161CD7"/>
    <w:rsid w:val="00161DC7"/>
    <w:rsid w:val="00162B28"/>
    <w:rsid w:val="00162FD0"/>
    <w:rsid w:val="001636EF"/>
    <w:rsid w:val="00163A6B"/>
    <w:rsid w:val="00164426"/>
    <w:rsid w:val="00165543"/>
    <w:rsid w:val="00165A28"/>
    <w:rsid w:val="00165A41"/>
    <w:rsid w:val="00166347"/>
    <w:rsid w:val="001667E3"/>
    <w:rsid w:val="0016718F"/>
    <w:rsid w:val="00167F02"/>
    <w:rsid w:val="00171091"/>
    <w:rsid w:val="00171CDE"/>
    <w:rsid w:val="0017299F"/>
    <w:rsid w:val="00172E01"/>
    <w:rsid w:val="00172EEA"/>
    <w:rsid w:val="00173644"/>
    <w:rsid w:val="00174232"/>
    <w:rsid w:val="001744BF"/>
    <w:rsid w:val="001749E1"/>
    <w:rsid w:val="0017547D"/>
    <w:rsid w:val="001772F4"/>
    <w:rsid w:val="00180A73"/>
    <w:rsid w:val="00181163"/>
    <w:rsid w:val="00181E3E"/>
    <w:rsid w:val="001820C6"/>
    <w:rsid w:val="001827F4"/>
    <w:rsid w:val="00185A2E"/>
    <w:rsid w:val="00186BA9"/>
    <w:rsid w:val="00186BC3"/>
    <w:rsid w:val="00187A15"/>
    <w:rsid w:val="00187F78"/>
    <w:rsid w:val="0019019D"/>
    <w:rsid w:val="00191E69"/>
    <w:rsid w:val="001936AC"/>
    <w:rsid w:val="00194037"/>
    <w:rsid w:val="00194541"/>
    <w:rsid w:val="00194AC5"/>
    <w:rsid w:val="00196508"/>
    <w:rsid w:val="001966C4"/>
    <w:rsid w:val="00197036"/>
    <w:rsid w:val="00197372"/>
    <w:rsid w:val="00197E07"/>
    <w:rsid w:val="001A0477"/>
    <w:rsid w:val="001A1AF4"/>
    <w:rsid w:val="001A1AF5"/>
    <w:rsid w:val="001A2EA1"/>
    <w:rsid w:val="001A3888"/>
    <w:rsid w:val="001A3D5E"/>
    <w:rsid w:val="001A4BBB"/>
    <w:rsid w:val="001A59F3"/>
    <w:rsid w:val="001A7C6D"/>
    <w:rsid w:val="001A7CD1"/>
    <w:rsid w:val="001B1AD3"/>
    <w:rsid w:val="001B1B79"/>
    <w:rsid w:val="001B2866"/>
    <w:rsid w:val="001B55AA"/>
    <w:rsid w:val="001B5EB5"/>
    <w:rsid w:val="001B6344"/>
    <w:rsid w:val="001B6640"/>
    <w:rsid w:val="001B679C"/>
    <w:rsid w:val="001C01F3"/>
    <w:rsid w:val="001C2E19"/>
    <w:rsid w:val="001C328E"/>
    <w:rsid w:val="001C349D"/>
    <w:rsid w:val="001C4464"/>
    <w:rsid w:val="001C5338"/>
    <w:rsid w:val="001C5E4F"/>
    <w:rsid w:val="001C6C3B"/>
    <w:rsid w:val="001D0B65"/>
    <w:rsid w:val="001D16F7"/>
    <w:rsid w:val="001D1C1C"/>
    <w:rsid w:val="001D21E0"/>
    <w:rsid w:val="001D225D"/>
    <w:rsid w:val="001D2466"/>
    <w:rsid w:val="001D2977"/>
    <w:rsid w:val="001D2D4E"/>
    <w:rsid w:val="001D4FC2"/>
    <w:rsid w:val="001D51A9"/>
    <w:rsid w:val="001D77C8"/>
    <w:rsid w:val="001D7CB2"/>
    <w:rsid w:val="001D7F7A"/>
    <w:rsid w:val="001E0366"/>
    <w:rsid w:val="001E0CB9"/>
    <w:rsid w:val="001E1995"/>
    <w:rsid w:val="001E2295"/>
    <w:rsid w:val="001E31EC"/>
    <w:rsid w:val="001E3488"/>
    <w:rsid w:val="001E4BCF"/>
    <w:rsid w:val="001E5FFC"/>
    <w:rsid w:val="001E6740"/>
    <w:rsid w:val="001E682C"/>
    <w:rsid w:val="001E7AAE"/>
    <w:rsid w:val="001E7D46"/>
    <w:rsid w:val="001F09F0"/>
    <w:rsid w:val="001F0C25"/>
    <w:rsid w:val="001F2192"/>
    <w:rsid w:val="001F2495"/>
    <w:rsid w:val="001F25C4"/>
    <w:rsid w:val="001F36AD"/>
    <w:rsid w:val="001F3799"/>
    <w:rsid w:val="001F513E"/>
    <w:rsid w:val="001F51A1"/>
    <w:rsid w:val="001F65B6"/>
    <w:rsid w:val="001F7980"/>
    <w:rsid w:val="001F7F74"/>
    <w:rsid w:val="00200136"/>
    <w:rsid w:val="00200933"/>
    <w:rsid w:val="00201DB2"/>
    <w:rsid w:val="00202AB8"/>
    <w:rsid w:val="0020360C"/>
    <w:rsid w:val="00203622"/>
    <w:rsid w:val="002043A5"/>
    <w:rsid w:val="00204816"/>
    <w:rsid w:val="00204862"/>
    <w:rsid w:val="002052EC"/>
    <w:rsid w:val="002059B3"/>
    <w:rsid w:val="0020630F"/>
    <w:rsid w:val="00206AF8"/>
    <w:rsid w:val="00206BA7"/>
    <w:rsid w:val="002071E9"/>
    <w:rsid w:val="00207CA5"/>
    <w:rsid w:val="00207FFD"/>
    <w:rsid w:val="00213742"/>
    <w:rsid w:val="00213A08"/>
    <w:rsid w:val="00215B83"/>
    <w:rsid w:val="00217EFA"/>
    <w:rsid w:val="0022040E"/>
    <w:rsid w:val="0022071A"/>
    <w:rsid w:val="00220C9A"/>
    <w:rsid w:val="0022143F"/>
    <w:rsid w:val="00221A4E"/>
    <w:rsid w:val="00222C8B"/>
    <w:rsid w:val="00222CA2"/>
    <w:rsid w:val="00223B9C"/>
    <w:rsid w:val="00224514"/>
    <w:rsid w:val="00224A1D"/>
    <w:rsid w:val="00224DD6"/>
    <w:rsid w:val="00224F51"/>
    <w:rsid w:val="00225217"/>
    <w:rsid w:val="0022635B"/>
    <w:rsid w:val="002264EE"/>
    <w:rsid w:val="002269B8"/>
    <w:rsid w:val="00227DFF"/>
    <w:rsid w:val="00230E85"/>
    <w:rsid w:val="0023299E"/>
    <w:rsid w:val="00232BC9"/>
    <w:rsid w:val="00232C54"/>
    <w:rsid w:val="00234EFA"/>
    <w:rsid w:val="002350FD"/>
    <w:rsid w:val="002353D3"/>
    <w:rsid w:val="00235A6F"/>
    <w:rsid w:val="002374C2"/>
    <w:rsid w:val="00237509"/>
    <w:rsid w:val="0023758F"/>
    <w:rsid w:val="00237676"/>
    <w:rsid w:val="00237773"/>
    <w:rsid w:val="00237CF0"/>
    <w:rsid w:val="00240B0F"/>
    <w:rsid w:val="00240DBE"/>
    <w:rsid w:val="002414C6"/>
    <w:rsid w:val="00241D63"/>
    <w:rsid w:val="00241EEC"/>
    <w:rsid w:val="002450A0"/>
    <w:rsid w:val="0024560D"/>
    <w:rsid w:val="00246223"/>
    <w:rsid w:val="00246326"/>
    <w:rsid w:val="002510DF"/>
    <w:rsid w:val="002518D7"/>
    <w:rsid w:val="00252664"/>
    <w:rsid w:val="00252813"/>
    <w:rsid w:val="00253158"/>
    <w:rsid w:val="00253481"/>
    <w:rsid w:val="0025418C"/>
    <w:rsid w:val="002541AA"/>
    <w:rsid w:val="002546FE"/>
    <w:rsid w:val="00255F60"/>
    <w:rsid w:val="002561EA"/>
    <w:rsid w:val="00257558"/>
    <w:rsid w:val="00260245"/>
    <w:rsid w:val="00260A0F"/>
    <w:rsid w:val="00260DC4"/>
    <w:rsid w:val="002619C0"/>
    <w:rsid w:val="00261EF1"/>
    <w:rsid w:val="00262B3B"/>
    <w:rsid w:val="00262E2F"/>
    <w:rsid w:val="002635D1"/>
    <w:rsid w:val="00263E08"/>
    <w:rsid w:val="0026447E"/>
    <w:rsid w:val="002647F0"/>
    <w:rsid w:val="002647F3"/>
    <w:rsid w:val="002653E4"/>
    <w:rsid w:val="002654BC"/>
    <w:rsid w:val="002672BF"/>
    <w:rsid w:val="00270667"/>
    <w:rsid w:val="00270C60"/>
    <w:rsid w:val="002711AC"/>
    <w:rsid w:val="0027180E"/>
    <w:rsid w:val="00272198"/>
    <w:rsid w:val="002721AD"/>
    <w:rsid w:val="00272901"/>
    <w:rsid w:val="00273086"/>
    <w:rsid w:val="00273B19"/>
    <w:rsid w:val="002776BD"/>
    <w:rsid w:val="0028061F"/>
    <w:rsid w:val="00280C60"/>
    <w:rsid w:val="00284FBB"/>
    <w:rsid w:val="0028502F"/>
    <w:rsid w:val="002867BD"/>
    <w:rsid w:val="00286DE8"/>
    <w:rsid w:val="002873D7"/>
    <w:rsid w:val="00287B6C"/>
    <w:rsid w:val="00287BF1"/>
    <w:rsid w:val="00287FCD"/>
    <w:rsid w:val="002915D1"/>
    <w:rsid w:val="00291DFD"/>
    <w:rsid w:val="0029229D"/>
    <w:rsid w:val="00293395"/>
    <w:rsid w:val="00293E7D"/>
    <w:rsid w:val="00294440"/>
    <w:rsid w:val="00296215"/>
    <w:rsid w:val="00296F02"/>
    <w:rsid w:val="00297905"/>
    <w:rsid w:val="0029793F"/>
    <w:rsid w:val="002A0134"/>
    <w:rsid w:val="002A1826"/>
    <w:rsid w:val="002A1F2C"/>
    <w:rsid w:val="002A2307"/>
    <w:rsid w:val="002A2D15"/>
    <w:rsid w:val="002A337D"/>
    <w:rsid w:val="002A3FBA"/>
    <w:rsid w:val="002A4500"/>
    <w:rsid w:val="002A5798"/>
    <w:rsid w:val="002A59C5"/>
    <w:rsid w:val="002A5CB2"/>
    <w:rsid w:val="002A5E68"/>
    <w:rsid w:val="002A6CFE"/>
    <w:rsid w:val="002A711B"/>
    <w:rsid w:val="002A71DF"/>
    <w:rsid w:val="002B0C61"/>
    <w:rsid w:val="002B11C0"/>
    <w:rsid w:val="002B25B3"/>
    <w:rsid w:val="002B2865"/>
    <w:rsid w:val="002B32CE"/>
    <w:rsid w:val="002B432B"/>
    <w:rsid w:val="002B4528"/>
    <w:rsid w:val="002B4847"/>
    <w:rsid w:val="002C1B28"/>
    <w:rsid w:val="002C2FDD"/>
    <w:rsid w:val="002C3225"/>
    <w:rsid w:val="002C364D"/>
    <w:rsid w:val="002C4327"/>
    <w:rsid w:val="002C46BD"/>
    <w:rsid w:val="002C47E8"/>
    <w:rsid w:val="002C4DF7"/>
    <w:rsid w:val="002C5179"/>
    <w:rsid w:val="002C55EB"/>
    <w:rsid w:val="002C6900"/>
    <w:rsid w:val="002C6C0B"/>
    <w:rsid w:val="002C6CF8"/>
    <w:rsid w:val="002C6F84"/>
    <w:rsid w:val="002D013B"/>
    <w:rsid w:val="002D11C7"/>
    <w:rsid w:val="002D1AF9"/>
    <w:rsid w:val="002D230F"/>
    <w:rsid w:val="002D47AE"/>
    <w:rsid w:val="002D4A8D"/>
    <w:rsid w:val="002D4D2B"/>
    <w:rsid w:val="002D4FE3"/>
    <w:rsid w:val="002D5177"/>
    <w:rsid w:val="002D5657"/>
    <w:rsid w:val="002D7C5B"/>
    <w:rsid w:val="002E09F2"/>
    <w:rsid w:val="002E0D93"/>
    <w:rsid w:val="002E0E3D"/>
    <w:rsid w:val="002E1A09"/>
    <w:rsid w:val="002E1F94"/>
    <w:rsid w:val="002E29C9"/>
    <w:rsid w:val="002E2A84"/>
    <w:rsid w:val="002E302D"/>
    <w:rsid w:val="002E4177"/>
    <w:rsid w:val="002E4845"/>
    <w:rsid w:val="002E5688"/>
    <w:rsid w:val="002E5ABB"/>
    <w:rsid w:val="002E5FCC"/>
    <w:rsid w:val="002E79B3"/>
    <w:rsid w:val="002F0109"/>
    <w:rsid w:val="002F0530"/>
    <w:rsid w:val="002F13A0"/>
    <w:rsid w:val="002F1733"/>
    <w:rsid w:val="002F1C9B"/>
    <w:rsid w:val="002F2F8C"/>
    <w:rsid w:val="002F3749"/>
    <w:rsid w:val="002F37D8"/>
    <w:rsid w:val="002F4984"/>
    <w:rsid w:val="002F49BB"/>
    <w:rsid w:val="002F57FA"/>
    <w:rsid w:val="002F598C"/>
    <w:rsid w:val="002F5C4C"/>
    <w:rsid w:val="002F6A92"/>
    <w:rsid w:val="002F7030"/>
    <w:rsid w:val="002F7116"/>
    <w:rsid w:val="002F79B7"/>
    <w:rsid w:val="002F7B1B"/>
    <w:rsid w:val="00301368"/>
    <w:rsid w:val="0030179F"/>
    <w:rsid w:val="0030217A"/>
    <w:rsid w:val="00302D82"/>
    <w:rsid w:val="003030CA"/>
    <w:rsid w:val="00303606"/>
    <w:rsid w:val="003040F7"/>
    <w:rsid w:val="003045D2"/>
    <w:rsid w:val="00305DF9"/>
    <w:rsid w:val="0030700A"/>
    <w:rsid w:val="0031326D"/>
    <w:rsid w:val="003134AC"/>
    <w:rsid w:val="00313752"/>
    <w:rsid w:val="00313A7C"/>
    <w:rsid w:val="00313B29"/>
    <w:rsid w:val="003147EA"/>
    <w:rsid w:val="00314ECE"/>
    <w:rsid w:val="003159D3"/>
    <w:rsid w:val="00315F3C"/>
    <w:rsid w:val="00316C32"/>
    <w:rsid w:val="00317F26"/>
    <w:rsid w:val="00320330"/>
    <w:rsid w:val="00320523"/>
    <w:rsid w:val="0032069A"/>
    <w:rsid w:val="00321546"/>
    <w:rsid w:val="003219F4"/>
    <w:rsid w:val="00321C90"/>
    <w:rsid w:val="00324126"/>
    <w:rsid w:val="003256B2"/>
    <w:rsid w:val="00325A92"/>
    <w:rsid w:val="00325DC2"/>
    <w:rsid w:val="00325E92"/>
    <w:rsid w:val="003263C4"/>
    <w:rsid w:val="0032640A"/>
    <w:rsid w:val="00326446"/>
    <w:rsid w:val="003266E7"/>
    <w:rsid w:val="0032740E"/>
    <w:rsid w:val="00330C97"/>
    <w:rsid w:val="003319A6"/>
    <w:rsid w:val="003331A7"/>
    <w:rsid w:val="00333CE3"/>
    <w:rsid w:val="00335125"/>
    <w:rsid w:val="0033554E"/>
    <w:rsid w:val="003359D4"/>
    <w:rsid w:val="00336243"/>
    <w:rsid w:val="0033636A"/>
    <w:rsid w:val="003365D7"/>
    <w:rsid w:val="003369A7"/>
    <w:rsid w:val="00337EFE"/>
    <w:rsid w:val="00340237"/>
    <w:rsid w:val="003402DA"/>
    <w:rsid w:val="00340B25"/>
    <w:rsid w:val="00340ECF"/>
    <w:rsid w:val="003411D6"/>
    <w:rsid w:val="00341E20"/>
    <w:rsid w:val="003422FA"/>
    <w:rsid w:val="003429AC"/>
    <w:rsid w:val="003429C8"/>
    <w:rsid w:val="00342AC3"/>
    <w:rsid w:val="0034327D"/>
    <w:rsid w:val="0034360B"/>
    <w:rsid w:val="0034380D"/>
    <w:rsid w:val="0034420C"/>
    <w:rsid w:val="0034450F"/>
    <w:rsid w:val="00344E44"/>
    <w:rsid w:val="0034585E"/>
    <w:rsid w:val="00346358"/>
    <w:rsid w:val="00346900"/>
    <w:rsid w:val="00346CB9"/>
    <w:rsid w:val="00346EEB"/>
    <w:rsid w:val="00346F4A"/>
    <w:rsid w:val="00350247"/>
    <w:rsid w:val="00350F2F"/>
    <w:rsid w:val="00351BEA"/>
    <w:rsid w:val="00351FA8"/>
    <w:rsid w:val="00352E94"/>
    <w:rsid w:val="00353231"/>
    <w:rsid w:val="0035471F"/>
    <w:rsid w:val="0035498E"/>
    <w:rsid w:val="003559AA"/>
    <w:rsid w:val="003573A1"/>
    <w:rsid w:val="003608E2"/>
    <w:rsid w:val="003615BD"/>
    <w:rsid w:val="003618FD"/>
    <w:rsid w:val="00361BB4"/>
    <w:rsid w:val="00362208"/>
    <w:rsid w:val="00362A68"/>
    <w:rsid w:val="003636A6"/>
    <w:rsid w:val="0036436A"/>
    <w:rsid w:val="00365DA8"/>
    <w:rsid w:val="00365DC6"/>
    <w:rsid w:val="00366DE9"/>
    <w:rsid w:val="003678A0"/>
    <w:rsid w:val="00367DDE"/>
    <w:rsid w:val="00367F74"/>
    <w:rsid w:val="0037058A"/>
    <w:rsid w:val="00370E40"/>
    <w:rsid w:val="00371952"/>
    <w:rsid w:val="00371B68"/>
    <w:rsid w:val="00371BDF"/>
    <w:rsid w:val="0037247C"/>
    <w:rsid w:val="00372720"/>
    <w:rsid w:val="00372E61"/>
    <w:rsid w:val="0037306B"/>
    <w:rsid w:val="003732E1"/>
    <w:rsid w:val="0037337A"/>
    <w:rsid w:val="00374791"/>
    <w:rsid w:val="0037565C"/>
    <w:rsid w:val="00375B30"/>
    <w:rsid w:val="00375D40"/>
    <w:rsid w:val="0037788C"/>
    <w:rsid w:val="0038036C"/>
    <w:rsid w:val="0038048D"/>
    <w:rsid w:val="00380E0B"/>
    <w:rsid w:val="00382DA5"/>
    <w:rsid w:val="00384406"/>
    <w:rsid w:val="003873AA"/>
    <w:rsid w:val="003873D8"/>
    <w:rsid w:val="0039012A"/>
    <w:rsid w:val="003906D1"/>
    <w:rsid w:val="00391D3A"/>
    <w:rsid w:val="003920F0"/>
    <w:rsid w:val="003923B1"/>
    <w:rsid w:val="00392605"/>
    <w:rsid w:val="00392B60"/>
    <w:rsid w:val="003935AC"/>
    <w:rsid w:val="00393704"/>
    <w:rsid w:val="0039379F"/>
    <w:rsid w:val="003942D0"/>
    <w:rsid w:val="0039446F"/>
    <w:rsid w:val="003944AB"/>
    <w:rsid w:val="00395922"/>
    <w:rsid w:val="0039594E"/>
    <w:rsid w:val="003969BF"/>
    <w:rsid w:val="00397037"/>
    <w:rsid w:val="0039735B"/>
    <w:rsid w:val="00397DC4"/>
    <w:rsid w:val="00397EBA"/>
    <w:rsid w:val="003A0168"/>
    <w:rsid w:val="003A029D"/>
    <w:rsid w:val="003A1CBC"/>
    <w:rsid w:val="003A2DEC"/>
    <w:rsid w:val="003A3303"/>
    <w:rsid w:val="003A3652"/>
    <w:rsid w:val="003A3B85"/>
    <w:rsid w:val="003A3BA2"/>
    <w:rsid w:val="003A4287"/>
    <w:rsid w:val="003A433E"/>
    <w:rsid w:val="003A5B24"/>
    <w:rsid w:val="003A61E9"/>
    <w:rsid w:val="003A6A95"/>
    <w:rsid w:val="003A6D7E"/>
    <w:rsid w:val="003B0333"/>
    <w:rsid w:val="003B0EED"/>
    <w:rsid w:val="003B1B8F"/>
    <w:rsid w:val="003B28C0"/>
    <w:rsid w:val="003B34D1"/>
    <w:rsid w:val="003B3B27"/>
    <w:rsid w:val="003B4039"/>
    <w:rsid w:val="003B4793"/>
    <w:rsid w:val="003B48EC"/>
    <w:rsid w:val="003B56EF"/>
    <w:rsid w:val="003B5FD7"/>
    <w:rsid w:val="003B6499"/>
    <w:rsid w:val="003B78C4"/>
    <w:rsid w:val="003B7B17"/>
    <w:rsid w:val="003C0466"/>
    <w:rsid w:val="003C08DF"/>
    <w:rsid w:val="003C1098"/>
    <w:rsid w:val="003C1890"/>
    <w:rsid w:val="003C19E9"/>
    <w:rsid w:val="003C22C9"/>
    <w:rsid w:val="003C2AAD"/>
    <w:rsid w:val="003C39F9"/>
    <w:rsid w:val="003C3DF2"/>
    <w:rsid w:val="003C4A55"/>
    <w:rsid w:val="003C572A"/>
    <w:rsid w:val="003C590B"/>
    <w:rsid w:val="003C5AF1"/>
    <w:rsid w:val="003C6EF6"/>
    <w:rsid w:val="003C726A"/>
    <w:rsid w:val="003C748F"/>
    <w:rsid w:val="003C79EA"/>
    <w:rsid w:val="003C7A71"/>
    <w:rsid w:val="003C7B1B"/>
    <w:rsid w:val="003C7DE0"/>
    <w:rsid w:val="003D0528"/>
    <w:rsid w:val="003D1093"/>
    <w:rsid w:val="003D1888"/>
    <w:rsid w:val="003D1E02"/>
    <w:rsid w:val="003D216E"/>
    <w:rsid w:val="003D2926"/>
    <w:rsid w:val="003D33D0"/>
    <w:rsid w:val="003D4351"/>
    <w:rsid w:val="003D4DC8"/>
    <w:rsid w:val="003D6793"/>
    <w:rsid w:val="003D73C9"/>
    <w:rsid w:val="003D756A"/>
    <w:rsid w:val="003E088D"/>
    <w:rsid w:val="003E128B"/>
    <w:rsid w:val="003E2E1E"/>
    <w:rsid w:val="003E33D4"/>
    <w:rsid w:val="003E46DB"/>
    <w:rsid w:val="003E4DBC"/>
    <w:rsid w:val="003E55D8"/>
    <w:rsid w:val="003E628D"/>
    <w:rsid w:val="003E691E"/>
    <w:rsid w:val="003E6EEA"/>
    <w:rsid w:val="003F1E59"/>
    <w:rsid w:val="003F22BA"/>
    <w:rsid w:val="003F25AD"/>
    <w:rsid w:val="003F27F2"/>
    <w:rsid w:val="003F2D34"/>
    <w:rsid w:val="003F3E15"/>
    <w:rsid w:val="003F43C6"/>
    <w:rsid w:val="003F56D2"/>
    <w:rsid w:val="003F5D31"/>
    <w:rsid w:val="003F5E8D"/>
    <w:rsid w:val="003F66AD"/>
    <w:rsid w:val="003F7A88"/>
    <w:rsid w:val="00400742"/>
    <w:rsid w:val="00400DB2"/>
    <w:rsid w:val="00401300"/>
    <w:rsid w:val="0040269F"/>
    <w:rsid w:val="004034A6"/>
    <w:rsid w:val="00403D24"/>
    <w:rsid w:val="00403E67"/>
    <w:rsid w:val="004040F3"/>
    <w:rsid w:val="00404D53"/>
    <w:rsid w:val="004058BC"/>
    <w:rsid w:val="00405B22"/>
    <w:rsid w:val="00406B48"/>
    <w:rsid w:val="00406CA8"/>
    <w:rsid w:val="004077FB"/>
    <w:rsid w:val="00407AC3"/>
    <w:rsid w:val="00407D19"/>
    <w:rsid w:val="00407E8A"/>
    <w:rsid w:val="00410216"/>
    <w:rsid w:val="004108CD"/>
    <w:rsid w:val="00411681"/>
    <w:rsid w:val="00411F00"/>
    <w:rsid w:val="0041219C"/>
    <w:rsid w:val="00413F2C"/>
    <w:rsid w:val="00414445"/>
    <w:rsid w:val="004146EF"/>
    <w:rsid w:val="00414E3B"/>
    <w:rsid w:val="0041515C"/>
    <w:rsid w:val="0041594F"/>
    <w:rsid w:val="00416689"/>
    <w:rsid w:val="004166CF"/>
    <w:rsid w:val="00416A7D"/>
    <w:rsid w:val="00416C91"/>
    <w:rsid w:val="004178B6"/>
    <w:rsid w:val="00420981"/>
    <w:rsid w:val="00421946"/>
    <w:rsid w:val="00421D10"/>
    <w:rsid w:val="00422645"/>
    <w:rsid w:val="00423301"/>
    <w:rsid w:val="00423E6F"/>
    <w:rsid w:val="0042430B"/>
    <w:rsid w:val="004252CB"/>
    <w:rsid w:val="00426282"/>
    <w:rsid w:val="004273BA"/>
    <w:rsid w:val="00430364"/>
    <w:rsid w:val="00430899"/>
    <w:rsid w:val="00431B69"/>
    <w:rsid w:val="00432A5F"/>
    <w:rsid w:val="004337D9"/>
    <w:rsid w:val="00433A47"/>
    <w:rsid w:val="0043545B"/>
    <w:rsid w:val="00437919"/>
    <w:rsid w:val="004405A3"/>
    <w:rsid w:val="00440ADD"/>
    <w:rsid w:val="00441A7D"/>
    <w:rsid w:val="00441B2B"/>
    <w:rsid w:val="004428AF"/>
    <w:rsid w:val="004432F6"/>
    <w:rsid w:val="004434F2"/>
    <w:rsid w:val="00443CE8"/>
    <w:rsid w:val="00443DCF"/>
    <w:rsid w:val="004447AB"/>
    <w:rsid w:val="00445468"/>
    <w:rsid w:val="00445529"/>
    <w:rsid w:val="004478E7"/>
    <w:rsid w:val="004500F3"/>
    <w:rsid w:val="004506F3"/>
    <w:rsid w:val="0045112A"/>
    <w:rsid w:val="00451426"/>
    <w:rsid w:val="00451FDE"/>
    <w:rsid w:val="004527BF"/>
    <w:rsid w:val="0045432F"/>
    <w:rsid w:val="00455238"/>
    <w:rsid w:val="0045741E"/>
    <w:rsid w:val="00457FE2"/>
    <w:rsid w:val="0046032C"/>
    <w:rsid w:val="004617D0"/>
    <w:rsid w:val="00462370"/>
    <w:rsid w:val="00462D8E"/>
    <w:rsid w:val="004634C5"/>
    <w:rsid w:val="00464D01"/>
    <w:rsid w:val="0046511F"/>
    <w:rsid w:val="00465AA2"/>
    <w:rsid w:val="00465B92"/>
    <w:rsid w:val="00465FB4"/>
    <w:rsid w:val="00467075"/>
    <w:rsid w:val="00467177"/>
    <w:rsid w:val="00467CC8"/>
    <w:rsid w:val="00467E99"/>
    <w:rsid w:val="004701DB"/>
    <w:rsid w:val="00470AC3"/>
    <w:rsid w:val="004710BF"/>
    <w:rsid w:val="00472451"/>
    <w:rsid w:val="004725C8"/>
    <w:rsid w:val="004739C1"/>
    <w:rsid w:val="00473A36"/>
    <w:rsid w:val="00473E23"/>
    <w:rsid w:val="0047470E"/>
    <w:rsid w:val="004747B3"/>
    <w:rsid w:val="00474FE7"/>
    <w:rsid w:val="0047501F"/>
    <w:rsid w:val="0047542F"/>
    <w:rsid w:val="00475489"/>
    <w:rsid w:val="00476F63"/>
    <w:rsid w:val="00477297"/>
    <w:rsid w:val="004777DC"/>
    <w:rsid w:val="00477942"/>
    <w:rsid w:val="0048031B"/>
    <w:rsid w:val="00480704"/>
    <w:rsid w:val="004828BC"/>
    <w:rsid w:val="00483173"/>
    <w:rsid w:val="00484676"/>
    <w:rsid w:val="00484957"/>
    <w:rsid w:val="00485032"/>
    <w:rsid w:val="0048511F"/>
    <w:rsid w:val="00485EB1"/>
    <w:rsid w:val="0048629A"/>
    <w:rsid w:val="00486902"/>
    <w:rsid w:val="00486FBA"/>
    <w:rsid w:val="00487208"/>
    <w:rsid w:val="0048752F"/>
    <w:rsid w:val="00487A49"/>
    <w:rsid w:val="00487C40"/>
    <w:rsid w:val="00490C19"/>
    <w:rsid w:val="0049187C"/>
    <w:rsid w:val="004923DB"/>
    <w:rsid w:val="00494741"/>
    <w:rsid w:val="004949BE"/>
    <w:rsid w:val="0049599B"/>
    <w:rsid w:val="00496026"/>
    <w:rsid w:val="004966E8"/>
    <w:rsid w:val="004969E1"/>
    <w:rsid w:val="0049721A"/>
    <w:rsid w:val="004975B6"/>
    <w:rsid w:val="004A01D0"/>
    <w:rsid w:val="004A0D06"/>
    <w:rsid w:val="004A4713"/>
    <w:rsid w:val="004A4C7D"/>
    <w:rsid w:val="004A4D6D"/>
    <w:rsid w:val="004A4EDA"/>
    <w:rsid w:val="004A51AF"/>
    <w:rsid w:val="004A60C3"/>
    <w:rsid w:val="004A6805"/>
    <w:rsid w:val="004A6AD9"/>
    <w:rsid w:val="004A799D"/>
    <w:rsid w:val="004B1130"/>
    <w:rsid w:val="004B1EA1"/>
    <w:rsid w:val="004B20FC"/>
    <w:rsid w:val="004B3538"/>
    <w:rsid w:val="004B4D4A"/>
    <w:rsid w:val="004B5081"/>
    <w:rsid w:val="004B5FFB"/>
    <w:rsid w:val="004B6A10"/>
    <w:rsid w:val="004B7353"/>
    <w:rsid w:val="004B7A68"/>
    <w:rsid w:val="004B7C4C"/>
    <w:rsid w:val="004B7D1F"/>
    <w:rsid w:val="004C0F86"/>
    <w:rsid w:val="004C107B"/>
    <w:rsid w:val="004C1372"/>
    <w:rsid w:val="004C1A6D"/>
    <w:rsid w:val="004C1EC9"/>
    <w:rsid w:val="004C24CF"/>
    <w:rsid w:val="004C3594"/>
    <w:rsid w:val="004C3AE7"/>
    <w:rsid w:val="004C3ED3"/>
    <w:rsid w:val="004C515F"/>
    <w:rsid w:val="004C5B3F"/>
    <w:rsid w:val="004C63B9"/>
    <w:rsid w:val="004C6412"/>
    <w:rsid w:val="004C6A2E"/>
    <w:rsid w:val="004C6EEF"/>
    <w:rsid w:val="004C7386"/>
    <w:rsid w:val="004C7A46"/>
    <w:rsid w:val="004D058B"/>
    <w:rsid w:val="004D0A40"/>
    <w:rsid w:val="004D0EC3"/>
    <w:rsid w:val="004D142D"/>
    <w:rsid w:val="004D16CD"/>
    <w:rsid w:val="004D250B"/>
    <w:rsid w:val="004D3328"/>
    <w:rsid w:val="004D3DA5"/>
    <w:rsid w:val="004D587C"/>
    <w:rsid w:val="004D5B46"/>
    <w:rsid w:val="004D5B77"/>
    <w:rsid w:val="004D6073"/>
    <w:rsid w:val="004D6645"/>
    <w:rsid w:val="004D6B4E"/>
    <w:rsid w:val="004D6DAB"/>
    <w:rsid w:val="004D7A28"/>
    <w:rsid w:val="004E0201"/>
    <w:rsid w:val="004E1B42"/>
    <w:rsid w:val="004E4DD7"/>
    <w:rsid w:val="004E4F75"/>
    <w:rsid w:val="004E6352"/>
    <w:rsid w:val="004E68EE"/>
    <w:rsid w:val="004F015A"/>
    <w:rsid w:val="004F0169"/>
    <w:rsid w:val="004F2A58"/>
    <w:rsid w:val="004F4AB5"/>
    <w:rsid w:val="004F4C6D"/>
    <w:rsid w:val="004F4D21"/>
    <w:rsid w:val="004F4D2A"/>
    <w:rsid w:val="004F5B75"/>
    <w:rsid w:val="0050060E"/>
    <w:rsid w:val="0050311C"/>
    <w:rsid w:val="005031A5"/>
    <w:rsid w:val="00503677"/>
    <w:rsid w:val="0050389D"/>
    <w:rsid w:val="00504581"/>
    <w:rsid w:val="005046C3"/>
    <w:rsid w:val="0050606A"/>
    <w:rsid w:val="00506438"/>
    <w:rsid w:val="00506467"/>
    <w:rsid w:val="005064A2"/>
    <w:rsid w:val="0051003B"/>
    <w:rsid w:val="00510B8F"/>
    <w:rsid w:val="00511031"/>
    <w:rsid w:val="0051104D"/>
    <w:rsid w:val="0051134D"/>
    <w:rsid w:val="00512495"/>
    <w:rsid w:val="005124A3"/>
    <w:rsid w:val="0051334E"/>
    <w:rsid w:val="00513BFC"/>
    <w:rsid w:val="00513C98"/>
    <w:rsid w:val="00513CD4"/>
    <w:rsid w:val="00513DC5"/>
    <w:rsid w:val="0051515E"/>
    <w:rsid w:val="005154D2"/>
    <w:rsid w:val="0051577F"/>
    <w:rsid w:val="00515D31"/>
    <w:rsid w:val="005162AD"/>
    <w:rsid w:val="00516B06"/>
    <w:rsid w:val="00516EF9"/>
    <w:rsid w:val="00517096"/>
    <w:rsid w:val="005203D9"/>
    <w:rsid w:val="00521595"/>
    <w:rsid w:val="00522E1D"/>
    <w:rsid w:val="00522F53"/>
    <w:rsid w:val="0052373E"/>
    <w:rsid w:val="00523B3F"/>
    <w:rsid w:val="00523C98"/>
    <w:rsid w:val="00525394"/>
    <w:rsid w:val="00525A73"/>
    <w:rsid w:val="005261FF"/>
    <w:rsid w:val="00526D9B"/>
    <w:rsid w:val="00527959"/>
    <w:rsid w:val="00527A04"/>
    <w:rsid w:val="00530235"/>
    <w:rsid w:val="00531563"/>
    <w:rsid w:val="00531809"/>
    <w:rsid w:val="00531EA6"/>
    <w:rsid w:val="0053217A"/>
    <w:rsid w:val="005321F4"/>
    <w:rsid w:val="005334DB"/>
    <w:rsid w:val="00534222"/>
    <w:rsid w:val="0053512A"/>
    <w:rsid w:val="00536DE5"/>
    <w:rsid w:val="005370B3"/>
    <w:rsid w:val="005375DB"/>
    <w:rsid w:val="00537EE5"/>
    <w:rsid w:val="00540948"/>
    <w:rsid w:val="00540C56"/>
    <w:rsid w:val="00540DDC"/>
    <w:rsid w:val="00541AE4"/>
    <w:rsid w:val="00542275"/>
    <w:rsid w:val="005427D6"/>
    <w:rsid w:val="00542AC7"/>
    <w:rsid w:val="00542DAE"/>
    <w:rsid w:val="005430F8"/>
    <w:rsid w:val="00543EF9"/>
    <w:rsid w:val="0054451E"/>
    <w:rsid w:val="00544D28"/>
    <w:rsid w:val="00544D8A"/>
    <w:rsid w:val="005454A7"/>
    <w:rsid w:val="00545D99"/>
    <w:rsid w:val="00545DC0"/>
    <w:rsid w:val="00545E52"/>
    <w:rsid w:val="00545ECE"/>
    <w:rsid w:val="0054613B"/>
    <w:rsid w:val="00546339"/>
    <w:rsid w:val="00546587"/>
    <w:rsid w:val="00547D40"/>
    <w:rsid w:val="00550274"/>
    <w:rsid w:val="00550BCB"/>
    <w:rsid w:val="00552D8D"/>
    <w:rsid w:val="00552F8A"/>
    <w:rsid w:val="00553413"/>
    <w:rsid w:val="0055428F"/>
    <w:rsid w:val="00554D1D"/>
    <w:rsid w:val="00555226"/>
    <w:rsid w:val="00555316"/>
    <w:rsid w:val="00560029"/>
    <w:rsid w:val="00560C1A"/>
    <w:rsid w:val="00560D07"/>
    <w:rsid w:val="00561A11"/>
    <w:rsid w:val="00561C3F"/>
    <w:rsid w:val="00562AA4"/>
    <w:rsid w:val="00562F40"/>
    <w:rsid w:val="005639D4"/>
    <w:rsid w:val="00565985"/>
    <w:rsid w:val="00565F27"/>
    <w:rsid w:val="005661B0"/>
    <w:rsid w:val="005665FF"/>
    <w:rsid w:val="005671C5"/>
    <w:rsid w:val="005672AC"/>
    <w:rsid w:val="005704F3"/>
    <w:rsid w:val="00570A21"/>
    <w:rsid w:val="005715BD"/>
    <w:rsid w:val="00571EB5"/>
    <w:rsid w:val="00572059"/>
    <w:rsid w:val="00573101"/>
    <w:rsid w:val="00575060"/>
    <w:rsid w:val="00575118"/>
    <w:rsid w:val="005756F8"/>
    <w:rsid w:val="00575978"/>
    <w:rsid w:val="005760CD"/>
    <w:rsid w:val="00576680"/>
    <w:rsid w:val="00576FDF"/>
    <w:rsid w:val="00577002"/>
    <w:rsid w:val="0057717C"/>
    <w:rsid w:val="00580422"/>
    <w:rsid w:val="005808E3"/>
    <w:rsid w:val="00581F73"/>
    <w:rsid w:val="00582FA2"/>
    <w:rsid w:val="0058491E"/>
    <w:rsid w:val="005853D6"/>
    <w:rsid w:val="005858C1"/>
    <w:rsid w:val="00586638"/>
    <w:rsid w:val="00586B6A"/>
    <w:rsid w:val="00587C92"/>
    <w:rsid w:val="00587CF8"/>
    <w:rsid w:val="00592133"/>
    <w:rsid w:val="00592577"/>
    <w:rsid w:val="0059261A"/>
    <w:rsid w:val="00593BF5"/>
    <w:rsid w:val="005947D9"/>
    <w:rsid w:val="00594C00"/>
    <w:rsid w:val="005954A1"/>
    <w:rsid w:val="0059574F"/>
    <w:rsid w:val="005962FB"/>
    <w:rsid w:val="00596BDC"/>
    <w:rsid w:val="005977E3"/>
    <w:rsid w:val="005A0613"/>
    <w:rsid w:val="005A09C3"/>
    <w:rsid w:val="005A0CBB"/>
    <w:rsid w:val="005A12EF"/>
    <w:rsid w:val="005A27E4"/>
    <w:rsid w:val="005A2AC7"/>
    <w:rsid w:val="005A2BD3"/>
    <w:rsid w:val="005A2C98"/>
    <w:rsid w:val="005A35B3"/>
    <w:rsid w:val="005A412D"/>
    <w:rsid w:val="005A4CCB"/>
    <w:rsid w:val="005A600D"/>
    <w:rsid w:val="005A6052"/>
    <w:rsid w:val="005A6A5F"/>
    <w:rsid w:val="005A6B7A"/>
    <w:rsid w:val="005A6F30"/>
    <w:rsid w:val="005A6F5E"/>
    <w:rsid w:val="005A7454"/>
    <w:rsid w:val="005A784E"/>
    <w:rsid w:val="005A7CF1"/>
    <w:rsid w:val="005B1249"/>
    <w:rsid w:val="005B1681"/>
    <w:rsid w:val="005B16A7"/>
    <w:rsid w:val="005B238A"/>
    <w:rsid w:val="005B3D4D"/>
    <w:rsid w:val="005B418D"/>
    <w:rsid w:val="005B424C"/>
    <w:rsid w:val="005B55A5"/>
    <w:rsid w:val="005B6CA5"/>
    <w:rsid w:val="005B760C"/>
    <w:rsid w:val="005B76D3"/>
    <w:rsid w:val="005C0080"/>
    <w:rsid w:val="005C1714"/>
    <w:rsid w:val="005C195E"/>
    <w:rsid w:val="005C24B6"/>
    <w:rsid w:val="005C2C92"/>
    <w:rsid w:val="005C2D36"/>
    <w:rsid w:val="005C2E16"/>
    <w:rsid w:val="005C30C1"/>
    <w:rsid w:val="005C4A6D"/>
    <w:rsid w:val="005C5629"/>
    <w:rsid w:val="005C58BF"/>
    <w:rsid w:val="005C5DD5"/>
    <w:rsid w:val="005C6025"/>
    <w:rsid w:val="005C642F"/>
    <w:rsid w:val="005C66C6"/>
    <w:rsid w:val="005C6F6A"/>
    <w:rsid w:val="005C6F84"/>
    <w:rsid w:val="005C7A6C"/>
    <w:rsid w:val="005C7AD2"/>
    <w:rsid w:val="005D12A9"/>
    <w:rsid w:val="005D142A"/>
    <w:rsid w:val="005D17F0"/>
    <w:rsid w:val="005D1F0F"/>
    <w:rsid w:val="005D28EC"/>
    <w:rsid w:val="005D299C"/>
    <w:rsid w:val="005D2A80"/>
    <w:rsid w:val="005D4738"/>
    <w:rsid w:val="005D4F34"/>
    <w:rsid w:val="005D5336"/>
    <w:rsid w:val="005D5D02"/>
    <w:rsid w:val="005D6314"/>
    <w:rsid w:val="005D6364"/>
    <w:rsid w:val="005D72F4"/>
    <w:rsid w:val="005D76BC"/>
    <w:rsid w:val="005D776F"/>
    <w:rsid w:val="005D7D85"/>
    <w:rsid w:val="005D7DD8"/>
    <w:rsid w:val="005D7FE5"/>
    <w:rsid w:val="005E0C90"/>
    <w:rsid w:val="005E2104"/>
    <w:rsid w:val="005E240E"/>
    <w:rsid w:val="005E24E3"/>
    <w:rsid w:val="005E42ED"/>
    <w:rsid w:val="005E44AD"/>
    <w:rsid w:val="005E4BB7"/>
    <w:rsid w:val="005E4F24"/>
    <w:rsid w:val="005E5519"/>
    <w:rsid w:val="005E5B3D"/>
    <w:rsid w:val="005E662E"/>
    <w:rsid w:val="005E67B0"/>
    <w:rsid w:val="005E7091"/>
    <w:rsid w:val="005E77F1"/>
    <w:rsid w:val="005F06D8"/>
    <w:rsid w:val="005F182F"/>
    <w:rsid w:val="005F20C4"/>
    <w:rsid w:val="005F26D4"/>
    <w:rsid w:val="005F2BB3"/>
    <w:rsid w:val="005F38DB"/>
    <w:rsid w:val="005F4536"/>
    <w:rsid w:val="005F4A45"/>
    <w:rsid w:val="005F661E"/>
    <w:rsid w:val="005F666E"/>
    <w:rsid w:val="005F69D8"/>
    <w:rsid w:val="005F7DEB"/>
    <w:rsid w:val="00600057"/>
    <w:rsid w:val="006014C2"/>
    <w:rsid w:val="00601C97"/>
    <w:rsid w:val="00601D8B"/>
    <w:rsid w:val="0060218F"/>
    <w:rsid w:val="00602C3E"/>
    <w:rsid w:val="00602F9C"/>
    <w:rsid w:val="00603B5F"/>
    <w:rsid w:val="00603DA0"/>
    <w:rsid w:val="006057E9"/>
    <w:rsid w:val="00606E69"/>
    <w:rsid w:val="00607170"/>
    <w:rsid w:val="006072E2"/>
    <w:rsid w:val="00607565"/>
    <w:rsid w:val="00607589"/>
    <w:rsid w:val="00607F58"/>
    <w:rsid w:val="0061030B"/>
    <w:rsid w:val="006114C0"/>
    <w:rsid w:val="006120D4"/>
    <w:rsid w:val="00612DA7"/>
    <w:rsid w:val="00617BF0"/>
    <w:rsid w:val="0062013B"/>
    <w:rsid w:val="006203EB"/>
    <w:rsid w:val="0062074A"/>
    <w:rsid w:val="00620C4D"/>
    <w:rsid w:val="00621C4D"/>
    <w:rsid w:val="0062253C"/>
    <w:rsid w:val="00623333"/>
    <w:rsid w:val="00623864"/>
    <w:rsid w:val="00623A24"/>
    <w:rsid w:val="00623D8D"/>
    <w:rsid w:val="00623F1E"/>
    <w:rsid w:val="00623F84"/>
    <w:rsid w:val="00624343"/>
    <w:rsid w:val="00624821"/>
    <w:rsid w:val="00624981"/>
    <w:rsid w:val="00625B18"/>
    <w:rsid w:val="00625E2C"/>
    <w:rsid w:val="00627409"/>
    <w:rsid w:val="00627A4E"/>
    <w:rsid w:val="00630681"/>
    <w:rsid w:val="006308F5"/>
    <w:rsid w:val="00630FB4"/>
    <w:rsid w:val="006312A0"/>
    <w:rsid w:val="00631566"/>
    <w:rsid w:val="00631F2F"/>
    <w:rsid w:val="0063205A"/>
    <w:rsid w:val="006338BF"/>
    <w:rsid w:val="00634A59"/>
    <w:rsid w:val="00634D6D"/>
    <w:rsid w:val="00636C21"/>
    <w:rsid w:val="00637E39"/>
    <w:rsid w:val="00640C87"/>
    <w:rsid w:val="0064183A"/>
    <w:rsid w:val="006419FF"/>
    <w:rsid w:val="0064336C"/>
    <w:rsid w:val="00644185"/>
    <w:rsid w:val="00644855"/>
    <w:rsid w:val="00644E16"/>
    <w:rsid w:val="00644EF5"/>
    <w:rsid w:val="006466AA"/>
    <w:rsid w:val="006467BC"/>
    <w:rsid w:val="0065036F"/>
    <w:rsid w:val="00651487"/>
    <w:rsid w:val="006515F0"/>
    <w:rsid w:val="00651D1C"/>
    <w:rsid w:val="00652186"/>
    <w:rsid w:val="00652644"/>
    <w:rsid w:val="0065293E"/>
    <w:rsid w:val="00653099"/>
    <w:rsid w:val="00653388"/>
    <w:rsid w:val="006534BC"/>
    <w:rsid w:val="00653DD1"/>
    <w:rsid w:val="00654F53"/>
    <w:rsid w:val="00655202"/>
    <w:rsid w:val="0065546A"/>
    <w:rsid w:val="0065649D"/>
    <w:rsid w:val="00656ACF"/>
    <w:rsid w:val="006604CE"/>
    <w:rsid w:val="00662C82"/>
    <w:rsid w:val="00662FB0"/>
    <w:rsid w:val="006641D6"/>
    <w:rsid w:val="00665193"/>
    <w:rsid w:val="006656DE"/>
    <w:rsid w:val="0066614B"/>
    <w:rsid w:val="00666379"/>
    <w:rsid w:val="006663E8"/>
    <w:rsid w:val="00666B17"/>
    <w:rsid w:val="00670CF2"/>
    <w:rsid w:val="00670E0A"/>
    <w:rsid w:val="0067107F"/>
    <w:rsid w:val="0067120B"/>
    <w:rsid w:val="006714B2"/>
    <w:rsid w:val="00671619"/>
    <w:rsid w:val="006716FE"/>
    <w:rsid w:val="00671C15"/>
    <w:rsid w:val="00672A1C"/>
    <w:rsid w:val="00672A3A"/>
    <w:rsid w:val="00672D00"/>
    <w:rsid w:val="00672D23"/>
    <w:rsid w:val="0067562D"/>
    <w:rsid w:val="006756DC"/>
    <w:rsid w:val="00675B48"/>
    <w:rsid w:val="006778CF"/>
    <w:rsid w:val="00677B1F"/>
    <w:rsid w:val="006803F7"/>
    <w:rsid w:val="006813CF"/>
    <w:rsid w:val="00681620"/>
    <w:rsid w:val="00681E05"/>
    <w:rsid w:val="0068536B"/>
    <w:rsid w:val="00685F5B"/>
    <w:rsid w:val="006864FD"/>
    <w:rsid w:val="006872AA"/>
    <w:rsid w:val="006901B0"/>
    <w:rsid w:val="006907E1"/>
    <w:rsid w:val="00690A5F"/>
    <w:rsid w:val="00692CF1"/>
    <w:rsid w:val="00694112"/>
    <w:rsid w:val="006951DA"/>
    <w:rsid w:val="00695FE9"/>
    <w:rsid w:val="006960D5"/>
    <w:rsid w:val="00696219"/>
    <w:rsid w:val="00696723"/>
    <w:rsid w:val="00697174"/>
    <w:rsid w:val="006A0D50"/>
    <w:rsid w:val="006A16CD"/>
    <w:rsid w:val="006A205C"/>
    <w:rsid w:val="006A2546"/>
    <w:rsid w:val="006A3607"/>
    <w:rsid w:val="006A38FF"/>
    <w:rsid w:val="006A3A19"/>
    <w:rsid w:val="006A3D03"/>
    <w:rsid w:val="006A4613"/>
    <w:rsid w:val="006A4C1B"/>
    <w:rsid w:val="006A4E94"/>
    <w:rsid w:val="006A5ACE"/>
    <w:rsid w:val="006A5C4F"/>
    <w:rsid w:val="006A5DC3"/>
    <w:rsid w:val="006A70FE"/>
    <w:rsid w:val="006B08B7"/>
    <w:rsid w:val="006B0DA6"/>
    <w:rsid w:val="006B0F30"/>
    <w:rsid w:val="006B1E99"/>
    <w:rsid w:val="006B202A"/>
    <w:rsid w:val="006B215F"/>
    <w:rsid w:val="006B34F8"/>
    <w:rsid w:val="006B35B6"/>
    <w:rsid w:val="006B5A49"/>
    <w:rsid w:val="006B5FB2"/>
    <w:rsid w:val="006B6927"/>
    <w:rsid w:val="006B73BF"/>
    <w:rsid w:val="006C2C7D"/>
    <w:rsid w:val="006C2FAB"/>
    <w:rsid w:val="006C32DF"/>
    <w:rsid w:val="006C339D"/>
    <w:rsid w:val="006C3DD9"/>
    <w:rsid w:val="006C4913"/>
    <w:rsid w:val="006C5183"/>
    <w:rsid w:val="006C51AF"/>
    <w:rsid w:val="006C5424"/>
    <w:rsid w:val="006C5FEB"/>
    <w:rsid w:val="006C6E3A"/>
    <w:rsid w:val="006C7157"/>
    <w:rsid w:val="006D0924"/>
    <w:rsid w:val="006D167F"/>
    <w:rsid w:val="006D29AB"/>
    <w:rsid w:val="006D29B4"/>
    <w:rsid w:val="006D2A1A"/>
    <w:rsid w:val="006D3DCD"/>
    <w:rsid w:val="006D3FB0"/>
    <w:rsid w:val="006D4051"/>
    <w:rsid w:val="006D4468"/>
    <w:rsid w:val="006D49E4"/>
    <w:rsid w:val="006D4B26"/>
    <w:rsid w:val="006D5670"/>
    <w:rsid w:val="006D6936"/>
    <w:rsid w:val="006E0020"/>
    <w:rsid w:val="006E2296"/>
    <w:rsid w:val="006E2C08"/>
    <w:rsid w:val="006E2F55"/>
    <w:rsid w:val="006E4111"/>
    <w:rsid w:val="006E5546"/>
    <w:rsid w:val="006E5AC3"/>
    <w:rsid w:val="006E5D9C"/>
    <w:rsid w:val="006E5F74"/>
    <w:rsid w:val="006E6CAA"/>
    <w:rsid w:val="006E7115"/>
    <w:rsid w:val="006F03D6"/>
    <w:rsid w:val="006F2010"/>
    <w:rsid w:val="006F2324"/>
    <w:rsid w:val="006F2F7D"/>
    <w:rsid w:val="006F3EA0"/>
    <w:rsid w:val="006F478A"/>
    <w:rsid w:val="006F4AB2"/>
    <w:rsid w:val="006F6DAA"/>
    <w:rsid w:val="006F6FE2"/>
    <w:rsid w:val="006F75EF"/>
    <w:rsid w:val="006F7635"/>
    <w:rsid w:val="00700239"/>
    <w:rsid w:val="007008F6"/>
    <w:rsid w:val="0070105E"/>
    <w:rsid w:val="007013DB"/>
    <w:rsid w:val="00701AE5"/>
    <w:rsid w:val="0070385F"/>
    <w:rsid w:val="00704DD7"/>
    <w:rsid w:val="007057E5"/>
    <w:rsid w:val="00706066"/>
    <w:rsid w:val="00707A5C"/>
    <w:rsid w:val="00710EAB"/>
    <w:rsid w:val="00711141"/>
    <w:rsid w:val="00711C95"/>
    <w:rsid w:val="00712D3F"/>
    <w:rsid w:val="00712E3A"/>
    <w:rsid w:val="00713174"/>
    <w:rsid w:val="00713490"/>
    <w:rsid w:val="0071380B"/>
    <w:rsid w:val="00713AC2"/>
    <w:rsid w:val="007141A9"/>
    <w:rsid w:val="007141B3"/>
    <w:rsid w:val="00715745"/>
    <w:rsid w:val="00715EBB"/>
    <w:rsid w:val="00716645"/>
    <w:rsid w:val="00716B12"/>
    <w:rsid w:val="0071781F"/>
    <w:rsid w:val="00717C1D"/>
    <w:rsid w:val="007206A6"/>
    <w:rsid w:val="007209B0"/>
    <w:rsid w:val="00721456"/>
    <w:rsid w:val="00721E30"/>
    <w:rsid w:val="00721FC7"/>
    <w:rsid w:val="007224C0"/>
    <w:rsid w:val="0072254A"/>
    <w:rsid w:val="00722659"/>
    <w:rsid w:val="00723133"/>
    <w:rsid w:val="007235AC"/>
    <w:rsid w:val="00723DAA"/>
    <w:rsid w:val="00723FEF"/>
    <w:rsid w:val="00725438"/>
    <w:rsid w:val="007258A8"/>
    <w:rsid w:val="007260F8"/>
    <w:rsid w:val="0072690A"/>
    <w:rsid w:val="007308C3"/>
    <w:rsid w:val="007308E8"/>
    <w:rsid w:val="00731375"/>
    <w:rsid w:val="00731FC7"/>
    <w:rsid w:val="00732AA7"/>
    <w:rsid w:val="00732D8E"/>
    <w:rsid w:val="00732DD9"/>
    <w:rsid w:val="0073333B"/>
    <w:rsid w:val="0073349C"/>
    <w:rsid w:val="00734045"/>
    <w:rsid w:val="00734E32"/>
    <w:rsid w:val="00735218"/>
    <w:rsid w:val="00735E9B"/>
    <w:rsid w:val="00735ED0"/>
    <w:rsid w:val="00736821"/>
    <w:rsid w:val="0073713B"/>
    <w:rsid w:val="00740862"/>
    <w:rsid w:val="00740A77"/>
    <w:rsid w:val="007420DA"/>
    <w:rsid w:val="00742265"/>
    <w:rsid w:val="00742EEC"/>
    <w:rsid w:val="007441E5"/>
    <w:rsid w:val="007458DA"/>
    <w:rsid w:val="007462F6"/>
    <w:rsid w:val="007500DB"/>
    <w:rsid w:val="00750329"/>
    <w:rsid w:val="00751061"/>
    <w:rsid w:val="0075213F"/>
    <w:rsid w:val="00752ED6"/>
    <w:rsid w:val="00753150"/>
    <w:rsid w:val="007535DE"/>
    <w:rsid w:val="00753DAB"/>
    <w:rsid w:val="0075408C"/>
    <w:rsid w:val="00755495"/>
    <w:rsid w:val="00755854"/>
    <w:rsid w:val="007560C3"/>
    <w:rsid w:val="00756F3F"/>
    <w:rsid w:val="007571C8"/>
    <w:rsid w:val="007603A3"/>
    <w:rsid w:val="00761304"/>
    <w:rsid w:val="00761A73"/>
    <w:rsid w:val="007624D2"/>
    <w:rsid w:val="007626E6"/>
    <w:rsid w:val="00764337"/>
    <w:rsid w:val="007649D5"/>
    <w:rsid w:val="00764B65"/>
    <w:rsid w:val="00765AC3"/>
    <w:rsid w:val="00765CDE"/>
    <w:rsid w:val="00765E91"/>
    <w:rsid w:val="0076603D"/>
    <w:rsid w:val="0076708A"/>
    <w:rsid w:val="007676AC"/>
    <w:rsid w:val="007676B4"/>
    <w:rsid w:val="0077048E"/>
    <w:rsid w:val="007713B9"/>
    <w:rsid w:val="00772661"/>
    <w:rsid w:val="0077286E"/>
    <w:rsid w:val="00772C78"/>
    <w:rsid w:val="00772E90"/>
    <w:rsid w:val="00774090"/>
    <w:rsid w:val="007744FB"/>
    <w:rsid w:val="007745E7"/>
    <w:rsid w:val="00774EE9"/>
    <w:rsid w:val="00775339"/>
    <w:rsid w:val="00776A1C"/>
    <w:rsid w:val="00776E4E"/>
    <w:rsid w:val="00776FB2"/>
    <w:rsid w:val="0077755C"/>
    <w:rsid w:val="0077797E"/>
    <w:rsid w:val="007810EF"/>
    <w:rsid w:val="007813FA"/>
    <w:rsid w:val="00782879"/>
    <w:rsid w:val="00783346"/>
    <w:rsid w:val="0078480B"/>
    <w:rsid w:val="00784D89"/>
    <w:rsid w:val="00786153"/>
    <w:rsid w:val="00786B46"/>
    <w:rsid w:val="007874A3"/>
    <w:rsid w:val="007879A1"/>
    <w:rsid w:val="00787F39"/>
    <w:rsid w:val="007904E5"/>
    <w:rsid w:val="00790FF4"/>
    <w:rsid w:val="007911C3"/>
    <w:rsid w:val="00791A6E"/>
    <w:rsid w:val="00791CEF"/>
    <w:rsid w:val="00792421"/>
    <w:rsid w:val="00792917"/>
    <w:rsid w:val="00793095"/>
    <w:rsid w:val="00793BFA"/>
    <w:rsid w:val="00793E7A"/>
    <w:rsid w:val="0079530C"/>
    <w:rsid w:val="007968AB"/>
    <w:rsid w:val="00796BAB"/>
    <w:rsid w:val="00796DA4"/>
    <w:rsid w:val="007975C5"/>
    <w:rsid w:val="00797993"/>
    <w:rsid w:val="007A0B25"/>
    <w:rsid w:val="007A109E"/>
    <w:rsid w:val="007A25B8"/>
    <w:rsid w:val="007A32D2"/>
    <w:rsid w:val="007A33DF"/>
    <w:rsid w:val="007A3B8C"/>
    <w:rsid w:val="007A3DEA"/>
    <w:rsid w:val="007A559F"/>
    <w:rsid w:val="007A55AF"/>
    <w:rsid w:val="007A6008"/>
    <w:rsid w:val="007A7AD0"/>
    <w:rsid w:val="007B17AC"/>
    <w:rsid w:val="007B1BB4"/>
    <w:rsid w:val="007B23AB"/>
    <w:rsid w:val="007B2E44"/>
    <w:rsid w:val="007B3C3D"/>
    <w:rsid w:val="007B3EF3"/>
    <w:rsid w:val="007B43EC"/>
    <w:rsid w:val="007B4FE4"/>
    <w:rsid w:val="007B57AC"/>
    <w:rsid w:val="007B58F4"/>
    <w:rsid w:val="007B5F72"/>
    <w:rsid w:val="007B5FD2"/>
    <w:rsid w:val="007B63B8"/>
    <w:rsid w:val="007B7230"/>
    <w:rsid w:val="007C018D"/>
    <w:rsid w:val="007C07BD"/>
    <w:rsid w:val="007C1922"/>
    <w:rsid w:val="007C2B50"/>
    <w:rsid w:val="007C32F2"/>
    <w:rsid w:val="007C3A3A"/>
    <w:rsid w:val="007C433A"/>
    <w:rsid w:val="007C4CA5"/>
    <w:rsid w:val="007C5737"/>
    <w:rsid w:val="007C59B9"/>
    <w:rsid w:val="007C612D"/>
    <w:rsid w:val="007C67E8"/>
    <w:rsid w:val="007C6E87"/>
    <w:rsid w:val="007C79A3"/>
    <w:rsid w:val="007C7E0C"/>
    <w:rsid w:val="007D0208"/>
    <w:rsid w:val="007D079B"/>
    <w:rsid w:val="007D0C46"/>
    <w:rsid w:val="007D2426"/>
    <w:rsid w:val="007D262A"/>
    <w:rsid w:val="007D3C0F"/>
    <w:rsid w:val="007D44CF"/>
    <w:rsid w:val="007D4E53"/>
    <w:rsid w:val="007D61CE"/>
    <w:rsid w:val="007D6E43"/>
    <w:rsid w:val="007D7ECB"/>
    <w:rsid w:val="007E0365"/>
    <w:rsid w:val="007E0F42"/>
    <w:rsid w:val="007E13E2"/>
    <w:rsid w:val="007E28E3"/>
    <w:rsid w:val="007E33D9"/>
    <w:rsid w:val="007E4D70"/>
    <w:rsid w:val="007E511A"/>
    <w:rsid w:val="007E67E8"/>
    <w:rsid w:val="007E7A55"/>
    <w:rsid w:val="007F02BB"/>
    <w:rsid w:val="007F339D"/>
    <w:rsid w:val="007F33EB"/>
    <w:rsid w:val="007F396E"/>
    <w:rsid w:val="007F4DE5"/>
    <w:rsid w:val="007F7019"/>
    <w:rsid w:val="007F74EB"/>
    <w:rsid w:val="007F7FA2"/>
    <w:rsid w:val="008007F5"/>
    <w:rsid w:val="00800EF6"/>
    <w:rsid w:val="00801182"/>
    <w:rsid w:val="00801D39"/>
    <w:rsid w:val="00802670"/>
    <w:rsid w:val="008034EF"/>
    <w:rsid w:val="008035C3"/>
    <w:rsid w:val="008045A7"/>
    <w:rsid w:val="00804B4C"/>
    <w:rsid w:val="00804CB2"/>
    <w:rsid w:val="00805B4D"/>
    <w:rsid w:val="00805D8C"/>
    <w:rsid w:val="0080648D"/>
    <w:rsid w:val="00807331"/>
    <w:rsid w:val="00810223"/>
    <w:rsid w:val="00810C8A"/>
    <w:rsid w:val="008125A4"/>
    <w:rsid w:val="00812777"/>
    <w:rsid w:val="008128BA"/>
    <w:rsid w:val="00812CA6"/>
    <w:rsid w:val="008149FA"/>
    <w:rsid w:val="00814D49"/>
    <w:rsid w:val="00816465"/>
    <w:rsid w:val="00816936"/>
    <w:rsid w:val="00817094"/>
    <w:rsid w:val="008175BF"/>
    <w:rsid w:val="008178E0"/>
    <w:rsid w:val="00820879"/>
    <w:rsid w:val="00820D70"/>
    <w:rsid w:val="00821753"/>
    <w:rsid w:val="00821ACD"/>
    <w:rsid w:val="00822AE8"/>
    <w:rsid w:val="00822B87"/>
    <w:rsid w:val="00822BA2"/>
    <w:rsid w:val="008239B9"/>
    <w:rsid w:val="00824166"/>
    <w:rsid w:val="00824742"/>
    <w:rsid w:val="0082519A"/>
    <w:rsid w:val="00825528"/>
    <w:rsid w:val="0082571C"/>
    <w:rsid w:val="008270F0"/>
    <w:rsid w:val="008301A7"/>
    <w:rsid w:val="0083024D"/>
    <w:rsid w:val="00830284"/>
    <w:rsid w:val="00830A5D"/>
    <w:rsid w:val="00830AE1"/>
    <w:rsid w:val="00830DE0"/>
    <w:rsid w:val="00831115"/>
    <w:rsid w:val="0083132D"/>
    <w:rsid w:val="008320CA"/>
    <w:rsid w:val="008348C2"/>
    <w:rsid w:val="00835725"/>
    <w:rsid w:val="00836228"/>
    <w:rsid w:val="00836EA1"/>
    <w:rsid w:val="00837055"/>
    <w:rsid w:val="00837BAF"/>
    <w:rsid w:val="00840257"/>
    <w:rsid w:val="008413E5"/>
    <w:rsid w:val="008418D9"/>
    <w:rsid w:val="00842471"/>
    <w:rsid w:val="00842FB6"/>
    <w:rsid w:val="00843628"/>
    <w:rsid w:val="008437AA"/>
    <w:rsid w:val="00844593"/>
    <w:rsid w:val="00845A2B"/>
    <w:rsid w:val="00845D63"/>
    <w:rsid w:val="00846184"/>
    <w:rsid w:val="008461DF"/>
    <w:rsid w:val="00846456"/>
    <w:rsid w:val="00846E49"/>
    <w:rsid w:val="00852341"/>
    <w:rsid w:val="00853795"/>
    <w:rsid w:val="0085384D"/>
    <w:rsid w:val="00853C20"/>
    <w:rsid w:val="00853EE4"/>
    <w:rsid w:val="00854B63"/>
    <w:rsid w:val="00854F21"/>
    <w:rsid w:val="008551C1"/>
    <w:rsid w:val="00855A59"/>
    <w:rsid w:val="00855DC3"/>
    <w:rsid w:val="008576A9"/>
    <w:rsid w:val="00857EC8"/>
    <w:rsid w:val="00861183"/>
    <w:rsid w:val="0086344B"/>
    <w:rsid w:val="00863BBD"/>
    <w:rsid w:val="00864852"/>
    <w:rsid w:val="008657E1"/>
    <w:rsid w:val="00865D8C"/>
    <w:rsid w:val="00866048"/>
    <w:rsid w:val="00866257"/>
    <w:rsid w:val="00867F03"/>
    <w:rsid w:val="00870261"/>
    <w:rsid w:val="00870365"/>
    <w:rsid w:val="00870422"/>
    <w:rsid w:val="00870CCA"/>
    <w:rsid w:val="00870D30"/>
    <w:rsid w:val="008722B5"/>
    <w:rsid w:val="0087280F"/>
    <w:rsid w:val="00872C3E"/>
    <w:rsid w:val="00872E45"/>
    <w:rsid w:val="008733CC"/>
    <w:rsid w:val="00874F45"/>
    <w:rsid w:val="0087567C"/>
    <w:rsid w:val="008764A4"/>
    <w:rsid w:val="0087726E"/>
    <w:rsid w:val="008776E5"/>
    <w:rsid w:val="00881CA6"/>
    <w:rsid w:val="00881E35"/>
    <w:rsid w:val="00882162"/>
    <w:rsid w:val="00882A97"/>
    <w:rsid w:val="00883FD0"/>
    <w:rsid w:val="00884AB4"/>
    <w:rsid w:val="008854FC"/>
    <w:rsid w:val="008857B0"/>
    <w:rsid w:val="008862EB"/>
    <w:rsid w:val="00886351"/>
    <w:rsid w:val="00887063"/>
    <w:rsid w:val="00887EBB"/>
    <w:rsid w:val="0089078D"/>
    <w:rsid w:val="00890875"/>
    <w:rsid w:val="00890A7D"/>
    <w:rsid w:val="00891058"/>
    <w:rsid w:val="00891E7F"/>
    <w:rsid w:val="00891EC7"/>
    <w:rsid w:val="00891F61"/>
    <w:rsid w:val="0089216E"/>
    <w:rsid w:val="008921F0"/>
    <w:rsid w:val="00892F94"/>
    <w:rsid w:val="00893522"/>
    <w:rsid w:val="00893F86"/>
    <w:rsid w:val="008948D1"/>
    <w:rsid w:val="00894A5C"/>
    <w:rsid w:val="00895271"/>
    <w:rsid w:val="00895D59"/>
    <w:rsid w:val="00895F94"/>
    <w:rsid w:val="008966D3"/>
    <w:rsid w:val="008973D6"/>
    <w:rsid w:val="00897501"/>
    <w:rsid w:val="0089756A"/>
    <w:rsid w:val="008A0A1A"/>
    <w:rsid w:val="008A11DB"/>
    <w:rsid w:val="008A16D3"/>
    <w:rsid w:val="008A1D7E"/>
    <w:rsid w:val="008A22DE"/>
    <w:rsid w:val="008A2817"/>
    <w:rsid w:val="008A29B1"/>
    <w:rsid w:val="008A2C90"/>
    <w:rsid w:val="008A33CB"/>
    <w:rsid w:val="008A348F"/>
    <w:rsid w:val="008A3659"/>
    <w:rsid w:val="008A3768"/>
    <w:rsid w:val="008A3DB4"/>
    <w:rsid w:val="008A4318"/>
    <w:rsid w:val="008A566D"/>
    <w:rsid w:val="008A5760"/>
    <w:rsid w:val="008A5C87"/>
    <w:rsid w:val="008A6220"/>
    <w:rsid w:val="008A62B9"/>
    <w:rsid w:val="008A6BDB"/>
    <w:rsid w:val="008A7351"/>
    <w:rsid w:val="008B1168"/>
    <w:rsid w:val="008B1861"/>
    <w:rsid w:val="008B2BD0"/>
    <w:rsid w:val="008B359B"/>
    <w:rsid w:val="008B3EBE"/>
    <w:rsid w:val="008B4CA2"/>
    <w:rsid w:val="008B4F76"/>
    <w:rsid w:val="008B5D3C"/>
    <w:rsid w:val="008B6485"/>
    <w:rsid w:val="008B7117"/>
    <w:rsid w:val="008B72E6"/>
    <w:rsid w:val="008B747E"/>
    <w:rsid w:val="008C1065"/>
    <w:rsid w:val="008C1180"/>
    <w:rsid w:val="008C1C1B"/>
    <w:rsid w:val="008C1C74"/>
    <w:rsid w:val="008C2E20"/>
    <w:rsid w:val="008C2F1A"/>
    <w:rsid w:val="008C3A22"/>
    <w:rsid w:val="008C46A2"/>
    <w:rsid w:val="008C4AA4"/>
    <w:rsid w:val="008C4F21"/>
    <w:rsid w:val="008C6FE1"/>
    <w:rsid w:val="008C7429"/>
    <w:rsid w:val="008D000B"/>
    <w:rsid w:val="008D0E52"/>
    <w:rsid w:val="008D0FD7"/>
    <w:rsid w:val="008D13E8"/>
    <w:rsid w:val="008D1B13"/>
    <w:rsid w:val="008D1C6A"/>
    <w:rsid w:val="008D224D"/>
    <w:rsid w:val="008D26C0"/>
    <w:rsid w:val="008D35B7"/>
    <w:rsid w:val="008D3AB9"/>
    <w:rsid w:val="008D3D82"/>
    <w:rsid w:val="008D3E4D"/>
    <w:rsid w:val="008D6375"/>
    <w:rsid w:val="008D73FE"/>
    <w:rsid w:val="008D7DED"/>
    <w:rsid w:val="008E03B1"/>
    <w:rsid w:val="008E0744"/>
    <w:rsid w:val="008E0A40"/>
    <w:rsid w:val="008E1F26"/>
    <w:rsid w:val="008E2A0E"/>
    <w:rsid w:val="008E39BD"/>
    <w:rsid w:val="008E4624"/>
    <w:rsid w:val="008E615E"/>
    <w:rsid w:val="008E6585"/>
    <w:rsid w:val="008F23A1"/>
    <w:rsid w:val="008F2CC9"/>
    <w:rsid w:val="008F2EE2"/>
    <w:rsid w:val="008F4F40"/>
    <w:rsid w:val="008F517F"/>
    <w:rsid w:val="008F5C44"/>
    <w:rsid w:val="008F643A"/>
    <w:rsid w:val="008F65FD"/>
    <w:rsid w:val="008F7920"/>
    <w:rsid w:val="00900BA7"/>
    <w:rsid w:val="00901CE5"/>
    <w:rsid w:val="00901D9F"/>
    <w:rsid w:val="009021DB"/>
    <w:rsid w:val="0090453F"/>
    <w:rsid w:val="00905BE7"/>
    <w:rsid w:val="009061EE"/>
    <w:rsid w:val="00906581"/>
    <w:rsid w:val="009065B6"/>
    <w:rsid w:val="00906C8D"/>
    <w:rsid w:val="0091026B"/>
    <w:rsid w:val="00911AC9"/>
    <w:rsid w:val="0091231E"/>
    <w:rsid w:val="00912752"/>
    <w:rsid w:val="00912D27"/>
    <w:rsid w:val="009131AC"/>
    <w:rsid w:val="00913A42"/>
    <w:rsid w:val="00914F4C"/>
    <w:rsid w:val="00915417"/>
    <w:rsid w:val="00915F9A"/>
    <w:rsid w:val="00915FD1"/>
    <w:rsid w:val="0091608F"/>
    <w:rsid w:val="0091622F"/>
    <w:rsid w:val="00916AA9"/>
    <w:rsid w:val="00917540"/>
    <w:rsid w:val="00917AAD"/>
    <w:rsid w:val="00921B2A"/>
    <w:rsid w:val="00922D03"/>
    <w:rsid w:val="00923C64"/>
    <w:rsid w:val="009242F7"/>
    <w:rsid w:val="00924355"/>
    <w:rsid w:val="0092454C"/>
    <w:rsid w:val="00924851"/>
    <w:rsid w:val="00925133"/>
    <w:rsid w:val="00925542"/>
    <w:rsid w:val="00925A3B"/>
    <w:rsid w:val="00925F8A"/>
    <w:rsid w:val="00926112"/>
    <w:rsid w:val="009273B9"/>
    <w:rsid w:val="00927FA0"/>
    <w:rsid w:val="00931005"/>
    <w:rsid w:val="009311A5"/>
    <w:rsid w:val="00931725"/>
    <w:rsid w:val="0093387F"/>
    <w:rsid w:val="00933CFF"/>
    <w:rsid w:val="00933F94"/>
    <w:rsid w:val="00934135"/>
    <w:rsid w:val="00934B86"/>
    <w:rsid w:val="00934BFD"/>
    <w:rsid w:val="00935A42"/>
    <w:rsid w:val="009360D8"/>
    <w:rsid w:val="00936253"/>
    <w:rsid w:val="00937731"/>
    <w:rsid w:val="00940CA5"/>
    <w:rsid w:val="009419C6"/>
    <w:rsid w:val="00941C79"/>
    <w:rsid w:val="00941F3D"/>
    <w:rsid w:val="00942538"/>
    <w:rsid w:val="009431DF"/>
    <w:rsid w:val="00943320"/>
    <w:rsid w:val="00943440"/>
    <w:rsid w:val="00943501"/>
    <w:rsid w:val="009439EB"/>
    <w:rsid w:val="00944177"/>
    <w:rsid w:val="0094434E"/>
    <w:rsid w:val="0094450D"/>
    <w:rsid w:val="00944895"/>
    <w:rsid w:val="00944899"/>
    <w:rsid w:val="00944A3A"/>
    <w:rsid w:val="00945195"/>
    <w:rsid w:val="00946A69"/>
    <w:rsid w:val="0095014E"/>
    <w:rsid w:val="0095161F"/>
    <w:rsid w:val="00951E23"/>
    <w:rsid w:val="009523EE"/>
    <w:rsid w:val="009524FB"/>
    <w:rsid w:val="009526E4"/>
    <w:rsid w:val="00956946"/>
    <w:rsid w:val="00956DBA"/>
    <w:rsid w:val="009574D9"/>
    <w:rsid w:val="0095784D"/>
    <w:rsid w:val="0096002D"/>
    <w:rsid w:val="00962013"/>
    <w:rsid w:val="009622A3"/>
    <w:rsid w:val="009627B1"/>
    <w:rsid w:val="00963063"/>
    <w:rsid w:val="009637CF"/>
    <w:rsid w:val="00964C50"/>
    <w:rsid w:val="00965793"/>
    <w:rsid w:val="00965DA6"/>
    <w:rsid w:val="00965DE3"/>
    <w:rsid w:val="00966BE5"/>
    <w:rsid w:val="00966DF8"/>
    <w:rsid w:val="00967233"/>
    <w:rsid w:val="0096739A"/>
    <w:rsid w:val="00970ECB"/>
    <w:rsid w:val="009721E9"/>
    <w:rsid w:val="00972F18"/>
    <w:rsid w:val="00973014"/>
    <w:rsid w:val="009737FE"/>
    <w:rsid w:val="00973A2C"/>
    <w:rsid w:val="00973E78"/>
    <w:rsid w:val="0097429C"/>
    <w:rsid w:val="009748B7"/>
    <w:rsid w:val="00974978"/>
    <w:rsid w:val="0097506B"/>
    <w:rsid w:val="00975177"/>
    <w:rsid w:val="009752BE"/>
    <w:rsid w:val="00975F66"/>
    <w:rsid w:val="00976EDA"/>
    <w:rsid w:val="00977163"/>
    <w:rsid w:val="0097745D"/>
    <w:rsid w:val="009775E3"/>
    <w:rsid w:val="009801E9"/>
    <w:rsid w:val="00980292"/>
    <w:rsid w:val="00980BBE"/>
    <w:rsid w:val="00982B75"/>
    <w:rsid w:val="009848B7"/>
    <w:rsid w:val="00984E87"/>
    <w:rsid w:val="00986340"/>
    <w:rsid w:val="00986ACF"/>
    <w:rsid w:val="00990739"/>
    <w:rsid w:val="00990E19"/>
    <w:rsid w:val="00990EC0"/>
    <w:rsid w:val="00992D05"/>
    <w:rsid w:val="009935B3"/>
    <w:rsid w:val="0099401E"/>
    <w:rsid w:val="00995FB8"/>
    <w:rsid w:val="00996729"/>
    <w:rsid w:val="009970A0"/>
    <w:rsid w:val="0099759E"/>
    <w:rsid w:val="0099786A"/>
    <w:rsid w:val="00997ABD"/>
    <w:rsid w:val="00997E41"/>
    <w:rsid w:val="009A01D8"/>
    <w:rsid w:val="009A04E1"/>
    <w:rsid w:val="009A0BFC"/>
    <w:rsid w:val="009A0D44"/>
    <w:rsid w:val="009A195B"/>
    <w:rsid w:val="009A1B1C"/>
    <w:rsid w:val="009A1B24"/>
    <w:rsid w:val="009A1B40"/>
    <w:rsid w:val="009A2719"/>
    <w:rsid w:val="009A2A64"/>
    <w:rsid w:val="009A3403"/>
    <w:rsid w:val="009A35B2"/>
    <w:rsid w:val="009A3E12"/>
    <w:rsid w:val="009A4112"/>
    <w:rsid w:val="009A4412"/>
    <w:rsid w:val="009A4608"/>
    <w:rsid w:val="009A55C7"/>
    <w:rsid w:val="009A5F01"/>
    <w:rsid w:val="009A5F5F"/>
    <w:rsid w:val="009A6C66"/>
    <w:rsid w:val="009A702D"/>
    <w:rsid w:val="009A79CC"/>
    <w:rsid w:val="009B1F49"/>
    <w:rsid w:val="009B1FD2"/>
    <w:rsid w:val="009B2C37"/>
    <w:rsid w:val="009B32CC"/>
    <w:rsid w:val="009B37BA"/>
    <w:rsid w:val="009B3857"/>
    <w:rsid w:val="009B3BDB"/>
    <w:rsid w:val="009B43B6"/>
    <w:rsid w:val="009B518D"/>
    <w:rsid w:val="009B653D"/>
    <w:rsid w:val="009B6B10"/>
    <w:rsid w:val="009B6E0C"/>
    <w:rsid w:val="009B75D9"/>
    <w:rsid w:val="009C02AF"/>
    <w:rsid w:val="009C133D"/>
    <w:rsid w:val="009C3C46"/>
    <w:rsid w:val="009C44C1"/>
    <w:rsid w:val="009C4A76"/>
    <w:rsid w:val="009C5243"/>
    <w:rsid w:val="009C606E"/>
    <w:rsid w:val="009C6129"/>
    <w:rsid w:val="009C63AA"/>
    <w:rsid w:val="009C67D3"/>
    <w:rsid w:val="009C6DF6"/>
    <w:rsid w:val="009C704B"/>
    <w:rsid w:val="009D004B"/>
    <w:rsid w:val="009D0621"/>
    <w:rsid w:val="009D0CD0"/>
    <w:rsid w:val="009D12DA"/>
    <w:rsid w:val="009D1DBF"/>
    <w:rsid w:val="009D1FA0"/>
    <w:rsid w:val="009D27B2"/>
    <w:rsid w:val="009D3455"/>
    <w:rsid w:val="009D3DBD"/>
    <w:rsid w:val="009D3E88"/>
    <w:rsid w:val="009D4B36"/>
    <w:rsid w:val="009D52CF"/>
    <w:rsid w:val="009D5537"/>
    <w:rsid w:val="009D5892"/>
    <w:rsid w:val="009D58CC"/>
    <w:rsid w:val="009D60C8"/>
    <w:rsid w:val="009D6899"/>
    <w:rsid w:val="009D6F15"/>
    <w:rsid w:val="009D79B5"/>
    <w:rsid w:val="009D7D2A"/>
    <w:rsid w:val="009E04EC"/>
    <w:rsid w:val="009E099A"/>
    <w:rsid w:val="009E0A18"/>
    <w:rsid w:val="009E2C21"/>
    <w:rsid w:val="009E3494"/>
    <w:rsid w:val="009E382E"/>
    <w:rsid w:val="009E395F"/>
    <w:rsid w:val="009E4B77"/>
    <w:rsid w:val="009E553D"/>
    <w:rsid w:val="009E5B86"/>
    <w:rsid w:val="009E5E34"/>
    <w:rsid w:val="009E7794"/>
    <w:rsid w:val="009F0A4F"/>
    <w:rsid w:val="009F0B60"/>
    <w:rsid w:val="009F1285"/>
    <w:rsid w:val="009F1E8D"/>
    <w:rsid w:val="009F2489"/>
    <w:rsid w:val="009F2C8A"/>
    <w:rsid w:val="009F3F7B"/>
    <w:rsid w:val="009F4908"/>
    <w:rsid w:val="009F49CE"/>
    <w:rsid w:val="009F4DD3"/>
    <w:rsid w:val="009F5227"/>
    <w:rsid w:val="009F634E"/>
    <w:rsid w:val="009F7927"/>
    <w:rsid w:val="00A003A4"/>
    <w:rsid w:val="00A01950"/>
    <w:rsid w:val="00A01D49"/>
    <w:rsid w:val="00A022B3"/>
    <w:rsid w:val="00A04754"/>
    <w:rsid w:val="00A10DB2"/>
    <w:rsid w:val="00A1162B"/>
    <w:rsid w:val="00A12816"/>
    <w:rsid w:val="00A13384"/>
    <w:rsid w:val="00A133FC"/>
    <w:rsid w:val="00A13BDB"/>
    <w:rsid w:val="00A14F46"/>
    <w:rsid w:val="00A15B7A"/>
    <w:rsid w:val="00A16B7D"/>
    <w:rsid w:val="00A16E6C"/>
    <w:rsid w:val="00A20129"/>
    <w:rsid w:val="00A20315"/>
    <w:rsid w:val="00A20431"/>
    <w:rsid w:val="00A21386"/>
    <w:rsid w:val="00A219BF"/>
    <w:rsid w:val="00A2257E"/>
    <w:rsid w:val="00A226F2"/>
    <w:rsid w:val="00A22FF2"/>
    <w:rsid w:val="00A233D1"/>
    <w:rsid w:val="00A23510"/>
    <w:rsid w:val="00A23EEA"/>
    <w:rsid w:val="00A240DE"/>
    <w:rsid w:val="00A24A9A"/>
    <w:rsid w:val="00A25520"/>
    <w:rsid w:val="00A26885"/>
    <w:rsid w:val="00A26924"/>
    <w:rsid w:val="00A27869"/>
    <w:rsid w:val="00A3083D"/>
    <w:rsid w:val="00A31010"/>
    <w:rsid w:val="00A31E32"/>
    <w:rsid w:val="00A32234"/>
    <w:rsid w:val="00A34315"/>
    <w:rsid w:val="00A359CD"/>
    <w:rsid w:val="00A364A5"/>
    <w:rsid w:val="00A41EDB"/>
    <w:rsid w:val="00A43097"/>
    <w:rsid w:val="00A44049"/>
    <w:rsid w:val="00A44911"/>
    <w:rsid w:val="00A45436"/>
    <w:rsid w:val="00A4545A"/>
    <w:rsid w:val="00A45ADC"/>
    <w:rsid w:val="00A45BE7"/>
    <w:rsid w:val="00A46B2E"/>
    <w:rsid w:val="00A472CD"/>
    <w:rsid w:val="00A4774B"/>
    <w:rsid w:val="00A47D4B"/>
    <w:rsid w:val="00A50306"/>
    <w:rsid w:val="00A50FFA"/>
    <w:rsid w:val="00A51170"/>
    <w:rsid w:val="00A51348"/>
    <w:rsid w:val="00A513F2"/>
    <w:rsid w:val="00A51ACB"/>
    <w:rsid w:val="00A5226D"/>
    <w:rsid w:val="00A52790"/>
    <w:rsid w:val="00A52DEF"/>
    <w:rsid w:val="00A536FC"/>
    <w:rsid w:val="00A541E0"/>
    <w:rsid w:val="00A54564"/>
    <w:rsid w:val="00A5479E"/>
    <w:rsid w:val="00A54AFD"/>
    <w:rsid w:val="00A558F2"/>
    <w:rsid w:val="00A57A2A"/>
    <w:rsid w:val="00A57C93"/>
    <w:rsid w:val="00A57E71"/>
    <w:rsid w:val="00A6023C"/>
    <w:rsid w:val="00A60561"/>
    <w:rsid w:val="00A61B66"/>
    <w:rsid w:val="00A632B8"/>
    <w:rsid w:val="00A64D94"/>
    <w:rsid w:val="00A65324"/>
    <w:rsid w:val="00A653BB"/>
    <w:rsid w:val="00A658CA"/>
    <w:rsid w:val="00A659B6"/>
    <w:rsid w:val="00A65FF4"/>
    <w:rsid w:val="00A665E8"/>
    <w:rsid w:val="00A66821"/>
    <w:rsid w:val="00A66F5F"/>
    <w:rsid w:val="00A67817"/>
    <w:rsid w:val="00A67F48"/>
    <w:rsid w:val="00A702FB"/>
    <w:rsid w:val="00A72296"/>
    <w:rsid w:val="00A7447D"/>
    <w:rsid w:val="00A75243"/>
    <w:rsid w:val="00A76477"/>
    <w:rsid w:val="00A76700"/>
    <w:rsid w:val="00A76DD5"/>
    <w:rsid w:val="00A76EE1"/>
    <w:rsid w:val="00A80019"/>
    <w:rsid w:val="00A801A0"/>
    <w:rsid w:val="00A81AF0"/>
    <w:rsid w:val="00A81C30"/>
    <w:rsid w:val="00A81F1E"/>
    <w:rsid w:val="00A82671"/>
    <w:rsid w:val="00A829DD"/>
    <w:rsid w:val="00A82A1A"/>
    <w:rsid w:val="00A82DFA"/>
    <w:rsid w:val="00A8463D"/>
    <w:rsid w:val="00A86492"/>
    <w:rsid w:val="00A865D7"/>
    <w:rsid w:val="00A86AEC"/>
    <w:rsid w:val="00A86CB8"/>
    <w:rsid w:val="00A86F0B"/>
    <w:rsid w:val="00A905DF"/>
    <w:rsid w:val="00A90613"/>
    <w:rsid w:val="00A91CFE"/>
    <w:rsid w:val="00A923D3"/>
    <w:rsid w:val="00A92944"/>
    <w:rsid w:val="00A93086"/>
    <w:rsid w:val="00A93779"/>
    <w:rsid w:val="00A95C6D"/>
    <w:rsid w:val="00A96A55"/>
    <w:rsid w:val="00A97EFC"/>
    <w:rsid w:val="00AA03C8"/>
    <w:rsid w:val="00AA263F"/>
    <w:rsid w:val="00AA2C49"/>
    <w:rsid w:val="00AA2E27"/>
    <w:rsid w:val="00AA39C5"/>
    <w:rsid w:val="00AA556F"/>
    <w:rsid w:val="00AA62A3"/>
    <w:rsid w:val="00AA6622"/>
    <w:rsid w:val="00AA6A98"/>
    <w:rsid w:val="00AA6AE5"/>
    <w:rsid w:val="00AA7FA0"/>
    <w:rsid w:val="00AB0025"/>
    <w:rsid w:val="00AB1694"/>
    <w:rsid w:val="00AB1928"/>
    <w:rsid w:val="00AB33B0"/>
    <w:rsid w:val="00AB3990"/>
    <w:rsid w:val="00AB3C08"/>
    <w:rsid w:val="00AB46A3"/>
    <w:rsid w:val="00AB4B69"/>
    <w:rsid w:val="00AB4BB8"/>
    <w:rsid w:val="00AB51CA"/>
    <w:rsid w:val="00AB5543"/>
    <w:rsid w:val="00AB5DE7"/>
    <w:rsid w:val="00AB7469"/>
    <w:rsid w:val="00AB7939"/>
    <w:rsid w:val="00AC111F"/>
    <w:rsid w:val="00AC1646"/>
    <w:rsid w:val="00AC179C"/>
    <w:rsid w:val="00AC1956"/>
    <w:rsid w:val="00AC2371"/>
    <w:rsid w:val="00AC2612"/>
    <w:rsid w:val="00AC2E0A"/>
    <w:rsid w:val="00AC371F"/>
    <w:rsid w:val="00AC6389"/>
    <w:rsid w:val="00AC67F2"/>
    <w:rsid w:val="00AC710E"/>
    <w:rsid w:val="00AC738C"/>
    <w:rsid w:val="00AD04B5"/>
    <w:rsid w:val="00AD1682"/>
    <w:rsid w:val="00AD1CFE"/>
    <w:rsid w:val="00AD27E6"/>
    <w:rsid w:val="00AD2C92"/>
    <w:rsid w:val="00AD405D"/>
    <w:rsid w:val="00AD42DE"/>
    <w:rsid w:val="00AD4517"/>
    <w:rsid w:val="00AD61FB"/>
    <w:rsid w:val="00AD71DD"/>
    <w:rsid w:val="00AD756D"/>
    <w:rsid w:val="00AE0199"/>
    <w:rsid w:val="00AE07F1"/>
    <w:rsid w:val="00AE0BEA"/>
    <w:rsid w:val="00AE15B4"/>
    <w:rsid w:val="00AE1E40"/>
    <w:rsid w:val="00AE2024"/>
    <w:rsid w:val="00AE2672"/>
    <w:rsid w:val="00AE39A3"/>
    <w:rsid w:val="00AE4ABE"/>
    <w:rsid w:val="00AE504E"/>
    <w:rsid w:val="00AE5092"/>
    <w:rsid w:val="00AE6455"/>
    <w:rsid w:val="00AE7751"/>
    <w:rsid w:val="00AE7ACF"/>
    <w:rsid w:val="00AE7C20"/>
    <w:rsid w:val="00AF0148"/>
    <w:rsid w:val="00AF08D4"/>
    <w:rsid w:val="00AF1273"/>
    <w:rsid w:val="00AF14CF"/>
    <w:rsid w:val="00AF1809"/>
    <w:rsid w:val="00AF1941"/>
    <w:rsid w:val="00AF1C5E"/>
    <w:rsid w:val="00AF2510"/>
    <w:rsid w:val="00AF39E7"/>
    <w:rsid w:val="00AF3D24"/>
    <w:rsid w:val="00AF45EF"/>
    <w:rsid w:val="00AF572E"/>
    <w:rsid w:val="00AF65BD"/>
    <w:rsid w:val="00AF6A8F"/>
    <w:rsid w:val="00AF7045"/>
    <w:rsid w:val="00AF729E"/>
    <w:rsid w:val="00AF75B7"/>
    <w:rsid w:val="00B01E29"/>
    <w:rsid w:val="00B03F8B"/>
    <w:rsid w:val="00B04738"/>
    <w:rsid w:val="00B04F76"/>
    <w:rsid w:val="00B050F7"/>
    <w:rsid w:val="00B05705"/>
    <w:rsid w:val="00B05858"/>
    <w:rsid w:val="00B06593"/>
    <w:rsid w:val="00B06C76"/>
    <w:rsid w:val="00B06CB9"/>
    <w:rsid w:val="00B070DB"/>
    <w:rsid w:val="00B07180"/>
    <w:rsid w:val="00B0718D"/>
    <w:rsid w:val="00B07406"/>
    <w:rsid w:val="00B07D24"/>
    <w:rsid w:val="00B07D39"/>
    <w:rsid w:val="00B10B1F"/>
    <w:rsid w:val="00B10E7E"/>
    <w:rsid w:val="00B132F0"/>
    <w:rsid w:val="00B1341C"/>
    <w:rsid w:val="00B13C3E"/>
    <w:rsid w:val="00B14065"/>
    <w:rsid w:val="00B142BC"/>
    <w:rsid w:val="00B154DE"/>
    <w:rsid w:val="00B1663B"/>
    <w:rsid w:val="00B16864"/>
    <w:rsid w:val="00B16FB0"/>
    <w:rsid w:val="00B175AA"/>
    <w:rsid w:val="00B1789C"/>
    <w:rsid w:val="00B17DE2"/>
    <w:rsid w:val="00B20725"/>
    <w:rsid w:val="00B2155D"/>
    <w:rsid w:val="00B22068"/>
    <w:rsid w:val="00B23677"/>
    <w:rsid w:val="00B23FF5"/>
    <w:rsid w:val="00B24B16"/>
    <w:rsid w:val="00B25C6D"/>
    <w:rsid w:val="00B26152"/>
    <w:rsid w:val="00B26264"/>
    <w:rsid w:val="00B2642A"/>
    <w:rsid w:val="00B27822"/>
    <w:rsid w:val="00B279A9"/>
    <w:rsid w:val="00B27A73"/>
    <w:rsid w:val="00B27BFA"/>
    <w:rsid w:val="00B32A99"/>
    <w:rsid w:val="00B349CB"/>
    <w:rsid w:val="00B353F7"/>
    <w:rsid w:val="00B36E06"/>
    <w:rsid w:val="00B37AE2"/>
    <w:rsid w:val="00B37E59"/>
    <w:rsid w:val="00B37FBE"/>
    <w:rsid w:val="00B420CD"/>
    <w:rsid w:val="00B42E19"/>
    <w:rsid w:val="00B434B3"/>
    <w:rsid w:val="00B44A85"/>
    <w:rsid w:val="00B463DE"/>
    <w:rsid w:val="00B4658E"/>
    <w:rsid w:val="00B4669F"/>
    <w:rsid w:val="00B46A9E"/>
    <w:rsid w:val="00B46E9F"/>
    <w:rsid w:val="00B47320"/>
    <w:rsid w:val="00B477D9"/>
    <w:rsid w:val="00B51AD4"/>
    <w:rsid w:val="00B51C9F"/>
    <w:rsid w:val="00B52235"/>
    <w:rsid w:val="00B523DD"/>
    <w:rsid w:val="00B543F9"/>
    <w:rsid w:val="00B55071"/>
    <w:rsid w:val="00B55657"/>
    <w:rsid w:val="00B5572F"/>
    <w:rsid w:val="00B55C8B"/>
    <w:rsid w:val="00B5658D"/>
    <w:rsid w:val="00B56B14"/>
    <w:rsid w:val="00B603A7"/>
    <w:rsid w:val="00B607D0"/>
    <w:rsid w:val="00B60EF9"/>
    <w:rsid w:val="00B60FF4"/>
    <w:rsid w:val="00B61497"/>
    <w:rsid w:val="00B62366"/>
    <w:rsid w:val="00B6334A"/>
    <w:rsid w:val="00B63357"/>
    <w:rsid w:val="00B63DBC"/>
    <w:rsid w:val="00B653E5"/>
    <w:rsid w:val="00B658CE"/>
    <w:rsid w:val="00B65BF7"/>
    <w:rsid w:val="00B65DA5"/>
    <w:rsid w:val="00B65EA6"/>
    <w:rsid w:val="00B65FDF"/>
    <w:rsid w:val="00B660EF"/>
    <w:rsid w:val="00B67084"/>
    <w:rsid w:val="00B670A2"/>
    <w:rsid w:val="00B673B4"/>
    <w:rsid w:val="00B67D60"/>
    <w:rsid w:val="00B67E91"/>
    <w:rsid w:val="00B70558"/>
    <w:rsid w:val="00B71AAF"/>
    <w:rsid w:val="00B733A1"/>
    <w:rsid w:val="00B73A10"/>
    <w:rsid w:val="00B769CA"/>
    <w:rsid w:val="00B76B27"/>
    <w:rsid w:val="00B77600"/>
    <w:rsid w:val="00B7796E"/>
    <w:rsid w:val="00B80219"/>
    <w:rsid w:val="00B8054C"/>
    <w:rsid w:val="00B80EAD"/>
    <w:rsid w:val="00B82F4C"/>
    <w:rsid w:val="00B83EED"/>
    <w:rsid w:val="00B840C6"/>
    <w:rsid w:val="00B85580"/>
    <w:rsid w:val="00B857B9"/>
    <w:rsid w:val="00B86D80"/>
    <w:rsid w:val="00B8701B"/>
    <w:rsid w:val="00B902AB"/>
    <w:rsid w:val="00B907D7"/>
    <w:rsid w:val="00B90BFD"/>
    <w:rsid w:val="00B91B93"/>
    <w:rsid w:val="00B92A7C"/>
    <w:rsid w:val="00B92FDC"/>
    <w:rsid w:val="00B9445C"/>
    <w:rsid w:val="00B94AC8"/>
    <w:rsid w:val="00B94D9C"/>
    <w:rsid w:val="00B95AE4"/>
    <w:rsid w:val="00B96747"/>
    <w:rsid w:val="00B97072"/>
    <w:rsid w:val="00B97D6C"/>
    <w:rsid w:val="00BA02CD"/>
    <w:rsid w:val="00BA0E41"/>
    <w:rsid w:val="00BA1275"/>
    <w:rsid w:val="00BA2095"/>
    <w:rsid w:val="00BA34E7"/>
    <w:rsid w:val="00BA3516"/>
    <w:rsid w:val="00BA48A7"/>
    <w:rsid w:val="00BA598A"/>
    <w:rsid w:val="00BA648F"/>
    <w:rsid w:val="00BA7100"/>
    <w:rsid w:val="00BA7CED"/>
    <w:rsid w:val="00BB019A"/>
    <w:rsid w:val="00BB1598"/>
    <w:rsid w:val="00BB2276"/>
    <w:rsid w:val="00BB2718"/>
    <w:rsid w:val="00BB2D86"/>
    <w:rsid w:val="00BB3200"/>
    <w:rsid w:val="00BB3385"/>
    <w:rsid w:val="00BB349B"/>
    <w:rsid w:val="00BB40A5"/>
    <w:rsid w:val="00BB5551"/>
    <w:rsid w:val="00BB583F"/>
    <w:rsid w:val="00BB5F25"/>
    <w:rsid w:val="00BB7BDA"/>
    <w:rsid w:val="00BB7CEA"/>
    <w:rsid w:val="00BC0790"/>
    <w:rsid w:val="00BC1609"/>
    <w:rsid w:val="00BC1D85"/>
    <w:rsid w:val="00BC20BD"/>
    <w:rsid w:val="00BC2329"/>
    <w:rsid w:val="00BC2615"/>
    <w:rsid w:val="00BC2E83"/>
    <w:rsid w:val="00BC3530"/>
    <w:rsid w:val="00BC4D82"/>
    <w:rsid w:val="00BC6E10"/>
    <w:rsid w:val="00BC7172"/>
    <w:rsid w:val="00BD0C43"/>
    <w:rsid w:val="00BD28DE"/>
    <w:rsid w:val="00BD34A4"/>
    <w:rsid w:val="00BD3CF8"/>
    <w:rsid w:val="00BE0114"/>
    <w:rsid w:val="00BE01D7"/>
    <w:rsid w:val="00BE0B42"/>
    <w:rsid w:val="00BE0C44"/>
    <w:rsid w:val="00BE12E5"/>
    <w:rsid w:val="00BE1BE9"/>
    <w:rsid w:val="00BE1C2B"/>
    <w:rsid w:val="00BE1F32"/>
    <w:rsid w:val="00BE2124"/>
    <w:rsid w:val="00BE3442"/>
    <w:rsid w:val="00BE3E4E"/>
    <w:rsid w:val="00BE4E9C"/>
    <w:rsid w:val="00BE5419"/>
    <w:rsid w:val="00BE5D92"/>
    <w:rsid w:val="00BE5DF3"/>
    <w:rsid w:val="00BE6012"/>
    <w:rsid w:val="00BE60E1"/>
    <w:rsid w:val="00BE6F7F"/>
    <w:rsid w:val="00BE74DE"/>
    <w:rsid w:val="00BE79F7"/>
    <w:rsid w:val="00BF02C5"/>
    <w:rsid w:val="00BF0EDA"/>
    <w:rsid w:val="00BF164C"/>
    <w:rsid w:val="00BF2C8D"/>
    <w:rsid w:val="00BF591D"/>
    <w:rsid w:val="00BF5CE6"/>
    <w:rsid w:val="00BF7029"/>
    <w:rsid w:val="00BF747A"/>
    <w:rsid w:val="00C005E1"/>
    <w:rsid w:val="00C00BE8"/>
    <w:rsid w:val="00C00DE4"/>
    <w:rsid w:val="00C00DEC"/>
    <w:rsid w:val="00C02399"/>
    <w:rsid w:val="00C02967"/>
    <w:rsid w:val="00C030F1"/>
    <w:rsid w:val="00C03FB7"/>
    <w:rsid w:val="00C047C1"/>
    <w:rsid w:val="00C05332"/>
    <w:rsid w:val="00C061F7"/>
    <w:rsid w:val="00C07CA5"/>
    <w:rsid w:val="00C07EAF"/>
    <w:rsid w:val="00C10B59"/>
    <w:rsid w:val="00C15A00"/>
    <w:rsid w:val="00C1743B"/>
    <w:rsid w:val="00C20979"/>
    <w:rsid w:val="00C214F2"/>
    <w:rsid w:val="00C21C94"/>
    <w:rsid w:val="00C2368C"/>
    <w:rsid w:val="00C23EDC"/>
    <w:rsid w:val="00C244D7"/>
    <w:rsid w:val="00C263EE"/>
    <w:rsid w:val="00C267DE"/>
    <w:rsid w:val="00C2702D"/>
    <w:rsid w:val="00C27071"/>
    <w:rsid w:val="00C273E8"/>
    <w:rsid w:val="00C30017"/>
    <w:rsid w:val="00C30324"/>
    <w:rsid w:val="00C3252E"/>
    <w:rsid w:val="00C344E7"/>
    <w:rsid w:val="00C34787"/>
    <w:rsid w:val="00C34BF3"/>
    <w:rsid w:val="00C35536"/>
    <w:rsid w:val="00C36C16"/>
    <w:rsid w:val="00C37A04"/>
    <w:rsid w:val="00C37B74"/>
    <w:rsid w:val="00C37BA3"/>
    <w:rsid w:val="00C40B7F"/>
    <w:rsid w:val="00C41898"/>
    <w:rsid w:val="00C42369"/>
    <w:rsid w:val="00C428DC"/>
    <w:rsid w:val="00C4401C"/>
    <w:rsid w:val="00C46D6F"/>
    <w:rsid w:val="00C46F66"/>
    <w:rsid w:val="00C477EF"/>
    <w:rsid w:val="00C47BCE"/>
    <w:rsid w:val="00C52192"/>
    <w:rsid w:val="00C523A4"/>
    <w:rsid w:val="00C52834"/>
    <w:rsid w:val="00C52E9D"/>
    <w:rsid w:val="00C539E0"/>
    <w:rsid w:val="00C53EA0"/>
    <w:rsid w:val="00C5516D"/>
    <w:rsid w:val="00C556FD"/>
    <w:rsid w:val="00C57229"/>
    <w:rsid w:val="00C574A3"/>
    <w:rsid w:val="00C603C8"/>
    <w:rsid w:val="00C621BE"/>
    <w:rsid w:val="00C62234"/>
    <w:rsid w:val="00C62801"/>
    <w:rsid w:val="00C6289E"/>
    <w:rsid w:val="00C62F0B"/>
    <w:rsid w:val="00C632AE"/>
    <w:rsid w:val="00C63BE4"/>
    <w:rsid w:val="00C63C23"/>
    <w:rsid w:val="00C63DB0"/>
    <w:rsid w:val="00C63E7B"/>
    <w:rsid w:val="00C644E5"/>
    <w:rsid w:val="00C64538"/>
    <w:rsid w:val="00C64876"/>
    <w:rsid w:val="00C653E2"/>
    <w:rsid w:val="00C6582A"/>
    <w:rsid w:val="00C6643F"/>
    <w:rsid w:val="00C666F1"/>
    <w:rsid w:val="00C668B6"/>
    <w:rsid w:val="00C66C0B"/>
    <w:rsid w:val="00C66C41"/>
    <w:rsid w:val="00C66E79"/>
    <w:rsid w:val="00C66F01"/>
    <w:rsid w:val="00C670D2"/>
    <w:rsid w:val="00C67427"/>
    <w:rsid w:val="00C67431"/>
    <w:rsid w:val="00C6795D"/>
    <w:rsid w:val="00C705C3"/>
    <w:rsid w:val="00C7095E"/>
    <w:rsid w:val="00C70E4A"/>
    <w:rsid w:val="00C71F25"/>
    <w:rsid w:val="00C73289"/>
    <w:rsid w:val="00C733BA"/>
    <w:rsid w:val="00C7358B"/>
    <w:rsid w:val="00C74C61"/>
    <w:rsid w:val="00C756AE"/>
    <w:rsid w:val="00C7582A"/>
    <w:rsid w:val="00C7591E"/>
    <w:rsid w:val="00C76739"/>
    <w:rsid w:val="00C772D3"/>
    <w:rsid w:val="00C77804"/>
    <w:rsid w:val="00C80B92"/>
    <w:rsid w:val="00C8131D"/>
    <w:rsid w:val="00C81DE2"/>
    <w:rsid w:val="00C82A07"/>
    <w:rsid w:val="00C82A0F"/>
    <w:rsid w:val="00C82B9D"/>
    <w:rsid w:val="00C82CA1"/>
    <w:rsid w:val="00C833A1"/>
    <w:rsid w:val="00C847B8"/>
    <w:rsid w:val="00C85431"/>
    <w:rsid w:val="00C857C2"/>
    <w:rsid w:val="00C859EE"/>
    <w:rsid w:val="00C86010"/>
    <w:rsid w:val="00C86B1F"/>
    <w:rsid w:val="00C86C2F"/>
    <w:rsid w:val="00C87276"/>
    <w:rsid w:val="00C87891"/>
    <w:rsid w:val="00C90906"/>
    <w:rsid w:val="00C9280A"/>
    <w:rsid w:val="00C92EA4"/>
    <w:rsid w:val="00C94118"/>
    <w:rsid w:val="00C94311"/>
    <w:rsid w:val="00C962ED"/>
    <w:rsid w:val="00C97153"/>
    <w:rsid w:val="00C973A6"/>
    <w:rsid w:val="00C9792D"/>
    <w:rsid w:val="00C97D8D"/>
    <w:rsid w:val="00CA0158"/>
    <w:rsid w:val="00CA12D5"/>
    <w:rsid w:val="00CA1361"/>
    <w:rsid w:val="00CA1A5C"/>
    <w:rsid w:val="00CA1BAF"/>
    <w:rsid w:val="00CA1C01"/>
    <w:rsid w:val="00CA1CC9"/>
    <w:rsid w:val="00CA1CF2"/>
    <w:rsid w:val="00CA4046"/>
    <w:rsid w:val="00CA4251"/>
    <w:rsid w:val="00CA4777"/>
    <w:rsid w:val="00CA5007"/>
    <w:rsid w:val="00CA564C"/>
    <w:rsid w:val="00CA5D00"/>
    <w:rsid w:val="00CA61C5"/>
    <w:rsid w:val="00CA6241"/>
    <w:rsid w:val="00CA6252"/>
    <w:rsid w:val="00CA7133"/>
    <w:rsid w:val="00CA7C47"/>
    <w:rsid w:val="00CA7CA5"/>
    <w:rsid w:val="00CB072E"/>
    <w:rsid w:val="00CB09E8"/>
    <w:rsid w:val="00CB0CA3"/>
    <w:rsid w:val="00CB1710"/>
    <w:rsid w:val="00CB1CEB"/>
    <w:rsid w:val="00CB2593"/>
    <w:rsid w:val="00CB2E2A"/>
    <w:rsid w:val="00CB31C9"/>
    <w:rsid w:val="00CB3C3B"/>
    <w:rsid w:val="00CB5412"/>
    <w:rsid w:val="00CB54E4"/>
    <w:rsid w:val="00CB6154"/>
    <w:rsid w:val="00CB61F3"/>
    <w:rsid w:val="00CB723B"/>
    <w:rsid w:val="00CB72D7"/>
    <w:rsid w:val="00CB736C"/>
    <w:rsid w:val="00CB767D"/>
    <w:rsid w:val="00CC0448"/>
    <w:rsid w:val="00CC0A18"/>
    <w:rsid w:val="00CC0CF7"/>
    <w:rsid w:val="00CC0FEF"/>
    <w:rsid w:val="00CC14FD"/>
    <w:rsid w:val="00CC1ACC"/>
    <w:rsid w:val="00CC1B3C"/>
    <w:rsid w:val="00CC27F0"/>
    <w:rsid w:val="00CC39E9"/>
    <w:rsid w:val="00CC3C49"/>
    <w:rsid w:val="00CC3D42"/>
    <w:rsid w:val="00CC3E7E"/>
    <w:rsid w:val="00CC3FFF"/>
    <w:rsid w:val="00CC4FDA"/>
    <w:rsid w:val="00CC572C"/>
    <w:rsid w:val="00CC59F8"/>
    <w:rsid w:val="00CC6367"/>
    <w:rsid w:val="00CC672E"/>
    <w:rsid w:val="00CC6DC7"/>
    <w:rsid w:val="00CC7323"/>
    <w:rsid w:val="00CD010D"/>
    <w:rsid w:val="00CD02DA"/>
    <w:rsid w:val="00CD1EC7"/>
    <w:rsid w:val="00CD211D"/>
    <w:rsid w:val="00CD2DA8"/>
    <w:rsid w:val="00CD36F9"/>
    <w:rsid w:val="00CD3965"/>
    <w:rsid w:val="00CD4714"/>
    <w:rsid w:val="00CD5350"/>
    <w:rsid w:val="00CD65CD"/>
    <w:rsid w:val="00CD6DA1"/>
    <w:rsid w:val="00CD6FDA"/>
    <w:rsid w:val="00CD7A53"/>
    <w:rsid w:val="00CE0557"/>
    <w:rsid w:val="00CE059E"/>
    <w:rsid w:val="00CE081A"/>
    <w:rsid w:val="00CE0EFB"/>
    <w:rsid w:val="00CE10F0"/>
    <w:rsid w:val="00CE1372"/>
    <w:rsid w:val="00CE1579"/>
    <w:rsid w:val="00CE1C3D"/>
    <w:rsid w:val="00CE2137"/>
    <w:rsid w:val="00CE2A47"/>
    <w:rsid w:val="00CE2B71"/>
    <w:rsid w:val="00CE33E3"/>
    <w:rsid w:val="00CE52FA"/>
    <w:rsid w:val="00CE65C5"/>
    <w:rsid w:val="00CE6E6E"/>
    <w:rsid w:val="00CE71E0"/>
    <w:rsid w:val="00CF09C1"/>
    <w:rsid w:val="00CF0F0B"/>
    <w:rsid w:val="00CF1A2E"/>
    <w:rsid w:val="00CF1CBA"/>
    <w:rsid w:val="00CF2D0A"/>
    <w:rsid w:val="00CF2E74"/>
    <w:rsid w:val="00CF2FF6"/>
    <w:rsid w:val="00CF3801"/>
    <w:rsid w:val="00CF3B5A"/>
    <w:rsid w:val="00CF4386"/>
    <w:rsid w:val="00CF4451"/>
    <w:rsid w:val="00CF6958"/>
    <w:rsid w:val="00CF6F68"/>
    <w:rsid w:val="00CF72A9"/>
    <w:rsid w:val="00D0058B"/>
    <w:rsid w:val="00D008C9"/>
    <w:rsid w:val="00D01587"/>
    <w:rsid w:val="00D01E86"/>
    <w:rsid w:val="00D0215C"/>
    <w:rsid w:val="00D03303"/>
    <w:rsid w:val="00D03437"/>
    <w:rsid w:val="00D03475"/>
    <w:rsid w:val="00D035A1"/>
    <w:rsid w:val="00D039E0"/>
    <w:rsid w:val="00D05135"/>
    <w:rsid w:val="00D0515A"/>
    <w:rsid w:val="00D05443"/>
    <w:rsid w:val="00D058B6"/>
    <w:rsid w:val="00D06B30"/>
    <w:rsid w:val="00D06B31"/>
    <w:rsid w:val="00D06CD9"/>
    <w:rsid w:val="00D071F4"/>
    <w:rsid w:val="00D07704"/>
    <w:rsid w:val="00D102A5"/>
    <w:rsid w:val="00D114E5"/>
    <w:rsid w:val="00D11673"/>
    <w:rsid w:val="00D130EE"/>
    <w:rsid w:val="00D13BEA"/>
    <w:rsid w:val="00D13CE6"/>
    <w:rsid w:val="00D20881"/>
    <w:rsid w:val="00D20B34"/>
    <w:rsid w:val="00D20D5C"/>
    <w:rsid w:val="00D21031"/>
    <w:rsid w:val="00D2135E"/>
    <w:rsid w:val="00D21432"/>
    <w:rsid w:val="00D22BD8"/>
    <w:rsid w:val="00D22BF6"/>
    <w:rsid w:val="00D22EAC"/>
    <w:rsid w:val="00D22F4D"/>
    <w:rsid w:val="00D23367"/>
    <w:rsid w:val="00D23529"/>
    <w:rsid w:val="00D24489"/>
    <w:rsid w:val="00D24A69"/>
    <w:rsid w:val="00D2530D"/>
    <w:rsid w:val="00D2579C"/>
    <w:rsid w:val="00D25DAA"/>
    <w:rsid w:val="00D2626D"/>
    <w:rsid w:val="00D2717D"/>
    <w:rsid w:val="00D271CB"/>
    <w:rsid w:val="00D272FC"/>
    <w:rsid w:val="00D30B86"/>
    <w:rsid w:val="00D31747"/>
    <w:rsid w:val="00D31750"/>
    <w:rsid w:val="00D31E64"/>
    <w:rsid w:val="00D32162"/>
    <w:rsid w:val="00D322FB"/>
    <w:rsid w:val="00D32EC2"/>
    <w:rsid w:val="00D32F9C"/>
    <w:rsid w:val="00D34DAB"/>
    <w:rsid w:val="00D35055"/>
    <w:rsid w:val="00D35DC8"/>
    <w:rsid w:val="00D36499"/>
    <w:rsid w:val="00D37EB4"/>
    <w:rsid w:val="00D41ADB"/>
    <w:rsid w:val="00D41EC1"/>
    <w:rsid w:val="00D42536"/>
    <w:rsid w:val="00D42AAD"/>
    <w:rsid w:val="00D42D79"/>
    <w:rsid w:val="00D42F06"/>
    <w:rsid w:val="00D440F6"/>
    <w:rsid w:val="00D44EA7"/>
    <w:rsid w:val="00D458D5"/>
    <w:rsid w:val="00D4655B"/>
    <w:rsid w:val="00D46866"/>
    <w:rsid w:val="00D4688C"/>
    <w:rsid w:val="00D47105"/>
    <w:rsid w:val="00D47253"/>
    <w:rsid w:val="00D47273"/>
    <w:rsid w:val="00D50051"/>
    <w:rsid w:val="00D5202F"/>
    <w:rsid w:val="00D52C1F"/>
    <w:rsid w:val="00D54DEF"/>
    <w:rsid w:val="00D554FA"/>
    <w:rsid w:val="00D60BE7"/>
    <w:rsid w:val="00D60E98"/>
    <w:rsid w:val="00D61129"/>
    <w:rsid w:val="00D61603"/>
    <w:rsid w:val="00D61A85"/>
    <w:rsid w:val="00D61F8F"/>
    <w:rsid w:val="00D62155"/>
    <w:rsid w:val="00D625AE"/>
    <w:rsid w:val="00D62DBA"/>
    <w:rsid w:val="00D62F05"/>
    <w:rsid w:val="00D62F2A"/>
    <w:rsid w:val="00D66601"/>
    <w:rsid w:val="00D668CA"/>
    <w:rsid w:val="00D66BF1"/>
    <w:rsid w:val="00D670B2"/>
    <w:rsid w:val="00D67893"/>
    <w:rsid w:val="00D67B6B"/>
    <w:rsid w:val="00D7020C"/>
    <w:rsid w:val="00D702E8"/>
    <w:rsid w:val="00D71952"/>
    <w:rsid w:val="00D72568"/>
    <w:rsid w:val="00D72A11"/>
    <w:rsid w:val="00D72EEB"/>
    <w:rsid w:val="00D7340D"/>
    <w:rsid w:val="00D737DC"/>
    <w:rsid w:val="00D738CF"/>
    <w:rsid w:val="00D74CA4"/>
    <w:rsid w:val="00D7544A"/>
    <w:rsid w:val="00D75C3F"/>
    <w:rsid w:val="00D75F5F"/>
    <w:rsid w:val="00D76B77"/>
    <w:rsid w:val="00D7783A"/>
    <w:rsid w:val="00D77F49"/>
    <w:rsid w:val="00D804F1"/>
    <w:rsid w:val="00D8057A"/>
    <w:rsid w:val="00D80F66"/>
    <w:rsid w:val="00D8182B"/>
    <w:rsid w:val="00D82B6C"/>
    <w:rsid w:val="00D82DED"/>
    <w:rsid w:val="00D834AD"/>
    <w:rsid w:val="00D83CB7"/>
    <w:rsid w:val="00D840C9"/>
    <w:rsid w:val="00D8421A"/>
    <w:rsid w:val="00D85A7E"/>
    <w:rsid w:val="00D8684E"/>
    <w:rsid w:val="00D87C34"/>
    <w:rsid w:val="00D91C44"/>
    <w:rsid w:val="00D924D9"/>
    <w:rsid w:val="00D92F94"/>
    <w:rsid w:val="00D93A81"/>
    <w:rsid w:val="00D93B77"/>
    <w:rsid w:val="00D945A0"/>
    <w:rsid w:val="00D959A2"/>
    <w:rsid w:val="00D95A32"/>
    <w:rsid w:val="00D95B0B"/>
    <w:rsid w:val="00D95DD4"/>
    <w:rsid w:val="00D96EBF"/>
    <w:rsid w:val="00DA0137"/>
    <w:rsid w:val="00DA1459"/>
    <w:rsid w:val="00DA1A7E"/>
    <w:rsid w:val="00DA2D8A"/>
    <w:rsid w:val="00DA2D94"/>
    <w:rsid w:val="00DA40C1"/>
    <w:rsid w:val="00DA5260"/>
    <w:rsid w:val="00DA59C9"/>
    <w:rsid w:val="00DA5B60"/>
    <w:rsid w:val="00DA6555"/>
    <w:rsid w:val="00DA6B63"/>
    <w:rsid w:val="00DA704A"/>
    <w:rsid w:val="00DA725D"/>
    <w:rsid w:val="00DA76B4"/>
    <w:rsid w:val="00DB09F1"/>
    <w:rsid w:val="00DB221E"/>
    <w:rsid w:val="00DB2AAB"/>
    <w:rsid w:val="00DB2BB6"/>
    <w:rsid w:val="00DB34B3"/>
    <w:rsid w:val="00DB36A9"/>
    <w:rsid w:val="00DB42BA"/>
    <w:rsid w:val="00DB4EB0"/>
    <w:rsid w:val="00DB5810"/>
    <w:rsid w:val="00DB5989"/>
    <w:rsid w:val="00DB64FB"/>
    <w:rsid w:val="00DB657F"/>
    <w:rsid w:val="00DB70E7"/>
    <w:rsid w:val="00DC0AB1"/>
    <w:rsid w:val="00DC0B77"/>
    <w:rsid w:val="00DC0F29"/>
    <w:rsid w:val="00DC12EA"/>
    <w:rsid w:val="00DC1BC4"/>
    <w:rsid w:val="00DC1FA9"/>
    <w:rsid w:val="00DC31ED"/>
    <w:rsid w:val="00DC3534"/>
    <w:rsid w:val="00DC4573"/>
    <w:rsid w:val="00DC5CCD"/>
    <w:rsid w:val="00DC637D"/>
    <w:rsid w:val="00DC63D7"/>
    <w:rsid w:val="00DC665E"/>
    <w:rsid w:val="00DC6938"/>
    <w:rsid w:val="00DC69B7"/>
    <w:rsid w:val="00DC6B28"/>
    <w:rsid w:val="00DD29D1"/>
    <w:rsid w:val="00DD2F3F"/>
    <w:rsid w:val="00DD31A9"/>
    <w:rsid w:val="00DD4770"/>
    <w:rsid w:val="00DD4EC1"/>
    <w:rsid w:val="00DD69D2"/>
    <w:rsid w:val="00DD7FF5"/>
    <w:rsid w:val="00DE0430"/>
    <w:rsid w:val="00DE043F"/>
    <w:rsid w:val="00DE1638"/>
    <w:rsid w:val="00DE1E6D"/>
    <w:rsid w:val="00DE1EE2"/>
    <w:rsid w:val="00DE285F"/>
    <w:rsid w:val="00DE2BB8"/>
    <w:rsid w:val="00DE2CA1"/>
    <w:rsid w:val="00DE3572"/>
    <w:rsid w:val="00DE4E52"/>
    <w:rsid w:val="00DE56AC"/>
    <w:rsid w:val="00DE574C"/>
    <w:rsid w:val="00DE60BA"/>
    <w:rsid w:val="00DE7FDF"/>
    <w:rsid w:val="00DF0714"/>
    <w:rsid w:val="00DF130F"/>
    <w:rsid w:val="00DF1754"/>
    <w:rsid w:val="00DF2252"/>
    <w:rsid w:val="00DF22B1"/>
    <w:rsid w:val="00DF3659"/>
    <w:rsid w:val="00DF42A5"/>
    <w:rsid w:val="00DF44B8"/>
    <w:rsid w:val="00DF480B"/>
    <w:rsid w:val="00DF4C45"/>
    <w:rsid w:val="00DF50A2"/>
    <w:rsid w:val="00DF5785"/>
    <w:rsid w:val="00DF6CD0"/>
    <w:rsid w:val="00DF7E1C"/>
    <w:rsid w:val="00E00641"/>
    <w:rsid w:val="00E009D1"/>
    <w:rsid w:val="00E044AB"/>
    <w:rsid w:val="00E047A0"/>
    <w:rsid w:val="00E0510E"/>
    <w:rsid w:val="00E0557F"/>
    <w:rsid w:val="00E05F27"/>
    <w:rsid w:val="00E06E5F"/>
    <w:rsid w:val="00E0712F"/>
    <w:rsid w:val="00E104E1"/>
    <w:rsid w:val="00E10864"/>
    <w:rsid w:val="00E10A41"/>
    <w:rsid w:val="00E10B1C"/>
    <w:rsid w:val="00E10D7C"/>
    <w:rsid w:val="00E11178"/>
    <w:rsid w:val="00E11532"/>
    <w:rsid w:val="00E11CC9"/>
    <w:rsid w:val="00E11EB6"/>
    <w:rsid w:val="00E11FEF"/>
    <w:rsid w:val="00E12054"/>
    <w:rsid w:val="00E1264C"/>
    <w:rsid w:val="00E127C5"/>
    <w:rsid w:val="00E13BD2"/>
    <w:rsid w:val="00E13CD0"/>
    <w:rsid w:val="00E144AD"/>
    <w:rsid w:val="00E159F2"/>
    <w:rsid w:val="00E23753"/>
    <w:rsid w:val="00E23EC6"/>
    <w:rsid w:val="00E2403D"/>
    <w:rsid w:val="00E240D6"/>
    <w:rsid w:val="00E244D9"/>
    <w:rsid w:val="00E253F3"/>
    <w:rsid w:val="00E25885"/>
    <w:rsid w:val="00E25ADC"/>
    <w:rsid w:val="00E25C3E"/>
    <w:rsid w:val="00E25C44"/>
    <w:rsid w:val="00E27380"/>
    <w:rsid w:val="00E2762F"/>
    <w:rsid w:val="00E31F94"/>
    <w:rsid w:val="00E3265C"/>
    <w:rsid w:val="00E32D07"/>
    <w:rsid w:val="00E33073"/>
    <w:rsid w:val="00E333C7"/>
    <w:rsid w:val="00E35612"/>
    <w:rsid w:val="00E35CC6"/>
    <w:rsid w:val="00E361F4"/>
    <w:rsid w:val="00E36C9A"/>
    <w:rsid w:val="00E37168"/>
    <w:rsid w:val="00E40936"/>
    <w:rsid w:val="00E411AA"/>
    <w:rsid w:val="00E41592"/>
    <w:rsid w:val="00E4238E"/>
    <w:rsid w:val="00E4387E"/>
    <w:rsid w:val="00E43B48"/>
    <w:rsid w:val="00E43E2C"/>
    <w:rsid w:val="00E43F66"/>
    <w:rsid w:val="00E44397"/>
    <w:rsid w:val="00E44474"/>
    <w:rsid w:val="00E447D3"/>
    <w:rsid w:val="00E44B04"/>
    <w:rsid w:val="00E45412"/>
    <w:rsid w:val="00E4614D"/>
    <w:rsid w:val="00E4660D"/>
    <w:rsid w:val="00E4676C"/>
    <w:rsid w:val="00E46B9C"/>
    <w:rsid w:val="00E4730F"/>
    <w:rsid w:val="00E47DAF"/>
    <w:rsid w:val="00E47FCB"/>
    <w:rsid w:val="00E51E9F"/>
    <w:rsid w:val="00E52EEA"/>
    <w:rsid w:val="00E53B0B"/>
    <w:rsid w:val="00E54EEC"/>
    <w:rsid w:val="00E55C61"/>
    <w:rsid w:val="00E56404"/>
    <w:rsid w:val="00E6057D"/>
    <w:rsid w:val="00E60AFA"/>
    <w:rsid w:val="00E617EA"/>
    <w:rsid w:val="00E62A72"/>
    <w:rsid w:val="00E63B3E"/>
    <w:rsid w:val="00E649AA"/>
    <w:rsid w:val="00E66042"/>
    <w:rsid w:val="00E6628A"/>
    <w:rsid w:val="00E66674"/>
    <w:rsid w:val="00E6668E"/>
    <w:rsid w:val="00E66E7B"/>
    <w:rsid w:val="00E6768A"/>
    <w:rsid w:val="00E72338"/>
    <w:rsid w:val="00E723E3"/>
    <w:rsid w:val="00E72F9B"/>
    <w:rsid w:val="00E73536"/>
    <w:rsid w:val="00E73560"/>
    <w:rsid w:val="00E738CF"/>
    <w:rsid w:val="00E74C42"/>
    <w:rsid w:val="00E75850"/>
    <w:rsid w:val="00E769CD"/>
    <w:rsid w:val="00E77F13"/>
    <w:rsid w:val="00E811EA"/>
    <w:rsid w:val="00E81354"/>
    <w:rsid w:val="00E8150D"/>
    <w:rsid w:val="00E8222A"/>
    <w:rsid w:val="00E825EC"/>
    <w:rsid w:val="00E827D7"/>
    <w:rsid w:val="00E82956"/>
    <w:rsid w:val="00E83F6B"/>
    <w:rsid w:val="00E84116"/>
    <w:rsid w:val="00E846CE"/>
    <w:rsid w:val="00E84E08"/>
    <w:rsid w:val="00E8510E"/>
    <w:rsid w:val="00E851F5"/>
    <w:rsid w:val="00E8578E"/>
    <w:rsid w:val="00E86C95"/>
    <w:rsid w:val="00E86D03"/>
    <w:rsid w:val="00E907CE"/>
    <w:rsid w:val="00E91AC7"/>
    <w:rsid w:val="00E91C5D"/>
    <w:rsid w:val="00E91F85"/>
    <w:rsid w:val="00E933E1"/>
    <w:rsid w:val="00E939C1"/>
    <w:rsid w:val="00E93CA0"/>
    <w:rsid w:val="00E94257"/>
    <w:rsid w:val="00E946AD"/>
    <w:rsid w:val="00E947A2"/>
    <w:rsid w:val="00E94E7F"/>
    <w:rsid w:val="00E95016"/>
    <w:rsid w:val="00E9510E"/>
    <w:rsid w:val="00E95575"/>
    <w:rsid w:val="00E960AD"/>
    <w:rsid w:val="00E96260"/>
    <w:rsid w:val="00E9668B"/>
    <w:rsid w:val="00E96AE5"/>
    <w:rsid w:val="00E96F9F"/>
    <w:rsid w:val="00E97378"/>
    <w:rsid w:val="00EA11CB"/>
    <w:rsid w:val="00EA13B4"/>
    <w:rsid w:val="00EA1F07"/>
    <w:rsid w:val="00EA1FA5"/>
    <w:rsid w:val="00EA2169"/>
    <w:rsid w:val="00EA2CC7"/>
    <w:rsid w:val="00EA375C"/>
    <w:rsid w:val="00EA555C"/>
    <w:rsid w:val="00EA563B"/>
    <w:rsid w:val="00EA6E28"/>
    <w:rsid w:val="00EA6F24"/>
    <w:rsid w:val="00EA752A"/>
    <w:rsid w:val="00EB0021"/>
    <w:rsid w:val="00EB04C8"/>
    <w:rsid w:val="00EB0884"/>
    <w:rsid w:val="00EB08DF"/>
    <w:rsid w:val="00EB1389"/>
    <w:rsid w:val="00EB1B64"/>
    <w:rsid w:val="00EB23EE"/>
    <w:rsid w:val="00EB297D"/>
    <w:rsid w:val="00EB2C6B"/>
    <w:rsid w:val="00EB3A43"/>
    <w:rsid w:val="00EB3E65"/>
    <w:rsid w:val="00EB7081"/>
    <w:rsid w:val="00EB796B"/>
    <w:rsid w:val="00EB7B26"/>
    <w:rsid w:val="00EB7EFF"/>
    <w:rsid w:val="00EC1D51"/>
    <w:rsid w:val="00EC22CD"/>
    <w:rsid w:val="00EC234B"/>
    <w:rsid w:val="00EC3049"/>
    <w:rsid w:val="00EC3129"/>
    <w:rsid w:val="00EC46BA"/>
    <w:rsid w:val="00EC4F6F"/>
    <w:rsid w:val="00EC5C94"/>
    <w:rsid w:val="00EC5D3C"/>
    <w:rsid w:val="00EC7E9B"/>
    <w:rsid w:val="00ED2099"/>
    <w:rsid w:val="00ED2CE1"/>
    <w:rsid w:val="00ED38F7"/>
    <w:rsid w:val="00ED4566"/>
    <w:rsid w:val="00ED4EDA"/>
    <w:rsid w:val="00ED5240"/>
    <w:rsid w:val="00ED553B"/>
    <w:rsid w:val="00ED63C6"/>
    <w:rsid w:val="00ED699C"/>
    <w:rsid w:val="00ED7239"/>
    <w:rsid w:val="00ED75FC"/>
    <w:rsid w:val="00EE0474"/>
    <w:rsid w:val="00EE0CA0"/>
    <w:rsid w:val="00EE1214"/>
    <w:rsid w:val="00EE1E21"/>
    <w:rsid w:val="00EE4217"/>
    <w:rsid w:val="00EE4FDA"/>
    <w:rsid w:val="00EE5941"/>
    <w:rsid w:val="00EE6105"/>
    <w:rsid w:val="00EE6980"/>
    <w:rsid w:val="00EE771F"/>
    <w:rsid w:val="00EE7B5D"/>
    <w:rsid w:val="00EF1852"/>
    <w:rsid w:val="00EF2BD7"/>
    <w:rsid w:val="00EF3886"/>
    <w:rsid w:val="00EF392E"/>
    <w:rsid w:val="00EF3E0C"/>
    <w:rsid w:val="00EF4B8B"/>
    <w:rsid w:val="00EF4C98"/>
    <w:rsid w:val="00EF545D"/>
    <w:rsid w:val="00EF6731"/>
    <w:rsid w:val="00EF6FF1"/>
    <w:rsid w:val="00EF78FC"/>
    <w:rsid w:val="00EF791D"/>
    <w:rsid w:val="00F0010A"/>
    <w:rsid w:val="00F01ACF"/>
    <w:rsid w:val="00F01EC9"/>
    <w:rsid w:val="00F026C8"/>
    <w:rsid w:val="00F0284F"/>
    <w:rsid w:val="00F03029"/>
    <w:rsid w:val="00F03939"/>
    <w:rsid w:val="00F0414A"/>
    <w:rsid w:val="00F05232"/>
    <w:rsid w:val="00F05AD5"/>
    <w:rsid w:val="00F05CD3"/>
    <w:rsid w:val="00F05FE3"/>
    <w:rsid w:val="00F07306"/>
    <w:rsid w:val="00F07486"/>
    <w:rsid w:val="00F074DF"/>
    <w:rsid w:val="00F07C07"/>
    <w:rsid w:val="00F10C80"/>
    <w:rsid w:val="00F128D4"/>
    <w:rsid w:val="00F13F2D"/>
    <w:rsid w:val="00F14143"/>
    <w:rsid w:val="00F1492E"/>
    <w:rsid w:val="00F14B4F"/>
    <w:rsid w:val="00F14CAE"/>
    <w:rsid w:val="00F14D5D"/>
    <w:rsid w:val="00F1628A"/>
    <w:rsid w:val="00F16C9A"/>
    <w:rsid w:val="00F16E3F"/>
    <w:rsid w:val="00F17F65"/>
    <w:rsid w:val="00F21BFB"/>
    <w:rsid w:val="00F22C79"/>
    <w:rsid w:val="00F23BCD"/>
    <w:rsid w:val="00F24DDD"/>
    <w:rsid w:val="00F25789"/>
    <w:rsid w:val="00F25AA7"/>
    <w:rsid w:val="00F25EC0"/>
    <w:rsid w:val="00F26364"/>
    <w:rsid w:val="00F2656E"/>
    <w:rsid w:val="00F269AB"/>
    <w:rsid w:val="00F2713F"/>
    <w:rsid w:val="00F33113"/>
    <w:rsid w:val="00F33767"/>
    <w:rsid w:val="00F33956"/>
    <w:rsid w:val="00F35610"/>
    <w:rsid w:val="00F357CB"/>
    <w:rsid w:val="00F35DEB"/>
    <w:rsid w:val="00F360F4"/>
    <w:rsid w:val="00F3707C"/>
    <w:rsid w:val="00F371FF"/>
    <w:rsid w:val="00F3787F"/>
    <w:rsid w:val="00F40030"/>
    <w:rsid w:val="00F41743"/>
    <w:rsid w:val="00F41BCF"/>
    <w:rsid w:val="00F42B74"/>
    <w:rsid w:val="00F43078"/>
    <w:rsid w:val="00F439A4"/>
    <w:rsid w:val="00F43BBA"/>
    <w:rsid w:val="00F44132"/>
    <w:rsid w:val="00F44287"/>
    <w:rsid w:val="00F44C23"/>
    <w:rsid w:val="00F44CD1"/>
    <w:rsid w:val="00F44D2F"/>
    <w:rsid w:val="00F44DB5"/>
    <w:rsid w:val="00F45034"/>
    <w:rsid w:val="00F4549F"/>
    <w:rsid w:val="00F456C2"/>
    <w:rsid w:val="00F458A1"/>
    <w:rsid w:val="00F45BB4"/>
    <w:rsid w:val="00F4629F"/>
    <w:rsid w:val="00F46E4B"/>
    <w:rsid w:val="00F473D2"/>
    <w:rsid w:val="00F47BD2"/>
    <w:rsid w:val="00F505F9"/>
    <w:rsid w:val="00F50B86"/>
    <w:rsid w:val="00F50E60"/>
    <w:rsid w:val="00F51ACE"/>
    <w:rsid w:val="00F51E8B"/>
    <w:rsid w:val="00F5254F"/>
    <w:rsid w:val="00F53797"/>
    <w:rsid w:val="00F53E83"/>
    <w:rsid w:val="00F53F76"/>
    <w:rsid w:val="00F54155"/>
    <w:rsid w:val="00F5426F"/>
    <w:rsid w:val="00F543F3"/>
    <w:rsid w:val="00F54437"/>
    <w:rsid w:val="00F5465B"/>
    <w:rsid w:val="00F5484A"/>
    <w:rsid w:val="00F54CB1"/>
    <w:rsid w:val="00F54D92"/>
    <w:rsid w:val="00F55061"/>
    <w:rsid w:val="00F5674C"/>
    <w:rsid w:val="00F57E88"/>
    <w:rsid w:val="00F60F2D"/>
    <w:rsid w:val="00F6160F"/>
    <w:rsid w:val="00F61F86"/>
    <w:rsid w:val="00F62395"/>
    <w:rsid w:val="00F632B5"/>
    <w:rsid w:val="00F63310"/>
    <w:rsid w:val="00F63464"/>
    <w:rsid w:val="00F648A5"/>
    <w:rsid w:val="00F65914"/>
    <w:rsid w:val="00F65D65"/>
    <w:rsid w:val="00F66084"/>
    <w:rsid w:val="00F66580"/>
    <w:rsid w:val="00F66A01"/>
    <w:rsid w:val="00F6736D"/>
    <w:rsid w:val="00F676A5"/>
    <w:rsid w:val="00F67B60"/>
    <w:rsid w:val="00F67E50"/>
    <w:rsid w:val="00F70C03"/>
    <w:rsid w:val="00F712D9"/>
    <w:rsid w:val="00F71E93"/>
    <w:rsid w:val="00F724B5"/>
    <w:rsid w:val="00F7311D"/>
    <w:rsid w:val="00F7423C"/>
    <w:rsid w:val="00F745F7"/>
    <w:rsid w:val="00F75E51"/>
    <w:rsid w:val="00F80BDA"/>
    <w:rsid w:val="00F80E21"/>
    <w:rsid w:val="00F8152D"/>
    <w:rsid w:val="00F81655"/>
    <w:rsid w:val="00F82562"/>
    <w:rsid w:val="00F83053"/>
    <w:rsid w:val="00F83660"/>
    <w:rsid w:val="00F83B22"/>
    <w:rsid w:val="00F8412B"/>
    <w:rsid w:val="00F857D1"/>
    <w:rsid w:val="00F85D2A"/>
    <w:rsid w:val="00F86202"/>
    <w:rsid w:val="00F8673B"/>
    <w:rsid w:val="00F867D4"/>
    <w:rsid w:val="00F867F3"/>
    <w:rsid w:val="00F920AF"/>
    <w:rsid w:val="00F92775"/>
    <w:rsid w:val="00F92BC3"/>
    <w:rsid w:val="00F94F30"/>
    <w:rsid w:val="00F97543"/>
    <w:rsid w:val="00F9766F"/>
    <w:rsid w:val="00FA0725"/>
    <w:rsid w:val="00FA080F"/>
    <w:rsid w:val="00FA0C94"/>
    <w:rsid w:val="00FA10B5"/>
    <w:rsid w:val="00FA1DCE"/>
    <w:rsid w:val="00FA25D6"/>
    <w:rsid w:val="00FA29B2"/>
    <w:rsid w:val="00FA3196"/>
    <w:rsid w:val="00FA32B5"/>
    <w:rsid w:val="00FA3AD4"/>
    <w:rsid w:val="00FA5802"/>
    <w:rsid w:val="00FA6798"/>
    <w:rsid w:val="00FA7B08"/>
    <w:rsid w:val="00FA7D31"/>
    <w:rsid w:val="00FB0353"/>
    <w:rsid w:val="00FB082D"/>
    <w:rsid w:val="00FB0AA2"/>
    <w:rsid w:val="00FB0F85"/>
    <w:rsid w:val="00FB10A9"/>
    <w:rsid w:val="00FB1538"/>
    <w:rsid w:val="00FB184B"/>
    <w:rsid w:val="00FB1928"/>
    <w:rsid w:val="00FB1B97"/>
    <w:rsid w:val="00FB25DF"/>
    <w:rsid w:val="00FB28AE"/>
    <w:rsid w:val="00FB2A39"/>
    <w:rsid w:val="00FB315A"/>
    <w:rsid w:val="00FB537A"/>
    <w:rsid w:val="00FB61CF"/>
    <w:rsid w:val="00FB68E3"/>
    <w:rsid w:val="00FB6ACC"/>
    <w:rsid w:val="00FB7A77"/>
    <w:rsid w:val="00FC13D6"/>
    <w:rsid w:val="00FC198E"/>
    <w:rsid w:val="00FC1FC2"/>
    <w:rsid w:val="00FC282D"/>
    <w:rsid w:val="00FC2D1D"/>
    <w:rsid w:val="00FC2DAF"/>
    <w:rsid w:val="00FC309F"/>
    <w:rsid w:val="00FC384C"/>
    <w:rsid w:val="00FC47BE"/>
    <w:rsid w:val="00FC5BA2"/>
    <w:rsid w:val="00FC68F3"/>
    <w:rsid w:val="00FC6E21"/>
    <w:rsid w:val="00FC704B"/>
    <w:rsid w:val="00FC7892"/>
    <w:rsid w:val="00FD00B9"/>
    <w:rsid w:val="00FD05A2"/>
    <w:rsid w:val="00FD0D1A"/>
    <w:rsid w:val="00FD288D"/>
    <w:rsid w:val="00FD2C8B"/>
    <w:rsid w:val="00FD3ECD"/>
    <w:rsid w:val="00FD4D01"/>
    <w:rsid w:val="00FD53F5"/>
    <w:rsid w:val="00FD6B5B"/>
    <w:rsid w:val="00FD7C47"/>
    <w:rsid w:val="00FE1078"/>
    <w:rsid w:val="00FE29C7"/>
    <w:rsid w:val="00FE2BB5"/>
    <w:rsid w:val="00FE2FB1"/>
    <w:rsid w:val="00FE319C"/>
    <w:rsid w:val="00FE35E0"/>
    <w:rsid w:val="00FE436D"/>
    <w:rsid w:val="00FE452B"/>
    <w:rsid w:val="00FE577D"/>
    <w:rsid w:val="00FE76F6"/>
    <w:rsid w:val="00FF0265"/>
    <w:rsid w:val="00FF2697"/>
    <w:rsid w:val="00FF3BB9"/>
    <w:rsid w:val="00FF4129"/>
    <w:rsid w:val="00FF421B"/>
    <w:rsid w:val="00FF51C6"/>
    <w:rsid w:val="00FF529B"/>
    <w:rsid w:val="00FF5371"/>
    <w:rsid w:val="00FF5562"/>
    <w:rsid w:val="00FF5575"/>
    <w:rsid w:val="00FF564E"/>
    <w:rsid w:val="00FF5B59"/>
    <w:rsid w:val="00FF66AB"/>
    <w:rsid w:val="00FF6FAF"/>
    <w:rsid w:val="00FF7EA1"/>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08DBDEE"/>
  <w15:docId w15:val="{CEAE367D-44A0-4448-A0D2-1291E52B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52D8D"/>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552D8D"/>
    <w:pPr>
      <w:keepNext/>
      <w:keepLines/>
      <w:numPr>
        <w:numId w:val="3"/>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552D8D"/>
    <w:pPr>
      <w:keepNext/>
      <w:keepLines/>
      <w:numPr>
        <w:ilvl w:val="1"/>
        <w:numId w:val="3"/>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552D8D"/>
    <w:pPr>
      <w:keepNext/>
      <w:keepLines/>
      <w:numPr>
        <w:ilvl w:val="2"/>
        <w:numId w:val="3"/>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552D8D"/>
    <w:pPr>
      <w:keepNext/>
      <w:keepLines/>
      <w:numPr>
        <w:ilvl w:val="3"/>
        <w:numId w:val="3"/>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552D8D"/>
    <w:pPr>
      <w:keepNext/>
      <w:keepLines/>
      <w:numPr>
        <w:ilvl w:val="4"/>
        <w:numId w:val="7"/>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locked/>
    <w:rsid w:val="00AD61FB"/>
    <w:pPr>
      <w:keepNext/>
      <w:keepLines/>
      <w:numPr>
        <w:ilvl w:val="5"/>
        <w:numId w:val="22"/>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locked/>
    <w:rsid w:val="00AD61FB"/>
    <w:pPr>
      <w:keepNext/>
      <w:keepLines/>
      <w:numPr>
        <w:ilvl w:val="6"/>
        <w:numId w:val="22"/>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locked/>
    <w:rsid w:val="00AD61FB"/>
    <w:pPr>
      <w:keepNext/>
      <w:keepLines/>
      <w:numPr>
        <w:ilvl w:val="7"/>
        <w:numId w:val="22"/>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locked/>
    <w:rsid w:val="00AD61FB"/>
    <w:pPr>
      <w:keepNext/>
      <w:keepLines/>
      <w:numPr>
        <w:ilvl w:val="8"/>
        <w:numId w:val="22"/>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rsid w:val="00552D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2D8D"/>
  </w:style>
  <w:style w:type="character" w:customStyle="1" w:styleId="Heading1Char">
    <w:name w:val="Heading 1 Char"/>
    <w:link w:val="Heading1"/>
    <w:uiPriority w:val="99"/>
    <w:locked/>
    <w:rsid w:val="00552D8D"/>
    <w:rPr>
      <w:rFonts w:ascii="Arial" w:hAnsi="Arial"/>
      <w:b/>
      <w:bCs/>
      <w:kern w:val="44"/>
      <w:sz w:val="44"/>
      <w:szCs w:val="44"/>
    </w:rPr>
  </w:style>
  <w:style w:type="character" w:customStyle="1" w:styleId="Heading2Char">
    <w:name w:val="Heading 2 Char"/>
    <w:link w:val="Heading2"/>
    <w:uiPriority w:val="99"/>
    <w:locked/>
    <w:rsid w:val="00552D8D"/>
    <w:rPr>
      <w:rFonts w:ascii="Arial" w:hAnsi="Arial"/>
      <w:b/>
      <w:bCs/>
      <w:kern w:val="2"/>
      <w:sz w:val="32"/>
      <w:szCs w:val="36"/>
    </w:rPr>
  </w:style>
  <w:style w:type="character" w:customStyle="1" w:styleId="Heading3Char">
    <w:name w:val="Heading 3 Char"/>
    <w:link w:val="Heading3"/>
    <w:uiPriority w:val="99"/>
    <w:locked/>
    <w:rsid w:val="00552D8D"/>
    <w:rPr>
      <w:rFonts w:ascii="宋体" w:eastAsia="黑体" w:hAnsi="宋体"/>
      <w:b/>
      <w:kern w:val="2"/>
      <w:sz w:val="28"/>
      <w:szCs w:val="21"/>
    </w:rPr>
  </w:style>
  <w:style w:type="character" w:customStyle="1" w:styleId="Heading4Char">
    <w:name w:val="Heading 4 Char"/>
    <w:link w:val="Heading4"/>
    <w:uiPriority w:val="99"/>
    <w:locked/>
    <w:rsid w:val="00552D8D"/>
    <w:rPr>
      <w:rFonts w:ascii="Arial" w:eastAsia="黑体" w:hAnsi="Arial"/>
      <w:b/>
      <w:bCs/>
      <w:kern w:val="2"/>
      <w:sz w:val="21"/>
      <w:szCs w:val="28"/>
    </w:rPr>
  </w:style>
  <w:style w:type="character" w:customStyle="1" w:styleId="Heading5Char">
    <w:name w:val="Heading 5 Char"/>
    <w:link w:val="Heading5"/>
    <w:uiPriority w:val="99"/>
    <w:locked/>
    <w:rsid w:val="00552D8D"/>
    <w:rPr>
      <w:rFonts w:eastAsia="KaiTi"/>
      <w:b/>
      <w:bCs/>
      <w:kern w:val="2"/>
      <w:sz w:val="21"/>
      <w:szCs w:val="28"/>
    </w:rPr>
  </w:style>
  <w:style w:type="paragraph" w:styleId="DocumentMap">
    <w:name w:val="Document Map"/>
    <w:basedOn w:val="Normal"/>
    <w:link w:val="DocumentMapChar"/>
    <w:uiPriority w:val="99"/>
    <w:rsid w:val="00552D8D"/>
    <w:rPr>
      <w:rFonts w:ascii="宋体"/>
      <w:sz w:val="18"/>
      <w:szCs w:val="18"/>
    </w:rPr>
  </w:style>
  <w:style w:type="character" w:customStyle="1" w:styleId="DocumentMapChar">
    <w:name w:val="Document Map Char"/>
    <w:link w:val="DocumentMap"/>
    <w:uiPriority w:val="99"/>
    <w:locked/>
    <w:rsid w:val="00552D8D"/>
    <w:rPr>
      <w:rFonts w:ascii="宋体"/>
      <w:kern w:val="2"/>
      <w:sz w:val="18"/>
      <w:szCs w:val="18"/>
    </w:rPr>
  </w:style>
  <w:style w:type="paragraph" w:customStyle="1" w:styleId="a4">
    <w:name w:val="步骤"/>
    <w:basedOn w:val="Normal"/>
    <w:next w:val="Normal"/>
    <w:link w:val="CharChar"/>
    <w:autoRedefine/>
    <w:uiPriority w:val="99"/>
    <w:rsid w:val="00552D8D"/>
    <w:pPr>
      <w:numPr>
        <w:ilvl w:val="1"/>
        <w:numId w:val="5"/>
      </w:numPr>
      <w:adjustRightInd w:val="0"/>
      <w:snapToGrid w:val="0"/>
      <w:spacing w:beforeLines="25" w:before="25" w:afterLines="25" w:after="25"/>
      <w:ind w:left="0"/>
    </w:pPr>
    <w:rPr>
      <w:rFonts w:ascii="Arial Unicode MS" w:eastAsia="黑体" w:hAnsi="Arial Unicode MS"/>
      <w:b/>
      <w:i/>
      <w:szCs w:val="21"/>
    </w:rPr>
  </w:style>
  <w:style w:type="paragraph" w:customStyle="1" w:styleId="a8">
    <w:name w:val="程序代码"/>
    <w:basedOn w:val="Normal"/>
    <w:next w:val="Normal"/>
    <w:autoRedefine/>
    <w:uiPriority w:val="99"/>
    <w:qFormat/>
    <w:rsid w:val="00552D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5">
    <w:name w:val="方法和类标题"/>
    <w:basedOn w:val="Normal"/>
    <w:next w:val="Normal"/>
    <w:autoRedefine/>
    <w:uiPriority w:val="99"/>
    <w:rsid w:val="00552D8D"/>
    <w:pPr>
      <w:numPr>
        <w:numId w:val="1"/>
      </w:numPr>
      <w:adjustRightInd w:val="0"/>
      <w:ind w:left="0" w:firstLine="200"/>
      <w:jc w:val="left"/>
    </w:pPr>
    <w:rPr>
      <w:rFonts w:ascii="黑体" w:eastAsia="KaiTi" w:hAnsi="黑体" w:cs="Arial"/>
      <w:b/>
      <w:bCs/>
      <w:color w:val="000000"/>
      <w:szCs w:val="21"/>
      <w:shd w:val="clear" w:color="auto" w:fill="FFFFFF"/>
    </w:rPr>
  </w:style>
  <w:style w:type="paragraph" w:styleId="BalloonText">
    <w:name w:val="Balloon Text"/>
    <w:basedOn w:val="Normal"/>
    <w:link w:val="BalloonTextChar"/>
    <w:uiPriority w:val="99"/>
    <w:semiHidden/>
    <w:rsid w:val="00552D8D"/>
    <w:rPr>
      <w:sz w:val="18"/>
      <w:szCs w:val="18"/>
    </w:rPr>
  </w:style>
  <w:style w:type="character" w:customStyle="1" w:styleId="BalloonTextChar">
    <w:name w:val="Balloon Text Char"/>
    <w:link w:val="BalloonText"/>
    <w:uiPriority w:val="99"/>
    <w:semiHidden/>
    <w:locked/>
    <w:rsid w:val="00552D8D"/>
    <w:rPr>
      <w:kern w:val="2"/>
      <w:sz w:val="18"/>
      <w:szCs w:val="18"/>
    </w:rPr>
  </w:style>
  <w:style w:type="paragraph" w:styleId="HTMLPreformatted">
    <w:name w:val="HTML Preformatted"/>
    <w:basedOn w:val="Normal"/>
    <w:link w:val="HTMLPreformattedChar"/>
    <w:uiPriority w:val="99"/>
    <w:semiHidden/>
    <w:rsid w:val="00552D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552D8D"/>
    <w:rPr>
      <w:rFonts w:ascii="宋体" w:hAnsi="宋体" w:cs="宋体"/>
      <w:sz w:val="24"/>
      <w:szCs w:val="24"/>
    </w:rPr>
  </w:style>
  <w:style w:type="table" w:styleId="TableGrid">
    <w:name w:val="Table Grid"/>
    <w:basedOn w:val="TableNormal"/>
    <w:uiPriority w:val="99"/>
    <w:rsid w:val="00552D8D"/>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552D8D"/>
    <w:rPr>
      <w:rFonts w:cs="Times New Roman"/>
      <w:i/>
      <w:iCs/>
    </w:rPr>
  </w:style>
  <w:style w:type="table" w:customStyle="1" w:styleId="1">
    <w:name w:val="浅色列表1"/>
    <w:uiPriority w:val="99"/>
    <w:rsid w:val="00552D8D"/>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9">
    <w:name w:val="表格内容样式"/>
    <w:uiPriority w:val="99"/>
    <w:rsid w:val="00552D8D"/>
    <w:rPr>
      <w:sz w:val="18"/>
    </w:rPr>
    <w:tblPr>
      <w:tblInd w:w="0" w:type="dxa"/>
      <w:tblCellMar>
        <w:top w:w="0" w:type="dxa"/>
        <w:left w:w="108" w:type="dxa"/>
        <w:bottom w:w="0" w:type="dxa"/>
        <w:right w:w="108" w:type="dxa"/>
      </w:tblCellMar>
    </w:tblPr>
  </w:style>
  <w:style w:type="paragraph" w:customStyle="1" w:styleId="a7">
    <w:name w:val="段内标题"/>
    <w:basedOn w:val="Normal"/>
    <w:next w:val="Normal"/>
    <w:link w:val="Char"/>
    <w:autoRedefine/>
    <w:uiPriority w:val="99"/>
    <w:qFormat/>
    <w:rsid w:val="004178B6"/>
    <w:pPr>
      <w:numPr>
        <w:numId w:val="4"/>
      </w:numPr>
      <w:ind w:left="0" w:firstLine="420"/>
    </w:pPr>
    <w:rPr>
      <w:rFonts w:eastAsia="Kai"/>
      <w:b/>
    </w:rPr>
  </w:style>
  <w:style w:type="character" w:customStyle="1" w:styleId="Char">
    <w:name w:val="段内标题 Char"/>
    <w:link w:val="a7"/>
    <w:uiPriority w:val="99"/>
    <w:locked/>
    <w:rsid w:val="004178B6"/>
    <w:rPr>
      <w:rFonts w:eastAsia="Kai"/>
      <w:b/>
      <w:kern w:val="2"/>
      <w:sz w:val="21"/>
      <w:szCs w:val="22"/>
    </w:rPr>
  </w:style>
  <w:style w:type="paragraph" w:styleId="TOCHeading">
    <w:name w:val="TOC Heading"/>
    <w:basedOn w:val="Heading1"/>
    <w:next w:val="Normal"/>
    <w:uiPriority w:val="99"/>
    <w:rsid w:val="00552D8D"/>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a">
    <w:name w:val="表格正文"/>
    <w:basedOn w:val="Normal"/>
    <w:next w:val="Normal"/>
    <w:link w:val="Char0"/>
    <w:autoRedefine/>
    <w:uiPriority w:val="99"/>
    <w:qFormat/>
    <w:rsid w:val="00A97EFC"/>
    <w:pPr>
      <w:ind w:firstLineChars="0" w:firstLine="0"/>
      <w:jc w:val="left"/>
    </w:pPr>
    <w:rPr>
      <w:rFonts w:ascii="Arial" w:hAnsi="Arial" w:cs="Arial"/>
      <w:sz w:val="13"/>
      <w:szCs w:val="18"/>
    </w:rPr>
  </w:style>
  <w:style w:type="character" w:customStyle="1" w:styleId="Char0">
    <w:name w:val="表格正文 Char"/>
    <w:link w:val="aa"/>
    <w:uiPriority w:val="99"/>
    <w:locked/>
    <w:rsid w:val="00A97EFC"/>
    <w:rPr>
      <w:rFonts w:ascii="Arial" w:hAnsi="Arial" w:cs="Arial"/>
      <w:kern w:val="2"/>
      <w:sz w:val="13"/>
      <w:szCs w:val="18"/>
    </w:rPr>
  </w:style>
  <w:style w:type="table" w:styleId="LightList">
    <w:name w:val="Light List"/>
    <w:basedOn w:val="TableNormal"/>
    <w:uiPriority w:val="99"/>
    <w:rsid w:val="00552D8D"/>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552D8D"/>
    <w:rPr>
      <w:rFonts w:ascii="Courier" w:eastAsia="宋体" w:hAnsi="Courier" w:cs="Courier"/>
      <w:sz w:val="20"/>
      <w:szCs w:val="20"/>
    </w:rPr>
  </w:style>
  <w:style w:type="paragraph" w:styleId="BodyText">
    <w:name w:val="Body Text"/>
    <w:basedOn w:val="Normal"/>
    <w:link w:val="BodyTextChar"/>
    <w:uiPriority w:val="99"/>
    <w:semiHidden/>
    <w:unhideWhenUsed/>
    <w:rsid w:val="00552D8D"/>
    <w:pPr>
      <w:spacing w:after="120"/>
    </w:pPr>
  </w:style>
  <w:style w:type="character" w:customStyle="1" w:styleId="BodyTextChar">
    <w:name w:val="Body Text Char"/>
    <w:basedOn w:val="DefaultParagraphFont"/>
    <w:link w:val="BodyText"/>
    <w:uiPriority w:val="99"/>
    <w:semiHidden/>
    <w:rsid w:val="00552D8D"/>
    <w:rPr>
      <w:kern w:val="2"/>
      <w:sz w:val="21"/>
      <w:szCs w:val="22"/>
    </w:rPr>
  </w:style>
  <w:style w:type="paragraph" w:styleId="Header">
    <w:name w:val="header"/>
    <w:basedOn w:val="Normal"/>
    <w:link w:val="HeaderChar"/>
    <w:unhideWhenUsed/>
    <w:locked/>
    <w:rsid w:val="00552D8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552D8D"/>
    <w:rPr>
      <w:kern w:val="2"/>
      <w:sz w:val="18"/>
      <w:szCs w:val="18"/>
    </w:rPr>
  </w:style>
  <w:style w:type="paragraph" w:styleId="Footer">
    <w:name w:val="footer"/>
    <w:basedOn w:val="Normal"/>
    <w:link w:val="FooterChar"/>
    <w:uiPriority w:val="99"/>
    <w:unhideWhenUsed/>
    <w:rsid w:val="00552D8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52D8D"/>
    <w:rPr>
      <w:kern w:val="2"/>
      <w:sz w:val="18"/>
      <w:szCs w:val="18"/>
    </w:rPr>
  </w:style>
  <w:style w:type="paragraph" w:styleId="Caption">
    <w:name w:val="caption"/>
    <w:basedOn w:val="Normal"/>
    <w:next w:val="Normal"/>
    <w:autoRedefine/>
    <w:unhideWhenUsed/>
    <w:qFormat/>
    <w:locked/>
    <w:rsid w:val="00552D8D"/>
    <w:pPr>
      <w:ind w:firstLine="360"/>
      <w:jc w:val="center"/>
    </w:pPr>
    <w:rPr>
      <w:rFonts w:asciiTheme="majorHAnsi" w:eastAsiaTheme="minorEastAsia" w:hAnsiTheme="majorHAnsi" w:cstheme="majorBidi"/>
      <w:sz w:val="18"/>
      <w:szCs w:val="20"/>
    </w:rPr>
  </w:style>
  <w:style w:type="paragraph" w:styleId="NormalWeb">
    <w:name w:val="Normal (Web)"/>
    <w:basedOn w:val="Normal"/>
    <w:uiPriority w:val="99"/>
    <w:semiHidden/>
    <w:unhideWhenUsed/>
    <w:rsid w:val="00552D8D"/>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unhideWhenUsed/>
    <w:rsid w:val="00552D8D"/>
    <w:rPr>
      <w:color w:val="0000FF"/>
      <w:u w:val="single"/>
    </w:rPr>
  </w:style>
  <w:style w:type="character" w:customStyle="1" w:styleId="notranslate">
    <w:name w:val="notranslate"/>
    <w:basedOn w:val="DefaultParagraphFont"/>
    <w:rsid w:val="00552D8D"/>
  </w:style>
  <w:style w:type="paragraph" w:styleId="Revision">
    <w:name w:val="Revision"/>
    <w:hidden/>
    <w:uiPriority w:val="99"/>
    <w:semiHidden/>
    <w:rsid w:val="00552D8D"/>
    <w:rPr>
      <w:kern w:val="2"/>
      <w:sz w:val="21"/>
      <w:szCs w:val="22"/>
    </w:rPr>
  </w:style>
  <w:style w:type="paragraph" w:styleId="FootnoteText">
    <w:name w:val="footnote text"/>
    <w:basedOn w:val="Normal"/>
    <w:link w:val="FootnoteTextChar"/>
    <w:uiPriority w:val="99"/>
    <w:unhideWhenUsed/>
    <w:rsid w:val="00552D8D"/>
    <w:rPr>
      <w:sz w:val="24"/>
      <w:szCs w:val="24"/>
    </w:rPr>
  </w:style>
  <w:style w:type="character" w:customStyle="1" w:styleId="FootnoteTextChar">
    <w:name w:val="Footnote Text Char"/>
    <w:basedOn w:val="DefaultParagraphFont"/>
    <w:link w:val="FootnoteText"/>
    <w:uiPriority w:val="99"/>
    <w:rsid w:val="00552D8D"/>
    <w:rPr>
      <w:kern w:val="2"/>
      <w:sz w:val="24"/>
      <w:szCs w:val="24"/>
    </w:rPr>
  </w:style>
  <w:style w:type="character" w:styleId="FootnoteReference">
    <w:name w:val="footnote reference"/>
    <w:basedOn w:val="DefaultParagraphFont"/>
    <w:uiPriority w:val="99"/>
    <w:unhideWhenUsed/>
    <w:rsid w:val="00552D8D"/>
    <w:rPr>
      <w:vertAlign w:val="superscript"/>
    </w:rPr>
  </w:style>
  <w:style w:type="paragraph" w:styleId="EndnoteText">
    <w:name w:val="endnote text"/>
    <w:basedOn w:val="Normal"/>
    <w:link w:val="EndnoteTextChar"/>
    <w:uiPriority w:val="99"/>
    <w:unhideWhenUsed/>
    <w:rsid w:val="00552D8D"/>
    <w:rPr>
      <w:sz w:val="24"/>
      <w:szCs w:val="24"/>
    </w:rPr>
  </w:style>
  <w:style w:type="character" w:customStyle="1" w:styleId="EndnoteTextChar">
    <w:name w:val="Endnote Text Char"/>
    <w:basedOn w:val="DefaultParagraphFont"/>
    <w:link w:val="EndnoteText"/>
    <w:uiPriority w:val="99"/>
    <w:rsid w:val="00552D8D"/>
    <w:rPr>
      <w:kern w:val="2"/>
      <w:sz w:val="24"/>
      <w:szCs w:val="24"/>
    </w:rPr>
  </w:style>
  <w:style w:type="character" w:styleId="EndnoteReference">
    <w:name w:val="endnote reference"/>
    <w:basedOn w:val="DefaultParagraphFont"/>
    <w:uiPriority w:val="99"/>
    <w:unhideWhenUsed/>
    <w:rsid w:val="00552D8D"/>
    <w:rPr>
      <w:vertAlign w:val="superscript"/>
    </w:rPr>
  </w:style>
  <w:style w:type="paragraph" w:customStyle="1" w:styleId="a2">
    <w:name w:val="问题"/>
    <w:basedOn w:val="Normal"/>
    <w:next w:val="Normal"/>
    <w:autoRedefine/>
    <w:qFormat/>
    <w:rsid w:val="00552D8D"/>
    <w:pPr>
      <w:numPr>
        <w:numId w:val="9"/>
      </w:numPr>
      <w:spacing w:beforeLines="50" w:before="50"/>
      <w:ind w:left="0" w:firstLine="200"/>
      <w:contextualSpacing/>
    </w:pPr>
    <w:rPr>
      <w:rFonts w:ascii="黑体" w:eastAsia="黑体" w:hAnsi="黑体"/>
      <w:b/>
      <w:i/>
      <w:szCs w:val="21"/>
    </w:rPr>
  </w:style>
  <w:style w:type="paragraph" w:customStyle="1" w:styleId="ab">
    <w:name w:val="术语正文"/>
    <w:basedOn w:val="Normal"/>
    <w:next w:val="Normal"/>
    <w:qFormat/>
    <w:rsid w:val="00552D8D"/>
    <w:pPr>
      <w:contextualSpacing/>
    </w:pPr>
    <w:rPr>
      <w:rFonts w:ascii="黑体" w:eastAsia="KaiTi" w:hAnsi="黑体"/>
      <w:b/>
      <w:sz w:val="15"/>
    </w:rPr>
  </w:style>
  <w:style w:type="paragraph" w:styleId="ListParagraph">
    <w:name w:val="List Paragraph"/>
    <w:basedOn w:val="Normal"/>
    <w:uiPriority w:val="34"/>
    <w:qFormat/>
    <w:rsid w:val="00552D8D"/>
    <w:pPr>
      <w:ind w:firstLine="420"/>
    </w:pPr>
  </w:style>
  <w:style w:type="paragraph" w:customStyle="1" w:styleId="a0">
    <w:name w:val="代码类别"/>
    <w:basedOn w:val="Normal"/>
    <w:next w:val="Normal"/>
    <w:qFormat/>
    <w:rsid w:val="00552D8D"/>
    <w:pPr>
      <w:numPr>
        <w:numId w:val="10"/>
      </w:numPr>
      <w:ind w:left="0" w:firstLine="200"/>
    </w:pPr>
    <w:rPr>
      <w:rFonts w:ascii="黑体" w:eastAsia="黑体" w:hAnsi="黑体"/>
      <w:b/>
      <w:i/>
    </w:rPr>
  </w:style>
  <w:style w:type="paragraph" w:customStyle="1" w:styleId="a1">
    <w:name w:val="注意和要点"/>
    <w:basedOn w:val="Normal"/>
    <w:next w:val="Normal"/>
    <w:autoRedefine/>
    <w:qFormat/>
    <w:rsid w:val="00552D8D"/>
    <w:pPr>
      <w:numPr>
        <w:numId w:val="11"/>
      </w:numPr>
      <w:spacing w:beforeLines="50" w:before="50"/>
      <w:ind w:left="202" w:firstLineChars="0" w:firstLine="230"/>
    </w:pPr>
    <w:rPr>
      <w:rFonts w:ascii="黑体" w:eastAsia="黑体" w:hAnsi="黑体"/>
      <w:b/>
      <w:i/>
    </w:rPr>
  </w:style>
  <w:style w:type="paragraph" w:customStyle="1" w:styleId="ac">
    <w:name w:val="段内要点"/>
    <w:basedOn w:val="Normal"/>
    <w:next w:val="Normal"/>
    <w:qFormat/>
    <w:rsid w:val="00552D8D"/>
    <w:rPr>
      <w:rFonts w:ascii="黑体" w:eastAsiaTheme="majorEastAsia" w:hAnsi="黑体"/>
      <w:b/>
      <w:i/>
    </w:rPr>
  </w:style>
  <w:style w:type="paragraph" w:customStyle="1" w:styleId="a6">
    <w:name w:val="段内分项"/>
    <w:basedOn w:val="Normal"/>
    <w:next w:val="Normal"/>
    <w:qFormat/>
    <w:rsid w:val="00552D8D"/>
    <w:pPr>
      <w:numPr>
        <w:numId w:val="12"/>
      </w:numPr>
      <w:ind w:leftChars="200" w:left="200" w:firstLine="200"/>
    </w:pPr>
    <w:rPr>
      <w:rFonts w:ascii="黑体" w:eastAsia="黑体" w:hAnsi="黑体"/>
      <w:b/>
      <w:i/>
    </w:rPr>
  </w:style>
  <w:style w:type="paragraph" w:customStyle="1" w:styleId="a3">
    <w:name w:val="术语标题"/>
    <w:basedOn w:val="ab"/>
    <w:next w:val="ab"/>
    <w:qFormat/>
    <w:rsid w:val="00552D8D"/>
    <w:pPr>
      <w:numPr>
        <w:numId w:val="13"/>
      </w:numPr>
      <w:spacing w:beforeLines="50" w:before="50"/>
      <w:ind w:firstLineChars="0" w:firstLine="0"/>
    </w:pPr>
  </w:style>
  <w:style w:type="character" w:styleId="PlaceholderText">
    <w:name w:val="Placeholder Text"/>
    <w:basedOn w:val="DefaultParagraphFont"/>
    <w:uiPriority w:val="99"/>
    <w:semiHidden/>
    <w:rsid w:val="00552D8D"/>
    <w:rPr>
      <w:color w:val="808080"/>
    </w:rPr>
  </w:style>
  <w:style w:type="character" w:customStyle="1" w:styleId="mi">
    <w:name w:val="mi"/>
    <w:basedOn w:val="DefaultParagraphFont"/>
    <w:rsid w:val="00DF130F"/>
  </w:style>
  <w:style w:type="character" w:customStyle="1" w:styleId="mo">
    <w:name w:val="mo"/>
    <w:basedOn w:val="DefaultParagraphFont"/>
    <w:rsid w:val="00DF130F"/>
  </w:style>
  <w:style w:type="character" w:customStyle="1" w:styleId="mjxassistivemathml">
    <w:name w:val="mjx_assistive_mathml"/>
    <w:basedOn w:val="DefaultParagraphFont"/>
    <w:rsid w:val="00DF130F"/>
  </w:style>
  <w:style w:type="character" w:customStyle="1" w:styleId="mn">
    <w:name w:val="mn"/>
    <w:basedOn w:val="DefaultParagraphFont"/>
    <w:rsid w:val="00DF130F"/>
  </w:style>
  <w:style w:type="character" w:customStyle="1" w:styleId="mtext">
    <w:name w:val="mtext"/>
    <w:basedOn w:val="DefaultParagraphFont"/>
    <w:rsid w:val="00DF130F"/>
  </w:style>
  <w:style w:type="character" w:customStyle="1" w:styleId="Heading6Char">
    <w:name w:val="Heading 6 Char"/>
    <w:basedOn w:val="DefaultParagraphFont"/>
    <w:link w:val="Heading6"/>
    <w:rsid w:val="00AD61FB"/>
    <w:rPr>
      <w:rFonts w:ascii="Arial" w:hAnsi="Arial"/>
      <w:b/>
      <w:bCs/>
      <w:kern w:val="2"/>
      <w:sz w:val="24"/>
    </w:rPr>
  </w:style>
  <w:style w:type="character" w:customStyle="1" w:styleId="Heading7Char">
    <w:name w:val="Heading 7 Char"/>
    <w:basedOn w:val="DefaultParagraphFont"/>
    <w:link w:val="Heading7"/>
    <w:rsid w:val="00AD61FB"/>
    <w:rPr>
      <w:rFonts w:ascii="Arial" w:hAnsi="Arial"/>
      <w:b/>
      <w:bCs/>
      <w:kern w:val="2"/>
      <w:sz w:val="24"/>
    </w:rPr>
  </w:style>
  <w:style w:type="character" w:customStyle="1" w:styleId="Heading8Char">
    <w:name w:val="Heading 8 Char"/>
    <w:basedOn w:val="DefaultParagraphFont"/>
    <w:link w:val="Heading8"/>
    <w:rsid w:val="00AD61FB"/>
    <w:rPr>
      <w:rFonts w:ascii="Arial" w:eastAsia="黑体" w:hAnsi="Arial"/>
      <w:kern w:val="2"/>
      <w:sz w:val="24"/>
    </w:rPr>
  </w:style>
  <w:style w:type="character" w:customStyle="1" w:styleId="Heading9Char">
    <w:name w:val="Heading 9 Char"/>
    <w:basedOn w:val="DefaultParagraphFont"/>
    <w:link w:val="Heading9"/>
    <w:rsid w:val="00AD61FB"/>
    <w:rPr>
      <w:rFonts w:ascii="Arial" w:eastAsia="黑体" w:hAnsi="Arial"/>
      <w:kern w:val="2"/>
      <w:sz w:val="21"/>
    </w:rPr>
  </w:style>
  <w:style w:type="paragraph" w:customStyle="1" w:styleId="10">
    <w:name w:val="表格标题1"/>
    <w:basedOn w:val="Normal"/>
    <w:uiPriority w:val="99"/>
    <w:rsid w:val="00445468"/>
    <w:pPr>
      <w:spacing w:line="300" w:lineRule="auto"/>
      <w:ind w:firstLineChars="0" w:firstLine="0"/>
      <w:jc w:val="center"/>
    </w:pPr>
    <w:rPr>
      <w:rFonts w:ascii="Arial" w:hAnsi="Arial" w:cs="宋体"/>
      <w:b/>
      <w:bCs/>
      <w:sz w:val="15"/>
      <w:szCs w:val="18"/>
    </w:rPr>
  </w:style>
  <w:style w:type="paragraph" w:customStyle="1" w:styleId="4">
    <w:name w:val="标题4"/>
    <w:basedOn w:val="Heading4"/>
    <w:next w:val="Normal"/>
    <w:link w:val="4CharChar"/>
    <w:rsid w:val="00AD61FB"/>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AD61FB"/>
    <w:rPr>
      <w:rFonts w:asciiTheme="minorHAnsi" w:eastAsiaTheme="minorEastAsia" w:hAnsiTheme="minorHAnsi" w:cstheme="minorBidi"/>
      <w:b/>
      <w:color w:val="000000"/>
      <w:kern w:val="24"/>
      <w:sz w:val="24"/>
      <w:szCs w:val="24"/>
      <w:lang w:val="zh-CN"/>
    </w:rPr>
  </w:style>
  <w:style w:type="paragraph" w:customStyle="1" w:styleId="ad">
    <w:name w:val="首行缩进"/>
    <w:basedOn w:val="Normal"/>
    <w:link w:val="CharChar0"/>
    <w:rsid w:val="00AD61FB"/>
    <w:pPr>
      <w:ind w:firstLine="420"/>
    </w:pPr>
  </w:style>
  <w:style w:type="character" w:customStyle="1" w:styleId="CharChar0">
    <w:name w:val="首行缩进 Char Char"/>
    <w:link w:val="ad"/>
    <w:rsid w:val="00AD61FB"/>
    <w:rPr>
      <w:rFonts w:asciiTheme="minorHAnsi" w:eastAsiaTheme="minorEastAsia" w:hAnsiTheme="minorHAnsi" w:cstheme="minorBidi"/>
      <w:kern w:val="2"/>
      <w:sz w:val="21"/>
      <w:szCs w:val="21"/>
    </w:rPr>
  </w:style>
  <w:style w:type="character" w:customStyle="1" w:styleId="CharChar">
    <w:name w:val="步骤 Char Char"/>
    <w:link w:val="a4"/>
    <w:uiPriority w:val="99"/>
    <w:rsid w:val="00AD61FB"/>
    <w:rPr>
      <w:rFonts w:ascii="Arial Unicode MS" w:eastAsia="黑体" w:hAnsi="Arial Unicode MS"/>
      <w:b/>
      <w:i/>
      <w:kern w:val="2"/>
      <w:sz w:val="21"/>
      <w:szCs w:val="21"/>
    </w:rPr>
  </w:style>
  <w:style w:type="table" w:styleId="MediumGrid2">
    <w:name w:val="Medium Grid 2"/>
    <w:basedOn w:val="TableNormal"/>
    <w:link w:val="2Char"/>
    <w:semiHidden/>
    <w:unhideWhenUsed/>
    <w:rsid w:val="00AD61FB"/>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AD61FB"/>
    <w:rPr>
      <w:rFonts w:ascii="Times New Roman" w:hint="default"/>
      <w:sz w:val="22"/>
    </w:rPr>
  </w:style>
  <w:style w:type="table" w:styleId="ColorfulList-Accent1">
    <w:name w:val="Colorful List Accent 1"/>
    <w:basedOn w:val="TableNormal"/>
    <w:link w:val="-1Char"/>
    <w:semiHidden/>
    <w:unhideWhenUsed/>
    <w:rsid w:val="00AD61FB"/>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AD61FB"/>
    <w:rPr>
      <w:b/>
    </w:rPr>
  </w:style>
  <w:style w:type="paragraph" w:customStyle="1" w:styleId="ae">
    <w:name w:val="图"/>
    <w:basedOn w:val="Normal"/>
    <w:rsid w:val="00AD61FB"/>
    <w:pPr>
      <w:adjustRightInd w:val="0"/>
      <w:spacing w:beforeLines="50" w:before="156" w:afterLines="50" w:after="156"/>
      <w:ind w:firstLine="420"/>
      <w:jc w:val="center"/>
    </w:pPr>
    <w:rPr>
      <w:rFonts w:ascii="Times New Roman" w:hAnsi="Times New Roman"/>
      <w:bCs/>
      <w:color w:val="000000"/>
      <w:szCs w:val="20"/>
    </w:rPr>
  </w:style>
  <w:style w:type="paragraph" w:customStyle="1" w:styleId="af">
    <w:name w:val="图题"/>
    <w:basedOn w:val="Normal"/>
    <w:rsid w:val="00AD61FB"/>
    <w:pPr>
      <w:adjustRightInd w:val="0"/>
      <w:spacing w:beforeLines="50" w:before="156" w:afterLines="50" w:after="156"/>
      <w:ind w:firstLine="420"/>
      <w:jc w:val="center"/>
    </w:pPr>
    <w:rPr>
      <w:rFonts w:ascii="Times New Roman" w:hAnsi="Times New Roman"/>
      <w:bCs/>
      <w:color w:val="000000"/>
      <w:sz w:val="18"/>
      <w:szCs w:val="20"/>
    </w:rPr>
  </w:style>
  <w:style w:type="paragraph" w:customStyle="1" w:styleId="af0">
    <w:name w:val="源程序"/>
    <w:basedOn w:val="Normal"/>
    <w:link w:val="CharChar1"/>
    <w:rsid w:val="00AD61FB"/>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style>
  <w:style w:type="character" w:customStyle="1" w:styleId="CharChar1">
    <w:name w:val="源程序 Char Char"/>
    <w:link w:val="af0"/>
    <w:rsid w:val="00AD61FB"/>
    <w:rPr>
      <w:rFonts w:asciiTheme="minorHAnsi" w:eastAsiaTheme="minorEastAsia" w:hAnsiTheme="minorHAnsi" w:cstheme="minorBidi"/>
      <w:kern w:val="2"/>
      <w:sz w:val="21"/>
      <w:szCs w:val="22"/>
      <w:shd w:val="clear" w:color="auto" w:fill="E6E6E6"/>
    </w:rPr>
  </w:style>
  <w:style w:type="paragraph" w:customStyle="1" w:styleId="af1">
    <w:name w:val="样式 源程序 + (西文) +西文标题"/>
    <w:basedOn w:val="af0"/>
    <w:link w:val="CharChar2"/>
    <w:rsid w:val="00AD61FB"/>
    <w:rPr>
      <w:rFonts w:ascii="Cambria" w:hAnsi="Cambria"/>
    </w:rPr>
  </w:style>
  <w:style w:type="character" w:customStyle="1" w:styleId="CharChar2">
    <w:name w:val="样式 源程序 + (西文) +西文标题 Char Char"/>
    <w:link w:val="af1"/>
    <w:rsid w:val="00AD61FB"/>
    <w:rPr>
      <w:rFonts w:ascii="Cambria" w:eastAsiaTheme="minorEastAsia" w:hAnsi="Cambria" w:cstheme="minorBidi"/>
      <w:kern w:val="2"/>
      <w:sz w:val="21"/>
      <w:szCs w:val="22"/>
      <w:shd w:val="clear" w:color="auto" w:fill="E6E6E6"/>
    </w:rPr>
  </w:style>
  <w:style w:type="paragraph" w:customStyle="1" w:styleId="a">
    <w:name w:val="正文标题"/>
    <w:basedOn w:val="Normal"/>
    <w:link w:val="CharChar3"/>
    <w:rsid w:val="00AD61FB"/>
    <w:pPr>
      <w:numPr>
        <w:numId w:val="21"/>
      </w:numPr>
      <w:topLinePunct/>
      <w:adjustRightInd w:val="0"/>
      <w:ind w:firstLine="200"/>
    </w:pPr>
    <w:rPr>
      <w:bCs/>
      <w:color w:val="000000"/>
      <w:kern w:val="44"/>
    </w:rPr>
  </w:style>
  <w:style w:type="character" w:customStyle="1" w:styleId="CharChar3">
    <w:name w:val="正文标题 Char Char"/>
    <w:link w:val="a"/>
    <w:rsid w:val="00AD61FB"/>
    <w:rPr>
      <w:rFonts w:asciiTheme="minorHAnsi" w:eastAsiaTheme="minorEastAsia" w:hAnsiTheme="minorHAnsi" w:cstheme="minorBidi"/>
      <w:bCs/>
      <w:color w:val="000000"/>
      <w:kern w:val="44"/>
      <w:sz w:val="21"/>
      <w:szCs w:val="22"/>
    </w:rPr>
  </w:style>
  <w:style w:type="paragraph" w:customStyle="1" w:styleId="af2">
    <w:name w:val="正文段落"/>
    <w:basedOn w:val="Normal"/>
    <w:link w:val="CharChar4"/>
    <w:rsid w:val="00AD61FB"/>
  </w:style>
  <w:style w:type="character" w:customStyle="1" w:styleId="CharChar4">
    <w:name w:val="正文段落 Char Char"/>
    <w:link w:val="af2"/>
    <w:rsid w:val="00AD61FB"/>
    <w:rPr>
      <w:rFonts w:eastAsiaTheme="minorEastAsia" w:cstheme="minorBidi"/>
      <w:kern w:val="2"/>
      <w:sz w:val="21"/>
      <w:szCs w:val="21"/>
    </w:rPr>
  </w:style>
  <w:style w:type="paragraph" w:customStyle="1" w:styleId="af3">
    <w:name w:val="源代码"/>
    <w:basedOn w:val="af0"/>
    <w:autoRedefine/>
    <w:qFormat/>
    <w:rsid w:val="00AD61FB"/>
    <w:pPr>
      <w:ind w:left="100" w:right="300" w:firstLine="100"/>
    </w:pPr>
    <w:rPr>
      <w:rFonts w:ascii="Times New Roman" w:hAnsi="Times New Roman"/>
      <w:kern w:val="21"/>
      <w:szCs w:val="20"/>
    </w:rPr>
  </w:style>
  <w:style w:type="paragraph" w:styleId="TOC1">
    <w:name w:val="toc 1"/>
    <w:basedOn w:val="Normal"/>
    <w:next w:val="Normal"/>
    <w:uiPriority w:val="39"/>
    <w:locked/>
    <w:rsid w:val="00AD61FB"/>
    <w:pPr>
      <w:ind w:firstLine="420"/>
    </w:pPr>
    <w:rPr>
      <w:rFonts w:ascii="Times New Roman" w:hAnsi="Times New Roman"/>
      <w:szCs w:val="20"/>
    </w:rPr>
  </w:style>
  <w:style w:type="paragraph" w:styleId="TOC2">
    <w:name w:val="toc 2"/>
    <w:basedOn w:val="Normal"/>
    <w:next w:val="Normal"/>
    <w:uiPriority w:val="39"/>
    <w:locked/>
    <w:rsid w:val="00AD61FB"/>
    <w:pPr>
      <w:ind w:leftChars="200" w:left="420" w:firstLine="420"/>
    </w:pPr>
    <w:rPr>
      <w:rFonts w:ascii="Times New Roman" w:hAnsi="Times New Roman"/>
      <w:szCs w:val="20"/>
    </w:rPr>
  </w:style>
  <w:style w:type="paragraph" w:styleId="TOC3">
    <w:name w:val="toc 3"/>
    <w:basedOn w:val="Normal"/>
    <w:next w:val="Normal"/>
    <w:uiPriority w:val="39"/>
    <w:locked/>
    <w:rsid w:val="00AD61FB"/>
    <w:pPr>
      <w:ind w:leftChars="400" w:left="840" w:firstLine="420"/>
    </w:pPr>
    <w:rPr>
      <w:rFonts w:ascii="Times New Roman" w:hAnsi="Times New Roman"/>
      <w:szCs w:val="20"/>
    </w:rPr>
  </w:style>
  <w:style w:type="paragraph" w:styleId="TOC4">
    <w:name w:val="toc 4"/>
    <w:basedOn w:val="Normal"/>
    <w:next w:val="Normal"/>
    <w:uiPriority w:val="39"/>
    <w:locked/>
    <w:rsid w:val="00AD61FB"/>
    <w:pPr>
      <w:ind w:leftChars="600" w:left="1260" w:firstLine="420"/>
    </w:pPr>
    <w:rPr>
      <w:rFonts w:ascii="Times New Roman" w:hAnsi="Times New Roman"/>
      <w:szCs w:val="20"/>
    </w:rPr>
  </w:style>
  <w:style w:type="paragraph" w:styleId="TOC5">
    <w:name w:val="toc 5"/>
    <w:basedOn w:val="Normal"/>
    <w:next w:val="Normal"/>
    <w:uiPriority w:val="39"/>
    <w:locked/>
    <w:rsid w:val="00AD61FB"/>
    <w:pPr>
      <w:ind w:leftChars="800" w:left="1680" w:firstLine="420"/>
    </w:pPr>
    <w:rPr>
      <w:rFonts w:ascii="Times New Roman" w:hAnsi="Times New Roman"/>
      <w:szCs w:val="20"/>
    </w:rPr>
  </w:style>
  <w:style w:type="paragraph" w:styleId="TOC6">
    <w:name w:val="toc 6"/>
    <w:basedOn w:val="Normal"/>
    <w:next w:val="Normal"/>
    <w:uiPriority w:val="39"/>
    <w:locked/>
    <w:rsid w:val="00AD61FB"/>
    <w:pPr>
      <w:ind w:leftChars="1000" w:left="2100" w:firstLine="420"/>
    </w:pPr>
    <w:rPr>
      <w:rFonts w:ascii="Times New Roman" w:hAnsi="Times New Roman"/>
      <w:szCs w:val="20"/>
    </w:rPr>
  </w:style>
  <w:style w:type="paragraph" w:styleId="TOC7">
    <w:name w:val="toc 7"/>
    <w:basedOn w:val="Normal"/>
    <w:next w:val="Normal"/>
    <w:uiPriority w:val="39"/>
    <w:locked/>
    <w:rsid w:val="00AD61FB"/>
    <w:pPr>
      <w:ind w:leftChars="1200" w:left="2520" w:firstLine="420"/>
    </w:pPr>
    <w:rPr>
      <w:rFonts w:ascii="Times New Roman" w:hAnsi="Times New Roman"/>
      <w:szCs w:val="20"/>
    </w:rPr>
  </w:style>
  <w:style w:type="paragraph" w:styleId="TOC8">
    <w:name w:val="toc 8"/>
    <w:basedOn w:val="Normal"/>
    <w:next w:val="Normal"/>
    <w:uiPriority w:val="39"/>
    <w:locked/>
    <w:rsid w:val="00AD61FB"/>
    <w:pPr>
      <w:ind w:leftChars="1400" w:left="2940" w:firstLine="420"/>
    </w:pPr>
    <w:rPr>
      <w:rFonts w:ascii="Times New Roman" w:hAnsi="Times New Roman"/>
      <w:szCs w:val="20"/>
    </w:rPr>
  </w:style>
  <w:style w:type="paragraph" w:styleId="TOC9">
    <w:name w:val="toc 9"/>
    <w:basedOn w:val="Normal"/>
    <w:next w:val="Normal"/>
    <w:uiPriority w:val="39"/>
    <w:locked/>
    <w:rsid w:val="00AD61FB"/>
    <w:pPr>
      <w:ind w:leftChars="1600" w:left="3360" w:firstLine="420"/>
    </w:pPr>
    <w:rPr>
      <w:rFonts w:ascii="Times New Roman" w:hAnsi="Times New Roman"/>
      <w:szCs w:val="20"/>
    </w:rPr>
  </w:style>
  <w:style w:type="paragraph" w:styleId="NormalIndent">
    <w:name w:val="Normal Indent"/>
    <w:basedOn w:val="Normal"/>
    <w:link w:val="NormalIndentChar"/>
    <w:locked/>
    <w:rsid w:val="00AD61FB"/>
    <w:pPr>
      <w:ind w:firstLine="420"/>
    </w:pPr>
  </w:style>
  <w:style w:type="character" w:customStyle="1" w:styleId="NormalIndentChar">
    <w:name w:val="Normal Indent Char"/>
    <w:link w:val="NormalIndent"/>
    <w:rsid w:val="00AD61FB"/>
    <w:rPr>
      <w:rFonts w:eastAsiaTheme="minorEastAsia" w:cstheme="minorBidi"/>
      <w:kern w:val="2"/>
      <w:sz w:val="21"/>
      <w:szCs w:val="21"/>
    </w:rPr>
  </w:style>
  <w:style w:type="paragraph" w:styleId="Title">
    <w:name w:val="Title"/>
    <w:basedOn w:val="Normal"/>
    <w:next w:val="Normal"/>
    <w:link w:val="TitleChar"/>
    <w:qFormat/>
    <w:locked/>
    <w:rsid w:val="00AD61FB"/>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AD61FB"/>
    <w:rPr>
      <w:rFonts w:asciiTheme="majorHAnsi" w:hAnsiTheme="majorHAnsi" w:cstheme="majorBidi"/>
      <w:b/>
      <w:bCs/>
      <w:kern w:val="2"/>
      <w:sz w:val="32"/>
      <w:szCs w:val="32"/>
    </w:rPr>
  </w:style>
  <w:style w:type="paragraph" w:styleId="Subtitle">
    <w:name w:val="Subtitle"/>
    <w:basedOn w:val="Normal"/>
    <w:next w:val="Normal"/>
    <w:link w:val="SubtitleChar"/>
    <w:uiPriority w:val="11"/>
    <w:qFormat/>
    <w:locked/>
    <w:rsid w:val="00AD61FB"/>
  </w:style>
  <w:style w:type="character" w:customStyle="1" w:styleId="SubtitleChar">
    <w:name w:val="Subtitle Char"/>
    <w:basedOn w:val="DefaultParagraphFont"/>
    <w:link w:val="Subtitle"/>
    <w:uiPriority w:val="11"/>
    <w:rsid w:val="00AD61FB"/>
    <w:rPr>
      <w:rFonts w:asciiTheme="minorHAnsi" w:eastAsiaTheme="minorEastAsia" w:hAnsiTheme="minorHAnsi" w:cstheme="minorBidi"/>
      <w:kern w:val="2"/>
      <w:sz w:val="21"/>
      <w:szCs w:val="21"/>
    </w:rPr>
  </w:style>
  <w:style w:type="paragraph" w:customStyle="1" w:styleId="af4">
    <w:name w:val="表格标题"/>
    <w:basedOn w:val="Normal"/>
    <w:autoRedefine/>
    <w:uiPriority w:val="99"/>
    <w:qFormat/>
    <w:rsid w:val="00552D8D"/>
    <w:pPr>
      <w:spacing w:line="300" w:lineRule="auto"/>
      <w:jc w:val="center"/>
    </w:pPr>
    <w:rPr>
      <w:rFonts w:ascii="Arial" w:hAnsi="Arial" w:cs="宋体"/>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82280">
      <w:bodyDiv w:val="1"/>
      <w:marLeft w:val="0"/>
      <w:marRight w:val="0"/>
      <w:marTop w:val="0"/>
      <w:marBottom w:val="0"/>
      <w:divBdr>
        <w:top w:val="none" w:sz="0" w:space="0" w:color="auto"/>
        <w:left w:val="none" w:sz="0" w:space="0" w:color="auto"/>
        <w:bottom w:val="none" w:sz="0" w:space="0" w:color="auto"/>
        <w:right w:val="none" w:sz="0" w:space="0" w:color="auto"/>
      </w:divBdr>
    </w:div>
    <w:div w:id="41295673">
      <w:bodyDiv w:val="1"/>
      <w:marLeft w:val="0"/>
      <w:marRight w:val="0"/>
      <w:marTop w:val="0"/>
      <w:marBottom w:val="0"/>
      <w:divBdr>
        <w:top w:val="none" w:sz="0" w:space="0" w:color="auto"/>
        <w:left w:val="none" w:sz="0" w:space="0" w:color="auto"/>
        <w:bottom w:val="none" w:sz="0" w:space="0" w:color="auto"/>
        <w:right w:val="none" w:sz="0" w:space="0" w:color="auto"/>
      </w:divBdr>
    </w:div>
    <w:div w:id="93717181">
      <w:bodyDiv w:val="1"/>
      <w:marLeft w:val="0"/>
      <w:marRight w:val="0"/>
      <w:marTop w:val="0"/>
      <w:marBottom w:val="0"/>
      <w:divBdr>
        <w:top w:val="none" w:sz="0" w:space="0" w:color="auto"/>
        <w:left w:val="none" w:sz="0" w:space="0" w:color="auto"/>
        <w:bottom w:val="none" w:sz="0" w:space="0" w:color="auto"/>
        <w:right w:val="none" w:sz="0" w:space="0" w:color="auto"/>
      </w:divBdr>
    </w:div>
    <w:div w:id="143157256">
      <w:bodyDiv w:val="1"/>
      <w:marLeft w:val="0"/>
      <w:marRight w:val="0"/>
      <w:marTop w:val="0"/>
      <w:marBottom w:val="0"/>
      <w:divBdr>
        <w:top w:val="none" w:sz="0" w:space="0" w:color="auto"/>
        <w:left w:val="none" w:sz="0" w:space="0" w:color="auto"/>
        <w:bottom w:val="none" w:sz="0" w:space="0" w:color="auto"/>
        <w:right w:val="none" w:sz="0" w:space="0" w:color="auto"/>
      </w:divBdr>
    </w:div>
    <w:div w:id="146947684">
      <w:bodyDiv w:val="1"/>
      <w:marLeft w:val="0"/>
      <w:marRight w:val="0"/>
      <w:marTop w:val="0"/>
      <w:marBottom w:val="0"/>
      <w:divBdr>
        <w:top w:val="none" w:sz="0" w:space="0" w:color="auto"/>
        <w:left w:val="none" w:sz="0" w:space="0" w:color="auto"/>
        <w:bottom w:val="none" w:sz="0" w:space="0" w:color="auto"/>
        <w:right w:val="none" w:sz="0" w:space="0" w:color="auto"/>
      </w:divBdr>
    </w:div>
    <w:div w:id="173229150">
      <w:bodyDiv w:val="1"/>
      <w:marLeft w:val="0"/>
      <w:marRight w:val="0"/>
      <w:marTop w:val="0"/>
      <w:marBottom w:val="0"/>
      <w:divBdr>
        <w:top w:val="none" w:sz="0" w:space="0" w:color="auto"/>
        <w:left w:val="none" w:sz="0" w:space="0" w:color="auto"/>
        <w:bottom w:val="none" w:sz="0" w:space="0" w:color="auto"/>
        <w:right w:val="none" w:sz="0" w:space="0" w:color="auto"/>
      </w:divBdr>
    </w:div>
    <w:div w:id="181087841">
      <w:bodyDiv w:val="1"/>
      <w:marLeft w:val="0"/>
      <w:marRight w:val="0"/>
      <w:marTop w:val="0"/>
      <w:marBottom w:val="0"/>
      <w:divBdr>
        <w:top w:val="none" w:sz="0" w:space="0" w:color="auto"/>
        <w:left w:val="none" w:sz="0" w:space="0" w:color="auto"/>
        <w:bottom w:val="none" w:sz="0" w:space="0" w:color="auto"/>
        <w:right w:val="none" w:sz="0" w:space="0" w:color="auto"/>
      </w:divBdr>
    </w:div>
    <w:div w:id="191310757">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246043458">
      <w:bodyDiv w:val="1"/>
      <w:marLeft w:val="0"/>
      <w:marRight w:val="0"/>
      <w:marTop w:val="0"/>
      <w:marBottom w:val="0"/>
      <w:divBdr>
        <w:top w:val="none" w:sz="0" w:space="0" w:color="auto"/>
        <w:left w:val="none" w:sz="0" w:space="0" w:color="auto"/>
        <w:bottom w:val="none" w:sz="0" w:space="0" w:color="auto"/>
        <w:right w:val="none" w:sz="0" w:space="0" w:color="auto"/>
      </w:divBdr>
    </w:div>
    <w:div w:id="283925362">
      <w:bodyDiv w:val="1"/>
      <w:marLeft w:val="0"/>
      <w:marRight w:val="0"/>
      <w:marTop w:val="0"/>
      <w:marBottom w:val="0"/>
      <w:divBdr>
        <w:top w:val="none" w:sz="0" w:space="0" w:color="auto"/>
        <w:left w:val="none" w:sz="0" w:space="0" w:color="auto"/>
        <w:bottom w:val="none" w:sz="0" w:space="0" w:color="auto"/>
        <w:right w:val="none" w:sz="0" w:space="0" w:color="auto"/>
      </w:divBdr>
    </w:div>
    <w:div w:id="317000117">
      <w:bodyDiv w:val="1"/>
      <w:marLeft w:val="0"/>
      <w:marRight w:val="0"/>
      <w:marTop w:val="0"/>
      <w:marBottom w:val="0"/>
      <w:divBdr>
        <w:top w:val="none" w:sz="0" w:space="0" w:color="auto"/>
        <w:left w:val="none" w:sz="0" w:space="0" w:color="auto"/>
        <w:bottom w:val="none" w:sz="0" w:space="0" w:color="auto"/>
        <w:right w:val="none" w:sz="0" w:space="0" w:color="auto"/>
      </w:divBdr>
    </w:div>
    <w:div w:id="388917539">
      <w:bodyDiv w:val="1"/>
      <w:marLeft w:val="0"/>
      <w:marRight w:val="0"/>
      <w:marTop w:val="0"/>
      <w:marBottom w:val="0"/>
      <w:divBdr>
        <w:top w:val="none" w:sz="0" w:space="0" w:color="auto"/>
        <w:left w:val="none" w:sz="0" w:space="0" w:color="auto"/>
        <w:bottom w:val="none" w:sz="0" w:space="0" w:color="auto"/>
        <w:right w:val="none" w:sz="0" w:space="0" w:color="auto"/>
      </w:divBdr>
    </w:div>
    <w:div w:id="415396452">
      <w:bodyDiv w:val="1"/>
      <w:marLeft w:val="0"/>
      <w:marRight w:val="0"/>
      <w:marTop w:val="0"/>
      <w:marBottom w:val="0"/>
      <w:divBdr>
        <w:top w:val="none" w:sz="0" w:space="0" w:color="auto"/>
        <w:left w:val="none" w:sz="0" w:space="0" w:color="auto"/>
        <w:bottom w:val="none" w:sz="0" w:space="0" w:color="auto"/>
        <w:right w:val="none" w:sz="0" w:space="0" w:color="auto"/>
      </w:divBdr>
    </w:div>
    <w:div w:id="474684527">
      <w:bodyDiv w:val="1"/>
      <w:marLeft w:val="0"/>
      <w:marRight w:val="0"/>
      <w:marTop w:val="0"/>
      <w:marBottom w:val="0"/>
      <w:divBdr>
        <w:top w:val="none" w:sz="0" w:space="0" w:color="auto"/>
        <w:left w:val="none" w:sz="0" w:space="0" w:color="auto"/>
        <w:bottom w:val="none" w:sz="0" w:space="0" w:color="auto"/>
        <w:right w:val="none" w:sz="0" w:space="0" w:color="auto"/>
      </w:divBdr>
    </w:div>
    <w:div w:id="505021641">
      <w:bodyDiv w:val="1"/>
      <w:marLeft w:val="0"/>
      <w:marRight w:val="0"/>
      <w:marTop w:val="0"/>
      <w:marBottom w:val="0"/>
      <w:divBdr>
        <w:top w:val="none" w:sz="0" w:space="0" w:color="auto"/>
        <w:left w:val="none" w:sz="0" w:space="0" w:color="auto"/>
        <w:bottom w:val="none" w:sz="0" w:space="0" w:color="auto"/>
        <w:right w:val="none" w:sz="0" w:space="0" w:color="auto"/>
      </w:divBdr>
    </w:div>
    <w:div w:id="561061763">
      <w:bodyDiv w:val="1"/>
      <w:marLeft w:val="0"/>
      <w:marRight w:val="0"/>
      <w:marTop w:val="0"/>
      <w:marBottom w:val="0"/>
      <w:divBdr>
        <w:top w:val="none" w:sz="0" w:space="0" w:color="auto"/>
        <w:left w:val="none" w:sz="0" w:space="0" w:color="auto"/>
        <w:bottom w:val="none" w:sz="0" w:space="0" w:color="auto"/>
        <w:right w:val="none" w:sz="0" w:space="0" w:color="auto"/>
      </w:divBdr>
    </w:div>
    <w:div w:id="610740633">
      <w:bodyDiv w:val="1"/>
      <w:marLeft w:val="0"/>
      <w:marRight w:val="0"/>
      <w:marTop w:val="0"/>
      <w:marBottom w:val="0"/>
      <w:divBdr>
        <w:top w:val="none" w:sz="0" w:space="0" w:color="auto"/>
        <w:left w:val="none" w:sz="0" w:space="0" w:color="auto"/>
        <w:bottom w:val="none" w:sz="0" w:space="0" w:color="auto"/>
        <w:right w:val="none" w:sz="0" w:space="0" w:color="auto"/>
      </w:divBdr>
    </w:div>
    <w:div w:id="621039953">
      <w:bodyDiv w:val="1"/>
      <w:marLeft w:val="0"/>
      <w:marRight w:val="0"/>
      <w:marTop w:val="0"/>
      <w:marBottom w:val="0"/>
      <w:divBdr>
        <w:top w:val="none" w:sz="0" w:space="0" w:color="auto"/>
        <w:left w:val="none" w:sz="0" w:space="0" w:color="auto"/>
        <w:bottom w:val="none" w:sz="0" w:space="0" w:color="auto"/>
        <w:right w:val="none" w:sz="0" w:space="0" w:color="auto"/>
      </w:divBdr>
    </w:div>
    <w:div w:id="663632734">
      <w:bodyDiv w:val="1"/>
      <w:marLeft w:val="0"/>
      <w:marRight w:val="0"/>
      <w:marTop w:val="0"/>
      <w:marBottom w:val="0"/>
      <w:divBdr>
        <w:top w:val="none" w:sz="0" w:space="0" w:color="auto"/>
        <w:left w:val="none" w:sz="0" w:space="0" w:color="auto"/>
        <w:bottom w:val="none" w:sz="0" w:space="0" w:color="auto"/>
        <w:right w:val="none" w:sz="0" w:space="0" w:color="auto"/>
      </w:divBdr>
    </w:div>
    <w:div w:id="673069339">
      <w:bodyDiv w:val="1"/>
      <w:marLeft w:val="0"/>
      <w:marRight w:val="0"/>
      <w:marTop w:val="0"/>
      <w:marBottom w:val="0"/>
      <w:divBdr>
        <w:top w:val="none" w:sz="0" w:space="0" w:color="auto"/>
        <w:left w:val="none" w:sz="0" w:space="0" w:color="auto"/>
        <w:bottom w:val="none" w:sz="0" w:space="0" w:color="auto"/>
        <w:right w:val="none" w:sz="0" w:space="0" w:color="auto"/>
      </w:divBdr>
    </w:div>
    <w:div w:id="761028583">
      <w:bodyDiv w:val="1"/>
      <w:marLeft w:val="0"/>
      <w:marRight w:val="0"/>
      <w:marTop w:val="0"/>
      <w:marBottom w:val="0"/>
      <w:divBdr>
        <w:top w:val="none" w:sz="0" w:space="0" w:color="auto"/>
        <w:left w:val="none" w:sz="0" w:space="0" w:color="auto"/>
        <w:bottom w:val="none" w:sz="0" w:space="0" w:color="auto"/>
        <w:right w:val="none" w:sz="0" w:space="0" w:color="auto"/>
      </w:divBdr>
    </w:div>
    <w:div w:id="777218290">
      <w:bodyDiv w:val="1"/>
      <w:marLeft w:val="0"/>
      <w:marRight w:val="0"/>
      <w:marTop w:val="0"/>
      <w:marBottom w:val="0"/>
      <w:divBdr>
        <w:top w:val="none" w:sz="0" w:space="0" w:color="auto"/>
        <w:left w:val="none" w:sz="0" w:space="0" w:color="auto"/>
        <w:bottom w:val="none" w:sz="0" w:space="0" w:color="auto"/>
        <w:right w:val="none" w:sz="0" w:space="0" w:color="auto"/>
      </w:divBdr>
    </w:div>
    <w:div w:id="810293672">
      <w:bodyDiv w:val="1"/>
      <w:marLeft w:val="0"/>
      <w:marRight w:val="0"/>
      <w:marTop w:val="0"/>
      <w:marBottom w:val="0"/>
      <w:divBdr>
        <w:top w:val="none" w:sz="0" w:space="0" w:color="auto"/>
        <w:left w:val="none" w:sz="0" w:space="0" w:color="auto"/>
        <w:bottom w:val="none" w:sz="0" w:space="0" w:color="auto"/>
        <w:right w:val="none" w:sz="0" w:space="0" w:color="auto"/>
      </w:divBdr>
    </w:div>
    <w:div w:id="820196744">
      <w:bodyDiv w:val="1"/>
      <w:marLeft w:val="0"/>
      <w:marRight w:val="0"/>
      <w:marTop w:val="0"/>
      <w:marBottom w:val="0"/>
      <w:divBdr>
        <w:top w:val="none" w:sz="0" w:space="0" w:color="auto"/>
        <w:left w:val="none" w:sz="0" w:space="0" w:color="auto"/>
        <w:bottom w:val="none" w:sz="0" w:space="0" w:color="auto"/>
        <w:right w:val="none" w:sz="0" w:space="0" w:color="auto"/>
      </w:divBdr>
    </w:div>
    <w:div w:id="875044386">
      <w:bodyDiv w:val="1"/>
      <w:marLeft w:val="0"/>
      <w:marRight w:val="0"/>
      <w:marTop w:val="0"/>
      <w:marBottom w:val="0"/>
      <w:divBdr>
        <w:top w:val="none" w:sz="0" w:space="0" w:color="auto"/>
        <w:left w:val="none" w:sz="0" w:space="0" w:color="auto"/>
        <w:bottom w:val="none" w:sz="0" w:space="0" w:color="auto"/>
        <w:right w:val="none" w:sz="0" w:space="0" w:color="auto"/>
      </w:divBdr>
    </w:div>
    <w:div w:id="925651321">
      <w:bodyDiv w:val="1"/>
      <w:marLeft w:val="0"/>
      <w:marRight w:val="0"/>
      <w:marTop w:val="0"/>
      <w:marBottom w:val="0"/>
      <w:divBdr>
        <w:top w:val="none" w:sz="0" w:space="0" w:color="auto"/>
        <w:left w:val="none" w:sz="0" w:space="0" w:color="auto"/>
        <w:bottom w:val="none" w:sz="0" w:space="0" w:color="auto"/>
        <w:right w:val="none" w:sz="0" w:space="0" w:color="auto"/>
      </w:divBdr>
    </w:div>
    <w:div w:id="925723864">
      <w:bodyDiv w:val="1"/>
      <w:marLeft w:val="0"/>
      <w:marRight w:val="0"/>
      <w:marTop w:val="0"/>
      <w:marBottom w:val="0"/>
      <w:divBdr>
        <w:top w:val="none" w:sz="0" w:space="0" w:color="auto"/>
        <w:left w:val="none" w:sz="0" w:space="0" w:color="auto"/>
        <w:bottom w:val="none" w:sz="0" w:space="0" w:color="auto"/>
        <w:right w:val="none" w:sz="0" w:space="0" w:color="auto"/>
      </w:divBdr>
    </w:div>
    <w:div w:id="959993685">
      <w:bodyDiv w:val="1"/>
      <w:marLeft w:val="0"/>
      <w:marRight w:val="0"/>
      <w:marTop w:val="0"/>
      <w:marBottom w:val="0"/>
      <w:divBdr>
        <w:top w:val="none" w:sz="0" w:space="0" w:color="auto"/>
        <w:left w:val="none" w:sz="0" w:space="0" w:color="auto"/>
        <w:bottom w:val="none" w:sz="0" w:space="0" w:color="auto"/>
        <w:right w:val="none" w:sz="0" w:space="0" w:color="auto"/>
      </w:divBdr>
    </w:div>
    <w:div w:id="977301158">
      <w:bodyDiv w:val="1"/>
      <w:marLeft w:val="0"/>
      <w:marRight w:val="0"/>
      <w:marTop w:val="0"/>
      <w:marBottom w:val="0"/>
      <w:divBdr>
        <w:top w:val="none" w:sz="0" w:space="0" w:color="auto"/>
        <w:left w:val="none" w:sz="0" w:space="0" w:color="auto"/>
        <w:bottom w:val="none" w:sz="0" w:space="0" w:color="auto"/>
        <w:right w:val="none" w:sz="0" w:space="0" w:color="auto"/>
      </w:divBdr>
    </w:div>
    <w:div w:id="1032995690">
      <w:bodyDiv w:val="1"/>
      <w:marLeft w:val="0"/>
      <w:marRight w:val="0"/>
      <w:marTop w:val="0"/>
      <w:marBottom w:val="0"/>
      <w:divBdr>
        <w:top w:val="none" w:sz="0" w:space="0" w:color="auto"/>
        <w:left w:val="none" w:sz="0" w:space="0" w:color="auto"/>
        <w:bottom w:val="none" w:sz="0" w:space="0" w:color="auto"/>
        <w:right w:val="none" w:sz="0" w:space="0" w:color="auto"/>
      </w:divBdr>
    </w:div>
    <w:div w:id="1049955663">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29275452">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238634">
      <w:bodyDiv w:val="1"/>
      <w:marLeft w:val="0"/>
      <w:marRight w:val="0"/>
      <w:marTop w:val="0"/>
      <w:marBottom w:val="0"/>
      <w:divBdr>
        <w:top w:val="none" w:sz="0" w:space="0" w:color="auto"/>
        <w:left w:val="none" w:sz="0" w:space="0" w:color="auto"/>
        <w:bottom w:val="none" w:sz="0" w:space="0" w:color="auto"/>
        <w:right w:val="none" w:sz="0" w:space="0" w:color="auto"/>
      </w:divBdr>
    </w:div>
    <w:div w:id="1182206549">
      <w:bodyDiv w:val="1"/>
      <w:marLeft w:val="0"/>
      <w:marRight w:val="0"/>
      <w:marTop w:val="0"/>
      <w:marBottom w:val="0"/>
      <w:divBdr>
        <w:top w:val="none" w:sz="0" w:space="0" w:color="auto"/>
        <w:left w:val="none" w:sz="0" w:space="0" w:color="auto"/>
        <w:bottom w:val="none" w:sz="0" w:space="0" w:color="auto"/>
        <w:right w:val="none" w:sz="0" w:space="0" w:color="auto"/>
      </w:divBdr>
    </w:div>
    <w:div w:id="1208638113">
      <w:bodyDiv w:val="1"/>
      <w:marLeft w:val="0"/>
      <w:marRight w:val="0"/>
      <w:marTop w:val="0"/>
      <w:marBottom w:val="0"/>
      <w:divBdr>
        <w:top w:val="none" w:sz="0" w:space="0" w:color="auto"/>
        <w:left w:val="none" w:sz="0" w:space="0" w:color="auto"/>
        <w:bottom w:val="none" w:sz="0" w:space="0" w:color="auto"/>
        <w:right w:val="none" w:sz="0" w:space="0" w:color="auto"/>
      </w:divBdr>
    </w:div>
    <w:div w:id="1272127259">
      <w:bodyDiv w:val="1"/>
      <w:marLeft w:val="0"/>
      <w:marRight w:val="0"/>
      <w:marTop w:val="0"/>
      <w:marBottom w:val="0"/>
      <w:divBdr>
        <w:top w:val="none" w:sz="0" w:space="0" w:color="auto"/>
        <w:left w:val="none" w:sz="0" w:space="0" w:color="auto"/>
        <w:bottom w:val="none" w:sz="0" w:space="0" w:color="auto"/>
        <w:right w:val="none" w:sz="0" w:space="0" w:color="auto"/>
      </w:divBdr>
    </w:div>
    <w:div w:id="1321886481">
      <w:bodyDiv w:val="1"/>
      <w:marLeft w:val="0"/>
      <w:marRight w:val="0"/>
      <w:marTop w:val="0"/>
      <w:marBottom w:val="0"/>
      <w:divBdr>
        <w:top w:val="none" w:sz="0" w:space="0" w:color="auto"/>
        <w:left w:val="none" w:sz="0" w:space="0" w:color="auto"/>
        <w:bottom w:val="none" w:sz="0" w:space="0" w:color="auto"/>
        <w:right w:val="none" w:sz="0" w:space="0" w:color="auto"/>
      </w:divBdr>
    </w:div>
    <w:div w:id="1344742321">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377311910">
      <w:bodyDiv w:val="1"/>
      <w:marLeft w:val="0"/>
      <w:marRight w:val="0"/>
      <w:marTop w:val="0"/>
      <w:marBottom w:val="0"/>
      <w:divBdr>
        <w:top w:val="none" w:sz="0" w:space="0" w:color="auto"/>
        <w:left w:val="none" w:sz="0" w:space="0" w:color="auto"/>
        <w:bottom w:val="none" w:sz="0" w:space="0" w:color="auto"/>
        <w:right w:val="none" w:sz="0" w:space="0" w:color="auto"/>
      </w:divBdr>
    </w:div>
    <w:div w:id="1383098536">
      <w:bodyDiv w:val="1"/>
      <w:marLeft w:val="0"/>
      <w:marRight w:val="0"/>
      <w:marTop w:val="0"/>
      <w:marBottom w:val="0"/>
      <w:divBdr>
        <w:top w:val="none" w:sz="0" w:space="0" w:color="auto"/>
        <w:left w:val="none" w:sz="0" w:space="0" w:color="auto"/>
        <w:bottom w:val="none" w:sz="0" w:space="0" w:color="auto"/>
        <w:right w:val="none" w:sz="0" w:space="0" w:color="auto"/>
      </w:divBdr>
    </w:div>
    <w:div w:id="1429425846">
      <w:bodyDiv w:val="1"/>
      <w:marLeft w:val="0"/>
      <w:marRight w:val="0"/>
      <w:marTop w:val="0"/>
      <w:marBottom w:val="0"/>
      <w:divBdr>
        <w:top w:val="none" w:sz="0" w:space="0" w:color="auto"/>
        <w:left w:val="none" w:sz="0" w:space="0" w:color="auto"/>
        <w:bottom w:val="none" w:sz="0" w:space="0" w:color="auto"/>
        <w:right w:val="none" w:sz="0" w:space="0" w:color="auto"/>
      </w:divBdr>
      <w:divsChild>
        <w:div w:id="423115870">
          <w:marLeft w:val="0"/>
          <w:marRight w:val="0"/>
          <w:marTop w:val="240"/>
          <w:marBottom w:val="240"/>
          <w:divBdr>
            <w:top w:val="none" w:sz="0" w:space="0" w:color="auto"/>
            <w:left w:val="none" w:sz="0" w:space="0" w:color="auto"/>
            <w:bottom w:val="none" w:sz="0" w:space="0" w:color="auto"/>
            <w:right w:val="none" w:sz="0" w:space="0" w:color="auto"/>
          </w:divBdr>
        </w:div>
        <w:div w:id="1867060085">
          <w:marLeft w:val="0"/>
          <w:marRight w:val="0"/>
          <w:marTop w:val="240"/>
          <w:marBottom w:val="240"/>
          <w:divBdr>
            <w:top w:val="none" w:sz="0" w:space="0" w:color="auto"/>
            <w:left w:val="none" w:sz="0" w:space="0" w:color="auto"/>
            <w:bottom w:val="none" w:sz="0" w:space="0" w:color="auto"/>
            <w:right w:val="none" w:sz="0" w:space="0" w:color="auto"/>
          </w:divBdr>
        </w:div>
      </w:divsChild>
    </w:div>
    <w:div w:id="1439330997">
      <w:bodyDiv w:val="1"/>
      <w:marLeft w:val="0"/>
      <w:marRight w:val="0"/>
      <w:marTop w:val="0"/>
      <w:marBottom w:val="0"/>
      <w:divBdr>
        <w:top w:val="none" w:sz="0" w:space="0" w:color="auto"/>
        <w:left w:val="none" w:sz="0" w:space="0" w:color="auto"/>
        <w:bottom w:val="none" w:sz="0" w:space="0" w:color="auto"/>
        <w:right w:val="none" w:sz="0" w:space="0" w:color="auto"/>
      </w:divBdr>
    </w:div>
    <w:div w:id="1459031259">
      <w:bodyDiv w:val="1"/>
      <w:marLeft w:val="0"/>
      <w:marRight w:val="0"/>
      <w:marTop w:val="0"/>
      <w:marBottom w:val="0"/>
      <w:divBdr>
        <w:top w:val="none" w:sz="0" w:space="0" w:color="auto"/>
        <w:left w:val="none" w:sz="0" w:space="0" w:color="auto"/>
        <w:bottom w:val="none" w:sz="0" w:space="0" w:color="auto"/>
        <w:right w:val="none" w:sz="0" w:space="0" w:color="auto"/>
      </w:divBdr>
    </w:div>
    <w:div w:id="1480463938">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535002271">
      <w:bodyDiv w:val="1"/>
      <w:marLeft w:val="0"/>
      <w:marRight w:val="0"/>
      <w:marTop w:val="0"/>
      <w:marBottom w:val="0"/>
      <w:divBdr>
        <w:top w:val="none" w:sz="0" w:space="0" w:color="auto"/>
        <w:left w:val="none" w:sz="0" w:space="0" w:color="auto"/>
        <w:bottom w:val="none" w:sz="0" w:space="0" w:color="auto"/>
        <w:right w:val="none" w:sz="0" w:space="0" w:color="auto"/>
      </w:divBdr>
    </w:div>
    <w:div w:id="1537620036">
      <w:bodyDiv w:val="1"/>
      <w:marLeft w:val="0"/>
      <w:marRight w:val="0"/>
      <w:marTop w:val="0"/>
      <w:marBottom w:val="0"/>
      <w:divBdr>
        <w:top w:val="none" w:sz="0" w:space="0" w:color="auto"/>
        <w:left w:val="none" w:sz="0" w:space="0" w:color="auto"/>
        <w:bottom w:val="none" w:sz="0" w:space="0" w:color="auto"/>
        <w:right w:val="none" w:sz="0" w:space="0" w:color="auto"/>
      </w:divBdr>
    </w:div>
    <w:div w:id="1553807881">
      <w:bodyDiv w:val="1"/>
      <w:marLeft w:val="0"/>
      <w:marRight w:val="0"/>
      <w:marTop w:val="0"/>
      <w:marBottom w:val="0"/>
      <w:divBdr>
        <w:top w:val="none" w:sz="0" w:space="0" w:color="auto"/>
        <w:left w:val="none" w:sz="0" w:space="0" w:color="auto"/>
        <w:bottom w:val="none" w:sz="0" w:space="0" w:color="auto"/>
        <w:right w:val="none" w:sz="0" w:space="0" w:color="auto"/>
      </w:divBdr>
    </w:div>
    <w:div w:id="1623196366">
      <w:bodyDiv w:val="1"/>
      <w:marLeft w:val="0"/>
      <w:marRight w:val="0"/>
      <w:marTop w:val="0"/>
      <w:marBottom w:val="0"/>
      <w:divBdr>
        <w:top w:val="none" w:sz="0" w:space="0" w:color="auto"/>
        <w:left w:val="none" w:sz="0" w:space="0" w:color="auto"/>
        <w:bottom w:val="none" w:sz="0" w:space="0" w:color="auto"/>
        <w:right w:val="none" w:sz="0" w:space="0" w:color="auto"/>
      </w:divBdr>
    </w:div>
    <w:div w:id="1630279631">
      <w:bodyDiv w:val="1"/>
      <w:marLeft w:val="0"/>
      <w:marRight w:val="0"/>
      <w:marTop w:val="0"/>
      <w:marBottom w:val="0"/>
      <w:divBdr>
        <w:top w:val="none" w:sz="0" w:space="0" w:color="auto"/>
        <w:left w:val="none" w:sz="0" w:space="0" w:color="auto"/>
        <w:bottom w:val="none" w:sz="0" w:space="0" w:color="auto"/>
        <w:right w:val="none" w:sz="0" w:space="0" w:color="auto"/>
      </w:divBdr>
    </w:div>
    <w:div w:id="1673409140">
      <w:bodyDiv w:val="1"/>
      <w:marLeft w:val="0"/>
      <w:marRight w:val="0"/>
      <w:marTop w:val="0"/>
      <w:marBottom w:val="0"/>
      <w:divBdr>
        <w:top w:val="none" w:sz="0" w:space="0" w:color="auto"/>
        <w:left w:val="none" w:sz="0" w:space="0" w:color="auto"/>
        <w:bottom w:val="none" w:sz="0" w:space="0" w:color="auto"/>
        <w:right w:val="none" w:sz="0" w:space="0" w:color="auto"/>
      </w:divBdr>
    </w:div>
    <w:div w:id="1717971862">
      <w:bodyDiv w:val="1"/>
      <w:marLeft w:val="0"/>
      <w:marRight w:val="0"/>
      <w:marTop w:val="0"/>
      <w:marBottom w:val="0"/>
      <w:divBdr>
        <w:top w:val="none" w:sz="0" w:space="0" w:color="auto"/>
        <w:left w:val="none" w:sz="0" w:space="0" w:color="auto"/>
        <w:bottom w:val="none" w:sz="0" w:space="0" w:color="auto"/>
        <w:right w:val="none" w:sz="0" w:space="0" w:color="auto"/>
      </w:divBdr>
    </w:div>
    <w:div w:id="1720397708">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47208">
      <w:bodyDiv w:val="1"/>
      <w:marLeft w:val="0"/>
      <w:marRight w:val="0"/>
      <w:marTop w:val="0"/>
      <w:marBottom w:val="0"/>
      <w:divBdr>
        <w:top w:val="none" w:sz="0" w:space="0" w:color="auto"/>
        <w:left w:val="none" w:sz="0" w:space="0" w:color="auto"/>
        <w:bottom w:val="none" w:sz="0" w:space="0" w:color="auto"/>
        <w:right w:val="none" w:sz="0" w:space="0" w:color="auto"/>
      </w:divBdr>
    </w:div>
    <w:div w:id="1741100227">
      <w:bodyDiv w:val="1"/>
      <w:marLeft w:val="0"/>
      <w:marRight w:val="0"/>
      <w:marTop w:val="0"/>
      <w:marBottom w:val="0"/>
      <w:divBdr>
        <w:top w:val="none" w:sz="0" w:space="0" w:color="auto"/>
        <w:left w:val="none" w:sz="0" w:space="0" w:color="auto"/>
        <w:bottom w:val="none" w:sz="0" w:space="0" w:color="auto"/>
        <w:right w:val="none" w:sz="0" w:space="0" w:color="auto"/>
      </w:divBdr>
    </w:div>
    <w:div w:id="1766267937">
      <w:bodyDiv w:val="1"/>
      <w:marLeft w:val="0"/>
      <w:marRight w:val="0"/>
      <w:marTop w:val="0"/>
      <w:marBottom w:val="0"/>
      <w:divBdr>
        <w:top w:val="none" w:sz="0" w:space="0" w:color="auto"/>
        <w:left w:val="none" w:sz="0" w:space="0" w:color="auto"/>
        <w:bottom w:val="none" w:sz="0" w:space="0" w:color="auto"/>
        <w:right w:val="none" w:sz="0" w:space="0" w:color="auto"/>
      </w:divBdr>
    </w:div>
    <w:div w:id="1821311865">
      <w:bodyDiv w:val="1"/>
      <w:marLeft w:val="0"/>
      <w:marRight w:val="0"/>
      <w:marTop w:val="0"/>
      <w:marBottom w:val="0"/>
      <w:divBdr>
        <w:top w:val="none" w:sz="0" w:space="0" w:color="auto"/>
        <w:left w:val="none" w:sz="0" w:space="0" w:color="auto"/>
        <w:bottom w:val="none" w:sz="0" w:space="0" w:color="auto"/>
        <w:right w:val="none" w:sz="0" w:space="0" w:color="auto"/>
      </w:divBdr>
    </w:div>
    <w:div w:id="1864973849">
      <w:bodyDiv w:val="1"/>
      <w:marLeft w:val="0"/>
      <w:marRight w:val="0"/>
      <w:marTop w:val="0"/>
      <w:marBottom w:val="0"/>
      <w:divBdr>
        <w:top w:val="none" w:sz="0" w:space="0" w:color="auto"/>
        <w:left w:val="none" w:sz="0" w:space="0" w:color="auto"/>
        <w:bottom w:val="none" w:sz="0" w:space="0" w:color="auto"/>
        <w:right w:val="none" w:sz="0" w:space="0" w:color="auto"/>
      </w:divBdr>
    </w:div>
    <w:div w:id="204690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org.apache.spark.ml.classification.BinaryLogisticRegressionTrainingSummary@305a362a" TargetMode="External"/><Relationship Id="rId9" Type="http://schemas.openxmlformats.org/officeDocument/2006/relationships/header" Target="header1.xml"/><Relationship Id="rId1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leeivan/Nextcloud/Workplace/DOC20180612/&#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A5FD50F-2313-6642-AD9D-1F7A872D0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模板.dotx</Template>
  <TotalTime>2101</TotalTime>
  <Pages>56</Pages>
  <Words>15933</Words>
  <Characters>90824</Characters>
  <Application>Microsoft Macintosh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Microsoft Office User</cp:lastModifiedBy>
  <cp:revision>393</cp:revision>
  <dcterms:created xsi:type="dcterms:W3CDTF">2018-01-18T02:01:00Z</dcterms:created>
  <dcterms:modified xsi:type="dcterms:W3CDTF">2020-04-29T00:02:00Z</dcterms:modified>
</cp:coreProperties>
</file>