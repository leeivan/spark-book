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DB7094" w14:textId="77777777" w:rsidR="0045438A" w:rsidRDefault="0045438A" w:rsidP="008264D9">
      <w:pPr>
        <w:pStyle w:val="Heading1"/>
      </w:pPr>
      <w:r>
        <w:rPr>
          <w:rFonts w:hint="eastAsia"/>
        </w:rPr>
        <w:t>特征工程</w:t>
      </w:r>
    </w:p>
    <w:p w14:paraId="497AC0D2" w14:textId="25E4F9EB" w:rsidR="0045438A" w:rsidRDefault="0045438A" w:rsidP="0045438A">
      <w:pPr>
        <w:ind w:firstLine="420"/>
      </w:pPr>
      <w:r w:rsidRPr="00E60B9B">
        <w:rPr>
          <w:rFonts w:hint="eastAsia"/>
        </w:rPr>
        <w:t>特征是数据中抽取出来的对结果预测有用的信息，可以是文本或者数据。特征工程是使用</w:t>
      </w:r>
      <w:r w:rsidR="00222FDB">
        <w:rPr>
          <w:rFonts w:hint="eastAsia"/>
        </w:rPr>
        <w:t>专业背景知识和技巧处理数据，使得特征能在机器学习算法上发挥更好</w:t>
      </w:r>
      <w:r w:rsidRPr="00E60B9B">
        <w:rPr>
          <w:rFonts w:hint="eastAsia"/>
        </w:rPr>
        <w:t>作用的过程。</w:t>
      </w:r>
      <w:r w:rsidR="00222FDB">
        <w:rPr>
          <w:rFonts w:hint="eastAsia"/>
        </w:rPr>
        <w:t>这个</w:t>
      </w:r>
      <w:r w:rsidRPr="00E60B9B">
        <w:rPr>
          <w:rFonts w:hint="eastAsia"/>
        </w:rPr>
        <w:t>过程包含了特征提取、特征构建、特征选择等模块。特征工程的目的是筛选出更好的特征，获取更好的训练数据。因为好的特征具有更强的灵活性，可以用简单的模型做训练，更可以得到优秀的结果。“工欲善其事，必先利其器”，特征工程可以理解为利其器的过程。</w:t>
      </w:r>
      <w:r>
        <w:rPr>
          <w:rFonts w:hint="eastAsia"/>
        </w:rPr>
        <w:t>本节介绍</w:t>
      </w:r>
      <w:r w:rsidR="00D908CC">
        <w:rPr>
          <w:rFonts w:hint="eastAsia"/>
        </w:rPr>
        <w:t>Spark</w:t>
      </w:r>
      <w:r>
        <w:rPr>
          <w:rFonts w:hint="eastAsia"/>
        </w:rPr>
        <w:t>用于处理特征的算法，大致分为以下几组：</w:t>
      </w:r>
    </w:p>
    <w:p w14:paraId="05441714" w14:textId="514F62EE" w:rsidR="0045438A" w:rsidRDefault="00653C61" w:rsidP="0045438A">
      <w:pPr>
        <w:pStyle w:val="a6"/>
        <w:ind w:firstLine="420"/>
      </w:pPr>
      <w:r>
        <w:rPr>
          <w:rFonts w:hint="eastAsia"/>
        </w:rPr>
        <w:t>特征</w:t>
      </w:r>
      <w:r w:rsidR="00D908CC">
        <w:rPr>
          <w:rFonts w:hint="eastAsia"/>
        </w:rPr>
        <w:t>提取：从原始</w:t>
      </w:r>
      <w:r w:rsidR="0045438A">
        <w:rPr>
          <w:rFonts w:hint="eastAsia"/>
        </w:rPr>
        <w:t>数据中提取特征</w:t>
      </w:r>
    </w:p>
    <w:p w14:paraId="20360520" w14:textId="2BA38739" w:rsidR="0045438A" w:rsidRDefault="00653C61" w:rsidP="0045438A">
      <w:pPr>
        <w:pStyle w:val="a6"/>
        <w:ind w:firstLine="420"/>
      </w:pPr>
      <w:r>
        <w:rPr>
          <w:rFonts w:hint="eastAsia"/>
        </w:rPr>
        <w:t>特征</w:t>
      </w:r>
      <w:r w:rsidR="00044D42">
        <w:rPr>
          <w:rFonts w:hint="eastAsia"/>
        </w:rPr>
        <w:t>转换：缩放，转化或修改特征</w:t>
      </w:r>
    </w:p>
    <w:p w14:paraId="536F7291" w14:textId="76891D0E" w:rsidR="0045438A" w:rsidRDefault="00653C61" w:rsidP="0045438A">
      <w:pPr>
        <w:pStyle w:val="a6"/>
        <w:ind w:firstLine="420"/>
      </w:pPr>
      <w:r>
        <w:rPr>
          <w:rFonts w:hint="eastAsia"/>
        </w:rPr>
        <w:t>特征</w:t>
      </w:r>
      <w:r w:rsidR="003966FD">
        <w:rPr>
          <w:rFonts w:hint="eastAsia"/>
        </w:rPr>
        <w:t>选择：从更多</w:t>
      </w:r>
      <w:r w:rsidR="00A5294C">
        <w:rPr>
          <w:rFonts w:hint="eastAsia"/>
        </w:rPr>
        <w:t>的</w:t>
      </w:r>
      <w:r w:rsidR="00044D42">
        <w:rPr>
          <w:rFonts w:hint="eastAsia"/>
        </w:rPr>
        <w:t>特征</w:t>
      </w:r>
      <w:r w:rsidR="0045438A">
        <w:rPr>
          <w:rFonts w:hint="eastAsia"/>
        </w:rPr>
        <w:t>中选择一个子集</w:t>
      </w:r>
    </w:p>
    <w:p w14:paraId="758B0BA0" w14:textId="1165C3BF" w:rsidR="0045438A" w:rsidRDefault="00D01A44" w:rsidP="0045438A">
      <w:pPr>
        <w:pStyle w:val="a6"/>
        <w:ind w:firstLine="420"/>
      </w:pPr>
      <w:r>
        <w:rPr>
          <w:rFonts w:hint="eastAsia"/>
        </w:rPr>
        <w:t>局部敏感散列</w:t>
      </w:r>
      <w:r w:rsidR="00CB5AA2">
        <w:rPr>
          <w:rFonts w:hint="eastAsia"/>
        </w:rPr>
        <w:t>：</w:t>
      </w:r>
      <w:r w:rsidR="00AA0DEA">
        <w:rPr>
          <w:rFonts w:hint="eastAsia"/>
        </w:rPr>
        <w:t>解决高维空间中近似或精确的近邻搜索</w:t>
      </w:r>
    </w:p>
    <w:p w14:paraId="7249E8FD" w14:textId="7D46EBCA" w:rsidR="0045438A" w:rsidRDefault="005F325E" w:rsidP="008264D9">
      <w:pPr>
        <w:pStyle w:val="Heading2"/>
      </w:pPr>
      <w:r>
        <w:rPr>
          <w:rFonts w:hint="eastAsia"/>
        </w:rPr>
        <w:t>特征</w:t>
      </w:r>
      <w:r w:rsidR="0045438A">
        <w:rPr>
          <w:rFonts w:hint="eastAsia"/>
        </w:rPr>
        <w:t>提取</w:t>
      </w:r>
    </w:p>
    <w:p w14:paraId="4D5445F3" w14:textId="642EF66D" w:rsidR="00AF1CC1" w:rsidRPr="00AF1CC1" w:rsidRDefault="00AF1CC1" w:rsidP="00AF1CC1">
      <w:pPr>
        <w:ind w:firstLine="420"/>
      </w:pPr>
      <w:r w:rsidRPr="00AF1CC1">
        <w:rPr>
          <w:rFonts w:hint="eastAsia"/>
        </w:rPr>
        <w:t>在</w:t>
      </w:r>
      <w:r w:rsidR="005A54D8">
        <w:rPr>
          <w:rFonts w:hint="eastAsia"/>
        </w:rPr>
        <w:t>机器学习、</w:t>
      </w:r>
      <w:r>
        <w:rPr>
          <w:rFonts w:hint="eastAsia"/>
        </w:rPr>
        <w:t>模式识别和图像处理中，特征提取</w:t>
      </w:r>
      <w:r w:rsidR="001573E3">
        <w:rPr>
          <w:rFonts w:hint="eastAsia"/>
        </w:rPr>
        <w:t>是</w:t>
      </w:r>
      <w:r>
        <w:rPr>
          <w:rFonts w:hint="eastAsia"/>
        </w:rPr>
        <w:t>从一组初始的测量数据</w:t>
      </w:r>
      <w:r w:rsidR="00FE550F">
        <w:rPr>
          <w:rFonts w:hint="eastAsia"/>
        </w:rPr>
        <w:t>开始</w:t>
      </w:r>
      <w:r>
        <w:rPr>
          <w:rFonts w:hint="eastAsia"/>
        </w:rPr>
        <w:t>，</w:t>
      </w:r>
      <w:r w:rsidR="001573E3">
        <w:rPr>
          <w:rFonts w:hint="eastAsia"/>
        </w:rPr>
        <w:t>构建旨在</w:t>
      </w:r>
      <w:r w:rsidR="00FE550F">
        <w:rPr>
          <w:rFonts w:hint="eastAsia"/>
        </w:rPr>
        <w:t>提供有价值的</w:t>
      </w:r>
      <w:r w:rsidR="008F124B">
        <w:rPr>
          <w:rFonts w:hint="eastAsia"/>
        </w:rPr>
        <w:t>和非冗余的派生值</w:t>
      </w:r>
      <w:r w:rsidR="005A54D8">
        <w:rPr>
          <w:rFonts w:hint="eastAsia"/>
        </w:rPr>
        <w:t>或特征</w:t>
      </w:r>
      <w:r w:rsidR="003A0044">
        <w:rPr>
          <w:rFonts w:hint="eastAsia"/>
        </w:rPr>
        <w:t>，以利于后续机器</w:t>
      </w:r>
      <w:r w:rsidR="003C3F3A">
        <w:rPr>
          <w:rFonts w:hint="eastAsia"/>
        </w:rPr>
        <w:t>学习和泛化过程，并在某些情况下</w:t>
      </w:r>
      <w:r w:rsidRPr="00AF1CC1">
        <w:rPr>
          <w:rFonts w:hint="eastAsia"/>
        </w:rPr>
        <w:t>更好地</w:t>
      </w:r>
      <w:r w:rsidR="003C3F3A">
        <w:rPr>
          <w:rFonts w:hint="eastAsia"/>
        </w:rPr>
        <w:t>被</w:t>
      </w:r>
      <w:r w:rsidRPr="00AF1CC1">
        <w:rPr>
          <w:rFonts w:hint="eastAsia"/>
        </w:rPr>
        <w:t>人类</w:t>
      </w:r>
      <w:r w:rsidR="003C3F3A">
        <w:rPr>
          <w:rFonts w:hint="eastAsia"/>
        </w:rPr>
        <w:t>解释</w:t>
      </w:r>
      <w:r w:rsidR="00B96604">
        <w:rPr>
          <w:rFonts w:hint="eastAsia"/>
        </w:rPr>
        <w:t>。</w:t>
      </w:r>
      <w:r w:rsidR="00823517">
        <w:rPr>
          <w:rFonts w:hint="eastAsia"/>
        </w:rPr>
        <w:t>在图形处理中，</w:t>
      </w:r>
      <w:r w:rsidRPr="00AF1CC1">
        <w:rPr>
          <w:rFonts w:hint="eastAsia"/>
        </w:rPr>
        <w:t>特征提取</w:t>
      </w:r>
      <w:r w:rsidR="00BB4143">
        <w:rPr>
          <w:rFonts w:hint="eastAsia"/>
        </w:rPr>
        <w:t>一般</w:t>
      </w:r>
      <w:r w:rsidR="00823517">
        <w:rPr>
          <w:rFonts w:hint="eastAsia"/>
        </w:rPr>
        <w:t>也</w:t>
      </w:r>
      <w:r w:rsidRPr="00AF1CC1">
        <w:rPr>
          <w:rFonts w:hint="eastAsia"/>
        </w:rPr>
        <w:t>与降维有关。</w:t>
      </w:r>
    </w:p>
    <w:p w14:paraId="187C3975" w14:textId="77777777" w:rsidR="0045438A" w:rsidRDefault="0045438A" w:rsidP="008264D9">
      <w:pPr>
        <w:pStyle w:val="Heading3"/>
      </w:pPr>
      <w:r w:rsidRPr="005B698F">
        <w:t>TF-IDF</w:t>
      </w:r>
    </w:p>
    <w:p w14:paraId="6BF1B7CC" w14:textId="3CE63B3D" w:rsidR="0045438A" w:rsidRDefault="00E14A0E" w:rsidP="0045438A">
      <w:pPr>
        <w:ind w:firstLine="420"/>
      </w:pPr>
      <w:r w:rsidRPr="00B86F2F">
        <w:rPr>
          <w:rFonts w:hint="eastAsia"/>
        </w:rPr>
        <w:t>TF-IDF</w:t>
      </w:r>
      <w:r w:rsidRPr="00B86F2F">
        <w:rPr>
          <w:rFonts w:hint="eastAsia"/>
        </w:rPr>
        <w:t>（</w:t>
      </w:r>
      <w:r>
        <w:rPr>
          <w:rFonts w:hint="eastAsia"/>
        </w:rPr>
        <w:t>Term F</w:t>
      </w:r>
      <w:r w:rsidRPr="00B86F2F">
        <w:rPr>
          <w:rFonts w:hint="eastAsia"/>
        </w:rPr>
        <w:t>requency</w:t>
      </w:r>
      <w:r>
        <w:rPr>
          <w:rFonts w:hint="eastAsia"/>
        </w:rPr>
        <w:t>-Inverse Document Fs</w:t>
      </w:r>
      <w:r w:rsidRPr="00B86F2F">
        <w:rPr>
          <w:rFonts w:hint="eastAsia"/>
        </w:rPr>
        <w:t>requency</w:t>
      </w:r>
      <w:r>
        <w:rPr>
          <w:rFonts w:hint="eastAsia"/>
        </w:rPr>
        <w:t>，</w:t>
      </w:r>
      <w:r w:rsidRPr="00B86F2F">
        <w:rPr>
          <w:rFonts w:hint="eastAsia"/>
        </w:rPr>
        <w:t>TF</w:t>
      </w:r>
      <w:r>
        <w:rPr>
          <w:rFonts w:hint="eastAsia"/>
        </w:rPr>
        <w:t>表示</w:t>
      </w:r>
      <w:r w:rsidRPr="00B86F2F">
        <w:rPr>
          <w:rFonts w:hint="eastAsia"/>
        </w:rPr>
        <w:t>词频，</w:t>
      </w:r>
      <w:r w:rsidRPr="00B86F2F">
        <w:rPr>
          <w:rFonts w:hint="eastAsia"/>
        </w:rPr>
        <w:t>IDF</w:t>
      </w:r>
      <w:r>
        <w:rPr>
          <w:rFonts w:hint="eastAsia"/>
        </w:rPr>
        <w:t>表示</w:t>
      </w:r>
      <w:r w:rsidRPr="00B86F2F">
        <w:rPr>
          <w:rFonts w:hint="eastAsia"/>
        </w:rPr>
        <w:t>是逆向文件频率）</w:t>
      </w:r>
      <w:r w:rsidR="001C6F33">
        <w:rPr>
          <w:rFonts w:hint="eastAsia"/>
        </w:rPr>
        <w:t>是一种</w:t>
      </w:r>
      <w:r w:rsidR="00A7249C">
        <w:rPr>
          <w:rFonts w:hint="eastAsia"/>
        </w:rPr>
        <w:t>自然语言</w:t>
      </w:r>
      <w:r w:rsidR="00A7249C">
        <w:rPr>
          <w:rFonts w:ascii=".Apple Color Emoji UI" w:eastAsia=".Apple Color Emoji UI" w:hAnsi=".Apple Color Emoji UI" w:cs=".Apple Color Emoji UI" w:hint="eastAsia"/>
        </w:rPr>
        <w:t>学习的</w:t>
      </w:r>
      <w:r w:rsidR="001C6F33">
        <w:rPr>
          <w:rFonts w:hint="eastAsia"/>
        </w:rPr>
        <w:t>统计方法，用以评估</w:t>
      </w:r>
      <w:r>
        <w:rPr>
          <w:rFonts w:hint="eastAsia"/>
        </w:rPr>
        <w:t>字词在</w:t>
      </w:r>
      <w:r w:rsidR="0045438A" w:rsidRPr="005F427B">
        <w:rPr>
          <w:rFonts w:hint="eastAsia"/>
        </w:rPr>
        <w:t>一个文件集或一个语料库中的重要程度。字词</w:t>
      </w:r>
      <w:r w:rsidR="001C6F33">
        <w:rPr>
          <w:rFonts w:hint="eastAsia"/>
        </w:rPr>
        <w:t>的重要性随着其在文件中出现的次数成正比而增加，但同时会随着其</w:t>
      </w:r>
      <w:r w:rsidR="0045438A" w:rsidRPr="005F427B">
        <w:rPr>
          <w:rFonts w:hint="eastAsia"/>
        </w:rPr>
        <w:t>在语料库中出现的频率成反比</w:t>
      </w:r>
      <w:r w:rsidR="001C6F33">
        <w:rPr>
          <w:rFonts w:hint="eastAsia"/>
        </w:rPr>
        <w:t>而</w:t>
      </w:r>
      <w:r w:rsidR="0045438A" w:rsidRPr="005F427B">
        <w:rPr>
          <w:rFonts w:hint="eastAsia"/>
        </w:rPr>
        <w:t>下降。</w:t>
      </w:r>
      <w:r w:rsidR="001C6F33">
        <w:rPr>
          <w:rFonts w:hint="eastAsia"/>
        </w:rPr>
        <w:t>基于</w:t>
      </w:r>
      <w:r w:rsidR="0045438A" w:rsidRPr="005F427B">
        <w:rPr>
          <w:rFonts w:hint="eastAsia"/>
        </w:rPr>
        <w:t>TF-IDF</w:t>
      </w:r>
      <w:r w:rsidR="001C6F33">
        <w:rPr>
          <w:rFonts w:hint="eastAsia"/>
        </w:rPr>
        <w:t>加权的各种形式常被搜索引擎应用，作为返回信息</w:t>
      </w:r>
      <w:r w:rsidR="0045438A" w:rsidRPr="005F427B">
        <w:rPr>
          <w:rFonts w:hint="eastAsia"/>
        </w:rPr>
        <w:t>与用户查询之间相关程度的度量或评级。</w:t>
      </w:r>
    </w:p>
    <w:p w14:paraId="725AB902" w14:textId="7BD8B895" w:rsidR="0045438A" w:rsidRDefault="003E644A" w:rsidP="0045438A">
      <w:pPr>
        <w:ind w:firstLine="420"/>
      </w:pPr>
      <w:r>
        <w:rPr>
          <w:rFonts w:hint="eastAsia"/>
        </w:rPr>
        <w:t>如果</w:t>
      </w:r>
      <w:r w:rsidR="00EA69AD" w:rsidRPr="00EA69AD">
        <w:rPr>
          <w:rFonts w:hint="eastAsia"/>
        </w:rPr>
        <w:t>用</w:t>
      </w:r>
      <m:oMath>
        <m:r>
          <w:rPr>
            <w:rFonts w:ascii="Cambria Math" w:hAnsi="Cambria Math"/>
          </w:rPr>
          <m:t>t</m:t>
        </m:r>
      </m:oMath>
      <w:r w:rsidR="00EA69AD" w:rsidRPr="00EA69AD">
        <w:rPr>
          <w:rFonts w:hint="eastAsia"/>
        </w:rPr>
        <w:t>表示一个词</w:t>
      </w:r>
      <w:r w:rsidR="00611110">
        <w:rPr>
          <w:rFonts w:hint="eastAsia"/>
        </w:rPr>
        <w:t>条</w:t>
      </w:r>
      <w:r w:rsidR="00EA69AD" w:rsidRPr="00EA69AD">
        <w:rPr>
          <w:rFonts w:hint="eastAsia"/>
        </w:rPr>
        <w:t>，用</w:t>
      </w:r>
      <m:oMath>
        <m:r>
          <w:rPr>
            <w:rFonts w:ascii="Cambria Math" w:hAnsi="Cambria Math"/>
          </w:rPr>
          <m:t>d</m:t>
        </m:r>
      </m:oMath>
      <w:r w:rsidR="00EA69AD" w:rsidRPr="00EA69AD">
        <w:rPr>
          <w:rFonts w:hint="eastAsia"/>
        </w:rPr>
        <w:t>表示一个文档，用</w:t>
      </w:r>
      <m:oMath>
        <m:r>
          <w:rPr>
            <w:rFonts w:ascii="Cambria Math" w:hAnsi="Cambria Math"/>
          </w:rPr>
          <m:t>D</m:t>
        </m:r>
      </m:oMath>
      <w:r w:rsidR="008446E3">
        <w:rPr>
          <w:rFonts w:hint="eastAsia"/>
        </w:rPr>
        <w:t>表示一个语料库</w:t>
      </w:r>
      <w:r w:rsidR="00611110">
        <w:t>，</w:t>
      </w:r>
      <m:oMath>
        <m:r>
          <w:rPr>
            <w:rFonts w:ascii="Cambria Math" w:hAnsi="Cambria Math"/>
          </w:rPr>
          <m:t>TF(t,d)</m:t>
        </m:r>
      </m:oMath>
      <w:r w:rsidR="00611110">
        <w:rPr>
          <w:rFonts w:hint="eastAsia"/>
        </w:rPr>
        <w:t>表示</w:t>
      </w:r>
      <w:r w:rsidR="00611110" w:rsidRPr="00EA69AD">
        <w:rPr>
          <w:rFonts w:hint="eastAsia"/>
        </w:rPr>
        <w:t>词条</w:t>
      </w:r>
      <m:oMath>
        <m:r>
          <w:rPr>
            <w:rFonts w:ascii="Cambria Math" w:hAnsi="Cambria Math"/>
          </w:rPr>
          <m:t>t</m:t>
        </m:r>
      </m:oMath>
      <w:r w:rsidR="00116DC7">
        <w:rPr>
          <w:rFonts w:hint="eastAsia"/>
        </w:rPr>
        <w:t>在</w:t>
      </w:r>
      <w:r w:rsidR="00EA69AD" w:rsidRPr="00EA69AD">
        <w:rPr>
          <w:rFonts w:hint="eastAsia"/>
        </w:rPr>
        <w:t>文档</w:t>
      </w:r>
      <m:oMath>
        <m:r>
          <w:rPr>
            <w:rFonts w:ascii="Cambria Math" w:hAnsi="Cambria Math"/>
          </w:rPr>
          <m:t>d</m:t>
        </m:r>
      </m:oMath>
      <w:r w:rsidR="00EA69AD" w:rsidRPr="00EA69AD">
        <w:rPr>
          <w:rFonts w:hint="eastAsia"/>
        </w:rPr>
        <w:t>中出现的次数，而</w:t>
      </w:r>
      <m:oMath>
        <m:r>
          <w:rPr>
            <w:rFonts w:ascii="Cambria Math" w:hAnsi="Cambria Math"/>
          </w:rPr>
          <m:t>DF(t,D)</m:t>
        </m:r>
      </m:oMath>
      <w:r w:rsidR="00116DC7">
        <w:rPr>
          <w:rFonts w:hint="eastAsia"/>
        </w:rPr>
        <w:t>表示</w:t>
      </w:r>
      <w:r w:rsidR="00EA69AD" w:rsidRPr="00EA69AD">
        <w:rPr>
          <w:rFonts w:hint="eastAsia"/>
        </w:rPr>
        <w:t>词条</w:t>
      </w:r>
      <m:oMath>
        <m:r>
          <w:rPr>
            <w:rFonts w:ascii="Cambria Math" w:hAnsi="Cambria Math"/>
          </w:rPr>
          <m:t>t</m:t>
        </m:r>
      </m:oMath>
      <w:r w:rsidR="00116DC7">
        <w:rPr>
          <w:rFonts w:hint="eastAsia"/>
        </w:rPr>
        <w:t>在</w:t>
      </w:r>
      <w:r w:rsidR="00EA1C03">
        <w:t>语料库</w:t>
      </w:r>
      <m:oMath>
        <m:r>
          <w:rPr>
            <w:rFonts w:ascii="Cambria Math" w:hAnsi="Cambria Math"/>
          </w:rPr>
          <m:t>D</m:t>
        </m:r>
      </m:oMath>
      <w:r w:rsidR="00116DC7">
        <w:rPr>
          <w:rFonts w:hint="eastAsia"/>
        </w:rPr>
        <w:t>中出现的次数</w:t>
      </w:r>
      <w:r w:rsidR="0027061D">
        <w:t>。</w:t>
      </w:r>
      <w:r w:rsidR="00EA69AD" w:rsidRPr="00EA69AD">
        <w:rPr>
          <w:rFonts w:hint="eastAsia"/>
        </w:rPr>
        <w:t>如果只使用</w:t>
      </w:r>
      <m:oMath>
        <m:r>
          <w:rPr>
            <w:rFonts w:ascii="Cambria Math" w:hAnsi="Cambria Math"/>
          </w:rPr>
          <m:t>TF(t,d)</m:t>
        </m:r>
      </m:oMath>
      <w:r w:rsidR="00EA69AD" w:rsidRPr="00EA69AD">
        <w:rPr>
          <w:rFonts w:hint="eastAsia"/>
        </w:rPr>
        <w:t>来衡量</w:t>
      </w:r>
      <w:r w:rsidR="00116DC7" w:rsidRPr="00EA69AD">
        <w:rPr>
          <w:rFonts w:hint="eastAsia"/>
        </w:rPr>
        <w:t>词条</w:t>
      </w:r>
      <m:oMath>
        <m:r>
          <w:rPr>
            <w:rFonts w:ascii="Cambria Math" w:hAnsi="Cambria Math"/>
          </w:rPr>
          <m:t>t</m:t>
        </m:r>
      </m:oMath>
      <w:r w:rsidR="00151559">
        <w:rPr>
          <w:rFonts w:hint="eastAsia"/>
        </w:rPr>
        <w:t>重要性，那么很容易过度强调</w:t>
      </w:r>
      <w:r w:rsidR="00F13802">
        <w:rPr>
          <w:rFonts w:hint="eastAsia"/>
        </w:rPr>
        <w:t>经常出现的</w:t>
      </w:r>
      <w:r w:rsidR="00151559">
        <w:rPr>
          <w:rFonts w:hint="eastAsia"/>
        </w:rPr>
        <w:t>词条</w:t>
      </w:r>
      <w:r w:rsidR="00EA69AD" w:rsidRPr="00EA69AD">
        <w:rPr>
          <w:rFonts w:hint="eastAsia"/>
        </w:rPr>
        <w:t>，但</w:t>
      </w:r>
      <w:r w:rsidR="00A7249C">
        <w:rPr>
          <w:rFonts w:hint="eastAsia"/>
        </w:rPr>
        <w:t>其</w:t>
      </w:r>
      <w:r w:rsidR="00F13802">
        <w:rPr>
          <w:rFonts w:hint="eastAsia"/>
        </w:rPr>
        <w:t>缺少有用的</w:t>
      </w:r>
      <w:r w:rsidR="00EA69AD" w:rsidRPr="00EA69AD">
        <w:rPr>
          <w:rFonts w:hint="eastAsia"/>
        </w:rPr>
        <w:t>信息，例如</w:t>
      </w:r>
      <w:r w:rsidR="00297A70">
        <w:rPr>
          <w:rFonts w:hint="eastAsia"/>
        </w:rPr>
        <w:t>英文中的冠词</w:t>
      </w:r>
      <w:r w:rsidR="00EA69AD" w:rsidRPr="00EA69AD">
        <w:rPr>
          <w:rFonts w:hint="eastAsia"/>
        </w:rPr>
        <w:t>“</w:t>
      </w:r>
      <w:r w:rsidR="00EA69AD" w:rsidRPr="00EA69AD">
        <w:rPr>
          <w:rFonts w:hint="eastAsia"/>
        </w:rPr>
        <w:t>a</w:t>
      </w:r>
      <w:r w:rsidR="00BE5C94">
        <w:rPr>
          <w:rFonts w:hint="eastAsia"/>
        </w:rPr>
        <w:t>”、</w:t>
      </w:r>
      <w:r w:rsidR="00EA69AD" w:rsidRPr="00EA69AD">
        <w:rPr>
          <w:rFonts w:hint="eastAsia"/>
        </w:rPr>
        <w:t>“</w:t>
      </w:r>
      <w:r w:rsidR="00EA69AD" w:rsidRPr="00EA69AD">
        <w:rPr>
          <w:rFonts w:hint="eastAsia"/>
        </w:rPr>
        <w:t>the</w:t>
      </w:r>
      <w:r w:rsidR="00EA69AD" w:rsidRPr="00EA69AD">
        <w:rPr>
          <w:rFonts w:hint="eastAsia"/>
        </w:rPr>
        <w:t>”和“</w:t>
      </w:r>
      <w:r w:rsidR="00EA69AD" w:rsidRPr="00EA69AD">
        <w:rPr>
          <w:rFonts w:hint="eastAsia"/>
        </w:rPr>
        <w:t>of</w:t>
      </w:r>
      <w:r w:rsidR="00EA69AD" w:rsidRPr="00EA69AD">
        <w:rPr>
          <w:rFonts w:hint="eastAsia"/>
        </w:rPr>
        <w:t>”</w:t>
      </w:r>
      <w:r w:rsidR="00297A70">
        <w:rPr>
          <w:rFonts w:hint="eastAsia"/>
        </w:rPr>
        <w:t>，和</w:t>
      </w:r>
      <w:r w:rsidR="00BE5C94">
        <w:rPr>
          <w:rFonts w:hint="eastAsia"/>
        </w:rPr>
        <w:t>中文的助词“的”、“地”和</w:t>
      </w:r>
      <w:r w:rsidR="00BE5C94" w:rsidRPr="00BE5C94">
        <w:rPr>
          <w:rFonts w:hint="eastAsia"/>
        </w:rPr>
        <w:t>“得”</w:t>
      </w:r>
      <w:r w:rsidR="00BE5C94">
        <w:rPr>
          <w:rFonts w:hint="eastAsia"/>
        </w:rPr>
        <w:t>等等</w:t>
      </w:r>
      <w:r w:rsidR="0027061D">
        <w:t>。</w:t>
      </w:r>
      <w:r w:rsidR="00F843DE">
        <w:rPr>
          <w:rFonts w:hint="eastAsia"/>
        </w:rPr>
        <w:t>如果一个词条经常在整个</w:t>
      </w:r>
      <w:r w:rsidR="00EA1C03">
        <w:t>语料库</w:t>
      </w:r>
      <m:oMath>
        <m:r>
          <w:rPr>
            <w:rFonts w:ascii="Cambria Math" w:hAnsi="Cambria Math"/>
          </w:rPr>
          <m:t>D</m:t>
        </m:r>
      </m:oMath>
      <w:r w:rsidR="00EA69AD" w:rsidRPr="00EA69AD">
        <w:rPr>
          <w:rFonts w:hint="eastAsia"/>
        </w:rPr>
        <w:t>中出现，这意味</w:t>
      </w:r>
      <w:r w:rsidR="004A1AC1">
        <w:rPr>
          <w:rFonts w:hint="eastAsia"/>
        </w:rPr>
        <w:t>对于特定文档</w:t>
      </w:r>
      <m:oMath>
        <m:r>
          <w:rPr>
            <w:rFonts w:ascii="Cambria Math" w:hAnsi="Cambria Math"/>
          </w:rPr>
          <m:t>d</m:t>
        </m:r>
      </m:oMath>
      <w:r w:rsidR="004A1AC1">
        <w:rPr>
          <w:rFonts w:hint="eastAsia"/>
        </w:rPr>
        <w:t>其</w:t>
      </w:r>
      <w:r w:rsidR="00EA69AD" w:rsidRPr="00EA69AD">
        <w:rPr>
          <w:rFonts w:hint="eastAsia"/>
        </w:rPr>
        <w:t>没有</w:t>
      </w:r>
      <w:r w:rsidR="005B135A">
        <w:rPr>
          <w:rFonts w:hint="eastAsia"/>
        </w:rPr>
        <w:t>提供</w:t>
      </w:r>
      <w:r w:rsidR="00D85FA8">
        <w:rPr>
          <w:rFonts w:hint="eastAsia"/>
        </w:rPr>
        <w:t>特定的</w:t>
      </w:r>
      <w:r w:rsidR="00EA69AD" w:rsidRPr="00EA69AD">
        <w:rPr>
          <w:rFonts w:hint="eastAsia"/>
        </w:rPr>
        <w:t>信息</w:t>
      </w:r>
      <w:r w:rsidR="00AB0667">
        <w:t>，</w:t>
      </w:r>
      <w:r w:rsidR="00AB0667">
        <w:rPr>
          <w:rFonts w:hint="eastAsia"/>
        </w:rPr>
        <w:t>而</w:t>
      </w:r>
      <m:oMath>
        <m:r>
          <w:rPr>
            <w:rFonts w:ascii="Cambria Math" w:hAnsi="Cambria Math"/>
          </w:rPr>
          <m:t>DF(t,D)</m:t>
        </m:r>
      </m:oMath>
      <w:r w:rsidR="00F203A1">
        <w:rPr>
          <w:rFonts w:hint="eastAsia"/>
        </w:rPr>
        <w:t>可以度量词条</w:t>
      </w:r>
      <m:oMath>
        <m:r>
          <w:rPr>
            <w:rFonts w:ascii="Cambria Math" w:hAnsi="Cambria Math"/>
          </w:rPr>
          <m:t>t</m:t>
        </m:r>
      </m:oMath>
      <w:r w:rsidR="00F203A1">
        <w:rPr>
          <w:rFonts w:hint="eastAsia"/>
        </w:rPr>
        <w:t>提供多少</w:t>
      </w:r>
      <w:r w:rsidR="00EA69AD" w:rsidRPr="00EA69AD">
        <w:rPr>
          <w:rFonts w:hint="eastAsia"/>
        </w:rPr>
        <w:t>信息</w:t>
      </w:r>
      <w:r w:rsidR="00F203A1">
        <w:rPr>
          <w:rFonts w:hint="eastAsia"/>
        </w:rPr>
        <w:t>量</w:t>
      </w:r>
      <w:r w:rsidR="00EA69AD" w:rsidRPr="00EA69AD">
        <w:rPr>
          <w:rFonts w:hint="eastAsia"/>
        </w:rPr>
        <w:t>：</w:t>
      </w:r>
    </w:p>
    <w:p w14:paraId="1D787F9C" w14:textId="1DEC70AB" w:rsidR="0045438A" w:rsidRPr="004677FD" w:rsidRDefault="004E2B11" w:rsidP="0045438A">
      <w:pPr>
        <w:ind w:firstLine="420"/>
        <w:jc w:val="center"/>
      </w:pPr>
      <m:oMathPara>
        <m:oMath>
          <m:r>
            <w:rPr>
              <w:rFonts w:ascii="Cambria Math" w:hAnsi="Cambria Math"/>
            </w:rPr>
            <m:t>IDF(t,D)=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|D|+1</m:t>
              </m:r>
            </m:num>
            <m:den>
              <m:r>
                <w:rPr>
                  <w:rFonts w:ascii="Cambria Math" w:hAnsi="Cambria Math"/>
                </w:rPr>
                <m:t>DF(t,D)+1</m:t>
              </m:r>
            </m:den>
          </m:f>
        </m:oMath>
      </m:oMathPara>
    </w:p>
    <w:p w14:paraId="3845850D" w14:textId="6271BEDD" w:rsidR="004677FD" w:rsidRDefault="004677FD" w:rsidP="004677FD">
      <w:pPr>
        <w:pStyle w:val="Caption"/>
      </w:pPr>
      <w:bookmarkStart w:id="0" w:name="_Ref31480000"/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</w:t>
      </w:r>
      <w:r w:rsidR="00576232">
        <w:fldChar w:fldCharType="end"/>
      </w:r>
      <w:bookmarkEnd w:id="0"/>
    </w:p>
    <w:p w14:paraId="63430F90" w14:textId="36EFB785" w:rsidR="0045438A" w:rsidRDefault="00DD1C53" w:rsidP="0045438A">
      <w:pPr>
        <w:ind w:firstLine="420"/>
      </w:pPr>
      <w:r w:rsidRPr="00DD1C53">
        <w:rPr>
          <w:rFonts w:hint="eastAsia"/>
        </w:rPr>
        <w:t>其中</w:t>
      </w:r>
      <m:oMath>
        <m:r>
          <w:rPr>
            <w:rFonts w:ascii="Cambria Math" w:hAnsi="Cambria Math"/>
          </w:rPr>
          <m:t>|D|</m:t>
        </m:r>
      </m:oMath>
      <w:r w:rsidRPr="00DD1C53">
        <w:rPr>
          <w:rFonts w:hint="eastAsia"/>
        </w:rPr>
        <w:t>是语料库中文档的总数。由于</w:t>
      </w:r>
      <w:r w:rsidR="00A10D9C">
        <w:fldChar w:fldCharType="begin"/>
      </w:r>
      <w:r w:rsidR="00A10D9C">
        <w:instrText xml:space="preserve"> </w:instrText>
      </w:r>
      <w:r w:rsidR="00A10D9C">
        <w:rPr>
          <w:rFonts w:hint="eastAsia"/>
        </w:rPr>
        <w:instrText>REF _Ref31480000 \h</w:instrText>
      </w:r>
      <w:r w:rsidR="00A10D9C">
        <w:instrText xml:space="preserve"> </w:instrText>
      </w:r>
      <w:r w:rsidR="00A10D9C">
        <w:fldChar w:fldCharType="separate"/>
      </w:r>
      <w:r w:rsidR="00A10D9C">
        <w:rPr>
          <w:rFonts w:hint="eastAsia"/>
        </w:rPr>
        <w:t>公式</w:t>
      </w:r>
      <w:r w:rsidR="00A10D9C">
        <w:rPr>
          <w:rFonts w:hint="eastAsia"/>
        </w:rPr>
        <w:t xml:space="preserve"> </w:t>
      </w:r>
      <w:r w:rsidR="00A10D9C">
        <w:rPr>
          <w:noProof/>
        </w:rPr>
        <w:t>4</w:t>
      </w:r>
      <w:r w:rsidR="00A10D9C">
        <w:noBreakHyphen/>
      </w:r>
      <w:r w:rsidR="00A10D9C">
        <w:rPr>
          <w:noProof/>
        </w:rPr>
        <w:t>1</w:t>
      </w:r>
      <w:r w:rsidR="00A10D9C">
        <w:fldChar w:fldCharType="end"/>
      </w:r>
      <w:r w:rsidRPr="00DD1C53">
        <w:rPr>
          <w:rFonts w:hint="eastAsia"/>
        </w:rPr>
        <w:t>使用对数，所以</w:t>
      </w:r>
      <w:r w:rsidR="009F0C2D">
        <w:rPr>
          <w:rFonts w:hint="eastAsia"/>
        </w:rPr>
        <w:t>当</w:t>
      </w:r>
      <w:r w:rsidR="006534D0">
        <w:rPr>
          <w:rFonts w:hint="eastAsia"/>
        </w:rPr>
        <w:t>一个词条在</w:t>
      </w:r>
      <w:r w:rsidR="007049F5">
        <w:rPr>
          <w:rFonts w:hint="eastAsia"/>
        </w:rPr>
        <w:t>所有</w:t>
      </w:r>
      <w:r w:rsidR="006534D0">
        <w:rPr>
          <w:rFonts w:hint="eastAsia"/>
        </w:rPr>
        <w:t>文档中</w:t>
      </w:r>
      <w:r w:rsidR="007049F5">
        <w:rPr>
          <w:rFonts w:hint="eastAsia"/>
        </w:rPr>
        <w:t>都</w:t>
      </w:r>
      <w:r w:rsidR="006534D0">
        <w:rPr>
          <w:rFonts w:hint="eastAsia"/>
        </w:rPr>
        <w:t>出现</w:t>
      </w:r>
      <w:r w:rsidRPr="00DD1C53">
        <w:rPr>
          <w:rFonts w:hint="eastAsia"/>
        </w:rPr>
        <w:t>，则</w:t>
      </w:r>
      <m:oMath>
        <m:r>
          <w:rPr>
            <w:rFonts w:ascii="Cambria Math" w:hAnsi="Cambria Math"/>
          </w:rPr>
          <m:t>DF(t,D)</m:t>
        </m:r>
      </m:oMath>
      <w:r w:rsidR="006534D0">
        <w:rPr>
          <w:rFonts w:hint="eastAsia"/>
        </w:rPr>
        <w:t>值将</w:t>
      </w:r>
      <w:r w:rsidRPr="00DD1C53">
        <w:rPr>
          <w:rFonts w:hint="eastAsia"/>
        </w:rPr>
        <w:t>为</w:t>
      </w:r>
      <w:r w:rsidR="00AB0667">
        <w:rPr>
          <w:rFonts w:hint="eastAsia"/>
        </w:rPr>
        <w:t>0</w:t>
      </w:r>
      <w:r w:rsidR="00AB0667">
        <w:rPr>
          <w:rFonts w:hint="eastAsia"/>
        </w:rPr>
        <w:t>。</w:t>
      </w:r>
      <w:r w:rsidR="00DA4583">
        <w:rPr>
          <w:rFonts w:hint="eastAsia"/>
        </w:rPr>
        <w:t>如果词条</w:t>
      </w:r>
      <w:r w:rsidR="00DA4583" w:rsidRPr="00DA4583">
        <w:rPr>
          <w:rFonts w:hint="eastAsia"/>
        </w:rPr>
        <w:t>不在语料库中，</w:t>
      </w:r>
      <w:r w:rsidR="00DA4583">
        <w:rPr>
          <w:rFonts w:hint="eastAsia"/>
        </w:rPr>
        <w:t>为了防止除数为零</w:t>
      </w:r>
      <w:r w:rsidR="00DA4583" w:rsidRPr="00DA4583">
        <w:rPr>
          <w:rFonts w:hint="eastAsia"/>
        </w:rPr>
        <w:t>通常将分母调整为</w:t>
      </w:r>
      <m:oMath>
        <m:r>
          <w:rPr>
            <w:rFonts w:ascii="Cambria Math" w:hAnsi="Cambria Math"/>
          </w:rPr>
          <m:t>DF(t,D)+1</m:t>
        </m:r>
      </m:oMath>
      <w:r w:rsidR="0027061D">
        <w:t>。</w:t>
      </w:r>
      <w:r w:rsidR="00A2152A">
        <w:rPr>
          <w:rFonts w:hint="eastAsia"/>
        </w:rPr>
        <w:t>最终，</w:t>
      </w:r>
      <w:r w:rsidRPr="00DD1C53">
        <w:rPr>
          <w:rFonts w:hint="eastAsia"/>
        </w:rPr>
        <w:t>TF-IDF</w:t>
      </w:r>
      <w:r w:rsidR="005E02EF">
        <w:rPr>
          <w:rFonts w:hint="eastAsia"/>
        </w:rPr>
        <w:t>的值为</w:t>
      </w:r>
      <w:r w:rsidRPr="00DD1C53">
        <w:rPr>
          <w:rFonts w:hint="eastAsia"/>
        </w:rPr>
        <w:t>TF</w:t>
      </w:r>
      <w:r w:rsidRPr="00DD1C53">
        <w:rPr>
          <w:rFonts w:hint="eastAsia"/>
        </w:rPr>
        <w:t>和</w:t>
      </w:r>
      <w:r w:rsidRPr="00DD1C53">
        <w:rPr>
          <w:rFonts w:hint="eastAsia"/>
        </w:rPr>
        <w:t>IDF</w:t>
      </w:r>
      <w:r w:rsidRPr="00DD1C53">
        <w:rPr>
          <w:rFonts w:hint="eastAsia"/>
        </w:rPr>
        <w:t>的乘积：</w:t>
      </w:r>
    </w:p>
    <w:p w14:paraId="1EB8EC3E" w14:textId="220B957B" w:rsidR="0045438A" w:rsidRPr="004677FD" w:rsidRDefault="00B33AA2" w:rsidP="0045438A">
      <w:pPr>
        <w:widowControl/>
        <w:ind w:firstLineChars="0" w:firstLine="0"/>
        <w:jc w:val="center"/>
        <w:rPr>
          <w:rFonts w:ascii="Times New Roman" w:eastAsia="Times New Roman" w:hAnsi="Times New Roman"/>
          <w:kern w:val="0"/>
          <w:sz w:val="24"/>
          <w:szCs w:val="24"/>
        </w:rPr>
      </w:pPr>
      <m:oMathPara>
        <m:oMath>
          <m:r>
            <w:rPr>
              <w:rFonts w:ascii="Cambria Math" w:eastAsia="Times New Roman" w:hAnsi="Cambria Math"/>
              <w:kern w:val="0"/>
              <w:sz w:val="24"/>
              <w:szCs w:val="24"/>
            </w:rPr>
            <m:t>TF-IDF(t,d,D)=TF(t,d)⋅IDF(t,D)</m:t>
          </m:r>
        </m:oMath>
      </m:oMathPara>
    </w:p>
    <w:p w14:paraId="0D9BFF1F" w14:textId="551DB565" w:rsidR="004677FD" w:rsidRDefault="004677FD" w:rsidP="004677FD">
      <w:pPr>
        <w:pStyle w:val="Caption"/>
        <w:rPr>
          <w:rFonts w:ascii="Times New Roman" w:eastAsia="Times New Roman" w:hAnsi="Times New Roman"/>
          <w:kern w:val="0"/>
          <w:sz w:val="24"/>
          <w:szCs w:val="24"/>
        </w:rPr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</w:t>
      </w:r>
      <w:r w:rsidR="00576232">
        <w:fldChar w:fldCharType="end"/>
      </w:r>
    </w:p>
    <w:p w14:paraId="374BD3B3" w14:textId="30E68567" w:rsidR="0045438A" w:rsidRDefault="00955B10" w:rsidP="0045438A">
      <w:pPr>
        <w:ind w:firstLine="420"/>
      </w:pPr>
      <w:r>
        <w:rPr>
          <w:rFonts w:hint="eastAsia"/>
        </w:rPr>
        <w:t>如果在</w:t>
      </w:r>
      <w:r w:rsidR="00A2152A">
        <w:rPr>
          <w:rFonts w:hint="eastAsia"/>
        </w:rPr>
        <w:t>某一特定文档中</w:t>
      </w:r>
      <w:r w:rsidR="00C80704">
        <w:rPr>
          <w:rFonts w:hint="eastAsia"/>
        </w:rPr>
        <w:t>，一个</w:t>
      </w:r>
      <w:r w:rsidR="00A2152A">
        <w:rPr>
          <w:rFonts w:hint="eastAsia"/>
        </w:rPr>
        <w:t>词条</w:t>
      </w:r>
      <w:r w:rsidR="00C80704">
        <w:rPr>
          <w:rFonts w:hint="eastAsia"/>
        </w:rPr>
        <w:t>出现的频率比较高</w:t>
      </w:r>
      <w:r w:rsidR="0045438A" w:rsidRPr="00590522">
        <w:rPr>
          <w:rFonts w:hint="eastAsia"/>
        </w:rPr>
        <w:t>，</w:t>
      </w:r>
      <w:r w:rsidR="00C80704">
        <w:rPr>
          <w:rFonts w:hint="eastAsia"/>
        </w:rPr>
        <w:t>而</w:t>
      </w:r>
      <w:r w:rsidR="0045438A" w:rsidRPr="00590522">
        <w:rPr>
          <w:rFonts w:hint="eastAsia"/>
        </w:rPr>
        <w:t>在整个</w:t>
      </w:r>
      <w:r w:rsidR="00C80704">
        <w:rPr>
          <w:rFonts w:hint="eastAsia"/>
        </w:rPr>
        <w:t>语料库</w:t>
      </w:r>
      <w:r w:rsidR="0045438A" w:rsidRPr="00590522">
        <w:rPr>
          <w:rFonts w:hint="eastAsia"/>
        </w:rPr>
        <w:t>中</w:t>
      </w:r>
      <w:r w:rsidR="00C80704">
        <w:rPr>
          <w:rFonts w:hint="eastAsia"/>
        </w:rPr>
        <w:t>出现的</w:t>
      </w:r>
      <w:r w:rsidR="0045438A" w:rsidRPr="00590522">
        <w:rPr>
          <w:rFonts w:hint="eastAsia"/>
        </w:rPr>
        <w:t>频率</w:t>
      </w:r>
      <w:r w:rsidR="00C80704">
        <w:rPr>
          <w:rFonts w:hint="eastAsia"/>
        </w:rPr>
        <w:t>比较低</w:t>
      </w:r>
      <w:r w:rsidR="0045438A" w:rsidRPr="00590522">
        <w:rPr>
          <w:rFonts w:hint="eastAsia"/>
        </w:rPr>
        <w:t>，</w:t>
      </w:r>
      <w:r w:rsidR="00C80704">
        <w:rPr>
          <w:rFonts w:hint="eastAsia"/>
        </w:rPr>
        <w:t>则</w:t>
      </w:r>
      <w:r w:rsidR="0045438A" w:rsidRPr="00590522">
        <w:rPr>
          <w:rFonts w:hint="eastAsia"/>
        </w:rPr>
        <w:t>可以产生出高权重的</w:t>
      </w:r>
      <w:r w:rsidR="0045438A" w:rsidRPr="00590522">
        <w:rPr>
          <w:rFonts w:hint="eastAsia"/>
        </w:rPr>
        <w:t>TF-IDF</w:t>
      </w:r>
      <w:r w:rsidR="0045438A" w:rsidRPr="00590522">
        <w:rPr>
          <w:rFonts w:hint="eastAsia"/>
        </w:rPr>
        <w:t>。因此，</w:t>
      </w:r>
      <w:r w:rsidR="0045438A" w:rsidRPr="00590522">
        <w:rPr>
          <w:rFonts w:hint="eastAsia"/>
        </w:rPr>
        <w:t>TF-IDF</w:t>
      </w:r>
      <w:r w:rsidR="00C80704">
        <w:rPr>
          <w:rFonts w:hint="eastAsia"/>
        </w:rPr>
        <w:t>值</w:t>
      </w:r>
      <w:r w:rsidR="0045438A" w:rsidRPr="00590522">
        <w:rPr>
          <w:rFonts w:hint="eastAsia"/>
        </w:rPr>
        <w:t>倾向于过滤掉常见的</w:t>
      </w:r>
      <w:r w:rsidR="00C80704">
        <w:rPr>
          <w:rFonts w:hint="eastAsia"/>
        </w:rPr>
        <w:t>词条</w:t>
      </w:r>
      <w:r w:rsidR="0045438A" w:rsidRPr="00590522">
        <w:rPr>
          <w:rFonts w:hint="eastAsia"/>
        </w:rPr>
        <w:t>，</w:t>
      </w:r>
      <w:r w:rsidR="00C80704">
        <w:rPr>
          <w:rFonts w:hint="eastAsia"/>
        </w:rPr>
        <w:t>而</w:t>
      </w:r>
      <w:r w:rsidR="0045438A" w:rsidRPr="00590522">
        <w:rPr>
          <w:rFonts w:hint="eastAsia"/>
        </w:rPr>
        <w:t>保留</w:t>
      </w:r>
      <w:r w:rsidR="00C80704">
        <w:rPr>
          <w:rFonts w:hint="eastAsia"/>
        </w:rPr>
        <w:t>重</w:t>
      </w:r>
      <w:r w:rsidR="00C80704">
        <w:rPr>
          <w:rFonts w:hint="eastAsia"/>
        </w:rPr>
        <w:lastRenderedPageBreak/>
        <w:t>要的</w:t>
      </w:r>
      <w:r w:rsidR="0045438A" w:rsidRPr="00590522">
        <w:rPr>
          <w:rFonts w:hint="eastAsia"/>
        </w:rPr>
        <w:t>。</w:t>
      </w:r>
    </w:p>
    <w:p w14:paraId="69CACBAB" w14:textId="324DA68E" w:rsidR="00BE5B70" w:rsidRPr="00BE5B70" w:rsidRDefault="00276793" w:rsidP="0045438A">
      <w:pPr>
        <w:ind w:firstLine="420"/>
      </w:pPr>
      <w:r>
        <w:rPr>
          <w:rFonts w:hint="eastAsia"/>
        </w:rPr>
        <w:t>实际上，</w:t>
      </w:r>
      <w:r w:rsidRPr="00C54290">
        <w:rPr>
          <w:rFonts w:hint="eastAsia"/>
        </w:rPr>
        <w:t>TF-IDF</w:t>
      </w:r>
      <w:r>
        <w:rPr>
          <w:rFonts w:hint="eastAsia"/>
        </w:rPr>
        <w:t>的定义有很多变种</w:t>
      </w:r>
      <w:r w:rsidR="001E7A6F">
        <w:rPr>
          <w:rFonts w:hint="eastAsia"/>
        </w:rPr>
        <w:t>，这里用上面的公式</w:t>
      </w:r>
      <w:r w:rsidR="00217B78">
        <w:rPr>
          <w:rFonts w:hint="eastAsia"/>
        </w:rPr>
        <w:t>定义举一个</w:t>
      </w:r>
      <w:r w:rsidR="0045438A" w:rsidRPr="00C54290">
        <w:rPr>
          <w:rFonts w:hint="eastAsia"/>
        </w:rPr>
        <w:t>例子</w:t>
      </w:r>
      <w:r w:rsidR="00217B78">
        <w:rPr>
          <w:rFonts w:hint="eastAsia"/>
        </w:rPr>
        <w:t>来理解其概念</w:t>
      </w:r>
      <w:r w:rsidR="0045438A" w:rsidRPr="00C54290">
        <w:rPr>
          <w:rFonts w:hint="eastAsia"/>
        </w:rPr>
        <w:t>。假如</w:t>
      </w:r>
      <w:r w:rsidR="0067340A">
        <w:rPr>
          <w:rFonts w:hint="eastAsia"/>
        </w:rPr>
        <w:t>在一个文档中而词条</w:t>
      </w:r>
      <w:r w:rsidR="0045438A">
        <w:rPr>
          <w:rFonts w:hint="eastAsia"/>
        </w:rPr>
        <w:t>“大数据</w:t>
      </w:r>
      <w:r w:rsidR="0045438A" w:rsidRPr="00C54290">
        <w:rPr>
          <w:rFonts w:hint="eastAsia"/>
        </w:rPr>
        <w:t>”出现了</w:t>
      </w:r>
      <w:r w:rsidR="0045438A" w:rsidRPr="00C54290">
        <w:rPr>
          <w:rFonts w:hint="eastAsia"/>
        </w:rPr>
        <w:t>3</w:t>
      </w:r>
      <w:r w:rsidR="0045438A">
        <w:rPr>
          <w:rFonts w:hint="eastAsia"/>
        </w:rPr>
        <w:t>次，那么“大数据</w:t>
      </w:r>
      <w:r w:rsidR="0067340A">
        <w:rPr>
          <w:rFonts w:hint="eastAsia"/>
        </w:rPr>
        <w:t>”在该文档中的</w:t>
      </w:r>
      <m:oMath>
        <m:r>
          <w:rPr>
            <w:rFonts w:ascii="Cambria Math" w:hAnsi="Cambria Math"/>
          </w:rPr>
          <m:t>TF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 w:rsidR="0045438A" w:rsidRPr="00C54290">
        <w:rPr>
          <w:rFonts w:hint="eastAsia"/>
        </w:rPr>
        <w:t>就是</w:t>
      </w:r>
      <w:r w:rsidR="0067340A">
        <w:rPr>
          <w:rFonts w:hint="eastAsia"/>
        </w:rPr>
        <w:t>3</w:t>
      </w:r>
      <w:r w:rsidR="00763C01">
        <w:rPr>
          <w:rFonts w:hint="eastAsia"/>
        </w:rPr>
        <w:t>，如果</w:t>
      </w:r>
      <w:r w:rsidR="0045438A">
        <w:rPr>
          <w:rFonts w:hint="eastAsia"/>
        </w:rPr>
        <w:t>“大数据</w:t>
      </w:r>
      <w:r w:rsidR="00763C01">
        <w:rPr>
          <w:rFonts w:hint="eastAsia"/>
        </w:rPr>
        <w:t>”</w:t>
      </w:r>
      <w:r w:rsidR="0045438A" w:rsidRPr="00C54290">
        <w:rPr>
          <w:rFonts w:hint="eastAsia"/>
        </w:rPr>
        <w:t>在</w:t>
      </w:r>
      <w:r w:rsidR="00763C01">
        <w:rPr>
          <w:rFonts w:hint="eastAsia"/>
        </w:rPr>
        <w:t>99</w:t>
      </w:r>
      <w:r w:rsidR="00763C01">
        <w:rPr>
          <w:rFonts w:hint="eastAsia"/>
        </w:rPr>
        <w:t>个文档</w:t>
      </w:r>
      <w:r w:rsidR="0045438A" w:rsidRPr="00C54290">
        <w:rPr>
          <w:rFonts w:hint="eastAsia"/>
        </w:rPr>
        <w:t>出现过，而</w:t>
      </w:r>
      <w:r w:rsidR="00763C01">
        <w:rPr>
          <w:rFonts w:hint="eastAsia"/>
        </w:rPr>
        <w:t>语料库中的文档</w:t>
      </w:r>
      <w:r w:rsidR="0045438A" w:rsidRPr="00C54290">
        <w:rPr>
          <w:rFonts w:hint="eastAsia"/>
        </w:rPr>
        <w:t>总数是</w:t>
      </w:r>
      <w:r w:rsidR="00763C01">
        <w:rPr>
          <w:rFonts w:hint="eastAsia"/>
        </w:rPr>
        <w:t>999</w:t>
      </w:r>
      <w:r w:rsidR="005A3781">
        <w:rPr>
          <w:rFonts w:hint="eastAsia"/>
        </w:rPr>
        <w:t>，则</w:t>
      </w:r>
      <m:oMath>
        <m:r>
          <w:rPr>
            <w:rFonts w:ascii="Cambria Math" w:hAnsi="Cambria Math"/>
          </w:rPr>
          <m:t>DF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 w:rsidR="0045438A" w:rsidRPr="00C54290">
        <w:rPr>
          <w:rFonts w:hint="eastAsia"/>
        </w:rPr>
        <w:t>是</w:t>
      </w:r>
      <m:oMath>
        <m:r>
          <w:rPr>
            <w:rFonts w:ascii="Cambria Math" w:hAnsi="Cambria Math"/>
          </w:rPr>
          <m:t>log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999+1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99+1</m:t>
                </m:r>
              </m:e>
            </m:d>
          </m:den>
        </m:f>
        <m:r>
          <w:rPr>
            <w:rFonts w:ascii="Cambria Math" w:hAnsi="Cambria Math"/>
          </w:rPr>
          <m:t>=1</m:t>
        </m:r>
      </m:oMath>
      <w:r w:rsidR="0004451B">
        <w:rPr>
          <w:rFonts w:hint="eastAsia"/>
        </w:rPr>
        <w:t>，</w:t>
      </w:r>
      <w:r w:rsidR="00AC519E">
        <w:rPr>
          <w:rFonts w:hint="eastAsia"/>
        </w:rPr>
        <w:t>最后</w:t>
      </w:r>
      <w:r w:rsidR="0045438A" w:rsidRPr="00C54290">
        <w:rPr>
          <w:rFonts w:hint="eastAsia"/>
        </w:rPr>
        <w:t>TF-IDF</w:t>
      </w:r>
      <w:r w:rsidR="0004451B">
        <w:rPr>
          <w:rFonts w:hint="eastAsia"/>
        </w:rPr>
        <w:t>的值</w:t>
      </w:r>
      <w:r w:rsidR="0045438A" w:rsidRPr="00C54290">
        <w:rPr>
          <w:rFonts w:hint="eastAsia"/>
        </w:rPr>
        <w:t>为</w:t>
      </w:r>
      <m:oMath>
        <m:r>
          <m:rPr>
            <m:sty m:val="p"/>
          </m:rPr>
          <w:rPr>
            <w:rFonts w:ascii="Cambria Math" w:hAnsi="Cambria Math"/>
          </w:rPr>
          <m:t>3*1=3</m:t>
        </m:r>
      </m:oMath>
    </w:p>
    <w:p w14:paraId="59706A90" w14:textId="77777777" w:rsidR="00F61716" w:rsidRDefault="007534D9" w:rsidP="0045438A">
      <w:pPr>
        <w:ind w:firstLine="420"/>
      </w:pPr>
      <w:r>
        <w:rPr>
          <w:rFonts w:hint="eastAsia"/>
        </w:rPr>
        <w:t>在</w:t>
      </w:r>
      <w:r w:rsidR="001E7A6F">
        <w:rPr>
          <w:rFonts w:hint="eastAsia"/>
        </w:rPr>
        <w:t>S</w:t>
      </w:r>
      <w:r>
        <w:rPr>
          <w:rFonts w:hint="eastAsia"/>
        </w:rPr>
        <w:t>park</w:t>
      </w:r>
      <w:r>
        <w:rPr>
          <w:rFonts w:hint="eastAsia"/>
        </w:rPr>
        <w:t>中，</w:t>
      </w:r>
      <w:r w:rsidRPr="007534D9">
        <w:rPr>
          <w:rFonts w:hint="eastAsia"/>
        </w:rPr>
        <w:t>HashingTF</w:t>
      </w:r>
      <w:r w:rsidRPr="007534D9">
        <w:rPr>
          <w:rFonts w:hint="eastAsia"/>
        </w:rPr>
        <w:t>和</w:t>
      </w:r>
      <w:r w:rsidRPr="007534D9">
        <w:rPr>
          <w:rFonts w:hint="eastAsia"/>
        </w:rPr>
        <w:t>CountVectorizer</w:t>
      </w:r>
      <w:r w:rsidR="00FB0C78">
        <w:rPr>
          <w:rFonts w:hint="eastAsia"/>
        </w:rPr>
        <w:t>均可用于生成词条</w:t>
      </w:r>
      <w:r w:rsidRPr="007534D9">
        <w:rPr>
          <w:rFonts w:hint="eastAsia"/>
        </w:rPr>
        <w:t>频率向量。</w:t>
      </w:r>
      <w:r w:rsidR="0045438A">
        <w:rPr>
          <w:rFonts w:hint="eastAsia"/>
        </w:rPr>
        <w:t>HashingTF</w:t>
      </w:r>
      <w:r w:rsidR="0002083B">
        <w:rPr>
          <w:rFonts w:hint="eastAsia"/>
        </w:rPr>
        <w:t>是一个转换器，它将多组项转换成固定长度的特征向量。在自然语言</w:t>
      </w:r>
      <w:r w:rsidR="0045438A">
        <w:rPr>
          <w:rFonts w:hint="eastAsia"/>
        </w:rPr>
        <w:t>处理中，</w:t>
      </w:r>
      <w:r w:rsidR="00606B02">
        <w:rPr>
          <w:rFonts w:hint="eastAsia"/>
        </w:rPr>
        <w:t>需要对文本中</w:t>
      </w:r>
      <w:r w:rsidR="00F571F7">
        <w:rPr>
          <w:rFonts w:hint="eastAsia"/>
        </w:rPr>
        <w:t>的</w:t>
      </w:r>
      <w:r w:rsidR="00606B02">
        <w:rPr>
          <w:rFonts w:hint="eastAsia"/>
        </w:rPr>
        <w:t>单词或词组进行频率计算。</w:t>
      </w:r>
      <w:r w:rsidR="0045438A" w:rsidRPr="00C94C3D">
        <w:t>HashingTF</w:t>
      </w:r>
      <w:r w:rsidR="0045438A">
        <w:rPr>
          <w:rFonts w:hint="eastAsia"/>
        </w:rPr>
        <w:t>使用特征哈希（</w:t>
      </w:r>
      <w:r w:rsidR="0045438A">
        <w:rPr>
          <w:rFonts w:hint="eastAsia"/>
        </w:rPr>
        <w:t>Featrue Hashing</w:t>
      </w:r>
      <w:r w:rsidR="0045438A">
        <w:rPr>
          <w:rFonts w:hint="eastAsia"/>
        </w:rPr>
        <w:t>或</w:t>
      </w:r>
      <w:r w:rsidR="0045438A">
        <w:rPr>
          <w:rFonts w:hint="eastAsia"/>
        </w:rPr>
        <w:t>Hashing Trick</w:t>
      </w:r>
      <w:r w:rsidR="0045438A">
        <w:rPr>
          <w:rFonts w:hint="eastAsia"/>
        </w:rPr>
        <w:t>），即通过应用散列函数将原始特征</w:t>
      </w:r>
      <w:r w:rsidR="0076523F">
        <w:rPr>
          <w:rFonts w:hint="eastAsia"/>
        </w:rPr>
        <w:t>（一系列单词或词组）</w:t>
      </w:r>
      <w:r w:rsidR="0045438A">
        <w:rPr>
          <w:rFonts w:hint="eastAsia"/>
        </w:rPr>
        <w:t>映射到索引，然后根据映射的索引计算词频，其使用的散列函数是</w:t>
      </w:r>
      <w:r w:rsidR="0045438A">
        <w:rPr>
          <w:rFonts w:hint="eastAsia"/>
        </w:rPr>
        <w:t>MurmurHash3</w:t>
      </w:r>
      <w:r w:rsidR="000F5DB0">
        <w:rPr>
          <w:rFonts w:hint="eastAsia"/>
        </w:rPr>
        <w:t>，</w:t>
      </w:r>
      <w:r w:rsidR="0045438A">
        <w:rPr>
          <w:rFonts w:hint="eastAsia"/>
        </w:rPr>
        <w:t>这种方法避免了计算全局</w:t>
      </w:r>
      <w:r w:rsidR="00B24163">
        <w:rPr>
          <w:rFonts w:hint="eastAsia"/>
        </w:rPr>
        <w:t>词汇</w:t>
      </w:r>
      <w:r w:rsidR="0045438A">
        <w:rPr>
          <w:rFonts w:hint="eastAsia"/>
        </w:rPr>
        <w:t>索引映射的需要，这对于大型语料库来说</w:t>
      </w:r>
      <w:r w:rsidR="008A4451">
        <w:rPr>
          <w:rFonts w:hint="eastAsia"/>
        </w:rPr>
        <w:t>可以避免代价</w:t>
      </w:r>
      <w:r w:rsidR="0045438A">
        <w:rPr>
          <w:rFonts w:hint="eastAsia"/>
        </w:rPr>
        <w:t>昂贵的</w:t>
      </w:r>
      <w:r w:rsidR="008A4451">
        <w:rPr>
          <w:rFonts w:hint="eastAsia"/>
        </w:rPr>
        <w:t>计算</w:t>
      </w:r>
      <w:r w:rsidR="0045438A">
        <w:rPr>
          <w:rFonts w:hint="eastAsia"/>
        </w:rPr>
        <w:t>，但是另外具有潜在的散列</w:t>
      </w:r>
      <w:r w:rsidR="008A4451">
        <w:rPr>
          <w:rFonts w:hint="eastAsia"/>
        </w:rPr>
        <w:t>索引</w:t>
      </w:r>
      <w:r w:rsidR="00FD68CA">
        <w:rPr>
          <w:rFonts w:hint="eastAsia"/>
        </w:rPr>
        <w:t>冲突，其中不同的原始特征可能在散列之后变成相同的词汇</w:t>
      </w:r>
      <w:r w:rsidR="0045438A">
        <w:rPr>
          <w:rFonts w:hint="eastAsia"/>
        </w:rPr>
        <w:t>。为了减少</w:t>
      </w:r>
      <w:r w:rsidR="00FD68CA">
        <w:rPr>
          <w:rFonts w:hint="eastAsia"/>
        </w:rPr>
        <w:t>散列索引发生</w:t>
      </w:r>
      <w:r w:rsidR="0045438A">
        <w:rPr>
          <w:rFonts w:hint="eastAsia"/>
        </w:rPr>
        <w:t>碰撞的机会，可以增加目标特征维度，即散列表的桶数。由于使用简单的模来将散列函数转换为列索引，因此建议使用</w:t>
      </w:r>
      <w:r w:rsidR="0045438A">
        <w:rPr>
          <w:rFonts w:hint="eastAsia"/>
        </w:rPr>
        <w:t>2</w:t>
      </w:r>
      <w:r w:rsidR="0045438A">
        <w:rPr>
          <w:rFonts w:hint="eastAsia"/>
        </w:rPr>
        <w:t>的幂作为特征维度，否则特征将不会均匀地映射到</w:t>
      </w:r>
      <w:r w:rsidR="00C55BAD">
        <w:rPr>
          <w:rFonts w:hint="eastAsia"/>
        </w:rPr>
        <w:t>向量索引</w:t>
      </w:r>
      <w:r w:rsidR="0045438A">
        <w:rPr>
          <w:rFonts w:hint="eastAsia"/>
        </w:rPr>
        <w:t>。默认的特征尺寸是</w:t>
      </w:r>
      <w:r w:rsidR="0045438A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="0045438A">
        <w:rPr>
          <w:rFonts w:hint="eastAsia"/>
        </w:rPr>
        <w:t>= 262,144</w:t>
      </w:r>
      <w:r w:rsidR="00972D89">
        <w:rPr>
          <w:rFonts w:hint="eastAsia"/>
        </w:rPr>
        <w:t>。可选的二进制切换参数控制词汇频率计数，当设置为真时</w:t>
      </w:r>
      <w:r w:rsidR="0045438A">
        <w:rPr>
          <w:rFonts w:hint="eastAsia"/>
        </w:rPr>
        <w:t>所有非零频率计数都被设置为</w:t>
      </w:r>
      <w:r w:rsidR="0045438A">
        <w:rPr>
          <w:rFonts w:hint="eastAsia"/>
        </w:rPr>
        <w:t>1</w:t>
      </w:r>
      <w:r w:rsidR="00972D89">
        <w:rPr>
          <w:rFonts w:hint="eastAsia"/>
        </w:rPr>
        <w:t>，</w:t>
      </w:r>
      <w:r w:rsidR="0045438A">
        <w:rPr>
          <w:rFonts w:hint="eastAsia"/>
        </w:rPr>
        <w:t>这对于模拟二进制计数而不是整数计数的离散概率模型特别有用。</w:t>
      </w:r>
      <w:r w:rsidR="0007458E">
        <w:rPr>
          <w:rFonts w:hint="eastAsia"/>
        </w:rPr>
        <w:t>使用</w:t>
      </w:r>
      <w:r w:rsidR="0045438A" w:rsidRPr="00F83088">
        <w:rPr>
          <w:rFonts w:hint="eastAsia"/>
        </w:rPr>
        <w:t>IDF</w:t>
      </w:r>
      <w:r w:rsidR="0007458E">
        <w:rPr>
          <w:rFonts w:hint="eastAsia"/>
        </w:rPr>
        <w:t>估算器</w:t>
      </w:r>
      <w:r w:rsidR="00166052">
        <w:rPr>
          <w:rFonts w:hint="eastAsia"/>
        </w:rPr>
        <w:t>对</w:t>
      </w:r>
      <w:r w:rsidR="0045438A" w:rsidRPr="00F83088">
        <w:rPr>
          <w:rFonts w:hint="eastAsia"/>
        </w:rPr>
        <w:t>数据集</w:t>
      </w:r>
      <w:r w:rsidR="0007458E">
        <w:rPr>
          <w:rFonts w:hint="eastAsia"/>
        </w:rPr>
        <w:t>进行拟合</w:t>
      </w:r>
      <w:r w:rsidR="0045438A" w:rsidRPr="00F83088">
        <w:rPr>
          <w:rFonts w:hint="eastAsia"/>
        </w:rPr>
        <w:t>并生成</w:t>
      </w:r>
      <w:r w:rsidR="0045438A" w:rsidRPr="00F83088">
        <w:rPr>
          <w:rFonts w:hint="eastAsia"/>
        </w:rPr>
        <w:t>IDFModel</w:t>
      </w:r>
      <w:r w:rsidR="003D19F6">
        <w:rPr>
          <w:rFonts w:hint="eastAsia"/>
        </w:rPr>
        <w:t>，</w:t>
      </w:r>
      <w:r w:rsidR="0045438A" w:rsidRPr="00F83088">
        <w:rPr>
          <w:rFonts w:hint="eastAsia"/>
        </w:rPr>
        <w:t>IDFModel</w:t>
      </w:r>
      <w:r w:rsidR="0045438A" w:rsidRPr="00F83088">
        <w:rPr>
          <w:rFonts w:hint="eastAsia"/>
        </w:rPr>
        <w:t>采用特征向量（通常由</w:t>
      </w:r>
      <w:r w:rsidR="0045438A" w:rsidRPr="00F83088">
        <w:rPr>
          <w:rFonts w:hint="eastAsia"/>
        </w:rPr>
        <w:t>HashingTF</w:t>
      </w:r>
      <w:r w:rsidR="0045438A" w:rsidRPr="00F83088">
        <w:rPr>
          <w:rFonts w:hint="eastAsia"/>
        </w:rPr>
        <w:t>或</w:t>
      </w:r>
      <w:r w:rsidR="0045438A" w:rsidRPr="00F83088">
        <w:rPr>
          <w:rFonts w:hint="eastAsia"/>
        </w:rPr>
        <w:t>CountVectorizer</w:t>
      </w:r>
      <w:r w:rsidR="0007458E">
        <w:rPr>
          <w:rFonts w:hint="eastAsia"/>
        </w:rPr>
        <w:t>创建）并按比例量化</w:t>
      </w:r>
      <w:r w:rsidR="0045438A" w:rsidRPr="00F83088">
        <w:rPr>
          <w:rFonts w:hint="eastAsia"/>
        </w:rPr>
        <w:t>每一列</w:t>
      </w:r>
      <w:r w:rsidR="008E06FA">
        <w:rPr>
          <w:rFonts w:hint="eastAsia"/>
        </w:rPr>
        <w:t>，本质上是</w:t>
      </w:r>
      <w:r w:rsidR="000304E5">
        <w:rPr>
          <w:rFonts w:hint="eastAsia"/>
        </w:rPr>
        <w:t>对语料库中经常出现的列添加</w:t>
      </w:r>
      <w:r w:rsidR="00905038">
        <w:rPr>
          <w:rFonts w:hint="eastAsia"/>
        </w:rPr>
        <w:t>权重</w:t>
      </w:r>
      <w:r w:rsidR="0045438A" w:rsidRPr="00F83088">
        <w:rPr>
          <w:rFonts w:hint="eastAsia"/>
        </w:rPr>
        <w:t>。</w:t>
      </w:r>
    </w:p>
    <w:p w14:paraId="2425A73A" w14:textId="25E4D2D8" w:rsidR="0045438A" w:rsidRDefault="00F61716" w:rsidP="0045438A">
      <w:pPr>
        <w:ind w:firstLine="420"/>
      </w:pPr>
      <w:r>
        <w:rPr>
          <w:rFonts w:hint="eastAsia"/>
        </w:rPr>
        <w:t>在下面的代码段中，从一组句子开始，</w:t>
      </w:r>
      <w:r w:rsidR="0045438A" w:rsidRPr="008065FC">
        <w:rPr>
          <w:rFonts w:hint="eastAsia"/>
        </w:rPr>
        <w:t>使用</w:t>
      </w:r>
      <w:r w:rsidR="0045438A" w:rsidRPr="008065FC">
        <w:rPr>
          <w:rFonts w:hint="eastAsia"/>
        </w:rPr>
        <w:t>Tokenizer</w:t>
      </w:r>
      <w:r w:rsidR="0045438A" w:rsidRPr="008065FC">
        <w:rPr>
          <w:rFonts w:hint="eastAsia"/>
        </w:rPr>
        <w:t>将每个句子分成单词</w:t>
      </w:r>
      <w:r w:rsidR="0027061D">
        <w:t>。</w:t>
      </w:r>
      <w:r w:rsidR="0045438A" w:rsidRPr="008065FC">
        <w:rPr>
          <w:rFonts w:hint="eastAsia"/>
        </w:rPr>
        <w:t>对于每个句子（单词袋），使用</w:t>
      </w:r>
      <w:r w:rsidR="0045438A" w:rsidRPr="008065FC">
        <w:rPr>
          <w:rFonts w:hint="eastAsia"/>
        </w:rPr>
        <w:t>HashingTF</w:t>
      </w:r>
      <w:r>
        <w:rPr>
          <w:rFonts w:hint="eastAsia"/>
        </w:rPr>
        <w:t>将句子散列成一个特征向量，然后</w:t>
      </w:r>
      <w:r w:rsidR="0045438A" w:rsidRPr="008065FC">
        <w:rPr>
          <w:rFonts w:hint="eastAsia"/>
        </w:rPr>
        <w:t>使用</w:t>
      </w:r>
      <w:r w:rsidR="0045438A" w:rsidRPr="008065FC">
        <w:rPr>
          <w:rFonts w:hint="eastAsia"/>
        </w:rPr>
        <w:t>IDF</w:t>
      </w:r>
      <w:r w:rsidR="0045438A" w:rsidRPr="008065FC">
        <w:rPr>
          <w:rFonts w:hint="eastAsia"/>
        </w:rPr>
        <w:t>来重新调整特征向量</w:t>
      </w:r>
      <w:r>
        <w:rPr>
          <w:rFonts w:hint="eastAsia"/>
        </w:rPr>
        <w:t>的权重，当使用文本作为特征时这通常会提高性能，经过处理的</w:t>
      </w:r>
      <w:r w:rsidR="0045438A" w:rsidRPr="008065FC">
        <w:rPr>
          <w:rFonts w:hint="eastAsia"/>
        </w:rPr>
        <w:t>特征向量可以传递给</w:t>
      </w:r>
      <w:r>
        <w:rPr>
          <w:rFonts w:hint="eastAsia"/>
        </w:rPr>
        <w:t>机器</w:t>
      </w:r>
      <w:r w:rsidR="0045438A" w:rsidRPr="008065FC">
        <w:rPr>
          <w:rFonts w:hint="eastAsia"/>
        </w:rPr>
        <w:t>学习算法。</w:t>
      </w:r>
    </w:p>
    <w:p w14:paraId="538D2008" w14:textId="77777777" w:rsidR="0045438A" w:rsidRDefault="0045438A" w:rsidP="0045438A">
      <w:pPr>
        <w:pStyle w:val="a7"/>
      </w:pPr>
      <w:r>
        <w:t>scala&gt; import org.apache.spark.ml.feature.{HashingTF, IDF, Tokenizer}</w:t>
      </w:r>
    </w:p>
    <w:p w14:paraId="6812A314" w14:textId="77777777" w:rsidR="0045438A" w:rsidRDefault="0045438A" w:rsidP="0045438A">
      <w:pPr>
        <w:pStyle w:val="a7"/>
      </w:pPr>
      <w:r>
        <w:t>import org.apache.spark.ml.feature.{HashingTF, IDF, Tokenizer}</w:t>
      </w:r>
    </w:p>
    <w:p w14:paraId="2E071DBE" w14:textId="77777777" w:rsidR="0045438A" w:rsidRDefault="0045438A" w:rsidP="0045438A">
      <w:pPr>
        <w:pStyle w:val="a7"/>
      </w:pPr>
    </w:p>
    <w:p w14:paraId="620CD5F1" w14:textId="77777777" w:rsidR="0045438A" w:rsidRDefault="0045438A" w:rsidP="0045438A">
      <w:pPr>
        <w:pStyle w:val="a7"/>
      </w:pPr>
      <w:r>
        <w:t>scala&gt; val sentenceData = spark.createDataFrame(Seq(</w:t>
      </w:r>
    </w:p>
    <w:p w14:paraId="2178692D" w14:textId="77777777" w:rsidR="0045438A" w:rsidRDefault="0045438A" w:rsidP="0045438A">
      <w:pPr>
        <w:pStyle w:val="a7"/>
      </w:pPr>
      <w:r>
        <w:t xml:space="preserve">     |   (0.0, "Hi I heard about Spark"),</w:t>
      </w:r>
    </w:p>
    <w:p w14:paraId="2367A908" w14:textId="77777777" w:rsidR="0045438A" w:rsidRDefault="0045438A" w:rsidP="0045438A">
      <w:pPr>
        <w:pStyle w:val="a7"/>
      </w:pPr>
      <w:r>
        <w:t xml:space="preserve">     |   (0.0, "I wish Java could use case classes"),</w:t>
      </w:r>
    </w:p>
    <w:p w14:paraId="5ACC6EE6" w14:textId="77777777" w:rsidR="0045438A" w:rsidRDefault="0045438A" w:rsidP="0045438A">
      <w:pPr>
        <w:pStyle w:val="a7"/>
      </w:pPr>
      <w:r>
        <w:t xml:space="preserve">     |   (1.0, "Logistic regression models are neat")</w:t>
      </w:r>
    </w:p>
    <w:p w14:paraId="6FC742F8" w14:textId="77777777" w:rsidR="0045438A" w:rsidRDefault="0045438A" w:rsidP="0045438A">
      <w:pPr>
        <w:pStyle w:val="a7"/>
      </w:pPr>
      <w:r>
        <w:t xml:space="preserve">     | )).toDF("label", "sentence")</w:t>
      </w:r>
    </w:p>
    <w:p w14:paraId="0683EC7C" w14:textId="6AB2D4AF" w:rsidR="0045438A" w:rsidRDefault="0045438A" w:rsidP="00B7699D">
      <w:pPr>
        <w:pStyle w:val="a7"/>
      </w:pPr>
      <w:r>
        <w:t>sentenceData: org.apache.spark.sql.DataFrame = [label: double, sentence: string]</w:t>
      </w:r>
    </w:p>
    <w:p w14:paraId="0E140247" w14:textId="77777777" w:rsidR="0045438A" w:rsidRDefault="0045438A" w:rsidP="0045438A">
      <w:pPr>
        <w:pStyle w:val="a7"/>
      </w:pPr>
    </w:p>
    <w:p w14:paraId="30A81E3C" w14:textId="77777777" w:rsidR="0045438A" w:rsidRDefault="0045438A" w:rsidP="0045438A">
      <w:pPr>
        <w:pStyle w:val="a7"/>
      </w:pPr>
      <w:r>
        <w:t>scala&gt; val tokenizer = new Tokenizer().setInputCol("sentence").setOutputCol("words")</w:t>
      </w:r>
    </w:p>
    <w:p w14:paraId="3C9C9F5E" w14:textId="77777777" w:rsidR="0045438A" w:rsidRDefault="0045438A" w:rsidP="0045438A">
      <w:pPr>
        <w:pStyle w:val="a7"/>
      </w:pPr>
      <w:r>
        <w:t>tokenizer: org.apache.spark.ml.feature.Tokenizer = tok_1588061c5487</w:t>
      </w:r>
    </w:p>
    <w:p w14:paraId="5F9A9C22" w14:textId="77777777" w:rsidR="0045438A" w:rsidRDefault="0045438A" w:rsidP="0045438A">
      <w:pPr>
        <w:pStyle w:val="a7"/>
      </w:pPr>
    </w:p>
    <w:p w14:paraId="4964AD07" w14:textId="77777777" w:rsidR="0045438A" w:rsidRDefault="0045438A" w:rsidP="0045438A">
      <w:pPr>
        <w:pStyle w:val="a7"/>
      </w:pPr>
      <w:r>
        <w:t>scala&gt; val wordsData = tokenizer.transform(sentenceData)</w:t>
      </w:r>
    </w:p>
    <w:p w14:paraId="364EB5DE" w14:textId="77777777" w:rsidR="0045438A" w:rsidRDefault="0045438A" w:rsidP="0045438A">
      <w:pPr>
        <w:pStyle w:val="a7"/>
      </w:pPr>
      <w:r>
        <w:t>wordsData: org.apache.spark.sql.DataFrame = [label: double, sentence: string ... 1 more field]</w:t>
      </w:r>
    </w:p>
    <w:p w14:paraId="04A3D4B4" w14:textId="77777777" w:rsidR="0045438A" w:rsidRDefault="0045438A" w:rsidP="0045438A">
      <w:pPr>
        <w:pStyle w:val="a7"/>
      </w:pPr>
    </w:p>
    <w:p w14:paraId="1C23A2B5" w14:textId="77777777" w:rsidR="0045438A" w:rsidRDefault="0045438A" w:rsidP="0045438A">
      <w:pPr>
        <w:pStyle w:val="a7"/>
      </w:pPr>
      <w:r>
        <w:t>scala&gt; val hashingTF = new HashingTF()</w:t>
      </w:r>
    </w:p>
    <w:p w14:paraId="1E25BEC4" w14:textId="77777777" w:rsidR="0045438A" w:rsidRDefault="0045438A" w:rsidP="0045438A">
      <w:pPr>
        <w:pStyle w:val="a7"/>
      </w:pPr>
      <w:r>
        <w:t>hashingTF: org.apache.spark.ml.feature.HashingTF = hashingTF_3b9077cfb7fe</w:t>
      </w:r>
    </w:p>
    <w:p w14:paraId="291423D8" w14:textId="77777777" w:rsidR="0045438A" w:rsidRDefault="0045438A" w:rsidP="0045438A">
      <w:pPr>
        <w:pStyle w:val="a7"/>
      </w:pPr>
      <w:r>
        <w:t>scala&gt;val hashingTF = new HashingTF().setInputCol("words").setOutputCol("rawFeatures").setNumFeatures(20)</w:t>
      </w:r>
    </w:p>
    <w:p w14:paraId="04AFE99E" w14:textId="77777777" w:rsidR="0045438A" w:rsidRDefault="0045438A" w:rsidP="0045438A">
      <w:pPr>
        <w:pStyle w:val="a7"/>
      </w:pPr>
      <w:r>
        <w:t>hashingTF: org.apache.spark.ml.feature.HashingTF = hashingTF_a7e6b47cbb50</w:t>
      </w:r>
    </w:p>
    <w:p w14:paraId="6BA20533" w14:textId="77777777" w:rsidR="0045438A" w:rsidRDefault="0045438A" w:rsidP="0045438A">
      <w:pPr>
        <w:pStyle w:val="a7"/>
      </w:pPr>
    </w:p>
    <w:p w14:paraId="41AE5536" w14:textId="77777777" w:rsidR="0045438A" w:rsidRDefault="0045438A" w:rsidP="0045438A">
      <w:pPr>
        <w:pStyle w:val="a7"/>
      </w:pPr>
      <w:r>
        <w:t>scala&gt; val featurizedData = hashingTF.transform(wordsData)</w:t>
      </w:r>
    </w:p>
    <w:p w14:paraId="5807D0CF" w14:textId="77777777" w:rsidR="0045438A" w:rsidRDefault="0045438A" w:rsidP="0045438A">
      <w:pPr>
        <w:pStyle w:val="a7"/>
      </w:pPr>
      <w:r>
        <w:t xml:space="preserve">featurizedData: org.apache.spark.sql.DataFrame = [label: double, sentence: string ... 2 more </w:t>
      </w:r>
      <w:r>
        <w:lastRenderedPageBreak/>
        <w:t>fields]</w:t>
      </w:r>
    </w:p>
    <w:p w14:paraId="3EE26705" w14:textId="77777777" w:rsidR="0045438A" w:rsidRDefault="0045438A" w:rsidP="0045438A">
      <w:pPr>
        <w:pStyle w:val="a7"/>
      </w:pPr>
    </w:p>
    <w:p w14:paraId="0E971225" w14:textId="77777777" w:rsidR="0045438A" w:rsidRDefault="0045438A" w:rsidP="0045438A">
      <w:pPr>
        <w:pStyle w:val="a7"/>
      </w:pPr>
      <w:r>
        <w:t>scala&gt; val idf = new IDF().setInputCol("rawFeatures").setOutputCol("features")</w:t>
      </w:r>
    </w:p>
    <w:p w14:paraId="549FDB6C" w14:textId="77777777" w:rsidR="0045438A" w:rsidRDefault="0045438A" w:rsidP="0045438A">
      <w:pPr>
        <w:pStyle w:val="a7"/>
      </w:pPr>
      <w:r>
        <w:t>idf: org.apache.spark.ml.feature.IDF = idf_d997c028b7bb</w:t>
      </w:r>
    </w:p>
    <w:p w14:paraId="13B1B11A" w14:textId="77777777" w:rsidR="0045438A" w:rsidRDefault="0045438A" w:rsidP="0045438A">
      <w:pPr>
        <w:pStyle w:val="a7"/>
      </w:pPr>
    </w:p>
    <w:p w14:paraId="22E3F762" w14:textId="77777777" w:rsidR="0045438A" w:rsidRDefault="0045438A" w:rsidP="0045438A">
      <w:pPr>
        <w:pStyle w:val="a7"/>
      </w:pPr>
      <w:r>
        <w:t>scala&gt; val idfModel = idf.fit(featurizedData)</w:t>
      </w:r>
    </w:p>
    <w:p w14:paraId="1E962247" w14:textId="77777777" w:rsidR="0045438A" w:rsidRDefault="0045438A" w:rsidP="0045438A">
      <w:pPr>
        <w:pStyle w:val="a7"/>
      </w:pPr>
      <w:r>
        <w:t xml:space="preserve">idfModel: org.apache.spark.ml.feature.IDFModel = idf_d997c028b7bb               </w:t>
      </w:r>
    </w:p>
    <w:p w14:paraId="00ADAFB3" w14:textId="77777777" w:rsidR="0045438A" w:rsidRDefault="0045438A" w:rsidP="0045438A">
      <w:pPr>
        <w:pStyle w:val="a7"/>
      </w:pPr>
    </w:p>
    <w:p w14:paraId="223A1875" w14:textId="77777777" w:rsidR="0045438A" w:rsidRDefault="0045438A" w:rsidP="0045438A">
      <w:pPr>
        <w:pStyle w:val="a7"/>
      </w:pPr>
      <w:r>
        <w:t>scala&gt; val rescaledData = idfModel.transform(featurizedData)</w:t>
      </w:r>
    </w:p>
    <w:p w14:paraId="29C8FD59" w14:textId="77777777" w:rsidR="0045438A" w:rsidRDefault="0045438A" w:rsidP="0045438A">
      <w:pPr>
        <w:pStyle w:val="a7"/>
      </w:pPr>
      <w:r>
        <w:t>rescaledData: org.apache.spark.sql.DataFrame = [label: double, sentence: string ... 3 more fields]</w:t>
      </w:r>
    </w:p>
    <w:p w14:paraId="1EAC1132" w14:textId="77777777" w:rsidR="0045438A" w:rsidRPr="00FA293B" w:rsidRDefault="0045438A" w:rsidP="0045438A">
      <w:pPr>
        <w:pStyle w:val="a7"/>
      </w:pPr>
    </w:p>
    <w:p w14:paraId="4A1C5C6E" w14:textId="77777777" w:rsidR="0045438A" w:rsidRDefault="0045438A" w:rsidP="0045438A">
      <w:pPr>
        <w:pStyle w:val="a7"/>
      </w:pPr>
      <w:r>
        <w:t>scala&gt; featurizedData.take(1)</w:t>
      </w:r>
    </w:p>
    <w:p w14:paraId="3D12BF11" w14:textId="77777777" w:rsidR="0045438A" w:rsidRDefault="0045438A" w:rsidP="0045438A">
      <w:pPr>
        <w:pStyle w:val="a7"/>
      </w:pPr>
      <w:r>
        <w:t>res12: Array[org.apache.spark.sql.Row] = Array([0.0,Hi I heard about Spark,WrappedArray(hi, i, heard, about, spark),(20,[0,5,9,17],[1.0,1.0,1.0,2.0])])</w:t>
      </w:r>
    </w:p>
    <w:p w14:paraId="1338BBE8" w14:textId="77777777" w:rsidR="0045438A" w:rsidRDefault="0045438A" w:rsidP="0045438A">
      <w:pPr>
        <w:pStyle w:val="a7"/>
      </w:pPr>
    </w:p>
    <w:p w14:paraId="028D66C3" w14:textId="77777777" w:rsidR="0045438A" w:rsidRDefault="0045438A" w:rsidP="0045438A">
      <w:pPr>
        <w:pStyle w:val="a7"/>
      </w:pPr>
      <w:r>
        <w:t>scala&gt; rescaledData.take(1)</w:t>
      </w:r>
    </w:p>
    <w:p w14:paraId="05ABF227" w14:textId="77777777" w:rsidR="0045438A" w:rsidRDefault="0045438A" w:rsidP="0045438A">
      <w:pPr>
        <w:pStyle w:val="a7"/>
      </w:pPr>
      <w:r>
        <w:t>res15: Array[org.apache.spark.sql.Row] = Array([0.0,Hi I heard about Spark,WrappedArray(hi, i, heard, about, spark),(20,[0,5,9,17],[1.0,1.0,1.0,2.0]),(20,[0,5,9,17],[0.6931471805599453,0.6931471805599453,0.28768207245178085,1.3862943611198906])])</w:t>
      </w:r>
    </w:p>
    <w:p w14:paraId="63201D9C" w14:textId="250A774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</w:t>
      </w:r>
      <w:r w:rsidR="00576232">
        <w:fldChar w:fldCharType="end"/>
      </w:r>
    </w:p>
    <w:p w14:paraId="30757533" w14:textId="77777777" w:rsidR="0045438A" w:rsidRPr="00B7567E" w:rsidRDefault="0045438A" w:rsidP="000F0056">
      <w:pPr>
        <w:pStyle w:val="a2"/>
        <w:spacing w:before="156"/>
      </w:pPr>
      <w:r w:rsidRPr="00B7567E">
        <w:t>Murmurhash</w:t>
      </w:r>
      <w:r w:rsidRPr="00B7567E">
        <w:rPr>
          <w:rFonts w:hint="eastAsia"/>
        </w:rPr>
        <w:t>3</w:t>
      </w:r>
    </w:p>
    <w:p w14:paraId="251DE463" w14:textId="5ACF09AF" w:rsidR="0045438A" w:rsidRDefault="0045438A" w:rsidP="000F0056">
      <w:pPr>
        <w:pStyle w:val="ab"/>
        <w:spacing w:after="156"/>
        <w:ind w:firstLine="300"/>
      </w:pPr>
      <w:r>
        <w:rPr>
          <w:rFonts w:hint="eastAsia"/>
        </w:rPr>
        <w:t>MurmurHash</w:t>
      </w:r>
      <w:r>
        <w:rPr>
          <w:rFonts w:hint="eastAsia"/>
        </w:rPr>
        <w:t>是一个非加密哈希函数，适用于一般的基于哈希的查找，是由</w:t>
      </w:r>
      <w:r>
        <w:rPr>
          <w:rFonts w:hint="eastAsia"/>
        </w:rPr>
        <w:t>Austin Appleby</w:t>
      </w:r>
      <w:r>
        <w:rPr>
          <w:rFonts w:hint="eastAsia"/>
        </w:rPr>
        <w:t>在</w:t>
      </w:r>
      <w:r>
        <w:rPr>
          <w:rFonts w:hint="eastAsia"/>
        </w:rPr>
        <w:t>2008</w:t>
      </w:r>
      <w:r>
        <w:rPr>
          <w:rFonts w:hint="eastAsia"/>
        </w:rPr>
        <w:t>年创建的，目前在</w:t>
      </w:r>
      <w:r>
        <w:rPr>
          <w:rFonts w:hint="eastAsia"/>
        </w:rPr>
        <w:t>Github</w:t>
      </w:r>
      <w:r>
        <w:rPr>
          <w:rFonts w:hint="eastAsia"/>
        </w:rPr>
        <w:t>上与其测试套件</w:t>
      </w:r>
      <w:r>
        <w:rPr>
          <w:rFonts w:hint="eastAsia"/>
        </w:rPr>
        <w:t>SMHasher</w:t>
      </w:r>
      <w:r w:rsidR="00AC5F25">
        <w:rPr>
          <w:rFonts w:hint="eastAsia"/>
        </w:rPr>
        <w:t>一起托管，</w:t>
      </w:r>
      <w:r>
        <w:rPr>
          <w:rFonts w:hint="eastAsia"/>
        </w:rPr>
        <w:t>其也存在一些变种，所有这些都已经被公开。其名称来自两个基本操作，乘法（</w:t>
      </w:r>
      <w:r>
        <w:rPr>
          <w:rFonts w:hint="eastAsia"/>
        </w:rPr>
        <w:t>MU</w:t>
      </w:r>
      <w:r>
        <w:rPr>
          <w:rFonts w:hint="eastAsia"/>
        </w:rPr>
        <w:t>）和旋转（</w:t>
      </w:r>
      <w:r>
        <w:rPr>
          <w:rFonts w:hint="eastAsia"/>
        </w:rPr>
        <w:t>R</w:t>
      </w:r>
      <w:r w:rsidR="00F54C50">
        <w:rPr>
          <w:rFonts w:hint="eastAsia"/>
        </w:rPr>
        <w:t>），在其内部循环中使用。与密码散列函数不同，</w:t>
      </w:r>
      <w:r w:rsidR="00F54C50">
        <w:rPr>
          <w:rFonts w:hint="eastAsia"/>
        </w:rPr>
        <w:t>MurmurHash</w:t>
      </w:r>
      <w:r>
        <w:rPr>
          <w:rFonts w:hint="eastAsia"/>
        </w:rPr>
        <w:t>不是专门设计成难以被</w:t>
      </w:r>
      <w:r w:rsidR="00F54C50">
        <w:rPr>
          <w:rFonts w:hint="eastAsia"/>
        </w:rPr>
        <w:t>反向</w:t>
      </w:r>
      <w:r w:rsidR="00647B5F">
        <w:rPr>
          <w:rFonts w:hint="eastAsia"/>
        </w:rPr>
        <w:t>破解的，所以不适用于密码学</w:t>
      </w:r>
      <w:r>
        <w:rPr>
          <w:rFonts w:hint="eastAsia"/>
        </w:rPr>
        <w:t>。</w:t>
      </w:r>
      <w:r w:rsidRPr="0094444C">
        <w:rPr>
          <w:rFonts w:hint="eastAsia"/>
        </w:rPr>
        <w:t>目前的版本是</w:t>
      </w:r>
      <w:r w:rsidRPr="0094444C">
        <w:rPr>
          <w:rFonts w:hint="eastAsia"/>
        </w:rPr>
        <w:t>MurmurHash3</w:t>
      </w:r>
      <w:r w:rsidRPr="0094444C">
        <w:rPr>
          <w:rFonts w:hint="eastAsia"/>
        </w:rPr>
        <w:t>，产生一个</w:t>
      </w:r>
      <w:r w:rsidRPr="0094444C">
        <w:rPr>
          <w:rFonts w:hint="eastAsia"/>
        </w:rPr>
        <w:t>32</w:t>
      </w:r>
      <w:r w:rsidRPr="0094444C">
        <w:rPr>
          <w:rFonts w:hint="eastAsia"/>
        </w:rPr>
        <w:t>位或</w:t>
      </w:r>
      <w:r w:rsidRPr="0094444C">
        <w:rPr>
          <w:rFonts w:hint="eastAsia"/>
        </w:rPr>
        <w:t>128</w:t>
      </w:r>
      <w:r w:rsidRPr="0094444C">
        <w:rPr>
          <w:rFonts w:hint="eastAsia"/>
        </w:rPr>
        <w:t>位散列值。使用</w:t>
      </w:r>
      <w:r w:rsidRPr="0094444C">
        <w:rPr>
          <w:rFonts w:hint="eastAsia"/>
        </w:rPr>
        <w:t>128</w:t>
      </w:r>
      <w:r w:rsidRPr="0094444C">
        <w:rPr>
          <w:rFonts w:hint="eastAsia"/>
        </w:rPr>
        <w:t>位时，</w:t>
      </w:r>
      <w:r w:rsidRPr="0094444C">
        <w:rPr>
          <w:rFonts w:hint="eastAsia"/>
        </w:rPr>
        <w:t>x86</w:t>
      </w:r>
      <w:r w:rsidRPr="0094444C">
        <w:rPr>
          <w:rFonts w:hint="eastAsia"/>
        </w:rPr>
        <w:t>和</w:t>
      </w:r>
      <w:r w:rsidRPr="0094444C">
        <w:rPr>
          <w:rFonts w:hint="eastAsia"/>
        </w:rPr>
        <w:t>x64</w:t>
      </w:r>
      <w:r w:rsidRPr="0094444C">
        <w:rPr>
          <w:rFonts w:hint="eastAsia"/>
        </w:rPr>
        <w:t>版本不会生成相同的值，因为算法针对各自的平台进行了优化。</w:t>
      </w:r>
    </w:p>
    <w:p w14:paraId="06CF5D68" w14:textId="77777777" w:rsidR="0045438A" w:rsidRDefault="0045438A" w:rsidP="008264D9">
      <w:pPr>
        <w:pStyle w:val="Heading3"/>
      </w:pPr>
      <w:r w:rsidRPr="00DB60D9">
        <w:t>Word2Vec</w:t>
      </w:r>
    </w:p>
    <w:p w14:paraId="5C3F19C9" w14:textId="78380828" w:rsidR="0045438A" w:rsidRDefault="0045438A" w:rsidP="0045438A">
      <w:pPr>
        <w:ind w:firstLine="420"/>
      </w:pPr>
      <w:r w:rsidRPr="00570636">
        <w:rPr>
          <w:rFonts w:hint="eastAsia"/>
        </w:rPr>
        <w:t>Word2Vec</w:t>
      </w:r>
      <w:r w:rsidR="00F54C50">
        <w:rPr>
          <w:rFonts w:hint="eastAsia"/>
        </w:rPr>
        <w:t>计算词汇</w:t>
      </w:r>
      <w:r w:rsidRPr="00570636">
        <w:rPr>
          <w:rFonts w:hint="eastAsia"/>
        </w:rPr>
        <w:t>的分布式矢量表示</w:t>
      </w:r>
      <w:r w:rsidR="00F54C50">
        <w:t>，</w:t>
      </w:r>
      <w:r w:rsidR="00F54C50">
        <w:rPr>
          <w:rFonts w:hint="eastAsia"/>
        </w:rPr>
        <w:t>分布式表示的主要优点在于向量空间中相似的词汇之间距离是靠近</w:t>
      </w:r>
      <w:r w:rsidRPr="00570636">
        <w:rPr>
          <w:rFonts w:hint="eastAsia"/>
        </w:rPr>
        <w:t>的，</w:t>
      </w:r>
      <w:r w:rsidR="00F54C50">
        <w:rPr>
          <w:rFonts w:hint="eastAsia"/>
        </w:rPr>
        <w:t>可以通过空间向量计算来分析词汇的语义</w:t>
      </w:r>
      <w:r w:rsidR="00315B8E">
        <w:rPr>
          <w:rFonts w:hint="eastAsia"/>
        </w:rPr>
        <w:t>，这使得对新模式的泛化</w:t>
      </w:r>
      <w:r w:rsidR="00B834F4">
        <w:rPr>
          <w:rFonts w:hint="eastAsia"/>
        </w:rPr>
        <w:t>更容易，模型估计的适应性更强</w:t>
      </w:r>
      <w:r w:rsidR="0027061D">
        <w:t>。</w:t>
      </w:r>
      <w:r w:rsidR="00B834F4">
        <w:rPr>
          <w:rFonts w:hint="eastAsia"/>
        </w:rPr>
        <w:t>词汇的</w:t>
      </w:r>
      <w:r w:rsidRPr="00570636">
        <w:rPr>
          <w:rFonts w:hint="eastAsia"/>
        </w:rPr>
        <w:t>分布式向量表示在许多自然语言处理应用中被证明是有用的，例如命名实体识别</w:t>
      </w:r>
      <w:r w:rsidR="0009626B">
        <w:rPr>
          <w:rFonts w:hint="eastAsia"/>
        </w:rPr>
        <w:t>、</w:t>
      </w:r>
      <w:r w:rsidRPr="00570636">
        <w:rPr>
          <w:rFonts w:hint="eastAsia"/>
        </w:rPr>
        <w:t>消歧</w:t>
      </w:r>
      <w:r w:rsidR="0009626B">
        <w:rPr>
          <w:rFonts w:hint="eastAsia"/>
        </w:rPr>
        <w:t>、</w:t>
      </w:r>
      <w:r w:rsidRPr="00570636">
        <w:rPr>
          <w:rFonts w:hint="eastAsia"/>
        </w:rPr>
        <w:t>解析</w:t>
      </w:r>
      <w:r w:rsidR="0009626B">
        <w:rPr>
          <w:rFonts w:hint="eastAsia"/>
        </w:rPr>
        <w:t>、</w:t>
      </w:r>
      <w:r w:rsidRPr="00570636">
        <w:rPr>
          <w:rFonts w:hint="eastAsia"/>
        </w:rPr>
        <w:t>标记和机器翻译。</w:t>
      </w:r>
    </w:p>
    <w:p w14:paraId="7BCD22A6" w14:textId="7BDE1C9A" w:rsidR="0045438A" w:rsidRDefault="0045438A" w:rsidP="0045438A">
      <w:pPr>
        <w:ind w:firstLine="420"/>
      </w:pPr>
      <w:r w:rsidRPr="00234A87">
        <w:rPr>
          <w:rFonts w:hint="eastAsia"/>
        </w:rPr>
        <w:t>在</w:t>
      </w:r>
      <w:r w:rsidR="00B834F4">
        <w:rPr>
          <w:rFonts w:hint="eastAsia"/>
        </w:rPr>
        <w:t>Spark</w:t>
      </w:r>
      <w:r w:rsidRPr="00234A87">
        <w:rPr>
          <w:rFonts w:hint="eastAsia"/>
        </w:rPr>
        <w:t>的</w:t>
      </w:r>
      <w:r w:rsidRPr="00234A87">
        <w:rPr>
          <w:rFonts w:hint="eastAsia"/>
        </w:rPr>
        <w:t>Word2Vec</w:t>
      </w:r>
      <w:r w:rsidRPr="00234A87">
        <w:rPr>
          <w:rFonts w:hint="eastAsia"/>
        </w:rPr>
        <w:t>的实现中，使用了</w:t>
      </w:r>
      <w:r w:rsidR="00B834F4">
        <w:rPr>
          <w:rFonts w:hint="eastAsia"/>
        </w:rPr>
        <w:t>Skip-G</w:t>
      </w:r>
      <w:r w:rsidRPr="00234A87">
        <w:rPr>
          <w:rFonts w:hint="eastAsia"/>
        </w:rPr>
        <w:t>ram</w:t>
      </w:r>
      <w:r w:rsidRPr="00234A87">
        <w:rPr>
          <w:rFonts w:hint="eastAsia"/>
        </w:rPr>
        <w:t>模型</w:t>
      </w:r>
      <w:r w:rsidR="0027061D">
        <w:t>。</w:t>
      </w:r>
      <w:r w:rsidR="00B834F4">
        <w:rPr>
          <w:rFonts w:hint="eastAsia"/>
        </w:rPr>
        <w:t>Skip-G</w:t>
      </w:r>
      <w:r w:rsidR="00B834F4" w:rsidRPr="00234A87">
        <w:rPr>
          <w:rFonts w:hint="eastAsia"/>
        </w:rPr>
        <w:t>ram</w:t>
      </w:r>
      <w:r w:rsidRPr="00234A87">
        <w:rPr>
          <w:rFonts w:hint="eastAsia"/>
        </w:rPr>
        <w:t>的训练目标是学习</w:t>
      </w:r>
      <w:r w:rsidR="000C5D47" w:rsidRPr="00234A87">
        <w:rPr>
          <w:rFonts w:hint="eastAsia"/>
        </w:rPr>
        <w:t>单词向量表示</w:t>
      </w:r>
      <w:r w:rsidR="000C5D47">
        <w:rPr>
          <w:rFonts w:hint="eastAsia"/>
        </w:rPr>
        <w:t>，有利于在相同句子中更</w:t>
      </w:r>
      <w:r w:rsidRPr="00234A87">
        <w:rPr>
          <w:rFonts w:hint="eastAsia"/>
        </w:rPr>
        <w:t>好地预测其上下文的</w:t>
      </w:r>
      <w:r w:rsidR="000C5D47">
        <w:rPr>
          <w:rFonts w:hint="eastAsia"/>
        </w:rPr>
        <w:t>。在数学上，给定训练词汇</w:t>
      </w:r>
      <w:r w:rsidRPr="00234A87">
        <w:rPr>
          <w:rFonts w:hint="eastAsia"/>
        </w:rPr>
        <w:t>的序列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34A87">
        <w:rPr>
          <w:rFonts w:hint="eastAsia"/>
        </w:rPr>
        <w:t>，</w:t>
      </w:r>
      <w:r w:rsidR="000C5D47">
        <w:rPr>
          <w:rFonts w:hint="eastAsia"/>
        </w:rPr>
        <w:t>Skip-G</w:t>
      </w:r>
      <w:r w:rsidR="000C5D47" w:rsidRPr="00234A87">
        <w:rPr>
          <w:rFonts w:hint="eastAsia"/>
        </w:rPr>
        <w:t>ram</w:t>
      </w:r>
      <w:r w:rsidRPr="00234A87">
        <w:rPr>
          <w:rFonts w:hint="eastAsia"/>
        </w:rPr>
        <w:t>的目标是最大化平均对数似然</w:t>
      </w:r>
      <w:r>
        <w:rPr>
          <w:rFonts w:hint="eastAsia"/>
        </w:rPr>
        <w:t>：</w:t>
      </w:r>
    </w:p>
    <w:p w14:paraId="07B72EBF" w14:textId="32BBF055" w:rsidR="0045438A" w:rsidRPr="004677FD" w:rsidRDefault="00BD6515" w:rsidP="0045438A">
      <w:pPr>
        <w:ind w:firstLine="420"/>
        <w:jc w:val="center"/>
      </w:pPr>
      <m:oMathPara>
        <m:oMath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noProof/>
                </w:rPr>
              </m:ctrlPr>
            </m:naryPr>
            <m:sub>
              <m:r>
                <w:rPr>
                  <w:rFonts w:ascii="Cambria Math" w:hAnsi="Cambria Math"/>
                  <w:noProof/>
                </w:rPr>
                <m:t>t=1</m:t>
              </m:r>
            </m:sub>
            <m:sup>
              <m:r>
                <w:rPr>
                  <w:rFonts w:ascii="Cambria Math" w:hAnsi="Cambria Math"/>
                  <w:noProof/>
                </w:rPr>
                <m:t>T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noProof/>
                </w:rPr>
              </m:ctrlPr>
            </m:naryPr>
            <m:sub>
              <m:r>
                <w:rPr>
                  <w:rFonts w:ascii="Cambria Math" w:hAnsi="Cambria Math"/>
                  <w:noProof/>
                </w:rPr>
                <m:t>j=-k</m:t>
              </m:r>
            </m:sub>
            <m:sup>
              <m:r>
                <w:rPr>
                  <w:rFonts w:ascii="Cambria Math" w:hAnsi="Cambria Math"/>
                  <w:noProof/>
                </w:rPr>
                <m:t>j=k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log</m:t>
              </m:r>
              <m:r>
                <w:rPr>
                  <w:rFonts w:ascii="Cambria Math" w:hAnsi="Cambria Math"/>
                  <w:noProof/>
                </w:rPr>
                <m:t>⁡p(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t+j</m:t>
                  </m:r>
                </m:sub>
              </m:sSub>
              <m:r>
                <w:rPr>
                  <w:rFonts w:ascii="Cambria Math" w:hAnsi="Cambria Math"/>
                  <w:noProof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</m:e>
          </m:nary>
        </m:oMath>
      </m:oMathPara>
    </w:p>
    <w:p w14:paraId="49A15D52" w14:textId="55CA2FC5" w:rsidR="004677FD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</w:t>
      </w:r>
      <w:r w:rsidR="00576232">
        <w:fldChar w:fldCharType="end"/>
      </w:r>
    </w:p>
    <w:p w14:paraId="1989135B" w14:textId="56B1EBBD" w:rsidR="0045438A" w:rsidRDefault="0045438A" w:rsidP="0045438A">
      <w:pPr>
        <w:ind w:firstLine="420"/>
        <w:jc w:val="left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是训练窗口的大小。在</w:t>
      </w:r>
      <w:r w:rsidR="000C5D47">
        <w:rPr>
          <w:rFonts w:hint="eastAsia"/>
        </w:rPr>
        <w:t>Skip-G</w:t>
      </w:r>
      <w:r w:rsidR="000C5D47" w:rsidRPr="00234A87">
        <w:rPr>
          <w:rFonts w:hint="eastAsia"/>
        </w:rPr>
        <w:t>ram</w:t>
      </w:r>
      <w:r>
        <w:rPr>
          <w:rFonts w:hint="eastAsia"/>
        </w:rPr>
        <w:t>模型中，每个词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与两个向量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rPr>
          <w:rFonts w:hint="eastAsia"/>
        </w:rPr>
        <w:t>相关联，这两个向量分别是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的词向量表示。如果给定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hint="eastAsia"/>
        </w:rPr>
        <w:t>，正确预测词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的概率是由</w:t>
      </w:r>
      <w:r w:rsidR="009B2EF8">
        <w:rPr>
          <w:rFonts w:hint="eastAsia"/>
        </w:rPr>
        <w:t>S</w:t>
      </w:r>
      <w:r>
        <w:rPr>
          <w:rFonts w:hint="eastAsia"/>
        </w:rPr>
        <w:t>oftmax</w:t>
      </w:r>
      <w:r>
        <w:rPr>
          <w:rFonts w:hint="eastAsia"/>
        </w:rPr>
        <w:t>模型决定的：</w:t>
      </w:r>
    </w:p>
    <w:p w14:paraId="4B0E7189" w14:textId="101A831E" w:rsidR="006C0237" w:rsidRPr="004677FD" w:rsidRDefault="006C0237" w:rsidP="0045438A">
      <w:pPr>
        <w:ind w:firstLine="420"/>
        <w:jc w:val="center"/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p(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</w:rPr>
                <m:t>i</m:t>
              </m:r>
            </m:sub>
          </m:sSub>
          <m:r>
            <w:rPr>
              <w:rFonts w:ascii="Cambria Math" w:hAnsi="Cambria Math"/>
              <w:noProof/>
            </w:rPr>
            <m:t>|</m:t>
          </m:r>
          <m:sSub>
            <m:sSubPr>
              <m:ctrlPr>
                <w:rPr>
                  <w:rFonts w:ascii="Cambria Math" w:hAnsi="Cambria Math"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w</m:t>
              </m:r>
            </m:e>
            <m:sub>
              <m:r>
                <w:rPr>
                  <w:rFonts w:ascii="Cambria Math" w:hAnsi="Cambria Math"/>
                  <w:noProof/>
                </w:rPr>
                <m:t>j</m:t>
              </m:r>
            </m:sub>
          </m:sSub>
          <m:r>
            <w:rPr>
              <w:rFonts w:ascii="Cambria Math" w:hAnsi="Cambria Math"/>
              <w:noProof/>
            </w:rPr>
            <m:t>)=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exp</m:t>
              </m:r>
              <m:r>
                <w:rPr>
                  <w:rFonts w:ascii="Cambria Math" w:hAnsi="Cambria Math"/>
                  <w:noProof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noProof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i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j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noProof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noProof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noProof/>
                    </w:rPr>
                    <m:t>V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exp</m:t>
                  </m:r>
                  <m:r>
                    <w:rPr>
                      <w:rFonts w:ascii="Cambria Math" w:hAnsi="Cambria Math"/>
                      <w:noProof/>
                    </w:rPr>
                    <m:t>⁡(</m:t>
                  </m:r>
                  <m:sSubSup>
                    <m:sSubSup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l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⊤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noProof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</w:rPr>
                            <m:t>j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)</m:t>
                  </m:r>
                </m:e>
              </m:nary>
            </m:den>
          </m:f>
        </m:oMath>
      </m:oMathPara>
    </w:p>
    <w:p w14:paraId="36919816" w14:textId="19490BBA" w:rsidR="004677FD" w:rsidRDefault="004677FD" w:rsidP="004677FD">
      <w:pPr>
        <w:pStyle w:val="Caption"/>
        <w:rPr>
          <w:noProof/>
        </w:rPr>
      </w:pPr>
      <w:r>
        <w:rPr>
          <w:rFonts w:hint="eastAsia"/>
        </w:rPr>
        <w:lastRenderedPageBreak/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</w:p>
    <w:p w14:paraId="4A5C9416" w14:textId="46EDB819" w:rsidR="0045438A" w:rsidRDefault="0045438A" w:rsidP="0045438A">
      <w:pPr>
        <w:ind w:firstLine="420"/>
        <w:jc w:val="left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是词汇大小。</w:t>
      </w:r>
      <w:r w:rsidR="009B2EF8">
        <w:rPr>
          <w:rFonts w:hint="eastAsia"/>
        </w:rPr>
        <w:t>基于</w:t>
      </w:r>
      <w:r w:rsidR="009B2EF8">
        <w:t>S</w:t>
      </w:r>
      <w:r>
        <w:t>oftmax</w:t>
      </w:r>
      <w:r>
        <w:rPr>
          <w:rFonts w:hint="eastAsia"/>
        </w:rPr>
        <w:t>的</w:t>
      </w:r>
      <w:r w:rsidR="009B2EF8">
        <w:rPr>
          <w:rFonts w:hint="eastAsia"/>
        </w:rPr>
        <w:t>S</w:t>
      </w:r>
      <w:r w:rsidR="009B2EF8">
        <w:t>kip-</w:t>
      </w:r>
      <w:r w:rsidR="009B2EF8">
        <w:rPr>
          <w:rFonts w:hint="eastAsia"/>
        </w:rPr>
        <w:t>G</w:t>
      </w:r>
      <w:r>
        <w:t>ram</w:t>
      </w:r>
      <w:r w:rsidR="009B2EF8">
        <w:rPr>
          <w:rFonts w:hint="eastAsia"/>
        </w:rPr>
        <w:t>模型计算成本是非常高</w:t>
      </w:r>
      <w:r>
        <w:rPr>
          <w:rFonts w:hint="eastAsia"/>
        </w:rPr>
        <w:t>的，因为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p</m:t>
            </m: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rFonts w:hint="eastAsia"/>
        </w:rPr>
        <w:t>的计算成本与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成正比，可以很容易地达到数百万的数量级。为了加快</w:t>
      </w:r>
      <w:r>
        <w:t>Word2Vec</w:t>
      </w:r>
      <w:r>
        <w:rPr>
          <w:rFonts w:hint="eastAsia"/>
        </w:rPr>
        <w:t>的训练，使用分层</w:t>
      </w:r>
      <w:r w:rsidR="009B2EF8">
        <w:rPr>
          <w:rFonts w:hint="eastAsia"/>
        </w:rPr>
        <w:t>S</w:t>
      </w:r>
      <w:r>
        <w:t>oftmax</w:t>
      </w:r>
      <w:r>
        <w:rPr>
          <w:rFonts w:hint="eastAsia"/>
        </w:rPr>
        <w:t>，它将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fName>
          <m:e>
            <m:r>
              <w:rPr>
                <w:rFonts w:ascii="Cambria Math" w:hAnsi="Cambria Math"/>
              </w:rPr>
              <m:t>p</m:t>
            </m: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>
        <w:rPr>
          <w:rFonts w:hint="eastAsia"/>
        </w:rPr>
        <w:t>的计算复杂度降低到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e>
            </m:func>
          </m:e>
        </m:d>
      </m:oMath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DDB3DC8" w14:textId="1B0256E6" w:rsidR="0045438A" w:rsidRDefault="0045438A" w:rsidP="0045438A">
      <w:pPr>
        <w:ind w:firstLine="420"/>
      </w:pPr>
      <w:r w:rsidRPr="00BE7CC1">
        <w:rPr>
          <w:rFonts w:hint="eastAsia"/>
        </w:rPr>
        <w:t>Word2Vec</w:t>
      </w:r>
      <w:r w:rsidR="009B2EF8">
        <w:rPr>
          <w:rFonts w:hint="eastAsia"/>
        </w:rPr>
        <w:t>是一个估算器，接受</w:t>
      </w:r>
      <w:r w:rsidRPr="00BE7CC1">
        <w:rPr>
          <w:rFonts w:hint="eastAsia"/>
        </w:rPr>
        <w:t>文档的单词序列并训练</w:t>
      </w:r>
      <w:r w:rsidRPr="00BE7CC1">
        <w:rPr>
          <w:rFonts w:hint="eastAsia"/>
        </w:rPr>
        <w:t>Word2VecModel</w:t>
      </w:r>
      <w:r w:rsidRPr="00BE7CC1">
        <w:rPr>
          <w:rFonts w:hint="eastAsia"/>
        </w:rPr>
        <w:t>。模型将每个单词映射到一个唯一的固定大小的向量。</w:t>
      </w:r>
      <w:r w:rsidRPr="00BE7CC1">
        <w:rPr>
          <w:rFonts w:hint="eastAsia"/>
        </w:rPr>
        <w:t>Word2VecModel</w:t>
      </w:r>
      <w:r w:rsidRPr="00BE7CC1">
        <w:rPr>
          <w:rFonts w:hint="eastAsia"/>
        </w:rPr>
        <w:t>使用文档中所有单词的平均值将每个文档转换为一个向量</w:t>
      </w:r>
      <w:r w:rsidR="009B2EF8">
        <w:rPr>
          <w:rFonts w:hint="eastAsia"/>
        </w:rPr>
        <w:t>，这个向量然后可以作为文档的</w:t>
      </w:r>
      <w:r w:rsidR="009B2EF8" w:rsidRPr="00BE7CC1">
        <w:rPr>
          <w:rFonts w:hint="eastAsia"/>
        </w:rPr>
        <w:t>特征</w:t>
      </w:r>
      <w:r w:rsidR="009B2EF8">
        <w:rPr>
          <w:rFonts w:hint="eastAsia"/>
        </w:rPr>
        <w:t>用来预测和文档相似性计算等</w:t>
      </w:r>
      <w:r w:rsidRPr="00BE7CC1">
        <w:rPr>
          <w:rFonts w:hint="eastAsia"/>
        </w:rPr>
        <w:t>。</w:t>
      </w:r>
      <w:r w:rsidRPr="00204265">
        <w:rPr>
          <w:rFonts w:hint="eastAsia"/>
        </w:rPr>
        <w:t>在下面的代码段中，从一组文档开始，每个文档都被表示为一个单词序列</w:t>
      </w:r>
      <w:r w:rsidR="0027061D">
        <w:t>。</w:t>
      </w:r>
      <w:r w:rsidRPr="00204265">
        <w:rPr>
          <w:rFonts w:hint="eastAsia"/>
        </w:rPr>
        <w:t>对于每个文档，把它转换成一个特征向量</w:t>
      </w:r>
      <w:r w:rsidR="00EF0E2C">
        <w:t>，</w:t>
      </w:r>
      <w:r w:rsidRPr="00204265">
        <w:rPr>
          <w:rFonts w:hint="eastAsia"/>
        </w:rPr>
        <w:t>这个特征向量可以被传递给一个</w:t>
      </w:r>
      <w:r w:rsidR="00EF0E2C">
        <w:rPr>
          <w:rFonts w:hint="eastAsia"/>
        </w:rPr>
        <w:t>机器</w:t>
      </w:r>
      <w:r w:rsidRPr="00204265">
        <w:rPr>
          <w:rFonts w:hint="eastAsia"/>
        </w:rPr>
        <w:t>学习算法。</w:t>
      </w:r>
    </w:p>
    <w:p w14:paraId="52296F4F" w14:textId="77777777" w:rsidR="00485C48" w:rsidRDefault="00485C48" w:rsidP="00485C48">
      <w:pPr>
        <w:pStyle w:val="a7"/>
      </w:pPr>
      <w:r>
        <w:t>scala&gt; import org.apache.spark.ml.feature.Word2Vec</w:t>
      </w:r>
    </w:p>
    <w:p w14:paraId="1A9FF9F3" w14:textId="77777777" w:rsidR="00485C48" w:rsidRDefault="00485C48" w:rsidP="00485C48">
      <w:pPr>
        <w:pStyle w:val="a7"/>
      </w:pPr>
      <w:r>
        <w:t>import org.apache.spark.ml.feature.Word2Vec</w:t>
      </w:r>
    </w:p>
    <w:p w14:paraId="0644A75D" w14:textId="77777777" w:rsidR="00485C48" w:rsidRDefault="00485C48" w:rsidP="00485C48">
      <w:pPr>
        <w:pStyle w:val="a7"/>
      </w:pPr>
    </w:p>
    <w:p w14:paraId="12D54439" w14:textId="77777777" w:rsidR="00485C48" w:rsidRDefault="00485C48" w:rsidP="00485C48">
      <w:pPr>
        <w:pStyle w:val="a7"/>
      </w:pPr>
      <w:r>
        <w:t>scala&gt; import org.apache.spark.ml.linalg.Vector</w:t>
      </w:r>
    </w:p>
    <w:p w14:paraId="1AA70358" w14:textId="77777777" w:rsidR="00485C48" w:rsidRDefault="00485C48" w:rsidP="00485C48">
      <w:pPr>
        <w:pStyle w:val="a7"/>
      </w:pPr>
      <w:r>
        <w:t>import org.apache.spark.ml.linalg.Vector</w:t>
      </w:r>
    </w:p>
    <w:p w14:paraId="14380922" w14:textId="77777777" w:rsidR="00485C48" w:rsidRDefault="00485C48" w:rsidP="00485C48">
      <w:pPr>
        <w:pStyle w:val="a7"/>
      </w:pPr>
    </w:p>
    <w:p w14:paraId="44C31FBD" w14:textId="77777777" w:rsidR="00485C48" w:rsidRDefault="00485C48" w:rsidP="00485C48">
      <w:pPr>
        <w:pStyle w:val="a7"/>
      </w:pPr>
      <w:r>
        <w:t>scala&gt; import org.apache.spark.sql.Row</w:t>
      </w:r>
    </w:p>
    <w:p w14:paraId="0CA56CF4" w14:textId="77777777" w:rsidR="00485C48" w:rsidRDefault="00485C48" w:rsidP="00485C48">
      <w:pPr>
        <w:pStyle w:val="a7"/>
      </w:pPr>
      <w:r>
        <w:t>import org.apache.spark.sql.Row</w:t>
      </w:r>
    </w:p>
    <w:p w14:paraId="58410924" w14:textId="68B1C610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</w:t>
      </w:r>
      <w:r w:rsidR="00576232">
        <w:fldChar w:fldCharType="end"/>
      </w:r>
    </w:p>
    <w:p w14:paraId="15BEC21C" w14:textId="43CC7FA9" w:rsidR="00485C48" w:rsidRDefault="000B1208" w:rsidP="00EF0E2C">
      <w:pPr>
        <w:ind w:firstLine="420"/>
      </w:pPr>
      <w:r>
        <w:rPr>
          <w:rFonts w:hint="eastAsia"/>
        </w:rPr>
        <w:t>输入数据，每一行代表一句话或文档的词袋</w:t>
      </w:r>
      <w:r w:rsidR="00EF0E2C">
        <w:rPr>
          <w:rFonts w:hint="eastAsia"/>
        </w:rPr>
        <w:t>：</w:t>
      </w:r>
    </w:p>
    <w:p w14:paraId="5EDE0C81" w14:textId="77777777" w:rsidR="0045438A" w:rsidRDefault="0045438A" w:rsidP="0045438A">
      <w:pPr>
        <w:pStyle w:val="a7"/>
      </w:pPr>
      <w:r>
        <w:t>scala&gt;</w:t>
      </w:r>
      <w:r>
        <w:rPr>
          <w:rFonts w:hint="eastAsia"/>
        </w:rPr>
        <w:t xml:space="preserve"> </w:t>
      </w:r>
      <w:r>
        <w:t>val documentDF = spark.createDataFrame(Seq(</w:t>
      </w:r>
    </w:p>
    <w:p w14:paraId="07928B9B" w14:textId="77777777" w:rsidR="0045438A" w:rsidRDefault="0045438A" w:rsidP="0045438A">
      <w:pPr>
        <w:pStyle w:val="a7"/>
      </w:pPr>
      <w:r>
        <w:t xml:space="preserve">     |       "Hi I heard about Spark".split(" "),</w:t>
      </w:r>
    </w:p>
    <w:p w14:paraId="1C026B83" w14:textId="77777777" w:rsidR="0045438A" w:rsidRDefault="0045438A" w:rsidP="0045438A">
      <w:pPr>
        <w:pStyle w:val="a7"/>
      </w:pPr>
      <w:r>
        <w:t xml:space="preserve">     |       "I wish Java could use case classes".split(" "),</w:t>
      </w:r>
    </w:p>
    <w:p w14:paraId="23E34EE4" w14:textId="77777777" w:rsidR="0045438A" w:rsidRDefault="0045438A" w:rsidP="0045438A">
      <w:pPr>
        <w:pStyle w:val="a7"/>
      </w:pPr>
      <w:r>
        <w:t xml:space="preserve">     |       "Logistic regression models are neat".split(" ")</w:t>
      </w:r>
    </w:p>
    <w:p w14:paraId="6256538C" w14:textId="77777777" w:rsidR="0045438A" w:rsidRDefault="0045438A" w:rsidP="0045438A">
      <w:pPr>
        <w:pStyle w:val="a7"/>
      </w:pPr>
      <w:r>
        <w:t xml:space="preserve">     |     ).map(Tuple1.apply)).toDF("text")</w:t>
      </w:r>
    </w:p>
    <w:p w14:paraId="24D01015" w14:textId="77777777" w:rsidR="0045438A" w:rsidRDefault="0045438A" w:rsidP="0045438A">
      <w:pPr>
        <w:pStyle w:val="a7"/>
      </w:pPr>
      <w:r>
        <w:t>documentDF: org.apache.spark.sql.DataFrame = [text: array&lt;string&gt;]</w:t>
      </w:r>
    </w:p>
    <w:p w14:paraId="5D05B085" w14:textId="77777777" w:rsidR="0045438A" w:rsidRDefault="0045438A" w:rsidP="0045438A">
      <w:pPr>
        <w:pStyle w:val="a7"/>
      </w:pPr>
    </w:p>
    <w:p w14:paraId="58C8997A" w14:textId="77777777" w:rsidR="0045438A" w:rsidRDefault="0045438A" w:rsidP="0045438A">
      <w:pPr>
        <w:pStyle w:val="a7"/>
      </w:pPr>
      <w:r>
        <w:t>scala&gt; documentDF.show</w:t>
      </w:r>
    </w:p>
    <w:p w14:paraId="22B4CA7E" w14:textId="77777777" w:rsidR="0045438A" w:rsidRDefault="0045438A" w:rsidP="0045438A">
      <w:pPr>
        <w:pStyle w:val="a7"/>
      </w:pPr>
      <w:r>
        <w:t>+--------------------+</w:t>
      </w:r>
    </w:p>
    <w:p w14:paraId="0CC91034" w14:textId="77777777" w:rsidR="0045438A" w:rsidRDefault="0045438A" w:rsidP="0045438A">
      <w:pPr>
        <w:pStyle w:val="a7"/>
      </w:pPr>
      <w:r>
        <w:t>|                text|</w:t>
      </w:r>
    </w:p>
    <w:p w14:paraId="187F58DC" w14:textId="77777777" w:rsidR="0045438A" w:rsidRDefault="0045438A" w:rsidP="0045438A">
      <w:pPr>
        <w:pStyle w:val="a7"/>
      </w:pPr>
      <w:r>
        <w:t>+--------------------+</w:t>
      </w:r>
    </w:p>
    <w:p w14:paraId="6880ABB6" w14:textId="77777777" w:rsidR="0045438A" w:rsidRDefault="0045438A" w:rsidP="0045438A">
      <w:pPr>
        <w:pStyle w:val="a7"/>
      </w:pPr>
      <w:r>
        <w:t>|[Hi, I, heard, ab...|</w:t>
      </w:r>
    </w:p>
    <w:p w14:paraId="2B48635F" w14:textId="77777777" w:rsidR="0045438A" w:rsidRDefault="0045438A" w:rsidP="0045438A">
      <w:pPr>
        <w:pStyle w:val="a7"/>
      </w:pPr>
      <w:r>
        <w:t>|[I, wish, Java, c...|</w:t>
      </w:r>
    </w:p>
    <w:p w14:paraId="13190FD4" w14:textId="77777777" w:rsidR="0045438A" w:rsidRDefault="0045438A" w:rsidP="0045438A">
      <w:pPr>
        <w:pStyle w:val="a7"/>
      </w:pPr>
      <w:r>
        <w:t>|[Logistic, regres...|</w:t>
      </w:r>
    </w:p>
    <w:p w14:paraId="4380E319" w14:textId="77777777" w:rsidR="0045438A" w:rsidRDefault="0045438A" w:rsidP="0045438A">
      <w:pPr>
        <w:pStyle w:val="a7"/>
      </w:pPr>
      <w:r>
        <w:t>+--------------------+</w:t>
      </w:r>
    </w:p>
    <w:p w14:paraId="1C9F17A8" w14:textId="1DA7F08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</w:t>
      </w:r>
      <w:r w:rsidR="00576232">
        <w:fldChar w:fldCharType="end"/>
      </w:r>
    </w:p>
    <w:p w14:paraId="6E1D250C" w14:textId="2BFEDDC9" w:rsidR="0045438A" w:rsidRDefault="00BC7148" w:rsidP="006B5C06">
      <w:pPr>
        <w:ind w:firstLine="420"/>
      </w:pPr>
      <w:r>
        <w:rPr>
          <w:rFonts w:hint="eastAsia"/>
        </w:rPr>
        <w:t>学习从单词到向量的映射</w:t>
      </w:r>
      <w:r w:rsidR="006B5C06">
        <w:rPr>
          <w:rFonts w:hint="eastAsia"/>
        </w:rPr>
        <w:t>：</w:t>
      </w:r>
    </w:p>
    <w:p w14:paraId="6F232E59" w14:textId="77777777" w:rsidR="0045438A" w:rsidRDefault="0045438A" w:rsidP="0045438A">
      <w:pPr>
        <w:pStyle w:val="a7"/>
      </w:pPr>
      <w:r>
        <w:t>scala&gt; val word2Vec = new Word2Vec().setInputCol("text").setOutputCol("result").setVectorSize(3).setMinCount(0)</w:t>
      </w:r>
    </w:p>
    <w:p w14:paraId="33B6093D" w14:textId="77777777" w:rsidR="0045438A" w:rsidRDefault="0045438A" w:rsidP="0045438A">
      <w:pPr>
        <w:pStyle w:val="a7"/>
      </w:pPr>
      <w:r>
        <w:t>word2Vec: org.apache.spark.ml.feature.Word2Vec = w2v_58b619bf7883</w:t>
      </w:r>
    </w:p>
    <w:p w14:paraId="698D3B34" w14:textId="77777777" w:rsidR="0045438A" w:rsidRDefault="0045438A" w:rsidP="0045438A">
      <w:pPr>
        <w:pStyle w:val="a7"/>
      </w:pPr>
    </w:p>
    <w:p w14:paraId="6A25361F" w14:textId="77777777" w:rsidR="0045438A" w:rsidRDefault="0045438A" w:rsidP="0045438A">
      <w:pPr>
        <w:pStyle w:val="a7"/>
      </w:pPr>
      <w:r>
        <w:t>scala&gt; val model = word2Vec.fit(documentDF)</w:t>
      </w:r>
    </w:p>
    <w:p w14:paraId="309A233F" w14:textId="77777777" w:rsidR="0045438A" w:rsidRDefault="0045438A" w:rsidP="0045438A">
      <w:pPr>
        <w:pStyle w:val="a7"/>
      </w:pPr>
      <w:r>
        <w:t xml:space="preserve">model: org.apache.spark.ml.feature.Word2VecModel = w2v_58b619bf7883             </w:t>
      </w:r>
    </w:p>
    <w:p w14:paraId="2446F584" w14:textId="77777777" w:rsidR="0045438A" w:rsidRDefault="0045438A" w:rsidP="0045438A">
      <w:pPr>
        <w:pStyle w:val="a7"/>
      </w:pPr>
    </w:p>
    <w:p w14:paraId="51458352" w14:textId="77777777" w:rsidR="0045438A" w:rsidRDefault="0045438A" w:rsidP="0045438A">
      <w:pPr>
        <w:pStyle w:val="a7"/>
      </w:pPr>
      <w:r>
        <w:t>scala&gt; val result = model.transform(documentDF)</w:t>
      </w:r>
    </w:p>
    <w:p w14:paraId="72CBCDBB" w14:textId="77777777" w:rsidR="0045438A" w:rsidRDefault="0045438A" w:rsidP="0045438A">
      <w:pPr>
        <w:pStyle w:val="a7"/>
      </w:pPr>
      <w:r>
        <w:t>result: org.apache.spark.sql.DataFrame = [text: array&lt;string&gt;, result: vector]</w:t>
      </w:r>
    </w:p>
    <w:p w14:paraId="0FA0832F" w14:textId="77777777" w:rsidR="0045438A" w:rsidRDefault="0045438A" w:rsidP="0045438A">
      <w:pPr>
        <w:pStyle w:val="a7"/>
      </w:pPr>
    </w:p>
    <w:p w14:paraId="1BD56C7B" w14:textId="77777777" w:rsidR="0045438A" w:rsidRDefault="0045438A" w:rsidP="0045438A">
      <w:pPr>
        <w:pStyle w:val="a7"/>
      </w:pPr>
      <w:r>
        <w:t>scala&gt; result.collect().foreach { case Row(text: Seq[_], features: Vector) =&gt;</w:t>
      </w:r>
    </w:p>
    <w:p w14:paraId="65AF6C52" w14:textId="77777777" w:rsidR="0045438A" w:rsidRDefault="0045438A" w:rsidP="0045438A">
      <w:pPr>
        <w:pStyle w:val="a7"/>
      </w:pPr>
      <w:r>
        <w:t xml:space="preserve">     |       println(s"Text: [${text.mkString(", ")}] =&gt; \nVector: $features\n")</w:t>
      </w:r>
    </w:p>
    <w:p w14:paraId="15DB6420" w14:textId="77777777" w:rsidR="0045438A" w:rsidRDefault="0045438A" w:rsidP="0045438A">
      <w:pPr>
        <w:pStyle w:val="a7"/>
      </w:pPr>
      <w:r>
        <w:t xml:space="preserve">     |     }</w:t>
      </w:r>
    </w:p>
    <w:p w14:paraId="1C9CED67" w14:textId="77777777" w:rsidR="0045438A" w:rsidRDefault="0045438A" w:rsidP="0045438A">
      <w:pPr>
        <w:pStyle w:val="a7"/>
      </w:pPr>
      <w:r>
        <w:t xml:space="preserve">Text: [Hi, I, heard, about, Spark] =&gt; </w:t>
      </w:r>
    </w:p>
    <w:p w14:paraId="4B4C50B9" w14:textId="77777777" w:rsidR="0045438A" w:rsidRDefault="0045438A" w:rsidP="0045438A">
      <w:pPr>
        <w:pStyle w:val="a7"/>
      </w:pPr>
      <w:r>
        <w:lastRenderedPageBreak/>
        <w:t>Vector: [0.03173386193811894,0.009443491697311401,0.024377789348363876]</w:t>
      </w:r>
    </w:p>
    <w:p w14:paraId="49C1ADE9" w14:textId="77777777" w:rsidR="0045438A" w:rsidRDefault="0045438A" w:rsidP="0045438A">
      <w:pPr>
        <w:pStyle w:val="a7"/>
      </w:pPr>
    </w:p>
    <w:p w14:paraId="2639A248" w14:textId="77777777" w:rsidR="0045438A" w:rsidRDefault="0045438A" w:rsidP="0045438A">
      <w:pPr>
        <w:pStyle w:val="a7"/>
      </w:pPr>
      <w:r>
        <w:t xml:space="preserve">Text: [I, wish, Java, could, use, case, classes] =&gt; </w:t>
      </w:r>
    </w:p>
    <w:p w14:paraId="0C136772" w14:textId="77777777" w:rsidR="0045438A" w:rsidRDefault="0045438A" w:rsidP="0045438A">
      <w:pPr>
        <w:pStyle w:val="a7"/>
      </w:pPr>
      <w:r>
        <w:t>Vector: [0.025682436302304268,0.0314303718706859,-0.01815584538105343]</w:t>
      </w:r>
    </w:p>
    <w:p w14:paraId="5F74383C" w14:textId="77777777" w:rsidR="0045438A" w:rsidRDefault="0045438A" w:rsidP="0045438A">
      <w:pPr>
        <w:pStyle w:val="a7"/>
      </w:pPr>
    </w:p>
    <w:p w14:paraId="089E3C01" w14:textId="77777777" w:rsidR="0045438A" w:rsidRDefault="0045438A" w:rsidP="0045438A">
      <w:pPr>
        <w:pStyle w:val="a7"/>
      </w:pPr>
      <w:r>
        <w:t xml:space="preserve">Text: [Logistic, regression, models, are, neat] =&gt; </w:t>
      </w:r>
    </w:p>
    <w:p w14:paraId="39709C8C" w14:textId="77777777" w:rsidR="0045438A" w:rsidRDefault="0045438A" w:rsidP="0045438A">
      <w:pPr>
        <w:pStyle w:val="a7"/>
      </w:pPr>
      <w:r>
        <w:t>Vector: [0.022586782276630402,-0.01601201295852661,0.05122732147574425]</w:t>
      </w:r>
    </w:p>
    <w:p w14:paraId="63CA8237" w14:textId="13B00538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</w:p>
    <w:p w14:paraId="67124F8C" w14:textId="4CC82E4E" w:rsidR="001055AC" w:rsidRPr="00B7567E" w:rsidRDefault="001055AC" w:rsidP="008724F4">
      <w:pPr>
        <w:pStyle w:val="a2"/>
        <w:spacing w:before="156"/>
      </w:pPr>
      <w:r w:rsidRPr="00B7567E">
        <w:t>softmax</w:t>
      </w:r>
      <w:r w:rsidRPr="00B7567E">
        <w:rPr>
          <w:rFonts w:hint="eastAsia"/>
        </w:rPr>
        <w:t>函数</w:t>
      </w:r>
    </w:p>
    <w:p w14:paraId="36A5433F" w14:textId="2E11B63C" w:rsidR="001055AC" w:rsidRPr="006E0CBE" w:rsidRDefault="00826A62" w:rsidP="006E0CBE">
      <w:pPr>
        <w:pStyle w:val="ab"/>
        <w:spacing w:after="156"/>
        <w:ind w:firstLine="300"/>
      </w:pPr>
      <w:r w:rsidRPr="006E0CBE">
        <w:rPr>
          <w:rFonts w:hint="eastAsia"/>
        </w:rPr>
        <w:t>softmax</w:t>
      </w:r>
      <w:r w:rsidRPr="006E0CBE">
        <w:rPr>
          <w:rFonts w:hint="eastAsia"/>
        </w:rPr>
        <w:t>函数用于多种分类方法，如多项</w:t>
      </w:r>
      <w:r w:rsidR="008461FE" w:rsidRPr="006E0CBE">
        <w:rPr>
          <w:rFonts w:hint="eastAsia"/>
        </w:rPr>
        <w:t>逻辑</w:t>
      </w:r>
      <w:r w:rsidRPr="006E0CBE">
        <w:rPr>
          <w:rFonts w:hint="eastAsia"/>
        </w:rPr>
        <w:t>回归（也称为</w:t>
      </w:r>
      <w:r w:rsidRPr="006E0CBE">
        <w:rPr>
          <w:rFonts w:hint="eastAsia"/>
        </w:rPr>
        <w:t>softmax</w:t>
      </w:r>
      <w:r w:rsidRPr="006E0CBE">
        <w:rPr>
          <w:rFonts w:hint="eastAsia"/>
        </w:rPr>
        <w:t>回归）、</w:t>
      </w:r>
      <w:r w:rsidR="007C57A4" w:rsidRPr="006E0CBE">
        <w:rPr>
          <w:rFonts w:hint="eastAsia"/>
        </w:rPr>
        <w:t>多类线性判别分析、</w:t>
      </w:r>
      <w:r w:rsidRPr="006E0CBE">
        <w:rPr>
          <w:rFonts w:hint="eastAsia"/>
        </w:rPr>
        <w:t>朴素贝叶斯分类器和人工神经网络。具体来说，在多项逻辑回归和线性判别分析中，函数的输入是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6E0CBE">
        <w:rPr>
          <w:rFonts w:hint="eastAsia"/>
        </w:rPr>
        <w:t>个不同的线性函数的结果，给定样本向量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E0CBE">
        <w:rPr>
          <w:rFonts w:hint="eastAsia"/>
        </w:rPr>
        <w:t>和加权向量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6E0CBE">
        <w:rPr>
          <w:rFonts w:hint="eastAsia"/>
        </w:rPr>
        <w:t>的第</w:t>
      </w:r>
      <m:oMath>
        <m:r>
          <m:rPr>
            <m:sty m:val="bi"/>
          </m:rPr>
          <w:rPr>
            <w:rFonts w:ascii="Cambria Math" w:hAnsi="Cambria Math"/>
          </w:rPr>
          <m:t>j</m:t>
        </m:r>
      </m:oMath>
      <w:r w:rsidRPr="006E0CBE">
        <w:rPr>
          <w:rFonts w:hint="eastAsia"/>
        </w:rPr>
        <w:t>个类的预测概率为：</w:t>
      </w:r>
    </w:p>
    <w:p w14:paraId="1A8DFE4A" w14:textId="7DAE0E60" w:rsidR="00150DB9" w:rsidRPr="004677FD" w:rsidRDefault="000F0004" w:rsidP="00150DB9">
      <w:pPr>
        <w:ind w:firstLine="420"/>
      </w:pPr>
      <m:oMathPara>
        <m:oMath>
          <m:r>
            <w:rPr>
              <w:rFonts w:ascii="Cambria Math" w:hAnsi="Cambria Math"/>
            </w:rPr>
            <m:t>P(y=j∣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410E2438" w14:textId="32F71265" w:rsidR="004677FD" w:rsidRPr="00534B02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</w:t>
      </w:r>
      <w:r w:rsidR="00576232">
        <w:fldChar w:fldCharType="end"/>
      </w:r>
    </w:p>
    <w:p w14:paraId="6D5C3836" w14:textId="4866C5F6" w:rsidR="000F0004" w:rsidRPr="006E0CBE" w:rsidRDefault="00534B02" w:rsidP="006E0CBE">
      <w:pPr>
        <w:pStyle w:val="ab"/>
        <w:spacing w:after="156"/>
        <w:ind w:firstLine="300"/>
      </w:pPr>
      <w:r w:rsidRPr="006E0CBE">
        <w:rPr>
          <w:rFonts w:hint="eastAsia"/>
        </w:rPr>
        <w:t>这可以看作是</w:t>
      </w:r>
      <w:r w:rsidRPr="006E0CBE">
        <w:rPr>
          <w:rFonts w:hint="eastAsia"/>
        </w:rPr>
        <w:t>K</w:t>
      </w:r>
      <w:r w:rsidRPr="006E0CBE">
        <w:rPr>
          <w:rFonts w:hint="eastAsia"/>
        </w:rPr>
        <w:t>线性函数</w:t>
      </w:r>
      <m:oMath>
        <m:r>
          <m:rPr>
            <m:sty m:val="bi"/>
          </m:rPr>
          <w:rPr>
            <w:rFonts w:ascii="Cambria Math" w:hAnsi="Cambria Math"/>
          </w:rPr>
          <m:t>x↦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cr m:val="sans-serif"/>
                <m:sty m:val="bi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,…,x↦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cr m:val="sans-serif"/>
                <m:sty m:val="bi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6E0CBE">
        <w:rPr>
          <w:rFonts w:hint="eastAsia"/>
        </w:rPr>
        <w:t>组成和</w:t>
      </w:r>
      <w:r w:rsidRPr="006E0CBE">
        <w:rPr>
          <w:rFonts w:hint="eastAsia"/>
        </w:rPr>
        <w:t>softmax</w:t>
      </w:r>
      <w:r w:rsidRPr="006E0CBE">
        <w:rPr>
          <w:rFonts w:hint="eastAsia"/>
        </w:rPr>
        <w:t>函数（其中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cr m:val="sans-serif"/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w</m:t>
        </m:r>
      </m:oMath>
      <w:r w:rsidRPr="006E0CBE">
        <w:rPr>
          <w:rFonts w:hint="eastAsia"/>
        </w:rPr>
        <w:t>表示</w:t>
      </w:r>
      <w:r w:rsidR="00303E8A" w:rsidRPr="006E0CBE">
        <w:rPr>
          <w:rFonts w:hint="eastAsia"/>
        </w:rPr>
        <w:t>为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303E8A" w:rsidRPr="006E0CBE">
        <w:rPr>
          <w:rFonts w:hint="eastAsia"/>
        </w:rPr>
        <w:t>和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="00106FF7" w:rsidRPr="006E0CBE">
        <w:rPr>
          <w:rFonts w:hint="eastAsia"/>
        </w:rPr>
        <w:t>的</w:t>
      </w:r>
      <w:r w:rsidRPr="006E0CBE">
        <w:rPr>
          <w:rFonts w:hint="eastAsia"/>
        </w:rPr>
        <w:t>内积）</w:t>
      </w:r>
      <w:r w:rsidR="007E6061" w:rsidRPr="006E0CBE">
        <w:rPr>
          <w:rFonts w:hint="eastAsia"/>
        </w:rPr>
        <w:t>的组合</w:t>
      </w:r>
      <w:r w:rsidRPr="006E0CBE">
        <w:rPr>
          <w:rFonts w:hint="eastAsia"/>
        </w:rPr>
        <w:t>。该操作相当于应用</w:t>
      </w:r>
      <w:r w:rsidR="00C8276F" w:rsidRPr="006E0CBE">
        <w:rPr>
          <w:rFonts w:hint="eastAsia"/>
        </w:rPr>
        <w:t>通过</w:t>
      </w:r>
      <m:oMath>
        <m:r>
          <m:rPr>
            <m:sty m:val="bi"/>
          </m:rPr>
          <w:rPr>
            <w:rFonts w:ascii="Cambria Math" w:hAnsi="Cambria Math"/>
          </w:rPr>
          <m:t>w</m:t>
        </m:r>
        <m:r>
          <m:rPr>
            <m:sty m:val="bi"/>
          </m:rPr>
          <w:rPr>
            <w:rFonts w:ascii="Cambria Math" w:hAnsi="Cambria Math"/>
          </w:rPr>
          <m:t>定</m:t>
        </m:r>
      </m:oMath>
      <w:r w:rsidRPr="006E0CBE">
        <w:rPr>
          <w:rFonts w:hint="eastAsia"/>
        </w:rPr>
        <w:t>义的线性算子</w:t>
      </w:r>
      <w:r w:rsidR="00C8276F" w:rsidRPr="006E0CBE">
        <w:rPr>
          <w:rFonts w:hint="eastAsia"/>
        </w:rPr>
        <w:t>到向量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551D25" w:rsidRPr="006E0CBE">
        <w:rPr>
          <w:rFonts w:hint="eastAsia"/>
        </w:rPr>
        <w:t>，从而将原始的、</w:t>
      </w:r>
      <w:r w:rsidRPr="006E0CBE">
        <w:rPr>
          <w:rFonts w:hint="eastAsia"/>
        </w:rPr>
        <w:t>可能是高维的输入</w:t>
      </w:r>
      <w:r w:rsidR="00551D25" w:rsidRPr="006E0CBE">
        <w:rPr>
          <w:rFonts w:hint="eastAsia"/>
        </w:rPr>
        <w:t>向量</w:t>
      </w:r>
      <w:r w:rsidRPr="006E0CBE">
        <w:rPr>
          <w:rFonts w:hint="eastAsia"/>
        </w:rPr>
        <w:t>转换成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="00EF2883" w:rsidRPr="006E0CBE">
        <w:rPr>
          <w:rFonts w:hint="eastAsia"/>
        </w:rPr>
        <w:t>维空间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r w:rsidRPr="006E0CBE">
        <w:rPr>
          <w:rFonts w:hint="eastAsia"/>
        </w:rPr>
        <w:t>。</w:t>
      </w:r>
    </w:p>
    <w:p w14:paraId="68047975" w14:textId="5BC06ADE" w:rsidR="008B4E34" w:rsidRPr="00B7567E" w:rsidRDefault="0019296D" w:rsidP="008724F4">
      <w:pPr>
        <w:pStyle w:val="a2"/>
        <w:spacing w:before="156"/>
      </w:pPr>
      <w:r w:rsidRPr="00B7567E">
        <w:rPr>
          <w:rFonts w:hint="eastAsia"/>
        </w:rPr>
        <w:t>Skip-Gram</w:t>
      </w:r>
    </w:p>
    <w:p w14:paraId="395C2790" w14:textId="5C8CD570" w:rsidR="008B4E34" w:rsidRPr="006E0CBE" w:rsidRDefault="00086DF7" w:rsidP="006E0CBE">
      <w:pPr>
        <w:pStyle w:val="ab"/>
        <w:spacing w:after="156"/>
        <w:ind w:firstLine="300"/>
      </w:pPr>
      <w:r w:rsidRPr="006E0CBE">
        <w:rPr>
          <w:rFonts w:hint="eastAsia"/>
        </w:rPr>
        <w:t>Word2Vec</w:t>
      </w:r>
      <w:r w:rsidRPr="006E0CBE">
        <w:rPr>
          <w:rFonts w:hint="eastAsia"/>
        </w:rPr>
        <w:t>模型中，主要有</w:t>
      </w:r>
      <w:r w:rsidRPr="006E0CBE">
        <w:rPr>
          <w:rFonts w:hint="eastAsia"/>
        </w:rPr>
        <w:t>Skip-Gram</w:t>
      </w:r>
      <w:r w:rsidRPr="006E0CBE">
        <w:rPr>
          <w:rFonts w:hint="eastAsia"/>
        </w:rPr>
        <w:t>和</w:t>
      </w:r>
      <w:r w:rsidRPr="006E0CBE">
        <w:rPr>
          <w:rFonts w:hint="eastAsia"/>
        </w:rPr>
        <w:t>CBOW</w:t>
      </w:r>
      <w:r w:rsidRPr="006E0CBE">
        <w:rPr>
          <w:rFonts w:hint="eastAsia"/>
        </w:rPr>
        <w:t>两种模型，从直观上理解，</w:t>
      </w:r>
      <w:r w:rsidRPr="006E0CBE">
        <w:rPr>
          <w:rFonts w:hint="eastAsia"/>
        </w:rPr>
        <w:t>Skip-Gram</w:t>
      </w:r>
      <w:r w:rsidRPr="006E0CBE">
        <w:rPr>
          <w:rFonts w:hint="eastAsia"/>
        </w:rPr>
        <w:t>是给定</w:t>
      </w:r>
      <w:r w:rsidR="002F3F77" w:rsidRPr="006E0CBE">
        <w:rPr>
          <w:rFonts w:hint="eastAsia"/>
        </w:rPr>
        <w:t>输入词</w:t>
      </w:r>
      <w:r w:rsidRPr="006E0CBE">
        <w:rPr>
          <w:rFonts w:hint="eastAsia"/>
        </w:rPr>
        <w:t>来预测上下文。而</w:t>
      </w:r>
      <w:r w:rsidRPr="006E0CBE">
        <w:rPr>
          <w:rFonts w:hint="eastAsia"/>
        </w:rPr>
        <w:t>CBOW</w:t>
      </w:r>
      <w:r w:rsidRPr="006E0CBE">
        <w:rPr>
          <w:rFonts w:hint="eastAsia"/>
        </w:rPr>
        <w:t>是给定上下文，来预测</w:t>
      </w:r>
      <w:r w:rsidR="002F3F77" w:rsidRPr="006E0CBE">
        <w:rPr>
          <w:rFonts w:hint="eastAsia"/>
        </w:rPr>
        <w:t>输入词</w:t>
      </w:r>
      <w:r w:rsidRPr="006E0CBE">
        <w:rPr>
          <w:rFonts w:hint="eastAsia"/>
        </w:rPr>
        <w:t>。</w:t>
      </w:r>
    </w:p>
    <w:p w14:paraId="21E50973" w14:textId="129725C9" w:rsidR="009E3AF4" w:rsidRDefault="00576BA7" w:rsidP="00576BA7">
      <w:pPr>
        <w:ind w:firstLine="420"/>
        <w:jc w:val="center"/>
      </w:pPr>
      <w:r w:rsidRPr="00576BA7">
        <w:rPr>
          <w:noProof/>
        </w:rPr>
        <w:drawing>
          <wp:inline distT="0" distB="0" distL="0" distR="0" wp14:anchorId="4B914D4F" wp14:editId="50E444A5">
            <wp:extent cx="3488680" cy="205137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991" cy="20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E88A" w14:textId="7FD34A96" w:rsidR="004677FD" w:rsidRDefault="004677FD" w:rsidP="004677FD">
      <w:pPr>
        <w:pStyle w:val="Caption"/>
      </w:pPr>
      <w:r>
        <w:rPr>
          <w:rFonts w:hint="eastAsia"/>
        </w:rPr>
        <w:t>图例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图例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625BB" w:rsidRPr="006E0CBE">
        <w:rPr>
          <w:rFonts w:hint="eastAsia"/>
        </w:rPr>
        <w:t>Skip-Gram</w:t>
      </w:r>
      <w:r w:rsidR="005625BB" w:rsidRPr="006E0CBE">
        <w:rPr>
          <w:rFonts w:hint="eastAsia"/>
        </w:rPr>
        <w:t>和</w:t>
      </w:r>
      <w:r w:rsidR="005625BB" w:rsidRPr="006E0CBE">
        <w:rPr>
          <w:rFonts w:hint="eastAsia"/>
        </w:rPr>
        <w:t>CBOW</w:t>
      </w:r>
      <w:r w:rsidR="005625BB" w:rsidRPr="006E0CBE">
        <w:rPr>
          <w:rFonts w:hint="eastAsia"/>
        </w:rPr>
        <w:t>两种模型</w:t>
      </w:r>
    </w:p>
    <w:p w14:paraId="30328AD1" w14:textId="77777777" w:rsidR="0045438A" w:rsidRDefault="0045438A" w:rsidP="008264D9">
      <w:pPr>
        <w:pStyle w:val="Heading3"/>
      </w:pPr>
      <w:r w:rsidRPr="00F16F61">
        <w:t>CountVectorizer</w:t>
      </w:r>
    </w:p>
    <w:p w14:paraId="1E04333E" w14:textId="3A343CB5" w:rsidR="0045438A" w:rsidRDefault="0045438A" w:rsidP="0045438A">
      <w:pPr>
        <w:ind w:firstLine="420"/>
      </w:pPr>
      <w:r>
        <w:rPr>
          <w:rFonts w:hint="eastAsia"/>
        </w:rPr>
        <w:t>CountVectorizer</w:t>
      </w:r>
      <w:r>
        <w:rPr>
          <w:rFonts w:hint="eastAsia"/>
        </w:rPr>
        <w:t>和</w:t>
      </w:r>
      <w:r>
        <w:rPr>
          <w:rFonts w:hint="eastAsia"/>
        </w:rPr>
        <w:t>CountVectorizerModel</w:t>
      </w:r>
      <w:r w:rsidR="00AB31E3">
        <w:rPr>
          <w:rFonts w:hint="eastAsia"/>
        </w:rPr>
        <w:t>旨在帮助将文本文档集合转换为词汇</w:t>
      </w:r>
      <w:r>
        <w:rPr>
          <w:rFonts w:hint="eastAsia"/>
        </w:rPr>
        <w:t>计数向量</w:t>
      </w:r>
      <w:r w:rsidR="0027061D">
        <w:t>。</w:t>
      </w:r>
      <w:r w:rsidR="00AB31E3">
        <w:rPr>
          <w:rFonts w:hint="eastAsia"/>
        </w:rPr>
        <w:t>当预定义</w:t>
      </w:r>
      <w:r>
        <w:rPr>
          <w:rFonts w:hint="eastAsia"/>
        </w:rPr>
        <w:t>字典不可用时，</w:t>
      </w:r>
      <w:r>
        <w:rPr>
          <w:rFonts w:hint="eastAsia"/>
        </w:rPr>
        <w:t>CountVectorizer</w:t>
      </w:r>
      <w:r>
        <w:rPr>
          <w:rFonts w:hint="eastAsia"/>
        </w:rPr>
        <w:t>可用作</w:t>
      </w:r>
      <w:r w:rsidR="00B00A57">
        <w:rPr>
          <w:rFonts w:hint="eastAsia"/>
        </w:rPr>
        <w:t>估算器</w:t>
      </w:r>
      <w:r>
        <w:rPr>
          <w:rFonts w:hint="eastAsia"/>
        </w:rPr>
        <w:t>来提取词汇表，并生成一个</w:t>
      </w:r>
      <w:r>
        <w:rPr>
          <w:rFonts w:hint="eastAsia"/>
        </w:rPr>
        <w:t>CountVectorizerModel</w:t>
      </w:r>
      <w:r w:rsidR="00D5740F">
        <w:t>，</w:t>
      </w:r>
      <w:r>
        <w:rPr>
          <w:rFonts w:hint="eastAsia"/>
        </w:rPr>
        <w:t>该模型为</w:t>
      </w:r>
      <w:r w:rsidR="00AB31E3">
        <w:rPr>
          <w:rFonts w:hint="eastAsia"/>
        </w:rPr>
        <w:t>基于这些词汇</w:t>
      </w:r>
      <w:r>
        <w:rPr>
          <w:rFonts w:hint="eastAsia"/>
        </w:rPr>
        <w:t>的文档生成稀疏</w:t>
      </w:r>
      <w:r w:rsidR="00AB31E3">
        <w:rPr>
          <w:rFonts w:hint="eastAsia"/>
        </w:rPr>
        <w:t>矩阵</w:t>
      </w:r>
      <w:r w:rsidR="00D5740F">
        <w:rPr>
          <w:rFonts w:hint="eastAsia"/>
        </w:rPr>
        <w:t>表示，然后将其传递给其他算法</w:t>
      </w:r>
      <w:r>
        <w:rPr>
          <w:rFonts w:hint="eastAsia"/>
        </w:rPr>
        <w:t>。</w:t>
      </w:r>
    </w:p>
    <w:p w14:paraId="707CE278" w14:textId="70BF57A9" w:rsidR="0045438A" w:rsidRDefault="0045438A" w:rsidP="0045438A">
      <w:pPr>
        <w:ind w:firstLine="420"/>
      </w:pPr>
      <w:r>
        <w:rPr>
          <w:rFonts w:hint="eastAsia"/>
        </w:rPr>
        <w:t>在拟合过程中，</w:t>
      </w:r>
      <w:r>
        <w:rPr>
          <w:rFonts w:hint="eastAsia"/>
        </w:rPr>
        <w:t>CountVectorizer</w:t>
      </w:r>
      <w:r>
        <w:rPr>
          <w:rFonts w:hint="eastAsia"/>
        </w:rPr>
        <w:t>将</w:t>
      </w:r>
      <w:r w:rsidR="007328A9">
        <w:rPr>
          <w:rFonts w:hint="eastAsia"/>
        </w:rPr>
        <w:t>在语料库中按照频率大小排序</w:t>
      </w:r>
      <w:r w:rsidR="00D5740F">
        <w:rPr>
          <w:rFonts w:hint="eastAsia"/>
        </w:rPr>
        <w:t>选择词汇，</w:t>
      </w:r>
      <w:r w:rsidR="00D0658C">
        <w:rPr>
          <w:rFonts w:hint="eastAsia"/>
        </w:rPr>
        <w:t>通过指定词汇必须出现的文档</w:t>
      </w:r>
      <w:r w:rsidR="00E1456D">
        <w:rPr>
          <w:rFonts w:hint="eastAsia"/>
        </w:rPr>
        <w:t>最小数量，</w:t>
      </w:r>
      <w:r>
        <w:rPr>
          <w:rFonts w:hint="eastAsia"/>
        </w:rPr>
        <w:t>一个可选参数</w:t>
      </w:r>
      <w:r>
        <w:rPr>
          <w:rFonts w:hint="eastAsia"/>
        </w:rPr>
        <w:t>minDF</w:t>
      </w:r>
      <w:r>
        <w:rPr>
          <w:rFonts w:hint="eastAsia"/>
        </w:rPr>
        <w:t>来影响拟合过程</w:t>
      </w:r>
      <w:r w:rsidR="0027061D">
        <w:t>。</w:t>
      </w:r>
      <w:r w:rsidR="00D5740F">
        <w:rPr>
          <w:rFonts w:hint="eastAsia"/>
        </w:rPr>
        <w:t>另一个可选的二进制开关</w:t>
      </w:r>
      <w:r>
        <w:rPr>
          <w:rFonts w:hint="eastAsia"/>
        </w:rPr>
        <w:t>参数控制输出向量</w:t>
      </w:r>
      <w:r w:rsidR="00D5740F">
        <w:t>，</w:t>
      </w:r>
      <w:r>
        <w:rPr>
          <w:rFonts w:hint="eastAsia"/>
        </w:rPr>
        <w:t>如果设置为</w:t>
      </w:r>
      <w:r>
        <w:rPr>
          <w:rFonts w:hint="eastAsia"/>
        </w:rPr>
        <w:t>true</w:t>
      </w:r>
      <w:r>
        <w:rPr>
          <w:rFonts w:hint="eastAsia"/>
        </w:rPr>
        <w:t>，则所有非零计数都设置为</w:t>
      </w:r>
      <w:r w:rsidR="00AA6011">
        <w:rPr>
          <w:rFonts w:hint="eastAsia"/>
        </w:rPr>
        <w:t>1</w:t>
      </w:r>
      <w:r w:rsidR="00AA6011">
        <w:rPr>
          <w:rFonts w:hint="eastAsia"/>
        </w:rPr>
        <w:t>。</w:t>
      </w:r>
      <w:r>
        <w:rPr>
          <w:rFonts w:hint="eastAsia"/>
        </w:rPr>
        <w:t>这对于模拟二进制计数而不是整数计数的离散概率模型特别有用。</w:t>
      </w:r>
      <w:r w:rsidRPr="00484748">
        <w:rPr>
          <w:rFonts w:hint="eastAsia"/>
        </w:rPr>
        <w:t>假设有以下</w:t>
      </w:r>
      <w:r w:rsidR="00D5740F">
        <w:rPr>
          <w:rFonts w:hint="eastAsia"/>
        </w:rPr>
        <w:t>DateFrame</w:t>
      </w:r>
      <w:r w:rsidR="00D5740F">
        <w:rPr>
          <w:rFonts w:hint="eastAsia"/>
        </w:rPr>
        <w:t>，包括</w:t>
      </w:r>
      <w:r w:rsidRPr="00484748">
        <w:rPr>
          <w:rFonts w:hint="eastAsia"/>
        </w:rPr>
        <w:t>列</w:t>
      </w:r>
      <w:r w:rsidRPr="00484748">
        <w:rPr>
          <w:rFonts w:hint="eastAsia"/>
        </w:rPr>
        <w:t>id</w:t>
      </w:r>
      <w:r w:rsidRPr="00484748">
        <w:rPr>
          <w:rFonts w:hint="eastAsia"/>
        </w:rPr>
        <w:t>和</w:t>
      </w:r>
      <w:r w:rsidR="00D5740F">
        <w:rPr>
          <w:rFonts w:hint="eastAsia"/>
        </w:rPr>
        <w:t>texts</w:t>
      </w:r>
      <w:r w:rsidRPr="00484748">
        <w:rPr>
          <w:rFonts w:hint="eastAsia"/>
        </w:rPr>
        <w:t>：</w:t>
      </w:r>
    </w:p>
    <w:p w14:paraId="0208F8A7" w14:textId="77777777" w:rsidR="0045438A" w:rsidRDefault="0045438A" w:rsidP="0045438A">
      <w:pPr>
        <w:pStyle w:val="a7"/>
      </w:pPr>
      <w:r>
        <w:lastRenderedPageBreak/>
        <w:t xml:space="preserve">id </w:t>
      </w:r>
      <w:r>
        <w:rPr>
          <w:rFonts w:hint="eastAsia"/>
        </w:rPr>
        <w:t xml:space="preserve"> </w:t>
      </w:r>
      <w:r>
        <w:t>| texts</w:t>
      </w:r>
    </w:p>
    <w:p w14:paraId="2D37D73E" w14:textId="77777777" w:rsidR="0045438A" w:rsidRDefault="0045438A" w:rsidP="0045438A">
      <w:pPr>
        <w:pStyle w:val="a7"/>
      </w:pPr>
      <w:r>
        <w:t>----|----------</w:t>
      </w:r>
    </w:p>
    <w:p w14:paraId="52491E52" w14:textId="77777777" w:rsidR="0045438A" w:rsidRDefault="0045438A" w:rsidP="0045438A">
      <w:pPr>
        <w:pStyle w:val="a7"/>
      </w:pPr>
      <w:r>
        <w:t xml:space="preserve"> 0  | Array("a", "b", "c")</w:t>
      </w:r>
    </w:p>
    <w:p w14:paraId="5A1D147E" w14:textId="77777777" w:rsidR="0045438A" w:rsidRDefault="0045438A" w:rsidP="0045438A">
      <w:pPr>
        <w:pStyle w:val="a7"/>
      </w:pPr>
      <w:r>
        <w:t xml:space="preserve"> 1  | Array("a", "b", "b", "c", "a")</w:t>
      </w:r>
    </w:p>
    <w:p w14:paraId="311C7C04" w14:textId="1D774624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</w:t>
      </w:r>
      <w:r w:rsidR="00576232">
        <w:fldChar w:fldCharType="end"/>
      </w:r>
    </w:p>
    <w:p w14:paraId="28A80469" w14:textId="1B85823E" w:rsidR="0045438A" w:rsidRDefault="0045438A" w:rsidP="0045438A">
      <w:pPr>
        <w:ind w:firstLine="420"/>
      </w:pPr>
      <w:r w:rsidRPr="00BD58FC">
        <w:rPr>
          <w:rFonts w:hint="eastAsia"/>
        </w:rPr>
        <w:t>文本中的每一行都是一个</w:t>
      </w:r>
      <w:r w:rsidRPr="00BD58FC">
        <w:rPr>
          <w:rFonts w:hint="eastAsia"/>
        </w:rPr>
        <w:t>Array [String]</w:t>
      </w:r>
      <w:r w:rsidRPr="00BD58FC">
        <w:rPr>
          <w:rFonts w:hint="eastAsia"/>
        </w:rPr>
        <w:t>类型的文档</w:t>
      </w:r>
      <w:r w:rsidR="00D5740F">
        <w:t>，</w:t>
      </w:r>
      <w:r w:rsidR="00D5740F">
        <w:rPr>
          <w:rFonts w:hint="eastAsia"/>
        </w:rPr>
        <w:t>通过</w:t>
      </w:r>
      <w:r w:rsidRPr="00BD58FC">
        <w:rPr>
          <w:rFonts w:hint="eastAsia"/>
        </w:rPr>
        <w:t>CountVectorizer</w:t>
      </w:r>
      <w:r w:rsidR="00D5740F">
        <w:rPr>
          <w:rFonts w:hint="eastAsia"/>
        </w:rPr>
        <w:t>的拟合产生一个带有词汇表</w:t>
      </w:r>
      <w:r w:rsidR="00D5740F">
        <w:rPr>
          <w:rFonts w:hint="eastAsia"/>
        </w:rPr>
        <w:t>(</w:t>
      </w:r>
      <w:r w:rsidRPr="00BD58FC">
        <w:rPr>
          <w:rFonts w:hint="eastAsia"/>
        </w:rPr>
        <w:t>a</w:t>
      </w:r>
      <w:r w:rsidR="00D5740F">
        <w:rPr>
          <w:rFonts w:hint="eastAsia"/>
        </w:rPr>
        <w:t xml:space="preserve">, </w:t>
      </w:r>
      <w:r w:rsidRPr="00BD58FC">
        <w:rPr>
          <w:rFonts w:hint="eastAsia"/>
        </w:rPr>
        <w:t>b</w:t>
      </w:r>
      <w:r w:rsidR="00D5740F">
        <w:rPr>
          <w:rFonts w:hint="eastAsia"/>
        </w:rPr>
        <w:t xml:space="preserve">, </w:t>
      </w:r>
      <w:r w:rsidRPr="00BD58FC">
        <w:rPr>
          <w:rFonts w:hint="eastAsia"/>
        </w:rPr>
        <w:t>c</w:t>
      </w:r>
      <w:r w:rsidR="00D5740F">
        <w:rPr>
          <w:rFonts w:hint="eastAsia"/>
        </w:rPr>
        <w:t>)</w:t>
      </w:r>
      <w:r w:rsidRPr="00BD58FC">
        <w:rPr>
          <w:rFonts w:hint="eastAsia"/>
        </w:rPr>
        <w:t>的</w:t>
      </w:r>
      <w:r w:rsidRPr="00BD58FC">
        <w:rPr>
          <w:rFonts w:hint="eastAsia"/>
        </w:rPr>
        <w:t>CountVectorizerModel</w:t>
      </w:r>
      <w:r w:rsidR="001800DE">
        <w:t>，</w:t>
      </w:r>
      <w:r w:rsidRPr="00BD58FC">
        <w:rPr>
          <w:rFonts w:hint="eastAsia"/>
        </w:rPr>
        <w:t>然后转换后的输出列</w:t>
      </w:r>
      <w:r w:rsidR="001800DE">
        <w:rPr>
          <w:rFonts w:hint="eastAsia"/>
        </w:rPr>
        <w:t>vector</w:t>
      </w:r>
      <w:r w:rsidRPr="00BD58FC">
        <w:rPr>
          <w:rFonts w:hint="eastAsia"/>
        </w:rPr>
        <w:t>包含：</w:t>
      </w:r>
    </w:p>
    <w:p w14:paraId="50BDF36E" w14:textId="77777777" w:rsidR="0045438A" w:rsidRDefault="0045438A" w:rsidP="0045438A">
      <w:pPr>
        <w:pStyle w:val="a7"/>
      </w:pPr>
      <w:r>
        <w:t xml:space="preserve">id </w:t>
      </w:r>
      <w:r>
        <w:rPr>
          <w:rFonts w:hint="eastAsia"/>
        </w:rPr>
        <w:t xml:space="preserve"> </w:t>
      </w:r>
      <w:r>
        <w:t>| texts                           | vector</w:t>
      </w:r>
    </w:p>
    <w:p w14:paraId="2230A126" w14:textId="77777777" w:rsidR="0045438A" w:rsidRDefault="0045438A" w:rsidP="0045438A">
      <w:pPr>
        <w:pStyle w:val="a7"/>
      </w:pPr>
      <w:r>
        <w:t>----|---------------------------------|---------------</w:t>
      </w:r>
    </w:p>
    <w:p w14:paraId="3EA2EEA5" w14:textId="77777777" w:rsidR="0045438A" w:rsidRDefault="0045438A" w:rsidP="0045438A">
      <w:pPr>
        <w:pStyle w:val="a7"/>
      </w:pPr>
      <w:r>
        <w:t xml:space="preserve"> 0  | Array("a", "b", "c")            | (3,[0,1,2],[1.0,1.0,1.0])</w:t>
      </w:r>
    </w:p>
    <w:p w14:paraId="0BAA007E" w14:textId="77777777" w:rsidR="0045438A" w:rsidRDefault="0045438A" w:rsidP="0045438A">
      <w:pPr>
        <w:pStyle w:val="a7"/>
      </w:pPr>
      <w:r>
        <w:t xml:space="preserve"> 1  | Array("a", "b", "b", "c", "a")  | (3,[0,1,2],[2.0,2.0,1.0])</w:t>
      </w:r>
    </w:p>
    <w:p w14:paraId="3211695B" w14:textId="27475885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6</w:t>
      </w:r>
      <w:r w:rsidR="00576232">
        <w:fldChar w:fldCharType="end"/>
      </w:r>
    </w:p>
    <w:p w14:paraId="13E19F5E" w14:textId="4E9DF6AC" w:rsidR="0045438A" w:rsidRDefault="0045438A" w:rsidP="0045438A">
      <w:pPr>
        <w:ind w:firstLine="420"/>
      </w:pPr>
      <w:r w:rsidRPr="00105F45">
        <w:rPr>
          <w:rFonts w:hint="eastAsia"/>
        </w:rPr>
        <w:t>每个向量表示</w:t>
      </w:r>
      <w:r w:rsidR="00884D98">
        <w:rPr>
          <w:rFonts w:hint="eastAsia"/>
        </w:rPr>
        <w:t>文档中</w:t>
      </w:r>
      <w:r w:rsidR="001800DE">
        <w:rPr>
          <w:rFonts w:hint="eastAsia"/>
        </w:rPr>
        <w:t>词汇</w:t>
      </w:r>
      <w:r w:rsidR="00884D98">
        <w:rPr>
          <w:rFonts w:hint="eastAsia"/>
        </w:rPr>
        <w:t>的出现次数</w:t>
      </w:r>
      <w:r w:rsidRPr="00105F45">
        <w:rPr>
          <w:rFonts w:hint="eastAsia"/>
        </w:rPr>
        <w:t>。</w:t>
      </w:r>
    </w:p>
    <w:p w14:paraId="51AB9876" w14:textId="77777777" w:rsidR="0045438A" w:rsidRDefault="0045438A" w:rsidP="0045438A">
      <w:pPr>
        <w:pStyle w:val="a7"/>
      </w:pPr>
      <w:r>
        <w:t>scala&gt; import org.apache.spark.ml.feature.{CountVectorizer, CountVectorizerModel}</w:t>
      </w:r>
    </w:p>
    <w:p w14:paraId="3F04D35D" w14:textId="77777777" w:rsidR="0045438A" w:rsidRDefault="0045438A" w:rsidP="0045438A">
      <w:pPr>
        <w:pStyle w:val="a7"/>
      </w:pPr>
      <w:r>
        <w:t>import org.apache.spark.ml.feature.{CountVectorizer, CountVectorizerModel}</w:t>
      </w:r>
    </w:p>
    <w:p w14:paraId="372D7139" w14:textId="77777777" w:rsidR="0045438A" w:rsidRDefault="0045438A" w:rsidP="0045438A">
      <w:pPr>
        <w:pStyle w:val="a7"/>
      </w:pPr>
    </w:p>
    <w:p w14:paraId="655D7AC3" w14:textId="77777777" w:rsidR="0045438A" w:rsidRDefault="0045438A" w:rsidP="0045438A">
      <w:pPr>
        <w:pStyle w:val="a7"/>
      </w:pPr>
      <w:r>
        <w:t>scala&gt; val df = spark.createDataFrame(Seq(</w:t>
      </w:r>
    </w:p>
    <w:p w14:paraId="4E3B69A0" w14:textId="77777777" w:rsidR="0045438A" w:rsidRDefault="0045438A" w:rsidP="0045438A">
      <w:pPr>
        <w:pStyle w:val="a7"/>
      </w:pPr>
      <w:r>
        <w:t xml:space="preserve">     |   (0, Array("a", "b", "c")),</w:t>
      </w:r>
    </w:p>
    <w:p w14:paraId="584FF059" w14:textId="77777777" w:rsidR="0045438A" w:rsidRDefault="0045438A" w:rsidP="0045438A">
      <w:pPr>
        <w:pStyle w:val="a7"/>
      </w:pPr>
      <w:r>
        <w:t xml:space="preserve">     |   (1, Array("a", "b", "b", "c", "a"))</w:t>
      </w:r>
    </w:p>
    <w:p w14:paraId="0DC45C47" w14:textId="77777777" w:rsidR="0045438A" w:rsidRDefault="0045438A" w:rsidP="0045438A">
      <w:pPr>
        <w:pStyle w:val="a7"/>
      </w:pPr>
      <w:r>
        <w:t xml:space="preserve">     | )).toDF("id", "words")</w:t>
      </w:r>
    </w:p>
    <w:p w14:paraId="4114D062" w14:textId="77777777" w:rsidR="0045438A" w:rsidRDefault="0045438A" w:rsidP="0045438A">
      <w:pPr>
        <w:pStyle w:val="a7"/>
      </w:pPr>
      <w:r>
        <w:t>df: org.apache.spark.sql.DataFrame = [id: int, words: array&lt;string&gt;]</w:t>
      </w:r>
    </w:p>
    <w:p w14:paraId="568B091B" w14:textId="77777777" w:rsidR="0045438A" w:rsidRDefault="0045438A" w:rsidP="0045438A">
      <w:pPr>
        <w:pStyle w:val="a7"/>
      </w:pPr>
    </w:p>
    <w:p w14:paraId="2EE931EB" w14:textId="77777777" w:rsidR="0045438A" w:rsidRDefault="0045438A" w:rsidP="0045438A">
      <w:pPr>
        <w:pStyle w:val="a7"/>
      </w:pPr>
      <w:r>
        <w:t>scala&gt; val cvModel: CountVectorizerModel = new CountVectorizer().setInputCol("words").setOutputCol("features").setVocabSize(3).setMinDF(2).fit(df)</w:t>
      </w:r>
    </w:p>
    <w:p w14:paraId="432CC76F" w14:textId="77777777" w:rsidR="0045438A" w:rsidRDefault="0045438A" w:rsidP="0045438A">
      <w:pPr>
        <w:pStyle w:val="a7"/>
      </w:pPr>
      <w:r>
        <w:t xml:space="preserve">cvModel: org.apache.spark.ml.feature.CountVectorizerModel = cntVec_5074dfb20769 </w:t>
      </w:r>
    </w:p>
    <w:p w14:paraId="27EBB69B" w14:textId="77777777" w:rsidR="0045438A" w:rsidRDefault="0045438A" w:rsidP="0045438A">
      <w:pPr>
        <w:pStyle w:val="a7"/>
      </w:pPr>
    </w:p>
    <w:p w14:paraId="18C92483" w14:textId="77777777" w:rsidR="0045438A" w:rsidRDefault="0045438A" w:rsidP="0045438A">
      <w:pPr>
        <w:pStyle w:val="a7"/>
      </w:pPr>
      <w:r>
        <w:t>scala&gt; val cvm = new CountVectorizerModel(Array("a", "b", "c")).setInputCol("words").setOutputCol("features")</w:t>
      </w:r>
    </w:p>
    <w:p w14:paraId="778A8503" w14:textId="77777777" w:rsidR="0045438A" w:rsidRDefault="0045438A" w:rsidP="0045438A">
      <w:pPr>
        <w:pStyle w:val="a7"/>
      </w:pPr>
      <w:r>
        <w:t>cvm: org.apache.spark.ml.feature.CountVectorizerModel = cntVecModel_8e78064be4b8</w:t>
      </w:r>
    </w:p>
    <w:p w14:paraId="181DB29D" w14:textId="77777777" w:rsidR="0045438A" w:rsidRDefault="0045438A" w:rsidP="0045438A">
      <w:pPr>
        <w:pStyle w:val="a7"/>
      </w:pPr>
    </w:p>
    <w:p w14:paraId="4659E184" w14:textId="77777777" w:rsidR="0045438A" w:rsidRDefault="0045438A" w:rsidP="0045438A">
      <w:pPr>
        <w:pStyle w:val="a7"/>
      </w:pPr>
      <w:r>
        <w:t>scala&gt; cvModel.transform(df).select("features").show()</w:t>
      </w:r>
    </w:p>
    <w:p w14:paraId="012D4C70" w14:textId="77777777" w:rsidR="0045438A" w:rsidRDefault="0045438A" w:rsidP="0045438A">
      <w:pPr>
        <w:pStyle w:val="a7"/>
      </w:pPr>
      <w:r>
        <w:t>+--------------------+</w:t>
      </w:r>
    </w:p>
    <w:p w14:paraId="41DA231A" w14:textId="77777777" w:rsidR="0045438A" w:rsidRDefault="0045438A" w:rsidP="0045438A">
      <w:pPr>
        <w:pStyle w:val="a7"/>
      </w:pPr>
      <w:r>
        <w:t>|            features|</w:t>
      </w:r>
    </w:p>
    <w:p w14:paraId="6881820C" w14:textId="77777777" w:rsidR="0045438A" w:rsidRDefault="0045438A" w:rsidP="0045438A">
      <w:pPr>
        <w:pStyle w:val="a7"/>
      </w:pPr>
      <w:r>
        <w:t>+--------------------+</w:t>
      </w:r>
    </w:p>
    <w:p w14:paraId="4B66F75A" w14:textId="77777777" w:rsidR="0045438A" w:rsidRDefault="0045438A" w:rsidP="0045438A">
      <w:pPr>
        <w:pStyle w:val="a7"/>
      </w:pPr>
      <w:r>
        <w:t>|(3,[0,1,2],[1.0,1...|</w:t>
      </w:r>
    </w:p>
    <w:p w14:paraId="482C0E3D" w14:textId="77777777" w:rsidR="0045438A" w:rsidRDefault="0045438A" w:rsidP="0045438A">
      <w:pPr>
        <w:pStyle w:val="a7"/>
      </w:pPr>
      <w:r>
        <w:t>|(3,[0,1,2],[2.0,2...|</w:t>
      </w:r>
    </w:p>
    <w:p w14:paraId="5D2B0C21" w14:textId="77777777" w:rsidR="0045438A" w:rsidRDefault="0045438A" w:rsidP="0045438A">
      <w:pPr>
        <w:pStyle w:val="a7"/>
      </w:pPr>
      <w:r>
        <w:t>+--------------------+</w:t>
      </w:r>
    </w:p>
    <w:p w14:paraId="37903F90" w14:textId="0F7BC2CC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7</w:t>
      </w:r>
      <w:r w:rsidR="00576232">
        <w:fldChar w:fldCharType="end"/>
      </w:r>
    </w:p>
    <w:p w14:paraId="577D4340" w14:textId="0777F36B" w:rsidR="0045438A" w:rsidRDefault="00F72C4F" w:rsidP="008264D9">
      <w:pPr>
        <w:pStyle w:val="Heading2"/>
      </w:pPr>
      <w:r>
        <w:rPr>
          <w:rFonts w:hint="eastAsia"/>
        </w:rPr>
        <w:t>特征</w:t>
      </w:r>
      <w:r w:rsidR="0045438A">
        <w:rPr>
          <w:rFonts w:hint="eastAsia"/>
        </w:rPr>
        <w:t>转换</w:t>
      </w:r>
    </w:p>
    <w:p w14:paraId="7B89D25A" w14:textId="77777777" w:rsidR="0045438A" w:rsidRPr="00AA4BC7" w:rsidRDefault="0045438A" w:rsidP="008264D9">
      <w:pPr>
        <w:pStyle w:val="Heading3"/>
      </w:pPr>
      <w:r w:rsidRPr="00AA4BC7">
        <w:t>Tokenizer</w:t>
      </w:r>
    </w:p>
    <w:p w14:paraId="4D934D07" w14:textId="5B0ABB15" w:rsidR="0045438A" w:rsidRDefault="004C7971" w:rsidP="0045438A">
      <w:pPr>
        <w:ind w:firstLine="420"/>
      </w:pPr>
      <w:r>
        <w:rPr>
          <w:rFonts w:hint="eastAsia"/>
        </w:rPr>
        <w:t>Tokenizer</w:t>
      </w:r>
      <w:r>
        <w:rPr>
          <w:rFonts w:hint="eastAsia"/>
        </w:rPr>
        <w:t>的处理过程</w:t>
      </w:r>
      <w:r w:rsidR="0045438A">
        <w:rPr>
          <w:rFonts w:hint="eastAsia"/>
        </w:rPr>
        <w:t>是将文本</w:t>
      </w:r>
      <w:r>
        <w:rPr>
          <w:rFonts w:hint="eastAsia"/>
        </w:rPr>
        <w:t>分解成单个词汇</w:t>
      </w:r>
      <w:r w:rsidR="0045438A">
        <w:rPr>
          <w:rFonts w:hint="eastAsia"/>
        </w:rPr>
        <w:t>的过程</w:t>
      </w:r>
      <w:r w:rsidR="0027061D">
        <w:t>。</w:t>
      </w:r>
      <w:r w:rsidR="0045438A">
        <w:rPr>
          <w:rFonts w:hint="eastAsia"/>
        </w:rPr>
        <w:t>下面的例子展示了如何将句子拆分成单词序列。</w:t>
      </w:r>
      <w:r w:rsidR="0045438A">
        <w:rPr>
          <w:rFonts w:hint="eastAsia"/>
        </w:rPr>
        <w:t>RegexTokenizer</w:t>
      </w:r>
      <w:r w:rsidR="0045438A">
        <w:rPr>
          <w:rFonts w:hint="eastAsia"/>
        </w:rPr>
        <w:t>允许基于正则表达式</w:t>
      </w:r>
      <w:r w:rsidR="006C1590">
        <w:rPr>
          <w:rFonts w:hint="eastAsia"/>
        </w:rPr>
        <w:t>匹配</w:t>
      </w:r>
      <w:r w:rsidR="0045438A">
        <w:rPr>
          <w:rFonts w:hint="eastAsia"/>
        </w:rPr>
        <w:t>更高级的</w:t>
      </w:r>
      <w:r>
        <w:rPr>
          <w:rFonts w:hint="eastAsia"/>
        </w:rPr>
        <w:t>处理</w:t>
      </w:r>
      <w:r>
        <w:t>，</w:t>
      </w:r>
      <w:r>
        <w:rPr>
          <w:rFonts w:hint="eastAsia"/>
        </w:rPr>
        <w:t>默认情况下</w:t>
      </w:r>
      <w:r w:rsidR="00E34209">
        <w:rPr>
          <w:rFonts w:hint="eastAsia"/>
        </w:rPr>
        <w:t>pattern</w:t>
      </w:r>
      <w:r w:rsidR="0045438A">
        <w:rPr>
          <w:rFonts w:hint="eastAsia"/>
        </w:rPr>
        <w:t>参数</w:t>
      </w:r>
      <w:r w:rsidR="00844299">
        <w:rPr>
          <w:rFonts w:hint="eastAsia"/>
        </w:rPr>
        <w:t>被用作分隔符来分割输入文本</w:t>
      </w:r>
      <w:r w:rsidR="00782B76">
        <w:rPr>
          <w:rFonts w:hint="eastAsia"/>
        </w:rPr>
        <w:t>（正则表达式默认值为</w:t>
      </w:r>
      <w:r w:rsidR="00E34209">
        <w:rPr>
          <w:rFonts w:hint="eastAsia"/>
        </w:rPr>
        <w:t>\\</w:t>
      </w:r>
      <w:r w:rsidR="0045438A">
        <w:rPr>
          <w:rFonts w:hint="eastAsia"/>
        </w:rPr>
        <w:t>s +</w:t>
      </w:r>
      <w:r w:rsidR="0045438A">
        <w:rPr>
          <w:rFonts w:hint="eastAsia"/>
        </w:rPr>
        <w:t>）</w:t>
      </w:r>
      <w:r w:rsidR="003978FA">
        <w:t>，</w:t>
      </w:r>
      <w:r w:rsidR="009F720F">
        <w:rPr>
          <w:rFonts w:hint="eastAsia"/>
        </w:rPr>
        <w:t>或者</w:t>
      </w:r>
      <w:r w:rsidR="0045438A">
        <w:rPr>
          <w:rFonts w:hint="eastAsia"/>
        </w:rPr>
        <w:t>用户可以将</w:t>
      </w:r>
      <w:r w:rsidR="00E34209" w:rsidRPr="009F720F">
        <w:t>gaps</w:t>
      </w:r>
      <w:r w:rsidR="0045438A">
        <w:rPr>
          <w:rFonts w:hint="eastAsia"/>
        </w:rPr>
        <w:t>参数设置为</w:t>
      </w:r>
      <w:r w:rsidR="0045438A">
        <w:rPr>
          <w:rFonts w:hint="eastAsia"/>
        </w:rPr>
        <w:t>false</w:t>
      </w:r>
      <w:r w:rsidR="0045438A">
        <w:rPr>
          <w:rFonts w:hint="eastAsia"/>
        </w:rPr>
        <w:t>，指示正则表达式</w:t>
      </w:r>
      <w:r w:rsidR="001946C2" w:rsidRPr="001946C2">
        <w:t>pattern</w:t>
      </w:r>
      <w:r w:rsidR="00E34209">
        <w:rPr>
          <w:rFonts w:hint="eastAsia"/>
        </w:rPr>
        <w:t>指定了词汇</w:t>
      </w:r>
      <w:r w:rsidR="0045438A">
        <w:rPr>
          <w:rFonts w:hint="eastAsia"/>
        </w:rPr>
        <w:t>而不是分割间隙，并查找所有匹配</w:t>
      </w:r>
      <w:r w:rsidR="00E34209">
        <w:rPr>
          <w:rFonts w:hint="eastAsia"/>
        </w:rPr>
        <w:t>结果</w:t>
      </w:r>
      <w:r w:rsidR="0045438A">
        <w:rPr>
          <w:rFonts w:hint="eastAsia"/>
        </w:rPr>
        <w:t>。</w:t>
      </w:r>
    </w:p>
    <w:p w14:paraId="26FEE7C7" w14:textId="77777777" w:rsidR="0045438A" w:rsidRDefault="0045438A" w:rsidP="0045438A">
      <w:pPr>
        <w:pStyle w:val="a7"/>
      </w:pPr>
      <w:r>
        <w:t>scala&gt; import org.apache.spark.ml.feature.{RegexTokenizer, Tokenizer}</w:t>
      </w:r>
    </w:p>
    <w:p w14:paraId="1C0E75CB" w14:textId="77777777" w:rsidR="0045438A" w:rsidRDefault="0045438A" w:rsidP="0045438A">
      <w:pPr>
        <w:pStyle w:val="a7"/>
      </w:pPr>
      <w:r>
        <w:lastRenderedPageBreak/>
        <w:t>import org.apache.spark.ml.feature.{RegexTokenizer, Tokenizer}</w:t>
      </w:r>
    </w:p>
    <w:p w14:paraId="71C99E92" w14:textId="77777777" w:rsidR="0045438A" w:rsidRDefault="0045438A" w:rsidP="0045438A">
      <w:pPr>
        <w:pStyle w:val="a7"/>
      </w:pPr>
    </w:p>
    <w:p w14:paraId="5ED53F39" w14:textId="77777777" w:rsidR="0045438A" w:rsidRDefault="0045438A" w:rsidP="0045438A">
      <w:pPr>
        <w:pStyle w:val="a7"/>
      </w:pPr>
      <w:r>
        <w:t>scala&gt; import org.apache.spark.sql.functions._</w:t>
      </w:r>
    </w:p>
    <w:p w14:paraId="35E75509" w14:textId="77777777" w:rsidR="0045438A" w:rsidRDefault="0045438A" w:rsidP="0045438A">
      <w:pPr>
        <w:pStyle w:val="a7"/>
      </w:pPr>
      <w:r>
        <w:t>import org.apache.spark.sql.functions._</w:t>
      </w:r>
    </w:p>
    <w:p w14:paraId="06B60042" w14:textId="77777777" w:rsidR="0045438A" w:rsidRDefault="0045438A" w:rsidP="0045438A">
      <w:pPr>
        <w:pStyle w:val="a7"/>
      </w:pPr>
    </w:p>
    <w:p w14:paraId="0F348A1E" w14:textId="77777777" w:rsidR="0045438A" w:rsidRDefault="0045438A" w:rsidP="0045438A">
      <w:pPr>
        <w:pStyle w:val="a7"/>
      </w:pPr>
      <w:r>
        <w:t>scala&gt; val sentenceDataFrame = spark.createDataFrame(Seq(</w:t>
      </w:r>
    </w:p>
    <w:p w14:paraId="6DA365D4" w14:textId="77777777" w:rsidR="0045438A" w:rsidRDefault="0045438A" w:rsidP="0045438A">
      <w:pPr>
        <w:pStyle w:val="a7"/>
      </w:pPr>
      <w:r>
        <w:t xml:space="preserve">     |   (0, "Hi I heard about Spark"),</w:t>
      </w:r>
    </w:p>
    <w:p w14:paraId="30867A6A" w14:textId="77777777" w:rsidR="0045438A" w:rsidRDefault="0045438A" w:rsidP="0045438A">
      <w:pPr>
        <w:pStyle w:val="a7"/>
      </w:pPr>
      <w:r>
        <w:t xml:space="preserve">     |   (1, "I wish Java could use case classes"),</w:t>
      </w:r>
    </w:p>
    <w:p w14:paraId="32130CD9" w14:textId="77777777" w:rsidR="0045438A" w:rsidRDefault="0045438A" w:rsidP="0045438A">
      <w:pPr>
        <w:pStyle w:val="a7"/>
      </w:pPr>
      <w:r>
        <w:t xml:space="preserve">     |   (2, "Logistic,regression,models,are,neat")</w:t>
      </w:r>
    </w:p>
    <w:p w14:paraId="1FE0C098" w14:textId="77777777" w:rsidR="0045438A" w:rsidRDefault="0045438A" w:rsidP="0045438A">
      <w:pPr>
        <w:pStyle w:val="a7"/>
      </w:pPr>
      <w:r>
        <w:t xml:space="preserve">     | )).toDF("id", "sentence")</w:t>
      </w:r>
    </w:p>
    <w:p w14:paraId="0C493FF1" w14:textId="77777777" w:rsidR="0045438A" w:rsidRDefault="0045438A" w:rsidP="0045438A">
      <w:pPr>
        <w:pStyle w:val="a7"/>
      </w:pPr>
      <w:r>
        <w:t>sentenceDataFrame: org.apache.spark.sql.DataFrame = [id: int, sentence: string]</w:t>
      </w:r>
    </w:p>
    <w:p w14:paraId="7126C748" w14:textId="77777777" w:rsidR="0045438A" w:rsidRDefault="0045438A" w:rsidP="0045438A">
      <w:pPr>
        <w:pStyle w:val="a7"/>
      </w:pPr>
    </w:p>
    <w:p w14:paraId="77B800FA" w14:textId="77777777" w:rsidR="0045438A" w:rsidRDefault="0045438A" w:rsidP="0045438A">
      <w:pPr>
        <w:pStyle w:val="a7"/>
      </w:pPr>
      <w:r>
        <w:t xml:space="preserve">scala&gt; </w:t>
      </w:r>
    </w:p>
    <w:p w14:paraId="690A5F58" w14:textId="77777777" w:rsidR="0045438A" w:rsidRDefault="0045438A" w:rsidP="0045438A">
      <w:pPr>
        <w:pStyle w:val="a7"/>
      </w:pPr>
    </w:p>
    <w:p w14:paraId="4DF89BCB" w14:textId="77777777" w:rsidR="0045438A" w:rsidRDefault="0045438A" w:rsidP="0045438A">
      <w:pPr>
        <w:pStyle w:val="a7"/>
      </w:pPr>
      <w:r>
        <w:t>scala&gt; val tokenizer = new Tokenizer().setInputCol("sentence").setOutputCol("words")</w:t>
      </w:r>
    </w:p>
    <w:p w14:paraId="557D9901" w14:textId="77777777" w:rsidR="0045438A" w:rsidRDefault="0045438A" w:rsidP="0045438A">
      <w:pPr>
        <w:pStyle w:val="a7"/>
      </w:pPr>
      <w:r>
        <w:t>tokenizer: org.apache.spark.ml.feature.Tokenizer = tok_c0f6a3c47f23</w:t>
      </w:r>
    </w:p>
    <w:p w14:paraId="4E63A889" w14:textId="77777777" w:rsidR="0045438A" w:rsidRDefault="0045438A" w:rsidP="0045438A">
      <w:pPr>
        <w:pStyle w:val="a7"/>
      </w:pPr>
    </w:p>
    <w:p w14:paraId="60455C32" w14:textId="77777777" w:rsidR="0045438A" w:rsidRDefault="0045438A" w:rsidP="0045438A">
      <w:pPr>
        <w:pStyle w:val="a7"/>
      </w:pPr>
      <w:r>
        <w:t>scala&gt; val regexTokenizer = new RegexTokenizer().setInputCol("sentence").setOutputCol("words").setPattern("\\W")</w:t>
      </w:r>
    </w:p>
    <w:p w14:paraId="5FEECE7E" w14:textId="77777777" w:rsidR="0045438A" w:rsidRDefault="0045438A" w:rsidP="0045438A">
      <w:pPr>
        <w:pStyle w:val="a7"/>
      </w:pPr>
      <w:r>
        <w:t>regexTokenizer: org.apache.spark.ml.feature.RegexTokenizer = regexTok_0a7025a2ca35</w:t>
      </w:r>
    </w:p>
    <w:p w14:paraId="677499ED" w14:textId="77777777" w:rsidR="0045438A" w:rsidRDefault="0045438A" w:rsidP="0045438A">
      <w:pPr>
        <w:pStyle w:val="a7"/>
      </w:pPr>
    </w:p>
    <w:p w14:paraId="7F421759" w14:textId="77777777" w:rsidR="0045438A" w:rsidRDefault="0045438A" w:rsidP="0045438A">
      <w:pPr>
        <w:pStyle w:val="a7"/>
      </w:pPr>
      <w:r>
        <w:t>scala&gt; val countTokens = udf { (words: Seq[String]) =&gt; words.length }</w:t>
      </w:r>
    </w:p>
    <w:p w14:paraId="2586B402" w14:textId="77777777" w:rsidR="0045438A" w:rsidRDefault="0045438A" w:rsidP="0045438A">
      <w:pPr>
        <w:pStyle w:val="a7"/>
      </w:pPr>
      <w:r>
        <w:t>countTokens: org.apache.spark.sql.expressions.UserDefinedFunction = UserDefinedFunction(&lt;function1&gt;,IntegerType,Some(List(ArrayType(StringType,true))))</w:t>
      </w:r>
    </w:p>
    <w:p w14:paraId="3BB4822D" w14:textId="77777777" w:rsidR="0045438A" w:rsidRDefault="0045438A" w:rsidP="0045438A">
      <w:pPr>
        <w:pStyle w:val="a7"/>
      </w:pPr>
    </w:p>
    <w:p w14:paraId="16F2BCD6" w14:textId="77777777" w:rsidR="0045438A" w:rsidRDefault="0045438A" w:rsidP="0045438A">
      <w:pPr>
        <w:pStyle w:val="a7"/>
      </w:pPr>
      <w:r>
        <w:t>scala&gt; val tokenized = tokenizer.transform(sentenceDataFrame)</w:t>
      </w:r>
    </w:p>
    <w:p w14:paraId="794311F7" w14:textId="77777777" w:rsidR="0045438A" w:rsidRDefault="0045438A" w:rsidP="0045438A">
      <w:pPr>
        <w:pStyle w:val="a7"/>
      </w:pPr>
      <w:r>
        <w:t>tokenized: org.apache.spark.sql.DataFrame = [id: int, sentence: string ... 1 more field]</w:t>
      </w:r>
    </w:p>
    <w:p w14:paraId="1D1521BA" w14:textId="77777777" w:rsidR="0045438A" w:rsidRDefault="0045438A" w:rsidP="0045438A">
      <w:pPr>
        <w:pStyle w:val="a7"/>
      </w:pPr>
    </w:p>
    <w:p w14:paraId="4EBB8CC0" w14:textId="77777777" w:rsidR="0045438A" w:rsidRDefault="0045438A" w:rsidP="0045438A">
      <w:pPr>
        <w:pStyle w:val="a7"/>
      </w:pPr>
      <w:r>
        <w:t>scala&gt; tokenized.select("sentence", "words").withColumn("tokens", countTokens(col("words"))).show(false)</w:t>
      </w:r>
    </w:p>
    <w:p w14:paraId="0C1373BA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614B4F1B" w14:textId="77777777" w:rsidR="0045438A" w:rsidRDefault="0045438A" w:rsidP="0045438A">
      <w:pPr>
        <w:pStyle w:val="a7"/>
      </w:pPr>
      <w:r>
        <w:t>|sentence                           |words                                     |tokens|</w:t>
      </w:r>
    </w:p>
    <w:p w14:paraId="2126A2EA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6244B842" w14:textId="77777777" w:rsidR="0045438A" w:rsidRDefault="0045438A" w:rsidP="0045438A">
      <w:pPr>
        <w:pStyle w:val="a7"/>
      </w:pPr>
      <w:r>
        <w:t>|Hi I heard about Spark             |[hi, i, heard, about, spark]              |5     |</w:t>
      </w:r>
    </w:p>
    <w:p w14:paraId="015DA03C" w14:textId="77777777" w:rsidR="0045438A" w:rsidRDefault="0045438A" w:rsidP="0045438A">
      <w:pPr>
        <w:pStyle w:val="a7"/>
      </w:pPr>
      <w:r>
        <w:t>|I wish Java could use case classes |[i, wish, java, could, use, case, classes]|7     |</w:t>
      </w:r>
    </w:p>
    <w:p w14:paraId="7FD8D29E" w14:textId="77777777" w:rsidR="0045438A" w:rsidRDefault="0045438A" w:rsidP="0045438A">
      <w:pPr>
        <w:pStyle w:val="a7"/>
      </w:pPr>
      <w:r>
        <w:t>|Logistic,regression,models,are,neat|[logistic,regression,models,are,neat]     |1     |</w:t>
      </w:r>
    </w:p>
    <w:p w14:paraId="3C14F9C7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3AB251B4" w14:textId="77777777" w:rsidR="0045438A" w:rsidRDefault="0045438A" w:rsidP="0045438A">
      <w:pPr>
        <w:pStyle w:val="a7"/>
      </w:pPr>
    </w:p>
    <w:p w14:paraId="65F52AA6" w14:textId="77777777" w:rsidR="0045438A" w:rsidRDefault="0045438A" w:rsidP="0045438A">
      <w:pPr>
        <w:pStyle w:val="a7"/>
      </w:pPr>
      <w:r>
        <w:t>scala&gt; val regexTokenized = regexTokenizer.transform(sentenceDataFrame)</w:t>
      </w:r>
    </w:p>
    <w:p w14:paraId="09720E5B" w14:textId="77777777" w:rsidR="0045438A" w:rsidRDefault="0045438A" w:rsidP="0045438A">
      <w:pPr>
        <w:pStyle w:val="a7"/>
      </w:pPr>
      <w:r>
        <w:t>regexTokenized: org.apache.spark.sql.DataFrame = [id: int, sentence: string ... 1 more field]</w:t>
      </w:r>
    </w:p>
    <w:p w14:paraId="779D69AF" w14:textId="77777777" w:rsidR="0045438A" w:rsidRDefault="0045438A" w:rsidP="0045438A">
      <w:pPr>
        <w:pStyle w:val="a7"/>
      </w:pPr>
    </w:p>
    <w:p w14:paraId="6CEC5A5A" w14:textId="77777777" w:rsidR="0045438A" w:rsidRDefault="0045438A" w:rsidP="0045438A">
      <w:pPr>
        <w:pStyle w:val="a7"/>
      </w:pPr>
      <w:r>
        <w:t>scala&gt; regexTokenized.select("sentence", "words").withColumn("tokens", countTokens(col("words"))).show(false)</w:t>
      </w:r>
    </w:p>
    <w:p w14:paraId="42533198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0CA27AA6" w14:textId="77777777" w:rsidR="0045438A" w:rsidRDefault="0045438A" w:rsidP="0045438A">
      <w:pPr>
        <w:pStyle w:val="a7"/>
      </w:pPr>
      <w:r>
        <w:t>|sentence                           |words                                     |tokens|</w:t>
      </w:r>
    </w:p>
    <w:p w14:paraId="5047F165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73048748" w14:textId="77777777" w:rsidR="0045438A" w:rsidRDefault="0045438A" w:rsidP="0045438A">
      <w:pPr>
        <w:pStyle w:val="a7"/>
      </w:pPr>
      <w:r>
        <w:t>|Hi I heard about Spark             |[hi, i, heard, about, spark]              |5     |</w:t>
      </w:r>
    </w:p>
    <w:p w14:paraId="0FC6BBF6" w14:textId="77777777" w:rsidR="0045438A" w:rsidRDefault="0045438A" w:rsidP="0045438A">
      <w:pPr>
        <w:pStyle w:val="a7"/>
      </w:pPr>
      <w:r>
        <w:t>|I wish Java could use case classes |[i, wish, java, could, use, case, classes]|7     |</w:t>
      </w:r>
    </w:p>
    <w:p w14:paraId="562587EF" w14:textId="77777777" w:rsidR="0045438A" w:rsidRDefault="0045438A" w:rsidP="0045438A">
      <w:pPr>
        <w:pStyle w:val="a7"/>
      </w:pPr>
      <w:r>
        <w:t>|Logistic,regression,models,are,neat|[logistic, regression, models, are, neat] |5     |</w:t>
      </w:r>
    </w:p>
    <w:p w14:paraId="78DCC52C" w14:textId="77777777" w:rsidR="0045438A" w:rsidRDefault="0045438A" w:rsidP="0045438A">
      <w:pPr>
        <w:pStyle w:val="a7"/>
      </w:pPr>
      <w:r>
        <w:t>+-----------------------------------+------------------------------------------+------+</w:t>
      </w:r>
    </w:p>
    <w:p w14:paraId="19FA63F0" w14:textId="7595931A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8</w:t>
      </w:r>
      <w:r w:rsidR="00576232">
        <w:fldChar w:fldCharType="end"/>
      </w:r>
    </w:p>
    <w:p w14:paraId="488511A9" w14:textId="77777777" w:rsidR="0045438A" w:rsidRDefault="0045438A" w:rsidP="008264D9">
      <w:pPr>
        <w:pStyle w:val="Heading3"/>
      </w:pPr>
      <w:r w:rsidRPr="00B47B78">
        <w:lastRenderedPageBreak/>
        <w:t>StopWordsRemover</w:t>
      </w:r>
    </w:p>
    <w:p w14:paraId="340350CB" w14:textId="500F2A3C" w:rsidR="0045438A" w:rsidRDefault="0045438A" w:rsidP="0045438A">
      <w:pPr>
        <w:ind w:firstLine="420"/>
      </w:pPr>
      <w:r>
        <w:rPr>
          <w:rFonts w:hint="eastAsia"/>
        </w:rPr>
        <w:t>停止词是</w:t>
      </w:r>
      <w:r w:rsidR="00D956D1">
        <w:rPr>
          <w:rFonts w:hint="eastAsia"/>
        </w:rPr>
        <w:t>需要</w:t>
      </w:r>
      <w:r>
        <w:rPr>
          <w:rFonts w:hint="eastAsia"/>
        </w:rPr>
        <w:t>从输入</w:t>
      </w:r>
      <w:r w:rsidR="00D956D1">
        <w:rPr>
          <w:rFonts w:hint="eastAsia"/>
        </w:rPr>
        <w:t>文本</w:t>
      </w:r>
      <w:r>
        <w:rPr>
          <w:rFonts w:hint="eastAsia"/>
        </w:rPr>
        <w:t>中排除的词，通常是因为词经常出现并且不具有</w:t>
      </w:r>
      <w:r w:rsidR="00D956D1">
        <w:rPr>
          <w:rFonts w:hint="eastAsia"/>
        </w:rPr>
        <w:t>具体</w:t>
      </w:r>
      <w:r>
        <w:rPr>
          <w:rFonts w:hint="eastAsia"/>
        </w:rPr>
        <w:t>的含义。</w:t>
      </w:r>
      <w:r>
        <w:rPr>
          <w:rFonts w:hint="eastAsia"/>
        </w:rPr>
        <w:t>StopWordsRemover</w:t>
      </w:r>
      <w:r w:rsidR="00D956D1">
        <w:rPr>
          <w:rFonts w:hint="eastAsia"/>
        </w:rPr>
        <w:t>将一系列字符串</w:t>
      </w:r>
      <w:r>
        <w:rPr>
          <w:rFonts w:hint="eastAsia"/>
        </w:rPr>
        <w:t>作为输入</w:t>
      </w:r>
      <w:r w:rsidR="00D956D1">
        <w:rPr>
          <w:rFonts w:hint="eastAsia"/>
        </w:rPr>
        <w:t>（例如</w:t>
      </w:r>
      <w:r w:rsidR="00D956D1">
        <w:rPr>
          <w:rFonts w:hint="eastAsia"/>
        </w:rPr>
        <w:t>Tokenizer</w:t>
      </w:r>
      <w:r w:rsidR="00D956D1">
        <w:rPr>
          <w:rFonts w:hint="eastAsia"/>
        </w:rPr>
        <w:t>处理后的输出）</w:t>
      </w:r>
      <w:r>
        <w:rPr>
          <w:rFonts w:hint="eastAsia"/>
        </w:rPr>
        <w:t>，并从</w:t>
      </w:r>
      <w:r w:rsidR="00D956D1">
        <w:rPr>
          <w:rFonts w:hint="eastAsia"/>
        </w:rPr>
        <w:t>这些</w:t>
      </w:r>
      <w:r>
        <w:rPr>
          <w:rFonts w:hint="eastAsia"/>
        </w:rPr>
        <w:t>输入序列中删除所有停用词</w:t>
      </w:r>
      <w:r w:rsidR="0027061D">
        <w:t>。</w:t>
      </w:r>
      <w:r>
        <w:rPr>
          <w:rFonts w:hint="eastAsia"/>
        </w:rPr>
        <w:t>停用词的列表由</w:t>
      </w:r>
      <w:r>
        <w:rPr>
          <w:rFonts w:hint="eastAsia"/>
        </w:rPr>
        <w:t>stopWords</w:t>
      </w:r>
      <w:r>
        <w:rPr>
          <w:rFonts w:hint="eastAsia"/>
        </w:rPr>
        <w:t>参数指定</w:t>
      </w:r>
      <w:r w:rsidR="00D956D1">
        <w:t>，</w:t>
      </w:r>
      <w:r>
        <w:rPr>
          <w:rFonts w:hint="eastAsia"/>
        </w:rPr>
        <w:t>可以通过调用</w:t>
      </w:r>
      <w:r>
        <w:rPr>
          <w:rFonts w:hint="eastAsia"/>
        </w:rPr>
        <w:t>StopWordsRemover.loadDefaultStopWords</w:t>
      </w:r>
      <w:r>
        <w:rPr>
          <w:rFonts w:hint="eastAsia"/>
        </w:rPr>
        <w:t>（</w:t>
      </w:r>
      <w:r>
        <w:rPr>
          <w:rFonts w:hint="eastAsia"/>
        </w:rPr>
        <w:t>language</w:t>
      </w:r>
      <w:r>
        <w:rPr>
          <w:rFonts w:hint="eastAsia"/>
        </w:rPr>
        <w:t>）来访问某些语言的默认停用词，其中可用的选项是</w:t>
      </w:r>
      <w:r w:rsidR="008A4B7E">
        <w:t>“</w:t>
      </w:r>
      <w:r w:rsidR="0089627A" w:rsidRPr="0089627A">
        <w:t>danish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dutch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english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finnish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french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german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hungarian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italian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norwegian</w:t>
      </w:r>
      <w:r w:rsidR="008A4B7E">
        <w:t>”</w:t>
      </w:r>
      <w:r w:rsidR="008A4B7E">
        <w:t>，</w:t>
      </w:r>
      <w:r w:rsidR="008A4B7E">
        <w:t>“</w:t>
      </w:r>
      <w:r w:rsidR="0089627A" w:rsidRPr="0089627A">
        <w:t>portuguese</w:t>
      </w:r>
      <w:r w:rsidR="008A4B7E">
        <w:t>”</w:t>
      </w:r>
      <w:r w:rsidR="008A4B7E">
        <w:t>，</w:t>
      </w:r>
      <w:r w:rsidR="008A4B7E">
        <w:t>“russian”</w:t>
      </w:r>
      <w:r w:rsidR="008A4B7E">
        <w:t>，</w:t>
      </w:r>
      <w:r w:rsidR="008A4B7E">
        <w:t>“spanish”</w:t>
      </w:r>
      <w:r w:rsidR="008A4B7E">
        <w:t>，</w:t>
      </w:r>
      <w:r w:rsidR="008A4B7E">
        <w:t>“swedish”</w:t>
      </w:r>
      <w:r w:rsidR="0089627A">
        <w:rPr>
          <w:rFonts w:hint="eastAsia"/>
        </w:rPr>
        <w:t>和</w:t>
      </w:r>
      <w:r w:rsidR="008A4B7E">
        <w:t>“turkish”</w:t>
      </w:r>
      <w:r w:rsidR="0027061D">
        <w:t>。</w:t>
      </w:r>
      <w:r>
        <w:rPr>
          <w:rFonts w:hint="eastAsia"/>
        </w:rPr>
        <w:t>布尔型参数</w:t>
      </w:r>
      <w:r>
        <w:rPr>
          <w:rFonts w:hint="eastAsia"/>
        </w:rPr>
        <w:t>caseSensitive</w:t>
      </w:r>
      <w:r w:rsidR="00095466">
        <w:rPr>
          <w:rFonts w:hint="eastAsia"/>
        </w:rPr>
        <w:t>指示匹配是否区分大小写，</w:t>
      </w:r>
      <w:r>
        <w:rPr>
          <w:rFonts w:hint="eastAsia"/>
        </w:rPr>
        <w:t>默认为</w:t>
      </w:r>
      <w:r>
        <w:rPr>
          <w:rFonts w:hint="eastAsia"/>
        </w:rPr>
        <w:t>false</w:t>
      </w:r>
      <w:r>
        <w:rPr>
          <w:rFonts w:hint="eastAsia"/>
        </w:rPr>
        <w:t>。</w:t>
      </w:r>
      <w:r w:rsidRPr="00A02E70">
        <w:rPr>
          <w:rFonts w:hint="eastAsia"/>
        </w:rPr>
        <w:t>假设有以下</w:t>
      </w:r>
      <w:r w:rsidR="00095466">
        <w:rPr>
          <w:rFonts w:hint="eastAsia"/>
        </w:rPr>
        <w:t>DataFrame</w:t>
      </w:r>
      <w:r w:rsidR="00095466">
        <w:rPr>
          <w:rFonts w:hint="eastAsia"/>
        </w:rPr>
        <w:t>，包含</w:t>
      </w:r>
      <w:r w:rsidRPr="00A02E70">
        <w:rPr>
          <w:rFonts w:hint="eastAsia"/>
        </w:rPr>
        <w:t>列</w:t>
      </w:r>
      <w:r w:rsidRPr="00A02E70">
        <w:rPr>
          <w:rFonts w:hint="eastAsia"/>
        </w:rPr>
        <w:t>id</w:t>
      </w:r>
      <w:r w:rsidRPr="00A02E70">
        <w:rPr>
          <w:rFonts w:hint="eastAsia"/>
        </w:rPr>
        <w:t>和</w:t>
      </w:r>
      <w:r w:rsidR="00095466">
        <w:rPr>
          <w:rFonts w:hint="eastAsia"/>
        </w:rPr>
        <w:t>raw</w:t>
      </w:r>
      <w:r w:rsidRPr="00A02E70">
        <w:rPr>
          <w:rFonts w:hint="eastAsia"/>
        </w:rPr>
        <w:t>：</w:t>
      </w:r>
    </w:p>
    <w:p w14:paraId="7E3F51C3" w14:textId="77777777" w:rsidR="0045438A" w:rsidRDefault="0045438A" w:rsidP="0045438A">
      <w:pPr>
        <w:pStyle w:val="a7"/>
      </w:pPr>
      <w:r>
        <w:t xml:space="preserve">id </w:t>
      </w:r>
      <w:r>
        <w:rPr>
          <w:rFonts w:hint="eastAsia"/>
        </w:rPr>
        <w:t xml:space="preserve"> </w:t>
      </w:r>
      <w:r>
        <w:t>| raw</w:t>
      </w:r>
    </w:p>
    <w:p w14:paraId="5E3093C2" w14:textId="77777777" w:rsidR="0045438A" w:rsidRDefault="0045438A" w:rsidP="0045438A">
      <w:pPr>
        <w:pStyle w:val="a7"/>
      </w:pPr>
      <w:r>
        <w:t>----|----------</w:t>
      </w:r>
    </w:p>
    <w:p w14:paraId="08A1654D" w14:textId="77777777" w:rsidR="0045438A" w:rsidRDefault="0045438A" w:rsidP="0045438A">
      <w:pPr>
        <w:pStyle w:val="a7"/>
      </w:pPr>
      <w:r>
        <w:t xml:space="preserve"> 0  | [I, saw, the, red, baloon]</w:t>
      </w:r>
    </w:p>
    <w:p w14:paraId="32B7FD10" w14:textId="77777777" w:rsidR="0045438A" w:rsidRDefault="0045438A" w:rsidP="0045438A">
      <w:pPr>
        <w:pStyle w:val="a7"/>
      </w:pPr>
      <w:r>
        <w:t xml:space="preserve"> 1  | [Mary, had, a, little, lamb]</w:t>
      </w:r>
    </w:p>
    <w:p w14:paraId="5F02DF2E" w14:textId="03B7D10F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9</w:t>
      </w:r>
      <w:r w:rsidR="00576232">
        <w:fldChar w:fldCharType="end"/>
      </w:r>
    </w:p>
    <w:p w14:paraId="57740A3B" w14:textId="13ABF69B" w:rsidR="0045438A" w:rsidRDefault="00095466" w:rsidP="0045438A">
      <w:pPr>
        <w:ind w:firstLine="420"/>
      </w:pPr>
      <w:r>
        <w:rPr>
          <w:rFonts w:hint="eastAsia"/>
        </w:rPr>
        <w:t>将</w:t>
      </w:r>
      <w:r w:rsidR="0045438A">
        <w:rPr>
          <w:rFonts w:hint="eastAsia"/>
        </w:rPr>
        <w:t>raw</w:t>
      </w:r>
      <w:r w:rsidR="0045438A">
        <w:rPr>
          <w:rFonts w:hint="eastAsia"/>
        </w:rPr>
        <w:t>作为</w:t>
      </w:r>
      <w:r w:rsidR="007D2809">
        <w:rPr>
          <w:rFonts w:hint="eastAsia"/>
        </w:rPr>
        <w:t>StopWordsRemover</w:t>
      </w:r>
      <w:r w:rsidR="007D2809">
        <w:rPr>
          <w:rFonts w:hint="eastAsia"/>
        </w:rPr>
        <w:t>的输入列，</w:t>
      </w:r>
      <w:r w:rsidR="007D2809">
        <w:rPr>
          <w:rFonts w:hint="eastAsia"/>
        </w:rPr>
        <w:t>filtered</w:t>
      </w:r>
      <w:r w:rsidR="0045438A">
        <w:rPr>
          <w:rFonts w:hint="eastAsia"/>
        </w:rPr>
        <w:t>作为输出列，应该得到以下内容：</w:t>
      </w:r>
    </w:p>
    <w:p w14:paraId="19B954D9" w14:textId="77777777" w:rsidR="0045438A" w:rsidRDefault="0045438A" w:rsidP="0045438A">
      <w:pPr>
        <w:pStyle w:val="a7"/>
      </w:pPr>
      <w:r>
        <w:t xml:space="preserve">id </w:t>
      </w:r>
      <w:r>
        <w:rPr>
          <w:rFonts w:hint="eastAsia"/>
        </w:rPr>
        <w:t xml:space="preserve"> </w:t>
      </w:r>
      <w:r>
        <w:t>| raw                         | filtered</w:t>
      </w:r>
    </w:p>
    <w:p w14:paraId="75F8D362" w14:textId="77777777" w:rsidR="0045438A" w:rsidRDefault="0045438A" w:rsidP="0045438A">
      <w:pPr>
        <w:pStyle w:val="a7"/>
      </w:pPr>
      <w:r>
        <w:t>----|-----------------------------|--------------------</w:t>
      </w:r>
    </w:p>
    <w:p w14:paraId="65D24C89" w14:textId="77777777" w:rsidR="0045438A" w:rsidRDefault="0045438A" w:rsidP="0045438A">
      <w:pPr>
        <w:pStyle w:val="a7"/>
      </w:pPr>
      <w:r>
        <w:t xml:space="preserve"> 0  | [I, saw, the, red, baloon]  |  [saw, red, baloon]</w:t>
      </w:r>
    </w:p>
    <w:p w14:paraId="4FCF2060" w14:textId="77777777" w:rsidR="0045438A" w:rsidRDefault="0045438A" w:rsidP="0045438A">
      <w:pPr>
        <w:pStyle w:val="a7"/>
      </w:pPr>
      <w:r>
        <w:t xml:space="preserve"> 1  | [Mary, had, a, little, lamb]|[Mary, little, lamb]</w:t>
      </w:r>
    </w:p>
    <w:p w14:paraId="41BB7B4D" w14:textId="0B8D1BB3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10</w:t>
      </w:r>
      <w:r w:rsidR="00576232">
        <w:fldChar w:fldCharType="end"/>
      </w:r>
    </w:p>
    <w:p w14:paraId="5819DF56" w14:textId="54CCED16" w:rsidR="0045438A" w:rsidRDefault="0045438A" w:rsidP="0045438A">
      <w:pPr>
        <w:ind w:firstLine="420"/>
      </w:pPr>
      <w:r w:rsidRPr="00E964AB">
        <w:rPr>
          <w:rFonts w:hint="eastAsia"/>
        </w:rPr>
        <w:t>在</w:t>
      </w:r>
      <w:r w:rsidRPr="00E964AB">
        <w:rPr>
          <w:rFonts w:hint="eastAsia"/>
        </w:rPr>
        <w:t>filtered</w:t>
      </w:r>
      <w:r w:rsidR="00143C3D">
        <w:rPr>
          <w:rFonts w:hint="eastAsia"/>
        </w:rPr>
        <w:t>中</w:t>
      </w:r>
      <w:r w:rsidRPr="00E964AB">
        <w:rPr>
          <w:rFonts w:hint="eastAsia"/>
        </w:rPr>
        <w:t>，停用词“</w:t>
      </w:r>
      <w:r w:rsidRPr="00E964AB">
        <w:rPr>
          <w:rFonts w:hint="eastAsia"/>
        </w:rPr>
        <w:t>I</w:t>
      </w:r>
      <w:r w:rsidRPr="00E964AB">
        <w:rPr>
          <w:rFonts w:hint="eastAsia"/>
        </w:rPr>
        <w:t>”，“</w:t>
      </w:r>
      <w:r w:rsidRPr="00E964AB">
        <w:rPr>
          <w:rFonts w:hint="eastAsia"/>
        </w:rPr>
        <w:t>the</w:t>
      </w:r>
      <w:r w:rsidRPr="00E964AB">
        <w:rPr>
          <w:rFonts w:hint="eastAsia"/>
        </w:rPr>
        <w:t>”，“</w:t>
      </w:r>
      <w:r w:rsidRPr="00E964AB">
        <w:rPr>
          <w:rFonts w:hint="eastAsia"/>
        </w:rPr>
        <w:t>had</w:t>
      </w:r>
      <w:r w:rsidRPr="00E964AB">
        <w:rPr>
          <w:rFonts w:hint="eastAsia"/>
        </w:rPr>
        <w:t>”和“</w:t>
      </w:r>
      <w:r w:rsidRPr="00E964AB">
        <w:rPr>
          <w:rFonts w:hint="eastAsia"/>
        </w:rPr>
        <w:t>a</w:t>
      </w:r>
      <w:r w:rsidRPr="00E964AB">
        <w:rPr>
          <w:rFonts w:hint="eastAsia"/>
        </w:rPr>
        <w:t>”已被过滤掉。</w:t>
      </w:r>
    </w:p>
    <w:p w14:paraId="7399C5A0" w14:textId="77777777" w:rsidR="0045438A" w:rsidRDefault="0045438A" w:rsidP="0045438A">
      <w:pPr>
        <w:pStyle w:val="a7"/>
      </w:pPr>
      <w:r>
        <w:t>scala&gt; import org.apache.spark.ml.feature.StopWordsRemover</w:t>
      </w:r>
    </w:p>
    <w:p w14:paraId="6D3F6DBA" w14:textId="77777777" w:rsidR="0045438A" w:rsidRDefault="0045438A" w:rsidP="0045438A">
      <w:pPr>
        <w:pStyle w:val="a7"/>
      </w:pPr>
      <w:r>
        <w:t>import org.apache.spark.ml.feature.StopWordsRemover</w:t>
      </w:r>
    </w:p>
    <w:p w14:paraId="35617A46" w14:textId="77777777" w:rsidR="0045438A" w:rsidRDefault="0045438A" w:rsidP="0045438A">
      <w:pPr>
        <w:pStyle w:val="a7"/>
      </w:pPr>
    </w:p>
    <w:p w14:paraId="779C9316" w14:textId="77777777" w:rsidR="0045438A" w:rsidRDefault="0045438A" w:rsidP="0045438A">
      <w:pPr>
        <w:pStyle w:val="a7"/>
      </w:pPr>
      <w:r>
        <w:t>scala&gt; val remover = new StopWordsRemover().setInputCol("raw").setOutputCol("filtered")</w:t>
      </w:r>
    </w:p>
    <w:p w14:paraId="4CC3B405" w14:textId="77777777" w:rsidR="0045438A" w:rsidRDefault="0045438A" w:rsidP="0045438A">
      <w:pPr>
        <w:pStyle w:val="a7"/>
      </w:pPr>
      <w:r>
        <w:t>remover: org.apache.spark.ml.feature.StopWordsRemover = stopWords_bcd87f61a74e</w:t>
      </w:r>
    </w:p>
    <w:p w14:paraId="0ADDF591" w14:textId="77777777" w:rsidR="0045438A" w:rsidRDefault="0045438A" w:rsidP="0045438A">
      <w:pPr>
        <w:pStyle w:val="a7"/>
      </w:pPr>
    </w:p>
    <w:p w14:paraId="002275AD" w14:textId="77777777" w:rsidR="0045438A" w:rsidRDefault="0045438A" w:rsidP="0045438A">
      <w:pPr>
        <w:pStyle w:val="a7"/>
      </w:pPr>
      <w:r>
        <w:t>scala&gt; val dataSet = spark.createDataFrame(Seq(</w:t>
      </w:r>
    </w:p>
    <w:p w14:paraId="45091197" w14:textId="77777777" w:rsidR="0045438A" w:rsidRDefault="0045438A" w:rsidP="0045438A">
      <w:pPr>
        <w:pStyle w:val="a7"/>
      </w:pPr>
      <w:r>
        <w:t xml:space="preserve">     |   (0, Seq("I", "saw", "the", "red", "balloon")),</w:t>
      </w:r>
    </w:p>
    <w:p w14:paraId="07F499FD" w14:textId="77777777" w:rsidR="0045438A" w:rsidRDefault="0045438A" w:rsidP="0045438A">
      <w:pPr>
        <w:pStyle w:val="a7"/>
      </w:pPr>
      <w:r>
        <w:t xml:space="preserve">     |   (1, Seq("Mary", "had", "a", "little", "lamb"))</w:t>
      </w:r>
    </w:p>
    <w:p w14:paraId="4DC42F63" w14:textId="77777777" w:rsidR="0045438A" w:rsidRDefault="0045438A" w:rsidP="0045438A">
      <w:pPr>
        <w:pStyle w:val="a7"/>
      </w:pPr>
      <w:r>
        <w:t xml:space="preserve">     | )).toDF("id", "raw")</w:t>
      </w:r>
    </w:p>
    <w:p w14:paraId="7A5AD6CE" w14:textId="77777777" w:rsidR="0045438A" w:rsidRDefault="0045438A" w:rsidP="0045438A">
      <w:pPr>
        <w:pStyle w:val="a7"/>
      </w:pPr>
      <w:r>
        <w:t>dataSet: org.apache.spark.sql.DataFrame = [id: int, raw: array&lt;string&gt;]</w:t>
      </w:r>
    </w:p>
    <w:p w14:paraId="09EFA7FB" w14:textId="77777777" w:rsidR="0045438A" w:rsidRDefault="0045438A" w:rsidP="0045438A">
      <w:pPr>
        <w:pStyle w:val="a7"/>
      </w:pPr>
    </w:p>
    <w:p w14:paraId="4A0C077F" w14:textId="77777777" w:rsidR="0045438A" w:rsidRDefault="0045438A" w:rsidP="0045438A">
      <w:pPr>
        <w:pStyle w:val="a7"/>
      </w:pPr>
      <w:r>
        <w:t xml:space="preserve">scala&gt; </w:t>
      </w:r>
    </w:p>
    <w:p w14:paraId="4A887FA2" w14:textId="77777777" w:rsidR="0045438A" w:rsidRDefault="0045438A" w:rsidP="0045438A">
      <w:pPr>
        <w:pStyle w:val="a7"/>
      </w:pPr>
    </w:p>
    <w:p w14:paraId="7195444A" w14:textId="77777777" w:rsidR="0045438A" w:rsidRDefault="0045438A" w:rsidP="0045438A">
      <w:pPr>
        <w:pStyle w:val="a7"/>
      </w:pPr>
      <w:r>
        <w:t>scala&gt; remover.transform(dataSet).show(false)</w:t>
      </w:r>
    </w:p>
    <w:p w14:paraId="0669ADF1" w14:textId="77777777" w:rsidR="0045438A" w:rsidRDefault="0045438A" w:rsidP="0045438A">
      <w:pPr>
        <w:pStyle w:val="a7"/>
      </w:pPr>
      <w:r>
        <w:t>+---+----------------------------+--------------------+</w:t>
      </w:r>
    </w:p>
    <w:p w14:paraId="1F42AF20" w14:textId="77777777" w:rsidR="0045438A" w:rsidRDefault="0045438A" w:rsidP="0045438A">
      <w:pPr>
        <w:pStyle w:val="a7"/>
      </w:pPr>
      <w:r>
        <w:t>|id |raw                         |filtered            |</w:t>
      </w:r>
    </w:p>
    <w:p w14:paraId="5C45176B" w14:textId="77777777" w:rsidR="0045438A" w:rsidRDefault="0045438A" w:rsidP="0045438A">
      <w:pPr>
        <w:pStyle w:val="a7"/>
      </w:pPr>
      <w:r>
        <w:t>+---+----------------------------+--------------------+</w:t>
      </w:r>
    </w:p>
    <w:p w14:paraId="61A057EF" w14:textId="77777777" w:rsidR="0045438A" w:rsidRDefault="0045438A" w:rsidP="0045438A">
      <w:pPr>
        <w:pStyle w:val="a7"/>
      </w:pPr>
      <w:r>
        <w:t>|0  |[I, saw, the, red, balloon] |[saw, red, balloon] |</w:t>
      </w:r>
    </w:p>
    <w:p w14:paraId="5F5A5386" w14:textId="77777777" w:rsidR="0045438A" w:rsidRDefault="0045438A" w:rsidP="0045438A">
      <w:pPr>
        <w:pStyle w:val="a7"/>
      </w:pPr>
      <w:r>
        <w:t>|1  |[Mary, had, a, little, lamb]|[Mary, little, lamb]|</w:t>
      </w:r>
    </w:p>
    <w:p w14:paraId="27432482" w14:textId="77777777" w:rsidR="0045438A" w:rsidRDefault="0045438A" w:rsidP="0045438A">
      <w:pPr>
        <w:pStyle w:val="a7"/>
      </w:pPr>
      <w:r>
        <w:t>+---+----------------------------+--------------------+</w:t>
      </w:r>
    </w:p>
    <w:p w14:paraId="2CE44EFE" w14:textId="4B10D31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11</w:t>
      </w:r>
      <w:r w:rsidR="00576232">
        <w:fldChar w:fldCharType="end"/>
      </w:r>
    </w:p>
    <w:p w14:paraId="55DC471F" w14:textId="005FD7B9" w:rsidR="0045438A" w:rsidRDefault="00143C3D" w:rsidP="008264D9">
      <w:pPr>
        <w:pStyle w:val="Heading3"/>
      </w:pPr>
      <w:r>
        <w:rPr>
          <w:rFonts w:hint="eastAsia"/>
        </w:rPr>
        <w:t>n</w:t>
      </w:r>
      <w:r w:rsidR="0045438A">
        <w:t>-</w:t>
      </w:r>
      <w:r w:rsidR="0045438A" w:rsidRPr="00D24DFD">
        <w:t>gram</w:t>
      </w:r>
    </w:p>
    <w:p w14:paraId="7EA15D6E" w14:textId="74EE47FD" w:rsidR="0045438A" w:rsidRDefault="0045438A" w:rsidP="0045438A">
      <w:pPr>
        <w:ind w:firstLine="420"/>
      </w:pPr>
      <m:oMath>
        <m:r>
          <w:rPr>
            <w:rFonts w:ascii="Cambria Math" w:hAnsi="Cambria Math"/>
          </w:rPr>
          <m:t>n</m:t>
        </m:r>
      </m:oMath>
      <w:r w:rsidRPr="00E93730">
        <w:t>-gram</w:t>
      </w:r>
      <w:r>
        <w:rPr>
          <w:rFonts w:hint="eastAsia"/>
        </w:rPr>
        <w:t>是</w:t>
      </w:r>
      <m:oMath>
        <m:r>
          <w:rPr>
            <w:rFonts w:ascii="Cambria Math" w:hAnsi="Cambria Math"/>
          </w:rPr>
          <m:t>n</m:t>
        </m:r>
      </m:oMath>
      <w:r w:rsidR="00095466">
        <w:rPr>
          <w:rFonts w:hint="eastAsia"/>
        </w:rPr>
        <w:t>个连续单词</w:t>
      </w:r>
      <w:r>
        <w:rPr>
          <w:rFonts w:hint="eastAsia"/>
        </w:rPr>
        <w:t>的序列，</w:t>
      </w:r>
      <m:oMath>
        <m:r>
          <w:rPr>
            <w:rFonts w:ascii="Cambria Math" w:hAnsi="Cambria Math"/>
          </w:rPr>
          <m:t xml:space="preserve"> n</m:t>
        </m:r>
      </m:oMath>
      <w:r w:rsidR="006A2915">
        <w:rPr>
          <w:rFonts w:hint="eastAsia"/>
        </w:rPr>
        <w:t>是某个整数</w:t>
      </w:r>
      <w:r>
        <w:rPr>
          <w:rFonts w:hint="eastAsia"/>
        </w:rPr>
        <w:t>。</w:t>
      </w:r>
      <w:r>
        <w:rPr>
          <w:rFonts w:hint="eastAsia"/>
        </w:rPr>
        <w:t>NGram</w:t>
      </w:r>
      <w:r>
        <w:rPr>
          <w:rFonts w:hint="eastAsia"/>
        </w:rPr>
        <w:t>类可以用来将输入特征转换成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-gram</w:t>
      </w:r>
      <w:r>
        <w:rPr>
          <w:rFonts w:hint="eastAsia"/>
        </w:rPr>
        <w:t>。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-gram</w:t>
      </w:r>
      <w:r>
        <w:rPr>
          <w:rFonts w:hint="eastAsia"/>
        </w:rPr>
        <w:t>将字符串序列作为输入</w:t>
      </w:r>
      <w:r w:rsidR="00095466">
        <w:t>，</w:t>
      </w:r>
      <w:r>
        <w:rPr>
          <w:rFonts w:hint="eastAsia"/>
        </w:rPr>
        <w:t>参数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用于确定每个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-gram</w:t>
      </w:r>
      <w:r w:rsidR="00AE2B83">
        <w:rPr>
          <w:rFonts w:hint="eastAsia"/>
        </w:rPr>
        <w:t>中</w:t>
      </w:r>
      <w:r w:rsidR="00095466">
        <w:rPr>
          <w:rFonts w:hint="eastAsia"/>
        </w:rPr>
        <w:t>连续单词</w:t>
      </w:r>
      <w:r>
        <w:rPr>
          <w:rFonts w:hint="eastAsia"/>
        </w:rPr>
        <w:t>的数量</w:t>
      </w:r>
      <w:r w:rsidR="00095466">
        <w:t>，</w:t>
      </w:r>
      <w:r>
        <w:rPr>
          <w:rFonts w:hint="eastAsia"/>
        </w:rPr>
        <w:t>输出将由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-gram</w:t>
      </w:r>
      <w:r>
        <w:rPr>
          <w:rFonts w:hint="eastAsia"/>
        </w:rPr>
        <w:t>序列组成，其中每个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-gram</w:t>
      </w:r>
      <w:r>
        <w:rPr>
          <w:rFonts w:hint="eastAsia"/>
        </w:rPr>
        <w:t>由一个以空格分隔的</w:t>
      </w:r>
      <m:oMath>
        <m:r>
          <w:rPr>
            <w:rFonts w:ascii="Cambria Math" w:hAnsi="Cambria Math"/>
          </w:rPr>
          <m:t>n</m:t>
        </m:r>
      </m:oMath>
      <w:r w:rsidR="00095466">
        <w:rPr>
          <w:rFonts w:hint="eastAsia"/>
        </w:rPr>
        <w:t>个</w:t>
      </w:r>
      <w:r>
        <w:rPr>
          <w:rFonts w:hint="eastAsia"/>
        </w:rPr>
        <w:t>连续</w:t>
      </w:r>
      <w:r w:rsidR="00095466">
        <w:rPr>
          <w:rFonts w:hint="eastAsia"/>
        </w:rPr>
        <w:t>单词</w:t>
      </w:r>
      <w:r>
        <w:rPr>
          <w:rFonts w:hint="eastAsia"/>
        </w:rPr>
        <w:t>的字符串表示</w:t>
      </w:r>
      <w:r w:rsidR="0027061D">
        <w:t>。</w:t>
      </w:r>
      <w:r>
        <w:rPr>
          <w:rFonts w:hint="eastAsia"/>
        </w:rPr>
        <w:lastRenderedPageBreak/>
        <w:t>如果输入序列包含少于</w:t>
      </w:r>
      <m:oMath>
        <m:r>
          <w:rPr>
            <w:rFonts w:ascii="Cambria Math" w:hAnsi="Cambria Math"/>
          </w:rPr>
          <m:t>n</m:t>
        </m:r>
      </m:oMath>
      <w:r w:rsidR="00095466">
        <w:rPr>
          <w:rFonts w:hint="eastAsia"/>
        </w:rPr>
        <w:t>个</w:t>
      </w:r>
      <w:r>
        <w:rPr>
          <w:rFonts w:hint="eastAsia"/>
        </w:rPr>
        <w:t>字符串，则不会生成输出。</w:t>
      </w:r>
    </w:p>
    <w:p w14:paraId="0F8A37C1" w14:textId="77777777" w:rsidR="0045438A" w:rsidRDefault="0045438A" w:rsidP="0045438A">
      <w:pPr>
        <w:pStyle w:val="a7"/>
      </w:pPr>
      <w:r>
        <w:t>scala&gt; import org.apache.spark.ml.feature.NGram</w:t>
      </w:r>
    </w:p>
    <w:p w14:paraId="4489A514" w14:textId="77777777" w:rsidR="0045438A" w:rsidRDefault="0045438A" w:rsidP="0045438A">
      <w:pPr>
        <w:pStyle w:val="a7"/>
      </w:pPr>
      <w:r>
        <w:t>import org.apache.spark.ml.feature.NGram</w:t>
      </w:r>
    </w:p>
    <w:p w14:paraId="6F8ED26B" w14:textId="77777777" w:rsidR="0045438A" w:rsidRDefault="0045438A" w:rsidP="0045438A">
      <w:pPr>
        <w:pStyle w:val="a7"/>
      </w:pPr>
    </w:p>
    <w:p w14:paraId="552B5120" w14:textId="77777777" w:rsidR="0045438A" w:rsidRDefault="0045438A" w:rsidP="0045438A">
      <w:pPr>
        <w:pStyle w:val="a7"/>
      </w:pPr>
      <w:r>
        <w:t>scala&gt; val wordDataFrame = spark.createDataFrame(Seq(</w:t>
      </w:r>
    </w:p>
    <w:p w14:paraId="79D41502" w14:textId="77777777" w:rsidR="0045438A" w:rsidRDefault="0045438A" w:rsidP="0045438A">
      <w:pPr>
        <w:pStyle w:val="a7"/>
      </w:pPr>
      <w:r>
        <w:t xml:space="preserve">     |   (0, Array("Hi", "I", "heard", "about", "Spark")),</w:t>
      </w:r>
    </w:p>
    <w:p w14:paraId="5836EC81" w14:textId="77777777" w:rsidR="0045438A" w:rsidRDefault="0045438A" w:rsidP="0045438A">
      <w:pPr>
        <w:pStyle w:val="a7"/>
      </w:pPr>
      <w:r>
        <w:t xml:space="preserve">     |   (1, Array("I", "wish", "Java", "could", "use", "case", "classes")),</w:t>
      </w:r>
    </w:p>
    <w:p w14:paraId="4E1BF797" w14:textId="77777777" w:rsidR="0045438A" w:rsidRDefault="0045438A" w:rsidP="0045438A">
      <w:pPr>
        <w:pStyle w:val="a7"/>
      </w:pPr>
      <w:r>
        <w:t xml:space="preserve">     |   (2, Array("Logistic", "regression", "models", "are", "neat"))</w:t>
      </w:r>
    </w:p>
    <w:p w14:paraId="21F636D2" w14:textId="77777777" w:rsidR="0045438A" w:rsidRDefault="0045438A" w:rsidP="0045438A">
      <w:pPr>
        <w:pStyle w:val="a7"/>
      </w:pPr>
      <w:r>
        <w:t xml:space="preserve">     | )).toDF("id", "words")</w:t>
      </w:r>
    </w:p>
    <w:p w14:paraId="7DA1DD64" w14:textId="77777777" w:rsidR="0045438A" w:rsidRDefault="0045438A" w:rsidP="0045438A">
      <w:pPr>
        <w:pStyle w:val="a7"/>
      </w:pPr>
      <w:r>
        <w:t>wordDataFrame: org.apache.spark.sql.DataFrame = [id: int, words: array&lt;string&gt;]</w:t>
      </w:r>
    </w:p>
    <w:p w14:paraId="0C9D618E" w14:textId="77777777" w:rsidR="0045438A" w:rsidRDefault="0045438A" w:rsidP="0045438A">
      <w:pPr>
        <w:pStyle w:val="a7"/>
      </w:pPr>
    </w:p>
    <w:p w14:paraId="0CB44E65" w14:textId="77777777" w:rsidR="0045438A" w:rsidRDefault="0045438A" w:rsidP="0045438A">
      <w:pPr>
        <w:pStyle w:val="a7"/>
      </w:pPr>
      <w:r>
        <w:t>scala&gt; val ngram = new NGram().setN(2).setInputCol("words").setOutputCol("ngrams")</w:t>
      </w:r>
    </w:p>
    <w:p w14:paraId="7C3028F1" w14:textId="77777777" w:rsidR="0045438A" w:rsidRDefault="0045438A" w:rsidP="0045438A">
      <w:pPr>
        <w:pStyle w:val="a7"/>
      </w:pPr>
      <w:r>
        <w:t>ngram: org.apache.spark.ml.feature.NGram = ngram_c2b7dcbc9a97</w:t>
      </w:r>
    </w:p>
    <w:p w14:paraId="43421798" w14:textId="77777777" w:rsidR="0045438A" w:rsidRDefault="0045438A" w:rsidP="0045438A">
      <w:pPr>
        <w:pStyle w:val="a7"/>
      </w:pPr>
    </w:p>
    <w:p w14:paraId="598FE7D3" w14:textId="77777777" w:rsidR="0045438A" w:rsidRDefault="0045438A" w:rsidP="0045438A">
      <w:pPr>
        <w:pStyle w:val="a7"/>
      </w:pPr>
      <w:r>
        <w:t>scala&gt; val ngramDataFrame = ngram.transform(wordDataFrame)</w:t>
      </w:r>
    </w:p>
    <w:p w14:paraId="00BD800B" w14:textId="77777777" w:rsidR="0045438A" w:rsidRDefault="0045438A" w:rsidP="0045438A">
      <w:pPr>
        <w:pStyle w:val="a7"/>
      </w:pPr>
      <w:r>
        <w:t>ngramDataFrame: org.apache.spark.sql.DataFrame = [id: int, words: array&lt;string&gt; ... 1 more field]</w:t>
      </w:r>
    </w:p>
    <w:p w14:paraId="00E5D92D" w14:textId="77777777" w:rsidR="0045438A" w:rsidRDefault="0045438A" w:rsidP="0045438A">
      <w:pPr>
        <w:pStyle w:val="a7"/>
      </w:pPr>
    </w:p>
    <w:p w14:paraId="0CC94927" w14:textId="77777777" w:rsidR="0045438A" w:rsidRDefault="0045438A" w:rsidP="0045438A">
      <w:pPr>
        <w:pStyle w:val="a7"/>
      </w:pPr>
      <w:r>
        <w:t>scala&gt; ngramDataFrame.select("ngrams").show(false)</w:t>
      </w:r>
    </w:p>
    <w:p w14:paraId="210805D1" w14:textId="77777777" w:rsidR="0045438A" w:rsidRDefault="0045438A" w:rsidP="0045438A">
      <w:pPr>
        <w:pStyle w:val="a7"/>
      </w:pPr>
      <w:r>
        <w:t>+------------------------------------------------------------------+</w:t>
      </w:r>
    </w:p>
    <w:p w14:paraId="4BD3E74F" w14:textId="77777777" w:rsidR="0045438A" w:rsidRDefault="0045438A" w:rsidP="0045438A">
      <w:pPr>
        <w:pStyle w:val="a7"/>
      </w:pPr>
      <w:r>
        <w:t>|ngrams                                                            |</w:t>
      </w:r>
    </w:p>
    <w:p w14:paraId="1B5D8DE7" w14:textId="77777777" w:rsidR="0045438A" w:rsidRDefault="0045438A" w:rsidP="0045438A">
      <w:pPr>
        <w:pStyle w:val="a7"/>
      </w:pPr>
      <w:r>
        <w:t>+------------------------------------------------------------------+</w:t>
      </w:r>
    </w:p>
    <w:p w14:paraId="6F19A657" w14:textId="77777777" w:rsidR="0045438A" w:rsidRDefault="0045438A" w:rsidP="0045438A">
      <w:pPr>
        <w:pStyle w:val="a7"/>
      </w:pPr>
      <w:r>
        <w:t>|[Hi I, I heard, heard about, about Spark]                         |</w:t>
      </w:r>
    </w:p>
    <w:p w14:paraId="460F4620" w14:textId="77777777" w:rsidR="0045438A" w:rsidRDefault="0045438A" w:rsidP="0045438A">
      <w:pPr>
        <w:pStyle w:val="a7"/>
      </w:pPr>
      <w:r>
        <w:t>|[I wish, wish Java, Java could, could use, use case, case classes]|</w:t>
      </w:r>
    </w:p>
    <w:p w14:paraId="53021077" w14:textId="77777777" w:rsidR="0045438A" w:rsidRDefault="0045438A" w:rsidP="0045438A">
      <w:pPr>
        <w:pStyle w:val="a7"/>
      </w:pPr>
      <w:r>
        <w:t>|[Logistic regression, regression models, models are, are neat]    |</w:t>
      </w:r>
    </w:p>
    <w:p w14:paraId="113E9314" w14:textId="77777777" w:rsidR="0045438A" w:rsidRDefault="0045438A" w:rsidP="0045438A">
      <w:pPr>
        <w:pStyle w:val="a7"/>
      </w:pPr>
      <w:r>
        <w:t>+------------------------------------------------------------------+</w:t>
      </w:r>
    </w:p>
    <w:p w14:paraId="76372922" w14:textId="4B5DA87C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12</w:t>
      </w:r>
      <w:r w:rsidR="00576232">
        <w:fldChar w:fldCharType="end"/>
      </w:r>
    </w:p>
    <w:p w14:paraId="289D24AF" w14:textId="77777777" w:rsidR="0045438A" w:rsidRDefault="0045438A" w:rsidP="008264D9">
      <w:pPr>
        <w:pStyle w:val="Heading3"/>
      </w:pPr>
      <w:r w:rsidRPr="00E97907">
        <w:t>Binarizer</w:t>
      </w:r>
    </w:p>
    <w:p w14:paraId="2F950CD1" w14:textId="3820B754" w:rsidR="0045438A" w:rsidRDefault="0045438A" w:rsidP="0045438A">
      <w:pPr>
        <w:ind w:firstLine="420"/>
      </w:pPr>
      <w:r>
        <w:rPr>
          <w:rFonts w:hint="eastAsia"/>
        </w:rPr>
        <w:t>二值化是将数字特征</w:t>
      </w:r>
      <w:r w:rsidR="00C934C1">
        <w:rPr>
          <w:rFonts w:hint="eastAsia"/>
        </w:rPr>
        <w:t>根据</w:t>
      </w:r>
      <w:r>
        <w:rPr>
          <w:rFonts w:hint="eastAsia"/>
        </w:rPr>
        <w:t>阈值</w:t>
      </w:r>
      <w:r w:rsidR="00C934C1">
        <w:rPr>
          <w:rFonts w:hint="eastAsia"/>
        </w:rPr>
        <w:t>转换成</w:t>
      </w:r>
      <w:r>
        <w:rPr>
          <w:rFonts w:hint="eastAsia"/>
        </w:rPr>
        <w:t>二进制（</w:t>
      </w:r>
      <w:r>
        <w:rPr>
          <w:rFonts w:hint="eastAsia"/>
        </w:rPr>
        <w:t>0/1</w:t>
      </w:r>
      <w:r>
        <w:rPr>
          <w:rFonts w:hint="eastAsia"/>
        </w:rPr>
        <w:t>）特征的过程。</w:t>
      </w:r>
      <w:r w:rsidR="006C783C" w:rsidRPr="006C783C">
        <w:t>Binarizer</w:t>
      </w:r>
      <w:r>
        <w:rPr>
          <w:rFonts w:hint="eastAsia"/>
        </w:rPr>
        <w:t>采用通用参数</w:t>
      </w:r>
      <w:r>
        <w:rPr>
          <w:rFonts w:hint="eastAsia"/>
        </w:rPr>
        <w:t>inputCol</w:t>
      </w:r>
      <w:r>
        <w:rPr>
          <w:rFonts w:hint="eastAsia"/>
        </w:rPr>
        <w:t>和</w:t>
      </w:r>
      <w:r>
        <w:rPr>
          <w:rFonts w:hint="eastAsia"/>
        </w:rPr>
        <w:t xml:space="preserve">outputCol </w:t>
      </w:r>
      <w:r>
        <w:rPr>
          <w:rFonts w:hint="eastAsia"/>
        </w:rPr>
        <w:t>，以及</w:t>
      </w:r>
      <w:r w:rsidR="000F50AC">
        <w:rPr>
          <w:rFonts w:hint="eastAsia"/>
        </w:rPr>
        <w:t>阈值</w:t>
      </w:r>
      <w:r>
        <w:rPr>
          <w:rFonts w:hint="eastAsia"/>
        </w:rPr>
        <w:t>threshold</w:t>
      </w:r>
      <w:r w:rsidR="0027061D">
        <w:t>。</w:t>
      </w:r>
      <w:r>
        <w:rPr>
          <w:rFonts w:hint="eastAsia"/>
        </w:rPr>
        <w:t>大于阈值的特征值被二进制化为</w:t>
      </w:r>
      <w:r w:rsidR="006C783C">
        <w:rPr>
          <w:rFonts w:hint="eastAsia"/>
        </w:rPr>
        <w:t>1.0</w:t>
      </w:r>
      <w:r w:rsidR="006C783C">
        <w:rPr>
          <w:rFonts w:hint="eastAsia"/>
        </w:rPr>
        <w:t>；</w:t>
      </w:r>
      <w:r>
        <w:rPr>
          <w:rFonts w:hint="eastAsia"/>
        </w:rPr>
        <w:t>等于或小于阈值的值被二值化为</w:t>
      </w:r>
      <w:r>
        <w:rPr>
          <w:rFonts w:hint="eastAsia"/>
        </w:rPr>
        <w:t>0.0</w:t>
      </w:r>
      <w:r w:rsidR="0027061D">
        <w:t>。</w:t>
      </w:r>
      <w:r>
        <w:rPr>
          <w:rFonts w:hint="eastAsia"/>
        </w:rPr>
        <w:t>inputCol</w:t>
      </w:r>
      <w:r>
        <w:rPr>
          <w:rFonts w:hint="eastAsia"/>
        </w:rPr>
        <w:t>支持</w:t>
      </w:r>
      <w:r>
        <w:rPr>
          <w:rFonts w:hint="eastAsia"/>
        </w:rPr>
        <w:t>Vector</w:t>
      </w:r>
      <w:r>
        <w:rPr>
          <w:rFonts w:hint="eastAsia"/>
        </w:rPr>
        <w:t>和</w:t>
      </w:r>
      <w:r>
        <w:rPr>
          <w:rFonts w:hint="eastAsia"/>
        </w:rPr>
        <w:t>Double</w:t>
      </w:r>
      <w:r>
        <w:rPr>
          <w:rFonts w:hint="eastAsia"/>
        </w:rPr>
        <w:t>类型。</w:t>
      </w:r>
    </w:p>
    <w:p w14:paraId="04196D18" w14:textId="77777777" w:rsidR="0045438A" w:rsidRDefault="0045438A" w:rsidP="0045438A">
      <w:pPr>
        <w:pStyle w:val="a7"/>
      </w:pPr>
      <w:r>
        <w:t>scala&gt; import org.apache.spark.ml.feature.Binarizer</w:t>
      </w:r>
    </w:p>
    <w:p w14:paraId="5E7AE9EA" w14:textId="77777777" w:rsidR="0045438A" w:rsidRDefault="0045438A" w:rsidP="0045438A">
      <w:pPr>
        <w:pStyle w:val="a7"/>
      </w:pPr>
      <w:r>
        <w:t>import org.apache.spark.ml.feature.Binarizer</w:t>
      </w:r>
    </w:p>
    <w:p w14:paraId="2C6C98B1" w14:textId="77777777" w:rsidR="0045438A" w:rsidRDefault="0045438A" w:rsidP="0045438A">
      <w:pPr>
        <w:pStyle w:val="a7"/>
      </w:pPr>
    </w:p>
    <w:p w14:paraId="5D2A7A3E" w14:textId="77777777" w:rsidR="0045438A" w:rsidRDefault="0045438A" w:rsidP="0045438A">
      <w:pPr>
        <w:pStyle w:val="a7"/>
      </w:pPr>
      <w:r>
        <w:t>scala&gt; val data = Array((0, 0.1), (1, 0.8), (2, 0.2))</w:t>
      </w:r>
    </w:p>
    <w:p w14:paraId="41A0825A" w14:textId="77777777" w:rsidR="0045438A" w:rsidRDefault="0045438A" w:rsidP="0045438A">
      <w:pPr>
        <w:pStyle w:val="a7"/>
      </w:pPr>
      <w:r>
        <w:t>data: Array[(Int, Double)] = Array((0,0.1), (1,0.8), (2,0.2))</w:t>
      </w:r>
    </w:p>
    <w:p w14:paraId="45B58AC4" w14:textId="77777777" w:rsidR="0045438A" w:rsidRDefault="0045438A" w:rsidP="0045438A">
      <w:pPr>
        <w:pStyle w:val="a7"/>
      </w:pPr>
    </w:p>
    <w:p w14:paraId="60995366" w14:textId="77777777" w:rsidR="0045438A" w:rsidRDefault="0045438A" w:rsidP="0045438A">
      <w:pPr>
        <w:pStyle w:val="a7"/>
      </w:pPr>
      <w:r>
        <w:t>scala&gt; val dataFrame = spark.createDataFrame(data).toDF("id", "feature")</w:t>
      </w:r>
    </w:p>
    <w:p w14:paraId="752153DB" w14:textId="77777777" w:rsidR="0045438A" w:rsidRDefault="0045438A" w:rsidP="0045438A">
      <w:pPr>
        <w:pStyle w:val="a7"/>
      </w:pPr>
      <w:r>
        <w:t>dataFrame: org.apache.spark.sql.DataFrame = [id: int, feature: double]</w:t>
      </w:r>
    </w:p>
    <w:p w14:paraId="1A9AF6AA" w14:textId="77777777" w:rsidR="0045438A" w:rsidRDefault="0045438A" w:rsidP="0045438A">
      <w:pPr>
        <w:pStyle w:val="a7"/>
      </w:pPr>
    </w:p>
    <w:p w14:paraId="45F5A635" w14:textId="77777777" w:rsidR="0045438A" w:rsidRDefault="0045438A" w:rsidP="0045438A">
      <w:pPr>
        <w:pStyle w:val="a7"/>
      </w:pPr>
      <w:r>
        <w:t>scala&gt; val binarizer: Binarizer = new Binarizer().setInputCol("feature").setOutputCol("binarized_feature").setThreshold(0.5)</w:t>
      </w:r>
    </w:p>
    <w:p w14:paraId="7BF61FE8" w14:textId="77777777" w:rsidR="0045438A" w:rsidRDefault="0045438A" w:rsidP="0045438A">
      <w:pPr>
        <w:pStyle w:val="a7"/>
      </w:pPr>
      <w:r>
        <w:t>binarizer: org.apache.spark.ml.feature.Binarizer = binarizer_ecd8c65d1d28</w:t>
      </w:r>
    </w:p>
    <w:p w14:paraId="2C3313A0" w14:textId="77777777" w:rsidR="0045438A" w:rsidRDefault="0045438A" w:rsidP="0045438A">
      <w:pPr>
        <w:pStyle w:val="a7"/>
      </w:pPr>
    </w:p>
    <w:p w14:paraId="3E849CD8" w14:textId="77777777" w:rsidR="0045438A" w:rsidRDefault="0045438A" w:rsidP="0045438A">
      <w:pPr>
        <w:pStyle w:val="a7"/>
      </w:pPr>
      <w:r>
        <w:t>scala&gt; val binarizedDataFrame = binarizer.transform(dataFrame)</w:t>
      </w:r>
    </w:p>
    <w:p w14:paraId="0081DB65" w14:textId="77777777" w:rsidR="0045438A" w:rsidRDefault="0045438A" w:rsidP="0045438A">
      <w:pPr>
        <w:pStyle w:val="a7"/>
      </w:pPr>
      <w:r>
        <w:t>binarizedDataFrame: org.apache.spark.sql.DataFrame = [id: int, feature: double ... 1 more field]</w:t>
      </w:r>
    </w:p>
    <w:p w14:paraId="10CA6BC4" w14:textId="77777777" w:rsidR="0045438A" w:rsidRDefault="0045438A" w:rsidP="0045438A">
      <w:pPr>
        <w:pStyle w:val="a7"/>
      </w:pPr>
    </w:p>
    <w:p w14:paraId="4094E8EA" w14:textId="77777777" w:rsidR="0045438A" w:rsidRDefault="0045438A" w:rsidP="0045438A">
      <w:pPr>
        <w:pStyle w:val="a7"/>
      </w:pPr>
      <w:r>
        <w:t>scala&gt; println(s"Binarizer output with Threshold = ${binarizer.getThreshold}")</w:t>
      </w:r>
    </w:p>
    <w:p w14:paraId="2BB82C84" w14:textId="77777777" w:rsidR="0045438A" w:rsidRDefault="0045438A" w:rsidP="0045438A">
      <w:pPr>
        <w:pStyle w:val="a7"/>
      </w:pPr>
      <w:r>
        <w:t>Binarizer output with Threshold = 0.5</w:t>
      </w:r>
    </w:p>
    <w:p w14:paraId="53909B78" w14:textId="77777777" w:rsidR="0045438A" w:rsidRDefault="0045438A" w:rsidP="0045438A">
      <w:pPr>
        <w:pStyle w:val="a7"/>
      </w:pPr>
    </w:p>
    <w:p w14:paraId="6DA92A6D" w14:textId="77777777" w:rsidR="0045438A" w:rsidRDefault="0045438A" w:rsidP="0045438A">
      <w:pPr>
        <w:pStyle w:val="a7"/>
      </w:pPr>
      <w:r>
        <w:t>scala&gt; binarizedDataFrame.show()</w:t>
      </w:r>
    </w:p>
    <w:p w14:paraId="0DCD7DA7" w14:textId="77777777" w:rsidR="0045438A" w:rsidRDefault="0045438A" w:rsidP="0045438A">
      <w:pPr>
        <w:pStyle w:val="a7"/>
      </w:pPr>
      <w:r>
        <w:t>+---+-------+-----------------+</w:t>
      </w:r>
    </w:p>
    <w:p w14:paraId="1F5A326E" w14:textId="77777777" w:rsidR="0045438A" w:rsidRDefault="0045438A" w:rsidP="0045438A">
      <w:pPr>
        <w:pStyle w:val="a7"/>
      </w:pPr>
      <w:r>
        <w:t>| id|feature|binarized_feature|</w:t>
      </w:r>
    </w:p>
    <w:p w14:paraId="624D79BB" w14:textId="77777777" w:rsidR="0045438A" w:rsidRDefault="0045438A" w:rsidP="0045438A">
      <w:pPr>
        <w:pStyle w:val="a7"/>
      </w:pPr>
      <w:r>
        <w:t>+---+-------+-----------------+</w:t>
      </w:r>
    </w:p>
    <w:p w14:paraId="5143D79F" w14:textId="77777777" w:rsidR="0045438A" w:rsidRDefault="0045438A" w:rsidP="0045438A">
      <w:pPr>
        <w:pStyle w:val="a7"/>
      </w:pPr>
      <w:r>
        <w:t>|  0|    0.1|              0.0|</w:t>
      </w:r>
    </w:p>
    <w:p w14:paraId="32B3BCB0" w14:textId="77777777" w:rsidR="0045438A" w:rsidRDefault="0045438A" w:rsidP="0045438A">
      <w:pPr>
        <w:pStyle w:val="a7"/>
      </w:pPr>
      <w:r>
        <w:t>|  1|    0.8|              1.0|</w:t>
      </w:r>
    </w:p>
    <w:p w14:paraId="345A822E" w14:textId="77777777" w:rsidR="0045438A" w:rsidRDefault="0045438A" w:rsidP="0045438A">
      <w:pPr>
        <w:pStyle w:val="a7"/>
      </w:pPr>
      <w:r>
        <w:t>|  2|    0.2|              0.0|</w:t>
      </w:r>
    </w:p>
    <w:p w14:paraId="0F40FB2D" w14:textId="77777777" w:rsidR="0045438A" w:rsidRDefault="0045438A" w:rsidP="0045438A">
      <w:pPr>
        <w:pStyle w:val="a7"/>
      </w:pPr>
      <w:r>
        <w:t>+---+-------+-----------------+</w:t>
      </w:r>
    </w:p>
    <w:p w14:paraId="4585599A" w14:textId="08E63AE0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13</w:t>
      </w:r>
      <w:r w:rsidR="00576232">
        <w:fldChar w:fldCharType="end"/>
      </w:r>
    </w:p>
    <w:p w14:paraId="4AF0A65E" w14:textId="4D956E48" w:rsidR="0045438A" w:rsidRDefault="0045438A" w:rsidP="008264D9">
      <w:pPr>
        <w:pStyle w:val="Heading3"/>
      </w:pPr>
      <w:r w:rsidRPr="00692F28">
        <w:t>PCA</w:t>
      </w:r>
      <w:r w:rsidR="003B0A1A">
        <w:rPr>
          <w:rFonts w:hint="eastAsia"/>
        </w:rPr>
        <w:t>（主成分分析）</w:t>
      </w:r>
    </w:p>
    <w:p w14:paraId="0D2B46C2" w14:textId="0D2E6EDB" w:rsidR="0045438A" w:rsidRDefault="0045438A" w:rsidP="0045438A">
      <w:pPr>
        <w:ind w:firstLine="420"/>
      </w:pPr>
      <w:r w:rsidRPr="00692F28">
        <w:rPr>
          <w:rFonts w:hint="eastAsia"/>
        </w:rPr>
        <w:t>PCA</w:t>
      </w:r>
      <w:r w:rsidRPr="00692F28">
        <w:rPr>
          <w:rFonts w:hint="eastAsia"/>
        </w:rPr>
        <w:t>是</w:t>
      </w:r>
      <w:r w:rsidR="00D3481E">
        <w:rPr>
          <w:rFonts w:hint="eastAsia"/>
        </w:rPr>
        <w:t>一个</w:t>
      </w:r>
      <w:r w:rsidR="00D3481E" w:rsidRPr="00692F28">
        <w:rPr>
          <w:rFonts w:hint="eastAsia"/>
        </w:rPr>
        <w:t>统计</w:t>
      </w:r>
      <w:r w:rsidR="003B0A1A">
        <w:rPr>
          <w:rFonts w:hint="eastAsia"/>
        </w:rPr>
        <w:t>的</w:t>
      </w:r>
      <w:r w:rsidR="00D3481E" w:rsidRPr="00692F28">
        <w:rPr>
          <w:rFonts w:hint="eastAsia"/>
        </w:rPr>
        <w:t>过程</w:t>
      </w:r>
      <w:r w:rsidR="00D3481E">
        <w:rPr>
          <w:rFonts w:hint="eastAsia"/>
        </w:rPr>
        <w:t>，</w:t>
      </w:r>
      <w:r w:rsidR="0051057F">
        <w:rPr>
          <w:rFonts w:hint="eastAsia"/>
        </w:rPr>
        <w:t>使用正交变换将</w:t>
      </w:r>
      <w:r w:rsidRPr="00692F28">
        <w:rPr>
          <w:rFonts w:hint="eastAsia"/>
        </w:rPr>
        <w:t>一</w:t>
      </w:r>
      <w:r w:rsidR="0051057F">
        <w:rPr>
          <w:rFonts w:hint="eastAsia"/>
        </w:rPr>
        <w:t>组可能的相关变量</w:t>
      </w:r>
      <w:r w:rsidR="00D3481E">
        <w:rPr>
          <w:rFonts w:hint="eastAsia"/>
        </w:rPr>
        <w:t>观测</w:t>
      </w:r>
      <w:r w:rsidR="0051057F">
        <w:rPr>
          <w:rFonts w:hint="eastAsia"/>
        </w:rPr>
        <w:t>值</w:t>
      </w:r>
      <w:r w:rsidR="00B75AE8">
        <w:rPr>
          <w:rFonts w:hint="eastAsia"/>
        </w:rPr>
        <w:t>转换成一组</w:t>
      </w:r>
      <w:r w:rsidR="0051057F">
        <w:rPr>
          <w:rFonts w:hint="eastAsia"/>
        </w:rPr>
        <w:t>线性不相关的变量</w:t>
      </w:r>
      <w:r w:rsidR="00D3481E">
        <w:rPr>
          <w:rFonts w:hint="eastAsia"/>
        </w:rPr>
        <w:t>值</w:t>
      </w:r>
      <w:r w:rsidR="00B75AE8">
        <w:rPr>
          <w:rFonts w:hint="eastAsia"/>
        </w:rPr>
        <w:t>，称为主成分</w:t>
      </w:r>
      <w:r w:rsidRPr="00692F28">
        <w:rPr>
          <w:rFonts w:hint="eastAsia"/>
        </w:rPr>
        <w:t>。一个</w:t>
      </w:r>
      <w:r w:rsidRPr="00692F28">
        <w:rPr>
          <w:rFonts w:hint="eastAsia"/>
        </w:rPr>
        <w:t>PCA</w:t>
      </w:r>
      <w:r w:rsidRPr="00692F28">
        <w:rPr>
          <w:rFonts w:hint="eastAsia"/>
        </w:rPr>
        <w:t>类</w:t>
      </w:r>
      <w:r w:rsidR="0051057F">
        <w:rPr>
          <w:rFonts w:hint="eastAsia"/>
        </w:rPr>
        <w:t>使用主成分分析的方法训练一个模型来投影</w:t>
      </w:r>
      <w:r w:rsidR="00B75AE8">
        <w:rPr>
          <w:rFonts w:hint="eastAsia"/>
        </w:rPr>
        <w:t>向量</w:t>
      </w:r>
      <w:r w:rsidR="0051057F">
        <w:rPr>
          <w:rFonts w:hint="eastAsia"/>
        </w:rPr>
        <w:t>到</w:t>
      </w:r>
      <w:r w:rsidRPr="00692F28">
        <w:rPr>
          <w:rFonts w:hint="eastAsia"/>
        </w:rPr>
        <w:t>低维空间。下面的例子说明了如何</w:t>
      </w:r>
      <w:r w:rsidR="00B75AE8">
        <w:rPr>
          <w:rFonts w:hint="eastAsia"/>
        </w:rPr>
        <w:t>将</w:t>
      </w:r>
      <w:r w:rsidR="00B75AE8" w:rsidRPr="00692F28">
        <w:rPr>
          <w:rFonts w:hint="eastAsia"/>
        </w:rPr>
        <w:t>5</w:t>
      </w:r>
      <w:r w:rsidR="00B75AE8">
        <w:rPr>
          <w:rFonts w:hint="eastAsia"/>
        </w:rPr>
        <w:t>维的特征向量映射</w:t>
      </w:r>
      <w:r w:rsidRPr="00692F28">
        <w:rPr>
          <w:rFonts w:hint="eastAsia"/>
        </w:rPr>
        <w:t>为</w:t>
      </w:r>
      <w:r w:rsidRPr="00692F28">
        <w:rPr>
          <w:rFonts w:hint="eastAsia"/>
        </w:rPr>
        <w:t>3</w:t>
      </w:r>
      <w:r w:rsidRPr="00692F28">
        <w:rPr>
          <w:rFonts w:hint="eastAsia"/>
        </w:rPr>
        <w:t>维</w:t>
      </w:r>
      <w:r w:rsidR="0051057F">
        <w:rPr>
          <w:rFonts w:hint="eastAsia"/>
        </w:rPr>
        <w:t>的</w:t>
      </w:r>
      <w:r w:rsidR="00B75AE8">
        <w:rPr>
          <w:rFonts w:hint="eastAsia"/>
        </w:rPr>
        <w:t>主</w:t>
      </w:r>
      <w:r w:rsidR="0051057F">
        <w:rPr>
          <w:rFonts w:hint="eastAsia"/>
        </w:rPr>
        <w:t>成分</w:t>
      </w:r>
      <w:r w:rsidRPr="00692F28">
        <w:rPr>
          <w:rFonts w:hint="eastAsia"/>
        </w:rPr>
        <w:t>。</w:t>
      </w:r>
    </w:p>
    <w:p w14:paraId="50463573" w14:textId="77777777" w:rsidR="0045438A" w:rsidRDefault="0045438A" w:rsidP="0045438A">
      <w:pPr>
        <w:pStyle w:val="a7"/>
      </w:pPr>
      <w:r>
        <w:t>scala&gt; import org.apache.spark.ml.feature.PCA</w:t>
      </w:r>
    </w:p>
    <w:p w14:paraId="307D66BA" w14:textId="77777777" w:rsidR="0045438A" w:rsidRDefault="0045438A" w:rsidP="0045438A">
      <w:pPr>
        <w:pStyle w:val="a7"/>
      </w:pPr>
      <w:r>
        <w:t>import org.apache.spark.ml.feature.PCA</w:t>
      </w:r>
    </w:p>
    <w:p w14:paraId="55DAC144" w14:textId="77777777" w:rsidR="0045438A" w:rsidRDefault="0045438A" w:rsidP="0045438A">
      <w:pPr>
        <w:pStyle w:val="a7"/>
      </w:pPr>
    </w:p>
    <w:p w14:paraId="4435236C" w14:textId="77777777" w:rsidR="0045438A" w:rsidRDefault="0045438A" w:rsidP="0045438A">
      <w:pPr>
        <w:pStyle w:val="a7"/>
      </w:pPr>
      <w:r>
        <w:t>scala&gt; import org.apache.spark.ml.linalg.Vectors</w:t>
      </w:r>
    </w:p>
    <w:p w14:paraId="459CB848" w14:textId="77777777" w:rsidR="0045438A" w:rsidRDefault="0045438A" w:rsidP="0045438A">
      <w:pPr>
        <w:pStyle w:val="a7"/>
      </w:pPr>
      <w:r>
        <w:t>import org.apache.spark.ml.linalg.Vectors</w:t>
      </w:r>
    </w:p>
    <w:p w14:paraId="28567807" w14:textId="77777777" w:rsidR="0045438A" w:rsidRDefault="0045438A" w:rsidP="0045438A">
      <w:pPr>
        <w:pStyle w:val="a7"/>
      </w:pPr>
    </w:p>
    <w:p w14:paraId="291D44D6" w14:textId="77777777" w:rsidR="0045438A" w:rsidRDefault="0045438A" w:rsidP="0045438A">
      <w:pPr>
        <w:pStyle w:val="a7"/>
      </w:pPr>
      <w:r>
        <w:t>scala&gt; val data = Array(</w:t>
      </w:r>
    </w:p>
    <w:p w14:paraId="62E68C53" w14:textId="77777777" w:rsidR="0045438A" w:rsidRDefault="0045438A" w:rsidP="0045438A">
      <w:pPr>
        <w:pStyle w:val="a7"/>
      </w:pPr>
      <w:r>
        <w:t xml:space="preserve">     |   Vectors.sparse(5, Seq((1, 1.0), (3, 7.0))),</w:t>
      </w:r>
    </w:p>
    <w:p w14:paraId="41A22A0A" w14:textId="77777777" w:rsidR="0045438A" w:rsidRDefault="0045438A" w:rsidP="0045438A">
      <w:pPr>
        <w:pStyle w:val="a7"/>
      </w:pPr>
      <w:r>
        <w:t xml:space="preserve">     |   Vectors.dense(2.0, 0.0, 3.0, 4.0, 5.0),</w:t>
      </w:r>
    </w:p>
    <w:p w14:paraId="05338BF7" w14:textId="77777777" w:rsidR="0045438A" w:rsidRDefault="0045438A" w:rsidP="0045438A">
      <w:pPr>
        <w:pStyle w:val="a7"/>
      </w:pPr>
      <w:r>
        <w:t xml:space="preserve">     |   Vectors.dense(4.0, 0.0, 0.0, 6.0, 7.0)</w:t>
      </w:r>
    </w:p>
    <w:p w14:paraId="258D3D67" w14:textId="77777777" w:rsidR="0045438A" w:rsidRDefault="0045438A" w:rsidP="0045438A">
      <w:pPr>
        <w:pStyle w:val="a7"/>
      </w:pPr>
      <w:r>
        <w:t xml:space="preserve">     | )</w:t>
      </w:r>
    </w:p>
    <w:p w14:paraId="36795483" w14:textId="77777777" w:rsidR="0045438A" w:rsidRDefault="0045438A" w:rsidP="0045438A">
      <w:pPr>
        <w:pStyle w:val="a7"/>
      </w:pPr>
      <w:r>
        <w:t>data: Array[org.apache.spark.ml.linalg.Vector] = Array((5,[1,3],[1.0,7.0]), [2.0,0.0,3.0,4.0,5.0], [4.0,0.0,0.0,6.0,7.0])</w:t>
      </w:r>
    </w:p>
    <w:p w14:paraId="67ABF2FD" w14:textId="77777777" w:rsidR="0045438A" w:rsidRDefault="0045438A" w:rsidP="0045438A">
      <w:pPr>
        <w:pStyle w:val="a7"/>
      </w:pPr>
    </w:p>
    <w:p w14:paraId="4A95C61A" w14:textId="77777777" w:rsidR="0045438A" w:rsidRDefault="0045438A" w:rsidP="0045438A">
      <w:pPr>
        <w:pStyle w:val="a7"/>
      </w:pPr>
      <w:r>
        <w:t>scala&gt; val df = spark.createDataFrame(data.map(Tuple1.apply)).toDF("features")</w:t>
      </w:r>
    </w:p>
    <w:p w14:paraId="6EDDA663" w14:textId="77777777" w:rsidR="0045438A" w:rsidRDefault="0045438A" w:rsidP="0045438A">
      <w:pPr>
        <w:pStyle w:val="a7"/>
      </w:pPr>
      <w:r>
        <w:t>df: org.apache.spark.sql.DataFrame = [features: vector]</w:t>
      </w:r>
    </w:p>
    <w:p w14:paraId="48452717" w14:textId="77777777" w:rsidR="0045438A" w:rsidRDefault="0045438A" w:rsidP="0045438A">
      <w:pPr>
        <w:pStyle w:val="a7"/>
      </w:pPr>
    </w:p>
    <w:p w14:paraId="1FF97267" w14:textId="77777777" w:rsidR="0045438A" w:rsidRDefault="0045438A" w:rsidP="0045438A">
      <w:pPr>
        <w:pStyle w:val="a7"/>
      </w:pPr>
      <w:r>
        <w:t>scala&gt; val pca = new PCA().setInputCol("features").setOutputCol("pcaFeatures").setK(3).fit(df)</w:t>
      </w:r>
    </w:p>
    <w:p w14:paraId="3FA6931D" w14:textId="77777777" w:rsidR="0045438A" w:rsidRDefault="0045438A" w:rsidP="0045438A">
      <w:pPr>
        <w:pStyle w:val="a7"/>
      </w:pPr>
      <w:r>
        <w:t>pca: org.apache.spark.ml.feature.PCAModel = pca_85a461ad106b</w:t>
      </w:r>
    </w:p>
    <w:p w14:paraId="74669420" w14:textId="77777777" w:rsidR="0045438A" w:rsidRDefault="0045438A" w:rsidP="0045438A">
      <w:pPr>
        <w:pStyle w:val="a7"/>
      </w:pPr>
    </w:p>
    <w:p w14:paraId="1E4D929A" w14:textId="77777777" w:rsidR="0045438A" w:rsidRDefault="0045438A" w:rsidP="0045438A">
      <w:pPr>
        <w:pStyle w:val="a7"/>
      </w:pPr>
      <w:r>
        <w:t>scala&gt; val result = pca.transform(df).select("pcaFeatures")</w:t>
      </w:r>
    </w:p>
    <w:p w14:paraId="20FDE4E8" w14:textId="77777777" w:rsidR="0045438A" w:rsidRDefault="0045438A" w:rsidP="0045438A">
      <w:pPr>
        <w:pStyle w:val="a7"/>
      </w:pPr>
      <w:r>
        <w:t>result: org.apache.spark.sql.DataFrame = [pcaFeatures: vector]</w:t>
      </w:r>
    </w:p>
    <w:p w14:paraId="47434C48" w14:textId="77777777" w:rsidR="0045438A" w:rsidRDefault="0045438A" w:rsidP="0045438A">
      <w:pPr>
        <w:pStyle w:val="a7"/>
      </w:pPr>
    </w:p>
    <w:p w14:paraId="7BD2423D" w14:textId="77777777" w:rsidR="0045438A" w:rsidRDefault="0045438A" w:rsidP="0045438A">
      <w:pPr>
        <w:pStyle w:val="a7"/>
      </w:pPr>
      <w:r>
        <w:t>scala&gt; result.show(false)</w:t>
      </w:r>
    </w:p>
    <w:p w14:paraId="4C44276E" w14:textId="77777777" w:rsidR="0045438A" w:rsidRDefault="0045438A" w:rsidP="0045438A">
      <w:pPr>
        <w:pStyle w:val="a7"/>
      </w:pPr>
      <w:r>
        <w:t>+-----------------------------------------------------------+</w:t>
      </w:r>
    </w:p>
    <w:p w14:paraId="6DA977CE" w14:textId="77777777" w:rsidR="0045438A" w:rsidRDefault="0045438A" w:rsidP="0045438A">
      <w:pPr>
        <w:pStyle w:val="a7"/>
      </w:pPr>
      <w:r>
        <w:t>|pcaFeatures                                                |</w:t>
      </w:r>
    </w:p>
    <w:p w14:paraId="196619AB" w14:textId="77777777" w:rsidR="0045438A" w:rsidRDefault="0045438A" w:rsidP="0045438A">
      <w:pPr>
        <w:pStyle w:val="a7"/>
      </w:pPr>
      <w:r>
        <w:t>+-----------------------------------------------------------+</w:t>
      </w:r>
    </w:p>
    <w:p w14:paraId="7CF36419" w14:textId="77777777" w:rsidR="0045438A" w:rsidRDefault="0045438A" w:rsidP="0045438A">
      <w:pPr>
        <w:pStyle w:val="a7"/>
      </w:pPr>
      <w:r>
        <w:t>|[1.6485728230883807,-4.013282700516296,-5.524543751369388] |</w:t>
      </w:r>
    </w:p>
    <w:p w14:paraId="20540F04" w14:textId="77777777" w:rsidR="0045438A" w:rsidRDefault="0045438A" w:rsidP="0045438A">
      <w:pPr>
        <w:pStyle w:val="a7"/>
      </w:pPr>
      <w:r>
        <w:t>|[-4.645104331781534,-1.1167972663619026,-5.524543751369387]|</w:t>
      </w:r>
    </w:p>
    <w:p w14:paraId="53D0D0B6" w14:textId="77777777" w:rsidR="0045438A" w:rsidRDefault="0045438A" w:rsidP="0045438A">
      <w:pPr>
        <w:pStyle w:val="a7"/>
      </w:pPr>
      <w:r>
        <w:t>|[-6.428880535676489,-5.337951427775355,-5.524543751369389] |</w:t>
      </w:r>
    </w:p>
    <w:p w14:paraId="0CE3C22B" w14:textId="77777777" w:rsidR="0045438A" w:rsidRDefault="0045438A" w:rsidP="0045438A">
      <w:pPr>
        <w:pStyle w:val="a7"/>
      </w:pPr>
      <w:r>
        <w:t>+-----------------------------------------------------------+</w:t>
      </w:r>
    </w:p>
    <w:p w14:paraId="146357DA" w14:textId="05751552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14</w:t>
      </w:r>
      <w:r w:rsidR="00576232">
        <w:fldChar w:fldCharType="end"/>
      </w:r>
    </w:p>
    <w:p w14:paraId="189C9C41" w14:textId="77777777" w:rsidR="0045438A" w:rsidRDefault="0045438A" w:rsidP="008264D9">
      <w:pPr>
        <w:pStyle w:val="Heading3"/>
      </w:pPr>
      <w:r w:rsidRPr="007041EC">
        <w:t>PolynomialExpansion</w:t>
      </w:r>
    </w:p>
    <w:p w14:paraId="4B2318AB" w14:textId="27E90785" w:rsidR="0045438A" w:rsidRDefault="005412AF" w:rsidP="005412AF">
      <w:pPr>
        <w:ind w:firstLine="420"/>
      </w:pPr>
      <w:r w:rsidRPr="005412AF">
        <w:t>PolynomialExpansion</w:t>
      </w:r>
      <w:r>
        <w:rPr>
          <w:rFonts w:hint="eastAsia"/>
        </w:rPr>
        <w:t>是一个将特征展开到多元空间的处理过程，运用于特征值进行一些</w:t>
      </w:r>
      <w:r>
        <w:rPr>
          <w:rFonts w:hint="eastAsia"/>
        </w:rPr>
        <w:lastRenderedPageBreak/>
        <w:t>多项式的转化，比如平方啊，三次方，通过设置</w:t>
      </w:r>
      <w:r>
        <w:rPr>
          <w:rFonts w:hint="eastAsia"/>
        </w:rPr>
        <w:t>n-degree</w:t>
      </w:r>
      <w:r>
        <w:rPr>
          <w:rFonts w:hint="eastAsia"/>
        </w:rPr>
        <w:t>参数结合原始的维度来定义，比如设置</w:t>
      </w:r>
      <w:r>
        <w:rPr>
          <w:rFonts w:hint="eastAsia"/>
        </w:rPr>
        <w:t>degree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就可以将</w:t>
      </w:r>
      <m:oMath>
        <m:r>
          <w:rPr>
            <w:rFonts w:ascii="Cambria Math" w:hAnsi="Cambria Math"/>
          </w:rPr>
          <m:t>(x,y)</m:t>
        </m:r>
      </m:oMath>
      <w:r>
        <w:rPr>
          <w:rFonts w:hint="eastAsia"/>
        </w:rPr>
        <w:t>转化为</w:t>
      </w:r>
      <m:oMath>
        <m:r>
          <w:rPr>
            <w:rFonts w:ascii="Cambria Math" w:hAnsi="Cambria Math"/>
          </w:rPr>
          <m:t>(x,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,y,xy,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6864A9">
        <w:rPr>
          <w:rFonts w:hint="eastAsia"/>
        </w:rPr>
        <w:t>，</w:t>
      </w:r>
      <w:r>
        <w:rPr>
          <w:rFonts w:hint="eastAsia"/>
        </w:rPr>
        <w:t>下面的例子展示了如何将特征展开为一个</w:t>
      </w:r>
      <w:r>
        <w:rPr>
          <w:rFonts w:hint="eastAsia"/>
        </w:rPr>
        <w:t>3-degree</w:t>
      </w:r>
      <w:r>
        <w:rPr>
          <w:rFonts w:hint="eastAsia"/>
        </w:rPr>
        <w:t>多项式空间。</w:t>
      </w:r>
    </w:p>
    <w:p w14:paraId="1C7634A9" w14:textId="77777777" w:rsidR="0045438A" w:rsidRDefault="0045438A" w:rsidP="0045438A">
      <w:pPr>
        <w:pStyle w:val="a7"/>
      </w:pPr>
      <w:r>
        <w:t>scala&gt; import org.apache.spark.ml.feature.PolynomialExpansion</w:t>
      </w:r>
    </w:p>
    <w:p w14:paraId="7DCEF761" w14:textId="77777777" w:rsidR="0045438A" w:rsidRDefault="0045438A" w:rsidP="0045438A">
      <w:pPr>
        <w:pStyle w:val="a7"/>
      </w:pPr>
      <w:r>
        <w:t>import org.apache.spark.ml.feature.PolynomialExpansion</w:t>
      </w:r>
    </w:p>
    <w:p w14:paraId="07F54917" w14:textId="77777777" w:rsidR="0045438A" w:rsidRDefault="0045438A" w:rsidP="0045438A">
      <w:pPr>
        <w:pStyle w:val="a7"/>
      </w:pPr>
    </w:p>
    <w:p w14:paraId="6801ACC7" w14:textId="77777777" w:rsidR="0045438A" w:rsidRDefault="0045438A" w:rsidP="0045438A">
      <w:pPr>
        <w:pStyle w:val="a7"/>
      </w:pPr>
      <w:r>
        <w:t>scala&gt; import org.apache.spark.ml.linalg.Vectors</w:t>
      </w:r>
    </w:p>
    <w:p w14:paraId="234E3BB1" w14:textId="77777777" w:rsidR="0045438A" w:rsidRDefault="0045438A" w:rsidP="0045438A">
      <w:pPr>
        <w:pStyle w:val="a7"/>
      </w:pPr>
      <w:r>
        <w:t>import org.apache.spark.ml.linalg.Vectors</w:t>
      </w:r>
    </w:p>
    <w:p w14:paraId="0B54B046" w14:textId="77777777" w:rsidR="0045438A" w:rsidRDefault="0045438A" w:rsidP="0045438A">
      <w:pPr>
        <w:pStyle w:val="a7"/>
      </w:pPr>
    </w:p>
    <w:p w14:paraId="6C8453C3" w14:textId="77777777" w:rsidR="0045438A" w:rsidRDefault="0045438A" w:rsidP="0045438A">
      <w:pPr>
        <w:pStyle w:val="a7"/>
      </w:pPr>
      <w:r>
        <w:t>scala&gt; val data = Array(</w:t>
      </w:r>
    </w:p>
    <w:p w14:paraId="2B8E4B10" w14:textId="77777777" w:rsidR="0045438A" w:rsidRDefault="0045438A" w:rsidP="0045438A">
      <w:pPr>
        <w:pStyle w:val="a7"/>
      </w:pPr>
      <w:r>
        <w:t xml:space="preserve">     |   Vectors.dense(2.0, 1.0),</w:t>
      </w:r>
    </w:p>
    <w:p w14:paraId="0CE27BF5" w14:textId="77777777" w:rsidR="0045438A" w:rsidRDefault="0045438A" w:rsidP="0045438A">
      <w:pPr>
        <w:pStyle w:val="a7"/>
      </w:pPr>
      <w:r>
        <w:t xml:space="preserve">     |   Vectors.dense(0.0, 0.0),</w:t>
      </w:r>
    </w:p>
    <w:p w14:paraId="67BA22FE" w14:textId="77777777" w:rsidR="0045438A" w:rsidRDefault="0045438A" w:rsidP="0045438A">
      <w:pPr>
        <w:pStyle w:val="a7"/>
      </w:pPr>
      <w:r>
        <w:t xml:space="preserve">     |   Vectors.dense(3.0, -1.0)</w:t>
      </w:r>
    </w:p>
    <w:p w14:paraId="6ADD64EE" w14:textId="77777777" w:rsidR="0045438A" w:rsidRDefault="0045438A" w:rsidP="0045438A">
      <w:pPr>
        <w:pStyle w:val="a7"/>
      </w:pPr>
      <w:r>
        <w:t xml:space="preserve">     | )</w:t>
      </w:r>
    </w:p>
    <w:p w14:paraId="4A75E590" w14:textId="77777777" w:rsidR="0045438A" w:rsidRDefault="0045438A" w:rsidP="0045438A">
      <w:pPr>
        <w:pStyle w:val="a7"/>
      </w:pPr>
      <w:r>
        <w:t>data: Array[org.apache.spark.ml.linalg.Vector] = Array([2.0,1.0], [0.0,0.0], [3.0,-1.0])</w:t>
      </w:r>
    </w:p>
    <w:p w14:paraId="27F49CC1" w14:textId="77777777" w:rsidR="0045438A" w:rsidRDefault="0045438A" w:rsidP="0045438A">
      <w:pPr>
        <w:pStyle w:val="a7"/>
      </w:pPr>
    </w:p>
    <w:p w14:paraId="6E2E70FA" w14:textId="77777777" w:rsidR="0045438A" w:rsidRDefault="0045438A" w:rsidP="0045438A">
      <w:pPr>
        <w:pStyle w:val="a7"/>
      </w:pPr>
      <w:r>
        <w:t>scala&gt; val df = spark.createDataFrame(data.map(Tuple1.apply)).toDF("features")</w:t>
      </w:r>
    </w:p>
    <w:p w14:paraId="06B110FF" w14:textId="77777777" w:rsidR="0045438A" w:rsidRDefault="0045438A" w:rsidP="0045438A">
      <w:pPr>
        <w:pStyle w:val="a7"/>
      </w:pPr>
      <w:r>
        <w:t>df: org.apache.spark.sql.DataFrame = [features: vector]</w:t>
      </w:r>
    </w:p>
    <w:p w14:paraId="51E5C8F3" w14:textId="77777777" w:rsidR="0045438A" w:rsidRDefault="0045438A" w:rsidP="0045438A">
      <w:pPr>
        <w:pStyle w:val="a7"/>
      </w:pPr>
    </w:p>
    <w:p w14:paraId="775AE299" w14:textId="77777777" w:rsidR="0045438A" w:rsidRDefault="0045438A" w:rsidP="0045438A">
      <w:pPr>
        <w:pStyle w:val="a7"/>
      </w:pPr>
      <w:r>
        <w:t>scala&gt; val polyExpansion = new PolynomialExpansion().setInputCol("features").setOutputCol("polyFeatures").setDegree(3)</w:t>
      </w:r>
    </w:p>
    <w:p w14:paraId="74B3FCFE" w14:textId="77777777" w:rsidR="0045438A" w:rsidRDefault="0045438A" w:rsidP="0045438A">
      <w:pPr>
        <w:pStyle w:val="a7"/>
      </w:pPr>
      <w:r>
        <w:t>polyExpansion: org.apache.spark.ml.feature.PolynomialExpansion = poly_a99f07202fbd</w:t>
      </w:r>
    </w:p>
    <w:p w14:paraId="37FD8E64" w14:textId="77777777" w:rsidR="0045438A" w:rsidRDefault="0045438A" w:rsidP="0045438A">
      <w:pPr>
        <w:pStyle w:val="a7"/>
      </w:pPr>
    </w:p>
    <w:p w14:paraId="154C5E62" w14:textId="77777777" w:rsidR="0045438A" w:rsidRDefault="0045438A" w:rsidP="0045438A">
      <w:pPr>
        <w:pStyle w:val="a7"/>
      </w:pPr>
      <w:r>
        <w:t>scala&gt; val polyDF = polyExpansion.transform(df)</w:t>
      </w:r>
    </w:p>
    <w:p w14:paraId="2DCD9717" w14:textId="77777777" w:rsidR="0045438A" w:rsidRDefault="0045438A" w:rsidP="0045438A">
      <w:pPr>
        <w:pStyle w:val="a7"/>
      </w:pPr>
      <w:r>
        <w:t>polyDF: org.apache.spark.sql.DataFrame = [features: vector, polyFeatures: vector]</w:t>
      </w:r>
    </w:p>
    <w:p w14:paraId="432A1DC1" w14:textId="77777777" w:rsidR="0045438A" w:rsidRDefault="0045438A" w:rsidP="0045438A">
      <w:pPr>
        <w:pStyle w:val="a7"/>
      </w:pPr>
    </w:p>
    <w:p w14:paraId="41C44B22" w14:textId="77777777" w:rsidR="0045438A" w:rsidRDefault="0045438A" w:rsidP="0045438A">
      <w:pPr>
        <w:pStyle w:val="a7"/>
      </w:pPr>
      <w:r>
        <w:t>scala&gt; polyDF.show(false)</w:t>
      </w:r>
    </w:p>
    <w:p w14:paraId="22831EE9" w14:textId="77777777" w:rsidR="0045438A" w:rsidRDefault="0045438A" w:rsidP="0045438A">
      <w:pPr>
        <w:pStyle w:val="a7"/>
      </w:pPr>
      <w:r>
        <w:t>+----------+------------------------------------------+</w:t>
      </w:r>
    </w:p>
    <w:p w14:paraId="1B459608" w14:textId="77777777" w:rsidR="0045438A" w:rsidRDefault="0045438A" w:rsidP="0045438A">
      <w:pPr>
        <w:pStyle w:val="a7"/>
      </w:pPr>
      <w:r>
        <w:t>|features  |polyFeatures                              |</w:t>
      </w:r>
    </w:p>
    <w:p w14:paraId="57996C06" w14:textId="77777777" w:rsidR="0045438A" w:rsidRDefault="0045438A" w:rsidP="0045438A">
      <w:pPr>
        <w:pStyle w:val="a7"/>
      </w:pPr>
      <w:r>
        <w:t>+----------+------------------------------------------+</w:t>
      </w:r>
    </w:p>
    <w:p w14:paraId="33D20815" w14:textId="77777777" w:rsidR="0045438A" w:rsidRDefault="0045438A" w:rsidP="0045438A">
      <w:pPr>
        <w:pStyle w:val="a7"/>
      </w:pPr>
      <w:r>
        <w:t>|[2.0,1.0] |[2.0,4.0,8.0,1.0,2.0,4.0,1.0,2.0,1.0]     |</w:t>
      </w:r>
    </w:p>
    <w:p w14:paraId="1B8CE8AB" w14:textId="77777777" w:rsidR="0045438A" w:rsidRDefault="0045438A" w:rsidP="0045438A">
      <w:pPr>
        <w:pStyle w:val="a7"/>
      </w:pPr>
      <w:r>
        <w:t>|[0.0,0.0] |[0.0,0.0,0.0,0.0,0.0,0.0,0.0,0.0,0.0]     |</w:t>
      </w:r>
    </w:p>
    <w:p w14:paraId="07C6B633" w14:textId="77777777" w:rsidR="0045438A" w:rsidRDefault="0045438A" w:rsidP="0045438A">
      <w:pPr>
        <w:pStyle w:val="a7"/>
      </w:pPr>
      <w:r>
        <w:t>|[3.0,-1.0]|[3.0,9.0,27.0,-1.0,-3.0,-9.0,1.0,3.0,-1.0]|</w:t>
      </w:r>
    </w:p>
    <w:p w14:paraId="6D488057" w14:textId="77777777" w:rsidR="0045438A" w:rsidRDefault="0045438A" w:rsidP="0045438A">
      <w:pPr>
        <w:pStyle w:val="a7"/>
      </w:pPr>
      <w:r>
        <w:t>+----------+------------------------------------------+</w:t>
      </w:r>
    </w:p>
    <w:p w14:paraId="724D29C5" w14:textId="590D495E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15</w:t>
      </w:r>
      <w:r w:rsidR="00576232">
        <w:fldChar w:fldCharType="end"/>
      </w:r>
    </w:p>
    <w:p w14:paraId="11708431" w14:textId="4CD39595" w:rsidR="0045438A" w:rsidRDefault="00943748" w:rsidP="008264D9">
      <w:pPr>
        <w:pStyle w:val="Heading3"/>
      </w:pPr>
      <w:r w:rsidRPr="00943748">
        <w:t>Discrete Cosine Transform</w:t>
      </w:r>
      <w:r w:rsidR="00C533F0">
        <w:rPr>
          <w:rFonts w:hint="eastAsia"/>
        </w:rPr>
        <w:t>（</w:t>
      </w:r>
      <w:r w:rsidR="00C533F0">
        <w:rPr>
          <w:rFonts w:hint="eastAsia"/>
        </w:rPr>
        <w:t>DCT</w:t>
      </w:r>
      <w:r w:rsidR="00C533F0">
        <w:rPr>
          <w:rFonts w:hint="eastAsia"/>
        </w:rPr>
        <w:t>）</w:t>
      </w:r>
    </w:p>
    <w:p w14:paraId="248C0593" w14:textId="68ECE43D" w:rsidR="0045438A" w:rsidRDefault="00EB62FD" w:rsidP="0045438A">
      <w:pPr>
        <w:ind w:firstLine="420"/>
      </w:pPr>
      <w:r w:rsidRPr="00EB62FD">
        <w:rPr>
          <w:rFonts w:hint="eastAsia"/>
        </w:rPr>
        <w:t>离散余弦变换</w:t>
      </w:r>
      <w:r>
        <w:rPr>
          <w:rFonts w:hint="eastAsia"/>
        </w:rPr>
        <w:t>（</w:t>
      </w:r>
      <w:r w:rsidR="0045438A">
        <w:rPr>
          <w:rFonts w:hint="eastAsia"/>
        </w:rPr>
        <w:t>DCT</w:t>
      </w:r>
      <w:r>
        <w:rPr>
          <w:rFonts w:hint="eastAsia"/>
        </w:rPr>
        <w:t>）</w:t>
      </w:r>
      <w:r w:rsidR="00DE62DE">
        <w:rPr>
          <w:rFonts w:hint="eastAsia"/>
        </w:rPr>
        <w:t>将</w:t>
      </w:r>
      <w:r w:rsidR="00A250AA">
        <w:rPr>
          <w:rFonts w:hint="eastAsia"/>
        </w:rPr>
        <w:t>在时域中的</w:t>
      </w:r>
      <w:r w:rsidR="0045438A" w:rsidRPr="000240E9">
        <w:rPr>
          <w:rFonts w:hint="eastAsia"/>
        </w:rPr>
        <w:t>长度</w:t>
      </w:r>
      <w:r w:rsidR="00A250AA">
        <w:rPr>
          <w:rFonts w:hint="eastAsia"/>
        </w:rPr>
        <w:t>为</w:t>
      </w:r>
      <m:oMath>
        <m:r>
          <w:rPr>
            <w:rFonts w:ascii="Cambria Math" w:hAnsi="Cambria Math"/>
          </w:rPr>
          <m:t>N</m:t>
        </m:r>
      </m:oMath>
      <w:r w:rsidR="00A250AA">
        <w:rPr>
          <w:rFonts w:hint="eastAsia"/>
        </w:rPr>
        <w:t>实数</w:t>
      </w:r>
      <w:r w:rsidR="0045438A" w:rsidRPr="000240E9">
        <w:rPr>
          <w:rFonts w:hint="eastAsia"/>
        </w:rPr>
        <w:t>序列</w:t>
      </w:r>
      <w:r w:rsidR="00A250AA">
        <w:rPr>
          <w:rFonts w:hint="eastAsia"/>
        </w:rPr>
        <w:t>转换成</w:t>
      </w:r>
      <w:r w:rsidR="0045438A" w:rsidRPr="000240E9">
        <w:rPr>
          <w:rFonts w:hint="eastAsia"/>
        </w:rPr>
        <w:t>另一个</w:t>
      </w:r>
      <w:r w:rsidR="00A250AA">
        <w:rPr>
          <w:rFonts w:hint="eastAsia"/>
        </w:rPr>
        <w:t>在频域中的</w:t>
      </w:r>
      <w:r w:rsidR="0045438A" w:rsidRPr="000240E9">
        <w:rPr>
          <w:rFonts w:hint="eastAsia"/>
        </w:rPr>
        <w:t>长度</w:t>
      </w:r>
      <w:r w:rsidR="00A250AA">
        <w:rPr>
          <w:rFonts w:hint="eastAsia"/>
        </w:rPr>
        <w:t>为</w:t>
      </w:r>
      <m:oMath>
        <m:r>
          <w:rPr>
            <w:rFonts w:ascii="Cambria Math" w:hAnsi="Cambria Math"/>
          </w:rPr>
          <m:t>N</m:t>
        </m:r>
      </m:oMath>
      <w:r w:rsidR="0045438A">
        <w:rPr>
          <w:rFonts w:hint="eastAsia"/>
        </w:rPr>
        <w:t>实值序列。</w:t>
      </w:r>
      <w:r w:rsidR="0045438A" w:rsidRPr="000240E9">
        <w:t>DCT</w:t>
      </w:r>
      <w:r w:rsidR="0045438A" w:rsidRPr="000240E9">
        <w:rPr>
          <w:rFonts w:hint="eastAsia"/>
        </w:rPr>
        <w:t>类提供此功能，实现</w:t>
      </w:r>
      <w:r w:rsidR="0045438A" w:rsidRPr="000240E9">
        <w:t>DCT-II</w:t>
      </w:r>
      <w:r w:rsidR="00233817">
        <w:rPr>
          <w:rFonts w:hint="eastAsia"/>
        </w:rPr>
        <w:t>方法并</w:t>
      </w:r>
      <w:r w:rsidR="0045438A" w:rsidRPr="000240E9">
        <w:rPr>
          <w:rFonts w:hint="eastAsia"/>
        </w:rPr>
        <w:t>通过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 w:rsidR="00BB5A31">
        <w:rPr>
          <w:rFonts w:hint="eastAsia"/>
        </w:rPr>
        <w:t>比例</w:t>
      </w:r>
      <w:r w:rsidR="0045438A" w:rsidRPr="000240E9">
        <w:rPr>
          <w:rFonts w:hint="eastAsia"/>
        </w:rPr>
        <w:t>缩放结果</w:t>
      </w:r>
      <w:r w:rsidR="00BB5A31">
        <w:rPr>
          <w:rFonts w:hint="eastAsia"/>
        </w:rPr>
        <w:t>，</w:t>
      </w:r>
      <w:r w:rsidR="00531DFF">
        <w:rPr>
          <w:rFonts w:hint="eastAsia"/>
        </w:rPr>
        <w:t>使得用于变换</w:t>
      </w:r>
      <w:r w:rsidR="00233817">
        <w:rPr>
          <w:rFonts w:hint="eastAsia"/>
        </w:rPr>
        <w:t>产生的</w:t>
      </w:r>
      <w:r w:rsidR="00D144CA">
        <w:rPr>
          <w:rFonts w:hint="eastAsia"/>
        </w:rPr>
        <w:t>表示矩阵为单一</w:t>
      </w:r>
      <w:r w:rsidR="00EC7C83">
        <w:rPr>
          <w:rFonts w:hint="eastAsia"/>
        </w:rPr>
        <w:t>实体</w:t>
      </w:r>
      <w:r w:rsidR="00EA1598">
        <w:rPr>
          <w:rFonts w:hint="eastAsia"/>
        </w:rPr>
        <w:t>，无</w:t>
      </w:r>
      <w:r w:rsidR="00DF7723">
        <w:rPr>
          <w:rFonts w:hint="eastAsia"/>
        </w:rPr>
        <w:t>偏</w:t>
      </w:r>
      <w:r w:rsidR="008A4D02">
        <w:rPr>
          <w:rFonts w:hint="eastAsia"/>
        </w:rPr>
        <w:t>移被施加到所述变换的序列，例如</w:t>
      </w:r>
      <w:r w:rsidR="005409F0">
        <w:rPr>
          <w:rFonts w:hint="eastAsia"/>
        </w:rPr>
        <w:t>变换序列的</w:t>
      </w:r>
      <w:r w:rsidR="0045438A">
        <w:rPr>
          <w:rFonts w:hint="eastAsia"/>
        </w:rPr>
        <w:t>第</w:t>
      </w:r>
      <w:r w:rsidR="00DF7723">
        <w:rPr>
          <w:rFonts w:hint="eastAsia"/>
        </w:rPr>
        <w:t>0</w:t>
      </w:r>
      <w:r w:rsidR="0045438A">
        <w:rPr>
          <w:rFonts w:hint="eastAsia"/>
        </w:rPr>
        <w:t>个</w:t>
      </w:r>
      <w:r w:rsidR="005409F0">
        <w:rPr>
          <w:rFonts w:hint="eastAsia"/>
        </w:rPr>
        <w:t>元素</w:t>
      </w:r>
      <w:r w:rsidR="0045438A" w:rsidRPr="000240E9">
        <w:rPr>
          <w:rFonts w:hint="eastAsia"/>
        </w:rPr>
        <w:t>是</w:t>
      </w:r>
      <w:r w:rsidR="0045438A">
        <w:rPr>
          <w:rFonts w:hint="eastAsia"/>
        </w:rPr>
        <w:t>第</w:t>
      </w:r>
      <w:r w:rsidR="0045438A">
        <w:t>0</w:t>
      </w:r>
      <w:r w:rsidR="0045438A" w:rsidRPr="000240E9">
        <w:rPr>
          <w:rFonts w:hint="eastAsia"/>
        </w:rPr>
        <w:t>个</w:t>
      </w:r>
      <w:r w:rsidR="0045438A" w:rsidRPr="000240E9">
        <w:t>DCT</w:t>
      </w:r>
      <w:r w:rsidR="0045438A" w:rsidRPr="000240E9">
        <w:rPr>
          <w:rFonts w:hint="eastAsia"/>
        </w:rPr>
        <w:t>系</w:t>
      </w:r>
      <w:r w:rsidR="005409F0">
        <w:rPr>
          <w:rFonts w:hint="eastAsia"/>
        </w:rPr>
        <w:t>数，而</w:t>
      </w:r>
      <w:r w:rsidR="0045438A" w:rsidRPr="000240E9">
        <w:rPr>
          <w:rFonts w:hint="eastAsia"/>
        </w:rPr>
        <w:t>不</w:t>
      </w:r>
      <w:r w:rsidR="005409F0">
        <w:rPr>
          <w:rFonts w:hint="eastAsia"/>
        </w:rPr>
        <w:t>是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1F5EE9">
        <w:rPr>
          <w:rFonts w:hint="eastAsia"/>
        </w:rPr>
        <w:t>）</w:t>
      </w:r>
      <w:r w:rsidR="0045438A" w:rsidRPr="000240E9">
        <w:rPr>
          <w:rFonts w:hint="eastAsia"/>
        </w:rPr>
        <w:t>。</w:t>
      </w:r>
    </w:p>
    <w:p w14:paraId="2ABE8D9A" w14:textId="77777777" w:rsidR="0045438A" w:rsidRDefault="0045438A" w:rsidP="0045438A">
      <w:pPr>
        <w:pStyle w:val="a7"/>
      </w:pPr>
      <w:r>
        <w:t>scala&gt; import org.apache.spark.ml.feature.DCT</w:t>
      </w:r>
    </w:p>
    <w:p w14:paraId="6B4B256F" w14:textId="77777777" w:rsidR="0045438A" w:rsidRDefault="0045438A" w:rsidP="0045438A">
      <w:pPr>
        <w:pStyle w:val="a7"/>
      </w:pPr>
      <w:r>
        <w:t>import org.apache.spark.ml.feature.DCT</w:t>
      </w:r>
    </w:p>
    <w:p w14:paraId="3CE80105" w14:textId="77777777" w:rsidR="0045438A" w:rsidRDefault="0045438A" w:rsidP="0045438A">
      <w:pPr>
        <w:pStyle w:val="a7"/>
      </w:pPr>
    </w:p>
    <w:p w14:paraId="2B7BF3A9" w14:textId="77777777" w:rsidR="0045438A" w:rsidRDefault="0045438A" w:rsidP="0045438A">
      <w:pPr>
        <w:pStyle w:val="a7"/>
      </w:pPr>
      <w:r>
        <w:t>scala&gt; import org.apache.spark.ml.linalg.Vectors</w:t>
      </w:r>
    </w:p>
    <w:p w14:paraId="4D3F61E0" w14:textId="77777777" w:rsidR="0045438A" w:rsidRDefault="0045438A" w:rsidP="0045438A">
      <w:pPr>
        <w:pStyle w:val="a7"/>
      </w:pPr>
      <w:r>
        <w:t>import org.apache.spark.ml.linalg.Vectors</w:t>
      </w:r>
    </w:p>
    <w:p w14:paraId="139AB328" w14:textId="77777777" w:rsidR="0045438A" w:rsidRDefault="0045438A" w:rsidP="0045438A">
      <w:pPr>
        <w:pStyle w:val="a7"/>
      </w:pPr>
    </w:p>
    <w:p w14:paraId="26783A48" w14:textId="77777777" w:rsidR="0045438A" w:rsidRDefault="0045438A" w:rsidP="0045438A">
      <w:pPr>
        <w:pStyle w:val="a7"/>
      </w:pPr>
      <w:r>
        <w:t>scala&gt; val data = Seq(</w:t>
      </w:r>
    </w:p>
    <w:p w14:paraId="6D609879" w14:textId="77777777" w:rsidR="0045438A" w:rsidRDefault="0045438A" w:rsidP="0045438A">
      <w:pPr>
        <w:pStyle w:val="a7"/>
      </w:pPr>
      <w:r>
        <w:t xml:space="preserve">     |   Vectors.dense(0.0, 1.0, -2.0, 3.0),</w:t>
      </w:r>
    </w:p>
    <w:p w14:paraId="2DC63C44" w14:textId="77777777" w:rsidR="0045438A" w:rsidRDefault="0045438A" w:rsidP="0045438A">
      <w:pPr>
        <w:pStyle w:val="a7"/>
      </w:pPr>
      <w:r>
        <w:t xml:space="preserve">     |   Vectors.dense(-1.0, 2.0, 4.0, -7.0),</w:t>
      </w:r>
    </w:p>
    <w:p w14:paraId="2902BC2B" w14:textId="77777777" w:rsidR="0045438A" w:rsidRDefault="0045438A" w:rsidP="0045438A">
      <w:pPr>
        <w:pStyle w:val="a7"/>
      </w:pPr>
      <w:r>
        <w:t xml:space="preserve">     |   Vectors.dense(14.0, -2.0, -5.0, 1.0))</w:t>
      </w:r>
    </w:p>
    <w:p w14:paraId="68F991B0" w14:textId="77777777" w:rsidR="0045438A" w:rsidRDefault="0045438A" w:rsidP="0045438A">
      <w:pPr>
        <w:pStyle w:val="a7"/>
      </w:pPr>
      <w:r>
        <w:lastRenderedPageBreak/>
        <w:t>data: Seq[org.apache.spark.ml.linalg.Vector] = List([0.0,1.0,-2.0,3.0], [-1.0,2.0,4.0,-7.0], [14.0,-2.0,-5.0,1.0])</w:t>
      </w:r>
    </w:p>
    <w:p w14:paraId="41AF414B" w14:textId="77777777" w:rsidR="0045438A" w:rsidRDefault="0045438A" w:rsidP="0045438A">
      <w:pPr>
        <w:pStyle w:val="a7"/>
      </w:pPr>
    </w:p>
    <w:p w14:paraId="7B68A89E" w14:textId="77777777" w:rsidR="0045438A" w:rsidRDefault="0045438A" w:rsidP="0045438A">
      <w:pPr>
        <w:pStyle w:val="a7"/>
      </w:pPr>
      <w:r>
        <w:t>scala&gt; val df = spark.createDataFrame(data.map(Tuple1.apply)).toDF("features")</w:t>
      </w:r>
    </w:p>
    <w:p w14:paraId="7919B573" w14:textId="77777777" w:rsidR="0045438A" w:rsidRDefault="0045438A" w:rsidP="0045438A">
      <w:pPr>
        <w:pStyle w:val="a7"/>
      </w:pPr>
      <w:r>
        <w:t>df: org.apache.spark.sql.DataFrame = [features: vector]</w:t>
      </w:r>
    </w:p>
    <w:p w14:paraId="6A52E6F3" w14:textId="77777777" w:rsidR="0045438A" w:rsidRDefault="0045438A" w:rsidP="0045438A">
      <w:pPr>
        <w:pStyle w:val="a7"/>
      </w:pPr>
    </w:p>
    <w:p w14:paraId="0972E0F5" w14:textId="77777777" w:rsidR="0045438A" w:rsidRDefault="0045438A" w:rsidP="0045438A">
      <w:pPr>
        <w:pStyle w:val="a7"/>
      </w:pPr>
      <w:r>
        <w:t>scala&gt; val dct = new DCT().setInputCol("features").setOutputCol("featuresDCT").setInverse(false)</w:t>
      </w:r>
    </w:p>
    <w:p w14:paraId="172CC0F7" w14:textId="77777777" w:rsidR="0045438A" w:rsidRDefault="0045438A" w:rsidP="0045438A">
      <w:pPr>
        <w:pStyle w:val="a7"/>
      </w:pPr>
      <w:r>
        <w:t>dct: org.apache.spark.ml.feature.DCT = dct_def77e623740</w:t>
      </w:r>
    </w:p>
    <w:p w14:paraId="2AF392C8" w14:textId="77777777" w:rsidR="0045438A" w:rsidRDefault="0045438A" w:rsidP="0045438A">
      <w:pPr>
        <w:pStyle w:val="a7"/>
      </w:pPr>
    </w:p>
    <w:p w14:paraId="5D52CE55" w14:textId="77777777" w:rsidR="0045438A" w:rsidRDefault="0045438A" w:rsidP="0045438A">
      <w:pPr>
        <w:pStyle w:val="a7"/>
      </w:pPr>
      <w:r>
        <w:t>scala&gt; val dctDf = dct.transform(df)</w:t>
      </w:r>
    </w:p>
    <w:p w14:paraId="4CC27E40" w14:textId="77777777" w:rsidR="0045438A" w:rsidRDefault="0045438A" w:rsidP="0045438A">
      <w:pPr>
        <w:pStyle w:val="a7"/>
      </w:pPr>
      <w:r>
        <w:t>dctDf: org.apache.spark.sql.DataFrame = [features: vector, featuresDCT: vector]</w:t>
      </w:r>
    </w:p>
    <w:p w14:paraId="5C724240" w14:textId="77777777" w:rsidR="0045438A" w:rsidRDefault="0045438A" w:rsidP="0045438A">
      <w:pPr>
        <w:pStyle w:val="a7"/>
      </w:pPr>
    </w:p>
    <w:p w14:paraId="26648BC2" w14:textId="77777777" w:rsidR="0045438A" w:rsidRDefault="0045438A" w:rsidP="0045438A">
      <w:pPr>
        <w:pStyle w:val="a7"/>
      </w:pPr>
      <w:r>
        <w:t>scala&gt; dctDf.select("featuresDCT").show(false)</w:t>
      </w:r>
    </w:p>
    <w:p w14:paraId="7A526AA3" w14:textId="77777777" w:rsidR="0045438A" w:rsidRDefault="0045438A" w:rsidP="0045438A">
      <w:pPr>
        <w:pStyle w:val="a7"/>
      </w:pPr>
      <w:r>
        <w:t>+----------------------------------------------------------------+</w:t>
      </w:r>
    </w:p>
    <w:p w14:paraId="46D1F543" w14:textId="77777777" w:rsidR="0045438A" w:rsidRDefault="0045438A" w:rsidP="0045438A">
      <w:pPr>
        <w:pStyle w:val="a7"/>
      </w:pPr>
      <w:r>
        <w:t>|featuresDCT                                                     |</w:t>
      </w:r>
    </w:p>
    <w:p w14:paraId="7FBAE387" w14:textId="77777777" w:rsidR="0045438A" w:rsidRDefault="0045438A" w:rsidP="0045438A">
      <w:pPr>
        <w:pStyle w:val="a7"/>
      </w:pPr>
      <w:r>
        <w:t>+----------------------------------------------------------------+</w:t>
      </w:r>
    </w:p>
    <w:p w14:paraId="3FB7AA3A" w14:textId="77777777" w:rsidR="0045438A" w:rsidRDefault="0045438A" w:rsidP="0045438A">
      <w:pPr>
        <w:pStyle w:val="a7"/>
      </w:pPr>
      <w:r>
        <w:t>|[1.0,-1.1480502970952693,2.0000000000000004,-2.7716385975338604]|</w:t>
      </w:r>
    </w:p>
    <w:p w14:paraId="040A5A67" w14:textId="77777777" w:rsidR="0045438A" w:rsidRDefault="0045438A" w:rsidP="0045438A">
      <w:pPr>
        <w:pStyle w:val="a7"/>
      </w:pPr>
      <w:r>
        <w:t>|[-1.0,3.378492794482933,-7.000000000000001,2.9301512653149677]  |</w:t>
      </w:r>
    </w:p>
    <w:p w14:paraId="1C3AC10A" w14:textId="77777777" w:rsidR="0045438A" w:rsidRDefault="0045438A" w:rsidP="0045438A">
      <w:pPr>
        <w:pStyle w:val="a7"/>
      </w:pPr>
      <w:r>
        <w:t>|[4.0,9.304453421915744,11.000000000000002,1.5579302036357163]   |</w:t>
      </w:r>
    </w:p>
    <w:p w14:paraId="150C6923" w14:textId="77777777" w:rsidR="0045438A" w:rsidRDefault="0045438A" w:rsidP="0045438A">
      <w:pPr>
        <w:pStyle w:val="a7"/>
      </w:pPr>
      <w:r>
        <w:t>+----------------------------------------------------------------+</w:t>
      </w:r>
    </w:p>
    <w:p w14:paraId="1741E79C" w14:textId="533E8BF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16</w:t>
      </w:r>
      <w:r w:rsidR="00576232">
        <w:fldChar w:fldCharType="end"/>
      </w:r>
    </w:p>
    <w:p w14:paraId="17DEE394" w14:textId="1BB10502" w:rsidR="007C7C2D" w:rsidRPr="00B7567E" w:rsidRDefault="007C7C2D" w:rsidP="008D2131">
      <w:pPr>
        <w:pStyle w:val="a2"/>
        <w:spacing w:before="156"/>
      </w:pPr>
      <w:r w:rsidRPr="00B7567E">
        <w:rPr>
          <w:rFonts w:hint="eastAsia"/>
        </w:rPr>
        <w:t>DCT</w:t>
      </w:r>
    </w:p>
    <w:p w14:paraId="1D585679" w14:textId="77777777" w:rsidR="007C7C2D" w:rsidRPr="006E0CBE" w:rsidRDefault="007C7C2D" w:rsidP="006E0CBE">
      <w:pPr>
        <w:pStyle w:val="ab"/>
        <w:spacing w:after="156"/>
        <w:ind w:firstLine="300"/>
      </w:pPr>
      <w:r w:rsidRPr="006E0CBE">
        <w:rPr>
          <w:rFonts w:hint="eastAsia"/>
        </w:rPr>
        <w:t>离散傅里叶变换需要进行复数运算，尽管有</w:t>
      </w:r>
      <w:r w:rsidRPr="006E0CBE">
        <w:rPr>
          <w:rFonts w:hint="eastAsia"/>
        </w:rPr>
        <w:t>FFT</w:t>
      </w:r>
      <w:r w:rsidRPr="006E0CBE">
        <w:rPr>
          <w:rFonts w:hint="eastAsia"/>
        </w:rPr>
        <w:t>可以提高运算速度，但在图像编码、特别是在实时处理中非常不便。离散傅里叶变换在实际的图像通信系统中很少使用，但它具有理论的指导意义。根据离散傅里叶变换的性质，实偶函数的傅里叶变换只含实的余弦项，因此构造了一种实数域的变换——离散余弦变换</w:t>
      </w:r>
      <w:r w:rsidRPr="006E0CBE">
        <w:rPr>
          <w:rFonts w:hint="eastAsia"/>
        </w:rPr>
        <w:t>(DCT)</w:t>
      </w:r>
      <w:r w:rsidRPr="006E0CBE">
        <w:rPr>
          <w:rFonts w:hint="eastAsia"/>
        </w:rPr>
        <w:t>。通过研究发现，</w:t>
      </w:r>
      <w:r w:rsidRPr="006E0CBE">
        <w:rPr>
          <w:rFonts w:hint="eastAsia"/>
        </w:rPr>
        <w:t>DCT</w:t>
      </w:r>
      <w:r w:rsidRPr="006E0CBE">
        <w:rPr>
          <w:rFonts w:hint="eastAsia"/>
        </w:rPr>
        <w:t>除了具有一般的正交变换性质外，其变换阵的基向量很近似于</w:t>
      </w:r>
      <w:r w:rsidRPr="006E0CBE">
        <w:rPr>
          <w:rFonts w:hint="eastAsia"/>
        </w:rPr>
        <w:t>Toeplitz</w:t>
      </w:r>
      <w:r w:rsidRPr="006E0CBE">
        <w:rPr>
          <w:rFonts w:hint="eastAsia"/>
        </w:rPr>
        <w:t>矩阵的特征向量，后者体现了人类的语言、图像信号的相关特性。因此，在对语音、图像信号变换的确定的变换矩阵正交变换中，</w:t>
      </w:r>
      <w:r w:rsidRPr="006E0CBE">
        <w:rPr>
          <w:rFonts w:hint="eastAsia"/>
        </w:rPr>
        <w:t>DCT</w:t>
      </w:r>
      <w:r w:rsidRPr="006E0CBE">
        <w:rPr>
          <w:rFonts w:hint="eastAsia"/>
        </w:rPr>
        <w:t>变换被认为是一种准最佳变换。在近年颁布的一系列视频压缩编码的国际标准建议中，都把</w:t>
      </w:r>
      <w:r w:rsidRPr="006E0CBE">
        <w:rPr>
          <w:rFonts w:hint="eastAsia"/>
        </w:rPr>
        <w:t xml:space="preserve"> DCT </w:t>
      </w:r>
      <w:r w:rsidRPr="006E0CBE">
        <w:rPr>
          <w:rFonts w:hint="eastAsia"/>
        </w:rPr>
        <w:t>作为其中的一个基本处理模块。</w:t>
      </w:r>
    </w:p>
    <w:p w14:paraId="75411590" w14:textId="010A7955" w:rsidR="007C7C2D" w:rsidRPr="006E0CBE" w:rsidRDefault="007C7C2D" w:rsidP="006E0CBE">
      <w:pPr>
        <w:pStyle w:val="ab"/>
        <w:spacing w:after="156"/>
        <w:ind w:firstLine="300"/>
      </w:pPr>
      <w:r w:rsidRPr="006E0CBE">
        <w:rPr>
          <w:rFonts w:hint="eastAsia"/>
        </w:rPr>
        <w:t>DCT</w:t>
      </w:r>
      <w:r w:rsidRPr="006E0CBE">
        <w:rPr>
          <w:rFonts w:hint="eastAsia"/>
        </w:rPr>
        <w:t>除了上述介绍的几条特点，即：实数变换、确定的变换矩阵、准最佳变换性能外，二维</w:t>
      </w:r>
      <w:r w:rsidRPr="006E0CBE">
        <w:rPr>
          <w:rFonts w:hint="eastAsia"/>
        </w:rPr>
        <w:t>DCT</w:t>
      </w:r>
      <w:r w:rsidRPr="006E0CBE">
        <w:rPr>
          <w:rFonts w:hint="eastAsia"/>
        </w:rPr>
        <w:t>还是一种可分离的变换，可以用两次一维变换得到二维变换结果。最常用的一种离散余弦变换的类型是下面给出的第二种类型，通常所说的离散余弦变换指的就是这种。它的逆，也就是下面给出的第三种类型，通常相应的被称为</w:t>
      </w:r>
      <w:r w:rsidRPr="006E0CBE">
        <w:rPr>
          <w:rFonts w:hint="eastAsia"/>
        </w:rPr>
        <w:t>"</w:t>
      </w:r>
      <w:r w:rsidRPr="006E0CBE">
        <w:rPr>
          <w:rFonts w:hint="eastAsia"/>
        </w:rPr>
        <w:t>反离散余弦变换</w:t>
      </w:r>
      <w:r w:rsidRPr="006E0CBE">
        <w:rPr>
          <w:rFonts w:hint="eastAsia"/>
        </w:rPr>
        <w:t>"</w:t>
      </w:r>
      <w:r w:rsidRPr="006E0CBE">
        <w:rPr>
          <w:rFonts w:hint="eastAsia"/>
        </w:rPr>
        <w:t>，</w:t>
      </w:r>
      <w:r w:rsidRPr="006E0CBE">
        <w:rPr>
          <w:rFonts w:hint="eastAsia"/>
        </w:rPr>
        <w:t>"</w:t>
      </w:r>
      <w:r w:rsidRPr="006E0CBE">
        <w:rPr>
          <w:rFonts w:hint="eastAsia"/>
        </w:rPr>
        <w:t>逆离散余弦变换</w:t>
      </w:r>
      <w:r w:rsidRPr="006E0CBE">
        <w:rPr>
          <w:rFonts w:hint="eastAsia"/>
        </w:rPr>
        <w:t>"</w:t>
      </w:r>
      <w:r w:rsidRPr="006E0CBE">
        <w:rPr>
          <w:rFonts w:hint="eastAsia"/>
        </w:rPr>
        <w:t>或者</w:t>
      </w:r>
      <w:r w:rsidRPr="006E0CBE">
        <w:rPr>
          <w:rFonts w:hint="eastAsia"/>
        </w:rPr>
        <w:t>"IDCT"</w:t>
      </w:r>
      <w:r w:rsidRPr="006E0CBE">
        <w:rPr>
          <w:rFonts w:hint="eastAsia"/>
        </w:rPr>
        <w:t>。</w:t>
      </w:r>
    </w:p>
    <w:p w14:paraId="7119D41F" w14:textId="5CE5216F" w:rsidR="007C7C2D" w:rsidRPr="006E0CBE" w:rsidRDefault="007C7C2D" w:rsidP="006E0CBE">
      <w:pPr>
        <w:pStyle w:val="ab"/>
        <w:spacing w:after="156"/>
        <w:ind w:firstLine="300"/>
      </w:pPr>
      <w:r w:rsidRPr="006E0CBE">
        <w:rPr>
          <w:rFonts w:hint="eastAsia"/>
        </w:rPr>
        <w:t>有两个相关的变换，一个是离散正弦变换</w:t>
      </w:r>
      <w:r w:rsidRPr="006E0CBE">
        <w:rPr>
          <w:rFonts w:hint="eastAsia"/>
        </w:rPr>
        <w:t>(DST for Discrete Sine Transform),</w:t>
      </w:r>
      <w:r w:rsidRPr="006E0CBE">
        <w:rPr>
          <w:rFonts w:hint="eastAsia"/>
        </w:rPr>
        <w:t>它相当于一个长度大概是它两倍的实奇函数的离散傅里叶变换；另一个是改进的离散余弦变换</w:t>
      </w:r>
      <w:r w:rsidRPr="006E0CBE">
        <w:rPr>
          <w:rFonts w:hint="eastAsia"/>
        </w:rPr>
        <w:t>(MDCT for Modified Discrete Cosine Transform),</w:t>
      </w:r>
      <w:r w:rsidRPr="006E0CBE">
        <w:rPr>
          <w:rFonts w:hint="eastAsia"/>
        </w:rPr>
        <w:t>它相当于对交叠的数据进行离散余弦变换。</w:t>
      </w:r>
    </w:p>
    <w:p w14:paraId="7B24593F" w14:textId="77777777" w:rsidR="0023348E" w:rsidRDefault="0023348E" w:rsidP="0023348E">
      <w:pPr>
        <w:pStyle w:val="Heading3"/>
      </w:pPr>
      <w:r>
        <w:t>StringIndexer</w:t>
      </w:r>
    </w:p>
    <w:p w14:paraId="4DBD9B3A" w14:textId="273BD90E" w:rsidR="001E4DBB" w:rsidRDefault="0023348E" w:rsidP="0023348E">
      <w:pPr>
        <w:ind w:firstLine="420"/>
      </w:pPr>
      <w:r>
        <w:rPr>
          <w:rFonts w:hint="eastAsia"/>
        </w:rPr>
        <w:t>StringIndexer</w:t>
      </w:r>
      <w:r w:rsidR="00423555">
        <w:rPr>
          <w:rFonts w:hint="eastAsia"/>
        </w:rPr>
        <w:t>是</w:t>
      </w:r>
      <w:r w:rsidR="003174BB">
        <w:rPr>
          <w:rFonts w:hint="eastAsia"/>
        </w:rPr>
        <w:t>将</w:t>
      </w:r>
      <w:r>
        <w:rPr>
          <w:rFonts w:hint="eastAsia"/>
        </w:rPr>
        <w:t>标签的字符串列</w:t>
      </w:r>
      <w:r w:rsidR="003174BB">
        <w:rPr>
          <w:rFonts w:hint="eastAsia"/>
        </w:rPr>
        <w:t>转换成</w:t>
      </w:r>
      <w:r w:rsidR="001A4D38">
        <w:rPr>
          <w:rFonts w:hint="eastAsia"/>
        </w:rPr>
        <w:t>标签索引</w:t>
      </w:r>
      <w:r w:rsidR="001D78D7">
        <w:rPr>
          <w:rFonts w:hint="eastAsia"/>
        </w:rPr>
        <w:t>列，</w:t>
      </w:r>
      <w:r w:rsidR="005B65E4">
        <w:rPr>
          <w:rFonts w:hint="eastAsia"/>
        </w:rPr>
        <w:t>索引的取值范围为</w:t>
      </w:r>
      <w:r>
        <w:rPr>
          <w:rFonts w:hint="eastAsia"/>
        </w:rPr>
        <w:t>[0, numLabels</w:t>
      </w:r>
      <w:r w:rsidR="005B65E4">
        <w:t>]</w:t>
      </w:r>
      <w:r w:rsidR="005B65E4">
        <w:rPr>
          <w:rFonts w:hint="eastAsia"/>
        </w:rPr>
        <w:t>，按照标签的</w:t>
      </w:r>
      <w:r w:rsidR="00423555">
        <w:rPr>
          <w:rFonts w:hint="eastAsia"/>
        </w:rPr>
        <w:t>出现</w:t>
      </w:r>
      <w:r w:rsidR="005C42EB">
        <w:rPr>
          <w:rFonts w:hint="eastAsia"/>
        </w:rPr>
        <w:t>频率</w:t>
      </w:r>
      <w:r w:rsidR="00423555">
        <w:rPr>
          <w:rFonts w:hint="eastAsia"/>
        </w:rPr>
        <w:t>进行</w:t>
      </w:r>
      <w:r w:rsidR="005C42EB">
        <w:rPr>
          <w:rFonts w:hint="eastAsia"/>
        </w:rPr>
        <w:t>排序，</w:t>
      </w:r>
      <w:r w:rsidR="001E4DBB">
        <w:rPr>
          <w:rFonts w:hint="eastAsia"/>
        </w:rPr>
        <w:t>并且支持四种排序选项：</w:t>
      </w:r>
    </w:p>
    <w:p w14:paraId="03AE87B8" w14:textId="686D187F" w:rsidR="001E4DBB" w:rsidRDefault="001E4DBB" w:rsidP="001E4DBB">
      <w:pPr>
        <w:pStyle w:val="ListParagraph"/>
        <w:numPr>
          <w:ilvl w:val="0"/>
          <w:numId w:val="26"/>
        </w:numPr>
        <w:ind w:firstLineChars="0"/>
      </w:pPr>
      <w:r w:rsidRPr="001E4DBB">
        <w:rPr>
          <w:rFonts w:hint="eastAsia"/>
        </w:rPr>
        <w:t>frequencyDesc</w:t>
      </w:r>
      <w:r>
        <w:rPr>
          <w:rFonts w:hint="eastAsia"/>
        </w:rPr>
        <w:t>：</w:t>
      </w:r>
      <w:r w:rsidRPr="001E4DBB">
        <w:rPr>
          <w:rFonts w:hint="eastAsia"/>
        </w:rPr>
        <w:t>按标签频率的降序（最频繁的标签分配为</w:t>
      </w:r>
      <w:r w:rsidRPr="001E4DBB">
        <w:rPr>
          <w:rFonts w:hint="eastAsia"/>
        </w:rPr>
        <w:t>0</w:t>
      </w:r>
      <w:r>
        <w:rPr>
          <w:rFonts w:hint="eastAsia"/>
        </w:rPr>
        <w:t>）</w:t>
      </w:r>
    </w:p>
    <w:p w14:paraId="0F0AD6FF" w14:textId="77777777" w:rsidR="001E4DBB" w:rsidRDefault="001E4DBB" w:rsidP="001E4DBB">
      <w:pPr>
        <w:pStyle w:val="ListParagraph"/>
        <w:numPr>
          <w:ilvl w:val="0"/>
          <w:numId w:val="26"/>
        </w:numPr>
        <w:ind w:firstLineChars="0"/>
      </w:pPr>
      <w:r w:rsidRPr="001E4DBB">
        <w:rPr>
          <w:rFonts w:hint="eastAsia"/>
        </w:rPr>
        <w:t>frequencyAsc</w:t>
      </w:r>
      <w:r w:rsidRPr="001E4DBB">
        <w:rPr>
          <w:rFonts w:hint="eastAsia"/>
        </w:rPr>
        <w:t>：按标签频率的升序（最不频繁的标签分配为</w:t>
      </w:r>
      <w:r w:rsidRPr="001E4DBB">
        <w:rPr>
          <w:rFonts w:hint="eastAsia"/>
        </w:rPr>
        <w:t>0</w:t>
      </w:r>
      <w:r>
        <w:rPr>
          <w:rFonts w:hint="eastAsia"/>
        </w:rPr>
        <w:t>）</w:t>
      </w:r>
    </w:p>
    <w:p w14:paraId="4E620CBA" w14:textId="77777777" w:rsidR="001E4DBB" w:rsidRDefault="001E4DBB" w:rsidP="001E4DBB">
      <w:pPr>
        <w:pStyle w:val="ListParagraph"/>
        <w:numPr>
          <w:ilvl w:val="0"/>
          <w:numId w:val="26"/>
        </w:numPr>
        <w:ind w:firstLineChars="0"/>
      </w:pPr>
      <w:r w:rsidRPr="001E4DBB">
        <w:rPr>
          <w:rFonts w:hint="eastAsia"/>
        </w:rPr>
        <w:t>alphabetDesc</w:t>
      </w:r>
      <w:r w:rsidRPr="001E4DBB">
        <w:rPr>
          <w:rFonts w:hint="eastAsia"/>
        </w:rPr>
        <w:t>：按字母顺序的降序</w:t>
      </w:r>
    </w:p>
    <w:p w14:paraId="4C28C67E" w14:textId="77777777" w:rsidR="0077781A" w:rsidRDefault="001E4DBB" w:rsidP="001E4DBB">
      <w:pPr>
        <w:pStyle w:val="ListParagraph"/>
        <w:numPr>
          <w:ilvl w:val="0"/>
          <w:numId w:val="26"/>
        </w:numPr>
        <w:ind w:firstLineChars="0"/>
      </w:pPr>
      <w:r w:rsidRPr="001E4DBB">
        <w:rPr>
          <w:rFonts w:hint="eastAsia"/>
        </w:rPr>
        <w:t>alphabetAsc</w:t>
      </w:r>
      <w:r w:rsidRPr="001E4DBB">
        <w:rPr>
          <w:rFonts w:hint="eastAsia"/>
        </w:rPr>
        <w:t>：</w:t>
      </w:r>
      <w:r>
        <w:rPr>
          <w:rFonts w:hint="eastAsia"/>
        </w:rPr>
        <w:t>按字母顺序的</w:t>
      </w:r>
      <w:r w:rsidRPr="001E4DBB">
        <w:rPr>
          <w:rFonts w:hint="eastAsia"/>
        </w:rPr>
        <w:t>升序</w:t>
      </w:r>
    </w:p>
    <w:p w14:paraId="13DFFC4B" w14:textId="31A6D651" w:rsidR="000B00BA" w:rsidRPr="0077781A" w:rsidRDefault="001E4DBB" w:rsidP="0077781A">
      <w:pPr>
        <w:ind w:firstLine="420"/>
      </w:pPr>
      <w:r w:rsidRPr="0077781A">
        <w:rPr>
          <w:rFonts w:hint="eastAsia"/>
        </w:rPr>
        <w:t>默认</w:t>
      </w:r>
      <w:r w:rsidR="0077781A">
        <w:rPr>
          <w:rFonts w:hint="eastAsia"/>
        </w:rPr>
        <w:t>选项为</w:t>
      </w:r>
      <w:r w:rsidRPr="0077781A">
        <w:rPr>
          <w:rFonts w:hint="eastAsia"/>
        </w:rPr>
        <w:t>frequencyDesc</w:t>
      </w:r>
      <w:r w:rsidRPr="0077781A">
        <w:rPr>
          <w:rFonts w:hint="eastAsia"/>
        </w:rPr>
        <w:t>。如果用户选择保留，则看不见的标签将放置在索引</w:t>
      </w:r>
      <w:r w:rsidRPr="0077781A">
        <w:rPr>
          <w:rFonts w:hint="eastAsia"/>
        </w:rPr>
        <w:t>numLabels</w:t>
      </w:r>
      <w:r w:rsidR="001D78D7">
        <w:rPr>
          <w:rFonts w:hint="eastAsia"/>
        </w:rPr>
        <w:t>处，</w:t>
      </w:r>
      <w:r w:rsidRPr="0077781A">
        <w:rPr>
          <w:rFonts w:hint="eastAsia"/>
        </w:rPr>
        <w:t>如果输入列为数字，则将其强制转换为字符串并为字符串值编制索引。当下游管道组件（例如</w:t>
      </w:r>
      <w:r w:rsidR="00F70207">
        <w:rPr>
          <w:rFonts w:hint="eastAsia"/>
        </w:rPr>
        <w:t>估算器</w:t>
      </w:r>
      <w:r w:rsidRPr="0077781A">
        <w:rPr>
          <w:rFonts w:hint="eastAsia"/>
        </w:rPr>
        <w:t>或</w:t>
      </w:r>
      <w:r w:rsidR="00F70207">
        <w:rPr>
          <w:rFonts w:hint="eastAsia"/>
        </w:rPr>
        <w:t>转换器</w:t>
      </w:r>
      <w:r w:rsidRPr="0077781A">
        <w:rPr>
          <w:rFonts w:hint="eastAsia"/>
        </w:rPr>
        <w:t>）使用</w:t>
      </w:r>
      <w:r w:rsidR="00F70207">
        <w:rPr>
          <w:rFonts w:hint="eastAsia"/>
        </w:rPr>
        <w:t>此字符串索引标签时，必须将组件的输入列设置为此字符串索引列名称，在许多情况下</w:t>
      </w:r>
      <w:r w:rsidRPr="0077781A">
        <w:rPr>
          <w:rFonts w:hint="eastAsia"/>
        </w:rPr>
        <w:t>可以使用</w:t>
      </w:r>
      <w:r w:rsidRPr="0077781A">
        <w:rPr>
          <w:rFonts w:hint="eastAsia"/>
        </w:rPr>
        <w:t>setInputCol</w:t>
      </w:r>
      <w:r w:rsidRPr="0077781A">
        <w:rPr>
          <w:rFonts w:hint="eastAsia"/>
        </w:rPr>
        <w:t>设置输入列。</w:t>
      </w:r>
    </w:p>
    <w:p w14:paraId="2C122B3F" w14:textId="4D217A75" w:rsidR="0023348E" w:rsidRDefault="00EC26AB" w:rsidP="0023348E">
      <w:pPr>
        <w:ind w:firstLine="420"/>
      </w:pPr>
      <w:r>
        <w:rPr>
          <w:rFonts w:hint="eastAsia"/>
        </w:rPr>
        <w:lastRenderedPageBreak/>
        <w:t>假设有</w:t>
      </w:r>
      <w:r w:rsidR="0023348E">
        <w:rPr>
          <w:rFonts w:hint="eastAsia"/>
        </w:rPr>
        <w:t>如下</w:t>
      </w:r>
      <w:r w:rsidR="00095466">
        <w:t>DataFrame</w:t>
      </w:r>
      <w:r>
        <w:rPr>
          <w:rFonts w:hint="eastAsia"/>
        </w:rPr>
        <w:t>包含</w:t>
      </w:r>
      <w:r w:rsidR="0023348E">
        <w:rPr>
          <w:rFonts w:hint="eastAsia"/>
        </w:rPr>
        <w:t>id</w:t>
      </w:r>
      <w:r>
        <w:rPr>
          <w:rFonts w:hint="eastAsia"/>
        </w:rPr>
        <w:t>和</w:t>
      </w:r>
      <w:r w:rsidR="0023348E">
        <w:rPr>
          <w:rFonts w:hint="eastAsia"/>
        </w:rPr>
        <w:t>category</w:t>
      </w:r>
      <w:r>
        <w:rPr>
          <w:rFonts w:hint="eastAsia"/>
        </w:rPr>
        <w:t>列：</w:t>
      </w:r>
    </w:p>
    <w:p w14:paraId="59C200B7" w14:textId="77777777" w:rsidR="00AE007D" w:rsidRDefault="00AE007D" w:rsidP="00AE007D">
      <w:pPr>
        <w:pStyle w:val="a7"/>
      </w:pPr>
      <w:r>
        <w:t>id | category</w:t>
      </w:r>
    </w:p>
    <w:p w14:paraId="02A264D2" w14:textId="77777777" w:rsidR="00AE007D" w:rsidRDefault="00AE007D" w:rsidP="00AE007D">
      <w:pPr>
        <w:pStyle w:val="a7"/>
      </w:pPr>
      <w:r>
        <w:t>----|----------</w:t>
      </w:r>
    </w:p>
    <w:p w14:paraId="2B0274D4" w14:textId="77777777" w:rsidR="00AE007D" w:rsidRDefault="00AE007D" w:rsidP="00AE007D">
      <w:pPr>
        <w:pStyle w:val="a7"/>
      </w:pPr>
      <w:r>
        <w:t xml:space="preserve"> 0  | a</w:t>
      </w:r>
    </w:p>
    <w:p w14:paraId="1848A6C3" w14:textId="77777777" w:rsidR="00AE007D" w:rsidRDefault="00AE007D" w:rsidP="00AE007D">
      <w:pPr>
        <w:pStyle w:val="a7"/>
      </w:pPr>
      <w:r>
        <w:t xml:space="preserve"> 1  | b</w:t>
      </w:r>
    </w:p>
    <w:p w14:paraId="363244BB" w14:textId="77777777" w:rsidR="00AE007D" w:rsidRDefault="00AE007D" w:rsidP="00AE007D">
      <w:pPr>
        <w:pStyle w:val="a7"/>
      </w:pPr>
      <w:r>
        <w:t xml:space="preserve"> 2  | c</w:t>
      </w:r>
    </w:p>
    <w:p w14:paraId="4183951F" w14:textId="77777777" w:rsidR="00AE007D" w:rsidRDefault="00AE007D" w:rsidP="00AE007D">
      <w:pPr>
        <w:pStyle w:val="a7"/>
      </w:pPr>
      <w:r>
        <w:t xml:space="preserve"> 3  | a</w:t>
      </w:r>
    </w:p>
    <w:p w14:paraId="6FFCA245" w14:textId="77777777" w:rsidR="00AE007D" w:rsidRDefault="00AE007D" w:rsidP="00AE007D">
      <w:pPr>
        <w:pStyle w:val="a7"/>
      </w:pPr>
      <w:r>
        <w:t xml:space="preserve"> 4  | a</w:t>
      </w:r>
    </w:p>
    <w:p w14:paraId="59885E85" w14:textId="49EA335E" w:rsidR="0023348E" w:rsidRDefault="00AE007D" w:rsidP="00AE007D">
      <w:pPr>
        <w:pStyle w:val="a7"/>
      </w:pPr>
      <w:r>
        <w:t xml:space="preserve"> 5  | c</w:t>
      </w:r>
      <w:r w:rsidR="0023348E">
        <w:t xml:space="preserve"> </w:t>
      </w:r>
    </w:p>
    <w:p w14:paraId="4B970170" w14:textId="3989097B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17</w:t>
      </w:r>
      <w:r w:rsidR="00576232">
        <w:fldChar w:fldCharType="end"/>
      </w:r>
    </w:p>
    <w:p w14:paraId="5F9EE8E9" w14:textId="79256359" w:rsidR="0023348E" w:rsidRDefault="0023348E" w:rsidP="0023348E">
      <w:pPr>
        <w:ind w:firstLine="420"/>
      </w:pPr>
      <w:r>
        <w:rPr>
          <w:rFonts w:hint="eastAsia"/>
        </w:rPr>
        <w:t>category</w:t>
      </w:r>
      <w:r w:rsidR="003C295A">
        <w:rPr>
          <w:rFonts w:hint="eastAsia"/>
        </w:rPr>
        <w:t>是具有三个标签字符串列：“</w:t>
      </w:r>
      <w:r w:rsidR="003C295A">
        <w:rPr>
          <w:rFonts w:hint="eastAsia"/>
        </w:rPr>
        <w:t>a</w:t>
      </w:r>
      <w:r>
        <w:rPr>
          <w:rFonts w:hint="eastAsia"/>
        </w:rPr>
        <w:t>”，“</w:t>
      </w:r>
      <w:r>
        <w:rPr>
          <w:rFonts w:hint="eastAsia"/>
        </w:rPr>
        <w:t>b</w:t>
      </w:r>
      <w:r>
        <w:rPr>
          <w:rFonts w:hint="eastAsia"/>
        </w:rPr>
        <w:t>”和“</w:t>
      </w:r>
      <w:r>
        <w:rPr>
          <w:rFonts w:hint="eastAsia"/>
        </w:rPr>
        <w:t>c</w:t>
      </w:r>
      <w:r>
        <w:rPr>
          <w:rFonts w:hint="eastAsia"/>
        </w:rPr>
        <w:t>”的。应用</w:t>
      </w:r>
      <w:r>
        <w:rPr>
          <w:rFonts w:hint="eastAsia"/>
        </w:rPr>
        <w:t>StringIndexer</w:t>
      </w:r>
      <w:r w:rsidR="00F70207">
        <w:rPr>
          <w:rFonts w:hint="eastAsia"/>
        </w:rPr>
        <w:t>并将</w:t>
      </w:r>
      <w:r>
        <w:rPr>
          <w:rFonts w:hint="eastAsia"/>
        </w:rPr>
        <w:t>category</w:t>
      </w:r>
      <w:r>
        <w:rPr>
          <w:rFonts w:hint="eastAsia"/>
        </w:rPr>
        <w:t>作为输入列，</w:t>
      </w:r>
      <w:r>
        <w:rPr>
          <w:rFonts w:hint="eastAsia"/>
        </w:rPr>
        <w:t>categoryIndex</w:t>
      </w:r>
      <w:r>
        <w:rPr>
          <w:rFonts w:hint="eastAsia"/>
        </w:rPr>
        <w:t>作为输出列，应该得到以下几点：</w:t>
      </w:r>
    </w:p>
    <w:p w14:paraId="6413D3AF" w14:textId="77777777" w:rsidR="003C295A" w:rsidRDefault="003C295A" w:rsidP="003C295A">
      <w:pPr>
        <w:pStyle w:val="a7"/>
      </w:pPr>
      <w:r>
        <w:t>id | category | categoryIndex</w:t>
      </w:r>
    </w:p>
    <w:p w14:paraId="67ACDEFA" w14:textId="77777777" w:rsidR="003C295A" w:rsidRDefault="003C295A" w:rsidP="003C295A">
      <w:pPr>
        <w:pStyle w:val="a7"/>
      </w:pPr>
      <w:r>
        <w:t>----|----------|---------------</w:t>
      </w:r>
    </w:p>
    <w:p w14:paraId="6DF30711" w14:textId="77777777" w:rsidR="003C295A" w:rsidRDefault="003C295A" w:rsidP="003C295A">
      <w:pPr>
        <w:pStyle w:val="a7"/>
      </w:pPr>
      <w:r>
        <w:t xml:space="preserve"> 0  | a        | 0.0</w:t>
      </w:r>
    </w:p>
    <w:p w14:paraId="1F6306BF" w14:textId="77777777" w:rsidR="003C295A" w:rsidRDefault="003C295A" w:rsidP="003C295A">
      <w:pPr>
        <w:pStyle w:val="a7"/>
      </w:pPr>
      <w:r>
        <w:t xml:space="preserve"> 1  | b        | 2.0</w:t>
      </w:r>
    </w:p>
    <w:p w14:paraId="350692B2" w14:textId="77777777" w:rsidR="003C295A" w:rsidRDefault="003C295A" w:rsidP="003C295A">
      <w:pPr>
        <w:pStyle w:val="a7"/>
      </w:pPr>
      <w:r>
        <w:t xml:space="preserve"> 2  | c        | 1.0</w:t>
      </w:r>
    </w:p>
    <w:p w14:paraId="5836912D" w14:textId="77777777" w:rsidR="003C295A" w:rsidRDefault="003C295A" w:rsidP="003C295A">
      <w:pPr>
        <w:pStyle w:val="a7"/>
      </w:pPr>
      <w:r>
        <w:t xml:space="preserve"> 3  | a        | 0.0</w:t>
      </w:r>
    </w:p>
    <w:p w14:paraId="406C555F" w14:textId="77777777" w:rsidR="003C295A" w:rsidRDefault="003C295A" w:rsidP="003C295A">
      <w:pPr>
        <w:pStyle w:val="a7"/>
      </w:pPr>
      <w:r>
        <w:t xml:space="preserve"> 4  | a        | 0.0</w:t>
      </w:r>
    </w:p>
    <w:p w14:paraId="10081DF0" w14:textId="7424A7F1" w:rsidR="0023348E" w:rsidRDefault="003C295A" w:rsidP="003C295A">
      <w:pPr>
        <w:pStyle w:val="a7"/>
      </w:pPr>
      <w:r>
        <w:t xml:space="preserve"> 5  | c        | 1.0</w:t>
      </w:r>
      <w:r w:rsidR="0023348E">
        <w:t xml:space="preserve"> </w:t>
      </w:r>
    </w:p>
    <w:p w14:paraId="4E92421D" w14:textId="7B3DBFDF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18</w:t>
      </w:r>
      <w:r w:rsidR="00576232">
        <w:fldChar w:fldCharType="end"/>
      </w:r>
    </w:p>
    <w:p w14:paraId="1A408F9F" w14:textId="022FB34C" w:rsidR="0023348E" w:rsidRDefault="003C295A" w:rsidP="0023348E">
      <w:pPr>
        <w:ind w:firstLine="420"/>
      </w:pPr>
      <w:r>
        <w:rPr>
          <w:rFonts w:hint="eastAsia"/>
        </w:rPr>
        <w:t>“</w:t>
      </w:r>
      <w:r>
        <w:rPr>
          <w:rFonts w:hint="eastAsia"/>
        </w:rPr>
        <w:t>a</w:t>
      </w:r>
      <w:r w:rsidR="00F70207">
        <w:rPr>
          <w:rFonts w:hint="eastAsia"/>
        </w:rPr>
        <w:t>”变为索引</w:t>
      </w:r>
      <w:r w:rsidR="0023348E">
        <w:rPr>
          <w:rFonts w:hint="eastAsia"/>
        </w:rPr>
        <w:t>0</w:t>
      </w:r>
      <w:r w:rsidR="0023348E">
        <w:rPr>
          <w:rFonts w:hint="eastAsia"/>
        </w:rPr>
        <w:t>，因为它是最常见的，其次是“</w:t>
      </w:r>
      <w:r>
        <w:rPr>
          <w:rFonts w:hint="eastAsia"/>
        </w:rPr>
        <w:t>c</w:t>
      </w:r>
      <w:r w:rsidR="0023348E">
        <w:rPr>
          <w:rFonts w:hint="eastAsia"/>
        </w:rPr>
        <w:t>”索引</w:t>
      </w:r>
      <w:r w:rsidR="0023348E">
        <w:rPr>
          <w:rFonts w:hint="eastAsia"/>
        </w:rPr>
        <w:t>1</w:t>
      </w:r>
      <w:r w:rsidR="0023348E">
        <w:rPr>
          <w:rFonts w:hint="eastAsia"/>
        </w:rPr>
        <w:t>和“</w:t>
      </w:r>
      <w:r w:rsidR="0023348E">
        <w:rPr>
          <w:rFonts w:hint="eastAsia"/>
        </w:rPr>
        <w:t>b</w:t>
      </w:r>
      <w:r w:rsidR="0023348E">
        <w:rPr>
          <w:rFonts w:hint="eastAsia"/>
        </w:rPr>
        <w:t>”索引</w:t>
      </w:r>
      <w:r w:rsidR="0023348E">
        <w:rPr>
          <w:rFonts w:hint="eastAsia"/>
        </w:rPr>
        <w:t>2</w:t>
      </w:r>
      <w:r w:rsidR="0023348E">
        <w:rPr>
          <w:rFonts w:hint="eastAsia"/>
        </w:rPr>
        <w:t>。此外，</w:t>
      </w:r>
      <w:r w:rsidR="007E1643">
        <w:rPr>
          <w:rFonts w:hint="eastAsia"/>
        </w:rPr>
        <w:t>当使用</w:t>
      </w:r>
      <w:r w:rsidR="007E1643">
        <w:rPr>
          <w:rFonts w:hint="eastAsia"/>
        </w:rPr>
        <w:t>StringIndexer</w:t>
      </w:r>
      <w:r w:rsidR="007E1643">
        <w:rPr>
          <w:rFonts w:hint="eastAsia"/>
        </w:rPr>
        <w:t>拟合一个数据集并且用它来进行其他转换时，</w:t>
      </w:r>
      <w:r w:rsidR="0023348E">
        <w:rPr>
          <w:rFonts w:hint="eastAsia"/>
        </w:rPr>
        <w:t>还有</w:t>
      </w:r>
      <w:r w:rsidR="009C3549">
        <w:rPr>
          <w:rFonts w:hint="eastAsia"/>
        </w:rPr>
        <w:t>三个策略</w:t>
      </w:r>
      <w:r w:rsidR="0023348E">
        <w:rPr>
          <w:rFonts w:hint="eastAsia"/>
        </w:rPr>
        <w:t>关于</w:t>
      </w:r>
      <w:r w:rsidR="009C3549">
        <w:rPr>
          <w:rFonts w:hint="eastAsia"/>
        </w:rPr>
        <w:t>如何</w:t>
      </w:r>
      <w:r w:rsidR="003F3493">
        <w:rPr>
          <w:rFonts w:hint="eastAsia"/>
        </w:rPr>
        <w:t>处理看不见的标签</w:t>
      </w:r>
      <w:r w:rsidR="007E1643">
        <w:rPr>
          <w:rFonts w:hint="eastAsia"/>
        </w:rPr>
        <w:t>：</w:t>
      </w:r>
      <w:r w:rsidR="007E1643">
        <w:t xml:space="preserve"> </w:t>
      </w:r>
    </w:p>
    <w:p w14:paraId="39D27D4F" w14:textId="77777777" w:rsidR="0023348E" w:rsidRDefault="0023348E" w:rsidP="003C295A">
      <w:pPr>
        <w:pStyle w:val="a6"/>
        <w:ind w:firstLine="420"/>
      </w:pPr>
      <w:r>
        <w:rPr>
          <w:rFonts w:hint="eastAsia"/>
        </w:rPr>
        <w:t>抛出一个异常（这是默认）</w:t>
      </w:r>
    </w:p>
    <w:p w14:paraId="5B1E2287" w14:textId="2528FB17" w:rsidR="0023348E" w:rsidRDefault="0023348E" w:rsidP="003C295A">
      <w:pPr>
        <w:pStyle w:val="a6"/>
        <w:ind w:firstLine="420"/>
      </w:pPr>
      <w:r>
        <w:rPr>
          <w:rFonts w:hint="eastAsia"/>
        </w:rPr>
        <w:t>跳过含有完全看不见的</w:t>
      </w:r>
      <w:r w:rsidR="00C901FD">
        <w:rPr>
          <w:rFonts w:hint="eastAsia"/>
        </w:rPr>
        <w:t>标签</w:t>
      </w:r>
      <w:r>
        <w:rPr>
          <w:rFonts w:hint="eastAsia"/>
        </w:rPr>
        <w:t>行</w:t>
      </w:r>
    </w:p>
    <w:p w14:paraId="2E1F8549" w14:textId="7EF7A90D" w:rsidR="0023348E" w:rsidRDefault="00C901FD" w:rsidP="003C295A">
      <w:pPr>
        <w:pStyle w:val="a6"/>
        <w:ind w:firstLine="420"/>
      </w:pPr>
      <w:r>
        <w:rPr>
          <w:rFonts w:hint="eastAsia"/>
        </w:rPr>
        <w:t>将看不见的标签放在一个特殊的附加桶中</w:t>
      </w:r>
      <w:r w:rsidR="0023348E">
        <w:rPr>
          <w:rFonts w:hint="eastAsia"/>
        </w:rPr>
        <w:t>，</w:t>
      </w:r>
      <w:r>
        <w:rPr>
          <w:rFonts w:hint="eastAsia"/>
        </w:rPr>
        <w:t>例如索引</w:t>
      </w:r>
      <w:r w:rsidR="0023348E">
        <w:rPr>
          <w:rFonts w:hint="eastAsia"/>
        </w:rPr>
        <w:t>numLabels</w:t>
      </w:r>
    </w:p>
    <w:p w14:paraId="21D2A2A5" w14:textId="2D4CFD4E" w:rsidR="0023348E" w:rsidRDefault="0023348E" w:rsidP="0023348E">
      <w:pPr>
        <w:ind w:firstLine="420"/>
      </w:pPr>
      <w:r>
        <w:rPr>
          <w:rFonts w:hint="eastAsia"/>
        </w:rPr>
        <w:t>回到前面的例子，但</w:t>
      </w:r>
      <w:r w:rsidR="002048C5">
        <w:rPr>
          <w:rFonts w:hint="eastAsia"/>
        </w:rPr>
        <w:t>这次重新使用</w:t>
      </w:r>
      <w:r>
        <w:rPr>
          <w:rFonts w:hint="eastAsia"/>
        </w:rPr>
        <w:t>先前定义的</w:t>
      </w:r>
      <w:r>
        <w:rPr>
          <w:rFonts w:hint="eastAsia"/>
        </w:rPr>
        <w:t>StringIndexer</w:t>
      </w:r>
      <w:r w:rsidR="002048C5">
        <w:rPr>
          <w:rFonts w:hint="eastAsia"/>
        </w:rPr>
        <w:t>到如下的</w:t>
      </w:r>
      <w:r>
        <w:rPr>
          <w:rFonts w:hint="eastAsia"/>
        </w:rPr>
        <w:t>数据集：</w:t>
      </w:r>
    </w:p>
    <w:p w14:paraId="7386C790" w14:textId="77777777" w:rsidR="003C295A" w:rsidRDefault="003C295A" w:rsidP="003C295A">
      <w:pPr>
        <w:pStyle w:val="a7"/>
      </w:pPr>
      <w:r>
        <w:t>id | category</w:t>
      </w:r>
    </w:p>
    <w:p w14:paraId="14A2E091" w14:textId="77777777" w:rsidR="003C295A" w:rsidRDefault="003C295A" w:rsidP="003C295A">
      <w:pPr>
        <w:pStyle w:val="a7"/>
      </w:pPr>
      <w:r>
        <w:t>----|----------</w:t>
      </w:r>
    </w:p>
    <w:p w14:paraId="478DDAE4" w14:textId="77777777" w:rsidR="003C295A" w:rsidRDefault="003C295A" w:rsidP="003C295A">
      <w:pPr>
        <w:pStyle w:val="a7"/>
      </w:pPr>
      <w:r>
        <w:t xml:space="preserve"> 0  | a</w:t>
      </w:r>
    </w:p>
    <w:p w14:paraId="281329DB" w14:textId="77777777" w:rsidR="003C295A" w:rsidRDefault="003C295A" w:rsidP="003C295A">
      <w:pPr>
        <w:pStyle w:val="a7"/>
      </w:pPr>
      <w:r>
        <w:t xml:space="preserve"> 1  | b</w:t>
      </w:r>
    </w:p>
    <w:p w14:paraId="023985E9" w14:textId="77777777" w:rsidR="003C295A" w:rsidRDefault="003C295A" w:rsidP="003C295A">
      <w:pPr>
        <w:pStyle w:val="a7"/>
      </w:pPr>
      <w:r>
        <w:t xml:space="preserve"> 2  | c</w:t>
      </w:r>
    </w:p>
    <w:p w14:paraId="73D2FCD4" w14:textId="77777777" w:rsidR="003C295A" w:rsidRDefault="003C295A" w:rsidP="003C295A">
      <w:pPr>
        <w:pStyle w:val="a7"/>
      </w:pPr>
      <w:r>
        <w:t xml:space="preserve"> 3  | d</w:t>
      </w:r>
    </w:p>
    <w:p w14:paraId="74EFB941" w14:textId="003A5246" w:rsidR="0023348E" w:rsidRDefault="003C295A" w:rsidP="003C295A">
      <w:pPr>
        <w:pStyle w:val="a7"/>
      </w:pPr>
      <w:r>
        <w:t xml:space="preserve"> 4  | e</w:t>
      </w:r>
    </w:p>
    <w:p w14:paraId="22697F58" w14:textId="1AA8DEC3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19</w:t>
      </w:r>
      <w:r w:rsidR="00576232">
        <w:fldChar w:fldCharType="end"/>
      </w:r>
    </w:p>
    <w:p w14:paraId="2BA2EA80" w14:textId="5F5D97CD" w:rsidR="0023348E" w:rsidRDefault="0023348E" w:rsidP="0023348E">
      <w:pPr>
        <w:ind w:firstLine="420"/>
      </w:pPr>
      <w:r>
        <w:rPr>
          <w:rFonts w:hint="eastAsia"/>
        </w:rPr>
        <w:t>如果还没有设置</w:t>
      </w:r>
      <w:r w:rsidR="001C1CA1">
        <w:rPr>
          <w:rFonts w:hint="eastAsia"/>
        </w:rPr>
        <w:t>StringIndexer</w:t>
      </w:r>
      <w:r>
        <w:rPr>
          <w:rFonts w:hint="eastAsia"/>
        </w:rPr>
        <w:t>如何处理看不到的标签或将其设置为“</w:t>
      </w:r>
      <w:r w:rsidR="0072537F">
        <w:rPr>
          <w:rFonts w:hint="eastAsia"/>
        </w:rPr>
        <w:t>error</w:t>
      </w:r>
      <w:r w:rsidR="0090513D">
        <w:rPr>
          <w:rFonts w:hint="eastAsia"/>
        </w:rPr>
        <w:t>”，一个异常将被抛出，但是</w:t>
      </w:r>
      <w:r>
        <w:rPr>
          <w:rFonts w:hint="eastAsia"/>
        </w:rPr>
        <w:t>如果曾要求</w:t>
      </w:r>
      <w:r>
        <w:rPr>
          <w:rFonts w:hint="eastAsia"/>
        </w:rPr>
        <w:t>setHandleInvalid("skip")</w:t>
      </w:r>
      <w:r>
        <w:rPr>
          <w:rFonts w:hint="eastAsia"/>
        </w:rPr>
        <w:t>，以下数据集将产生：</w:t>
      </w:r>
    </w:p>
    <w:p w14:paraId="67D8E9BA" w14:textId="77777777" w:rsidR="003C295A" w:rsidRDefault="003C295A" w:rsidP="003C295A">
      <w:pPr>
        <w:pStyle w:val="a7"/>
      </w:pPr>
      <w:r>
        <w:t>id | category | categoryIndex</w:t>
      </w:r>
    </w:p>
    <w:p w14:paraId="078B751E" w14:textId="77777777" w:rsidR="003C295A" w:rsidRDefault="003C295A" w:rsidP="003C295A">
      <w:pPr>
        <w:pStyle w:val="a7"/>
      </w:pPr>
      <w:r>
        <w:t>----|----------|---------------</w:t>
      </w:r>
    </w:p>
    <w:p w14:paraId="0C18ACA2" w14:textId="77777777" w:rsidR="003C295A" w:rsidRDefault="003C295A" w:rsidP="003C295A">
      <w:pPr>
        <w:pStyle w:val="a7"/>
      </w:pPr>
      <w:r>
        <w:t xml:space="preserve"> 0  | a        | 0.0</w:t>
      </w:r>
    </w:p>
    <w:p w14:paraId="29A38730" w14:textId="77777777" w:rsidR="003C295A" w:rsidRDefault="003C295A" w:rsidP="003C295A">
      <w:pPr>
        <w:pStyle w:val="a7"/>
      </w:pPr>
      <w:r>
        <w:t xml:space="preserve"> 1  | b        | 2.0</w:t>
      </w:r>
    </w:p>
    <w:p w14:paraId="5470961B" w14:textId="01860918" w:rsidR="0023348E" w:rsidRDefault="003C295A" w:rsidP="003C295A">
      <w:pPr>
        <w:pStyle w:val="a7"/>
      </w:pPr>
      <w:r>
        <w:t xml:space="preserve"> 2  | c        | 1.0</w:t>
      </w:r>
    </w:p>
    <w:p w14:paraId="5F473DD2" w14:textId="508476C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20</w:t>
      </w:r>
      <w:r w:rsidR="00576232">
        <w:fldChar w:fldCharType="end"/>
      </w:r>
    </w:p>
    <w:p w14:paraId="243F39E1" w14:textId="79988A47" w:rsidR="0023348E" w:rsidRDefault="0023348E" w:rsidP="0023348E">
      <w:pPr>
        <w:ind w:firstLine="420"/>
      </w:pPr>
      <w:r>
        <w:rPr>
          <w:rFonts w:hint="eastAsia"/>
        </w:rPr>
        <w:t>请注意，</w:t>
      </w:r>
      <w:r w:rsidR="0090513D">
        <w:rPr>
          <w:rFonts w:hint="eastAsia"/>
        </w:rPr>
        <w:t>包</w:t>
      </w:r>
      <w:r>
        <w:rPr>
          <w:rFonts w:hint="eastAsia"/>
        </w:rPr>
        <w:t>含“</w:t>
      </w:r>
      <w:r>
        <w:rPr>
          <w:rFonts w:hint="eastAsia"/>
        </w:rPr>
        <w:t>d</w:t>
      </w:r>
      <w:r>
        <w:rPr>
          <w:rFonts w:hint="eastAsia"/>
        </w:rPr>
        <w:t>”或“</w:t>
      </w:r>
      <w:r w:rsidR="003C295A">
        <w:rPr>
          <w:rFonts w:hint="eastAsia"/>
        </w:rPr>
        <w:t>e</w:t>
      </w:r>
      <w:r w:rsidR="0090513D">
        <w:rPr>
          <w:rFonts w:hint="eastAsia"/>
        </w:rPr>
        <w:t>”的行不会出现，</w:t>
      </w:r>
      <w:r w:rsidR="007E01D0">
        <w:rPr>
          <w:rFonts w:hint="eastAsia"/>
        </w:rPr>
        <w:t>如果调用</w:t>
      </w:r>
      <w:r>
        <w:rPr>
          <w:rFonts w:hint="eastAsia"/>
        </w:rPr>
        <w:t>setHandleInvalid("keep")</w:t>
      </w:r>
      <w:r>
        <w:rPr>
          <w:rFonts w:hint="eastAsia"/>
        </w:rPr>
        <w:t>，以下数据集将产生：</w:t>
      </w:r>
    </w:p>
    <w:p w14:paraId="722A35A1" w14:textId="77777777" w:rsidR="003C295A" w:rsidRDefault="0023348E" w:rsidP="003C295A">
      <w:pPr>
        <w:pStyle w:val="a7"/>
      </w:pPr>
      <w:r>
        <w:t xml:space="preserve"> </w:t>
      </w:r>
      <w:r w:rsidR="003C295A">
        <w:t>id | category | categoryIndex</w:t>
      </w:r>
    </w:p>
    <w:p w14:paraId="585860F1" w14:textId="77777777" w:rsidR="003C295A" w:rsidRDefault="003C295A" w:rsidP="003C295A">
      <w:pPr>
        <w:pStyle w:val="a7"/>
      </w:pPr>
      <w:r>
        <w:t>----|----------|---------------</w:t>
      </w:r>
    </w:p>
    <w:p w14:paraId="518BD657" w14:textId="77777777" w:rsidR="003C295A" w:rsidRDefault="003C295A" w:rsidP="003C295A">
      <w:pPr>
        <w:pStyle w:val="a7"/>
      </w:pPr>
      <w:r>
        <w:lastRenderedPageBreak/>
        <w:t xml:space="preserve"> 0  | a        | 0.0</w:t>
      </w:r>
    </w:p>
    <w:p w14:paraId="7CAAAACF" w14:textId="77777777" w:rsidR="003C295A" w:rsidRDefault="003C295A" w:rsidP="003C295A">
      <w:pPr>
        <w:pStyle w:val="a7"/>
      </w:pPr>
      <w:r>
        <w:t xml:space="preserve"> 1  | b        | 2.0</w:t>
      </w:r>
    </w:p>
    <w:p w14:paraId="3A67B3EC" w14:textId="77777777" w:rsidR="003C295A" w:rsidRDefault="003C295A" w:rsidP="003C295A">
      <w:pPr>
        <w:pStyle w:val="a7"/>
      </w:pPr>
      <w:r>
        <w:t xml:space="preserve"> 2  | c        | 1.0</w:t>
      </w:r>
    </w:p>
    <w:p w14:paraId="376E2DCA" w14:textId="77777777" w:rsidR="003C295A" w:rsidRDefault="003C295A" w:rsidP="003C295A">
      <w:pPr>
        <w:pStyle w:val="a7"/>
      </w:pPr>
      <w:r>
        <w:t xml:space="preserve"> 3  | d        | 3.0</w:t>
      </w:r>
    </w:p>
    <w:p w14:paraId="0CF09D17" w14:textId="18DF7C0C" w:rsidR="0023348E" w:rsidRDefault="003C295A" w:rsidP="003C295A">
      <w:pPr>
        <w:pStyle w:val="a7"/>
      </w:pPr>
      <w:r>
        <w:t xml:space="preserve"> 4  | e        | 3.0</w:t>
      </w:r>
    </w:p>
    <w:p w14:paraId="3F087AA5" w14:textId="400BE08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21</w:t>
      </w:r>
      <w:r w:rsidR="00576232">
        <w:fldChar w:fldCharType="end"/>
      </w:r>
    </w:p>
    <w:p w14:paraId="05C72E50" w14:textId="03667C7E" w:rsidR="0023348E" w:rsidRDefault="0023348E" w:rsidP="0023348E">
      <w:pPr>
        <w:ind w:firstLine="420"/>
      </w:pPr>
      <w:r>
        <w:rPr>
          <w:rFonts w:hint="eastAsia"/>
        </w:rPr>
        <w:t>含有“</w:t>
      </w:r>
      <w:r>
        <w:rPr>
          <w:rFonts w:hint="eastAsia"/>
        </w:rPr>
        <w:t>d</w:t>
      </w:r>
      <w:r>
        <w:rPr>
          <w:rFonts w:hint="eastAsia"/>
        </w:rPr>
        <w:t>”或“</w:t>
      </w:r>
      <w:r w:rsidR="003C295A">
        <w:rPr>
          <w:rFonts w:hint="eastAsia"/>
        </w:rPr>
        <w:t>e</w:t>
      </w:r>
      <w:r>
        <w:rPr>
          <w:rFonts w:hint="eastAsia"/>
        </w:rPr>
        <w:t>”的行被映射到索引“</w:t>
      </w:r>
      <w:r>
        <w:rPr>
          <w:rFonts w:hint="eastAsia"/>
        </w:rPr>
        <w:t>3.0</w:t>
      </w:r>
      <w:r>
        <w:rPr>
          <w:rFonts w:hint="eastAsia"/>
        </w:rPr>
        <w:t>”</w:t>
      </w:r>
    </w:p>
    <w:p w14:paraId="1CFD5825" w14:textId="77777777" w:rsidR="003C295A" w:rsidRDefault="003C295A" w:rsidP="003C295A">
      <w:pPr>
        <w:pStyle w:val="a7"/>
      </w:pPr>
      <w:r>
        <w:t>scala&gt; import org.apache.spark.ml.feature.StringIndexer</w:t>
      </w:r>
    </w:p>
    <w:p w14:paraId="3E2B502B" w14:textId="77777777" w:rsidR="003C295A" w:rsidRDefault="003C295A" w:rsidP="003C295A">
      <w:pPr>
        <w:pStyle w:val="a7"/>
      </w:pPr>
      <w:r>
        <w:t>import org.apache.spark.ml.feature.StringIndexer</w:t>
      </w:r>
    </w:p>
    <w:p w14:paraId="1EAF5B76" w14:textId="77777777" w:rsidR="003C295A" w:rsidRDefault="003C295A" w:rsidP="003C295A">
      <w:pPr>
        <w:pStyle w:val="a7"/>
      </w:pPr>
    </w:p>
    <w:p w14:paraId="48548F8A" w14:textId="77777777" w:rsidR="003C295A" w:rsidRDefault="003C295A" w:rsidP="003C295A">
      <w:pPr>
        <w:pStyle w:val="a7"/>
      </w:pPr>
      <w:r>
        <w:t>scala&gt; val df = spark.createDataFrame(</w:t>
      </w:r>
    </w:p>
    <w:p w14:paraId="6F137A85" w14:textId="77777777" w:rsidR="003C295A" w:rsidRDefault="003C295A" w:rsidP="003C295A">
      <w:pPr>
        <w:pStyle w:val="a7"/>
      </w:pPr>
      <w:r>
        <w:t xml:space="preserve">     |   Seq((0, "a"), (1, "b"), (2, "c"), (3, "a"), (4, "a"), (5, "c"))</w:t>
      </w:r>
    </w:p>
    <w:p w14:paraId="595034E7" w14:textId="77777777" w:rsidR="003C295A" w:rsidRDefault="003C295A" w:rsidP="003C295A">
      <w:pPr>
        <w:pStyle w:val="a7"/>
      </w:pPr>
      <w:r>
        <w:t xml:space="preserve">     | ).toDF("id", "category")</w:t>
      </w:r>
    </w:p>
    <w:p w14:paraId="750A7408" w14:textId="77777777" w:rsidR="003C295A" w:rsidRDefault="003C295A" w:rsidP="003C295A">
      <w:pPr>
        <w:pStyle w:val="a7"/>
      </w:pPr>
      <w:r>
        <w:t>df: org.apache.spark.sql.DataFrame = [id: int, category: string]</w:t>
      </w:r>
    </w:p>
    <w:p w14:paraId="2D124940" w14:textId="77777777" w:rsidR="003C295A" w:rsidRDefault="003C295A" w:rsidP="003C295A">
      <w:pPr>
        <w:pStyle w:val="a7"/>
      </w:pPr>
    </w:p>
    <w:p w14:paraId="3190D6EC" w14:textId="77777777" w:rsidR="003C295A" w:rsidRDefault="003C295A" w:rsidP="003C295A">
      <w:pPr>
        <w:pStyle w:val="a7"/>
      </w:pPr>
      <w:r>
        <w:t>scala&gt; val indexer = new StringIndexer().setInputCol("category").setOutputCol("categoryIndex")</w:t>
      </w:r>
    </w:p>
    <w:p w14:paraId="1C91D7D4" w14:textId="77777777" w:rsidR="003C295A" w:rsidRDefault="003C295A" w:rsidP="003C295A">
      <w:pPr>
        <w:pStyle w:val="a7"/>
      </w:pPr>
      <w:r>
        <w:t>indexer: org.apache.spark.ml.feature.StringIndexer = strIdx_13ff7dc1a41d</w:t>
      </w:r>
    </w:p>
    <w:p w14:paraId="2211AD6B" w14:textId="77777777" w:rsidR="003C295A" w:rsidRDefault="003C295A" w:rsidP="003C295A">
      <w:pPr>
        <w:pStyle w:val="a7"/>
      </w:pPr>
    </w:p>
    <w:p w14:paraId="1B36ADB3" w14:textId="77777777" w:rsidR="003C295A" w:rsidRDefault="003C295A" w:rsidP="003C295A">
      <w:pPr>
        <w:pStyle w:val="a7"/>
      </w:pPr>
      <w:r>
        <w:t>scala&gt; val indexed = indexer.fit(df).transform(df)</w:t>
      </w:r>
    </w:p>
    <w:p w14:paraId="1BB27EFA" w14:textId="77777777" w:rsidR="003C295A" w:rsidRDefault="003C295A" w:rsidP="003C295A">
      <w:pPr>
        <w:pStyle w:val="a7"/>
      </w:pPr>
      <w:r>
        <w:t>indexed: org.apache.spark.sql.DataFrame = [id: int, category: string ... 1 more field]</w:t>
      </w:r>
    </w:p>
    <w:p w14:paraId="29BDF338" w14:textId="77777777" w:rsidR="003C295A" w:rsidRDefault="003C295A" w:rsidP="003C295A">
      <w:pPr>
        <w:pStyle w:val="a7"/>
      </w:pPr>
    </w:p>
    <w:p w14:paraId="7728803C" w14:textId="77777777" w:rsidR="003C295A" w:rsidRDefault="003C295A" w:rsidP="003C295A">
      <w:pPr>
        <w:pStyle w:val="a7"/>
      </w:pPr>
      <w:r>
        <w:t>scala&gt; indexed.show()</w:t>
      </w:r>
    </w:p>
    <w:p w14:paraId="67CC7648" w14:textId="77777777" w:rsidR="003C295A" w:rsidRDefault="003C295A" w:rsidP="003C295A">
      <w:pPr>
        <w:pStyle w:val="a7"/>
      </w:pPr>
      <w:r>
        <w:t>+---+--------+-------------+</w:t>
      </w:r>
    </w:p>
    <w:p w14:paraId="29E284FE" w14:textId="77777777" w:rsidR="003C295A" w:rsidRDefault="003C295A" w:rsidP="003C295A">
      <w:pPr>
        <w:pStyle w:val="a7"/>
      </w:pPr>
      <w:r>
        <w:t>| id|category|categoryIndex|</w:t>
      </w:r>
    </w:p>
    <w:p w14:paraId="7214E022" w14:textId="77777777" w:rsidR="003C295A" w:rsidRDefault="003C295A" w:rsidP="003C295A">
      <w:pPr>
        <w:pStyle w:val="a7"/>
      </w:pPr>
      <w:r>
        <w:t>+---+--------+-------------+</w:t>
      </w:r>
    </w:p>
    <w:p w14:paraId="25E76CB8" w14:textId="77777777" w:rsidR="003C295A" w:rsidRDefault="003C295A" w:rsidP="003C295A">
      <w:pPr>
        <w:pStyle w:val="a7"/>
      </w:pPr>
      <w:r>
        <w:t>|  0|       a|          0.0|</w:t>
      </w:r>
    </w:p>
    <w:p w14:paraId="3A4285C4" w14:textId="77777777" w:rsidR="003C295A" w:rsidRDefault="003C295A" w:rsidP="003C295A">
      <w:pPr>
        <w:pStyle w:val="a7"/>
      </w:pPr>
      <w:r>
        <w:t>|  1|       b|          2.0|</w:t>
      </w:r>
    </w:p>
    <w:p w14:paraId="25128F84" w14:textId="77777777" w:rsidR="003C295A" w:rsidRDefault="003C295A" w:rsidP="003C295A">
      <w:pPr>
        <w:pStyle w:val="a7"/>
      </w:pPr>
      <w:r>
        <w:t>|  2|       c|          1.0|</w:t>
      </w:r>
    </w:p>
    <w:p w14:paraId="5418703A" w14:textId="77777777" w:rsidR="003C295A" w:rsidRDefault="003C295A" w:rsidP="003C295A">
      <w:pPr>
        <w:pStyle w:val="a7"/>
      </w:pPr>
      <w:r>
        <w:t>|  3|       a|          0.0|</w:t>
      </w:r>
    </w:p>
    <w:p w14:paraId="48964087" w14:textId="77777777" w:rsidR="003C295A" w:rsidRDefault="003C295A" w:rsidP="003C295A">
      <w:pPr>
        <w:pStyle w:val="a7"/>
      </w:pPr>
      <w:r>
        <w:t>|  4|       a|          0.0|</w:t>
      </w:r>
    </w:p>
    <w:p w14:paraId="4736649E" w14:textId="77777777" w:rsidR="003C295A" w:rsidRDefault="003C295A" w:rsidP="003C295A">
      <w:pPr>
        <w:pStyle w:val="a7"/>
      </w:pPr>
      <w:r>
        <w:t>|  5|       c|          1.0|</w:t>
      </w:r>
    </w:p>
    <w:p w14:paraId="6F119579" w14:textId="0CBED89E" w:rsidR="0023348E" w:rsidRDefault="003C295A" w:rsidP="003C295A">
      <w:pPr>
        <w:pStyle w:val="a7"/>
      </w:pPr>
      <w:r>
        <w:t>+---+--------+-------------+</w:t>
      </w:r>
    </w:p>
    <w:p w14:paraId="18AA149B" w14:textId="1491394C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22</w:t>
      </w:r>
      <w:r w:rsidR="00576232">
        <w:fldChar w:fldCharType="end"/>
      </w:r>
    </w:p>
    <w:p w14:paraId="10A03CA5" w14:textId="48AAA97D" w:rsidR="0023348E" w:rsidRDefault="0023348E" w:rsidP="0023348E">
      <w:pPr>
        <w:pStyle w:val="Heading3"/>
      </w:pPr>
      <w:r>
        <w:t>IndexToString</w:t>
      </w:r>
    </w:p>
    <w:p w14:paraId="43B654E2" w14:textId="727B5FE6" w:rsidR="0023348E" w:rsidRDefault="006C4B3F" w:rsidP="0023348E">
      <w:pPr>
        <w:ind w:firstLine="420"/>
      </w:pPr>
      <w:r>
        <w:rPr>
          <w:rFonts w:hint="eastAsia"/>
        </w:rPr>
        <w:t>与</w:t>
      </w:r>
      <w:r w:rsidR="001A22C5">
        <w:rPr>
          <w:rFonts w:hint="eastAsia"/>
        </w:rPr>
        <w:t>StringIndexer</w:t>
      </w:r>
      <w:r w:rsidR="0023348E">
        <w:rPr>
          <w:rFonts w:hint="eastAsia"/>
        </w:rPr>
        <w:t>对称，</w:t>
      </w:r>
      <w:r w:rsidR="0023348E">
        <w:rPr>
          <w:rFonts w:hint="eastAsia"/>
        </w:rPr>
        <w:t>IndexToString</w:t>
      </w:r>
      <w:r w:rsidR="0090513D">
        <w:rPr>
          <w:rFonts w:hint="eastAsia"/>
        </w:rPr>
        <w:t>将标签索引</w:t>
      </w:r>
      <w:r w:rsidR="0023348E">
        <w:rPr>
          <w:rFonts w:hint="eastAsia"/>
        </w:rPr>
        <w:t>列映射回包含原始</w:t>
      </w:r>
      <w:r w:rsidR="00AB602D">
        <w:rPr>
          <w:rFonts w:hint="eastAsia"/>
        </w:rPr>
        <w:t>字符串</w:t>
      </w:r>
      <w:r w:rsidR="0023348E">
        <w:rPr>
          <w:rFonts w:hint="eastAsia"/>
        </w:rPr>
        <w:t>标签</w:t>
      </w:r>
      <w:r w:rsidR="001053BB">
        <w:rPr>
          <w:rFonts w:hint="eastAsia"/>
        </w:rPr>
        <w:t>列。一个常见的使用情形是</w:t>
      </w:r>
      <w:r w:rsidR="0023348E">
        <w:rPr>
          <w:rFonts w:hint="eastAsia"/>
        </w:rPr>
        <w:t>用</w:t>
      </w:r>
      <w:r w:rsidR="001053BB">
        <w:rPr>
          <w:rFonts w:hint="eastAsia"/>
        </w:rPr>
        <w:t>StringIndexer</w:t>
      </w:r>
      <w:r w:rsidR="001053BB">
        <w:rPr>
          <w:rFonts w:hint="eastAsia"/>
        </w:rPr>
        <w:t>从标签产生索引，</w:t>
      </w:r>
      <w:r w:rsidR="00617536">
        <w:rPr>
          <w:rFonts w:hint="eastAsia"/>
        </w:rPr>
        <w:t>使用索引训练模型</w:t>
      </w:r>
      <w:r w:rsidR="00604C74">
        <w:rPr>
          <w:rFonts w:hint="eastAsia"/>
        </w:rPr>
        <w:t>，</w:t>
      </w:r>
      <w:r w:rsidR="00617536">
        <w:rPr>
          <w:rFonts w:hint="eastAsia"/>
        </w:rPr>
        <w:t>然后使用</w:t>
      </w:r>
      <w:r w:rsidR="00617536">
        <w:rPr>
          <w:rFonts w:hint="eastAsia"/>
        </w:rPr>
        <w:t>IndexToString</w:t>
      </w:r>
      <w:r w:rsidR="00416AB5">
        <w:rPr>
          <w:rFonts w:hint="eastAsia"/>
        </w:rPr>
        <w:t>从具有预测索引</w:t>
      </w:r>
      <w:r w:rsidR="0023348E">
        <w:rPr>
          <w:rFonts w:hint="eastAsia"/>
        </w:rPr>
        <w:t>的列中</w:t>
      </w:r>
      <w:r w:rsidR="00416AB5">
        <w:rPr>
          <w:rFonts w:hint="eastAsia"/>
        </w:rPr>
        <w:t>返回</w:t>
      </w:r>
      <w:r w:rsidR="0023348E">
        <w:rPr>
          <w:rFonts w:hint="eastAsia"/>
        </w:rPr>
        <w:t>原始标签</w:t>
      </w:r>
      <w:r w:rsidR="001703C9">
        <w:rPr>
          <w:rFonts w:hint="eastAsia"/>
        </w:rPr>
        <w:t>，但是</w:t>
      </w:r>
      <w:r w:rsidR="0053340F">
        <w:rPr>
          <w:rFonts w:hint="eastAsia"/>
        </w:rPr>
        <w:t>我们</w:t>
      </w:r>
      <w:r w:rsidR="00FD6C1E">
        <w:rPr>
          <w:rFonts w:hint="eastAsia"/>
        </w:rPr>
        <w:t>可以自由地提供自己的标签。</w:t>
      </w:r>
      <w:r w:rsidR="00231F7F">
        <w:rPr>
          <w:rFonts w:hint="eastAsia"/>
        </w:rPr>
        <w:t>在</w:t>
      </w:r>
      <w:r w:rsidR="0023348E">
        <w:rPr>
          <w:rFonts w:hint="eastAsia"/>
        </w:rPr>
        <w:t>StringIndexer</w:t>
      </w:r>
      <w:r w:rsidR="0023348E">
        <w:rPr>
          <w:rFonts w:hint="eastAsia"/>
        </w:rPr>
        <w:t>例子</w:t>
      </w:r>
      <w:r w:rsidR="00FD6C1E">
        <w:rPr>
          <w:rFonts w:hint="eastAsia"/>
        </w:rPr>
        <w:t>的基础上</w:t>
      </w:r>
      <w:r w:rsidR="0023348E">
        <w:rPr>
          <w:rFonts w:hint="eastAsia"/>
        </w:rPr>
        <w:t>，假设有一个</w:t>
      </w:r>
      <w:r w:rsidR="00095466">
        <w:t>DataFrame</w:t>
      </w:r>
      <w:r w:rsidR="00FD6C1E">
        <w:rPr>
          <w:rFonts w:hint="eastAsia"/>
        </w:rPr>
        <w:t>包含</w:t>
      </w:r>
      <w:r w:rsidR="0023348E">
        <w:rPr>
          <w:rFonts w:hint="eastAsia"/>
        </w:rPr>
        <w:t>id</w:t>
      </w:r>
      <w:r w:rsidR="00FD6C1E">
        <w:rPr>
          <w:rFonts w:hint="eastAsia"/>
        </w:rPr>
        <w:t>和</w:t>
      </w:r>
      <w:r w:rsidR="0023348E">
        <w:rPr>
          <w:rFonts w:hint="eastAsia"/>
        </w:rPr>
        <w:t>categoryIndex</w:t>
      </w:r>
      <w:r w:rsidR="0023348E">
        <w:rPr>
          <w:rFonts w:hint="eastAsia"/>
        </w:rPr>
        <w:t>：</w:t>
      </w:r>
    </w:p>
    <w:p w14:paraId="7481033A" w14:textId="77777777" w:rsidR="003209B4" w:rsidRDefault="003209B4" w:rsidP="003209B4">
      <w:pPr>
        <w:pStyle w:val="a7"/>
      </w:pPr>
      <w:r>
        <w:t>id | categoryIndex</w:t>
      </w:r>
    </w:p>
    <w:p w14:paraId="1465BFE2" w14:textId="77777777" w:rsidR="003209B4" w:rsidRDefault="003209B4" w:rsidP="003209B4">
      <w:pPr>
        <w:pStyle w:val="a7"/>
      </w:pPr>
      <w:r>
        <w:t>----|---------------</w:t>
      </w:r>
    </w:p>
    <w:p w14:paraId="1E7F05AA" w14:textId="77777777" w:rsidR="003209B4" w:rsidRDefault="003209B4" w:rsidP="003209B4">
      <w:pPr>
        <w:pStyle w:val="a7"/>
      </w:pPr>
      <w:r>
        <w:t xml:space="preserve"> 0  | 0.0</w:t>
      </w:r>
    </w:p>
    <w:p w14:paraId="0A0905F4" w14:textId="77777777" w:rsidR="003209B4" w:rsidRDefault="003209B4" w:rsidP="003209B4">
      <w:pPr>
        <w:pStyle w:val="a7"/>
      </w:pPr>
      <w:r>
        <w:t xml:space="preserve"> 1  | 2.0</w:t>
      </w:r>
    </w:p>
    <w:p w14:paraId="17362827" w14:textId="77777777" w:rsidR="003209B4" w:rsidRDefault="003209B4" w:rsidP="003209B4">
      <w:pPr>
        <w:pStyle w:val="a7"/>
      </w:pPr>
      <w:r>
        <w:t xml:space="preserve"> 2  | 1.0</w:t>
      </w:r>
    </w:p>
    <w:p w14:paraId="13AF10B9" w14:textId="77777777" w:rsidR="003209B4" w:rsidRDefault="003209B4" w:rsidP="003209B4">
      <w:pPr>
        <w:pStyle w:val="a7"/>
      </w:pPr>
      <w:r>
        <w:t xml:space="preserve"> 3  | 0.0</w:t>
      </w:r>
    </w:p>
    <w:p w14:paraId="3E2157A8" w14:textId="77777777" w:rsidR="003209B4" w:rsidRDefault="003209B4" w:rsidP="003209B4">
      <w:pPr>
        <w:pStyle w:val="a7"/>
      </w:pPr>
      <w:r>
        <w:t xml:space="preserve"> 4  | 0.0</w:t>
      </w:r>
    </w:p>
    <w:p w14:paraId="5C3D4132" w14:textId="202CA8B1" w:rsidR="0023348E" w:rsidRDefault="003209B4" w:rsidP="003209B4">
      <w:pPr>
        <w:pStyle w:val="a7"/>
      </w:pPr>
      <w:r>
        <w:t xml:space="preserve"> 5  | 1.0</w:t>
      </w:r>
    </w:p>
    <w:p w14:paraId="4440C6CD" w14:textId="7C250A28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23</w:t>
      </w:r>
      <w:r w:rsidR="00576232">
        <w:fldChar w:fldCharType="end"/>
      </w:r>
    </w:p>
    <w:p w14:paraId="34FB069D" w14:textId="2BBBD0A6" w:rsidR="0023348E" w:rsidRDefault="00FD6C1E" w:rsidP="0023348E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categoryIndex</w:t>
      </w:r>
      <w:r>
        <w:rPr>
          <w:rFonts w:hint="eastAsia"/>
        </w:rPr>
        <w:t>作为</w:t>
      </w:r>
      <w:r w:rsidR="0023348E">
        <w:rPr>
          <w:rFonts w:hint="eastAsia"/>
        </w:rPr>
        <w:t>IndexToString</w:t>
      </w:r>
      <w:r w:rsidR="0023348E">
        <w:rPr>
          <w:rFonts w:hint="eastAsia"/>
        </w:rPr>
        <w:t>输入列，</w:t>
      </w:r>
      <w:r w:rsidR="0023348E">
        <w:rPr>
          <w:rFonts w:hint="eastAsia"/>
        </w:rPr>
        <w:t>originalCategory</w:t>
      </w:r>
      <w:r w:rsidR="0023348E">
        <w:rPr>
          <w:rFonts w:hint="eastAsia"/>
        </w:rPr>
        <w:t>作为输出列，能找回原来</w:t>
      </w:r>
      <w:r w:rsidR="0002464A">
        <w:rPr>
          <w:rFonts w:hint="eastAsia"/>
        </w:rPr>
        <w:lastRenderedPageBreak/>
        <w:t>的标签，将从列的元数据来推断</w:t>
      </w:r>
      <w:r w:rsidR="0023348E">
        <w:rPr>
          <w:rFonts w:hint="eastAsia"/>
        </w:rPr>
        <w:t>：</w:t>
      </w:r>
    </w:p>
    <w:p w14:paraId="5A3B92AE" w14:textId="77777777" w:rsidR="003209B4" w:rsidRDefault="003209B4" w:rsidP="003209B4">
      <w:pPr>
        <w:pStyle w:val="a7"/>
      </w:pPr>
      <w:r>
        <w:t>id | categoryIndex | originalCategory</w:t>
      </w:r>
    </w:p>
    <w:p w14:paraId="3A76F135" w14:textId="77777777" w:rsidR="003209B4" w:rsidRDefault="003209B4" w:rsidP="003209B4">
      <w:pPr>
        <w:pStyle w:val="a7"/>
      </w:pPr>
      <w:r>
        <w:t>----|---------------|-----------------</w:t>
      </w:r>
    </w:p>
    <w:p w14:paraId="0010497C" w14:textId="77777777" w:rsidR="003209B4" w:rsidRDefault="003209B4" w:rsidP="003209B4">
      <w:pPr>
        <w:pStyle w:val="a7"/>
      </w:pPr>
      <w:r>
        <w:t xml:space="preserve"> 0  | 0.0           | a</w:t>
      </w:r>
    </w:p>
    <w:p w14:paraId="0BDFDB9D" w14:textId="77777777" w:rsidR="003209B4" w:rsidRDefault="003209B4" w:rsidP="003209B4">
      <w:pPr>
        <w:pStyle w:val="a7"/>
      </w:pPr>
      <w:r>
        <w:t xml:space="preserve"> 1  | 2.0           | b</w:t>
      </w:r>
    </w:p>
    <w:p w14:paraId="25F8C70B" w14:textId="77777777" w:rsidR="003209B4" w:rsidRDefault="003209B4" w:rsidP="003209B4">
      <w:pPr>
        <w:pStyle w:val="a7"/>
      </w:pPr>
      <w:r>
        <w:t xml:space="preserve"> 2  | 1.0           | c</w:t>
      </w:r>
    </w:p>
    <w:p w14:paraId="53F8AA2F" w14:textId="77777777" w:rsidR="003209B4" w:rsidRDefault="003209B4" w:rsidP="003209B4">
      <w:pPr>
        <w:pStyle w:val="a7"/>
      </w:pPr>
      <w:r>
        <w:t xml:space="preserve"> 3  | 0.0           | a</w:t>
      </w:r>
    </w:p>
    <w:p w14:paraId="05A5B5C1" w14:textId="77777777" w:rsidR="003209B4" w:rsidRDefault="003209B4" w:rsidP="003209B4">
      <w:pPr>
        <w:pStyle w:val="a7"/>
      </w:pPr>
      <w:r>
        <w:t xml:space="preserve"> 4  | 0.0           | a</w:t>
      </w:r>
    </w:p>
    <w:p w14:paraId="4122DBF7" w14:textId="413A5713" w:rsidR="0023348E" w:rsidRDefault="003209B4" w:rsidP="003209B4">
      <w:pPr>
        <w:pStyle w:val="a7"/>
      </w:pPr>
      <w:r>
        <w:t xml:space="preserve"> 5  | 1.0           | c</w:t>
      </w:r>
    </w:p>
    <w:p w14:paraId="1F36B25C" w14:textId="4F6C90AD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24</w:t>
      </w:r>
      <w:r w:rsidR="00576232">
        <w:fldChar w:fldCharType="end"/>
      </w:r>
    </w:p>
    <w:p w14:paraId="0819FAE9" w14:textId="77777777" w:rsidR="0071643D" w:rsidRPr="0071643D" w:rsidRDefault="0071643D" w:rsidP="0071643D">
      <w:pPr>
        <w:ind w:firstLine="420"/>
      </w:pPr>
    </w:p>
    <w:p w14:paraId="38F383BA" w14:textId="412FEA46" w:rsidR="0071643D" w:rsidRDefault="0071643D" w:rsidP="0071643D">
      <w:pPr>
        <w:pStyle w:val="a7"/>
      </w:pPr>
      <w:r>
        <w:t>scala&gt; import org.apache.spark.ml.attribute.Attribute</w:t>
      </w:r>
    </w:p>
    <w:p w14:paraId="71113F40" w14:textId="77777777" w:rsidR="0071643D" w:rsidRDefault="0071643D" w:rsidP="0071643D">
      <w:pPr>
        <w:pStyle w:val="a7"/>
      </w:pPr>
      <w:r>
        <w:t>import org.apache.spark.ml.attribute.Attribute</w:t>
      </w:r>
    </w:p>
    <w:p w14:paraId="3DB45B6F" w14:textId="77777777" w:rsidR="0071643D" w:rsidRDefault="0071643D" w:rsidP="0071643D">
      <w:pPr>
        <w:pStyle w:val="a7"/>
      </w:pPr>
    </w:p>
    <w:p w14:paraId="4B247B6E" w14:textId="77777777" w:rsidR="0071643D" w:rsidRDefault="0071643D" w:rsidP="0071643D">
      <w:pPr>
        <w:pStyle w:val="a7"/>
      </w:pPr>
      <w:r>
        <w:t>scala&gt; import org.apache.spark.ml.feature.{IndexToString, StringIndexer}</w:t>
      </w:r>
    </w:p>
    <w:p w14:paraId="519FF716" w14:textId="77777777" w:rsidR="0071643D" w:rsidRDefault="0071643D" w:rsidP="0071643D">
      <w:pPr>
        <w:pStyle w:val="a7"/>
      </w:pPr>
      <w:r>
        <w:t>import org.apache.spark.ml.feature.{IndexToString, StringIndexer}</w:t>
      </w:r>
    </w:p>
    <w:p w14:paraId="00D6F5D1" w14:textId="77777777" w:rsidR="0071643D" w:rsidRDefault="0071643D" w:rsidP="0071643D">
      <w:pPr>
        <w:pStyle w:val="a7"/>
      </w:pPr>
    </w:p>
    <w:p w14:paraId="51A0F8D7" w14:textId="77777777" w:rsidR="0071643D" w:rsidRDefault="0071643D" w:rsidP="0071643D">
      <w:pPr>
        <w:pStyle w:val="a7"/>
      </w:pPr>
      <w:r>
        <w:t>scala&gt; val df = spark.createDataFrame(Seq(</w:t>
      </w:r>
    </w:p>
    <w:p w14:paraId="27772680" w14:textId="77777777" w:rsidR="0071643D" w:rsidRDefault="0071643D" w:rsidP="0071643D">
      <w:pPr>
        <w:pStyle w:val="a7"/>
      </w:pPr>
      <w:r>
        <w:t xml:space="preserve">     |   (0, "a"),</w:t>
      </w:r>
    </w:p>
    <w:p w14:paraId="210CCC00" w14:textId="77777777" w:rsidR="0071643D" w:rsidRDefault="0071643D" w:rsidP="0071643D">
      <w:pPr>
        <w:pStyle w:val="a7"/>
      </w:pPr>
      <w:r>
        <w:t xml:space="preserve">     |   (1, "b"),</w:t>
      </w:r>
    </w:p>
    <w:p w14:paraId="02FAEB21" w14:textId="77777777" w:rsidR="0071643D" w:rsidRDefault="0071643D" w:rsidP="0071643D">
      <w:pPr>
        <w:pStyle w:val="a7"/>
      </w:pPr>
      <w:r>
        <w:t xml:space="preserve">     |   (2, "c"),</w:t>
      </w:r>
    </w:p>
    <w:p w14:paraId="6F1AFD45" w14:textId="77777777" w:rsidR="0071643D" w:rsidRDefault="0071643D" w:rsidP="0071643D">
      <w:pPr>
        <w:pStyle w:val="a7"/>
      </w:pPr>
      <w:r>
        <w:t xml:space="preserve">     |   (3, "a"),</w:t>
      </w:r>
    </w:p>
    <w:p w14:paraId="79732751" w14:textId="77777777" w:rsidR="0071643D" w:rsidRDefault="0071643D" w:rsidP="0071643D">
      <w:pPr>
        <w:pStyle w:val="a7"/>
      </w:pPr>
      <w:r>
        <w:t xml:space="preserve">     |   (4, "a"),</w:t>
      </w:r>
    </w:p>
    <w:p w14:paraId="51B84AE2" w14:textId="77777777" w:rsidR="0071643D" w:rsidRDefault="0071643D" w:rsidP="0071643D">
      <w:pPr>
        <w:pStyle w:val="a7"/>
      </w:pPr>
      <w:r>
        <w:t xml:space="preserve">     |   (5, "c")</w:t>
      </w:r>
    </w:p>
    <w:p w14:paraId="261D8EB4" w14:textId="77777777" w:rsidR="0071643D" w:rsidRDefault="0071643D" w:rsidP="0071643D">
      <w:pPr>
        <w:pStyle w:val="a7"/>
      </w:pPr>
      <w:r>
        <w:t xml:space="preserve">     | )).toDF("id", "category")</w:t>
      </w:r>
    </w:p>
    <w:p w14:paraId="56F8579F" w14:textId="77777777" w:rsidR="0071643D" w:rsidRDefault="0071643D" w:rsidP="0071643D">
      <w:pPr>
        <w:pStyle w:val="a7"/>
      </w:pPr>
      <w:r>
        <w:t>df: org.apache.spark.sql.DataFrame = [id: int, category: string]</w:t>
      </w:r>
    </w:p>
    <w:p w14:paraId="10464C80" w14:textId="77777777" w:rsidR="0071643D" w:rsidRDefault="0071643D" w:rsidP="0071643D">
      <w:pPr>
        <w:pStyle w:val="a7"/>
      </w:pPr>
    </w:p>
    <w:p w14:paraId="73F186E4" w14:textId="77777777" w:rsidR="0071643D" w:rsidRDefault="0071643D" w:rsidP="0071643D">
      <w:pPr>
        <w:pStyle w:val="a7"/>
      </w:pPr>
      <w:r>
        <w:t>scala&gt; val indexer = new StringIndexer().setInputCol("category").setOutputCol("categoryIndex").fit(df)</w:t>
      </w:r>
    </w:p>
    <w:p w14:paraId="13D0C21B" w14:textId="77777777" w:rsidR="0071643D" w:rsidRDefault="0071643D" w:rsidP="0071643D">
      <w:pPr>
        <w:pStyle w:val="a7"/>
      </w:pPr>
      <w:r>
        <w:t>indexer: org.apache.spark.ml.feature.StringIndexerModel = strIdx_a7b1ea964da7</w:t>
      </w:r>
    </w:p>
    <w:p w14:paraId="4AB3413A" w14:textId="77777777" w:rsidR="0071643D" w:rsidRDefault="0071643D" w:rsidP="0071643D">
      <w:pPr>
        <w:pStyle w:val="a7"/>
      </w:pPr>
    </w:p>
    <w:p w14:paraId="51329785" w14:textId="77777777" w:rsidR="0071643D" w:rsidRDefault="0071643D" w:rsidP="0071643D">
      <w:pPr>
        <w:pStyle w:val="a7"/>
      </w:pPr>
      <w:r>
        <w:t>scala&gt; val indexed = indexer.transform(df)</w:t>
      </w:r>
    </w:p>
    <w:p w14:paraId="1CEB9F69" w14:textId="77777777" w:rsidR="0071643D" w:rsidRDefault="0071643D" w:rsidP="0071643D">
      <w:pPr>
        <w:pStyle w:val="a7"/>
      </w:pPr>
      <w:r>
        <w:t>indexed: org.apache.spark.sql.DataFrame = [id: int, category: string ... 1 more field]</w:t>
      </w:r>
    </w:p>
    <w:p w14:paraId="164F4DAC" w14:textId="77777777" w:rsidR="0071643D" w:rsidRDefault="0071643D" w:rsidP="0071643D">
      <w:pPr>
        <w:pStyle w:val="a7"/>
      </w:pPr>
    </w:p>
    <w:p w14:paraId="7B6380BE" w14:textId="77777777" w:rsidR="0071643D" w:rsidRDefault="0071643D" w:rsidP="0071643D">
      <w:pPr>
        <w:pStyle w:val="a7"/>
      </w:pPr>
      <w:r>
        <w:t>scala&gt; println(s"Transformed string column '${indexer.getInputCol}' " +</w:t>
      </w:r>
    </w:p>
    <w:p w14:paraId="334F013F" w14:textId="77777777" w:rsidR="0071643D" w:rsidRDefault="0071643D" w:rsidP="0071643D">
      <w:pPr>
        <w:pStyle w:val="a7"/>
      </w:pPr>
      <w:r>
        <w:t xml:space="preserve">     |     s"to indexed column '${indexer.getOutputCol}'")</w:t>
      </w:r>
    </w:p>
    <w:p w14:paraId="78EF8A0D" w14:textId="77777777" w:rsidR="0071643D" w:rsidRDefault="0071643D" w:rsidP="0071643D">
      <w:pPr>
        <w:pStyle w:val="a7"/>
      </w:pPr>
      <w:r>
        <w:t>Transformed string column 'category' to indexed column 'categoryIndex'</w:t>
      </w:r>
    </w:p>
    <w:p w14:paraId="18900F75" w14:textId="77777777" w:rsidR="0071643D" w:rsidRDefault="0071643D" w:rsidP="0071643D">
      <w:pPr>
        <w:pStyle w:val="a7"/>
      </w:pPr>
    </w:p>
    <w:p w14:paraId="69ADC35C" w14:textId="77777777" w:rsidR="0071643D" w:rsidRDefault="0071643D" w:rsidP="0071643D">
      <w:pPr>
        <w:pStyle w:val="a7"/>
      </w:pPr>
      <w:r>
        <w:t>scala&gt; indexed.show()</w:t>
      </w:r>
    </w:p>
    <w:p w14:paraId="4A2C81AE" w14:textId="77777777" w:rsidR="0071643D" w:rsidRDefault="0071643D" w:rsidP="0071643D">
      <w:pPr>
        <w:pStyle w:val="a7"/>
      </w:pPr>
      <w:r>
        <w:t>+---+--------+-------------+</w:t>
      </w:r>
    </w:p>
    <w:p w14:paraId="2877C136" w14:textId="77777777" w:rsidR="0071643D" w:rsidRDefault="0071643D" w:rsidP="0071643D">
      <w:pPr>
        <w:pStyle w:val="a7"/>
      </w:pPr>
      <w:r>
        <w:t>| id|category|categoryIndex|</w:t>
      </w:r>
    </w:p>
    <w:p w14:paraId="153BF5A8" w14:textId="77777777" w:rsidR="0071643D" w:rsidRDefault="0071643D" w:rsidP="0071643D">
      <w:pPr>
        <w:pStyle w:val="a7"/>
      </w:pPr>
      <w:r>
        <w:t>+---+--------+-------------+</w:t>
      </w:r>
    </w:p>
    <w:p w14:paraId="384BFAFC" w14:textId="77777777" w:rsidR="0071643D" w:rsidRDefault="0071643D" w:rsidP="0071643D">
      <w:pPr>
        <w:pStyle w:val="a7"/>
      </w:pPr>
      <w:r>
        <w:t>|  0|       a|          0.0|</w:t>
      </w:r>
    </w:p>
    <w:p w14:paraId="55E85DED" w14:textId="77777777" w:rsidR="0071643D" w:rsidRDefault="0071643D" w:rsidP="0071643D">
      <w:pPr>
        <w:pStyle w:val="a7"/>
      </w:pPr>
      <w:r>
        <w:t>|  1|       b|          2.0|</w:t>
      </w:r>
    </w:p>
    <w:p w14:paraId="4E6838C5" w14:textId="77777777" w:rsidR="0071643D" w:rsidRDefault="0071643D" w:rsidP="0071643D">
      <w:pPr>
        <w:pStyle w:val="a7"/>
      </w:pPr>
      <w:r>
        <w:t>|  2|       c|          1.0|</w:t>
      </w:r>
    </w:p>
    <w:p w14:paraId="0F56B815" w14:textId="77777777" w:rsidR="0071643D" w:rsidRDefault="0071643D" w:rsidP="0071643D">
      <w:pPr>
        <w:pStyle w:val="a7"/>
      </w:pPr>
      <w:r>
        <w:t>|  3|       a|          0.0|</w:t>
      </w:r>
    </w:p>
    <w:p w14:paraId="0CE0C14B" w14:textId="77777777" w:rsidR="0071643D" w:rsidRDefault="0071643D" w:rsidP="0071643D">
      <w:pPr>
        <w:pStyle w:val="a7"/>
      </w:pPr>
      <w:r>
        <w:t>|  4|       a|          0.0|</w:t>
      </w:r>
    </w:p>
    <w:p w14:paraId="25640E8C" w14:textId="77777777" w:rsidR="0071643D" w:rsidRDefault="0071643D" w:rsidP="0071643D">
      <w:pPr>
        <w:pStyle w:val="a7"/>
      </w:pPr>
      <w:r>
        <w:t>|  5|       c|          1.0|</w:t>
      </w:r>
    </w:p>
    <w:p w14:paraId="0A8EE276" w14:textId="77777777" w:rsidR="0071643D" w:rsidRDefault="0071643D" w:rsidP="0071643D">
      <w:pPr>
        <w:pStyle w:val="a7"/>
      </w:pPr>
      <w:r>
        <w:t>+---+--------+-------------+</w:t>
      </w:r>
    </w:p>
    <w:p w14:paraId="269274ED" w14:textId="77777777" w:rsidR="0071643D" w:rsidRDefault="0071643D" w:rsidP="0071643D">
      <w:pPr>
        <w:pStyle w:val="a7"/>
      </w:pPr>
    </w:p>
    <w:p w14:paraId="1D1232CB" w14:textId="77777777" w:rsidR="0071643D" w:rsidRDefault="0071643D" w:rsidP="0071643D">
      <w:pPr>
        <w:pStyle w:val="a7"/>
      </w:pPr>
      <w:r>
        <w:t>scala&gt; val inputColSchema = indexed.schema(indexer.getOutputCol)</w:t>
      </w:r>
    </w:p>
    <w:p w14:paraId="5E33653E" w14:textId="77777777" w:rsidR="0071643D" w:rsidRDefault="0071643D" w:rsidP="0071643D">
      <w:pPr>
        <w:pStyle w:val="a7"/>
      </w:pPr>
      <w:r>
        <w:t xml:space="preserve">inputColSchema: org.apache.spark.sql.types.StructField = </w:t>
      </w:r>
      <w:r>
        <w:lastRenderedPageBreak/>
        <w:t>StructField(categoryIndex,DoubleType,true)</w:t>
      </w:r>
    </w:p>
    <w:p w14:paraId="74BFF102" w14:textId="77777777" w:rsidR="0071643D" w:rsidRDefault="0071643D" w:rsidP="0071643D">
      <w:pPr>
        <w:pStyle w:val="a7"/>
      </w:pPr>
    </w:p>
    <w:p w14:paraId="028DD2BD" w14:textId="77777777" w:rsidR="0071643D" w:rsidRDefault="0071643D" w:rsidP="0071643D">
      <w:pPr>
        <w:pStyle w:val="a7"/>
      </w:pPr>
      <w:r>
        <w:t>scala&gt; println(s"StringIndexer will store labels in output column metadata: " +</w:t>
      </w:r>
    </w:p>
    <w:p w14:paraId="15DA5DA0" w14:textId="77777777" w:rsidR="0071643D" w:rsidRDefault="0071643D" w:rsidP="0071643D">
      <w:pPr>
        <w:pStyle w:val="a7"/>
      </w:pPr>
      <w:r>
        <w:t xml:space="preserve">     |     s"${Attribute.fromStructField(inputColSchema).toString}\n")</w:t>
      </w:r>
    </w:p>
    <w:p w14:paraId="7546891C" w14:textId="77777777" w:rsidR="0071643D" w:rsidRDefault="0071643D" w:rsidP="0071643D">
      <w:pPr>
        <w:pStyle w:val="a7"/>
      </w:pPr>
      <w:r>
        <w:t>StringIndexer will store labels in output column metadata: {"vals":["a","c","b"],"type":"nominal","name":"categoryIndex"}</w:t>
      </w:r>
    </w:p>
    <w:p w14:paraId="58000114" w14:textId="77777777" w:rsidR="0071643D" w:rsidRDefault="0071643D" w:rsidP="0002464A">
      <w:pPr>
        <w:pStyle w:val="a7"/>
        <w:ind w:firstLineChars="0" w:firstLine="0"/>
      </w:pPr>
    </w:p>
    <w:p w14:paraId="13363B21" w14:textId="77777777" w:rsidR="0071643D" w:rsidRDefault="0071643D" w:rsidP="0071643D">
      <w:pPr>
        <w:pStyle w:val="a7"/>
      </w:pPr>
      <w:r>
        <w:t xml:space="preserve">scala&gt; val converter = new IndexToString().setInputCol("categoryIndex").setOutputCol("originalCategory") </w:t>
      </w:r>
    </w:p>
    <w:p w14:paraId="228712D1" w14:textId="77777777" w:rsidR="0071643D" w:rsidRDefault="0071643D" w:rsidP="0071643D">
      <w:pPr>
        <w:pStyle w:val="a7"/>
      </w:pPr>
      <w:r>
        <w:t>converter: org.apache.spark.ml.feature.IndexToString = idxToStr_6c16029b021c</w:t>
      </w:r>
    </w:p>
    <w:p w14:paraId="32E9ADC0" w14:textId="77777777" w:rsidR="0071643D" w:rsidRDefault="0071643D" w:rsidP="0071643D">
      <w:pPr>
        <w:pStyle w:val="a7"/>
      </w:pPr>
    </w:p>
    <w:p w14:paraId="49BB5FB6" w14:textId="77777777" w:rsidR="0071643D" w:rsidRDefault="0071643D" w:rsidP="0071643D">
      <w:pPr>
        <w:pStyle w:val="a7"/>
      </w:pPr>
      <w:r>
        <w:t>scala&gt; val converted = converter.transform(indexed)</w:t>
      </w:r>
    </w:p>
    <w:p w14:paraId="3453B577" w14:textId="77777777" w:rsidR="0071643D" w:rsidRDefault="0071643D" w:rsidP="0071643D">
      <w:pPr>
        <w:pStyle w:val="a7"/>
      </w:pPr>
      <w:r>
        <w:t>converted: org.apache.spark.sql.DataFrame = [id: int, category: string ... 2 more fields]</w:t>
      </w:r>
    </w:p>
    <w:p w14:paraId="0A6562BC" w14:textId="77777777" w:rsidR="0071643D" w:rsidRDefault="0071643D" w:rsidP="0071643D">
      <w:pPr>
        <w:pStyle w:val="a7"/>
      </w:pPr>
    </w:p>
    <w:p w14:paraId="6E898B3A" w14:textId="77777777" w:rsidR="0071643D" w:rsidRDefault="0071643D" w:rsidP="0071643D">
      <w:pPr>
        <w:pStyle w:val="a7"/>
      </w:pPr>
      <w:r>
        <w:t xml:space="preserve">scala&gt; </w:t>
      </w:r>
    </w:p>
    <w:p w14:paraId="2DAF3478" w14:textId="77777777" w:rsidR="0071643D" w:rsidRDefault="0071643D" w:rsidP="0071643D">
      <w:pPr>
        <w:pStyle w:val="a7"/>
      </w:pPr>
    </w:p>
    <w:p w14:paraId="357CB7EF" w14:textId="77777777" w:rsidR="0071643D" w:rsidRDefault="0071643D" w:rsidP="0071643D">
      <w:pPr>
        <w:pStyle w:val="a7"/>
      </w:pPr>
      <w:r>
        <w:t>scala&gt; println(s"Transformed indexed column '${converter.getInputCol}' back to original string " +</w:t>
      </w:r>
    </w:p>
    <w:p w14:paraId="0CA92B96" w14:textId="77777777" w:rsidR="0071643D" w:rsidRDefault="0071643D" w:rsidP="0071643D">
      <w:pPr>
        <w:pStyle w:val="a7"/>
      </w:pPr>
      <w:r>
        <w:t xml:space="preserve">     |     s"column '${converter.getOutputCol}' using labels in metadata")</w:t>
      </w:r>
    </w:p>
    <w:p w14:paraId="50F9D236" w14:textId="77777777" w:rsidR="0071643D" w:rsidRDefault="0071643D" w:rsidP="0071643D">
      <w:pPr>
        <w:pStyle w:val="a7"/>
      </w:pPr>
      <w:r>
        <w:t>Transformed indexed column 'categoryIndex' back to original string column 'originalCategory' using labels in metadata</w:t>
      </w:r>
    </w:p>
    <w:p w14:paraId="1B024EB7" w14:textId="77777777" w:rsidR="0071643D" w:rsidRDefault="0071643D" w:rsidP="0071643D">
      <w:pPr>
        <w:pStyle w:val="a7"/>
      </w:pPr>
    </w:p>
    <w:p w14:paraId="429287F0" w14:textId="77777777" w:rsidR="0071643D" w:rsidRDefault="0071643D" w:rsidP="0071643D">
      <w:pPr>
        <w:pStyle w:val="a7"/>
      </w:pPr>
      <w:r>
        <w:t>scala&gt; converted.select("id", "categoryIndex", "originalCategory").show()</w:t>
      </w:r>
    </w:p>
    <w:p w14:paraId="0A75EAA4" w14:textId="77777777" w:rsidR="0071643D" w:rsidRDefault="0071643D" w:rsidP="0071643D">
      <w:pPr>
        <w:pStyle w:val="a7"/>
      </w:pPr>
      <w:r>
        <w:t>+---+-------------+----------------+</w:t>
      </w:r>
    </w:p>
    <w:p w14:paraId="68B750FE" w14:textId="77777777" w:rsidR="0071643D" w:rsidRDefault="0071643D" w:rsidP="0071643D">
      <w:pPr>
        <w:pStyle w:val="a7"/>
      </w:pPr>
      <w:r>
        <w:t>| id|categoryIndex|originalCategory|</w:t>
      </w:r>
    </w:p>
    <w:p w14:paraId="5BAB220C" w14:textId="77777777" w:rsidR="0071643D" w:rsidRDefault="0071643D" w:rsidP="0071643D">
      <w:pPr>
        <w:pStyle w:val="a7"/>
      </w:pPr>
      <w:r>
        <w:t>+---+-------------+----------------+</w:t>
      </w:r>
    </w:p>
    <w:p w14:paraId="4F461747" w14:textId="77777777" w:rsidR="0071643D" w:rsidRDefault="0071643D" w:rsidP="0071643D">
      <w:pPr>
        <w:pStyle w:val="a7"/>
      </w:pPr>
      <w:r>
        <w:t>|  0|          0.0|               a|</w:t>
      </w:r>
    </w:p>
    <w:p w14:paraId="4EF7CE5E" w14:textId="77777777" w:rsidR="0071643D" w:rsidRDefault="0071643D" w:rsidP="0071643D">
      <w:pPr>
        <w:pStyle w:val="a7"/>
      </w:pPr>
      <w:r>
        <w:t>|  1|          2.0|               b|</w:t>
      </w:r>
    </w:p>
    <w:p w14:paraId="13B4C23E" w14:textId="77777777" w:rsidR="0071643D" w:rsidRDefault="0071643D" w:rsidP="0071643D">
      <w:pPr>
        <w:pStyle w:val="a7"/>
      </w:pPr>
      <w:r>
        <w:t>|  2|          1.0|               c|</w:t>
      </w:r>
    </w:p>
    <w:p w14:paraId="188C930D" w14:textId="77777777" w:rsidR="0071643D" w:rsidRDefault="0071643D" w:rsidP="0071643D">
      <w:pPr>
        <w:pStyle w:val="a7"/>
      </w:pPr>
      <w:r>
        <w:t>|  3|          0.0|               a|</w:t>
      </w:r>
    </w:p>
    <w:p w14:paraId="63F21AFC" w14:textId="77777777" w:rsidR="0071643D" w:rsidRDefault="0071643D" w:rsidP="0071643D">
      <w:pPr>
        <w:pStyle w:val="a7"/>
      </w:pPr>
      <w:r>
        <w:t>|  4|          0.0|               a|</w:t>
      </w:r>
    </w:p>
    <w:p w14:paraId="5A021767" w14:textId="77777777" w:rsidR="0071643D" w:rsidRDefault="0071643D" w:rsidP="0071643D">
      <w:pPr>
        <w:pStyle w:val="a7"/>
      </w:pPr>
      <w:r>
        <w:t>|  5|          1.0|               c|</w:t>
      </w:r>
    </w:p>
    <w:p w14:paraId="32F31E00" w14:textId="1D48ACCD" w:rsidR="0023348E" w:rsidRDefault="0071643D" w:rsidP="0071643D">
      <w:pPr>
        <w:pStyle w:val="a7"/>
      </w:pPr>
      <w:r>
        <w:t>+---+-------------+----------------+</w:t>
      </w:r>
    </w:p>
    <w:p w14:paraId="39CFDBD7" w14:textId="03342DCB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25</w:t>
      </w:r>
      <w:r w:rsidR="00576232">
        <w:fldChar w:fldCharType="end"/>
      </w:r>
    </w:p>
    <w:p w14:paraId="33D2BB58" w14:textId="03F9608D" w:rsidR="0023348E" w:rsidRDefault="0023348E" w:rsidP="0023348E">
      <w:pPr>
        <w:pStyle w:val="Heading3"/>
      </w:pPr>
      <w:r>
        <w:t>OneHotEncoder</w:t>
      </w:r>
    </w:p>
    <w:p w14:paraId="3669F48A" w14:textId="354D7A00" w:rsidR="0023348E" w:rsidRDefault="0002464A" w:rsidP="0023348E">
      <w:pPr>
        <w:ind w:firstLine="420"/>
      </w:pPr>
      <w:r w:rsidRPr="0002464A">
        <w:t>OneHotEncoder</w:t>
      </w:r>
      <w:r w:rsidR="00C57318">
        <w:rPr>
          <w:rFonts w:hint="eastAsia"/>
        </w:rPr>
        <w:t>将标签索引</w:t>
      </w:r>
      <w:r w:rsidR="0023348E">
        <w:rPr>
          <w:rFonts w:hint="eastAsia"/>
        </w:rPr>
        <w:t>列映射到</w:t>
      </w:r>
      <w:r w:rsidR="00C57318">
        <w:rPr>
          <w:rFonts w:hint="eastAsia"/>
        </w:rPr>
        <w:t>二进制向量列</w:t>
      </w:r>
      <w:r w:rsidR="0023348E">
        <w:rPr>
          <w:rFonts w:hint="eastAsia"/>
        </w:rPr>
        <w:t>，</w:t>
      </w:r>
      <w:r w:rsidR="00F779AD">
        <w:rPr>
          <w:rFonts w:hint="eastAsia"/>
        </w:rPr>
        <w:t>其中</w:t>
      </w:r>
      <w:r w:rsidR="00C57318">
        <w:rPr>
          <w:rFonts w:hint="eastAsia"/>
        </w:rPr>
        <w:t>只包含一个有效位</w:t>
      </w:r>
      <w:r w:rsidR="00F779AD">
        <w:rPr>
          <w:rFonts w:hint="eastAsia"/>
        </w:rPr>
        <w:t>，</w:t>
      </w:r>
      <w:r w:rsidR="0023348E">
        <w:rPr>
          <w:rFonts w:hint="eastAsia"/>
        </w:rPr>
        <w:t>这种编码允许</w:t>
      </w:r>
      <w:r w:rsidR="00057642">
        <w:rPr>
          <w:rFonts w:hint="eastAsia"/>
        </w:rPr>
        <w:t>需要连续特征</w:t>
      </w:r>
      <w:r w:rsidR="00F779AD">
        <w:rPr>
          <w:rFonts w:hint="eastAsia"/>
        </w:rPr>
        <w:t>值</w:t>
      </w:r>
      <w:r w:rsidR="00057642">
        <w:rPr>
          <w:rFonts w:hint="eastAsia"/>
        </w:rPr>
        <w:t>的算法</w:t>
      </w:r>
      <w:r w:rsidR="00694F59">
        <w:rPr>
          <w:rFonts w:hint="eastAsia"/>
        </w:rPr>
        <w:t>（</w:t>
      </w:r>
      <w:r w:rsidR="0023348E">
        <w:rPr>
          <w:rFonts w:hint="eastAsia"/>
        </w:rPr>
        <w:t>如</w:t>
      </w:r>
      <w:r w:rsidR="00694F59">
        <w:rPr>
          <w:rFonts w:hint="eastAsia"/>
        </w:rPr>
        <w:t>逻辑</w:t>
      </w:r>
      <w:r w:rsidR="0023348E">
        <w:rPr>
          <w:rFonts w:hint="eastAsia"/>
        </w:rPr>
        <w:t>回归</w:t>
      </w:r>
      <w:r w:rsidR="00694F59">
        <w:rPr>
          <w:rFonts w:hint="eastAsia"/>
        </w:rPr>
        <w:t>）</w:t>
      </w:r>
      <w:r w:rsidR="0023348E">
        <w:rPr>
          <w:rFonts w:hint="eastAsia"/>
        </w:rPr>
        <w:t>使用类别特征。</w:t>
      </w:r>
    </w:p>
    <w:p w14:paraId="4A9F17AD" w14:textId="77777777" w:rsidR="00011E6D" w:rsidRDefault="00011E6D" w:rsidP="00011E6D">
      <w:pPr>
        <w:pStyle w:val="a7"/>
      </w:pPr>
      <w:r>
        <w:t>scala&gt; import org.apache.spark.ml.feature.{OneHotEncoder, StringIndexer}</w:t>
      </w:r>
    </w:p>
    <w:p w14:paraId="545C1446" w14:textId="77777777" w:rsidR="00011E6D" w:rsidRDefault="00011E6D" w:rsidP="00011E6D">
      <w:pPr>
        <w:pStyle w:val="a7"/>
      </w:pPr>
      <w:r>
        <w:t>import org.apache.spark.ml.feature.{OneHotEncoder, StringIndexer}</w:t>
      </w:r>
    </w:p>
    <w:p w14:paraId="2BFF4FE5" w14:textId="77777777" w:rsidR="00011E6D" w:rsidRDefault="00011E6D" w:rsidP="00011E6D">
      <w:pPr>
        <w:pStyle w:val="a7"/>
      </w:pPr>
    </w:p>
    <w:p w14:paraId="7CA8C813" w14:textId="77777777" w:rsidR="00011E6D" w:rsidRDefault="00011E6D" w:rsidP="00011E6D">
      <w:pPr>
        <w:pStyle w:val="a7"/>
      </w:pPr>
      <w:r>
        <w:t>scala&gt; val df = spark.createDataFrame(Seq(</w:t>
      </w:r>
    </w:p>
    <w:p w14:paraId="72107078" w14:textId="77777777" w:rsidR="00011E6D" w:rsidRDefault="00011E6D" w:rsidP="00011E6D">
      <w:pPr>
        <w:pStyle w:val="a7"/>
      </w:pPr>
      <w:r>
        <w:t xml:space="preserve">     |   (0, "a"),</w:t>
      </w:r>
    </w:p>
    <w:p w14:paraId="7BB79743" w14:textId="77777777" w:rsidR="00011E6D" w:rsidRDefault="00011E6D" w:rsidP="00011E6D">
      <w:pPr>
        <w:pStyle w:val="a7"/>
      </w:pPr>
      <w:r>
        <w:t xml:space="preserve">     |   (1, "b"),</w:t>
      </w:r>
    </w:p>
    <w:p w14:paraId="4D32E64A" w14:textId="77777777" w:rsidR="00011E6D" w:rsidRDefault="00011E6D" w:rsidP="00011E6D">
      <w:pPr>
        <w:pStyle w:val="a7"/>
      </w:pPr>
      <w:r>
        <w:t xml:space="preserve">     |   (2, "c"),</w:t>
      </w:r>
    </w:p>
    <w:p w14:paraId="34B995F3" w14:textId="77777777" w:rsidR="00011E6D" w:rsidRDefault="00011E6D" w:rsidP="00011E6D">
      <w:pPr>
        <w:pStyle w:val="a7"/>
      </w:pPr>
      <w:r>
        <w:t xml:space="preserve">     |   (3, "a"),</w:t>
      </w:r>
    </w:p>
    <w:p w14:paraId="4EBA68CA" w14:textId="77777777" w:rsidR="00011E6D" w:rsidRDefault="00011E6D" w:rsidP="00011E6D">
      <w:pPr>
        <w:pStyle w:val="a7"/>
      </w:pPr>
      <w:r>
        <w:t xml:space="preserve">     |   (4, "a"),</w:t>
      </w:r>
    </w:p>
    <w:p w14:paraId="6052DB3B" w14:textId="77777777" w:rsidR="00011E6D" w:rsidRDefault="00011E6D" w:rsidP="00011E6D">
      <w:pPr>
        <w:pStyle w:val="a7"/>
      </w:pPr>
      <w:r>
        <w:t xml:space="preserve">     |   (5, "c")</w:t>
      </w:r>
    </w:p>
    <w:p w14:paraId="65B15C12" w14:textId="77777777" w:rsidR="00011E6D" w:rsidRDefault="00011E6D" w:rsidP="00011E6D">
      <w:pPr>
        <w:pStyle w:val="a7"/>
      </w:pPr>
      <w:r>
        <w:t xml:space="preserve">     | )).toDF("id", "category")</w:t>
      </w:r>
    </w:p>
    <w:p w14:paraId="6025FF1F" w14:textId="77777777" w:rsidR="00011E6D" w:rsidRDefault="00011E6D" w:rsidP="00011E6D">
      <w:pPr>
        <w:pStyle w:val="a7"/>
      </w:pPr>
      <w:r>
        <w:t>df: org.apache.spark.sql.DataFrame = [id: int, category: string]</w:t>
      </w:r>
    </w:p>
    <w:p w14:paraId="2CB92746" w14:textId="77777777" w:rsidR="00011E6D" w:rsidRDefault="00011E6D" w:rsidP="00011E6D">
      <w:pPr>
        <w:pStyle w:val="a7"/>
      </w:pPr>
    </w:p>
    <w:p w14:paraId="56246831" w14:textId="77777777" w:rsidR="00011E6D" w:rsidRDefault="00011E6D" w:rsidP="00011E6D">
      <w:pPr>
        <w:pStyle w:val="a7"/>
      </w:pPr>
      <w:r>
        <w:t xml:space="preserve">scala&gt; val indexer = new </w:t>
      </w:r>
      <w:r>
        <w:lastRenderedPageBreak/>
        <w:t>StringIndexer().setInputCol("category").setOutputCol("categoryIndex").fit(df)</w:t>
      </w:r>
    </w:p>
    <w:p w14:paraId="4DBE0FBE" w14:textId="77777777" w:rsidR="00011E6D" w:rsidRDefault="00011E6D" w:rsidP="00011E6D">
      <w:pPr>
        <w:pStyle w:val="a7"/>
      </w:pPr>
      <w:r>
        <w:t>indexer: org.apache.spark.ml.feature.StringIndexerModel = strIdx_960fe46d3016</w:t>
      </w:r>
    </w:p>
    <w:p w14:paraId="0F6ED41A" w14:textId="77777777" w:rsidR="00011E6D" w:rsidRDefault="00011E6D" w:rsidP="00011E6D">
      <w:pPr>
        <w:pStyle w:val="a7"/>
      </w:pPr>
    </w:p>
    <w:p w14:paraId="29CBA863" w14:textId="77777777" w:rsidR="00011E6D" w:rsidRDefault="00011E6D" w:rsidP="00011E6D">
      <w:pPr>
        <w:pStyle w:val="a7"/>
      </w:pPr>
      <w:r>
        <w:t>scala&gt; val indexed = indexer.transform(df)</w:t>
      </w:r>
    </w:p>
    <w:p w14:paraId="0507A7A0" w14:textId="77777777" w:rsidR="00011E6D" w:rsidRDefault="00011E6D" w:rsidP="00011E6D">
      <w:pPr>
        <w:pStyle w:val="a7"/>
      </w:pPr>
      <w:r>
        <w:t>indexed: org.apache.spark.sql.DataFrame = [id: int, category: string ... 1 more field]</w:t>
      </w:r>
    </w:p>
    <w:p w14:paraId="11B64772" w14:textId="77777777" w:rsidR="00011E6D" w:rsidRDefault="00011E6D" w:rsidP="00011E6D">
      <w:pPr>
        <w:pStyle w:val="a7"/>
      </w:pPr>
    </w:p>
    <w:p w14:paraId="18DF9B3C" w14:textId="77777777" w:rsidR="00011E6D" w:rsidRDefault="00011E6D" w:rsidP="00011E6D">
      <w:pPr>
        <w:pStyle w:val="a7"/>
      </w:pPr>
      <w:r>
        <w:t>scala&gt; val encoder = new OneHotEncoder().setInputCol("categoryIndex").setOutputCol("categoryVec")</w:t>
      </w:r>
    </w:p>
    <w:p w14:paraId="555316D3" w14:textId="77777777" w:rsidR="00011E6D" w:rsidRDefault="00011E6D" w:rsidP="00011E6D">
      <w:pPr>
        <w:pStyle w:val="a7"/>
      </w:pPr>
      <w:r>
        <w:t>encoder: org.apache.spark.ml.feature.OneHotEncoder = oneHot_e70bbac6206f</w:t>
      </w:r>
    </w:p>
    <w:p w14:paraId="6F9F882C" w14:textId="77777777" w:rsidR="00011E6D" w:rsidRDefault="00011E6D" w:rsidP="00011E6D">
      <w:pPr>
        <w:pStyle w:val="a7"/>
      </w:pPr>
    </w:p>
    <w:p w14:paraId="5637F2EC" w14:textId="77777777" w:rsidR="00011E6D" w:rsidRDefault="00011E6D" w:rsidP="00011E6D">
      <w:pPr>
        <w:pStyle w:val="a7"/>
      </w:pPr>
      <w:r>
        <w:t>scala&gt; val encoded = encoder.transform(indexed)</w:t>
      </w:r>
    </w:p>
    <w:p w14:paraId="3B6F3A27" w14:textId="77777777" w:rsidR="00011E6D" w:rsidRDefault="00011E6D" w:rsidP="00011E6D">
      <w:pPr>
        <w:pStyle w:val="a7"/>
      </w:pPr>
      <w:r>
        <w:t>encoded: org.apache.spark.sql.DataFrame = [id: int, category: string ... 2 more fields]</w:t>
      </w:r>
    </w:p>
    <w:p w14:paraId="3516ABA8" w14:textId="77777777" w:rsidR="00011E6D" w:rsidRDefault="00011E6D" w:rsidP="00011E6D">
      <w:pPr>
        <w:pStyle w:val="a7"/>
      </w:pPr>
    </w:p>
    <w:p w14:paraId="41C41C6E" w14:textId="77777777" w:rsidR="00011E6D" w:rsidRDefault="00011E6D" w:rsidP="00011E6D">
      <w:pPr>
        <w:pStyle w:val="a7"/>
      </w:pPr>
      <w:r>
        <w:t>scala&gt; encoded.show()</w:t>
      </w:r>
    </w:p>
    <w:p w14:paraId="1B837DFB" w14:textId="77777777" w:rsidR="00011E6D" w:rsidRDefault="00011E6D" w:rsidP="00011E6D">
      <w:pPr>
        <w:pStyle w:val="a7"/>
      </w:pPr>
      <w:r>
        <w:t>+---+--------+-------------+-------------+</w:t>
      </w:r>
    </w:p>
    <w:p w14:paraId="1E84CDBE" w14:textId="77777777" w:rsidR="00011E6D" w:rsidRDefault="00011E6D" w:rsidP="00011E6D">
      <w:pPr>
        <w:pStyle w:val="a7"/>
      </w:pPr>
      <w:r>
        <w:t>| id|category|categoryIndex|  categoryVec|</w:t>
      </w:r>
    </w:p>
    <w:p w14:paraId="67D5B768" w14:textId="77777777" w:rsidR="00011E6D" w:rsidRDefault="00011E6D" w:rsidP="00011E6D">
      <w:pPr>
        <w:pStyle w:val="a7"/>
      </w:pPr>
      <w:r>
        <w:t>+---+--------+-------------+-------------+</w:t>
      </w:r>
    </w:p>
    <w:p w14:paraId="0CE9F244" w14:textId="77777777" w:rsidR="00011E6D" w:rsidRDefault="00011E6D" w:rsidP="00011E6D">
      <w:pPr>
        <w:pStyle w:val="a7"/>
      </w:pPr>
      <w:r>
        <w:t>|  0|       a|          0.0|(2,[0],[1.0])|</w:t>
      </w:r>
    </w:p>
    <w:p w14:paraId="05FFDA3F" w14:textId="77777777" w:rsidR="00011E6D" w:rsidRDefault="00011E6D" w:rsidP="00011E6D">
      <w:pPr>
        <w:pStyle w:val="a7"/>
      </w:pPr>
      <w:r>
        <w:t>|  1|       b|          2.0|    (2,[],[])|</w:t>
      </w:r>
    </w:p>
    <w:p w14:paraId="43645790" w14:textId="77777777" w:rsidR="00011E6D" w:rsidRDefault="00011E6D" w:rsidP="00011E6D">
      <w:pPr>
        <w:pStyle w:val="a7"/>
      </w:pPr>
      <w:r>
        <w:t>|  2|       c|          1.0|(2,[1],[1.0])|</w:t>
      </w:r>
    </w:p>
    <w:p w14:paraId="7B7FFD62" w14:textId="77777777" w:rsidR="00011E6D" w:rsidRDefault="00011E6D" w:rsidP="00011E6D">
      <w:pPr>
        <w:pStyle w:val="a7"/>
      </w:pPr>
      <w:r>
        <w:t>|  3|       a|          0.0|(2,[0],[1.0])|</w:t>
      </w:r>
    </w:p>
    <w:p w14:paraId="7828A324" w14:textId="77777777" w:rsidR="00011E6D" w:rsidRDefault="00011E6D" w:rsidP="00011E6D">
      <w:pPr>
        <w:pStyle w:val="a7"/>
      </w:pPr>
      <w:r>
        <w:t>|  4|       a|          0.0|(2,[0],[1.0])|</w:t>
      </w:r>
    </w:p>
    <w:p w14:paraId="4A0796BC" w14:textId="77777777" w:rsidR="00011E6D" w:rsidRDefault="00011E6D" w:rsidP="00011E6D">
      <w:pPr>
        <w:pStyle w:val="a7"/>
      </w:pPr>
      <w:r>
        <w:t>|  5|       c|          1.0|(2,[1],[1.0])|</w:t>
      </w:r>
    </w:p>
    <w:p w14:paraId="30446E76" w14:textId="202E917A" w:rsidR="00D80A6E" w:rsidRDefault="00011E6D" w:rsidP="00011E6D">
      <w:pPr>
        <w:pStyle w:val="a7"/>
      </w:pPr>
      <w:r>
        <w:t>+---+--------+-------------+-------------+</w:t>
      </w:r>
    </w:p>
    <w:p w14:paraId="2EFEA801" w14:textId="4A88154B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26</w:t>
      </w:r>
      <w:r w:rsidR="00576232">
        <w:fldChar w:fldCharType="end"/>
      </w:r>
    </w:p>
    <w:p w14:paraId="71B7D1B3" w14:textId="1ED06FD8" w:rsidR="0023348E" w:rsidRDefault="0023348E" w:rsidP="00DE2CB3">
      <w:pPr>
        <w:pStyle w:val="Heading3"/>
      </w:pPr>
      <w:r>
        <w:t>V</w:t>
      </w:r>
      <w:r w:rsidR="00282A8D">
        <w:t>ectorIndexer</w:t>
      </w:r>
    </w:p>
    <w:p w14:paraId="33F4AF72" w14:textId="499BFB4B" w:rsidR="0023348E" w:rsidRDefault="0023348E" w:rsidP="0023348E">
      <w:pPr>
        <w:ind w:firstLine="420"/>
      </w:pPr>
      <w:r>
        <w:rPr>
          <w:rFonts w:hint="eastAsia"/>
        </w:rPr>
        <w:t>VectorIndexer</w:t>
      </w:r>
      <w:r w:rsidR="00006512">
        <w:rPr>
          <w:rFonts w:hint="eastAsia"/>
        </w:rPr>
        <w:t>将</w:t>
      </w:r>
      <w:r w:rsidR="00541F3A">
        <w:rPr>
          <w:rFonts w:hint="eastAsia"/>
        </w:rPr>
        <w:t>分类特征索引为向量数据集</w:t>
      </w:r>
      <w:r w:rsidR="00052A86">
        <w:rPr>
          <w:rFonts w:hint="eastAsia"/>
        </w:rPr>
        <w:t>，</w:t>
      </w:r>
      <w:r w:rsidR="00E44116">
        <w:rPr>
          <w:rFonts w:hint="eastAsia"/>
        </w:rPr>
        <w:t>既可以自动决定哪些特征是分类的，</w:t>
      </w:r>
      <w:r w:rsidR="005A1460">
        <w:rPr>
          <w:rFonts w:hint="eastAsia"/>
        </w:rPr>
        <w:t>也可以</w:t>
      </w:r>
      <w:r w:rsidR="00E44116">
        <w:rPr>
          <w:rFonts w:hint="eastAsia"/>
        </w:rPr>
        <w:t>将原始值转换成分类索引</w:t>
      </w:r>
      <w:r w:rsidR="005A1460">
        <w:rPr>
          <w:rFonts w:hint="eastAsia"/>
        </w:rPr>
        <w:t>，</w:t>
      </w:r>
      <w:r w:rsidR="00501114">
        <w:rPr>
          <w:rFonts w:hint="eastAsia"/>
        </w:rPr>
        <w:t>具体而言</w:t>
      </w:r>
      <w:r>
        <w:rPr>
          <w:rFonts w:hint="eastAsia"/>
        </w:rPr>
        <w:t>执行以下操作：</w:t>
      </w:r>
    </w:p>
    <w:p w14:paraId="49D79728" w14:textId="101072C2" w:rsidR="008875C5" w:rsidRDefault="00F779AD" w:rsidP="008875C5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8875C5">
        <w:rPr>
          <w:rFonts w:hint="eastAsia"/>
        </w:rPr>
        <w:t>获得一个向量类型的输入以及</w:t>
      </w:r>
      <w:r w:rsidR="008875C5">
        <w:rPr>
          <w:rFonts w:hint="eastAsia"/>
        </w:rPr>
        <w:t>maxCategories</w:t>
      </w:r>
      <w:r w:rsidR="008875C5">
        <w:rPr>
          <w:rFonts w:hint="eastAsia"/>
        </w:rPr>
        <w:t>参数。</w:t>
      </w:r>
    </w:p>
    <w:p w14:paraId="0C53A336" w14:textId="617204C2" w:rsidR="008875C5" w:rsidRDefault="00F779AD" w:rsidP="008875C5">
      <w:pPr>
        <w:ind w:firstLine="420"/>
      </w:pPr>
      <w:r>
        <w:rPr>
          <w:rFonts w:hint="eastAsia"/>
        </w:rPr>
        <w:t>（</w:t>
      </w:r>
      <w:r>
        <w:t>2</w:t>
      </w:r>
      <w:r>
        <w:t>）</w:t>
      </w:r>
      <w:r w:rsidR="008875C5">
        <w:rPr>
          <w:rFonts w:hint="eastAsia"/>
        </w:rPr>
        <w:t>基于不同特征值的数量来识别哪些特征需要被类别化，其中最多</w:t>
      </w:r>
      <w:r w:rsidR="008875C5">
        <w:t>maxCategories</w:t>
      </w:r>
      <w:r w:rsidR="008875C5">
        <w:rPr>
          <w:rFonts w:hint="eastAsia"/>
        </w:rPr>
        <w:t>个特征需要被类别化。</w:t>
      </w:r>
    </w:p>
    <w:p w14:paraId="12186084" w14:textId="0403C803" w:rsidR="008875C5" w:rsidRDefault="00F779AD" w:rsidP="008875C5">
      <w:pPr>
        <w:ind w:firstLine="420"/>
      </w:pPr>
      <w:r>
        <w:rPr>
          <w:rFonts w:hint="eastAsia"/>
        </w:rPr>
        <w:t>（</w:t>
      </w:r>
      <w:r>
        <w:t>3</w:t>
      </w:r>
      <w:r>
        <w:t>）</w:t>
      </w:r>
      <w:r w:rsidR="008875C5">
        <w:rPr>
          <w:rFonts w:hint="eastAsia"/>
        </w:rPr>
        <w:t>对于每一个类别特征</w:t>
      </w:r>
      <w:r w:rsidR="00052A86">
        <w:rPr>
          <w:rFonts w:hint="eastAsia"/>
        </w:rPr>
        <w:t>从</w:t>
      </w:r>
      <w:r w:rsidR="00052A86">
        <w:t>0</w:t>
      </w:r>
      <w:r w:rsidR="00052A86">
        <w:rPr>
          <w:rFonts w:hint="eastAsia"/>
        </w:rPr>
        <w:t>开始</w:t>
      </w:r>
      <w:r w:rsidR="008875C5">
        <w:rPr>
          <w:rFonts w:hint="eastAsia"/>
        </w:rPr>
        <w:t>计算类别索引。</w:t>
      </w:r>
    </w:p>
    <w:p w14:paraId="045D8BF5" w14:textId="2E21344E" w:rsidR="0023348E" w:rsidRDefault="00F779AD" w:rsidP="008875C5">
      <w:pPr>
        <w:ind w:firstLine="420"/>
      </w:pPr>
      <w:r>
        <w:rPr>
          <w:rFonts w:hint="eastAsia"/>
        </w:rPr>
        <w:t>（</w:t>
      </w:r>
      <w:r w:rsidR="008875C5">
        <w:t>4</w:t>
      </w:r>
      <w:r>
        <w:t>）</w:t>
      </w:r>
      <w:r w:rsidR="008875C5">
        <w:rPr>
          <w:rFonts w:hint="eastAsia"/>
        </w:rPr>
        <w:t>对类别特征进行索引然后将原始特征值转换为索引。</w:t>
      </w:r>
    </w:p>
    <w:p w14:paraId="25742624" w14:textId="03234BCD" w:rsidR="0023348E" w:rsidRDefault="00AF36E0" w:rsidP="00AF36E0">
      <w:pPr>
        <w:ind w:firstLine="420"/>
      </w:pPr>
      <w:r>
        <w:rPr>
          <w:rFonts w:hint="eastAsia"/>
        </w:rPr>
        <w:t>索引后的类别特征可以帮助决策树等算法恰当的处理类别型特征，并得到较好结果。在下面的例子中，读入一个数据集，然后使用</w:t>
      </w:r>
      <w:r>
        <w:rPr>
          <w:rFonts w:hint="eastAsia"/>
        </w:rPr>
        <w:t>VectorIndexer</w:t>
      </w:r>
      <w:r>
        <w:rPr>
          <w:rFonts w:hint="eastAsia"/>
        </w:rPr>
        <w:t>来决定哪些特征需要被作为类别特征，将类别特征转换为他的索引。</w:t>
      </w:r>
    </w:p>
    <w:p w14:paraId="77DCC08D" w14:textId="77777777" w:rsidR="00985C65" w:rsidRDefault="00985C65" w:rsidP="00985C65">
      <w:pPr>
        <w:pStyle w:val="a7"/>
      </w:pPr>
      <w:r>
        <w:t>scala&gt; import org.apache.spark.ml.feature.VectorIndexer</w:t>
      </w:r>
    </w:p>
    <w:p w14:paraId="6AD3DE20" w14:textId="77777777" w:rsidR="00985C65" w:rsidRDefault="00985C65" w:rsidP="00985C65">
      <w:pPr>
        <w:pStyle w:val="a7"/>
      </w:pPr>
      <w:r>
        <w:t>import org.apache.spark.ml.feature.VectorIndexer</w:t>
      </w:r>
    </w:p>
    <w:p w14:paraId="5CFD6A09" w14:textId="77777777" w:rsidR="00985C65" w:rsidRDefault="00985C65" w:rsidP="00985C65">
      <w:pPr>
        <w:pStyle w:val="a7"/>
      </w:pPr>
    </w:p>
    <w:p w14:paraId="00D9B137" w14:textId="77777777" w:rsidR="00985C65" w:rsidRDefault="00985C65" w:rsidP="00985C65">
      <w:pPr>
        <w:pStyle w:val="a7"/>
      </w:pPr>
      <w:r>
        <w:t>scala&gt; import org.apache.spark.ml.linalg.Vectors</w:t>
      </w:r>
    </w:p>
    <w:p w14:paraId="3A704B92" w14:textId="77777777" w:rsidR="00985C65" w:rsidRDefault="00985C65" w:rsidP="00985C65">
      <w:pPr>
        <w:pStyle w:val="a7"/>
      </w:pPr>
      <w:r>
        <w:t>import org.apache.spark.ml.linalg.Vectors</w:t>
      </w:r>
    </w:p>
    <w:p w14:paraId="010FE98D" w14:textId="77777777" w:rsidR="00985C65" w:rsidRDefault="00985C65" w:rsidP="00985C65">
      <w:pPr>
        <w:pStyle w:val="a7"/>
      </w:pPr>
    </w:p>
    <w:p w14:paraId="5A7F6611" w14:textId="77777777" w:rsidR="00985C65" w:rsidRDefault="00985C65" w:rsidP="00985C65">
      <w:pPr>
        <w:pStyle w:val="a7"/>
      </w:pPr>
      <w:r>
        <w:t>scala&gt; val data = Seq(</w:t>
      </w:r>
    </w:p>
    <w:p w14:paraId="647B7B95" w14:textId="77777777" w:rsidR="00985C65" w:rsidRDefault="00985C65" w:rsidP="00985C65">
      <w:pPr>
        <w:pStyle w:val="a7"/>
      </w:pPr>
      <w:r>
        <w:t xml:space="preserve">     |     Vectors.sparse(3, Array(0, 1, 2), Array(2.0, 5.0, 7.0)),</w:t>
      </w:r>
    </w:p>
    <w:p w14:paraId="7040ED86" w14:textId="77777777" w:rsidR="00985C65" w:rsidRDefault="00985C65" w:rsidP="00985C65">
      <w:pPr>
        <w:pStyle w:val="a7"/>
      </w:pPr>
      <w:r>
        <w:t xml:space="preserve">     |     Vectors.sparse(3, Array(0, 1, 2), Array(3.0, 5.0, 9.0)),</w:t>
      </w:r>
    </w:p>
    <w:p w14:paraId="05E52B30" w14:textId="77777777" w:rsidR="00985C65" w:rsidRDefault="00985C65" w:rsidP="00985C65">
      <w:pPr>
        <w:pStyle w:val="a7"/>
      </w:pPr>
      <w:r>
        <w:t xml:space="preserve">     |     Vectors.sparse(3, Array(0, 1, 2), Array(4.0, 7.0, 9.0)),</w:t>
      </w:r>
    </w:p>
    <w:p w14:paraId="43B68D81" w14:textId="77777777" w:rsidR="00985C65" w:rsidRDefault="00985C65" w:rsidP="00985C65">
      <w:pPr>
        <w:pStyle w:val="a7"/>
      </w:pPr>
      <w:r>
        <w:t xml:space="preserve">     |     Vectors.sparse(3, Array(0, 1, 2), Array(2.0, 4.0, 9.0)),</w:t>
      </w:r>
    </w:p>
    <w:p w14:paraId="4D5F6920" w14:textId="77777777" w:rsidR="00985C65" w:rsidRDefault="00985C65" w:rsidP="00985C65">
      <w:pPr>
        <w:pStyle w:val="a7"/>
      </w:pPr>
      <w:r>
        <w:t xml:space="preserve">     |     Vectors.sparse(3, Array(0, 1, 2), Array(9.0, 5.0, 7.0)),</w:t>
      </w:r>
    </w:p>
    <w:p w14:paraId="6050D39B" w14:textId="77777777" w:rsidR="00985C65" w:rsidRDefault="00985C65" w:rsidP="00985C65">
      <w:pPr>
        <w:pStyle w:val="a7"/>
      </w:pPr>
      <w:r>
        <w:t xml:space="preserve">     |     Vectors.sparse(3, Array(0, 1, 2), Array(2.0, 5.0, 9.0)),</w:t>
      </w:r>
    </w:p>
    <w:p w14:paraId="17D2B921" w14:textId="77777777" w:rsidR="00985C65" w:rsidRDefault="00985C65" w:rsidP="00985C65">
      <w:pPr>
        <w:pStyle w:val="a7"/>
      </w:pPr>
      <w:r>
        <w:lastRenderedPageBreak/>
        <w:t xml:space="preserve">     |     Vectors.sparse(3, Array(0, 1, 2), Array(2.0, 5.0, 7.0)),</w:t>
      </w:r>
    </w:p>
    <w:p w14:paraId="0A14D5F9" w14:textId="77777777" w:rsidR="00985C65" w:rsidRDefault="00985C65" w:rsidP="00985C65">
      <w:pPr>
        <w:pStyle w:val="a7"/>
      </w:pPr>
      <w:r>
        <w:t xml:space="preserve">     |     Vectors.sparse(3, Array(0, 1, 2), Array(3.0, 4.0, 9.0)),</w:t>
      </w:r>
    </w:p>
    <w:p w14:paraId="5C6160A9" w14:textId="77777777" w:rsidR="00985C65" w:rsidRDefault="00985C65" w:rsidP="00985C65">
      <w:pPr>
        <w:pStyle w:val="a7"/>
      </w:pPr>
      <w:r>
        <w:t xml:space="preserve">     |     Vectors.sparse(3, Array(0, 1, 2), Array(8.0, 4.0, 9.0)),</w:t>
      </w:r>
    </w:p>
    <w:p w14:paraId="1EC61DDF" w14:textId="77777777" w:rsidR="00985C65" w:rsidRDefault="00985C65" w:rsidP="00985C65">
      <w:pPr>
        <w:pStyle w:val="a7"/>
      </w:pPr>
      <w:r>
        <w:t xml:space="preserve">     |     Vectors.sparse(3, Array(0, 1, 2), Array(3.0, 6.0, 2.0)),</w:t>
      </w:r>
    </w:p>
    <w:p w14:paraId="3174ABC2" w14:textId="77777777" w:rsidR="00985C65" w:rsidRDefault="00985C65" w:rsidP="00985C65">
      <w:pPr>
        <w:pStyle w:val="a7"/>
      </w:pPr>
      <w:r>
        <w:t xml:space="preserve">     |     Vectors.sparse(3, Array(0, 1, 2), Array(5.0, 9.0, 2.0)))</w:t>
      </w:r>
    </w:p>
    <w:p w14:paraId="63EE10B5" w14:textId="77777777" w:rsidR="00985C65" w:rsidRDefault="00985C65" w:rsidP="00985C65">
      <w:pPr>
        <w:pStyle w:val="a7"/>
      </w:pPr>
      <w:r>
        <w:t>data: Seq[org.apache.spark.ml.linalg.Vector] = List((3,[0,1,2],[2.0,5.0,7.0]), (3,[0,1,2],[3.0,5.0,9.0]), (3,[0,1,2],[4.0,7.0,9.0]), (3,[0,1,2],[2.0,4.0,9.0]), (3,[0,1,2],[9.0,5.0,7.0]), (3,[0,1,2],[2.0,5.0,9.0]), (3,[0,1,2],[2.0,5.0,7.0]), (3,[0,1,2],[3.0,4.0,9.0]), (3,[0,1,2],[8.0,4.0,9.0]), (3,[0,1,2],[3.0,6.0,2.0]), (3,[0,1,2],[5.0,9.0,2.0]))</w:t>
      </w:r>
    </w:p>
    <w:p w14:paraId="3F03EAC9" w14:textId="77777777" w:rsidR="00985C65" w:rsidRDefault="00985C65" w:rsidP="00985C65">
      <w:pPr>
        <w:pStyle w:val="a7"/>
      </w:pPr>
    </w:p>
    <w:p w14:paraId="1453049A" w14:textId="77777777" w:rsidR="00985C65" w:rsidRDefault="00985C65" w:rsidP="00985C65">
      <w:pPr>
        <w:pStyle w:val="a7"/>
      </w:pPr>
      <w:r>
        <w:t>scala&gt; val df = spark.createDataFrame(data.map(Tuple1.apply)).toDF("features")</w:t>
      </w:r>
    </w:p>
    <w:p w14:paraId="4FE44AC8" w14:textId="77777777" w:rsidR="00985C65" w:rsidRDefault="00985C65" w:rsidP="00985C65">
      <w:pPr>
        <w:pStyle w:val="a7"/>
      </w:pPr>
      <w:r>
        <w:t>df: org.apache.spark.sql.DataFrame = [features: vector]</w:t>
      </w:r>
    </w:p>
    <w:p w14:paraId="0415B566" w14:textId="77777777" w:rsidR="00985C65" w:rsidRDefault="00985C65" w:rsidP="00985C65">
      <w:pPr>
        <w:pStyle w:val="a7"/>
      </w:pPr>
    </w:p>
    <w:p w14:paraId="4FDCBC42" w14:textId="2217E388" w:rsidR="00985C65" w:rsidRDefault="00310729" w:rsidP="00985C65">
      <w:pPr>
        <w:pStyle w:val="a7"/>
      </w:pPr>
      <w:r>
        <w:t xml:space="preserve">scala&gt; </w:t>
      </w:r>
      <w:r w:rsidR="00985C65">
        <w:t>val indexer = new VectorIndexer().setInputCol("features").setOutputCol("indexedFeatures").setMaxCategories(5)</w:t>
      </w:r>
    </w:p>
    <w:p w14:paraId="622EFE46" w14:textId="77777777" w:rsidR="00985C65" w:rsidRDefault="00985C65" w:rsidP="00985C65">
      <w:pPr>
        <w:pStyle w:val="a7"/>
      </w:pPr>
      <w:r>
        <w:t>indexer: org.apache.spark.ml.feature.VectorIndexer = vecIdx_695bb0c7d21c</w:t>
      </w:r>
    </w:p>
    <w:p w14:paraId="3FDDBC84" w14:textId="77777777" w:rsidR="00985C65" w:rsidRDefault="00985C65" w:rsidP="00985C65">
      <w:pPr>
        <w:pStyle w:val="a7"/>
      </w:pPr>
    </w:p>
    <w:p w14:paraId="3895DBCF" w14:textId="77777777" w:rsidR="00985C65" w:rsidRDefault="00985C65" w:rsidP="00985C65">
      <w:pPr>
        <w:pStyle w:val="a7"/>
      </w:pPr>
      <w:r>
        <w:t>scala&gt; val indexerModel = indexer.fit(df)</w:t>
      </w:r>
    </w:p>
    <w:p w14:paraId="681E7574" w14:textId="77777777" w:rsidR="00985C65" w:rsidRDefault="00985C65" w:rsidP="00985C65">
      <w:pPr>
        <w:pStyle w:val="a7"/>
      </w:pPr>
      <w:r>
        <w:t>indexerModel: org.apache.spark.ml.feature.VectorIndexerModel = vecIdx_695bb0c7d21c</w:t>
      </w:r>
    </w:p>
    <w:p w14:paraId="738CDA80" w14:textId="77777777" w:rsidR="00985C65" w:rsidRDefault="00985C65" w:rsidP="00985C65">
      <w:pPr>
        <w:pStyle w:val="a7"/>
      </w:pPr>
    </w:p>
    <w:p w14:paraId="7DA747E6" w14:textId="6AB93CF3" w:rsidR="00985C65" w:rsidRDefault="00310729" w:rsidP="00985C65">
      <w:pPr>
        <w:pStyle w:val="a7"/>
      </w:pPr>
      <w:r>
        <w:t xml:space="preserve">scala&gt; </w:t>
      </w:r>
      <w:r w:rsidR="00985C65">
        <w:t>val categoricalFeatures: Set[Int] = indexerModel.categoryMaps.keys.toSet</w:t>
      </w:r>
    </w:p>
    <w:p w14:paraId="157E35DF" w14:textId="77777777" w:rsidR="00985C65" w:rsidRDefault="00985C65" w:rsidP="00985C65">
      <w:pPr>
        <w:pStyle w:val="a7"/>
      </w:pPr>
      <w:r>
        <w:t>categoricalFeatures: Set[Int] = Set(1, 2)</w:t>
      </w:r>
    </w:p>
    <w:p w14:paraId="25E57478" w14:textId="77777777" w:rsidR="00985C65" w:rsidRDefault="00985C65" w:rsidP="00985C65">
      <w:pPr>
        <w:pStyle w:val="a7"/>
      </w:pPr>
    </w:p>
    <w:p w14:paraId="6EB1EBDE" w14:textId="2D409BF0" w:rsidR="00985C65" w:rsidRDefault="00310729" w:rsidP="00985C65">
      <w:pPr>
        <w:pStyle w:val="a7"/>
      </w:pPr>
      <w:r>
        <w:t xml:space="preserve">scala&gt; </w:t>
      </w:r>
      <w:r w:rsidR="00985C65">
        <w:t>println(s"Chose ${categoricalFeatures.size} categorical features: " + categoricalFeatures.mkString(", "))</w:t>
      </w:r>
    </w:p>
    <w:p w14:paraId="3AB2A068" w14:textId="77777777" w:rsidR="00985C65" w:rsidRDefault="00985C65" w:rsidP="00985C65">
      <w:pPr>
        <w:pStyle w:val="a7"/>
      </w:pPr>
      <w:r>
        <w:t>Chose 2 categorical features: 1, 2</w:t>
      </w:r>
    </w:p>
    <w:p w14:paraId="71C079E3" w14:textId="77777777" w:rsidR="00985C65" w:rsidRDefault="00985C65" w:rsidP="00985C65">
      <w:pPr>
        <w:pStyle w:val="a7"/>
      </w:pPr>
    </w:p>
    <w:p w14:paraId="0010FDF1" w14:textId="152A3592" w:rsidR="00985C65" w:rsidRDefault="00310729" w:rsidP="00985C65">
      <w:pPr>
        <w:pStyle w:val="a7"/>
      </w:pPr>
      <w:r>
        <w:t xml:space="preserve">scala&gt; </w:t>
      </w:r>
      <w:r w:rsidR="00985C65">
        <w:t>val indexedData = indexerModel.transform(df)</w:t>
      </w:r>
    </w:p>
    <w:p w14:paraId="3BD05350" w14:textId="26EABF6C" w:rsidR="0023348E" w:rsidRDefault="00985C65" w:rsidP="00985C65">
      <w:pPr>
        <w:pStyle w:val="a7"/>
      </w:pPr>
      <w:r>
        <w:t>indexedData: org.apache.spark.sql.DataFrame = [features: vector, indexedFeatures: vector]</w:t>
      </w:r>
    </w:p>
    <w:p w14:paraId="656C0379" w14:textId="77777777" w:rsidR="00310729" w:rsidRPr="00310729" w:rsidRDefault="00310729" w:rsidP="00310729">
      <w:pPr>
        <w:pStyle w:val="a7"/>
      </w:pPr>
    </w:p>
    <w:p w14:paraId="4985617D" w14:textId="77777777" w:rsidR="00932047" w:rsidRDefault="00932047" w:rsidP="00310729">
      <w:pPr>
        <w:pStyle w:val="a7"/>
      </w:pPr>
      <w:r>
        <w:t>scala&gt; indexedData.show(false)</w:t>
      </w:r>
    </w:p>
    <w:p w14:paraId="1CF9DDA4" w14:textId="77777777" w:rsidR="00932047" w:rsidRDefault="00932047" w:rsidP="00310729">
      <w:pPr>
        <w:pStyle w:val="a7"/>
      </w:pPr>
      <w:r>
        <w:t>+-------------------------+-------------------------+</w:t>
      </w:r>
    </w:p>
    <w:p w14:paraId="38B89F44" w14:textId="77777777" w:rsidR="00932047" w:rsidRDefault="00932047" w:rsidP="00310729">
      <w:pPr>
        <w:pStyle w:val="a7"/>
      </w:pPr>
      <w:r>
        <w:t>|features                 |indexedFeatures          |</w:t>
      </w:r>
    </w:p>
    <w:p w14:paraId="1DC2C082" w14:textId="77777777" w:rsidR="00932047" w:rsidRDefault="00932047" w:rsidP="00310729">
      <w:pPr>
        <w:pStyle w:val="a7"/>
      </w:pPr>
      <w:r>
        <w:t>+-------------------------+-------------------------+</w:t>
      </w:r>
    </w:p>
    <w:p w14:paraId="535FF5AB" w14:textId="77777777" w:rsidR="00932047" w:rsidRDefault="00932047" w:rsidP="00310729">
      <w:pPr>
        <w:pStyle w:val="a7"/>
      </w:pPr>
      <w:r>
        <w:t>|(3,[0,1,2],[2.0,5.0,7.0])|(3,[0,1,2],[2.0,1.0,1.0])|</w:t>
      </w:r>
    </w:p>
    <w:p w14:paraId="2360950A" w14:textId="77777777" w:rsidR="00932047" w:rsidRDefault="00932047" w:rsidP="00310729">
      <w:pPr>
        <w:pStyle w:val="a7"/>
      </w:pPr>
      <w:r>
        <w:t>|(3,[0,1,2],[3.0,5.0,9.0])|(3,[0,1,2],[3.0,1.0,2.0])|</w:t>
      </w:r>
    </w:p>
    <w:p w14:paraId="4B425409" w14:textId="77777777" w:rsidR="00932047" w:rsidRDefault="00932047" w:rsidP="00310729">
      <w:pPr>
        <w:pStyle w:val="a7"/>
      </w:pPr>
      <w:r>
        <w:t>|(3,[0,1,2],[4.0,7.0,9.0])|(3,[0,1,2],[4.0,3.0,2.0])|</w:t>
      </w:r>
    </w:p>
    <w:p w14:paraId="4A9EA7F9" w14:textId="77777777" w:rsidR="00932047" w:rsidRDefault="00932047" w:rsidP="00310729">
      <w:pPr>
        <w:pStyle w:val="a7"/>
      </w:pPr>
      <w:r>
        <w:t>|(3,[0,1,2],[2.0,4.0,9.0])|(3,[0,1,2],[2.0,0.0,2.0])|</w:t>
      </w:r>
    </w:p>
    <w:p w14:paraId="439ED8F8" w14:textId="77777777" w:rsidR="00932047" w:rsidRDefault="00932047" w:rsidP="00310729">
      <w:pPr>
        <w:pStyle w:val="a7"/>
      </w:pPr>
      <w:r>
        <w:t>|(3,[0,1,2],[9.0,5.0,7.0])|(3,[0,1,2],[9.0,1.0,1.0])|</w:t>
      </w:r>
    </w:p>
    <w:p w14:paraId="3FF66FF2" w14:textId="77777777" w:rsidR="00932047" w:rsidRDefault="00932047" w:rsidP="00310729">
      <w:pPr>
        <w:pStyle w:val="a7"/>
      </w:pPr>
      <w:r>
        <w:t>|(3,[0,1,2],[2.0,5.0,9.0])|(3,[0,1,2],[2.0,1.0,2.0])|</w:t>
      </w:r>
    </w:p>
    <w:p w14:paraId="6C316630" w14:textId="77777777" w:rsidR="00932047" w:rsidRDefault="00932047" w:rsidP="00310729">
      <w:pPr>
        <w:pStyle w:val="a7"/>
      </w:pPr>
      <w:r>
        <w:t>|(3,[0,1,2],[2.0,5.0,7.0])|(3,[0,1,2],[2.0,1.0,1.0])|</w:t>
      </w:r>
    </w:p>
    <w:p w14:paraId="3E2A2005" w14:textId="77777777" w:rsidR="00932047" w:rsidRDefault="00932047" w:rsidP="00310729">
      <w:pPr>
        <w:pStyle w:val="a7"/>
      </w:pPr>
      <w:r>
        <w:t>|(3,[0,1,2],[3.0,4.0,9.0])|(3,[0,1,2],[3.0,0.0,2.0])|</w:t>
      </w:r>
    </w:p>
    <w:p w14:paraId="711B3EE6" w14:textId="77777777" w:rsidR="00932047" w:rsidRDefault="00932047" w:rsidP="00310729">
      <w:pPr>
        <w:pStyle w:val="a7"/>
      </w:pPr>
      <w:r>
        <w:t>|(3,[0,1,2],[8.0,4.0,9.0])|(3,[0,1,2],[8.0,0.0,2.0])|</w:t>
      </w:r>
    </w:p>
    <w:p w14:paraId="3D48EAA7" w14:textId="77777777" w:rsidR="00932047" w:rsidRDefault="00932047" w:rsidP="00310729">
      <w:pPr>
        <w:pStyle w:val="a7"/>
      </w:pPr>
      <w:r>
        <w:t>|(3,[0,1,2],[3.0,6.0,2.0])|(3,[0,1,2],[3.0,2.0,0.0])|</w:t>
      </w:r>
    </w:p>
    <w:p w14:paraId="315ECE21" w14:textId="77777777" w:rsidR="00932047" w:rsidRDefault="00932047" w:rsidP="00310729">
      <w:pPr>
        <w:pStyle w:val="a7"/>
      </w:pPr>
      <w:r>
        <w:t>|(3,[0,1,2],[5.0,9.0,2.0])|(3,[0,1,2],[5.0,4.0,0.0])|</w:t>
      </w:r>
    </w:p>
    <w:p w14:paraId="16BE66E8" w14:textId="1D168A14" w:rsidR="00985C65" w:rsidRDefault="00932047" w:rsidP="00310729">
      <w:pPr>
        <w:pStyle w:val="a7"/>
      </w:pPr>
      <w:r>
        <w:t>+-------------------------+-------------------------+</w:t>
      </w:r>
    </w:p>
    <w:p w14:paraId="1B015164" w14:textId="585F289D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27</w:t>
      </w:r>
      <w:r w:rsidR="00576232">
        <w:fldChar w:fldCharType="end"/>
      </w:r>
    </w:p>
    <w:p w14:paraId="7EBE627C" w14:textId="0D4CD56B" w:rsidR="001B114D" w:rsidRDefault="001B114D" w:rsidP="001B114D">
      <w:pPr>
        <w:ind w:firstLine="420"/>
      </w:pPr>
      <w:r>
        <w:rPr>
          <w:rFonts w:hint="eastAsia"/>
        </w:rPr>
        <w:t>在上面的实例中，特征向量包含</w:t>
      </w:r>
      <w:r>
        <w:rPr>
          <w:rFonts w:hint="eastAsia"/>
        </w:rPr>
        <w:t>3</w:t>
      </w:r>
      <w:r>
        <w:rPr>
          <w:rFonts w:hint="eastAsia"/>
        </w:rPr>
        <w:t>个特征，即特征</w:t>
      </w:r>
      <w:r>
        <w:rPr>
          <w:rFonts w:hint="eastAsia"/>
        </w:rPr>
        <w:t>0</w:t>
      </w:r>
      <w:r>
        <w:rPr>
          <w:rFonts w:hint="eastAsia"/>
        </w:rPr>
        <w:t>、特征</w:t>
      </w:r>
      <w:r>
        <w:rPr>
          <w:rFonts w:hint="eastAsia"/>
        </w:rPr>
        <w:t>1</w:t>
      </w:r>
      <w:r>
        <w:rPr>
          <w:rFonts w:hint="eastAsia"/>
        </w:rPr>
        <w:t>、特征</w:t>
      </w:r>
      <w:r>
        <w:rPr>
          <w:rFonts w:hint="eastAsia"/>
        </w:rPr>
        <w:t>2</w:t>
      </w:r>
      <w:r>
        <w:rPr>
          <w:rFonts w:hint="eastAsia"/>
        </w:rPr>
        <w:t>。如第一行对应的特征分别是</w:t>
      </w:r>
      <w:r>
        <w:rPr>
          <w:rFonts w:hint="eastAsia"/>
        </w:rPr>
        <w:t>2.0</w:t>
      </w:r>
      <w:r>
        <w:rPr>
          <w:rFonts w:hint="eastAsia"/>
        </w:rPr>
        <w:t>、</w:t>
      </w:r>
      <w:r>
        <w:rPr>
          <w:rFonts w:hint="eastAsia"/>
        </w:rPr>
        <w:t>5.0</w:t>
      </w:r>
      <w:r>
        <w:rPr>
          <w:rFonts w:hint="eastAsia"/>
        </w:rPr>
        <w:t>、</w:t>
      </w:r>
      <w:r>
        <w:rPr>
          <w:rFonts w:hint="eastAsia"/>
        </w:rPr>
        <w:t>7.0</w:t>
      </w:r>
      <w:r>
        <w:rPr>
          <w:rFonts w:hint="eastAsia"/>
        </w:rPr>
        <w:t>，</w:t>
      </w:r>
      <w:r>
        <w:rPr>
          <w:rFonts w:hint="eastAsia"/>
        </w:rPr>
        <w:t>VectorIndexer</w:t>
      </w:r>
      <w:r>
        <w:rPr>
          <w:rFonts w:hint="eastAsia"/>
        </w:rPr>
        <w:t>将其转换为</w:t>
      </w:r>
      <w:r>
        <w:rPr>
          <w:rFonts w:hint="eastAsia"/>
        </w:rPr>
        <w:t>2.0</w:t>
      </w:r>
      <w:r>
        <w:rPr>
          <w:rFonts w:hint="eastAsia"/>
        </w:rPr>
        <w:t>、</w:t>
      </w:r>
      <w:r>
        <w:rPr>
          <w:rFonts w:hint="eastAsia"/>
        </w:rPr>
        <w:t>1.0</w:t>
      </w:r>
      <w:r>
        <w:rPr>
          <w:rFonts w:hint="eastAsia"/>
        </w:rPr>
        <w:t>、</w:t>
      </w:r>
      <w:r>
        <w:rPr>
          <w:rFonts w:hint="eastAsia"/>
        </w:rPr>
        <w:t>1.0</w:t>
      </w:r>
      <w:r>
        <w:rPr>
          <w:rFonts w:hint="eastAsia"/>
        </w:rPr>
        <w:t>。只有特征</w:t>
      </w:r>
      <w:r>
        <w:rPr>
          <w:rFonts w:hint="eastAsia"/>
        </w:rPr>
        <w:t>1</w:t>
      </w:r>
      <w:r>
        <w:rPr>
          <w:rFonts w:hint="eastAsia"/>
        </w:rPr>
        <w:t>和特征</w:t>
      </w:r>
      <w:r>
        <w:rPr>
          <w:rFonts w:hint="eastAsia"/>
        </w:rPr>
        <w:t>2</w:t>
      </w:r>
      <w:r>
        <w:rPr>
          <w:rFonts w:hint="eastAsia"/>
        </w:rPr>
        <w:t>被转换了，特征</w:t>
      </w:r>
      <w:r>
        <w:rPr>
          <w:rFonts w:hint="eastAsia"/>
        </w:rPr>
        <w:t>0</w:t>
      </w:r>
      <w:r>
        <w:rPr>
          <w:rFonts w:hint="eastAsia"/>
        </w:rPr>
        <w:t>没有被转换。这是因为特征</w:t>
      </w:r>
      <w:r>
        <w:rPr>
          <w:rFonts w:hint="eastAsia"/>
        </w:rPr>
        <w:t>0</w:t>
      </w:r>
      <w:r>
        <w:rPr>
          <w:rFonts w:hint="eastAsia"/>
        </w:rPr>
        <w:t>有</w:t>
      </w:r>
      <w:r>
        <w:rPr>
          <w:rFonts w:hint="eastAsia"/>
        </w:rPr>
        <w:t>6</w:t>
      </w:r>
      <w:r>
        <w:rPr>
          <w:rFonts w:hint="eastAsia"/>
        </w:rPr>
        <w:t>中取值分别为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，多于前面的设置</w:t>
      </w:r>
      <w:r>
        <w:rPr>
          <w:rFonts w:hint="eastAsia"/>
        </w:rPr>
        <w:t>setMaxCategories(5)</w:t>
      </w:r>
      <w:r w:rsidR="00052A86">
        <w:rPr>
          <w:rFonts w:hint="eastAsia"/>
        </w:rPr>
        <w:t>，因此被视为连续值了</w:t>
      </w:r>
      <w:r>
        <w:rPr>
          <w:rFonts w:hint="eastAsia"/>
        </w:rPr>
        <w:t>不会被转换。</w:t>
      </w:r>
    </w:p>
    <w:p w14:paraId="53EA4E5C" w14:textId="0B5F827C" w:rsidR="001B114D" w:rsidRDefault="001B114D" w:rsidP="00C03AC5">
      <w:pPr>
        <w:ind w:firstLine="420"/>
      </w:pPr>
      <w:r>
        <w:rPr>
          <w:rFonts w:hint="eastAsia"/>
        </w:rPr>
        <w:lastRenderedPageBreak/>
        <w:t>特征</w:t>
      </w:r>
      <w:r>
        <w:rPr>
          <w:rFonts w:hint="eastAsia"/>
        </w:rPr>
        <w:t>1</w:t>
      </w:r>
      <w:r>
        <w:rPr>
          <w:rFonts w:hint="eastAsia"/>
        </w:rPr>
        <w:t>的转换方式</w:t>
      </w:r>
      <w:r w:rsidR="00C03AC5">
        <w:rPr>
          <w:rFonts w:hint="eastAsia"/>
        </w:rPr>
        <w:t>：</w:t>
      </w:r>
    </w:p>
    <w:p w14:paraId="7C317AE2" w14:textId="6FA7B2CA" w:rsidR="001B114D" w:rsidRDefault="001B114D" w:rsidP="001B114D">
      <w:pPr>
        <w:pStyle w:val="a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>--&gt;(0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 w:rsidR="00911510">
        <w:rPr>
          <w:rFonts w:hint="eastAsia"/>
        </w:rPr>
        <w:t>5)</w:t>
      </w:r>
    </w:p>
    <w:p w14:paraId="30E0841A" w14:textId="75A26BDE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28</w:t>
      </w:r>
      <w:r w:rsidR="00576232">
        <w:fldChar w:fldCharType="end"/>
      </w:r>
    </w:p>
    <w:p w14:paraId="51F17683" w14:textId="160E5DB1" w:rsidR="001B114D" w:rsidRDefault="001B114D" w:rsidP="00C03AC5">
      <w:pPr>
        <w:ind w:firstLine="420"/>
      </w:pPr>
      <w:r>
        <w:rPr>
          <w:rFonts w:hint="eastAsia"/>
        </w:rPr>
        <w:t>特征</w:t>
      </w:r>
      <w:r>
        <w:rPr>
          <w:rFonts w:hint="eastAsia"/>
        </w:rPr>
        <w:t>2</w:t>
      </w:r>
      <w:r>
        <w:rPr>
          <w:rFonts w:hint="eastAsia"/>
        </w:rPr>
        <w:t>的转换方式</w:t>
      </w:r>
      <w:r w:rsidR="00C03AC5">
        <w:rPr>
          <w:rFonts w:hint="eastAsia"/>
        </w:rPr>
        <w:t>：</w:t>
      </w:r>
    </w:p>
    <w:p w14:paraId="11442FEF" w14:textId="128652C6" w:rsidR="001B114D" w:rsidRDefault="001B114D" w:rsidP="001B114D">
      <w:pPr>
        <w:pStyle w:val="a7"/>
      </w:pPr>
      <w:r>
        <w:rPr>
          <w:rFonts w:hint="eastAsia"/>
        </w:rPr>
        <w:t>(2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9)--&gt;(0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2)</w:t>
      </w:r>
    </w:p>
    <w:p w14:paraId="65653424" w14:textId="7A91A6E0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29</w:t>
      </w:r>
      <w:r w:rsidR="00576232">
        <w:fldChar w:fldCharType="end"/>
      </w:r>
    </w:p>
    <w:p w14:paraId="24DFBE68" w14:textId="4C8D2286" w:rsidR="001B114D" w:rsidRDefault="004110A8" w:rsidP="001B114D">
      <w:pPr>
        <w:ind w:firstLine="420"/>
      </w:pPr>
      <w:r>
        <w:rPr>
          <w:rFonts w:hint="eastAsia"/>
        </w:rPr>
        <w:t>对照最后</w:t>
      </w:r>
      <w:r w:rsidR="00095466">
        <w:t>DataFrame</w:t>
      </w:r>
      <w:r>
        <w:rPr>
          <w:rFonts w:hint="eastAsia"/>
        </w:rPr>
        <w:t>第一行的输出</w:t>
      </w:r>
      <w:r w:rsidR="008601B3">
        <w:rPr>
          <w:rFonts w:hint="eastAsia"/>
        </w:rPr>
        <w:t>格式说明，</w:t>
      </w:r>
    </w:p>
    <w:p w14:paraId="3698600B" w14:textId="3252CE77" w:rsidR="001B114D" w:rsidRDefault="001B114D" w:rsidP="00C03AC5">
      <w:pPr>
        <w:ind w:firstLine="420"/>
      </w:pPr>
      <w:r>
        <w:rPr>
          <w:rFonts w:hint="eastAsia"/>
        </w:rPr>
        <w:t>转换前的值</w:t>
      </w:r>
      <w:r w:rsidR="00C03AC5">
        <w:rPr>
          <w:rFonts w:hint="eastAsia"/>
        </w:rPr>
        <w:t>：</w:t>
      </w:r>
    </w:p>
    <w:p w14:paraId="0EA94BAF" w14:textId="614ABA7B" w:rsidR="001B114D" w:rsidRDefault="004110A8" w:rsidP="004110A8">
      <w:pPr>
        <w:pStyle w:val="a7"/>
      </w:pPr>
      <w:r w:rsidRPr="004110A8">
        <w:t>(3,[0,1,2],[2.0,5.0,7.0])</w:t>
      </w:r>
    </w:p>
    <w:p w14:paraId="1D600260" w14:textId="0EB7E392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30</w:t>
      </w:r>
      <w:r w:rsidR="00576232">
        <w:fldChar w:fldCharType="end"/>
      </w:r>
    </w:p>
    <w:p w14:paraId="0FC92935" w14:textId="2A120CAF" w:rsidR="001B114D" w:rsidRDefault="001B114D" w:rsidP="00C03AC5">
      <w:pPr>
        <w:ind w:firstLine="420"/>
      </w:pPr>
      <w:r>
        <w:rPr>
          <w:rFonts w:hint="eastAsia"/>
        </w:rPr>
        <w:t>转换后的值</w:t>
      </w:r>
      <w:r w:rsidR="00080BBF">
        <w:rPr>
          <w:rFonts w:hint="eastAsia"/>
        </w:rPr>
        <w:t>：</w:t>
      </w:r>
    </w:p>
    <w:p w14:paraId="28E367B4" w14:textId="31458BF9" w:rsidR="00F359E0" w:rsidRDefault="004110A8" w:rsidP="004110A8">
      <w:pPr>
        <w:pStyle w:val="a7"/>
      </w:pPr>
      <w:r w:rsidRPr="004110A8">
        <w:t>(3,[0,1,2],[2.0,1.0,1.0])</w:t>
      </w:r>
    </w:p>
    <w:p w14:paraId="5DE7E396" w14:textId="1AB0CEAE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31</w:t>
      </w:r>
      <w:r w:rsidR="00576232">
        <w:fldChar w:fldCharType="end"/>
      </w:r>
    </w:p>
    <w:p w14:paraId="4218F343" w14:textId="5D679BD1" w:rsidR="0023348E" w:rsidRDefault="00D15A92" w:rsidP="00764223">
      <w:pPr>
        <w:pStyle w:val="Heading3"/>
      </w:pPr>
      <w:r w:rsidRPr="00D15A92">
        <w:t>Interaction</w:t>
      </w:r>
    </w:p>
    <w:p w14:paraId="410469B8" w14:textId="6742FFAA" w:rsidR="0023348E" w:rsidRDefault="0023348E" w:rsidP="0023348E">
      <w:pPr>
        <w:ind w:firstLine="420"/>
      </w:pPr>
      <w:r>
        <w:rPr>
          <w:rFonts w:hint="eastAsia"/>
        </w:rPr>
        <w:t>Interaction</w:t>
      </w:r>
      <w:r>
        <w:rPr>
          <w:rFonts w:hint="eastAsia"/>
        </w:rPr>
        <w:t>是</w:t>
      </w:r>
      <w:r w:rsidR="00052A86">
        <w:rPr>
          <w:rFonts w:hint="eastAsia"/>
        </w:rPr>
        <w:t>一个</w:t>
      </w:r>
      <w:r w:rsidR="00085730">
        <w:rPr>
          <w:rFonts w:hint="eastAsia"/>
        </w:rPr>
        <w:t>转换</w:t>
      </w:r>
      <w:r w:rsidR="00D454EB">
        <w:rPr>
          <w:rFonts w:hint="eastAsia"/>
        </w:rPr>
        <w:t>器</w:t>
      </w:r>
      <w:r w:rsidR="00085730">
        <w:rPr>
          <w:rFonts w:hint="eastAsia"/>
        </w:rPr>
        <w:t>，</w:t>
      </w:r>
      <w:r w:rsidR="00D454EB">
        <w:rPr>
          <w:rFonts w:hint="eastAsia"/>
        </w:rPr>
        <w:t>用来加载向量或</w:t>
      </w:r>
      <w:r>
        <w:rPr>
          <w:rFonts w:hint="eastAsia"/>
        </w:rPr>
        <w:t>双值列，并生成</w:t>
      </w:r>
      <w:r w:rsidR="00D454EB">
        <w:rPr>
          <w:rFonts w:hint="eastAsia"/>
        </w:rPr>
        <w:t>一个单一向量，其</w:t>
      </w:r>
      <w:r>
        <w:rPr>
          <w:rFonts w:hint="eastAsia"/>
        </w:rPr>
        <w:t>包含从每个输入</w:t>
      </w:r>
      <w:r w:rsidR="00CF3ED5">
        <w:rPr>
          <w:rFonts w:hint="eastAsia"/>
        </w:rPr>
        <w:t>列中</w:t>
      </w:r>
      <w:r>
        <w:rPr>
          <w:rFonts w:hint="eastAsia"/>
        </w:rPr>
        <w:t>一个值的所有组合的</w:t>
      </w:r>
      <w:r w:rsidR="00CF3ED5">
        <w:rPr>
          <w:rFonts w:hint="eastAsia"/>
        </w:rPr>
        <w:t>乘积</w:t>
      </w:r>
      <w:r w:rsidR="00052A86">
        <w:rPr>
          <w:rFonts w:hint="eastAsia"/>
        </w:rPr>
        <w:t>，例如</w:t>
      </w: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个</w:t>
      </w:r>
      <w:r w:rsidR="00CF3ED5">
        <w:rPr>
          <w:rFonts w:hint="eastAsia"/>
        </w:rPr>
        <w:t>向量</w:t>
      </w:r>
      <w:r>
        <w:rPr>
          <w:rFonts w:hint="eastAsia"/>
        </w:rPr>
        <w:t>类型的列</w:t>
      </w:r>
      <w:r w:rsidR="00CF3ED5">
        <w:rPr>
          <w:rFonts w:hint="eastAsia"/>
        </w:rPr>
        <w:t>，其</w:t>
      </w:r>
      <w:r>
        <w:rPr>
          <w:rFonts w:hint="eastAsia"/>
        </w:rPr>
        <w:t>每一个具有</w:t>
      </w:r>
      <w:r>
        <w:rPr>
          <w:rFonts w:hint="eastAsia"/>
        </w:rPr>
        <w:t>3</w:t>
      </w:r>
      <w:r>
        <w:rPr>
          <w:rFonts w:hint="eastAsia"/>
        </w:rPr>
        <w:t>个维度的输入列，那么将得到一个</w:t>
      </w:r>
      <w:r>
        <w:rPr>
          <w:rFonts w:hint="eastAsia"/>
        </w:rPr>
        <w:t>9</w:t>
      </w:r>
      <w:r w:rsidR="00052A86">
        <w:rPr>
          <w:rFonts w:hint="eastAsia"/>
        </w:rPr>
        <w:t>维向量作为输出列，</w:t>
      </w:r>
      <w:r>
        <w:rPr>
          <w:rFonts w:hint="eastAsia"/>
        </w:rPr>
        <w:t>假设有</w:t>
      </w:r>
      <w:r w:rsidR="00CF3ED5">
        <w:rPr>
          <w:rFonts w:hint="eastAsia"/>
        </w:rPr>
        <w:t>一个</w:t>
      </w:r>
      <w:r w:rsidR="00095466">
        <w:t>DataFrame</w:t>
      </w:r>
      <w:r w:rsidR="00CF3ED5">
        <w:rPr>
          <w:rFonts w:hint="eastAsia"/>
        </w:rPr>
        <w:t>包含</w:t>
      </w:r>
      <w:r>
        <w:rPr>
          <w:rFonts w:hint="eastAsia"/>
        </w:rPr>
        <w:t>列“</w:t>
      </w:r>
      <w:r w:rsidR="00052A86">
        <w:rPr>
          <w:rFonts w:hint="eastAsia"/>
        </w:rPr>
        <w:t>id</w:t>
      </w:r>
      <w:r>
        <w:rPr>
          <w:rFonts w:hint="eastAsia"/>
        </w:rPr>
        <w:t>1</w:t>
      </w:r>
      <w:r>
        <w:rPr>
          <w:rFonts w:hint="eastAsia"/>
        </w:rPr>
        <w:t>”，“</w:t>
      </w:r>
      <w:r w:rsidR="00052A86">
        <w:rPr>
          <w:rFonts w:hint="eastAsia"/>
        </w:rPr>
        <w:t>vec</w:t>
      </w:r>
      <w:r>
        <w:rPr>
          <w:rFonts w:hint="eastAsia"/>
        </w:rPr>
        <w:t xml:space="preserve"> 1</w:t>
      </w:r>
      <w:r>
        <w:rPr>
          <w:rFonts w:hint="eastAsia"/>
        </w:rPr>
        <w:t>”和“</w:t>
      </w:r>
      <w:r w:rsidR="00052A86">
        <w:rPr>
          <w:rFonts w:hint="eastAsia"/>
        </w:rPr>
        <w:t>vec</w:t>
      </w:r>
      <w:r>
        <w:rPr>
          <w:rFonts w:hint="eastAsia"/>
        </w:rPr>
        <w:t xml:space="preserve"> 2</w:t>
      </w:r>
      <w:r>
        <w:rPr>
          <w:rFonts w:hint="eastAsia"/>
        </w:rPr>
        <w:t>”：</w:t>
      </w:r>
    </w:p>
    <w:p w14:paraId="301380AA" w14:textId="022CED56" w:rsidR="00D15A92" w:rsidRDefault="00D15A92" w:rsidP="00D15A92">
      <w:pPr>
        <w:pStyle w:val="a7"/>
      </w:pPr>
      <w:r>
        <w:rPr>
          <w:rFonts w:hint="eastAsia"/>
        </w:rPr>
        <w:t xml:space="preserve">  </w:t>
      </w:r>
      <w:r>
        <w:t xml:space="preserve">id1|vec1          |vec2          </w:t>
      </w:r>
    </w:p>
    <w:p w14:paraId="773BD59E" w14:textId="77777777" w:rsidR="00D15A92" w:rsidRDefault="00D15A92" w:rsidP="00D15A92">
      <w:pPr>
        <w:pStyle w:val="a7"/>
      </w:pPr>
      <w:r>
        <w:t xml:space="preserve">  ---|--------------|--------------</w:t>
      </w:r>
    </w:p>
    <w:p w14:paraId="4D7F02C3" w14:textId="77777777" w:rsidR="00D15A92" w:rsidRDefault="00D15A92" w:rsidP="00D15A92">
      <w:pPr>
        <w:pStyle w:val="a7"/>
      </w:pPr>
      <w:r>
        <w:t xml:space="preserve">  1  |[1.0,2.0,3.0] |[8.0,4.0,5.0] </w:t>
      </w:r>
    </w:p>
    <w:p w14:paraId="1C99D021" w14:textId="77777777" w:rsidR="00D15A92" w:rsidRDefault="00D15A92" w:rsidP="00D15A92">
      <w:pPr>
        <w:pStyle w:val="a7"/>
      </w:pPr>
      <w:r>
        <w:t xml:space="preserve">  2  |[4.0,3.0,8.0] |[7.0,9.0,8.0] </w:t>
      </w:r>
    </w:p>
    <w:p w14:paraId="53D23AEF" w14:textId="77777777" w:rsidR="00D15A92" w:rsidRDefault="00D15A92" w:rsidP="00D15A92">
      <w:pPr>
        <w:pStyle w:val="a7"/>
      </w:pPr>
      <w:r>
        <w:t xml:space="preserve">  3  |[6.0,1.0,9.0] |[2.0,3.0,6.0] </w:t>
      </w:r>
    </w:p>
    <w:p w14:paraId="432BBE76" w14:textId="77777777" w:rsidR="00D15A92" w:rsidRDefault="00D15A92" w:rsidP="00D15A92">
      <w:pPr>
        <w:pStyle w:val="a7"/>
      </w:pPr>
      <w:r>
        <w:t xml:space="preserve">  4  |[10.0,8.0,6.0]|[9.0,4.0,5.0] </w:t>
      </w:r>
    </w:p>
    <w:p w14:paraId="00369454" w14:textId="77777777" w:rsidR="00D15A92" w:rsidRDefault="00D15A92" w:rsidP="00D15A92">
      <w:pPr>
        <w:pStyle w:val="a7"/>
      </w:pPr>
      <w:r>
        <w:t xml:space="preserve">  5  |[9.0,2.0,7.0] |[10.0,7.0,3.0]</w:t>
      </w:r>
    </w:p>
    <w:p w14:paraId="204F52EE" w14:textId="48E51DBA" w:rsidR="0023348E" w:rsidRDefault="00D15A92" w:rsidP="00D15A92">
      <w:pPr>
        <w:pStyle w:val="a7"/>
      </w:pPr>
      <w:r>
        <w:t xml:space="preserve">  6  |[1.0,1.0,4.0] |[2.0,8.0,4.0]     </w:t>
      </w:r>
    </w:p>
    <w:p w14:paraId="3F5BAA14" w14:textId="4D58906F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32</w:t>
      </w:r>
      <w:r w:rsidR="00576232">
        <w:fldChar w:fldCharType="end"/>
      </w:r>
    </w:p>
    <w:p w14:paraId="1E2D30A1" w14:textId="29E92944" w:rsidR="0023348E" w:rsidRDefault="00CF3ED5" w:rsidP="0023348E">
      <w:pPr>
        <w:ind w:firstLine="420"/>
      </w:pPr>
      <w:r>
        <w:rPr>
          <w:rFonts w:hint="eastAsia"/>
        </w:rPr>
        <w:t>应用</w:t>
      </w:r>
      <w:r w:rsidR="0023348E">
        <w:rPr>
          <w:rFonts w:hint="eastAsia"/>
        </w:rPr>
        <w:t>Interaction</w:t>
      </w:r>
      <w:r w:rsidR="0023348E">
        <w:rPr>
          <w:rFonts w:hint="eastAsia"/>
        </w:rPr>
        <w:t>与这些输入列</w:t>
      </w:r>
      <w:r>
        <w:rPr>
          <w:rFonts w:hint="eastAsia"/>
        </w:rPr>
        <w:t>上</w:t>
      </w:r>
      <w:r w:rsidR="0023348E">
        <w:rPr>
          <w:rFonts w:hint="eastAsia"/>
        </w:rPr>
        <w:t>，然后</w:t>
      </w:r>
      <w:r w:rsidR="0023348E">
        <w:rPr>
          <w:rFonts w:hint="eastAsia"/>
        </w:rPr>
        <w:t>interactedCol</w:t>
      </w:r>
      <w:r w:rsidR="0023348E">
        <w:rPr>
          <w:rFonts w:hint="eastAsia"/>
        </w:rPr>
        <w:t>作为输出列包含：</w:t>
      </w:r>
    </w:p>
    <w:p w14:paraId="0C22476F" w14:textId="0C61727B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</w:t>
      </w:r>
      <w:r w:rsidR="00626349">
        <w:rPr>
          <w:sz w:val="15"/>
          <w:szCs w:val="15"/>
        </w:rPr>
        <w:t xml:space="preserve"> </w:t>
      </w:r>
      <w:r w:rsidRPr="007D7A05">
        <w:rPr>
          <w:sz w:val="15"/>
          <w:szCs w:val="15"/>
        </w:rPr>
        <w:t xml:space="preserve">id1|vec1          |vec2          |interactedCol                                         </w:t>
      </w:r>
    </w:p>
    <w:p w14:paraId="1A1B2958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---|--------------|--------------|------------------------------------------------------</w:t>
      </w:r>
    </w:p>
    <w:p w14:paraId="1F0DDB67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1  |[1.0,2.0,3.0] |[8.0,4.0,5.0] |[8.0,4.0,5.0,16.0,8.0,10.0,24.0,12.0,15.0]            </w:t>
      </w:r>
    </w:p>
    <w:p w14:paraId="71A6CE5D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2  |[4.0,3.0,8.0] |[7.0,9.0,8.0] |[56.0,72.0,64.0,42.0,54.0,48.0,112.0,144.0,128.0]     </w:t>
      </w:r>
    </w:p>
    <w:p w14:paraId="2747BEB9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3  |[6.0,1.0,9.0] |[2.0,3.0,6.0] |[36.0,54.0,108.0,6.0,9.0,18.0,54.0,81.0,162.0]        </w:t>
      </w:r>
    </w:p>
    <w:p w14:paraId="066C7948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4  |[10.0,8.0,6.0]|[9.0,4.0,5.0] |[360.0,160.0,200.0,288.0,128.0,160.0,216.0,96.0,120.0]</w:t>
      </w:r>
    </w:p>
    <w:p w14:paraId="0A7569DE" w14:textId="77777777" w:rsidR="007D7A05" w:rsidRPr="007D7A05" w:rsidRDefault="007D7A05" w:rsidP="007D7A05">
      <w:pPr>
        <w:pStyle w:val="a7"/>
        <w:ind w:firstLine="300"/>
        <w:rPr>
          <w:sz w:val="15"/>
          <w:szCs w:val="15"/>
        </w:rPr>
      </w:pPr>
      <w:r w:rsidRPr="007D7A05">
        <w:rPr>
          <w:sz w:val="15"/>
          <w:szCs w:val="15"/>
        </w:rPr>
        <w:t xml:space="preserve">  5  |[9.0,2.0,7.0] |[10.0,7.0,3.0]|[450.0,315.0,135.0,100.0,70.0,30.0,350.0,245.0,105.0] </w:t>
      </w:r>
    </w:p>
    <w:p w14:paraId="51BD13A1" w14:textId="556B31A7" w:rsidR="0023348E" w:rsidRDefault="007D7A05" w:rsidP="007D7A05">
      <w:pPr>
        <w:pStyle w:val="a7"/>
        <w:ind w:firstLine="300"/>
      </w:pPr>
      <w:r w:rsidRPr="007D7A05">
        <w:rPr>
          <w:sz w:val="15"/>
          <w:szCs w:val="15"/>
        </w:rPr>
        <w:t xml:space="preserve">  6  |[1.0,1.0,4.0] |[2.0,8.0,4.0] |[12.0,48.0,24.0,12.0,48.0,24.0,48.0,192.0,96.0] </w:t>
      </w:r>
      <w:r>
        <w:t xml:space="preserve">      </w:t>
      </w:r>
    </w:p>
    <w:p w14:paraId="0D493D00" w14:textId="3B1B16AA" w:rsid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33</w:t>
      </w:r>
      <w:r w:rsidR="00576232">
        <w:fldChar w:fldCharType="end"/>
      </w:r>
    </w:p>
    <w:p w14:paraId="5940F3D8" w14:textId="08D7A100" w:rsidR="0023348E" w:rsidRDefault="00CF3ED5" w:rsidP="0023348E">
      <w:pPr>
        <w:ind w:firstLine="420"/>
      </w:pPr>
      <w:r>
        <w:rPr>
          <w:rFonts w:hint="eastAsia"/>
        </w:rPr>
        <w:t>代码如下：</w:t>
      </w:r>
    </w:p>
    <w:p w14:paraId="64BBAEA5" w14:textId="54575F4C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scala&gt; </w:t>
      </w:r>
      <w:r w:rsidR="00376CEF">
        <w:rPr>
          <w:sz w:val="15"/>
          <w:szCs w:val="15"/>
        </w:rPr>
        <w:tab/>
      </w:r>
    </w:p>
    <w:p w14:paraId="0F27DDF0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import org.apache.spark.ml.feature.Interaction</w:t>
      </w:r>
    </w:p>
    <w:p w14:paraId="077A0C8B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703FE77E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import org.apache.spark.ml.feature.VectorAssembler</w:t>
      </w:r>
    </w:p>
    <w:p w14:paraId="5EA0B30D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import org.apache.spark.ml.feature.VectorAssembler</w:t>
      </w:r>
    </w:p>
    <w:p w14:paraId="7EC36A70" w14:textId="77777777" w:rsidR="000B4AFD" w:rsidRDefault="000B4AFD" w:rsidP="0094252B">
      <w:pPr>
        <w:pStyle w:val="a7"/>
        <w:ind w:firstLine="300"/>
        <w:rPr>
          <w:sz w:val="15"/>
          <w:szCs w:val="15"/>
        </w:rPr>
      </w:pPr>
    </w:p>
    <w:p w14:paraId="2E3D7755" w14:textId="789171B0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df = spark.createDataFrame(Seq(</w:t>
      </w:r>
    </w:p>
    <w:p w14:paraId="0717BA58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  (1, 1, 2, 3, 8, 4, 5),</w:t>
      </w:r>
    </w:p>
    <w:p w14:paraId="345479DE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  (2, 4, 3, 8, 7, 9, 8),</w:t>
      </w:r>
    </w:p>
    <w:p w14:paraId="27D40075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lastRenderedPageBreak/>
        <w:t xml:space="preserve">     |   (3, 6, 1, 9, 2, 3, 6),</w:t>
      </w:r>
    </w:p>
    <w:p w14:paraId="0B2254EF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  (4, 10, 8, 6, 9, 4, 5),</w:t>
      </w:r>
    </w:p>
    <w:p w14:paraId="3F2112CA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  (5, 9, 2, 7, 10, 7, 3),</w:t>
      </w:r>
    </w:p>
    <w:p w14:paraId="72DAB189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  (6, 1, 1, 4, 2, 8, 4)</w:t>
      </w:r>
    </w:p>
    <w:p w14:paraId="4AD9D306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 xml:space="preserve">     | )).toDF("id1", "id2", "id3", "id4", "id5", "id6", "id7")</w:t>
      </w:r>
    </w:p>
    <w:p w14:paraId="21816992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df: org.apache.spark.sql.DataFrame = [id1: int, id2: int ... 5 more fields]</w:t>
      </w:r>
    </w:p>
    <w:p w14:paraId="7CBBB816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48923115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assembler1 = new VectorAssembler().setInputCols(Array("id2", "id3", "id4")).setOutputCol("vec1")</w:t>
      </w:r>
    </w:p>
    <w:p w14:paraId="2B71CDAB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assembler1: org.apache.spark.ml.feature.VectorAssembler = vecAssembler_4be42f312aab</w:t>
      </w:r>
    </w:p>
    <w:p w14:paraId="47EBE732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40114D58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assembled1 = assembler1.transform(df)</w:t>
      </w:r>
    </w:p>
    <w:p w14:paraId="72D0FD2F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assembled1: org.apache.spark.sql.DataFrame = [id1: int, id2: int ... 6 more fields]</w:t>
      </w:r>
    </w:p>
    <w:p w14:paraId="568DFA92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1FD28EAE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assembler2 = new VectorAssembler().setInputCols(Array("id5", "id6", "id7")).setOutputCol("vec2")</w:t>
      </w:r>
    </w:p>
    <w:p w14:paraId="6BB8624E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assembler2: org.apache.spark.ml.feature.VectorAssembler = vecAssembler_fbad7aa97d71</w:t>
      </w:r>
    </w:p>
    <w:p w14:paraId="1BA033EA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6BF448EF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assembled2 = assembler2.transform(assembled1).select("id1", "vec1", "vec2")</w:t>
      </w:r>
    </w:p>
    <w:p w14:paraId="159EEA1E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assembled2: org.apache.spark.sql.DataFrame = [id1: int, vec1: vector ... 1 more field]</w:t>
      </w:r>
    </w:p>
    <w:p w14:paraId="0C884CF4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63FCEE20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interaction = new Interaction().setInputCols(Array("id1", "vec1", "vec2")).setOutputCol("interactedCol")</w:t>
      </w:r>
    </w:p>
    <w:p w14:paraId="79483862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interaction: org.apache.spark.ml.feature.Interaction = interaction_f0818f401e2d</w:t>
      </w:r>
    </w:p>
    <w:p w14:paraId="62A803FB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62ADA21A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val interacted = interaction.transform(assembled2)</w:t>
      </w:r>
    </w:p>
    <w:p w14:paraId="3A30AB31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interacted: org.apache.spark.sql.DataFrame = [id1: int, vec1: vector ... 2 more fields]</w:t>
      </w:r>
    </w:p>
    <w:p w14:paraId="78245848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</w:p>
    <w:p w14:paraId="0576E37D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scala&gt; interacted.show(truncate = false)</w:t>
      </w:r>
    </w:p>
    <w:p w14:paraId="3D01F03A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+---+--------------+--------------+------------------------------------------------------+</w:t>
      </w:r>
    </w:p>
    <w:p w14:paraId="0E69B54B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|id1|vec1          |vec2          |interactedCol                                         |</w:t>
      </w:r>
    </w:p>
    <w:p w14:paraId="085CB805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+---+--------------+--------------+------------------------------------------------------+</w:t>
      </w:r>
    </w:p>
    <w:p w14:paraId="680C4D03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|1  |[1.0,2.0,3.0] |[8.0,4.0,5.0] |[8.0,4.0,5.0,16.0,8.0,10.0,24.0,12.0,15.0]            |</w:t>
      </w:r>
    </w:p>
    <w:p w14:paraId="3AF36AF2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|2  |[4.0,3.0,8.0] |[7.0,9.0,8.0] |[56.0,72.0,64.0,42.0,54.0,48.0,112.0,144.0,128.0]     |</w:t>
      </w:r>
    </w:p>
    <w:p w14:paraId="275A8D3F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|3  |[6.0,1.0,9.0] |[2.0,3.0,6.0] |[36.0,54.0,108.0,6.0,9.0,18.0,54.0,81.0,162.0]        |</w:t>
      </w:r>
    </w:p>
    <w:p w14:paraId="57E980BA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|4  |[10.0,8.0,6.0]|[9.0,4.0,5.0] |[360.0,160.0,200.0,288.0,128.0,160.0,216.0,96.0,120.0]|</w:t>
      </w:r>
    </w:p>
    <w:p w14:paraId="33FC4D6B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|5  |[9.0,2.0,7.0] |[10.0,7.0,3.0]|[450.0,315.0,135.0,100.0,70.0,30.0,350.0,245.0,105.0] |</w:t>
      </w:r>
    </w:p>
    <w:p w14:paraId="7132C049" w14:textId="77777777" w:rsidR="0094252B" w:rsidRP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|6  |[1.0,1.0,4.0] |[2.0,8.0,4.0] |[12.0,48.0,24.0,12.0,48.0,24.0,48.0,192.0,96.0]       |</w:t>
      </w:r>
    </w:p>
    <w:p w14:paraId="355BA8BA" w14:textId="4307961F" w:rsidR="0094252B" w:rsidRDefault="0094252B" w:rsidP="0094252B">
      <w:pPr>
        <w:pStyle w:val="a7"/>
        <w:ind w:firstLine="300"/>
        <w:rPr>
          <w:sz w:val="15"/>
          <w:szCs w:val="15"/>
        </w:rPr>
      </w:pPr>
      <w:r w:rsidRPr="0094252B">
        <w:rPr>
          <w:sz w:val="15"/>
          <w:szCs w:val="15"/>
        </w:rPr>
        <w:t>+---+--------------+--------------+------------------------------------------------------+</w:t>
      </w:r>
    </w:p>
    <w:p w14:paraId="6E37AFF3" w14:textId="08DB9BF5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34</w:t>
      </w:r>
      <w:r w:rsidR="00576232">
        <w:fldChar w:fldCharType="end"/>
      </w:r>
    </w:p>
    <w:p w14:paraId="2BD788D3" w14:textId="164D5764" w:rsidR="0023348E" w:rsidRDefault="0007261F" w:rsidP="00764223">
      <w:pPr>
        <w:pStyle w:val="Heading3"/>
      </w:pPr>
      <w:r w:rsidRPr="0007261F">
        <w:t>Normalizer</w:t>
      </w:r>
    </w:p>
    <w:p w14:paraId="36C80643" w14:textId="11FE6843" w:rsidR="0023348E" w:rsidRDefault="0023348E" w:rsidP="0023348E">
      <w:pPr>
        <w:ind w:firstLine="420"/>
      </w:pPr>
      <w:r>
        <w:rPr>
          <w:rFonts w:hint="eastAsia"/>
        </w:rPr>
        <w:t>Normalizer</w:t>
      </w:r>
      <w:r>
        <w:rPr>
          <w:rFonts w:hint="eastAsia"/>
        </w:rPr>
        <w:t>是</w:t>
      </w:r>
      <w:r w:rsidR="009E619C">
        <w:rPr>
          <w:rFonts w:hint="eastAsia"/>
        </w:rPr>
        <w:t>一个转换器，</w:t>
      </w:r>
      <w:r w:rsidR="00E13E56">
        <w:rPr>
          <w:rFonts w:hint="eastAsia"/>
        </w:rPr>
        <w:t>作用范围是每一行，使每一个行向量归一化</w:t>
      </w:r>
      <w:r w:rsidR="00284A41">
        <w:rPr>
          <w:rFonts w:hint="eastAsia"/>
        </w:rPr>
        <w:t>为一个单位范数</w:t>
      </w:r>
      <w:r>
        <w:rPr>
          <w:rFonts w:hint="eastAsia"/>
        </w:rPr>
        <w:t>。这需要</w:t>
      </w:r>
      <w:r w:rsidR="00E13E56">
        <w:rPr>
          <w:rFonts w:hint="eastAsia"/>
        </w:rPr>
        <w:t>指定</w:t>
      </w:r>
      <w:r>
        <w:rPr>
          <w:rFonts w:hint="eastAsia"/>
        </w:rPr>
        <w:t>参数</w:t>
      </w:r>
      <w:r>
        <w:rPr>
          <w:rFonts w:hint="eastAsia"/>
        </w:rPr>
        <w:t>p</w:t>
      </w:r>
      <w:r>
        <w:rPr>
          <w:rFonts w:hint="eastAsia"/>
        </w:rPr>
        <w:t>，</w:t>
      </w:r>
      <w:r w:rsidR="00617BB2">
        <w:rPr>
          <w:rFonts w:hint="eastAsia"/>
        </w:rPr>
        <w:t>用来指定</w:t>
      </w:r>
      <w:r>
        <w:rPr>
          <w:rFonts w:hint="eastAsia"/>
        </w:rPr>
        <w:t>p-</w:t>
      </w:r>
      <w:r>
        <w:rPr>
          <w:rFonts w:hint="eastAsia"/>
        </w:rPr>
        <w:t>范数用于</w:t>
      </w:r>
      <w:r w:rsidR="00617BB2">
        <w:rPr>
          <w:rFonts w:hint="eastAsia"/>
        </w:rPr>
        <w:t>归一化</w:t>
      </w:r>
      <w:r>
        <w:rPr>
          <w:rFonts w:hint="eastAsia"/>
        </w:rPr>
        <w:t>（</w:t>
      </w:r>
      <w:r w:rsidR="00ED3FEB">
        <w:rPr>
          <w:rFonts w:hint="eastAsia"/>
        </w:rPr>
        <w:t>默认情况下</w:t>
      </w:r>
      <m:oMath>
        <m:r>
          <w:rPr>
            <w:rFonts w:ascii="Cambria Math" w:hAnsi="Cambria Math"/>
          </w:rPr>
          <m:t>p=2</m:t>
        </m:r>
      </m:oMath>
      <w:r>
        <w:rPr>
          <w:rFonts w:hint="eastAsia"/>
        </w:rPr>
        <w:t>）。这种</w:t>
      </w:r>
      <w:r w:rsidR="00617BB2">
        <w:rPr>
          <w:rFonts w:hint="eastAsia"/>
        </w:rPr>
        <w:t>归一</w:t>
      </w:r>
      <w:r w:rsidR="00ED3FEB">
        <w:rPr>
          <w:rFonts w:hint="eastAsia"/>
        </w:rPr>
        <w:t>化</w:t>
      </w:r>
      <w:r>
        <w:rPr>
          <w:rFonts w:hint="eastAsia"/>
        </w:rPr>
        <w:t>可以帮助标准化</w:t>
      </w:r>
      <w:r w:rsidR="00617BB2">
        <w:rPr>
          <w:rFonts w:hint="eastAsia"/>
        </w:rPr>
        <w:t>我们的</w:t>
      </w:r>
      <w:r>
        <w:rPr>
          <w:rFonts w:hint="eastAsia"/>
        </w:rPr>
        <w:t>输入数据，并提高学习算法的行为。下面的例子演示了如何</w:t>
      </w:r>
      <w:r w:rsidR="007B3E68">
        <w:rPr>
          <w:rFonts w:hint="eastAsia"/>
        </w:rPr>
        <w:t>加载一个</w:t>
      </w:r>
      <w:r w:rsidR="007B3E68" w:rsidRPr="007B3E68">
        <w:t>libsvm</w:t>
      </w:r>
      <w:r>
        <w:rPr>
          <w:rFonts w:hint="eastAsia"/>
        </w:rPr>
        <w:t>格式</w:t>
      </w:r>
      <w:r w:rsidR="007B3E68">
        <w:rPr>
          <w:rFonts w:hint="eastAsia"/>
        </w:rPr>
        <w:t>的</w:t>
      </w:r>
      <w:r>
        <w:rPr>
          <w:rFonts w:hint="eastAsia"/>
        </w:rPr>
        <w:t>数据集，然后归一化每个行</w:t>
      </w:r>
      <w:r w:rsidR="007B3E68">
        <w:rPr>
          <w:rFonts w:hint="eastAsia"/>
        </w:rPr>
        <w:t>，使其具</w:t>
      </w:r>
      <w:r>
        <w:rPr>
          <w:rFonts w:hint="eastAsia"/>
        </w:rPr>
        <w:t>有单位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="007B3E68">
        <w:t>范数和</w:t>
      </w:r>
      <w:r w:rsidR="00896F4D">
        <w:rPr>
          <w:rFonts w:hint="eastAsia"/>
        </w:rPr>
        <w:t>单位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p>
      </m:oMath>
      <w:r>
        <w:rPr>
          <w:rFonts w:hint="eastAsia"/>
        </w:rPr>
        <w:t>范数。</w:t>
      </w:r>
    </w:p>
    <w:p w14:paraId="59330D32" w14:textId="30136750" w:rsidR="005D275A" w:rsidRDefault="005D275A" w:rsidP="005D275A">
      <w:pPr>
        <w:pStyle w:val="a7"/>
      </w:pPr>
      <w:r>
        <w:t>scala&gt; import org.apache.spark.ml.feature.Normalizer</w:t>
      </w:r>
    </w:p>
    <w:p w14:paraId="168E22FD" w14:textId="77777777" w:rsidR="005D275A" w:rsidRDefault="005D275A" w:rsidP="005D275A">
      <w:pPr>
        <w:pStyle w:val="a7"/>
      </w:pPr>
      <w:r>
        <w:t>import org.apache.spark.ml.feature.Normalizer</w:t>
      </w:r>
    </w:p>
    <w:p w14:paraId="65E105FF" w14:textId="77777777" w:rsidR="005D275A" w:rsidRDefault="005D275A" w:rsidP="005D275A">
      <w:pPr>
        <w:pStyle w:val="a7"/>
      </w:pPr>
    </w:p>
    <w:p w14:paraId="04AFE96C" w14:textId="77777777" w:rsidR="005D275A" w:rsidRDefault="005D275A" w:rsidP="005D275A">
      <w:pPr>
        <w:pStyle w:val="a7"/>
      </w:pPr>
      <w:r>
        <w:t>scala&gt; import org.apache.spark.ml.linalg.Vectors</w:t>
      </w:r>
    </w:p>
    <w:p w14:paraId="42EB288D" w14:textId="32E98203" w:rsidR="005D275A" w:rsidRDefault="005D275A" w:rsidP="00483471">
      <w:pPr>
        <w:pStyle w:val="a7"/>
      </w:pPr>
      <w:r>
        <w:t xml:space="preserve">import org.apache.spark.ml.linalg.Vectors </w:t>
      </w:r>
    </w:p>
    <w:p w14:paraId="527F8648" w14:textId="77777777" w:rsidR="005D275A" w:rsidRDefault="005D275A" w:rsidP="005D275A">
      <w:pPr>
        <w:pStyle w:val="a7"/>
      </w:pPr>
    </w:p>
    <w:p w14:paraId="014F68ED" w14:textId="77777777" w:rsidR="005D275A" w:rsidRDefault="005D275A" w:rsidP="005D275A">
      <w:pPr>
        <w:pStyle w:val="a7"/>
      </w:pPr>
      <w:r>
        <w:t>scala&gt; val dataFrame = spark.createDataFrame(Seq(</w:t>
      </w:r>
    </w:p>
    <w:p w14:paraId="5E790DBC" w14:textId="77777777" w:rsidR="005D275A" w:rsidRDefault="005D275A" w:rsidP="005D275A">
      <w:pPr>
        <w:pStyle w:val="a7"/>
      </w:pPr>
      <w:r>
        <w:lastRenderedPageBreak/>
        <w:t xml:space="preserve">     |   (0, Vectors.dense(1.0, 0.5, -1.0)),</w:t>
      </w:r>
    </w:p>
    <w:p w14:paraId="6510C3A1" w14:textId="77777777" w:rsidR="005D275A" w:rsidRDefault="005D275A" w:rsidP="005D275A">
      <w:pPr>
        <w:pStyle w:val="a7"/>
      </w:pPr>
      <w:r>
        <w:t xml:space="preserve">     |   (1, Vectors.dense(2.0, 1.0, 1.0)),</w:t>
      </w:r>
    </w:p>
    <w:p w14:paraId="4F2DF717" w14:textId="77777777" w:rsidR="005D275A" w:rsidRDefault="005D275A" w:rsidP="005D275A">
      <w:pPr>
        <w:pStyle w:val="a7"/>
      </w:pPr>
      <w:r>
        <w:t xml:space="preserve">     |   (2, Vectors.dense(4.0, 10.0, 2.0))</w:t>
      </w:r>
    </w:p>
    <w:p w14:paraId="316D1402" w14:textId="77777777" w:rsidR="005D275A" w:rsidRDefault="005D275A" w:rsidP="005D275A">
      <w:pPr>
        <w:pStyle w:val="a7"/>
      </w:pPr>
      <w:r>
        <w:t xml:space="preserve">     | )).toDF("id", "features")</w:t>
      </w:r>
    </w:p>
    <w:p w14:paraId="40A564B9" w14:textId="77777777" w:rsidR="005D275A" w:rsidRDefault="005D275A" w:rsidP="005D275A">
      <w:pPr>
        <w:pStyle w:val="a7"/>
      </w:pPr>
      <w:r>
        <w:t>dataFrame: org.apache.spark.sql.DataFrame = [id: int, features: vector]</w:t>
      </w:r>
    </w:p>
    <w:p w14:paraId="2415D870" w14:textId="77777777" w:rsidR="005D275A" w:rsidRDefault="005D275A" w:rsidP="005D275A">
      <w:pPr>
        <w:pStyle w:val="a7"/>
      </w:pPr>
    </w:p>
    <w:p w14:paraId="751D023F" w14:textId="77777777" w:rsidR="005D275A" w:rsidRDefault="005D275A" w:rsidP="005D275A">
      <w:pPr>
        <w:pStyle w:val="a7"/>
      </w:pPr>
      <w:r>
        <w:t>scala&gt; val normalizer = new Normalizer().setInputCol("features").setOutputCol("normFeatures").setP(1.0)</w:t>
      </w:r>
    </w:p>
    <w:p w14:paraId="74EC289D" w14:textId="77777777" w:rsidR="005D275A" w:rsidRDefault="005D275A" w:rsidP="005D275A">
      <w:pPr>
        <w:pStyle w:val="a7"/>
      </w:pPr>
      <w:r>
        <w:t>normalizer: org.apache.spark.ml.feature.Normalizer = normalizer_5dd6c243055f</w:t>
      </w:r>
    </w:p>
    <w:p w14:paraId="22DF0772" w14:textId="77777777" w:rsidR="005D275A" w:rsidRDefault="005D275A" w:rsidP="005D275A">
      <w:pPr>
        <w:pStyle w:val="a7"/>
      </w:pPr>
    </w:p>
    <w:p w14:paraId="612D765B" w14:textId="77777777" w:rsidR="005D275A" w:rsidRDefault="005D275A" w:rsidP="005D275A">
      <w:pPr>
        <w:pStyle w:val="a7"/>
      </w:pPr>
      <w:r>
        <w:t>scala&gt; val l1NormData = normalizer.transform(dataFrame)</w:t>
      </w:r>
    </w:p>
    <w:p w14:paraId="28226803" w14:textId="77777777" w:rsidR="005D275A" w:rsidRDefault="005D275A" w:rsidP="005D275A">
      <w:pPr>
        <w:pStyle w:val="a7"/>
      </w:pPr>
      <w:r>
        <w:t>l1NormData: org.apache.spark.sql.DataFrame = [id: int, features: vector ... 1 more field]</w:t>
      </w:r>
    </w:p>
    <w:p w14:paraId="4AFD0498" w14:textId="77777777" w:rsidR="005D275A" w:rsidRDefault="005D275A" w:rsidP="005D275A">
      <w:pPr>
        <w:pStyle w:val="a7"/>
      </w:pPr>
    </w:p>
    <w:p w14:paraId="67A61C53" w14:textId="77777777" w:rsidR="005D275A" w:rsidRDefault="005D275A" w:rsidP="005D275A">
      <w:pPr>
        <w:pStyle w:val="a7"/>
      </w:pPr>
      <w:r>
        <w:t>scala&gt; println("Normalized using L^1 norm")</w:t>
      </w:r>
    </w:p>
    <w:p w14:paraId="6A998593" w14:textId="77777777" w:rsidR="005D275A" w:rsidRDefault="005D275A" w:rsidP="005D275A">
      <w:pPr>
        <w:pStyle w:val="a7"/>
      </w:pPr>
      <w:r>
        <w:t>Normalized using L^1 norm</w:t>
      </w:r>
    </w:p>
    <w:p w14:paraId="1EA6480C" w14:textId="77777777" w:rsidR="005D275A" w:rsidRDefault="005D275A" w:rsidP="005D275A">
      <w:pPr>
        <w:pStyle w:val="a7"/>
      </w:pPr>
    </w:p>
    <w:p w14:paraId="6C26C08F" w14:textId="77777777" w:rsidR="005D275A" w:rsidRDefault="005D275A" w:rsidP="005D275A">
      <w:pPr>
        <w:pStyle w:val="a7"/>
      </w:pPr>
      <w:r>
        <w:t>scala&gt; l1NormData.show()</w:t>
      </w:r>
    </w:p>
    <w:p w14:paraId="25B623BD" w14:textId="77777777" w:rsidR="005D275A" w:rsidRDefault="005D275A" w:rsidP="005D275A">
      <w:pPr>
        <w:pStyle w:val="a7"/>
      </w:pPr>
      <w:r>
        <w:t>+---+--------------+------------------+</w:t>
      </w:r>
    </w:p>
    <w:p w14:paraId="5785D1D1" w14:textId="77777777" w:rsidR="005D275A" w:rsidRDefault="005D275A" w:rsidP="005D275A">
      <w:pPr>
        <w:pStyle w:val="a7"/>
      </w:pPr>
      <w:r>
        <w:t>| id|      features|      normFeatures|</w:t>
      </w:r>
    </w:p>
    <w:p w14:paraId="43CF15B1" w14:textId="77777777" w:rsidR="005D275A" w:rsidRDefault="005D275A" w:rsidP="005D275A">
      <w:pPr>
        <w:pStyle w:val="a7"/>
      </w:pPr>
      <w:r>
        <w:t>+---+--------------+------------------+</w:t>
      </w:r>
    </w:p>
    <w:p w14:paraId="7A800E2D" w14:textId="77777777" w:rsidR="005D275A" w:rsidRDefault="005D275A" w:rsidP="005D275A">
      <w:pPr>
        <w:pStyle w:val="a7"/>
      </w:pPr>
      <w:r>
        <w:t>|  0|[1.0,0.5,-1.0]|    [0.4,0.2,-0.4]|</w:t>
      </w:r>
    </w:p>
    <w:p w14:paraId="1DACBD40" w14:textId="77777777" w:rsidR="005D275A" w:rsidRDefault="005D275A" w:rsidP="005D275A">
      <w:pPr>
        <w:pStyle w:val="a7"/>
      </w:pPr>
      <w:r>
        <w:t>|  1| [2.0,1.0,1.0]|   [0.5,0.25,0.25]|</w:t>
      </w:r>
    </w:p>
    <w:p w14:paraId="06E4FF1E" w14:textId="77777777" w:rsidR="005D275A" w:rsidRDefault="005D275A" w:rsidP="005D275A">
      <w:pPr>
        <w:pStyle w:val="a7"/>
      </w:pPr>
      <w:r>
        <w:t>|  2|[4.0,10.0,2.0]|[0.25,0.625,0.125]|</w:t>
      </w:r>
    </w:p>
    <w:p w14:paraId="1A1BE496" w14:textId="77777777" w:rsidR="005D275A" w:rsidRDefault="005D275A" w:rsidP="005D275A">
      <w:pPr>
        <w:pStyle w:val="a7"/>
      </w:pPr>
      <w:r>
        <w:t>+---+--------------+------------------+</w:t>
      </w:r>
    </w:p>
    <w:p w14:paraId="4A3D3DFA" w14:textId="77777777" w:rsidR="005D275A" w:rsidRDefault="005D275A" w:rsidP="005D275A">
      <w:pPr>
        <w:pStyle w:val="a7"/>
      </w:pPr>
    </w:p>
    <w:p w14:paraId="2A7F6DAC" w14:textId="77777777" w:rsidR="005D275A" w:rsidRDefault="005D275A" w:rsidP="005D275A">
      <w:pPr>
        <w:pStyle w:val="a7"/>
      </w:pPr>
      <w:r>
        <w:t>scala&gt; val lInfNormData = normalizer.transform(dataFrame, normalizer.p -&gt; Double.PositiveInfinity)</w:t>
      </w:r>
    </w:p>
    <w:p w14:paraId="759F2EC1" w14:textId="77777777" w:rsidR="005D275A" w:rsidRDefault="005D275A" w:rsidP="005D275A">
      <w:pPr>
        <w:pStyle w:val="a7"/>
      </w:pPr>
      <w:r>
        <w:t>lInfNormData: org.apache.spark.sql.Dataset[org.apache.spark.sql.Row] = [id: int, features: vector ... 1 more field]</w:t>
      </w:r>
    </w:p>
    <w:p w14:paraId="76D1A90E" w14:textId="77777777" w:rsidR="005D275A" w:rsidRDefault="005D275A" w:rsidP="005D275A">
      <w:pPr>
        <w:pStyle w:val="a7"/>
      </w:pPr>
    </w:p>
    <w:p w14:paraId="644F8388" w14:textId="77777777" w:rsidR="005D275A" w:rsidRDefault="005D275A" w:rsidP="005D275A">
      <w:pPr>
        <w:pStyle w:val="a7"/>
      </w:pPr>
      <w:r>
        <w:t>scala&gt; println("Normalized using L^inf norm")</w:t>
      </w:r>
    </w:p>
    <w:p w14:paraId="5975E593" w14:textId="77777777" w:rsidR="005D275A" w:rsidRDefault="005D275A" w:rsidP="005D275A">
      <w:pPr>
        <w:pStyle w:val="a7"/>
      </w:pPr>
      <w:r>
        <w:t>Normalized using L^inf norm</w:t>
      </w:r>
    </w:p>
    <w:p w14:paraId="1AF52B32" w14:textId="77777777" w:rsidR="005D275A" w:rsidRDefault="005D275A" w:rsidP="005D275A">
      <w:pPr>
        <w:pStyle w:val="a7"/>
      </w:pPr>
    </w:p>
    <w:p w14:paraId="4A86DB21" w14:textId="77777777" w:rsidR="005D275A" w:rsidRDefault="005D275A" w:rsidP="005D275A">
      <w:pPr>
        <w:pStyle w:val="a7"/>
      </w:pPr>
      <w:r>
        <w:t>scala&gt; lInfNormData.show()</w:t>
      </w:r>
    </w:p>
    <w:p w14:paraId="32916325" w14:textId="77777777" w:rsidR="005D275A" w:rsidRDefault="005D275A" w:rsidP="005D275A">
      <w:pPr>
        <w:pStyle w:val="a7"/>
      </w:pPr>
      <w:r>
        <w:t>+---+--------------+--------------+</w:t>
      </w:r>
    </w:p>
    <w:p w14:paraId="0E955A56" w14:textId="77777777" w:rsidR="005D275A" w:rsidRDefault="005D275A" w:rsidP="005D275A">
      <w:pPr>
        <w:pStyle w:val="a7"/>
      </w:pPr>
      <w:r>
        <w:t>| id|      features|  normFeatures|</w:t>
      </w:r>
    </w:p>
    <w:p w14:paraId="12B74B32" w14:textId="77777777" w:rsidR="005D275A" w:rsidRDefault="005D275A" w:rsidP="005D275A">
      <w:pPr>
        <w:pStyle w:val="a7"/>
      </w:pPr>
      <w:r>
        <w:t>+---+--------------+--------------+</w:t>
      </w:r>
    </w:p>
    <w:p w14:paraId="1CCC6840" w14:textId="77777777" w:rsidR="005D275A" w:rsidRDefault="005D275A" w:rsidP="005D275A">
      <w:pPr>
        <w:pStyle w:val="a7"/>
      </w:pPr>
      <w:r>
        <w:t>|  0|[1.0,0.5,-1.0]|[1.0,0.5,-1.0]|</w:t>
      </w:r>
    </w:p>
    <w:p w14:paraId="68C823BB" w14:textId="77777777" w:rsidR="005D275A" w:rsidRDefault="005D275A" w:rsidP="005D275A">
      <w:pPr>
        <w:pStyle w:val="a7"/>
      </w:pPr>
      <w:r>
        <w:t>|  1| [2.0,1.0,1.0]| [1.0,0.5,0.5]|</w:t>
      </w:r>
    </w:p>
    <w:p w14:paraId="610FBDE2" w14:textId="77777777" w:rsidR="005D275A" w:rsidRDefault="005D275A" w:rsidP="005D275A">
      <w:pPr>
        <w:pStyle w:val="a7"/>
      </w:pPr>
      <w:r>
        <w:t>|  2|[4.0,10.0,2.0]| [0.4,1.0,0.2]|</w:t>
      </w:r>
    </w:p>
    <w:p w14:paraId="0A7CA161" w14:textId="2D22089C" w:rsidR="0023348E" w:rsidRDefault="005D275A" w:rsidP="005D275A">
      <w:pPr>
        <w:pStyle w:val="a7"/>
      </w:pPr>
      <w:r>
        <w:t>+---+--------------+--------------+</w:t>
      </w:r>
    </w:p>
    <w:p w14:paraId="681DA1AF" w14:textId="6E77AFE3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35</w:t>
      </w:r>
      <w:r w:rsidR="00576232">
        <w:fldChar w:fldCharType="end"/>
      </w:r>
    </w:p>
    <w:p w14:paraId="0DB1152D" w14:textId="2A6B590F" w:rsidR="000F365C" w:rsidRDefault="000F365C" w:rsidP="000F365C">
      <w:pPr>
        <w:pStyle w:val="a2"/>
        <w:spacing w:before="156"/>
      </w:pPr>
      <w:r w:rsidRPr="000F365C">
        <w:rPr>
          <w:rFonts w:hint="eastAsia"/>
        </w:rPr>
        <w:t>范数</w:t>
      </w:r>
    </w:p>
    <w:p w14:paraId="769AE1E2" w14:textId="1D561AE9" w:rsidR="000F365C" w:rsidRPr="006E0CBE" w:rsidRDefault="0094696F" w:rsidP="006E0CBE">
      <w:pPr>
        <w:pStyle w:val="ab"/>
        <w:spacing w:after="156"/>
        <w:ind w:firstLine="300"/>
      </w:pPr>
      <w:r w:rsidRPr="006E0CBE">
        <w:rPr>
          <w:rFonts w:hint="eastAsia"/>
        </w:rPr>
        <w:t>知道距离的定义是一个宽泛的概念，只要满足非负、自反、三角不等式就可以称之为距离。范数是一种强化了的距离概念，它在定义上比距离多了一条数乘的运算法则。有时候为了便于理解，可以把范数当作距离来理解。在数学上，范数包括向量范数和矩阵范数，向量范数表征向量空间中向量的大小，矩阵范数表征矩阵引起变化的大小。一种非严密的解释就是，对应向量范数，向量空间中的向量都是有大小的，这个大小如何度量，就是用范数来度量的，不同的范数都可以来度量这个大小，就好比米和尺都可以来度量远近一样；对于矩阵范数，学过线性代数通过运算</w:t>
      </w:r>
      <m:oMath>
        <m:r>
          <m:rPr>
            <m:sty m:val="bi"/>
          </m:rPr>
          <w:rPr>
            <w:rFonts w:ascii="Cambria Math" w:hAnsi="Cambria Math"/>
          </w:rPr>
          <m:t>AX=B</m:t>
        </m:r>
      </m:oMath>
      <w:r w:rsidRPr="006E0CBE">
        <w:rPr>
          <w:rFonts w:hint="eastAsia"/>
        </w:rPr>
        <w:t>，可以将向量</w:t>
      </w:r>
      <w:r w:rsidRPr="006E0CBE">
        <w:rPr>
          <w:rFonts w:hint="eastAsia"/>
        </w:rPr>
        <w:t>X</w:t>
      </w:r>
      <w:r w:rsidRPr="006E0CBE">
        <w:rPr>
          <w:rFonts w:hint="eastAsia"/>
        </w:rPr>
        <w:t>变化为</w:t>
      </w:r>
      <w:r w:rsidRPr="006E0CBE">
        <w:rPr>
          <w:rFonts w:hint="eastAsia"/>
        </w:rPr>
        <w:t>B</w:t>
      </w:r>
      <w:r w:rsidRPr="006E0CBE">
        <w:rPr>
          <w:rFonts w:hint="eastAsia"/>
        </w:rPr>
        <w:t>，矩阵范数就是来度量这个变化大小的。</w:t>
      </w:r>
    </w:p>
    <w:p w14:paraId="2D96906D" w14:textId="47C050F3" w:rsidR="00695AF7" w:rsidRPr="006E0CBE" w:rsidRDefault="00670FF0" w:rsidP="006E0CBE">
      <w:pPr>
        <w:pStyle w:val="ab"/>
        <w:spacing w:after="156"/>
        <w:ind w:firstLine="300"/>
      </w:pPr>
      <w:r w:rsidRPr="006E0CBE">
        <w:rPr>
          <w:rFonts w:hint="eastAsia"/>
        </w:rPr>
        <w:t>在</w:t>
      </w:r>
      <w:r w:rsidRPr="006E0CBE">
        <w:rPr>
          <w:rFonts w:hint="eastAsia"/>
        </w:rPr>
        <w:t>n</w:t>
      </w:r>
      <w:r w:rsidRPr="006E0CBE">
        <w:rPr>
          <w:rFonts w:hint="eastAsia"/>
        </w:rPr>
        <w:t>维实向量空间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6E0CBE">
        <w:rPr>
          <w:rFonts w:hint="eastAsia"/>
        </w:rPr>
        <w:t>中</w:t>
      </w:r>
      <w:r w:rsidR="00CC473B" w:rsidRPr="006E0CBE">
        <w:rPr>
          <w:rFonts w:hint="eastAsia"/>
        </w:rPr>
        <w:t>,</w:t>
      </w:r>
      <w:r w:rsidRPr="006E0CBE">
        <w:rPr>
          <w:rFonts w:hint="eastAsia"/>
        </w:rPr>
        <w:t>向量</w:t>
      </w:r>
      <m:oMath>
        <m:r>
          <m:rPr>
            <m:sty m:val="bi"/>
          </m:rPr>
          <w:rPr>
            <w:rFonts w:ascii="Cambria Math" w:hAnsi="Cambria Math"/>
          </w:rPr>
          <m:t>x=(x</m:t>
        </m:r>
        <m:r>
          <m:rPr>
            <m:sty m:val="bi"/>
          </m:rPr>
          <w:rPr>
            <w:rFonts w:ascii="Cambria Math" w:hAnsi="Cambria Math"/>
          </w:rPr>
          <m:t>1,x</m:t>
        </m:r>
        <m:r>
          <m:rPr>
            <m:sty m:val="bi"/>
          </m:rPr>
          <w:rPr>
            <w:rFonts w:ascii="Cambria Math" w:hAnsi="Cambria Math"/>
          </w:rPr>
          <m:t>2,...,xn)</m:t>
        </m:r>
      </m:oMath>
      <w:r w:rsidRPr="006E0CBE">
        <w:rPr>
          <w:rFonts w:hint="eastAsia"/>
        </w:rPr>
        <w:t>的长度通常由欧几里得范数给出</w:t>
      </w:r>
      <w:r w:rsidR="00695AF7" w:rsidRPr="006E0CBE">
        <w:t>，</w:t>
      </w:r>
      <w:r w:rsidR="00695AF7" w:rsidRPr="006E0CBE">
        <w:rPr>
          <w:rFonts w:hint="eastAsia"/>
        </w:rPr>
        <w:t>那么：</w:t>
      </w:r>
    </w:p>
    <w:p w14:paraId="76934C66" w14:textId="6009259E" w:rsidR="00783859" w:rsidRPr="004677FD" w:rsidRDefault="00BD6515" w:rsidP="0078385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∥x∥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+⋯+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01953426" w14:textId="0E77D670" w:rsidR="004677FD" w:rsidRPr="00CC473B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6</w:t>
      </w:r>
      <w:r w:rsidR="00576232">
        <w:fldChar w:fldCharType="end"/>
      </w:r>
    </w:p>
    <w:p w14:paraId="15542D11" w14:textId="0B532E05" w:rsidR="00E555C0" w:rsidRPr="006E0CBE" w:rsidRDefault="00040132" w:rsidP="006E0CBE">
      <w:pPr>
        <w:pStyle w:val="ab"/>
        <w:spacing w:after="156"/>
        <w:ind w:firstLine="300"/>
      </w:pPr>
      <w:r w:rsidRPr="006E0CBE">
        <w:rPr>
          <w:rFonts w:hint="eastAsia"/>
        </w:rPr>
        <w:t>上面的公式是</w:t>
      </w:r>
      <w:r w:rsidR="00AA0098" w:rsidRPr="006E0CBE">
        <w:rPr>
          <w:rFonts w:hint="eastAsia"/>
        </w:rPr>
        <w:t>两点</w:t>
      </w:r>
      <w:r w:rsidR="00AA0098" w:rsidRPr="006E0CBE">
        <w:rPr>
          <w:rFonts w:hint="eastAsia"/>
        </w:rPr>
        <w:t>x</w:t>
      </w:r>
      <w:r w:rsidR="00AA0098" w:rsidRPr="006E0CBE">
        <w:rPr>
          <w:rFonts w:hint="eastAsia"/>
        </w:rPr>
        <w:t>和</w:t>
      </w:r>
      <w:r w:rsidR="00AA0098" w:rsidRPr="006E0CBE">
        <w:rPr>
          <w:rFonts w:hint="eastAsia"/>
        </w:rPr>
        <w:t>y</w:t>
      </w:r>
      <w:r w:rsidR="00AA0098" w:rsidRPr="006E0CBE">
        <w:rPr>
          <w:rFonts w:hint="eastAsia"/>
        </w:rPr>
        <w:t>之间的欧几里得距离</w:t>
      </w:r>
      <w:r w:rsidRPr="006E0CBE">
        <w:rPr>
          <w:rFonts w:hint="eastAsia"/>
        </w:rPr>
        <w:t>，</w:t>
      </w:r>
      <w:r w:rsidR="00AA0098" w:rsidRPr="006E0CBE">
        <w:rPr>
          <w:rFonts w:hint="eastAsia"/>
        </w:rPr>
        <w:t>是两点之间直线的长度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∥x-y∥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AA0098" w:rsidRPr="006E0CBE">
        <w:rPr>
          <w:rFonts w:hint="eastAsia"/>
        </w:rPr>
        <w:t>。在许多情况下，欧几里德距离不足以捕获给定空间中的实际距离。出租车司机在网格街道计划中提出了类似的建议，</w:t>
      </w:r>
      <w:r w:rsidR="000F4BC7" w:rsidRPr="006E0CBE">
        <w:rPr>
          <w:rFonts w:hint="eastAsia"/>
        </w:rPr>
        <w:t>但是</w:t>
      </w:r>
      <w:r w:rsidR="00AA0098" w:rsidRPr="006E0CBE">
        <w:rPr>
          <w:rFonts w:hint="eastAsia"/>
        </w:rPr>
        <w:t>他应该测量的不是直线到目的地的长度，而是</w:t>
      </w:r>
      <w:r w:rsidR="00665124" w:rsidRPr="006E0CBE">
        <w:rPr>
          <w:rFonts w:hint="eastAsia"/>
        </w:rPr>
        <w:t>直角距离（</w:t>
      </w:r>
      <w:r w:rsidR="00665124" w:rsidRPr="006E0CBE">
        <w:t>rectilinear distance</w:t>
      </w:r>
      <w:r w:rsidR="00665124" w:rsidRPr="006E0CBE">
        <w:rPr>
          <w:rFonts w:hint="eastAsia"/>
        </w:rPr>
        <w:t>）</w:t>
      </w:r>
      <w:r w:rsidR="00AA0098" w:rsidRPr="006E0CBE">
        <w:rPr>
          <w:rFonts w:hint="eastAsia"/>
        </w:rPr>
        <w:t>，</w:t>
      </w:r>
      <w:r w:rsidR="000F4BC7" w:rsidRPr="006E0CBE">
        <w:rPr>
          <w:rFonts w:hint="eastAsia"/>
        </w:rPr>
        <w:t>其</w:t>
      </w:r>
      <w:r w:rsidR="00AA0098" w:rsidRPr="006E0CBE">
        <w:rPr>
          <w:rFonts w:hint="eastAsia"/>
        </w:rPr>
        <w:t>考虑到</w:t>
      </w:r>
      <w:r w:rsidR="000F4BC7" w:rsidRPr="006E0CBE">
        <w:rPr>
          <w:rFonts w:hint="eastAsia"/>
        </w:rPr>
        <w:t>了</w:t>
      </w:r>
      <w:r w:rsidR="00AA0098" w:rsidRPr="006E0CBE">
        <w:rPr>
          <w:rFonts w:hint="eastAsia"/>
        </w:rPr>
        <w:t>街道是正交的或相互平行。</w:t>
      </w:r>
      <w:r w:rsidR="00AA0098" w:rsidRPr="006E0CBE">
        <w:rPr>
          <w:rFonts w:hint="eastAsia"/>
        </w:rPr>
        <w:t>p-</w:t>
      </w:r>
      <w:r w:rsidR="00AA0098" w:rsidRPr="006E0CBE">
        <w:rPr>
          <w:rFonts w:hint="eastAsia"/>
        </w:rPr>
        <w:t>范数的这一类概括了这两个例子，并在数学</w:t>
      </w:r>
      <w:r w:rsidR="00E555C0" w:rsidRPr="006E0CBE">
        <w:rPr>
          <w:rFonts w:hint="eastAsia"/>
        </w:rPr>
        <w:t>、</w:t>
      </w:r>
      <w:r w:rsidR="00AA0098" w:rsidRPr="006E0CBE">
        <w:rPr>
          <w:rFonts w:hint="eastAsia"/>
        </w:rPr>
        <w:t>物理学和计算机科学的许多部分有着丰富的应用。</w:t>
      </w:r>
      <w:r w:rsidR="00E555C0" w:rsidRPr="006E0CBE">
        <w:rPr>
          <w:rFonts w:hint="eastAsia"/>
        </w:rPr>
        <w:t>对于实数</w:t>
      </w:r>
      <m:oMath>
        <m:r>
          <m:rPr>
            <m:sty m:val="bi"/>
          </m:rPr>
          <w:rPr>
            <w:rFonts w:ascii="Cambria Math" w:hAnsi="Cambria Math"/>
          </w:rPr>
          <m:t>p≥1</m:t>
        </m:r>
      </m:oMath>
      <w:r w:rsidR="00E555C0" w:rsidRPr="006E0CBE">
        <w:rPr>
          <w:rFonts w:hint="eastAsia"/>
        </w:rPr>
        <w:t>，</w:t>
      </w:r>
      <w:r w:rsidR="00E555C0" w:rsidRPr="006E0CBE">
        <w:rPr>
          <w:rFonts w:hint="eastAsia"/>
        </w:rPr>
        <w:t>x</w:t>
      </w:r>
      <w:r w:rsidR="00E555C0" w:rsidRPr="006E0CBE">
        <w:rPr>
          <w:rFonts w:hint="eastAsia"/>
        </w:rPr>
        <w:t>的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="00E555C0" w:rsidRPr="006E0CBE">
        <w:t>-norm</w:t>
      </w:r>
      <w:r w:rsidR="00E555C0" w:rsidRPr="006E0CBE">
        <w:rPr>
          <w:rFonts w:hint="eastAsia"/>
        </w:rP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hint="eastAsia"/>
              </w:rPr>
              <m:t>p</m:t>
            </m:r>
          </m:sup>
        </m:sSup>
      </m:oMath>
      <w:r w:rsidR="0067780A" w:rsidRPr="006E0CBE">
        <w:t>-norm</w:t>
      </w:r>
      <w:r w:rsidR="00E555C0" w:rsidRPr="006E0CBE">
        <w:rPr>
          <w:rFonts w:hint="eastAsia"/>
        </w:rPr>
        <w:t>由下式定义</w:t>
      </w:r>
      <w:r w:rsidR="009C31FD" w:rsidRPr="006E0CBE">
        <w:rPr>
          <w:rFonts w:hint="eastAsia"/>
        </w:rPr>
        <w:t>：</w:t>
      </w:r>
    </w:p>
    <w:p w14:paraId="20320058" w14:textId="113D29AF" w:rsidR="00D03C75" w:rsidRPr="004677FD" w:rsidRDefault="00BD6515" w:rsidP="00783859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∥x∥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+⋯+|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sup>
          </m:sSup>
        </m:oMath>
      </m:oMathPara>
    </w:p>
    <w:p w14:paraId="595FD2EB" w14:textId="125E0C6D" w:rsidR="004677FD" w:rsidRPr="006B4872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7</w:t>
      </w:r>
      <w:r w:rsidR="00576232">
        <w:fldChar w:fldCharType="end"/>
      </w:r>
    </w:p>
    <w:p w14:paraId="7274D74B" w14:textId="3CDFB5B1" w:rsidR="006B4872" w:rsidRPr="006E0CBE" w:rsidRDefault="0094198C" w:rsidP="006E0CBE">
      <w:pPr>
        <w:pStyle w:val="ab"/>
        <w:spacing w:after="156"/>
        <w:ind w:firstLine="300"/>
      </w:pPr>
      <w:r w:rsidRPr="006E0CBE">
        <w:rPr>
          <w:rFonts w:hint="eastAsia"/>
        </w:rPr>
        <w:t>当</w:t>
      </w:r>
      <w:r w:rsidRPr="006E0CBE">
        <w:rPr>
          <w:rFonts w:hint="eastAsia"/>
        </w:rPr>
        <w:t>p</w:t>
      </w:r>
      <w:r w:rsidRPr="006E0CBE">
        <w:rPr>
          <w:rFonts w:hint="eastAsia"/>
        </w:rPr>
        <w:t>取</w:t>
      </w:r>
      <w:r w:rsidR="005F3B73" w:rsidRPr="006E0CBE">
        <w:rPr>
          <w:rFonts w:hint="eastAsia"/>
        </w:rPr>
        <w:t>1</w:t>
      </w:r>
      <w:r w:rsidR="005F3B73" w:rsidRPr="006E0CBE">
        <w:rPr>
          <w:rFonts w:hint="eastAsia"/>
        </w:rPr>
        <w:t>，</w:t>
      </w:r>
      <w:r w:rsidR="005F3B73" w:rsidRPr="006E0CBE">
        <w:rPr>
          <w:rFonts w:hint="eastAsia"/>
        </w:rPr>
        <w:t>2</w:t>
      </w:r>
      <w:r w:rsidR="005F3B73" w:rsidRPr="006E0CBE">
        <w:rPr>
          <w:rFonts w:hint="eastAsia"/>
        </w:rPr>
        <w:t>，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  <w:r w:rsidRPr="006E0CBE">
        <w:rPr>
          <w:rFonts w:hint="eastAsia"/>
        </w:rPr>
        <w:t>的时候分别是以下几种最简单的情形：</w:t>
      </w:r>
    </w:p>
    <w:p w14:paraId="19559891" w14:textId="11193356" w:rsidR="00530E4C" w:rsidRPr="006E0CBE" w:rsidRDefault="003004B9" w:rsidP="006E0CBE">
      <w:pPr>
        <w:pStyle w:val="ab"/>
        <w:spacing w:after="156"/>
        <w:ind w:firstLine="300"/>
      </w:pPr>
      <w:r w:rsidRPr="006E0CBE">
        <w:t>1-</w:t>
      </w:r>
      <w:r w:rsidR="00077D3D" w:rsidRPr="006E0CBE">
        <w:rPr>
          <w:rFonts w:hint="eastAsia"/>
        </w:rPr>
        <w:t>范数</w:t>
      </w:r>
      <w:r w:rsidRPr="006E0CBE">
        <w:rPr>
          <w:rFonts w:hint="eastAsia"/>
        </w:rPr>
        <w:t>是经常见到的一种范数，它的定义如下：</w:t>
      </w:r>
    </w:p>
    <w:p w14:paraId="3579B162" w14:textId="3122D271" w:rsidR="003004B9" w:rsidRPr="004677FD" w:rsidRDefault="003004B9" w:rsidP="003004B9">
      <w:pPr>
        <w:ind w:firstLine="420"/>
      </w:pPr>
      <m:oMathPara>
        <m:oMath>
          <m:r>
            <w:rPr>
              <w:rFonts w:ascii="Cambria Math" w:hAnsi="Cambria Math"/>
            </w:rPr>
            <m:t>||x|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76C1107D" w14:textId="47A70A01" w:rsidR="004677FD" w:rsidRPr="003004B9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8</w:t>
      </w:r>
      <w:r w:rsidR="00576232">
        <w:fldChar w:fldCharType="end"/>
      </w:r>
    </w:p>
    <w:p w14:paraId="1FF01464" w14:textId="0ED32297" w:rsidR="003004B9" w:rsidRPr="006E0CBE" w:rsidRDefault="0025277A" w:rsidP="006E0CBE">
      <w:pPr>
        <w:pStyle w:val="ab"/>
        <w:spacing w:after="156"/>
        <w:ind w:firstLine="300"/>
      </w:pPr>
      <w:r w:rsidRPr="006E0CBE">
        <w:rPr>
          <w:rFonts w:hint="eastAsia"/>
        </w:rPr>
        <w:t>表示向量</w:t>
      </w:r>
      <w:r w:rsidRPr="006E0CBE">
        <w:rPr>
          <w:rFonts w:hint="eastAsia"/>
        </w:rPr>
        <w:t>x</w:t>
      </w:r>
      <w:r w:rsidRPr="006E0CBE">
        <w:rPr>
          <w:rFonts w:hint="eastAsia"/>
        </w:rPr>
        <w:t>中非零元素的绝对值之和。</w:t>
      </w:r>
      <w:r w:rsidRPr="006E0CBE">
        <w:t>1-</w:t>
      </w:r>
      <w:r w:rsidRPr="006E0CBE">
        <w:rPr>
          <w:rFonts w:hint="eastAsia"/>
        </w:rPr>
        <w:t>范数有很多的名字，例如熟悉的曼哈顿距离、最小绝对误差等。使用</w:t>
      </w:r>
      <w:r w:rsidRPr="006E0CBE">
        <w:t>1-</w:t>
      </w:r>
      <w:r w:rsidRPr="006E0CBE">
        <w:rPr>
          <w:rFonts w:hint="eastAsia"/>
        </w:rPr>
        <w:t>范数可以度量两个向量间的差异，如绝对误差和（</w:t>
      </w:r>
      <w:r w:rsidRPr="006E0CBE">
        <w:rPr>
          <w:rFonts w:hint="eastAsia"/>
        </w:rPr>
        <w:t>Sum of Absolute Difference</w:t>
      </w:r>
      <w:r w:rsidRPr="006E0CBE">
        <w:rPr>
          <w:rFonts w:hint="eastAsia"/>
        </w:rPr>
        <w:t>）：</w:t>
      </w:r>
    </w:p>
    <w:p w14:paraId="00770F71" w14:textId="0994800A" w:rsidR="00FD4F96" w:rsidRPr="004677FD" w:rsidRDefault="00FD4F96" w:rsidP="00FD4F96">
      <w:pPr>
        <w:ind w:firstLine="420"/>
      </w:pPr>
      <m:oMathPara>
        <m:oMath>
          <m:r>
            <w:rPr>
              <w:rFonts w:ascii="Cambria Math" w:hAnsi="Cambria Math"/>
            </w:rPr>
            <m:t>SAD(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460A3E6F" w14:textId="0DEC0D8E" w:rsidR="004677FD" w:rsidRPr="006D60CF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9</w:t>
      </w:r>
      <w:r w:rsidR="00576232">
        <w:fldChar w:fldCharType="end"/>
      </w:r>
    </w:p>
    <w:p w14:paraId="2117C263" w14:textId="6516F09F" w:rsidR="00360D2A" w:rsidRDefault="00360D2A" w:rsidP="00360D2A">
      <w:pPr>
        <w:pStyle w:val="ab"/>
        <w:spacing w:after="156"/>
        <w:ind w:firstLine="300"/>
      </w:pPr>
      <w:r w:rsidRPr="00360D2A">
        <w:rPr>
          <w:rFonts w:hint="eastAsia"/>
        </w:rPr>
        <w:t>由于</w:t>
      </w:r>
      <w:r w:rsidRPr="00360D2A">
        <w:rPr>
          <w:rFonts w:hint="eastAsia"/>
        </w:rPr>
        <w:t>1-</w:t>
      </w:r>
      <w:r w:rsidRPr="00360D2A">
        <w:rPr>
          <w:rFonts w:hint="eastAsia"/>
        </w:rPr>
        <w:t>范数的天然性质，对</w:t>
      </w:r>
      <w:r w:rsidRPr="00360D2A">
        <w:rPr>
          <w:rFonts w:hint="eastAsia"/>
        </w:rPr>
        <w:t>1-</w:t>
      </w:r>
      <w:r w:rsidRPr="00360D2A">
        <w:rPr>
          <w:rFonts w:hint="eastAsia"/>
        </w:rPr>
        <w:t>范数优化是一个稀疏解，因此</w:t>
      </w:r>
      <w:r w:rsidRPr="00360D2A">
        <w:rPr>
          <w:rFonts w:hint="eastAsia"/>
        </w:rPr>
        <w:t>1-</w:t>
      </w:r>
      <w:r w:rsidRPr="00360D2A">
        <w:rPr>
          <w:rFonts w:hint="eastAsia"/>
        </w:rPr>
        <w:t>范数也被叫做稀疏规则算子。通过</w:t>
      </w:r>
      <w:r w:rsidRPr="00360D2A">
        <w:rPr>
          <w:rFonts w:hint="eastAsia"/>
        </w:rPr>
        <w:t>1-</w:t>
      </w:r>
      <w:r w:rsidRPr="00360D2A">
        <w:rPr>
          <w:rFonts w:hint="eastAsia"/>
        </w:rPr>
        <w:t>范数可以实现特征的稀疏，去掉一些没有信息的特征，例如在对用户的电影爱好做分类的时候，用户有</w:t>
      </w:r>
      <w:r w:rsidRPr="00360D2A">
        <w:rPr>
          <w:rFonts w:hint="eastAsia"/>
        </w:rPr>
        <w:t>100</w:t>
      </w:r>
      <w:r w:rsidRPr="00360D2A">
        <w:rPr>
          <w:rFonts w:hint="eastAsia"/>
        </w:rPr>
        <w:t>个特征，可能只有十几个特征是对分类有用的，大部分特征如身高体重等可能都是无用的，利用</w:t>
      </w:r>
      <w:r w:rsidRPr="00360D2A">
        <w:rPr>
          <w:rFonts w:hint="eastAsia"/>
        </w:rPr>
        <w:t>1-</w:t>
      </w:r>
      <w:r w:rsidRPr="00360D2A">
        <w:rPr>
          <w:rFonts w:hint="eastAsia"/>
        </w:rPr>
        <w:t>范数就可以过滤掉。</w:t>
      </w:r>
    </w:p>
    <w:p w14:paraId="3C19DF06" w14:textId="1AB09D3D" w:rsidR="00360D2A" w:rsidRDefault="00360D2A" w:rsidP="00DC4A0A">
      <w:pPr>
        <w:pStyle w:val="ab"/>
        <w:spacing w:after="156"/>
        <w:ind w:firstLine="300"/>
      </w:pPr>
      <w:r>
        <w:t>2-</w:t>
      </w:r>
      <w:r w:rsidRPr="00360D2A">
        <w:rPr>
          <w:rFonts w:hint="eastAsia"/>
        </w:rPr>
        <w:t>范数是最常用的范数了，用的最多的度量距离欧氏距离就是一种</w:t>
      </w:r>
      <w:r w:rsidR="00DC4A0A">
        <w:t>2-</w:t>
      </w:r>
      <w:r w:rsidRPr="00360D2A">
        <w:rPr>
          <w:rFonts w:hint="eastAsia"/>
        </w:rPr>
        <w:t>范数，它的定义如下：</w:t>
      </w:r>
    </w:p>
    <w:p w14:paraId="0AA4C606" w14:textId="16E76EE0" w:rsidR="00434950" w:rsidRPr="004677FD" w:rsidRDefault="00434950" w:rsidP="00434950">
      <w:pPr>
        <w:ind w:firstLine="420"/>
      </w:pPr>
      <m:oMathPara>
        <m:oMath>
          <m:r>
            <w:rPr>
              <w:rFonts w:ascii="Cambria Math" w:hAnsi="Cambria Math"/>
            </w:rPr>
            <m:t>||x|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706F8C33" w14:textId="04406FCE" w:rsidR="004677FD" w:rsidRPr="00434950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11</w:t>
      </w:r>
      <w:r w:rsidR="00576232">
        <w:fldChar w:fldCharType="end"/>
      </w:r>
    </w:p>
    <w:p w14:paraId="0E5E5A4E" w14:textId="25E6DE27" w:rsidR="00C738AC" w:rsidRDefault="00C738AC" w:rsidP="00343797">
      <w:pPr>
        <w:pStyle w:val="ab"/>
        <w:spacing w:after="156"/>
        <w:ind w:firstLine="300"/>
      </w:pPr>
      <w:r>
        <w:rPr>
          <w:rFonts w:hint="eastAsia"/>
        </w:rPr>
        <w:t>表示向量元素的平方和再开平方。像</w:t>
      </w:r>
      <w:r>
        <w:t>1-</w:t>
      </w:r>
      <w:r>
        <w:rPr>
          <w:rFonts w:hint="eastAsia"/>
        </w:rPr>
        <w:t>范数一样，</w:t>
      </w:r>
      <w:r>
        <w:t>2-</w:t>
      </w:r>
      <w:r>
        <w:rPr>
          <w:rFonts w:hint="eastAsia"/>
        </w:rPr>
        <w:t>范数也可以度量两个向量间的差异，如平方差和（</w:t>
      </w:r>
      <w:r>
        <w:rPr>
          <w:rFonts w:hint="eastAsia"/>
        </w:rPr>
        <w:t>Sum of Squared Difference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24E5553D" w14:textId="3393A843" w:rsidR="00C738AC" w:rsidRPr="004677FD" w:rsidRDefault="00C738AC" w:rsidP="00C738AC">
      <w:pPr>
        <w:ind w:firstLine="420"/>
      </w:pPr>
      <m:oMathPara>
        <m:oMath>
          <m:r>
            <w:rPr>
              <w:rFonts w:ascii="Cambria Math" w:hAnsi="Cambria Math"/>
            </w:rPr>
            <m:t>SSD(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805F2E5" w14:textId="0BC6F86E" w:rsidR="004677FD" w:rsidRPr="00C738AC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12</w:t>
      </w:r>
      <w:r w:rsidR="00576232">
        <w:fldChar w:fldCharType="end"/>
      </w:r>
    </w:p>
    <w:p w14:paraId="48C971A7" w14:textId="6FA6F079" w:rsidR="009F6799" w:rsidRDefault="009F6799" w:rsidP="000D1DFF">
      <w:pPr>
        <w:pStyle w:val="ab"/>
        <w:spacing w:after="156"/>
        <w:ind w:firstLine="300"/>
      </w:pPr>
      <w:r>
        <w:rPr>
          <w:rFonts w:hint="eastAsia"/>
        </w:rPr>
        <w:t>2-</w:t>
      </w:r>
      <w:r w:rsidRPr="009F6799">
        <w:rPr>
          <w:rFonts w:hint="eastAsia"/>
        </w:rPr>
        <w:t>范数通常会被用来做优化目标函数的正则化项，防止模型为了迎合训练集而过于复杂造成过拟合的情况，从而提高模型的泛化能力。</w:t>
      </w:r>
    </w:p>
    <w:p w14:paraId="72644A4A" w14:textId="23D0A2EE" w:rsidR="00D63CA6" w:rsidRDefault="00D63CA6" w:rsidP="000D1DFF">
      <w:pPr>
        <w:pStyle w:val="ab"/>
        <w:spacing w:after="156"/>
        <w:ind w:firstLine="300"/>
      </w:pPr>
      <w:r w:rsidRPr="00D63CA6">
        <w:rPr>
          <w:rFonts w:hint="eastAsia"/>
        </w:rPr>
        <w:t>当</w:t>
      </w:r>
      <w:r w:rsidR="00776B5F">
        <w:rPr>
          <w:rFonts w:hint="eastAsia"/>
        </w:rPr>
        <w:t>p</w:t>
      </w:r>
      <w:r w:rsidRPr="00D63CA6">
        <w:rPr>
          <w:rFonts w:hint="eastAsia"/>
        </w:rPr>
        <w:t>=</w:t>
      </w:r>
      <w:r w:rsidRPr="00D63CA6">
        <w:rPr>
          <w:rFonts w:hint="eastAsia"/>
        </w:rPr>
        <w:t>∞时，也就是∞</w:t>
      </w:r>
      <w:r>
        <w:rPr>
          <w:rFonts w:hint="eastAsia"/>
        </w:rPr>
        <w:t>-</w:t>
      </w:r>
      <w:r w:rsidRPr="00D63CA6">
        <w:rPr>
          <w:rFonts w:hint="eastAsia"/>
        </w:rPr>
        <w:t>范数，它主要被用来度量向量元素的最大值。∞</w:t>
      </w:r>
      <w:r>
        <w:rPr>
          <w:rFonts w:hint="eastAsia"/>
        </w:rPr>
        <w:t>-</w:t>
      </w:r>
      <w:r w:rsidRPr="00D63CA6">
        <w:rPr>
          <w:rFonts w:hint="eastAsia"/>
        </w:rPr>
        <w:t>范数的定义为：</w:t>
      </w:r>
    </w:p>
    <w:p w14:paraId="16074534" w14:textId="44C853A3" w:rsidR="00776B5F" w:rsidRPr="004677FD" w:rsidRDefault="00776B5F" w:rsidP="00FD4F96">
      <w:pPr>
        <w:ind w:firstLine="420"/>
      </w:pPr>
      <m:oMathPara>
        <m:oMath>
          <m:r>
            <w:rPr>
              <w:rFonts w:ascii="Cambria Math" w:hAnsi="Cambria Math"/>
            </w:rPr>
            <m:t>||x|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deg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sup>
                  </m:sSubSup>
                </m:e>
              </m:nary>
            </m:e>
          </m:rad>
          <m:r>
            <w:rPr>
              <w:rFonts w:ascii="Cambria Math" w:hAnsi="Cambria Math"/>
            </w:rPr>
            <m:t>，</m:t>
          </m:r>
          <m:r>
            <w:rPr>
              <w:rFonts w:ascii="Cambria Math" w:hAnsi="Cambria Math"/>
            </w:rPr>
            <m:t>x=(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,⋯,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E188AF5" w14:textId="118CF46C" w:rsidR="004677FD" w:rsidRPr="0070039D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14</w:t>
      </w:r>
      <w:r w:rsidR="00576232">
        <w:fldChar w:fldCharType="end"/>
      </w:r>
    </w:p>
    <w:p w14:paraId="543D5DA5" w14:textId="735D1B2A" w:rsidR="0070039D" w:rsidRDefault="00F51B9F" w:rsidP="000D1DFF">
      <w:pPr>
        <w:pStyle w:val="ab"/>
        <w:spacing w:after="156"/>
        <w:ind w:firstLine="300"/>
      </w:pPr>
      <w:r w:rsidRPr="00F51B9F">
        <w:rPr>
          <w:rFonts w:hint="eastAsia"/>
        </w:rPr>
        <w:lastRenderedPageBreak/>
        <w:t>与</w:t>
      </w:r>
      <w:r w:rsidRPr="00F51B9F">
        <w:rPr>
          <w:rFonts w:hint="eastAsia"/>
        </w:rPr>
        <w:t>0</w:t>
      </w:r>
      <w:r>
        <w:rPr>
          <w:rFonts w:hint="eastAsia"/>
        </w:rPr>
        <w:t>-</w:t>
      </w:r>
      <w:r>
        <w:rPr>
          <w:rFonts w:hint="eastAsia"/>
        </w:rPr>
        <w:t>范数</w:t>
      </w:r>
      <w:r w:rsidRPr="00F51B9F">
        <w:rPr>
          <w:rFonts w:hint="eastAsia"/>
        </w:rPr>
        <w:t>一样，在通常情况下大家都用的是：</w:t>
      </w:r>
    </w:p>
    <w:p w14:paraId="55E7FD63" w14:textId="03592555" w:rsidR="00C6355B" w:rsidRPr="004677FD" w:rsidRDefault="000D1DFF" w:rsidP="00FD4F96">
      <w:pPr>
        <w:ind w:firstLine="420"/>
      </w:pPr>
      <m:oMathPara>
        <m:oMath>
          <m:r>
            <w:rPr>
              <w:rFonts w:ascii="Cambria Math" w:hAnsi="Cambria Math"/>
            </w:rPr>
            <m:t>||x|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=max(|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|)</m:t>
          </m:r>
        </m:oMath>
      </m:oMathPara>
    </w:p>
    <w:p w14:paraId="3CEE338B" w14:textId="052BFDCA" w:rsidR="004677FD" w:rsidRPr="005A6146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15</w:t>
      </w:r>
      <w:r w:rsidR="00576232">
        <w:fldChar w:fldCharType="end"/>
      </w:r>
    </w:p>
    <w:p w14:paraId="6A47CEEB" w14:textId="48E64C69" w:rsidR="0023348E" w:rsidRDefault="0023348E" w:rsidP="007C11FC">
      <w:pPr>
        <w:pStyle w:val="Heading3"/>
      </w:pPr>
      <w:r>
        <w:t>StandardScaler</w:t>
      </w:r>
    </w:p>
    <w:p w14:paraId="724281EB" w14:textId="6D9BDDD8" w:rsidR="00C64C90" w:rsidRDefault="00C64C90" w:rsidP="00C64C90">
      <w:pPr>
        <w:ind w:firstLine="420"/>
      </w:pPr>
      <w:r>
        <w:rPr>
          <w:rFonts w:hint="eastAsia"/>
        </w:rPr>
        <w:t>对于同一个特征，不同的样本中的取值可能会相差非常大，一些异常小或异常大的数据会误导模型的正确训练；另外，如果数据的分布很分散也会影响训练结果。以上两种方式都体现在方差会非常大。此时，我们可以将特征中的值进行标准差标准化，即转换为均值为</w:t>
      </w:r>
      <w:r>
        <w:rPr>
          <w:rFonts w:hint="eastAsia"/>
        </w:rPr>
        <w:t>0</w:t>
      </w:r>
      <w:r>
        <w:rPr>
          <w:rFonts w:hint="eastAsia"/>
        </w:rPr>
        <w:t>，方差为</w:t>
      </w:r>
      <w:r>
        <w:rPr>
          <w:rFonts w:hint="eastAsia"/>
        </w:rPr>
        <w:t>1</w:t>
      </w:r>
      <w:r>
        <w:rPr>
          <w:rFonts w:hint="eastAsia"/>
        </w:rPr>
        <w:t>的正态分布。如果特征非常稀疏，并且有大量的</w:t>
      </w:r>
      <w:r>
        <w:rPr>
          <w:rFonts w:hint="eastAsia"/>
        </w:rPr>
        <w:t>0</w:t>
      </w:r>
      <w:r>
        <w:rPr>
          <w:rFonts w:hint="eastAsia"/>
        </w:rPr>
        <w:t>（现实应用中很多特征都具有这个特点），</w:t>
      </w:r>
      <w:r>
        <w:rPr>
          <w:rFonts w:hint="eastAsia"/>
        </w:rPr>
        <w:t xml:space="preserve">Z-score </w:t>
      </w:r>
      <w:r>
        <w:rPr>
          <w:rFonts w:hint="eastAsia"/>
        </w:rPr>
        <w:t>标准化的过程几乎就是一个除</w:t>
      </w:r>
      <w:r>
        <w:rPr>
          <w:rFonts w:hint="eastAsia"/>
        </w:rPr>
        <w:t>0</w:t>
      </w:r>
      <w:r>
        <w:rPr>
          <w:rFonts w:hint="eastAsia"/>
        </w:rPr>
        <w:t>的过程，结果不可预料。所以在训练模型之前，一定要对特征的数据分布进行探索，并考虑是否有必要将数据进行标准化。基于特征值的均值（</w:t>
      </w:r>
      <w:r w:rsidR="00522636">
        <w:rPr>
          <w:rFonts w:hint="eastAsia"/>
        </w:rPr>
        <w:t>M</w:t>
      </w:r>
      <w:r>
        <w:rPr>
          <w:rFonts w:hint="eastAsia"/>
        </w:rPr>
        <w:t>ean</w:t>
      </w:r>
      <w:r>
        <w:rPr>
          <w:rFonts w:hint="eastAsia"/>
        </w:rPr>
        <w:t>）和标准差（</w:t>
      </w:r>
      <w:r w:rsidR="00522636">
        <w:rPr>
          <w:rFonts w:hint="eastAsia"/>
        </w:rPr>
        <w:t>Standard D</w:t>
      </w:r>
      <w:r>
        <w:rPr>
          <w:rFonts w:hint="eastAsia"/>
        </w:rPr>
        <w:t>eviation</w:t>
      </w:r>
      <w:r>
        <w:rPr>
          <w:rFonts w:hint="eastAsia"/>
        </w:rPr>
        <w:t>）进行数据的标准化。它的计算公式为：标准化数据</w:t>
      </w:r>
      <w:r>
        <w:rPr>
          <w:rFonts w:hint="eastAsia"/>
        </w:rPr>
        <w:t>=(</w:t>
      </w:r>
      <w:r>
        <w:rPr>
          <w:rFonts w:hint="eastAsia"/>
        </w:rPr>
        <w:t>原数据</w:t>
      </w:r>
      <w:r>
        <w:rPr>
          <w:rFonts w:hint="eastAsia"/>
        </w:rPr>
        <w:t>-</w:t>
      </w:r>
      <w:r>
        <w:rPr>
          <w:rFonts w:hint="eastAsia"/>
        </w:rPr>
        <w:t>均值</w:t>
      </w:r>
      <w:r>
        <w:rPr>
          <w:rFonts w:hint="eastAsia"/>
        </w:rPr>
        <w:t>)/</w:t>
      </w:r>
      <w:r>
        <w:rPr>
          <w:rFonts w:hint="eastAsia"/>
        </w:rPr>
        <w:t>标准差。标准化后的变量值围绕</w:t>
      </w:r>
      <w:r>
        <w:rPr>
          <w:rFonts w:hint="eastAsia"/>
        </w:rPr>
        <w:t>0</w:t>
      </w:r>
      <w:r>
        <w:rPr>
          <w:rFonts w:hint="eastAsia"/>
        </w:rPr>
        <w:t>上下波动，大于</w:t>
      </w:r>
      <w:r>
        <w:rPr>
          <w:rFonts w:hint="eastAsia"/>
        </w:rPr>
        <w:t>0</w:t>
      </w:r>
      <w:r>
        <w:rPr>
          <w:rFonts w:hint="eastAsia"/>
        </w:rPr>
        <w:t>说明高于平均水平，小于</w:t>
      </w:r>
      <w:r>
        <w:rPr>
          <w:rFonts w:hint="eastAsia"/>
        </w:rPr>
        <w:t>0</w:t>
      </w:r>
      <w:r>
        <w:rPr>
          <w:rFonts w:hint="eastAsia"/>
        </w:rPr>
        <w:t>说明低于平均水平。因为在原始的资料中，各变数的范围大不相同。对于某些机器学习的算法，若没有做过标准化，目标函数会无法适当的运作。举例来说，多数的分类器利用两点间的距离计算两点的差异，</w:t>
      </w:r>
      <w:r>
        <w:rPr>
          <w:rFonts w:hint="eastAsia"/>
        </w:rPr>
        <w:t xml:space="preserve"> </w:t>
      </w:r>
      <w:r>
        <w:rPr>
          <w:rFonts w:hint="eastAsia"/>
        </w:rPr>
        <w:t>若其中一个特征具有非常广的范围，那两点间的差异就会被该特征左右，因此，所有的特征都该被标准化，这样才能大略的使各特征依比例影响距离。另外一个做特征缩放的理由是他能使加速梯度下降法的收敛。</w:t>
      </w:r>
    </w:p>
    <w:p w14:paraId="46A1879D" w14:textId="4BC4824B" w:rsidR="0023348E" w:rsidRDefault="0023348E" w:rsidP="0023348E">
      <w:pPr>
        <w:ind w:firstLine="420"/>
      </w:pPr>
      <w:r>
        <w:rPr>
          <w:rFonts w:hint="eastAsia"/>
        </w:rPr>
        <w:t>StandardScaler</w:t>
      </w:r>
      <w:r w:rsidR="008B6C17">
        <w:rPr>
          <w:rFonts w:hint="eastAsia"/>
        </w:rPr>
        <w:t>作用范围是每一行，使每一个行向量</w:t>
      </w:r>
      <w:r w:rsidR="008C0E08">
        <w:rPr>
          <w:rFonts w:hint="eastAsia"/>
        </w:rPr>
        <w:t>标准化</w:t>
      </w:r>
      <w:r>
        <w:rPr>
          <w:rFonts w:hint="eastAsia"/>
        </w:rPr>
        <w:t>具有单位标准偏差</w:t>
      </w:r>
      <w:r w:rsidR="00F14700">
        <w:rPr>
          <w:rFonts w:hint="eastAsia"/>
        </w:rPr>
        <w:t>和</w:t>
      </w:r>
      <w:r w:rsidR="008B6C17">
        <w:rPr>
          <w:rFonts w:hint="eastAsia"/>
        </w:rPr>
        <w:t>零均值，</w:t>
      </w:r>
      <w:r w:rsidR="00F14700">
        <w:rPr>
          <w:rFonts w:hint="eastAsia"/>
        </w:rPr>
        <w:t>或其中之一，</w:t>
      </w:r>
      <w:r>
        <w:rPr>
          <w:rFonts w:hint="eastAsia"/>
        </w:rPr>
        <w:t>需要的参数：</w:t>
      </w:r>
    </w:p>
    <w:p w14:paraId="3DDC7D8F" w14:textId="130FF9DD" w:rsidR="0023348E" w:rsidRDefault="0023348E" w:rsidP="00D71163">
      <w:pPr>
        <w:ind w:firstLine="420"/>
      </w:pPr>
      <w:r>
        <w:rPr>
          <w:rFonts w:hint="eastAsia"/>
        </w:rPr>
        <w:t>withStd</w:t>
      </w:r>
      <w:r>
        <w:rPr>
          <w:rFonts w:hint="eastAsia"/>
        </w:rPr>
        <w:t>：默认为</w:t>
      </w:r>
      <w:r>
        <w:rPr>
          <w:rFonts w:hint="eastAsia"/>
        </w:rPr>
        <w:t>true</w:t>
      </w:r>
      <w:r w:rsidR="008B6C17">
        <w:rPr>
          <w:rFonts w:hint="eastAsia"/>
        </w:rPr>
        <w:t>，</w:t>
      </w:r>
      <w:r w:rsidR="008C0E08">
        <w:rPr>
          <w:rFonts w:hint="eastAsia"/>
        </w:rPr>
        <w:t>按比例</w:t>
      </w:r>
      <w:r>
        <w:rPr>
          <w:rFonts w:hint="eastAsia"/>
        </w:rPr>
        <w:t>缩放数据</w:t>
      </w:r>
      <w:r w:rsidR="00E76617">
        <w:rPr>
          <w:rFonts w:hint="eastAsia"/>
        </w:rPr>
        <w:t>到单位</w:t>
      </w:r>
      <w:r>
        <w:rPr>
          <w:rFonts w:hint="eastAsia"/>
        </w:rPr>
        <w:t>标准偏差。</w:t>
      </w:r>
    </w:p>
    <w:p w14:paraId="4EC9A386" w14:textId="1FB2F4B2" w:rsidR="0023348E" w:rsidRDefault="0023348E" w:rsidP="00D71163">
      <w:pPr>
        <w:ind w:firstLine="420"/>
      </w:pPr>
      <w:r>
        <w:rPr>
          <w:rFonts w:hint="eastAsia"/>
        </w:rPr>
        <w:t>withMean</w:t>
      </w:r>
      <w:r>
        <w:rPr>
          <w:rFonts w:hint="eastAsia"/>
        </w:rPr>
        <w:t>：默认为</w:t>
      </w:r>
      <w:r>
        <w:rPr>
          <w:rFonts w:hint="eastAsia"/>
        </w:rPr>
        <w:t>false</w:t>
      </w:r>
      <w:r w:rsidR="008B6C17">
        <w:rPr>
          <w:rFonts w:hint="eastAsia"/>
        </w:rPr>
        <w:t>，</w:t>
      </w:r>
      <w:r w:rsidR="00C55AF0">
        <w:rPr>
          <w:rFonts w:hint="eastAsia"/>
        </w:rPr>
        <w:t>在</w:t>
      </w:r>
      <w:r>
        <w:rPr>
          <w:rFonts w:hint="eastAsia"/>
        </w:rPr>
        <w:t>缩放前</w:t>
      </w:r>
      <w:r w:rsidR="00C55AF0">
        <w:rPr>
          <w:rFonts w:hint="eastAsia"/>
        </w:rPr>
        <w:t>使用均值</w:t>
      </w:r>
      <w:r>
        <w:rPr>
          <w:rFonts w:hint="eastAsia"/>
        </w:rPr>
        <w:t>居中</w:t>
      </w:r>
      <w:r w:rsidR="00C55AF0">
        <w:rPr>
          <w:rFonts w:hint="eastAsia"/>
        </w:rPr>
        <w:t>数据</w:t>
      </w:r>
      <w:r>
        <w:rPr>
          <w:rFonts w:hint="eastAsia"/>
        </w:rPr>
        <w:t>。这将构建一个</w:t>
      </w:r>
      <w:r w:rsidR="00994DC6">
        <w:rPr>
          <w:rFonts w:hint="eastAsia"/>
        </w:rPr>
        <w:t>稠密矩阵</w:t>
      </w:r>
      <w:r>
        <w:rPr>
          <w:rFonts w:hint="eastAsia"/>
        </w:rPr>
        <w:t>输出，所以</w:t>
      </w:r>
      <w:r w:rsidR="00994DC6">
        <w:rPr>
          <w:rFonts w:hint="eastAsia"/>
        </w:rPr>
        <w:t>当输入稀疏矩阵</w:t>
      </w:r>
      <w:r>
        <w:rPr>
          <w:rFonts w:hint="eastAsia"/>
        </w:rPr>
        <w:t>时要小心。</w:t>
      </w:r>
    </w:p>
    <w:p w14:paraId="28933DF2" w14:textId="4D27278A" w:rsidR="0023348E" w:rsidRDefault="0023348E" w:rsidP="0023348E">
      <w:pPr>
        <w:ind w:firstLine="420"/>
      </w:pPr>
      <w:r>
        <w:rPr>
          <w:rFonts w:hint="eastAsia"/>
        </w:rPr>
        <w:t>StandardScaler</w:t>
      </w:r>
      <w:r>
        <w:rPr>
          <w:rFonts w:hint="eastAsia"/>
        </w:rPr>
        <w:t>是</w:t>
      </w:r>
      <w:r w:rsidR="00117C1E">
        <w:rPr>
          <w:rFonts w:hint="eastAsia"/>
        </w:rPr>
        <w:t>一个估算器，</w:t>
      </w:r>
      <w:r>
        <w:rPr>
          <w:rFonts w:hint="eastAsia"/>
        </w:rPr>
        <w:t>其可以</w:t>
      </w:r>
      <w:r w:rsidR="00117C1E">
        <w:rPr>
          <w:rFonts w:hint="eastAsia"/>
        </w:rPr>
        <w:t>在数据集上拟合</w:t>
      </w:r>
      <w:r>
        <w:rPr>
          <w:rFonts w:hint="eastAsia"/>
        </w:rPr>
        <w:t>，以产生一个</w:t>
      </w:r>
      <w:r>
        <w:rPr>
          <w:rFonts w:hint="eastAsia"/>
        </w:rPr>
        <w:t>StandardScalerModel</w:t>
      </w:r>
      <w:r w:rsidR="00117C1E">
        <w:rPr>
          <w:rFonts w:hint="eastAsia"/>
        </w:rPr>
        <w:t>；</w:t>
      </w:r>
      <w:r w:rsidR="00F14700">
        <w:rPr>
          <w:rFonts w:hint="eastAsia"/>
        </w:rPr>
        <w:t>这相当于计算汇总统计，</w:t>
      </w:r>
      <w:r>
        <w:rPr>
          <w:rFonts w:hint="eastAsia"/>
        </w:rPr>
        <w:t>然后该模型可以</w:t>
      </w:r>
      <w:r w:rsidR="00117C1E">
        <w:rPr>
          <w:rFonts w:hint="eastAsia"/>
        </w:rPr>
        <w:t>转换数据集中</w:t>
      </w:r>
      <w:r>
        <w:rPr>
          <w:rFonts w:hint="eastAsia"/>
        </w:rPr>
        <w:t>一个</w:t>
      </w:r>
      <w:r w:rsidR="00117C1E">
        <w:rPr>
          <w:rFonts w:hint="eastAsia"/>
        </w:rPr>
        <w:t>向量列，使其</w:t>
      </w:r>
      <w:r>
        <w:rPr>
          <w:rFonts w:hint="eastAsia"/>
        </w:rPr>
        <w:t>具有单位标准偏差和</w:t>
      </w:r>
      <w:r w:rsidR="00F14700">
        <w:rPr>
          <w:rFonts w:hint="eastAsia"/>
        </w:rPr>
        <w:t>零</w:t>
      </w:r>
      <w:r>
        <w:rPr>
          <w:rFonts w:hint="eastAsia"/>
        </w:rPr>
        <w:t>平均值的特征</w:t>
      </w:r>
      <w:r w:rsidR="004358D6">
        <w:rPr>
          <w:rFonts w:hint="eastAsia"/>
        </w:rPr>
        <w:t>，或其中之一</w:t>
      </w:r>
      <w:r>
        <w:rPr>
          <w:rFonts w:hint="eastAsia"/>
        </w:rPr>
        <w:t>。</w:t>
      </w:r>
    </w:p>
    <w:p w14:paraId="67365475" w14:textId="411D2868" w:rsidR="0023348E" w:rsidRDefault="0023348E" w:rsidP="0023348E">
      <w:pPr>
        <w:ind w:firstLine="420"/>
      </w:pPr>
      <w:r>
        <w:rPr>
          <w:rFonts w:hint="eastAsia"/>
        </w:rPr>
        <w:t>需要注意的是，如果一个特征的标准偏差为零，它将</w:t>
      </w:r>
      <w:r w:rsidR="00531105">
        <w:rPr>
          <w:rFonts w:hint="eastAsia"/>
        </w:rPr>
        <w:t>在这个特征的向量中</w:t>
      </w:r>
      <w:r>
        <w:rPr>
          <w:rFonts w:hint="eastAsia"/>
        </w:rPr>
        <w:t>返回默认</w:t>
      </w:r>
      <w:r>
        <w:rPr>
          <w:rFonts w:hint="eastAsia"/>
        </w:rPr>
        <w:t>0.0</w:t>
      </w:r>
      <w:r>
        <w:rPr>
          <w:rFonts w:hint="eastAsia"/>
        </w:rPr>
        <w:t>值。下面的例子演示了如何加载</w:t>
      </w:r>
      <w:r w:rsidR="00735BE6" w:rsidRPr="00735BE6">
        <w:t>libsvm</w:t>
      </w:r>
      <w:r>
        <w:rPr>
          <w:rFonts w:hint="eastAsia"/>
        </w:rPr>
        <w:t>格式的数据集，然后归一化每个特征</w:t>
      </w:r>
      <w:r w:rsidR="00735BE6">
        <w:rPr>
          <w:rFonts w:hint="eastAsia"/>
        </w:rPr>
        <w:t>，使其</w:t>
      </w:r>
      <w:r>
        <w:rPr>
          <w:rFonts w:hint="eastAsia"/>
        </w:rPr>
        <w:t>具有单位标准偏差。</w:t>
      </w:r>
    </w:p>
    <w:p w14:paraId="1B2DABD4" w14:textId="2DA07550" w:rsidR="0021670E" w:rsidRDefault="0021670E" w:rsidP="0021670E">
      <w:pPr>
        <w:pStyle w:val="a7"/>
      </w:pPr>
      <w:r>
        <w:t>scala&gt; import org.apache.spark.ml.feature.StandardScaler</w:t>
      </w:r>
    </w:p>
    <w:p w14:paraId="42259AB7" w14:textId="77777777" w:rsidR="0021670E" w:rsidRDefault="0021670E" w:rsidP="0021670E">
      <w:pPr>
        <w:pStyle w:val="a7"/>
      </w:pPr>
      <w:r>
        <w:t>import org.apache.spark.ml.feature.StandardScaler</w:t>
      </w:r>
    </w:p>
    <w:p w14:paraId="51EF19C7" w14:textId="77777777" w:rsidR="0021670E" w:rsidRDefault="0021670E" w:rsidP="0021670E">
      <w:pPr>
        <w:pStyle w:val="a7"/>
      </w:pPr>
    </w:p>
    <w:p w14:paraId="5CBCDB6E" w14:textId="78C2F71A" w:rsidR="0021670E" w:rsidRDefault="0021670E" w:rsidP="0021670E">
      <w:pPr>
        <w:pStyle w:val="a7"/>
      </w:pPr>
      <w:r>
        <w:t>scala&gt; val dataFrame = spark.read.format("libsvm").load("</w:t>
      </w:r>
      <w:r w:rsidR="00774938">
        <w:t>/spark/</w:t>
      </w:r>
      <w:r>
        <w:t>data/example/mllib/sample_libsvm_data.txt")</w:t>
      </w:r>
    </w:p>
    <w:p w14:paraId="543AF9A1" w14:textId="77777777" w:rsidR="0021670E" w:rsidRDefault="0021670E" w:rsidP="0021670E">
      <w:pPr>
        <w:pStyle w:val="a7"/>
      </w:pPr>
      <w:r>
        <w:t>dataFrame: org.apache.spark.sql.DataFrame = [label: double, features: vector]</w:t>
      </w:r>
    </w:p>
    <w:p w14:paraId="43E9F40C" w14:textId="77777777" w:rsidR="0021670E" w:rsidRDefault="0021670E" w:rsidP="0021670E">
      <w:pPr>
        <w:pStyle w:val="a7"/>
      </w:pPr>
    </w:p>
    <w:p w14:paraId="7D7E79F5" w14:textId="6F495F0D" w:rsidR="00D64FFA" w:rsidRPr="00D64FFA" w:rsidRDefault="00D64FFA" w:rsidP="00D64FFA">
      <w:pPr>
        <w:ind w:firstLine="420"/>
      </w:pPr>
      <w:r w:rsidRPr="00D64FFA">
        <w:rPr>
          <w:rFonts w:hint="eastAsia"/>
        </w:rPr>
        <w:t>setWithMean</w:t>
      </w:r>
      <w:r>
        <w:rPr>
          <w:rFonts w:hint="eastAsia"/>
        </w:rPr>
        <w:t>是否减均值，</w:t>
      </w:r>
      <w:r w:rsidRPr="00D64FFA">
        <w:rPr>
          <w:rFonts w:hint="eastAsia"/>
        </w:rPr>
        <w:t>setWithStd</w:t>
      </w:r>
      <w:r>
        <w:rPr>
          <w:rFonts w:hint="eastAsia"/>
        </w:rPr>
        <w:t>是否将数据除以标准差，</w:t>
      </w:r>
      <w:r w:rsidRPr="00D64FFA">
        <w:rPr>
          <w:rFonts w:hint="eastAsia"/>
        </w:rPr>
        <w:t>这里就是没有减均值但有除以标准差</w:t>
      </w:r>
      <w:r>
        <w:rPr>
          <w:rFonts w:hint="eastAsia"/>
        </w:rPr>
        <w:t>：</w:t>
      </w:r>
    </w:p>
    <w:p w14:paraId="01445584" w14:textId="77777777" w:rsidR="0021670E" w:rsidRDefault="0021670E" w:rsidP="0021670E">
      <w:pPr>
        <w:pStyle w:val="a7"/>
      </w:pPr>
      <w:r>
        <w:t>scala&gt; val scaler = new StandardScaler().setInputCol("features").setOutputCol("scaledFeatures").setWithStd(true).setWithMean(false)</w:t>
      </w:r>
    </w:p>
    <w:p w14:paraId="35663C44" w14:textId="52D75B20" w:rsidR="0021670E" w:rsidRDefault="0021670E" w:rsidP="00555BC7">
      <w:pPr>
        <w:pStyle w:val="a7"/>
      </w:pPr>
      <w:r>
        <w:t>scaler: org.apache.spark.ml.feature.StandardScaler = stdScal_3902362fa7e8</w:t>
      </w:r>
    </w:p>
    <w:p w14:paraId="217CFBDF" w14:textId="35009BF8" w:rsidR="00555BC7" w:rsidRPr="00555BC7" w:rsidRDefault="009465CA" w:rsidP="00555BC7">
      <w:pPr>
        <w:ind w:firstLine="420"/>
      </w:pPr>
      <w:r>
        <w:rPr>
          <w:rFonts w:hint="eastAsia"/>
        </w:rPr>
        <w:t>通过拟合</w:t>
      </w:r>
      <w:r w:rsidRPr="009465CA">
        <w:t>StandardScaler</w:t>
      </w:r>
      <w:r>
        <w:rPr>
          <w:rFonts w:hint="eastAsia"/>
        </w:rPr>
        <w:t>计算汇总统计：</w:t>
      </w:r>
    </w:p>
    <w:p w14:paraId="084FB770" w14:textId="77777777" w:rsidR="0021670E" w:rsidRDefault="0021670E" w:rsidP="0021670E">
      <w:pPr>
        <w:pStyle w:val="a7"/>
      </w:pPr>
      <w:r>
        <w:t>scala&gt; val scalerModel = scaler.fit(dataFrame)</w:t>
      </w:r>
    </w:p>
    <w:p w14:paraId="753CFEA7" w14:textId="77777777" w:rsidR="0021670E" w:rsidRDefault="0021670E" w:rsidP="0021670E">
      <w:pPr>
        <w:pStyle w:val="a7"/>
      </w:pPr>
      <w:r>
        <w:t>scalerModel: org.apache.spark.ml.feature.StandardScalerModel = stdScal_3902362fa7e8</w:t>
      </w:r>
    </w:p>
    <w:p w14:paraId="236661F0" w14:textId="3CD74CC6" w:rsidR="0021670E" w:rsidRDefault="00F428E6" w:rsidP="00774938">
      <w:pPr>
        <w:ind w:firstLine="420"/>
      </w:pPr>
      <w:r>
        <w:rPr>
          <w:rFonts w:hint="eastAsia"/>
        </w:rPr>
        <w:lastRenderedPageBreak/>
        <w:t>归一化每个特征到单位标准偏差：</w:t>
      </w:r>
    </w:p>
    <w:p w14:paraId="29C80988" w14:textId="77777777" w:rsidR="0021670E" w:rsidRDefault="0021670E" w:rsidP="0021670E">
      <w:pPr>
        <w:pStyle w:val="a7"/>
      </w:pPr>
      <w:r>
        <w:t>scala&gt; val scaledData = scalerModel.transform(dataFrame)</w:t>
      </w:r>
    </w:p>
    <w:p w14:paraId="7A227BF9" w14:textId="77777777" w:rsidR="0021670E" w:rsidRDefault="0021670E" w:rsidP="0021670E">
      <w:pPr>
        <w:pStyle w:val="a7"/>
      </w:pPr>
      <w:r>
        <w:t>scaledData: org.apache.spark.sql.DataFrame = [label: double, features: vector ... 1 more field]</w:t>
      </w:r>
    </w:p>
    <w:p w14:paraId="17FAE9EF" w14:textId="77777777" w:rsidR="0021670E" w:rsidRDefault="0021670E" w:rsidP="0021670E">
      <w:pPr>
        <w:pStyle w:val="a7"/>
      </w:pPr>
    </w:p>
    <w:p w14:paraId="0FED2DA6" w14:textId="77777777" w:rsidR="0021670E" w:rsidRDefault="0021670E" w:rsidP="0021670E">
      <w:pPr>
        <w:pStyle w:val="a7"/>
      </w:pPr>
      <w:r>
        <w:t>scala&gt; scaledData.show()</w:t>
      </w:r>
    </w:p>
    <w:p w14:paraId="18FCF925" w14:textId="77777777" w:rsidR="0021670E" w:rsidRDefault="0021670E" w:rsidP="0021670E">
      <w:pPr>
        <w:pStyle w:val="a7"/>
      </w:pPr>
      <w:r>
        <w:t>+-----+--------------------+--------------------+</w:t>
      </w:r>
    </w:p>
    <w:p w14:paraId="3BEED0FD" w14:textId="77777777" w:rsidR="0021670E" w:rsidRDefault="0021670E" w:rsidP="0021670E">
      <w:pPr>
        <w:pStyle w:val="a7"/>
      </w:pPr>
      <w:r>
        <w:t>|label|            features|      scaledFeatures|</w:t>
      </w:r>
    </w:p>
    <w:p w14:paraId="53D45DDD" w14:textId="77777777" w:rsidR="0021670E" w:rsidRDefault="0021670E" w:rsidP="0021670E">
      <w:pPr>
        <w:pStyle w:val="a7"/>
      </w:pPr>
      <w:r>
        <w:t>+-----+--------------------+--------------------+</w:t>
      </w:r>
    </w:p>
    <w:p w14:paraId="1521CCF7" w14:textId="77777777" w:rsidR="0021670E" w:rsidRDefault="0021670E" w:rsidP="0021670E">
      <w:pPr>
        <w:pStyle w:val="a7"/>
      </w:pPr>
      <w:r>
        <w:t>|  0.0|(692,[127,128,129...|(692,[127,128,129...|</w:t>
      </w:r>
    </w:p>
    <w:p w14:paraId="4CC0E5DD" w14:textId="77777777" w:rsidR="0021670E" w:rsidRDefault="0021670E" w:rsidP="0021670E">
      <w:pPr>
        <w:pStyle w:val="a7"/>
      </w:pPr>
      <w:r>
        <w:t>|  1.0|(692,[158,159,160...|(692,[158,159,160...|</w:t>
      </w:r>
    </w:p>
    <w:p w14:paraId="1F3F29BA" w14:textId="77777777" w:rsidR="0021670E" w:rsidRDefault="0021670E" w:rsidP="0021670E">
      <w:pPr>
        <w:pStyle w:val="a7"/>
      </w:pPr>
      <w:r>
        <w:t>|  1.0|(692,[124,125,126...|(692,[124,125,126...|</w:t>
      </w:r>
    </w:p>
    <w:p w14:paraId="55308143" w14:textId="77777777" w:rsidR="0021670E" w:rsidRDefault="0021670E" w:rsidP="0021670E">
      <w:pPr>
        <w:pStyle w:val="a7"/>
      </w:pPr>
      <w:r>
        <w:t>|  1.0|(692,[152,153,154...|(692,[152,153,154...|</w:t>
      </w:r>
    </w:p>
    <w:p w14:paraId="40DBC620" w14:textId="77777777" w:rsidR="0021670E" w:rsidRDefault="0021670E" w:rsidP="0021670E">
      <w:pPr>
        <w:pStyle w:val="a7"/>
      </w:pPr>
      <w:r>
        <w:t>|  1.0|(692,[151,152,153...|(692,[151,152,153...|</w:t>
      </w:r>
    </w:p>
    <w:p w14:paraId="4A4C8AD9" w14:textId="77777777" w:rsidR="0021670E" w:rsidRDefault="0021670E" w:rsidP="0021670E">
      <w:pPr>
        <w:pStyle w:val="a7"/>
      </w:pPr>
      <w:r>
        <w:t>|  0.0|(692,[129,130,131...|(692,[129,130,131...|</w:t>
      </w:r>
    </w:p>
    <w:p w14:paraId="75777CC6" w14:textId="77777777" w:rsidR="0021670E" w:rsidRDefault="0021670E" w:rsidP="0021670E">
      <w:pPr>
        <w:pStyle w:val="a7"/>
      </w:pPr>
      <w:r>
        <w:t>|  1.0|(692,[158,159,160...|(692,[158,159,160...|</w:t>
      </w:r>
    </w:p>
    <w:p w14:paraId="03FA9EE3" w14:textId="77777777" w:rsidR="0021670E" w:rsidRDefault="0021670E" w:rsidP="0021670E">
      <w:pPr>
        <w:pStyle w:val="a7"/>
      </w:pPr>
      <w:r>
        <w:t>|  1.0|(692,[99,100,101,...|(692,[99,100,101,...|</w:t>
      </w:r>
    </w:p>
    <w:p w14:paraId="40AE0DC2" w14:textId="77777777" w:rsidR="0021670E" w:rsidRDefault="0021670E" w:rsidP="0021670E">
      <w:pPr>
        <w:pStyle w:val="a7"/>
      </w:pPr>
      <w:r>
        <w:t>|  0.0|(692,[154,155,156...|(692,[154,155,156...|</w:t>
      </w:r>
    </w:p>
    <w:p w14:paraId="70529428" w14:textId="77777777" w:rsidR="0021670E" w:rsidRDefault="0021670E" w:rsidP="0021670E">
      <w:pPr>
        <w:pStyle w:val="a7"/>
      </w:pPr>
      <w:r>
        <w:t>|  0.0|(692,[127,128,129...|(692,[127,128,129...|</w:t>
      </w:r>
    </w:p>
    <w:p w14:paraId="2B0AA3B7" w14:textId="77777777" w:rsidR="0021670E" w:rsidRDefault="0021670E" w:rsidP="0021670E">
      <w:pPr>
        <w:pStyle w:val="a7"/>
      </w:pPr>
      <w:r>
        <w:t>|  1.0|(692,[154,155,156...|(692,[154,155,156...|</w:t>
      </w:r>
    </w:p>
    <w:p w14:paraId="52376D95" w14:textId="77777777" w:rsidR="0021670E" w:rsidRDefault="0021670E" w:rsidP="0021670E">
      <w:pPr>
        <w:pStyle w:val="a7"/>
      </w:pPr>
      <w:r>
        <w:t>|  0.0|(692,[153,154,155...|(692,[153,154,155...|</w:t>
      </w:r>
    </w:p>
    <w:p w14:paraId="3373DF9F" w14:textId="77777777" w:rsidR="0021670E" w:rsidRDefault="0021670E" w:rsidP="0021670E">
      <w:pPr>
        <w:pStyle w:val="a7"/>
      </w:pPr>
      <w:r>
        <w:t>|  0.0|(692,[151,152,153...|(692,[151,152,153...|</w:t>
      </w:r>
    </w:p>
    <w:p w14:paraId="7F569F37" w14:textId="77777777" w:rsidR="0021670E" w:rsidRDefault="0021670E" w:rsidP="0021670E">
      <w:pPr>
        <w:pStyle w:val="a7"/>
      </w:pPr>
      <w:r>
        <w:t>|  1.0|(692,[129,130,131...|(692,[129,130,131...|</w:t>
      </w:r>
    </w:p>
    <w:p w14:paraId="3926F39F" w14:textId="77777777" w:rsidR="0021670E" w:rsidRDefault="0021670E" w:rsidP="0021670E">
      <w:pPr>
        <w:pStyle w:val="a7"/>
      </w:pPr>
      <w:r>
        <w:t>|  0.0|(692,[154,155,156...|(692,[154,155,156...|</w:t>
      </w:r>
    </w:p>
    <w:p w14:paraId="265CF14E" w14:textId="77777777" w:rsidR="0021670E" w:rsidRDefault="0021670E" w:rsidP="0021670E">
      <w:pPr>
        <w:pStyle w:val="a7"/>
      </w:pPr>
      <w:r>
        <w:t>|  1.0|(692,[150,151,152...|(692,[150,151,152...|</w:t>
      </w:r>
    </w:p>
    <w:p w14:paraId="56A20F4E" w14:textId="77777777" w:rsidR="0021670E" w:rsidRDefault="0021670E" w:rsidP="0021670E">
      <w:pPr>
        <w:pStyle w:val="a7"/>
      </w:pPr>
      <w:r>
        <w:t>|  0.0|(692,[124,125,126...|(692,[124,125,126...|</w:t>
      </w:r>
    </w:p>
    <w:p w14:paraId="2232189A" w14:textId="77777777" w:rsidR="0021670E" w:rsidRDefault="0021670E" w:rsidP="0021670E">
      <w:pPr>
        <w:pStyle w:val="a7"/>
      </w:pPr>
      <w:r>
        <w:t>|  0.0|(692,[152,153,154...|(692,[152,153,154...|</w:t>
      </w:r>
    </w:p>
    <w:p w14:paraId="76E689AF" w14:textId="77777777" w:rsidR="0021670E" w:rsidRDefault="0021670E" w:rsidP="0021670E">
      <w:pPr>
        <w:pStyle w:val="a7"/>
      </w:pPr>
      <w:r>
        <w:t>|  1.0|(692,[97,98,99,12...|(692,[97,98,99,12...|</w:t>
      </w:r>
    </w:p>
    <w:p w14:paraId="053CF231" w14:textId="77777777" w:rsidR="0021670E" w:rsidRDefault="0021670E" w:rsidP="0021670E">
      <w:pPr>
        <w:pStyle w:val="a7"/>
      </w:pPr>
      <w:r>
        <w:t>|  1.0|(692,[124,125,126...|(692,[124,125,126...|</w:t>
      </w:r>
    </w:p>
    <w:p w14:paraId="0E23FFC5" w14:textId="77777777" w:rsidR="0021670E" w:rsidRDefault="0021670E" w:rsidP="0021670E">
      <w:pPr>
        <w:pStyle w:val="a7"/>
      </w:pPr>
      <w:r>
        <w:t>+-----+--------------------+--------------------+</w:t>
      </w:r>
    </w:p>
    <w:p w14:paraId="3082FB6B" w14:textId="70A13BF1" w:rsidR="0023348E" w:rsidRDefault="0021670E" w:rsidP="0021670E">
      <w:pPr>
        <w:pStyle w:val="a7"/>
      </w:pPr>
      <w:r>
        <w:t>only showing top 20 rows</w:t>
      </w:r>
    </w:p>
    <w:p w14:paraId="68ADAD9E" w14:textId="7DD6938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36</w:t>
      </w:r>
      <w:r w:rsidR="00576232">
        <w:fldChar w:fldCharType="end"/>
      </w:r>
    </w:p>
    <w:p w14:paraId="2BF3F577" w14:textId="77777777" w:rsidR="0023348E" w:rsidRDefault="0023348E" w:rsidP="00A27500">
      <w:pPr>
        <w:pStyle w:val="Heading3"/>
      </w:pPr>
      <w:r>
        <w:t xml:space="preserve">MinMaxScaler </w:t>
      </w:r>
    </w:p>
    <w:p w14:paraId="491C958B" w14:textId="2196787C" w:rsidR="0023348E" w:rsidRDefault="0023348E" w:rsidP="0023348E">
      <w:pPr>
        <w:ind w:firstLine="420"/>
      </w:pPr>
      <w:r>
        <w:rPr>
          <w:rFonts w:hint="eastAsia"/>
        </w:rPr>
        <w:t>MinMaxScaler</w:t>
      </w:r>
      <w:r w:rsidR="00D64FFA" w:rsidRPr="00D64FFA">
        <w:rPr>
          <w:rFonts w:hint="eastAsia"/>
        </w:rPr>
        <w:t>作用范围是每一行</w:t>
      </w:r>
      <w:r>
        <w:rPr>
          <w:rFonts w:hint="eastAsia"/>
        </w:rPr>
        <w:t>，重新缩放每个特征</w:t>
      </w:r>
      <w:r w:rsidR="00001766">
        <w:rPr>
          <w:rFonts w:hint="eastAsia"/>
        </w:rPr>
        <w:t>到</w:t>
      </w:r>
      <w:r w:rsidR="00676D6B">
        <w:rPr>
          <w:rFonts w:hint="eastAsia"/>
        </w:rPr>
        <w:t>特定范围内，</w:t>
      </w:r>
      <w:r>
        <w:rPr>
          <w:rFonts w:hint="eastAsia"/>
        </w:rPr>
        <w:t>通常是在</w:t>
      </w:r>
      <w:r>
        <w:rPr>
          <w:rFonts w:hint="eastAsia"/>
        </w:rPr>
        <w:t>[0</w:t>
      </w:r>
      <w:r>
        <w:rPr>
          <w:rFonts w:hint="eastAsia"/>
        </w:rPr>
        <w:t>，</w:t>
      </w:r>
      <w:r>
        <w:rPr>
          <w:rFonts w:hint="eastAsia"/>
        </w:rPr>
        <w:t>1]</w:t>
      </w:r>
      <w:r w:rsidR="00676D6B">
        <w:rPr>
          <w:rFonts w:hint="eastAsia"/>
        </w:rPr>
        <w:t>，</w:t>
      </w:r>
      <w:r>
        <w:rPr>
          <w:rFonts w:hint="eastAsia"/>
        </w:rPr>
        <w:t>需要的参数</w:t>
      </w:r>
      <w:r w:rsidR="00676D6B">
        <w:rPr>
          <w:rFonts w:hint="eastAsia"/>
        </w:rPr>
        <w:t>为</w:t>
      </w:r>
      <w:r>
        <w:rPr>
          <w:rFonts w:hint="eastAsia"/>
        </w:rPr>
        <w:t>：</w:t>
      </w:r>
    </w:p>
    <w:p w14:paraId="2567A7B7" w14:textId="784973F4" w:rsidR="0023348E" w:rsidRDefault="0023348E" w:rsidP="0023348E">
      <w:pPr>
        <w:ind w:firstLine="420"/>
      </w:pPr>
      <w:r>
        <w:rPr>
          <w:rFonts w:hint="eastAsia"/>
        </w:rPr>
        <w:t>min</w:t>
      </w:r>
      <w:r>
        <w:rPr>
          <w:rFonts w:hint="eastAsia"/>
        </w:rPr>
        <w:t>：</w:t>
      </w:r>
      <w:r>
        <w:rPr>
          <w:rFonts w:hint="eastAsia"/>
        </w:rPr>
        <w:t>0.0</w:t>
      </w:r>
      <w:r w:rsidR="008B0295">
        <w:rPr>
          <w:rFonts w:hint="eastAsia"/>
        </w:rPr>
        <w:t>为</w:t>
      </w:r>
      <w:r>
        <w:rPr>
          <w:rFonts w:hint="eastAsia"/>
        </w:rPr>
        <w:t>默认</w:t>
      </w:r>
      <w:r w:rsidR="008B0295">
        <w:rPr>
          <w:rFonts w:hint="eastAsia"/>
        </w:rPr>
        <w:t>值</w:t>
      </w:r>
      <w:r w:rsidR="00676D6B">
        <w:rPr>
          <w:rFonts w:hint="eastAsia"/>
        </w:rPr>
        <w:t>，</w:t>
      </w:r>
      <w:r w:rsidR="00386D8F">
        <w:rPr>
          <w:rFonts w:hint="eastAsia"/>
        </w:rPr>
        <w:t>转换</w:t>
      </w:r>
      <w:r>
        <w:rPr>
          <w:rFonts w:hint="eastAsia"/>
        </w:rPr>
        <w:t>后的下限，由所有</w:t>
      </w:r>
      <w:r w:rsidR="000C4A9A">
        <w:rPr>
          <w:rFonts w:hint="eastAsia"/>
        </w:rPr>
        <w:t>特征</w:t>
      </w:r>
      <w:r>
        <w:rPr>
          <w:rFonts w:hint="eastAsia"/>
        </w:rPr>
        <w:t>共享。</w:t>
      </w:r>
    </w:p>
    <w:p w14:paraId="1499D42D" w14:textId="4CD970FA" w:rsidR="0023348E" w:rsidRDefault="000C4A9A" w:rsidP="0023348E">
      <w:pPr>
        <w:ind w:firstLine="420"/>
      </w:pPr>
      <w:r>
        <w:rPr>
          <w:rFonts w:hint="eastAsia"/>
        </w:rPr>
        <w:t>m</w:t>
      </w:r>
      <w:r w:rsidR="0023348E">
        <w:rPr>
          <w:rFonts w:hint="eastAsia"/>
        </w:rPr>
        <w:t>ax</w:t>
      </w:r>
      <w:r>
        <w:rPr>
          <w:rFonts w:hint="eastAsia"/>
        </w:rPr>
        <w:t>：</w:t>
      </w:r>
      <w:r w:rsidR="0023348E">
        <w:rPr>
          <w:rFonts w:hint="eastAsia"/>
        </w:rPr>
        <w:t>1.0</w:t>
      </w:r>
      <w:r w:rsidR="008B0295">
        <w:rPr>
          <w:rFonts w:hint="eastAsia"/>
        </w:rPr>
        <w:t>为</w:t>
      </w:r>
      <w:r w:rsidR="0023348E">
        <w:rPr>
          <w:rFonts w:hint="eastAsia"/>
        </w:rPr>
        <w:t>默认</w:t>
      </w:r>
      <w:r w:rsidR="008B0295">
        <w:rPr>
          <w:rFonts w:hint="eastAsia"/>
        </w:rPr>
        <w:t>值</w:t>
      </w:r>
      <w:r w:rsidR="00676D6B">
        <w:rPr>
          <w:rFonts w:hint="eastAsia"/>
        </w:rPr>
        <w:t>，</w:t>
      </w:r>
      <w:r w:rsidR="00386D8F">
        <w:rPr>
          <w:rFonts w:hint="eastAsia"/>
        </w:rPr>
        <w:t>转换后</w:t>
      </w:r>
      <w:r w:rsidR="0023348E">
        <w:rPr>
          <w:rFonts w:hint="eastAsia"/>
        </w:rPr>
        <w:t>的</w:t>
      </w:r>
      <w:r w:rsidR="00386D8F">
        <w:rPr>
          <w:rFonts w:hint="eastAsia"/>
        </w:rPr>
        <w:t>上限</w:t>
      </w:r>
      <w:r w:rsidR="0023348E">
        <w:rPr>
          <w:rFonts w:hint="eastAsia"/>
        </w:rPr>
        <w:t>，</w:t>
      </w:r>
      <w:r w:rsidR="0095624F">
        <w:rPr>
          <w:rFonts w:hint="eastAsia"/>
        </w:rPr>
        <w:t>由所有特征共享</w:t>
      </w:r>
      <w:r w:rsidR="0023348E">
        <w:rPr>
          <w:rFonts w:hint="eastAsia"/>
        </w:rPr>
        <w:t>。</w:t>
      </w:r>
    </w:p>
    <w:p w14:paraId="6C6D7AC4" w14:textId="19295800" w:rsidR="0023348E" w:rsidRDefault="0023348E" w:rsidP="0023348E">
      <w:pPr>
        <w:ind w:firstLine="420"/>
      </w:pPr>
      <w:r>
        <w:rPr>
          <w:rFonts w:hint="eastAsia"/>
        </w:rPr>
        <w:t>MinMaxScaler</w:t>
      </w:r>
      <w:r w:rsidR="00222556">
        <w:rPr>
          <w:rFonts w:hint="eastAsia"/>
        </w:rPr>
        <w:t>对数据集</w:t>
      </w:r>
      <w:r>
        <w:rPr>
          <w:rFonts w:hint="eastAsia"/>
        </w:rPr>
        <w:t>计算汇总统计并产生</w:t>
      </w:r>
      <w:r>
        <w:rPr>
          <w:rFonts w:hint="eastAsia"/>
        </w:rPr>
        <w:t>MinMaxScalerModel</w:t>
      </w:r>
      <w:r w:rsidR="00676D6B">
        <w:rPr>
          <w:rFonts w:hint="eastAsia"/>
        </w:rPr>
        <w:t>，</w:t>
      </w:r>
      <w:r>
        <w:rPr>
          <w:rFonts w:hint="eastAsia"/>
        </w:rPr>
        <w:t>然后该模型可以</w:t>
      </w:r>
      <w:r w:rsidR="00222556">
        <w:rPr>
          <w:rFonts w:hint="eastAsia"/>
        </w:rPr>
        <w:t>独立地转换</w:t>
      </w:r>
      <w:r>
        <w:rPr>
          <w:rFonts w:hint="eastAsia"/>
        </w:rPr>
        <w:t>每个特征，使得其在给定的范围内。</w:t>
      </w:r>
    </w:p>
    <w:p w14:paraId="157B568A" w14:textId="3DA8DEC2" w:rsidR="008806E9" w:rsidRPr="004677FD" w:rsidRDefault="00BD6515" w:rsidP="0023348E">
      <w:pPr>
        <w:ind w:firstLine="42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Rescaled(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*(max-min)+min</m:t>
                </m:r>
              </m:e>
            </m:mr>
          </m:m>
        </m:oMath>
      </m:oMathPara>
    </w:p>
    <w:p w14:paraId="76C2A8D7" w14:textId="380BEF1C" w:rsidR="004677FD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17</w:t>
      </w:r>
      <w:r w:rsidR="00576232">
        <w:fldChar w:fldCharType="end"/>
      </w:r>
    </w:p>
    <w:p w14:paraId="6A24A227" w14:textId="532CC387" w:rsidR="0023348E" w:rsidRDefault="0023348E" w:rsidP="0023348E">
      <w:pPr>
        <w:ind w:firstLine="420"/>
      </w:pPr>
      <w:r>
        <w:rPr>
          <w:rFonts w:hint="eastAsia"/>
        </w:rPr>
        <w:t>对于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rPr>
          <w:rFonts w:hint="eastAsia"/>
        </w:rPr>
        <w:t>情况下</w:t>
      </w:r>
      <w:r w:rsidR="004B3A54">
        <w:rPr>
          <w:rFonts w:hint="eastAsia"/>
        </w:rPr>
        <w:t>，</w:t>
      </w:r>
      <m:oMath>
        <m:r>
          <w:rPr>
            <w:rFonts w:ascii="Cambria Math" w:hAnsi="Cambria Math"/>
          </w:rPr>
          <m:t>Rescaled(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)=0.5*(max+min)</m:t>
        </m:r>
      </m:oMath>
      <w:r w:rsidR="00D46B01">
        <w:rPr>
          <w:rFonts w:hint="eastAsia"/>
        </w:rPr>
        <w:t>。</w:t>
      </w:r>
      <w:r>
        <w:rPr>
          <w:rFonts w:hint="eastAsia"/>
        </w:rPr>
        <w:t>请注意，由于零值可能会被转换为非零值，</w:t>
      </w:r>
      <w:r w:rsidR="00D46B01">
        <w:rPr>
          <w:rFonts w:hint="eastAsia"/>
        </w:rPr>
        <w:t>转换器</w:t>
      </w:r>
      <w:r>
        <w:rPr>
          <w:rFonts w:hint="eastAsia"/>
        </w:rPr>
        <w:t>的输出将</w:t>
      </w:r>
      <w:r w:rsidR="00BC0C2D">
        <w:rPr>
          <w:rFonts w:hint="eastAsia"/>
        </w:rPr>
        <w:t>是</w:t>
      </w:r>
      <w:r>
        <w:rPr>
          <w:rFonts w:hint="eastAsia"/>
        </w:rPr>
        <w:t>DenseVector</w:t>
      </w:r>
      <w:r w:rsidR="00BC0C2D">
        <w:rPr>
          <w:rFonts w:hint="eastAsia"/>
        </w:rPr>
        <w:t>，即使</w:t>
      </w:r>
      <w:r>
        <w:rPr>
          <w:rFonts w:hint="eastAsia"/>
        </w:rPr>
        <w:t>稀疏</w:t>
      </w:r>
      <w:r w:rsidR="00BC0C2D">
        <w:rPr>
          <w:rFonts w:hint="eastAsia"/>
        </w:rPr>
        <w:t>矩阵作为</w:t>
      </w:r>
      <w:r>
        <w:rPr>
          <w:rFonts w:hint="eastAsia"/>
        </w:rPr>
        <w:t>输入。下面的例子演示了如何加载</w:t>
      </w:r>
      <w:r w:rsidR="00BC0C2D" w:rsidRPr="00BC0C2D">
        <w:t>libsvm</w:t>
      </w:r>
      <w:r>
        <w:rPr>
          <w:rFonts w:hint="eastAsia"/>
        </w:rPr>
        <w:t>格式的数据集，然后重新调整每个特征为</w:t>
      </w:r>
      <w:r>
        <w:rPr>
          <w:rFonts w:hint="eastAsia"/>
        </w:rPr>
        <w:t>[0,1]</w:t>
      </w:r>
      <w:r>
        <w:rPr>
          <w:rFonts w:hint="eastAsia"/>
        </w:rPr>
        <w:t>。</w:t>
      </w:r>
    </w:p>
    <w:p w14:paraId="1C78BFCC" w14:textId="77777777" w:rsidR="009D1DE4" w:rsidRDefault="009D1DE4" w:rsidP="009D1DE4">
      <w:pPr>
        <w:pStyle w:val="a7"/>
      </w:pPr>
      <w:r>
        <w:t>scala&gt; import org.apache.spark.ml.feature.MinMaxScaler</w:t>
      </w:r>
    </w:p>
    <w:p w14:paraId="5F62A5F6" w14:textId="77777777" w:rsidR="009D1DE4" w:rsidRDefault="009D1DE4" w:rsidP="009D1DE4">
      <w:pPr>
        <w:pStyle w:val="a7"/>
      </w:pPr>
      <w:r>
        <w:t>import org.apache.spark.ml.feature.MinMaxScaler</w:t>
      </w:r>
    </w:p>
    <w:p w14:paraId="6685B8B0" w14:textId="77777777" w:rsidR="009D1DE4" w:rsidRDefault="009D1DE4" w:rsidP="009D1DE4">
      <w:pPr>
        <w:pStyle w:val="a7"/>
      </w:pPr>
    </w:p>
    <w:p w14:paraId="330B2E7A" w14:textId="77777777" w:rsidR="009D1DE4" w:rsidRDefault="009D1DE4" w:rsidP="009D1DE4">
      <w:pPr>
        <w:pStyle w:val="a7"/>
      </w:pPr>
      <w:r>
        <w:lastRenderedPageBreak/>
        <w:t>scala&gt; import org.apache.spark.ml.linalg.Vectors</w:t>
      </w:r>
    </w:p>
    <w:p w14:paraId="4F02BF6F" w14:textId="77777777" w:rsidR="009D1DE4" w:rsidRDefault="009D1DE4" w:rsidP="009D1DE4">
      <w:pPr>
        <w:pStyle w:val="a7"/>
      </w:pPr>
      <w:r>
        <w:t>import org.apache.spark.ml.linalg.Vectors</w:t>
      </w:r>
    </w:p>
    <w:p w14:paraId="6F87197C" w14:textId="77777777" w:rsidR="009D1DE4" w:rsidRDefault="009D1DE4" w:rsidP="009D1DE4">
      <w:pPr>
        <w:pStyle w:val="a7"/>
      </w:pPr>
    </w:p>
    <w:p w14:paraId="2CE9A767" w14:textId="77777777" w:rsidR="009D1DE4" w:rsidRDefault="009D1DE4" w:rsidP="009D1DE4">
      <w:pPr>
        <w:pStyle w:val="a7"/>
      </w:pPr>
      <w:r>
        <w:t>scala&gt; val dataFrame = spark.createDataFrame(Seq(</w:t>
      </w:r>
    </w:p>
    <w:p w14:paraId="1AC7EFEA" w14:textId="77777777" w:rsidR="009D1DE4" w:rsidRDefault="009D1DE4" w:rsidP="009D1DE4">
      <w:pPr>
        <w:pStyle w:val="a7"/>
      </w:pPr>
      <w:r>
        <w:t xml:space="preserve">     |   (0, Vectors.dense(1.0, 0.1, -1.0)),</w:t>
      </w:r>
    </w:p>
    <w:p w14:paraId="034BA127" w14:textId="77777777" w:rsidR="009D1DE4" w:rsidRDefault="009D1DE4" w:rsidP="009D1DE4">
      <w:pPr>
        <w:pStyle w:val="a7"/>
      </w:pPr>
      <w:r>
        <w:t xml:space="preserve">     |   (1, Vectors.dense(2.0, 1.1, 1.0)),</w:t>
      </w:r>
    </w:p>
    <w:p w14:paraId="0772110A" w14:textId="77777777" w:rsidR="009D1DE4" w:rsidRDefault="009D1DE4" w:rsidP="009D1DE4">
      <w:pPr>
        <w:pStyle w:val="a7"/>
      </w:pPr>
      <w:r>
        <w:t xml:space="preserve">     |   (2, Vectors.dense(3.0, 10.1, 3.0))</w:t>
      </w:r>
    </w:p>
    <w:p w14:paraId="3E046522" w14:textId="77777777" w:rsidR="009D1DE4" w:rsidRDefault="009D1DE4" w:rsidP="009D1DE4">
      <w:pPr>
        <w:pStyle w:val="a7"/>
      </w:pPr>
      <w:r>
        <w:t xml:space="preserve">     | )).toDF("id", "features")</w:t>
      </w:r>
    </w:p>
    <w:p w14:paraId="6CEAA3CB" w14:textId="2F1C0D3E" w:rsidR="009D1DE4" w:rsidRDefault="009D1DE4" w:rsidP="000349B0">
      <w:pPr>
        <w:pStyle w:val="a7"/>
      </w:pPr>
      <w:r>
        <w:t>dataFrame: org.apache.spark.sql.DataFrame = [id: int, features: vector]</w:t>
      </w:r>
    </w:p>
    <w:p w14:paraId="009A8EF2" w14:textId="77777777" w:rsidR="009D1DE4" w:rsidRDefault="009D1DE4" w:rsidP="009D1DE4">
      <w:pPr>
        <w:pStyle w:val="a7"/>
      </w:pPr>
      <w:r>
        <w:t>scala&gt; val scaler = new MinMaxScaler().setInputCol("features").setOutputCol("scaledFeatures")</w:t>
      </w:r>
    </w:p>
    <w:p w14:paraId="7AAE7563" w14:textId="77777777" w:rsidR="00A87F5A" w:rsidRDefault="009D1DE4" w:rsidP="00A87F5A">
      <w:pPr>
        <w:pStyle w:val="a7"/>
      </w:pPr>
      <w:r>
        <w:t>scaler: org.apache.spark.ml.feature.MinMaxScaler = minMaxScal_4c96b5ef3f2b</w:t>
      </w:r>
    </w:p>
    <w:p w14:paraId="5FD916CD" w14:textId="6C7BD692" w:rsidR="000349B0" w:rsidRPr="000349B0" w:rsidRDefault="000349B0" w:rsidP="000349B0">
      <w:pPr>
        <w:ind w:firstLine="420"/>
      </w:pPr>
      <w:r w:rsidRPr="000349B0">
        <w:rPr>
          <w:rFonts w:hint="eastAsia"/>
        </w:rPr>
        <w:t>计算汇总统计产生</w:t>
      </w:r>
      <w:r w:rsidRPr="000349B0">
        <w:rPr>
          <w:rFonts w:hint="eastAsia"/>
        </w:rPr>
        <w:t>MinMaxScalerModel</w:t>
      </w:r>
      <w:r>
        <w:rPr>
          <w:rFonts w:hint="eastAsia"/>
        </w:rPr>
        <w:t>：</w:t>
      </w:r>
    </w:p>
    <w:p w14:paraId="302FE554" w14:textId="77777777" w:rsidR="009D1DE4" w:rsidRDefault="009D1DE4" w:rsidP="009D1DE4">
      <w:pPr>
        <w:pStyle w:val="a7"/>
      </w:pPr>
      <w:r>
        <w:t>scala&gt; val scalerModel = scaler.fit(dataFrame)</w:t>
      </w:r>
    </w:p>
    <w:p w14:paraId="387D97EA" w14:textId="77777777" w:rsidR="009D1DE4" w:rsidRDefault="009D1DE4" w:rsidP="009D1DE4">
      <w:pPr>
        <w:pStyle w:val="a7"/>
      </w:pPr>
      <w:r>
        <w:t>scalerModel: org.apache.spark.ml.feature.MinMaxScalerModel = minMaxScal_4c96b5ef3f2b</w:t>
      </w:r>
    </w:p>
    <w:p w14:paraId="46F6E80E" w14:textId="39C36119" w:rsidR="00676D6B" w:rsidRPr="00676D6B" w:rsidRDefault="00676D6B" w:rsidP="00676D6B">
      <w:pPr>
        <w:ind w:firstLine="420"/>
      </w:pPr>
      <w:r>
        <w:rPr>
          <w:rFonts w:hint="eastAsia"/>
        </w:rPr>
        <w:t>重新按比例调整每个特征到范围</w:t>
      </w:r>
      <w:r w:rsidRPr="00676D6B">
        <w:t>[min, max]</w:t>
      </w:r>
      <w:r>
        <w:rPr>
          <w:rFonts w:hint="eastAsia"/>
        </w:rPr>
        <w:t>：</w:t>
      </w:r>
    </w:p>
    <w:p w14:paraId="074226AD" w14:textId="77777777" w:rsidR="009D1DE4" w:rsidRDefault="009D1DE4" w:rsidP="009D1DE4">
      <w:pPr>
        <w:pStyle w:val="a7"/>
      </w:pPr>
      <w:r>
        <w:t>scala&gt; val scaledData = scalerModel.transform(dataFrame)</w:t>
      </w:r>
    </w:p>
    <w:p w14:paraId="0FD26290" w14:textId="77777777" w:rsidR="009D1DE4" w:rsidRDefault="009D1DE4" w:rsidP="009D1DE4">
      <w:pPr>
        <w:pStyle w:val="a7"/>
      </w:pPr>
      <w:r>
        <w:t>scaledData: org.apache.spark.sql.DataFrame = [id: int, features: vector ... 1 more field]</w:t>
      </w:r>
    </w:p>
    <w:p w14:paraId="151BEC22" w14:textId="77777777" w:rsidR="009D1DE4" w:rsidRDefault="009D1DE4" w:rsidP="009D1DE4">
      <w:pPr>
        <w:pStyle w:val="a7"/>
      </w:pPr>
    </w:p>
    <w:p w14:paraId="6B3E8235" w14:textId="77777777" w:rsidR="009D1DE4" w:rsidRDefault="009D1DE4" w:rsidP="009D1DE4">
      <w:pPr>
        <w:pStyle w:val="a7"/>
      </w:pPr>
      <w:r>
        <w:t>scala&gt; println(s"Features scaled to range: [${scaler.getMin}, ${scaler.getMax}]")</w:t>
      </w:r>
    </w:p>
    <w:p w14:paraId="58160B63" w14:textId="77777777" w:rsidR="009D1DE4" w:rsidRDefault="009D1DE4" w:rsidP="009D1DE4">
      <w:pPr>
        <w:pStyle w:val="a7"/>
      </w:pPr>
      <w:r>
        <w:t>Features scaled to range: [0.0, 1.0]</w:t>
      </w:r>
    </w:p>
    <w:p w14:paraId="60BFB09A" w14:textId="77777777" w:rsidR="009D1DE4" w:rsidRDefault="009D1DE4" w:rsidP="009D1DE4">
      <w:pPr>
        <w:pStyle w:val="a7"/>
      </w:pPr>
    </w:p>
    <w:p w14:paraId="34E6E368" w14:textId="77777777" w:rsidR="009D1DE4" w:rsidRDefault="009D1DE4" w:rsidP="009D1DE4">
      <w:pPr>
        <w:pStyle w:val="a7"/>
      </w:pPr>
      <w:r>
        <w:t>scala&gt; scaledData.select("features", "scaledFeatures").show()</w:t>
      </w:r>
    </w:p>
    <w:p w14:paraId="18AECFFF" w14:textId="77777777" w:rsidR="009D1DE4" w:rsidRDefault="009D1DE4" w:rsidP="009D1DE4">
      <w:pPr>
        <w:pStyle w:val="a7"/>
      </w:pPr>
      <w:r>
        <w:t>+--------------+--------------+</w:t>
      </w:r>
    </w:p>
    <w:p w14:paraId="056E1A7E" w14:textId="77777777" w:rsidR="009D1DE4" w:rsidRDefault="009D1DE4" w:rsidP="009D1DE4">
      <w:pPr>
        <w:pStyle w:val="a7"/>
      </w:pPr>
      <w:r>
        <w:t>|      features|scaledFeatures|</w:t>
      </w:r>
    </w:p>
    <w:p w14:paraId="6BFB17BB" w14:textId="77777777" w:rsidR="009D1DE4" w:rsidRDefault="009D1DE4" w:rsidP="009D1DE4">
      <w:pPr>
        <w:pStyle w:val="a7"/>
      </w:pPr>
      <w:r>
        <w:t>+--------------+--------------+</w:t>
      </w:r>
    </w:p>
    <w:p w14:paraId="1ACA5779" w14:textId="77777777" w:rsidR="009D1DE4" w:rsidRDefault="009D1DE4" w:rsidP="009D1DE4">
      <w:pPr>
        <w:pStyle w:val="a7"/>
      </w:pPr>
      <w:r>
        <w:t>|[1.0,0.1,-1.0]| [0.0,0.0,0.0]|</w:t>
      </w:r>
    </w:p>
    <w:p w14:paraId="5F8A7E38" w14:textId="77777777" w:rsidR="009D1DE4" w:rsidRDefault="009D1DE4" w:rsidP="009D1DE4">
      <w:pPr>
        <w:pStyle w:val="a7"/>
      </w:pPr>
      <w:r>
        <w:t>| [2.0,1.1,1.0]| [0.5,0.1,0.5]|</w:t>
      </w:r>
    </w:p>
    <w:p w14:paraId="5F190C33" w14:textId="77777777" w:rsidR="009D1DE4" w:rsidRDefault="009D1DE4" w:rsidP="009D1DE4">
      <w:pPr>
        <w:pStyle w:val="a7"/>
      </w:pPr>
      <w:r>
        <w:t>|[3.0,10.1,3.0]| [1.0,1.0,1.0]|</w:t>
      </w:r>
    </w:p>
    <w:p w14:paraId="536746FF" w14:textId="5EF5E2E8" w:rsidR="0023348E" w:rsidRDefault="009D1DE4" w:rsidP="009D1DE4">
      <w:pPr>
        <w:pStyle w:val="a7"/>
      </w:pPr>
      <w:r>
        <w:t>+--------------+--------------+</w:t>
      </w:r>
    </w:p>
    <w:p w14:paraId="053400B7" w14:textId="7D11675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37</w:t>
      </w:r>
      <w:r w:rsidR="00576232">
        <w:fldChar w:fldCharType="end"/>
      </w:r>
    </w:p>
    <w:p w14:paraId="3C1B88D1" w14:textId="372F2C94" w:rsidR="0023348E" w:rsidRDefault="0023348E" w:rsidP="00A27500">
      <w:pPr>
        <w:pStyle w:val="Heading3"/>
      </w:pPr>
      <w:r>
        <w:t>MaxAbsScaler</w:t>
      </w:r>
    </w:p>
    <w:p w14:paraId="075C8E26" w14:textId="150DC787" w:rsidR="0023348E" w:rsidRDefault="0023348E" w:rsidP="0023348E">
      <w:pPr>
        <w:ind w:firstLine="420"/>
      </w:pPr>
      <w:r>
        <w:rPr>
          <w:rFonts w:hint="eastAsia"/>
        </w:rPr>
        <w:t>MaxAbsScaler</w:t>
      </w:r>
      <w:r w:rsidR="000233C8">
        <w:rPr>
          <w:rFonts w:hint="eastAsia"/>
        </w:rPr>
        <w:t>转换向量行的数据集</w:t>
      </w:r>
      <w:r>
        <w:rPr>
          <w:rFonts w:hint="eastAsia"/>
        </w:rPr>
        <w:t>，重新缩放每个特征</w:t>
      </w:r>
      <w:r w:rsidR="00E10B92">
        <w:rPr>
          <w:rFonts w:hint="eastAsia"/>
        </w:rPr>
        <w:t>到</w:t>
      </w:r>
      <w:r w:rsidR="00E10B92">
        <w:rPr>
          <w:rFonts w:hint="eastAsia"/>
        </w:rPr>
        <w:t>[-1,1]</w:t>
      </w:r>
      <w:r w:rsidR="00E10B92">
        <w:rPr>
          <w:rFonts w:hint="eastAsia"/>
        </w:rPr>
        <w:t>的范围内，</w:t>
      </w:r>
      <w:r>
        <w:rPr>
          <w:rFonts w:hint="eastAsia"/>
        </w:rPr>
        <w:t>通过</w:t>
      </w:r>
      <w:r w:rsidR="00E10B92">
        <w:rPr>
          <w:rFonts w:hint="eastAsia"/>
        </w:rPr>
        <w:t>除以</w:t>
      </w:r>
      <w:r w:rsidR="00371E83">
        <w:rPr>
          <w:rFonts w:hint="eastAsia"/>
        </w:rPr>
        <w:t>每个特征的最大绝对值，</w:t>
      </w:r>
      <w:r>
        <w:rPr>
          <w:rFonts w:hint="eastAsia"/>
        </w:rPr>
        <w:t>它不移位</w:t>
      </w:r>
      <w:r w:rsidR="00E10B92">
        <w:rPr>
          <w:rFonts w:hint="eastAsia"/>
        </w:rPr>
        <w:t>或</w:t>
      </w:r>
      <w:r w:rsidR="00371E83">
        <w:rPr>
          <w:rFonts w:hint="eastAsia"/>
        </w:rPr>
        <w:t>居中数据，</w:t>
      </w:r>
      <w:r>
        <w:rPr>
          <w:rFonts w:hint="eastAsia"/>
        </w:rPr>
        <w:t>因此不破坏任何稀疏性。</w:t>
      </w:r>
    </w:p>
    <w:p w14:paraId="01AC6ACE" w14:textId="00B21413" w:rsidR="0023348E" w:rsidRDefault="0023348E" w:rsidP="0023348E">
      <w:pPr>
        <w:ind w:firstLine="420"/>
      </w:pPr>
      <w:r>
        <w:rPr>
          <w:rFonts w:hint="eastAsia"/>
        </w:rPr>
        <w:t>MaxAbsScaler</w:t>
      </w:r>
      <w:r w:rsidR="001564F0">
        <w:rPr>
          <w:rFonts w:hint="eastAsia"/>
        </w:rPr>
        <w:t>对数据集</w:t>
      </w:r>
      <w:r>
        <w:rPr>
          <w:rFonts w:hint="eastAsia"/>
        </w:rPr>
        <w:t>计算汇总统计</w:t>
      </w:r>
      <w:r w:rsidR="006F3931">
        <w:rPr>
          <w:rFonts w:hint="eastAsia"/>
        </w:rPr>
        <w:t>，</w:t>
      </w:r>
      <w:r>
        <w:rPr>
          <w:rFonts w:hint="eastAsia"/>
        </w:rPr>
        <w:t>并产生</w:t>
      </w:r>
      <w:r>
        <w:rPr>
          <w:rFonts w:hint="eastAsia"/>
        </w:rPr>
        <w:t>MaxAbsScalerModel</w:t>
      </w:r>
      <w:r w:rsidR="00C82206">
        <w:rPr>
          <w:rFonts w:hint="eastAsia"/>
        </w:rPr>
        <w:t>，</w:t>
      </w:r>
      <w:r>
        <w:rPr>
          <w:rFonts w:hint="eastAsia"/>
        </w:rPr>
        <w:t>然后该模型可以</w:t>
      </w:r>
      <w:r w:rsidR="006F3931">
        <w:rPr>
          <w:rFonts w:hint="eastAsia"/>
        </w:rPr>
        <w:t>独立地转换</w:t>
      </w:r>
      <w:r>
        <w:rPr>
          <w:rFonts w:hint="eastAsia"/>
        </w:rPr>
        <w:t>每个特征</w:t>
      </w:r>
      <w:r w:rsidR="006F3931">
        <w:rPr>
          <w:rFonts w:hint="eastAsia"/>
        </w:rPr>
        <w:t>为</w:t>
      </w:r>
      <w:r>
        <w:rPr>
          <w:rFonts w:hint="eastAsia"/>
        </w:rPr>
        <w:t>范围</w:t>
      </w:r>
      <w:r>
        <w:rPr>
          <w:rFonts w:hint="eastAsia"/>
        </w:rPr>
        <w:t>[-1,1]</w:t>
      </w:r>
      <w:r>
        <w:rPr>
          <w:rFonts w:hint="eastAsia"/>
        </w:rPr>
        <w:t>。下面的例子演示了如何加载</w:t>
      </w:r>
      <w:r>
        <w:rPr>
          <w:rFonts w:hint="eastAsia"/>
        </w:rPr>
        <w:t>LIBSVM</w:t>
      </w:r>
      <w:r>
        <w:rPr>
          <w:rFonts w:hint="eastAsia"/>
        </w:rPr>
        <w:t>格式的数据集，然后重新调整每个特征为</w:t>
      </w:r>
      <w:r>
        <w:rPr>
          <w:rFonts w:hint="eastAsia"/>
        </w:rPr>
        <w:t>[-1,1]</w:t>
      </w:r>
      <w:r>
        <w:rPr>
          <w:rFonts w:hint="eastAsia"/>
        </w:rPr>
        <w:t>。</w:t>
      </w:r>
    </w:p>
    <w:p w14:paraId="6B6BEBB0" w14:textId="77777777" w:rsidR="00FE082B" w:rsidRDefault="00FE082B" w:rsidP="00FE082B">
      <w:pPr>
        <w:pStyle w:val="a7"/>
      </w:pPr>
      <w:r>
        <w:t>scala&gt; import org.apache.spark.ml.feature.MaxAbsScaler</w:t>
      </w:r>
    </w:p>
    <w:p w14:paraId="263DB8FF" w14:textId="77777777" w:rsidR="00FE082B" w:rsidRDefault="00FE082B" w:rsidP="00FE082B">
      <w:pPr>
        <w:pStyle w:val="a7"/>
      </w:pPr>
      <w:r>
        <w:t>import org.apache.spark.ml.feature.MaxAbsScaler</w:t>
      </w:r>
    </w:p>
    <w:p w14:paraId="28EEE46E" w14:textId="77777777" w:rsidR="00FE082B" w:rsidRDefault="00FE082B" w:rsidP="00FE082B">
      <w:pPr>
        <w:pStyle w:val="a7"/>
      </w:pPr>
    </w:p>
    <w:p w14:paraId="6FBE28F9" w14:textId="77777777" w:rsidR="00FE082B" w:rsidRDefault="00FE082B" w:rsidP="00FE082B">
      <w:pPr>
        <w:pStyle w:val="a7"/>
      </w:pPr>
      <w:r>
        <w:t>scala&gt; import org.apache.spark.ml.linalg.Vectors</w:t>
      </w:r>
    </w:p>
    <w:p w14:paraId="6D36D091" w14:textId="77777777" w:rsidR="00FE082B" w:rsidRDefault="00FE082B" w:rsidP="00FE082B">
      <w:pPr>
        <w:pStyle w:val="a7"/>
      </w:pPr>
      <w:r>
        <w:t>import org.apache.spark.ml.linalg.Vectors</w:t>
      </w:r>
    </w:p>
    <w:p w14:paraId="6AEC2B1B" w14:textId="77777777" w:rsidR="00FE082B" w:rsidRDefault="00FE082B" w:rsidP="00FE082B">
      <w:pPr>
        <w:pStyle w:val="a7"/>
      </w:pPr>
    </w:p>
    <w:p w14:paraId="42A1EDC9" w14:textId="77777777" w:rsidR="00FE082B" w:rsidRDefault="00FE082B" w:rsidP="00FE082B">
      <w:pPr>
        <w:pStyle w:val="a7"/>
      </w:pPr>
      <w:r>
        <w:t>scala&gt; val dataFrame = spark.createDataFrame(Seq(</w:t>
      </w:r>
    </w:p>
    <w:p w14:paraId="592C087E" w14:textId="77777777" w:rsidR="00FE082B" w:rsidRDefault="00FE082B" w:rsidP="00FE082B">
      <w:pPr>
        <w:pStyle w:val="a7"/>
      </w:pPr>
      <w:r>
        <w:t xml:space="preserve">     |   (0, Vectors.dense(1.0, 0.1, -8.0)),</w:t>
      </w:r>
    </w:p>
    <w:p w14:paraId="094EA6C3" w14:textId="77777777" w:rsidR="00FE082B" w:rsidRDefault="00FE082B" w:rsidP="00FE082B">
      <w:pPr>
        <w:pStyle w:val="a7"/>
      </w:pPr>
      <w:r>
        <w:t xml:space="preserve">     |   (1, Vectors.dense(2.0, 1.0, -4.0)),</w:t>
      </w:r>
    </w:p>
    <w:p w14:paraId="29604A47" w14:textId="77777777" w:rsidR="00FE082B" w:rsidRDefault="00FE082B" w:rsidP="00FE082B">
      <w:pPr>
        <w:pStyle w:val="a7"/>
      </w:pPr>
      <w:r>
        <w:t xml:space="preserve">     |   (2, Vectors.dense(4.0, 10.0, 8.0))</w:t>
      </w:r>
    </w:p>
    <w:p w14:paraId="6E0E4B8C" w14:textId="77777777" w:rsidR="00FE082B" w:rsidRDefault="00FE082B" w:rsidP="00FE082B">
      <w:pPr>
        <w:pStyle w:val="a7"/>
      </w:pPr>
      <w:r>
        <w:t xml:space="preserve">     | )).toDF("id", "features")</w:t>
      </w:r>
    </w:p>
    <w:p w14:paraId="35753E2F" w14:textId="77777777" w:rsidR="00FE082B" w:rsidRDefault="00FE082B" w:rsidP="00FE082B">
      <w:pPr>
        <w:pStyle w:val="a7"/>
      </w:pPr>
      <w:r>
        <w:t>dataFrame: org.apache.spark.sql.DataFrame = [id: int, features: vector]</w:t>
      </w:r>
    </w:p>
    <w:p w14:paraId="6DDF6285" w14:textId="77777777" w:rsidR="00FE082B" w:rsidRDefault="00FE082B" w:rsidP="00FE082B">
      <w:pPr>
        <w:pStyle w:val="a7"/>
      </w:pPr>
    </w:p>
    <w:p w14:paraId="2C91CB34" w14:textId="77777777" w:rsidR="00FE082B" w:rsidRDefault="00FE082B" w:rsidP="00FE082B">
      <w:pPr>
        <w:pStyle w:val="a7"/>
      </w:pPr>
      <w:r>
        <w:t>scala&gt; val scaler = new MaxAbsScaler().setInputCol("features").setOutputCol("scaledFeatures")</w:t>
      </w:r>
    </w:p>
    <w:p w14:paraId="702D5830" w14:textId="77777777" w:rsidR="00FE082B" w:rsidRDefault="00FE082B" w:rsidP="00FE082B">
      <w:pPr>
        <w:pStyle w:val="a7"/>
      </w:pPr>
      <w:r>
        <w:t>scaler: org.apache.spark.ml.feature.MaxAbsScaler = maxAbsScal_26cca37ab1f7</w:t>
      </w:r>
    </w:p>
    <w:p w14:paraId="344E00F3" w14:textId="136156F3" w:rsidR="001D2128" w:rsidRPr="001D2128" w:rsidRDefault="001D2128" w:rsidP="001D2128">
      <w:pPr>
        <w:ind w:firstLine="420"/>
      </w:pPr>
      <w:r>
        <w:rPr>
          <w:rFonts w:hint="eastAsia"/>
        </w:rPr>
        <w:t>计算汇总统计并且产生</w:t>
      </w:r>
      <w:r>
        <w:t>MaxAbsScalerModel</w:t>
      </w:r>
      <w:r>
        <w:rPr>
          <w:rFonts w:hint="eastAsia"/>
        </w:rPr>
        <w:t>：</w:t>
      </w:r>
    </w:p>
    <w:p w14:paraId="4AF7FD97" w14:textId="77777777" w:rsidR="00FE082B" w:rsidRDefault="00FE082B" w:rsidP="00FE082B">
      <w:pPr>
        <w:pStyle w:val="a7"/>
      </w:pPr>
      <w:r>
        <w:t>scala&gt; val scalerModel = scaler.fit(dataFrame)</w:t>
      </w:r>
    </w:p>
    <w:p w14:paraId="26C8747B" w14:textId="77777777" w:rsidR="00FE082B" w:rsidRDefault="00FE082B" w:rsidP="00FE082B">
      <w:pPr>
        <w:pStyle w:val="a7"/>
      </w:pPr>
      <w:r>
        <w:t>scalerModel: org.apache.spark.ml.feature.MaxAbsScalerModel = maxAbsScal_26cca37ab1f7</w:t>
      </w:r>
    </w:p>
    <w:p w14:paraId="026900C3" w14:textId="6DDD852C" w:rsidR="0045635A" w:rsidRPr="0045635A" w:rsidRDefault="0045635A" w:rsidP="0045635A">
      <w:pPr>
        <w:ind w:firstLine="420"/>
      </w:pPr>
      <w:r>
        <w:rPr>
          <w:rFonts w:hint="eastAsia"/>
        </w:rPr>
        <w:t>重新按比例调整每个特征到范围</w:t>
      </w:r>
      <w:r w:rsidRPr="0045635A">
        <w:t>[-1, 1]</w:t>
      </w:r>
      <w:r>
        <w:rPr>
          <w:rFonts w:hint="eastAsia"/>
        </w:rPr>
        <w:t>：</w:t>
      </w:r>
    </w:p>
    <w:p w14:paraId="1F53D76F" w14:textId="77777777" w:rsidR="00FE082B" w:rsidRDefault="00FE082B" w:rsidP="00FE082B">
      <w:pPr>
        <w:pStyle w:val="a7"/>
      </w:pPr>
      <w:r>
        <w:t>scala&gt; val scaledData = scalerModel.transform(dataFrame)</w:t>
      </w:r>
    </w:p>
    <w:p w14:paraId="6E7C6F26" w14:textId="77777777" w:rsidR="00FE082B" w:rsidRDefault="00FE082B" w:rsidP="00FE082B">
      <w:pPr>
        <w:pStyle w:val="a7"/>
      </w:pPr>
      <w:r>
        <w:t>scaledData: org.apache.spark.sql.DataFrame = [id: int, features: vector ... 1 more field]</w:t>
      </w:r>
    </w:p>
    <w:p w14:paraId="36C0FCFE" w14:textId="77777777" w:rsidR="00FE082B" w:rsidRDefault="00FE082B" w:rsidP="00FE082B">
      <w:pPr>
        <w:pStyle w:val="a7"/>
      </w:pPr>
    </w:p>
    <w:p w14:paraId="24B65D3D" w14:textId="77777777" w:rsidR="00FE082B" w:rsidRDefault="00FE082B" w:rsidP="00FE082B">
      <w:pPr>
        <w:pStyle w:val="a7"/>
      </w:pPr>
      <w:r>
        <w:t>scala&gt; scaledData.select("features", "scaledFeatures").show()</w:t>
      </w:r>
    </w:p>
    <w:p w14:paraId="0323B326" w14:textId="77777777" w:rsidR="00FE082B" w:rsidRDefault="00FE082B" w:rsidP="00FE082B">
      <w:pPr>
        <w:pStyle w:val="a7"/>
      </w:pPr>
      <w:r>
        <w:t>+--------------+----------------+</w:t>
      </w:r>
    </w:p>
    <w:p w14:paraId="0B9C5EF2" w14:textId="77777777" w:rsidR="00FE082B" w:rsidRDefault="00FE082B" w:rsidP="00FE082B">
      <w:pPr>
        <w:pStyle w:val="a7"/>
      </w:pPr>
      <w:r>
        <w:t>|      features|  scaledFeatures|</w:t>
      </w:r>
    </w:p>
    <w:p w14:paraId="08F32EDB" w14:textId="77777777" w:rsidR="00FE082B" w:rsidRDefault="00FE082B" w:rsidP="00FE082B">
      <w:pPr>
        <w:pStyle w:val="a7"/>
      </w:pPr>
      <w:r>
        <w:t>+--------------+----------------+</w:t>
      </w:r>
    </w:p>
    <w:p w14:paraId="74592FDC" w14:textId="77777777" w:rsidR="00FE082B" w:rsidRDefault="00FE082B" w:rsidP="00FE082B">
      <w:pPr>
        <w:pStyle w:val="a7"/>
      </w:pPr>
      <w:r>
        <w:t>|[1.0,0.1,-8.0]|[0.25,0.01,-1.0]|</w:t>
      </w:r>
    </w:p>
    <w:p w14:paraId="1C8DF13B" w14:textId="77777777" w:rsidR="00FE082B" w:rsidRDefault="00FE082B" w:rsidP="00FE082B">
      <w:pPr>
        <w:pStyle w:val="a7"/>
      </w:pPr>
      <w:r>
        <w:t>|[2.0,1.0,-4.0]|  [0.5,0.1,-0.5]|</w:t>
      </w:r>
    </w:p>
    <w:p w14:paraId="0C6C1D02" w14:textId="77777777" w:rsidR="00FE082B" w:rsidRDefault="00FE082B" w:rsidP="00FE082B">
      <w:pPr>
        <w:pStyle w:val="a7"/>
      </w:pPr>
      <w:r>
        <w:t>|[4.0,10.0,8.0]|   [1.0,1.0,1.0]|</w:t>
      </w:r>
    </w:p>
    <w:p w14:paraId="3CDD4A4D" w14:textId="2AA18E86" w:rsidR="0023348E" w:rsidRDefault="00FE082B" w:rsidP="00FE082B">
      <w:pPr>
        <w:pStyle w:val="a7"/>
      </w:pPr>
      <w:r>
        <w:t>+--------------+----------------+</w:t>
      </w:r>
    </w:p>
    <w:p w14:paraId="24B74968" w14:textId="3A3CC852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38</w:t>
      </w:r>
      <w:r w:rsidR="00576232">
        <w:fldChar w:fldCharType="end"/>
      </w:r>
    </w:p>
    <w:p w14:paraId="107852A1" w14:textId="77777777" w:rsidR="0023348E" w:rsidRDefault="0023348E" w:rsidP="00A27500">
      <w:pPr>
        <w:pStyle w:val="Heading3"/>
      </w:pPr>
      <w:r>
        <w:t xml:space="preserve">Bucketizer </w:t>
      </w:r>
    </w:p>
    <w:p w14:paraId="5F06A87D" w14:textId="645031F0" w:rsidR="0023348E" w:rsidRDefault="006B1BE2" w:rsidP="006B1BE2">
      <w:pPr>
        <w:ind w:firstLine="420"/>
      </w:pPr>
      <w:r>
        <w:rPr>
          <w:rFonts w:hint="eastAsia"/>
        </w:rPr>
        <w:t>Bucketizer</w:t>
      </w:r>
      <w:r>
        <w:rPr>
          <w:rFonts w:hint="eastAsia"/>
        </w:rPr>
        <w:t>将连续的特征列转换成特征桶</w:t>
      </w:r>
      <w:r w:rsidR="00E06442">
        <w:rPr>
          <w:rFonts w:hint="eastAsia"/>
        </w:rPr>
        <w:t>列，这些桶由用户指定，</w:t>
      </w:r>
      <w:r>
        <w:rPr>
          <w:rFonts w:hint="eastAsia"/>
        </w:rPr>
        <w:t>拥有一个</w:t>
      </w:r>
      <w:r>
        <w:rPr>
          <w:rFonts w:hint="eastAsia"/>
        </w:rPr>
        <w:t>splits</w:t>
      </w:r>
      <w:r>
        <w:rPr>
          <w:rFonts w:hint="eastAsia"/>
        </w:rPr>
        <w:t>参数。</w:t>
      </w:r>
      <w:r>
        <w:rPr>
          <w:rFonts w:hint="eastAsia"/>
        </w:rPr>
        <w:t xml:space="preserve"> </w:t>
      </w:r>
      <w:r>
        <w:rPr>
          <w:rFonts w:hint="eastAsia"/>
        </w:rPr>
        <w:t>例如商城的人群，觉得把人分为</w:t>
      </w:r>
      <w:r>
        <w:rPr>
          <w:rFonts w:hint="eastAsia"/>
        </w:rPr>
        <w:t>50</w:t>
      </w:r>
      <w:r>
        <w:rPr>
          <w:rFonts w:hint="eastAsia"/>
        </w:rPr>
        <w:t>以上和</w:t>
      </w:r>
      <w:r>
        <w:rPr>
          <w:rFonts w:hint="eastAsia"/>
        </w:rPr>
        <w:t>50</w:t>
      </w:r>
      <w:r>
        <w:rPr>
          <w:rFonts w:hint="eastAsia"/>
        </w:rPr>
        <w:t>以下太不精准了，应该分为</w:t>
      </w:r>
      <w:r>
        <w:rPr>
          <w:rFonts w:hint="eastAsia"/>
        </w:rPr>
        <w:t>20</w:t>
      </w:r>
      <w:r>
        <w:rPr>
          <w:rFonts w:hint="eastAsia"/>
        </w:rPr>
        <w:t>岁以下，</w:t>
      </w:r>
      <w:r>
        <w:rPr>
          <w:rFonts w:hint="eastAsia"/>
        </w:rPr>
        <w:t>20-30</w:t>
      </w:r>
      <w:r>
        <w:rPr>
          <w:rFonts w:hint="eastAsia"/>
        </w:rPr>
        <w:t>岁，</w:t>
      </w:r>
      <w:r>
        <w:rPr>
          <w:rFonts w:hint="eastAsia"/>
        </w:rPr>
        <w:t>30-40</w:t>
      </w:r>
      <w:r>
        <w:rPr>
          <w:rFonts w:hint="eastAsia"/>
        </w:rPr>
        <w:t>岁，</w:t>
      </w:r>
      <w:r>
        <w:rPr>
          <w:rFonts w:hint="eastAsia"/>
        </w:rPr>
        <w:t>36-50</w:t>
      </w:r>
      <w:r>
        <w:rPr>
          <w:rFonts w:hint="eastAsia"/>
        </w:rPr>
        <w:t>岁，</w:t>
      </w:r>
      <w:r>
        <w:rPr>
          <w:rFonts w:hint="eastAsia"/>
        </w:rPr>
        <w:t>50</w:t>
      </w:r>
      <w:r>
        <w:rPr>
          <w:rFonts w:hint="eastAsia"/>
        </w:rPr>
        <w:t>以上，那么就得用到数值离散化的处理方法了。离散化就是把</w:t>
      </w:r>
      <w:r w:rsidR="00E06442">
        <w:rPr>
          <w:rFonts w:hint="eastAsia"/>
        </w:rPr>
        <w:t>特征进行适当的离散处理，比如上面所说的年龄是个连续的特征，但是把它分为不同的年龄阶段就是</w:t>
      </w:r>
      <w:r>
        <w:rPr>
          <w:rFonts w:hint="eastAsia"/>
        </w:rPr>
        <w:t>离散化了，这样更利于我们分析用户行为进行精准推荐。</w:t>
      </w:r>
      <w:r>
        <w:rPr>
          <w:rFonts w:hint="eastAsia"/>
        </w:rPr>
        <w:t>Bucketizer</w:t>
      </w:r>
      <w:r w:rsidR="00E06442">
        <w:rPr>
          <w:rFonts w:hint="eastAsia"/>
        </w:rPr>
        <w:t>能方便的将一堆数据分成不同的区间，</w:t>
      </w:r>
      <w:r w:rsidR="0023348E">
        <w:rPr>
          <w:rFonts w:hint="eastAsia"/>
        </w:rPr>
        <w:t>它需要一个参数：</w:t>
      </w:r>
    </w:p>
    <w:p w14:paraId="374C71B7" w14:textId="10208468" w:rsidR="003E7122" w:rsidRDefault="0023348E" w:rsidP="003E7122">
      <w:pPr>
        <w:ind w:firstLine="420"/>
      </w:pPr>
      <w:r>
        <w:rPr>
          <w:rFonts w:hint="eastAsia"/>
        </w:rPr>
        <w:t>splits</w:t>
      </w:r>
      <w:r>
        <w:rPr>
          <w:rFonts w:hint="eastAsia"/>
        </w:rPr>
        <w:t>：</w:t>
      </w:r>
      <w:r w:rsidR="003E7122">
        <w:rPr>
          <w:rFonts w:hint="eastAsia"/>
        </w:rPr>
        <w:t>如果有</w:t>
      </w:r>
      <w:r w:rsidR="003E7122">
        <w:rPr>
          <w:rFonts w:hint="eastAsia"/>
        </w:rPr>
        <w:t>n+1</w:t>
      </w:r>
      <w:r w:rsidR="003E7122">
        <w:rPr>
          <w:rFonts w:hint="eastAsia"/>
        </w:rPr>
        <w:t>个</w:t>
      </w:r>
      <w:r w:rsidR="0056783A">
        <w:rPr>
          <w:rFonts w:hint="eastAsia"/>
        </w:rPr>
        <w:t>splits</w:t>
      </w:r>
      <w:r w:rsidR="0056783A">
        <w:rPr>
          <w:rFonts w:hint="eastAsia"/>
        </w:rPr>
        <w:t>，</w:t>
      </w:r>
      <w:r w:rsidR="003E7122">
        <w:rPr>
          <w:rFonts w:hint="eastAsia"/>
        </w:rPr>
        <w:t>那么将有</w:t>
      </w:r>
      <w:r w:rsidR="003E7122">
        <w:rPr>
          <w:rFonts w:hint="eastAsia"/>
        </w:rPr>
        <w:t>n</w:t>
      </w:r>
      <w:r w:rsidR="003E7122">
        <w:rPr>
          <w:rFonts w:hint="eastAsia"/>
        </w:rPr>
        <w:t>个桶。桶将由</w:t>
      </w:r>
      <w:r w:rsidR="003E7122">
        <w:rPr>
          <w:rFonts w:hint="eastAsia"/>
        </w:rPr>
        <w:t>split x</w:t>
      </w:r>
      <w:r w:rsidR="003E7122">
        <w:rPr>
          <w:rFonts w:hint="eastAsia"/>
        </w:rPr>
        <w:t>和</w:t>
      </w:r>
      <w:r w:rsidR="003E7122">
        <w:rPr>
          <w:rFonts w:hint="eastAsia"/>
        </w:rPr>
        <w:t>split y</w:t>
      </w:r>
      <w:r w:rsidR="003E7122">
        <w:rPr>
          <w:rFonts w:hint="eastAsia"/>
        </w:rPr>
        <w:t>共同确定</w:t>
      </w:r>
      <w:r w:rsidR="0056783A">
        <w:rPr>
          <w:rFonts w:hint="eastAsia"/>
        </w:rPr>
        <w:t>，</w:t>
      </w:r>
      <w:r w:rsidR="003E7122">
        <w:rPr>
          <w:rFonts w:hint="eastAsia"/>
        </w:rPr>
        <w:t>它的值范围为</w:t>
      </w:r>
      <w:r w:rsidR="0056783A">
        <w:rPr>
          <w:rFonts w:hint="eastAsia"/>
        </w:rPr>
        <w:t>[x,y</w:t>
      </w:r>
      <w:r w:rsidR="0056783A">
        <w:t>]</w:t>
      </w:r>
      <w:r w:rsidR="0056783A">
        <w:rPr>
          <w:rFonts w:hint="eastAsia"/>
        </w:rPr>
        <w:t>，</w:t>
      </w:r>
      <w:r w:rsidR="003E7122">
        <w:rPr>
          <w:rFonts w:hint="eastAsia"/>
        </w:rPr>
        <w:t>如果是最后一个桶</w:t>
      </w:r>
      <w:r w:rsidR="0056783A">
        <w:rPr>
          <w:rFonts w:hint="eastAsia"/>
        </w:rPr>
        <w:t>，</w:t>
      </w:r>
      <w:r w:rsidR="003E7122">
        <w:rPr>
          <w:rFonts w:hint="eastAsia"/>
        </w:rPr>
        <w:t>范围将是</w:t>
      </w:r>
      <w:r w:rsidR="003E7122">
        <w:rPr>
          <w:rFonts w:hint="eastAsia"/>
        </w:rPr>
        <w:t>[x,y]</w:t>
      </w:r>
      <w:r w:rsidR="003E7122">
        <w:rPr>
          <w:rFonts w:hint="eastAsia"/>
        </w:rPr>
        <w:t>。</w:t>
      </w:r>
      <w:r w:rsidR="003E7122">
        <w:rPr>
          <w:rFonts w:hint="eastAsia"/>
        </w:rPr>
        <w:t>splits</w:t>
      </w:r>
      <w:r w:rsidR="003E7122">
        <w:rPr>
          <w:rFonts w:hint="eastAsia"/>
        </w:rPr>
        <w:t>应该严格递增。负无穷和正无穷必须明确的提供用来覆盖所有的双精度值</w:t>
      </w:r>
      <w:r w:rsidR="00EF3CE8">
        <w:rPr>
          <w:rFonts w:hint="eastAsia"/>
        </w:rPr>
        <w:t>，</w:t>
      </w:r>
      <w:r w:rsidR="003E7122">
        <w:rPr>
          <w:rFonts w:hint="eastAsia"/>
        </w:rPr>
        <w:t>否则超出</w:t>
      </w:r>
      <w:r w:rsidR="003E7122">
        <w:rPr>
          <w:rFonts w:hint="eastAsia"/>
        </w:rPr>
        <w:t>splits</w:t>
      </w:r>
      <w:r w:rsidR="003E7122">
        <w:rPr>
          <w:rFonts w:hint="eastAsia"/>
        </w:rPr>
        <w:t>的值将会被认为是一个错误。</w:t>
      </w:r>
      <w:r w:rsidR="003E7122">
        <w:rPr>
          <w:rFonts w:hint="eastAsia"/>
        </w:rPr>
        <w:t>splits</w:t>
      </w:r>
      <w:r w:rsidR="003E7122">
        <w:rPr>
          <w:rFonts w:hint="eastAsia"/>
        </w:rPr>
        <w:t>的两个例子是</w:t>
      </w:r>
      <w:r w:rsidR="003E7122">
        <w:rPr>
          <w:rFonts w:hint="eastAsia"/>
        </w:rPr>
        <w:t>Array(Double.NegativeInfinity, 0.0, 1.0, Double.PositiveInfinity) </w:t>
      </w:r>
      <w:r w:rsidR="003E7122">
        <w:rPr>
          <w:rFonts w:hint="eastAsia"/>
        </w:rPr>
        <w:t>和</w:t>
      </w:r>
      <w:r w:rsidR="003E7122">
        <w:rPr>
          <w:rFonts w:hint="eastAsia"/>
        </w:rPr>
        <w:t> Array(0.0, 1.0, 2.0)</w:t>
      </w:r>
      <w:r w:rsidR="003E7122">
        <w:rPr>
          <w:rFonts w:hint="eastAsia"/>
        </w:rPr>
        <w:t>。</w:t>
      </w:r>
    </w:p>
    <w:p w14:paraId="3C3733F9" w14:textId="4E65DC6B" w:rsidR="0023348E" w:rsidRDefault="000B3C02" w:rsidP="0023348E">
      <w:pPr>
        <w:ind w:firstLine="420"/>
      </w:pPr>
      <w:r w:rsidRPr="000B3C02">
        <w:rPr>
          <w:rFonts w:hint="eastAsia"/>
        </w:rPr>
        <w:t>注意</w:t>
      </w:r>
      <w:r w:rsidRPr="000B3C02">
        <w:rPr>
          <w:rFonts w:hint="eastAsia"/>
        </w:rPr>
        <w:t>,</w:t>
      </w:r>
      <w:r w:rsidRPr="000B3C02">
        <w:rPr>
          <w:rFonts w:hint="eastAsia"/>
        </w:rPr>
        <w:t>如果你并不知道目标列的上界和下界</w:t>
      </w:r>
      <w:r>
        <w:rPr>
          <w:rFonts w:hint="eastAsia"/>
        </w:rPr>
        <w:t>，我们</w:t>
      </w:r>
      <w:r w:rsidRPr="000B3C02">
        <w:rPr>
          <w:rFonts w:hint="eastAsia"/>
        </w:rPr>
        <w:t>应该添加</w:t>
      </w:r>
      <w:r w:rsidRPr="000B3C02">
        <w:rPr>
          <w:rFonts w:hint="eastAsia"/>
        </w:rPr>
        <w:t>Double.NegativeInfinity</w:t>
      </w:r>
      <w:r w:rsidRPr="000B3C02">
        <w:rPr>
          <w:rFonts w:hint="eastAsia"/>
        </w:rPr>
        <w:t>和</w:t>
      </w:r>
      <w:r w:rsidRPr="000B3C02">
        <w:rPr>
          <w:rFonts w:hint="eastAsia"/>
        </w:rPr>
        <w:t>Double.PositiveInfinity</w:t>
      </w:r>
      <w:r w:rsidRPr="000B3C02">
        <w:rPr>
          <w:rFonts w:hint="eastAsia"/>
        </w:rPr>
        <w:t>作为边界从而防止潜在的</w:t>
      </w:r>
      <w:r>
        <w:rPr>
          <w:rFonts w:hint="eastAsia"/>
        </w:rPr>
        <w:t>超过边界的异常</w:t>
      </w:r>
      <w:r w:rsidR="00B378AF">
        <w:rPr>
          <w:rFonts w:hint="eastAsia"/>
        </w:rPr>
        <w:t>，</w:t>
      </w:r>
      <w:r w:rsidR="00A51F6B" w:rsidRPr="00A51F6B">
        <w:rPr>
          <w:rFonts w:hint="eastAsia"/>
        </w:rPr>
        <w:t>以下示例演示如何将一列双精度数据转换为另一个索引列。</w:t>
      </w:r>
    </w:p>
    <w:p w14:paraId="151F8551" w14:textId="77777777" w:rsidR="007174EA" w:rsidRDefault="007174EA" w:rsidP="007174EA">
      <w:pPr>
        <w:pStyle w:val="a7"/>
      </w:pPr>
      <w:r>
        <w:t>scala&gt; import org.apache.spark.ml.feature.Bucketizer</w:t>
      </w:r>
    </w:p>
    <w:p w14:paraId="754A38C2" w14:textId="77777777" w:rsidR="007174EA" w:rsidRDefault="007174EA" w:rsidP="007174EA">
      <w:pPr>
        <w:pStyle w:val="a7"/>
      </w:pPr>
      <w:r>
        <w:t>import org.apache.spark.ml.feature.Bucketizer</w:t>
      </w:r>
    </w:p>
    <w:p w14:paraId="3B705D7E" w14:textId="77777777" w:rsidR="007174EA" w:rsidRDefault="007174EA" w:rsidP="007174EA">
      <w:pPr>
        <w:pStyle w:val="a7"/>
      </w:pPr>
    </w:p>
    <w:p w14:paraId="11F08735" w14:textId="77777777" w:rsidR="007174EA" w:rsidRDefault="007174EA" w:rsidP="007174EA">
      <w:pPr>
        <w:pStyle w:val="a7"/>
      </w:pPr>
      <w:r>
        <w:t>scala&gt; val splits = Array(Double.NegativeInfinity, -0.5, 0.0, 0.5, Double.PositiveInfinity)</w:t>
      </w:r>
    </w:p>
    <w:p w14:paraId="537FA803" w14:textId="77777777" w:rsidR="007174EA" w:rsidRDefault="007174EA" w:rsidP="007174EA">
      <w:pPr>
        <w:pStyle w:val="a7"/>
      </w:pPr>
      <w:r>
        <w:t>splits: Array[Double] = Array(-Infinity, -0.5, 0.0, 0.5, Infinity)</w:t>
      </w:r>
    </w:p>
    <w:p w14:paraId="635D57ED" w14:textId="77777777" w:rsidR="007174EA" w:rsidRDefault="007174EA" w:rsidP="007174EA">
      <w:pPr>
        <w:pStyle w:val="a7"/>
      </w:pPr>
    </w:p>
    <w:p w14:paraId="5D705C5C" w14:textId="77777777" w:rsidR="007174EA" w:rsidRDefault="007174EA" w:rsidP="007174EA">
      <w:pPr>
        <w:pStyle w:val="a7"/>
      </w:pPr>
      <w:r>
        <w:t>scala&gt; val data = Array(-999.9, -0.5, -0.3, 0.0, 0.2, 999.9)</w:t>
      </w:r>
    </w:p>
    <w:p w14:paraId="3A940DC4" w14:textId="77777777" w:rsidR="007174EA" w:rsidRDefault="007174EA" w:rsidP="007174EA">
      <w:pPr>
        <w:pStyle w:val="a7"/>
      </w:pPr>
      <w:r>
        <w:t>data: Array[Double] = Array(-999.9, -0.5, -0.3, 0.0, 0.2, 999.9)</w:t>
      </w:r>
    </w:p>
    <w:p w14:paraId="5CE0DFFC" w14:textId="77777777" w:rsidR="007174EA" w:rsidRDefault="007174EA" w:rsidP="007174EA">
      <w:pPr>
        <w:pStyle w:val="a7"/>
      </w:pPr>
    </w:p>
    <w:p w14:paraId="39FDA0D6" w14:textId="77777777" w:rsidR="007174EA" w:rsidRDefault="007174EA" w:rsidP="007174EA">
      <w:pPr>
        <w:pStyle w:val="a7"/>
      </w:pPr>
      <w:r>
        <w:t>scala&gt; val dataFrame = spark.createDataFrame(data.map(Tuple1.apply)).toDF("features")</w:t>
      </w:r>
    </w:p>
    <w:p w14:paraId="521006DC" w14:textId="77777777" w:rsidR="007174EA" w:rsidRDefault="007174EA" w:rsidP="007174EA">
      <w:pPr>
        <w:pStyle w:val="a7"/>
      </w:pPr>
      <w:r>
        <w:t>dataFrame: org.apache.spark.sql.DataFrame = [features: double]</w:t>
      </w:r>
    </w:p>
    <w:p w14:paraId="4BE40CF3" w14:textId="77777777" w:rsidR="007174EA" w:rsidRDefault="007174EA" w:rsidP="007174EA">
      <w:pPr>
        <w:pStyle w:val="a7"/>
      </w:pPr>
    </w:p>
    <w:p w14:paraId="27A1B619" w14:textId="77777777" w:rsidR="007174EA" w:rsidRDefault="007174EA" w:rsidP="007174EA">
      <w:pPr>
        <w:pStyle w:val="a7"/>
      </w:pPr>
      <w:r>
        <w:lastRenderedPageBreak/>
        <w:t>scala&gt; val bucketizer = new Bucketizer().setInputCol("features").setOutputCol("bucketedFeatures").setSplits(splits)</w:t>
      </w:r>
    </w:p>
    <w:p w14:paraId="01D3A2D8" w14:textId="77777777" w:rsidR="007174EA" w:rsidRDefault="007174EA" w:rsidP="007174EA">
      <w:pPr>
        <w:pStyle w:val="a7"/>
      </w:pPr>
      <w:r>
        <w:t>bucketizer: org.apache.spark.ml.feature.Bucketizer = bucketizer_5c90c0ea99ee</w:t>
      </w:r>
    </w:p>
    <w:p w14:paraId="34C5CEA3" w14:textId="6EE49F69" w:rsidR="00B378AF" w:rsidRPr="00B378AF" w:rsidRDefault="00B378AF" w:rsidP="00B378AF">
      <w:pPr>
        <w:ind w:firstLine="420"/>
      </w:pPr>
      <w:r>
        <w:rPr>
          <w:rFonts w:hint="eastAsia"/>
        </w:rPr>
        <w:t>转换原始数据为桶索引：</w:t>
      </w:r>
    </w:p>
    <w:p w14:paraId="1186AA26" w14:textId="77777777" w:rsidR="007174EA" w:rsidRDefault="007174EA" w:rsidP="007174EA">
      <w:pPr>
        <w:pStyle w:val="a7"/>
      </w:pPr>
      <w:r>
        <w:t>scala&gt; val bucketedData = bucketizer.transform(dataFrame)</w:t>
      </w:r>
    </w:p>
    <w:p w14:paraId="763A41A7" w14:textId="77777777" w:rsidR="007174EA" w:rsidRDefault="007174EA" w:rsidP="007174EA">
      <w:pPr>
        <w:pStyle w:val="a7"/>
      </w:pPr>
      <w:r>
        <w:t>bucketedData: org.apache.spark.sql.DataFrame = [features: double, bucketedFeatures: double]</w:t>
      </w:r>
    </w:p>
    <w:p w14:paraId="33F5994E" w14:textId="77777777" w:rsidR="007174EA" w:rsidRDefault="007174EA" w:rsidP="007174EA">
      <w:pPr>
        <w:pStyle w:val="a7"/>
      </w:pPr>
    </w:p>
    <w:p w14:paraId="52514E4C" w14:textId="77777777" w:rsidR="007174EA" w:rsidRDefault="007174EA" w:rsidP="007174EA">
      <w:pPr>
        <w:pStyle w:val="a7"/>
      </w:pPr>
      <w:r>
        <w:t>scala&gt; println(s"Bucketizer output with ${bucketizer.getSplits.length-1} buckets")</w:t>
      </w:r>
    </w:p>
    <w:p w14:paraId="143591E1" w14:textId="77777777" w:rsidR="007174EA" w:rsidRDefault="007174EA" w:rsidP="007174EA">
      <w:pPr>
        <w:pStyle w:val="a7"/>
      </w:pPr>
      <w:r>
        <w:t>Bucketizer output with 4 buckets</w:t>
      </w:r>
    </w:p>
    <w:p w14:paraId="662A172A" w14:textId="77777777" w:rsidR="007174EA" w:rsidRDefault="007174EA" w:rsidP="007174EA">
      <w:pPr>
        <w:pStyle w:val="a7"/>
      </w:pPr>
    </w:p>
    <w:p w14:paraId="77C78976" w14:textId="77777777" w:rsidR="007174EA" w:rsidRDefault="007174EA" w:rsidP="007174EA">
      <w:pPr>
        <w:pStyle w:val="a7"/>
      </w:pPr>
      <w:r>
        <w:t>scala&gt; bucketedData.show()</w:t>
      </w:r>
    </w:p>
    <w:p w14:paraId="3CF16097" w14:textId="77777777" w:rsidR="007174EA" w:rsidRDefault="007174EA" w:rsidP="007174EA">
      <w:pPr>
        <w:pStyle w:val="a7"/>
      </w:pPr>
      <w:r>
        <w:t>+--------+----------------+</w:t>
      </w:r>
    </w:p>
    <w:p w14:paraId="131349EA" w14:textId="77777777" w:rsidR="007174EA" w:rsidRDefault="007174EA" w:rsidP="007174EA">
      <w:pPr>
        <w:pStyle w:val="a7"/>
      </w:pPr>
      <w:r>
        <w:t>|features|bucketedFeatures|</w:t>
      </w:r>
    </w:p>
    <w:p w14:paraId="66074D4E" w14:textId="77777777" w:rsidR="007174EA" w:rsidRDefault="007174EA" w:rsidP="007174EA">
      <w:pPr>
        <w:pStyle w:val="a7"/>
      </w:pPr>
      <w:r>
        <w:t>+--------+----------------+</w:t>
      </w:r>
    </w:p>
    <w:p w14:paraId="412D8520" w14:textId="77777777" w:rsidR="007174EA" w:rsidRDefault="007174EA" w:rsidP="007174EA">
      <w:pPr>
        <w:pStyle w:val="a7"/>
      </w:pPr>
      <w:r>
        <w:t>|  -999.9|             0.0|</w:t>
      </w:r>
    </w:p>
    <w:p w14:paraId="0A58E3A9" w14:textId="77777777" w:rsidR="007174EA" w:rsidRDefault="007174EA" w:rsidP="007174EA">
      <w:pPr>
        <w:pStyle w:val="a7"/>
      </w:pPr>
      <w:r>
        <w:t>|    -0.5|             1.0|</w:t>
      </w:r>
    </w:p>
    <w:p w14:paraId="0F22855E" w14:textId="77777777" w:rsidR="007174EA" w:rsidRDefault="007174EA" w:rsidP="007174EA">
      <w:pPr>
        <w:pStyle w:val="a7"/>
      </w:pPr>
      <w:r>
        <w:t>|    -0.3|             1.0|</w:t>
      </w:r>
    </w:p>
    <w:p w14:paraId="3A6318C0" w14:textId="77777777" w:rsidR="007174EA" w:rsidRDefault="007174EA" w:rsidP="007174EA">
      <w:pPr>
        <w:pStyle w:val="a7"/>
      </w:pPr>
      <w:r>
        <w:t>|     0.0|             2.0|</w:t>
      </w:r>
    </w:p>
    <w:p w14:paraId="06B96109" w14:textId="77777777" w:rsidR="007174EA" w:rsidRDefault="007174EA" w:rsidP="007174EA">
      <w:pPr>
        <w:pStyle w:val="a7"/>
      </w:pPr>
      <w:r>
        <w:t>|     0.2|             2.0|</w:t>
      </w:r>
    </w:p>
    <w:p w14:paraId="10CC3D3C" w14:textId="77777777" w:rsidR="007174EA" w:rsidRDefault="007174EA" w:rsidP="007174EA">
      <w:pPr>
        <w:pStyle w:val="a7"/>
      </w:pPr>
      <w:r>
        <w:t>|   999.9|             3.0|</w:t>
      </w:r>
    </w:p>
    <w:p w14:paraId="440E6631" w14:textId="0655EBA9" w:rsidR="0023348E" w:rsidRDefault="007174EA" w:rsidP="007174EA">
      <w:pPr>
        <w:pStyle w:val="a7"/>
      </w:pPr>
      <w:r>
        <w:t>+--------+----------------+</w:t>
      </w:r>
    </w:p>
    <w:p w14:paraId="579B8382" w14:textId="36AA676C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39</w:t>
      </w:r>
      <w:r w:rsidR="00576232">
        <w:fldChar w:fldCharType="end"/>
      </w:r>
    </w:p>
    <w:p w14:paraId="77733572" w14:textId="77777777" w:rsidR="0023348E" w:rsidRDefault="0023348E" w:rsidP="00A27500">
      <w:pPr>
        <w:pStyle w:val="Heading3"/>
      </w:pPr>
      <w:r>
        <w:t xml:space="preserve">ElementwiseProduct </w:t>
      </w:r>
    </w:p>
    <w:p w14:paraId="19D659D7" w14:textId="4B6716E9" w:rsidR="0023348E" w:rsidRDefault="0023348E" w:rsidP="0023348E">
      <w:pPr>
        <w:ind w:firstLine="420"/>
      </w:pPr>
      <w:r>
        <w:rPr>
          <w:rFonts w:hint="eastAsia"/>
        </w:rPr>
        <w:t>ElementwiseProduct</w:t>
      </w:r>
      <w:r w:rsidR="003C245B">
        <w:rPr>
          <w:rFonts w:hint="eastAsia"/>
        </w:rPr>
        <w:t>对每一个输入向量乘以一个给定的权重</w:t>
      </w:r>
      <w:r w:rsidR="00FA5505">
        <w:rPr>
          <w:rFonts w:hint="eastAsia"/>
        </w:rPr>
        <w:t>向量，换句话说</w:t>
      </w:r>
      <w:r w:rsidR="00FA14F3" w:rsidRPr="00FA14F3">
        <w:rPr>
          <w:rFonts w:hint="eastAsia"/>
        </w:rPr>
        <w:t>就是通过</w:t>
      </w:r>
      <w:r w:rsidR="00FA14F3">
        <w:rPr>
          <w:rFonts w:hint="eastAsia"/>
        </w:rPr>
        <w:t>一个乘子对数据集的</w:t>
      </w:r>
      <w:r w:rsidR="00FA5505">
        <w:rPr>
          <w:rFonts w:hint="eastAsia"/>
        </w:rPr>
        <w:t>每一列进行缩放，可以</w:t>
      </w:r>
      <w:r>
        <w:rPr>
          <w:rFonts w:hint="eastAsia"/>
        </w:rPr>
        <w:t>表示</w:t>
      </w:r>
      <w:r w:rsidR="00FA5505">
        <w:rPr>
          <w:rFonts w:hint="eastAsia"/>
        </w:rPr>
        <w:t>为</w:t>
      </w:r>
      <w:r w:rsidR="00D96848">
        <w:rPr>
          <w:rFonts w:hint="eastAsia"/>
        </w:rPr>
        <w:t>在</w:t>
      </w:r>
      <w:r>
        <w:rPr>
          <w:rFonts w:hint="eastAsia"/>
        </w:rPr>
        <w:t>输入</w:t>
      </w:r>
      <w:r w:rsidR="00B24B1B">
        <w:rPr>
          <w:rFonts w:hint="eastAsia"/>
        </w:rPr>
        <w:t>向量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和</w:t>
      </w:r>
      <w:r w:rsidR="00B24B1B">
        <w:rPr>
          <w:rFonts w:hint="eastAsia"/>
        </w:rPr>
        <w:t>转换向量</w:t>
      </w:r>
      <m:oMath>
        <m:r>
          <w:rPr>
            <w:rFonts w:ascii="Cambria Math" w:hAnsi="Cambria Math"/>
          </w:rPr>
          <m:t>w</m:t>
        </m:r>
      </m:oMath>
      <w:r w:rsidR="00B24B1B">
        <w:rPr>
          <w:rFonts w:hint="eastAsia"/>
        </w:rPr>
        <w:t>之间</w:t>
      </w:r>
      <w:r w:rsidR="00BD6515">
        <w:rPr>
          <w:rFonts w:hint="eastAsia"/>
        </w:rPr>
        <w:t>的</w:t>
      </w:r>
      <w:r w:rsidR="00BD6515">
        <w:rPr>
          <w:rFonts w:hint="eastAsia"/>
        </w:rPr>
        <w:t>Hadamard</w:t>
      </w:r>
      <w:r w:rsidR="00BD6515">
        <w:rPr>
          <w:rFonts w:hint="eastAsia"/>
        </w:rPr>
        <w:t>乘积</w:t>
      </w:r>
      <w:r w:rsidR="008A52C7">
        <w:rPr>
          <w:rFonts w:hint="eastAsia"/>
        </w:rPr>
        <w:t>，以产生结果向量为：</w:t>
      </w:r>
    </w:p>
    <w:p w14:paraId="4062D1B2" w14:textId="1201A8FE" w:rsidR="00390DF3" w:rsidRPr="004677FD" w:rsidRDefault="00BD6515" w:rsidP="0023348E">
      <w:pPr>
        <w:ind w:firstLine="42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∘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10E27F51" w14:textId="0F9A9113" w:rsidR="004677FD" w:rsidRDefault="004677FD" w:rsidP="004677FD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公式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18</w:t>
      </w:r>
      <w:r w:rsidR="00576232">
        <w:fldChar w:fldCharType="end"/>
      </w:r>
    </w:p>
    <w:p w14:paraId="4DC4D27B" w14:textId="264B51BE" w:rsidR="0023348E" w:rsidRDefault="0023348E" w:rsidP="0023348E">
      <w:pPr>
        <w:ind w:firstLine="420"/>
      </w:pPr>
      <w:r>
        <w:rPr>
          <w:rFonts w:hint="eastAsia"/>
        </w:rPr>
        <w:t>下面这个例子展示了如何使用一个变换</w:t>
      </w:r>
      <w:r w:rsidR="00D37157">
        <w:rPr>
          <w:rFonts w:hint="eastAsia"/>
        </w:rPr>
        <w:t>向量</w:t>
      </w:r>
      <w:r>
        <w:rPr>
          <w:rFonts w:hint="eastAsia"/>
        </w:rPr>
        <w:t>值转化</w:t>
      </w:r>
      <w:r w:rsidR="00D37157">
        <w:rPr>
          <w:rFonts w:hint="eastAsia"/>
        </w:rPr>
        <w:t>向量</w:t>
      </w:r>
      <w:r>
        <w:rPr>
          <w:rFonts w:hint="eastAsia"/>
        </w:rPr>
        <w:t>。</w:t>
      </w:r>
    </w:p>
    <w:p w14:paraId="3FB0FCC1" w14:textId="77777777" w:rsidR="007174EA" w:rsidRDefault="007174EA" w:rsidP="007174EA">
      <w:pPr>
        <w:pStyle w:val="a7"/>
      </w:pPr>
      <w:r>
        <w:t>scala&gt; import org.apache.spark.ml.feature.ElementwiseProduct</w:t>
      </w:r>
    </w:p>
    <w:p w14:paraId="03DD3DE0" w14:textId="77777777" w:rsidR="007174EA" w:rsidRDefault="007174EA" w:rsidP="007174EA">
      <w:pPr>
        <w:pStyle w:val="a7"/>
      </w:pPr>
      <w:r>
        <w:t>import org.apache.spark.ml.feature.ElementwiseProduct</w:t>
      </w:r>
    </w:p>
    <w:p w14:paraId="599B71F8" w14:textId="77777777" w:rsidR="007174EA" w:rsidRDefault="007174EA" w:rsidP="007174EA">
      <w:pPr>
        <w:pStyle w:val="a7"/>
      </w:pPr>
    </w:p>
    <w:p w14:paraId="3B702EC1" w14:textId="77777777" w:rsidR="007174EA" w:rsidRDefault="007174EA" w:rsidP="007174EA">
      <w:pPr>
        <w:pStyle w:val="a7"/>
      </w:pPr>
      <w:r>
        <w:t>scala&gt; import org.apache.spark.ml.linalg.Vectors</w:t>
      </w:r>
    </w:p>
    <w:p w14:paraId="59BE7F06" w14:textId="77777777" w:rsidR="007174EA" w:rsidRDefault="007174EA" w:rsidP="007174EA">
      <w:pPr>
        <w:pStyle w:val="a7"/>
      </w:pPr>
      <w:r>
        <w:t>import org.apache.spark.ml.linalg.Vectors</w:t>
      </w:r>
    </w:p>
    <w:p w14:paraId="09111FD5" w14:textId="77777777" w:rsidR="007174EA" w:rsidRDefault="007174EA" w:rsidP="007174EA">
      <w:pPr>
        <w:pStyle w:val="a7"/>
      </w:pPr>
    </w:p>
    <w:p w14:paraId="46D2C9E3" w14:textId="77777777" w:rsidR="007174EA" w:rsidRDefault="007174EA" w:rsidP="007174EA">
      <w:pPr>
        <w:pStyle w:val="a7"/>
      </w:pPr>
      <w:r>
        <w:t>scala&gt; val dataFrame = spark.createDataFrame(Seq(</w:t>
      </w:r>
    </w:p>
    <w:p w14:paraId="1F97E4F4" w14:textId="77777777" w:rsidR="007174EA" w:rsidRDefault="007174EA" w:rsidP="007174EA">
      <w:pPr>
        <w:pStyle w:val="a7"/>
      </w:pPr>
      <w:r>
        <w:t xml:space="preserve">     |   ("a", Vectors.dense(1.0, 2.0, 3.0)),</w:t>
      </w:r>
    </w:p>
    <w:p w14:paraId="2137362A" w14:textId="77777777" w:rsidR="007174EA" w:rsidRDefault="007174EA" w:rsidP="007174EA">
      <w:pPr>
        <w:pStyle w:val="a7"/>
      </w:pPr>
      <w:r>
        <w:t xml:space="preserve">     |   ("b", Vectors.dense(4.0, 5.0, 6.0)))).toDF("id", "vector")</w:t>
      </w:r>
    </w:p>
    <w:p w14:paraId="5E25B4B6" w14:textId="77777777" w:rsidR="007174EA" w:rsidRDefault="007174EA" w:rsidP="007174EA">
      <w:pPr>
        <w:pStyle w:val="a7"/>
      </w:pPr>
      <w:r>
        <w:t>dataFrame: org.apache.spark.sql.DataFrame = [id: string, vector: vector]</w:t>
      </w:r>
    </w:p>
    <w:p w14:paraId="67928095" w14:textId="77777777" w:rsidR="007174EA" w:rsidRDefault="007174EA" w:rsidP="007174EA">
      <w:pPr>
        <w:pStyle w:val="a7"/>
      </w:pPr>
    </w:p>
    <w:p w14:paraId="7DA61E42" w14:textId="77777777" w:rsidR="007174EA" w:rsidRDefault="007174EA" w:rsidP="007174EA">
      <w:pPr>
        <w:pStyle w:val="a7"/>
      </w:pPr>
      <w:r>
        <w:t>scala&gt; val transformingVector = Vectors.dense(0.0, 1.0, 2.0)</w:t>
      </w:r>
    </w:p>
    <w:p w14:paraId="68E3C11C" w14:textId="77777777" w:rsidR="007174EA" w:rsidRDefault="007174EA" w:rsidP="007174EA">
      <w:pPr>
        <w:pStyle w:val="a7"/>
      </w:pPr>
      <w:r>
        <w:t>transformingVector: org.apache.spark.ml.linalg.Vector = [0.0,1.0,2.0]</w:t>
      </w:r>
    </w:p>
    <w:p w14:paraId="0474482F" w14:textId="77777777" w:rsidR="007174EA" w:rsidRDefault="007174EA" w:rsidP="007174EA">
      <w:pPr>
        <w:pStyle w:val="a7"/>
      </w:pPr>
    </w:p>
    <w:p w14:paraId="7C01F3F5" w14:textId="77777777" w:rsidR="007174EA" w:rsidRDefault="007174EA" w:rsidP="007174EA">
      <w:pPr>
        <w:pStyle w:val="a7"/>
      </w:pPr>
      <w:r>
        <w:t>scala&gt; val transformer = new ElementwiseProduct().setScalingVec(transformingVector).setInputCol("vector").setOutputCol("transformedVector")</w:t>
      </w:r>
    </w:p>
    <w:p w14:paraId="71F909BE" w14:textId="77777777" w:rsidR="007174EA" w:rsidRDefault="007174EA" w:rsidP="007174EA">
      <w:pPr>
        <w:pStyle w:val="a7"/>
      </w:pPr>
      <w:r>
        <w:t>transformer: org.apache.spark.ml.feature.ElementwiseProduct = elemProd_1945a75a91ff</w:t>
      </w:r>
    </w:p>
    <w:p w14:paraId="79F7B515" w14:textId="77777777" w:rsidR="007174EA" w:rsidRDefault="007174EA" w:rsidP="007174EA">
      <w:pPr>
        <w:pStyle w:val="a7"/>
      </w:pPr>
    </w:p>
    <w:p w14:paraId="460704B0" w14:textId="77777777" w:rsidR="007174EA" w:rsidRDefault="007174EA" w:rsidP="007174EA">
      <w:pPr>
        <w:pStyle w:val="a7"/>
      </w:pPr>
      <w:r>
        <w:t>scala&gt; transformer.transform(dataFrame).show()</w:t>
      </w:r>
    </w:p>
    <w:p w14:paraId="164BBBB7" w14:textId="77777777" w:rsidR="007174EA" w:rsidRDefault="007174EA" w:rsidP="007174EA">
      <w:pPr>
        <w:pStyle w:val="a7"/>
      </w:pPr>
      <w:r>
        <w:t>+---+-------------+-----------------+</w:t>
      </w:r>
    </w:p>
    <w:p w14:paraId="726D24E8" w14:textId="77777777" w:rsidR="007174EA" w:rsidRDefault="007174EA" w:rsidP="007174EA">
      <w:pPr>
        <w:pStyle w:val="a7"/>
      </w:pPr>
      <w:r>
        <w:t>| id|       vector|transformedVector|</w:t>
      </w:r>
    </w:p>
    <w:p w14:paraId="602DD8C8" w14:textId="77777777" w:rsidR="007174EA" w:rsidRDefault="007174EA" w:rsidP="007174EA">
      <w:pPr>
        <w:pStyle w:val="a7"/>
      </w:pPr>
      <w:r>
        <w:t>+---+-------------+-----------------+</w:t>
      </w:r>
    </w:p>
    <w:p w14:paraId="59E25E46" w14:textId="77777777" w:rsidR="007174EA" w:rsidRDefault="007174EA" w:rsidP="007174EA">
      <w:pPr>
        <w:pStyle w:val="a7"/>
      </w:pPr>
      <w:r>
        <w:t>|  a|[1.0,2.0,3.0]|    [0.0,2.0,6.0]|</w:t>
      </w:r>
    </w:p>
    <w:p w14:paraId="5C4799AA" w14:textId="77777777" w:rsidR="007174EA" w:rsidRDefault="007174EA" w:rsidP="007174EA">
      <w:pPr>
        <w:pStyle w:val="a7"/>
      </w:pPr>
      <w:r>
        <w:t>|  b|[4.0,5.0,6.0]|   [0.0,5.0,12.0]|</w:t>
      </w:r>
    </w:p>
    <w:p w14:paraId="7559695E" w14:textId="35D56880" w:rsidR="0023348E" w:rsidRDefault="007174EA" w:rsidP="007174EA">
      <w:pPr>
        <w:pStyle w:val="a7"/>
      </w:pPr>
      <w:r>
        <w:t>+---+-------------+-----------------+</w:t>
      </w:r>
    </w:p>
    <w:p w14:paraId="12D80AE3" w14:textId="0B62501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40</w:t>
      </w:r>
      <w:r w:rsidR="00576232">
        <w:fldChar w:fldCharType="end"/>
      </w:r>
    </w:p>
    <w:p w14:paraId="5716D2BC" w14:textId="0A9F5E4C" w:rsidR="00572789" w:rsidRDefault="0026001C" w:rsidP="0026001C">
      <w:pPr>
        <w:pStyle w:val="a2"/>
        <w:spacing w:before="156"/>
      </w:pPr>
      <w:r w:rsidRPr="0026001C">
        <w:t>Hadamard</w:t>
      </w:r>
      <w:r>
        <w:rPr>
          <w:rFonts w:hint="eastAsia"/>
        </w:rPr>
        <w:t>乘积</w:t>
      </w:r>
    </w:p>
    <w:p w14:paraId="1EF14E52" w14:textId="04501672" w:rsidR="0026001C" w:rsidRDefault="00913750" w:rsidP="0026001C">
      <w:pPr>
        <w:pStyle w:val="ab"/>
        <w:spacing w:after="156"/>
        <w:ind w:firstLine="300"/>
      </w:pPr>
      <w:r w:rsidRPr="00913750">
        <w:rPr>
          <w:rFonts w:hint="eastAsia"/>
        </w:rPr>
        <w:t>在数学中，</w:t>
      </w:r>
      <w:r w:rsidRPr="00913750">
        <w:rPr>
          <w:rFonts w:hint="eastAsia"/>
        </w:rPr>
        <w:t>Hadamard</w:t>
      </w:r>
      <w:r w:rsidRPr="00913750">
        <w:rPr>
          <w:rFonts w:hint="eastAsia"/>
        </w:rPr>
        <w:t>乘积（也称为</w:t>
      </w:r>
      <w:r w:rsidRPr="00913750">
        <w:rPr>
          <w:rFonts w:hint="eastAsia"/>
        </w:rPr>
        <w:t>Schur</w:t>
      </w:r>
      <w:r w:rsidRPr="00913750">
        <w:rPr>
          <w:rFonts w:hint="eastAsia"/>
        </w:rPr>
        <w:t>乘积或</w:t>
      </w:r>
      <w:r w:rsidRPr="00913750">
        <w:t>entrywise</w:t>
      </w:r>
      <w:r w:rsidRPr="00913750">
        <w:rPr>
          <w:rFonts w:hint="eastAsia"/>
        </w:rPr>
        <w:t>乘积）是一个二元运算，它采用两个相同维数的矩阵</w:t>
      </w:r>
      <w:r>
        <w:rPr>
          <w:rFonts w:hint="eastAsia"/>
        </w:rPr>
        <w:t>并且相乘</w:t>
      </w:r>
      <w:r w:rsidRPr="00913750">
        <w:rPr>
          <w:rFonts w:hint="eastAsia"/>
        </w:rPr>
        <w:t>，并生成另一个矩阵，</w:t>
      </w:r>
      <w:r>
        <w:rPr>
          <w:rFonts w:hint="eastAsia"/>
        </w:rPr>
        <w:t>其中元素</w:t>
      </w:r>
      <w:r w:rsidRPr="00913750">
        <w:t>i,j</w:t>
      </w:r>
      <w:r w:rsidRPr="00913750">
        <w:rPr>
          <w:rFonts w:hint="eastAsia"/>
        </w:rPr>
        <w:t>是原始</w:t>
      </w:r>
      <w:r>
        <w:rPr>
          <w:rFonts w:hint="eastAsia"/>
        </w:rPr>
        <w:t>的</w:t>
      </w:r>
      <w:r w:rsidRPr="00913750">
        <w:rPr>
          <w:rFonts w:hint="eastAsia"/>
        </w:rPr>
        <w:t>两个矩阵元素</w:t>
      </w:r>
      <w:r w:rsidRPr="00913750">
        <w:t>i,j</w:t>
      </w:r>
      <w:r w:rsidRPr="00913750">
        <w:rPr>
          <w:rFonts w:hint="eastAsia"/>
        </w:rPr>
        <w:t>乘积。它不应该与更常见的矩阵产品混淆。这是归因于法国数学家雅克·哈达玛（</w:t>
      </w:r>
      <w:r w:rsidRPr="00913750">
        <w:rPr>
          <w:rFonts w:hint="eastAsia"/>
        </w:rPr>
        <w:t>Jacques Hadamard</w:t>
      </w:r>
      <w:r w:rsidRPr="00913750">
        <w:rPr>
          <w:rFonts w:hint="eastAsia"/>
        </w:rPr>
        <w:t>）或德国数学家伊萨·舒尔（</w:t>
      </w:r>
      <w:r w:rsidRPr="00913750">
        <w:rPr>
          <w:rFonts w:hint="eastAsia"/>
        </w:rPr>
        <w:t>Issai Schur</w:t>
      </w:r>
      <w:r w:rsidRPr="00913750">
        <w:rPr>
          <w:rFonts w:hint="eastAsia"/>
        </w:rPr>
        <w:t>）的名字。</w:t>
      </w:r>
    </w:p>
    <w:p w14:paraId="022C257A" w14:textId="77777777" w:rsidR="0023348E" w:rsidRDefault="0023348E" w:rsidP="00A27500">
      <w:pPr>
        <w:pStyle w:val="Heading3"/>
      </w:pPr>
      <w:r>
        <w:t xml:space="preserve">SQLTransformer </w:t>
      </w:r>
    </w:p>
    <w:p w14:paraId="7061A5B1" w14:textId="60068D8A" w:rsidR="00473B55" w:rsidRDefault="0023348E" w:rsidP="0023348E">
      <w:pPr>
        <w:ind w:firstLine="420"/>
      </w:pPr>
      <w:r>
        <w:rPr>
          <w:rFonts w:hint="eastAsia"/>
        </w:rPr>
        <w:t>SQLTransformer</w:t>
      </w:r>
      <w:r w:rsidR="006A742C">
        <w:rPr>
          <w:rFonts w:hint="eastAsia"/>
        </w:rPr>
        <w:t>实现</w:t>
      </w:r>
      <w:r>
        <w:rPr>
          <w:rFonts w:hint="eastAsia"/>
        </w:rPr>
        <w:t>由</w:t>
      </w:r>
      <w:r>
        <w:rPr>
          <w:rFonts w:hint="eastAsia"/>
        </w:rPr>
        <w:t>SQL</w:t>
      </w:r>
      <w:r>
        <w:rPr>
          <w:rFonts w:hint="eastAsia"/>
        </w:rPr>
        <w:t>语句定义的转换。目前只支持</w:t>
      </w:r>
      <w:r>
        <w:rPr>
          <w:rFonts w:hint="eastAsia"/>
        </w:rPr>
        <w:t>SQL</w:t>
      </w:r>
      <w:r>
        <w:rPr>
          <w:rFonts w:hint="eastAsia"/>
        </w:rPr>
        <w:t>语法，</w:t>
      </w:r>
      <w:r w:rsidR="00A92DAB">
        <w:rPr>
          <w:rFonts w:hint="eastAsia"/>
        </w:rPr>
        <w:t>例如</w:t>
      </w:r>
      <w:r>
        <w:rPr>
          <w:rFonts w:hint="eastAsia"/>
        </w:rPr>
        <w:t>"SELECT ... FROM __THIS__ ..."</w:t>
      </w:r>
      <w:r w:rsidR="00A92DAB">
        <w:rPr>
          <w:rFonts w:hint="eastAsia"/>
        </w:rPr>
        <w:t>，</w:t>
      </w:r>
      <w:r>
        <w:rPr>
          <w:rFonts w:hint="eastAsia"/>
        </w:rPr>
        <w:t>其中</w:t>
      </w:r>
      <w:r>
        <w:rPr>
          <w:rFonts w:hint="eastAsia"/>
        </w:rPr>
        <w:t>"__THIS__"</w:t>
      </w:r>
      <w:r>
        <w:rPr>
          <w:rFonts w:hint="eastAsia"/>
        </w:rPr>
        <w:t>代表输入数据集的基础表。</w:t>
      </w:r>
      <w:r w:rsidR="00A92DAB" w:rsidRPr="00A92DAB">
        <w:t>select</w:t>
      </w:r>
      <w:r>
        <w:rPr>
          <w:rFonts w:hint="eastAsia"/>
        </w:rPr>
        <w:t>子句指定字段</w:t>
      </w:r>
      <w:r w:rsidR="00473B55">
        <w:rPr>
          <w:rFonts w:hint="eastAsia"/>
        </w:rPr>
        <w:t>、</w:t>
      </w:r>
      <w:r>
        <w:rPr>
          <w:rFonts w:hint="eastAsia"/>
        </w:rPr>
        <w:t>常量和表达式的输出进行显示，并且可以是</w:t>
      </w:r>
      <w:r w:rsidR="00473B55">
        <w:rPr>
          <w:rFonts w:hint="eastAsia"/>
        </w:rPr>
        <w:t>Spark</w:t>
      </w:r>
      <w:r w:rsidR="00473B55">
        <w:t xml:space="preserve"> </w:t>
      </w:r>
      <w:r>
        <w:rPr>
          <w:rFonts w:hint="eastAsia"/>
        </w:rPr>
        <w:t>SQL</w:t>
      </w:r>
      <w:r>
        <w:rPr>
          <w:rFonts w:hint="eastAsia"/>
        </w:rPr>
        <w:t>支持任何</w:t>
      </w:r>
      <w:r w:rsidR="00473B55">
        <w:rPr>
          <w:rFonts w:hint="eastAsia"/>
        </w:rPr>
        <w:t>select</w:t>
      </w:r>
      <w:r>
        <w:rPr>
          <w:rFonts w:hint="eastAsia"/>
        </w:rPr>
        <w:t>子句。用户还可以使用</w:t>
      </w:r>
      <w:r w:rsidR="00473B55">
        <w:rPr>
          <w:rFonts w:hint="eastAsia"/>
        </w:rPr>
        <w:t>Spark</w:t>
      </w:r>
      <w:r w:rsidR="00473B55">
        <w:t xml:space="preserve"> </w:t>
      </w:r>
      <w:r>
        <w:rPr>
          <w:rFonts w:hint="eastAsia"/>
        </w:rPr>
        <w:t>SQL</w:t>
      </w:r>
      <w:r>
        <w:rPr>
          <w:rFonts w:hint="eastAsia"/>
        </w:rPr>
        <w:t>内置函数和</w:t>
      </w:r>
      <w:r w:rsidR="006A742C">
        <w:rPr>
          <w:rFonts w:hint="eastAsia"/>
        </w:rPr>
        <w:t>用户定义函数</w:t>
      </w:r>
      <w:r>
        <w:rPr>
          <w:rFonts w:hint="eastAsia"/>
        </w:rPr>
        <w:t>对这些选定的列进行操作。例如，</w:t>
      </w:r>
      <w:r>
        <w:rPr>
          <w:rFonts w:hint="eastAsia"/>
        </w:rPr>
        <w:t>SQLTransformer</w:t>
      </w:r>
      <w:r>
        <w:rPr>
          <w:rFonts w:hint="eastAsia"/>
        </w:rPr>
        <w:t>支持的语句：</w:t>
      </w:r>
    </w:p>
    <w:p w14:paraId="3DD1BA1F" w14:textId="092BCCEF" w:rsidR="0023348E" w:rsidRDefault="0023348E" w:rsidP="004677FD">
      <w:pPr>
        <w:pStyle w:val="a7"/>
      </w:pPr>
      <w:r>
        <w:t>SELECT a, a + b AS a_b FROM __THIS__</w:t>
      </w:r>
    </w:p>
    <w:p w14:paraId="31DDF9E0" w14:textId="77777777" w:rsidR="0023348E" w:rsidRDefault="0023348E" w:rsidP="004677FD">
      <w:pPr>
        <w:pStyle w:val="a7"/>
      </w:pPr>
      <w:r>
        <w:t>SELECT a, SQRT(b) AS b_sqrt FROM __THIS__ where a &gt; 5</w:t>
      </w:r>
    </w:p>
    <w:p w14:paraId="2BC7CC36" w14:textId="77777777" w:rsidR="0023348E" w:rsidRDefault="0023348E" w:rsidP="004677FD">
      <w:pPr>
        <w:pStyle w:val="a7"/>
      </w:pPr>
      <w:r>
        <w:t>SELECT a, b, SUM(c) AS c_sum FROM __THIS__ GROUP BY a, b</w:t>
      </w:r>
    </w:p>
    <w:p w14:paraId="53FEF07D" w14:textId="4FC100C4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41</w:t>
      </w:r>
      <w:r w:rsidR="00576232">
        <w:fldChar w:fldCharType="end"/>
      </w:r>
    </w:p>
    <w:p w14:paraId="48FCEE89" w14:textId="423DD4F1" w:rsidR="0023348E" w:rsidRDefault="0023348E" w:rsidP="0023348E">
      <w:pPr>
        <w:ind w:firstLine="420"/>
      </w:pPr>
      <w:r>
        <w:rPr>
          <w:rFonts w:hint="eastAsia"/>
        </w:rPr>
        <w:t>假设有一个</w:t>
      </w:r>
      <w:r w:rsidR="00095466">
        <w:t>DataFrame</w:t>
      </w:r>
      <w:r w:rsidR="007460D8">
        <w:rPr>
          <w:rFonts w:hint="eastAsia"/>
        </w:rPr>
        <w:t>包含的列为</w:t>
      </w:r>
      <w:r>
        <w:rPr>
          <w:rFonts w:hint="eastAsia"/>
        </w:rPr>
        <w:t>id</w:t>
      </w:r>
      <w:r w:rsidR="007460D8">
        <w:rPr>
          <w:rFonts w:hint="eastAsia"/>
        </w:rPr>
        <w:t>、</w:t>
      </w:r>
      <w:r>
        <w:rPr>
          <w:rFonts w:hint="eastAsia"/>
        </w:rPr>
        <w:t>v1</w:t>
      </w:r>
      <w:r w:rsidR="007460D8">
        <w:rPr>
          <w:rFonts w:hint="eastAsia"/>
        </w:rPr>
        <w:t>和</w:t>
      </w:r>
      <w:r>
        <w:rPr>
          <w:rFonts w:hint="eastAsia"/>
        </w:rPr>
        <w:t>v2</w:t>
      </w:r>
      <w:r>
        <w:rPr>
          <w:rFonts w:hint="eastAsia"/>
        </w:rPr>
        <w:t>：</w:t>
      </w:r>
    </w:p>
    <w:p w14:paraId="2C49572E" w14:textId="0228E4E3" w:rsidR="009F5EE3" w:rsidRDefault="009F5EE3" w:rsidP="009F5EE3">
      <w:pPr>
        <w:pStyle w:val="a7"/>
      </w:pPr>
      <w:r>
        <w:rPr>
          <w:rFonts w:hint="eastAsia"/>
        </w:rPr>
        <w:t xml:space="preserve"> </w:t>
      </w:r>
      <w:r>
        <w:t>id |  v1 |  v2</w:t>
      </w:r>
    </w:p>
    <w:p w14:paraId="14A23C8E" w14:textId="77777777" w:rsidR="009F5EE3" w:rsidRDefault="009F5EE3" w:rsidP="009F5EE3">
      <w:pPr>
        <w:pStyle w:val="a7"/>
      </w:pPr>
      <w:r>
        <w:t>----|-----|-----</w:t>
      </w:r>
    </w:p>
    <w:p w14:paraId="2EF9D9F2" w14:textId="77777777" w:rsidR="009F5EE3" w:rsidRDefault="009F5EE3" w:rsidP="009F5EE3">
      <w:pPr>
        <w:pStyle w:val="a7"/>
      </w:pPr>
      <w:r>
        <w:t xml:space="preserve"> 0  | 1.0 | 3.0  </w:t>
      </w:r>
    </w:p>
    <w:p w14:paraId="07C923E8" w14:textId="422AE1E5" w:rsidR="0023348E" w:rsidRDefault="009F5EE3" w:rsidP="009F5EE3">
      <w:pPr>
        <w:pStyle w:val="a7"/>
      </w:pPr>
      <w:r>
        <w:t xml:space="preserve"> 2  | 2.0 | 5.0</w:t>
      </w:r>
      <w:r w:rsidR="0023348E">
        <w:t xml:space="preserve"> </w:t>
      </w:r>
    </w:p>
    <w:p w14:paraId="4A733460" w14:textId="61A50DF7" w:rsidR="0023348E" w:rsidRDefault="00F6220F" w:rsidP="0023348E">
      <w:pPr>
        <w:ind w:firstLine="420"/>
      </w:pPr>
      <w:r>
        <w:rPr>
          <w:rFonts w:hint="eastAsia"/>
        </w:rPr>
        <w:t>那么</w:t>
      </w:r>
      <w:r w:rsidR="0023348E">
        <w:rPr>
          <w:rFonts w:hint="eastAsia"/>
        </w:rPr>
        <w:t>SQLTransformerwith</w:t>
      </w:r>
      <w:r w:rsidR="0023348E">
        <w:rPr>
          <w:rFonts w:hint="eastAsia"/>
        </w:rPr>
        <w:t>语句</w:t>
      </w:r>
      <w:r w:rsidR="0023348E">
        <w:rPr>
          <w:rFonts w:hint="eastAsia"/>
        </w:rPr>
        <w:t>"SELECT *, (v1 + v2) AS v3, (v1 * v2) AS v4 FROM __THIS__"</w:t>
      </w:r>
      <w:r w:rsidR="0023348E">
        <w:rPr>
          <w:rFonts w:hint="eastAsia"/>
        </w:rPr>
        <w:t>：</w:t>
      </w:r>
      <w:r>
        <w:rPr>
          <w:rFonts w:hint="eastAsia"/>
        </w:rPr>
        <w:t>输出为：</w:t>
      </w:r>
    </w:p>
    <w:p w14:paraId="65482635" w14:textId="67AA4484" w:rsidR="000961F7" w:rsidRDefault="000961F7" w:rsidP="000961F7">
      <w:pPr>
        <w:pStyle w:val="a7"/>
      </w:pPr>
      <w:r>
        <w:rPr>
          <w:rFonts w:hint="eastAsia"/>
        </w:rPr>
        <w:t xml:space="preserve"> </w:t>
      </w:r>
      <w:r>
        <w:t>id |  v1 |  v2 |  v3 |  v4</w:t>
      </w:r>
    </w:p>
    <w:p w14:paraId="1BEEBAE3" w14:textId="77777777" w:rsidR="000961F7" w:rsidRDefault="000961F7" w:rsidP="000961F7">
      <w:pPr>
        <w:pStyle w:val="a7"/>
      </w:pPr>
      <w:r>
        <w:t>----|-----|-----|-----|-----</w:t>
      </w:r>
    </w:p>
    <w:p w14:paraId="30846511" w14:textId="77777777" w:rsidR="000961F7" w:rsidRDefault="000961F7" w:rsidP="000961F7">
      <w:pPr>
        <w:pStyle w:val="a7"/>
      </w:pPr>
      <w:r>
        <w:t xml:space="preserve"> 0  | 1.0 | 3.0 | 4.0 | 3.0</w:t>
      </w:r>
    </w:p>
    <w:p w14:paraId="4F2882FE" w14:textId="62260568" w:rsidR="0023348E" w:rsidRDefault="000961F7" w:rsidP="000961F7">
      <w:pPr>
        <w:pStyle w:val="a7"/>
      </w:pPr>
      <w:r>
        <w:t xml:space="preserve"> 2  | 2.0 | 5.0 | 7.0 |10.0</w:t>
      </w:r>
    </w:p>
    <w:p w14:paraId="30AA9C25" w14:textId="57848524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42</w:t>
      </w:r>
      <w:r w:rsidR="00576232">
        <w:fldChar w:fldCharType="end"/>
      </w:r>
    </w:p>
    <w:p w14:paraId="3531CF4A" w14:textId="414EB5C0" w:rsidR="0023348E" w:rsidRDefault="00DF23A3" w:rsidP="0023348E">
      <w:pPr>
        <w:ind w:firstLine="420"/>
      </w:pPr>
      <w:r>
        <w:rPr>
          <w:rFonts w:hint="eastAsia"/>
        </w:rPr>
        <w:t>代码如下：</w:t>
      </w:r>
    </w:p>
    <w:p w14:paraId="2427D202" w14:textId="77777777" w:rsidR="00281D50" w:rsidRDefault="00281D50" w:rsidP="00281D50">
      <w:pPr>
        <w:pStyle w:val="a7"/>
      </w:pPr>
      <w:r>
        <w:t>scala&gt; import org.apache.spark.ml.feature.SQLTransformer</w:t>
      </w:r>
    </w:p>
    <w:p w14:paraId="26B066E7" w14:textId="77777777" w:rsidR="00281D50" w:rsidRDefault="00281D50" w:rsidP="00281D50">
      <w:pPr>
        <w:pStyle w:val="a7"/>
      </w:pPr>
      <w:r>
        <w:t>import org.apache.spark.ml.feature.SQLTransformer</w:t>
      </w:r>
    </w:p>
    <w:p w14:paraId="58686D08" w14:textId="77777777" w:rsidR="00281D50" w:rsidRDefault="00281D50" w:rsidP="00281D50">
      <w:pPr>
        <w:pStyle w:val="a7"/>
      </w:pPr>
    </w:p>
    <w:p w14:paraId="4F3E057A" w14:textId="77777777" w:rsidR="00281D50" w:rsidRDefault="00281D50" w:rsidP="00281D50">
      <w:pPr>
        <w:pStyle w:val="a7"/>
      </w:pPr>
      <w:r>
        <w:t>scala&gt; val df = spark.createDataFrame(</w:t>
      </w:r>
    </w:p>
    <w:p w14:paraId="1964F051" w14:textId="77777777" w:rsidR="00281D50" w:rsidRDefault="00281D50" w:rsidP="00281D50">
      <w:pPr>
        <w:pStyle w:val="a7"/>
      </w:pPr>
      <w:r>
        <w:t xml:space="preserve">     |   Seq((0, 1.0, 3.0), (2, 2.0, 5.0))).toDF("id", "v1", "v2")</w:t>
      </w:r>
    </w:p>
    <w:p w14:paraId="5064027B" w14:textId="77777777" w:rsidR="00281D50" w:rsidRDefault="00281D50" w:rsidP="00281D50">
      <w:pPr>
        <w:pStyle w:val="a7"/>
      </w:pPr>
      <w:r>
        <w:t>df: org.apache.spark.sql.DataFrame = [id: int, v1: double ... 1 more field]</w:t>
      </w:r>
    </w:p>
    <w:p w14:paraId="27C00539" w14:textId="77777777" w:rsidR="00281D50" w:rsidRDefault="00281D50" w:rsidP="00281D50">
      <w:pPr>
        <w:pStyle w:val="a7"/>
      </w:pPr>
    </w:p>
    <w:p w14:paraId="72133F84" w14:textId="77777777" w:rsidR="00281D50" w:rsidRDefault="00281D50" w:rsidP="00281D50">
      <w:pPr>
        <w:pStyle w:val="a7"/>
      </w:pPr>
      <w:r>
        <w:t>scala&gt; val sqlTrans = new SQLTransformer().setStatement(</w:t>
      </w:r>
    </w:p>
    <w:p w14:paraId="67789161" w14:textId="77777777" w:rsidR="00281D50" w:rsidRDefault="00281D50" w:rsidP="00281D50">
      <w:pPr>
        <w:pStyle w:val="a7"/>
      </w:pPr>
      <w:r>
        <w:t xml:space="preserve">     |   "SELECT *, (v1 + v2) AS v3, (v1 * v2) AS v4 FROM __THIS__")</w:t>
      </w:r>
    </w:p>
    <w:p w14:paraId="176E1BC5" w14:textId="77777777" w:rsidR="00281D50" w:rsidRDefault="00281D50" w:rsidP="00281D50">
      <w:pPr>
        <w:pStyle w:val="a7"/>
      </w:pPr>
      <w:r>
        <w:t>sqlTrans: org.apache.spark.ml.feature.SQLTransformer = sql_50ab9032d703</w:t>
      </w:r>
    </w:p>
    <w:p w14:paraId="762C0CC2" w14:textId="77777777" w:rsidR="00281D50" w:rsidRDefault="00281D50" w:rsidP="00281D50">
      <w:pPr>
        <w:pStyle w:val="a7"/>
      </w:pPr>
    </w:p>
    <w:p w14:paraId="002D9877" w14:textId="77777777" w:rsidR="00281D50" w:rsidRDefault="00281D50" w:rsidP="00281D50">
      <w:pPr>
        <w:pStyle w:val="a7"/>
      </w:pPr>
      <w:r>
        <w:t>scala&gt; sqlTrans.transform(df).show()</w:t>
      </w:r>
    </w:p>
    <w:p w14:paraId="703EB6D0" w14:textId="77777777" w:rsidR="00281D50" w:rsidRDefault="00281D50" w:rsidP="00281D50">
      <w:pPr>
        <w:pStyle w:val="a7"/>
      </w:pPr>
      <w:r>
        <w:lastRenderedPageBreak/>
        <w:t>+---+---+---+---+----+</w:t>
      </w:r>
    </w:p>
    <w:p w14:paraId="30F84280" w14:textId="77777777" w:rsidR="00281D50" w:rsidRDefault="00281D50" w:rsidP="00281D50">
      <w:pPr>
        <w:pStyle w:val="a7"/>
      </w:pPr>
      <w:r>
        <w:t>| id| v1| v2| v3|  v4|</w:t>
      </w:r>
    </w:p>
    <w:p w14:paraId="3F1BF0CE" w14:textId="77777777" w:rsidR="00281D50" w:rsidRDefault="00281D50" w:rsidP="00281D50">
      <w:pPr>
        <w:pStyle w:val="a7"/>
      </w:pPr>
      <w:r>
        <w:t>+---+---+---+---+----+</w:t>
      </w:r>
    </w:p>
    <w:p w14:paraId="2DF1F38A" w14:textId="77777777" w:rsidR="00281D50" w:rsidRDefault="00281D50" w:rsidP="00281D50">
      <w:pPr>
        <w:pStyle w:val="a7"/>
      </w:pPr>
      <w:r>
        <w:t>|  0|1.0|3.0|4.0| 3.0|</w:t>
      </w:r>
    </w:p>
    <w:p w14:paraId="3618D3C5" w14:textId="77777777" w:rsidR="00281D50" w:rsidRDefault="00281D50" w:rsidP="00281D50">
      <w:pPr>
        <w:pStyle w:val="a7"/>
      </w:pPr>
      <w:r>
        <w:t>|  2|2.0|5.0|7.0|10.0|</w:t>
      </w:r>
    </w:p>
    <w:p w14:paraId="0F8E2A54" w14:textId="7180EFD9" w:rsidR="002B56AA" w:rsidRDefault="00281D50" w:rsidP="00281D50">
      <w:pPr>
        <w:pStyle w:val="a7"/>
      </w:pPr>
      <w:r>
        <w:t>+---+---+---+---+----+</w:t>
      </w:r>
    </w:p>
    <w:p w14:paraId="2CC324A7" w14:textId="607A76C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43</w:t>
      </w:r>
      <w:r w:rsidR="00576232">
        <w:fldChar w:fldCharType="end"/>
      </w:r>
    </w:p>
    <w:p w14:paraId="52EA085F" w14:textId="77777777" w:rsidR="0023348E" w:rsidRDefault="0023348E" w:rsidP="00A27500">
      <w:pPr>
        <w:pStyle w:val="Heading3"/>
      </w:pPr>
      <w:r>
        <w:t xml:space="preserve">VectorAssembler </w:t>
      </w:r>
    </w:p>
    <w:p w14:paraId="194B7E6D" w14:textId="119F7F88" w:rsidR="0023348E" w:rsidRDefault="0023348E" w:rsidP="0023348E">
      <w:pPr>
        <w:ind w:firstLine="420"/>
      </w:pPr>
      <w:r>
        <w:rPr>
          <w:rFonts w:hint="eastAsia"/>
        </w:rPr>
        <w:t>VectorAssembler</w:t>
      </w:r>
      <w:r>
        <w:rPr>
          <w:rFonts w:hint="eastAsia"/>
        </w:rPr>
        <w:t>是</w:t>
      </w:r>
      <w:r w:rsidR="008416C4">
        <w:rPr>
          <w:rFonts w:hint="eastAsia"/>
        </w:rPr>
        <w:t>一个转换器，其</w:t>
      </w:r>
      <w:r>
        <w:rPr>
          <w:rFonts w:hint="eastAsia"/>
        </w:rPr>
        <w:t>结合给定</w:t>
      </w:r>
      <w:r w:rsidR="0074248E">
        <w:rPr>
          <w:rFonts w:hint="eastAsia"/>
        </w:rPr>
        <w:t>列的</w:t>
      </w:r>
      <w:r>
        <w:rPr>
          <w:rFonts w:hint="eastAsia"/>
        </w:rPr>
        <w:t>列表到单一</w:t>
      </w:r>
      <w:r w:rsidR="0074248E">
        <w:rPr>
          <w:rFonts w:hint="eastAsia"/>
        </w:rPr>
        <w:t>向量列</w:t>
      </w:r>
      <w:r>
        <w:rPr>
          <w:rFonts w:hint="eastAsia"/>
        </w:rPr>
        <w:t>。</w:t>
      </w:r>
      <w:r w:rsidR="0074248E">
        <w:rPr>
          <w:rFonts w:hint="eastAsia"/>
        </w:rPr>
        <w:t>其作用是</w:t>
      </w:r>
      <w:r>
        <w:rPr>
          <w:rFonts w:hint="eastAsia"/>
        </w:rPr>
        <w:t>结合原</w:t>
      </w:r>
      <w:r w:rsidR="0074248E">
        <w:rPr>
          <w:rFonts w:hint="eastAsia"/>
        </w:rPr>
        <w:t>始</w:t>
      </w:r>
      <w:r>
        <w:rPr>
          <w:rFonts w:hint="eastAsia"/>
        </w:rPr>
        <w:t>特性和不同</w:t>
      </w:r>
      <w:r w:rsidR="0074248E">
        <w:rPr>
          <w:rFonts w:hint="eastAsia"/>
        </w:rPr>
        <w:t>特征转换</w:t>
      </w:r>
      <w:r>
        <w:rPr>
          <w:rFonts w:hint="eastAsia"/>
        </w:rPr>
        <w:t>器产生</w:t>
      </w:r>
      <w:r w:rsidR="0074248E">
        <w:rPr>
          <w:rFonts w:hint="eastAsia"/>
        </w:rPr>
        <w:t>的特征到</w:t>
      </w:r>
      <w:r>
        <w:rPr>
          <w:rFonts w:hint="eastAsia"/>
        </w:rPr>
        <w:t>一个特征向量，</w:t>
      </w:r>
      <w:r w:rsidR="0074248E">
        <w:rPr>
          <w:rFonts w:hint="eastAsia"/>
        </w:rPr>
        <w:t>用了训练机器学习模型</w:t>
      </w:r>
      <w:r>
        <w:rPr>
          <w:rFonts w:hint="eastAsia"/>
        </w:rPr>
        <w:t>，如逻辑回归和决策树有用。</w:t>
      </w:r>
      <w:r>
        <w:rPr>
          <w:rFonts w:hint="eastAsia"/>
        </w:rPr>
        <w:t>VectorAssembler</w:t>
      </w:r>
      <w:r>
        <w:rPr>
          <w:rFonts w:hint="eastAsia"/>
        </w:rPr>
        <w:t>接受以下输入列类型：所有数值类型</w:t>
      </w:r>
      <w:r w:rsidR="004100EF">
        <w:rPr>
          <w:rFonts w:hint="eastAsia"/>
        </w:rPr>
        <w:t>、</w:t>
      </w:r>
      <w:r>
        <w:rPr>
          <w:rFonts w:hint="eastAsia"/>
        </w:rPr>
        <w:t>布尔型和</w:t>
      </w:r>
      <w:r w:rsidR="004100EF">
        <w:rPr>
          <w:rFonts w:hint="eastAsia"/>
        </w:rPr>
        <w:t>向量</w:t>
      </w:r>
      <w:r>
        <w:rPr>
          <w:rFonts w:hint="eastAsia"/>
        </w:rPr>
        <w:t>类型。在每一行中，输入列的值将被</w:t>
      </w:r>
      <w:r w:rsidR="004D6609">
        <w:rPr>
          <w:rFonts w:hint="eastAsia"/>
        </w:rPr>
        <w:t>按指定的顺序</w:t>
      </w:r>
      <w:r>
        <w:rPr>
          <w:rFonts w:hint="eastAsia"/>
        </w:rPr>
        <w:t>连接成</w:t>
      </w:r>
      <w:r w:rsidR="004D6609">
        <w:rPr>
          <w:rFonts w:hint="eastAsia"/>
        </w:rPr>
        <w:t>一个向量</w:t>
      </w:r>
      <w:r>
        <w:rPr>
          <w:rFonts w:hint="eastAsia"/>
        </w:rPr>
        <w:t>。假设有</w:t>
      </w:r>
      <w:r w:rsidR="00E765EB">
        <w:rPr>
          <w:rFonts w:hint="eastAsia"/>
        </w:rPr>
        <w:t>一个</w:t>
      </w:r>
      <w:r w:rsidR="00095466">
        <w:t>DataFrame</w:t>
      </w:r>
      <w:r w:rsidR="00E765EB">
        <w:rPr>
          <w:rFonts w:hint="eastAsia"/>
        </w:rPr>
        <w:t>，包含的</w:t>
      </w:r>
      <w:r>
        <w:rPr>
          <w:rFonts w:hint="eastAsia"/>
        </w:rPr>
        <w:t>列</w:t>
      </w:r>
      <w:r w:rsidR="00E765EB">
        <w:rPr>
          <w:rFonts w:hint="eastAsia"/>
        </w:rPr>
        <w:t>分别为</w:t>
      </w:r>
      <w:r>
        <w:rPr>
          <w:rFonts w:hint="eastAsia"/>
        </w:rPr>
        <w:t>id</w:t>
      </w:r>
      <w:r w:rsidR="00E765EB">
        <w:rPr>
          <w:rFonts w:hint="eastAsia"/>
        </w:rPr>
        <w:t>、</w:t>
      </w:r>
      <w:r>
        <w:rPr>
          <w:rFonts w:hint="eastAsia"/>
        </w:rPr>
        <w:t>hour</w:t>
      </w:r>
      <w:r w:rsidR="00E765EB">
        <w:rPr>
          <w:rFonts w:hint="eastAsia"/>
        </w:rPr>
        <w:t>、</w:t>
      </w:r>
      <w:r>
        <w:rPr>
          <w:rFonts w:hint="eastAsia"/>
        </w:rPr>
        <w:t>mobile</w:t>
      </w:r>
      <w:r w:rsidR="00E765EB">
        <w:rPr>
          <w:rFonts w:hint="eastAsia"/>
        </w:rPr>
        <w:t>、</w:t>
      </w:r>
      <w:r>
        <w:rPr>
          <w:rFonts w:hint="eastAsia"/>
        </w:rPr>
        <w:t>userFeatures</w:t>
      </w:r>
      <w:r>
        <w:rPr>
          <w:rFonts w:hint="eastAsia"/>
        </w:rPr>
        <w:t>和</w:t>
      </w:r>
      <w:r>
        <w:rPr>
          <w:rFonts w:hint="eastAsia"/>
        </w:rPr>
        <w:t>clicked</w:t>
      </w:r>
      <w:r>
        <w:rPr>
          <w:rFonts w:hint="eastAsia"/>
        </w:rPr>
        <w:t>：</w:t>
      </w:r>
    </w:p>
    <w:p w14:paraId="487CFC61" w14:textId="4C951929" w:rsidR="00C719CF" w:rsidRDefault="00C719CF" w:rsidP="00C719CF">
      <w:pPr>
        <w:pStyle w:val="a7"/>
      </w:pPr>
      <w:r>
        <w:rPr>
          <w:rFonts w:hint="eastAsia"/>
        </w:rPr>
        <w:t xml:space="preserve"> </w:t>
      </w:r>
      <w:r>
        <w:t>id | hour | mobile | userFeatures     | clicked</w:t>
      </w:r>
    </w:p>
    <w:p w14:paraId="7DEADEF7" w14:textId="77777777" w:rsidR="00C719CF" w:rsidRDefault="00C719CF" w:rsidP="00C719CF">
      <w:pPr>
        <w:pStyle w:val="a7"/>
      </w:pPr>
      <w:r>
        <w:t>----|------|--------|------------------|---------</w:t>
      </w:r>
    </w:p>
    <w:p w14:paraId="6051A5A6" w14:textId="36789FBE" w:rsidR="0023348E" w:rsidRDefault="00C719CF" w:rsidP="00C719CF">
      <w:pPr>
        <w:pStyle w:val="a7"/>
      </w:pPr>
      <w:r>
        <w:t xml:space="preserve"> 0  | 18   | 1.0    | [0.0, 10.0, 0.5] | 1.0</w:t>
      </w:r>
    </w:p>
    <w:p w14:paraId="36B956DE" w14:textId="4A267E17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44</w:t>
      </w:r>
      <w:r w:rsidR="00576232">
        <w:fldChar w:fldCharType="end"/>
      </w:r>
    </w:p>
    <w:p w14:paraId="374CAF91" w14:textId="3B029E6A" w:rsidR="0023348E" w:rsidRDefault="0023348E" w:rsidP="0023348E">
      <w:pPr>
        <w:ind w:firstLine="420"/>
      </w:pPr>
      <w:r>
        <w:rPr>
          <w:rFonts w:hint="eastAsia"/>
        </w:rPr>
        <w:t>userFeatures</w:t>
      </w:r>
      <w:r>
        <w:rPr>
          <w:rFonts w:hint="eastAsia"/>
        </w:rPr>
        <w:t>是包含三个用户特征的</w:t>
      </w:r>
      <w:r w:rsidR="006C1C02">
        <w:rPr>
          <w:rFonts w:hint="eastAsia"/>
        </w:rPr>
        <w:t>向量</w:t>
      </w:r>
      <w:r>
        <w:rPr>
          <w:rFonts w:hint="eastAsia"/>
        </w:rPr>
        <w:t>列。要结合</w:t>
      </w:r>
      <w:r>
        <w:rPr>
          <w:rFonts w:hint="eastAsia"/>
        </w:rPr>
        <w:t>hour</w:t>
      </w:r>
      <w:r w:rsidR="006C1C02">
        <w:rPr>
          <w:rFonts w:hint="eastAsia"/>
        </w:rPr>
        <w:t>、</w:t>
      </w:r>
      <w:r>
        <w:rPr>
          <w:rFonts w:hint="eastAsia"/>
        </w:rPr>
        <w:t>mobile</w:t>
      </w:r>
      <w:r>
        <w:rPr>
          <w:rFonts w:hint="eastAsia"/>
        </w:rPr>
        <w:t>和</w:t>
      </w:r>
      <w:r>
        <w:rPr>
          <w:rFonts w:hint="eastAsia"/>
        </w:rPr>
        <w:t>userFeatures</w:t>
      </w:r>
      <w:r w:rsidR="006C1C02">
        <w:rPr>
          <w:rFonts w:hint="eastAsia"/>
        </w:rPr>
        <w:t>特征到一个</w:t>
      </w:r>
      <w:r>
        <w:rPr>
          <w:rFonts w:hint="eastAsia"/>
        </w:rPr>
        <w:t>特征向量</w:t>
      </w:r>
      <w:r>
        <w:rPr>
          <w:rFonts w:hint="eastAsia"/>
        </w:rPr>
        <w:t>features</w:t>
      </w:r>
      <w:r w:rsidR="006C1C02">
        <w:rPr>
          <w:rFonts w:hint="eastAsia"/>
        </w:rPr>
        <w:t>中</w:t>
      </w:r>
      <w:r>
        <w:rPr>
          <w:rFonts w:hint="eastAsia"/>
        </w:rPr>
        <w:t>，并用它来预测</w:t>
      </w:r>
      <w:r>
        <w:rPr>
          <w:rFonts w:hint="eastAsia"/>
        </w:rPr>
        <w:t>clicked</w:t>
      </w:r>
      <w:r w:rsidR="008D04B9">
        <w:rPr>
          <w:rFonts w:hint="eastAsia"/>
        </w:rPr>
        <w:t>的结果</w:t>
      </w:r>
      <w:r>
        <w:rPr>
          <w:rFonts w:hint="eastAsia"/>
        </w:rPr>
        <w:t>。如果设置</w:t>
      </w:r>
      <w:r>
        <w:rPr>
          <w:rFonts w:hint="eastAsia"/>
        </w:rPr>
        <w:t>VectorAssembler</w:t>
      </w:r>
      <w:r>
        <w:rPr>
          <w:rFonts w:hint="eastAsia"/>
        </w:rPr>
        <w:t>的输入列</w:t>
      </w:r>
      <w:r w:rsidR="008D04B9">
        <w:rPr>
          <w:rFonts w:hint="eastAsia"/>
        </w:rPr>
        <w:t>为</w:t>
      </w:r>
      <w:r>
        <w:rPr>
          <w:rFonts w:hint="eastAsia"/>
        </w:rPr>
        <w:t>hour</w:t>
      </w:r>
      <w:r w:rsidR="008D04B9">
        <w:rPr>
          <w:rFonts w:hint="eastAsia"/>
        </w:rPr>
        <w:t>、</w:t>
      </w:r>
      <w:r>
        <w:rPr>
          <w:rFonts w:hint="eastAsia"/>
        </w:rPr>
        <w:t>mobile</w:t>
      </w:r>
      <w:r>
        <w:rPr>
          <w:rFonts w:hint="eastAsia"/>
        </w:rPr>
        <w:t>以及</w:t>
      </w:r>
      <w:r>
        <w:rPr>
          <w:rFonts w:hint="eastAsia"/>
        </w:rPr>
        <w:t>userFeatures</w:t>
      </w:r>
      <w:r w:rsidR="008D04B9">
        <w:rPr>
          <w:rFonts w:hint="eastAsia"/>
        </w:rPr>
        <w:t>，</w:t>
      </w:r>
      <w:r>
        <w:rPr>
          <w:rFonts w:hint="eastAsia"/>
        </w:rPr>
        <w:t>输出列</w:t>
      </w:r>
      <w:r w:rsidR="008D04B9">
        <w:rPr>
          <w:rFonts w:hint="eastAsia"/>
        </w:rPr>
        <w:t>为</w:t>
      </w:r>
      <w:r>
        <w:rPr>
          <w:rFonts w:hint="eastAsia"/>
        </w:rPr>
        <w:t>features</w:t>
      </w:r>
      <w:r>
        <w:rPr>
          <w:rFonts w:hint="eastAsia"/>
        </w:rPr>
        <w:t>，改造后应该得到以下</w:t>
      </w:r>
      <w:r w:rsidR="00095466">
        <w:t>DataFrame</w:t>
      </w:r>
      <w:r>
        <w:rPr>
          <w:rFonts w:hint="eastAsia"/>
        </w:rPr>
        <w:t>：</w:t>
      </w:r>
    </w:p>
    <w:p w14:paraId="7386DC54" w14:textId="58669CB7" w:rsidR="006D3124" w:rsidRDefault="006D3124" w:rsidP="006D3124">
      <w:pPr>
        <w:pStyle w:val="a7"/>
      </w:pPr>
      <w:r>
        <w:rPr>
          <w:rFonts w:hint="eastAsia"/>
        </w:rPr>
        <w:t xml:space="preserve"> </w:t>
      </w:r>
      <w:r>
        <w:t>id | hour | mobile | userFeatures     | clicked | features</w:t>
      </w:r>
    </w:p>
    <w:p w14:paraId="17BF89EA" w14:textId="77777777" w:rsidR="006D3124" w:rsidRDefault="006D3124" w:rsidP="006D3124">
      <w:pPr>
        <w:pStyle w:val="a7"/>
      </w:pPr>
      <w:r>
        <w:t>----|------|--------|------------------|---------|-----------------------------</w:t>
      </w:r>
    </w:p>
    <w:p w14:paraId="315E8CA5" w14:textId="2A1A922D" w:rsidR="0023348E" w:rsidRDefault="006D3124" w:rsidP="006D3124">
      <w:pPr>
        <w:pStyle w:val="a7"/>
      </w:pPr>
      <w:r>
        <w:t xml:space="preserve"> 0  | 18   | 1.0    | [0.0, 10.0, 0.5] | 1.0     | [18.0, 1.0, 0.0, 10.0, 0.5]</w:t>
      </w:r>
    </w:p>
    <w:p w14:paraId="6A67FCF2" w14:textId="2E74A3C1" w:rsidR="0023348E" w:rsidRDefault="007A279E" w:rsidP="0023348E">
      <w:pPr>
        <w:ind w:firstLine="420"/>
      </w:pPr>
      <w:r>
        <w:rPr>
          <w:rFonts w:hint="eastAsia"/>
        </w:rPr>
        <w:t>代码如下：</w:t>
      </w:r>
    </w:p>
    <w:p w14:paraId="16445CC3" w14:textId="77777777" w:rsidR="004F76AE" w:rsidRDefault="004F76AE" w:rsidP="004F76AE">
      <w:pPr>
        <w:pStyle w:val="a7"/>
      </w:pPr>
      <w:r>
        <w:t>scala&gt; import org.apache.spark.ml.feature.VectorAssembler</w:t>
      </w:r>
    </w:p>
    <w:p w14:paraId="57A76E6B" w14:textId="77777777" w:rsidR="004F76AE" w:rsidRDefault="004F76AE" w:rsidP="004F76AE">
      <w:pPr>
        <w:pStyle w:val="a7"/>
      </w:pPr>
      <w:r>
        <w:t>import org.apache.spark.ml.feature.VectorAssembler</w:t>
      </w:r>
    </w:p>
    <w:p w14:paraId="4D43E6F2" w14:textId="77777777" w:rsidR="004F76AE" w:rsidRDefault="004F76AE" w:rsidP="004F76AE">
      <w:pPr>
        <w:pStyle w:val="a7"/>
      </w:pPr>
    </w:p>
    <w:p w14:paraId="40FFB738" w14:textId="77777777" w:rsidR="004F76AE" w:rsidRDefault="004F76AE" w:rsidP="004F76AE">
      <w:pPr>
        <w:pStyle w:val="a7"/>
      </w:pPr>
      <w:r>
        <w:t>scala&gt; import org.apache.spark.ml.linalg.Vectors</w:t>
      </w:r>
    </w:p>
    <w:p w14:paraId="2D24A900" w14:textId="77777777" w:rsidR="004F76AE" w:rsidRDefault="004F76AE" w:rsidP="004F76AE">
      <w:pPr>
        <w:pStyle w:val="a7"/>
      </w:pPr>
      <w:r>
        <w:t>import org.apache.spark.ml.linalg.Vectors</w:t>
      </w:r>
    </w:p>
    <w:p w14:paraId="75EAE5CB" w14:textId="77777777" w:rsidR="004F76AE" w:rsidRDefault="004F76AE" w:rsidP="004F76AE">
      <w:pPr>
        <w:pStyle w:val="a7"/>
      </w:pPr>
    </w:p>
    <w:p w14:paraId="4F7E8F50" w14:textId="77777777" w:rsidR="004F76AE" w:rsidRDefault="004F76AE" w:rsidP="004F76AE">
      <w:pPr>
        <w:pStyle w:val="a7"/>
      </w:pPr>
      <w:r>
        <w:t>scala&gt; val dataset = spark.createDataFrame(</w:t>
      </w:r>
    </w:p>
    <w:p w14:paraId="454CBF90" w14:textId="77777777" w:rsidR="004F76AE" w:rsidRDefault="004F76AE" w:rsidP="004F76AE">
      <w:pPr>
        <w:pStyle w:val="a7"/>
      </w:pPr>
      <w:r>
        <w:t xml:space="preserve">     |   Seq((0, 18, 1.0, Vectors.dense(0.0, 10.0, 0.5), 1.0))</w:t>
      </w:r>
    </w:p>
    <w:p w14:paraId="2C5DC670" w14:textId="77777777" w:rsidR="004F76AE" w:rsidRDefault="004F76AE" w:rsidP="004F76AE">
      <w:pPr>
        <w:pStyle w:val="a7"/>
      </w:pPr>
      <w:r>
        <w:t xml:space="preserve">     | ).toDF("id", "hour", "mobile", "userFeatures", "clicked")</w:t>
      </w:r>
    </w:p>
    <w:p w14:paraId="24928956" w14:textId="77777777" w:rsidR="004F76AE" w:rsidRDefault="004F76AE" w:rsidP="004F76AE">
      <w:pPr>
        <w:pStyle w:val="a7"/>
      </w:pPr>
      <w:r>
        <w:t>dataset: org.apache.spark.sql.DataFrame = [id: int, hour: int ... 3 more fields]</w:t>
      </w:r>
    </w:p>
    <w:p w14:paraId="449A72C5" w14:textId="77777777" w:rsidR="004F76AE" w:rsidRDefault="004F76AE" w:rsidP="002B5AD5">
      <w:pPr>
        <w:pStyle w:val="a7"/>
        <w:ind w:firstLineChars="0" w:firstLine="0"/>
      </w:pPr>
    </w:p>
    <w:p w14:paraId="7431DA7C" w14:textId="77777777" w:rsidR="004F76AE" w:rsidRDefault="004F76AE" w:rsidP="004F76AE">
      <w:pPr>
        <w:pStyle w:val="a7"/>
      </w:pPr>
      <w:r>
        <w:t>scala&gt; val assembler = new VectorAssembler().setInputCols(Array("hour", "mobile", "userFeatures")).setOutputCol("features")</w:t>
      </w:r>
    </w:p>
    <w:p w14:paraId="3797CEF8" w14:textId="77777777" w:rsidR="004F76AE" w:rsidRDefault="004F76AE" w:rsidP="004F76AE">
      <w:pPr>
        <w:pStyle w:val="a7"/>
      </w:pPr>
      <w:r>
        <w:t>assembler: org.apache.spark.ml.feature.VectorAssembler = vecAssembler_65ad0e36e9ee</w:t>
      </w:r>
    </w:p>
    <w:p w14:paraId="69CF3884" w14:textId="77777777" w:rsidR="004F76AE" w:rsidRDefault="004F76AE" w:rsidP="004F76AE">
      <w:pPr>
        <w:pStyle w:val="a7"/>
      </w:pPr>
    </w:p>
    <w:p w14:paraId="4DB8015C" w14:textId="77777777" w:rsidR="004F76AE" w:rsidRDefault="004F76AE" w:rsidP="004F76AE">
      <w:pPr>
        <w:pStyle w:val="a7"/>
      </w:pPr>
      <w:r>
        <w:t>scala&gt; val output = assembler.transform(dataset)</w:t>
      </w:r>
    </w:p>
    <w:p w14:paraId="2719055C" w14:textId="77777777" w:rsidR="004F76AE" w:rsidRDefault="004F76AE" w:rsidP="004F76AE">
      <w:pPr>
        <w:pStyle w:val="a7"/>
      </w:pPr>
      <w:r>
        <w:t>output: org.apache.spark.sql.DataFrame = [id: int, hour: int ... 4 more fields]</w:t>
      </w:r>
    </w:p>
    <w:p w14:paraId="05EF5339" w14:textId="77777777" w:rsidR="004F76AE" w:rsidRDefault="004F76AE" w:rsidP="004F76AE">
      <w:pPr>
        <w:pStyle w:val="a7"/>
      </w:pPr>
    </w:p>
    <w:p w14:paraId="4958590B" w14:textId="77777777" w:rsidR="004F76AE" w:rsidRDefault="004F76AE" w:rsidP="004F76AE">
      <w:pPr>
        <w:pStyle w:val="a7"/>
      </w:pPr>
      <w:r>
        <w:t>scala&gt; println("Assembled columns 'hour', 'mobile', 'userFeatures' to vector column 'features'")</w:t>
      </w:r>
    </w:p>
    <w:p w14:paraId="5D5CE2B2" w14:textId="77777777" w:rsidR="004F76AE" w:rsidRDefault="004F76AE" w:rsidP="004F76AE">
      <w:pPr>
        <w:pStyle w:val="a7"/>
      </w:pPr>
      <w:r>
        <w:t>Assembled columns 'hour', 'mobile', 'userFeatures' to vector column 'features'</w:t>
      </w:r>
    </w:p>
    <w:p w14:paraId="4F71AF7D" w14:textId="77777777" w:rsidR="004F76AE" w:rsidRDefault="004F76AE" w:rsidP="004F76AE">
      <w:pPr>
        <w:pStyle w:val="a7"/>
      </w:pPr>
    </w:p>
    <w:p w14:paraId="57662CAB" w14:textId="77777777" w:rsidR="004F76AE" w:rsidRDefault="004F76AE" w:rsidP="004F76AE">
      <w:pPr>
        <w:pStyle w:val="a7"/>
      </w:pPr>
      <w:r>
        <w:t>scala&gt; output.select("features", "clicked").show(false)</w:t>
      </w:r>
    </w:p>
    <w:p w14:paraId="05CC894C" w14:textId="77777777" w:rsidR="004F76AE" w:rsidRDefault="004F76AE" w:rsidP="004F76AE">
      <w:pPr>
        <w:pStyle w:val="a7"/>
      </w:pPr>
      <w:r>
        <w:t>+-----------------------+-------+</w:t>
      </w:r>
    </w:p>
    <w:p w14:paraId="12BBCEAD" w14:textId="77777777" w:rsidR="004F76AE" w:rsidRDefault="004F76AE" w:rsidP="004F76AE">
      <w:pPr>
        <w:pStyle w:val="a7"/>
      </w:pPr>
      <w:r>
        <w:lastRenderedPageBreak/>
        <w:t>|features               |clicked|</w:t>
      </w:r>
    </w:p>
    <w:p w14:paraId="49F480D0" w14:textId="77777777" w:rsidR="004F76AE" w:rsidRDefault="004F76AE" w:rsidP="004F76AE">
      <w:pPr>
        <w:pStyle w:val="a7"/>
      </w:pPr>
      <w:r>
        <w:t>+-----------------------+-------+</w:t>
      </w:r>
    </w:p>
    <w:p w14:paraId="43FE8DB8" w14:textId="77777777" w:rsidR="004F76AE" w:rsidRDefault="004F76AE" w:rsidP="004F76AE">
      <w:pPr>
        <w:pStyle w:val="a7"/>
      </w:pPr>
      <w:r>
        <w:t>|[18.0,1.0,0.0,10.0,0.5]|1.0    |</w:t>
      </w:r>
    </w:p>
    <w:p w14:paraId="0BD04544" w14:textId="178FA3BD" w:rsidR="004F76AE" w:rsidRDefault="004F76AE" w:rsidP="004F76AE">
      <w:pPr>
        <w:pStyle w:val="a7"/>
      </w:pPr>
      <w:r>
        <w:t>+-----------------------+-------+</w:t>
      </w:r>
    </w:p>
    <w:p w14:paraId="0F72B976" w14:textId="5B800231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45</w:t>
      </w:r>
      <w:r w:rsidR="00576232">
        <w:fldChar w:fldCharType="end"/>
      </w:r>
    </w:p>
    <w:p w14:paraId="325FC5C7" w14:textId="77777777" w:rsidR="0023348E" w:rsidRDefault="0023348E" w:rsidP="004F76AE">
      <w:pPr>
        <w:pStyle w:val="Heading3"/>
      </w:pPr>
      <w:r>
        <w:t xml:space="preserve">QuantileDiscretizer </w:t>
      </w:r>
    </w:p>
    <w:p w14:paraId="34C2A2E5" w14:textId="0724360D" w:rsidR="0064004F" w:rsidRDefault="0064004F" w:rsidP="0023348E">
      <w:pPr>
        <w:ind w:firstLine="420"/>
      </w:pPr>
      <w:r w:rsidRPr="0064004F">
        <w:rPr>
          <w:rFonts w:hint="eastAsia"/>
        </w:rPr>
        <w:t>QuantileDiscretizer</w:t>
      </w:r>
      <w:r w:rsidR="00BF4A4D">
        <w:rPr>
          <w:rFonts w:hint="eastAsia"/>
        </w:rPr>
        <w:t>将</w:t>
      </w:r>
      <w:r w:rsidRPr="0064004F">
        <w:rPr>
          <w:rFonts w:hint="eastAsia"/>
        </w:rPr>
        <w:t>连续型特征转换为</w:t>
      </w:r>
      <w:r w:rsidR="00E26DFF">
        <w:rPr>
          <w:rFonts w:hint="eastAsia"/>
        </w:rPr>
        <w:t>被分箱的</w:t>
      </w:r>
      <w:r w:rsidR="00B6412F">
        <w:rPr>
          <w:rFonts w:hint="eastAsia"/>
        </w:rPr>
        <w:t>类别特征，</w:t>
      </w:r>
      <w:r w:rsidR="00E26DFF">
        <w:rPr>
          <w:rFonts w:hint="eastAsia"/>
        </w:rPr>
        <w:t>分箱</w:t>
      </w:r>
      <w:r w:rsidRPr="0064004F">
        <w:rPr>
          <w:rFonts w:hint="eastAsia"/>
        </w:rPr>
        <w:t>的数量由</w:t>
      </w:r>
      <w:r w:rsidRPr="0064004F">
        <w:rPr>
          <w:rFonts w:hint="eastAsia"/>
        </w:rPr>
        <w:t>numBuckets</w:t>
      </w:r>
      <w:r w:rsidR="00B6412F">
        <w:rPr>
          <w:rFonts w:hint="eastAsia"/>
        </w:rPr>
        <w:t>参数决定，</w:t>
      </w:r>
      <w:r w:rsidR="000313F3">
        <w:rPr>
          <w:rFonts w:hint="eastAsia"/>
        </w:rPr>
        <w:t>分箱</w:t>
      </w:r>
      <w:r w:rsidR="0018746A">
        <w:rPr>
          <w:rFonts w:hint="eastAsia"/>
        </w:rPr>
        <w:t>的范围由</w:t>
      </w:r>
      <w:r w:rsidRPr="0064004F">
        <w:rPr>
          <w:rFonts w:hint="eastAsia"/>
        </w:rPr>
        <w:t>渐进算法决定</w:t>
      </w:r>
      <w:r w:rsidR="008C49D5">
        <w:rPr>
          <w:rFonts w:hint="eastAsia"/>
        </w:rPr>
        <w:t>，</w:t>
      </w:r>
      <w:r w:rsidR="003F1B39">
        <w:rPr>
          <w:rFonts w:hint="eastAsia"/>
        </w:rPr>
        <w:t>可能使用</w:t>
      </w:r>
      <w:r w:rsidR="00846B7C">
        <w:rPr>
          <w:rFonts w:hint="eastAsia"/>
        </w:rPr>
        <w:t>的实际</w:t>
      </w:r>
      <w:r w:rsidR="008C49D5">
        <w:rPr>
          <w:rFonts w:hint="eastAsia"/>
        </w:rPr>
        <w:t>分箱</w:t>
      </w:r>
      <w:r w:rsidR="003F1B39">
        <w:rPr>
          <w:rFonts w:hint="eastAsia"/>
        </w:rPr>
        <w:t>会比这个值小，例如</w:t>
      </w:r>
      <w:r w:rsidR="00846B7C">
        <w:rPr>
          <w:rFonts w:hint="eastAsia"/>
        </w:rPr>
        <w:t>不同的</w:t>
      </w:r>
      <w:r w:rsidR="003F1B39">
        <w:rPr>
          <w:rFonts w:hint="eastAsia"/>
        </w:rPr>
        <w:t>输入</w:t>
      </w:r>
      <w:r w:rsidR="00846B7C">
        <w:rPr>
          <w:rFonts w:hint="eastAsia"/>
        </w:rPr>
        <w:t>值</w:t>
      </w:r>
      <w:r w:rsidR="00D71184">
        <w:rPr>
          <w:rFonts w:hint="eastAsia"/>
        </w:rPr>
        <w:t>个数</w:t>
      </w:r>
      <w:r w:rsidR="00846B7C">
        <w:rPr>
          <w:rFonts w:hint="eastAsia"/>
        </w:rPr>
        <w:t>不足以</w:t>
      </w:r>
      <w:r w:rsidR="003F1B39">
        <w:rPr>
          <w:rFonts w:hint="eastAsia"/>
        </w:rPr>
        <w:t>创造足够的不同</w:t>
      </w:r>
      <w:r w:rsidR="00846B7C">
        <w:rPr>
          <w:rFonts w:hint="eastAsia"/>
        </w:rPr>
        <w:t>分位数</w:t>
      </w:r>
      <w:r w:rsidR="003F1B39">
        <w:rPr>
          <w:rFonts w:hint="eastAsia"/>
        </w:rPr>
        <w:t>。</w:t>
      </w:r>
    </w:p>
    <w:p w14:paraId="563A8034" w14:textId="00CB3F8A" w:rsidR="0023348E" w:rsidRDefault="0023348E" w:rsidP="0023348E">
      <w:pPr>
        <w:ind w:firstLine="420"/>
      </w:pPr>
      <w:r>
        <w:rPr>
          <w:rFonts w:hint="eastAsia"/>
        </w:rPr>
        <w:t>NaN</w:t>
      </w:r>
      <w:r>
        <w:rPr>
          <w:rFonts w:hint="eastAsia"/>
        </w:rPr>
        <w:t>值：</w:t>
      </w:r>
      <w:r w:rsidR="001700D1">
        <w:rPr>
          <w:rFonts w:hint="eastAsia"/>
        </w:rPr>
        <w:t>在</w:t>
      </w:r>
      <w:r w:rsidR="001700D1">
        <w:rPr>
          <w:rFonts w:hint="eastAsia"/>
        </w:rPr>
        <w:t>QuantileDiscretizer</w:t>
      </w:r>
      <w:r w:rsidR="001700D1">
        <w:rPr>
          <w:rFonts w:hint="eastAsia"/>
        </w:rPr>
        <w:t>过滤中，</w:t>
      </w:r>
      <w:r>
        <w:rPr>
          <w:rFonts w:hint="eastAsia"/>
        </w:rPr>
        <w:t>NaN</w:t>
      </w:r>
      <w:r>
        <w:rPr>
          <w:rFonts w:hint="eastAsia"/>
        </w:rPr>
        <w:t>值会从</w:t>
      </w:r>
      <w:r w:rsidR="001700D1">
        <w:rPr>
          <w:rFonts w:hint="eastAsia"/>
        </w:rPr>
        <w:t>列</w:t>
      </w:r>
      <w:r>
        <w:rPr>
          <w:rFonts w:hint="eastAsia"/>
        </w:rPr>
        <w:t>中被除去。这将产生一个</w:t>
      </w:r>
      <w:r>
        <w:rPr>
          <w:rFonts w:hint="eastAsia"/>
        </w:rPr>
        <w:t>Bucketizer</w:t>
      </w:r>
      <w:r w:rsidR="00FD6B8B">
        <w:rPr>
          <w:rFonts w:hint="eastAsia"/>
        </w:rPr>
        <w:t>模型</w:t>
      </w:r>
      <w:r>
        <w:rPr>
          <w:rFonts w:hint="eastAsia"/>
        </w:rPr>
        <w:t>进行预测。在转换过程中，</w:t>
      </w:r>
      <w:r>
        <w:rPr>
          <w:rFonts w:hint="eastAsia"/>
        </w:rPr>
        <w:t>Bucketizer</w:t>
      </w:r>
      <w:r>
        <w:rPr>
          <w:rFonts w:hint="eastAsia"/>
        </w:rPr>
        <w:t>当发现数据集中</w:t>
      </w:r>
      <w:r w:rsidR="00FD6B8B">
        <w:rPr>
          <w:rFonts w:hint="eastAsia"/>
        </w:rPr>
        <w:t>有</w:t>
      </w:r>
      <w:r>
        <w:rPr>
          <w:rFonts w:hint="eastAsia"/>
        </w:rPr>
        <w:t>NaN</w:t>
      </w:r>
      <w:r>
        <w:rPr>
          <w:rFonts w:hint="eastAsia"/>
        </w:rPr>
        <w:t>值会产生一个错误，但用户也可以选择保留或删除</w:t>
      </w:r>
      <w:r w:rsidR="00FD6B8B">
        <w:rPr>
          <w:rFonts w:hint="eastAsia"/>
        </w:rPr>
        <w:t>数据集内的</w:t>
      </w:r>
      <w:r>
        <w:rPr>
          <w:rFonts w:hint="eastAsia"/>
        </w:rPr>
        <w:t>NaN</w:t>
      </w:r>
      <w:r>
        <w:rPr>
          <w:rFonts w:hint="eastAsia"/>
        </w:rPr>
        <w:t>值</w:t>
      </w:r>
      <w:r w:rsidR="00FD6B8B">
        <w:rPr>
          <w:rFonts w:hint="eastAsia"/>
        </w:rPr>
        <w:t>，通过设置</w:t>
      </w:r>
      <w:r>
        <w:rPr>
          <w:rFonts w:hint="eastAsia"/>
        </w:rPr>
        <w:t>handleInvalid</w:t>
      </w:r>
      <w:r>
        <w:rPr>
          <w:rFonts w:hint="eastAsia"/>
        </w:rPr>
        <w:t>。如果用户选择保留</w:t>
      </w:r>
      <w:r>
        <w:rPr>
          <w:rFonts w:hint="eastAsia"/>
        </w:rPr>
        <w:t>NaN</w:t>
      </w:r>
      <w:r>
        <w:rPr>
          <w:rFonts w:hint="eastAsia"/>
        </w:rPr>
        <w:t>值，它将被特殊处理，并放入自己的</w:t>
      </w:r>
      <w:r w:rsidR="008C49D5">
        <w:rPr>
          <w:rFonts w:hint="eastAsia"/>
        </w:rPr>
        <w:t>桶中</w:t>
      </w:r>
      <w:r w:rsidR="002B67D2">
        <w:rPr>
          <w:rFonts w:hint="eastAsia"/>
        </w:rPr>
        <w:t>。</w:t>
      </w:r>
      <w:r w:rsidR="0018746A">
        <w:rPr>
          <w:rFonts w:hint="eastAsia"/>
        </w:rPr>
        <w:t>例如</w:t>
      </w:r>
      <w:r>
        <w:rPr>
          <w:rFonts w:hint="eastAsia"/>
        </w:rPr>
        <w:t>使用</w:t>
      </w:r>
      <w:r>
        <w:rPr>
          <w:rFonts w:hint="eastAsia"/>
        </w:rPr>
        <w:t>4</w:t>
      </w:r>
      <w:r w:rsidR="00F1088A">
        <w:rPr>
          <w:rFonts w:hint="eastAsia"/>
        </w:rPr>
        <w:t>各</w:t>
      </w:r>
      <w:r>
        <w:rPr>
          <w:rFonts w:hint="eastAsia"/>
        </w:rPr>
        <w:t>桶，则非</w:t>
      </w:r>
      <w:r>
        <w:rPr>
          <w:rFonts w:hint="eastAsia"/>
        </w:rPr>
        <w:t>NaN</w:t>
      </w:r>
      <w:r>
        <w:rPr>
          <w:rFonts w:hint="eastAsia"/>
        </w:rPr>
        <w:t>的数据将被放入</w:t>
      </w:r>
      <w:r w:rsidR="0006102C" w:rsidRPr="0006102C">
        <w:t>buckets</w:t>
      </w:r>
      <w:r>
        <w:rPr>
          <w:rFonts w:hint="eastAsia"/>
        </w:rPr>
        <w:t>[0-3]</w:t>
      </w:r>
      <w:r>
        <w:rPr>
          <w:rFonts w:hint="eastAsia"/>
        </w:rPr>
        <w:t>，但</w:t>
      </w:r>
      <w:r>
        <w:rPr>
          <w:rFonts w:hint="eastAsia"/>
        </w:rPr>
        <w:t>NaN</w:t>
      </w:r>
      <w:r>
        <w:rPr>
          <w:rFonts w:hint="eastAsia"/>
        </w:rPr>
        <w:t>的会计数在一个特殊的</w:t>
      </w:r>
      <w:r w:rsidR="0006102C">
        <w:rPr>
          <w:rFonts w:ascii="Helvetica" w:hAnsi="Helvetica" w:cs="Helvetica"/>
          <w:color w:val="1D1F22"/>
          <w:szCs w:val="21"/>
          <w:shd w:val="clear" w:color="auto" w:fill="FFFFFF"/>
        </w:rPr>
        <w:t>bucket</w:t>
      </w:r>
      <w:r>
        <w:rPr>
          <w:rFonts w:hint="eastAsia"/>
        </w:rPr>
        <w:t>[4]</w:t>
      </w:r>
      <w:r w:rsidR="00FA2589">
        <w:rPr>
          <w:rFonts w:hint="eastAsia"/>
        </w:rPr>
        <w:t>中</w:t>
      </w:r>
      <w:r>
        <w:rPr>
          <w:rFonts w:hint="eastAsia"/>
        </w:rPr>
        <w:t>。</w:t>
      </w:r>
    </w:p>
    <w:p w14:paraId="0BC689CC" w14:textId="028E6496" w:rsidR="0023348E" w:rsidRDefault="0023348E" w:rsidP="0023348E">
      <w:pPr>
        <w:ind w:firstLine="420"/>
      </w:pPr>
      <w:r>
        <w:rPr>
          <w:rFonts w:hint="eastAsia"/>
        </w:rPr>
        <w:t>算法：</w:t>
      </w:r>
      <w:r w:rsidR="001B350B">
        <w:rPr>
          <w:rFonts w:hint="eastAsia"/>
        </w:rPr>
        <w:t>分箱</w:t>
      </w:r>
      <w:r>
        <w:rPr>
          <w:rFonts w:hint="eastAsia"/>
        </w:rPr>
        <w:t>范围使用近似算法。逼近的精度可以</w:t>
      </w:r>
      <w:r w:rsidR="00296A7F">
        <w:rPr>
          <w:rFonts w:hint="eastAsia"/>
        </w:rPr>
        <w:t>由</w:t>
      </w:r>
      <w:r w:rsidR="00296A7F">
        <w:rPr>
          <w:rFonts w:hint="eastAsia"/>
        </w:rPr>
        <w:t>relativeError</w:t>
      </w:r>
      <w:r w:rsidR="00296A7F">
        <w:rPr>
          <w:rFonts w:hint="eastAsia"/>
        </w:rPr>
        <w:t>参数</w:t>
      </w:r>
      <w:r>
        <w:rPr>
          <w:rFonts w:hint="eastAsia"/>
        </w:rPr>
        <w:t>控制。如果设为零，</w:t>
      </w:r>
      <w:r w:rsidR="00C02848">
        <w:rPr>
          <w:rFonts w:hint="eastAsia"/>
        </w:rPr>
        <w:t>则</w:t>
      </w:r>
      <w:r>
        <w:rPr>
          <w:rFonts w:hint="eastAsia"/>
        </w:rPr>
        <w:t>确切</w:t>
      </w:r>
      <w:r w:rsidR="00C02848">
        <w:rPr>
          <w:rFonts w:hint="eastAsia"/>
        </w:rPr>
        <w:t>地进行分</w:t>
      </w:r>
      <w:r>
        <w:rPr>
          <w:rFonts w:hint="eastAsia"/>
        </w:rPr>
        <w:t>位数计算</w:t>
      </w:r>
      <w:r w:rsidR="00FE0B99">
        <w:rPr>
          <w:rFonts w:hint="eastAsia"/>
        </w:rPr>
        <w:t>，但</w:t>
      </w:r>
      <w:r>
        <w:rPr>
          <w:rFonts w:hint="eastAsia"/>
        </w:rPr>
        <w:t>计算确切位数是</w:t>
      </w:r>
      <w:r w:rsidR="00FC447C">
        <w:rPr>
          <w:rFonts w:hint="eastAsia"/>
        </w:rPr>
        <w:t>消耗更高的计算资源，</w:t>
      </w:r>
      <w:r>
        <w:rPr>
          <w:rFonts w:hint="eastAsia"/>
        </w:rPr>
        <w:t>下部和上部箱边界</w:t>
      </w:r>
      <w:r w:rsidR="00392215">
        <w:rPr>
          <w:rFonts w:hint="eastAsia"/>
        </w:rPr>
        <w:t>分别是</w:t>
      </w:r>
      <w:r>
        <w:rPr>
          <w:rFonts w:hint="eastAsia"/>
        </w:rPr>
        <w:t>-Infinity</w:t>
      </w:r>
      <w:r>
        <w:rPr>
          <w:rFonts w:hint="eastAsia"/>
        </w:rPr>
        <w:t>和</w:t>
      </w:r>
      <w:r>
        <w:rPr>
          <w:rFonts w:hint="eastAsia"/>
        </w:rPr>
        <w:t>+Infinity</w:t>
      </w:r>
      <w:r w:rsidR="00392215">
        <w:rPr>
          <w:rFonts w:hint="eastAsia"/>
        </w:rPr>
        <w:t>，其</w:t>
      </w:r>
      <w:r>
        <w:rPr>
          <w:rFonts w:hint="eastAsia"/>
        </w:rPr>
        <w:t>涵盖所有实际值。假设</w:t>
      </w:r>
      <w:r w:rsidR="00095466">
        <w:t>DataFrame</w:t>
      </w:r>
      <w:r w:rsidR="00392215">
        <w:rPr>
          <w:rFonts w:hint="eastAsia"/>
        </w:rPr>
        <w:t>包含的</w:t>
      </w:r>
      <w:r>
        <w:rPr>
          <w:rFonts w:hint="eastAsia"/>
        </w:rPr>
        <w:t>列</w:t>
      </w:r>
      <w:r w:rsidR="00392215">
        <w:rPr>
          <w:rFonts w:hint="eastAsia"/>
        </w:rPr>
        <w:t>有</w:t>
      </w:r>
      <w:r>
        <w:rPr>
          <w:rFonts w:hint="eastAsia"/>
        </w:rPr>
        <w:t>id</w:t>
      </w:r>
      <w:r w:rsidR="00F6425D">
        <w:rPr>
          <w:rFonts w:hint="eastAsia"/>
        </w:rPr>
        <w:t>和</w:t>
      </w:r>
      <w:r>
        <w:rPr>
          <w:rFonts w:hint="eastAsia"/>
        </w:rPr>
        <w:t>hour</w:t>
      </w:r>
      <w:r>
        <w:rPr>
          <w:rFonts w:hint="eastAsia"/>
        </w:rPr>
        <w:t>：</w:t>
      </w:r>
    </w:p>
    <w:p w14:paraId="328A8A24" w14:textId="2AB2C221" w:rsidR="008161BD" w:rsidRDefault="008161BD" w:rsidP="008161BD">
      <w:pPr>
        <w:pStyle w:val="a7"/>
      </w:pPr>
      <w:r>
        <w:rPr>
          <w:rFonts w:hint="eastAsia"/>
        </w:rPr>
        <w:t xml:space="preserve"> </w:t>
      </w:r>
      <w:r>
        <w:t>id | hour</w:t>
      </w:r>
    </w:p>
    <w:p w14:paraId="07E253BC" w14:textId="77777777" w:rsidR="008161BD" w:rsidRDefault="008161BD" w:rsidP="008161BD">
      <w:pPr>
        <w:pStyle w:val="a7"/>
      </w:pPr>
      <w:r>
        <w:t>----|------</w:t>
      </w:r>
    </w:p>
    <w:p w14:paraId="10B2FFCF" w14:textId="77777777" w:rsidR="008161BD" w:rsidRDefault="008161BD" w:rsidP="008161BD">
      <w:pPr>
        <w:pStyle w:val="a7"/>
      </w:pPr>
      <w:r>
        <w:t xml:space="preserve"> 0  | 18.0</w:t>
      </w:r>
    </w:p>
    <w:p w14:paraId="3E0C57A1" w14:textId="77777777" w:rsidR="008161BD" w:rsidRDefault="008161BD" w:rsidP="008161BD">
      <w:pPr>
        <w:pStyle w:val="a7"/>
      </w:pPr>
      <w:r>
        <w:t>----|------</w:t>
      </w:r>
    </w:p>
    <w:p w14:paraId="7A8A9480" w14:textId="77777777" w:rsidR="008161BD" w:rsidRDefault="008161BD" w:rsidP="008161BD">
      <w:pPr>
        <w:pStyle w:val="a7"/>
      </w:pPr>
      <w:r>
        <w:t xml:space="preserve"> 1  | 19.0</w:t>
      </w:r>
    </w:p>
    <w:p w14:paraId="316FEA9C" w14:textId="77777777" w:rsidR="008161BD" w:rsidRDefault="008161BD" w:rsidP="008161BD">
      <w:pPr>
        <w:pStyle w:val="a7"/>
      </w:pPr>
      <w:r>
        <w:t>----|------</w:t>
      </w:r>
    </w:p>
    <w:p w14:paraId="2D88431B" w14:textId="77777777" w:rsidR="008161BD" w:rsidRDefault="008161BD" w:rsidP="008161BD">
      <w:pPr>
        <w:pStyle w:val="a7"/>
      </w:pPr>
      <w:r>
        <w:t xml:space="preserve"> 2  | 8.0</w:t>
      </w:r>
    </w:p>
    <w:p w14:paraId="5F8333E1" w14:textId="77777777" w:rsidR="008161BD" w:rsidRDefault="008161BD" w:rsidP="008161BD">
      <w:pPr>
        <w:pStyle w:val="a7"/>
      </w:pPr>
      <w:r>
        <w:t>----|------</w:t>
      </w:r>
    </w:p>
    <w:p w14:paraId="476A2D1C" w14:textId="77777777" w:rsidR="008161BD" w:rsidRDefault="008161BD" w:rsidP="008161BD">
      <w:pPr>
        <w:pStyle w:val="a7"/>
      </w:pPr>
      <w:r>
        <w:t xml:space="preserve"> 3  | 5.0</w:t>
      </w:r>
    </w:p>
    <w:p w14:paraId="4F515400" w14:textId="77777777" w:rsidR="008161BD" w:rsidRDefault="008161BD" w:rsidP="008161BD">
      <w:pPr>
        <w:pStyle w:val="a7"/>
      </w:pPr>
      <w:r>
        <w:t>----|------</w:t>
      </w:r>
    </w:p>
    <w:p w14:paraId="581D2E0C" w14:textId="77777777" w:rsidR="008161BD" w:rsidRDefault="008161BD" w:rsidP="008161BD">
      <w:pPr>
        <w:pStyle w:val="a7"/>
      </w:pPr>
      <w:r>
        <w:t xml:space="preserve"> 4  | 2.2</w:t>
      </w:r>
    </w:p>
    <w:p w14:paraId="743DF32F" w14:textId="457E60FA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46</w:t>
      </w:r>
      <w:r w:rsidR="00576232">
        <w:fldChar w:fldCharType="end"/>
      </w:r>
    </w:p>
    <w:p w14:paraId="6AA324B7" w14:textId="0105B5DB" w:rsidR="0023348E" w:rsidRDefault="0023348E" w:rsidP="0023348E">
      <w:pPr>
        <w:ind w:firstLine="420"/>
      </w:pPr>
      <w:r>
        <w:rPr>
          <w:rFonts w:hint="eastAsia"/>
        </w:rPr>
        <w:t>hour</w:t>
      </w:r>
      <w:r>
        <w:rPr>
          <w:rFonts w:hint="eastAsia"/>
        </w:rPr>
        <w:t>是具有</w:t>
      </w:r>
      <w:r w:rsidR="00DA353F">
        <w:rPr>
          <w:rFonts w:hint="eastAsia"/>
        </w:rPr>
        <w:t>双精度类型的</w:t>
      </w:r>
      <w:r w:rsidR="0018132C">
        <w:rPr>
          <w:rFonts w:hint="eastAsia"/>
        </w:rPr>
        <w:t>连续特征，</w:t>
      </w:r>
      <w:r>
        <w:rPr>
          <w:rFonts w:hint="eastAsia"/>
        </w:rPr>
        <w:t>想将连续特征划分为类别之一。考虑到</w:t>
      </w:r>
      <w:r>
        <w:rPr>
          <w:rFonts w:hint="eastAsia"/>
        </w:rPr>
        <w:t>numBuckets = 3</w:t>
      </w:r>
      <w:r>
        <w:rPr>
          <w:rFonts w:hint="eastAsia"/>
        </w:rPr>
        <w:t>，应该得到以下</w:t>
      </w:r>
      <w:r w:rsidR="00095466">
        <w:t>DataFrame</w:t>
      </w:r>
      <w:r>
        <w:rPr>
          <w:rFonts w:hint="eastAsia"/>
        </w:rPr>
        <w:t>：</w:t>
      </w:r>
    </w:p>
    <w:p w14:paraId="6F16E74E" w14:textId="7339097E" w:rsidR="008C238C" w:rsidRDefault="008C238C" w:rsidP="008C238C">
      <w:pPr>
        <w:pStyle w:val="a7"/>
        <w:ind w:firstLineChars="0" w:firstLine="0"/>
      </w:pPr>
      <w:r>
        <w:rPr>
          <w:rFonts w:hint="eastAsia"/>
        </w:rPr>
        <w:t xml:space="preserve">   </w:t>
      </w:r>
      <w:r w:rsidR="0023348E">
        <w:t xml:space="preserve">  </w:t>
      </w:r>
      <w:r>
        <w:t>id | hour | result</w:t>
      </w:r>
    </w:p>
    <w:p w14:paraId="5CB4A02F" w14:textId="77777777" w:rsidR="008C238C" w:rsidRDefault="008C238C" w:rsidP="008C238C">
      <w:pPr>
        <w:pStyle w:val="a7"/>
      </w:pPr>
      <w:r>
        <w:t>----|------|------</w:t>
      </w:r>
    </w:p>
    <w:p w14:paraId="187206DD" w14:textId="77777777" w:rsidR="008C238C" w:rsidRDefault="008C238C" w:rsidP="008C238C">
      <w:pPr>
        <w:pStyle w:val="a7"/>
      </w:pPr>
      <w:r>
        <w:t xml:space="preserve"> 0  | 18.0 | 2.0</w:t>
      </w:r>
    </w:p>
    <w:p w14:paraId="697E1351" w14:textId="77777777" w:rsidR="008C238C" w:rsidRDefault="008C238C" w:rsidP="008C238C">
      <w:pPr>
        <w:pStyle w:val="a7"/>
      </w:pPr>
      <w:r>
        <w:t>----|------|------</w:t>
      </w:r>
    </w:p>
    <w:p w14:paraId="24B7EBC2" w14:textId="77777777" w:rsidR="008C238C" w:rsidRDefault="008C238C" w:rsidP="008C238C">
      <w:pPr>
        <w:pStyle w:val="a7"/>
      </w:pPr>
      <w:r>
        <w:t xml:space="preserve"> 1  | 19.0 | 2.0</w:t>
      </w:r>
    </w:p>
    <w:p w14:paraId="3EDC4971" w14:textId="77777777" w:rsidR="008C238C" w:rsidRDefault="008C238C" w:rsidP="008C238C">
      <w:pPr>
        <w:pStyle w:val="a7"/>
      </w:pPr>
      <w:r>
        <w:t>----|------|------</w:t>
      </w:r>
    </w:p>
    <w:p w14:paraId="23FA5755" w14:textId="77777777" w:rsidR="008C238C" w:rsidRDefault="008C238C" w:rsidP="008C238C">
      <w:pPr>
        <w:pStyle w:val="a7"/>
      </w:pPr>
      <w:r>
        <w:t xml:space="preserve"> 2  | 8.0  | 1.0</w:t>
      </w:r>
    </w:p>
    <w:p w14:paraId="55F52534" w14:textId="77777777" w:rsidR="008C238C" w:rsidRDefault="008C238C" w:rsidP="008C238C">
      <w:pPr>
        <w:pStyle w:val="a7"/>
      </w:pPr>
      <w:r>
        <w:t>----|------|------</w:t>
      </w:r>
    </w:p>
    <w:p w14:paraId="38A1271D" w14:textId="77777777" w:rsidR="008C238C" w:rsidRDefault="008C238C" w:rsidP="008C238C">
      <w:pPr>
        <w:pStyle w:val="a7"/>
      </w:pPr>
      <w:r>
        <w:t xml:space="preserve"> 3  | 5.0  | 1.0</w:t>
      </w:r>
    </w:p>
    <w:p w14:paraId="19665A9B" w14:textId="77777777" w:rsidR="008C238C" w:rsidRDefault="008C238C" w:rsidP="008C238C">
      <w:pPr>
        <w:pStyle w:val="a7"/>
      </w:pPr>
      <w:r>
        <w:t>----|------|------</w:t>
      </w:r>
    </w:p>
    <w:p w14:paraId="0FC46A22" w14:textId="06AEA256" w:rsidR="0023348E" w:rsidRDefault="008C238C" w:rsidP="008C238C">
      <w:pPr>
        <w:pStyle w:val="a7"/>
      </w:pPr>
      <w:r>
        <w:t xml:space="preserve"> 4  | 2.2  | 0.0</w:t>
      </w:r>
    </w:p>
    <w:p w14:paraId="389DF698" w14:textId="0984005F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47</w:t>
      </w:r>
      <w:r w:rsidR="00576232">
        <w:fldChar w:fldCharType="end"/>
      </w:r>
    </w:p>
    <w:p w14:paraId="5E7ECCE8" w14:textId="75F287CB" w:rsidR="0023348E" w:rsidRDefault="003A0DD5" w:rsidP="0023348E">
      <w:pPr>
        <w:ind w:firstLine="420"/>
      </w:pPr>
      <w:r>
        <w:rPr>
          <w:rFonts w:hint="eastAsia"/>
        </w:rPr>
        <w:t>代码如下：</w:t>
      </w:r>
    </w:p>
    <w:p w14:paraId="37EE26C4" w14:textId="77777777" w:rsidR="00E40C7D" w:rsidRDefault="00E40C7D" w:rsidP="00E40C7D">
      <w:pPr>
        <w:pStyle w:val="a7"/>
      </w:pPr>
      <w:r>
        <w:t>scala&gt; import org.apache.spark.ml.feature.QuantileDiscretizer</w:t>
      </w:r>
    </w:p>
    <w:p w14:paraId="46520ADD" w14:textId="77777777" w:rsidR="00E40C7D" w:rsidRDefault="00E40C7D" w:rsidP="00E40C7D">
      <w:pPr>
        <w:pStyle w:val="a7"/>
      </w:pPr>
      <w:r>
        <w:t>import org.apache.spark.ml.feature.QuantileDiscretizer</w:t>
      </w:r>
    </w:p>
    <w:p w14:paraId="54779C12" w14:textId="77777777" w:rsidR="00E40C7D" w:rsidRDefault="00E40C7D" w:rsidP="00E40C7D">
      <w:pPr>
        <w:pStyle w:val="a7"/>
      </w:pPr>
    </w:p>
    <w:p w14:paraId="4B0C637F" w14:textId="77777777" w:rsidR="00E40C7D" w:rsidRDefault="00E40C7D" w:rsidP="00E40C7D">
      <w:pPr>
        <w:pStyle w:val="a7"/>
      </w:pPr>
      <w:r>
        <w:lastRenderedPageBreak/>
        <w:t>scala&gt; val data = Array((0, 18.0), (1, 19.0), (2, 8.0), (3, 5.0), (4, 2.2))</w:t>
      </w:r>
    </w:p>
    <w:p w14:paraId="3551E26B" w14:textId="77777777" w:rsidR="00E40C7D" w:rsidRDefault="00E40C7D" w:rsidP="00E40C7D">
      <w:pPr>
        <w:pStyle w:val="a7"/>
      </w:pPr>
      <w:r>
        <w:t>data: Array[(Int, Double)] = Array((0,18.0), (1,19.0), (2,8.0), (3,5.0), (4,2.2))</w:t>
      </w:r>
    </w:p>
    <w:p w14:paraId="2167F033" w14:textId="77777777" w:rsidR="00E40C7D" w:rsidRDefault="00E40C7D" w:rsidP="00E40C7D">
      <w:pPr>
        <w:pStyle w:val="a7"/>
      </w:pPr>
    </w:p>
    <w:p w14:paraId="2B769963" w14:textId="77777777" w:rsidR="00E40C7D" w:rsidRDefault="00E40C7D" w:rsidP="00E40C7D">
      <w:pPr>
        <w:pStyle w:val="a7"/>
      </w:pPr>
      <w:r>
        <w:t>scala&gt; val df = spark.createDataFrame(data).toDF("id", "hour")</w:t>
      </w:r>
    </w:p>
    <w:p w14:paraId="7FE74207" w14:textId="77777777" w:rsidR="00E40C7D" w:rsidRDefault="00E40C7D" w:rsidP="00E40C7D">
      <w:pPr>
        <w:pStyle w:val="a7"/>
      </w:pPr>
      <w:r>
        <w:t>df: org.apache.spark.sql.DataFrame = [id: int, hour: double]</w:t>
      </w:r>
    </w:p>
    <w:p w14:paraId="65DD094A" w14:textId="77777777" w:rsidR="00E40C7D" w:rsidRDefault="00E40C7D" w:rsidP="00E40C7D">
      <w:pPr>
        <w:pStyle w:val="a7"/>
      </w:pPr>
    </w:p>
    <w:p w14:paraId="6299A61D" w14:textId="77777777" w:rsidR="00E40C7D" w:rsidRDefault="00E40C7D" w:rsidP="00E40C7D">
      <w:pPr>
        <w:pStyle w:val="a7"/>
      </w:pPr>
      <w:r>
        <w:t>scala&gt; val discretizer = new QuantileDiscretizer().setInputCol("hour").setOutputCol("result").setNumBuckets(3)</w:t>
      </w:r>
    </w:p>
    <w:p w14:paraId="3B869461" w14:textId="77777777" w:rsidR="00E40C7D" w:rsidRDefault="00E40C7D" w:rsidP="00E40C7D">
      <w:pPr>
        <w:pStyle w:val="a7"/>
      </w:pPr>
      <w:r>
        <w:t>discretizer: org.apache.spark.ml.feature.QuantileDiscretizer = quantileDiscretizer_90ae4654fb10</w:t>
      </w:r>
    </w:p>
    <w:p w14:paraId="34F73205" w14:textId="77777777" w:rsidR="00E40C7D" w:rsidRDefault="00E40C7D" w:rsidP="00E40C7D">
      <w:pPr>
        <w:pStyle w:val="a7"/>
      </w:pPr>
    </w:p>
    <w:p w14:paraId="7C8A5C97" w14:textId="77777777" w:rsidR="00E40C7D" w:rsidRDefault="00E40C7D" w:rsidP="00E40C7D">
      <w:pPr>
        <w:pStyle w:val="a7"/>
      </w:pPr>
      <w:r>
        <w:t>scala&gt; val result = discretizer.fit(df).transform(df)</w:t>
      </w:r>
    </w:p>
    <w:p w14:paraId="630F15E6" w14:textId="77777777" w:rsidR="00E40C7D" w:rsidRDefault="00E40C7D" w:rsidP="00E40C7D">
      <w:pPr>
        <w:pStyle w:val="a7"/>
      </w:pPr>
      <w:r>
        <w:t>result: org.apache.spark.sql.DataFrame = [id: int, hour: double ... 1 more field]</w:t>
      </w:r>
    </w:p>
    <w:p w14:paraId="54C7FAEF" w14:textId="77777777" w:rsidR="00E40C7D" w:rsidRDefault="00E40C7D" w:rsidP="00E40C7D">
      <w:pPr>
        <w:pStyle w:val="a7"/>
      </w:pPr>
    </w:p>
    <w:p w14:paraId="16F28F9F" w14:textId="77777777" w:rsidR="00E40C7D" w:rsidRDefault="00E40C7D" w:rsidP="00E40C7D">
      <w:pPr>
        <w:pStyle w:val="a7"/>
      </w:pPr>
      <w:r>
        <w:t>scala&gt; result.show()</w:t>
      </w:r>
    </w:p>
    <w:p w14:paraId="727C96B5" w14:textId="77777777" w:rsidR="00E40C7D" w:rsidRDefault="00E40C7D" w:rsidP="00E40C7D">
      <w:pPr>
        <w:pStyle w:val="a7"/>
      </w:pPr>
      <w:r>
        <w:t>+---+----+------+</w:t>
      </w:r>
    </w:p>
    <w:p w14:paraId="30AE96B0" w14:textId="77777777" w:rsidR="00E40C7D" w:rsidRDefault="00E40C7D" w:rsidP="00E40C7D">
      <w:pPr>
        <w:pStyle w:val="a7"/>
      </w:pPr>
      <w:r>
        <w:t>| id|hour|result|</w:t>
      </w:r>
    </w:p>
    <w:p w14:paraId="34D7BE5F" w14:textId="77777777" w:rsidR="00E40C7D" w:rsidRDefault="00E40C7D" w:rsidP="00E40C7D">
      <w:pPr>
        <w:pStyle w:val="a7"/>
      </w:pPr>
      <w:r>
        <w:t>+---+----+------+</w:t>
      </w:r>
    </w:p>
    <w:p w14:paraId="53AF1395" w14:textId="77777777" w:rsidR="00E40C7D" w:rsidRDefault="00E40C7D" w:rsidP="00E40C7D">
      <w:pPr>
        <w:pStyle w:val="a7"/>
      </w:pPr>
      <w:r>
        <w:t>|  0|18.0|   2.0|</w:t>
      </w:r>
    </w:p>
    <w:p w14:paraId="7E8F297F" w14:textId="77777777" w:rsidR="00E40C7D" w:rsidRDefault="00E40C7D" w:rsidP="00E40C7D">
      <w:pPr>
        <w:pStyle w:val="a7"/>
      </w:pPr>
      <w:r>
        <w:t>|  1|19.0|   2.0|</w:t>
      </w:r>
    </w:p>
    <w:p w14:paraId="5537DC54" w14:textId="77777777" w:rsidR="00E40C7D" w:rsidRDefault="00E40C7D" w:rsidP="00E40C7D">
      <w:pPr>
        <w:pStyle w:val="a7"/>
      </w:pPr>
      <w:r>
        <w:t>|  2| 8.0|   1.0|</w:t>
      </w:r>
    </w:p>
    <w:p w14:paraId="5B0C71A2" w14:textId="77777777" w:rsidR="00E40C7D" w:rsidRDefault="00E40C7D" w:rsidP="00E40C7D">
      <w:pPr>
        <w:pStyle w:val="a7"/>
      </w:pPr>
      <w:r>
        <w:t>|  3| 5.0|   1.0|</w:t>
      </w:r>
    </w:p>
    <w:p w14:paraId="07703C01" w14:textId="77777777" w:rsidR="00E40C7D" w:rsidRDefault="00E40C7D" w:rsidP="00E40C7D">
      <w:pPr>
        <w:pStyle w:val="a7"/>
      </w:pPr>
      <w:r>
        <w:t>|  4| 2.2|   0.0|</w:t>
      </w:r>
    </w:p>
    <w:p w14:paraId="77BAB845" w14:textId="77777777" w:rsidR="00E40C7D" w:rsidRDefault="00E40C7D" w:rsidP="00E40C7D">
      <w:pPr>
        <w:pStyle w:val="a7"/>
      </w:pPr>
      <w:r>
        <w:t>+---+----+------+</w:t>
      </w:r>
    </w:p>
    <w:p w14:paraId="6BE23652" w14:textId="53A3DA95" w:rsidR="00E40C7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48</w:t>
      </w:r>
      <w:r w:rsidR="00576232">
        <w:fldChar w:fldCharType="end"/>
      </w:r>
    </w:p>
    <w:p w14:paraId="4187D120" w14:textId="21944EB7" w:rsidR="0023348E" w:rsidRDefault="0023348E" w:rsidP="001D6B48">
      <w:pPr>
        <w:pStyle w:val="Heading3"/>
      </w:pPr>
      <w:r>
        <w:t>Imputer</w:t>
      </w:r>
    </w:p>
    <w:p w14:paraId="035B3620" w14:textId="50E24183" w:rsidR="0023348E" w:rsidRDefault="0023348E" w:rsidP="0023348E">
      <w:pPr>
        <w:ind w:firstLine="420"/>
      </w:pPr>
      <w:r>
        <w:rPr>
          <w:rFonts w:hint="eastAsia"/>
        </w:rPr>
        <w:t>Imputer</w:t>
      </w:r>
      <w:r w:rsidR="002D3EC8">
        <w:rPr>
          <w:rFonts w:hint="eastAsia"/>
        </w:rPr>
        <w:t>转换器</w:t>
      </w:r>
      <w:r w:rsidR="003F5D93">
        <w:rPr>
          <w:rFonts w:hint="eastAsia"/>
        </w:rPr>
        <w:t>添加</w:t>
      </w:r>
      <w:r>
        <w:rPr>
          <w:rFonts w:hint="eastAsia"/>
        </w:rPr>
        <w:t>数据集中的</w:t>
      </w:r>
      <w:r w:rsidR="003F5D93">
        <w:rPr>
          <w:rFonts w:hint="eastAsia"/>
        </w:rPr>
        <w:t>丢失</w:t>
      </w:r>
      <w:r>
        <w:rPr>
          <w:rFonts w:hint="eastAsia"/>
        </w:rPr>
        <w:t>值，或者使用</w:t>
      </w:r>
      <w:r w:rsidR="009F0E6E">
        <w:rPr>
          <w:rFonts w:hint="eastAsia"/>
        </w:rPr>
        <w:t>丢失值所在列的</w:t>
      </w:r>
      <w:r>
        <w:rPr>
          <w:rFonts w:hint="eastAsia"/>
        </w:rPr>
        <w:t>平均值或中</w:t>
      </w:r>
      <w:r w:rsidR="001733AA">
        <w:rPr>
          <w:rFonts w:hint="eastAsia"/>
        </w:rPr>
        <w:t>值</w:t>
      </w:r>
      <w:r>
        <w:rPr>
          <w:rFonts w:hint="eastAsia"/>
        </w:rPr>
        <w:t>。输入列应该是</w:t>
      </w:r>
      <w:r>
        <w:rPr>
          <w:rFonts w:hint="eastAsia"/>
        </w:rPr>
        <w:t>DoubleType</w:t>
      </w:r>
      <w:r>
        <w:rPr>
          <w:rFonts w:hint="eastAsia"/>
        </w:rPr>
        <w:t>或</w:t>
      </w:r>
      <w:r>
        <w:rPr>
          <w:rFonts w:hint="eastAsia"/>
        </w:rPr>
        <w:t>FloatType</w:t>
      </w:r>
      <w:r>
        <w:rPr>
          <w:rFonts w:hint="eastAsia"/>
        </w:rPr>
        <w:t>。目前</w:t>
      </w:r>
      <w:r>
        <w:rPr>
          <w:rFonts w:hint="eastAsia"/>
        </w:rPr>
        <w:t>Imputer</w:t>
      </w:r>
      <w:r>
        <w:rPr>
          <w:rFonts w:hint="eastAsia"/>
        </w:rPr>
        <w:t>不支持类别特征，并可能</w:t>
      </w:r>
      <w:r w:rsidR="003A5243">
        <w:rPr>
          <w:rFonts w:hint="eastAsia"/>
        </w:rPr>
        <w:t>对包含类别特征的列产生</w:t>
      </w:r>
      <w:r>
        <w:rPr>
          <w:rFonts w:hint="eastAsia"/>
        </w:rPr>
        <w:t>不正确的值。注意所有</w:t>
      </w:r>
      <w:r w:rsidR="00084CF7">
        <w:rPr>
          <w:rFonts w:hint="eastAsia"/>
        </w:rPr>
        <w:t>输入列中的</w:t>
      </w:r>
      <w:r>
        <w:rPr>
          <w:rFonts w:hint="eastAsia"/>
        </w:rPr>
        <w:t>null</w:t>
      </w:r>
      <w:r>
        <w:rPr>
          <w:rFonts w:hint="eastAsia"/>
        </w:rPr>
        <w:t>值被视为丢失，所以也被估算。假设</w:t>
      </w:r>
      <w:r w:rsidR="00095466">
        <w:t>DataFrame</w:t>
      </w:r>
      <w:r w:rsidR="00084CF7">
        <w:rPr>
          <w:rFonts w:hint="eastAsia"/>
        </w:rPr>
        <w:t>包含的列为</w:t>
      </w:r>
      <w:r>
        <w:rPr>
          <w:rFonts w:hint="eastAsia"/>
        </w:rPr>
        <w:t>a</w:t>
      </w:r>
      <w:r w:rsidR="00084CF7"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：</w:t>
      </w:r>
    </w:p>
    <w:p w14:paraId="6770FF7C" w14:textId="77777777" w:rsidR="00CA3C14" w:rsidRDefault="00CA3C14" w:rsidP="00CA3C14">
      <w:pPr>
        <w:pStyle w:val="a7"/>
      </w:pPr>
      <w:r>
        <w:t xml:space="preserve">      a     |      b      </w:t>
      </w:r>
    </w:p>
    <w:p w14:paraId="75061C00" w14:textId="77777777" w:rsidR="00CA3C14" w:rsidRDefault="00CA3C14" w:rsidP="00CA3C14">
      <w:pPr>
        <w:pStyle w:val="a7"/>
      </w:pPr>
      <w:r>
        <w:t>------------|-----------</w:t>
      </w:r>
    </w:p>
    <w:p w14:paraId="066D11AE" w14:textId="77777777" w:rsidR="00CA3C14" w:rsidRDefault="00CA3C14" w:rsidP="00CA3C14">
      <w:pPr>
        <w:pStyle w:val="a7"/>
      </w:pPr>
      <w:r>
        <w:t xml:space="preserve">     1.0    | Double.NaN</w:t>
      </w:r>
    </w:p>
    <w:p w14:paraId="214C066C" w14:textId="77777777" w:rsidR="00CA3C14" w:rsidRDefault="00CA3C14" w:rsidP="00CA3C14">
      <w:pPr>
        <w:pStyle w:val="a7"/>
      </w:pPr>
      <w:r>
        <w:t xml:space="preserve">     2.0    | Double.NaN</w:t>
      </w:r>
    </w:p>
    <w:p w14:paraId="7C9F1846" w14:textId="77777777" w:rsidR="00CA3C14" w:rsidRDefault="00CA3C14" w:rsidP="00CA3C14">
      <w:pPr>
        <w:pStyle w:val="a7"/>
      </w:pPr>
      <w:r>
        <w:t xml:space="preserve"> Double.NaN |     3.0   </w:t>
      </w:r>
    </w:p>
    <w:p w14:paraId="7E733AB9" w14:textId="77777777" w:rsidR="00CA3C14" w:rsidRDefault="00CA3C14" w:rsidP="00CA3C14">
      <w:pPr>
        <w:pStyle w:val="a7"/>
      </w:pPr>
      <w:r>
        <w:t xml:space="preserve">     4.0    |     4.0   </w:t>
      </w:r>
    </w:p>
    <w:p w14:paraId="4F538280" w14:textId="25A0D0CE" w:rsidR="0023348E" w:rsidRDefault="00CA3C14" w:rsidP="00CA3C14">
      <w:pPr>
        <w:pStyle w:val="a7"/>
      </w:pPr>
      <w:r>
        <w:t xml:space="preserve">     5.0    |     5.0   </w:t>
      </w:r>
      <w:r w:rsidR="0023348E">
        <w:t xml:space="preserve"> </w:t>
      </w:r>
    </w:p>
    <w:p w14:paraId="30E9F9A7" w14:textId="5A028D58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49</w:t>
      </w:r>
      <w:r w:rsidR="00576232">
        <w:fldChar w:fldCharType="end"/>
      </w:r>
    </w:p>
    <w:p w14:paraId="51C25140" w14:textId="477B77F4" w:rsidR="0023348E" w:rsidRDefault="0023348E" w:rsidP="0023348E">
      <w:pPr>
        <w:ind w:firstLine="420"/>
      </w:pPr>
      <w:r>
        <w:rPr>
          <w:rFonts w:hint="eastAsia"/>
        </w:rPr>
        <w:t>在这个例子中，</w:t>
      </w:r>
      <w:r>
        <w:rPr>
          <w:rFonts w:hint="eastAsia"/>
        </w:rPr>
        <w:t>Imputer</w:t>
      </w:r>
      <w:r>
        <w:rPr>
          <w:rFonts w:hint="eastAsia"/>
        </w:rPr>
        <w:t>将</w:t>
      </w:r>
      <w:r w:rsidR="00011F5E">
        <w:rPr>
          <w:rFonts w:hint="eastAsia"/>
        </w:rPr>
        <w:t>替换</w:t>
      </w:r>
      <w:r>
        <w:rPr>
          <w:rFonts w:hint="eastAsia"/>
        </w:rPr>
        <w:t>所有出现</w:t>
      </w:r>
      <w:r w:rsidR="00011F5E">
        <w:rPr>
          <w:rFonts w:hint="eastAsia"/>
        </w:rPr>
        <w:t>的</w:t>
      </w:r>
      <w:r>
        <w:rPr>
          <w:rFonts w:hint="eastAsia"/>
        </w:rPr>
        <w:t>Double.NaN</w:t>
      </w:r>
      <w:r w:rsidR="0002018A">
        <w:rPr>
          <w:rFonts w:hint="eastAsia"/>
        </w:rPr>
        <w:t>（默认为丢失的值），使用在相应列中其它值计算的平均值（默认插补策略）</w:t>
      </w:r>
      <w:r>
        <w:rPr>
          <w:rFonts w:hint="eastAsia"/>
        </w:rPr>
        <w:t>。在这个例子中，对于列</w:t>
      </w:r>
      <w:r w:rsidR="00840925">
        <w:rPr>
          <w:rFonts w:hint="eastAsia"/>
        </w:rPr>
        <w:t>a</w:t>
      </w:r>
      <w:r w:rsidR="00840925">
        <w:rPr>
          <w:rFonts w:hint="eastAsia"/>
        </w:rPr>
        <w:t>和</w:t>
      </w:r>
      <w:r w:rsidR="00840925">
        <w:rPr>
          <w:rFonts w:hint="eastAsia"/>
        </w:rPr>
        <w:t>b</w:t>
      </w:r>
      <w:r>
        <w:rPr>
          <w:rFonts w:hint="eastAsia"/>
        </w:rPr>
        <w:t>中的替代值分别是</w:t>
      </w:r>
      <w:r>
        <w:rPr>
          <w:rFonts w:hint="eastAsia"/>
        </w:rPr>
        <w:t>3.0</w:t>
      </w:r>
      <w:r>
        <w:rPr>
          <w:rFonts w:hint="eastAsia"/>
        </w:rPr>
        <w:t>和</w:t>
      </w:r>
      <w:r>
        <w:rPr>
          <w:rFonts w:hint="eastAsia"/>
        </w:rPr>
        <w:t>4.0</w:t>
      </w:r>
      <w:r>
        <w:rPr>
          <w:rFonts w:hint="eastAsia"/>
        </w:rPr>
        <w:t>。改造后</w:t>
      </w:r>
      <w:r w:rsidR="0076734A">
        <w:rPr>
          <w:rFonts w:hint="eastAsia"/>
        </w:rPr>
        <w:t>的</w:t>
      </w:r>
      <w:r>
        <w:rPr>
          <w:rFonts w:hint="eastAsia"/>
        </w:rPr>
        <w:t>输出列中</w:t>
      </w:r>
      <w:r w:rsidR="0076734A">
        <w:rPr>
          <w:rFonts w:hint="eastAsia"/>
        </w:rPr>
        <w:t>，</w:t>
      </w:r>
      <w:r w:rsidR="00840925">
        <w:rPr>
          <w:rFonts w:hint="eastAsia"/>
        </w:rPr>
        <w:t>丢失值</w:t>
      </w:r>
      <w:r>
        <w:rPr>
          <w:rFonts w:hint="eastAsia"/>
        </w:rPr>
        <w:t>将被</w:t>
      </w:r>
      <w:r w:rsidR="00AE2AC6">
        <w:rPr>
          <w:rFonts w:hint="eastAsia"/>
        </w:rPr>
        <w:t>对应列的平均</w:t>
      </w:r>
      <w:r>
        <w:rPr>
          <w:rFonts w:hint="eastAsia"/>
        </w:rPr>
        <w:t>值替换。</w:t>
      </w:r>
    </w:p>
    <w:p w14:paraId="0AFCFA36" w14:textId="77777777" w:rsidR="00917448" w:rsidRDefault="00917448" w:rsidP="00917448">
      <w:pPr>
        <w:pStyle w:val="a7"/>
      </w:pPr>
      <w:r>
        <w:t xml:space="preserve">      a     |      b     | out_a | out_b   </w:t>
      </w:r>
    </w:p>
    <w:p w14:paraId="2617AE54" w14:textId="77777777" w:rsidR="00917448" w:rsidRDefault="00917448" w:rsidP="00917448">
      <w:pPr>
        <w:pStyle w:val="a7"/>
      </w:pPr>
      <w:r>
        <w:t>------------|------------|-------|-------</w:t>
      </w:r>
    </w:p>
    <w:p w14:paraId="758795A5" w14:textId="77777777" w:rsidR="00917448" w:rsidRDefault="00917448" w:rsidP="00917448">
      <w:pPr>
        <w:pStyle w:val="a7"/>
      </w:pPr>
      <w:r>
        <w:t xml:space="preserve">     1.0    | Double.NaN |  1.0  |  4.0 </w:t>
      </w:r>
    </w:p>
    <w:p w14:paraId="6D84BF91" w14:textId="77777777" w:rsidR="00917448" w:rsidRDefault="00917448" w:rsidP="00917448">
      <w:pPr>
        <w:pStyle w:val="a7"/>
      </w:pPr>
      <w:r>
        <w:t xml:space="preserve">     2.0    | Double.NaN |  2.0  |  4.0 </w:t>
      </w:r>
    </w:p>
    <w:p w14:paraId="18B61BC8" w14:textId="77777777" w:rsidR="00917448" w:rsidRDefault="00917448" w:rsidP="00917448">
      <w:pPr>
        <w:pStyle w:val="a7"/>
      </w:pPr>
      <w:r>
        <w:t xml:space="preserve"> Double.NaN |     3.0    |  3.0  |  3.0 </w:t>
      </w:r>
    </w:p>
    <w:p w14:paraId="1D54961C" w14:textId="77777777" w:rsidR="00917448" w:rsidRDefault="00917448" w:rsidP="00917448">
      <w:pPr>
        <w:pStyle w:val="a7"/>
      </w:pPr>
      <w:r>
        <w:t xml:space="preserve">     4.0    |     4.0    |  4.0  |  4.0</w:t>
      </w:r>
    </w:p>
    <w:p w14:paraId="5CFA2E6C" w14:textId="510F6A77" w:rsidR="0023348E" w:rsidRDefault="00917448" w:rsidP="00917448">
      <w:pPr>
        <w:pStyle w:val="a7"/>
      </w:pPr>
      <w:r>
        <w:t xml:space="preserve">     5.0    |     5.0    |  5.0  |  5.0</w:t>
      </w:r>
    </w:p>
    <w:p w14:paraId="1AC0D9E1" w14:textId="1421F454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50</w:t>
      </w:r>
      <w:r w:rsidR="00576232">
        <w:fldChar w:fldCharType="end"/>
      </w:r>
    </w:p>
    <w:p w14:paraId="589C95E0" w14:textId="332572EA" w:rsidR="0023348E" w:rsidRDefault="00305161" w:rsidP="0023348E">
      <w:pPr>
        <w:ind w:firstLine="420"/>
      </w:pPr>
      <w:r>
        <w:rPr>
          <w:rFonts w:hint="eastAsia"/>
        </w:rPr>
        <w:lastRenderedPageBreak/>
        <w:t>代码如下：</w:t>
      </w:r>
    </w:p>
    <w:p w14:paraId="527CD7A0" w14:textId="77777777" w:rsidR="00BF6567" w:rsidRDefault="00BF6567" w:rsidP="00BF6567">
      <w:pPr>
        <w:pStyle w:val="a7"/>
      </w:pPr>
      <w:r>
        <w:t>scala&gt; import org.apache.spark.ml.feature.Imputer</w:t>
      </w:r>
    </w:p>
    <w:p w14:paraId="1A6906DE" w14:textId="77777777" w:rsidR="00BF6567" w:rsidRDefault="00BF6567" w:rsidP="00BF6567">
      <w:pPr>
        <w:pStyle w:val="a7"/>
      </w:pPr>
      <w:r>
        <w:t>import org.apache.spark.ml.feature.Imputer</w:t>
      </w:r>
    </w:p>
    <w:p w14:paraId="7A97CF1B" w14:textId="77777777" w:rsidR="00BF6567" w:rsidRDefault="00BF6567" w:rsidP="00BF6567">
      <w:pPr>
        <w:pStyle w:val="a7"/>
      </w:pPr>
    </w:p>
    <w:p w14:paraId="2CF12610" w14:textId="77777777" w:rsidR="00BF6567" w:rsidRDefault="00BF6567" w:rsidP="00BF6567">
      <w:pPr>
        <w:pStyle w:val="a7"/>
      </w:pPr>
      <w:r>
        <w:t>scala&gt; val df = spark.createDataFrame(Seq(</w:t>
      </w:r>
    </w:p>
    <w:p w14:paraId="3A4DF2FA" w14:textId="77777777" w:rsidR="00BF6567" w:rsidRDefault="00BF6567" w:rsidP="00BF6567">
      <w:pPr>
        <w:pStyle w:val="a7"/>
      </w:pPr>
      <w:r>
        <w:t xml:space="preserve">     |   (1.0, Double.NaN),</w:t>
      </w:r>
    </w:p>
    <w:p w14:paraId="5B6F3F61" w14:textId="77777777" w:rsidR="00BF6567" w:rsidRDefault="00BF6567" w:rsidP="00BF6567">
      <w:pPr>
        <w:pStyle w:val="a7"/>
      </w:pPr>
      <w:r>
        <w:t xml:space="preserve">     |   (2.0, Double.NaN),</w:t>
      </w:r>
    </w:p>
    <w:p w14:paraId="55DF4EEB" w14:textId="77777777" w:rsidR="00BF6567" w:rsidRDefault="00BF6567" w:rsidP="00BF6567">
      <w:pPr>
        <w:pStyle w:val="a7"/>
      </w:pPr>
      <w:r>
        <w:t xml:space="preserve">     |   (Double.NaN, 3.0),</w:t>
      </w:r>
    </w:p>
    <w:p w14:paraId="72E36FAD" w14:textId="77777777" w:rsidR="00BF6567" w:rsidRDefault="00BF6567" w:rsidP="00BF6567">
      <w:pPr>
        <w:pStyle w:val="a7"/>
      </w:pPr>
      <w:r>
        <w:t xml:space="preserve">     |   (4.0, 4.0),</w:t>
      </w:r>
    </w:p>
    <w:p w14:paraId="1A4025AE" w14:textId="77777777" w:rsidR="00BF6567" w:rsidRDefault="00BF6567" w:rsidP="00BF6567">
      <w:pPr>
        <w:pStyle w:val="a7"/>
      </w:pPr>
      <w:r>
        <w:t xml:space="preserve">     |   (5.0, 5.0)</w:t>
      </w:r>
    </w:p>
    <w:p w14:paraId="29F231FE" w14:textId="77777777" w:rsidR="00BF6567" w:rsidRDefault="00BF6567" w:rsidP="00BF6567">
      <w:pPr>
        <w:pStyle w:val="a7"/>
      </w:pPr>
      <w:r>
        <w:t xml:space="preserve">     | )).toDF("a", "b")</w:t>
      </w:r>
    </w:p>
    <w:p w14:paraId="4B74B670" w14:textId="77777777" w:rsidR="00BF6567" w:rsidRDefault="00BF6567" w:rsidP="00BF6567">
      <w:pPr>
        <w:pStyle w:val="a7"/>
      </w:pPr>
      <w:r>
        <w:t>df: org.apache.spark.sql.DataFrame = [a: double, b: double]</w:t>
      </w:r>
    </w:p>
    <w:p w14:paraId="5787C65F" w14:textId="77777777" w:rsidR="00BF6567" w:rsidRDefault="00BF6567" w:rsidP="00BF6567">
      <w:pPr>
        <w:pStyle w:val="a7"/>
      </w:pPr>
    </w:p>
    <w:p w14:paraId="1EC2E60E" w14:textId="77777777" w:rsidR="00BF6567" w:rsidRDefault="00BF6567" w:rsidP="00BF6567">
      <w:pPr>
        <w:pStyle w:val="a7"/>
      </w:pPr>
      <w:r>
        <w:t>scala&gt; val imputer = new Imputer().setInputCols(Array("a", "b")).setOutputCols(Array("out_a", "out_b"))</w:t>
      </w:r>
    </w:p>
    <w:p w14:paraId="36006CB2" w14:textId="77777777" w:rsidR="00BF6567" w:rsidRDefault="00BF6567" w:rsidP="00BF6567">
      <w:pPr>
        <w:pStyle w:val="a7"/>
      </w:pPr>
      <w:r>
        <w:t>imputer: org.apache.spark.ml.feature.Imputer = imputer_143727445c95</w:t>
      </w:r>
    </w:p>
    <w:p w14:paraId="2DC3517C" w14:textId="77777777" w:rsidR="00BF6567" w:rsidRDefault="00BF6567" w:rsidP="00BF6567">
      <w:pPr>
        <w:pStyle w:val="a7"/>
      </w:pPr>
    </w:p>
    <w:p w14:paraId="3919C58F" w14:textId="77777777" w:rsidR="00BF6567" w:rsidRDefault="00BF6567" w:rsidP="00BF6567">
      <w:pPr>
        <w:pStyle w:val="a7"/>
      </w:pPr>
      <w:r>
        <w:t>scala&gt; val model = imputer.fit(df)</w:t>
      </w:r>
    </w:p>
    <w:p w14:paraId="2CBCCBAD" w14:textId="77777777" w:rsidR="00BF6567" w:rsidRDefault="00BF6567" w:rsidP="00BF6567">
      <w:pPr>
        <w:pStyle w:val="a7"/>
      </w:pPr>
      <w:r>
        <w:t>model: org.apache.spark.ml.feature.ImputerModel = imputer_143727445c95</w:t>
      </w:r>
    </w:p>
    <w:p w14:paraId="61DE85AF" w14:textId="77777777" w:rsidR="00BF6567" w:rsidRDefault="00BF6567" w:rsidP="00BF6567">
      <w:pPr>
        <w:pStyle w:val="a7"/>
      </w:pPr>
    </w:p>
    <w:p w14:paraId="30BB829C" w14:textId="77777777" w:rsidR="00BF6567" w:rsidRDefault="00BF6567" w:rsidP="00BF6567">
      <w:pPr>
        <w:pStyle w:val="a7"/>
      </w:pPr>
      <w:r>
        <w:t>scala&gt; model.transform(df).show()</w:t>
      </w:r>
    </w:p>
    <w:p w14:paraId="248E7410" w14:textId="77777777" w:rsidR="00BF6567" w:rsidRDefault="00BF6567" w:rsidP="00BF6567">
      <w:pPr>
        <w:pStyle w:val="a7"/>
      </w:pPr>
      <w:r>
        <w:t>+---+---+-----+-----+</w:t>
      </w:r>
    </w:p>
    <w:p w14:paraId="0807580B" w14:textId="77777777" w:rsidR="00BF6567" w:rsidRDefault="00BF6567" w:rsidP="00BF6567">
      <w:pPr>
        <w:pStyle w:val="a7"/>
      </w:pPr>
      <w:r>
        <w:t>|  a|  b|out_a|out_b|</w:t>
      </w:r>
    </w:p>
    <w:p w14:paraId="1CC94363" w14:textId="77777777" w:rsidR="00BF6567" w:rsidRDefault="00BF6567" w:rsidP="00BF6567">
      <w:pPr>
        <w:pStyle w:val="a7"/>
      </w:pPr>
      <w:r>
        <w:t>+---+---+-----+-----+</w:t>
      </w:r>
    </w:p>
    <w:p w14:paraId="702AF8F1" w14:textId="77777777" w:rsidR="00BF6567" w:rsidRDefault="00BF6567" w:rsidP="00BF6567">
      <w:pPr>
        <w:pStyle w:val="a7"/>
      </w:pPr>
      <w:r>
        <w:t>|1.0|NaN|  1.0|  4.0|</w:t>
      </w:r>
    </w:p>
    <w:p w14:paraId="3B9D166F" w14:textId="77777777" w:rsidR="00BF6567" w:rsidRDefault="00BF6567" w:rsidP="00BF6567">
      <w:pPr>
        <w:pStyle w:val="a7"/>
      </w:pPr>
      <w:r>
        <w:t>|2.0|NaN|  2.0|  4.0|</w:t>
      </w:r>
    </w:p>
    <w:p w14:paraId="147274EC" w14:textId="77777777" w:rsidR="00BF6567" w:rsidRDefault="00BF6567" w:rsidP="00BF6567">
      <w:pPr>
        <w:pStyle w:val="a7"/>
      </w:pPr>
      <w:r>
        <w:t>|NaN|3.0|  3.0|  3.0|</w:t>
      </w:r>
    </w:p>
    <w:p w14:paraId="05FC37FD" w14:textId="77777777" w:rsidR="00BF6567" w:rsidRDefault="00BF6567" w:rsidP="00BF6567">
      <w:pPr>
        <w:pStyle w:val="a7"/>
      </w:pPr>
      <w:r>
        <w:t>|4.0|4.0|  4.0|  4.0|</w:t>
      </w:r>
    </w:p>
    <w:p w14:paraId="37FC8581" w14:textId="77777777" w:rsidR="00BF6567" w:rsidRDefault="00BF6567" w:rsidP="00BF6567">
      <w:pPr>
        <w:pStyle w:val="a7"/>
      </w:pPr>
      <w:r>
        <w:t>|5.0|5.0|  5.0|  5.0|</w:t>
      </w:r>
    </w:p>
    <w:p w14:paraId="42DBE348" w14:textId="6D9A8039" w:rsidR="00BF6567" w:rsidRDefault="00BF6567" w:rsidP="00BF6567">
      <w:pPr>
        <w:pStyle w:val="a7"/>
      </w:pPr>
      <w:r>
        <w:t>+---+---+-----+-----+</w:t>
      </w:r>
    </w:p>
    <w:p w14:paraId="724CDE0D" w14:textId="6ED7FFD3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51</w:t>
      </w:r>
      <w:r w:rsidR="00576232">
        <w:fldChar w:fldCharType="end"/>
      </w:r>
    </w:p>
    <w:p w14:paraId="0A2EA59E" w14:textId="4DA275D5" w:rsidR="0023348E" w:rsidRDefault="00270201" w:rsidP="00A27500">
      <w:pPr>
        <w:pStyle w:val="Heading2"/>
      </w:pPr>
      <w:r>
        <w:rPr>
          <w:rFonts w:hint="eastAsia"/>
        </w:rPr>
        <w:t>特征</w:t>
      </w:r>
      <w:r w:rsidR="00A27500">
        <w:rPr>
          <w:rFonts w:hint="eastAsia"/>
        </w:rPr>
        <w:t>选择</w:t>
      </w:r>
    </w:p>
    <w:p w14:paraId="3A945FD0" w14:textId="13E2AA0A" w:rsidR="0023348E" w:rsidRDefault="0023348E" w:rsidP="00A27500">
      <w:pPr>
        <w:pStyle w:val="Heading3"/>
      </w:pPr>
      <w:r>
        <w:t>VectorSlicer</w:t>
      </w:r>
    </w:p>
    <w:p w14:paraId="3C1C1AB1" w14:textId="51D80DE5" w:rsidR="0023348E" w:rsidRDefault="0023348E" w:rsidP="0023348E">
      <w:pPr>
        <w:ind w:firstLine="420"/>
      </w:pPr>
      <w:r>
        <w:rPr>
          <w:rFonts w:hint="eastAsia"/>
        </w:rPr>
        <w:t>VectorSlicer</w:t>
      </w:r>
      <w:r>
        <w:rPr>
          <w:rFonts w:hint="eastAsia"/>
        </w:rPr>
        <w:t>是</w:t>
      </w:r>
      <w:r w:rsidR="00354C85">
        <w:rPr>
          <w:rFonts w:hint="eastAsia"/>
        </w:rPr>
        <w:t>转换器</w:t>
      </w:r>
      <w:r>
        <w:rPr>
          <w:rFonts w:hint="eastAsia"/>
        </w:rPr>
        <w:t>，</w:t>
      </w:r>
      <w:r w:rsidR="00EF289D">
        <w:rPr>
          <w:rFonts w:hint="eastAsia"/>
        </w:rPr>
        <w:t>获取</w:t>
      </w:r>
      <w:r>
        <w:rPr>
          <w:rFonts w:hint="eastAsia"/>
        </w:rPr>
        <w:t>一个特征</w:t>
      </w:r>
      <w:r w:rsidR="002B7AD1">
        <w:rPr>
          <w:rFonts w:hint="eastAsia"/>
        </w:rPr>
        <w:t>向量</w:t>
      </w:r>
      <w:r>
        <w:rPr>
          <w:rFonts w:hint="eastAsia"/>
        </w:rPr>
        <w:t>，并输出</w:t>
      </w:r>
      <w:r w:rsidR="00862009">
        <w:rPr>
          <w:rFonts w:hint="eastAsia"/>
        </w:rPr>
        <w:t>由</w:t>
      </w:r>
      <w:r>
        <w:rPr>
          <w:rFonts w:hint="eastAsia"/>
        </w:rPr>
        <w:t>原来特征</w:t>
      </w:r>
      <w:r w:rsidR="00862009">
        <w:rPr>
          <w:rFonts w:hint="eastAsia"/>
        </w:rPr>
        <w:t>向量的子数组构成</w:t>
      </w:r>
      <w:r>
        <w:rPr>
          <w:rFonts w:hint="eastAsia"/>
        </w:rPr>
        <w:t>的特征向量</w:t>
      </w:r>
      <w:r w:rsidR="00041368">
        <w:rPr>
          <w:rFonts w:hint="eastAsia"/>
        </w:rPr>
        <w:t>，其是用于</w:t>
      </w:r>
      <w:r>
        <w:rPr>
          <w:rFonts w:hint="eastAsia"/>
        </w:rPr>
        <w:t>从向量</w:t>
      </w:r>
      <w:r w:rsidR="00862009">
        <w:rPr>
          <w:rFonts w:hint="eastAsia"/>
        </w:rPr>
        <w:t>列中</w:t>
      </w:r>
      <w:r>
        <w:rPr>
          <w:rFonts w:hint="eastAsia"/>
        </w:rPr>
        <w:t>提取特征。</w:t>
      </w:r>
      <w:r>
        <w:rPr>
          <w:rFonts w:hint="eastAsia"/>
        </w:rPr>
        <w:t>VectorSlicer</w:t>
      </w:r>
      <w:r>
        <w:rPr>
          <w:rFonts w:hint="eastAsia"/>
        </w:rPr>
        <w:t>接受</w:t>
      </w:r>
      <w:r w:rsidR="00F76312">
        <w:rPr>
          <w:rFonts w:hint="eastAsia"/>
        </w:rPr>
        <w:t>一个</w:t>
      </w:r>
      <w:r>
        <w:rPr>
          <w:rFonts w:hint="eastAsia"/>
        </w:rPr>
        <w:t>指定索引的</w:t>
      </w:r>
      <w:r w:rsidR="00F76312">
        <w:rPr>
          <w:rFonts w:hint="eastAsia"/>
        </w:rPr>
        <w:t>向量</w:t>
      </w:r>
      <w:r>
        <w:rPr>
          <w:rFonts w:hint="eastAsia"/>
        </w:rPr>
        <w:t>列，然后</w:t>
      </w:r>
      <w:r w:rsidR="00C23C17">
        <w:rPr>
          <w:rFonts w:hint="eastAsia"/>
        </w:rPr>
        <w:t>通过这些索引选择值</w:t>
      </w:r>
      <w:r>
        <w:rPr>
          <w:rFonts w:hint="eastAsia"/>
        </w:rPr>
        <w:t>输出一个新的</w:t>
      </w:r>
      <w:r w:rsidR="00C23C17">
        <w:rPr>
          <w:rFonts w:hint="eastAsia"/>
        </w:rPr>
        <w:t>向量</w:t>
      </w:r>
      <w:r>
        <w:rPr>
          <w:rFonts w:hint="eastAsia"/>
        </w:rPr>
        <w:t>列。有两种类型的</w:t>
      </w:r>
      <w:r w:rsidR="00C23C17">
        <w:rPr>
          <w:rFonts w:hint="eastAsia"/>
        </w:rPr>
        <w:t>索引：</w:t>
      </w:r>
    </w:p>
    <w:p w14:paraId="2558DDFB" w14:textId="4DCA75CA" w:rsidR="0023348E" w:rsidRDefault="00997D93" w:rsidP="0023348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23348E">
        <w:rPr>
          <w:rFonts w:hint="eastAsia"/>
        </w:rPr>
        <w:t>整数索引表示</w:t>
      </w:r>
      <w:r w:rsidR="001E062D">
        <w:rPr>
          <w:rFonts w:hint="eastAsia"/>
        </w:rPr>
        <w:t>在向量中的</w:t>
      </w:r>
      <w:r w:rsidR="0023348E">
        <w:rPr>
          <w:rFonts w:hint="eastAsia"/>
        </w:rPr>
        <w:t>索引，</w:t>
      </w:r>
      <w:r w:rsidR="0023348E">
        <w:rPr>
          <w:rFonts w:hint="eastAsia"/>
        </w:rPr>
        <w:t>setIndices()</w:t>
      </w:r>
      <w:r w:rsidR="0023348E">
        <w:rPr>
          <w:rFonts w:hint="eastAsia"/>
        </w:rPr>
        <w:t>。</w:t>
      </w:r>
    </w:p>
    <w:p w14:paraId="46C2A87A" w14:textId="47ACFC98" w:rsidR="0023348E" w:rsidRDefault="00997D93" w:rsidP="0023348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3348E">
        <w:rPr>
          <w:rFonts w:hint="eastAsia"/>
        </w:rPr>
        <w:t>字符串</w:t>
      </w:r>
      <w:r w:rsidR="00F15E9E">
        <w:rPr>
          <w:rFonts w:hint="eastAsia"/>
        </w:rPr>
        <w:t>索引</w:t>
      </w:r>
      <w:r w:rsidR="0023348E">
        <w:rPr>
          <w:rFonts w:hint="eastAsia"/>
        </w:rPr>
        <w:t>代表</w:t>
      </w:r>
      <w:r w:rsidR="00962F5B">
        <w:rPr>
          <w:rFonts w:hint="eastAsia"/>
        </w:rPr>
        <w:t>在向量中</w:t>
      </w:r>
      <w:r w:rsidR="0023348E">
        <w:rPr>
          <w:rFonts w:hint="eastAsia"/>
        </w:rPr>
        <w:t>的</w:t>
      </w:r>
      <w:r w:rsidR="00962F5B">
        <w:rPr>
          <w:rFonts w:hint="eastAsia"/>
        </w:rPr>
        <w:t>特征，</w:t>
      </w:r>
      <w:r w:rsidR="0023348E">
        <w:rPr>
          <w:rFonts w:hint="eastAsia"/>
        </w:rPr>
        <w:t>setNames()</w:t>
      </w:r>
      <w:r w:rsidR="0023348E">
        <w:rPr>
          <w:rFonts w:hint="eastAsia"/>
        </w:rPr>
        <w:t>。这就要求</w:t>
      </w:r>
      <w:r w:rsidR="00C82931">
        <w:rPr>
          <w:rFonts w:hint="eastAsia"/>
        </w:rPr>
        <w:t>向</w:t>
      </w:r>
      <w:r w:rsidR="0023348E">
        <w:rPr>
          <w:rFonts w:hint="eastAsia"/>
        </w:rPr>
        <w:t>量列有</w:t>
      </w:r>
      <w:r w:rsidR="008B21D8">
        <w:rPr>
          <w:rFonts w:hint="eastAsia"/>
        </w:rPr>
        <w:t>一个</w:t>
      </w:r>
      <w:r w:rsidR="0023348E">
        <w:rPr>
          <w:rFonts w:hint="eastAsia"/>
        </w:rPr>
        <w:t>AttributeGroup</w:t>
      </w:r>
      <w:r w:rsidR="00D32862">
        <w:rPr>
          <w:rFonts w:hint="eastAsia"/>
        </w:rPr>
        <w:t>，</w:t>
      </w:r>
      <w:r w:rsidR="005F6598">
        <w:rPr>
          <w:rFonts w:hint="eastAsia"/>
        </w:rPr>
        <w:t>其实现了</w:t>
      </w:r>
      <w:r w:rsidR="005F6598">
        <w:rPr>
          <w:rFonts w:hint="eastAsia"/>
        </w:rPr>
        <w:t>Attribute</w:t>
      </w:r>
      <w:r w:rsidR="005F6598">
        <w:rPr>
          <w:rFonts w:hint="eastAsia"/>
        </w:rPr>
        <w:t>字段名称的匹配</w:t>
      </w:r>
      <w:r w:rsidR="0023348E">
        <w:rPr>
          <w:rFonts w:hint="eastAsia"/>
        </w:rPr>
        <w:t>。</w:t>
      </w:r>
    </w:p>
    <w:p w14:paraId="5C9554DA" w14:textId="5557A867" w:rsidR="0023348E" w:rsidRDefault="0023348E" w:rsidP="0023348E">
      <w:pPr>
        <w:ind w:firstLine="420"/>
      </w:pPr>
      <w:r>
        <w:rPr>
          <w:rFonts w:hint="eastAsia"/>
        </w:rPr>
        <w:t>由整数和字符串</w:t>
      </w:r>
      <w:r w:rsidR="00717010">
        <w:rPr>
          <w:rFonts w:hint="eastAsia"/>
        </w:rPr>
        <w:t>指定</w:t>
      </w:r>
      <w:r>
        <w:rPr>
          <w:rFonts w:hint="eastAsia"/>
        </w:rPr>
        <w:t>都是可以接受的。此外，可以同时使用整数索引和字符串名称。至少有一个</w:t>
      </w:r>
      <w:r w:rsidR="00717010">
        <w:rPr>
          <w:rFonts w:hint="eastAsia"/>
        </w:rPr>
        <w:t>特征</w:t>
      </w:r>
      <w:r>
        <w:rPr>
          <w:rFonts w:hint="eastAsia"/>
        </w:rPr>
        <w:t>必须被选中。重复的</w:t>
      </w:r>
      <w:r w:rsidR="00717010">
        <w:rPr>
          <w:rFonts w:hint="eastAsia"/>
        </w:rPr>
        <w:t>特征</w:t>
      </w:r>
      <w:r>
        <w:rPr>
          <w:rFonts w:hint="eastAsia"/>
        </w:rPr>
        <w:t>是不允许的，所以</w:t>
      </w:r>
      <w:r w:rsidR="00717010">
        <w:rPr>
          <w:rFonts w:hint="eastAsia"/>
        </w:rPr>
        <w:t>被选</w:t>
      </w:r>
      <w:r>
        <w:rPr>
          <w:rFonts w:hint="eastAsia"/>
        </w:rPr>
        <w:t>择的指数和</w:t>
      </w:r>
      <w:r w:rsidR="00717010">
        <w:rPr>
          <w:rFonts w:hint="eastAsia"/>
        </w:rPr>
        <w:t>名称</w:t>
      </w:r>
      <w:r>
        <w:rPr>
          <w:rFonts w:hint="eastAsia"/>
        </w:rPr>
        <w:t>之间</w:t>
      </w:r>
      <w:r w:rsidR="00717010">
        <w:rPr>
          <w:rFonts w:hint="eastAsia"/>
        </w:rPr>
        <w:t>不能有</w:t>
      </w:r>
      <w:r>
        <w:rPr>
          <w:rFonts w:hint="eastAsia"/>
        </w:rPr>
        <w:t>重叠。请注意，如果选择</w:t>
      </w:r>
      <w:r w:rsidR="00717010">
        <w:rPr>
          <w:rFonts w:hint="eastAsia"/>
        </w:rPr>
        <w:t>特征</w:t>
      </w:r>
      <w:r>
        <w:rPr>
          <w:rFonts w:hint="eastAsia"/>
        </w:rPr>
        <w:t>名称，则将会在遇到空的输入属性</w:t>
      </w:r>
      <w:r w:rsidR="00717010">
        <w:rPr>
          <w:rFonts w:hint="eastAsia"/>
        </w:rPr>
        <w:t>时</w:t>
      </w:r>
      <w:r>
        <w:rPr>
          <w:rFonts w:hint="eastAsia"/>
        </w:rPr>
        <w:t>抛出</w:t>
      </w:r>
      <w:r w:rsidR="00717010">
        <w:rPr>
          <w:rFonts w:hint="eastAsia"/>
        </w:rPr>
        <w:t>异常</w:t>
      </w:r>
      <w:r>
        <w:rPr>
          <w:rFonts w:hint="eastAsia"/>
        </w:rPr>
        <w:t>。输出向量</w:t>
      </w:r>
      <w:r w:rsidR="00696E61">
        <w:rPr>
          <w:rFonts w:hint="eastAsia"/>
        </w:rPr>
        <w:t>首先使用选择的索引（按照给定的顺序）调用特征，</w:t>
      </w:r>
      <w:r>
        <w:rPr>
          <w:rFonts w:hint="eastAsia"/>
        </w:rPr>
        <w:t>然通过所选择的名称（</w:t>
      </w:r>
      <w:r w:rsidR="00696E61">
        <w:rPr>
          <w:rFonts w:hint="eastAsia"/>
        </w:rPr>
        <w:t>按照</w:t>
      </w:r>
      <w:r>
        <w:rPr>
          <w:rFonts w:hint="eastAsia"/>
        </w:rPr>
        <w:t>给定的顺序）</w:t>
      </w:r>
      <w:r w:rsidR="00696E61">
        <w:rPr>
          <w:rFonts w:hint="eastAsia"/>
        </w:rPr>
        <w:t>调用</w:t>
      </w:r>
      <w:r>
        <w:rPr>
          <w:rFonts w:hint="eastAsia"/>
        </w:rPr>
        <w:t>特性。假设</w:t>
      </w:r>
      <w:r w:rsidR="00696E61">
        <w:rPr>
          <w:rFonts w:hint="eastAsia"/>
        </w:rPr>
        <w:t>有</w:t>
      </w:r>
      <w:r w:rsidR="00095466">
        <w:t>DataFrame</w:t>
      </w:r>
      <w:r>
        <w:rPr>
          <w:rFonts w:hint="eastAsia"/>
        </w:rPr>
        <w:t>userFeatures</w:t>
      </w:r>
      <w:r>
        <w:rPr>
          <w:rFonts w:hint="eastAsia"/>
        </w:rPr>
        <w:t>：</w:t>
      </w:r>
    </w:p>
    <w:p w14:paraId="6301FFE6" w14:textId="77777777" w:rsidR="00A62B38" w:rsidRDefault="00A62B38" w:rsidP="00A62B38">
      <w:pPr>
        <w:pStyle w:val="a7"/>
      </w:pPr>
      <w:r>
        <w:t>userFeatures</w:t>
      </w:r>
    </w:p>
    <w:p w14:paraId="5EC2F883" w14:textId="77777777" w:rsidR="00A62B38" w:rsidRDefault="00A62B38" w:rsidP="00A62B38">
      <w:pPr>
        <w:pStyle w:val="a7"/>
      </w:pPr>
      <w:r>
        <w:t>------------------</w:t>
      </w:r>
    </w:p>
    <w:p w14:paraId="57FD36ED" w14:textId="78C4B13F" w:rsidR="0023348E" w:rsidRDefault="00A62B38" w:rsidP="00A62B38">
      <w:pPr>
        <w:pStyle w:val="a7"/>
      </w:pPr>
      <w:r>
        <w:lastRenderedPageBreak/>
        <w:t xml:space="preserve"> [0.0, 10.0, 0.5]</w:t>
      </w:r>
    </w:p>
    <w:p w14:paraId="6F055056" w14:textId="092F93F8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52</w:t>
      </w:r>
      <w:r w:rsidR="00576232">
        <w:fldChar w:fldCharType="end"/>
      </w:r>
    </w:p>
    <w:p w14:paraId="2830F3D9" w14:textId="201704F4" w:rsidR="0023348E" w:rsidRDefault="0023348E" w:rsidP="0023348E">
      <w:pPr>
        <w:ind w:firstLine="420"/>
      </w:pPr>
      <w:r>
        <w:rPr>
          <w:rFonts w:hint="eastAsia"/>
        </w:rPr>
        <w:t>userFeatures</w:t>
      </w:r>
      <w:r>
        <w:rPr>
          <w:rFonts w:hint="eastAsia"/>
        </w:rPr>
        <w:t>是包含三个用户的特征</w:t>
      </w:r>
      <w:r w:rsidR="00505500">
        <w:rPr>
          <w:rFonts w:hint="eastAsia"/>
        </w:rPr>
        <w:t>向</w:t>
      </w:r>
      <w:r>
        <w:rPr>
          <w:rFonts w:hint="eastAsia"/>
        </w:rPr>
        <w:t>量列。假设</w:t>
      </w:r>
      <w:r w:rsidR="000F2482">
        <w:rPr>
          <w:rFonts w:hint="eastAsia"/>
        </w:rPr>
        <w:t>userFeatures</w:t>
      </w:r>
      <w:r w:rsidR="000F2482">
        <w:rPr>
          <w:rFonts w:hint="eastAsia"/>
        </w:rPr>
        <w:t>的</w:t>
      </w:r>
      <w:r>
        <w:rPr>
          <w:rFonts w:hint="eastAsia"/>
        </w:rPr>
        <w:t>第一列全为零，所以要删除它，然后选择只有最后两列。</w:t>
      </w:r>
      <w:r>
        <w:rPr>
          <w:rFonts w:hint="eastAsia"/>
        </w:rPr>
        <w:t>VectorSlicer</w:t>
      </w:r>
      <w:r w:rsidR="009C0DBD">
        <w:rPr>
          <w:rFonts w:hint="eastAsia"/>
        </w:rPr>
        <w:t>使用</w:t>
      </w:r>
      <w:r w:rsidR="009C0DBD">
        <w:rPr>
          <w:rFonts w:hint="eastAsia"/>
        </w:rPr>
        <w:t>setIndices(1, 2)</w:t>
      </w:r>
      <w:r>
        <w:rPr>
          <w:rFonts w:hint="eastAsia"/>
        </w:rPr>
        <w:t>选择最后两个</w:t>
      </w:r>
      <w:r w:rsidR="009C0DBD">
        <w:rPr>
          <w:rFonts w:hint="eastAsia"/>
        </w:rPr>
        <w:t>元素，</w:t>
      </w:r>
      <w:r>
        <w:rPr>
          <w:rFonts w:hint="eastAsia"/>
        </w:rPr>
        <w:t>然后产生一个名为</w:t>
      </w:r>
      <w:r w:rsidR="0032747B">
        <w:rPr>
          <w:rFonts w:hint="eastAsia"/>
        </w:rPr>
        <w:t>features</w:t>
      </w:r>
      <w:r>
        <w:rPr>
          <w:rFonts w:hint="eastAsia"/>
        </w:rPr>
        <w:t>新向量列：</w:t>
      </w:r>
    </w:p>
    <w:p w14:paraId="296A0432" w14:textId="237A191E" w:rsidR="00A515E1" w:rsidRDefault="00A515E1" w:rsidP="00A515E1">
      <w:pPr>
        <w:pStyle w:val="a7"/>
      </w:pPr>
      <w:r>
        <w:rPr>
          <w:rFonts w:hint="eastAsia"/>
        </w:rPr>
        <w:t xml:space="preserve"> </w:t>
      </w:r>
      <w:r>
        <w:t>userFeatures     | features</w:t>
      </w:r>
    </w:p>
    <w:p w14:paraId="632FAF74" w14:textId="77777777" w:rsidR="00A515E1" w:rsidRDefault="00A515E1" w:rsidP="00A515E1">
      <w:pPr>
        <w:pStyle w:val="a7"/>
      </w:pPr>
      <w:r>
        <w:t>------------------|-----------------------------</w:t>
      </w:r>
    </w:p>
    <w:p w14:paraId="30A5E01F" w14:textId="376AE54F" w:rsidR="0023348E" w:rsidRDefault="00A515E1" w:rsidP="00A515E1">
      <w:pPr>
        <w:pStyle w:val="a7"/>
      </w:pPr>
      <w:r>
        <w:t xml:space="preserve"> [0.0, 10.0, 0.5] | [10.0, 0.5]</w:t>
      </w:r>
    </w:p>
    <w:p w14:paraId="20B7D4B7" w14:textId="4E8881C5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53</w:t>
      </w:r>
      <w:r w:rsidR="00576232">
        <w:fldChar w:fldCharType="end"/>
      </w:r>
    </w:p>
    <w:p w14:paraId="6693D176" w14:textId="7B56C310" w:rsidR="0023348E" w:rsidRDefault="0023348E" w:rsidP="0023348E">
      <w:pPr>
        <w:ind w:firstLine="420"/>
      </w:pPr>
      <w:r>
        <w:rPr>
          <w:rFonts w:hint="eastAsia"/>
        </w:rPr>
        <w:t>假设</w:t>
      </w:r>
      <w:r w:rsidR="00F00CA5">
        <w:rPr>
          <w:rFonts w:hint="eastAsia"/>
        </w:rPr>
        <w:t>有</w:t>
      </w:r>
      <w:r w:rsidR="00F00CA5">
        <w:rPr>
          <w:rFonts w:hint="eastAsia"/>
        </w:rPr>
        <w:t>userFeatures</w:t>
      </w:r>
      <w:r>
        <w:rPr>
          <w:rFonts w:hint="eastAsia"/>
        </w:rPr>
        <w:t>潜在的输入属性，即</w:t>
      </w:r>
      <w:r>
        <w:rPr>
          <w:rFonts w:hint="eastAsia"/>
        </w:rPr>
        <w:t>["f1", "f2", "f3"]</w:t>
      </w:r>
      <w:r>
        <w:rPr>
          <w:rFonts w:hint="eastAsia"/>
        </w:rPr>
        <w:t>，那么可以用</w:t>
      </w:r>
      <w:r>
        <w:rPr>
          <w:rFonts w:hint="eastAsia"/>
        </w:rPr>
        <w:t>setNames("f2", "f3")</w:t>
      </w:r>
      <w:r>
        <w:rPr>
          <w:rFonts w:hint="eastAsia"/>
        </w:rPr>
        <w:t>选择它。</w:t>
      </w:r>
    </w:p>
    <w:p w14:paraId="5F3FF1EE" w14:textId="000D90D6" w:rsidR="00A515E1" w:rsidRDefault="00A515E1" w:rsidP="00A515E1">
      <w:pPr>
        <w:pStyle w:val="a7"/>
      </w:pPr>
      <w:r>
        <w:rPr>
          <w:rFonts w:hint="eastAsia"/>
        </w:rPr>
        <w:t xml:space="preserve"> </w:t>
      </w:r>
      <w:r>
        <w:t>userFeatures     | features</w:t>
      </w:r>
    </w:p>
    <w:p w14:paraId="33311F9D" w14:textId="77777777" w:rsidR="00A515E1" w:rsidRDefault="00A515E1" w:rsidP="00A515E1">
      <w:pPr>
        <w:pStyle w:val="a7"/>
      </w:pPr>
      <w:r>
        <w:t>------------------|-----------------------------</w:t>
      </w:r>
    </w:p>
    <w:p w14:paraId="7E968FF1" w14:textId="77777777" w:rsidR="00A515E1" w:rsidRDefault="00A515E1" w:rsidP="00A515E1">
      <w:pPr>
        <w:pStyle w:val="a7"/>
      </w:pPr>
      <w:r>
        <w:t xml:space="preserve"> [0.0, 10.0, 0.5] | [10.0, 0.5]</w:t>
      </w:r>
    </w:p>
    <w:p w14:paraId="1BFBA231" w14:textId="711CFC72" w:rsidR="0023348E" w:rsidRDefault="00A515E1" w:rsidP="00A515E1">
      <w:pPr>
        <w:pStyle w:val="a7"/>
      </w:pPr>
      <w:r>
        <w:t xml:space="preserve"> ["f1", "f2", "f3"] | ["f2", "f3"]</w:t>
      </w:r>
    </w:p>
    <w:p w14:paraId="1324F14C" w14:textId="4A3F4BDD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54</w:t>
      </w:r>
      <w:r w:rsidR="00576232">
        <w:fldChar w:fldCharType="end"/>
      </w:r>
    </w:p>
    <w:p w14:paraId="5805429D" w14:textId="392857C3" w:rsidR="0023348E" w:rsidRDefault="00E67334" w:rsidP="0023348E">
      <w:pPr>
        <w:ind w:firstLine="420"/>
      </w:pPr>
      <w:r>
        <w:rPr>
          <w:rFonts w:hint="eastAsia"/>
        </w:rPr>
        <w:t>代码如下：</w:t>
      </w:r>
    </w:p>
    <w:p w14:paraId="005DA181" w14:textId="77777777" w:rsidR="0067530B" w:rsidRDefault="0067530B" w:rsidP="0067530B">
      <w:pPr>
        <w:pStyle w:val="a7"/>
      </w:pPr>
      <w:r>
        <w:t>scala&gt; import java.util.Arrays</w:t>
      </w:r>
    </w:p>
    <w:p w14:paraId="2309777B" w14:textId="77777777" w:rsidR="0067530B" w:rsidRDefault="0067530B" w:rsidP="0067530B">
      <w:pPr>
        <w:pStyle w:val="a7"/>
      </w:pPr>
      <w:r>
        <w:t>import java.util.Arrays</w:t>
      </w:r>
    </w:p>
    <w:p w14:paraId="103FBFF6" w14:textId="77777777" w:rsidR="0067530B" w:rsidRDefault="0067530B" w:rsidP="0067530B">
      <w:pPr>
        <w:pStyle w:val="a7"/>
      </w:pPr>
    </w:p>
    <w:p w14:paraId="78B3F377" w14:textId="77777777" w:rsidR="0067530B" w:rsidRDefault="0067530B" w:rsidP="0067530B">
      <w:pPr>
        <w:pStyle w:val="a7"/>
      </w:pPr>
      <w:r>
        <w:t>scala&gt; import org.apache.spark.ml.attribute.{Attribute, AttributeGroup, NumericAttribute}</w:t>
      </w:r>
    </w:p>
    <w:p w14:paraId="2A9017CA" w14:textId="77777777" w:rsidR="0067530B" w:rsidRDefault="0067530B" w:rsidP="0067530B">
      <w:pPr>
        <w:pStyle w:val="a7"/>
      </w:pPr>
      <w:r>
        <w:t>import org.apache.spark.ml.attribute.{Attribute, AttributeGroup, NumericAttribute}</w:t>
      </w:r>
    </w:p>
    <w:p w14:paraId="74ED6816" w14:textId="77777777" w:rsidR="0067530B" w:rsidRDefault="0067530B" w:rsidP="0067530B">
      <w:pPr>
        <w:pStyle w:val="a7"/>
      </w:pPr>
    </w:p>
    <w:p w14:paraId="52BF0DAD" w14:textId="77777777" w:rsidR="0067530B" w:rsidRDefault="0067530B" w:rsidP="0067530B">
      <w:pPr>
        <w:pStyle w:val="a7"/>
      </w:pPr>
      <w:r>
        <w:t>scala&gt; import org.apache.spark.ml.feature.VectorSlicer</w:t>
      </w:r>
    </w:p>
    <w:p w14:paraId="067C7F17" w14:textId="77777777" w:rsidR="0067530B" w:rsidRDefault="0067530B" w:rsidP="0067530B">
      <w:pPr>
        <w:pStyle w:val="a7"/>
      </w:pPr>
      <w:r>
        <w:t>import org.apache.spark.ml.feature.VectorSlicer</w:t>
      </w:r>
    </w:p>
    <w:p w14:paraId="712455A4" w14:textId="77777777" w:rsidR="0067530B" w:rsidRDefault="0067530B" w:rsidP="0067530B">
      <w:pPr>
        <w:pStyle w:val="a7"/>
      </w:pPr>
    </w:p>
    <w:p w14:paraId="19F66EF0" w14:textId="77777777" w:rsidR="0067530B" w:rsidRDefault="0067530B" w:rsidP="0067530B">
      <w:pPr>
        <w:pStyle w:val="a7"/>
      </w:pPr>
      <w:r>
        <w:t>scala&gt; import org.apache.spark.ml.linalg.Vectors</w:t>
      </w:r>
    </w:p>
    <w:p w14:paraId="1E0AB87E" w14:textId="77777777" w:rsidR="0067530B" w:rsidRDefault="0067530B" w:rsidP="0067530B">
      <w:pPr>
        <w:pStyle w:val="a7"/>
      </w:pPr>
      <w:r>
        <w:t>import org.apache.spark.ml.linalg.Vectors</w:t>
      </w:r>
    </w:p>
    <w:p w14:paraId="1C54824E" w14:textId="77777777" w:rsidR="0067530B" w:rsidRDefault="0067530B" w:rsidP="0067530B">
      <w:pPr>
        <w:pStyle w:val="a7"/>
      </w:pPr>
    </w:p>
    <w:p w14:paraId="7117BD94" w14:textId="77777777" w:rsidR="0067530B" w:rsidRDefault="0067530B" w:rsidP="0067530B">
      <w:pPr>
        <w:pStyle w:val="a7"/>
      </w:pPr>
      <w:r>
        <w:t>scala&gt; import org.apache.spark.sql.Row</w:t>
      </w:r>
    </w:p>
    <w:p w14:paraId="36D0CF67" w14:textId="77777777" w:rsidR="0067530B" w:rsidRDefault="0067530B" w:rsidP="0067530B">
      <w:pPr>
        <w:pStyle w:val="a7"/>
      </w:pPr>
      <w:r>
        <w:t>import org.apache.spark.sql.Row</w:t>
      </w:r>
    </w:p>
    <w:p w14:paraId="03B166FB" w14:textId="77777777" w:rsidR="0067530B" w:rsidRDefault="0067530B" w:rsidP="0067530B">
      <w:pPr>
        <w:pStyle w:val="a7"/>
      </w:pPr>
    </w:p>
    <w:p w14:paraId="47C86660" w14:textId="77777777" w:rsidR="0067530B" w:rsidRDefault="0067530B" w:rsidP="0067530B">
      <w:pPr>
        <w:pStyle w:val="a7"/>
      </w:pPr>
      <w:r>
        <w:t>scala&gt; import org.apache.spark.sql.types.StructType</w:t>
      </w:r>
    </w:p>
    <w:p w14:paraId="6E0C5DBE" w14:textId="77777777" w:rsidR="0067530B" w:rsidRDefault="0067530B" w:rsidP="0067530B">
      <w:pPr>
        <w:pStyle w:val="a7"/>
      </w:pPr>
      <w:r>
        <w:t>import org.apache.spark.sql.types.StructType</w:t>
      </w:r>
    </w:p>
    <w:p w14:paraId="05563CC2" w14:textId="77777777" w:rsidR="0067530B" w:rsidRDefault="0067530B" w:rsidP="0067530B">
      <w:pPr>
        <w:pStyle w:val="a7"/>
      </w:pPr>
    </w:p>
    <w:p w14:paraId="58657EB2" w14:textId="77777777" w:rsidR="0067530B" w:rsidRDefault="0067530B" w:rsidP="0067530B">
      <w:pPr>
        <w:pStyle w:val="a7"/>
      </w:pPr>
      <w:r>
        <w:t>scala&gt; val data = Arrays.asList(</w:t>
      </w:r>
    </w:p>
    <w:p w14:paraId="48BA508D" w14:textId="77777777" w:rsidR="0067530B" w:rsidRDefault="0067530B" w:rsidP="0067530B">
      <w:pPr>
        <w:pStyle w:val="a7"/>
      </w:pPr>
      <w:r>
        <w:t xml:space="preserve">     |   Row(Vectors.sparse(3, Seq((0, -2.0), (1, 2.3)))),</w:t>
      </w:r>
    </w:p>
    <w:p w14:paraId="2EB0FB8E" w14:textId="77777777" w:rsidR="0067530B" w:rsidRDefault="0067530B" w:rsidP="0067530B">
      <w:pPr>
        <w:pStyle w:val="a7"/>
      </w:pPr>
      <w:r>
        <w:t xml:space="preserve">     |   Row(Vectors.dense(-2.0, 2.3, 0.0))</w:t>
      </w:r>
    </w:p>
    <w:p w14:paraId="56AF3141" w14:textId="77777777" w:rsidR="0067530B" w:rsidRDefault="0067530B" w:rsidP="0067530B">
      <w:pPr>
        <w:pStyle w:val="a7"/>
      </w:pPr>
      <w:r>
        <w:t xml:space="preserve">     | )</w:t>
      </w:r>
    </w:p>
    <w:p w14:paraId="1A016D12" w14:textId="77777777" w:rsidR="0067530B" w:rsidRDefault="0067530B" w:rsidP="0067530B">
      <w:pPr>
        <w:pStyle w:val="a7"/>
      </w:pPr>
      <w:r>
        <w:t>data: java.util.List[org.apache.spark.sql.Row] = [[(3,[0,1],[-2.0,2.3])], [[-2.0,2.3,0.0]]]</w:t>
      </w:r>
    </w:p>
    <w:p w14:paraId="2592D930" w14:textId="77777777" w:rsidR="0067530B" w:rsidRDefault="0067530B" w:rsidP="0067530B">
      <w:pPr>
        <w:pStyle w:val="a7"/>
      </w:pPr>
    </w:p>
    <w:p w14:paraId="0DA2BCD7" w14:textId="77777777" w:rsidR="0067530B" w:rsidRDefault="0067530B" w:rsidP="0067530B">
      <w:pPr>
        <w:pStyle w:val="a7"/>
      </w:pPr>
      <w:r>
        <w:t>scala&gt; val defaultAttr = NumericAttribute.defaultAttr</w:t>
      </w:r>
    </w:p>
    <w:p w14:paraId="373332A3" w14:textId="77777777" w:rsidR="0067530B" w:rsidRDefault="0067530B" w:rsidP="0067530B">
      <w:pPr>
        <w:pStyle w:val="a7"/>
      </w:pPr>
      <w:r>
        <w:t>defaultAttr: org.apache.spark.ml.attribute.NumericAttribute = {"type":"numeric"}</w:t>
      </w:r>
    </w:p>
    <w:p w14:paraId="422A6956" w14:textId="77777777" w:rsidR="0067530B" w:rsidRDefault="0067530B" w:rsidP="0067530B">
      <w:pPr>
        <w:pStyle w:val="a7"/>
      </w:pPr>
    </w:p>
    <w:p w14:paraId="7017E513" w14:textId="77777777" w:rsidR="0067530B" w:rsidRDefault="0067530B" w:rsidP="0067530B">
      <w:pPr>
        <w:pStyle w:val="a7"/>
      </w:pPr>
      <w:r>
        <w:t>scala&gt; val attrs = Array("f1", "f2", "f3").map(defaultAttr.withName)</w:t>
      </w:r>
    </w:p>
    <w:p w14:paraId="5FBC0C20" w14:textId="77777777" w:rsidR="0067530B" w:rsidRDefault="0067530B" w:rsidP="0067530B">
      <w:pPr>
        <w:pStyle w:val="a7"/>
      </w:pPr>
      <w:r>
        <w:t>attrs: Array[org.apache.spark.ml.attribute.NumericAttribute] = Array({"type":"numeric","name":"f1"}, {"type":"numeric","name":"f2"}, {"type":"numeric","name":"f3"})</w:t>
      </w:r>
    </w:p>
    <w:p w14:paraId="4C2A1C23" w14:textId="77777777" w:rsidR="0067530B" w:rsidRDefault="0067530B" w:rsidP="0067530B">
      <w:pPr>
        <w:pStyle w:val="a7"/>
      </w:pPr>
    </w:p>
    <w:p w14:paraId="068655DE" w14:textId="77777777" w:rsidR="0067530B" w:rsidRDefault="0067530B" w:rsidP="0067530B">
      <w:pPr>
        <w:pStyle w:val="a7"/>
      </w:pPr>
      <w:r>
        <w:lastRenderedPageBreak/>
        <w:t>scala&gt; val attrGroup = new AttributeGroup("userFeatures", attrs.asInstanceOf[Array[Attribute]])</w:t>
      </w:r>
    </w:p>
    <w:p w14:paraId="6A98CF62" w14:textId="77777777" w:rsidR="0067530B" w:rsidRDefault="0067530B" w:rsidP="0067530B">
      <w:pPr>
        <w:pStyle w:val="a7"/>
      </w:pPr>
      <w:r>
        <w:t>attrGroup: org.apache.spark.ml.attribute.AttributeGroup = {"ml_attr":{"attrs":{"numeric":[{"idx":0,"name":"f1"},{"idx":1,"name":"f2"},{"idx":2,"name":"f3"}]},"num_attrs":3}}</w:t>
      </w:r>
    </w:p>
    <w:p w14:paraId="1D69BEDE" w14:textId="77777777" w:rsidR="0067530B" w:rsidRDefault="0067530B" w:rsidP="0067530B">
      <w:pPr>
        <w:pStyle w:val="a7"/>
      </w:pPr>
    </w:p>
    <w:p w14:paraId="7CCC1400" w14:textId="77777777" w:rsidR="0067530B" w:rsidRDefault="0067530B" w:rsidP="0067530B">
      <w:pPr>
        <w:pStyle w:val="a7"/>
      </w:pPr>
      <w:r>
        <w:t>scala&gt; val dataset = spark.createDataFrame(data, StructType(Array(attrGroup.toStructField())))</w:t>
      </w:r>
    </w:p>
    <w:p w14:paraId="3C283D89" w14:textId="77777777" w:rsidR="0067530B" w:rsidRDefault="0067530B" w:rsidP="0067530B">
      <w:pPr>
        <w:pStyle w:val="a7"/>
      </w:pPr>
      <w:r>
        <w:t>dataset: org.apache.spark.sql.DataFrame = [userFeatures: vector]</w:t>
      </w:r>
    </w:p>
    <w:p w14:paraId="56202280" w14:textId="77777777" w:rsidR="0067530B" w:rsidRDefault="0067530B" w:rsidP="0067530B">
      <w:pPr>
        <w:pStyle w:val="a7"/>
      </w:pPr>
    </w:p>
    <w:p w14:paraId="29D86975" w14:textId="77777777" w:rsidR="0067530B" w:rsidRDefault="0067530B" w:rsidP="0067530B">
      <w:pPr>
        <w:pStyle w:val="a7"/>
      </w:pPr>
      <w:r>
        <w:t>scala&gt; val slicer = new VectorSlicer().setInputCol("userFeatures").setOutputCol("features")</w:t>
      </w:r>
    </w:p>
    <w:p w14:paraId="6E5288FD" w14:textId="77777777" w:rsidR="0067530B" w:rsidRDefault="0067530B" w:rsidP="0067530B">
      <w:pPr>
        <w:pStyle w:val="a7"/>
      </w:pPr>
      <w:r>
        <w:t>slicer: org.apache.spark.ml.feature.VectorSlicer = vectorSlicer_0a05aca9c4df</w:t>
      </w:r>
    </w:p>
    <w:p w14:paraId="6D9D84DA" w14:textId="77777777" w:rsidR="0067530B" w:rsidRDefault="0067530B" w:rsidP="0067530B">
      <w:pPr>
        <w:pStyle w:val="a7"/>
      </w:pPr>
    </w:p>
    <w:p w14:paraId="4EFE9788" w14:textId="77777777" w:rsidR="0067530B" w:rsidRDefault="0067530B" w:rsidP="0067530B">
      <w:pPr>
        <w:pStyle w:val="a7"/>
      </w:pPr>
      <w:r>
        <w:t>scala&gt; slicer.setIndices(Array(1)).setNames(Array("f3"))</w:t>
      </w:r>
    </w:p>
    <w:p w14:paraId="18080B75" w14:textId="77777777" w:rsidR="0067530B" w:rsidRDefault="0067530B" w:rsidP="0067530B">
      <w:pPr>
        <w:pStyle w:val="a7"/>
      </w:pPr>
      <w:r>
        <w:t>res35: slicer.type = vectorSlicer_0a05aca9c4df</w:t>
      </w:r>
    </w:p>
    <w:p w14:paraId="07AC532F" w14:textId="77777777" w:rsidR="0067530B" w:rsidRDefault="0067530B" w:rsidP="0067530B">
      <w:pPr>
        <w:pStyle w:val="a7"/>
      </w:pPr>
    </w:p>
    <w:p w14:paraId="78FFF714" w14:textId="77777777" w:rsidR="0067530B" w:rsidRDefault="0067530B" w:rsidP="0067530B">
      <w:pPr>
        <w:pStyle w:val="a7"/>
      </w:pPr>
      <w:r>
        <w:t>scala&gt; // or slicer.setIndices(Array(1, 2)), or slicer.setNames(Array("f2", "f3"))</w:t>
      </w:r>
    </w:p>
    <w:p w14:paraId="717B2ECC" w14:textId="77777777" w:rsidR="0067530B" w:rsidRDefault="0067530B" w:rsidP="0067530B">
      <w:pPr>
        <w:pStyle w:val="a7"/>
      </w:pPr>
    </w:p>
    <w:p w14:paraId="1DBF4E29" w14:textId="77777777" w:rsidR="0067530B" w:rsidRDefault="0067530B" w:rsidP="0067530B">
      <w:pPr>
        <w:pStyle w:val="a7"/>
      </w:pPr>
      <w:r>
        <w:t>scala&gt; val output = slicer.transform(dataset)</w:t>
      </w:r>
    </w:p>
    <w:p w14:paraId="4F262CB9" w14:textId="77777777" w:rsidR="0067530B" w:rsidRDefault="0067530B" w:rsidP="0067530B">
      <w:pPr>
        <w:pStyle w:val="a7"/>
      </w:pPr>
      <w:r>
        <w:t>output: org.apache.spark.sql.DataFrame = [userFeatures: vector, features: vector]</w:t>
      </w:r>
    </w:p>
    <w:p w14:paraId="068E8708" w14:textId="77777777" w:rsidR="0067530B" w:rsidRDefault="0067530B" w:rsidP="0067530B">
      <w:pPr>
        <w:pStyle w:val="a7"/>
      </w:pPr>
    </w:p>
    <w:p w14:paraId="24DEFEDF" w14:textId="77777777" w:rsidR="0067530B" w:rsidRDefault="0067530B" w:rsidP="0067530B">
      <w:pPr>
        <w:pStyle w:val="a7"/>
      </w:pPr>
      <w:r>
        <w:t>scala&gt; output.show(false)</w:t>
      </w:r>
    </w:p>
    <w:p w14:paraId="19E476FF" w14:textId="77777777" w:rsidR="0067530B" w:rsidRDefault="0067530B" w:rsidP="0067530B">
      <w:pPr>
        <w:pStyle w:val="a7"/>
      </w:pPr>
      <w:r>
        <w:t>+--------------------+-------------+</w:t>
      </w:r>
    </w:p>
    <w:p w14:paraId="6CB5E123" w14:textId="77777777" w:rsidR="0067530B" w:rsidRDefault="0067530B" w:rsidP="0067530B">
      <w:pPr>
        <w:pStyle w:val="a7"/>
      </w:pPr>
      <w:r>
        <w:t>|userFeatures        |features     |</w:t>
      </w:r>
    </w:p>
    <w:p w14:paraId="188AE704" w14:textId="77777777" w:rsidR="0067530B" w:rsidRDefault="0067530B" w:rsidP="0067530B">
      <w:pPr>
        <w:pStyle w:val="a7"/>
      </w:pPr>
      <w:r>
        <w:t>+--------------------+-------------+</w:t>
      </w:r>
    </w:p>
    <w:p w14:paraId="23CD3C20" w14:textId="77777777" w:rsidR="0067530B" w:rsidRDefault="0067530B" w:rsidP="0067530B">
      <w:pPr>
        <w:pStyle w:val="a7"/>
      </w:pPr>
      <w:r>
        <w:t>|(3,[0,1],[-2.0,2.3])|(2,[0],[2.3])|</w:t>
      </w:r>
    </w:p>
    <w:p w14:paraId="13886FE5" w14:textId="77777777" w:rsidR="0067530B" w:rsidRDefault="0067530B" w:rsidP="0067530B">
      <w:pPr>
        <w:pStyle w:val="a7"/>
      </w:pPr>
      <w:r>
        <w:t>|[-2.0,2.3,0.0]      |[2.3,0.0]    |</w:t>
      </w:r>
    </w:p>
    <w:p w14:paraId="7439569E" w14:textId="77777777" w:rsidR="0067530B" w:rsidRDefault="0067530B" w:rsidP="0067530B">
      <w:pPr>
        <w:pStyle w:val="a7"/>
      </w:pPr>
      <w:r>
        <w:t>+--------------------+-------------+</w:t>
      </w:r>
    </w:p>
    <w:p w14:paraId="2D74EFD2" w14:textId="04736D28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55</w:t>
      </w:r>
      <w:r w:rsidR="00576232">
        <w:fldChar w:fldCharType="end"/>
      </w:r>
    </w:p>
    <w:p w14:paraId="5CD96F2E" w14:textId="77777777" w:rsidR="0023348E" w:rsidRDefault="0023348E" w:rsidP="00C63784">
      <w:pPr>
        <w:pStyle w:val="Heading3"/>
      </w:pPr>
      <w:r>
        <w:t xml:space="preserve">RFormula </w:t>
      </w:r>
    </w:p>
    <w:p w14:paraId="1C8B1201" w14:textId="4A8636B8" w:rsidR="0023348E" w:rsidRDefault="0023348E" w:rsidP="0023348E">
      <w:pPr>
        <w:ind w:firstLine="420"/>
      </w:pPr>
      <w:r>
        <w:t>RFormula</w:t>
      </w:r>
      <w:r>
        <w:rPr>
          <w:rFonts w:hint="eastAsia"/>
        </w:rPr>
        <w:t>选择由</w:t>
      </w:r>
      <w:r w:rsidR="00490137">
        <w:t>R</w:t>
      </w:r>
      <w:r w:rsidR="00490137">
        <w:rPr>
          <w:rFonts w:hint="eastAsia"/>
        </w:rPr>
        <w:t>模型公式</w:t>
      </w:r>
      <w:r>
        <w:rPr>
          <w:rFonts w:hint="eastAsia"/>
        </w:rPr>
        <w:t>指定</w:t>
      </w:r>
      <w:r w:rsidR="00490137">
        <w:rPr>
          <w:rFonts w:hint="eastAsia"/>
        </w:rPr>
        <w:t>的</w:t>
      </w:r>
      <w:r>
        <w:rPr>
          <w:rFonts w:hint="eastAsia"/>
        </w:rPr>
        <w:t>列。目前，支持</w:t>
      </w:r>
      <w:r>
        <w:t>R</w:t>
      </w:r>
      <w:r w:rsidR="007F576A">
        <w:rPr>
          <w:rFonts w:hint="eastAsia"/>
        </w:rPr>
        <w:t>运算符</w:t>
      </w:r>
      <w:r>
        <w:rPr>
          <w:rFonts w:hint="eastAsia"/>
        </w:rPr>
        <w:t>的有限子集，包括</w:t>
      </w:r>
      <w:r w:rsidR="007F576A">
        <w:rPr>
          <w:rFonts w:hint="eastAsia"/>
        </w:rPr>
        <w:t>‘</w:t>
      </w:r>
      <w:r>
        <w:rPr>
          <w:rFonts w:ascii="MS Mincho" w:eastAsia="MS Mincho" w:hAnsi="MS Mincho" w:cs="MS Mincho"/>
        </w:rPr>
        <w:t>〜</w:t>
      </w:r>
      <w:r w:rsidR="007F576A">
        <w:rPr>
          <w:rFonts w:asciiTheme="minorEastAsia" w:eastAsiaTheme="minorEastAsia" w:hAnsiTheme="minorEastAsia" w:cs="MS Mincho" w:hint="eastAsia"/>
        </w:rPr>
        <w:t>’</w:t>
      </w:r>
      <w:r w:rsidR="007F576A">
        <w:rPr>
          <w:rFonts w:hint="eastAsia"/>
        </w:rPr>
        <w:t>、‘</w:t>
      </w:r>
      <w:r w:rsidR="007F576A">
        <w:rPr>
          <w:rFonts w:ascii="Helvetica" w:hAnsi="Helvetica" w:cs="Helvetica"/>
          <w:color w:val="1D1F22"/>
          <w:szCs w:val="21"/>
          <w:shd w:val="clear" w:color="auto" w:fill="FFFFFF"/>
        </w:rPr>
        <w:t>.</w:t>
      </w:r>
      <w:r w:rsidR="007F576A">
        <w:rPr>
          <w:rFonts w:ascii="Helvetica" w:hAnsi="Helvetica" w:cs="Helvetica" w:hint="eastAsia"/>
          <w:color w:val="1D1F22"/>
          <w:szCs w:val="21"/>
          <w:shd w:val="clear" w:color="auto" w:fill="FFFFFF"/>
        </w:rPr>
        <w:t>’、‘</w:t>
      </w:r>
      <w:r w:rsidR="007F576A">
        <w:rPr>
          <w:rFonts w:ascii="Helvetica" w:hAnsi="Helvetica" w:cs="Helvetica"/>
          <w:color w:val="1D1F22"/>
          <w:szCs w:val="21"/>
          <w:shd w:val="clear" w:color="auto" w:fill="FFFFFF"/>
        </w:rPr>
        <w:t>:</w:t>
      </w:r>
      <w:r w:rsidR="007F576A">
        <w:rPr>
          <w:rFonts w:ascii="Helvetica" w:hAnsi="Helvetica" w:cs="Helvetica" w:hint="eastAsia"/>
          <w:color w:val="1D1F22"/>
          <w:szCs w:val="21"/>
          <w:shd w:val="clear" w:color="auto" w:fill="FFFFFF"/>
        </w:rPr>
        <w:t>’、‘</w:t>
      </w:r>
      <w:r w:rsidR="007F576A">
        <w:rPr>
          <w:rFonts w:ascii="Helvetica" w:hAnsi="Helvetica" w:cs="Helvetica"/>
          <w:color w:val="1D1F22"/>
          <w:szCs w:val="21"/>
          <w:shd w:val="clear" w:color="auto" w:fill="FFFFFF"/>
        </w:rPr>
        <w:t>+</w:t>
      </w:r>
      <w:r w:rsidR="007F576A">
        <w:rPr>
          <w:rFonts w:ascii="Helvetica" w:hAnsi="Helvetica" w:cs="Helvetica" w:hint="eastAsia"/>
          <w:color w:val="1D1F22"/>
          <w:szCs w:val="21"/>
          <w:shd w:val="clear" w:color="auto" w:fill="FFFFFF"/>
        </w:rPr>
        <w:t>’</w:t>
      </w:r>
      <w:r>
        <w:rPr>
          <w:rFonts w:hint="eastAsia"/>
        </w:rPr>
        <w:t>和</w:t>
      </w:r>
      <w:r w:rsidR="007F576A">
        <w:rPr>
          <w:rFonts w:hint="eastAsia"/>
        </w:rPr>
        <w:t>‘</w:t>
      </w:r>
      <w:r>
        <w:t>-</w:t>
      </w:r>
      <w:r w:rsidR="007F576A">
        <w:rPr>
          <w:rFonts w:hint="eastAsia"/>
        </w:rPr>
        <w:t>’</w:t>
      </w:r>
      <w:r>
        <w:rPr>
          <w:rFonts w:hint="eastAsia"/>
        </w:rPr>
        <w:t>。基本的操作符</w:t>
      </w:r>
      <w:r w:rsidR="005F236A">
        <w:rPr>
          <w:rFonts w:hint="eastAsia"/>
        </w:rPr>
        <w:t>含义</w:t>
      </w:r>
      <w:r>
        <w:rPr>
          <w:rFonts w:hint="eastAsia"/>
        </w:rPr>
        <w:t>是：</w:t>
      </w:r>
    </w:p>
    <w:p w14:paraId="59D3E8EC" w14:textId="516AB65A" w:rsidR="0023348E" w:rsidRDefault="0023348E" w:rsidP="007D603D">
      <w:pPr>
        <w:pStyle w:val="a6"/>
        <w:ind w:firstLine="420"/>
      </w:pPr>
      <w:r>
        <w:rPr>
          <w:rFonts w:hint="eastAsia"/>
        </w:rPr>
        <w:t>~</w:t>
      </w:r>
      <w:r w:rsidR="00411D2A">
        <w:rPr>
          <w:rFonts w:hint="eastAsia"/>
        </w:rPr>
        <w:t>表示</w:t>
      </w:r>
      <w:r w:rsidR="005F236A">
        <w:rPr>
          <w:rFonts w:hint="eastAsia"/>
        </w:rPr>
        <w:t>分离</w:t>
      </w:r>
      <w:r>
        <w:rPr>
          <w:rFonts w:hint="eastAsia"/>
        </w:rPr>
        <w:t>目标和</w:t>
      </w:r>
      <w:r w:rsidR="005F236A">
        <w:rPr>
          <w:rFonts w:hint="eastAsia"/>
        </w:rPr>
        <w:t>术语</w:t>
      </w:r>
    </w:p>
    <w:p w14:paraId="319B9C92" w14:textId="6ED8AD8F" w:rsidR="0023348E" w:rsidRDefault="0023348E" w:rsidP="007D603D">
      <w:pPr>
        <w:pStyle w:val="a6"/>
        <w:ind w:firstLine="420"/>
      </w:pPr>
      <w:r>
        <w:rPr>
          <w:rFonts w:hint="eastAsia"/>
        </w:rPr>
        <w:t>+</w:t>
      </w:r>
      <w:r w:rsidR="00411D2A">
        <w:rPr>
          <w:rFonts w:hint="eastAsia"/>
        </w:rPr>
        <w:t>表示</w:t>
      </w:r>
      <w:r w:rsidR="005F236A">
        <w:rPr>
          <w:rFonts w:hint="eastAsia"/>
        </w:rPr>
        <w:t>连接</w:t>
      </w:r>
      <w:r>
        <w:rPr>
          <w:rFonts w:hint="eastAsia"/>
        </w:rPr>
        <w:t>术语，“</w:t>
      </w:r>
      <w:r>
        <w:rPr>
          <w:rFonts w:hint="eastAsia"/>
        </w:rPr>
        <w:t>+ 0</w:t>
      </w:r>
      <w:r>
        <w:rPr>
          <w:rFonts w:hint="eastAsia"/>
        </w:rPr>
        <w:t>”表示除去截距</w:t>
      </w:r>
    </w:p>
    <w:p w14:paraId="39D26A07" w14:textId="1EF1B8CD" w:rsidR="0023348E" w:rsidRDefault="0023348E" w:rsidP="007D603D">
      <w:pPr>
        <w:pStyle w:val="a6"/>
        <w:ind w:firstLine="420"/>
      </w:pPr>
      <w:r>
        <w:rPr>
          <w:rFonts w:hint="eastAsia"/>
        </w:rPr>
        <w:t>-</w:t>
      </w:r>
      <w:r w:rsidR="00411D2A">
        <w:rPr>
          <w:rFonts w:hint="eastAsia"/>
        </w:rPr>
        <w:t>表示</w:t>
      </w:r>
      <w:r>
        <w:rPr>
          <w:rFonts w:hint="eastAsia"/>
        </w:rPr>
        <w:t>删除一个术语，“</w:t>
      </w:r>
      <w:r>
        <w:rPr>
          <w:rFonts w:hint="eastAsia"/>
        </w:rPr>
        <w:t>- 1</w:t>
      </w:r>
      <w:r>
        <w:rPr>
          <w:rFonts w:hint="eastAsia"/>
        </w:rPr>
        <w:t>”表示除去截距</w:t>
      </w:r>
    </w:p>
    <w:p w14:paraId="583A51FA" w14:textId="0E57995F" w:rsidR="0023348E" w:rsidRDefault="0023348E" w:rsidP="007D603D">
      <w:pPr>
        <w:pStyle w:val="a6"/>
        <w:ind w:firstLine="420"/>
      </w:pPr>
      <w:r>
        <w:rPr>
          <w:rFonts w:hint="eastAsia"/>
        </w:rPr>
        <w:t>:</w:t>
      </w:r>
      <w:r w:rsidR="007D603D">
        <w:rPr>
          <w:rFonts w:hint="eastAsia"/>
        </w:rPr>
        <w:t>表示</w:t>
      </w:r>
      <w:r>
        <w:rPr>
          <w:rFonts w:hint="eastAsia"/>
        </w:rPr>
        <w:t>相互作用（乘法数值，或二进制化分类值）</w:t>
      </w:r>
    </w:p>
    <w:p w14:paraId="5067CFF1" w14:textId="3E3F25A6" w:rsidR="0023348E" w:rsidRDefault="0023348E" w:rsidP="007D603D">
      <w:pPr>
        <w:pStyle w:val="a6"/>
        <w:ind w:firstLine="420"/>
      </w:pPr>
      <w:r>
        <w:rPr>
          <w:rFonts w:hint="eastAsia"/>
        </w:rPr>
        <w:t xml:space="preserve"> </w:t>
      </w:r>
      <w:r w:rsidR="007D603D">
        <w:rPr>
          <w:rFonts w:hint="eastAsia"/>
        </w:rPr>
        <w:t>表示</w:t>
      </w:r>
      <w:r>
        <w:rPr>
          <w:rFonts w:hint="eastAsia"/>
        </w:rPr>
        <w:t>除了目标的所有列</w:t>
      </w:r>
    </w:p>
    <w:p w14:paraId="778228E2" w14:textId="19EE1F11" w:rsidR="0023348E" w:rsidRDefault="0023348E" w:rsidP="0023348E">
      <w:pPr>
        <w:ind w:firstLine="420"/>
      </w:pPr>
      <w:r>
        <w:rPr>
          <w:rFonts w:hint="eastAsia"/>
        </w:rPr>
        <w:t>假设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是双列，用下面这个简单的例子来说明</w:t>
      </w:r>
      <w:r w:rsidR="00E700B2">
        <w:rPr>
          <w:rFonts w:hint="eastAsia"/>
        </w:rPr>
        <w:t>RFormula</w:t>
      </w:r>
      <w:r>
        <w:rPr>
          <w:rFonts w:hint="eastAsia"/>
        </w:rPr>
        <w:t>的效果：</w:t>
      </w:r>
    </w:p>
    <w:p w14:paraId="5D430FB7" w14:textId="77777777" w:rsidR="00AD40A8" w:rsidRDefault="0023348E" w:rsidP="00AD40A8">
      <w:pPr>
        <w:pStyle w:val="a7"/>
      </w:pPr>
      <w:r>
        <w:rPr>
          <w:rFonts w:hint="eastAsia"/>
        </w:rPr>
        <w:t>y ~ a + b</w:t>
      </w:r>
    </w:p>
    <w:p w14:paraId="28321EEF" w14:textId="1820EFF2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56</w:t>
      </w:r>
      <w:r w:rsidR="00576232">
        <w:fldChar w:fldCharType="end"/>
      </w:r>
    </w:p>
    <w:p w14:paraId="65E7E6DF" w14:textId="41451F90" w:rsidR="00AD40A8" w:rsidRDefault="00742A49" w:rsidP="0023348E">
      <w:pPr>
        <w:ind w:firstLine="420"/>
      </w:pPr>
      <w:r>
        <w:rPr>
          <w:rFonts w:hint="eastAsia"/>
        </w:rPr>
        <w:t>表示</w:t>
      </w:r>
      <w:r w:rsidR="0023348E">
        <w:rPr>
          <w:rFonts w:hint="eastAsia"/>
        </w:rPr>
        <w:t>模型</w:t>
      </w:r>
      <w:r w:rsidR="00AD40A8">
        <w:rPr>
          <w:rFonts w:hint="eastAsia"/>
        </w:rPr>
        <w:t>：</w:t>
      </w:r>
    </w:p>
    <w:p w14:paraId="5FD6AA8F" w14:textId="77777777" w:rsidR="00AD40A8" w:rsidRDefault="0023348E" w:rsidP="00AD40A8">
      <w:pPr>
        <w:pStyle w:val="a7"/>
      </w:pPr>
      <w:r>
        <w:rPr>
          <w:rFonts w:hint="eastAsia"/>
        </w:rPr>
        <w:t>y ~ w0 + w1 * a + w2 * b</w:t>
      </w:r>
    </w:p>
    <w:p w14:paraId="07EE4151" w14:textId="63D65346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57</w:t>
      </w:r>
      <w:r w:rsidR="00576232">
        <w:fldChar w:fldCharType="end"/>
      </w:r>
    </w:p>
    <w:p w14:paraId="57676960" w14:textId="7C4AE240" w:rsidR="0023348E" w:rsidRDefault="0023348E" w:rsidP="0023348E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>w0</w:t>
      </w:r>
      <w:r>
        <w:rPr>
          <w:rFonts w:hint="eastAsia"/>
        </w:rPr>
        <w:t>是截距和</w:t>
      </w:r>
      <w:r>
        <w:rPr>
          <w:rFonts w:hint="eastAsia"/>
        </w:rPr>
        <w:t>w1</w:t>
      </w:r>
      <w:r w:rsidR="000816C2">
        <w:rPr>
          <w:rFonts w:hint="eastAsia"/>
        </w:rPr>
        <w:t>和</w:t>
      </w:r>
      <w:r>
        <w:rPr>
          <w:rFonts w:hint="eastAsia"/>
        </w:rPr>
        <w:t>w2</w:t>
      </w:r>
      <w:r>
        <w:rPr>
          <w:rFonts w:hint="eastAsia"/>
        </w:rPr>
        <w:t>为系数。</w:t>
      </w:r>
    </w:p>
    <w:p w14:paraId="4E59CC1C" w14:textId="77777777" w:rsidR="00AD40A8" w:rsidRDefault="0023348E" w:rsidP="00AD40A8">
      <w:pPr>
        <w:pStyle w:val="a7"/>
      </w:pPr>
      <w:r>
        <w:rPr>
          <w:rFonts w:hint="eastAsia"/>
        </w:rPr>
        <w:t xml:space="preserve">y ~ a + b + a:b </w:t>
      </w:r>
      <w:r w:rsidR="002844EE">
        <w:t>–</w:t>
      </w:r>
      <w:r>
        <w:rPr>
          <w:rFonts w:hint="eastAsia"/>
        </w:rPr>
        <w:t xml:space="preserve"> 1</w:t>
      </w:r>
    </w:p>
    <w:p w14:paraId="70DD3D32" w14:textId="4FB2B055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58</w:t>
      </w:r>
      <w:r w:rsidR="00576232">
        <w:fldChar w:fldCharType="end"/>
      </w:r>
    </w:p>
    <w:p w14:paraId="5E66F824" w14:textId="022F3E7F" w:rsidR="00AD40A8" w:rsidRDefault="002844EE" w:rsidP="0023348E">
      <w:pPr>
        <w:ind w:firstLine="420"/>
      </w:pPr>
      <w:r>
        <w:rPr>
          <w:rFonts w:hint="eastAsia"/>
        </w:rPr>
        <w:t>表示</w:t>
      </w:r>
      <w:r w:rsidR="0023348E">
        <w:rPr>
          <w:rFonts w:hint="eastAsia"/>
        </w:rPr>
        <w:t>模型</w:t>
      </w:r>
      <w:r w:rsidR="00AD40A8">
        <w:rPr>
          <w:rFonts w:hint="eastAsia"/>
        </w:rPr>
        <w:t>：</w:t>
      </w:r>
    </w:p>
    <w:p w14:paraId="044CEA7E" w14:textId="77777777" w:rsidR="00AD40A8" w:rsidRDefault="0023348E" w:rsidP="00AD40A8">
      <w:pPr>
        <w:pStyle w:val="a7"/>
      </w:pPr>
      <w:r>
        <w:rPr>
          <w:rFonts w:hint="eastAsia"/>
        </w:rPr>
        <w:lastRenderedPageBreak/>
        <w:t>y ~ w1 * a + w2 * b + w3 * a * b</w:t>
      </w:r>
    </w:p>
    <w:p w14:paraId="740898D2" w14:textId="2DAF2DBF" w:rsidR="004677FD" w:rsidRPr="004677FD" w:rsidRDefault="004677FD" w:rsidP="004677FD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>STYLEREF 1 \s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4</w:t>
      </w:r>
      <w:r w:rsidR="00576232">
        <w:fldChar w:fldCharType="end"/>
      </w:r>
      <w:r w:rsidR="00576232">
        <w:noBreakHyphen/>
      </w:r>
      <w:r w:rsidR="00576232">
        <w:fldChar w:fldCharType="begin"/>
      </w:r>
      <w:r w:rsidR="00576232">
        <w:instrText xml:space="preserve"> </w:instrText>
      </w:r>
      <w:r w:rsidR="00576232">
        <w:rPr>
          <w:rFonts w:hint="eastAsia"/>
        </w:rPr>
        <w:instrText xml:space="preserve">SEQ </w:instrText>
      </w:r>
      <w:r w:rsidR="00576232">
        <w:rPr>
          <w:rFonts w:hint="eastAsia"/>
        </w:rPr>
        <w:instrText>代码</w:instrText>
      </w:r>
      <w:r w:rsidR="00576232">
        <w:rPr>
          <w:rFonts w:hint="eastAsia"/>
        </w:rPr>
        <w:instrText xml:space="preserve"> \* ARABIC \s 1</w:instrText>
      </w:r>
      <w:r w:rsidR="00576232">
        <w:instrText xml:space="preserve"> </w:instrText>
      </w:r>
      <w:r w:rsidR="00576232">
        <w:fldChar w:fldCharType="separate"/>
      </w:r>
      <w:r w:rsidR="00576232">
        <w:rPr>
          <w:noProof/>
        </w:rPr>
        <w:t>59</w:t>
      </w:r>
      <w:r w:rsidR="00576232">
        <w:fldChar w:fldCharType="end"/>
      </w:r>
    </w:p>
    <w:p w14:paraId="35426AB5" w14:textId="0925A58E" w:rsidR="0023348E" w:rsidRDefault="0023348E" w:rsidP="0023348E">
      <w:pPr>
        <w:ind w:firstLine="420"/>
      </w:pPr>
      <w:r>
        <w:rPr>
          <w:rFonts w:hint="eastAsia"/>
        </w:rPr>
        <w:t>其中</w:t>
      </w:r>
      <w:r>
        <w:rPr>
          <w:rFonts w:hint="eastAsia"/>
        </w:rPr>
        <w:t>w1</w:t>
      </w:r>
      <w:r w:rsidR="00367A17">
        <w:rPr>
          <w:rFonts w:hint="eastAsia"/>
        </w:rPr>
        <w:t>，</w:t>
      </w:r>
      <w:r>
        <w:rPr>
          <w:rFonts w:hint="eastAsia"/>
        </w:rPr>
        <w:t>w2</w:t>
      </w:r>
      <w:r w:rsidR="00367A17">
        <w:rPr>
          <w:rFonts w:hint="eastAsia"/>
        </w:rPr>
        <w:t>和</w:t>
      </w:r>
      <w:r>
        <w:rPr>
          <w:rFonts w:hint="eastAsia"/>
        </w:rPr>
        <w:t>w3</w:t>
      </w:r>
      <w:r>
        <w:rPr>
          <w:rFonts w:hint="eastAsia"/>
        </w:rPr>
        <w:t>为系数。</w:t>
      </w:r>
    </w:p>
    <w:p w14:paraId="3CE42C32" w14:textId="12066BB3" w:rsidR="0023348E" w:rsidRDefault="0023348E" w:rsidP="0023348E">
      <w:pPr>
        <w:ind w:firstLine="420"/>
      </w:pPr>
      <w:r>
        <w:rPr>
          <w:rFonts w:hint="eastAsia"/>
        </w:rPr>
        <w:t>RFormula</w:t>
      </w:r>
      <w:r>
        <w:rPr>
          <w:rFonts w:hint="eastAsia"/>
        </w:rPr>
        <w:t>产生</w:t>
      </w:r>
      <w:r w:rsidR="008314B9">
        <w:rPr>
          <w:rFonts w:hint="eastAsia"/>
        </w:rPr>
        <w:t>一个</w:t>
      </w:r>
      <w:r>
        <w:rPr>
          <w:rFonts w:hint="eastAsia"/>
        </w:rPr>
        <w:t>特征矢量</w:t>
      </w:r>
      <w:r w:rsidR="008314B9">
        <w:rPr>
          <w:rFonts w:hint="eastAsia"/>
        </w:rPr>
        <w:t>列和一个</w:t>
      </w:r>
      <w:r>
        <w:rPr>
          <w:rFonts w:hint="eastAsia"/>
        </w:rPr>
        <w:t>双</w:t>
      </w:r>
      <w:r w:rsidR="008314B9">
        <w:rPr>
          <w:rFonts w:hint="eastAsia"/>
        </w:rPr>
        <w:t>精度</w:t>
      </w:r>
      <w:r>
        <w:rPr>
          <w:rFonts w:hint="eastAsia"/>
        </w:rPr>
        <w:t>或字符串</w:t>
      </w:r>
      <w:r w:rsidR="008314B9">
        <w:rPr>
          <w:rFonts w:hint="eastAsia"/>
        </w:rPr>
        <w:t>的标签</w:t>
      </w:r>
      <w:r>
        <w:rPr>
          <w:rFonts w:hint="eastAsia"/>
        </w:rPr>
        <w:t>列。</w:t>
      </w:r>
      <w:r w:rsidR="00866C63">
        <w:rPr>
          <w:rFonts w:hint="eastAsia"/>
        </w:rPr>
        <w:t>例如，</w:t>
      </w:r>
      <w:r>
        <w:rPr>
          <w:rFonts w:hint="eastAsia"/>
        </w:rPr>
        <w:t>当</w:t>
      </w:r>
      <w:r w:rsidR="00866C63">
        <w:rPr>
          <w:rFonts w:hint="eastAsia"/>
        </w:rPr>
        <w:t>公式被用在</w:t>
      </w:r>
      <w:r>
        <w:rPr>
          <w:rFonts w:hint="eastAsia"/>
        </w:rPr>
        <w:t>R</w:t>
      </w:r>
      <w:r w:rsidR="00866C63">
        <w:rPr>
          <w:rFonts w:hint="eastAsia"/>
        </w:rPr>
        <w:t>语言的</w:t>
      </w:r>
      <w:r>
        <w:rPr>
          <w:rFonts w:hint="eastAsia"/>
        </w:rPr>
        <w:t>线性回归</w:t>
      </w:r>
      <w:r w:rsidR="00866C63">
        <w:rPr>
          <w:rFonts w:hint="eastAsia"/>
        </w:rPr>
        <w:t>时</w:t>
      </w:r>
      <w:r>
        <w:rPr>
          <w:rFonts w:hint="eastAsia"/>
        </w:rPr>
        <w:t>，字符串输入栏将是</w:t>
      </w:r>
      <w:r w:rsidR="00800466">
        <w:rPr>
          <w:rFonts w:hint="eastAsia"/>
        </w:rPr>
        <w:t>One-hot</w:t>
      </w:r>
      <w:r>
        <w:rPr>
          <w:rFonts w:hint="eastAsia"/>
        </w:rPr>
        <w:t>编码，并且数字列将转换为</w:t>
      </w:r>
      <w:r w:rsidR="00800466">
        <w:rPr>
          <w:rFonts w:hint="eastAsia"/>
        </w:rPr>
        <w:t>双精度</w:t>
      </w:r>
      <w:r>
        <w:rPr>
          <w:rFonts w:hint="eastAsia"/>
        </w:rPr>
        <w:t>。如果标签</w:t>
      </w:r>
      <w:r w:rsidR="005A3962">
        <w:rPr>
          <w:rFonts w:hint="eastAsia"/>
        </w:rPr>
        <w:t>列</w:t>
      </w:r>
      <w:r>
        <w:rPr>
          <w:rFonts w:hint="eastAsia"/>
        </w:rPr>
        <w:t>是字符串类型，</w:t>
      </w:r>
      <w:r w:rsidR="005A3962">
        <w:rPr>
          <w:rFonts w:hint="eastAsia"/>
        </w:rPr>
        <w:t>其会使用</w:t>
      </w:r>
      <w:r w:rsidR="005A3962">
        <w:rPr>
          <w:rFonts w:hint="eastAsia"/>
        </w:rPr>
        <w:t>StringIndexer</w:t>
      </w:r>
      <w:r>
        <w:rPr>
          <w:rFonts w:hint="eastAsia"/>
        </w:rPr>
        <w:t>先转换</w:t>
      </w:r>
      <w:r w:rsidR="005A3962">
        <w:rPr>
          <w:rFonts w:hint="eastAsia"/>
        </w:rPr>
        <w:t>成双精度</w:t>
      </w:r>
      <w:r>
        <w:rPr>
          <w:rFonts w:hint="eastAsia"/>
        </w:rPr>
        <w:t>。如果</w:t>
      </w:r>
      <w:r w:rsidR="00AD40A8">
        <w:rPr>
          <w:rFonts w:hint="eastAsia"/>
        </w:rPr>
        <w:t>在</w:t>
      </w:r>
      <w:r w:rsidR="00095466">
        <w:t>DataFrame</w:t>
      </w:r>
      <w:r w:rsidR="00AD40A8">
        <w:rPr>
          <w:rFonts w:hint="eastAsia"/>
        </w:rPr>
        <w:t>中</w:t>
      </w:r>
      <w:r>
        <w:rPr>
          <w:rFonts w:hint="eastAsia"/>
        </w:rPr>
        <w:t>标签列不存</w:t>
      </w:r>
      <w:r w:rsidR="00AD40A8">
        <w:rPr>
          <w:rFonts w:hint="eastAsia"/>
        </w:rPr>
        <w:t>在</w:t>
      </w:r>
      <w:r>
        <w:rPr>
          <w:rFonts w:hint="eastAsia"/>
        </w:rPr>
        <w:t>，输出标签</w:t>
      </w:r>
      <w:r w:rsidR="00AD40A8">
        <w:rPr>
          <w:rFonts w:hint="eastAsia"/>
        </w:rPr>
        <w:t>列</w:t>
      </w:r>
      <w:r>
        <w:rPr>
          <w:rFonts w:hint="eastAsia"/>
        </w:rPr>
        <w:t>将从公式中指定的响应变量被创建。假设</w:t>
      </w:r>
      <w:r w:rsidR="00095466">
        <w:t>DataFrame</w:t>
      </w:r>
      <w:r w:rsidR="00AD40A8">
        <w:rPr>
          <w:rFonts w:hint="eastAsia"/>
        </w:rPr>
        <w:t>包含的列为：</w:t>
      </w:r>
      <w:r>
        <w:rPr>
          <w:rFonts w:hint="eastAsia"/>
        </w:rPr>
        <w:t>id</w:t>
      </w:r>
      <w:r w:rsidR="00AD40A8">
        <w:rPr>
          <w:rFonts w:hint="eastAsia"/>
        </w:rPr>
        <w:t>、</w:t>
      </w:r>
      <w:r>
        <w:rPr>
          <w:rFonts w:hint="eastAsia"/>
        </w:rPr>
        <w:t>country</w:t>
      </w:r>
      <w:r w:rsidR="00AD40A8">
        <w:rPr>
          <w:rFonts w:hint="eastAsia"/>
        </w:rPr>
        <w:t>、</w:t>
      </w:r>
      <w:r>
        <w:rPr>
          <w:rFonts w:hint="eastAsia"/>
        </w:rPr>
        <w:t>hour</w:t>
      </w:r>
      <w:r>
        <w:rPr>
          <w:rFonts w:hint="eastAsia"/>
        </w:rPr>
        <w:t>和</w:t>
      </w:r>
      <w:r>
        <w:rPr>
          <w:rFonts w:hint="eastAsia"/>
        </w:rPr>
        <w:t>clicked</w:t>
      </w:r>
      <w:r>
        <w:rPr>
          <w:rFonts w:hint="eastAsia"/>
        </w:rPr>
        <w:t>：</w:t>
      </w:r>
    </w:p>
    <w:p w14:paraId="226AFE02" w14:textId="77777777" w:rsidR="00E169B9" w:rsidRDefault="00E169B9" w:rsidP="00E169B9">
      <w:pPr>
        <w:pStyle w:val="a7"/>
      </w:pPr>
      <w:r>
        <w:t>id | country | hour | clicked</w:t>
      </w:r>
    </w:p>
    <w:p w14:paraId="7D9F613F" w14:textId="77777777" w:rsidR="00E169B9" w:rsidRDefault="00E169B9" w:rsidP="00E169B9">
      <w:pPr>
        <w:pStyle w:val="a7"/>
      </w:pPr>
      <w:r>
        <w:t>---|---------|------|---------</w:t>
      </w:r>
    </w:p>
    <w:p w14:paraId="6662BBE0" w14:textId="77777777" w:rsidR="00E169B9" w:rsidRDefault="00E169B9" w:rsidP="00E169B9">
      <w:pPr>
        <w:pStyle w:val="a7"/>
      </w:pPr>
      <w:r>
        <w:t xml:space="preserve"> 7 | "US"    | 18   | 1.0</w:t>
      </w:r>
    </w:p>
    <w:p w14:paraId="74CE624E" w14:textId="77777777" w:rsidR="00E169B9" w:rsidRDefault="00E169B9" w:rsidP="00E169B9">
      <w:pPr>
        <w:pStyle w:val="a7"/>
      </w:pPr>
      <w:r>
        <w:t xml:space="preserve"> 8 | "CA"    | 12   | 0.0</w:t>
      </w:r>
    </w:p>
    <w:p w14:paraId="0E62B931" w14:textId="2C9E33B0" w:rsidR="0023348E" w:rsidRDefault="00E169B9" w:rsidP="00E169B9">
      <w:pPr>
        <w:pStyle w:val="a7"/>
      </w:pPr>
      <w:r>
        <w:t xml:space="preserve"> 9 | "NZ"    | 15   | 0.0</w:t>
      </w:r>
      <w:r w:rsidR="0023348E">
        <w:t xml:space="preserve"> </w:t>
      </w:r>
    </w:p>
    <w:p w14:paraId="61A6566B" w14:textId="426ABF9D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60</w:t>
      </w:r>
      <w:r>
        <w:fldChar w:fldCharType="end"/>
      </w:r>
    </w:p>
    <w:p w14:paraId="7C675840" w14:textId="10AAC90E" w:rsidR="0023348E" w:rsidRDefault="0023348E" w:rsidP="0023348E">
      <w:pPr>
        <w:ind w:firstLine="420"/>
      </w:pPr>
      <w:r>
        <w:rPr>
          <w:rFonts w:hint="eastAsia"/>
        </w:rPr>
        <w:t>如果用</w:t>
      </w:r>
      <w:r>
        <w:rPr>
          <w:rFonts w:hint="eastAsia"/>
        </w:rPr>
        <w:t>RFormula</w:t>
      </w:r>
      <w:r>
        <w:rPr>
          <w:rFonts w:hint="eastAsia"/>
        </w:rPr>
        <w:t>带有公式的字符串</w:t>
      </w:r>
      <w:r>
        <w:rPr>
          <w:rFonts w:hint="eastAsia"/>
        </w:rPr>
        <w:t>clicked ~ country + hour</w:t>
      </w:r>
      <w:r>
        <w:rPr>
          <w:rFonts w:hint="eastAsia"/>
        </w:rPr>
        <w:t>，这表明要</w:t>
      </w:r>
      <w:r w:rsidR="007A14F7">
        <w:rPr>
          <w:rFonts w:hint="eastAsia"/>
        </w:rPr>
        <w:t>基于</w:t>
      </w:r>
      <w:r w:rsidR="007A14F7">
        <w:rPr>
          <w:rFonts w:hint="eastAsia"/>
        </w:rPr>
        <w:t>country</w:t>
      </w:r>
      <w:r w:rsidR="007A14F7">
        <w:rPr>
          <w:rFonts w:hint="eastAsia"/>
        </w:rPr>
        <w:t>和</w:t>
      </w:r>
      <w:r w:rsidR="007A14F7">
        <w:rPr>
          <w:rFonts w:hint="eastAsia"/>
        </w:rPr>
        <w:t>hour</w:t>
      </w:r>
      <w:r>
        <w:rPr>
          <w:rFonts w:hint="eastAsia"/>
        </w:rPr>
        <w:t>预测</w:t>
      </w:r>
      <w:r>
        <w:rPr>
          <w:rFonts w:hint="eastAsia"/>
        </w:rPr>
        <w:t>clicked</w:t>
      </w:r>
      <w:r>
        <w:rPr>
          <w:rFonts w:hint="eastAsia"/>
        </w:rPr>
        <w:t>，改造后应该得到以下</w:t>
      </w:r>
      <w:r w:rsidR="00095466">
        <w:t>DataFrame</w:t>
      </w:r>
      <w:r>
        <w:rPr>
          <w:rFonts w:hint="eastAsia"/>
        </w:rPr>
        <w:t>：</w:t>
      </w:r>
    </w:p>
    <w:p w14:paraId="10E2A29C" w14:textId="77777777" w:rsidR="00D14CA5" w:rsidRDefault="00D14CA5" w:rsidP="00D14CA5">
      <w:pPr>
        <w:pStyle w:val="a7"/>
      </w:pPr>
      <w:r>
        <w:t>id | country | hour | clicked | features         | label</w:t>
      </w:r>
    </w:p>
    <w:p w14:paraId="6185048D" w14:textId="77777777" w:rsidR="00D14CA5" w:rsidRDefault="00D14CA5" w:rsidP="00D14CA5">
      <w:pPr>
        <w:pStyle w:val="a7"/>
      </w:pPr>
      <w:r>
        <w:t>---|---------|------|---------|------------------|-------</w:t>
      </w:r>
    </w:p>
    <w:p w14:paraId="470C72CF" w14:textId="77777777" w:rsidR="00D14CA5" w:rsidRDefault="00D14CA5" w:rsidP="00D14CA5">
      <w:pPr>
        <w:pStyle w:val="a7"/>
      </w:pPr>
      <w:r>
        <w:t xml:space="preserve"> 7 | "US"    | 18   | 1.0     | [0.0, 0.0, 18.0] | 1.0</w:t>
      </w:r>
    </w:p>
    <w:p w14:paraId="439D4405" w14:textId="77777777" w:rsidR="00D14CA5" w:rsidRDefault="00D14CA5" w:rsidP="00D14CA5">
      <w:pPr>
        <w:pStyle w:val="a7"/>
      </w:pPr>
      <w:r>
        <w:t xml:space="preserve"> 8 | "CA"    | 12   | 0.0     | [0.0, 1.0, 12.0] | 0.0</w:t>
      </w:r>
    </w:p>
    <w:p w14:paraId="6D57CCC8" w14:textId="03473EF9" w:rsidR="0023348E" w:rsidRDefault="00D14CA5" w:rsidP="00D14CA5">
      <w:pPr>
        <w:pStyle w:val="a7"/>
      </w:pPr>
      <w:r>
        <w:t xml:space="preserve"> 9 | "NZ"    | 15   | 0.0     | [1.0, 0.0, 15.0] | 0.0</w:t>
      </w:r>
    </w:p>
    <w:p w14:paraId="4627717F" w14:textId="4D877061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61</w:t>
      </w:r>
      <w:r>
        <w:fldChar w:fldCharType="end"/>
      </w:r>
    </w:p>
    <w:p w14:paraId="1CDF97AF" w14:textId="43A55CD1" w:rsidR="0023348E" w:rsidRDefault="00F90582" w:rsidP="0023348E">
      <w:pPr>
        <w:ind w:firstLine="420"/>
      </w:pPr>
      <w:r>
        <w:rPr>
          <w:rFonts w:hint="eastAsia"/>
        </w:rPr>
        <w:t>代码如下：</w:t>
      </w:r>
    </w:p>
    <w:p w14:paraId="2DC6DCD6" w14:textId="77777777" w:rsidR="00D14CA5" w:rsidRDefault="00D14CA5" w:rsidP="00D14CA5">
      <w:pPr>
        <w:pStyle w:val="a7"/>
      </w:pPr>
      <w:r>
        <w:t>scala&gt; import org.apache.spark.ml.feature.RFormula</w:t>
      </w:r>
    </w:p>
    <w:p w14:paraId="4112BC29" w14:textId="77777777" w:rsidR="00D14CA5" w:rsidRDefault="00D14CA5" w:rsidP="00D14CA5">
      <w:pPr>
        <w:pStyle w:val="a7"/>
      </w:pPr>
      <w:r>
        <w:t>import org.apache.spark.ml.feature.RFormula</w:t>
      </w:r>
    </w:p>
    <w:p w14:paraId="071D2BBC" w14:textId="77777777" w:rsidR="00D14CA5" w:rsidRDefault="00D14CA5" w:rsidP="00D14CA5">
      <w:pPr>
        <w:pStyle w:val="a7"/>
      </w:pPr>
    </w:p>
    <w:p w14:paraId="0523879E" w14:textId="77777777" w:rsidR="00D14CA5" w:rsidRDefault="00D14CA5" w:rsidP="00D14CA5">
      <w:pPr>
        <w:pStyle w:val="a7"/>
      </w:pPr>
      <w:r>
        <w:t>scala&gt; val dataset = spark.createDataFrame(Seq(</w:t>
      </w:r>
    </w:p>
    <w:p w14:paraId="3F167457" w14:textId="77777777" w:rsidR="00D14CA5" w:rsidRDefault="00D14CA5" w:rsidP="00D14CA5">
      <w:pPr>
        <w:pStyle w:val="a7"/>
      </w:pPr>
      <w:r>
        <w:t xml:space="preserve">     |   (7, "US", 18, 1.0),</w:t>
      </w:r>
    </w:p>
    <w:p w14:paraId="5B7A136F" w14:textId="77777777" w:rsidR="00D14CA5" w:rsidRDefault="00D14CA5" w:rsidP="00D14CA5">
      <w:pPr>
        <w:pStyle w:val="a7"/>
      </w:pPr>
      <w:r>
        <w:t xml:space="preserve">     |   (8, "CA", 12, 0.0),</w:t>
      </w:r>
    </w:p>
    <w:p w14:paraId="75485D64" w14:textId="77777777" w:rsidR="00D14CA5" w:rsidRDefault="00D14CA5" w:rsidP="00D14CA5">
      <w:pPr>
        <w:pStyle w:val="a7"/>
      </w:pPr>
      <w:r>
        <w:t xml:space="preserve">     |   (9, "NZ", 15, 0.0)</w:t>
      </w:r>
    </w:p>
    <w:p w14:paraId="7433BDE3" w14:textId="77777777" w:rsidR="00D14CA5" w:rsidRDefault="00D14CA5" w:rsidP="00D14CA5">
      <w:pPr>
        <w:pStyle w:val="a7"/>
      </w:pPr>
      <w:r>
        <w:t xml:space="preserve">     | )).toDF("id", "country", "hour", "clicked")</w:t>
      </w:r>
    </w:p>
    <w:p w14:paraId="00089159" w14:textId="77777777" w:rsidR="00D14CA5" w:rsidRDefault="00D14CA5" w:rsidP="00D14CA5">
      <w:pPr>
        <w:pStyle w:val="a7"/>
      </w:pPr>
      <w:r>
        <w:t>dataset: org.apache.spark.sql.DataFrame = [id: int, country: string ... 2 more fields]</w:t>
      </w:r>
    </w:p>
    <w:p w14:paraId="558F42D2" w14:textId="77777777" w:rsidR="00D14CA5" w:rsidRDefault="00D14CA5" w:rsidP="00D14CA5">
      <w:pPr>
        <w:pStyle w:val="a7"/>
      </w:pPr>
    </w:p>
    <w:p w14:paraId="74035B7C" w14:textId="77777777" w:rsidR="00D14CA5" w:rsidRDefault="00D14CA5" w:rsidP="00D14CA5">
      <w:pPr>
        <w:pStyle w:val="a7"/>
      </w:pPr>
      <w:r>
        <w:t>scala&gt; val formula = new RFormula().setFormula("clicked ~ country + hour").setFeaturesCol("features").setLabelCol("label")</w:t>
      </w:r>
    </w:p>
    <w:p w14:paraId="3FD9A526" w14:textId="77777777" w:rsidR="00D14CA5" w:rsidRDefault="00D14CA5" w:rsidP="00D14CA5">
      <w:pPr>
        <w:pStyle w:val="a7"/>
      </w:pPr>
      <w:r>
        <w:t>formula: org.apache.spark.ml.feature.RFormula = RFormula(clicked ~ country + hour) (uid=rFormula_7340c58620d2)</w:t>
      </w:r>
    </w:p>
    <w:p w14:paraId="14599D2D" w14:textId="77777777" w:rsidR="00D14CA5" w:rsidRDefault="00D14CA5" w:rsidP="00D14CA5">
      <w:pPr>
        <w:pStyle w:val="a7"/>
      </w:pPr>
    </w:p>
    <w:p w14:paraId="4CEF8F94" w14:textId="77777777" w:rsidR="00D14CA5" w:rsidRDefault="00D14CA5" w:rsidP="00D14CA5">
      <w:pPr>
        <w:pStyle w:val="a7"/>
      </w:pPr>
      <w:r>
        <w:t>scala&gt; val output = formula.fit(dataset).transform(dataset)</w:t>
      </w:r>
    </w:p>
    <w:p w14:paraId="1D63FE81" w14:textId="77777777" w:rsidR="00D14CA5" w:rsidRDefault="00D14CA5" w:rsidP="00D14CA5">
      <w:pPr>
        <w:pStyle w:val="a7"/>
      </w:pPr>
      <w:r>
        <w:t>output: org.apache.spark.sql.DataFrame = [id: int, country: string ... 4 more fields]</w:t>
      </w:r>
    </w:p>
    <w:p w14:paraId="20275742" w14:textId="77777777" w:rsidR="00D14CA5" w:rsidRDefault="00D14CA5" w:rsidP="00D14CA5">
      <w:pPr>
        <w:pStyle w:val="a7"/>
      </w:pPr>
    </w:p>
    <w:p w14:paraId="204B41E4" w14:textId="77777777" w:rsidR="00D14CA5" w:rsidRDefault="00D14CA5" w:rsidP="00D14CA5">
      <w:pPr>
        <w:pStyle w:val="a7"/>
      </w:pPr>
      <w:r>
        <w:t>scala&gt; output.select("features", "label").show()</w:t>
      </w:r>
    </w:p>
    <w:p w14:paraId="022B832D" w14:textId="77777777" w:rsidR="00D14CA5" w:rsidRDefault="00D14CA5" w:rsidP="00D14CA5">
      <w:pPr>
        <w:pStyle w:val="a7"/>
      </w:pPr>
      <w:r>
        <w:t>+--------------+-----+</w:t>
      </w:r>
    </w:p>
    <w:p w14:paraId="5A54036D" w14:textId="77777777" w:rsidR="00D14CA5" w:rsidRDefault="00D14CA5" w:rsidP="00D14CA5">
      <w:pPr>
        <w:pStyle w:val="a7"/>
      </w:pPr>
      <w:r>
        <w:t>|      features|label|</w:t>
      </w:r>
    </w:p>
    <w:p w14:paraId="641461A3" w14:textId="77777777" w:rsidR="00D14CA5" w:rsidRDefault="00D14CA5" w:rsidP="00D14CA5">
      <w:pPr>
        <w:pStyle w:val="a7"/>
      </w:pPr>
      <w:r>
        <w:t>+--------------+-----+</w:t>
      </w:r>
    </w:p>
    <w:p w14:paraId="7CF2906A" w14:textId="77777777" w:rsidR="00D14CA5" w:rsidRDefault="00D14CA5" w:rsidP="00D14CA5">
      <w:pPr>
        <w:pStyle w:val="a7"/>
      </w:pPr>
      <w:r>
        <w:t>|[0.0,0.0,18.0]|  1.0|</w:t>
      </w:r>
    </w:p>
    <w:p w14:paraId="009B296C" w14:textId="77777777" w:rsidR="00D14CA5" w:rsidRDefault="00D14CA5" w:rsidP="00D14CA5">
      <w:pPr>
        <w:pStyle w:val="a7"/>
      </w:pPr>
      <w:r>
        <w:t>|[1.0,0.0,12.0]|  0.0|</w:t>
      </w:r>
    </w:p>
    <w:p w14:paraId="5B90D1E6" w14:textId="77777777" w:rsidR="00D14CA5" w:rsidRDefault="00D14CA5" w:rsidP="00D14CA5">
      <w:pPr>
        <w:pStyle w:val="a7"/>
      </w:pPr>
      <w:r>
        <w:t>|[0.0,1.0,15.0]|  0.0|</w:t>
      </w:r>
    </w:p>
    <w:p w14:paraId="35AED75B" w14:textId="5DD15133" w:rsidR="00D14CA5" w:rsidRDefault="00D14CA5" w:rsidP="00D14CA5">
      <w:pPr>
        <w:pStyle w:val="a7"/>
      </w:pPr>
      <w:r>
        <w:t>+--------------+-----+</w:t>
      </w:r>
    </w:p>
    <w:p w14:paraId="12BBDE5C" w14:textId="0BE824DC" w:rsidR="00576232" w:rsidRPr="00576232" w:rsidRDefault="00576232" w:rsidP="00576232">
      <w:pPr>
        <w:pStyle w:val="Caption"/>
      </w:pPr>
      <w:r>
        <w:rPr>
          <w:rFonts w:hint="eastAsia"/>
        </w:rPr>
        <w:lastRenderedPageBreak/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62</w:t>
      </w:r>
      <w:r>
        <w:fldChar w:fldCharType="end"/>
      </w:r>
    </w:p>
    <w:p w14:paraId="48CAC654" w14:textId="77777777" w:rsidR="0023348E" w:rsidRDefault="0023348E" w:rsidP="00A27500">
      <w:pPr>
        <w:pStyle w:val="Heading3"/>
      </w:pPr>
      <w:r>
        <w:t xml:space="preserve">ChiSqSelector </w:t>
      </w:r>
    </w:p>
    <w:p w14:paraId="0067B30E" w14:textId="368B8087" w:rsidR="00976F9E" w:rsidRDefault="00976F9E" w:rsidP="00976F9E">
      <w:pPr>
        <w:ind w:firstLine="420"/>
      </w:pPr>
      <w:r>
        <w:rPr>
          <w:rFonts w:hint="eastAsia"/>
        </w:rPr>
        <w:t>ChiSqSelector</w:t>
      </w:r>
      <w:r w:rsidR="009A25D2">
        <w:rPr>
          <w:rFonts w:hint="eastAsia"/>
        </w:rPr>
        <w:t>代表卡方特征选择，</w:t>
      </w:r>
      <w:r>
        <w:rPr>
          <w:rFonts w:hint="eastAsia"/>
        </w:rPr>
        <w:t>使用具有分类特征的标签数据进行操作。</w:t>
      </w:r>
      <w:r>
        <w:rPr>
          <w:rFonts w:hint="eastAsia"/>
        </w:rPr>
        <w:t>ChiSqSelector</w:t>
      </w:r>
      <w:r>
        <w:rPr>
          <w:rFonts w:hint="eastAsia"/>
        </w:rPr>
        <w:t>使用卡方独立测试来决定选择哪些特征。它支持五种选择方法：</w:t>
      </w:r>
      <w:r>
        <w:rPr>
          <w:rFonts w:hint="eastAsia"/>
        </w:rPr>
        <w:t>numTopFeatures</w:t>
      </w:r>
      <w:r>
        <w:rPr>
          <w:rFonts w:hint="eastAsia"/>
        </w:rPr>
        <w:t>、</w:t>
      </w:r>
      <w:r w:rsidRPr="00976F9E">
        <w:t>percentile</w:t>
      </w:r>
      <w:r>
        <w:rPr>
          <w:rFonts w:hint="eastAsia"/>
        </w:rPr>
        <w:t>、</w:t>
      </w:r>
      <w:r>
        <w:rPr>
          <w:rFonts w:hint="eastAsia"/>
        </w:rPr>
        <w:t>fpr</w:t>
      </w:r>
      <w:r>
        <w:rPr>
          <w:rFonts w:hint="eastAsia"/>
        </w:rPr>
        <w:t>、</w:t>
      </w:r>
      <w:r>
        <w:rPr>
          <w:rFonts w:hint="eastAsia"/>
        </w:rPr>
        <w:t>fdr</w:t>
      </w:r>
      <w:r>
        <w:rPr>
          <w:rFonts w:hint="eastAsia"/>
        </w:rPr>
        <w:t>、</w:t>
      </w:r>
      <w:r>
        <w:rPr>
          <w:rFonts w:hint="eastAsia"/>
        </w:rPr>
        <w:t>fwe</w:t>
      </w:r>
      <w:r>
        <w:rPr>
          <w:rFonts w:hint="eastAsia"/>
        </w:rPr>
        <w:t>：</w:t>
      </w:r>
    </w:p>
    <w:p w14:paraId="254CCE8B" w14:textId="250C1539" w:rsidR="00976F9E" w:rsidRDefault="00976F9E" w:rsidP="00976F9E">
      <w:pPr>
        <w:ind w:firstLine="420"/>
      </w:pPr>
      <w:r>
        <w:rPr>
          <w:rFonts w:hint="eastAsia"/>
        </w:rPr>
        <w:t>numTopFeatures</w:t>
      </w:r>
      <w:r>
        <w:rPr>
          <w:rFonts w:hint="eastAsia"/>
        </w:rPr>
        <w:t>：根据卡方检验选择固定数量的顶级特征。这类似于产生具有最大预测能力的特征。</w:t>
      </w:r>
    </w:p>
    <w:p w14:paraId="0E9C75A7" w14:textId="3476457C" w:rsidR="00976F9E" w:rsidRDefault="00976F9E" w:rsidP="00976F9E">
      <w:pPr>
        <w:ind w:firstLine="420"/>
      </w:pPr>
      <w:r w:rsidRPr="00976F9E">
        <w:t>Percentile</w:t>
      </w:r>
      <w:r>
        <w:rPr>
          <w:rFonts w:hint="eastAsia"/>
        </w:rPr>
        <w:t>：类似于</w:t>
      </w:r>
      <w:r>
        <w:rPr>
          <w:rFonts w:hint="eastAsia"/>
        </w:rPr>
        <w:t>numTopFeatures</w:t>
      </w:r>
      <w:r>
        <w:rPr>
          <w:rFonts w:hint="eastAsia"/>
        </w:rPr>
        <w:t>，但是选择所有特征的一部分而不是固定的数字。</w:t>
      </w:r>
    </w:p>
    <w:p w14:paraId="235A50A6" w14:textId="7164E911" w:rsidR="00976F9E" w:rsidRDefault="00346A1A" w:rsidP="00976F9E">
      <w:pPr>
        <w:ind w:firstLine="420"/>
      </w:pPr>
      <w:r>
        <w:t>F</w:t>
      </w:r>
      <w:r w:rsidR="00976F9E">
        <w:rPr>
          <w:rFonts w:hint="eastAsia"/>
        </w:rPr>
        <w:t>pr</w:t>
      </w:r>
      <w:r>
        <w:rPr>
          <w:rFonts w:hint="eastAsia"/>
        </w:rPr>
        <w:t>：</w:t>
      </w:r>
      <w:r w:rsidR="00976F9E">
        <w:rPr>
          <w:rFonts w:hint="eastAsia"/>
        </w:rPr>
        <w:t>选择</w:t>
      </w:r>
      <w:r w:rsidR="00976F9E">
        <w:rPr>
          <w:rFonts w:hint="eastAsia"/>
        </w:rPr>
        <w:t>p</w:t>
      </w:r>
      <w:r w:rsidR="00976F9E">
        <w:rPr>
          <w:rFonts w:hint="eastAsia"/>
        </w:rPr>
        <w:t>值低于阈值的所有特征，从而控制选择的误报率。</w:t>
      </w:r>
    </w:p>
    <w:p w14:paraId="5AD4C6FF" w14:textId="4545C9AE" w:rsidR="00976F9E" w:rsidRDefault="00346A1A" w:rsidP="00976F9E">
      <w:pPr>
        <w:ind w:firstLine="420"/>
      </w:pPr>
      <w:r>
        <w:t>F</w:t>
      </w:r>
      <w:r w:rsidR="00976F9E">
        <w:rPr>
          <w:rFonts w:hint="eastAsia"/>
        </w:rPr>
        <w:t>dr</w:t>
      </w:r>
      <w:r>
        <w:rPr>
          <w:rFonts w:hint="eastAsia"/>
        </w:rPr>
        <w:t>：</w:t>
      </w:r>
      <w:r w:rsidR="00976F9E">
        <w:rPr>
          <w:rFonts w:hint="eastAsia"/>
        </w:rPr>
        <w:t>使用</w:t>
      </w:r>
      <w:r w:rsidR="00976F9E">
        <w:rPr>
          <w:rFonts w:hint="eastAsia"/>
        </w:rPr>
        <w:t>Benjamini-Hochberg</w:t>
      </w:r>
      <w:r w:rsidR="00976F9E">
        <w:rPr>
          <w:rFonts w:hint="eastAsia"/>
        </w:rPr>
        <w:t>过程来选择虚假发现率低于阈值的所有特征。</w:t>
      </w:r>
    </w:p>
    <w:p w14:paraId="4767506F" w14:textId="450815D4" w:rsidR="0023348E" w:rsidRDefault="00346A1A" w:rsidP="00976F9E">
      <w:pPr>
        <w:ind w:firstLine="420"/>
      </w:pPr>
      <w:r>
        <w:t>Few</w:t>
      </w:r>
      <w:r>
        <w:rPr>
          <w:rFonts w:hint="eastAsia"/>
        </w:rPr>
        <w:t>：</w:t>
      </w:r>
      <w:r w:rsidR="00976F9E">
        <w:rPr>
          <w:rFonts w:hint="eastAsia"/>
        </w:rPr>
        <w:t>选择</w:t>
      </w:r>
      <w:r w:rsidR="00976F9E">
        <w:rPr>
          <w:rFonts w:hint="eastAsia"/>
        </w:rPr>
        <w:t>p</w:t>
      </w:r>
      <w:r w:rsidR="00976F9E">
        <w:rPr>
          <w:rFonts w:hint="eastAsia"/>
        </w:rPr>
        <w:t>值低于阈值的所有特征。阈值由</w:t>
      </w:r>
      <w:r w:rsidR="00976F9E">
        <w:rPr>
          <w:rFonts w:hint="eastAsia"/>
        </w:rPr>
        <w:t>1 / numFeatures</w:t>
      </w:r>
      <w:r w:rsidR="00976F9E">
        <w:rPr>
          <w:rFonts w:hint="eastAsia"/>
        </w:rPr>
        <w:t>缩放，从而控制选择的</w:t>
      </w:r>
      <w:r w:rsidR="00075241" w:rsidRPr="00075241">
        <w:rPr>
          <w:rFonts w:hint="eastAsia"/>
        </w:rPr>
        <w:t>总体误差</w:t>
      </w:r>
      <w:r w:rsidR="00075241">
        <w:rPr>
          <w:rFonts w:hint="eastAsia"/>
        </w:rPr>
        <w:t>（</w:t>
      </w:r>
      <w:r w:rsidR="00075241" w:rsidRPr="00075241">
        <w:t>family-wise error rate</w:t>
      </w:r>
      <w:r w:rsidR="00075241">
        <w:rPr>
          <w:rFonts w:hint="eastAsia"/>
        </w:rPr>
        <w:t>）</w:t>
      </w:r>
      <w:r w:rsidR="00976F9E">
        <w:rPr>
          <w:rFonts w:hint="eastAsia"/>
        </w:rPr>
        <w:t>。默认情况下，选择方法是</w:t>
      </w:r>
      <w:r w:rsidR="00976F9E">
        <w:rPr>
          <w:rFonts w:hint="eastAsia"/>
        </w:rPr>
        <w:t>numTopFeatures</w:t>
      </w:r>
      <w:r w:rsidR="00976F9E">
        <w:rPr>
          <w:rFonts w:hint="eastAsia"/>
        </w:rPr>
        <w:t>，顶级要素的默认数量设置为</w:t>
      </w:r>
      <w:r w:rsidR="00976F9E">
        <w:rPr>
          <w:rFonts w:hint="eastAsia"/>
        </w:rPr>
        <w:t>50</w:t>
      </w:r>
      <w:r w:rsidR="009071BF">
        <w:rPr>
          <w:rFonts w:hint="eastAsia"/>
        </w:rPr>
        <w:t>。</w:t>
      </w:r>
      <w:r w:rsidR="00976F9E">
        <w:rPr>
          <w:rFonts w:hint="eastAsia"/>
        </w:rPr>
        <w:t>用户可以使用</w:t>
      </w:r>
      <w:r w:rsidR="00976F9E">
        <w:rPr>
          <w:rFonts w:hint="eastAsia"/>
        </w:rPr>
        <w:t>setSelectorType</w:t>
      </w:r>
      <w:r w:rsidR="00976F9E">
        <w:rPr>
          <w:rFonts w:hint="eastAsia"/>
        </w:rPr>
        <w:t>选择一个选择方法。</w:t>
      </w:r>
      <w:r w:rsidR="00C240D3">
        <w:rPr>
          <w:rFonts w:hint="eastAsia"/>
        </w:rPr>
        <w:t>假设有一个</w:t>
      </w:r>
      <w:r w:rsidR="00095466">
        <w:t>DataFrame</w:t>
      </w:r>
      <w:r w:rsidR="00C240D3">
        <w:rPr>
          <w:rFonts w:hint="eastAsia"/>
        </w:rPr>
        <w:t>含有</w:t>
      </w:r>
      <w:r w:rsidR="00C240D3">
        <w:rPr>
          <w:rFonts w:hint="eastAsia"/>
        </w:rPr>
        <w:t>id</w:t>
      </w:r>
      <w:r w:rsidR="00E747E4">
        <w:rPr>
          <w:rFonts w:hint="eastAsia"/>
        </w:rPr>
        <w:t>、</w:t>
      </w:r>
      <w:r w:rsidR="00C240D3">
        <w:rPr>
          <w:rFonts w:hint="eastAsia"/>
        </w:rPr>
        <w:t>features</w:t>
      </w:r>
      <w:r w:rsidR="00C240D3">
        <w:rPr>
          <w:rFonts w:hint="eastAsia"/>
        </w:rPr>
        <w:t>和</w:t>
      </w:r>
      <w:r w:rsidR="00C240D3">
        <w:rPr>
          <w:rFonts w:hint="eastAsia"/>
        </w:rPr>
        <w:t>clicked</w:t>
      </w:r>
      <w:r w:rsidR="00C240D3">
        <w:rPr>
          <w:rFonts w:hint="eastAsia"/>
        </w:rPr>
        <w:t>三列，其中</w:t>
      </w:r>
      <w:r w:rsidR="00C240D3">
        <w:rPr>
          <w:rFonts w:hint="eastAsia"/>
        </w:rPr>
        <w:t>clicked</w:t>
      </w:r>
      <w:r w:rsidR="00C240D3">
        <w:rPr>
          <w:rFonts w:hint="eastAsia"/>
        </w:rPr>
        <w:t>为需要预测的目标：</w:t>
      </w:r>
    </w:p>
    <w:p w14:paraId="28543206" w14:textId="5E5DB4F0" w:rsidR="00D703A4" w:rsidRDefault="00D703A4" w:rsidP="00D703A4">
      <w:pPr>
        <w:pStyle w:val="a7"/>
      </w:pPr>
      <w:r>
        <w:t>id | features              | clicked</w:t>
      </w:r>
    </w:p>
    <w:p w14:paraId="410FCC33" w14:textId="77777777" w:rsidR="00D703A4" w:rsidRDefault="00D703A4" w:rsidP="00D703A4">
      <w:pPr>
        <w:pStyle w:val="a7"/>
      </w:pPr>
      <w:r>
        <w:t>---|-----------------------|---------</w:t>
      </w:r>
    </w:p>
    <w:p w14:paraId="161986F6" w14:textId="77777777" w:rsidR="00D703A4" w:rsidRDefault="00D703A4" w:rsidP="00D703A4">
      <w:pPr>
        <w:pStyle w:val="a7"/>
      </w:pPr>
      <w:r>
        <w:t xml:space="preserve"> 7 | [0.0, 0.0, 18.0, 1.0] | 1.0</w:t>
      </w:r>
    </w:p>
    <w:p w14:paraId="6C5B5B50" w14:textId="77777777" w:rsidR="00D703A4" w:rsidRDefault="00D703A4" w:rsidP="00D703A4">
      <w:pPr>
        <w:pStyle w:val="a7"/>
      </w:pPr>
      <w:r>
        <w:t xml:space="preserve"> 8 | [0.0, 1.0, 12.0, 0.0] | 0.0</w:t>
      </w:r>
    </w:p>
    <w:p w14:paraId="5A3F85DC" w14:textId="07CB0500" w:rsidR="0023348E" w:rsidRDefault="00D703A4" w:rsidP="00D703A4">
      <w:pPr>
        <w:pStyle w:val="a7"/>
      </w:pPr>
      <w:r>
        <w:t xml:space="preserve"> 9 | [1.0, 0.0, 15.0, 0.1] | 0.0</w:t>
      </w:r>
    </w:p>
    <w:p w14:paraId="0E5A4D02" w14:textId="31640362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63</w:t>
      </w:r>
      <w:r>
        <w:fldChar w:fldCharType="end"/>
      </w:r>
    </w:p>
    <w:p w14:paraId="51FF3EC9" w14:textId="4D2D7391" w:rsidR="0023348E" w:rsidRDefault="0023348E" w:rsidP="0023348E">
      <w:pPr>
        <w:ind w:firstLine="420"/>
      </w:pPr>
      <w:r>
        <w:rPr>
          <w:rFonts w:hint="eastAsia"/>
        </w:rPr>
        <w:t>如果</w:t>
      </w:r>
      <w:r w:rsidR="009071BF">
        <w:rPr>
          <w:rFonts w:hint="eastAsia"/>
        </w:rPr>
        <w:t>使用</w:t>
      </w:r>
      <w:r w:rsidR="009071BF" w:rsidRPr="009071BF">
        <w:t>numTopFeatures = 1</w:t>
      </w:r>
      <w:r w:rsidR="009071BF">
        <w:rPr>
          <w:rFonts w:hint="eastAsia"/>
        </w:rPr>
        <w:t>的</w:t>
      </w:r>
      <w:r>
        <w:rPr>
          <w:rFonts w:hint="eastAsia"/>
        </w:rPr>
        <w:t>ChiSqSelector</w:t>
      </w:r>
      <w:r>
        <w:rPr>
          <w:rFonts w:hint="eastAsia"/>
        </w:rPr>
        <w:t>，然后根据标签</w:t>
      </w:r>
      <w:r>
        <w:rPr>
          <w:rFonts w:hint="eastAsia"/>
        </w:rPr>
        <w:t>clicked</w:t>
      </w:r>
      <w:r w:rsidR="009071BF">
        <w:rPr>
          <w:rFonts w:hint="eastAsia"/>
        </w:rPr>
        <w:t>，特征向量的最后一列</w:t>
      </w:r>
      <w:r>
        <w:rPr>
          <w:rFonts w:hint="eastAsia"/>
        </w:rPr>
        <w:t>被选为最有用的</w:t>
      </w:r>
      <w:r w:rsidR="009071BF">
        <w:rPr>
          <w:rFonts w:hint="eastAsia"/>
        </w:rPr>
        <w:t>特征</w:t>
      </w:r>
      <w:r>
        <w:rPr>
          <w:rFonts w:hint="eastAsia"/>
        </w:rPr>
        <w:t>：</w:t>
      </w:r>
    </w:p>
    <w:p w14:paraId="76E9690B" w14:textId="77777777" w:rsidR="00D703A4" w:rsidRDefault="00D703A4" w:rsidP="00D703A4">
      <w:pPr>
        <w:pStyle w:val="a7"/>
      </w:pPr>
      <w:r>
        <w:t>id | features              | clicked | selectedFeatures</w:t>
      </w:r>
    </w:p>
    <w:p w14:paraId="736FBED5" w14:textId="77777777" w:rsidR="00D703A4" w:rsidRDefault="00D703A4" w:rsidP="00D703A4">
      <w:pPr>
        <w:pStyle w:val="a7"/>
      </w:pPr>
      <w:r>
        <w:t>---|-----------------------|---------|------------------</w:t>
      </w:r>
    </w:p>
    <w:p w14:paraId="20F8EAB1" w14:textId="77777777" w:rsidR="00D703A4" w:rsidRDefault="00D703A4" w:rsidP="00D703A4">
      <w:pPr>
        <w:pStyle w:val="a7"/>
      </w:pPr>
      <w:r>
        <w:t xml:space="preserve"> 7 | [0.0, 0.0, 18.0, 1.0] | 1.0     | [1.0]</w:t>
      </w:r>
    </w:p>
    <w:p w14:paraId="08503EC7" w14:textId="77777777" w:rsidR="00D703A4" w:rsidRDefault="00D703A4" w:rsidP="00D703A4">
      <w:pPr>
        <w:pStyle w:val="a7"/>
      </w:pPr>
      <w:r>
        <w:t xml:space="preserve"> 8 | [0.0, 1.0, 12.0, 0.0] | 0.0     | [0.0]</w:t>
      </w:r>
    </w:p>
    <w:p w14:paraId="506EF2BF" w14:textId="77777777" w:rsidR="00D703A4" w:rsidRDefault="00D703A4" w:rsidP="00D703A4">
      <w:pPr>
        <w:pStyle w:val="a7"/>
      </w:pPr>
      <w:r>
        <w:t xml:space="preserve"> 9 | [1.0, 0.0, 15.0, 0.1] | 0.0     | [0.1]</w:t>
      </w:r>
    </w:p>
    <w:p w14:paraId="3B3B05CE" w14:textId="5421ACA3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64</w:t>
      </w:r>
      <w:r>
        <w:fldChar w:fldCharType="end"/>
      </w:r>
    </w:p>
    <w:p w14:paraId="13A5F684" w14:textId="622EDFF2" w:rsidR="0023348E" w:rsidRDefault="008C5C65" w:rsidP="0023348E">
      <w:pPr>
        <w:ind w:firstLine="420"/>
      </w:pPr>
      <w:r>
        <w:rPr>
          <w:rFonts w:hint="eastAsia"/>
        </w:rPr>
        <w:t>代码如下：</w:t>
      </w:r>
    </w:p>
    <w:p w14:paraId="472E716F" w14:textId="77777777" w:rsidR="00D753E2" w:rsidRDefault="00D753E2" w:rsidP="00D753E2">
      <w:pPr>
        <w:pStyle w:val="a7"/>
      </w:pPr>
      <w:r>
        <w:t>scala&gt; import org.apache.spark.ml.feature.ChiSqSelector</w:t>
      </w:r>
    </w:p>
    <w:p w14:paraId="5BC27F1F" w14:textId="77777777" w:rsidR="00D753E2" w:rsidRDefault="00D753E2" w:rsidP="00D753E2">
      <w:pPr>
        <w:pStyle w:val="a7"/>
      </w:pPr>
      <w:r>
        <w:t>import org.apache.spark.ml.feature.ChiSqSelector</w:t>
      </w:r>
    </w:p>
    <w:p w14:paraId="4F93B342" w14:textId="77777777" w:rsidR="00D753E2" w:rsidRDefault="00D753E2" w:rsidP="00D753E2">
      <w:pPr>
        <w:pStyle w:val="a7"/>
      </w:pPr>
    </w:p>
    <w:p w14:paraId="7050D380" w14:textId="77777777" w:rsidR="00D753E2" w:rsidRDefault="00D753E2" w:rsidP="00D753E2">
      <w:pPr>
        <w:pStyle w:val="a7"/>
      </w:pPr>
      <w:r>
        <w:t>scala&gt; import org.apache.spark.ml.linalg.Vectors</w:t>
      </w:r>
    </w:p>
    <w:p w14:paraId="67CEBE3F" w14:textId="77777777" w:rsidR="00D753E2" w:rsidRDefault="00D753E2" w:rsidP="00D753E2">
      <w:pPr>
        <w:pStyle w:val="a7"/>
      </w:pPr>
      <w:r>
        <w:t>import org.apache.spark.ml.linalg.Vectors</w:t>
      </w:r>
    </w:p>
    <w:p w14:paraId="016574B2" w14:textId="77777777" w:rsidR="00D753E2" w:rsidRDefault="00D753E2" w:rsidP="00D753E2">
      <w:pPr>
        <w:pStyle w:val="a7"/>
      </w:pPr>
    </w:p>
    <w:p w14:paraId="2C3A832B" w14:textId="77777777" w:rsidR="00D753E2" w:rsidRDefault="00D753E2" w:rsidP="00D753E2">
      <w:pPr>
        <w:pStyle w:val="a7"/>
      </w:pPr>
      <w:r>
        <w:t xml:space="preserve">scala&gt; </w:t>
      </w:r>
    </w:p>
    <w:p w14:paraId="5BC6CC6E" w14:textId="77777777" w:rsidR="00D753E2" w:rsidRDefault="00D753E2" w:rsidP="00D753E2">
      <w:pPr>
        <w:pStyle w:val="a7"/>
      </w:pPr>
    </w:p>
    <w:p w14:paraId="749D8C0F" w14:textId="77777777" w:rsidR="00D753E2" w:rsidRDefault="00D753E2" w:rsidP="00D753E2">
      <w:pPr>
        <w:pStyle w:val="a7"/>
      </w:pPr>
      <w:r>
        <w:t>scala&gt; val data = Seq(</w:t>
      </w:r>
    </w:p>
    <w:p w14:paraId="5B1319C7" w14:textId="77777777" w:rsidR="00D753E2" w:rsidRDefault="00D753E2" w:rsidP="00D753E2">
      <w:pPr>
        <w:pStyle w:val="a7"/>
      </w:pPr>
      <w:r>
        <w:t xml:space="preserve">     |   (7, Vectors.dense(0.0, 0.0, 18.0, 1.0), 1.0),</w:t>
      </w:r>
    </w:p>
    <w:p w14:paraId="06D0CABA" w14:textId="77777777" w:rsidR="00D753E2" w:rsidRDefault="00D753E2" w:rsidP="00D753E2">
      <w:pPr>
        <w:pStyle w:val="a7"/>
      </w:pPr>
      <w:r>
        <w:t xml:space="preserve">     |   (8, Vectors.dense(0.0, 1.0, 12.0, 0.0), 0.0),</w:t>
      </w:r>
    </w:p>
    <w:p w14:paraId="12FDF679" w14:textId="77777777" w:rsidR="00D753E2" w:rsidRDefault="00D753E2" w:rsidP="00D753E2">
      <w:pPr>
        <w:pStyle w:val="a7"/>
      </w:pPr>
      <w:r>
        <w:t xml:space="preserve">     |   (9, Vectors.dense(1.0, 0.0, 15.0, 0.1), 0.0)</w:t>
      </w:r>
    </w:p>
    <w:p w14:paraId="33E53C93" w14:textId="77777777" w:rsidR="00D753E2" w:rsidRDefault="00D753E2" w:rsidP="00D753E2">
      <w:pPr>
        <w:pStyle w:val="a7"/>
      </w:pPr>
      <w:r>
        <w:t xml:space="preserve">     | )</w:t>
      </w:r>
    </w:p>
    <w:p w14:paraId="7C51AB37" w14:textId="77777777" w:rsidR="00D753E2" w:rsidRDefault="00D753E2" w:rsidP="00D753E2">
      <w:pPr>
        <w:pStyle w:val="a7"/>
      </w:pPr>
      <w:r>
        <w:t>data: Seq[(Int, org.apache.spark.ml.linalg.Vector, Double)] = List((7,[0.0,0.0,18.0,1.0],1.0), (8,[0.0,1.0,12.0,0.0],0.0), (9,[1.0,0.0,15.0,0.1],0.0))</w:t>
      </w:r>
    </w:p>
    <w:p w14:paraId="642258AF" w14:textId="77777777" w:rsidR="00D753E2" w:rsidRDefault="00D753E2" w:rsidP="00D753E2">
      <w:pPr>
        <w:pStyle w:val="a7"/>
      </w:pPr>
    </w:p>
    <w:p w14:paraId="14B12D95" w14:textId="77777777" w:rsidR="00D753E2" w:rsidRDefault="00D753E2" w:rsidP="00D753E2">
      <w:pPr>
        <w:pStyle w:val="a7"/>
      </w:pPr>
      <w:r>
        <w:t xml:space="preserve">scala&gt; </w:t>
      </w:r>
    </w:p>
    <w:p w14:paraId="6C2E7834" w14:textId="77777777" w:rsidR="00D753E2" w:rsidRDefault="00D753E2" w:rsidP="00D753E2">
      <w:pPr>
        <w:pStyle w:val="a7"/>
      </w:pPr>
    </w:p>
    <w:p w14:paraId="4DC6633E" w14:textId="77777777" w:rsidR="00D753E2" w:rsidRDefault="00D753E2" w:rsidP="00D753E2">
      <w:pPr>
        <w:pStyle w:val="a7"/>
      </w:pPr>
      <w:r>
        <w:lastRenderedPageBreak/>
        <w:t>scala&gt; val df = spark.createDataset(data).toDF("id", "features", "clicked")</w:t>
      </w:r>
    </w:p>
    <w:p w14:paraId="4EDA2135" w14:textId="77777777" w:rsidR="00D753E2" w:rsidRDefault="00D753E2" w:rsidP="00D753E2">
      <w:pPr>
        <w:pStyle w:val="a7"/>
      </w:pPr>
      <w:r>
        <w:t>df: org.apache.spark.sql.DataFrame = [id: int, features: vector ... 1 more field]</w:t>
      </w:r>
    </w:p>
    <w:p w14:paraId="2138C65F" w14:textId="77777777" w:rsidR="00D753E2" w:rsidRDefault="00D753E2" w:rsidP="00D753E2">
      <w:pPr>
        <w:pStyle w:val="a7"/>
      </w:pPr>
    </w:p>
    <w:p w14:paraId="1888AF68" w14:textId="77777777" w:rsidR="00D753E2" w:rsidRDefault="00D753E2" w:rsidP="00D753E2">
      <w:pPr>
        <w:pStyle w:val="a7"/>
      </w:pPr>
      <w:r>
        <w:t>scala&gt; val selector = new ChiSqSelector().setNumTopFeatures(1).setFeaturesCol("features").setLabelCol("clicked").setOutputCol("selectedFeatures")</w:t>
      </w:r>
    </w:p>
    <w:p w14:paraId="4EBDF8CE" w14:textId="77777777" w:rsidR="00D753E2" w:rsidRDefault="00D753E2" w:rsidP="00D753E2">
      <w:pPr>
        <w:pStyle w:val="a7"/>
      </w:pPr>
      <w:r>
        <w:t>selector: org.apache.spark.ml.feature.ChiSqSelector = chiSqSelector_060a4c0d78ed</w:t>
      </w:r>
    </w:p>
    <w:p w14:paraId="68FED060" w14:textId="77777777" w:rsidR="00D753E2" w:rsidRDefault="00D753E2" w:rsidP="00D753E2">
      <w:pPr>
        <w:pStyle w:val="a7"/>
      </w:pPr>
    </w:p>
    <w:p w14:paraId="0394362C" w14:textId="77777777" w:rsidR="00D753E2" w:rsidRDefault="00D753E2" w:rsidP="00D753E2">
      <w:pPr>
        <w:pStyle w:val="a7"/>
      </w:pPr>
      <w:r>
        <w:t>scala&gt; val result = selector.fit(df).transform(df)</w:t>
      </w:r>
    </w:p>
    <w:p w14:paraId="67EEE975" w14:textId="77777777" w:rsidR="00D753E2" w:rsidRDefault="00D753E2" w:rsidP="00D753E2">
      <w:pPr>
        <w:pStyle w:val="a7"/>
      </w:pPr>
      <w:r>
        <w:t>result: org.apache.spark.sql.DataFrame = [id: int, features: vector ... 2 more fields]</w:t>
      </w:r>
    </w:p>
    <w:p w14:paraId="537F258A" w14:textId="77777777" w:rsidR="00D753E2" w:rsidRDefault="00D753E2" w:rsidP="00D753E2">
      <w:pPr>
        <w:pStyle w:val="a7"/>
      </w:pPr>
    </w:p>
    <w:p w14:paraId="140F6209" w14:textId="77777777" w:rsidR="00D753E2" w:rsidRDefault="00D753E2" w:rsidP="00D753E2">
      <w:pPr>
        <w:pStyle w:val="a7"/>
      </w:pPr>
      <w:r>
        <w:t>scala&gt; println(s"ChiSqSelector output with top ${selector.getNumTopFeatures} features selected")</w:t>
      </w:r>
    </w:p>
    <w:p w14:paraId="2D30BF53" w14:textId="77777777" w:rsidR="00D753E2" w:rsidRDefault="00D753E2" w:rsidP="00D753E2">
      <w:pPr>
        <w:pStyle w:val="a7"/>
      </w:pPr>
      <w:r>
        <w:t>ChiSqSelector output with top 1 features selected</w:t>
      </w:r>
    </w:p>
    <w:p w14:paraId="422894A4" w14:textId="77777777" w:rsidR="00D753E2" w:rsidRDefault="00D753E2" w:rsidP="00D753E2">
      <w:pPr>
        <w:pStyle w:val="a7"/>
      </w:pPr>
    </w:p>
    <w:p w14:paraId="29DB27FA" w14:textId="77777777" w:rsidR="00D753E2" w:rsidRDefault="00D753E2" w:rsidP="00D753E2">
      <w:pPr>
        <w:pStyle w:val="a7"/>
      </w:pPr>
      <w:r>
        <w:t>scala&gt; result.show()</w:t>
      </w:r>
    </w:p>
    <w:p w14:paraId="579977D6" w14:textId="77777777" w:rsidR="00D753E2" w:rsidRDefault="00D753E2" w:rsidP="00D753E2">
      <w:pPr>
        <w:pStyle w:val="a7"/>
      </w:pPr>
      <w:r>
        <w:t>+---+------------------+-------+----------------+</w:t>
      </w:r>
    </w:p>
    <w:p w14:paraId="35973AAA" w14:textId="77777777" w:rsidR="00D753E2" w:rsidRDefault="00D753E2" w:rsidP="00D753E2">
      <w:pPr>
        <w:pStyle w:val="a7"/>
      </w:pPr>
      <w:r>
        <w:t>| id|          features|clicked|selectedFeatures|</w:t>
      </w:r>
    </w:p>
    <w:p w14:paraId="05B25125" w14:textId="77777777" w:rsidR="00D753E2" w:rsidRDefault="00D753E2" w:rsidP="00D753E2">
      <w:pPr>
        <w:pStyle w:val="a7"/>
      </w:pPr>
      <w:r>
        <w:t>+---+------------------+-------+----------------+</w:t>
      </w:r>
    </w:p>
    <w:p w14:paraId="24DFB390" w14:textId="77777777" w:rsidR="00D753E2" w:rsidRDefault="00D753E2" w:rsidP="00D753E2">
      <w:pPr>
        <w:pStyle w:val="a7"/>
      </w:pPr>
      <w:r>
        <w:t>|  7|[0.0,0.0,18.0,1.0]|    1.0|          [18.0]|</w:t>
      </w:r>
    </w:p>
    <w:p w14:paraId="34F85ADA" w14:textId="77777777" w:rsidR="00D753E2" w:rsidRDefault="00D753E2" w:rsidP="00D753E2">
      <w:pPr>
        <w:pStyle w:val="a7"/>
      </w:pPr>
      <w:r>
        <w:t>|  8|[0.0,1.0,12.0,0.0]|    0.0|          [12.0]|</w:t>
      </w:r>
    </w:p>
    <w:p w14:paraId="36C2383C" w14:textId="77777777" w:rsidR="00D753E2" w:rsidRDefault="00D753E2" w:rsidP="00D753E2">
      <w:pPr>
        <w:pStyle w:val="a7"/>
      </w:pPr>
      <w:r>
        <w:t>|  9|[1.0,0.0,15.0,0.1]|    0.0|          [15.0]|</w:t>
      </w:r>
    </w:p>
    <w:p w14:paraId="1DBC67A9" w14:textId="733788F8" w:rsidR="00D753E2" w:rsidRDefault="00D753E2" w:rsidP="00D753E2">
      <w:pPr>
        <w:pStyle w:val="a7"/>
      </w:pPr>
      <w:r>
        <w:t>+---+------------------+-------+----------------+</w:t>
      </w:r>
    </w:p>
    <w:p w14:paraId="1AA0A8EC" w14:textId="17A501E1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65</w:t>
      </w:r>
      <w:r>
        <w:fldChar w:fldCharType="end"/>
      </w:r>
    </w:p>
    <w:p w14:paraId="348E7FB7" w14:textId="62BD169D" w:rsidR="00B05848" w:rsidRDefault="00B05848" w:rsidP="00BB00EF">
      <w:pPr>
        <w:pStyle w:val="a2"/>
        <w:spacing w:before="156"/>
      </w:pPr>
      <w:r w:rsidRPr="00BB00EF">
        <w:rPr>
          <w:rFonts w:hint="eastAsia"/>
        </w:rPr>
        <w:t>卡方检验</w:t>
      </w:r>
    </w:p>
    <w:p w14:paraId="0B196206" w14:textId="01D34818" w:rsidR="00AF32AF" w:rsidRPr="00AF32AF" w:rsidRDefault="00AF32AF" w:rsidP="00AF32AF">
      <w:pPr>
        <w:pStyle w:val="ab"/>
        <w:spacing w:after="156"/>
        <w:ind w:firstLine="300"/>
      </w:pPr>
      <w:r>
        <w:rPr>
          <w:rFonts w:hint="eastAsia"/>
        </w:rPr>
        <w:t>卡方检验是用途非常广的一种假设检验方法，它在分类资料统计推断中的应用，包括：两个率或两个构成比比较的卡方检验；多个率或多个构成比比较的卡方检验以及分类资料的相关分析等。卡方检验就是统计样本的实际观测值与理论推断值之间的偏离程度，实际观测值与理论推断值之间的偏离程度就决定卡方值的大小，卡方值越大，越不符合；卡方值越小，偏差越小，越趋于符合，若两个值完全相等时，卡方值就为</w:t>
      </w:r>
      <w:r>
        <w:rPr>
          <w:rFonts w:hint="eastAsia"/>
        </w:rPr>
        <w:t>0</w:t>
      </w:r>
      <w:r>
        <w:rPr>
          <w:rFonts w:hint="eastAsia"/>
        </w:rPr>
        <w:t>，表明理论值完全符合。</w:t>
      </w:r>
      <w:r w:rsidR="0010777E" w:rsidRPr="0010777E">
        <w:rPr>
          <w:rFonts w:hint="eastAsia"/>
        </w:rPr>
        <w:t>卡方检验就是统计样本的实际观测值与理论推断值之间的偏离程度，实际观测值与理论推断值之间的偏离程度就决定卡方值的大小，卡方值越大，越不符合；卡方值越小，偏差越小，越趋于符合，若两个值完全相等时，卡方值就为</w:t>
      </w:r>
      <w:r w:rsidR="0010777E" w:rsidRPr="0010777E">
        <w:rPr>
          <w:rFonts w:hint="eastAsia"/>
        </w:rPr>
        <w:t>0</w:t>
      </w:r>
      <w:r w:rsidR="0010777E" w:rsidRPr="0010777E">
        <w:rPr>
          <w:rFonts w:hint="eastAsia"/>
        </w:rPr>
        <w:t>，表明理论值完全符合。</w:t>
      </w:r>
    </w:p>
    <w:p w14:paraId="60EECF63" w14:textId="455DBAEB" w:rsidR="0023348E" w:rsidRDefault="0023348E" w:rsidP="006C0DAA">
      <w:pPr>
        <w:pStyle w:val="Heading2"/>
      </w:pPr>
      <w:r>
        <w:rPr>
          <w:rFonts w:hint="eastAsia"/>
        </w:rPr>
        <w:t>局部敏感哈希</w:t>
      </w:r>
    </w:p>
    <w:p w14:paraId="195E5836" w14:textId="40549810" w:rsidR="0023348E" w:rsidRDefault="0023348E" w:rsidP="0023348E">
      <w:pPr>
        <w:ind w:firstLine="420"/>
      </w:pPr>
      <w:r>
        <w:rPr>
          <w:rFonts w:hint="eastAsia"/>
        </w:rPr>
        <w:t>局部敏感</w:t>
      </w:r>
      <w:r w:rsidR="00D3328C">
        <w:rPr>
          <w:rFonts w:hint="eastAsia"/>
        </w:rPr>
        <w:t>哈希</w:t>
      </w:r>
      <w:r>
        <w:rPr>
          <w:rFonts w:hint="eastAsia"/>
        </w:rPr>
        <w:t>（</w:t>
      </w:r>
      <w:r w:rsidR="00D3328C" w:rsidRPr="00D3328C">
        <w:t>Locality Sensitive Hashing</w:t>
      </w:r>
      <w:r w:rsidR="00D3328C">
        <w:rPr>
          <w:rFonts w:hint="eastAsia"/>
        </w:rPr>
        <w:t>，</w:t>
      </w:r>
      <w:r>
        <w:rPr>
          <w:rFonts w:hint="eastAsia"/>
        </w:rPr>
        <w:t>LSH</w:t>
      </w:r>
      <w:r>
        <w:rPr>
          <w:rFonts w:hint="eastAsia"/>
        </w:rPr>
        <w:t>）是一类重要的</w:t>
      </w:r>
      <w:r w:rsidR="00D3328C">
        <w:rPr>
          <w:rFonts w:hint="eastAsia"/>
        </w:rPr>
        <w:t>哈希</w:t>
      </w:r>
      <w:r>
        <w:rPr>
          <w:rFonts w:hint="eastAsia"/>
        </w:rPr>
        <w:t>技术，这是常见</w:t>
      </w:r>
      <w:r w:rsidR="00DD4B3F">
        <w:rPr>
          <w:rFonts w:hint="eastAsia"/>
        </w:rPr>
        <w:t>用于</w:t>
      </w:r>
      <w:r w:rsidR="009106EA">
        <w:rPr>
          <w:rFonts w:hint="eastAsia"/>
        </w:rPr>
        <w:t>聚集算法</w:t>
      </w:r>
      <w:r>
        <w:rPr>
          <w:rFonts w:hint="eastAsia"/>
        </w:rPr>
        <w:t>，近似</w:t>
      </w:r>
      <w:r w:rsidR="0036323C">
        <w:rPr>
          <w:rFonts w:hint="eastAsia"/>
        </w:rPr>
        <w:t>大型数据集</w:t>
      </w:r>
      <w:r w:rsidR="00AF200F">
        <w:rPr>
          <w:rFonts w:hint="eastAsia"/>
        </w:rPr>
        <w:t>的</w:t>
      </w:r>
      <w:r>
        <w:rPr>
          <w:rFonts w:hint="eastAsia"/>
        </w:rPr>
        <w:t>最近邻搜索和异常检测。</w:t>
      </w:r>
      <w:r w:rsidR="004A072E" w:rsidRPr="004A072E">
        <w:rPr>
          <w:rFonts w:hint="eastAsia"/>
        </w:rPr>
        <w:t>局部敏感哈希</w:t>
      </w:r>
      <w:r>
        <w:rPr>
          <w:rFonts w:hint="eastAsia"/>
        </w:rPr>
        <w:t>的总体思路是使用一个</w:t>
      </w:r>
      <w:r w:rsidR="00130941">
        <w:rPr>
          <w:rFonts w:hint="eastAsia"/>
        </w:rPr>
        <w:t>家族</w:t>
      </w:r>
      <w:r>
        <w:rPr>
          <w:rFonts w:hint="eastAsia"/>
        </w:rPr>
        <w:t>的</w:t>
      </w:r>
      <w:r w:rsidR="00130941">
        <w:rPr>
          <w:rFonts w:hint="eastAsia"/>
        </w:rPr>
        <w:t>函数</w:t>
      </w:r>
      <w:r w:rsidR="004A072E">
        <w:rPr>
          <w:rFonts w:hint="eastAsia"/>
        </w:rPr>
        <w:t>将</w:t>
      </w:r>
      <w:r w:rsidR="004A072E">
        <w:rPr>
          <w:rFonts w:hint="eastAsia"/>
        </w:rPr>
        <w:t>数据点</w:t>
      </w:r>
      <w:r w:rsidR="00130941">
        <w:rPr>
          <w:rFonts w:hint="eastAsia"/>
        </w:rPr>
        <w:t>哈希</w:t>
      </w:r>
      <w:r>
        <w:rPr>
          <w:rFonts w:hint="eastAsia"/>
        </w:rPr>
        <w:t>到桶</w:t>
      </w:r>
      <w:r w:rsidR="00130941">
        <w:rPr>
          <w:rFonts w:hint="eastAsia"/>
        </w:rPr>
        <w:t>中</w:t>
      </w:r>
      <w:r>
        <w:rPr>
          <w:rFonts w:hint="eastAsia"/>
        </w:rPr>
        <w:t>，使相互靠近的数据点</w:t>
      </w:r>
      <w:r w:rsidR="00776F66">
        <w:rPr>
          <w:rFonts w:hint="eastAsia"/>
        </w:rPr>
        <w:t>具有很高概率</w:t>
      </w:r>
      <w:r w:rsidR="00130941">
        <w:rPr>
          <w:rFonts w:hint="eastAsia"/>
        </w:rPr>
        <w:t>在相同的桶中</w:t>
      </w:r>
      <w:r>
        <w:rPr>
          <w:rFonts w:hint="eastAsia"/>
        </w:rPr>
        <w:t>，而</w:t>
      </w:r>
      <w:r w:rsidR="00776F66">
        <w:rPr>
          <w:rFonts w:hint="eastAsia"/>
        </w:rPr>
        <w:t>彼此远离</w:t>
      </w:r>
      <w:r>
        <w:rPr>
          <w:rFonts w:hint="eastAsia"/>
        </w:rPr>
        <w:t>数据点</w:t>
      </w:r>
      <w:r w:rsidR="00776F66">
        <w:rPr>
          <w:rFonts w:hint="eastAsia"/>
        </w:rPr>
        <w:t>更可能</w:t>
      </w:r>
      <w:r>
        <w:rPr>
          <w:rFonts w:hint="eastAsia"/>
        </w:rPr>
        <w:t>都在不同的桶</w:t>
      </w:r>
      <w:r w:rsidR="00776F66">
        <w:rPr>
          <w:rFonts w:hint="eastAsia"/>
        </w:rPr>
        <w:t>中</w:t>
      </w:r>
      <w:r>
        <w:rPr>
          <w:rFonts w:hint="eastAsia"/>
        </w:rPr>
        <w:t>。如下的</w:t>
      </w:r>
      <w:r w:rsidR="002944CF">
        <w:rPr>
          <w:rFonts w:hint="eastAsia"/>
        </w:rPr>
        <w:t>局部敏感哈希</w:t>
      </w:r>
      <w:r>
        <w:rPr>
          <w:rFonts w:hint="eastAsia"/>
        </w:rPr>
        <w:t>系列的正式定义。</w:t>
      </w:r>
    </w:p>
    <w:p w14:paraId="536AC231" w14:textId="4D003274" w:rsidR="0023348E" w:rsidRDefault="0023348E" w:rsidP="0023348E">
      <w:pPr>
        <w:ind w:firstLine="420"/>
      </w:pPr>
      <w:r>
        <w:rPr>
          <w:rFonts w:hint="eastAsia"/>
        </w:rPr>
        <w:t>在度量空间</w:t>
      </w:r>
      <w:r>
        <w:rPr>
          <w:rFonts w:hint="eastAsia"/>
        </w:rPr>
        <w:t>(M, d)</w:t>
      </w:r>
      <w:r w:rsidR="00A049B6">
        <w:rPr>
          <w:rFonts w:hint="eastAsia"/>
        </w:rPr>
        <w:t>中</w:t>
      </w:r>
      <w:r>
        <w:rPr>
          <w:rFonts w:hint="eastAsia"/>
        </w:rPr>
        <w:t>，其中</w:t>
      </w:r>
      <w:r>
        <w:rPr>
          <w:rFonts w:hint="eastAsia"/>
        </w:rPr>
        <w:t>M</w:t>
      </w:r>
      <w:r w:rsidR="00A049B6">
        <w:rPr>
          <w:rFonts w:hint="eastAsia"/>
        </w:rPr>
        <w:t>是一个集合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是</w:t>
      </w:r>
      <w:r w:rsidR="00A049B6">
        <w:rPr>
          <w:rFonts w:hint="eastAsia"/>
        </w:rPr>
        <w:t>M</w:t>
      </w:r>
      <w:r>
        <w:rPr>
          <w:rFonts w:hint="eastAsia"/>
        </w:rPr>
        <w:t>上的距离函数，</w:t>
      </w:r>
      <w:r>
        <w:rPr>
          <w:rFonts w:hint="eastAsia"/>
        </w:rPr>
        <w:t>LSH</w:t>
      </w:r>
      <w:r w:rsidR="00923DF9">
        <w:rPr>
          <w:rFonts w:hint="eastAsia"/>
        </w:rPr>
        <w:t>家族</w:t>
      </w:r>
      <w:r>
        <w:rPr>
          <w:rFonts w:hint="eastAsia"/>
        </w:rPr>
        <w:t>是</w:t>
      </w:r>
      <w:r w:rsidR="00923DF9">
        <w:rPr>
          <w:rFonts w:hint="eastAsia"/>
        </w:rPr>
        <w:t>函数</w:t>
      </w:r>
      <w:r w:rsidR="00923DF9">
        <w:rPr>
          <w:rFonts w:hint="eastAsia"/>
        </w:rPr>
        <w:t>h</w:t>
      </w:r>
      <w:r>
        <w:rPr>
          <w:rFonts w:hint="eastAsia"/>
        </w:rPr>
        <w:t>的</w:t>
      </w:r>
      <w:r w:rsidR="00923DF9">
        <w:rPr>
          <w:rFonts w:hint="eastAsia"/>
        </w:rPr>
        <w:t>家族，其</w:t>
      </w:r>
      <w:r>
        <w:rPr>
          <w:rFonts w:hint="eastAsia"/>
        </w:rPr>
        <w:t>满足以下属性：</w:t>
      </w:r>
      <w:r w:rsidR="00923DF9">
        <w:t xml:space="preserve"> </w:t>
      </w:r>
    </w:p>
    <w:p w14:paraId="24671F40" w14:textId="77777777" w:rsidR="00DA62A9" w:rsidRPr="00DA62A9" w:rsidRDefault="00776F66" w:rsidP="0023348E">
      <w:pPr>
        <w:ind w:firstLine="420"/>
      </w:pPr>
      <m:oMathPara>
        <m:oMath>
          <m:r>
            <m:rPr>
              <m:sty m:val="p"/>
            </m:rPr>
            <w:rPr>
              <w:rFonts w:ascii="Cambria Math" w:eastAsia="MS Mincho" w:hAnsi="Cambria Math" w:cs="MS Mincho"/>
            </w:rPr>
            <m:t>∀</m:t>
          </m:r>
          <m:r>
            <w:rPr>
              <w:rFonts w:ascii="Cambria Math" w:eastAsia="MS Mincho" w:hAnsi="Cambria Math" w:cs="MS Mincho"/>
            </w:rPr>
            <m:t>p,q∈M,</m:t>
          </m:r>
        </m:oMath>
      </m:oMathPara>
    </w:p>
    <w:p w14:paraId="2C7FC369" w14:textId="77777777" w:rsidR="00DA62A9" w:rsidRPr="00DA62A9" w:rsidRDefault="00DA62A9" w:rsidP="0023348E">
      <w:pPr>
        <w:ind w:firstLine="420"/>
      </w:pPr>
      <m:oMathPara>
        <m:oMath>
          <m:r>
            <w:rPr>
              <w:rFonts w:ascii="Cambria Math" w:eastAsia="MS Mincho" w:hAnsi="Cambria Math" w:cs="MS Mincho"/>
            </w:rPr>
            <m:t>d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r>
                <w:rPr>
                  <w:rFonts w:ascii="Cambria Math" w:eastAsia="MS Mincho" w:hAnsi="Cambria Math" w:cs="MS Mincho"/>
                </w:rPr>
                <m:t>p,q</m:t>
              </m:r>
            </m:e>
          </m:d>
          <m:r>
            <w:rPr>
              <w:rFonts w:ascii="Cambria Math" w:eastAsia="MS Mincho" w:hAnsi="Cambria Math" w:cs="MS Mincho"/>
            </w:rPr>
            <m:t>≤r1⇒</m:t>
          </m:r>
          <m:func>
            <m:funcPr>
              <m:ctrlPr>
                <w:rPr>
                  <w:rFonts w:ascii="Cambria Math" w:eastAsia="MS Mincho" w:hAnsi="Cambria Math" w:cs="MS Mincho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MS Mincho" w:hAnsi="Cambria Math" w:cs="MS Mincho"/>
                </w:rPr>
                <m:t>Pr</m:t>
              </m:r>
              <m:ctrlPr>
                <w:rPr>
                  <w:rFonts w:ascii="Cambria Math" w:eastAsia="MS Mincho" w:hAnsi="Cambria Math" w:cs="MS Mincho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dPr>
                <m:e>
                  <m:r>
                    <w:rPr>
                      <w:rFonts w:ascii="Cambria Math" w:eastAsia="MS Mincho" w:hAnsi="Cambria Math" w:cs="MS Mincho"/>
                    </w:rPr>
                    <m:t>h</m:t>
                  </m:r>
                  <m:d>
                    <m:d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MS Mincho"/>
                        </w:rPr>
                        <m:t>p</m:t>
                      </m:r>
                    </m:e>
                  </m:d>
                  <m:r>
                    <w:rPr>
                      <w:rFonts w:ascii="Cambria Math" w:eastAsia="MS Mincho" w:hAnsi="Cambria Math" w:cs="MS Mincho"/>
                    </w:rPr>
                    <m:t>=h</m:t>
                  </m:r>
                  <m:d>
                    <m:dPr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MS Mincho"/>
                        </w:rPr>
                        <m:t>q</m:t>
                      </m:r>
                    </m:e>
                  </m:d>
                </m:e>
              </m:d>
            </m:e>
          </m:func>
          <m:r>
            <w:rPr>
              <w:rFonts w:ascii="Cambria Math" w:eastAsia="MS Mincho" w:hAnsi="Cambria Math" w:cs="MS Mincho"/>
            </w:rPr>
            <m:t>≥p1</m:t>
          </m:r>
        </m:oMath>
      </m:oMathPara>
    </w:p>
    <w:p w14:paraId="24E208A3" w14:textId="2EF9495A" w:rsidR="0023348E" w:rsidRPr="00576232" w:rsidRDefault="00776F66" w:rsidP="0023348E">
      <w:pPr>
        <w:ind w:firstLine="420"/>
      </w:pPr>
      <m:oMathPara>
        <m:oMath>
          <m:r>
            <w:rPr>
              <w:rFonts w:ascii="Cambria Math" w:eastAsia="MS Mincho" w:hAnsi="Cambria Math" w:cs="MS Mincho"/>
            </w:rPr>
            <m:t>d(p,q)≥r2⇒Pr(h(p)=h(q))≤p2</m:t>
          </m:r>
        </m:oMath>
      </m:oMathPara>
    </w:p>
    <w:p w14:paraId="7DBAB544" w14:textId="70A7C9B0" w:rsidR="00576232" w:rsidRDefault="00576232" w:rsidP="00576232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49B50C08" w14:textId="5061DE1F" w:rsidR="0023348E" w:rsidRDefault="00923DF9" w:rsidP="0023348E">
      <w:pPr>
        <w:ind w:firstLine="420"/>
      </w:pPr>
      <w:r>
        <w:rPr>
          <w:rFonts w:hint="eastAsia"/>
        </w:rPr>
        <w:t>这</w:t>
      </w:r>
      <w:r w:rsidR="00C81CD8">
        <w:rPr>
          <w:rFonts w:hint="eastAsia"/>
        </w:rPr>
        <w:t>局部敏感哈希</w:t>
      </w:r>
      <w:r>
        <w:rPr>
          <w:rFonts w:hint="eastAsia"/>
        </w:rPr>
        <w:t>家族被称为</w:t>
      </w:r>
      <m:oMath>
        <m:r>
          <w:rPr>
            <w:rFonts w:ascii="Cambria Math" w:hAnsi="Cambria Math"/>
          </w:rPr>
          <m:t>(r1, r2, p1, p2)-sensitive</m:t>
        </m:r>
      </m:oMath>
      <w:r>
        <w:rPr>
          <w:rFonts w:hint="eastAsia"/>
        </w:rPr>
        <w:t>。</w:t>
      </w:r>
      <w:r w:rsidR="0023348E">
        <w:rPr>
          <w:rFonts w:hint="eastAsia"/>
        </w:rPr>
        <w:t>在</w:t>
      </w:r>
      <w:r>
        <w:rPr>
          <w:rFonts w:hint="eastAsia"/>
        </w:rPr>
        <w:t>Spark</w:t>
      </w:r>
      <w:r>
        <w:rPr>
          <w:rFonts w:hint="eastAsia"/>
        </w:rPr>
        <w:t>中</w:t>
      </w:r>
      <w:r w:rsidR="0023348E">
        <w:rPr>
          <w:rFonts w:hint="eastAsia"/>
        </w:rPr>
        <w:t>，不同</w:t>
      </w:r>
      <w:r w:rsidR="002C7210">
        <w:rPr>
          <w:rFonts w:hint="eastAsia"/>
        </w:rPr>
        <w:t>局部敏感哈希</w:t>
      </w:r>
      <w:r w:rsidR="006C7130">
        <w:rPr>
          <w:rFonts w:hint="eastAsia"/>
        </w:rPr>
        <w:t>家族</w:t>
      </w:r>
      <w:r w:rsidR="0023348E">
        <w:rPr>
          <w:rFonts w:hint="eastAsia"/>
        </w:rPr>
        <w:t>都在单独的类（如</w:t>
      </w:r>
      <w:r w:rsidR="0023348E">
        <w:rPr>
          <w:rFonts w:hint="eastAsia"/>
        </w:rPr>
        <w:t>MinHash</w:t>
      </w:r>
      <w:r w:rsidR="0023348E">
        <w:rPr>
          <w:rFonts w:hint="eastAsia"/>
        </w:rPr>
        <w:t>）和</w:t>
      </w:r>
      <w:r w:rsidR="006C7130">
        <w:rPr>
          <w:rFonts w:hint="eastAsia"/>
        </w:rPr>
        <w:t>特征转换的</w:t>
      </w:r>
      <w:r w:rsidR="0023348E">
        <w:rPr>
          <w:rFonts w:hint="eastAsia"/>
        </w:rPr>
        <w:t>API</w:t>
      </w:r>
      <w:r w:rsidR="006C7130">
        <w:rPr>
          <w:rFonts w:hint="eastAsia"/>
        </w:rPr>
        <w:t>实现</w:t>
      </w:r>
      <w:r w:rsidR="0023348E">
        <w:rPr>
          <w:rFonts w:hint="eastAsia"/>
        </w:rPr>
        <w:t>，在每类中提供</w:t>
      </w:r>
      <w:r w:rsidR="00682EBF">
        <w:rPr>
          <w:rFonts w:hint="eastAsia"/>
        </w:rPr>
        <w:t>近似</w:t>
      </w:r>
      <w:r w:rsidR="006C7130">
        <w:rPr>
          <w:rFonts w:hint="eastAsia"/>
        </w:rPr>
        <w:t>相似</w:t>
      </w:r>
      <w:r w:rsidR="0023348E">
        <w:rPr>
          <w:rFonts w:hint="eastAsia"/>
        </w:rPr>
        <w:t>连接和</w:t>
      </w:r>
      <w:r w:rsidR="00A20E6B">
        <w:rPr>
          <w:rFonts w:hint="eastAsia"/>
        </w:rPr>
        <w:t>近似最近相邻</w:t>
      </w:r>
      <w:r w:rsidR="0023348E">
        <w:rPr>
          <w:rFonts w:hint="eastAsia"/>
        </w:rPr>
        <w:t>。</w:t>
      </w:r>
    </w:p>
    <w:p w14:paraId="044D1F33" w14:textId="3EB77C85" w:rsidR="0023348E" w:rsidRDefault="0023348E" w:rsidP="0023348E">
      <w:pPr>
        <w:ind w:firstLine="420"/>
      </w:pPr>
      <w:r>
        <w:rPr>
          <w:rFonts w:hint="eastAsia"/>
        </w:rPr>
        <w:lastRenderedPageBreak/>
        <w:t>在</w:t>
      </w:r>
      <w:r w:rsidR="006B22A7">
        <w:rPr>
          <w:rFonts w:hint="eastAsia"/>
        </w:rPr>
        <w:t>局部敏感哈希</w:t>
      </w:r>
      <w:r>
        <w:rPr>
          <w:rFonts w:hint="eastAsia"/>
        </w:rPr>
        <w:t>中，定义一个假阳性作为</w:t>
      </w:r>
      <w:r w:rsidR="00AD7B59">
        <w:rPr>
          <w:rFonts w:hint="eastAsia"/>
        </w:rPr>
        <w:t>一</w:t>
      </w:r>
      <w:r>
        <w:rPr>
          <w:rFonts w:hint="eastAsia"/>
        </w:rPr>
        <w:t>对远输入特征（与</w:t>
      </w:r>
      <m:oMath>
        <m:r>
          <w:rPr>
            <w:rFonts w:ascii="Cambria Math" w:hAnsi="Cambria Math"/>
          </w:rPr>
          <m:t>d(p,q)≥r2</m:t>
        </m:r>
      </m:oMath>
      <w:r>
        <w:rPr>
          <w:rFonts w:hint="eastAsia"/>
        </w:rPr>
        <w:t>），该散列到相同的桶中，并且定义一个假阴性作为</w:t>
      </w:r>
      <w:r w:rsidR="00AD7B59">
        <w:rPr>
          <w:rFonts w:hint="eastAsia"/>
        </w:rPr>
        <w:t>一对</w:t>
      </w:r>
      <w:r>
        <w:rPr>
          <w:rFonts w:hint="eastAsia"/>
        </w:rPr>
        <w:t>近的特征（与</w:t>
      </w:r>
      <m:oMath>
        <m:r>
          <w:rPr>
            <w:rFonts w:ascii="Cambria Math" w:hAnsi="Cambria Math"/>
          </w:rPr>
          <m:t>d(p,q)≤r1</m:t>
        </m:r>
      </m:oMath>
      <w:r>
        <w:rPr>
          <w:rFonts w:hint="eastAsia"/>
        </w:rPr>
        <w:t>），该散列到不同的桶</w:t>
      </w:r>
      <w:r w:rsidR="000C3D49">
        <w:rPr>
          <w:rFonts w:hint="eastAsia"/>
        </w:rPr>
        <w:t>中</w:t>
      </w:r>
      <w:r>
        <w:rPr>
          <w:rFonts w:hint="eastAsia"/>
        </w:rPr>
        <w:t>。</w:t>
      </w:r>
    </w:p>
    <w:p w14:paraId="1DB287F9" w14:textId="4C86F6B0" w:rsidR="0023348E" w:rsidRDefault="006B22A7" w:rsidP="006C0DAA">
      <w:pPr>
        <w:pStyle w:val="Heading3"/>
      </w:pPr>
      <w:r w:rsidRPr="006B22A7">
        <w:rPr>
          <w:rFonts w:hint="eastAsia"/>
        </w:rPr>
        <w:t>局部敏感哈希</w:t>
      </w:r>
      <w:r w:rsidR="0023348E">
        <w:rPr>
          <w:rFonts w:hint="eastAsia"/>
        </w:rPr>
        <w:t>操作</w:t>
      </w:r>
      <w:r w:rsidR="0023348E">
        <w:rPr>
          <w:rFonts w:hint="eastAsia"/>
        </w:rPr>
        <w:t xml:space="preserve"> </w:t>
      </w:r>
    </w:p>
    <w:p w14:paraId="651727E2" w14:textId="7B53FD90" w:rsidR="0023348E" w:rsidRDefault="0023348E" w:rsidP="0023348E">
      <w:pPr>
        <w:ind w:firstLine="420"/>
      </w:pPr>
      <w:r>
        <w:rPr>
          <w:rFonts w:hint="eastAsia"/>
        </w:rPr>
        <w:t>描述了</w:t>
      </w:r>
      <w:r w:rsidR="006B22A7">
        <w:rPr>
          <w:rFonts w:hint="eastAsia"/>
        </w:rPr>
        <w:t>局部敏感哈希</w:t>
      </w:r>
      <w:r w:rsidR="000C3D49">
        <w:rPr>
          <w:rFonts w:hint="eastAsia"/>
        </w:rPr>
        <w:t>可用了哪些</w:t>
      </w:r>
      <w:r w:rsidR="00CC1BED">
        <w:rPr>
          <w:rFonts w:hint="eastAsia"/>
        </w:rPr>
        <w:t>主要类型的操作，</w:t>
      </w:r>
      <w:r>
        <w:rPr>
          <w:rFonts w:hint="eastAsia"/>
        </w:rPr>
        <w:t>一个</w:t>
      </w:r>
      <w:r w:rsidR="00AA16B8">
        <w:rPr>
          <w:rFonts w:hint="eastAsia"/>
        </w:rPr>
        <w:t>被拟合的</w:t>
      </w:r>
      <w:r w:rsidR="002E1DAA">
        <w:rPr>
          <w:rFonts w:hint="eastAsia"/>
        </w:rPr>
        <w:t>局部敏感哈希</w:t>
      </w:r>
      <w:r>
        <w:rPr>
          <w:rFonts w:hint="eastAsia"/>
        </w:rPr>
        <w:t>模型对这些操作</w:t>
      </w:r>
      <w:r w:rsidR="00AA16B8">
        <w:rPr>
          <w:rFonts w:hint="eastAsia"/>
        </w:rPr>
        <w:t>提供了</w:t>
      </w:r>
      <w:r>
        <w:rPr>
          <w:rFonts w:hint="eastAsia"/>
        </w:rPr>
        <w:t>方法。</w:t>
      </w:r>
    </w:p>
    <w:p w14:paraId="7BDE771D" w14:textId="77777777" w:rsidR="0023348E" w:rsidRDefault="0023348E" w:rsidP="006C0DAA">
      <w:pPr>
        <w:pStyle w:val="Heading4"/>
      </w:pPr>
      <w:r>
        <w:rPr>
          <w:rFonts w:hint="eastAsia"/>
        </w:rPr>
        <w:t>特征变换</w:t>
      </w:r>
      <w:r>
        <w:rPr>
          <w:rFonts w:hint="eastAsia"/>
        </w:rPr>
        <w:t xml:space="preserve"> </w:t>
      </w:r>
    </w:p>
    <w:p w14:paraId="4BC1CEC5" w14:textId="124DA0B1" w:rsidR="0023348E" w:rsidRDefault="00AA16B8" w:rsidP="0023348E">
      <w:pPr>
        <w:ind w:firstLine="420"/>
      </w:pPr>
      <w:r>
        <w:rPr>
          <w:rFonts w:hint="eastAsia"/>
        </w:rPr>
        <w:t>特征</w:t>
      </w:r>
      <w:r w:rsidR="0023348E">
        <w:rPr>
          <w:rFonts w:hint="eastAsia"/>
        </w:rPr>
        <w:t>转型是基本功能添加散列值作为一个新列</w:t>
      </w:r>
      <w:r w:rsidR="00BA797F">
        <w:rPr>
          <w:rFonts w:hint="eastAsia"/>
        </w:rPr>
        <w:t>，</w:t>
      </w:r>
      <w:r w:rsidR="0023348E">
        <w:rPr>
          <w:rFonts w:hint="eastAsia"/>
        </w:rPr>
        <w:t>这对于降维有用。用户可通过设置指定输入和输出列名</w:t>
      </w:r>
      <w:r w:rsidR="0023348E">
        <w:rPr>
          <w:rFonts w:hint="eastAsia"/>
        </w:rPr>
        <w:t>inputCol</w:t>
      </w:r>
      <w:r w:rsidR="0023348E">
        <w:rPr>
          <w:rFonts w:hint="eastAsia"/>
        </w:rPr>
        <w:t>和</w:t>
      </w:r>
      <w:r w:rsidR="0023348E">
        <w:rPr>
          <w:rFonts w:hint="eastAsia"/>
        </w:rPr>
        <w:t>outputCol</w:t>
      </w:r>
      <w:r w:rsidR="0023348E">
        <w:rPr>
          <w:rFonts w:hint="eastAsia"/>
        </w:rPr>
        <w:t>。</w:t>
      </w:r>
    </w:p>
    <w:p w14:paraId="652633FB" w14:textId="6B6E9713" w:rsidR="0023348E" w:rsidRDefault="00CC1BED" w:rsidP="0023348E">
      <w:pPr>
        <w:ind w:firstLine="420"/>
      </w:pPr>
      <w:r>
        <w:rPr>
          <w:rFonts w:hint="eastAsia"/>
        </w:rPr>
        <w:t>局部敏感哈希</w:t>
      </w:r>
      <w:r w:rsidR="0023348E">
        <w:rPr>
          <w:rFonts w:hint="eastAsia"/>
        </w:rPr>
        <w:t>也支持多个哈希表。用户可通过设置</w:t>
      </w:r>
      <w:r w:rsidR="000936B7">
        <w:rPr>
          <w:rFonts w:hint="eastAsia"/>
        </w:rPr>
        <w:t>numHashTables</w:t>
      </w:r>
      <w:r w:rsidR="0023348E">
        <w:rPr>
          <w:rFonts w:hint="eastAsia"/>
        </w:rPr>
        <w:t>指定哈希表的数量。这也</w:t>
      </w:r>
      <w:r w:rsidR="000936B7">
        <w:rPr>
          <w:rFonts w:hint="eastAsia"/>
        </w:rPr>
        <w:t>被</w:t>
      </w:r>
      <w:r w:rsidR="0023348E">
        <w:rPr>
          <w:rFonts w:hint="eastAsia"/>
        </w:rPr>
        <w:t>用于</w:t>
      </w:r>
      <w:r w:rsidR="000936B7" w:rsidRPr="000936B7">
        <w:t>OR-amplification</w:t>
      </w:r>
      <w:r w:rsidR="000936B7">
        <w:rPr>
          <w:rFonts w:hint="eastAsia"/>
        </w:rPr>
        <w:t>在</w:t>
      </w:r>
      <w:r w:rsidR="0023348E">
        <w:rPr>
          <w:rFonts w:hint="eastAsia"/>
        </w:rPr>
        <w:t>大致相似性连接和近似</w:t>
      </w:r>
      <w:r w:rsidR="000936B7">
        <w:rPr>
          <w:rFonts w:hint="eastAsia"/>
        </w:rPr>
        <w:t>相</w:t>
      </w:r>
      <w:r w:rsidR="0023348E">
        <w:rPr>
          <w:rFonts w:hint="eastAsia"/>
        </w:rPr>
        <w:t>邻</w:t>
      </w:r>
      <w:r>
        <w:rPr>
          <w:rFonts w:hint="eastAsia"/>
        </w:rPr>
        <w:t>中</w:t>
      </w:r>
      <w:r w:rsidR="0023348E">
        <w:rPr>
          <w:rFonts w:hint="eastAsia"/>
        </w:rPr>
        <w:t>。增加哈希表的数量会增加精度，但也会增加沟通成本和运行时间。</w:t>
      </w:r>
    </w:p>
    <w:p w14:paraId="27A0679C" w14:textId="36FFB570" w:rsidR="0023348E" w:rsidRDefault="000936B7" w:rsidP="0023348E">
      <w:pPr>
        <w:ind w:firstLine="420"/>
      </w:pPr>
      <w:r>
        <w:rPr>
          <w:rFonts w:hint="eastAsia"/>
        </w:rPr>
        <w:t>outputCol</w:t>
      </w:r>
      <w:r w:rsidR="0023348E">
        <w:rPr>
          <w:rFonts w:hint="eastAsia"/>
        </w:rPr>
        <w:t>类型就是</w:t>
      </w:r>
      <w:r w:rsidR="0023348E">
        <w:rPr>
          <w:rFonts w:hint="eastAsia"/>
        </w:rPr>
        <w:t>Seq[Vector]</w:t>
      </w:r>
      <w:r w:rsidR="0023348E">
        <w:rPr>
          <w:rFonts w:hint="eastAsia"/>
        </w:rPr>
        <w:t>其中数组的</w:t>
      </w:r>
      <w:r>
        <w:rPr>
          <w:rFonts w:hint="eastAsia"/>
        </w:rPr>
        <w:t>长度</w:t>
      </w:r>
      <w:r w:rsidR="0023348E">
        <w:rPr>
          <w:rFonts w:hint="eastAsia"/>
        </w:rPr>
        <w:t>等于</w:t>
      </w:r>
      <w:r w:rsidR="0023348E">
        <w:rPr>
          <w:rFonts w:hint="eastAsia"/>
        </w:rPr>
        <w:t>numHashTables</w:t>
      </w:r>
      <w:r w:rsidR="0023348E">
        <w:rPr>
          <w:rFonts w:hint="eastAsia"/>
        </w:rPr>
        <w:t>和</w:t>
      </w:r>
      <w:r>
        <w:rPr>
          <w:rFonts w:hint="eastAsia"/>
        </w:rPr>
        <w:t>向量</w:t>
      </w:r>
      <w:r w:rsidR="0023348E">
        <w:rPr>
          <w:rFonts w:hint="eastAsia"/>
        </w:rPr>
        <w:t>的</w:t>
      </w:r>
      <w:r>
        <w:rPr>
          <w:rFonts w:hint="eastAsia"/>
        </w:rPr>
        <w:t>维度</w:t>
      </w:r>
      <w:r w:rsidR="0023348E">
        <w:rPr>
          <w:rFonts w:hint="eastAsia"/>
        </w:rPr>
        <w:t>当前设置为</w:t>
      </w:r>
      <w:r w:rsidR="0023348E">
        <w:rPr>
          <w:rFonts w:hint="eastAsia"/>
        </w:rPr>
        <w:t>1</w:t>
      </w:r>
      <w:r w:rsidR="0023348E">
        <w:rPr>
          <w:rFonts w:hint="eastAsia"/>
        </w:rPr>
        <w:t>。在未来的版本中，将实现</w:t>
      </w:r>
      <w:r w:rsidRPr="000936B7">
        <w:t>AND-amplification</w:t>
      </w:r>
      <w:r w:rsidR="0023348E">
        <w:rPr>
          <w:rFonts w:hint="eastAsia"/>
        </w:rPr>
        <w:t>，使用户可以指定这些</w:t>
      </w:r>
      <w:r>
        <w:rPr>
          <w:rFonts w:hint="eastAsia"/>
        </w:rPr>
        <w:t>向量</w:t>
      </w:r>
      <w:r w:rsidR="0023348E">
        <w:rPr>
          <w:rFonts w:hint="eastAsia"/>
        </w:rPr>
        <w:t>的</w:t>
      </w:r>
      <w:r>
        <w:rPr>
          <w:rFonts w:hint="eastAsia"/>
        </w:rPr>
        <w:t>维度</w:t>
      </w:r>
      <w:r w:rsidR="0023348E">
        <w:rPr>
          <w:rFonts w:hint="eastAsia"/>
        </w:rPr>
        <w:t>。</w:t>
      </w:r>
    </w:p>
    <w:p w14:paraId="3712C498" w14:textId="4C509191" w:rsidR="0023348E" w:rsidRDefault="0023348E" w:rsidP="006C0DAA">
      <w:pPr>
        <w:pStyle w:val="Heading4"/>
      </w:pPr>
      <w:r>
        <w:rPr>
          <w:rFonts w:hint="eastAsia"/>
        </w:rPr>
        <w:t>近似相似</w:t>
      </w:r>
      <w:r w:rsidR="000936B7">
        <w:rPr>
          <w:rFonts w:hint="eastAsia"/>
        </w:rPr>
        <w:t>连接</w:t>
      </w:r>
      <w:r>
        <w:rPr>
          <w:rFonts w:hint="eastAsia"/>
        </w:rPr>
        <w:t xml:space="preserve"> </w:t>
      </w:r>
    </w:p>
    <w:p w14:paraId="660CCF10" w14:textId="4EA9AE43" w:rsidR="0023348E" w:rsidRDefault="0023348E" w:rsidP="0023348E">
      <w:pPr>
        <w:ind w:firstLine="420"/>
      </w:pPr>
      <w:r>
        <w:rPr>
          <w:rFonts w:hint="eastAsia"/>
        </w:rPr>
        <w:t>近似相似性连接</w:t>
      </w:r>
      <w:r w:rsidR="000936B7">
        <w:rPr>
          <w:rFonts w:hint="eastAsia"/>
        </w:rPr>
        <w:t>得到</w:t>
      </w:r>
      <w:r>
        <w:rPr>
          <w:rFonts w:hint="eastAsia"/>
        </w:rPr>
        <w:t>两个数据集</w:t>
      </w:r>
      <w:r w:rsidR="000936B7">
        <w:rPr>
          <w:rFonts w:hint="eastAsia"/>
        </w:rPr>
        <w:t>，并且近似</w:t>
      </w:r>
      <w:r>
        <w:rPr>
          <w:rFonts w:hint="eastAsia"/>
        </w:rPr>
        <w:t>返回</w:t>
      </w:r>
      <w:r w:rsidR="000936B7">
        <w:rPr>
          <w:rFonts w:hint="eastAsia"/>
        </w:rPr>
        <w:t>数据集中</w:t>
      </w:r>
      <w:r>
        <w:rPr>
          <w:rFonts w:hint="eastAsia"/>
        </w:rPr>
        <w:t>的行对，其距离</w:t>
      </w:r>
      <w:r w:rsidR="00A82BF2">
        <w:rPr>
          <w:rFonts w:hint="eastAsia"/>
        </w:rPr>
        <w:t>小</w:t>
      </w:r>
      <w:r>
        <w:rPr>
          <w:rFonts w:hint="eastAsia"/>
        </w:rPr>
        <w:t>于用户定义的阈值。近似相似</w:t>
      </w:r>
      <w:r w:rsidR="00A82BF2">
        <w:rPr>
          <w:rFonts w:hint="eastAsia"/>
        </w:rPr>
        <w:t>连接</w:t>
      </w:r>
      <w:r>
        <w:rPr>
          <w:rFonts w:hint="eastAsia"/>
        </w:rPr>
        <w:t>同时支持连接两个不同的数据集和自</w:t>
      </w:r>
      <w:r w:rsidR="00A82BF2">
        <w:rPr>
          <w:rFonts w:hint="eastAsia"/>
        </w:rPr>
        <w:t>连接</w:t>
      </w:r>
      <w:r>
        <w:rPr>
          <w:rFonts w:hint="eastAsia"/>
        </w:rPr>
        <w:t>。自</w:t>
      </w:r>
      <w:r w:rsidR="00A82BF2">
        <w:rPr>
          <w:rFonts w:hint="eastAsia"/>
        </w:rPr>
        <w:t>连接</w:t>
      </w:r>
      <w:r>
        <w:rPr>
          <w:rFonts w:hint="eastAsia"/>
        </w:rPr>
        <w:t>会产生一些重复的对。</w:t>
      </w:r>
    </w:p>
    <w:p w14:paraId="3A63D166" w14:textId="3351A73D" w:rsidR="0023348E" w:rsidRDefault="0023348E" w:rsidP="0023348E">
      <w:pPr>
        <w:ind w:firstLine="420"/>
      </w:pPr>
      <w:r>
        <w:rPr>
          <w:rFonts w:hint="eastAsia"/>
        </w:rPr>
        <w:t>近似相似性连接，可同时接收转化和未转化的数据集作为输入。如果使用未转换的数据集，它会自动转换。在这种情况下，散列签名会被创建</w:t>
      </w:r>
      <w:r w:rsidR="00A82BF2">
        <w:rPr>
          <w:rFonts w:hint="eastAsia"/>
        </w:rPr>
        <w:t>为</w:t>
      </w:r>
      <w:r>
        <w:rPr>
          <w:rFonts w:hint="eastAsia"/>
        </w:rPr>
        <w:t>outputCol</w:t>
      </w:r>
      <w:r>
        <w:rPr>
          <w:rFonts w:hint="eastAsia"/>
        </w:rPr>
        <w:t>。</w:t>
      </w:r>
    </w:p>
    <w:p w14:paraId="19A3FB6D" w14:textId="727A8639" w:rsidR="0023348E" w:rsidRDefault="0023348E" w:rsidP="0023348E">
      <w:pPr>
        <w:ind w:firstLine="420"/>
      </w:pPr>
      <w:r>
        <w:rPr>
          <w:rFonts w:hint="eastAsia"/>
        </w:rPr>
        <w:t>在</w:t>
      </w:r>
      <w:r w:rsidR="003F4790">
        <w:rPr>
          <w:rFonts w:hint="eastAsia"/>
        </w:rPr>
        <w:t>被连接的</w:t>
      </w:r>
      <w:r>
        <w:rPr>
          <w:rFonts w:hint="eastAsia"/>
        </w:rPr>
        <w:t>数据集</w:t>
      </w:r>
      <w:r w:rsidR="003F4790">
        <w:rPr>
          <w:rFonts w:hint="eastAsia"/>
        </w:rPr>
        <w:t>中</w:t>
      </w:r>
      <w:r>
        <w:rPr>
          <w:rFonts w:hint="eastAsia"/>
        </w:rPr>
        <w:t>，</w:t>
      </w:r>
      <w:r w:rsidR="0029733D">
        <w:rPr>
          <w:rFonts w:hint="eastAsia"/>
        </w:rPr>
        <w:t>原始</w:t>
      </w:r>
      <w:r>
        <w:rPr>
          <w:rFonts w:hint="eastAsia"/>
        </w:rPr>
        <w:t>数据集可以</w:t>
      </w:r>
      <w:r w:rsidR="00FC4A0D">
        <w:rPr>
          <w:rFonts w:hint="eastAsia"/>
        </w:rPr>
        <w:t>使用</w:t>
      </w:r>
      <w:r w:rsidR="00FC4A0D">
        <w:rPr>
          <w:rFonts w:hint="eastAsia"/>
        </w:rPr>
        <w:t>datasetA</w:t>
      </w:r>
      <w:r w:rsidR="00FC4A0D">
        <w:rPr>
          <w:rFonts w:hint="eastAsia"/>
        </w:rPr>
        <w:t>和</w:t>
      </w:r>
      <w:r w:rsidR="00FC4A0D">
        <w:rPr>
          <w:rFonts w:hint="eastAsia"/>
        </w:rPr>
        <w:t>datasetB</w:t>
      </w:r>
      <w:r w:rsidR="00F17F49">
        <w:rPr>
          <w:rFonts w:hint="eastAsia"/>
        </w:rPr>
        <w:t>被</w:t>
      </w:r>
      <w:r>
        <w:rPr>
          <w:rFonts w:hint="eastAsia"/>
        </w:rPr>
        <w:t>查询。距离列将被添加到输出数据集来显示每对返回行之间的真实距离。</w:t>
      </w:r>
    </w:p>
    <w:p w14:paraId="3E7EFA5B" w14:textId="77777777" w:rsidR="0023348E" w:rsidRDefault="0023348E" w:rsidP="006C0DAA">
      <w:pPr>
        <w:pStyle w:val="Heading4"/>
      </w:pPr>
      <w:r>
        <w:rPr>
          <w:rFonts w:hint="eastAsia"/>
        </w:rPr>
        <w:t>近似最近邻搜索</w:t>
      </w:r>
      <w:r>
        <w:rPr>
          <w:rFonts w:hint="eastAsia"/>
        </w:rPr>
        <w:t xml:space="preserve"> </w:t>
      </w:r>
    </w:p>
    <w:p w14:paraId="28573ECA" w14:textId="7AE8263B" w:rsidR="0023348E" w:rsidRDefault="0023348E" w:rsidP="0023348E">
      <w:pPr>
        <w:ind w:firstLine="420"/>
      </w:pPr>
      <w:r>
        <w:rPr>
          <w:rFonts w:hint="eastAsia"/>
        </w:rPr>
        <w:t>近似最近</w:t>
      </w:r>
      <w:r w:rsidR="008F7DE1">
        <w:rPr>
          <w:rFonts w:hint="eastAsia"/>
        </w:rPr>
        <w:t>邻</w:t>
      </w:r>
      <w:r>
        <w:rPr>
          <w:rFonts w:hint="eastAsia"/>
        </w:rPr>
        <w:t>搜索</w:t>
      </w:r>
      <w:r w:rsidR="00722A9E">
        <w:rPr>
          <w:rFonts w:hint="eastAsia"/>
        </w:rPr>
        <w:t>获得</w:t>
      </w:r>
      <w:r>
        <w:rPr>
          <w:rFonts w:hint="eastAsia"/>
        </w:rPr>
        <w:t>数据集</w:t>
      </w:r>
      <w:r w:rsidR="00722A9E">
        <w:rPr>
          <w:rFonts w:hint="eastAsia"/>
        </w:rPr>
        <w:t>（特征向量）</w:t>
      </w:r>
      <w:r>
        <w:rPr>
          <w:rFonts w:hint="eastAsia"/>
        </w:rPr>
        <w:t>和一个键（单个特征</w:t>
      </w:r>
      <w:r w:rsidR="00722A9E">
        <w:rPr>
          <w:rFonts w:hint="eastAsia"/>
        </w:rPr>
        <w:t>向量</w:t>
      </w:r>
      <w:r>
        <w:rPr>
          <w:rFonts w:hint="eastAsia"/>
        </w:rPr>
        <w:t>），</w:t>
      </w:r>
      <w:r w:rsidR="00722A9E">
        <w:rPr>
          <w:rFonts w:hint="eastAsia"/>
        </w:rPr>
        <w:t>并且近似</w:t>
      </w:r>
      <w:r>
        <w:rPr>
          <w:rFonts w:hint="eastAsia"/>
        </w:rPr>
        <w:t>返回在数据集中的</w:t>
      </w:r>
      <w:r w:rsidR="00722A9E">
        <w:rPr>
          <w:rFonts w:hint="eastAsia"/>
        </w:rPr>
        <w:t>指定行数，</w:t>
      </w:r>
      <w:r>
        <w:rPr>
          <w:rFonts w:hint="eastAsia"/>
        </w:rPr>
        <w:t>最接近向量。</w:t>
      </w:r>
    </w:p>
    <w:p w14:paraId="36185EF8" w14:textId="1A1D83F8" w:rsidR="0023348E" w:rsidRDefault="0023348E" w:rsidP="0023348E">
      <w:pPr>
        <w:ind w:firstLine="420"/>
      </w:pPr>
      <w:r>
        <w:rPr>
          <w:rFonts w:hint="eastAsia"/>
        </w:rPr>
        <w:t>近似最近邻搜索同时接受转化和未转化的数据集作为输入。如果使用未转换的数据集，它会自动转换。在这种情况下，散列签名会被创建</w:t>
      </w:r>
      <w:r w:rsidR="006D294A">
        <w:rPr>
          <w:rFonts w:hint="eastAsia"/>
        </w:rPr>
        <w:t>为</w:t>
      </w:r>
      <w:r>
        <w:rPr>
          <w:rFonts w:hint="eastAsia"/>
        </w:rPr>
        <w:t>outputCol</w:t>
      </w:r>
      <w:r>
        <w:rPr>
          <w:rFonts w:hint="eastAsia"/>
        </w:rPr>
        <w:t>。</w:t>
      </w:r>
    </w:p>
    <w:p w14:paraId="0C92B70E" w14:textId="61D3DF27" w:rsidR="0023348E" w:rsidRDefault="0023348E" w:rsidP="0023348E">
      <w:pPr>
        <w:ind w:firstLine="420"/>
      </w:pPr>
      <w:r>
        <w:rPr>
          <w:rFonts w:hint="eastAsia"/>
        </w:rPr>
        <w:t>距离列将被添加到输出数据集，以显示每个输出行和搜索键之间的真实距离。</w:t>
      </w:r>
    </w:p>
    <w:p w14:paraId="73853B92" w14:textId="5029963F" w:rsidR="0023348E" w:rsidRDefault="0023348E" w:rsidP="0023348E">
      <w:pPr>
        <w:ind w:firstLine="420"/>
      </w:pPr>
      <w:r>
        <w:rPr>
          <w:rFonts w:hint="eastAsia"/>
        </w:rPr>
        <w:t>注：近似最近邻搜索将返回</w:t>
      </w:r>
      <w:r w:rsidR="00712838">
        <w:rPr>
          <w:rFonts w:hint="eastAsia"/>
        </w:rPr>
        <w:t>比</w:t>
      </w:r>
      <w:r w:rsidR="00712838">
        <w:rPr>
          <w:rFonts w:hint="eastAsia"/>
        </w:rPr>
        <w:t>k</w:t>
      </w:r>
      <w:r>
        <w:rPr>
          <w:rFonts w:hint="eastAsia"/>
        </w:rPr>
        <w:t>少</w:t>
      </w:r>
      <w:r w:rsidR="00712838">
        <w:rPr>
          <w:rFonts w:hint="eastAsia"/>
        </w:rPr>
        <w:t>，</w:t>
      </w:r>
      <w:r w:rsidR="002C464A">
        <w:rPr>
          <w:rFonts w:hint="eastAsia"/>
        </w:rPr>
        <w:t>当</w:t>
      </w:r>
      <w:r>
        <w:rPr>
          <w:rFonts w:hint="eastAsia"/>
        </w:rPr>
        <w:t>没有足够的候选</w:t>
      </w:r>
      <w:r w:rsidR="002C464A">
        <w:rPr>
          <w:rFonts w:hint="eastAsia"/>
        </w:rPr>
        <w:t>项在哈希桶</w:t>
      </w:r>
      <w:r w:rsidR="00FB740F">
        <w:rPr>
          <w:rFonts w:hint="eastAsia"/>
        </w:rPr>
        <w:t>中</w:t>
      </w:r>
      <w:r>
        <w:rPr>
          <w:rFonts w:hint="eastAsia"/>
        </w:rPr>
        <w:t>。</w:t>
      </w:r>
    </w:p>
    <w:p w14:paraId="37BCDE95" w14:textId="22F3B367" w:rsidR="0023348E" w:rsidRDefault="00ED0EB3" w:rsidP="006C0DAA">
      <w:pPr>
        <w:pStyle w:val="Heading3"/>
      </w:pPr>
      <w:r w:rsidRPr="006B22A7">
        <w:rPr>
          <w:rFonts w:hint="eastAsia"/>
        </w:rPr>
        <w:t>局部敏感哈希</w:t>
      </w:r>
      <w:r w:rsidR="0023348E">
        <w:rPr>
          <w:rFonts w:hint="eastAsia"/>
        </w:rPr>
        <w:t>算法</w:t>
      </w:r>
      <w:r w:rsidR="0023348E">
        <w:rPr>
          <w:rFonts w:hint="eastAsia"/>
        </w:rPr>
        <w:t xml:space="preserve"> </w:t>
      </w:r>
    </w:p>
    <w:p w14:paraId="63B3C0B6" w14:textId="77777777" w:rsidR="0023348E" w:rsidRDefault="0023348E" w:rsidP="007C08F9">
      <w:pPr>
        <w:pStyle w:val="Heading4"/>
      </w:pPr>
      <w:r>
        <w:rPr>
          <w:rFonts w:hint="eastAsia"/>
        </w:rPr>
        <w:t>分时段随机投影的欧氏距离</w:t>
      </w:r>
      <w:r>
        <w:rPr>
          <w:rFonts w:hint="eastAsia"/>
        </w:rPr>
        <w:t xml:space="preserve"> </w:t>
      </w:r>
    </w:p>
    <w:p w14:paraId="68AEDA14" w14:textId="7362479A" w:rsidR="00592FB8" w:rsidRDefault="0023348E" w:rsidP="0023348E">
      <w:pPr>
        <w:ind w:firstLine="420"/>
      </w:pPr>
      <w:r>
        <w:rPr>
          <w:rFonts w:hint="eastAsia"/>
        </w:rPr>
        <w:t>分时段随机投影是</w:t>
      </w:r>
      <w:r w:rsidR="00667749" w:rsidRPr="006B22A7">
        <w:rPr>
          <w:rFonts w:hint="eastAsia"/>
        </w:rPr>
        <w:t>局部敏感哈希</w:t>
      </w:r>
      <w:r>
        <w:rPr>
          <w:rFonts w:hint="eastAsia"/>
        </w:rPr>
        <w:t>家族的欧氏距离。欧几里德距离被定义为如下：</w:t>
      </w:r>
    </w:p>
    <w:p w14:paraId="721A8BC6" w14:textId="7B1B8AEA" w:rsidR="00592FB8" w:rsidRPr="00576232" w:rsidRDefault="007C08F9" w:rsidP="0023348E">
      <w:pPr>
        <w:ind w:firstLine="420"/>
      </w:pPr>
      <m:oMathPara>
        <m:oMath>
          <m:r>
            <w:rPr>
              <w:rFonts w:ascii="Cambria Math" w:hAnsi="Cambria Math"/>
            </w:rPr>
            <m:t>d(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DEAF9E7" w14:textId="69B355D8" w:rsidR="00576232" w:rsidRDefault="00576232" w:rsidP="00576232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09C017ED" w14:textId="727DFDC1" w:rsidR="00226178" w:rsidRDefault="00667749" w:rsidP="0023348E">
      <w:pPr>
        <w:ind w:firstLine="420"/>
      </w:pPr>
      <w:r w:rsidRPr="006B22A7">
        <w:rPr>
          <w:rFonts w:hint="eastAsia"/>
        </w:rPr>
        <w:t>局部敏感哈希</w:t>
      </w:r>
      <w:r w:rsidR="00226178">
        <w:rPr>
          <w:rFonts w:hint="eastAsia"/>
        </w:rPr>
        <w:t>家族投影特征</w:t>
      </w:r>
      <w:r w:rsidR="0023348E">
        <w:rPr>
          <w:rFonts w:hint="eastAsia"/>
        </w:rPr>
        <w:t>向量到随机单位向量</w:t>
      </w:r>
      <w:r w:rsidR="00226178">
        <w:rPr>
          <w:rFonts w:hint="eastAsia"/>
        </w:rPr>
        <w:t>，并且分配</w:t>
      </w:r>
      <w:r w:rsidR="0023348E">
        <w:rPr>
          <w:rFonts w:hint="eastAsia"/>
        </w:rPr>
        <w:t>投影的结果</w:t>
      </w:r>
      <w:r w:rsidR="00226178">
        <w:rPr>
          <w:rFonts w:hint="eastAsia"/>
        </w:rPr>
        <w:t>到哈希</w:t>
      </w:r>
      <w:r w:rsidR="0023348E">
        <w:rPr>
          <w:rFonts w:hint="eastAsia"/>
        </w:rPr>
        <w:t>桶</w:t>
      </w:r>
      <w:r w:rsidR="00226178">
        <w:rPr>
          <w:rFonts w:hint="eastAsia"/>
        </w:rPr>
        <w:t>中</w:t>
      </w:r>
      <w:r w:rsidR="0023348E">
        <w:rPr>
          <w:rFonts w:hint="eastAsia"/>
        </w:rPr>
        <w:t>：</w:t>
      </w:r>
    </w:p>
    <w:p w14:paraId="3CA69A67" w14:textId="0C9B1867" w:rsidR="00226178" w:rsidRPr="00576232" w:rsidRDefault="00576232" w:rsidP="0023348E">
      <w:pPr>
        <w:ind w:firstLine="42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</m:oMath>
      </m:oMathPara>
    </w:p>
    <w:p w14:paraId="37E582B8" w14:textId="01CF1FB3" w:rsidR="00576232" w:rsidRPr="00576232" w:rsidRDefault="00576232" w:rsidP="00576232">
      <w:pPr>
        <w:pStyle w:val="Caption"/>
        <w:rPr>
          <w:rFonts w:ascii="Calibri" w:eastAsia="宋体" w:hAnsi="Calibri" w:cs="Times New Roman"/>
        </w:rPr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436FCA9C" w14:textId="2A481D7F" w:rsidR="0023348E" w:rsidRDefault="0023348E" w:rsidP="0023348E">
      <w:pPr>
        <w:ind w:firstLine="420"/>
      </w:pPr>
      <w:r>
        <w:rPr>
          <w:rFonts w:hint="eastAsia"/>
        </w:rPr>
        <w:lastRenderedPageBreak/>
        <w:t>其中</w:t>
      </w:r>
      <w:r w:rsidR="00226178">
        <w:rPr>
          <w:rFonts w:hint="eastAsia"/>
        </w:rPr>
        <w:t>r</w:t>
      </w:r>
      <w:r>
        <w:rPr>
          <w:rFonts w:hint="eastAsia"/>
        </w:rPr>
        <w:t>是一个用户定义的桶长度。</w:t>
      </w:r>
      <w:r w:rsidR="00226178">
        <w:rPr>
          <w:rFonts w:hint="eastAsia"/>
        </w:rPr>
        <w:t>桶</w:t>
      </w:r>
      <w:r>
        <w:rPr>
          <w:rFonts w:hint="eastAsia"/>
        </w:rPr>
        <w:t>长度可以被用于控制散列桶的平均大小（</w:t>
      </w:r>
      <w:r w:rsidR="00226178">
        <w:rPr>
          <w:rFonts w:hint="eastAsia"/>
        </w:rPr>
        <w:t>以及</w:t>
      </w:r>
      <w:r>
        <w:rPr>
          <w:rFonts w:hint="eastAsia"/>
        </w:rPr>
        <w:t>桶的数量）。较大的</w:t>
      </w:r>
      <w:r w:rsidR="00226178">
        <w:rPr>
          <w:rFonts w:hint="eastAsia"/>
        </w:rPr>
        <w:t>桶</w:t>
      </w:r>
      <w:r>
        <w:rPr>
          <w:rFonts w:hint="eastAsia"/>
        </w:rPr>
        <w:t>长度（</w:t>
      </w:r>
      <w:r w:rsidR="00226178">
        <w:rPr>
          <w:rFonts w:hint="eastAsia"/>
        </w:rPr>
        <w:t>也是指更少的</w:t>
      </w:r>
      <w:r>
        <w:rPr>
          <w:rFonts w:hint="eastAsia"/>
        </w:rPr>
        <w:t>桶）增加</w:t>
      </w:r>
      <w:r w:rsidR="003816F5">
        <w:rPr>
          <w:rFonts w:hint="eastAsia"/>
        </w:rPr>
        <w:t>了</w:t>
      </w:r>
      <w:r>
        <w:rPr>
          <w:rFonts w:hint="eastAsia"/>
        </w:rPr>
        <w:t>特征</w:t>
      </w:r>
      <w:r w:rsidR="003816F5">
        <w:rPr>
          <w:rFonts w:hint="eastAsia"/>
        </w:rPr>
        <w:t>被哈希到同一桶中</w:t>
      </w:r>
      <w:r>
        <w:rPr>
          <w:rFonts w:hint="eastAsia"/>
        </w:rPr>
        <w:t>的概率（增加真假阳性的</w:t>
      </w:r>
      <w:r w:rsidR="00112E5C">
        <w:rPr>
          <w:rFonts w:hint="eastAsia"/>
        </w:rPr>
        <w:t>数量</w:t>
      </w:r>
      <w:r>
        <w:rPr>
          <w:rFonts w:hint="eastAsia"/>
        </w:rPr>
        <w:t>）。分时段的随机投影接受任意的</w:t>
      </w:r>
      <w:r w:rsidR="007F1B70">
        <w:rPr>
          <w:rFonts w:hint="eastAsia"/>
        </w:rPr>
        <w:t>向量</w:t>
      </w:r>
      <w:r>
        <w:rPr>
          <w:rFonts w:hint="eastAsia"/>
        </w:rPr>
        <w:t>作为输入的</w:t>
      </w:r>
      <w:r w:rsidR="007F1B70">
        <w:rPr>
          <w:rFonts w:hint="eastAsia"/>
        </w:rPr>
        <w:t>特征</w:t>
      </w:r>
      <w:r>
        <w:rPr>
          <w:rFonts w:hint="eastAsia"/>
        </w:rPr>
        <w:t>，并支持稀疏和密集</w:t>
      </w:r>
      <w:r w:rsidR="00A95A56">
        <w:rPr>
          <w:rFonts w:hint="eastAsia"/>
        </w:rPr>
        <w:t>向量</w:t>
      </w:r>
      <w:r>
        <w:rPr>
          <w:rFonts w:hint="eastAsia"/>
        </w:rPr>
        <w:t>。</w:t>
      </w:r>
    </w:p>
    <w:p w14:paraId="713DFD28" w14:textId="77777777" w:rsidR="00822F90" w:rsidRDefault="00822F90" w:rsidP="00822F90">
      <w:pPr>
        <w:pStyle w:val="a7"/>
      </w:pPr>
      <w:r>
        <w:t>scala&gt; import org.apache.spark.ml.feature.BucketedRandomProjectionLSH</w:t>
      </w:r>
    </w:p>
    <w:p w14:paraId="7225D9B8" w14:textId="77777777" w:rsidR="00822F90" w:rsidRDefault="00822F90" w:rsidP="00822F90">
      <w:pPr>
        <w:pStyle w:val="a7"/>
      </w:pPr>
      <w:r>
        <w:t>import org.apache.spark.ml.feature.BucketedRandomProjectionLSH</w:t>
      </w:r>
    </w:p>
    <w:p w14:paraId="311E6127" w14:textId="77777777" w:rsidR="00822F90" w:rsidRDefault="00822F90" w:rsidP="00822F90">
      <w:pPr>
        <w:pStyle w:val="a7"/>
      </w:pPr>
    </w:p>
    <w:p w14:paraId="7581F200" w14:textId="77777777" w:rsidR="00822F90" w:rsidRDefault="00822F90" w:rsidP="00822F90">
      <w:pPr>
        <w:pStyle w:val="a7"/>
      </w:pPr>
      <w:r>
        <w:t>scala&gt; import org.apache.spark.ml.linalg.Vectors</w:t>
      </w:r>
    </w:p>
    <w:p w14:paraId="152DEC3A" w14:textId="77777777" w:rsidR="00822F90" w:rsidRDefault="00822F90" w:rsidP="00822F90">
      <w:pPr>
        <w:pStyle w:val="a7"/>
      </w:pPr>
      <w:r>
        <w:t>import org.apache.spark.ml.linalg.Vectors</w:t>
      </w:r>
    </w:p>
    <w:p w14:paraId="1DCC3B39" w14:textId="77777777" w:rsidR="00822F90" w:rsidRDefault="00822F90" w:rsidP="00822F90">
      <w:pPr>
        <w:pStyle w:val="a7"/>
      </w:pPr>
    </w:p>
    <w:p w14:paraId="3F08BE7E" w14:textId="77777777" w:rsidR="00822F90" w:rsidRDefault="00822F90" w:rsidP="00822F90">
      <w:pPr>
        <w:pStyle w:val="a7"/>
      </w:pPr>
      <w:r>
        <w:t>scala&gt; import org.apache.spark.sql.functions.col</w:t>
      </w:r>
    </w:p>
    <w:p w14:paraId="4D80B7DF" w14:textId="77777777" w:rsidR="00822F90" w:rsidRDefault="00822F90" w:rsidP="00822F90">
      <w:pPr>
        <w:pStyle w:val="a7"/>
      </w:pPr>
      <w:r>
        <w:t>import org.apache.spark.sql.functions.col</w:t>
      </w:r>
    </w:p>
    <w:p w14:paraId="5E1AC685" w14:textId="77777777" w:rsidR="00822F90" w:rsidRDefault="00822F90" w:rsidP="00822F90">
      <w:pPr>
        <w:pStyle w:val="a7"/>
      </w:pPr>
    </w:p>
    <w:p w14:paraId="443EB45B" w14:textId="77777777" w:rsidR="00822F90" w:rsidRDefault="00822F90" w:rsidP="00822F90">
      <w:pPr>
        <w:pStyle w:val="a7"/>
      </w:pPr>
      <w:r>
        <w:t>scala&gt; val dfA = spark.createDataFrame(Seq(</w:t>
      </w:r>
    </w:p>
    <w:p w14:paraId="3499F14F" w14:textId="77777777" w:rsidR="00822F90" w:rsidRDefault="00822F90" w:rsidP="00822F90">
      <w:pPr>
        <w:pStyle w:val="a7"/>
      </w:pPr>
      <w:r>
        <w:t xml:space="preserve">     |   (0, Vectors.dense(1.0, 1.0)),</w:t>
      </w:r>
    </w:p>
    <w:p w14:paraId="10CB2CE8" w14:textId="77777777" w:rsidR="00822F90" w:rsidRDefault="00822F90" w:rsidP="00822F90">
      <w:pPr>
        <w:pStyle w:val="a7"/>
      </w:pPr>
      <w:r>
        <w:t xml:space="preserve">     |   (1, Vectors.dense(1.0, -1.0)),</w:t>
      </w:r>
    </w:p>
    <w:p w14:paraId="5D868583" w14:textId="77777777" w:rsidR="00822F90" w:rsidRDefault="00822F90" w:rsidP="00822F90">
      <w:pPr>
        <w:pStyle w:val="a7"/>
      </w:pPr>
      <w:r>
        <w:t xml:space="preserve">     |   (2, Vectors.dense(-1.0, -1.0)),</w:t>
      </w:r>
    </w:p>
    <w:p w14:paraId="0CBCEC80" w14:textId="77777777" w:rsidR="00822F90" w:rsidRDefault="00822F90" w:rsidP="00822F90">
      <w:pPr>
        <w:pStyle w:val="a7"/>
      </w:pPr>
      <w:r>
        <w:t xml:space="preserve">     |   (3, Vectors.dense(-1.0, 1.0))</w:t>
      </w:r>
    </w:p>
    <w:p w14:paraId="46C9B248" w14:textId="77777777" w:rsidR="00822F90" w:rsidRDefault="00822F90" w:rsidP="00822F90">
      <w:pPr>
        <w:pStyle w:val="a7"/>
      </w:pPr>
      <w:r>
        <w:t xml:space="preserve">     | )).toDF("id", "features")</w:t>
      </w:r>
    </w:p>
    <w:p w14:paraId="42C94E72" w14:textId="77777777" w:rsidR="00822F90" w:rsidRDefault="00822F90" w:rsidP="00822F90">
      <w:pPr>
        <w:pStyle w:val="a7"/>
      </w:pPr>
      <w:r>
        <w:t>dfA: org.apache.spark.sql.DataFrame = [id: int, features: vector]</w:t>
      </w:r>
    </w:p>
    <w:p w14:paraId="3FD34088" w14:textId="77777777" w:rsidR="00822F90" w:rsidRDefault="00822F90" w:rsidP="00822F90">
      <w:pPr>
        <w:pStyle w:val="a7"/>
      </w:pPr>
    </w:p>
    <w:p w14:paraId="265F886F" w14:textId="77777777" w:rsidR="00822F90" w:rsidRDefault="00822F90" w:rsidP="00822F90">
      <w:pPr>
        <w:pStyle w:val="a7"/>
      </w:pPr>
      <w:r>
        <w:t>scala&gt; val dfB = spark.createDataFrame(Seq(</w:t>
      </w:r>
    </w:p>
    <w:p w14:paraId="3A01DACC" w14:textId="77777777" w:rsidR="00822F90" w:rsidRDefault="00822F90" w:rsidP="00822F90">
      <w:pPr>
        <w:pStyle w:val="a7"/>
      </w:pPr>
      <w:r>
        <w:t xml:space="preserve">     |   (4, Vectors.dense(1.0, 0.0)),</w:t>
      </w:r>
    </w:p>
    <w:p w14:paraId="7433A118" w14:textId="77777777" w:rsidR="00822F90" w:rsidRDefault="00822F90" w:rsidP="00822F90">
      <w:pPr>
        <w:pStyle w:val="a7"/>
      </w:pPr>
      <w:r>
        <w:t xml:space="preserve">     |   (5, Vectors.dense(-1.0, 0.0)),</w:t>
      </w:r>
    </w:p>
    <w:p w14:paraId="7BB7FF84" w14:textId="77777777" w:rsidR="00822F90" w:rsidRDefault="00822F90" w:rsidP="00822F90">
      <w:pPr>
        <w:pStyle w:val="a7"/>
      </w:pPr>
      <w:r>
        <w:t xml:space="preserve">     |   (6, Vectors.dense(0.0, 1.0)),</w:t>
      </w:r>
    </w:p>
    <w:p w14:paraId="5CD25713" w14:textId="77777777" w:rsidR="00822F90" w:rsidRDefault="00822F90" w:rsidP="00822F90">
      <w:pPr>
        <w:pStyle w:val="a7"/>
      </w:pPr>
      <w:r>
        <w:t xml:space="preserve">     |   (7, Vectors.dense(0.0, -1.0))</w:t>
      </w:r>
    </w:p>
    <w:p w14:paraId="0C6351F1" w14:textId="77777777" w:rsidR="00822F90" w:rsidRDefault="00822F90" w:rsidP="00822F90">
      <w:pPr>
        <w:pStyle w:val="a7"/>
      </w:pPr>
      <w:r>
        <w:t xml:space="preserve">     | )).toDF("id", "features")</w:t>
      </w:r>
    </w:p>
    <w:p w14:paraId="594B3C74" w14:textId="77777777" w:rsidR="00822F90" w:rsidRDefault="00822F90" w:rsidP="00822F90">
      <w:pPr>
        <w:pStyle w:val="a7"/>
      </w:pPr>
      <w:r>
        <w:t>dfB: org.apache.spark.sql.DataFrame = [id: int, features: vector]</w:t>
      </w:r>
    </w:p>
    <w:p w14:paraId="365B06EE" w14:textId="77777777" w:rsidR="00822F90" w:rsidRDefault="00822F90" w:rsidP="00822F90">
      <w:pPr>
        <w:pStyle w:val="a7"/>
      </w:pPr>
    </w:p>
    <w:p w14:paraId="5D25BBAA" w14:textId="77777777" w:rsidR="00822F90" w:rsidRDefault="00822F90" w:rsidP="00822F90">
      <w:pPr>
        <w:pStyle w:val="a7"/>
      </w:pPr>
      <w:r>
        <w:t>scala&gt; val key = Vectors.dense(1.0, 0.0)</w:t>
      </w:r>
    </w:p>
    <w:p w14:paraId="0B9D557B" w14:textId="77777777" w:rsidR="00822F90" w:rsidRDefault="00822F90" w:rsidP="00822F90">
      <w:pPr>
        <w:pStyle w:val="a7"/>
      </w:pPr>
      <w:r>
        <w:t>key: org.apache.spark.ml.linalg.Vector = [1.0,0.0]</w:t>
      </w:r>
    </w:p>
    <w:p w14:paraId="2DE518AA" w14:textId="77777777" w:rsidR="00822F90" w:rsidRDefault="00822F90" w:rsidP="00822F90">
      <w:pPr>
        <w:pStyle w:val="a7"/>
      </w:pPr>
    </w:p>
    <w:p w14:paraId="48F00873" w14:textId="77777777" w:rsidR="00822F90" w:rsidRDefault="00822F90" w:rsidP="00822F90">
      <w:pPr>
        <w:pStyle w:val="a7"/>
      </w:pPr>
      <w:r>
        <w:t>scala&gt; val brp = new BucketedRandomProjectionLSH().setBucketLength(2.0).setNumHashTables(3).setInputCol("features").setOutputCol("hashes")</w:t>
      </w:r>
    </w:p>
    <w:p w14:paraId="3B8103B0" w14:textId="77777777" w:rsidR="00822F90" w:rsidRDefault="00822F90" w:rsidP="00822F90">
      <w:pPr>
        <w:pStyle w:val="a7"/>
      </w:pPr>
      <w:r>
        <w:t>brp: org.apache.spark.ml.feature.BucketedRandomProjectionLSH = brp-lsh_626478c9acf5</w:t>
      </w:r>
    </w:p>
    <w:p w14:paraId="5F773D98" w14:textId="77777777" w:rsidR="00822F90" w:rsidRDefault="00822F90" w:rsidP="00822F90">
      <w:pPr>
        <w:pStyle w:val="a7"/>
      </w:pPr>
    </w:p>
    <w:p w14:paraId="7C82D512" w14:textId="77777777" w:rsidR="00822F90" w:rsidRDefault="00822F90" w:rsidP="00822F90">
      <w:pPr>
        <w:pStyle w:val="a7"/>
      </w:pPr>
      <w:r>
        <w:t>scala&gt; val model = brp.fit(dfA)</w:t>
      </w:r>
    </w:p>
    <w:p w14:paraId="4235001C" w14:textId="77777777" w:rsidR="00822F90" w:rsidRDefault="00822F90" w:rsidP="00822F90">
      <w:pPr>
        <w:pStyle w:val="a7"/>
      </w:pPr>
      <w:r>
        <w:t>model: org.apache.spark.ml.feature.BucketedRandomProjectionLSHModel = brp-lsh_626478c9acf5</w:t>
      </w:r>
    </w:p>
    <w:p w14:paraId="065213A8" w14:textId="77777777" w:rsidR="00822F90" w:rsidRDefault="00822F90" w:rsidP="00822F90">
      <w:pPr>
        <w:pStyle w:val="a7"/>
      </w:pPr>
    </w:p>
    <w:p w14:paraId="15C8D393" w14:textId="77777777" w:rsidR="00822F90" w:rsidRDefault="00822F90" w:rsidP="00822F90">
      <w:pPr>
        <w:pStyle w:val="a7"/>
      </w:pPr>
      <w:r>
        <w:t>scala&gt; println("The hashed dataset where hashed values are stored in the column 'hashes':")</w:t>
      </w:r>
    </w:p>
    <w:p w14:paraId="54696313" w14:textId="77777777" w:rsidR="00822F90" w:rsidRDefault="00822F90" w:rsidP="00822F90">
      <w:pPr>
        <w:pStyle w:val="a7"/>
      </w:pPr>
      <w:r>
        <w:t>The hashed dataset where hashed values are stored in the column 'hashes':</w:t>
      </w:r>
    </w:p>
    <w:p w14:paraId="77B12975" w14:textId="77777777" w:rsidR="00822F90" w:rsidRDefault="00822F90" w:rsidP="00822F90">
      <w:pPr>
        <w:pStyle w:val="a7"/>
      </w:pPr>
    </w:p>
    <w:p w14:paraId="62906DA1" w14:textId="77777777" w:rsidR="00822F90" w:rsidRDefault="00822F90" w:rsidP="00822F90">
      <w:pPr>
        <w:pStyle w:val="a7"/>
      </w:pPr>
      <w:r>
        <w:t>scala&gt; model.transform(dfA).show(false)</w:t>
      </w:r>
    </w:p>
    <w:p w14:paraId="59CAAAB4" w14:textId="77777777" w:rsidR="00822F90" w:rsidRDefault="00822F90" w:rsidP="00822F90">
      <w:pPr>
        <w:pStyle w:val="a7"/>
      </w:pPr>
      <w:r>
        <w:t>+---+-----------+-----------------------+</w:t>
      </w:r>
    </w:p>
    <w:p w14:paraId="4F03A6D6" w14:textId="77777777" w:rsidR="00822F90" w:rsidRDefault="00822F90" w:rsidP="00822F90">
      <w:pPr>
        <w:pStyle w:val="a7"/>
      </w:pPr>
      <w:r>
        <w:t>|id |features   |hashes                 |</w:t>
      </w:r>
    </w:p>
    <w:p w14:paraId="5A244BB6" w14:textId="77777777" w:rsidR="00822F90" w:rsidRDefault="00822F90" w:rsidP="00822F90">
      <w:pPr>
        <w:pStyle w:val="a7"/>
      </w:pPr>
      <w:r>
        <w:t>+---+-----------+-----------------------+</w:t>
      </w:r>
    </w:p>
    <w:p w14:paraId="3D797B81" w14:textId="77777777" w:rsidR="00822F90" w:rsidRDefault="00822F90" w:rsidP="00822F90">
      <w:pPr>
        <w:pStyle w:val="a7"/>
      </w:pPr>
      <w:r>
        <w:t>|0  |[1.0,1.0]  |[[0.0], [0.0], [-1.0]] |</w:t>
      </w:r>
    </w:p>
    <w:p w14:paraId="7883DD66" w14:textId="77777777" w:rsidR="00822F90" w:rsidRDefault="00822F90" w:rsidP="00822F90">
      <w:pPr>
        <w:pStyle w:val="a7"/>
      </w:pPr>
      <w:r>
        <w:t>|1  |[1.0,-1.0] |[[-1.0], [-1.0], [0.0]]|</w:t>
      </w:r>
    </w:p>
    <w:p w14:paraId="75D19494" w14:textId="77777777" w:rsidR="00822F90" w:rsidRDefault="00822F90" w:rsidP="00822F90">
      <w:pPr>
        <w:pStyle w:val="a7"/>
      </w:pPr>
      <w:r>
        <w:t>|2  |[-1.0,-1.0]|[[-1.0], [-1.0], [0.0]]|</w:t>
      </w:r>
    </w:p>
    <w:p w14:paraId="043DDBCB" w14:textId="77777777" w:rsidR="00822F90" w:rsidRDefault="00822F90" w:rsidP="00822F90">
      <w:pPr>
        <w:pStyle w:val="a7"/>
      </w:pPr>
      <w:r>
        <w:t>|3  |[-1.0,1.0] |[[0.0], [0.0], [-1.0]] |</w:t>
      </w:r>
    </w:p>
    <w:p w14:paraId="5425AF1F" w14:textId="77777777" w:rsidR="00822F90" w:rsidRDefault="00822F90" w:rsidP="00822F90">
      <w:pPr>
        <w:pStyle w:val="a7"/>
      </w:pPr>
      <w:r>
        <w:t>+---+-----------+-----------------------+</w:t>
      </w:r>
    </w:p>
    <w:p w14:paraId="4BA0A2F6" w14:textId="77777777" w:rsidR="00DD5C9B" w:rsidRDefault="00DD5C9B" w:rsidP="00822F90">
      <w:pPr>
        <w:pStyle w:val="a7"/>
      </w:pPr>
    </w:p>
    <w:p w14:paraId="35A55DAB" w14:textId="02211EA0" w:rsidR="00822F90" w:rsidRDefault="00822F90" w:rsidP="00822F90">
      <w:pPr>
        <w:pStyle w:val="a7"/>
      </w:pPr>
      <w:r>
        <w:t>scala&gt; println("Approximately joining dfA and dfB on Euclidean distance smaller than 1.5:")</w:t>
      </w:r>
    </w:p>
    <w:p w14:paraId="24072A29" w14:textId="77777777" w:rsidR="00822F90" w:rsidRDefault="00822F90" w:rsidP="00822F90">
      <w:pPr>
        <w:pStyle w:val="a7"/>
      </w:pPr>
      <w:r>
        <w:t>Approximately joining dfA and dfB on Euclidean distance smaller than 1.5:</w:t>
      </w:r>
    </w:p>
    <w:p w14:paraId="41E933D9" w14:textId="77777777" w:rsidR="00822F90" w:rsidRDefault="00822F90" w:rsidP="00822F90">
      <w:pPr>
        <w:pStyle w:val="a7"/>
      </w:pPr>
    </w:p>
    <w:p w14:paraId="2A76D437" w14:textId="77777777" w:rsidR="00822F90" w:rsidRDefault="00822F90" w:rsidP="00822F90">
      <w:pPr>
        <w:pStyle w:val="a7"/>
      </w:pPr>
      <w:r>
        <w:t>scala&gt; model.approxSimilarityJoin(dfA, dfB, 1.5, "EuclideanDistance").select(col("datasetA.id").alias("idA"),</w:t>
      </w:r>
    </w:p>
    <w:p w14:paraId="2BB8074A" w14:textId="77777777" w:rsidR="00822F90" w:rsidRDefault="00822F90" w:rsidP="00822F90">
      <w:pPr>
        <w:pStyle w:val="a7"/>
      </w:pPr>
      <w:r>
        <w:t xml:space="preserve">     | col("datasetB.id").alias("idB"),</w:t>
      </w:r>
    </w:p>
    <w:p w14:paraId="4DFC7C65" w14:textId="77777777" w:rsidR="00822F90" w:rsidRDefault="00822F90" w:rsidP="00822F90">
      <w:pPr>
        <w:pStyle w:val="a7"/>
      </w:pPr>
      <w:r>
        <w:t xml:space="preserve">     | col("EuclideanDistance")).show(false)</w:t>
      </w:r>
    </w:p>
    <w:p w14:paraId="6A3D18B6" w14:textId="77777777" w:rsidR="00822F90" w:rsidRDefault="00822F90" w:rsidP="00822F90">
      <w:pPr>
        <w:pStyle w:val="a7"/>
      </w:pPr>
      <w:r>
        <w:t>+---+---+-----------------+</w:t>
      </w:r>
    </w:p>
    <w:p w14:paraId="44E9FF25" w14:textId="77777777" w:rsidR="00822F90" w:rsidRDefault="00822F90" w:rsidP="00822F90">
      <w:pPr>
        <w:pStyle w:val="a7"/>
      </w:pPr>
      <w:r>
        <w:t>|idA|idB|EuclideanDistance|</w:t>
      </w:r>
    </w:p>
    <w:p w14:paraId="5FEE0009" w14:textId="77777777" w:rsidR="00822F90" w:rsidRDefault="00822F90" w:rsidP="00822F90">
      <w:pPr>
        <w:pStyle w:val="a7"/>
      </w:pPr>
      <w:r>
        <w:t>+---+---+-----------------+</w:t>
      </w:r>
    </w:p>
    <w:p w14:paraId="4884520E" w14:textId="77777777" w:rsidR="00822F90" w:rsidRDefault="00822F90" w:rsidP="00822F90">
      <w:pPr>
        <w:pStyle w:val="a7"/>
      </w:pPr>
      <w:r>
        <w:t>|1  |4  |1.0              |</w:t>
      </w:r>
    </w:p>
    <w:p w14:paraId="174CB56F" w14:textId="77777777" w:rsidR="00822F90" w:rsidRDefault="00822F90" w:rsidP="00822F90">
      <w:pPr>
        <w:pStyle w:val="a7"/>
      </w:pPr>
      <w:r>
        <w:t>|0  |6  |1.0              |</w:t>
      </w:r>
    </w:p>
    <w:p w14:paraId="74D92EB3" w14:textId="77777777" w:rsidR="00822F90" w:rsidRDefault="00822F90" w:rsidP="00822F90">
      <w:pPr>
        <w:pStyle w:val="a7"/>
      </w:pPr>
      <w:r>
        <w:t>|1  |7  |1.0              |</w:t>
      </w:r>
    </w:p>
    <w:p w14:paraId="4AE17EE4" w14:textId="77777777" w:rsidR="00822F90" w:rsidRDefault="00822F90" w:rsidP="00822F90">
      <w:pPr>
        <w:pStyle w:val="a7"/>
      </w:pPr>
      <w:r>
        <w:t>|3  |5  |1.0              |</w:t>
      </w:r>
    </w:p>
    <w:p w14:paraId="47CDC007" w14:textId="77777777" w:rsidR="00822F90" w:rsidRDefault="00822F90" w:rsidP="00822F90">
      <w:pPr>
        <w:pStyle w:val="a7"/>
      </w:pPr>
      <w:r>
        <w:t>|0  |4  |1.0              |</w:t>
      </w:r>
    </w:p>
    <w:p w14:paraId="3B4CA628" w14:textId="77777777" w:rsidR="00822F90" w:rsidRDefault="00822F90" w:rsidP="00822F90">
      <w:pPr>
        <w:pStyle w:val="a7"/>
      </w:pPr>
      <w:r>
        <w:t>|3  |6  |1.0              |</w:t>
      </w:r>
    </w:p>
    <w:p w14:paraId="068F2FAA" w14:textId="77777777" w:rsidR="00822F90" w:rsidRDefault="00822F90" w:rsidP="00822F90">
      <w:pPr>
        <w:pStyle w:val="a7"/>
      </w:pPr>
      <w:r>
        <w:t>|2  |7  |1.0              |</w:t>
      </w:r>
    </w:p>
    <w:p w14:paraId="3E244C26" w14:textId="77777777" w:rsidR="00822F90" w:rsidRDefault="00822F90" w:rsidP="00822F90">
      <w:pPr>
        <w:pStyle w:val="a7"/>
      </w:pPr>
      <w:r>
        <w:t>|2  |5  |1.0              |</w:t>
      </w:r>
    </w:p>
    <w:p w14:paraId="118A1AE9" w14:textId="77777777" w:rsidR="00822F90" w:rsidRDefault="00822F90" w:rsidP="00822F90">
      <w:pPr>
        <w:pStyle w:val="a7"/>
      </w:pPr>
      <w:r>
        <w:t>+---+---+-----------------+</w:t>
      </w:r>
    </w:p>
    <w:p w14:paraId="2CEB2D03" w14:textId="77777777" w:rsidR="00822F90" w:rsidRDefault="00822F90" w:rsidP="00822F90">
      <w:pPr>
        <w:pStyle w:val="a7"/>
      </w:pPr>
    </w:p>
    <w:p w14:paraId="552AA76D" w14:textId="77777777" w:rsidR="00822F90" w:rsidRDefault="00822F90" w:rsidP="00822F90">
      <w:pPr>
        <w:pStyle w:val="a7"/>
      </w:pPr>
      <w:r>
        <w:t>scala&gt; println("Approximately searching dfA for 2 nearest neighbors of the key:")</w:t>
      </w:r>
    </w:p>
    <w:p w14:paraId="6065EA8B" w14:textId="77777777" w:rsidR="00822F90" w:rsidRDefault="00822F90" w:rsidP="00822F90">
      <w:pPr>
        <w:pStyle w:val="a7"/>
      </w:pPr>
      <w:r>
        <w:t>Approximately searching dfA for 2 nearest neighbors of the key:</w:t>
      </w:r>
    </w:p>
    <w:p w14:paraId="3E76B366" w14:textId="77777777" w:rsidR="00822F90" w:rsidRDefault="00822F90" w:rsidP="00822F90">
      <w:pPr>
        <w:pStyle w:val="a7"/>
      </w:pPr>
    </w:p>
    <w:p w14:paraId="6ACD2D6A" w14:textId="77777777" w:rsidR="00822F90" w:rsidRDefault="00822F90" w:rsidP="00822F90">
      <w:pPr>
        <w:pStyle w:val="a7"/>
      </w:pPr>
      <w:r>
        <w:t>scala&gt; model.approxNearestNeighbors(dfA, key, 2).show(false)</w:t>
      </w:r>
    </w:p>
    <w:p w14:paraId="5C5421C9" w14:textId="77777777" w:rsidR="00822F90" w:rsidRDefault="00822F90" w:rsidP="00822F90">
      <w:pPr>
        <w:pStyle w:val="a7"/>
      </w:pPr>
      <w:r>
        <w:t>+---+----------+-----------------------+-------+</w:t>
      </w:r>
    </w:p>
    <w:p w14:paraId="22A0F39D" w14:textId="77777777" w:rsidR="00822F90" w:rsidRDefault="00822F90" w:rsidP="00822F90">
      <w:pPr>
        <w:pStyle w:val="a7"/>
      </w:pPr>
      <w:r>
        <w:t>|id |features  |hashes                 |distCol|</w:t>
      </w:r>
    </w:p>
    <w:p w14:paraId="13AE8E7A" w14:textId="77777777" w:rsidR="00822F90" w:rsidRDefault="00822F90" w:rsidP="00822F90">
      <w:pPr>
        <w:pStyle w:val="a7"/>
      </w:pPr>
      <w:r>
        <w:t>+---+----------+-----------------------+-------+</w:t>
      </w:r>
    </w:p>
    <w:p w14:paraId="2A9C99E4" w14:textId="77777777" w:rsidR="00822F90" w:rsidRDefault="00822F90" w:rsidP="00822F90">
      <w:pPr>
        <w:pStyle w:val="a7"/>
      </w:pPr>
      <w:r>
        <w:t>|0  |[1.0,1.0] |[[0.0], [0.0], [-1.0]] |1.0    |</w:t>
      </w:r>
    </w:p>
    <w:p w14:paraId="54C882D0" w14:textId="77777777" w:rsidR="00822F90" w:rsidRDefault="00822F90" w:rsidP="00822F90">
      <w:pPr>
        <w:pStyle w:val="a7"/>
      </w:pPr>
      <w:r>
        <w:t>|1  |[1.0,-1.0]|[[-1.0], [-1.0], [0.0]]|1.0    |</w:t>
      </w:r>
    </w:p>
    <w:p w14:paraId="2E72DE44" w14:textId="2B4F4E3D" w:rsidR="0023348E" w:rsidRDefault="00822F90" w:rsidP="00822F90">
      <w:pPr>
        <w:pStyle w:val="a7"/>
      </w:pPr>
      <w:r>
        <w:t>+---+----------+-----------------------+-------+</w:t>
      </w:r>
    </w:p>
    <w:p w14:paraId="4F1A83B7" w14:textId="132BFB77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66</w:t>
      </w:r>
      <w:r>
        <w:fldChar w:fldCharType="end"/>
      </w:r>
    </w:p>
    <w:p w14:paraId="07C59619" w14:textId="3BBC142D" w:rsidR="0023348E" w:rsidRDefault="00446384" w:rsidP="00446384">
      <w:pPr>
        <w:pStyle w:val="Heading4"/>
      </w:pPr>
      <w:r w:rsidRPr="00446384">
        <w:t>MinHash</w:t>
      </w:r>
      <w:r>
        <w:rPr>
          <w:rFonts w:hint="eastAsia"/>
        </w:rPr>
        <w:t>的</w:t>
      </w:r>
      <w:r w:rsidRPr="00446384">
        <w:t>Jaccard</w:t>
      </w:r>
      <w:r w:rsidR="0023348E">
        <w:rPr>
          <w:rFonts w:hint="eastAsia"/>
        </w:rPr>
        <w:t>距离</w:t>
      </w:r>
    </w:p>
    <w:p w14:paraId="4F54C22D" w14:textId="49D7E2EC" w:rsidR="00BC7B8C" w:rsidRDefault="00B00A99" w:rsidP="0023348E">
      <w:pPr>
        <w:ind w:firstLine="420"/>
      </w:pPr>
      <w:r w:rsidRPr="00B00A99">
        <w:t>MinHash</w:t>
      </w:r>
      <w:r w:rsidR="0023348E">
        <w:rPr>
          <w:rFonts w:hint="eastAsia"/>
        </w:rPr>
        <w:t>是</w:t>
      </w:r>
      <w:r w:rsidR="00DF5D80" w:rsidRPr="006B22A7">
        <w:rPr>
          <w:rFonts w:hint="eastAsia"/>
        </w:rPr>
        <w:t>局部敏感哈希</w:t>
      </w:r>
      <w:r w:rsidR="0023348E">
        <w:rPr>
          <w:rFonts w:hint="eastAsia"/>
        </w:rPr>
        <w:t>家族</w:t>
      </w:r>
      <w:r w:rsidR="009C063E" w:rsidRPr="009C063E">
        <w:t>Jaccard</w:t>
      </w:r>
      <w:r w:rsidR="0023348E">
        <w:rPr>
          <w:rFonts w:hint="eastAsia"/>
        </w:rPr>
        <w:t>距离</w:t>
      </w:r>
      <w:r w:rsidR="00BC7B8C">
        <w:rPr>
          <w:rFonts w:hint="eastAsia"/>
        </w:rPr>
        <w:t>，</w:t>
      </w:r>
      <w:r w:rsidR="0023348E">
        <w:rPr>
          <w:rFonts w:hint="eastAsia"/>
        </w:rPr>
        <w:t>这里输入的</w:t>
      </w:r>
      <w:r w:rsidR="00BC7B8C">
        <w:rPr>
          <w:rFonts w:hint="eastAsia"/>
        </w:rPr>
        <w:t>特征</w:t>
      </w:r>
      <w:r w:rsidR="0023348E">
        <w:rPr>
          <w:rFonts w:hint="eastAsia"/>
        </w:rPr>
        <w:t>是自然数集。两组</w:t>
      </w:r>
      <w:r w:rsidR="00BC7B8C">
        <w:rPr>
          <w:rFonts w:hint="eastAsia"/>
        </w:rPr>
        <w:t>集合的</w:t>
      </w:r>
      <w:r w:rsidR="0023348E">
        <w:rPr>
          <w:rFonts w:hint="eastAsia"/>
        </w:rPr>
        <w:t>Jaccard</w:t>
      </w:r>
      <w:r w:rsidR="0023348E">
        <w:rPr>
          <w:rFonts w:hint="eastAsia"/>
        </w:rPr>
        <w:t>距离由它的交叉和联合的基数定义：</w:t>
      </w:r>
    </w:p>
    <w:p w14:paraId="6CC279CA" w14:textId="0A020F1A" w:rsidR="00BC7B8C" w:rsidRPr="00576232" w:rsidRDefault="00BC7B8C" w:rsidP="0023348E">
      <w:pPr>
        <w:ind w:firstLine="420"/>
      </w:pPr>
      <m:oMathPara>
        <m:oMath>
          <m:r>
            <w:rPr>
              <w:rFonts w:ascii="Cambria Math" w:hAnsi="Cambria Math"/>
            </w:rPr>
            <m:t>d(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)=1-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∩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0729B18F" w14:textId="31B5D0DE" w:rsidR="00576232" w:rsidRDefault="00576232" w:rsidP="00576232">
      <w:pPr>
        <w:pStyle w:val="Caption"/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22</w:t>
      </w:r>
      <w:r>
        <w:fldChar w:fldCharType="end"/>
      </w:r>
    </w:p>
    <w:p w14:paraId="421BE3D2" w14:textId="60085EA1" w:rsidR="0023348E" w:rsidRDefault="002B7DEE" w:rsidP="0023348E">
      <w:pPr>
        <w:ind w:firstLine="420"/>
      </w:pPr>
      <w:r w:rsidRPr="002B7DEE">
        <w:t>MinHash</w:t>
      </w:r>
      <w:r w:rsidR="0023348E">
        <w:rPr>
          <w:rFonts w:hint="eastAsia"/>
        </w:rPr>
        <w:t>应用随机散列函数</w:t>
      </w:r>
      <w:r>
        <w:rPr>
          <w:rFonts w:hint="eastAsia"/>
        </w:rPr>
        <w:t>g</w:t>
      </w:r>
      <w:r w:rsidR="0023348E">
        <w:rPr>
          <w:rFonts w:hint="eastAsia"/>
        </w:rPr>
        <w:t>到</w:t>
      </w:r>
      <w:r>
        <w:rPr>
          <w:rFonts w:hint="eastAsia"/>
        </w:rPr>
        <w:t>集合</w:t>
      </w:r>
      <w:r w:rsidR="0023348E">
        <w:rPr>
          <w:rFonts w:hint="eastAsia"/>
        </w:rPr>
        <w:t>中的每个</w:t>
      </w:r>
      <w:r>
        <w:rPr>
          <w:rFonts w:hint="eastAsia"/>
        </w:rPr>
        <w:t>元素</w:t>
      </w:r>
      <w:r w:rsidR="0023348E">
        <w:rPr>
          <w:rFonts w:hint="eastAsia"/>
        </w:rPr>
        <w:t>和</w:t>
      </w:r>
      <w:r>
        <w:rPr>
          <w:rFonts w:hint="eastAsia"/>
        </w:rPr>
        <w:t>获得所有散列值的</w:t>
      </w:r>
      <w:r w:rsidR="0023348E">
        <w:rPr>
          <w:rFonts w:hint="eastAsia"/>
        </w:rPr>
        <w:t>最小值：</w:t>
      </w:r>
    </w:p>
    <w:p w14:paraId="522C3F4C" w14:textId="209CE508" w:rsidR="0023348E" w:rsidRPr="00576232" w:rsidRDefault="00576232" w:rsidP="0023348E">
      <w:pPr>
        <w:ind w:firstLine="42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a∈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14:paraId="03D59B10" w14:textId="41BA4273" w:rsidR="00576232" w:rsidRPr="00576232" w:rsidRDefault="00576232" w:rsidP="00576232">
      <w:pPr>
        <w:pStyle w:val="Caption"/>
        <w:rPr>
          <w:rFonts w:ascii="Calibri" w:eastAsia="宋体" w:hAnsi="Calibri" w:cs="Times New Roman"/>
        </w:rPr>
      </w:pPr>
      <w:r>
        <w:rPr>
          <w:rFonts w:hint="eastAsia"/>
        </w:rPr>
        <w:t>公式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公式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23</w:t>
      </w:r>
      <w:r>
        <w:fldChar w:fldCharType="end"/>
      </w:r>
    </w:p>
    <w:p w14:paraId="53FA5E02" w14:textId="77777777" w:rsidR="00EE1AF8" w:rsidRDefault="00E2705F" w:rsidP="0023348E">
      <w:pPr>
        <w:ind w:firstLine="420"/>
      </w:pPr>
      <w:r w:rsidRPr="00E2705F">
        <w:t>MinHash</w:t>
      </w:r>
      <w:r w:rsidR="0023348E">
        <w:rPr>
          <w:rFonts w:hint="eastAsia"/>
        </w:rPr>
        <w:t>输入集被表示为</w:t>
      </w:r>
      <w:r>
        <w:rPr>
          <w:rFonts w:hint="eastAsia"/>
        </w:rPr>
        <w:t>二级制向量</w:t>
      </w:r>
      <w:r w:rsidR="0023348E">
        <w:rPr>
          <w:rFonts w:hint="eastAsia"/>
        </w:rPr>
        <w:t>，其中所述</w:t>
      </w:r>
      <w:r>
        <w:rPr>
          <w:rFonts w:hint="eastAsia"/>
        </w:rPr>
        <w:t>向量</w:t>
      </w:r>
      <w:r w:rsidR="0023348E">
        <w:rPr>
          <w:rFonts w:hint="eastAsia"/>
        </w:rPr>
        <w:t>索引表示元素本身和非零值的向量表示</w:t>
      </w:r>
      <w:r>
        <w:rPr>
          <w:rFonts w:hint="eastAsia"/>
        </w:rPr>
        <w:t>集合中元素</w:t>
      </w:r>
      <w:r w:rsidR="0023348E">
        <w:rPr>
          <w:rFonts w:hint="eastAsia"/>
        </w:rPr>
        <w:t>的存在。尽管</w:t>
      </w:r>
      <w:r>
        <w:rPr>
          <w:rFonts w:hint="eastAsia"/>
        </w:rPr>
        <w:t>密集和稀疏两种向</w:t>
      </w:r>
      <w:r w:rsidR="0023348E">
        <w:rPr>
          <w:rFonts w:hint="eastAsia"/>
        </w:rPr>
        <w:t>量被</w:t>
      </w:r>
      <w:r>
        <w:rPr>
          <w:rFonts w:hint="eastAsia"/>
        </w:rPr>
        <w:t>支持</w:t>
      </w:r>
      <w:r w:rsidR="0023348E">
        <w:rPr>
          <w:rFonts w:hint="eastAsia"/>
        </w:rPr>
        <w:t>，典型地稀疏矢量被推荐</w:t>
      </w:r>
      <w:r w:rsidR="00D775F0">
        <w:rPr>
          <w:rFonts w:hint="eastAsia"/>
        </w:rPr>
        <w:t>，因为</w:t>
      </w:r>
      <w:r w:rsidR="0023348E">
        <w:rPr>
          <w:rFonts w:hint="eastAsia"/>
        </w:rPr>
        <w:t>效率。例如</w:t>
      </w:r>
      <w:r w:rsidR="00EE1AF8">
        <w:rPr>
          <w:rFonts w:hint="eastAsia"/>
        </w:rPr>
        <w:t>：</w:t>
      </w:r>
    </w:p>
    <w:p w14:paraId="49886DA3" w14:textId="77777777" w:rsidR="00EE1AF8" w:rsidRDefault="0023348E" w:rsidP="00EE1AF8">
      <w:pPr>
        <w:pStyle w:val="a7"/>
      </w:pPr>
      <w:r>
        <w:rPr>
          <w:rFonts w:hint="eastAsia"/>
        </w:rPr>
        <w:t>Vectors.sparse(10, Array[(2, 1.0), (3, 1.0), (5, 1.0)])</w:t>
      </w:r>
    </w:p>
    <w:p w14:paraId="21941025" w14:textId="14328F69" w:rsidR="00576232" w:rsidRPr="00576232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67</w:t>
      </w:r>
      <w:r>
        <w:fldChar w:fldCharType="end"/>
      </w:r>
    </w:p>
    <w:p w14:paraId="599C1CBA" w14:textId="4E7AD206" w:rsidR="0023348E" w:rsidRDefault="00EE1AF8" w:rsidP="0023348E">
      <w:pPr>
        <w:ind w:firstLine="420"/>
      </w:pPr>
      <w:r>
        <w:rPr>
          <w:rFonts w:hint="eastAsia"/>
        </w:rPr>
        <w:t>这</w:t>
      </w:r>
      <w:r w:rsidR="00945E60">
        <w:rPr>
          <w:rFonts w:hint="eastAsia"/>
        </w:rPr>
        <w:t>意味在</w:t>
      </w:r>
      <w:r w:rsidR="0023348E">
        <w:rPr>
          <w:rFonts w:hint="eastAsia"/>
        </w:rPr>
        <w:t>空间</w:t>
      </w:r>
      <w:r w:rsidR="00945E60">
        <w:rPr>
          <w:rFonts w:hint="eastAsia"/>
        </w:rPr>
        <w:t>中有</w:t>
      </w:r>
      <w:r w:rsidR="0023348E">
        <w:rPr>
          <w:rFonts w:hint="eastAsia"/>
        </w:rPr>
        <w:t>10</w:t>
      </w:r>
      <w:r w:rsidR="00945E60">
        <w:rPr>
          <w:rFonts w:hint="eastAsia"/>
        </w:rPr>
        <w:t>个元素</w:t>
      </w:r>
      <w:r w:rsidR="0023348E">
        <w:rPr>
          <w:rFonts w:hint="eastAsia"/>
        </w:rPr>
        <w:t>。这个集合包含</w:t>
      </w:r>
      <w:r w:rsidR="00F322E8">
        <w:rPr>
          <w:rFonts w:hint="eastAsia"/>
        </w:rPr>
        <w:t>元素</w:t>
      </w:r>
      <w:r w:rsidR="0023348E">
        <w:rPr>
          <w:rFonts w:hint="eastAsia"/>
        </w:rPr>
        <w:t>2</w:t>
      </w:r>
      <w:r w:rsidR="00F322E8">
        <w:rPr>
          <w:rFonts w:hint="eastAsia"/>
        </w:rPr>
        <w:t>、元素</w:t>
      </w:r>
      <w:r w:rsidR="0023348E">
        <w:rPr>
          <w:rFonts w:hint="eastAsia"/>
        </w:rPr>
        <w:t>3</w:t>
      </w:r>
      <w:r w:rsidR="0023348E">
        <w:rPr>
          <w:rFonts w:hint="eastAsia"/>
        </w:rPr>
        <w:t>和元素</w:t>
      </w:r>
      <w:r w:rsidR="0023348E">
        <w:rPr>
          <w:rFonts w:hint="eastAsia"/>
        </w:rPr>
        <w:t>5</w:t>
      </w:r>
      <w:r w:rsidR="007E1DEC">
        <w:rPr>
          <w:rFonts w:hint="eastAsia"/>
        </w:rPr>
        <w:t>。</w:t>
      </w:r>
      <w:r w:rsidR="0023348E">
        <w:rPr>
          <w:rFonts w:hint="eastAsia"/>
        </w:rPr>
        <w:t>所有的非零值被</w:t>
      </w:r>
      <w:r w:rsidR="0023348E">
        <w:rPr>
          <w:rFonts w:hint="eastAsia"/>
        </w:rPr>
        <w:lastRenderedPageBreak/>
        <w:t>视为二进制“</w:t>
      </w:r>
      <w:r w:rsidR="0023348E">
        <w:rPr>
          <w:rFonts w:hint="eastAsia"/>
        </w:rPr>
        <w:t>1</w:t>
      </w:r>
      <w:r w:rsidR="0023348E">
        <w:rPr>
          <w:rFonts w:hint="eastAsia"/>
        </w:rPr>
        <w:t>”值。</w:t>
      </w:r>
    </w:p>
    <w:p w14:paraId="5506E9AE" w14:textId="7A2420DD" w:rsidR="0023348E" w:rsidRDefault="0023348E" w:rsidP="0023348E">
      <w:pPr>
        <w:ind w:firstLine="420"/>
      </w:pPr>
      <w:r>
        <w:rPr>
          <w:rFonts w:hint="eastAsia"/>
        </w:rPr>
        <w:t>注：</w:t>
      </w:r>
      <w:r w:rsidR="00CA004C" w:rsidRPr="00E2705F">
        <w:t>MinHash</w:t>
      </w:r>
      <w:r w:rsidR="00CA004C">
        <w:rPr>
          <w:rFonts w:hint="eastAsia"/>
        </w:rPr>
        <w:t>不能转换</w:t>
      </w:r>
      <w:r>
        <w:rPr>
          <w:rFonts w:hint="eastAsia"/>
        </w:rPr>
        <w:t>空集，这意味着任何输入</w:t>
      </w:r>
      <w:r w:rsidR="00EA0CCA">
        <w:rPr>
          <w:rFonts w:hint="eastAsia"/>
        </w:rPr>
        <w:t>向量</w:t>
      </w:r>
      <w:r>
        <w:rPr>
          <w:rFonts w:hint="eastAsia"/>
        </w:rPr>
        <w:t>必须具有至少</w:t>
      </w:r>
      <w:r>
        <w:rPr>
          <w:rFonts w:hint="eastAsia"/>
        </w:rPr>
        <w:t>1</w:t>
      </w:r>
      <w:r>
        <w:rPr>
          <w:rFonts w:hint="eastAsia"/>
        </w:rPr>
        <w:t>非零项。</w:t>
      </w:r>
    </w:p>
    <w:p w14:paraId="646BF148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import org.apache.spark.ml.feature.MinHashLSH</w:t>
      </w:r>
    </w:p>
    <w:p w14:paraId="1C144501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import org.apache.spark.ml.feature.MinHashLSH</w:t>
      </w:r>
    </w:p>
    <w:p w14:paraId="50A7F5C7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568CB8E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import org.apache.spark.ml.linalg.Vectors</w:t>
      </w:r>
    </w:p>
    <w:p w14:paraId="6F9E0EB7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import org.apache.spark.ml.linalg.Vectors</w:t>
      </w:r>
    </w:p>
    <w:p w14:paraId="1DA78768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3F025D4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import org.apache.spark.sql.functions.col</w:t>
      </w:r>
    </w:p>
    <w:p w14:paraId="58C02A21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import org.apache.spark.sql.functions.col</w:t>
      </w:r>
    </w:p>
    <w:p w14:paraId="5F2FCAF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bookmarkStart w:id="1" w:name="_GoBack"/>
      <w:bookmarkEnd w:id="1"/>
      <w:r w:rsidRPr="00EA0CCA">
        <w:rPr>
          <w:sz w:val="11"/>
          <w:szCs w:val="11"/>
        </w:rPr>
        <w:t>scala&gt; val dfA = spark.createDataFrame(Seq(</w:t>
      </w:r>
    </w:p>
    <w:p w14:paraId="4789D52C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(0, Vectors.sparse(6, Seq((0, 1.0), (1, 1.0), (2, 1.0)))),</w:t>
      </w:r>
    </w:p>
    <w:p w14:paraId="0DC3CD5B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(1, Vectors.sparse(6, Seq((2, 1.0), (3, 1.0), (4, 1.0)))),</w:t>
      </w:r>
    </w:p>
    <w:p w14:paraId="2BA9E3C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(2, Vectors.sparse(6, Seq((0, 1.0), (2, 1.0), (4, 1.0))))</w:t>
      </w:r>
    </w:p>
    <w:p w14:paraId="2F93A986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)).toDF("id", "features")</w:t>
      </w:r>
    </w:p>
    <w:p w14:paraId="4EDB52EB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dfA: org.apache.spark.sql.DataFrame = [id: int, features: vector]</w:t>
      </w:r>
    </w:p>
    <w:p w14:paraId="31F2439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3617465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val dfB = spark.createDataFrame(Seq(</w:t>
      </w:r>
    </w:p>
    <w:p w14:paraId="35F1DBE2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(3, Vectors.sparse(6, Seq((1, 1.0), (3, 1.0), (5, 1.0)))),</w:t>
      </w:r>
    </w:p>
    <w:p w14:paraId="1A8D3F0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(4, Vectors.sparse(6, Seq((2, 1.0), (3, 1.0), (5, 1.0)))),</w:t>
      </w:r>
    </w:p>
    <w:p w14:paraId="37B6AAEF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  (5, Vectors.sparse(6, Seq((1, 1.0), (2, 1.0), (4, 1.0))))</w:t>
      </w:r>
    </w:p>
    <w:p w14:paraId="75C854AF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)).toDF("id", "features")</w:t>
      </w:r>
    </w:p>
    <w:p w14:paraId="2165B0D1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dfB: org.apache.spark.sql.DataFrame = [id: int, features: vector]</w:t>
      </w:r>
    </w:p>
    <w:p w14:paraId="5A6D093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240664BC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val key = Vectors.sparse(6, Seq((1, 1.0), (3, 1.0)))</w:t>
      </w:r>
    </w:p>
    <w:p w14:paraId="2453422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key: org.apache.spark.ml.linalg.Vector = (6,[1,3],[1.0,1.0])</w:t>
      </w:r>
    </w:p>
    <w:p w14:paraId="291DEBC6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7BEACC57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val mh = new MinHashLSH().setNumHashTables(5).setInputCol("features").setOutputCol("hashes")</w:t>
      </w:r>
    </w:p>
    <w:p w14:paraId="79AE156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mh: org.apache.spark.ml.feature.MinHashLSH = mh-lsh_923018668855</w:t>
      </w:r>
    </w:p>
    <w:p w14:paraId="714F01F1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33617D22" w14:textId="16DE82DC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val model = mh.fit(dfA)</w:t>
      </w:r>
    </w:p>
    <w:p w14:paraId="3E0A5E0A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model: org.apache.spark.ml.feature.MinHashLSHModel = mh-lsh_923018668855</w:t>
      </w:r>
    </w:p>
    <w:p w14:paraId="2EC6738F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0E4C0B32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println("The hashed dataset where hashed values are stored in the column 'hashes':")</w:t>
      </w:r>
    </w:p>
    <w:p w14:paraId="1656334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The hashed dataset where hashed values are stored in the column 'hashes':</w:t>
      </w:r>
    </w:p>
    <w:p w14:paraId="18D4A52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30D0DC7A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model.transform(dfA).show(false)</w:t>
      </w:r>
    </w:p>
    <w:p w14:paraId="57A7123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+---+-------------------------+---------------------------------------------------------------------------------------+</w:t>
      </w:r>
    </w:p>
    <w:p w14:paraId="3F72459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|id |features                 |hashes                                                                                 |</w:t>
      </w:r>
    </w:p>
    <w:p w14:paraId="1DE4462A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+---+-------------------------+---------------------------------------------------------------------------------------+</w:t>
      </w:r>
    </w:p>
    <w:p w14:paraId="5964755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|0  |(6,[0,1,2],[1.0,1.0,1.0])|[[-2.031299587E9], [-1.974869772E9], [-1.974047307E9], [4.95314097E8], [7.01119548E8]] |</w:t>
      </w:r>
    </w:p>
    <w:p w14:paraId="7DF6CB18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|1  |(6,[2,3,4],[1.0,1.0,1.0])|[[-2.031299587E9], [-1.758749518E9], [-4.86208737E8], [1.247220523E9], [-1.59182918E9]]|</w:t>
      </w:r>
    </w:p>
    <w:p w14:paraId="7FDA49E8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|2  |(6,[0,2,4],[1.0,1.0,1.0])|[[-2.031299587E9], [-1.758749518E9], [-1.974047307E9], [4.95314097E8], [-1.59182918E9]]|</w:t>
      </w:r>
    </w:p>
    <w:p w14:paraId="74524296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+---+-------------------------+---------------------------------------------------------------------------------------+</w:t>
      </w:r>
    </w:p>
    <w:p w14:paraId="08E99D3E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05420222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println("Approximately joining dfA and dfB on Jaccard distance smaller than 0.6:")</w:t>
      </w:r>
    </w:p>
    <w:p w14:paraId="50588514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Approximately joining dfA and dfB on Jaccard distance smaller than 0.6:</w:t>
      </w:r>
    </w:p>
    <w:p w14:paraId="6EF628FA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748F016B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model.approxSimilarityJoin(dfA, dfB, 0.6, "JaccardDistance").select(col("datasetA.id").alias("idA"),</w:t>
      </w:r>
    </w:p>
    <w:p w14:paraId="2D3656CA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col("datasetB.id").alias("idB"),</w:t>
      </w:r>
    </w:p>
    <w:p w14:paraId="18AC530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 xml:space="preserve">     | col("JaccardDistance")).show()</w:t>
      </w:r>
    </w:p>
    <w:p w14:paraId="25FA36F8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+---+---+---------------+</w:t>
      </w:r>
    </w:p>
    <w:p w14:paraId="0B1B928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lastRenderedPageBreak/>
        <w:t>|idA|idB|JaccardDistance|</w:t>
      </w:r>
    </w:p>
    <w:p w14:paraId="3BCFFA23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+---+---+---------------+</w:t>
      </w:r>
    </w:p>
    <w:p w14:paraId="34BBEF0D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  0|  5|            0.5|</w:t>
      </w:r>
    </w:p>
    <w:p w14:paraId="28CE938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  1|  5|            0.5|</w:t>
      </w:r>
    </w:p>
    <w:p w14:paraId="17FD5DCF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  2|  5|            0.5|</w:t>
      </w:r>
    </w:p>
    <w:p w14:paraId="6E048C8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  1|  4|            0.5|</w:t>
      </w:r>
    </w:p>
    <w:p w14:paraId="3F9068C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+---+---+---------------+</w:t>
      </w:r>
    </w:p>
    <w:p w14:paraId="100AF693" w14:textId="77777777" w:rsidR="00EA0CCA" w:rsidRDefault="00EA0CCA" w:rsidP="00EA0CCA">
      <w:pPr>
        <w:pStyle w:val="a7"/>
        <w:ind w:firstLine="220"/>
        <w:rPr>
          <w:sz w:val="11"/>
          <w:szCs w:val="11"/>
        </w:rPr>
      </w:pPr>
    </w:p>
    <w:p w14:paraId="35AF2E55" w14:textId="3FAAA1B8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println("Approximately searching dfA for 2 nearest neighbors of the key:")</w:t>
      </w:r>
    </w:p>
    <w:p w14:paraId="1C9143CE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Approximately searching dfA for 2 nearest neighbors of the key:</w:t>
      </w:r>
    </w:p>
    <w:p w14:paraId="0BE2EFE9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</w:p>
    <w:p w14:paraId="5C700A93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scala&gt; model.approxNearestNeighbors(dfA, key, 2).show(false)</w:t>
      </w:r>
    </w:p>
    <w:p w14:paraId="51528530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+---+-------------------------+--------------------------------------------------------------------------------------+-------+</w:t>
      </w:r>
    </w:p>
    <w:p w14:paraId="65CC6FD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|id |features                 |hashes                                                                                |distCol|</w:t>
      </w:r>
    </w:p>
    <w:p w14:paraId="6EEB1FB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+---+-------------------------+--------------------------------------------------------------------------------------+-------+</w:t>
      </w:r>
    </w:p>
    <w:p w14:paraId="4D2C6115" w14:textId="77777777" w:rsidR="00EA0CCA" w:rsidRPr="00EA0CCA" w:rsidRDefault="00EA0CCA" w:rsidP="00EA0CCA">
      <w:pPr>
        <w:pStyle w:val="a7"/>
        <w:ind w:firstLine="220"/>
        <w:rPr>
          <w:sz w:val="11"/>
          <w:szCs w:val="11"/>
        </w:rPr>
      </w:pPr>
      <w:r w:rsidRPr="00EA0CCA">
        <w:rPr>
          <w:sz w:val="11"/>
          <w:szCs w:val="11"/>
        </w:rPr>
        <w:t>|0  |(6,[0,1,2],[1.0,1.0,1.0])|[[-2.031299587E9], [-1.974869772E9], [-1.974047307E9], [4.95314097E8], [7.01119548E8]]|0.75   |</w:t>
      </w:r>
    </w:p>
    <w:p w14:paraId="182A28A7" w14:textId="3A95460F" w:rsidR="0045438A" w:rsidRDefault="00EA0CCA" w:rsidP="00EA0CCA">
      <w:pPr>
        <w:pStyle w:val="a7"/>
        <w:ind w:firstLine="220"/>
      </w:pPr>
      <w:r w:rsidRPr="00EA0CCA">
        <w:rPr>
          <w:sz w:val="11"/>
          <w:szCs w:val="11"/>
        </w:rPr>
        <w:t>+---+-------------------------+--------------------------------------------------------------------------------------+-------+</w:t>
      </w:r>
    </w:p>
    <w:p w14:paraId="24664657" w14:textId="56B4111E" w:rsidR="00731375" w:rsidRDefault="00576232" w:rsidP="00576232">
      <w:pPr>
        <w:pStyle w:val="Caption"/>
      </w:pPr>
      <w:r>
        <w:rPr>
          <w:rFonts w:hint="eastAsia"/>
        </w:rPr>
        <w:t>代码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代码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68</w:t>
      </w:r>
      <w:r>
        <w:fldChar w:fldCharType="end"/>
      </w:r>
    </w:p>
    <w:p w14:paraId="08F10965" w14:textId="22021241" w:rsidR="004559D2" w:rsidRDefault="004559D2" w:rsidP="004559D2">
      <w:pPr>
        <w:pStyle w:val="Heading2"/>
      </w:pPr>
      <w:r>
        <w:rPr>
          <w:rFonts w:hint="eastAsia"/>
        </w:rPr>
        <w:t>小结</w:t>
      </w:r>
    </w:p>
    <w:p w14:paraId="448301AF" w14:textId="1F933876" w:rsidR="004559D2" w:rsidRPr="004559D2" w:rsidRDefault="00E8582D" w:rsidP="00E8582D">
      <w:pPr>
        <w:ind w:firstLine="420"/>
      </w:pPr>
      <w:r>
        <w:rPr>
          <w:rFonts w:hint="eastAsia"/>
        </w:rPr>
        <w:t>在本章中，学习到了</w:t>
      </w:r>
      <w:r>
        <w:rPr>
          <w:rFonts w:hint="eastAsia"/>
        </w:rPr>
        <w:t>Apache Spark MLlib</w:t>
      </w:r>
      <w:r>
        <w:rPr>
          <w:rFonts w:hint="eastAsia"/>
        </w:rPr>
        <w:t>中用于完成特征工程的工具集。根据具体问题，执行</w:t>
      </w:r>
      <w:r w:rsidR="00E90438">
        <w:rPr>
          <w:rFonts w:hint="eastAsia"/>
        </w:rPr>
        <w:t>特征</w:t>
      </w:r>
      <w:r>
        <w:rPr>
          <w:rFonts w:hint="eastAsia"/>
        </w:rPr>
        <w:t>选择有很多不同的选项。</w:t>
      </w:r>
      <w:r w:rsidR="00E90438">
        <w:rPr>
          <w:rFonts w:hint="eastAsia"/>
        </w:rPr>
        <w:t>如</w:t>
      </w:r>
      <w:r w:rsidR="00E90438">
        <w:rPr>
          <w:rFonts w:hint="eastAsia"/>
        </w:rPr>
        <w:t>TF-IDF</w:t>
      </w:r>
      <w:r w:rsidR="00E90438">
        <w:rPr>
          <w:rFonts w:hint="eastAsia"/>
        </w:rPr>
        <w:t>，</w:t>
      </w:r>
      <w:r w:rsidR="00E90438">
        <w:rPr>
          <w:rFonts w:hint="eastAsia"/>
        </w:rPr>
        <w:t>Word 2 Vec</w:t>
      </w:r>
      <w:r w:rsidR="00E90438">
        <w:rPr>
          <w:rFonts w:hint="eastAsia"/>
        </w:rPr>
        <w:t>和</w:t>
      </w:r>
      <w:r w:rsidR="00E90438">
        <w:rPr>
          <w:rFonts w:hint="eastAsia"/>
        </w:rPr>
        <w:t>Vectorizers</w:t>
      </w:r>
      <w:r w:rsidR="00E90438">
        <w:rPr>
          <w:rFonts w:hint="eastAsia"/>
        </w:rPr>
        <w:t>用于文本分析问题，适合文本的特征选择；对于特征转换，可以使用各种缩放器、编码器和离散</w:t>
      </w:r>
      <w:r>
        <w:rPr>
          <w:rFonts w:hint="eastAsia"/>
        </w:rPr>
        <w:t>器</w:t>
      </w:r>
      <w:r w:rsidR="00E90438">
        <w:rPr>
          <w:rFonts w:hint="eastAsia"/>
        </w:rPr>
        <w:t>；</w:t>
      </w:r>
      <w:r>
        <w:rPr>
          <w:rFonts w:hint="eastAsia"/>
        </w:rPr>
        <w:t>对于向量的子集，可以使用</w:t>
      </w:r>
      <w:r>
        <w:rPr>
          <w:rFonts w:hint="eastAsia"/>
        </w:rPr>
        <w:t>VectorSlicer</w:t>
      </w:r>
      <w:r>
        <w:rPr>
          <w:rFonts w:hint="eastAsia"/>
        </w:rPr>
        <w:t>和</w:t>
      </w:r>
      <w:r>
        <w:rPr>
          <w:rFonts w:hint="eastAsia"/>
        </w:rPr>
        <w:t>Chi-Square Selector</w:t>
      </w:r>
      <w:r w:rsidR="00E90438">
        <w:rPr>
          <w:rFonts w:hint="eastAsia"/>
        </w:rPr>
        <w:t>，它们</w:t>
      </w:r>
      <w:r>
        <w:rPr>
          <w:rFonts w:hint="eastAsia"/>
        </w:rPr>
        <w:t>使用标记的分类特征来决定选择哪些特征。</w:t>
      </w:r>
    </w:p>
    <w:sectPr w:rsidR="004559D2" w:rsidRPr="004559D2" w:rsidSect="00C859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3B73EA" w14:textId="77777777" w:rsidR="00913901" w:rsidRDefault="00913901" w:rsidP="00465B92">
      <w:pPr>
        <w:ind w:firstLine="420"/>
      </w:pPr>
      <w:r>
        <w:separator/>
      </w:r>
    </w:p>
  </w:endnote>
  <w:endnote w:type="continuationSeparator" w:id="0">
    <w:p w14:paraId="2750ACC3" w14:textId="77777777" w:rsidR="00913901" w:rsidRDefault="00913901" w:rsidP="00465B9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黑体">
    <w:charset w:val="86"/>
    <w:family w:val="auto"/>
    <w:pitch w:val="variable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.Apple Color Emoji U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3A756" w14:textId="77777777" w:rsidR="00BD6515" w:rsidRDefault="00BD6515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11B80F" w14:textId="6BDDE39E" w:rsidR="00BD6515" w:rsidRDefault="00BD6515">
    <w:pPr>
      <w:ind w:firstLine="4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F5D80" w:rsidRPr="00DF5D80">
      <w:rPr>
        <w:noProof/>
        <w:lang w:val="zh-CN"/>
      </w:rPr>
      <w:t>40</w:t>
    </w:r>
    <w:r>
      <w:rPr>
        <w:noProof/>
        <w:lang w:val="zh-CN"/>
      </w:rPr>
      <w:fldChar w:fldCharType="end"/>
    </w:r>
  </w:p>
  <w:p w14:paraId="1ACEF064" w14:textId="77777777" w:rsidR="00BD6515" w:rsidRDefault="00BD6515">
    <w:pPr>
      <w:ind w:firstLine="420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1F9AF" w14:textId="77777777" w:rsidR="00BD6515" w:rsidRDefault="00BD6515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CCFE7B" w14:textId="77777777" w:rsidR="00913901" w:rsidRDefault="00913901" w:rsidP="00465B92">
      <w:pPr>
        <w:ind w:firstLine="420"/>
      </w:pPr>
      <w:r>
        <w:separator/>
      </w:r>
    </w:p>
  </w:footnote>
  <w:footnote w:type="continuationSeparator" w:id="0">
    <w:p w14:paraId="686918BF" w14:textId="77777777" w:rsidR="00913901" w:rsidRDefault="00913901" w:rsidP="00465B9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E99EB" w14:textId="77777777" w:rsidR="00BD6515" w:rsidRDefault="00BD6515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81E23B" w14:textId="77777777" w:rsidR="00BD6515" w:rsidRDefault="00BD6515" w:rsidP="0045741E">
    <w:pPr>
      <w:ind w:firstLine="420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CAB49" w14:textId="77777777" w:rsidR="00BD6515" w:rsidRDefault="00BD6515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05628"/>
    <w:multiLevelType w:val="hybridMultilevel"/>
    <w:tmpl w:val="E418148E"/>
    <w:lvl w:ilvl="0" w:tplc="E48C7B08">
      <w:start w:val="1"/>
      <w:numFmt w:val="bullet"/>
      <w:pStyle w:val="a"/>
      <w:lvlText w:val=""/>
      <w:lvlJc w:val="left"/>
      <w:pPr>
        <w:ind w:left="9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>
    <w:nsid w:val="09536319"/>
    <w:multiLevelType w:val="hybridMultilevel"/>
    <w:tmpl w:val="01C05FDA"/>
    <w:lvl w:ilvl="0" w:tplc="AB72DF28">
      <w:start w:val="1"/>
      <w:numFmt w:val="bullet"/>
      <w:pStyle w:val="a0"/>
      <w:lvlText w:val=""/>
      <w:lvlJc w:val="left"/>
      <w:pPr>
        <w:ind w:left="432" w:hanging="2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>
    <w:nsid w:val="0B992816"/>
    <w:multiLevelType w:val="hybridMultilevel"/>
    <w:tmpl w:val="145A498A"/>
    <w:lvl w:ilvl="0" w:tplc="0409000F">
      <w:start w:val="1"/>
      <w:numFmt w:val="decimal"/>
      <w:lvlText w:val="%1."/>
      <w:lvlJc w:val="left"/>
      <w:pPr>
        <w:ind w:left="900" w:hanging="480"/>
      </w:p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">
    <w:nsid w:val="14FE7694"/>
    <w:multiLevelType w:val="hybridMultilevel"/>
    <w:tmpl w:val="4D3C5CE8"/>
    <w:lvl w:ilvl="0" w:tplc="99AE1EF4">
      <w:start w:val="1"/>
      <w:numFmt w:val="bullet"/>
      <w:pStyle w:val="a1"/>
      <w:lvlText w:val="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4">
    <w:nsid w:val="183E48EF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5">
    <w:nsid w:val="1DA878E8"/>
    <w:multiLevelType w:val="hybridMultilevel"/>
    <w:tmpl w:val="AEA0E12E"/>
    <w:lvl w:ilvl="0" w:tplc="11DC77A0">
      <w:start w:val="1"/>
      <w:numFmt w:val="bullet"/>
      <w:pStyle w:val="a2"/>
      <w:lvlText w:val=""/>
      <w:lvlJc w:val="left"/>
      <w:pPr>
        <w:ind w:left="0" w:firstLine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6">
    <w:nsid w:val="26D7403F"/>
    <w:multiLevelType w:val="multilevel"/>
    <w:tmpl w:val="72B2719C"/>
    <w:lvl w:ilvl="0">
      <w:start w:val="4"/>
      <w:numFmt w:val="decimal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7">
    <w:nsid w:val="2ED153CC"/>
    <w:multiLevelType w:val="multilevel"/>
    <w:tmpl w:val="CABC1014"/>
    <w:lvl w:ilvl="0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8">
    <w:nsid w:val="39EA7C26"/>
    <w:multiLevelType w:val="hybridMultilevel"/>
    <w:tmpl w:val="E3AE3860"/>
    <w:lvl w:ilvl="0" w:tplc="788AAE0E">
      <w:start w:val="1"/>
      <w:numFmt w:val="decimal"/>
      <w:lvlText w:val="%1-"/>
      <w:lvlJc w:val="left"/>
      <w:pPr>
        <w:ind w:left="6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9">
    <w:nsid w:val="3C512352"/>
    <w:multiLevelType w:val="hybridMultilevel"/>
    <w:tmpl w:val="15328836"/>
    <w:lvl w:ilvl="0" w:tplc="EED4E606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>
    <w:nsid w:val="3F3803D1"/>
    <w:multiLevelType w:val="multilevel"/>
    <w:tmpl w:val="30CC7D5C"/>
    <w:lvl w:ilvl="0">
      <w:start w:val="1"/>
      <w:numFmt w:val="decimal"/>
      <w:lvlText w:val="实验%1 "/>
      <w:lvlJc w:val="left"/>
      <w:pPr>
        <w:ind w:left="562" w:hanging="420"/>
      </w:pPr>
      <w:rPr>
        <w:rFonts w:cs="Times New Roman" w:hint="eastAsia"/>
      </w:rPr>
    </w:lvl>
    <w:lvl w:ilvl="1">
      <w:start w:val="1"/>
      <w:numFmt w:val="decimal"/>
      <w:pStyle w:val="a3"/>
      <w:lvlText w:val="步骤%2"/>
      <w:lvlJc w:val="left"/>
      <w:pPr>
        <w:ind w:left="-258"/>
      </w:pPr>
      <w:rPr>
        <w:rFonts w:ascii="Arial Unicode MS" w:eastAsia="楷体" w:hAnsi="Arial Unicode MS" w:cs="Times New Roman" w:hint="eastAsia"/>
      </w:rPr>
    </w:lvl>
    <w:lvl w:ilvl="2">
      <w:start w:val="1"/>
      <w:numFmt w:val="lowerRoman"/>
      <w:lvlText w:val="%3."/>
      <w:lvlJc w:val="right"/>
      <w:pPr>
        <w:ind w:left="1422" w:hanging="420"/>
      </w:pPr>
      <w:rPr>
        <w:rFonts w:cs="Times New Roman" w:hint="eastAsia"/>
      </w:rPr>
    </w:lvl>
    <w:lvl w:ilvl="3">
      <w:start w:val="1"/>
      <w:numFmt w:val="decimal"/>
      <w:lvlText w:val="%4."/>
      <w:lvlJc w:val="left"/>
      <w:pPr>
        <w:ind w:left="1842" w:hanging="420"/>
      </w:pPr>
      <w:rPr>
        <w:rFonts w:cs="Times New Roman" w:hint="eastAsia"/>
      </w:rPr>
    </w:lvl>
    <w:lvl w:ilvl="4">
      <w:start w:val="1"/>
      <w:numFmt w:val="lowerLetter"/>
      <w:lvlText w:val="%5)"/>
      <w:lvlJc w:val="left"/>
      <w:pPr>
        <w:ind w:left="2262" w:hanging="42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682" w:hanging="42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3102" w:hanging="420"/>
      </w:pPr>
      <w:rPr>
        <w:rFonts w:cs="Times New Roman" w:hint="eastAsia"/>
      </w:rPr>
    </w:lvl>
    <w:lvl w:ilvl="7">
      <w:start w:val="1"/>
      <w:numFmt w:val="lowerLetter"/>
      <w:lvlText w:val="%8)"/>
      <w:lvlJc w:val="left"/>
      <w:pPr>
        <w:ind w:left="3522" w:hanging="42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942" w:hanging="420"/>
      </w:pPr>
      <w:rPr>
        <w:rFonts w:cs="Times New Roman" w:hint="eastAsia"/>
      </w:rPr>
    </w:lvl>
  </w:abstractNum>
  <w:abstractNum w:abstractNumId="11">
    <w:nsid w:val="3F68428B"/>
    <w:multiLevelType w:val="hybridMultilevel"/>
    <w:tmpl w:val="B9CE87BE"/>
    <w:lvl w:ilvl="0" w:tplc="0E0C5BAA">
      <w:start w:val="1"/>
      <w:numFmt w:val="bullet"/>
      <w:pStyle w:val="a4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4C6C1FB4"/>
    <w:multiLevelType w:val="multilevel"/>
    <w:tmpl w:val="DF2E832C"/>
    <w:lvl w:ilvl="0">
      <w:start w:val="1"/>
      <w:numFmt w:val="bullet"/>
      <w:lvlText w:val="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3">
    <w:nsid w:val="4D945988"/>
    <w:multiLevelType w:val="hybridMultilevel"/>
    <w:tmpl w:val="FB6E35C2"/>
    <w:lvl w:ilvl="0" w:tplc="C63457D2">
      <w:start w:val="1"/>
      <w:numFmt w:val="bullet"/>
      <w:pStyle w:val="a5"/>
      <w:lvlText w:val="o"/>
      <w:lvlJc w:val="left"/>
      <w:pPr>
        <w:ind w:left="1320" w:hanging="48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50CC613C"/>
    <w:multiLevelType w:val="multilevel"/>
    <w:tmpl w:val="EE4C7BF8"/>
    <w:lvl w:ilvl="0">
      <w:start w:val="1"/>
      <w:numFmt w:val="bullet"/>
      <w:lvlText w:val="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5">
    <w:nsid w:val="53D97866"/>
    <w:multiLevelType w:val="multilevel"/>
    <w:tmpl w:val="A96656F4"/>
    <w:lvl w:ilvl="0">
      <w:start w:val="1"/>
      <w:numFmt w:val="bullet"/>
      <w:lvlText w:val=""/>
      <w:lvlJc w:val="left"/>
      <w:pPr>
        <w:ind w:left="0" w:firstLine="2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6">
    <w:nsid w:val="591A7EEC"/>
    <w:multiLevelType w:val="hybridMultilevel"/>
    <w:tmpl w:val="3120FE6C"/>
    <w:lvl w:ilvl="0" w:tplc="203E3BC4">
      <w:start w:val="1"/>
      <w:numFmt w:val="bullet"/>
      <w:pStyle w:val="a6"/>
      <w:lvlText w:val=""/>
      <w:lvlJc w:val="left"/>
      <w:pPr>
        <w:ind w:left="680" w:hanging="48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5FC135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648F0916"/>
    <w:multiLevelType w:val="multilevel"/>
    <w:tmpl w:val="605C414E"/>
    <w:lvl w:ilvl="0">
      <w:start w:val="1"/>
      <w:numFmt w:val="bullet"/>
      <w:lvlText w:val=""/>
      <w:lvlJc w:val="left"/>
      <w:pPr>
        <w:ind w:left="680" w:hanging="6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19">
    <w:nsid w:val="683F7649"/>
    <w:multiLevelType w:val="multilevel"/>
    <w:tmpl w:val="6CC42604"/>
    <w:lvl w:ilvl="0">
      <w:start w:val="1"/>
      <w:numFmt w:val="bullet"/>
      <w:lvlText w:val=""/>
      <w:lvlJc w:val="left"/>
      <w:pPr>
        <w:ind w:left="792" w:hanging="432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20">
    <w:nsid w:val="6FBC5F1D"/>
    <w:multiLevelType w:val="multilevel"/>
    <w:tmpl w:val="9E20CC40"/>
    <w:lvl w:ilvl="0">
      <w:start w:val="1"/>
      <w:numFmt w:val="bullet"/>
      <w:lvlText w:val=""/>
      <w:lvlJc w:val="left"/>
      <w:pPr>
        <w:ind w:left="432" w:hanging="23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21">
    <w:nsid w:val="74C45DDE"/>
    <w:multiLevelType w:val="multilevel"/>
    <w:tmpl w:val="E29ADD30"/>
    <w:lvl w:ilvl="0">
      <w:start w:val="4"/>
      <w:numFmt w:val="decimal"/>
      <w:pStyle w:val="Heading1"/>
      <w:lvlText w:val="第%1章"/>
      <w:lvlJc w:val="left"/>
      <w:pPr>
        <w:ind w:left="420" w:hanging="420"/>
      </w:pPr>
      <w:rPr>
        <w:rFonts w:cs="Times New Roman"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Times New Roman"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280"/>
        </w:tabs>
        <w:ind w:left="2280" w:hanging="720"/>
      </w:pPr>
      <w:rPr>
        <w:rFonts w:ascii="Arial" w:hAnsi="Arial" w:cs="Times New Roman"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eastAsia"/>
      </w:rPr>
    </w:lvl>
  </w:abstractNum>
  <w:abstractNum w:abstractNumId="22">
    <w:nsid w:val="7AA138F8"/>
    <w:multiLevelType w:val="multilevel"/>
    <w:tmpl w:val="5D1463BE"/>
    <w:lvl w:ilvl="0">
      <w:start w:val="1"/>
      <w:numFmt w:val="bullet"/>
      <w:lvlText w:val=""/>
      <w:lvlJc w:val="left"/>
      <w:pPr>
        <w:ind w:left="6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21"/>
  </w:num>
  <w:num w:numId="4">
    <w:abstractNumId w:val="16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3"/>
  </w:num>
  <w:num w:numId="10">
    <w:abstractNumId w:val="0"/>
  </w:num>
  <w:num w:numId="11">
    <w:abstractNumId w:val="1"/>
  </w:num>
  <w:num w:numId="12">
    <w:abstractNumId w:val="13"/>
  </w:num>
  <w:num w:numId="13">
    <w:abstractNumId w:val="5"/>
  </w:num>
  <w:num w:numId="14">
    <w:abstractNumId w:val="22"/>
  </w:num>
  <w:num w:numId="15">
    <w:abstractNumId w:val="19"/>
  </w:num>
  <w:num w:numId="16">
    <w:abstractNumId w:val="12"/>
  </w:num>
  <w:num w:numId="17">
    <w:abstractNumId w:val="18"/>
  </w:num>
  <w:num w:numId="18">
    <w:abstractNumId w:val="7"/>
  </w:num>
  <w:num w:numId="19">
    <w:abstractNumId w:val="20"/>
  </w:num>
  <w:num w:numId="20">
    <w:abstractNumId w:val="4"/>
  </w:num>
  <w:num w:numId="21">
    <w:abstractNumId w:val="16"/>
    <w:lvlOverride w:ilvl="0">
      <w:startOverride w:val="1"/>
    </w:lvlOverride>
  </w:num>
  <w:num w:numId="22">
    <w:abstractNumId w:val="17"/>
  </w:num>
  <w:num w:numId="23">
    <w:abstractNumId w:val="15"/>
  </w:num>
  <w:num w:numId="24">
    <w:abstractNumId w:val="14"/>
  </w:num>
  <w:num w:numId="25">
    <w:abstractNumId w:val="8"/>
  </w:num>
  <w:num w:numId="26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38A"/>
    <w:rsid w:val="0000025D"/>
    <w:rsid w:val="00000273"/>
    <w:rsid w:val="00000AE8"/>
    <w:rsid w:val="00001766"/>
    <w:rsid w:val="000019DD"/>
    <w:rsid w:val="00002396"/>
    <w:rsid w:val="00003B27"/>
    <w:rsid w:val="000040C0"/>
    <w:rsid w:val="000046FB"/>
    <w:rsid w:val="0000487E"/>
    <w:rsid w:val="00004B18"/>
    <w:rsid w:val="00005BF5"/>
    <w:rsid w:val="00005F33"/>
    <w:rsid w:val="00006512"/>
    <w:rsid w:val="0000712F"/>
    <w:rsid w:val="00010A65"/>
    <w:rsid w:val="00010D58"/>
    <w:rsid w:val="00011DB1"/>
    <w:rsid w:val="00011E6D"/>
    <w:rsid w:val="00011E8D"/>
    <w:rsid w:val="00011F5E"/>
    <w:rsid w:val="0001241A"/>
    <w:rsid w:val="0001453D"/>
    <w:rsid w:val="00014BA0"/>
    <w:rsid w:val="00016595"/>
    <w:rsid w:val="000179E4"/>
    <w:rsid w:val="00017C5F"/>
    <w:rsid w:val="0002018A"/>
    <w:rsid w:val="0002083B"/>
    <w:rsid w:val="00020BC1"/>
    <w:rsid w:val="00020C26"/>
    <w:rsid w:val="00021936"/>
    <w:rsid w:val="00021E66"/>
    <w:rsid w:val="000221C5"/>
    <w:rsid w:val="00022374"/>
    <w:rsid w:val="000226D2"/>
    <w:rsid w:val="00022969"/>
    <w:rsid w:val="00022B95"/>
    <w:rsid w:val="00022E45"/>
    <w:rsid w:val="000232A4"/>
    <w:rsid w:val="000233C8"/>
    <w:rsid w:val="0002464A"/>
    <w:rsid w:val="00024740"/>
    <w:rsid w:val="00024993"/>
    <w:rsid w:val="00025C53"/>
    <w:rsid w:val="000262ED"/>
    <w:rsid w:val="00026C40"/>
    <w:rsid w:val="00027474"/>
    <w:rsid w:val="000276DD"/>
    <w:rsid w:val="000304E5"/>
    <w:rsid w:val="000311CF"/>
    <w:rsid w:val="000313F3"/>
    <w:rsid w:val="00031BE5"/>
    <w:rsid w:val="00032418"/>
    <w:rsid w:val="000326FE"/>
    <w:rsid w:val="000349B0"/>
    <w:rsid w:val="00034DBC"/>
    <w:rsid w:val="00035102"/>
    <w:rsid w:val="000353E8"/>
    <w:rsid w:val="00035442"/>
    <w:rsid w:val="00035746"/>
    <w:rsid w:val="000358F4"/>
    <w:rsid w:val="00036A12"/>
    <w:rsid w:val="000374D1"/>
    <w:rsid w:val="00040132"/>
    <w:rsid w:val="000402B4"/>
    <w:rsid w:val="00041368"/>
    <w:rsid w:val="0004193C"/>
    <w:rsid w:val="00042CF9"/>
    <w:rsid w:val="000433F8"/>
    <w:rsid w:val="00043CEF"/>
    <w:rsid w:val="0004451B"/>
    <w:rsid w:val="00044D42"/>
    <w:rsid w:val="00044DBE"/>
    <w:rsid w:val="00046166"/>
    <w:rsid w:val="000467C2"/>
    <w:rsid w:val="00050CCD"/>
    <w:rsid w:val="00050F99"/>
    <w:rsid w:val="00052A86"/>
    <w:rsid w:val="00052B56"/>
    <w:rsid w:val="00053121"/>
    <w:rsid w:val="000532EC"/>
    <w:rsid w:val="00053D79"/>
    <w:rsid w:val="0005437A"/>
    <w:rsid w:val="00054679"/>
    <w:rsid w:val="000554B9"/>
    <w:rsid w:val="0005569D"/>
    <w:rsid w:val="000574DA"/>
    <w:rsid w:val="00057642"/>
    <w:rsid w:val="00057864"/>
    <w:rsid w:val="000579D8"/>
    <w:rsid w:val="0006102C"/>
    <w:rsid w:val="00062F87"/>
    <w:rsid w:val="00063144"/>
    <w:rsid w:val="00063FC8"/>
    <w:rsid w:val="00065069"/>
    <w:rsid w:val="00065B64"/>
    <w:rsid w:val="00066DCA"/>
    <w:rsid w:val="00067AFE"/>
    <w:rsid w:val="00067BBD"/>
    <w:rsid w:val="000707E7"/>
    <w:rsid w:val="000722BC"/>
    <w:rsid w:val="0007261F"/>
    <w:rsid w:val="00072BFA"/>
    <w:rsid w:val="00073214"/>
    <w:rsid w:val="000740D5"/>
    <w:rsid w:val="00074150"/>
    <w:rsid w:val="0007458E"/>
    <w:rsid w:val="00075241"/>
    <w:rsid w:val="00075623"/>
    <w:rsid w:val="000759FE"/>
    <w:rsid w:val="00075AEA"/>
    <w:rsid w:val="00077D3D"/>
    <w:rsid w:val="00080BBF"/>
    <w:rsid w:val="000816C2"/>
    <w:rsid w:val="00081E73"/>
    <w:rsid w:val="00082AFC"/>
    <w:rsid w:val="000836E5"/>
    <w:rsid w:val="000838E0"/>
    <w:rsid w:val="00083B29"/>
    <w:rsid w:val="000846B7"/>
    <w:rsid w:val="00084CF7"/>
    <w:rsid w:val="00085730"/>
    <w:rsid w:val="00085B23"/>
    <w:rsid w:val="000860DD"/>
    <w:rsid w:val="00086DF7"/>
    <w:rsid w:val="000878C9"/>
    <w:rsid w:val="00087EF5"/>
    <w:rsid w:val="00087F8F"/>
    <w:rsid w:val="00091537"/>
    <w:rsid w:val="00091881"/>
    <w:rsid w:val="0009188D"/>
    <w:rsid w:val="00091ADC"/>
    <w:rsid w:val="00092FC9"/>
    <w:rsid w:val="000930E5"/>
    <w:rsid w:val="00093397"/>
    <w:rsid w:val="0009352C"/>
    <w:rsid w:val="000936B7"/>
    <w:rsid w:val="00093F27"/>
    <w:rsid w:val="00094488"/>
    <w:rsid w:val="00095466"/>
    <w:rsid w:val="00095565"/>
    <w:rsid w:val="000961F7"/>
    <w:rsid w:val="0009626B"/>
    <w:rsid w:val="00096352"/>
    <w:rsid w:val="000979E0"/>
    <w:rsid w:val="000A0C08"/>
    <w:rsid w:val="000A36AE"/>
    <w:rsid w:val="000A3E87"/>
    <w:rsid w:val="000A4D8A"/>
    <w:rsid w:val="000A522D"/>
    <w:rsid w:val="000A6135"/>
    <w:rsid w:val="000A7605"/>
    <w:rsid w:val="000A7ED4"/>
    <w:rsid w:val="000A7F69"/>
    <w:rsid w:val="000B00BA"/>
    <w:rsid w:val="000B1208"/>
    <w:rsid w:val="000B1BF0"/>
    <w:rsid w:val="000B2E6B"/>
    <w:rsid w:val="000B3C02"/>
    <w:rsid w:val="000B406F"/>
    <w:rsid w:val="000B4385"/>
    <w:rsid w:val="000B4A9D"/>
    <w:rsid w:val="000B4AFD"/>
    <w:rsid w:val="000B70D5"/>
    <w:rsid w:val="000C07E3"/>
    <w:rsid w:val="000C122C"/>
    <w:rsid w:val="000C3000"/>
    <w:rsid w:val="000C3311"/>
    <w:rsid w:val="000C344D"/>
    <w:rsid w:val="000C36AF"/>
    <w:rsid w:val="000C3D49"/>
    <w:rsid w:val="000C4013"/>
    <w:rsid w:val="000C4A9A"/>
    <w:rsid w:val="000C5D47"/>
    <w:rsid w:val="000D0720"/>
    <w:rsid w:val="000D0D61"/>
    <w:rsid w:val="000D1B3E"/>
    <w:rsid w:val="000D1DFF"/>
    <w:rsid w:val="000D2380"/>
    <w:rsid w:val="000D31C1"/>
    <w:rsid w:val="000D31CC"/>
    <w:rsid w:val="000D390D"/>
    <w:rsid w:val="000D4804"/>
    <w:rsid w:val="000D4B27"/>
    <w:rsid w:val="000D59C2"/>
    <w:rsid w:val="000D6511"/>
    <w:rsid w:val="000D6EC5"/>
    <w:rsid w:val="000D7C52"/>
    <w:rsid w:val="000D7C96"/>
    <w:rsid w:val="000E02AA"/>
    <w:rsid w:val="000E2417"/>
    <w:rsid w:val="000E29A7"/>
    <w:rsid w:val="000E371F"/>
    <w:rsid w:val="000E3B71"/>
    <w:rsid w:val="000E45EF"/>
    <w:rsid w:val="000E589F"/>
    <w:rsid w:val="000E5F0C"/>
    <w:rsid w:val="000E6C97"/>
    <w:rsid w:val="000E71F5"/>
    <w:rsid w:val="000E7291"/>
    <w:rsid w:val="000F0004"/>
    <w:rsid w:val="000F0056"/>
    <w:rsid w:val="000F01FE"/>
    <w:rsid w:val="000F0B69"/>
    <w:rsid w:val="000F0C6B"/>
    <w:rsid w:val="000F0F49"/>
    <w:rsid w:val="000F0FB7"/>
    <w:rsid w:val="000F2482"/>
    <w:rsid w:val="000F2AB4"/>
    <w:rsid w:val="000F3084"/>
    <w:rsid w:val="000F335A"/>
    <w:rsid w:val="000F365C"/>
    <w:rsid w:val="000F3B8B"/>
    <w:rsid w:val="000F4BC7"/>
    <w:rsid w:val="000F50AC"/>
    <w:rsid w:val="000F56D3"/>
    <w:rsid w:val="000F5890"/>
    <w:rsid w:val="000F5DB0"/>
    <w:rsid w:val="000F7160"/>
    <w:rsid w:val="00100AA0"/>
    <w:rsid w:val="0010113D"/>
    <w:rsid w:val="001013D0"/>
    <w:rsid w:val="00101596"/>
    <w:rsid w:val="00102DC0"/>
    <w:rsid w:val="00103383"/>
    <w:rsid w:val="00104ABE"/>
    <w:rsid w:val="001052AC"/>
    <w:rsid w:val="001053BB"/>
    <w:rsid w:val="001054B0"/>
    <w:rsid w:val="001055AC"/>
    <w:rsid w:val="0010574C"/>
    <w:rsid w:val="00105B2F"/>
    <w:rsid w:val="00105C51"/>
    <w:rsid w:val="00106C05"/>
    <w:rsid w:val="00106FF5"/>
    <w:rsid w:val="00106FF7"/>
    <w:rsid w:val="0010777E"/>
    <w:rsid w:val="00110273"/>
    <w:rsid w:val="00111920"/>
    <w:rsid w:val="00112ADB"/>
    <w:rsid w:val="00112E5C"/>
    <w:rsid w:val="0011607B"/>
    <w:rsid w:val="00116DC7"/>
    <w:rsid w:val="00117217"/>
    <w:rsid w:val="00117807"/>
    <w:rsid w:val="00117900"/>
    <w:rsid w:val="00117C1E"/>
    <w:rsid w:val="00121EE2"/>
    <w:rsid w:val="00123149"/>
    <w:rsid w:val="001234CE"/>
    <w:rsid w:val="00123C6C"/>
    <w:rsid w:val="00124853"/>
    <w:rsid w:val="001253B5"/>
    <w:rsid w:val="0012546C"/>
    <w:rsid w:val="00126200"/>
    <w:rsid w:val="001271C6"/>
    <w:rsid w:val="00127402"/>
    <w:rsid w:val="00130200"/>
    <w:rsid w:val="00130941"/>
    <w:rsid w:val="00130B16"/>
    <w:rsid w:val="00130D18"/>
    <w:rsid w:val="0013101A"/>
    <w:rsid w:val="001318D1"/>
    <w:rsid w:val="00131A1C"/>
    <w:rsid w:val="00132205"/>
    <w:rsid w:val="001327DC"/>
    <w:rsid w:val="001330EF"/>
    <w:rsid w:val="00133B24"/>
    <w:rsid w:val="00133E98"/>
    <w:rsid w:val="00135254"/>
    <w:rsid w:val="00135A41"/>
    <w:rsid w:val="00135BB6"/>
    <w:rsid w:val="001363E1"/>
    <w:rsid w:val="001369AD"/>
    <w:rsid w:val="00136F0F"/>
    <w:rsid w:val="0013711B"/>
    <w:rsid w:val="00137C4D"/>
    <w:rsid w:val="00140275"/>
    <w:rsid w:val="001410B0"/>
    <w:rsid w:val="001412A0"/>
    <w:rsid w:val="0014144C"/>
    <w:rsid w:val="0014286B"/>
    <w:rsid w:val="00143309"/>
    <w:rsid w:val="00143C3D"/>
    <w:rsid w:val="00143F8B"/>
    <w:rsid w:val="0014483B"/>
    <w:rsid w:val="00145011"/>
    <w:rsid w:val="00145710"/>
    <w:rsid w:val="00145D15"/>
    <w:rsid w:val="001465DB"/>
    <w:rsid w:val="00146AAF"/>
    <w:rsid w:val="00147137"/>
    <w:rsid w:val="001472DB"/>
    <w:rsid w:val="001478D8"/>
    <w:rsid w:val="00147FB5"/>
    <w:rsid w:val="00150B47"/>
    <w:rsid w:val="00150DB9"/>
    <w:rsid w:val="00151559"/>
    <w:rsid w:val="00152408"/>
    <w:rsid w:val="00152B2C"/>
    <w:rsid w:val="0015486E"/>
    <w:rsid w:val="00155268"/>
    <w:rsid w:val="001564F0"/>
    <w:rsid w:val="001568D6"/>
    <w:rsid w:val="00156C1D"/>
    <w:rsid w:val="00157116"/>
    <w:rsid w:val="001573E3"/>
    <w:rsid w:val="00157C0B"/>
    <w:rsid w:val="00157E8D"/>
    <w:rsid w:val="00160DDE"/>
    <w:rsid w:val="00161CD7"/>
    <w:rsid w:val="00161DC7"/>
    <w:rsid w:val="00162B28"/>
    <w:rsid w:val="00162FD0"/>
    <w:rsid w:val="001636EF"/>
    <w:rsid w:val="00164426"/>
    <w:rsid w:val="00165543"/>
    <w:rsid w:val="00166052"/>
    <w:rsid w:val="00166347"/>
    <w:rsid w:val="001667E3"/>
    <w:rsid w:val="0016718F"/>
    <w:rsid w:val="00167F02"/>
    <w:rsid w:val="001700D1"/>
    <w:rsid w:val="001703C9"/>
    <w:rsid w:val="00171091"/>
    <w:rsid w:val="00171CDE"/>
    <w:rsid w:val="0017299F"/>
    <w:rsid w:val="00172E01"/>
    <w:rsid w:val="001733AA"/>
    <w:rsid w:val="00173644"/>
    <w:rsid w:val="00174232"/>
    <w:rsid w:val="001744BF"/>
    <w:rsid w:val="001749E1"/>
    <w:rsid w:val="0017547D"/>
    <w:rsid w:val="001772F4"/>
    <w:rsid w:val="001800DE"/>
    <w:rsid w:val="00180A73"/>
    <w:rsid w:val="00181163"/>
    <w:rsid w:val="0018132C"/>
    <w:rsid w:val="001820C6"/>
    <w:rsid w:val="00182379"/>
    <w:rsid w:val="001827F4"/>
    <w:rsid w:val="00184F0E"/>
    <w:rsid w:val="00185A2E"/>
    <w:rsid w:val="00186BA9"/>
    <w:rsid w:val="0018746A"/>
    <w:rsid w:val="00187F78"/>
    <w:rsid w:val="0019019D"/>
    <w:rsid w:val="0019296D"/>
    <w:rsid w:val="001936AC"/>
    <w:rsid w:val="00194037"/>
    <w:rsid w:val="00194541"/>
    <w:rsid w:val="001946C2"/>
    <w:rsid w:val="00196508"/>
    <w:rsid w:val="001966C4"/>
    <w:rsid w:val="00196E81"/>
    <w:rsid w:val="00197372"/>
    <w:rsid w:val="00197E07"/>
    <w:rsid w:val="001A0477"/>
    <w:rsid w:val="001A1AF4"/>
    <w:rsid w:val="001A1AF5"/>
    <w:rsid w:val="001A22C5"/>
    <w:rsid w:val="001A2EA1"/>
    <w:rsid w:val="001A3888"/>
    <w:rsid w:val="001A4BBB"/>
    <w:rsid w:val="001A4D38"/>
    <w:rsid w:val="001A4D71"/>
    <w:rsid w:val="001A59F3"/>
    <w:rsid w:val="001A77CB"/>
    <w:rsid w:val="001A7CD1"/>
    <w:rsid w:val="001B0D28"/>
    <w:rsid w:val="001B114D"/>
    <w:rsid w:val="001B2866"/>
    <w:rsid w:val="001B350B"/>
    <w:rsid w:val="001B55AA"/>
    <w:rsid w:val="001B5EB5"/>
    <w:rsid w:val="001B6344"/>
    <w:rsid w:val="001B6640"/>
    <w:rsid w:val="001C1293"/>
    <w:rsid w:val="001C1CA1"/>
    <w:rsid w:val="001C2E19"/>
    <w:rsid w:val="001C328E"/>
    <w:rsid w:val="001C4464"/>
    <w:rsid w:val="001C5338"/>
    <w:rsid w:val="001C6C3B"/>
    <w:rsid w:val="001C6F33"/>
    <w:rsid w:val="001D0B65"/>
    <w:rsid w:val="001D2128"/>
    <w:rsid w:val="001D21E0"/>
    <w:rsid w:val="001D225D"/>
    <w:rsid w:val="001D2466"/>
    <w:rsid w:val="001D2977"/>
    <w:rsid w:val="001D51A9"/>
    <w:rsid w:val="001D6B48"/>
    <w:rsid w:val="001D77C8"/>
    <w:rsid w:val="001D78D7"/>
    <w:rsid w:val="001D7CB2"/>
    <w:rsid w:val="001D7F7A"/>
    <w:rsid w:val="001E062D"/>
    <w:rsid w:val="001E1995"/>
    <w:rsid w:val="001E2295"/>
    <w:rsid w:val="001E31EC"/>
    <w:rsid w:val="001E3488"/>
    <w:rsid w:val="001E4BCF"/>
    <w:rsid w:val="001E4DBB"/>
    <w:rsid w:val="001E6740"/>
    <w:rsid w:val="001E712A"/>
    <w:rsid w:val="001E7A6F"/>
    <w:rsid w:val="001E7D46"/>
    <w:rsid w:val="001F0C25"/>
    <w:rsid w:val="001F2192"/>
    <w:rsid w:val="001F2495"/>
    <w:rsid w:val="001F25C4"/>
    <w:rsid w:val="001F3344"/>
    <w:rsid w:val="001F36AD"/>
    <w:rsid w:val="001F3799"/>
    <w:rsid w:val="001F4F30"/>
    <w:rsid w:val="001F5EE9"/>
    <w:rsid w:val="001F65B6"/>
    <w:rsid w:val="00200136"/>
    <w:rsid w:val="00200933"/>
    <w:rsid w:val="00202AB8"/>
    <w:rsid w:val="00202B39"/>
    <w:rsid w:val="0020360C"/>
    <w:rsid w:val="00203622"/>
    <w:rsid w:val="00204862"/>
    <w:rsid w:val="002048C5"/>
    <w:rsid w:val="002052EC"/>
    <w:rsid w:val="002063B6"/>
    <w:rsid w:val="00207FFD"/>
    <w:rsid w:val="002136A2"/>
    <w:rsid w:val="00213742"/>
    <w:rsid w:val="00213A08"/>
    <w:rsid w:val="00215B83"/>
    <w:rsid w:val="0021670E"/>
    <w:rsid w:val="00217B78"/>
    <w:rsid w:val="00217EFA"/>
    <w:rsid w:val="0022040E"/>
    <w:rsid w:val="0022071A"/>
    <w:rsid w:val="0022143F"/>
    <w:rsid w:val="00221A4E"/>
    <w:rsid w:val="00222556"/>
    <w:rsid w:val="00222C8B"/>
    <w:rsid w:val="00222CA2"/>
    <w:rsid w:val="00222FDB"/>
    <w:rsid w:val="00223B9C"/>
    <w:rsid w:val="00224514"/>
    <w:rsid w:val="00224A1D"/>
    <w:rsid w:val="00224F51"/>
    <w:rsid w:val="00226178"/>
    <w:rsid w:val="0022635B"/>
    <w:rsid w:val="002264EE"/>
    <w:rsid w:val="002269B8"/>
    <w:rsid w:val="00227DFF"/>
    <w:rsid w:val="00230E85"/>
    <w:rsid w:val="00231F7F"/>
    <w:rsid w:val="0023299E"/>
    <w:rsid w:val="0023348E"/>
    <w:rsid w:val="00233817"/>
    <w:rsid w:val="00234EFA"/>
    <w:rsid w:val="002353D3"/>
    <w:rsid w:val="00235A6F"/>
    <w:rsid w:val="00237509"/>
    <w:rsid w:val="0023758F"/>
    <w:rsid w:val="00237676"/>
    <w:rsid w:val="00237773"/>
    <w:rsid w:val="00237CF0"/>
    <w:rsid w:val="00241EEC"/>
    <w:rsid w:val="002450A0"/>
    <w:rsid w:val="0024560D"/>
    <w:rsid w:val="002510DF"/>
    <w:rsid w:val="002518D7"/>
    <w:rsid w:val="0025277A"/>
    <w:rsid w:val="00253158"/>
    <w:rsid w:val="002541AA"/>
    <w:rsid w:val="002546FE"/>
    <w:rsid w:val="00257558"/>
    <w:rsid w:val="00257A9E"/>
    <w:rsid w:val="00257F36"/>
    <w:rsid w:val="0026001C"/>
    <w:rsid w:val="00260245"/>
    <w:rsid w:val="00260DC4"/>
    <w:rsid w:val="00261EF1"/>
    <w:rsid w:val="00262E2F"/>
    <w:rsid w:val="0026447E"/>
    <w:rsid w:val="002647F0"/>
    <w:rsid w:val="002647F3"/>
    <w:rsid w:val="002653E4"/>
    <w:rsid w:val="00265F62"/>
    <w:rsid w:val="002672BF"/>
    <w:rsid w:val="00270201"/>
    <w:rsid w:val="0027061D"/>
    <w:rsid w:val="00270750"/>
    <w:rsid w:val="002711AC"/>
    <w:rsid w:val="00272198"/>
    <w:rsid w:val="002721AD"/>
    <w:rsid w:val="00272901"/>
    <w:rsid w:val="00273086"/>
    <w:rsid w:val="00273B19"/>
    <w:rsid w:val="00276793"/>
    <w:rsid w:val="002776BD"/>
    <w:rsid w:val="00280C60"/>
    <w:rsid w:val="00281D50"/>
    <w:rsid w:val="00282A8D"/>
    <w:rsid w:val="002844EE"/>
    <w:rsid w:val="00284A41"/>
    <w:rsid w:val="002867BD"/>
    <w:rsid w:val="002873D7"/>
    <w:rsid w:val="00287BF1"/>
    <w:rsid w:val="00287FCD"/>
    <w:rsid w:val="00291DFD"/>
    <w:rsid w:val="0029229D"/>
    <w:rsid w:val="00294440"/>
    <w:rsid w:val="002944CF"/>
    <w:rsid w:val="00296215"/>
    <w:rsid w:val="00296A7F"/>
    <w:rsid w:val="00296F02"/>
    <w:rsid w:val="0029733D"/>
    <w:rsid w:val="00297905"/>
    <w:rsid w:val="0029793F"/>
    <w:rsid w:val="00297A70"/>
    <w:rsid w:val="002A0134"/>
    <w:rsid w:val="002A1826"/>
    <w:rsid w:val="002A1F2C"/>
    <w:rsid w:val="002A2307"/>
    <w:rsid w:val="002A2D15"/>
    <w:rsid w:val="002A337D"/>
    <w:rsid w:val="002A4500"/>
    <w:rsid w:val="002A5798"/>
    <w:rsid w:val="002A59C5"/>
    <w:rsid w:val="002A5CB2"/>
    <w:rsid w:val="002A5E68"/>
    <w:rsid w:val="002A6CFE"/>
    <w:rsid w:val="002A71DF"/>
    <w:rsid w:val="002B25B3"/>
    <w:rsid w:val="002B2865"/>
    <w:rsid w:val="002B32CE"/>
    <w:rsid w:val="002B4528"/>
    <w:rsid w:val="002B4847"/>
    <w:rsid w:val="002B5518"/>
    <w:rsid w:val="002B56AA"/>
    <w:rsid w:val="002B5AD5"/>
    <w:rsid w:val="002B67D2"/>
    <w:rsid w:val="002B7AD1"/>
    <w:rsid w:val="002B7DEE"/>
    <w:rsid w:val="002C06C5"/>
    <w:rsid w:val="002C4327"/>
    <w:rsid w:val="002C464A"/>
    <w:rsid w:val="002C46BD"/>
    <w:rsid w:val="002C47E8"/>
    <w:rsid w:val="002C4DF7"/>
    <w:rsid w:val="002C6900"/>
    <w:rsid w:val="002C6F84"/>
    <w:rsid w:val="002C7210"/>
    <w:rsid w:val="002D013B"/>
    <w:rsid w:val="002D11C7"/>
    <w:rsid w:val="002D1AF9"/>
    <w:rsid w:val="002D230F"/>
    <w:rsid w:val="002D3EC8"/>
    <w:rsid w:val="002D47AE"/>
    <w:rsid w:val="002D4A8D"/>
    <w:rsid w:val="002D4D2B"/>
    <w:rsid w:val="002D4FE3"/>
    <w:rsid w:val="002D5177"/>
    <w:rsid w:val="002D5657"/>
    <w:rsid w:val="002E09F2"/>
    <w:rsid w:val="002E0D93"/>
    <w:rsid w:val="002E0E3D"/>
    <w:rsid w:val="002E1A09"/>
    <w:rsid w:val="002E1DAA"/>
    <w:rsid w:val="002E1F94"/>
    <w:rsid w:val="002E2A84"/>
    <w:rsid w:val="002E302D"/>
    <w:rsid w:val="002E4177"/>
    <w:rsid w:val="002E4845"/>
    <w:rsid w:val="002E5688"/>
    <w:rsid w:val="002E5FCC"/>
    <w:rsid w:val="002F0109"/>
    <w:rsid w:val="002F0530"/>
    <w:rsid w:val="002F0B15"/>
    <w:rsid w:val="002F13A0"/>
    <w:rsid w:val="002F1733"/>
    <w:rsid w:val="002F1C9B"/>
    <w:rsid w:val="002F2F8C"/>
    <w:rsid w:val="002F3749"/>
    <w:rsid w:val="002F37D8"/>
    <w:rsid w:val="002F3F77"/>
    <w:rsid w:val="002F49BB"/>
    <w:rsid w:val="002F57FA"/>
    <w:rsid w:val="002F5C4C"/>
    <w:rsid w:val="002F6A92"/>
    <w:rsid w:val="002F7030"/>
    <w:rsid w:val="002F7116"/>
    <w:rsid w:val="002F79B7"/>
    <w:rsid w:val="002F7B1B"/>
    <w:rsid w:val="003004B9"/>
    <w:rsid w:val="00301368"/>
    <w:rsid w:val="0030179F"/>
    <w:rsid w:val="00303606"/>
    <w:rsid w:val="00303E8A"/>
    <w:rsid w:val="003040F7"/>
    <w:rsid w:val="003045D2"/>
    <w:rsid w:val="00305161"/>
    <w:rsid w:val="00307064"/>
    <w:rsid w:val="00310729"/>
    <w:rsid w:val="0031326D"/>
    <w:rsid w:val="00313A7C"/>
    <w:rsid w:val="003147EA"/>
    <w:rsid w:val="00314ECE"/>
    <w:rsid w:val="00315B8E"/>
    <w:rsid w:val="00315F3C"/>
    <w:rsid w:val="00316C32"/>
    <w:rsid w:val="003174BB"/>
    <w:rsid w:val="00317F26"/>
    <w:rsid w:val="00320330"/>
    <w:rsid w:val="00320523"/>
    <w:rsid w:val="0032069A"/>
    <w:rsid w:val="003209B4"/>
    <w:rsid w:val="00321546"/>
    <w:rsid w:val="003219F4"/>
    <w:rsid w:val="00321C90"/>
    <w:rsid w:val="00324126"/>
    <w:rsid w:val="00325E92"/>
    <w:rsid w:val="003263C4"/>
    <w:rsid w:val="0032640A"/>
    <w:rsid w:val="00326446"/>
    <w:rsid w:val="003266E7"/>
    <w:rsid w:val="0032740E"/>
    <w:rsid w:val="0032747B"/>
    <w:rsid w:val="00330C97"/>
    <w:rsid w:val="003319A6"/>
    <w:rsid w:val="003331A7"/>
    <w:rsid w:val="00333CE3"/>
    <w:rsid w:val="00335125"/>
    <w:rsid w:val="003359D4"/>
    <w:rsid w:val="00336243"/>
    <w:rsid w:val="0033636A"/>
    <w:rsid w:val="003365D7"/>
    <w:rsid w:val="00337EFE"/>
    <w:rsid w:val="003400BE"/>
    <w:rsid w:val="003402DA"/>
    <w:rsid w:val="00340B25"/>
    <w:rsid w:val="00340ECF"/>
    <w:rsid w:val="003411D6"/>
    <w:rsid w:val="003422FA"/>
    <w:rsid w:val="003429AC"/>
    <w:rsid w:val="003429C8"/>
    <w:rsid w:val="00343797"/>
    <w:rsid w:val="0034380D"/>
    <w:rsid w:val="0034420C"/>
    <w:rsid w:val="0034450F"/>
    <w:rsid w:val="00344E44"/>
    <w:rsid w:val="00346358"/>
    <w:rsid w:val="00346A1A"/>
    <w:rsid w:val="00346F4A"/>
    <w:rsid w:val="00350247"/>
    <w:rsid w:val="00350F2F"/>
    <w:rsid w:val="00353231"/>
    <w:rsid w:val="0035471F"/>
    <w:rsid w:val="0035498E"/>
    <w:rsid w:val="00354C85"/>
    <w:rsid w:val="00355143"/>
    <w:rsid w:val="003559AA"/>
    <w:rsid w:val="003573A1"/>
    <w:rsid w:val="003608E2"/>
    <w:rsid w:val="00360D2A"/>
    <w:rsid w:val="003618FD"/>
    <w:rsid w:val="00361BB4"/>
    <w:rsid w:val="00362208"/>
    <w:rsid w:val="00362A68"/>
    <w:rsid w:val="0036323C"/>
    <w:rsid w:val="0036436A"/>
    <w:rsid w:val="00365DA8"/>
    <w:rsid w:val="00365DC6"/>
    <w:rsid w:val="00367A17"/>
    <w:rsid w:val="00367DDE"/>
    <w:rsid w:val="00367F74"/>
    <w:rsid w:val="0037058A"/>
    <w:rsid w:val="00370E40"/>
    <w:rsid w:val="00371952"/>
    <w:rsid w:val="00371B68"/>
    <w:rsid w:val="00371E83"/>
    <w:rsid w:val="0037247C"/>
    <w:rsid w:val="00372E61"/>
    <w:rsid w:val="0037306B"/>
    <w:rsid w:val="003732E1"/>
    <w:rsid w:val="0037337A"/>
    <w:rsid w:val="0037565C"/>
    <w:rsid w:val="003756F4"/>
    <w:rsid w:val="00375B30"/>
    <w:rsid w:val="00375D40"/>
    <w:rsid w:val="00376CEF"/>
    <w:rsid w:val="0037788C"/>
    <w:rsid w:val="0038036C"/>
    <w:rsid w:val="0038048D"/>
    <w:rsid w:val="003816F5"/>
    <w:rsid w:val="00382DA5"/>
    <w:rsid w:val="00384406"/>
    <w:rsid w:val="003848C7"/>
    <w:rsid w:val="00386D8F"/>
    <w:rsid w:val="003873D8"/>
    <w:rsid w:val="0039012A"/>
    <w:rsid w:val="003906D1"/>
    <w:rsid w:val="00390DF3"/>
    <w:rsid w:val="00391D3A"/>
    <w:rsid w:val="003920F0"/>
    <w:rsid w:val="00392215"/>
    <w:rsid w:val="00392B60"/>
    <w:rsid w:val="003935AC"/>
    <w:rsid w:val="0039379F"/>
    <w:rsid w:val="0039446F"/>
    <w:rsid w:val="003944AB"/>
    <w:rsid w:val="00395922"/>
    <w:rsid w:val="0039594E"/>
    <w:rsid w:val="003966FD"/>
    <w:rsid w:val="00397037"/>
    <w:rsid w:val="0039735B"/>
    <w:rsid w:val="003978FA"/>
    <w:rsid w:val="00397DC4"/>
    <w:rsid w:val="00397EBA"/>
    <w:rsid w:val="003A0044"/>
    <w:rsid w:val="003A0168"/>
    <w:rsid w:val="003A029D"/>
    <w:rsid w:val="003A0DD5"/>
    <w:rsid w:val="003A1CBC"/>
    <w:rsid w:val="003A2DEC"/>
    <w:rsid w:val="003A3B85"/>
    <w:rsid w:val="003A3BA2"/>
    <w:rsid w:val="003A5243"/>
    <w:rsid w:val="003A5B24"/>
    <w:rsid w:val="003A61E9"/>
    <w:rsid w:val="003A642B"/>
    <w:rsid w:val="003A645C"/>
    <w:rsid w:val="003A6A95"/>
    <w:rsid w:val="003A6D7E"/>
    <w:rsid w:val="003B0333"/>
    <w:rsid w:val="003B0A1A"/>
    <w:rsid w:val="003B0F56"/>
    <w:rsid w:val="003B1B8F"/>
    <w:rsid w:val="003B28C0"/>
    <w:rsid w:val="003B3B27"/>
    <w:rsid w:val="003B4039"/>
    <w:rsid w:val="003B4793"/>
    <w:rsid w:val="003B48EC"/>
    <w:rsid w:val="003B550F"/>
    <w:rsid w:val="003B56EF"/>
    <w:rsid w:val="003B5FD7"/>
    <w:rsid w:val="003B78C4"/>
    <w:rsid w:val="003C0466"/>
    <w:rsid w:val="003C08DF"/>
    <w:rsid w:val="003C1890"/>
    <w:rsid w:val="003C19E9"/>
    <w:rsid w:val="003C245B"/>
    <w:rsid w:val="003C295A"/>
    <w:rsid w:val="003C2AAD"/>
    <w:rsid w:val="003C39F9"/>
    <w:rsid w:val="003C3DF2"/>
    <w:rsid w:val="003C3F3A"/>
    <w:rsid w:val="003C4A55"/>
    <w:rsid w:val="003C572A"/>
    <w:rsid w:val="003C5AF1"/>
    <w:rsid w:val="003C6EF6"/>
    <w:rsid w:val="003C726A"/>
    <w:rsid w:val="003C7A71"/>
    <w:rsid w:val="003C7B1B"/>
    <w:rsid w:val="003C7DE0"/>
    <w:rsid w:val="003D0528"/>
    <w:rsid w:val="003D1093"/>
    <w:rsid w:val="003D1888"/>
    <w:rsid w:val="003D19F6"/>
    <w:rsid w:val="003D1E02"/>
    <w:rsid w:val="003D216E"/>
    <w:rsid w:val="003D4351"/>
    <w:rsid w:val="003D4DC8"/>
    <w:rsid w:val="003D5AE5"/>
    <w:rsid w:val="003D6793"/>
    <w:rsid w:val="003E076A"/>
    <w:rsid w:val="003E088D"/>
    <w:rsid w:val="003E2E1E"/>
    <w:rsid w:val="003E33D4"/>
    <w:rsid w:val="003E379A"/>
    <w:rsid w:val="003E46DB"/>
    <w:rsid w:val="003E55D8"/>
    <w:rsid w:val="003E644A"/>
    <w:rsid w:val="003E6EEA"/>
    <w:rsid w:val="003E7122"/>
    <w:rsid w:val="003F0E9D"/>
    <w:rsid w:val="003F1B39"/>
    <w:rsid w:val="003F1E59"/>
    <w:rsid w:val="003F22BA"/>
    <w:rsid w:val="003F27F2"/>
    <w:rsid w:val="003F2D34"/>
    <w:rsid w:val="003F3493"/>
    <w:rsid w:val="003F43C6"/>
    <w:rsid w:val="003F4790"/>
    <w:rsid w:val="003F56D2"/>
    <w:rsid w:val="003F5D31"/>
    <w:rsid w:val="003F5D93"/>
    <w:rsid w:val="003F5E8D"/>
    <w:rsid w:val="003F66AD"/>
    <w:rsid w:val="00400742"/>
    <w:rsid w:val="00400DB2"/>
    <w:rsid w:val="00403D24"/>
    <w:rsid w:val="00403E67"/>
    <w:rsid w:val="00404D53"/>
    <w:rsid w:val="004058BC"/>
    <w:rsid w:val="00405B22"/>
    <w:rsid w:val="00406B48"/>
    <w:rsid w:val="00406CA8"/>
    <w:rsid w:val="004077FB"/>
    <w:rsid w:val="00407AC3"/>
    <w:rsid w:val="00407D19"/>
    <w:rsid w:val="00407E8A"/>
    <w:rsid w:val="004100EF"/>
    <w:rsid w:val="00410216"/>
    <w:rsid w:val="004108CD"/>
    <w:rsid w:val="004110A8"/>
    <w:rsid w:val="00411681"/>
    <w:rsid w:val="00411D2A"/>
    <w:rsid w:val="00411F00"/>
    <w:rsid w:val="0041219C"/>
    <w:rsid w:val="004122B4"/>
    <w:rsid w:val="00413F2C"/>
    <w:rsid w:val="00414445"/>
    <w:rsid w:val="00414E3B"/>
    <w:rsid w:val="0041515C"/>
    <w:rsid w:val="0041594F"/>
    <w:rsid w:val="00416689"/>
    <w:rsid w:val="004166CF"/>
    <w:rsid w:val="00416A7D"/>
    <w:rsid w:val="00416AB5"/>
    <w:rsid w:val="00416C91"/>
    <w:rsid w:val="00420981"/>
    <w:rsid w:val="00421D10"/>
    <w:rsid w:val="00422645"/>
    <w:rsid w:val="00423301"/>
    <w:rsid w:val="00423555"/>
    <w:rsid w:val="00423E6F"/>
    <w:rsid w:val="0042430B"/>
    <w:rsid w:val="004252CB"/>
    <w:rsid w:val="00426282"/>
    <w:rsid w:val="004273BA"/>
    <w:rsid w:val="00427B35"/>
    <w:rsid w:val="00430364"/>
    <w:rsid w:val="00430899"/>
    <w:rsid w:val="00430ED9"/>
    <w:rsid w:val="00432A5F"/>
    <w:rsid w:val="004337D9"/>
    <w:rsid w:val="00434950"/>
    <w:rsid w:val="004358D6"/>
    <w:rsid w:val="00440ADD"/>
    <w:rsid w:val="00441A7D"/>
    <w:rsid w:val="004428AF"/>
    <w:rsid w:val="004432F6"/>
    <w:rsid w:val="00443CE8"/>
    <w:rsid w:val="00445529"/>
    <w:rsid w:val="00446384"/>
    <w:rsid w:val="004506F3"/>
    <w:rsid w:val="00450702"/>
    <w:rsid w:val="0045112A"/>
    <w:rsid w:val="00451426"/>
    <w:rsid w:val="00451FDE"/>
    <w:rsid w:val="004527BF"/>
    <w:rsid w:val="0045432F"/>
    <w:rsid w:val="0045438A"/>
    <w:rsid w:val="004559D2"/>
    <w:rsid w:val="0045635A"/>
    <w:rsid w:val="0045741E"/>
    <w:rsid w:val="004577DA"/>
    <w:rsid w:val="00457FE2"/>
    <w:rsid w:val="0046032C"/>
    <w:rsid w:val="00460F8F"/>
    <w:rsid w:val="004617D0"/>
    <w:rsid w:val="00462370"/>
    <w:rsid w:val="00462D8E"/>
    <w:rsid w:val="004634C5"/>
    <w:rsid w:val="00464D14"/>
    <w:rsid w:val="00465AA2"/>
    <w:rsid w:val="00465B92"/>
    <w:rsid w:val="00467177"/>
    <w:rsid w:val="004677FD"/>
    <w:rsid w:val="00467CC8"/>
    <w:rsid w:val="00467E99"/>
    <w:rsid w:val="004710BF"/>
    <w:rsid w:val="004725C8"/>
    <w:rsid w:val="00473A36"/>
    <w:rsid w:val="00473B55"/>
    <w:rsid w:val="00473E23"/>
    <w:rsid w:val="004747B3"/>
    <w:rsid w:val="00476F63"/>
    <w:rsid w:val="00477297"/>
    <w:rsid w:val="004777DC"/>
    <w:rsid w:val="00477942"/>
    <w:rsid w:val="0048031B"/>
    <w:rsid w:val="004828BC"/>
    <w:rsid w:val="00483471"/>
    <w:rsid w:val="00484676"/>
    <w:rsid w:val="00484957"/>
    <w:rsid w:val="0048511F"/>
    <w:rsid w:val="00485C48"/>
    <w:rsid w:val="00485EB1"/>
    <w:rsid w:val="0048629A"/>
    <w:rsid w:val="00486902"/>
    <w:rsid w:val="00487208"/>
    <w:rsid w:val="00487A49"/>
    <w:rsid w:val="00490137"/>
    <w:rsid w:val="00490C19"/>
    <w:rsid w:val="0049187C"/>
    <w:rsid w:val="004923DB"/>
    <w:rsid w:val="00493F41"/>
    <w:rsid w:val="00494741"/>
    <w:rsid w:val="0049599B"/>
    <w:rsid w:val="00496430"/>
    <w:rsid w:val="004966E8"/>
    <w:rsid w:val="004969E1"/>
    <w:rsid w:val="0049721A"/>
    <w:rsid w:val="004A01D0"/>
    <w:rsid w:val="004A072E"/>
    <w:rsid w:val="004A0D06"/>
    <w:rsid w:val="004A1AC1"/>
    <w:rsid w:val="004A4713"/>
    <w:rsid w:val="004A4D6D"/>
    <w:rsid w:val="004A51AF"/>
    <w:rsid w:val="004A60C3"/>
    <w:rsid w:val="004A6218"/>
    <w:rsid w:val="004A6805"/>
    <w:rsid w:val="004A799D"/>
    <w:rsid w:val="004B03BB"/>
    <w:rsid w:val="004B1130"/>
    <w:rsid w:val="004B20FC"/>
    <w:rsid w:val="004B3A54"/>
    <w:rsid w:val="004B4D4A"/>
    <w:rsid w:val="004B5FFB"/>
    <w:rsid w:val="004B6A10"/>
    <w:rsid w:val="004B7353"/>
    <w:rsid w:val="004B7A68"/>
    <w:rsid w:val="004B7C4C"/>
    <w:rsid w:val="004B7D1F"/>
    <w:rsid w:val="004C0F86"/>
    <w:rsid w:val="004C1372"/>
    <w:rsid w:val="004C24CF"/>
    <w:rsid w:val="004C3594"/>
    <w:rsid w:val="004C515F"/>
    <w:rsid w:val="004C5B3F"/>
    <w:rsid w:val="004C63B9"/>
    <w:rsid w:val="004C6EEF"/>
    <w:rsid w:val="004C7386"/>
    <w:rsid w:val="004C7971"/>
    <w:rsid w:val="004D058B"/>
    <w:rsid w:val="004D0A40"/>
    <w:rsid w:val="004D0EC3"/>
    <w:rsid w:val="004D142D"/>
    <w:rsid w:val="004D3328"/>
    <w:rsid w:val="004D5B46"/>
    <w:rsid w:val="004D5B77"/>
    <w:rsid w:val="004D6073"/>
    <w:rsid w:val="004D6609"/>
    <w:rsid w:val="004D6645"/>
    <w:rsid w:val="004D6B4E"/>
    <w:rsid w:val="004D6DAB"/>
    <w:rsid w:val="004D7A28"/>
    <w:rsid w:val="004E0201"/>
    <w:rsid w:val="004E1B42"/>
    <w:rsid w:val="004E2B11"/>
    <w:rsid w:val="004E4DD7"/>
    <w:rsid w:val="004E4F75"/>
    <w:rsid w:val="004E68EE"/>
    <w:rsid w:val="004E7EF5"/>
    <w:rsid w:val="004F2A58"/>
    <w:rsid w:val="004F4C6D"/>
    <w:rsid w:val="004F76AE"/>
    <w:rsid w:val="0050060E"/>
    <w:rsid w:val="00501114"/>
    <w:rsid w:val="005028B3"/>
    <w:rsid w:val="005046C3"/>
    <w:rsid w:val="00505500"/>
    <w:rsid w:val="00506356"/>
    <w:rsid w:val="005064A2"/>
    <w:rsid w:val="0051003B"/>
    <w:rsid w:val="0051057F"/>
    <w:rsid w:val="00510B8F"/>
    <w:rsid w:val="005124A3"/>
    <w:rsid w:val="0051334E"/>
    <w:rsid w:val="00513C98"/>
    <w:rsid w:val="00513CD4"/>
    <w:rsid w:val="00513DC5"/>
    <w:rsid w:val="0051515E"/>
    <w:rsid w:val="005154D2"/>
    <w:rsid w:val="0051577F"/>
    <w:rsid w:val="00515D31"/>
    <w:rsid w:val="00516EF9"/>
    <w:rsid w:val="00517042"/>
    <w:rsid w:val="005203D9"/>
    <w:rsid w:val="00521595"/>
    <w:rsid w:val="00522636"/>
    <w:rsid w:val="00522E1D"/>
    <w:rsid w:val="00522F53"/>
    <w:rsid w:val="00523B3F"/>
    <w:rsid w:val="00523C98"/>
    <w:rsid w:val="00525394"/>
    <w:rsid w:val="005261FF"/>
    <w:rsid w:val="00526D9B"/>
    <w:rsid w:val="00527A04"/>
    <w:rsid w:val="00530235"/>
    <w:rsid w:val="00530DC7"/>
    <w:rsid w:val="00530E4C"/>
    <w:rsid w:val="00531105"/>
    <w:rsid w:val="00531563"/>
    <w:rsid w:val="00531809"/>
    <w:rsid w:val="00531DFF"/>
    <w:rsid w:val="00531EA6"/>
    <w:rsid w:val="0053217A"/>
    <w:rsid w:val="005321F4"/>
    <w:rsid w:val="0053340F"/>
    <w:rsid w:val="00534222"/>
    <w:rsid w:val="00534B02"/>
    <w:rsid w:val="00536DE5"/>
    <w:rsid w:val="00537EE5"/>
    <w:rsid w:val="00540948"/>
    <w:rsid w:val="005409F0"/>
    <w:rsid w:val="00540BA2"/>
    <w:rsid w:val="00540C56"/>
    <w:rsid w:val="00540DDC"/>
    <w:rsid w:val="005412AF"/>
    <w:rsid w:val="00541AE4"/>
    <w:rsid w:val="00541F3A"/>
    <w:rsid w:val="00542275"/>
    <w:rsid w:val="005427D6"/>
    <w:rsid w:val="005430F8"/>
    <w:rsid w:val="00543EF9"/>
    <w:rsid w:val="0054451E"/>
    <w:rsid w:val="00544D28"/>
    <w:rsid w:val="005454A7"/>
    <w:rsid w:val="00545961"/>
    <w:rsid w:val="00545D99"/>
    <w:rsid w:val="00545DC0"/>
    <w:rsid w:val="0054613B"/>
    <w:rsid w:val="00546339"/>
    <w:rsid w:val="00547D40"/>
    <w:rsid w:val="00550BCB"/>
    <w:rsid w:val="00551D25"/>
    <w:rsid w:val="00552F8A"/>
    <w:rsid w:val="00553413"/>
    <w:rsid w:val="0055428F"/>
    <w:rsid w:val="00554D1D"/>
    <w:rsid w:val="00555316"/>
    <w:rsid w:val="00555BC7"/>
    <w:rsid w:val="00556DFE"/>
    <w:rsid w:val="00560029"/>
    <w:rsid w:val="00560D07"/>
    <w:rsid w:val="00561C3F"/>
    <w:rsid w:val="005625BB"/>
    <w:rsid w:val="005639D4"/>
    <w:rsid w:val="00563A42"/>
    <w:rsid w:val="00565985"/>
    <w:rsid w:val="00565F27"/>
    <w:rsid w:val="005661B0"/>
    <w:rsid w:val="005665FF"/>
    <w:rsid w:val="005671C5"/>
    <w:rsid w:val="005672AC"/>
    <w:rsid w:val="0056783A"/>
    <w:rsid w:val="005704F3"/>
    <w:rsid w:val="0057075A"/>
    <w:rsid w:val="00570A21"/>
    <w:rsid w:val="005715BD"/>
    <w:rsid w:val="00572059"/>
    <w:rsid w:val="00572789"/>
    <w:rsid w:val="00575060"/>
    <w:rsid w:val="00575118"/>
    <w:rsid w:val="005756F8"/>
    <w:rsid w:val="00576232"/>
    <w:rsid w:val="00576680"/>
    <w:rsid w:val="00576BA7"/>
    <w:rsid w:val="00577002"/>
    <w:rsid w:val="0057717C"/>
    <w:rsid w:val="00580422"/>
    <w:rsid w:val="005808E3"/>
    <w:rsid w:val="00581F73"/>
    <w:rsid w:val="0058241D"/>
    <w:rsid w:val="00582FA2"/>
    <w:rsid w:val="00583D18"/>
    <w:rsid w:val="0058410A"/>
    <w:rsid w:val="0058491E"/>
    <w:rsid w:val="005858C1"/>
    <w:rsid w:val="00587C92"/>
    <w:rsid w:val="00587CF8"/>
    <w:rsid w:val="00592133"/>
    <w:rsid w:val="0059261A"/>
    <w:rsid w:val="00592FB8"/>
    <w:rsid w:val="00593BF5"/>
    <w:rsid w:val="005954A1"/>
    <w:rsid w:val="005962FB"/>
    <w:rsid w:val="005978C4"/>
    <w:rsid w:val="005A09C3"/>
    <w:rsid w:val="005A0CBB"/>
    <w:rsid w:val="005A12EF"/>
    <w:rsid w:val="005A1460"/>
    <w:rsid w:val="005A27E4"/>
    <w:rsid w:val="005A2AC7"/>
    <w:rsid w:val="005A3781"/>
    <w:rsid w:val="005A3962"/>
    <w:rsid w:val="005A54D8"/>
    <w:rsid w:val="005A6146"/>
    <w:rsid w:val="005A6B7A"/>
    <w:rsid w:val="005A6F5E"/>
    <w:rsid w:val="005A784E"/>
    <w:rsid w:val="005A7CF1"/>
    <w:rsid w:val="005B1249"/>
    <w:rsid w:val="005B135A"/>
    <w:rsid w:val="005B16A7"/>
    <w:rsid w:val="005B238A"/>
    <w:rsid w:val="005B3D4D"/>
    <w:rsid w:val="005B424C"/>
    <w:rsid w:val="005B4311"/>
    <w:rsid w:val="005B47FE"/>
    <w:rsid w:val="005B55A5"/>
    <w:rsid w:val="005B65E4"/>
    <w:rsid w:val="005B6CA5"/>
    <w:rsid w:val="005B7202"/>
    <w:rsid w:val="005B760C"/>
    <w:rsid w:val="005B76D3"/>
    <w:rsid w:val="005C1714"/>
    <w:rsid w:val="005C195E"/>
    <w:rsid w:val="005C24B6"/>
    <w:rsid w:val="005C2D36"/>
    <w:rsid w:val="005C2E97"/>
    <w:rsid w:val="005C30C1"/>
    <w:rsid w:val="005C42EB"/>
    <w:rsid w:val="005C6025"/>
    <w:rsid w:val="005C66C6"/>
    <w:rsid w:val="005C6F6A"/>
    <w:rsid w:val="005C6F84"/>
    <w:rsid w:val="005C7A6C"/>
    <w:rsid w:val="005D00F7"/>
    <w:rsid w:val="005D142A"/>
    <w:rsid w:val="005D17F0"/>
    <w:rsid w:val="005D275A"/>
    <w:rsid w:val="005D28EC"/>
    <w:rsid w:val="005D299C"/>
    <w:rsid w:val="005D4738"/>
    <w:rsid w:val="005D4F34"/>
    <w:rsid w:val="005D5336"/>
    <w:rsid w:val="005D5D02"/>
    <w:rsid w:val="005D6314"/>
    <w:rsid w:val="005D6364"/>
    <w:rsid w:val="005D72F4"/>
    <w:rsid w:val="005D76BC"/>
    <w:rsid w:val="005D7DD8"/>
    <w:rsid w:val="005D7FE5"/>
    <w:rsid w:val="005E02EF"/>
    <w:rsid w:val="005E1179"/>
    <w:rsid w:val="005E1C9A"/>
    <w:rsid w:val="005E240E"/>
    <w:rsid w:val="005E24E3"/>
    <w:rsid w:val="005E44AD"/>
    <w:rsid w:val="005E486F"/>
    <w:rsid w:val="005E4BB7"/>
    <w:rsid w:val="005E4F24"/>
    <w:rsid w:val="005E5519"/>
    <w:rsid w:val="005E5B3D"/>
    <w:rsid w:val="005E662E"/>
    <w:rsid w:val="005E7091"/>
    <w:rsid w:val="005E77F1"/>
    <w:rsid w:val="005F06D8"/>
    <w:rsid w:val="005F0C7A"/>
    <w:rsid w:val="005F182F"/>
    <w:rsid w:val="005F236A"/>
    <w:rsid w:val="005F2BB3"/>
    <w:rsid w:val="005F325E"/>
    <w:rsid w:val="005F38DB"/>
    <w:rsid w:val="005F3B73"/>
    <w:rsid w:val="005F465F"/>
    <w:rsid w:val="005F4A45"/>
    <w:rsid w:val="005F6598"/>
    <w:rsid w:val="005F661E"/>
    <w:rsid w:val="005F69D8"/>
    <w:rsid w:val="005F7DEB"/>
    <w:rsid w:val="00600057"/>
    <w:rsid w:val="00600B6B"/>
    <w:rsid w:val="006014C2"/>
    <w:rsid w:val="00601C97"/>
    <w:rsid w:val="00601D8B"/>
    <w:rsid w:val="00602775"/>
    <w:rsid w:val="00602C3E"/>
    <w:rsid w:val="00602F9C"/>
    <w:rsid w:val="0060345A"/>
    <w:rsid w:val="00603B5F"/>
    <w:rsid w:val="00603DA0"/>
    <w:rsid w:val="00604C74"/>
    <w:rsid w:val="006057E9"/>
    <w:rsid w:val="00606B02"/>
    <w:rsid w:val="00606E69"/>
    <w:rsid w:val="006072E2"/>
    <w:rsid w:val="00607F58"/>
    <w:rsid w:val="0061030B"/>
    <w:rsid w:val="00611110"/>
    <w:rsid w:val="006114C0"/>
    <w:rsid w:val="00612DA7"/>
    <w:rsid w:val="00613EF8"/>
    <w:rsid w:val="00617536"/>
    <w:rsid w:val="00617BB2"/>
    <w:rsid w:val="00617BF0"/>
    <w:rsid w:val="0062013B"/>
    <w:rsid w:val="0062074A"/>
    <w:rsid w:val="00620C4D"/>
    <w:rsid w:val="00621C4D"/>
    <w:rsid w:val="0062253C"/>
    <w:rsid w:val="00623333"/>
    <w:rsid w:val="00623864"/>
    <w:rsid w:val="00623A24"/>
    <w:rsid w:val="00623F1E"/>
    <w:rsid w:val="00624343"/>
    <w:rsid w:val="00625243"/>
    <w:rsid w:val="00626349"/>
    <w:rsid w:val="00627A4E"/>
    <w:rsid w:val="00630681"/>
    <w:rsid w:val="006308F5"/>
    <w:rsid w:val="006312A0"/>
    <w:rsid w:val="00631566"/>
    <w:rsid w:val="00631F2F"/>
    <w:rsid w:val="0063205A"/>
    <w:rsid w:val="006338BF"/>
    <w:rsid w:val="00634A59"/>
    <w:rsid w:val="00634D6D"/>
    <w:rsid w:val="00636C21"/>
    <w:rsid w:val="0064004F"/>
    <w:rsid w:val="00640C87"/>
    <w:rsid w:val="0064183A"/>
    <w:rsid w:val="006419FF"/>
    <w:rsid w:val="00644185"/>
    <w:rsid w:val="00644855"/>
    <w:rsid w:val="00644E16"/>
    <w:rsid w:val="00644EF5"/>
    <w:rsid w:val="006466AA"/>
    <w:rsid w:val="006467BC"/>
    <w:rsid w:val="00647B5F"/>
    <w:rsid w:val="0065036F"/>
    <w:rsid w:val="006515F0"/>
    <w:rsid w:val="00652186"/>
    <w:rsid w:val="0065293E"/>
    <w:rsid w:val="00653099"/>
    <w:rsid w:val="00653388"/>
    <w:rsid w:val="006534BC"/>
    <w:rsid w:val="006534D0"/>
    <w:rsid w:val="00653C61"/>
    <w:rsid w:val="00655202"/>
    <w:rsid w:val="0065546A"/>
    <w:rsid w:val="00656164"/>
    <w:rsid w:val="0065649D"/>
    <w:rsid w:val="00656ACF"/>
    <w:rsid w:val="006604CE"/>
    <w:rsid w:val="00662C82"/>
    <w:rsid w:val="00662FB0"/>
    <w:rsid w:val="006641D6"/>
    <w:rsid w:val="00665124"/>
    <w:rsid w:val="00665193"/>
    <w:rsid w:val="006656DE"/>
    <w:rsid w:val="00666379"/>
    <w:rsid w:val="006663E8"/>
    <w:rsid w:val="00666B17"/>
    <w:rsid w:val="00667749"/>
    <w:rsid w:val="00670CF2"/>
    <w:rsid w:val="00670E0A"/>
    <w:rsid w:val="00670FF0"/>
    <w:rsid w:val="0067107F"/>
    <w:rsid w:val="0067120B"/>
    <w:rsid w:val="006714B2"/>
    <w:rsid w:val="00671619"/>
    <w:rsid w:val="006716FE"/>
    <w:rsid w:val="00671C15"/>
    <w:rsid w:val="00672A3A"/>
    <w:rsid w:val="00672D00"/>
    <w:rsid w:val="00672D23"/>
    <w:rsid w:val="0067340A"/>
    <w:rsid w:val="0067530B"/>
    <w:rsid w:val="0067562D"/>
    <w:rsid w:val="006756DC"/>
    <w:rsid w:val="00675B48"/>
    <w:rsid w:val="00676D6B"/>
    <w:rsid w:val="0067780A"/>
    <w:rsid w:val="006778CF"/>
    <w:rsid w:val="00677D0C"/>
    <w:rsid w:val="006803F7"/>
    <w:rsid w:val="006813CF"/>
    <w:rsid w:val="00681620"/>
    <w:rsid w:val="00682EBF"/>
    <w:rsid w:val="00685F5B"/>
    <w:rsid w:val="006864A9"/>
    <w:rsid w:val="006864FD"/>
    <w:rsid w:val="006872AA"/>
    <w:rsid w:val="006901B0"/>
    <w:rsid w:val="00692CF1"/>
    <w:rsid w:val="00694F59"/>
    <w:rsid w:val="006951DA"/>
    <w:rsid w:val="00695951"/>
    <w:rsid w:val="00695AF7"/>
    <w:rsid w:val="00695FE9"/>
    <w:rsid w:val="006960D5"/>
    <w:rsid w:val="00696723"/>
    <w:rsid w:val="00696E61"/>
    <w:rsid w:val="006A0D50"/>
    <w:rsid w:val="006A16CD"/>
    <w:rsid w:val="006A2915"/>
    <w:rsid w:val="006A3607"/>
    <w:rsid w:val="006A38FF"/>
    <w:rsid w:val="006A3A19"/>
    <w:rsid w:val="006A3D03"/>
    <w:rsid w:val="006A4C1B"/>
    <w:rsid w:val="006A4E94"/>
    <w:rsid w:val="006A5ACE"/>
    <w:rsid w:val="006A5C4F"/>
    <w:rsid w:val="006A5DC3"/>
    <w:rsid w:val="006A70FE"/>
    <w:rsid w:val="006A742C"/>
    <w:rsid w:val="006B08B7"/>
    <w:rsid w:val="006B0F30"/>
    <w:rsid w:val="006B1BE2"/>
    <w:rsid w:val="006B202A"/>
    <w:rsid w:val="006B215F"/>
    <w:rsid w:val="006B22A7"/>
    <w:rsid w:val="006B4872"/>
    <w:rsid w:val="006B5A49"/>
    <w:rsid w:val="006B5C06"/>
    <w:rsid w:val="006B5FB2"/>
    <w:rsid w:val="006B6927"/>
    <w:rsid w:val="006B73BF"/>
    <w:rsid w:val="006B7A45"/>
    <w:rsid w:val="006C0237"/>
    <w:rsid w:val="006C0DAA"/>
    <w:rsid w:val="006C1590"/>
    <w:rsid w:val="006C1C02"/>
    <w:rsid w:val="006C2FAB"/>
    <w:rsid w:val="006C32DF"/>
    <w:rsid w:val="006C339D"/>
    <w:rsid w:val="006C3DD9"/>
    <w:rsid w:val="006C4913"/>
    <w:rsid w:val="006C4B3F"/>
    <w:rsid w:val="006C4C24"/>
    <w:rsid w:val="006C5424"/>
    <w:rsid w:val="006C6E3A"/>
    <w:rsid w:val="006C6F8E"/>
    <w:rsid w:val="006C7130"/>
    <w:rsid w:val="006C783C"/>
    <w:rsid w:val="006D0924"/>
    <w:rsid w:val="006D167F"/>
    <w:rsid w:val="006D198C"/>
    <w:rsid w:val="006D294A"/>
    <w:rsid w:val="006D29AB"/>
    <w:rsid w:val="006D29B4"/>
    <w:rsid w:val="006D3124"/>
    <w:rsid w:val="006D3FB0"/>
    <w:rsid w:val="006D4468"/>
    <w:rsid w:val="006D49E4"/>
    <w:rsid w:val="006D5670"/>
    <w:rsid w:val="006D60CF"/>
    <w:rsid w:val="006E0CBE"/>
    <w:rsid w:val="006E2296"/>
    <w:rsid w:val="006E2C08"/>
    <w:rsid w:val="006E4111"/>
    <w:rsid w:val="006E5546"/>
    <w:rsid w:val="006E5AC3"/>
    <w:rsid w:val="006E5D9C"/>
    <w:rsid w:val="006E5F74"/>
    <w:rsid w:val="006E6CAA"/>
    <w:rsid w:val="006E7672"/>
    <w:rsid w:val="006F03D6"/>
    <w:rsid w:val="006F2010"/>
    <w:rsid w:val="006F3931"/>
    <w:rsid w:val="006F3EA0"/>
    <w:rsid w:val="006F478A"/>
    <w:rsid w:val="006F6FE2"/>
    <w:rsid w:val="006F75EF"/>
    <w:rsid w:val="00700239"/>
    <w:rsid w:val="0070039D"/>
    <w:rsid w:val="007003C7"/>
    <w:rsid w:val="007008F6"/>
    <w:rsid w:val="007016D8"/>
    <w:rsid w:val="0070385F"/>
    <w:rsid w:val="007049F5"/>
    <w:rsid w:val="00704DD7"/>
    <w:rsid w:val="007057E5"/>
    <w:rsid w:val="00706066"/>
    <w:rsid w:val="00706C8F"/>
    <w:rsid w:val="00707A5C"/>
    <w:rsid w:val="00710EAB"/>
    <w:rsid w:val="00711141"/>
    <w:rsid w:val="00711C95"/>
    <w:rsid w:val="00712838"/>
    <w:rsid w:val="00712D3F"/>
    <w:rsid w:val="00712E3A"/>
    <w:rsid w:val="00713174"/>
    <w:rsid w:val="0071380B"/>
    <w:rsid w:val="00715745"/>
    <w:rsid w:val="0071643D"/>
    <w:rsid w:val="00716645"/>
    <w:rsid w:val="00717010"/>
    <w:rsid w:val="007174EA"/>
    <w:rsid w:val="00717C1D"/>
    <w:rsid w:val="007206A6"/>
    <w:rsid w:val="007209B0"/>
    <w:rsid w:val="00721E30"/>
    <w:rsid w:val="007224C0"/>
    <w:rsid w:val="0072254A"/>
    <w:rsid w:val="00722659"/>
    <w:rsid w:val="00722A9E"/>
    <w:rsid w:val="00723133"/>
    <w:rsid w:val="007235AC"/>
    <w:rsid w:val="00723DAA"/>
    <w:rsid w:val="00723FEF"/>
    <w:rsid w:val="0072537F"/>
    <w:rsid w:val="00725438"/>
    <w:rsid w:val="007258A8"/>
    <w:rsid w:val="007260F8"/>
    <w:rsid w:val="0072690A"/>
    <w:rsid w:val="007308C3"/>
    <w:rsid w:val="00731375"/>
    <w:rsid w:val="00731FC7"/>
    <w:rsid w:val="007328A9"/>
    <w:rsid w:val="00732AA7"/>
    <w:rsid w:val="00732D8E"/>
    <w:rsid w:val="00732DD9"/>
    <w:rsid w:val="0073333B"/>
    <w:rsid w:val="0073349C"/>
    <w:rsid w:val="00734043"/>
    <w:rsid w:val="00734045"/>
    <w:rsid w:val="00734E32"/>
    <w:rsid w:val="00735218"/>
    <w:rsid w:val="007357D4"/>
    <w:rsid w:val="00735BE6"/>
    <w:rsid w:val="00736821"/>
    <w:rsid w:val="0073713B"/>
    <w:rsid w:val="00740862"/>
    <w:rsid w:val="007420DA"/>
    <w:rsid w:val="00742265"/>
    <w:rsid w:val="0074248E"/>
    <w:rsid w:val="00742A49"/>
    <w:rsid w:val="007441E5"/>
    <w:rsid w:val="00744991"/>
    <w:rsid w:val="007458DA"/>
    <w:rsid w:val="007460D8"/>
    <w:rsid w:val="00750329"/>
    <w:rsid w:val="0075213F"/>
    <w:rsid w:val="00752ED6"/>
    <w:rsid w:val="00753150"/>
    <w:rsid w:val="007534D9"/>
    <w:rsid w:val="007535DE"/>
    <w:rsid w:val="00755017"/>
    <w:rsid w:val="00755495"/>
    <w:rsid w:val="00756BE1"/>
    <w:rsid w:val="00756F3F"/>
    <w:rsid w:val="007603A3"/>
    <w:rsid w:val="00761304"/>
    <w:rsid w:val="007626E6"/>
    <w:rsid w:val="00763C01"/>
    <w:rsid w:val="00764223"/>
    <w:rsid w:val="00764337"/>
    <w:rsid w:val="007649D5"/>
    <w:rsid w:val="00764B65"/>
    <w:rsid w:val="0076523F"/>
    <w:rsid w:val="00765806"/>
    <w:rsid w:val="00765AC3"/>
    <w:rsid w:val="00765CDE"/>
    <w:rsid w:val="0076603D"/>
    <w:rsid w:val="0076708A"/>
    <w:rsid w:val="0076734A"/>
    <w:rsid w:val="007676AC"/>
    <w:rsid w:val="0077048E"/>
    <w:rsid w:val="007713B9"/>
    <w:rsid w:val="00771B47"/>
    <w:rsid w:val="00772658"/>
    <w:rsid w:val="00772661"/>
    <w:rsid w:val="0077286E"/>
    <w:rsid w:val="00772E90"/>
    <w:rsid w:val="00774090"/>
    <w:rsid w:val="007744FB"/>
    <w:rsid w:val="00774938"/>
    <w:rsid w:val="00774EE9"/>
    <w:rsid w:val="00775339"/>
    <w:rsid w:val="00776B5F"/>
    <w:rsid w:val="00776C2B"/>
    <w:rsid w:val="00776F66"/>
    <w:rsid w:val="00776FB2"/>
    <w:rsid w:val="0077755C"/>
    <w:rsid w:val="0077781A"/>
    <w:rsid w:val="007810EF"/>
    <w:rsid w:val="00781CCB"/>
    <w:rsid w:val="00782879"/>
    <w:rsid w:val="00782B76"/>
    <w:rsid w:val="00783346"/>
    <w:rsid w:val="00783859"/>
    <w:rsid w:val="00786153"/>
    <w:rsid w:val="007874A3"/>
    <w:rsid w:val="00787F39"/>
    <w:rsid w:val="007904E5"/>
    <w:rsid w:val="00790FF4"/>
    <w:rsid w:val="00791A6E"/>
    <w:rsid w:val="00791CEF"/>
    <w:rsid w:val="00792421"/>
    <w:rsid w:val="00792917"/>
    <w:rsid w:val="00793095"/>
    <w:rsid w:val="00793BFA"/>
    <w:rsid w:val="0079530C"/>
    <w:rsid w:val="007968AB"/>
    <w:rsid w:val="00796BAB"/>
    <w:rsid w:val="00796DA4"/>
    <w:rsid w:val="00797993"/>
    <w:rsid w:val="007A0B25"/>
    <w:rsid w:val="007A109E"/>
    <w:rsid w:val="007A14F7"/>
    <w:rsid w:val="007A25B8"/>
    <w:rsid w:val="007A279E"/>
    <w:rsid w:val="007A33DF"/>
    <w:rsid w:val="007A3DEA"/>
    <w:rsid w:val="007A559F"/>
    <w:rsid w:val="007A55AF"/>
    <w:rsid w:val="007A6008"/>
    <w:rsid w:val="007A6D54"/>
    <w:rsid w:val="007B17AC"/>
    <w:rsid w:val="007B2E44"/>
    <w:rsid w:val="007B3180"/>
    <w:rsid w:val="007B3C3D"/>
    <w:rsid w:val="007B3E68"/>
    <w:rsid w:val="007B3EF3"/>
    <w:rsid w:val="007B43EC"/>
    <w:rsid w:val="007B4FE4"/>
    <w:rsid w:val="007B5F72"/>
    <w:rsid w:val="007B63B8"/>
    <w:rsid w:val="007C018D"/>
    <w:rsid w:val="007C07BD"/>
    <w:rsid w:val="007C08F9"/>
    <w:rsid w:val="007C11FC"/>
    <w:rsid w:val="007C1922"/>
    <w:rsid w:val="007C2652"/>
    <w:rsid w:val="007C32F2"/>
    <w:rsid w:val="007C433A"/>
    <w:rsid w:val="007C4CA5"/>
    <w:rsid w:val="007C5737"/>
    <w:rsid w:val="007C57A4"/>
    <w:rsid w:val="007C612D"/>
    <w:rsid w:val="007C67E8"/>
    <w:rsid w:val="007C69E1"/>
    <w:rsid w:val="007C6E87"/>
    <w:rsid w:val="007C7C2D"/>
    <w:rsid w:val="007C7E0C"/>
    <w:rsid w:val="007D0208"/>
    <w:rsid w:val="007D079B"/>
    <w:rsid w:val="007D262A"/>
    <w:rsid w:val="007D2809"/>
    <w:rsid w:val="007D3C0F"/>
    <w:rsid w:val="007D44CF"/>
    <w:rsid w:val="007D4E53"/>
    <w:rsid w:val="007D603D"/>
    <w:rsid w:val="007D61CE"/>
    <w:rsid w:val="007D6E43"/>
    <w:rsid w:val="007D7A05"/>
    <w:rsid w:val="007D7ECB"/>
    <w:rsid w:val="007E01D0"/>
    <w:rsid w:val="007E0365"/>
    <w:rsid w:val="007E0F42"/>
    <w:rsid w:val="007E1643"/>
    <w:rsid w:val="007E1DEC"/>
    <w:rsid w:val="007E28E3"/>
    <w:rsid w:val="007E33D9"/>
    <w:rsid w:val="007E4D70"/>
    <w:rsid w:val="007E511A"/>
    <w:rsid w:val="007E6061"/>
    <w:rsid w:val="007E67E8"/>
    <w:rsid w:val="007E7A55"/>
    <w:rsid w:val="007F0E9B"/>
    <w:rsid w:val="007F1B70"/>
    <w:rsid w:val="007F32A1"/>
    <w:rsid w:val="007F339D"/>
    <w:rsid w:val="007F33EB"/>
    <w:rsid w:val="007F396E"/>
    <w:rsid w:val="007F4DE5"/>
    <w:rsid w:val="007F536B"/>
    <w:rsid w:val="007F576A"/>
    <w:rsid w:val="007F7019"/>
    <w:rsid w:val="007F74EB"/>
    <w:rsid w:val="00800466"/>
    <w:rsid w:val="008007F5"/>
    <w:rsid w:val="00801182"/>
    <w:rsid w:val="00801D39"/>
    <w:rsid w:val="00802670"/>
    <w:rsid w:val="008034EF"/>
    <w:rsid w:val="008035C3"/>
    <w:rsid w:val="00804CB2"/>
    <w:rsid w:val="00805B4D"/>
    <w:rsid w:val="00805D8C"/>
    <w:rsid w:val="0080648D"/>
    <w:rsid w:val="00807331"/>
    <w:rsid w:val="00810223"/>
    <w:rsid w:val="008125A4"/>
    <w:rsid w:val="00812777"/>
    <w:rsid w:val="008128BA"/>
    <w:rsid w:val="00812CA6"/>
    <w:rsid w:val="008149FA"/>
    <w:rsid w:val="00814D49"/>
    <w:rsid w:val="008161BD"/>
    <w:rsid w:val="00816936"/>
    <w:rsid w:val="00817094"/>
    <w:rsid w:val="00820D70"/>
    <w:rsid w:val="00821753"/>
    <w:rsid w:val="00822AE8"/>
    <w:rsid w:val="00822B87"/>
    <w:rsid w:val="00822BA2"/>
    <w:rsid w:val="00822F90"/>
    <w:rsid w:val="00823517"/>
    <w:rsid w:val="0082519A"/>
    <w:rsid w:val="00825528"/>
    <w:rsid w:val="0082571C"/>
    <w:rsid w:val="008264D9"/>
    <w:rsid w:val="00826A62"/>
    <w:rsid w:val="008270F0"/>
    <w:rsid w:val="008301A7"/>
    <w:rsid w:val="00830A5D"/>
    <w:rsid w:val="00830AE1"/>
    <w:rsid w:val="00831115"/>
    <w:rsid w:val="0083132D"/>
    <w:rsid w:val="008314B9"/>
    <w:rsid w:val="008320CA"/>
    <w:rsid w:val="008348C2"/>
    <w:rsid w:val="00835725"/>
    <w:rsid w:val="00835CB2"/>
    <w:rsid w:val="00836228"/>
    <w:rsid w:val="00836EA1"/>
    <w:rsid w:val="00837055"/>
    <w:rsid w:val="00840925"/>
    <w:rsid w:val="008413E5"/>
    <w:rsid w:val="008416C4"/>
    <w:rsid w:val="008418D9"/>
    <w:rsid w:val="00842471"/>
    <w:rsid w:val="00842FB6"/>
    <w:rsid w:val="00843628"/>
    <w:rsid w:val="008437AA"/>
    <w:rsid w:val="00844299"/>
    <w:rsid w:val="00844593"/>
    <w:rsid w:val="008446E3"/>
    <w:rsid w:val="00846184"/>
    <w:rsid w:val="008461DF"/>
    <w:rsid w:val="008461FE"/>
    <w:rsid w:val="00846B7C"/>
    <w:rsid w:val="00846E49"/>
    <w:rsid w:val="00853795"/>
    <w:rsid w:val="00853EE4"/>
    <w:rsid w:val="00854B63"/>
    <w:rsid w:val="00854F21"/>
    <w:rsid w:val="008551C1"/>
    <w:rsid w:val="00855DC3"/>
    <w:rsid w:val="008576A9"/>
    <w:rsid w:val="00857EC8"/>
    <w:rsid w:val="008601B3"/>
    <w:rsid w:val="00861183"/>
    <w:rsid w:val="00862009"/>
    <w:rsid w:val="00863BBD"/>
    <w:rsid w:val="00864852"/>
    <w:rsid w:val="008657E1"/>
    <w:rsid w:val="00865D8C"/>
    <w:rsid w:val="00866048"/>
    <w:rsid w:val="00866C63"/>
    <w:rsid w:val="00870422"/>
    <w:rsid w:val="00870CCA"/>
    <w:rsid w:val="00871C02"/>
    <w:rsid w:val="008722B5"/>
    <w:rsid w:val="008724F4"/>
    <w:rsid w:val="0087280F"/>
    <w:rsid w:val="00872E45"/>
    <w:rsid w:val="008733CC"/>
    <w:rsid w:val="00874F45"/>
    <w:rsid w:val="0087567C"/>
    <w:rsid w:val="008776E5"/>
    <w:rsid w:val="008806E9"/>
    <w:rsid w:val="00881CA6"/>
    <w:rsid w:val="00882162"/>
    <w:rsid w:val="00882A97"/>
    <w:rsid w:val="00884AB4"/>
    <w:rsid w:val="00884D98"/>
    <w:rsid w:val="008857B0"/>
    <w:rsid w:val="00886841"/>
    <w:rsid w:val="008875C5"/>
    <w:rsid w:val="00887EBB"/>
    <w:rsid w:val="0089078D"/>
    <w:rsid w:val="00890875"/>
    <w:rsid w:val="00890A7D"/>
    <w:rsid w:val="00891058"/>
    <w:rsid w:val="00891EC7"/>
    <w:rsid w:val="00891F61"/>
    <w:rsid w:val="0089216E"/>
    <w:rsid w:val="00892F94"/>
    <w:rsid w:val="008948D1"/>
    <w:rsid w:val="00894A5C"/>
    <w:rsid w:val="00894F09"/>
    <w:rsid w:val="00895271"/>
    <w:rsid w:val="00895D59"/>
    <w:rsid w:val="00895F94"/>
    <w:rsid w:val="0089627A"/>
    <w:rsid w:val="00896F4D"/>
    <w:rsid w:val="008973D6"/>
    <w:rsid w:val="00897501"/>
    <w:rsid w:val="0089756A"/>
    <w:rsid w:val="008A0A1A"/>
    <w:rsid w:val="008A0CCE"/>
    <w:rsid w:val="008A16D3"/>
    <w:rsid w:val="008A2817"/>
    <w:rsid w:val="008A29B1"/>
    <w:rsid w:val="008A2C90"/>
    <w:rsid w:val="008A348F"/>
    <w:rsid w:val="008A3659"/>
    <w:rsid w:val="008A3768"/>
    <w:rsid w:val="008A3DB4"/>
    <w:rsid w:val="008A4318"/>
    <w:rsid w:val="008A4451"/>
    <w:rsid w:val="008A4B7E"/>
    <w:rsid w:val="008A4D02"/>
    <w:rsid w:val="008A52C7"/>
    <w:rsid w:val="008A566D"/>
    <w:rsid w:val="008A5760"/>
    <w:rsid w:val="008A6220"/>
    <w:rsid w:val="008A62B9"/>
    <w:rsid w:val="008A6BDB"/>
    <w:rsid w:val="008A7351"/>
    <w:rsid w:val="008B0295"/>
    <w:rsid w:val="008B11B7"/>
    <w:rsid w:val="008B1861"/>
    <w:rsid w:val="008B21D8"/>
    <w:rsid w:val="008B2BD0"/>
    <w:rsid w:val="008B3EBE"/>
    <w:rsid w:val="008B4E34"/>
    <w:rsid w:val="008B5D3C"/>
    <w:rsid w:val="008B6485"/>
    <w:rsid w:val="008B6C17"/>
    <w:rsid w:val="008B7117"/>
    <w:rsid w:val="008B72E6"/>
    <w:rsid w:val="008B747E"/>
    <w:rsid w:val="008C0E08"/>
    <w:rsid w:val="008C1065"/>
    <w:rsid w:val="008C1180"/>
    <w:rsid w:val="008C1C1B"/>
    <w:rsid w:val="008C1C74"/>
    <w:rsid w:val="008C238C"/>
    <w:rsid w:val="008C2D5A"/>
    <w:rsid w:val="008C2E20"/>
    <w:rsid w:val="008C2F1A"/>
    <w:rsid w:val="008C46A2"/>
    <w:rsid w:val="008C49D5"/>
    <w:rsid w:val="008C4F21"/>
    <w:rsid w:val="008C5C65"/>
    <w:rsid w:val="008C6FE1"/>
    <w:rsid w:val="008D01B7"/>
    <w:rsid w:val="008D04B9"/>
    <w:rsid w:val="008D0E52"/>
    <w:rsid w:val="008D0FD7"/>
    <w:rsid w:val="008D1B13"/>
    <w:rsid w:val="008D1C6A"/>
    <w:rsid w:val="008D2131"/>
    <w:rsid w:val="008D224D"/>
    <w:rsid w:val="008D26C0"/>
    <w:rsid w:val="008D35B7"/>
    <w:rsid w:val="008D3AB9"/>
    <w:rsid w:val="008D3D82"/>
    <w:rsid w:val="008D3E4D"/>
    <w:rsid w:val="008D6375"/>
    <w:rsid w:val="008D73FE"/>
    <w:rsid w:val="008D7DED"/>
    <w:rsid w:val="008E03B1"/>
    <w:rsid w:val="008E06FA"/>
    <w:rsid w:val="008E0744"/>
    <w:rsid w:val="008E0A40"/>
    <w:rsid w:val="008E1F26"/>
    <w:rsid w:val="008E2A0E"/>
    <w:rsid w:val="008E2AB9"/>
    <w:rsid w:val="008E3BE6"/>
    <w:rsid w:val="008E4624"/>
    <w:rsid w:val="008E6585"/>
    <w:rsid w:val="008F124B"/>
    <w:rsid w:val="008F23A1"/>
    <w:rsid w:val="008F2EE2"/>
    <w:rsid w:val="008F4F40"/>
    <w:rsid w:val="008F517F"/>
    <w:rsid w:val="008F5C44"/>
    <w:rsid w:val="008F643A"/>
    <w:rsid w:val="008F65FD"/>
    <w:rsid w:val="008F7920"/>
    <w:rsid w:val="008F7DE1"/>
    <w:rsid w:val="00900BA7"/>
    <w:rsid w:val="00901CE5"/>
    <w:rsid w:val="009021DB"/>
    <w:rsid w:val="0090453F"/>
    <w:rsid w:val="00905038"/>
    <w:rsid w:val="0090513D"/>
    <w:rsid w:val="00905BE7"/>
    <w:rsid w:val="00906581"/>
    <w:rsid w:val="009065B6"/>
    <w:rsid w:val="00906C8D"/>
    <w:rsid w:val="009071BF"/>
    <w:rsid w:val="0090728F"/>
    <w:rsid w:val="009106EA"/>
    <w:rsid w:val="00911510"/>
    <w:rsid w:val="00911AC9"/>
    <w:rsid w:val="0091231E"/>
    <w:rsid w:val="00912752"/>
    <w:rsid w:val="00913750"/>
    <w:rsid w:val="00913901"/>
    <w:rsid w:val="00913A42"/>
    <w:rsid w:val="00914F4C"/>
    <w:rsid w:val="00915417"/>
    <w:rsid w:val="00915F9A"/>
    <w:rsid w:val="00915FD1"/>
    <w:rsid w:val="0091608F"/>
    <w:rsid w:val="0091622F"/>
    <w:rsid w:val="00916AA9"/>
    <w:rsid w:val="00917448"/>
    <w:rsid w:val="00921B2A"/>
    <w:rsid w:val="00922D03"/>
    <w:rsid w:val="00923DF9"/>
    <w:rsid w:val="009242F7"/>
    <w:rsid w:val="0092454C"/>
    <w:rsid w:val="00924851"/>
    <w:rsid w:val="00925133"/>
    <w:rsid w:val="00925A3B"/>
    <w:rsid w:val="00926112"/>
    <w:rsid w:val="009264A9"/>
    <w:rsid w:val="009273B9"/>
    <w:rsid w:val="00927FA0"/>
    <w:rsid w:val="00927FEE"/>
    <w:rsid w:val="00931725"/>
    <w:rsid w:val="00932047"/>
    <w:rsid w:val="009330EE"/>
    <w:rsid w:val="0093387F"/>
    <w:rsid w:val="00933CFF"/>
    <w:rsid w:val="00934135"/>
    <w:rsid w:val="00934B86"/>
    <w:rsid w:val="00934BFD"/>
    <w:rsid w:val="009360D8"/>
    <w:rsid w:val="00936253"/>
    <w:rsid w:val="00937DF5"/>
    <w:rsid w:val="0094198C"/>
    <w:rsid w:val="009419C6"/>
    <w:rsid w:val="00941C79"/>
    <w:rsid w:val="00941F3D"/>
    <w:rsid w:val="0094252B"/>
    <w:rsid w:val="00942538"/>
    <w:rsid w:val="009431DF"/>
    <w:rsid w:val="00943440"/>
    <w:rsid w:val="00943501"/>
    <w:rsid w:val="00943748"/>
    <w:rsid w:val="00944177"/>
    <w:rsid w:val="0094434E"/>
    <w:rsid w:val="0094450D"/>
    <w:rsid w:val="00944895"/>
    <w:rsid w:val="00944899"/>
    <w:rsid w:val="00944A3A"/>
    <w:rsid w:val="00945E60"/>
    <w:rsid w:val="009465CA"/>
    <w:rsid w:val="0094696F"/>
    <w:rsid w:val="0095014E"/>
    <w:rsid w:val="009526E4"/>
    <w:rsid w:val="009536F7"/>
    <w:rsid w:val="00953D9E"/>
    <w:rsid w:val="00955B10"/>
    <w:rsid w:val="0095624F"/>
    <w:rsid w:val="00956946"/>
    <w:rsid w:val="00956DBA"/>
    <w:rsid w:val="0095784D"/>
    <w:rsid w:val="0096002D"/>
    <w:rsid w:val="009622A3"/>
    <w:rsid w:val="00962F5B"/>
    <w:rsid w:val="00963063"/>
    <w:rsid w:val="009637CF"/>
    <w:rsid w:val="00964C50"/>
    <w:rsid w:val="00965DA6"/>
    <w:rsid w:val="00966BE5"/>
    <w:rsid w:val="00967233"/>
    <w:rsid w:val="009721E9"/>
    <w:rsid w:val="00972D89"/>
    <w:rsid w:val="00972F18"/>
    <w:rsid w:val="009737FE"/>
    <w:rsid w:val="00973A2C"/>
    <w:rsid w:val="009748B7"/>
    <w:rsid w:val="00974978"/>
    <w:rsid w:val="00975177"/>
    <w:rsid w:val="009752BE"/>
    <w:rsid w:val="009768E5"/>
    <w:rsid w:val="00976EDA"/>
    <w:rsid w:val="00976F9E"/>
    <w:rsid w:val="00977163"/>
    <w:rsid w:val="0097734E"/>
    <w:rsid w:val="0097745D"/>
    <w:rsid w:val="009775E3"/>
    <w:rsid w:val="0097761D"/>
    <w:rsid w:val="00980292"/>
    <w:rsid w:val="00980BBE"/>
    <w:rsid w:val="00982B75"/>
    <w:rsid w:val="009848B7"/>
    <w:rsid w:val="00985C65"/>
    <w:rsid w:val="00986340"/>
    <w:rsid w:val="00986ACF"/>
    <w:rsid w:val="00990739"/>
    <w:rsid w:val="00990E19"/>
    <w:rsid w:val="00990EC0"/>
    <w:rsid w:val="00992D05"/>
    <w:rsid w:val="009935B3"/>
    <w:rsid w:val="0099401E"/>
    <w:rsid w:val="00994DC6"/>
    <w:rsid w:val="00995FB8"/>
    <w:rsid w:val="00996729"/>
    <w:rsid w:val="009970A0"/>
    <w:rsid w:val="0099759E"/>
    <w:rsid w:val="00997D93"/>
    <w:rsid w:val="009A01D8"/>
    <w:rsid w:val="009A04E1"/>
    <w:rsid w:val="009A0D44"/>
    <w:rsid w:val="009A1B1C"/>
    <w:rsid w:val="009A1B24"/>
    <w:rsid w:val="009A1B40"/>
    <w:rsid w:val="009A25D2"/>
    <w:rsid w:val="009A2719"/>
    <w:rsid w:val="009A2A64"/>
    <w:rsid w:val="009A35B2"/>
    <w:rsid w:val="009A4608"/>
    <w:rsid w:val="009A55C7"/>
    <w:rsid w:val="009A5F01"/>
    <w:rsid w:val="009A6A4B"/>
    <w:rsid w:val="009A6C66"/>
    <w:rsid w:val="009A79CC"/>
    <w:rsid w:val="009B1B13"/>
    <w:rsid w:val="009B1F49"/>
    <w:rsid w:val="009B1FD2"/>
    <w:rsid w:val="009B2C37"/>
    <w:rsid w:val="009B2EF8"/>
    <w:rsid w:val="009B32CC"/>
    <w:rsid w:val="009B3BDB"/>
    <w:rsid w:val="009B43B6"/>
    <w:rsid w:val="009B653D"/>
    <w:rsid w:val="009C063E"/>
    <w:rsid w:val="009C0DBD"/>
    <w:rsid w:val="009C30A7"/>
    <w:rsid w:val="009C31FD"/>
    <w:rsid w:val="009C3549"/>
    <w:rsid w:val="009C3C46"/>
    <w:rsid w:val="009C5243"/>
    <w:rsid w:val="009C606E"/>
    <w:rsid w:val="009C6129"/>
    <w:rsid w:val="009C63AA"/>
    <w:rsid w:val="009C67D3"/>
    <w:rsid w:val="009C6DF6"/>
    <w:rsid w:val="009D0621"/>
    <w:rsid w:val="009D0699"/>
    <w:rsid w:val="009D0CD0"/>
    <w:rsid w:val="009D10ED"/>
    <w:rsid w:val="009D12DA"/>
    <w:rsid w:val="009D1DBF"/>
    <w:rsid w:val="009D1DE4"/>
    <w:rsid w:val="009D1FA0"/>
    <w:rsid w:val="009D27B2"/>
    <w:rsid w:val="009D3455"/>
    <w:rsid w:val="009D3DBD"/>
    <w:rsid w:val="009D3E88"/>
    <w:rsid w:val="009D4B36"/>
    <w:rsid w:val="009D5892"/>
    <w:rsid w:val="009D58CC"/>
    <w:rsid w:val="009D60C8"/>
    <w:rsid w:val="009D6899"/>
    <w:rsid w:val="009D6F15"/>
    <w:rsid w:val="009D79B5"/>
    <w:rsid w:val="009D7D2A"/>
    <w:rsid w:val="009E04EC"/>
    <w:rsid w:val="009E0A18"/>
    <w:rsid w:val="009E2517"/>
    <w:rsid w:val="009E31AA"/>
    <w:rsid w:val="009E3494"/>
    <w:rsid w:val="009E382E"/>
    <w:rsid w:val="009E38A2"/>
    <w:rsid w:val="009E395F"/>
    <w:rsid w:val="009E3AF4"/>
    <w:rsid w:val="009E4B77"/>
    <w:rsid w:val="009E553D"/>
    <w:rsid w:val="009E5E34"/>
    <w:rsid w:val="009E5E67"/>
    <w:rsid w:val="009E619C"/>
    <w:rsid w:val="009E7794"/>
    <w:rsid w:val="009F0A4F"/>
    <w:rsid w:val="009F0B60"/>
    <w:rsid w:val="009F0C2D"/>
    <w:rsid w:val="009F0E6E"/>
    <w:rsid w:val="009F1285"/>
    <w:rsid w:val="009F1E8D"/>
    <w:rsid w:val="009F2489"/>
    <w:rsid w:val="009F2C8A"/>
    <w:rsid w:val="009F3F7B"/>
    <w:rsid w:val="009F49CE"/>
    <w:rsid w:val="009F5227"/>
    <w:rsid w:val="009F5EE3"/>
    <w:rsid w:val="009F634E"/>
    <w:rsid w:val="009F6799"/>
    <w:rsid w:val="009F720F"/>
    <w:rsid w:val="009F7927"/>
    <w:rsid w:val="009F79E0"/>
    <w:rsid w:val="00A003A4"/>
    <w:rsid w:val="00A01950"/>
    <w:rsid w:val="00A04754"/>
    <w:rsid w:val="00A049B6"/>
    <w:rsid w:val="00A070CC"/>
    <w:rsid w:val="00A10D9C"/>
    <w:rsid w:val="00A10DB2"/>
    <w:rsid w:val="00A1162B"/>
    <w:rsid w:val="00A12816"/>
    <w:rsid w:val="00A13384"/>
    <w:rsid w:val="00A133FC"/>
    <w:rsid w:val="00A13807"/>
    <w:rsid w:val="00A13BDB"/>
    <w:rsid w:val="00A14F46"/>
    <w:rsid w:val="00A16E6C"/>
    <w:rsid w:val="00A20315"/>
    <w:rsid w:val="00A20E6B"/>
    <w:rsid w:val="00A21386"/>
    <w:rsid w:val="00A2152A"/>
    <w:rsid w:val="00A219BF"/>
    <w:rsid w:val="00A226F2"/>
    <w:rsid w:val="00A22FF2"/>
    <w:rsid w:val="00A23510"/>
    <w:rsid w:val="00A240DE"/>
    <w:rsid w:val="00A24A9A"/>
    <w:rsid w:val="00A250AA"/>
    <w:rsid w:val="00A25520"/>
    <w:rsid w:val="00A26885"/>
    <w:rsid w:val="00A26924"/>
    <w:rsid w:val="00A27500"/>
    <w:rsid w:val="00A3083D"/>
    <w:rsid w:val="00A31010"/>
    <w:rsid w:val="00A31E32"/>
    <w:rsid w:val="00A32234"/>
    <w:rsid w:val="00A34315"/>
    <w:rsid w:val="00A359CD"/>
    <w:rsid w:val="00A364A5"/>
    <w:rsid w:val="00A40346"/>
    <w:rsid w:val="00A41EDB"/>
    <w:rsid w:val="00A43097"/>
    <w:rsid w:val="00A45436"/>
    <w:rsid w:val="00A4545A"/>
    <w:rsid w:val="00A46B2E"/>
    <w:rsid w:val="00A4774B"/>
    <w:rsid w:val="00A47D4B"/>
    <w:rsid w:val="00A50306"/>
    <w:rsid w:val="00A51170"/>
    <w:rsid w:val="00A51348"/>
    <w:rsid w:val="00A513F2"/>
    <w:rsid w:val="00A515E1"/>
    <w:rsid w:val="00A51ACB"/>
    <w:rsid w:val="00A51F6B"/>
    <w:rsid w:val="00A5226D"/>
    <w:rsid w:val="00A52790"/>
    <w:rsid w:val="00A5294C"/>
    <w:rsid w:val="00A52DEF"/>
    <w:rsid w:val="00A541E0"/>
    <w:rsid w:val="00A54564"/>
    <w:rsid w:val="00A5479E"/>
    <w:rsid w:val="00A57E71"/>
    <w:rsid w:val="00A6023C"/>
    <w:rsid w:val="00A60561"/>
    <w:rsid w:val="00A61B66"/>
    <w:rsid w:val="00A62B38"/>
    <w:rsid w:val="00A632B8"/>
    <w:rsid w:val="00A64D94"/>
    <w:rsid w:val="00A65324"/>
    <w:rsid w:val="00A653BB"/>
    <w:rsid w:val="00A658CA"/>
    <w:rsid w:val="00A659B6"/>
    <w:rsid w:val="00A65FF4"/>
    <w:rsid w:val="00A665E8"/>
    <w:rsid w:val="00A66821"/>
    <w:rsid w:val="00A66F5F"/>
    <w:rsid w:val="00A67817"/>
    <w:rsid w:val="00A67F48"/>
    <w:rsid w:val="00A702FB"/>
    <w:rsid w:val="00A72296"/>
    <w:rsid w:val="00A7249C"/>
    <w:rsid w:val="00A7447D"/>
    <w:rsid w:val="00A75243"/>
    <w:rsid w:val="00A76477"/>
    <w:rsid w:val="00A76700"/>
    <w:rsid w:val="00A76DD5"/>
    <w:rsid w:val="00A76EE1"/>
    <w:rsid w:val="00A80019"/>
    <w:rsid w:val="00A81AF0"/>
    <w:rsid w:val="00A81C30"/>
    <w:rsid w:val="00A81F1E"/>
    <w:rsid w:val="00A82A1A"/>
    <w:rsid w:val="00A82BF2"/>
    <w:rsid w:val="00A8463D"/>
    <w:rsid w:val="00A86492"/>
    <w:rsid w:val="00A86AEC"/>
    <w:rsid w:val="00A86CB8"/>
    <w:rsid w:val="00A86F0B"/>
    <w:rsid w:val="00A871F5"/>
    <w:rsid w:val="00A87F5A"/>
    <w:rsid w:val="00A905DF"/>
    <w:rsid w:val="00A90613"/>
    <w:rsid w:val="00A91CFE"/>
    <w:rsid w:val="00A923D3"/>
    <w:rsid w:val="00A92944"/>
    <w:rsid w:val="00A92DAB"/>
    <w:rsid w:val="00A93086"/>
    <w:rsid w:val="00A93779"/>
    <w:rsid w:val="00A95A56"/>
    <w:rsid w:val="00A95C6D"/>
    <w:rsid w:val="00A96A55"/>
    <w:rsid w:val="00AA0098"/>
    <w:rsid w:val="00AA0DEA"/>
    <w:rsid w:val="00AA16B8"/>
    <w:rsid w:val="00AA263F"/>
    <w:rsid w:val="00AA2C49"/>
    <w:rsid w:val="00AA2E27"/>
    <w:rsid w:val="00AA39C5"/>
    <w:rsid w:val="00AA556F"/>
    <w:rsid w:val="00AA6011"/>
    <w:rsid w:val="00AA62A3"/>
    <w:rsid w:val="00AA6AE5"/>
    <w:rsid w:val="00AA7FA0"/>
    <w:rsid w:val="00AB0593"/>
    <w:rsid w:val="00AB0667"/>
    <w:rsid w:val="00AB0946"/>
    <w:rsid w:val="00AB1928"/>
    <w:rsid w:val="00AB31E3"/>
    <w:rsid w:val="00AB3C08"/>
    <w:rsid w:val="00AB46A3"/>
    <w:rsid w:val="00AB4B69"/>
    <w:rsid w:val="00AB4BB8"/>
    <w:rsid w:val="00AB5543"/>
    <w:rsid w:val="00AB5DE7"/>
    <w:rsid w:val="00AB602D"/>
    <w:rsid w:val="00AB7939"/>
    <w:rsid w:val="00AC1646"/>
    <w:rsid w:val="00AC179C"/>
    <w:rsid w:val="00AC1956"/>
    <w:rsid w:val="00AC2612"/>
    <w:rsid w:val="00AC2E0A"/>
    <w:rsid w:val="00AC371F"/>
    <w:rsid w:val="00AC519E"/>
    <w:rsid w:val="00AC5F25"/>
    <w:rsid w:val="00AC67F2"/>
    <w:rsid w:val="00AC710E"/>
    <w:rsid w:val="00AC747A"/>
    <w:rsid w:val="00AD04B5"/>
    <w:rsid w:val="00AD1682"/>
    <w:rsid w:val="00AD1CFE"/>
    <w:rsid w:val="00AD27E6"/>
    <w:rsid w:val="00AD2C92"/>
    <w:rsid w:val="00AD405D"/>
    <w:rsid w:val="00AD40A8"/>
    <w:rsid w:val="00AD42DE"/>
    <w:rsid w:val="00AD4517"/>
    <w:rsid w:val="00AD7B59"/>
    <w:rsid w:val="00AE007D"/>
    <w:rsid w:val="00AE0BEA"/>
    <w:rsid w:val="00AE0EDF"/>
    <w:rsid w:val="00AE1E40"/>
    <w:rsid w:val="00AE2024"/>
    <w:rsid w:val="00AE2672"/>
    <w:rsid w:val="00AE2AC6"/>
    <w:rsid w:val="00AE2B83"/>
    <w:rsid w:val="00AE39A3"/>
    <w:rsid w:val="00AE4E1B"/>
    <w:rsid w:val="00AE5092"/>
    <w:rsid w:val="00AE7751"/>
    <w:rsid w:val="00AE7ACF"/>
    <w:rsid w:val="00AF0148"/>
    <w:rsid w:val="00AF08D4"/>
    <w:rsid w:val="00AF14CF"/>
    <w:rsid w:val="00AF1809"/>
    <w:rsid w:val="00AF1941"/>
    <w:rsid w:val="00AF1CC1"/>
    <w:rsid w:val="00AF200F"/>
    <w:rsid w:val="00AF2510"/>
    <w:rsid w:val="00AF32AF"/>
    <w:rsid w:val="00AF36E0"/>
    <w:rsid w:val="00AF39E7"/>
    <w:rsid w:val="00AF3D24"/>
    <w:rsid w:val="00AF572E"/>
    <w:rsid w:val="00AF65BD"/>
    <w:rsid w:val="00AF6A8F"/>
    <w:rsid w:val="00AF7045"/>
    <w:rsid w:val="00AF756B"/>
    <w:rsid w:val="00B00A57"/>
    <w:rsid w:val="00B00A99"/>
    <w:rsid w:val="00B01E29"/>
    <w:rsid w:val="00B03F8B"/>
    <w:rsid w:val="00B04738"/>
    <w:rsid w:val="00B04F76"/>
    <w:rsid w:val="00B05848"/>
    <w:rsid w:val="00B06593"/>
    <w:rsid w:val="00B06C76"/>
    <w:rsid w:val="00B06CB9"/>
    <w:rsid w:val="00B070DB"/>
    <w:rsid w:val="00B0718D"/>
    <w:rsid w:val="00B07406"/>
    <w:rsid w:val="00B07D39"/>
    <w:rsid w:val="00B10B1F"/>
    <w:rsid w:val="00B10E7E"/>
    <w:rsid w:val="00B12714"/>
    <w:rsid w:val="00B132F0"/>
    <w:rsid w:val="00B1341C"/>
    <w:rsid w:val="00B13C3E"/>
    <w:rsid w:val="00B14065"/>
    <w:rsid w:val="00B142BC"/>
    <w:rsid w:val="00B152B2"/>
    <w:rsid w:val="00B1663B"/>
    <w:rsid w:val="00B16864"/>
    <w:rsid w:val="00B16D7C"/>
    <w:rsid w:val="00B16FB0"/>
    <w:rsid w:val="00B175AA"/>
    <w:rsid w:val="00B1789C"/>
    <w:rsid w:val="00B17DE2"/>
    <w:rsid w:val="00B2155D"/>
    <w:rsid w:val="00B22068"/>
    <w:rsid w:val="00B23677"/>
    <w:rsid w:val="00B24163"/>
    <w:rsid w:val="00B24B16"/>
    <w:rsid w:val="00B24B1B"/>
    <w:rsid w:val="00B25C6D"/>
    <w:rsid w:val="00B26152"/>
    <w:rsid w:val="00B2642A"/>
    <w:rsid w:val="00B27A73"/>
    <w:rsid w:val="00B27BFA"/>
    <w:rsid w:val="00B320FF"/>
    <w:rsid w:val="00B32A99"/>
    <w:rsid w:val="00B33AA2"/>
    <w:rsid w:val="00B349CB"/>
    <w:rsid w:val="00B353F7"/>
    <w:rsid w:val="00B36E06"/>
    <w:rsid w:val="00B378AF"/>
    <w:rsid w:val="00B37AE2"/>
    <w:rsid w:val="00B37E59"/>
    <w:rsid w:val="00B37FBE"/>
    <w:rsid w:val="00B420CD"/>
    <w:rsid w:val="00B42E19"/>
    <w:rsid w:val="00B434B3"/>
    <w:rsid w:val="00B44A85"/>
    <w:rsid w:val="00B44AD6"/>
    <w:rsid w:val="00B463DE"/>
    <w:rsid w:val="00B46A9E"/>
    <w:rsid w:val="00B47320"/>
    <w:rsid w:val="00B477D9"/>
    <w:rsid w:val="00B51AD4"/>
    <w:rsid w:val="00B52137"/>
    <w:rsid w:val="00B543F9"/>
    <w:rsid w:val="00B55071"/>
    <w:rsid w:val="00B55657"/>
    <w:rsid w:val="00B5572F"/>
    <w:rsid w:val="00B5576A"/>
    <w:rsid w:val="00B55C8B"/>
    <w:rsid w:val="00B5658D"/>
    <w:rsid w:val="00B60EF9"/>
    <w:rsid w:val="00B61497"/>
    <w:rsid w:val="00B62366"/>
    <w:rsid w:val="00B62412"/>
    <w:rsid w:val="00B6334A"/>
    <w:rsid w:val="00B63DBC"/>
    <w:rsid w:val="00B6412F"/>
    <w:rsid w:val="00B653E5"/>
    <w:rsid w:val="00B658CE"/>
    <w:rsid w:val="00B65BF7"/>
    <w:rsid w:val="00B65EA6"/>
    <w:rsid w:val="00B65FDF"/>
    <w:rsid w:val="00B660EF"/>
    <w:rsid w:val="00B67084"/>
    <w:rsid w:val="00B670A2"/>
    <w:rsid w:val="00B673B4"/>
    <w:rsid w:val="00B67D60"/>
    <w:rsid w:val="00B67E91"/>
    <w:rsid w:val="00B733A1"/>
    <w:rsid w:val="00B73A10"/>
    <w:rsid w:val="00B7567E"/>
    <w:rsid w:val="00B75AE8"/>
    <w:rsid w:val="00B7699D"/>
    <w:rsid w:val="00B76B27"/>
    <w:rsid w:val="00B77600"/>
    <w:rsid w:val="00B7796E"/>
    <w:rsid w:val="00B80219"/>
    <w:rsid w:val="00B8054C"/>
    <w:rsid w:val="00B80EAD"/>
    <w:rsid w:val="00B8208A"/>
    <w:rsid w:val="00B82F4C"/>
    <w:rsid w:val="00B834F4"/>
    <w:rsid w:val="00B83EED"/>
    <w:rsid w:val="00B840C6"/>
    <w:rsid w:val="00B85580"/>
    <w:rsid w:val="00B857B9"/>
    <w:rsid w:val="00B8701B"/>
    <w:rsid w:val="00B90237"/>
    <w:rsid w:val="00B90BFD"/>
    <w:rsid w:val="00B94AC8"/>
    <w:rsid w:val="00B95AE4"/>
    <w:rsid w:val="00B96604"/>
    <w:rsid w:val="00B96747"/>
    <w:rsid w:val="00B97072"/>
    <w:rsid w:val="00B97D6C"/>
    <w:rsid w:val="00BA0E41"/>
    <w:rsid w:val="00BA1275"/>
    <w:rsid w:val="00BA2095"/>
    <w:rsid w:val="00BA34E7"/>
    <w:rsid w:val="00BA648F"/>
    <w:rsid w:val="00BA6C14"/>
    <w:rsid w:val="00BA797F"/>
    <w:rsid w:val="00BB00EF"/>
    <w:rsid w:val="00BB019A"/>
    <w:rsid w:val="00BB1598"/>
    <w:rsid w:val="00BB2276"/>
    <w:rsid w:val="00BB245C"/>
    <w:rsid w:val="00BB2D86"/>
    <w:rsid w:val="00BB3200"/>
    <w:rsid w:val="00BB3385"/>
    <w:rsid w:val="00BB349B"/>
    <w:rsid w:val="00BB40A5"/>
    <w:rsid w:val="00BB4143"/>
    <w:rsid w:val="00BB4C11"/>
    <w:rsid w:val="00BB5551"/>
    <w:rsid w:val="00BB583F"/>
    <w:rsid w:val="00BB5A31"/>
    <w:rsid w:val="00BB7BDA"/>
    <w:rsid w:val="00BB7CEA"/>
    <w:rsid w:val="00BC0790"/>
    <w:rsid w:val="00BC0C2D"/>
    <w:rsid w:val="00BC0DAC"/>
    <w:rsid w:val="00BC1609"/>
    <w:rsid w:val="00BC1D85"/>
    <w:rsid w:val="00BC2329"/>
    <w:rsid w:val="00BC2615"/>
    <w:rsid w:val="00BC2E83"/>
    <w:rsid w:val="00BC3530"/>
    <w:rsid w:val="00BC4D82"/>
    <w:rsid w:val="00BC66D9"/>
    <w:rsid w:val="00BC7148"/>
    <w:rsid w:val="00BC7172"/>
    <w:rsid w:val="00BC7B8C"/>
    <w:rsid w:val="00BD0C43"/>
    <w:rsid w:val="00BD1996"/>
    <w:rsid w:val="00BD28DE"/>
    <w:rsid w:val="00BD3CF8"/>
    <w:rsid w:val="00BD6515"/>
    <w:rsid w:val="00BE01D7"/>
    <w:rsid w:val="00BE0B42"/>
    <w:rsid w:val="00BE0C44"/>
    <w:rsid w:val="00BE12E5"/>
    <w:rsid w:val="00BE1AC4"/>
    <w:rsid w:val="00BE1BE9"/>
    <w:rsid w:val="00BE1F32"/>
    <w:rsid w:val="00BE4E9C"/>
    <w:rsid w:val="00BE5419"/>
    <w:rsid w:val="00BE5B70"/>
    <w:rsid w:val="00BE5C94"/>
    <w:rsid w:val="00BE5D92"/>
    <w:rsid w:val="00BE5DF3"/>
    <w:rsid w:val="00BE60E1"/>
    <w:rsid w:val="00BE74DE"/>
    <w:rsid w:val="00BE79F7"/>
    <w:rsid w:val="00BF02C5"/>
    <w:rsid w:val="00BF07D9"/>
    <w:rsid w:val="00BF0EDA"/>
    <w:rsid w:val="00BF4A4D"/>
    <w:rsid w:val="00BF5CE6"/>
    <w:rsid w:val="00BF6567"/>
    <w:rsid w:val="00BF7029"/>
    <w:rsid w:val="00BF747A"/>
    <w:rsid w:val="00C005E1"/>
    <w:rsid w:val="00C00E16"/>
    <w:rsid w:val="00C02848"/>
    <w:rsid w:val="00C030F1"/>
    <w:rsid w:val="00C03AC5"/>
    <w:rsid w:val="00C03FB7"/>
    <w:rsid w:val="00C047C1"/>
    <w:rsid w:val="00C061F7"/>
    <w:rsid w:val="00C07EAF"/>
    <w:rsid w:val="00C12581"/>
    <w:rsid w:val="00C14EC0"/>
    <w:rsid w:val="00C15A00"/>
    <w:rsid w:val="00C16CB5"/>
    <w:rsid w:val="00C1743B"/>
    <w:rsid w:val="00C20979"/>
    <w:rsid w:val="00C21C94"/>
    <w:rsid w:val="00C23C17"/>
    <w:rsid w:val="00C23EDC"/>
    <w:rsid w:val="00C240D3"/>
    <w:rsid w:val="00C244D7"/>
    <w:rsid w:val="00C263EE"/>
    <w:rsid w:val="00C267DE"/>
    <w:rsid w:val="00C2702D"/>
    <w:rsid w:val="00C27071"/>
    <w:rsid w:val="00C273E8"/>
    <w:rsid w:val="00C30017"/>
    <w:rsid w:val="00C3252E"/>
    <w:rsid w:val="00C344E7"/>
    <w:rsid w:val="00C34BF3"/>
    <w:rsid w:val="00C35536"/>
    <w:rsid w:val="00C37A04"/>
    <w:rsid w:val="00C37B74"/>
    <w:rsid w:val="00C40B7F"/>
    <w:rsid w:val="00C4401C"/>
    <w:rsid w:val="00C46D6F"/>
    <w:rsid w:val="00C46F66"/>
    <w:rsid w:val="00C477EF"/>
    <w:rsid w:val="00C52192"/>
    <w:rsid w:val="00C523A4"/>
    <w:rsid w:val="00C52834"/>
    <w:rsid w:val="00C52E9D"/>
    <w:rsid w:val="00C53154"/>
    <w:rsid w:val="00C533F0"/>
    <w:rsid w:val="00C539E0"/>
    <w:rsid w:val="00C53EA0"/>
    <w:rsid w:val="00C5516D"/>
    <w:rsid w:val="00C556FD"/>
    <w:rsid w:val="00C55AF0"/>
    <w:rsid w:val="00C55BAD"/>
    <w:rsid w:val="00C56618"/>
    <w:rsid w:val="00C57229"/>
    <w:rsid w:val="00C57318"/>
    <w:rsid w:val="00C574A3"/>
    <w:rsid w:val="00C603C8"/>
    <w:rsid w:val="00C621BE"/>
    <w:rsid w:val="00C62801"/>
    <w:rsid w:val="00C6289E"/>
    <w:rsid w:val="00C62F0B"/>
    <w:rsid w:val="00C6355B"/>
    <w:rsid w:val="00C63784"/>
    <w:rsid w:val="00C63BE4"/>
    <w:rsid w:val="00C63C23"/>
    <w:rsid w:val="00C63E7B"/>
    <w:rsid w:val="00C644E5"/>
    <w:rsid w:val="00C64C90"/>
    <w:rsid w:val="00C6643F"/>
    <w:rsid w:val="00C668B6"/>
    <w:rsid w:val="00C66C0B"/>
    <w:rsid w:val="00C66C41"/>
    <w:rsid w:val="00C66E79"/>
    <w:rsid w:val="00C66F01"/>
    <w:rsid w:val="00C670D2"/>
    <w:rsid w:val="00C67427"/>
    <w:rsid w:val="00C67431"/>
    <w:rsid w:val="00C70CA0"/>
    <w:rsid w:val="00C70E4A"/>
    <w:rsid w:val="00C719CF"/>
    <w:rsid w:val="00C71F25"/>
    <w:rsid w:val="00C72487"/>
    <w:rsid w:val="00C730D7"/>
    <w:rsid w:val="00C733BA"/>
    <w:rsid w:val="00C7358B"/>
    <w:rsid w:val="00C738AC"/>
    <w:rsid w:val="00C73A2B"/>
    <w:rsid w:val="00C73FC7"/>
    <w:rsid w:val="00C74C61"/>
    <w:rsid w:val="00C756AE"/>
    <w:rsid w:val="00C7582A"/>
    <w:rsid w:val="00C7591E"/>
    <w:rsid w:val="00C76739"/>
    <w:rsid w:val="00C772D3"/>
    <w:rsid w:val="00C80704"/>
    <w:rsid w:val="00C80B92"/>
    <w:rsid w:val="00C8131D"/>
    <w:rsid w:val="00C81CD8"/>
    <w:rsid w:val="00C81DE2"/>
    <w:rsid w:val="00C82206"/>
    <w:rsid w:val="00C82221"/>
    <w:rsid w:val="00C8276F"/>
    <w:rsid w:val="00C82931"/>
    <w:rsid w:val="00C82B9D"/>
    <w:rsid w:val="00C833A1"/>
    <w:rsid w:val="00C847B8"/>
    <w:rsid w:val="00C85431"/>
    <w:rsid w:val="00C857C2"/>
    <w:rsid w:val="00C859EE"/>
    <w:rsid w:val="00C86010"/>
    <w:rsid w:val="00C86C2F"/>
    <w:rsid w:val="00C8769A"/>
    <w:rsid w:val="00C901FD"/>
    <w:rsid w:val="00C903B9"/>
    <w:rsid w:val="00C90906"/>
    <w:rsid w:val="00C91B1F"/>
    <w:rsid w:val="00C9280A"/>
    <w:rsid w:val="00C92EA4"/>
    <w:rsid w:val="00C934C1"/>
    <w:rsid w:val="00C94311"/>
    <w:rsid w:val="00C94470"/>
    <w:rsid w:val="00C95A0C"/>
    <w:rsid w:val="00C95DDB"/>
    <w:rsid w:val="00C962ED"/>
    <w:rsid w:val="00C973A6"/>
    <w:rsid w:val="00C97D8D"/>
    <w:rsid w:val="00CA004C"/>
    <w:rsid w:val="00CA0158"/>
    <w:rsid w:val="00CA12D5"/>
    <w:rsid w:val="00CA1361"/>
    <w:rsid w:val="00CA1C01"/>
    <w:rsid w:val="00CA1CC9"/>
    <w:rsid w:val="00CA3B4D"/>
    <w:rsid w:val="00CA3C14"/>
    <w:rsid w:val="00CA4046"/>
    <w:rsid w:val="00CA4777"/>
    <w:rsid w:val="00CA5007"/>
    <w:rsid w:val="00CA564C"/>
    <w:rsid w:val="00CA5D00"/>
    <w:rsid w:val="00CA61C5"/>
    <w:rsid w:val="00CA6241"/>
    <w:rsid w:val="00CA6252"/>
    <w:rsid w:val="00CA6872"/>
    <w:rsid w:val="00CA7133"/>
    <w:rsid w:val="00CA7C47"/>
    <w:rsid w:val="00CA7CA5"/>
    <w:rsid w:val="00CB072E"/>
    <w:rsid w:val="00CB0759"/>
    <w:rsid w:val="00CB09E8"/>
    <w:rsid w:val="00CB0CA3"/>
    <w:rsid w:val="00CB1710"/>
    <w:rsid w:val="00CB1CEB"/>
    <w:rsid w:val="00CB2593"/>
    <w:rsid w:val="00CB3C3B"/>
    <w:rsid w:val="00CB4679"/>
    <w:rsid w:val="00CB5391"/>
    <w:rsid w:val="00CB5412"/>
    <w:rsid w:val="00CB5AA2"/>
    <w:rsid w:val="00CB61F3"/>
    <w:rsid w:val="00CB723B"/>
    <w:rsid w:val="00CB72D7"/>
    <w:rsid w:val="00CB736C"/>
    <w:rsid w:val="00CB767D"/>
    <w:rsid w:val="00CC0A18"/>
    <w:rsid w:val="00CC0CF7"/>
    <w:rsid w:val="00CC0FEF"/>
    <w:rsid w:val="00CC14FD"/>
    <w:rsid w:val="00CC1ACC"/>
    <w:rsid w:val="00CC1B3C"/>
    <w:rsid w:val="00CC1BED"/>
    <w:rsid w:val="00CC3C49"/>
    <w:rsid w:val="00CC3E7E"/>
    <w:rsid w:val="00CC3FFF"/>
    <w:rsid w:val="00CC473B"/>
    <w:rsid w:val="00CC4DA7"/>
    <w:rsid w:val="00CC4FDA"/>
    <w:rsid w:val="00CC572C"/>
    <w:rsid w:val="00CC59F8"/>
    <w:rsid w:val="00CC6367"/>
    <w:rsid w:val="00CC672E"/>
    <w:rsid w:val="00CC7323"/>
    <w:rsid w:val="00CD010D"/>
    <w:rsid w:val="00CD1EC7"/>
    <w:rsid w:val="00CD1F02"/>
    <w:rsid w:val="00CD211D"/>
    <w:rsid w:val="00CD36F9"/>
    <w:rsid w:val="00CD3965"/>
    <w:rsid w:val="00CD3B26"/>
    <w:rsid w:val="00CD5350"/>
    <w:rsid w:val="00CD65CD"/>
    <w:rsid w:val="00CD6DA1"/>
    <w:rsid w:val="00CD6FDA"/>
    <w:rsid w:val="00CD7A53"/>
    <w:rsid w:val="00CE0557"/>
    <w:rsid w:val="00CE059E"/>
    <w:rsid w:val="00CE081A"/>
    <w:rsid w:val="00CE1372"/>
    <w:rsid w:val="00CE1579"/>
    <w:rsid w:val="00CE1C3D"/>
    <w:rsid w:val="00CE2A47"/>
    <w:rsid w:val="00CE2B71"/>
    <w:rsid w:val="00CE33E3"/>
    <w:rsid w:val="00CE470C"/>
    <w:rsid w:val="00CE65C5"/>
    <w:rsid w:val="00CE66BC"/>
    <w:rsid w:val="00CE6BC8"/>
    <w:rsid w:val="00CE6E6E"/>
    <w:rsid w:val="00CF09C1"/>
    <w:rsid w:val="00CF109A"/>
    <w:rsid w:val="00CF1A2E"/>
    <w:rsid w:val="00CF1CBA"/>
    <w:rsid w:val="00CF2E74"/>
    <w:rsid w:val="00CF2FF6"/>
    <w:rsid w:val="00CF3801"/>
    <w:rsid w:val="00CF3ED5"/>
    <w:rsid w:val="00CF4386"/>
    <w:rsid w:val="00CF4451"/>
    <w:rsid w:val="00CF6958"/>
    <w:rsid w:val="00CF6F68"/>
    <w:rsid w:val="00D0058B"/>
    <w:rsid w:val="00D008C9"/>
    <w:rsid w:val="00D01587"/>
    <w:rsid w:val="00D01A44"/>
    <w:rsid w:val="00D01E86"/>
    <w:rsid w:val="00D03303"/>
    <w:rsid w:val="00D03437"/>
    <w:rsid w:val="00D03475"/>
    <w:rsid w:val="00D035A1"/>
    <w:rsid w:val="00D03C75"/>
    <w:rsid w:val="00D05135"/>
    <w:rsid w:val="00D0515A"/>
    <w:rsid w:val="00D05443"/>
    <w:rsid w:val="00D058B6"/>
    <w:rsid w:val="00D0658C"/>
    <w:rsid w:val="00D06B30"/>
    <w:rsid w:val="00D06B31"/>
    <w:rsid w:val="00D06CD9"/>
    <w:rsid w:val="00D071F4"/>
    <w:rsid w:val="00D07704"/>
    <w:rsid w:val="00D130EE"/>
    <w:rsid w:val="00D13BEA"/>
    <w:rsid w:val="00D144CA"/>
    <w:rsid w:val="00D14CA5"/>
    <w:rsid w:val="00D15A92"/>
    <w:rsid w:val="00D20D5C"/>
    <w:rsid w:val="00D21031"/>
    <w:rsid w:val="00D2135E"/>
    <w:rsid w:val="00D21DF1"/>
    <w:rsid w:val="00D22BD8"/>
    <w:rsid w:val="00D22BF6"/>
    <w:rsid w:val="00D22EAC"/>
    <w:rsid w:val="00D22F4D"/>
    <w:rsid w:val="00D23367"/>
    <w:rsid w:val="00D24489"/>
    <w:rsid w:val="00D24A69"/>
    <w:rsid w:val="00D2530D"/>
    <w:rsid w:val="00D25DAA"/>
    <w:rsid w:val="00D2626D"/>
    <w:rsid w:val="00D2717D"/>
    <w:rsid w:val="00D271CB"/>
    <w:rsid w:val="00D272FC"/>
    <w:rsid w:val="00D30B86"/>
    <w:rsid w:val="00D31747"/>
    <w:rsid w:val="00D31750"/>
    <w:rsid w:val="00D31E64"/>
    <w:rsid w:val="00D32162"/>
    <w:rsid w:val="00D322FB"/>
    <w:rsid w:val="00D32862"/>
    <w:rsid w:val="00D32F9C"/>
    <w:rsid w:val="00D3328C"/>
    <w:rsid w:val="00D333F3"/>
    <w:rsid w:val="00D3481E"/>
    <w:rsid w:val="00D34DAB"/>
    <w:rsid w:val="00D35055"/>
    <w:rsid w:val="00D35DC8"/>
    <w:rsid w:val="00D37157"/>
    <w:rsid w:val="00D37EB4"/>
    <w:rsid w:val="00D41ADB"/>
    <w:rsid w:val="00D42AAD"/>
    <w:rsid w:val="00D42D79"/>
    <w:rsid w:val="00D42F06"/>
    <w:rsid w:val="00D440F6"/>
    <w:rsid w:val="00D44EA7"/>
    <w:rsid w:val="00D454EB"/>
    <w:rsid w:val="00D458D5"/>
    <w:rsid w:val="00D4655B"/>
    <w:rsid w:val="00D46866"/>
    <w:rsid w:val="00D46B01"/>
    <w:rsid w:val="00D47105"/>
    <w:rsid w:val="00D47253"/>
    <w:rsid w:val="00D47273"/>
    <w:rsid w:val="00D50051"/>
    <w:rsid w:val="00D52C1F"/>
    <w:rsid w:val="00D54DEF"/>
    <w:rsid w:val="00D554FA"/>
    <w:rsid w:val="00D573BE"/>
    <w:rsid w:val="00D5740F"/>
    <w:rsid w:val="00D61603"/>
    <w:rsid w:val="00D61A85"/>
    <w:rsid w:val="00D61F60"/>
    <w:rsid w:val="00D62155"/>
    <w:rsid w:val="00D62DBA"/>
    <w:rsid w:val="00D62F05"/>
    <w:rsid w:val="00D62F2A"/>
    <w:rsid w:val="00D63CA6"/>
    <w:rsid w:val="00D64FFA"/>
    <w:rsid w:val="00D66601"/>
    <w:rsid w:val="00D668CA"/>
    <w:rsid w:val="00D66BF1"/>
    <w:rsid w:val="00D670B2"/>
    <w:rsid w:val="00D67893"/>
    <w:rsid w:val="00D7020C"/>
    <w:rsid w:val="00D702E8"/>
    <w:rsid w:val="00D703A4"/>
    <w:rsid w:val="00D71163"/>
    <w:rsid w:val="00D71184"/>
    <w:rsid w:val="00D71952"/>
    <w:rsid w:val="00D72568"/>
    <w:rsid w:val="00D72EEB"/>
    <w:rsid w:val="00D7340D"/>
    <w:rsid w:val="00D737DC"/>
    <w:rsid w:val="00D738CF"/>
    <w:rsid w:val="00D753E2"/>
    <w:rsid w:val="00D75C3F"/>
    <w:rsid w:val="00D75F5F"/>
    <w:rsid w:val="00D76B77"/>
    <w:rsid w:val="00D775F0"/>
    <w:rsid w:val="00D7783A"/>
    <w:rsid w:val="00D8057A"/>
    <w:rsid w:val="00D80A6E"/>
    <w:rsid w:val="00D82B6C"/>
    <w:rsid w:val="00D82DED"/>
    <w:rsid w:val="00D834AD"/>
    <w:rsid w:val="00D83CB7"/>
    <w:rsid w:val="00D8421A"/>
    <w:rsid w:val="00D85A7E"/>
    <w:rsid w:val="00D85FA8"/>
    <w:rsid w:val="00D8684E"/>
    <w:rsid w:val="00D87C34"/>
    <w:rsid w:val="00D908CC"/>
    <w:rsid w:val="00D924D9"/>
    <w:rsid w:val="00D92F94"/>
    <w:rsid w:val="00D93A81"/>
    <w:rsid w:val="00D93B77"/>
    <w:rsid w:val="00D945A0"/>
    <w:rsid w:val="00D956D1"/>
    <w:rsid w:val="00D96848"/>
    <w:rsid w:val="00D96EBF"/>
    <w:rsid w:val="00DA0137"/>
    <w:rsid w:val="00DA1459"/>
    <w:rsid w:val="00DA1A7E"/>
    <w:rsid w:val="00DA2D8A"/>
    <w:rsid w:val="00DA2D94"/>
    <w:rsid w:val="00DA353F"/>
    <w:rsid w:val="00DA40C1"/>
    <w:rsid w:val="00DA4583"/>
    <w:rsid w:val="00DA59C9"/>
    <w:rsid w:val="00DA5B60"/>
    <w:rsid w:val="00DA62A9"/>
    <w:rsid w:val="00DA6555"/>
    <w:rsid w:val="00DA6B63"/>
    <w:rsid w:val="00DA704A"/>
    <w:rsid w:val="00DA725D"/>
    <w:rsid w:val="00DA76B4"/>
    <w:rsid w:val="00DB09F1"/>
    <w:rsid w:val="00DB221E"/>
    <w:rsid w:val="00DB2BB6"/>
    <w:rsid w:val="00DB34B3"/>
    <w:rsid w:val="00DB37C1"/>
    <w:rsid w:val="00DB42BA"/>
    <w:rsid w:val="00DB4EB0"/>
    <w:rsid w:val="00DB5989"/>
    <w:rsid w:val="00DB64FB"/>
    <w:rsid w:val="00DB657F"/>
    <w:rsid w:val="00DB70E7"/>
    <w:rsid w:val="00DC0AB1"/>
    <w:rsid w:val="00DC0F29"/>
    <w:rsid w:val="00DC12EA"/>
    <w:rsid w:val="00DC31ED"/>
    <w:rsid w:val="00DC4A0A"/>
    <w:rsid w:val="00DC5CCD"/>
    <w:rsid w:val="00DC63D7"/>
    <w:rsid w:val="00DC6938"/>
    <w:rsid w:val="00DC69B7"/>
    <w:rsid w:val="00DC6B28"/>
    <w:rsid w:val="00DD1C53"/>
    <w:rsid w:val="00DD29D1"/>
    <w:rsid w:val="00DD2F3F"/>
    <w:rsid w:val="00DD31A9"/>
    <w:rsid w:val="00DD4770"/>
    <w:rsid w:val="00DD4B3F"/>
    <w:rsid w:val="00DD5C9B"/>
    <w:rsid w:val="00DD6714"/>
    <w:rsid w:val="00DD69D2"/>
    <w:rsid w:val="00DD7FF5"/>
    <w:rsid w:val="00DE0430"/>
    <w:rsid w:val="00DE043F"/>
    <w:rsid w:val="00DE1638"/>
    <w:rsid w:val="00DE1E6D"/>
    <w:rsid w:val="00DE2BB8"/>
    <w:rsid w:val="00DE2CA1"/>
    <w:rsid w:val="00DE2CB3"/>
    <w:rsid w:val="00DE31CA"/>
    <w:rsid w:val="00DE3572"/>
    <w:rsid w:val="00DE56AC"/>
    <w:rsid w:val="00DE574C"/>
    <w:rsid w:val="00DE62DE"/>
    <w:rsid w:val="00DF0714"/>
    <w:rsid w:val="00DF0A98"/>
    <w:rsid w:val="00DF2252"/>
    <w:rsid w:val="00DF22B1"/>
    <w:rsid w:val="00DF23A3"/>
    <w:rsid w:val="00DF3659"/>
    <w:rsid w:val="00DF42A5"/>
    <w:rsid w:val="00DF44B8"/>
    <w:rsid w:val="00DF480B"/>
    <w:rsid w:val="00DF50A2"/>
    <w:rsid w:val="00DF5785"/>
    <w:rsid w:val="00DF5D80"/>
    <w:rsid w:val="00DF6CD0"/>
    <w:rsid w:val="00DF7723"/>
    <w:rsid w:val="00DF7E1C"/>
    <w:rsid w:val="00E009D1"/>
    <w:rsid w:val="00E044AB"/>
    <w:rsid w:val="00E047A0"/>
    <w:rsid w:val="00E0510E"/>
    <w:rsid w:val="00E06442"/>
    <w:rsid w:val="00E06E5F"/>
    <w:rsid w:val="00E0712F"/>
    <w:rsid w:val="00E104E1"/>
    <w:rsid w:val="00E10864"/>
    <w:rsid w:val="00E10A41"/>
    <w:rsid w:val="00E10B1C"/>
    <w:rsid w:val="00E10B92"/>
    <w:rsid w:val="00E11178"/>
    <w:rsid w:val="00E11532"/>
    <w:rsid w:val="00E11CC9"/>
    <w:rsid w:val="00E11FEF"/>
    <w:rsid w:val="00E12054"/>
    <w:rsid w:val="00E127C5"/>
    <w:rsid w:val="00E13CD0"/>
    <w:rsid w:val="00E13E56"/>
    <w:rsid w:val="00E144AD"/>
    <w:rsid w:val="00E1456D"/>
    <w:rsid w:val="00E14A0E"/>
    <w:rsid w:val="00E169B9"/>
    <w:rsid w:val="00E20566"/>
    <w:rsid w:val="00E23753"/>
    <w:rsid w:val="00E2403D"/>
    <w:rsid w:val="00E244D9"/>
    <w:rsid w:val="00E253F3"/>
    <w:rsid w:val="00E25885"/>
    <w:rsid w:val="00E25C3E"/>
    <w:rsid w:val="00E26DFF"/>
    <w:rsid w:val="00E2705F"/>
    <w:rsid w:val="00E27380"/>
    <w:rsid w:val="00E2762F"/>
    <w:rsid w:val="00E3265C"/>
    <w:rsid w:val="00E333C7"/>
    <w:rsid w:val="00E34209"/>
    <w:rsid w:val="00E35612"/>
    <w:rsid w:val="00E35CC6"/>
    <w:rsid w:val="00E361F4"/>
    <w:rsid w:val="00E37168"/>
    <w:rsid w:val="00E40936"/>
    <w:rsid w:val="00E40C7D"/>
    <w:rsid w:val="00E411AA"/>
    <w:rsid w:val="00E41AFE"/>
    <w:rsid w:val="00E4238E"/>
    <w:rsid w:val="00E43B48"/>
    <w:rsid w:val="00E43F66"/>
    <w:rsid w:val="00E44116"/>
    <w:rsid w:val="00E44397"/>
    <w:rsid w:val="00E44474"/>
    <w:rsid w:val="00E447D3"/>
    <w:rsid w:val="00E44B04"/>
    <w:rsid w:val="00E4614D"/>
    <w:rsid w:val="00E4660D"/>
    <w:rsid w:val="00E4676C"/>
    <w:rsid w:val="00E47DAF"/>
    <w:rsid w:val="00E47FCB"/>
    <w:rsid w:val="00E52EEA"/>
    <w:rsid w:val="00E54C88"/>
    <w:rsid w:val="00E54EEC"/>
    <w:rsid w:val="00E555C0"/>
    <w:rsid w:val="00E55C61"/>
    <w:rsid w:val="00E56404"/>
    <w:rsid w:val="00E57383"/>
    <w:rsid w:val="00E60AFA"/>
    <w:rsid w:val="00E617EA"/>
    <w:rsid w:val="00E63B3E"/>
    <w:rsid w:val="00E6628A"/>
    <w:rsid w:val="00E66674"/>
    <w:rsid w:val="00E6668E"/>
    <w:rsid w:val="00E66E7B"/>
    <w:rsid w:val="00E67334"/>
    <w:rsid w:val="00E6768A"/>
    <w:rsid w:val="00E700B2"/>
    <w:rsid w:val="00E72338"/>
    <w:rsid w:val="00E723E3"/>
    <w:rsid w:val="00E738CF"/>
    <w:rsid w:val="00E7436F"/>
    <w:rsid w:val="00E7437C"/>
    <w:rsid w:val="00E747E4"/>
    <w:rsid w:val="00E74C42"/>
    <w:rsid w:val="00E75850"/>
    <w:rsid w:val="00E765EB"/>
    <w:rsid w:val="00E76617"/>
    <w:rsid w:val="00E769CD"/>
    <w:rsid w:val="00E772DF"/>
    <w:rsid w:val="00E77F13"/>
    <w:rsid w:val="00E811EA"/>
    <w:rsid w:val="00E81354"/>
    <w:rsid w:val="00E8222A"/>
    <w:rsid w:val="00E825EC"/>
    <w:rsid w:val="00E827D7"/>
    <w:rsid w:val="00E83F6B"/>
    <w:rsid w:val="00E84116"/>
    <w:rsid w:val="00E846CE"/>
    <w:rsid w:val="00E851F5"/>
    <w:rsid w:val="00E8578E"/>
    <w:rsid w:val="00E8582D"/>
    <w:rsid w:val="00E86B49"/>
    <w:rsid w:val="00E86C95"/>
    <w:rsid w:val="00E90140"/>
    <w:rsid w:val="00E90438"/>
    <w:rsid w:val="00E907CE"/>
    <w:rsid w:val="00E91AC7"/>
    <w:rsid w:val="00E91F85"/>
    <w:rsid w:val="00E92DE2"/>
    <w:rsid w:val="00E933E1"/>
    <w:rsid w:val="00E93CA0"/>
    <w:rsid w:val="00E94257"/>
    <w:rsid w:val="00E946AD"/>
    <w:rsid w:val="00E947A2"/>
    <w:rsid w:val="00E94E7F"/>
    <w:rsid w:val="00E95016"/>
    <w:rsid w:val="00E95575"/>
    <w:rsid w:val="00E960AD"/>
    <w:rsid w:val="00E96260"/>
    <w:rsid w:val="00E9668B"/>
    <w:rsid w:val="00E96F9F"/>
    <w:rsid w:val="00E97378"/>
    <w:rsid w:val="00EA0CCA"/>
    <w:rsid w:val="00EA11CB"/>
    <w:rsid w:val="00EA13B4"/>
    <w:rsid w:val="00EA1598"/>
    <w:rsid w:val="00EA1C03"/>
    <w:rsid w:val="00EA1F07"/>
    <w:rsid w:val="00EA2169"/>
    <w:rsid w:val="00EA2CC7"/>
    <w:rsid w:val="00EA375C"/>
    <w:rsid w:val="00EA555C"/>
    <w:rsid w:val="00EA563B"/>
    <w:rsid w:val="00EA69AD"/>
    <w:rsid w:val="00EA6F24"/>
    <w:rsid w:val="00EB0021"/>
    <w:rsid w:val="00EB0884"/>
    <w:rsid w:val="00EB1389"/>
    <w:rsid w:val="00EB1B64"/>
    <w:rsid w:val="00EB23EE"/>
    <w:rsid w:val="00EB3A43"/>
    <w:rsid w:val="00EB3E65"/>
    <w:rsid w:val="00EB62FD"/>
    <w:rsid w:val="00EB6CE4"/>
    <w:rsid w:val="00EB7081"/>
    <w:rsid w:val="00EB796B"/>
    <w:rsid w:val="00EB7EFF"/>
    <w:rsid w:val="00EC22CD"/>
    <w:rsid w:val="00EC234B"/>
    <w:rsid w:val="00EC26AB"/>
    <w:rsid w:val="00EC3049"/>
    <w:rsid w:val="00EC3129"/>
    <w:rsid w:val="00EC3252"/>
    <w:rsid w:val="00EC46BA"/>
    <w:rsid w:val="00EC5D3C"/>
    <w:rsid w:val="00EC7C83"/>
    <w:rsid w:val="00EC7E9B"/>
    <w:rsid w:val="00ED0EB3"/>
    <w:rsid w:val="00ED2099"/>
    <w:rsid w:val="00ED2C6C"/>
    <w:rsid w:val="00ED2CE1"/>
    <w:rsid w:val="00ED376E"/>
    <w:rsid w:val="00ED38F7"/>
    <w:rsid w:val="00ED3FEB"/>
    <w:rsid w:val="00ED4566"/>
    <w:rsid w:val="00ED4EDA"/>
    <w:rsid w:val="00ED5240"/>
    <w:rsid w:val="00ED63C6"/>
    <w:rsid w:val="00ED699C"/>
    <w:rsid w:val="00EE0474"/>
    <w:rsid w:val="00EE0CA0"/>
    <w:rsid w:val="00EE1214"/>
    <w:rsid w:val="00EE1AF8"/>
    <w:rsid w:val="00EE1E21"/>
    <w:rsid w:val="00EE2626"/>
    <w:rsid w:val="00EE4217"/>
    <w:rsid w:val="00EE4FDA"/>
    <w:rsid w:val="00EE5941"/>
    <w:rsid w:val="00EE6105"/>
    <w:rsid w:val="00EE6980"/>
    <w:rsid w:val="00EE7B5D"/>
    <w:rsid w:val="00EF0078"/>
    <w:rsid w:val="00EF0E2C"/>
    <w:rsid w:val="00EF2883"/>
    <w:rsid w:val="00EF289D"/>
    <w:rsid w:val="00EF2BD7"/>
    <w:rsid w:val="00EF3886"/>
    <w:rsid w:val="00EF392E"/>
    <w:rsid w:val="00EF3CE8"/>
    <w:rsid w:val="00EF3E0C"/>
    <w:rsid w:val="00EF449D"/>
    <w:rsid w:val="00EF4B8B"/>
    <w:rsid w:val="00EF4C98"/>
    <w:rsid w:val="00EF545D"/>
    <w:rsid w:val="00EF5F6E"/>
    <w:rsid w:val="00EF6FF1"/>
    <w:rsid w:val="00F0010A"/>
    <w:rsid w:val="00F00CA5"/>
    <w:rsid w:val="00F01ACF"/>
    <w:rsid w:val="00F01EC9"/>
    <w:rsid w:val="00F026C8"/>
    <w:rsid w:val="00F03029"/>
    <w:rsid w:val="00F0414A"/>
    <w:rsid w:val="00F05232"/>
    <w:rsid w:val="00F05CD3"/>
    <w:rsid w:val="00F07306"/>
    <w:rsid w:val="00F07486"/>
    <w:rsid w:val="00F074DF"/>
    <w:rsid w:val="00F07C07"/>
    <w:rsid w:val="00F1088A"/>
    <w:rsid w:val="00F10C80"/>
    <w:rsid w:val="00F128D4"/>
    <w:rsid w:val="00F13802"/>
    <w:rsid w:val="00F13F2D"/>
    <w:rsid w:val="00F14143"/>
    <w:rsid w:val="00F14700"/>
    <w:rsid w:val="00F14B4F"/>
    <w:rsid w:val="00F14CAE"/>
    <w:rsid w:val="00F15E9E"/>
    <w:rsid w:val="00F1628A"/>
    <w:rsid w:val="00F16C9A"/>
    <w:rsid w:val="00F16E3F"/>
    <w:rsid w:val="00F17F49"/>
    <w:rsid w:val="00F203A1"/>
    <w:rsid w:val="00F21D2D"/>
    <w:rsid w:val="00F22C79"/>
    <w:rsid w:val="00F24DDD"/>
    <w:rsid w:val="00F25789"/>
    <w:rsid w:val="00F25E4F"/>
    <w:rsid w:val="00F25EC0"/>
    <w:rsid w:val="00F26364"/>
    <w:rsid w:val="00F2656E"/>
    <w:rsid w:val="00F2713F"/>
    <w:rsid w:val="00F322E8"/>
    <w:rsid w:val="00F33113"/>
    <w:rsid w:val="00F33767"/>
    <w:rsid w:val="00F33956"/>
    <w:rsid w:val="00F35610"/>
    <w:rsid w:val="00F357CB"/>
    <w:rsid w:val="00F359E0"/>
    <w:rsid w:val="00F35DEB"/>
    <w:rsid w:val="00F35E80"/>
    <w:rsid w:val="00F360F4"/>
    <w:rsid w:val="00F3707C"/>
    <w:rsid w:val="00F371FF"/>
    <w:rsid w:val="00F3787F"/>
    <w:rsid w:val="00F41BCF"/>
    <w:rsid w:val="00F428E6"/>
    <w:rsid w:val="00F42B74"/>
    <w:rsid w:val="00F43078"/>
    <w:rsid w:val="00F439A4"/>
    <w:rsid w:val="00F43BBA"/>
    <w:rsid w:val="00F44132"/>
    <w:rsid w:val="00F44287"/>
    <w:rsid w:val="00F444B3"/>
    <w:rsid w:val="00F44CD1"/>
    <w:rsid w:val="00F44D2F"/>
    <w:rsid w:val="00F44DB5"/>
    <w:rsid w:val="00F45034"/>
    <w:rsid w:val="00F4549F"/>
    <w:rsid w:val="00F456C2"/>
    <w:rsid w:val="00F45BB4"/>
    <w:rsid w:val="00F473D2"/>
    <w:rsid w:val="00F47F64"/>
    <w:rsid w:val="00F505F9"/>
    <w:rsid w:val="00F50B86"/>
    <w:rsid w:val="00F50E60"/>
    <w:rsid w:val="00F51B9F"/>
    <w:rsid w:val="00F51E8B"/>
    <w:rsid w:val="00F5254F"/>
    <w:rsid w:val="00F53797"/>
    <w:rsid w:val="00F53E83"/>
    <w:rsid w:val="00F54155"/>
    <w:rsid w:val="00F5426F"/>
    <w:rsid w:val="00F543F3"/>
    <w:rsid w:val="00F5465B"/>
    <w:rsid w:val="00F5484A"/>
    <w:rsid w:val="00F54C50"/>
    <w:rsid w:val="00F55061"/>
    <w:rsid w:val="00F5674C"/>
    <w:rsid w:val="00F571F7"/>
    <w:rsid w:val="00F57C11"/>
    <w:rsid w:val="00F57E88"/>
    <w:rsid w:val="00F60720"/>
    <w:rsid w:val="00F60F2D"/>
    <w:rsid w:val="00F6160F"/>
    <w:rsid w:val="00F61716"/>
    <w:rsid w:val="00F61F86"/>
    <w:rsid w:val="00F6220F"/>
    <w:rsid w:val="00F628B0"/>
    <w:rsid w:val="00F63310"/>
    <w:rsid w:val="00F63464"/>
    <w:rsid w:val="00F6425D"/>
    <w:rsid w:val="00F65D65"/>
    <w:rsid w:val="00F66580"/>
    <w:rsid w:val="00F668E9"/>
    <w:rsid w:val="00F66A01"/>
    <w:rsid w:val="00F6736D"/>
    <w:rsid w:val="00F676A5"/>
    <w:rsid w:val="00F67E50"/>
    <w:rsid w:val="00F70207"/>
    <w:rsid w:val="00F70C03"/>
    <w:rsid w:val="00F724B5"/>
    <w:rsid w:val="00F72C4F"/>
    <w:rsid w:val="00F7311D"/>
    <w:rsid w:val="00F7423C"/>
    <w:rsid w:val="00F745F7"/>
    <w:rsid w:val="00F75E51"/>
    <w:rsid w:val="00F76312"/>
    <w:rsid w:val="00F77591"/>
    <w:rsid w:val="00F779AD"/>
    <w:rsid w:val="00F80BDA"/>
    <w:rsid w:val="00F80E21"/>
    <w:rsid w:val="00F80E5E"/>
    <w:rsid w:val="00F81655"/>
    <w:rsid w:val="00F83660"/>
    <w:rsid w:val="00F83833"/>
    <w:rsid w:val="00F843DE"/>
    <w:rsid w:val="00F857D1"/>
    <w:rsid w:val="00F8673B"/>
    <w:rsid w:val="00F867D4"/>
    <w:rsid w:val="00F867F3"/>
    <w:rsid w:val="00F90582"/>
    <w:rsid w:val="00F920AF"/>
    <w:rsid w:val="00F92775"/>
    <w:rsid w:val="00F92BC3"/>
    <w:rsid w:val="00F936D6"/>
    <w:rsid w:val="00F97543"/>
    <w:rsid w:val="00F9766F"/>
    <w:rsid w:val="00FA0725"/>
    <w:rsid w:val="00FA080F"/>
    <w:rsid w:val="00FA14F3"/>
    <w:rsid w:val="00FA1DCE"/>
    <w:rsid w:val="00FA2589"/>
    <w:rsid w:val="00FA25D6"/>
    <w:rsid w:val="00FA3196"/>
    <w:rsid w:val="00FA39B7"/>
    <w:rsid w:val="00FA5505"/>
    <w:rsid w:val="00FA7B08"/>
    <w:rsid w:val="00FA7D31"/>
    <w:rsid w:val="00FB0353"/>
    <w:rsid w:val="00FB082D"/>
    <w:rsid w:val="00FB0AA2"/>
    <w:rsid w:val="00FB0C78"/>
    <w:rsid w:val="00FB0F85"/>
    <w:rsid w:val="00FB10A9"/>
    <w:rsid w:val="00FB1928"/>
    <w:rsid w:val="00FB1B97"/>
    <w:rsid w:val="00FB25DF"/>
    <w:rsid w:val="00FB28AE"/>
    <w:rsid w:val="00FB315A"/>
    <w:rsid w:val="00FB3B13"/>
    <w:rsid w:val="00FB5261"/>
    <w:rsid w:val="00FB61CF"/>
    <w:rsid w:val="00FB68E3"/>
    <w:rsid w:val="00FB6ACC"/>
    <w:rsid w:val="00FB740F"/>
    <w:rsid w:val="00FB7A77"/>
    <w:rsid w:val="00FC13D6"/>
    <w:rsid w:val="00FC198E"/>
    <w:rsid w:val="00FC2D1D"/>
    <w:rsid w:val="00FC384C"/>
    <w:rsid w:val="00FC447C"/>
    <w:rsid w:val="00FC47BE"/>
    <w:rsid w:val="00FC4A0D"/>
    <w:rsid w:val="00FC5BA2"/>
    <w:rsid w:val="00FC6E21"/>
    <w:rsid w:val="00FC704B"/>
    <w:rsid w:val="00FC7892"/>
    <w:rsid w:val="00FD00B9"/>
    <w:rsid w:val="00FD288D"/>
    <w:rsid w:val="00FD2C8B"/>
    <w:rsid w:val="00FD3ECD"/>
    <w:rsid w:val="00FD4D01"/>
    <w:rsid w:val="00FD4F96"/>
    <w:rsid w:val="00FD68CA"/>
    <w:rsid w:val="00FD6B5B"/>
    <w:rsid w:val="00FD6B8B"/>
    <w:rsid w:val="00FD6C1E"/>
    <w:rsid w:val="00FD7C47"/>
    <w:rsid w:val="00FE082B"/>
    <w:rsid w:val="00FE0B99"/>
    <w:rsid w:val="00FE0BED"/>
    <w:rsid w:val="00FE29C7"/>
    <w:rsid w:val="00FE319C"/>
    <w:rsid w:val="00FE35E0"/>
    <w:rsid w:val="00FE452B"/>
    <w:rsid w:val="00FE550F"/>
    <w:rsid w:val="00FF0265"/>
    <w:rsid w:val="00FF210B"/>
    <w:rsid w:val="00FF2697"/>
    <w:rsid w:val="00FF421B"/>
    <w:rsid w:val="00FF5371"/>
    <w:rsid w:val="00FF564E"/>
    <w:rsid w:val="00FF59C2"/>
    <w:rsid w:val="00FF66AB"/>
    <w:rsid w:val="00FF6FAF"/>
    <w:rsid w:val="00FF7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262E6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uiPriority="0" w:qFormat="1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7567E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01950"/>
    <w:pPr>
      <w:keepNext/>
      <w:keepLines/>
      <w:numPr>
        <w:numId w:val="3"/>
      </w:numPr>
      <w:spacing w:before="360" w:after="360"/>
      <w:ind w:left="418" w:firstLineChars="0" w:hanging="418"/>
      <w:jc w:val="center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A01950"/>
    <w:pPr>
      <w:keepNext/>
      <w:keepLines/>
      <w:numPr>
        <w:ilvl w:val="1"/>
        <w:numId w:val="3"/>
      </w:numPr>
      <w:tabs>
        <w:tab w:val="clear" w:pos="576"/>
      </w:tabs>
      <w:spacing w:before="240" w:after="240"/>
      <w:ind w:left="0" w:firstLineChars="0" w:firstLine="0"/>
      <w:jc w:val="center"/>
      <w:outlineLvl w:val="1"/>
    </w:pPr>
    <w:rPr>
      <w:rFonts w:ascii="Arial" w:hAnsi="Arial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9"/>
    <w:qFormat/>
    <w:rsid w:val="00A01950"/>
    <w:pPr>
      <w:keepNext/>
      <w:keepLines/>
      <w:numPr>
        <w:ilvl w:val="2"/>
        <w:numId w:val="3"/>
      </w:numPr>
      <w:tabs>
        <w:tab w:val="clear" w:pos="2280"/>
      </w:tabs>
      <w:adjustRightInd w:val="0"/>
      <w:snapToGrid w:val="0"/>
      <w:spacing w:before="120" w:after="120"/>
      <w:ind w:left="0" w:firstLineChars="0" w:firstLine="0"/>
      <w:jc w:val="left"/>
      <w:outlineLvl w:val="2"/>
    </w:pPr>
    <w:rPr>
      <w:rFonts w:ascii="宋体" w:eastAsia="黑体" w:hAnsi="宋体"/>
      <w:b/>
      <w:sz w:val="28"/>
      <w:szCs w:val="21"/>
    </w:rPr>
  </w:style>
  <w:style w:type="paragraph" w:styleId="Heading4">
    <w:name w:val="heading 4"/>
    <w:basedOn w:val="Normal"/>
    <w:next w:val="Normal"/>
    <w:link w:val="Heading4Char"/>
    <w:autoRedefine/>
    <w:uiPriority w:val="99"/>
    <w:qFormat/>
    <w:rsid w:val="00A01950"/>
    <w:pPr>
      <w:keepNext/>
      <w:keepLines/>
      <w:numPr>
        <w:ilvl w:val="3"/>
        <w:numId w:val="3"/>
      </w:numPr>
      <w:tabs>
        <w:tab w:val="clear" w:pos="864"/>
      </w:tabs>
      <w:spacing w:before="120" w:after="120"/>
      <w:ind w:left="0" w:firstLineChars="0" w:firstLine="0"/>
      <w:outlineLvl w:val="3"/>
    </w:pPr>
    <w:rPr>
      <w:rFonts w:ascii="Arial" w:eastAsia="黑体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01950"/>
    <w:pPr>
      <w:keepNext/>
      <w:keepLines/>
      <w:numPr>
        <w:ilvl w:val="4"/>
        <w:numId w:val="7"/>
      </w:numPr>
      <w:tabs>
        <w:tab w:val="clear" w:pos="1008"/>
      </w:tabs>
      <w:spacing w:before="60" w:after="60"/>
      <w:ind w:left="0" w:firstLineChars="0" w:firstLine="0"/>
      <w:outlineLvl w:val="4"/>
    </w:pPr>
    <w:rPr>
      <w:rFonts w:eastAsia="KaiT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A01950"/>
    <w:rPr>
      <w:rFonts w:ascii="Arial" w:hAnsi="Arial"/>
      <w:b/>
      <w:bCs/>
      <w:kern w:val="44"/>
      <w:sz w:val="44"/>
      <w:szCs w:val="44"/>
    </w:rPr>
  </w:style>
  <w:style w:type="character" w:customStyle="1" w:styleId="Heading2Char">
    <w:name w:val="Heading 2 Char"/>
    <w:link w:val="Heading2"/>
    <w:uiPriority w:val="99"/>
    <w:locked/>
    <w:rsid w:val="00A01950"/>
    <w:rPr>
      <w:rFonts w:ascii="Arial" w:hAnsi="Arial"/>
      <w:b/>
      <w:bCs/>
      <w:kern w:val="2"/>
      <w:sz w:val="32"/>
      <w:szCs w:val="36"/>
    </w:rPr>
  </w:style>
  <w:style w:type="character" w:customStyle="1" w:styleId="Heading3Char">
    <w:name w:val="Heading 3 Char"/>
    <w:link w:val="Heading3"/>
    <w:uiPriority w:val="99"/>
    <w:locked/>
    <w:rsid w:val="00A01950"/>
    <w:rPr>
      <w:rFonts w:ascii="宋体" w:eastAsia="黑体" w:hAnsi="宋体"/>
      <w:b/>
      <w:kern w:val="2"/>
      <w:sz w:val="28"/>
      <w:szCs w:val="21"/>
    </w:rPr>
  </w:style>
  <w:style w:type="character" w:customStyle="1" w:styleId="Heading4Char">
    <w:name w:val="Heading 4 Char"/>
    <w:link w:val="Heading4"/>
    <w:uiPriority w:val="99"/>
    <w:locked/>
    <w:rsid w:val="00A01950"/>
    <w:rPr>
      <w:rFonts w:ascii="Arial" w:eastAsia="黑体" w:hAnsi="Arial"/>
      <w:b/>
      <w:bCs/>
      <w:kern w:val="2"/>
      <w:sz w:val="21"/>
      <w:szCs w:val="28"/>
    </w:rPr>
  </w:style>
  <w:style w:type="character" w:customStyle="1" w:styleId="Heading5Char">
    <w:name w:val="Heading 5 Char"/>
    <w:link w:val="Heading5"/>
    <w:uiPriority w:val="99"/>
    <w:locked/>
    <w:rsid w:val="00A01950"/>
    <w:rPr>
      <w:rFonts w:eastAsia="KaiTi"/>
      <w:b/>
      <w:bCs/>
      <w:kern w:val="2"/>
      <w:sz w:val="21"/>
      <w:szCs w:val="28"/>
    </w:rPr>
  </w:style>
  <w:style w:type="paragraph" w:styleId="DocumentMap">
    <w:name w:val="Document Map"/>
    <w:basedOn w:val="Normal"/>
    <w:link w:val="DocumentMapChar"/>
    <w:uiPriority w:val="99"/>
    <w:semiHidden/>
    <w:rsid w:val="00941C79"/>
    <w:rPr>
      <w:rFonts w:ascii="宋体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locked/>
    <w:rsid w:val="00941C79"/>
    <w:rPr>
      <w:rFonts w:ascii="宋体" w:eastAsia="宋体" w:cs="Times New Roman"/>
      <w:sz w:val="18"/>
      <w:szCs w:val="18"/>
    </w:rPr>
  </w:style>
  <w:style w:type="paragraph" w:customStyle="1" w:styleId="a3">
    <w:name w:val="步骤"/>
    <w:basedOn w:val="Normal"/>
    <w:next w:val="Normal"/>
    <w:autoRedefine/>
    <w:uiPriority w:val="99"/>
    <w:rsid w:val="00A01950"/>
    <w:pPr>
      <w:numPr>
        <w:ilvl w:val="1"/>
        <w:numId w:val="2"/>
      </w:numPr>
      <w:adjustRightInd w:val="0"/>
      <w:snapToGrid w:val="0"/>
      <w:spacing w:beforeLines="25" w:before="25" w:afterLines="25" w:after="25"/>
      <w:ind w:left="0"/>
    </w:pPr>
    <w:rPr>
      <w:rFonts w:ascii="Arial Unicode MS" w:eastAsia="黑体" w:hAnsi="Arial Unicode MS"/>
      <w:b/>
      <w:i/>
      <w:szCs w:val="21"/>
    </w:rPr>
  </w:style>
  <w:style w:type="paragraph" w:customStyle="1" w:styleId="a7">
    <w:name w:val="程序代码"/>
    <w:basedOn w:val="Normal"/>
    <w:next w:val="Normal"/>
    <w:autoRedefine/>
    <w:uiPriority w:val="99"/>
    <w:qFormat/>
    <w:rsid w:val="00D24A69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line="260" w:lineRule="exact"/>
      <w:ind w:firstLine="360"/>
      <w:jc w:val="left"/>
    </w:pPr>
    <w:rPr>
      <w:rFonts w:ascii="宋体" w:eastAsia="Courier New" w:hAnsi="宋体"/>
      <w:bCs/>
      <w:kern w:val="0"/>
      <w:sz w:val="18"/>
      <w:szCs w:val="21"/>
    </w:rPr>
  </w:style>
  <w:style w:type="paragraph" w:customStyle="1" w:styleId="a4">
    <w:name w:val="方法和类标题"/>
    <w:basedOn w:val="Normal"/>
    <w:next w:val="Normal"/>
    <w:autoRedefine/>
    <w:uiPriority w:val="99"/>
    <w:rsid w:val="00307064"/>
    <w:pPr>
      <w:numPr>
        <w:numId w:val="1"/>
      </w:numPr>
      <w:adjustRightInd w:val="0"/>
      <w:ind w:left="0" w:firstLine="200"/>
      <w:jc w:val="left"/>
    </w:pPr>
    <w:rPr>
      <w:rFonts w:ascii="黑体" w:eastAsia="KaiTi" w:hAnsi="黑体" w:cs="Arial"/>
      <w:b/>
      <w:bCs/>
      <w:color w:val="000000"/>
      <w:szCs w:val="21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rsid w:val="00634D6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634D6D"/>
    <w:rPr>
      <w:rFonts w:cs="Times New Roman"/>
      <w:kern w:val="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rsid w:val="008657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8657E1"/>
    <w:rPr>
      <w:rFonts w:ascii="宋体" w:eastAsia="宋体" w:cs="宋体"/>
      <w:sz w:val="24"/>
      <w:szCs w:val="24"/>
    </w:rPr>
  </w:style>
  <w:style w:type="table" w:styleId="TableGrid">
    <w:name w:val="Table Grid"/>
    <w:basedOn w:val="TableNormal"/>
    <w:uiPriority w:val="99"/>
    <w:rsid w:val="00E009D1"/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uiPriority w:val="20"/>
    <w:qFormat/>
    <w:rsid w:val="009E4B77"/>
    <w:rPr>
      <w:rFonts w:cs="Times New Roman"/>
      <w:i/>
      <w:iCs/>
    </w:rPr>
  </w:style>
  <w:style w:type="table" w:customStyle="1" w:styleId="1">
    <w:name w:val="浅色列表1"/>
    <w:uiPriority w:val="99"/>
    <w:rsid w:val="00E009D1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name w:val="表格内容样式"/>
    <w:uiPriority w:val="99"/>
    <w:rsid w:val="00C37B74"/>
    <w:rPr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段内标题"/>
    <w:basedOn w:val="Normal"/>
    <w:next w:val="Normal"/>
    <w:link w:val="Char"/>
    <w:autoRedefine/>
    <w:uiPriority w:val="99"/>
    <w:qFormat/>
    <w:rsid w:val="00307064"/>
    <w:pPr>
      <w:numPr>
        <w:numId w:val="4"/>
      </w:numPr>
      <w:ind w:left="0" w:firstLine="200"/>
    </w:pPr>
    <w:rPr>
      <w:rFonts w:eastAsia="KaiTi"/>
      <w:b/>
    </w:rPr>
  </w:style>
  <w:style w:type="character" w:customStyle="1" w:styleId="Char">
    <w:name w:val="段内标题 Char"/>
    <w:link w:val="a6"/>
    <w:uiPriority w:val="99"/>
    <w:locked/>
    <w:rsid w:val="00307064"/>
    <w:rPr>
      <w:rFonts w:eastAsia="KaiTi"/>
      <w:b/>
      <w:kern w:val="2"/>
      <w:sz w:val="21"/>
      <w:szCs w:val="22"/>
    </w:rPr>
  </w:style>
  <w:style w:type="paragraph" w:styleId="TOCHeading">
    <w:name w:val="TOC Heading"/>
    <w:basedOn w:val="Heading1"/>
    <w:next w:val="Normal"/>
    <w:uiPriority w:val="99"/>
    <w:rsid w:val="005F38DB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9">
    <w:name w:val="表格正文"/>
    <w:basedOn w:val="Normal"/>
    <w:next w:val="Normal"/>
    <w:link w:val="Char0"/>
    <w:autoRedefine/>
    <w:uiPriority w:val="99"/>
    <w:qFormat/>
    <w:rsid w:val="001271C6"/>
    <w:pPr>
      <w:ind w:firstLineChars="0" w:firstLine="0"/>
      <w:jc w:val="left"/>
    </w:pPr>
    <w:rPr>
      <w:rFonts w:ascii="Arial" w:hAnsi="Arial" w:cs="Arial"/>
      <w:sz w:val="18"/>
      <w:szCs w:val="18"/>
    </w:rPr>
  </w:style>
  <w:style w:type="character" w:customStyle="1" w:styleId="Char0">
    <w:name w:val="表格正文 Char"/>
    <w:link w:val="a9"/>
    <w:uiPriority w:val="99"/>
    <w:locked/>
    <w:rsid w:val="001271C6"/>
    <w:rPr>
      <w:rFonts w:ascii="Arial" w:hAnsi="Arial" w:cs="Arial"/>
      <w:kern w:val="2"/>
      <w:sz w:val="18"/>
      <w:szCs w:val="18"/>
    </w:rPr>
  </w:style>
  <w:style w:type="paragraph" w:customStyle="1" w:styleId="aa">
    <w:name w:val="表格标题"/>
    <w:basedOn w:val="Normal"/>
    <w:autoRedefine/>
    <w:uiPriority w:val="99"/>
    <w:qFormat/>
    <w:rsid w:val="001271C6"/>
    <w:pPr>
      <w:spacing w:line="300" w:lineRule="auto"/>
      <w:jc w:val="center"/>
    </w:pPr>
    <w:rPr>
      <w:rFonts w:ascii="Arial" w:hAnsi="Arial" w:cs="宋体"/>
      <w:bCs/>
      <w:sz w:val="18"/>
      <w:szCs w:val="18"/>
    </w:rPr>
  </w:style>
  <w:style w:type="table" w:styleId="LightList">
    <w:name w:val="Light List"/>
    <w:basedOn w:val="TableNormal"/>
    <w:uiPriority w:val="99"/>
    <w:rsid w:val="00D22F4D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9B1F49"/>
    <w:rPr>
      <w:rFonts w:ascii="Courier" w:eastAsia="宋体" w:hAnsi="Courier" w:cs="Courier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579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579D8"/>
    <w:rPr>
      <w:kern w:val="2"/>
      <w:sz w:val="21"/>
      <w:szCs w:val="22"/>
    </w:rPr>
  </w:style>
  <w:style w:type="paragraph" w:styleId="Header">
    <w:name w:val="header"/>
    <w:basedOn w:val="Normal"/>
    <w:link w:val="HeaderChar"/>
    <w:unhideWhenUsed/>
    <w:locked/>
    <w:rsid w:val="00326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2640A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26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2640A"/>
    <w:rPr>
      <w:kern w:val="2"/>
      <w:sz w:val="18"/>
      <w:szCs w:val="18"/>
    </w:rPr>
  </w:style>
  <w:style w:type="paragraph" w:styleId="Caption">
    <w:name w:val="caption"/>
    <w:basedOn w:val="Normal"/>
    <w:next w:val="Normal"/>
    <w:autoRedefine/>
    <w:unhideWhenUsed/>
    <w:qFormat/>
    <w:locked/>
    <w:rsid w:val="006515F0"/>
    <w:pPr>
      <w:ind w:firstLine="360"/>
      <w:jc w:val="center"/>
    </w:pPr>
    <w:rPr>
      <w:rFonts w:asciiTheme="majorHAnsi" w:eastAsiaTheme="minorEastAsia" w:hAnsiTheme="majorHAnsi" w:cstheme="majorBidi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E253F3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53F3"/>
    <w:rPr>
      <w:color w:val="0000FF"/>
      <w:u w:val="single"/>
    </w:rPr>
  </w:style>
  <w:style w:type="character" w:customStyle="1" w:styleId="notranslate">
    <w:name w:val="notranslate"/>
    <w:basedOn w:val="DefaultParagraphFont"/>
    <w:rsid w:val="00E253F3"/>
  </w:style>
  <w:style w:type="paragraph" w:styleId="Revision">
    <w:name w:val="Revision"/>
    <w:hidden/>
    <w:uiPriority w:val="99"/>
    <w:semiHidden/>
    <w:rsid w:val="00333CE3"/>
    <w:rPr>
      <w:kern w:val="2"/>
      <w:sz w:val="21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75032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0329"/>
    <w:rPr>
      <w:kern w:val="2"/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75032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5032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50329"/>
    <w:rPr>
      <w:kern w:val="2"/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750329"/>
    <w:rPr>
      <w:vertAlign w:val="superscript"/>
    </w:rPr>
  </w:style>
  <w:style w:type="paragraph" w:customStyle="1" w:styleId="a1">
    <w:name w:val="问题"/>
    <w:basedOn w:val="Normal"/>
    <w:next w:val="Normal"/>
    <w:autoRedefine/>
    <w:qFormat/>
    <w:rsid w:val="00A01950"/>
    <w:pPr>
      <w:numPr>
        <w:numId w:val="9"/>
      </w:numPr>
      <w:spacing w:beforeLines="50" w:before="50"/>
      <w:ind w:left="0" w:firstLine="200"/>
      <w:contextualSpacing/>
    </w:pPr>
    <w:rPr>
      <w:rFonts w:ascii="黑体" w:eastAsia="黑体" w:hAnsi="黑体"/>
      <w:b/>
      <w:i/>
      <w:szCs w:val="21"/>
    </w:rPr>
  </w:style>
  <w:style w:type="paragraph" w:customStyle="1" w:styleId="ab">
    <w:name w:val="术语正文"/>
    <w:basedOn w:val="Normal"/>
    <w:next w:val="Normal"/>
    <w:qFormat/>
    <w:rsid w:val="00EE2626"/>
    <w:pPr>
      <w:contextualSpacing/>
    </w:pPr>
    <w:rPr>
      <w:rFonts w:ascii="黑体" w:eastAsia="KaiTi" w:hAnsi="黑体"/>
      <w:b/>
      <w:sz w:val="15"/>
    </w:rPr>
  </w:style>
  <w:style w:type="paragraph" w:styleId="ListParagraph">
    <w:name w:val="List Paragraph"/>
    <w:basedOn w:val="Normal"/>
    <w:uiPriority w:val="34"/>
    <w:qFormat/>
    <w:rsid w:val="00870422"/>
    <w:pPr>
      <w:ind w:firstLine="420"/>
    </w:pPr>
  </w:style>
  <w:style w:type="paragraph" w:customStyle="1" w:styleId="a">
    <w:name w:val="代码类别"/>
    <w:basedOn w:val="Normal"/>
    <w:next w:val="Normal"/>
    <w:qFormat/>
    <w:rsid w:val="00A01950"/>
    <w:pPr>
      <w:numPr>
        <w:numId w:val="10"/>
      </w:numPr>
      <w:ind w:left="0" w:firstLine="200"/>
    </w:pPr>
    <w:rPr>
      <w:rFonts w:ascii="黑体" w:eastAsia="黑体" w:hAnsi="黑体"/>
      <w:b/>
      <w:i/>
    </w:rPr>
  </w:style>
  <w:style w:type="paragraph" w:customStyle="1" w:styleId="a0">
    <w:name w:val="注意和要点"/>
    <w:basedOn w:val="Normal"/>
    <w:next w:val="Normal"/>
    <w:autoRedefine/>
    <w:qFormat/>
    <w:rsid w:val="00EE1E21"/>
    <w:pPr>
      <w:numPr>
        <w:numId w:val="11"/>
      </w:numPr>
      <w:spacing w:beforeLines="50" w:before="50"/>
      <w:ind w:left="202" w:firstLineChars="0" w:firstLine="230"/>
    </w:pPr>
    <w:rPr>
      <w:rFonts w:ascii="黑体" w:eastAsia="黑体" w:hAnsi="黑体"/>
      <w:b/>
      <w:i/>
    </w:rPr>
  </w:style>
  <w:style w:type="paragraph" w:customStyle="1" w:styleId="ac">
    <w:name w:val="段内要点"/>
    <w:basedOn w:val="Normal"/>
    <w:next w:val="Normal"/>
    <w:qFormat/>
    <w:rsid w:val="00D24A69"/>
    <w:rPr>
      <w:rFonts w:ascii="黑体" w:eastAsiaTheme="majorEastAsia" w:hAnsi="黑体"/>
      <w:b/>
      <w:i/>
    </w:rPr>
  </w:style>
  <w:style w:type="paragraph" w:customStyle="1" w:styleId="a5">
    <w:name w:val="段内分项"/>
    <w:basedOn w:val="Normal"/>
    <w:next w:val="Normal"/>
    <w:qFormat/>
    <w:rsid w:val="00A01950"/>
    <w:pPr>
      <w:numPr>
        <w:numId w:val="12"/>
      </w:numPr>
      <w:ind w:leftChars="200" w:left="200" w:firstLine="200"/>
    </w:pPr>
    <w:rPr>
      <w:rFonts w:ascii="黑体" w:eastAsia="黑体" w:hAnsi="黑体"/>
      <w:b/>
      <w:i/>
    </w:rPr>
  </w:style>
  <w:style w:type="paragraph" w:customStyle="1" w:styleId="a2">
    <w:name w:val="术语标题"/>
    <w:basedOn w:val="ab"/>
    <w:next w:val="ab"/>
    <w:qFormat/>
    <w:rsid w:val="008724F4"/>
    <w:pPr>
      <w:numPr>
        <w:numId w:val="13"/>
      </w:numPr>
      <w:spacing w:beforeLines="50" w:before="50"/>
      <w:ind w:firstLineChars="0" w:firstLine="0"/>
    </w:pPr>
  </w:style>
  <w:style w:type="character" w:styleId="PlaceholderText">
    <w:name w:val="Placeholder Text"/>
    <w:basedOn w:val="DefaultParagraphFont"/>
    <w:uiPriority w:val="99"/>
    <w:semiHidden/>
    <w:rsid w:val="006C02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3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9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7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8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0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604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4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939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1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7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00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0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1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488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80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71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3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3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9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631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43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7214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3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94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9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9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72143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5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tiff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Google%20&#20113;&#31471;&#30828;&#30424;\Developing%20Projects\Spark%20Lab%20Tutorial%20Step%20By%20Step\Spark&#23454;&#39564;&#25945;&#31243;&#27169;&#2649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C25627D-612B-DC49-A58D-F0E98093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C:\Users\ivan\Google 云端硬盘\Developing Projects\Spark Lab Tutorial Step By Step\Spark实验教程模板.dotx</Template>
  <TotalTime>3482</TotalTime>
  <Pages>42</Pages>
  <Words>11824</Words>
  <Characters>67398</Characters>
  <Application>Microsoft Macintosh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79064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151</cp:revision>
  <dcterms:created xsi:type="dcterms:W3CDTF">2018-01-17T04:46:00Z</dcterms:created>
  <dcterms:modified xsi:type="dcterms:W3CDTF">2020-04-22T02:05:00Z</dcterms:modified>
</cp:coreProperties>
</file>